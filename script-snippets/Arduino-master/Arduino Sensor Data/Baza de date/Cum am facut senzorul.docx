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theme/themeOverride15.xml" ContentType="application/vnd.openxmlformats-officedocument.themeOverride+xml"/>
  <Override PartName="/word/charts/chart19.xml" ContentType="application/vnd.openxmlformats-officedocument.drawingml.chart+xml"/>
  <Override PartName="/word/theme/themeOverride16.xml" ContentType="application/vnd.openxmlformats-officedocument.themeOverride+xml"/>
  <Override PartName="/word/charts/chart20.xml" ContentType="application/vnd.openxmlformats-officedocument.drawingml.chart+xml"/>
  <Override PartName="/word/theme/themeOverride17.xml" ContentType="application/vnd.openxmlformats-officedocument.themeOverride+xml"/>
  <Override PartName="/word/charts/chart21.xml" ContentType="application/vnd.openxmlformats-officedocument.drawingml.chart+xml"/>
  <Override PartName="/word/theme/themeOverride18.xml" ContentType="application/vnd.openxmlformats-officedocument.themeOverride+xml"/>
  <Override PartName="/word/charts/chart22.xml" ContentType="application/vnd.openxmlformats-officedocument.drawingml.chart+xml"/>
  <Override PartName="/word/theme/themeOverride19.xml" ContentType="application/vnd.openxmlformats-officedocument.themeOverride+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00B4" w:rsidRPr="00565BC1" w:rsidRDefault="003E00B4" w:rsidP="003E00B4">
      <w:pPr>
        <w:tabs>
          <w:tab w:val="left" w:pos="7156"/>
        </w:tabs>
        <w:rPr>
          <w:lang w:val="ro-RO"/>
        </w:rPr>
      </w:pPr>
    </w:p>
    <w:p w:rsidR="003E00B4" w:rsidRPr="00565BC1" w:rsidRDefault="00565BC1" w:rsidP="003E00B4">
      <w:pPr>
        <w:jc w:val="center"/>
        <w:rPr>
          <w:b/>
          <w:u w:val="single"/>
          <w:lang w:val="ro-RO"/>
        </w:rPr>
      </w:pPr>
      <w:r w:rsidRPr="00565BC1">
        <w:rPr>
          <w:b/>
          <w:u w:val="single"/>
          <w:lang w:val="ro-RO"/>
        </w:rPr>
        <w:t>Cum am facut senzorul</w:t>
      </w:r>
    </w:p>
    <w:p w:rsidR="003E00B4" w:rsidRPr="00565BC1" w:rsidRDefault="003E00B4" w:rsidP="003E00B4">
      <w:pPr>
        <w:jc w:val="center"/>
        <w:rPr>
          <w:b/>
          <w:u w:val="single"/>
          <w:lang w:val="ro-RO"/>
        </w:rPr>
      </w:pPr>
    </w:p>
    <w:p w:rsidR="009A4161" w:rsidRPr="00565BC1" w:rsidRDefault="00910B60" w:rsidP="009A4161">
      <w:pPr>
        <w:numPr>
          <w:ilvl w:val="0"/>
          <w:numId w:val="1"/>
        </w:numPr>
        <w:rPr>
          <w:lang w:val="ro-RO"/>
        </w:rPr>
      </w:pPr>
      <w:r w:rsidRPr="00565BC1">
        <w:rPr>
          <w:noProof/>
          <w:lang w:val="ro-RO" w:eastAsia="en-GB"/>
        </w:rPr>
        <w:drawing>
          <wp:anchor distT="0" distB="0" distL="114300" distR="114300" simplePos="0" relativeHeight="251655168" behindDoc="1" locked="0" layoutInCell="1" allowOverlap="1" wp14:anchorId="605B4B80" wp14:editId="296C5D98">
            <wp:simplePos x="0" y="0"/>
            <wp:positionH relativeFrom="column">
              <wp:posOffset>2943860</wp:posOffset>
            </wp:positionH>
            <wp:positionV relativeFrom="paragraph">
              <wp:posOffset>107315</wp:posOffset>
            </wp:positionV>
            <wp:extent cx="1003300" cy="753745"/>
            <wp:effectExtent l="0" t="0" r="6350" b="8255"/>
            <wp:wrapThrough wrapText="bothSides">
              <wp:wrapPolygon edited="0">
                <wp:start x="0" y="0"/>
                <wp:lineTo x="0" y="21291"/>
                <wp:lineTo x="21327" y="21291"/>
                <wp:lineTo x="21327" y="0"/>
                <wp:lineTo x="0" y="0"/>
              </wp:wrapPolygon>
            </wp:wrapThrough>
            <wp:docPr id="27" name="Picture 2" descr="WhatsApp Image 2019-09-19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9-09-19 at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3300" cy="753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BC1">
        <w:rPr>
          <w:noProof/>
          <w:lang w:val="ro-RO" w:eastAsia="en-GB"/>
        </w:rPr>
        <w:drawing>
          <wp:anchor distT="0" distB="0" distL="114300" distR="114300" simplePos="0" relativeHeight="251657216" behindDoc="1" locked="0" layoutInCell="1" allowOverlap="1" wp14:anchorId="3D4F6B55" wp14:editId="2AD570ED">
            <wp:simplePos x="0" y="0"/>
            <wp:positionH relativeFrom="column">
              <wp:posOffset>5099685</wp:posOffset>
            </wp:positionH>
            <wp:positionV relativeFrom="paragraph">
              <wp:posOffset>172085</wp:posOffset>
            </wp:positionV>
            <wp:extent cx="1129665" cy="754380"/>
            <wp:effectExtent l="0" t="0" r="0" b="7620"/>
            <wp:wrapTight wrapText="bothSides">
              <wp:wrapPolygon edited="0">
                <wp:start x="0" y="0"/>
                <wp:lineTo x="0" y="21273"/>
                <wp:lineTo x="21126" y="21273"/>
                <wp:lineTo x="21126" y="0"/>
                <wp:lineTo x="0" y="0"/>
              </wp:wrapPolygon>
            </wp:wrapTight>
            <wp:docPr id="26" name="Picture 4" descr="WhatsApp Image 2019-09-19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19-09-19 at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9665" cy="754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BC1">
        <w:rPr>
          <w:noProof/>
          <w:lang w:val="ro-RO" w:eastAsia="en-GB"/>
        </w:rPr>
        <w:drawing>
          <wp:anchor distT="0" distB="0" distL="114300" distR="114300" simplePos="0" relativeHeight="251656192" behindDoc="1" locked="0" layoutInCell="1" allowOverlap="1" wp14:anchorId="5959EDCB" wp14:editId="6A045957">
            <wp:simplePos x="0" y="0"/>
            <wp:positionH relativeFrom="column">
              <wp:posOffset>4058285</wp:posOffset>
            </wp:positionH>
            <wp:positionV relativeFrom="paragraph">
              <wp:posOffset>107315</wp:posOffset>
            </wp:positionV>
            <wp:extent cx="819150" cy="819150"/>
            <wp:effectExtent l="0" t="0" r="0" b="0"/>
            <wp:wrapTight wrapText="bothSides">
              <wp:wrapPolygon edited="0">
                <wp:start x="0" y="0"/>
                <wp:lineTo x="0" y="21098"/>
                <wp:lineTo x="21098" y="21098"/>
                <wp:lineTo x="21098" y="0"/>
                <wp:lineTo x="0" y="0"/>
              </wp:wrapPolygon>
            </wp:wrapTight>
            <wp:docPr id="25" name="Picture 3" descr="WhatsApp Image 2019-09-19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09-19 at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5BC1" w:rsidRPr="00565BC1">
        <w:rPr>
          <w:noProof/>
          <w:lang w:val="ro-RO"/>
        </w:rPr>
        <w:t>Module folosite</w:t>
      </w:r>
    </w:p>
    <w:p w:rsidR="009A4161" w:rsidRPr="00565BC1" w:rsidRDefault="009A4161" w:rsidP="009A4161">
      <w:pPr>
        <w:numPr>
          <w:ilvl w:val="0"/>
          <w:numId w:val="3"/>
        </w:numPr>
        <w:ind w:left="1985" w:hanging="284"/>
        <w:rPr>
          <w:lang w:val="ro-RO"/>
        </w:rPr>
      </w:pPr>
      <w:r w:rsidRPr="00565BC1">
        <w:rPr>
          <w:lang w:val="ro-RO"/>
        </w:rPr>
        <w:t>Arduino Nano</w:t>
      </w:r>
    </w:p>
    <w:p w:rsidR="009A4161" w:rsidRPr="00565BC1" w:rsidRDefault="00910B60" w:rsidP="009A4161">
      <w:pPr>
        <w:numPr>
          <w:ilvl w:val="0"/>
          <w:numId w:val="3"/>
        </w:numPr>
        <w:ind w:left="1985" w:hanging="284"/>
        <w:rPr>
          <w:lang w:val="ro-RO"/>
        </w:rPr>
      </w:pPr>
      <w:r w:rsidRPr="00565BC1">
        <w:rPr>
          <w:noProof/>
          <w:lang w:val="ro-RO" w:eastAsia="en-GB"/>
        </w:rPr>
        <w:drawing>
          <wp:anchor distT="0" distB="0" distL="114300" distR="114300" simplePos="0" relativeHeight="251660288" behindDoc="1" locked="0" layoutInCell="1" allowOverlap="1" wp14:anchorId="43E43B38" wp14:editId="25C09A4E">
            <wp:simplePos x="0" y="0"/>
            <wp:positionH relativeFrom="column">
              <wp:posOffset>5450840</wp:posOffset>
            </wp:positionH>
            <wp:positionV relativeFrom="paragraph">
              <wp:posOffset>276225</wp:posOffset>
            </wp:positionV>
            <wp:extent cx="778510" cy="778510"/>
            <wp:effectExtent l="0" t="0" r="2540" b="2540"/>
            <wp:wrapTight wrapText="bothSides">
              <wp:wrapPolygon edited="0">
                <wp:start x="0" y="0"/>
                <wp:lineTo x="0" y="21142"/>
                <wp:lineTo x="21142" y="21142"/>
                <wp:lineTo x="21142" y="0"/>
                <wp:lineTo x="0" y="0"/>
              </wp:wrapPolygon>
            </wp:wrapTight>
            <wp:docPr id="24" name="Picture 7" descr="1003727_01_TC-LED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03727_01_TC-LED_00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BC1">
        <w:rPr>
          <w:noProof/>
          <w:lang w:val="ro-RO" w:eastAsia="en-GB"/>
        </w:rPr>
        <w:drawing>
          <wp:anchor distT="0" distB="0" distL="114300" distR="114300" simplePos="0" relativeHeight="251659264" behindDoc="1" locked="0" layoutInCell="1" allowOverlap="1" wp14:anchorId="68EC5656" wp14:editId="4DB8FD54">
            <wp:simplePos x="0" y="0"/>
            <wp:positionH relativeFrom="column">
              <wp:posOffset>4248150</wp:posOffset>
            </wp:positionH>
            <wp:positionV relativeFrom="paragraph">
              <wp:posOffset>276225</wp:posOffset>
            </wp:positionV>
            <wp:extent cx="995045" cy="995045"/>
            <wp:effectExtent l="0" t="0" r="0" b="0"/>
            <wp:wrapTight wrapText="bothSides">
              <wp:wrapPolygon edited="0">
                <wp:start x="0" y="0"/>
                <wp:lineTo x="0" y="21090"/>
                <wp:lineTo x="21090" y="21090"/>
                <wp:lineTo x="21090" y="0"/>
                <wp:lineTo x="0" y="0"/>
              </wp:wrapPolygon>
            </wp:wrapTight>
            <wp:docPr id="23" name="Picture 6" descr="WhatsApp Image 2019-09-19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sApp Image 2019-09-19 at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5045" cy="995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BC1">
        <w:rPr>
          <w:noProof/>
          <w:lang w:val="ro-RO" w:eastAsia="en-GB"/>
        </w:rPr>
        <w:drawing>
          <wp:anchor distT="0" distB="0" distL="114300" distR="114300" simplePos="0" relativeHeight="251658240" behindDoc="1" locked="0" layoutInCell="1" allowOverlap="1" wp14:anchorId="4CDB626C" wp14:editId="175B9A16">
            <wp:simplePos x="0" y="0"/>
            <wp:positionH relativeFrom="column">
              <wp:posOffset>2943860</wp:posOffset>
            </wp:positionH>
            <wp:positionV relativeFrom="paragraph">
              <wp:posOffset>273050</wp:posOffset>
            </wp:positionV>
            <wp:extent cx="1060450" cy="998220"/>
            <wp:effectExtent l="0" t="0" r="6350" b="0"/>
            <wp:wrapTight wrapText="bothSides">
              <wp:wrapPolygon edited="0">
                <wp:start x="0" y="0"/>
                <wp:lineTo x="0" y="21023"/>
                <wp:lineTo x="21341" y="21023"/>
                <wp:lineTo x="21341" y="0"/>
                <wp:lineTo x="0" y="0"/>
              </wp:wrapPolygon>
            </wp:wrapTight>
            <wp:docPr id="22" name="Picture 5" descr="WhatsApp Image 2019-09-19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19-09-19 at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0450"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9A4161" w:rsidRPr="00565BC1">
        <w:rPr>
          <w:lang w:val="ro-RO"/>
        </w:rPr>
        <w:t>Sensor</w:t>
      </w:r>
    </w:p>
    <w:p w:rsidR="009A4161" w:rsidRPr="00565BC1" w:rsidRDefault="009A4161" w:rsidP="009A4161">
      <w:pPr>
        <w:numPr>
          <w:ilvl w:val="0"/>
          <w:numId w:val="3"/>
        </w:numPr>
        <w:ind w:left="1985" w:hanging="284"/>
        <w:rPr>
          <w:lang w:val="ro-RO"/>
        </w:rPr>
      </w:pPr>
      <w:r w:rsidRPr="00565BC1">
        <w:rPr>
          <w:lang w:val="ro-RO"/>
        </w:rPr>
        <w:t>MQ-135</w:t>
      </w:r>
    </w:p>
    <w:p w:rsidR="009A4161" w:rsidRPr="00565BC1" w:rsidRDefault="009A4161" w:rsidP="009A4161">
      <w:pPr>
        <w:numPr>
          <w:ilvl w:val="0"/>
          <w:numId w:val="3"/>
        </w:numPr>
        <w:ind w:left="1985" w:hanging="284"/>
        <w:rPr>
          <w:lang w:val="ro-RO"/>
        </w:rPr>
      </w:pPr>
      <w:r w:rsidRPr="00565BC1">
        <w:rPr>
          <w:lang w:val="ro-RO"/>
        </w:rPr>
        <w:t>Bluetooth Module</w:t>
      </w:r>
    </w:p>
    <w:p w:rsidR="00B14293" w:rsidRPr="00565BC1" w:rsidRDefault="009A4161" w:rsidP="00B14293">
      <w:pPr>
        <w:numPr>
          <w:ilvl w:val="0"/>
          <w:numId w:val="3"/>
        </w:numPr>
        <w:ind w:left="1985" w:hanging="284"/>
        <w:rPr>
          <w:lang w:val="ro-RO"/>
        </w:rPr>
      </w:pPr>
      <w:r w:rsidRPr="00565BC1">
        <w:rPr>
          <w:lang w:val="ro-RO"/>
        </w:rPr>
        <w:t>SD card Module</w:t>
      </w:r>
    </w:p>
    <w:p w:rsidR="00B14293" w:rsidRPr="00565BC1" w:rsidRDefault="005C38A2" w:rsidP="00B14293">
      <w:pPr>
        <w:numPr>
          <w:ilvl w:val="0"/>
          <w:numId w:val="3"/>
        </w:numPr>
        <w:ind w:left="1985" w:hanging="284"/>
        <w:rPr>
          <w:lang w:val="ro-RO"/>
        </w:rPr>
      </w:pPr>
      <w:r w:rsidRPr="00565BC1">
        <w:rPr>
          <w:lang w:val="ro-RO"/>
        </w:rPr>
        <w:t>Leds</w:t>
      </w:r>
      <w:r w:rsidR="00342D8F" w:rsidRPr="00565BC1">
        <w:rPr>
          <w:rFonts w:ascii="Times New Roman" w:eastAsia="Times New Roman" w:hAnsi="Times New Roman"/>
          <w:snapToGrid w:val="0"/>
          <w:color w:val="000000"/>
          <w:w w:val="0"/>
          <w:sz w:val="0"/>
          <w:szCs w:val="0"/>
          <w:u w:color="000000"/>
          <w:bdr w:val="none" w:sz="0" w:space="0" w:color="000000"/>
          <w:shd w:val="clear" w:color="000000" w:fill="000000"/>
          <w:lang w:val="ro-RO"/>
        </w:rPr>
        <w:t xml:space="preserve"> </w:t>
      </w:r>
    </w:p>
    <w:p w:rsidR="00381358" w:rsidRPr="00565BC1" w:rsidRDefault="00565BC1" w:rsidP="00381358">
      <w:pPr>
        <w:numPr>
          <w:ilvl w:val="0"/>
          <w:numId w:val="1"/>
        </w:numPr>
        <w:rPr>
          <w:lang w:val="ro-RO"/>
        </w:rPr>
      </w:pPr>
      <w:r w:rsidRPr="00565BC1">
        <w:rPr>
          <w:lang w:val="ro-RO"/>
        </w:rPr>
        <w:t>Asamblarea circuitului</w:t>
      </w:r>
    </w:p>
    <w:p w:rsidR="009A4161" w:rsidRPr="00565BC1" w:rsidRDefault="00910B60" w:rsidP="009A4161">
      <w:pPr>
        <w:ind w:left="720"/>
        <w:rPr>
          <w:lang w:val="ro-RO"/>
        </w:rPr>
      </w:pPr>
      <w:r w:rsidRPr="00565BC1">
        <w:rPr>
          <w:noProof/>
          <w:lang w:val="ro-RO" w:eastAsia="en-GB"/>
        </w:rPr>
        <w:drawing>
          <wp:inline distT="0" distB="0" distL="0" distR="0" wp14:anchorId="3032F118" wp14:editId="2D57FAEA">
            <wp:extent cx="2731135" cy="3526790"/>
            <wp:effectExtent l="0" t="0" r="0" b="0"/>
            <wp:docPr id="1" name="Picture 1" descr="Board_sc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ard_sch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1135" cy="3526790"/>
                    </a:xfrm>
                    <a:prstGeom prst="rect">
                      <a:avLst/>
                    </a:prstGeom>
                    <a:noFill/>
                    <a:ln>
                      <a:noFill/>
                    </a:ln>
                  </pic:spPr>
                </pic:pic>
              </a:graphicData>
            </a:graphic>
          </wp:inline>
        </w:drawing>
      </w:r>
      <w:r w:rsidRPr="00565BC1">
        <w:rPr>
          <w:noProof/>
          <w:lang w:val="ro-RO" w:eastAsia="en-GB"/>
        </w:rPr>
        <w:drawing>
          <wp:inline distT="0" distB="0" distL="0" distR="0" wp14:anchorId="2341AAA4" wp14:editId="293C21EF">
            <wp:extent cx="3218180" cy="3526790"/>
            <wp:effectExtent l="0" t="0" r="1270" b="0"/>
            <wp:docPr id="2" name="Picture 2" descr="Board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ard_b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8180" cy="3526790"/>
                    </a:xfrm>
                    <a:prstGeom prst="rect">
                      <a:avLst/>
                    </a:prstGeom>
                    <a:noFill/>
                    <a:ln>
                      <a:noFill/>
                    </a:ln>
                  </pic:spPr>
                </pic:pic>
              </a:graphicData>
            </a:graphic>
          </wp:inline>
        </w:drawing>
      </w:r>
    </w:p>
    <w:p w:rsidR="009A4161" w:rsidRPr="00565BC1" w:rsidRDefault="00565BC1" w:rsidP="007D2246">
      <w:pPr>
        <w:numPr>
          <w:ilvl w:val="0"/>
          <w:numId w:val="1"/>
        </w:numPr>
        <w:rPr>
          <w:lang w:val="ro-RO"/>
        </w:rPr>
      </w:pPr>
      <w:r w:rsidRPr="00565BC1">
        <w:rPr>
          <w:lang w:val="ro-RO"/>
        </w:rPr>
        <w:t>Am scris codul</w:t>
      </w:r>
    </w:p>
    <w:p w:rsidR="00D05A94" w:rsidRPr="00565BC1" w:rsidRDefault="00D05A94" w:rsidP="00D05A94">
      <w:pPr>
        <w:ind w:left="720"/>
        <w:rPr>
          <w:lang w:val="ro-RO"/>
        </w:rPr>
      </w:pPr>
    </w:p>
    <w:p w:rsidR="007D2246" w:rsidRPr="00565BC1" w:rsidRDefault="00565BC1" w:rsidP="007D2246">
      <w:pPr>
        <w:numPr>
          <w:ilvl w:val="0"/>
          <w:numId w:val="1"/>
        </w:numPr>
        <w:rPr>
          <w:lang w:val="ro-RO"/>
        </w:rPr>
      </w:pPr>
      <w:r w:rsidRPr="00565BC1">
        <w:rPr>
          <w:lang w:val="ro-RO"/>
        </w:rPr>
        <w:t>Am luat masuratori</w:t>
      </w:r>
    </w:p>
    <w:p w:rsidR="002C6C52" w:rsidRPr="00565BC1" w:rsidRDefault="002C6C52" w:rsidP="00873E14">
      <w:pPr>
        <w:rPr>
          <w:lang w:val="ro-RO"/>
        </w:rPr>
      </w:pPr>
    </w:p>
    <w:p w:rsidR="00D90E44" w:rsidRPr="00565BC1" w:rsidRDefault="00D90E44" w:rsidP="00873E14">
      <w:pPr>
        <w:rPr>
          <w:lang w:val="ro-RO"/>
        </w:rPr>
      </w:pPr>
    </w:p>
    <w:p w:rsidR="006C59D6" w:rsidRPr="00565BC1" w:rsidRDefault="006C59D6" w:rsidP="004A524A">
      <w:pPr>
        <w:ind w:firstLine="360"/>
        <w:jc w:val="center"/>
        <w:rPr>
          <w:lang w:val="ro-RO"/>
        </w:rPr>
      </w:pPr>
    </w:p>
    <w:p w:rsidR="004A524A" w:rsidRPr="00565BC1" w:rsidRDefault="00565BC1" w:rsidP="004A524A">
      <w:pPr>
        <w:ind w:firstLine="360"/>
        <w:jc w:val="center"/>
        <w:rPr>
          <w:u w:val="single"/>
          <w:lang w:val="ro-RO"/>
        </w:rPr>
      </w:pPr>
      <w:r w:rsidRPr="00565BC1">
        <w:rPr>
          <w:u w:val="single"/>
          <w:lang w:val="ro-RO"/>
        </w:rPr>
        <w:t>Am vrut sa detectam de ce este senzorul capabil</w:t>
      </w:r>
    </w:p>
    <w:p w:rsidR="00565BC1" w:rsidRPr="00565BC1" w:rsidRDefault="00565BC1" w:rsidP="007D2246">
      <w:pPr>
        <w:ind w:firstLine="360"/>
        <w:rPr>
          <w:lang w:val="ro-RO"/>
        </w:rPr>
      </w:pPr>
      <w:r w:rsidRPr="00565BC1">
        <w:rPr>
          <w:lang w:val="ro-RO"/>
        </w:rPr>
        <w:t>Înainte să facem o analiza a poluării aerului, a schimbării de clima si despre cum omul poate remedia sau încetini acest proces, noi trebuie să examinăm cât de curat este aerul in câteva zone. De exemplu, am fost in trei zone montane de unde am luat următoarele măsurători:</w:t>
      </w:r>
    </w:p>
    <w:p w:rsidR="00404B7B" w:rsidRPr="00565BC1" w:rsidRDefault="00910B60" w:rsidP="00C14AD4">
      <w:pPr>
        <w:rPr>
          <w:noProof/>
          <w:lang w:val="ro-RO" w:eastAsia="en-GB"/>
        </w:rPr>
      </w:pPr>
      <w:r w:rsidRPr="00565BC1">
        <w:rPr>
          <w:noProof/>
          <w:lang w:val="ro-RO" w:eastAsia="en-GB"/>
        </w:rPr>
        <w:drawing>
          <wp:inline distT="0" distB="0" distL="0" distR="0" wp14:anchorId="02EE84D3" wp14:editId="136A5292">
            <wp:extent cx="5048250" cy="2329815"/>
            <wp:effectExtent l="0" t="0" r="19050" b="13335"/>
            <wp:docPr id="3"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565BC1">
        <w:rPr>
          <w:noProof/>
          <w:lang w:val="ro-RO" w:eastAsia="en-GB"/>
        </w:rPr>
        <w:drawing>
          <wp:inline distT="0" distB="0" distL="0" distR="0" wp14:anchorId="70EE5C31" wp14:editId="0353BAA4">
            <wp:extent cx="5048250" cy="2268220"/>
            <wp:effectExtent l="0" t="0" r="19050" b="17780"/>
            <wp:docPr id="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565BC1">
        <w:rPr>
          <w:noProof/>
          <w:lang w:val="ro-RO" w:eastAsia="en-GB"/>
        </w:rPr>
        <w:drawing>
          <wp:inline distT="0" distB="0" distL="0" distR="0" wp14:anchorId="3E2BDC34" wp14:editId="33AB7A54">
            <wp:extent cx="5048250" cy="2268220"/>
            <wp:effectExtent l="0" t="0" r="19050" b="17780"/>
            <wp:docPr id="5"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268C0" w:rsidRPr="00565BC1" w:rsidRDefault="009268C0" w:rsidP="00C14AD4">
      <w:pPr>
        <w:rPr>
          <w:noProof/>
          <w:lang w:val="ro-RO" w:eastAsia="en-GB"/>
        </w:rPr>
      </w:pPr>
    </w:p>
    <w:p w:rsidR="00D05A94" w:rsidRPr="00565BC1" w:rsidRDefault="00D05A94" w:rsidP="00D05A94">
      <w:pPr>
        <w:jc w:val="center"/>
        <w:rPr>
          <w:noProof/>
          <w:lang w:val="ro-RO" w:eastAsia="en-GB"/>
        </w:rPr>
      </w:pPr>
    </w:p>
    <w:p w:rsidR="00565BC1" w:rsidRDefault="00565BC1" w:rsidP="00565BC1">
      <w:pPr>
        <w:jc w:val="center"/>
        <w:rPr>
          <w:noProof/>
          <w:u w:val="single"/>
          <w:lang w:val="ro-RO" w:eastAsia="en-GB"/>
        </w:rPr>
      </w:pPr>
      <w:r w:rsidRPr="00565BC1">
        <w:rPr>
          <w:noProof/>
          <w:u w:val="single"/>
          <w:lang w:val="ro-RO" w:eastAsia="en-GB"/>
        </w:rPr>
        <w:t>Teste</w:t>
      </w:r>
    </w:p>
    <w:p w:rsidR="00565BC1" w:rsidRPr="00565BC1" w:rsidRDefault="00565BC1" w:rsidP="00565BC1">
      <w:pPr>
        <w:ind w:firstLine="720"/>
        <w:jc w:val="both"/>
        <w:rPr>
          <w:noProof/>
          <w:u w:val="single"/>
          <w:lang w:val="ro-RO" w:eastAsia="en-GB"/>
        </w:rPr>
      </w:pPr>
      <w:r w:rsidRPr="00565BC1">
        <w:rPr>
          <w:lang w:val="ro-RO"/>
        </w:rPr>
        <w:t>Am dorit sa vedem cât de curat este aerul in diferite zone din afara orașului, doar că</w:t>
      </w:r>
      <w:r>
        <w:rPr>
          <w:lang w:val="ro-RO"/>
        </w:rPr>
        <w:t xml:space="preserve">  nu am luat in considerare un factor foarte important</w:t>
      </w:r>
      <w:r>
        <w:t xml:space="preserve">: </w:t>
      </w:r>
      <w:proofErr w:type="spellStart"/>
      <w:r>
        <w:t>omul</w:t>
      </w:r>
      <w:proofErr w:type="spellEnd"/>
      <w:r>
        <w:t xml:space="preserve"> </w:t>
      </w:r>
      <w:proofErr w:type="spellStart"/>
      <w:r>
        <w:t>fum</w:t>
      </w:r>
      <w:proofErr w:type="spellEnd"/>
      <w:r>
        <w:rPr>
          <w:lang w:val="ro-RO"/>
        </w:rPr>
        <w:t>ător.</w:t>
      </w:r>
    </w:p>
    <w:p w:rsidR="00565BC1" w:rsidRPr="00565BC1" w:rsidRDefault="00565BC1" w:rsidP="00565BC1">
      <w:pPr>
        <w:ind w:firstLine="720"/>
        <w:jc w:val="both"/>
        <w:rPr>
          <w:lang w:val="ro-RO"/>
        </w:rPr>
      </w:pPr>
      <w:r>
        <w:rPr>
          <w:lang w:val="ro-RO"/>
        </w:rPr>
        <w:t>Dar măcar putem observa efectul fumului de tigară asupra naturii.</w:t>
      </w:r>
    </w:p>
    <w:p w:rsidR="00A222F8" w:rsidRPr="00565BC1" w:rsidRDefault="00A222F8" w:rsidP="009E438A">
      <w:pPr>
        <w:ind w:firstLine="720"/>
        <w:rPr>
          <w:lang w:val="ro-RO"/>
        </w:rPr>
      </w:pPr>
    </w:p>
    <w:p w:rsidR="0067576C" w:rsidRPr="00565BC1" w:rsidRDefault="00910B60">
      <w:pPr>
        <w:rPr>
          <w:lang w:val="ro-RO"/>
        </w:rPr>
      </w:pPr>
      <w:r w:rsidRPr="00565BC1">
        <w:rPr>
          <w:noProof/>
          <w:lang w:val="ro-RO" w:eastAsia="en-GB"/>
        </w:rPr>
        <w:drawing>
          <wp:inline distT="0" distB="0" distL="0" distR="0" wp14:anchorId="5480C547" wp14:editId="6B1D09AF">
            <wp:extent cx="5948680" cy="2098675"/>
            <wp:effectExtent l="0" t="0" r="13970" b="15875"/>
            <wp:docPr id="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565BC1">
        <w:rPr>
          <w:noProof/>
          <w:lang w:val="ro-RO" w:eastAsia="en-GB"/>
        </w:rPr>
        <w:drawing>
          <wp:inline distT="0" distB="0" distL="0" distR="0" wp14:anchorId="5409770F" wp14:editId="0A29574A">
            <wp:extent cx="5948680" cy="2540000"/>
            <wp:effectExtent l="0" t="0" r="13970" b="12700"/>
            <wp:docPr id="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7576C" w:rsidRPr="00565BC1" w:rsidRDefault="0067576C">
      <w:pPr>
        <w:rPr>
          <w:lang w:val="ro-RO"/>
        </w:rPr>
      </w:pPr>
    </w:p>
    <w:p w:rsidR="0067576C" w:rsidRPr="00565BC1" w:rsidRDefault="0067576C">
      <w:pPr>
        <w:rPr>
          <w:lang w:val="ro-RO"/>
        </w:rPr>
      </w:pPr>
    </w:p>
    <w:p w:rsidR="0067576C" w:rsidRPr="00565BC1" w:rsidRDefault="0067576C">
      <w:pPr>
        <w:rPr>
          <w:lang w:val="ro-RO"/>
        </w:rPr>
      </w:pPr>
    </w:p>
    <w:p w:rsidR="0067576C" w:rsidRPr="00565BC1" w:rsidRDefault="0067576C">
      <w:pPr>
        <w:rPr>
          <w:lang w:val="ro-RO"/>
        </w:rPr>
      </w:pPr>
    </w:p>
    <w:p w:rsidR="0067576C" w:rsidRPr="00565BC1" w:rsidRDefault="0067576C">
      <w:pPr>
        <w:rPr>
          <w:lang w:val="ro-RO"/>
        </w:rPr>
      </w:pPr>
    </w:p>
    <w:p w:rsidR="00720786" w:rsidRDefault="00720786" w:rsidP="00512372">
      <w:pPr>
        <w:rPr>
          <w:lang w:val="ro-RO"/>
        </w:rPr>
      </w:pPr>
    </w:p>
    <w:p w:rsidR="00565BC1" w:rsidRDefault="00565BC1" w:rsidP="00512372">
      <w:pPr>
        <w:rPr>
          <w:lang w:val="ro-RO"/>
        </w:rPr>
      </w:pPr>
    </w:p>
    <w:p w:rsidR="00565BC1" w:rsidRPr="00565BC1" w:rsidRDefault="00565BC1" w:rsidP="00512372">
      <w:pPr>
        <w:rPr>
          <w:lang w:val="ro-RO"/>
        </w:rPr>
      </w:pPr>
    </w:p>
    <w:p w:rsidR="00083606" w:rsidRPr="00565BC1" w:rsidRDefault="00565BC1" w:rsidP="00083606">
      <w:pPr>
        <w:ind w:firstLine="720"/>
        <w:jc w:val="center"/>
        <w:rPr>
          <w:u w:val="single"/>
          <w:lang w:val="ro-RO"/>
        </w:rPr>
      </w:pPr>
      <w:r>
        <w:rPr>
          <w:u w:val="single"/>
          <w:lang w:val="ro-RO"/>
        </w:rPr>
        <w:t>Fumatul</w:t>
      </w:r>
      <w:r>
        <w:rPr>
          <w:u w:val="single"/>
        </w:rPr>
        <w:t xml:space="preserve">: </w:t>
      </w:r>
      <w:r>
        <w:rPr>
          <w:u w:val="single"/>
          <w:lang w:val="ro-RO"/>
        </w:rPr>
        <w:t>Rău doar pentru tine sau și pentru cei din jurul tău?</w:t>
      </w:r>
    </w:p>
    <w:p w:rsidR="00565BC1" w:rsidRDefault="00565BC1" w:rsidP="00B5071D">
      <w:pPr>
        <w:ind w:firstLine="720"/>
        <w:rPr>
          <w:lang w:val="ro-RO"/>
        </w:rPr>
      </w:pPr>
      <w:r w:rsidRPr="00565BC1">
        <w:rPr>
          <w:lang w:val="ro-RO"/>
        </w:rPr>
        <w:t xml:space="preserve">Aceste măsurători arată cât de periculos este fumatul pasiv. În timp ce vorbeam cu câțiva prieteni într-un </w:t>
      </w:r>
      <w:r>
        <w:rPr>
          <w:lang w:val="ro-RO"/>
        </w:rPr>
        <w:t>spațiu în care se fumează</w:t>
      </w:r>
      <w:r w:rsidRPr="00565BC1">
        <w:rPr>
          <w:lang w:val="ro-RO"/>
        </w:rPr>
        <w:t xml:space="preserve"> timp de aproximativ 10 minute în 2 zile d</w:t>
      </w:r>
      <w:r>
        <w:rPr>
          <w:lang w:val="ro-RO"/>
        </w:rPr>
        <w:t>iferite, am luat date pentru a le</w:t>
      </w:r>
      <w:r w:rsidRPr="00565BC1">
        <w:rPr>
          <w:lang w:val="ro-RO"/>
        </w:rPr>
        <w:t xml:space="preserve"> analiza. </w:t>
      </w:r>
      <w:r>
        <w:rPr>
          <w:lang w:val="ro-RO"/>
        </w:rPr>
        <w:t>Acele creșteri bruște</w:t>
      </w:r>
      <w:r w:rsidRPr="00565BC1">
        <w:rPr>
          <w:lang w:val="ro-RO"/>
        </w:rPr>
        <w:t xml:space="preserve"> provin din </w:t>
      </w:r>
      <w:r>
        <w:rPr>
          <w:lang w:val="ro-RO"/>
        </w:rPr>
        <w:t xml:space="preserve">urma </w:t>
      </w:r>
      <w:r w:rsidRPr="00565BC1">
        <w:rPr>
          <w:lang w:val="ro-RO"/>
        </w:rPr>
        <w:t>sufl</w:t>
      </w:r>
      <w:r>
        <w:rPr>
          <w:lang w:val="ro-RO"/>
        </w:rPr>
        <w:t>ării</w:t>
      </w:r>
      <w:r w:rsidRPr="00565BC1">
        <w:rPr>
          <w:lang w:val="ro-RO"/>
        </w:rPr>
        <w:t xml:space="preserve"> fumului </w:t>
      </w:r>
      <w:r>
        <w:rPr>
          <w:lang w:val="ro-RO"/>
        </w:rPr>
        <w:t xml:space="preserve">de tigară </w:t>
      </w:r>
      <w:r w:rsidRPr="00565BC1">
        <w:rPr>
          <w:lang w:val="ro-RO"/>
        </w:rPr>
        <w:t>direct în senzor, ca și cum ai vorbi destul de aproape de cineva care tocmai a fumat o țigară.</w:t>
      </w:r>
    </w:p>
    <w:p w:rsidR="00565BC1" w:rsidRPr="00565BC1" w:rsidRDefault="00565BC1" w:rsidP="00B5071D">
      <w:pPr>
        <w:ind w:firstLine="720"/>
        <w:rPr>
          <w:noProof/>
          <w:lang w:val="ro-RO" w:eastAsia="en-GB"/>
        </w:rPr>
      </w:pPr>
      <w:r w:rsidRPr="00565BC1">
        <w:rPr>
          <w:noProof/>
          <w:lang w:val="ro-RO" w:eastAsia="en-GB"/>
        </w:rPr>
        <w:t>În condiții normale, nivelul de CO2 ar trebui să fie de aproximativ 400 ppm (părți pe milion), nivelul TVOC ar trebui să fie între 300 și 500 ppb</w:t>
      </w:r>
      <w:r w:rsidR="006646F8">
        <w:rPr>
          <w:noProof/>
          <w:lang w:val="ro-RO" w:eastAsia="en-GB"/>
        </w:rPr>
        <w:t xml:space="preserve"> (p</w:t>
      </w:r>
      <w:r w:rsidR="00300C69">
        <w:rPr>
          <w:noProof/>
          <w:lang w:val="ro-RO" w:eastAsia="en-GB"/>
        </w:rPr>
        <w:t>ărți pe miliard)</w:t>
      </w:r>
      <w:r w:rsidRPr="00565BC1">
        <w:rPr>
          <w:noProof/>
          <w:lang w:val="ro-RO" w:eastAsia="en-GB"/>
        </w:rPr>
        <w:t>, iar nivelul gazului ar trebui să fie în jur de 30.</w:t>
      </w:r>
    </w:p>
    <w:p w:rsidR="00FC11D3" w:rsidRPr="00565BC1" w:rsidRDefault="00910B60">
      <w:pPr>
        <w:rPr>
          <w:noProof/>
          <w:lang w:val="ro-RO" w:eastAsia="en-GB"/>
        </w:rPr>
      </w:pPr>
      <w:r w:rsidRPr="00565BC1">
        <w:rPr>
          <w:noProof/>
          <w:lang w:val="ro-RO" w:eastAsia="en-GB"/>
        </w:rPr>
        <w:drawing>
          <wp:inline distT="0" distB="0" distL="0" distR="0" wp14:anchorId="6F066761" wp14:editId="63B8E89A">
            <wp:extent cx="3292475" cy="1974215"/>
            <wp:effectExtent l="0" t="0" r="22225" b="26035"/>
            <wp:docPr id="8"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565BC1">
        <w:rPr>
          <w:noProof/>
          <w:lang w:val="ro-RO" w:eastAsia="en-GB"/>
        </w:rPr>
        <w:drawing>
          <wp:inline distT="0" distB="0" distL="0" distR="0" wp14:anchorId="47C0393B" wp14:editId="34606BBE">
            <wp:extent cx="3293110" cy="1962150"/>
            <wp:effectExtent l="0" t="0" r="21590" b="19050"/>
            <wp:docPr id="9"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565BC1">
        <w:rPr>
          <w:noProof/>
          <w:lang w:val="ro-RO" w:eastAsia="en-GB"/>
        </w:rPr>
        <w:drawing>
          <wp:inline distT="0" distB="0" distL="0" distR="0" wp14:anchorId="721233A8" wp14:editId="3F54B9DB">
            <wp:extent cx="3292475" cy="1974215"/>
            <wp:effectExtent l="0" t="0" r="22225" b="26035"/>
            <wp:docPr id="1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565BC1">
        <w:rPr>
          <w:noProof/>
          <w:lang w:val="ro-RO" w:eastAsia="en-GB"/>
        </w:rPr>
        <w:drawing>
          <wp:inline distT="0" distB="0" distL="0" distR="0" wp14:anchorId="306AC9C5" wp14:editId="0BCB61C9">
            <wp:extent cx="3293110" cy="1974215"/>
            <wp:effectExtent l="0" t="0" r="21590" b="26035"/>
            <wp:docPr id="1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565BC1">
        <w:rPr>
          <w:noProof/>
          <w:lang w:val="ro-RO" w:eastAsia="en-GB"/>
        </w:rPr>
        <w:drawing>
          <wp:inline distT="0" distB="0" distL="0" distR="0" wp14:anchorId="14731FFC" wp14:editId="1F9EB05C">
            <wp:extent cx="3292475" cy="1974215"/>
            <wp:effectExtent l="0" t="0" r="22225" b="26035"/>
            <wp:docPr id="1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565BC1">
        <w:rPr>
          <w:noProof/>
          <w:lang w:val="ro-RO" w:eastAsia="en-GB"/>
        </w:rPr>
        <w:drawing>
          <wp:inline distT="0" distB="0" distL="0" distR="0" wp14:anchorId="25E07A89" wp14:editId="2FC9ADB1">
            <wp:extent cx="3278505" cy="1974215"/>
            <wp:effectExtent l="0" t="0" r="17145" b="26035"/>
            <wp:docPr id="13"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C11D3" w:rsidRPr="00565BC1" w:rsidRDefault="00FC11D3">
      <w:pPr>
        <w:rPr>
          <w:noProof/>
          <w:lang w:val="ro-RO" w:eastAsia="en-GB"/>
        </w:rPr>
      </w:pPr>
    </w:p>
    <w:p w:rsidR="00CE2632" w:rsidRPr="00174396" w:rsidRDefault="00CE2632" w:rsidP="00B5071D">
      <w:pPr>
        <w:rPr>
          <w:noProof/>
          <w:sz w:val="28"/>
          <w:lang w:val="ro-RO" w:eastAsia="en-GB"/>
        </w:rPr>
      </w:pPr>
    </w:p>
    <w:p w:rsidR="00B5071D" w:rsidRPr="00565BC1" w:rsidRDefault="00B5071D" w:rsidP="00B5071D">
      <w:pPr>
        <w:rPr>
          <w:lang w:val="ro-RO"/>
        </w:rPr>
      </w:pPr>
    </w:p>
    <w:p w:rsidR="00983451" w:rsidRPr="00B5071D" w:rsidRDefault="00B5071D" w:rsidP="009452F6">
      <w:pPr>
        <w:ind w:firstLine="720"/>
        <w:jc w:val="center"/>
        <w:rPr>
          <w:u w:val="single"/>
          <w:lang w:val="ro-RO"/>
        </w:rPr>
      </w:pPr>
      <w:r w:rsidRPr="00B5071D">
        <w:rPr>
          <w:u w:val="single"/>
          <w:lang w:val="ro-RO"/>
        </w:rPr>
        <w:t>Sunt produsele acologice mai bune?</w:t>
      </w:r>
    </w:p>
    <w:p w:rsidR="00522646" w:rsidRPr="00565BC1" w:rsidRDefault="00B5071D" w:rsidP="00B5071D">
      <w:pPr>
        <w:ind w:firstLine="720"/>
        <w:rPr>
          <w:noProof/>
          <w:lang w:val="ro-RO" w:eastAsia="en-GB"/>
        </w:rPr>
      </w:pPr>
      <w:r w:rsidRPr="00B5071D">
        <w:rPr>
          <w:lang w:val="ro-RO"/>
        </w:rPr>
        <w:t xml:space="preserve">Aceste măsurători au fost înregistrate în școala noastră, </w:t>
      </w:r>
      <w:r>
        <w:rPr>
          <w:lang w:val="ro-RO"/>
        </w:rPr>
        <w:t xml:space="preserve">mai </w:t>
      </w:r>
      <w:r w:rsidRPr="00B5071D">
        <w:rPr>
          <w:lang w:val="ro-RO"/>
        </w:rPr>
        <w:t>exact în laboratorul nostru de chimie. Eram curios dacă toate substanțele din laborator ar putea afecta în vreun fel senzorii noștri și cu siguranță am obținut câteva rezultate. Rezultatul este mult mai mare decât am crezut că va fi. Această expunere poate dăuna profesorilor de chimie dacă aceștia petrec prea mult timp în jurul acestor substanțe. Aceste substanțe se găsesc în majoritatea produselor casnice neecologice. Luăm ca exemplu produsele de curățare. Detergenții normali conțin o mulțime de compuși chimici care sunt cu adevărat nocivi pentru noi.</w:t>
      </w:r>
      <w:r w:rsidR="00910B60" w:rsidRPr="00565BC1">
        <w:rPr>
          <w:noProof/>
          <w:lang w:val="ro-RO" w:eastAsia="en-GB"/>
        </w:rPr>
        <w:drawing>
          <wp:inline distT="0" distB="0" distL="0" distR="0" wp14:anchorId="6719238F" wp14:editId="4A7610FF">
            <wp:extent cx="5012690" cy="2018030"/>
            <wp:effectExtent l="0" t="0" r="16510" b="20320"/>
            <wp:docPr id="1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910B60" w:rsidRPr="00565BC1">
        <w:rPr>
          <w:noProof/>
          <w:lang w:val="ro-RO" w:eastAsia="en-GB"/>
        </w:rPr>
        <w:drawing>
          <wp:inline distT="0" distB="0" distL="0" distR="0" wp14:anchorId="2E76DDA1" wp14:editId="21213EE9">
            <wp:extent cx="5012690" cy="2021840"/>
            <wp:effectExtent l="0" t="0" r="16510" b="16510"/>
            <wp:docPr id="15"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910B60" w:rsidRPr="00565BC1">
        <w:rPr>
          <w:noProof/>
          <w:lang w:val="ro-RO" w:eastAsia="en-GB"/>
        </w:rPr>
        <w:drawing>
          <wp:inline distT="0" distB="0" distL="0" distR="0" wp14:anchorId="137726D2" wp14:editId="5D190647">
            <wp:extent cx="5012690" cy="2005965"/>
            <wp:effectExtent l="0" t="0" r="16510" b="13335"/>
            <wp:docPr id="1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E36C3" w:rsidRPr="00565BC1" w:rsidRDefault="007E36C3">
      <w:pPr>
        <w:rPr>
          <w:noProof/>
          <w:lang w:val="ro-RO" w:eastAsia="en-GB"/>
        </w:rPr>
      </w:pPr>
    </w:p>
    <w:p w:rsidR="007E36C3" w:rsidRPr="00565BC1" w:rsidRDefault="007E36C3">
      <w:pPr>
        <w:rPr>
          <w:noProof/>
          <w:lang w:val="ro-RO" w:eastAsia="en-GB"/>
        </w:rPr>
      </w:pPr>
    </w:p>
    <w:p w:rsidR="00C970CC" w:rsidRPr="00565BC1" w:rsidRDefault="00C970CC" w:rsidP="00B5071D">
      <w:pPr>
        <w:rPr>
          <w:noProof/>
          <w:lang w:val="ro-RO" w:eastAsia="en-GB"/>
        </w:rPr>
      </w:pPr>
    </w:p>
    <w:p w:rsidR="00934D56" w:rsidRPr="00B5071D" w:rsidRDefault="00B5071D" w:rsidP="00934D56">
      <w:pPr>
        <w:jc w:val="center"/>
        <w:rPr>
          <w:noProof/>
          <w:u w:val="single"/>
          <w:lang w:val="ro-RO" w:eastAsia="en-GB"/>
        </w:rPr>
      </w:pPr>
      <w:r w:rsidRPr="00B5071D">
        <w:rPr>
          <w:noProof/>
          <w:u w:val="single"/>
          <w:lang w:val="ro-RO" w:eastAsia="en-GB"/>
        </w:rPr>
        <w:t>Ce spui despre orașul nostru?</w:t>
      </w:r>
    </w:p>
    <w:p w:rsidR="00B5071D" w:rsidRDefault="00B5071D" w:rsidP="00B5071D">
      <w:pPr>
        <w:ind w:firstLine="720"/>
        <w:rPr>
          <w:noProof/>
          <w:lang w:val="ro-RO" w:eastAsia="en-GB"/>
        </w:rPr>
      </w:pPr>
      <w:r>
        <w:rPr>
          <w:noProof/>
          <w:lang w:val="ro-RO" w:eastAsia="en-GB"/>
        </w:rPr>
        <w:t>Am căutat cât de poluat</w:t>
      </w:r>
      <w:r w:rsidRPr="00B5071D">
        <w:rPr>
          <w:noProof/>
          <w:lang w:val="ro-RO" w:eastAsia="en-GB"/>
        </w:rPr>
        <w:t xml:space="preserve"> este orașul nostru și tot ce am descoperit a fost că este unul dintre cele mai poluate orașe din </w:t>
      </w:r>
      <w:r>
        <w:rPr>
          <w:noProof/>
          <w:lang w:val="ro-RO" w:eastAsia="en-GB"/>
        </w:rPr>
        <w:t>România</w:t>
      </w:r>
      <w:r w:rsidRPr="00B5071D">
        <w:rPr>
          <w:noProof/>
          <w:lang w:val="ro-RO" w:eastAsia="en-GB"/>
        </w:rPr>
        <w:t>. Nu credeam cu adevărat acele inf</w:t>
      </w:r>
      <w:r>
        <w:rPr>
          <w:noProof/>
          <w:lang w:val="ro-RO" w:eastAsia="en-GB"/>
        </w:rPr>
        <w:t>ormații, așa că am continuat să aflăm</w:t>
      </w:r>
      <w:r w:rsidRPr="00B5071D">
        <w:rPr>
          <w:noProof/>
          <w:lang w:val="ro-RO" w:eastAsia="en-GB"/>
        </w:rPr>
        <w:t xml:space="preserve"> singuri. După cum puteți vedea, cifrele nu sunt atât de rele, având în vedere că emisiile de carbon (nivelul CO2) sunt de aproximativ 447 ppm (părți pe milion), iar concentrațiile tipice ale spațiilor interioare ocupate cu debit bun de aer sunt cuprinse între 350 ppm și 1000 ppm. Nivelul tvoc (compus organic total volatil) din Iași este de 6,7 (părți pe miliard), iar valoarea „excelentă” confirmată de studii este cuprinsă între 0 ppb și 65 ppb. Și nivelul gazelor este, de asemenea</w:t>
      </w:r>
      <w:r>
        <w:rPr>
          <w:noProof/>
          <w:lang w:val="ro-RO" w:eastAsia="en-GB"/>
        </w:rPr>
        <w:t xml:space="preserve"> în conformitate cu</w:t>
      </w:r>
      <w:r w:rsidRPr="00B5071D">
        <w:rPr>
          <w:noProof/>
          <w:lang w:val="ro-RO" w:eastAsia="en-GB"/>
        </w:rPr>
        <w:t xml:space="preserve"> nivelul mediu al gazelor (20 ppm).</w:t>
      </w:r>
    </w:p>
    <w:p w:rsidR="007E36C3" w:rsidRPr="00565BC1" w:rsidRDefault="00934D56">
      <w:pPr>
        <w:rPr>
          <w:noProof/>
          <w:lang w:val="ro-RO" w:eastAsia="en-GB"/>
        </w:rPr>
      </w:pPr>
      <w:r w:rsidRPr="00565BC1">
        <w:rPr>
          <w:noProof/>
          <w:lang w:val="ro-RO" w:eastAsia="en-GB"/>
        </w:rPr>
        <w:drawing>
          <wp:inline distT="0" distB="0" distL="0" distR="0" wp14:anchorId="2412B048" wp14:editId="7C016F80">
            <wp:extent cx="4346369" cy="1921095"/>
            <wp:effectExtent l="0" t="0" r="16510" b="222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565BC1">
        <w:rPr>
          <w:noProof/>
          <w:lang w:val="ro-RO" w:eastAsia="en-GB"/>
        </w:rPr>
        <w:drawing>
          <wp:inline distT="0" distB="0" distL="0" distR="0" wp14:anchorId="5E1F8E4A" wp14:editId="7BA29268">
            <wp:extent cx="4346369" cy="1938481"/>
            <wp:effectExtent l="0" t="0" r="16510" b="2413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565BC1">
        <w:rPr>
          <w:noProof/>
          <w:lang w:val="ro-RO" w:eastAsia="en-GB"/>
        </w:rPr>
        <w:drawing>
          <wp:inline distT="0" distB="0" distL="0" distR="0" wp14:anchorId="26D7A4B5" wp14:editId="39D67012">
            <wp:extent cx="4346369" cy="1921095"/>
            <wp:effectExtent l="0" t="0" r="16510" b="2222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E36C3" w:rsidRPr="00565BC1" w:rsidRDefault="007E36C3">
      <w:pPr>
        <w:rPr>
          <w:noProof/>
          <w:lang w:val="ro-RO" w:eastAsia="en-GB"/>
        </w:rPr>
      </w:pPr>
    </w:p>
    <w:p w:rsidR="007E36C3" w:rsidRPr="00565BC1" w:rsidRDefault="007E36C3">
      <w:pPr>
        <w:rPr>
          <w:noProof/>
          <w:lang w:val="ro-RO" w:eastAsia="en-GB"/>
        </w:rPr>
      </w:pPr>
    </w:p>
    <w:p w:rsidR="009452F6" w:rsidRPr="00565BC1" w:rsidRDefault="00174396" w:rsidP="009452F6">
      <w:pPr>
        <w:jc w:val="center"/>
        <w:rPr>
          <w:noProof/>
          <w:lang w:val="ro-RO" w:eastAsia="en-GB"/>
        </w:rPr>
      </w:pPr>
      <w:r>
        <w:rPr>
          <w:noProof/>
          <w:lang w:val="ro-RO" w:eastAsia="en-GB"/>
        </w:rPr>
        <w:lastRenderedPageBreak/>
        <w:t>Mersul pe jos ar putea fi o soluție!</w:t>
      </w:r>
    </w:p>
    <w:p w:rsidR="00174396" w:rsidRDefault="00174396" w:rsidP="00174396">
      <w:pPr>
        <w:ind w:firstLine="720"/>
        <w:rPr>
          <w:noProof/>
          <w:lang w:val="ro-RO" w:eastAsia="en-GB"/>
        </w:rPr>
      </w:pPr>
      <w:r w:rsidRPr="00174396">
        <w:rPr>
          <w:noProof/>
          <w:lang w:val="ro-RO" w:eastAsia="en-GB"/>
        </w:rPr>
        <w:t xml:space="preserve">Unul dintre cele mai mari defecte </w:t>
      </w:r>
      <w:r>
        <w:rPr>
          <w:noProof/>
          <w:lang w:val="ro-RO" w:eastAsia="en-GB"/>
        </w:rPr>
        <w:t>ale</w:t>
      </w:r>
      <w:r w:rsidRPr="00174396">
        <w:rPr>
          <w:noProof/>
          <w:lang w:val="ro-RO" w:eastAsia="en-GB"/>
        </w:rPr>
        <w:t xml:space="preserve"> oraș</w:t>
      </w:r>
      <w:r>
        <w:rPr>
          <w:noProof/>
          <w:lang w:val="ro-RO" w:eastAsia="en-GB"/>
        </w:rPr>
        <w:t>ului</w:t>
      </w:r>
      <w:r w:rsidRPr="00174396">
        <w:rPr>
          <w:noProof/>
          <w:lang w:val="ro-RO" w:eastAsia="en-GB"/>
        </w:rPr>
        <w:t xml:space="preserve"> </w:t>
      </w:r>
      <w:r>
        <w:rPr>
          <w:noProof/>
          <w:lang w:val="ro-RO" w:eastAsia="en-GB"/>
        </w:rPr>
        <w:t>sunt</w:t>
      </w:r>
      <w:r w:rsidRPr="00174396">
        <w:rPr>
          <w:noProof/>
          <w:lang w:val="ro-RO" w:eastAsia="en-GB"/>
        </w:rPr>
        <w:t xml:space="preserve"> emisiile de carbon provenite de la mașini. Fondul pentru apărarea mediului (FED) estimează că vehiculele rutiere cauzează o treime din polua</w:t>
      </w:r>
      <w:r>
        <w:rPr>
          <w:noProof/>
          <w:lang w:val="ro-RO" w:eastAsia="en-GB"/>
        </w:rPr>
        <w:t>rea aerului</w:t>
      </w:r>
      <w:r w:rsidRPr="00174396">
        <w:rPr>
          <w:noProof/>
          <w:lang w:val="ro-RO" w:eastAsia="en-GB"/>
        </w:rPr>
        <w:t xml:space="preserve">. Așa că am comparat fumul care ieșea dintr-o mașină Euro 6 cu o </w:t>
      </w:r>
      <w:r>
        <w:rPr>
          <w:noProof/>
          <w:lang w:val="ro-RO" w:eastAsia="en-GB"/>
        </w:rPr>
        <w:t xml:space="preserve">fumul care era emanat de o </w:t>
      </w:r>
      <w:r w:rsidRPr="00174396">
        <w:rPr>
          <w:noProof/>
          <w:lang w:val="ro-RO" w:eastAsia="en-GB"/>
        </w:rPr>
        <w:t>mașina cu motor</w:t>
      </w:r>
      <w:r>
        <w:rPr>
          <w:noProof/>
          <w:lang w:val="ro-RO" w:eastAsia="en-GB"/>
        </w:rPr>
        <w:t xml:space="preserve"> Euro</w:t>
      </w:r>
      <w:r w:rsidRPr="00174396">
        <w:rPr>
          <w:noProof/>
          <w:lang w:val="ro-RO" w:eastAsia="en-GB"/>
        </w:rPr>
        <w:t xml:space="preserve"> 3. Rezultatele au ieșit destul de captivante:</w:t>
      </w:r>
    </w:p>
    <w:p w:rsidR="00806E87" w:rsidRPr="00565BC1" w:rsidRDefault="00910B60">
      <w:pPr>
        <w:rPr>
          <w:noProof/>
          <w:lang w:val="ro-RO" w:eastAsia="en-GB"/>
        </w:rPr>
      </w:pPr>
      <w:r w:rsidRPr="00565BC1">
        <w:rPr>
          <w:noProof/>
          <w:lang w:val="ro-RO" w:eastAsia="en-GB"/>
        </w:rPr>
        <w:drawing>
          <wp:inline distT="0" distB="0" distL="0" distR="0" wp14:anchorId="729644D8" wp14:editId="09DBF84D">
            <wp:extent cx="4538980" cy="1520825"/>
            <wp:effectExtent l="0" t="0" r="13970" b="22225"/>
            <wp:docPr id="1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565BC1">
        <w:rPr>
          <w:noProof/>
          <w:lang w:val="ro-RO" w:eastAsia="en-GB"/>
        </w:rPr>
        <w:drawing>
          <wp:inline distT="0" distB="0" distL="0" distR="0" wp14:anchorId="56D14FC1" wp14:editId="36ED7847">
            <wp:extent cx="4538980" cy="1531620"/>
            <wp:effectExtent l="0" t="0" r="13970" b="11430"/>
            <wp:docPr id="18"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565BC1">
        <w:rPr>
          <w:noProof/>
          <w:lang w:val="ro-RO" w:eastAsia="en-GB"/>
        </w:rPr>
        <w:drawing>
          <wp:inline distT="0" distB="0" distL="0" distR="0" wp14:anchorId="4F2C1B7A" wp14:editId="6A26EF6F">
            <wp:extent cx="4538980" cy="1543685"/>
            <wp:effectExtent l="0" t="0" r="13970" b="18415"/>
            <wp:docPr id="19"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565BC1">
        <w:rPr>
          <w:noProof/>
          <w:lang w:val="ro-RO" w:eastAsia="en-GB"/>
        </w:rPr>
        <w:drawing>
          <wp:inline distT="0" distB="0" distL="0" distR="0" wp14:anchorId="72BC668A" wp14:editId="40B6A795">
            <wp:extent cx="4538980" cy="1511300"/>
            <wp:effectExtent l="0" t="0" r="13970" b="12700"/>
            <wp:docPr id="2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565BC1">
        <w:rPr>
          <w:noProof/>
          <w:lang w:val="ro-RO" w:eastAsia="en-GB"/>
        </w:rPr>
        <w:drawing>
          <wp:inline distT="0" distB="0" distL="0" distR="0" wp14:anchorId="3A47C4BD" wp14:editId="6E5356AE">
            <wp:extent cx="4538980" cy="1283970"/>
            <wp:effectExtent l="0" t="0" r="13970" b="11430"/>
            <wp:docPr id="2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904C6B" w:rsidRPr="00565BC1" w:rsidRDefault="00904C6B" w:rsidP="00F83FFA">
      <w:pPr>
        <w:jc w:val="center"/>
        <w:rPr>
          <w:noProof/>
          <w:lang w:val="ro-RO" w:eastAsia="en-GB"/>
        </w:rPr>
      </w:pPr>
    </w:p>
    <w:p w:rsidR="00904C6B" w:rsidRPr="00565BC1" w:rsidRDefault="00255C9A" w:rsidP="00A45E5C">
      <w:pPr>
        <w:jc w:val="center"/>
        <w:rPr>
          <w:noProof/>
          <w:lang w:val="ro-RO" w:eastAsia="en-GB"/>
        </w:rPr>
      </w:pPr>
      <w:r>
        <w:rPr>
          <w:noProof/>
          <w:lang w:val="ro-RO" w:eastAsia="en-GB"/>
        </w:rPr>
        <w:t>Cât de mult poluăm noi aerul in fiecare moment?</w:t>
      </w:r>
    </w:p>
    <w:p w:rsidR="00BA5A02" w:rsidRDefault="00255C9A" w:rsidP="00255C9A">
      <w:pPr>
        <w:ind w:firstLine="720"/>
        <w:rPr>
          <w:noProof/>
          <w:lang w:val="ro-RO" w:eastAsia="en-GB"/>
        </w:rPr>
      </w:pPr>
      <w:r w:rsidRPr="00255C9A">
        <w:rPr>
          <w:noProof/>
          <w:lang w:val="ro-RO" w:eastAsia="en-GB"/>
        </w:rPr>
        <w:t>De asemenea, am vrut să vedem cât de poluată este o zonă pietonală, în principal, pentru că există o mulțime de oameni care merg înainte și înapoi, ceea ce o face foarte aglomerată, deci foarte poluată. După cum vedeți, rezultatele sunt încă destul de normale.</w:t>
      </w:r>
    </w:p>
    <w:p w:rsidR="00BA5A02" w:rsidRDefault="00BA5A02" w:rsidP="00BA5A02">
      <w:pPr>
        <w:rPr>
          <w:noProof/>
          <w:lang w:val="ro-RO" w:eastAsia="en-GB"/>
        </w:rPr>
      </w:pPr>
    </w:p>
    <w:p w:rsidR="00904C6B" w:rsidRPr="00565BC1" w:rsidRDefault="0027496E" w:rsidP="00BA5A02">
      <w:pPr>
        <w:rPr>
          <w:noProof/>
          <w:lang w:val="ro-RO" w:eastAsia="en-GB"/>
        </w:rPr>
      </w:pPr>
      <w:bookmarkStart w:id="0" w:name="_GoBack"/>
      <w:bookmarkEnd w:id="0"/>
      <w:r w:rsidRPr="00565BC1">
        <w:rPr>
          <w:noProof/>
          <w:lang w:val="ro-RO" w:eastAsia="en-GB"/>
        </w:rPr>
        <w:drawing>
          <wp:inline distT="0" distB="0" distL="0" distR="0" wp14:anchorId="0E31511E" wp14:editId="1501A1C6">
            <wp:extent cx="5943600" cy="2142490"/>
            <wp:effectExtent l="0" t="0" r="19050" b="1016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565BC1">
        <w:rPr>
          <w:noProof/>
          <w:lang w:val="ro-RO" w:eastAsia="en-GB"/>
        </w:rPr>
        <w:drawing>
          <wp:inline distT="0" distB="0" distL="0" distR="0" wp14:anchorId="7AA7F368" wp14:editId="1831CBC1">
            <wp:extent cx="5943600" cy="2131695"/>
            <wp:effectExtent l="0" t="0" r="19050" b="2095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565BC1">
        <w:rPr>
          <w:noProof/>
          <w:lang w:val="ro-RO" w:eastAsia="en-GB"/>
        </w:rPr>
        <w:drawing>
          <wp:inline distT="0" distB="0" distL="0" distR="0" wp14:anchorId="49625F0A" wp14:editId="5DE4D7C0">
            <wp:extent cx="5943600" cy="2136140"/>
            <wp:effectExtent l="0" t="0" r="19050" b="1651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0727C" w:rsidRPr="00565BC1" w:rsidRDefault="0020727C">
      <w:pPr>
        <w:rPr>
          <w:noProof/>
          <w:lang w:val="ro-RO" w:eastAsia="en-GB"/>
        </w:rPr>
      </w:pPr>
    </w:p>
    <w:p w:rsidR="0020727C" w:rsidRPr="00565BC1" w:rsidRDefault="0020727C">
      <w:pPr>
        <w:rPr>
          <w:noProof/>
          <w:lang w:val="ro-RO" w:eastAsia="en-GB"/>
        </w:rPr>
      </w:pPr>
    </w:p>
    <w:p w:rsidR="00483F64" w:rsidRPr="00565BC1" w:rsidRDefault="00483F64">
      <w:pPr>
        <w:rPr>
          <w:noProof/>
          <w:lang w:val="ro-RO" w:eastAsia="en-GB"/>
        </w:rPr>
      </w:pPr>
    </w:p>
    <w:p w:rsidR="0020727C" w:rsidRPr="00565BC1" w:rsidRDefault="0020727C">
      <w:pPr>
        <w:rPr>
          <w:noProof/>
          <w:lang w:val="ro-RO" w:eastAsia="en-GB"/>
        </w:rPr>
      </w:pPr>
    </w:p>
    <w:p w:rsidR="0020727C" w:rsidRPr="00565BC1" w:rsidRDefault="001332BB">
      <w:pPr>
        <w:rPr>
          <w:noProof/>
          <w:lang w:val="ro-RO" w:eastAsia="en-GB"/>
        </w:rPr>
      </w:pPr>
      <w:r w:rsidRPr="00565BC1">
        <w:rPr>
          <w:noProof/>
          <w:lang w:val="ro-RO" w:eastAsia="en-GB"/>
        </w:rPr>
        <w:drawing>
          <wp:inline distT="0" distB="0" distL="0" distR="0" wp14:anchorId="2F35C7C7" wp14:editId="3D3DEDC4">
            <wp:extent cx="5943600" cy="3718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18560"/>
                    </a:xfrm>
                    <a:prstGeom prst="rect">
                      <a:avLst/>
                    </a:prstGeom>
                  </pic:spPr>
                </pic:pic>
              </a:graphicData>
            </a:graphic>
          </wp:inline>
        </w:drawing>
      </w:r>
    </w:p>
    <w:p w:rsidR="001332BB" w:rsidRPr="00565BC1" w:rsidRDefault="001332BB">
      <w:pPr>
        <w:rPr>
          <w:noProof/>
          <w:lang w:val="ro-RO" w:eastAsia="en-GB"/>
        </w:rPr>
      </w:pPr>
      <w:r w:rsidRPr="00565BC1">
        <w:rPr>
          <w:noProof/>
          <w:lang w:val="ro-RO" w:eastAsia="en-GB"/>
        </w:rPr>
        <w:t xml:space="preserve">Source: </w:t>
      </w:r>
      <w:hyperlink r:id="rId41" w:history="1">
        <w:r w:rsidR="00627AD2" w:rsidRPr="00565BC1">
          <w:rPr>
            <w:rStyle w:val="Hyperlink"/>
            <w:noProof/>
            <w:lang w:val="ro-RO" w:eastAsia="en-GB"/>
          </w:rPr>
          <w:t>www.kane.co.uk</w:t>
        </w:r>
      </w:hyperlink>
    </w:p>
    <w:p w:rsidR="00627AD2" w:rsidRPr="00565BC1" w:rsidRDefault="00627AD2">
      <w:pPr>
        <w:rPr>
          <w:noProof/>
          <w:lang w:val="ro-RO" w:eastAsia="en-GB"/>
        </w:rPr>
      </w:pPr>
    </w:p>
    <w:p w:rsidR="00627AD2" w:rsidRPr="00565BC1" w:rsidRDefault="00627AD2">
      <w:pPr>
        <w:rPr>
          <w:noProof/>
          <w:lang w:val="ro-RO" w:eastAsia="en-GB"/>
        </w:rPr>
      </w:pPr>
    </w:p>
    <w:p w:rsidR="00627AD2" w:rsidRPr="00565BC1" w:rsidRDefault="00627AD2">
      <w:pPr>
        <w:rPr>
          <w:noProof/>
          <w:lang w:val="ro-RO" w:eastAsia="en-GB"/>
        </w:rPr>
      </w:pPr>
    </w:p>
    <w:p w:rsidR="00627AD2" w:rsidRPr="00565BC1" w:rsidRDefault="00627AD2">
      <w:pPr>
        <w:rPr>
          <w:noProof/>
          <w:lang w:val="ro-RO" w:eastAsia="en-GB"/>
        </w:rPr>
      </w:pPr>
    </w:p>
    <w:p w:rsidR="00627AD2" w:rsidRPr="00565BC1" w:rsidRDefault="00627AD2">
      <w:pPr>
        <w:rPr>
          <w:noProof/>
          <w:lang w:val="ro-RO" w:eastAsia="en-GB"/>
        </w:rPr>
      </w:pPr>
    </w:p>
    <w:p w:rsidR="00627AD2" w:rsidRPr="00565BC1" w:rsidRDefault="00627AD2">
      <w:pPr>
        <w:rPr>
          <w:noProof/>
          <w:lang w:val="ro-RO" w:eastAsia="en-GB"/>
        </w:rPr>
      </w:pPr>
    </w:p>
    <w:p w:rsidR="00627AD2" w:rsidRPr="00565BC1" w:rsidRDefault="00627AD2">
      <w:pPr>
        <w:rPr>
          <w:noProof/>
          <w:lang w:val="ro-RO" w:eastAsia="en-GB"/>
        </w:rPr>
      </w:pPr>
    </w:p>
    <w:p w:rsidR="00627AD2" w:rsidRPr="00565BC1" w:rsidRDefault="00627AD2">
      <w:pPr>
        <w:rPr>
          <w:noProof/>
          <w:lang w:val="ro-RO" w:eastAsia="en-GB"/>
        </w:rPr>
      </w:pPr>
    </w:p>
    <w:p w:rsidR="00627AD2" w:rsidRPr="00565BC1" w:rsidRDefault="00627AD2">
      <w:pPr>
        <w:rPr>
          <w:noProof/>
          <w:lang w:val="ro-RO" w:eastAsia="en-GB"/>
        </w:rPr>
      </w:pPr>
    </w:p>
    <w:p w:rsidR="00627AD2" w:rsidRPr="00565BC1" w:rsidRDefault="00627AD2">
      <w:pPr>
        <w:rPr>
          <w:noProof/>
          <w:lang w:val="ro-RO" w:eastAsia="en-GB"/>
        </w:rPr>
      </w:pPr>
    </w:p>
    <w:p w:rsidR="00627AD2" w:rsidRPr="00565BC1" w:rsidRDefault="00627AD2">
      <w:pPr>
        <w:rPr>
          <w:noProof/>
          <w:lang w:val="ro-RO" w:eastAsia="en-GB"/>
        </w:rPr>
      </w:pPr>
    </w:p>
    <w:p w:rsidR="00627AD2" w:rsidRPr="00565BC1" w:rsidRDefault="00627AD2">
      <w:pPr>
        <w:rPr>
          <w:noProof/>
          <w:lang w:val="ro-RO" w:eastAsia="en-GB"/>
        </w:rPr>
      </w:pPr>
    </w:p>
    <w:p w:rsidR="00627AD2" w:rsidRPr="00565BC1" w:rsidRDefault="00627AD2">
      <w:pPr>
        <w:rPr>
          <w:noProof/>
          <w:lang w:val="ro-RO" w:eastAsia="en-GB"/>
        </w:rPr>
      </w:pPr>
    </w:p>
    <w:p w:rsidR="00497D7F" w:rsidRPr="00565BC1" w:rsidRDefault="00627AD2">
      <w:pPr>
        <w:rPr>
          <w:noProof/>
          <w:lang w:val="ro-RO" w:eastAsia="en-GB"/>
        </w:rPr>
      </w:pPr>
      <w:r w:rsidRPr="00565BC1">
        <w:rPr>
          <w:noProof/>
          <w:lang w:val="ro-RO" w:eastAsia="en-GB"/>
        </w:rPr>
        <w:drawing>
          <wp:inline distT="0" distB="0" distL="0" distR="0" wp14:anchorId="0BD75531" wp14:editId="5EEBFC3C">
            <wp:extent cx="6651445" cy="534389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660369" cy="5351066"/>
                    </a:xfrm>
                    <a:prstGeom prst="rect">
                      <a:avLst/>
                    </a:prstGeom>
                  </pic:spPr>
                </pic:pic>
              </a:graphicData>
            </a:graphic>
          </wp:inline>
        </w:drawing>
      </w:r>
    </w:p>
    <w:p w:rsidR="00497D7F" w:rsidRPr="00565BC1" w:rsidRDefault="00497D7F">
      <w:pPr>
        <w:rPr>
          <w:noProof/>
          <w:lang w:val="ro-RO" w:eastAsia="en-GB"/>
        </w:rPr>
      </w:pPr>
      <w:r w:rsidRPr="00565BC1">
        <w:rPr>
          <w:noProof/>
          <w:lang w:val="ro-RO" w:eastAsia="en-GB"/>
        </w:rPr>
        <w:lastRenderedPageBreak/>
        <w:drawing>
          <wp:inline distT="0" distB="0" distL="0" distR="0" wp14:anchorId="1E3875EC" wp14:editId="77109654">
            <wp:extent cx="6733309" cy="546002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736216" cy="5462381"/>
                    </a:xfrm>
                    <a:prstGeom prst="rect">
                      <a:avLst/>
                    </a:prstGeom>
                  </pic:spPr>
                </pic:pic>
              </a:graphicData>
            </a:graphic>
          </wp:inline>
        </w:drawing>
      </w:r>
    </w:p>
    <w:p w:rsidR="00497D7F" w:rsidRPr="00565BC1" w:rsidRDefault="00497D7F" w:rsidP="00497D7F">
      <w:pPr>
        <w:rPr>
          <w:noProof/>
          <w:lang w:val="ro-RO" w:eastAsia="en-GB"/>
        </w:rPr>
      </w:pPr>
      <w:r w:rsidRPr="00565BC1">
        <w:rPr>
          <w:noProof/>
          <w:lang w:val="ro-RO" w:eastAsia="en-GB"/>
        </w:rPr>
        <w:t xml:space="preserve">Source: </w:t>
      </w:r>
      <w:hyperlink r:id="rId44" w:history="1">
        <w:r w:rsidRPr="00565BC1">
          <w:rPr>
            <w:rStyle w:val="Hyperlink"/>
            <w:noProof/>
            <w:lang w:val="ro-RO" w:eastAsia="en-GB"/>
          </w:rPr>
          <w:t>www.repcomsrl.com</w:t>
        </w:r>
      </w:hyperlink>
    </w:p>
    <w:p w:rsidR="00497D7F" w:rsidRPr="00565BC1" w:rsidRDefault="00497D7F">
      <w:pPr>
        <w:rPr>
          <w:noProof/>
          <w:lang w:val="ro-RO" w:eastAsia="en-GB"/>
        </w:rPr>
      </w:pPr>
    </w:p>
    <w:p w:rsidR="00074128" w:rsidRPr="00565BC1" w:rsidRDefault="00074128">
      <w:pPr>
        <w:rPr>
          <w:noProof/>
          <w:lang w:val="ro-RO" w:eastAsia="en-GB"/>
        </w:rPr>
      </w:pPr>
    </w:p>
    <w:p w:rsidR="00074128" w:rsidRPr="00565BC1" w:rsidRDefault="00074128">
      <w:pPr>
        <w:rPr>
          <w:noProof/>
          <w:lang w:val="ro-RO" w:eastAsia="en-GB"/>
        </w:rPr>
      </w:pPr>
    </w:p>
    <w:p w:rsidR="00074128" w:rsidRPr="00565BC1" w:rsidRDefault="00074128">
      <w:pPr>
        <w:rPr>
          <w:noProof/>
          <w:lang w:val="ro-RO" w:eastAsia="en-GB"/>
        </w:rPr>
      </w:pPr>
    </w:p>
    <w:p w:rsidR="00074128" w:rsidRPr="00565BC1" w:rsidRDefault="00074128">
      <w:pPr>
        <w:rPr>
          <w:noProof/>
          <w:lang w:val="ro-RO" w:eastAsia="en-GB"/>
        </w:rPr>
      </w:pPr>
    </w:p>
    <w:p w:rsidR="00074128" w:rsidRPr="00565BC1" w:rsidRDefault="00074128">
      <w:pPr>
        <w:rPr>
          <w:noProof/>
          <w:lang w:val="ro-RO" w:eastAsia="en-GB"/>
        </w:rPr>
      </w:pPr>
    </w:p>
    <w:p w:rsidR="00074128" w:rsidRPr="00565BC1" w:rsidRDefault="00074128">
      <w:pPr>
        <w:rPr>
          <w:noProof/>
          <w:lang w:val="ro-RO" w:eastAsia="en-GB"/>
        </w:rPr>
      </w:pPr>
    </w:p>
    <w:p w:rsidR="00074128" w:rsidRPr="00565BC1" w:rsidRDefault="00074128">
      <w:pPr>
        <w:rPr>
          <w:noProof/>
          <w:lang w:val="ro-RO" w:eastAsia="en-GB"/>
        </w:rPr>
      </w:pPr>
    </w:p>
    <w:p w:rsidR="00074128" w:rsidRPr="00565BC1" w:rsidRDefault="00074128">
      <w:pPr>
        <w:rPr>
          <w:noProof/>
          <w:lang w:val="ro-RO" w:eastAsia="en-GB"/>
        </w:rPr>
      </w:pPr>
    </w:p>
    <w:p w:rsidR="00074128" w:rsidRPr="00565BC1" w:rsidRDefault="00074128">
      <w:pPr>
        <w:rPr>
          <w:noProof/>
          <w:lang w:val="ro-RO" w:eastAsia="en-GB"/>
        </w:rPr>
      </w:pPr>
    </w:p>
    <w:p w:rsidR="00074128" w:rsidRPr="00565BC1" w:rsidRDefault="00074128">
      <w:pPr>
        <w:rPr>
          <w:noProof/>
          <w:lang w:val="ro-RO" w:eastAsia="en-GB"/>
        </w:rPr>
      </w:pPr>
      <w:r w:rsidRPr="00565BC1">
        <w:rPr>
          <w:noProof/>
          <w:lang w:val="ro-RO" w:eastAsia="en-GB"/>
        </w:rPr>
        <w:drawing>
          <wp:inline distT="0" distB="0" distL="0" distR="0" wp14:anchorId="52640C2D" wp14:editId="6333F755">
            <wp:extent cx="6384758" cy="1780674"/>
            <wp:effectExtent l="0" t="0" r="16510" b="1016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6951C6" w:rsidRPr="00565BC1">
        <w:rPr>
          <w:noProof/>
          <w:lang w:val="ro-RO" w:eastAsia="en-GB"/>
        </w:rPr>
        <w:drawing>
          <wp:inline distT="0" distB="0" distL="0" distR="0" wp14:anchorId="5BA461AD" wp14:editId="4C4415F8">
            <wp:extent cx="6384758" cy="1796716"/>
            <wp:effectExtent l="0" t="0" r="16510" b="1333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5C5079" w:rsidRPr="00565BC1">
        <w:rPr>
          <w:noProof/>
          <w:lang w:val="ro-RO" w:eastAsia="en-GB"/>
        </w:rPr>
        <w:drawing>
          <wp:inline distT="0" distB="0" distL="0" distR="0" wp14:anchorId="6B0BA90D" wp14:editId="39614F62">
            <wp:extent cx="6384758" cy="1796716"/>
            <wp:effectExtent l="0" t="0" r="16510" b="1333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7477CE" w:rsidRPr="00565BC1">
        <w:rPr>
          <w:noProof/>
          <w:lang w:val="ro-RO" w:eastAsia="en-GB"/>
        </w:rPr>
        <w:drawing>
          <wp:inline distT="0" distB="0" distL="0" distR="0" wp14:anchorId="652F3F96" wp14:editId="60A7474A">
            <wp:extent cx="6384758" cy="1796716"/>
            <wp:effectExtent l="0" t="0" r="16510" b="1333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0007284B" w:rsidRPr="00565BC1">
        <w:rPr>
          <w:noProof/>
          <w:lang w:val="ro-RO" w:eastAsia="en-GB"/>
        </w:rPr>
        <w:lastRenderedPageBreak/>
        <w:drawing>
          <wp:inline distT="0" distB="0" distL="0" distR="0" wp14:anchorId="0C66CE02" wp14:editId="5EF9DA52">
            <wp:extent cx="6063916" cy="2406316"/>
            <wp:effectExtent l="0" t="0" r="13335" b="1333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07284B" w:rsidRPr="00565BC1">
        <w:rPr>
          <w:noProof/>
          <w:lang w:val="ro-RO" w:eastAsia="en-GB"/>
        </w:rPr>
        <w:drawing>
          <wp:inline distT="0" distB="0" distL="0" distR="0" wp14:anchorId="32397373" wp14:editId="610EDFB0">
            <wp:extent cx="6063916" cy="1925053"/>
            <wp:effectExtent l="0" t="0" r="13335" b="18415"/>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sectPr w:rsidR="00074128" w:rsidRPr="00565BC1" w:rsidSect="0067576C">
      <w:pgSz w:w="11906" w:h="16838" w:code="9"/>
      <w:pgMar w:top="1440" w:right="424" w:bottom="144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6E05DE"/>
    <w:multiLevelType w:val="hybridMultilevel"/>
    <w:tmpl w:val="731EC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516A1417"/>
    <w:multiLevelType w:val="hybridMultilevel"/>
    <w:tmpl w:val="C76650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4660B1F"/>
    <w:multiLevelType w:val="hybridMultilevel"/>
    <w:tmpl w:val="A664D8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oNotDisplayPageBoundaries/>
  <w:proofState w:spelling="clean" w:grammar="clean"/>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B60"/>
    <w:rsid w:val="000139B0"/>
    <w:rsid w:val="00027B59"/>
    <w:rsid w:val="0003120B"/>
    <w:rsid w:val="00034E01"/>
    <w:rsid w:val="000513E9"/>
    <w:rsid w:val="00056514"/>
    <w:rsid w:val="00062B76"/>
    <w:rsid w:val="0007284B"/>
    <w:rsid w:val="00074128"/>
    <w:rsid w:val="00077F28"/>
    <w:rsid w:val="00083606"/>
    <w:rsid w:val="00086A80"/>
    <w:rsid w:val="000B72A3"/>
    <w:rsid w:val="000C43C9"/>
    <w:rsid w:val="000D15AA"/>
    <w:rsid w:val="000D37CD"/>
    <w:rsid w:val="00126185"/>
    <w:rsid w:val="001332BB"/>
    <w:rsid w:val="001347CC"/>
    <w:rsid w:val="00145E64"/>
    <w:rsid w:val="00170CDA"/>
    <w:rsid w:val="00174396"/>
    <w:rsid w:val="00192D0E"/>
    <w:rsid w:val="001C10D5"/>
    <w:rsid w:val="001C32F1"/>
    <w:rsid w:val="001D218F"/>
    <w:rsid w:val="001E2F38"/>
    <w:rsid w:val="001F4A1E"/>
    <w:rsid w:val="0020727C"/>
    <w:rsid w:val="0022586D"/>
    <w:rsid w:val="00226B6C"/>
    <w:rsid w:val="00240235"/>
    <w:rsid w:val="00254363"/>
    <w:rsid w:val="00255C9A"/>
    <w:rsid w:val="0027496E"/>
    <w:rsid w:val="00285901"/>
    <w:rsid w:val="00285B22"/>
    <w:rsid w:val="002B6D94"/>
    <w:rsid w:val="002C6C52"/>
    <w:rsid w:val="002E44E6"/>
    <w:rsid w:val="002E50EE"/>
    <w:rsid w:val="00300C69"/>
    <w:rsid w:val="0033180F"/>
    <w:rsid w:val="00342CEE"/>
    <w:rsid w:val="00342D8F"/>
    <w:rsid w:val="00353424"/>
    <w:rsid w:val="00363ADA"/>
    <w:rsid w:val="00366BD1"/>
    <w:rsid w:val="003762BA"/>
    <w:rsid w:val="003778B6"/>
    <w:rsid w:val="00381358"/>
    <w:rsid w:val="003862BC"/>
    <w:rsid w:val="0039129D"/>
    <w:rsid w:val="003A6E89"/>
    <w:rsid w:val="003E00B4"/>
    <w:rsid w:val="003E5241"/>
    <w:rsid w:val="00404B7B"/>
    <w:rsid w:val="004268FC"/>
    <w:rsid w:val="0043696A"/>
    <w:rsid w:val="00462F13"/>
    <w:rsid w:val="00483F64"/>
    <w:rsid w:val="00492655"/>
    <w:rsid w:val="00493BD4"/>
    <w:rsid w:val="00497D7F"/>
    <w:rsid w:val="004A4994"/>
    <w:rsid w:val="004A524A"/>
    <w:rsid w:val="004D08C5"/>
    <w:rsid w:val="004D0C7B"/>
    <w:rsid w:val="004D575B"/>
    <w:rsid w:val="004F387A"/>
    <w:rsid w:val="004F6036"/>
    <w:rsid w:val="00512372"/>
    <w:rsid w:val="00512ACB"/>
    <w:rsid w:val="00522646"/>
    <w:rsid w:val="00531342"/>
    <w:rsid w:val="00556706"/>
    <w:rsid w:val="0055700D"/>
    <w:rsid w:val="00565BC1"/>
    <w:rsid w:val="00576B7D"/>
    <w:rsid w:val="0057725A"/>
    <w:rsid w:val="00580964"/>
    <w:rsid w:val="0058151A"/>
    <w:rsid w:val="00595D0A"/>
    <w:rsid w:val="005A67CA"/>
    <w:rsid w:val="005B4E39"/>
    <w:rsid w:val="005C109B"/>
    <w:rsid w:val="005C38A2"/>
    <w:rsid w:val="005C5079"/>
    <w:rsid w:val="005D0D6B"/>
    <w:rsid w:val="005D48A1"/>
    <w:rsid w:val="005E1CA4"/>
    <w:rsid w:val="005F043E"/>
    <w:rsid w:val="005F54AD"/>
    <w:rsid w:val="00613779"/>
    <w:rsid w:val="006207DC"/>
    <w:rsid w:val="00627AD2"/>
    <w:rsid w:val="006372FA"/>
    <w:rsid w:val="00641F9B"/>
    <w:rsid w:val="00650465"/>
    <w:rsid w:val="006646F8"/>
    <w:rsid w:val="0067576C"/>
    <w:rsid w:val="006951C6"/>
    <w:rsid w:val="006A1DE4"/>
    <w:rsid w:val="006C50DF"/>
    <w:rsid w:val="006C59D6"/>
    <w:rsid w:val="006D432F"/>
    <w:rsid w:val="006D4948"/>
    <w:rsid w:val="006D5D9B"/>
    <w:rsid w:val="006E0C86"/>
    <w:rsid w:val="006E581B"/>
    <w:rsid w:val="007116BF"/>
    <w:rsid w:val="00720786"/>
    <w:rsid w:val="007402A7"/>
    <w:rsid w:val="007477CE"/>
    <w:rsid w:val="007776DA"/>
    <w:rsid w:val="007817DD"/>
    <w:rsid w:val="007A1E5C"/>
    <w:rsid w:val="007D2246"/>
    <w:rsid w:val="007D283D"/>
    <w:rsid w:val="007E36C3"/>
    <w:rsid w:val="007E593C"/>
    <w:rsid w:val="007F42CF"/>
    <w:rsid w:val="007F4326"/>
    <w:rsid w:val="00803A88"/>
    <w:rsid w:val="00806E87"/>
    <w:rsid w:val="008117DE"/>
    <w:rsid w:val="00873E14"/>
    <w:rsid w:val="00880595"/>
    <w:rsid w:val="008A655A"/>
    <w:rsid w:val="008B04D7"/>
    <w:rsid w:val="008B0AFD"/>
    <w:rsid w:val="008B3D3F"/>
    <w:rsid w:val="008B4213"/>
    <w:rsid w:val="008B75FD"/>
    <w:rsid w:val="008E7E98"/>
    <w:rsid w:val="008F07AE"/>
    <w:rsid w:val="00904C6B"/>
    <w:rsid w:val="00904CA7"/>
    <w:rsid w:val="00910B60"/>
    <w:rsid w:val="0092004B"/>
    <w:rsid w:val="00926605"/>
    <w:rsid w:val="009268C0"/>
    <w:rsid w:val="00934D56"/>
    <w:rsid w:val="009452F6"/>
    <w:rsid w:val="0095767C"/>
    <w:rsid w:val="009743DF"/>
    <w:rsid w:val="00983451"/>
    <w:rsid w:val="009926EA"/>
    <w:rsid w:val="009A4161"/>
    <w:rsid w:val="009D0BF9"/>
    <w:rsid w:val="009D71F7"/>
    <w:rsid w:val="009E438A"/>
    <w:rsid w:val="009E7C52"/>
    <w:rsid w:val="009F41C6"/>
    <w:rsid w:val="00A06616"/>
    <w:rsid w:val="00A222F8"/>
    <w:rsid w:val="00A45E5C"/>
    <w:rsid w:val="00A52451"/>
    <w:rsid w:val="00A66667"/>
    <w:rsid w:val="00A8265A"/>
    <w:rsid w:val="00A836EF"/>
    <w:rsid w:val="00AA05A7"/>
    <w:rsid w:val="00AC544C"/>
    <w:rsid w:val="00B02714"/>
    <w:rsid w:val="00B14293"/>
    <w:rsid w:val="00B150B5"/>
    <w:rsid w:val="00B33B6A"/>
    <w:rsid w:val="00B5071D"/>
    <w:rsid w:val="00B60431"/>
    <w:rsid w:val="00B64378"/>
    <w:rsid w:val="00B66D47"/>
    <w:rsid w:val="00B70984"/>
    <w:rsid w:val="00B963E0"/>
    <w:rsid w:val="00BA4A44"/>
    <w:rsid w:val="00BA5A02"/>
    <w:rsid w:val="00BB3ECA"/>
    <w:rsid w:val="00BE4445"/>
    <w:rsid w:val="00C14AD4"/>
    <w:rsid w:val="00C45A1B"/>
    <w:rsid w:val="00C553D2"/>
    <w:rsid w:val="00C61B24"/>
    <w:rsid w:val="00C62BD5"/>
    <w:rsid w:val="00C84AF0"/>
    <w:rsid w:val="00C970CC"/>
    <w:rsid w:val="00CB78C1"/>
    <w:rsid w:val="00CD267E"/>
    <w:rsid w:val="00CD6A42"/>
    <w:rsid w:val="00CE2632"/>
    <w:rsid w:val="00D05A94"/>
    <w:rsid w:val="00D3193A"/>
    <w:rsid w:val="00D40D43"/>
    <w:rsid w:val="00D531C7"/>
    <w:rsid w:val="00D556BD"/>
    <w:rsid w:val="00D828AF"/>
    <w:rsid w:val="00D90E44"/>
    <w:rsid w:val="00D93FB7"/>
    <w:rsid w:val="00DF44CC"/>
    <w:rsid w:val="00E13CEB"/>
    <w:rsid w:val="00E4102A"/>
    <w:rsid w:val="00E8762A"/>
    <w:rsid w:val="00E87C89"/>
    <w:rsid w:val="00EA2B08"/>
    <w:rsid w:val="00EA6DE7"/>
    <w:rsid w:val="00EC32D9"/>
    <w:rsid w:val="00ED098B"/>
    <w:rsid w:val="00EE57CD"/>
    <w:rsid w:val="00EF3CCB"/>
    <w:rsid w:val="00F05311"/>
    <w:rsid w:val="00F05EC9"/>
    <w:rsid w:val="00F1451D"/>
    <w:rsid w:val="00F17CFA"/>
    <w:rsid w:val="00F515EE"/>
    <w:rsid w:val="00F541B9"/>
    <w:rsid w:val="00F83FFA"/>
    <w:rsid w:val="00F84952"/>
    <w:rsid w:val="00FA724D"/>
    <w:rsid w:val="00FC11D3"/>
    <w:rsid w:val="00FC78BA"/>
    <w:rsid w:val="00FE5AB2"/>
    <w:rsid w:val="00FE7BE8"/>
    <w:rsid w:val="00FF0146"/>
    <w:rsid w:val="00FF12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161"/>
    <w:pPr>
      <w:ind w:left="720"/>
    </w:pPr>
  </w:style>
  <w:style w:type="paragraph" w:styleId="BalloonText">
    <w:name w:val="Balloon Text"/>
    <w:basedOn w:val="Normal"/>
    <w:link w:val="BalloonTextChar"/>
    <w:uiPriority w:val="99"/>
    <w:semiHidden/>
    <w:unhideWhenUsed/>
    <w:rsid w:val="00D90E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E44"/>
    <w:rPr>
      <w:rFonts w:ascii="Tahoma" w:hAnsi="Tahoma" w:cs="Tahoma"/>
      <w:sz w:val="16"/>
      <w:szCs w:val="16"/>
      <w:lang w:eastAsia="en-US"/>
    </w:rPr>
  </w:style>
  <w:style w:type="character" w:styleId="Hyperlink">
    <w:name w:val="Hyperlink"/>
    <w:basedOn w:val="DefaultParagraphFont"/>
    <w:uiPriority w:val="99"/>
    <w:unhideWhenUsed/>
    <w:rsid w:val="00627AD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161"/>
    <w:pPr>
      <w:ind w:left="720"/>
    </w:pPr>
  </w:style>
  <w:style w:type="paragraph" w:styleId="BalloonText">
    <w:name w:val="Balloon Text"/>
    <w:basedOn w:val="Normal"/>
    <w:link w:val="BalloonTextChar"/>
    <w:uiPriority w:val="99"/>
    <w:semiHidden/>
    <w:unhideWhenUsed/>
    <w:rsid w:val="00D90E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E44"/>
    <w:rPr>
      <w:rFonts w:ascii="Tahoma" w:hAnsi="Tahoma" w:cs="Tahoma"/>
      <w:sz w:val="16"/>
      <w:szCs w:val="16"/>
      <w:lang w:eastAsia="en-US"/>
    </w:rPr>
  </w:style>
  <w:style w:type="character" w:styleId="Hyperlink">
    <w:name w:val="Hyperlink"/>
    <w:basedOn w:val="DefaultParagraphFont"/>
    <w:uiPriority w:val="99"/>
    <w:unhideWhenUsed/>
    <w:rsid w:val="00627A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47489">
      <w:bodyDiv w:val="1"/>
      <w:marLeft w:val="0"/>
      <w:marRight w:val="0"/>
      <w:marTop w:val="0"/>
      <w:marBottom w:val="0"/>
      <w:divBdr>
        <w:top w:val="none" w:sz="0" w:space="0" w:color="auto"/>
        <w:left w:val="none" w:sz="0" w:space="0" w:color="auto"/>
        <w:bottom w:val="none" w:sz="0" w:space="0" w:color="auto"/>
        <w:right w:val="none" w:sz="0" w:space="0" w:color="auto"/>
      </w:divBdr>
      <w:divsChild>
        <w:div w:id="2085446430">
          <w:marLeft w:val="0"/>
          <w:marRight w:val="0"/>
          <w:marTop w:val="0"/>
          <w:marBottom w:val="0"/>
          <w:divBdr>
            <w:top w:val="none" w:sz="0" w:space="0" w:color="auto"/>
            <w:left w:val="none" w:sz="0" w:space="0" w:color="auto"/>
            <w:bottom w:val="none" w:sz="0" w:space="0" w:color="auto"/>
            <w:right w:val="none" w:sz="0" w:space="0" w:color="auto"/>
          </w:divBdr>
          <w:divsChild>
            <w:div w:id="1310673491">
              <w:marLeft w:val="0"/>
              <w:marRight w:val="0"/>
              <w:marTop w:val="0"/>
              <w:marBottom w:val="0"/>
              <w:divBdr>
                <w:top w:val="none" w:sz="0" w:space="0" w:color="auto"/>
                <w:left w:val="none" w:sz="0" w:space="0" w:color="auto"/>
                <w:bottom w:val="none" w:sz="0" w:space="0" w:color="auto"/>
                <w:right w:val="none" w:sz="0" w:space="0" w:color="auto"/>
              </w:divBdr>
              <w:divsChild>
                <w:div w:id="1311669289">
                  <w:marLeft w:val="-240"/>
                  <w:marRight w:val="-240"/>
                  <w:marTop w:val="0"/>
                  <w:marBottom w:val="0"/>
                  <w:divBdr>
                    <w:top w:val="none" w:sz="0" w:space="0" w:color="auto"/>
                    <w:left w:val="none" w:sz="0" w:space="0" w:color="auto"/>
                    <w:bottom w:val="none" w:sz="0" w:space="0" w:color="auto"/>
                    <w:right w:val="none" w:sz="0" w:space="0" w:color="auto"/>
                  </w:divBdr>
                  <w:divsChild>
                    <w:div w:id="1989742732">
                      <w:marLeft w:val="0"/>
                      <w:marRight w:val="0"/>
                      <w:marTop w:val="0"/>
                      <w:marBottom w:val="0"/>
                      <w:divBdr>
                        <w:top w:val="none" w:sz="0" w:space="0" w:color="auto"/>
                        <w:left w:val="none" w:sz="0" w:space="0" w:color="auto"/>
                        <w:bottom w:val="none" w:sz="0" w:space="0" w:color="auto"/>
                        <w:right w:val="none" w:sz="0" w:space="0" w:color="auto"/>
                      </w:divBdr>
                      <w:divsChild>
                        <w:div w:id="7636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960747">
      <w:bodyDiv w:val="1"/>
      <w:marLeft w:val="0"/>
      <w:marRight w:val="0"/>
      <w:marTop w:val="0"/>
      <w:marBottom w:val="0"/>
      <w:divBdr>
        <w:top w:val="none" w:sz="0" w:space="0" w:color="auto"/>
        <w:left w:val="none" w:sz="0" w:space="0" w:color="auto"/>
        <w:bottom w:val="none" w:sz="0" w:space="0" w:color="auto"/>
        <w:right w:val="none" w:sz="0" w:space="0" w:color="auto"/>
      </w:divBdr>
      <w:divsChild>
        <w:div w:id="495608293">
          <w:marLeft w:val="0"/>
          <w:marRight w:val="0"/>
          <w:marTop w:val="0"/>
          <w:marBottom w:val="0"/>
          <w:divBdr>
            <w:top w:val="none" w:sz="0" w:space="0" w:color="auto"/>
            <w:left w:val="none" w:sz="0" w:space="0" w:color="auto"/>
            <w:bottom w:val="none" w:sz="0" w:space="0" w:color="auto"/>
            <w:right w:val="none" w:sz="0" w:space="0" w:color="auto"/>
          </w:divBdr>
          <w:divsChild>
            <w:div w:id="1888569260">
              <w:marLeft w:val="0"/>
              <w:marRight w:val="0"/>
              <w:marTop w:val="0"/>
              <w:marBottom w:val="0"/>
              <w:divBdr>
                <w:top w:val="none" w:sz="0" w:space="0" w:color="auto"/>
                <w:left w:val="none" w:sz="0" w:space="0" w:color="auto"/>
                <w:bottom w:val="none" w:sz="0" w:space="0" w:color="auto"/>
                <w:right w:val="none" w:sz="0" w:space="0" w:color="auto"/>
              </w:divBdr>
              <w:divsChild>
                <w:div w:id="550463084">
                  <w:marLeft w:val="-240"/>
                  <w:marRight w:val="-240"/>
                  <w:marTop w:val="0"/>
                  <w:marBottom w:val="0"/>
                  <w:divBdr>
                    <w:top w:val="none" w:sz="0" w:space="0" w:color="auto"/>
                    <w:left w:val="none" w:sz="0" w:space="0" w:color="auto"/>
                    <w:bottom w:val="none" w:sz="0" w:space="0" w:color="auto"/>
                    <w:right w:val="none" w:sz="0" w:space="0" w:color="auto"/>
                  </w:divBdr>
                  <w:divsChild>
                    <w:div w:id="53430822">
                      <w:marLeft w:val="0"/>
                      <w:marRight w:val="0"/>
                      <w:marTop w:val="0"/>
                      <w:marBottom w:val="0"/>
                      <w:divBdr>
                        <w:top w:val="none" w:sz="0" w:space="0" w:color="auto"/>
                        <w:left w:val="none" w:sz="0" w:space="0" w:color="auto"/>
                        <w:bottom w:val="none" w:sz="0" w:space="0" w:color="auto"/>
                        <w:right w:val="none" w:sz="0" w:space="0" w:color="auto"/>
                      </w:divBdr>
                      <w:divsChild>
                        <w:div w:id="1834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628432">
      <w:bodyDiv w:val="1"/>
      <w:marLeft w:val="0"/>
      <w:marRight w:val="0"/>
      <w:marTop w:val="0"/>
      <w:marBottom w:val="0"/>
      <w:divBdr>
        <w:top w:val="none" w:sz="0" w:space="0" w:color="auto"/>
        <w:left w:val="none" w:sz="0" w:space="0" w:color="auto"/>
        <w:bottom w:val="none" w:sz="0" w:space="0" w:color="auto"/>
        <w:right w:val="none" w:sz="0" w:space="0" w:color="auto"/>
      </w:divBdr>
    </w:div>
    <w:div w:id="1525286637">
      <w:bodyDiv w:val="1"/>
      <w:marLeft w:val="0"/>
      <w:marRight w:val="0"/>
      <w:marTop w:val="0"/>
      <w:marBottom w:val="0"/>
      <w:divBdr>
        <w:top w:val="none" w:sz="0" w:space="0" w:color="auto"/>
        <w:left w:val="none" w:sz="0" w:space="0" w:color="auto"/>
        <w:bottom w:val="none" w:sz="0" w:space="0" w:color="auto"/>
        <w:right w:val="none" w:sz="0" w:space="0" w:color="auto"/>
      </w:divBdr>
    </w:div>
    <w:div w:id="1576087566">
      <w:bodyDiv w:val="1"/>
      <w:marLeft w:val="0"/>
      <w:marRight w:val="0"/>
      <w:marTop w:val="0"/>
      <w:marBottom w:val="0"/>
      <w:divBdr>
        <w:top w:val="none" w:sz="0" w:space="0" w:color="auto"/>
        <w:left w:val="none" w:sz="0" w:space="0" w:color="auto"/>
        <w:bottom w:val="none" w:sz="0" w:space="0" w:color="auto"/>
        <w:right w:val="none" w:sz="0" w:space="0" w:color="auto"/>
      </w:divBdr>
      <w:divsChild>
        <w:div w:id="1861892186">
          <w:marLeft w:val="0"/>
          <w:marRight w:val="0"/>
          <w:marTop w:val="0"/>
          <w:marBottom w:val="0"/>
          <w:divBdr>
            <w:top w:val="none" w:sz="0" w:space="0" w:color="auto"/>
            <w:left w:val="none" w:sz="0" w:space="0" w:color="auto"/>
            <w:bottom w:val="none" w:sz="0" w:space="0" w:color="auto"/>
            <w:right w:val="none" w:sz="0" w:space="0" w:color="auto"/>
          </w:divBdr>
          <w:divsChild>
            <w:div w:id="93326940">
              <w:marLeft w:val="0"/>
              <w:marRight w:val="0"/>
              <w:marTop w:val="0"/>
              <w:marBottom w:val="0"/>
              <w:divBdr>
                <w:top w:val="none" w:sz="0" w:space="0" w:color="auto"/>
                <w:left w:val="none" w:sz="0" w:space="0" w:color="auto"/>
                <w:bottom w:val="none" w:sz="0" w:space="0" w:color="auto"/>
                <w:right w:val="none" w:sz="0" w:space="0" w:color="auto"/>
              </w:divBdr>
              <w:divsChild>
                <w:div w:id="1648900680">
                  <w:marLeft w:val="-240"/>
                  <w:marRight w:val="-240"/>
                  <w:marTop w:val="0"/>
                  <w:marBottom w:val="0"/>
                  <w:divBdr>
                    <w:top w:val="none" w:sz="0" w:space="0" w:color="auto"/>
                    <w:left w:val="none" w:sz="0" w:space="0" w:color="auto"/>
                    <w:bottom w:val="none" w:sz="0" w:space="0" w:color="auto"/>
                    <w:right w:val="none" w:sz="0" w:space="0" w:color="auto"/>
                  </w:divBdr>
                  <w:divsChild>
                    <w:div w:id="706564771">
                      <w:marLeft w:val="0"/>
                      <w:marRight w:val="0"/>
                      <w:marTop w:val="0"/>
                      <w:marBottom w:val="0"/>
                      <w:divBdr>
                        <w:top w:val="none" w:sz="0" w:space="0" w:color="auto"/>
                        <w:left w:val="none" w:sz="0" w:space="0" w:color="auto"/>
                        <w:bottom w:val="none" w:sz="0" w:space="0" w:color="auto"/>
                        <w:right w:val="none" w:sz="0" w:space="0" w:color="auto"/>
                      </w:divBdr>
                      <w:divsChild>
                        <w:div w:id="96777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184383">
      <w:bodyDiv w:val="1"/>
      <w:marLeft w:val="0"/>
      <w:marRight w:val="0"/>
      <w:marTop w:val="0"/>
      <w:marBottom w:val="0"/>
      <w:divBdr>
        <w:top w:val="none" w:sz="0" w:space="0" w:color="auto"/>
        <w:left w:val="none" w:sz="0" w:space="0" w:color="auto"/>
        <w:bottom w:val="none" w:sz="0" w:space="0" w:color="auto"/>
        <w:right w:val="none" w:sz="0" w:space="0" w:color="auto"/>
      </w:divBdr>
      <w:divsChild>
        <w:div w:id="1307709233">
          <w:marLeft w:val="0"/>
          <w:marRight w:val="0"/>
          <w:marTop w:val="0"/>
          <w:marBottom w:val="0"/>
          <w:divBdr>
            <w:top w:val="none" w:sz="0" w:space="0" w:color="auto"/>
            <w:left w:val="none" w:sz="0" w:space="0" w:color="auto"/>
            <w:bottom w:val="none" w:sz="0" w:space="0" w:color="auto"/>
            <w:right w:val="none" w:sz="0" w:space="0" w:color="auto"/>
          </w:divBdr>
          <w:divsChild>
            <w:div w:id="286662156">
              <w:marLeft w:val="0"/>
              <w:marRight w:val="0"/>
              <w:marTop w:val="0"/>
              <w:marBottom w:val="0"/>
              <w:divBdr>
                <w:top w:val="none" w:sz="0" w:space="0" w:color="auto"/>
                <w:left w:val="none" w:sz="0" w:space="0" w:color="auto"/>
                <w:bottom w:val="none" w:sz="0" w:space="0" w:color="auto"/>
                <w:right w:val="none" w:sz="0" w:space="0" w:color="auto"/>
              </w:divBdr>
              <w:divsChild>
                <w:div w:id="1090661386">
                  <w:marLeft w:val="-240"/>
                  <w:marRight w:val="-240"/>
                  <w:marTop w:val="0"/>
                  <w:marBottom w:val="0"/>
                  <w:divBdr>
                    <w:top w:val="none" w:sz="0" w:space="0" w:color="auto"/>
                    <w:left w:val="none" w:sz="0" w:space="0" w:color="auto"/>
                    <w:bottom w:val="none" w:sz="0" w:space="0" w:color="auto"/>
                    <w:right w:val="none" w:sz="0" w:space="0" w:color="auto"/>
                  </w:divBdr>
                  <w:divsChild>
                    <w:div w:id="2141722834">
                      <w:marLeft w:val="0"/>
                      <w:marRight w:val="0"/>
                      <w:marTop w:val="0"/>
                      <w:marBottom w:val="0"/>
                      <w:divBdr>
                        <w:top w:val="none" w:sz="0" w:space="0" w:color="auto"/>
                        <w:left w:val="none" w:sz="0" w:space="0" w:color="auto"/>
                        <w:bottom w:val="none" w:sz="0" w:space="0" w:color="auto"/>
                        <w:right w:val="none" w:sz="0" w:space="0" w:color="auto"/>
                      </w:divBdr>
                      <w:divsChild>
                        <w:div w:id="13843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779839">
      <w:bodyDiv w:val="1"/>
      <w:marLeft w:val="0"/>
      <w:marRight w:val="0"/>
      <w:marTop w:val="0"/>
      <w:marBottom w:val="0"/>
      <w:divBdr>
        <w:top w:val="none" w:sz="0" w:space="0" w:color="auto"/>
        <w:left w:val="none" w:sz="0" w:space="0" w:color="auto"/>
        <w:bottom w:val="none" w:sz="0" w:space="0" w:color="auto"/>
        <w:right w:val="none" w:sz="0" w:space="0" w:color="auto"/>
      </w:divBdr>
    </w:div>
    <w:div w:id="2002390780">
      <w:bodyDiv w:val="1"/>
      <w:marLeft w:val="0"/>
      <w:marRight w:val="0"/>
      <w:marTop w:val="0"/>
      <w:marBottom w:val="0"/>
      <w:divBdr>
        <w:top w:val="none" w:sz="0" w:space="0" w:color="auto"/>
        <w:left w:val="none" w:sz="0" w:space="0" w:color="auto"/>
        <w:bottom w:val="none" w:sz="0" w:space="0" w:color="auto"/>
        <w:right w:val="none" w:sz="0" w:space="0" w:color="auto"/>
      </w:divBdr>
    </w:div>
    <w:div w:id="2032412860">
      <w:bodyDiv w:val="1"/>
      <w:marLeft w:val="0"/>
      <w:marRight w:val="0"/>
      <w:marTop w:val="0"/>
      <w:marBottom w:val="0"/>
      <w:divBdr>
        <w:top w:val="none" w:sz="0" w:space="0" w:color="auto"/>
        <w:left w:val="none" w:sz="0" w:space="0" w:color="auto"/>
        <w:bottom w:val="none" w:sz="0" w:space="0" w:color="auto"/>
        <w:right w:val="none" w:sz="0" w:space="0" w:color="auto"/>
      </w:divBdr>
    </w:div>
    <w:div w:id="2076664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4.xml"/><Relationship Id="rId26" Type="http://schemas.openxmlformats.org/officeDocument/2006/relationships/chart" Target="charts/chart12.xml"/><Relationship Id="rId39" Type="http://schemas.openxmlformats.org/officeDocument/2006/relationships/chart" Target="charts/chart25.xml"/><Relationship Id="rId3" Type="http://schemas.openxmlformats.org/officeDocument/2006/relationships/styles" Target="styles.xml"/><Relationship Id="rId21" Type="http://schemas.openxmlformats.org/officeDocument/2006/relationships/chart" Target="charts/chart7.xml"/><Relationship Id="rId34" Type="http://schemas.openxmlformats.org/officeDocument/2006/relationships/chart" Target="charts/chart20.xml"/><Relationship Id="rId42" Type="http://schemas.openxmlformats.org/officeDocument/2006/relationships/image" Target="media/image10.png"/><Relationship Id="rId47" Type="http://schemas.openxmlformats.org/officeDocument/2006/relationships/chart" Target="charts/chart28.xml"/><Relationship Id="rId50" Type="http://schemas.openxmlformats.org/officeDocument/2006/relationships/chart" Target="charts/chart3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chart" Target="charts/chart24.xml"/><Relationship Id="rId46" Type="http://schemas.openxmlformats.org/officeDocument/2006/relationships/chart" Target="charts/chart27.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chart" Target="charts/chart15.xml"/><Relationship Id="rId41" Type="http://schemas.openxmlformats.org/officeDocument/2006/relationships/hyperlink" Target="http://www.kane.co.u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3.xml"/><Relationship Id="rId40" Type="http://schemas.openxmlformats.org/officeDocument/2006/relationships/image" Target="media/image9.png"/><Relationship Id="rId45" Type="http://schemas.openxmlformats.org/officeDocument/2006/relationships/chart" Target="charts/chart26.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2.xml"/><Relationship Id="rId49" Type="http://schemas.openxmlformats.org/officeDocument/2006/relationships/chart" Target="charts/chart30.xml"/><Relationship Id="rId10" Type="http://schemas.openxmlformats.org/officeDocument/2006/relationships/image" Target="media/image4.jpeg"/><Relationship Id="rId19" Type="http://schemas.openxmlformats.org/officeDocument/2006/relationships/chart" Target="charts/chart5.xml"/><Relationship Id="rId31" Type="http://schemas.openxmlformats.org/officeDocument/2006/relationships/chart" Target="charts/chart17.xml"/><Relationship Id="rId44" Type="http://schemas.openxmlformats.org/officeDocument/2006/relationships/hyperlink" Target="http://www.repcomsrl.com"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1.xml"/><Relationship Id="rId43" Type="http://schemas.openxmlformats.org/officeDocument/2006/relationships/image" Target="media/image11.png"/><Relationship Id="rId48" Type="http://schemas.openxmlformats.org/officeDocument/2006/relationships/chart" Target="charts/chart29.xml"/><Relationship Id="rId8" Type="http://schemas.openxmlformats.org/officeDocument/2006/relationships/image" Target="media/image2.jpe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Dragos\Arduino\Arduino%20Data\Baza%20de%20date\Interpretare%20date4.dot"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Admin\Desktop\Dragos\Arduino\Arduino%20Data\Baza%20de%20date\Date%20Maramures\16.06.19,%2017%2000%20-%20Suior,%20Baia%20Sprie,.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Admin\Desktop\Dragos\Arduino\Arduino%20Data\Teste\Teste%20Metin.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Admin\Desktop\Dragos\Arduino\Arduino%20Data\Teste\Teste%20Metin%202.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Admin\Desktop\Dragos\Arduino\Arduino%20Data\Teste\Teste%20Chimie%20Lab.xlsx"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Admin\Desktop\Dragos\Arduino\Arduino%20Data\Teste\Teste%20Chimie%20Lab.xlsx"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Admin\Desktop\Dragos\Arduino\Arduino%20Data\Teste\Teste%20Chimie%20Lab.xlsx" TargetMode="External"/><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dmin\Desktop\Dragos\Arduino\Arduino%20Data\Baza%20de%20date\Date%20Valea%20Lupului.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Admin\Desktop\Dragos\Arduino\Arduino%20Data\Baza%20de%20date\Date%20Valea%20Lupului.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Admin\Desktop\Dragos\Arduino\Arduino%20Data\Baza%20de%20date\Date%20Valea%20Lupului.xlsx" TargetMode="External"/></Relationships>
</file>

<file path=word/charts/_rels/chart18.xml.rels><?xml version="1.0" encoding="UTF-8" standalone="yes"?>
<Relationships xmlns="http://schemas.openxmlformats.org/package/2006/relationships"><Relationship Id="rId2" Type="http://schemas.openxmlformats.org/officeDocument/2006/relationships/oleObject" Target="file:///C:\Users\Admin\Desktop\Dragos\Arduino\Arduino%20Data\Baza%20de%20date\Comparatie%20euro%206%20Euro%203%20Egalat.xlsx" TargetMode="External"/><Relationship Id="rId1" Type="http://schemas.openxmlformats.org/officeDocument/2006/relationships/themeOverride" Target="../theme/themeOverride15.xml"/></Relationships>
</file>

<file path=word/charts/_rels/chart19.xml.rels><?xml version="1.0" encoding="UTF-8" standalone="yes"?>
<Relationships xmlns="http://schemas.openxmlformats.org/package/2006/relationships"><Relationship Id="rId2" Type="http://schemas.openxmlformats.org/officeDocument/2006/relationships/oleObject" Target="file:///C:\Users\Admin\Desktop\Dragos\Arduino\Arduino%20Data\Baza%20de%20date\Comparatie%20euro%206%20Euro%203%20Egalat.xlsx" TargetMode="External"/><Relationship Id="rId1" Type="http://schemas.openxmlformats.org/officeDocument/2006/relationships/themeOverride" Target="../theme/themeOverride16.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Admin\Desktop\Dragos\Arduino\Arduino%20Data\Baza%20de%20date\Date%20Durau\Date%20Durau%209%2000%20AM.xlsx" TargetMode="External"/><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2" Type="http://schemas.openxmlformats.org/officeDocument/2006/relationships/oleObject" Target="file:///C:\Users\Admin\Desktop\Dragos\Arduino\Arduino%20Data\Baza%20de%20date\Comparatie%20euro%206%20Euro%203%20Egalat.xlsx" TargetMode="External"/><Relationship Id="rId1" Type="http://schemas.openxmlformats.org/officeDocument/2006/relationships/themeOverride" Target="../theme/themeOverride17.xml"/></Relationships>
</file>

<file path=word/charts/_rels/chart21.xml.rels><?xml version="1.0" encoding="UTF-8" standalone="yes"?>
<Relationships xmlns="http://schemas.openxmlformats.org/package/2006/relationships"><Relationship Id="rId2" Type="http://schemas.openxmlformats.org/officeDocument/2006/relationships/oleObject" Target="file:///C:\Users\Admin\Desktop\Dragos\Arduino\Arduino%20Data\Baza%20de%20date\Comparatie%20euro%206%20Euro%203%20Egalat.xlsx" TargetMode="External"/><Relationship Id="rId1" Type="http://schemas.openxmlformats.org/officeDocument/2006/relationships/themeOverride" Target="../theme/themeOverride18.xml"/></Relationships>
</file>

<file path=word/charts/_rels/chart22.xml.rels><?xml version="1.0" encoding="UTF-8" standalone="yes"?>
<Relationships xmlns="http://schemas.openxmlformats.org/package/2006/relationships"><Relationship Id="rId2" Type="http://schemas.openxmlformats.org/officeDocument/2006/relationships/oleObject" Target="file:///C:\Users\Admin\Desktop\Dragos\Arduino\Arduino%20Data\Baza%20de%20date\Comparatie%20euro%206%20Euro%203%20Egalat.xlsx" TargetMode="External"/><Relationship Id="rId1" Type="http://schemas.openxmlformats.org/officeDocument/2006/relationships/themeOverride" Target="../theme/themeOverride19.xml"/></Relationships>
</file>

<file path=word/charts/_rels/chart23.xml.rels><?xml version="1.0" encoding="UTF-8" standalone="yes"?>
<Relationships xmlns="http://schemas.openxmlformats.org/package/2006/relationships"><Relationship Id="rId1" Type="http://schemas.openxmlformats.org/officeDocument/2006/relationships/oleObject" Target="file:///C:\Users\Admin\Desktop\Dragos\Arduino\Arduino%20Data\Baza%20de%20date\Date%20Iasi%20crowded.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Admin\Desktop\Dragos\Arduino\Arduino%20Data\Baza%20de%20date\Date%20Iasi%20crowded.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dmin\Desktop\Dragos\Arduino\Arduino%20Data\Baza%20de%20date\Date%20Iasi%20crowded.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dmin\Desktop\Dragos\Arduino\Arduino%20Data\Baza%20de%20date\Date%20Voronet%20Altitude%20&amp;%20Pressure.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Admin\Desktop\Dragos\Arduino\Arduino%20Data\Baza%20de%20date\Date%20Voronet%20Altitude%20&amp;%20Pressure.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dmin\Desktop\Dragos\Arduino\Arduino%20Data\Baza%20de%20date\Date%20Voronet%20Altitude%20&amp;%20Pressure.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Admin\Desktop\Dragos\Arduino\Arduino%20Data\Baza%20de%20date\Date%20Voronet%20Altitude%20&amp;%20Pressure.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C:\Users\Admin\Desktop\Dragos\Arduino\Arduino%20Data\Baza%20de%20date\Date%20Vatra%20Dornei\Date%20dus%20in%20centrul%20statiunii%20montane%20(Vatra%20Dornei).xlsx" TargetMode="External"/><Relationship Id="rId1" Type="http://schemas.openxmlformats.org/officeDocument/2006/relationships/themeOverride" Target="../theme/themeOverride3.xml"/></Relationships>
</file>

<file path=word/charts/_rels/chart30.xml.rels><?xml version="1.0" encoding="UTF-8" standalone="yes"?>
<Relationships xmlns="http://schemas.openxmlformats.org/package/2006/relationships"><Relationship Id="rId1" Type="http://schemas.openxmlformats.org/officeDocument/2006/relationships/oleObject" Target="file:///C:\Users\Admin\Desktop\Dragos\Arduino\Arduino%20Data\Baza%20de%20date\Date%20Voronet%20Co2%20&amp;%20TVOC.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Admin\Desktop\Dragos\Arduino\Arduino%20Data\Baza%20de%20date\Date%20Voronet%20Co2%20&amp;%20TVOC.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C:\Users\Admin\Desktop\Dragos\Arduino\Arduino%20Data\Baza%20de%20date\Date%20Durau%20Egalat.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Admin\Desktop\Dragos\Arduino\Arduino%20Data\Baza%20de%20date\Date%20Vatra%20Dornei%20Seara%209%2030%20Egalat.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Admin\Desktop\Dragos\Arduino\Arduino%20Data\Teste\Teste%20Metin.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Admin\Desktop\Dragos\Arduino\Arduino%20Data\Teste\Teste%20Metin%202.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Admin\Desktop\Dragos\Arduino\Arduino%20Data\Teste\Teste%20Metin.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Admin\Desktop\Dragos\Arduino\Arduino%20Data\Teste\Teste%20Metin%202.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a:t>Maramure</a:t>
            </a:r>
            <a:r>
              <a:rPr lang="ro-RO"/>
              <a:t>ș</a:t>
            </a:r>
            <a:endParaRPr lang="en-GB"/>
          </a:p>
        </c:rich>
      </c:tx>
      <c:overlay val="0"/>
    </c:title>
    <c:autoTitleDeleted val="0"/>
    <c:plotArea>
      <c:layout/>
      <c:lineChart>
        <c:grouping val="standard"/>
        <c:varyColors val="0"/>
        <c:ser>
          <c:idx val="0"/>
          <c:order val="0"/>
          <c:tx>
            <c:v>CO2 Level</c:v>
          </c:tx>
          <c:marker>
            <c:symbol val="none"/>
          </c:marker>
          <c:cat>
            <c:numRef>
              <c:f>Sheet1!$C$1:$C$7226</c:f>
              <c:numCache>
                <c:formatCode>h:mm:ss</c:formatCode>
                <c:ptCount val="7226"/>
                <c:pt idx="0">
                  <c:v>1.1574074074074073E-5</c:v>
                </c:pt>
                <c:pt idx="1">
                  <c:v>2.3148148148148147E-5</c:v>
                </c:pt>
                <c:pt idx="2">
                  <c:v>3.4722222222222222E-5</c:v>
                </c:pt>
                <c:pt idx="3">
                  <c:v>4.6296296296296294E-5</c:v>
                </c:pt>
                <c:pt idx="4">
                  <c:v>5.7870370370370366E-5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3.4027777777777784E-3</c:v>
                </c:pt>
                <c:pt idx="295">
                  <c:v>3.414351851851852E-3</c:v>
                </c:pt>
                <c:pt idx="296">
                  <c:v>3.425925925925926E-3</c:v>
                </c:pt>
                <c:pt idx="297">
                  <c:v>3.4375E-3</c:v>
                </c:pt>
                <c:pt idx="298">
                  <c:v>3.4490740740740745E-3</c:v>
                </c:pt>
                <c:pt idx="299">
                  <c:v>3.4606481481481485E-3</c:v>
                </c:pt>
                <c:pt idx="300">
                  <c:v>3.472222222222222E-3</c:v>
                </c:pt>
                <c:pt idx="301">
                  <c:v>3.483796296296296E-3</c:v>
                </c:pt>
                <c:pt idx="302">
                  <c:v>3.4953703703703705E-3</c:v>
                </c:pt>
                <c:pt idx="303">
                  <c:v>3.5069444444444445E-3</c:v>
                </c:pt>
                <c:pt idx="304">
                  <c:v>3.5185185185185185E-3</c:v>
                </c:pt>
                <c:pt idx="305">
                  <c:v>3.530092592592592E-3</c:v>
                </c:pt>
                <c:pt idx="306">
                  <c:v>3.5416666666666665E-3</c:v>
                </c:pt>
                <c:pt idx="307">
                  <c:v>3.5532407407407405E-3</c:v>
                </c:pt>
                <c:pt idx="308">
                  <c:v>3.5648148148148154E-3</c:v>
                </c:pt>
                <c:pt idx="309">
                  <c:v>3.5763888888888894E-3</c:v>
                </c:pt>
                <c:pt idx="310">
                  <c:v>3.5879629629629629E-3</c:v>
                </c:pt>
                <c:pt idx="311">
                  <c:v>3.5995370370370369E-3</c:v>
                </c:pt>
                <c:pt idx="312">
                  <c:v>3.6111111111111114E-3</c:v>
                </c:pt>
                <c:pt idx="313">
                  <c:v>3.6226851851851854E-3</c:v>
                </c:pt>
                <c:pt idx="314">
                  <c:v>3.6342592592592594E-3</c:v>
                </c:pt>
                <c:pt idx="315">
                  <c:v>3.645833333333333E-3</c:v>
                </c:pt>
                <c:pt idx="316">
                  <c:v>3.6574074074074074E-3</c:v>
                </c:pt>
                <c:pt idx="317">
                  <c:v>3.6689814814814814E-3</c:v>
                </c:pt>
                <c:pt idx="318">
                  <c:v>3.6805555555555554E-3</c:v>
                </c:pt>
                <c:pt idx="319">
                  <c:v>3.6921296296296298E-3</c:v>
                </c:pt>
                <c:pt idx="320">
                  <c:v>3.7037037037037034E-3</c:v>
                </c:pt>
                <c:pt idx="321">
                  <c:v>3.7152777777777774E-3</c:v>
                </c:pt>
                <c:pt idx="322">
                  <c:v>3.7268518518518514E-3</c:v>
                </c:pt>
                <c:pt idx="323">
                  <c:v>3.7384259259259263E-3</c:v>
                </c:pt>
                <c:pt idx="324">
                  <c:v>3.7500000000000003E-3</c:v>
                </c:pt>
                <c:pt idx="325">
                  <c:v>3.7615740740740739E-3</c:v>
                </c:pt>
                <c:pt idx="326">
                  <c:v>3.7731481481481483E-3</c:v>
                </c:pt>
                <c:pt idx="327">
                  <c:v>3.7847222222222223E-3</c:v>
                </c:pt>
                <c:pt idx="328">
                  <c:v>3.7962962962962963E-3</c:v>
                </c:pt>
                <c:pt idx="329">
                  <c:v>3.8078703703703707E-3</c:v>
                </c:pt>
                <c:pt idx="330">
                  <c:v>3.8194444444444443E-3</c:v>
                </c:pt>
                <c:pt idx="331">
                  <c:v>3.8310185185185183E-3</c:v>
                </c:pt>
                <c:pt idx="332">
                  <c:v>3.8425925925925923E-3</c:v>
                </c:pt>
                <c:pt idx="333">
                  <c:v>3.8541666666666668E-3</c:v>
                </c:pt>
                <c:pt idx="334">
                  <c:v>3.8657407407407408E-3</c:v>
                </c:pt>
                <c:pt idx="335">
                  <c:v>3.8773148148148143E-3</c:v>
                </c:pt>
                <c:pt idx="336">
                  <c:v>3.8888888888888883E-3</c:v>
                </c:pt>
                <c:pt idx="337">
                  <c:v>3.9004629629629632E-3</c:v>
                </c:pt>
                <c:pt idx="338">
                  <c:v>3.9120370370370368E-3</c:v>
                </c:pt>
                <c:pt idx="339">
                  <c:v>3.9236111111111112E-3</c:v>
                </c:pt>
                <c:pt idx="340">
                  <c:v>3.9351851851851857E-3</c:v>
                </c:pt>
                <c:pt idx="341">
                  <c:v>3.9467592592592592E-3</c:v>
                </c:pt>
                <c:pt idx="342">
                  <c:v>3.9583333333333337E-3</c:v>
                </c:pt>
                <c:pt idx="343">
                  <c:v>3.9699074074074072E-3</c:v>
                </c:pt>
                <c:pt idx="344">
                  <c:v>3.9814814814814817E-3</c:v>
                </c:pt>
                <c:pt idx="345">
                  <c:v>3.9930555555555561E-3</c:v>
                </c:pt>
                <c:pt idx="346">
                  <c:v>4.0046296296296297E-3</c:v>
                </c:pt>
                <c:pt idx="347">
                  <c:v>4.0162037037037033E-3</c:v>
                </c:pt>
                <c:pt idx="348">
                  <c:v>4.0277777777777777E-3</c:v>
                </c:pt>
                <c:pt idx="349">
                  <c:v>4.0393518518518521E-3</c:v>
                </c:pt>
                <c:pt idx="350">
                  <c:v>4.0509259259259257E-3</c:v>
                </c:pt>
                <c:pt idx="351">
                  <c:v>4.0624999999999993E-3</c:v>
                </c:pt>
                <c:pt idx="352">
                  <c:v>4.0740740740740746E-3</c:v>
                </c:pt>
                <c:pt idx="353">
                  <c:v>4.0856481481481481E-3</c:v>
                </c:pt>
                <c:pt idx="354">
                  <c:v>4.0972222222222226E-3</c:v>
                </c:pt>
                <c:pt idx="355">
                  <c:v>4.108796296296297E-3</c:v>
                </c:pt>
                <c:pt idx="356">
                  <c:v>4.1203703703703706E-3</c:v>
                </c:pt>
                <c:pt idx="357">
                  <c:v>4.1319444444444442E-3</c:v>
                </c:pt>
                <c:pt idx="358">
                  <c:v>4.1435185185185186E-3</c:v>
                </c:pt>
                <c:pt idx="359">
                  <c:v>4.155092592592593E-3</c:v>
                </c:pt>
                <c:pt idx="360">
                  <c:v>4.1666666666666666E-3</c:v>
                </c:pt>
                <c:pt idx="361">
                  <c:v>4.1782407407407402E-3</c:v>
                </c:pt>
                <c:pt idx="362">
                  <c:v>4.1898148148148146E-3</c:v>
                </c:pt>
                <c:pt idx="363">
                  <c:v>4.2013888888888891E-3</c:v>
                </c:pt>
                <c:pt idx="364">
                  <c:v>4.2129629629629626E-3</c:v>
                </c:pt>
                <c:pt idx="365">
                  <c:v>4.2245370370370371E-3</c:v>
                </c:pt>
                <c:pt idx="366">
                  <c:v>4.2361111111111106E-3</c:v>
                </c:pt>
                <c:pt idx="367">
                  <c:v>4.2476851851851851E-3</c:v>
                </c:pt>
                <c:pt idx="368">
                  <c:v>4.2592592592592595E-3</c:v>
                </c:pt>
                <c:pt idx="369">
                  <c:v>4.2708333333333339E-3</c:v>
                </c:pt>
                <c:pt idx="370">
                  <c:v>4.2824074074074075E-3</c:v>
                </c:pt>
                <c:pt idx="371">
                  <c:v>4.2939814814814811E-3</c:v>
                </c:pt>
                <c:pt idx="372">
                  <c:v>4.3055555555555555E-3</c:v>
                </c:pt>
                <c:pt idx="373">
                  <c:v>4.31712962962963E-3</c:v>
                </c:pt>
                <c:pt idx="374">
                  <c:v>4.3287037037037035E-3</c:v>
                </c:pt>
                <c:pt idx="375">
                  <c:v>4.340277777777778E-3</c:v>
                </c:pt>
                <c:pt idx="376">
                  <c:v>4.3518518518518515E-3</c:v>
                </c:pt>
                <c:pt idx="377">
                  <c:v>4.363425925925926E-3</c:v>
                </c:pt>
                <c:pt idx="378">
                  <c:v>4.3749999999999995E-3</c:v>
                </c:pt>
                <c:pt idx="379">
                  <c:v>4.386574074074074E-3</c:v>
                </c:pt>
                <c:pt idx="380">
                  <c:v>4.3981481481481484E-3</c:v>
                </c:pt>
                <c:pt idx="381">
                  <c:v>4.409722222222222E-3</c:v>
                </c:pt>
                <c:pt idx="382">
                  <c:v>4.4212962962962956E-3</c:v>
                </c:pt>
                <c:pt idx="383">
                  <c:v>4.4328703703703709E-3</c:v>
                </c:pt>
                <c:pt idx="384">
                  <c:v>4.4444444444444444E-3</c:v>
                </c:pt>
                <c:pt idx="385">
                  <c:v>4.4560185185185189E-3</c:v>
                </c:pt>
                <c:pt idx="386">
                  <c:v>4.4675925925925933E-3</c:v>
                </c:pt>
                <c:pt idx="387">
                  <c:v>4.4791666666666669E-3</c:v>
                </c:pt>
                <c:pt idx="388">
                  <c:v>4.4907407407407405E-3</c:v>
                </c:pt>
                <c:pt idx="389">
                  <c:v>4.5023148148148149E-3</c:v>
                </c:pt>
                <c:pt idx="390">
                  <c:v>4.5138888888888893E-3</c:v>
                </c:pt>
                <c:pt idx="391">
                  <c:v>4.5254629629629629E-3</c:v>
                </c:pt>
                <c:pt idx="392">
                  <c:v>4.5370370370370365E-3</c:v>
                </c:pt>
                <c:pt idx="393">
                  <c:v>4.5486111111111109E-3</c:v>
                </c:pt>
                <c:pt idx="394">
                  <c:v>4.5601851851851853E-3</c:v>
                </c:pt>
                <c:pt idx="395">
                  <c:v>4.5717592592592589E-3</c:v>
                </c:pt>
                <c:pt idx="396">
                  <c:v>4.5833333333333334E-3</c:v>
                </c:pt>
                <c:pt idx="397">
                  <c:v>4.5949074074074078E-3</c:v>
                </c:pt>
                <c:pt idx="398">
                  <c:v>4.6064814814814814E-3</c:v>
                </c:pt>
                <c:pt idx="399">
                  <c:v>4.6180555555555558E-3</c:v>
                </c:pt>
                <c:pt idx="400">
                  <c:v>4.6296296296296302E-3</c:v>
                </c:pt>
                <c:pt idx="401">
                  <c:v>4.6412037037037038E-3</c:v>
                </c:pt>
                <c:pt idx="402">
                  <c:v>4.6527777777777774E-3</c:v>
                </c:pt>
                <c:pt idx="403">
                  <c:v>4.6643518518518518E-3</c:v>
                </c:pt>
                <c:pt idx="404">
                  <c:v>4.6759259259259263E-3</c:v>
                </c:pt>
                <c:pt idx="405">
                  <c:v>4.6874999999999998E-3</c:v>
                </c:pt>
                <c:pt idx="406">
                  <c:v>4.6990740740740743E-3</c:v>
                </c:pt>
                <c:pt idx="407">
                  <c:v>4.7106481481481478E-3</c:v>
                </c:pt>
                <c:pt idx="408">
                  <c:v>4.7222222222222223E-3</c:v>
                </c:pt>
                <c:pt idx="409">
                  <c:v>4.7337962962962958E-3</c:v>
                </c:pt>
                <c:pt idx="410">
                  <c:v>4.7453703703703703E-3</c:v>
                </c:pt>
                <c:pt idx="411">
                  <c:v>4.7569444444444447E-3</c:v>
                </c:pt>
                <c:pt idx="412">
                  <c:v>4.7685185185185183E-3</c:v>
                </c:pt>
                <c:pt idx="413">
                  <c:v>4.7800925925925919E-3</c:v>
                </c:pt>
                <c:pt idx="414">
                  <c:v>4.7916666666666672E-3</c:v>
                </c:pt>
                <c:pt idx="415">
                  <c:v>4.8032407407407407E-3</c:v>
                </c:pt>
                <c:pt idx="416">
                  <c:v>4.8148148148148152E-3</c:v>
                </c:pt>
                <c:pt idx="417">
                  <c:v>4.8263888888888887E-3</c:v>
                </c:pt>
                <c:pt idx="418">
                  <c:v>4.8379629629629632E-3</c:v>
                </c:pt>
                <c:pt idx="419">
                  <c:v>4.8495370370370368E-3</c:v>
                </c:pt>
                <c:pt idx="420">
                  <c:v>4.8611111111111112E-3</c:v>
                </c:pt>
                <c:pt idx="421">
                  <c:v>4.8726851851851856E-3</c:v>
                </c:pt>
                <c:pt idx="422">
                  <c:v>4.8842592592592592E-3</c:v>
                </c:pt>
                <c:pt idx="423">
                  <c:v>4.8958333333333328E-3</c:v>
                </c:pt>
                <c:pt idx="424">
                  <c:v>4.9074074074074072E-3</c:v>
                </c:pt>
                <c:pt idx="425">
                  <c:v>4.9189814814814816E-3</c:v>
                </c:pt>
                <c:pt idx="426">
                  <c:v>4.9305555555555552E-3</c:v>
                </c:pt>
                <c:pt idx="427">
                  <c:v>4.9421296296296288E-3</c:v>
                </c:pt>
                <c:pt idx="428">
                  <c:v>4.9537037037037041E-3</c:v>
                </c:pt>
                <c:pt idx="429">
                  <c:v>4.9652777777777777E-3</c:v>
                </c:pt>
                <c:pt idx="430">
                  <c:v>4.9768518518518521E-3</c:v>
                </c:pt>
                <c:pt idx="431">
                  <c:v>4.9884259259259265E-3</c:v>
                </c:pt>
                <c:pt idx="432">
                  <c:v>5.0000000000000001E-3</c:v>
                </c:pt>
                <c:pt idx="433">
                  <c:v>5.0115740740740737E-3</c:v>
                </c:pt>
                <c:pt idx="434">
                  <c:v>5.0231481481481481E-3</c:v>
                </c:pt>
                <c:pt idx="435">
                  <c:v>5.0347222222222225E-3</c:v>
                </c:pt>
                <c:pt idx="436">
                  <c:v>5.0462962962962961E-3</c:v>
                </c:pt>
                <c:pt idx="437">
                  <c:v>5.0578703703703706E-3</c:v>
                </c:pt>
                <c:pt idx="438">
                  <c:v>5.0694444444444441E-3</c:v>
                </c:pt>
                <c:pt idx="439">
                  <c:v>5.0810185185185186E-3</c:v>
                </c:pt>
                <c:pt idx="440">
                  <c:v>5.0925925925925921E-3</c:v>
                </c:pt>
                <c:pt idx="441">
                  <c:v>5.1041666666666666E-3</c:v>
                </c:pt>
                <c:pt idx="442">
                  <c:v>5.115740740740741E-3</c:v>
                </c:pt>
                <c:pt idx="443">
                  <c:v>5.1273148148148146E-3</c:v>
                </c:pt>
                <c:pt idx="444">
                  <c:v>5.138888888888889E-3</c:v>
                </c:pt>
                <c:pt idx="445">
                  <c:v>5.1504629629629635E-3</c:v>
                </c:pt>
                <c:pt idx="446">
                  <c:v>5.162037037037037E-3</c:v>
                </c:pt>
                <c:pt idx="447">
                  <c:v>5.1736111111111115E-3</c:v>
                </c:pt>
                <c:pt idx="448">
                  <c:v>5.185185185185185E-3</c:v>
                </c:pt>
                <c:pt idx="449">
                  <c:v>5.1967592592592595E-3</c:v>
                </c:pt>
                <c:pt idx="450">
                  <c:v>5.208333333333333E-3</c:v>
                </c:pt>
                <c:pt idx="451">
                  <c:v>5.2199074074074066E-3</c:v>
                </c:pt>
                <c:pt idx="452">
                  <c:v>5.2314814814814819E-3</c:v>
                </c:pt>
                <c:pt idx="453">
                  <c:v>5.2430555555555555E-3</c:v>
                </c:pt>
                <c:pt idx="454">
                  <c:v>5.2546296296296299E-3</c:v>
                </c:pt>
                <c:pt idx="455">
                  <c:v>5.2662037037037035E-3</c:v>
                </c:pt>
                <c:pt idx="456">
                  <c:v>5.2777777777777771E-3</c:v>
                </c:pt>
                <c:pt idx="457">
                  <c:v>5.2893518518518515E-3</c:v>
                </c:pt>
                <c:pt idx="458">
                  <c:v>5.3009259259259251E-3</c:v>
                </c:pt>
                <c:pt idx="459">
                  <c:v>5.3125000000000004E-3</c:v>
                </c:pt>
                <c:pt idx="460">
                  <c:v>5.3240740740740748E-3</c:v>
                </c:pt>
                <c:pt idx="461">
                  <c:v>5.3356481481481484E-3</c:v>
                </c:pt>
                <c:pt idx="462">
                  <c:v>5.347222222222222E-3</c:v>
                </c:pt>
                <c:pt idx="463">
                  <c:v>5.3587962962962964E-3</c:v>
                </c:pt>
                <c:pt idx="464">
                  <c:v>5.37037037037037E-3</c:v>
                </c:pt>
                <c:pt idx="465">
                  <c:v>5.3819444444444453E-3</c:v>
                </c:pt>
                <c:pt idx="466">
                  <c:v>5.3935185185185188E-3</c:v>
                </c:pt>
                <c:pt idx="467">
                  <c:v>5.4050925925925924E-3</c:v>
                </c:pt>
                <c:pt idx="468">
                  <c:v>5.4166666666666669E-3</c:v>
                </c:pt>
                <c:pt idx="469">
                  <c:v>5.4282407407407404E-3</c:v>
                </c:pt>
                <c:pt idx="470">
                  <c:v>5.4398148148148149E-3</c:v>
                </c:pt>
                <c:pt idx="471">
                  <c:v>5.4513888888888884E-3</c:v>
                </c:pt>
                <c:pt idx="472">
                  <c:v>5.4629629629629637E-3</c:v>
                </c:pt>
                <c:pt idx="473">
                  <c:v>5.4745370370370373E-3</c:v>
                </c:pt>
                <c:pt idx="474">
                  <c:v>5.4861111111111117E-3</c:v>
                </c:pt>
                <c:pt idx="475">
                  <c:v>5.4976851851851853E-3</c:v>
                </c:pt>
                <c:pt idx="476">
                  <c:v>5.5092592592592589E-3</c:v>
                </c:pt>
                <c:pt idx="477">
                  <c:v>5.5208333333333333E-3</c:v>
                </c:pt>
                <c:pt idx="478">
                  <c:v>5.5324074074074069E-3</c:v>
                </c:pt>
                <c:pt idx="479">
                  <c:v>5.5439814814814822E-3</c:v>
                </c:pt>
                <c:pt idx="480">
                  <c:v>5.5555555555555558E-3</c:v>
                </c:pt>
                <c:pt idx="481">
                  <c:v>5.5671296296296302E-3</c:v>
                </c:pt>
                <c:pt idx="482">
                  <c:v>5.5787037037037038E-3</c:v>
                </c:pt>
                <c:pt idx="483">
                  <c:v>5.5902777777777782E-3</c:v>
                </c:pt>
                <c:pt idx="484">
                  <c:v>5.6018518518518518E-3</c:v>
                </c:pt>
                <c:pt idx="485">
                  <c:v>5.6134259259259271E-3</c:v>
                </c:pt>
                <c:pt idx="486">
                  <c:v>5.6249999999999989E-3</c:v>
                </c:pt>
                <c:pt idx="487">
                  <c:v>5.6365740740740742E-3</c:v>
                </c:pt>
                <c:pt idx="488">
                  <c:v>5.6481481481481478E-3</c:v>
                </c:pt>
                <c:pt idx="489">
                  <c:v>5.6597222222222222E-3</c:v>
                </c:pt>
                <c:pt idx="490">
                  <c:v>5.6712962962962958E-3</c:v>
                </c:pt>
                <c:pt idx="491">
                  <c:v>5.6828703703703702E-3</c:v>
                </c:pt>
                <c:pt idx="492">
                  <c:v>5.6944444444444438E-3</c:v>
                </c:pt>
                <c:pt idx="493">
                  <c:v>5.7060185185185191E-3</c:v>
                </c:pt>
                <c:pt idx="494">
                  <c:v>5.7175925925925927E-3</c:v>
                </c:pt>
                <c:pt idx="495">
                  <c:v>5.7291666666666671E-3</c:v>
                </c:pt>
                <c:pt idx="496">
                  <c:v>5.7407407407407416E-3</c:v>
                </c:pt>
                <c:pt idx="497">
                  <c:v>5.7523148148148143E-3</c:v>
                </c:pt>
                <c:pt idx="498">
                  <c:v>5.7638888888888887E-3</c:v>
                </c:pt>
                <c:pt idx="499">
                  <c:v>5.7754629629629623E-3</c:v>
                </c:pt>
                <c:pt idx="500">
                  <c:v>5.7870370370370376E-3</c:v>
                </c:pt>
                <c:pt idx="501">
                  <c:v>5.7986111111111112E-3</c:v>
                </c:pt>
                <c:pt idx="502">
                  <c:v>5.8101851851851856E-3</c:v>
                </c:pt>
                <c:pt idx="503">
                  <c:v>5.8217592592592592E-3</c:v>
                </c:pt>
                <c:pt idx="504">
                  <c:v>5.8333333333333336E-3</c:v>
                </c:pt>
                <c:pt idx="505">
                  <c:v>5.8449074074074072E-3</c:v>
                </c:pt>
                <c:pt idx="506">
                  <c:v>5.8564814814814825E-3</c:v>
                </c:pt>
                <c:pt idx="507">
                  <c:v>5.8680555555555543E-3</c:v>
                </c:pt>
                <c:pt idx="508">
                  <c:v>5.8796296296296296E-3</c:v>
                </c:pt>
                <c:pt idx="509">
                  <c:v>5.8912037037037032E-3</c:v>
                </c:pt>
                <c:pt idx="510">
                  <c:v>5.9027777777777776E-3</c:v>
                </c:pt>
                <c:pt idx="511">
                  <c:v>5.9143518518518521E-3</c:v>
                </c:pt>
                <c:pt idx="512">
                  <c:v>5.9259259259259256E-3</c:v>
                </c:pt>
                <c:pt idx="513">
                  <c:v>5.9375000000000009E-3</c:v>
                </c:pt>
                <c:pt idx="514">
                  <c:v>5.9490740740740745E-3</c:v>
                </c:pt>
                <c:pt idx="515">
                  <c:v>5.9606481481481489E-3</c:v>
                </c:pt>
                <c:pt idx="516">
                  <c:v>5.9722222222222225E-3</c:v>
                </c:pt>
                <c:pt idx="517">
                  <c:v>5.9837962962962961E-3</c:v>
                </c:pt>
                <c:pt idx="518">
                  <c:v>5.9953703703703697E-3</c:v>
                </c:pt>
                <c:pt idx="519">
                  <c:v>6.0069444444444441E-3</c:v>
                </c:pt>
                <c:pt idx="520">
                  <c:v>6.0185185185185177E-3</c:v>
                </c:pt>
                <c:pt idx="521">
                  <c:v>6.030092592592593E-3</c:v>
                </c:pt>
                <c:pt idx="522">
                  <c:v>6.0416666666666665E-3</c:v>
                </c:pt>
                <c:pt idx="523">
                  <c:v>6.053240740740741E-3</c:v>
                </c:pt>
                <c:pt idx="524">
                  <c:v>6.0648148148148145E-3</c:v>
                </c:pt>
                <c:pt idx="525">
                  <c:v>6.076388888888889E-3</c:v>
                </c:pt>
                <c:pt idx="526">
                  <c:v>6.0879629629629643E-3</c:v>
                </c:pt>
                <c:pt idx="527">
                  <c:v>6.0995370370370361E-3</c:v>
                </c:pt>
                <c:pt idx="528">
                  <c:v>6.1111111111111114E-3</c:v>
                </c:pt>
                <c:pt idx="529">
                  <c:v>6.122685185185185E-3</c:v>
                </c:pt>
                <c:pt idx="530">
                  <c:v>6.1342592592592594E-3</c:v>
                </c:pt>
                <c:pt idx="531">
                  <c:v>6.145833333333333E-3</c:v>
                </c:pt>
                <c:pt idx="532">
                  <c:v>6.1574074074074074E-3</c:v>
                </c:pt>
                <c:pt idx="533">
                  <c:v>6.168981481481481E-3</c:v>
                </c:pt>
                <c:pt idx="534">
                  <c:v>6.1805555555555563E-3</c:v>
                </c:pt>
                <c:pt idx="535">
                  <c:v>6.1921296296296299E-3</c:v>
                </c:pt>
                <c:pt idx="536">
                  <c:v>6.2037037037037043E-3</c:v>
                </c:pt>
                <c:pt idx="537">
                  <c:v>6.215277777777777E-3</c:v>
                </c:pt>
                <c:pt idx="538">
                  <c:v>6.2268518518518515E-3</c:v>
                </c:pt>
                <c:pt idx="539">
                  <c:v>6.238425925925925E-3</c:v>
                </c:pt>
                <c:pt idx="540">
                  <c:v>6.2499999999999995E-3</c:v>
                </c:pt>
                <c:pt idx="541">
                  <c:v>6.2615740740740748E-3</c:v>
                </c:pt>
                <c:pt idx="542">
                  <c:v>6.2731481481481484E-3</c:v>
                </c:pt>
                <c:pt idx="543">
                  <c:v>6.2847222222222228E-3</c:v>
                </c:pt>
                <c:pt idx="544">
                  <c:v>6.2962962962962964E-3</c:v>
                </c:pt>
                <c:pt idx="545">
                  <c:v>6.3078703703703708E-3</c:v>
                </c:pt>
                <c:pt idx="546">
                  <c:v>6.3194444444444444E-3</c:v>
                </c:pt>
                <c:pt idx="547">
                  <c:v>6.3310185185185197E-3</c:v>
                </c:pt>
                <c:pt idx="548">
                  <c:v>6.3425925925925915E-3</c:v>
                </c:pt>
                <c:pt idx="549">
                  <c:v>6.3541666666666668E-3</c:v>
                </c:pt>
                <c:pt idx="550">
                  <c:v>6.3657407407407404E-3</c:v>
                </c:pt>
                <c:pt idx="551">
                  <c:v>6.3773148148148148E-3</c:v>
                </c:pt>
                <c:pt idx="552">
                  <c:v>6.3888888888888884E-3</c:v>
                </c:pt>
                <c:pt idx="553">
                  <c:v>6.4004629629629628E-3</c:v>
                </c:pt>
                <c:pt idx="554">
                  <c:v>6.4120370370370364E-3</c:v>
                </c:pt>
                <c:pt idx="555">
                  <c:v>6.4236111111111117E-3</c:v>
                </c:pt>
                <c:pt idx="556">
                  <c:v>6.4351851851851861E-3</c:v>
                </c:pt>
                <c:pt idx="557">
                  <c:v>6.4467592592592597E-3</c:v>
                </c:pt>
                <c:pt idx="558">
                  <c:v>6.4583333333333333E-3</c:v>
                </c:pt>
                <c:pt idx="559">
                  <c:v>6.4699074074074069E-3</c:v>
                </c:pt>
                <c:pt idx="560">
                  <c:v>6.4814814814814813E-3</c:v>
                </c:pt>
                <c:pt idx="561">
                  <c:v>6.4930555555555549E-3</c:v>
                </c:pt>
                <c:pt idx="562">
                  <c:v>6.4930555555555549E-3</c:v>
                </c:pt>
                <c:pt idx="563">
                  <c:v>6.5162037037037037E-3</c:v>
                </c:pt>
                <c:pt idx="564">
                  <c:v>6.5162037037037037E-3</c:v>
                </c:pt>
                <c:pt idx="565">
                  <c:v>6.5277777777777782E-3</c:v>
                </c:pt>
                <c:pt idx="566">
                  <c:v>6.5393518518518517E-3</c:v>
                </c:pt>
                <c:pt idx="567">
                  <c:v>6.5509259259259262E-3</c:v>
                </c:pt>
                <c:pt idx="568">
                  <c:v>6.5624999999999998E-3</c:v>
                </c:pt>
                <c:pt idx="569">
                  <c:v>6.5740740740740733E-3</c:v>
                </c:pt>
                <c:pt idx="570">
                  <c:v>6.5856481481481469E-3</c:v>
                </c:pt>
                <c:pt idx="571">
                  <c:v>6.5972222222222222E-3</c:v>
                </c:pt>
                <c:pt idx="572">
                  <c:v>6.6087962962962966E-3</c:v>
                </c:pt>
                <c:pt idx="573">
                  <c:v>6.6203703703703702E-3</c:v>
                </c:pt>
                <c:pt idx="574">
                  <c:v>6.6319444444444446E-3</c:v>
                </c:pt>
                <c:pt idx="575">
                  <c:v>6.6435185185185182E-3</c:v>
                </c:pt>
                <c:pt idx="576">
                  <c:v>6.6550925925925935E-3</c:v>
                </c:pt>
                <c:pt idx="577">
                  <c:v>6.6666666666666671E-3</c:v>
                </c:pt>
                <c:pt idx="578">
                  <c:v>6.6782407407407415E-3</c:v>
                </c:pt>
                <c:pt idx="579">
                  <c:v>6.6898148148148142E-3</c:v>
                </c:pt>
                <c:pt idx="580">
                  <c:v>6.7013888888888887E-3</c:v>
                </c:pt>
                <c:pt idx="581">
                  <c:v>6.7129629629629622E-3</c:v>
                </c:pt>
                <c:pt idx="582">
                  <c:v>6.7245370370370367E-3</c:v>
                </c:pt>
                <c:pt idx="583">
                  <c:v>6.7361111111111103E-3</c:v>
                </c:pt>
                <c:pt idx="584">
                  <c:v>6.7476851851851856E-3</c:v>
                </c:pt>
                <c:pt idx="585">
                  <c:v>6.7592592592592591E-3</c:v>
                </c:pt>
                <c:pt idx="586">
                  <c:v>6.7708333333333336E-3</c:v>
                </c:pt>
                <c:pt idx="587">
                  <c:v>6.782407407407408E-3</c:v>
                </c:pt>
                <c:pt idx="588">
                  <c:v>6.7939814814814816E-3</c:v>
                </c:pt>
                <c:pt idx="589">
                  <c:v>6.8055555555555569E-3</c:v>
                </c:pt>
                <c:pt idx="590">
                  <c:v>6.8171296296296287E-3</c:v>
                </c:pt>
                <c:pt idx="591">
                  <c:v>6.828703703703704E-3</c:v>
                </c:pt>
                <c:pt idx="592">
                  <c:v>6.8402777777777776E-3</c:v>
                </c:pt>
                <c:pt idx="593">
                  <c:v>6.851851851851852E-3</c:v>
                </c:pt>
                <c:pt idx="594">
                  <c:v>6.8634259259259256E-3</c:v>
                </c:pt>
                <c:pt idx="595">
                  <c:v>6.875E-3</c:v>
                </c:pt>
                <c:pt idx="596">
                  <c:v>6.8865740740740736E-3</c:v>
                </c:pt>
                <c:pt idx="597">
                  <c:v>6.8981481481481489E-3</c:v>
                </c:pt>
                <c:pt idx="598">
                  <c:v>6.9097222222222225E-3</c:v>
                </c:pt>
                <c:pt idx="599">
                  <c:v>6.9212962962962969E-3</c:v>
                </c:pt>
                <c:pt idx="600">
                  <c:v>6.9328703703703696E-3</c:v>
                </c:pt>
                <c:pt idx="601">
                  <c:v>6.9444444444444441E-3</c:v>
                </c:pt>
                <c:pt idx="602">
                  <c:v>6.9560185185185185E-3</c:v>
                </c:pt>
                <c:pt idx="603">
                  <c:v>6.9675925925925921E-3</c:v>
                </c:pt>
                <c:pt idx="604">
                  <c:v>6.9791666666666674E-3</c:v>
                </c:pt>
                <c:pt idx="605">
                  <c:v>6.9907407407407409E-3</c:v>
                </c:pt>
                <c:pt idx="606">
                  <c:v>7.0023148148148154E-3</c:v>
                </c:pt>
                <c:pt idx="607">
                  <c:v>7.013888888888889E-3</c:v>
                </c:pt>
                <c:pt idx="608">
                  <c:v>7.0254629629629634E-3</c:v>
                </c:pt>
                <c:pt idx="609">
                  <c:v>7.037037037037037E-3</c:v>
                </c:pt>
                <c:pt idx="610">
                  <c:v>7.0486111111111105E-3</c:v>
                </c:pt>
                <c:pt idx="611">
                  <c:v>7.0601851851851841E-3</c:v>
                </c:pt>
                <c:pt idx="612">
                  <c:v>7.0717592592592594E-3</c:v>
                </c:pt>
                <c:pt idx="613">
                  <c:v>7.083333333333333E-3</c:v>
                </c:pt>
                <c:pt idx="614">
                  <c:v>7.0949074074074074E-3</c:v>
                </c:pt>
                <c:pt idx="615">
                  <c:v>7.106481481481481E-3</c:v>
                </c:pt>
                <c:pt idx="616">
                  <c:v>7.1180555555555554E-3</c:v>
                </c:pt>
                <c:pt idx="617">
                  <c:v>7.1296296296296307E-3</c:v>
                </c:pt>
                <c:pt idx="618">
                  <c:v>7.1412037037037043E-3</c:v>
                </c:pt>
                <c:pt idx="619">
                  <c:v>7.1527777777777787E-3</c:v>
                </c:pt>
                <c:pt idx="620">
                  <c:v>7.1643518518518514E-3</c:v>
                </c:pt>
                <c:pt idx="621">
                  <c:v>7.1759259259259259E-3</c:v>
                </c:pt>
                <c:pt idx="622">
                  <c:v>7.1874999999999994E-3</c:v>
                </c:pt>
                <c:pt idx="623">
                  <c:v>7.1990740740740739E-3</c:v>
                </c:pt>
                <c:pt idx="624">
                  <c:v>7.2106481481481475E-3</c:v>
                </c:pt>
                <c:pt idx="625">
                  <c:v>7.2222222222222228E-3</c:v>
                </c:pt>
                <c:pt idx="626">
                  <c:v>7.2337962962962963E-3</c:v>
                </c:pt>
                <c:pt idx="627">
                  <c:v>7.2453703703703708E-3</c:v>
                </c:pt>
                <c:pt idx="628">
                  <c:v>7.2569444444444443E-3</c:v>
                </c:pt>
                <c:pt idx="629">
                  <c:v>7.2685185185185188E-3</c:v>
                </c:pt>
                <c:pt idx="630">
                  <c:v>7.2800925925925915E-3</c:v>
                </c:pt>
                <c:pt idx="631">
                  <c:v>7.2916666666666659E-3</c:v>
                </c:pt>
                <c:pt idx="632">
                  <c:v>7.3032407407407412E-3</c:v>
                </c:pt>
                <c:pt idx="633">
                  <c:v>7.3148148148148148E-3</c:v>
                </c:pt>
                <c:pt idx="634">
                  <c:v>7.3263888888888892E-3</c:v>
                </c:pt>
                <c:pt idx="635">
                  <c:v>7.3379629629629628E-3</c:v>
                </c:pt>
                <c:pt idx="636">
                  <c:v>7.3495370370370372E-3</c:v>
                </c:pt>
                <c:pt idx="637">
                  <c:v>7.3611111111111108E-3</c:v>
                </c:pt>
                <c:pt idx="638">
                  <c:v>7.3726851851851861E-3</c:v>
                </c:pt>
                <c:pt idx="639">
                  <c:v>7.3842592592592597E-3</c:v>
                </c:pt>
                <c:pt idx="640">
                  <c:v>7.3958333333333341E-3</c:v>
                </c:pt>
                <c:pt idx="641">
                  <c:v>7.4074074074074068E-3</c:v>
                </c:pt>
                <c:pt idx="642">
                  <c:v>7.4189814814814813E-3</c:v>
                </c:pt>
                <c:pt idx="643">
                  <c:v>7.4305555555555548E-3</c:v>
                </c:pt>
                <c:pt idx="644">
                  <c:v>7.4421296296296293E-3</c:v>
                </c:pt>
                <c:pt idx="645">
                  <c:v>7.4537037037037028E-3</c:v>
                </c:pt>
                <c:pt idx="646">
                  <c:v>7.4652777777777781E-3</c:v>
                </c:pt>
                <c:pt idx="647">
                  <c:v>7.4768518518518526E-3</c:v>
                </c:pt>
                <c:pt idx="648">
                  <c:v>7.4884259259259262E-3</c:v>
                </c:pt>
                <c:pt idx="649">
                  <c:v>7.5000000000000006E-3</c:v>
                </c:pt>
                <c:pt idx="650">
                  <c:v>7.5115740740740742E-3</c:v>
                </c:pt>
                <c:pt idx="651">
                  <c:v>7.5231481481481477E-3</c:v>
                </c:pt>
                <c:pt idx="652">
                  <c:v>7.5347222222222213E-3</c:v>
                </c:pt>
                <c:pt idx="653">
                  <c:v>7.5462962962962966E-3</c:v>
                </c:pt>
                <c:pt idx="654">
                  <c:v>7.5578703703703702E-3</c:v>
                </c:pt>
                <c:pt idx="655">
                  <c:v>7.5694444444444446E-3</c:v>
                </c:pt>
                <c:pt idx="656">
                  <c:v>7.5810185185185182E-3</c:v>
                </c:pt>
                <c:pt idx="657">
                  <c:v>7.5925925925925926E-3</c:v>
                </c:pt>
                <c:pt idx="658">
                  <c:v>7.6041666666666662E-3</c:v>
                </c:pt>
                <c:pt idx="659">
                  <c:v>7.6157407407407415E-3</c:v>
                </c:pt>
                <c:pt idx="660">
                  <c:v>7.6273148148148151E-3</c:v>
                </c:pt>
                <c:pt idx="661">
                  <c:v>7.6388888888888886E-3</c:v>
                </c:pt>
                <c:pt idx="662">
                  <c:v>7.6504629629629631E-3</c:v>
                </c:pt>
                <c:pt idx="663">
                  <c:v>7.6620370370370366E-3</c:v>
                </c:pt>
                <c:pt idx="664">
                  <c:v>7.6736111111111111E-3</c:v>
                </c:pt>
                <c:pt idx="665">
                  <c:v>7.6851851851851847E-3</c:v>
                </c:pt>
                <c:pt idx="666">
                  <c:v>7.69675925925926E-3</c:v>
                </c:pt>
                <c:pt idx="667">
                  <c:v>7.7083333333333335E-3</c:v>
                </c:pt>
                <c:pt idx="668">
                  <c:v>7.719907407407408E-3</c:v>
                </c:pt>
                <c:pt idx="669">
                  <c:v>7.7314814814814815E-3</c:v>
                </c:pt>
                <c:pt idx="670">
                  <c:v>7.743055555555556E-3</c:v>
                </c:pt>
                <c:pt idx="671">
                  <c:v>7.7546296296296287E-3</c:v>
                </c:pt>
                <c:pt idx="672">
                  <c:v>7.7662037037037031E-3</c:v>
                </c:pt>
                <c:pt idx="673">
                  <c:v>7.7777777777777767E-3</c:v>
                </c:pt>
                <c:pt idx="674">
                  <c:v>7.789351851851852E-3</c:v>
                </c:pt>
                <c:pt idx="675">
                  <c:v>7.8009259259259256E-3</c:v>
                </c:pt>
                <c:pt idx="676">
                  <c:v>7.8125E-3</c:v>
                </c:pt>
                <c:pt idx="677">
                  <c:v>7.8240740740740753E-3</c:v>
                </c:pt>
                <c:pt idx="678">
                  <c:v>7.8356481481481489E-3</c:v>
                </c:pt>
                <c:pt idx="679">
                  <c:v>7.8472222222222224E-3</c:v>
                </c:pt>
                <c:pt idx="680">
                  <c:v>7.858796296296296E-3</c:v>
                </c:pt>
                <c:pt idx="681">
                  <c:v>7.8703703703703713E-3</c:v>
                </c:pt>
                <c:pt idx="682">
                  <c:v>7.8819444444444432E-3</c:v>
                </c:pt>
                <c:pt idx="683">
                  <c:v>7.8935185185185185E-3</c:v>
                </c:pt>
                <c:pt idx="684">
                  <c:v>7.905092592592592E-3</c:v>
                </c:pt>
                <c:pt idx="685">
                  <c:v>7.9166666666666673E-3</c:v>
                </c:pt>
                <c:pt idx="686">
                  <c:v>7.9282407407407409E-3</c:v>
                </c:pt>
                <c:pt idx="687">
                  <c:v>7.9398148148148145E-3</c:v>
                </c:pt>
                <c:pt idx="688">
                  <c:v>7.951388888888888E-3</c:v>
                </c:pt>
                <c:pt idx="689">
                  <c:v>7.9629629629629634E-3</c:v>
                </c:pt>
                <c:pt idx="690">
                  <c:v>7.9745370370370369E-3</c:v>
                </c:pt>
                <c:pt idx="691">
                  <c:v>7.9861111111111122E-3</c:v>
                </c:pt>
                <c:pt idx="692">
                  <c:v>7.9976851851851858E-3</c:v>
                </c:pt>
                <c:pt idx="693">
                  <c:v>8.0092592592592594E-3</c:v>
                </c:pt>
                <c:pt idx="694">
                  <c:v>8.0208333333333329E-3</c:v>
                </c:pt>
                <c:pt idx="695">
                  <c:v>8.0324074074074065E-3</c:v>
                </c:pt>
                <c:pt idx="696">
                  <c:v>8.0439814814814818E-3</c:v>
                </c:pt>
                <c:pt idx="697">
                  <c:v>8.0555555555555554E-3</c:v>
                </c:pt>
                <c:pt idx="698">
                  <c:v>8.0671296296296307E-3</c:v>
                </c:pt>
                <c:pt idx="699">
                  <c:v>8.0787037037037043E-3</c:v>
                </c:pt>
                <c:pt idx="700">
                  <c:v>8.0902777777777778E-3</c:v>
                </c:pt>
                <c:pt idx="701">
                  <c:v>8.1018518518518514E-3</c:v>
                </c:pt>
                <c:pt idx="702">
                  <c:v>8.113425925925925E-3</c:v>
                </c:pt>
                <c:pt idx="703">
                  <c:v>8.1249999999999985E-3</c:v>
                </c:pt>
                <c:pt idx="704">
                  <c:v>8.1365740740740738E-3</c:v>
                </c:pt>
                <c:pt idx="705">
                  <c:v>8.1481481481481474E-3</c:v>
                </c:pt>
                <c:pt idx="706">
                  <c:v>8.1597222222222227E-3</c:v>
                </c:pt>
                <c:pt idx="707">
                  <c:v>8.1712962962962963E-3</c:v>
                </c:pt>
                <c:pt idx="708">
                  <c:v>8.1828703703703699E-3</c:v>
                </c:pt>
                <c:pt idx="709">
                  <c:v>8.1944444444444452E-3</c:v>
                </c:pt>
                <c:pt idx="710">
                  <c:v>8.2060185185185187E-3</c:v>
                </c:pt>
                <c:pt idx="711">
                  <c:v>8.217592592592594E-3</c:v>
                </c:pt>
                <c:pt idx="712">
                  <c:v>8.2291666666666659E-3</c:v>
                </c:pt>
                <c:pt idx="713">
                  <c:v>8.2407407407407412E-3</c:v>
                </c:pt>
                <c:pt idx="714">
                  <c:v>8.2523148148148148E-3</c:v>
                </c:pt>
                <c:pt idx="715">
                  <c:v>8.2638888888888883E-3</c:v>
                </c:pt>
                <c:pt idx="716">
                  <c:v>8.2754629629629619E-3</c:v>
                </c:pt>
                <c:pt idx="717">
                  <c:v>8.2870370370370372E-3</c:v>
                </c:pt>
                <c:pt idx="718">
                  <c:v>8.2986111111111108E-3</c:v>
                </c:pt>
                <c:pt idx="719">
                  <c:v>8.3101851851851861E-3</c:v>
                </c:pt>
                <c:pt idx="720">
                  <c:v>8.3217592592592596E-3</c:v>
                </c:pt>
                <c:pt idx="721">
                  <c:v>8.3333333333333332E-3</c:v>
                </c:pt>
                <c:pt idx="722">
                  <c:v>8.3449074074074085E-3</c:v>
                </c:pt>
                <c:pt idx="723">
                  <c:v>8.3564814814814804E-3</c:v>
                </c:pt>
                <c:pt idx="724">
                  <c:v>8.3680555555555557E-3</c:v>
                </c:pt>
                <c:pt idx="725">
                  <c:v>8.3796296296296292E-3</c:v>
                </c:pt>
                <c:pt idx="726">
                  <c:v>8.3912037037037045E-3</c:v>
                </c:pt>
                <c:pt idx="727">
                  <c:v>8.4027777777777781E-3</c:v>
                </c:pt>
                <c:pt idx="728">
                  <c:v>8.4143518518518517E-3</c:v>
                </c:pt>
                <c:pt idx="729">
                  <c:v>8.4259259259259253E-3</c:v>
                </c:pt>
                <c:pt idx="730">
                  <c:v>8.4375000000000006E-3</c:v>
                </c:pt>
                <c:pt idx="731">
                  <c:v>8.4490740740740741E-3</c:v>
                </c:pt>
                <c:pt idx="732">
                  <c:v>8.4606481481481494E-3</c:v>
                </c:pt>
                <c:pt idx="733">
                  <c:v>8.4722222222222213E-3</c:v>
                </c:pt>
                <c:pt idx="734">
                  <c:v>8.4837962962962966E-3</c:v>
                </c:pt>
                <c:pt idx="735">
                  <c:v>8.4953703703703701E-3</c:v>
                </c:pt>
                <c:pt idx="736">
                  <c:v>8.5069444444444437E-3</c:v>
                </c:pt>
                <c:pt idx="737">
                  <c:v>8.518518518518519E-3</c:v>
                </c:pt>
                <c:pt idx="738">
                  <c:v>8.5300925925925926E-3</c:v>
                </c:pt>
                <c:pt idx="739">
                  <c:v>8.5416666666666679E-3</c:v>
                </c:pt>
                <c:pt idx="740">
                  <c:v>8.5532407407407415E-3</c:v>
                </c:pt>
                <c:pt idx="741">
                  <c:v>8.564814814814815E-3</c:v>
                </c:pt>
                <c:pt idx="742">
                  <c:v>8.5763888888888886E-3</c:v>
                </c:pt>
                <c:pt idx="743">
                  <c:v>8.5879629629629622E-3</c:v>
                </c:pt>
                <c:pt idx="744">
                  <c:v>8.5995370370370357E-3</c:v>
                </c:pt>
                <c:pt idx="745">
                  <c:v>8.611111111111111E-3</c:v>
                </c:pt>
                <c:pt idx="746">
                  <c:v>8.6226851851851846E-3</c:v>
                </c:pt>
                <c:pt idx="747">
                  <c:v>8.6342592592592599E-3</c:v>
                </c:pt>
                <c:pt idx="748">
                  <c:v>8.6458333333333335E-3</c:v>
                </c:pt>
                <c:pt idx="749">
                  <c:v>8.6574074074074071E-3</c:v>
                </c:pt>
                <c:pt idx="750">
                  <c:v>8.6689814814814806E-3</c:v>
                </c:pt>
                <c:pt idx="751">
                  <c:v>8.6805555555555559E-3</c:v>
                </c:pt>
                <c:pt idx="752">
                  <c:v>8.6921296296296312E-3</c:v>
                </c:pt>
                <c:pt idx="753">
                  <c:v>8.7037037037037031E-3</c:v>
                </c:pt>
                <c:pt idx="754">
                  <c:v>8.7152777777777784E-3</c:v>
                </c:pt>
                <c:pt idx="755">
                  <c:v>8.726851851851852E-3</c:v>
                </c:pt>
                <c:pt idx="756">
                  <c:v>8.7384259259259255E-3</c:v>
                </c:pt>
                <c:pt idx="757">
                  <c:v>8.7499999999999991E-3</c:v>
                </c:pt>
                <c:pt idx="758">
                  <c:v>8.7615740740740744E-3</c:v>
                </c:pt>
                <c:pt idx="759">
                  <c:v>8.773148148148148E-3</c:v>
                </c:pt>
                <c:pt idx="760">
                  <c:v>8.7847222222222233E-3</c:v>
                </c:pt>
                <c:pt idx="761">
                  <c:v>8.7962962962962968E-3</c:v>
                </c:pt>
                <c:pt idx="762">
                  <c:v>8.8078703703703704E-3</c:v>
                </c:pt>
                <c:pt idx="763">
                  <c:v>8.819444444444444E-3</c:v>
                </c:pt>
                <c:pt idx="764">
                  <c:v>8.8310185185185176E-3</c:v>
                </c:pt>
                <c:pt idx="765">
                  <c:v>8.8425925925925911E-3</c:v>
                </c:pt>
                <c:pt idx="766">
                  <c:v>8.8541666666666664E-3</c:v>
                </c:pt>
                <c:pt idx="767">
                  <c:v>8.8657407407407417E-3</c:v>
                </c:pt>
                <c:pt idx="768">
                  <c:v>8.8773148148148153E-3</c:v>
                </c:pt>
                <c:pt idx="769">
                  <c:v>8.8888888888888889E-3</c:v>
                </c:pt>
                <c:pt idx="770">
                  <c:v>8.9004629629629625E-3</c:v>
                </c:pt>
                <c:pt idx="771">
                  <c:v>8.9120370370370378E-3</c:v>
                </c:pt>
                <c:pt idx="772">
                  <c:v>8.9236111111111113E-3</c:v>
                </c:pt>
                <c:pt idx="773">
                  <c:v>8.9351851851851866E-3</c:v>
                </c:pt>
                <c:pt idx="774">
                  <c:v>8.9467592592592585E-3</c:v>
                </c:pt>
                <c:pt idx="775">
                  <c:v>8.9583333333333338E-3</c:v>
                </c:pt>
                <c:pt idx="776">
                  <c:v>8.9699074074074073E-3</c:v>
                </c:pt>
                <c:pt idx="777">
                  <c:v>8.9814814814814809E-3</c:v>
                </c:pt>
                <c:pt idx="778">
                  <c:v>8.9930555555555545E-3</c:v>
                </c:pt>
                <c:pt idx="779">
                  <c:v>9.0046296296296298E-3</c:v>
                </c:pt>
                <c:pt idx="780">
                  <c:v>9.0162037037037034E-3</c:v>
                </c:pt>
                <c:pt idx="781">
                  <c:v>9.0277777777777787E-3</c:v>
                </c:pt>
                <c:pt idx="782">
                  <c:v>9.0393518518518522E-3</c:v>
                </c:pt>
                <c:pt idx="783">
                  <c:v>9.0509259259259258E-3</c:v>
                </c:pt>
                <c:pt idx="784">
                  <c:v>9.0624999999999994E-3</c:v>
                </c:pt>
                <c:pt idx="785">
                  <c:v>9.0740740740740729E-3</c:v>
                </c:pt>
                <c:pt idx="786">
                  <c:v>9.0856481481481483E-3</c:v>
                </c:pt>
                <c:pt idx="787">
                  <c:v>9.0972222222222218E-3</c:v>
                </c:pt>
                <c:pt idx="788">
                  <c:v>9.1087962962962971E-3</c:v>
                </c:pt>
                <c:pt idx="789">
                  <c:v>9.1203703703703707E-3</c:v>
                </c:pt>
                <c:pt idx="790">
                  <c:v>9.1319444444444443E-3</c:v>
                </c:pt>
                <c:pt idx="791">
                  <c:v>9.1435185185185178E-3</c:v>
                </c:pt>
                <c:pt idx="792">
                  <c:v>9.1550925925925931E-3</c:v>
                </c:pt>
                <c:pt idx="793">
                  <c:v>9.1666666666666667E-3</c:v>
                </c:pt>
                <c:pt idx="794">
                  <c:v>9.1782407407407403E-3</c:v>
                </c:pt>
                <c:pt idx="795">
                  <c:v>9.1898148148148139E-3</c:v>
                </c:pt>
                <c:pt idx="796">
                  <c:v>9.2013888888888892E-3</c:v>
                </c:pt>
                <c:pt idx="797">
                  <c:v>9.2129629629629627E-3</c:v>
                </c:pt>
                <c:pt idx="798">
                  <c:v>9.2245370370370363E-3</c:v>
                </c:pt>
                <c:pt idx="799">
                  <c:v>9.2361111111111116E-3</c:v>
                </c:pt>
                <c:pt idx="800">
                  <c:v>9.2476851851851852E-3</c:v>
                </c:pt>
                <c:pt idx="801">
                  <c:v>9.2592592592592605E-3</c:v>
                </c:pt>
                <c:pt idx="802">
                  <c:v>9.2708333333333341E-3</c:v>
                </c:pt>
                <c:pt idx="803">
                  <c:v>9.2824074074074076E-3</c:v>
                </c:pt>
                <c:pt idx="804">
                  <c:v>9.2939814814814812E-3</c:v>
                </c:pt>
                <c:pt idx="805">
                  <c:v>9.3055555555555548E-3</c:v>
                </c:pt>
                <c:pt idx="806">
                  <c:v>9.3171296296296283E-3</c:v>
                </c:pt>
                <c:pt idx="807">
                  <c:v>9.3287037037037036E-3</c:v>
                </c:pt>
                <c:pt idx="808">
                  <c:v>9.3402777777777772E-3</c:v>
                </c:pt>
                <c:pt idx="809">
                  <c:v>9.3518518518518525E-3</c:v>
                </c:pt>
                <c:pt idx="810">
                  <c:v>9.3634259259259261E-3</c:v>
                </c:pt>
                <c:pt idx="811">
                  <c:v>9.3749999999999997E-3</c:v>
                </c:pt>
                <c:pt idx="812">
                  <c:v>9.386574074074075E-3</c:v>
                </c:pt>
                <c:pt idx="813">
                  <c:v>9.3981481481481485E-3</c:v>
                </c:pt>
                <c:pt idx="814">
                  <c:v>9.4097222222222238E-3</c:v>
                </c:pt>
                <c:pt idx="815">
                  <c:v>9.4212962962962957E-3</c:v>
                </c:pt>
                <c:pt idx="816">
                  <c:v>9.432870370370371E-3</c:v>
                </c:pt>
                <c:pt idx="817">
                  <c:v>9.4444444444444445E-3</c:v>
                </c:pt>
                <c:pt idx="818">
                  <c:v>9.4560185185185181E-3</c:v>
                </c:pt>
                <c:pt idx="819">
                  <c:v>9.4675925925925917E-3</c:v>
                </c:pt>
                <c:pt idx="820">
                  <c:v>9.479166666666667E-3</c:v>
                </c:pt>
                <c:pt idx="821">
                  <c:v>9.4907407407407406E-3</c:v>
                </c:pt>
                <c:pt idx="822">
                  <c:v>9.4907407407407406E-3</c:v>
                </c:pt>
                <c:pt idx="823">
                  <c:v>9.5023148148148159E-3</c:v>
                </c:pt>
                <c:pt idx="824">
                  <c:v>9.5138888888888894E-3</c:v>
                </c:pt>
                <c:pt idx="825">
                  <c:v>9.525462962962963E-3</c:v>
                </c:pt>
                <c:pt idx="826">
                  <c:v>9.5370370370370366E-3</c:v>
                </c:pt>
                <c:pt idx="827">
                  <c:v>9.5486111111111101E-3</c:v>
                </c:pt>
                <c:pt idx="828">
                  <c:v>9.5601851851851855E-3</c:v>
                </c:pt>
                <c:pt idx="829">
                  <c:v>9.571759259259259E-3</c:v>
                </c:pt>
                <c:pt idx="830">
                  <c:v>9.5833333333333343E-3</c:v>
                </c:pt>
                <c:pt idx="831">
                  <c:v>9.5949074074074079E-3</c:v>
                </c:pt>
                <c:pt idx="832">
                  <c:v>9.6064814814814815E-3</c:v>
                </c:pt>
                <c:pt idx="833">
                  <c:v>9.618055555555555E-3</c:v>
                </c:pt>
                <c:pt idx="834">
                  <c:v>9.6296296296296303E-3</c:v>
                </c:pt>
                <c:pt idx="835">
                  <c:v>9.6412037037037039E-3</c:v>
                </c:pt>
                <c:pt idx="836">
                  <c:v>9.6527777777777775E-3</c:v>
                </c:pt>
                <c:pt idx="837">
                  <c:v>9.6643518518518511E-3</c:v>
                </c:pt>
                <c:pt idx="838">
                  <c:v>9.6759259259259264E-3</c:v>
                </c:pt>
                <c:pt idx="839">
                  <c:v>9.6874999999999999E-3</c:v>
                </c:pt>
                <c:pt idx="840">
                  <c:v>9.6990740740740735E-3</c:v>
                </c:pt>
                <c:pt idx="841">
                  <c:v>9.7106481481481471E-3</c:v>
                </c:pt>
                <c:pt idx="842">
                  <c:v>9.7222222222222224E-3</c:v>
                </c:pt>
                <c:pt idx="843">
                  <c:v>9.7337962962962977E-3</c:v>
                </c:pt>
                <c:pt idx="844">
                  <c:v>9.7453703703703713E-3</c:v>
                </c:pt>
                <c:pt idx="845">
                  <c:v>9.7569444444444448E-3</c:v>
                </c:pt>
                <c:pt idx="846">
                  <c:v>9.7685185185185184E-3</c:v>
                </c:pt>
                <c:pt idx="847">
                  <c:v>9.780092592592592E-3</c:v>
                </c:pt>
                <c:pt idx="848">
                  <c:v>9.7916666666666655E-3</c:v>
                </c:pt>
                <c:pt idx="849">
                  <c:v>9.8032407407407408E-3</c:v>
                </c:pt>
                <c:pt idx="850">
                  <c:v>9.8148148148148144E-3</c:v>
                </c:pt>
                <c:pt idx="851">
                  <c:v>9.8263888888888897E-3</c:v>
                </c:pt>
                <c:pt idx="852">
                  <c:v>9.8379629629629633E-3</c:v>
                </c:pt>
                <c:pt idx="853">
                  <c:v>9.8495370370370369E-3</c:v>
                </c:pt>
                <c:pt idx="854">
                  <c:v>9.8611111111111104E-3</c:v>
                </c:pt>
                <c:pt idx="855">
                  <c:v>9.8726851851851857E-3</c:v>
                </c:pt>
                <c:pt idx="856">
                  <c:v>9.8842592592592576E-3</c:v>
                </c:pt>
                <c:pt idx="857">
                  <c:v>9.8958333333333329E-3</c:v>
                </c:pt>
                <c:pt idx="858">
                  <c:v>9.9074074074074082E-3</c:v>
                </c:pt>
                <c:pt idx="859">
                  <c:v>9.9189814814814817E-3</c:v>
                </c:pt>
                <c:pt idx="860">
                  <c:v>9.9305555555555553E-3</c:v>
                </c:pt>
                <c:pt idx="861">
                  <c:v>9.9421296296296289E-3</c:v>
                </c:pt>
                <c:pt idx="862">
                  <c:v>9.9537037037037042E-3</c:v>
                </c:pt>
                <c:pt idx="863">
                  <c:v>9.9652777777777778E-3</c:v>
                </c:pt>
                <c:pt idx="864">
                  <c:v>9.9768518518518531E-3</c:v>
                </c:pt>
                <c:pt idx="865">
                  <c:v>9.9884259259259266E-3</c:v>
                </c:pt>
                <c:pt idx="866">
                  <c:v>0.01</c:v>
                </c:pt>
                <c:pt idx="867">
                  <c:v>1.0011574074074074E-2</c:v>
                </c:pt>
                <c:pt idx="868">
                  <c:v>1.0023148148148147E-2</c:v>
                </c:pt>
                <c:pt idx="869">
                  <c:v>1.0034722222222221E-2</c:v>
                </c:pt>
                <c:pt idx="870">
                  <c:v>1.0046296296296296E-2</c:v>
                </c:pt>
                <c:pt idx="871">
                  <c:v>1.005787037037037E-2</c:v>
                </c:pt>
                <c:pt idx="872">
                  <c:v>1.0069444444444445E-2</c:v>
                </c:pt>
                <c:pt idx="873">
                  <c:v>1.0081018518518519E-2</c:v>
                </c:pt>
                <c:pt idx="874">
                  <c:v>1.0092592592592592E-2</c:v>
                </c:pt>
                <c:pt idx="875">
                  <c:v>1.0104166666666668E-2</c:v>
                </c:pt>
                <c:pt idx="876">
                  <c:v>1.0115740740740741E-2</c:v>
                </c:pt>
                <c:pt idx="877">
                  <c:v>1.0127314814814815E-2</c:v>
                </c:pt>
                <c:pt idx="878">
                  <c:v>1.0138888888888888E-2</c:v>
                </c:pt>
                <c:pt idx="879">
                  <c:v>1.0150462962962964E-2</c:v>
                </c:pt>
                <c:pt idx="880">
                  <c:v>1.0162037037037037E-2</c:v>
                </c:pt>
                <c:pt idx="881">
                  <c:v>1.0173611111111111E-2</c:v>
                </c:pt>
                <c:pt idx="882">
                  <c:v>1.0185185185185184E-2</c:v>
                </c:pt>
                <c:pt idx="883">
                  <c:v>1.019675925925926E-2</c:v>
                </c:pt>
                <c:pt idx="884">
                  <c:v>1.0208333333333333E-2</c:v>
                </c:pt>
                <c:pt idx="885">
                  <c:v>1.0219907407407408E-2</c:v>
                </c:pt>
                <c:pt idx="886">
                  <c:v>1.0231481481481482E-2</c:v>
                </c:pt>
                <c:pt idx="887">
                  <c:v>1.0243055555555556E-2</c:v>
                </c:pt>
                <c:pt idx="888">
                  <c:v>1.0254629629629629E-2</c:v>
                </c:pt>
                <c:pt idx="889">
                  <c:v>1.0266203703703703E-2</c:v>
                </c:pt>
                <c:pt idx="890">
                  <c:v>1.0277777777777778E-2</c:v>
                </c:pt>
                <c:pt idx="891">
                  <c:v>1.0289351851851852E-2</c:v>
                </c:pt>
                <c:pt idx="892">
                  <c:v>1.0300925925925927E-2</c:v>
                </c:pt>
                <c:pt idx="893">
                  <c:v>1.03125E-2</c:v>
                </c:pt>
                <c:pt idx="894">
                  <c:v>1.0324074074074074E-2</c:v>
                </c:pt>
                <c:pt idx="895">
                  <c:v>1.0335648148148148E-2</c:v>
                </c:pt>
                <c:pt idx="896">
                  <c:v>1.0347222222222223E-2</c:v>
                </c:pt>
                <c:pt idx="897">
                  <c:v>1.0358796296296295E-2</c:v>
                </c:pt>
                <c:pt idx="898">
                  <c:v>1.037037037037037E-2</c:v>
                </c:pt>
                <c:pt idx="899">
                  <c:v>1.0381944444444444E-2</c:v>
                </c:pt>
                <c:pt idx="900">
                  <c:v>1.0393518518518519E-2</c:v>
                </c:pt>
                <c:pt idx="901">
                  <c:v>1.0405092592592593E-2</c:v>
                </c:pt>
                <c:pt idx="902">
                  <c:v>1.0416666666666666E-2</c:v>
                </c:pt>
                <c:pt idx="903">
                  <c:v>1.042824074074074E-2</c:v>
                </c:pt>
                <c:pt idx="904">
                  <c:v>1.0439814814814813E-2</c:v>
                </c:pt>
                <c:pt idx="905">
                  <c:v>1.045138888888889E-2</c:v>
                </c:pt>
                <c:pt idx="906">
                  <c:v>1.0462962962962964E-2</c:v>
                </c:pt>
                <c:pt idx="907">
                  <c:v>1.0474537037037037E-2</c:v>
                </c:pt>
                <c:pt idx="908">
                  <c:v>1.0486111111111111E-2</c:v>
                </c:pt>
                <c:pt idx="909">
                  <c:v>1.0497685185185186E-2</c:v>
                </c:pt>
                <c:pt idx="910">
                  <c:v>1.050925925925926E-2</c:v>
                </c:pt>
                <c:pt idx="911">
                  <c:v>1.0520833333333333E-2</c:v>
                </c:pt>
                <c:pt idx="912">
                  <c:v>1.0532407407407407E-2</c:v>
                </c:pt>
                <c:pt idx="913">
                  <c:v>1.0543981481481481E-2</c:v>
                </c:pt>
                <c:pt idx="914">
                  <c:v>1.0555555555555554E-2</c:v>
                </c:pt>
                <c:pt idx="915">
                  <c:v>1.0567129629629629E-2</c:v>
                </c:pt>
                <c:pt idx="916">
                  <c:v>1.0578703703703703E-2</c:v>
                </c:pt>
                <c:pt idx="917">
                  <c:v>1.0590277777777777E-2</c:v>
                </c:pt>
                <c:pt idx="918">
                  <c:v>1.0601851851851854E-2</c:v>
                </c:pt>
                <c:pt idx="919">
                  <c:v>1.0613425925925927E-2</c:v>
                </c:pt>
                <c:pt idx="920">
                  <c:v>1.0625000000000001E-2</c:v>
                </c:pt>
                <c:pt idx="921">
                  <c:v>1.0636574074074074E-2</c:v>
                </c:pt>
                <c:pt idx="922">
                  <c:v>1.064814814814815E-2</c:v>
                </c:pt>
                <c:pt idx="923">
                  <c:v>1.0659722222222221E-2</c:v>
                </c:pt>
                <c:pt idx="924">
                  <c:v>1.0671296296296297E-2</c:v>
                </c:pt>
                <c:pt idx="925">
                  <c:v>1.068287037037037E-2</c:v>
                </c:pt>
                <c:pt idx="926">
                  <c:v>1.0694444444444444E-2</c:v>
                </c:pt>
                <c:pt idx="927">
                  <c:v>1.0706018518518517E-2</c:v>
                </c:pt>
                <c:pt idx="928">
                  <c:v>1.0717592592592593E-2</c:v>
                </c:pt>
                <c:pt idx="929">
                  <c:v>1.0729166666666666E-2</c:v>
                </c:pt>
                <c:pt idx="930">
                  <c:v>1.074074074074074E-2</c:v>
                </c:pt>
                <c:pt idx="931">
                  <c:v>1.0752314814814814E-2</c:v>
                </c:pt>
                <c:pt idx="932">
                  <c:v>1.0763888888888891E-2</c:v>
                </c:pt>
                <c:pt idx="933">
                  <c:v>1.0775462962962964E-2</c:v>
                </c:pt>
                <c:pt idx="934">
                  <c:v>1.0787037037037038E-2</c:v>
                </c:pt>
                <c:pt idx="935">
                  <c:v>1.0798611111111111E-2</c:v>
                </c:pt>
                <c:pt idx="936">
                  <c:v>1.0810185185185185E-2</c:v>
                </c:pt>
                <c:pt idx="937">
                  <c:v>1.082175925925926E-2</c:v>
                </c:pt>
                <c:pt idx="938">
                  <c:v>1.0833333333333334E-2</c:v>
                </c:pt>
                <c:pt idx="939">
                  <c:v>1.0844907407407407E-2</c:v>
                </c:pt>
                <c:pt idx="940">
                  <c:v>1.0856481481481481E-2</c:v>
                </c:pt>
                <c:pt idx="941">
                  <c:v>1.0868055555555556E-2</c:v>
                </c:pt>
                <c:pt idx="942">
                  <c:v>1.087962962962963E-2</c:v>
                </c:pt>
                <c:pt idx="943">
                  <c:v>1.0891203703703703E-2</c:v>
                </c:pt>
                <c:pt idx="944">
                  <c:v>1.0902777777777777E-2</c:v>
                </c:pt>
                <c:pt idx="945">
                  <c:v>1.091435185185185E-2</c:v>
                </c:pt>
                <c:pt idx="946">
                  <c:v>1.0925925925925924E-2</c:v>
                </c:pt>
                <c:pt idx="947">
                  <c:v>1.0937500000000001E-2</c:v>
                </c:pt>
                <c:pt idx="948">
                  <c:v>1.0949074074074075E-2</c:v>
                </c:pt>
                <c:pt idx="949">
                  <c:v>1.0960648148148148E-2</c:v>
                </c:pt>
                <c:pt idx="950">
                  <c:v>1.0972222222222223E-2</c:v>
                </c:pt>
                <c:pt idx="951">
                  <c:v>1.0983796296296297E-2</c:v>
                </c:pt>
                <c:pt idx="952">
                  <c:v>1.0995370370370371E-2</c:v>
                </c:pt>
                <c:pt idx="953">
                  <c:v>1.1006944444444444E-2</c:v>
                </c:pt>
                <c:pt idx="954">
                  <c:v>1.1018518518518518E-2</c:v>
                </c:pt>
                <c:pt idx="955">
                  <c:v>1.1030092592592591E-2</c:v>
                </c:pt>
                <c:pt idx="956">
                  <c:v>1.1041666666666667E-2</c:v>
                </c:pt>
                <c:pt idx="957">
                  <c:v>1.105324074074074E-2</c:v>
                </c:pt>
                <c:pt idx="958">
                  <c:v>1.1064814814814814E-2</c:v>
                </c:pt>
                <c:pt idx="959">
                  <c:v>1.1076388888888887E-2</c:v>
                </c:pt>
                <c:pt idx="960">
                  <c:v>1.1087962962962964E-2</c:v>
                </c:pt>
                <c:pt idx="961">
                  <c:v>1.1099537037037038E-2</c:v>
                </c:pt>
                <c:pt idx="962">
                  <c:v>1.1111111111111112E-2</c:v>
                </c:pt>
                <c:pt idx="963">
                  <c:v>1.1122685185185185E-2</c:v>
                </c:pt>
                <c:pt idx="964">
                  <c:v>1.113425925925926E-2</c:v>
                </c:pt>
                <c:pt idx="965">
                  <c:v>1.1145833333333334E-2</c:v>
                </c:pt>
                <c:pt idx="966">
                  <c:v>1.1157407407407408E-2</c:v>
                </c:pt>
                <c:pt idx="967">
                  <c:v>1.1168981481481481E-2</c:v>
                </c:pt>
                <c:pt idx="968">
                  <c:v>1.1180555555555556E-2</c:v>
                </c:pt>
                <c:pt idx="969">
                  <c:v>1.119212962962963E-2</c:v>
                </c:pt>
                <c:pt idx="970">
                  <c:v>1.1203703703703704E-2</c:v>
                </c:pt>
                <c:pt idx="971">
                  <c:v>1.1215277777777777E-2</c:v>
                </c:pt>
                <c:pt idx="972">
                  <c:v>1.1226851851851854E-2</c:v>
                </c:pt>
                <c:pt idx="973">
                  <c:v>1.1238425925925928E-2</c:v>
                </c:pt>
                <c:pt idx="974">
                  <c:v>1.1249999999999998E-2</c:v>
                </c:pt>
                <c:pt idx="975">
                  <c:v>1.1261574074074071E-2</c:v>
                </c:pt>
                <c:pt idx="976">
                  <c:v>1.1273148148148148E-2</c:v>
                </c:pt>
                <c:pt idx="977">
                  <c:v>1.1284722222222222E-2</c:v>
                </c:pt>
                <c:pt idx="978">
                  <c:v>1.1296296296296296E-2</c:v>
                </c:pt>
                <c:pt idx="979">
                  <c:v>1.1307870370370371E-2</c:v>
                </c:pt>
                <c:pt idx="980">
                  <c:v>1.1319444444444444E-2</c:v>
                </c:pt>
                <c:pt idx="981">
                  <c:v>1.1331018518518518E-2</c:v>
                </c:pt>
                <c:pt idx="982">
                  <c:v>1.1342592592592592E-2</c:v>
                </c:pt>
                <c:pt idx="983">
                  <c:v>1.1354166666666667E-2</c:v>
                </c:pt>
                <c:pt idx="984">
                  <c:v>1.136574074074074E-2</c:v>
                </c:pt>
                <c:pt idx="985">
                  <c:v>1.1377314814814814E-2</c:v>
                </c:pt>
                <c:pt idx="986">
                  <c:v>1.1388888888888888E-2</c:v>
                </c:pt>
                <c:pt idx="987">
                  <c:v>1.1400462962962965E-2</c:v>
                </c:pt>
                <c:pt idx="988">
                  <c:v>1.1412037037037038E-2</c:v>
                </c:pt>
                <c:pt idx="989">
                  <c:v>1.1423611111111112E-2</c:v>
                </c:pt>
                <c:pt idx="990">
                  <c:v>1.1435185185185185E-2</c:v>
                </c:pt>
                <c:pt idx="991">
                  <c:v>1.1446759259259261E-2</c:v>
                </c:pt>
                <c:pt idx="992">
                  <c:v>1.1458333333333334E-2</c:v>
                </c:pt>
                <c:pt idx="993">
                  <c:v>1.1469907407407408E-2</c:v>
                </c:pt>
                <c:pt idx="994">
                  <c:v>1.1481481481481483E-2</c:v>
                </c:pt>
                <c:pt idx="995">
                  <c:v>1.1493055555555555E-2</c:v>
                </c:pt>
                <c:pt idx="996">
                  <c:v>1.1504629629629629E-2</c:v>
                </c:pt>
                <c:pt idx="997">
                  <c:v>1.1516203703703702E-2</c:v>
                </c:pt>
                <c:pt idx="998">
                  <c:v>1.1527777777777777E-2</c:v>
                </c:pt>
                <c:pt idx="999">
                  <c:v>1.1539351851851851E-2</c:v>
                </c:pt>
                <c:pt idx="1000">
                  <c:v>1.1550925925925925E-2</c:v>
                </c:pt>
                <c:pt idx="1001">
                  <c:v>1.1562499999999998E-2</c:v>
                </c:pt>
                <c:pt idx="1002">
                  <c:v>1.1574074074074075E-2</c:v>
                </c:pt>
                <c:pt idx="1003">
                  <c:v>1.1585648148148149E-2</c:v>
                </c:pt>
                <c:pt idx="1004">
                  <c:v>1.1597222222222222E-2</c:v>
                </c:pt>
                <c:pt idx="1005">
                  <c:v>1.1608796296296296E-2</c:v>
                </c:pt>
                <c:pt idx="1006">
                  <c:v>1.1620370370370371E-2</c:v>
                </c:pt>
                <c:pt idx="1007">
                  <c:v>1.1631944444444445E-2</c:v>
                </c:pt>
                <c:pt idx="1008">
                  <c:v>1.1643518518518518E-2</c:v>
                </c:pt>
                <c:pt idx="1009">
                  <c:v>1.1655092592592594E-2</c:v>
                </c:pt>
                <c:pt idx="1010">
                  <c:v>1.1666666666666667E-2</c:v>
                </c:pt>
                <c:pt idx="1011">
                  <c:v>1.1678240740740741E-2</c:v>
                </c:pt>
                <c:pt idx="1012">
                  <c:v>1.1689814814814814E-2</c:v>
                </c:pt>
                <c:pt idx="1013">
                  <c:v>1.1701388888888891E-2</c:v>
                </c:pt>
                <c:pt idx="1014">
                  <c:v>1.1712962962962965E-2</c:v>
                </c:pt>
                <c:pt idx="1015">
                  <c:v>1.1724537037037035E-2</c:v>
                </c:pt>
                <c:pt idx="1016">
                  <c:v>1.1736111111111109E-2</c:v>
                </c:pt>
                <c:pt idx="1017">
                  <c:v>1.1747685185185186E-2</c:v>
                </c:pt>
                <c:pt idx="1018">
                  <c:v>1.1759259259259259E-2</c:v>
                </c:pt>
                <c:pt idx="1019">
                  <c:v>1.1770833333333333E-2</c:v>
                </c:pt>
                <c:pt idx="1020">
                  <c:v>1.1782407407407406E-2</c:v>
                </c:pt>
                <c:pt idx="1021">
                  <c:v>1.1793981481481482E-2</c:v>
                </c:pt>
                <c:pt idx="1022">
                  <c:v>1.1805555555555555E-2</c:v>
                </c:pt>
                <c:pt idx="1023">
                  <c:v>1.1817129629629629E-2</c:v>
                </c:pt>
                <c:pt idx="1024">
                  <c:v>1.1828703703703704E-2</c:v>
                </c:pt>
                <c:pt idx="1025">
                  <c:v>1.1840277777777778E-2</c:v>
                </c:pt>
                <c:pt idx="1026">
                  <c:v>1.1851851851851851E-2</c:v>
                </c:pt>
                <c:pt idx="1027">
                  <c:v>1.1863425925925925E-2</c:v>
                </c:pt>
                <c:pt idx="1028">
                  <c:v>1.1875000000000002E-2</c:v>
                </c:pt>
                <c:pt idx="1029">
                  <c:v>1.1886574074074075E-2</c:v>
                </c:pt>
                <c:pt idx="1030">
                  <c:v>1.1898148148148149E-2</c:v>
                </c:pt>
                <c:pt idx="1031">
                  <c:v>1.1909722222222223E-2</c:v>
                </c:pt>
                <c:pt idx="1032">
                  <c:v>1.1921296296296298E-2</c:v>
                </c:pt>
                <c:pt idx="1033">
                  <c:v>1.1932870370370371E-2</c:v>
                </c:pt>
                <c:pt idx="1034">
                  <c:v>1.1944444444444445E-2</c:v>
                </c:pt>
                <c:pt idx="1035">
                  <c:v>1.1956018518518517E-2</c:v>
                </c:pt>
                <c:pt idx="1036">
                  <c:v>1.1967592592592592E-2</c:v>
                </c:pt>
                <c:pt idx="1037">
                  <c:v>1.1979166666666666E-2</c:v>
                </c:pt>
                <c:pt idx="1038">
                  <c:v>1.1990740740740739E-2</c:v>
                </c:pt>
                <c:pt idx="1039">
                  <c:v>1.2002314814814815E-2</c:v>
                </c:pt>
                <c:pt idx="1040">
                  <c:v>1.2013888888888888E-2</c:v>
                </c:pt>
                <c:pt idx="1041">
                  <c:v>1.2025462962962962E-2</c:v>
                </c:pt>
                <c:pt idx="1042">
                  <c:v>1.2037037037037035E-2</c:v>
                </c:pt>
                <c:pt idx="1043">
                  <c:v>1.2048611111111112E-2</c:v>
                </c:pt>
                <c:pt idx="1044">
                  <c:v>1.2060185185185186E-2</c:v>
                </c:pt>
                <c:pt idx="1045">
                  <c:v>1.207175925925926E-2</c:v>
                </c:pt>
                <c:pt idx="1046">
                  <c:v>1.2083333333333333E-2</c:v>
                </c:pt>
                <c:pt idx="1047">
                  <c:v>1.2094907407407408E-2</c:v>
                </c:pt>
                <c:pt idx="1048">
                  <c:v>1.2106481481481482E-2</c:v>
                </c:pt>
                <c:pt idx="1049">
                  <c:v>1.2118055555555556E-2</c:v>
                </c:pt>
                <c:pt idx="1050">
                  <c:v>1.2129629629629629E-2</c:v>
                </c:pt>
                <c:pt idx="1051">
                  <c:v>1.2141203703703704E-2</c:v>
                </c:pt>
                <c:pt idx="1052">
                  <c:v>1.2152777777777778E-2</c:v>
                </c:pt>
                <c:pt idx="1053">
                  <c:v>1.2164351851851852E-2</c:v>
                </c:pt>
                <c:pt idx="1054">
                  <c:v>1.2175925925925929E-2</c:v>
                </c:pt>
                <c:pt idx="1055">
                  <c:v>1.2187500000000002E-2</c:v>
                </c:pt>
                <c:pt idx="1056">
                  <c:v>1.2199074074074072E-2</c:v>
                </c:pt>
                <c:pt idx="1057">
                  <c:v>1.2210648148148146E-2</c:v>
                </c:pt>
                <c:pt idx="1058">
                  <c:v>1.2222222222222223E-2</c:v>
                </c:pt>
                <c:pt idx="1059">
                  <c:v>1.2233796296296296E-2</c:v>
                </c:pt>
                <c:pt idx="1060">
                  <c:v>1.224537037037037E-2</c:v>
                </c:pt>
                <c:pt idx="1061">
                  <c:v>1.2256944444444444E-2</c:v>
                </c:pt>
                <c:pt idx="1062">
                  <c:v>1.2268518518518519E-2</c:v>
                </c:pt>
                <c:pt idx="1063">
                  <c:v>1.2280092592592592E-2</c:v>
                </c:pt>
                <c:pt idx="1064">
                  <c:v>1.2291666666666666E-2</c:v>
                </c:pt>
                <c:pt idx="1065">
                  <c:v>1.230324074074074E-2</c:v>
                </c:pt>
                <c:pt idx="1066">
                  <c:v>1.2314814814814815E-2</c:v>
                </c:pt>
                <c:pt idx="1067">
                  <c:v>1.2326388888888888E-2</c:v>
                </c:pt>
                <c:pt idx="1068">
                  <c:v>1.2337962962962962E-2</c:v>
                </c:pt>
                <c:pt idx="1069">
                  <c:v>1.2349537037037039E-2</c:v>
                </c:pt>
                <c:pt idx="1070">
                  <c:v>1.2361111111111113E-2</c:v>
                </c:pt>
                <c:pt idx="1071">
                  <c:v>1.2372685185185186E-2</c:v>
                </c:pt>
                <c:pt idx="1072">
                  <c:v>1.238425925925926E-2</c:v>
                </c:pt>
                <c:pt idx="1073">
                  <c:v>1.2395833333333335E-2</c:v>
                </c:pt>
                <c:pt idx="1074">
                  <c:v>1.2407407407407409E-2</c:v>
                </c:pt>
                <c:pt idx="1075">
                  <c:v>1.2418981481481482E-2</c:v>
                </c:pt>
                <c:pt idx="1076">
                  <c:v>1.2430555555555554E-2</c:v>
                </c:pt>
                <c:pt idx="1077">
                  <c:v>1.2442129629629629E-2</c:v>
                </c:pt>
                <c:pt idx="1078">
                  <c:v>1.2453703703703703E-2</c:v>
                </c:pt>
                <c:pt idx="1079">
                  <c:v>1.2465277777777777E-2</c:v>
                </c:pt>
                <c:pt idx="1080">
                  <c:v>1.2465277777777777E-2</c:v>
                </c:pt>
                <c:pt idx="1081">
                  <c:v>1.2488425925925925E-2</c:v>
                </c:pt>
                <c:pt idx="1082">
                  <c:v>1.2488425925925925E-2</c:v>
                </c:pt>
                <c:pt idx="1083">
                  <c:v>1.2499999999999999E-2</c:v>
                </c:pt>
                <c:pt idx="1084">
                  <c:v>1.2511574074074073E-2</c:v>
                </c:pt>
                <c:pt idx="1085">
                  <c:v>1.252314814814815E-2</c:v>
                </c:pt>
                <c:pt idx="1086">
                  <c:v>1.2534722222222223E-2</c:v>
                </c:pt>
                <c:pt idx="1087">
                  <c:v>1.2546296296296297E-2</c:v>
                </c:pt>
                <c:pt idx="1088">
                  <c:v>1.255787037037037E-2</c:v>
                </c:pt>
                <c:pt idx="1089">
                  <c:v>1.2569444444444446E-2</c:v>
                </c:pt>
                <c:pt idx="1090">
                  <c:v>1.2581018518518519E-2</c:v>
                </c:pt>
                <c:pt idx="1091">
                  <c:v>1.2592592592592593E-2</c:v>
                </c:pt>
                <c:pt idx="1092">
                  <c:v>1.2604166666666666E-2</c:v>
                </c:pt>
                <c:pt idx="1093">
                  <c:v>1.2615740740740742E-2</c:v>
                </c:pt>
                <c:pt idx="1094">
                  <c:v>1.2627314814814815E-2</c:v>
                </c:pt>
                <c:pt idx="1095">
                  <c:v>1.2638888888888889E-2</c:v>
                </c:pt>
                <c:pt idx="1096">
                  <c:v>1.2650462962962962E-2</c:v>
                </c:pt>
                <c:pt idx="1097">
                  <c:v>1.2662037037037039E-2</c:v>
                </c:pt>
                <c:pt idx="1098">
                  <c:v>1.2673611111111109E-2</c:v>
                </c:pt>
                <c:pt idx="1099">
                  <c:v>1.2685185185185183E-2</c:v>
                </c:pt>
                <c:pt idx="1100">
                  <c:v>1.269675925925926E-2</c:v>
                </c:pt>
                <c:pt idx="1101">
                  <c:v>1.2708333333333334E-2</c:v>
                </c:pt>
                <c:pt idx="1102">
                  <c:v>1.2719907407407407E-2</c:v>
                </c:pt>
                <c:pt idx="1103">
                  <c:v>1.2731481481481481E-2</c:v>
                </c:pt>
                <c:pt idx="1104">
                  <c:v>1.2743055555555556E-2</c:v>
                </c:pt>
                <c:pt idx="1105">
                  <c:v>1.275462962962963E-2</c:v>
                </c:pt>
                <c:pt idx="1106">
                  <c:v>1.2766203703703703E-2</c:v>
                </c:pt>
                <c:pt idx="1107">
                  <c:v>1.2777777777777777E-2</c:v>
                </c:pt>
                <c:pt idx="1108">
                  <c:v>1.2789351851851852E-2</c:v>
                </c:pt>
                <c:pt idx="1109">
                  <c:v>1.2800925925925926E-2</c:v>
                </c:pt>
                <c:pt idx="1110">
                  <c:v>1.2812499999999999E-2</c:v>
                </c:pt>
                <c:pt idx="1111">
                  <c:v>1.2824074074074073E-2</c:v>
                </c:pt>
                <c:pt idx="1112">
                  <c:v>1.283564814814815E-2</c:v>
                </c:pt>
                <c:pt idx="1113">
                  <c:v>1.2847222222222223E-2</c:v>
                </c:pt>
                <c:pt idx="1114">
                  <c:v>1.2858796296296297E-2</c:v>
                </c:pt>
                <c:pt idx="1115">
                  <c:v>1.2870370370370372E-2</c:v>
                </c:pt>
                <c:pt idx="1116">
                  <c:v>1.2881944444444446E-2</c:v>
                </c:pt>
                <c:pt idx="1117">
                  <c:v>1.2893518518518519E-2</c:v>
                </c:pt>
                <c:pt idx="1118">
                  <c:v>1.2905092592592591E-2</c:v>
                </c:pt>
                <c:pt idx="1119">
                  <c:v>1.2916666666666667E-2</c:v>
                </c:pt>
                <c:pt idx="1120">
                  <c:v>1.292824074074074E-2</c:v>
                </c:pt>
                <c:pt idx="1121">
                  <c:v>1.2939814814814814E-2</c:v>
                </c:pt>
                <c:pt idx="1122">
                  <c:v>1.2951388888888887E-2</c:v>
                </c:pt>
                <c:pt idx="1123">
                  <c:v>1.2962962962962963E-2</c:v>
                </c:pt>
                <c:pt idx="1124">
                  <c:v>1.2974537037037036E-2</c:v>
                </c:pt>
                <c:pt idx="1125">
                  <c:v>1.298611111111111E-2</c:v>
                </c:pt>
                <c:pt idx="1126">
                  <c:v>1.2997685185185183E-2</c:v>
                </c:pt>
                <c:pt idx="1127">
                  <c:v>1.300925925925926E-2</c:v>
                </c:pt>
                <c:pt idx="1128">
                  <c:v>1.3020833333333334E-2</c:v>
                </c:pt>
                <c:pt idx="1129">
                  <c:v>1.3032407407407407E-2</c:v>
                </c:pt>
                <c:pt idx="1130">
                  <c:v>1.3043981481481483E-2</c:v>
                </c:pt>
                <c:pt idx="1131">
                  <c:v>1.3055555555555556E-2</c:v>
                </c:pt>
                <c:pt idx="1132">
                  <c:v>1.306712962962963E-2</c:v>
                </c:pt>
                <c:pt idx="1133">
                  <c:v>1.3078703703703703E-2</c:v>
                </c:pt>
                <c:pt idx="1134">
                  <c:v>1.3090277777777779E-2</c:v>
                </c:pt>
                <c:pt idx="1135">
                  <c:v>1.3101851851851852E-2</c:v>
                </c:pt>
                <c:pt idx="1136">
                  <c:v>1.3113425925925926E-2</c:v>
                </c:pt>
                <c:pt idx="1137">
                  <c:v>1.3125E-2</c:v>
                </c:pt>
                <c:pt idx="1138">
                  <c:v>1.3136574074074077E-2</c:v>
                </c:pt>
                <c:pt idx="1139">
                  <c:v>1.3148148148148147E-2</c:v>
                </c:pt>
                <c:pt idx="1140">
                  <c:v>1.315972222222222E-2</c:v>
                </c:pt>
                <c:pt idx="1141">
                  <c:v>1.3171296296296294E-2</c:v>
                </c:pt>
                <c:pt idx="1142">
                  <c:v>1.3182870370370371E-2</c:v>
                </c:pt>
                <c:pt idx="1143">
                  <c:v>1.3194444444444444E-2</c:v>
                </c:pt>
                <c:pt idx="1144">
                  <c:v>1.3206018518518518E-2</c:v>
                </c:pt>
                <c:pt idx="1145">
                  <c:v>1.3217592592592593E-2</c:v>
                </c:pt>
                <c:pt idx="1146">
                  <c:v>1.3229166666666667E-2</c:v>
                </c:pt>
                <c:pt idx="1147">
                  <c:v>1.324074074074074E-2</c:v>
                </c:pt>
                <c:pt idx="1148">
                  <c:v>1.3252314814814814E-2</c:v>
                </c:pt>
                <c:pt idx="1149">
                  <c:v>1.3263888888888889E-2</c:v>
                </c:pt>
                <c:pt idx="1150">
                  <c:v>1.3275462962962963E-2</c:v>
                </c:pt>
                <c:pt idx="1151">
                  <c:v>1.3287037037037036E-2</c:v>
                </c:pt>
                <c:pt idx="1152">
                  <c:v>1.329861111111111E-2</c:v>
                </c:pt>
                <c:pt idx="1153">
                  <c:v>1.3310185185185187E-2</c:v>
                </c:pt>
                <c:pt idx="1154">
                  <c:v>1.3321759259259261E-2</c:v>
                </c:pt>
                <c:pt idx="1155">
                  <c:v>1.3333333333333334E-2</c:v>
                </c:pt>
                <c:pt idx="1156">
                  <c:v>1.3344907407407408E-2</c:v>
                </c:pt>
                <c:pt idx="1157">
                  <c:v>1.3356481481481483E-2</c:v>
                </c:pt>
                <c:pt idx="1158">
                  <c:v>1.3368055555555557E-2</c:v>
                </c:pt>
                <c:pt idx="1159">
                  <c:v>1.3379629629629628E-2</c:v>
                </c:pt>
                <c:pt idx="1160">
                  <c:v>1.3391203703703704E-2</c:v>
                </c:pt>
                <c:pt idx="1161">
                  <c:v>1.3402777777777777E-2</c:v>
                </c:pt>
                <c:pt idx="1162">
                  <c:v>1.3414351851851851E-2</c:v>
                </c:pt>
                <c:pt idx="1163">
                  <c:v>1.3425925925925924E-2</c:v>
                </c:pt>
                <c:pt idx="1164">
                  <c:v>1.34375E-2</c:v>
                </c:pt>
                <c:pt idx="1165">
                  <c:v>1.3449074074074073E-2</c:v>
                </c:pt>
                <c:pt idx="1166">
                  <c:v>1.3460648148148147E-2</c:v>
                </c:pt>
                <c:pt idx="1167">
                  <c:v>1.3472222222222221E-2</c:v>
                </c:pt>
                <c:pt idx="1168">
                  <c:v>1.3483796296296298E-2</c:v>
                </c:pt>
                <c:pt idx="1169">
                  <c:v>1.3495370370370371E-2</c:v>
                </c:pt>
                <c:pt idx="1170">
                  <c:v>1.3506944444444445E-2</c:v>
                </c:pt>
                <c:pt idx="1171">
                  <c:v>1.3518518518518518E-2</c:v>
                </c:pt>
                <c:pt idx="1172">
                  <c:v>1.3530092592592594E-2</c:v>
                </c:pt>
                <c:pt idx="1173">
                  <c:v>1.3541666666666667E-2</c:v>
                </c:pt>
                <c:pt idx="1174">
                  <c:v>1.3553240740740741E-2</c:v>
                </c:pt>
                <c:pt idx="1175">
                  <c:v>1.3564814814814816E-2</c:v>
                </c:pt>
                <c:pt idx="1176">
                  <c:v>1.357638888888889E-2</c:v>
                </c:pt>
                <c:pt idx="1177">
                  <c:v>1.3587962962962963E-2</c:v>
                </c:pt>
                <c:pt idx="1178">
                  <c:v>1.3599537037037037E-2</c:v>
                </c:pt>
                <c:pt idx="1179">
                  <c:v>1.3611111111111114E-2</c:v>
                </c:pt>
                <c:pt idx="1180">
                  <c:v>1.3622685185185184E-2</c:v>
                </c:pt>
                <c:pt idx="1181">
                  <c:v>1.3634259259259257E-2</c:v>
                </c:pt>
                <c:pt idx="1182">
                  <c:v>1.3645833333333331E-2</c:v>
                </c:pt>
                <c:pt idx="1183">
                  <c:v>1.3657407407407408E-2</c:v>
                </c:pt>
                <c:pt idx="1184">
                  <c:v>1.3668981481481482E-2</c:v>
                </c:pt>
                <c:pt idx="1185">
                  <c:v>1.3680555555555555E-2</c:v>
                </c:pt>
                <c:pt idx="1186">
                  <c:v>1.3692129629629629E-2</c:v>
                </c:pt>
                <c:pt idx="1187">
                  <c:v>1.3703703703703704E-2</c:v>
                </c:pt>
                <c:pt idx="1188">
                  <c:v>1.3715277777777778E-2</c:v>
                </c:pt>
                <c:pt idx="1189">
                  <c:v>1.3726851851851851E-2</c:v>
                </c:pt>
                <c:pt idx="1190">
                  <c:v>1.3738425925925926E-2</c:v>
                </c:pt>
                <c:pt idx="1191">
                  <c:v>1.375E-2</c:v>
                </c:pt>
                <c:pt idx="1192">
                  <c:v>1.3761574074074074E-2</c:v>
                </c:pt>
                <c:pt idx="1193">
                  <c:v>1.3773148148148147E-2</c:v>
                </c:pt>
                <c:pt idx="1194">
                  <c:v>1.3784722222222224E-2</c:v>
                </c:pt>
                <c:pt idx="1195">
                  <c:v>1.3796296296296298E-2</c:v>
                </c:pt>
                <c:pt idx="1196">
                  <c:v>1.3807870370370371E-2</c:v>
                </c:pt>
                <c:pt idx="1197">
                  <c:v>1.3819444444444445E-2</c:v>
                </c:pt>
                <c:pt idx="1198">
                  <c:v>1.383101851851852E-2</c:v>
                </c:pt>
                <c:pt idx="1199">
                  <c:v>1.3842592592592594E-2</c:v>
                </c:pt>
                <c:pt idx="1200">
                  <c:v>1.3854166666666666E-2</c:v>
                </c:pt>
                <c:pt idx="1201">
                  <c:v>1.3865740740740739E-2</c:v>
                </c:pt>
                <c:pt idx="1202">
                  <c:v>1.3877314814814815E-2</c:v>
                </c:pt>
                <c:pt idx="1203">
                  <c:v>1.3888888888888888E-2</c:v>
                </c:pt>
                <c:pt idx="1204">
                  <c:v>1.3900462962962962E-2</c:v>
                </c:pt>
                <c:pt idx="1205">
                  <c:v>1.3912037037037037E-2</c:v>
                </c:pt>
                <c:pt idx="1206">
                  <c:v>1.3923611111111111E-2</c:v>
                </c:pt>
                <c:pt idx="1207">
                  <c:v>1.3935185185185184E-2</c:v>
                </c:pt>
                <c:pt idx="1208">
                  <c:v>1.3946759259259258E-2</c:v>
                </c:pt>
                <c:pt idx="1209">
                  <c:v>1.3958333333333335E-2</c:v>
                </c:pt>
                <c:pt idx="1210">
                  <c:v>1.3969907407407408E-2</c:v>
                </c:pt>
                <c:pt idx="1211">
                  <c:v>1.3981481481481482E-2</c:v>
                </c:pt>
                <c:pt idx="1212">
                  <c:v>1.3993055555555555E-2</c:v>
                </c:pt>
                <c:pt idx="1213">
                  <c:v>1.4004629629629631E-2</c:v>
                </c:pt>
                <c:pt idx="1214">
                  <c:v>1.4016203703703704E-2</c:v>
                </c:pt>
                <c:pt idx="1215">
                  <c:v>1.4027777777777778E-2</c:v>
                </c:pt>
                <c:pt idx="1216">
                  <c:v>1.4039351851851851E-2</c:v>
                </c:pt>
                <c:pt idx="1217">
                  <c:v>1.4050925925925927E-2</c:v>
                </c:pt>
                <c:pt idx="1218">
                  <c:v>1.40625E-2</c:v>
                </c:pt>
                <c:pt idx="1219">
                  <c:v>1.4074074074074074E-2</c:v>
                </c:pt>
                <c:pt idx="1220">
                  <c:v>1.4085648148148151E-2</c:v>
                </c:pt>
                <c:pt idx="1221">
                  <c:v>1.4097222222222221E-2</c:v>
                </c:pt>
                <c:pt idx="1222">
                  <c:v>1.4108796296296295E-2</c:v>
                </c:pt>
                <c:pt idx="1223">
                  <c:v>1.4120370370370368E-2</c:v>
                </c:pt>
                <c:pt idx="1224">
                  <c:v>1.4131944444444445E-2</c:v>
                </c:pt>
                <c:pt idx="1225">
                  <c:v>1.4143518518518519E-2</c:v>
                </c:pt>
                <c:pt idx="1226">
                  <c:v>1.4155092592592592E-2</c:v>
                </c:pt>
                <c:pt idx="1227">
                  <c:v>1.4166666666666666E-2</c:v>
                </c:pt>
                <c:pt idx="1228">
                  <c:v>1.4178240740740741E-2</c:v>
                </c:pt>
                <c:pt idx="1229">
                  <c:v>1.4189814814814815E-2</c:v>
                </c:pt>
                <c:pt idx="1230">
                  <c:v>1.4201388888888888E-2</c:v>
                </c:pt>
                <c:pt idx="1231">
                  <c:v>1.4212962962962962E-2</c:v>
                </c:pt>
                <c:pt idx="1232">
                  <c:v>1.4224537037037037E-2</c:v>
                </c:pt>
                <c:pt idx="1233">
                  <c:v>1.4236111111111111E-2</c:v>
                </c:pt>
                <c:pt idx="1234">
                  <c:v>1.4247685185185184E-2</c:v>
                </c:pt>
                <c:pt idx="1235">
                  <c:v>1.4259259259259261E-2</c:v>
                </c:pt>
                <c:pt idx="1236">
                  <c:v>1.4270833333333335E-2</c:v>
                </c:pt>
                <c:pt idx="1237">
                  <c:v>1.4282407407407409E-2</c:v>
                </c:pt>
                <c:pt idx="1238">
                  <c:v>1.4293981481481482E-2</c:v>
                </c:pt>
                <c:pt idx="1239">
                  <c:v>1.4305555555555557E-2</c:v>
                </c:pt>
                <c:pt idx="1240">
                  <c:v>1.4317129629629631E-2</c:v>
                </c:pt>
                <c:pt idx="1241">
                  <c:v>1.4328703703703703E-2</c:v>
                </c:pt>
                <c:pt idx="1242">
                  <c:v>1.4340277777777776E-2</c:v>
                </c:pt>
                <c:pt idx="1243">
                  <c:v>1.4351851851851852E-2</c:v>
                </c:pt>
                <c:pt idx="1244">
                  <c:v>1.4363425925925925E-2</c:v>
                </c:pt>
                <c:pt idx="1245">
                  <c:v>1.4374999999999999E-2</c:v>
                </c:pt>
                <c:pt idx="1246">
                  <c:v>1.4386574074074072E-2</c:v>
                </c:pt>
                <c:pt idx="1247">
                  <c:v>1.4398148148148148E-2</c:v>
                </c:pt>
                <c:pt idx="1248">
                  <c:v>1.4409722222222221E-2</c:v>
                </c:pt>
                <c:pt idx="1249">
                  <c:v>1.4421296296296295E-2</c:v>
                </c:pt>
                <c:pt idx="1250">
                  <c:v>1.4432870370370372E-2</c:v>
                </c:pt>
                <c:pt idx="1251">
                  <c:v>1.4444444444444446E-2</c:v>
                </c:pt>
                <c:pt idx="1252">
                  <c:v>1.4456018518518519E-2</c:v>
                </c:pt>
                <c:pt idx="1253">
                  <c:v>1.4467592592592593E-2</c:v>
                </c:pt>
                <c:pt idx="1254">
                  <c:v>1.4479166666666668E-2</c:v>
                </c:pt>
                <c:pt idx="1255">
                  <c:v>1.4490740740740742E-2</c:v>
                </c:pt>
                <c:pt idx="1256">
                  <c:v>1.4502314814814815E-2</c:v>
                </c:pt>
                <c:pt idx="1257">
                  <c:v>1.4513888888888889E-2</c:v>
                </c:pt>
                <c:pt idx="1258">
                  <c:v>1.4525462962962964E-2</c:v>
                </c:pt>
                <c:pt idx="1259">
                  <c:v>1.4537037037037038E-2</c:v>
                </c:pt>
                <c:pt idx="1260">
                  <c:v>1.4548611111111111E-2</c:v>
                </c:pt>
                <c:pt idx="1261">
                  <c:v>1.4560185185185183E-2</c:v>
                </c:pt>
                <c:pt idx="1262">
                  <c:v>1.4571759259259258E-2</c:v>
                </c:pt>
                <c:pt idx="1263">
                  <c:v>1.4583333333333332E-2</c:v>
                </c:pt>
                <c:pt idx="1264">
                  <c:v>1.4594907407407405E-2</c:v>
                </c:pt>
                <c:pt idx="1265">
                  <c:v>1.4606481481481482E-2</c:v>
                </c:pt>
                <c:pt idx="1266">
                  <c:v>1.4618055555555556E-2</c:v>
                </c:pt>
                <c:pt idx="1267">
                  <c:v>1.462962962962963E-2</c:v>
                </c:pt>
                <c:pt idx="1268">
                  <c:v>1.4641203703703703E-2</c:v>
                </c:pt>
                <c:pt idx="1269">
                  <c:v>1.4652777777777778E-2</c:v>
                </c:pt>
                <c:pt idx="1270">
                  <c:v>1.4664351851851852E-2</c:v>
                </c:pt>
                <c:pt idx="1271">
                  <c:v>1.4675925925925926E-2</c:v>
                </c:pt>
                <c:pt idx="1272">
                  <c:v>1.4687499999999999E-2</c:v>
                </c:pt>
                <c:pt idx="1273">
                  <c:v>1.4699074074074074E-2</c:v>
                </c:pt>
                <c:pt idx="1274">
                  <c:v>1.4710648148148148E-2</c:v>
                </c:pt>
                <c:pt idx="1275">
                  <c:v>1.4722222222222222E-2</c:v>
                </c:pt>
                <c:pt idx="1276">
                  <c:v>1.4733796296296295E-2</c:v>
                </c:pt>
                <c:pt idx="1277">
                  <c:v>1.4745370370370372E-2</c:v>
                </c:pt>
                <c:pt idx="1278">
                  <c:v>1.4756944444444446E-2</c:v>
                </c:pt>
                <c:pt idx="1279">
                  <c:v>1.4768518518518519E-2</c:v>
                </c:pt>
                <c:pt idx="1280">
                  <c:v>1.4780092592592595E-2</c:v>
                </c:pt>
                <c:pt idx="1281">
                  <c:v>1.4791666666666668E-2</c:v>
                </c:pt>
                <c:pt idx="1282">
                  <c:v>1.480324074074074E-2</c:v>
                </c:pt>
                <c:pt idx="1283">
                  <c:v>1.4814814814814814E-2</c:v>
                </c:pt>
                <c:pt idx="1284">
                  <c:v>1.4826388888888889E-2</c:v>
                </c:pt>
                <c:pt idx="1285">
                  <c:v>1.4837962962962963E-2</c:v>
                </c:pt>
                <c:pt idx="1286">
                  <c:v>1.4849537037037036E-2</c:v>
                </c:pt>
                <c:pt idx="1287">
                  <c:v>1.486111111111111E-2</c:v>
                </c:pt>
                <c:pt idx="1288">
                  <c:v>1.4872685185185185E-2</c:v>
                </c:pt>
                <c:pt idx="1289">
                  <c:v>1.4884259259259259E-2</c:v>
                </c:pt>
                <c:pt idx="1290">
                  <c:v>1.4895833333333332E-2</c:v>
                </c:pt>
                <c:pt idx="1291">
                  <c:v>1.4907407407407406E-2</c:v>
                </c:pt>
                <c:pt idx="1292">
                  <c:v>1.4918981481481483E-2</c:v>
                </c:pt>
                <c:pt idx="1293">
                  <c:v>1.4930555555555556E-2</c:v>
                </c:pt>
                <c:pt idx="1294">
                  <c:v>1.494212962962963E-2</c:v>
                </c:pt>
                <c:pt idx="1295">
                  <c:v>1.4953703703703705E-2</c:v>
                </c:pt>
                <c:pt idx="1296">
                  <c:v>1.4965277777777779E-2</c:v>
                </c:pt>
                <c:pt idx="1297">
                  <c:v>1.4976851851851852E-2</c:v>
                </c:pt>
                <c:pt idx="1298">
                  <c:v>1.4988425925925926E-2</c:v>
                </c:pt>
                <c:pt idx="1299">
                  <c:v>1.5000000000000001E-2</c:v>
                </c:pt>
                <c:pt idx="1300">
                  <c:v>1.5011574074074075E-2</c:v>
                </c:pt>
                <c:pt idx="1301">
                  <c:v>1.5023148148148148E-2</c:v>
                </c:pt>
                <c:pt idx="1302">
                  <c:v>1.503472222222222E-2</c:v>
                </c:pt>
                <c:pt idx="1303">
                  <c:v>1.5046296296296295E-2</c:v>
                </c:pt>
                <c:pt idx="1304">
                  <c:v>1.5057870370370369E-2</c:v>
                </c:pt>
                <c:pt idx="1305">
                  <c:v>1.5069444444444443E-2</c:v>
                </c:pt>
                <c:pt idx="1306">
                  <c:v>1.5081018518518516E-2</c:v>
                </c:pt>
                <c:pt idx="1307">
                  <c:v>1.5092592592592593E-2</c:v>
                </c:pt>
                <c:pt idx="1308">
                  <c:v>1.5104166666666667E-2</c:v>
                </c:pt>
                <c:pt idx="1309">
                  <c:v>1.511574074074074E-2</c:v>
                </c:pt>
                <c:pt idx="1310">
                  <c:v>1.5127314814814816E-2</c:v>
                </c:pt>
                <c:pt idx="1311">
                  <c:v>1.5138888888888889E-2</c:v>
                </c:pt>
                <c:pt idx="1312">
                  <c:v>1.5150462962962963E-2</c:v>
                </c:pt>
                <c:pt idx="1313">
                  <c:v>1.5162037037037036E-2</c:v>
                </c:pt>
                <c:pt idx="1314">
                  <c:v>1.5173611111111112E-2</c:v>
                </c:pt>
                <c:pt idx="1315">
                  <c:v>1.5185185185185185E-2</c:v>
                </c:pt>
                <c:pt idx="1316">
                  <c:v>1.5196759259259259E-2</c:v>
                </c:pt>
                <c:pt idx="1317">
                  <c:v>1.5208333333333332E-2</c:v>
                </c:pt>
                <c:pt idx="1318">
                  <c:v>1.5219907407407409E-2</c:v>
                </c:pt>
                <c:pt idx="1319">
                  <c:v>1.5231481481481483E-2</c:v>
                </c:pt>
                <c:pt idx="1320">
                  <c:v>1.5243055555555557E-2</c:v>
                </c:pt>
                <c:pt idx="1321">
                  <c:v>1.525462962962963E-2</c:v>
                </c:pt>
                <c:pt idx="1322">
                  <c:v>1.5266203703703705E-2</c:v>
                </c:pt>
                <c:pt idx="1323">
                  <c:v>1.5277777777777777E-2</c:v>
                </c:pt>
                <c:pt idx="1324">
                  <c:v>1.5289351851851851E-2</c:v>
                </c:pt>
                <c:pt idx="1325">
                  <c:v>1.5300925925925926E-2</c:v>
                </c:pt>
                <c:pt idx="1326">
                  <c:v>1.53125E-2</c:v>
                </c:pt>
                <c:pt idx="1327">
                  <c:v>1.5324074074074073E-2</c:v>
                </c:pt>
                <c:pt idx="1328">
                  <c:v>1.5335648148148147E-2</c:v>
                </c:pt>
                <c:pt idx="1329">
                  <c:v>1.5347222222222222E-2</c:v>
                </c:pt>
                <c:pt idx="1330">
                  <c:v>1.5358796296296296E-2</c:v>
                </c:pt>
                <c:pt idx="1331">
                  <c:v>1.5370370370370369E-2</c:v>
                </c:pt>
                <c:pt idx="1332">
                  <c:v>1.5381944444444443E-2</c:v>
                </c:pt>
                <c:pt idx="1333">
                  <c:v>1.539351851851852E-2</c:v>
                </c:pt>
                <c:pt idx="1334">
                  <c:v>1.5405092592592593E-2</c:v>
                </c:pt>
                <c:pt idx="1335">
                  <c:v>1.5416666666666667E-2</c:v>
                </c:pt>
                <c:pt idx="1336">
                  <c:v>1.5416666666666667E-2</c:v>
                </c:pt>
                <c:pt idx="1337">
                  <c:v>1.5428240740740741E-2</c:v>
                </c:pt>
                <c:pt idx="1338">
                  <c:v>1.5439814814814816E-2</c:v>
                </c:pt>
                <c:pt idx="1339">
                  <c:v>1.545138888888889E-2</c:v>
                </c:pt>
                <c:pt idx="1340">
                  <c:v>1.5462962962962963E-2</c:v>
                </c:pt>
                <c:pt idx="1341">
                  <c:v>1.5474537037037038E-2</c:v>
                </c:pt>
                <c:pt idx="1342">
                  <c:v>1.5486111111111112E-2</c:v>
                </c:pt>
                <c:pt idx="1343">
                  <c:v>1.5497685185185186E-2</c:v>
                </c:pt>
                <c:pt idx="1344">
                  <c:v>1.5509259259259257E-2</c:v>
                </c:pt>
                <c:pt idx="1345">
                  <c:v>1.5520833333333333E-2</c:v>
                </c:pt>
                <c:pt idx="1346">
                  <c:v>1.5532407407407406E-2</c:v>
                </c:pt>
                <c:pt idx="1347">
                  <c:v>1.554398148148148E-2</c:v>
                </c:pt>
                <c:pt idx="1348">
                  <c:v>1.5555555555555553E-2</c:v>
                </c:pt>
                <c:pt idx="1349">
                  <c:v>1.556712962962963E-2</c:v>
                </c:pt>
                <c:pt idx="1350">
                  <c:v>1.5578703703703704E-2</c:v>
                </c:pt>
                <c:pt idx="1351">
                  <c:v>1.5590277777777778E-2</c:v>
                </c:pt>
                <c:pt idx="1352">
                  <c:v>1.5601851851851851E-2</c:v>
                </c:pt>
                <c:pt idx="1353">
                  <c:v>1.5613425925925926E-2</c:v>
                </c:pt>
                <c:pt idx="1354">
                  <c:v>1.5625E-2</c:v>
                </c:pt>
                <c:pt idx="1355">
                  <c:v>1.5636574074074074E-2</c:v>
                </c:pt>
                <c:pt idx="1356">
                  <c:v>1.5648148148148151E-2</c:v>
                </c:pt>
                <c:pt idx="1357">
                  <c:v>1.5659722222222224E-2</c:v>
                </c:pt>
                <c:pt idx="1358">
                  <c:v>1.5671296296296298E-2</c:v>
                </c:pt>
                <c:pt idx="1359">
                  <c:v>1.5682870370370371E-2</c:v>
                </c:pt>
                <c:pt idx="1360">
                  <c:v>1.5694444444444445E-2</c:v>
                </c:pt>
                <c:pt idx="1361">
                  <c:v>1.5706018518518518E-2</c:v>
                </c:pt>
                <c:pt idx="1362">
                  <c:v>1.5717592592592592E-2</c:v>
                </c:pt>
                <c:pt idx="1363">
                  <c:v>1.5729166666666666E-2</c:v>
                </c:pt>
                <c:pt idx="1364">
                  <c:v>1.5740740740740743E-2</c:v>
                </c:pt>
                <c:pt idx="1365">
                  <c:v>1.5752314814814813E-2</c:v>
                </c:pt>
                <c:pt idx="1366">
                  <c:v>1.5763888888888886E-2</c:v>
                </c:pt>
                <c:pt idx="1367">
                  <c:v>1.577546296296296E-2</c:v>
                </c:pt>
                <c:pt idx="1368">
                  <c:v>1.5787037037037037E-2</c:v>
                </c:pt>
                <c:pt idx="1369">
                  <c:v>1.579861111111111E-2</c:v>
                </c:pt>
                <c:pt idx="1370">
                  <c:v>1.5810185185185184E-2</c:v>
                </c:pt>
                <c:pt idx="1371">
                  <c:v>1.5821759259259261E-2</c:v>
                </c:pt>
                <c:pt idx="1372">
                  <c:v>1.5833333333333335E-2</c:v>
                </c:pt>
                <c:pt idx="1373">
                  <c:v>1.5844907407407408E-2</c:v>
                </c:pt>
                <c:pt idx="1374">
                  <c:v>1.5856481481481482E-2</c:v>
                </c:pt>
                <c:pt idx="1375">
                  <c:v>1.5868055555555555E-2</c:v>
                </c:pt>
                <c:pt idx="1376">
                  <c:v>1.5879629629629629E-2</c:v>
                </c:pt>
                <c:pt idx="1377">
                  <c:v>1.5891203703703703E-2</c:v>
                </c:pt>
                <c:pt idx="1378">
                  <c:v>1.5902777777777776E-2</c:v>
                </c:pt>
                <c:pt idx="1379">
                  <c:v>1.5914351851851853E-2</c:v>
                </c:pt>
                <c:pt idx="1380">
                  <c:v>1.5925925925925927E-2</c:v>
                </c:pt>
                <c:pt idx="1381">
                  <c:v>1.59375E-2</c:v>
                </c:pt>
                <c:pt idx="1382">
                  <c:v>1.5949074074074074E-2</c:v>
                </c:pt>
                <c:pt idx="1383">
                  <c:v>1.5960648148148151E-2</c:v>
                </c:pt>
                <c:pt idx="1384">
                  <c:v>1.5972222222222224E-2</c:v>
                </c:pt>
                <c:pt idx="1385">
                  <c:v>1.5983796296296295E-2</c:v>
                </c:pt>
                <c:pt idx="1386">
                  <c:v>1.5995370370370372E-2</c:v>
                </c:pt>
                <c:pt idx="1387">
                  <c:v>1.6006944444444445E-2</c:v>
                </c:pt>
                <c:pt idx="1388">
                  <c:v>1.6018518518518519E-2</c:v>
                </c:pt>
                <c:pt idx="1389">
                  <c:v>1.6030092592592592E-2</c:v>
                </c:pt>
                <c:pt idx="1390">
                  <c:v>1.6041666666666666E-2</c:v>
                </c:pt>
                <c:pt idx="1391">
                  <c:v>1.6053240740740739E-2</c:v>
                </c:pt>
                <c:pt idx="1392">
                  <c:v>1.6064814814814813E-2</c:v>
                </c:pt>
                <c:pt idx="1393">
                  <c:v>1.6076388888888887E-2</c:v>
                </c:pt>
                <c:pt idx="1394">
                  <c:v>1.6087962962962964E-2</c:v>
                </c:pt>
                <c:pt idx="1395">
                  <c:v>1.6099537037037037E-2</c:v>
                </c:pt>
                <c:pt idx="1396">
                  <c:v>1.6111111111111111E-2</c:v>
                </c:pt>
                <c:pt idx="1397">
                  <c:v>1.6122685185185184E-2</c:v>
                </c:pt>
                <c:pt idx="1398">
                  <c:v>1.6134259259259261E-2</c:v>
                </c:pt>
                <c:pt idx="1399">
                  <c:v>1.6145833333333335E-2</c:v>
                </c:pt>
                <c:pt idx="1400">
                  <c:v>1.6157407407407409E-2</c:v>
                </c:pt>
                <c:pt idx="1401">
                  <c:v>1.6168981481481482E-2</c:v>
                </c:pt>
                <c:pt idx="1402">
                  <c:v>1.6180555555555556E-2</c:v>
                </c:pt>
                <c:pt idx="1403">
                  <c:v>1.6192129629629629E-2</c:v>
                </c:pt>
                <c:pt idx="1404">
                  <c:v>1.6203703703703703E-2</c:v>
                </c:pt>
                <c:pt idx="1405">
                  <c:v>1.621527777777778E-2</c:v>
                </c:pt>
                <c:pt idx="1406">
                  <c:v>1.622685185185185E-2</c:v>
                </c:pt>
                <c:pt idx="1407">
                  <c:v>1.6238425925925924E-2</c:v>
                </c:pt>
                <c:pt idx="1408">
                  <c:v>1.6249999999999997E-2</c:v>
                </c:pt>
                <c:pt idx="1409">
                  <c:v>1.6261574074074074E-2</c:v>
                </c:pt>
                <c:pt idx="1410">
                  <c:v>1.6273148148148148E-2</c:v>
                </c:pt>
                <c:pt idx="1411">
                  <c:v>1.6284722222222221E-2</c:v>
                </c:pt>
                <c:pt idx="1412">
                  <c:v>1.6296296296296295E-2</c:v>
                </c:pt>
                <c:pt idx="1413">
                  <c:v>1.6307870370370372E-2</c:v>
                </c:pt>
                <c:pt idx="1414">
                  <c:v>1.6319444444444445E-2</c:v>
                </c:pt>
                <c:pt idx="1415">
                  <c:v>1.6331018518518519E-2</c:v>
                </c:pt>
                <c:pt idx="1416">
                  <c:v>1.6342592592592593E-2</c:v>
                </c:pt>
                <c:pt idx="1417">
                  <c:v>1.6354166666666666E-2</c:v>
                </c:pt>
                <c:pt idx="1418">
                  <c:v>1.636574074074074E-2</c:v>
                </c:pt>
                <c:pt idx="1419">
                  <c:v>1.6377314814814813E-2</c:v>
                </c:pt>
                <c:pt idx="1420">
                  <c:v>1.638888888888889E-2</c:v>
                </c:pt>
                <c:pt idx="1421">
                  <c:v>1.6400462962962964E-2</c:v>
                </c:pt>
                <c:pt idx="1422">
                  <c:v>1.6412037037037037E-2</c:v>
                </c:pt>
                <c:pt idx="1423">
                  <c:v>1.6423611111111111E-2</c:v>
                </c:pt>
                <c:pt idx="1424">
                  <c:v>1.6435185185185188E-2</c:v>
                </c:pt>
                <c:pt idx="1425">
                  <c:v>1.6446759259259262E-2</c:v>
                </c:pt>
                <c:pt idx="1426">
                  <c:v>1.6458333333333332E-2</c:v>
                </c:pt>
                <c:pt idx="1427">
                  <c:v>1.6469907407407405E-2</c:v>
                </c:pt>
                <c:pt idx="1428">
                  <c:v>1.6481481481481482E-2</c:v>
                </c:pt>
                <c:pt idx="1429">
                  <c:v>1.6493055555555556E-2</c:v>
                </c:pt>
                <c:pt idx="1430">
                  <c:v>1.650462962962963E-2</c:v>
                </c:pt>
                <c:pt idx="1431">
                  <c:v>1.6516203703703703E-2</c:v>
                </c:pt>
                <c:pt idx="1432">
                  <c:v>1.6527777777777777E-2</c:v>
                </c:pt>
                <c:pt idx="1433">
                  <c:v>1.653935185185185E-2</c:v>
                </c:pt>
                <c:pt idx="1434">
                  <c:v>1.6550925925925924E-2</c:v>
                </c:pt>
                <c:pt idx="1435">
                  <c:v>1.6562500000000001E-2</c:v>
                </c:pt>
                <c:pt idx="1436">
                  <c:v>1.6574074074074074E-2</c:v>
                </c:pt>
                <c:pt idx="1437">
                  <c:v>1.6585648148148148E-2</c:v>
                </c:pt>
                <c:pt idx="1438">
                  <c:v>1.6597222222222222E-2</c:v>
                </c:pt>
                <c:pt idx="1439">
                  <c:v>1.6608796296296299E-2</c:v>
                </c:pt>
                <c:pt idx="1440">
                  <c:v>1.6620370370370372E-2</c:v>
                </c:pt>
                <c:pt idx="1441">
                  <c:v>1.6631944444444446E-2</c:v>
                </c:pt>
                <c:pt idx="1442">
                  <c:v>1.6643518518518519E-2</c:v>
                </c:pt>
                <c:pt idx="1443">
                  <c:v>1.6655092592592593E-2</c:v>
                </c:pt>
                <c:pt idx="1444">
                  <c:v>1.6666666666666666E-2</c:v>
                </c:pt>
                <c:pt idx="1445">
                  <c:v>1.667824074074074E-2</c:v>
                </c:pt>
                <c:pt idx="1446">
                  <c:v>1.6689814814814817E-2</c:v>
                </c:pt>
                <c:pt idx="1447">
                  <c:v>1.6701388888888887E-2</c:v>
                </c:pt>
                <c:pt idx="1448">
                  <c:v>1.6712962962962961E-2</c:v>
                </c:pt>
                <c:pt idx="1449">
                  <c:v>1.6724537037037034E-2</c:v>
                </c:pt>
                <c:pt idx="1450">
                  <c:v>1.6736111111111111E-2</c:v>
                </c:pt>
                <c:pt idx="1451">
                  <c:v>1.6747685185185185E-2</c:v>
                </c:pt>
                <c:pt idx="1452">
                  <c:v>1.6759259259259258E-2</c:v>
                </c:pt>
                <c:pt idx="1453">
                  <c:v>1.6770833333333332E-2</c:v>
                </c:pt>
                <c:pt idx="1454">
                  <c:v>1.6782407407407409E-2</c:v>
                </c:pt>
                <c:pt idx="1455">
                  <c:v>1.6793981481481483E-2</c:v>
                </c:pt>
                <c:pt idx="1456">
                  <c:v>1.6805555555555556E-2</c:v>
                </c:pt>
                <c:pt idx="1457">
                  <c:v>1.681712962962963E-2</c:v>
                </c:pt>
                <c:pt idx="1458">
                  <c:v>1.6828703703703703E-2</c:v>
                </c:pt>
                <c:pt idx="1459">
                  <c:v>1.6840277777777777E-2</c:v>
                </c:pt>
                <c:pt idx="1460">
                  <c:v>1.6851851851851851E-2</c:v>
                </c:pt>
                <c:pt idx="1461">
                  <c:v>1.6863425925925928E-2</c:v>
                </c:pt>
                <c:pt idx="1462">
                  <c:v>1.6875000000000001E-2</c:v>
                </c:pt>
                <c:pt idx="1463">
                  <c:v>1.6886574074074075E-2</c:v>
                </c:pt>
                <c:pt idx="1464">
                  <c:v>1.6898148148148148E-2</c:v>
                </c:pt>
                <c:pt idx="1465">
                  <c:v>1.6909722222222225E-2</c:v>
                </c:pt>
                <c:pt idx="1466">
                  <c:v>1.6921296296296299E-2</c:v>
                </c:pt>
                <c:pt idx="1467">
                  <c:v>1.6932870370370369E-2</c:v>
                </c:pt>
                <c:pt idx="1468">
                  <c:v>1.6944444444444443E-2</c:v>
                </c:pt>
                <c:pt idx="1469">
                  <c:v>1.695601851851852E-2</c:v>
                </c:pt>
                <c:pt idx="1470">
                  <c:v>1.6967592592592593E-2</c:v>
                </c:pt>
                <c:pt idx="1471">
                  <c:v>1.6979166666666667E-2</c:v>
                </c:pt>
                <c:pt idx="1472">
                  <c:v>1.699074074074074E-2</c:v>
                </c:pt>
                <c:pt idx="1473">
                  <c:v>1.7002314814814814E-2</c:v>
                </c:pt>
                <c:pt idx="1474">
                  <c:v>1.7013888888888887E-2</c:v>
                </c:pt>
                <c:pt idx="1475">
                  <c:v>1.7025462962962961E-2</c:v>
                </c:pt>
                <c:pt idx="1476">
                  <c:v>1.7037037037037038E-2</c:v>
                </c:pt>
                <c:pt idx="1477">
                  <c:v>1.7048611111111112E-2</c:v>
                </c:pt>
                <c:pt idx="1478">
                  <c:v>1.7060185185185185E-2</c:v>
                </c:pt>
                <c:pt idx="1479">
                  <c:v>1.7071759259259259E-2</c:v>
                </c:pt>
                <c:pt idx="1480">
                  <c:v>1.7083333333333336E-2</c:v>
                </c:pt>
                <c:pt idx="1481">
                  <c:v>1.7094907407407409E-2</c:v>
                </c:pt>
                <c:pt idx="1482">
                  <c:v>1.7106481481481483E-2</c:v>
                </c:pt>
                <c:pt idx="1483">
                  <c:v>1.7118055555555556E-2</c:v>
                </c:pt>
                <c:pt idx="1484">
                  <c:v>1.712962962962963E-2</c:v>
                </c:pt>
                <c:pt idx="1485">
                  <c:v>1.7141203703703704E-2</c:v>
                </c:pt>
                <c:pt idx="1486">
                  <c:v>1.7152777777777777E-2</c:v>
                </c:pt>
                <c:pt idx="1487">
                  <c:v>1.7164351851851851E-2</c:v>
                </c:pt>
                <c:pt idx="1488">
                  <c:v>1.7175925925925924E-2</c:v>
                </c:pt>
                <c:pt idx="1489">
                  <c:v>1.7187499999999998E-2</c:v>
                </c:pt>
                <c:pt idx="1490">
                  <c:v>1.7199074074074071E-2</c:v>
                </c:pt>
                <c:pt idx="1491">
                  <c:v>1.7210648148148149E-2</c:v>
                </c:pt>
                <c:pt idx="1492">
                  <c:v>1.7222222222222222E-2</c:v>
                </c:pt>
                <c:pt idx="1493">
                  <c:v>1.7233796296296296E-2</c:v>
                </c:pt>
                <c:pt idx="1494">
                  <c:v>1.7245370370370369E-2</c:v>
                </c:pt>
                <c:pt idx="1495">
                  <c:v>1.7256944444444446E-2</c:v>
                </c:pt>
                <c:pt idx="1496">
                  <c:v>1.726851851851852E-2</c:v>
                </c:pt>
                <c:pt idx="1497">
                  <c:v>1.7280092592592593E-2</c:v>
                </c:pt>
                <c:pt idx="1498">
                  <c:v>1.7291666666666667E-2</c:v>
                </c:pt>
                <c:pt idx="1499">
                  <c:v>1.7303240740740741E-2</c:v>
                </c:pt>
                <c:pt idx="1500">
                  <c:v>1.7314814814814814E-2</c:v>
                </c:pt>
                <c:pt idx="1501">
                  <c:v>1.7326388888888888E-2</c:v>
                </c:pt>
                <c:pt idx="1502">
                  <c:v>1.7337962962962961E-2</c:v>
                </c:pt>
                <c:pt idx="1503">
                  <c:v>1.7349537037037038E-2</c:v>
                </c:pt>
                <c:pt idx="1504">
                  <c:v>1.7361111111111112E-2</c:v>
                </c:pt>
                <c:pt idx="1505">
                  <c:v>1.7372685185185185E-2</c:v>
                </c:pt>
                <c:pt idx="1506">
                  <c:v>1.7384259259259262E-2</c:v>
                </c:pt>
                <c:pt idx="1507">
                  <c:v>1.7395833333333336E-2</c:v>
                </c:pt>
                <c:pt idx="1508">
                  <c:v>1.7407407407407406E-2</c:v>
                </c:pt>
                <c:pt idx="1509">
                  <c:v>1.741898148148148E-2</c:v>
                </c:pt>
                <c:pt idx="1510">
                  <c:v>1.7430555555555557E-2</c:v>
                </c:pt>
                <c:pt idx="1511">
                  <c:v>1.744212962962963E-2</c:v>
                </c:pt>
                <c:pt idx="1512">
                  <c:v>1.7453703703703704E-2</c:v>
                </c:pt>
                <c:pt idx="1513">
                  <c:v>1.7465277777777777E-2</c:v>
                </c:pt>
                <c:pt idx="1514">
                  <c:v>1.7476851851851851E-2</c:v>
                </c:pt>
                <c:pt idx="1515">
                  <c:v>1.7488425925925925E-2</c:v>
                </c:pt>
                <c:pt idx="1516">
                  <c:v>1.7499999999999998E-2</c:v>
                </c:pt>
                <c:pt idx="1517">
                  <c:v>1.7511574074074072E-2</c:v>
                </c:pt>
                <c:pt idx="1518">
                  <c:v>1.7523148148148149E-2</c:v>
                </c:pt>
                <c:pt idx="1519">
                  <c:v>1.7534722222222222E-2</c:v>
                </c:pt>
                <c:pt idx="1520">
                  <c:v>1.7546296296296296E-2</c:v>
                </c:pt>
                <c:pt idx="1521">
                  <c:v>1.7557870370370373E-2</c:v>
                </c:pt>
                <c:pt idx="1522">
                  <c:v>1.7569444444444447E-2</c:v>
                </c:pt>
                <c:pt idx="1523">
                  <c:v>1.758101851851852E-2</c:v>
                </c:pt>
                <c:pt idx="1524">
                  <c:v>1.7592592592592594E-2</c:v>
                </c:pt>
                <c:pt idx="1525">
                  <c:v>1.7604166666666667E-2</c:v>
                </c:pt>
                <c:pt idx="1526">
                  <c:v>1.7615740740740741E-2</c:v>
                </c:pt>
                <c:pt idx="1527">
                  <c:v>1.7627314814814814E-2</c:v>
                </c:pt>
                <c:pt idx="1528">
                  <c:v>1.7638888888888888E-2</c:v>
                </c:pt>
                <c:pt idx="1529">
                  <c:v>1.7650462962962962E-2</c:v>
                </c:pt>
                <c:pt idx="1530">
                  <c:v>1.7662037037037035E-2</c:v>
                </c:pt>
                <c:pt idx="1531">
                  <c:v>1.7673611111111109E-2</c:v>
                </c:pt>
                <c:pt idx="1532">
                  <c:v>1.7685185185185182E-2</c:v>
                </c:pt>
                <c:pt idx="1533">
                  <c:v>1.7696759259259259E-2</c:v>
                </c:pt>
                <c:pt idx="1534">
                  <c:v>1.7708333333333333E-2</c:v>
                </c:pt>
                <c:pt idx="1535">
                  <c:v>1.7719907407407406E-2</c:v>
                </c:pt>
                <c:pt idx="1536">
                  <c:v>1.7731481481481483E-2</c:v>
                </c:pt>
                <c:pt idx="1537">
                  <c:v>1.7743055555555557E-2</c:v>
                </c:pt>
                <c:pt idx="1538">
                  <c:v>1.7754629629629631E-2</c:v>
                </c:pt>
                <c:pt idx="1539">
                  <c:v>1.7766203703703704E-2</c:v>
                </c:pt>
                <c:pt idx="1540">
                  <c:v>1.7777777777777778E-2</c:v>
                </c:pt>
                <c:pt idx="1541">
                  <c:v>1.7789351851851851E-2</c:v>
                </c:pt>
                <c:pt idx="1542">
                  <c:v>1.7800925925925925E-2</c:v>
                </c:pt>
                <c:pt idx="1543">
                  <c:v>1.7812499999999998E-2</c:v>
                </c:pt>
                <c:pt idx="1544">
                  <c:v>1.7824074074074076E-2</c:v>
                </c:pt>
                <c:pt idx="1545">
                  <c:v>1.7835648148148149E-2</c:v>
                </c:pt>
                <c:pt idx="1546">
                  <c:v>1.7847222222222223E-2</c:v>
                </c:pt>
                <c:pt idx="1547">
                  <c:v>1.7858796296296296E-2</c:v>
                </c:pt>
                <c:pt idx="1548">
                  <c:v>1.7870370370370373E-2</c:v>
                </c:pt>
                <c:pt idx="1549">
                  <c:v>1.7881944444444443E-2</c:v>
                </c:pt>
                <c:pt idx="1550">
                  <c:v>1.7893518518518517E-2</c:v>
                </c:pt>
                <c:pt idx="1551">
                  <c:v>1.7905092592592594E-2</c:v>
                </c:pt>
                <c:pt idx="1552">
                  <c:v>1.7916666666666668E-2</c:v>
                </c:pt>
                <c:pt idx="1553">
                  <c:v>1.7928240740740741E-2</c:v>
                </c:pt>
                <c:pt idx="1554">
                  <c:v>1.7939814814814815E-2</c:v>
                </c:pt>
                <c:pt idx="1555">
                  <c:v>1.7951388888888888E-2</c:v>
                </c:pt>
                <c:pt idx="1556">
                  <c:v>1.7962962962962962E-2</c:v>
                </c:pt>
                <c:pt idx="1557">
                  <c:v>1.7974537037037035E-2</c:v>
                </c:pt>
                <c:pt idx="1558">
                  <c:v>1.7986111111111109E-2</c:v>
                </c:pt>
                <c:pt idx="1559">
                  <c:v>1.7997685185185186E-2</c:v>
                </c:pt>
                <c:pt idx="1560">
                  <c:v>1.800925925925926E-2</c:v>
                </c:pt>
                <c:pt idx="1561">
                  <c:v>1.8020833333333333E-2</c:v>
                </c:pt>
                <c:pt idx="1562">
                  <c:v>1.8032407407407407E-2</c:v>
                </c:pt>
                <c:pt idx="1563">
                  <c:v>1.8043981481481484E-2</c:v>
                </c:pt>
                <c:pt idx="1564">
                  <c:v>1.8055555555555557E-2</c:v>
                </c:pt>
                <c:pt idx="1565">
                  <c:v>1.8067129629629631E-2</c:v>
                </c:pt>
                <c:pt idx="1566">
                  <c:v>1.8078703703703704E-2</c:v>
                </c:pt>
                <c:pt idx="1567">
                  <c:v>1.8090277777777778E-2</c:v>
                </c:pt>
                <c:pt idx="1568">
                  <c:v>1.8101851851851852E-2</c:v>
                </c:pt>
                <c:pt idx="1569">
                  <c:v>1.8113425925925925E-2</c:v>
                </c:pt>
                <c:pt idx="1570">
                  <c:v>1.8124999999999999E-2</c:v>
                </c:pt>
                <c:pt idx="1571">
                  <c:v>1.8136574074074072E-2</c:v>
                </c:pt>
                <c:pt idx="1572">
                  <c:v>1.8148148148148146E-2</c:v>
                </c:pt>
                <c:pt idx="1573">
                  <c:v>1.8159722222222219E-2</c:v>
                </c:pt>
                <c:pt idx="1574">
                  <c:v>1.8171296296296297E-2</c:v>
                </c:pt>
                <c:pt idx="1575">
                  <c:v>1.818287037037037E-2</c:v>
                </c:pt>
                <c:pt idx="1576">
                  <c:v>1.8194444444444444E-2</c:v>
                </c:pt>
                <c:pt idx="1577">
                  <c:v>1.8206018518518517E-2</c:v>
                </c:pt>
                <c:pt idx="1578">
                  <c:v>1.8217592592592594E-2</c:v>
                </c:pt>
                <c:pt idx="1579">
                  <c:v>1.8229166666666668E-2</c:v>
                </c:pt>
                <c:pt idx="1580">
                  <c:v>1.8240740740740741E-2</c:v>
                </c:pt>
                <c:pt idx="1581">
                  <c:v>1.8252314814814815E-2</c:v>
                </c:pt>
                <c:pt idx="1582">
                  <c:v>1.8263888888888889E-2</c:v>
                </c:pt>
                <c:pt idx="1583">
                  <c:v>1.8275462962962962E-2</c:v>
                </c:pt>
                <c:pt idx="1584">
                  <c:v>1.8287037037037036E-2</c:v>
                </c:pt>
                <c:pt idx="1585">
                  <c:v>1.8298611111111113E-2</c:v>
                </c:pt>
                <c:pt idx="1586">
                  <c:v>1.8310185185185186E-2</c:v>
                </c:pt>
                <c:pt idx="1587">
                  <c:v>1.832175925925926E-2</c:v>
                </c:pt>
                <c:pt idx="1588">
                  <c:v>1.8333333333333333E-2</c:v>
                </c:pt>
                <c:pt idx="1589">
                  <c:v>1.834490740740741E-2</c:v>
                </c:pt>
                <c:pt idx="1590">
                  <c:v>1.8356481481481481E-2</c:v>
                </c:pt>
                <c:pt idx="1591">
                  <c:v>1.8368055555555554E-2</c:v>
                </c:pt>
                <c:pt idx="1592">
                  <c:v>1.8379629629629628E-2</c:v>
                </c:pt>
                <c:pt idx="1593">
                  <c:v>1.8391203703703705E-2</c:v>
                </c:pt>
                <c:pt idx="1594">
                  <c:v>1.8391203703703705E-2</c:v>
                </c:pt>
                <c:pt idx="1595">
                  <c:v>1.8402777777777778E-2</c:v>
                </c:pt>
                <c:pt idx="1596">
                  <c:v>1.8414351851851852E-2</c:v>
                </c:pt>
                <c:pt idx="1597">
                  <c:v>1.8425925925925925E-2</c:v>
                </c:pt>
                <c:pt idx="1598">
                  <c:v>1.8437499999999999E-2</c:v>
                </c:pt>
                <c:pt idx="1599">
                  <c:v>1.8449074074074073E-2</c:v>
                </c:pt>
                <c:pt idx="1600">
                  <c:v>1.8460648148148146E-2</c:v>
                </c:pt>
                <c:pt idx="1601">
                  <c:v>1.8472222222222223E-2</c:v>
                </c:pt>
                <c:pt idx="1602">
                  <c:v>1.8483796296296297E-2</c:v>
                </c:pt>
                <c:pt idx="1603">
                  <c:v>1.849537037037037E-2</c:v>
                </c:pt>
                <c:pt idx="1604">
                  <c:v>1.8506944444444444E-2</c:v>
                </c:pt>
                <c:pt idx="1605">
                  <c:v>1.8518518518518521E-2</c:v>
                </c:pt>
                <c:pt idx="1606">
                  <c:v>1.8530092592592595E-2</c:v>
                </c:pt>
                <c:pt idx="1607">
                  <c:v>1.8541666666666668E-2</c:v>
                </c:pt>
                <c:pt idx="1608">
                  <c:v>1.8553240740740742E-2</c:v>
                </c:pt>
                <c:pt idx="1609">
                  <c:v>1.8564814814814815E-2</c:v>
                </c:pt>
                <c:pt idx="1610">
                  <c:v>1.8576388888888889E-2</c:v>
                </c:pt>
                <c:pt idx="1611">
                  <c:v>1.8587962962962962E-2</c:v>
                </c:pt>
                <c:pt idx="1612">
                  <c:v>1.8599537037037036E-2</c:v>
                </c:pt>
                <c:pt idx="1613">
                  <c:v>1.861111111111111E-2</c:v>
                </c:pt>
                <c:pt idx="1614">
                  <c:v>1.8622685185185183E-2</c:v>
                </c:pt>
                <c:pt idx="1615">
                  <c:v>1.8634259259259257E-2</c:v>
                </c:pt>
                <c:pt idx="1616">
                  <c:v>1.8645833333333334E-2</c:v>
                </c:pt>
                <c:pt idx="1617">
                  <c:v>1.8657407407407407E-2</c:v>
                </c:pt>
                <c:pt idx="1618">
                  <c:v>1.8668981481481481E-2</c:v>
                </c:pt>
                <c:pt idx="1619">
                  <c:v>1.8680555555555554E-2</c:v>
                </c:pt>
                <c:pt idx="1620">
                  <c:v>1.8692129629629631E-2</c:v>
                </c:pt>
                <c:pt idx="1621">
                  <c:v>1.8703703703703705E-2</c:v>
                </c:pt>
                <c:pt idx="1622">
                  <c:v>1.8715277777777779E-2</c:v>
                </c:pt>
                <c:pt idx="1623">
                  <c:v>1.8726851851851852E-2</c:v>
                </c:pt>
                <c:pt idx="1624">
                  <c:v>1.8738425925925926E-2</c:v>
                </c:pt>
                <c:pt idx="1625">
                  <c:v>1.8749999999999999E-2</c:v>
                </c:pt>
                <c:pt idx="1626">
                  <c:v>1.8761574074074073E-2</c:v>
                </c:pt>
                <c:pt idx="1627">
                  <c:v>1.877314814814815E-2</c:v>
                </c:pt>
                <c:pt idx="1628">
                  <c:v>1.8784722222222223E-2</c:v>
                </c:pt>
                <c:pt idx="1629">
                  <c:v>1.8796296296296297E-2</c:v>
                </c:pt>
                <c:pt idx="1630">
                  <c:v>1.8807870370370371E-2</c:v>
                </c:pt>
                <c:pt idx="1631">
                  <c:v>1.8819444444444448E-2</c:v>
                </c:pt>
                <c:pt idx="1632">
                  <c:v>1.8831018518518518E-2</c:v>
                </c:pt>
                <c:pt idx="1633">
                  <c:v>1.8842592592592591E-2</c:v>
                </c:pt>
                <c:pt idx="1634">
                  <c:v>1.8854166666666665E-2</c:v>
                </c:pt>
                <c:pt idx="1635">
                  <c:v>1.8865740740740742E-2</c:v>
                </c:pt>
                <c:pt idx="1636">
                  <c:v>1.8877314814814816E-2</c:v>
                </c:pt>
                <c:pt idx="1637">
                  <c:v>1.8888888888888889E-2</c:v>
                </c:pt>
                <c:pt idx="1638">
                  <c:v>1.8900462962962963E-2</c:v>
                </c:pt>
                <c:pt idx="1639">
                  <c:v>1.8912037037037036E-2</c:v>
                </c:pt>
                <c:pt idx="1640">
                  <c:v>1.892361111111111E-2</c:v>
                </c:pt>
                <c:pt idx="1641">
                  <c:v>1.8935185185185183E-2</c:v>
                </c:pt>
                <c:pt idx="1642">
                  <c:v>1.894675925925926E-2</c:v>
                </c:pt>
                <c:pt idx="1643">
                  <c:v>1.8958333333333334E-2</c:v>
                </c:pt>
                <c:pt idx="1644">
                  <c:v>1.8969907407407408E-2</c:v>
                </c:pt>
                <c:pt idx="1645">
                  <c:v>1.8981481481481481E-2</c:v>
                </c:pt>
                <c:pt idx="1646">
                  <c:v>1.8993055555555558E-2</c:v>
                </c:pt>
                <c:pt idx="1647">
                  <c:v>1.9004629629629632E-2</c:v>
                </c:pt>
                <c:pt idx="1648">
                  <c:v>1.9016203703703705E-2</c:v>
                </c:pt>
                <c:pt idx="1649">
                  <c:v>1.9027777777777779E-2</c:v>
                </c:pt>
                <c:pt idx="1650">
                  <c:v>1.9039351851851852E-2</c:v>
                </c:pt>
                <c:pt idx="1651">
                  <c:v>1.9050925925925926E-2</c:v>
                </c:pt>
                <c:pt idx="1652">
                  <c:v>1.90625E-2</c:v>
                </c:pt>
                <c:pt idx="1653">
                  <c:v>1.9074074074074073E-2</c:v>
                </c:pt>
                <c:pt idx="1654">
                  <c:v>1.9085648148148147E-2</c:v>
                </c:pt>
                <c:pt idx="1655">
                  <c:v>1.909722222222222E-2</c:v>
                </c:pt>
                <c:pt idx="1656">
                  <c:v>1.9108796296296294E-2</c:v>
                </c:pt>
                <c:pt idx="1657">
                  <c:v>1.9120370370370371E-2</c:v>
                </c:pt>
                <c:pt idx="1658">
                  <c:v>1.9131944444444444E-2</c:v>
                </c:pt>
                <c:pt idx="1659">
                  <c:v>1.9143518518518518E-2</c:v>
                </c:pt>
                <c:pt idx="1660">
                  <c:v>1.9155092592592592E-2</c:v>
                </c:pt>
                <c:pt idx="1661">
                  <c:v>1.9166666666666669E-2</c:v>
                </c:pt>
                <c:pt idx="1662">
                  <c:v>1.9178240740740742E-2</c:v>
                </c:pt>
                <c:pt idx="1663">
                  <c:v>1.9189814814814816E-2</c:v>
                </c:pt>
                <c:pt idx="1664">
                  <c:v>1.9201388888888889E-2</c:v>
                </c:pt>
                <c:pt idx="1665">
                  <c:v>1.9212962962962963E-2</c:v>
                </c:pt>
                <c:pt idx="1666">
                  <c:v>1.9224537037037037E-2</c:v>
                </c:pt>
                <c:pt idx="1667">
                  <c:v>1.923611111111111E-2</c:v>
                </c:pt>
                <c:pt idx="1668">
                  <c:v>1.9247685185185184E-2</c:v>
                </c:pt>
                <c:pt idx="1669">
                  <c:v>1.9259259259259261E-2</c:v>
                </c:pt>
                <c:pt idx="1670">
                  <c:v>1.9270833333333334E-2</c:v>
                </c:pt>
                <c:pt idx="1671">
                  <c:v>1.9282407407407408E-2</c:v>
                </c:pt>
                <c:pt idx="1672">
                  <c:v>1.9293981481481485E-2</c:v>
                </c:pt>
                <c:pt idx="1673">
                  <c:v>1.9305555555555555E-2</c:v>
                </c:pt>
                <c:pt idx="1674">
                  <c:v>1.9317129629629629E-2</c:v>
                </c:pt>
                <c:pt idx="1675">
                  <c:v>1.9328703703703702E-2</c:v>
                </c:pt>
                <c:pt idx="1676">
                  <c:v>1.9340277777777779E-2</c:v>
                </c:pt>
                <c:pt idx="1677">
                  <c:v>1.9351851851851853E-2</c:v>
                </c:pt>
                <c:pt idx="1678">
                  <c:v>1.9363425925925926E-2</c:v>
                </c:pt>
                <c:pt idx="1679">
                  <c:v>1.9375E-2</c:v>
                </c:pt>
                <c:pt idx="1680">
                  <c:v>1.9386574074074073E-2</c:v>
                </c:pt>
                <c:pt idx="1681">
                  <c:v>1.9398148148148147E-2</c:v>
                </c:pt>
                <c:pt idx="1682">
                  <c:v>1.9409722222222221E-2</c:v>
                </c:pt>
                <c:pt idx="1683">
                  <c:v>1.9421296296296294E-2</c:v>
                </c:pt>
                <c:pt idx="1684">
                  <c:v>1.9432870370370371E-2</c:v>
                </c:pt>
                <c:pt idx="1685">
                  <c:v>1.9444444444444445E-2</c:v>
                </c:pt>
                <c:pt idx="1686">
                  <c:v>1.9456018518518518E-2</c:v>
                </c:pt>
                <c:pt idx="1687">
                  <c:v>1.9467592592592595E-2</c:v>
                </c:pt>
                <c:pt idx="1688">
                  <c:v>1.9479166666666669E-2</c:v>
                </c:pt>
                <c:pt idx="1689">
                  <c:v>1.9490740740740743E-2</c:v>
                </c:pt>
                <c:pt idx="1690">
                  <c:v>1.9502314814814816E-2</c:v>
                </c:pt>
                <c:pt idx="1691">
                  <c:v>1.951388888888889E-2</c:v>
                </c:pt>
                <c:pt idx="1692">
                  <c:v>1.9525462962962963E-2</c:v>
                </c:pt>
                <c:pt idx="1693">
                  <c:v>1.9537037037037037E-2</c:v>
                </c:pt>
                <c:pt idx="1694">
                  <c:v>1.954861111111111E-2</c:v>
                </c:pt>
                <c:pt idx="1695">
                  <c:v>1.9560185185185184E-2</c:v>
                </c:pt>
                <c:pt idx="1696">
                  <c:v>1.9571759259259257E-2</c:v>
                </c:pt>
                <c:pt idx="1697">
                  <c:v>1.9583333333333331E-2</c:v>
                </c:pt>
                <c:pt idx="1698">
                  <c:v>1.9594907407407405E-2</c:v>
                </c:pt>
                <c:pt idx="1699">
                  <c:v>1.9606481481481482E-2</c:v>
                </c:pt>
                <c:pt idx="1700">
                  <c:v>1.9618055555555555E-2</c:v>
                </c:pt>
                <c:pt idx="1701">
                  <c:v>1.9629629629629629E-2</c:v>
                </c:pt>
                <c:pt idx="1702">
                  <c:v>1.9641203703703706E-2</c:v>
                </c:pt>
                <c:pt idx="1703">
                  <c:v>1.9652777777777779E-2</c:v>
                </c:pt>
                <c:pt idx="1704">
                  <c:v>1.9664351851851853E-2</c:v>
                </c:pt>
                <c:pt idx="1705">
                  <c:v>1.9675925925925927E-2</c:v>
                </c:pt>
                <c:pt idx="1706">
                  <c:v>1.96875E-2</c:v>
                </c:pt>
                <c:pt idx="1707">
                  <c:v>1.9699074074074074E-2</c:v>
                </c:pt>
                <c:pt idx="1708">
                  <c:v>1.9710648148148147E-2</c:v>
                </c:pt>
                <c:pt idx="1709">
                  <c:v>1.9722222222222221E-2</c:v>
                </c:pt>
                <c:pt idx="1710">
                  <c:v>1.9733796296296298E-2</c:v>
                </c:pt>
                <c:pt idx="1711">
                  <c:v>1.9745370370370371E-2</c:v>
                </c:pt>
                <c:pt idx="1712">
                  <c:v>1.9756944444444445E-2</c:v>
                </c:pt>
                <c:pt idx="1713">
                  <c:v>1.9768518518518515E-2</c:v>
                </c:pt>
                <c:pt idx="1714">
                  <c:v>1.9780092592592592E-2</c:v>
                </c:pt>
                <c:pt idx="1715">
                  <c:v>1.9791666666666666E-2</c:v>
                </c:pt>
                <c:pt idx="1716">
                  <c:v>1.9803240740740739E-2</c:v>
                </c:pt>
                <c:pt idx="1717">
                  <c:v>1.9814814814814816E-2</c:v>
                </c:pt>
                <c:pt idx="1718">
                  <c:v>1.982638888888889E-2</c:v>
                </c:pt>
                <c:pt idx="1719">
                  <c:v>1.9837962962962963E-2</c:v>
                </c:pt>
                <c:pt idx="1720">
                  <c:v>1.9849537037037037E-2</c:v>
                </c:pt>
                <c:pt idx="1721">
                  <c:v>1.9861111111111111E-2</c:v>
                </c:pt>
                <c:pt idx="1722">
                  <c:v>1.9872685185185184E-2</c:v>
                </c:pt>
                <c:pt idx="1723">
                  <c:v>1.9884259259259258E-2</c:v>
                </c:pt>
                <c:pt idx="1724">
                  <c:v>1.9895833333333331E-2</c:v>
                </c:pt>
                <c:pt idx="1725">
                  <c:v>1.9907407407407408E-2</c:v>
                </c:pt>
                <c:pt idx="1726">
                  <c:v>1.9918981481481482E-2</c:v>
                </c:pt>
                <c:pt idx="1727">
                  <c:v>1.9930555555555556E-2</c:v>
                </c:pt>
                <c:pt idx="1728">
                  <c:v>1.9942129629629629E-2</c:v>
                </c:pt>
                <c:pt idx="1729">
                  <c:v>1.9953703703703706E-2</c:v>
                </c:pt>
                <c:pt idx="1730">
                  <c:v>1.996527777777778E-2</c:v>
                </c:pt>
                <c:pt idx="1731">
                  <c:v>1.9976851851851853E-2</c:v>
                </c:pt>
                <c:pt idx="1732">
                  <c:v>1.9988425925925927E-2</c:v>
                </c:pt>
                <c:pt idx="1733">
                  <c:v>0.02</c:v>
                </c:pt>
                <c:pt idx="1734">
                  <c:v>2.0011574074074074E-2</c:v>
                </c:pt>
                <c:pt idx="1735">
                  <c:v>2.0023148148148148E-2</c:v>
                </c:pt>
                <c:pt idx="1736">
                  <c:v>2.0034722222222221E-2</c:v>
                </c:pt>
                <c:pt idx="1737">
                  <c:v>2.0046296296296295E-2</c:v>
                </c:pt>
                <c:pt idx="1738">
                  <c:v>2.0057870370370368E-2</c:v>
                </c:pt>
                <c:pt idx="1739">
                  <c:v>2.0069444444444442E-2</c:v>
                </c:pt>
                <c:pt idx="1740">
                  <c:v>2.0081018518518519E-2</c:v>
                </c:pt>
                <c:pt idx="1741">
                  <c:v>2.0092592592592592E-2</c:v>
                </c:pt>
                <c:pt idx="1742">
                  <c:v>2.0104166666666666E-2</c:v>
                </c:pt>
                <c:pt idx="1743">
                  <c:v>2.011574074074074E-2</c:v>
                </c:pt>
                <c:pt idx="1744">
                  <c:v>2.0127314814814817E-2</c:v>
                </c:pt>
                <c:pt idx="1745">
                  <c:v>2.013888888888889E-2</c:v>
                </c:pt>
                <c:pt idx="1746">
                  <c:v>2.0150462962962964E-2</c:v>
                </c:pt>
                <c:pt idx="1747">
                  <c:v>2.0162037037037037E-2</c:v>
                </c:pt>
                <c:pt idx="1748">
                  <c:v>2.0173611111111111E-2</c:v>
                </c:pt>
                <c:pt idx="1749">
                  <c:v>2.0185185185185184E-2</c:v>
                </c:pt>
                <c:pt idx="1750">
                  <c:v>2.0196759259259258E-2</c:v>
                </c:pt>
                <c:pt idx="1751">
                  <c:v>2.0208333333333335E-2</c:v>
                </c:pt>
                <c:pt idx="1752">
                  <c:v>2.0219907407407409E-2</c:v>
                </c:pt>
                <c:pt idx="1753">
                  <c:v>2.0231481481481482E-2</c:v>
                </c:pt>
                <c:pt idx="1754">
                  <c:v>2.0243055555555552E-2</c:v>
                </c:pt>
                <c:pt idx="1755">
                  <c:v>2.0254629629629629E-2</c:v>
                </c:pt>
                <c:pt idx="1756">
                  <c:v>2.0266203703703703E-2</c:v>
                </c:pt>
                <c:pt idx="1757">
                  <c:v>2.0277777777777777E-2</c:v>
                </c:pt>
                <c:pt idx="1758">
                  <c:v>2.028935185185185E-2</c:v>
                </c:pt>
                <c:pt idx="1759">
                  <c:v>2.0300925925925927E-2</c:v>
                </c:pt>
                <c:pt idx="1760">
                  <c:v>2.0312500000000001E-2</c:v>
                </c:pt>
                <c:pt idx="1761">
                  <c:v>2.0324074074074074E-2</c:v>
                </c:pt>
                <c:pt idx="1762">
                  <c:v>2.0335648148148148E-2</c:v>
                </c:pt>
                <c:pt idx="1763">
                  <c:v>2.0347222222222221E-2</c:v>
                </c:pt>
                <c:pt idx="1764">
                  <c:v>2.0358796296296295E-2</c:v>
                </c:pt>
                <c:pt idx="1765">
                  <c:v>2.0370370370370369E-2</c:v>
                </c:pt>
                <c:pt idx="1766">
                  <c:v>2.0381944444444446E-2</c:v>
                </c:pt>
                <c:pt idx="1767">
                  <c:v>2.0393518518518519E-2</c:v>
                </c:pt>
                <c:pt idx="1768">
                  <c:v>2.0405092592592593E-2</c:v>
                </c:pt>
                <c:pt idx="1769">
                  <c:v>2.0416666666666666E-2</c:v>
                </c:pt>
                <c:pt idx="1770">
                  <c:v>2.0428240740740743E-2</c:v>
                </c:pt>
                <c:pt idx="1771">
                  <c:v>2.0439814814814817E-2</c:v>
                </c:pt>
                <c:pt idx="1772">
                  <c:v>2.045138888888889E-2</c:v>
                </c:pt>
                <c:pt idx="1773">
                  <c:v>2.0462962962962964E-2</c:v>
                </c:pt>
                <c:pt idx="1774">
                  <c:v>2.0474537037037038E-2</c:v>
                </c:pt>
                <c:pt idx="1775">
                  <c:v>2.0486111111111111E-2</c:v>
                </c:pt>
                <c:pt idx="1776">
                  <c:v>2.0497685185185185E-2</c:v>
                </c:pt>
                <c:pt idx="1777">
                  <c:v>2.0509259259259258E-2</c:v>
                </c:pt>
                <c:pt idx="1778">
                  <c:v>2.0520833333333332E-2</c:v>
                </c:pt>
                <c:pt idx="1779">
                  <c:v>2.0532407407407405E-2</c:v>
                </c:pt>
                <c:pt idx="1780">
                  <c:v>2.0543981481481479E-2</c:v>
                </c:pt>
                <c:pt idx="1781">
                  <c:v>2.0555555555555556E-2</c:v>
                </c:pt>
                <c:pt idx="1782">
                  <c:v>2.056712962962963E-2</c:v>
                </c:pt>
                <c:pt idx="1783">
                  <c:v>2.0578703703703703E-2</c:v>
                </c:pt>
                <c:pt idx="1784">
                  <c:v>2.0590277777777777E-2</c:v>
                </c:pt>
                <c:pt idx="1785">
                  <c:v>2.0601851851851854E-2</c:v>
                </c:pt>
                <c:pt idx="1786">
                  <c:v>2.0613425925925927E-2</c:v>
                </c:pt>
                <c:pt idx="1787">
                  <c:v>2.0625000000000001E-2</c:v>
                </c:pt>
                <c:pt idx="1788">
                  <c:v>2.0636574074074075E-2</c:v>
                </c:pt>
                <c:pt idx="1789">
                  <c:v>2.0648148148148148E-2</c:v>
                </c:pt>
                <c:pt idx="1790">
                  <c:v>2.0659722222222222E-2</c:v>
                </c:pt>
                <c:pt idx="1791">
                  <c:v>2.0671296296296295E-2</c:v>
                </c:pt>
                <c:pt idx="1792">
                  <c:v>2.0682870370370372E-2</c:v>
                </c:pt>
                <c:pt idx="1793">
                  <c:v>2.0694444444444446E-2</c:v>
                </c:pt>
                <c:pt idx="1794">
                  <c:v>2.0706018518518519E-2</c:v>
                </c:pt>
                <c:pt idx="1795">
                  <c:v>2.071759259259259E-2</c:v>
                </c:pt>
                <c:pt idx="1796">
                  <c:v>2.0729166666666667E-2</c:v>
                </c:pt>
                <c:pt idx="1797">
                  <c:v>2.074074074074074E-2</c:v>
                </c:pt>
                <c:pt idx="1798">
                  <c:v>2.0752314814814814E-2</c:v>
                </c:pt>
                <c:pt idx="1799">
                  <c:v>2.0763888888888887E-2</c:v>
                </c:pt>
                <c:pt idx="1800">
                  <c:v>2.0775462962962964E-2</c:v>
                </c:pt>
                <c:pt idx="1801">
                  <c:v>2.0787037037037038E-2</c:v>
                </c:pt>
                <c:pt idx="1802">
                  <c:v>2.0798611111111111E-2</c:v>
                </c:pt>
                <c:pt idx="1803">
                  <c:v>2.0810185185185185E-2</c:v>
                </c:pt>
                <c:pt idx="1804">
                  <c:v>2.0821759259259259E-2</c:v>
                </c:pt>
                <c:pt idx="1805">
                  <c:v>2.0833333333333332E-2</c:v>
                </c:pt>
                <c:pt idx="1806">
                  <c:v>2.0844907407407406E-2</c:v>
                </c:pt>
                <c:pt idx="1807">
                  <c:v>2.0856481481481479E-2</c:v>
                </c:pt>
                <c:pt idx="1808">
                  <c:v>2.0868055555555556E-2</c:v>
                </c:pt>
                <c:pt idx="1809">
                  <c:v>2.0879629629629626E-2</c:v>
                </c:pt>
                <c:pt idx="1810">
                  <c:v>2.0891203703703703E-2</c:v>
                </c:pt>
                <c:pt idx="1811">
                  <c:v>2.0902777777777781E-2</c:v>
                </c:pt>
                <c:pt idx="1812">
                  <c:v>2.0914351851851851E-2</c:v>
                </c:pt>
                <c:pt idx="1813">
                  <c:v>2.0925925925925928E-2</c:v>
                </c:pt>
                <c:pt idx="1814">
                  <c:v>2.0937499999999998E-2</c:v>
                </c:pt>
                <c:pt idx="1815">
                  <c:v>2.0949074074074075E-2</c:v>
                </c:pt>
                <c:pt idx="1816">
                  <c:v>2.0960648148148148E-2</c:v>
                </c:pt>
                <c:pt idx="1817">
                  <c:v>2.0972222222222222E-2</c:v>
                </c:pt>
                <c:pt idx="1818">
                  <c:v>2.0983796296296296E-2</c:v>
                </c:pt>
                <c:pt idx="1819">
                  <c:v>2.0995370370370373E-2</c:v>
                </c:pt>
                <c:pt idx="1820">
                  <c:v>2.1006944444444443E-2</c:v>
                </c:pt>
                <c:pt idx="1821">
                  <c:v>2.101851851851852E-2</c:v>
                </c:pt>
                <c:pt idx="1822">
                  <c:v>2.1030092592592597E-2</c:v>
                </c:pt>
                <c:pt idx="1823">
                  <c:v>2.1041666666666667E-2</c:v>
                </c:pt>
                <c:pt idx="1824">
                  <c:v>2.1053240740740744E-2</c:v>
                </c:pt>
                <c:pt idx="1825">
                  <c:v>2.1064814814814814E-2</c:v>
                </c:pt>
                <c:pt idx="1826">
                  <c:v>2.1076388888888891E-2</c:v>
                </c:pt>
                <c:pt idx="1827">
                  <c:v>2.1087962962962961E-2</c:v>
                </c:pt>
                <c:pt idx="1828">
                  <c:v>2.1099537037037038E-2</c:v>
                </c:pt>
                <c:pt idx="1829">
                  <c:v>2.1111111111111108E-2</c:v>
                </c:pt>
                <c:pt idx="1830">
                  <c:v>2.1122685185185185E-2</c:v>
                </c:pt>
                <c:pt idx="1831">
                  <c:v>2.1134259259259259E-2</c:v>
                </c:pt>
                <c:pt idx="1832">
                  <c:v>2.1145833333333332E-2</c:v>
                </c:pt>
                <c:pt idx="1833">
                  <c:v>2.1157407407407406E-2</c:v>
                </c:pt>
                <c:pt idx="1834">
                  <c:v>2.1168981481481483E-2</c:v>
                </c:pt>
                <c:pt idx="1835">
                  <c:v>2.1180555555555553E-2</c:v>
                </c:pt>
                <c:pt idx="1836">
                  <c:v>2.119212962962963E-2</c:v>
                </c:pt>
                <c:pt idx="1837">
                  <c:v>2.1203703703703707E-2</c:v>
                </c:pt>
                <c:pt idx="1838">
                  <c:v>2.1215277777777777E-2</c:v>
                </c:pt>
                <c:pt idx="1839">
                  <c:v>2.1226851851851854E-2</c:v>
                </c:pt>
                <c:pt idx="1840">
                  <c:v>2.1238425925925924E-2</c:v>
                </c:pt>
                <c:pt idx="1841">
                  <c:v>2.1250000000000002E-2</c:v>
                </c:pt>
                <c:pt idx="1842">
                  <c:v>2.1261574074074075E-2</c:v>
                </c:pt>
                <c:pt idx="1843">
                  <c:v>2.1273148148148149E-2</c:v>
                </c:pt>
                <c:pt idx="1844">
                  <c:v>2.1284722222222222E-2</c:v>
                </c:pt>
                <c:pt idx="1845">
                  <c:v>2.1296296296296299E-2</c:v>
                </c:pt>
                <c:pt idx="1846">
                  <c:v>2.1307870370370369E-2</c:v>
                </c:pt>
                <c:pt idx="1847">
                  <c:v>2.1319444444444443E-2</c:v>
                </c:pt>
                <c:pt idx="1848">
                  <c:v>2.1331018518518517E-2</c:v>
                </c:pt>
                <c:pt idx="1849">
                  <c:v>2.1342592592592594E-2</c:v>
                </c:pt>
                <c:pt idx="1850">
                  <c:v>2.1354166666666664E-2</c:v>
                </c:pt>
                <c:pt idx="1851">
                  <c:v>2.1365740740740741E-2</c:v>
                </c:pt>
                <c:pt idx="1852">
                  <c:v>2.1377314814814818E-2</c:v>
                </c:pt>
                <c:pt idx="1853">
                  <c:v>2.1388888888888888E-2</c:v>
                </c:pt>
                <c:pt idx="1854">
                  <c:v>2.1400462962962965E-2</c:v>
                </c:pt>
                <c:pt idx="1855">
                  <c:v>2.1400462962962965E-2</c:v>
                </c:pt>
                <c:pt idx="1856">
                  <c:v>2.1412037037037035E-2</c:v>
                </c:pt>
                <c:pt idx="1857">
                  <c:v>2.1423611111111112E-2</c:v>
                </c:pt>
                <c:pt idx="1858">
                  <c:v>2.1435185185185186E-2</c:v>
                </c:pt>
                <c:pt idx="1859">
                  <c:v>2.1446759259259259E-2</c:v>
                </c:pt>
                <c:pt idx="1860">
                  <c:v>2.1458333333333333E-2</c:v>
                </c:pt>
                <c:pt idx="1861">
                  <c:v>2.146990740740741E-2</c:v>
                </c:pt>
                <c:pt idx="1862">
                  <c:v>2.148148148148148E-2</c:v>
                </c:pt>
                <c:pt idx="1863">
                  <c:v>2.1493055555555557E-2</c:v>
                </c:pt>
                <c:pt idx="1864">
                  <c:v>2.1504629629629627E-2</c:v>
                </c:pt>
                <c:pt idx="1865">
                  <c:v>2.1516203703703704E-2</c:v>
                </c:pt>
                <c:pt idx="1866">
                  <c:v>2.1527777777777781E-2</c:v>
                </c:pt>
                <c:pt idx="1867">
                  <c:v>2.1539351851851851E-2</c:v>
                </c:pt>
                <c:pt idx="1868">
                  <c:v>2.1550925925925928E-2</c:v>
                </c:pt>
                <c:pt idx="1869">
                  <c:v>2.1562499999999998E-2</c:v>
                </c:pt>
                <c:pt idx="1870">
                  <c:v>2.1574074074074075E-2</c:v>
                </c:pt>
                <c:pt idx="1871">
                  <c:v>2.1585648148148145E-2</c:v>
                </c:pt>
                <c:pt idx="1872">
                  <c:v>2.1597222222222223E-2</c:v>
                </c:pt>
                <c:pt idx="1873">
                  <c:v>2.1608796296296296E-2</c:v>
                </c:pt>
                <c:pt idx="1874">
                  <c:v>2.162037037037037E-2</c:v>
                </c:pt>
                <c:pt idx="1875">
                  <c:v>2.1631944444444443E-2</c:v>
                </c:pt>
                <c:pt idx="1876">
                  <c:v>2.164351851851852E-2</c:v>
                </c:pt>
                <c:pt idx="1877">
                  <c:v>2.165509259259259E-2</c:v>
                </c:pt>
                <c:pt idx="1878">
                  <c:v>2.1666666666666667E-2</c:v>
                </c:pt>
                <c:pt idx="1879">
                  <c:v>2.1678240740740738E-2</c:v>
                </c:pt>
                <c:pt idx="1880">
                  <c:v>2.1689814814814815E-2</c:v>
                </c:pt>
                <c:pt idx="1881">
                  <c:v>2.1701388888888892E-2</c:v>
                </c:pt>
                <c:pt idx="1882">
                  <c:v>2.1712962962962962E-2</c:v>
                </c:pt>
                <c:pt idx="1883">
                  <c:v>2.1724537037037039E-2</c:v>
                </c:pt>
                <c:pt idx="1884">
                  <c:v>2.1736111111111112E-2</c:v>
                </c:pt>
                <c:pt idx="1885">
                  <c:v>2.1747685185185186E-2</c:v>
                </c:pt>
                <c:pt idx="1886">
                  <c:v>2.1759259259259259E-2</c:v>
                </c:pt>
                <c:pt idx="1887">
                  <c:v>2.1770833333333336E-2</c:v>
                </c:pt>
                <c:pt idx="1888">
                  <c:v>2.1782407407407407E-2</c:v>
                </c:pt>
                <c:pt idx="1889">
                  <c:v>2.179398148148148E-2</c:v>
                </c:pt>
                <c:pt idx="1890">
                  <c:v>2.1805555555555554E-2</c:v>
                </c:pt>
                <c:pt idx="1891">
                  <c:v>2.1817129629629631E-2</c:v>
                </c:pt>
                <c:pt idx="1892">
                  <c:v>2.1828703703703701E-2</c:v>
                </c:pt>
                <c:pt idx="1893">
                  <c:v>2.1840277777777778E-2</c:v>
                </c:pt>
                <c:pt idx="1894">
                  <c:v>2.1851851851851848E-2</c:v>
                </c:pt>
                <c:pt idx="1895">
                  <c:v>2.1863425925925925E-2</c:v>
                </c:pt>
                <c:pt idx="1896">
                  <c:v>2.1875000000000002E-2</c:v>
                </c:pt>
                <c:pt idx="1897">
                  <c:v>2.1886574074074072E-2</c:v>
                </c:pt>
                <c:pt idx="1898">
                  <c:v>2.1898148148148149E-2</c:v>
                </c:pt>
                <c:pt idx="1899">
                  <c:v>2.1909722222222223E-2</c:v>
                </c:pt>
                <c:pt idx="1900">
                  <c:v>2.1921296296296296E-2</c:v>
                </c:pt>
                <c:pt idx="1901">
                  <c:v>2.193287037037037E-2</c:v>
                </c:pt>
                <c:pt idx="1902">
                  <c:v>2.1944444444444447E-2</c:v>
                </c:pt>
                <c:pt idx="1903">
                  <c:v>2.1956018518518517E-2</c:v>
                </c:pt>
                <c:pt idx="1904">
                  <c:v>2.1967592592592594E-2</c:v>
                </c:pt>
                <c:pt idx="1905">
                  <c:v>2.1979166666666664E-2</c:v>
                </c:pt>
                <c:pt idx="1906">
                  <c:v>2.1990740740740741E-2</c:v>
                </c:pt>
                <c:pt idx="1907">
                  <c:v>2.2002314814814818E-2</c:v>
                </c:pt>
                <c:pt idx="1908">
                  <c:v>2.2013888888888888E-2</c:v>
                </c:pt>
                <c:pt idx="1909">
                  <c:v>2.2025462962962958E-2</c:v>
                </c:pt>
                <c:pt idx="1910">
                  <c:v>2.2037037037037036E-2</c:v>
                </c:pt>
                <c:pt idx="1911">
                  <c:v>2.2048611111111113E-2</c:v>
                </c:pt>
                <c:pt idx="1912">
                  <c:v>2.2060185185185183E-2</c:v>
                </c:pt>
                <c:pt idx="1913">
                  <c:v>2.207175925925926E-2</c:v>
                </c:pt>
                <c:pt idx="1914">
                  <c:v>2.2083333333333333E-2</c:v>
                </c:pt>
                <c:pt idx="1915">
                  <c:v>2.2094907407407407E-2</c:v>
                </c:pt>
                <c:pt idx="1916">
                  <c:v>2.210648148148148E-2</c:v>
                </c:pt>
                <c:pt idx="1917">
                  <c:v>2.2118055555555557E-2</c:v>
                </c:pt>
                <c:pt idx="1918">
                  <c:v>2.2129629629629628E-2</c:v>
                </c:pt>
                <c:pt idx="1919">
                  <c:v>2.2141203703703705E-2</c:v>
                </c:pt>
                <c:pt idx="1920">
                  <c:v>2.2152777777777775E-2</c:v>
                </c:pt>
                <c:pt idx="1921">
                  <c:v>2.2164351851851852E-2</c:v>
                </c:pt>
                <c:pt idx="1922">
                  <c:v>2.2175925925925929E-2</c:v>
                </c:pt>
                <c:pt idx="1923">
                  <c:v>2.2187499999999999E-2</c:v>
                </c:pt>
                <c:pt idx="1924">
                  <c:v>2.2199074074074076E-2</c:v>
                </c:pt>
                <c:pt idx="1925">
                  <c:v>2.2210648148148149E-2</c:v>
                </c:pt>
                <c:pt idx="1926">
                  <c:v>2.2222222222222223E-2</c:v>
                </c:pt>
                <c:pt idx="1927">
                  <c:v>2.2233796296296297E-2</c:v>
                </c:pt>
                <c:pt idx="1928">
                  <c:v>2.224537037037037E-2</c:v>
                </c:pt>
                <c:pt idx="1929">
                  <c:v>2.225694444444444E-2</c:v>
                </c:pt>
                <c:pt idx="1930">
                  <c:v>2.2268518518518521E-2</c:v>
                </c:pt>
                <c:pt idx="1931">
                  <c:v>2.2280092592592591E-2</c:v>
                </c:pt>
                <c:pt idx="1932">
                  <c:v>2.2291666666666668E-2</c:v>
                </c:pt>
                <c:pt idx="1933">
                  <c:v>2.2303240740740738E-2</c:v>
                </c:pt>
                <c:pt idx="1934">
                  <c:v>2.2314814814814815E-2</c:v>
                </c:pt>
                <c:pt idx="1935">
                  <c:v>2.2326388888888885E-2</c:v>
                </c:pt>
                <c:pt idx="1936">
                  <c:v>2.2337962962962962E-2</c:v>
                </c:pt>
                <c:pt idx="1937">
                  <c:v>2.2349537037037032E-2</c:v>
                </c:pt>
                <c:pt idx="1938">
                  <c:v>2.2361111111111113E-2</c:v>
                </c:pt>
                <c:pt idx="1939">
                  <c:v>2.2372685185185186E-2</c:v>
                </c:pt>
                <c:pt idx="1940">
                  <c:v>2.238425925925926E-2</c:v>
                </c:pt>
                <c:pt idx="1941">
                  <c:v>2.2395833333333334E-2</c:v>
                </c:pt>
                <c:pt idx="1942">
                  <c:v>2.2407407407407407E-2</c:v>
                </c:pt>
                <c:pt idx="1943">
                  <c:v>2.2418981481481481E-2</c:v>
                </c:pt>
                <c:pt idx="1944">
                  <c:v>2.2430555555555554E-2</c:v>
                </c:pt>
                <c:pt idx="1945">
                  <c:v>2.2442129629629631E-2</c:v>
                </c:pt>
                <c:pt idx="1946">
                  <c:v>2.2453703703703708E-2</c:v>
                </c:pt>
                <c:pt idx="1947">
                  <c:v>2.2465277777777778E-2</c:v>
                </c:pt>
                <c:pt idx="1948">
                  <c:v>2.2476851851851855E-2</c:v>
                </c:pt>
                <c:pt idx="1949">
                  <c:v>2.2488425925925926E-2</c:v>
                </c:pt>
                <c:pt idx="1950">
                  <c:v>2.2499999999999996E-2</c:v>
                </c:pt>
                <c:pt idx="1951">
                  <c:v>2.2511574074074073E-2</c:v>
                </c:pt>
                <c:pt idx="1952">
                  <c:v>2.2523148148148143E-2</c:v>
                </c:pt>
                <c:pt idx="1953">
                  <c:v>2.2534722222222223E-2</c:v>
                </c:pt>
                <c:pt idx="1954">
                  <c:v>2.2546296296296297E-2</c:v>
                </c:pt>
                <c:pt idx="1955">
                  <c:v>2.255787037037037E-2</c:v>
                </c:pt>
                <c:pt idx="1956">
                  <c:v>2.2569444444444444E-2</c:v>
                </c:pt>
                <c:pt idx="1957">
                  <c:v>2.2581018518518518E-2</c:v>
                </c:pt>
                <c:pt idx="1958">
                  <c:v>2.2592592592592591E-2</c:v>
                </c:pt>
                <c:pt idx="1959">
                  <c:v>2.2604166666666665E-2</c:v>
                </c:pt>
                <c:pt idx="1960">
                  <c:v>2.2615740740740742E-2</c:v>
                </c:pt>
                <c:pt idx="1961">
                  <c:v>2.2627314814814819E-2</c:v>
                </c:pt>
                <c:pt idx="1962">
                  <c:v>2.2638888888888889E-2</c:v>
                </c:pt>
                <c:pt idx="1963">
                  <c:v>2.2650462962962966E-2</c:v>
                </c:pt>
                <c:pt idx="1964">
                  <c:v>2.2662037037037036E-2</c:v>
                </c:pt>
                <c:pt idx="1965">
                  <c:v>2.2673611111111113E-2</c:v>
                </c:pt>
                <c:pt idx="1966">
                  <c:v>2.2685185185185183E-2</c:v>
                </c:pt>
                <c:pt idx="1967">
                  <c:v>2.269675925925926E-2</c:v>
                </c:pt>
                <c:pt idx="1968">
                  <c:v>2.2708333333333334E-2</c:v>
                </c:pt>
                <c:pt idx="1969">
                  <c:v>2.2719907407407411E-2</c:v>
                </c:pt>
                <c:pt idx="1970">
                  <c:v>2.2731481481481481E-2</c:v>
                </c:pt>
                <c:pt idx="1971">
                  <c:v>2.2743055555555555E-2</c:v>
                </c:pt>
                <c:pt idx="1972">
                  <c:v>2.2754629629629628E-2</c:v>
                </c:pt>
                <c:pt idx="1973">
                  <c:v>2.2766203703703702E-2</c:v>
                </c:pt>
                <c:pt idx="1974">
                  <c:v>2.2777777777777775E-2</c:v>
                </c:pt>
                <c:pt idx="1975">
                  <c:v>2.2789351851851852E-2</c:v>
                </c:pt>
                <c:pt idx="1976">
                  <c:v>2.2800925925925929E-2</c:v>
                </c:pt>
                <c:pt idx="1977">
                  <c:v>2.2812499999999999E-2</c:v>
                </c:pt>
                <c:pt idx="1978">
                  <c:v>2.2824074074074076E-2</c:v>
                </c:pt>
                <c:pt idx="1979">
                  <c:v>2.2835648148148147E-2</c:v>
                </c:pt>
                <c:pt idx="1980">
                  <c:v>2.2847222222222224E-2</c:v>
                </c:pt>
                <c:pt idx="1981">
                  <c:v>2.2858796296296294E-2</c:v>
                </c:pt>
                <c:pt idx="1982">
                  <c:v>2.2870370370370371E-2</c:v>
                </c:pt>
                <c:pt idx="1983">
                  <c:v>2.2881944444444444E-2</c:v>
                </c:pt>
                <c:pt idx="1984">
                  <c:v>2.2893518518518521E-2</c:v>
                </c:pt>
                <c:pt idx="1985">
                  <c:v>2.2905092592592591E-2</c:v>
                </c:pt>
                <c:pt idx="1986">
                  <c:v>2.2916666666666669E-2</c:v>
                </c:pt>
                <c:pt idx="1987">
                  <c:v>2.2928240740740739E-2</c:v>
                </c:pt>
                <c:pt idx="1988">
                  <c:v>2.2939814814814816E-2</c:v>
                </c:pt>
                <c:pt idx="1989">
                  <c:v>2.2951388888888886E-2</c:v>
                </c:pt>
                <c:pt idx="1990">
                  <c:v>2.2962962962962966E-2</c:v>
                </c:pt>
                <c:pt idx="1991">
                  <c:v>2.297453703703704E-2</c:v>
                </c:pt>
                <c:pt idx="1992">
                  <c:v>2.298611111111111E-2</c:v>
                </c:pt>
                <c:pt idx="1993">
                  <c:v>2.2997685185185187E-2</c:v>
                </c:pt>
                <c:pt idx="1994">
                  <c:v>2.3009259259259257E-2</c:v>
                </c:pt>
                <c:pt idx="1995">
                  <c:v>2.3020833333333334E-2</c:v>
                </c:pt>
                <c:pt idx="1996">
                  <c:v>2.3032407407407404E-2</c:v>
                </c:pt>
                <c:pt idx="1997">
                  <c:v>2.3043981481481481E-2</c:v>
                </c:pt>
                <c:pt idx="1998">
                  <c:v>2.3055555555555555E-2</c:v>
                </c:pt>
                <c:pt idx="1999">
                  <c:v>2.3067129629629632E-2</c:v>
                </c:pt>
                <c:pt idx="2000">
                  <c:v>2.3078703703703702E-2</c:v>
                </c:pt>
                <c:pt idx="2001">
                  <c:v>2.3090277777777779E-2</c:v>
                </c:pt>
                <c:pt idx="2002">
                  <c:v>2.3101851851851849E-2</c:v>
                </c:pt>
                <c:pt idx="2003">
                  <c:v>2.3113425925925926E-2</c:v>
                </c:pt>
                <c:pt idx="2004">
                  <c:v>2.3124999999999996E-2</c:v>
                </c:pt>
                <c:pt idx="2005">
                  <c:v>2.3136574074074077E-2</c:v>
                </c:pt>
                <c:pt idx="2006">
                  <c:v>2.314814814814815E-2</c:v>
                </c:pt>
                <c:pt idx="2007">
                  <c:v>2.3159722222222224E-2</c:v>
                </c:pt>
                <c:pt idx="2008">
                  <c:v>2.3171296296296297E-2</c:v>
                </c:pt>
                <c:pt idx="2009">
                  <c:v>2.3182870370370371E-2</c:v>
                </c:pt>
                <c:pt idx="2010">
                  <c:v>2.3194444444444445E-2</c:v>
                </c:pt>
                <c:pt idx="2011">
                  <c:v>2.3206018518518515E-2</c:v>
                </c:pt>
                <c:pt idx="2012">
                  <c:v>2.3217592592592592E-2</c:v>
                </c:pt>
                <c:pt idx="2013">
                  <c:v>2.3229166666666665E-2</c:v>
                </c:pt>
                <c:pt idx="2014">
                  <c:v>2.3240740740740742E-2</c:v>
                </c:pt>
                <c:pt idx="2015">
                  <c:v>2.3252314814814812E-2</c:v>
                </c:pt>
                <c:pt idx="2016">
                  <c:v>2.326388888888889E-2</c:v>
                </c:pt>
                <c:pt idx="2017">
                  <c:v>2.327546296296296E-2</c:v>
                </c:pt>
                <c:pt idx="2018">
                  <c:v>2.3287037037037037E-2</c:v>
                </c:pt>
                <c:pt idx="2019">
                  <c:v>2.3298611111111107E-2</c:v>
                </c:pt>
                <c:pt idx="2020">
                  <c:v>2.3310185185185187E-2</c:v>
                </c:pt>
                <c:pt idx="2021">
                  <c:v>2.3321759259259261E-2</c:v>
                </c:pt>
                <c:pt idx="2022">
                  <c:v>2.3333333333333334E-2</c:v>
                </c:pt>
                <c:pt idx="2023">
                  <c:v>2.3344907407407408E-2</c:v>
                </c:pt>
                <c:pt idx="2024">
                  <c:v>2.3356481481481482E-2</c:v>
                </c:pt>
                <c:pt idx="2025">
                  <c:v>2.3368055555555555E-2</c:v>
                </c:pt>
                <c:pt idx="2026">
                  <c:v>2.3379629629629629E-2</c:v>
                </c:pt>
                <c:pt idx="2027">
                  <c:v>2.3391203703703702E-2</c:v>
                </c:pt>
                <c:pt idx="2028">
                  <c:v>2.3402777777777783E-2</c:v>
                </c:pt>
                <c:pt idx="2029">
                  <c:v>2.3414351851851853E-2</c:v>
                </c:pt>
                <c:pt idx="2030">
                  <c:v>2.342592592592593E-2</c:v>
                </c:pt>
                <c:pt idx="2031">
                  <c:v>2.34375E-2</c:v>
                </c:pt>
                <c:pt idx="2032">
                  <c:v>2.344907407407407E-2</c:v>
                </c:pt>
                <c:pt idx="2033">
                  <c:v>2.3460648148148147E-2</c:v>
                </c:pt>
                <c:pt idx="2034">
                  <c:v>2.3472222222222217E-2</c:v>
                </c:pt>
                <c:pt idx="2035">
                  <c:v>2.3483796296296298E-2</c:v>
                </c:pt>
                <c:pt idx="2036">
                  <c:v>2.3495370370370371E-2</c:v>
                </c:pt>
                <c:pt idx="2037">
                  <c:v>2.3506944444444445E-2</c:v>
                </c:pt>
                <c:pt idx="2038">
                  <c:v>2.3518518518518518E-2</c:v>
                </c:pt>
                <c:pt idx="2039">
                  <c:v>2.3530092592592592E-2</c:v>
                </c:pt>
                <c:pt idx="2040">
                  <c:v>2.3541666666666666E-2</c:v>
                </c:pt>
                <c:pt idx="2041">
                  <c:v>2.3553240740740739E-2</c:v>
                </c:pt>
                <c:pt idx="2042">
                  <c:v>2.3564814814814813E-2</c:v>
                </c:pt>
                <c:pt idx="2043">
                  <c:v>2.3576388888888893E-2</c:v>
                </c:pt>
                <c:pt idx="2044">
                  <c:v>2.3587962962962963E-2</c:v>
                </c:pt>
                <c:pt idx="2045">
                  <c:v>2.359953703703704E-2</c:v>
                </c:pt>
                <c:pt idx="2046">
                  <c:v>2.361111111111111E-2</c:v>
                </c:pt>
                <c:pt idx="2047">
                  <c:v>2.3622685185185188E-2</c:v>
                </c:pt>
                <c:pt idx="2048">
                  <c:v>2.3634259259259258E-2</c:v>
                </c:pt>
                <c:pt idx="2049">
                  <c:v>2.3645833333333335E-2</c:v>
                </c:pt>
                <c:pt idx="2050">
                  <c:v>2.3657407407407408E-2</c:v>
                </c:pt>
                <c:pt idx="2051">
                  <c:v>2.3668981481481485E-2</c:v>
                </c:pt>
                <c:pt idx="2052">
                  <c:v>2.3680555555555555E-2</c:v>
                </c:pt>
                <c:pt idx="2053">
                  <c:v>2.3692129629629629E-2</c:v>
                </c:pt>
                <c:pt idx="2054">
                  <c:v>2.3703703703703703E-2</c:v>
                </c:pt>
                <c:pt idx="2055">
                  <c:v>2.3715277777777776E-2</c:v>
                </c:pt>
                <c:pt idx="2056">
                  <c:v>2.372685185185185E-2</c:v>
                </c:pt>
                <c:pt idx="2057">
                  <c:v>2.3738425925925923E-2</c:v>
                </c:pt>
                <c:pt idx="2058">
                  <c:v>2.3750000000000004E-2</c:v>
                </c:pt>
                <c:pt idx="2059">
                  <c:v>2.3761574074074074E-2</c:v>
                </c:pt>
                <c:pt idx="2060">
                  <c:v>2.3773148148148151E-2</c:v>
                </c:pt>
                <c:pt idx="2061">
                  <c:v>2.3784722222222221E-2</c:v>
                </c:pt>
                <c:pt idx="2062">
                  <c:v>2.3796296296296298E-2</c:v>
                </c:pt>
                <c:pt idx="2063">
                  <c:v>2.3807870370370368E-2</c:v>
                </c:pt>
                <c:pt idx="2064">
                  <c:v>2.3819444444444445E-2</c:v>
                </c:pt>
                <c:pt idx="2065">
                  <c:v>2.3831018518518519E-2</c:v>
                </c:pt>
                <c:pt idx="2066">
                  <c:v>2.3842592592592596E-2</c:v>
                </c:pt>
                <c:pt idx="2067">
                  <c:v>2.3854166666666666E-2</c:v>
                </c:pt>
                <c:pt idx="2068">
                  <c:v>2.3865740740740743E-2</c:v>
                </c:pt>
                <c:pt idx="2069">
                  <c:v>2.3877314814814813E-2</c:v>
                </c:pt>
                <c:pt idx="2070">
                  <c:v>2.388888888888889E-2</c:v>
                </c:pt>
                <c:pt idx="2071">
                  <c:v>2.390046296296296E-2</c:v>
                </c:pt>
                <c:pt idx="2072">
                  <c:v>2.3912037037037034E-2</c:v>
                </c:pt>
                <c:pt idx="2073">
                  <c:v>2.3923611111111114E-2</c:v>
                </c:pt>
                <c:pt idx="2074">
                  <c:v>2.3935185185185184E-2</c:v>
                </c:pt>
                <c:pt idx="2075">
                  <c:v>2.3946759259259261E-2</c:v>
                </c:pt>
                <c:pt idx="2076">
                  <c:v>2.3958333333333331E-2</c:v>
                </c:pt>
                <c:pt idx="2077">
                  <c:v>2.3969907407407409E-2</c:v>
                </c:pt>
                <c:pt idx="2078">
                  <c:v>2.3981481481481479E-2</c:v>
                </c:pt>
                <c:pt idx="2079">
                  <c:v>2.3993055555555556E-2</c:v>
                </c:pt>
                <c:pt idx="2080">
                  <c:v>2.4004629629629629E-2</c:v>
                </c:pt>
                <c:pt idx="2081">
                  <c:v>2.4016203703703706E-2</c:v>
                </c:pt>
                <c:pt idx="2082">
                  <c:v>2.4027777777777776E-2</c:v>
                </c:pt>
                <c:pt idx="2083">
                  <c:v>2.4039351851851853E-2</c:v>
                </c:pt>
                <c:pt idx="2084">
                  <c:v>2.4050925925925924E-2</c:v>
                </c:pt>
                <c:pt idx="2085">
                  <c:v>2.4062500000000001E-2</c:v>
                </c:pt>
                <c:pt idx="2086">
                  <c:v>2.4074074074074071E-2</c:v>
                </c:pt>
                <c:pt idx="2087">
                  <c:v>2.4085648148148148E-2</c:v>
                </c:pt>
                <c:pt idx="2088">
                  <c:v>2.4097222222222225E-2</c:v>
                </c:pt>
                <c:pt idx="2089">
                  <c:v>2.4108796296296298E-2</c:v>
                </c:pt>
                <c:pt idx="2090">
                  <c:v>2.4120370370370372E-2</c:v>
                </c:pt>
                <c:pt idx="2091">
                  <c:v>2.4131944444444445E-2</c:v>
                </c:pt>
                <c:pt idx="2092">
                  <c:v>2.4143518518518519E-2</c:v>
                </c:pt>
                <c:pt idx="2093">
                  <c:v>2.4155092592592589E-2</c:v>
                </c:pt>
                <c:pt idx="2094">
                  <c:v>2.4166666666666666E-2</c:v>
                </c:pt>
                <c:pt idx="2095">
                  <c:v>2.417824074074074E-2</c:v>
                </c:pt>
                <c:pt idx="2096">
                  <c:v>2.4189814814814817E-2</c:v>
                </c:pt>
                <c:pt idx="2097">
                  <c:v>2.4201388888888887E-2</c:v>
                </c:pt>
                <c:pt idx="2098">
                  <c:v>2.4212962962962964E-2</c:v>
                </c:pt>
                <c:pt idx="2099">
                  <c:v>2.4224537037037034E-2</c:v>
                </c:pt>
                <c:pt idx="2100">
                  <c:v>2.4236111111111111E-2</c:v>
                </c:pt>
                <c:pt idx="2101">
                  <c:v>2.4247685185185181E-2</c:v>
                </c:pt>
                <c:pt idx="2102">
                  <c:v>2.4259259259259258E-2</c:v>
                </c:pt>
                <c:pt idx="2103">
                  <c:v>2.4270833333333335E-2</c:v>
                </c:pt>
                <c:pt idx="2104">
                  <c:v>2.4282407407407409E-2</c:v>
                </c:pt>
                <c:pt idx="2105">
                  <c:v>2.4293981481481482E-2</c:v>
                </c:pt>
                <c:pt idx="2106">
                  <c:v>2.4305555555555556E-2</c:v>
                </c:pt>
                <c:pt idx="2107">
                  <c:v>2.431712962962963E-2</c:v>
                </c:pt>
                <c:pt idx="2108">
                  <c:v>2.4328703703703703E-2</c:v>
                </c:pt>
                <c:pt idx="2109">
                  <c:v>2.4340277777777777E-2</c:v>
                </c:pt>
                <c:pt idx="2110">
                  <c:v>2.4351851851851857E-2</c:v>
                </c:pt>
                <c:pt idx="2111">
                  <c:v>2.4363425925925927E-2</c:v>
                </c:pt>
                <c:pt idx="2112">
                  <c:v>2.4375000000000004E-2</c:v>
                </c:pt>
                <c:pt idx="2113">
                  <c:v>2.4386574074074074E-2</c:v>
                </c:pt>
                <c:pt idx="2114">
                  <c:v>2.4398148148148145E-2</c:v>
                </c:pt>
                <c:pt idx="2115">
                  <c:v>2.4409722222222222E-2</c:v>
                </c:pt>
                <c:pt idx="2116">
                  <c:v>2.4421296296296292E-2</c:v>
                </c:pt>
                <c:pt idx="2117">
                  <c:v>2.4432870370370369E-2</c:v>
                </c:pt>
                <c:pt idx="2118">
                  <c:v>2.4444444444444446E-2</c:v>
                </c:pt>
                <c:pt idx="2119">
                  <c:v>2.4456018518518519E-2</c:v>
                </c:pt>
                <c:pt idx="2120">
                  <c:v>2.4467592592592593E-2</c:v>
                </c:pt>
                <c:pt idx="2121">
                  <c:v>2.4467592592592593E-2</c:v>
                </c:pt>
                <c:pt idx="2122">
                  <c:v>2.449074074074074E-2</c:v>
                </c:pt>
                <c:pt idx="2123">
                  <c:v>2.449074074074074E-2</c:v>
                </c:pt>
                <c:pt idx="2124">
                  <c:v>2.4502314814814814E-2</c:v>
                </c:pt>
                <c:pt idx="2125">
                  <c:v>2.4513888888888887E-2</c:v>
                </c:pt>
                <c:pt idx="2126">
                  <c:v>2.4525462962962968E-2</c:v>
                </c:pt>
                <c:pt idx="2127">
                  <c:v>2.4537037037037038E-2</c:v>
                </c:pt>
                <c:pt idx="2128">
                  <c:v>2.4548611111111115E-2</c:v>
                </c:pt>
                <c:pt idx="2129">
                  <c:v>2.4560185185185185E-2</c:v>
                </c:pt>
                <c:pt idx="2130">
                  <c:v>2.4571759259259262E-2</c:v>
                </c:pt>
                <c:pt idx="2131">
                  <c:v>2.4583333333333332E-2</c:v>
                </c:pt>
                <c:pt idx="2132">
                  <c:v>2.4594907407407409E-2</c:v>
                </c:pt>
                <c:pt idx="2133">
                  <c:v>2.4606481481481479E-2</c:v>
                </c:pt>
                <c:pt idx="2134">
                  <c:v>2.461805555555556E-2</c:v>
                </c:pt>
                <c:pt idx="2135">
                  <c:v>2.462962962962963E-2</c:v>
                </c:pt>
                <c:pt idx="2136">
                  <c:v>2.4641203703703703E-2</c:v>
                </c:pt>
                <c:pt idx="2137">
                  <c:v>2.4652777777777777E-2</c:v>
                </c:pt>
                <c:pt idx="2138">
                  <c:v>2.4664351851851851E-2</c:v>
                </c:pt>
                <c:pt idx="2139">
                  <c:v>2.4675925925925924E-2</c:v>
                </c:pt>
                <c:pt idx="2140">
                  <c:v>2.4687499999999998E-2</c:v>
                </c:pt>
                <c:pt idx="2141">
                  <c:v>2.4699074074074078E-2</c:v>
                </c:pt>
                <c:pt idx="2142">
                  <c:v>2.4710648148148148E-2</c:v>
                </c:pt>
                <c:pt idx="2143">
                  <c:v>2.4722222222222225E-2</c:v>
                </c:pt>
                <c:pt idx="2144">
                  <c:v>2.4733796296296295E-2</c:v>
                </c:pt>
                <c:pt idx="2145">
                  <c:v>2.4745370370370372E-2</c:v>
                </c:pt>
                <c:pt idx="2146">
                  <c:v>2.4756944444444443E-2</c:v>
                </c:pt>
                <c:pt idx="2147">
                  <c:v>2.476851851851852E-2</c:v>
                </c:pt>
                <c:pt idx="2148">
                  <c:v>2.478009259259259E-2</c:v>
                </c:pt>
                <c:pt idx="2149">
                  <c:v>2.479166666666667E-2</c:v>
                </c:pt>
                <c:pt idx="2150">
                  <c:v>2.480324074074074E-2</c:v>
                </c:pt>
                <c:pt idx="2151">
                  <c:v>2.4814814814814817E-2</c:v>
                </c:pt>
                <c:pt idx="2152">
                  <c:v>2.4826388888888887E-2</c:v>
                </c:pt>
                <c:pt idx="2153">
                  <c:v>2.4837962962962964E-2</c:v>
                </c:pt>
                <c:pt idx="2154">
                  <c:v>2.4849537037037035E-2</c:v>
                </c:pt>
                <c:pt idx="2155">
                  <c:v>2.4861111111111108E-2</c:v>
                </c:pt>
                <c:pt idx="2156">
                  <c:v>2.4872685185185189E-2</c:v>
                </c:pt>
                <c:pt idx="2157">
                  <c:v>2.4884259259259259E-2</c:v>
                </c:pt>
                <c:pt idx="2158">
                  <c:v>2.4895833333333336E-2</c:v>
                </c:pt>
                <c:pt idx="2159">
                  <c:v>2.4907407407407406E-2</c:v>
                </c:pt>
                <c:pt idx="2160">
                  <c:v>2.4918981481481483E-2</c:v>
                </c:pt>
                <c:pt idx="2161">
                  <c:v>2.4930555555555553E-2</c:v>
                </c:pt>
                <c:pt idx="2162">
                  <c:v>2.494212962962963E-2</c:v>
                </c:pt>
                <c:pt idx="2163">
                  <c:v>2.49537037037037E-2</c:v>
                </c:pt>
                <c:pt idx="2164">
                  <c:v>2.4965277777777781E-2</c:v>
                </c:pt>
                <c:pt idx="2165">
                  <c:v>2.4976851851851851E-2</c:v>
                </c:pt>
                <c:pt idx="2166">
                  <c:v>2.4988425925925928E-2</c:v>
                </c:pt>
                <c:pt idx="2167">
                  <c:v>2.4999999999999998E-2</c:v>
                </c:pt>
                <c:pt idx="2168">
                  <c:v>2.5011574074074075E-2</c:v>
                </c:pt>
                <c:pt idx="2169">
                  <c:v>2.5023148148148145E-2</c:v>
                </c:pt>
                <c:pt idx="2170">
                  <c:v>2.5034722222222222E-2</c:v>
                </c:pt>
                <c:pt idx="2171">
                  <c:v>2.5046296296296299E-2</c:v>
                </c:pt>
                <c:pt idx="2172">
                  <c:v>2.5057870370370373E-2</c:v>
                </c:pt>
                <c:pt idx="2173">
                  <c:v>2.5069444444444446E-2</c:v>
                </c:pt>
                <c:pt idx="2174">
                  <c:v>2.508101851851852E-2</c:v>
                </c:pt>
                <c:pt idx="2175">
                  <c:v>2.5092592592592593E-2</c:v>
                </c:pt>
                <c:pt idx="2176">
                  <c:v>2.5104166666666664E-2</c:v>
                </c:pt>
                <c:pt idx="2177">
                  <c:v>2.5115740740740741E-2</c:v>
                </c:pt>
                <c:pt idx="2178">
                  <c:v>2.5127314814814811E-2</c:v>
                </c:pt>
                <c:pt idx="2179">
                  <c:v>2.5138888888888891E-2</c:v>
                </c:pt>
                <c:pt idx="2180">
                  <c:v>2.5150462962962961E-2</c:v>
                </c:pt>
                <c:pt idx="2181">
                  <c:v>2.5162037037037038E-2</c:v>
                </c:pt>
                <c:pt idx="2182">
                  <c:v>2.5173611111111108E-2</c:v>
                </c:pt>
                <c:pt idx="2183">
                  <c:v>2.5185185185185185E-2</c:v>
                </c:pt>
                <c:pt idx="2184">
                  <c:v>2.5196759259259256E-2</c:v>
                </c:pt>
                <c:pt idx="2185">
                  <c:v>2.5208333333333333E-2</c:v>
                </c:pt>
                <c:pt idx="2186">
                  <c:v>2.521990740740741E-2</c:v>
                </c:pt>
                <c:pt idx="2187">
                  <c:v>2.5231481481481483E-2</c:v>
                </c:pt>
                <c:pt idx="2188">
                  <c:v>2.5243055555555557E-2</c:v>
                </c:pt>
                <c:pt idx="2189">
                  <c:v>2.525462962962963E-2</c:v>
                </c:pt>
                <c:pt idx="2190">
                  <c:v>2.5266203703703704E-2</c:v>
                </c:pt>
                <c:pt idx="2191">
                  <c:v>2.5277777777777777E-2</c:v>
                </c:pt>
                <c:pt idx="2192">
                  <c:v>2.5289351851851851E-2</c:v>
                </c:pt>
                <c:pt idx="2193">
                  <c:v>2.5300925925925925E-2</c:v>
                </c:pt>
                <c:pt idx="2194">
                  <c:v>2.5312500000000002E-2</c:v>
                </c:pt>
                <c:pt idx="2195">
                  <c:v>2.5324074074074079E-2</c:v>
                </c:pt>
                <c:pt idx="2196">
                  <c:v>2.5335648148148149E-2</c:v>
                </c:pt>
                <c:pt idx="2197">
                  <c:v>2.5347222222222219E-2</c:v>
                </c:pt>
                <c:pt idx="2198">
                  <c:v>2.5358796296296296E-2</c:v>
                </c:pt>
                <c:pt idx="2199">
                  <c:v>2.5370370370370366E-2</c:v>
                </c:pt>
                <c:pt idx="2200">
                  <c:v>2.5381944444444443E-2</c:v>
                </c:pt>
                <c:pt idx="2201">
                  <c:v>2.539351851851852E-2</c:v>
                </c:pt>
                <c:pt idx="2202">
                  <c:v>2.5405092592592594E-2</c:v>
                </c:pt>
                <c:pt idx="2203">
                  <c:v>2.5416666666666667E-2</c:v>
                </c:pt>
                <c:pt idx="2204">
                  <c:v>2.5428240740740741E-2</c:v>
                </c:pt>
                <c:pt idx="2205">
                  <c:v>2.5439814814814814E-2</c:v>
                </c:pt>
                <c:pt idx="2206">
                  <c:v>2.5451388888888888E-2</c:v>
                </c:pt>
                <c:pt idx="2207">
                  <c:v>2.5462962962962962E-2</c:v>
                </c:pt>
                <c:pt idx="2208">
                  <c:v>2.5474537037037035E-2</c:v>
                </c:pt>
                <c:pt idx="2209">
                  <c:v>2.5486111111111112E-2</c:v>
                </c:pt>
                <c:pt idx="2210">
                  <c:v>2.5497685185185189E-2</c:v>
                </c:pt>
                <c:pt idx="2211">
                  <c:v>2.5509259259259259E-2</c:v>
                </c:pt>
                <c:pt idx="2212">
                  <c:v>2.5520833333333336E-2</c:v>
                </c:pt>
                <c:pt idx="2213">
                  <c:v>2.5532407407407406E-2</c:v>
                </c:pt>
                <c:pt idx="2214">
                  <c:v>2.5543981481481483E-2</c:v>
                </c:pt>
                <c:pt idx="2215">
                  <c:v>2.5555555555555554E-2</c:v>
                </c:pt>
                <c:pt idx="2216">
                  <c:v>2.5567129629629634E-2</c:v>
                </c:pt>
                <c:pt idx="2217">
                  <c:v>2.5578703703703704E-2</c:v>
                </c:pt>
                <c:pt idx="2218">
                  <c:v>2.5590277777777778E-2</c:v>
                </c:pt>
                <c:pt idx="2219">
                  <c:v>2.5601851851851851E-2</c:v>
                </c:pt>
                <c:pt idx="2220">
                  <c:v>2.5613425925925925E-2</c:v>
                </c:pt>
                <c:pt idx="2221">
                  <c:v>2.5624999999999998E-2</c:v>
                </c:pt>
                <c:pt idx="2222">
                  <c:v>2.5636574074074072E-2</c:v>
                </c:pt>
                <c:pt idx="2223">
                  <c:v>2.5648148148148146E-2</c:v>
                </c:pt>
                <c:pt idx="2224">
                  <c:v>2.5659722222222223E-2</c:v>
                </c:pt>
                <c:pt idx="2225">
                  <c:v>2.56712962962963E-2</c:v>
                </c:pt>
                <c:pt idx="2226">
                  <c:v>2.568287037037037E-2</c:v>
                </c:pt>
                <c:pt idx="2227">
                  <c:v>2.5694444444444447E-2</c:v>
                </c:pt>
                <c:pt idx="2228">
                  <c:v>2.5706018518518517E-2</c:v>
                </c:pt>
                <c:pt idx="2229">
                  <c:v>2.5717592592592594E-2</c:v>
                </c:pt>
                <c:pt idx="2230">
                  <c:v>2.5729166666666664E-2</c:v>
                </c:pt>
                <c:pt idx="2231">
                  <c:v>2.5740740740740745E-2</c:v>
                </c:pt>
                <c:pt idx="2232">
                  <c:v>2.5752314814814815E-2</c:v>
                </c:pt>
                <c:pt idx="2233">
                  <c:v>2.5763888888888892E-2</c:v>
                </c:pt>
                <c:pt idx="2234">
                  <c:v>2.5775462962962962E-2</c:v>
                </c:pt>
                <c:pt idx="2235">
                  <c:v>2.5787037037037039E-2</c:v>
                </c:pt>
                <c:pt idx="2236">
                  <c:v>2.5798611111111109E-2</c:v>
                </c:pt>
                <c:pt idx="2237">
                  <c:v>2.5810185185185183E-2</c:v>
                </c:pt>
                <c:pt idx="2238">
                  <c:v>2.5821759259259256E-2</c:v>
                </c:pt>
                <c:pt idx="2239">
                  <c:v>2.5833333333333333E-2</c:v>
                </c:pt>
                <c:pt idx="2240">
                  <c:v>2.584490740740741E-2</c:v>
                </c:pt>
                <c:pt idx="2241">
                  <c:v>2.585648148148148E-2</c:v>
                </c:pt>
                <c:pt idx="2242">
                  <c:v>2.5868055555555557E-2</c:v>
                </c:pt>
                <c:pt idx="2243">
                  <c:v>2.5879629629629627E-2</c:v>
                </c:pt>
                <c:pt idx="2244">
                  <c:v>2.5891203703703704E-2</c:v>
                </c:pt>
                <c:pt idx="2245">
                  <c:v>2.5902777777777775E-2</c:v>
                </c:pt>
                <c:pt idx="2246">
                  <c:v>2.5914351851851855E-2</c:v>
                </c:pt>
                <c:pt idx="2247">
                  <c:v>2.5925925925925925E-2</c:v>
                </c:pt>
                <c:pt idx="2248">
                  <c:v>2.5937500000000002E-2</c:v>
                </c:pt>
                <c:pt idx="2249">
                  <c:v>2.5949074074074072E-2</c:v>
                </c:pt>
                <c:pt idx="2250">
                  <c:v>2.5960648148148149E-2</c:v>
                </c:pt>
                <c:pt idx="2251">
                  <c:v>2.5972222222222219E-2</c:v>
                </c:pt>
                <c:pt idx="2252">
                  <c:v>2.5983796296296297E-2</c:v>
                </c:pt>
                <c:pt idx="2253">
                  <c:v>2.5995370370370367E-2</c:v>
                </c:pt>
                <c:pt idx="2254">
                  <c:v>2.6006944444444447E-2</c:v>
                </c:pt>
                <c:pt idx="2255">
                  <c:v>2.6018518518518521E-2</c:v>
                </c:pt>
                <c:pt idx="2256">
                  <c:v>2.6030092592592594E-2</c:v>
                </c:pt>
                <c:pt idx="2257">
                  <c:v>2.6041666666666668E-2</c:v>
                </c:pt>
                <c:pt idx="2258">
                  <c:v>2.6053240740740738E-2</c:v>
                </c:pt>
                <c:pt idx="2259">
                  <c:v>2.6064814814814815E-2</c:v>
                </c:pt>
                <c:pt idx="2260">
                  <c:v>2.6076388888888885E-2</c:v>
                </c:pt>
                <c:pt idx="2261">
                  <c:v>2.6087962962962966E-2</c:v>
                </c:pt>
                <c:pt idx="2262">
                  <c:v>2.6099537037037036E-2</c:v>
                </c:pt>
                <c:pt idx="2263">
                  <c:v>2.6111111111111113E-2</c:v>
                </c:pt>
                <c:pt idx="2264">
                  <c:v>2.6122685185185183E-2</c:v>
                </c:pt>
                <c:pt idx="2265">
                  <c:v>2.613425925925926E-2</c:v>
                </c:pt>
                <c:pt idx="2266">
                  <c:v>2.614583333333333E-2</c:v>
                </c:pt>
                <c:pt idx="2267">
                  <c:v>2.6157407407407407E-2</c:v>
                </c:pt>
                <c:pt idx="2268">
                  <c:v>2.6168981481481477E-2</c:v>
                </c:pt>
                <c:pt idx="2269">
                  <c:v>2.6180555555555558E-2</c:v>
                </c:pt>
                <c:pt idx="2270">
                  <c:v>2.6192129629629631E-2</c:v>
                </c:pt>
                <c:pt idx="2271">
                  <c:v>2.6203703703703705E-2</c:v>
                </c:pt>
                <c:pt idx="2272">
                  <c:v>2.6215277777777778E-2</c:v>
                </c:pt>
                <c:pt idx="2273">
                  <c:v>2.6226851851851852E-2</c:v>
                </c:pt>
                <c:pt idx="2274">
                  <c:v>2.6238425925925925E-2</c:v>
                </c:pt>
                <c:pt idx="2275">
                  <c:v>2.6249999999999999E-2</c:v>
                </c:pt>
                <c:pt idx="2276">
                  <c:v>2.6261574074074076E-2</c:v>
                </c:pt>
                <c:pt idx="2277">
                  <c:v>2.6273148148148153E-2</c:v>
                </c:pt>
                <c:pt idx="2278">
                  <c:v>2.6284722222222223E-2</c:v>
                </c:pt>
                <c:pt idx="2279">
                  <c:v>2.6296296296296293E-2</c:v>
                </c:pt>
                <c:pt idx="2280">
                  <c:v>2.630787037037037E-2</c:v>
                </c:pt>
                <c:pt idx="2281">
                  <c:v>2.631944444444444E-2</c:v>
                </c:pt>
                <c:pt idx="2282">
                  <c:v>2.6331018518518517E-2</c:v>
                </c:pt>
                <c:pt idx="2283">
                  <c:v>2.6342592592592588E-2</c:v>
                </c:pt>
                <c:pt idx="2284">
                  <c:v>2.6354166666666668E-2</c:v>
                </c:pt>
                <c:pt idx="2285">
                  <c:v>2.6365740740740742E-2</c:v>
                </c:pt>
                <c:pt idx="2286">
                  <c:v>2.6377314814814815E-2</c:v>
                </c:pt>
                <c:pt idx="2287">
                  <c:v>2.6388888888888889E-2</c:v>
                </c:pt>
                <c:pt idx="2288">
                  <c:v>2.6400462962962962E-2</c:v>
                </c:pt>
                <c:pt idx="2289">
                  <c:v>2.6412037037037036E-2</c:v>
                </c:pt>
                <c:pt idx="2290">
                  <c:v>2.642361111111111E-2</c:v>
                </c:pt>
                <c:pt idx="2291">
                  <c:v>2.6435185185185187E-2</c:v>
                </c:pt>
                <c:pt idx="2292">
                  <c:v>2.6446759259259264E-2</c:v>
                </c:pt>
                <c:pt idx="2293">
                  <c:v>2.6458333333333334E-2</c:v>
                </c:pt>
                <c:pt idx="2294">
                  <c:v>2.6469907407407411E-2</c:v>
                </c:pt>
                <c:pt idx="2295">
                  <c:v>2.6481481481481481E-2</c:v>
                </c:pt>
                <c:pt idx="2296">
                  <c:v>2.6493055555555558E-2</c:v>
                </c:pt>
                <c:pt idx="2297">
                  <c:v>2.6504629629629628E-2</c:v>
                </c:pt>
                <c:pt idx="2298">
                  <c:v>2.6516203703703698E-2</c:v>
                </c:pt>
                <c:pt idx="2299">
                  <c:v>2.6527777777777779E-2</c:v>
                </c:pt>
                <c:pt idx="2300">
                  <c:v>2.6539351851851852E-2</c:v>
                </c:pt>
                <c:pt idx="2301">
                  <c:v>2.6550925925925926E-2</c:v>
                </c:pt>
                <c:pt idx="2302">
                  <c:v>2.6562499999999999E-2</c:v>
                </c:pt>
                <c:pt idx="2303">
                  <c:v>2.6574074074074073E-2</c:v>
                </c:pt>
                <c:pt idx="2304">
                  <c:v>2.6585648148148146E-2</c:v>
                </c:pt>
                <c:pt idx="2305">
                  <c:v>2.659722222222222E-2</c:v>
                </c:pt>
                <c:pt idx="2306">
                  <c:v>2.6608796296296297E-2</c:v>
                </c:pt>
                <c:pt idx="2307">
                  <c:v>2.6620370370370374E-2</c:v>
                </c:pt>
                <c:pt idx="2308">
                  <c:v>2.6631944444444444E-2</c:v>
                </c:pt>
                <c:pt idx="2309">
                  <c:v>2.6643518518518521E-2</c:v>
                </c:pt>
                <c:pt idx="2310">
                  <c:v>2.6655092592592591E-2</c:v>
                </c:pt>
                <c:pt idx="2311">
                  <c:v>2.6666666666666668E-2</c:v>
                </c:pt>
                <c:pt idx="2312">
                  <c:v>2.6678240740740738E-2</c:v>
                </c:pt>
                <c:pt idx="2313">
                  <c:v>2.6689814814814816E-2</c:v>
                </c:pt>
                <c:pt idx="2314">
                  <c:v>2.6701388888888889E-2</c:v>
                </c:pt>
                <c:pt idx="2315">
                  <c:v>2.6712962962962966E-2</c:v>
                </c:pt>
                <c:pt idx="2316">
                  <c:v>2.6724537037037036E-2</c:v>
                </c:pt>
                <c:pt idx="2317">
                  <c:v>2.6736111111111113E-2</c:v>
                </c:pt>
                <c:pt idx="2318">
                  <c:v>2.6747685185185183E-2</c:v>
                </c:pt>
                <c:pt idx="2319">
                  <c:v>2.6759259259259257E-2</c:v>
                </c:pt>
                <c:pt idx="2320">
                  <c:v>2.6770833333333331E-2</c:v>
                </c:pt>
                <c:pt idx="2321">
                  <c:v>2.6782407407407408E-2</c:v>
                </c:pt>
                <c:pt idx="2322">
                  <c:v>2.6793981481481485E-2</c:v>
                </c:pt>
                <c:pt idx="2323">
                  <c:v>2.6805555555555555E-2</c:v>
                </c:pt>
                <c:pt idx="2324">
                  <c:v>2.6817129629629632E-2</c:v>
                </c:pt>
                <c:pt idx="2325">
                  <c:v>2.6828703703703702E-2</c:v>
                </c:pt>
                <c:pt idx="2326">
                  <c:v>2.6840277777777779E-2</c:v>
                </c:pt>
                <c:pt idx="2327">
                  <c:v>2.6851851851851849E-2</c:v>
                </c:pt>
                <c:pt idx="2328">
                  <c:v>2.6863425925925926E-2</c:v>
                </c:pt>
                <c:pt idx="2329">
                  <c:v>2.6875E-2</c:v>
                </c:pt>
                <c:pt idx="2330">
                  <c:v>2.6886574074074077E-2</c:v>
                </c:pt>
                <c:pt idx="2331">
                  <c:v>2.6898148148148147E-2</c:v>
                </c:pt>
                <c:pt idx="2332">
                  <c:v>2.6909722222222224E-2</c:v>
                </c:pt>
                <c:pt idx="2333">
                  <c:v>2.6921296296296294E-2</c:v>
                </c:pt>
                <c:pt idx="2334">
                  <c:v>2.6932870370370371E-2</c:v>
                </c:pt>
                <c:pt idx="2335">
                  <c:v>2.6944444444444441E-2</c:v>
                </c:pt>
                <c:pt idx="2336">
                  <c:v>2.6956018518518522E-2</c:v>
                </c:pt>
                <c:pt idx="2337">
                  <c:v>2.6967592592592595E-2</c:v>
                </c:pt>
                <c:pt idx="2338">
                  <c:v>2.6979166666666669E-2</c:v>
                </c:pt>
                <c:pt idx="2339">
                  <c:v>2.6990740740740742E-2</c:v>
                </c:pt>
                <c:pt idx="2340">
                  <c:v>2.7002314814814812E-2</c:v>
                </c:pt>
                <c:pt idx="2341">
                  <c:v>2.7013888888888889E-2</c:v>
                </c:pt>
                <c:pt idx="2342">
                  <c:v>2.7025462962962959E-2</c:v>
                </c:pt>
                <c:pt idx="2343">
                  <c:v>2.7037037037037037E-2</c:v>
                </c:pt>
                <c:pt idx="2344">
                  <c:v>2.704861111111111E-2</c:v>
                </c:pt>
                <c:pt idx="2345">
                  <c:v>2.7060185185185187E-2</c:v>
                </c:pt>
                <c:pt idx="2346">
                  <c:v>2.7071759259259257E-2</c:v>
                </c:pt>
                <c:pt idx="2347">
                  <c:v>2.7083333333333334E-2</c:v>
                </c:pt>
                <c:pt idx="2348">
                  <c:v>2.7094907407407404E-2</c:v>
                </c:pt>
                <c:pt idx="2349">
                  <c:v>2.7106481481481481E-2</c:v>
                </c:pt>
                <c:pt idx="2350">
                  <c:v>2.7118055555555552E-2</c:v>
                </c:pt>
                <c:pt idx="2351">
                  <c:v>2.7129629629629632E-2</c:v>
                </c:pt>
                <c:pt idx="2352">
                  <c:v>2.7141203703703706E-2</c:v>
                </c:pt>
                <c:pt idx="2353">
                  <c:v>2.7152777777777779E-2</c:v>
                </c:pt>
                <c:pt idx="2354">
                  <c:v>2.7164351851851853E-2</c:v>
                </c:pt>
                <c:pt idx="2355">
                  <c:v>2.7175925925925926E-2</c:v>
                </c:pt>
                <c:pt idx="2356">
                  <c:v>2.71875E-2</c:v>
                </c:pt>
                <c:pt idx="2357">
                  <c:v>2.7199074074074073E-2</c:v>
                </c:pt>
                <c:pt idx="2358">
                  <c:v>2.7210648148148147E-2</c:v>
                </c:pt>
                <c:pt idx="2359">
                  <c:v>2.7222222222222228E-2</c:v>
                </c:pt>
                <c:pt idx="2360">
                  <c:v>2.7233796296296298E-2</c:v>
                </c:pt>
                <c:pt idx="2361">
                  <c:v>2.7245370370370368E-2</c:v>
                </c:pt>
                <c:pt idx="2362">
                  <c:v>2.7256944444444445E-2</c:v>
                </c:pt>
                <c:pt idx="2363">
                  <c:v>2.7268518518518515E-2</c:v>
                </c:pt>
                <c:pt idx="2364">
                  <c:v>2.7280092592592592E-2</c:v>
                </c:pt>
                <c:pt idx="2365">
                  <c:v>2.7291666666666662E-2</c:v>
                </c:pt>
                <c:pt idx="2366">
                  <c:v>2.7303240740740743E-2</c:v>
                </c:pt>
                <c:pt idx="2367">
                  <c:v>2.7314814814814816E-2</c:v>
                </c:pt>
                <c:pt idx="2368">
                  <c:v>2.732638888888889E-2</c:v>
                </c:pt>
                <c:pt idx="2369">
                  <c:v>2.7337962962962963E-2</c:v>
                </c:pt>
                <c:pt idx="2370">
                  <c:v>2.7349537037037037E-2</c:v>
                </c:pt>
                <c:pt idx="2371">
                  <c:v>2.736111111111111E-2</c:v>
                </c:pt>
                <c:pt idx="2372">
                  <c:v>2.7372685185185184E-2</c:v>
                </c:pt>
                <c:pt idx="2373">
                  <c:v>2.7384259259259257E-2</c:v>
                </c:pt>
                <c:pt idx="2374">
                  <c:v>2.7395833333333338E-2</c:v>
                </c:pt>
                <c:pt idx="2375">
                  <c:v>2.7407407407407408E-2</c:v>
                </c:pt>
                <c:pt idx="2376">
                  <c:v>2.7418981481481485E-2</c:v>
                </c:pt>
                <c:pt idx="2377">
                  <c:v>2.7430555555555555E-2</c:v>
                </c:pt>
                <c:pt idx="2378">
                  <c:v>2.7442129629629632E-2</c:v>
                </c:pt>
                <c:pt idx="2379">
                  <c:v>2.7453703703703702E-2</c:v>
                </c:pt>
                <c:pt idx="2380">
                  <c:v>2.7465277777777772E-2</c:v>
                </c:pt>
                <c:pt idx="2381">
                  <c:v>2.7476851851851853E-2</c:v>
                </c:pt>
                <c:pt idx="2382">
                  <c:v>2.7488425925925927E-2</c:v>
                </c:pt>
                <c:pt idx="2383">
                  <c:v>2.75E-2</c:v>
                </c:pt>
                <c:pt idx="2384">
                  <c:v>2.7511574074074074E-2</c:v>
                </c:pt>
                <c:pt idx="2385">
                  <c:v>2.7523148148148147E-2</c:v>
                </c:pt>
                <c:pt idx="2386">
                  <c:v>2.7534722222222221E-2</c:v>
                </c:pt>
                <c:pt idx="2387">
                  <c:v>2.7546296296296294E-2</c:v>
                </c:pt>
                <c:pt idx="2388">
                  <c:v>2.7557870370370368E-2</c:v>
                </c:pt>
                <c:pt idx="2389">
                  <c:v>2.7569444444444448E-2</c:v>
                </c:pt>
                <c:pt idx="2390">
                  <c:v>2.7569444444444448E-2</c:v>
                </c:pt>
                <c:pt idx="2391">
                  <c:v>2.7581018518518519E-2</c:v>
                </c:pt>
                <c:pt idx="2392">
                  <c:v>2.7592592592592596E-2</c:v>
                </c:pt>
                <c:pt idx="2393">
                  <c:v>2.7604166666666666E-2</c:v>
                </c:pt>
                <c:pt idx="2394">
                  <c:v>2.7615740740740743E-2</c:v>
                </c:pt>
                <c:pt idx="2395">
                  <c:v>2.7627314814814813E-2</c:v>
                </c:pt>
                <c:pt idx="2396">
                  <c:v>2.763888888888889E-2</c:v>
                </c:pt>
                <c:pt idx="2397">
                  <c:v>2.7650462962962963E-2</c:v>
                </c:pt>
                <c:pt idx="2398">
                  <c:v>2.7662037037037041E-2</c:v>
                </c:pt>
                <c:pt idx="2399">
                  <c:v>2.7673611111111111E-2</c:v>
                </c:pt>
                <c:pt idx="2400">
                  <c:v>2.7685185185185188E-2</c:v>
                </c:pt>
                <c:pt idx="2401">
                  <c:v>2.7696759259259258E-2</c:v>
                </c:pt>
                <c:pt idx="2402">
                  <c:v>2.7708333333333331E-2</c:v>
                </c:pt>
                <c:pt idx="2403">
                  <c:v>2.7719907407407405E-2</c:v>
                </c:pt>
                <c:pt idx="2404">
                  <c:v>2.7731481481481478E-2</c:v>
                </c:pt>
                <c:pt idx="2405">
                  <c:v>2.7743055555555559E-2</c:v>
                </c:pt>
                <c:pt idx="2406">
                  <c:v>2.7754629629629629E-2</c:v>
                </c:pt>
                <c:pt idx="2407">
                  <c:v>2.7766203703703706E-2</c:v>
                </c:pt>
                <c:pt idx="2408">
                  <c:v>2.7777777777777776E-2</c:v>
                </c:pt>
                <c:pt idx="2409">
                  <c:v>2.7789351851851853E-2</c:v>
                </c:pt>
                <c:pt idx="2410">
                  <c:v>2.7800925925925923E-2</c:v>
                </c:pt>
                <c:pt idx="2411">
                  <c:v>2.78125E-2</c:v>
                </c:pt>
                <c:pt idx="2412">
                  <c:v>2.7824074074074074E-2</c:v>
                </c:pt>
                <c:pt idx="2413">
                  <c:v>2.7835648148148151E-2</c:v>
                </c:pt>
                <c:pt idx="2414">
                  <c:v>2.7847222222222221E-2</c:v>
                </c:pt>
                <c:pt idx="2415">
                  <c:v>2.7858796296296298E-2</c:v>
                </c:pt>
                <c:pt idx="2416">
                  <c:v>2.7870370370370368E-2</c:v>
                </c:pt>
                <c:pt idx="2417">
                  <c:v>2.7881944444444445E-2</c:v>
                </c:pt>
                <c:pt idx="2418">
                  <c:v>2.7893518518518515E-2</c:v>
                </c:pt>
                <c:pt idx="2419">
                  <c:v>2.7905092592592592E-2</c:v>
                </c:pt>
                <c:pt idx="2420">
                  <c:v>2.7916666666666669E-2</c:v>
                </c:pt>
                <c:pt idx="2421">
                  <c:v>2.7928240740740743E-2</c:v>
                </c:pt>
                <c:pt idx="2422">
                  <c:v>2.7939814814814817E-2</c:v>
                </c:pt>
                <c:pt idx="2423">
                  <c:v>2.7951388888888887E-2</c:v>
                </c:pt>
                <c:pt idx="2424">
                  <c:v>2.7962962962962964E-2</c:v>
                </c:pt>
                <c:pt idx="2425">
                  <c:v>2.7974537037037034E-2</c:v>
                </c:pt>
                <c:pt idx="2426">
                  <c:v>2.7986111111111111E-2</c:v>
                </c:pt>
                <c:pt idx="2427">
                  <c:v>2.7997685185185184E-2</c:v>
                </c:pt>
                <c:pt idx="2428">
                  <c:v>2.8009259259259262E-2</c:v>
                </c:pt>
                <c:pt idx="2429">
                  <c:v>2.8020833333333332E-2</c:v>
                </c:pt>
                <c:pt idx="2430">
                  <c:v>2.8032407407407409E-2</c:v>
                </c:pt>
                <c:pt idx="2431">
                  <c:v>2.8043981481481479E-2</c:v>
                </c:pt>
                <c:pt idx="2432">
                  <c:v>2.8055555555555556E-2</c:v>
                </c:pt>
                <c:pt idx="2433">
                  <c:v>2.8067129629629626E-2</c:v>
                </c:pt>
                <c:pt idx="2434">
                  <c:v>2.8078703703703703E-2</c:v>
                </c:pt>
                <c:pt idx="2435">
                  <c:v>2.809027777777778E-2</c:v>
                </c:pt>
                <c:pt idx="2436">
                  <c:v>2.8101851851851854E-2</c:v>
                </c:pt>
                <c:pt idx="2437">
                  <c:v>2.8113425925925927E-2</c:v>
                </c:pt>
                <c:pt idx="2438">
                  <c:v>2.8125000000000001E-2</c:v>
                </c:pt>
                <c:pt idx="2439">
                  <c:v>2.8136574074074074E-2</c:v>
                </c:pt>
                <c:pt idx="2440">
                  <c:v>2.8148148148148148E-2</c:v>
                </c:pt>
                <c:pt idx="2441">
                  <c:v>2.8159722222222221E-2</c:v>
                </c:pt>
                <c:pt idx="2442">
                  <c:v>2.8171296296296302E-2</c:v>
                </c:pt>
                <c:pt idx="2443">
                  <c:v>2.8182870370370372E-2</c:v>
                </c:pt>
                <c:pt idx="2444">
                  <c:v>2.8194444444444442E-2</c:v>
                </c:pt>
                <c:pt idx="2445">
                  <c:v>2.8206018518518519E-2</c:v>
                </c:pt>
                <c:pt idx="2446">
                  <c:v>2.8217592592592589E-2</c:v>
                </c:pt>
                <c:pt idx="2447">
                  <c:v>2.8229166666666666E-2</c:v>
                </c:pt>
                <c:pt idx="2448">
                  <c:v>2.8240740740740736E-2</c:v>
                </c:pt>
                <c:pt idx="2449">
                  <c:v>2.8252314814814813E-2</c:v>
                </c:pt>
                <c:pt idx="2450">
                  <c:v>2.826388888888889E-2</c:v>
                </c:pt>
                <c:pt idx="2451">
                  <c:v>2.8275462962962964E-2</c:v>
                </c:pt>
                <c:pt idx="2452">
                  <c:v>2.8287037037037038E-2</c:v>
                </c:pt>
                <c:pt idx="2453">
                  <c:v>2.8298611111111111E-2</c:v>
                </c:pt>
                <c:pt idx="2454">
                  <c:v>2.8310185185185185E-2</c:v>
                </c:pt>
                <c:pt idx="2455">
                  <c:v>2.8321759259259258E-2</c:v>
                </c:pt>
                <c:pt idx="2456">
                  <c:v>2.8333333333333332E-2</c:v>
                </c:pt>
                <c:pt idx="2457">
                  <c:v>2.8344907407407412E-2</c:v>
                </c:pt>
                <c:pt idx="2458">
                  <c:v>2.8356481481481483E-2</c:v>
                </c:pt>
                <c:pt idx="2459">
                  <c:v>2.836805555555556E-2</c:v>
                </c:pt>
                <c:pt idx="2460">
                  <c:v>2.837962962962963E-2</c:v>
                </c:pt>
                <c:pt idx="2461">
                  <c:v>2.8391203703703707E-2</c:v>
                </c:pt>
                <c:pt idx="2462">
                  <c:v>2.8402777777777777E-2</c:v>
                </c:pt>
                <c:pt idx="2463">
                  <c:v>2.8414351851851847E-2</c:v>
                </c:pt>
                <c:pt idx="2464">
                  <c:v>2.8425925925925924E-2</c:v>
                </c:pt>
                <c:pt idx="2465">
                  <c:v>2.8437500000000001E-2</c:v>
                </c:pt>
                <c:pt idx="2466">
                  <c:v>2.8449074074074075E-2</c:v>
                </c:pt>
                <c:pt idx="2467">
                  <c:v>2.8460648148148148E-2</c:v>
                </c:pt>
                <c:pt idx="2468">
                  <c:v>2.8472222222222222E-2</c:v>
                </c:pt>
                <c:pt idx="2469">
                  <c:v>2.8483796296296295E-2</c:v>
                </c:pt>
                <c:pt idx="2470">
                  <c:v>2.8495370370370369E-2</c:v>
                </c:pt>
                <c:pt idx="2471">
                  <c:v>2.8506944444444442E-2</c:v>
                </c:pt>
                <c:pt idx="2472">
                  <c:v>2.8518518518518523E-2</c:v>
                </c:pt>
                <c:pt idx="2473">
                  <c:v>2.8530092592592593E-2</c:v>
                </c:pt>
                <c:pt idx="2474">
                  <c:v>2.854166666666667E-2</c:v>
                </c:pt>
                <c:pt idx="2475">
                  <c:v>2.855324074074074E-2</c:v>
                </c:pt>
                <c:pt idx="2476">
                  <c:v>2.8564814814814817E-2</c:v>
                </c:pt>
                <c:pt idx="2477">
                  <c:v>2.8576388888888887E-2</c:v>
                </c:pt>
                <c:pt idx="2478">
                  <c:v>2.8587962962962964E-2</c:v>
                </c:pt>
                <c:pt idx="2479">
                  <c:v>2.8599537037037034E-2</c:v>
                </c:pt>
                <c:pt idx="2480">
                  <c:v>2.8611111111111115E-2</c:v>
                </c:pt>
                <c:pt idx="2481">
                  <c:v>2.8622685185185185E-2</c:v>
                </c:pt>
                <c:pt idx="2482">
                  <c:v>2.8634259259259262E-2</c:v>
                </c:pt>
                <c:pt idx="2483">
                  <c:v>2.8645833333333332E-2</c:v>
                </c:pt>
                <c:pt idx="2484">
                  <c:v>2.8657407407407406E-2</c:v>
                </c:pt>
                <c:pt idx="2485">
                  <c:v>2.8668981481481479E-2</c:v>
                </c:pt>
                <c:pt idx="2486">
                  <c:v>2.8680555555555553E-2</c:v>
                </c:pt>
                <c:pt idx="2487">
                  <c:v>2.8692129629629633E-2</c:v>
                </c:pt>
                <c:pt idx="2488">
                  <c:v>2.8703703703703703E-2</c:v>
                </c:pt>
                <c:pt idx="2489">
                  <c:v>2.8715277777777781E-2</c:v>
                </c:pt>
                <c:pt idx="2490">
                  <c:v>2.8726851851851851E-2</c:v>
                </c:pt>
                <c:pt idx="2491">
                  <c:v>2.8738425925925928E-2</c:v>
                </c:pt>
                <c:pt idx="2492">
                  <c:v>2.8749999999999998E-2</c:v>
                </c:pt>
                <c:pt idx="2493">
                  <c:v>2.8761574074074075E-2</c:v>
                </c:pt>
                <c:pt idx="2494">
                  <c:v>2.8773148148148145E-2</c:v>
                </c:pt>
                <c:pt idx="2495">
                  <c:v>2.8784722222222225E-2</c:v>
                </c:pt>
                <c:pt idx="2496">
                  <c:v>2.8796296296296296E-2</c:v>
                </c:pt>
                <c:pt idx="2497">
                  <c:v>2.8807870370370373E-2</c:v>
                </c:pt>
                <c:pt idx="2498">
                  <c:v>2.8819444444444443E-2</c:v>
                </c:pt>
                <c:pt idx="2499">
                  <c:v>2.883101851851852E-2</c:v>
                </c:pt>
                <c:pt idx="2500">
                  <c:v>2.884259259259259E-2</c:v>
                </c:pt>
                <c:pt idx="2501">
                  <c:v>2.8854166666666667E-2</c:v>
                </c:pt>
                <c:pt idx="2502">
                  <c:v>2.8865740740740744E-2</c:v>
                </c:pt>
                <c:pt idx="2503">
                  <c:v>2.8877314814814817E-2</c:v>
                </c:pt>
                <c:pt idx="2504">
                  <c:v>2.8888888888888891E-2</c:v>
                </c:pt>
                <c:pt idx="2505">
                  <c:v>2.8900462962962961E-2</c:v>
                </c:pt>
                <c:pt idx="2506">
                  <c:v>2.8912037037037038E-2</c:v>
                </c:pt>
                <c:pt idx="2507">
                  <c:v>2.8923611111111108E-2</c:v>
                </c:pt>
                <c:pt idx="2508">
                  <c:v>2.8935185185185185E-2</c:v>
                </c:pt>
                <c:pt idx="2509">
                  <c:v>2.8946759259259255E-2</c:v>
                </c:pt>
                <c:pt idx="2510">
                  <c:v>2.8958333333333336E-2</c:v>
                </c:pt>
                <c:pt idx="2511">
                  <c:v>2.8969907407407406E-2</c:v>
                </c:pt>
                <c:pt idx="2512">
                  <c:v>2.8981481481481483E-2</c:v>
                </c:pt>
                <c:pt idx="2513">
                  <c:v>2.8993055555555553E-2</c:v>
                </c:pt>
                <c:pt idx="2514">
                  <c:v>2.900462962962963E-2</c:v>
                </c:pt>
                <c:pt idx="2515">
                  <c:v>2.90162037037037E-2</c:v>
                </c:pt>
                <c:pt idx="2516">
                  <c:v>2.9027777777777777E-2</c:v>
                </c:pt>
                <c:pt idx="2517">
                  <c:v>2.9039351851851854E-2</c:v>
                </c:pt>
                <c:pt idx="2518">
                  <c:v>2.9050925925925928E-2</c:v>
                </c:pt>
                <c:pt idx="2519">
                  <c:v>2.9062500000000002E-2</c:v>
                </c:pt>
                <c:pt idx="2520">
                  <c:v>2.9074074074074075E-2</c:v>
                </c:pt>
                <c:pt idx="2521">
                  <c:v>2.9085648148148149E-2</c:v>
                </c:pt>
                <c:pt idx="2522">
                  <c:v>2.9097222222222222E-2</c:v>
                </c:pt>
                <c:pt idx="2523">
                  <c:v>2.9108796296296296E-2</c:v>
                </c:pt>
                <c:pt idx="2524">
                  <c:v>2.9120370370370366E-2</c:v>
                </c:pt>
                <c:pt idx="2525">
                  <c:v>2.9131944444444446E-2</c:v>
                </c:pt>
                <c:pt idx="2526">
                  <c:v>2.9143518518518517E-2</c:v>
                </c:pt>
                <c:pt idx="2527">
                  <c:v>2.9155092592592594E-2</c:v>
                </c:pt>
                <c:pt idx="2528">
                  <c:v>2.9166666666666664E-2</c:v>
                </c:pt>
                <c:pt idx="2529">
                  <c:v>2.9178240740740741E-2</c:v>
                </c:pt>
                <c:pt idx="2530">
                  <c:v>2.9189814814814811E-2</c:v>
                </c:pt>
                <c:pt idx="2531">
                  <c:v>2.9201388888888888E-2</c:v>
                </c:pt>
                <c:pt idx="2532">
                  <c:v>2.9212962962962965E-2</c:v>
                </c:pt>
                <c:pt idx="2533">
                  <c:v>2.9224537037037038E-2</c:v>
                </c:pt>
                <c:pt idx="2534">
                  <c:v>2.9236111111111112E-2</c:v>
                </c:pt>
                <c:pt idx="2535">
                  <c:v>2.9247685185185186E-2</c:v>
                </c:pt>
                <c:pt idx="2536">
                  <c:v>2.9259259259259259E-2</c:v>
                </c:pt>
                <c:pt idx="2537">
                  <c:v>2.9270833333333333E-2</c:v>
                </c:pt>
                <c:pt idx="2538">
                  <c:v>2.9282407407407406E-2</c:v>
                </c:pt>
                <c:pt idx="2539">
                  <c:v>2.929398148148148E-2</c:v>
                </c:pt>
                <c:pt idx="2540">
                  <c:v>2.9305555555555557E-2</c:v>
                </c:pt>
                <c:pt idx="2541">
                  <c:v>2.9317129629629634E-2</c:v>
                </c:pt>
                <c:pt idx="2542">
                  <c:v>2.9328703703703704E-2</c:v>
                </c:pt>
                <c:pt idx="2543">
                  <c:v>2.9340277777777781E-2</c:v>
                </c:pt>
                <c:pt idx="2544">
                  <c:v>2.9351851851851851E-2</c:v>
                </c:pt>
                <c:pt idx="2545">
                  <c:v>2.9363425925925921E-2</c:v>
                </c:pt>
                <c:pt idx="2546">
                  <c:v>2.9374999999999998E-2</c:v>
                </c:pt>
                <c:pt idx="2547">
                  <c:v>2.9386574074074075E-2</c:v>
                </c:pt>
                <c:pt idx="2548">
                  <c:v>2.9398148148148149E-2</c:v>
                </c:pt>
                <c:pt idx="2549">
                  <c:v>2.9409722222222223E-2</c:v>
                </c:pt>
                <c:pt idx="2550">
                  <c:v>2.9421296296296296E-2</c:v>
                </c:pt>
                <c:pt idx="2551">
                  <c:v>2.943287037037037E-2</c:v>
                </c:pt>
                <c:pt idx="2552">
                  <c:v>2.9444444444444443E-2</c:v>
                </c:pt>
                <c:pt idx="2553">
                  <c:v>2.9456018518518517E-2</c:v>
                </c:pt>
                <c:pt idx="2554">
                  <c:v>2.946759259259259E-2</c:v>
                </c:pt>
                <c:pt idx="2555">
                  <c:v>2.9479166666666667E-2</c:v>
                </c:pt>
                <c:pt idx="2556">
                  <c:v>2.9490740740740744E-2</c:v>
                </c:pt>
                <c:pt idx="2557">
                  <c:v>2.9502314814814815E-2</c:v>
                </c:pt>
                <c:pt idx="2558">
                  <c:v>2.9513888888888892E-2</c:v>
                </c:pt>
                <c:pt idx="2559">
                  <c:v>2.9525462962962962E-2</c:v>
                </c:pt>
                <c:pt idx="2560">
                  <c:v>2.9537037037037039E-2</c:v>
                </c:pt>
                <c:pt idx="2561">
                  <c:v>2.9548611111111109E-2</c:v>
                </c:pt>
                <c:pt idx="2562">
                  <c:v>2.9560185185185189E-2</c:v>
                </c:pt>
                <c:pt idx="2563">
                  <c:v>2.9571759259259259E-2</c:v>
                </c:pt>
                <c:pt idx="2564">
                  <c:v>2.9583333333333336E-2</c:v>
                </c:pt>
                <c:pt idx="2565">
                  <c:v>2.9594907407407407E-2</c:v>
                </c:pt>
                <c:pt idx="2566">
                  <c:v>2.960648148148148E-2</c:v>
                </c:pt>
                <c:pt idx="2567">
                  <c:v>2.9618055555555554E-2</c:v>
                </c:pt>
                <c:pt idx="2568">
                  <c:v>2.9629629629629627E-2</c:v>
                </c:pt>
                <c:pt idx="2569">
                  <c:v>2.9641203703703701E-2</c:v>
                </c:pt>
                <c:pt idx="2570">
                  <c:v>2.9652777777777778E-2</c:v>
                </c:pt>
                <c:pt idx="2571">
                  <c:v>2.9664351851851855E-2</c:v>
                </c:pt>
                <c:pt idx="2572">
                  <c:v>2.9675925925925925E-2</c:v>
                </c:pt>
                <c:pt idx="2573">
                  <c:v>2.9687500000000002E-2</c:v>
                </c:pt>
                <c:pt idx="2574">
                  <c:v>2.9699074074074072E-2</c:v>
                </c:pt>
                <c:pt idx="2575">
                  <c:v>2.9710648148148149E-2</c:v>
                </c:pt>
                <c:pt idx="2576">
                  <c:v>2.9722222222222219E-2</c:v>
                </c:pt>
                <c:pt idx="2577">
                  <c:v>2.97337962962963E-2</c:v>
                </c:pt>
                <c:pt idx="2578">
                  <c:v>2.974537037037037E-2</c:v>
                </c:pt>
                <c:pt idx="2579">
                  <c:v>2.9756944444444447E-2</c:v>
                </c:pt>
                <c:pt idx="2580">
                  <c:v>2.9768518518518517E-2</c:v>
                </c:pt>
                <c:pt idx="2581">
                  <c:v>2.9780092592592594E-2</c:v>
                </c:pt>
                <c:pt idx="2582">
                  <c:v>2.9791666666666664E-2</c:v>
                </c:pt>
                <c:pt idx="2583">
                  <c:v>2.9803240740740741E-2</c:v>
                </c:pt>
                <c:pt idx="2584">
                  <c:v>2.9814814814814811E-2</c:v>
                </c:pt>
                <c:pt idx="2585">
                  <c:v>2.9826388888888892E-2</c:v>
                </c:pt>
                <c:pt idx="2586">
                  <c:v>2.9837962962962965E-2</c:v>
                </c:pt>
                <c:pt idx="2587">
                  <c:v>2.9849537037037036E-2</c:v>
                </c:pt>
                <c:pt idx="2588">
                  <c:v>2.9861111111111113E-2</c:v>
                </c:pt>
                <c:pt idx="2589">
                  <c:v>2.9872685185185183E-2</c:v>
                </c:pt>
                <c:pt idx="2590">
                  <c:v>2.988425925925926E-2</c:v>
                </c:pt>
                <c:pt idx="2591">
                  <c:v>2.989583333333333E-2</c:v>
                </c:pt>
                <c:pt idx="2592">
                  <c:v>2.990740740740741E-2</c:v>
                </c:pt>
                <c:pt idx="2593">
                  <c:v>2.991898148148148E-2</c:v>
                </c:pt>
                <c:pt idx="2594">
                  <c:v>2.9930555555555557E-2</c:v>
                </c:pt>
                <c:pt idx="2595">
                  <c:v>2.9942129629629628E-2</c:v>
                </c:pt>
                <c:pt idx="2596">
                  <c:v>2.9953703703703705E-2</c:v>
                </c:pt>
                <c:pt idx="2597">
                  <c:v>2.9965277777777775E-2</c:v>
                </c:pt>
                <c:pt idx="2598">
                  <c:v>2.9976851851851852E-2</c:v>
                </c:pt>
                <c:pt idx="2599">
                  <c:v>2.9988425925925922E-2</c:v>
                </c:pt>
                <c:pt idx="2600">
                  <c:v>3.0000000000000002E-2</c:v>
                </c:pt>
                <c:pt idx="2601">
                  <c:v>3.0011574074074076E-2</c:v>
                </c:pt>
                <c:pt idx="2602">
                  <c:v>3.0023148148148149E-2</c:v>
                </c:pt>
                <c:pt idx="2603">
                  <c:v>3.0034722222222223E-2</c:v>
                </c:pt>
                <c:pt idx="2604">
                  <c:v>3.0046296296296297E-2</c:v>
                </c:pt>
                <c:pt idx="2605">
                  <c:v>3.005787037037037E-2</c:v>
                </c:pt>
                <c:pt idx="2606">
                  <c:v>3.006944444444444E-2</c:v>
                </c:pt>
                <c:pt idx="2607">
                  <c:v>3.0081018518518521E-2</c:v>
                </c:pt>
                <c:pt idx="2608">
                  <c:v>3.0092592592592591E-2</c:v>
                </c:pt>
                <c:pt idx="2609">
                  <c:v>3.0104166666666668E-2</c:v>
                </c:pt>
                <c:pt idx="2610">
                  <c:v>3.0115740740740738E-2</c:v>
                </c:pt>
                <c:pt idx="2611">
                  <c:v>3.0127314814814815E-2</c:v>
                </c:pt>
                <c:pt idx="2612">
                  <c:v>3.0138888888888885E-2</c:v>
                </c:pt>
                <c:pt idx="2613">
                  <c:v>3.0150462962962962E-2</c:v>
                </c:pt>
                <c:pt idx="2614">
                  <c:v>3.0162037037037032E-2</c:v>
                </c:pt>
                <c:pt idx="2615">
                  <c:v>3.0173611111111113E-2</c:v>
                </c:pt>
                <c:pt idx="2616">
                  <c:v>3.0185185185185186E-2</c:v>
                </c:pt>
                <c:pt idx="2617">
                  <c:v>3.019675925925926E-2</c:v>
                </c:pt>
                <c:pt idx="2618">
                  <c:v>3.0208333333333334E-2</c:v>
                </c:pt>
                <c:pt idx="2619">
                  <c:v>3.0219907407407407E-2</c:v>
                </c:pt>
                <c:pt idx="2620">
                  <c:v>3.0231481481481481E-2</c:v>
                </c:pt>
                <c:pt idx="2621">
                  <c:v>3.0243055555555554E-2</c:v>
                </c:pt>
                <c:pt idx="2622">
                  <c:v>3.0254629629629631E-2</c:v>
                </c:pt>
                <c:pt idx="2623">
                  <c:v>3.0266203703703708E-2</c:v>
                </c:pt>
                <c:pt idx="2624">
                  <c:v>3.0277777777777778E-2</c:v>
                </c:pt>
                <c:pt idx="2625">
                  <c:v>3.0289351851851855E-2</c:v>
                </c:pt>
                <c:pt idx="2626">
                  <c:v>3.0300925925925926E-2</c:v>
                </c:pt>
                <c:pt idx="2627">
                  <c:v>3.0312499999999996E-2</c:v>
                </c:pt>
                <c:pt idx="2628">
                  <c:v>3.0324074074074073E-2</c:v>
                </c:pt>
                <c:pt idx="2629">
                  <c:v>3.0335648148148143E-2</c:v>
                </c:pt>
                <c:pt idx="2630">
                  <c:v>3.0347222222222223E-2</c:v>
                </c:pt>
                <c:pt idx="2631">
                  <c:v>3.0358796296296297E-2</c:v>
                </c:pt>
                <c:pt idx="2632">
                  <c:v>3.037037037037037E-2</c:v>
                </c:pt>
                <c:pt idx="2633">
                  <c:v>3.0381944444444444E-2</c:v>
                </c:pt>
                <c:pt idx="2634">
                  <c:v>3.0393518518518518E-2</c:v>
                </c:pt>
                <c:pt idx="2635">
                  <c:v>3.0405092592592591E-2</c:v>
                </c:pt>
                <c:pt idx="2636">
                  <c:v>3.0416666666666665E-2</c:v>
                </c:pt>
                <c:pt idx="2637">
                  <c:v>3.0428240740740742E-2</c:v>
                </c:pt>
                <c:pt idx="2638">
                  <c:v>3.0439814814814819E-2</c:v>
                </c:pt>
                <c:pt idx="2639">
                  <c:v>3.0451388888888889E-2</c:v>
                </c:pt>
                <c:pt idx="2640">
                  <c:v>3.0462962962962966E-2</c:v>
                </c:pt>
                <c:pt idx="2641">
                  <c:v>3.0474537037037036E-2</c:v>
                </c:pt>
                <c:pt idx="2642">
                  <c:v>3.0486111111111113E-2</c:v>
                </c:pt>
                <c:pt idx="2643">
                  <c:v>3.0497685185185183E-2</c:v>
                </c:pt>
                <c:pt idx="2644">
                  <c:v>3.050925925925926E-2</c:v>
                </c:pt>
                <c:pt idx="2645">
                  <c:v>3.0520833333333334E-2</c:v>
                </c:pt>
                <c:pt idx="2646">
                  <c:v>3.0532407407407411E-2</c:v>
                </c:pt>
                <c:pt idx="2647">
                  <c:v>3.0543981481481481E-2</c:v>
                </c:pt>
                <c:pt idx="2648">
                  <c:v>3.0555555555555555E-2</c:v>
                </c:pt>
                <c:pt idx="2649">
                  <c:v>3.0567129629629628E-2</c:v>
                </c:pt>
                <c:pt idx="2650">
                  <c:v>3.0578703703703702E-2</c:v>
                </c:pt>
                <c:pt idx="2651">
                  <c:v>3.0590277777777775E-2</c:v>
                </c:pt>
                <c:pt idx="2652">
                  <c:v>3.0601851851851852E-2</c:v>
                </c:pt>
                <c:pt idx="2653">
                  <c:v>3.0613425925925929E-2</c:v>
                </c:pt>
                <c:pt idx="2654">
                  <c:v>3.0624999999999999E-2</c:v>
                </c:pt>
                <c:pt idx="2655">
                  <c:v>3.0636574074074076E-2</c:v>
                </c:pt>
                <c:pt idx="2656">
                  <c:v>3.0648148148148147E-2</c:v>
                </c:pt>
                <c:pt idx="2657">
                  <c:v>3.0659722222222224E-2</c:v>
                </c:pt>
                <c:pt idx="2658">
                  <c:v>3.0671296296296294E-2</c:v>
                </c:pt>
                <c:pt idx="2659">
                  <c:v>3.0682870370370371E-2</c:v>
                </c:pt>
                <c:pt idx="2660">
                  <c:v>3.0694444444444444E-2</c:v>
                </c:pt>
                <c:pt idx="2661">
                  <c:v>3.0706018518518521E-2</c:v>
                </c:pt>
                <c:pt idx="2662">
                  <c:v>3.0717592592592591E-2</c:v>
                </c:pt>
                <c:pt idx="2663">
                  <c:v>3.0729166666666669E-2</c:v>
                </c:pt>
                <c:pt idx="2664">
                  <c:v>3.0740740740740739E-2</c:v>
                </c:pt>
                <c:pt idx="2665">
                  <c:v>3.0740740740740739E-2</c:v>
                </c:pt>
                <c:pt idx="2666">
                  <c:v>3.0752314814814816E-2</c:v>
                </c:pt>
                <c:pt idx="2667">
                  <c:v>3.0763888888888886E-2</c:v>
                </c:pt>
                <c:pt idx="2668">
                  <c:v>3.0775462962962966E-2</c:v>
                </c:pt>
                <c:pt idx="2669">
                  <c:v>3.078703703703704E-2</c:v>
                </c:pt>
                <c:pt idx="2670">
                  <c:v>3.079861111111111E-2</c:v>
                </c:pt>
                <c:pt idx="2671">
                  <c:v>3.0810185185185187E-2</c:v>
                </c:pt>
                <c:pt idx="2672">
                  <c:v>3.0821759259259257E-2</c:v>
                </c:pt>
                <c:pt idx="2673">
                  <c:v>3.0833333333333334E-2</c:v>
                </c:pt>
                <c:pt idx="2674">
                  <c:v>3.0844907407407404E-2</c:v>
                </c:pt>
                <c:pt idx="2675">
                  <c:v>3.0856481481481481E-2</c:v>
                </c:pt>
                <c:pt idx="2676">
                  <c:v>3.0868055555555555E-2</c:v>
                </c:pt>
                <c:pt idx="2677">
                  <c:v>3.0879629629629632E-2</c:v>
                </c:pt>
                <c:pt idx="2678">
                  <c:v>3.0891203703703702E-2</c:v>
                </c:pt>
                <c:pt idx="2679">
                  <c:v>3.0902777777777779E-2</c:v>
                </c:pt>
                <c:pt idx="2680">
                  <c:v>3.0914351851851849E-2</c:v>
                </c:pt>
                <c:pt idx="2681">
                  <c:v>3.0925925925925926E-2</c:v>
                </c:pt>
                <c:pt idx="2682">
                  <c:v>3.0937499999999996E-2</c:v>
                </c:pt>
                <c:pt idx="2683">
                  <c:v>3.0949074074074077E-2</c:v>
                </c:pt>
                <c:pt idx="2684">
                  <c:v>3.096064814814815E-2</c:v>
                </c:pt>
                <c:pt idx="2685">
                  <c:v>3.0972222222222224E-2</c:v>
                </c:pt>
                <c:pt idx="2686">
                  <c:v>3.0983796296296297E-2</c:v>
                </c:pt>
                <c:pt idx="2687">
                  <c:v>3.0995370370370371E-2</c:v>
                </c:pt>
                <c:pt idx="2688">
                  <c:v>3.1006944444444445E-2</c:v>
                </c:pt>
                <c:pt idx="2689">
                  <c:v>3.1018518518518515E-2</c:v>
                </c:pt>
                <c:pt idx="2690">
                  <c:v>3.1030092592592592E-2</c:v>
                </c:pt>
                <c:pt idx="2691">
                  <c:v>3.1041666666666665E-2</c:v>
                </c:pt>
                <c:pt idx="2692">
                  <c:v>3.1053240740740742E-2</c:v>
                </c:pt>
                <c:pt idx="2693">
                  <c:v>3.1064814814814812E-2</c:v>
                </c:pt>
                <c:pt idx="2694">
                  <c:v>3.107638888888889E-2</c:v>
                </c:pt>
                <c:pt idx="2695">
                  <c:v>3.108796296296296E-2</c:v>
                </c:pt>
                <c:pt idx="2696">
                  <c:v>3.1099537037037037E-2</c:v>
                </c:pt>
                <c:pt idx="2697">
                  <c:v>3.1111111111111107E-2</c:v>
                </c:pt>
                <c:pt idx="2698">
                  <c:v>3.1122685185185187E-2</c:v>
                </c:pt>
                <c:pt idx="2699">
                  <c:v>3.1134259259259261E-2</c:v>
                </c:pt>
                <c:pt idx="2700">
                  <c:v>3.1145833333333334E-2</c:v>
                </c:pt>
                <c:pt idx="2701">
                  <c:v>3.1157407407407408E-2</c:v>
                </c:pt>
                <c:pt idx="2702">
                  <c:v>3.1168981481481482E-2</c:v>
                </c:pt>
                <c:pt idx="2703">
                  <c:v>3.1180555555555555E-2</c:v>
                </c:pt>
                <c:pt idx="2704">
                  <c:v>3.1192129629629629E-2</c:v>
                </c:pt>
                <c:pt idx="2705">
                  <c:v>3.1203703703703702E-2</c:v>
                </c:pt>
                <c:pt idx="2706">
                  <c:v>3.1215277777777783E-2</c:v>
                </c:pt>
                <c:pt idx="2707">
                  <c:v>3.1226851851851853E-2</c:v>
                </c:pt>
                <c:pt idx="2708">
                  <c:v>3.123842592592593E-2</c:v>
                </c:pt>
                <c:pt idx="2709">
                  <c:v>3.125E-2</c:v>
                </c:pt>
                <c:pt idx="2710">
                  <c:v>3.1261574074074074E-2</c:v>
                </c:pt>
                <c:pt idx="2711">
                  <c:v>3.1273148148148147E-2</c:v>
                </c:pt>
                <c:pt idx="2712">
                  <c:v>3.1284722222222221E-2</c:v>
                </c:pt>
                <c:pt idx="2713">
                  <c:v>3.1296296296296301E-2</c:v>
                </c:pt>
                <c:pt idx="2714">
                  <c:v>3.1307870370370368E-2</c:v>
                </c:pt>
                <c:pt idx="2715">
                  <c:v>3.1319444444444448E-2</c:v>
                </c:pt>
                <c:pt idx="2716">
                  <c:v>3.1331018518518515E-2</c:v>
                </c:pt>
                <c:pt idx="2717">
                  <c:v>3.1342592592592596E-2</c:v>
                </c:pt>
                <c:pt idx="2718">
                  <c:v>3.1354166666666662E-2</c:v>
                </c:pt>
                <c:pt idx="2719">
                  <c:v>3.1365740740740743E-2</c:v>
                </c:pt>
                <c:pt idx="2720">
                  <c:v>3.1377314814814809E-2</c:v>
                </c:pt>
                <c:pt idx="2721">
                  <c:v>3.138888888888889E-2</c:v>
                </c:pt>
                <c:pt idx="2722">
                  <c:v>3.1400462962962963E-2</c:v>
                </c:pt>
                <c:pt idx="2723">
                  <c:v>3.1412037037037037E-2</c:v>
                </c:pt>
                <c:pt idx="2724">
                  <c:v>3.142361111111111E-2</c:v>
                </c:pt>
                <c:pt idx="2725">
                  <c:v>3.1435185185185184E-2</c:v>
                </c:pt>
                <c:pt idx="2726">
                  <c:v>3.1446759259259258E-2</c:v>
                </c:pt>
                <c:pt idx="2727">
                  <c:v>3.1458333333333331E-2</c:v>
                </c:pt>
                <c:pt idx="2728">
                  <c:v>3.1469907407407412E-2</c:v>
                </c:pt>
                <c:pt idx="2729">
                  <c:v>3.1481481481481485E-2</c:v>
                </c:pt>
                <c:pt idx="2730">
                  <c:v>3.1493055555555559E-2</c:v>
                </c:pt>
                <c:pt idx="2731">
                  <c:v>3.1504629629629625E-2</c:v>
                </c:pt>
                <c:pt idx="2732">
                  <c:v>3.1516203703703706E-2</c:v>
                </c:pt>
                <c:pt idx="2733">
                  <c:v>3.1527777777777773E-2</c:v>
                </c:pt>
                <c:pt idx="2734">
                  <c:v>3.1539351851851853E-2</c:v>
                </c:pt>
                <c:pt idx="2735">
                  <c:v>3.155092592592592E-2</c:v>
                </c:pt>
                <c:pt idx="2736">
                  <c:v>3.15625E-2</c:v>
                </c:pt>
                <c:pt idx="2737">
                  <c:v>3.1574074074074074E-2</c:v>
                </c:pt>
                <c:pt idx="2738">
                  <c:v>3.1585648148148147E-2</c:v>
                </c:pt>
                <c:pt idx="2739">
                  <c:v>3.1597222222222221E-2</c:v>
                </c:pt>
                <c:pt idx="2740">
                  <c:v>3.1608796296296295E-2</c:v>
                </c:pt>
                <c:pt idx="2741">
                  <c:v>3.1620370370370368E-2</c:v>
                </c:pt>
                <c:pt idx="2742">
                  <c:v>3.1631944444444442E-2</c:v>
                </c:pt>
                <c:pt idx="2743">
                  <c:v>3.1643518518518522E-2</c:v>
                </c:pt>
                <c:pt idx="2744">
                  <c:v>3.1655092592592596E-2</c:v>
                </c:pt>
                <c:pt idx="2745">
                  <c:v>3.1666666666666669E-2</c:v>
                </c:pt>
                <c:pt idx="2746">
                  <c:v>3.1678240740740743E-2</c:v>
                </c:pt>
                <c:pt idx="2747">
                  <c:v>3.1689814814814816E-2</c:v>
                </c:pt>
                <c:pt idx="2748">
                  <c:v>3.170138888888889E-2</c:v>
                </c:pt>
                <c:pt idx="2749">
                  <c:v>3.1712962962962964E-2</c:v>
                </c:pt>
                <c:pt idx="2750">
                  <c:v>3.172453703703703E-2</c:v>
                </c:pt>
                <c:pt idx="2751">
                  <c:v>3.1736111111111111E-2</c:v>
                </c:pt>
                <c:pt idx="2752">
                  <c:v>3.1747685185185184E-2</c:v>
                </c:pt>
                <c:pt idx="2753">
                  <c:v>3.1759259259259258E-2</c:v>
                </c:pt>
                <c:pt idx="2754">
                  <c:v>3.1770833333333331E-2</c:v>
                </c:pt>
                <c:pt idx="2755">
                  <c:v>3.1782407407407405E-2</c:v>
                </c:pt>
                <c:pt idx="2756">
                  <c:v>3.1793981481481479E-2</c:v>
                </c:pt>
                <c:pt idx="2757">
                  <c:v>3.1805555555555552E-2</c:v>
                </c:pt>
                <c:pt idx="2758">
                  <c:v>3.1817129629629633E-2</c:v>
                </c:pt>
                <c:pt idx="2759">
                  <c:v>3.1828703703703706E-2</c:v>
                </c:pt>
                <c:pt idx="2760">
                  <c:v>3.184027777777778E-2</c:v>
                </c:pt>
                <c:pt idx="2761">
                  <c:v>3.1851851851851853E-2</c:v>
                </c:pt>
                <c:pt idx="2762">
                  <c:v>3.1863425925925927E-2</c:v>
                </c:pt>
                <c:pt idx="2763">
                  <c:v>3.1875000000000001E-2</c:v>
                </c:pt>
                <c:pt idx="2764">
                  <c:v>3.1886574074074074E-2</c:v>
                </c:pt>
                <c:pt idx="2765">
                  <c:v>3.1898148148148148E-2</c:v>
                </c:pt>
                <c:pt idx="2766">
                  <c:v>3.1909722222222221E-2</c:v>
                </c:pt>
                <c:pt idx="2767">
                  <c:v>3.1921296296296302E-2</c:v>
                </c:pt>
                <c:pt idx="2768">
                  <c:v>3.1932870370370368E-2</c:v>
                </c:pt>
                <c:pt idx="2769">
                  <c:v>3.1944444444444449E-2</c:v>
                </c:pt>
                <c:pt idx="2770">
                  <c:v>3.1956018518518516E-2</c:v>
                </c:pt>
                <c:pt idx="2771">
                  <c:v>3.1967592592592589E-2</c:v>
                </c:pt>
                <c:pt idx="2772">
                  <c:v>3.1979166666666663E-2</c:v>
                </c:pt>
                <c:pt idx="2773">
                  <c:v>3.1990740740740743E-2</c:v>
                </c:pt>
                <c:pt idx="2774">
                  <c:v>3.2002314814814817E-2</c:v>
                </c:pt>
                <c:pt idx="2775">
                  <c:v>3.201388888888889E-2</c:v>
                </c:pt>
                <c:pt idx="2776">
                  <c:v>3.2025462962962964E-2</c:v>
                </c:pt>
                <c:pt idx="2777">
                  <c:v>3.2037037037037037E-2</c:v>
                </c:pt>
                <c:pt idx="2778">
                  <c:v>3.2048611111111111E-2</c:v>
                </c:pt>
                <c:pt idx="2779">
                  <c:v>3.2060185185185185E-2</c:v>
                </c:pt>
                <c:pt idx="2780">
                  <c:v>3.2071759259259258E-2</c:v>
                </c:pt>
                <c:pt idx="2781">
                  <c:v>3.2083333333333332E-2</c:v>
                </c:pt>
                <c:pt idx="2782">
                  <c:v>3.2094907407407412E-2</c:v>
                </c:pt>
                <c:pt idx="2783">
                  <c:v>3.2106481481481479E-2</c:v>
                </c:pt>
                <c:pt idx="2784">
                  <c:v>3.2118055555555559E-2</c:v>
                </c:pt>
                <c:pt idx="2785">
                  <c:v>3.2129629629629626E-2</c:v>
                </c:pt>
                <c:pt idx="2786">
                  <c:v>3.2141203703703707E-2</c:v>
                </c:pt>
                <c:pt idx="2787">
                  <c:v>3.2152777777777773E-2</c:v>
                </c:pt>
                <c:pt idx="2788">
                  <c:v>3.2164351851851854E-2</c:v>
                </c:pt>
                <c:pt idx="2789">
                  <c:v>3.2175925925925927E-2</c:v>
                </c:pt>
                <c:pt idx="2790">
                  <c:v>3.2187500000000001E-2</c:v>
                </c:pt>
                <c:pt idx="2791">
                  <c:v>3.2199074074074074E-2</c:v>
                </c:pt>
                <c:pt idx="2792">
                  <c:v>3.2210648148148148E-2</c:v>
                </c:pt>
                <c:pt idx="2793">
                  <c:v>3.2222222222222222E-2</c:v>
                </c:pt>
                <c:pt idx="2794">
                  <c:v>3.2233796296296295E-2</c:v>
                </c:pt>
                <c:pt idx="2795">
                  <c:v>3.2245370370370369E-2</c:v>
                </c:pt>
                <c:pt idx="2796">
                  <c:v>3.2256944444444442E-2</c:v>
                </c:pt>
                <c:pt idx="2797">
                  <c:v>3.2268518518518523E-2</c:v>
                </c:pt>
                <c:pt idx="2798">
                  <c:v>3.2280092592592589E-2</c:v>
                </c:pt>
                <c:pt idx="2799">
                  <c:v>3.229166666666667E-2</c:v>
                </c:pt>
                <c:pt idx="2800">
                  <c:v>3.2303240740740737E-2</c:v>
                </c:pt>
                <c:pt idx="2801">
                  <c:v>3.2314814814814817E-2</c:v>
                </c:pt>
                <c:pt idx="2802">
                  <c:v>3.2326388888888884E-2</c:v>
                </c:pt>
                <c:pt idx="2803">
                  <c:v>3.2337962962962964E-2</c:v>
                </c:pt>
                <c:pt idx="2804">
                  <c:v>3.2349537037037038E-2</c:v>
                </c:pt>
                <c:pt idx="2805">
                  <c:v>3.2361111111111111E-2</c:v>
                </c:pt>
                <c:pt idx="2806">
                  <c:v>3.2372685185185185E-2</c:v>
                </c:pt>
                <c:pt idx="2807">
                  <c:v>3.2384259259259258E-2</c:v>
                </c:pt>
                <c:pt idx="2808">
                  <c:v>3.2395833333333332E-2</c:v>
                </c:pt>
                <c:pt idx="2809">
                  <c:v>3.2407407407407406E-2</c:v>
                </c:pt>
                <c:pt idx="2810">
                  <c:v>3.2418981481481479E-2</c:v>
                </c:pt>
                <c:pt idx="2811">
                  <c:v>3.243055555555556E-2</c:v>
                </c:pt>
                <c:pt idx="2812">
                  <c:v>3.2442129629629633E-2</c:v>
                </c:pt>
                <c:pt idx="2813">
                  <c:v>3.24537037037037E-2</c:v>
                </c:pt>
                <c:pt idx="2814">
                  <c:v>3.246527777777778E-2</c:v>
                </c:pt>
                <c:pt idx="2815">
                  <c:v>3.2476851851851847E-2</c:v>
                </c:pt>
                <c:pt idx="2816">
                  <c:v>3.2488425925925928E-2</c:v>
                </c:pt>
                <c:pt idx="2817">
                  <c:v>3.2499999999999994E-2</c:v>
                </c:pt>
                <c:pt idx="2818">
                  <c:v>3.2511574074074075E-2</c:v>
                </c:pt>
                <c:pt idx="2819">
                  <c:v>3.2523148148148148E-2</c:v>
                </c:pt>
                <c:pt idx="2820">
                  <c:v>3.2534722222222222E-2</c:v>
                </c:pt>
                <c:pt idx="2821">
                  <c:v>3.2546296296296295E-2</c:v>
                </c:pt>
                <c:pt idx="2822">
                  <c:v>3.2557870370370369E-2</c:v>
                </c:pt>
                <c:pt idx="2823">
                  <c:v>3.2569444444444443E-2</c:v>
                </c:pt>
                <c:pt idx="2824">
                  <c:v>3.2581018518518516E-2</c:v>
                </c:pt>
                <c:pt idx="2825">
                  <c:v>3.259259259259259E-2</c:v>
                </c:pt>
                <c:pt idx="2826">
                  <c:v>3.260416666666667E-2</c:v>
                </c:pt>
                <c:pt idx="2827">
                  <c:v>3.2615740740740744E-2</c:v>
                </c:pt>
                <c:pt idx="2828">
                  <c:v>3.2627314814814817E-2</c:v>
                </c:pt>
                <c:pt idx="2829">
                  <c:v>3.2638888888888891E-2</c:v>
                </c:pt>
                <c:pt idx="2830">
                  <c:v>3.2650462962962964E-2</c:v>
                </c:pt>
                <c:pt idx="2831">
                  <c:v>3.2662037037037038E-2</c:v>
                </c:pt>
                <c:pt idx="2832">
                  <c:v>3.2673611111111105E-2</c:v>
                </c:pt>
                <c:pt idx="2833">
                  <c:v>3.2685185185185185E-2</c:v>
                </c:pt>
                <c:pt idx="2834">
                  <c:v>3.2696759259259259E-2</c:v>
                </c:pt>
                <c:pt idx="2835">
                  <c:v>3.2708333333333332E-2</c:v>
                </c:pt>
                <c:pt idx="2836">
                  <c:v>3.2719907407407406E-2</c:v>
                </c:pt>
                <c:pt idx="2837">
                  <c:v>3.2731481481481479E-2</c:v>
                </c:pt>
                <c:pt idx="2838">
                  <c:v>3.2743055555555553E-2</c:v>
                </c:pt>
                <c:pt idx="2839">
                  <c:v>3.2754629629629627E-2</c:v>
                </c:pt>
                <c:pt idx="2840">
                  <c:v>3.27662037037037E-2</c:v>
                </c:pt>
                <c:pt idx="2841">
                  <c:v>3.2777777777777781E-2</c:v>
                </c:pt>
                <c:pt idx="2842">
                  <c:v>3.2789351851851854E-2</c:v>
                </c:pt>
                <c:pt idx="2843">
                  <c:v>3.2800925925925928E-2</c:v>
                </c:pt>
                <c:pt idx="2844">
                  <c:v>3.2812500000000001E-2</c:v>
                </c:pt>
                <c:pt idx="2845">
                  <c:v>3.2824074074074075E-2</c:v>
                </c:pt>
                <c:pt idx="2846">
                  <c:v>3.2835648148148149E-2</c:v>
                </c:pt>
                <c:pt idx="2847">
                  <c:v>3.2847222222222222E-2</c:v>
                </c:pt>
                <c:pt idx="2848">
                  <c:v>3.2858796296296296E-2</c:v>
                </c:pt>
                <c:pt idx="2849">
                  <c:v>3.2870370370370376E-2</c:v>
                </c:pt>
                <c:pt idx="2850">
                  <c:v>3.2881944444444443E-2</c:v>
                </c:pt>
                <c:pt idx="2851">
                  <c:v>3.2893518518518523E-2</c:v>
                </c:pt>
                <c:pt idx="2852">
                  <c:v>3.290509259259259E-2</c:v>
                </c:pt>
                <c:pt idx="2853">
                  <c:v>3.2916666666666664E-2</c:v>
                </c:pt>
                <c:pt idx="2854">
                  <c:v>3.2928240740740737E-2</c:v>
                </c:pt>
                <c:pt idx="2855">
                  <c:v>3.2939814814814811E-2</c:v>
                </c:pt>
                <c:pt idx="2856">
                  <c:v>3.2951388888888891E-2</c:v>
                </c:pt>
                <c:pt idx="2857">
                  <c:v>3.2962962962962965E-2</c:v>
                </c:pt>
                <c:pt idx="2858">
                  <c:v>3.2974537037037038E-2</c:v>
                </c:pt>
                <c:pt idx="2859">
                  <c:v>3.2986111111111112E-2</c:v>
                </c:pt>
                <c:pt idx="2860">
                  <c:v>3.2997685185185185E-2</c:v>
                </c:pt>
                <c:pt idx="2861">
                  <c:v>3.3009259259259259E-2</c:v>
                </c:pt>
                <c:pt idx="2862">
                  <c:v>3.3020833333333333E-2</c:v>
                </c:pt>
                <c:pt idx="2863">
                  <c:v>3.3032407407407406E-2</c:v>
                </c:pt>
                <c:pt idx="2864">
                  <c:v>3.3043981481481487E-2</c:v>
                </c:pt>
                <c:pt idx="2865">
                  <c:v>3.3055555555555553E-2</c:v>
                </c:pt>
                <c:pt idx="2866">
                  <c:v>3.3067129629629634E-2</c:v>
                </c:pt>
                <c:pt idx="2867">
                  <c:v>3.30787037037037E-2</c:v>
                </c:pt>
                <c:pt idx="2868">
                  <c:v>3.3090277777777781E-2</c:v>
                </c:pt>
                <c:pt idx="2869">
                  <c:v>3.3101851851851848E-2</c:v>
                </c:pt>
                <c:pt idx="2870">
                  <c:v>3.3113425925925928E-2</c:v>
                </c:pt>
                <c:pt idx="2871">
                  <c:v>3.3125000000000002E-2</c:v>
                </c:pt>
                <c:pt idx="2872">
                  <c:v>3.3136574074074075E-2</c:v>
                </c:pt>
                <c:pt idx="2873">
                  <c:v>3.3148148148148149E-2</c:v>
                </c:pt>
                <c:pt idx="2874">
                  <c:v>3.3159722222222222E-2</c:v>
                </c:pt>
                <c:pt idx="2875">
                  <c:v>3.3171296296296296E-2</c:v>
                </c:pt>
                <c:pt idx="2876">
                  <c:v>3.318287037037037E-2</c:v>
                </c:pt>
                <c:pt idx="2877">
                  <c:v>3.3194444444444443E-2</c:v>
                </c:pt>
                <c:pt idx="2878">
                  <c:v>3.3206018518518517E-2</c:v>
                </c:pt>
                <c:pt idx="2879">
                  <c:v>3.3217592592592597E-2</c:v>
                </c:pt>
                <c:pt idx="2880">
                  <c:v>3.3229166666666664E-2</c:v>
                </c:pt>
                <c:pt idx="2881">
                  <c:v>3.3240740740740744E-2</c:v>
                </c:pt>
                <c:pt idx="2882">
                  <c:v>3.3252314814814811E-2</c:v>
                </c:pt>
                <c:pt idx="2883">
                  <c:v>3.3263888888888891E-2</c:v>
                </c:pt>
                <c:pt idx="2884">
                  <c:v>3.3275462962962958E-2</c:v>
                </c:pt>
                <c:pt idx="2885">
                  <c:v>3.3287037037037039E-2</c:v>
                </c:pt>
                <c:pt idx="2886">
                  <c:v>3.3298611111111112E-2</c:v>
                </c:pt>
                <c:pt idx="2887">
                  <c:v>3.3310185185185186E-2</c:v>
                </c:pt>
                <c:pt idx="2888">
                  <c:v>3.3321759259259259E-2</c:v>
                </c:pt>
                <c:pt idx="2889">
                  <c:v>3.3333333333333333E-2</c:v>
                </c:pt>
                <c:pt idx="2890">
                  <c:v>3.3344907407407406E-2</c:v>
                </c:pt>
                <c:pt idx="2891">
                  <c:v>3.335648148148148E-2</c:v>
                </c:pt>
                <c:pt idx="2892">
                  <c:v>3.3368055555555554E-2</c:v>
                </c:pt>
                <c:pt idx="2893">
                  <c:v>3.3379629629629634E-2</c:v>
                </c:pt>
                <c:pt idx="2894">
                  <c:v>3.3391203703703708E-2</c:v>
                </c:pt>
                <c:pt idx="2895">
                  <c:v>3.3402777777777774E-2</c:v>
                </c:pt>
                <c:pt idx="2896">
                  <c:v>3.3414351851851855E-2</c:v>
                </c:pt>
                <c:pt idx="2897">
                  <c:v>3.3425925925925921E-2</c:v>
                </c:pt>
                <c:pt idx="2898">
                  <c:v>3.3437500000000002E-2</c:v>
                </c:pt>
                <c:pt idx="2899">
                  <c:v>3.3449074074074069E-2</c:v>
                </c:pt>
                <c:pt idx="2900">
                  <c:v>3.3460648148148149E-2</c:v>
                </c:pt>
                <c:pt idx="2901">
                  <c:v>3.3472222222222223E-2</c:v>
                </c:pt>
                <c:pt idx="2902">
                  <c:v>3.3483796296296296E-2</c:v>
                </c:pt>
                <c:pt idx="2903">
                  <c:v>3.349537037037037E-2</c:v>
                </c:pt>
                <c:pt idx="2904">
                  <c:v>3.3506944444444443E-2</c:v>
                </c:pt>
                <c:pt idx="2905">
                  <c:v>3.3518518518518517E-2</c:v>
                </c:pt>
                <c:pt idx="2906">
                  <c:v>3.3530092592592591E-2</c:v>
                </c:pt>
                <c:pt idx="2907">
                  <c:v>3.3541666666666664E-2</c:v>
                </c:pt>
                <c:pt idx="2908">
                  <c:v>3.3553240740740745E-2</c:v>
                </c:pt>
                <c:pt idx="2909">
                  <c:v>3.3564814814814818E-2</c:v>
                </c:pt>
                <c:pt idx="2910">
                  <c:v>3.3576388888888892E-2</c:v>
                </c:pt>
                <c:pt idx="2911">
                  <c:v>3.3587962962962965E-2</c:v>
                </c:pt>
                <c:pt idx="2912">
                  <c:v>3.3599537037037039E-2</c:v>
                </c:pt>
                <c:pt idx="2913">
                  <c:v>3.3611111111111112E-2</c:v>
                </c:pt>
                <c:pt idx="2914">
                  <c:v>3.3622685185185179E-2</c:v>
                </c:pt>
                <c:pt idx="2915">
                  <c:v>3.363425925925926E-2</c:v>
                </c:pt>
                <c:pt idx="2916">
                  <c:v>3.3645833333333333E-2</c:v>
                </c:pt>
                <c:pt idx="2917">
                  <c:v>3.3657407407407407E-2</c:v>
                </c:pt>
                <c:pt idx="2918">
                  <c:v>3.366898148148148E-2</c:v>
                </c:pt>
                <c:pt idx="2919">
                  <c:v>3.3680555555555554E-2</c:v>
                </c:pt>
                <c:pt idx="2920">
                  <c:v>3.3692129629629627E-2</c:v>
                </c:pt>
                <c:pt idx="2921">
                  <c:v>3.3703703703703701E-2</c:v>
                </c:pt>
                <c:pt idx="2922">
                  <c:v>3.3715277777777775E-2</c:v>
                </c:pt>
                <c:pt idx="2923">
                  <c:v>3.3726851851851855E-2</c:v>
                </c:pt>
                <c:pt idx="2924">
                  <c:v>3.3738425925925929E-2</c:v>
                </c:pt>
                <c:pt idx="2925">
                  <c:v>3.3750000000000002E-2</c:v>
                </c:pt>
                <c:pt idx="2926">
                  <c:v>3.3761574074074076E-2</c:v>
                </c:pt>
                <c:pt idx="2927">
                  <c:v>3.3773148148148149E-2</c:v>
                </c:pt>
                <c:pt idx="2928">
                  <c:v>3.3784722222222223E-2</c:v>
                </c:pt>
                <c:pt idx="2929">
                  <c:v>3.3796296296296297E-2</c:v>
                </c:pt>
                <c:pt idx="2930">
                  <c:v>3.380787037037037E-2</c:v>
                </c:pt>
                <c:pt idx="2931">
                  <c:v>3.3819444444444451E-2</c:v>
                </c:pt>
                <c:pt idx="2932">
                  <c:v>3.3831018518518517E-2</c:v>
                </c:pt>
                <c:pt idx="2933">
                  <c:v>3.3842592592592598E-2</c:v>
                </c:pt>
                <c:pt idx="2934">
                  <c:v>3.3854166666666664E-2</c:v>
                </c:pt>
                <c:pt idx="2935">
                  <c:v>3.3865740740740738E-2</c:v>
                </c:pt>
                <c:pt idx="2936">
                  <c:v>3.3877314814814811E-2</c:v>
                </c:pt>
                <c:pt idx="2937">
                  <c:v>3.3888888888888885E-2</c:v>
                </c:pt>
                <c:pt idx="2938">
                  <c:v>3.3900462962962966E-2</c:v>
                </c:pt>
                <c:pt idx="2939">
                  <c:v>3.3912037037037039E-2</c:v>
                </c:pt>
                <c:pt idx="2940">
                  <c:v>3.3923611111111113E-2</c:v>
                </c:pt>
                <c:pt idx="2941">
                  <c:v>3.3923611111111113E-2</c:v>
                </c:pt>
                <c:pt idx="2942">
                  <c:v>3.394675925925926E-2</c:v>
                </c:pt>
                <c:pt idx="2943">
                  <c:v>3.394675925925926E-2</c:v>
                </c:pt>
                <c:pt idx="2944">
                  <c:v>3.3958333333333333E-2</c:v>
                </c:pt>
                <c:pt idx="2945">
                  <c:v>3.3969907407407407E-2</c:v>
                </c:pt>
                <c:pt idx="2946">
                  <c:v>3.3981481481481481E-2</c:v>
                </c:pt>
                <c:pt idx="2947">
                  <c:v>3.3993055555555561E-2</c:v>
                </c:pt>
                <c:pt idx="2948">
                  <c:v>3.4004629629629628E-2</c:v>
                </c:pt>
                <c:pt idx="2949">
                  <c:v>3.4016203703703708E-2</c:v>
                </c:pt>
                <c:pt idx="2950">
                  <c:v>3.4027777777777775E-2</c:v>
                </c:pt>
                <c:pt idx="2951">
                  <c:v>3.4039351851851855E-2</c:v>
                </c:pt>
                <c:pt idx="2952">
                  <c:v>3.4050925925925922E-2</c:v>
                </c:pt>
                <c:pt idx="2953">
                  <c:v>3.4062500000000002E-2</c:v>
                </c:pt>
                <c:pt idx="2954">
                  <c:v>3.4074074074074076E-2</c:v>
                </c:pt>
                <c:pt idx="2955">
                  <c:v>3.408564814814815E-2</c:v>
                </c:pt>
                <c:pt idx="2956">
                  <c:v>3.4097222222222223E-2</c:v>
                </c:pt>
                <c:pt idx="2957">
                  <c:v>3.4108796296296297E-2</c:v>
                </c:pt>
                <c:pt idx="2958">
                  <c:v>3.412037037037037E-2</c:v>
                </c:pt>
                <c:pt idx="2959">
                  <c:v>3.4131944444444444E-2</c:v>
                </c:pt>
                <c:pt idx="2960">
                  <c:v>3.4143518518518517E-2</c:v>
                </c:pt>
                <c:pt idx="2961">
                  <c:v>3.4155092592592591E-2</c:v>
                </c:pt>
                <c:pt idx="2962">
                  <c:v>3.4166666666666672E-2</c:v>
                </c:pt>
                <c:pt idx="2963">
                  <c:v>3.4178240740740738E-2</c:v>
                </c:pt>
                <c:pt idx="2964">
                  <c:v>3.4189814814814819E-2</c:v>
                </c:pt>
                <c:pt idx="2965">
                  <c:v>3.4201388888888885E-2</c:v>
                </c:pt>
                <c:pt idx="2966">
                  <c:v>3.4212962962962966E-2</c:v>
                </c:pt>
                <c:pt idx="2967">
                  <c:v>3.4224537037037032E-2</c:v>
                </c:pt>
                <c:pt idx="2968">
                  <c:v>3.4236111111111113E-2</c:v>
                </c:pt>
                <c:pt idx="2969">
                  <c:v>3.4247685185185187E-2</c:v>
                </c:pt>
                <c:pt idx="2970">
                  <c:v>3.425925925925926E-2</c:v>
                </c:pt>
                <c:pt idx="2971">
                  <c:v>3.4270833333333334E-2</c:v>
                </c:pt>
                <c:pt idx="2972">
                  <c:v>3.4282407407407407E-2</c:v>
                </c:pt>
                <c:pt idx="2973">
                  <c:v>3.4293981481481481E-2</c:v>
                </c:pt>
                <c:pt idx="2974">
                  <c:v>3.4305555555555554E-2</c:v>
                </c:pt>
                <c:pt idx="2975">
                  <c:v>3.4317129629629628E-2</c:v>
                </c:pt>
                <c:pt idx="2976">
                  <c:v>3.4328703703703702E-2</c:v>
                </c:pt>
                <c:pt idx="2977">
                  <c:v>3.4340277777777782E-2</c:v>
                </c:pt>
                <c:pt idx="2978">
                  <c:v>3.4351851851851849E-2</c:v>
                </c:pt>
                <c:pt idx="2979">
                  <c:v>3.4363425925925929E-2</c:v>
                </c:pt>
                <c:pt idx="2980">
                  <c:v>3.4374999999999996E-2</c:v>
                </c:pt>
                <c:pt idx="2981">
                  <c:v>3.4386574074074076E-2</c:v>
                </c:pt>
                <c:pt idx="2982">
                  <c:v>3.4398148148148143E-2</c:v>
                </c:pt>
                <c:pt idx="2983">
                  <c:v>3.4409722222222223E-2</c:v>
                </c:pt>
                <c:pt idx="2984">
                  <c:v>3.4421296296296297E-2</c:v>
                </c:pt>
                <c:pt idx="2985">
                  <c:v>3.4432870370370371E-2</c:v>
                </c:pt>
                <c:pt idx="2986">
                  <c:v>3.4444444444444444E-2</c:v>
                </c:pt>
                <c:pt idx="2987">
                  <c:v>3.4456018518518518E-2</c:v>
                </c:pt>
                <c:pt idx="2988">
                  <c:v>3.4467592592592591E-2</c:v>
                </c:pt>
                <c:pt idx="2989">
                  <c:v>3.4479166666666665E-2</c:v>
                </c:pt>
                <c:pt idx="2990">
                  <c:v>3.4490740740740738E-2</c:v>
                </c:pt>
                <c:pt idx="2991">
                  <c:v>3.4502314814814812E-2</c:v>
                </c:pt>
                <c:pt idx="2992">
                  <c:v>3.4513888888888893E-2</c:v>
                </c:pt>
                <c:pt idx="2993">
                  <c:v>3.4525462962962966E-2</c:v>
                </c:pt>
                <c:pt idx="2994">
                  <c:v>3.453703703703704E-2</c:v>
                </c:pt>
                <c:pt idx="2995">
                  <c:v>3.4548611111111113E-2</c:v>
                </c:pt>
                <c:pt idx="2996">
                  <c:v>3.4560185185185187E-2</c:v>
                </c:pt>
                <c:pt idx="2997">
                  <c:v>3.4571759259259253E-2</c:v>
                </c:pt>
                <c:pt idx="2998">
                  <c:v>3.4583333333333334E-2</c:v>
                </c:pt>
                <c:pt idx="2999">
                  <c:v>3.4594907407407408E-2</c:v>
                </c:pt>
                <c:pt idx="3000">
                  <c:v>3.4606481481481481E-2</c:v>
                </c:pt>
                <c:pt idx="3001">
                  <c:v>3.4618055555555555E-2</c:v>
                </c:pt>
                <c:pt idx="3002">
                  <c:v>3.4629629629629628E-2</c:v>
                </c:pt>
                <c:pt idx="3003">
                  <c:v>3.4641203703703702E-2</c:v>
                </c:pt>
                <c:pt idx="3004">
                  <c:v>3.4652777777777775E-2</c:v>
                </c:pt>
                <c:pt idx="3005">
                  <c:v>3.4664351851851849E-2</c:v>
                </c:pt>
                <c:pt idx="3006">
                  <c:v>3.4675925925925923E-2</c:v>
                </c:pt>
                <c:pt idx="3007">
                  <c:v>3.4687500000000003E-2</c:v>
                </c:pt>
                <c:pt idx="3008">
                  <c:v>3.4699074074074077E-2</c:v>
                </c:pt>
                <c:pt idx="3009">
                  <c:v>3.471064814814815E-2</c:v>
                </c:pt>
                <c:pt idx="3010">
                  <c:v>3.4722222222222224E-2</c:v>
                </c:pt>
                <c:pt idx="3011">
                  <c:v>3.4733796296296297E-2</c:v>
                </c:pt>
                <c:pt idx="3012">
                  <c:v>3.4745370370370371E-2</c:v>
                </c:pt>
                <c:pt idx="3013">
                  <c:v>3.4756944444444444E-2</c:v>
                </c:pt>
                <c:pt idx="3014">
                  <c:v>3.4768518518518525E-2</c:v>
                </c:pt>
                <c:pt idx="3015">
                  <c:v>3.4780092592592592E-2</c:v>
                </c:pt>
                <c:pt idx="3016">
                  <c:v>3.4791666666666672E-2</c:v>
                </c:pt>
                <c:pt idx="3017">
                  <c:v>3.4803240740740739E-2</c:v>
                </c:pt>
                <c:pt idx="3018">
                  <c:v>3.4814814814814812E-2</c:v>
                </c:pt>
                <c:pt idx="3019">
                  <c:v>3.4826388888888886E-2</c:v>
                </c:pt>
                <c:pt idx="3020">
                  <c:v>3.4837962962962959E-2</c:v>
                </c:pt>
                <c:pt idx="3021">
                  <c:v>3.4849537037037033E-2</c:v>
                </c:pt>
                <c:pt idx="3022">
                  <c:v>3.4861111111111114E-2</c:v>
                </c:pt>
                <c:pt idx="3023">
                  <c:v>3.4872685185185187E-2</c:v>
                </c:pt>
                <c:pt idx="3024">
                  <c:v>3.4884259259259261E-2</c:v>
                </c:pt>
                <c:pt idx="3025">
                  <c:v>3.4895833333333334E-2</c:v>
                </c:pt>
                <c:pt idx="3026">
                  <c:v>3.4907407407407408E-2</c:v>
                </c:pt>
                <c:pt idx="3027">
                  <c:v>3.4918981481481481E-2</c:v>
                </c:pt>
                <c:pt idx="3028">
                  <c:v>3.4930555555555555E-2</c:v>
                </c:pt>
                <c:pt idx="3029">
                  <c:v>3.4942129629629635E-2</c:v>
                </c:pt>
                <c:pt idx="3030">
                  <c:v>3.4953703703703702E-2</c:v>
                </c:pt>
                <c:pt idx="3031">
                  <c:v>3.4965277777777783E-2</c:v>
                </c:pt>
                <c:pt idx="3032">
                  <c:v>3.4976851851851849E-2</c:v>
                </c:pt>
                <c:pt idx="3033">
                  <c:v>3.498842592592593E-2</c:v>
                </c:pt>
                <c:pt idx="3034">
                  <c:v>3.4999999999999996E-2</c:v>
                </c:pt>
                <c:pt idx="3035">
                  <c:v>3.5011574074074077E-2</c:v>
                </c:pt>
                <c:pt idx="3036">
                  <c:v>3.5023148148148144E-2</c:v>
                </c:pt>
                <c:pt idx="3037">
                  <c:v>3.5034722222222224E-2</c:v>
                </c:pt>
                <c:pt idx="3038">
                  <c:v>3.5046296296296298E-2</c:v>
                </c:pt>
                <c:pt idx="3039">
                  <c:v>3.5057870370370371E-2</c:v>
                </c:pt>
                <c:pt idx="3040">
                  <c:v>3.5069444444444445E-2</c:v>
                </c:pt>
                <c:pt idx="3041">
                  <c:v>3.5081018518518518E-2</c:v>
                </c:pt>
                <c:pt idx="3042">
                  <c:v>3.5092592592592592E-2</c:v>
                </c:pt>
                <c:pt idx="3043">
                  <c:v>3.5104166666666665E-2</c:v>
                </c:pt>
                <c:pt idx="3044">
                  <c:v>3.5115740740740746E-2</c:v>
                </c:pt>
                <c:pt idx="3045">
                  <c:v>3.5127314814814813E-2</c:v>
                </c:pt>
                <c:pt idx="3046">
                  <c:v>3.5138888888888893E-2</c:v>
                </c:pt>
                <c:pt idx="3047">
                  <c:v>3.515046296296296E-2</c:v>
                </c:pt>
                <c:pt idx="3048">
                  <c:v>3.516203703703704E-2</c:v>
                </c:pt>
                <c:pt idx="3049">
                  <c:v>3.5173611111111107E-2</c:v>
                </c:pt>
                <c:pt idx="3050">
                  <c:v>3.5185185185185187E-2</c:v>
                </c:pt>
                <c:pt idx="3051">
                  <c:v>3.5196759259259254E-2</c:v>
                </c:pt>
                <c:pt idx="3052">
                  <c:v>3.5208333333333335E-2</c:v>
                </c:pt>
                <c:pt idx="3053">
                  <c:v>3.5219907407407408E-2</c:v>
                </c:pt>
                <c:pt idx="3054">
                  <c:v>3.5231481481481482E-2</c:v>
                </c:pt>
                <c:pt idx="3055">
                  <c:v>3.5243055555555555E-2</c:v>
                </c:pt>
                <c:pt idx="3056">
                  <c:v>3.5254629629629629E-2</c:v>
                </c:pt>
                <c:pt idx="3057">
                  <c:v>3.5266203703703702E-2</c:v>
                </c:pt>
                <c:pt idx="3058">
                  <c:v>3.5277777777777776E-2</c:v>
                </c:pt>
                <c:pt idx="3059">
                  <c:v>3.5289351851851856E-2</c:v>
                </c:pt>
                <c:pt idx="3060">
                  <c:v>3.5300925925925923E-2</c:v>
                </c:pt>
                <c:pt idx="3061">
                  <c:v>3.5312500000000004E-2</c:v>
                </c:pt>
                <c:pt idx="3062">
                  <c:v>3.532407407407407E-2</c:v>
                </c:pt>
                <c:pt idx="3063">
                  <c:v>3.5335648148148151E-2</c:v>
                </c:pt>
                <c:pt idx="3064">
                  <c:v>3.5347222222222217E-2</c:v>
                </c:pt>
                <c:pt idx="3065">
                  <c:v>3.5358796296296298E-2</c:v>
                </c:pt>
                <c:pt idx="3066">
                  <c:v>3.5370370370370365E-2</c:v>
                </c:pt>
                <c:pt idx="3067">
                  <c:v>3.5381944444444445E-2</c:v>
                </c:pt>
                <c:pt idx="3068">
                  <c:v>3.5393518518518519E-2</c:v>
                </c:pt>
                <c:pt idx="3069">
                  <c:v>3.5405092592592592E-2</c:v>
                </c:pt>
                <c:pt idx="3070">
                  <c:v>3.5416666666666666E-2</c:v>
                </c:pt>
                <c:pt idx="3071">
                  <c:v>3.5428240740740739E-2</c:v>
                </c:pt>
                <c:pt idx="3072">
                  <c:v>3.5439814814814813E-2</c:v>
                </c:pt>
                <c:pt idx="3073">
                  <c:v>3.5451388888888886E-2</c:v>
                </c:pt>
                <c:pt idx="3074">
                  <c:v>3.5462962962962967E-2</c:v>
                </c:pt>
                <c:pt idx="3075">
                  <c:v>3.5474537037037041E-2</c:v>
                </c:pt>
                <c:pt idx="3076">
                  <c:v>3.5486111111111114E-2</c:v>
                </c:pt>
                <c:pt idx="3077">
                  <c:v>3.5497685185185188E-2</c:v>
                </c:pt>
                <c:pt idx="3078">
                  <c:v>3.5509259259259261E-2</c:v>
                </c:pt>
                <c:pt idx="3079">
                  <c:v>3.5520833333333328E-2</c:v>
                </c:pt>
                <c:pt idx="3080">
                  <c:v>3.5532407407407408E-2</c:v>
                </c:pt>
                <c:pt idx="3081">
                  <c:v>3.5543981481481475E-2</c:v>
                </c:pt>
                <c:pt idx="3082">
                  <c:v>3.5555555555555556E-2</c:v>
                </c:pt>
                <c:pt idx="3083">
                  <c:v>3.5567129629629629E-2</c:v>
                </c:pt>
                <c:pt idx="3084">
                  <c:v>3.5578703703703703E-2</c:v>
                </c:pt>
                <c:pt idx="3085">
                  <c:v>3.5590277777777776E-2</c:v>
                </c:pt>
                <c:pt idx="3086">
                  <c:v>3.560185185185185E-2</c:v>
                </c:pt>
                <c:pt idx="3087">
                  <c:v>3.5613425925925923E-2</c:v>
                </c:pt>
                <c:pt idx="3088">
                  <c:v>3.5624999999999997E-2</c:v>
                </c:pt>
                <c:pt idx="3089">
                  <c:v>3.5636574074074077E-2</c:v>
                </c:pt>
                <c:pt idx="3090">
                  <c:v>3.5648148148148151E-2</c:v>
                </c:pt>
                <c:pt idx="3091">
                  <c:v>3.5659722222222225E-2</c:v>
                </c:pt>
                <c:pt idx="3092">
                  <c:v>3.5671296296296298E-2</c:v>
                </c:pt>
                <c:pt idx="3093">
                  <c:v>3.5682870370370372E-2</c:v>
                </c:pt>
                <c:pt idx="3094">
                  <c:v>3.5694444444444445E-2</c:v>
                </c:pt>
                <c:pt idx="3095">
                  <c:v>3.5706018518518519E-2</c:v>
                </c:pt>
                <c:pt idx="3096">
                  <c:v>3.5717592592592592E-2</c:v>
                </c:pt>
                <c:pt idx="3097">
                  <c:v>3.5729166666666666E-2</c:v>
                </c:pt>
                <c:pt idx="3098">
                  <c:v>3.5740740740740747E-2</c:v>
                </c:pt>
                <c:pt idx="3099">
                  <c:v>3.5752314814814813E-2</c:v>
                </c:pt>
                <c:pt idx="3100">
                  <c:v>3.5763888888888887E-2</c:v>
                </c:pt>
                <c:pt idx="3101">
                  <c:v>3.577546296296296E-2</c:v>
                </c:pt>
                <c:pt idx="3102">
                  <c:v>3.5787037037037034E-2</c:v>
                </c:pt>
                <c:pt idx="3103">
                  <c:v>3.5798611111111107E-2</c:v>
                </c:pt>
                <c:pt idx="3104">
                  <c:v>3.5810185185185188E-2</c:v>
                </c:pt>
                <c:pt idx="3105">
                  <c:v>3.5821759259259262E-2</c:v>
                </c:pt>
                <c:pt idx="3106">
                  <c:v>3.5833333333333335E-2</c:v>
                </c:pt>
                <c:pt idx="3107">
                  <c:v>3.5844907407407409E-2</c:v>
                </c:pt>
                <c:pt idx="3108">
                  <c:v>3.5856481481481482E-2</c:v>
                </c:pt>
                <c:pt idx="3109">
                  <c:v>3.5868055555555556E-2</c:v>
                </c:pt>
                <c:pt idx="3110">
                  <c:v>3.5879629629629629E-2</c:v>
                </c:pt>
                <c:pt idx="3111">
                  <c:v>3.5891203703703703E-2</c:v>
                </c:pt>
                <c:pt idx="3112">
                  <c:v>3.5902777777777777E-2</c:v>
                </c:pt>
                <c:pt idx="3113">
                  <c:v>3.5914351851851857E-2</c:v>
                </c:pt>
                <c:pt idx="3114">
                  <c:v>3.5925925925925924E-2</c:v>
                </c:pt>
                <c:pt idx="3115">
                  <c:v>3.5937500000000004E-2</c:v>
                </c:pt>
                <c:pt idx="3116">
                  <c:v>3.5949074074074071E-2</c:v>
                </c:pt>
                <c:pt idx="3117">
                  <c:v>3.5960648148148151E-2</c:v>
                </c:pt>
                <c:pt idx="3118">
                  <c:v>3.5972222222222218E-2</c:v>
                </c:pt>
                <c:pt idx="3119">
                  <c:v>3.5983796296296298E-2</c:v>
                </c:pt>
                <c:pt idx="3120">
                  <c:v>3.5995370370370372E-2</c:v>
                </c:pt>
                <c:pt idx="3121">
                  <c:v>3.6006944444444446E-2</c:v>
                </c:pt>
                <c:pt idx="3122">
                  <c:v>3.6018518518518519E-2</c:v>
                </c:pt>
                <c:pt idx="3123">
                  <c:v>3.6030092592592593E-2</c:v>
                </c:pt>
                <c:pt idx="3124">
                  <c:v>3.6041666666666666E-2</c:v>
                </c:pt>
                <c:pt idx="3125">
                  <c:v>3.605324074074074E-2</c:v>
                </c:pt>
                <c:pt idx="3126">
                  <c:v>3.6064814814814813E-2</c:v>
                </c:pt>
                <c:pt idx="3127">
                  <c:v>3.6076388888888887E-2</c:v>
                </c:pt>
                <c:pt idx="3128">
                  <c:v>3.6087962962962968E-2</c:v>
                </c:pt>
                <c:pt idx="3129">
                  <c:v>3.6099537037037034E-2</c:v>
                </c:pt>
                <c:pt idx="3130">
                  <c:v>3.6111111111111115E-2</c:v>
                </c:pt>
                <c:pt idx="3131">
                  <c:v>3.6122685185185181E-2</c:v>
                </c:pt>
                <c:pt idx="3132">
                  <c:v>3.6134259259259262E-2</c:v>
                </c:pt>
                <c:pt idx="3133">
                  <c:v>3.6145833333333328E-2</c:v>
                </c:pt>
                <c:pt idx="3134">
                  <c:v>3.6157407407407409E-2</c:v>
                </c:pt>
                <c:pt idx="3135">
                  <c:v>3.6168981481481483E-2</c:v>
                </c:pt>
                <c:pt idx="3136">
                  <c:v>3.6180555555555556E-2</c:v>
                </c:pt>
                <c:pt idx="3137">
                  <c:v>3.619212962962963E-2</c:v>
                </c:pt>
                <c:pt idx="3138">
                  <c:v>3.6203703703703703E-2</c:v>
                </c:pt>
                <c:pt idx="3139">
                  <c:v>3.6215277777777777E-2</c:v>
                </c:pt>
                <c:pt idx="3140">
                  <c:v>3.622685185185185E-2</c:v>
                </c:pt>
                <c:pt idx="3141">
                  <c:v>3.6238425925925924E-2</c:v>
                </c:pt>
                <c:pt idx="3142">
                  <c:v>3.6249999999999998E-2</c:v>
                </c:pt>
                <c:pt idx="3143">
                  <c:v>3.6261574074074078E-2</c:v>
                </c:pt>
                <c:pt idx="3144">
                  <c:v>3.6273148148148145E-2</c:v>
                </c:pt>
                <c:pt idx="3145">
                  <c:v>3.6284722222222225E-2</c:v>
                </c:pt>
                <c:pt idx="3146">
                  <c:v>3.6296296296296292E-2</c:v>
                </c:pt>
                <c:pt idx="3147">
                  <c:v>3.6307870370370372E-2</c:v>
                </c:pt>
                <c:pt idx="3148">
                  <c:v>3.6319444444444439E-2</c:v>
                </c:pt>
                <c:pt idx="3149">
                  <c:v>3.6331018518518519E-2</c:v>
                </c:pt>
                <c:pt idx="3150">
                  <c:v>3.6342592592592593E-2</c:v>
                </c:pt>
                <c:pt idx="3151">
                  <c:v>3.6354166666666667E-2</c:v>
                </c:pt>
                <c:pt idx="3152">
                  <c:v>3.636574074074074E-2</c:v>
                </c:pt>
                <c:pt idx="3153">
                  <c:v>3.6377314814814814E-2</c:v>
                </c:pt>
                <c:pt idx="3154">
                  <c:v>3.6388888888888887E-2</c:v>
                </c:pt>
                <c:pt idx="3155">
                  <c:v>3.6400462962962961E-2</c:v>
                </c:pt>
                <c:pt idx="3156">
                  <c:v>3.6412037037037034E-2</c:v>
                </c:pt>
                <c:pt idx="3157">
                  <c:v>3.6423611111111115E-2</c:v>
                </c:pt>
                <c:pt idx="3158">
                  <c:v>3.6435185185185189E-2</c:v>
                </c:pt>
                <c:pt idx="3159">
                  <c:v>3.6446759259259262E-2</c:v>
                </c:pt>
                <c:pt idx="3160">
                  <c:v>3.6458333333333336E-2</c:v>
                </c:pt>
                <c:pt idx="3161">
                  <c:v>3.6469907407407402E-2</c:v>
                </c:pt>
                <c:pt idx="3162">
                  <c:v>3.6481481481481483E-2</c:v>
                </c:pt>
                <c:pt idx="3163">
                  <c:v>3.6493055555555549E-2</c:v>
                </c:pt>
                <c:pt idx="3164">
                  <c:v>3.650462962962963E-2</c:v>
                </c:pt>
                <c:pt idx="3165">
                  <c:v>3.6516203703703703E-2</c:v>
                </c:pt>
                <c:pt idx="3166">
                  <c:v>3.6527777777777777E-2</c:v>
                </c:pt>
                <c:pt idx="3167">
                  <c:v>3.6539351851851851E-2</c:v>
                </c:pt>
                <c:pt idx="3168">
                  <c:v>3.6550925925925924E-2</c:v>
                </c:pt>
                <c:pt idx="3169">
                  <c:v>3.6562499999999998E-2</c:v>
                </c:pt>
                <c:pt idx="3170">
                  <c:v>3.6574074074074071E-2</c:v>
                </c:pt>
                <c:pt idx="3171">
                  <c:v>3.6585648148148145E-2</c:v>
                </c:pt>
                <c:pt idx="3172">
                  <c:v>3.6597222222222225E-2</c:v>
                </c:pt>
                <c:pt idx="3173">
                  <c:v>3.6608796296296299E-2</c:v>
                </c:pt>
                <c:pt idx="3174">
                  <c:v>3.6620370370370373E-2</c:v>
                </c:pt>
                <c:pt idx="3175">
                  <c:v>3.6631944444444446E-2</c:v>
                </c:pt>
                <c:pt idx="3176">
                  <c:v>3.664351851851852E-2</c:v>
                </c:pt>
                <c:pt idx="3177">
                  <c:v>3.6655092592592593E-2</c:v>
                </c:pt>
                <c:pt idx="3178">
                  <c:v>3.6666666666666667E-2</c:v>
                </c:pt>
                <c:pt idx="3179">
                  <c:v>3.667824074074074E-2</c:v>
                </c:pt>
                <c:pt idx="3180">
                  <c:v>3.6689814814814821E-2</c:v>
                </c:pt>
                <c:pt idx="3181">
                  <c:v>3.6701388888888888E-2</c:v>
                </c:pt>
                <c:pt idx="3182">
                  <c:v>3.6712962962962961E-2</c:v>
                </c:pt>
                <c:pt idx="3183">
                  <c:v>3.6724537037037035E-2</c:v>
                </c:pt>
                <c:pt idx="3184">
                  <c:v>3.6736111111111108E-2</c:v>
                </c:pt>
                <c:pt idx="3185">
                  <c:v>3.6747685185185182E-2</c:v>
                </c:pt>
                <c:pt idx="3186">
                  <c:v>3.6759259259259255E-2</c:v>
                </c:pt>
                <c:pt idx="3187">
                  <c:v>3.6770833333333336E-2</c:v>
                </c:pt>
                <c:pt idx="3188">
                  <c:v>3.6782407407407409E-2</c:v>
                </c:pt>
                <c:pt idx="3189">
                  <c:v>3.6793981481481483E-2</c:v>
                </c:pt>
                <c:pt idx="3190">
                  <c:v>3.6805555555555557E-2</c:v>
                </c:pt>
                <c:pt idx="3191">
                  <c:v>3.681712962962963E-2</c:v>
                </c:pt>
                <c:pt idx="3192">
                  <c:v>3.6828703703703704E-2</c:v>
                </c:pt>
                <c:pt idx="3193">
                  <c:v>3.6840277777777777E-2</c:v>
                </c:pt>
                <c:pt idx="3194">
                  <c:v>3.6851851851851851E-2</c:v>
                </c:pt>
                <c:pt idx="3195">
                  <c:v>3.6863425925925931E-2</c:v>
                </c:pt>
                <c:pt idx="3196">
                  <c:v>3.6874999999999998E-2</c:v>
                </c:pt>
                <c:pt idx="3197">
                  <c:v>3.6886574074074079E-2</c:v>
                </c:pt>
                <c:pt idx="3198">
                  <c:v>3.6898148148148145E-2</c:v>
                </c:pt>
                <c:pt idx="3199">
                  <c:v>3.6909722222222226E-2</c:v>
                </c:pt>
                <c:pt idx="3200">
                  <c:v>3.6921296296296292E-2</c:v>
                </c:pt>
                <c:pt idx="3201">
                  <c:v>3.6932870370370366E-2</c:v>
                </c:pt>
                <c:pt idx="3202">
                  <c:v>3.6944444444444446E-2</c:v>
                </c:pt>
                <c:pt idx="3203">
                  <c:v>3.695601851851852E-2</c:v>
                </c:pt>
                <c:pt idx="3204">
                  <c:v>3.6967592592592594E-2</c:v>
                </c:pt>
                <c:pt idx="3205">
                  <c:v>3.6979166666666667E-2</c:v>
                </c:pt>
                <c:pt idx="3206">
                  <c:v>3.6990740740740741E-2</c:v>
                </c:pt>
                <c:pt idx="3207">
                  <c:v>3.7002314814814814E-2</c:v>
                </c:pt>
                <c:pt idx="3208">
                  <c:v>3.7013888888888888E-2</c:v>
                </c:pt>
                <c:pt idx="3209">
                  <c:v>3.7025462962962961E-2</c:v>
                </c:pt>
                <c:pt idx="3210">
                  <c:v>3.7037037037037042E-2</c:v>
                </c:pt>
                <c:pt idx="3211">
                  <c:v>3.7048611111111109E-2</c:v>
                </c:pt>
                <c:pt idx="3212">
                  <c:v>3.7060185185185189E-2</c:v>
                </c:pt>
                <c:pt idx="3213">
                  <c:v>3.7071759259259256E-2</c:v>
                </c:pt>
                <c:pt idx="3214">
                  <c:v>3.7083333333333336E-2</c:v>
                </c:pt>
                <c:pt idx="3215">
                  <c:v>3.7094907407407403E-2</c:v>
                </c:pt>
                <c:pt idx="3216">
                  <c:v>3.7106481481481483E-2</c:v>
                </c:pt>
                <c:pt idx="3217">
                  <c:v>3.7118055555555557E-2</c:v>
                </c:pt>
                <c:pt idx="3218">
                  <c:v>3.712962962962963E-2</c:v>
                </c:pt>
                <c:pt idx="3219">
                  <c:v>3.7141203703703704E-2</c:v>
                </c:pt>
                <c:pt idx="3220">
                  <c:v>3.7152777777777778E-2</c:v>
                </c:pt>
                <c:pt idx="3221">
                  <c:v>3.7164351851851851E-2</c:v>
                </c:pt>
                <c:pt idx="3222">
                  <c:v>3.7164351851851851E-2</c:v>
                </c:pt>
                <c:pt idx="3223">
                  <c:v>3.7175925925925925E-2</c:v>
                </c:pt>
                <c:pt idx="3224">
                  <c:v>3.7187499999999998E-2</c:v>
                </c:pt>
                <c:pt idx="3225">
                  <c:v>3.7199074074074072E-2</c:v>
                </c:pt>
                <c:pt idx="3226">
                  <c:v>3.7210648148148152E-2</c:v>
                </c:pt>
                <c:pt idx="3227">
                  <c:v>3.7222222222222219E-2</c:v>
                </c:pt>
                <c:pt idx="3228">
                  <c:v>3.72337962962963E-2</c:v>
                </c:pt>
                <c:pt idx="3229">
                  <c:v>3.7245370370370366E-2</c:v>
                </c:pt>
                <c:pt idx="3230">
                  <c:v>3.7256944444444447E-2</c:v>
                </c:pt>
                <c:pt idx="3231">
                  <c:v>3.7268518518518513E-2</c:v>
                </c:pt>
                <c:pt idx="3232">
                  <c:v>3.7280092592592594E-2</c:v>
                </c:pt>
                <c:pt idx="3233">
                  <c:v>3.7291666666666667E-2</c:v>
                </c:pt>
                <c:pt idx="3234">
                  <c:v>3.7303240740740741E-2</c:v>
                </c:pt>
                <c:pt idx="3235">
                  <c:v>3.7314814814814815E-2</c:v>
                </c:pt>
                <c:pt idx="3236">
                  <c:v>3.7326388888888888E-2</c:v>
                </c:pt>
                <c:pt idx="3237">
                  <c:v>3.7337962962962962E-2</c:v>
                </c:pt>
                <c:pt idx="3238">
                  <c:v>3.7349537037037035E-2</c:v>
                </c:pt>
                <c:pt idx="3239">
                  <c:v>3.7361111111111109E-2</c:v>
                </c:pt>
                <c:pt idx="3240">
                  <c:v>3.7372685185185189E-2</c:v>
                </c:pt>
                <c:pt idx="3241">
                  <c:v>3.7384259259259263E-2</c:v>
                </c:pt>
                <c:pt idx="3242">
                  <c:v>3.7395833333333336E-2</c:v>
                </c:pt>
                <c:pt idx="3243">
                  <c:v>3.740740740740741E-2</c:v>
                </c:pt>
                <c:pt idx="3244">
                  <c:v>3.7418981481481477E-2</c:v>
                </c:pt>
                <c:pt idx="3245">
                  <c:v>3.7430555555555557E-2</c:v>
                </c:pt>
                <c:pt idx="3246">
                  <c:v>3.7442129629629624E-2</c:v>
                </c:pt>
                <c:pt idx="3247">
                  <c:v>3.7453703703703704E-2</c:v>
                </c:pt>
                <c:pt idx="3248">
                  <c:v>3.7465277777777778E-2</c:v>
                </c:pt>
                <c:pt idx="3249">
                  <c:v>3.7476851851851851E-2</c:v>
                </c:pt>
                <c:pt idx="3250">
                  <c:v>3.7488425925925925E-2</c:v>
                </c:pt>
                <c:pt idx="3251">
                  <c:v>3.7499999999999999E-2</c:v>
                </c:pt>
                <c:pt idx="3252">
                  <c:v>3.7511574074074072E-2</c:v>
                </c:pt>
                <c:pt idx="3253">
                  <c:v>3.7523148148148146E-2</c:v>
                </c:pt>
                <c:pt idx="3254">
                  <c:v>3.7534722222222219E-2</c:v>
                </c:pt>
                <c:pt idx="3255">
                  <c:v>3.75462962962963E-2</c:v>
                </c:pt>
                <c:pt idx="3256">
                  <c:v>3.7557870370370373E-2</c:v>
                </c:pt>
                <c:pt idx="3257">
                  <c:v>3.7569444444444447E-2</c:v>
                </c:pt>
                <c:pt idx="3258">
                  <c:v>3.7581018518518521E-2</c:v>
                </c:pt>
                <c:pt idx="3259">
                  <c:v>3.7592592592592594E-2</c:v>
                </c:pt>
                <c:pt idx="3260">
                  <c:v>3.7604166666666668E-2</c:v>
                </c:pt>
                <c:pt idx="3261">
                  <c:v>3.7615740740740741E-2</c:v>
                </c:pt>
                <c:pt idx="3262">
                  <c:v>3.7627314814814815E-2</c:v>
                </c:pt>
                <c:pt idx="3263">
                  <c:v>3.7638888888888895E-2</c:v>
                </c:pt>
                <c:pt idx="3264">
                  <c:v>3.7650462962962962E-2</c:v>
                </c:pt>
                <c:pt idx="3265">
                  <c:v>3.7662037037037036E-2</c:v>
                </c:pt>
                <c:pt idx="3266">
                  <c:v>3.7673611111111109E-2</c:v>
                </c:pt>
                <c:pt idx="3267">
                  <c:v>3.7685185185185183E-2</c:v>
                </c:pt>
                <c:pt idx="3268">
                  <c:v>3.7696759259259256E-2</c:v>
                </c:pt>
                <c:pt idx="3269">
                  <c:v>3.770833333333333E-2</c:v>
                </c:pt>
                <c:pt idx="3270">
                  <c:v>3.771990740740741E-2</c:v>
                </c:pt>
                <c:pt idx="3271">
                  <c:v>3.7731481481481484E-2</c:v>
                </c:pt>
                <c:pt idx="3272">
                  <c:v>3.7743055555555557E-2</c:v>
                </c:pt>
                <c:pt idx="3273">
                  <c:v>3.7754629629629631E-2</c:v>
                </c:pt>
                <c:pt idx="3274">
                  <c:v>3.7766203703703705E-2</c:v>
                </c:pt>
                <c:pt idx="3275">
                  <c:v>3.7777777777777778E-2</c:v>
                </c:pt>
                <c:pt idx="3276">
                  <c:v>3.7789351851851852E-2</c:v>
                </c:pt>
                <c:pt idx="3277">
                  <c:v>3.7800925925925925E-2</c:v>
                </c:pt>
                <c:pt idx="3278">
                  <c:v>3.7812500000000006E-2</c:v>
                </c:pt>
                <c:pt idx="3279">
                  <c:v>3.7824074074074072E-2</c:v>
                </c:pt>
                <c:pt idx="3280">
                  <c:v>3.7835648148148153E-2</c:v>
                </c:pt>
                <c:pt idx="3281">
                  <c:v>3.784722222222222E-2</c:v>
                </c:pt>
                <c:pt idx="3282">
                  <c:v>3.78587962962963E-2</c:v>
                </c:pt>
                <c:pt idx="3283">
                  <c:v>3.7870370370370367E-2</c:v>
                </c:pt>
                <c:pt idx="3284">
                  <c:v>3.788194444444444E-2</c:v>
                </c:pt>
                <c:pt idx="3285">
                  <c:v>3.7893518518518521E-2</c:v>
                </c:pt>
                <c:pt idx="3286">
                  <c:v>3.7905092592592594E-2</c:v>
                </c:pt>
                <c:pt idx="3287">
                  <c:v>3.7916666666666668E-2</c:v>
                </c:pt>
                <c:pt idx="3288">
                  <c:v>3.7928240740740742E-2</c:v>
                </c:pt>
                <c:pt idx="3289">
                  <c:v>3.7939814814814815E-2</c:v>
                </c:pt>
                <c:pt idx="3290">
                  <c:v>3.7951388888888889E-2</c:v>
                </c:pt>
                <c:pt idx="3291">
                  <c:v>3.7962962962962962E-2</c:v>
                </c:pt>
                <c:pt idx="3292">
                  <c:v>3.7974537037037036E-2</c:v>
                </c:pt>
                <c:pt idx="3293">
                  <c:v>3.7986111111111116E-2</c:v>
                </c:pt>
                <c:pt idx="3294">
                  <c:v>3.7997685185185183E-2</c:v>
                </c:pt>
                <c:pt idx="3295">
                  <c:v>3.8009259259259263E-2</c:v>
                </c:pt>
                <c:pt idx="3296">
                  <c:v>3.802083333333333E-2</c:v>
                </c:pt>
                <c:pt idx="3297">
                  <c:v>3.8032407407407411E-2</c:v>
                </c:pt>
                <c:pt idx="3298">
                  <c:v>3.8043981481481477E-2</c:v>
                </c:pt>
                <c:pt idx="3299">
                  <c:v>3.8055555555555558E-2</c:v>
                </c:pt>
                <c:pt idx="3300">
                  <c:v>3.8067129629629631E-2</c:v>
                </c:pt>
                <c:pt idx="3301">
                  <c:v>3.8078703703703705E-2</c:v>
                </c:pt>
                <c:pt idx="3302">
                  <c:v>3.8090277777777778E-2</c:v>
                </c:pt>
                <c:pt idx="3303">
                  <c:v>3.8101851851851852E-2</c:v>
                </c:pt>
                <c:pt idx="3304">
                  <c:v>3.8113425925925926E-2</c:v>
                </c:pt>
                <c:pt idx="3305">
                  <c:v>3.8124999999999999E-2</c:v>
                </c:pt>
                <c:pt idx="3306">
                  <c:v>3.8136574074074073E-2</c:v>
                </c:pt>
                <c:pt idx="3307">
                  <c:v>3.8148148148148146E-2</c:v>
                </c:pt>
                <c:pt idx="3308">
                  <c:v>3.8159722222222227E-2</c:v>
                </c:pt>
                <c:pt idx="3309">
                  <c:v>3.8171296296296293E-2</c:v>
                </c:pt>
                <c:pt idx="3310">
                  <c:v>3.8182870370370374E-2</c:v>
                </c:pt>
                <c:pt idx="3311">
                  <c:v>3.8194444444444441E-2</c:v>
                </c:pt>
                <c:pt idx="3312">
                  <c:v>3.8206018518518521E-2</c:v>
                </c:pt>
                <c:pt idx="3313">
                  <c:v>3.8217592592592588E-2</c:v>
                </c:pt>
                <c:pt idx="3314">
                  <c:v>3.8229166666666668E-2</c:v>
                </c:pt>
                <c:pt idx="3315">
                  <c:v>3.8240740740740742E-2</c:v>
                </c:pt>
                <c:pt idx="3316">
                  <c:v>3.8252314814814815E-2</c:v>
                </c:pt>
                <c:pt idx="3317">
                  <c:v>3.8263888888888889E-2</c:v>
                </c:pt>
                <c:pt idx="3318">
                  <c:v>3.8275462962962963E-2</c:v>
                </c:pt>
                <c:pt idx="3319">
                  <c:v>3.8287037037037036E-2</c:v>
                </c:pt>
                <c:pt idx="3320">
                  <c:v>3.829861111111111E-2</c:v>
                </c:pt>
                <c:pt idx="3321">
                  <c:v>3.8310185185185183E-2</c:v>
                </c:pt>
                <c:pt idx="3322">
                  <c:v>3.8321759259259257E-2</c:v>
                </c:pt>
                <c:pt idx="3323">
                  <c:v>3.8333333333333337E-2</c:v>
                </c:pt>
                <c:pt idx="3324">
                  <c:v>3.8344907407407411E-2</c:v>
                </c:pt>
                <c:pt idx="3325">
                  <c:v>3.8356481481481484E-2</c:v>
                </c:pt>
                <c:pt idx="3326">
                  <c:v>3.8368055555555551E-2</c:v>
                </c:pt>
                <c:pt idx="3327">
                  <c:v>3.8379629629629632E-2</c:v>
                </c:pt>
                <c:pt idx="3328">
                  <c:v>3.8391203703703698E-2</c:v>
                </c:pt>
                <c:pt idx="3329">
                  <c:v>3.8402777777777779E-2</c:v>
                </c:pt>
                <c:pt idx="3330">
                  <c:v>3.8414351851851852E-2</c:v>
                </c:pt>
                <c:pt idx="3331">
                  <c:v>3.8425925925925926E-2</c:v>
                </c:pt>
                <c:pt idx="3332">
                  <c:v>3.8437499999999999E-2</c:v>
                </c:pt>
                <c:pt idx="3333">
                  <c:v>3.8449074074074073E-2</c:v>
                </c:pt>
                <c:pt idx="3334">
                  <c:v>3.8460648148148147E-2</c:v>
                </c:pt>
                <c:pt idx="3335">
                  <c:v>3.847222222222222E-2</c:v>
                </c:pt>
                <c:pt idx="3336">
                  <c:v>3.8483796296296294E-2</c:v>
                </c:pt>
                <c:pt idx="3337">
                  <c:v>3.8495370370370367E-2</c:v>
                </c:pt>
                <c:pt idx="3338">
                  <c:v>3.8506944444444448E-2</c:v>
                </c:pt>
                <c:pt idx="3339">
                  <c:v>3.8518518518518521E-2</c:v>
                </c:pt>
                <c:pt idx="3340">
                  <c:v>3.8530092592592595E-2</c:v>
                </c:pt>
                <c:pt idx="3341">
                  <c:v>3.8541666666666669E-2</c:v>
                </c:pt>
                <c:pt idx="3342">
                  <c:v>3.8553240740740742E-2</c:v>
                </c:pt>
                <c:pt idx="3343">
                  <c:v>3.8564814814814816E-2</c:v>
                </c:pt>
                <c:pt idx="3344">
                  <c:v>3.8576388888888889E-2</c:v>
                </c:pt>
                <c:pt idx="3345">
                  <c:v>3.858796296296297E-2</c:v>
                </c:pt>
                <c:pt idx="3346">
                  <c:v>3.8599537037037036E-2</c:v>
                </c:pt>
                <c:pt idx="3347">
                  <c:v>3.861111111111111E-2</c:v>
                </c:pt>
                <c:pt idx="3348">
                  <c:v>3.8622685185185184E-2</c:v>
                </c:pt>
                <c:pt idx="3349">
                  <c:v>3.8634259259259257E-2</c:v>
                </c:pt>
                <c:pt idx="3350">
                  <c:v>3.8645833333333331E-2</c:v>
                </c:pt>
                <c:pt idx="3351">
                  <c:v>3.8657407407407404E-2</c:v>
                </c:pt>
                <c:pt idx="3352">
                  <c:v>3.8668981481481478E-2</c:v>
                </c:pt>
                <c:pt idx="3353">
                  <c:v>3.8680555555555558E-2</c:v>
                </c:pt>
                <c:pt idx="3354">
                  <c:v>3.8692129629629632E-2</c:v>
                </c:pt>
                <c:pt idx="3355">
                  <c:v>3.8703703703703705E-2</c:v>
                </c:pt>
                <c:pt idx="3356">
                  <c:v>3.8715277777777779E-2</c:v>
                </c:pt>
                <c:pt idx="3357">
                  <c:v>3.8726851851851853E-2</c:v>
                </c:pt>
                <c:pt idx="3358">
                  <c:v>3.8738425925925926E-2</c:v>
                </c:pt>
                <c:pt idx="3359">
                  <c:v>3.875E-2</c:v>
                </c:pt>
                <c:pt idx="3360">
                  <c:v>3.876157407407408E-2</c:v>
                </c:pt>
                <c:pt idx="3361">
                  <c:v>3.8773148148148147E-2</c:v>
                </c:pt>
                <c:pt idx="3362">
                  <c:v>3.8784722222222227E-2</c:v>
                </c:pt>
                <c:pt idx="3363">
                  <c:v>3.8796296296296294E-2</c:v>
                </c:pt>
                <c:pt idx="3364">
                  <c:v>3.8807870370370375E-2</c:v>
                </c:pt>
                <c:pt idx="3365">
                  <c:v>3.8819444444444441E-2</c:v>
                </c:pt>
                <c:pt idx="3366">
                  <c:v>3.8831018518518515E-2</c:v>
                </c:pt>
                <c:pt idx="3367">
                  <c:v>3.8842592592592588E-2</c:v>
                </c:pt>
                <c:pt idx="3368">
                  <c:v>3.8854166666666669E-2</c:v>
                </c:pt>
                <c:pt idx="3369">
                  <c:v>3.8865740740740742E-2</c:v>
                </c:pt>
                <c:pt idx="3370">
                  <c:v>3.8877314814814816E-2</c:v>
                </c:pt>
                <c:pt idx="3371">
                  <c:v>3.888888888888889E-2</c:v>
                </c:pt>
                <c:pt idx="3372">
                  <c:v>3.8900462962962963E-2</c:v>
                </c:pt>
                <c:pt idx="3373">
                  <c:v>3.8912037037037037E-2</c:v>
                </c:pt>
                <c:pt idx="3374">
                  <c:v>3.892361111111111E-2</c:v>
                </c:pt>
                <c:pt idx="3375">
                  <c:v>3.8935185185185191E-2</c:v>
                </c:pt>
                <c:pt idx="3376">
                  <c:v>3.8946759259259257E-2</c:v>
                </c:pt>
                <c:pt idx="3377">
                  <c:v>3.8958333333333338E-2</c:v>
                </c:pt>
                <c:pt idx="3378">
                  <c:v>3.8969907407407404E-2</c:v>
                </c:pt>
                <c:pt idx="3379">
                  <c:v>3.8981481481481485E-2</c:v>
                </c:pt>
                <c:pt idx="3380">
                  <c:v>3.8993055555555552E-2</c:v>
                </c:pt>
                <c:pt idx="3381">
                  <c:v>3.9004629629629632E-2</c:v>
                </c:pt>
                <c:pt idx="3382">
                  <c:v>3.9016203703703699E-2</c:v>
                </c:pt>
                <c:pt idx="3383">
                  <c:v>3.9027777777777779E-2</c:v>
                </c:pt>
                <c:pt idx="3384">
                  <c:v>3.9039351851851853E-2</c:v>
                </c:pt>
                <c:pt idx="3385">
                  <c:v>3.9050925925925926E-2</c:v>
                </c:pt>
                <c:pt idx="3386">
                  <c:v>3.90625E-2</c:v>
                </c:pt>
                <c:pt idx="3387">
                  <c:v>3.9074074074074074E-2</c:v>
                </c:pt>
                <c:pt idx="3388">
                  <c:v>3.9085648148148147E-2</c:v>
                </c:pt>
                <c:pt idx="3389">
                  <c:v>3.9097222222222221E-2</c:v>
                </c:pt>
                <c:pt idx="3390">
                  <c:v>3.9108796296296301E-2</c:v>
                </c:pt>
                <c:pt idx="3391">
                  <c:v>3.9120370370370368E-2</c:v>
                </c:pt>
                <c:pt idx="3392">
                  <c:v>3.9131944444444448E-2</c:v>
                </c:pt>
                <c:pt idx="3393">
                  <c:v>3.9143518518518515E-2</c:v>
                </c:pt>
                <c:pt idx="3394">
                  <c:v>3.9155092592592596E-2</c:v>
                </c:pt>
                <c:pt idx="3395">
                  <c:v>3.9166666666666662E-2</c:v>
                </c:pt>
                <c:pt idx="3396">
                  <c:v>3.9178240740740743E-2</c:v>
                </c:pt>
                <c:pt idx="3397">
                  <c:v>3.9189814814814809E-2</c:v>
                </c:pt>
                <c:pt idx="3398">
                  <c:v>3.920138888888889E-2</c:v>
                </c:pt>
                <c:pt idx="3399">
                  <c:v>3.9212962962962963E-2</c:v>
                </c:pt>
                <c:pt idx="3400">
                  <c:v>3.9224537037037037E-2</c:v>
                </c:pt>
                <c:pt idx="3401">
                  <c:v>3.923611111111111E-2</c:v>
                </c:pt>
                <c:pt idx="3402">
                  <c:v>3.9247685185185184E-2</c:v>
                </c:pt>
                <c:pt idx="3403">
                  <c:v>3.9259259259259258E-2</c:v>
                </c:pt>
                <c:pt idx="3404">
                  <c:v>3.9270833333333331E-2</c:v>
                </c:pt>
                <c:pt idx="3405">
                  <c:v>3.9282407407407412E-2</c:v>
                </c:pt>
                <c:pt idx="3406">
                  <c:v>3.9293981481481485E-2</c:v>
                </c:pt>
                <c:pt idx="3407">
                  <c:v>3.9305555555555559E-2</c:v>
                </c:pt>
                <c:pt idx="3408">
                  <c:v>3.9317129629629625E-2</c:v>
                </c:pt>
                <c:pt idx="3409">
                  <c:v>3.9328703703703706E-2</c:v>
                </c:pt>
                <c:pt idx="3410">
                  <c:v>3.9340277777777773E-2</c:v>
                </c:pt>
                <c:pt idx="3411">
                  <c:v>3.9351851851851853E-2</c:v>
                </c:pt>
                <c:pt idx="3412">
                  <c:v>3.936342592592592E-2</c:v>
                </c:pt>
                <c:pt idx="3413">
                  <c:v>3.9375E-2</c:v>
                </c:pt>
                <c:pt idx="3414">
                  <c:v>3.9386574074074074E-2</c:v>
                </c:pt>
                <c:pt idx="3415">
                  <c:v>3.9398148148148147E-2</c:v>
                </c:pt>
                <c:pt idx="3416">
                  <c:v>3.9409722222222221E-2</c:v>
                </c:pt>
                <c:pt idx="3417">
                  <c:v>3.9421296296296295E-2</c:v>
                </c:pt>
                <c:pt idx="3418">
                  <c:v>3.9432870370370368E-2</c:v>
                </c:pt>
                <c:pt idx="3419">
                  <c:v>3.9444444444444442E-2</c:v>
                </c:pt>
                <c:pt idx="3420">
                  <c:v>3.9456018518518522E-2</c:v>
                </c:pt>
                <c:pt idx="3421">
                  <c:v>3.9467592592592596E-2</c:v>
                </c:pt>
                <c:pt idx="3422">
                  <c:v>3.9479166666666669E-2</c:v>
                </c:pt>
                <c:pt idx="3423">
                  <c:v>3.9490740740740743E-2</c:v>
                </c:pt>
                <c:pt idx="3424">
                  <c:v>3.9502314814814816E-2</c:v>
                </c:pt>
                <c:pt idx="3425">
                  <c:v>3.951388888888889E-2</c:v>
                </c:pt>
                <c:pt idx="3426">
                  <c:v>3.9525462962962964E-2</c:v>
                </c:pt>
                <c:pt idx="3427">
                  <c:v>3.953703703703703E-2</c:v>
                </c:pt>
                <c:pt idx="3428">
                  <c:v>3.9548611111111111E-2</c:v>
                </c:pt>
                <c:pt idx="3429">
                  <c:v>3.9560185185185184E-2</c:v>
                </c:pt>
                <c:pt idx="3430">
                  <c:v>3.9571759259259258E-2</c:v>
                </c:pt>
                <c:pt idx="3431">
                  <c:v>3.9583333333333331E-2</c:v>
                </c:pt>
                <c:pt idx="3432">
                  <c:v>3.9594907407407405E-2</c:v>
                </c:pt>
                <c:pt idx="3433">
                  <c:v>3.9606481481481479E-2</c:v>
                </c:pt>
                <c:pt idx="3434">
                  <c:v>3.9618055555555552E-2</c:v>
                </c:pt>
                <c:pt idx="3435">
                  <c:v>3.9629629629629633E-2</c:v>
                </c:pt>
                <c:pt idx="3436">
                  <c:v>3.9641203703703706E-2</c:v>
                </c:pt>
                <c:pt idx="3437">
                  <c:v>3.965277777777778E-2</c:v>
                </c:pt>
                <c:pt idx="3438">
                  <c:v>3.9664351851851853E-2</c:v>
                </c:pt>
                <c:pt idx="3439">
                  <c:v>3.9675925925925927E-2</c:v>
                </c:pt>
                <c:pt idx="3440">
                  <c:v>3.9687500000000001E-2</c:v>
                </c:pt>
                <c:pt idx="3441">
                  <c:v>3.9699074074074074E-2</c:v>
                </c:pt>
                <c:pt idx="3442">
                  <c:v>3.9710648148148148E-2</c:v>
                </c:pt>
                <c:pt idx="3443">
                  <c:v>3.9722222222222221E-2</c:v>
                </c:pt>
                <c:pt idx="3444">
                  <c:v>3.9733796296296302E-2</c:v>
                </c:pt>
                <c:pt idx="3445">
                  <c:v>3.9745370370370368E-2</c:v>
                </c:pt>
                <c:pt idx="3446">
                  <c:v>3.9756944444444449E-2</c:v>
                </c:pt>
                <c:pt idx="3447">
                  <c:v>3.9768518518518516E-2</c:v>
                </c:pt>
                <c:pt idx="3448">
                  <c:v>3.9780092592592589E-2</c:v>
                </c:pt>
                <c:pt idx="3449">
                  <c:v>3.9791666666666663E-2</c:v>
                </c:pt>
                <c:pt idx="3450">
                  <c:v>3.9803240740740743E-2</c:v>
                </c:pt>
                <c:pt idx="3451">
                  <c:v>3.9814814814814817E-2</c:v>
                </c:pt>
                <c:pt idx="3452">
                  <c:v>3.982638888888889E-2</c:v>
                </c:pt>
                <c:pt idx="3453">
                  <c:v>3.9837962962962964E-2</c:v>
                </c:pt>
                <c:pt idx="3454">
                  <c:v>3.9849537037037037E-2</c:v>
                </c:pt>
                <c:pt idx="3455">
                  <c:v>3.9861111111111111E-2</c:v>
                </c:pt>
                <c:pt idx="3456">
                  <c:v>3.9872685185185185E-2</c:v>
                </c:pt>
                <c:pt idx="3457">
                  <c:v>3.9884259259259258E-2</c:v>
                </c:pt>
                <c:pt idx="3458">
                  <c:v>3.9895833333333332E-2</c:v>
                </c:pt>
                <c:pt idx="3459">
                  <c:v>3.9907407407407412E-2</c:v>
                </c:pt>
                <c:pt idx="3460">
                  <c:v>3.9918981481481479E-2</c:v>
                </c:pt>
                <c:pt idx="3461">
                  <c:v>3.9930555555555559E-2</c:v>
                </c:pt>
                <c:pt idx="3462">
                  <c:v>3.9942129629629626E-2</c:v>
                </c:pt>
                <c:pt idx="3463">
                  <c:v>3.9953703703703707E-2</c:v>
                </c:pt>
                <c:pt idx="3464">
                  <c:v>3.9965277777777773E-2</c:v>
                </c:pt>
                <c:pt idx="3465">
                  <c:v>3.9976851851851854E-2</c:v>
                </c:pt>
                <c:pt idx="3466">
                  <c:v>3.9988425925925927E-2</c:v>
                </c:pt>
                <c:pt idx="3467">
                  <c:v>0.04</c:v>
                </c:pt>
                <c:pt idx="3468">
                  <c:v>4.0011574074074074E-2</c:v>
                </c:pt>
                <c:pt idx="3469">
                  <c:v>4.0023148148148148E-2</c:v>
                </c:pt>
                <c:pt idx="3470">
                  <c:v>4.0034722222222222E-2</c:v>
                </c:pt>
                <c:pt idx="3471">
                  <c:v>4.0046296296296295E-2</c:v>
                </c:pt>
                <c:pt idx="3472">
                  <c:v>4.0057870370370369E-2</c:v>
                </c:pt>
                <c:pt idx="3473">
                  <c:v>4.0069444444444442E-2</c:v>
                </c:pt>
                <c:pt idx="3474">
                  <c:v>4.0081018518518523E-2</c:v>
                </c:pt>
                <c:pt idx="3475">
                  <c:v>4.0092592592592589E-2</c:v>
                </c:pt>
                <c:pt idx="3476">
                  <c:v>4.010416666666667E-2</c:v>
                </c:pt>
                <c:pt idx="3477">
                  <c:v>4.0115740740740737E-2</c:v>
                </c:pt>
                <c:pt idx="3478">
                  <c:v>4.0127314814814817E-2</c:v>
                </c:pt>
                <c:pt idx="3479">
                  <c:v>4.0138888888888884E-2</c:v>
                </c:pt>
                <c:pt idx="3480">
                  <c:v>4.0150462962962964E-2</c:v>
                </c:pt>
                <c:pt idx="3481">
                  <c:v>4.0162037037037038E-2</c:v>
                </c:pt>
                <c:pt idx="3482">
                  <c:v>4.0173611111111111E-2</c:v>
                </c:pt>
                <c:pt idx="3483">
                  <c:v>4.0185185185185185E-2</c:v>
                </c:pt>
                <c:pt idx="3484">
                  <c:v>4.0196759259259258E-2</c:v>
                </c:pt>
                <c:pt idx="3485">
                  <c:v>4.0208333333333332E-2</c:v>
                </c:pt>
                <c:pt idx="3486">
                  <c:v>4.0219907407407406E-2</c:v>
                </c:pt>
                <c:pt idx="3487">
                  <c:v>4.0231481481481479E-2</c:v>
                </c:pt>
                <c:pt idx="3488">
                  <c:v>4.024305555555556E-2</c:v>
                </c:pt>
                <c:pt idx="3489">
                  <c:v>4.0254629629629633E-2</c:v>
                </c:pt>
                <c:pt idx="3490">
                  <c:v>4.02662037037037E-2</c:v>
                </c:pt>
                <c:pt idx="3491">
                  <c:v>4.027777777777778E-2</c:v>
                </c:pt>
                <c:pt idx="3492">
                  <c:v>4.0289351851851847E-2</c:v>
                </c:pt>
                <c:pt idx="3493">
                  <c:v>4.0300925925925928E-2</c:v>
                </c:pt>
                <c:pt idx="3494">
                  <c:v>4.0312499999999994E-2</c:v>
                </c:pt>
                <c:pt idx="3495">
                  <c:v>4.0324074074074075E-2</c:v>
                </c:pt>
                <c:pt idx="3496">
                  <c:v>4.0335648148148148E-2</c:v>
                </c:pt>
                <c:pt idx="3497">
                  <c:v>4.0347222222222222E-2</c:v>
                </c:pt>
                <c:pt idx="3498">
                  <c:v>4.0358796296296295E-2</c:v>
                </c:pt>
                <c:pt idx="3499">
                  <c:v>4.0358796296296295E-2</c:v>
                </c:pt>
                <c:pt idx="3500">
                  <c:v>4.0381944444444443E-2</c:v>
                </c:pt>
                <c:pt idx="3501">
                  <c:v>4.0381944444444443E-2</c:v>
                </c:pt>
                <c:pt idx="3502">
                  <c:v>4.0393518518518516E-2</c:v>
                </c:pt>
                <c:pt idx="3503">
                  <c:v>4.040509259259259E-2</c:v>
                </c:pt>
                <c:pt idx="3504">
                  <c:v>4.041666666666667E-2</c:v>
                </c:pt>
                <c:pt idx="3505">
                  <c:v>4.0428240740740744E-2</c:v>
                </c:pt>
                <c:pt idx="3506">
                  <c:v>4.0439814814814817E-2</c:v>
                </c:pt>
                <c:pt idx="3507">
                  <c:v>4.0451388888888891E-2</c:v>
                </c:pt>
                <c:pt idx="3508">
                  <c:v>4.0462962962962964E-2</c:v>
                </c:pt>
                <c:pt idx="3509">
                  <c:v>4.0474537037037038E-2</c:v>
                </c:pt>
                <c:pt idx="3510">
                  <c:v>4.0486111111111105E-2</c:v>
                </c:pt>
                <c:pt idx="3511">
                  <c:v>4.0497685185185185E-2</c:v>
                </c:pt>
                <c:pt idx="3512">
                  <c:v>4.0509259259259259E-2</c:v>
                </c:pt>
                <c:pt idx="3513">
                  <c:v>4.0520833333333332E-2</c:v>
                </c:pt>
                <c:pt idx="3514">
                  <c:v>4.0532407407407406E-2</c:v>
                </c:pt>
                <c:pt idx="3515">
                  <c:v>4.0543981481481479E-2</c:v>
                </c:pt>
                <c:pt idx="3516">
                  <c:v>4.0555555555555553E-2</c:v>
                </c:pt>
                <c:pt idx="3517">
                  <c:v>4.0567129629629627E-2</c:v>
                </c:pt>
                <c:pt idx="3518">
                  <c:v>4.05787037037037E-2</c:v>
                </c:pt>
                <c:pt idx="3519">
                  <c:v>4.0590277777777781E-2</c:v>
                </c:pt>
                <c:pt idx="3520">
                  <c:v>4.0601851851851854E-2</c:v>
                </c:pt>
                <c:pt idx="3521">
                  <c:v>4.0613425925925928E-2</c:v>
                </c:pt>
                <c:pt idx="3522">
                  <c:v>4.0625000000000001E-2</c:v>
                </c:pt>
                <c:pt idx="3523">
                  <c:v>4.0636574074074075E-2</c:v>
                </c:pt>
                <c:pt idx="3524">
                  <c:v>4.0648148148148149E-2</c:v>
                </c:pt>
                <c:pt idx="3525">
                  <c:v>4.0659722222222222E-2</c:v>
                </c:pt>
                <c:pt idx="3526">
                  <c:v>4.0671296296296296E-2</c:v>
                </c:pt>
                <c:pt idx="3527">
                  <c:v>4.0682870370370376E-2</c:v>
                </c:pt>
                <c:pt idx="3528">
                  <c:v>4.0694444444444443E-2</c:v>
                </c:pt>
                <c:pt idx="3529">
                  <c:v>4.0706018518518523E-2</c:v>
                </c:pt>
                <c:pt idx="3530">
                  <c:v>4.071759259259259E-2</c:v>
                </c:pt>
                <c:pt idx="3531">
                  <c:v>4.0729166666666664E-2</c:v>
                </c:pt>
                <c:pt idx="3532">
                  <c:v>4.0740740740740737E-2</c:v>
                </c:pt>
                <c:pt idx="3533">
                  <c:v>4.0752314814814811E-2</c:v>
                </c:pt>
                <c:pt idx="3534">
                  <c:v>4.0763888888888891E-2</c:v>
                </c:pt>
                <c:pt idx="3535">
                  <c:v>4.0775462962962965E-2</c:v>
                </c:pt>
                <c:pt idx="3536">
                  <c:v>4.0787037037037038E-2</c:v>
                </c:pt>
                <c:pt idx="3537">
                  <c:v>4.0798611111111112E-2</c:v>
                </c:pt>
                <c:pt idx="3538">
                  <c:v>4.0810185185185185E-2</c:v>
                </c:pt>
                <c:pt idx="3539">
                  <c:v>4.0821759259259259E-2</c:v>
                </c:pt>
                <c:pt idx="3540">
                  <c:v>4.0833333333333333E-2</c:v>
                </c:pt>
                <c:pt idx="3541">
                  <c:v>4.0844907407407406E-2</c:v>
                </c:pt>
                <c:pt idx="3542">
                  <c:v>4.0856481481481487E-2</c:v>
                </c:pt>
                <c:pt idx="3543">
                  <c:v>4.0868055555555553E-2</c:v>
                </c:pt>
                <c:pt idx="3544">
                  <c:v>4.0879629629629634E-2</c:v>
                </c:pt>
                <c:pt idx="3545">
                  <c:v>4.08912037037037E-2</c:v>
                </c:pt>
                <c:pt idx="3546">
                  <c:v>4.0902777777777781E-2</c:v>
                </c:pt>
                <c:pt idx="3547">
                  <c:v>4.0914351851851848E-2</c:v>
                </c:pt>
                <c:pt idx="3548">
                  <c:v>4.0925925925925928E-2</c:v>
                </c:pt>
                <c:pt idx="3549">
                  <c:v>4.0937500000000002E-2</c:v>
                </c:pt>
                <c:pt idx="3550">
                  <c:v>4.0949074074074075E-2</c:v>
                </c:pt>
                <c:pt idx="3551">
                  <c:v>4.0960648148148149E-2</c:v>
                </c:pt>
                <c:pt idx="3552">
                  <c:v>4.0972222222222222E-2</c:v>
                </c:pt>
                <c:pt idx="3553">
                  <c:v>4.0983796296296296E-2</c:v>
                </c:pt>
                <c:pt idx="3554">
                  <c:v>4.099537037037037E-2</c:v>
                </c:pt>
                <c:pt idx="3555">
                  <c:v>4.1006944444444443E-2</c:v>
                </c:pt>
                <c:pt idx="3556">
                  <c:v>4.1018518518518517E-2</c:v>
                </c:pt>
                <c:pt idx="3557">
                  <c:v>4.1030092592592597E-2</c:v>
                </c:pt>
                <c:pt idx="3558">
                  <c:v>4.1041666666666664E-2</c:v>
                </c:pt>
                <c:pt idx="3559">
                  <c:v>4.1053240740740744E-2</c:v>
                </c:pt>
                <c:pt idx="3560">
                  <c:v>4.1064814814814811E-2</c:v>
                </c:pt>
                <c:pt idx="3561">
                  <c:v>4.1076388888888891E-2</c:v>
                </c:pt>
                <c:pt idx="3562">
                  <c:v>4.1087962962962958E-2</c:v>
                </c:pt>
                <c:pt idx="3563">
                  <c:v>4.1099537037037039E-2</c:v>
                </c:pt>
                <c:pt idx="3564">
                  <c:v>4.1111111111111112E-2</c:v>
                </c:pt>
                <c:pt idx="3565">
                  <c:v>4.1122685185185186E-2</c:v>
                </c:pt>
                <c:pt idx="3566">
                  <c:v>4.1134259259259259E-2</c:v>
                </c:pt>
                <c:pt idx="3567">
                  <c:v>4.1145833333333333E-2</c:v>
                </c:pt>
                <c:pt idx="3568">
                  <c:v>4.1157407407407406E-2</c:v>
                </c:pt>
                <c:pt idx="3569">
                  <c:v>4.116898148148148E-2</c:v>
                </c:pt>
                <c:pt idx="3570">
                  <c:v>4.1180555555555554E-2</c:v>
                </c:pt>
                <c:pt idx="3571">
                  <c:v>4.1192129629629634E-2</c:v>
                </c:pt>
                <c:pt idx="3572">
                  <c:v>4.1203703703703708E-2</c:v>
                </c:pt>
                <c:pt idx="3573">
                  <c:v>4.1215277777777774E-2</c:v>
                </c:pt>
                <c:pt idx="3574">
                  <c:v>4.1226851851851855E-2</c:v>
                </c:pt>
                <c:pt idx="3575">
                  <c:v>4.1238425925925921E-2</c:v>
                </c:pt>
                <c:pt idx="3576">
                  <c:v>4.1250000000000002E-2</c:v>
                </c:pt>
                <c:pt idx="3577">
                  <c:v>4.1261574074074069E-2</c:v>
                </c:pt>
                <c:pt idx="3578">
                  <c:v>4.1273148148148149E-2</c:v>
                </c:pt>
                <c:pt idx="3579">
                  <c:v>4.1284722222222223E-2</c:v>
                </c:pt>
                <c:pt idx="3580">
                  <c:v>4.1296296296296296E-2</c:v>
                </c:pt>
                <c:pt idx="3581">
                  <c:v>4.130787037037037E-2</c:v>
                </c:pt>
                <c:pt idx="3582">
                  <c:v>4.1319444444444443E-2</c:v>
                </c:pt>
                <c:pt idx="3583">
                  <c:v>4.1331018518518517E-2</c:v>
                </c:pt>
                <c:pt idx="3584">
                  <c:v>4.1342592592592591E-2</c:v>
                </c:pt>
                <c:pt idx="3585">
                  <c:v>4.1354166666666664E-2</c:v>
                </c:pt>
                <c:pt idx="3586">
                  <c:v>4.1365740740740745E-2</c:v>
                </c:pt>
                <c:pt idx="3587">
                  <c:v>4.1377314814814818E-2</c:v>
                </c:pt>
                <c:pt idx="3588">
                  <c:v>4.1388888888888892E-2</c:v>
                </c:pt>
                <c:pt idx="3589">
                  <c:v>4.1400462962962965E-2</c:v>
                </c:pt>
                <c:pt idx="3590">
                  <c:v>4.1412037037037039E-2</c:v>
                </c:pt>
                <c:pt idx="3591">
                  <c:v>4.1423611111111112E-2</c:v>
                </c:pt>
                <c:pt idx="3592">
                  <c:v>4.1435185185185179E-2</c:v>
                </c:pt>
                <c:pt idx="3593">
                  <c:v>4.144675925925926E-2</c:v>
                </c:pt>
                <c:pt idx="3594">
                  <c:v>4.1458333333333333E-2</c:v>
                </c:pt>
                <c:pt idx="3595">
                  <c:v>4.1469907407407407E-2</c:v>
                </c:pt>
                <c:pt idx="3596">
                  <c:v>4.148148148148148E-2</c:v>
                </c:pt>
                <c:pt idx="3597">
                  <c:v>4.1493055555555554E-2</c:v>
                </c:pt>
                <c:pt idx="3598">
                  <c:v>4.1504629629629627E-2</c:v>
                </c:pt>
                <c:pt idx="3599">
                  <c:v>4.1516203703703701E-2</c:v>
                </c:pt>
                <c:pt idx="3600">
                  <c:v>4.1527777777777775E-2</c:v>
                </c:pt>
                <c:pt idx="3601">
                  <c:v>4.1539351851851855E-2</c:v>
                </c:pt>
                <c:pt idx="3602">
                  <c:v>4.1550925925925929E-2</c:v>
                </c:pt>
                <c:pt idx="3603">
                  <c:v>4.1562500000000002E-2</c:v>
                </c:pt>
                <c:pt idx="3604">
                  <c:v>4.1574074074074076E-2</c:v>
                </c:pt>
                <c:pt idx="3605">
                  <c:v>4.1585648148148149E-2</c:v>
                </c:pt>
                <c:pt idx="3606">
                  <c:v>4.1597222222222223E-2</c:v>
                </c:pt>
                <c:pt idx="3607">
                  <c:v>4.1608796296296297E-2</c:v>
                </c:pt>
                <c:pt idx="3608">
                  <c:v>4.162037037037037E-2</c:v>
                </c:pt>
                <c:pt idx="3609">
                  <c:v>4.1631944444444451E-2</c:v>
                </c:pt>
                <c:pt idx="3610">
                  <c:v>4.1643518518518517E-2</c:v>
                </c:pt>
                <c:pt idx="3611">
                  <c:v>4.1655092592592598E-2</c:v>
                </c:pt>
                <c:pt idx="3612">
                  <c:v>4.1666666666666664E-2</c:v>
                </c:pt>
                <c:pt idx="3613">
                  <c:v>4.1678240740740745E-2</c:v>
                </c:pt>
                <c:pt idx="3614">
                  <c:v>4.1689814814814818E-2</c:v>
                </c:pt>
                <c:pt idx="3615">
                  <c:v>4.1701388888888885E-2</c:v>
                </c:pt>
                <c:pt idx="3616">
                  <c:v>4.1712962962962959E-2</c:v>
                </c:pt>
                <c:pt idx="3617">
                  <c:v>4.1724537037037039E-2</c:v>
                </c:pt>
                <c:pt idx="3618">
                  <c:v>4.1736111111111113E-2</c:v>
                </c:pt>
                <c:pt idx="3619">
                  <c:v>4.1747685185185186E-2</c:v>
                </c:pt>
                <c:pt idx="3620">
                  <c:v>4.1759259259259253E-2</c:v>
                </c:pt>
                <c:pt idx="3621">
                  <c:v>4.1770833333333333E-2</c:v>
                </c:pt>
                <c:pt idx="3622">
                  <c:v>4.1782407407407407E-2</c:v>
                </c:pt>
                <c:pt idx="3623">
                  <c:v>4.1793981481481481E-2</c:v>
                </c:pt>
                <c:pt idx="3624">
                  <c:v>4.1805555555555561E-2</c:v>
                </c:pt>
                <c:pt idx="3625">
                  <c:v>4.1817129629629628E-2</c:v>
                </c:pt>
                <c:pt idx="3626">
                  <c:v>4.1828703703703701E-2</c:v>
                </c:pt>
                <c:pt idx="3627">
                  <c:v>4.1840277777777775E-2</c:v>
                </c:pt>
                <c:pt idx="3628">
                  <c:v>4.1851851851851855E-2</c:v>
                </c:pt>
                <c:pt idx="3629">
                  <c:v>4.1863425925925929E-2</c:v>
                </c:pt>
                <c:pt idx="3630">
                  <c:v>4.1874999999999996E-2</c:v>
                </c:pt>
                <c:pt idx="3631">
                  <c:v>4.1886574074074069E-2</c:v>
                </c:pt>
                <c:pt idx="3632">
                  <c:v>4.189814814814815E-2</c:v>
                </c:pt>
                <c:pt idx="3633">
                  <c:v>4.1909722222222223E-2</c:v>
                </c:pt>
                <c:pt idx="3634">
                  <c:v>4.1921296296296297E-2</c:v>
                </c:pt>
                <c:pt idx="3635">
                  <c:v>4.1932870370370377E-2</c:v>
                </c:pt>
                <c:pt idx="3636">
                  <c:v>4.1944444444444444E-2</c:v>
                </c:pt>
                <c:pt idx="3637">
                  <c:v>4.1956018518518517E-2</c:v>
                </c:pt>
                <c:pt idx="3638">
                  <c:v>4.1967592592592591E-2</c:v>
                </c:pt>
                <c:pt idx="3639">
                  <c:v>4.1979166666666672E-2</c:v>
                </c:pt>
                <c:pt idx="3640">
                  <c:v>4.1990740740740745E-2</c:v>
                </c:pt>
                <c:pt idx="3641">
                  <c:v>4.2002314814814812E-2</c:v>
                </c:pt>
                <c:pt idx="3642">
                  <c:v>4.2013888888888885E-2</c:v>
                </c:pt>
                <c:pt idx="3643">
                  <c:v>4.2025462962962966E-2</c:v>
                </c:pt>
                <c:pt idx="3644">
                  <c:v>4.2037037037037039E-2</c:v>
                </c:pt>
                <c:pt idx="3645">
                  <c:v>4.2048611111111113E-2</c:v>
                </c:pt>
                <c:pt idx="3646">
                  <c:v>4.206018518518518E-2</c:v>
                </c:pt>
                <c:pt idx="3647">
                  <c:v>4.207175925925926E-2</c:v>
                </c:pt>
                <c:pt idx="3648">
                  <c:v>4.2083333333333334E-2</c:v>
                </c:pt>
                <c:pt idx="3649">
                  <c:v>4.2094907407407407E-2</c:v>
                </c:pt>
                <c:pt idx="3650">
                  <c:v>4.2106481481481488E-2</c:v>
                </c:pt>
                <c:pt idx="3651">
                  <c:v>4.2118055555555554E-2</c:v>
                </c:pt>
                <c:pt idx="3652">
                  <c:v>4.2129629629629628E-2</c:v>
                </c:pt>
                <c:pt idx="3653">
                  <c:v>4.2141203703703702E-2</c:v>
                </c:pt>
                <c:pt idx="3654">
                  <c:v>4.2152777777777782E-2</c:v>
                </c:pt>
                <c:pt idx="3655">
                  <c:v>4.2164351851851856E-2</c:v>
                </c:pt>
                <c:pt idx="3656">
                  <c:v>4.2175925925925922E-2</c:v>
                </c:pt>
                <c:pt idx="3657">
                  <c:v>4.2187499999999996E-2</c:v>
                </c:pt>
                <c:pt idx="3658">
                  <c:v>4.2199074074074076E-2</c:v>
                </c:pt>
                <c:pt idx="3659">
                  <c:v>4.221064814814815E-2</c:v>
                </c:pt>
                <c:pt idx="3660">
                  <c:v>4.2222222222222223E-2</c:v>
                </c:pt>
                <c:pt idx="3661">
                  <c:v>4.223379629629629E-2</c:v>
                </c:pt>
                <c:pt idx="3662">
                  <c:v>4.2245370370370371E-2</c:v>
                </c:pt>
                <c:pt idx="3663">
                  <c:v>4.2256944444444444E-2</c:v>
                </c:pt>
                <c:pt idx="3664">
                  <c:v>4.2268518518518518E-2</c:v>
                </c:pt>
                <c:pt idx="3665">
                  <c:v>4.2280092592592598E-2</c:v>
                </c:pt>
                <c:pt idx="3666">
                  <c:v>4.2291666666666665E-2</c:v>
                </c:pt>
                <c:pt idx="3667">
                  <c:v>4.2303240740740738E-2</c:v>
                </c:pt>
                <c:pt idx="3668">
                  <c:v>4.2314814814814812E-2</c:v>
                </c:pt>
                <c:pt idx="3669">
                  <c:v>4.2326388888888893E-2</c:v>
                </c:pt>
                <c:pt idx="3670">
                  <c:v>4.2337962962962966E-2</c:v>
                </c:pt>
                <c:pt idx="3671">
                  <c:v>4.2349537037037033E-2</c:v>
                </c:pt>
                <c:pt idx="3672">
                  <c:v>4.2361111111111106E-2</c:v>
                </c:pt>
                <c:pt idx="3673">
                  <c:v>4.2372685185185187E-2</c:v>
                </c:pt>
                <c:pt idx="3674">
                  <c:v>4.238425925925926E-2</c:v>
                </c:pt>
                <c:pt idx="3675">
                  <c:v>4.2395833333333334E-2</c:v>
                </c:pt>
                <c:pt idx="3676">
                  <c:v>4.2407407407407401E-2</c:v>
                </c:pt>
                <c:pt idx="3677">
                  <c:v>4.2418981481481481E-2</c:v>
                </c:pt>
                <c:pt idx="3678">
                  <c:v>4.2430555555555555E-2</c:v>
                </c:pt>
                <c:pt idx="3679">
                  <c:v>4.2442129629629628E-2</c:v>
                </c:pt>
                <c:pt idx="3680">
                  <c:v>4.2453703703703709E-2</c:v>
                </c:pt>
                <c:pt idx="3681">
                  <c:v>4.2465277777777775E-2</c:v>
                </c:pt>
                <c:pt idx="3682">
                  <c:v>4.2476851851851849E-2</c:v>
                </c:pt>
                <c:pt idx="3683">
                  <c:v>4.2488425925925923E-2</c:v>
                </c:pt>
                <c:pt idx="3684">
                  <c:v>4.2500000000000003E-2</c:v>
                </c:pt>
                <c:pt idx="3685">
                  <c:v>4.2511574074074077E-2</c:v>
                </c:pt>
                <c:pt idx="3686">
                  <c:v>4.252314814814815E-2</c:v>
                </c:pt>
                <c:pt idx="3687">
                  <c:v>4.2534722222222217E-2</c:v>
                </c:pt>
                <c:pt idx="3688">
                  <c:v>4.2546296296296297E-2</c:v>
                </c:pt>
                <c:pt idx="3689">
                  <c:v>4.2557870370370371E-2</c:v>
                </c:pt>
                <c:pt idx="3690">
                  <c:v>4.2569444444444444E-2</c:v>
                </c:pt>
                <c:pt idx="3691">
                  <c:v>4.2581018518518525E-2</c:v>
                </c:pt>
                <c:pt idx="3692">
                  <c:v>4.2592592592592592E-2</c:v>
                </c:pt>
                <c:pt idx="3693">
                  <c:v>4.2604166666666665E-2</c:v>
                </c:pt>
                <c:pt idx="3694">
                  <c:v>4.2615740740740739E-2</c:v>
                </c:pt>
                <c:pt idx="3695">
                  <c:v>4.2627314814814819E-2</c:v>
                </c:pt>
                <c:pt idx="3696">
                  <c:v>4.2638888888888893E-2</c:v>
                </c:pt>
                <c:pt idx="3697">
                  <c:v>4.2650462962962959E-2</c:v>
                </c:pt>
                <c:pt idx="3698">
                  <c:v>4.2662037037037033E-2</c:v>
                </c:pt>
                <c:pt idx="3699">
                  <c:v>4.2673611111111114E-2</c:v>
                </c:pt>
                <c:pt idx="3700">
                  <c:v>4.2685185185185187E-2</c:v>
                </c:pt>
                <c:pt idx="3701">
                  <c:v>4.2696759259259261E-2</c:v>
                </c:pt>
                <c:pt idx="3702">
                  <c:v>4.2708333333333327E-2</c:v>
                </c:pt>
                <c:pt idx="3703">
                  <c:v>4.2719907407407408E-2</c:v>
                </c:pt>
                <c:pt idx="3704">
                  <c:v>4.2731481481481481E-2</c:v>
                </c:pt>
                <c:pt idx="3705">
                  <c:v>4.2743055555555555E-2</c:v>
                </c:pt>
                <c:pt idx="3706">
                  <c:v>4.2754629629629635E-2</c:v>
                </c:pt>
                <c:pt idx="3707">
                  <c:v>4.2766203703703702E-2</c:v>
                </c:pt>
                <c:pt idx="3708">
                  <c:v>4.2777777777777776E-2</c:v>
                </c:pt>
                <c:pt idx="3709">
                  <c:v>4.2789351851851849E-2</c:v>
                </c:pt>
                <c:pt idx="3710">
                  <c:v>4.280092592592593E-2</c:v>
                </c:pt>
                <c:pt idx="3711">
                  <c:v>4.2812500000000003E-2</c:v>
                </c:pt>
                <c:pt idx="3712">
                  <c:v>4.282407407407407E-2</c:v>
                </c:pt>
                <c:pt idx="3713">
                  <c:v>4.2835648148148144E-2</c:v>
                </c:pt>
                <c:pt idx="3714">
                  <c:v>4.2847222222222224E-2</c:v>
                </c:pt>
                <c:pt idx="3715">
                  <c:v>4.2858796296296298E-2</c:v>
                </c:pt>
                <c:pt idx="3716">
                  <c:v>4.2870370370370371E-2</c:v>
                </c:pt>
                <c:pt idx="3717">
                  <c:v>4.2881944444444438E-2</c:v>
                </c:pt>
                <c:pt idx="3718">
                  <c:v>4.2893518518518518E-2</c:v>
                </c:pt>
                <c:pt idx="3719">
                  <c:v>4.2905092592592592E-2</c:v>
                </c:pt>
                <c:pt idx="3720">
                  <c:v>4.2916666666666665E-2</c:v>
                </c:pt>
                <c:pt idx="3721">
                  <c:v>4.2928240740740746E-2</c:v>
                </c:pt>
                <c:pt idx="3722">
                  <c:v>4.2939814814814813E-2</c:v>
                </c:pt>
                <c:pt idx="3723">
                  <c:v>4.2951388888888886E-2</c:v>
                </c:pt>
                <c:pt idx="3724">
                  <c:v>4.296296296296296E-2</c:v>
                </c:pt>
                <c:pt idx="3725">
                  <c:v>4.297453703703704E-2</c:v>
                </c:pt>
                <c:pt idx="3726">
                  <c:v>4.2986111111111114E-2</c:v>
                </c:pt>
                <c:pt idx="3727">
                  <c:v>4.2997685185185187E-2</c:v>
                </c:pt>
                <c:pt idx="3728">
                  <c:v>4.3009259259259254E-2</c:v>
                </c:pt>
                <c:pt idx="3729">
                  <c:v>4.3020833333333335E-2</c:v>
                </c:pt>
                <c:pt idx="3730">
                  <c:v>4.3032407407407408E-2</c:v>
                </c:pt>
                <c:pt idx="3731">
                  <c:v>4.3043981481481482E-2</c:v>
                </c:pt>
                <c:pt idx="3732">
                  <c:v>4.3055555555555562E-2</c:v>
                </c:pt>
                <c:pt idx="3733">
                  <c:v>4.3067129629629629E-2</c:v>
                </c:pt>
                <c:pt idx="3734">
                  <c:v>4.3078703703703702E-2</c:v>
                </c:pt>
                <c:pt idx="3735">
                  <c:v>4.3090277777777776E-2</c:v>
                </c:pt>
                <c:pt idx="3736">
                  <c:v>4.3101851851851856E-2</c:v>
                </c:pt>
                <c:pt idx="3737">
                  <c:v>4.311342592592593E-2</c:v>
                </c:pt>
                <c:pt idx="3738">
                  <c:v>4.3124999999999997E-2</c:v>
                </c:pt>
                <c:pt idx="3739">
                  <c:v>4.313657407407407E-2</c:v>
                </c:pt>
                <c:pt idx="3740">
                  <c:v>4.3148148148148151E-2</c:v>
                </c:pt>
                <c:pt idx="3741">
                  <c:v>4.3159722222222224E-2</c:v>
                </c:pt>
                <c:pt idx="3742">
                  <c:v>4.3171296296296298E-2</c:v>
                </c:pt>
                <c:pt idx="3743">
                  <c:v>4.3182870370370365E-2</c:v>
                </c:pt>
                <c:pt idx="3744">
                  <c:v>4.3194444444444445E-2</c:v>
                </c:pt>
                <c:pt idx="3745">
                  <c:v>4.3206018518518519E-2</c:v>
                </c:pt>
                <c:pt idx="3746">
                  <c:v>4.3217592592592592E-2</c:v>
                </c:pt>
                <c:pt idx="3747">
                  <c:v>4.3229166666666673E-2</c:v>
                </c:pt>
                <c:pt idx="3748">
                  <c:v>4.3240740740740739E-2</c:v>
                </c:pt>
                <c:pt idx="3749">
                  <c:v>4.3252314814814813E-2</c:v>
                </c:pt>
                <c:pt idx="3750">
                  <c:v>4.3263888888888886E-2</c:v>
                </c:pt>
                <c:pt idx="3751">
                  <c:v>4.3275462962962967E-2</c:v>
                </c:pt>
                <c:pt idx="3752">
                  <c:v>4.3287037037037041E-2</c:v>
                </c:pt>
                <c:pt idx="3753">
                  <c:v>4.3298611111111107E-2</c:v>
                </c:pt>
                <c:pt idx="3754">
                  <c:v>4.3310185185185181E-2</c:v>
                </c:pt>
                <c:pt idx="3755">
                  <c:v>4.3321759259259261E-2</c:v>
                </c:pt>
                <c:pt idx="3756">
                  <c:v>4.3333333333333335E-2</c:v>
                </c:pt>
                <c:pt idx="3757">
                  <c:v>4.3344907407407408E-2</c:v>
                </c:pt>
                <c:pt idx="3758">
                  <c:v>4.3356481481481475E-2</c:v>
                </c:pt>
                <c:pt idx="3759">
                  <c:v>4.3368055555555556E-2</c:v>
                </c:pt>
                <c:pt idx="3760">
                  <c:v>4.3379629629629629E-2</c:v>
                </c:pt>
                <c:pt idx="3761">
                  <c:v>4.3391203703703703E-2</c:v>
                </c:pt>
                <c:pt idx="3762">
                  <c:v>4.3402777777777783E-2</c:v>
                </c:pt>
                <c:pt idx="3763">
                  <c:v>4.341435185185185E-2</c:v>
                </c:pt>
                <c:pt idx="3764">
                  <c:v>4.3425925925925923E-2</c:v>
                </c:pt>
                <c:pt idx="3765">
                  <c:v>4.3437499999999997E-2</c:v>
                </c:pt>
                <c:pt idx="3766">
                  <c:v>4.3449074074074077E-2</c:v>
                </c:pt>
                <c:pt idx="3767">
                  <c:v>4.3460648148148151E-2</c:v>
                </c:pt>
                <c:pt idx="3768">
                  <c:v>4.3472222222222225E-2</c:v>
                </c:pt>
                <c:pt idx="3769">
                  <c:v>4.3483796296296291E-2</c:v>
                </c:pt>
                <c:pt idx="3770">
                  <c:v>4.3495370370370372E-2</c:v>
                </c:pt>
                <c:pt idx="3771">
                  <c:v>4.3506944444444445E-2</c:v>
                </c:pt>
                <c:pt idx="3772">
                  <c:v>4.3518518518518519E-2</c:v>
                </c:pt>
                <c:pt idx="3773">
                  <c:v>4.3530092592592599E-2</c:v>
                </c:pt>
                <c:pt idx="3774">
                  <c:v>4.3541666666666666E-2</c:v>
                </c:pt>
                <c:pt idx="3775">
                  <c:v>4.355324074074074E-2</c:v>
                </c:pt>
                <c:pt idx="3776">
                  <c:v>4.3564814814814813E-2</c:v>
                </c:pt>
                <c:pt idx="3777">
                  <c:v>4.3576388888888894E-2</c:v>
                </c:pt>
                <c:pt idx="3778">
                  <c:v>4.3576388888888894E-2</c:v>
                </c:pt>
                <c:pt idx="3779">
                  <c:v>4.3587962962962967E-2</c:v>
                </c:pt>
                <c:pt idx="3780">
                  <c:v>4.3599537037037034E-2</c:v>
                </c:pt>
                <c:pt idx="3781">
                  <c:v>4.3611111111111107E-2</c:v>
                </c:pt>
                <c:pt idx="3782">
                  <c:v>4.3622685185185188E-2</c:v>
                </c:pt>
                <c:pt idx="3783">
                  <c:v>4.3634259259259262E-2</c:v>
                </c:pt>
                <c:pt idx="3784">
                  <c:v>4.3645833333333335E-2</c:v>
                </c:pt>
                <c:pt idx="3785">
                  <c:v>4.3657407407407402E-2</c:v>
                </c:pt>
                <c:pt idx="3786">
                  <c:v>4.3668981481481482E-2</c:v>
                </c:pt>
                <c:pt idx="3787">
                  <c:v>4.3680555555555556E-2</c:v>
                </c:pt>
                <c:pt idx="3788">
                  <c:v>4.3692129629629629E-2</c:v>
                </c:pt>
                <c:pt idx="3789">
                  <c:v>4.370370370370371E-2</c:v>
                </c:pt>
                <c:pt idx="3790">
                  <c:v>4.3715277777777777E-2</c:v>
                </c:pt>
                <c:pt idx="3791">
                  <c:v>4.372685185185185E-2</c:v>
                </c:pt>
                <c:pt idx="3792">
                  <c:v>4.3738425925925924E-2</c:v>
                </c:pt>
                <c:pt idx="3793">
                  <c:v>4.3750000000000004E-2</c:v>
                </c:pt>
                <c:pt idx="3794">
                  <c:v>4.3761574074074078E-2</c:v>
                </c:pt>
                <c:pt idx="3795">
                  <c:v>4.3773148148148144E-2</c:v>
                </c:pt>
                <c:pt idx="3796">
                  <c:v>4.3784722222222218E-2</c:v>
                </c:pt>
                <c:pt idx="3797">
                  <c:v>4.3796296296296298E-2</c:v>
                </c:pt>
                <c:pt idx="3798">
                  <c:v>4.3807870370370372E-2</c:v>
                </c:pt>
                <c:pt idx="3799">
                  <c:v>4.3819444444444446E-2</c:v>
                </c:pt>
                <c:pt idx="3800">
                  <c:v>4.3831018518518512E-2</c:v>
                </c:pt>
                <c:pt idx="3801">
                  <c:v>4.3842592592592593E-2</c:v>
                </c:pt>
                <c:pt idx="3802">
                  <c:v>4.3854166666666666E-2</c:v>
                </c:pt>
                <c:pt idx="3803">
                  <c:v>4.386574074074074E-2</c:v>
                </c:pt>
                <c:pt idx="3804">
                  <c:v>4.387731481481482E-2</c:v>
                </c:pt>
                <c:pt idx="3805">
                  <c:v>4.3888888888888887E-2</c:v>
                </c:pt>
                <c:pt idx="3806">
                  <c:v>4.3900462962962961E-2</c:v>
                </c:pt>
                <c:pt idx="3807">
                  <c:v>4.3912037037037034E-2</c:v>
                </c:pt>
                <c:pt idx="3808">
                  <c:v>4.3923611111111115E-2</c:v>
                </c:pt>
                <c:pt idx="3809">
                  <c:v>4.3935185185185188E-2</c:v>
                </c:pt>
                <c:pt idx="3810">
                  <c:v>4.3946759259259255E-2</c:v>
                </c:pt>
                <c:pt idx="3811">
                  <c:v>4.3958333333333328E-2</c:v>
                </c:pt>
                <c:pt idx="3812">
                  <c:v>4.3969907407407409E-2</c:v>
                </c:pt>
                <c:pt idx="3813">
                  <c:v>4.3981481481481483E-2</c:v>
                </c:pt>
                <c:pt idx="3814">
                  <c:v>4.3993055555555556E-2</c:v>
                </c:pt>
                <c:pt idx="3815">
                  <c:v>4.4004629629629623E-2</c:v>
                </c:pt>
                <c:pt idx="3816">
                  <c:v>4.4016203703703703E-2</c:v>
                </c:pt>
                <c:pt idx="3817">
                  <c:v>4.4027777777777777E-2</c:v>
                </c:pt>
                <c:pt idx="3818">
                  <c:v>4.403935185185185E-2</c:v>
                </c:pt>
                <c:pt idx="3819">
                  <c:v>4.4050925925925931E-2</c:v>
                </c:pt>
                <c:pt idx="3820">
                  <c:v>4.4062500000000004E-2</c:v>
                </c:pt>
                <c:pt idx="3821">
                  <c:v>4.4074074074074071E-2</c:v>
                </c:pt>
                <c:pt idx="3822">
                  <c:v>4.4085648148148145E-2</c:v>
                </c:pt>
                <c:pt idx="3823">
                  <c:v>4.4097222222222225E-2</c:v>
                </c:pt>
                <c:pt idx="3824">
                  <c:v>4.4108796296296299E-2</c:v>
                </c:pt>
                <c:pt idx="3825">
                  <c:v>4.4120370370370372E-2</c:v>
                </c:pt>
                <c:pt idx="3826">
                  <c:v>4.4131944444444439E-2</c:v>
                </c:pt>
                <c:pt idx="3827">
                  <c:v>4.4143518518518519E-2</c:v>
                </c:pt>
                <c:pt idx="3828">
                  <c:v>4.4155092592592593E-2</c:v>
                </c:pt>
                <c:pt idx="3829">
                  <c:v>4.4166666666666667E-2</c:v>
                </c:pt>
                <c:pt idx="3830">
                  <c:v>4.4178240740740747E-2</c:v>
                </c:pt>
                <c:pt idx="3831">
                  <c:v>4.4189814814814814E-2</c:v>
                </c:pt>
                <c:pt idx="3832">
                  <c:v>4.4201388888888887E-2</c:v>
                </c:pt>
                <c:pt idx="3833">
                  <c:v>4.4212962962962961E-2</c:v>
                </c:pt>
                <c:pt idx="3834">
                  <c:v>4.4224537037037041E-2</c:v>
                </c:pt>
                <c:pt idx="3835">
                  <c:v>4.4236111111111115E-2</c:v>
                </c:pt>
                <c:pt idx="3836">
                  <c:v>4.4247685185185182E-2</c:v>
                </c:pt>
                <c:pt idx="3837">
                  <c:v>4.4259259259259255E-2</c:v>
                </c:pt>
                <c:pt idx="3838">
                  <c:v>4.4270833333333336E-2</c:v>
                </c:pt>
                <c:pt idx="3839">
                  <c:v>4.4282407407407409E-2</c:v>
                </c:pt>
                <c:pt idx="3840">
                  <c:v>4.4293981481481483E-2</c:v>
                </c:pt>
                <c:pt idx="3841">
                  <c:v>4.4305555555555549E-2</c:v>
                </c:pt>
                <c:pt idx="3842">
                  <c:v>4.431712962962963E-2</c:v>
                </c:pt>
                <c:pt idx="3843">
                  <c:v>4.4328703703703703E-2</c:v>
                </c:pt>
                <c:pt idx="3844">
                  <c:v>4.4340277777777777E-2</c:v>
                </c:pt>
                <c:pt idx="3845">
                  <c:v>4.4351851851851858E-2</c:v>
                </c:pt>
                <c:pt idx="3846">
                  <c:v>4.4363425925925924E-2</c:v>
                </c:pt>
                <c:pt idx="3847">
                  <c:v>4.4374999999999998E-2</c:v>
                </c:pt>
                <c:pt idx="3848">
                  <c:v>4.4386574074074071E-2</c:v>
                </c:pt>
                <c:pt idx="3849">
                  <c:v>4.4398148148148152E-2</c:v>
                </c:pt>
                <c:pt idx="3850">
                  <c:v>4.4409722222222225E-2</c:v>
                </c:pt>
                <c:pt idx="3851">
                  <c:v>4.4421296296296292E-2</c:v>
                </c:pt>
                <c:pt idx="3852">
                  <c:v>4.4432870370370366E-2</c:v>
                </c:pt>
                <c:pt idx="3853">
                  <c:v>4.4444444444444446E-2</c:v>
                </c:pt>
                <c:pt idx="3854">
                  <c:v>4.445601851851852E-2</c:v>
                </c:pt>
                <c:pt idx="3855">
                  <c:v>4.4467592592592593E-2</c:v>
                </c:pt>
                <c:pt idx="3856">
                  <c:v>4.447916666666666E-2</c:v>
                </c:pt>
                <c:pt idx="3857">
                  <c:v>4.449074074074074E-2</c:v>
                </c:pt>
                <c:pt idx="3858">
                  <c:v>4.4502314814814814E-2</c:v>
                </c:pt>
                <c:pt idx="3859">
                  <c:v>4.4513888888888888E-2</c:v>
                </c:pt>
                <c:pt idx="3860">
                  <c:v>4.4525462962962968E-2</c:v>
                </c:pt>
                <c:pt idx="3861">
                  <c:v>4.4537037037037042E-2</c:v>
                </c:pt>
                <c:pt idx="3862">
                  <c:v>4.4548611111111108E-2</c:v>
                </c:pt>
                <c:pt idx="3863">
                  <c:v>4.4560185185185182E-2</c:v>
                </c:pt>
                <c:pt idx="3864">
                  <c:v>4.4571759259259262E-2</c:v>
                </c:pt>
                <c:pt idx="3865">
                  <c:v>4.4583333333333336E-2</c:v>
                </c:pt>
                <c:pt idx="3866">
                  <c:v>4.4594907407407409E-2</c:v>
                </c:pt>
                <c:pt idx="3867">
                  <c:v>4.4606481481481476E-2</c:v>
                </c:pt>
                <c:pt idx="3868">
                  <c:v>4.4618055555555557E-2</c:v>
                </c:pt>
                <c:pt idx="3869">
                  <c:v>4.462962962962963E-2</c:v>
                </c:pt>
                <c:pt idx="3870">
                  <c:v>4.4641203703703704E-2</c:v>
                </c:pt>
                <c:pt idx="3871">
                  <c:v>4.4652777777777784E-2</c:v>
                </c:pt>
                <c:pt idx="3872">
                  <c:v>4.4664351851851851E-2</c:v>
                </c:pt>
                <c:pt idx="3873">
                  <c:v>4.4675925925925924E-2</c:v>
                </c:pt>
                <c:pt idx="3874">
                  <c:v>4.4687499999999998E-2</c:v>
                </c:pt>
                <c:pt idx="3875">
                  <c:v>4.4699074074074079E-2</c:v>
                </c:pt>
                <c:pt idx="3876">
                  <c:v>4.4710648148148152E-2</c:v>
                </c:pt>
                <c:pt idx="3877">
                  <c:v>4.4722222222222219E-2</c:v>
                </c:pt>
                <c:pt idx="3878">
                  <c:v>4.4733796296296292E-2</c:v>
                </c:pt>
                <c:pt idx="3879">
                  <c:v>4.4745370370370373E-2</c:v>
                </c:pt>
                <c:pt idx="3880">
                  <c:v>4.4756944444444446E-2</c:v>
                </c:pt>
                <c:pt idx="3881">
                  <c:v>4.476851851851852E-2</c:v>
                </c:pt>
                <c:pt idx="3882">
                  <c:v>4.4780092592592587E-2</c:v>
                </c:pt>
                <c:pt idx="3883">
                  <c:v>4.4791666666666667E-2</c:v>
                </c:pt>
                <c:pt idx="3884">
                  <c:v>4.4803240740740741E-2</c:v>
                </c:pt>
                <c:pt idx="3885">
                  <c:v>4.4814814814814814E-2</c:v>
                </c:pt>
                <c:pt idx="3886">
                  <c:v>4.4826388888888895E-2</c:v>
                </c:pt>
                <c:pt idx="3887">
                  <c:v>4.4837962962962961E-2</c:v>
                </c:pt>
                <c:pt idx="3888">
                  <c:v>4.4849537037037035E-2</c:v>
                </c:pt>
                <c:pt idx="3889">
                  <c:v>4.4861111111111109E-2</c:v>
                </c:pt>
                <c:pt idx="3890">
                  <c:v>4.4872685185185189E-2</c:v>
                </c:pt>
                <c:pt idx="3891">
                  <c:v>4.4884259259259263E-2</c:v>
                </c:pt>
                <c:pt idx="3892">
                  <c:v>4.4895833333333329E-2</c:v>
                </c:pt>
                <c:pt idx="3893">
                  <c:v>4.4907407407407403E-2</c:v>
                </c:pt>
                <c:pt idx="3894">
                  <c:v>4.4918981481481483E-2</c:v>
                </c:pt>
                <c:pt idx="3895">
                  <c:v>4.4930555555555557E-2</c:v>
                </c:pt>
                <c:pt idx="3896">
                  <c:v>4.494212962962963E-2</c:v>
                </c:pt>
                <c:pt idx="3897">
                  <c:v>4.4953703703703697E-2</c:v>
                </c:pt>
                <c:pt idx="3898">
                  <c:v>4.4965277777777778E-2</c:v>
                </c:pt>
                <c:pt idx="3899">
                  <c:v>4.4976851851851851E-2</c:v>
                </c:pt>
                <c:pt idx="3900">
                  <c:v>4.4988425925925925E-2</c:v>
                </c:pt>
                <c:pt idx="3901">
                  <c:v>4.5000000000000005E-2</c:v>
                </c:pt>
                <c:pt idx="3902">
                  <c:v>4.5011574074074072E-2</c:v>
                </c:pt>
                <c:pt idx="3903">
                  <c:v>4.5023148148148145E-2</c:v>
                </c:pt>
                <c:pt idx="3904">
                  <c:v>4.5034722222222219E-2</c:v>
                </c:pt>
                <c:pt idx="3905">
                  <c:v>4.50462962962963E-2</c:v>
                </c:pt>
                <c:pt idx="3906">
                  <c:v>4.5057870370370373E-2</c:v>
                </c:pt>
                <c:pt idx="3907">
                  <c:v>4.5069444444444447E-2</c:v>
                </c:pt>
                <c:pt idx="3908">
                  <c:v>4.5081018518518513E-2</c:v>
                </c:pt>
                <c:pt idx="3909">
                  <c:v>4.5092592592592594E-2</c:v>
                </c:pt>
                <c:pt idx="3910">
                  <c:v>4.5104166666666667E-2</c:v>
                </c:pt>
                <c:pt idx="3911">
                  <c:v>4.5115740740740741E-2</c:v>
                </c:pt>
                <c:pt idx="3912">
                  <c:v>4.5127314814814821E-2</c:v>
                </c:pt>
                <c:pt idx="3913">
                  <c:v>4.5138888888888888E-2</c:v>
                </c:pt>
                <c:pt idx="3914">
                  <c:v>4.5150462962962962E-2</c:v>
                </c:pt>
                <c:pt idx="3915">
                  <c:v>4.5162037037037035E-2</c:v>
                </c:pt>
                <c:pt idx="3916">
                  <c:v>4.5173611111111116E-2</c:v>
                </c:pt>
                <c:pt idx="3917">
                  <c:v>4.5185185185185189E-2</c:v>
                </c:pt>
                <c:pt idx="3918">
                  <c:v>4.5196759259259256E-2</c:v>
                </c:pt>
                <c:pt idx="3919">
                  <c:v>4.520833333333333E-2</c:v>
                </c:pt>
                <c:pt idx="3920">
                  <c:v>4.521990740740741E-2</c:v>
                </c:pt>
                <c:pt idx="3921">
                  <c:v>4.5231481481481484E-2</c:v>
                </c:pt>
                <c:pt idx="3922">
                  <c:v>4.5243055555555557E-2</c:v>
                </c:pt>
                <c:pt idx="3923">
                  <c:v>4.5254629629629624E-2</c:v>
                </c:pt>
                <c:pt idx="3924">
                  <c:v>4.5266203703703704E-2</c:v>
                </c:pt>
                <c:pt idx="3925">
                  <c:v>4.5277777777777778E-2</c:v>
                </c:pt>
                <c:pt idx="3926">
                  <c:v>4.5289351851851851E-2</c:v>
                </c:pt>
                <c:pt idx="3927">
                  <c:v>4.5300925925925932E-2</c:v>
                </c:pt>
                <c:pt idx="3928">
                  <c:v>4.5312499999999999E-2</c:v>
                </c:pt>
                <c:pt idx="3929">
                  <c:v>4.5324074074074072E-2</c:v>
                </c:pt>
                <c:pt idx="3930">
                  <c:v>4.5335648148148146E-2</c:v>
                </c:pt>
                <c:pt idx="3931">
                  <c:v>4.5347222222222226E-2</c:v>
                </c:pt>
                <c:pt idx="3932">
                  <c:v>4.53587962962963E-2</c:v>
                </c:pt>
                <c:pt idx="3933">
                  <c:v>4.5370370370370366E-2</c:v>
                </c:pt>
                <c:pt idx="3934">
                  <c:v>4.538194444444444E-2</c:v>
                </c:pt>
                <c:pt idx="3935">
                  <c:v>4.5393518518518521E-2</c:v>
                </c:pt>
                <c:pt idx="3936">
                  <c:v>4.5405092592592594E-2</c:v>
                </c:pt>
                <c:pt idx="3937">
                  <c:v>4.5416666666666668E-2</c:v>
                </c:pt>
                <c:pt idx="3938">
                  <c:v>4.5428240740740734E-2</c:v>
                </c:pt>
                <c:pt idx="3939">
                  <c:v>4.5439814814814815E-2</c:v>
                </c:pt>
                <c:pt idx="3940">
                  <c:v>4.5451388888888888E-2</c:v>
                </c:pt>
                <c:pt idx="3941">
                  <c:v>4.5462962962962962E-2</c:v>
                </c:pt>
                <c:pt idx="3942">
                  <c:v>4.5474537037037042E-2</c:v>
                </c:pt>
                <c:pt idx="3943">
                  <c:v>4.5486111111111109E-2</c:v>
                </c:pt>
                <c:pt idx="3944">
                  <c:v>4.5497685185185183E-2</c:v>
                </c:pt>
                <c:pt idx="3945">
                  <c:v>4.5509259259259256E-2</c:v>
                </c:pt>
                <c:pt idx="3946">
                  <c:v>4.5520833333333337E-2</c:v>
                </c:pt>
                <c:pt idx="3947">
                  <c:v>4.553240740740741E-2</c:v>
                </c:pt>
                <c:pt idx="3948">
                  <c:v>4.5543981481481477E-2</c:v>
                </c:pt>
                <c:pt idx="3949">
                  <c:v>4.5555555555555551E-2</c:v>
                </c:pt>
                <c:pt idx="3950">
                  <c:v>4.5567129629629631E-2</c:v>
                </c:pt>
                <c:pt idx="3951">
                  <c:v>4.5578703703703705E-2</c:v>
                </c:pt>
                <c:pt idx="3952">
                  <c:v>4.5590277777777778E-2</c:v>
                </c:pt>
                <c:pt idx="3953">
                  <c:v>4.5601851851851859E-2</c:v>
                </c:pt>
                <c:pt idx="3954">
                  <c:v>4.5613425925925925E-2</c:v>
                </c:pt>
                <c:pt idx="3955">
                  <c:v>4.5624999999999999E-2</c:v>
                </c:pt>
                <c:pt idx="3956">
                  <c:v>4.5636574074074072E-2</c:v>
                </c:pt>
                <c:pt idx="3957">
                  <c:v>4.5648148148148153E-2</c:v>
                </c:pt>
                <c:pt idx="3958">
                  <c:v>4.5659722222222227E-2</c:v>
                </c:pt>
                <c:pt idx="3959">
                  <c:v>4.5671296296296293E-2</c:v>
                </c:pt>
                <c:pt idx="3960">
                  <c:v>4.5682870370370367E-2</c:v>
                </c:pt>
                <c:pt idx="3961">
                  <c:v>4.5694444444444447E-2</c:v>
                </c:pt>
                <c:pt idx="3962">
                  <c:v>4.5706018518518521E-2</c:v>
                </c:pt>
                <c:pt idx="3963">
                  <c:v>4.5717592592592594E-2</c:v>
                </c:pt>
                <c:pt idx="3964">
                  <c:v>4.5729166666666661E-2</c:v>
                </c:pt>
                <c:pt idx="3965">
                  <c:v>4.5740740740740742E-2</c:v>
                </c:pt>
                <c:pt idx="3966">
                  <c:v>4.5752314814814815E-2</c:v>
                </c:pt>
                <c:pt idx="3967">
                  <c:v>4.5763888888888889E-2</c:v>
                </c:pt>
                <c:pt idx="3968">
                  <c:v>4.5775462962962969E-2</c:v>
                </c:pt>
                <c:pt idx="3969">
                  <c:v>4.5787037037037036E-2</c:v>
                </c:pt>
                <c:pt idx="3970">
                  <c:v>4.5798611111111109E-2</c:v>
                </c:pt>
                <c:pt idx="3971">
                  <c:v>4.5810185185185183E-2</c:v>
                </c:pt>
                <c:pt idx="3972">
                  <c:v>4.5821759259259263E-2</c:v>
                </c:pt>
                <c:pt idx="3973">
                  <c:v>4.5833333333333337E-2</c:v>
                </c:pt>
                <c:pt idx="3974">
                  <c:v>4.5844907407407404E-2</c:v>
                </c:pt>
                <c:pt idx="3975">
                  <c:v>4.5856481481481477E-2</c:v>
                </c:pt>
                <c:pt idx="3976">
                  <c:v>4.5868055555555558E-2</c:v>
                </c:pt>
                <c:pt idx="3977">
                  <c:v>4.5879629629629631E-2</c:v>
                </c:pt>
                <c:pt idx="3978">
                  <c:v>4.5891203703703705E-2</c:v>
                </c:pt>
                <c:pt idx="3979">
                  <c:v>4.5902777777777772E-2</c:v>
                </c:pt>
                <c:pt idx="3980">
                  <c:v>4.5914351851851852E-2</c:v>
                </c:pt>
                <c:pt idx="3981">
                  <c:v>4.5925925925925926E-2</c:v>
                </c:pt>
                <c:pt idx="3982">
                  <c:v>4.5937499999999999E-2</c:v>
                </c:pt>
                <c:pt idx="3983">
                  <c:v>4.594907407407408E-2</c:v>
                </c:pt>
                <c:pt idx="3984">
                  <c:v>4.5960648148148146E-2</c:v>
                </c:pt>
                <c:pt idx="3985">
                  <c:v>4.597222222222222E-2</c:v>
                </c:pt>
                <c:pt idx="3986">
                  <c:v>4.5983796296296293E-2</c:v>
                </c:pt>
                <c:pt idx="3987">
                  <c:v>4.5995370370370374E-2</c:v>
                </c:pt>
                <c:pt idx="3988">
                  <c:v>4.6006944444444448E-2</c:v>
                </c:pt>
                <c:pt idx="3989">
                  <c:v>4.6018518518518514E-2</c:v>
                </c:pt>
                <c:pt idx="3990">
                  <c:v>4.6030092592592588E-2</c:v>
                </c:pt>
                <c:pt idx="3991">
                  <c:v>4.6041666666666668E-2</c:v>
                </c:pt>
                <c:pt idx="3992">
                  <c:v>4.6053240740740742E-2</c:v>
                </c:pt>
                <c:pt idx="3993">
                  <c:v>4.6064814814814815E-2</c:v>
                </c:pt>
                <c:pt idx="3994">
                  <c:v>4.6076388888888882E-2</c:v>
                </c:pt>
                <c:pt idx="3995">
                  <c:v>4.6087962962962963E-2</c:v>
                </c:pt>
                <c:pt idx="3996">
                  <c:v>4.6099537037037036E-2</c:v>
                </c:pt>
                <c:pt idx="3997">
                  <c:v>4.611111111111111E-2</c:v>
                </c:pt>
                <c:pt idx="3998">
                  <c:v>4.612268518518519E-2</c:v>
                </c:pt>
                <c:pt idx="3999">
                  <c:v>4.6134259259259264E-2</c:v>
                </c:pt>
                <c:pt idx="4000">
                  <c:v>4.614583333333333E-2</c:v>
                </c:pt>
                <c:pt idx="4001">
                  <c:v>4.6157407407407404E-2</c:v>
                </c:pt>
                <c:pt idx="4002">
                  <c:v>4.6168981481481484E-2</c:v>
                </c:pt>
                <c:pt idx="4003">
                  <c:v>4.6180555555555558E-2</c:v>
                </c:pt>
                <c:pt idx="4004">
                  <c:v>4.6192129629629632E-2</c:v>
                </c:pt>
                <c:pt idx="4005">
                  <c:v>4.6203703703703698E-2</c:v>
                </c:pt>
                <c:pt idx="4006">
                  <c:v>4.6215277777777779E-2</c:v>
                </c:pt>
                <c:pt idx="4007">
                  <c:v>4.6226851851851852E-2</c:v>
                </c:pt>
                <c:pt idx="4008">
                  <c:v>4.6238425925925926E-2</c:v>
                </c:pt>
                <c:pt idx="4009">
                  <c:v>4.6250000000000006E-2</c:v>
                </c:pt>
                <c:pt idx="4010">
                  <c:v>4.6261574074074073E-2</c:v>
                </c:pt>
                <c:pt idx="4011">
                  <c:v>4.6273148148148147E-2</c:v>
                </c:pt>
                <c:pt idx="4012">
                  <c:v>4.628472222222222E-2</c:v>
                </c:pt>
                <c:pt idx="4013">
                  <c:v>4.6296296296296301E-2</c:v>
                </c:pt>
                <c:pt idx="4014">
                  <c:v>4.6307870370370374E-2</c:v>
                </c:pt>
                <c:pt idx="4015">
                  <c:v>4.6319444444444441E-2</c:v>
                </c:pt>
                <c:pt idx="4016">
                  <c:v>4.6331018518518514E-2</c:v>
                </c:pt>
                <c:pt idx="4017">
                  <c:v>4.6342592592592595E-2</c:v>
                </c:pt>
                <c:pt idx="4018">
                  <c:v>4.6354166666666669E-2</c:v>
                </c:pt>
                <c:pt idx="4019">
                  <c:v>4.6365740740740742E-2</c:v>
                </c:pt>
                <c:pt idx="4020">
                  <c:v>4.6377314814814809E-2</c:v>
                </c:pt>
                <c:pt idx="4021">
                  <c:v>4.6388888888888889E-2</c:v>
                </c:pt>
                <c:pt idx="4022">
                  <c:v>4.6400462962962963E-2</c:v>
                </c:pt>
                <c:pt idx="4023">
                  <c:v>4.6412037037037036E-2</c:v>
                </c:pt>
                <c:pt idx="4024">
                  <c:v>4.6423611111111117E-2</c:v>
                </c:pt>
                <c:pt idx="4025">
                  <c:v>4.6435185185185184E-2</c:v>
                </c:pt>
                <c:pt idx="4026">
                  <c:v>4.6446759259259257E-2</c:v>
                </c:pt>
                <c:pt idx="4027">
                  <c:v>4.6458333333333331E-2</c:v>
                </c:pt>
                <c:pt idx="4028">
                  <c:v>4.6469907407407411E-2</c:v>
                </c:pt>
                <c:pt idx="4029">
                  <c:v>4.6481481481481485E-2</c:v>
                </c:pt>
                <c:pt idx="4030">
                  <c:v>4.6493055555555551E-2</c:v>
                </c:pt>
                <c:pt idx="4031">
                  <c:v>4.6504629629629625E-2</c:v>
                </c:pt>
                <c:pt idx="4032">
                  <c:v>4.6516203703703705E-2</c:v>
                </c:pt>
                <c:pt idx="4033">
                  <c:v>4.6527777777777779E-2</c:v>
                </c:pt>
                <c:pt idx="4034">
                  <c:v>4.6539351851851853E-2</c:v>
                </c:pt>
                <c:pt idx="4035">
                  <c:v>4.6550925925925919E-2</c:v>
                </c:pt>
                <c:pt idx="4036">
                  <c:v>4.65625E-2</c:v>
                </c:pt>
                <c:pt idx="4037">
                  <c:v>4.6574074074074073E-2</c:v>
                </c:pt>
                <c:pt idx="4038">
                  <c:v>4.6585648148148147E-2</c:v>
                </c:pt>
                <c:pt idx="4039">
                  <c:v>4.6597222222222227E-2</c:v>
                </c:pt>
                <c:pt idx="4040">
                  <c:v>4.6608796296296294E-2</c:v>
                </c:pt>
                <c:pt idx="4041">
                  <c:v>4.6620370370370368E-2</c:v>
                </c:pt>
                <c:pt idx="4042">
                  <c:v>4.6631944444444441E-2</c:v>
                </c:pt>
                <c:pt idx="4043">
                  <c:v>4.6643518518518522E-2</c:v>
                </c:pt>
                <c:pt idx="4044">
                  <c:v>4.6655092592592595E-2</c:v>
                </c:pt>
                <c:pt idx="4045">
                  <c:v>4.6666666666666669E-2</c:v>
                </c:pt>
                <c:pt idx="4046">
                  <c:v>4.6678240740740735E-2</c:v>
                </c:pt>
                <c:pt idx="4047">
                  <c:v>4.6689814814814816E-2</c:v>
                </c:pt>
                <c:pt idx="4048">
                  <c:v>4.670138888888889E-2</c:v>
                </c:pt>
                <c:pt idx="4049">
                  <c:v>4.6712962962962963E-2</c:v>
                </c:pt>
                <c:pt idx="4050">
                  <c:v>4.6724537037037044E-2</c:v>
                </c:pt>
                <c:pt idx="4051">
                  <c:v>4.673611111111111E-2</c:v>
                </c:pt>
                <c:pt idx="4052">
                  <c:v>4.6747685185185184E-2</c:v>
                </c:pt>
                <c:pt idx="4053">
                  <c:v>4.6759259259259257E-2</c:v>
                </c:pt>
                <c:pt idx="4054">
                  <c:v>4.6770833333333338E-2</c:v>
                </c:pt>
                <c:pt idx="4055">
                  <c:v>4.6782407407407411E-2</c:v>
                </c:pt>
                <c:pt idx="4056">
                  <c:v>4.6782407407407411E-2</c:v>
                </c:pt>
                <c:pt idx="4057">
                  <c:v>4.6805555555555552E-2</c:v>
                </c:pt>
                <c:pt idx="4058">
                  <c:v>4.6805555555555552E-2</c:v>
                </c:pt>
                <c:pt idx="4059">
                  <c:v>4.6817129629629632E-2</c:v>
                </c:pt>
                <c:pt idx="4060">
                  <c:v>4.6828703703703706E-2</c:v>
                </c:pt>
                <c:pt idx="4061">
                  <c:v>4.6840277777777779E-2</c:v>
                </c:pt>
                <c:pt idx="4062">
                  <c:v>4.6851851851851846E-2</c:v>
                </c:pt>
                <c:pt idx="4063">
                  <c:v>4.6863425925925926E-2</c:v>
                </c:pt>
                <c:pt idx="4064">
                  <c:v>4.6875E-2</c:v>
                </c:pt>
                <c:pt idx="4065">
                  <c:v>4.6886574074074074E-2</c:v>
                </c:pt>
                <c:pt idx="4066">
                  <c:v>4.6898148148148154E-2</c:v>
                </c:pt>
                <c:pt idx="4067">
                  <c:v>4.6909722222222221E-2</c:v>
                </c:pt>
                <c:pt idx="4068">
                  <c:v>4.6921296296296294E-2</c:v>
                </c:pt>
                <c:pt idx="4069">
                  <c:v>4.6932870370370368E-2</c:v>
                </c:pt>
                <c:pt idx="4070">
                  <c:v>4.6944444444444448E-2</c:v>
                </c:pt>
                <c:pt idx="4071">
                  <c:v>4.6956018518518522E-2</c:v>
                </c:pt>
                <c:pt idx="4072">
                  <c:v>4.6967592592592589E-2</c:v>
                </c:pt>
                <c:pt idx="4073">
                  <c:v>4.6979166666666662E-2</c:v>
                </c:pt>
                <c:pt idx="4074">
                  <c:v>4.6990740740740743E-2</c:v>
                </c:pt>
                <c:pt idx="4075">
                  <c:v>4.7002314814814816E-2</c:v>
                </c:pt>
                <c:pt idx="4076">
                  <c:v>4.701388888888889E-2</c:v>
                </c:pt>
                <c:pt idx="4077">
                  <c:v>4.702546296296297E-2</c:v>
                </c:pt>
                <c:pt idx="4078">
                  <c:v>4.7037037037037037E-2</c:v>
                </c:pt>
                <c:pt idx="4079">
                  <c:v>4.704861111111111E-2</c:v>
                </c:pt>
                <c:pt idx="4080">
                  <c:v>4.7060185185185184E-2</c:v>
                </c:pt>
                <c:pt idx="4081">
                  <c:v>4.7071759259259265E-2</c:v>
                </c:pt>
                <c:pt idx="4082">
                  <c:v>4.7083333333333331E-2</c:v>
                </c:pt>
                <c:pt idx="4083">
                  <c:v>4.7094907407407405E-2</c:v>
                </c:pt>
                <c:pt idx="4084">
                  <c:v>4.7106481481481478E-2</c:v>
                </c:pt>
                <c:pt idx="4085">
                  <c:v>4.7118055555555559E-2</c:v>
                </c:pt>
                <c:pt idx="4086">
                  <c:v>4.7129629629629632E-2</c:v>
                </c:pt>
                <c:pt idx="4087">
                  <c:v>4.7141203703703706E-2</c:v>
                </c:pt>
                <c:pt idx="4088">
                  <c:v>4.7152777777777773E-2</c:v>
                </c:pt>
                <c:pt idx="4089">
                  <c:v>4.7164351851851853E-2</c:v>
                </c:pt>
                <c:pt idx="4090">
                  <c:v>4.7175925925925927E-2</c:v>
                </c:pt>
                <c:pt idx="4091">
                  <c:v>4.71875E-2</c:v>
                </c:pt>
                <c:pt idx="4092">
                  <c:v>4.7199074074074067E-2</c:v>
                </c:pt>
                <c:pt idx="4093">
                  <c:v>4.7210648148148147E-2</c:v>
                </c:pt>
                <c:pt idx="4094">
                  <c:v>4.7222222222222221E-2</c:v>
                </c:pt>
                <c:pt idx="4095">
                  <c:v>4.7233796296296295E-2</c:v>
                </c:pt>
                <c:pt idx="4096">
                  <c:v>4.7245370370370375E-2</c:v>
                </c:pt>
                <c:pt idx="4097">
                  <c:v>4.7256944444444449E-2</c:v>
                </c:pt>
                <c:pt idx="4098">
                  <c:v>4.7268518518518515E-2</c:v>
                </c:pt>
                <c:pt idx="4099">
                  <c:v>4.7280092592592589E-2</c:v>
                </c:pt>
                <c:pt idx="4100">
                  <c:v>4.7291666666666669E-2</c:v>
                </c:pt>
                <c:pt idx="4101">
                  <c:v>4.7303240740740743E-2</c:v>
                </c:pt>
                <c:pt idx="4102">
                  <c:v>4.731481481481481E-2</c:v>
                </c:pt>
                <c:pt idx="4103">
                  <c:v>4.7326388888888883E-2</c:v>
                </c:pt>
                <c:pt idx="4104">
                  <c:v>4.7337962962962964E-2</c:v>
                </c:pt>
                <c:pt idx="4105">
                  <c:v>4.7349537037037037E-2</c:v>
                </c:pt>
                <c:pt idx="4106">
                  <c:v>4.7361111111111111E-2</c:v>
                </c:pt>
                <c:pt idx="4107">
                  <c:v>4.7372685185185191E-2</c:v>
                </c:pt>
                <c:pt idx="4108">
                  <c:v>4.7384259259259258E-2</c:v>
                </c:pt>
                <c:pt idx="4109">
                  <c:v>4.7395833333333331E-2</c:v>
                </c:pt>
                <c:pt idx="4110">
                  <c:v>4.7407407407407405E-2</c:v>
                </c:pt>
                <c:pt idx="4111">
                  <c:v>4.7418981481481486E-2</c:v>
                </c:pt>
                <c:pt idx="4112">
                  <c:v>4.7430555555555559E-2</c:v>
                </c:pt>
                <c:pt idx="4113">
                  <c:v>4.7442129629629626E-2</c:v>
                </c:pt>
                <c:pt idx="4114">
                  <c:v>4.7453703703703699E-2</c:v>
                </c:pt>
                <c:pt idx="4115">
                  <c:v>4.746527777777778E-2</c:v>
                </c:pt>
                <c:pt idx="4116">
                  <c:v>4.7476851851851853E-2</c:v>
                </c:pt>
                <c:pt idx="4117">
                  <c:v>4.7488425925925927E-2</c:v>
                </c:pt>
                <c:pt idx="4118">
                  <c:v>4.7500000000000007E-2</c:v>
                </c:pt>
                <c:pt idx="4119">
                  <c:v>4.7511574074074074E-2</c:v>
                </c:pt>
                <c:pt idx="4120">
                  <c:v>4.7523148148148148E-2</c:v>
                </c:pt>
                <c:pt idx="4121">
                  <c:v>4.7534722222222221E-2</c:v>
                </c:pt>
                <c:pt idx="4122">
                  <c:v>4.7546296296296302E-2</c:v>
                </c:pt>
                <c:pt idx="4123">
                  <c:v>4.7557870370370368E-2</c:v>
                </c:pt>
                <c:pt idx="4124">
                  <c:v>4.7569444444444442E-2</c:v>
                </c:pt>
                <c:pt idx="4125">
                  <c:v>4.7581018518518516E-2</c:v>
                </c:pt>
                <c:pt idx="4126">
                  <c:v>4.7592592592592596E-2</c:v>
                </c:pt>
                <c:pt idx="4127">
                  <c:v>4.760416666666667E-2</c:v>
                </c:pt>
                <c:pt idx="4128">
                  <c:v>4.7615740740740743E-2</c:v>
                </c:pt>
                <c:pt idx="4129">
                  <c:v>4.762731481481481E-2</c:v>
                </c:pt>
                <c:pt idx="4130">
                  <c:v>4.763888888888889E-2</c:v>
                </c:pt>
                <c:pt idx="4131">
                  <c:v>4.7650462962962964E-2</c:v>
                </c:pt>
                <c:pt idx="4132">
                  <c:v>4.7662037037037037E-2</c:v>
                </c:pt>
                <c:pt idx="4133">
                  <c:v>4.7673611111111104E-2</c:v>
                </c:pt>
                <c:pt idx="4134">
                  <c:v>4.7685185185185185E-2</c:v>
                </c:pt>
                <c:pt idx="4135">
                  <c:v>4.7696759259259258E-2</c:v>
                </c:pt>
                <c:pt idx="4136">
                  <c:v>4.7708333333333332E-2</c:v>
                </c:pt>
                <c:pt idx="4137">
                  <c:v>4.7719907407407412E-2</c:v>
                </c:pt>
                <c:pt idx="4138">
                  <c:v>4.7731481481481486E-2</c:v>
                </c:pt>
                <c:pt idx="4139">
                  <c:v>4.7743055555555552E-2</c:v>
                </c:pt>
                <c:pt idx="4140">
                  <c:v>4.7754629629629626E-2</c:v>
                </c:pt>
                <c:pt idx="4141">
                  <c:v>4.7766203703703707E-2</c:v>
                </c:pt>
                <c:pt idx="4142">
                  <c:v>4.777777777777778E-2</c:v>
                </c:pt>
                <c:pt idx="4143">
                  <c:v>4.7789351851851847E-2</c:v>
                </c:pt>
                <c:pt idx="4144">
                  <c:v>4.780092592592592E-2</c:v>
                </c:pt>
                <c:pt idx="4145">
                  <c:v>4.7812500000000001E-2</c:v>
                </c:pt>
                <c:pt idx="4146">
                  <c:v>4.7824074074074074E-2</c:v>
                </c:pt>
                <c:pt idx="4147">
                  <c:v>4.7835648148148148E-2</c:v>
                </c:pt>
                <c:pt idx="4148">
                  <c:v>4.7847222222222228E-2</c:v>
                </c:pt>
                <c:pt idx="4149">
                  <c:v>4.7858796296296295E-2</c:v>
                </c:pt>
                <c:pt idx="4150">
                  <c:v>4.7870370370370369E-2</c:v>
                </c:pt>
                <c:pt idx="4151">
                  <c:v>4.7881944444444442E-2</c:v>
                </c:pt>
                <c:pt idx="4152">
                  <c:v>4.7893518518518523E-2</c:v>
                </c:pt>
                <c:pt idx="4153">
                  <c:v>4.7905092592592589E-2</c:v>
                </c:pt>
                <c:pt idx="4154">
                  <c:v>4.7916666666666663E-2</c:v>
                </c:pt>
                <c:pt idx="4155">
                  <c:v>4.7928240740740737E-2</c:v>
                </c:pt>
                <c:pt idx="4156">
                  <c:v>4.7939814814814817E-2</c:v>
                </c:pt>
                <c:pt idx="4157">
                  <c:v>4.7951388888888891E-2</c:v>
                </c:pt>
                <c:pt idx="4158">
                  <c:v>4.7962962962962964E-2</c:v>
                </c:pt>
                <c:pt idx="4159">
                  <c:v>4.7974537037037045E-2</c:v>
                </c:pt>
                <c:pt idx="4160">
                  <c:v>4.7986111111111111E-2</c:v>
                </c:pt>
                <c:pt idx="4161">
                  <c:v>4.7997685185185185E-2</c:v>
                </c:pt>
                <c:pt idx="4162">
                  <c:v>4.8009259259259258E-2</c:v>
                </c:pt>
                <c:pt idx="4163">
                  <c:v>4.8020833333333339E-2</c:v>
                </c:pt>
                <c:pt idx="4164">
                  <c:v>4.8032407407407406E-2</c:v>
                </c:pt>
                <c:pt idx="4165">
                  <c:v>4.8043981481481479E-2</c:v>
                </c:pt>
                <c:pt idx="4166">
                  <c:v>4.8055555555555553E-2</c:v>
                </c:pt>
                <c:pt idx="4167">
                  <c:v>4.8067129629629633E-2</c:v>
                </c:pt>
                <c:pt idx="4168">
                  <c:v>4.8078703703703707E-2</c:v>
                </c:pt>
                <c:pt idx="4169">
                  <c:v>4.809027777777778E-2</c:v>
                </c:pt>
                <c:pt idx="4170">
                  <c:v>4.8101851851851847E-2</c:v>
                </c:pt>
                <c:pt idx="4171">
                  <c:v>4.8113425925925928E-2</c:v>
                </c:pt>
                <c:pt idx="4172">
                  <c:v>4.8125000000000001E-2</c:v>
                </c:pt>
                <c:pt idx="4173">
                  <c:v>4.8136574074074075E-2</c:v>
                </c:pt>
                <c:pt idx="4174">
                  <c:v>4.8148148148148141E-2</c:v>
                </c:pt>
                <c:pt idx="4175">
                  <c:v>4.8159722222222222E-2</c:v>
                </c:pt>
                <c:pt idx="4176">
                  <c:v>4.8171296296296295E-2</c:v>
                </c:pt>
                <c:pt idx="4177">
                  <c:v>4.8182870370370369E-2</c:v>
                </c:pt>
                <c:pt idx="4178">
                  <c:v>4.8194444444444449E-2</c:v>
                </c:pt>
                <c:pt idx="4179">
                  <c:v>4.8206018518518523E-2</c:v>
                </c:pt>
                <c:pt idx="4180">
                  <c:v>4.821759259259259E-2</c:v>
                </c:pt>
                <c:pt idx="4181">
                  <c:v>4.8229166666666663E-2</c:v>
                </c:pt>
                <c:pt idx="4182">
                  <c:v>4.8240740740740744E-2</c:v>
                </c:pt>
                <c:pt idx="4183">
                  <c:v>4.8252314814814817E-2</c:v>
                </c:pt>
                <c:pt idx="4184">
                  <c:v>4.8263888888888884E-2</c:v>
                </c:pt>
                <c:pt idx="4185">
                  <c:v>4.8275462962962958E-2</c:v>
                </c:pt>
                <c:pt idx="4186">
                  <c:v>4.8287037037037038E-2</c:v>
                </c:pt>
                <c:pt idx="4187">
                  <c:v>4.8298611111111112E-2</c:v>
                </c:pt>
                <c:pt idx="4188">
                  <c:v>4.8310185185185185E-2</c:v>
                </c:pt>
                <c:pt idx="4189">
                  <c:v>4.8321759259259266E-2</c:v>
                </c:pt>
                <c:pt idx="4190">
                  <c:v>4.8333333333333332E-2</c:v>
                </c:pt>
                <c:pt idx="4191">
                  <c:v>4.8344907407407406E-2</c:v>
                </c:pt>
                <c:pt idx="4192">
                  <c:v>4.8356481481481479E-2</c:v>
                </c:pt>
                <c:pt idx="4193">
                  <c:v>4.836805555555556E-2</c:v>
                </c:pt>
                <c:pt idx="4194">
                  <c:v>4.8379629629629627E-2</c:v>
                </c:pt>
                <c:pt idx="4195">
                  <c:v>4.83912037037037E-2</c:v>
                </c:pt>
                <c:pt idx="4196">
                  <c:v>4.8402777777777774E-2</c:v>
                </c:pt>
                <c:pt idx="4197">
                  <c:v>4.8414351851851854E-2</c:v>
                </c:pt>
                <c:pt idx="4198">
                  <c:v>4.8425925925925928E-2</c:v>
                </c:pt>
                <c:pt idx="4199">
                  <c:v>4.8437500000000001E-2</c:v>
                </c:pt>
                <c:pt idx="4200">
                  <c:v>4.8449074074074082E-2</c:v>
                </c:pt>
                <c:pt idx="4201">
                  <c:v>4.8460648148148149E-2</c:v>
                </c:pt>
                <c:pt idx="4202">
                  <c:v>4.8472222222222222E-2</c:v>
                </c:pt>
                <c:pt idx="4203">
                  <c:v>4.8483796296296296E-2</c:v>
                </c:pt>
                <c:pt idx="4204">
                  <c:v>4.8495370370370376E-2</c:v>
                </c:pt>
                <c:pt idx="4205">
                  <c:v>4.8506944444444443E-2</c:v>
                </c:pt>
                <c:pt idx="4206">
                  <c:v>4.8518518518518516E-2</c:v>
                </c:pt>
                <c:pt idx="4207">
                  <c:v>4.853009259259259E-2</c:v>
                </c:pt>
                <c:pt idx="4208">
                  <c:v>4.854166666666667E-2</c:v>
                </c:pt>
                <c:pt idx="4209">
                  <c:v>4.8553240740740744E-2</c:v>
                </c:pt>
                <c:pt idx="4210">
                  <c:v>4.8564814814814818E-2</c:v>
                </c:pt>
                <c:pt idx="4211">
                  <c:v>4.8576388888888884E-2</c:v>
                </c:pt>
                <c:pt idx="4212">
                  <c:v>4.8587962962962965E-2</c:v>
                </c:pt>
                <c:pt idx="4213">
                  <c:v>4.8599537037037038E-2</c:v>
                </c:pt>
                <c:pt idx="4214">
                  <c:v>4.8611111111111112E-2</c:v>
                </c:pt>
                <c:pt idx="4215">
                  <c:v>4.8622685185185179E-2</c:v>
                </c:pt>
                <c:pt idx="4216">
                  <c:v>4.8634259259259259E-2</c:v>
                </c:pt>
                <c:pt idx="4217">
                  <c:v>4.8645833333333333E-2</c:v>
                </c:pt>
                <c:pt idx="4218">
                  <c:v>4.8657407407407406E-2</c:v>
                </c:pt>
                <c:pt idx="4219">
                  <c:v>4.8668981481481487E-2</c:v>
                </c:pt>
                <c:pt idx="4220">
                  <c:v>4.868055555555556E-2</c:v>
                </c:pt>
                <c:pt idx="4221">
                  <c:v>4.8692129629629627E-2</c:v>
                </c:pt>
                <c:pt idx="4222">
                  <c:v>4.87037037037037E-2</c:v>
                </c:pt>
                <c:pt idx="4223">
                  <c:v>4.8715277777777781E-2</c:v>
                </c:pt>
                <c:pt idx="4224">
                  <c:v>4.8726851851851855E-2</c:v>
                </c:pt>
                <c:pt idx="4225">
                  <c:v>4.8738425925925921E-2</c:v>
                </c:pt>
                <c:pt idx="4226">
                  <c:v>4.8749999999999995E-2</c:v>
                </c:pt>
                <c:pt idx="4227">
                  <c:v>4.8761574074074075E-2</c:v>
                </c:pt>
                <c:pt idx="4228">
                  <c:v>4.8773148148148149E-2</c:v>
                </c:pt>
                <c:pt idx="4229">
                  <c:v>4.8784722222222222E-2</c:v>
                </c:pt>
                <c:pt idx="4230">
                  <c:v>4.8796296296296303E-2</c:v>
                </c:pt>
                <c:pt idx="4231">
                  <c:v>4.880787037037037E-2</c:v>
                </c:pt>
                <c:pt idx="4232">
                  <c:v>4.8819444444444443E-2</c:v>
                </c:pt>
                <c:pt idx="4233">
                  <c:v>4.8831018518518517E-2</c:v>
                </c:pt>
                <c:pt idx="4234">
                  <c:v>4.8842592592592597E-2</c:v>
                </c:pt>
                <c:pt idx="4235">
                  <c:v>4.8854166666666664E-2</c:v>
                </c:pt>
                <c:pt idx="4236">
                  <c:v>4.8865740740740737E-2</c:v>
                </c:pt>
                <c:pt idx="4237">
                  <c:v>4.8877314814814811E-2</c:v>
                </c:pt>
                <c:pt idx="4238">
                  <c:v>4.8888888888888891E-2</c:v>
                </c:pt>
                <c:pt idx="4239">
                  <c:v>4.8900462962962965E-2</c:v>
                </c:pt>
                <c:pt idx="4240">
                  <c:v>4.8912037037037039E-2</c:v>
                </c:pt>
                <c:pt idx="4241">
                  <c:v>4.8923611111111105E-2</c:v>
                </c:pt>
                <c:pt idx="4242">
                  <c:v>4.8935185185185186E-2</c:v>
                </c:pt>
                <c:pt idx="4243">
                  <c:v>4.8946759259259259E-2</c:v>
                </c:pt>
                <c:pt idx="4244">
                  <c:v>4.8958333333333333E-2</c:v>
                </c:pt>
                <c:pt idx="4245">
                  <c:v>4.8969907407407413E-2</c:v>
                </c:pt>
                <c:pt idx="4246">
                  <c:v>4.898148148148148E-2</c:v>
                </c:pt>
                <c:pt idx="4247">
                  <c:v>4.8993055555555554E-2</c:v>
                </c:pt>
                <c:pt idx="4248">
                  <c:v>4.9004629629629627E-2</c:v>
                </c:pt>
                <c:pt idx="4249">
                  <c:v>4.9016203703703708E-2</c:v>
                </c:pt>
                <c:pt idx="4250">
                  <c:v>4.9027777777777781E-2</c:v>
                </c:pt>
                <c:pt idx="4251">
                  <c:v>4.9039351851851855E-2</c:v>
                </c:pt>
                <c:pt idx="4252">
                  <c:v>4.9050925925925921E-2</c:v>
                </c:pt>
                <c:pt idx="4253">
                  <c:v>4.9062500000000002E-2</c:v>
                </c:pt>
                <c:pt idx="4254">
                  <c:v>4.9074074074074076E-2</c:v>
                </c:pt>
                <c:pt idx="4255">
                  <c:v>4.9085648148148149E-2</c:v>
                </c:pt>
                <c:pt idx="4256">
                  <c:v>4.9097222222222216E-2</c:v>
                </c:pt>
                <c:pt idx="4257">
                  <c:v>4.9108796296296296E-2</c:v>
                </c:pt>
                <c:pt idx="4258">
                  <c:v>4.912037037037037E-2</c:v>
                </c:pt>
                <c:pt idx="4259">
                  <c:v>4.9131944444444443E-2</c:v>
                </c:pt>
                <c:pt idx="4260">
                  <c:v>4.9143518518518524E-2</c:v>
                </c:pt>
                <c:pt idx="4261">
                  <c:v>4.9155092592592597E-2</c:v>
                </c:pt>
                <c:pt idx="4262">
                  <c:v>4.9166666666666664E-2</c:v>
                </c:pt>
                <c:pt idx="4263">
                  <c:v>4.9178240740740738E-2</c:v>
                </c:pt>
                <c:pt idx="4264">
                  <c:v>4.9189814814814818E-2</c:v>
                </c:pt>
                <c:pt idx="4265">
                  <c:v>4.9201388888888892E-2</c:v>
                </c:pt>
                <c:pt idx="4266">
                  <c:v>4.9212962962962958E-2</c:v>
                </c:pt>
                <c:pt idx="4267">
                  <c:v>4.9224537037037032E-2</c:v>
                </c:pt>
                <c:pt idx="4268">
                  <c:v>4.9236111111111112E-2</c:v>
                </c:pt>
                <c:pt idx="4269">
                  <c:v>4.9247685185185186E-2</c:v>
                </c:pt>
                <c:pt idx="4270">
                  <c:v>4.925925925925926E-2</c:v>
                </c:pt>
                <c:pt idx="4271">
                  <c:v>4.927083333333334E-2</c:v>
                </c:pt>
                <c:pt idx="4272">
                  <c:v>4.9282407407407407E-2</c:v>
                </c:pt>
                <c:pt idx="4273">
                  <c:v>4.929398148148148E-2</c:v>
                </c:pt>
                <c:pt idx="4274">
                  <c:v>4.9305555555555554E-2</c:v>
                </c:pt>
                <c:pt idx="4275">
                  <c:v>4.9317129629629634E-2</c:v>
                </c:pt>
                <c:pt idx="4276">
                  <c:v>4.9328703703703701E-2</c:v>
                </c:pt>
                <c:pt idx="4277">
                  <c:v>4.9340277777777775E-2</c:v>
                </c:pt>
                <c:pt idx="4278">
                  <c:v>4.9351851851851848E-2</c:v>
                </c:pt>
                <c:pt idx="4279">
                  <c:v>4.9363425925925929E-2</c:v>
                </c:pt>
                <c:pt idx="4280">
                  <c:v>4.9375000000000002E-2</c:v>
                </c:pt>
                <c:pt idx="4281">
                  <c:v>4.9386574074074076E-2</c:v>
                </c:pt>
                <c:pt idx="4282">
                  <c:v>4.9398148148148142E-2</c:v>
                </c:pt>
                <c:pt idx="4283">
                  <c:v>4.9409722222222223E-2</c:v>
                </c:pt>
                <c:pt idx="4284">
                  <c:v>4.9421296296296297E-2</c:v>
                </c:pt>
                <c:pt idx="4285">
                  <c:v>4.943287037037037E-2</c:v>
                </c:pt>
                <c:pt idx="4286">
                  <c:v>4.9444444444444437E-2</c:v>
                </c:pt>
                <c:pt idx="4287">
                  <c:v>4.9456018518518517E-2</c:v>
                </c:pt>
                <c:pt idx="4288">
                  <c:v>4.9467592592592591E-2</c:v>
                </c:pt>
                <c:pt idx="4289">
                  <c:v>4.9479166666666664E-2</c:v>
                </c:pt>
                <c:pt idx="4290">
                  <c:v>4.9490740740740745E-2</c:v>
                </c:pt>
                <c:pt idx="4291">
                  <c:v>4.9502314814814818E-2</c:v>
                </c:pt>
                <c:pt idx="4292">
                  <c:v>4.9513888888888892E-2</c:v>
                </c:pt>
                <c:pt idx="4293">
                  <c:v>4.9525462962962959E-2</c:v>
                </c:pt>
                <c:pt idx="4294">
                  <c:v>4.9537037037037039E-2</c:v>
                </c:pt>
                <c:pt idx="4295">
                  <c:v>4.9548611111111113E-2</c:v>
                </c:pt>
                <c:pt idx="4296">
                  <c:v>4.9560185185185186E-2</c:v>
                </c:pt>
                <c:pt idx="4297">
                  <c:v>4.9571759259259253E-2</c:v>
                </c:pt>
                <c:pt idx="4298">
                  <c:v>4.9583333333333333E-2</c:v>
                </c:pt>
                <c:pt idx="4299">
                  <c:v>4.9594907407407407E-2</c:v>
                </c:pt>
                <c:pt idx="4300">
                  <c:v>4.9606481481481481E-2</c:v>
                </c:pt>
                <c:pt idx="4301">
                  <c:v>4.9618055555555561E-2</c:v>
                </c:pt>
                <c:pt idx="4302">
                  <c:v>4.9629629629629635E-2</c:v>
                </c:pt>
                <c:pt idx="4303">
                  <c:v>4.9641203703703701E-2</c:v>
                </c:pt>
                <c:pt idx="4304">
                  <c:v>4.9652777777777775E-2</c:v>
                </c:pt>
                <c:pt idx="4305">
                  <c:v>4.9664351851851855E-2</c:v>
                </c:pt>
                <c:pt idx="4306">
                  <c:v>4.9675925925925929E-2</c:v>
                </c:pt>
                <c:pt idx="4307">
                  <c:v>4.9687499999999996E-2</c:v>
                </c:pt>
                <c:pt idx="4308">
                  <c:v>4.9699074074074069E-2</c:v>
                </c:pt>
                <c:pt idx="4309">
                  <c:v>4.971064814814815E-2</c:v>
                </c:pt>
                <c:pt idx="4310">
                  <c:v>4.9722222222222223E-2</c:v>
                </c:pt>
                <c:pt idx="4311">
                  <c:v>4.9733796296296297E-2</c:v>
                </c:pt>
                <c:pt idx="4312">
                  <c:v>4.9745370370370377E-2</c:v>
                </c:pt>
                <c:pt idx="4313">
                  <c:v>4.9756944444444444E-2</c:v>
                </c:pt>
                <c:pt idx="4314">
                  <c:v>4.9768518518518517E-2</c:v>
                </c:pt>
                <c:pt idx="4315">
                  <c:v>4.9780092592592591E-2</c:v>
                </c:pt>
                <c:pt idx="4316">
                  <c:v>4.9791666666666672E-2</c:v>
                </c:pt>
                <c:pt idx="4317">
                  <c:v>4.9803240740740738E-2</c:v>
                </c:pt>
                <c:pt idx="4318">
                  <c:v>4.9814814814814812E-2</c:v>
                </c:pt>
                <c:pt idx="4319">
                  <c:v>4.9826388888888885E-2</c:v>
                </c:pt>
                <c:pt idx="4320">
                  <c:v>4.9837962962962966E-2</c:v>
                </c:pt>
                <c:pt idx="4321">
                  <c:v>4.9849537037037039E-2</c:v>
                </c:pt>
                <c:pt idx="4322">
                  <c:v>4.9861111111111113E-2</c:v>
                </c:pt>
                <c:pt idx="4323">
                  <c:v>4.987268518518518E-2</c:v>
                </c:pt>
                <c:pt idx="4324">
                  <c:v>4.988425925925926E-2</c:v>
                </c:pt>
                <c:pt idx="4325">
                  <c:v>4.9895833333333334E-2</c:v>
                </c:pt>
                <c:pt idx="4326">
                  <c:v>4.9907407407407407E-2</c:v>
                </c:pt>
                <c:pt idx="4327">
                  <c:v>4.9918981481481474E-2</c:v>
                </c:pt>
                <c:pt idx="4328">
                  <c:v>4.9930555555555554E-2</c:v>
                </c:pt>
                <c:pt idx="4329">
                  <c:v>4.9942129629629628E-2</c:v>
                </c:pt>
                <c:pt idx="4330">
                  <c:v>4.9953703703703702E-2</c:v>
                </c:pt>
                <c:pt idx="4331">
                  <c:v>4.9965277777777782E-2</c:v>
                </c:pt>
                <c:pt idx="4332">
                  <c:v>4.9976851851851856E-2</c:v>
                </c:pt>
                <c:pt idx="4333">
                  <c:v>4.9988425925925922E-2</c:v>
                </c:pt>
                <c:pt idx="4334">
                  <c:v>4.9999999999999996E-2</c:v>
                </c:pt>
                <c:pt idx="4335">
                  <c:v>5.0011574074074076E-2</c:v>
                </c:pt>
                <c:pt idx="4336">
                  <c:v>5.002314814814815E-2</c:v>
                </c:pt>
                <c:pt idx="4337">
                  <c:v>5.0034722222222223E-2</c:v>
                </c:pt>
                <c:pt idx="4338">
                  <c:v>5.004629629629629E-2</c:v>
                </c:pt>
                <c:pt idx="4339">
                  <c:v>5.004629629629629E-2</c:v>
                </c:pt>
                <c:pt idx="4340">
                  <c:v>5.0057870370370371E-2</c:v>
                </c:pt>
                <c:pt idx="4341">
                  <c:v>5.0069444444444444E-2</c:v>
                </c:pt>
                <c:pt idx="4342">
                  <c:v>5.0081018518518518E-2</c:v>
                </c:pt>
                <c:pt idx="4343">
                  <c:v>5.0092592592592598E-2</c:v>
                </c:pt>
                <c:pt idx="4344">
                  <c:v>5.0104166666666672E-2</c:v>
                </c:pt>
                <c:pt idx="4345">
                  <c:v>5.0115740740740738E-2</c:v>
                </c:pt>
                <c:pt idx="4346">
                  <c:v>5.0127314814814812E-2</c:v>
                </c:pt>
                <c:pt idx="4347">
                  <c:v>5.0138888888888893E-2</c:v>
                </c:pt>
                <c:pt idx="4348">
                  <c:v>5.0150462962962966E-2</c:v>
                </c:pt>
                <c:pt idx="4349">
                  <c:v>5.0162037037037033E-2</c:v>
                </c:pt>
                <c:pt idx="4350">
                  <c:v>5.0173611111111106E-2</c:v>
                </c:pt>
                <c:pt idx="4351">
                  <c:v>5.0185185185185187E-2</c:v>
                </c:pt>
                <c:pt idx="4352">
                  <c:v>5.019675925925926E-2</c:v>
                </c:pt>
                <c:pt idx="4353">
                  <c:v>5.0208333333333334E-2</c:v>
                </c:pt>
                <c:pt idx="4354">
                  <c:v>5.0219907407407414E-2</c:v>
                </c:pt>
                <c:pt idx="4355">
                  <c:v>5.0231481481481481E-2</c:v>
                </c:pt>
                <c:pt idx="4356">
                  <c:v>5.0243055555555555E-2</c:v>
                </c:pt>
                <c:pt idx="4357">
                  <c:v>5.0254629629629628E-2</c:v>
                </c:pt>
                <c:pt idx="4358">
                  <c:v>5.0266203703703709E-2</c:v>
                </c:pt>
                <c:pt idx="4359">
                  <c:v>5.0277777777777775E-2</c:v>
                </c:pt>
                <c:pt idx="4360">
                  <c:v>5.0289351851851849E-2</c:v>
                </c:pt>
                <c:pt idx="4361">
                  <c:v>5.0300925925925923E-2</c:v>
                </c:pt>
                <c:pt idx="4362">
                  <c:v>5.0312500000000003E-2</c:v>
                </c:pt>
                <c:pt idx="4363">
                  <c:v>5.0324074074074077E-2</c:v>
                </c:pt>
                <c:pt idx="4364">
                  <c:v>5.033564814814815E-2</c:v>
                </c:pt>
                <c:pt idx="4365">
                  <c:v>5.0347222222222217E-2</c:v>
                </c:pt>
                <c:pt idx="4366">
                  <c:v>5.0358796296296297E-2</c:v>
                </c:pt>
                <c:pt idx="4367">
                  <c:v>5.0370370370370371E-2</c:v>
                </c:pt>
                <c:pt idx="4368">
                  <c:v>5.0381944444444444E-2</c:v>
                </c:pt>
                <c:pt idx="4369">
                  <c:v>5.0393518518518511E-2</c:v>
                </c:pt>
                <c:pt idx="4370">
                  <c:v>5.0405092592592592E-2</c:v>
                </c:pt>
                <c:pt idx="4371">
                  <c:v>5.0416666666666665E-2</c:v>
                </c:pt>
                <c:pt idx="4372">
                  <c:v>5.0428240740740739E-2</c:v>
                </c:pt>
                <c:pt idx="4373">
                  <c:v>5.0439814814814819E-2</c:v>
                </c:pt>
                <c:pt idx="4374">
                  <c:v>5.0451388888888893E-2</c:v>
                </c:pt>
                <c:pt idx="4375">
                  <c:v>5.0462962962962959E-2</c:v>
                </c:pt>
                <c:pt idx="4376">
                  <c:v>5.0474537037037033E-2</c:v>
                </c:pt>
                <c:pt idx="4377">
                  <c:v>5.0486111111111114E-2</c:v>
                </c:pt>
                <c:pt idx="4378">
                  <c:v>5.0497685185185187E-2</c:v>
                </c:pt>
                <c:pt idx="4379">
                  <c:v>5.0509259259259254E-2</c:v>
                </c:pt>
                <c:pt idx="4380">
                  <c:v>5.0520833333333327E-2</c:v>
                </c:pt>
                <c:pt idx="4381">
                  <c:v>5.0532407407407408E-2</c:v>
                </c:pt>
                <c:pt idx="4382">
                  <c:v>5.0543981481481481E-2</c:v>
                </c:pt>
                <c:pt idx="4383">
                  <c:v>5.0555555555555555E-2</c:v>
                </c:pt>
                <c:pt idx="4384">
                  <c:v>5.0567129629629635E-2</c:v>
                </c:pt>
                <c:pt idx="4385">
                  <c:v>5.0578703703703709E-2</c:v>
                </c:pt>
                <c:pt idx="4386">
                  <c:v>5.0590277777777776E-2</c:v>
                </c:pt>
                <c:pt idx="4387">
                  <c:v>5.0601851851851849E-2</c:v>
                </c:pt>
                <c:pt idx="4388">
                  <c:v>5.061342592592593E-2</c:v>
                </c:pt>
                <c:pt idx="4389">
                  <c:v>5.0625000000000003E-2</c:v>
                </c:pt>
                <c:pt idx="4390">
                  <c:v>5.063657407407407E-2</c:v>
                </c:pt>
                <c:pt idx="4391">
                  <c:v>5.0648148148148144E-2</c:v>
                </c:pt>
                <c:pt idx="4392">
                  <c:v>5.0659722222222224E-2</c:v>
                </c:pt>
                <c:pt idx="4393">
                  <c:v>5.0671296296296298E-2</c:v>
                </c:pt>
                <c:pt idx="4394">
                  <c:v>5.0682870370370371E-2</c:v>
                </c:pt>
                <c:pt idx="4395">
                  <c:v>5.0694444444444452E-2</c:v>
                </c:pt>
                <c:pt idx="4396">
                  <c:v>5.0706018518518518E-2</c:v>
                </c:pt>
                <c:pt idx="4397">
                  <c:v>5.0717592592592592E-2</c:v>
                </c:pt>
                <c:pt idx="4398">
                  <c:v>5.0729166666666665E-2</c:v>
                </c:pt>
                <c:pt idx="4399">
                  <c:v>5.0740740740740746E-2</c:v>
                </c:pt>
                <c:pt idx="4400">
                  <c:v>5.0752314814814813E-2</c:v>
                </c:pt>
                <c:pt idx="4401">
                  <c:v>5.0763888888888886E-2</c:v>
                </c:pt>
                <c:pt idx="4402">
                  <c:v>5.077546296296296E-2</c:v>
                </c:pt>
                <c:pt idx="4403">
                  <c:v>5.078703703703704E-2</c:v>
                </c:pt>
                <c:pt idx="4404">
                  <c:v>5.0798611111111114E-2</c:v>
                </c:pt>
                <c:pt idx="4405">
                  <c:v>5.0810185185185187E-2</c:v>
                </c:pt>
                <c:pt idx="4406">
                  <c:v>5.0821759259259254E-2</c:v>
                </c:pt>
                <c:pt idx="4407">
                  <c:v>5.0833333333333335E-2</c:v>
                </c:pt>
                <c:pt idx="4408">
                  <c:v>5.0844907407407408E-2</c:v>
                </c:pt>
                <c:pt idx="4409">
                  <c:v>5.0856481481481482E-2</c:v>
                </c:pt>
                <c:pt idx="4410">
                  <c:v>5.0868055555555548E-2</c:v>
                </c:pt>
                <c:pt idx="4411">
                  <c:v>5.0879629629629629E-2</c:v>
                </c:pt>
                <c:pt idx="4412">
                  <c:v>5.0891203703703702E-2</c:v>
                </c:pt>
                <c:pt idx="4413">
                  <c:v>5.0902777777777776E-2</c:v>
                </c:pt>
                <c:pt idx="4414">
                  <c:v>5.0914351851851856E-2</c:v>
                </c:pt>
                <c:pt idx="4415">
                  <c:v>5.092592592592593E-2</c:v>
                </c:pt>
                <c:pt idx="4416">
                  <c:v>5.0937499999999997E-2</c:v>
                </c:pt>
                <c:pt idx="4417">
                  <c:v>5.094907407407407E-2</c:v>
                </c:pt>
                <c:pt idx="4418">
                  <c:v>5.0960648148148151E-2</c:v>
                </c:pt>
                <c:pt idx="4419">
                  <c:v>5.0972222222222224E-2</c:v>
                </c:pt>
                <c:pt idx="4420">
                  <c:v>5.0983796296296291E-2</c:v>
                </c:pt>
                <c:pt idx="4421">
                  <c:v>5.0995370370370365E-2</c:v>
                </c:pt>
                <c:pt idx="4422">
                  <c:v>5.1006944444444445E-2</c:v>
                </c:pt>
                <c:pt idx="4423">
                  <c:v>5.1018518518518519E-2</c:v>
                </c:pt>
                <c:pt idx="4424">
                  <c:v>5.1030092592592592E-2</c:v>
                </c:pt>
                <c:pt idx="4425">
                  <c:v>5.1041666666666673E-2</c:v>
                </c:pt>
                <c:pt idx="4426">
                  <c:v>5.1053240740740746E-2</c:v>
                </c:pt>
                <c:pt idx="4427">
                  <c:v>5.1064814814814813E-2</c:v>
                </c:pt>
                <c:pt idx="4428">
                  <c:v>5.1076388888888886E-2</c:v>
                </c:pt>
                <c:pt idx="4429">
                  <c:v>5.1087962962962967E-2</c:v>
                </c:pt>
                <c:pt idx="4430">
                  <c:v>5.1099537037037041E-2</c:v>
                </c:pt>
                <c:pt idx="4431">
                  <c:v>5.1111111111111107E-2</c:v>
                </c:pt>
                <c:pt idx="4432">
                  <c:v>5.1122685185185181E-2</c:v>
                </c:pt>
                <c:pt idx="4433">
                  <c:v>5.1134259259259261E-2</c:v>
                </c:pt>
                <c:pt idx="4434">
                  <c:v>5.1145833333333335E-2</c:v>
                </c:pt>
                <c:pt idx="4435">
                  <c:v>5.1157407407407408E-2</c:v>
                </c:pt>
                <c:pt idx="4436">
                  <c:v>5.1168981481481489E-2</c:v>
                </c:pt>
                <c:pt idx="4437">
                  <c:v>5.1180555555555556E-2</c:v>
                </c:pt>
                <c:pt idx="4438">
                  <c:v>5.1192129629629629E-2</c:v>
                </c:pt>
                <c:pt idx="4439">
                  <c:v>5.1203703703703703E-2</c:v>
                </c:pt>
                <c:pt idx="4440">
                  <c:v>5.1215277777777783E-2</c:v>
                </c:pt>
                <c:pt idx="4441">
                  <c:v>5.122685185185185E-2</c:v>
                </c:pt>
                <c:pt idx="4442">
                  <c:v>5.1238425925925923E-2</c:v>
                </c:pt>
                <c:pt idx="4443">
                  <c:v>5.1249999999999997E-2</c:v>
                </c:pt>
                <c:pt idx="4444">
                  <c:v>5.1261574074074077E-2</c:v>
                </c:pt>
                <c:pt idx="4445">
                  <c:v>5.1273148148148151E-2</c:v>
                </c:pt>
                <c:pt idx="4446">
                  <c:v>5.1284722222222225E-2</c:v>
                </c:pt>
                <c:pt idx="4447">
                  <c:v>5.1296296296296291E-2</c:v>
                </c:pt>
                <c:pt idx="4448">
                  <c:v>5.1307870370370372E-2</c:v>
                </c:pt>
                <c:pt idx="4449">
                  <c:v>5.1319444444444445E-2</c:v>
                </c:pt>
                <c:pt idx="4450">
                  <c:v>5.1331018518518519E-2</c:v>
                </c:pt>
                <c:pt idx="4451">
                  <c:v>5.1342592592592586E-2</c:v>
                </c:pt>
                <c:pt idx="4452">
                  <c:v>5.1354166666666666E-2</c:v>
                </c:pt>
                <c:pt idx="4453">
                  <c:v>5.136574074074074E-2</c:v>
                </c:pt>
                <c:pt idx="4454">
                  <c:v>5.1377314814814813E-2</c:v>
                </c:pt>
                <c:pt idx="4455">
                  <c:v>5.1388888888888894E-2</c:v>
                </c:pt>
                <c:pt idx="4456">
                  <c:v>5.1400462962962967E-2</c:v>
                </c:pt>
                <c:pt idx="4457">
                  <c:v>5.1412037037037034E-2</c:v>
                </c:pt>
                <c:pt idx="4458">
                  <c:v>5.1423611111111107E-2</c:v>
                </c:pt>
                <c:pt idx="4459">
                  <c:v>5.1435185185185188E-2</c:v>
                </c:pt>
                <c:pt idx="4460">
                  <c:v>5.1446759259259262E-2</c:v>
                </c:pt>
                <c:pt idx="4461">
                  <c:v>5.1458333333333328E-2</c:v>
                </c:pt>
                <c:pt idx="4462">
                  <c:v>5.1469907407407402E-2</c:v>
                </c:pt>
                <c:pt idx="4463">
                  <c:v>5.1481481481481482E-2</c:v>
                </c:pt>
                <c:pt idx="4464">
                  <c:v>5.1493055555555556E-2</c:v>
                </c:pt>
                <c:pt idx="4465">
                  <c:v>5.1504629629629629E-2</c:v>
                </c:pt>
                <c:pt idx="4466">
                  <c:v>5.151620370370371E-2</c:v>
                </c:pt>
                <c:pt idx="4467">
                  <c:v>5.1527777777777777E-2</c:v>
                </c:pt>
                <c:pt idx="4468">
                  <c:v>5.153935185185185E-2</c:v>
                </c:pt>
                <c:pt idx="4469">
                  <c:v>5.1550925925925924E-2</c:v>
                </c:pt>
                <c:pt idx="4470">
                  <c:v>5.1562500000000004E-2</c:v>
                </c:pt>
                <c:pt idx="4471">
                  <c:v>5.1574074074074078E-2</c:v>
                </c:pt>
                <c:pt idx="4472">
                  <c:v>5.1585648148148144E-2</c:v>
                </c:pt>
                <c:pt idx="4473">
                  <c:v>5.1597222222222218E-2</c:v>
                </c:pt>
                <c:pt idx="4474">
                  <c:v>5.1608796296296298E-2</c:v>
                </c:pt>
                <c:pt idx="4475">
                  <c:v>5.1620370370370372E-2</c:v>
                </c:pt>
                <c:pt idx="4476">
                  <c:v>5.1631944444444446E-2</c:v>
                </c:pt>
                <c:pt idx="4477">
                  <c:v>5.1643518518518526E-2</c:v>
                </c:pt>
                <c:pt idx="4478">
                  <c:v>5.1655092592592593E-2</c:v>
                </c:pt>
                <c:pt idx="4479">
                  <c:v>5.1666666666666666E-2</c:v>
                </c:pt>
                <c:pt idx="4480">
                  <c:v>5.167824074074074E-2</c:v>
                </c:pt>
                <c:pt idx="4481">
                  <c:v>5.168981481481482E-2</c:v>
                </c:pt>
                <c:pt idx="4482">
                  <c:v>5.1701388888888887E-2</c:v>
                </c:pt>
                <c:pt idx="4483">
                  <c:v>5.1712962962962961E-2</c:v>
                </c:pt>
                <c:pt idx="4484">
                  <c:v>5.1724537037037034E-2</c:v>
                </c:pt>
                <c:pt idx="4485">
                  <c:v>5.1736111111111115E-2</c:v>
                </c:pt>
                <c:pt idx="4486">
                  <c:v>5.1747685185185188E-2</c:v>
                </c:pt>
                <c:pt idx="4487">
                  <c:v>5.1759259259259262E-2</c:v>
                </c:pt>
                <c:pt idx="4488">
                  <c:v>5.1770833333333328E-2</c:v>
                </c:pt>
                <c:pt idx="4489">
                  <c:v>5.1782407407407409E-2</c:v>
                </c:pt>
                <c:pt idx="4490">
                  <c:v>5.1793981481481483E-2</c:v>
                </c:pt>
                <c:pt idx="4491">
                  <c:v>5.1805555555555556E-2</c:v>
                </c:pt>
                <c:pt idx="4492">
                  <c:v>5.1817129629629623E-2</c:v>
                </c:pt>
                <c:pt idx="4493">
                  <c:v>5.1828703703703703E-2</c:v>
                </c:pt>
                <c:pt idx="4494">
                  <c:v>5.1840277777777777E-2</c:v>
                </c:pt>
                <c:pt idx="4495">
                  <c:v>5.185185185185185E-2</c:v>
                </c:pt>
                <c:pt idx="4496">
                  <c:v>5.1863425925925931E-2</c:v>
                </c:pt>
                <c:pt idx="4497">
                  <c:v>5.1875000000000004E-2</c:v>
                </c:pt>
                <c:pt idx="4498">
                  <c:v>5.1886574074074071E-2</c:v>
                </c:pt>
                <c:pt idx="4499">
                  <c:v>5.1898148148148145E-2</c:v>
                </c:pt>
                <c:pt idx="4500">
                  <c:v>5.1909722222222225E-2</c:v>
                </c:pt>
                <c:pt idx="4501">
                  <c:v>5.1921296296296299E-2</c:v>
                </c:pt>
                <c:pt idx="4502">
                  <c:v>5.1932870370370365E-2</c:v>
                </c:pt>
                <c:pt idx="4503">
                  <c:v>5.1944444444444439E-2</c:v>
                </c:pt>
                <c:pt idx="4504">
                  <c:v>5.1956018518518519E-2</c:v>
                </c:pt>
                <c:pt idx="4505">
                  <c:v>5.1967592592592593E-2</c:v>
                </c:pt>
                <c:pt idx="4506">
                  <c:v>5.1979166666666667E-2</c:v>
                </c:pt>
                <c:pt idx="4507">
                  <c:v>5.1990740740740747E-2</c:v>
                </c:pt>
                <c:pt idx="4508">
                  <c:v>5.2002314814814814E-2</c:v>
                </c:pt>
                <c:pt idx="4509">
                  <c:v>5.2013888888888887E-2</c:v>
                </c:pt>
                <c:pt idx="4510">
                  <c:v>5.2025462962962961E-2</c:v>
                </c:pt>
                <c:pt idx="4511">
                  <c:v>5.2037037037037041E-2</c:v>
                </c:pt>
                <c:pt idx="4512">
                  <c:v>5.2048611111111108E-2</c:v>
                </c:pt>
                <c:pt idx="4513">
                  <c:v>5.2060185185185182E-2</c:v>
                </c:pt>
                <c:pt idx="4514">
                  <c:v>5.2071759259259255E-2</c:v>
                </c:pt>
                <c:pt idx="4515">
                  <c:v>5.2083333333333336E-2</c:v>
                </c:pt>
                <c:pt idx="4516">
                  <c:v>5.2094907407407409E-2</c:v>
                </c:pt>
                <c:pt idx="4517">
                  <c:v>5.2106481481481483E-2</c:v>
                </c:pt>
                <c:pt idx="4518">
                  <c:v>5.2118055555555563E-2</c:v>
                </c:pt>
                <c:pt idx="4519">
                  <c:v>5.212962962962963E-2</c:v>
                </c:pt>
                <c:pt idx="4520">
                  <c:v>5.2141203703703703E-2</c:v>
                </c:pt>
                <c:pt idx="4521">
                  <c:v>5.2152777777777777E-2</c:v>
                </c:pt>
                <c:pt idx="4522">
                  <c:v>5.2164351851851858E-2</c:v>
                </c:pt>
                <c:pt idx="4523">
                  <c:v>5.2175925925925924E-2</c:v>
                </c:pt>
                <c:pt idx="4524">
                  <c:v>5.2187499999999998E-2</c:v>
                </c:pt>
                <c:pt idx="4525">
                  <c:v>5.2199074074074071E-2</c:v>
                </c:pt>
                <c:pt idx="4526">
                  <c:v>5.2210648148148152E-2</c:v>
                </c:pt>
                <c:pt idx="4527">
                  <c:v>5.2222222222222225E-2</c:v>
                </c:pt>
                <c:pt idx="4528">
                  <c:v>5.2233796296296299E-2</c:v>
                </c:pt>
                <c:pt idx="4529">
                  <c:v>5.2245370370370366E-2</c:v>
                </c:pt>
                <c:pt idx="4530">
                  <c:v>5.2256944444444446E-2</c:v>
                </c:pt>
                <c:pt idx="4531">
                  <c:v>5.226851851851852E-2</c:v>
                </c:pt>
                <c:pt idx="4532">
                  <c:v>5.2280092592592593E-2</c:v>
                </c:pt>
                <c:pt idx="4533">
                  <c:v>5.229166666666666E-2</c:v>
                </c:pt>
                <c:pt idx="4534">
                  <c:v>5.230324074074074E-2</c:v>
                </c:pt>
                <c:pt idx="4535">
                  <c:v>5.2314814814814814E-2</c:v>
                </c:pt>
                <c:pt idx="4536">
                  <c:v>5.2326388888888888E-2</c:v>
                </c:pt>
                <c:pt idx="4537">
                  <c:v>5.2337962962962968E-2</c:v>
                </c:pt>
                <c:pt idx="4538">
                  <c:v>5.2349537037037042E-2</c:v>
                </c:pt>
                <c:pt idx="4539">
                  <c:v>5.2361111111111108E-2</c:v>
                </c:pt>
                <c:pt idx="4540">
                  <c:v>5.2372685185185182E-2</c:v>
                </c:pt>
                <c:pt idx="4541">
                  <c:v>5.2384259259259262E-2</c:v>
                </c:pt>
                <c:pt idx="4542">
                  <c:v>5.2395833333333336E-2</c:v>
                </c:pt>
                <c:pt idx="4543">
                  <c:v>5.2407407407407403E-2</c:v>
                </c:pt>
                <c:pt idx="4544">
                  <c:v>5.2418981481481476E-2</c:v>
                </c:pt>
                <c:pt idx="4545">
                  <c:v>5.2430555555555557E-2</c:v>
                </c:pt>
                <c:pt idx="4546">
                  <c:v>5.244212962962963E-2</c:v>
                </c:pt>
                <c:pt idx="4547">
                  <c:v>5.2453703703703704E-2</c:v>
                </c:pt>
                <c:pt idx="4548">
                  <c:v>5.2465277777777784E-2</c:v>
                </c:pt>
                <c:pt idx="4549">
                  <c:v>5.2476851851851851E-2</c:v>
                </c:pt>
                <c:pt idx="4550">
                  <c:v>5.2488425925925924E-2</c:v>
                </c:pt>
                <c:pt idx="4551">
                  <c:v>5.2499999999999998E-2</c:v>
                </c:pt>
                <c:pt idx="4552">
                  <c:v>5.2511574074074079E-2</c:v>
                </c:pt>
                <c:pt idx="4553">
                  <c:v>5.2523148148148145E-2</c:v>
                </c:pt>
                <c:pt idx="4554">
                  <c:v>5.2534722222222219E-2</c:v>
                </c:pt>
                <c:pt idx="4555">
                  <c:v>5.2546296296296292E-2</c:v>
                </c:pt>
                <c:pt idx="4556">
                  <c:v>5.2557870370370373E-2</c:v>
                </c:pt>
                <c:pt idx="4557">
                  <c:v>5.2569444444444446E-2</c:v>
                </c:pt>
                <c:pt idx="4558">
                  <c:v>5.258101851851852E-2</c:v>
                </c:pt>
                <c:pt idx="4559">
                  <c:v>5.2592592592592587E-2</c:v>
                </c:pt>
                <c:pt idx="4560">
                  <c:v>5.2604166666666667E-2</c:v>
                </c:pt>
                <c:pt idx="4561">
                  <c:v>5.2615740740740741E-2</c:v>
                </c:pt>
                <c:pt idx="4562">
                  <c:v>5.2627314814814814E-2</c:v>
                </c:pt>
                <c:pt idx="4563">
                  <c:v>5.2638888888888895E-2</c:v>
                </c:pt>
                <c:pt idx="4564">
                  <c:v>5.2650462962962961E-2</c:v>
                </c:pt>
                <c:pt idx="4565">
                  <c:v>5.2662037037037035E-2</c:v>
                </c:pt>
                <c:pt idx="4566">
                  <c:v>5.2673611111111109E-2</c:v>
                </c:pt>
                <c:pt idx="4567">
                  <c:v>5.2685185185185189E-2</c:v>
                </c:pt>
                <c:pt idx="4568">
                  <c:v>5.2696759259259263E-2</c:v>
                </c:pt>
                <c:pt idx="4569">
                  <c:v>5.2708333333333336E-2</c:v>
                </c:pt>
                <c:pt idx="4570">
                  <c:v>5.2719907407407403E-2</c:v>
                </c:pt>
                <c:pt idx="4571">
                  <c:v>5.2731481481481483E-2</c:v>
                </c:pt>
                <c:pt idx="4572">
                  <c:v>5.2743055555555557E-2</c:v>
                </c:pt>
                <c:pt idx="4573">
                  <c:v>5.275462962962963E-2</c:v>
                </c:pt>
                <c:pt idx="4574">
                  <c:v>5.2766203703703697E-2</c:v>
                </c:pt>
                <c:pt idx="4575">
                  <c:v>5.2777777777777778E-2</c:v>
                </c:pt>
                <c:pt idx="4576">
                  <c:v>5.2789351851851851E-2</c:v>
                </c:pt>
                <c:pt idx="4577">
                  <c:v>5.2800925925925925E-2</c:v>
                </c:pt>
                <c:pt idx="4578">
                  <c:v>5.2812500000000005E-2</c:v>
                </c:pt>
                <c:pt idx="4579">
                  <c:v>5.2824074074074079E-2</c:v>
                </c:pt>
                <c:pt idx="4580">
                  <c:v>5.2835648148148145E-2</c:v>
                </c:pt>
                <c:pt idx="4581">
                  <c:v>5.2847222222222219E-2</c:v>
                </c:pt>
                <c:pt idx="4582">
                  <c:v>5.28587962962963E-2</c:v>
                </c:pt>
                <c:pt idx="4583">
                  <c:v>5.2870370370370373E-2</c:v>
                </c:pt>
                <c:pt idx="4584">
                  <c:v>5.288194444444444E-2</c:v>
                </c:pt>
                <c:pt idx="4585">
                  <c:v>5.2893518518518513E-2</c:v>
                </c:pt>
                <c:pt idx="4586">
                  <c:v>5.2905092592592594E-2</c:v>
                </c:pt>
                <c:pt idx="4587">
                  <c:v>5.2916666666666667E-2</c:v>
                </c:pt>
                <c:pt idx="4588">
                  <c:v>5.2928240740740741E-2</c:v>
                </c:pt>
                <c:pt idx="4589">
                  <c:v>5.2939814814814821E-2</c:v>
                </c:pt>
                <c:pt idx="4590">
                  <c:v>5.2951388888888888E-2</c:v>
                </c:pt>
                <c:pt idx="4591">
                  <c:v>5.2962962962962962E-2</c:v>
                </c:pt>
                <c:pt idx="4592">
                  <c:v>5.2974537037037035E-2</c:v>
                </c:pt>
                <c:pt idx="4593">
                  <c:v>5.2986111111111116E-2</c:v>
                </c:pt>
                <c:pt idx="4594">
                  <c:v>5.2997685185185182E-2</c:v>
                </c:pt>
                <c:pt idx="4595">
                  <c:v>5.3009259259259256E-2</c:v>
                </c:pt>
                <c:pt idx="4596">
                  <c:v>5.302083333333333E-2</c:v>
                </c:pt>
                <c:pt idx="4597">
                  <c:v>5.303240740740741E-2</c:v>
                </c:pt>
                <c:pt idx="4598">
                  <c:v>5.3043981481481484E-2</c:v>
                </c:pt>
                <c:pt idx="4599">
                  <c:v>5.3055555555555557E-2</c:v>
                </c:pt>
                <c:pt idx="4600">
                  <c:v>5.3067129629629638E-2</c:v>
                </c:pt>
                <c:pt idx="4601">
                  <c:v>5.3078703703703704E-2</c:v>
                </c:pt>
                <c:pt idx="4602">
                  <c:v>5.3090277777777778E-2</c:v>
                </c:pt>
                <c:pt idx="4603">
                  <c:v>5.3101851851851851E-2</c:v>
                </c:pt>
                <c:pt idx="4604">
                  <c:v>5.3113425925925932E-2</c:v>
                </c:pt>
                <c:pt idx="4605">
                  <c:v>5.3124999999999999E-2</c:v>
                </c:pt>
                <c:pt idx="4606">
                  <c:v>5.3136574074074072E-2</c:v>
                </c:pt>
                <c:pt idx="4607">
                  <c:v>5.3148148148148146E-2</c:v>
                </c:pt>
                <c:pt idx="4608">
                  <c:v>5.3159722222222226E-2</c:v>
                </c:pt>
                <c:pt idx="4609">
                  <c:v>5.31712962962963E-2</c:v>
                </c:pt>
                <c:pt idx="4610">
                  <c:v>5.3182870370370366E-2</c:v>
                </c:pt>
                <c:pt idx="4611">
                  <c:v>5.319444444444444E-2</c:v>
                </c:pt>
                <c:pt idx="4612">
                  <c:v>5.319444444444444E-2</c:v>
                </c:pt>
                <c:pt idx="4613">
                  <c:v>5.3206018518518521E-2</c:v>
                </c:pt>
                <c:pt idx="4614">
                  <c:v>5.3217592592592594E-2</c:v>
                </c:pt>
                <c:pt idx="4615">
                  <c:v>5.3229166666666661E-2</c:v>
                </c:pt>
                <c:pt idx="4616">
                  <c:v>5.3240740740740734E-2</c:v>
                </c:pt>
                <c:pt idx="4617">
                  <c:v>5.3252314814814815E-2</c:v>
                </c:pt>
                <c:pt idx="4618">
                  <c:v>5.3263888888888888E-2</c:v>
                </c:pt>
                <c:pt idx="4619">
                  <c:v>5.3275462962962962E-2</c:v>
                </c:pt>
                <c:pt idx="4620">
                  <c:v>5.3287037037037042E-2</c:v>
                </c:pt>
                <c:pt idx="4621">
                  <c:v>5.3298611111111116E-2</c:v>
                </c:pt>
                <c:pt idx="4622">
                  <c:v>5.3310185185185183E-2</c:v>
                </c:pt>
                <c:pt idx="4623">
                  <c:v>5.3321759259259256E-2</c:v>
                </c:pt>
                <c:pt idx="4624">
                  <c:v>5.3333333333333337E-2</c:v>
                </c:pt>
                <c:pt idx="4625">
                  <c:v>5.334490740740741E-2</c:v>
                </c:pt>
                <c:pt idx="4626">
                  <c:v>5.3356481481481477E-2</c:v>
                </c:pt>
                <c:pt idx="4627">
                  <c:v>5.3368055555555551E-2</c:v>
                </c:pt>
                <c:pt idx="4628">
                  <c:v>5.3379629629629631E-2</c:v>
                </c:pt>
                <c:pt idx="4629">
                  <c:v>5.3391203703703705E-2</c:v>
                </c:pt>
                <c:pt idx="4630">
                  <c:v>5.3402777777777778E-2</c:v>
                </c:pt>
                <c:pt idx="4631">
                  <c:v>5.3414351851851859E-2</c:v>
                </c:pt>
                <c:pt idx="4632">
                  <c:v>5.3425925925925925E-2</c:v>
                </c:pt>
                <c:pt idx="4633">
                  <c:v>5.3437499999999999E-2</c:v>
                </c:pt>
                <c:pt idx="4634">
                  <c:v>5.3449074074074072E-2</c:v>
                </c:pt>
                <c:pt idx="4635">
                  <c:v>5.3460648148148153E-2</c:v>
                </c:pt>
                <c:pt idx="4636">
                  <c:v>5.347222222222222E-2</c:v>
                </c:pt>
                <c:pt idx="4637">
                  <c:v>5.3483796296296293E-2</c:v>
                </c:pt>
                <c:pt idx="4638">
                  <c:v>5.3495370370370367E-2</c:v>
                </c:pt>
                <c:pt idx="4639">
                  <c:v>5.3506944444444447E-2</c:v>
                </c:pt>
                <c:pt idx="4640">
                  <c:v>5.3518518518518521E-2</c:v>
                </c:pt>
                <c:pt idx="4641">
                  <c:v>5.3530092592592594E-2</c:v>
                </c:pt>
                <c:pt idx="4642">
                  <c:v>5.3541666666666675E-2</c:v>
                </c:pt>
                <c:pt idx="4643">
                  <c:v>5.3553240740740742E-2</c:v>
                </c:pt>
                <c:pt idx="4644">
                  <c:v>5.3564814814814815E-2</c:v>
                </c:pt>
                <c:pt idx="4645">
                  <c:v>5.3576388888888889E-2</c:v>
                </c:pt>
                <c:pt idx="4646">
                  <c:v>5.3587962962962969E-2</c:v>
                </c:pt>
                <c:pt idx="4647">
                  <c:v>5.3599537037037036E-2</c:v>
                </c:pt>
                <c:pt idx="4648">
                  <c:v>5.3611111111111109E-2</c:v>
                </c:pt>
                <c:pt idx="4649">
                  <c:v>5.3622685185185183E-2</c:v>
                </c:pt>
                <c:pt idx="4650">
                  <c:v>5.3634259259259263E-2</c:v>
                </c:pt>
                <c:pt idx="4651">
                  <c:v>5.3645833333333337E-2</c:v>
                </c:pt>
                <c:pt idx="4652">
                  <c:v>5.3657407407407404E-2</c:v>
                </c:pt>
                <c:pt idx="4653">
                  <c:v>5.3668981481481477E-2</c:v>
                </c:pt>
                <c:pt idx="4654">
                  <c:v>5.3680555555555558E-2</c:v>
                </c:pt>
                <c:pt idx="4655">
                  <c:v>5.3692129629629631E-2</c:v>
                </c:pt>
                <c:pt idx="4656">
                  <c:v>5.3703703703703698E-2</c:v>
                </c:pt>
                <c:pt idx="4657">
                  <c:v>5.3715277777777772E-2</c:v>
                </c:pt>
                <c:pt idx="4658">
                  <c:v>5.3726851851851852E-2</c:v>
                </c:pt>
                <c:pt idx="4659">
                  <c:v>5.3738425925925926E-2</c:v>
                </c:pt>
                <c:pt idx="4660">
                  <c:v>5.3749999999999999E-2</c:v>
                </c:pt>
                <c:pt idx="4661">
                  <c:v>5.376157407407408E-2</c:v>
                </c:pt>
                <c:pt idx="4662">
                  <c:v>5.3773148148148153E-2</c:v>
                </c:pt>
                <c:pt idx="4663">
                  <c:v>5.378472222222222E-2</c:v>
                </c:pt>
                <c:pt idx="4664">
                  <c:v>5.3796296296296293E-2</c:v>
                </c:pt>
                <c:pt idx="4665">
                  <c:v>5.3807870370370374E-2</c:v>
                </c:pt>
                <c:pt idx="4666">
                  <c:v>5.3819444444444448E-2</c:v>
                </c:pt>
                <c:pt idx="4667">
                  <c:v>5.3831018518518514E-2</c:v>
                </c:pt>
                <c:pt idx="4668">
                  <c:v>5.3842592592592588E-2</c:v>
                </c:pt>
                <c:pt idx="4669">
                  <c:v>5.3854166666666668E-2</c:v>
                </c:pt>
                <c:pt idx="4670">
                  <c:v>5.3865740740740742E-2</c:v>
                </c:pt>
                <c:pt idx="4671">
                  <c:v>5.3877314814814815E-2</c:v>
                </c:pt>
                <c:pt idx="4672">
                  <c:v>5.3888888888888896E-2</c:v>
                </c:pt>
                <c:pt idx="4673">
                  <c:v>5.3900462962962963E-2</c:v>
                </c:pt>
                <c:pt idx="4674">
                  <c:v>5.3912037037037036E-2</c:v>
                </c:pt>
                <c:pt idx="4675">
                  <c:v>5.392361111111111E-2</c:v>
                </c:pt>
                <c:pt idx="4676">
                  <c:v>5.393518518518519E-2</c:v>
                </c:pt>
                <c:pt idx="4677">
                  <c:v>5.3946759259259257E-2</c:v>
                </c:pt>
                <c:pt idx="4678">
                  <c:v>5.395833333333333E-2</c:v>
                </c:pt>
                <c:pt idx="4679">
                  <c:v>5.3969907407407404E-2</c:v>
                </c:pt>
                <c:pt idx="4680">
                  <c:v>5.3981481481481484E-2</c:v>
                </c:pt>
                <c:pt idx="4681">
                  <c:v>5.3993055555555558E-2</c:v>
                </c:pt>
                <c:pt idx="4682">
                  <c:v>5.4004629629629632E-2</c:v>
                </c:pt>
                <c:pt idx="4683">
                  <c:v>5.4016203703703712E-2</c:v>
                </c:pt>
                <c:pt idx="4684">
                  <c:v>5.4027777777777779E-2</c:v>
                </c:pt>
                <c:pt idx="4685">
                  <c:v>5.4039351851851852E-2</c:v>
                </c:pt>
                <c:pt idx="4686">
                  <c:v>5.4050925925925926E-2</c:v>
                </c:pt>
                <c:pt idx="4687">
                  <c:v>5.4062500000000006E-2</c:v>
                </c:pt>
                <c:pt idx="4688">
                  <c:v>5.4074074074074073E-2</c:v>
                </c:pt>
                <c:pt idx="4689">
                  <c:v>5.4085648148148147E-2</c:v>
                </c:pt>
                <c:pt idx="4690">
                  <c:v>5.409722222222222E-2</c:v>
                </c:pt>
                <c:pt idx="4691">
                  <c:v>5.4108796296296301E-2</c:v>
                </c:pt>
                <c:pt idx="4692">
                  <c:v>5.4120370370370374E-2</c:v>
                </c:pt>
                <c:pt idx="4693">
                  <c:v>5.4131944444444441E-2</c:v>
                </c:pt>
                <c:pt idx="4694">
                  <c:v>5.4143518518518514E-2</c:v>
                </c:pt>
                <c:pt idx="4695">
                  <c:v>5.4155092592592595E-2</c:v>
                </c:pt>
                <c:pt idx="4696">
                  <c:v>5.4166666666666669E-2</c:v>
                </c:pt>
                <c:pt idx="4697">
                  <c:v>5.4178240740740735E-2</c:v>
                </c:pt>
                <c:pt idx="4698">
                  <c:v>5.4189814814814809E-2</c:v>
                </c:pt>
                <c:pt idx="4699">
                  <c:v>5.4201388888888889E-2</c:v>
                </c:pt>
                <c:pt idx="4700">
                  <c:v>5.4212962962962963E-2</c:v>
                </c:pt>
                <c:pt idx="4701">
                  <c:v>5.4224537037037036E-2</c:v>
                </c:pt>
                <c:pt idx="4702">
                  <c:v>5.4236111111111117E-2</c:v>
                </c:pt>
                <c:pt idx="4703">
                  <c:v>5.424768518518519E-2</c:v>
                </c:pt>
                <c:pt idx="4704">
                  <c:v>5.4259259259259257E-2</c:v>
                </c:pt>
                <c:pt idx="4705">
                  <c:v>5.4270833333333331E-2</c:v>
                </c:pt>
                <c:pt idx="4706">
                  <c:v>5.4282407407407411E-2</c:v>
                </c:pt>
                <c:pt idx="4707">
                  <c:v>5.4293981481481485E-2</c:v>
                </c:pt>
                <c:pt idx="4708">
                  <c:v>5.4305555555555551E-2</c:v>
                </c:pt>
                <c:pt idx="4709">
                  <c:v>5.4317129629629625E-2</c:v>
                </c:pt>
                <c:pt idx="4710">
                  <c:v>5.4328703703703705E-2</c:v>
                </c:pt>
                <c:pt idx="4711">
                  <c:v>5.4340277777777779E-2</c:v>
                </c:pt>
                <c:pt idx="4712">
                  <c:v>5.4351851851851853E-2</c:v>
                </c:pt>
                <c:pt idx="4713">
                  <c:v>5.4363425925925933E-2</c:v>
                </c:pt>
                <c:pt idx="4714">
                  <c:v>5.4375E-2</c:v>
                </c:pt>
                <c:pt idx="4715">
                  <c:v>5.4386574074074073E-2</c:v>
                </c:pt>
                <c:pt idx="4716">
                  <c:v>5.4398148148148147E-2</c:v>
                </c:pt>
                <c:pt idx="4717">
                  <c:v>5.4409722222222227E-2</c:v>
                </c:pt>
                <c:pt idx="4718">
                  <c:v>5.4421296296296294E-2</c:v>
                </c:pt>
                <c:pt idx="4719">
                  <c:v>5.4432870370370368E-2</c:v>
                </c:pt>
                <c:pt idx="4720">
                  <c:v>5.4444444444444441E-2</c:v>
                </c:pt>
                <c:pt idx="4721">
                  <c:v>5.4456018518518522E-2</c:v>
                </c:pt>
                <c:pt idx="4722">
                  <c:v>5.4467592592592595E-2</c:v>
                </c:pt>
                <c:pt idx="4723">
                  <c:v>5.4479166666666669E-2</c:v>
                </c:pt>
                <c:pt idx="4724">
                  <c:v>5.4490740740740735E-2</c:v>
                </c:pt>
                <c:pt idx="4725">
                  <c:v>5.4502314814814816E-2</c:v>
                </c:pt>
                <c:pt idx="4726">
                  <c:v>5.451388888888889E-2</c:v>
                </c:pt>
                <c:pt idx="4727">
                  <c:v>5.4525462962962963E-2</c:v>
                </c:pt>
                <c:pt idx="4728">
                  <c:v>5.4537037037037044E-2</c:v>
                </c:pt>
                <c:pt idx="4729">
                  <c:v>5.454861111111111E-2</c:v>
                </c:pt>
                <c:pt idx="4730">
                  <c:v>5.4560185185185184E-2</c:v>
                </c:pt>
                <c:pt idx="4731">
                  <c:v>5.4571759259259257E-2</c:v>
                </c:pt>
                <c:pt idx="4732">
                  <c:v>5.4583333333333338E-2</c:v>
                </c:pt>
                <c:pt idx="4733">
                  <c:v>5.4594907407407411E-2</c:v>
                </c:pt>
                <c:pt idx="4734">
                  <c:v>5.4606481481481478E-2</c:v>
                </c:pt>
                <c:pt idx="4735">
                  <c:v>5.4618055555555552E-2</c:v>
                </c:pt>
                <c:pt idx="4736">
                  <c:v>5.4629629629629632E-2</c:v>
                </c:pt>
                <c:pt idx="4737">
                  <c:v>5.4641203703703706E-2</c:v>
                </c:pt>
                <c:pt idx="4738">
                  <c:v>5.4652777777777772E-2</c:v>
                </c:pt>
                <c:pt idx="4739">
                  <c:v>5.4664351851851846E-2</c:v>
                </c:pt>
                <c:pt idx="4740">
                  <c:v>5.4675925925925926E-2</c:v>
                </c:pt>
                <c:pt idx="4741">
                  <c:v>5.46875E-2</c:v>
                </c:pt>
                <c:pt idx="4742">
                  <c:v>5.4699074074074074E-2</c:v>
                </c:pt>
                <c:pt idx="4743">
                  <c:v>5.4710648148148154E-2</c:v>
                </c:pt>
                <c:pt idx="4744">
                  <c:v>5.4722222222222228E-2</c:v>
                </c:pt>
                <c:pt idx="4745">
                  <c:v>5.4733796296296294E-2</c:v>
                </c:pt>
                <c:pt idx="4746">
                  <c:v>5.4745370370370368E-2</c:v>
                </c:pt>
                <c:pt idx="4747">
                  <c:v>5.4756944444444448E-2</c:v>
                </c:pt>
                <c:pt idx="4748">
                  <c:v>5.4768518518518522E-2</c:v>
                </c:pt>
                <c:pt idx="4749">
                  <c:v>5.4780092592592589E-2</c:v>
                </c:pt>
                <c:pt idx="4750">
                  <c:v>5.4791666666666662E-2</c:v>
                </c:pt>
                <c:pt idx="4751">
                  <c:v>5.4803240740740743E-2</c:v>
                </c:pt>
                <c:pt idx="4752">
                  <c:v>5.4814814814814816E-2</c:v>
                </c:pt>
                <c:pt idx="4753">
                  <c:v>5.482638888888889E-2</c:v>
                </c:pt>
                <c:pt idx="4754">
                  <c:v>5.4837962962962956E-2</c:v>
                </c:pt>
                <c:pt idx="4755">
                  <c:v>5.4849537037037037E-2</c:v>
                </c:pt>
                <c:pt idx="4756">
                  <c:v>5.486111111111111E-2</c:v>
                </c:pt>
                <c:pt idx="4757">
                  <c:v>5.4872685185185184E-2</c:v>
                </c:pt>
                <c:pt idx="4758">
                  <c:v>5.4884259259259265E-2</c:v>
                </c:pt>
                <c:pt idx="4759">
                  <c:v>5.4895833333333331E-2</c:v>
                </c:pt>
                <c:pt idx="4760">
                  <c:v>5.4907407407407405E-2</c:v>
                </c:pt>
                <c:pt idx="4761">
                  <c:v>5.4918981481481478E-2</c:v>
                </c:pt>
                <c:pt idx="4762">
                  <c:v>5.4930555555555559E-2</c:v>
                </c:pt>
                <c:pt idx="4763">
                  <c:v>5.4942129629629632E-2</c:v>
                </c:pt>
                <c:pt idx="4764">
                  <c:v>5.4953703703703706E-2</c:v>
                </c:pt>
                <c:pt idx="4765">
                  <c:v>5.4965277777777773E-2</c:v>
                </c:pt>
                <c:pt idx="4766">
                  <c:v>5.4976851851851853E-2</c:v>
                </c:pt>
                <c:pt idx="4767">
                  <c:v>5.4988425925925927E-2</c:v>
                </c:pt>
                <c:pt idx="4768">
                  <c:v>5.5E-2</c:v>
                </c:pt>
                <c:pt idx="4769">
                  <c:v>5.5011574074074067E-2</c:v>
                </c:pt>
                <c:pt idx="4770">
                  <c:v>5.5023148148148147E-2</c:v>
                </c:pt>
                <c:pt idx="4771">
                  <c:v>5.5034722222222221E-2</c:v>
                </c:pt>
                <c:pt idx="4772">
                  <c:v>5.5046296296296295E-2</c:v>
                </c:pt>
                <c:pt idx="4773">
                  <c:v>5.5057870370370375E-2</c:v>
                </c:pt>
                <c:pt idx="4774">
                  <c:v>5.5069444444444449E-2</c:v>
                </c:pt>
                <c:pt idx="4775">
                  <c:v>5.5081018518518515E-2</c:v>
                </c:pt>
                <c:pt idx="4776">
                  <c:v>5.5092592592592589E-2</c:v>
                </c:pt>
                <c:pt idx="4777">
                  <c:v>5.5104166666666669E-2</c:v>
                </c:pt>
                <c:pt idx="4778">
                  <c:v>5.5115740740740743E-2</c:v>
                </c:pt>
                <c:pt idx="4779">
                  <c:v>5.512731481481481E-2</c:v>
                </c:pt>
                <c:pt idx="4780">
                  <c:v>5.5138888888888883E-2</c:v>
                </c:pt>
                <c:pt idx="4781">
                  <c:v>5.5150462962962964E-2</c:v>
                </c:pt>
                <c:pt idx="4782">
                  <c:v>5.5162037037037037E-2</c:v>
                </c:pt>
                <c:pt idx="4783">
                  <c:v>5.5173611111111111E-2</c:v>
                </c:pt>
                <c:pt idx="4784">
                  <c:v>5.5185185185185191E-2</c:v>
                </c:pt>
                <c:pt idx="4785">
                  <c:v>5.5196759259259265E-2</c:v>
                </c:pt>
                <c:pt idx="4786">
                  <c:v>5.5208333333333331E-2</c:v>
                </c:pt>
                <c:pt idx="4787">
                  <c:v>5.5219907407407405E-2</c:v>
                </c:pt>
                <c:pt idx="4788">
                  <c:v>5.5231481481481486E-2</c:v>
                </c:pt>
                <c:pt idx="4789">
                  <c:v>5.5243055555555559E-2</c:v>
                </c:pt>
                <c:pt idx="4790">
                  <c:v>5.5254629629629626E-2</c:v>
                </c:pt>
                <c:pt idx="4791">
                  <c:v>5.5266203703703699E-2</c:v>
                </c:pt>
                <c:pt idx="4792">
                  <c:v>5.527777777777778E-2</c:v>
                </c:pt>
                <c:pt idx="4793">
                  <c:v>5.5289351851851853E-2</c:v>
                </c:pt>
                <c:pt idx="4794">
                  <c:v>5.5300925925925927E-2</c:v>
                </c:pt>
                <c:pt idx="4795">
                  <c:v>5.5312499999999994E-2</c:v>
                </c:pt>
                <c:pt idx="4796">
                  <c:v>5.5324074074074074E-2</c:v>
                </c:pt>
                <c:pt idx="4797">
                  <c:v>5.5335648148148148E-2</c:v>
                </c:pt>
                <c:pt idx="4798">
                  <c:v>5.5347222222222221E-2</c:v>
                </c:pt>
                <c:pt idx="4799">
                  <c:v>5.5358796296296288E-2</c:v>
                </c:pt>
                <c:pt idx="4800">
                  <c:v>5.5370370370370368E-2</c:v>
                </c:pt>
                <c:pt idx="4801">
                  <c:v>5.5381944444444442E-2</c:v>
                </c:pt>
                <c:pt idx="4802">
                  <c:v>5.5393518518518516E-2</c:v>
                </c:pt>
                <c:pt idx="4803">
                  <c:v>5.5405092592592596E-2</c:v>
                </c:pt>
                <c:pt idx="4804">
                  <c:v>5.541666666666667E-2</c:v>
                </c:pt>
                <c:pt idx="4805">
                  <c:v>5.5428240740740743E-2</c:v>
                </c:pt>
                <c:pt idx="4806">
                  <c:v>5.543981481481481E-2</c:v>
                </c:pt>
                <c:pt idx="4807">
                  <c:v>5.545138888888889E-2</c:v>
                </c:pt>
                <c:pt idx="4808">
                  <c:v>5.5462962962962964E-2</c:v>
                </c:pt>
                <c:pt idx="4809">
                  <c:v>5.5474537037037037E-2</c:v>
                </c:pt>
                <c:pt idx="4810">
                  <c:v>5.5486111111111104E-2</c:v>
                </c:pt>
                <c:pt idx="4811">
                  <c:v>5.5497685185185185E-2</c:v>
                </c:pt>
                <c:pt idx="4812">
                  <c:v>5.5509259259259258E-2</c:v>
                </c:pt>
                <c:pt idx="4813">
                  <c:v>5.5520833333333332E-2</c:v>
                </c:pt>
                <c:pt idx="4814">
                  <c:v>5.5532407407407412E-2</c:v>
                </c:pt>
                <c:pt idx="4815">
                  <c:v>5.5543981481481486E-2</c:v>
                </c:pt>
                <c:pt idx="4816">
                  <c:v>5.5555555555555552E-2</c:v>
                </c:pt>
                <c:pt idx="4817">
                  <c:v>5.5567129629629626E-2</c:v>
                </c:pt>
                <c:pt idx="4818">
                  <c:v>5.5578703703703707E-2</c:v>
                </c:pt>
                <c:pt idx="4819">
                  <c:v>5.559027777777778E-2</c:v>
                </c:pt>
                <c:pt idx="4820">
                  <c:v>5.5601851851851847E-2</c:v>
                </c:pt>
                <c:pt idx="4821">
                  <c:v>5.561342592592592E-2</c:v>
                </c:pt>
                <c:pt idx="4822">
                  <c:v>5.5625000000000001E-2</c:v>
                </c:pt>
                <c:pt idx="4823">
                  <c:v>5.5636574074074074E-2</c:v>
                </c:pt>
                <c:pt idx="4824">
                  <c:v>5.5648148148148148E-2</c:v>
                </c:pt>
                <c:pt idx="4825">
                  <c:v>5.5659722222222228E-2</c:v>
                </c:pt>
                <c:pt idx="4826">
                  <c:v>5.5671296296296302E-2</c:v>
                </c:pt>
                <c:pt idx="4827">
                  <c:v>5.5682870370370369E-2</c:v>
                </c:pt>
                <c:pt idx="4828">
                  <c:v>5.5694444444444442E-2</c:v>
                </c:pt>
                <c:pt idx="4829">
                  <c:v>5.5706018518518523E-2</c:v>
                </c:pt>
                <c:pt idx="4830">
                  <c:v>5.5717592592592596E-2</c:v>
                </c:pt>
                <c:pt idx="4831">
                  <c:v>5.5729166666666663E-2</c:v>
                </c:pt>
                <c:pt idx="4832">
                  <c:v>5.5740740740740737E-2</c:v>
                </c:pt>
                <c:pt idx="4833">
                  <c:v>5.5752314814814817E-2</c:v>
                </c:pt>
                <c:pt idx="4834">
                  <c:v>5.5763888888888891E-2</c:v>
                </c:pt>
                <c:pt idx="4835">
                  <c:v>5.5775462962962964E-2</c:v>
                </c:pt>
                <c:pt idx="4836">
                  <c:v>5.5787037037037031E-2</c:v>
                </c:pt>
                <c:pt idx="4837">
                  <c:v>5.5798611111111111E-2</c:v>
                </c:pt>
                <c:pt idx="4838">
                  <c:v>5.5810185185185185E-2</c:v>
                </c:pt>
                <c:pt idx="4839">
                  <c:v>5.5821759259259258E-2</c:v>
                </c:pt>
                <c:pt idx="4840">
                  <c:v>5.5833333333333325E-2</c:v>
                </c:pt>
                <c:pt idx="4841">
                  <c:v>5.5844907407407406E-2</c:v>
                </c:pt>
                <c:pt idx="4842">
                  <c:v>5.5856481481481479E-2</c:v>
                </c:pt>
                <c:pt idx="4843">
                  <c:v>5.5868055555555553E-2</c:v>
                </c:pt>
                <c:pt idx="4844">
                  <c:v>5.5879629629629633E-2</c:v>
                </c:pt>
                <c:pt idx="4845">
                  <c:v>5.5891203703703707E-2</c:v>
                </c:pt>
                <c:pt idx="4846">
                  <c:v>5.590277777777778E-2</c:v>
                </c:pt>
                <c:pt idx="4847">
                  <c:v>5.5914351851851847E-2</c:v>
                </c:pt>
                <c:pt idx="4848">
                  <c:v>5.5925925925925928E-2</c:v>
                </c:pt>
                <c:pt idx="4849">
                  <c:v>5.5937500000000001E-2</c:v>
                </c:pt>
                <c:pt idx="4850">
                  <c:v>5.5949074074074075E-2</c:v>
                </c:pt>
                <c:pt idx="4851">
                  <c:v>5.5960648148148141E-2</c:v>
                </c:pt>
                <c:pt idx="4852">
                  <c:v>5.5972222222222222E-2</c:v>
                </c:pt>
                <c:pt idx="4853">
                  <c:v>5.5983796296296295E-2</c:v>
                </c:pt>
                <c:pt idx="4854">
                  <c:v>5.5995370370370369E-2</c:v>
                </c:pt>
                <c:pt idx="4855">
                  <c:v>5.6006944444444449E-2</c:v>
                </c:pt>
                <c:pt idx="4856">
                  <c:v>5.6018518518518523E-2</c:v>
                </c:pt>
                <c:pt idx="4857">
                  <c:v>5.603009259259259E-2</c:v>
                </c:pt>
                <c:pt idx="4858">
                  <c:v>5.6041666666666663E-2</c:v>
                </c:pt>
                <c:pt idx="4859">
                  <c:v>5.6053240740740744E-2</c:v>
                </c:pt>
                <c:pt idx="4860">
                  <c:v>5.6064814814814817E-2</c:v>
                </c:pt>
                <c:pt idx="4861">
                  <c:v>5.6076388888888884E-2</c:v>
                </c:pt>
                <c:pt idx="4862">
                  <c:v>5.6087962962962958E-2</c:v>
                </c:pt>
                <c:pt idx="4863">
                  <c:v>5.6099537037037038E-2</c:v>
                </c:pt>
                <c:pt idx="4864">
                  <c:v>5.6111111111111112E-2</c:v>
                </c:pt>
                <c:pt idx="4865">
                  <c:v>5.6122685185185185E-2</c:v>
                </c:pt>
                <c:pt idx="4866">
                  <c:v>5.6134259259259266E-2</c:v>
                </c:pt>
                <c:pt idx="4867">
                  <c:v>5.6145833333333339E-2</c:v>
                </c:pt>
                <c:pt idx="4868">
                  <c:v>5.6157407407407406E-2</c:v>
                </c:pt>
                <c:pt idx="4869">
                  <c:v>5.6168981481481479E-2</c:v>
                </c:pt>
                <c:pt idx="4870">
                  <c:v>5.618055555555556E-2</c:v>
                </c:pt>
                <c:pt idx="4871">
                  <c:v>5.6192129629629634E-2</c:v>
                </c:pt>
                <c:pt idx="4872">
                  <c:v>5.62037037037037E-2</c:v>
                </c:pt>
                <c:pt idx="4873">
                  <c:v>5.6215277777777774E-2</c:v>
                </c:pt>
                <c:pt idx="4874">
                  <c:v>5.6226851851851854E-2</c:v>
                </c:pt>
                <c:pt idx="4875">
                  <c:v>5.6238425925925928E-2</c:v>
                </c:pt>
                <c:pt idx="4876">
                  <c:v>5.6250000000000001E-2</c:v>
                </c:pt>
                <c:pt idx="4877">
                  <c:v>5.6261574074074068E-2</c:v>
                </c:pt>
                <c:pt idx="4878">
                  <c:v>5.6273148148148149E-2</c:v>
                </c:pt>
                <c:pt idx="4879">
                  <c:v>5.6284722222222222E-2</c:v>
                </c:pt>
                <c:pt idx="4880">
                  <c:v>5.6296296296296296E-2</c:v>
                </c:pt>
                <c:pt idx="4881">
                  <c:v>5.6307870370370362E-2</c:v>
                </c:pt>
                <c:pt idx="4882">
                  <c:v>5.6319444444444443E-2</c:v>
                </c:pt>
                <c:pt idx="4883">
                  <c:v>5.6331018518518516E-2</c:v>
                </c:pt>
                <c:pt idx="4884">
                  <c:v>5.634259259259259E-2</c:v>
                </c:pt>
                <c:pt idx="4885">
                  <c:v>5.635416666666667E-2</c:v>
                </c:pt>
                <c:pt idx="4886">
                  <c:v>5.6365740740740744E-2</c:v>
                </c:pt>
                <c:pt idx="4887">
                  <c:v>5.6377314814814818E-2</c:v>
                </c:pt>
                <c:pt idx="4888">
                  <c:v>5.6377314814814818E-2</c:v>
                </c:pt>
                <c:pt idx="4889">
                  <c:v>5.6388888888888884E-2</c:v>
                </c:pt>
                <c:pt idx="4890">
                  <c:v>5.6400462962962965E-2</c:v>
                </c:pt>
                <c:pt idx="4891">
                  <c:v>5.6412037037037038E-2</c:v>
                </c:pt>
                <c:pt idx="4892">
                  <c:v>5.6423611111111112E-2</c:v>
                </c:pt>
                <c:pt idx="4893">
                  <c:v>5.6435185185185179E-2</c:v>
                </c:pt>
                <c:pt idx="4894">
                  <c:v>5.6446759259259259E-2</c:v>
                </c:pt>
                <c:pt idx="4895">
                  <c:v>5.6458333333333333E-2</c:v>
                </c:pt>
                <c:pt idx="4896">
                  <c:v>5.6469907407407406E-2</c:v>
                </c:pt>
                <c:pt idx="4897">
                  <c:v>5.6481481481481487E-2</c:v>
                </c:pt>
                <c:pt idx="4898">
                  <c:v>5.649305555555556E-2</c:v>
                </c:pt>
                <c:pt idx="4899">
                  <c:v>5.6504629629629627E-2</c:v>
                </c:pt>
                <c:pt idx="4900">
                  <c:v>5.65162037037037E-2</c:v>
                </c:pt>
                <c:pt idx="4901">
                  <c:v>5.6527777777777781E-2</c:v>
                </c:pt>
                <c:pt idx="4902">
                  <c:v>5.6539351851851855E-2</c:v>
                </c:pt>
                <c:pt idx="4903">
                  <c:v>5.6550925925925921E-2</c:v>
                </c:pt>
                <c:pt idx="4904">
                  <c:v>5.6562499999999995E-2</c:v>
                </c:pt>
                <c:pt idx="4905">
                  <c:v>5.6574074074074075E-2</c:v>
                </c:pt>
                <c:pt idx="4906">
                  <c:v>5.6585648148148149E-2</c:v>
                </c:pt>
                <c:pt idx="4907">
                  <c:v>5.6597222222222222E-2</c:v>
                </c:pt>
                <c:pt idx="4908">
                  <c:v>5.6608796296296303E-2</c:v>
                </c:pt>
                <c:pt idx="4909">
                  <c:v>5.6620370370370376E-2</c:v>
                </c:pt>
                <c:pt idx="4910">
                  <c:v>5.6631944444444443E-2</c:v>
                </c:pt>
                <c:pt idx="4911">
                  <c:v>5.6643518518518517E-2</c:v>
                </c:pt>
                <c:pt idx="4912">
                  <c:v>5.6655092592592597E-2</c:v>
                </c:pt>
                <c:pt idx="4913">
                  <c:v>5.6666666666666671E-2</c:v>
                </c:pt>
                <c:pt idx="4914">
                  <c:v>5.6678240740740737E-2</c:v>
                </c:pt>
                <c:pt idx="4915">
                  <c:v>5.6689814814814811E-2</c:v>
                </c:pt>
                <c:pt idx="4916">
                  <c:v>5.6701388888888891E-2</c:v>
                </c:pt>
                <c:pt idx="4917">
                  <c:v>5.6712962962962965E-2</c:v>
                </c:pt>
                <c:pt idx="4918">
                  <c:v>5.6724537037037039E-2</c:v>
                </c:pt>
                <c:pt idx="4919">
                  <c:v>5.6736111111111105E-2</c:v>
                </c:pt>
                <c:pt idx="4920">
                  <c:v>5.6747685185185186E-2</c:v>
                </c:pt>
                <c:pt idx="4921">
                  <c:v>5.6759259259259259E-2</c:v>
                </c:pt>
                <c:pt idx="4922">
                  <c:v>5.6770833333333333E-2</c:v>
                </c:pt>
                <c:pt idx="4923">
                  <c:v>5.67824074074074E-2</c:v>
                </c:pt>
                <c:pt idx="4924">
                  <c:v>5.679398148148148E-2</c:v>
                </c:pt>
                <c:pt idx="4925">
                  <c:v>5.6805555555555554E-2</c:v>
                </c:pt>
                <c:pt idx="4926">
                  <c:v>5.6817129629629627E-2</c:v>
                </c:pt>
                <c:pt idx="4927">
                  <c:v>5.6828703703703708E-2</c:v>
                </c:pt>
                <c:pt idx="4928">
                  <c:v>5.6840277777777781E-2</c:v>
                </c:pt>
                <c:pt idx="4929">
                  <c:v>5.6851851851851855E-2</c:v>
                </c:pt>
                <c:pt idx="4930">
                  <c:v>5.6863425925925921E-2</c:v>
                </c:pt>
                <c:pt idx="4931">
                  <c:v>5.6875000000000002E-2</c:v>
                </c:pt>
                <c:pt idx="4932">
                  <c:v>5.6886574074074076E-2</c:v>
                </c:pt>
                <c:pt idx="4933">
                  <c:v>5.6898148148148149E-2</c:v>
                </c:pt>
                <c:pt idx="4934">
                  <c:v>5.6909722222222216E-2</c:v>
                </c:pt>
                <c:pt idx="4935">
                  <c:v>5.6921296296296296E-2</c:v>
                </c:pt>
                <c:pt idx="4936">
                  <c:v>5.693287037037037E-2</c:v>
                </c:pt>
                <c:pt idx="4937">
                  <c:v>5.6944444444444443E-2</c:v>
                </c:pt>
                <c:pt idx="4938">
                  <c:v>5.6956018518518524E-2</c:v>
                </c:pt>
                <c:pt idx="4939">
                  <c:v>5.6967592592592597E-2</c:v>
                </c:pt>
                <c:pt idx="4940">
                  <c:v>5.6979166666666664E-2</c:v>
                </c:pt>
                <c:pt idx="4941">
                  <c:v>5.6990740740740738E-2</c:v>
                </c:pt>
                <c:pt idx="4942">
                  <c:v>5.7002314814814818E-2</c:v>
                </c:pt>
                <c:pt idx="4943">
                  <c:v>5.7013888888888892E-2</c:v>
                </c:pt>
                <c:pt idx="4944">
                  <c:v>5.7025462962962958E-2</c:v>
                </c:pt>
                <c:pt idx="4945">
                  <c:v>5.7037037037037032E-2</c:v>
                </c:pt>
                <c:pt idx="4946">
                  <c:v>5.7048611111111112E-2</c:v>
                </c:pt>
                <c:pt idx="4947">
                  <c:v>5.7060185185185186E-2</c:v>
                </c:pt>
                <c:pt idx="4948">
                  <c:v>5.707175925925926E-2</c:v>
                </c:pt>
                <c:pt idx="4949">
                  <c:v>5.708333333333334E-2</c:v>
                </c:pt>
                <c:pt idx="4950">
                  <c:v>5.7094907407407407E-2</c:v>
                </c:pt>
                <c:pt idx="4951">
                  <c:v>5.710648148148148E-2</c:v>
                </c:pt>
                <c:pt idx="4952">
                  <c:v>5.7118055555555554E-2</c:v>
                </c:pt>
                <c:pt idx="4953">
                  <c:v>5.7129629629629634E-2</c:v>
                </c:pt>
                <c:pt idx="4954">
                  <c:v>5.7141203703703708E-2</c:v>
                </c:pt>
                <c:pt idx="4955">
                  <c:v>5.7152777777777775E-2</c:v>
                </c:pt>
                <c:pt idx="4956">
                  <c:v>5.7164351851851848E-2</c:v>
                </c:pt>
                <c:pt idx="4957">
                  <c:v>5.7175925925925929E-2</c:v>
                </c:pt>
                <c:pt idx="4958">
                  <c:v>5.7187500000000002E-2</c:v>
                </c:pt>
                <c:pt idx="4959">
                  <c:v>5.7199074074074076E-2</c:v>
                </c:pt>
                <c:pt idx="4960">
                  <c:v>5.7210648148148142E-2</c:v>
                </c:pt>
                <c:pt idx="4961">
                  <c:v>5.7222222222222223E-2</c:v>
                </c:pt>
                <c:pt idx="4962">
                  <c:v>5.7233796296296297E-2</c:v>
                </c:pt>
                <c:pt idx="4963">
                  <c:v>5.724537037037037E-2</c:v>
                </c:pt>
                <c:pt idx="4964">
                  <c:v>5.7256944444444437E-2</c:v>
                </c:pt>
                <c:pt idx="4965">
                  <c:v>5.7268518518518517E-2</c:v>
                </c:pt>
                <c:pt idx="4966">
                  <c:v>5.7280092592592591E-2</c:v>
                </c:pt>
                <c:pt idx="4967">
                  <c:v>5.7291666666666664E-2</c:v>
                </c:pt>
                <c:pt idx="4968">
                  <c:v>5.7303240740740745E-2</c:v>
                </c:pt>
                <c:pt idx="4969">
                  <c:v>5.7314814814814818E-2</c:v>
                </c:pt>
                <c:pt idx="4970">
                  <c:v>5.7326388888888892E-2</c:v>
                </c:pt>
                <c:pt idx="4971">
                  <c:v>5.7337962962962959E-2</c:v>
                </c:pt>
                <c:pt idx="4972">
                  <c:v>5.7349537037037039E-2</c:v>
                </c:pt>
                <c:pt idx="4973">
                  <c:v>5.7361111111111113E-2</c:v>
                </c:pt>
                <c:pt idx="4974">
                  <c:v>5.7372685185185186E-2</c:v>
                </c:pt>
                <c:pt idx="4975">
                  <c:v>5.7384259259259253E-2</c:v>
                </c:pt>
                <c:pt idx="4976">
                  <c:v>5.7395833333333333E-2</c:v>
                </c:pt>
                <c:pt idx="4977">
                  <c:v>5.7407407407407407E-2</c:v>
                </c:pt>
                <c:pt idx="4978">
                  <c:v>5.7418981481481481E-2</c:v>
                </c:pt>
                <c:pt idx="4979">
                  <c:v>5.7430555555555561E-2</c:v>
                </c:pt>
                <c:pt idx="4980">
                  <c:v>5.7442129629629628E-2</c:v>
                </c:pt>
                <c:pt idx="4981">
                  <c:v>5.7453703703703701E-2</c:v>
                </c:pt>
                <c:pt idx="4982">
                  <c:v>5.7465277777777775E-2</c:v>
                </c:pt>
                <c:pt idx="4983">
                  <c:v>5.7476851851851855E-2</c:v>
                </c:pt>
                <c:pt idx="4984">
                  <c:v>5.7488425925925929E-2</c:v>
                </c:pt>
                <c:pt idx="4985">
                  <c:v>5.7499999999999996E-2</c:v>
                </c:pt>
                <c:pt idx="4986">
                  <c:v>5.7511574074074069E-2</c:v>
                </c:pt>
                <c:pt idx="4987">
                  <c:v>5.752314814814815E-2</c:v>
                </c:pt>
                <c:pt idx="4988">
                  <c:v>5.7534722222222223E-2</c:v>
                </c:pt>
                <c:pt idx="4989">
                  <c:v>5.7546296296296297E-2</c:v>
                </c:pt>
                <c:pt idx="4990">
                  <c:v>5.7557870370370377E-2</c:v>
                </c:pt>
                <c:pt idx="4991">
                  <c:v>5.7569444444444444E-2</c:v>
                </c:pt>
                <c:pt idx="4992">
                  <c:v>5.7581018518518517E-2</c:v>
                </c:pt>
                <c:pt idx="4993">
                  <c:v>5.7592592592592591E-2</c:v>
                </c:pt>
                <c:pt idx="4994">
                  <c:v>5.7604166666666672E-2</c:v>
                </c:pt>
                <c:pt idx="4995">
                  <c:v>5.7615740740740738E-2</c:v>
                </c:pt>
                <c:pt idx="4996">
                  <c:v>5.7627314814814812E-2</c:v>
                </c:pt>
                <c:pt idx="4997">
                  <c:v>5.7638888888888885E-2</c:v>
                </c:pt>
                <c:pt idx="4998">
                  <c:v>5.7650462962962966E-2</c:v>
                </c:pt>
                <c:pt idx="4999">
                  <c:v>5.7662037037037039E-2</c:v>
                </c:pt>
                <c:pt idx="5000">
                  <c:v>5.7673611111111113E-2</c:v>
                </c:pt>
                <c:pt idx="5001">
                  <c:v>5.768518518518518E-2</c:v>
                </c:pt>
                <c:pt idx="5002">
                  <c:v>5.769675925925926E-2</c:v>
                </c:pt>
                <c:pt idx="5003">
                  <c:v>5.7708333333333334E-2</c:v>
                </c:pt>
                <c:pt idx="5004">
                  <c:v>5.7719907407407407E-2</c:v>
                </c:pt>
                <c:pt idx="5005">
                  <c:v>5.7731481481481474E-2</c:v>
                </c:pt>
                <c:pt idx="5006">
                  <c:v>5.7743055555555554E-2</c:v>
                </c:pt>
                <c:pt idx="5007">
                  <c:v>5.7754629629629628E-2</c:v>
                </c:pt>
                <c:pt idx="5008">
                  <c:v>5.7766203703703702E-2</c:v>
                </c:pt>
                <c:pt idx="5009">
                  <c:v>5.7777777777777782E-2</c:v>
                </c:pt>
                <c:pt idx="5010">
                  <c:v>5.7789351851851856E-2</c:v>
                </c:pt>
                <c:pt idx="5011">
                  <c:v>5.7800925925925929E-2</c:v>
                </c:pt>
                <c:pt idx="5012">
                  <c:v>5.7812499999999996E-2</c:v>
                </c:pt>
                <c:pt idx="5013">
                  <c:v>5.7824074074074076E-2</c:v>
                </c:pt>
                <c:pt idx="5014">
                  <c:v>5.783564814814815E-2</c:v>
                </c:pt>
                <c:pt idx="5015">
                  <c:v>5.7847222222222223E-2</c:v>
                </c:pt>
                <c:pt idx="5016">
                  <c:v>5.785879629629629E-2</c:v>
                </c:pt>
                <c:pt idx="5017">
                  <c:v>5.7870370370370371E-2</c:v>
                </c:pt>
                <c:pt idx="5018">
                  <c:v>5.7881944444444444E-2</c:v>
                </c:pt>
                <c:pt idx="5019">
                  <c:v>5.7893518518518518E-2</c:v>
                </c:pt>
                <c:pt idx="5020">
                  <c:v>5.7905092592592598E-2</c:v>
                </c:pt>
                <c:pt idx="5021">
                  <c:v>5.7916666666666665E-2</c:v>
                </c:pt>
                <c:pt idx="5022">
                  <c:v>5.7928240740740738E-2</c:v>
                </c:pt>
                <c:pt idx="5023">
                  <c:v>5.7939814814814812E-2</c:v>
                </c:pt>
                <c:pt idx="5024">
                  <c:v>5.7951388888888893E-2</c:v>
                </c:pt>
                <c:pt idx="5025">
                  <c:v>5.7962962962962959E-2</c:v>
                </c:pt>
                <c:pt idx="5026">
                  <c:v>5.7974537037037033E-2</c:v>
                </c:pt>
                <c:pt idx="5027">
                  <c:v>5.7986111111111106E-2</c:v>
                </c:pt>
                <c:pt idx="5028">
                  <c:v>5.7997685185185187E-2</c:v>
                </c:pt>
                <c:pt idx="5029">
                  <c:v>5.800925925925926E-2</c:v>
                </c:pt>
                <c:pt idx="5030">
                  <c:v>5.8020833333333334E-2</c:v>
                </c:pt>
                <c:pt idx="5031">
                  <c:v>5.8032407407407414E-2</c:v>
                </c:pt>
                <c:pt idx="5032">
                  <c:v>5.8043981481481481E-2</c:v>
                </c:pt>
                <c:pt idx="5033">
                  <c:v>5.8055555555555555E-2</c:v>
                </c:pt>
                <c:pt idx="5034">
                  <c:v>5.8067129629629628E-2</c:v>
                </c:pt>
                <c:pt idx="5035">
                  <c:v>5.8078703703703709E-2</c:v>
                </c:pt>
                <c:pt idx="5036">
                  <c:v>5.8090277777777775E-2</c:v>
                </c:pt>
                <c:pt idx="5037">
                  <c:v>5.8101851851851849E-2</c:v>
                </c:pt>
                <c:pt idx="5038">
                  <c:v>5.8113425925925923E-2</c:v>
                </c:pt>
                <c:pt idx="5039">
                  <c:v>5.8125000000000003E-2</c:v>
                </c:pt>
                <c:pt idx="5040">
                  <c:v>5.8136574074074077E-2</c:v>
                </c:pt>
                <c:pt idx="5041">
                  <c:v>5.814814814814815E-2</c:v>
                </c:pt>
                <c:pt idx="5042">
                  <c:v>5.8159722222222217E-2</c:v>
                </c:pt>
                <c:pt idx="5043">
                  <c:v>5.8171296296296297E-2</c:v>
                </c:pt>
                <c:pt idx="5044">
                  <c:v>5.8182870370370371E-2</c:v>
                </c:pt>
                <c:pt idx="5045">
                  <c:v>5.8194444444444444E-2</c:v>
                </c:pt>
                <c:pt idx="5046">
                  <c:v>5.8206018518518511E-2</c:v>
                </c:pt>
                <c:pt idx="5047">
                  <c:v>5.8217592592592592E-2</c:v>
                </c:pt>
                <c:pt idx="5048">
                  <c:v>5.8229166666666665E-2</c:v>
                </c:pt>
                <c:pt idx="5049">
                  <c:v>5.8240740740740739E-2</c:v>
                </c:pt>
                <c:pt idx="5050">
                  <c:v>5.8252314814814819E-2</c:v>
                </c:pt>
                <c:pt idx="5051">
                  <c:v>5.8263888888888893E-2</c:v>
                </c:pt>
                <c:pt idx="5052">
                  <c:v>5.8275462962962966E-2</c:v>
                </c:pt>
                <c:pt idx="5053">
                  <c:v>5.8287037037037033E-2</c:v>
                </c:pt>
                <c:pt idx="5054">
                  <c:v>5.8298611111111114E-2</c:v>
                </c:pt>
                <c:pt idx="5055">
                  <c:v>5.8310185185185187E-2</c:v>
                </c:pt>
                <c:pt idx="5056">
                  <c:v>5.8321759259259261E-2</c:v>
                </c:pt>
                <c:pt idx="5057">
                  <c:v>5.8333333333333327E-2</c:v>
                </c:pt>
                <c:pt idx="5058">
                  <c:v>5.8344907407407408E-2</c:v>
                </c:pt>
                <c:pt idx="5059">
                  <c:v>5.8356481481481481E-2</c:v>
                </c:pt>
                <c:pt idx="5060">
                  <c:v>5.8368055555555555E-2</c:v>
                </c:pt>
                <c:pt idx="5061">
                  <c:v>5.8379629629629635E-2</c:v>
                </c:pt>
                <c:pt idx="5062">
                  <c:v>5.8391203703703702E-2</c:v>
                </c:pt>
                <c:pt idx="5063">
                  <c:v>5.8402777777777776E-2</c:v>
                </c:pt>
                <c:pt idx="5064">
                  <c:v>5.8414351851851849E-2</c:v>
                </c:pt>
                <c:pt idx="5065">
                  <c:v>5.842592592592593E-2</c:v>
                </c:pt>
                <c:pt idx="5066">
                  <c:v>5.8437499999999996E-2</c:v>
                </c:pt>
                <c:pt idx="5067">
                  <c:v>5.844907407407407E-2</c:v>
                </c:pt>
                <c:pt idx="5068">
                  <c:v>5.8460648148148144E-2</c:v>
                </c:pt>
                <c:pt idx="5069">
                  <c:v>5.8472222222222224E-2</c:v>
                </c:pt>
                <c:pt idx="5070">
                  <c:v>5.8483796296296298E-2</c:v>
                </c:pt>
                <c:pt idx="5071">
                  <c:v>5.8495370370370371E-2</c:v>
                </c:pt>
                <c:pt idx="5072">
                  <c:v>5.8506944444444452E-2</c:v>
                </c:pt>
                <c:pt idx="5073">
                  <c:v>5.8518518518518518E-2</c:v>
                </c:pt>
                <c:pt idx="5074">
                  <c:v>5.8530092592592592E-2</c:v>
                </c:pt>
                <c:pt idx="5075">
                  <c:v>5.8541666666666665E-2</c:v>
                </c:pt>
                <c:pt idx="5076">
                  <c:v>5.8553240740740746E-2</c:v>
                </c:pt>
                <c:pt idx="5077">
                  <c:v>5.8564814814814813E-2</c:v>
                </c:pt>
                <c:pt idx="5078">
                  <c:v>5.8576388888888886E-2</c:v>
                </c:pt>
                <c:pt idx="5079">
                  <c:v>5.858796296296296E-2</c:v>
                </c:pt>
                <c:pt idx="5080">
                  <c:v>5.859953703703704E-2</c:v>
                </c:pt>
                <c:pt idx="5081">
                  <c:v>5.8611111111111114E-2</c:v>
                </c:pt>
                <c:pt idx="5082">
                  <c:v>5.8622685185185187E-2</c:v>
                </c:pt>
                <c:pt idx="5083">
                  <c:v>5.8634259259259254E-2</c:v>
                </c:pt>
                <c:pt idx="5084">
                  <c:v>5.8645833333333335E-2</c:v>
                </c:pt>
                <c:pt idx="5085">
                  <c:v>5.8657407407407408E-2</c:v>
                </c:pt>
                <c:pt idx="5086">
                  <c:v>5.8668981481481482E-2</c:v>
                </c:pt>
                <c:pt idx="5087">
                  <c:v>5.8680555555555548E-2</c:v>
                </c:pt>
                <c:pt idx="5088">
                  <c:v>5.8692129629629629E-2</c:v>
                </c:pt>
                <c:pt idx="5089">
                  <c:v>5.8703703703703702E-2</c:v>
                </c:pt>
                <c:pt idx="5090">
                  <c:v>5.8715277777777776E-2</c:v>
                </c:pt>
                <c:pt idx="5091">
                  <c:v>5.8726851851851856E-2</c:v>
                </c:pt>
                <c:pt idx="5092">
                  <c:v>5.873842592592593E-2</c:v>
                </c:pt>
                <c:pt idx="5093">
                  <c:v>5.8750000000000004E-2</c:v>
                </c:pt>
                <c:pt idx="5094">
                  <c:v>5.876157407407407E-2</c:v>
                </c:pt>
                <c:pt idx="5095">
                  <c:v>5.8773148148148151E-2</c:v>
                </c:pt>
                <c:pt idx="5096">
                  <c:v>5.8784722222222224E-2</c:v>
                </c:pt>
                <c:pt idx="5097">
                  <c:v>5.8796296296296298E-2</c:v>
                </c:pt>
                <c:pt idx="5098">
                  <c:v>5.8807870370370365E-2</c:v>
                </c:pt>
                <c:pt idx="5099">
                  <c:v>5.8819444444444445E-2</c:v>
                </c:pt>
                <c:pt idx="5100">
                  <c:v>5.8831018518518519E-2</c:v>
                </c:pt>
                <c:pt idx="5101">
                  <c:v>5.8842592592592592E-2</c:v>
                </c:pt>
                <c:pt idx="5102">
                  <c:v>5.8854166666666673E-2</c:v>
                </c:pt>
                <c:pt idx="5103">
                  <c:v>5.8865740740740739E-2</c:v>
                </c:pt>
                <c:pt idx="5104">
                  <c:v>5.8877314814814813E-2</c:v>
                </c:pt>
                <c:pt idx="5105">
                  <c:v>5.8888888888888886E-2</c:v>
                </c:pt>
                <c:pt idx="5106">
                  <c:v>5.8900462962962967E-2</c:v>
                </c:pt>
                <c:pt idx="5107">
                  <c:v>5.8912037037037034E-2</c:v>
                </c:pt>
                <c:pt idx="5108">
                  <c:v>5.8923611111111107E-2</c:v>
                </c:pt>
                <c:pt idx="5109">
                  <c:v>5.8935185185185181E-2</c:v>
                </c:pt>
                <c:pt idx="5110">
                  <c:v>5.8946759259259261E-2</c:v>
                </c:pt>
                <c:pt idx="5111">
                  <c:v>5.8958333333333335E-2</c:v>
                </c:pt>
                <c:pt idx="5112">
                  <c:v>5.8969907407407408E-2</c:v>
                </c:pt>
                <c:pt idx="5113">
                  <c:v>5.8981481481481489E-2</c:v>
                </c:pt>
                <c:pt idx="5114">
                  <c:v>5.8993055555555556E-2</c:v>
                </c:pt>
                <c:pt idx="5115">
                  <c:v>5.9004629629629629E-2</c:v>
                </c:pt>
                <c:pt idx="5116">
                  <c:v>5.9016203703703703E-2</c:v>
                </c:pt>
                <c:pt idx="5117">
                  <c:v>5.9027777777777783E-2</c:v>
                </c:pt>
                <c:pt idx="5118">
                  <c:v>5.903935185185185E-2</c:v>
                </c:pt>
                <c:pt idx="5119">
                  <c:v>5.9050925925925923E-2</c:v>
                </c:pt>
                <c:pt idx="5120">
                  <c:v>5.9062499999999997E-2</c:v>
                </c:pt>
                <c:pt idx="5121">
                  <c:v>5.9074074074074077E-2</c:v>
                </c:pt>
                <c:pt idx="5122">
                  <c:v>5.9085648148148151E-2</c:v>
                </c:pt>
                <c:pt idx="5123">
                  <c:v>5.9097222222222225E-2</c:v>
                </c:pt>
                <c:pt idx="5124">
                  <c:v>5.9108796296296291E-2</c:v>
                </c:pt>
                <c:pt idx="5125">
                  <c:v>5.9120370370370372E-2</c:v>
                </c:pt>
                <c:pt idx="5126">
                  <c:v>5.9131944444444445E-2</c:v>
                </c:pt>
                <c:pt idx="5127">
                  <c:v>5.9143518518518519E-2</c:v>
                </c:pt>
                <c:pt idx="5128">
                  <c:v>5.9155092592592586E-2</c:v>
                </c:pt>
                <c:pt idx="5129">
                  <c:v>5.9166666666666666E-2</c:v>
                </c:pt>
                <c:pt idx="5130">
                  <c:v>5.917824074074074E-2</c:v>
                </c:pt>
                <c:pt idx="5131">
                  <c:v>5.9189814814814813E-2</c:v>
                </c:pt>
                <c:pt idx="5132">
                  <c:v>5.9201388888888894E-2</c:v>
                </c:pt>
                <c:pt idx="5133">
                  <c:v>5.9212962962962967E-2</c:v>
                </c:pt>
                <c:pt idx="5134">
                  <c:v>5.9224537037037041E-2</c:v>
                </c:pt>
                <c:pt idx="5135">
                  <c:v>5.9236111111111107E-2</c:v>
                </c:pt>
                <c:pt idx="5136">
                  <c:v>5.9247685185185188E-2</c:v>
                </c:pt>
                <c:pt idx="5137">
                  <c:v>5.9259259259259262E-2</c:v>
                </c:pt>
                <c:pt idx="5138">
                  <c:v>5.9270833333333335E-2</c:v>
                </c:pt>
                <c:pt idx="5139">
                  <c:v>5.9282407407407402E-2</c:v>
                </c:pt>
                <c:pt idx="5140">
                  <c:v>5.9293981481481482E-2</c:v>
                </c:pt>
                <c:pt idx="5141">
                  <c:v>5.9305555555555556E-2</c:v>
                </c:pt>
                <c:pt idx="5142">
                  <c:v>5.9317129629629629E-2</c:v>
                </c:pt>
                <c:pt idx="5143">
                  <c:v>5.932870370370371E-2</c:v>
                </c:pt>
                <c:pt idx="5144">
                  <c:v>5.9340277777777777E-2</c:v>
                </c:pt>
                <c:pt idx="5145">
                  <c:v>5.935185185185185E-2</c:v>
                </c:pt>
                <c:pt idx="5146">
                  <c:v>5.9363425925925924E-2</c:v>
                </c:pt>
                <c:pt idx="5147">
                  <c:v>5.9375000000000004E-2</c:v>
                </c:pt>
                <c:pt idx="5148">
                  <c:v>5.9386574074074071E-2</c:v>
                </c:pt>
                <c:pt idx="5149">
                  <c:v>5.9398148148148144E-2</c:v>
                </c:pt>
                <c:pt idx="5150">
                  <c:v>5.9409722222222218E-2</c:v>
                </c:pt>
                <c:pt idx="5151">
                  <c:v>5.9421296296296298E-2</c:v>
                </c:pt>
                <c:pt idx="5152">
                  <c:v>5.9432870370370372E-2</c:v>
                </c:pt>
                <c:pt idx="5153">
                  <c:v>5.9444444444444446E-2</c:v>
                </c:pt>
                <c:pt idx="5154">
                  <c:v>5.9456018518518526E-2</c:v>
                </c:pt>
                <c:pt idx="5155">
                  <c:v>5.9467592592592593E-2</c:v>
                </c:pt>
                <c:pt idx="5156">
                  <c:v>5.9479166666666666E-2</c:v>
                </c:pt>
                <c:pt idx="5157">
                  <c:v>5.949074074074074E-2</c:v>
                </c:pt>
                <c:pt idx="5158">
                  <c:v>5.950231481481482E-2</c:v>
                </c:pt>
                <c:pt idx="5159">
                  <c:v>5.9513888888888887E-2</c:v>
                </c:pt>
                <c:pt idx="5160">
                  <c:v>5.9525462962962961E-2</c:v>
                </c:pt>
                <c:pt idx="5161">
                  <c:v>5.9537037037037034E-2</c:v>
                </c:pt>
                <c:pt idx="5162">
                  <c:v>5.9548611111111115E-2</c:v>
                </c:pt>
                <c:pt idx="5163">
                  <c:v>5.9560185185185188E-2</c:v>
                </c:pt>
                <c:pt idx="5164">
                  <c:v>5.9560185185185188E-2</c:v>
                </c:pt>
                <c:pt idx="5165">
                  <c:v>5.9571759259259262E-2</c:v>
                </c:pt>
                <c:pt idx="5166">
                  <c:v>5.9583333333333328E-2</c:v>
                </c:pt>
                <c:pt idx="5167">
                  <c:v>5.9594907407407409E-2</c:v>
                </c:pt>
                <c:pt idx="5168">
                  <c:v>5.9606481481481483E-2</c:v>
                </c:pt>
                <c:pt idx="5169">
                  <c:v>5.9618055555555556E-2</c:v>
                </c:pt>
                <c:pt idx="5170">
                  <c:v>5.9629629629629623E-2</c:v>
                </c:pt>
                <c:pt idx="5171">
                  <c:v>5.9641203703703703E-2</c:v>
                </c:pt>
                <c:pt idx="5172">
                  <c:v>5.9652777777777777E-2</c:v>
                </c:pt>
                <c:pt idx="5173">
                  <c:v>5.966435185185185E-2</c:v>
                </c:pt>
                <c:pt idx="5174">
                  <c:v>5.9675925925925931E-2</c:v>
                </c:pt>
                <c:pt idx="5175">
                  <c:v>5.9687500000000004E-2</c:v>
                </c:pt>
                <c:pt idx="5176">
                  <c:v>5.9699074074074071E-2</c:v>
                </c:pt>
                <c:pt idx="5177">
                  <c:v>5.9710648148148145E-2</c:v>
                </c:pt>
                <c:pt idx="5178">
                  <c:v>5.9722222222222225E-2</c:v>
                </c:pt>
                <c:pt idx="5179">
                  <c:v>5.9733796296296299E-2</c:v>
                </c:pt>
                <c:pt idx="5180">
                  <c:v>5.9745370370370372E-2</c:v>
                </c:pt>
                <c:pt idx="5181">
                  <c:v>5.9756944444444439E-2</c:v>
                </c:pt>
                <c:pt idx="5182">
                  <c:v>5.9768518518518519E-2</c:v>
                </c:pt>
                <c:pt idx="5183">
                  <c:v>5.9780092592592593E-2</c:v>
                </c:pt>
                <c:pt idx="5184">
                  <c:v>5.9791666666666667E-2</c:v>
                </c:pt>
                <c:pt idx="5185">
                  <c:v>5.9803240740740747E-2</c:v>
                </c:pt>
                <c:pt idx="5186">
                  <c:v>5.9814814814814814E-2</c:v>
                </c:pt>
                <c:pt idx="5187">
                  <c:v>5.9826388888888887E-2</c:v>
                </c:pt>
                <c:pt idx="5188">
                  <c:v>5.9837962962962961E-2</c:v>
                </c:pt>
                <c:pt idx="5189">
                  <c:v>5.9849537037037041E-2</c:v>
                </c:pt>
                <c:pt idx="5190">
                  <c:v>5.9861111111111108E-2</c:v>
                </c:pt>
                <c:pt idx="5191">
                  <c:v>5.9872685185185182E-2</c:v>
                </c:pt>
                <c:pt idx="5192">
                  <c:v>5.9884259259259255E-2</c:v>
                </c:pt>
                <c:pt idx="5193">
                  <c:v>5.9895833333333336E-2</c:v>
                </c:pt>
                <c:pt idx="5194">
                  <c:v>5.9907407407407409E-2</c:v>
                </c:pt>
                <c:pt idx="5195">
                  <c:v>5.9918981481481483E-2</c:v>
                </c:pt>
                <c:pt idx="5196">
                  <c:v>5.9930555555555563E-2</c:v>
                </c:pt>
                <c:pt idx="5197">
                  <c:v>5.994212962962963E-2</c:v>
                </c:pt>
                <c:pt idx="5198">
                  <c:v>5.9953703703703703E-2</c:v>
                </c:pt>
                <c:pt idx="5199">
                  <c:v>5.9965277777777777E-2</c:v>
                </c:pt>
                <c:pt idx="5200">
                  <c:v>5.9976851851851858E-2</c:v>
                </c:pt>
                <c:pt idx="5201">
                  <c:v>5.9988425925925924E-2</c:v>
                </c:pt>
                <c:pt idx="5202">
                  <c:v>0.06</c:v>
                </c:pt>
                <c:pt idx="5203">
                  <c:v>6.0011574074074071E-2</c:v>
                </c:pt>
                <c:pt idx="5204">
                  <c:v>6.0023148148148152E-2</c:v>
                </c:pt>
                <c:pt idx="5205">
                  <c:v>6.0034722222222225E-2</c:v>
                </c:pt>
                <c:pt idx="5206">
                  <c:v>6.0046296296296292E-2</c:v>
                </c:pt>
                <c:pt idx="5207">
                  <c:v>6.0057870370370366E-2</c:v>
                </c:pt>
                <c:pt idx="5208">
                  <c:v>6.0069444444444446E-2</c:v>
                </c:pt>
                <c:pt idx="5209">
                  <c:v>6.008101851851852E-2</c:v>
                </c:pt>
                <c:pt idx="5210">
                  <c:v>6.0092592592592593E-2</c:v>
                </c:pt>
                <c:pt idx="5211">
                  <c:v>6.010416666666666E-2</c:v>
                </c:pt>
                <c:pt idx="5212">
                  <c:v>6.011574074074074E-2</c:v>
                </c:pt>
                <c:pt idx="5213">
                  <c:v>6.0127314814814814E-2</c:v>
                </c:pt>
                <c:pt idx="5214">
                  <c:v>6.0138888888888888E-2</c:v>
                </c:pt>
                <c:pt idx="5215">
                  <c:v>6.0150462962962968E-2</c:v>
                </c:pt>
                <c:pt idx="5216">
                  <c:v>6.0162037037037042E-2</c:v>
                </c:pt>
                <c:pt idx="5217">
                  <c:v>6.0173611111111108E-2</c:v>
                </c:pt>
                <c:pt idx="5218">
                  <c:v>6.0185185185185182E-2</c:v>
                </c:pt>
                <c:pt idx="5219">
                  <c:v>6.0196759259259262E-2</c:v>
                </c:pt>
                <c:pt idx="5220">
                  <c:v>6.0208333333333336E-2</c:v>
                </c:pt>
                <c:pt idx="5221">
                  <c:v>6.0219907407407403E-2</c:v>
                </c:pt>
                <c:pt idx="5222">
                  <c:v>6.0231481481481476E-2</c:v>
                </c:pt>
                <c:pt idx="5223">
                  <c:v>6.0243055555555557E-2</c:v>
                </c:pt>
                <c:pt idx="5224">
                  <c:v>6.025462962962963E-2</c:v>
                </c:pt>
                <c:pt idx="5225">
                  <c:v>6.0266203703703704E-2</c:v>
                </c:pt>
                <c:pt idx="5226">
                  <c:v>6.0277777777777784E-2</c:v>
                </c:pt>
                <c:pt idx="5227">
                  <c:v>6.0289351851851851E-2</c:v>
                </c:pt>
                <c:pt idx="5228">
                  <c:v>6.0300925925925924E-2</c:v>
                </c:pt>
                <c:pt idx="5229">
                  <c:v>6.0312499999999998E-2</c:v>
                </c:pt>
                <c:pt idx="5230">
                  <c:v>6.0324074074074079E-2</c:v>
                </c:pt>
                <c:pt idx="5231">
                  <c:v>6.0335648148148145E-2</c:v>
                </c:pt>
                <c:pt idx="5232">
                  <c:v>6.0347222222222219E-2</c:v>
                </c:pt>
                <c:pt idx="5233">
                  <c:v>6.0358796296296292E-2</c:v>
                </c:pt>
                <c:pt idx="5234">
                  <c:v>6.0370370370370373E-2</c:v>
                </c:pt>
                <c:pt idx="5235">
                  <c:v>6.0381944444444446E-2</c:v>
                </c:pt>
                <c:pt idx="5236">
                  <c:v>6.039351851851852E-2</c:v>
                </c:pt>
                <c:pt idx="5237">
                  <c:v>6.04050925925926E-2</c:v>
                </c:pt>
                <c:pt idx="5238">
                  <c:v>6.0416666666666667E-2</c:v>
                </c:pt>
                <c:pt idx="5239">
                  <c:v>6.0428240740740741E-2</c:v>
                </c:pt>
                <c:pt idx="5240">
                  <c:v>6.0439814814814814E-2</c:v>
                </c:pt>
                <c:pt idx="5241">
                  <c:v>6.0451388888888895E-2</c:v>
                </c:pt>
                <c:pt idx="5242">
                  <c:v>6.0462962962962961E-2</c:v>
                </c:pt>
                <c:pt idx="5243">
                  <c:v>6.0474537037037035E-2</c:v>
                </c:pt>
                <c:pt idx="5244">
                  <c:v>6.0486111111111109E-2</c:v>
                </c:pt>
                <c:pt idx="5245">
                  <c:v>6.0497685185185189E-2</c:v>
                </c:pt>
                <c:pt idx="5246">
                  <c:v>6.0509259259259263E-2</c:v>
                </c:pt>
                <c:pt idx="5247">
                  <c:v>6.0520833333333329E-2</c:v>
                </c:pt>
                <c:pt idx="5248">
                  <c:v>6.0532407407407403E-2</c:v>
                </c:pt>
                <c:pt idx="5249">
                  <c:v>6.0543981481481483E-2</c:v>
                </c:pt>
                <c:pt idx="5250">
                  <c:v>6.0555555555555557E-2</c:v>
                </c:pt>
                <c:pt idx="5251">
                  <c:v>6.0567129629629624E-2</c:v>
                </c:pt>
                <c:pt idx="5252">
                  <c:v>6.0578703703703697E-2</c:v>
                </c:pt>
                <c:pt idx="5253">
                  <c:v>6.0590277777777778E-2</c:v>
                </c:pt>
                <c:pt idx="5254">
                  <c:v>6.0601851851851851E-2</c:v>
                </c:pt>
                <c:pt idx="5255">
                  <c:v>6.0613425925925925E-2</c:v>
                </c:pt>
                <c:pt idx="5256">
                  <c:v>6.0625000000000005E-2</c:v>
                </c:pt>
                <c:pt idx="5257">
                  <c:v>6.0636574074074079E-2</c:v>
                </c:pt>
                <c:pt idx="5258">
                  <c:v>6.0648148148148145E-2</c:v>
                </c:pt>
                <c:pt idx="5259">
                  <c:v>6.0659722222222219E-2</c:v>
                </c:pt>
                <c:pt idx="5260">
                  <c:v>6.06712962962963E-2</c:v>
                </c:pt>
                <c:pt idx="5261">
                  <c:v>6.0682870370370373E-2</c:v>
                </c:pt>
                <c:pt idx="5262">
                  <c:v>6.069444444444444E-2</c:v>
                </c:pt>
                <c:pt idx="5263">
                  <c:v>6.0706018518518513E-2</c:v>
                </c:pt>
                <c:pt idx="5264">
                  <c:v>6.0717592592592594E-2</c:v>
                </c:pt>
                <c:pt idx="5265">
                  <c:v>6.0729166666666667E-2</c:v>
                </c:pt>
                <c:pt idx="5266">
                  <c:v>6.0740740740740741E-2</c:v>
                </c:pt>
                <c:pt idx="5267">
                  <c:v>6.0752314814814821E-2</c:v>
                </c:pt>
                <c:pt idx="5268">
                  <c:v>6.0763888888888888E-2</c:v>
                </c:pt>
                <c:pt idx="5269">
                  <c:v>6.0775462962962962E-2</c:v>
                </c:pt>
                <c:pt idx="5270">
                  <c:v>6.0787037037037035E-2</c:v>
                </c:pt>
                <c:pt idx="5271">
                  <c:v>6.0798611111111116E-2</c:v>
                </c:pt>
                <c:pt idx="5272">
                  <c:v>6.0810185185185182E-2</c:v>
                </c:pt>
                <c:pt idx="5273">
                  <c:v>6.0821759259259256E-2</c:v>
                </c:pt>
                <c:pt idx="5274">
                  <c:v>6.083333333333333E-2</c:v>
                </c:pt>
                <c:pt idx="5275">
                  <c:v>6.084490740740741E-2</c:v>
                </c:pt>
                <c:pt idx="5276">
                  <c:v>6.0856481481481484E-2</c:v>
                </c:pt>
                <c:pt idx="5277">
                  <c:v>6.0868055555555557E-2</c:v>
                </c:pt>
                <c:pt idx="5278">
                  <c:v>6.0879629629629638E-2</c:v>
                </c:pt>
                <c:pt idx="5279">
                  <c:v>6.0891203703703704E-2</c:v>
                </c:pt>
                <c:pt idx="5280">
                  <c:v>6.0902777777777778E-2</c:v>
                </c:pt>
                <c:pt idx="5281">
                  <c:v>6.0914351851851851E-2</c:v>
                </c:pt>
                <c:pt idx="5282">
                  <c:v>6.0925925925925932E-2</c:v>
                </c:pt>
                <c:pt idx="5283">
                  <c:v>6.0937499999999999E-2</c:v>
                </c:pt>
                <c:pt idx="5284">
                  <c:v>6.0949074074074072E-2</c:v>
                </c:pt>
                <c:pt idx="5285">
                  <c:v>6.0960648148148146E-2</c:v>
                </c:pt>
                <c:pt idx="5286">
                  <c:v>6.0972222222222226E-2</c:v>
                </c:pt>
                <c:pt idx="5287">
                  <c:v>6.09837962962963E-2</c:v>
                </c:pt>
                <c:pt idx="5288">
                  <c:v>6.0995370370370366E-2</c:v>
                </c:pt>
                <c:pt idx="5289">
                  <c:v>6.100694444444444E-2</c:v>
                </c:pt>
                <c:pt idx="5290">
                  <c:v>6.1018518518518521E-2</c:v>
                </c:pt>
                <c:pt idx="5291">
                  <c:v>6.1030092592592594E-2</c:v>
                </c:pt>
                <c:pt idx="5292">
                  <c:v>6.1041666666666661E-2</c:v>
                </c:pt>
                <c:pt idx="5293">
                  <c:v>6.1053240740740734E-2</c:v>
                </c:pt>
                <c:pt idx="5294">
                  <c:v>6.1064814814814815E-2</c:v>
                </c:pt>
                <c:pt idx="5295">
                  <c:v>6.1076388888888888E-2</c:v>
                </c:pt>
                <c:pt idx="5296">
                  <c:v>6.1087962962962962E-2</c:v>
                </c:pt>
                <c:pt idx="5297">
                  <c:v>6.1099537037037042E-2</c:v>
                </c:pt>
                <c:pt idx="5298">
                  <c:v>6.1111111111111116E-2</c:v>
                </c:pt>
                <c:pt idx="5299">
                  <c:v>6.1122685185185183E-2</c:v>
                </c:pt>
                <c:pt idx="5300">
                  <c:v>6.1134259259259256E-2</c:v>
                </c:pt>
                <c:pt idx="5301">
                  <c:v>6.1145833333333337E-2</c:v>
                </c:pt>
                <c:pt idx="5302">
                  <c:v>6.115740740740741E-2</c:v>
                </c:pt>
                <c:pt idx="5303">
                  <c:v>6.1168981481481477E-2</c:v>
                </c:pt>
                <c:pt idx="5304">
                  <c:v>6.1180555555555551E-2</c:v>
                </c:pt>
                <c:pt idx="5305">
                  <c:v>6.1192129629629631E-2</c:v>
                </c:pt>
                <c:pt idx="5306">
                  <c:v>6.1203703703703705E-2</c:v>
                </c:pt>
                <c:pt idx="5307">
                  <c:v>6.1215277777777778E-2</c:v>
                </c:pt>
                <c:pt idx="5308">
                  <c:v>6.1226851851851859E-2</c:v>
                </c:pt>
                <c:pt idx="5309">
                  <c:v>6.1238425925925925E-2</c:v>
                </c:pt>
                <c:pt idx="5310">
                  <c:v>6.1249999999999999E-2</c:v>
                </c:pt>
                <c:pt idx="5311">
                  <c:v>6.1261574074074072E-2</c:v>
                </c:pt>
                <c:pt idx="5312">
                  <c:v>6.1273148148148153E-2</c:v>
                </c:pt>
                <c:pt idx="5313">
                  <c:v>6.128472222222222E-2</c:v>
                </c:pt>
                <c:pt idx="5314">
                  <c:v>6.1296296296296293E-2</c:v>
                </c:pt>
                <c:pt idx="5315">
                  <c:v>6.1307870370370367E-2</c:v>
                </c:pt>
                <c:pt idx="5316">
                  <c:v>6.1319444444444447E-2</c:v>
                </c:pt>
                <c:pt idx="5317">
                  <c:v>6.1331018518518521E-2</c:v>
                </c:pt>
                <c:pt idx="5318">
                  <c:v>6.1342592592592594E-2</c:v>
                </c:pt>
                <c:pt idx="5319">
                  <c:v>6.1354166666666675E-2</c:v>
                </c:pt>
                <c:pt idx="5320">
                  <c:v>6.1365740740740742E-2</c:v>
                </c:pt>
                <c:pt idx="5321">
                  <c:v>6.1377314814814815E-2</c:v>
                </c:pt>
                <c:pt idx="5322">
                  <c:v>6.1388888888888889E-2</c:v>
                </c:pt>
                <c:pt idx="5323">
                  <c:v>6.1400462962962969E-2</c:v>
                </c:pt>
                <c:pt idx="5324">
                  <c:v>6.1412037037037036E-2</c:v>
                </c:pt>
                <c:pt idx="5325">
                  <c:v>6.1423611111111109E-2</c:v>
                </c:pt>
                <c:pt idx="5326">
                  <c:v>6.1435185185185183E-2</c:v>
                </c:pt>
                <c:pt idx="5327">
                  <c:v>6.1446759259259263E-2</c:v>
                </c:pt>
                <c:pt idx="5328">
                  <c:v>6.1458333333333337E-2</c:v>
                </c:pt>
                <c:pt idx="5329">
                  <c:v>6.1469907407407404E-2</c:v>
                </c:pt>
                <c:pt idx="5330">
                  <c:v>6.1481481481481477E-2</c:v>
                </c:pt>
                <c:pt idx="5331">
                  <c:v>6.1493055555555558E-2</c:v>
                </c:pt>
                <c:pt idx="5332">
                  <c:v>6.1504629629629631E-2</c:v>
                </c:pt>
                <c:pt idx="5333">
                  <c:v>6.1516203703703698E-2</c:v>
                </c:pt>
                <c:pt idx="5334">
                  <c:v>6.1527777777777772E-2</c:v>
                </c:pt>
                <c:pt idx="5335">
                  <c:v>6.1539351851851852E-2</c:v>
                </c:pt>
                <c:pt idx="5336">
                  <c:v>6.1550925925925926E-2</c:v>
                </c:pt>
                <c:pt idx="5337">
                  <c:v>6.1562499999999999E-2</c:v>
                </c:pt>
                <c:pt idx="5338">
                  <c:v>6.157407407407408E-2</c:v>
                </c:pt>
                <c:pt idx="5339">
                  <c:v>6.1585648148148153E-2</c:v>
                </c:pt>
                <c:pt idx="5340">
                  <c:v>6.159722222222222E-2</c:v>
                </c:pt>
                <c:pt idx="5341">
                  <c:v>6.1608796296296293E-2</c:v>
                </c:pt>
                <c:pt idx="5342">
                  <c:v>6.1620370370370374E-2</c:v>
                </c:pt>
                <c:pt idx="5343">
                  <c:v>6.1631944444444448E-2</c:v>
                </c:pt>
                <c:pt idx="5344">
                  <c:v>6.1643518518518514E-2</c:v>
                </c:pt>
                <c:pt idx="5345">
                  <c:v>6.1655092592592588E-2</c:v>
                </c:pt>
                <c:pt idx="5346">
                  <c:v>6.1666666666666668E-2</c:v>
                </c:pt>
                <c:pt idx="5347">
                  <c:v>6.1678240740740742E-2</c:v>
                </c:pt>
                <c:pt idx="5348">
                  <c:v>6.1689814814814815E-2</c:v>
                </c:pt>
                <c:pt idx="5349">
                  <c:v>6.1701388888888896E-2</c:v>
                </c:pt>
                <c:pt idx="5350">
                  <c:v>6.1712962962962963E-2</c:v>
                </c:pt>
                <c:pt idx="5351">
                  <c:v>6.1724537037037036E-2</c:v>
                </c:pt>
                <c:pt idx="5352">
                  <c:v>6.173611111111111E-2</c:v>
                </c:pt>
                <c:pt idx="5353">
                  <c:v>6.174768518518519E-2</c:v>
                </c:pt>
                <c:pt idx="5354">
                  <c:v>6.1759259259259257E-2</c:v>
                </c:pt>
                <c:pt idx="5355">
                  <c:v>6.177083333333333E-2</c:v>
                </c:pt>
                <c:pt idx="5356">
                  <c:v>6.1782407407407404E-2</c:v>
                </c:pt>
                <c:pt idx="5357">
                  <c:v>6.1793981481481484E-2</c:v>
                </c:pt>
                <c:pt idx="5358">
                  <c:v>6.1805555555555558E-2</c:v>
                </c:pt>
                <c:pt idx="5359">
                  <c:v>6.1817129629629632E-2</c:v>
                </c:pt>
                <c:pt idx="5360">
                  <c:v>6.1828703703703712E-2</c:v>
                </c:pt>
                <c:pt idx="5361">
                  <c:v>6.1840277777777779E-2</c:v>
                </c:pt>
                <c:pt idx="5362">
                  <c:v>6.1851851851851852E-2</c:v>
                </c:pt>
                <c:pt idx="5363">
                  <c:v>6.1863425925925926E-2</c:v>
                </c:pt>
                <c:pt idx="5364">
                  <c:v>6.1875000000000006E-2</c:v>
                </c:pt>
                <c:pt idx="5365">
                  <c:v>6.1886574074074073E-2</c:v>
                </c:pt>
                <c:pt idx="5366">
                  <c:v>6.1898148148148147E-2</c:v>
                </c:pt>
                <c:pt idx="5367">
                  <c:v>6.190972222222222E-2</c:v>
                </c:pt>
                <c:pt idx="5368">
                  <c:v>6.1921296296296301E-2</c:v>
                </c:pt>
                <c:pt idx="5369">
                  <c:v>6.1932870370370374E-2</c:v>
                </c:pt>
                <c:pt idx="5370">
                  <c:v>6.1944444444444441E-2</c:v>
                </c:pt>
                <c:pt idx="5371">
                  <c:v>6.1956018518518514E-2</c:v>
                </c:pt>
                <c:pt idx="5372">
                  <c:v>6.1967592592592595E-2</c:v>
                </c:pt>
                <c:pt idx="5373">
                  <c:v>6.1979166666666669E-2</c:v>
                </c:pt>
                <c:pt idx="5374">
                  <c:v>6.1990740740740735E-2</c:v>
                </c:pt>
                <c:pt idx="5375">
                  <c:v>6.2002314814814809E-2</c:v>
                </c:pt>
                <c:pt idx="5376">
                  <c:v>6.2013888888888889E-2</c:v>
                </c:pt>
                <c:pt idx="5377">
                  <c:v>6.2025462962962963E-2</c:v>
                </c:pt>
                <c:pt idx="5378">
                  <c:v>6.2037037037037036E-2</c:v>
                </c:pt>
                <c:pt idx="5379">
                  <c:v>6.2048611111111117E-2</c:v>
                </c:pt>
                <c:pt idx="5380">
                  <c:v>6.206018518518519E-2</c:v>
                </c:pt>
                <c:pt idx="5381">
                  <c:v>6.2071759259259257E-2</c:v>
                </c:pt>
                <c:pt idx="5382">
                  <c:v>6.2083333333333331E-2</c:v>
                </c:pt>
                <c:pt idx="5383">
                  <c:v>6.2094907407407411E-2</c:v>
                </c:pt>
                <c:pt idx="5384">
                  <c:v>6.2106481481481485E-2</c:v>
                </c:pt>
                <c:pt idx="5385">
                  <c:v>6.2118055555555551E-2</c:v>
                </c:pt>
                <c:pt idx="5386">
                  <c:v>6.2129629629629625E-2</c:v>
                </c:pt>
                <c:pt idx="5387">
                  <c:v>6.2141203703703705E-2</c:v>
                </c:pt>
                <c:pt idx="5388">
                  <c:v>6.2152777777777779E-2</c:v>
                </c:pt>
                <c:pt idx="5389">
                  <c:v>6.2164351851851853E-2</c:v>
                </c:pt>
                <c:pt idx="5390">
                  <c:v>6.2175925925925933E-2</c:v>
                </c:pt>
                <c:pt idx="5391">
                  <c:v>6.21875E-2</c:v>
                </c:pt>
                <c:pt idx="5392">
                  <c:v>6.2199074074074073E-2</c:v>
                </c:pt>
                <c:pt idx="5393">
                  <c:v>6.2210648148148147E-2</c:v>
                </c:pt>
                <c:pt idx="5394">
                  <c:v>6.2222222222222227E-2</c:v>
                </c:pt>
                <c:pt idx="5395">
                  <c:v>6.2233796296296294E-2</c:v>
                </c:pt>
                <c:pt idx="5396">
                  <c:v>6.2245370370370368E-2</c:v>
                </c:pt>
                <c:pt idx="5397">
                  <c:v>6.2256944444444441E-2</c:v>
                </c:pt>
                <c:pt idx="5398">
                  <c:v>6.2268518518518522E-2</c:v>
                </c:pt>
                <c:pt idx="5399">
                  <c:v>6.2280092592592595E-2</c:v>
                </c:pt>
                <c:pt idx="5400">
                  <c:v>6.2291666666666669E-2</c:v>
                </c:pt>
                <c:pt idx="5401">
                  <c:v>6.2303240740740735E-2</c:v>
                </c:pt>
                <c:pt idx="5402">
                  <c:v>6.2314814814814816E-2</c:v>
                </c:pt>
                <c:pt idx="5403">
                  <c:v>6.232638888888889E-2</c:v>
                </c:pt>
                <c:pt idx="5404">
                  <c:v>6.2337962962962963E-2</c:v>
                </c:pt>
                <c:pt idx="5405">
                  <c:v>6.2349537037037044E-2</c:v>
                </c:pt>
                <c:pt idx="5406">
                  <c:v>6.236111111111111E-2</c:v>
                </c:pt>
                <c:pt idx="5407">
                  <c:v>6.2372685185185184E-2</c:v>
                </c:pt>
                <c:pt idx="5408">
                  <c:v>6.2384259259259257E-2</c:v>
                </c:pt>
                <c:pt idx="5409">
                  <c:v>6.2395833333333338E-2</c:v>
                </c:pt>
                <c:pt idx="5410">
                  <c:v>6.2407407407407411E-2</c:v>
                </c:pt>
                <c:pt idx="5411">
                  <c:v>6.2418981481481478E-2</c:v>
                </c:pt>
                <c:pt idx="5412">
                  <c:v>6.2430555555555552E-2</c:v>
                </c:pt>
                <c:pt idx="5413">
                  <c:v>6.2442129629629632E-2</c:v>
                </c:pt>
                <c:pt idx="5414">
                  <c:v>6.2453703703703706E-2</c:v>
                </c:pt>
                <c:pt idx="5415">
                  <c:v>6.2465277777777772E-2</c:v>
                </c:pt>
                <c:pt idx="5416">
                  <c:v>6.2476851851851846E-2</c:v>
                </c:pt>
                <c:pt idx="5417">
                  <c:v>6.2488425925925926E-2</c:v>
                </c:pt>
                <c:pt idx="5418">
                  <c:v>6.25E-2</c:v>
                </c:pt>
                <c:pt idx="5419">
                  <c:v>6.2511574074074081E-2</c:v>
                </c:pt>
                <c:pt idx="5420">
                  <c:v>6.2523148148148147E-2</c:v>
                </c:pt>
                <c:pt idx="5421">
                  <c:v>6.2534722222222228E-2</c:v>
                </c:pt>
                <c:pt idx="5422">
                  <c:v>6.2546296296296294E-2</c:v>
                </c:pt>
                <c:pt idx="5423">
                  <c:v>6.2557870370370375E-2</c:v>
                </c:pt>
                <c:pt idx="5424">
                  <c:v>6.2569444444444441E-2</c:v>
                </c:pt>
                <c:pt idx="5425">
                  <c:v>6.2581018518518508E-2</c:v>
                </c:pt>
                <c:pt idx="5426">
                  <c:v>6.2592592592592589E-2</c:v>
                </c:pt>
                <c:pt idx="5427">
                  <c:v>6.2604166666666669E-2</c:v>
                </c:pt>
                <c:pt idx="5428">
                  <c:v>6.2615740740740736E-2</c:v>
                </c:pt>
                <c:pt idx="5429">
                  <c:v>6.2627314814814816E-2</c:v>
                </c:pt>
                <c:pt idx="5430">
                  <c:v>6.2638888888888897E-2</c:v>
                </c:pt>
                <c:pt idx="5431">
                  <c:v>6.2650462962962963E-2</c:v>
                </c:pt>
                <c:pt idx="5432">
                  <c:v>6.2662037037037044E-2</c:v>
                </c:pt>
                <c:pt idx="5433">
                  <c:v>6.267361111111111E-2</c:v>
                </c:pt>
                <c:pt idx="5434">
                  <c:v>6.2685185185185191E-2</c:v>
                </c:pt>
                <c:pt idx="5435">
                  <c:v>6.2696759259259258E-2</c:v>
                </c:pt>
                <c:pt idx="5436">
                  <c:v>6.2708333333333324E-2</c:v>
                </c:pt>
                <c:pt idx="5437">
                  <c:v>6.2719907407407405E-2</c:v>
                </c:pt>
                <c:pt idx="5438">
                  <c:v>6.2731481481481485E-2</c:v>
                </c:pt>
                <c:pt idx="5439">
                  <c:v>6.2743055555555552E-2</c:v>
                </c:pt>
                <c:pt idx="5440">
                  <c:v>6.2754629629629632E-2</c:v>
                </c:pt>
                <c:pt idx="5441">
                  <c:v>6.2754629629629632E-2</c:v>
                </c:pt>
                <c:pt idx="5442">
                  <c:v>6.2766203703703713E-2</c:v>
                </c:pt>
                <c:pt idx="5443">
                  <c:v>6.277777777777778E-2</c:v>
                </c:pt>
                <c:pt idx="5444">
                  <c:v>6.2789351851851846E-2</c:v>
                </c:pt>
                <c:pt idx="5445">
                  <c:v>6.2800925925925927E-2</c:v>
                </c:pt>
                <c:pt idx="5446">
                  <c:v>6.2812499999999993E-2</c:v>
                </c:pt>
                <c:pt idx="5447">
                  <c:v>6.2824074074074074E-2</c:v>
                </c:pt>
                <c:pt idx="5448">
                  <c:v>6.283564814814814E-2</c:v>
                </c:pt>
                <c:pt idx="5449">
                  <c:v>6.2847222222222221E-2</c:v>
                </c:pt>
                <c:pt idx="5450">
                  <c:v>6.2858796296296301E-2</c:v>
                </c:pt>
                <c:pt idx="5451">
                  <c:v>6.2870370370370368E-2</c:v>
                </c:pt>
                <c:pt idx="5452">
                  <c:v>6.2881944444444449E-2</c:v>
                </c:pt>
                <c:pt idx="5453">
                  <c:v>6.2893518518518529E-2</c:v>
                </c:pt>
                <c:pt idx="5454">
                  <c:v>6.2905092592592596E-2</c:v>
                </c:pt>
                <c:pt idx="5455">
                  <c:v>6.2916666666666662E-2</c:v>
                </c:pt>
                <c:pt idx="5456">
                  <c:v>6.2928240740740743E-2</c:v>
                </c:pt>
                <c:pt idx="5457">
                  <c:v>6.293981481481481E-2</c:v>
                </c:pt>
                <c:pt idx="5458">
                  <c:v>6.295138888888889E-2</c:v>
                </c:pt>
                <c:pt idx="5459">
                  <c:v>6.2962962962962957E-2</c:v>
                </c:pt>
                <c:pt idx="5460">
                  <c:v>6.2974537037037037E-2</c:v>
                </c:pt>
                <c:pt idx="5461">
                  <c:v>6.2986111111111118E-2</c:v>
                </c:pt>
                <c:pt idx="5462">
                  <c:v>6.2997685185185184E-2</c:v>
                </c:pt>
                <c:pt idx="5463">
                  <c:v>6.3009259259259265E-2</c:v>
                </c:pt>
                <c:pt idx="5464">
                  <c:v>6.3020833333333331E-2</c:v>
                </c:pt>
                <c:pt idx="5465">
                  <c:v>6.3032407407407412E-2</c:v>
                </c:pt>
                <c:pt idx="5466">
                  <c:v>6.3043981481481479E-2</c:v>
                </c:pt>
                <c:pt idx="5467">
                  <c:v>6.3055555555555545E-2</c:v>
                </c:pt>
                <c:pt idx="5468">
                  <c:v>6.3067129629629626E-2</c:v>
                </c:pt>
                <c:pt idx="5469">
                  <c:v>6.3078703703703706E-2</c:v>
                </c:pt>
                <c:pt idx="5470">
                  <c:v>6.3090277777777773E-2</c:v>
                </c:pt>
                <c:pt idx="5471">
                  <c:v>6.3101851851851853E-2</c:v>
                </c:pt>
                <c:pt idx="5472">
                  <c:v>6.3113425925925934E-2</c:v>
                </c:pt>
                <c:pt idx="5473">
                  <c:v>6.3125000000000001E-2</c:v>
                </c:pt>
                <c:pt idx="5474">
                  <c:v>6.3136574074074081E-2</c:v>
                </c:pt>
                <c:pt idx="5475">
                  <c:v>6.3148148148148148E-2</c:v>
                </c:pt>
                <c:pt idx="5476">
                  <c:v>6.3159722222222228E-2</c:v>
                </c:pt>
                <c:pt idx="5477">
                  <c:v>6.3171296296296295E-2</c:v>
                </c:pt>
                <c:pt idx="5478">
                  <c:v>6.3182870370370361E-2</c:v>
                </c:pt>
                <c:pt idx="5479">
                  <c:v>6.3194444444444442E-2</c:v>
                </c:pt>
                <c:pt idx="5480">
                  <c:v>6.3206018518518522E-2</c:v>
                </c:pt>
                <c:pt idx="5481">
                  <c:v>6.3217592592592589E-2</c:v>
                </c:pt>
                <c:pt idx="5482">
                  <c:v>6.322916666666667E-2</c:v>
                </c:pt>
                <c:pt idx="5483">
                  <c:v>6.324074074074075E-2</c:v>
                </c:pt>
                <c:pt idx="5484">
                  <c:v>6.3252314814814817E-2</c:v>
                </c:pt>
                <c:pt idx="5485">
                  <c:v>6.3263888888888883E-2</c:v>
                </c:pt>
                <c:pt idx="5486">
                  <c:v>6.3275462962962964E-2</c:v>
                </c:pt>
                <c:pt idx="5487">
                  <c:v>6.3287037037037031E-2</c:v>
                </c:pt>
                <c:pt idx="5488">
                  <c:v>6.3298611111111111E-2</c:v>
                </c:pt>
                <c:pt idx="5489">
                  <c:v>6.3310185185185178E-2</c:v>
                </c:pt>
                <c:pt idx="5490">
                  <c:v>6.3321759259259258E-2</c:v>
                </c:pt>
                <c:pt idx="5491">
                  <c:v>6.3333333333333339E-2</c:v>
                </c:pt>
                <c:pt idx="5492">
                  <c:v>6.3344907407407405E-2</c:v>
                </c:pt>
                <c:pt idx="5493">
                  <c:v>6.3356481481481486E-2</c:v>
                </c:pt>
                <c:pt idx="5494">
                  <c:v>6.3368055555555566E-2</c:v>
                </c:pt>
                <c:pt idx="5495">
                  <c:v>6.3379629629629633E-2</c:v>
                </c:pt>
                <c:pt idx="5496">
                  <c:v>6.33912037037037E-2</c:v>
                </c:pt>
                <c:pt idx="5497">
                  <c:v>6.340277777777778E-2</c:v>
                </c:pt>
                <c:pt idx="5498">
                  <c:v>6.3414351851851847E-2</c:v>
                </c:pt>
                <c:pt idx="5499">
                  <c:v>6.3425925925925927E-2</c:v>
                </c:pt>
                <c:pt idx="5500">
                  <c:v>6.3437499999999994E-2</c:v>
                </c:pt>
                <c:pt idx="5501">
                  <c:v>6.3449074074074074E-2</c:v>
                </c:pt>
                <c:pt idx="5502">
                  <c:v>6.3460648148148155E-2</c:v>
                </c:pt>
                <c:pt idx="5503">
                  <c:v>6.3472222222222222E-2</c:v>
                </c:pt>
                <c:pt idx="5504">
                  <c:v>6.3483796296296302E-2</c:v>
                </c:pt>
                <c:pt idx="5505">
                  <c:v>6.3495370370370369E-2</c:v>
                </c:pt>
                <c:pt idx="5506">
                  <c:v>6.3506944444444449E-2</c:v>
                </c:pt>
                <c:pt idx="5507">
                  <c:v>6.3518518518518516E-2</c:v>
                </c:pt>
                <c:pt idx="5508">
                  <c:v>6.3530092592592582E-2</c:v>
                </c:pt>
                <c:pt idx="5509">
                  <c:v>6.3541666666666663E-2</c:v>
                </c:pt>
                <c:pt idx="5510">
                  <c:v>6.3553240740740743E-2</c:v>
                </c:pt>
                <c:pt idx="5511">
                  <c:v>6.356481481481481E-2</c:v>
                </c:pt>
                <c:pt idx="5512">
                  <c:v>6.3576388888888891E-2</c:v>
                </c:pt>
                <c:pt idx="5513">
                  <c:v>6.3587962962962971E-2</c:v>
                </c:pt>
                <c:pt idx="5514">
                  <c:v>6.3599537037037038E-2</c:v>
                </c:pt>
                <c:pt idx="5515">
                  <c:v>6.3611111111111118E-2</c:v>
                </c:pt>
                <c:pt idx="5516">
                  <c:v>6.3622685185185185E-2</c:v>
                </c:pt>
                <c:pt idx="5517">
                  <c:v>6.3634259259259265E-2</c:v>
                </c:pt>
                <c:pt idx="5518">
                  <c:v>6.3645833333333332E-2</c:v>
                </c:pt>
                <c:pt idx="5519">
                  <c:v>6.3657407407407399E-2</c:v>
                </c:pt>
                <c:pt idx="5520">
                  <c:v>6.3668981481481479E-2</c:v>
                </c:pt>
                <c:pt idx="5521">
                  <c:v>6.368055555555556E-2</c:v>
                </c:pt>
                <c:pt idx="5522">
                  <c:v>6.3692129629629626E-2</c:v>
                </c:pt>
                <c:pt idx="5523">
                  <c:v>6.3703703703703707E-2</c:v>
                </c:pt>
                <c:pt idx="5524">
                  <c:v>6.3715277777777787E-2</c:v>
                </c:pt>
                <c:pt idx="5525">
                  <c:v>6.3726851851851854E-2</c:v>
                </c:pt>
                <c:pt idx="5526">
                  <c:v>6.3738425925925921E-2</c:v>
                </c:pt>
                <c:pt idx="5527">
                  <c:v>6.3750000000000001E-2</c:v>
                </c:pt>
                <c:pt idx="5528">
                  <c:v>6.3761574074074068E-2</c:v>
                </c:pt>
                <c:pt idx="5529">
                  <c:v>6.3773148148148148E-2</c:v>
                </c:pt>
                <c:pt idx="5530">
                  <c:v>6.3784722222222215E-2</c:v>
                </c:pt>
                <c:pt idx="5531">
                  <c:v>6.3796296296296295E-2</c:v>
                </c:pt>
                <c:pt idx="5532">
                  <c:v>6.3807870370370376E-2</c:v>
                </c:pt>
                <c:pt idx="5533">
                  <c:v>6.3819444444444443E-2</c:v>
                </c:pt>
                <c:pt idx="5534">
                  <c:v>6.3831018518518523E-2</c:v>
                </c:pt>
                <c:pt idx="5535">
                  <c:v>6.3842592592592604E-2</c:v>
                </c:pt>
                <c:pt idx="5536">
                  <c:v>6.385416666666667E-2</c:v>
                </c:pt>
                <c:pt idx="5537">
                  <c:v>6.3865740740740737E-2</c:v>
                </c:pt>
                <c:pt idx="5538">
                  <c:v>6.3877314814814817E-2</c:v>
                </c:pt>
                <c:pt idx="5539">
                  <c:v>6.3888888888888884E-2</c:v>
                </c:pt>
                <c:pt idx="5540">
                  <c:v>6.3900462962962964E-2</c:v>
                </c:pt>
                <c:pt idx="5541">
                  <c:v>6.3912037037037031E-2</c:v>
                </c:pt>
                <c:pt idx="5542">
                  <c:v>6.3923611111111112E-2</c:v>
                </c:pt>
                <c:pt idx="5543">
                  <c:v>6.3935185185185192E-2</c:v>
                </c:pt>
                <c:pt idx="5544">
                  <c:v>6.3946759259259259E-2</c:v>
                </c:pt>
                <c:pt idx="5545">
                  <c:v>6.3958333333333339E-2</c:v>
                </c:pt>
                <c:pt idx="5546">
                  <c:v>6.3969907407407406E-2</c:v>
                </c:pt>
                <c:pt idx="5547">
                  <c:v>6.3981481481481486E-2</c:v>
                </c:pt>
                <c:pt idx="5548">
                  <c:v>6.3993055555555553E-2</c:v>
                </c:pt>
                <c:pt idx="5549">
                  <c:v>6.400462962962962E-2</c:v>
                </c:pt>
                <c:pt idx="5550">
                  <c:v>6.40162037037037E-2</c:v>
                </c:pt>
                <c:pt idx="5551">
                  <c:v>6.4027777777777781E-2</c:v>
                </c:pt>
                <c:pt idx="5552">
                  <c:v>6.4039351851851847E-2</c:v>
                </c:pt>
                <c:pt idx="5553">
                  <c:v>6.4050925925925928E-2</c:v>
                </c:pt>
                <c:pt idx="5554">
                  <c:v>6.4062500000000008E-2</c:v>
                </c:pt>
                <c:pt idx="5555">
                  <c:v>6.4074074074074075E-2</c:v>
                </c:pt>
                <c:pt idx="5556">
                  <c:v>6.4085648148148142E-2</c:v>
                </c:pt>
                <c:pt idx="5557">
                  <c:v>6.4097222222222222E-2</c:v>
                </c:pt>
                <c:pt idx="5558">
                  <c:v>6.4108796296296303E-2</c:v>
                </c:pt>
                <c:pt idx="5559">
                  <c:v>6.4120370370370369E-2</c:v>
                </c:pt>
                <c:pt idx="5560">
                  <c:v>6.4131944444444436E-2</c:v>
                </c:pt>
                <c:pt idx="5561">
                  <c:v>6.4143518518518516E-2</c:v>
                </c:pt>
                <c:pt idx="5562">
                  <c:v>6.4155092592592597E-2</c:v>
                </c:pt>
                <c:pt idx="5563">
                  <c:v>6.4166666666666664E-2</c:v>
                </c:pt>
                <c:pt idx="5564">
                  <c:v>6.4178240740740744E-2</c:v>
                </c:pt>
                <c:pt idx="5565">
                  <c:v>6.4189814814814811E-2</c:v>
                </c:pt>
                <c:pt idx="5566">
                  <c:v>6.4201388888888891E-2</c:v>
                </c:pt>
                <c:pt idx="5567">
                  <c:v>6.4212962962962958E-2</c:v>
                </c:pt>
                <c:pt idx="5568">
                  <c:v>6.4224537037037038E-2</c:v>
                </c:pt>
                <c:pt idx="5569">
                  <c:v>6.4236111111111105E-2</c:v>
                </c:pt>
                <c:pt idx="5570">
                  <c:v>6.4247685185185185E-2</c:v>
                </c:pt>
                <c:pt idx="5571">
                  <c:v>6.4259259259259252E-2</c:v>
                </c:pt>
                <c:pt idx="5572">
                  <c:v>6.4270833333333333E-2</c:v>
                </c:pt>
                <c:pt idx="5573">
                  <c:v>6.4282407407407413E-2</c:v>
                </c:pt>
                <c:pt idx="5574">
                  <c:v>6.429398148148148E-2</c:v>
                </c:pt>
                <c:pt idx="5575">
                  <c:v>6.430555555555556E-2</c:v>
                </c:pt>
                <c:pt idx="5576">
                  <c:v>6.4317129629629641E-2</c:v>
                </c:pt>
                <c:pt idx="5577">
                  <c:v>6.4328703703703707E-2</c:v>
                </c:pt>
                <c:pt idx="5578">
                  <c:v>6.4340277777777774E-2</c:v>
                </c:pt>
                <c:pt idx="5579">
                  <c:v>6.4351851851851841E-2</c:v>
                </c:pt>
                <c:pt idx="5580">
                  <c:v>6.4363425925925921E-2</c:v>
                </c:pt>
                <c:pt idx="5581">
                  <c:v>6.4375000000000002E-2</c:v>
                </c:pt>
                <c:pt idx="5582">
                  <c:v>6.4386574074074068E-2</c:v>
                </c:pt>
                <c:pt idx="5583">
                  <c:v>6.4398148148148149E-2</c:v>
                </c:pt>
                <c:pt idx="5584">
                  <c:v>6.4409722222222229E-2</c:v>
                </c:pt>
                <c:pt idx="5585">
                  <c:v>6.4421296296296296E-2</c:v>
                </c:pt>
                <c:pt idx="5586">
                  <c:v>6.4432870370370363E-2</c:v>
                </c:pt>
                <c:pt idx="5587">
                  <c:v>6.4444444444444443E-2</c:v>
                </c:pt>
                <c:pt idx="5588">
                  <c:v>6.4456018518518524E-2</c:v>
                </c:pt>
                <c:pt idx="5589">
                  <c:v>6.446759259259259E-2</c:v>
                </c:pt>
                <c:pt idx="5590">
                  <c:v>6.4479166666666657E-2</c:v>
                </c:pt>
                <c:pt idx="5591">
                  <c:v>6.4490740740740737E-2</c:v>
                </c:pt>
                <c:pt idx="5592">
                  <c:v>6.4502314814814818E-2</c:v>
                </c:pt>
                <c:pt idx="5593">
                  <c:v>6.4513888888888885E-2</c:v>
                </c:pt>
                <c:pt idx="5594">
                  <c:v>6.4525462962962965E-2</c:v>
                </c:pt>
                <c:pt idx="5595">
                  <c:v>6.4537037037037046E-2</c:v>
                </c:pt>
                <c:pt idx="5596">
                  <c:v>6.4548611111111112E-2</c:v>
                </c:pt>
                <c:pt idx="5597">
                  <c:v>6.4560185185185193E-2</c:v>
                </c:pt>
                <c:pt idx="5598">
                  <c:v>6.4571759259259259E-2</c:v>
                </c:pt>
                <c:pt idx="5599">
                  <c:v>6.458333333333334E-2</c:v>
                </c:pt>
                <c:pt idx="5600">
                  <c:v>6.4594907407407406E-2</c:v>
                </c:pt>
                <c:pt idx="5601">
                  <c:v>6.4606481481481473E-2</c:v>
                </c:pt>
                <c:pt idx="5602">
                  <c:v>6.4618055555555554E-2</c:v>
                </c:pt>
                <c:pt idx="5603">
                  <c:v>6.4629629629629634E-2</c:v>
                </c:pt>
                <c:pt idx="5604">
                  <c:v>6.4641203703703701E-2</c:v>
                </c:pt>
                <c:pt idx="5605">
                  <c:v>6.4652777777777781E-2</c:v>
                </c:pt>
                <c:pt idx="5606">
                  <c:v>6.4664351851851862E-2</c:v>
                </c:pt>
                <c:pt idx="5607">
                  <c:v>6.4675925925925928E-2</c:v>
                </c:pt>
                <c:pt idx="5608">
                  <c:v>6.4687499999999995E-2</c:v>
                </c:pt>
                <c:pt idx="5609">
                  <c:v>6.4699074074074062E-2</c:v>
                </c:pt>
                <c:pt idx="5610">
                  <c:v>6.4710648148148142E-2</c:v>
                </c:pt>
                <c:pt idx="5611">
                  <c:v>6.4722222222222223E-2</c:v>
                </c:pt>
                <c:pt idx="5612">
                  <c:v>6.4733796296296289E-2</c:v>
                </c:pt>
                <c:pt idx="5613">
                  <c:v>6.474537037037037E-2</c:v>
                </c:pt>
                <c:pt idx="5614">
                  <c:v>6.475694444444445E-2</c:v>
                </c:pt>
                <c:pt idx="5615">
                  <c:v>6.4768518518518517E-2</c:v>
                </c:pt>
                <c:pt idx="5616">
                  <c:v>6.4780092592592597E-2</c:v>
                </c:pt>
                <c:pt idx="5617">
                  <c:v>6.4791666666666664E-2</c:v>
                </c:pt>
                <c:pt idx="5618">
                  <c:v>6.4803240740740745E-2</c:v>
                </c:pt>
                <c:pt idx="5619">
                  <c:v>6.4814814814814811E-2</c:v>
                </c:pt>
                <c:pt idx="5620">
                  <c:v>6.4826388888888892E-2</c:v>
                </c:pt>
                <c:pt idx="5621">
                  <c:v>6.4837962962962958E-2</c:v>
                </c:pt>
                <c:pt idx="5622">
                  <c:v>6.4849537037037039E-2</c:v>
                </c:pt>
                <c:pt idx="5623">
                  <c:v>6.4861111111111105E-2</c:v>
                </c:pt>
                <c:pt idx="5624">
                  <c:v>6.4872685185185186E-2</c:v>
                </c:pt>
                <c:pt idx="5625">
                  <c:v>6.4884259259259267E-2</c:v>
                </c:pt>
                <c:pt idx="5626">
                  <c:v>6.4895833333333333E-2</c:v>
                </c:pt>
                <c:pt idx="5627">
                  <c:v>6.4907407407407414E-2</c:v>
                </c:pt>
                <c:pt idx="5628">
                  <c:v>6.491898148148148E-2</c:v>
                </c:pt>
                <c:pt idx="5629">
                  <c:v>6.4930555555555561E-2</c:v>
                </c:pt>
                <c:pt idx="5630">
                  <c:v>6.4942129629629627E-2</c:v>
                </c:pt>
                <c:pt idx="5631">
                  <c:v>6.4953703703703694E-2</c:v>
                </c:pt>
                <c:pt idx="5632">
                  <c:v>6.4965277777777775E-2</c:v>
                </c:pt>
                <c:pt idx="5633">
                  <c:v>6.4976851851851855E-2</c:v>
                </c:pt>
                <c:pt idx="5634">
                  <c:v>6.4988425925925922E-2</c:v>
                </c:pt>
                <c:pt idx="5635">
                  <c:v>6.5000000000000002E-2</c:v>
                </c:pt>
                <c:pt idx="5636">
                  <c:v>6.5011574074074083E-2</c:v>
                </c:pt>
                <c:pt idx="5637">
                  <c:v>6.5023148148148149E-2</c:v>
                </c:pt>
                <c:pt idx="5638">
                  <c:v>6.5034722222222216E-2</c:v>
                </c:pt>
                <c:pt idx="5639">
                  <c:v>6.5046296296296297E-2</c:v>
                </c:pt>
                <c:pt idx="5640">
                  <c:v>6.5057870370370363E-2</c:v>
                </c:pt>
                <c:pt idx="5641">
                  <c:v>6.5069444444444444E-2</c:v>
                </c:pt>
                <c:pt idx="5642">
                  <c:v>6.508101851851851E-2</c:v>
                </c:pt>
                <c:pt idx="5643">
                  <c:v>6.5092592592592591E-2</c:v>
                </c:pt>
                <c:pt idx="5644">
                  <c:v>6.5104166666666671E-2</c:v>
                </c:pt>
                <c:pt idx="5645">
                  <c:v>6.5115740740740738E-2</c:v>
                </c:pt>
                <c:pt idx="5646">
                  <c:v>6.5127314814814818E-2</c:v>
                </c:pt>
                <c:pt idx="5647">
                  <c:v>6.5138888888888885E-2</c:v>
                </c:pt>
                <c:pt idx="5648">
                  <c:v>6.5150462962962966E-2</c:v>
                </c:pt>
                <c:pt idx="5649">
                  <c:v>6.5162037037037032E-2</c:v>
                </c:pt>
                <c:pt idx="5650">
                  <c:v>6.5173611111111113E-2</c:v>
                </c:pt>
                <c:pt idx="5651">
                  <c:v>6.5185185185185179E-2</c:v>
                </c:pt>
                <c:pt idx="5652">
                  <c:v>6.519675925925926E-2</c:v>
                </c:pt>
                <c:pt idx="5653">
                  <c:v>6.5208333333333326E-2</c:v>
                </c:pt>
                <c:pt idx="5654">
                  <c:v>6.5219907407407407E-2</c:v>
                </c:pt>
                <c:pt idx="5655">
                  <c:v>6.5231481481481488E-2</c:v>
                </c:pt>
                <c:pt idx="5656">
                  <c:v>6.5243055555555554E-2</c:v>
                </c:pt>
                <c:pt idx="5657">
                  <c:v>6.5254629629629635E-2</c:v>
                </c:pt>
                <c:pt idx="5658">
                  <c:v>6.5266203703703715E-2</c:v>
                </c:pt>
                <c:pt idx="5659">
                  <c:v>6.5277777777777782E-2</c:v>
                </c:pt>
                <c:pt idx="5660">
                  <c:v>6.5289351851851848E-2</c:v>
                </c:pt>
                <c:pt idx="5661">
                  <c:v>6.5300925925925915E-2</c:v>
                </c:pt>
                <c:pt idx="5662">
                  <c:v>6.5312499999999996E-2</c:v>
                </c:pt>
                <c:pt idx="5663">
                  <c:v>6.5324074074074076E-2</c:v>
                </c:pt>
                <c:pt idx="5664">
                  <c:v>6.5335648148148143E-2</c:v>
                </c:pt>
                <c:pt idx="5665">
                  <c:v>6.5347222222222223E-2</c:v>
                </c:pt>
                <c:pt idx="5666">
                  <c:v>6.5358796296296304E-2</c:v>
                </c:pt>
                <c:pt idx="5667">
                  <c:v>6.537037037037037E-2</c:v>
                </c:pt>
                <c:pt idx="5668">
                  <c:v>6.5381944444444437E-2</c:v>
                </c:pt>
                <c:pt idx="5669">
                  <c:v>6.5393518518518517E-2</c:v>
                </c:pt>
                <c:pt idx="5670">
                  <c:v>6.5405092592592584E-2</c:v>
                </c:pt>
                <c:pt idx="5671">
                  <c:v>6.5416666666666665E-2</c:v>
                </c:pt>
                <c:pt idx="5672">
                  <c:v>6.5428240740740731E-2</c:v>
                </c:pt>
                <c:pt idx="5673">
                  <c:v>6.5439814814814812E-2</c:v>
                </c:pt>
                <c:pt idx="5674">
                  <c:v>6.5451388888888892E-2</c:v>
                </c:pt>
                <c:pt idx="5675">
                  <c:v>6.5462962962962959E-2</c:v>
                </c:pt>
                <c:pt idx="5676">
                  <c:v>6.5474537037037039E-2</c:v>
                </c:pt>
                <c:pt idx="5677">
                  <c:v>6.548611111111112E-2</c:v>
                </c:pt>
                <c:pt idx="5678">
                  <c:v>6.5497685185185187E-2</c:v>
                </c:pt>
                <c:pt idx="5679">
                  <c:v>6.5509259259259267E-2</c:v>
                </c:pt>
                <c:pt idx="5680">
                  <c:v>6.5520833333333334E-2</c:v>
                </c:pt>
                <c:pt idx="5681">
                  <c:v>6.5532407407407414E-2</c:v>
                </c:pt>
                <c:pt idx="5682">
                  <c:v>6.5543981481481481E-2</c:v>
                </c:pt>
                <c:pt idx="5683">
                  <c:v>6.5555555555555547E-2</c:v>
                </c:pt>
                <c:pt idx="5684">
                  <c:v>6.5567129629629628E-2</c:v>
                </c:pt>
                <c:pt idx="5685">
                  <c:v>6.5578703703703708E-2</c:v>
                </c:pt>
                <c:pt idx="5686">
                  <c:v>6.5590277777777775E-2</c:v>
                </c:pt>
                <c:pt idx="5687">
                  <c:v>6.5601851851851856E-2</c:v>
                </c:pt>
                <c:pt idx="5688">
                  <c:v>6.5613425925925936E-2</c:v>
                </c:pt>
                <c:pt idx="5689">
                  <c:v>6.5625000000000003E-2</c:v>
                </c:pt>
                <c:pt idx="5690">
                  <c:v>6.5636574074074069E-2</c:v>
                </c:pt>
                <c:pt idx="5691">
                  <c:v>6.5648148148148136E-2</c:v>
                </c:pt>
                <c:pt idx="5692">
                  <c:v>6.5659722222222217E-2</c:v>
                </c:pt>
                <c:pt idx="5693">
                  <c:v>6.5671296296296297E-2</c:v>
                </c:pt>
                <c:pt idx="5694">
                  <c:v>6.5682870370370364E-2</c:v>
                </c:pt>
                <c:pt idx="5695">
                  <c:v>6.5694444444444444E-2</c:v>
                </c:pt>
                <c:pt idx="5696">
                  <c:v>6.5706018518518525E-2</c:v>
                </c:pt>
                <c:pt idx="5697">
                  <c:v>6.5717592592592591E-2</c:v>
                </c:pt>
                <c:pt idx="5698">
                  <c:v>6.5729166666666672E-2</c:v>
                </c:pt>
                <c:pt idx="5699">
                  <c:v>6.5740740740740738E-2</c:v>
                </c:pt>
                <c:pt idx="5700">
                  <c:v>6.5752314814814819E-2</c:v>
                </c:pt>
                <c:pt idx="5701">
                  <c:v>6.5763888888888886E-2</c:v>
                </c:pt>
                <c:pt idx="5702">
                  <c:v>6.5775462962962966E-2</c:v>
                </c:pt>
                <c:pt idx="5703">
                  <c:v>6.5787037037037033E-2</c:v>
                </c:pt>
                <c:pt idx="5704">
                  <c:v>6.5798611111111113E-2</c:v>
                </c:pt>
                <c:pt idx="5705">
                  <c:v>6.581018518518518E-2</c:v>
                </c:pt>
                <c:pt idx="5706">
                  <c:v>6.582175925925926E-2</c:v>
                </c:pt>
                <c:pt idx="5707">
                  <c:v>6.5833333333333341E-2</c:v>
                </c:pt>
                <c:pt idx="5708">
                  <c:v>6.5844907407407408E-2</c:v>
                </c:pt>
                <c:pt idx="5709">
                  <c:v>6.5856481481481488E-2</c:v>
                </c:pt>
                <c:pt idx="5710">
                  <c:v>6.5868055555555555E-2</c:v>
                </c:pt>
                <c:pt idx="5711">
                  <c:v>6.5879629629629635E-2</c:v>
                </c:pt>
                <c:pt idx="5712">
                  <c:v>6.5891203703703702E-2</c:v>
                </c:pt>
                <c:pt idx="5713">
                  <c:v>6.5902777777777768E-2</c:v>
                </c:pt>
                <c:pt idx="5714">
                  <c:v>6.5914351851851849E-2</c:v>
                </c:pt>
                <c:pt idx="5715">
                  <c:v>6.5914351851851849E-2</c:v>
                </c:pt>
                <c:pt idx="5716">
                  <c:v>6.5925925925925929E-2</c:v>
                </c:pt>
                <c:pt idx="5717">
                  <c:v>6.5937499999999996E-2</c:v>
                </c:pt>
                <c:pt idx="5718">
                  <c:v>6.5949074074074077E-2</c:v>
                </c:pt>
                <c:pt idx="5719">
                  <c:v>6.5960648148148157E-2</c:v>
                </c:pt>
                <c:pt idx="5720">
                  <c:v>6.5972222222222224E-2</c:v>
                </c:pt>
                <c:pt idx="5721">
                  <c:v>6.598379629629629E-2</c:v>
                </c:pt>
                <c:pt idx="5722">
                  <c:v>6.5995370370370371E-2</c:v>
                </c:pt>
                <c:pt idx="5723">
                  <c:v>6.6006944444444438E-2</c:v>
                </c:pt>
                <c:pt idx="5724">
                  <c:v>6.6018518518518518E-2</c:v>
                </c:pt>
                <c:pt idx="5725">
                  <c:v>6.6030092592592585E-2</c:v>
                </c:pt>
                <c:pt idx="5726">
                  <c:v>6.6041666666666665E-2</c:v>
                </c:pt>
                <c:pt idx="5727">
                  <c:v>6.6053240740740746E-2</c:v>
                </c:pt>
                <c:pt idx="5728">
                  <c:v>6.6064814814814812E-2</c:v>
                </c:pt>
                <c:pt idx="5729">
                  <c:v>6.6076388888888893E-2</c:v>
                </c:pt>
                <c:pt idx="5730">
                  <c:v>6.6087962962962959E-2</c:v>
                </c:pt>
                <c:pt idx="5731">
                  <c:v>6.609953703703704E-2</c:v>
                </c:pt>
                <c:pt idx="5732">
                  <c:v>6.6111111111111107E-2</c:v>
                </c:pt>
                <c:pt idx="5733">
                  <c:v>6.6122685185185187E-2</c:v>
                </c:pt>
                <c:pt idx="5734">
                  <c:v>6.6134259259259254E-2</c:v>
                </c:pt>
                <c:pt idx="5735">
                  <c:v>6.6145833333333334E-2</c:v>
                </c:pt>
                <c:pt idx="5736">
                  <c:v>6.6157407407407401E-2</c:v>
                </c:pt>
                <c:pt idx="5737">
                  <c:v>6.6168981481481481E-2</c:v>
                </c:pt>
                <c:pt idx="5738">
                  <c:v>6.6180555555555562E-2</c:v>
                </c:pt>
                <c:pt idx="5739">
                  <c:v>6.6192129629629629E-2</c:v>
                </c:pt>
                <c:pt idx="5740">
                  <c:v>6.6203703703703709E-2</c:v>
                </c:pt>
                <c:pt idx="5741">
                  <c:v>6.621527777777779E-2</c:v>
                </c:pt>
                <c:pt idx="5742">
                  <c:v>6.6226851851851856E-2</c:v>
                </c:pt>
                <c:pt idx="5743">
                  <c:v>6.6238425925925923E-2</c:v>
                </c:pt>
                <c:pt idx="5744">
                  <c:v>6.6249999999999989E-2</c:v>
                </c:pt>
                <c:pt idx="5745">
                  <c:v>6.626157407407407E-2</c:v>
                </c:pt>
                <c:pt idx="5746">
                  <c:v>6.627314814814815E-2</c:v>
                </c:pt>
                <c:pt idx="5747">
                  <c:v>6.6284722222222217E-2</c:v>
                </c:pt>
                <c:pt idx="5748">
                  <c:v>6.6296296296296298E-2</c:v>
                </c:pt>
                <c:pt idx="5749">
                  <c:v>6.6307870370370378E-2</c:v>
                </c:pt>
                <c:pt idx="5750">
                  <c:v>6.6319444444444445E-2</c:v>
                </c:pt>
                <c:pt idx="5751">
                  <c:v>6.6331018518518511E-2</c:v>
                </c:pt>
                <c:pt idx="5752">
                  <c:v>6.6342592592592592E-2</c:v>
                </c:pt>
                <c:pt idx="5753">
                  <c:v>6.6354166666666659E-2</c:v>
                </c:pt>
                <c:pt idx="5754">
                  <c:v>6.6365740740740739E-2</c:v>
                </c:pt>
                <c:pt idx="5755">
                  <c:v>6.6377314814814806E-2</c:v>
                </c:pt>
                <c:pt idx="5756">
                  <c:v>6.6388888888888886E-2</c:v>
                </c:pt>
                <c:pt idx="5757">
                  <c:v>6.6400462962962967E-2</c:v>
                </c:pt>
                <c:pt idx="5758">
                  <c:v>6.6412037037037033E-2</c:v>
                </c:pt>
                <c:pt idx="5759">
                  <c:v>6.6423611111111114E-2</c:v>
                </c:pt>
                <c:pt idx="5760">
                  <c:v>6.6435185185185194E-2</c:v>
                </c:pt>
                <c:pt idx="5761">
                  <c:v>6.6446759259259261E-2</c:v>
                </c:pt>
                <c:pt idx="5762">
                  <c:v>6.6458333333333341E-2</c:v>
                </c:pt>
                <c:pt idx="5763">
                  <c:v>6.6469907407407408E-2</c:v>
                </c:pt>
                <c:pt idx="5764">
                  <c:v>6.6481481481481489E-2</c:v>
                </c:pt>
                <c:pt idx="5765">
                  <c:v>6.6493055555555555E-2</c:v>
                </c:pt>
                <c:pt idx="5766">
                  <c:v>6.6504629629629622E-2</c:v>
                </c:pt>
                <c:pt idx="5767">
                  <c:v>6.6516203703703702E-2</c:v>
                </c:pt>
                <c:pt idx="5768">
                  <c:v>6.6527777777777783E-2</c:v>
                </c:pt>
                <c:pt idx="5769">
                  <c:v>6.653935185185185E-2</c:v>
                </c:pt>
                <c:pt idx="5770">
                  <c:v>6.655092592592593E-2</c:v>
                </c:pt>
                <c:pt idx="5771">
                  <c:v>6.6562500000000011E-2</c:v>
                </c:pt>
                <c:pt idx="5772">
                  <c:v>6.6574074074074077E-2</c:v>
                </c:pt>
                <c:pt idx="5773">
                  <c:v>6.6585648148148144E-2</c:v>
                </c:pt>
                <c:pt idx="5774">
                  <c:v>6.659722222222221E-2</c:v>
                </c:pt>
                <c:pt idx="5775">
                  <c:v>6.6608796296296291E-2</c:v>
                </c:pt>
                <c:pt idx="5776">
                  <c:v>6.6620370370370371E-2</c:v>
                </c:pt>
                <c:pt idx="5777">
                  <c:v>6.6631944444444438E-2</c:v>
                </c:pt>
                <c:pt idx="5778">
                  <c:v>6.6643518518518519E-2</c:v>
                </c:pt>
                <c:pt idx="5779">
                  <c:v>6.6655092592592599E-2</c:v>
                </c:pt>
                <c:pt idx="5780">
                  <c:v>6.6666666666666666E-2</c:v>
                </c:pt>
                <c:pt idx="5781">
                  <c:v>6.6678240740740746E-2</c:v>
                </c:pt>
                <c:pt idx="5782">
                  <c:v>6.6689814814814813E-2</c:v>
                </c:pt>
                <c:pt idx="5783">
                  <c:v>6.6701388888888893E-2</c:v>
                </c:pt>
                <c:pt idx="5784">
                  <c:v>6.671296296296296E-2</c:v>
                </c:pt>
                <c:pt idx="5785">
                  <c:v>6.6724537037037041E-2</c:v>
                </c:pt>
                <c:pt idx="5786">
                  <c:v>6.6736111111111107E-2</c:v>
                </c:pt>
                <c:pt idx="5787">
                  <c:v>6.6747685185185188E-2</c:v>
                </c:pt>
                <c:pt idx="5788">
                  <c:v>6.6759259259259254E-2</c:v>
                </c:pt>
                <c:pt idx="5789">
                  <c:v>6.6770833333333335E-2</c:v>
                </c:pt>
                <c:pt idx="5790">
                  <c:v>6.6782407407407415E-2</c:v>
                </c:pt>
                <c:pt idx="5791">
                  <c:v>6.6793981481481482E-2</c:v>
                </c:pt>
                <c:pt idx="5792">
                  <c:v>6.6805555555555562E-2</c:v>
                </c:pt>
                <c:pt idx="5793">
                  <c:v>6.6817129629629629E-2</c:v>
                </c:pt>
                <c:pt idx="5794">
                  <c:v>6.682870370370371E-2</c:v>
                </c:pt>
                <c:pt idx="5795">
                  <c:v>6.6840277777777776E-2</c:v>
                </c:pt>
                <c:pt idx="5796">
                  <c:v>6.6851851851851843E-2</c:v>
                </c:pt>
                <c:pt idx="5797">
                  <c:v>6.6863425925925923E-2</c:v>
                </c:pt>
                <c:pt idx="5798">
                  <c:v>6.6875000000000004E-2</c:v>
                </c:pt>
                <c:pt idx="5799">
                  <c:v>6.6886574074074071E-2</c:v>
                </c:pt>
                <c:pt idx="5800">
                  <c:v>6.6898148148148151E-2</c:v>
                </c:pt>
                <c:pt idx="5801">
                  <c:v>6.6909722222222232E-2</c:v>
                </c:pt>
                <c:pt idx="5802">
                  <c:v>6.6921296296296298E-2</c:v>
                </c:pt>
                <c:pt idx="5803">
                  <c:v>6.6932870370370365E-2</c:v>
                </c:pt>
                <c:pt idx="5804">
                  <c:v>6.6944444444444445E-2</c:v>
                </c:pt>
                <c:pt idx="5805">
                  <c:v>6.6956018518518512E-2</c:v>
                </c:pt>
                <c:pt idx="5806">
                  <c:v>6.6967592592592592E-2</c:v>
                </c:pt>
                <c:pt idx="5807">
                  <c:v>6.6979166666666659E-2</c:v>
                </c:pt>
                <c:pt idx="5808">
                  <c:v>6.699074074074074E-2</c:v>
                </c:pt>
                <c:pt idx="5809">
                  <c:v>6.700231481481482E-2</c:v>
                </c:pt>
                <c:pt idx="5810">
                  <c:v>6.7013888888888887E-2</c:v>
                </c:pt>
                <c:pt idx="5811">
                  <c:v>6.7025462962962967E-2</c:v>
                </c:pt>
                <c:pt idx="5812">
                  <c:v>6.7037037037037034E-2</c:v>
                </c:pt>
                <c:pt idx="5813">
                  <c:v>6.7048611111111114E-2</c:v>
                </c:pt>
                <c:pt idx="5814">
                  <c:v>6.7060185185185181E-2</c:v>
                </c:pt>
                <c:pt idx="5815">
                  <c:v>6.7071759259259262E-2</c:v>
                </c:pt>
                <c:pt idx="5816">
                  <c:v>6.7083333333333328E-2</c:v>
                </c:pt>
                <c:pt idx="5817">
                  <c:v>6.7094907407407409E-2</c:v>
                </c:pt>
                <c:pt idx="5818">
                  <c:v>6.7106481481481475E-2</c:v>
                </c:pt>
                <c:pt idx="5819">
                  <c:v>6.7118055555555556E-2</c:v>
                </c:pt>
                <c:pt idx="5820">
                  <c:v>6.7129629629629636E-2</c:v>
                </c:pt>
                <c:pt idx="5821">
                  <c:v>6.7141203703703703E-2</c:v>
                </c:pt>
                <c:pt idx="5822">
                  <c:v>6.7152777777777783E-2</c:v>
                </c:pt>
                <c:pt idx="5823">
                  <c:v>6.7164351851851864E-2</c:v>
                </c:pt>
                <c:pt idx="5824">
                  <c:v>6.7175925925925931E-2</c:v>
                </c:pt>
                <c:pt idx="5825">
                  <c:v>6.7187499999999997E-2</c:v>
                </c:pt>
                <c:pt idx="5826">
                  <c:v>6.7199074074074064E-2</c:v>
                </c:pt>
                <c:pt idx="5827">
                  <c:v>6.7210648148148144E-2</c:v>
                </c:pt>
                <c:pt idx="5828">
                  <c:v>6.7222222222222225E-2</c:v>
                </c:pt>
                <c:pt idx="5829">
                  <c:v>6.7233796296296292E-2</c:v>
                </c:pt>
                <c:pt idx="5830">
                  <c:v>6.7245370370370372E-2</c:v>
                </c:pt>
                <c:pt idx="5831">
                  <c:v>6.7256944444444453E-2</c:v>
                </c:pt>
                <c:pt idx="5832">
                  <c:v>6.7268518518518519E-2</c:v>
                </c:pt>
                <c:pt idx="5833">
                  <c:v>6.7280092592592586E-2</c:v>
                </c:pt>
                <c:pt idx="5834">
                  <c:v>6.7291666666666666E-2</c:v>
                </c:pt>
                <c:pt idx="5835">
                  <c:v>6.7303240740740733E-2</c:v>
                </c:pt>
                <c:pt idx="5836">
                  <c:v>6.7314814814814813E-2</c:v>
                </c:pt>
                <c:pt idx="5837">
                  <c:v>6.732638888888888E-2</c:v>
                </c:pt>
                <c:pt idx="5838">
                  <c:v>6.7337962962962961E-2</c:v>
                </c:pt>
                <c:pt idx="5839">
                  <c:v>6.7349537037037041E-2</c:v>
                </c:pt>
                <c:pt idx="5840">
                  <c:v>6.7361111111111108E-2</c:v>
                </c:pt>
                <c:pt idx="5841">
                  <c:v>6.7372685185185188E-2</c:v>
                </c:pt>
                <c:pt idx="5842">
                  <c:v>6.7384259259259269E-2</c:v>
                </c:pt>
                <c:pt idx="5843">
                  <c:v>6.7395833333333335E-2</c:v>
                </c:pt>
                <c:pt idx="5844">
                  <c:v>6.7407407407407416E-2</c:v>
                </c:pt>
                <c:pt idx="5845">
                  <c:v>6.7418981481481483E-2</c:v>
                </c:pt>
                <c:pt idx="5846">
                  <c:v>6.7430555555555563E-2</c:v>
                </c:pt>
                <c:pt idx="5847">
                  <c:v>6.744212962962963E-2</c:v>
                </c:pt>
                <c:pt idx="5848">
                  <c:v>6.7453703703703696E-2</c:v>
                </c:pt>
                <c:pt idx="5849">
                  <c:v>6.7465277777777777E-2</c:v>
                </c:pt>
                <c:pt idx="5850">
                  <c:v>6.7476851851851857E-2</c:v>
                </c:pt>
                <c:pt idx="5851">
                  <c:v>6.7488425925925924E-2</c:v>
                </c:pt>
                <c:pt idx="5852">
                  <c:v>6.7500000000000004E-2</c:v>
                </c:pt>
                <c:pt idx="5853">
                  <c:v>6.7511574074074085E-2</c:v>
                </c:pt>
                <c:pt idx="5854">
                  <c:v>6.7523148148148152E-2</c:v>
                </c:pt>
                <c:pt idx="5855">
                  <c:v>6.7534722222222218E-2</c:v>
                </c:pt>
                <c:pt idx="5856">
                  <c:v>6.7546296296296285E-2</c:v>
                </c:pt>
                <c:pt idx="5857">
                  <c:v>6.7557870370370365E-2</c:v>
                </c:pt>
                <c:pt idx="5858">
                  <c:v>6.7569444444444446E-2</c:v>
                </c:pt>
                <c:pt idx="5859">
                  <c:v>6.7581018518518512E-2</c:v>
                </c:pt>
                <c:pt idx="5860">
                  <c:v>6.7592592592592593E-2</c:v>
                </c:pt>
                <c:pt idx="5861">
                  <c:v>6.7604166666666674E-2</c:v>
                </c:pt>
                <c:pt idx="5862">
                  <c:v>6.761574074074074E-2</c:v>
                </c:pt>
                <c:pt idx="5863">
                  <c:v>6.7627314814814821E-2</c:v>
                </c:pt>
                <c:pt idx="5864">
                  <c:v>6.7638888888888887E-2</c:v>
                </c:pt>
                <c:pt idx="5865">
                  <c:v>6.7650462962962968E-2</c:v>
                </c:pt>
                <c:pt idx="5866">
                  <c:v>6.7662037037037034E-2</c:v>
                </c:pt>
                <c:pt idx="5867">
                  <c:v>6.7673611111111115E-2</c:v>
                </c:pt>
                <c:pt idx="5868">
                  <c:v>6.7685185185185182E-2</c:v>
                </c:pt>
                <c:pt idx="5869">
                  <c:v>6.7696759259259262E-2</c:v>
                </c:pt>
                <c:pt idx="5870">
                  <c:v>6.7708333333333329E-2</c:v>
                </c:pt>
                <c:pt idx="5871">
                  <c:v>6.7719907407407409E-2</c:v>
                </c:pt>
                <c:pt idx="5872">
                  <c:v>6.773148148148149E-2</c:v>
                </c:pt>
                <c:pt idx="5873">
                  <c:v>6.7743055555555556E-2</c:v>
                </c:pt>
                <c:pt idx="5874">
                  <c:v>6.7754629629629637E-2</c:v>
                </c:pt>
                <c:pt idx="5875">
                  <c:v>6.7766203703703703E-2</c:v>
                </c:pt>
                <c:pt idx="5876">
                  <c:v>6.7777777777777784E-2</c:v>
                </c:pt>
                <c:pt idx="5877">
                  <c:v>6.7789351851851851E-2</c:v>
                </c:pt>
                <c:pt idx="5878">
                  <c:v>6.7800925925925917E-2</c:v>
                </c:pt>
                <c:pt idx="5879">
                  <c:v>6.7812499999999998E-2</c:v>
                </c:pt>
                <c:pt idx="5880">
                  <c:v>6.7824074074074078E-2</c:v>
                </c:pt>
                <c:pt idx="5881">
                  <c:v>6.7835648148148145E-2</c:v>
                </c:pt>
                <c:pt idx="5882">
                  <c:v>6.7847222222222225E-2</c:v>
                </c:pt>
                <c:pt idx="5883">
                  <c:v>6.7858796296296306E-2</c:v>
                </c:pt>
                <c:pt idx="5884">
                  <c:v>6.7870370370370373E-2</c:v>
                </c:pt>
                <c:pt idx="5885">
                  <c:v>6.7881944444444439E-2</c:v>
                </c:pt>
                <c:pt idx="5886">
                  <c:v>6.789351851851852E-2</c:v>
                </c:pt>
                <c:pt idx="5887">
                  <c:v>6.7905092592592586E-2</c:v>
                </c:pt>
                <c:pt idx="5888">
                  <c:v>6.7916666666666667E-2</c:v>
                </c:pt>
                <c:pt idx="5889">
                  <c:v>6.7928240740740733E-2</c:v>
                </c:pt>
                <c:pt idx="5890">
                  <c:v>6.7939814814814814E-2</c:v>
                </c:pt>
                <c:pt idx="5891">
                  <c:v>6.7951388888888895E-2</c:v>
                </c:pt>
                <c:pt idx="5892">
                  <c:v>6.7962962962962961E-2</c:v>
                </c:pt>
                <c:pt idx="5893">
                  <c:v>6.7974537037037042E-2</c:v>
                </c:pt>
                <c:pt idx="5894">
                  <c:v>6.7986111111111108E-2</c:v>
                </c:pt>
                <c:pt idx="5895">
                  <c:v>6.7997685185185189E-2</c:v>
                </c:pt>
                <c:pt idx="5896">
                  <c:v>6.8009259259259255E-2</c:v>
                </c:pt>
                <c:pt idx="5897">
                  <c:v>6.8020833333333336E-2</c:v>
                </c:pt>
                <c:pt idx="5898">
                  <c:v>6.8032407407407403E-2</c:v>
                </c:pt>
                <c:pt idx="5899">
                  <c:v>6.8043981481481483E-2</c:v>
                </c:pt>
                <c:pt idx="5900">
                  <c:v>6.805555555555555E-2</c:v>
                </c:pt>
                <c:pt idx="5901">
                  <c:v>6.806712962962963E-2</c:v>
                </c:pt>
                <c:pt idx="5902">
                  <c:v>6.8078703703703711E-2</c:v>
                </c:pt>
                <c:pt idx="5903">
                  <c:v>6.8090277777777777E-2</c:v>
                </c:pt>
                <c:pt idx="5904">
                  <c:v>6.8101851851851858E-2</c:v>
                </c:pt>
                <c:pt idx="5905">
                  <c:v>6.8113425925925938E-2</c:v>
                </c:pt>
                <c:pt idx="5906">
                  <c:v>6.8125000000000005E-2</c:v>
                </c:pt>
                <c:pt idx="5907">
                  <c:v>6.8136574074074072E-2</c:v>
                </c:pt>
                <c:pt idx="5908">
                  <c:v>6.8148148148148138E-2</c:v>
                </c:pt>
                <c:pt idx="5909">
                  <c:v>6.8159722222222219E-2</c:v>
                </c:pt>
                <c:pt idx="5910">
                  <c:v>6.8171296296296299E-2</c:v>
                </c:pt>
                <c:pt idx="5911">
                  <c:v>6.8182870370370366E-2</c:v>
                </c:pt>
                <c:pt idx="5912">
                  <c:v>6.8194444444444446E-2</c:v>
                </c:pt>
                <c:pt idx="5913">
                  <c:v>6.8206018518518527E-2</c:v>
                </c:pt>
                <c:pt idx="5914">
                  <c:v>6.8217592592592594E-2</c:v>
                </c:pt>
                <c:pt idx="5915">
                  <c:v>6.822916666666666E-2</c:v>
                </c:pt>
                <c:pt idx="5916">
                  <c:v>6.8240740740740741E-2</c:v>
                </c:pt>
                <c:pt idx="5917">
                  <c:v>6.8252314814814807E-2</c:v>
                </c:pt>
                <c:pt idx="5918">
                  <c:v>6.8263888888888888E-2</c:v>
                </c:pt>
                <c:pt idx="5919">
                  <c:v>6.8275462962962954E-2</c:v>
                </c:pt>
                <c:pt idx="5920">
                  <c:v>6.8287037037037035E-2</c:v>
                </c:pt>
                <c:pt idx="5921">
                  <c:v>6.8298611111111115E-2</c:v>
                </c:pt>
                <c:pt idx="5922">
                  <c:v>6.8310185185185182E-2</c:v>
                </c:pt>
                <c:pt idx="5923">
                  <c:v>6.8321759259259263E-2</c:v>
                </c:pt>
                <c:pt idx="5924">
                  <c:v>6.8333333333333343E-2</c:v>
                </c:pt>
                <c:pt idx="5925">
                  <c:v>6.834490740740741E-2</c:v>
                </c:pt>
                <c:pt idx="5926">
                  <c:v>6.8356481481481476E-2</c:v>
                </c:pt>
                <c:pt idx="5927">
                  <c:v>6.8368055555555557E-2</c:v>
                </c:pt>
                <c:pt idx="5928">
                  <c:v>6.8379629629629637E-2</c:v>
                </c:pt>
                <c:pt idx="5929">
                  <c:v>6.8391203703703704E-2</c:v>
                </c:pt>
                <c:pt idx="5930">
                  <c:v>6.8402777777777771E-2</c:v>
                </c:pt>
                <c:pt idx="5931">
                  <c:v>6.8414351851851851E-2</c:v>
                </c:pt>
                <c:pt idx="5932">
                  <c:v>6.8425925925925932E-2</c:v>
                </c:pt>
                <c:pt idx="5933">
                  <c:v>6.8437499999999998E-2</c:v>
                </c:pt>
                <c:pt idx="5934">
                  <c:v>6.8449074074074079E-2</c:v>
                </c:pt>
                <c:pt idx="5935">
                  <c:v>6.8460648148148159E-2</c:v>
                </c:pt>
                <c:pt idx="5936">
                  <c:v>6.8472222222222226E-2</c:v>
                </c:pt>
                <c:pt idx="5937">
                  <c:v>6.8483796296296293E-2</c:v>
                </c:pt>
                <c:pt idx="5938">
                  <c:v>6.8495370370370359E-2</c:v>
                </c:pt>
                <c:pt idx="5939">
                  <c:v>6.850694444444444E-2</c:v>
                </c:pt>
                <c:pt idx="5940">
                  <c:v>6.851851851851852E-2</c:v>
                </c:pt>
                <c:pt idx="5941">
                  <c:v>6.8530092592592587E-2</c:v>
                </c:pt>
                <c:pt idx="5942">
                  <c:v>6.8541666666666667E-2</c:v>
                </c:pt>
                <c:pt idx="5943">
                  <c:v>6.8553240740740748E-2</c:v>
                </c:pt>
                <c:pt idx="5944">
                  <c:v>6.8564814814814815E-2</c:v>
                </c:pt>
                <c:pt idx="5945">
                  <c:v>6.8576388888888895E-2</c:v>
                </c:pt>
                <c:pt idx="5946">
                  <c:v>6.8587962962962962E-2</c:v>
                </c:pt>
                <c:pt idx="5947">
                  <c:v>6.8599537037037042E-2</c:v>
                </c:pt>
                <c:pt idx="5948">
                  <c:v>6.8611111111111109E-2</c:v>
                </c:pt>
                <c:pt idx="5949">
                  <c:v>6.8622685185185189E-2</c:v>
                </c:pt>
                <c:pt idx="5950">
                  <c:v>6.8634259259259256E-2</c:v>
                </c:pt>
                <c:pt idx="5951">
                  <c:v>6.8645833333333336E-2</c:v>
                </c:pt>
                <c:pt idx="5952">
                  <c:v>6.8657407407407403E-2</c:v>
                </c:pt>
                <c:pt idx="5953">
                  <c:v>6.8668981481481484E-2</c:v>
                </c:pt>
                <c:pt idx="5954">
                  <c:v>6.8680555555555564E-2</c:v>
                </c:pt>
                <c:pt idx="5955">
                  <c:v>6.8692129629629631E-2</c:v>
                </c:pt>
                <c:pt idx="5956">
                  <c:v>6.8703703703703697E-2</c:v>
                </c:pt>
                <c:pt idx="5957">
                  <c:v>6.8715277777777778E-2</c:v>
                </c:pt>
                <c:pt idx="5958">
                  <c:v>6.8726851851851858E-2</c:v>
                </c:pt>
                <c:pt idx="5959">
                  <c:v>6.8738425925925925E-2</c:v>
                </c:pt>
                <c:pt idx="5960">
                  <c:v>6.8749999999999992E-2</c:v>
                </c:pt>
                <c:pt idx="5961">
                  <c:v>6.8761574074074072E-2</c:v>
                </c:pt>
                <c:pt idx="5962">
                  <c:v>6.8773148148148153E-2</c:v>
                </c:pt>
                <c:pt idx="5963">
                  <c:v>6.8784722222222219E-2</c:v>
                </c:pt>
                <c:pt idx="5964">
                  <c:v>6.87962962962963E-2</c:v>
                </c:pt>
                <c:pt idx="5965">
                  <c:v>6.880787037037038E-2</c:v>
                </c:pt>
                <c:pt idx="5966">
                  <c:v>6.8819444444444447E-2</c:v>
                </c:pt>
                <c:pt idx="5967">
                  <c:v>6.8831018518518514E-2</c:v>
                </c:pt>
                <c:pt idx="5968">
                  <c:v>6.8842592592592594E-2</c:v>
                </c:pt>
                <c:pt idx="5969">
                  <c:v>6.8854166666666661E-2</c:v>
                </c:pt>
                <c:pt idx="5970">
                  <c:v>6.8865740740740741E-2</c:v>
                </c:pt>
                <c:pt idx="5971">
                  <c:v>6.8877314814814808E-2</c:v>
                </c:pt>
                <c:pt idx="5972">
                  <c:v>6.8888888888888888E-2</c:v>
                </c:pt>
                <c:pt idx="5973">
                  <c:v>6.8900462962962969E-2</c:v>
                </c:pt>
                <c:pt idx="5974">
                  <c:v>6.8912037037037036E-2</c:v>
                </c:pt>
                <c:pt idx="5975">
                  <c:v>6.8923611111111116E-2</c:v>
                </c:pt>
                <c:pt idx="5976">
                  <c:v>6.8935185185185183E-2</c:v>
                </c:pt>
                <c:pt idx="5977">
                  <c:v>6.8946759259259263E-2</c:v>
                </c:pt>
                <c:pt idx="5978">
                  <c:v>6.895833333333333E-2</c:v>
                </c:pt>
                <c:pt idx="5979">
                  <c:v>6.896990740740741E-2</c:v>
                </c:pt>
                <c:pt idx="5980">
                  <c:v>6.8981481481481477E-2</c:v>
                </c:pt>
                <c:pt idx="5981">
                  <c:v>6.8993055555555557E-2</c:v>
                </c:pt>
                <c:pt idx="5982">
                  <c:v>6.9004629629629624E-2</c:v>
                </c:pt>
                <c:pt idx="5983">
                  <c:v>6.9016203703703705E-2</c:v>
                </c:pt>
                <c:pt idx="5984">
                  <c:v>6.9016203703703705E-2</c:v>
                </c:pt>
                <c:pt idx="5985">
                  <c:v>6.9027777777777785E-2</c:v>
                </c:pt>
                <c:pt idx="5986">
                  <c:v>6.9039351851851852E-2</c:v>
                </c:pt>
                <c:pt idx="5987">
                  <c:v>6.9050925925925918E-2</c:v>
                </c:pt>
                <c:pt idx="5988">
                  <c:v>6.9062500000000013E-2</c:v>
                </c:pt>
                <c:pt idx="5989">
                  <c:v>6.9074074074074079E-2</c:v>
                </c:pt>
                <c:pt idx="5990">
                  <c:v>6.9085648148148146E-2</c:v>
                </c:pt>
                <c:pt idx="5991">
                  <c:v>6.9097222222222213E-2</c:v>
                </c:pt>
                <c:pt idx="5992">
                  <c:v>6.9108796296296293E-2</c:v>
                </c:pt>
                <c:pt idx="5993">
                  <c:v>6.9120370370370374E-2</c:v>
                </c:pt>
                <c:pt idx="5994">
                  <c:v>6.913194444444444E-2</c:v>
                </c:pt>
                <c:pt idx="5995">
                  <c:v>6.9143518518518521E-2</c:v>
                </c:pt>
                <c:pt idx="5996">
                  <c:v>6.9155092592592601E-2</c:v>
                </c:pt>
                <c:pt idx="5997">
                  <c:v>6.9166666666666668E-2</c:v>
                </c:pt>
                <c:pt idx="5998">
                  <c:v>6.9178240740740735E-2</c:v>
                </c:pt>
                <c:pt idx="5999">
                  <c:v>6.9189814814814815E-2</c:v>
                </c:pt>
                <c:pt idx="6000">
                  <c:v>6.9201388888888882E-2</c:v>
                </c:pt>
                <c:pt idx="6001">
                  <c:v>6.9212962962962962E-2</c:v>
                </c:pt>
                <c:pt idx="6002">
                  <c:v>6.9224537037037029E-2</c:v>
                </c:pt>
                <c:pt idx="6003">
                  <c:v>6.9236111111111109E-2</c:v>
                </c:pt>
                <c:pt idx="6004">
                  <c:v>6.924768518518519E-2</c:v>
                </c:pt>
                <c:pt idx="6005">
                  <c:v>6.9259259259259257E-2</c:v>
                </c:pt>
                <c:pt idx="6006">
                  <c:v>6.9270833333333337E-2</c:v>
                </c:pt>
                <c:pt idx="6007">
                  <c:v>6.9282407407407418E-2</c:v>
                </c:pt>
                <c:pt idx="6008">
                  <c:v>6.9293981481481484E-2</c:v>
                </c:pt>
                <c:pt idx="6009">
                  <c:v>6.9305555555555551E-2</c:v>
                </c:pt>
                <c:pt idx="6010">
                  <c:v>6.9317129629629631E-2</c:v>
                </c:pt>
                <c:pt idx="6011">
                  <c:v>6.9328703703703712E-2</c:v>
                </c:pt>
                <c:pt idx="6012">
                  <c:v>6.9340277777777778E-2</c:v>
                </c:pt>
                <c:pt idx="6013">
                  <c:v>6.9351851851851845E-2</c:v>
                </c:pt>
                <c:pt idx="6014">
                  <c:v>6.9363425925925926E-2</c:v>
                </c:pt>
                <c:pt idx="6015">
                  <c:v>6.9375000000000006E-2</c:v>
                </c:pt>
                <c:pt idx="6016">
                  <c:v>6.9386574074074073E-2</c:v>
                </c:pt>
                <c:pt idx="6017">
                  <c:v>6.9398148148148139E-2</c:v>
                </c:pt>
                <c:pt idx="6018">
                  <c:v>6.9409722222222234E-2</c:v>
                </c:pt>
                <c:pt idx="6019">
                  <c:v>6.94212962962963E-2</c:v>
                </c:pt>
                <c:pt idx="6020">
                  <c:v>6.9432870370370367E-2</c:v>
                </c:pt>
                <c:pt idx="6021">
                  <c:v>6.9444444444444434E-2</c:v>
                </c:pt>
                <c:pt idx="6022">
                  <c:v>6.9456018518518514E-2</c:v>
                </c:pt>
                <c:pt idx="6023">
                  <c:v>6.9467592592592595E-2</c:v>
                </c:pt>
                <c:pt idx="6024">
                  <c:v>6.9479166666666661E-2</c:v>
                </c:pt>
                <c:pt idx="6025">
                  <c:v>6.9490740740740742E-2</c:v>
                </c:pt>
                <c:pt idx="6026">
                  <c:v>6.9502314814814822E-2</c:v>
                </c:pt>
                <c:pt idx="6027">
                  <c:v>6.9513888888888889E-2</c:v>
                </c:pt>
                <c:pt idx="6028">
                  <c:v>6.9525462962962969E-2</c:v>
                </c:pt>
                <c:pt idx="6029">
                  <c:v>6.9537037037037036E-2</c:v>
                </c:pt>
                <c:pt idx="6030">
                  <c:v>6.9548611111111117E-2</c:v>
                </c:pt>
                <c:pt idx="6031">
                  <c:v>6.9560185185185183E-2</c:v>
                </c:pt>
                <c:pt idx="6032">
                  <c:v>6.957175925925925E-2</c:v>
                </c:pt>
                <c:pt idx="6033">
                  <c:v>6.958333333333333E-2</c:v>
                </c:pt>
                <c:pt idx="6034">
                  <c:v>6.9594907407407411E-2</c:v>
                </c:pt>
                <c:pt idx="6035">
                  <c:v>6.9606481481481478E-2</c:v>
                </c:pt>
                <c:pt idx="6036">
                  <c:v>6.9618055555555558E-2</c:v>
                </c:pt>
                <c:pt idx="6037">
                  <c:v>6.9629629629629639E-2</c:v>
                </c:pt>
                <c:pt idx="6038">
                  <c:v>6.9641203703703705E-2</c:v>
                </c:pt>
                <c:pt idx="6039">
                  <c:v>6.9652777777777772E-2</c:v>
                </c:pt>
                <c:pt idx="6040">
                  <c:v>6.9664351851851852E-2</c:v>
                </c:pt>
                <c:pt idx="6041">
                  <c:v>6.9675925925925933E-2</c:v>
                </c:pt>
                <c:pt idx="6042">
                  <c:v>6.9687499999999999E-2</c:v>
                </c:pt>
                <c:pt idx="6043">
                  <c:v>6.9699074074074066E-2</c:v>
                </c:pt>
                <c:pt idx="6044">
                  <c:v>6.9710648148148147E-2</c:v>
                </c:pt>
                <c:pt idx="6045">
                  <c:v>6.9722222222222227E-2</c:v>
                </c:pt>
                <c:pt idx="6046">
                  <c:v>6.9733796296296294E-2</c:v>
                </c:pt>
                <c:pt idx="6047">
                  <c:v>6.9745370370370374E-2</c:v>
                </c:pt>
                <c:pt idx="6048">
                  <c:v>6.9756944444444455E-2</c:v>
                </c:pt>
                <c:pt idx="6049">
                  <c:v>6.9768518518518521E-2</c:v>
                </c:pt>
                <c:pt idx="6050">
                  <c:v>6.9780092592592588E-2</c:v>
                </c:pt>
                <c:pt idx="6051">
                  <c:v>6.9791666666666669E-2</c:v>
                </c:pt>
                <c:pt idx="6052">
                  <c:v>6.9803240740740735E-2</c:v>
                </c:pt>
                <c:pt idx="6053">
                  <c:v>6.9814814814814816E-2</c:v>
                </c:pt>
                <c:pt idx="6054">
                  <c:v>6.9826388888888882E-2</c:v>
                </c:pt>
                <c:pt idx="6055">
                  <c:v>6.9837962962962963E-2</c:v>
                </c:pt>
                <c:pt idx="6056">
                  <c:v>6.9849537037037043E-2</c:v>
                </c:pt>
                <c:pt idx="6057">
                  <c:v>6.986111111111111E-2</c:v>
                </c:pt>
                <c:pt idx="6058">
                  <c:v>6.987268518518519E-2</c:v>
                </c:pt>
                <c:pt idx="6059">
                  <c:v>6.9884259259259257E-2</c:v>
                </c:pt>
                <c:pt idx="6060">
                  <c:v>6.9895833333333338E-2</c:v>
                </c:pt>
                <c:pt idx="6061">
                  <c:v>6.9907407407407404E-2</c:v>
                </c:pt>
                <c:pt idx="6062">
                  <c:v>6.9918981481481471E-2</c:v>
                </c:pt>
                <c:pt idx="6063">
                  <c:v>6.9930555555555551E-2</c:v>
                </c:pt>
                <c:pt idx="6064">
                  <c:v>6.9942129629629632E-2</c:v>
                </c:pt>
                <c:pt idx="6065">
                  <c:v>6.9953703703703699E-2</c:v>
                </c:pt>
                <c:pt idx="6066">
                  <c:v>6.9965277777777779E-2</c:v>
                </c:pt>
                <c:pt idx="6067">
                  <c:v>6.997685185185186E-2</c:v>
                </c:pt>
                <c:pt idx="6068">
                  <c:v>6.9988425925925926E-2</c:v>
                </c:pt>
                <c:pt idx="6069">
                  <c:v>6.9999999999999993E-2</c:v>
                </c:pt>
                <c:pt idx="6070">
                  <c:v>7.0011574074074087E-2</c:v>
                </c:pt>
                <c:pt idx="6071">
                  <c:v>7.0023148148148154E-2</c:v>
                </c:pt>
                <c:pt idx="6072">
                  <c:v>7.003472222222222E-2</c:v>
                </c:pt>
                <c:pt idx="6073">
                  <c:v>7.0046296296296287E-2</c:v>
                </c:pt>
                <c:pt idx="6074">
                  <c:v>7.0057870370370368E-2</c:v>
                </c:pt>
                <c:pt idx="6075">
                  <c:v>7.0069444444444448E-2</c:v>
                </c:pt>
                <c:pt idx="6076">
                  <c:v>7.0081018518518515E-2</c:v>
                </c:pt>
                <c:pt idx="6077">
                  <c:v>7.0092592592592595E-2</c:v>
                </c:pt>
                <c:pt idx="6078">
                  <c:v>7.0104166666666676E-2</c:v>
                </c:pt>
                <c:pt idx="6079">
                  <c:v>7.0115740740740742E-2</c:v>
                </c:pt>
                <c:pt idx="6080">
                  <c:v>7.0127314814814809E-2</c:v>
                </c:pt>
                <c:pt idx="6081">
                  <c:v>7.013888888888889E-2</c:v>
                </c:pt>
                <c:pt idx="6082">
                  <c:v>7.0150462962962956E-2</c:v>
                </c:pt>
                <c:pt idx="6083">
                  <c:v>7.0162037037037037E-2</c:v>
                </c:pt>
                <c:pt idx="6084">
                  <c:v>7.0173611111111103E-2</c:v>
                </c:pt>
                <c:pt idx="6085">
                  <c:v>7.0185185185185184E-2</c:v>
                </c:pt>
                <c:pt idx="6086">
                  <c:v>7.0196759259259264E-2</c:v>
                </c:pt>
                <c:pt idx="6087">
                  <c:v>7.0208333333333331E-2</c:v>
                </c:pt>
                <c:pt idx="6088">
                  <c:v>7.0219907407407411E-2</c:v>
                </c:pt>
                <c:pt idx="6089">
                  <c:v>7.0231481481481492E-2</c:v>
                </c:pt>
                <c:pt idx="6090">
                  <c:v>7.0243055555555559E-2</c:v>
                </c:pt>
                <c:pt idx="6091">
                  <c:v>7.0254629629629625E-2</c:v>
                </c:pt>
                <c:pt idx="6092">
                  <c:v>7.0266203703703692E-2</c:v>
                </c:pt>
                <c:pt idx="6093">
                  <c:v>7.0277777777777786E-2</c:v>
                </c:pt>
                <c:pt idx="6094">
                  <c:v>7.0289351851851853E-2</c:v>
                </c:pt>
                <c:pt idx="6095">
                  <c:v>7.0300925925925919E-2</c:v>
                </c:pt>
                <c:pt idx="6096">
                  <c:v>7.03125E-2</c:v>
                </c:pt>
                <c:pt idx="6097">
                  <c:v>7.0324074074074081E-2</c:v>
                </c:pt>
                <c:pt idx="6098">
                  <c:v>7.0335648148148147E-2</c:v>
                </c:pt>
                <c:pt idx="6099">
                  <c:v>7.0347222222222214E-2</c:v>
                </c:pt>
                <c:pt idx="6100">
                  <c:v>7.0358796296296308E-2</c:v>
                </c:pt>
                <c:pt idx="6101">
                  <c:v>7.0370370370370375E-2</c:v>
                </c:pt>
                <c:pt idx="6102">
                  <c:v>7.0381944444444441E-2</c:v>
                </c:pt>
                <c:pt idx="6103">
                  <c:v>7.0393518518518508E-2</c:v>
                </c:pt>
                <c:pt idx="6104">
                  <c:v>7.0405092592592589E-2</c:v>
                </c:pt>
                <c:pt idx="6105">
                  <c:v>7.0416666666666669E-2</c:v>
                </c:pt>
                <c:pt idx="6106">
                  <c:v>7.0428240740740736E-2</c:v>
                </c:pt>
                <c:pt idx="6107">
                  <c:v>7.0439814814814816E-2</c:v>
                </c:pt>
                <c:pt idx="6108">
                  <c:v>7.0451388888888897E-2</c:v>
                </c:pt>
                <c:pt idx="6109">
                  <c:v>7.0462962962962963E-2</c:v>
                </c:pt>
                <c:pt idx="6110">
                  <c:v>7.0474537037037044E-2</c:v>
                </c:pt>
                <c:pt idx="6111">
                  <c:v>7.048611111111111E-2</c:v>
                </c:pt>
                <c:pt idx="6112">
                  <c:v>7.0497685185185191E-2</c:v>
                </c:pt>
                <c:pt idx="6113">
                  <c:v>7.0509259259259258E-2</c:v>
                </c:pt>
                <c:pt idx="6114">
                  <c:v>7.0520833333333324E-2</c:v>
                </c:pt>
                <c:pt idx="6115">
                  <c:v>7.0532407407407405E-2</c:v>
                </c:pt>
                <c:pt idx="6116">
                  <c:v>7.0543981481481485E-2</c:v>
                </c:pt>
                <c:pt idx="6117">
                  <c:v>7.0555555555555552E-2</c:v>
                </c:pt>
                <c:pt idx="6118">
                  <c:v>7.0567129629629632E-2</c:v>
                </c:pt>
                <c:pt idx="6119">
                  <c:v>7.0578703703703713E-2</c:v>
                </c:pt>
                <c:pt idx="6120">
                  <c:v>7.059027777777778E-2</c:v>
                </c:pt>
                <c:pt idx="6121">
                  <c:v>7.0601851851851846E-2</c:v>
                </c:pt>
                <c:pt idx="6122">
                  <c:v>7.0613425925925913E-2</c:v>
                </c:pt>
                <c:pt idx="6123">
                  <c:v>7.0625000000000007E-2</c:v>
                </c:pt>
                <c:pt idx="6124">
                  <c:v>7.0636574074074074E-2</c:v>
                </c:pt>
                <c:pt idx="6125">
                  <c:v>7.064814814814814E-2</c:v>
                </c:pt>
                <c:pt idx="6126">
                  <c:v>7.0659722222222221E-2</c:v>
                </c:pt>
                <c:pt idx="6127">
                  <c:v>7.0671296296296301E-2</c:v>
                </c:pt>
                <c:pt idx="6128">
                  <c:v>7.0682870370370368E-2</c:v>
                </c:pt>
                <c:pt idx="6129">
                  <c:v>7.0694444444444449E-2</c:v>
                </c:pt>
                <c:pt idx="6130">
                  <c:v>7.0706018518518529E-2</c:v>
                </c:pt>
                <c:pt idx="6131">
                  <c:v>7.0717592592592596E-2</c:v>
                </c:pt>
                <c:pt idx="6132">
                  <c:v>7.0729166666666662E-2</c:v>
                </c:pt>
                <c:pt idx="6133">
                  <c:v>7.0740740740740743E-2</c:v>
                </c:pt>
                <c:pt idx="6134">
                  <c:v>7.075231481481481E-2</c:v>
                </c:pt>
                <c:pt idx="6135">
                  <c:v>7.076388888888889E-2</c:v>
                </c:pt>
                <c:pt idx="6136">
                  <c:v>7.0775462962962957E-2</c:v>
                </c:pt>
                <c:pt idx="6137">
                  <c:v>7.0787037037037037E-2</c:v>
                </c:pt>
                <c:pt idx="6138">
                  <c:v>7.0798611111111118E-2</c:v>
                </c:pt>
                <c:pt idx="6139">
                  <c:v>7.0810185185185184E-2</c:v>
                </c:pt>
                <c:pt idx="6140">
                  <c:v>7.0821759259259265E-2</c:v>
                </c:pt>
                <c:pt idx="6141">
                  <c:v>7.0833333333333331E-2</c:v>
                </c:pt>
                <c:pt idx="6142">
                  <c:v>7.0844907407407412E-2</c:v>
                </c:pt>
                <c:pt idx="6143">
                  <c:v>7.0856481481481479E-2</c:v>
                </c:pt>
                <c:pt idx="6144">
                  <c:v>7.0868055555555545E-2</c:v>
                </c:pt>
                <c:pt idx="6145">
                  <c:v>7.0879629629629626E-2</c:v>
                </c:pt>
                <c:pt idx="6146">
                  <c:v>7.0891203703703706E-2</c:v>
                </c:pt>
                <c:pt idx="6147">
                  <c:v>7.0902777777777773E-2</c:v>
                </c:pt>
                <c:pt idx="6148">
                  <c:v>7.0914351851851853E-2</c:v>
                </c:pt>
                <c:pt idx="6149">
                  <c:v>7.0925925925925934E-2</c:v>
                </c:pt>
                <c:pt idx="6150">
                  <c:v>7.0937500000000001E-2</c:v>
                </c:pt>
                <c:pt idx="6151">
                  <c:v>7.0949074074074067E-2</c:v>
                </c:pt>
                <c:pt idx="6152">
                  <c:v>7.0960648148148148E-2</c:v>
                </c:pt>
                <c:pt idx="6153">
                  <c:v>7.0972222222222228E-2</c:v>
                </c:pt>
                <c:pt idx="6154">
                  <c:v>7.0983796296296295E-2</c:v>
                </c:pt>
                <c:pt idx="6155">
                  <c:v>7.0995370370370361E-2</c:v>
                </c:pt>
                <c:pt idx="6156">
                  <c:v>7.1006944444444442E-2</c:v>
                </c:pt>
                <c:pt idx="6157">
                  <c:v>7.1018518518518522E-2</c:v>
                </c:pt>
                <c:pt idx="6158">
                  <c:v>7.1030092592592589E-2</c:v>
                </c:pt>
                <c:pt idx="6159">
                  <c:v>7.104166666666667E-2</c:v>
                </c:pt>
                <c:pt idx="6160">
                  <c:v>7.105324074074075E-2</c:v>
                </c:pt>
                <c:pt idx="6161">
                  <c:v>7.1064814814814817E-2</c:v>
                </c:pt>
                <c:pt idx="6162">
                  <c:v>7.1076388888888883E-2</c:v>
                </c:pt>
                <c:pt idx="6163">
                  <c:v>7.1087962962962964E-2</c:v>
                </c:pt>
                <c:pt idx="6164">
                  <c:v>7.1099537037037031E-2</c:v>
                </c:pt>
                <c:pt idx="6165">
                  <c:v>7.1111111111111111E-2</c:v>
                </c:pt>
                <c:pt idx="6166">
                  <c:v>7.1122685185185178E-2</c:v>
                </c:pt>
                <c:pt idx="6167">
                  <c:v>7.1134259259259258E-2</c:v>
                </c:pt>
                <c:pt idx="6168">
                  <c:v>7.1145833333333339E-2</c:v>
                </c:pt>
                <c:pt idx="6169">
                  <c:v>7.1157407407407405E-2</c:v>
                </c:pt>
                <c:pt idx="6170">
                  <c:v>7.1168981481481486E-2</c:v>
                </c:pt>
                <c:pt idx="6171">
                  <c:v>7.1180555555555566E-2</c:v>
                </c:pt>
                <c:pt idx="6172">
                  <c:v>7.1192129629629633E-2</c:v>
                </c:pt>
                <c:pt idx="6173">
                  <c:v>7.12037037037037E-2</c:v>
                </c:pt>
                <c:pt idx="6174">
                  <c:v>7.1215277777777766E-2</c:v>
                </c:pt>
                <c:pt idx="6175">
                  <c:v>7.1226851851851861E-2</c:v>
                </c:pt>
                <c:pt idx="6176">
                  <c:v>7.1238425925925927E-2</c:v>
                </c:pt>
                <c:pt idx="6177">
                  <c:v>7.1249999999999994E-2</c:v>
                </c:pt>
                <c:pt idx="6178">
                  <c:v>7.1261574074074074E-2</c:v>
                </c:pt>
                <c:pt idx="6179">
                  <c:v>7.1273148148148155E-2</c:v>
                </c:pt>
                <c:pt idx="6180">
                  <c:v>7.1284722222222222E-2</c:v>
                </c:pt>
                <c:pt idx="6181">
                  <c:v>7.1296296296296288E-2</c:v>
                </c:pt>
                <c:pt idx="6182">
                  <c:v>7.1307870370370369E-2</c:v>
                </c:pt>
                <c:pt idx="6183">
                  <c:v>7.1319444444444449E-2</c:v>
                </c:pt>
                <c:pt idx="6184">
                  <c:v>7.1331018518518516E-2</c:v>
                </c:pt>
                <c:pt idx="6185">
                  <c:v>7.1342592592592582E-2</c:v>
                </c:pt>
                <c:pt idx="6186">
                  <c:v>7.1354166666666663E-2</c:v>
                </c:pt>
                <c:pt idx="6187">
                  <c:v>7.1365740740740743E-2</c:v>
                </c:pt>
                <c:pt idx="6188">
                  <c:v>7.137731481481481E-2</c:v>
                </c:pt>
                <c:pt idx="6189">
                  <c:v>7.1388888888888891E-2</c:v>
                </c:pt>
                <c:pt idx="6190">
                  <c:v>7.1400462962962971E-2</c:v>
                </c:pt>
                <c:pt idx="6191">
                  <c:v>7.1412037037037038E-2</c:v>
                </c:pt>
                <c:pt idx="6192">
                  <c:v>7.1423611111111118E-2</c:v>
                </c:pt>
                <c:pt idx="6193">
                  <c:v>7.1435185185185185E-2</c:v>
                </c:pt>
                <c:pt idx="6194">
                  <c:v>7.1446759259259265E-2</c:v>
                </c:pt>
                <c:pt idx="6195">
                  <c:v>7.1458333333333332E-2</c:v>
                </c:pt>
                <c:pt idx="6196">
                  <c:v>7.1469907407407399E-2</c:v>
                </c:pt>
                <c:pt idx="6197">
                  <c:v>7.1481481481481479E-2</c:v>
                </c:pt>
                <c:pt idx="6198">
                  <c:v>7.149305555555556E-2</c:v>
                </c:pt>
                <c:pt idx="6199">
                  <c:v>7.1504629629629626E-2</c:v>
                </c:pt>
                <c:pt idx="6200">
                  <c:v>7.1516203703703707E-2</c:v>
                </c:pt>
                <c:pt idx="6201">
                  <c:v>7.1527777777777787E-2</c:v>
                </c:pt>
                <c:pt idx="6202">
                  <c:v>7.1539351851851854E-2</c:v>
                </c:pt>
                <c:pt idx="6203">
                  <c:v>7.1550925925925921E-2</c:v>
                </c:pt>
                <c:pt idx="6204">
                  <c:v>7.1562499999999987E-2</c:v>
                </c:pt>
                <c:pt idx="6205">
                  <c:v>7.1574074074074082E-2</c:v>
                </c:pt>
                <c:pt idx="6206">
                  <c:v>7.1585648148148148E-2</c:v>
                </c:pt>
                <c:pt idx="6207">
                  <c:v>7.1597222222222215E-2</c:v>
                </c:pt>
                <c:pt idx="6208">
                  <c:v>7.1608796296296295E-2</c:v>
                </c:pt>
                <c:pt idx="6209">
                  <c:v>7.1620370370370376E-2</c:v>
                </c:pt>
                <c:pt idx="6210">
                  <c:v>7.1631944444444443E-2</c:v>
                </c:pt>
                <c:pt idx="6211">
                  <c:v>7.1643518518518523E-2</c:v>
                </c:pt>
                <c:pt idx="6212">
                  <c:v>7.165509259259259E-2</c:v>
                </c:pt>
                <c:pt idx="6213">
                  <c:v>7.166666666666667E-2</c:v>
                </c:pt>
                <c:pt idx="6214">
                  <c:v>7.1678240740740737E-2</c:v>
                </c:pt>
                <c:pt idx="6215">
                  <c:v>7.1689814814814817E-2</c:v>
                </c:pt>
                <c:pt idx="6216">
                  <c:v>7.1701388888888884E-2</c:v>
                </c:pt>
                <c:pt idx="6217">
                  <c:v>7.1712962962962964E-2</c:v>
                </c:pt>
                <c:pt idx="6218">
                  <c:v>7.1724537037037031E-2</c:v>
                </c:pt>
                <c:pt idx="6219">
                  <c:v>7.1736111111111112E-2</c:v>
                </c:pt>
                <c:pt idx="6220">
                  <c:v>7.1747685185185192E-2</c:v>
                </c:pt>
                <c:pt idx="6221">
                  <c:v>7.1759259259259259E-2</c:v>
                </c:pt>
                <c:pt idx="6222">
                  <c:v>7.1770833333333339E-2</c:v>
                </c:pt>
                <c:pt idx="6223">
                  <c:v>7.1782407407407406E-2</c:v>
                </c:pt>
                <c:pt idx="6224">
                  <c:v>7.1793981481481486E-2</c:v>
                </c:pt>
                <c:pt idx="6225">
                  <c:v>7.1805555555555553E-2</c:v>
                </c:pt>
                <c:pt idx="6226">
                  <c:v>7.181712962962962E-2</c:v>
                </c:pt>
                <c:pt idx="6227">
                  <c:v>7.18287037037037E-2</c:v>
                </c:pt>
                <c:pt idx="6228">
                  <c:v>7.1840277777777781E-2</c:v>
                </c:pt>
                <c:pt idx="6229">
                  <c:v>7.1851851851851847E-2</c:v>
                </c:pt>
                <c:pt idx="6230">
                  <c:v>7.1863425925925928E-2</c:v>
                </c:pt>
                <c:pt idx="6231">
                  <c:v>7.1875000000000008E-2</c:v>
                </c:pt>
                <c:pt idx="6232">
                  <c:v>7.1886574074074075E-2</c:v>
                </c:pt>
                <c:pt idx="6233">
                  <c:v>7.1898148148148142E-2</c:v>
                </c:pt>
                <c:pt idx="6234">
                  <c:v>7.1909722222222222E-2</c:v>
                </c:pt>
                <c:pt idx="6235">
                  <c:v>7.1921296296296303E-2</c:v>
                </c:pt>
                <c:pt idx="6236">
                  <c:v>7.1932870370370369E-2</c:v>
                </c:pt>
                <c:pt idx="6237">
                  <c:v>7.1944444444444436E-2</c:v>
                </c:pt>
                <c:pt idx="6238">
                  <c:v>7.1956018518518516E-2</c:v>
                </c:pt>
                <c:pt idx="6239">
                  <c:v>7.1967592592592597E-2</c:v>
                </c:pt>
                <c:pt idx="6240">
                  <c:v>7.1979166666666664E-2</c:v>
                </c:pt>
                <c:pt idx="6241">
                  <c:v>7.1990740740740744E-2</c:v>
                </c:pt>
                <c:pt idx="6242">
                  <c:v>7.2002314814814811E-2</c:v>
                </c:pt>
                <c:pt idx="6243">
                  <c:v>7.2013888888888891E-2</c:v>
                </c:pt>
                <c:pt idx="6244">
                  <c:v>7.2025462962962958E-2</c:v>
                </c:pt>
                <c:pt idx="6245">
                  <c:v>7.2037037037037038E-2</c:v>
                </c:pt>
                <c:pt idx="6246">
                  <c:v>7.2048611111111105E-2</c:v>
                </c:pt>
                <c:pt idx="6247">
                  <c:v>7.2060185185185185E-2</c:v>
                </c:pt>
                <c:pt idx="6248">
                  <c:v>7.2071759259259252E-2</c:v>
                </c:pt>
                <c:pt idx="6249">
                  <c:v>7.2083333333333333E-2</c:v>
                </c:pt>
                <c:pt idx="6250">
                  <c:v>7.2094907407407413E-2</c:v>
                </c:pt>
                <c:pt idx="6251">
                  <c:v>7.210648148148148E-2</c:v>
                </c:pt>
                <c:pt idx="6252">
                  <c:v>7.211805555555556E-2</c:v>
                </c:pt>
                <c:pt idx="6253">
                  <c:v>7.2129629629629641E-2</c:v>
                </c:pt>
                <c:pt idx="6254">
                  <c:v>7.2141203703703707E-2</c:v>
                </c:pt>
                <c:pt idx="6255">
                  <c:v>7.2152777777777774E-2</c:v>
                </c:pt>
                <c:pt idx="6256">
                  <c:v>7.2164351851851841E-2</c:v>
                </c:pt>
                <c:pt idx="6257">
                  <c:v>7.2175925925925921E-2</c:v>
                </c:pt>
                <c:pt idx="6258">
                  <c:v>7.2187500000000002E-2</c:v>
                </c:pt>
                <c:pt idx="6259">
                  <c:v>7.2199074074074068E-2</c:v>
                </c:pt>
                <c:pt idx="6260">
                  <c:v>7.2199074074074068E-2</c:v>
                </c:pt>
                <c:pt idx="6261">
                  <c:v>7.2210648148148149E-2</c:v>
                </c:pt>
                <c:pt idx="6262">
                  <c:v>7.2222222222222229E-2</c:v>
                </c:pt>
                <c:pt idx="6263">
                  <c:v>7.2233796296296296E-2</c:v>
                </c:pt>
                <c:pt idx="6264">
                  <c:v>7.2245370370370363E-2</c:v>
                </c:pt>
                <c:pt idx="6265">
                  <c:v>7.2256944444444443E-2</c:v>
                </c:pt>
                <c:pt idx="6266">
                  <c:v>7.2268518518518524E-2</c:v>
                </c:pt>
                <c:pt idx="6267">
                  <c:v>7.228009259259259E-2</c:v>
                </c:pt>
                <c:pt idx="6268">
                  <c:v>7.2291666666666657E-2</c:v>
                </c:pt>
                <c:pt idx="6269">
                  <c:v>7.2303240740740737E-2</c:v>
                </c:pt>
                <c:pt idx="6270">
                  <c:v>7.2314814814814818E-2</c:v>
                </c:pt>
                <c:pt idx="6271">
                  <c:v>7.2326388888888885E-2</c:v>
                </c:pt>
                <c:pt idx="6272">
                  <c:v>7.2337962962962965E-2</c:v>
                </c:pt>
                <c:pt idx="6273">
                  <c:v>7.2349537037037046E-2</c:v>
                </c:pt>
                <c:pt idx="6274">
                  <c:v>7.2361111111111112E-2</c:v>
                </c:pt>
                <c:pt idx="6275">
                  <c:v>7.2372685185185193E-2</c:v>
                </c:pt>
                <c:pt idx="6276">
                  <c:v>7.2384259259259259E-2</c:v>
                </c:pt>
                <c:pt idx="6277">
                  <c:v>7.239583333333334E-2</c:v>
                </c:pt>
                <c:pt idx="6278">
                  <c:v>7.2407407407407406E-2</c:v>
                </c:pt>
                <c:pt idx="6279">
                  <c:v>7.2418981481481473E-2</c:v>
                </c:pt>
                <c:pt idx="6280">
                  <c:v>7.2430555555555554E-2</c:v>
                </c:pt>
                <c:pt idx="6281">
                  <c:v>7.2442129629629634E-2</c:v>
                </c:pt>
                <c:pt idx="6282">
                  <c:v>7.2453703703703701E-2</c:v>
                </c:pt>
                <c:pt idx="6283">
                  <c:v>7.2465277777777781E-2</c:v>
                </c:pt>
                <c:pt idx="6284">
                  <c:v>7.2476851851851862E-2</c:v>
                </c:pt>
                <c:pt idx="6285">
                  <c:v>7.2488425925925928E-2</c:v>
                </c:pt>
                <c:pt idx="6286">
                  <c:v>7.2499999999999995E-2</c:v>
                </c:pt>
                <c:pt idx="6287">
                  <c:v>7.2511574074074062E-2</c:v>
                </c:pt>
                <c:pt idx="6288">
                  <c:v>7.2523148148148142E-2</c:v>
                </c:pt>
                <c:pt idx="6289">
                  <c:v>7.2534722222222223E-2</c:v>
                </c:pt>
                <c:pt idx="6290">
                  <c:v>7.2546296296296289E-2</c:v>
                </c:pt>
                <c:pt idx="6291">
                  <c:v>7.255787037037037E-2</c:v>
                </c:pt>
                <c:pt idx="6292">
                  <c:v>7.256944444444445E-2</c:v>
                </c:pt>
                <c:pt idx="6293">
                  <c:v>7.2581018518518517E-2</c:v>
                </c:pt>
                <c:pt idx="6294">
                  <c:v>7.2592592592592597E-2</c:v>
                </c:pt>
                <c:pt idx="6295">
                  <c:v>7.2604166666666664E-2</c:v>
                </c:pt>
                <c:pt idx="6296">
                  <c:v>7.2615740740740745E-2</c:v>
                </c:pt>
                <c:pt idx="6297">
                  <c:v>7.2627314814814811E-2</c:v>
                </c:pt>
                <c:pt idx="6298">
                  <c:v>7.2638888888888892E-2</c:v>
                </c:pt>
                <c:pt idx="6299">
                  <c:v>7.2650462962962958E-2</c:v>
                </c:pt>
                <c:pt idx="6300">
                  <c:v>7.2662037037037039E-2</c:v>
                </c:pt>
                <c:pt idx="6301">
                  <c:v>7.2673611111111105E-2</c:v>
                </c:pt>
                <c:pt idx="6302">
                  <c:v>7.2685185185185186E-2</c:v>
                </c:pt>
                <c:pt idx="6303">
                  <c:v>7.2696759259259267E-2</c:v>
                </c:pt>
                <c:pt idx="6304">
                  <c:v>7.2708333333333333E-2</c:v>
                </c:pt>
                <c:pt idx="6305">
                  <c:v>7.2719907407407414E-2</c:v>
                </c:pt>
                <c:pt idx="6306">
                  <c:v>7.273148148148148E-2</c:v>
                </c:pt>
                <c:pt idx="6307">
                  <c:v>7.2743055555555561E-2</c:v>
                </c:pt>
                <c:pt idx="6308">
                  <c:v>7.2754629629629627E-2</c:v>
                </c:pt>
                <c:pt idx="6309">
                  <c:v>7.2766203703703694E-2</c:v>
                </c:pt>
                <c:pt idx="6310">
                  <c:v>7.2777777777777775E-2</c:v>
                </c:pt>
                <c:pt idx="6311">
                  <c:v>7.2789351851851855E-2</c:v>
                </c:pt>
                <c:pt idx="6312">
                  <c:v>7.2800925925925922E-2</c:v>
                </c:pt>
                <c:pt idx="6313">
                  <c:v>7.2812500000000002E-2</c:v>
                </c:pt>
                <c:pt idx="6314">
                  <c:v>7.2824074074074083E-2</c:v>
                </c:pt>
                <c:pt idx="6315">
                  <c:v>7.2835648148148149E-2</c:v>
                </c:pt>
                <c:pt idx="6316">
                  <c:v>7.2847222222222216E-2</c:v>
                </c:pt>
                <c:pt idx="6317">
                  <c:v>7.2858796296296297E-2</c:v>
                </c:pt>
                <c:pt idx="6318">
                  <c:v>7.2870370370370363E-2</c:v>
                </c:pt>
                <c:pt idx="6319">
                  <c:v>7.2881944444444444E-2</c:v>
                </c:pt>
                <c:pt idx="6320">
                  <c:v>7.289351851851851E-2</c:v>
                </c:pt>
                <c:pt idx="6321">
                  <c:v>7.2905092592592591E-2</c:v>
                </c:pt>
                <c:pt idx="6322">
                  <c:v>7.2916666666666671E-2</c:v>
                </c:pt>
                <c:pt idx="6323">
                  <c:v>7.2928240740740738E-2</c:v>
                </c:pt>
                <c:pt idx="6324">
                  <c:v>7.2939814814814818E-2</c:v>
                </c:pt>
                <c:pt idx="6325">
                  <c:v>7.2951388888888885E-2</c:v>
                </c:pt>
                <c:pt idx="6326">
                  <c:v>7.2962962962962966E-2</c:v>
                </c:pt>
                <c:pt idx="6327">
                  <c:v>7.2974537037037032E-2</c:v>
                </c:pt>
                <c:pt idx="6328">
                  <c:v>7.2986111111111113E-2</c:v>
                </c:pt>
                <c:pt idx="6329">
                  <c:v>7.2997685185185179E-2</c:v>
                </c:pt>
                <c:pt idx="6330">
                  <c:v>7.300925925925926E-2</c:v>
                </c:pt>
                <c:pt idx="6331">
                  <c:v>7.3020833333333326E-2</c:v>
                </c:pt>
                <c:pt idx="6332">
                  <c:v>7.3032407407407407E-2</c:v>
                </c:pt>
                <c:pt idx="6333">
                  <c:v>7.3043981481481488E-2</c:v>
                </c:pt>
                <c:pt idx="6334">
                  <c:v>7.3055555555555554E-2</c:v>
                </c:pt>
                <c:pt idx="6335">
                  <c:v>7.3067129629629635E-2</c:v>
                </c:pt>
                <c:pt idx="6336">
                  <c:v>7.3078703703703715E-2</c:v>
                </c:pt>
                <c:pt idx="6337">
                  <c:v>7.3090277777777782E-2</c:v>
                </c:pt>
                <c:pt idx="6338">
                  <c:v>7.3101851851851848E-2</c:v>
                </c:pt>
                <c:pt idx="6339">
                  <c:v>7.3113425925925915E-2</c:v>
                </c:pt>
                <c:pt idx="6340">
                  <c:v>7.3124999999999996E-2</c:v>
                </c:pt>
                <c:pt idx="6341">
                  <c:v>7.3136574074074076E-2</c:v>
                </c:pt>
                <c:pt idx="6342">
                  <c:v>7.3148148148148143E-2</c:v>
                </c:pt>
                <c:pt idx="6343">
                  <c:v>7.3159722222222223E-2</c:v>
                </c:pt>
                <c:pt idx="6344">
                  <c:v>7.3171296296296304E-2</c:v>
                </c:pt>
                <c:pt idx="6345">
                  <c:v>7.318287037037037E-2</c:v>
                </c:pt>
                <c:pt idx="6346">
                  <c:v>7.3194444444444437E-2</c:v>
                </c:pt>
                <c:pt idx="6347">
                  <c:v>7.3206018518518517E-2</c:v>
                </c:pt>
                <c:pt idx="6348">
                  <c:v>7.3217592592592584E-2</c:v>
                </c:pt>
                <c:pt idx="6349">
                  <c:v>7.3229166666666665E-2</c:v>
                </c:pt>
                <c:pt idx="6350">
                  <c:v>7.3240740740740731E-2</c:v>
                </c:pt>
                <c:pt idx="6351">
                  <c:v>7.3252314814814812E-2</c:v>
                </c:pt>
                <c:pt idx="6352">
                  <c:v>7.3263888888888892E-2</c:v>
                </c:pt>
                <c:pt idx="6353">
                  <c:v>7.3275462962962959E-2</c:v>
                </c:pt>
                <c:pt idx="6354">
                  <c:v>7.3287037037037039E-2</c:v>
                </c:pt>
                <c:pt idx="6355">
                  <c:v>7.329861111111112E-2</c:v>
                </c:pt>
                <c:pt idx="6356">
                  <c:v>7.3310185185185187E-2</c:v>
                </c:pt>
                <c:pt idx="6357">
                  <c:v>7.3321759259259267E-2</c:v>
                </c:pt>
                <c:pt idx="6358">
                  <c:v>7.3333333333333334E-2</c:v>
                </c:pt>
                <c:pt idx="6359">
                  <c:v>7.3344907407407414E-2</c:v>
                </c:pt>
                <c:pt idx="6360">
                  <c:v>7.3356481481481481E-2</c:v>
                </c:pt>
                <c:pt idx="6361">
                  <c:v>7.3368055555555547E-2</c:v>
                </c:pt>
                <c:pt idx="6362">
                  <c:v>7.3379629629629628E-2</c:v>
                </c:pt>
                <c:pt idx="6363">
                  <c:v>7.3391203703703708E-2</c:v>
                </c:pt>
                <c:pt idx="6364">
                  <c:v>7.3402777777777775E-2</c:v>
                </c:pt>
                <c:pt idx="6365">
                  <c:v>7.3414351851851856E-2</c:v>
                </c:pt>
                <c:pt idx="6366">
                  <c:v>7.3425925925925936E-2</c:v>
                </c:pt>
                <c:pt idx="6367">
                  <c:v>7.3437500000000003E-2</c:v>
                </c:pt>
                <c:pt idx="6368">
                  <c:v>7.3449074074074069E-2</c:v>
                </c:pt>
                <c:pt idx="6369">
                  <c:v>7.3460648148148136E-2</c:v>
                </c:pt>
                <c:pt idx="6370">
                  <c:v>7.3472222222222217E-2</c:v>
                </c:pt>
                <c:pt idx="6371">
                  <c:v>7.3483796296296297E-2</c:v>
                </c:pt>
                <c:pt idx="6372">
                  <c:v>7.3495370370370364E-2</c:v>
                </c:pt>
                <c:pt idx="6373">
                  <c:v>7.3506944444444444E-2</c:v>
                </c:pt>
                <c:pt idx="6374">
                  <c:v>7.3518518518518525E-2</c:v>
                </c:pt>
                <c:pt idx="6375">
                  <c:v>7.3530092592592591E-2</c:v>
                </c:pt>
                <c:pt idx="6376">
                  <c:v>7.3541666666666672E-2</c:v>
                </c:pt>
                <c:pt idx="6377">
                  <c:v>7.3553240740740738E-2</c:v>
                </c:pt>
                <c:pt idx="6378">
                  <c:v>7.3564814814814819E-2</c:v>
                </c:pt>
                <c:pt idx="6379">
                  <c:v>7.3576388888888886E-2</c:v>
                </c:pt>
                <c:pt idx="6380">
                  <c:v>7.3587962962962966E-2</c:v>
                </c:pt>
                <c:pt idx="6381">
                  <c:v>7.3599537037037033E-2</c:v>
                </c:pt>
                <c:pt idx="6382">
                  <c:v>7.3611111111111113E-2</c:v>
                </c:pt>
                <c:pt idx="6383">
                  <c:v>7.362268518518518E-2</c:v>
                </c:pt>
                <c:pt idx="6384">
                  <c:v>7.363425925925926E-2</c:v>
                </c:pt>
                <c:pt idx="6385">
                  <c:v>7.3645833333333341E-2</c:v>
                </c:pt>
                <c:pt idx="6386">
                  <c:v>7.3657407407407408E-2</c:v>
                </c:pt>
                <c:pt idx="6387">
                  <c:v>7.3668981481481488E-2</c:v>
                </c:pt>
                <c:pt idx="6388">
                  <c:v>7.3680555555555555E-2</c:v>
                </c:pt>
                <c:pt idx="6389">
                  <c:v>7.3692129629629635E-2</c:v>
                </c:pt>
                <c:pt idx="6390">
                  <c:v>7.3703703703703702E-2</c:v>
                </c:pt>
                <c:pt idx="6391">
                  <c:v>7.3715277777777768E-2</c:v>
                </c:pt>
                <c:pt idx="6392">
                  <c:v>7.3726851851851849E-2</c:v>
                </c:pt>
                <c:pt idx="6393">
                  <c:v>7.3738425925925929E-2</c:v>
                </c:pt>
                <c:pt idx="6394">
                  <c:v>7.3749999999999996E-2</c:v>
                </c:pt>
                <c:pt idx="6395">
                  <c:v>7.3761574074074077E-2</c:v>
                </c:pt>
                <c:pt idx="6396">
                  <c:v>7.3773148148148157E-2</c:v>
                </c:pt>
                <c:pt idx="6397">
                  <c:v>7.3784722222222224E-2</c:v>
                </c:pt>
                <c:pt idx="6398">
                  <c:v>7.379629629629629E-2</c:v>
                </c:pt>
                <c:pt idx="6399">
                  <c:v>7.3807870370370371E-2</c:v>
                </c:pt>
                <c:pt idx="6400">
                  <c:v>7.3819444444444438E-2</c:v>
                </c:pt>
                <c:pt idx="6401">
                  <c:v>7.3831018518518518E-2</c:v>
                </c:pt>
                <c:pt idx="6402">
                  <c:v>7.3842592592592585E-2</c:v>
                </c:pt>
                <c:pt idx="6403">
                  <c:v>7.3854166666666665E-2</c:v>
                </c:pt>
                <c:pt idx="6404">
                  <c:v>7.3865740740740746E-2</c:v>
                </c:pt>
                <c:pt idx="6405">
                  <c:v>7.3877314814814812E-2</c:v>
                </c:pt>
                <c:pt idx="6406">
                  <c:v>7.3888888888888893E-2</c:v>
                </c:pt>
                <c:pt idx="6407">
                  <c:v>7.3900462962962959E-2</c:v>
                </c:pt>
                <c:pt idx="6408">
                  <c:v>7.391203703703704E-2</c:v>
                </c:pt>
                <c:pt idx="6409">
                  <c:v>7.3923611111111107E-2</c:v>
                </c:pt>
                <c:pt idx="6410">
                  <c:v>7.3935185185185187E-2</c:v>
                </c:pt>
                <c:pt idx="6411">
                  <c:v>7.3946759259259254E-2</c:v>
                </c:pt>
                <c:pt idx="6412">
                  <c:v>7.3958333333333334E-2</c:v>
                </c:pt>
                <c:pt idx="6413">
                  <c:v>7.3969907407407401E-2</c:v>
                </c:pt>
                <c:pt idx="6414">
                  <c:v>7.3981481481481481E-2</c:v>
                </c:pt>
                <c:pt idx="6415">
                  <c:v>7.3993055555555562E-2</c:v>
                </c:pt>
                <c:pt idx="6416">
                  <c:v>7.4004629629629629E-2</c:v>
                </c:pt>
                <c:pt idx="6417">
                  <c:v>7.4016203703703709E-2</c:v>
                </c:pt>
                <c:pt idx="6418">
                  <c:v>7.402777777777779E-2</c:v>
                </c:pt>
                <c:pt idx="6419">
                  <c:v>7.4039351851851856E-2</c:v>
                </c:pt>
                <c:pt idx="6420">
                  <c:v>7.4050925925925923E-2</c:v>
                </c:pt>
                <c:pt idx="6421">
                  <c:v>7.4062499999999989E-2</c:v>
                </c:pt>
                <c:pt idx="6422">
                  <c:v>7.407407407407407E-2</c:v>
                </c:pt>
                <c:pt idx="6423">
                  <c:v>7.408564814814815E-2</c:v>
                </c:pt>
                <c:pt idx="6424">
                  <c:v>7.4097222222222217E-2</c:v>
                </c:pt>
                <c:pt idx="6425">
                  <c:v>7.4108796296296298E-2</c:v>
                </c:pt>
                <c:pt idx="6426">
                  <c:v>7.4120370370370378E-2</c:v>
                </c:pt>
                <c:pt idx="6427">
                  <c:v>7.4131944444444445E-2</c:v>
                </c:pt>
                <c:pt idx="6428">
                  <c:v>7.4143518518518511E-2</c:v>
                </c:pt>
                <c:pt idx="6429">
                  <c:v>7.4155092592592592E-2</c:v>
                </c:pt>
                <c:pt idx="6430">
                  <c:v>7.4166666666666659E-2</c:v>
                </c:pt>
                <c:pt idx="6431">
                  <c:v>7.4178240740740739E-2</c:v>
                </c:pt>
                <c:pt idx="6432">
                  <c:v>7.4189814814814806E-2</c:v>
                </c:pt>
                <c:pt idx="6433">
                  <c:v>7.4201388888888886E-2</c:v>
                </c:pt>
                <c:pt idx="6434">
                  <c:v>7.4212962962962967E-2</c:v>
                </c:pt>
                <c:pt idx="6435">
                  <c:v>7.4224537037037033E-2</c:v>
                </c:pt>
                <c:pt idx="6436">
                  <c:v>7.4236111111111114E-2</c:v>
                </c:pt>
                <c:pt idx="6437">
                  <c:v>7.4247685185185194E-2</c:v>
                </c:pt>
                <c:pt idx="6438">
                  <c:v>7.4259259259259261E-2</c:v>
                </c:pt>
                <c:pt idx="6439">
                  <c:v>7.4270833333333341E-2</c:v>
                </c:pt>
                <c:pt idx="6440">
                  <c:v>7.4282407407407408E-2</c:v>
                </c:pt>
                <c:pt idx="6441">
                  <c:v>7.4293981481481489E-2</c:v>
                </c:pt>
                <c:pt idx="6442">
                  <c:v>7.4305555555555555E-2</c:v>
                </c:pt>
                <c:pt idx="6443">
                  <c:v>7.4317129629629622E-2</c:v>
                </c:pt>
                <c:pt idx="6444">
                  <c:v>7.4328703703703702E-2</c:v>
                </c:pt>
                <c:pt idx="6445">
                  <c:v>7.4340277777777783E-2</c:v>
                </c:pt>
                <c:pt idx="6446">
                  <c:v>7.435185185185185E-2</c:v>
                </c:pt>
                <c:pt idx="6447">
                  <c:v>7.436342592592593E-2</c:v>
                </c:pt>
                <c:pt idx="6448">
                  <c:v>7.4375000000000011E-2</c:v>
                </c:pt>
                <c:pt idx="6449">
                  <c:v>7.4386574074074077E-2</c:v>
                </c:pt>
                <c:pt idx="6450">
                  <c:v>7.4398148148148144E-2</c:v>
                </c:pt>
                <c:pt idx="6451">
                  <c:v>7.440972222222221E-2</c:v>
                </c:pt>
                <c:pt idx="6452">
                  <c:v>7.4421296296296291E-2</c:v>
                </c:pt>
                <c:pt idx="6453">
                  <c:v>7.4432870370370371E-2</c:v>
                </c:pt>
                <c:pt idx="6454">
                  <c:v>7.4444444444444438E-2</c:v>
                </c:pt>
                <c:pt idx="6455">
                  <c:v>7.4456018518518519E-2</c:v>
                </c:pt>
                <c:pt idx="6456">
                  <c:v>7.4467592592592599E-2</c:v>
                </c:pt>
                <c:pt idx="6457">
                  <c:v>7.4479166666666666E-2</c:v>
                </c:pt>
                <c:pt idx="6458">
                  <c:v>7.4490740740740746E-2</c:v>
                </c:pt>
                <c:pt idx="6459">
                  <c:v>7.4502314814814813E-2</c:v>
                </c:pt>
                <c:pt idx="6460">
                  <c:v>7.4513888888888893E-2</c:v>
                </c:pt>
                <c:pt idx="6461">
                  <c:v>7.452546296296296E-2</c:v>
                </c:pt>
                <c:pt idx="6462">
                  <c:v>7.4537037037037041E-2</c:v>
                </c:pt>
                <c:pt idx="6463">
                  <c:v>7.4548611111111107E-2</c:v>
                </c:pt>
                <c:pt idx="6464">
                  <c:v>7.4560185185185188E-2</c:v>
                </c:pt>
                <c:pt idx="6465">
                  <c:v>7.4571759259259254E-2</c:v>
                </c:pt>
                <c:pt idx="6466">
                  <c:v>7.4583333333333335E-2</c:v>
                </c:pt>
                <c:pt idx="6467">
                  <c:v>7.4594907407407415E-2</c:v>
                </c:pt>
                <c:pt idx="6468">
                  <c:v>7.4606481481481482E-2</c:v>
                </c:pt>
                <c:pt idx="6469">
                  <c:v>7.4618055555555562E-2</c:v>
                </c:pt>
                <c:pt idx="6470">
                  <c:v>7.4629629629629629E-2</c:v>
                </c:pt>
                <c:pt idx="6471">
                  <c:v>7.464120370370371E-2</c:v>
                </c:pt>
                <c:pt idx="6472">
                  <c:v>7.4652777777777776E-2</c:v>
                </c:pt>
                <c:pt idx="6473">
                  <c:v>7.4664351851851843E-2</c:v>
                </c:pt>
                <c:pt idx="6474">
                  <c:v>7.4675925925925923E-2</c:v>
                </c:pt>
                <c:pt idx="6475">
                  <c:v>7.4687500000000004E-2</c:v>
                </c:pt>
                <c:pt idx="6476">
                  <c:v>7.4699074074074071E-2</c:v>
                </c:pt>
                <c:pt idx="6477">
                  <c:v>7.4710648148148151E-2</c:v>
                </c:pt>
                <c:pt idx="6478">
                  <c:v>7.4722222222222232E-2</c:v>
                </c:pt>
                <c:pt idx="6479">
                  <c:v>7.4733796296296298E-2</c:v>
                </c:pt>
                <c:pt idx="6480">
                  <c:v>7.4745370370370365E-2</c:v>
                </c:pt>
                <c:pt idx="6481">
                  <c:v>7.4756944444444445E-2</c:v>
                </c:pt>
                <c:pt idx="6482">
                  <c:v>7.4768518518518512E-2</c:v>
                </c:pt>
                <c:pt idx="6483">
                  <c:v>7.4780092592592592E-2</c:v>
                </c:pt>
                <c:pt idx="6484">
                  <c:v>7.4791666666666659E-2</c:v>
                </c:pt>
                <c:pt idx="6485">
                  <c:v>7.480324074074074E-2</c:v>
                </c:pt>
                <c:pt idx="6486">
                  <c:v>7.481481481481482E-2</c:v>
                </c:pt>
                <c:pt idx="6487">
                  <c:v>7.4826388888888887E-2</c:v>
                </c:pt>
                <c:pt idx="6488">
                  <c:v>7.4837962962962967E-2</c:v>
                </c:pt>
                <c:pt idx="6489">
                  <c:v>7.4849537037037034E-2</c:v>
                </c:pt>
                <c:pt idx="6490">
                  <c:v>7.4861111111111114E-2</c:v>
                </c:pt>
                <c:pt idx="6491">
                  <c:v>7.4872685185185181E-2</c:v>
                </c:pt>
                <c:pt idx="6492">
                  <c:v>7.4884259259259262E-2</c:v>
                </c:pt>
                <c:pt idx="6493">
                  <c:v>7.4895833333333328E-2</c:v>
                </c:pt>
                <c:pt idx="6494">
                  <c:v>7.4907407407407409E-2</c:v>
                </c:pt>
                <c:pt idx="6495">
                  <c:v>7.4918981481481475E-2</c:v>
                </c:pt>
                <c:pt idx="6496">
                  <c:v>7.4930555555555556E-2</c:v>
                </c:pt>
                <c:pt idx="6497">
                  <c:v>7.4942129629629636E-2</c:v>
                </c:pt>
                <c:pt idx="6498">
                  <c:v>7.4953703703703703E-2</c:v>
                </c:pt>
                <c:pt idx="6499">
                  <c:v>7.4965277777777783E-2</c:v>
                </c:pt>
                <c:pt idx="6500">
                  <c:v>7.4976851851851864E-2</c:v>
                </c:pt>
                <c:pt idx="6501">
                  <c:v>7.4988425925925931E-2</c:v>
                </c:pt>
                <c:pt idx="6502">
                  <c:v>7.4999999999999997E-2</c:v>
                </c:pt>
                <c:pt idx="6503">
                  <c:v>7.5011574074074064E-2</c:v>
                </c:pt>
                <c:pt idx="6504">
                  <c:v>7.5023148148148144E-2</c:v>
                </c:pt>
                <c:pt idx="6505">
                  <c:v>7.5034722222222225E-2</c:v>
                </c:pt>
                <c:pt idx="6506">
                  <c:v>7.5046296296296292E-2</c:v>
                </c:pt>
                <c:pt idx="6507">
                  <c:v>7.5057870370370372E-2</c:v>
                </c:pt>
                <c:pt idx="6508">
                  <c:v>7.5069444444444453E-2</c:v>
                </c:pt>
                <c:pt idx="6509">
                  <c:v>7.5081018518518519E-2</c:v>
                </c:pt>
                <c:pt idx="6510">
                  <c:v>7.5092592592592586E-2</c:v>
                </c:pt>
                <c:pt idx="6511">
                  <c:v>7.5104166666666666E-2</c:v>
                </c:pt>
                <c:pt idx="6512">
                  <c:v>7.5115740740740733E-2</c:v>
                </c:pt>
                <c:pt idx="6513">
                  <c:v>7.5127314814814813E-2</c:v>
                </c:pt>
                <c:pt idx="6514">
                  <c:v>7.513888888888888E-2</c:v>
                </c:pt>
                <c:pt idx="6515">
                  <c:v>7.5150462962962961E-2</c:v>
                </c:pt>
                <c:pt idx="6516">
                  <c:v>7.5162037037037041E-2</c:v>
                </c:pt>
                <c:pt idx="6517">
                  <c:v>7.5173611111111108E-2</c:v>
                </c:pt>
                <c:pt idx="6518">
                  <c:v>7.5185185185185188E-2</c:v>
                </c:pt>
                <c:pt idx="6519">
                  <c:v>7.5196759259259269E-2</c:v>
                </c:pt>
                <c:pt idx="6520">
                  <c:v>7.5208333333333335E-2</c:v>
                </c:pt>
                <c:pt idx="6521">
                  <c:v>7.5219907407407416E-2</c:v>
                </c:pt>
                <c:pt idx="6522">
                  <c:v>7.5231481481481483E-2</c:v>
                </c:pt>
                <c:pt idx="6523">
                  <c:v>7.5243055555555563E-2</c:v>
                </c:pt>
                <c:pt idx="6524">
                  <c:v>7.525462962962963E-2</c:v>
                </c:pt>
                <c:pt idx="6525">
                  <c:v>7.5266203703703696E-2</c:v>
                </c:pt>
                <c:pt idx="6526">
                  <c:v>7.5277777777777777E-2</c:v>
                </c:pt>
                <c:pt idx="6527">
                  <c:v>7.5289351851851857E-2</c:v>
                </c:pt>
                <c:pt idx="6528">
                  <c:v>7.5300925925925924E-2</c:v>
                </c:pt>
                <c:pt idx="6529">
                  <c:v>7.5312500000000004E-2</c:v>
                </c:pt>
                <c:pt idx="6530">
                  <c:v>7.5324074074074085E-2</c:v>
                </c:pt>
                <c:pt idx="6531">
                  <c:v>7.5335648148148152E-2</c:v>
                </c:pt>
                <c:pt idx="6532">
                  <c:v>7.5347222222222218E-2</c:v>
                </c:pt>
                <c:pt idx="6533">
                  <c:v>7.5347222222222218E-2</c:v>
                </c:pt>
                <c:pt idx="6534">
                  <c:v>7.5370370370370365E-2</c:v>
                </c:pt>
                <c:pt idx="6535">
                  <c:v>7.5370370370370365E-2</c:v>
                </c:pt>
                <c:pt idx="6536">
                  <c:v>7.5381944444444446E-2</c:v>
                </c:pt>
                <c:pt idx="6537">
                  <c:v>7.5393518518518512E-2</c:v>
                </c:pt>
                <c:pt idx="6538">
                  <c:v>7.5405092592592593E-2</c:v>
                </c:pt>
                <c:pt idx="6539">
                  <c:v>7.5416666666666674E-2</c:v>
                </c:pt>
                <c:pt idx="6540">
                  <c:v>7.542824074074074E-2</c:v>
                </c:pt>
                <c:pt idx="6541">
                  <c:v>7.5439814814814821E-2</c:v>
                </c:pt>
                <c:pt idx="6542">
                  <c:v>7.5451388888888887E-2</c:v>
                </c:pt>
                <c:pt idx="6543">
                  <c:v>7.5462962962962968E-2</c:v>
                </c:pt>
                <c:pt idx="6544">
                  <c:v>7.5474537037037034E-2</c:v>
                </c:pt>
                <c:pt idx="6545">
                  <c:v>7.5486111111111115E-2</c:v>
                </c:pt>
                <c:pt idx="6546">
                  <c:v>7.5497685185185182E-2</c:v>
                </c:pt>
                <c:pt idx="6547">
                  <c:v>7.5509259259259262E-2</c:v>
                </c:pt>
                <c:pt idx="6548">
                  <c:v>7.5520833333333329E-2</c:v>
                </c:pt>
                <c:pt idx="6549">
                  <c:v>7.5532407407407409E-2</c:v>
                </c:pt>
                <c:pt idx="6550">
                  <c:v>7.554398148148149E-2</c:v>
                </c:pt>
                <c:pt idx="6551">
                  <c:v>7.5555555555555556E-2</c:v>
                </c:pt>
                <c:pt idx="6552">
                  <c:v>7.5567129629629637E-2</c:v>
                </c:pt>
                <c:pt idx="6553">
                  <c:v>7.5578703703703703E-2</c:v>
                </c:pt>
                <c:pt idx="6554">
                  <c:v>7.5590277777777784E-2</c:v>
                </c:pt>
                <c:pt idx="6555">
                  <c:v>7.5601851851851851E-2</c:v>
                </c:pt>
                <c:pt idx="6556">
                  <c:v>7.5613425925925917E-2</c:v>
                </c:pt>
                <c:pt idx="6557">
                  <c:v>7.5624999999999998E-2</c:v>
                </c:pt>
                <c:pt idx="6558">
                  <c:v>7.5636574074074078E-2</c:v>
                </c:pt>
                <c:pt idx="6559">
                  <c:v>7.5648148148148145E-2</c:v>
                </c:pt>
                <c:pt idx="6560">
                  <c:v>7.5659722222222225E-2</c:v>
                </c:pt>
                <c:pt idx="6561">
                  <c:v>7.5671296296296306E-2</c:v>
                </c:pt>
                <c:pt idx="6562">
                  <c:v>7.5682870370370373E-2</c:v>
                </c:pt>
                <c:pt idx="6563">
                  <c:v>7.5694444444444439E-2</c:v>
                </c:pt>
                <c:pt idx="6564">
                  <c:v>7.570601851851852E-2</c:v>
                </c:pt>
                <c:pt idx="6565">
                  <c:v>7.5717592592592586E-2</c:v>
                </c:pt>
                <c:pt idx="6566">
                  <c:v>7.5729166666666667E-2</c:v>
                </c:pt>
                <c:pt idx="6567">
                  <c:v>7.5740740740740733E-2</c:v>
                </c:pt>
                <c:pt idx="6568">
                  <c:v>7.5752314814814814E-2</c:v>
                </c:pt>
                <c:pt idx="6569">
                  <c:v>7.5763888888888895E-2</c:v>
                </c:pt>
                <c:pt idx="6570">
                  <c:v>7.5775462962962961E-2</c:v>
                </c:pt>
                <c:pt idx="6571">
                  <c:v>7.5787037037037042E-2</c:v>
                </c:pt>
                <c:pt idx="6572">
                  <c:v>7.5798611111111108E-2</c:v>
                </c:pt>
                <c:pt idx="6573">
                  <c:v>7.5810185185185189E-2</c:v>
                </c:pt>
                <c:pt idx="6574">
                  <c:v>7.5821759259259255E-2</c:v>
                </c:pt>
                <c:pt idx="6575">
                  <c:v>7.5833333333333336E-2</c:v>
                </c:pt>
                <c:pt idx="6576">
                  <c:v>7.5844907407407403E-2</c:v>
                </c:pt>
                <c:pt idx="6577">
                  <c:v>7.5856481481481483E-2</c:v>
                </c:pt>
                <c:pt idx="6578">
                  <c:v>7.586805555555555E-2</c:v>
                </c:pt>
                <c:pt idx="6579">
                  <c:v>7.587962962962963E-2</c:v>
                </c:pt>
                <c:pt idx="6580">
                  <c:v>7.5891203703703711E-2</c:v>
                </c:pt>
                <c:pt idx="6581">
                  <c:v>7.5902777777777777E-2</c:v>
                </c:pt>
                <c:pt idx="6582">
                  <c:v>7.5914351851851858E-2</c:v>
                </c:pt>
                <c:pt idx="6583">
                  <c:v>7.5925925925925938E-2</c:v>
                </c:pt>
                <c:pt idx="6584">
                  <c:v>7.5937500000000005E-2</c:v>
                </c:pt>
                <c:pt idx="6585">
                  <c:v>7.5949074074074072E-2</c:v>
                </c:pt>
                <c:pt idx="6586">
                  <c:v>7.5960648148148138E-2</c:v>
                </c:pt>
                <c:pt idx="6587">
                  <c:v>7.5972222222222219E-2</c:v>
                </c:pt>
                <c:pt idx="6588">
                  <c:v>7.5983796296296299E-2</c:v>
                </c:pt>
                <c:pt idx="6589">
                  <c:v>7.5995370370370366E-2</c:v>
                </c:pt>
                <c:pt idx="6590">
                  <c:v>7.6006944444444446E-2</c:v>
                </c:pt>
                <c:pt idx="6591">
                  <c:v>7.6018518518518527E-2</c:v>
                </c:pt>
                <c:pt idx="6592">
                  <c:v>7.6030092592592594E-2</c:v>
                </c:pt>
                <c:pt idx="6593">
                  <c:v>7.604166666666666E-2</c:v>
                </c:pt>
                <c:pt idx="6594">
                  <c:v>7.6053240740740741E-2</c:v>
                </c:pt>
                <c:pt idx="6595">
                  <c:v>7.6064814814814807E-2</c:v>
                </c:pt>
                <c:pt idx="6596">
                  <c:v>7.6076388888888888E-2</c:v>
                </c:pt>
                <c:pt idx="6597">
                  <c:v>7.6087962962962954E-2</c:v>
                </c:pt>
                <c:pt idx="6598">
                  <c:v>7.6099537037037035E-2</c:v>
                </c:pt>
                <c:pt idx="6599">
                  <c:v>7.6111111111111115E-2</c:v>
                </c:pt>
                <c:pt idx="6600">
                  <c:v>7.6122685185185182E-2</c:v>
                </c:pt>
                <c:pt idx="6601">
                  <c:v>7.6134259259259263E-2</c:v>
                </c:pt>
                <c:pt idx="6602">
                  <c:v>7.6145833333333343E-2</c:v>
                </c:pt>
                <c:pt idx="6603">
                  <c:v>7.615740740740741E-2</c:v>
                </c:pt>
                <c:pt idx="6604">
                  <c:v>7.6168981481481476E-2</c:v>
                </c:pt>
                <c:pt idx="6605">
                  <c:v>7.6180555555555557E-2</c:v>
                </c:pt>
                <c:pt idx="6606">
                  <c:v>7.6192129629629637E-2</c:v>
                </c:pt>
                <c:pt idx="6607">
                  <c:v>7.6203703703703704E-2</c:v>
                </c:pt>
                <c:pt idx="6608">
                  <c:v>7.6215277777777771E-2</c:v>
                </c:pt>
                <c:pt idx="6609">
                  <c:v>7.6226851851851851E-2</c:v>
                </c:pt>
                <c:pt idx="6610">
                  <c:v>7.6238425925925932E-2</c:v>
                </c:pt>
                <c:pt idx="6611">
                  <c:v>7.6249999999999998E-2</c:v>
                </c:pt>
                <c:pt idx="6612">
                  <c:v>7.6261574074074079E-2</c:v>
                </c:pt>
                <c:pt idx="6613">
                  <c:v>7.6273148148148159E-2</c:v>
                </c:pt>
                <c:pt idx="6614">
                  <c:v>7.6284722222222226E-2</c:v>
                </c:pt>
                <c:pt idx="6615">
                  <c:v>7.6296296296296293E-2</c:v>
                </c:pt>
                <c:pt idx="6616">
                  <c:v>7.6307870370370359E-2</c:v>
                </c:pt>
                <c:pt idx="6617">
                  <c:v>7.631944444444444E-2</c:v>
                </c:pt>
                <c:pt idx="6618">
                  <c:v>7.633101851851852E-2</c:v>
                </c:pt>
                <c:pt idx="6619">
                  <c:v>7.6342592592592587E-2</c:v>
                </c:pt>
                <c:pt idx="6620">
                  <c:v>7.6354166666666667E-2</c:v>
                </c:pt>
                <c:pt idx="6621">
                  <c:v>7.6365740740740748E-2</c:v>
                </c:pt>
                <c:pt idx="6622">
                  <c:v>7.6377314814814815E-2</c:v>
                </c:pt>
                <c:pt idx="6623">
                  <c:v>7.6388888888888895E-2</c:v>
                </c:pt>
                <c:pt idx="6624">
                  <c:v>7.6400462962962962E-2</c:v>
                </c:pt>
                <c:pt idx="6625">
                  <c:v>7.6412037037037042E-2</c:v>
                </c:pt>
                <c:pt idx="6626">
                  <c:v>7.6423611111111109E-2</c:v>
                </c:pt>
                <c:pt idx="6627">
                  <c:v>7.6435185185185189E-2</c:v>
                </c:pt>
                <c:pt idx="6628">
                  <c:v>7.6446759259259256E-2</c:v>
                </c:pt>
                <c:pt idx="6629">
                  <c:v>7.6458333333333336E-2</c:v>
                </c:pt>
                <c:pt idx="6630">
                  <c:v>7.6469907407407403E-2</c:v>
                </c:pt>
                <c:pt idx="6631">
                  <c:v>7.6481481481481484E-2</c:v>
                </c:pt>
                <c:pt idx="6632">
                  <c:v>7.6493055555555564E-2</c:v>
                </c:pt>
                <c:pt idx="6633">
                  <c:v>7.6504629629629631E-2</c:v>
                </c:pt>
                <c:pt idx="6634">
                  <c:v>7.6516203703703697E-2</c:v>
                </c:pt>
                <c:pt idx="6635">
                  <c:v>7.6527777777777778E-2</c:v>
                </c:pt>
                <c:pt idx="6636">
                  <c:v>7.6539351851851858E-2</c:v>
                </c:pt>
                <c:pt idx="6637">
                  <c:v>7.6550925925925925E-2</c:v>
                </c:pt>
                <c:pt idx="6638">
                  <c:v>7.6562499999999992E-2</c:v>
                </c:pt>
                <c:pt idx="6639">
                  <c:v>7.6574074074074072E-2</c:v>
                </c:pt>
                <c:pt idx="6640">
                  <c:v>7.6585648148148153E-2</c:v>
                </c:pt>
                <c:pt idx="6641">
                  <c:v>7.6597222222222219E-2</c:v>
                </c:pt>
                <c:pt idx="6642">
                  <c:v>7.66087962962963E-2</c:v>
                </c:pt>
                <c:pt idx="6643">
                  <c:v>7.662037037037038E-2</c:v>
                </c:pt>
                <c:pt idx="6644">
                  <c:v>7.6631944444444447E-2</c:v>
                </c:pt>
                <c:pt idx="6645">
                  <c:v>7.6643518518518514E-2</c:v>
                </c:pt>
                <c:pt idx="6646">
                  <c:v>7.6655092592592594E-2</c:v>
                </c:pt>
                <c:pt idx="6647">
                  <c:v>7.6666666666666661E-2</c:v>
                </c:pt>
                <c:pt idx="6648">
                  <c:v>7.6678240740740741E-2</c:v>
                </c:pt>
                <c:pt idx="6649">
                  <c:v>7.6689814814814808E-2</c:v>
                </c:pt>
                <c:pt idx="6650">
                  <c:v>7.6701388888888888E-2</c:v>
                </c:pt>
                <c:pt idx="6651">
                  <c:v>7.6712962962962969E-2</c:v>
                </c:pt>
                <c:pt idx="6652">
                  <c:v>7.6724537037037036E-2</c:v>
                </c:pt>
                <c:pt idx="6653">
                  <c:v>7.6736111111111116E-2</c:v>
                </c:pt>
                <c:pt idx="6654">
                  <c:v>7.6747685185185183E-2</c:v>
                </c:pt>
                <c:pt idx="6655">
                  <c:v>7.6759259259259263E-2</c:v>
                </c:pt>
                <c:pt idx="6656">
                  <c:v>7.677083333333333E-2</c:v>
                </c:pt>
                <c:pt idx="6657">
                  <c:v>7.678240740740741E-2</c:v>
                </c:pt>
                <c:pt idx="6658">
                  <c:v>7.6793981481481477E-2</c:v>
                </c:pt>
                <c:pt idx="6659">
                  <c:v>7.6805555555555557E-2</c:v>
                </c:pt>
                <c:pt idx="6660">
                  <c:v>7.6817129629629624E-2</c:v>
                </c:pt>
                <c:pt idx="6661">
                  <c:v>7.6828703703703705E-2</c:v>
                </c:pt>
                <c:pt idx="6662">
                  <c:v>7.6840277777777785E-2</c:v>
                </c:pt>
                <c:pt idx="6663">
                  <c:v>7.6851851851851852E-2</c:v>
                </c:pt>
                <c:pt idx="6664">
                  <c:v>7.6863425925925918E-2</c:v>
                </c:pt>
                <c:pt idx="6665">
                  <c:v>7.6875000000000013E-2</c:v>
                </c:pt>
                <c:pt idx="6666">
                  <c:v>7.6886574074074079E-2</c:v>
                </c:pt>
                <c:pt idx="6667">
                  <c:v>7.6898148148148146E-2</c:v>
                </c:pt>
                <c:pt idx="6668">
                  <c:v>7.6909722222222213E-2</c:v>
                </c:pt>
                <c:pt idx="6669">
                  <c:v>7.6921296296296293E-2</c:v>
                </c:pt>
                <c:pt idx="6670">
                  <c:v>7.6932870370370374E-2</c:v>
                </c:pt>
                <c:pt idx="6671">
                  <c:v>7.694444444444444E-2</c:v>
                </c:pt>
                <c:pt idx="6672">
                  <c:v>7.6956018518518521E-2</c:v>
                </c:pt>
                <c:pt idx="6673">
                  <c:v>7.6967592592592601E-2</c:v>
                </c:pt>
                <c:pt idx="6674">
                  <c:v>7.6979166666666668E-2</c:v>
                </c:pt>
                <c:pt idx="6675">
                  <c:v>7.6990740740740735E-2</c:v>
                </c:pt>
                <c:pt idx="6676">
                  <c:v>7.7002314814814815E-2</c:v>
                </c:pt>
                <c:pt idx="6677">
                  <c:v>7.7013888888888882E-2</c:v>
                </c:pt>
                <c:pt idx="6678">
                  <c:v>7.7025462962962962E-2</c:v>
                </c:pt>
                <c:pt idx="6679">
                  <c:v>7.7037037037037029E-2</c:v>
                </c:pt>
                <c:pt idx="6680">
                  <c:v>7.7048611111111109E-2</c:v>
                </c:pt>
                <c:pt idx="6681">
                  <c:v>7.706018518518519E-2</c:v>
                </c:pt>
                <c:pt idx="6682">
                  <c:v>7.7071759259259257E-2</c:v>
                </c:pt>
                <c:pt idx="6683">
                  <c:v>7.7083333333333337E-2</c:v>
                </c:pt>
                <c:pt idx="6684">
                  <c:v>7.7094907407407418E-2</c:v>
                </c:pt>
                <c:pt idx="6685">
                  <c:v>7.7106481481481484E-2</c:v>
                </c:pt>
                <c:pt idx="6686">
                  <c:v>7.7118055555555551E-2</c:v>
                </c:pt>
                <c:pt idx="6687">
                  <c:v>7.7129629629629631E-2</c:v>
                </c:pt>
                <c:pt idx="6688">
                  <c:v>7.7141203703703712E-2</c:v>
                </c:pt>
                <c:pt idx="6689">
                  <c:v>7.7152777777777778E-2</c:v>
                </c:pt>
                <c:pt idx="6690">
                  <c:v>7.7164351851851845E-2</c:v>
                </c:pt>
                <c:pt idx="6691">
                  <c:v>7.7175925925925926E-2</c:v>
                </c:pt>
                <c:pt idx="6692">
                  <c:v>7.7187500000000006E-2</c:v>
                </c:pt>
                <c:pt idx="6693">
                  <c:v>7.7199074074074073E-2</c:v>
                </c:pt>
                <c:pt idx="6694">
                  <c:v>7.7210648148148139E-2</c:v>
                </c:pt>
                <c:pt idx="6695">
                  <c:v>7.7222222222222234E-2</c:v>
                </c:pt>
                <c:pt idx="6696">
                  <c:v>7.72337962962963E-2</c:v>
                </c:pt>
                <c:pt idx="6697">
                  <c:v>7.7245370370370367E-2</c:v>
                </c:pt>
                <c:pt idx="6698">
                  <c:v>7.7256944444444434E-2</c:v>
                </c:pt>
                <c:pt idx="6699">
                  <c:v>7.7268518518518514E-2</c:v>
                </c:pt>
                <c:pt idx="6700">
                  <c:v>7.7280092592592595E-2</c:v>
                </c:pt>
                <c:pt idx="6701">
                  <c:v>7.7291666666666661E-2</c:v>
                </c:pt>
                <c:pt idx="6702">
                  <c:v>7.7303240740740742E-2</c:v>
                </c:pt>
                <c:pt idx="6703">
                  <c:v>7.7314814814814822E-2</c:v>
                </c:pt>
                <c:pt idx="6704">
                  <c:v>7.7326388888888889E-2</c:v>
                </c:pt>
                <c:pt idx="6705">
                  <c:v>7.7337962962962969E-2</c:v>
                </c:pt>
                <c:pt idx="6706">
                  <c:v>7.7349537037037036E-2</c:v>
                </c:pt>
                <c:pt idx="6707">
                  <c:v>7.7361111111111117E-2</c:v>
                </c:pt>
                <c:pt idx="6708">
                  <c:v>7.7372685185185183E-2</c:v>
                </c:pt>
                <c:pt idx="6709">
                  <c:v>7.738425925925925E-2</c:v>
                </c:pt>
                <c:pt idx="6710">
                  <c:v>7.739583333333333E-2</c:v>
                </c:pt>
                <c:pt idx="6711">
                  <c:v>7.7407407407407411E-2</c:v>
                </c:pt>
                <c:pt idx="6712">
                  <c:v>7.7418981481481478E-2</c:v>
                </c:pt>
                <c:pt idx="6713">
                  <c:v>7.7430555555555558E-2</c:v>
                </c:pt>
                <c:pt idx="6714">
                  <c:v>7.7442129629629639E-2</c:v>
                </c:pt>
                <c:pt idx="6715">
                  <c:v>7.7453703703703705E-2</c:v>
                </c:pt>
                <c:pt idx="6716">
                  <c:v>7.7465277777777772E-2</c:v>
                </c:pt>
                <c:pt idx="6717">
                  <c:v>7.7476851851851852E-2</c:v>
                </c:pt>
                <c:pt idx="6718">
                  <c:v>7.7488425925925933E-2</c:v>
                </c:pt>
                <c:pt idx="6719">
                  <c:v>7.7499999999999999E-2</c:v>
                </c:pt>
                <c:pt idx="6720">
                  <c:v>7.7511574074074066E-2</c:v>
                </c:pt>
                <c:pt idx="6721">
                  <c:v>7.7523148148148147E-2</c:v>
                </c:pt>
                <c:pt idx="6722">
                  <c:v>7.7534722222222227E-2</c:v>
                </c:pt>
                <c:pt idx="6723">
                  <c:v>7.7546296296296294E-2</c:v>
                </c:pt>
                <c:pt idx="6724">
                  <c:v>7.7557870370370374E-2</c:v>
                </c:pt>
                <c:pt idx="6725">
                  <c:v>7.7569444444444455E-2</c:v>
                </c:pt>
                <c:pt idx="6726">
                  <c:v>7.7581018518518521E-2</c:v>
                </c:pt>
                <c:pt idx="6727">
                  <c:v>7.7592592592592588E-2</c:v>
                </c:pt>
                <c:pt idx="6728">
                  <c:v>7.7604166666666669E-2</c:v>
                </c:pt>
                <c:pt idx="6729">
                  <c:v>7.7615740740740735E-2</c:v>
                </c:pt>
                <c:pt idx="6730">
                  <c:v>7.7627314814814816E-2</c:v>
                </c:pt>
                <c:pt idx="6731">
                  <c:v>7.7638888888888882E-2</c:v>
                </c:pt>
                <c:pt idx="6732">
                  <c:v>7.7650462962962963E-2</c:v>
                </c:pt>
                <c:pt idx="6733">
                  <c:v>7.7662037037037043E-2</c:v>
                </c:pt>
                <c:pt idx="6734">
                  <c:v>7.767361111111111E-2</c:v>
                </c:pt>
                <c:pt idx="6735">
                  <c:v>7.768518518518519E-2</c:v>
                </c:pt>
                <c:pt idx="6736">
                  <c:v>7.7696759259259257E-2</c:v>
                </c:pt>
                <c:pt idx="6737">
                  <c:v>7.7708333333333338E-2</c:v>
                </c:pt>
                <c:pt idx="6738">
                  <c:v>7.7719907407407404E-2</c:v>
                </c:pt>
                <c:pt idx="6739">
                  <c:v>7.7731481481481471E-2</c:v>
                </c:pt>
                <c:pt idx="6740">
                  <c:v>7.7743055555555551E-2</c:v>
                </c:pt>
                <c:pt idx="6741">
                  <c:v>7.7754629629629632E-2</c:v>
                </c:pt>
                <c:pt idx="6742">
                  <c:v>7.7766203703703699E-2</c:v>
                </c:pt>
                <c:pt idx="6743">
                  <c:v>7.7777777777777779E-2</c:v>
                </c:pt>
                <c:pt idx="6744">
                  <c:v>7.778935185185186E-2</c:v>
                </c:pt>
                <c:pt idx="6745">
                  <c:v>7.7800925925925926E-2</c:v>
                </c:pt>
                <c:pt idx="6746">
                  <c:v>7.7812499999999993E-2</c:v>
                </c:pt>
                <c:pt idx="6747">
                  <c:v>7.7824074074074087E-2</c:v>
                </c:pt>
                <c:pt idx="6748">
                  <c:v>7.7835648148148154E-2</c:v>
                </c:pt>
                <c:pt idx="6749">
                  <c:v>7.784722222222222E-2</c:v>
                </c:pt>
                <c:pt idx="6750">
                  <c:v>7.7858796296296287E-2</c:v>
                </c:pt>
                <c:pt idx="6751">
                  <c:v>7.7870370370370368E-2</c:v>
                </c:pt>
                <c:pt idx="6752">
                  <c:v>7.7881944444444448E-2</c:v>
                </c:pt>
                <c:pt idx="6753">
                  <c:v>7.7893518518518515E-2</c:v>
                </c:pt>
                <c:pt idx="6754">
                  <c:v>7.7905092592592595E-2</c:v>
                </c:pt>
                <c:pt idx="6755">
                  <c:v>7.7916666666666676E-2</c:v>
                </c:pt>
                <c:pt idx="6756">
                  <c:v>7.7928240740740742E-2</c:v>
                </c:pt>
                <c:pt idx="6757">
                  <c:v>7.7939814814814809E-2</c:v>
                </c:pt>
                <c:pt idx="6758">
                  <c:v>7.795138888888889E-2</c:v>
                </c:pt>
                <c:pt idx="6759">
                  <c:v>7.7962962962962956E-2</c:v>
                </c:pt>
                <c:pt idx="6760">
                  <c:v>7.7974537037037037E-2</c:v>
                </c:pt>
                <c:pt idx="6761">
                  <c:v>7.7986111111111103E-2</c:v>
                </c:pt>
                <c:pt idx="6762">
                  <c:v>7.7997685185185184E-2</c:v>
                </c:pt>
                <c:pt idx="6763">
                  <c:v>7.8009259259259264E-2</c:v>
                </c:pt>
                <c:pt idx="6764">
                  <c:v>7.8020833333333331E-2</c:v>
                </c:pt>
                <c:pt idx="6765">
                  <c:v>7.8032407407407411E-2</c:v>
                </c:pt>
                <c:pt idx="6766">
                  <c:v>7.8043981481481492E-2</c:v>
                </c:pt>
                <c:pt idx="6767">
                  <c:v>7.8055555555555559E-2</c:v>
                </c:pt>
                <c:pt idx="6768">
                  <c:v>7.8067129629629625E-2</c:v>
                </c:pt>
                <c:pt idx="6769">
                  <c:v>7.8078703703703692E-2</c:v>
                </c:pt>
                <c:pt idx="6770">
                  <c:v>7.8090277777777786E-2</c:v>
                </c:pt>
                <c:pt idx="6771">
                  <c:v>7.8101851851851853E-2</c:v>
                </c:pt>
                <c:pt idx="6772">
                  <c:v>7.8113425925925919E-2</c:v>
                </c:pt>
                <c:pt idx="6773">
                  <c:v>7.8125E-2</c:v>
                </c:pt>
                <c:pt idx="6774">
                  <c:v>7.8136574074074081E-2</c:v>
                </c:pt>
                <c:pt idx="6775">
                  <c:v>7.8148148148148147E-2</c:v>
                </c:pt>
                <c:pt idx="6776">
                  <c:v>7.8159722222222214E-2</c:v>
                </c:pt>
                <c:pt idx="6777">
                  <c:v>7.8171296296296308E-2</c:v>
                </c:pt>
                <c:pt idx="6778">
                  <c:v>7.8182870370370375E-2</c:v>
                </c:pt>
                <c:pt idx="6779">
                  <c:v>7.8194444444444441E-2</c:v>
                </c:pt>
                <c:pt idx="6780">
                  <c:v>7.8206018518518508E-2</c:v>
                </c:pt>
                <c:pt idx="6781">
                  <c:v>7.8217592592592589E-2</c:v>
                </c:pt>
                <c:pt idx="6782">
                  <c:v>7.8229166666666669E-2</c:v>
                </c:pt>
                <c:pt idx="6783">
                  <c:v>7.8240740740740736E-2</c:v>
                </c:pt>
                <c:pt idx="6784">
                  <c:v>7.8252314814814816E-2</c:v>
                </c:pt>
                <c:pt idx="6785">
                  <c:v>7.8263888888888897E-2</c:v>
                </c:pt>
                <c:pt idx="6786">
                  <c:v>7.8275462962962963E-2</c:v>
                </c:pt>
                <c:pt idx="6787">
                  <c:v>7.8287037037037044E-2</c:v>
                </c:pt>
                <c:pt idx="6788">
                  <c:v>7.829861111111111E-2</c:v>
                </c:pt>
                <c:pt idx="6789">
                  <c:v>7.8310185185185191E-2</c:v>
                </c:pt>
                <c:pt idx="6790">
                  <c:v>7.8321759259259258E-2</c:v>
                </c:pt>
                <c:pt idx="6791">
                  <c:v>7.8333333333333324E-2</c:v>
                </c:pt>
                <c:pt idx="6792">
                  <c:v>7.8344907407407405E-2</c:v>
                </c:pt>
                <c:pt idx="6793">
                  <c:v>7.8356481481481485E-2</c:v>
                </c:pt>
                <c:pt idx="6794">
                  <c:v>7.8368055555555552E-2</c:v>
                </c:pt>
                <c:pt idx="6795">
                  <c:v>7.8379629629629632E-2</c:v>
                </c:pt>
                <c:pt idx="6796">
                  <c:v>7.8391203703703713E-2</c:v>
                </c:pt>
                <c:pt idx="6797">
                  <c:v>7.840277777777778E-2</c:v>
                </c:pt>
                <c:pt idx="6798">
                  <c:v>7.8414351851851846E-2</c:v>
                </c:pt>
                <c:pt idx="6799">
                  <c:v>7.8425925925925913E-2</c:v>
                </c:pt>
                <c:pt idx="6800">
                  <c:v>7.8437500000000007E-2</c:v>
                </c:pt>
                <c:pt idx="6801">
                  <c:v>7.8449074074074074E-2</c:v>
                </c:pt>
                <c:pt idx="6802">
                  <c:v>7.846064814814814E-2</c:v>
                </c:pt>
                <c:pt idx="6803">
                  <c:v>7.8472222222222221E-2</c:v>
                </c:pt>
                <c:pt idx="6804">
                  <c:v>7.8483796296296301E-2</c:v>
                </c:pt>
                <c:pt idx="6805">
                  <c:v>7.8495370370370368E-2</c:v>
                </c:pt>
                <c:pt idx="6806">
                  <c:v>7.8506944444444449E-2</c:v>
                </c:pt>
                <c:pt idx="6807">
                  <c:v>7.8506944444444449E-2</c:v>
                </c:pt>
                <c:pt idx="6808">
                  <c:v>7.8518518518518529E-2</c:v>
                </c:pt>
                <c:pt idx="6809">
                  <c:v>7.8530092592592596E-2</c:v>
                </c:pt>
                <c:pt idx="6810">
                  <c:v>7.8541666666666662E-2</c:v>
                </c:pt>
                <c:pt idx="6811">
                  <c:v>7.8553240740740743E-2</c:v>
                </c:pt>
                <c:pt idx="6812">
                  <c:v>7.856481481481481E-2</c:v>
                </c:pt>
                <c:pt idx="6813">
                  <c:v>7.857638888888889E-2</c:v>
                </c:pt>
                <c:pt idx="6814">
                  <c:v>7.8587962962962957E-2</c:v>
                </c:pt>
                <c:pt idx="6815">
                  <c:v>7.8599537037037037E-2</c:v>
                </c:pt>
                <c:pt idx="6816">
                  <c:v>7.8611111111111118E-2</c:v>
                </c:pt>
                <c:pt idx="6817">
                  <c:v>7.8622685185185184E-2</c:v>
                </c:pt>
                <c:pt idx="6818">
                  <c:v>7.8634259259259265E-2</c:v>
                </c:pt>
                <c:pt idx="6819">
                  <c:v>7.8645833333333331E-2</c:v>
                </c:pt>
                <c:pt idx="6820">
                  <c:v>7.8657407407407412E-2</c:v>
                </c:pt>
                <c:pt idx="6821">
                  <c:v>7.8668981481481479E-2</c:v>
                </c:pt>
                <c:pt idx="6822">
                  <c:v>7.8680555555555545E-2</c:v>
                </c:pt>
                <c:pt idx="6823">
                  <c:v>7.8692129629629626E-2</c:v>
                </c:pt>
                <c:pt idx="6824">
                  <c:v>7.8703703703703706E-2</c:v>
                </c:pt>
                <c:pt idx="6825">
                  <c:v>7.8715277777777773E-2</c:v>
                </c:pt>
                <c:pt idx="6826">
                  <c:v>7.8726851851851853E-2</c:v>
                </c:pt>
                <c:pt idx="6827">
                  <c:v>7.8738425925925934E-2</c:v>
                </c:pt>
                <c:pt idx="6828">
                  <c:v>7.8750000000000001E-2</c:v>
                </c:pt>
                <c:pt idx="6829">
                  <c:v>7.8761574074074067E-2</c:v>
                </c:pt>
                <c:pt idx="6830">
                  <c:v>7.8773148148148148E-2</c:v>
                </c:pt>
                <c:pt idx="6831">
                  <c:v>7.8784722222222228E-2</c:v>
                </c:pt>
                <c:pt idx="6832">
                  <c:v>7.8796296296296295E-2</c:v>
                </c:pt>
                <c:pt idx="6833">
                  <c:v>7.8807870370370361E-2</c:v>
                </c:pt>
                <c:pt idx="6834">
                  <c:v>7.8819444444444442E-2</c:v>
                </c:pt>
                <c:pt idx="6835">
                  <c:v>7.8831018518518522E-2</c:v>
                </c:pt>
                <c:pt idx="6836">
                  <c:v>7.8842592592592589E-2</c:v>
                </c:pt>
                <c:pt idx="6837">
                  <c:v>7.885416666666667E-2</c:v>
                </c:pt>
                <c:pt idx="6838">
                  <c:v>7.886574074074075E-2</c:v>
                </c:pt>
                <c:pt idx="6839">
                  <c:v>7.8877314814814817E-2</c:v>
                </c:pt>
                <c:pt idx="6840">
                  <c:v>7.8888888888888883E-2</c:v>
                </c:pt>
                <c:pt idx="6841">
                  <c:v>7.8900462962962964E-2</c:v>
                </c:pt>
                <c:pt idx="6842">
                  <c:v>7.8912037037037031E-2</c:v>
                </c:pt>
                <c:pt idx="6843">
                  <c:v>7.8923611111111111E-2</c:v>
                </c:pt>
                <c:pt idx="6844">
                  <c:v>7.8935185185185178E-2</c:v>
                </c:pt>
                <c:pt idx="6845">
                  <c:v>7.8946759259259258E-2</c:v>
                </c:pt>
                <c:pt idx="6846">
                  <c:v>7.8958333333333339E-2</c:v>
                </c:pt>
                <c:pt idx="6847">
                  <c:v>7.8969907407407405E-2</c:v>
                </c:pt>
                <c:pt idx="6848">
                  <c:v>7.8981481481481486E-2</c:v>
                </c:pt>
                <c:pt idx="6849">
                  <c:v>7.8993055555555566E-2</c:v>
                </c:pt>
                <c:pt idx="6850">
                  <c:v>7.9004629629629633E-2</c:v>
                </c:pt>
                <c:pt idx="6851">
                  <c:v>7.90162037037037E-2</c:v>
                </c:pt>
                <c:pt idx="6852">
                  <c:v>7.9027777777777766E-2</c:v>
                </c:pt>
                <c:pt idx="6853">
                  <c:v>7.9039351851851861E-2</c:v>
                </c:pt>
                <c:pt idx="6854">
                  <c:v>7.9050925925925927E-2</c:v>
                </c:pt>
                <c:pt idx="6855">
                  <c:v>7.9062499999999994E-2</c:v>
                </c:pt>
                <c:pt idx="6856">
                  <c:v>7.9074074074074074E-2</c:v>
                </c:pt>
                <c:pt idx="6857">
                  <c:v>7.9085648148148155E-2</c:v>
                </c:pt>
                <c:pt idx="6858">
                  <c:v>7.9097222222222222E-2</c:v>
                </c:pt>
                <c:pt idx="6859">
                  <c:v>7.9108796296296288E-2</c:v>
                </c:pt>
                <c:pt idx="6860">
                  <c:v>7.9120370370370369E-2</c:v>
                </c:pt>
                <c:pt idx="6861">
                  <c:v>7.9131944444444449E-2</c:v>
                </c:pt>
                <c:pt idx="6862">
                  <c:v>7.9143518518518516E-2</c:v>
                </c:pt>
                <c:pt idx="6863">
                  <c:v>7.9155092592592582E-2</c:v>
                </c:pt>
                <c:pt idx="6864">
                  <c:v>7.9166666666666663E-2</c:v>
                </c:pt>
                <c:pt idx="6865">
                  <c:v>7.9178240740740743E-2</c:v>
                </c:pt>
                <c:pt idx="6866">
                  <c:v>7.918981481481481E-2</c:v>
                </c:pt>
                <c:pt idx="6867">
                  <c:v>7.9201388888888891E-2</c:v>
                </c:pt>
                <c:pt idx="6868">
                  <c:v>7.9212962962962971E-2</c:v>
                </c:pt>
                <c:pt idx="6869">
                  <c:v>7.9224537037037038E-2</c:v>
                </c:pt>
                <c:pt idx="6870">
                  <c:v>7.9236111111111118E-2</c:v>
                </c:pt>
                <c:pt idx="6871">
                  <c:v>7.9247685185185185E-2</c:v>
                </c:pt>
                <c:pt idx="6872">
                  <c:v>7.9259259259259265E-2</c:v>
                </c:pt>
                <c:pt idx="6873">
                  <c:v>7.9270833333333332E-2</c:v>
                </c:pt>
                <c:pt idx="6874">
                  <c:v>7.9282407407407399E-2</c:v>
                </c:pt>
                <c:pt idx="6875">
                  <c:v>7.9293981481481479E-2</c:v>
                </c:pt>
                <c:pt idx="6876">
                  <c:v>7.930555555555556E-2</c:v>
                </c:pt>
                <c:pt idx="6877">
                  <c:v>7.9317129629629626E-2</c:v>
                </c:pt>
                <c:pt idx="6878">
                  <c:v>7.9328703703703707E-2</c:v>
                </c:pt>
                <c:pt idx="6879">
                  <c:v>7.9340277777777787E-2</c:v>
                </c:pt>
                <c:pt idx="6880">
                  <c:v>7.9351851851851854E-2</c:v>
                </c:pt>
                <c:pt idx="6881">
                  <c:v>7.9363425925925921E-2</c:v>
                </c:pt>
                <c:pt idx="6882">
                  <c:v>7.9374999999999987E-2</c:v>
                </c:pt>
                <c:pt idx="6883">
                  <c:v>7.9386574074074082E-2</c:v>
                </c:pt>
                <c:pt idx="6884">
                  <c:v>7.9398148148148148E-2</c:v>
                </c:pt>
                <c:pt idx="6885">
                  <c:v>7.9409722222222215E-2</c:v>
                </c:pt>
                <c:pt idx="6886">
                  <c:v>7.9421296296296295E-2</c:v>
                </c:pt>
                <c:pt idx="6887">
                  <c:v>7.9432870370370376E-2</c:v>
                </c:pt>
                <c:pt idx="6888">
                  <c:v>7.9444444444444443E-2</c:v>
                </c:pt>
                <c:pt idx="6889">
                  <c:v>7.9456018518518523E-2</c:v>
                </c:pt>
                <c:pt idx="6890">
                  <c:v>7.946759259259259E-2</c:v>
                </c:pt>
                <c:pt idx="6891">
                  <c:v>7.947916666666667E-2</c:v>
                </c:pt>
                <c:pt idx="6892">
                  <c:v>7.9490740740740737E-2</c:v>
                </c:pt>
                <c:pt idx="6893">
                  <c:v>7.9502314814814817E-2</c:v>
                </c:pt>
                <c:pt idx="6894">
                  <c:v>7.9513888888888884E-2</c:v>
                </c:pt>
                <c:pt idx="6895">
                  <c:v>7.9525462962962964E-2</c:v>
                </c:pt>
                <c:pt idx="6896">
                  <c:v>7.9537037037037031E-2</c:v>
                </c:pt>
                <c:pt idx="6897">
                  <c:v>7.9548611111111112E-2</c:v>
                </c:pt>
                <c:pt idx="6898">
                  <c:v>7.9560185185185192E-2</c:v>
                </c:pt>
                <c:pt idx="6899">
                  <c:v>7.9571759259259259E-2</c:v>
                </c:pt>
                <c:pt idx="6900">
                  <c:v>7.9583333333333339E-2</c:v>
                </c:pt>
                <c:pt idx="6901">
                  <c:v>7.9594907407407406E-2</c:v>
                </c:pt>
                <c:pt idx="6902">
                  <c:v>7.9606481481481486E-2</c:v>
                </c:pt>
                <c:pt idx="6903">
                  <c:v>7.9618055555555553E-2</c:v>
                </c:pt>
                <c:pt idx="6904">
                  <c:v>7.962962962962962E-2</c:v>
                </c:pt>
                <c:pt idx="6905">
                  <c:v>7.96412037037037E-2</c:v>
                </c:pt>
                <c:pt idx="6906">
                  <c:v>7.9652777777777781E-2</c:v>
                </c:pt>
                <c:pt idx="6907">
                  <c:v>7.9664351851851847E-2</c:v>
                </c:pt>
                <c:pt idx="6908">
                  <c:v>7.9675925925925928E-2</c:v>
                </c:pt>
                <c:pt idx="6909">
                  <c:v>7.9687500000000008E-2</c:v>
                </c:pt>
                <c:pt idx="6910">
                  <c:v>7.9699074074074075E-2</c:v>
                </c:pt>
                <c:pt idx="6911">
                  <c:v>7.9710648148148142E-2</c:v>
                </c:pt>
                <c:pt idx="6912">
                  <c:v>7.9722222222222222E-2</c:v>
                </c:pt>
                <c:pt idx="6913">
                  <c:v>7.9733796296296303E-2</c:v>
                </c:pt>
                <c:pt idx="6914">
                  <c:v>7.9745370370370369E-2</c:v>
                </c:pt>
                <c:pt idx="6915">
                  <c:v>7.9756944444444436E-2</c:v>
                </c:pt>
                <c:pt idx="6916">
                  <c:v>7.9768518518518516E-2</c:v>
                </c:pt>
                <c:pt idx="6917">
                  <c:v>7.9780092592592597E-2</c:v>
                </c:pt>
                <c:pt idx="6918">
                  <c:v>7.9791666666666664E-2</c:v>
                </c:pt>
                <c:pt idx="6919">
                  <c:v>7.9803240740740744E-2</c:v>
                </c:pt>
                <c:pt idx="6920">
                  <c:v>7.9814814814814811E-2</c:v>
                </c:pt>
                <c:pt idx="6921">
                  <c:v>7.9826388888888891E-2</c:v>
                </c:pt>
                <c:pt idx="6922">
                  <c:v>7.9837962962962958E-2</c:v>
                </c:pt>
                <c:pt idx="6923">
                  <c:v>7.9849537037037038E-2</c:v>
                </c:pt>
                <c:pt idx="6924">
                  <c:v>7.9861111111111105E-2</c:v>
                </c:pt>
                <c:pt idx="6925">
                  <c:v>7.9872685185185185E-2</c:v>
                </c:pt>
                <c:pt idx="6926">
                  <c:v>7.9884259259259252E-2</c:v>
                </c:pt>
                <c:pt idx="6927">
                  <c:v>7.9895833333333333E-2</c:v>
                </c:pt>
                <c:pt idx="6928">
                  <c:v>7.9907407407407413E-2</c:v>
                </c:pt>
                <c:pt idx="6929">
                  <c:v>7.991898148148148E-2</c:v>
                </c:pt>
                <c:pt idx="6930">
                  <c:v>7.993055555555556E-2</c:v>
                </c:pt>
                <c:pt idx="6931">
                  <c:v>7.9942129629629641E-2</c:v>
                </c:pt>
                <c:pt idx="6932">
                  <c:v>7.9953703703703707E-2</c:v>
                </c:pt>
                <c:pt idx="6933">
                  <c:v>7.9965277777777774E-2</c:v>
                </c:pt>
                <c:pt idx="6934">
                  <c:v>7.9976851851851841E-2</c:v>
                </c:pt>
                <c:pt idx="6935">
                  <c:v>7.9988425925925921E-2</c:v>
                </c:pt>
                <c:pt idx="6936">
                  <c:v>0.08</c:v>
                </c:pt>
                <c:pt idx="6937">
                  <c:v>8.0011574074074068E-2</c:v>
                </c:pt>
                <c:pt idx="6938">
                  <c:v>8.0023148148148149E-2</c:v>
                </c:pt>
                <c:pt idx="6939">
                  <c:v>8.0034722222222229E-2</c:v>
                </c:pt>
                <c:pt idx="6940">
                  <c:v>8.0046296296296296E-2</c:v>
                </c:pt>
                <c:pt idx="6941">
                  <c:v>8.0057870370370363E-2</c:v>
                </c:pt>
                <c:pt idx="6942">
                  <c:v>8.0069444444444443E-2</c:v>
                </c:pt>
                <c:pt idx="6943">
                  <c:v>8.0081018518518524E-2</c:v>
                </c:pt>
                <c:pt idx="6944">
                  <c:v>8.009259259259259E-2</c:v>
                </c:pt>
                <c:pt idx="6945">
                  <c:v>8.0104166666666657E-2</c:v>
                </c:pt>
                <c:pt idx="6946">
                  <c:v>8.0115740740740737E-2</c:v>
                </c:pt>
                <c:pt idx="6947">
                  <c:v>8.0127314814814818E-2</c:v>
                </c:pt>
                <c:pt idx="6948">
                  <c:v>8.0138888888888885E-2</c:v>
                </c:pt>
                <c:pt idx="6949">
                  <c:v>8.0150462962962965E-2</c:v>
                </c:pt>
                <c:pt idx="6950">
                  <c:v>8.0162037037037046E-2</c:v>
                </c:pt>
                <c:pt idx="6951">
                  <c:v>8.0173611111111112E-2</c:v>
                </c:pt>
                <c:pt idx="6952">
                  <c:v>8.0185185185185193E-2</c:v>
                </c:pt>
                <c:pt idx="6953">
                  <c:v>8.0196759259259259E-2</c:v>
                </c:pt>
                <c:pt idx="6954">
                  <c:v>8.020833333333334E-2</c:v>
                </c:pt>
                <c:pt idx="6955">
                  <c:v>8.0219907407407406E-2</c:v>
                </c:pt>
                <c:pt idx="6956">
                  <c:v>8.0231481481481473E-2</c:v>
                </c:pt>
                <c:pt idx="6957">
                  <c:v>8.0243055555555554E-2</c:v>
                </c:pt>
                <c:pt idx="6958">
                  <c:v>8.0254629629629634E-2</c:v>
                </c:pt>
                <c:pt idx="6959">
                  <c:v>8.0266203703703701E-2</c:v>
                </c:pt>
                <c:pt idx="6960">
                  <c:v>8.0277777777777781E-2</c:v>
                </c:pt>
                <c:pt idx="6961">
                  <c:v>8.0289351851851862E-2</c:v>
                </c:pt>
                <c:pt idx="6962">
                  <c:v>8.0300925925925928E-2</c:v>
                </c:pt>
                <c:pt idx="6963">
                  <c:v>8.0312499999999995E-2</c:v>
                </c:pt>
                <c:pt idx="6964">
                  <c:v>8.0324074074074062E-2</c:v>
                </c:pt>
                <c:pt idx="6965">
                  <c:v>8.0335648148148142E-2</c:v>
                </c:pt>
                <c:pt idx="6966">
                  <c:v>8.0347222222222223E-2</c:v>
                </c:pt>
                <c:pt idx="6967">
                  <c:v>8.0358796296296289E-2</c:v>
                </c:pt>
                <c:pt idx="6968">
                  <c:v>8.037037037037037E-2</c:v>
                </c:pt>
                <c:pt idx="6969">
                  <c:v>8.038194444444445E-2</c:v>
                </c:pt>
                <c:pt idx="6970">
                  <c:v>8.0393518518518517E-2</c:v>
                </c:pt>
                <c:pt idx="6971">
                  <c:v>8.0405092592592597E-2</c:v>
                </c:pt>
                <c:pt idx="6972">
                  <c:v>8.0416666666666664E-2</c:v>
                </c:pt>
                <c:pt idx="6973">
                  <c:v>8.0428240740740745E-2</c:v>
                </c:pt>
                <c:pt idx="6974">
                  <c:v>8.0439814814814811E-2</c:v>
                </c:pt>
                <c:pt idx="6975">
                  <c:v>8.0451388888888892E-2</c:v>
                </c:pt>
                <c:pt idx="6976">
                  <c:v>8.0462962962962958E-2</c:v>
                </c:pt>
                <c:pt idx="6977">
                  <c:v>8.0474537037037039E-2</c:v>
                </c:pt>
                <c:pt idx="6978">
                  <c:v>8.0486111111111105E-2</c:v>
                </c:pt>
                <c:pt idx="6979">
                  <c:v>8.0497685185185186E-2</c:v>
                </c:pt>
                <c:pt idx="6980">
                  <c:v>8.0509259259259267E-2</c:v>
                </c:pt>
                <c:pt idx="6981">
                  <c:v>8.0520833333333333E-2</c:v>
                </c:pt>
                <c:pt idx="6982">
                  <c:v>8.0532407407407414E-2</c:v>
                </c:pt>
                <c:pt idx="6983">
                  <c:v>8.054398148148148E-2</c:v>
                </c:pt>
                <c:pt idx="6984">
                  <c:v>8.0555555555555561E-2</c:v>
                </c:pt>
                <c:pt idx="6985">
                  <c:v>8.0567129629629627E-2</c:v>
                </c:pt>
                <c:pt idx="6986">
                  <c:v>8.0578703703703694E-2</c:v>
                </c:pt>
                <c:pt idx="6987">
                  <c:v>8.0590277777777775E-2</c:v>
                </c:pt>
                <c:pt idx="6988">
                  <c:v>8.0601851851851855E-2</c:v>
                </c:pt>
                <c:pt idx="6989">
                  <c:v>8.0613425925925922E-2</c:v>
                </c:pt>
                <c:pt idx="6990">
                  <c:v>8.0625000000000002E-2</c:v>
                </c:pt>
                <c:pt idx="6991">
                  <c:v>8.0636574074074083E-2</c:v>
                </c:pt>
                <c:pt idx="6992">
                  <c:v>8.0648148148148149E-2</c:v>
                </c:pt>
                <c:pt idx="6993">
                  <c:v>8.0659722222222216E-2</c:v>
                </c:pt>
                <c:pt idx="6994">
                  <c:v>8.0671296296296297E-2</c:v>
                </c:pt>
                <c:pt idx="6995">
                  <c:v>8.0682870370370363E-2</c:v>
                </c:pt>
                <c:pt idx="6996">
                  <c:v>8.0694444444444444E-2</c:v>
                </c:pt>
                <c:pt idx="6997">
                  <c:v>8.070601851851851E-2</c:v>
                </c:pt>
                <c:pt idx="6998">
                  <c:v>8.0717592592592591E-2</c:v>
                </c:pt>
                <c:pt idx="6999">
                  <c:v>8.0729166666666671E-2</c:v>
                </c:pt>
                <c:pt idx="7000">
                  <c:v>8.0740740740740738E-2</c:v>
                </c:pt>
                <c:pt idx="7001">
                  <c:v>8.0752314814814818E-2</c:v>
                </c:pt>
                <c:pt idx="7002">
                  <c:v>8.0763888888888885E-2</c:v>
                </c:pt>
                <c:pt idx="7003">
                  <c:v>8.0775462962962966E-2</c:v>
                </c:pt>
                <c:pt idx="7004">
                  <c:v>8.0787037037037032E-2</c:v>
                </c:pt>
                <c:pt idx="7005">
                  <c:v>8.0798611111111113E-2</c:v>
                </c:pt>
                <c:pt idx="7006">
                  <c:v>8.0810185185185179E-2</c:v>
                </c:pt>
                <c:pt idx="7007">
                  <c:v>8.082175925925926E-2</c:v>
                </c:pt>
                <c:pt idx="7008">
                  <c:v>8.0833333333333326E-2</c:v>
                </c:pt>
                <c:pt idx="7009">
                  <c:v>8.0844907407407407E-2</c:v>
                </c:pt>
                <c:pt idx="7010">
                  <c:v>8.0856481481481488E-2</c:v>
                </c:pt>
                <c:pt idx="7011">
                  <c:v>8.0868055555555554E-2</c:v>
                </c:pt>
                <c:pt idx="7012">
                  <c:v>8.0879629629629635E-2</c:v>
                </c:pt>
                <c:pt idx="7013">
                  <c:v>8.0891203703703715E-2</c:v>
                </c:pt>
                <c:pt idx="7014">
                  <c:v>8.0902777777777782E-2</c:v>
                </c:pt>
                <c:pt idx="7015">
                  <c:v>8.0914351851851848E-2</c:v>
                </c:pt>
                <c:pt idx="7016">
                  <c:v>8.0925925925925915E-2</c:v>
                </c:pt>
                <c:pt idx="7017">
                  <c:v>8.0937499999999996E-2</c:v>
                </c:pt>
                <c:pt idx="7018">
                  <c:v>8.0949074074074076E-2</c:v>
                </c:pt>
                <c:pt idx="7019">
                  <c:v>8.0960648148148143E-2</c:v>
                </c:pt>
                <c:pt idx="7020">
                  <c:v>8.0972222222222223E-2</c:v>
                </c:pt>
                <c:pt idx="7021">
                  <c:v>8.0983796296296304E-2</c:v>
                </c:pt>
                <c:pt idx="7022">
                  <c:v>8.099537037037037E-2</c:v>
                </c:pt>
                <c:pt idx="7023">
                  <c:v>8.1006944444444437E-2</c:v>
                </c:pt>
                <c:pt idx="7024">
                  <c:v>8.1018518518518517E-2</c:v>
                </c:pt>
                <c:pt idx="7025">
                  <c:v>8.1030092592592584E-2</c:v>
                </c:pt>
                <c:pt idx="7026">
                  <c:v>8.1041666666666665E-2</c:v>
                </c:pt>
                <c:pt idx="7027">
                  <c:v>8.1053240740740731E-2</c:v>
                </c:pt>
                <c:pt idx="7028">
                  <c:v>8.1064814814814812E-2</c:v>
                </c:pt>
                <c:pt idx="7029">
                  <c:v>8.1076388888888892E-2</c:v>
                </c:pt>
                <c:pt idx="7030">
                  <c:v>8.1087962962962959E-2</c:v>
                </c:pt>
                <c:pt idx="7031">
                  <c:v>8.1099537037037039E-2</c:v>
                </c:pt>
                <c:pt idx="7032">
                  <c:v>8.111111111111112E-2</c:v>
                </c:pt>
                <c:pt idx="7033">
                  <c:v>8.1122685185185187E-2</c:v>
                </c:pt>
                <c:pt idx="7034">
                  <c:v>8.1134259259259267E-2</c:v>
                </c:pt>
                <c:pt idx="7035">
                  <c:v>8.1145833333333334E-2</c:v>
                </c:pt>
                <c:pt idx="7036">
                  <c:v>8.1157407407407414E-2</c:v>
                </c:pt>
                <c:pt idx="7037">
                  <c:v>8.1168981481481481E-2</c:v>
                </c:pt>
                <c:pt idx="7038">
                  <c:v>8.1180555555555547E-2</c:v>
                </c:pt>
                <c:pt idx="7039">
                  <c:v>8.1192129629629628E-2</c:v>
                </c:pt>
                <c:pt idx="7040">
                  <c:v>8.1203703703703708E-2</c:v>
                </c:pt>
                <c:pt idx="7041">
                  <c:v>8.1215277777777775E-2</c:v>
                </c:pt>
                <c:pt idx="7042">
                  <c:v>8.1226851851851856E-2</c:v>
                </c:pt>
                <c:pt idx="7043">
                  <c:v>8.1238425925925936E-2</c:v>
                </c:pt>
                <c:pt idx="7044">
                  <c:v>8.1250000000000003E-2</c:v>
                </c:pt>
                <c:pt idx="7045">
                  <c:v>8.1261574074074069E-2</c:v>
                </c:pt>
                <c:pt idx="7046">
                  <c:v>8.1273148148148136E-2</c:v>
                </c:pt>
                <c:pt idx="7047">
                  <c:v>8.1284722222222217E-2</c:v>
                </c:pt>
                <c:pt idx="7048">
                  <c:v>8.1296296296296297E-2</c:v>
                </c:pt>
                <c:pt idx="7049">
                  <c:v>8.1307870370370364E-2</c:v>
                </c:pt>
                <c:pt idx="7050">
                  <c:v>8.1319444444444444E-2</c:v>
                </c:pt>
                <c:pt idx="7051">
                  <c:v>8.1331018518518525E-2</c:v>
                </c:pt>
                <c:pt idx="7052">
                  <c:v>8.1342592592592591E-2</c:v>
                </c:pt>
                <c:pt idx="7053">
                  <c:v>8.1354166666666672E-2</c:v>
                </c:pt>
                <c:pt idx="7054">
                  <c:v>8.1365740740740738E-2</c:v>
                </c:pt>
                <c:pt idx="7055">
                  <c:v>8.1377314814814819E-2</c:v>
                </c:pt>
                <c:pt idx="7056">
                  <c:v>8.1388888888888886E-2</c:v>
                </c:pt>
                <c:pt idx="7057">
                  <c:v>8.1400462962962966E-2</c:v>
                </c:pt>
                <c:pt idx="7058">
                  <c:v>8.1412037037037033E-2</c:v>
                </c:pt>
                <c:pt idx="7059">
                  <c:v>8.1423611111111113E-2</c:v>
                </c:pt>
                <c:pt idx="7060">
                  <c:v>8.143518518518518E-2</c:v>
                </c:pt>
                <c:pt idx="7061">
                  <c:v>8.144675925925926E-2</c:v>
                </c:pt>
                <c:pt idx="7062">
                  <c:v>8.1458333333333341E-2</c:v>
                </c:pt>
                <c:pt idx="7063">
                  <c:v>8.1469907407407408E-2</c:v>
                </c:pt>
                <c:pt idx="7064">
                  <c:v>8.1481481481481488E-2</c:v>
                </c:pt>
                <c:pt idx="7065">
                  <c:v>8.1493055555555555E-2</c:v>
                </c:pt>
                <c:pt idx="7066">
                  <c:v>8.1504629629629635E-2</c:v>
                </c:pt>
                <c:pt idx="7067">
                  <c:v>8.1516203703703702E-2</c:v>
                </c:pt>
                <c:pt idx="7068">
                  <c:v>8.1527777777777768E-2</c:v>
                </c:pt>
                <c:pt idx="7069">
                  <c:v>8.1539351851851849E-2</c:v>
                </c:pt>
                <c:pt idx="7070">
                  <c:v>8.1550925925925929E-2</c:v>
                </c:pt>
                <c:pt idx="7071">
                  <c:v>8.1550925925925929E-2</c:v>
                </c:pt>
                <c:pt idx="7072">
                  <c:v>8.1562499999999996E-2</c:v>
                </c:pt>
                <c:pt idx="7073">
                  <c:v>8.1574074074074077E-2</c:v>
                </c:pt>
                <c:pt idx="7074">
                  <c:v>8.1585648148148157E-2</c:v>
                </c:pt>
                <c:pt idx="7075">
                  <c:v>8.1597222222222224E-2</c:v>
                </c:pt>
                <c:pt idx="7076">
                  <c:v>8.160879629629629E-2</c:v>
                </c:pt>
                <c:pt idx="7077">
                  <c:v>8.1620370370370371E-2</c:v>
                </c:pt>
                <c:pt idx="7078">
                  <c:v>8.1631944444444438E-2</c:v>
                </c:pt>
                <c:pt idx="7079">
                  <c:v>8.1643518518518518E-2</c:v>
                </c:pt>
                <c:pt idx="7080">
                  <c:v>8.1655092592592585E-2</c:v>
                </c:pt>
                <c:pt idx="7081">
                  <c:v>8.1666666666666665E-2</c:v>
                </c:pt>
                <c:pt idx="7082">
                  <c:v>8.1678240740740746E-2</c:v>
                </c:pt>
                <c:pt idx="7083">
                  <c:v>8.1689814814814812E-2</c:v>
                </c:pt>
                <c:pt idx="7084">
                  <c:v>8.1701388888888893E-2</c:v>
                </c:pt>
                <c:pt idx="7085">
                  <c:v>8.1712962962962959E-2</c:v>
                </c:pt>
                <c:pt idx="7086">
                  <c:v>8.172453703703704E-2</c:v>
                </c:pt>
                <c:pt idx="7087">
                  <c:v>8.1736111111111107E-2</c:v>
                </c:pt>
                <c:pt idx="7088">
                  <c:v>8.1747685185185187E-2</c:v>
                </c:pt>
                <c:pt idx="7089">
                  <c:v>8.1759259259259254E-2</c:v>
                </c:pt>
                <c:pt idx="7090">
                  <c:v>8.1770833333333334E-2</c:v>
                </c:pt>
                <c:pt idx="7091">
                  <c:v>8.1782407407407401E-2</c:v>
                </c:pt>
                <c:pt idx="7092">
                  <c:v>8.1793981481481481E-2</c:v>
                </c:pt>
                <c:pt idx="7093">
                  <c:v>8.1805555555555562E-2</c:v>
                </c:pt>
                <c:pt idx="7094">
                  <c:v>8.1817129629629629E-2</c:v>
                </c:pt>
                <c:pt idx="7095">
                  <c:v>8.1828703703703709E-2</c:v>
                </c:pt>
                <c:pt idx="7096">
                  <c:v>8.184027777777779E-2</c:v>
                </c:pt>
                <c:pt idx="7097">
                  <c:v>8.1851851851851856E-2</c:v>
                </c:pt>
                <c:pt idx="7098">
                  <c:v>8.1863425925925923E-2</c:v>
                </c:pt>
                <c:pt idx="7099">
                  <c:v>8.1874999999999989E-2</c:v>
                </c:pt>
                <c:pt idx="7100">
                  <c:v>8.188657407407407E-2</c:v>
                </c:pt>
                <c:pt idx="7101">
                  <c:v>8.189814814814815E-2</c:v>
                </c:pt>
                <c:pt idx="7102">
                  <c:v>8.1909722222222217E-2</c:v>
                </c:pt>
                <c:pt idx="7103">
                  <c:v>8.1921296296296298E-2</c:v>
                </c:pt>
                <c:pt idx="7104">
                  <c:v>8.1932870370370378E-2</c:v>
                </c:pt>
                <c:pt idx="7105">
                  <c:v>8.1944444444444445E-2</c:v>
                </c:pt>
                <c:pt idx="7106">
                  <c:v>8.1956018518518511E-2</c:v>
                </c:pt>
                <c:pt idx="7107">
                  <c:v>8.1967592592592592E-2</c:v>
                </c:pt>
                <c:pt idx="7108">
                  <c:v>8.1979166666666659E-2</c:v>
                </c:pt>
                <c:pt idx="7109">
                  <c:v>8.1990740740740739E-2</c:v>
                </c:pt>
                <c:pt idx="7110">
                  <c:v>8.2002314814814806E-2</c:v>
                </c:pt>
                <c:pt idx="7111">
                  <c:v>8.2013888888888886E-2</c:v>
                </c:pt>
                <c:pt idx="7112">
                  <c:v>8.2025462962962967E-2</c:v>
                </c:pt>
                <c:pt idx="7113">
                  <c:v>8.2037037037037033E-2</c:v>
                </c:pt>
                <c:pt idx="7114">
                  <c:v>8.2048611111111114E-2</c:v>
                </c:pt>
                <c:pt idx="7115">
                  <c:v>8.2060185185185194E-2</c:v>
                </c:pt>
                <c:pt idx="7116">
                  <c:v>8.2071759259259261E-2</c:v>
                </c:pt>
                <c:pt idx="7117">
                  <c:v>8.2083333333333341E-2</c:v>
                </c:pt>
                <c:pt idx="7118">
                  <c:v>8.2094907407407408E-2</c:v>
                </c:pt>
                <c:pt idx="7119">
                  <c:v>8.2106481481481489E-2</c:v>
                </c:pt>
                <c:pt idx="7120">
                  <c:v>8.2118055555555555E-2</c:v>
                </c:pt>
                <c:pt idx="7121">
                  <c:v>8.2129629629629622E-2</c:v>
                </c:pt>
                <c:pt idx="7122">
                  <c:v>8.2141203703703702E-2</c:v>
                </c:pt>
                <c:pt idx="7123">
                  <c:v>8.2152777777777783E-2</c:v>
                </c:pt>
                <c:pt idx="7124">
                  <c:v>8.216435185185185E-2</c:v>
                </c:pt>
                <c:pt idx="7125">
                  <c:v>8.217592592592593E-2</c:v>
                </c:pt>
                <c:pt idx="7126">
                  <c:v>8.2187500000000011E-2</c:v>
                </c:pt>
                <c:pt idx="7127">
                  <c:v>8.2199074074074077E-2</c:v>
                </c:pt>
                <c:pt idx="7128">
                  <c:v>8.2210648148148144E-2</c:v>
                </c:pt>
                <c:pt idx="7129">
                  <c:v>8.222222222222221E-2</c:v>
                </c:pt>
                <c:pt idx="7130">
                  <c:v>8.2233796296296291E-2</c:v>
                </c:pt>
                <c:pt idx="7131">
                  <c:v>8.2245370370370371E-2</c:v>
                </c:pt>
                <c:pt idx="7132">
                  <c:v>8.2256944444444438E-2</c:v>
                </c:pt>
                <c:pt idx="7133">
                  <c:v>8.2268518518518519E-2</c:v>
                </c:pt>
                <c:pt idx="7134">
                  <c:v>8.2280092592592599E-2</c:v>
                </c:pt>
                <c:pt idx="7135">
                  <c:v>8.2291666666666666E-2</c:v>
                </c:pt>
                <c:pt idx="7136">
                  <c:v>8.2303240740740746E-2</c:v>
                </c:pt>
                <c:pt idx="7137">
                  <c:v>8.2314814814814813E-2</c:v>
                </c:pt>
                <c:pt idx="7138">
                  <c:v>8.2326388888888893E-2</c:v>
                </c:pt>
                <c:pt idx="7139">
                  <c:v>8.233796296296296E-2</c:v>
                </c:pt>
                <c:pt idx="7140">
                  <c:v>8.2349537037037041E-2</c:v>
                </c:pt>
                <c:pt idx="7141">
                  <c:v>8.2361111111111107E-2</c:v>
                </c:pt>
                <c:pt idx="7142">
                  <c:v>8.2372685185185188E-2</c:v>
                </c:pt>
                <c:pt idx="7143">
                  <c:v>8.2384259259259254E-2</c:v>
                </c:pt>
                <c:pt idx="7144">
                  <c:v>8.2395833333333335E-2</c:v>
                </c:pt>
                <c:pt idx="7145">
                  <c:v>8.2407407407407415E-2</c:v>
                </c:pt>
                <c:pt idx="7146">
                  <c:v>8.2418981481481482E-2</c:v>
                </c:pt>
                <c:pt idx="7147">
                  <c:v>8.2430555555555562E-2</c:v>
                </c:pt>
                <c:pt idx="7148">
                  <c:v>8.2442129629629629E-2</c:v>
                </c:pt>
                <c:pt idx="7149">
                  <c:v>8.245370370370371E-2</c:v>
                </c:pt>
                <c:pt idx="7150">
                  <c:v>8.2465277777777776E-2</c:v>
                </c:pt>
                <c:pt idx="7151">
                  <c:v>8.2476851851851843E-2</c:v>
                </c:pt>
                <c:pt idx="7152">
                  <c:v>8.2488425925925923E-2</c:v>
                </c:pt>
                <c:pt idx="7153">
                  <c:v>8.2500000000000004E-2</c:v>
                </c:pt>
                <c:pt idx="7154">
                  <c:v>8.2511574074074071E-2</c:v>
                </c:pt>
                <c:pt idx="7155">
                  <c:v>8.2523148148148151E-2</c:v>
                </c:pt>
                <c:pt idx="7156">
                  <c:v>8.2534722222222232E-2</c:v>
                </c:pt>
                <c:pt idx="7157">
                  <c:v>8.2546296296296298E-2</c:v>
                </c:pt>
                <c:pt idx="7158">
                  <c:v>8.2557870370370365E-2</c:v>
                </c:pt>
                <c:pt idx="7159">
                  <c:v>8.2569444444444445E-2</c:v>
                </c:pt>
                <c:pt idx="7160">
                  <c:v>8.2581018518518512E-2</c:v>
                </c:pt>
                <c:pt idx="7161">
                  <c:v>8.2592592592592592E-2</c:v>
                </c:pt>
                <c:pt idx="7162">
                  <c:v>8.2604166666666659E-2</c:v>
                </c:pt>
                <c:pt idx="7163">
                  <c:v>8.261574074074074E-2</c:v>
                </c:pt>
                <c:pt idx="7164">
                  <c:v>8.262731481481482E-2</c:v>
                </c:pt>
                <c:pt idx="7165">
                  <c:v>8.2638888888888887E-2</c:v>
                </c:pt>
                <c:pt idx="7166">
                  <c:v>8.2650462962962967E-2</c:v>
                </c:pt>
                <c:pt idx="7167">
                  <c:v>8.2662037037037034E-2</c:v>
                </c:pt>
                <c:pt idx="7168">
                  <c:v>8.2673611111111114E-2</c:v>
                </c:pt>
                <c:pt idx="7169">
                  <c:v>8.2685185185185181E-2</c:v>
                </c:pt>
                <c:pt idx="7170">
                  <c:v>8.2696759259259262E-2</c:v>
                </c:pt>
                <c:pt idx="7171">
                  <c:v>8.2708333333333328E-2</c:v>
                </c:pt>
                <c:pt idx="7172">
                  <c:v>8.2719907407407409E-2</c:v>
                </c:pt>
                <c:pt idx="7173">
                  <c:v>8.2731481481481475E-2</c:v>
                </c:pt>
                <c:pt idx="7174">
                  <c:v>8.2743055555555556E-2</c:v>
                </c:pt>
                <c:pt idx="7175">
                  <c:v>8.2754629629629636E-2</c:v>
                </c:pt>
                <c:pt idx="7176">
                  <c:v>8.2766203703703703E-2</c:v>
                </c:pt>
                <c:pt idx="7177">
                  <c:v>8.2777777777777783E-2</c:v>
                </c:pt>
                <c:pt idx="7178">
                  <c:v>8.2789351851851864E-2</c:v>
                </c:pt>
                <c:pt idx="7179">
                  <c:v>8.2800925925925931E-2</c:v>
                </c:pt>
                <c:pt idx="7180">
                  <c:v>8.2812499999999997E-2</c:v>
                </c:pt>
                <c:pt idx="7181">
                  <c:v>8.2824074074074064E-2</c:v>
                </c:pt>
                <c:pt idx="7182">
                  <c:v>8.2835648148148144E-2</c:v>
                </c:pt>
                <c:pt idx="7183">
                  <c:v>8.2847222222222225E-2</c:v>
                </c:pt>
                <c:pt idx="7184">
                  <c:v>8.2858796296296292E-2</c:v>
                </c:pt>
                <c:pt idx="7185">
                  <c:v>8.2870370370370372E-2</c:v>
                </c:pt>
                <c:pt idx="7186">
                  <c:v>8.2881944444444453E-2</c:v>
                </c:pt>
                <c:pt idx="7187">
                  <c:v>8.2893518518518519E-2</c:v>
                </c:pt>
                <c:pt idx="7188">
                  <c:v>8.2905092592592586E-2</c:v>
                </c:pt>
                <c:pt idx="7189">
                  <c:v>8.2916666666666666E-2</c:v>
                </c:pt>
                <c:pt idx="7190">
                  <c:v>8.2928240740740733E-2</c:v>
                </c:pt>
                <c:pt idx="7191">
                  <c:v>8.2939814814814813E-2</c:v>
                </c:pt>
                <c:pt idx="7192">
                  <c:v>8.295138888888888E-2</c:v>
                </c:pt>
                <c:pt idx="7193">
                  <c:v>8.2962962962962961E-2</c:v>
                </c:pt>
                <c:pt idx="7194">
                  <c:v>8.2974537037037041E-2</c:v>
                </c:pt>
                <c:pt idx="7195">
                  <c:v>8.2986111111111108E-2</c:v>
                </c:pt>
                <c:pt idx="7196">
                  <c:v>8.2997685185185188E-2</c:v>
                </c:pt>
                <c:pt idx="7197">
                  <c:v>8.3009259259259269E-2</c:v>
                </c:pt>
                <c:pt idx="7198">
                  <c:v>8.3020833333333335E-2</c:v>
                </c:pt>
                <c:pt idx="7199">
                  <c:v>8.3032407407407416E-2</c:v>
                </c:pt>
                <c:pt idx="7200">
                  <c:v>8.3043981481481483E-2</c:v>
                </c:pt>
                <c:pt idx="7201">
                  <c:v>8.3055555555555563E-2</c:v>
                </c:pt>
                <c:pt idx="7202">
                  <c:v>8.306712962962963E-2</c:v>
                </c:pt>
                <c:pt idx="7203">
                  <c:v>8.3078703703703696E-2</c:v>
                </c:pt>
                <c:pt idx="7204">
                  <c:v>8.3090277777777777E-2</c:v>
                </c:pt>
                <c:pt idx="7205">
                  <c:v>8.3101851851851857E-2</c:v>
                </c:pt>
                <c:pt idx="7206">
                  <c:v>8.3113425925925924E-2</c:v>
                </c:pt>
                <c:pt idx="7207">
                  <c:v>8.3125000000000004E-2</c:v>
                </c:pt>
                <c:pt idx="7208">
                  <c:v>8.3136574074074085E-2</c:v>
                </c:pt>
                <c:pt idx="7209">
                  <c:v>8.3148148148148152E-2</c:v>
                </c:pt>
                <c:pt idx="7210">
                  <c:v>8.3159722222222218E-2</c:v>
                </c:pt>
                <c:pt idx="7211">
                  <c:v>8.3171296296296285E-2</c:v>
                </c:pt>
                <c:pt idx="7212">
                  <c:v>8.3182870370370365E-2</c:v>
                </c:pt>
                <c:pt idx="7213">
                  <c:v>8.3194444444444446E-2</c:v>
                </c:pt>
                <c:pt idx="7214">
                  <c:v>8.3206018518518512E-2</c:v>
                </c:pt>
                <c:pt idx="7215">
                  <c:v>8.3217592592592593E-2</c:v>
                </c:pt>
                <c:pt idx="7216">
                  <c:v>8.3229166666666674E-2</c:v>
                </c:pt>
                <c:pt idx="7217">
                  <c:v>8.324074074074074E-2</c:v>
                </c:pt>
                <c:pt idx="7218">
                  <c:v>8.3252314814814821E-2</c:v>
                </c:pt>
                <c:pt idx="7219">
                  <c:v>8.3263888888888887E-2</c:v>
                </c:pt>
                <c:pt idx="7220">
                  <c:v>8.3275462962962968E-2</c:v>
                </c:pt>
                <c:pt idx="7221">
                  <c:v>8.3287037037037034E-2</c:v>
                </c:pt>
                <c:pt idx="7222">
                  <c:v>8.3298611111111115E-2</c:v>
                </c:pt>
                <c:pt idx="7223">
                  <c:v>8.3310185185185182E-2</c:v>
                </c:pt>
                <c:pt idx="7224">
                  <c:v>8.3321759259259262E-2</c:v>
                </c:pt>
                <c:pt idx="7225">
                  <c:v>8.3333333333333329E-2</c:v>
                </c:pt>
              </c:numCache>
            </c:numRef>
          </c:cat>
          <c:val>
            <c:numRef>
              <c:f>Sheet1!$D$1:$D$7226</c:f>
              <c:numCache>
                <c:formatCode>General</c:formatCode>
                <c:ptCount val="7226"/>
                <c:pt idx="0">
                  <c:v>0</c:v>
                </c:pt>
                <c:pt idx="1">
                  <c:v>0</c:v>
                </c:pt>
                <c:pt idx="2">
                  <c:v>0</c:v>
                </c:pt>
                <c:pt idx="3">
                  <c:v>400</c:v>
                </c:pt>
                <c:pt idx="4">
                  <c:v>400</c:v>
                </c:pt>
                <c:pt idx="5">
                  <c:v>400</c:v>
                </c:pt>
                <c:pt idx="6">
                  <c:v>400</c:v>
                </c:pt>
                <c:pt idx="7">
                  <c:v>400</c:v>
                </c:pt>
                <c:pt idx="8">
                  <c:v>400</c:v>
                </c:pt>
                <c:pt idx="9">
                  <c:v>400</c:v>
                </c:pt>
                <c:pt idx="10">
                  <c:v>400</c:v>
                </c:pt>
                <c:pt idx="11">
                  <c:v>400</c:v>
                </c:pt>
                <c:pt idx="12">
                  <c:v>400</c:v>
                </c:pt>
                <c:pt idx="13">
                  <c:v>400</c:v>
                </c:pt>
                <c:pt idx="14">
                  <c:v>400</c:v>
                </c:pt>
                <c:pt idx="15">
                  <c:v>400</c:v>
                </c:pt>
                <c:pt idx="16">
                  <c:v>400</c:v>
                </c:pt>
                <c:pt idx="17">
                  <c:v>400</c:v>
                </c:pt>
                <c:pt idx="18">
                  <c:v>400</c:v>
                </c:pt>
                <c:pt idx="19">
                  <c:v>400</c:v>
                </c:pt>
                <c:pt idx="20">
                  <c:v>400</c:v>
                </c:pt>
                <c:pt idx="21">
                  <c:v>400</c:v>
                </c:pt>
                <c:pt idx="22">
                  <c:v>400</c:v>
                </c:pt>
                <c:pt idx="23">
                  <c:v>400</c:v>
                </c:pt>
                <c:pt idx="24">
                  <c:v>445</c:v>
                </c:pt>
                <c:pt idx="25">
                  <c:v>418</c:v>
                </c:pt>
                <c:pt idx="26">
                  <c:v>401</c:v>
                </c:pt>
                <c:pt idx="27">
                  <c:v>400</c:v>
                </c:pt>
                <c:pt idx="28">
                  <c:v>400</c:v>
                </c:pt>
                <c:pt idx="29">
                  <c:v>400</c:v>
                </c:pt>
                <c:pt idx="30">
                  <c:v>400</c:v>
                </c:pt>
                <c:pt idx="31">
                  <c:v>400</c:v>
                </c:pt>
                <c:pt idx="32">
                  <c:v>400</c:v>
                </c:pt>
                <c:pt idx="33">
                  <c:v>400</c:v>
                </c:pt>
                <c:pt idx="34">
                  <c:v>400</c:v>
                </c:pt>
                <c:pt idx="35">
                  <c:v>400</c:v>
                </c:pt>
                <c:pt idx="36">
                  <c:v>400</c:v>
                </c:pt>
                <c:pt idx="37">
                  <c:v>400</c:v>
                </c:pt>
                <c:pt idx="38">
                  <c:v>400</c:v>
                </c:pt>
                <c:pt idx="39">
                  <c:v>400</c:v>
                </c:pt>
                <c:pt idx="40">
                  <c:v>400</c:v>
                </c:pt>
                <c:pt idx="41">
                  <c:v>400</c:v>
                </c:pt>
                <c:pt idx="42">
                  <c:v>400</c:v>
                </c:pt>
                <c:pt idx="43">
                  <c:v>400</c:v>
                </c:pt>
                <c:pt idx="44">
                  <c:v>400</c:v>
                </c:pt>
                <c:pt idx="45">
                  <c:v>400</c:v>
                </c:pt>
                <c:pt idx="46">
                  <c:v>400</c:v>
                </c:pt>
                <c:pt idx="47">
                  <c:v>400</c:v>
                </c:pt>
                <c:pt idx="48">
                  <c:v>400</c:v>
                </c:pt>
                <c:pt idx="49">
                  <c:v>400</c:v>
                </c:pt>
                <c:pt idx="50">
                  <c:v>400</c:v>
                </c:pt>
                <c:pt idx="51">
                  <c:v>400</c:v>
                </c:pt>
                <c:pt idx="52">
                  <c:v>400</c:v>
                </c:pt>
                <c:pt idx="53">
                  <c:v>400</c:v>
                </c:pt>
                <c:pt idx="54">
                  <c:v>400</c:v>
                </c:pt>
                <c:pt idx="55">
                  <c:v>400</c:v>
                </c:pt>
                <c:pt idx="56">
                  <c:v>400</c:v>
                </c:pt>
                <c:pt idx="57">
                  <c:v>400</c:v>
                </c:pt>
                <c:pt idx="58">
                  <c:v>400</c:v>
                </c:pt>
                <c:pt idx="59">
                  <c:v>400</c:v>
                </c:pt>
                <c:pt idx="60">
                  <c:v>400</c:v>
                </c:pt>
                <c:pt idx="61">
                  <c:v>400</c:v>
                </c:pt>
                <c:pt idx="62">
                  <c:v>400</c:v>
                </c:pt>
                <c:pt idx="63">
                  <c:v>400</c:v>
                </c:pt>
                <c:pt idx="64">
                  <c:v>400</c:v>
                </c:pt>
                <c:pt idx="65">
                  <c:v>400</c:v>
                </c:pt>
                <c:pt idx="66">
                  <c:v>400</c:v>
                </c:pt>
                <c:pt idx="67">
                  <c:v>403</c:v>
                </c:pt>
                <c:pt idx="68">
                  <c:v>400</c:v>
                </c:pt>
                <c:pt idx="69">
                  <c:v>400</c:v>
                </c:pt>
                <c:pt idx="70">
                  <c:v>400</c:v>
                </c:pt>
                <c:pt idx="71">
                  <c:v>400</c:v>
                </c:pt>
                <c:pt idx="72">
                  <c:v>406</c:v>
                </c:pt>
                <c:pt idx="73">
                  <c:v>400</c:v>
                </c:pt>
                <c:pt idx="74">
                  <c:v>420</c:v>
                </c:pt>
                <c:pt idx="75">
                  <c:v>400</c:v>
                </c:pt>
                <c:pt idx="76">
                  <c:v>400</c:v>
                </c:pt>
                <c:pt idx="77">
                  <c:v>400</c:v>
                </c:pt>
                <c:pt idx="78">
                  <c:v>400</c:v>
                </c:pt>
                <c:pt idx="79">
                  <c:v>414</c:v>
                </c:pt>
                <c:pt idx="80">
                  <c:v>407</c:v>
                </c:pt>
                <c:pt idx="81">
                  <c:v>407</c:v>
                </c:pt>
                <c:pt idx="82">
                  <c:v>400</c:v>
                </c:pt>
                <c:pt idx="83">
                  <c:v>400</c:v>
                </c:pt>
                <c:pt idx="84">
                  <c:v>400</c:v>
                </c:pt>
                <c:pt idx="85">
                  <c:v>400</c:v>
                </c:pt>
                <c:pt idx="86">
                  <c:v>400</c:v>
                </c:pt>
                <c:pt idx="87">
                  <c:v>400</c:v>
                </c:pt>
                <c:pt idx="88">
                  <c:v>400</c:v>
                </c:pt>
                <c:pt idx="89">
                  <c:v>406</c:v>
                </c:pt>
                <c:pt idx="90">
                  <c:v>400</c:v>
                </c:pt>
                <c:pt idx="91">
                  <c:v>400</c:v>
                </c:pt>
                <c:pt idx="92">
                  <c:v>400</c:v>
                </c:pt>
                <c:pt idx="93">
                  <c:v>400</c:v>
                </c:pt>
                <c:pt idx="94">
                  <c:v>400</c:v>
                </c:pt>
                <c:pt idx="95">
                  <c:v>400</c:v>
                </c:pt>
                <c:pt idx="96">
                  <c:v>400</c:v>
                </c:pt>
                <c:pt idx="97">
                  <c:v>406</c:v>
                </c:pt>
                <c:pt idx="98">
                  <c:v>400</c:v>
                </c:pt>
                <c:pt idx="99">
                  <c:v>408</c:v>
                </c:pt>
                <c:pt idx="100">
                  <c:v>400</c:v>
                </c:pt>
                <c:pt idx="101">
                  <c:v>405</c:v>
                </c:pt>
                <c:pt idx="102">
                  <c:v>408</c:v>
                </c:pt>
                <c:pt idx="103">
                  <c:v>405</c:v>
                </c:pt>
                <c:pt idx="104">
                  <c:v>403</c:v>
                </c:pt>
                <c:pt idx="105">
                  <c:v>400</c:v>
                </c:pt>
                <c:pt idx="106">
                  <c:v>406</c:v>
                </c:pt>
                <c:pt idx="107">
                  <c:v>411</c:v>
                </c:pt>
                <c:pt idx="108">
                  <c:v>400</c:v>
                </c:pt>
                <c:pt idx="109">
                  <c:v>411</c:v>
                </c:pt>
                <c:pt idx="110">
                  <c:v>400</c:v>
                </c:pt>
                <c:pt idx="111">
                  <c:v>400</c:v>
                </c:pt>
                <c:pt idx="112">
                  <c:v>401</c:v>
                </c:pt>
                <c:pt idx="113">
                  <c:v>400</c:v>
                </c:pt>
                <c:pt idx="114">
                  <c:v>406</c:v>
                </c:pt>
                <c:pt idx="115">
                  <c:v>400</c:v>
                </c:pt>
                <c:pt idx="116">
                  <c:v>405</c:v>
                </c:pt>
                <c:pt idx="117">
                  <c:v>400</c:v>
                </c:pt>
                <c:pt idx="118">
                  <c:v>405</c:v>
                </c:pt>
                <c:pt idx="119">
                  <c:v>400</c:v>
                </c:pt>
                <c:pt idx="120">
                  <c:v>400</c:v>
                </c:pt>
                <c:pt idx="121">
                  <c:v>409</c:v>
                </c:pt>
                <c:pt idx="122">
                  <c:v>402</c:v>
                </c:pt>
                <c:pt idx="123">
                  <c:v>407</c:v>
                </c:pt>
                <c:pt idx="124">
                  <c:v>400</c:v>
                </c:pt>
                <c:pt idx="125">
                  <c:v>400</c:v>
                </c:pt>
                <c:pt idx="126">
                  <c:v>408</c:v>
                </c:pt>
                <c:pt idx="127">
                  <c:v>405</c:v>
                </c:pt>
                <c:pt idx="128">
                  <c:v>400</c:v>
                </c:pt>
                <c:pt idx="129">
                  <c:v>405</c:v>
                </c:pt>
                <c:pt idx="130">
                  <c:v>400</c:v>
                </c:pt>
                <c:pt idx="131">
                  <c:v>400</c:v>
                </c:pt>
                <c:pt idx="132">
                  <c:v>402</c:v>
                </c:pt>
                <c:pt idx="133">
                  <c:v>400</c:v>
                </c:pt>
                <c:pt idx="134">
                  <c:v>400</c:v>
                </c:pt>
                <c:pt idx="135">
                  <c:v>400</c:v>
                </c:pt>
                <c:pt idx="136">
                  <c:v>413</c:v>
                </c:pt>
                <c:pt idx="137">
                  <c:v>400</c:v>
                </c:pt>
                <c:pt idx="138">
                  <c:v>408</c:v>
                </c:pt>
                <c:pt idx="139">
                  <c:v>408</c:v>
                </c:pt>
                <c:pt idx="140">
                  <c:v>407</c:v>
                </c:pt>
                <c:pt idx="141">
                  <c:v>400</c:v>
                </c:pt>
                <c:pt idx="142">
                  <c:v>402</c:v>
                </c:pt>
                <c:pt idx="143">
                  <c:v>402</c:v>
                </c:pt>
                <c:pt idx="144">
                  <c:v>400</c:v>
                </c:pt>
                <c:pt idx="145">
                  <c:v>407</c:v>
                </c:pt>
                <c:pt idx="146">
                  <c:v>400</c:v>
                </c:pt>
                <c:pt idx="147">
                  <c:v>400</c:v>
                </c:pt>
                <c:pt idx="148">
                  <c:v>409</c:v>
                </c:pt>
                <c:pt idx="149">
                  <c:v>402</c:v>
                </c:pt>
                <c:pt idx="150">
                  <c:v>400</c:v>
                </c:pt>
                <c:pt idx="151">
                  <c:v>402</c:v>
                </c:pt>
                <c:pt idx="152">
                  <c:v>400</c:v>
                </c:pt>
                <c:pt idx="153">
                  <c:v>401</c:v>
                </c:pt>
                <c:pt idx="154">
                  <c:v>400</c:v>
                </c:pt>
                <c:pt idx="155">
                  <c:v>420</c:v>
                </c:pt>
                <c:pt idx="156">
                  <c:v>403</c:v>
                </c:pt>
                <c:pt idx="157">
                  <c:v>400</c:v>
                </c:pt>
                <c:pt idx="158">
                  <c:v>413</c:v>
                </c:pt>
                <c:pt idx="159">
                  <c:v>400</c:v>
                </c:pt>
                <c:pt idx="160">
                  <c:v>408</c:v>
                </c:pt>
                <c:pt idx="161">
                  <c:v>408</c:v>
                </c:pt>
                <c:pt idx="162">
                  <c:v>409</c:v>
                </c:pt>
                <c:pt idx="163">
                  <c:v>405</c:v>
                </c:pt>
                <c:pt idx="164">
                  <c:v>400</c:v>
                </c:pt>
                <c:pt idx="165">
                  <c:v>402</c:v>
                </c:pt>
                <c:pt idx="166">
                  <c:v>402</c:v>
                </c:pt>
                <c:pt idx="167">
                  <c:v>405</c:v>
                </c:pt>
                <c:pt idx="168">
                  <c:v>402</c:v>
                </c:pt>
                <c:pt idx="169">
                  <c:v>400</c:v>
                </c:pt>
                <c:pt idx="170">
                  <c:v>402</c:v>
                </c:pt>
                <c:pt idx="171">
                  <c:v>402</c:v>
                </c:pt>
                <c:pt idx="172">
                  <c:v>400</c:v>
                </c:pt>
                <c:pt idx="173">
                  <c:v>400</c:v>
                </c:pt>
                <c:pt idx="174">
                  <c:v>400</c:v>
                </c:pt>
                <c:pt idx="175">
                  <c:v>407</c:v>
                </c:pt>
                <c:pt idx="176">
                  <c:v>400</c:v>
                </c:pt>
                <c:pt idx="177">
                  <c:v>405</c:v>
                </c:pt>
                <c:pt idx="178">
                  <c:v>409</c:v>
                </c:pt>
                <c:pt idx="179">
                  <c:v>400</c:v>
                </c:pt>
                <c:pt idx="180">
                  <c:v>400</c:v>
                </c:pt>
                <c:pt idx="181">
                  <c:v>400</c:v>
                </c:pt>
                <c:pt idx="182">
                  <c:v>410</c:v>
                </c:pt>
                <c:pt idx="183">
                  <c:v>400</c:v>
                </c:pt>
                <c:pt idx="184">
                  <c:v>409</c:v>
                </c:pt>
                <c:pt idx="185">
                  <c:v>402</c:v>
                </c:pt>
                <c:pt idx="186">
                  <c:v>400</c:v>
                </c:pt>
                <c:pt idx="187">
                  <c:v>410</c:v>
                </c:pt>
                <c:pt idx="188">
                  <c:v>410</c:v>
                </c:pt>
                <c:pt idx="189">
                  <c:v>405</c:v>
                </c:pt>
                <c:pt idx="190">
                  <c:v>410</c:v>
                </c:pt>
                <c:pt idx="191">
                  <c:v>408</c:v>
                </c:pt>
                <c:pt idx="192">
                  <c:v>408</c:v>
                </c:pt>
                <c:pt idx="193">
                  <c:v>405</c:v>
                </c:pt>
                <c:pt idx="194">
                  <c:v>400</c:v>
                </c:pt>
                <c:pt idx="195">
                  <c:v>400</c:v>
                </c:pt>
                <c:pt idx="196">
                  <c:v>400</c:v>
                </c:pt>
                <c:pt idx="197">
                  <c:v>413</c:v>
                </c:pt>
                <c:pt idx="198">
                  <c:v>400</c:v>
                </c:pt>
                <c:pt idx="199">
                  <c:v>413</c:v>
                </c:pt>
                <c:pt idx="200">
                  <c:v>400</c:v>
                </c:pt>
                <c:pt idx="201">
                  <c:v>406</c:v>
                </c:pt>
                <c:pt idx="202">
                  <c:v>401</c:v>
                </c:pt>
                <c:pt idx="203">
                  <c:v>400</c:v>
                </c:pt>
                <c:pt idx="204">
                  <c:v>403</c:v>
                </c:pt>
                <c:pt idx="205">
                  <c:v>400</c:v>
                </c:pt>
                <c:pt idx="206">
                  <c:v>400</c:v>
                </c:pt>
                <c:pt idx="207">
                  <c:v>400</c:v>
                </c:pt>
                <c:pt idx="208">
                  <c:v>400</c:v>
                </c:pt>
                <c:pt idx="209">
                  <c:v>407</c:v>
                </c:pt>
                <c:pt idx="210">
                  <c:v>400</c:v>
                </c:pt>
                <c:pt idx="211">
                  <c:v>400</c:v>
                </c:pt>
                <c:pt idx="212">
                  <c:v>405</c:v>
                </c:pt>
                <c:pt idx="213">
                  <c:v>405</c:v>
                </c:pt>
                <c:pt idx="214">
                  <c:v>400</c:v>
                </c:pt>
                <c:pt idx="215">
                  <c:v>400</c:v>
                </c:pt>
                <c:pt idx="216">
                  <c:v>400</c:v>
                </c:pt>
                <c:pt idx="217">
                  <c:v>401</c:v>
                </c:pt>
                <c:pt idx="218">
                  <c:v>400</c:v>
                </c:pt>
                <c:pt idx="219">
                  <c:v>409</c:v>
                </c:pt>
                <c:pt idx="220">
                  <c:v>406</c:v>
                </c:pt>
                <c:pt idx="221">
                  <c:v>406</c:v>
                </c:pt>
                <c:pt idx="222">
                  <c:v>400</c:v>
                </c:pt>
                <c:pt idx="223">
                  <c:v>401</c:v>
                </c:pt>
                <c:pt idx="224">
                  <c:v>401</c:v>
                </c:pt>
                <c:pt idx="225">
                  <c:v>405</c:v>
                </c:pt>
                <c:pt idx="226">
                  <c:v>400</c:v>
                </c:pt>
                <c:pt idx="227">
                  <c:v>400</c:v>
                </c:pt>
                <c:pt idx="228">
                  <c:v>403</c:v>
                </c:pt>
                <c:pt idx="229">
                  <c:v>400</c:v>
                </c:pt>
                <c:pt idx="230">
                  <c:v>408</c:v>
                </c:pt>
                <c:pt idx="231">
                  <c:v>408</c:v>
                </c:pt>
                <c:pt idx="232">
                  <c:v>418</c:v>
                </c:pt>
                <c:pt idx="233">
                  <c:v>413</c:v>
                </c:pt>
                <c:pt idx="234">
                  <c:v>417</c:v>
                </c:pt>
                <c:pt idx="235">
                  <c:v>417</c:v>
                </c:pt>
                <c:pt idx="236">
                  <c:v>418</c:v>
                </c:pt>
                <c:pt idx="237">
                  <c:v>422</c:v>
                </c:pt>
                <c:pt idx="238">
                  <c:v>414</c:v>
                </c:pt>
                <c:pt idx="239">
                  <c:v>422</c:v>
                </c:pt>
                <c:pt idx="240">
                  <c:v>408</c:v>
                </c:pt>
                <c:pt idx="241">
                  <c:v>422</c:v>
                </c:pt>
                <c:pt idx="242">
                  <c:v>414</c:v>
                </c:pt>
                <c:pt idx="243">
                  <c:v>417</c:v>
                </c:pt>
                <c:pt idx="244">
                  <c:v>423</c:v>
                </c:pt>
                <c:pt idx="245">
                  <c:v>418</c:v>
                </c:pt>
                <c:pt idx="246">
                  <c:v>417</c:v>
                </c:pt>
                <c:pt idx="247">
                  <c:v>426</c:v>
                </c:pt>
                <c:pt idx="248">
                  <c:v>439</c:v>
                </c:pt>
                <c:pt idx="249">
                  <c:v>423</c:v>
                </c:pt>
                <c:pt idx="250">
                  <c:v>417</c:v>
                </c:pt>
                <c:pt idx="251">
                  <c:v>423</c:v>
                </c:pt>
                <c:pt idx="252">
                  <c:v>422</c:v>
                </c:pt>
                <c:pt idx="253">
                  <c:v>423</c:v>
                </c:pt>
                <c:pt idx="254">
                  <c:v>423</c:v>
                </c:pt>
                <c:pt idx="255">
                  <c:v>417</c:v>
                </c:pt>
                <c:pt idx="256">
                  <c:v>422</c:v>
                </c:pt>
                <c:pt idx="257">
                  <c:v>423</c:v>
                </c:pt>
                <c:pt idx="258">
                  <c:v>426</c:v>
                </c:pt>
                <c:pt idx="259">
                  <c:v>417</c:v>
                </c:pt>
                <c:pt idx="260">
                  <c:v>418</c:v>
                </c:pt>
                <c:pt idx="261">
                  <c:v>423</c:v>
                </c:pt>
                <c:pt idx="262">
                  <c:v>414</c:v>
                </c:pt>
                <c:pt idx="263">
                  <c:v>418</c:v>
                </c:pt>
                <c:pt idx="264">
                  <c:v>417</c:v>
                </c:pt>
                <c:pt idx="265">
                  <c:v>418</c:v>
                </c:pt>
                <c:pt idx="266">
                  <c:v>418</c:v>
                </c:pt>
                <c:pt idx="267">
                  <c:v>408</c:v>
                </c:pt>
                <c:pt idx="268">
                  <c:v>417</c:v>
                </c:pt>
                <c:pt idx="269">
                  <c:v>418</c:v>
                </c:pt>
                <c:pt idx="270">
                  <c:v>414</c:v>
                </c:pt>
                <c:pt idx="271">
                  <c:v>422</c:v>
                </c:pt>
                <c:pt idx="272">
                  <c:v>417</c:v>
                </c:pt>
                <c:pt idx="273">
                  <c:v>403</c:v>
                </c:pt>
                <c:pt idx="274">
                  <c:v>417</c:v>
                </c:pt>
                <c:pt idx="275">
                  <c:v>417</c:v>
                </c:pt>
                <c:pt idx="276">
                  <c:v>417</c:v>
                </c:pt>
                <c:pt idx="277">
                  <c:v>405</c:v>
                </c:pt>
                <c:pt idx="278">
                  <c:v>414</c:v>
                </c:pt>
                <c:pt idx="279">
                  <c:v>413</c:v>
                </c:pt>
                <c:pt idx="280">
                  <c:v>413</c:v>
                </c:pt>
                <c:pt idx="281">
                  <c:v>414</c:v>
                </c:pt>
                <c:pt idx="282">
                  <c:v>405</c:v>
                </c:pt>
                <c:pt idx="283">
                  <c:v>417</c:v>
                </c:pt>
                <c:pt idx="284">
                  <c:v>408</c:v>
                </c:pt>
                <c:pt idx="285">
                  <c:v>417</c:v>
                </c:pt>
                <c:pt idx="286">
                  <c:v>405</c:v>
                </c:pt>
                <c:pt idx="287">
                  <c:v>400</c:v>
                </c:pt>
                <c:pt idx="288">
                  <c:v>403</c:v>
                </c:pt>
                <c:pt idx="289">
                  <c:v>413</c:v>
                </c:pt>
                <c:pt idx="290">
                  <c:v>405</c:v>
                </c:pt>
                <c:pt idx="291">
                  <c:v>413</c:v>
                </c:pt>
                <c:pt idx="292">
                  <c:v>403</c:v>
                </c:pt>
                <c:pt idx="293">
                  <c:v>405</c:v>
                </c:pt>
                <c:pt idx="294">
                  <c:v>400</c:v>
                </c:pt>
                <c:pt idx="295">
                  <c:v>409</c:v>
                </c:pt>
                <c:pt idx="296">
                  <c:v>408</c:v>
                </c:pt>
                <c:pt idx="297">
                  <c:v>403</c:v>
                </c:pt>
                <c:pt idx="298">
                  <c:v>408</c:v>
                </c:pt>
                <c:pt idx="299">
                  <c:v>400</c:v>
                </c:pt>
                <c:pt idx="300">
                  <c:v>415</c:v>
                </c:pt>
                <c:pt idx="301">
                  <c:v>415</c:v>
                </c:pt>
                <c:pt idx="302">
                  <c:v>410</c:v>
                </c:pt>
                <c:pt idx="303">
                  <c:v>406</c:v>
                </c:pt>
                <c:pt idx="304">
                  <c:v>400</c:v>
                </c:pt>
                <c:pt idx="305">
                  <c:v>408</c:v>
                </c:pt>
                <c:pt idx="306">
                  <c:v>426</c:v>
                </c:pt>
                <c:pt idx="307">
                  <c:v>409</c:v>
                </c:pt>
                <c:pt idx="308">
                  <c:v>400</c:v>
                </c:pt>
                <c:pt idx="309">
                  <c:v>400</c:v>
                </c:pt>
                <c:pt idx="310">
                  <c:v>400</c:v>
                </c:pt>
                <c:pt idx="311">
                  <c:v>401</c:v>
                </c:pt>
                <c:pt idx="312">
                  <c:v>400</c:v>
                </c:pt>
                <c:pt idx="313">
                  <c:v>400</c:v>
                </c:pt>
                <c:pt idx="314">
                  <c:v>400</c:v>
                </c:pt>
                <c:pt idx="315">
                  <c:v>414</c:v>
                </c:pt>
                <c:pt idx="316">
                  <c:v>407</c:v>
                </c:pt>
                <c:pt idx="317">
                  <c:v>402</c:v>
                </c:pt>
                <c:pt idx="318">
                  <c:v>405</c:v>
                </c:pt>
                <c:pt idx="319">
                  <c:v>400</c:v>
                </c:pt>
                <c:pt idx="320">
                  <c:v>408</c:v>
                </c:pt>
                <c:pt idx="321">
                  <c:v>405</c:v>
                </c:pt>
                <c:pt idx="322">
                  <c:v>403</c:v>
                </c:pt>
                <c:pt idx="323">
                  <c:v>400</c:v>
                </c:pt>
                <c:pt idx="324">
                  <c:v>400</c:v>
                </c:pt>
                <c:pt idx="325">
                  <c:v>403</c:v>
                </c:pt>
                <c:pt idx="326">
                  <c:v>403</c:v>
                </c:pt>
                <c:pt idx="327">
                  <c:v>403</c:v>
                </c:pt>
                <c:pt idx="328">
                  <c:v>403</c:v>
                </c:pt>
                <c:pt idx="329">
                  <c:v>400</c:v>
                </c:pt>
                <c:pt idx="330">
                  <c:v>405</c:v>
                </c:pt>
                <c:pt idx="331">
                  <c:v>400</c:v>
                </c:pt>
                <c:pt idx="332">
                  <c:v>400</c:v>
                </c:pt>
                <c:pt idx="333">
                  <c:v>406</c:v>
                </c:pt>
                <c:pt idx="334">
                  <c:v>400</c:v>
                </c:pt>
                <c:pt idx="335">
                  <c:v>420</c:v>
                </c:pt>
                <c:pt idx="336">
                  <c:v>410</c:v>
                </c:pt>
                <c:pt idx="337">
                  <c:v>411</c:v>
                </c:pt>
                <c:pt idx="338">
                  <c:v>420</c:v>
                </c:pt>
                <c:pt idx="339">
                  <c:v>407</c:v>
                </c:pt>
                <c:pt idx="340">
                  <c:v>410</c:v>
                </c:pt>
                <c:pt idx="341">
                  <c:v>420</c:v>
                </c:pt>
                <c:pt idx="342">
                  <c:v>407</c:v>
                </c:pt>
                <c:pt idx="343">
                  <c:v>400</c:v>
                </c:pt>
                <c:pt idx="344">
                  <c:v>400</c:v>
                </c:pt>
                <c:pt idx="345">
                  <c:v>409</c:v>
                </c:pt>
                <c:pt idx="346">
                  <c:v>415</c:v>
                </c:pt>
                <c:pt idx="347">
                  <c:v>409</c:v>
                </c:pt>
                <c:pt idx="348">
                  <c:v>422</c:v>
                </c:pt>
                <c:pt idx="349">
                  <c:v>417</c:v>
                </c:pt>
                <c:pt idx="350">
                  <c:v>420</c:v>
                </c:pt>
                <c:pt idx="351">
                  <c:v>424</c:v>
                </c:pt>
                <c:pt idx="352">
                  <c:v>439</c:v>
                </c:pt>
                <c:pt idx="353">
                  <c:v>445</c:v>
                </c:pt>
                <c:pt idx="354">
                  <c:v>435</c:v>
                </c:pt>
                <c:pt idx="355">
                  <c:v>445</c:v>
                </c:pt>
                <c:pt idx="356">
                  <c:v>444</c:v>
                </c:pt>
                <c:pt idx="357">
                  <c:v>445</c:v>
                </c:pt>
                <c:pt idx="358">
                  <c:v>454</c:v>
                </c:pt>
                <c:pt idx="359">
                  <c:v>452</c:v>
                </c:pt>
                <c:pt idx="360">
                  <c:v>454</c:v>
                </c:pt>
                <c:pt idx="361">
                  <c:v>457</c:v>
                </c:pt>
                <c:pt idx="362">
                  <c:v>457</c:v>
                </c:pt>
                <c:pt idx="363">
                  <c:v>462</c:v>
                </c:pt>
                <c:pt idx="364">
                  <c:v>454</c:v>
                </c:pt>
                <c:pt idx="365">
                  <c:v>463</c:v>
                </c:pt>
                <c:pt idx="366">
                  <c:v>462</c:v>
                </c:pt>
                <c:pt idx="367">
                  <c:v>462</c:v>
                </c:pt>
                <c:pt idx="368">
                  <c:v>472</c:v>
                </c:pt>
                <c:pt idx="369">
                  <c:v>463</c:v>
                </c:pt>
                <c:pt idx="370">
                  <c:v>470</c:v>
                </c:pt>
                <c:pt idx="371">
                  <c:v>463</c:v>
                </c:pt>
                <c:pt idx="372">
                  <c:v>463</c:v>
                </c:pt>
                <c:pt idx="373">
                  <c:v>454</c:v>
                </c:pt>
                <c:pt idx="374">
                  <c:v>450</c:v>
                </c:pt>
                <c:pt idx="375">
                  <c:v>450</c:v>
                </c:pt>
                <c:pt idx="376">
                  <c:v>476</c:v>
                </c:pt>
                <c:pt idx="377">
                  <c:v>445</c:v>
                </c:pt>
                <c:pt idx="378">
                  <c:v>428</c:v>
                </c:pt>
                <c:pt idx="379">
                  <c:v>434</c:v>
                </c:pt>
                <c:pt idx="380">
                  <c:v>427</c:v>
                </c:pt>
                <c:pt idx="381">
                  <c:v>415</c:v>
                </c:pt>
                <c:pt idx="382">
                  <c:v>420</c:v>
                </c:pt>
                <c:pt idx="383">
                  <c:v>417</c:v>
                </c:pt>
                <c:pt idx="384">
                  <c:v>405</c:v>
                </c:pt>
                <c:pt idx="385">
                  <c:v>405</c:v>
                </c:pt>
                <c:pt idx="386">
                  <c:v>400</c:v>
                </c:pt>
                <c:pt idx="387">
                  <c:v>403</c:v>
                </c:pt>
                <c:pt idx="388">
                  <c:v>403</c:v>
                </c:pt>
                <c:pt idx="389">
                  <c:v>400</c:v>
                </c:pt>
                <c:pt idx="390">
                  <c:v>400</c:v>
                </c:pt>
                <c:pt idx="391">
                  <c:v>400</c:v>
                </c:pt>
                <c:pt idx="392">
                  <c:v>416</c:v>
                </c:pt>
                <c:pt idx="393">
                  <c:v>403</c:v>
                </c:pt>
                <c:pt idx="394">
                  <c:v>400</c:v>
                </c:pt>
                <c:pt idx="395">
                  <c:v>405</c:v>
                </c:pt>
                <c:pt idx="396">
                  <c:v>403</c:v>
                </c:pt>
                <c:pt idx="397">
                  <c:v>403</c:v>
                </c:pt>
                <c:pt idx="398">
                  <c:v>405</c:v>
                </c:pt>
                <c:pt idx="399">
                  <c:v>400</c:v>
                </c:pt>
                <c:pt idx="400">
                  <c:v>400</c:v>
                </c:pt>
                <c:pt idx="401">
                  <c:v>400</c:v>
                </c:pt>
                <c:pt idx="402">
                  <c:v>400</c:v>
                </c:pt>
                <c:pt idx="403">
                  <c:v>407</c:v>
                </c:pt>
                <c:pt idx="404">
                  <c:v>400</c:v>
                </c:pt>
                <c:pt idx="405">
                  <c:v>400</c:v>
                </c:pt>
                <c:pt idx="406">
                  <c:v>400</c:v>
                </c:pt>
                <c:pt idx="407">
                  <c:v>410</c:v>
                </c:pt>
                <c:pt idx="408">
                  <c:v>409</c:v>
                </c:pt>
                <c:pt idx="409">
                  <c:v>413</c:v>
                </c:pt>
                <c:pt idx="410">
                  <c:v>410</c:v>
                </c:pt>
                <c:pt idx="411">
                  <c:v>409</c:v>
                </c:pt>
                <c:pt idx="412">
                  <c:v>406</c:v>
                </c:pt>
                <c:pt idx="413">
                  <c:v>406</c:v>
                </c:pt>
                <c:pt idx="414">
                  <c:v>409</c:v>
                </c:pt>
                <c:pt idx="415">
                  <c:v>418</c:v>
                </c:pt>
                <c:pt idx="416">
                  <c:v>415</c:v>
                </c:pt>
                <c:pt idx="417">
                  <c:v>422</c:v>
                </c:pt>
                <c:pt idx="418">
                  <c:v>435</c:v>
                </c:pt>
                <c:pt idx="419">
                  <c:v>418</c:v>
                </c:pt>
                <c:pt idx="420">
                  <c:v>415</c:v>
                </c:pt>
                <c:pt idx="421">
                  <c:v>405</c:v>
                </c:pt>
                <c:pt idx="422">
                  <c:v>424</c:v>
                </c:pt>
                <c:pt idx="423">
                  <c:v>428</c:v>
                </c:pt>
                <c:pt idx="424">
                  <c:v>428</c:v>
                </c:pt>
                <c:pt idx="425">
                  <c:v>434</c:v>
                </c:pt>
                <c:pt idx="426">
                  <c:v>424</c:v>
                </c:pt>
                <c:pt idx="427">
                  <c:v>434</c:v>
                </c:pt>
                <c:pt idx="428">
                  <c:v>434</c:v>
                </c:pt>
                <c:pt idx="429">
                  <c:v>447</c:v>
                </c:pt>
                <c:pt idx="430">
                  <c:v>444</c:v>
                </c:pt>
                <c:pt idx="431">
                  <c:v>443</c:v>
                </c:pt>
                <c:pt idx="432">
                  <c:v>448</c:v>
                </c:pt>
                <c:pt idx="433">
                  <c:v>452</c:v>
                </c:pt>
                <c:pt idx="434">
                  <c:v>459</c:v>
                </c:pt>
                <c:pt idx="435">
                  <c:v>463</c:v>
                </c:pt>
                <c:pt idx="436">
                  <c:v>463</c:v>
                </c:pt>
                <c:pt idx="437">
                  <c:v>463</c:v>
                </c:pt>
                <c:pt idx="438">
                  <c:v>475</c:v>
                </c:pt>
                <c:pt idx="439">
                  <c:v>475</c:v>
                </c:pt>
                <c:pt idx="440">
                  <c:v>472</c:v>
                </c:pt>
                <c:pt idx="441">
                  <c:v>464</c:v>
                </c:pt>
                <c:pt idx="442">
                  <c:v>477</c:v>
                </c:pt>
                <c:pt idx="443">
                  <c:v>464</c:v>
                </c:pt>
                <c:pt idx="444">
                  <c:v>482</c:v>
                </c:pt>
                <c:pt idx="445">
                  <c:v>481</c:v>
                </c:pt>
                <c:pt idx="446">
                  <c:v>506</c:v>
                </c:pt>
                <c:pt idx="447">
                  <c:v>482</c:v>
                </c:pt>
                <c:pt idx="448">
                  <c:v>477</c:v>
                </c:pt>
                <c:pt idx="449">
                  <c:v>482</c:v>
                </c:pt>
                <c:pt idx="450">
                  <c:v>486</c:v>
                </c:pt>
                <c:pt idx="451">
                  <c:v>481</c:v>
                </c:pt>
                <c:pt idx="452">
                  <c:v>487</c:v>
                </c:pt>
                <c:pt idx="453">
                  <c:v>486</c:v>
                </c:pt>
                <c:pt idx="454">
                  <c:v>477</c:v>
                </c:pt>
                <c:pt idx="455">
                  <c:v>487</c:v>
                </c:pt>
                <c:pt idx="456">
                  <c:v>482</c:v>
                </c:pt>
                <c:pt idx="457">
                  <c:v>486</c:v>
                </c:pt>
                <c:pt idx="458">
                  <c:v>492</c:v>
                </c:pt>
                <c:pt idx="459">
                  <c:v>482</c:v>
                </c:pt>
                <c:pt idx="460">
                  <c:v>486</c:v>
                </c:pt>
                <c:pt idx="461">
                  <c:v>481</c:v>
                </c:pt>
                <c:pt idx="462">
                  <c:v>493</c:v>
                </c:pt>
                <c:pt idx="463">
                  <c:v>486</c:v>
                </c:pt>
                <c:pt idx="464">
                  <c:v>482</c:v>
                </c:pt>
                <c:pt idx="465">
                  <c:v>472</c:v>
                </c:pt>
                <c:pt idx="466">
                  <c:v>459</c:v>
                </c:pt>
                <c:pt idx="467">
                  <c:v>448</c:v>
                </c:pt>
                <c:pt idx="468">
                  <c:v>443</c:v>
                </c:pt>
                <c:pt idx="469">
                  <c:v>454</c:v>
                </c:pt>
                <c:pt idx="470">
                  <c:v>459</c:v>
                </c:pt>
                <c:pt idx="471">
                  <c:v>460</c:v>
                </c:pt>
                <c:pt idx="472">
                  <c:v>466</c:v>
                </c:pt>
                <c:pt idx="473">
                  <c:v>472</c:v>
                </c:pt>
                <c:pt idx="474">
                  <c:v>472</c:v>
                </c:pt>
                <c:pt idx="475">
                  <c:v>472</c:v>
                </c:pt>
                <c:pt idx="476">
                  <c:v>464</c:v>
                </c:pt>
                <c:pt idx="477">
                  <c:v>472</c:v>
                </c:pt>
                <c:pt idx="478">
                  <c:v>464</c:v>
                </c:pt>
                <c:pt idx="479">
                  <c:v>481</c:v>
                </c:pt>
                <c:pt idx="480">
                  <c:v>481</c:v>
                </c:pt>
                <c:pt idx="481">
                  <c:v>493</c:v>
                </c:pt>
                <c:pt idx="482">
                  <c:v>481</c:v>
                </c:pt>
                <c:pt idx="483">
                  <c:v>464</c:v>
                </c:pt>
                <c:pt idx="484">
                  <c:v>481</c:v>
                </c:pt>
                <c:pt idx="485">
                  <c:v>464</c:v>
                </c:pt>
                <c:pt idx="486">
                  <c:v>472</c:v>
                </c:pt>
                <c:pt idx="487">
                  <c:v>464</c:v>
                </c:pt>
                <c:pt idx="488">
                  <c:v>460</c:v>
                </c:pt>
                <c:pt idx="489">
                  <c:v>466</c:v>
                </c:pt>
                <c:pt idx="490">
                  <c:v>466</c:v>
                </c:pt>
                <c:pt idx="491">
                  <c:v>464</c:v>
                </c:pt>
                <c:pt idx="492">
                  <c:v>475</c:v>
                </c:pt>
                <c:pt idx="493">
                  <c:v>475</c:v>
                </c:pt>
                <c:pt idx="494">
                  <c:v>472</c:v>
                </c:pt>
                <c:pt idx="495">
                  <c:v>475</c:v>
                </c:pt>
                <c:pt idx="496">
                  <c:v>472</c:v>
                </c:pt>
                <c:pt idx="497">
                  <c:v>482</c:v>
                </c:pt>
                <c:pt idx="498">
                  <c:v>463</c:v>
                </c:pt>
                <c:pt idx="499">
                  <c:v>487</c:v>
                </c:pt>
                <c:pt idx="500">
                  <c:v>482</c:v>
                </c:pt>
                <c:pt idx="501">
                  <c:v>492</c:v>
                </c:pt>
                <c:pt idx="502">
                  <c:v>487</c:v>
                </c:pt>
                <c:pt idx="503">
                  <c:v>486</c:v>
                </c:pt>
                <c:pt idx="504">
                  <c:v>487</c:v>
                </c:pt>
                <c:pt idx="505">
                  <c:v>492</c:v>
                </c:pt>
                <c:pt idx="506">
                  <c:v>492</c:v>
                </c:pt>
                <c:pt idx="507">
                  <c:v>481</c:v>
                </c:pt>
                <c:pt idx="508">
                  <c:v>481</c:v>
                </c:pt>
                <c:pt idx="509">
                  <c:v>481</c:v>
                </c:pt>
                <c:pt idx="510">
                  <c:v>486</c:v>
                </c:pt>
                <c:pt idx="511">
                  <c:v>482</c:v>
                </c:pt>
                <c:pt idx="512">
                  <c:v>487</c:v>
                </c:pt>
                <c:pt idx="513">
                  <c:v>486</c:v>
                </c:pt>
                <c:pt idx="514">
                  <c:v>493</c:v>
                </c:pt>
                <c:pt idx="515">
                  <c:v>493</c:v>
                </c:pt>
                <c:pt idx="516">
                  <c:v>524</c:v>
                </c:pt>
                <c:pt idx="517">
                  <c:v>493</c:v>
                </c:pt>
                <c:pt idx="518">
                  <c:v>482</c:v>
                </c:pt>
                <c:pt idx="519">
                  <c:v>497</c:v>
                </c:pt>
                <c:pt idx="520">
                  <c:v>481</c:v>
                </c:pt>
                <c:pt idx="521">
                  <c:v>492</c:v>
                </c:pt>
                <c:pt idx="522">
                  <c:v>486</c:v>
                </c:pt>
                <c:pt idx="523">
                  <c:v>482</c:v>
                </c:pt>
                <c:pt idx="524">
                  <c:v>486</c:v>
                </c:pt>
                <c:pt idx="525">
                  <c:v>482</c:v>
                </c:pt>
                <c:pt idx="526">
                  <c:v>464</c:v>
                </c:pt>
                <c:pt idx="527">
                  <c:v>463</c:v>
                </c:pt>
                <c:pt idx="528">
                  <c:v>459</c:v>
                </c:pt>
                <c:pt idx="529">
                  <c:v>444</c:v>
                </c:pt>
                <c:pt idx="530">
                  <c:v>443</c:v>
                </c:pt>
                <c:pt idx="531">
                  <c:v>434</c:v>
                </c:pt>
                <c:pt idx="532">
                  <c:v>441</c:v>
                </c:pt>
                <c:pt idx="533">
                  <c:v>423</c:v>
                </c:pt>
                <c:pt idx="534">
                  <c:v>427</c:v>
                </c:pt>
                <c:pt idx="535">
                  <c:v>422</c:v>
                </c:pt>
                <c:pt idx="536">
                  <c:v>424</c:v>
                </c:pt>
                <c:pt idx="537">
                  <c:v>418</c:v>
                </c:pt>
                <c:pt idx="538">
                  <c:v>409</c:v>
                </c:pt>
                <c:pt idx="539">
                  <c:v>409</c:v>
                </c:pt>
                <c:pt idx="540">
                  <c:v>400</c:v>
                </c:pt>
                <c:pt idx="541">
                  <c:v>409</c:v>
                </c:pt>
                <c:pt idx="542">
                  <c:v>405</c:v>
                </c:pt>
                <c:pt idx="543">
                  <c:v>403</c:v>
                </c:pt>
                <c:pt idx="544">
                  <c:v>403</c:v>
                </c:pt>
                <c:pt idx="545">
                  <c:v>400</c:v>
                </c:pt>
                <c:pt idx="546">
                  <c:v>409</c:v>
                </c:pt>
                <c:pt idx="547">
                  <c:v>401</c:v>
                </c:pt>
                <c:pt idx="548">
                  <c:v>400</c:v>
                </c:pt>
                <c:pt idx="549">
                  <c:v>400</c:v>
                </c:pt>
                <c:pt idx="550">
                  <c:v>400</c:v>
                </c:pt>
                <c:pt idx="551">
                  <c:v>433</c:v>
                </c:pt>
                <c:pt idx="552">
                  <c:v>417</c:v>
                </c:pt>
                <c:pt idx="553">
                  <c:v>408</c:v>
                </c:pt>
                <c:pt idx="554">
                  <c:v>414</c:v>
                </c:pt>
                <c:pt idx="555">
                  <c:v>403</c:v>
                </c:pt>
                <c:pt idx="556">
                  <c:v>422</c:v>
                </c:pt>
                <c:pt idx="557">
                  <c:v>422</c:v>
                </c:pt>
                <c:pt idx="558">
                  <c:v>427</c:v>
                </c:pt>
                <c:pt idx="559">
                  <c:v>434</c:v>
                </c:pt>
                <c:pt idx="560">
                  <c:v>433</c:v>
                </c:pt>
                <c:pt idx="561">
                  <c:v>434</c:v>
                </c:pt>
                <c:pt idx="562">
                  <c:v>447</c:v>
                </c:pt>
                <c:pt idx="563">
                  <c:v>454</c:v>
                </c:pt>
                <c:pt idx="564">
                  <c:v>448</c:v>
                </c:pt>
                <c:pt idx="565">
                  <c:v>452</c:v>
                </c:pt>
                <c:pt idx="566">
                  <c:v>452</c:v>
                </c:pt>
                <c:pt idx="567">
                  <c:v>465</c:v>
                </c:pt>
                <c:pt idx="568">
                  <c:v>457</c:v>
                </c:pt>
                <c:pt idx="569">
                  <c:v>463</c:v>
                </c:pt>
                <c:pt idx="570">
                  <c:v>457</c:v>
                </c:pt>
                <c:pt idx="571">
                  <c:v>465</c:v>
                </c:pt>
                <c:pt idx="572">
                  <c:v>457</c:v>
                </c:pt>
                <c:pt idx="573">
                  <c:v>473</c:v>
                </c:pt>
                <c:pt idx="574">
                  <c:v>465</c:v>
                </c:pt>
                <c:pt idx="575">
                  <c:v>463</c:v>
                </c:pt>
                <c:pt idx="576">
                  <c:v>478</c:v>
                </c:pt>
                <c:pt idx="577">
                  <c:v>466</c:v>
                </c:pt>
                <c:pt idx="578">
                  <c:v>475</c:v>
                </c:pt>
                <c:pt idx="579">
                  <c:v>478</c:v>
                </c:pt>
                <c:pt idx="580">
                  <c:v>480</c:v>
                </c:pt>
                <c:pt idx="581">
                  <c:v>475</c:v>
                </c:pt>
                <c:pt idx="582">
                  <c:v>465</c:v>
                </c:pt>
                <c:pt idx="583">
                  <c:v>475</c:v>
                </c:pt>
                <c:pt idx="584">
                  <c:v>475</c:v>
                </c:pt>
                <c:pt idx="585">
                  <c:v>475</c:v>
                </c:pt>
                <c:pt idx="586">
                  <c:v>491</c:v>
                </c:pt>
                <c:pt idx="587">
                  <c:v>480</c:v>
                </c:pt>
                <c:pt idx="588">
                  <c:v>478</c:v>
                </c:pt>
                <c:pt idx="589">
                  <c:v>485</c:v>
                </c:pt>
                <c:pt idx="590">
                  <c:v>478</c:v>
                </c:pt>
                <c:pt idx="591">
                  <c:v>485</c:v>
                </c:pt>
                <c:pt idx="592">
                  <c:v>463</c:v>
                </c:pt>
                <c:pt idx="593">
                  <c:v>480</c:v>
                </c:pt>
                <c:pt idx="594">
                  <c:v>475</c:v>
                </c:pt>
                <c:pt idx="595">
                  <c:v>478</c:v>
                </c:pt>
                <c:pt idx="596">
                  <c:v>478</c:v>
                </c:pt>
                <c:pt idx="597">
                  <c:v>466</c:v>
                </c:pt>
                <c:pt idx="598">
                  <c:v>486</c:v>
                </c:pt>
                <c:pt idx="599">
                  <c:v>485</c:v>
                </c:pt>
                <c:pt idx="600">
                  <c:v>478</c:v>
                </c:pt>
                <c:pt idx="601">
                  <c:v>485</c:v>
                </c:pt>
                <c:pt idx="602">
                  <c:v>475</c:v>
                </c:pt>
                <c:pt idx="603">
                  <c:v>486</c:v>
                </c:pt>
                <c:pt idx="604">
                  <c:v>485</c:v>
                </c:pt>
                <c:pt idx="605">
                  <c:v>478</c:v>
                </c:pt>
                <c:pt idx="606">
                  <c:v>480</c:v>
                </c:pt>
                <c:pt idx="607">
                  <c:v>465</c:v>
                </c:pt>
                <c:pt idx="608">
                  <c:v>485</c:v>
                </c:pt>
                <c:pt idx="609">
                  <c:v>478</c:v>
                </c:pt>
                <c:pt idx="610">
                  <c:v>478</c:v>
                </c:pt>
                <c:pt idx="611">
                  <c:v>480</c:v>
                </c:pt>
                <c:pt idx="612">
                  <c:v>466</c:v>
                </c:pt>
                <c:pt idx="613">
                  <c:v>486</c:v>
                </c:pt>
                <c:pt idx="614">
                  <c:v>480</c:v>
                </c:pt>
                <c:pt idx="615">
                  <c:v>485</c:v>
                </c:pt>
                <c:pt idx="616">
                  <c:v>480</c:v>
                </c:pt>
                <c:pt idx="617">
                  <c:v>485</c:v>
                </c:pt>
                <c:pt idx="618">
                  <c:v>475</c:v>
                </c:pt>
                <c:pt idx="619">
                  <c:v>478</c:v>
                </c:pt>
                <c:pt idx="620">
                  <c:v>473</c:v>
                </c:pt>
                <c:pt idx="621">
                  <c:v>495</c:v>
                </c:pt>
                <c:pt idx="622">
                  <c:v>485</c:v>
                </c:pt>
                <c:pt idx="623">
                  <c:v>478</c:v>
                </c:pt>
                <c:pt idx="624">
                  <c:v>485</c:v>
                </c:pt>
                <c:pt idx="625">
                  <c:v>475</c:v>
                </c:pt>
                <c:pt idx="626">
                  <c:v>486</c:v>
                </c:pt>
                <c:pt idx="627">
                  <c:v>480</c:v>
                </c:pt>
                <c:pt idx="628">
                  <c:v>491</c:v>
                </c:pt>
                <c:pt idx="629">
                  <c:v>485</c:v>
                </c:pt>
                <c:pt idx="630">
                  <c:v>486</c:v>
                </c:pt>
                <c:pt idx="631">
                  <c:v>480</c:v>
                </c:pt>
                <c:pt idx="632">
                  <c:v>485</c:v>
                </c:pt>
                <c:pt idx="633">
                  <c:v>492</c:v>
                </c:pt>
                <c:pt idx="634">
                  <c:v>480</c:v>
                </c:pt>
                <c:pt idx="635">
                  <c:v>463</c:v>
                </c:pt>
                <c:pt idx="636">
                  <c:v>478</c:v>
                </c:pt>
                <c:pt idx="637">
                  <c:v>480</c:v>
                </c:pt>
                <c:pt idx="638">
                  <c:v>466</c:v>
                </c:pt>
                <c:pt idx="639">
                  <c:v>485</c:v>
                </c:pt>
                <c:pt idx="640">
                  <c:v>466</c:v>
                </c:pt>
                <c:pt idx="641">
                  <c:v>480</c:v>
                </c:pt>
                <c:pt idx="642">
                  <c:v>486</c:v>
                </c:pt>
                <c:pt idx="643">
                  <c:v>480</c:v>
                </c:pt>
                <c:pt idx="644">
                  <c:v>480</c:v>
                </c:pt>
                <c:pt idx="645">
                  <c:v>478</c:v>
                </c:pt>
                <c:pt idx="646">
                  <c:v>491</c:v>
                </c:pt>
                <c:pt idx="647">
                  <c:v>478</c:v>
                </c:pt>
                <c:pt idx="648">
                  <c:v>485</c:v>
                </c:pt>
                <c:pt idx="649">
                  <c:v>475</c:v>
                </c:pt>
                <c:pt idx="650">
                  <c:v>485</c:v>
                </c:pt>
                <c:pt idx="651">
                  <c:v>473</c:v>
                </c:pt>
                <c:pt idx="652">
                  <c:v>480</c:v>
                </c:pt>
                <c:pt idx="653">
                  <c:v>466</c:v>
                </c:pt>
                <c:pt idx="654">
                  <c:v>473</c:v>
                </c:pt>
                <c:pt idx="655">
                  <c:v>463</c:v>
                </c:pt>
                <c:pt idx="656">
                  <c:v>478</c:v>
                </c:pt>
                <c:pt idx="657">
                  <c:v>475</c:v>
                </c:pt>
                <c:pt idx="658">
                  <c:v>465</c:v>
                </c:pt>
                <c:pt idx="659">
                  <c:v>486</c:v>
                </c:pt>
                <c:pt idx="660">
                  <c:v>466</c:v>
                </c:pt>
                <c:pt idx="661">
                  <c:v>478</c:v>
                </c:pt>
                <c:pt idx="662">
                  <c:v>465</c:v>
                </c:pt>
                <c:pt idx="663">
                  <c:v>480</c:v>
                </c:pt>
                <c:pt idx="664">
                  <c:v>478</c:v>
                </c:pt>
                <c:pt idx="665">
                  <c:v>478</c:v>
                </c:pt>
                <c:pt idx="666">
                  <c:v>473</c:v>
                </c:pt>
                <c:pt idx="667">
                  <c:v>465</c:v>
                </c:pt>
                <c:pt idx="668">
                  <c:v>480</c:v>
                </c:pt>
                <c:pt idx="669">
                  <c:v>475</c:v>
                </c:pt>
                <c:pt idx="670">
                  <c:v>475</c:v>
                </c:pt>
                <c:pt idx="671">
                  <c:v>473</c:v>
                </c:pt>
                <c:pt idx="672">
                  <c:v>459</c:v>
                </c:pt>
                <c:pt idx="673">
                  <c:v>478</c:v>
                </c:pt>
                <c:pt idx="674">
                  <c:v>475</c:v>
                </c:pt>
                <c:pt idx="675">
                  <c:v>473</c:v>
                </c:pt>
                <c:pt idx="676">
                  <c:v>480</c:v>
                </c:pt>
                <c:pt idx="677">
                  <c:v>463</c:v>
                </c:pt>
                <c:pt idx="678">
                  <c:v>475</c:v>
                </c:pt>
                <c:pt idx="679">
                  <c:v>466</c:v>
                </c:pt>
                <c:pt idx="680">
                  <c:v>491</c:v>
                </c:pt>
                <c:pt idx="681">
                  <c:v>475</c:v>
                </c:pt>
                <c:pt idx="682">
                  <c:v>463</c:v>
                </c:pt>
                <c:pt idx="683">
                  <c:v>473</c:v>
                </c:pt>
                <c:pt idx="684">
                  <c:v>459</c:v>
                </c:pt>
                <c:pt idx="685">
                  <c:v>465</c:v>
                </c:pt>
                <c:pt idx="686">
                  <c:v>475</c:v>
                </c:pt>
                <c:pt idx="687">
                  <c:v>473</c:v>
                </c:pt>
                <c:pt idx="688">
                  <c:v>466</c:v>
                </c:pt>
                <c:pt idx="689">
                  <c:v>475</c:v>
                </c:pt>
                <c:pt idx="690">
                  <c:v>466</c:v>
                </c:pt>
                <c:pt idx="691">
                  <c:v>475</c:v>
                </c:pt>
                <c:pt idx="692">
                  <c:v>459</c:v>
                </c:pt>
                <c:pt idx="693">
                  <c:v>466</c:v>
                </c:pt>
                <c:pt idx="694">
                  <c:v>475</c:v>
                </c:pt>
                <c:pt idx="695">
                  <c:v>465</c:v>
                </c:pt>
                <c:pt idx="696">
                  <c:v>478</c:v>
                </c:pt>
                <c:pt idx="697">
                  <c:v>459</c:v>
                </c:pt>
                <c:pt idx="698">
                  <c:v>473</c:v>
                </c:pt>
                <c:pt idx="699">
                  <c:v>475</c:v>
                </c:pt>
                <c:pt idx="700">
                  <c:v>465</c:v>
                </c:pt>
                <c:pt idx="701">
                  <c:v>465</c:v>
                </c:pt>
                <c:pt idx="702">
                  <c:v>463</c:v>
                </c:pt>
                <c:pt idx="703">
                  <c:v>465</c:v>
                </c:pt>
                <c:pt idx="704">
                  <c:v>466</c:v>
                </c:pt>
                <c:pt idx="705">
                  <c:v>459</c:v>
                </c:pt>
                <c:pt idx="706">
                  <c:v>457</c:v>
                </c:pt>
                <c:pt idx="707">
                  <c:v>446</c:v>
                </c:pt>
                <c:pt idx="708">
                  <c:v>443</c:v>
                </c:pt>
                <c:pt idx="709">
                  <c:v>446</c:v>
                </c:pt>
                <c:pt idx="710">
                  <c:v>433</c:v>
                </c:pt>
                <c:pt idx="711">
                  <c:v>433</c:v>
                </c:pt>
                <c:pt idx="712">
                  <c:v>418</c:v>
                </c:pt>
                <c:pt idx="713">
                  <c:v>426</c:v>
                </c:pt>
                <c:pt idx="714">
                  <c:v>418</c:v>
                </c:pt>
                <c:pt idx="715">
                  <c:v>427</c:v>
                </c:pt>
                <c:pt idx="716">
                  <c:v>423</c:v>
                </c:pt>
                <c:pt idx="717">
                  <c:v>409</c:v>
                </c:pt>
                <c:pt idx="718">
                  <c:v>413</c:v>
                </c:pt>
                <c:pt idx="719">
                  <c:v>413</c:v>
                </c:pt>
                <c:pt idx="720">
                  <c:v>403</c:v>
                </c:pt>
                <c:pt idx="721">
                  <c:v>403</c:v>
                </c:pt>
                <c:pt idx="722">
                  <c:v>400</c:v>
                </c:pt>
                <c:pt idx="723">
                  <c:v>400</c:v>
                </c:pt>
                <c:pt idx="724">
                  <c:v>400</c:v>
                </c:pt>
                <c:pt idx="725">
                  <c:v>400</c:v>
                </c:pt>
                <c:pt idx="726">
                  <c:v>406</c:v>
                </c:pt>
                <c:pt idx="727">
                  <c:v>406</c:v>
                </c:pt>
                <c:pt idx="728">
                  <c:v>400</c:v>
                </c:pt>
                <c:pt idx="729">
                  <c:v>400</c:v>
                </c:pt>
                <c:pt idx="730">
                  <c:v>409</c:v>
                </c:pt>
                <c:pt idx="731">
                  <c:v>409</c:v>
                </c:pt>
                <c:pt idx="732">
                  <c:v>400</c:v>
                </c:pt>
                <c:pt idx="733">
                  <c:v>409</c:v>
                </c:pt>
                <c:pt idx="734">
                  <c:v>400</c:v>
                </c:pt>
                <c:pt idx="735">
                  <c:v>403</c:v>
                </c:pt>
                <c:pt idx="736">
                  <c:v>407</c:v>
                </c:pt>
                <c:pt idx="737">
                  <c:v>405</c:v>
                </c:pt>
                <c:pt idx="738">
                  <c:v>403</c:v>
                </c:pt>
                <c:pt idx="739">
                  <c:v>400</c:v>
                </c:pt>
                <c:pt idx="740">
                  <c:v>406</c:v>
                </c:pt>
                <c:pt idx="741">
                  <c:v>401</c:v>
                </c:pt>
                <c:pt idx="742">
                  <c:v>402</c:v>
                </c:pt>
                <c:pt idx="743">
                  <c:v>409</c:v>
                </c:pt>
                <c:pt idx="744">
                  <c:v>415</c:v>
                </c:pt>
                <c:pt idx="745">
                  <c:v>415</c:v>
                </c:pt>
                <c:pt idx="746">
                  <c:v>421</c:v>
                </c:pt>
                <c:pt idx="747">
                  <c:v>420</c:v>
                </c:pt>
                <c:pt idx="748">
                  <c:v>424</c:v>
                </c:pt>
                <c:pt idx="749">
                  <c:v>421</c:v>
                </c:pt>
                <c:pt idx="750">
                  <c:v>450</c:v>
                </c:pt>
                <c:pt idx="751">
                  <c:v>435</c:v>
                </c:pt>
                <c:pt idx="752">
                  <c:v>435</c:v>
                </c:pt>
                <c:pt idx="753">
                  <c:v>442</c:v>
                </c:pt>
                <c:pt idx="754">
                  <c:v>441</c:v>
                </c:pt>
                <c:pt idx="755">
                  <c:v>439</c:v>
                </c:pt>
                <c:pt idx="756">
                  <c:v>424</c:v>
                </c:pt>
                <c:pt idx="757">
                  <c:v>445</c:v>
                </c:pt>
                <c:pt idx="758">
                  <c:v>442</c:v>
                </c:pt>
                <c:pt idx="759">
                  <c:v>442</c:v>
                </c:pt>
                <c:pt idx="760">
                  <c:v>442</c:v>
                </c:pt>
                <c:pt idx="761">
                  <c:v>435</c:v>
                </c:pt>
                <c:pt idx="762">
                  <c:v>446</c:v>
                </c:pt>
                <c:pt idx="763">
                  <c:v>446</c:v>
                </c:pt>
                <c:pt idx="764">
                  <c:v>446</c:v>
                </c:pt>
                <c:pt idx="765">
                  <c:v>446</c:v>
                </c:pt>
                <c:pt idx="766">
                  <c:v>428</c:v>
                </c:pt>
                <c:pt idx="767">
                  <c:v>441</c:v>
                </c:pt>
                <c:pt idx="768">
                  <c:v>442</c:v>
                </c:pt>
                <c:pt idx="769">
                  <c:v>442</c:v>
                </c:pt>
                <c:pt idx="770">
                  <c:v>446</c:v>
                </c:pt>
                <c:pt idx="771">
                  <c:v>439</c:v>
                </c:pt>
                <c:pt idx="772">
                  <c:v>450</c:v>
                </c:pt>
                <c:pt idx="773">
                  <c:v>461</c:v>
                </c:pt>
                <c:pt idx="774">
                  <c:v>450</c:v>
                </c:pt>
                <c:pt idx="775">
                  <c:v>456</c:v>
                </c:pt>
                <c:pt idx="776">
                  <c:v>441</c:v>
                </c:pt>
                <c:pt idx="777">
                  <c:v>461</c:v>
                </c:pt>
                <c:pt idx="778">
                  <c:v>450</c:v>
                </c:pt>
                <c:pt idx="779">
                  <c:v>455</c:v>
                </c:pt>
                <c:pt idx="780">
                  <c:v>460</c:v>
                </c:pt>
                <c:pt idx="781">
                  <c:v>456</c:v>
                </c:pt>
                <c:pt idx="782">
                  <c:v>456</c:v>
                </c:pt>
                <c:pt idx="783">
                  <c:v>446</c:v>
                </c:pt>
                <c:pt idx="784">
                  <c:v>456</c:v>
                </c:pt>
                <c:pt idx="785">
                  <c:v>461</c:v>
                </c:pt>
                <c:pt idx="786">
                  <c:v>460</c:v>
                </c:pt>
                <c:pt idx="787">
                  <c:v>461</c:v>
                </c:pt>
                <c:pt idx="788">
                  <c:v>460</c:v>
                </c:pt>
                <c:pt idx="789">
                  <c:v>460</c:v>
                </c:pt>
                <c:pt idx="790">
                  <c:v>464</c:v>
                </c:pt>
                <c:pt idx="791">
                  <c:v>461</c:v>
                </c:pt>
                <c:pt idx="792">
                  <c:v>465</c:v>
                </c:pt>
                <c:pt idx="793">
                  <c:v>446</c:v>
                </c:pt>
                <c:pt idx="794">
                  <c:v>461</c:v>
                </c:pt>
                <c:pt idx="795">
                  <c:v>450</c:v>
                </c:pt>
                <c:pt idx="796">
                  <c:v>445</c:v>
                </c:pt>
                <c:pt idx="797">
                  <c:v>446</c:v>
                </c:pt>
                <c:pt idx="798">
                  <c:v>425</c:v>
                </c:pt>
                <c:pt idx="799">
                  <c:v>428</c:v>
                </c:pt>
                <c:pt idx="800">
                  <c:v>420</c:v>
                </c:pt>
                <c:pt idx="801">
                  <c:v>424</c:v>
                </c:pt>
                <c:pt idx="802">
                  <c:v>415</c:v>
                </c:pt>
                <c:pt idx="803">
                  <c:v>402</c:v>
                </c:pt>
                <c:pt idx="804">
                  <c:v>409</c:v>
                </c:pt>
                <c:pt idx="805">
                  <c:v>406</c:v>
                </c:pt>
                <c:pt idx="806">
                  <c:v>402</c:v>
                </c:pt>
                <c:pt idx="807">
                  <c:v>406</c:v>
                </c:pt>
                <c:pt idx="808">
                  <c:v>400</c:v>
                </c:pt>
                <c:pt idx="809">
                  <c:v>409</c:v>
                </c:pt>
                <c:pt idx="810">
                  <c:v>408</c:v>
                </c:pt>
                <c:pt idx="811">
                  <c:v>400</c:v>
                </c:pt>
                <c:pt idx="812">
                  <c:v>403</c:v>
                </c:pt>
                <c:pt idx="813">
                  <c:v>400</c:v>
                </c:pt>
                <c:pt idx="814">
                  <c:v>411</c:v>
                </c:pt>
                <c:pt idx="815">
                  <c:v>400</c:v>
                </c:pt>
                <c:pt idx="816">
                  <c:v>401</c:v>
                </c:pt>
                <c:pt idx="817">
                  <c:v>400</c:v>
                </c:pt>
                <c:pt idx="818">
                  <c:v>400</c:v>
                </c:pt>
                <c:pt idx="819">
                  <c:v>400</c:v>
                </c:pt>
                <c:pt idx="820">
                  <c:v>413</c:v>
                </c:pt>
                <c:pt idx="821">
                  <c:v>405</c:v>
                </c:pt>
                <c:pt idx="822">
                  <c:v>400</c:v>
                </c:pt>
                <c:pt idx="823">
                  <c:v>400</c:v>
                </c:pt>
                <c:pt idx="824">
                  <c:v>409</c:v>
                </c:pt>
                <c:pt idx="825">
                  <c:v>407</c:v>
                </c:pt>
                <c:pt idx="826">
                  <c:v>400</c:v>
                </c:pt>
                <c:pt idx="827">
                  <c:v>402</c:v>
                </c:pt>
                <c:pt idx="828">
                  <c:v>400</c:v>
                </c:pt>
                <c:pt idx="829">
                  <c:v>405</c:v>
                </c:pt>
                <c:pt idx="830">
                  <c:v>400</c:v>
                </c:pt>
                <c:pt idx="831">
                  <c:v>405</c:v>
                </c:pt>
                <c:pt idx="832">
                  <c:v>401</c:v>
                </c:pt>
                <c:pt idx="833">
                  <c:v>400</c:v>
                </c:pt>
                <c:pt idx="834">
                  <c:v>415</c:v>
                </c:pt>
                <c:pt idx="835">
                  <c:v>415</c:v>
                </c:pt>
                <c:pt idx="836">
                  <c:v>418</c:v>
                </c:pt>
                <c:pt idx="837">
                  <c:v>425</c:v>
                </c:pt>
                <c:pt idx="838">
                  <c:v>420</c:v>
                </c:pt>
                <c:pt idx="839">
                  <c:v>421</c:v>
                </c:pt>
                <c:pt idx="840">
                  <c:v>427</c:v>
                </c:pt>
                <c:pt idx="841">
                  <c:v>418</c:v>
                </c:pt>
                <c:pt idx="842">
                  <c:v>420</c:v>
                </c:pt>
                <c:pt idx="843">
                  <c:v>411</c:v>
                </c:pt>
                <c:pt idx="844">
                  <c:v>420</c:v>
                </c:pt>
                <c:pt idx="845">
                  <c:v>421</c:v>
                </c:pt>
                <c:pt idx="846">
                  <c:v>421</c:v>
                </c:pt>
                <c:pt idx="847">
                  <c:v>434</c:v>
                </c:pt>
                <c:pt idx="848">
                  <c:v>434</c:v>
                </c:pt>
                <c:pt idx="849">
                  <c:v>444</c:v>
                </c:pt>
                <c:pt idx="850">
                  <c:v>436</c:v>
                </c:pt>
                <c:pt idx="851">
                  <c:v>454</c:v>
                </c:pt>
                <c:pt idx="852">
                  <c:v>448</c:v>
                </c:pt>
                <c:pt idx="853">
                  <c:v>448</c:v>
                </c:pt>
                <c:pt idx="854">
                  <c:v>454</c:v>
                </c:pt>
                <c:pt idx="855">
                  <c:v>472</c:v>
                </c:pt>
                <c:pt idx="856">
                  <c:v>455</c:v>
                </c:pt>
                <c:pt idx="857">
                  <c:v>454</c:v>
                </c:pt>
                <c:pt idx="858">
                  <c:v>460</c:v>
                </c:pt>
                <c:pt idx="859">
                  <c:v>455</c:v>
                </c:pt>
                <c:pt idx="860">
                  <c:v>442</c:v>
                </c:pt>
                <c:pt idx="861">
                  <c:v>456</c:v>
                </c:pt>
                <c:pt idx="862">
                  <c:v>460</c:v>
                </c:pt>
                <c:pt idx="863">
                  <c:v>455</c:v>
                </c:pt>
                <c:pt idx="864">
                  <c:v>460</c:v>
                </c:pt>
                <c:pt idx="865">
                  <c:v>454</c:v>
                </c:pt>
                <c:pt idx="866">
                  <c:v>456</c:v>
                </c:pt>
                <c:pt idx="867">
                  <c:v>460</c:v>
                </c:pt>
                <c:pt idx="868">
                  <c:v>607</c:v>
                </c:pt>
                <c:pt idx="869">
                  <c:v>470</c:v>
                </c:pt>
                <c:pt idx="870">
                  <c:v>464</c:v>
                </c:pt>
                <c:pt idx="871">
                  <c:v>473</c:v>
                </c:pt>
                <c:pt idx="872">
                  <c:v>464</c:v>
                </c:pt>
                <c:pt idx="873">
                  <c:v>473</c:v>
                </c:pt>
                <c:pt idx="874">
                  <c:v>472</c:v>
                </c:pt>
                <c:pt idx="875">
                  <c:v>472</c:v>
                </c:pt>
                <c:pt idx="876">
                  <c:v>473</c:v>
                </c:pt>
                <c:pt idx="877">
                  <c:v>456</c:v>
                </c:pt>
                <c:pt idx="878">
                  <c:v>473</c:v>
                </c:pt>
                <c:pt idx="879">
                  <c:v>472</c:v>
                </c:pt>
                <c:pt idx="880">
                  <c:v>473</c:v>
                </c:pt>
                <c:pt idx="881">
                  <c:v>473</c:v>
                </c:pt>
                <c:pt idx="882">
                  <c:v>456</c:v>
                </c:pt>
                <c:pt idx="883">
                  <c:v>456</c:v>
                </c:pt>
                <c:pt idx="884">
                  <c:v>455</c:v>
                </c:pt>
                <c:pt idx="885">
                  <c:v>446</c:v>
                </c:pt>
                <c:pt idx="886">
                  <c:v>446</c:v>
                </c:pt>
                <c:pt idx="887">
                  <c:v>428</c:v>
                </c:pt>
                <c:pt idx="888">
                  <c:v>441</c:v>
                </c:pt>
                <c:pt idx="889">
                  <c:v>436</c:v>
                </c:pt>
                <c:pt idx="890">
                  <c:v>444</c:v>
                </c:pt>
                <c:pt idx="891">
                  <c:v>436</c:v>
                </c:pt>
                <c:pt idx="892">
                  <c:v>427</c:v>
                </c:pt>
                <c:pt idx="893">
                  <c:v>428</c:v>
                </c:pt>
                <c:pt idx="894">
                  <c:v>435</c:v>
                </c:pt>
                <c:pt idx="895">
                  <c:v>428</c:v>
                </c:pt>
                <c:pt idx="896">
                  <c:v>420</c:v>
                </c:pt>
                <c:pt idx="897">
                  <c:v>414</c:v>
                </c:pt>
                <c:pt idx="898">
                  <c:v>418</c:v>
                </c:pt>
                <c:pt idx="899">
                  <c:v>415</c:v>
                </c:pt>
                <c:pt idx="900">
                  <c:v>410</c:v>
                </c:pt>
                <c:pt idx="901">
                  <c:v>411</c:v>
                </c:pt>
                <c:pt idx="902">
                  <c:v>401</c:v>
                </c:pt>
                <c:pt idx="903">
                  <c:v>407</c:v>
                </c:pt>
                <c:pt idx="904">
                  <c:v>410</c:v>
                </c:pt>
                <c:pt idx="905">
                  <c:v>407</c:v>
                </c:pt>
                <c:pt idx="906">
                  <c:v>407</c:v>
                </c:pt>
                <c:pt idx="907">
                  <c:v>400</c:v>
                </c:pt>
                <c:pt idx="908">
                  <c:v>410</c:v>
                </c:pt>
                <c:pt idx="909">
                  <c:v>405</c:v>
                </c:pt>
                <c:pt idx="910">
                  <c:v>409</c:v>
                </c:pt>
                <c:pt idx="911">
                  <c:v>405</c:v>
                </c:pt>
                <c:pt idx="912">
                  <c:v>401</c:v>
                </c:pt>
                <c:pt idx="913">
                  <c:v>403</c:v>
                </c:pt>
                <c:pt idx="914">
                  <c:v>409</c:v>
                </c:pt>
                <c:pt idx="915">
                  <c:v>409</c:v>
                </c:pt>
                <c:pt idx="916">
                  <c:v>409</c:v>
                </c:pt>
                <c:pt idx="917">
                  <c:v>400</c:v>
                </c:pt>
                <c:pt idx="918">
                  <c:v>414</c:v>
                </c:pt>
                <c:pt idx="919">
                  <c:v>408</c:v>
                </c:pt>
                <c:pt idx="920">
                  <c:v>405</c:v>
                </c:pt>
                <c:pt idx="921">
                  <c:v>409</c:v>
                </c:pt>
                <c:pt idx="922">
                  <c:v>405</c:v>
                </c:pt>
                <c:pt idx="923">
                  <c:v>414</c:v>
                </c:pt>
                <c:pt idx="924">
                  <c:v>409</c:v>
                </c:pt>
                <c:pt idx="925">
                  <c:v>426</c:v>
                </c:pt>
                <c:pt idx="926">
                  <c:v>409</c:v>
                </c:pt>
                <c:pt idx="927">
                  <c:v>405</c:v>
                </c:pt>
                <c:pt idx="928">
                  <c:v>409</c:v>
                </c:pt>
                <c:pt idx="929">
                  <c:v>406</c:v>
                </c:pt>
                <c:pt idx="930">
                  <c:v>408</c:v>
                </c:pt>
                <c:pt idx="931">
                  <c:v>405</c:v>
                </c:pt>
                <c:pt idx="932">
                  <c:v>409</c:v>
                </c:pt>
                <c:pt idx="933">
                  <c:v>401</c:v>
                </c:pt>
                <c:pt idx="934">
                  <c:v>400</c:v>
                </c:pt>
                <c:pt idx="935">
                  <c:v>410</c:v>
                </c:pt>
                <c:pt idx="936">
                  <c:v>410</c:v>
                </c:pt>
                <c:pt idx="937">
                  <c:v>414</c:v>
                </c:pt>
                <c:pt idx="938">
                  <c:v>408</c:v>
                </c:pt>
                <c:pt idx="939">
                  <c:v>410</c:v>
                </c:pt>
                <c:pt idx="940">
                  <c:v>400</c:v>
                </c:pt>
                <c:pt idx="941">
                  <c:v>409</c:v>
                </c:pt>
                <c:pt idx="942">
                  <c:v>400</c:v>
                </c:pt>
                <c:pt idx="943">
                  <c:v>400</c:v>
                </c:pt>
                <c:pt idx="944">
                  <c:v>400</c:v>
                </c:pt>
                <c:pt idx="945">
                  <c:v>400</c:v>
                </c:pt>
                <c:pt idx="946">
                  <c:v>400</c:v>
                </c:pt>
                <c:pt idx="947">
                  <c:v>400</c:v>
                </c:pt>
                <c:pt idx="948">
                  <c:v>400</c:v>
                </c:pt>
                <c:pt idx="949">
                  <c:v>402</c:v>
                </c:pt>
                <c:pt idx="950">
                  <c:v>400</c:v>
                </c:pt>
                <c:pt idx="951">
                  <c:v>400</c:v>
                </c:pt>
                <c:pt idx="952">
                  <c:v>405</c:v>
                </c:pt>
                <c:pt idx="953">
                  <c:v>400</c:v>
                </c:pt>
                <c:pt idx="954">
                  <c:v>400</c:v>
                </c:pt>
                <c:pt idx="955">
                  <c:v>410</c:v>
                </c:pt>
                <c:pt idx="956">
                  <c:v>410</c:v>
                </c:pt>
                <c:pt idx="957">
                  <c:v>405</c:v>
                </c:pt>
                <c:pt idx="958">
                  <c:v>410</c:v>
                </c:pt>
                <c:pt idx="959">
                  <c:v>400</c:v>
                </c:pt>
                <c:pt idx="960">
                  <c:v>409</c:v>
                </c:pt>
                <c:pt idx="961">
                  <c:v>415</c:v>
                </c:pt>
                <c:pt idx="962">
                  <c:v>410</c:v>
                </c:pt>
                <c:pt idx="963">
                  <c:v>409</c:v>
                </c:pt>
                <c:pt idx="964">
                  <c:v>400</c:v>
                </c:pt>
                <c:pt idx="965">
                  <c:v>411</c:v>
                </c:pt>
                <c:pt idx="966">
                  <c:v>409</c:v>
                </c:pt>
                <c:pt idx="967">
                  <c:v>407</c:v>
                </c:pt>
                <c:pt idx="968">
                  <c:v>409</c:v>
                </c:pt>
                <c:pt idx="969">
                  <c:v>406</c:v>
                </c:pt>
                <c:pt idx="970">
                  <c:v>402</c:v>
                </c:pt>
                <c:pt idx="971">
                  <c:v>406</c:v>
                </c:pt>
                <c:pt idx="972">
                  <c:v>400</c:v>
                </c:pt>
                <c:pt idx="973">
                  <c:v>409</c:v>
                </c:pt>
                <c:pt idx="974">
                  <c:v>402</c:v>
                </c:pt>
                <c:pt idx="975">
                  <c:v>400</c:v>
                </c:pt>
                <c:pt idx="976">
                  <c:v>402</c:v>
                </c:pt>
                <c:pt idx="977">
                  <c:v>400</c:v>
                </c:pt>
                <c:pt idx="978">
                  <c:v>415</c:v>
                </c:pt>
                <c:pt idx="979">
                  <c:v>400</c:v>
                </c:pt>
                <c:pt idx="980">
                  <c:v>406</c:v>
                </c:pt>
                <c:pt idx="981">
                  <c:v>410</c:v>
                </c:pt>
                <c:pt idx="982">
                  <c:v>413</c:v>
                </c:pt>
                <c:pt idx="983">
                  <c:v>410</c:v>
                </c:pt>
                <c:pt idx="984">
                  <c:v>418</c:v>
                </c:pt>
                <c:pt idx="985">
                  <c:v>418</c:v>
                </c:pt>
                <c:pt idx="986">
                  <c:v>409</c:v>
                </c:pt>
                <c:pt idx="987">
                  <c:v>413</c:v>
                </c:pt>
                <c:pt idx="988">
                  <c:v>406</c:v>
                </c:pt>
                <c:pt idx="989">
                  <c:v>409</c:v>
                </c:pt>
                <c:pt idx="990">
                  <c:v>403</c:v>
                </c:pt>
                <c:pt idx="991">
                  <c:v>400</c:v>
                </c:pt>
                <c:pt idx="992">
                  <c:v>407</c:v>
                </c:pt>
                <c:pt idx="993">
                  <c:v>413</c:v>
                </c:pt>
                <c:pt idx="994">
                  <c:v>405</c:v>
                </c:pt>
                <c:pt idx="995">
                  <c:v>413</c:v>
                </c:pt>
                <c:pt idx="996">
                  <c:v>416</c:v>
                </c:pt>
                <c:pt idx="997">
                  <c:v>413</c:v>
                </c:pt>
                <c:pt idx="998">
                  <c:v>413</c:v>
                </c:pt>
                <c:pt idx="999">
                  <c:v>407</c:v>
                </c:pt>
                <c:pt idx="1000">
                  <c:v>413</c:v>
                </c:pt>
                <c:pt idx="1001">
                  <c:v>400</c:v>
                </c:pt>
                <c:pt idx="1002">
                  <c:v>411</c:v>
                </c:pt>
                <c:pt idx="1003">
                  <c:v>408</c:v>
                </c:pt>
                <c:pt idx="1004">
                  <c:v>409</c:v>
                </c:pt>
                <c:pt idx="1005">
                  <c:v>400</c:v>
                </c:pt>
                <c:pt idx="1006">
                  <c:v>400</c:v>
                </c:pt>
                <c:pt idx="1007">
                  <c:v>409</c:v>
                </c:pt>
                <c:pt idx="1008">
                  <c:v>409</c:v>
                </c:pt>
                <c:pt idx="1009">
                  <c:v>414</c:v>
                </c:pt>
                <c:pt idx="1010">
                  <c:v>413</c:v>
                </c:pt>
                <c:pt idx="1011">
                  <c:v>405</c:v>
                </c:pt>
                <c:pt idx="1012">
                  <c:v>421</c:v>
                </c:pt>
                <c:pt idx="1013">
                  <c:v>417</c:v>
                </c:pt>
                <c:pt idx="1014">
                  <c:v>417</c:v>
                </c:pt>
                <c:pt idx="1015">
                  <c:v>421</c:v>
                </c:pt>
                <c:pt idx="1016">
                  <c:v>409</c:v>
                </c:pt>
                <c:pt idx="1017">
                  <c:v>417</c:v>
                </c:pt>
                <c:pt idx="1018">
                  <c:v>417</c:v>
                </c:pt>
                <c:pt idx="1019">
                  <c:v>423</c:v>
                </c:pt>
                <c:pt idx="1020">
                  <c:v>426</c:v>
                </c:pt>
                <c:pt idx="1021">
                  <c:v>402</c:v>
                </c:pt>
                <c:pt idx="1022">
                  <c:v>413</c:v>
                </c:pt>
                <c:pt idx="1023">
                  <c:v>409</c:v>
                </c:pt>
                <c:pt idx="1024">
                  <c:v>403</c:v>
                </c:pt>
                <c:pt idx="1025">
                  <c:v>402</c:v>
                </c:pt>
                <c:pt idx="1026">
                  <c:v>400</c:v>
                </c:pt>
                <c:pt idx="1027">
                  <c:v>403</c:v>
                </c:pt>
                <c:pt idx="1028">
                  <c:v>408</c:v>
                </c:pt>
                <c:pt idx="1029">
                  <c:v>403</c:v>
                </c:pt>
                <c:pt idx="1030">
                  <c:v>406</c:v>
                </c:pt>
                <c:pt idx="1031">
                  <c:v>406</c:v>
                </c:pt>
                <c:pt idx="1032">
                  <c:v>406</c:v>
                </c:pt>
                <c:pt idx="1033">
                  <c:v>406</c:v>
                </c:pt>
                <c:pt idx="1034">
                  <c:v>400</c:v>
                </c:pt>
                <c:pt idx="1035">
                  <c:v>405</c:v>
                </c:pt>
                <c:pt idx="1036">
                  <c:v>400</c:v>
                </c:pt>
                <c:pt idx="1037">
                  <c:v>406</c:v>
                </c:pt>
                <c:pt idx="1038">
                  <c:v>405</c:v>
                </c:pt>
                <c:pt idx="1039">
                  <c:v>408</c:v>
                </c:pt>
                <c:pt idx="1040">
                  <c:v>405</c:v>
                </c:pt>
                <c:pt idx="1041">
                  <c:v>408</c:v>
                </c:pt>
                <c:pt idx="1042">
                  <c:v>408</c:v>
                </c:pt>
                <c:pt idx="1043">
                  <c:v>414</c:v>
                </c:pt>
                <c:pt idx="1044">
                  <c:v>420</c:v>
                </c:pt>
                <c:pt idx="1045">
                  <c:v>422</c:v>
                </c:pt>
                <c:pt idx="1046">
                  <c:v>439</c:v>
                </c:pt>
                <c:pt idx="1047">
                  <c:v>435</c:v>
                </c:pt>
                <c:pt idx="1048">
                  <c:v>441</c:v>
                </c:pt>
                <c:pt idx="1049">
                  <c:v>447</c:v>
                </c:pt>
                <c:pt idx="1050">
                  <c:v>459</c:v>
                </c:pt>
                <c:pt idx="1051">
                  <c:v>459</c:v>
                </c:pt>
                <c:pt idx="1052">
                  <c:v>470</c:v>
                </c:pt>
                <c:pt idx="1053">
                  <c:v>470</c:v>
                </c:pt>
                <c:pt idx="1054">
                  <c:v>496</c:v>
                </c:pt>
                <c:pt idx="1055">
                  <c:v>486</c:v>
                </c:pt>
                <c:pt idx="1056">
                  <c:v>476</c:v>
                </c:pt>
                <c:pt idx="1057">
                  <c:v>485</c:v>
                </c:pt>
                <c:pt idx="1058">
                  <c:v>485</c:v>
                </c:pt>
                <c:pt idx="1059">
                  <c:v>492</c:v>
                </c:pt>
                <c:pt idx="1060">
                  <c:v>485</c:v>
                </c:pt>
                <c:pt idx="1061">
                  <c:v>486</c:v>
                </c:pt>
                <c:pt idx="1062">
                  <c:v>487</c:v>
                </c:pt>
                <c:pt idx="1063">
                  <c:v>486</c:v>
                </c:pt>
                <c:pt idx="1064">
                  <c:v>486</c:v>
                </c:pt>
                <c:pt idx="1065">
                  <c:v>487</c:v>
                </c:pt>
                <c:pt idx="1066">
                  <c:v>496</c:v>
                </c:pt>
                <c:pt idx="1067">
                  <c:v>487</c:v>
                </c:pt>
                <c:pt idx="1068">
                  <c:v>486</c:v>
                </c:pt>
                <c:pt idx="1069">
                  <c:v>486</c:v>
                </c:pt>
                <c:pt idx="1070">
                  <c:v>487</c:v>
                </c:pt>
                <c:pt idx="1071">
                  <c:v>476</c:v>
                </c:pt>
                <c:pt idx="1072">
                  <c:v>481</c:v>
                </c:pt>
                <c:pt idx="1073">
                  <c:v>466</c:v>
                </c:pt>
                <c:pt idx="1074">
                  <c:v>481</c:v>
                </c:pt>
                <c:pt idx="1075">
                  <c:v>477</c:v>
                </c:pt>
                <c:pt idx="1076">
                  <c:v>477</c:v>
                </c:pt>
                <c:pt idx="1077">
                  <c:v>466</c:v>
                </c:pt>
                <c:pt idx="1078">
                  <c:v>460</c:v>
                </c:pt>
                <c:pt idx="1079">
                  <c:v>466</c:v>
                </c:pt>
                <c:pt idx="1080">
                  <c:v>459</c:v>
                </c:pt>
                <c:pt idx="1081">
                  <c:v>459</c:v>
                </c:pt>
                <c:pt idx="1082">
                  <c:v>454</c:v>
                </c:pt>
                <c:pt idx="1083">
                  <c:v>439</c:v>
                </c:pt>
                <c:pt idx="1084">
                  <c:v>447</c:v>
                </c:pt>
                <c:pt idx="1085">
                  <c:v>445</c:v>
                </c:pt>
                <c:pt idx="1086">
                  <c:v>441</c:v>
                </c:pt>
                <c:pt idx="1087">
                  <c:v>448</c:v>
                </c:pt>
                <c:pt idx="1088">
                  <c:v>439</c:v>
                </c:pt>
                <c:pt idx="1089">
                  <c:v>441</c:v>
                </c:pt>
                <c:pt idx="1090">
                  <c:v>441</c:v>
                </c:pt>
                <c:pt idx="1091">
                  <c:v>427</c:v>
                </c:pt>
                <c:pt idx="1092">
                  <c:v>439</c:v>
                </c:pt>
                <c:pt idx="1093">
                  <c:v>428</c:v>
                </c:pt>
                <c:pt idx="1094">
                  <c:v>427</c:v>
                </c:pt>
                <c:pt idx="1095">
                  <c:v>424</c:v>
                </c:pt>
                <c:pt idx="1096">
                  <c:v>433</c:v>
                </c:pt>
                <c:pt idx="1097">
                  <c:v>427</c:v>
                </c:pt>
                <c:pt idx="1098">
                  <c:v>423</c:v>
                </c:pt>
                <c:pt idx="1099">
                  <c:v>433</c:v>
                </c:pt>
                <c:pt idx="1100">
                  <c:v>439</c:v>
                </c:pt>
                <c:pt idx="1101">
                  <c:v>455</c:v>
                </c:pt>
                <c:pt idx="1102">
                  <c:v>448</c:v>
                </c:pt>
                <c:pt idx="1103">
                  <c:v>448</c:v>
                </c:pt>
                <c:pt idx="1104">
                  <c:v>450</c:v>
                </c:pt>
                <c:pt idx="1105">
                  <c:v>462</c:v>
                </c:pt>
                <c:pt idx="1106">
                  <c:v>459</c:v>
                </c:pt>
                <c:pt idx="1107">
                  <c:v>464</c:v>
                </c:pt>
                <c:pt idx="1108">
                  <c:v>462</c:v>
                </c:pt>
                <c:pt idx="1109">
                  <c:v>477</c:v>
                </c:pt>
                <c:pt idx="1110">
                  <c:v>470</c:v>
                </c:pt>
                <c:pt idx="1111">
                  <c:v>477</c:v>
                </c:pt>
                <c:pt idx="1112">
                  <c:v>476</c:v>
                </c:pt>
                <c:pt idx="1113">
                  <c:v>492</c:v>
                </c:pt>
                <c:pt idx="1114">
                  <c:v>492</c:v>
                </c:pt>
                <c:pt idx="1115">
                  <c:v>485</c:v>
                </c:pt>
                <c:pt idx="1116">
                  <c:v>503</c:v>
                </c:pt>
                <c:pt idx="1117">
                  <c:v>493</c:v>
                </c:pt>
                <c:pt idx="1118">
                  <c:v>503</c:v>
                </c:pt>
                <c:pt idx="1119">
                  <c:v>503</c:v>
                </c:pt>
                <c:pt idx="1120">
                  <c:v>502</c:v>
                </c:pt>
                <c:pt idx="1121">
                  <c:v>503</c:v>
                </c:pt>
                <c:pt idx="1122">
                  <c:v>514</c:v>
                </c:pt>
                <c:pt idx="1123">
                  <c:v>503</c:v>
                </c:pt>
                <c:pt idx="1124">
                  <c:v>518</c:v>
                </c:pt>
                <c:pt idx="1125">
                  <c:v>508</c:v>
                </c:pt>
                <c:pt idx="1126">
                  <c:v>518</c:v>
                </c:pt>
                <c:pt idx="1127">
                  <c:v>518</c:v>
                </c:pt>
                <c:pt idx="1128">
                  <c:v>514</c:v>
                </c:pt>
                <c:pt idx="1129">
                  <c:v>518</c:v>
                </c:pt>
                <c:pt idx="1130">
                  <c:v>503</c:v>
                </c:pt>
                <c:pt idx="1131">
                  <c:v>518</c:v>
                </c:pt>
                <c:pt idx="1132">
                  <c:v>518</c:v>
                </c:pt>
                <c:pt idx="1133">
                  <c:v>524</c:v>
                </c:pt>
                <c:pt idx="1134">
                  <c:v>518</c:v>
                </c:pt>
                <c:pt idx="1135">
                  <c:v>514</c:v>
                </c:pt>
                <c:pt idx="1136">
                  <c:v>526</c:v>
                </c:pt>
                <c:pt idx="1137">
                  <c:v>524</c:v>
                </c:pt>
                <c:pt idx="1138">
                  <c:v>531</c:v>
                </c:pt>
                <c:pt idx="1139">
                  <c:v>534</c:v>
                </c:pt>
                <c:pt idx="1140">
                  <c:v>523</c:v>
                </c:pt>
                <c:pt idx="1141">
                  <c:v>517</c:v>
                </c:pt>
                <c:pt idx="1142">
                  <c:v>514</c:v>
                </c:pt>
                <c:pt idx="1143">
                  <c:v>496</c:v>
                </c:pt>
                <c:pt idx="1144">
                  <c:v>492</c:v>
                </c:pt>
                <c:pt idx="1145">
                  <c:v>477</c:v>
                </c:pt>
                <c:pt idx="1146">
                  <c:v>492</c:v>
                </c:pt>
                <c:pt idx="1147">
                  <c:v>486</c:v>
                </c:pt>
                <c:pt idx="1148">
                  <c:v>514</c:v>
                </c:pt>
                <c:pt idx="1149">
                  <c:v>497</c:v>
                </c:pt>
                <c:pt idx="1150">
                  <c:v>493</c:v>
                </c:pt>
                <c:pt idx="1151">
                  <c:v>502</c:v>
                </c:pt>
                <c:pt idx="1152">
                  <c:v>503</c:v>
                </c:pt>
                <c:pt idx="1153">
                  <c:v>508</c:v>
                </c:pt>
                <c:pt idx="1154">
                  <c:v>517</c:v>
                </c:pt>
                <c:pt idx="1155">
                  <c:v>517</c:v>
                </c:pt>
                <c:pt idx="1156">
                  <c:v>526</c:v>
                </c:pt>
                <c:pt idx="1157">
                  <c:v>524</c:v>
                </c:pt>
                <c:pt idx="1158">
                  <c:v>518</c:v>
                </c:pt>
                <c:pt idx="1159">
                  <c:v>531</c:v>
                </c:pt>
                <c:pt idx="1160">
                  <c:v>542</c:v>
                </c:pt>
                <c:pt idx="1161">
                  <c:v>534</c:v>
                </c:pt>
                <c:pt idx="1162">
                  <c:v>531</c:v>
                </c:pt>
                <c:pt idx="1163">
                  <c:v>534</c:v>
                </c:pt>
                <c:pt idx="1164">
                  <c:v>536</c:v>
                </c:pt>
                <c:pt idx="1165">
                  <c:v>531</c:v>
                </c:pt>
                <c:pt idx="1166">
                  <c:v>536</c:v>
                </c:pt>
                <c:pt idx="1167">
                  <c:v>497</c:v>
                </c:pt>
                <c:pt idx="1168">
                  <c:v>503</c:v>
                </c:pt>
                <c:pt idx="1169">
                  <c:v>496</c:v>
                </c:pt>
                <c:pt idx="1170">
                  <c:v>493</c:v>
                </c:pt>
                <c:pt idx="1171">
                  <c:v>496</c:v>
                </c:pt>
                <c:pt idx="1172">
                  <c:v>497</c:v>
                </c:pt>
                <c:pt idx="1173">
                  <c:v>503</c:v>
                </c:pt>
                <c:pt idx="1174">
                  <c:v>514</c:v>
                </c:pt>
                <c:pt idx="1175">
                  <c:v>517</c:v>
                </c:pt>
                <c:pt idx="1176">
                  <c:v>518</c:v>
                </c:pt>
                <c:pt idx="1177">
                  <c:v>508</c:v>
                </c:pt>
                <c:pt idx="1178">
                  <c:v>514</c:v>
                </c:pt>
                <c:pt idx="1179">
                  <c:v>531</c:v>
                </c:pt>
                <c:pt idx="1180">
                  <c:v>518</c:v>
                </c:pt>
                <c:pt idx="1181">
                  <c:v>526</c:v>
                </c:pt>
                <c:pt idx="1182">
                  <c:v>518</c:v>
                </c:pt>
                <c:pt idx="1183">
                  <c:v>534</c:v>
                </c:pt>
                <c:pt idx="1184">
                  <c:v>531</c:v>
                </c:pt>
                <c:pt idx="1185">
                  <c:v>502</c:v>
                </c:pt>
                <c:pt idx="1186">
                  <c:v>508</c:v>
                </c:pt>
                <c:pt idx="1187">
                  <c:v>485</c:v>
                </c:pt>
                <c:pt idx="1188">
                  <c:v>497</c:v>
                </c:pt>
                <c:pt idx="1189">
                  <c:v>502</c:v>
                </c:pt>
                <c:pt idx="1190">
                  <c:v>514</c:v>
                </c:pt>
                <c:pt idx="1191">
                  <c:v>514</c:v>
                </c:pt>
                <c:pt idx="1192">
                  <c:v>503</c:v>
                </c:pt>
                <c:pt idx="1193">
                  <c:v>523</c:v>
                </c:pt>
                <c:pt idx="1194">
                  <c:v>523</c:v>
                </c:pt>
                <c:pt idx="1195">
                  <c:v>531</c:v>
                </c:pt>
                <c:pt idx="1196">
                  <c:v>526</c:v>
                </c:pt>
                <c:pt idx="1197">
                  <c:v>526</c:v>
                </c:pt>
                <c:pt idx="1198">
                  <c:v>526</c:v>
                </c:pt>
                <c:pt idx="1199">
                  <c:v>531</c:v>
                </c:pt>
                <c:pt idx="1200">
                  <c:v>523</c:v>
                </c:pt>
                <c:pt idx="1201">
                  <c:v>526</c:v>
                </c:pt>
                <c:pt idx="1202">
                  <c:v>517</c:v>
                </c:pt>
                <c:pt idx="1203">
                  <c:v>524</c:v>
                </c:pt>
                <c:pt idx="1204">
                  <c:v>508</c:v>
                </c:pt>
                <c:pt idx="1205">
                  <c:v>514</c:v>
                </c:pt>
                <c:pt idx="1206">
                  <c:v>518</c:v>
                </c:pt>
                <c:pt idx="1207">
                  <c:v>526</c:v>
                </c:pt>
                <c:pt idx="1208">
                  <c:v>526</c:v>
                </c:pt>
                <c:pt idx="1209">
                  <c:v>534</c:v>
                </c:pt>
                <c:pt idx="1210">
                  <c:v>543</c:v>
                </c:pt>
                <c:pt idx="1211">
                  <c:v>534</c:v>
                </c:pt>
                <c:pt idx="1212">
                  <c:v>534</c:v>
                </c:pt>
                <c:pt idx="1213">
                  <c:v>542</c:v>
                </c:pt>
                <c:pt idx="1214">
                  <c:v>542</c:v>
                </c:pt>
                <c:pt idx="1215">
                  <c:v>536</c:v>
                </c:pt>
                <c:pt idx="1216">
                  <c:v>548</c:v>
                </c:pt>
                <c:pt idx="1217">
                  <c:v>534</c:v>
                </c:pt>
                <c:pt idx="1218">
                  <c:v>534</c:v>
                </c:pt>
                <c:pt idx="1219">
                  <c:v>542</c:v>
                </c:pt>
                <c:pt idx="1220">
                  <c:v>542</c:v>
                </c:pt>
                <c:pt idx="1221">
                  <c:v>543</c:v>
                </c:pt>
                <c:pt idx="1222">
                  <c:v>518</c:v>
                </c:pt>
                <c:pt idx="1223">
                  <c:v>523</c:v>
                </c:pt>
                <c:pt idx="1224">
                  <c:v>503</c:v>
                </c:pt>
                <c:pt idx="1225">
                  <c:v>502</c:v>
                </c:pt>
                <c:pt idx="1226">
                  <c:v>487</c:v>
                </c:pt>
                <c:pt idx="1227">
                  <c:v>493</c:v>
                </c:pt>
                <c:pt idx="1228">
                  <c:v>492</c:v>
                </c:pt>
                <c:pt idx="1229">
                  <c:v>503</c:v>
                </c:pt>
                <c:pt idx="1230">
                  <c:v>526</c:v>
                </c:pt>
                <c:pt idx="1231">
                  <c:v>497</c:v>
                </c:pt>
                <c:pt idx="1232">
                  <c:v>502</c:v>
                </c:pt>
                <c:pt idx="1233">
                  <c:v>514</c:v>
                </c:pt>
                <c:pt idx="1234">
                  <c:v>523</c:v>
                </c:pt>
                <c:pt idx="1235">
                  <c:v>518</c:v>
                </c:pt>
                <c:pt idx="1236">
                  <c:v>526</c:v>
                </c:pt>
                <c:pt idx="1237">
                  <c:v>526</c:v>
                </c:pt>
                <c:pt idx="1238">
                  <c:v>540</c:v>
                </c:pt>
                <c:pt idx="1239">
                  <c:v>536</c:v>
                </c:pt>
                <c:pt idx="1240">
                  <c:v>543</c:v>
                </c:pt>
                <c:pt idx="1241">
                  <c:v>536</c:v>
                </c:pt>
                <c:pt idx="1242">
                  <c:v>549</c:v>
                </c:pt>
                <c:pt idx="1243">
                  <c:v>542</c:v>
                </c:pt>
                <c:pt idx="1244">
                  <c:v>531</c:v>
                </c:pt>
                <c:pt idx="1245">
                  <c:v>542</c:v>
                </c:pt>
                <c:pt idx="1246">
                  <c:v>540</c:v>
                </c:pt>
                <c:pt idx="1247">
                  <c:v>543</c:v>
                </c:pt>
                <c:pt idx="1248">
                  <c:v>543</c:v>
                </c:pt>
                <c:pt idx="1249">
                  <c:v>552</c:v>
                </c:pt>
                <c:pt idx="1250">
                  <c:v>555</c:v>
                </c:pt>
                <c:pt idx="1251">
                  <c:v>555</c:v>
                </c:pt>
                <c:pt idx="1252">
                  <c:v>540</c:v>
                </c:pt>
                <c:pt idx="1253">
                  <c:v>560</c:v>
                </c:pt>
                <c:pt idx="1254">
                  <c:v>561</c:v>
                </c:pt>
                <c:pt idx="1255">
                  <c:v>549</c:v>
                </c:pt>
                <c:pt idx="1256">
                  <c:v>561</c:v>
                </c:pt>
                <c:pt idx="1257">
                  <c:v>552</c:v>
                </c:pt>
                <c:pt idx="1258">
                  <c:v>555</c:v>
                </c:pt>
                <c:pt idx="1259">
                  <c:v>552</c:v>
                </c:pt>
                <c:pt idx="1260">
                  <c:v>561</c:v>
                </c:pt>
                <c:pt idx="1261">
                  <c:v>561</c:v>
                </c:pt>
                <c:pt idx="1262">
                  <c:v>555</c:v>
                </c:pt>
                <c:pt idx="1263">
                  <c:v>555</c:v>
                </c:pt>
                <c:pt idx="1264">
                  <c:v>542</c:v>
                </c:pt>
                <c:pt idx="1265">
                  <c:v>526</c:v>
                </c:pt>
                <c:pt idx="1266">
                  <c:v>526</c:v>
                </c:pt>
                <c:pt idx="1267">
                  <c:v>524</c:v>
                </c:pt>
                <c:pt idx="1268">
                  <c:v>503</c:v>
                </c:pt>
                <c:pt idx="1269">
                  <c:v>508</c:v>
                </c:pt>
                <c:pt idx="1270">
                  <c:v>496</c:v>
                </c:pt>
                <c:pt idx="1271">
                  <c:v>492</c:v>
                </c:pt>
                <c:pt idx="1272">
                  <c:v>475</c:v>
                </c:pt>
                <c:pt idx="1273">
                  <c:v>477</c:v>
                </c:pt>
                <c:pt idx="1274">
                  <c:v>459</c:v>
                </c:pt>
                <c:pt idx="1275">
                  <c:v>464</c:v>
                </c:pt>
                <c:pt idx="1276">
                  <c:v>460</c:v>
                </c:pt>
                <c:pt idx="1277">
                  <c:v>476</c:v>
                </c:pt>
                <c:pt idx="1278">
                  <c:v>459</c:v>
                </c:pt>
                <c:pt idx="1279">
                  <c:v>445</c:v>
                </c:pt>
                <c:pt idx="1280">
                  <c:v>450</c:v>
                </c:pt>
                <c:pt idx="1281">
                  <c:v>447</c:v>
                </c:pt>
                <c:pt idx="1282">
                  <c:v>450</c:v>
                </c:pt>
                <c:pt idx="1283">
                  <c:v>455</c:v>
                </c:pt>
                <c:pt idx="1284">
                  <c:v>462</c:v>
                </c:pt>
                <c:pt idx="1285">
                  <c:v>466</c:v>
                </c:pt>
                <c:pt idx="1286">
                  <c:v>487</c:v>
                </c:pt>
                <c:pt idx="1287">
                  <c:v>486</c:v>
                </c:pt>
                <c:pt idx="1288">
                  <c:v>502</c:v>
                </c:pt>
                <c:pt idx="1289">
                  <c:v>503</c:v>
                </c:pt>
                <c:pt idx="1290">
                  <c:v>503</c:v>
                </c:pt>
                <c:pt idx="1291">
                  <c:v>514</c:v>
                </c:pt>
                <c:pt idx="1292">
                  <c:v>508</c:v>
                </c:pt>
                <c:pt idx="1293">
                  <c:v>523</c:v>
                </c:pt>
                <c:pt idx="1294">
                  <c:v>497</c:v>
                </c:pt>
                <c:pt idx="1295">
                  <c:v>523</c:v>
                </c:pt>
                <c:pt idx="1296">
                  <c:v>517</c:v>
                </c:pt>
                <c:pt idx="1297">
                  <c:v>524</c:v>
                </c:pt>
                <c:pt idx="1298">
                  <c:v>524</c:v>
                </c:pt>
                <c:pt idx="1299">
                  <c:v>508</c:v>
                </c:pt>
                <c:pt idx="1300">
                  <c:v>523</c:v>
                </c:pt>
                <c:pt idx="1301">
                  <c:v>503</c:v>
                </c:pt>
                <c:pt idx="1302">
                  <c:v>497</c:v>
                </c:pt>
                <c:pt idx="1303">
                  <c:v>503</c:v>
                </c:pt>
                <c:pt idx="1304">
                  <c:v>503</c:v>
                </c:pt>
                <c:pt idx="1305">
                  <c:v>496</c:v>
                </c:pt>
                <c:pt idx="1306">
                  <c:v>503</c:v>
                </c:pt>
                <c:pt idx="1307">
                  <c:v>493</c:v>
                </c:pt>
                <c:pt idx="1308">
                  <c:v>502</c:v>
                </c:pt>
                <c:pt idx="1309">
                  <c:v>477</c:v>
                </c:pt>
                <c:pt idx="1310">
                  <c:v>493</c:v>
                </c:pt>
                <c:pt idx="1311">
                  <c:v>485</c:v>
                </c:pt>
                <c:pt idx="1312">
                  <c:v>481</c:v>
                </c:pt>
                <c:pt idx="1313">
                  <c:v>481</c:v>
                </c:pt>
                <c:pt idx="1314">
                  <c:v>462</c:v>
                </c:pt>
                <c:pt idx="1315">
                  <c:v>470</c:v>
                </c:pt>
                <c:pt idx="1316">
                  <c:v>475</c:v>
                </c:pt>
                <c:pt idx="1317">
                  <c:v>466</c:v>
                </c:pt>
                <c:pt idx="1318">
                  <c:v>459</c:v>
                </c:pt>
                <c:pt idx="1319">
                  <c:v>448</c:v>
                </c:pt>
                <c:pt idx="1320">
                  <c:v>454</c:v>
                </c:pt>
                <c:pt idx="1321">
                  <c:v>450</c:v>
                </c:pt>
                <c:pt idx="1322">
                  <c:v>443</c:v>
                </c:pt>
                <c:pt idx="1323">
                  <c:v>448</c:v>
                </c:pt>
                <c:pt idx="1324">
                  <c:v>460</c:v>
                </c:pt>
                <c:pt idx="1325">
                  <c:v>441</c:v>
                </c:pt>
                <c:pt idx="1326">
                  <c:v>447</c:v>
                </c:pt>
                <c:pt idx="1327">
                  <c:v>441</c:v>
                </c:pt>
                <c:pt idx="1328">
                  <c:v>443</c:v>
                </c:pt>
                <c:pt idx="1329">
                  <c:v>428</c:v>
                </c:pt>
                <c:pt idx="1330">
                  <c:v>433</c:v>
                </c:pt>
                <c:pt idx="1331">
                  <c:v>428</c:v>
                </c:pt>
                <c:pt idx="1332">
                  <c:v>423</c:v>
                </c:pt>
                <c:pt idx="1333">
                  <c:v>420</c:v>
                </c:pt>
                <c:pt idx="1334">
                  <c:v>422</c:v>
                </c:pt>
                <c:pt idx="1335">
                  <c:v>410</c:v>
                </c:pt>
                <c:pt idx="1336">
                  <c:v>423</c:v>
                </c:pt>
                <c:pt idx="1337">
                  <c:v>414</c:v>
                </c:pt>
                <c:pt idx="1338">
                  <c:v>410</c:v>
                </c:pt>
                <c:pt idx="1339">
                  <c:v>408</c:v>
                </c:pt>
                <c:pt idx="1340">
                  <c:v>413</c:v>
                </c:pt>
                <c:pt idx="1341">
                  <c:v>405</c:v>
                </c:pt>
                <c:pt idx="1342">
                  <c:v>400</c:v>
                </c:pt>
                <c:pt idx="1343">
                  <c:v>406</c:v>
                </c:pt>
                <c:pt idx="1344">
                  <c:v>400</c:v>
                </c:pt>
                <c:pt idx="1345">
                  <c:v>400</c:v>
                </c:pt>
                <c:pt idx="1346">
                  <c:v>405</c:v>
                </c:pt>
                <c:pt idx="1347">
                  <c:v>526</c:v>
                </c:pt>
                <c:pt idx="1348">
                  <c:v>526</c:v>
                </c:pt>
                <c:pt idx="1349">
                  <c:v>503</c:v>
                </c:pt>
                <c:pt idx="1350">
                  <c:v>526</c:v>
                </c:pt>
                <c:pt idx="1351">
                  <c:v>503</c:v>
                </c:pt>
                <c:pt idx="1352">
                  <c:v>508</c:v>
                </c:pt>
                <c:pt idx="1353">
                  <c:v>519</c:v>
                </c:pt>
                <c:pt idx="1354">
                  <c:v>508</c:v>
                </c:pt>
                <c:pt idx="1355">
                  <c:v>508</c:v>
                </c:pt>
                <c:pt idx="1356">
                  <c:v>503</c:v>
                </c:pt>
                <c:pt idx="1357">
                  <c:v>503</c:v>
                </c:pt>
                <c:pt idx="1358">
                  <c:v>498</c:v>
                </c:pt>
                <c:pt idx="1359">
                  <c:v>496</c:v>
                </c:pt>
                <c:pt idx="1360">
                  <c:v>498</c:v>
                </c:pt>
                <c:pt idx="1361">
                  <c:v>485</c:v>
                </c:pt>
                <c:pt idx="1362">
                  <c:v>496</c:v>
                </c:pt>
                <c:pt idx="1363">
                  <c:v>503</c:v>
                </c:pt>
                <c:pt idx="1364">
                  <c:v>498</c:v>
                </c:pt>
                <c:pt idx="1365">
                  <c:v>503</c:v>
                </c:pt>
                <c:pt idx="1366">
                  <c:v>487</c:v>
                </c:pt>
                <c:pt idx="1367">
                  <c:v>503</c:v>
                </c:pt>
                <c:pt idx="1368">
                  <c:v>498</c:v>
                </c:pt>
                <c:pt idx="1369">
                  <c:v>508</c:v>
                </c:pt>
                <c:pt idx="1370">
                  <c:v>503</c:v>
                </c:pt>
                <c:pt idx="1371">
                  <c:v>530</c:v>
                </c:pt>
                <c:pt idx="1372">
                  <c:v>503</c:v>
                </c:pt>
                <c:pt idx="1373">
                  <c:v>496</c:v>
                </c:pt>
                <c:pt idx="1374">
                  <c:v>487</c:v>
                </c:pt>
                <c:pt idx="1375">
                  <c:v>485</c:v>
                </c:pt>
                <c:pt idx="1376">
                  <c:v>475</c:v>
                </c:pt>
                <c:pt idx="1377">
                  <c:v>487</c:v>
                </c:pt>
                <c:pt idx="1378">
                  <c:v>485</c:v>
                </c:pt>
                <c:pt idx="1379">
                  <c:v>475</c:v>
                </c:pt>
                <c:pt idx="1380">
                  <c:v>487</c:v>
                </c:pt>
                <c:pt idx="1381">
                  <c:v>480</c:v>
                </c:pt>
                <c:pt idx="1382">
                  <c:v>480</c:v>
                </c:pt>
                <c:pt idx="1383">
                  <c:v>475</c:v>
                </c:pt>
                <c:pt idx="1384">
                  <c:v>480</c:v>
                </c:pt>
                <c:pt idx="1385">
                  <c:v>485</c:v>
                </c:pt>
                <c:pt idx="1386">
                  <c:v>480</c:v>
                </c:pt>
                <c:pt idx="1387">
                  <c:v>480</c:v>
                </c:pt>
                <c:pt idx="1388">
                  <c:v>470</c:v>
                </c:pt>
                <c:pt idx="1389">
                  <c:v>480</c:v>
                </c:pt>
                <c:pt idx="1390">
                  <c:v>480</c:v>
                </c:pt>
                <c:pt idx="1391">
                  <c:v>480</c:v>
                </c:pt>
                <c:pt idx="1392">
                  <c:v>475</c:v>
                </c:pt>
                <c:pt idx="1393">
                  <c:v>463</c:v>
                </c:pt>
                <c:pt idx="1394">
                  <c:v>470</c:v>
                </c:pt>
                <c:pt idx="1395">
                  <c:v>475</c:v>
                </c:pt>
                <c:pt idx="1396">
                  <c:v>475</c:v>
                </c:pt>
                <c:pt idx="1397">
                  <c:v>475</c:v>
                </c:pt>
                <c:pt idx="1398">
                  <c:v>459</c:v>
                </c:pt>
                <c:pt idx="1399">
                  <c:v>463</c:v>
                </c:pt>
                <c:pt idx="1400">
                  <c:v>475</c:v>
                </c:pt>
                <c:pt idx="1401">
                  <c:v>470</c:v>
                </c:pt>
                <c:pt idx="1402">
                  <c:v>470</c:v>
                </c:pt>
                <c:pt idx="1403">
                  <c:v>463</c:v>
                </c:pt>
                <c:pt idx="1404">
                  <c:v>470</c:v>
                </c:pt>
                <c:pt idx="1405">
                  <c:v>463</c:v>
                </c:pt>
                <c:pt idx="1406">
                  <c:v>470</c:v>
                </c:pt>
                <c:pt idx="1407">
                  <c:v>475</c:v>
                </c:pt>
                <c:pt idx="1408">
                  <c:v>459</c:v>
                </c:pt>
                <c:pt idx="1409">
                  <c:v>470</c:v>
                </c:pt>
                <c:pt idx="1410">
                  <c:v>463</c:v>
                </c:pt>
                <c:pt idx="1411">
                  <c:v>459</c:v>
                </c:pt>
                <c:pt idx="1412">
                  <c:v>455</c:v>
                </c:pt>
                <c:pt idx="1413">
                  <c:v>450</c:v>
                </c:pt>
                <c:pt idx="1414">
                  <c:v>455</c:v>
                </c:pt>
                <c:pt idx="1415">
                  <c:v>455</c:v>
                </c:pt>
                <c:pt idx="1416">
                  <c:v>450</c:v>
                </c:pt>
                <c:pt idx="1417">
                  <c:v>459</c:v>
                </c:pt>
                <c:pt idx="1418">
                  <c:v>463</c:v>
                </c:pt>
                <c:pt idx="1419">
                  <c:v>455</c:v>
                </c:pt>
                <c:pt idx="1420">
                  <c:v>455</c:v>
                </c:pt>
                <c:pt idx="1421">
                  <c:v>463</c:v>
                </c:pt>
                <c:pt idx="1422">
                  <c:v>455</c:v>
                </c:pt>
                <c:pt idx="1423">
                  <c:v>450</c:v>
                </c:pt>
                <c:pt idx="1424">
                  <c:v>450</c:v>
                </c:pt>
                <c:pt idx="1425">
                  <c:v>433</c:v>
                </c:pt>
                <c:pt idx="1426">
                  <c:v>445</c:v>
                </c:pt>
                <c:pt idx="1427">
                  <c:v>445</c:v>
                </c:pt>
                <c:pt idx="1428">
                  <c:v>450</c:v>
                </c:pt>
                <c:pt idx="1429">
                  <c:v>441</c:v>
                </c:pt>
                <c:pt idx="1430">
                  <c:v>433</c:v>
                </c:pt>
                <c:pt idx="1431">
                  <c:v>450</c:v>
                </c:pt>
                <c:pt idx="1432">
                  <c:v>433</c:v>
                </c:pt>
                <c:pt idx="1433">
                  <c:v>433</c:v>
                </c:pt>
                <c:pt idx="1434">
                  <c:v>433</c:v>
                </c:pt>
                <c:pt idx="1435">
                  <c:v>417</c:v>
                </c:pt>
                <c:pt idx="1436">
                  <c:v>424</c:v>
                </c:pt>
                <c:pt idx="1437">
                  <c:v>435</c:v>
                </c:pt>
                <c:pt idx="1438">
                  <c:v>433</c:v>
                </c:pt>
                <c:pt idx="1439">
                  <c:v>424</c:v>
                </c:pt>
                <c:pt idx="1440">
                  <c:v>417</c:v>
                </c:pt>
                <c:pt idx="1441">
                  <c:v>433</c:v>
                </c:pt>
                <c:pt idx="1442">
                  <c:v>435</c:v>
                </c:pt>
                <c:pt idx="1443">
                  <c:v>424</c:v>
                </c:pt>
                <c:pt idx="1444">
                  <c:v>435</c:v>
                </c:pt>
                <c:pt idx="1445">
                  <c:v>417</c:v>
                </c:pt>
                <c:pt idx="1446">
                  <c:v>433</c:v>
                </c:pt>
                <c:pt idx="1447">
                  <c:v>433</c:v>
                </c:pt>
                <c:pt idx="1448">
                  <c:v>441</c:v>
                </c:pt>
                <c:pt idx="1449">
                  <c:v>441</c:v>
                </c:pt>
                <c:pt idx="1450">
                  <c:v>424</c:v>
                </c:pt>
                <c:pt idx="1451">
                  <c:v>441</c:v>
                </c:pt>
                <c:pt idx="1452">
                  <c:v>441</c:v>
                </c:pt>
                <c:pt idx="1453">
                  <c:v>450</c:v>
                </c:pt>
                <c:pt idx="1454">
                  <c:v>441</c:v>
                </c:pt>
                <c:pt idx="1455">
                  <c:v>433</c:v>
                </c:pt>
                <c:pt idx="1456">
                  <c:v>435</c:v>
                </c:pt>
                <c:pt idx="1457">
                  <c:v>441</c:v>
                </c:pt>
                <c:pt idx="1458">
                  <c:v>424</c:v>
                </c:pt>
                <c:pt idx="1459">
                  <c:v>424</c:v>
                </c:pt>
                <c:pt idx="1460">
                  <c:v>417</c:v>
                </c:pt>
                <c:pt idx="1461">
                  <c:v>424</c:v>
                </c:pt>
                <c:pt idx="1462">
                  <c:v>409</c:v>
                </c:pt>
                <c:pt idx="1463">
                  <c:v>417</c:v>
                </c:pt>
                <c:pt idx="1464">
                  <c:v>417</c:v>
                </c:pt>
                <c:pt idx="1465">
                  <c:v>433</c:v>
                </c:pt>
                <c:pt idx="1466">
                  <c:v>424</c:v>
                </c:pt>
                <c:pt idx="1467">
                  <c:v>409</c:v>
                </c:pt>
                <c:pt idx="1468">
                  <c:v>417</c:v>
                </c:pt>
                <c:pt idx="1469">
                  <c:v>414</c:v>
                </c:pt>
                <c:pt idx="1470">
                  <c:v>417</c:v>
                </c:pt>
                <c:pt idx="1471">
                  <c:v>414</c:v>
                </c:pt>
                <c:pt idx="1472">
                  <c:v>409</c:v>
                </c:pt>
                <c:pt idx="1473">
                  <c:v>409</c:v>
                </c:pt>
                <c:pt idx="1474">
                  <c:v>424</c:v>
                </c:pt>
                <c:pt idx="1475">
                  <c:v>417</c:v>
                </c:pt>
                <c:pt idx="1476">
                  <c:v>424</c:v>
                </c:pt>
                <c:pt idx="1477">
                  <c:v>409</c:v>
                </c:pt>
                <c:pt idx="1478">
                  <c:v>417</c:v>
                </c:pt>
                <c:pt idx="1479">
                  <c:v>417</c:v>
                </c:pt>
                <c:pt idx="1480">
                  <c:v>414</c:v>
                </c:pt>
                <c:pt idx="1481">
                  <c:v>422</c:v>
                </c:pt>
                <c:pt idx="1482">
                  <c:v>400</c:v>
                </c:pt>
                <c:pt idx="1483">
                  <c:v>409</c:v>
                </c:pt>
                <c:pt idx="1484">
                  <c:v>414</c:v>
                </c:pt>
                <c:pt idx="1485">
                  <c:v>414</c:v>
                </c:pt>
                <c:pt idx="1486">
                  <c:v>409</c:v>
                </c:pt>
                <c:pt idx="1487">
                  <c:v>417</c:v>
                </c:pt>
                <c:pt idx="1488">
                  <c:v>409</c:v>
                </c:pt>
                <c:pt idx="1489">
                  <c:v>409</c:v>
                </c:pt>
                <c:pt idx="1490">
                  <c:v>409</c:v>
                </c:pt>
                <c:pt idx="1491">
                  <c:v>409</c:v>
                </c:pt>
                <c:pt idx="1492">
                  <c:v>400</c:v>
                </c:pt>
                <c:pt idx="1493">
                  <c:v>400</c:v>
                </c:pt>
                <c:pt idx="1494">
                  <c:v>409</c:v>
                </c:pt>
                <c:pt idx="1495">
                  <c:v>405</c:v>
                </c:pt>
                <c:pt idx="1496">
                  <c:v>409</c:v>
                </c:pt>
                <c:pt idx="1497">
                  <c:v>400</c:v>
                </c:pt>
                <c:pt idx="1498">
                  <c:v>405</c:v>
                </c:pt>
                <c:pt idx="1499">
                  <c:v>400</c:v>
                </c:pt>
                <c:pt idx="1500">
                  <c:v>409</c:v>
                </c:pt>
                <c:pt idx="1501">
                  <c:v>405</c:v>
                </c:pt>
                <c:pt idx="1502">
                  <c:v>400</c:v>
                </c:pt>
                <c:pt idx="1503">
                  <c:v>408</c:v>
                </c:pt>
                <c:pt idx="1504">
                  <c:v>408</c:v>
                </c:pt>
                <c:pt idx="1505">
                  <c:v>408</c:v>
                </c:pt>
                <c:pt idx="1506">
                  <c:v>403</c:v>
                </c:pt>
                <c:pt idx="1507">
                  <c:v>400</c:v>
                </c:pt>
                <c:pt idx="1508">
                  <c:v>415</c:v>
                </c:pt>
                <c:pt idx="1509">
                  <c:v>410</c:v>
                </c:pt>
                <c:pt idx="1510">
                  <c:v>407</c:v>
                </c:pt>
                <c:pt idx="1511">
                  <c:v>415</c:v>
                </c:pt>
                <c:pt idx="1512">
                  <c:v>415</c:v>
                </c:pt>
                <c:pt idx="1513">
                  <c:v>410</c:v>
                </c:pt>
                <c:pt idx="1514">
                  <c:v>424</c:v>
                </c:pt>
                <c:pt idx="1515">
                  <c:v>415</c:v>
                </c:pt>
                <c:pt idx="1516">
                  <c:v>424</c:v>
                </c:pt>
                <c:pt idx="1517">
                  <c:v>410</c:v>
                </c:pt>
                <c:pt idx="1518">
                  <c:v>424</c:v>
                </c:pt>
                <c:pt idx="1519">
                  <c:v>420</c:v>
                </c:pt>
                <c:pt idx="1520">
                  <c:v>427</c:v>
                </c:pt>
                <c:pt idx="1521">
                  <c:v>424</c:v>
                </c:pt>
                <c:pt idx="1522">
                  <c:v>420</c:v>
                </c:pt>
                <c:pt idx="1523">
                  <c:v>420</c:v>
                </c:pt>
                <c:pt idx="1524">
                  <c:v>424</c:v>
                </c:pt>
                <c:pt idx="1525">
                  <c:v>420</c:v>
                </c:pt>
                <c:pt idx="1526">
                  <c:v>410</c:v>
                </c:pt>
                <c:pt idx="1527">
                  <c:v>407</c:v>
                </c:pt>
                <c:pt idx="1528">
                  <c:v>407</c:v>
                </c:pt>
                <c:pt idx="1529">
                  <c:v>415</c:v>
                </c:pt>
                <c:pt idx="1530">
                  <c:v>405</c:v>
                </c:pt>
                <c:pt idx="1531">
                  <c:v>410</c:v>
                </c:pt>
                <c:pt idx="1532">
                  <c:v>410</c:v>
                </c:pt>
                <c:pt idx="1533">
                  <c:v>415</c:v>
                </c:pt>
                <c:pt idx="1534">
                  <c:v>405</c:v>
                </c:pt>
                <c:pt idx="1535">
                  <c:v>427</c:v>
                </c:pt>
                <c:pt idx="1536">
                  <c:v>415</c:v>
                </c:pt>
                <c:pt idx="1537">
                  <c:v>410</c:v>
                </c:pt>
                <c:pt idx="1538">
                  <c:v>415</c:v>
                </c:pt>
                <c:pt idx="1539">
                  <c:v>405</c:v>
                </c:pt>
                <c:pt idx="1540">
                  <c:v>410</c:v>
                </c:pt>
                <c:pt idx="1541">
                  <c:v>415</c:v>
                </c:pt>
                <c:pt idx="1542">
                  <c:v>415</c:v>
                </c:pt>
                <c:pt idx="1543">
                  <c:v>415</c:v>
                </c:pt>
                <c:pt idx="1544">
                  <c:v>410</c:v>
                </c:pt>
                <c:pt idx="1545">
                  <c:v>415</c:v>
                </c:pt>
                <c:pt idx="1546">
                  <c:v>410</c:v>
                </c:pt>
                <c:pt idx="1547">
                  <c:v>420</c:v>
                </c:pt>
                <c:pt idx="1548">
                  <c:v>415</c:v>
                </c:pt>
                <c:pt idx="1549">
                  <c:v>415</c:v>
                </c:pt>
                <c:pt idx="1550">
                  <c:v>415</c:v>
                </c:pt>
                <c:pt idx="1551">
                  <c:v>415</c:v>
                </c:pt>
                <c:pt idx="1552">
                  <c:v>410</c:v>
                </c:pt>
                <c:pt idx="1553">
                  <c:v>407</c:v>
                </c:pt>
                <c:pt idx="1554">
                  <c:v>410</c:v>
                </c:pt>
                <c:pt idx="1555">
                  <c:v>420</c:v>
                </c:pt>
                <c:pt idx="1556">
                  <c:v>407</c:v>
                </c:pt>
                <c:pt idx="1557">
                  <c:v>415</c:v>
                </c:pt>
                <c:pt idx="1558">
                  <c:v>415</c:v>
                </c:pt>
                <c:pt idx="1559">
                  <c:v>415</c:v>
                </c:pt>
                <c:pt idx="1560">
                  <c:v>407</c:v>
                </c:pt>
                <c:pt idx="1561">
                  <c:v>415</c:v>
                </c:pt>
                <c:pt idx="1562">
                  <c:v>407</c:v>
                </c:pt>
                <c:pt idx="1563">
                  <c:v>405</c:v>
                </c:pt>
                <c:pt idx="1564">
                  <c:v>410</c:v>
                </c:pt>
                <c:pt idx="1565">
                  <c:v>407</c:v>
                </c:pt>
                <c:pt idx="1566">
                  <c:v>405</c:v>
                </c:pt>
                <c:pt idx="1567">
                  <c:v>400</c:v>
                </c:pt>
                <c:pt idx="1568">
                  <c:v>411</c:v>
                </c:pt>
                <c:pt idx="1569">
                  <c:v>400</c:v>
                </c:pt>
                <c:pt idx="1570">
                  <c:v>405</c:v>
                </c:pt>
                <c:pt idx="1571">
                  <c:v>409</c:v>
                </c:pt>
                <c:pt idx="1572">
                  <c:v>400</c:v>
                </c:pt>
                <c:pt idx="1573">
                  <c:v>400</c:v>
                </c:pt>
                <c:pt idx="1574">
                  <c:v>400</c:v>
                </c:pt>
                <c:pt idx="1575">
                  <c:v>409</c:v>
                </c:pt>
                <c:pt idx="1576">
                  <c:v>409</c:v>
                </c:pt>
                <c:pt idx="1577">
                  <c:v>405</c:v>
                </c:pt>
                <c:pt idx="1578">
                  <c:v>411</c:v>
                </c:pt>
                <c:pt idx="1579">
                  <c:v>415</c:v>
                </c:pt>
                <c:pt idx="1580">
                  <c:v>409</c:v>
                </c:pt>
                <c:pt idx="1581">
                  <c:v>420</c:v>
                </c:pt>
                <c:pt idx="1582">
                  <c:v>424</c:v>
                </c:pt>
                <c:pt idx="1583">
                  <c:v>411</c:v>
                </c:pt>
                <c:pt idx="1584">
                  <c:v>409</c:v>
                </c:pt>
                <c:pt idx="1585">
                  <c:v>409</c:v>
                </c:pt>
                <c:pt idx="1586">
                  <c:v>405</c:v>
                </c:pt>
                <c:pt idx="1587">
                  <c:v>405</c:v>
                </c:pt>
                <c:pt idx="1588">
                  <c:v>409</c:v>
                </c:pt>
                <c:pt idx="1589">
                  <c:v>400</c:v>
                </c:pt>
                <c:pt idx="1590">
                  <c:v>413</c:v>
                </c:pt>
                <c:pt idx="1591">
                  <c:v>420</c:v>
                </c:pt>
                <c:pt idx="1592">
                  <c:v>417</c:v>
                </c:pt>
                <c:pt idx="1593">
                  <c:v>408</c:v>
                </c:pt>
                <c:pt idx="1594">
                  <c:v>417</c:v>
                </c:pt>
                <c:pt idx="1595">
                  <c:v>417</c:v>
                </c:pt>
                <c:pt idx="1596">
                  <c:v>408</c:v>
                </c:pt>
                <c:pt idx="1597">
                  <c:v>413</c:v>
                </c:pt>
                <c:pt idx="1598">
                  <c:v>413</c:v>
                </c:pt>
                <c:pt idx="1599">
                  <c:v>417</c:v>
                </c:pt>
                <c:pt idx="1600">
                  <c:v>413</c:v>
                </c:pt>
                <c:pt idx="1601">
                  <c:v>417</c:v>
                </c:pt>
                <c:pt idx="1602">
                  <c:v>413</c:v>
                </c:pt>
                <c:pt idx="1603">
                  <c:v>413</c:v>
                </c:pt>
                <c:pt idx="1604">
                  <c:v>400</c:v>
                </c:pt>
                <c:pt idx="1605">
                  <c:v>413</c:v>
                </c:pt>
                <c:pt idx="1606">
                  <c:v>413</c:v>
                </c:pt>
                <c:pt idx="1607">
                  <c:v>405</c:v>
                </c:pt>
                <c:pt idx="1608">
                  <c:v>408</c:v>
                </c:pt>
                <c:pt idx="1609">
                  <c:v>405</c:v>
                </c:pt>
                <c:pt idx="1610">
                  <c:v>408</c:v>
                </c:pt>
                <c:pt idx="1611">
                  <c:v>400</c:v>
                </c:pt>
                <c:pt idx="1612">
                  <c:v>425</c:v>
                </c:pt>
                <c:pt idx="1613">
                  <c:v>421</c:v>
                </c:pt>
                <c:pt idx="1614">
                  <c:v>432</c:v>
                </c:pt>
                <c:pt idx="1615">
                  <c:v>425</c:v>
                </c:pt>
                <c:pt idx="1616">
                  <c:v>413</c:v>
                </c:pt>
                <c:pt idx="1617">
                  <c:v>417</c:v>
                </c:pt>
                <c:pt idx="1618">
                  <c:v>421</c:v>
                </c:pt>
                <c:pt idx="1619">
                  <c:v>417</c:v>
                </c:pt>
                <c:pt idx="1620">
                  <c:v>413</c:v>
                </c:pt>
                <c:pt idx="1621">
                  <c:v>417</c:v>
                </c:pt>
                <c:pt idx="1622">
                  <c:v>417</c:v>
                </c:pt>
                <c:pt idx="1623">
                  <c:v>421</c:v>
                </c:pt>
                <c:pt idx="1624">
                  <c:v>417</c:v>
                </c:pt>
                <c:pt idx="1625">
                  <c:v>425</c:v>
                </c:pt>
                <c:pt idx="1626">
                  <c:v>403</c:v>
                </c:pt>
                <c:pt idx="1627">
                  <c:v>421</c:v>
                </c:pt>
                <c:pt idx="1628">
                  <c:v>417</c:v>
                </c:pt>
                <c:pt idx="1629">
                  <c:v>434</c:v>
                </c:pt>
                <c:pt idx="1630">
                  <c:v>425</c:v>
                </c:pt>
                <c:pt idx="1631">
                  <c:v>400</c:v>
                </c:pt>
                <c:pt idx="1632">
                  <c:v>421</c:v>
                </c:pt>
                <c:pt idx="1633">
                  <c:v>413</c:v>
                </c:pt>
                <c:pt idx="1634">
                  <c:v>413</c:v>
                </c:pt>
                <c:pt idx="1635">
                  <c:v>413</c:v>
                </c:pt>
                <c:pt idx="1636">
                  <c:v>403</c:v>
                </c:pt>
                <c:pt idx="1637">
                  <c:v>409</c:v>
                </c:pt>
                <c:pt idx="1638">
                  <c:v>413</c:v>
                </c:pt>
                <c:pt idx="1639">
                  <c:v>413</c:v>
                </c:pt>
                <c:pt idx="1640">
                  <c:v>413</c:v>
                </c:pt>
                <c:pt idx="1641">
                  <c:v>413</c:v>
                </c:pt>
                <c:pt idx="1642">
                  <c:v>413</c:v>
                </c:pt>
                <c:pt idx="1643">
                  <c:v>413</c:v>
                </c:pt>
                <c:pt idx="1644">
                  <c:v>409</c:v>
                </c:pt>
                <c:pt idx="1645">
                  <c:v>413</c:v>
                </c:pt>
                <c:pt idx="1646">
                  <c:v>403</c:v>
                </c:pt>
                <c:pt idx="1647">
                  <c:v>413</c:v>
                </c:pt>
                <c:pt idx="1648">
                  <c:v>413</c:v>
                </c:pt>
                <c:pt idx="1649">
                  <c:v>417</c:v>
                </c:pt>
                <c:pt idx="1650">
                  <c:v>413</c:v>
                </c:pt>
                <c:pt idx="1651">
                  <c:v>403</c:v>
                </c:pt>
                <c:pt idx="1652">
                  <c:v>403</c:v>
                </c:pt>
                <c:pt idx="1653">
                  <c:v>409</c:v>
                </c:pt>
                <c:pt idx="1654">
                  <c:v>403</c:v>
                </c:pt>
                <c:pt idx="1655">
                  <c:v>409</c:v>
                </c:pt>
                <c:pt idx="1656">
                  <c:v>400</c:v>
                </c:pt>
                <c:pt idx="1657">
                  <c:v>409</c:v>
                </c:pt>
                <c:pt idx="1658">
                  <c:v>417</c:v>
                </c:pt>
                <c:pt idx="1659">
                  <c:v>413</c:v>
                </c:pt>
                <c:pt idx="1660">
                  <c:v>417</c:v>
                </c:pt>
                <c:pt idx="1661">
                  <c:v>400</c:v>
                </c:pt>
                <c:pt idx="1662">
                  <c:v>417</c:v>
                </c:pt>
                <c:pt idx="1663">
                  <c:v>417</c:v>
                </c:pt>
                <c:pt idx="1664">
                  <c:v>434</c:v>
                </c:pt>
                <c:pt idx="1665">
                  <c:v>417</c:v>
                </c:pt>
                <c:pt idx="1666">
                  <c:v>403</c:v>
                </c:pt>
                <c:pt idx="1667">
                  <c:v>409</c:v>
                </c:pt>
                <c:pt idx="1668">
                  <c:v>409</c:v>
                </c:pt>
                <c:pt idx="1669">
                  <c:v>409</c:v>
                </c:pt>
                <c:pt idx="1670">
                  <c:v>409</c:v>
                </c:pt>
                <c:pt idx="1671">
                  <c:v>403</c:v>
                </c:pt>
                <c:pt idx="1672">
                  <c:v>413</c:v>
                </c:pt>
                <c:pt idx="1673">
                  <c:v>413</c:v>
                </c:pt>
                <c:pt idx="1674">
                  <c:v>413</c:v>
                </c:pt>
                <c:pt idx="1675">
                  <c:v>417</c:v>
                </c:pt>
                <c:pt idx="1676">
                  <c:v>421</c:v>
                </c:pt>
                <c:pt idx="1677">
                  <c:v>417</c:v>
                </c:pt>
                <c:pt idx="1678">
                  <c:v>421</c:v>
                </c:pt>
                <c:pt idx="1679">
                  <c:v>417</c:v>
                </c:pt>
                <c:pt idx="1680">
                  <c:v>417</c:v>
                </c:pt>
                <c:pt idx="1681">
                  <c:v>403</c:v>
                </c:pt>
                <c:pt idx="1682">
                  <c:v>417</c:v>
                </c:pt>
                <c:pt idx="1683">
                  <c:v>403</c:v>
                </c:pt>
                <c:pt idx="1684">
                  <c:v>409</c:v>
                </c:pt>
                <c:pt idx="1685">
                  <c:v>409</c:v>
                </c:pt>
                <c:pt idx="1686">
                  <c:v>413</c:v>
                </c:pt>
                <c:pt idx="1687">
                  <c:v>409</c:v>
                </c:pt>
                <c:pt idx="1688">
                  <c:v>400</c:v>
                </c:pt>
                <c:pt idx="1689">
                  <c:v>411</c:v>
                </c:pt>
                <c:pt idx="1690">
                  <c:v>406</c:v>
                </c:pt>
                <c:pt idx="1691">
                  <c:v>411</c:v>
                </c:pt>
                <c:pt idx="1692">
                  <c:v>415</c:v>
                </c:pt>
                <c:pt idx="1693">
                  <c:v>415</c:v>
                </c:pt>
                <c:pt idx="1694">
                  <c:v>411</c:v>
                </c:pt>
                <c:pt idx="1695">
                  <c:v>415</c:v>
                </c:pt>
                <c:pt idx="1696">
                  <c:v>415</c:v>
                </c:pt>
                <c:pt idx="1697">
                  <c:v>420</c:v>
                </c:pt>
                <c:pt idx="1698">
                  <c:v>402</c:v>
                </c:pt>
                <c:pt idx="1699">
                  <c:v>436</c:v>
                </c:pt>
                <c:pt idx="1700">
                  <c:v>415</c:v>
                </c:pt>
                <c:pt idx="1701">
                  <c:v>402</c:v>
                </c:pt>
                <c:pt idx="1702">
                  <c:v>415</c:v>
                </c:pt>
                <c:pt idx="1703">
                  <c:v>400</c:v>
                </c:pt>
                <c:pt idx="1704">
                  <c:v>411</c:v>
                </c:pt>
                <c:pt idx="1705">
                  <c:v>402</c:v>
                </c:pt>
                <c:pt idx="1706">
                  <c:v>402</c:v>
                </c:pt>
                <c:pt idx="1707">
                  <c:v>402</c:v>
                </c:pt>
                <c:pt idx="1708">
                  <c:v>400</c:v>
                </c:pt>
                <c:pt idx="1709">
                  <c:v>410</c:v>
                </c:pt>
                <c:pt idx="1710">
                  <c:v>407</c:v>
                </c:pt>
                <c:pt idx="1711">
                  <c:v>420</c:v>
                </c:pt>
                <c:pt idx="1712">
                  <c:v>420</c:v>
                </c:pt>
                <c:pt idx="1713">
                  <c:v>410</c:v>
                </c:pt>
                <c:pt idx="1714">
                  <c:v>416</c:v>
                </c:pt>
                <c:pt idx="1715">
                  <c:v>420</c:v>
                </c:pt>
                <c:pt idx="1716">
                  <c:v>410</c:v>
                </c:pt>
                <c:pt idx="1717">
                  <c:v>416</c:v>
                </c:pt>
                <c:pt idx="1718">
                  <c:v>410</c:v>
                </c:pt>
                <c:pt idx="1719">
                  <c:v>424</c:v>
                </c:pt>
                <c:pt idx="1720">
                  <c:v>416</c:v>
                </c:pt>
                <c:pt idx="1721">
                  <c:v>410</c:v>
                </c:pt>
                <c:pt idx="1722">
                  <c:v>416</c:v>
                </c:pt>
                <c:pt idx="1723">
                  <c:v>410</c:v>
                </c:pt>
                <c:pt idx="1724">
                  <c:v>416</c:v>
                </c:pt>
                <c:pt idx="1725">
                  <c:v>410</c:v>
                </c:pt>
                <c:pt idx="1726">
                  <c:v>407</c:v>
                </c:pt>
                <c:pt idx="1727">
                  <c:v>405</c:v>
                </c:pt>
                <c:pt idx="1728">
                  <c:v>400</c:v>
                </c:pt>
                <c:pt idx="1729">
                  <c:v>400</c:v>
                </c:pt>
                <c:pt idx="1730">
                  <c:v>405</c:v>
                </c:pt>
                <c:pt idx="1731">
                  <c:v>400</c:v>
                </c:pt>
                <c:pt idx="1732">
                  <c:v>403</c:v>
                </c:pt>
                <c:pt idx="1733">
                  <c:v>400</c:v>
                </c:pt>
                <c:pt idx="1734">
                  <c:v>400</c:v>
                </c:pt>
                <c:pt idx="1735">
                  <c:v>403</c:v>
                </c:pt>
                <c:pt idx="1736">
                  <c:v>400</c:v>
                </c:pt>
                <c:pt idx="1737">
                  <c:v>406</c:v>
                </c:pt>
                <c:pt idx="1738">
                  <c:v>520</c:v>
                </c:pt>
                <c:pt idx="1739">
                  <c:v>406</c:v>
                </c:pt>
                <c:pt idx="1740">
                  <c:v>400</c:v>
                </c:pt>
                <c:pt idx="1741">
                  <c:v>400</c:v>
                </c:pt>
                <c:pt idx="1742">
                  <c:v>400</c:v>
                </c:pt>
                <c:pt idx="1743">
                  <c:v>400</c:v>
                </c:pt>
                <c:pt idx="1744">
                  <c:v>400</c:v>
                </c:pt>
                <c:pt idx="1745">
                  <c:v>405</c:v>
                </c:pt>
                <c:pt idx="1746">
                  <c:v>405</c:v>
                </c:pt>
                <c:pt idx="1747">
                  <c:v>400</c:v>
                </c:pt>
                <c:pt idx="1748">
                  <c:v>400</c:v>
                </c:pt>
                <c:pt idx="1749">
                  <c:v>400</c:v>
                </c:pt>
                <c:pt idx="1750">
                  <c:v>405</c:v>
                </c:pt>
                <c:pt idx="1751">
                  <c:v>400</c:v>
                </c:pt>
                <c:pt idx="1752">
                  <c:v>402</c:v>
                </c:pt>
                <c:pt idx="1753">
                  <c:v>402</c:v>
                </c:pt>
                <c:pt idx="1754">
                  <c:v>402</c:v>
                </c:pt>
                <c:pt idx="1755">
                  <c:v>407</c:v>
                </c:pt>
                <c:pt idx="1756">
                  <c:v>411</c:v>
                </c:pt>
                <c:pt idx="1757">
                  <c:v>402</c:v>
                </c:pt>
                <c:pt idx="1758">
                  <c:v>402</c:v>
                </c:pt>
                <c:pt idx="1759">
                  <c:v>407</c:v>
                </c:pt>
                <c:pt idx="1760">
                  <c:v>402</c:v>
                </c:pt>
                <c:pt idx="1761">
                  <c:v>411</c:v>
                </c:pt>
                <c:pt idx="1762">
                  <c:v>407</c:v>
                </c:pt>
                <c:pt idx="1763">
                  <c:v>411</c:v>
                </c:pt>
                <c:pt idx="1764">
                  <c:v>402</c:v>
                </c:pt>
                <c:pt idx="1765">
                  <c:v>411</c:v>
                </c:pt>
                <c:pt idx="1766">
                  <c:v>407</c:v>
                </c:pt>
                <c:pt idx="1767">
                  <c:v>411</c:v>
                </c:pt>
                <c:pt idx="1768">
                  <c:v>402</c:v>
                </c:pt>
                <c:pt idx="1769">
                  <c:v>411</c:v>
                </c:pt>
                <c:pt idx="1770">
                  <c:v>402</c:v>
                </c:pt>
                <c:pt idx="1771">
                  <c:v>407</c:v>
                </c:pt>
                <c:pt idx="1772">
                  <c:v>411</c:v>
                </c:pt>
                <c:pt idx="1773">
                  <c:v>411</c:v>
                </c:pt>
                <c:pt idx="1774">
                  <c:v>415</c:v>
                </c:pt>
                <c:pt idx="1775">
                  <c:v>400</c:v>
                </c:pt>
                <c:pt idx="1776">
                  <c:v>411</c:v>
                </c:pt>
                <c:pt idx="1777">
                  <c:v>407</c:v>
                </c:pt>
                <c:pt idx="1778">
                  <c:v>415</c:v>
                </c:pt>
                <c:pt idx="1779">
                  <c:v>411</c:v>
                </c:pt>
                <c:pt idx="1780">
                  <c:v>407</c:v>
                </c:pt>
                <c:pt idx="1781">
                  <c:v>415</c:v>
                </c:pt>
                <c:pt idx="1782">
                  <c:v>402</c:v>
                </c:pt>
                <c:pt idx="1783">
                  <c:v>411</c:v>
                </c:pt>
                <c:pt idx="1784">
                  <c:v>415</c:v>
                </c:pt>
                <c:pt idx="1785">
                  <c:v>402</c:v>
                </c:pt>
                <c:pt idx="1786">
                  <c:v>407</c:v>
                </c:pt>
                <c:pt idx="1787">
                  <c:v>411</c:v>
                </c:pt>
                <c:pt idx="1788">
                  <c:v>402</c:v>
                </c:pt>
                <c:pt idx="1789">
                  <c:v>411</c:v>
                </c:pt>
                <c:pt idx="1790">
                  <c:v>402</c:v>
                </c:pt>
                <c:pt idx="1791">
                  <c:v>407</c:v>
                </c:pt>
                <c:pt idx="1792">
                  <c:v>402</c:v>
                </c:pt>
                <c:pt idx="1793">
                  <c:v>407</c:v>
                </c:pt>
                <c:pt idx="1794">
                  <c:v>402</c:v>
                </c:pt>
                <c:pt idx="1795">
                  <c:v>400</c:v>
                </c:pt>
                <c:pt idx="1796">
                  <c:v>418</c:v>
                </c:pt>
                <c:pt idx="1797">
                  <c:v>410</c:v>
                </c:pt>
                <c:pt idx="1798">
                  <c:v>418</c:v>
                </c:pt>
                <c:pt idx="1799">
                  <c:v>418</c:v>
                </c:pt>
                <c:pt idx="1800">
                  <c:v>415</c:v>
                </c:pt>
                <c:pt idx="1801">
                  <c:v>410</c:v>
                </c:pt>
                <c:pt idx="1802">
                  <c:v>423</c:v>
                </c:pt>
                <c:pt idx="1803">
                  <c:v>410</c:v>
                </c:pt>
                <c:pt idx="1804">
                  <c:v>415</c:v>
                </c:pt>
                <c:pt idx="1805">
                  <c:v>415</c:v>
                </c:pt>
                <c:pt idx="1806">
                  <c:v>418</c:v>
                </c:pt>
                <c:pt idx="1807">
                  <c:v>415</c:v>
                </c:pt>
                <c:pt idx="1808">
                  <c:v>415</c:v>
                </c:pt>
                <c:pt idx="1809">
                  <c:v>415</c:v>
                </c:pt>
                <c:pt idx="1810">
                  <c:v>410</c:v>
                </c:pt>
                <c:pt idx="1811">
                  <c:v>418</c:v>
                </c:pt>
                <c:pt idx="1812">
                  <c:v>415</c:v>
                </c:pt>
                <c:pt idx="1813">
                  <c:v>410</c:v>
                </c:pt>
                <c:pt idx="1814">
                  <c:v>406</c:v>
                </c:pt>
                <c:pt idx="1815">
                  <c:v>406</c:v>
                </c:pt>
                <c:pt idx="1816">
                  <c:v>418</c:v>
                </c:pt>
                <c:pt idx="1817">
                  <c:v>406</c:v>
                </c:pt>
                <c:pt idx="1818">
                  <c:v>418</c:v>
                </c:pt>
                <c:pt idx="1819">
                  <c:v>415</c:v>
                </c:pt>
                <c:pt idx="1820">
                  <c:v>418</c:v>
                </c:pt>
                <c:pt idx="1821">
                  <c:v>410</c:v>
                </c:pt>
                <c:pt idx="1822">
                  <c:v>415</c:v>
                </c:pt>
                <c:pt idx="1823">
                  <c:v>415</c:v>
                </c:pt>
                <c:pt idx="1824">
                  <c:v>423</c:v>
                </c:pt>
                <c:pt idx="1825">
                  <c:v>406</c:v>
                </c:pt>
                <c:pt idx="1826">
                  <c:v>418</c:v>
                </c:pt>
                <c:pt idx="1827">
                  <c:v>406</c:v>
                </c:pt>
                <c:pt idx="1828">
                  <c:v>410</c:v>
                </c:pt>
                <c:pt idx="1829">
                  <c:v>415</c:v>
                </c:pt>
                <c:pt idx="1830">
                  <c:v>406</c:v>
                </c:pt>
                <c:pt idx="1831">
                  <c:v>406</c:v>
                </c:pt>
                <c:pt idx="1832">
                  <c:v>403</c:v>
                </c:pt>
                <c:pt idx="1833">
                  <c:v>410</c:v>
                </c:pt>
                <c:pt idx="1834">
                  <c:v>406</c:v>
                </c:pt>
                <c:pt idx="1835">
                  <c:v>406</c:v>
                </c:pt>
                <c:pt idx="1836">
                  <c:v>406</c:v>
                </c:pt>
                <c:pt idx="1837">
                  <c:v>403</c:v>
                </c:pt>
                <c:pt idx="1838">
                  <c:v>406</c:v>
                </c:pt>
                <c:pt idx="1839">
                  <c:v>410</c:v>
                </c:pt>
                <c:pt idx="1840">
                  <c:v>410</c:v>
                </c:pt>
                <c:pt idx="1841">
                  <c:v>403</c:v>
                </c:pt>
                <c:pt idx="1842">
                  <c:v>400</c:v>
                </c:pt>
                <c:pt idx="1843">
                  <c:v>403</c:v>
                </c:pt>
                <c:pt idx="1844">
                  <c:v>403</c:v>
                </c:pt>
                <c:pt idx="1845">
                  <c:v>400</c:v>
                </c:pt>
                <c:pt idx="1846">
                  <c:v>403</c:v>
                </c:pt>
                <c:pt idx="1847">
                  <c:v>400</c:v>
                </c:pt>
                <c:pt idx="1848">
                  <c:v>400</c:v>
                </c:pt>
                <c:pt idx="1849">
                  <c:v>409</c:v>
                </c:pt>
                <c:pt idx="1850">
                  <c:v>400</c:v>
                </c:pt>
                <c:pt idx="1851">
                  <c:v>413</c:v>
                </c:pt>
                <c:pt idx="1852">
                  <c:v>400</c:v>
                </c:pt>
                <c:pt idx="1853">
                  <c:v>405</c:v>
                </c:pt>
                <c:pt idx="1854">
                  <c:v>400</c:v>
                </c:pt>
                <c:pt idx="1855">
                  <c:v>403</c:v>
                </c:pt>
                <c:pt idx="1856">
                  <c:v>400</c:v>
                </c:pt>
                <c:pt idx="1857">
                  <c:v>400</c:v>
                </c:pt>
                <c:pt idx="1858">
                  <c:v>400</c:v>
                </c:pt>
                <c:pt idx="1859">
                  <c:v>409</c:v>
                </c:pt>
                <c:pt idx="1860">
                  <c:v>405</c:v>
                </c:pt>
                <c:pt idx="1861">
                  <c:v>409</c:v>
                </c:pt>
                <c:pt idx="1862">
                  <c:v>400</c:v>
                </c:pt>
                <c:pt idx="1863">
                  <c:v>417</c:v>
                </c:pt>
                <c:pt idx="1864">
                  <c:v>409</c:v>
                </c:pt>
                <c:pt idx="1865">
                  <c:v>400</c:v>
                </c:pt>
                <c:pt idx="1866">
                  <c:v>405</c:v>
                </c:pt>
                <c:pt idx="1867">
                  <c:v>400</c:v>
                </c:pt>
                <c:pt idx="1868">
                  <c:v>402</c:v>
                </c:pt>
                <c:pt idx="1869">
                  <c:v>402</c:v>
                </c:pt>
                <c:pt idx="1870">
                  <c:v>402</c:v>
                </c:pt>
                <c:pt idx="1871">
                  <c:v>400</c:v>
                </c:pt>
                <c:pt idx="1872">
                  <c:v>400</c:v>
                </c:pt>
                <c:pt idx="1873">
                  <c:v>410</c:v>
                </c:pt>
                <c:pt idx="1874">
                  <c:v>406</c:v>
                </c:pt>
                <c:pt idx="1875">
                  <c:v>410</c:v>
                </c:pt>
                <c:pt idx="1876">
                  <c:v>415</c:v>
                </c:pt>
                <c:pt idx="1877">
                  <c:v>410</c:v>
                </c:pt>
                <c:pt idx="1878">
                  <c:v>406</c:v>
                </c:pt>
                <c:pt idx="1879">
                  <c:v>410</c:v>
                </c:pt>
                <c:pt idx="1880">
                  <c:v>406</c:v>
                </c:pt>
                <c:pt idx="1881">
                  <c:v>410</c:v>
                </c:pt>
                <c:pt idx="1882">
                  <c:v>400</c:v>
                </c:pt>
                <c:pt idx="1883">
                  <c:v>410</c:v>
                </c:pt>
                <c:pt idx="1884">
                  <c:v>406</c:v>
                </c:pt>
                <c:pt idx="1885">
                  <c:v>410</c:v>
                </c:pt>
                <c:pt idx="1886">
                  <c:v>428</c:v>
                </c:pt>
                <c:pt idx="1887">
                  <c:v>406</c:v>
                </c:pt>
                <c:pt idx="1888">
                  <c:v>418</c:v>
                </c:pt>
                <c:pt idx="1889">
                  <c:v>415</c:v>
                </c:pt>
                <c:pt idx="1890">
                  <c:v>425</c:v>
                </c:pt>
                <c:pt idx="1891">
                  <c:v>418</c:v>
                </c:pt>
                <c:pt idx="1892">
                  <c:v>402</c:v>
                </c:pt>
                <c:pt idx="1893">
                  <c:v>415</c:v>
                </c:pt>
                <c:pt idx="1894">
                  <c:v>415</c:v>
                </c:pt>
                <c:pt idx="1895">
                  <c:v>406</c:v>
                </c:pt>
                <c:pt idx="1896">
                  <c:v>410</c:v>
                </c:pt>
                <c:pt idx="1897">
                  <c:v>406</c:v>
                </c:pt>
                <c:pt idx="1898">
                  <c:v>418</c:v>
                </c:pt>
                <c:pt idx="1899">
                  <c:v>418</c:v>
                </c:pt>
                <c:pt idx="1900">
                  <c:v>418</c:v>
                </c:pt>
                <c:pt idx="1901">
                  <c:v>418</c:v>
                </c:pt>
                <c:pt idx="1902">
                  <c:v>418</c:v>
                </c:pt>
                <c:pt idx="1903">
                  <c:v>425</c:v>
                </c:pt>
                <c:pt idx="1904">
                  <c:v>415</c:v>
                </c:pt>
                <c:pt idx="1905">
                  <c:v>418</c:v>
                </c:pt>
                <c:pt idx="1906">
                  <c:v>415</c:v>
                </c:pt>
                <c:pt idx="1907">
                  <c:v>418</c:v>
                </c:pt>
                <c:pt idx="1908">
                  <c:v>415</c:v>
                </c:pt>
                <c:pt idx="1909">
                  <c:v>418</c:v>
                </c:pt>
                <c:pt idx="1910">
                  <c:v>425</c:v>
                </c:pt>
                <c:pt idx="1911">
                  <c:v>415</c:v>
                </c:pt>
                <c:pt idx="1912">
                  <c:v>415</c:v>
                </c:pt>
                <c:pt idx="1913">
                  <c:v>418</c:v>
                </c:pt>
                <c:pt idx="1914">
                  <c:v>418</c:v>
                </c:pt>
                <c:pt idx="1915">
                  <c:v>423</c:v>
                </c:pt>
                <c:pt idx="1916">
                  <c:v>425</c:v>
                </c:pt>
                <c:pt idx="1917">
                  <c:v>423</c:v>
                </c:pt>
                <c:pt idx="1918">
                  <c:v>418</c:v>
                </c:pt>
                <c:pt idx="1919">
                  <c:v>406</c:v>
                </c:pt>
                <c:pt idx="1920">
                  <c:v>418</c:v>
                </c:pt>
                <c:pt idx="1921">
                  <c:v>425</c:v>
                </c:pt>
                <c:pt idx="1922">
                  <c:v>415</c:v>
                </c:pt>
                <c:pt idx="1923">
                  <c:v>418</c:v>
                </c:pt>
                <c:pt idx="1924">
                  <c:v>415</c:v>
                </c:pt>
                <c:pt idx="1925">
                  <c:v>423</c:v>
                </c:pt>
                <c:pt idx="1926">
                  <c:v>418</c:v>
                </c:pt>
                <c:pt idx="1927">
                  <c:v>423</c:v>
                </c:pt>
                <c:pt idx="1928">
                  <c:v>410</c:v>
                </c:pt>
                <c:pt idx="1929">
                  <c:v>406</c:v>
                </c:pt>
                <c:pt idx="1930">
                  <c:v>406</c:v>
                </c:pt>
                <c:pt idx="1931">
                  <c:v>410</c:v>
                </c:pt>
                <c:pt idx="1932">
                  <c:v>402</c:v>
                </c:pt>
                <c:pt idx="1933">
                  <c:v>418</c:v>
                </c:pt>
                <c:pt idx="1934">
                  <c:v>415</c:v>
                </c:pt>
                <c:pt idx="1935">
                  <c:v>410</c:v>
                </c:pt>
                <c:pt idx="1936">
                  <c:v>415</c:v>
                </c:pt>
                <c:pt idx="1937">
                  <c:v>410</c:v>
                </c:pt>
                <c:pt idx="1938">
                  <c:v>410</c:v>
                </c:pt>
                <c:pt idx="1939">
                  <c:v>402</c:v>
                </c:pt>
                <c:pt idx="1940">
                  <c:v>406</c:v>
                </c:pt>
                <c:pt idx="1941">
                  <c:v>400</c:v>
                </c:pt>
                <c:pt idx="1942">
                  <c:v>400</c:v>
                </c:pt>
                <c:pt idx="1943">
                  <c:v>406</c:v>
                </c:pt>
                <c:pt idx="1944">
                  <c:v>400</c:v>
                </c:pt>
                <c:pt idx="1945">
                  <c:v>410</c:v>
                </c:pt>
                <c:pt idx="1946">
                  <c:v>410</c:v>
                </c:pt>
                <c:pt idx="1947">
                  <c:v>410</c:v>
                </c:pt>
                <c:pt idx="1948">
                  <c:v>402</c:v>
                </c:pt>
                <c:pt idx="1949">
                  <c:v>400</c:v>
                </c:pt>
                <c:pt idx="1950">
                  <c:v>410</c:v>
                </c:pt>
                <c:pt idx="1951">
                  <c:v>410</c:v>
                </c:pt>
                <c:pt idx="1952">
                  <c:v>400</c:v>
                </c:pt>
                <c:pt idx="1953">
                  <c:v>410</c:v>
                </c:pt>
                <c:pt idx="1954">
                  <c:v>400</c:v>
                </c:pt>
                <c:pt idx="1955">
                  <c:v>410</c:v>
                </c:pt>
                <c:pt idx="1956">
                  <c:v>425</c:v>
                </c:pt>
                <c:pt idx="1957">
                  <c:v>415</c:v>
                </c:pt>
                <c:pt idx="1958">
                  <c:v>415</c:v>
                </c:pt>
                <c:pt idx="1959">
                  <c:v>410</c:v>
                </c:pt>
                <c:pt idx="1960">
                  <c:v>423</c:v>
                </c:pt>
                <c:pt idx="1961">
                  <c:v>415</c:v>
                </c:pt>
                <c:pt idx="1962">
                  <c:v>418</c:v>
                </c:pt>
                <c:pt idx="1963">
                  <c:v>418</c:v>
                </c:pt>
                <c:pt idx="1964">
                  <c:v>415</c:v>
                </c:pt>
                <c:pt idx="1965">
                  <c:v>410</c:v>
                </c:pt>
                <c:pt idx="1966">
                  <c:v>418</c:v>
                </c:pt>
                <c:pt idx="1967">
                  <c:v>418</c:v>
                </c:pt>
                <c:pt idx="1968">
                  <c:v>425</c:v>
                </c:pt>
                <c:pt idx="1969">
                  <c:v>415</c:v>
                </c:pt>
                <c:pt idx="1970">
                  <c:v>418</c:v>
                </c:pt>
                <c:pt idx="1971">
                  <c:v>415</c:v>
                </c:pt>
                <c:pt idx="1972">
                  <c:v>423</c:v>
                </c:pt>
                <c:pt idx="1973">
                  <c:v>423</c:v>
                </c:pt>
                <c:pt idx="1974">
                  <c:v>415</c:v>
                </c:pt>
                <c:pt idx="1975">
                  <c:v>418</c:v>
                </c:pt>
                <c:pt idx="1976">
                  <c:v>410</c:v>
                </c:pt>
                <c:pt idx="1977">
                  <c:v>415</c:v>
                </c:pt>
                <c:pt idx="1978">
                  <c:v>406</c:v>
                </c:pt>
                <c:pt idx="1979">
                  <c:v>406</c:v>
                </c:pt>
                <c:pt idx="1980">
                  <c:v>415</c:v>
                </c:pt>
                <c:pt idx="1981">
                  <c:v>406</c:v>
                </c:pt>
                <c:pt idx="1982">
                  <c:v>406</c:v>
                </c:pt>
                <c:pt idx="1983">
                  <c:v>406</c:v>
                </c:pt>
                <c:pt idx="1984">
                  <c:v>406</c:v>
                </c:pt>
                <c:pt idx="1985">
                  <c:v>406</c:v>
                </c:pt>
                <c:pt idx="1986">
                  <c:v>402</c:v>
                </c:pt>
                <c:pt idx="1987">
                  <c:v>410</c:v>
                </c:pt>
                <c:pt idx="1988">
                  <c:v>418</c:v>
                </c:pt>
                <c:pt idx="1989">
                  <c:v>410</c:v>
                </c:pt>
                <c:pt idx="1990">
                  <c:v>418</c:v>
                </c:pt>
                <c:pt idx="1991">
                  <c:v>402</c:v>
                </c:pt>
                <c:pt idx="1992">
                  <c:v>415</c:v>
                </c:pt>
                <c:pt idx="1993">
                  <c:v>415</c:v>
                </c:pt>
                <c:pt idx="1994">
                  <c:v>415</c:v>
                </c:pt>
                <c:pt idx="1995">
                  <c:v>415</c:v>
                </c:pt>
                <c:pt idx="1996">
                  <c:v>402</c:v>
                </c:pt>
                <c:pt idx="1997">
                  <c:v>415</c:v>
                </c:pt>
                <c:pt idx="1998">
                  <c:v>555</c:v>
                </c:pt>
                <c:pt idx="1999">
                  <c:v>410</c:v>
                </c:pt>
                <c:pt idx="2000">
                  <c:v>410</c:v>
                </c:pt>
                <c:pt idx="2001">
                  <c:v>415</c:v>
                </c:pt>
                <c:pt idx="2002">
                  <c:v>415</c:v>
                </c:pt>
                <c:pt idx="2003">
                  <c:v>402</c:v>
                </c:pt>
                <c:pt idx="2004">
                  <c:v>423</c:v>
                </c:pt>
                <c:pt idx="2005">
                  <c:v>415</c:v>
                </c:pt>
                <c:pt idx="2006">
                  <c:v>415</c:v>
                </c:pt>
                <c:pt idx="2007">
                  <c:v>410</c:v>
                </c:pt>
                <c:pt idx="2008">
                  <c:v>406</c:v>
                </c:pt>
                <c:pt idx="2009">
                  <c:v>415</c:v>
                </c:pt>
                <c:pt idx="2010">
                  <c:v>418</c:v>
                </c:pt>
                <c:pt idx="2011">
                  <c:v>410</c:v>
                </c:pt>
                <c:pt idx="2012">
                  <c:v>410</c:v>
                </c:pt>
                <c:pt idx="2013">
                  <c:v>400</c:v>
                </c:pt>
                <c:pt idx="2014">
                  <c:v>415</c:v>
                </c:pt>
                <c:pt idx="2015">
                  <c:v>410</c:v>
                </c:pt>
                <c:pt idx="2016">
                  <c:v>406</c:v>
                </c:pt>
                <c:pt idx="2017">
                  <c:v>415</c:v>
                </c:pt>
                <c:pt idx="2018">
                  <c:v>410</c:v>
                </c:pt>
                <c:pt idx="2019">
                  <c:v>410</c:v>
                </c:pt>
                <c:pt idx="2020">
                  <c:v>402</c:v>
                </c:pt>
                <c:pt idx="2021">
                  <c:v>410</c:v>
                </c:pt>
                <c:pt idx="2022">
                  <c:v>406</c:v>
                </c:pt>
                <c:pt idx="2023">
                  <c:v>400</c:v>
                </c:pt>
                <c:pt idx="2024">
                  <c:v>402</c:v>
                </c:pt>
                <c:pt idx="2025">
                  <c:v>406</c:v>
                </c:pt>
                <c:pt idx="2026">
                  <c:v>418</c:v>
                </c:pt>
                <c:pt idx="2027">
                  <c:v>410</c:v>
                </c:pt>
                <c:pt idx="2028">
                  <c:v>402</c:v>
                </c:pt>
                <c:pt idx="2029">
                  <c:v>406</c:v>
                </c:pt>
                <c:pt idx="2030">
                  <c:v>410</c:v>
                </c:pt>
                <c:pt idx="2031">
                  <c:v>406</c:v>
                </c:pt>
                <c:pt idx="2032">
                  <c:v>410</c:v>
                </c:pt>
                <c:pt idx="2033">
                  <c:v>402</c:v>
                </c:pt>
                <c:pt idx="2034">
                  <c:v>402</c:v>
                </c:pt>
                <c:pt idx="2035">
                  <c:v>400</c:v>
                </c:pt>
                <c:pt idx="2036">
                  <c:v>400</c:v>
                </c:pt>
                <c:pt idx="2037">
                  <c:v>400</c:v>
                </c:pt>
                <c:pt idx="2038">
                  <c:v>400</c:v>
                </c:pt>
                <c:pt idx="2039">
                  <c:v>400</c:v>
                </c:pt>
                <c:pt idx="2040">
                  <c:v>400</c:v>
                </c:pt>
                <c:pt idx="2041">
                  <c:v>402</c:v>
                </c:pt>
                <c:pt idx="2042">
                  <c:v>400</c:v>
                </c:pt>
                <c:pt idx="2043">
                  <c:v>400</c:v>
                </c:pt>
                <c:pt idx="2044">
                  <c:v>413</c:v>
                </c:pt>
                <c:pt idx="2045">
                  <c:v>415</c:v>
                </c:pt>
                <c:pt idx="2046">
                  <c:v>413</c:v>
                </c:pt>
                <c:pt idx="2047">
                  <c:v>415</c:v>
                </c:pt>
                <c:pt idx="2048">
                  <c:v>403</c:v>
                </c:pt>
                <c:pt idx="2049">
                  <c:v>418</c:v>
                </c:pt>
                <c:pt idx="2050">
                  <c:v>415</c:v>
                </c:pt>
                <c:pt idx="2051">
                  <c:v>403</c:v>
                </c:pt>
                <c:pt idx="2052">
                  <c:v>406</c:v>
                </c:pt>
                <c:pt idx="2053">
                  <c:v>400</c:v>
                </c:pt>
                <c:pt idx="2054">
                  <c:v>421</c:v>
                </c:pt>
                <c:pt idx="2055">
                  <c:v>421</c:v>
                </c:pt>
                <c:pt idx="2056">
                  <c:v>421</c:v>
                </c:pt>
                <c:pt idx="2057">
                  <c:v>423</c:v>
                </c:pt>
                <c:pt idx="2058">
                  <c:v>423</c:v>
                </c:pt>
                <c:pt idx="2059">
                  <c:v>423</c:v>
                </c:pt>
                <c:pt idx="2060">
                  <c:v>426</c:v>
                </c:pt>
                <c:pt idx="2061">
                  <c:v>442</c:v>
                </c:pt>
                <c:pt idx="2062">
                  <c:v>421</c:v>
                </c:pt>
                <c:pt idx="2063">
                  <c:v>421</c:v>
                </c:pt>
                <c:pt idx="2064">
                  <c:v>421</c:v>
                </c:pt>
                <c:pt idx="2065">
                  <c:v>421</c:v>
                </c:pt>
                <c:pt idx="2066">
                  <c:v>421</c:v>
                </c:pt>
                <c:pt idx="2067">
                  <c:v>426</c:v>
                </c:pt>
                <c:pt idx="2068">
                  <c:v>426</c:v>
                </c:pt>
                <c:pt idx="2069">
                  <c:v>433</c:v>
                </c:pt>
                <c:pt idx="2070">
                  <c:v>411</c:v>
                </c:pt>
                <c:pt idx="2071">
                  <c:v>438</c:v>
                </c:pt>
                <c:pt idx="2072">
                  <c:v>433</c:v>
                </c:pt>
                <c:pt idx="2073">
                  <c:v>438</c:v>
                </c:pt>
                <c:pt idx="2074">
                  <c:v>438</c:v>
                </c:pt>
                <c:pt idx="2075">
                  <c:v>411</c:v>
                </c:pt>
                <c:pt idx="2076">
                  <c:v>426</c:v>
                </c:pt>
                <c:pt idx="2077">
                  <c:v>433</c:v>
                </c:pt>
                <c:pt idx="2078">
                  <c:v>433</c:v>
                </c:pt>
                <c:pt idx="2079">
                  <c:v>426</c:v>
                </c:pt>
                <c:pt idx="2080">
                  <c:v>414</c:v>
                </c:pt>
                <c:pt idx="2081">
                  <c:v>423</c:v>
                </c:pt>
                <c:pt idx="2082">
                  <c:v>433</c:v>
                </c:pt>
                <c:pt idx="2083">
                  <c:v>423</c:v>
                </c:pt>
                <c:pt idx="2084">
                  <c:v>442</c:v>
                </c:pt>
                <c:pt idx="2085">
                  <c:v>433</c:v>
                </c:pt>
                <c:pt idx="2086">
                  <c:v>426</c:v>
                </c:pt>
                <c:pt idx="2087">
                  <c:v>433</c:v>
                </c:pt>
                <c:pt idx="2088">
                  <c:v>426</c:v>
                </c:pt>
                <c:pt idx="2089">
                  <c:v>438</c:v>
                </c:pt>
                <c:pt idx="2090">
                  <c:v>421</c:v>
                </c:pt>
                <c:pt idx="2091">
                  <c:v>438</c:v>
                </c:pt>
                <c:pt idx="2092">
                  <c:v>433</c:v>
                </c:pt>
                <c:pt idx="2093">
                  <c:v>438</c:v>
                </c:pt>
                <c:pt idx="2094">
                  <c:v>442</c:v>
                </c:pt>
                <c:pt idx="2095">
                  <c:v>433</c:v>
                </c:pt>
                <c:pt idx="2096">
                  <c:v>448</c:v>
                </c:pt>
                <c:pt idx="2097">
                  <c:v>446</c:v>
                </c:pt>
                <c:pt idx="2098">
                  <c:v>442</c:v>
                </c:pt>
                <c:pt idx="2099">
                  <c:v>442</c:v>
                </c:pt>
                <c:pt idx="2100">
                  <c:v>433</c:v>
                </c:pt>
                <c:pt idx="2101">
                  <c:v>433</c:v>
                </c:pt>
                <c:pt idx="2102">
                  <c:v>438</c:v>
                </c:pt>
                <c:pt idx="2103">
                  <c:v>433</c:v>
                </c:pt>
                <c:pt idx="2104">
                  <c:v>442</c:v>
                </c:pt>
                <c:pt idx="2105">
                  <c:v>433</c:v>
                </c:pt>
                <c:pt idx="2106">
                  <c:v>433</c:v>
                </c:pt>
                <c:pt idx="2107">
                  <c:v>421</c:v>
                </c:pt>
                <c:pt idx="2108">
                  <c:v>446</c:v>
                </c:pt>
                <c:pt idx="2109">
                  <c:v>442</c:v>
                </c:pt>
                <c:pt idx="2110">
                  <c:v>426</c:v>
                </c:pt>
                <c:pt idx="2111">
                  <c:v>442</c:v>
                </c:pt>
                <c:pt idx="2112">
                  <c:v>423</c:v>
                </c:pt>
                <c:pt idx="2113">
                  <c:v>438</c:v>
                </c:pt>
                <c:pt idx="2114">
                  <c:v>438</c:v>
                </c:pt>
                <c:pt idx="2115">
                  <c:v>438</c:v>
                </c:pt>
                <c:pt idx="2116">
                  <c:v>426</c:v>
                </c:pt>
                <c:pt idx="2117">
                  <c:v>421</c:v>
                </c:pt>
                <c:pt idx="2118">
                  <c:v>433</c:v>
                </c:pt>
                <c:pt idx="2119">
                  <c:v>433</c:v>
                </c:pt>
                <c:pt idx="2120">
                  <c:v>438</c:v>
                </c:pt>
                <c:pt idx="2121">
                  <c:v>433</c:v>
                </c:pt>
                <c:pt idx="2122">
                  <c:v>433</c:v>
                </c:pt>
                <c:pt idx="2123">
                  <c:v>433</c:v>
                </c:pt>
                <c:pt idx="2124">
                  <c:v>446</c:v>
                </c:pt>
                <c:pt idx="2125">
                  <c:v>438</c:v>
                </c:pt>
                <c:pt idx="2126">
                  <c:v>433</c:v>
                </c:pt>
                <c:pt idx="2127">
                  <c:v>426</c:v>
                </c:pt>
                <c:pt idx="2128">
                  <c:v>438</c:v>
                </c:pt>
                <c:pt idx="2129">
                  <c:v>423</c:v>
                </c:pt>
                <c:pt idx="2130">
                  <c:v>433</c:v>
                </c:pt>
                <c:pt idx="2131">
                  <c:v>442</c:v>
                </c:pt>
                <c:pt idx="2132">
                  <c:v>426</c:v>
                </c:pt>
                <c:pt idx="2133">
                  <c:v>438</c:v>
                </c:pt>
                <c:pt idx="2134">
                  <c:v>423</c:v>
                </c:pt>
                <c:pt idx="2135">
                  <c:v>442</c:v>
                </c:pt>
                <c:pt idx="2136">
                  <c:v>438</c:v>
                </c:pt>
                <c:pt idx="2137">
                  <c:v>442</c:v>
                </c:pt>
                <c:pt idx="2138">
                  <c:v>448</c:v>
                </c:pt>
                <c:pt idx="2139">
                  <c:v>442</c:v>
                </c:pt>
                <c:pt idx="2140">
                  <c:v>442</c:v>
                </c:pt>
                <c:pt idx="2141">
                  <c:v>442</c:v>
                </c:pt>
                <c:pt idx="2142">
                  <c:v>438</c:v>
                </c:pt>
                <c:pt idx="2143">
                  <c:v>442</c:v>
                </c:pt>
                <c:pt idx="2144">
                  <c:v>433</c:v>
                </c:pt>
                <c:pt idx="2145">
                  <c:v>438</c:v>
                </c:pt>
                <c:pt idx="2146">
                  <c:v>442</c:v>
                </c:pt>
                <c:pt idx="2147">
                  <c:v>438</c:v>
                </c:pt>
                <c:pt idx="2148">
                  <c:v>442</c:v>
                </c:pt>
                <c:pt idx="2149">
                  <c:v>442</c:v>
                </c:pt>
                <c:pt idx="2150">
                  <c:v>448</c:v>
                </c:pt>
                <c:pt idx="2151">
                  <c:v>446</c:v>
                </c:pt>
                <c:pt idx="2152">
                  <c:v>452</c:v>
                </c:pt>
                <c:pt idx="2153">
                  <c:v>446</c:v>
                </c:pt>
                <c:pt idx="2154">
                  <c:v>462</c:v>
                </c:pt>
                <c:pt idx="2155">
                  <c:v>448</c:v>
                </c:pt>
                <c:pt idx="2156">
                  <c:v>438</c:v>
                </c:pt>
                <c:pt idx="2157">
                  <c:v>446</c:v>
                </c:pt>
                <c:pt idx="2158">
                  <c:v>438</c:v>
                </c:pt>
                <c:pt idx="2159">
                  <c:v>448</c:v>
                </c:pt>
                <c:pt idx="2160">
                  <c:v>446</c:v>
                </c:pt>
                <c:pt idx="2161">
                  <c:v>442</c:v>
                </c:pt>
                <c:pt idx="2162">
                  <c:v>452</c:v>
                </c:pt>
                <c:pt idx="2163">
                  <c:v>448</c:v>
                </c:pt>
                <c:pt idx="2164">
                  <c:v>448</c:v>
                </c:pt>
                <c:pt idx="2165">
                  <c:v>452</c:v>
                </c:pt>
                <c:pt idx="2166">
                  <c:v>452</c:v>
                </c:pt>
                <c:pt idx="2167">
                  <c:v>442</c:v>
                </c:pt>
                <c:pt idx="2168">
                  <c:v>446</c:v>
                </c:pt>
                <c:pt idx="2169">
                  <c:v>442</c:v>
                </c:pt>
                <c:pt idx="2170">
                  <c:v>442</c:v>
                </c:pt>
                <c:pt idx="2171">
                  <c:v>426</c:v>
                </c:pt>
                <c:pt idx="2172">
                  <c:v>452</c:v>
                </c:pt>
                <c:pt idx="2173">
                  <c:v>442</c:v>
                </c:pt>
                <c:pt idx="2174">
                  <c:v>448</c:v>
                </c:pt>
                <c:pt idx="2175">
                  <c:v>448</c:v>
                </c:pt>
                <c:pt idx="2176">
                  <c:v>446</c:v>
                </c:pt>
                <c:pt idx="2177">
                  <c:v>442</c:v>
                </c:pt>
                <c:pt idx="2178">
                  <c:v>446</c:v>
                </c:pt>
                <c:pt idx="2179">
                  <c:v>442</c:v>
                </c:pt>
                <c:pt idx="2180">
                  <c:v>442</c:v>
                </c:pt>
                <c:pt idx="2181">
                  <c:v>438</c:v>
                </c:pt>
                <c:pt idx="2182">
                  <c:v>442</c:v>
                </c:pt>
                <c:pt idx="2183">
                  <c:v>442</c:v>
                </c:pt>
                <c:pt idx="2184">
                  <c:v>438</c:v>
                </c:pt>
                <c:pt idx="2185">
                  <c:v>448</c:v>
                </c:pt>
                <c:pt idx="2186">
                  <c:v>433</c:v>
                </c:pt>
                <c:pt idx="2187">
                  <c:v>446</c:v>
                </c:pt>
                <c:pt idx="2188">
                  <c:v>442</c:v>
                </c:pt>
                <c:pt idx="2189">
                  <c:v>452</c:v>
                </c:pt>
                <c:pt idx="2190">
                  <c:v>446</c:v>
                </c:pt>
                <c:pt idx="2191">
                  <c:v>426</c:v>
                </c:pt>
                <c:pt idx="2192">
                  <c:v>442</c:v>
                </c:pt>
                <c:pt idx="2193">
                  <c:v>433</c:v>
                </c:pt>
                <c:pt idx="2194">
                  <c:v>442</c:v>
                </c:pt>
                <c:pt idx="2195">
                  <c:v>442</c:v>
                </c:pt>
                <c:pt idx="2196">
                  <c:v>442</c:v>
                </c:pt>
                <c:pt idx="2197">
                  <c:v>438</c:v>
                </c:pt>
                <c:pt idx="2198">
                  <c:v>433</c:v>
                </c:pt>
                <c:pt idx="2199">
                  <c:v>442</c:v>
                </c:pt>
                <c:pt idx="2200">
                  <c:v>446</c:v>
                </c:pt>
                <c:pt idx="2201">
                  <c:v>442</c:v>
                </c:pt>
                <c:pt idx="2202">
                  <c:v>438</c:v>
                </c:pt>
                <c:pt idx="2203">
                  <c:v>426</c:v>
                </c:pt>
                <c:pt idx="2204">
                  <c:v>433</c:v>
                </c:pt>
                <c:pt idx="2205">
                  <c:v>438</c:v>
                </c:pt>
                <c:pt idx="2206">
                  <c:v>433</c:v>
                </c:pt>
                <c:pt idx="2207">
                  <c:v>442</c:v>
                </c:pt>
                <c:pt idx="2208">
                  <c:v>433</c:v>
                </c:pt>
                <c:pt idx="2209">
                  <c:v>448</c:v>
                </c:pt>
                <c:pt idx="2210">
                  <c:v>446</c:v>
                </c:pt>
                <c:pt idx="2211">
                  <c:v>446</c:v>
                </c:pt>
                <c:pt idx="2212">
                  <c:v>442</c:v>
                </c:pt>
                <c:pt idx="2213">
                  <c:v>438</c:v>
                </c:pt>
                <c:pt idx="2214">
                  <c:v>438</c:v>
                </c:pt>
                <c:pt idx="2215">
                  <c:v>433</c:v>
                </c:pt>
                <c:pt idx="2216">
                  <c:v>446</c:v>
                </c:pt>
                <c:pt idx="2217">
                  <c:v>438</c:v>
                </c:pt>
                <c:pt idx="2218">
                  <c:v>438</c:v>
                </c:pt>
                <c:pt idx="2219">
                  <c:v>446</c:v>
                </c:pt>
                <c:pt idx="2220">
                  <c:v>448</c:v>
                </c:pt>
                <c:pt idx="2221">
                  <c:v>446</c:v>
                </c:pt>
                <c:pt idx="2222">
                  <c:v>446</c:v>
                </c:pt>
                <c:pt idx="2223">
                  <c:v>438</c:v>
                </c:pt>
                <c:pt idx="2224">
                  <c:v>446</c:v>
                </c:pt>
                <c:pt idx="2225">
                  <c:v>426</c:v>
                </c:pt>
                <c:pt idx="2226">
                  <c:v>438</c:v>
                </c:pt>
                <c:pt idx="2227">
                  <c:v>438</c:v>
                </c:pt>
                <c:pt idx="2228">
                  <c:v>433</c:v>
                </c:pt>
                <c:pt idx="2229">
                  <c:v>442</c:v>
                </c:pt>
                <c:pt idx="2230">
                  <c:v>433</c:v>
                </c:pt>
                <c:pt idx="2231">
                  <c:v>438</c:v>
                </c:pt>
                <c:pt idx="2232">
                  <c:v>442</c:v>
                </c:pt>
                <c:pt idx="2233">
                  <c:v>446</c:v>
                </c:pt>
                <c:pt idx="2234">
                  <c:v>433</c:v>
                </c:pt>
                <c:pt idx="2235">
                  <c:v>442</c:v>
                </c:pt>
                <c:pt idx="2236">
                  <c:v>442</c:v>
                </c:pt>
                <c:pt idx="2237">
                  <c:v>433</c:v>
                </c:pt>
                <c:pt idx="2238">
                  <c:v>438</c:v>
                </c:pt>
                <c:pt idx="2239">
                  <c:v>442</c:v>
                </c:pt>
                <c:pt idx="2240">
                  <c:v>426</c:v>
                </c:pt>
                <c:pt idx="2241">
                  <c:v>438</c:v>
                </c:pt>
                <c:pt idx="2242">
                  <c:v>438</c:v>
                </c:pt>
                <c:pt idx="2243">
                  <c:v>426</c:v>
                </c:pt>
                <c:pt idx="2244">
                  <c:v>438</c:v>
                </c:pt>
                <c:pt idx="2245">
                  <c:v>421</c:v>
                </c:pt>
                <c:pt idx="2246">
                  <c:v>433</c:v>
                </c:pt>
                <c:pt idx="2247">
                  <c:v>426</c:v>
                </c:pt>
                <c:pt idx="2248">
                  <c:v>421</c:v>
                </c:pt>
                <c:pt idx="2249">
                  <c:v>433</c:v>
                </c:pt>
                <c:pt idx="2250">
                  <c:v>421</c:v>
                </c:pt>
                <c:pt idx="2251">
                  <c:v>426</c:v>
                </c:pt>
                <c:pt idx="2252">
                  <c:v>426</c:v>
                </c:pt>
                <c:pt idx="2253">
                  <c:v>438</c:v>
                </c:pt>
                <c:pt idx="2254">
                  <c:v>423</c:v>
                </c:pt>
                <c:pt idx="2255">
                  <c:v>414</c:v>
                </c:pt>
                <c:pt idx="2256">
                  <c:v>423</c:v>
                </c:pt>
                <c:pt idx="2257">
                  <c:v>421</c:v>
                </c:pt>
                <c:pt idx="2258">
                  <c:v>421</c:v>
                </c:pt>
                <c:pt idx="2259">
                  <c:v>433</c:v>
                </c:pt>
                <c:pt idx="2260">
                  <c:v>421</c:v>
                </c:pt>
                <c:pt idx="2261">
                  <c:v>423</c:v>
                </c:pt>
                <c:pt idx="2262">
                  <c:v>426</c:v>
                </c:pt>
                <c:pt idx="2263">
                  <c:v>426</c:v>
                </c:pt>
                <c:pt idx="2264">
                  <c:v>426</c:v>
                </c:pt>
                <c:pt idx="2265">
                  <c:v>408</c:v>
                </c:pt>
                <c:pt idx="2266">
                  <c:v>423</c:v>
                </c:pt>
                <c:pt idx="2267">
                  <c:v>421</c:v>
                </c:pt>
                <c:pt idx="2268">
                  <c:v>423</c:v>
                </c:pt>
                <c:pt idx="2269">
                  <c:v>421</c:v>
                </c:pt>
                <c:pt idx="2270">
                  <c:v>423</c:v>
                </c:pt>
                <c:pt idx="2271">
                  <c:v>423</c:v>
                </c:pt>
                <c:pt idx="2272">
                  <c:v>421</c:v>
                </c:pt>
                <c:pt idx="2273">
                  <c:v>423</c:v>
                </c:pt>
                <c:pt idx="2274">
                  <c:v>408</c:v>
                </c:pt>
                <c:pt idx="2275">
                  <c:v>408</c:v>
                </c:pt>
                <c:pt idx="2276">
                  <c:v>414</c:v>
                </c:pt>
                <c:pt idx="2277">
                  <c:v>414</c:v>
                </c:pt>
                <c:pt idx="2278">
                  <c:v>414</c:v>
                </c:pt>
                <c:pt idx="2279">
                  <c:v>421</c:v>
                </c:pt>
                <c:pt idx="2280">
                  <c:v>411</c:v>
                </c:pt>
                <c:pt idx="2281">
                  <c:v>414</c:v>
                </c:pt>
                <c:pt idx="2282">
                  <c:v>423</c:v>
                </c:pt>
                <c:pt idx="2283">
                  <c:v>411</c:v>
                </c:pt>
                <c:pt idx="2284">
                  <c:v>414</c:v>
                </c:pt>
                <c:pt idx="2285">
                  <c:v>414</c:v>
                </c:pt>
                <c:pt idx="2286">
                  <c:v>414</c:v>
                </c:pt>
                <c:pt idx="2287">
                  <c:v>411</c:v>
                </c:pt>
                <c:pt idx="2288">
                  <c:v>411</c:v>
                </c:pt>
                <c:pt idx="2289">
                  <c:v>405</c:v>
                </c:pt>
                <c:pt idx="2290">
                  <c:v>408</c:v>
                </c:pt>
                <c:pt idx="2291">
                  <c:v>408</c:v>
                </c:pt>
                <c:pt idx="2292">
                  <c:v>405</c:v>
                </c:pt>
                <c:pt idx="2293">
                  <c:v>414</c:v>
                </c:pt>
                <c:pt idx="2294">
                  <c:v>414</c:v>
                </c:pt>
                <c:pt idx="2295">
                  <c:v>414</c:v>
                </c:pt>
                <c:pt idx="2296">
                  <c:v>408</c:v>
                </c:pt>
                <c:pt idx="2297">
                  <c:v>405</c:v>
                </c:pt>
                <c:pt idx="2298">
                  <c:v>405</c:v>
                </c:pt>
                <c:pt idx="2299">
                  <c:v>414</c:v>
                </c:pt>
                <c:pt idx="2300">
                  <c:v>408</c:v>
                </c:pt>
                <c:pt idx="2301">
                  <c:v>414</c:v>
                </c:pt>
                <c:pt idx="2302">
                  <c:v>405</c:v>
                </c:pt>
                <c:pt idx="2303">
                  <c:v>411</c:v>
                </c:pt>
                <c:pt idx="2304">
                  <c:v>405</c:v>
                </c:pt>
                <c:pt idx="2305">
                  <c:v>408</c:v>
                </c:pt>
                <c:pt idx="2306">
                  <c:v>414</c:v>
                </c:pt>
                <c:pt idx="2307">
                  <c:v>411</c:v>
                </c:pt>
                <c:pt idx="2308">
                  <c:v>414</c:v>
                </c:pt>
                <c:pt idx="2309">
                  <c:v>400</c:v>
                </c:pt>
                <c:pt idx="2310">
                  <c:v>411</c:v>
                </c:pt>
                <c:pt idx="2311">
                  <c:v>408</c:v>
                </c:pt>
                <c:pt idx="2312">
                  <c:v>408</c:v>
                </c:pt>
                <c:pt idx="2313">
                  <c:v>414</c:v>
                </c:pt>
                <c:pt idx="2314">
                  <c:v>405</c:v>
                </c:pt>
                <c:pt idx="2315">
                  <c:v>411</c:v>
                </c:pt>
                <c:pt idx="2316">
                  <c:v>414</c:v>
                </c:pt>
                <c:pt idx="2317">
                  <c:v>423</c:v>
                </c:pt>
                <c:pt idx="2318">
                  <c:v>408</c:v>
                </c:pt>
                <c:pt idx="2319">
                  <c:v>400</c:v>
                </c:pt>
                <c:pt idx="2320">
                  <c:v>408</c:v>
                </c:pt>
                <c:pt idx="2321">
                  <c:v>414</c:v>
                </c:pt>
                <c:pt idx="2322">
                  <c:v>405</c:v>
                </c:pt>
                <c:pt idx="2323">
                  <c:v>414</c:v>
                </c:pt>
                <c:pt idx="2324">
                  <c:v>405</c:v>
                </c:pt>
                <c:pt idx="2325">
                  <c:v>408</c:v>
                </c:pt>
                <c:pt idx="2326">
                  <c:v>408</c:v>
                </c:pt>
                <c:pt idx="2327">
                  <c:v>411</c:v>
                </c:pt>
                <c:pt idx="2328">
                  <c:v>408</c:v>
                </c:pt>
                <c:pt idx="2329">
                  <c:v>405</c:v>
                </c:pt>
                <c:pt idx="2330">
                  <c:v>414</c:v>
                </c:pt>
                <c:pt idx="2331">
                  <c:v>408</c:v>
                </c:pt>
                <c:pt idx="2332">
                  <c:v>408</c:v>
                </c:pt>
                <c:pt idx="2333">
                  <c:v>411</c:v>
                </c:pt>
                <c:pt idx="2334">
                  <c:v>400</c:v>
                </c:pt>
                <c:pt idx="2335">
                  <c:v>405</c:v>
                </c:pt>
                <c:pt idx="2336">
                  <c:v>414</c:v>
                </c:pt>
                <c:pt idx="2337">
                  <c:v>408</c:v>
                </c:pt>
                <c:pt idx="2338">
                  <c:v>405</c:v>
                </c:pt>
                <c:pt idx="2339">
                  <c:v>400</c:v>
                </c:pt>
                <c:pt idx="2340">
                  <c:v>418</c:v>
                </c:pt>
                <c:pt idx="2341">
                  <c:v>415</c:v>
                </c:pt>
                <c:pt idx="2342">
                  <c:v>411</c:v>
                </c:pt>
                <c:pt idx="2343">
                  <c:v>418</c:v>
                </c:pt>
                <c:pt idx="2344">
                  <c:v>402</c:v>
                </c:pt>
                <c:pt idx="2345">
                  <c:v>407</c:v>
                </c:pt>
                <c:pt idx="2346">
                  <c:v>407</c:v>
                </c:pt>
                <c:pt idx="2347">
                  <c:v>415</c:v>
                </c:pt>
                <c:pt idx="2348">
                  <c:v>415</c:v>
                </c:pt>
                <c:pt idx="2349">
                  <c:v>411</c:v>
                </c:pt>
                <c:pt idx="2350">
                  <c:v>415</c:v>
                </c:pt>
                <c:pt idx="2351">
                  <c:v>411</c:v>
                </c:pt>
                <c:pt idx="2352">
                  <c:v>407</c:v>
                </c:pt>
                <c:pt idx="2353">
                  <c:v>415</c:v>
                </c:pt>
                <c:pt idx="2354">
                  <c:v>415</c:v>
                </c:pt>
                <c:pt idx="2355">
                  <c:v>415</c:v>
                </c:pt>
                <c:pt idx="2356">
                  <c:v>411</c:v>
                </c:pt>
                <c:pt idx="2357">
                  <c:v>411</c:v>
                </c:pt>
                <c:pt idx="2358">
                  <c:v>411</c:v>
                </c:pt>
                <c:pt idx="2359">
                  <c:v>407</c:v>
                </c:pt>
                <c:pt idx="2360">
                  <c:v>415</c:v>
                </c:pt>
                <c:pt idx="2361">
                  <c:v>407</c:v>
                </c:pt>
                <c:pt idx="2362">
                  <c:v>418</c:v>
                </c:pt>
                <c:pt idx="2363">
                  <c:v>407</c:v>
                </c:pt>
                <c:pt idx="2364">
                  <c:v>418</c:v>
                </c:pt>
                <c:pt idx="2365">
                  <c:v>418</c:v>
                </c:pt>
                <c:pt idx="2366">
                  <c:v>402</c:v>
                </c:pt>
                <c:pt idx="2367">
                  <c:v>421</c:v>
                </c:pt>
                <c:pt idx="2368">
                  <c:v>411</c:v>
                </c:pt>
                <c:pt idx="2369">
                  <c:v>415</c:v>
                </c:pt>
                <c:pt idx="2370">
                  <c:v>570</c:v>
                </c:pt>
                <c:pt idx="2371">
                  <c:v>421</c:v>
                </c:pt>
                <c:pt idx="2372">
                  <c:v>415</c:v>
                </c:pt>
                <c:pt idx="2373">
                  <c:v>407</c:v>
                </c:pt>
                <c:pt idx="2374">
                  <c:v>411</c:v>
                </c:pt>
                <c:pt idx="2375">
                  <c:v>418</c:v>
                </c:pt>
                <c:pt idx="2376">
                  <c:v>421</c:v>
                </c:pt>
                <c:pt idx="2377">
                  <c:v>418</c:v>
                </c:pt>
                <c:pt idx="2378">
                  <c:v>415</c:v>
                </c:pt>
                <c:pt idx="2379">
                  <c:v>418</c:v>
                </c:pt>
                <c:pt idx="2380">
                  <c:v>421</c:v>
                </c:pt>
                <c:pt idx="2381">
                  <c:v>415</c:v>
                </c:pt>
                <c:pt idx="2382">
                  <c:v>421</c:v>
                </c:pt>
                <c:pt idx="2383">
                  <c:v>407</c:v>
                </c:pt>
                <c:pt idx="2384">
                  <c:v>427</c:v>
                </c:pt>
                <c:pt idx="2385">
                  <c:v>418</c:v>
                </c:pt>
                <c:pt idx="2386">
                  <c:v>418</c:v>
                </c:pt>
                <c:pt idx="2387">
                  <c:v>432</c:v>
                </c:pt>
                <c:pt idx="2388">
                  <c:v>418</c:v>
                </c:pt>
                <c:pt idx="2389">
                  <c:v>427</c:v>
                </c:pt>
                <c:pt idx="2390">
                  <c:v>581</c:v>
                </c:pt>
                <c:pt idx="2391">
                  <c:v>418</c:v>
                </c:pt>
                <c:pt idx="2392">
                  <c:v>411</c:v>
                </c:pt>
                <c:pt idx="2393">
                  <c:v>418</c:v>
                </c:pt>
                <c:pt idx="2394">
                  <c:v>421</c:v>
                </c:pt>
                <c:pt idx="2395">
                  <c:v>421</c:v>
                </c:pt>
                <c:pt idx="2396">
                  <c:v>418</c:v>
                </c:pt>
                <c:pt idx="2397">
                  <c:v>421</c:v>
                </c:pt>
                <c:pt idx="2398">
                  <c:v>411</c:v>
                </c:pt>
                <c:pt idx="2399">
                  <c:v>415</c:v>
                </c:pt>
                <c:pt idx="2400">
                  <c:v>418</c:v>
                </c:pt>
                <c:pt idx="2401">
                  <c:v>421</c:v>
                </c:pt>
                <c:pt idx="2402">
                  <c:v>421</c:v>
                </c:pt>
                <c:pt idx="2403">
                  <c:v>415</c:v>
                </c:pt>
                <c:pt idx="2404">
                  <c:v>415</c:v>
                </c:pt>
                <c:pt idx="2405">
                  <c:v>400</c:v>
                </c:pt>
                <c:pt idx="2406">
                  <c:v>420</c:v>
                </c:pt>
                <c:pt idx="2407">
                  <c:v>420</c:v>
                </c:pt>
                <c:pt idx="2408">
                  <c:v>423</c:v>
                </c:pt>
                <c:pt idx="2409">
                  <c:v>423</c:v>
                </c:pt>
                <c:pt idx="2410">
                  <c:v>425</c:v>
                </c:pt>
                <c:pt idx="2411">
                  <c:v>420</c:v>
                </c:pt>
                <c:pt idx="2412">
                  <c:v>411</c:v>
                </c:pt>
                <c:pt idx="2413">
                  <c:v>416</c:v>
                </c:pt>
                <c:pt idx="2414">
                  <c:v>423</c:v>
                </c:pt>
                <c:pt idx="2415">
                  <c:v>411</c:v>
                </c:pt>
                <c:pt idx="2416">
                  <c:v>420</c:v>
                </c:pt>
                <c:pt idx="2417">
                  <c:v>420</c:v>
                </c:pt>
                <c:pt idx="2418">
                  <c:v>411</c:v>
                </c:pt>
                <c:pt idx="2419">
                  <c:v>420</c:v>
                </c:pt>
                <c:pt idx="2420">
                  <c:v>405</c:v>
                </c:pt>
                <c:pt idx="2421">
                  <c:v>423</c:v>
                </c:pt>
                <c:pt idx="2422">
                  <c:v>425</c:v>
                </c:pt>
                <c:pt idx="2423">
                  <c:v>411</c:v>
                </c:pt>
                <c:pt idx="2424">
                  <c:v>416</c:v>
                </c:pt>
                <c:pt idx="2425">
                  <c:v>411</c:v>
                </c:pt>
                <c:pt idx="2426">
                  <c:v>416</c:v>
                </c:pt>
                <c:pt idx="2427">
                  <c:v>420</c:v>
                </c:pt>
                <c:pt idx="2428">
                  <c:v>420</c:v>
                </c:pt>
                <c:pt idx="2429">
                  <c:v>411</c:v>
                </c:pt>
                <c:pt idx="2430">
                  <c:v>405</c:v>
                </c:pt>
                <c:pt idx="2431">
                  <c:v>416</c:v>
                </c:pt>
                <c:pt idx="2432">
                  <c:v>416</c:v>
                </c:pt>
                <c:pt idx="2433">
                  <c:v>416</c:v>
                </c:pt>
                <c:pt idx="2434">
                  <c:v>416</c:v>
                </c:pt>
                <c:pt idx="2435">
                  <c:v>411</c:v>
                </c:pt>
                <c:pt idx="2436">
                  <c:v>407</c:v>
                </c:pt>
                <c:pt idx="2437">
                  <c:v>411</c:v>
                </c:pt>
                <c:pt idx="2438">
                  <c:v>407</c:v>
                </c:pt>
                <c:pt idx="2439">
                  <c:v>411</c:v>
                </c:pt>
                <c:pt idx="2440">
                  <c:v>400</c:v>
                </c:pt>
                <c:pt idx="2441">
                  <c:v>416</c:v>
                </c:pt>
                <c:pt idx="2442">
                  <c:v>400</c:v>
                </c:pt>
                <c:pt idx="2443">
                  <c:v>400</c:v>
                </c:pt>
                <c:pt idx="2444">
                  <c:v>405</c:v>
                </c:pt>
                <c:pt idx="2445">
                  <c:v>420</c:v>
                </c:pt>
                <c:pt idx="2446">
                  <c:v>407</c:v>
                </c:pt>
                <c:pt idx="2447">
                  <c:v>400</c:v>
                </c:pt>
                <c:pt idx="2448">
                  <c:v>421</c:v>
                </c:pt>
                <c:pt idx="2449">
                  <c:v>414</c:v>
                </c:pt>
                <c:pt idx="2450">
                  <c:v>416</c:v>
                </c:pt>
                <c:pt idx="2451">
                  <c:v>414</c:v>
                </c:pt>
                <c:pt idx="2452">
                  <c:v>409</c:v>
                </c:pt>
                <c:pt idx="2453">
                  <c:v>414</c:v>
                </c:pt>
                <c:pt idx="2454">
                  <c:v>416</c:v>
                </c:pt>
                <c:pt idx="2455">
                  <c:v>409</c:v>
                </c:pt>
                <c:pt idx="2456">
                  <c:v>409</c:v>
                </c:pt>
                <c:pt idx="2457">
                  <c:v>402</c:v>
                </c:pt>
                <c:pt idx="2458">
                  <c:v>409</c:v>
                </c:pt>
                <c:pt idx="2459">
                  <c:v>414</c:v>
                </c:pt>
                <c:pt idx="2460">
                  <c:v>406</c:v>
                </c:pt>
                <c:pt idx="2461">
                  <c:v>409</c:v>
                </c:pt>
                <c:pt idx="2462">
                  <c:v>406</c:v>
                </c:pt>
                <c:pt idx="2463">
                  <c:v>409</c:v>
                </c:pt>
                <c:pt idx="2464">
                  <c:v>414</c:v>
                </c:pt>
                <c:pt idx="2465">
                  <c:v>409</c:v>
                </c:pt>
                <c:pt idx="2466">
                  <c:v>406</c:v>
                </c:pt>
                <c:pt idx="2467">
                  <c:v>402</c:v>
                </c:pt>
                <c:pt idx="2468">
                  <c:v>425</c:v>
                </c:pt>
                <c:pt idx="2469">
                  <c:v>414</c:v>
                </c:pt>
                <c:pt idx="2470">
                  <c:v>406</c:v>
                </c:pt>
                <c:pt idx="2471">
                  <c:v>409</c:v>
                </c:pt>
                <c:pt idx="2472">
                  <c:v>409</c:v>
                </c:pt>
                <c:pt idx="2473">
                  <c:v>409</c:v>
                </c:pt>
                <c:pt idx="2474">
                  <c:v>409</c:v>
                </c:pt>
                <c:pt idx="2475">
                  <c:v>414</c:v>
                </c:pt>
                <c:pt idx="2476">
                  <c:v>416</c:v>
                </c:pt>
                <c:pt idx="2477">
                  <c:v>406</c:v>
                </c:pt>
                <c:pt idx="2478">
                  <c:v>414</c:v>
                </c:pt>
                <c:pt idx="2479">
                  <c:v>400</c:v>
                </c:pt>
                <c:pt idx="2480">
                  <c:v>416</c:v>
                </c:pt>
                <c:pt idx="2481">
                  <c:v>421</c:v>
                </c:pt>
                <c:pt idx="2482">
                  <c:v>416</c:v>
                </c:pt>
                <c:pt idx="2483">
                  <c:v>414</c:v>
                </c:pt>
                <c:pt idx="2484">
                  <c:v>400</c:v>
                </c:pt>
                <c:pt idx="2485">
                  <c:v>427</c:v>
                </c:pt>
                <c:pt idx="2486">
                  <c:v>421</c:v>
                </c:pt>
                <c:pt idx="2487">
                  <c:v>421</c:v>
                </c:pt>
                <c:pt idx="2488">
                  <c:v>421</c:v>
                </c:pt>
                <c:pt idx="2489">
                  <c:v>409</c:v>
                </c:pt>
                <c:pt idx="2490">
                  <c:v>416</c:v>
                </c:pt>
                <c:pt idx="2491">
                  <c:v>438</c:v>
                </c:pt>
                <c:pt idx="2492">
                  <c:v>423</c:v>
                </c:pt>
                <c:pt idx="2493">
                  <c:v>416</c:v>
                </c:pt>
                <c:pt idx="2494">
                  <c:v>407</c:v>
                </c:pt>
                <c:pt idx="2495">
                  <c:v>413</c:v>
                </c:pt>
                <c:pt idx="2496">
                  <c:v>423</c:v>
                </c:pt>
                <c:pt idx="2497">
                  <c:v>413</c:v>
                </c:pt>
                <c:pt idx="2498">
                  <c:v>421</c:v>
                </c:pt>
                <c:pt idx="2499">
                  <c:v>409</c:v>
                </c:pt>
                <c:pt idx="2500">
                  <c:v>413</c:v>
                </c:pt>
                <c:pt idx="2501">
                  <c:v>409</c:v>
                </c:pt>
                <c:pt idx="2502">
                  <c:v>416</c:v>
                </c:pt>
                <c:pt idx="2503">
                  <c:v>427</c:v>
                </c:pt>
                <c:pt idx="2504">
                  <c:v>400</c:v>
                </c:pt>
                <c:pt idx="2505">
                  <c:v>416</c:v>
                </c:pt>
                <c:pt idx="2506">
                  <c:v>421</c:v>
                </c:pt>
                <c:pt idx="2507">
                  <c:v>423</c:v>
                </c:pt>
                <c:pt idx="2508">
                  <c:v>421</c:v>
                </c:pt>
                <c:pt idx="2509">
                  <c:v>407</c:v>
                </c:pt>
                <c:pt idx="2510">
                  <c:v>413</c:v>
                </c:pt>
                <c:pt idx="2511">
                  <c:v>421</c:v>
                </c:pt>
                <c:pt idx="2512">
                  <c:v>421</c:v>
                </c:pt>
                <c:pt idx="2513">
                  <c:v>421</c:v>
                </c:pt>
                <c:pt idx="2514">
                  <c:v>405</c:v>
                </c:pt>
                <c:pt idx="2515">
                  <c:v>421</c:v>
                </c:pt>
                <c:pt idx="2516">
                  <c:v>423</c:v>
                </c:pt>
                <c:pt idx="2517">
                  <c:v>413</c:v>
                </c:pt>
                <c:pt idx="2518">
                  <c:v>416</c:v>
                </c:pt>
                <c:pt idx="2519">
                  <c:v>405</c:v>
                </c:pt>
                <c:pt idx="2520">
                  <c:v>416</c:v>
                </c:pt>
                <c:pt idx="2521">
                  <c:v>421</c:v>
                </c:pt>
                <c:pt idx="2522">
                  <c:v>421</c:v>
                </c:pt>
                <c:pt idx="2523">
                  <c:v>407</c:v>
                </c:pt>
                <c:pt idx="2524">
                  <c:v>400</c:v>
                </c:pt>
                <c:pt idx="2525">
                  <c:v>415</c:v>
                </c:pt>
                <c:pt idx="2526">
                  <c:v>436</c:v>
                </c:pt>
                <c:pt idx="2527">
                  <c:v>418</c:v>
                </c:pt>
                <c:pt idx="2528">
                  <c:v>411</c:v>
                </c:pt>
                <c:pt idx="2529">
                  <c:v>409</c:v>
                </c:pt>
                <c:pt idx="2530">
                  <c:v>409</c:v>
                </c:pt>
                <c:pt idx="2531">
                  <c:v>418</c:v>
                </c:pt>
                <c:pt idx="2532">
                  <c:v>415</c:v>
                </c:pt>
                <c:pt idx="2533">
                  <c:v>411</c:v>
                </c:pt>
                <c:pt idx="2534">
                  <c:v>407</c:v>
                </c:pt>
                <c:pt idx="2535">
                  <c:v>411</c:v>
                </c:pt>
                <c:pt idx="2536">
                  <c:v>407</c:v>
                </c:pt>
                <c:pt idx="2537">
                  <c:v>415</c:v>
                </c:pt>
                <c:pt idx="2538">
                  <c:v>418</c:v>
                </c:pt>
                <c:pt idx="2539">
                  <c:v>409</c:v>
                </c:pt>
                <c:pt idx="2540">
                  <c:v>411</c:v>
                </c:pt>
                <c:pt idx="2541">
                  <c:v>415</c:v>
                </c:pt>
                <c:pt idx="2542">
                  <c:v>423</c:v>
                </c:pt>
                <c:pt idx="2543">
                  <c:v>407</c:v>
                </c:pt>
                <c:pt idx="2544">
                  <c:v>409</c:v>
                </c:pt>
                <c:pt idx="2545">
                  <c:v>411</c:v>
                </c:pt>
                <c:pt idx="2546">
                  <c:v>415</c:v>
                </c:pt>
                <c:pt idx="2547">
                  <c:v>409</c:v>
                </c:pt>
                <c:pt idx="2548">
                  <c:v>415</c:v>
                </c:pt>
                <c:pt idx="2549">
                  <c:v>505</c:v>
                </c:pt>
                <c:pt idx="2550">
                  <c:v>409</c:v>
                </c:pt>
                <c:pt idx="2551">
                  <c:v>411</c:v>
                </c:pt>
                <c:pt idx="2552">
                  <c:v>402</c:v>
                </c:pt>
                <c:pt idx="2553">
                  <c:v>409</c:v>
                </c:pt>
                <c:pt idx="2554">
                  <c:v>402</c:v>
                </c:pt>
                <c:pt idx="2555">
                  <c:v>411</c:v>
                </c:pt>
                <c:pt idx="2556">
                  <c:v>402</c:v>
                </c:pt>
                <c:pt idx="2557">
                  <c:v>409</c:v>
                </c:pt>
                <c:pt idx="2558">
                  <c:v>407</c:v>
                </c:pt>
                <c:pt idx="2559">
                  <c:v>409</c:v>
                </c:pt>
                <c:pt idx="2560">
                  <c:v>409</c:v>
                </c:pt>
                <c:pt idx="2561">
                  <c:v>400</c:v>
                </c:pt>
                <c:pt idx="2562">
                  <c:v>411</c:v>
                </c:pt>
                <c:pt idx="2563">
                  <c:v>409</c:v>
                </c:pt>
                <c:pt idx="2564">
                  <c:v>411</c:v>
                </c:pt>
                <c:pt idx="2565">
                  <c:v>409</c:v>
                </c:pt>
                <c:pt idx="2566">
                  <c:v>402</c:v>
                </c:pt>
                <c:pt idx="2567">
                  <c:v>407</c:v>
                </c:pt>
                <c:pt idx="2568">
                  <c:v>423</c:v>
                </c:pt>
                <c:pt idx="2569">
                  <c:v>411</c:v>
                </c:pt>
                <c:pt idx="2570">
                  <c:v>411</c:v>
                </c:pt>
                <c:pt idx="2571">
                  <c:v>402</c:v>
                </c:pt>
                <c:pt idx="2572">
                  <c:v>415</c:v>
                </c:pt>
                <c:pt idx="2573">
                  <c:v>418</c:v>
                </c:pt>
                <c:pt idx="2574">
                  <c:v>411</c:v>
                </c:pt>
                <c:pt idx="2575">
                  <c:v>415</c:v>
                </c:pt>
                <c:pt idx="2576">
                  <c:v>411</c:v>
                </c:pt>
                <c:pt idx="2577">
                  <c:v>418</c:v>
                </c:pt>
                <c:pt idx="2578">
                  <c:v>418</c:v>
                </c:pt>
                <c:pt idx="2579">
                  <c:v>418</c:v>
                </c:pt>
                <c:pt idx="2580">
                  <c:v>409</c:v>
                </c:pt>
                <c:pt idx="2581">
                  <c:v>407</c:v>
                </c:pt>
                <c:pt idx="2582">
                  <c:v>411</c:v>
                </c:pt>
                <c:pt idx="2583">
                  <c:v>418</c:v>
                </c:pt>
                <c:pt idx="2584">
                  <c:v>436</c:v>
                </c:pt>
                <c:pt idx="2585">
                  <c:v>411</c:v>
                </c:pt>
                <c:pt idx="2586">
                  <c:v>415</c:v>
                </c:pt>
                <c:pt idx="2587">
                  <c:v>415</c:v>
                </c:pt>
                <c:pt idx="2588">
                  <c:v>411</c:v>
                </c:pt>
                <c:pt idx="2589">
                  <c:v>411</c:v>
                </c:pt>
                <c:pt idx="2590">
                  <c:v>415</c:v>
                </c:pt>
                <c:pt idx="2591">
                  <c:v>409</c:v>
                </c:pt>
                <c:pt idx="2592">
                  <c:v>423</c:v>
                </c:pt>
                <c:pt idx="2593">
                  <c:v>402</c:v>
                </c:pt>
                <c:pt idx="2594">
                  <c:v>411</c:v>
                </c:pt>
                <c:pt idx="2595">
                  <c:v>409</c:v>
                </c:pt>
                <c:pt idx="2596">
                  <c:v>418</c:v>
                </c:pt>
                <c:pt idx="2597">
                  <c:v>415</c:v>
                </c:pt>
                <c:pt idx="2598">
                  <c:v>400</c:v>
                </c:pt>
                <c:pt idx="2599">
                  <c:v>418</c:v>
                </c:pt>
                <c:pt idx="2600">
                  <c:v>407</c:v>
                </c:pt>
                <c:pt idx="2601">
                  <c:v>415</c:v>
                </c:pt>
                <c:pt idx="2602">
                  <c:v>415</c:v>
                </c:pt>
                <c:pt idx="2603">
                  <c:v>415</c:v>
                </c:pt>
                <c:pt idx="2604">
                  <c:v>411</c:v>
                </c:pt>
                <c:pt idx="2605">
                  <c:v>415</c:v>
                </c:pt>
                <c:pt idx="2606">
                  <c:v>411</c:v>
                </c:pt>
                <c:pt idx="2607">
                  <c:v>411</c:v>
                </c:pt>
                <c:pt idx="2608">
                  <c:v>407</c:v>
                </c:pt>
                <c:pt idx="2609">
                  <c:v>415</c:v>
                </c:pt>
                <c:pt idx="2610">
                  <c:v>411</c:v>
                </c:pt>
                <c:pt idx="2611">
                  <c:v>409</c:v>
                </c:pt>
                <c:pt idx="2612">
                  <c:v>411</c:v>
                </c:pt>
                <c:pt idx="2613">
                  <c:v>402</c:v>
                </c:pt>
                <c:pt idx="2614">
                  <c:v>415</c:v>
                </c:pt>
                <c:pt idx="2615">
                  <c:v>407</c:v>
                </c:pt>
                <c:pt idx="2616">
                  <c:v>409</c:v>
                </c:pt>
                <c:pt idx="2617">
                  <c:v>409</c:v>
                </c:pt>
                <c:pt idx="2618">
                  <c:v>407</c:v>
                </c:pt>
                <c:pt idx="2619">
                  <c:v>418</c:v>
                </c:pt>
                <c:pt idx="2620">
                  <c:v>402</c:v>
                </c:pt>
                <c:pt idx="2621">
                  <c:v>407</c:v>
                </c:pt>
                <c:pt idx="2622">
                  <c:v>409</c:v>
                </c:pt>
                <c:pt idx="2623">
                  <c:v>407</c:v>
                </c:pt>
                <c:pt idx="2624">
                  <c:v>402</c:v>
                </c:pt>
                <c:pt idx="2625">
                  <c:v>409</c:v>
                </c:pt>
                <c:pt idx="2626">
                  <c:v>400</c:v>
                </c:pt>
                <c:pt idx="2627">
                  <c:v>403</c:v>
                </c:pt>
                <c:pt idx="2628">
                  <c:v>400</c:v>
                </c:pt>
                <c:pt idx="2629">
                  <c:v>411</c:v>
                </c:pt>
                <c:pt idx="2630">
                  <c:v>400</c:v>
                </c:pt>
                <c:pt idx="2631">
                  <c:v>405</c:v>
                </c:pt>
                <c:pt idx="2632">
                  <c:v>408</c:v>
                </c:pt>
                <c:pt idx="2633">
                  <c:v>400</c:v>
                </c:pt>
                <c:pt idx="2634">
                  <c:v>408</c:v>
                </c:pt>
                <c:pt idx="2635">
                  <c:v>400</c:v>
                </c:pt>
                <c:pt idx="2636">
                  <c:v>409</c:v>
                </c:pt>
                <c:pt idx="2637">
                  <c:v>409</c:v>
                </c:pt>
                <c:pt idx="2638">
                  <c:v>405</c:v>
                </c:pt>
                <c:pt idx="2639">
                  <c:v>405</c:v>
                </c:pt>
                <c:pt idx="2640">
                  <c:v>409</c:v>
                </c:pt>
                <c:pt idx="2641">
                  <c:v>405</c:v>
                </c:pt>
                <c:pt idx="2642">
                  <c:v>416</c:v>
                </c:pt>
                <c:pt idx="2643">
                  <c:v>409</c:v>
                </c:pt>
                <c:pt idx="2644">
                  <c:v>405</c:v>
                </c:pt>
                <c:pt idx="2645">
                  <c:v>405</c:v>
                </c:pt>
                <c:pt idx="2646">
                  <c:v>400</c:v>
                </c:pt>
                <c:pt idx="2647">
                  <c:v>409</c:v>
                </c:pt>
                <c:pt idx="2648">
                  <c:v>400</c:v>
                </c:pt>
                <c:pt idx="2649">
                  <c:v>402</c:v>
                </c:pt>
                <c:pt idx="2650">
                  <c:v>400</c:v>
                </c:pt>
                <c:pt idx="2651">
                  <c:v>402</c:v>
                </c:pt>
                <c:pt idx="2652">
                  <c:v>407</c:v>
                </c:pt>
                <c:pt idx="2653">
                  <c:v>402</c:v>
                </c:pt>
                <c:pt idx="2654">
                  <c:v>407</c:v>
                </c:pt>
                <c:pt idx="2655">
                  <c:v>400</c:v>
                </c:pt>
                <c:pt idx="2656">
                  <c:v>407</c:v>
                </c:pt>
                <c:pt idx="2657">
                  <c:v>402</c:v>
                </c:pt>
                <c:pt idx="2658">
                  <c:v>400</c:v>
                </c:pt>
                <c:pt idx="2659">
                  <c:v>407</c:v>
                </c:pt>
                <c:pt idx="2660">
                  <c:v>400</c:v>
                </c:pt>
                <c:pt idx="2661">
                  <c:v>402</c:v>
                </c:pt>
                <c:pt idx="2662">
                  <c:v>411</c:v>
                </c:pt>
                <c:pt idx="2663">
                  <c:v>402</c:v>
                </c:pt>
                <c:pt idx="2664">
                  <c:v>407</c:v>
                </c:pt>
                <c:pt idx="2665">
                  <c:v>415</c:v>
                </c:pt>
                <c:pt idx="2666">
                  <c:v>402</c:v>
                </c:pt>
                <c:pt idx="2667">
                  <c:v>402</c:v>
                </c:pt>
                <c:pt idx="2668">
                  <c:v>400</c:v>
                </c:pt>
                <c:pt idx="2669">
                  <c:v>410</c:v>
                </c:pt>
                <c:pt idx="2670">
                  <c:v>403</c:v>
                </c:pt>
                <c:pt idx="2671">
                  <c:v>406</c:v>
                </c:pt>
                <c:pt idx="2672">
                  <c:v>415</c:v>
                </c:pt>
                <c:pt idx="2673">
                  <c:v>415</c:v>
                </c:pt>
                <c:pt idx="2674">
                  <c:v>406</c:v>
                </c:pt>
                <c:pt idx="2675">
                  <c:v>406</c:v>
                </c:pt>
                <c:pt idx="2676">
                  <c:v>410</c:v>
                </c:pt>
                <c:pt idx="2677">
                  <c:v>415</c:v>
                </c:pt>
                <c:pt idx="2678">
                  <c:v>415</c:v>
                </c:pt>
                <c:pt idx="2679">
                  <c:v>422</c:v>
                </c:pt>
                <c:pt idx="2680">
                  <c:v>410</c:v>
                </c:pt>
                <c:pt idx="2681">
                  <c:v>403</c:v>
                </c:pt>
                <c:pt idx="2682">
                  <c:v>415</c:v>
                </c:pt>
                <c:pt idx="2683">
                  <c:v>418</c:v>
                </c:pt>
                <c:pt idx="2684">
                  <c:v>418</c:v>
                </c:pt>
                <c:pt idx="2685">
                  <c:v>403</c:v>
                </c:pt>
                <c:pt idx="2686">
                  <c:v>415</c:v>
                </c:pt>
                <c:pt idx="2687">
                  <c:v>410</c:v>
                </c:pt>
                <c:pt idx="2688">
                  <c:v>415</c:v>
                </c:pt>
                <c:pt idx="2689">
                  <c:v>406</c:v>
                </c:pt>
                <c:pt idx="2690">
                  <c:v>403</c:v>
                </c:pt>
                <c:pt idx="2691">
                  <c:v>415</c:v>
                </c:pt>
                <c:pt idx="2692">
                  <c:v>410</c:v>
                </c:pt>
                <c:pt idx="2693">
                  <c:v>410</c:v>
                </c:pt>
                <c:pt idx="2694">
                  <c:v>403</c:v>
                </c:pt>
                <c:pt idx="2695">
                  <c:v>406</c:v>
                </c:pt>
                <c:pt idx="2696">
                  <c:v>422</c:v>
                </c:pt>
                <c:pt idx="2697">
                  <c:v>406</c:v>
                </c:pt>
                <c:pt idx="2698">
                  <c:v>403</c:v>
                </c:pt>
                <c:pt idx="2699">
                  <c:v>410</c:v>
                </c:pt>
                <c:pt idx="2700">
                  <c:v>428</c:v>
                </c:pt>
                <c:pt idx="2701">
                  <c:v>422</c:v>
                </c:pt>
                <c:pt idx="2702">
                  <c:v>406</c:v>
                </c:pt>
                <c:pt idx="2703">
                  <c:v>415</c:v>
                </c:pt>
                <c:pt idx="2704">
                  <c:v>406</c:v>
                </c:pt>
                <c:pt idx="2705">
                  <c:v>403</c:v>
                </c:pt>
                <c:pt idx="2706">
                  <c:v>415</c:v>
                </c:pt>
                <c:pt idx="2707">
                  <c:v>403</c:v>
                </c:pt>
                <c:pt idx="2708">
                  <c:v>406</c:v>
                </c:pt>
                <c:pt idx="2709">
                  <c:v>406</c:v>
                </c:pt>
                <c:pt idx="2710">
                  <c:v>410</c:v>
                </c:pt>
                <c:pt idx="2711">
                  <c:v>406</c:v>
                </c:pt>
                <c:pt idx="2712">
                  <c:v>400</c:v>
                </c:pt>
                <c:pt idx="2713">
                  <c:v>406</c:v>
                </c:pt>
                <c:pt idx="2714">
                  <c:v>400</c:v>
                </c:pt>
                <c:pt idx="2715">
                  <c:v>403</c:v>
                </c:pt>
                <c:pt idx="2716">
                  <c:v>407</c:v>
                </c:pt>
                <c:pt idx="2717">
                  <c:v>400</c:v>
                </c:pt>
                <c:pt idx="2718">
                  <c:v>400</c:v>
                </c:pt>
                <c:pt idx="2719">
                  <c:v>403</c:v>
                </c:pt>
                <c:pt idx="2720">
                  <c:v>542</c:v>
                </c:pt>
                <c:pt idx="2721">
                  <c:v>400</c:v>
                </c:pt>
                <c:pt idx="2722">
                  <c:v>400</c:v>
                </c:pt>
                <c:pt idx="2723">
                  <c:v>415</c:v>
                </c:pt>
                <c:pt idx="2724">
                  <c:v>406</c:v>
                </c:pt>
                <c:pt idx="2725">
                  <c:v>400</c:v>
                </c:pt>
                <c:pt idx="2726">
                  <c:v>409</c:v>
                </c:pt>
                <c:pt idx="2727">
                  <c:v>400</c:v>
                </c:pt>
                <c:pt idx="2728">
                  <c:v>400</c:v>
                </c:pt>
                <c:pt idx="2729">
                  <c:v>400</c:v>
                </c:pt>
                <c:pt idx="2730">
                  <c:v>415</c:v>
                </c:pt>
                <c:pt idx="2731">
                  <c:v>415</c:v>
                </c:pt>
                <c:pt idx="2732">
                  <c:v>409</c:v>
                </c:pt>
                <c:pt idx="2733">
                  <c:v>406</c:v>
                </c:pt>
                <c:pt idx="2734">
                  <c:v>400</c:v>
                </c:pt>
                <c:pt idx="2735">
                  <c:v>418</c:v>
                </c:pt>
                <c:pt idx="2736">
                  <c:v>409</c:v>
                </c:pt>
                <c:pt idx="2737">
                  <c:v>422</c:v>
                </c:pt>
                <c:pt idx="2738">
                  <c:v>415</c:v>
                </c:pt>
                <c:pt idx="2739">
                  <c:v>403</c:v>
                </c:pt>
                <c:pt idx="2740">
                  <c:v>418</c:v>
                </c:pt>
                <c:pt idx="2741">
                  <c:v>422</c:v>
                </c:pt>
                <c:pt idx="2742">
                  <c:v>415</c:v>
                </c:pt>
                <c:pt idx="2743">
                  <c:v>415</c:v>
                </c:pt>
                <c:pt idx="2744">
                  <c:v>406</c:v>
                </c:pt>
                <c:pt idx="2745">
                  <c:v>415</c:v>
                </c:pt>
                <c:pt idx="2746">
                  <c:v>424</c:v>
                </c:pt>
                <c:pt idx="2747">
                  <c:v>415</c:v>
                </c:pt>
                <c:pt idx="2748">
                  <c:v>418</c:v>
                </c:pt>
                <c:pt idx="2749">
                  <c:v>406</c:v>
                </c:pt>
                <c:pt idx="2750">
                  <c:v>418</c:v>
                </c:pt>
                <c:pt idx="2751">
                  <c:v>418</c:v>
                </c:pt>
                <c:pt idx="2752">
                  <c:v>422</c:v>
                </c:pt>
                <c:pt idx="2753">
                  <c:v>415</c:v>
                </c:pt>
                <c:pt idx="2754">
                  <c:v>415</c:v>
                </c:pt>
                <c:pt idx="2755">
                  <c:v>415</c:v>
                </c:pt>
                <c:pt idx="2756">
                  <c:v>415</c:v>
                </c:pt>
                <c:pt idx="2757">
                  <c:v>424</c:v>
                </c:pt>
                <c:pt idx="2758">
                  <c:v>422</c:v>
                </c:pt>
                <c:pt idx="2759">
                  <c:v>418</c:v>
                </c:pt>
                <c:pt idx="2760">
                  <c:v>418</c:v>
                </c:pt>
                <c:pt idx="2761">
                  <c:v>418</c:v>
                </c:pt>
                <c:pt idx="2762">
                  <c:v>415</c:v>
                </c:pt>
                <c:pt idx="2763">
                  <c:v>422</c:v>
                </c:pt>
                <c:pt idx="2764">
                  <c:v>418</c:v>
                </c:pt>
                <c:pt idx="2765">
                  <c:v>422</c:v>
                </c:pt>
                <c:pt idx="2766">
                  <c:v>418</c:v>
                </c:pt>
                <c:pt idx="2767">
                  <c:v>435</c:v>
                </c:pt>
                <c:pt idx="2768">
                  <c:v>424</c:v>
                </c:pt>
                <c:pt idx="2769">
                  <c:v>422</c:v>
                </c:pt>
                <c:pt idx="2770">
                  <c:v>435</c:v>
                </c:pt>
                <c:pt idx="2771">
                  <c:v>424</c:v>
                </c:pt>
                <c:pt idx="2772">
                  <c:v>428</c:v>
                </c:pt>
                <c:pt idx="2773">
                  <c:v>435</c:v>
                </c:pt>
                <c:pt idx="2774">
                  <c:v>435</c:v>
                </c:pt>
                <c:pt idx="2775">
                  <c:v>418</c:v>
                </c:pt>
                <c:pt idx="2776">
                  <c:v>424</c:v>
                </c:pt>
                <c:pt idx="2777">
                  <c:v>435</c:v>
                </c:pt>
                <c:pt idx="2778">
                  <c:v>435</c:v>
                </c:pt>
                <c:pt idx="2779">
                  <c:v>424</c:v>
                </c:pt>
                <c:pt idx="2780">
                  <c:v>435</c:v>
                </c:pt>
                <c:pt idx="2781">
                  <c:v>450</c:v>
                </c:pt>
                <c:pt idx="2782">
                  <c:v>435</c:v>
                </c:pt>
                <c:pt idx="2783">
                  <c:v>435</c:v>
                </c:pt>
                <c:pt idx="2784">
                  <c:v>428</c:v>
                </c:pt>
                <c:pt idx="2785">
                  <c:v>435</c:v>
                </c:pt>
                <c:pt idx="2786">
                  <c:v>435</c:v>
                </c:pt>
                <c:pt idx="2787">
                  <c:v>445</c:v>
                </c:pt>
                <c:pt idx="2788">
                  <c:v>443</c:v>
                </c:pt>
                <c:pt idx="2789">
                  <c:v>450</c:v>
                </c:pt>
                <c:pt idx="2790">
                  <c:v>450</c:v>
                </c:pt>
                <c:pt idx="2791">
                  <c:v>455</c:v>
                </c:pt>
                <c:pt idx="2792">
                  <c:v>455</c:v>
                </c:pt>
                <c:pt idx="2793">
                  <c:v>455</c:v>
                </c:pt>
                <c:pt idx="2794">
                  <c:v>466</c:v>
                </c:pt>
                <c:pt idx="2795">
                  <c:v>462</c:v>
                </c:pt>
                <c:pt idx="2796">
                  <c:v>477</c:v>
                </c:pt>
                <c:pt idx="2797">
                  <c:v>482</c:v>
                </c:pt>
                <c:pt idx="2798">
                  <c:v>486</c:v>
                </c:pt>
                <c:pt idx="2799">
                  <c:v>486</c:v>
                </c:pt>
                <c:pt idx="2800">
                  <c:v>486</c:v>
                </c:pt>
                <c:pt idx="2801">
                  <c:v>486</c:v>
                </c:pt>
                <c:pt idx="2802">
                  <c:v>491</c:v>
                </c:pt>
                <c:pt idx="2803">
                  <c:v>486</c:v>
                </c:pt>
                <c:pt idx="2804">
                  <c:v>508</c:v>
                </c:pt>
                <c:pt idx="2805">
                  <c:v>486</c:v>
                </c:pt>
                <c:pt idx="2806">
                  <c:v>486</c:v>
                </c:pt>
                <c:pt idx="2807">
                  <c:v>491</c:v>
                </c:pt>
                <c:pt idx="2808">
                  <c:v>486</c:v>
                </c:pt>
                <c:pt idx="2809">
                  <c:v>493</c:v>
                </c:pt>
                <c:pt idx="2810">
                  <c:v>477</c:v>
                </c:pt>
                <c:pt idx="2811">
                  <c:v>486</c:v>
                </c:pt>
                <c:pt idx="2812">
                  <c:v>482</c:v>
                </c:pt>
                <c:pt idx="2813">
                  <c:v>486</c:v>
                </c:pt>
                <c:pt idx="2814">
                  <c:v>486</c:v>
                </c:pt>
                <c:pt idx="2815">
                  <c:v>472</c:v>
                </c:pt>
                <c:pt idx="2816">
                  <c:v>472</c:v>
                </c:pt>
                <c:pt idx="2817">
                  <c:v>462</c:v>
                </c:pt>
                <c:pt idx="2818">
                  <c:v>455</c:v>
                </c:pt>
                <c:pt idx="2819">
                  <c:v>452</c:v>
                </c:pt>
                <c:pt idx="2820">
                  <c:v>445</c:v>
                </c:pt>
                <c:pt idx="2821">
                  <c:v>452</c:v>
                </c:pt>
                <c:pt idx="2822">
                  <c:v>450</c:v>
                </c:pt>
                <c:pt idx="2823">
                  <c:v>445</c:v>
                </c:pt>
                <c:pt idx="2824">
                  <c:v>455</c:v>
                </c:pt>
                <c:pt idx="2825">
                  <c:v>450</c:v>
                </c:pt>
                <c:pt idx="2826">
                  <c:v>450</c:v>
                </c:pt>
                <c:pt idx="2827">
                  <c:v>450</c:v>
                </c:pt>
                <c:pt idx="2828">
                  <c:v>443</c:v>
                </c:pt>
                <c:pt idx="2829">
                  <c:v>443</c:v>
                </c:pt>
                <c:pt idx="2830">
                  <c:v>428</c:v>
                </c:pt>
                <c:pt idx="2831">
                  <c:v>443</c:v>
                </c:pt>
                <c:pt idx="2832">
                  <c:v>428</c:v>
                </c:pt>
                <c:pt idx="2833">
                  <c:v>428</c:v>
                </c:pt>
                <c:pt idx="2834">
                  <c:v>424</c:v>
                </c:pt>
                <c:pt idx="2835">
                  <c:v>424</c:v>
                </c:pt>
                <c:pt idx="2836">
                  <c:v>435</c:v>
                </c:pt>
                <c:pt idx="2837">
                  <c:v>439</c:v>
                </c:pt>
                <c:pt idx="2838">
                  <c:v>428</c:v>
                </c:pt>
                <c:pt idx="2839">
                  <c:v>445</c:v>
                </c:pt>
                <c:pt idx="2840">
                  <c:v>422</c:v>
                </c:pt>
                <c:pt idx="2841">
                  <c:v>422</c:v>
                </c:pt>
                <c:pt idx="2842">
                  <c:v>424</c:v>
                </c:pt>
                <c:pt idx="2843">
                  <c:v>424</c:v>
                </c:pt>
                <c:pt idx="2844">
                  <c:v>428</c:v>
                </c:pt>
                <c:pt idx="2845">
                  <c:v>422</c:v>
                </c:pt>
                <c:pt idx="2846">
                  <c:v>424</c:v>
                </c:pt>
                <c:pt idx="2847">
                  <c:v>422</c:v>
                </c:pt>
                <c:pt idx="2848">
                  <c:v>435</c:v>
                </c:pt>
                <c:pt idx="2849">
                  <c:v>428</c:v>
                </c:pt>
                <c:pt idx="2850">
                  <c:v>424</c:v>
                </c:pt>
                <c:pt idx="2851">
                  <c:v>439</c:v>
                </c:pt>
                <c:pt idx="2852">
                  <c:v>415</c:v>
                </c:pt>
                <c:pt idx="2853">
                  <c:v>424</c:v>
                </c:pt>
                <c:pt idx="2854">
                  <c:v>424</c:v>
                </c:pt>
                <c:pt idx="2855">
                  <c:v>435</c:v>
                </c:pt>
                <c:pt idx="2856">
                  <c:v>428</c:v>
                </c:pt>
                <c:pt idx="2857">
                  <c:v>406</c:v>
                </c:pt>
                <c:pt idx="2858">
                  <c:v>424</c:v>
                </c:pt>
                <c:pt idx="2859">
                  <c:v>424</c:v>
                </c:pt>
                <c:pt idx="2860">
                  <c:v>418</c:v>
                </c:pt>
                <c:pt idx="2861">
                  <c:v>428</c:v>
                </c:pt>
                <c:pt idx="2862">
                  <c:v>409</c:v>
                </c:pt>
                <c:pt idx="2863">
                  <c:v>422</c:v>
                </c:pt>
                <c:pt idx="2864">
                  <c:v>424</c:v>
                </c:pt>
                <c:pt idx="2865">
                  <c:v>422</c:v>
                </c:pt>
                <c:pt idx="2866">
                  <c:v>428</c:v>
                </c:pt>
                <c:pt idx="2867">
                  <c:v>415</c:v>
                </c:pt>
                <c:pt idx="2868">
                  <c:v>418</c:v>
                </c:pt>
                <c:pt idx="2869">
                  <c:v>415</c:v>
                </c:pt>
                <c:pt idx="2870">
                  <c:v>422</c:v>
                </c:pt>
                <c:pt idx="2871">
                  <c:v>409</c:v>
                </c:pt>
                <c:pt idx="2872">
                  <c:v>415</c:v>
                </c:pt>
                <c:pt idx="2873">
                  <c:v>409</c:v>
                </c:pt>
                <c:pt idx="2874">
                  <c:v>403</c:v>
                </c:pt>
                <c:pt idx="2875">
                  <c:v>418</c:v>
                </c:pt>
                <c:pt idx="2876">
                  <c:v>409</c:v>
                </c:pt>
                <c:pt idx="2877">
                  <c:v>409</c:v>
                </c:pt>
                <c:pt idx="2878">
                  <c:v>415</c:v>
                </c:pt>
                <c:pt idx="2879">
                  <c:v>400</c:v>
                </c:pt>
                <c:pt idx="2880">
                  <c:v>415</c:v>
                </c:pt>
                <c:pt idx="2881">
                  <c:v>418</c:v>
                </c:pt>
                <c:pt idx="2882">
                  <c:v>560</c:v>
                </c:pt>
                <c:pt idx="2883">
                  <c:v>409</c:v>
                </c:pt>
                <c:pt idx="2884">
                  <c:v>403</c:v>
                </c:pt>
                <c:pt idx="2885">
                  <c:v>428</c:v>
                </c:pt>
                <c:pt idx="2886">
                  <c:v>418</c:v>
                </c:pt>
                <c:pt idx="2887">
                  <c:v>409</c:v>
                </c:pt>
                <c:pt idx="2888">
                  <c:v>415</c:v>
                </c:pt>
                <c:pt idx="2889">
                  <c:v>403</c:v>
                </c:pt>
                <c:pt idx="2890">
                  <c:v>418</c:v>
                </c:pt>
                <c:pt idx="2891">
                  <c:v>422</c:v>
                </c:pt>
                <c:pt idx="2892">
                  <c:v>424</c:v>
                </c:pt>
                <c:pt idx="2893">
                  <c:v>418</c:v>
                </c:pt>
                <c:pt idx="2894">
                  <c:v>406</c:v>
                </c:pt>
                <c:pt idx="2895">
                  <c:v>418</c:v>
                </c:pt>
                <c:pt idx="2896">
                  <c:v>418</c:v>
                </c:pt>
                <c:pt idx="2897">
                  <c:v>424</c:v>
                </c:pt>
                <c:pt idx="2898">
                  <c:v>422</c:v>
                </c:pt>
                <c:pt idx="2899">
                  <c:v>418</c:v>
                </c:pt>
                <c:pt idx="2900">
                  <c:v>422</c:v>
                </c:pt>
                <c:pt idx="2901">
                  <c:v>424</c:v>
                </c:pt>
                <c:pt idx="2902">
                  <c:v>428</c:v>
                </c:pt>
                <c:pt idx="2903">
                  <c:v>424</c:v>
                </c:pt>
                <c:pt idx="2904">
                  <c:v>409</c:v>
                </c:pt>
                <c:pt idx="2905">
                  <c:v>418</c:v>
                </c:pt>
                <c:pt idx="2906">
                  <c:v>415</c:v>
                </c:pt>
                <c:pt idx="2907">
                  <c:v>422</c:v>
                </c:pt>
                <c:pt idx="2908">
                  <c:v>422</c:v>
                </c:pt>
                <c:pt idx="2909">
                  <c:v>418</c:v>
                </c:pt>
                <c:pt idx="2910">
                  <c:v>422</c:v>
                </c:pt>
                <c:pt idx="2911">
                  <c:v>422</c:v>
                </c:pt>
                <c:pt idx="2912">
                  <c:v>428</c:v>
                </c:pt>
                <c:pt idx="2913">
                  <c:v>422</c:v>
                </c:pt>
                <c:pt idx="2914">
                  <c:v>415</c:v>
                </c:pt>
                <c:pt idx="2915">
                  <c:v>422</c:v>
                </c:pt>
                <c:pt idx="2916">
                  <c:v>424</c:v>
                </c:pt>
                <c:pt idx="2917">
                  <c:v>428</c:v>
                </c:pt>
                <c:pt idx="2918">
                  <c:v>424</c:v>
                </c:pt>
                <c:pt idx="2919">
                  <c:v>418</c:v>
                </c:pt>
                <c:pt idx="2920">
                  <c:v>445</c:v>
                </c:pt>
                <c:pt idx="2921">
                  <c:v>428</c:v>
                </c:pt>
                <c:pt idx="2922">
                  <c:v>424</c:v>
                </c:pt>
                <c:pt idx="2923">
                  <c:v>424</c:v>
                </c:pt>
                <c:pt idx="2924">
                  <c:v>415</c:v>
                </c:pt>
                <c:pt idx="2925">
                  <c:v>424</c:v>
                </c:pt>
                <c:pt idx="2926">
                  <c:v>409</c:v>
                </c:pt>
                <c:pt idx="2927">
                  <c:v>428</c:v>
                </c:pt>
                <c:pt idx="2928">
                  <c:v>422</c:v>
                </c:pt>
                <c:pt idx="2929">
                  <c:v>422</c:v>
                </c:pt>
                <c:pt idx="2930">
                  <c:v>422</c:v>
                </c:pt>
                <c:pt idx="2931">
                  <c:v>418</c:v>
                </c:pt>
                <c:pt idx="2932">
                  <c:v>439</c:v>
                </c:pt>
                <c:pt idx="2933">
                  <c:v>418</c:v>
                </c:pt>
                <c:pt idx="2934">
                  <c:v>422</c:v>
                </c:pt>
                <c:pt idx="2935">
                  <c:v>424</c:v>
                </c:pt>
                <c:pt idx="2936">
                  <c:v>415</c:v>
                </c:pt>
                <c:pt idx="2937">
                  <c:v>418</c:v>
                </c:pt>
                <c:pt idx="2938">
                  <c:v>424</c:v>
                </c:pt>
                <c:pt idx="2939">
                  <c:v>415</c:v>
                </c:pt>
                <c:pt idx="2940">
                  <c:v>422</c:v>
                </c:pt>
                <c:pt idx="2941">
                  <c:v>406</c:v>
                </c:pt>
                <c:pt idx="2942">
                  <c:v>418</c:v>
                </c:pt>
                <c:pt idx="2943">
                  <c:v>424</c:v>
                </c:pt>
                <c:pt idx="2944">
                  <c:v>418</c:v>
                </c:pt>
                <c:pt idx="2945">
                  <c:v>424</c:v>
                </c:pt>
                <c:pt idx="2946">
                  <c:v>409</c:v>
                </c:pt>
                <c:pt idx="2947">
                  <c:v>418</c:v>
                </c:pt>
                <c:pt idx="2948">
                  <c:v>422</c:v>
                </c:pt>
                <c:pt idx="2949">
                  <c:v>428</c:v>
                </c:pt>
                <c:pt idx="2950">
                  <c:v>422</c:v>
                </c:pt>
                <c:pt idx="2951">
                  <c:v>406</c:v>
                </c:pt>
                <c:pt idx="2952">
                  <c:v>418</c:v>
                </c:pt>
                <c:pt idx="2953">
                  <c:v>424</c:v>
                </c:pt>
                <c:pt idx="2954">
                  <c:v>409</c:v>
                </c:pt>
                <c:pt idx="2955">
                  <c:v>422</c:v>
                </c:pt>
                <c:pt idx="2956">
                  <c:v>406</c:v>
                </c:pt>
                <c:pt idx="2957">
                  <c:v>409</c:v>
                </c:pt>
                <c:pt idx="2958">
                  <c:v>422</c:v>
                </c:pt>
                <c:pt idx="2959">
                  <c:v>418</c:v>
                </c:pt>
                <c:pt idx="2960">
                  <c:v>415</c:v>
                </c:pt>
                <c:pt idx="2961">
                  <c:v>406</c:v>
                </c:pt>
                <c:pt idx="2962">
                  <c:v>418</c:v>
                </c:pt>
                <c:pt idx="2963">
                  <c:v>415</c:v>
                </c:pt>
                <c:pt idx="2964">
                  <c:v>415</c:v>
                </c:pt>
                <c:pt idx="2965">
                  <c:v>560</c:v>
                </c:pt>
                <c:pt idx="2966">
                  <c:v>424</c:v>
                </c:pt>
                <c:pt idx="2967">
                  <c:v>418</c:v>
                </c:pt>
                <c:pt idx="2968">
                  <c:v>409</c:v>
                </c:pt>
                <c:pt idx="2969">
                  <c:v>424</c:v>
                </c:pt>
                <c:pt idx="2970">
                  <c:v>415</c:v>
                </c:pt>
                <c:pt idx="2971">
                  <c:v>418</c:v>
                </c:pt>
                <c:pt idx="2972">
                  <c:v>424</c:v>
                </c:pt>
                <c:pt idx="2973">
                  <c:v>424</c:v>
                </c:pt>
                <c:pt idx="2974">
                  <c:v>422</c:v>
                </c:pt>
                <c:pt idx="2975">
                  <c:v>424</c:v>
                </c:pt>
                <c:pt idx="2976">
                  <c:v>424</c:v>
                </c:pt>
                <c:pt idx="2977">
                  <c:v>424</c:v>
                </c:pt>
                <c:pt idx="2978">
                  <c:v>428</c:v>
                </c:pt>
                <c:pt idx="2979">
                  <c:v>424</c:v>
                </c:pt>
                <c:pt idx="2980">
                  <c:v>418</c:v>
                </c:pt>
                <c:pt idx="2981">
                  <c:v>422</c:v>
                </c:pt>
                <c:pt idx="2982">
                  <c:v>428</c:v>
                </c:pt>
                <c:pt idx="2983">
                  <c:v>418</c:v>
                </c:pt>
                <c:pt idx="2984">
                  <c:v>424</c:v>
                </c:pt>
                <c:pt idx="2985">
                  <c:v>418</c:v>
                </c:pt>
                <c:pt idx="2986">
                  <c:v>439</c:v>
                </c:pt>
                <c:pt idx="2987">
                  <c:v>422</c:v>
                </c:pt>
                <c:pt idx="2988">
                  <c:v>424</c:v>
                </c:pt>
                <c:pt idx="2989">
                  <c:v>428</c:v>
                </c:pt>
                <c:pt idx="2990">
                  <c:v>435</c:v>
                </c:pt>
                <c:pt idx="2991">
                  <c:v>428</c:v>
                </c:pt>
                <c:pt idx="2992">
                  <c:v>422</c:v>
                </c:pt>
                <c:pt idx="2993">
                  <c:v>424</c:v>
                </c:pt>
                <c:pt idx="2994">
                  <c:v>422</c:v>
                </c:pt>
                <c:pt idx="2995">
                  <c:v>422</c:v>
                </c:pt>
                <c:pt idx="2996">
                  <c:v>422</c:v>
                </c:pt>
                <c:pt idx="2997">
                  <c:v>428</c:v>
                </c:pt>
                <c:pt idx="2998">
                  <c:v>428</c:v>
                </c:pt>
                <c:pt idx="2999">
                  <c:v>435</c:v>
                </c:pt>
                <c:pt idx="3000">
                  <c:v>415</c:v>
                </c:pt>
                <c:pt idx="3001">
                  <c:v>435</c:v>
                </c:pt>
                <c:pt idx="3002">
                  <c:v>428</c:v>
                </c:pt>
                <c:pt idx="3003">
                  <c:v>428</c:v>
                </c:pt>
                <c:pt idx="3004">
                  <c:v>428</c:v>
                </c:pt>
                <c:pt idx="3005">
                  <c:v>406</c:v>
                </c:pt>
                <c:pt idx="3006">
                  <c:v>424</c:v>
                </c:pt>
                <c:pt idx="3007">
                  <c:v>424</c:v>
                </c:pt>
                <c:pt idx="3008">
                  <c:v>424</c:v>
                </c:pt>
                <c:pt idx="3009">
                  <c:v>422</c:v>
                </c:pt>
                <c:pt idx="3010">
                  <c:v>422</c:v>
                </c:pt>
                <c:pt idx="3011">
                  <c:v>428</c:v>
                </c:pt>
                <c:pt idx="3012">
                  <c:v>450</c:v>
                </c:pt>
                <c:pt idx="3013">
                  <c:v>428</c:v>
                </c:pt>
                <c:pt idx="3014">
                  <c:v>424</c:v>
                </c:pt>
                <c:pt idx="3015">
                  <c:v>422</c:v>
                </c:pt>
                <c:pt idx="3016">
                  <c:v>428</c:v>
                </c:pt>
                <c:pt idx="3017">
                  <c:v>435</c:v>
                </c:pt>
                <c:pt idx="3018">
                  <c:v>428</c:v>
                </c:pt>
                <c:pt idx="3019">
                  <c:v>439</c:v>
                </c:pt>
                <c:pt idx="3020">
                  <c:v>424</c:v>
                </c:pt>
                <c:pt idx="3021">
                  <c:v>435</c:v>
                </c:pt>
                <c:pt idx="3022">
                  <c:v>428</c:v>
                </c:pt>
                <c:pt idx="3023">
                  <c:v>439</c:v>
                </c:pt>
                <c:pt idx="3024">
                  <c:v>443</c:v>
                </c:pt>
                <c:pt idx="3025">
                  <c:v>418</c:v>
                </c:pt>
                <c:pt idx="3026">
                  <c:v>435</c:v>
                </c:pt>
                <c:pt idx="3027">
                  <c:v>428</c:v>
                </c:pt>
                <c:pt idx="3028">
                  <c:v>435</c:v>
                </c:pt>
                <c:pt idx="3029">
                  <c:v>424</c:v>
                </c:pt>
                <c:pt idx="3030">
                  <c:v>424</c:v>
                </c:pt>
                <c:pt idx="3031">
                  <c:v>428</c:v>
                </c:pt>
                <c:pt idx="3032">
                  <c:v>435</c:v>
                </c:pt>
                <c:pt idx="3033">
                  <c:v>428</c:v>
                </c:pt>
                <c:pt idx="3034">
                  <c:v>424</c:v>
                </c:pt>
                <c:pt idx="3035">
                  <c:v>409</c:v>
                </c:pt>
                <c:pt idx="3036">
                  <c:v>428</c:v>
                </c:pt>
                <c:pt idx="3037">
                  <c:v>428</c:v>
                </c:pt>
                <c:pt idx="3038">
                  <c:v>422</c:v>
                </c:pt>
                <c:pt idx="3039">
                  <c:v>424</c:v>
                </c:pt>
                <c:pt idx="3040">
                  <c:v>418</c:v>
                </c:pt>
                <c:pt idx="3041">
                  <c:v>428</c:v>
                </c:pt>
                <c:pt idx="3042">
                  <c:v>424</c:v>
                </c:pt>
                <c:pt idx="3043">
                  <c:v>422</c:v>
                </c:pt>
                <c:pt idx="3044">
                  <c:v>422</c:v>
                </c:pt>
                <c:pt idx="3045">
                  <c:v>418</c:v>
                </c:pt>
                <c:pt idx="3046">
                  <c:v>415</c:v>
                </c:pt>
                <c:pt idx="3047">
                  <c:v>439</c:v>
                </c:pt>
                <c:pt idx="3048">
                  <c:v>428</c:v>
                </c:pt>
                <c:pt idx="3049">
                  <c:v>424</c:v>
                </c:pt>
                <c:pt idx="3050">
                  <c:v>418</c:v>
                </c:pt>
                <c:pt idx="3051">
                  <c:v>422</c:v>
                </c:pt>
                <c:pt idx="3052">
                  <c:v>428</c:v>
                </c:pt>
                <c:pt idx="3053">
                  <c:v>418</c:v>
                </c:pt>
                <c:pt idx="3054">
                  <c:v>418</c:v>
                </c:pt>
                <c:pt idx="3055">
                  <c:v>409</c:v>
                </c:pt>
                <c:pt idx="3056">
                  <c:v>428</c:v>
                </c:pt>
                <c:pt idx="3057">
                  <c:v>418</c:v>
                </c:pt>
                <c:pt idx="3058">
                  <c:v>418</c:v>
                </c:pt>
                <c:pt idx="3059">
                  <c:v>428</c:v>
                </c:pt>
                <c:pt idx="3060">
                  <c:v>422</c:v>
                </c:pt>
                <c:pt idx="3061">
                  <c:v>424</c:v>
                </c:pt>
                <c:pt idx="3062">
                  <c:v>418</c:v>
                </c:pt>
                <c:pt idx="3063">
                  <c:v>424</c:v>
                </c:pt>
                <c:pt idx="3064">
                  <c:v>422</c:v>
                </c:pt>
                <c:pt idx="3065">
                  <c:v>415</c:v>
                </c:pt>
                <c:pt idx="3066">
                  <c:v>418</c:v>
                </c:pt>
                <c:pt idx="3067">
                  <c:v>424</c:v>
                </c:pt>
                <c:pt idx="3068">
                  <c:v>418</c:v>
                </c:pt>
                <c:pt idx="3069">
                  <c:v>418</c:v>
                </c:pt>
                <c:pt idx="3070">
                  <c:v>409</c:v>
                </c:pt>
                <c:pt idx="3071">
                  <c:v>422</c:v>
                </c:pt>
                <c:pt idx="3072">
                  <c:v>428</c:v>
                </c:pt>
                <c:pt idx="3073">
                  <c:v>418</c:v>
                </c:pt>
                <c:pt idx="3074">
                  <c:v>418</c:v>
                </c:pt>
                <c:pt idx="3075">
                  <c:v>418</c:v>
                </c:pt>
                <c:pt idx="3076">
                  <c:v>422</c:v>
                </c:pt>
                <c:pt idx="3077">
                  <c:v>400</c:v>
                </c:pt>
                <c:pt idx="3078">
                  <c:v>418</c:v>
                </c:pt>
                <c:pt idx="3079">
                  <c:v>422</c:v>
                </c:pt>
                <c:pt idx="3080">
                  <c:v>422</c:v>
                </c:pt>
                <c:pt idx="3081">
                  <c:v>418</c:v>
                </c:pt>
                <c:pt idx="3082">
                  <c:v>418</c:v>
                </c:pt>
                <c:pt idx="3083">
                  <c:v>424</c:v>
                </c:pt>
                <c:pt idx="3084">
                  <c:v>415</c:v>
                </c:pt>
                <c:pt idx="3085">
                  <c:v>409</c:v>
                </c:pt>
                <c:pt idx="3086">
                  <c:v>418</c:v>
                </c:pt>
                <c:pt idx="3087">
                  <c:v>415</c:v>
                </c:pt>
                <c:pt idx="3088">
                  <c:v>409</c:v>
                </c:pt>
                <c:pt idx="3089">
                  <c:v>409</c:v>
                </c:pt>
                <c:pt idx="3090">
                  <c:v>418</c:v>
                </c:pt>
                <c:pt idx="3091">
                  <c:v>418</c:v>
                </c:pt>
                <c:pt idx="3092">
                  <c:v>403</c:v>
                </c:pt>
                <c:pt idx="3093">
                  <c:v>428</c:v>
                </c:pt>
                <c:pt idx="3094">
                  <c:v>409</c:v>
                </c:pt>
                <c:pt idx="3095">
                  <c:v>409</c:v>
                </c:pt>
                <c:pt idx="3096">
                  <c:v>415</c:v>
                </c:pt>
                <c:pt idx="3097">
                  <c:v>409</c:v>
                </c:pt>
                <c:pt idx="3098">
                  <c:v>418</c:v>
                </c:pt>
                <c:pt idx="3099">
                  <c:v>400</c:v>
                </c:pt>
                <c:pt idx="3100">
                  <c:v>409</c:v>
                </c:pt>
                <c:pt idx="3101">
                  <c:v>409</c:v>
                </c:pt>
                <c:pt idx="3102">
                  <c:v>415</c:v>
                </c:pt>
                <c:pt idx="3103">
                  <c:v>415</c:v>
                </c:pt>
                <c:pt idx="3104">
                  <c:v>409</c:v>
                </c:pt>
                <c:pt idx="3105">
                  <c:v>422</c:v>
                </c:pt>
                <c:pt idx="3106">
                  <c:v>406</c:v>
                </c:pt>
                <c:pt idx="3107">
                  <c:v>415</c:v>
                </c:pt>
                <c:pt idx="3108">
                  <c:v>415</c:v>
                </c:pt>
                <c:pt idx="3109">
                  <c:v>409</c:v>
                </c:pt>
                <c:pt idx="3110">
                  <c:v>415</c:v>
                </c:pt>
                <c:pt idx="3111">
                  <c:v>415</c:v>
                </c:pt>
                <c:pt idx="3112">
                  <c:v>403</c:v>
                </c:pt>
                <c:pt idx="3113">
                  <c:v>422</c:v>
                </c:pt>
                <c:pt idx="3114">
                  <c:v>415</c:v>
                </c:pt>
                <c:pt idx="3115">
                  <c:v>409</c:v>
                </c:pt>
                <c:pt idx="3116">
                  <c:v>406</c:v>
                </c:pt>
                <c:pt idx="3117">
                  <c:v>422</c:v>
                </c:pt>
                <c:pt idx="3118">
                  <c:v>418</c:v>
                </c:pt>
                <c:pt idx="3119">
                  <c:v>406</c:v>
                </c:pt>
                <c:pt idx="3120">
                  <c:v>422</c:v>
                </c:pt>
                <c:pt idx="3121">
                  <c:v>415</c:v>
                </c:pt>
                <c:pt idx="3122">
                  <c:v>418</c:v>
                </c:pt>
                <c:pt idx="3123">
                  <c:v>409</c:v>
                </c:pt>
                <c:pt idx="3124">
                  <c:v>418</c:v>
                </c:pt>
                <c:pt idx="3125">
                  <c:v>418</c:v>
                </c:pt>
                <c:pt idx="3126">
                  <c:v>415</c:v>
                </c:pt>
                <c:pt idx="3127">
                  <c:v>406</c:v>
                </c:pt>
                <c:pt idx="3128">
                  <c:v>424</c:v>
                </c:pt>
                <c:pt idx="3129">
                  <c:v>415</c:v>
                </c:pt>
                <c:pt idx="3130">
                  <c:v>415</c:v>
                </c:pt>
                <c:pt idx="3131">
                  <c:v>403</c:v>
                </c:pt>
                <c:pt idx="3132">
                  <c:v>415</c:v>
                </c:pt>
                <c:pt idx="3133">
                  <c:v>422</c:v>
                </c:pt>
                <c:pt idx="3134">
                  <c:v>415</c:v>
                </c:pt>
                <c:pt idx="3135">
                  <c:v>418</c:v>
                </c:pt>
                <c:pt idx="3136">
                  <c:v>409</c:v>
                </c:pt>
                <c:pt idx="3137">
                  <c:v>428</c:v>
                </c:pt>
                <c:pt idx="3138">
                  <c:v>418</c:v>
                </c:pt>
                <c:pt idx="3139">
                  <c:v>415</c:v>
                </c:pt>
                <c:pt idx="3140">
                  <c:v>428</c:v>
                </c:pt>
                <c:pt idx="3141">
                  <c:v>418</c:v>
                </c:pt>
                <c:pt idx="3142">
                  <c:v>422</c:v>
                </c:pt>
                <c:pt idx="3143">
                  <c:v>415</c:v>
                </c:pt>
                <c:pt idx="3144">
                  <c:v>422</c:v>
                </c:pt>
                <c:pt idx="3145">
                  <c:v>415</c:v>
                </c:pt>
                <c:pt idx="3146">
                  <c:v>409</c:v>
                </c:pt>
                <c:pt idx="3147">
                  <c:v>418</c:v>
                </c:pt>
                <c:pt idx="3148">
                  <c:v>418</c:v>
                </c:pt>
                <c:pt idx="3149">
                  <c:v>422</c:v>
                </c:pt>
                <c:pt idx="3150">
                  <c:v>422</c:v>
                </c:pt>
                <c:pt idx="3151">
                  <c:v>406</c:v>
                </c:pt>
                <c:pt idx="3152">
                  <c:v>418</c:v>
                </c:pt>
                <c:pt idx="3153">
                  <c:v>422</c:v>
                </c:pt>
                <c:pt idx="3154">
                  <c:v>418</c:v>
                </c:pt>
                <c:pt idx="3155">
                  <c:v>415</c:v>
                </c:pt>
                <c:pt idx="3156">
                  <c:v>403</c:v>
                </c:pt>
                <c:pt idx="3157">
                  <c:v>418</c:v>
                </c:pt>
                <c:pt idx="3158">
                  <c:v>415</c:v>
                </c:pt>
                <c:pt idx="3159">
                  <c:v>415</c:v>
                </c:pt>
                <c:pt idx="3160">
                  <c:v>409</c:v>
                </c:pt>
                <c:pt idx="3161">
                  <c:v>415</c:v>
                </c:pt>
                <c:pt idx="3162">
                  <c:v>415</c:v>
                </c:pt>
                <c:pt idx="3163">
                  <c:v>424</c:v>
                </c:pt>
                <c:pt idx="3164">
                  <c:v>415</c:v>
                </c:pt>
                <c:pt idx="3165">
                  <c:v>409</c:v>
                </c:pt>
                <c:pt idx="3166">
                  <c:v>415</c:v>
                </c:pt>
                <c:pt idx="3167">
                  <c:v>415</c:v>
                </c:pt>
                <c:pt idx="3168">
                  <c:v>406</c:v>
                </c:pt>
                <c:pt idx="3169">
                  <c:v>409</c:v>
                </c:pt>
                <c:pt idx="3170">
                  <c:v>415</c:v>
                </c:pt>
                <c:pt idx="3171">
                  <c:v>409</c:v>
                </c:pt>
                <c:pt idx="3172">
                  <c:v>406</c:v>
                </c:pt>
                <c:pt idx="3173">
                  <c:v>400</c:v>
                </c:pt>
                <c:pt idx="3174">
                  <c:v>418</c:v>
                </c:pt>
                <c:pt idx="3175">
                  <c:v>425</c:v>
                </c:pt>
                <c:pt idx="3176">
                  <c:v>407</c:v>
                </c:pt>
                <c:pt idx="3177">
                  <c:v>413</c:v>
                </c:pt>
                <c:pt idx="3178">
                  <c:v>400</c:v>
                </c:pt>
                <c:pt idx="3179">
                  <c:v>418</c:v>
                </c:pt>
                <c:pt idx="3180">
                  <c:v>407</c:v>
                </c:pt>
                <c:pt idx="3181">
                  <c:v>409</c:v>
                </c:pt>
                <c:pt idx="3182">
                  <c:v>413</c:v>
                </c:pt>
                <c:pt idx="3183">
                  <c:v>407</c:v>
                </c:pt>
                <c:pt idx="3184">
                  <c:v>407</c:v>
                </c:pt>
                <c:pt idx="3185">
                  <c:v>409</c:v>
                </c:pt>
                <c:pt idx="3186">
                  <c:v>422</c:v>
                </c:pt>
                <c:pt idx="3187">
                  <c:v>413</c:v>
                </c:pt>
                <c:pt idx="3188">
                  <c:v>409</c:v>
                </c:pt>
                <c:pt idx="3189">
                  <c:v>403</c:v>
                </c:pt>
                <c:pt idx="3190">
                  <c:v>409</c:v>
                </c:pt>
                <c:pt idx="3191">
                  <c:v>407</c:v>
                </c:pt>
                <c:pt idx="3192">
                  <c:v>407</c:v>
                </c:pt>
                <c:pt idx="3193">
                  <c:v>407</c:v>
                </c:pt>
                <c:pt idx="3194">
                  <c:v>418</c:v>
                </c:pt>
                <c:pt idx="3195">
                  <c:v>407</c:v>
                </c:pt>
                <c:pt idx="3196">
                  <c:v>413</c:v>
                </c:pt>
                <c:pt idx="3197">
                  <c:v>409</c:v>
                </c:pt>
                <c:pt idx="3198">
                  <c:v>418</c:v>
                </c:pt>
                <c:pt idx="3199">
                  <c:v>409</c:v>
                </c:pt>
                <c:pt idx="3200">
                  <c:v>400</c:v>
                </c:pt>
                <c:pt idx="3201">
                  <c:v>433</c:v>
                </c:pt>
                <c:pt idx="3202">
                  <c:v>418</c:v>
                </c:pt>
                <c:pt idx="3203">
                  <c:v>422</c:v>
                </c:pt>
                <c:pt idx="3204">
                  <c:v>418</c:v>
                </c:pt>
                <c:pt idx="3205">
                  <c:v>413</c:v>
                </c:pt>
                <c:pt idx="3206">
                  <c:v>418</c:v>
                </c:pt>
                <c:pt idx="3207">
                  <c:v>427</c:v>
                </c:pt>
                <c:pt idx="3208">
                  <c:v>418</c:v>
                </c:pt>
                <c:pt idx="3209">
                  <c:v>436</c:v>
                </c:pt>
                <c:pt idx="3210">
                  <c:v>413</c:v>
                </c:pt>
                <c:pt idx="3211">
                  <c:v>413</c:v>
                </c:pt>
                <c:pt idx="3212">
                  <c:v>418</c:v>
                </c:pt>
                <c:pt idx="3213">
                  <c:v>416</c:v>
                </c:pt>
                <c:pt idx="3214">
                  <c:v>422</c:v>
                </c:pt>
                <c:pt idx="3215">
                  <c:v>405</c:v>
                </c:pt>
                <c:pt idx="3216">
                  <c:v>416</c:v>
                </c:pt>
                <c:pt idx="3217">
                  <c:v>416</c:v>
                </c:pt>
                <c:pt idx="3218">
                  <c:v>418</c:v>
                </c:pt>
                <c:pt idx="3219">
                  <c:v>409</c:v>
                </c:pt>
                <c:pt idx="3220">
                  <c:v>400</c:v>
                </c:pt>
                <c:pt idx="3221">
                  <c:v>421</c:v>
                </c:pt>
                <c:pt idx="3222">
                  <c:v>407</c:v>
                </c:pt>
                <c:pt idx="3223">
                  <c:v>400</c:v>
                </c:pt>
                <c:pt idx="3224">
                  <c:v>411</c:v>
                </c:pt>
                <c:pt idx="3225">
                  <c:v>407</c:v>
                </c:pt>
                <c:pt idx="3226">
                  <c:v>400</c:v>
                </c:pt>
                <c:pt idx="3227">
                  <c:v>407</c:v>
                </c:pt>
                <c:pt idx="3228">
                  <c:v>400</c:v>
                </c:pt>
                <c:pt idx="3229">
                  <c:v>407</c:v>
                </c:pt>
                <c:pt idx="3230">
                  <c:v>400</c:v>
                </c:pt>
                <c:pt idx="3231">
                  <c:v>416</c:v>
                </c:pt>
                <c:pt idx="3232">
                  <c:v>414</c:v>
                </c:pt>
                <c:pt idx="3233">
                  <c:v>416</c:v>
                </c:pt>
                <c:pt idx="3234">
                  <c:v>414</c:v>
                </c:pt>
                <c:pt idx="3235">
                  <c:v>410</c:v>
                </c:pt>
                <c:pt idx="3236">
                  <c:v>421</c:v>
                </c:pt>
                <c:pt idx="3237">
                  <c:v>402</c:v>
                </c:pt>
                <c:pt idx="3238">
                  <c:v>416</c:v>
                </c:pt>
                <c:pt idx="3239">
                  <c:v>416</c:v>
                </c:pt>
                <c:pt idx="3240">
                  <c:v>416</c:v>
                </c:pt>
                <c:pt idx="3241">
                  <c:v>414</c:v>
                </c:pt>
                <c:pt idx="3242">
                  <c:v>407</c:v>
                </c:pt>
                <c:pt idx="3243">
                  <c:v>410</c:v>
                </c:pt>
                <c:pt idx="3244">
                  <c:v>434</c:v>
                </c:pt>
                <c:pt idx="3245">
                  <c:v>414</c:v>
                </c:pt>
                <c:pt idx="3246">
                  <c:v>407</c:v>
                </c:pt>
                <c:pt idx="3247">
                  <c:v>410</c:v>
                </c:pt>
                <c:pt idx="3248">
                  <c:v>414</c:v>
                </c:pt>
                <c:pt idx="3249">
                  <c:v>410</c:v>
                </c:pt>
                <c:pt idx="3250">
                  <c:v>410</c:v>
                </c:pt>
                <c:pt idx="3251">
                  <c:v>416</c:v>
                </c:pt>
                <c:pt idx="3252">
                  <c:v>414</c:v>
                </c:pt>
                <c:pt idx="3253">
                  <c:v>410</c:v>
                </c:pt>
                <c:pt idx="3254">
                  <c:v>416</c:v>
                </c:pt>
                <c:pt idx="3255">
                  <c:v>425</c:v>
                </c:pt>
                <c:pt idx="3256">
                  <c:v>425</c:v>
                </c:pt>
                <c:pt idx="3257">
                  <c:v>407</c:v>
                </c:pt>
                <c:pt idx="3258">
                  <c:v>421</c:v>
                </c:pt>
                <c:pt idx="3259">
                  <c:v>421</c:v>
                </c:pt>
                <c:pt idx="3260">
                  <c:v>425</c:v>
                </c:pt>
                <c:pt idx="3261">
                  <c:v>421</c:v>
                </c:pt>
                <c:pt idx="3262">
                  <c:v>425</c:v>
                </c:pt>
                <c:pt idx="3263">
                  <c:v>421</c:v>
                </c:pt>
                <c:pt idx="3264">
                  <c:v>410</c:v>
                </c:pt>
                <c:pt idx="3265">
                  <c:v>416</c:v>
                </c:pt>
                <c:pt idx="3266">
                  <c:v>421</c:v>
                </c:pt>
                <c:pt idx="3267">
                  <c:v>434</c:v>
                </c:pt>
                <c:pt idx="3268">
                  <c:v>421</c:v>
                </c:pt>
                <c:pt idx="3269">
                  <c:v>410</c:v>
                </c:pt>
                <c:pt idx="3270">
                  <c:v>414</c:v>
                </c:pt>
                <c:pt idx="3271">
                  <c:v>416</c:v>
                </c:pt>
                <c:pt idx="3272">
                  <c:v>410</c:v>
                </c:pt>
                <c:pt idx="3273">
                  <c:v>410</c:v>
                </c:pt>
                <c:pt idx="3274">
                  <c:v>407</c:v>
                </c:pt>
                <c:pt idx="3275">
                  <c:v>414</c:v>
                </c:pt>
                <c:pt idx="3276">
                  <c:v>402</c:v>
                </c:pt>
                <c:pt idx="3277">
                  <c:v>410</c:v>
                </c:pt>
                <c:pt idx="3278">
                  <c:v>410</c:v>
                </c:pt>
                <c:pt idx="3279">
                  <c:v>407</c:v>
                </c:pt>
                <c:pt idx="3280">
                  <c:v>407</c:v>
                </c:pt>
                <c:pt idx="3281">
                  <c:v>407</c:v>
                </c:pt>
                <c:pt idx="3282">
                  <c:v>414</c:v>
                </c:pt>
                <c:pt idx="3283">
                  <c:v>410</c:v>
                </c:pt>
                <c:pt idx="3284">
                  <c:v>400</c:v>
                </c:pt>
                <c:pt idx="3285">
                  <c:v>409</c:v>
                </c:pt>
                <c:pt idx="3286">
                  <c:v>414</c:v>
                </c:pt>
                <c:pt idx="3287">
                  <c:v>407</c:v>
                </c:pt>
                <c:pt idx="3288">
                  <c:v>407</c:v>
                </c:pt>
                <c:pt idx="3289">
                  <c:v>407</c:v>
                </c:pt>
                <c:pt idx="3290">
                  <c:v>438</c:v>
                </c:pt>
                <c:pt idx="3291">
                  <c:v>417</c:v>
                </c:pt>
                <c:pt idx="3292">
                  <c:v>409</c:v>
                </c:pt>
                <c:pt idx="3293">
                  <c:v>407</c:v>
                </c:pt>
                <c:pt idx="3294">
                  <c:v>403</c:v>
                </c:pt>
                <c:pt idx="3295">
                  <c:v>421</c:v>
                </c:pt>
                <c:pt idx="3296">
                  <c:v>407</c:v>
                </c:pt>
                <c:pt idx="3297">
                  <c:v>409</c:v>
                </c:pt>
                <c:pt idx="3298">
                  <c:v>409</c:v>
                </c:pt>
                <c:pt idx="3299">
                  <c:v>417</c:v>
                </c:pt>
                <c:pt idx="3300">
                  <c:v>409</c:v>
                </c:pt>
                <c:pt idx="3301">
                  <c:v>414</c:v>
                </c:pt>
                <c:pt idx="3302">
                  <c:v>423</c:v>
                </c:pt>
                <c:pt idx="3303">
                  <c:v>417</c:v>
                </c:pt>
                <c:pt idx="3304">
                  <c:v>414</c:v>
                </c:pt>
                <c:pt idx="3305">
                  <c:v>417</c:v>
                </c:pt>
                <c:pt idx="3306">
                  <c:v>417</c:v>
                </c:pt>
                <c:pt idx="3307">
                  <c:v>414</c:v>
                </c:pt>
                <c:pt idx="3308">
                  <c:v>427</c:v>
                </c:pt>
                <c:pt idx="3309">
                  <c:v>409</c:v>
                </c:pt>
                <c:pt idx="3310">
                  <c:v>414</c:v>
                </c:pt>
                <c:pt idx="3311">
                  <c:v>414</c:v>
                </c:pt>
                <c:pt idx="3312">
                  <c:v>421</c:v>
                </c:pt>
                <c:pt idx="3313">
                  <c:v>414</c:v>
                </c:pt>
                <c:pt idx="3314">
                  <c:v>417</c:v>
                </c:pt>
                <c:pt idx="3315">
                  <c:v>417</c:v>
                </c:pt>
                <c:pt idx="3316">
                  <c:v>417</c:v>
                </c:pt>
                <c:pt idx="3317">
                  <c:v>421</c:v>
                </c:pt>
                <c:pt idx="3318">
                  <c:v>409</c:v>
                </c:pt>
                <c:pt idx="3319">
                  <c:v>421</c:v>
                </c:pt>
                <c:pt idx="3320">
                  <c:v>414</c:v>
                </c:pt>
                <c:pt idx="3321">
                  <c:v>403</c:v>
                </c:pt>
                <c:pt idx="3322">
                  <c:v>414</c:v>
                </c:pt>
                <c:pt idx="3323">
                  <c:v>409</c:v>
                </c:pt>
                <c:pt idx="3324">
                  <c:v>414</c:v>
                </c:pt>
                <c:pt idx="3325">
                  <c:v>438</c:v>
                </c:pt>
                <c:pt idx="3326">
                  <c:v>414</c:v>
                </c:pt>
                <c:pt idx="3327">
                  <c:v>414</c:v>
                </c:pt>
                <c:pt idx="3328">
                  <c:v>423</c:v>
                </c:pt>
                <c:pt idx="3329">
                  <c:v>417</c:v>
                </c:pt>
                <c:pt idx="3330">
                  <c:v>417</c:v>
                </c:pt>
                <c:pt idx="3331">
                  <c:v>414</c:v>
                </c:pt>
                <c:pt idx="3332">
                  <c:v>421</c:v>
                </c:pt>
                <c:pt idx="3333">
                  <c:v>414</c:v>
                </c:pt>
                <c:pt idx="3334">
                  <c:v>417</c:v>
                </c:pt>
                <c:pt idx="3335">
                  <c:v>414</c:v>
                </c:pt>
                <c:pt idx="3336">
                  <c:v>414</c:v>
                </c:pt>
                <c:pt idx="3337">
                  <c:v>423</c:v>
                </c:pt>
                <c:pt idx="3338">
                  <c:v>421</c:v>
                </c:pt>
                <c:pt idx="3339">
                  <c:v>417</c:v>
                </c:pt>
                <c:pt idx="3340">
                  <c:v>414</c:v>
                </c:pt>
                <c:pt idx="3341">
                  <c:v>417</c:v>
                </c:pt>
                <c:pt idx="3342">
                  <c:v>423</c:v>
                </c:pt>
                <c:pt idx="3343">
                  <c:v>423</c:v>
                </c:pt>
                <c:pt idx="3344">
                  <c:v>409</c:v>
                </c:pt>
                <c:pt idx="3345">
                  <c:v>423</c:v>
                </c:pt>
                <c:pt idx="3346">
                  <c:v>409</c:v>
                </c:pt>
                <c:pt idx="3347">
                  <c:v>421</c:v>
                </c:pt>
                <c:pt idx="3348">
                  <c:v>438</c:v>
                </c:pt>
                <c:pt idx="3349">
                  <c:v>417</c:v>
                </c:pt>
                <c:pt idx="3350">
                  <c:v>421</c:v>
                </c:pt>
                <c:pt idx="3351">
                  <c:v>407</c:v>
                </c:pt>
                <c:pt idx="3352">
                  <c:v>417</c:v>
                </c:pt>
                <c:pt idx="3353">
                  <c:v>409</c:v>
                </c:pt>
                <c:pt idx="3354">
                  <c:v>414</c:v>
                </c:pt>
                <c:pt idx="3355">
                  <c:v>414</c:v>
                </c:pt>
                <c:pt idx="3356">
                  <c:v>409</c:v>
                </c:pt>
                <c:pt idx="3357">
                  <c:v>414</c:v>
                </c:pt>
                <c:pt idx="3358">
                  <c:v>417</c:v>
                </c:pt>
                <c:pt idx="3359">
                  <c:v>409</c:v>
                </c:pt>
                <c:pt idx="3360">
                  <c:v>417</c:v>
                </c:pt>
                <c:pt idx="3361">
                  <c:v>407</c:v>
                </c:pt>
                <c:pt idx="3362">
                  <c:v>407</c:v>
                </c:pt>
                <c:pt idx="3363">
                  <c:v>414</c:v>
                </c:pt>
                <c:pt idx="3364">
                  <c:v>403</c:v>
                </c:pt>
                <c:pt idx="3365">
                  <c:v>409</c:v>
                </c:pt>
                <c:pt idx="3366">
                  <c:v>403</c:v>
                </c:pt>
                <c:pt idx="3367">
                  <c:v>414</c:v>
                </c:pt>
                <c:pt idx="3368">
                  <c:v>400</c:v>
                </c:pt>
                <c:pt idx="3369">
                  <c:v>407</c:v>
                </c:pt>
                <c:pt idx="3370">
                  <c:v>403</c:v>
                </c:pt>
                <c:pt idx="3371">
                  <c:v>407</c:v>
                </c:pt>
                <c:pt idx="3372">
                  <c:v>414</c:v>
                </c:pt>
                <c:pt idx="3373">
                  <c:v>400</c:v>
                </c:pt>
                <c:pt idx="3374">
                  <c:v>411</c:v>
                </c:pt>
                <c:pt idx="3375">
                  <c:v>411</c:v>
                </c:pt>
                <c:pt idx="3376">
                  <c:v>416</c:v>
                </c:pt>
                <c:pt idx="3377">
                  <c:v>411</c:v>
                </c:pt>
                <c:pt idx="3378">
                  <c:v>400</c:v>
                </c:pt>
                <c:pt idx="3379">
                  <c:v>409</c:v>
                </c:pt>
                <c:pt idx="3380">
                  <c:v>416</c:v>
                </c:pt>
                <c:pt idx="3381">
                  <c:v>409</c:v>
                </c:pt>
                <c:pt idx="3382">
                  <c:v>411</c:v>
                </c:pt>
                <c:pt idx="3383">
                  <c:v>409</c:v>
                </c:pt>
                <c:pt idx="3384">
                  <c:v>409</c:v>
                </c:pt>
                <c:pt idx="3385">
                  <c:v>411</c:v>
                </c:pt>
                <c:pt idx="3386">
                  <c:v>402</c:v>
                </c:pt>
                <c:pt idx="3387">
                  <c:v>400</c:v>
                </c:pt>
                <c:pt idx="3388">
                  <c:v>400</c:v>
                </c:pt>
                <c:pt idx="3389">
                  <c:v>409</c:v>
                </c:pt>
                <c:pt idx="3390">
                  <c:v>400</c:v>
                </c:pt>
                <c:pt idx="3391">
                  <c:v>407</c:v>
                </c:pt>
                <c:pt idx="3392">
                  <c:v>400</c:v>
                </c:pt>
                <c:pt idx="3393">
                  <c:v>400</c:v>
                </c:pt>
                <c:pt idx="3394">
                  <c:v>400</c:v>
                </c:pt>
                <c:pt idx="3395">
                  <c:v>409</c:v>
                </c:pt>
                <c:pt idx="3396">
                  <c:v>400</c:v>
                </c:pt>
                <c:pt idx="3397">
                  <c:v>400</c:v>
                </c:pt>
                <c:pt idx="3398">
                  <c:v>400</c:v>
                </c:pt>
                <c:pt idx="3399">
                  <c:v>406</c:v>
                </c:pt>
                <c:pt idx="3400">
                  <c:v>403</c:v>
                </c:pt>
                <c:pt idx="3401">
                  <c:v>403</c:v>
                </c:pt>
                <c:pt idx="3402">
                  <c:v>413</c:v>
                </c:pt>
                <c:pt idx="3403">
                  <c:v>403</c:v>
                </c:pt>
                <c:pt idx="3404">
                  <c:v>400</c:v>
                </c:pt>
                <c:pt idx="3405">
                  <c:v>400</c:v>
                </c:pt>
                <c:pt idx="3406">
                  <c:v>409</c:v>
                </c:pt>
                <c:pt idx="3407">
                  <c:v>409</c:v>
                </c:pt>
                <c:pt idx="3408">
                  <c:v>400</c:v>
                </c:pt>
                <c:pt idx="3409">
                  <c:v>409</c:v>
                </c:pt>
                <c:pt idx="3410">
                  <c:v>403</c:v>
                </c:pt>
                <c:pt idx="3411">
                  <c:v>407</c:v>
                </c:pt>
                <c:pt idx="3412">
                  <c:v>407</c:v>
                </c:pt>
                <c:pt idx="3413">
                  <c:v>409</c:v>
                </c:pt>
                <c:pt idx="3414">
                  <c:v>407</c:v>
                </c:pt>
                <c:pt idx="3415">
                  <c:v>400</c:v>
                </c:pt>
                <c:pt idx="3416">
                  <c:v>406</c:v>
                </c:pt>
                <c:pt idx="3417">
                  <c:v>406</c:v>
                </c:pt>
                <c:pt idx="3418">
                  <c:v>424</c:v>
                </c:pt>
                <c:pt idx="3419">
                  <c:v>421</c:v>
                </c:pt>
                <c:pt idx="3420">
                  <c:v>402</c:v>
                </c:pt>
                <c:pt idx="3421">
                  <c:v>409</c:v>
                </c:pt>
                <c:pt idx="3422">
                  <c:v>424</c:v>
                </c:pt>
                <c:pt idx="3423">
                  <c:v>411</c:v>
                </c:pt>
                <c:pt idx="3424">
                  <c:v>411</c:v>
                </c:pt>
                <c:pt idx="3425">
                  <c:v>406</c:v>
                </c:pt>
                <c:pt idx="3426">
                  <c:v>424</c:v>
                </c:pt>
                <c:pt idx="3427">
                  <c:v>421</c:v>
                </c:pt>
                <c:pt idx="3428">
                  <c:v>418</c:v>
                </c:pt>
                <c:pt idx="3429">
                  <c:v>421</c:v>
                </c:pt>
                <c:pt idx="3430">
                  <c:v>424</c:v>
                </c:pt>
                <c:pt idx="3431">
                  <c:v>424</c:v>
                </c:pt>
                <c:pt idx="3432">
                  <c:v>409</c:v>
                </c:pt>
                <c:pt idx="3433">
                  <c:v>421</c:v>
                </c:pt>
                <c:pt idx="3434">
                  <c:v>421</c:v>
                </c:pt>
                <c:pt idx="3435">
                  <c:v>424</c:v>
                </c:pt>
                <c:pt idx="3436">
                  <c:v>424</c:v>
                </c:pt>
                <c:pt idx="3437">
                  <c:v>421</c:v>
                </c:pt>
                <c:pt idx="3438">
                  <c:v>421</c:v>
                </c:pt>
                <c:pt idx="3439">
                  <c:v>432</c:v>
                </c:pt>
                <c:pt idx="3440">
                  <c:v>432</c:v>
                </c:pt>
                <c:pt idx="3441">
                  <c:v>456</c:v>
                </c:pt>
                <c:pt idx="3442">
                  <c:v>418</c:v>
                </c:pt>
                <c:pt idx="3443">
                  <c:v>424</c:v>
                </c:pt>
                <c:pt idx="3444">
                  <c:v>427</c:v>
                </c:pt>
                <c:pt idx="3445">
                  <c:v>424</c:v>
                </c:pt>
                <c:pt idx="3446">
                  <c:v>424</c:v>
                </c:pt>
                <c:pt idx="3447">
                  <c:v>411</c:v>
                </c:pt>
                <c:pt idx="3448">
                  <c:v>424</c:v>
                </c:pt>
                <c:pt idx="3449">
                  <c:v>424</c:v>
                </c:pt>
                <c:pt idx="3450">
                  <c:v>421</c:v>
                </c:pt>
                <c:pt idx="3451">
                  <c:v>421</c:v>
                </c:pt>
                <c:pt idx="3452">
                  <c:v>421</c:v>
                </c:pt>
                <c:pt idx="3453">
                  <c:v>436</c:v>
                </c:pt>
                <c:pt idx="3454">
                  <c:v>427</c:v>
                </c:pt>
                <c:pt idx="3455">
                  <c:v>427</c:v>
                </c:pt>
                <c:pt idx="3456">
                  <c:v>424</c:v>
                </c:pt>
                <c:pt idx="3457">
                  <c:v>421</c:v>
                </c:pt>
                <c:pt idx="3458">
                  <c:v>570</c:v>
                </c:pt>
                <c:pt idx="3459">
                  <c:v>427</c:v>
                </c:pt>
                <c:pt idx="3460">
                  <c:v>424</c:v>
                </c:pt>
                <c:pt idx="3461">
                  <c:v>424</c:v>
                </c:pt>
                <c:pt idx="3462">
                  <c:v>418</c:v>
                </c:pt>
                <c:pt idx="3463">
                  <c:v>432</c:v>
                </c:pt>
                <c:pt idx="3464">
                  <c:v>444</c:v>
                </c:pt>
                <c:pt idx="3465">
                  <c:v>427</c:v>
                </c:pt>
                <c:pt idx="3466">
                  <c:v>427</c:v>
                </c:pt>
                <c:pt idx="3467">
                  <c:v>427</c:v>
                </c:pt>
                <c:pt idx="3468">
                  <c:v>427</c:v>
                </c:pt>
                <c:pt idx="3469">
                  <c:v>424</c:v>
                </c:pt>
                <c:pt idx="3470">
                  <c:v>424</c:v>
                </c:pt>
                <c:pt idx="3471">
                  <c:v>421</c:v>
                </c:pt>
                <c:pt idx="3472">
                  <c:v>427</c:v>
                </c:pt>
                <c:pt idx="3473">
                  <c:v>427</c:v>
                </c:pt>
                <c:pt idx="3474">
                  <c:v>424</c:v>
                </c:pt>
                <c:pt idx="3475">
                  <c:v>421</c:v>
                </c:pt>
                <c:pt idx="3476">
                  <c:v>432</c:v>
                </c:pt>
                <c:pt idx="3477">
                  <c:v>432</c:v>
                </c:pt>
                <c:pt idx="3478">
                  <c:v>424</c:v>
                </c:pt>
                <c:pt idx="3479">
                  <c:v>427</c:v>
                </c:pt>
                <c:pt idx="3480">
                  <c:v>427</c:v>
                </c:pt>
                <c:pt idx="3481">
                  <c:v>427</c:v>
                </c:pt>
                <c:pt idx="3482">
                  <c:v>421</c:v>
                </c:pt>
                <c:pt idx="3483">
                  <c:v>432</c:v>
                </c:pt>
                <c:pt idx="3484">
                  <c:v>427</c:v>
                </c:pt>
                <c:pt idx="3485">
                  <c:v>436</c:v>
                </c:pt>
                <c:pt idx="3486">
                  <c:v>441</c:v>
                </c:pt>
                <c:pt idx="3487">
                  <c:v>432</c:v>
                </c:pt>
                <c:pt idx="3488">
                  <c:v>436</c:v>
                </c:pt>
                <c:pt idx="3489">
                  <c:v>427</c:v>
                </c:pt>
                <c:pt idx="3490">
                  <c:v>436</c:v>
                </c:pt>
                <c:pt idx="3491">
                  <c:v>432</c:v>
                </c:pt>
                <c:pt idx="3492">
                  <c:v>427</c:v>
                </c:pt>
                <c:pt idx="3493">
                  <c:v>436</c:v>
                </c:pt>
                <c:pt idx="3494">
                  <c:v>441</c:v>
                </c:pt>
                <c:pt idx="3495">
                  <c:v>436</c:v>
                </c:pt>
                <c:pt idx="3496">
                  <c:v>441</c:v>
                </c:pt>
                <c:pt idx="3497">
                  <c:v>427</c:v>
                </c:pt>
                <c:pt idx="3498">
                  <c:v>444</c:v>
                </c:pt>
                <c:pt idx="3499">
                  <c:v>446</c:v>
                </c:pt>
                <c:pt idx="3500">
                  <c:v>436</c:v>
                </c:pt>
                <c:pt idx="3501">
                  <c:v>436</c:v>
                </c:pt>
                <c:pt idx="3502">
                  <c:v>432</c:v>
                </c:pt>
                <c:pt idx="3503">
                  <c:v>441</c:v>
                </c:pt>
                <c:pt idx="3504">
                  <c:v>432</c:v>
                </c:pt>
                <c:pt idx="3505">
                  <c:v>441</c:v>
                </c:pt>
                <c:pt idx="3506">
                  <c:v>444</c:v>
                </c:pt>
                <c:pt idx="3507">
                  <c:v>446</c:v>
                </c:pt>
                <c:pt idx="3508">
                  <c:v>444</c:v>
                </c:pt>
                <c:pt idx="3509">
                  <c:v>436</c:v>
                </c:pt>
                <c:pt idx="3510">
                  <c:v>444</c:v>
                </c:pt>
                <c:pt idx="3511">
                  <c:v>444</c:v>
                </c:pt>
                <c:pt idx="3512">
                  <c:v>444</c:v>
                </c:pt>
                <c:pt idx="3513">
                  <c:v>441</c:v>
                </c:pt>
                <c:pt idx="3514">
                  <c:v>446</c:v>
                </c:pt>
                <c:pt idx="3515">
                  <c:v>441</c:v>
                </c:pt>
                <c:pt idx="3516">
                  <c:v>444</c:v>
                </c:pt>
                <c:pt idx="3517">
                  <c:v>446</c:v>
                </c:pt>
                <c:pt idx="3518">
                  <c:v>444</c:v>
                </c:pt>
                <c:pt idx="3519">
                  <c:v>444</c:v>
                </c:pt>
                <c:pt idx="3520">
                  <c:v>456</c:v>
                </c:pt>
                <c:pt idx="3521">
                  <c:v>444</c:v>
                </c:pt>
                <c:pt idx="3522">
                  <c:v>451</c:v>
                </c:pt>
                <c:pt idx="3523">
                  <c:v>451</c:v>
                </c:pt>
                <c:pt idx="3524">
                  <c:v>451</c:v>
                </c:pt>
                <c:pt idx="3525">
                  <c:v>456</c:v>
                </c:pt>
                <c:pt idx="3526">
                  <c:v>436</c:v>
                </c:pt>
                <c:pt idx="3527">
                  <c:v>446</c:v>
                </c:pt>
                <c:pt idx="3528">
                  <c:v>444</c:v>
                </c:pt>
                <c:pt idx="3529">
                  <c:v>451</c:v>
                </c:pt>
                <c:pt idx="3530">
                  <c:v>451</c:v>
                </c:pt>
                <c:pt idx="3531">
                  <c:v>451</c:v>
                </c:pt>
                <c:pt idx="3532">
                  <c:v>444</c:v>
                </c:pt>
                <c:pt idx="3533">
                  <c:v>451</c:v>
                </c:pt>
                <c:pt idx="3534">
                  <c:v>463</c:v>
                </c:pt>
                <c:pt idx="3535">
                  <c:v>451</c:v>
                </c:pt>
                <c:pt idx="3536">
                  <c:v>451</c:v>
                </c:pt>
                <c:pt idx="3537">
                  <c:v>451</c:v>
                </c:pt>
                <c:pt idx="3538">
                  <c:v>451</c:v>
                </c:pt>
                <c:pt idx="3539">
                  <c:v>446</c:v>
                </c:pt>
                <c:pt idx="3540">
                  <c:v>451</c:v>
                </c:pt>
                <c:pt idx="3541">
                  <c:v>451</c:v>
                </c:pt>
                <c:pt idx="3542">
                  <c:v>460</c:v>
                </c:pt>
                <c:pt idx="3543">
                  <c:v>451</c:v>
                </c:pt>
                <c:pt idx="3544">
                  <c:v>460</c:v>
                </c:pt>
                <c:pt idx="3545">
                  <c:v>456</c:v>
                </c:pt>
                <c:pt idx="3546">
                  <c:v>456</c:v>
                </c:pt>
                <c:pt idx="3547">
                  <c:v>456</c:v>
                </c:pt>
                <c:pt idx="3548">
                  <c:v>456</c:v>
                </c:pt>
                <c:pt idx="3549">
                  <c:v>463</c:v>
                </c:pt>
                <c:pt idx="3550">
                  <c:v>463</c:v>
                </c:pt>
                <c:pt idx="3551">
                  <c:v>460</c:v>
                </c:pt>
                <c:pt idx="3552">
                  <c:v>456</c:v>
                </c:pt>
                <c:pt idx="3553">
                  <c:v>465</c:v>
                </c:pt>
                <c:pt idx="3554">
                  <c:v>463</c:v>
                </c:pt>
                <c:pt idx="3555">
                  <c:v>465</c:v>
                </c:pt>
                <c:pt idx="3556">
                  <c:v>441</c:v>
                </c:pt>
                <c:pt idx="3557">
                  <c:v>472</c:v>
                </c:pt>
                <c:pt idx="3558">
                  <c:v>463</c:v>
                </c:pt>
                <c:pt idx="3559">
                  <c:v>460</c:v>
                </c:pt>
                <c:pt idx="3560">
                  <c:v>460</c:v>
                </c:pt>
                <c:pt idx="3561">
                  <c:v>451</c:v>
                </c:pt>
                <c:pt idx="3562">
                  <c:v>460</c:v>
                </c:pt>
                <c:pt idx="3563">
                  <c:v>472</c:v>
                </c:pt>
                <c:pt idx="3564">
                  <c:v>465</c:v>
                </c:pt>
                <c:pt idx="3565">
                  <c:v>456</c:v>
                </c:pt>
                <c:pt idx="3566">
                  <c:v>463</c:v>
                </c:pt>
                <c:pt idx="3567">
                  <c:v>463</c:v>
                </c:pt>
                <c:pt idx="3568">
                  <c:v>463</c:v>
                </c:pt>
                <c:pt idx="3569">
                  <c:v>478</c:v>
                </c:pt>
                <c:pt idx="3570">
                  <c:v>463</c:v>
                </c:pt>
                <c:pt idx="3571">
                  <c:v>463</c:v>
                </c:pt>
                <c:pt idx="3572">
                  <c:v>460</c:v>
                </c:pt>
                <c:pt idx="3573">
                  <c:v>465</c:v>
                </c:pt>
                <c:pt idx="3574">
                  <c:v>463</c:v>
                </c:pt>
                <c:pt idx="3575">
                  <c:v>463</c:v>
                </c:pt>
                <c:pt idx="3576">
                  <c:v>446</c:v>
                </c:pt>
                <c:pt idx="3577">
                  <c:v>472</c:v>
                </c:pt>
                <c:pt idx="3578">
                  <c:v>465</c:v>
                </c:pt>
                <c:pt idx="3579">
                  <c:v>463</c:v>
                </c:pt>
                <c:pt idx="3580">
                  <c:v>465</c:v>
                </c:pt>
                <c:pt idx="3581">
                  <c:v>460</c:v>
                </c:pt>
                <c:pt idx="3582">
                  <c:v>463</c:v>
                </c:pt>
                <c:pt idx="3583">
                  <c:v>451</c:v>
                </c:pt>
                <c:pt idx="3584">
                  <c:v>482</c:v>
                </c:pt>
                <c:pt idx="3585">
                  <c:v>465</c:v>
                </c:pt>
                <c:pt idx="3586">
                  <c:v>463</c:v>
                </c:pt>
                <c:pt idx="3587">
                  <c:v>463</c:v>
                </c:pt>
                <c:pt idx="3588">
                  <c:v>463</c:v>
                </c:pt>
                <c:pt idx="3589">
                  <c:v>465</c:v>
                </c:pt>
                <c:pt idx="3590">
                  <c:v>482</c:v>
                </c:pt>
                <c:pt idx="3591">
                  <c:v>472</c:v>
                </c:pt>
                <c:pt idx="3592">
                  <c:v>482</c:v>
                </c:pt>
                <c:pt idx="3593">
                  <c:v>460</c:v>
                </c:pt>
                <c:pt idx="3594">
                  <c:v>465</c:v>
                </c:pt>
                <c:pt idx="3595">
                  <c:v>472</c:v>
                </c:pt>
                <c:pt idx="3596">
                  <c:v>463</c:v>
                </c:pt>
                <c:pt idx="3597">
                  <c:v>472</c:v>
                </c:pt>
                <c:pt idx="3598">
                  <c:v>460</c:v>
                </c:pt>
                <c:pt idx="3599">
                  <c:v>472</c:v>
                </c:pt>
                <c:pt idx="3600">
                  <c:v>472</c:v>
                </c:pt>
                <c:pt idx="3601">
                  <c:v>478</c:v>
                </c:pt>
                <c:pt idx="3602">
                  <c:v>463</c:v>
                </c:pt>
                <c:pt idx="3603">
                  <c:v>460</c:v>
                </c:pt>
                <c:pt idx="3604">
                  <c:v>488</c:v>
                </c:pt>
                <c:pt idx="3605">
                  <c:v>465</c:v>
                </c:pt>
                <c:pt idx="3606">
                  <c:v>472</c:v>
                </c:pt>
                <c:pt idx="3607">
                  <c:v>465</c:v>
                </c:pt>
                <c:pt idx="3608">
                  <c:v>465</c:v>
                </c:pt>
                <c:pt idx="3609">
                  <c:v>472</c:v>
                </c:pt>
                <c:pt idx="3610">
                  <c:v>472</c:v>
                </c:pt>
                <c:pt idx="3611">
                  <c:v>472</c:v>
                </c:pt>
                <c:pt idx="3612">
                  <c:v>472</c:v>
                </c:pt>
                <c:pt idx="3613">
                  <c:v>451</c:v>
                </c:pt>
                <c:pt idx="3614">
                  <c:v>478</c:v>
                </c:pt>
                <c:pt idx="3615">
                  <c:v>472</c:v>
                </c:pt>
                <c:pt idx="3616">
                  <c:v>478</c:v>
                </c:pt>
                <c:pt idx="3617">
                  <c:v>478</c:v>
                </c:pt>
                <c:pt idx="3618">
                  <c:v>465</c:v>
                </c:pt>
                <c:pt idx="3619">
                  <c:v>465</c:v>
                </c:pt>
                <c:pt idx="3620">
                  <c:v>472</c:v>
                </c:pt>
                <c:pt idx="3621">
                  <c:v>478</c:v>
                </c:pt>
                <c:pt idx="3622">
                  <c:v>463</c:v>
                </c:pt>
                <c:pt idx="3623">
                  <c:v>463</c:v>
                </c:pt>
                <c:pt idx="3624">
                  <c:v>465</c:v>
                </c:pt>
                <c:pt idx="3625">
                  <c:v>478</c:v>
                </c:pt>
                <c:pt idx="3626">
                  <c:v>465</c:v>
                </c:pt>
                <c:pt idx="3627">
                  <c:v>488</c:v>
                </c:pt>
                <c:pt idx="3628">
                  <c:v>465</c:v>
                </c:pt>
                <c:pt idx="3629">
                  <c:v>460</c:v>
                </c:pt>
                <c:pt idx="3630">
                  <c:v>472</c:v>
                </c:pt>
                <c:pt idx="3631">
                  <c:v>465</c:v>
                </c:pt>
                <c:pt idx="3632">
                  <c:v>478</c:v>
                </c:pt>
                <c:pt idx="3633">
                  <c:v>463</c:v>
                </c:pt>
                <c:pt idx="3634">
                  <c:v>472</c:v>
                </c:pt>
                <c:pt idx="3635">
                  <c:v>465</c:v>
                </c:pt>
                <c:pt idx="3636">
                  <c:v>472</c:v>
                </c:pt>
                <c:pt idx="3637">
                  <c:v>478</c:v>
                </c:pt>
                <c:pt idx="3638">
                  <c:v>478</c:v>
                </c:pt>
                <c:pt idx="3639">
                  <c:v>478</c:v>
                </c:pt>
                <c:pt idx="3640">
                  <c:v>463</c:v>
                </c:pt>
                <c:pt idx="3641">
                  <c:v>478</c:v>
                </c:pt>
                <c:pt idx="3642">
                  <c:v>465</c:v>
                </c:pt>
                <c:pt idx="3643">
                  <c:v>465</c:v>
                </c:pt>
                <c:pt idx="3644">
                  <c:v>465</c:v>
                </c:pt>
                <c:pt idx="3645">
                  <c:v>456</c:v>
                </c:pt>
                <c:pt idx="3646">
                  <c:v>463</c:v>
                </c:pt>
                <c:pt idx="3647">
                  <c:v>478</c:v>
                </c:pt>
                <c:pt idx="3648">
                  <c:v>478</c:v>
                </c:pt>
                <c:pt idx="3649">
                  <c:v>472</c:v>
                </c:pt>
                <c:pt idx="3650">
                  <c:v>460</c:v>
                </c:pt>
                <c:pt idx="3651">
                  <c:v>478</c:v>
                </c:pt>
                <c:pt idx="3652">
                  <c:v>478</c:v>
                </c:pt>
                <c:pt idx="3653">
                  <c:v>465</c:v>
                </c:pt>
                <c:pt idx="3654">
                  <c:v>472</c:v>
                </c:pt>
                <c:pt idx="3655">
                  <c:v>456</c:v>
                </c:pt>
                <c:pt idx="3656">
                  <c:v>478</c:v>
                </c:pt>
                <c:pt idx="3657">
                  <c:v>472</c:v>
                </c:pt>
                <c:pt idx="3658">
                  <c:v>472</c:v>
                </c:pt>
                <c:pt idx="3659">
                  <c:v>465</c:v>
                </c:pt>
                <c:pt idx="3660">
                  <c:v>465</c:v>
                </c:pt>
                <c:pt idx="3661">
                  <c:v>478</c:v>
                </c:pt>
                <c:pt idx="3662">
                  <c:v>503</c:v>
                </c:pt>
                <c:pt idx="3663">
                  <c:v>472</c:v>
                </c:pt>
                <c:pt idx="3664">
                  <c:v>478</c:v>
                </c:pt>
                <c:pt idx="3665">
                  <c:v>465</c:v>
                </c:pt>
                <c:pt idx="3666">
                  <c:v>472</c:v>
                </c:pt>
                <c:pt idx="3667">
                  <c:v>482</c:v>
                </c:pt>
                <c:pt idx="3668">
                  <c:v>478</c:v>
                </c:pt>
                <c:pt idx="3669">
                  <c:v>482</c:v>
                </c:pt>
                <c:pt idx="3670">
                  <c:v>463</c:v>
                </c:pt>
                <c:pt idx="3671">
                  <c:v>472</c:v>
                </c:pt>
                <c:pt idx="3672">
                  <c:v>472</c:v>
                </c:pt>
                <c:pt idx="3673">
                  <c:v>482</c:v>
                </c:pt>
                <c:pt idx="3674">
                  <c:v>495</c:v>
                </c:pt>
                <c:pt idx="3675">
                  <c:v>478</c:v>
                </c:pt>
                <c:pt idx="3676">
                  <c:v>472</c:v>
                </c:pt>
                <c:pt idx="3677">
                  <c:v>463</c:v>
                </c:pt>
                <c:pt idx="3678">
                  <c:v>482</c:v>
                </c:pt>
                <c:pt idx="3679">
                  <c:v>478</c:v>
                </c:pt>
                <c:pt idx="3680">
                  <c:v>482</c:v>
                </c:pt>
                <c:pt idx="3681">
                  <c:v>482</c:v>
                </c:pt>
                <c:pt idx="3682">
                  <c:v>465</c:v>
                </c:pt>
                <c:pt idx="3683">
                  <c:v>478</c:v>
                </c:pt>
                <c:pt idx="3684">
                  <c:v>486</c:v>
                </c:pt>
                <c:pt idx="3685">
                  <c:v>478</c:v>
                </c:pt>
                <c:pt idx="3686">
                  <c:v>482</c:v>
                </c:pt>
                <c:pt idx="3687">
                  <c:v>463</c:v>
                </c:pt>
                <c:pt idx="3688">
                  <c:v>465</c:v>
                </c:pt>
                <c:pt idx="3689">
                  <c:v>478</c:v>
                </c:pt>
                <c:pt idx="3690">
                  <c:v>478</c:v>
                </c:pt>
                <c:pt idx="3691">
                  <c:v>472</c:v>
                </c:pt>
                <c:pt idx="3692">
                  <c:v>460</c:v>
                </c:pt>
                <c:pt idx="3693">
                  <c:v>463</c:v>
                </c:pt>
                <c:pt idx="3694">
                  <c:v>465</c:v>
                </c:pt>
                <c:pt idx="3695">
                  <c:v>478</c:v>
                </c:pt>
                <c:pt idx="3696">
                  <c:v>460</c:v>
                </c:pt>
                <c:pt idx="3697">
                  <c:v>482</c:v>
                </c:pt>
                <c:pt idx="3698">
                  <c:v>465</c:v>
                </c:pt>
                <c:pt idx="3699">
                  <c:v>460</c:v>
                </c:pt>
                <c:pt idx="3700">
                  <c:v>465</c:v>
                </c:pt>
                <c:pt idx="3701">
                  <c:v>460</c:v>
                </c:pt>
                <c:pt idx="3702">
                  <c:v>451</c:v>
                </c:pt>
                <c:pt idx="3703">
                  <c:v>456</c:v>
                </c:pt>
                <c:pt idx="3704">
                  <c:v>460</c:v>
                </c:pt>
                <c:pt idx="3705">
                  <c:v>463</c:v>
                </c:pt>
                <c:pt idx="3706">
                  <c:v>456</c:v>
                </c:pt>
                <c:pt idx="3707">
                  <c:v>436</c:v>
                </c:pt>
                <c:pt idx="3708">
                  <c:v>451</c:v>
                </c:pt>
                <c:pt idx="3709">
                  <c:v>456</c:v>
                </c:pt>
                <c:pt idx="3710">
                  <c:v>444</c:v>
                </c:pt>
                <c:pt idx="3711">
                  <c:v>451</c:v>
                </c:pt>
                <c:pt idx="3712">
                  <c:v>436</c:v>
                </c:pt>
                <c:pt idx="3713">
                  <c:v>446</c:v>
                </c:pt>
                <c:pt idx="3714">
                  <c:v>446</c:v>
                </c:pt>
                <c:pt idx="3715">
                  <c:v>456</c:v>
                </c:pt>
                <c:pt idx="3716">
                  <c:v>446</c:v>
                </c:pt>
                <c:pt idx="3717">
                  <c:v>441</c:v>
                </c:pt>
                <c:pt idx="3718">
                  <c:v>446</c:v>
                </c:pt>
                <c:pt idx="3719">
                  <c:v>444</c:v>
                </c:pt>
                <c:pt idx="3720">
                  <c:v>441</c:v>
                </c:pt>
                <c:pt idx="3721">
                  <c:v>446</c:v>
                </c:pt>
                <c:pt idx="3722">
                  <c:v>432</c:v>
                </c:pt>
                <c:pt idx="3723">
                  <c:v>436</c:v>
                </c:pt>
                <c:pt idx="3724">
                  <c:v>444</c:v>
                </c:pt>
                <c:pt idx="3725">
                  <c:v>441</c:v>
                </c:pt>
                <c:pt idx="3726">
                  <c:v>446</c:v>
                </c:pt>
                <c:pt idx="3727">
                  <c:v>432</c:v>
                </c:pt>
                <c:pt idx="3728">
                  <c:v>441</c:v>
                </c:pt>
                <c:pt idx="3729">
                  <c:v>436</c:v>
                </c:pt>
                <c:pt idx="3730">
                  <c:v>446</c:v>
                </c:pt>
                <c:pt idx="3731">
                  <c:v>446</c:v>
                </c:pt>
                <c:pt idx="3732">
                  <c:v>451</c:v>
                </c:pt>
                <c:pt idx="3733">
                  <c:v>441</c:v>
                </c:pt>
                <c:pt idx="3734">
                  <c:v>444</c:v>
                </c:pt>
                <c:pt idx="3735">
                  <c:v>451</c:v>
                </c:pt>
                <c:pt idx="3736">
                  <c:v>446</c:v>
                </c:pt>
                <c:pt idx="3737">
                  <c:v>441</c:v>
                </c:pt>
                <c:pt idx="3738">
                  <c:v>444</c:v>
                </c:pt>
                <c:pt idx="3739">
                  <c:v>446</c:v>
                </c:pt>
                <c:pt idx="3740">
                  <c:v>444</c:v>
                </c:pt>
                <c:pt idx="3741">
                  <c:v>456</c:v>
                </c:pt>
                <c:pt idx="3742">
                  <c:v>444</c:v>
                </c:pt>
                <c:pt idx="3743">
                  <c:v>446</c:v>
                </c:pt>
                <c:pt idx="3744">
                  <c:v>446</c:v>
                </c:pt>
                <c:pt idx="3745">
                  <c:v>451</c:v>
                </c:pt>
                <c:pt idx="3746">
                  <c:v>446</c:v>
                </c:pt>
                <c:pt idx="3747">
                  <c:v>444</c:v>
                </c:pt>
                <c:pt idx="3748">
                  <c:v>451</c:v>
                </c:pt>
                <c:pt idx="3749">
                  <c:v>444</c:v>
                </c:pt>
                <c:pt idx="3750">
                  <c:v>456</c:v>
                </c:pt>
                <c:pt idx="3751">
                  <c:v>446</c:v>
                </c:pt>
                <c:pt idx="3752">
                  <c:v>451</c:v>
                </c:pt>
                <c:pt idx="3753">
                  <c:v>444</c:v>
                </c:pt>
                <c:pt idx="3754">
                  <c:v>444</c:v>
                </c:pt>
                <c:pt idx="3755">
                  <c:v>446</c:v>
                </c:pt>
                <c:pt idx="3756">
                  <c:v>446</c:v>
                </c:pt>
                <c:pt idx="3757">
                  <c:v>444</c:v>
                </c:pt>
                <c:pt idx="3758">
                  <c:v>444</c:v>
                </c:pt>
                <c:pt idx="3759">
                  <c:v>436</c:v>
                </c:pt>
                <c:pt idx="3760">
                  <c:v>446</c:v>
                </c:pt>
                <c:pt idx="3761">
                  <c:v>456</c:v>
                </c:pt>
                <c:pt idx="3762">
                  <c:v>444</c:v>
                </c:pt>
                <c:pt idx="3763">
                  <c:v>444</c:v>
                </c:pt>
                <c:pt idx="3764">
                  <c:v>436</c:v>
                </c:pt>
                <c:pt idx="3765">
                  <c:v>451</c:v>
                </c:pt>
                <c:pt idx="3766">
                  <c:v>446</c:v>
                </c:pt>
                <c:pt idx="3767">
                  <c:v>456</c:v>
                </c:pt>
                <c:pt idx="3768">
                  <c:v>444</c:v>
                </c:pt>
                <c:pt idx="3769">
                  <c:v>446</c:v>
                </c:pt>
                <c:pt idx="3770">
                  <c:v>451</c:v>
                </c:pt>
                <c:pt idx="3771">
                  <c:v>441</c:v>
                </c:pt>
                <c:pt idx="3772">
                  <c:v>451</c:v>
                </c:pt>
                <c:pt idx="3773">
                  <c:v>441</c:v>
                </c:pt>
                <c:pt idx="3774">
                  <c:v>444</c:v>
                </c:pt>
                <c:pt idx="3775">
                  <c:v>441</c:v>
                </c:pt>
                <c:pt idx="3776">
                  <c:v>444</c:v>
                </c:pt>
                <c:pt idx="3777">
                  <c:v>441</c:v>
                </c:pt>
                <c:pt idx="3778">
                  <c:v>446</c:v>
                </c:pt>
                <c:pt idx="3779">
                  <c:v>444</c:v>
                </c:pt>
                <c:pt idx="3780">
                  <c:v>436</c:v>
                </c:pt>
                <c:pt idx="3781">
                  <c:v>444</c:v>
                </c:pt>
                <c:pt idx="3782">
                  <c:v>446</c:v>
                </c:pt>
                <c:pt idx="3783">
                  <c:v>444</c:v>
                </c:pt>
                <c:pt idx="3784">
                  <c:v>432</c:v>
                </c:pt>
                <c:pt idx="3785">
                  <c:v>446</c:v>
                </c:pt>
                <c:pt idx="3786">
                  <c:v>436</c:v>
                </c:pt>
                <c:pt idx="3787">
                  <c:v>441</c:v>
                </c:pt>
                <c:pt idx="3788">
                  <c:v>424</c:v>
                </c:pt>
                <c:pt idx="3789">
                  <c:v>444</c:v>
                </c:pt>
                <c:pt idx="3790">
                  <c:v>441</c:v>
                </c:pt>
                <c:pt idx="3791">
                  <c:v>441</c:v>
                </c:pt>
                <c:pt idx="3792">
                  <c:v>446</c:v>
                </c:pt>
                <c:pt idx="3793">
                  <c:v>432</c:v>
                </c:pt>
                <c:pt idx="3794">
                  <c:v>441</c:v>
                </c:pt>
                <c:pt idx="3795">
                  <c:v>441</c:v>
                </c:pt>
                <c:pt idx="3796">
                  <c:v>446</c:v>
                </c:pt>
                <c:pt idx="3797">
                  <c:v>441</c:v>
                </c:pt>
                <c:pt idx="3798">
                  <c:v>432</c:v>
                </c:pt>
                <c:pt idx="3799">
                  <c:v>441</c:v>
                </c:pt>
                <c:pt idx="3800">
                  <c:v>441</c:v>
                </c:pt>
                <c:pt idx="3801">
                  <c:v>441</c:v>
                </c:pt>
                <c:pt idx="3802">
                  <c:v>451</c:v>
                </c:pt>
                <c:pt idx="3803">
                  <c:v>424</c:v>
                </c:pt>
                <c:pt idx="3804">
                  <c:v>427</c:v>
                </c:pt>
                <c:pt idx="3805">
                  <c:v>436</c:v>
                </c:pt>
                <c:pt idx="3806">
                  <c:v>427</c:v>
                </c:pt>
                <c:pt idx="3807">
                  <c:v>436</c:v>
                </c:pt>
                <c:pt idx="3808">
                  <c:v>421</c:v>
                </c:pt>
                <c:pt idx="3809">
                  <c:v>432</c:v>
                </c:pt>
                <c:pt idx="3810">
                  <c:v>427</c:v>
                </c:pt>
                <c:pt idx="3811">
                  <c:v>441</c:v>
                </c:pt>
                <c:pt idx="3812">
                  <c:v>436</c:v>
                </c:pt>
                <c:pt idx="3813">
                  <c:v>432</c:v>
                </c:pt>
                <c:pt idx="3814">
                  <c:v>432</c:v>
                </c:pt>
                <c:pt idx="3815">
                  <c:v>432</c:v>
                </c:pt>
                <c:pt idx="3816">
                  <c:v>436</c:v>
                </c:pt>
                <c:pt idx="3817">
                  <c:v>427</c:v>
                </c:pt>
                <c:pt idx="3818">
                  <c:v>432</c:v>
                </c:pt>
                <c:pt idx="3819">
                  <c:v>427</c:v>
                </c:pt>
                <c:pt idx="3820">
                  <c:v>427</c:v>
                </c:pt>
                <c:pt idx="3821">
                  <c:v>424</c:v>
                </c:pt>
                <c:pt idx="3822">
                  <c:v>432</c:v>
                </c:pt>
                <c:pt idx="3823">
                  <c:v>427</c:v>
                </c:pt>
                <c:pt idx="3824">
                  <c:v>436</c:v>
                </c:pt>
                <c:pt idx="3825">
                  <c:v>444</c:v>
                </c:pt>
                <c:pt idx="3826">
                  <c:v>427</c:v>
                </c:pt>
                <c:pt idx="3827">
                  <c:v>432</c:v>
                </c:pt>
                <c:pt idx="3828">
                  <c:v>427</c:v>
                </c:pt>
                <c:pt idx="3829">
                  <c:v>432</c:v>
                </c:pt>
                <c:pt idx="3830">
                  <c:v>418</c:v>
                </c:pt>
                <c:pt idx="3831">
                  <c:v>424</c:v>
                </c:pt>
                <c:pt idx="3832">
                  <c:v>432</c:v>
                </c:pt>
                <c:pt idx="3833">
                  <c:v>436</c:v>
                </c:pt>
                <c:pt idx="3834">
                  <c:v>424</c:v>
                </c:pt>
                <c:pt idx="3835">
                  <c:v>424</c:v>
                </c:pt>
                <c:pt idx="3836">
                  <c:v>432</c:v>
                </c:pt>
                <c:pt idx="3837">
                  <c:v>436</c:v>
                </c:pt>
                <c:pt idx="3838">
                  <c:v>432</c:v>
                </c:pt>
                <c:pt idx="3839">
                  <c:v>427</c:v>
                </c:pt>
                <c:pt idx="3840">
                  <c:v>427</c:v>
                </c:pt>
                <c:pt idx="3841">
                  <c:v>427</c:v>
                </c:pt>
                <c:pt idx="3842">
                  <c:v>432</c:v>
                </c:pt>
                <c:pt idx="3843">
                  <c:v>427</c:v>
                </c:pt>
                <c:pt idx="3844">
                  <c:v>427</c:v>
                </c:pt>
                <c:pt idx="3845">
                  <c:v>418</c:v>
                </c:pt>
                <c:pt idx="3846">
                  <c:v>427</c:v>
                </c:pt>
                <c:pt idx="3847">
                  <c:v>409</c:v>
                </c:pt>
                <c:pt idx="3848">
                  <c:v>446</c:v>
                </c:pt>
                <c:pt idx="3849">
                  <c:v>427</c:v>
                </c:pt>
                <c:pt idx="3850">
                  <c:v>421</c:v>
                </c:pt>
                <c:pt idx="3851">
                  <c:v>421</c:v>
                </c:pt>
                <c:pt idx="3852">
                  <c:v>411</c:v>
                </c:pt>
                <c:pt idx="3853">
                  <c:v>427</c:v>
                </c:pt>
                <c:pt idx="3854">
                  <c:v>424</c:v>
                </c:pt>
                <c:pt idx="3855">
                  <c:v>421</c:v>
                </c:pt>
                <c:pt idx="3856">
                  <c:v>424</c:v>
                </c:pt>
                <c:pt idx="3857">
                  <c:v>424</c:v>
                </c:pt>
                <c:pt idx="3858">
                  <c:v>421</c:v>
                </c:pt>
                <c:pt idx="3859">
                  <c:v>432</c:v>
                </c:pt>
                <c:pt idx="3860">
                  <c:v>432</c:v>
                </c:pt>
                <c:pt idx="3861">
                  <c:v>421</c:v>
                </c:pt>
                <c:pt idx="3862">
                  <c:v>424</c:v>
                </c:pt>
                <c:pt idx="3863">
                  <c:v>424</c:v>
                </c:pt>
                <c:pt idx="3864">
                  <c:v>418</c:v>
                </c:pt>
                <c:pt idx="3865">
                  <c:v>424</c:v>
                </c:pt>
                <c:pt idx="3866">
                  <c:v>421</c:v>
                </c:pt>
                <c:pt idx="3867">
                  <c:v>421</c:v>
                </c:pt>
                <c:pt idx="3868">
                  <c:v>427</c:v>
                </c:pt>
                <c:pt idx="3869">
                  <c:v>411</c:v>
                </c:pt>
                <c:pt idx="3870">
                  <c:v>424</c:v>
                </c:pt>
                <c:pt idx="3871">
                  <c:v>418</c:v>
                </c:pt>
                <c:pt idx="3872">
                  <c:v>421</c:v>
                </c:pt>
                <c:pt idx="3873">
                  <c:v>424</c:v>
                </c:pt>
                <c:pt idx="3874">
                  <c:v>409</c:v>
                </c:pt>
                <c:pt idx="3875">
                  <c:v>418</c:v>
                </c:pt>
                <c:pt idx="3876">
                  <c:v>418</c:v>
                </c:pt>
                <c:pt idx="3877">
                  <c:v>427</c:v>
                </c:pt>
                <c:pt idx="3878">
                  <c:v>421</c:v>
                </c:pt>
                <c:pt idx="3879">
                  <c:v>409</c:v>
                </c:pt>
                <c:pt idx="3880">
                  <c:v>418</c:v>
                </c:pt>
                <c:pt idx="3881">
                  <c:v>421</c:v>
                </c:pt>
                <c:pt idx="3882">
                  <c:v>421</c:v>
                </c:pt>
                <c:pt idx="3883">
                  <c:v>432</c:v>
                </c:pt>
                <c:pt idx="3884">
                  <c:v>418</c:v>
                </c:pt>
                <c:pt idx="3885">
                  <c:v>409</c:v>
                </c:pt>
                <c:pt idx="3886">
                  <c:v>424</c:v>
                </c:pt>
                <c:pt idx="3887">
                  <c:v>421</c:v>
                </c:pt>
                <c:pt idx="3888">
                  <c:v>421</c:v>
                </c:pt>
                <c:pt idx="3889">
                  <c:v>406</c:v>
                </c:pt>
                <c:pt idx="3890">
                  <c:v>418</c:v>
                </c:pt>
                <c:pt idx="3891">
                  <c:v>406</c:v>
                </c:pt>
                <c:pt idx="3892">
                  <c:v>411</c:v>
                </c:pt>
                <c:pt idx="3893">
                  <c:v>402</c:v>
                </c:pt>
                <c:pt idx="3894">
                  <c:v>406</c:v>
                </c:pt>
                <c:pt idx="3895">
                  <c:v>421</c:v>
                </c:pt>
                <c:pt idx="3896">
                  <c:v>406</c:v>
                </c:pt>
                <c:pt idx="3897">
                  <c:v>411</c:v>
                </c:pt>
                <c:pt idx="3898">
                  <c:v>406</c:v>
                </c:pt>
                <c:pt idx="3899">
                  <c:v>409</c:v>
                </c:pt>
                <c:pt idx="3900">
                  <c:v>409</c:v>
                </c:pt>
                <c:pt idx="3901">
                  <c:v>406</c:v>
                </c:pt>
                <c:pt idx="3902">
                  <c:v>409</c:v>
                </c:pt>
                <c:pt idx="3903">
                  <c:v>421</c:v>
                </c:pt>
                <c:pt idx="3904">
                  <c:v>418</c:v>
                </c:pt>
                <c:pt idx="3905">
                  <c:v>418</c:v>
                </c:pt>
                <c:pt idx="3906">
                  <c:v>400</c:v>
                </c:pt>
                <c:pt idx="3907">
                  <c:v>422</c:v>
                </c:pt>
                <c:pt idx="3908">
                  <c:v>422</c:v>
                </c:pt>
                <c:pt idx="3909">
                  <c:v>415</c:v>
                </c:pt>
                <c:pt idx="3910">
                  <c:v>422</c:v>
                </c:pt>
                <c:pt idx="3911">
                  <c:v>409</c:v>
                </c:pt>
                <c:pt idx="3912">
                  <c:v>422</c:v>
                </c:pt>
                <c:pt idx="3913">
                  <c:v>415</c:v>
                </c:pt>
                <c:pt idx="3914">
                  <c:v>422</c:v>
                </c:pt>
                <c:pt idx="3915">
                  <c:v>413</c:v>
                </c:pt>
                <c:pt idx="3916">
                  <c:v>409</c:v>
                </c:pt>
                <c:pt idx="3917">
                  <c:v>422</c:v>
                </c:pt>
                <c:pt idx="3918">
                  <c:v>433</c:v>
                </c:pt>
                <c:pt idx="3919">
                  <c:v>422</c:v>
                </c:pt>
                <c:pt idx="3920">
                  <c:v>415</c:v>
                </c:pt>
                <c:pt idx="3921">
                  <c:v>415</c:v>
                </c:pt>
                <c:pt idx="3922">
                  <c:v>415</c:v>
                </c:pt>
                <c:pt idx="3923">
                  <c:v>415</c:v>
                </c:pt>
                <c:pt idx="3924">
                  <c:v>413</c:v>
                </c:pt>
                <c:pt idx="3925">
                  <c:v>424</c:v>
                </c:pt>
                <c:pt idx="3926">
                  <c:v>413</c:v>
                </c:pt>
                <c:pt idx="3927">
                  <c:v>415</c:v>
                </c:pt>
                <c:pt idx="3928">
                  <c:v>413</c:v>
                </c:pt>
                <c:pt idx="3929">
                  <c:v>422</c:v>
                </c:pt>
                <c:pt idx="3930">
                  <c:v>424</c:v>
                </c:pt>
                <c:pt idx="3931">
                  <c:v>413</c:v>
                </c:pt>
                <c:pt idx="3932">
                  <c:v>413</c:v>
                </c:pt>
                <c:pt idx="3933">
                  <c:v>403</c:v>
                </c:pt>
                <c:pt idx="3934">
                  <c:v>415</c:v>
                </c:pt>
                <c:pt idx="3935">
                  <c:v>409</c:v>
                </c:pt>
                <c:pt idx="3936">
                  <c:v>409</c:v>
                </c:pt>
                <c:pt idx="3937">
                  <c:v>415</c:v>
                </c:pt>
                <c:pt idx="3938">
                  <c:v>415</c:v>
                </c:pt>
                <c:pt idx="3939">
                  <c:v>415</c:v>
                </c:pt>
                <c:pt idx="3940">
                  <c:v>422</c:v>
                </c:pt>
                <c:pt idx="3941">
                  <c:v>433</c:v>
                </c:pt>
                <c:pt idx="3942">
                  <c:v>409</c:v>
                </c:pt>
                <c:pt idx="3943">
                  <c:v>409</c:v>
                </c:pt>
                <c:pt idx="3944">
                  <c:v>415</c:v>
                </c:pt>
                <c:pt idx="3945">
                  <c:v>422</c:v>
                </c:pt>
                <c:pt idx="3946">
                  <c:v>415</c:v>
                </c:pt>
                <c:pt idx="3947">
                  <c:v>433</c:v>
                </c:pt>
                <c:pt idx="3948">
                  <c:v>415</c:v>
                </c:pt>
                <c:pt idx="3949">
                  <c:v>422</c:v>
                </c:pt>
                <c:pt idx="3950">
                  <c:v>424</c:v>
                </c:pt>
                <c:pt idx="3951">
                  <c:v>424</c:v>
                </c:pt>
                <c:pt idx="3952">
                  <c:v>427</c:v>
                </c:pt>
                <c:pt idx="3953">
                  <c:v>424</c:v>
                </c:pt>
                <c:pt idx="3954">
                  <c:v>424</c:v>
                </c:pt>
                <c:pt idx="3955">
                  <c:v>415</c:v>
                </c:pt>
                <c:pt idx="3956">
                  <c:v>427</c:v>
                </c:pt>
                <c:pt idx="3957">
                  <c:v>424</c:v>
                </c:pt>
                <c:pt idx="3958">
                  <c:v>424</c:v>
                </c:pt>
                <c:pt idx="3959">
                  <c:v>424</c:v>
                </c:pt>
                <c:pt idx="3960">
                  <c:v>422</c:v>
                </c:pt>
                <c:pt idx="3961">
                  <c:v>435</c:v>
                </c:pt>
                <c:pt idx="3962">
                  <c:v>427</c:v>
                </c:pt>
                <c:pt idx="3963">
                  <c:v>422</c:v>
                </c:pt>
                <c:pt idx="3964">
                  <c:v>450</c:v>
                </c:pt>
                <c:pt idx="3965">
                  <c:v>427</c:v>
                </c:pt>
                <c:pt idx="3966">
                  <c:v>433</c:v>
                </c:pt>
                <c:pt idx="3967">
                  <c:v>433</c:v>
                </c:pt>
                <c:pt idx="3968">
                  <c:v>422</c:v>
                </c:pt>
                <c:pt idx="3969">
                  <c:v>433</c:v>
                </c:pt>
                <c:pt idx="3970">
                  <c:v>424</c:v>
                </c:pt>
                <c:pt idx="3971">
                  <c:v>441</c:v>
                </c:pt>
                <c:pt idx="3972">
                  <c:v>433</c:v>
                </c:pt>
                <c:pt idx="3973">
                  <c:v>427</c:v>
                </c:pt>
                <c:pt idx="3974">
                  <c:v>435</c:v>
                </c:pt>
                <c:pt idx="3975">
                  <c:v>441</c:v>
                </c:pt>
                <c:pt idx="3976">
                  <c:v>435</c:v>
                </c:pt>
                <c:pt idx="3977">
                  <c:v>422</c:v>
                </c:pt>
                <c:pt idx="3978">
                  <c:v>441</c:v>
                </c:pt>
                <c:pt idx="3979">
                  <c:v>441</c:v>
                </c:pt>
                <c:pt idx="3980">
                  <c:v>433</c:v>
                </c:pt>
                <c:pt idx="3981">
                  <c:v>427</c:v>
                </c:pt>
                <c:pt idx="3982">
                  <c:v>441</c:v>
                </c:pt>
                <c:pt idx="3983">
                  <c:v>441</c:v>
                </c:pt>
                <c:pt idx="3984">
                  <c:v>435</c:v>
                </c:pt>
                <c:pt idx="3985">
                  <c:v>433</c:v>
                </c:pt>
                <c:pt idx="3986">
                  <c:v>435</c:v>
                </c:pt>
                <c:pt idx="3987">
                  <c:v>460</c:v>
                </c:pt>
                <c:pt idx="3988">
                  <c:v>444</c:v>
                </c:pt>
                <c:pt idx="3989">
                  <c:v>441</c:v>
                </c:pt>
                <c:pt idx="3990">
                  <c:v>435</c:v>
                </c:pt>
                <c:pt idx="3991">
                  <c:v>447</c:v>
                </c:pt>
                <c:pt idx="3992">
                  <c:v>441</c:v>
                </c:pt>
                <c:pt idx="3993">
                  <c:v>441</c:v>
                </c:pt>
                <c:pt idx="3994">
                  <c:v>433</c:v>
                </c:pt>
                <c:pt idx="3995">
                  <c:v>444</c:v>
                </c:pt>
                <c:pt idx="3996">
                  <c:v>441</c:v>
                </c:pt>
                <c:pt idx="3997">
                  <c:v>441</c:v>
                </c:pt>
                <c:pt idx="3998">
                  <c:v>441</c:v>
                </c:pt>
                <c:pt idx="3999">
                  <c:v>433</c:v>
                </c:pt>
                <c:pt idx="4000">
                  <c:v>444</c:v>
                </c:pt>
                <c:pt idx="4001">
                  <c:v>444</c:v>
                </c:pt>
                <c:pt idx="4002">
                  <c:v>444</c:v>
                </c:pt>
                <c:pt idx="4003">
                  <c:v>441</c:v>
                </c:pt>
                <c:pt idx="4004">
                  <c:v>447</c:v>
                </c:pt>
                <c:pt idx="4005">
                  <c:v>450</c:v>
                </c:pt>
                <c:pt idx="4006">
                  <c:v>444</c:v>
                </c:pt>
                <c:pt idx="4007">
                  <c:v>441</c:v>
                </c:pt>
                <c:pt idx="4008">
                  <c:v>447</c:v>
                </c:pt>
                <c:pt idx="4009">
                  <c:v>444</c:v>
                </c:pt>
                <c:pt idx="4010">
                  <c:v>460</c:v>
                </c:pt>
                <c:pt idx="4011">
                  <c:v>447</c:v>
                </c:pt>
                <c:pt idx="4012">
                  <c:v>444</c:v>
                </c:pt>
                <c:pt idx="4013">
                  <c:v>450</c:v>
                </c:pt>
                <c:pt idx="4014">
                  <c:v>444</c:v>
                </c:pt>
                <c:pt idx="4015">
                  <c:v>450</c:v>
                </c:pt>
                <c:pt idx="4016">
                  <c:v>450</c:v>
                </c:pt>
                <c:pt idx="4017">
                  <c:v>455</c:v>
                </c:pt>
                <c:pt idx="4018">
                  <c:v>463</c:v>
                </c:pt>
                <c:pt idx="4019">
                  <c:v>450</c:v>
                </c:pt>
                <c:pt idx="4020">
                  <c:v>450</c:v>
                </c:pt>
                <c:pt idx="4021">
                  <c:v>460</c:v>
                </c:pt>
                <c:pt idx="4022">
                  <c:v>460</c:v>
                </c:pt>
                <c:pt idx="4023">
                  <c:v>450</c:v>
                </c:pt>
                <c:pt idx="4024">
                  <c:v>450</c:v>
                </c:pt>
                <c:pt idx="4025">
                  <c:v>455</c:v>
                </c:pt>
                <c:pt idx="4026">
                  <c:v>455</c:v>
                </c:pt>
                <c:pt idx="4027">
                  <c:v>450</c:v>
                </c:pt>
                <c:pt idx="4028">
                  <c:v>455</c:v>
                </c:pt>
                <c:pt idx="4029">
                  <c:v>455</c:v>
                </c:pt>
                <c:pt idx="4030">
                  <c:v>460</c:v>
                </c:pt>
                <c:pt idx="4031">
                  <c:v>441</c:v>
                </c:pt>
                <c:pt idx="4032">
                  <c:v>450</c:v>
                </c:pt>
                <c:pt idx="4033">
                  <c:v>482</c:v>
                </c:pt>
                <c:pt idx="4034">
                  <c:v>450</c:v>
                </c:pt>
                <c:pt idx="4035">
                  <c:v>455</c:v>
                </c:pt>
                <c:pt idx="4036">
                  <c:v>441</c:v>
                </c:pt>
                <c:pt idx="4037">
                  <c:v>455</c:v>
                </c:pt>
                <c:pt idx="4038">
                  <c:v>455</c:v>
                </c:pt>
                <c:pt idx="4039">
                  <c:v>455</c:v>
                </c:pt>
                <c:pt idx="4040">
                  <c:v>447</c:v>
                </c:pt>
                <c:pt idx="4041">
                  <c:v>447</c:v>
                </c:pt>
                <c:pt idx="4042">
                  <c:v>460</c:v>
                </c:pt>
                <c:pt idx="4043">
                  <c:v>455</c:v>
                </c:pt>
                <c:pt idx="4044">
                  <c:v>447</c:v>
                </c:pt>
                <c:pt idx="4045">
                  <c:v>463</c:v>
                </c:pt>
                <c:pt idx="4046">
                  <c:v>460</c:v>
                </c:pt>
                <c:pt idx="4047">
                  <c:v>447</c:v>
                </c:pt>
                <c:pt idx="4048">
                  <c:v>450</c:v>
                </c:pt>
                <c:pt idx="4049">
                  <c:v>455</c:v>
                </c:pt>
                <c:pt idx="4050">
                  <c:v>463</c:v>
                </c:pt>
                <c:pt idx="4051">
                  <c:v>447</c:v>
                </c:pt>
                <c:pt idx="4052">
                  <c:v>460</c:v>
                </c:pt>
                <c:pt idx="4053">
                  <c:v>444</c:v>
                </c:pt>
                <c:pt idx="4054">
                  <c:v>463</c:v>
                </c:pt>
                <c:pt idx="4055">
                  <c:v>450</c:v>
                </c:pt>
                <c:pt idx="4056">
                  <c:v>447</c:v>
                </c:pt>
                <c:pt idx="4057">
                  <c:v>460</c:v>
                </c:pt>
                <c:pt idx="4058">
                  <c:v>450</c:v>
                </c:pt>
                <c:pt idx="4059">
                  <c:v>460</c:v>
                </c:pt>
                <c:pt idx="4060">
                  <c:v>447</c:v>
                </c:pt>
                <c:pt idx="4061">
                  <c:v>450</c:v>
                </c:pt>
                <c:pt idx="4062">
                  <c:v>460</c:v>
                </c:pt>
                <c:pt idx="4063">
                  <c:v>455</c:v>
                </c:pt>
                <c:pt idx="4064">
                  <c:v>447</c:v>
                </c:pt>
                <c:pt idx="4065">
                  <c:v>455</c:v>
                </c:pt>
                <c:pt idx="4066">
                  <c:v>447</c:v>
                </c:pt>
                <c:pt idx="4067">
                  <c:v>455</c:v>
                </c:pt>
                <c:pt idx="4068">
                  <c:v>441</c:v>
                </c:pt>
                <c:pt idx="4069">
                  <c:v>450</c:v>
                </c:pt>
                <c:pt idx="4070">
                  <c:v>455</c:v>
                </c:pt>
                <c:pt idx="4071">
                  <c:v>450</c:v>
                </c:pt>
                <c:pt idx="4072">
                  <c:v>450</c:v>
                </c:pt>
                <c:pt idx="4073">
                  <c:v>435</c:v>
                </c:pt>
                <c:pt idx="4074">
                  <c:v>447</c:v>
                </c:pt>
                <c:pt idx="4075">
                  <c:v>455</c:v>
                </c:pt>
                <c:pt idx="4076">
                  <c:v>444</c:v>
                </c:pt>
                <c:pt idx="4077">
                  <c:v>444</c:v>
                </c:pt>
                <c:pt idx="4078">
                  <c:v>450</c:v>
                </c:pt>
                <c:pt idx="4079">
                  <c:v>450</c:v>
                </c:pt>
                <c:pt idx="4080">
                  <c:v>450</c:v>
                </c:pt>
                <c:pt idx="4081">
                  <c:v>450</c:v>
                </c:pt>
                <c:pt idx="4082">
                  <c:v>455</c:v>
                </c:pt>
                <c:pt idx="4083">
                  <c:v>455</c:v>
                </c:pt>
                <c:pt idx="4084">
                  <c:v>444</c:v>
                </c:pt>
                <c:pt idx="4085">
                  <c:v>444</c:v>
                </c:pt>
                <c:pt idx="4086">
                  <c:v>447</c:v>
                </c:pt>
                <c:pt idx="4087">
                  <c:v>444</c:v>
                </c:pt>
                <c:pt idx="4088">
                  <c:v>441</c:v>
                </c:pt>
                <c:pt idx="4089">
                  <c:v>447</c:v>
                </c:pt>
                <c:pt idx="4090">
                  <c:v>444</c:v>
                </c:pt>
                <c:pt idx="4091">
                  <c:v>455</c:v>
                </c:pt>
                <c:pt idx="4092">
                  <c:v>447</c:v>
                </c:pt>
                <c:pt idx="4093">
                  <c:v>444</c:v>
                </c:pt>
                <c:pt idx="4094">
                  <c:v>450</c:v>
                </c:pt>
                <c:pt idx="4095">
                  <c:v>444</c:v>
                </c:pt>
                <c:pt idx="4096">
                  <c:v>444</c:v>
                </c:pt>
                <c:pt idx="4097">
                  <c:v>444</c:v>
                </c:pt>
                <c:pt idx="4098">
                  <c:v>444</c:v>
                </c:pt>
                <c:pt idx="4099">
                  <c:v>447</c:v>
                </c:pt>
                <c:pt idx="4100">
                  <c:v>450</c:v>
                </c:pt>
                <c:pt idx="4101">
                  <c:v>441</c:v>
                </c:pt>
                <c:pt idx="4102">
                  <c:v>450</c:v>
                </c:pt>
                <c:pt idx="4103">
                  <c:v>460</c:v>
                </c:pt>
                <c:pt idx="4104">
                  <c:v>441</c:v>
                </c:pt>
                <c:pt idx="4105">
                  <c:v>450</c:v>
                </c:pt>
                <c:pt idx="4106">
                  <c:v>447</c:v>
                </c:pt>
                <c:pt idx="4107">
                  <c:v>455</c:v>
                </c:pt>
                <c:pt idx="4108">
                  <c:v>444</c:v>
                </c:pt>
                <c:pt idx="4109">
                  <c:v>450</c:v>
                </c:pt>
                <c:pt idx="4110">
                  <c:v>435</c:v>
                </c:pt>
                <c:pt idx="4111">
                  <c:v>455</c:v>
                </c:pt>
                <c:pt idx="4112">
                  <c:v>455</c:v>
                </c:pt>
                <c:pt idx="4113">
                  <c:v>447</c:v>
                </c:pt>
                <c:pt idx="4114">
                  <c:v>447</c:v>
                </c:pt>
                <c:pt idx="4115">
                  <c:v>444</c:v>
                </c:pt>
                <c:pt idx="4116">
                  <c:v>450</c:v>
                </c:pt>
                <c:pt idx="4117">
                  <c:v>444</c:v>
                </c:pt>
                <c:pt idx="4118">
                  <c:v>441</c:v>
                </c:pt>
                <c:pt idx="4119">
                  <c:v>444</c:v>
                </c:pt>
                <c:pt idx="4120">
                  <c:v>441</c:v>
                </c:pt>
                <c:pt idx="4121">
                  <c:v>444</c:v>
                </c:pt>
                <c:pt idx="4122">
                  <c:v>444</c:v>
                </c:pt>
                <c:pt idx="4123">
                  <c:v>444</c:v>
                </c:pt>
                <c:pt idx="4124">
                  <c:v>447</c:v>
                </c:pt>
                <c:pt idx="4125">
                  <c:v>424</c:v>
                </c:pt>
                <c:pt idx="4126">
                  <c:v>450</c:v>
                </c:pt>
                <c:pt idx="4127">
                  <c:v>447</c:v>
                </c:pt>
                <c:pt idx="4128">
                  <c:v>441</c:v>
                </c:pt>
                <c:pt idx="4129">
                  <c:v>444</c:v>
                </c:pt>
                <c:pt idx="4130">
                  <c:v>433</c:v>
                </c:pt>
                <c:pt idx="4131">
                  <c:v>450</c:v>
                </c:pt>
                <c:pt idx="4132">
                  <c:v>441</c:v>
                </c:pt>
                <c:pt idx="4133">
                  <c:v>441</c:v>
                </c:pt>
                <c:pt idx="4134">
                  <c:v>435</c:v>
                </c:pt>
                <c:pt idx="4135">
                  <c:v>435</c:v>
                </c:pt>
                <c:pt idx="4136">
                  <c:v>444</c:v>
                </c:pt>
                <c:pt idx="4137">
                  <c:v>441</c:v>
                </c:pt>
                <c:pt idx="4138">
                  <c:v>435</c:v>
                </c:pt>
                <c:pt idx="4139">
                  <c:v>441</c:v>
                </c:pt>
                <c:pt idx="4140">
                  <c:v>444</c:v>
                </c:pt>
                <c:pt idx="4141">
                  <c:v>433</c:v>
                </c:pt>
                <c:pt idx="4142">
                  <c:v>441</c:v>
                </c:pt>
                <c:pt idx="4143">
                  <c:v>433</c:v>
                </c:pt>
                <c:pt idx="4144">
                  <c:v>435</c:v>
                </c:pt>
                <c:pt idx="4145">
                  <c:v>424</c:v>
                </c:pt>
                <c:pt idx="4146">
                  <c:v>435</c:v>
                </c:pt>
                <c:pt idx="4147">
                  <c:v>433</c:v>
                </c:pt>
                <c:pt idx="4148">
                  <c:v>435</c:v>
                </c:pt>
                <c:pt idx="4149">
                  <c:v>450</c:v>
                </c:pt>
                <c:pt idx="4150">
                  <c:v>427</c:v>
                </c:pt>
                <c:pt idx="4151">
                  <c:v>435</c:v>
                </c:pt>
                <c:pt idx="4152">
                  <c:v>422</c:v>
                </c:pt>
                <c:pt idx="4153">
                  <c:v>435</c:v>
                </c:pt>
                <c:pt idx="4154">
                  <c:v>427</c:v>
                </c:pt>
                <c:pt idx="4155">
                  <c:v>433</c:v>
                </c:pt>
                <c:pt idx="4156">
                  <c:v>435</c:v>
                </c:pt>
                <c:pt idx="4157">
                  <c:v>433</c:v>
                </c:pt>
                <c:pt idx="4158">
                  <c:v>433</c:v>
                </c:pt>
                <c:pt idx="4159">
                  <c:v>444</c:v>
                </c:pt>
                <c:pt idx="4160">
                  <c:v>441</c:v>
                </c:pt>
                <c:pt idx="4161">
                  <c:v>441</c:v>
                </c:pt>
                <c:pt idx="4162">
                  <c:v>427</c:v>
                </c:pt>
                <c:pt idx="4163">
                  <c:v>435</c:v>
                </c:pt>
                <c:pt idx="4164">
                  <c:v>447</c:v>
                </c:pt>
                <c:pt idx="4165">
                  <c:v>441</c:v>
                </c:pt>
                <c:pt idx="4166">
                  <c:v>447</c:v>
                </c:pt>
                <c:pt idx="4167">
                  <c:v>441</c:v>
                </c:pt>
                <c:pt idx="4168">
                  <c:v>444</c:v>
                </c:pt>
                <c:pt idx="4169">
                  <c:v>435</c:v>
                </c:pt>
                <c:pt idx="4170">
                  <c:v>441</c:v>
                </c:pt>
                <c:pt idx="4171">
                  <c:v>441</c:v>
                </c:pt>
                <c:pt idx="4172">
                  <c:v>444</c:v>
                </c:pt>
                <c:pt idx="4173">
                  <c:v>444</c:v>
                </c:pt>
                <c:pt idx="4174">
                  <c:v>424</c:v>
                </c:pt>
                <c:pt idx="4175">
                  <c:v>441</c:v>
                </c:pt>
                <c:pt idx="4176">
                  <c:v>441</c:v>
                </c:pt>
                <c:pt idx="4177">
                  <c:v>441</c:v>
                </c:pt>
                <c:pt idx="4178">
                  <c:v>441</c:v>
                </c:pt>
                <c:pt idx="4179">
                  <c:v>441</c:v>
                </c:pt>
                <c:pt idx="4180">
                  <c:v>447</c:v>
                </c:pt>
                <c:pt idx="4181">
                  <c:v>441</c:v>
                </c:pt>
                <c:pt idx="4182">
                  <c:v>441</c:v>
                </c:pt>
                <c:pt idx="4183">
                  <c:v>447</c:v>
                </c:pt>
                <c:pt idx="4184">
                  <c:v>447</c:v>
                </c:pt>
                <c:pt idx="4185">
                  <c:v>441</c:v>
                </c:pt>
                <c:pt idx="4186">
                  <c:v>447</c:v>
                </c:pt>
                <c:pt idx="4187">
                  <c:v>441</c:v>
                </c:pt>
                <c:pt idx="4188">
                  <c:v>447</c:v>
                </c:pt>
                <c:pt idx="4189">
                  <c:v>427</c:v>
                </c:pt>
                <c:pt idx="4190">
                  <c:v>444</c:v>
                </c:pt>
                <c:pt idx="4191">
                  <c:v>441</c:v>
                </c:pt>
                <c:pt idx="4192">
                  <c:v>444</c:v>
                </c:pt>
                <c:pt idx="4193">
                  <c:v>435</c:v>
                </c:pt>
                <c:pt idx="4194">
                  <c:v>441</c:v>
                </c:pt>
                <c:pt idx="4195">
                  <c:v>435</c:v>
                </c:pt>
                <c:pt idx="4196">
                  <c:v>433</c:v>
                </c:pt>
                <c:pt idx="4197">
                  <c:v>441</c:v>
                </c:pt>
                <c:pt idx="4198">
                  <c:v>441</c:v>
                </c:pt>
                <c:pt idx="4199">
                  <c:v>441</c:v>
                </c:pt>
                <c:pt idx="4200">
                  <c:v>441</c:v>
                </c:pt>
                <c:pt idx="4201">
                  <c:v>441</c:v>
                </c:pt>
                <c:pt idx="4202">
                  <c:v>433</c:v>
                </c:pt>
                <c:pt idx="4203">
                  <c:v>444</c:v>
                </c:pt>
                <c:pt idx="4204">
                  <c:v>444</c:v>
                </c:pt>
                <c:pt idx="4205">
                  <c:v>435</c:v>
                </c:pt>
                <c:pt idx="4206">
                  <c:v>427</c:v>
                </c:pt>
                <c:pt idx="4207">
                  <c:v>463</c:v>
                </c:pt>
                <c:pt idx="4208">
                  <c:v>450</c:v>
                </c:pt>
                <c:pt idx="4209">
                  <c:v>435</c:v>
                </c:pt>
                <c:pt idx="4210">
                  <c:v>444</c:v>
                </c:pt>
                <c:pt idx="4211">
                  <c:v>433</c:v>
                </c:pt>
                <c:pt idx="4212">
                  <c:v>450</c:v>
                </c:pt>
                <c:pt idx="4213">
                  <c:v>444</c:v>
                </c:pt>
                <c:pt idx="4214">
                  <c:v>444</c:v>
                </c:pt>
                <c:pt idx="4215">
                  <c:v>435</c:v>
                </c:pt>
                <c:pt idx="4216">
                  <c:v>441</c:v>
                </c:pt>
                <c:pt idx="4217">
                  <c:v>435</c:v>
                </c:pt>
                <c:pt idx="4218">
                  <c:v>444</c:v>
                </c:pt>
                <c:pt idx="4219">
                  <c:v>450</c:v>
                </c:pt>
                <c:pt idx="4220">
                  <c:v>444</c:v>
                </c:pt>
                <c:pt idx="4221">
                  <c:v>435</c:v>
                </c:pt>
                <c:pt idx="4222">
                  <c:v>433</c:v>
                </c:pt>
                <c:pt idx="4223">
                  <c:v>447</c:v>
                </c:pt>
                <c:pt idx="4224">
                  <c:v>444</c:v>
                </c:pt>
                <c:pt idx="4225">
                  <c:v>444</c:v>
                </c:pt>
                <c:pt idx="4226">
                  <c:v>435</c:v>
                </c:pt>
                <c:pt idx="4227">
                  <c:v>447</c:v>
                </c:pt>
                <c:pt idx="4228">
                  <c:v>433</c:v>
                </c:pt>
                <c:pt idx="4229">
                  <c:v>444</c:v>
                </c:pt>
                <c:pt idx="4230">
                  <c:v>450</c:v>
                </c:pt>
                <c:pt idx="4231">
                  <c:v>441</c:v>
                </c:pt>
                <c:pt idx="4232">
                  <c:v>444</c:v>
                </c:pt>
                <c:pt idx="4233">
                  <c:v>427</c:v>
                </c:pt>
                <c:pt idx="4234">
                  <c:v>444</c:v>
                </c:pt>
                <c:pt idx="4235">
                  <c:v>441</c:v>
                </c:pt>
                <c:pt idx="4236">
                  <c:v>447</c:v>
                </c:pt>
                <c:pt idx="4237">
                  <c:v>450</c:v>
                </c:pt>
                <c:pt idx="4238">
                  <c:v>444</c:v>
                </c:pt>
                <c:pt idx="4239">
                  <c:v>441</c:v>
                </c:pt>
                <c:pt idx="4240">
                  <c:v>447</c:v>
                </c:pt>
                <c:pt idx="4241">
                  <c:v>447</c:v>
                </c:pt>
                <c:pt idx="4242">
                  <c:v>450</c:v>
                </c:pt>
                <c:pt idx="4243">
                  <c:v>435</c:v>
                </c:pt>
                <c:pt idx="4244">
                  <c:v>444</c:v>
                </c:pt>
                <c:pt idx="4245">
                  <c:v>435</c:v>
                </c:pt>
                <c:pt idx="4246">
                  <c:v>444</c:v>
                </c:pt>
                <c:pt idx="4247">
                  <c:v>447</c:v>
                </c:pt>
                <c:pt idx="4248">
                  <c:v>444</c:v>
                </c:pt>
                <c:pt idx="4249">
                  <c:v>450</c:v>
                </c:pt>
                <c:pt idx="4250">
                  <c:v>433</c:v>
                </c:pt>
                <c:pt idx="4251">
                  <c:v>447</c:v>
                </c:pt>
                <c:pt idx="4252">
                  <c:v>447</c:v>
                </c:pt>
                <c:pt idx="4253">
                  <c:v>466</c:v>
                </c:pt>
                <c:pt idx="4254">
                  <c:v>455</c:v>
                </c:pt>
                <c:pt idx="4255">
                  <c:v>435</c:v>
                </c:pt>
                <c:pt idx="4256">
                  <c:v>447</c:v>
                </c:pt>
                <c:pt idx="4257">
                  <c:v>450</c:v>
                </c:pt>
                <c:pt idx="4258">
                  <c:v>450</c:v>
                </c:pt>
                <c:pt idx="4259">
                  <c:v>444</c:v>
                </c:pt>
                <c:pt idx="4260">
                  <c:v>444</c:v>
                </c:pt>
                <c:pt idx="4261">
                  <c:v>447</c:v>
                </c:pt>
                <c:pt idx="4262">
                  <c:v>450</c:v>
                </c:pt>
                <c:pt idx="4263">
                  <c:v>441</c:v>
                </c:pt>
                <c:pt idx="4264">
                  <c:v>447</c:v>
                </c:pt>
                <c:pt idx="4265">
                  <c:v>450</c:v>
                </c:pt>
                <c:pt idx="4266">
                  <c:v>450</c:v>
                </c:pt>
                <c:pt idx="4267">
                  <c:v>450</c:v>
                </c:pt>
                <c:pt idx="4268">
                  <c:v>447</c:v>
                </c:pt>
                <c:pt idx="4269">
                  <c:v>447</c:v>
                </c:pt>
                <c:pt idx="4270">
                  <c:v>447</c:v>
                </c:pt>
                <c:pt idx="4271">
                  <c:v>460</c:v>
                </c:pt>
                <c:pt idx="4272">
                  <c:v>444</c:v>
                </c:pt>
                <c:pt idx="4273">
                  <c:v>447</c:v>
                </c:pt>
                <c:pt idx="4274">
                  <c:v>447</c:v>
                </c:pt>
                <c:pt idx="4275">
                  <c:v>450</c:v>
                </c:pt>
                <c:pt idx="4276">
                  <c:v>463</c:v>
                </c:pt>
                <c:pt idx="4277">
                  <c:v>441</c:v>
                </c:pt>
                <c:pt idx="4278">
                  <c:v>455</c:v>
                </c:pt>
                <c:pt idx="4279">
                  <c:v>447</c:v>
                </c:pt>
                <c:pt idx="4280">
                  <c:v>450</c:v>
                </c:pt>
                <c:pt idx="4281">
                  <c:v>447</c:v>
                </c:pt>
                <c:pt idx="4282">
                  <c:v>441</c:v>
                </c:pt>
                <c:pt idx="4283">
                  <c:v>450</c:v>
                </c:pt>
                <c:pt idx="4284">
                  <c:v>460</c:v>
                </c:pt>
                <c:pt idx="4285">
                  <c:v>444</c:v>
                </c:pt>
                <c:pt idx="4286">
                  <c:v>447</c:v>
                </c:pt>
                <c:pt idx="4287">
                  <c:v>444</c:v>
                </c:pt>
                <c:pt idx="4288">
                  <c:v>460</c:v>
                </c:pt>
                <c:pt idx="4289">
                  <c:v>450</c:v>
                </c:pt>
                <c:pt idx="4290">
                  <c:v>444</c:v>
                </c:pt>
                <c:pt idx="4291">
                  <c:v>455</c:v>
                </c:pt>
                <c:pt idx="4292">
                  <c:v>444</c:v>
                </c:pt>
                <c:pt idx="4293">
                  <c:v>450</c:v>
                </c:pt>
                <c:pt idx="4294">
                  <c:v>444</c:v>
                </c:pt>
                <c:pt idx="4295">
                  <c:v>450</c:v>
                </c:pt>
                <c:pt idx="4296">
                  <c:v>455</c:v>
                </c:pt>
                <c:pt idx="4297">
                  <c:v>444</c:v>
                </c:pt>
                <c:pt idx="4298">
                  <c:v>455</c:v>
                </c:pt>
                <c:pt idx="4299">
                  <c:v>463</c:v>
                </c:pt>
                <c:pt idx="4300">
                  <c:v>450</c:v>
                </c:pt>
                <c:pt idx="4301">
                  <c:v>455</c:v>
                </c:pt>
                <c:pt idx="4302">
                  <c:v>450</c:v>
                </c:pt>
                <c:pt idx="4303">
                  <c:v>447</c:v>
                </c:pt>
                <c:pt idx="4304">
                  <c:v>447</c:v>
                </c:pt>
                <c:pt idx="4305">
                  <c:v>450</c:v>
                </c:pt>
                <c:pt idx="4306">
                  <c:v>455</c:v>
                </c:pt>
                <c:pt idx="4307">
                  <c:v>441</c:v>
                </c:pt>
                <c:pt idx="4308">
                  <c:v>447</c:v>
                </c:pt>
                <c:pt idx="4309">
                  <c:v>450</c:v>
                </c:pt>
                <c:pt idx="4310">
                  <c:v>450</c:v>
                </c:pt>
                <c:pt idx="4311">
                  <c:v>460</c:v>
                </c:pt>
                <c:pt idx="4312">
                  <c:v>441</c:v>
                </c:pt>
                <c:pt idx="4313">
                  <c:v>450</c:v>
                </c:pt>
                <c:pt idx="4314">
                  <c:v>620</c:v>
                </c:pt>
                <c:pt idx="4315">
                  <c:v>447</c:v>
                </c:pt>
                <c:pt idx="4316">
                  <c:v>441</c:v>
                </c:pt>
                <c:pt idx="4317">
                  <c:v>447</c:v>
                </c:pt>
                <c:pt idx="4318">
                  <c:v>447</c:v>
                </c:pt>
                <c:pt idx="4319">
                  <c:v>447</c:v>
                </c:pt>
                <c:pt idx="4320">
                  <c:v>444</c:v>
                </c:pt>
                <c:pt idx="4321">
                  <c:v>450</c:v>
                </c:pt>
                <c:pt idx="4322">
                  <c:v>466</c:v>
                </c:pt>
                <c:pt idx="4323">
                  <c:v>450</c:v>
                </c:pt>
                <c:pt idx="4324">
                  <c:v>447</c:v>
                </c:pt>
                <c:pt idx="4325">
                  <c:v>447</c:v>
                </c:pt>
                <c:pt idx="4326">
                  <c:v>450</c:v>
                </c:pt>
                <c:pt idx="4327">
                  <c:v>444</c:v>
                </c:pt>
                <c:pt idx="4328">
                  <c:v>447</c:v>
                </c:pt>
                <c:pt idx="4329">
                  <c:v>450</c:v>
                </c:pt>
                <c:pt idx="4330">
                  <c:v>460</c:v>
                </c:pt>
                <c:pt idx="4331">
                  <c:v>441</c:v>
                </c:pt>
                <c:pt idx="4332">
                  <c:v>450</c:v>
                </c:pt>
                <c:pt idx="4333">
                  <c:v>447</c:v>
                </c:pt>
                <c:pt idx="4334">
                  <c:v>455</c:v>
                </c:pt>
                <c:pt idx="4335">
                  <c:v>455</c:v>
                </c:pt>
                <c:pt idx="4336">
                  <c:v>435</c:v>
                </c:pt>
                <c:pt idx="4337">
                  <c:v>450</c:v>
                </c:pt>
                <c:pt idx="4338">
                  <c:v>455</c:v>
                </c:pt>
                <c:pt idx="4339">
                  <c:v>455</c:v>
                </c:pt>
                <c:pt idx="4340">
                  <c:v>444</c:v>
                </c:pt>
                <c:pt idx="4341">
                  <c:v>441</c:v>
                </c:pt>
                <c:pt idx="4342">
                  <c:v>460</c:v>
                </c:pt>
                <c:pt idx="4343">
                  <c:v>450</c:v>
                </c:pt>
                <c:pt idx="4344">
                  <c:v>447</c:v>
                </c:pt>
                <c:pt idx="4345">
                  <c:v>450</c:v>
                </c:pt>
                <c:pt idx="4346">
                  <c:v>447</c:v>
                </c:pt>
                <c:pt idx="4347">
                  <c:v>450</c:v>
                </c:pt>
                <c:pt idx="4348">
                  <c:v>450</c:v>
                </c:pt>
                <c:pt idx="4349">
                  <c:v>444</c:v>
                </c:pt>
                <c:pt idx="4350">
                  <c:v>450</c:v>
                </c:pt>
                <c:pt idx="4351">
                  <c:v>435</c:v>
                </c:pt>
                <c:pt idx="4352">
                  <c:v>450</c:v>
                </c:pt>
                <c:pt idx="4353">
                  <c:v>444</c:v>
                </c:pt>
                <c:pt idx="4354">
                  <c:v>447</c:v>
                </c:pt>
                <c:pt idx="4355">
                  <c:v>620</c:v>
                </c:pt>
                <c:pt idx="4356">
                  <c:v>444</c:v>
                </c:pt>
                <c:pt idx="4357">
                  <c:v>447</c:v>
                </c:pt>
                <c:pt idx="4358">
                  <c:v>444</c:v>
                </c:pt>
                <c:pt idx="4359">
                  <c:v>455</c:v>
                </c:pt>
                <c:pt idx="4360">
                  <c:v>447</c:v>
                </c:pt>
                <c:pt idx="4361">
                  <c:v>441</c:v>
                </c:pt>
                <c:pt idx="4362">
                  <c:v>447</c:v>
                </c:pt>
                <c:pt idx="4363">
                  <c:v>450</c:v>
                </c:pt>
                <c:pt idx="4364">
                  <c:v>441</c:v>
                </c:pt>
                <c:pt idx="4365">
                  <c:v>450</c:v>
                </c:pt>
                <c:pt idx="4366">
                  <c:v>447</c:v>
                </c:pt>
                <c:pt idx="4367">
                  <c:v>455</c:v>
                </c:pt>
                <c:pt idx="4368">
                  <c:v>463</c:v>
                </c:pt>
                <c:pt idx="4369">
                  <c:v>600</c:v>
                </c:pt>
                <c:pt idx="4370">
                  <c:v>450</c:v>
                </c:pt>
                <c:pt idx="4371">
                  <c:v>447</c:v>
                </c:pt>
                <c:pt idx="4372">
                  <c:v>455</c:v>
                </c:pt>
                <c:pt idx="4373">
                  <c:v>441</c:v>
                </c:pt>
                <c:pt idx="4374">
                  <c:v>450</c:v>
                </c:pt>
                <c:pt idx="4375">
                  <c:v>455</c:v>
                </c:pt>
                <c:pt idx="4376">
                  <c:v>450</c:v>
                </c:pt>
                <c:pt idx="4377">
                  <c:v>447</c:v>
                </c:pt>
                <c:pt idx="4378">
                  <c:v>441</c:v>
                </c:pt>
                <c:pt idx="4379">
                  <c:v>447</c:v>
                </c:pt>
                <c:pt idx="4380">
                  <c:v>447</c:v>
                </c:pt>
                <c:pt idx="4381">
                  <c:v>450</c:v>
                </c:pt>
                <c:pt idx="4382">
                  <c:v>444</c:v>
                </c:pt>
                <c:pt idx="4383">
                  <c:v>444</c:v>
                </c:pt>
                <c:pt idx="4384">
                  <c:v>450</c:v>
                </c:pt>
                <c:pt idx="4385">
                  <c:v>450</c:v>
                </c:pt>
                <c:pt idx="4386">
                  <c:v>444</c:v>
                </c:pt>
                <c:pt idx="4387">
                  <c:v>444</c:v>
                </c:pt>
                <c:pt idx="4388">
                  <c:v>447</c:v>
                </c:pt>
                <c:pt idx="4389">
                  <c:v>455</c:v>
                </c:pt>
                <c:pt idx="4390">
                  <c:v>435</c:v>
                </c:pt>
                <c:pt idx="4391">
                  <c:v>466</c:v>
                </c:pt>
                <c:pt idx="4392">
                  <c:v>447</c:v>
                </c:pt>
                <c:pt idx="4393">
                  <c:v>444</c:v>
                </c:pt>
                <c:pt idx="4394">
                  <c:v>444</c:v>
                </c:pt>
                <c:pt idx="4395">
                  <c:v>433</c:v>
                </c:pt>
                <c:pt idx="4396">
                  <c:v>444</c:v>
                </c:pt>
                <c:pt idx="4397">
                  <c:v>444</c:v>
                </c:pt>
                <c:pt idx="4398">
                  <c:v>447</c:v>
                </c:pt>
                <c:pt idx="4399">
                  <c:v>444</c:v>
                </c:pt>
                <c:pt idx="4400">
                  <c:v>441</c:v>
                </c:pt>
                <c:pt idx="4401">
                  <c:v>447</c:v>
                </c:pt>
                <c:pt idx="4402">
                  <c:v>455</c:v>
                </c:pt>
                <c:pt idx="4403">
                  <c:v>460</c:v>
                </c:pt>
                <c:pt idx="4404">
                  <c:v>444</c:v>
                </c:pt>
                <c:pt idx="4405">
                  <c:v>441</c:v>
                </c:pt>
                <c:pt idx="4406">
                  <c:v>450</c:v>
                </c:pt>
                <c:pt idx="4407">
                  <c:v>455</c:v>
                </c:pt>
                <c:pt idx="4408">
                  <c:v>444</c:v>
                </c:pt>
                <c:pt idx="4409">
                  <c:v>450</c:v>
                </c:pt>
                <c:pt idx="4410">
                  <c:v>441</c:v>
                </c:pt>
                <c:pt idx="4411">
                  <c:v>450</c:v>
                </c:pt>
                <c:pt idx="4412">
                  <c:v>455</c:v>
                </c:pt>
                <c:pt idx="4413">
                  <c:v>450</c:v>
                </c:pt>
                <c:pt idx="4414">
                  <c:v>447</c:v>
                </c:pt>
                <c:pt idx="4415">
                  <c:v>435</c:v>
                </c:pt>
                <c:pt idx="4416">
                  <c:v>460</c:v>
                </c:pt>
                <c:pt idx="4417">
                  <c:v>450</c:v>
                </c:pt>
                <c:pt idx="4418">
                  <c:v>447</c:v>
                </c:pt>
                <c:pt idx="4419">
                  <c:v>460</c:v>
                </c:pt>
                <c:pt idx="4420">
                  <c:v>455</c:v>
                </c:pt>
                <c:pt idx="4421">
                  <c:v>455</c:v>
                </c:pt>
                <c:pt idx="4422">
                  <c:v>455</c:v>
                </c:pt>
                <c:pt idx="4423">
                  <c:v>447</c:v>
                </c:pt>
                <c:pt idx="4424">
                  <c:v>460</c:v>
                </c:pt>
                <c:pt idx="4425">
                  <c:v>450</c:v>
                </c:pt>
                <c:pt idx="4426">
                  <c:v>466</c:v>
                </c:pt>
                <c:pt idx="4427">
                  <c:v>455</c:v>
                </c:pt>
                <c:pt idx="4428">
                  <c:v>450</c:v>
                </c:pt>
                <c:pt idx="4429">
                  <c:v>463</c:v>
                </c:pt>
                <c:pt idx="4430">
                  <c:v>460</c:v>
                </c:pt>
                <c:pt idx="4431">
                  <c:v>460</c:v>
                </c:pt>
                <c:pt idx="4432">
                  <c:v>450</c:v>
                </c:pt>
                <c:pt idx="4433">
                  <c:v>460</c:v>
                </c:pt>
                <c:pt idx="4434">
                  <c:v>455</c:v>
                </c:pt>
                <c:pt idx="4435">
                  <c:v>463</c:v>
                </c:pt>
                <c:pt idx="4436">
                  <c:v>460</c:v>
                </c:pt>
                <c:pt idx="4437">
                  <c:v>460</c:v>
                </c:pt>
                <c:pt idx="4438">
                  <c:v>460</c:v>
                </c:pt>
                <c:pt idx="4439">
                  <c:v>460</c:v>
                </c:pt>
                <c:pt idx="4440">
                  <c:v>460</c:v>
                </c:pt>
                <c:pt idx="4441">
                  <c:v>455</c:v>
                </c:pt>
                <c:pt idx="4442">
                  <c:v>450</c:v>
                </c:pt>
                <c:pt idx="4443">
                  <c:v>450</c:v>
                </c:pt>
                <c:pt idx="4444">
                  <c:v>460</c:v>
                </c:pt>
                <c:pt idx="4445">
                  <c:v>450</c:v>
                </c:pt>
                <c:pt idx="4446">
                  <c:v>466</c:v>
                </c:pt>
                <c:pt idx="4447">
                  <c:v>447</c:v>
                </c:pt>
                <c:pt idx="4448">
                  <c:v>455</c:v>
                </c:pt>
                <c:pt idx="4449">
                  <c:v>486</c:v>
                </c:pt>
                <c:pt idx="4450">
                  <c:v>463</c:v>
                </c:pt>
                <c:pt idx="4451">
                  <c:v>466</c:v>
                </c:pt>
                <c:pt idx="4452">
                  <c:v>463</c:v>
                </c:pt>
                <c:pt idx="4453">
                  <c:v>466</c:v>
                </c:pt>
                <c:pt idx="4454">
                  <c:v>460</c:v>
                </c:pt>
                <c:pt idx="4455">
                  <c:v>466</c:v>
                </c:pt>
                <c:pt idx="4456">
                  <c:v>476</c:v>
                </c:pt>
                <c:pt idx="4457">
                  <c:v>463</c:v>
                </c:pt>
                <c:pt idx="4458">
                  <c:v>466</c:v>
                </c:pt>
                <c:pt idx="4459">
                  <c:v>463</c:v>
                </c:pt>
                <c:pt idx="4460">
                  <c:v>472</c:v>
                </c:pt>
                <c:pt idx="4461">
                  <c:v>472</c:v>
                </c:pt>
                <c:pt idx="4462">
                  <c:v>466</c:v>
                </c:pt>
                <c:pt idx="4463">
                  <c:v>472</c:v>
                </c:pt>
                <c:pt idx="4464">
                  <c:v>466</c:v>
                </c:pt>
                <c:pt idx="4465">
                  <c:v>466</c:v>
                </c:pt>
                <c:pt idx="4466">
                  <c:v>476</c:v>
                </c:pt>
                <c:pt idx="4467">
                  <c:v>463</c:v>
                </c:pt>
                <c:pt idx="4468">
                  <c:v>466</c:v>
                </c:pt>
                <c:pt idx="4469">
                  <c:v>463</c:v>
                </c:pt>
                <c:pt idx="4470">
                  <c:v>466</c:v>
                </c:pt>
                <c:pt idx="4471">
                  <c:v>476</c:v>
                </c:pt>
                <c:pt idx="4472">
                  <c:v>463</c:v>
                </c:pt>
                <c:pt idx="4473">
                  <c:v>482</c:v>
                </c:pt>
                <c:pt idx="4474">
                  <c:v>460</c:v>
                </c:pt>
                <c:pt idx="4475">
                  <c:v>472</c:v>
                </c:pt>
                <c:pt idx="4476">
                  <c:v>472</c:v>
                </c:pt>
                <c:pt idx="4477">
                  <c:v>472</c:v>
                </c:pt>
                <c:pt idx="4478">
                  <c:v>466</c:v>
                </c:pt>
                <c:pt idx="4479">
                  <c:v>466</c:v>
                </c:pt>
                <c:pt idx="4480">
                  <c:v>466</c:v>
                </c:pt>
                <c:pt idx="4481">
                  <c:v>466</c:v>
                </c:pt>
                <c:pt idx="4482">
                  <c:v>466</c:v>
                </c:pt>
                <c:pt idx="4483">
                  <c:v>476</c:v>
                </c:pt>
                <c:pt idx="4484">
                  <c:v>482</c:v>
                </c:pt>
                <c:pt idx="4485">
                  <c:v>466</c:v>
                </c:pt>
                <c:pt idx="4486">
                  <c:v>476</c:v>
                </c:pt>
                <c:pt idx="4487">
                  <c:v>463</c:v>
                </c:pt>
                <c:pt idx="4488">
                  <c:v>472</c:v>
                </c:pt>
                <c:pt idx="4489">
                  <c:v>463</c:v>
                </c:pt>
                <c:pt idx="4490">
                  <c:v>472</c:v>
                </c:pt>
                <c:pt idx="4491">
                  <c:v>472</c:v>
                </c:pt>
                <c:pt idx="4492">
                  <c:v>472</c:v>
                </c:pt>
                <c:pt idx="4493">
                  <c:v>466</c:v>
                </c:pt>
                <c:pt idx="4494">
                  <c:v>460</c:v>
                </c:pt>
                <c:pt idx="4495">
                  <c:v>466</c:v>
                </c:pt>
                <c:pt idx="4496">
                  <c:v>476</c:v>
                </c:pt>
                <c:pt idx="4497">
                  <c:v>476</c:v>
                </c:pt>
                <c:pt idx="4498">
                  <c:v>463</c:v>
                </c:pt>
                <c:pt idx="4499">
                  <c:v>466</c:v>
                </c:pt>
                <c:pt idx="4500">
                  <c:v>466</c:v>
                </c:pt>
                <c:pt idx="4501">
                  <c:v>476</c:v>
                </c:pt>
                <c:pt idx="4502">
                  <c:v>463</c:v>
                </c:pt>
                <c:pt idx="4503">
                  <c:v>466</c:v>
                </c:pt>
                <c:pt idx="4504">
                  <c:v>463</c:v>
                </c:pt>
                <c:pt idx="4505">
                  <c:v>472</c:v>
                </c:pt>
                <c:pt idx="4506">
                  <c:v>476</c:v>
                </c:pt>
                <c:pt idx="4507">
                  <c:v>498</c:v>
                </c:pt>
                <c:pt idx="4508">
                  <c:v>463</c:v>
                </c:pt>
                <c:pt idx="4509">
                  <c:v>450</c:v>
                </c:pt>
                <c:pt idx="4510">
                  <c:v>476</c:v>
                </c:pt>
                <c:pt idx="4511">
                  <c:v>466</c:v>
                </c:pt>
                <c:pt idx="4512">
                  <c:v>476</c:v>
                </c:pt>
                <c:pt idx="4513">
                  <c:v>463</c:v>
                </c:pt>
                <c:pt idx="4514">
                  <c:v>455</c:v>
                </c:pt>
                <c:pt idx="4515">
                  <c:v>460</c:v>
                </c:pt>
                <c:pt idx="4516">
                  <c:v>472</c:v>
                </c:pt>
                <c:pt idx="4517">
                  <c:v>463</c:v>
                </c:pt>
                <c:pt idx="4518">
                  <c:v>463</c:v>
                </c:pt>
                <c:pt idx="4519">
                  <c:v>463</c:v>
                </c:pt>
                <c:pt idx="4520">
                  <c:v>463</c:v>
                </c:pt>
                <c:pt idx="4521">
                  <c:v>466</c:v>
                </c:pt>
                <c:pt idx="4522">
                  <c:v>463</c:v>
                </c:pt>
                <c:pt idx="4523">
                  <c:v>472</c:v>
                </c:pt>
                <c:pt idx="4524">
                  <c:v>460</c:v>
                </c:pt>
                <c:pt idx="4525">
                  <c:v>463</c:v>
                </c:pt>
                <c:pt idx="4526">
                  <c:v>463</c:v>
                </c:pt>
                <c:pt idx="4527">
                  <c:v>466</c:v>
                </c:pt>
                <c:pt idx="4528">
                  <c:v>463</c:v>
                </c:pt>
                <c:pt idx="4529">
                  <c:v>463</c:v>
                </c:pt>
                <c:pt idx="4530">
                  <c:v>466</c:v>
                </c:pt>
                <c:pt idx="4531">
                  <c:v>463</c:v>
                </c:pt>
                <c:pt idx="4532">
                  <c:v>476</c:v>
                </c:pt>
                <c:pt idx="4533">
                  <c:v>463</c:v>
                </c:pt>
                <c:pt idx="4534">
                  <c:v>466</c:v>
                </c:pt>
                <c:pt idx="4535">
                  <c:v>463</c:v>
                </c:pt>
                <c:pt idx="4536">
                  <c:v>463</c:v>
                </c:pt>
                <c:pt idx="4537">
                  <c:v>472</c:v>
                </c:pt>
                <c:pt idx="4538">
                  <c:v>463</c:v>
                </c:pt>
                <c:pt idx="4539">
                  <c:v>460</c:v>
                </c:pt>
                <c:pt idx="4540">
                  <c:v>472</c:v>
                </c:pt>
                <c:pt idx="4541">
                  <c:v>472</c:v>
                </c:pt>
                <c:pt idx="4542">
                  <c:v>491</c:v>
                </c:pt>
                <c:pt idx="4543">
                  <c:v>466</c:v>
                </c:pt>
                <c:pt idx="4544">
                  <c:v>460</c:v>
                </c:pt>
                <c:pt idx="4545">
                  <c:v>463</c:v>
                </c:pt>
                <c:pt idx="4546">
                  <c:v>463</c:v>
                </c:pt>
                <c:pt idx="4547">
                  <c:v>476</c:v>
                </c:pt>
                <c:pt idx="4548">
                  <c:v>463</c:v>
                </c:pt>
                <c:pt idx="4549">
                  <c:v>463</c:v>
                </c:pt>
                <c:pt idx="4550">
                  <c:v>466</c:v>
                </c:pt>
                <c:pt idx="4551">
                  <c:v>472</c:v>
                </c:pt>
                <c:pt idx="4552">
                  <c:v>463</c:v>
                </c:pt>
                <c:pt idx="4553">
                  <c:v>460</c:v>
                </c:pt>
                <c:pt idx="4554">
                  <c:v>466</c:v>
                </c:pt>
                <c:pt idx="4555">
                  <c:v>466</c:v>
                </c:pt>
                <c:pt idx="4556">
                  <c:v>463</c:v>
                </c:pt>
                <c:pt idx="4557">
                  <c:v>466</c:v>
                </c:pt>
                <c:pt idx="4558">
                  <c:v>463</c:v>
                </c:pt>
                <c:pt idx="4559">
                  <c:v>463</c:v>
                </c:pt>
                <c:pt idx="4560">
                  <c:v>466</c:v>
                </c:pt>
                <c:pt idx="4561">
                  <c:v>463</c:v>
                </c:pt>
                <c:pt idx="4562">
                  <c:v>476</c:v>
                </c:pt>
                <c:pt idx="4563">
                  <c:v>450</c:v>
                </c:pt>
                <c:pt idx="4564">
                  <c:v>466</c:v>
                </c:pt>
                <c:pt idx="4565">
                  <c:v>482</c:v>
                </c:pt>
                <c:pt idx="4566">
                  <c:v>463</c:v>
                </c:pt>
                <c:pt idx="4567">
                  <c:v>466</c:v>
                </c:pt>
                <c:pt idx="4568">
                  <c:v>460</c:v>
                </c:pt>
                <c:pt idx="4569">
                  <c:v>463</c:v>
                </c:pt>
                <c:pt idx="4570">
                  <c:v>466</c:v>
                </c:pt>
                <c:pt idx="4571">
                  <c:v>466</c:v>
                </c:pt>
                <c:pt idx="4572">
                  <c:v>466</c:v>
                </c:pt>
                <c:pt idx="4573">
                  <c:v>460</c:v>
                </c:pt>
                <c:pt idx="4574">
                  <c:v>466</c:v>
                </c:pt>
                <c:pt idx="4575">
                  <c:v>472</c:v>
                </c:pt>
                <c:pt idx="4576">
                  <c:v>463</c:v>
                </c:pt>
                <c:pt idx="4577">
                  <c:v>472</c:v>
                </c:pt>
                <c:pt idx="4578">
                  <c:v>472</c:v>
                </c:pt>
                <c:pt idx="4579">
                  <c:v>466</c:v>
                </c:pt>
                <c:pt idx="4580">
                  <c:v>476</c:v>
                </c:pt>
                <c:pt idx="4581">
                  <c:v>463</c:v>
                </c:pt>
                <c:pt idx="4582">
                  <c:v>466</c:v>
                </c:pt>
                <c:pt idx="4583">
                  <c:v>460</c:v>
                </c:pt>
                <c:pt idx="4584">
                  <c:v>476</c:v>
                </c:pt>
                <c:pt idx="4585">
                  <c:v>460</c:v>
                </c:pt>
                <c:pt idx="4586">
                  <c:v>463</c:v>
                </c:pt>
                <c:pt idx="4587">
                  <c:v>466</c:v>
                </c:pt>
                <c:pt idx="4588">
                  <c:v>493</c:v>
                </c:pt>
                <c:pt idx="4589">
                  <c:v>482</c:v>
                </c:pt>
                <c:pt idx="4590">
                  <c:v>472</c:v>
                </c:pt>
                <c:pt idx="4591">
                  <c:v>466</c:v>
                </c:pt>
                <c:pt idx="4592">
                  <c:v>463</c:v>
                </c:pt>
                <c:pt idx="4593">
                  <c:v>463</c:v>
                </c:pt>
                <c:pt idx="4594">
                  <c:v>482</c:v>
                </c:pt>
                <c:pt idx="4595">
                  <c:v>472</c:v>
                </c:pt>
                <c:pt idx="4596">
                  <c:v>463</c:v>
                </c:pt>
                <c:pt idx="4597">
                  <c:v>466</c:v>
                </c:pt>
                <c:pt idx="4598">
                  <c:v>472</c:v>
                </c:pt>
                <c:pt idx="4599">
                  <c:v>486</c:v>
                </c:pt>
                <c:pt idx="4600">
                  <c:v>482</c:v>
                </c:pt>
                <c:pt idx="4601">
                  <c:v>472</c:v>
                </c:pt>
                <c:pt idx="4602">
                  <c:v>482</c:v>
                </c:pt>
                <c:pt idx="4603">
                  <c:v>472</c:v>
                </c:pt>
                <c:pt idx="4604">
                  <c:v>482</c:v>
                </c:pt>
                <c:pt idx="4605">
                  <c:v>463</c:v>
                </c:pt>
                <c:pt idx="4606">
                  <c:v>476</c:v>
                </c:pt>
                <c:pt idx="4607">
                  <c:v>476</c:v>
                </c:pt>
                <c:pt idx="4608">
                  <c:v>482</c:v>
                </c:pt>
                <c:pt idx="4609">
                  <c:v>476</c:v>
                </c:pt>
                <c:pt idx="4610">
                  <c:v>466</c:v>
                </c:pt>
                <c:pt idx="4611">
                  <c:v>476</c:v>
                </c:pt>
                <c:pt idx="4612">
                  <c:v>482</c:v>
                </c:pt>
                <c:pt idx="4613">
                  <c:v>476</c:v>
                </c:pt>
                <c:pt idx="4614">
                  <c:v>476</c:v>
                </c:pt>
                <c:pt idx="4615">
                  <c:v>482</c:v>
                </c:pt>
                <c:pt idx="4616">
                  <c:v>472</c:v>
                </c:pt>
                <c:pt idx="4617">
                  <c:v>486</c:v>
                </c:pt>
                <c:pt idx="4618">
                  <c:v>482</c:v>
                </c:pt>
                <c:pt idx="4619">
                  <c:v>486</c:v>
                </c:pt>
                <c:pt idx="4620">
                  <c:v>482</c:v>
                </c:pt>
                <c:pt idx="4621">
                  <c:v>482</c:v>
                </c:pt>
                <c:pt idx="4622">
                  <c:v>476</c:v>
                </c:pt>
                <c:pt idx="4623">
                  <c:v>491</c:v>
                </c:pt>
                <c:pt idx="4624">
                  <c:v>486</c:v>
                </c:pt>
                <c:pt idx="4625">
                  <c:v>476</c:v>
                </c:pt>
                <c:pt idx="4626">
                  <c:v>482</c:v>
                </c:pt>
                <c:pt idx="4627">
                  <c:v>476</c:v>
                </c:pt>
                <c:pt idx="4628">
                  <c:v>482</c:v>
                </c:pt>
                <c:pt idx="4629">
                  <c:v>476</c:v>
                </c:pt>
                <c:pt idx="4630">
                  <c:v>482</c:v>
                </c:pt>
                <c:pt idx="4631">
                  <c:v>476</c:v>
                </c:pt>
                <c:pt idx="4632">
                  <c:v>476</c:v>
                </c:pt>
                <c:pt idx="4633">
                  <c:v>486</c:v>
                </c:pt>
                <c:pt idx="4634">
                  <c:v>493</c:v>
                </c:pt>
                <c:pt idx="4635">
                  <c:v>491</c:v>
                </c:pt>
                <c:pt idx="4636">
                  <c:v>476</c:v>
                </c:pt>
                <c:pt idx="4637">
                  <c:v>486</c:v>
                </c:pt>
                <c:pt idx="4638">
                  <c:v>486</c:v>
                </c:pt>
                <c:pt idx="4639">
                  <c:v>486</c:v>
                </c:pt>
                <c:pt idx="4640">
                  <c:v>476</c:v>
                </c:pt>
                <c:pt idx="4641">
                  <c:v>486</c:v>
                </c:pt>
                <c:pt idx="4642">
                  <c:v>466</c:v>
                </c:pt>
                <c:pt idx="4643">
                  <c:v>482</c:v>
                </c:pt>
                <c:pt idx="4644">
                  <c:v>486</c:v>
                </c:pt>
                <c:pt idx="4645">
                  <c:v>486</c:v>
                </c:pt>
                <c:pt idx="4646">
                  <c:v>482</c:v>
                </c:pt>
                <c:pt idx="4647">
                  <c:v>486</c:v>
                </c:pt>
                <c:pt idx="4648">
                  <c:v>491</c:v>
                </c:pt>
                <c:pt idx="4649">
                  <c:v>486</c:v>
                </c:pt>
                <c:pt idx="4650">
                  <c:v>482</c:v>
                </c:pt>
                <c:pt idx="4651">
                  <c:v>491</c:v>
                </c:pt>
                <c:pt idx="4652">
                  <c:v>491</c:v>
                </c:pt>
                <c:pt idx="4653">
                  <c:v>486</c:v>
                </c:pt>
                <c:pt idx="4654">
                  <c:v>493</c:v>
                </c:pt>
                <c:pt idx="4655">
                  <c:v>491</c:v>
                </c:pt>
                <c:pt idx="4656">
                  <c:v>491</c:v>
                </c:pt>
                <c:pt idx="4657">
                  <c:v>466</c:v>
                </c:pt>
                <c:pt idx="4658">
                  <c:v>493</c:v>
                </c:pt>
                <c:pt idx="4659">
                  <c:v>491</c:v>
                </c:pt>
                <c:pt idx="4660">
                  <c:v>486</c:v>
                </c:pt>
                <c:pt idx="4661">
                  <c:v>493</c:v>
                </c:pt>
                <c:pt idx="4662">
                  <c:v>476</c:v>
                </c:pt>
                <c:pt idx="4663">
                  <c:v>491</c:v>
                </c:pt>
                <c:pt idx="4664">
                  <c:v>486</c:v>
                </c:pt>
                <c:pt idx="4665">
                  <c:v>486</c:v>
                </c:pt>
                <c:pt idx="4666">
                  <c:v>493</c:v>
                </c:pt>
                <c:pt idx="4667">
                  <c:v>482</c:v>
                </c:pt>
                <c:pt idx="4668">
                  <c:v>486</c:v>
                </c:pt>
                <c:pt idx="4669">
                  <c:v>493</c:v>
                </c:pt>
                <c:pt idx="4670">
                  <c:v>491</c:v>
                </c:pt>
                <c:pt idx="4671">
                  <c:v>493</c:v>
                </c:pt>
                <c:pt idx="4672">
                  <c:v>491</c:v>
                </c:pt>
                <c:pt idx="4673">
                  <c:v>486</c:v>
                </c:pt>
                <c:pt idx="4674">
                  <c:v>476</c:v>
                </c:pt>
                <c:pt idx="4675">
                  <c:v>486</c:v>
                </c:pt>
                <c:pt idx="4676">
                  <c:v>491</c:v>
                </c:pt>
                <c:pt idx="4677">
                  <c:v>476</c:v>
                </c:pt>
                <c:pt idx="4678">
                  <c:v>493</c:v>
                </c:pt>
                <c:pt idx="4679">
                  <c:v>486</c:v>
                </c:pt>
                <c:pt idx="4680">
                  <c:v>491</c:v>
                </c:pt>
                <c:pt idx="4681">
                  <c:v>498</c:v>
                </c:pt>
                <c:pt idx="4682">
                  <c:v>486</c:v>
                </c:pt>
                <c:pt idx="4683">
                  <c:v>486</c:v>
                </c:pt>
                <c:pt idx="4684">
                  <c:v>472</c:v>
                </c:pt>
                <c:pt idx="4685">
                  <c:v>493</c:v>
                </c:pt>
                <c:pt idx="4686">
                  <c:v>482</c:v>
                </c:pt>
                <c:pt idx="4687">
                  <c:v>482</c:v>
                </c:pt>
                <c:pt idx="4688">
                  <c:v>486</c:v>
                </c:pt>
                <c:pt idx="4689">
                  <c:v>482</c:v>
                </c:pt>
                <c:pt idx="4690">
                  <c:v>486</c:v>
                </c:pt>
                <c:pt idx="4691">
                  <c:v>493</c:v>
                </c:pt>
                <c:pt idx="4692">
                  <c:v>482</c:v>
                </c:pt>
                <c:pt idx="4693">
                  <c:v>486</c:v>
                </c:pt>
                <c:pt idx="4694">
                  <c:v>476</c:v>
                </c:pt>
                <c:pt idx="4695">
                  <c:v>486</c:v>
                </c:pt>
                <c:pt idx="4696">
                  <c:v>486</c:v>
                </c:pt>
                <c:pt idx="4697">
                  <c:v>486</c:v>
                </c:pt>
                <c:pt idx="4698">
                  <c:v>476</c:v>
                </c:pt>
                <c:pt idx="4699">
                  <c:v>476</c:v>
                </c:pt>
                <c:pt idx="4700">
                  <c:v>482</c:v>
                </c:pt>
                <c:pt idx="4701">
                  <c:v>482</c:v>
                </c:pt>
                <c:pt idx="4702">
                  <c:v>491</c:v>
                </c:pt>
                <c:pt idx="4703">
                  <c:v>476</c:v>
                </c:pt>
                <c:pt idx="4704">
                  <c:v>482</c:v>
                </c:pt>
                <c:pt idx="4705">
                  <c:v>482</c:v>
                </c:pt>
                <c:pt idx="4706">
                  <c:v>482</c:v>
                </c:pt>
                <c:pt idx="4707">
                  <c:v>491</c:v>
                </c:pt>
                <c:pt idx="4708">
                  <c:v>476</c:v>
                </c:pt>
                <c:pt idx="4709">
                  <c:v>472</c:v>
                </c:pt>
                <c:pt idx="4710">
                  <c:v>466</c:v>
                </c:pt>
                <c:pt idx="4711">
                  <c:v>482</c:v>
                </c:pt>
                <c:pt idx="4712">
                  <c:v>486</c:v>
                </c:pt>
                <c:pt idx="4713">
                  <c:v>476</c:v>
                </c:pt>
                <c:pt idx="4714">
                  <c:v>466</c:v>
                </c:pt>
                <c:pt idx="4715">
                  <c:v>476</c:v>
                </c:pt>
                <c:pt idx="4716">
                  <c:v>482</c:v>
                </c:pt>
                <c:pt idx="4717">
                  <c:v>482</c:v>
                </c:pt>
                <c:pt idx="4718">
                  <c:v>491</c:v>
                </c:pt>
                <c:pt idx="4719">
                  <c:v>472</c:v>
                </c:pt>
                <c:pt idx="4720">
                  <c:v>472</c:v>
                </c:pt>
                <c:pt idx="4721">
                  <c:v>466</c:v>
                </c:pt>
                <c:pt idx="4722">
                  <c:v>491</c:v>
                </c:pt>
                <c:pt idx="4723">
                  <c:v>476</c:v>
                </c:pt>
                <c:pt idx="4724">
                  <c:v>476</c:v>
                </c:pt>
                <c:pt idx="4725">
                  <c:v>472</c:v>
                </c:pt>
                <c:pt idx="4726">
                  <c:v>476</c:v>
                </c:pt>
                <c:pt idx="4727">
                  <c:v>503</c:v>
                </c:pt>
                <c:pt idx="4728">
                  <c:v>482</c:v>
                </c:pt>
                <c:pt idx="4729">
                  <c:v>486</c:v>
                </c:pt>
                <c:pt idx="4730">
                  <c:v>476</c:v>
                </c:pt>
                <c:pt idx="4731">
                  <c:v>472</c:v>
                </c:pt>
                <c:pt idx="4732">
                  <c:v>482</c:v>
                </c:pt>
                <c:pt idx="4733">
                  <c:v>476</c:v>
                </c:pt>
                <c:pt idx="4734">
                  <c:v>472</c:v>
                </c:pt>
                <c:pt idx="4735">
                  <c:v>486</c:v>
                </c:pt>
                <c:pt idx="4736">
                  <c:v>466</c:v>
                </c:pt>
                <c:pt idx="4737">
                  <c:v>476</c:v>
                </c:pt>
                <c:pt idx="4738">
                  <c:v>476</c:v>
                </c:pt>
                <c:pt idx="4739">
                  <c:v>491</c:v>
                </c:pt>
                <c:pt idx="4740">
                  <c:v>486</c:v>
                </c:pt>
                <c:pt idx="4741">
                  <c:v>463</c:v>
                </c:pt>
                <c:pt idx="4742">
                  <c:v>476</c:v>
                </c:pt>
                <c:pt idx="4743">
                  <c:v>476</c:v>
                </c:pt>
                <c:pt idx="4744">
                  <c:v>472</c:v>
                </c:pt>
                <c:pt idx="4745">
                  <c:v>476</c:v>
                </c:pt>
                <c:pt idx="4746">
                  <c:v>460</c:v>
                </c:pt>
                <c:pt idx="4747">
                  <c:v>472</c:v>
                </c:pt>
                <c:pt idx="4748">
                  <c:v>486</c:v>
                </c:pt>
                <c:pt idx="4749">
                  <c:v>476</c:v>
                </c:pt>
                <c:pt idx="4750">
                  <c:v>476</c:v>
                </c:pt>
                <c:pt idx="4751">
                  <c:v>466</c:v>
                </c:pt>
                <c:pt idx="4752">
                  <c:v>472</c:v>
                </c:pt>
                <c:pt idx="4753">
                  <c:v>472</c:v>
                </c:pt>
                <c:pt idx="4754">
                  <c:v>472</c:v>
                </c:pt>
                <c:pt idx="4755">
                  <c:v>476</c:v>
                </c:pt>
                <c:pt idx="4756">
                  <c:v>476</c:v>
                </c:pt>
                <c:pt idx="4757">
                  <c:v>472</c:v>
                </c:pt>
                <c:pt idx="4758">
                  <c:v>476</c:v>
                </c:pt>
                <c:pt idx="4759">
                  <c:v>482</c:v>
                </c:pt>
                <c:pt idx="4760">
                  <c:v>476</c:v>
                </c:pt>
                <c:pt idx="4761">
                  <c:v>472</c:v>
                </c:pt>
                <c:pt idx="4762">
                  <c:v>486</c:v>
                </c:pt>
                <c:pt idx="4763">
                  <c:v>466</c:v>
                </c:pt>
                <c:pt idx="4764">
                  <c:v>476</c:v>
                </c:pt>
                <c:pt idx="4765">
                  <c:v>476</c:v>
                </c:pt>
                <c:pt idx="4766">
                  <c:v>482</c:v>
                </c:pt>
                <c:pt idx="4767">
                  <c:v>472</c:v>
                </c:pt>
                <c:pt idx="4768">
                  <c:v>472</c:v>
                </c:pt>
                <c:pt idx="4769">
                  <c:v>472</c:v>
                </c:pt>
                <c:pt idx="4770">
                  <c:v>482</c:v>
                </c:pt>
                <c:pt idx="4771">
                  <c:v>482</c:v>
                </c:pt>
                <c:pt idx="4772">
                  <c:v>482</c:v>
                </c:pt>
                <c:pt idx="4773">
                  <c:v>472</c:v>
                </c:pt>
                <c:pt idx="4774">
                  <c:v>476</c:v>
                </c:pt>
                <c:pt idx="4775">
                  <c:v>486</c:v>
                </c:pt>
                <c:pt idx="4776">
                  <c:v>482</c:v>
                </c:pt>
                <c:pt idx="4777">
                  <c:v>482</c:v>
                </c:pt>
                <c:pt idx="4778">
                  <c:v>463</c:v>
                </c:pt>
                <c:pt idx="4779">
                  <c:v>472</c:v>
                </c:pt>
                <c:pt idx="4780">
                  <c:v>466</c:v>
                </c:pt>
                <c:pt idx="4781">
                  <c:v>476</c:v>
                </c:pt>
                <c:pt idx="4782">
                  <c:v>482</c:v>
                </c:pt>
                <c:pt idx="4783">
                  <c:v>476</c:v>
                </c:pt>
                <c:pt idx="4784">
                  <c:v>476</c:v>
                </c:pt>
                <c:pt idx="4785">
                  <c:v>498</c:v>
                </c:pt>
                <c:pt idx="4786">
                  <c:v>486</c:v>
                </c:pt>
                <c:pt idx="4787">
                  <c:v>482</c:v>
                </c:pt>
                <c:pt idx="4788">
                  <c:v>476</c:v>
                </c:pt>
                <c:pt idx="4789">
                  <c:v>482</c:v>
                </c:pt>
                <c:pt idx="4790">
                  <c:v>482</c:v>
                </c:pt>
                <c:pt idx="4791">
                  <c:v>472</c:v>
                </c:pt>
                <c:pt idx="4792">
                  <c:v>491</c:v>
                </c:pt>
                <c:pt idx="4793">
                  <c:v>482</c:v>
                </c:pt>
                <c:pt idx="4794">
                  <c:v>486</c:v>
                </c:pt>
                <c:pt idx="4795">
                  <c:v>476</c:v>
                </c:pt>
                <c:pt idx="4796">
                  <c:v>482</c:v>
                </c:pt>
                <c:pt idx="4797">
                  <c:v>491</c:v>
                </c:pt>
                <c:pt idx="4798">
                  <c:v>476</c:v>
                </c:pt>
                <c:pt idx="4799">
                  <c:v>491</c:v>
                </c:pt>
                <c:pt idx="4800">
                  <c:v>476</c:v>
                </c:pt>
                <c:pt idx="4801">
                  <c:v>476</c:v>
                </c:pt>
                <c:pt idx="4802">
                  <c:v>482</c:v>
                </c:pt>
                <c:pt idx="4803">
                  <c:v>486</c:v>
                </c:pt>
                <c:pt idx="4804">
                  <c:v>476</c:v>
                </c:pt>
                <c:pt idx="4805">
                  <c:v>482</c:v>
                </c:pt>
                <c:pt idx="4806">
                  <c:v>476</c:v>
                </c:pt>
                <c:pt idx="4807">
                  <c:v>491</c:v>
                </c:pt>
                <c:pt idx="4808">
                  <c:v>472</c:v>
                </c:pt>
                <c:pt idx="4809">
                  <c:v>486</c:v>
                </c:pt>
                <c:pt idx="4810">
                  <c:v>476</c:v>
                </c:pt>
                <c:pt idx="4811">
                  <c:v>472</c:v>
                </c:pt>
                <c:pt idx="4812">
                  <c:v>482</c:v>
                </c:pt>
                <c:pt idx="4813">
                  <c:v>486</c:v>
                </c:pt>
                <c:pt idx="4814">
                  <c:v>486</c:v>
                </c:pt>
                <c:pt idx="4815">
                  <c:v>476</c:v>
                </c:pt>
                <c:pt idx="4816">
                  <c:v>486</c:v>
                </c:pt>
                <c:pt idx="4817">
                  <c:v>482</c:v>
                </c:pt>
                <c:pt idx="4818">
                  <c:v>482</c:v>
                </c:pt>
                <c:pt idx="4819">
                  <c:v>486</c:v>
                </c:pt>
                <c:pt idx="4820">
                  <c:v>498</c:v>
                </c:pt>
                <c:pt idx="4821">
                  <c:v>482</c:v>
                </c:pt>
                <c:pt idx="4822">
                  <c:v>472</c:v>
                </c:pt>
                <c:pt idx="4823">
                  <c:v>486</c:v>
                </c:pt>
                <c:pt idx="4824">
                  <c:v>486</c:v>
                </c:pt>
                <c:pt idx="4825">
                  <c:v>482</c:v>
                </c:pt>
                <c:pt idx="4826">
                  <c:v>491</c:v>
                </c:pt>
                <c:pt idx="4827">
                  <c:v>486</c:v>
                </c:pt>
                <c:pt idx="4828">
                  <c:v>476</c:v>
                </c:pt>
                <c:pt idx="4829">
                  <c:v>491</c:v>
                </c:pt>
                <c:pt idx="4830">
                  <c:v>476</c:v>
                </c:pt>
                <c:pt idx="4831">
                  <c:v>491</c:v>
                </c:pt>
                <c:pt idx="4832">
                  <c:v>493</c:v>
                </c:pt>
                <c:pt idx="4833">
                  <c:v>476</c:v>
                </c:pt>
                <c:pt idx="4834">
                  <c:v>472</c:v>
                </c:pt>
                <c:pt idx="4835">
                  <c:v>466</c:v>
                </c:pt>
                <c:pt idx="4836">
                  <c:v>493</c:v>
                </c:pt>
                <c:pt idx="4837">
                  <c:v>486</c:v>
                </c:pt>
                <c:pt idx="4838">
                  <c:v>482</c:v>
                </c:pt>
                <c:pt idx="4839">
                  <c:v>476</c:v>
                </c:pt>
                <c:pt idx="4840">
                  <c:v>486</c:v>
                </c:pt>
                <c:pt idx="4841">
                  <c:v>491</c:v>
                </c:pt>
                <c:pt idx="4842">
                  <c:v>482</c:v>
                </c:pt>
                <c:pt idx="4843">
                  <c:v>503</c:v>
                </c:pt>
                <c:pt idx="4844">
                  <c:v>482</c:v>
                </c:pt>
                <c:pt idx="4845">
                  <c:v>482</c:v>
                </c:pt>
                <c:pt idx="4846">
                  <c:v>482</c:v>
                </c:pt>
                <c:pt idx="4847">
                  <c:v>476</c:v>
                </c:pt>
                <c:pt idx="4848">
                  <c:v>482</c:v>
                </c:pt>
                <c:pt idx="4849">
                  <c:v>486</c:v>
                </c:pt>
                <c:pt idx="4850">
                  <c:v>482</c:v>
                </c:pt>
                <c:pt idx="4851">
                  <c:v>486</c:v>
                </c:pt>
                <c:pt idx="4852">
                  <c:v>472</c:v>
                </c:pt>
                <c:pt idx="4853">
                  <c:v>498</c:v>
                </c:pt>
                <c:pt idx="4854">
                  <c:v>486</c:v>
                </c:pt>
                <c:pt idx="4855">
                  <c:v>491</c:v>
                </c:pt>
                <c:pt idx="4856">
                  <c:v>486</c:v>
                </c:pt>
                <c:pt idx="4857">
                  <c:v>482</c:v>
                </c:pt>
                <c:pt idx="4858">
                  <c:v>493</c:v>
                </c:pt>
                <c:pt idx="4859">
                  <c:v>491</c:v>
                </c:pt>
                <c:pt idx="4860">
                  <c:v>491</c:v>
                </c:pt>
                <c:pt idx="4861">
                  <c:v>476</c:v>
                </c:pt>
                <c:pt idx="4862">
                  <c:v>486</c:v>
                </c:pt>
                <c:pt idx="4863">
                  <c:v>491</c:v>
                </c:pt>
                <c:pt idx="4864">
                  <c:v>493</c:v>
                </c:pt>
                <c:pt idx="4865">
                  <c:v>486</c:v>
                </c:pt>
                <c:pt idx="4866">
                  <c:v>491</c:v>
                </c:pt>
                <c:pt idx="4867">
                  <c:v>491</c:v>
                </c:pt>
                <c:pt idx="4868">
                  <c:v>486</c:v>
                </c:pt>
                <c:pt idx="4869">
                  <c:v>493</c:v>
                </c:pt>
                <c:pt idx="4870">
                  <c:v>491</c:v>
                </c:pt>
                <c:pt idx="4871">
                  <c:v>493</c:v>
                </c:pt>
                <c:pt idx="4872">
                  <c:v>486</c:v>
                </c:pt>
                <c:pt idx="4873">
                  <c:v>498</c:v>
                </c:pt>
                <c:pt idx="4874">
                  <c:v>491</c:v>
                </c:pt>
                <c:pt idx="4875">
                  <c:v>493</c:v>
                </c:pt>
                <c:pt idx="4876">
                  <c:v>493</c:v>
                </c:pt>
                <c:pt idx="4877">
                  <c:v>503</c:v>
                </c:pt>
                <c:pt idx="4878">
                  <c:v>508</c:v>
                </c:pt>
                <c:pt idx="4879">
                  <c:v>491</c:v>
                </c:pt>
                <c:pt idx="4880">
                  <c:v>491</c:v>
                </c:pt>
                <c:pt idx="4881">
                  <c:v>486</c:v>
                </c:pt>
                <c:pt idx="4882">
                  <c:v>498</c:v>
                </c:pt>
                <c:pt idx="4883">
                  <c:v>498</c:v>
                </c:pt>
                <c:pt idx="4884">
                  <c:v>486</c:v>
                </c:pt>
                <c:pt idx="4885">
                  <c:v>493</c:v>
                </c:pt>
                <c:pt idx="4886">
                  <c:v>493</c:v>
                </c:pt>
                <c:pt idx="4887">
                  <c:v>491</c:v>
                </c:pt>
                <c:pt idx="4888">
                  <c:v>498</c:v>
                </c:pt>
                <c:pt idx="4889">
                  <c:v>491</c:v>
                </c:pt>
                <c:pt idx="4890">
                  <c:v>498</c:v>
                </c:pt>
                <c:pt idx="4891">
                  <c:v>503</c:v>
                </c:pt>
                <c:pt idx="4892">
                  <c:v>491</c:v>
                </c:pt>
                <c:pt idx="4893">
                  <c:v>503</c:v>
                </c:pt>
                <c:pt idx="4894">
                  <c:v>491</c:v>
                </c:pt>
                <c:pt idx="4895">
                  <c:v>493</c:v>
                </c:pt>
                <c:pt idx="4896">
                  <c:v>493</c:v>
                </c:pt>
                <c:pt idx="4897">
                  <c:v>498</c:v>
                </c:pt>
                <c:pt idx="4898">
                  <c:v>491</c:v>
                </c:pt>
                <c:pt idx="4899">
                  <c:v>491</c:v>
                </c:pt>
                <c:pt idx="4900">
                  <c:v>491</c:v>
                </c:pt>
                <c:pt idx="4901">
                  <c:v>498</c:v>
                </c:pt>
                <c:pt idx="4902">
                  <c:v>498</c:v>
                </c:pt>
                <c:pt idx="4903">
                  <c:v>498</c:v>
                </c:pt>
                <c:pt idx="4904">
                  <c:v>493</c:v>
                </c:pt>
                <c:pt idx="4905">
                  <c:v>491</c:v>
                </c:pt>
                <c:pt idx="4906">
                  <c:v>482</c:v>
                </c:pt>
                <c:pt idx="4907">
                  <c:v>498</c:v>
                </c:pt>
                <c:pt idx="4908">
                  <c:v>503</c:v>
                </c:pt>
                <c:pt idx="4909">
                  <c:v>493</c:v>
                </c:pt>
                <c:pt idx="4910">
                  <c:v>498</c:v>
                </c:pt>
                <c:pt idx="4911">
                  <c:v>482</c:v>
                </c:pt>
                <c:pt idx="4912">
                  <c:v>493</c:v>
                </c:pt>
                <c:pt idx="4913">
                  <c:v>503</c:v>
                </c:pt>
                <c:pt idx="4914">
                  <c:v>498</c:v>
                </c:pt>
                <c:pt idx="4915">
                  <c:v>498</c:v>
                </c:pt>
                <c:pt idx="4916">
                  <c:v>486</c:v>
                </c:pt>
                <c:pt idx="4917">
                  <c:v>503</c:v>
                </c:pt>
                <c:pt idx="4918">
                  <c:v>493</c:v>
                </c:pt>
                <c:pt idx="4919">
                  <c:v>498</c:v>
                </c:pt>
                <c:pt idx="4920">
                  <c:v>503</c:v>
                </c:pt>
                <c:pt idx="4921">
                  <c:v>498</c:v>
                </c:pt>
                <c:pt idx="4922">
                  <c:v>491</c:v>
                </c:pt>
                <c:pt idx="4923">
                  <c:v>498</c:v>
                </c:pt>
                <c:pt idx="4924">
                  <c:v>493</c:v>
                </c:pt>
                <c:pt idx="4925">
                  <c:v>493</c:v>
                </c:pt>
                <c:pt idx="4926">
                  <c:v>491</c:v>
                </c:pt>
                <c:pt idx="4927">
                  <c:v>493</c:v>
                </c:pt>
                <c:pt idx="4928">
                  <c:v>491</c:v>
                </c:pt>
                <c:pt idx="4929">
                  <c:v>493</c:v>
                </c:pt>
                <c:pt idx="4930">
                  <c:v>503</c:v>
                </c:pt>
                <c:pt idx="4931">
                  <c:v>486</c:v>
                </c:pt>
                <c:pt idx="4932">
                  <c:v>491</c:v>
                </c:pt>
                <c:pt idx="4933">
                  <c:v>482</c:v>
                </c:pt>
                <c:pt idx="4934">
                  <c:v>498</c:v>
                </c:pt>
                <c:pt idx="4935">
                  <c:v>498</c:v>
                </c:pt>
                <c:pt idx="4936">
                  <c:v>517</c:v>
                </c:pt>
                <c:pt idx="4937">
                  <c:v>498</c:v>
                </c:pt>
                <c:pt idx="4938">
                  <c:v>486</c:v>
                </c:pt>
                <c:pt idx="4939">
                  <c:v>491</c:v>
                </c:pt>
                <c:pt idx="4940">
                  <c:v>491</c:v>
                </c:pt>
                <c:pt idx="4941">
                  <c:v>503</c:v>
                </c:pt>
                <c:pt idx="4942">
                  <c:v>493</c:v>
                </c:pt>
                <c:pt idx="4943">
                  <c:v>493</c:v>
                </c:pt>
                <c:pt idx="4944">
                  <c:v>491</c:v>
                </c:pt>
                <c:pt idx="4945">
                  <c:v>486</c:v>
                </c:pt>
                <c:pt idx="4946">
                  <c:v>491</c:v>
                </c:pt>
                <c:pt idx="4947">
                  <c:v>498</c:v>
                </c:pt>
                <c:pt idx="4948">
                  <c:v>503</c:v>
                </c:pt>
                <c:pt idx="4949">
                  <c:v>493</c:v>
                </c:pt>
                <c:pt idx="4950">
                  <c:v>493</c:v>
                </c:pt>
                <c:pt idx="4951">
                  <c:v>493</c:v>
                </c:pt>
                <c:pt idx="4952">
                  <c:v>486</c:v>
                </c:pt>
                <c:pt idx="4953">
                  <c:v>486</c:v>
                </c:pt>
                <c:pt idx="4954">
                  <c:v>503</c:v>
                </c:pt>
                <c:pt idx="4955">
                  <c:v>472</c:v>
                </c:pt>
                <c:pt idx="4956">
                  <c:v>493</c:v>
                </c:pt>
                <c:pt idx="4957">
                  <c:v>491</c:v>
                </c:pt>
                <c:pt idx="4958">
                  <c:v>491</c:v>
                </c:pt>
                <c:pt idx="4959">
                  <c:v>486</c:v>
                </c:pt>
                <c:pt idx="4960">
                  <c:v>476</c:v>
                </c:pt>
                <c:pt idx="4961">
                  <c:v>491</c:v>
                </c:pt>
                <c:pt idx="4962">
                  <c:v>491</c:v>
                </c:pt>
                <c:pt idx="4963">
                  <c:v>491</c:v>
                </c:pt>
                <c:pt idx="4964">
                  <c:v>491</c:v>
                </c:pt>
                <c:pt idx="4965">
                  <c:v>486</c:v>
                </c:pt>
                <c:pt idx="4966">
                  <c:v>486</c:v>
                </c:pt>
                <c:pt idx="4967">
                  <c:v>493</c:v>
                </c:pt>
                <c:pt idx="4968">
                  <c:v>491</c:v>
                </c:pt>
                <c:pt idx="4969">
                  <c:v>493</c:v>
                </c:pt>
                <c:pt idx="4970">
                  <c:v>482</c:v>
                </c:pt>
                <c:pt idx="4971">
                  <c:v>498</c:v>
                </c:pt>
                <c:pt idx="4972">
                  <c:v>486</c:v>
                </c:pt>
                <c:pt idx="4973">
                  <c:v>482</c:v>
                </c:pt>
                <c:pt idx="4974">
                  <c:v>486</c:v>
                </c:pt>
                <c:pt idx="4975">
                  <c:v>493</c:v>
                </c:pt>
                <c:pt idx="4976">
                  <c:v>493</c:v>
                </c:pt>
                <c:pt idx="4977">
                  <c:v>472</c:v>
                </c:pt>
                <c:pt idx="4978">
                  <c:v>491</c:v>
                </c:pt>
                <c:pt idx="4979">
                  <c:v>486</c:v>
                </c:pt>
                <c:pt idx="4980">
                  <c:v>482</c:v>
                </c:pt>
                <c:pt idx="4981">
                  <c:v>486</c:v>
                </c:pt>
                <c:pt idx="4982">
                  <c:v>486</c:v>
                </c:pt>
                <c:pt idx="4983">
                  <c:v>491</c:v>
                </c:pt>
                <c:pt idx="4984">
                  <c:v>491</c:v>
                </c:pt>
                <c:pt idx="4985">
                  <c:v>498</c:v>
                </c:pt>
                <c:pt idx="4986">
                  <c:v>486</c:v>
                </c:pt>
                <c:pt idx="4987">
                  <c:v>482</c:v>
                </c:pt>
                <c:pt idx="4988">
                  <c:v>486</c:v>
                </c:pt>
                <c:pt idx="4989">
                  <c:v>491</c:v>
                </c:pt>
                <c:pt idx="4990">
                  <c:v>482</c:v>
                </c:pt>
                <c:pt idx="4991">
                  <c:v>493</c:v>
                </c:pt>
                <c:pt idx="4992">
                  <c:v>482</c:v>
                </c:pt>
                <c:pt idx="4993">
                  <c:v>486</c:v>
                </c:pt>
                <c:pt idx="4994">
                  <c:v>503</c:v>
                </c:pt>
                <c:pt idx="4995">
                  <c:v>491</c:v>
                </c:pt>
                <c:pt idx="4996">
                  <c:v>482</c:v>
                </c:pt>
                <c:pt idx="4997">
                  <c:v>476</c:v>
                </c:pt>
                <c:pt idx="4998">
                  <c:v>491</c:v>
                </c:pt>
                <c:pt idx="4999">
                  <c:v>482</c:v>
                </c:pt>
                <c:pt idx="5000">
                  <c:v>493</c:v>
                </c:pt>
                <c:pt idx="5001">
                  <c:v>486</c:v>
                </c:pt>
                <c:pt idx="5002">
                  <c:v>486</c:v>
                </c:pt>
                <c:pt idx="5003">
                  <c:v>491</c:v>
                </c:pt>
                <c:pt idx="5004">
                  <c:v>476</c:v>
                </c:pt>
                <c:pt idx="5005">
                  <c:v>491</c:v>
                </c:pt>
                <c:pt idx="5006">
                  <c:v>491</c:v>
                </c:pt>
                <c:pt idx="5007">
                  <c:v>486</c:v>
                </c:pt>
                <c:pt idx="5008">
                  <c:v>486</c:v>
                </c:pt>
                <c:pt idx="5009">
                  <c:v>482</c:v>
                </c:pt>
                <c:pt idx="5010">
                  <c:v>482</c:v>
                </c:pt>
                <c:pt idx="5011">
                  <c:v>493</c:v>
                </c:pt>
                <c:pt idx="5012">
                  <c:v>482</c:v>
                </c:pt>
                <c:pt idx="5013">
                  <c:v>486</c:v>
                </c:pt>
                <c:pt idx="5014">
                  <c:v>463</c:v>
                </c:pt>
                <c:pt idx="5015">
                  <c:v>491</c:v>
                </c:pt>
                <c:pt idx="5016">
                  <c:v>482</c:v>
                </c:pt>
                <c:pt idx="5017">
                  <c:v>486</c:v>
                </c:pt>
                <c:pt idx="5018">
                  <c:v>491</c:v>
                </c:pt>
                <c:pt idx="5019">
                  <c:v>482</c:v>
                </c:pt>
                <c:pt idx="5020">
                  <c:v>486</c:v>
                </c:pt>
                <c:pt idx="5021">
                  <c:v>472</c:v>
                </c:pt>
                <c:pt idx="5022">
                  <c:v>486</c:v>
                </c:pt>
                <c:pt idx="5023">
                  <c:v>482</c:v>
                </c:pt>
                <c:pt idx="5024">
                  <c:v>486</c:v>
                </c:pt>
                <c:pt idx="5025">
                  <c:v>486</c:v>
                </c:pt>
                <c:pt idx="5026">
                  <c:v>482</c:v>
                </c:pt>
                <c:pt idx="5027">
                  <c:v>482</c:v>
                </c:pt>
                <c:pt idx="5028">
                  <c:v>491</c:v>
                </c:pt>
                <c:pt idx="5029">
                  <c:v>491</c:v>
                </c:pt>
                <c:pt idx="5030">
                  <c:v>476</c:v>
                </c:pt>
                <c:pt idx="5031">
                  <c:v>466</c:v>
                </c:pt>
                <c:pt idx="5032">
                  <c:v>476</c:v>
                </c:pt>
                <c:pt idx="5033">
                  <c:v>491</c:v>
                </c:pt>
                <c:pt idx="5034">
                  <c:v>482</c:v>
                </c:pt>
                <c:pt idx="5035">
                  <c:v>491</c:v>
                </c:pt>
                <c:pt idx="5036">
                  <c:v>476</c:v>
                </c:pt>
                <c:pt idx="5037">
                  <c:v>486</c:v>
                </c:pt>
                <c:pt idx="5038">
                  <c:v>472</c:v>
                </c:pt>
                <c:pt idx="5039">
                  <c:v>482</c:v>
                </c:pt>
                <c:pt idx="5040">
                  <c:v>476</c:v>
                </c:pt>
                <c:pt idx="5041">
                  <c:v>476</c:v>
                </c:pt>
                <c:pt idx="5042">
                  <c:v>491</c:v>
                </c:pt>
                <c:pt idx="5043">
                  <c:v>482</c:v>
                </c:pt>
                <c:pt idx="5044">
                  <c:v>482</c:v>
                </c:pt>
                <c:pt idx="5045">
                  <c:v>482</c:v>
                </c:pt>
                <c:pt idx="5046">
                  <c:v>476</c:v>
                </c:pt>
                <c:pt idx="5047">
                  <c:v>476</c:v>
                </c:pt>
                <c:pt idx="5048">
                  <c:v>491</c:v>
                </c:pt>
                <c:pt idx="5049">
                  <c:v>482</c:v>
                </c:pt>
                <c:pt idx="5050">
                  <c:v>493</c:v>
                </c:pt>
                <c:pt idx="5051">
                  <c:v>472</c:v>
                </c:pt>
                <c:pt idx="5052">
                  <c:v>526</c:v>
                </c:pt>
                <c:pt idx="5053">
                  <c:v>486</c:v>
                </c:pt>
                <c:pt idx="5054">
                  <c:v>482</c:v>
                </c:pt>
                <c:pt idx="5055">
                  <c:v>493</c:v>
                </c:pt>
                <c:pt idx="5056">
                  <c:v>476</c:v>
                </c:pt>
                <c:pt idx="5057">
                  <c:v>491</c:v>
                </c:pt>
                <c:pt idx="5058">
                  <c:v>498</c:v>
                </c:pt>
                <c:pt idx="5059">
                  <c:v>493</c:v>
                </c:pt>
                <c:pt idx="5060">
                  <c:v>493</c:v>
                </c:pt>
                <c:pt idx="5061">
                  <c:v>486</c:v>
                </c:pt>
                <c:pt idx="5062">
                  <c:v>493</c:v>
                </c:pt>
                <c:pt idx="5063">
                  <c:v>493</c:v>
                </c:pt>
                <c:pt idx="5064">
                  <c:v>498</c:v>
                </c:pt>
                <c:pt idx="5065">
                  <c:v>491</c:v>
                </c:pt>
                <c:pt idx="5066">
                  <c:v>491</c:v>
                </c:pt>
                <c:pt idx="5067">
                  <c:v>493</c:v>
                </c:pt>
                <c:pt idx="5068">
                  <c:v>498</c:v>
                </c:pt>
                <c:pt idx="5069">
                  <c:v>493</c:v>
                </c:pt>
                <c:pt idx="5070">
                  <c:v>498</c:v>
                </c:pt>
                <c:pt idx="5071">
                  <c:v>491</c:v>
                </c:pt>
                <c:pt idx="5072">
                  <c:v>493</c:v>
                </c:pt>
                <c:pt idx="5073">
                  <c:v>491</c:v>
                </c:pt>
                <c:pt idx="5074">
                  <c:v>493</c:v>
                </c:pt>
                <c:pt idx="5075">
                  <c:v>498</c:v>
                </c:pt>
                <c:pt idx="5076">
                  <c:v>498</c:v>
                </c:pt>
                <c:pt idx="5077">
                  <c:v>498</c:v>
                </c:pt>
                <c:pt idx="5078">
                  <c:v>482</c:v>
                </c:pt>
                <c:pt idx="5079">
                  <c:v>503</c:v>
                </c:pt>
                <c:pt idx="5080">
                  <c:v>493</c:v>
                </c:pt>
                <c:pt idx="5081">
                  <c:v>493</c:v>
                </c:pt>
                <c:pt idx="5082">
                  <c:v>493</c:v>
                </c:pt>
                <c:pt idx="5083">
                  <c:v>491</c:v>
                </c:pt>
                <c:pt idx="5084">
                  <c:v>493</c:v>
                </c:pt>
                <c:pt idx="5085">
                  <c:v>498</c:v>
                </c:pt>
                <c:pt idx="5086">
                  <c:v>493</c:v>
                </c:pt>
                <c:pt idx="5087">
                  <c:v>498</c:v>
                </c:pt>
                <c:pt idx="5088">
                  <c:v>498</c:v>
                </c:pt>
                <c:pt idx="5089">
                  <c:v>493</c:v>
                </c:pt>
                <c:pt idx="5090">
                  <c:v>491</c:v>
                </c:pt>
                <c:pt idx="5091">
                  <c:v>491</c:v>
                </c:pt>
                <c:pt idx="5092">
                  <c:v>498</c:v>
                </c:pt>
                <c:pt idx="5093">
                  <c:v>486</c:v>
                </c:pt>
                <c:pt idx="5094">
                  <c:v>503</c:v>
                </c:pt>
                <c:pt idx="5095">
                  <c:v>498</c:v>
                </c:pt>
                <c:pt idx="5096">
                  <c:v>503</c:v>
                </c:pt>
                <c:pt idx="5097">
                  <c:v>503</c:v>
                </c:pt>
                <c:pt idx="5098">
                  <c:v>517</c:v>
                </c:pt>
                <c:pt idx="5099">
                  <c:v>517</c:v>
                </c:pt>
                <c:pt idx="5100">
                  <c:v>491</c:v>
                </c:pt>
                <c:pt idx="5101">
                  <c:v>493</c:v>
                </c:pt>
                <c:pt idx="5102">
                  <c:v>498</c:v>
                </c:pt>
                <c:pt idx="5103">
                  <c:v>491</c:v>
                </c:pt>
                <c:pt idx="5104">
                  <c:v>493</c:v>
                </c:pt>
                <c:pt idx="5105">
                  <c:v>503</c:v>
                </c:pt>
                <c:pt idx="5106">
                  <c:v>498</c:v>
                </c:pt>
                <c:pt idx="5107">
                  <c:v>503</c:v>
                </c:pt>
                <c:pt idx="5108">
                  <c:v>476</c:v>
                </c:pt>
                <c:pt idx="5109">
                  <c:v>503</c:v>
                </c:pt>
                <c:pt idx="5110">
                  <c:v>508</c:v>
                </c:pt>
                <c:pt idx="5111">
                  <c:v>493</c:v>
                </c:pt>
                <c:pt idx="5112">
                  <c:v>508</c:v>
                </c:pt>
                <c:pt idx="5113">
                  <c:v>493</c:v>
                </c:pt>
                <c:pt idx="5114">
                  <c:v>508</c:v>
                </c:pt>
                <c:pt idx="5115">
                  <c:v>503</c:v>
                </c:pt>
                <c:pt idx="5116">
                  <c:v>493</c:v>
                </c:pt>
                <c:pt idx="5117">
                  <c:v>493</c:v>
                </c:pt>
                <c:pt idx="5118">
                  <c:v>491</c:v>
                </c:pt>
                <c:pt idx="5119">
                  <c:v>503</c:v>
                </c:pt>
                <c:pt idx="5120">
                  <c:v>498</c:v>
                </c:pt>
                <c:pt idx="5121">
                  <c:v>503</c:v>
                </c:pt>
                <c:pt idx="5122">
                  <c:v>503</c:v>
                </c:pt>
                <c:pt idx="5123">
                  <c:v>498</c:v>
                </c:pt>
                <c:pt idx="5124">
                  <c:v>498</c:v>
                </c:pt>
                <c:pt idx="5125">
                  <c:v>498</c:v>
                </c:pt>
                <c:pt idx="5126">
                  <c:v>493</c:v>
                </c:pt>
                <c:pt idx="5127">
                  <c:v>508</c:v>
                </c:pt>
                <c:pt idx="5128">
                  <c:v>486</c:v>
                </c:pt>
                <c:pt idx="5129">
                  <c:v>508</c:v>
                </c:pt>
                <c:pt idx="5130">
                  <c:v>498</c:v>
                </c:pt>
                <c:pt idx="5131">
                  <c:v>503</c:v>
                </c:pt>
                <c:pt idx="5132">
                  <c:v>498</c:v>
                </c:pt>
                <c:pt idx="5133">
                  <c:v>517</c:v>
                </c:pt>
                <c:pt idx="5134">
                  <c:v>503</c:v>
                </c:pt>
                <c:pt idx="5135">
                  <c:v>486</c:v>
                </c:pt>
                <c:pt idx="5136">
                  <c:v>498</c:v>
                </c:pt>
                <c:pt idx="5137">
                  <c:v>498</c:v>
                </c:pt>
                <c:pt idx="5138">
                  <c:v>503</c:v>
                </c:pt>
                <c:pt idx="5139">
                  <c:v>503</c:v>
                </c:pt>
                <c:pt idx="5140">
                  <c:v>498</c:v>
                </c:pt>
                <c:pt idx="5141">
                  <c:v>493</c:v>
                </c:pt>
                <c:pt idx="5142">
                  <c:v>503</c:v>
                </c:pt>
                <c:pt idx="5143">
                  <c:v>498</c:v>
                </c:pt>
                <c:pt idx="5144">
                  <c:v>498</c:v>
                </c:pt>
                <c:pt idx="5145">
                  <c:v>508</c:v>
                </c:pt>
                <c:pt idx="5146">
                  <c:v>517</c:v>
                </c:pt>
                <c:pt idx="5147">
                  <c:v>517</c:v>
                </c:pt>
                <c:pt idx="5148">
                  <c:v>503</c:v>
                </c:pt>
                <c:pt idx="5149">
                  <c:v>508</c:v>
                </c:pt>
                <c:pt idx="5150">
                  <c:v>498</c:v>
                </c:pt>
                <c:pt idx="5151">
                  <c:v>503</c:v>
                </c:pt>
                <c:pt idx="5152">
                  <c:v>503</c:v>
                </c:pt>
                <c:pt idx="5153">
                  <c:v>508</c:v>
                </c:pt>
                <c:pt idx="5154">
                  <c:v>508</c:v>
                </c:pt>
                <c:pt idx="5155">
                  <c:v>508</c:v>
                </c:pt>
                <c:pt idx="5156">
                  <c:v>508</c:v>
                </c:pt>
                <c:pt idx="5157">
                  <c:v>517</c:v>
                </c:pt>
                <c:pt idx="5158">
                  <c:v>508</c:v>
                </c:pt>
                <c:pt idx="5159">
                  <c:v>498</c:v>
                </c:pt>
                <c:pt idx="5160">
                  <c:v>508</c:v>
                </c:pt>
                <c:pt idx="5161">
                  <c:v>498</c:v>
                </c:pt>
                <c:pt idx="5162">
                  <c:v>508</c:v>
                </c:pt>
                <c:pt idx="5163">
                  <c:v>508</c:v>
                </c:pt>
                <c:pt idx="5164">
                  <c:v>517</c:v>
                </c:pt>
                <c:pt idx="5165">
                  <c:v>508</c:v>
                </c:pt>
                <c:pt idx="5166">
                  <c:v>508</c:v>
                </c:pt>
                <c:pt idx="5167">
                  <c:v>498</c:v>
                </c:pt>
                <c:pt idx="5168">
                  <c:v>519</c:v>
                </c:pt>
                <c:pt idx="5169">
                  <c:v>526</c:v>
                </c:pt>
                <c:pt idx="5170">
                  <c:v>508</c:v>
                </c:pt>
                <c:pt idx="5171">
                  <c:v>526</c:v>
                </c:pt>
                <c:pt idx="5172">
                  <c:v>503</c:v>
                </c:pt>
                <c:pt idx="5173">
                  <c:v>519</c:v>
                </c:pt>
                <c:pt idx="5174">
                  <c:v>508</c:v>
                </c:pt>
                <c:pt idx="5175">
                  <c:v>508</c:v>
                </c:pt>
                <c:pt idx="5176">
                  <c:v>508</c:v>
                </c:pt>
                <c:pt idx="5177">
                  <c:v>498</c:v>
                </c:pt>
                <c:pt idx="5178">
                  <c:v>503</c:v>
                </c:pt>
                <c:pt idx="5179">
                  <c:v>526</c:v>
                </c:pt>
                <c:pt idx="5180">
                  <c:v>526</c:v>
                </c:pt>
                <c:pt idx="5181">
                  <c:v>526</c:v>
                </c:pt>
                <c:pt idx="5182">
                  <c:v>508</c:v>
                </c:pt>
                <c:pt idx="5183">
                  <c:v>517</c:v>
                </c:pt>
                <c:pt idx="5184">
                  <c:v>519</c:v>
                </c:pt>
                <c:pt idx="5185">
                  <c:v>517</c:v>
                </c:pt>
                <c:pt idx="5186">
                  <c:v>519</c:v>
                </c:pt>
                <c:pt idx="5187">
                  <c:v>517</c:v>
                </c:pt>
                <c:pt idx="5188">
                  <c:v>526</c:v>
                </c:pt>
                <c:pt idx="5189">
                  <c:v>526</c:v>
                </c:pt>
                <c:pt idx="5190">
                  <c:v>529</c:v>
                </c:pt>
                <c:pt idx="5191">
                  <c:v>531</c:v>
                </c:pt>
                <c:pt idx="5192">
                  <c:v>508</c:v>
                </c:pt>
                <c:pt idx="5193">
                  <c:v>529</c:v>
                </c:pt>
                <c:pt idx="5194">
                  <c:v>526</c:v>
                </c:pt>
                <c:pt idx="5195">
                  <c:v>529</c:v>
                </c:pt>
                <c:pt idx="5196">
                  <c:v>531</c:v>
                </c:pt>
                <c:pt idx="5197">
                  <c:v>519</c:v>
                </c:pt>
                <c:pt idx="5198">
                  <c:v>519</c:v>
                </c:pt>
                <c:pt idx="5199">
                  <c:v>529</c:v>
                </c:pt>
                <c:pt idx="5200">
                  <c:v>526</c:v>
                </c:pt>
                <c:pt idx="5201">
                  <c:v>536</c:v>
                </c:pt>
                <c:pt idx="5202">
                  <c:v>517</c:v>
                </c:pt>
                <c:pt idx="5203">
                  <c:v>531</c:v>
                </c:pt>
                <c:pt idx="5204">
                  <c:v>526</c:v>
                </c:pt>
                <c:pt idx="5205">
                  <c:v>519</c:v>
                </c:pt>
                <c:pt idx="5206">
                  <c:v>526</c:v>
                </c:pt>
                <c:pt idx="5207">
                  <c:v>519</c:v>
                </c:pt>
                <c:pt idx="5208">
                  <c:v>526</c:v>
                </c:pt>
                <c:pt idx="5209">
                  <c:v>529</c:v>
                </c:pt>
                <c:pt idx="5210">
                  <c:v>531</c:v>
                </c:pt>
                <c:pt idx="5211">
                  <c:v>526</c:v>
                </c:pt>
                <c:pt idx="5212">
                  <c:v>526</c:v>
                </c:pt>
                <c:pt idx="5213">
                  <c:v>529</c:v>
                </c:pt>
                <c:pt idx="5214">
                  <c:v>529</c:v>
                </c:pt>
                <c:pt idx="5215">
                  <c:v>531</c:v>
                </c:pt>
                <c:pt idx="5216">
                  <c:v>529</c:v>
                </c:pt>
                <c:pt idx="5217">
                  <c:v>526</c:v>
                </c:pt>
                <c:pt idx="5218">
                  <c:v>519</c:v>
                </c:pt>
                <c:pt idx="5219">
                  <c:v>529</c:v>
                </c:pt>
                <c:pt idx="5220">
                  <c:v>526</c:v>
                </c:pt>
                <c:pt idx="5221">
                  <c:v>529</c:v>
                </c:pt>
                <c:pt idx="5222">
                  <c:v>519</c:v>
                </c:pt>
                <c:pt idx="5223">
                  <c:v>529</c:v>
                </c:pt>
                <c:pt idx="5224">
                  <c:v>519</c:v>
                </c:pt>
                <c:pt idx="5225">
                  <c:v>526</c:v>
                </c:pt>
                <c:pt idx="5226">
                  <c:v>536</c:v>
                </c:pt>
                <c:pt idx="5227">
                  <c:v>526</c:v>
                </c:pt>
                <c:pt idx="5228">
                  <c:v>526</c:v>
                </c:pt>
                <c:pt idx="5229">
                  <c:v>526</c:v>
                </c:pt>
                <c:pt idx="5230">
                  <c:v>529</c:v>
                </c:pt>
                <c:pt idx="5231">
                  <c:v>517</c:v>
                </c:pt>
                <c:pt idx="5232">
                  <c:v>529</c:v>
                </c:pt>
                <c:pt idx="5233">
                  <c:v>526</c:v>
                </c:pt>
                <c:pt idx="5234">
                  <c:v>529</c:v>
                </c:pt>
                <c:pt idx="5235">
                  <c:v>526</c:v>
                </c:pt>
                <c:pt idx="5236">
                  <c:v>526</c:v>
                </c:pt>
                <c:pt idx="5237">
                  <c:v>519</c:v>
                </c:pt>
                <c:pt idx="5238">
                  <c:v>526</c:v>
                </c:pt>
                <c:pt idx="5239">
                  <c:v>517</c:v>
                </c:pt>
                <c:pt idx="5240">
                  <c:v>526</c:v>
                </c:pt>
                <c:pt idx="5241">
                  <c:v>526</c:v>
                </c:pt>
                <c:pt idx="5242">
                  <c:v>519</c:v>
                </c:pt>
                <c:pt idx="5243">
                  <c:v>526</c:v>
                </c:pt>
                <c:pt idx="5244">
                  <c:v>508</c:v>
                </c:pt>
                <c:pt idx="5245">
                  <c:v>517</c:v>
                </c:pt>
                <c:pt idx="5246">
                  <c:v>517</c:v>
                </c:pt>
                <c:pt idx="5247">
                  <c:v>519</c:v>
                </c:pt>
                <c:pt idx="5248">
                  <c:v>517</c:v>
                </c:pt>
                <c:pt idx="5249">
                  <c:v>519</c:v>
                </c:pt>
                <c:pt idx="5250">
                  <c:v>531</c:v>
                </c:pt>
                <c:pt idx="5251">
                  <c:v>517</c:v>
                </c:pt>
                <c:pt idx="5252">
                  <c:v>519</c:v>
                </c:pt>
                <c:pt idx="5253">
                  <c:v>517</c:v>
                </c:pt>
                <c:pt idx="5254">
                  <c:v>517</c:v>
                </c:pt>
                <c:pt idx="5255">
                  <c:v>517</c:v>
                </c:pt>
                <c:pt idx="5256">
                  <c:v>526</c:v>
                </c:pt>
                <c:pt idx="5257">
                  <c:v>517</c:v>
                </c:pt>
                <c:pt idx="5258">
                  <c:v>526</c:v>
                </c:pt>
                <c:pt idx="5259">
                  <c:v>498</c:v>
                </c:pt>
                <c:pt idx="5260">
                  <c:v>519</c:v>
                </c:pt>
                <c:pt idx="5261">
                  <c:v>519</c:v>
                </c:pt>
                <c:pt idx="5262">
                  <c:v>503</c:v>
                </c:pt>
                <c:pt idx="5263">
                  <c:v>519</c:v>
                </c:pt>
                <c:pt idx="5264">
                  <c:v>508</c:v>
                </c:pt>
                <c:pt idx="5265">
                  <c:v>517</c:v>
                </c:pt>
                <c:pt idx="5266">
                  <c:v>508</c:v>
                </c:pt>
                <c:pt idx="5267">
                  <c:v>508</c:v>
                </c:pt>
                <c:pt idx="5268">
                  <c:v>498</c:v>
                </c:pt>
                <c:pt idx="5269">
                  <c:v>508</c:v>
                </c:pt>
                <c:pt idx="5270">
                  <c:v>519</c:v>
                </c:pt>
                <c:pt idx="5271">
                  <c:v>517</c:v>
                </c:pt>
                <c:pt idx="5272">
                  <c:v>498</c:v>
                </c:pt>
                <c:pt idx="5273">
                  <c:v>508</c:v>
                </c:pt>
                <c:pt idx="5274">
                  <c:v>517</c:v>
                </c:pt>
                <c:pt idx="5275">
                  <c:v>508</c:v>
                </c:pt>
                <c:pt idx="5276">
                  <c:v>517</c:v>
                </c:pt>
                <c:pt idx="5277">
                  <c:v>508</c:v>
                </c:pt>
                <c:pt idx="5278">
                  <c:v>508</c:v>
                </c:pt>
                <c:pt idx="5279">
                  <c:v>498</c:v>
                </c:pt>
                <c:pt idx="5280">
                  <c:v>508</c:v>
                </c:pt>
                <c:pt idx="5281">
                  <c:v>503</c:v>
                </c:pt>
                <c:pt idx="5282">
                  <c:v>517</c:v>
                </c:pt>
                <c:pt idx="5283">
                  <c:v>517</c:v>
                </c:pt>
                <c:pt idx="5284">
                  <c:v>519</c:v>
                </c:pt>
                <c:pt idx="5285">
                  <c:v>508</c:v>
                </c:pt>
                <c:pt idx="5286">
                  <c:v>498</c:v>
                </c:pt>
                <c:pt idx="5287">
                  <c:v>519</c:v>
                </c:pt>
                <c:pt idx="5288">
                  <c:v>517</c:v>
                </c:pt>
                <c:pt idx="5289">
                  <c:v>508</c:v>
                </c:pt>
                <c:pt idx="5290">
                  <c:v>508</c:v>
                </c:pt>
                <c:pt idx="5291">
                  <c:v>498</c:v>
                </c:pt>
                <c:pt idx="5292">
                  <c:v>503</c:v>
                </c:pt>
                <c:pt idx="5293">
                  <c:v>493</c:v>
                </c:pt>
                <c:pt idx="5294">
                  <c:v>519</c:v>
                </c:pt>
                <c:pt idx="5295">
                  <c:v>508</c:v>
                </c:pt>
                <c:pt idx="5296">
                  <c:v>517</c:v>
                </c:pt>
                <c:pt idx="5297">
                  <c:v>503</c:v>
                </c:pt>
                <c:pt idx="5298">
                  <c:v>508</c:v>
                </c:pt>
                <c:pt idx="5299">
                  <c:v>508</c:v>
                </c:pt>
                <c:pt idx="5300">
                  <c:v>517</c:v>
                </c:pt>
                <c:pt idx="5301">
                  <c:v>508</c:v>
                </c:pt>
                <c:pt idx="5302">
                  <c:v>517</c:v>
                </c:pt>
                <c:pt idx="5303">
                  <c:v>493</c:v>
                </c:pt>
                <c:pt idx="5304">
                  <c:v>508</c:v>
                </c:pt>
                <c:pt idx="5305">
                  <c:v>508</c:v>
                </c:pt>
                <c:pt idx="5306">
                  <c:v>508</c:v>
                </c:pt>
                <c:pt idx="5307">
                  <c:v>517</c:v>
                </c:pt>
                <c:pt idx="5308">
                  <c:v>503</c:v>
                </c:pt>
                <c:pt idx="5309">
                  <c:v>503</c:v>
                </c:pt>
                <c:pt idx="5310">
                  <c:v>503</c:v>
                </c:pt>
                <c:pt idx="5311">
                  <c:v>519</c:v>
                </c:pt>
                <c:pt idx="5312">
                  <c:v>517</c:v>
                </c:pt>
                <c:pt idx="5313">
                  <c:v>508</c:v>
                </c:pt>
                <c:pt idx="5314">
                  <c:v>503</c:v>
                </c:pt>
                <c:pt idx="5315">
                  <c:v>503</c:v>
                </c:pt>
                <c:pt idx="5316">
                  <c:v>503</c:v>
                </c:pt>
                <c:pt idx="5317">
                  <c:v>517</c:v>
                </c:pt>
                <c:pt idx="5318">
                  <c:v>508</c:v>
                </c:pt>
                <c:pt idx="5319">
                  <c:v>526</c:v>
                </c:pt>
                <c:pt idx="5320">
                  <c:v>508</c:v>
                </c:pt>
                <c:pt idx="5321">
                  <c:v>503</c:v>
                </c:pt>
                <c:pt idx="5322">
                  <c:v>503</c:v>
                </c:pt>
                <c:pt idx="5323">
                  <c:v>498</c:v>
                </c:pt>
                <c:pt idx="5324">
                  <c:v>526</c:v>
                </c:pt>
                <c:pt idx="5325">
                  <c:v>498</c:v>
                </c:pt>
                <c:pt idx="5326">
                  <c:v>508</c:v>
                </c:pt>
                <c:pt idx="5327">
                  <c:v>503</c:v>
                </c:pt>
                <c:pt idx="5328">
                  <c:v>508</c:v>
                </c:pt>
                <c:pt idx="5329">
                  <c:v>508</c:v>
                </c:pt>
                <c:pt idx="5330">
                  <c:v>493</c:v>
                </c:pt>
                <c:pt idx="5331">
                  <c:v>519</c:v>
                </c:pt>
                <c:pt idx="5332">
                  <c:v>517</c:v>
                </c:pt>
                <c:pt idx="5333">
                  <c:v>508</c:v>
                </c:pt>
                <c:pt idx="5334">
                  <c:v>508</c:v>
                </c:pt>
                <c:pt idx="5335">
                  <c:v>503</c:v>
                </c:pt>
                <c:pt idx="5336">
                  <c:v>517</c:v>
                </c:pt>
                <c:pt idx="5337">
                  <c:v>517</c:v>
                </c:pt>
                <c:pt idx="5338">
                  <c:v>508</c:v>
                </c:pt>
                <c:pt idx="5339">
                  <c:v>508</c:v>
                </c:pt>
                <c:pt idx="5340">
                  <c:v>493</c:v>
                </c:pt>
                <c:pt idx="5341">
                  <c:v>508</c:v>
                </c:pt>
                <c:pt idx="5342">
                  <c:v>529</c:v>
                </c:pt>
                <c:pt idx="5343">
                  <c:v>508</c:v>
                </c:pt>
                <c:pt idx="5344">
                  <c:v>519</c:v>
                </c:pt>
                <c:pt idx="5345">
                  <c:v>503</c:v>
                </c:pt>
                <c:pt idx="5346">
                  <c:v>517</c:v>
                </c:pt>
                <c:pt idx="5347">
                  <c:v>508</c:v>
                </c:pt>
                <c:pt idx="5348">
                  <c:v>517</c:v>
                </c:pt>
                <c:pt idx="5349">
                  <c:v>508</c:v>
                </c:pt>
                <c:pt idx="5350">
                  <c:v>503</c:v>
                </c:pt>
                <c:pt idx="5351">
                  <c:v>498</c:v>
                </c:pt>
                <c:pt idx="5352">
                  <c:v>491</c:v>
                </c:pt>
                <c:pt idx="5353">
                  <c:v>493</c:v>
                </c:pt>
                <c:pt idx="5354">
                  <c:v>503</c:v>
                </c:pt>
                <c:pt idx="5355">
                  <c:v>498</c:v>
                </c:pt>
                <c:pt idx="5356">
                  <c:v>498</c:v>
                </c:pt>
                <c:pt idx="5357">
                  <c:v>486</c:v>
                </c:pt>
                <c:pt idx="5358">
                  <c:v>493</c:v>
                </c:pt>
                <c:pt idx="5359">
                  <c:v>498</c:v>
                </c:pt>
                <c:pt idx="5360">
                  <c:v>491</c:v>
                </c:pt>
                <c:pt idx="5361">
                  <c:v>508</c:v>
                </c:pt>
                <c:pt idx="5362">
                  <c:v>482</c:v>
                </c:pt>
                <c:pt idx="5363">
                  <c:v>486</c:v>
                </c:pt>
                <c:pt idx="5364">
                  <c:v>476</c:v>
                </c:pt>
                <c:pt idx="5365">
                  <c:v>491</c:v>
                </c:pt>
                <c:pt idx="5366">
                  <c:v>466</c:v>
                </c:pt>
                <c:pt idx="5367">
                  <c:v>455</c:v>
                </c:pt>
                <c:pt idx="5368">
                  <c:v>466</c:v>
                </c:pt>
                <c:pt idx="5369">
                  <c:v>450</c:v>
                </c:pt>
                <c:pt idx="5370">
                  <c:v>450</c:v>
                </c:pt>
                <c:pt idx="5371">
                  <c:v>450</c:v>
                </c:pt>
                <c:pt idx="5372">
                  <c:v>444</c:v>
                </c:pt>
                <c:pt idx="5373">
                  <c:v>447</c:v>
                </c:pt>
                <c:pt idx="5374">
                  <c:v>450</c:v>
                </c:pt>
                <c:pt idx="5375">
                  <c:v>441</c:v>
                </c:pt>
                <c:pt idx="5376">
                  <c:v>447</c:v>
                </c:pt>
                <c:pt idx="5377">
                  <c:v>447</c:v>
                </c:pt>
                <c:pt idx="5378">
                  <c:v>447</c:v>
                </c:pt>
                <c:pt idx="5379">
                  <c:v>447</c:v>
                </c:pt>
                <c:pt idx="5380">
                  <c:v>447</c:v>
                </c:pt>
                <c:pt idx="5381">
                  <c:v>450</c:v>
                </c:pt>
                <c:pt idx="5382">
                  <c:v>444</c:v>
                </c:pt>
                <c:pt idx="5383">
                  <c:v>447</c:v>
                </c:pt>
                <c:pt idx="5384">
                  <c:v>444</c:v>
                </c:pt>
                <c:pt idx="5385">
                  <c:v>444</c:v>
                </c:pt>
                <c:pt idx="5386">
                  <c:v>447</c:v>
                </c:pt>
                <c:pt idx="5387">
                  <c:v>447</c:v>
                </c:pt>
                <c:pt idx="5388">
                  <c:v>463</c:v>
                </c:pt>
                <c:pt idx="5389">
                  <c:v>447</c:v>
                </c:pt>
                <c:pt idx="5390">
                  <c:v>447</c:v>
                </c:pt>
                <c:pt idx="5391">
                  <c:v>447</c:v>
                </c:pt>
                <c:pt idx="5392">
                  <c:v>455</c:v>
                </c:pt>
                <c:pt idx="5393">
                  <c:v>450</c:v>
                </c:pt>
                <c:pt idx="5394">
                  <c:v>444</c:v>
                </c:pt>
                <c:pt idx="5395">
                  <c:v>450</c:v>
                </c:pt>
                <c:pt idx="5396">
                  <c:v>455</c:v>
                </c:pt>
                <c:pt idx="5397">
                  <c:v>450</c:v>
                </c:pt>
                <c:pt idx="5398">
                  <c:v>460</c:v>
                </c:pt>
                <c:pt idx="5399">
                  <c:v>447</c:v>
                </c:pt>
                <c:pt idx="5400">
                  <c:v>455</c:v>
                </c:pt>
                <c:pt idx="5401">
                  <c:v>450</c:v>
                </c:pt>
                <c:pt idx="5402">
                  <c:v>450</c:v>
                </c:pt>
                <c:pt idx="5403">
                  <c:v>455</c:v>
                </c:pt>
                <c:pt idx="5404">
                  <c:v>444</c:v>
                </c:pt>
                <c:pt idx="5405">
                  <c:v>455</c:v>
                </c:pt>
                <c:pt idx="5406">
                  <c:v>447</c:v>
                </c:pt>
                <c:pt idx="5407">
                  <c:v>450</c:v>
                </c:pt>
                <c:pt idx="5408">
                  <c:v>441</c:v>
                </c:pt>
                <c:pt idx="5409">
                  <c:v>450</c:v>
                </c:pt>
                <c:pt idx="5410">
                  <c:v>447</c:v>
                </c:pt>
                <c:pt idx="5411">
                  <c:v>463</c:v>
                </c:pt>
                <c:pt idx="5412">
                  <c:v>447</c:v>
                </c:pt>
                <c:pt idx="5413">
                  <c:v>444</c:v>
                </c:pt>
                <c:pt idx="5414">
                  <c:v>441</c:v>
                </c:pt>
                <c:pt idx="5415">
                  <c:v>444</c:v>
                </c:pt>
                <c:pt idx="5416">
                  <c:v>447</c:v>
                </c:pt>
                <c:pt idx="5417">
                  <c:v>447</c:v>
                </c:pt>
                <c:pt idx="5418">
                  <c:v>444</c:v>
                </c:pt>
                <c:pt idx="5419">
                  <c:v>435</c:v>
                </c:pt>
                <c:pt idx="5420">
                  <c:v>441</c:v>
                </c:pt>
                <c:pt idx="5421">
                  <c:v>433</c:v>
                </c:pt>
                <c:pt idx="5422">
                  <c:v>450</c:v>
                </c:pt>
                <c:pt idx="5423">
                  <c:v>450</c:v>
                </c:pt>
                <c:pt idx="5424">
                  <c:v>435</c:v>
                </c:pt>
                <c:pt idx="5425">
                  <c:v>444</c:v>
                </c:pt>
                <c:pt idx="5426">
                  <c:v>427</c:v>
                </c:pt>
                <c:pt idx="5427">
                  <c:v>435</c:v>
                </c:pt>
                <c:pt idx="5428">
                  <c:v>447</c:v>
                </c:pt>
                <c:pt idx="5429">
                  <c:v>447</c:v>
                </c:pt>
                <c:pt idx="5430">
                  <c:v>435</c:v>
                </c:pt>
                <c:pt idx="5431">
                  <c:v>433</c:v>
                </c:pt>
                <c:pt idx="5432">
                  <c:v>444</c:v>
                </c:pt>
                <c:pt idx="5433">
                  <c:v>447</c:v>
                </c:pt>
                <c:pt idx="5434">
                  <c:v>441</c:v>
                </c:pt>
                <c:pt idx="5435">
                  <c:v>447</c:v>
                </c:pt>
                <c:pt idx="5436">
                  <c:v>435</c:v>
                </c:pt>
                <c:pt idx="5437">
                  <c:v>435</c:v>
                </c:pt>
                <c:pt idx="5438">
                  <c:v>441</c:v>
                </c:pt>
                <c:pt idx="5439">
                  <c:v>441</c:v>
                </c:pt>
                <c:pt idx="5440">
                  <c:v>444</c:v>
                </c:pt>
                <c:pt idx="5441">
                  <c:v>441</c:v>
                </c:pt>
                <c:pt idx="5442">
                  <c:v>441</c:v>
                </c:pt>
                <c:pt idx="5443">
                  <c:v>427</c:v>
                </c:pt>
                <c:pt idx="5444">
                  <c:v>441</c:v>
                </c:pt>
                <c:pt idx="5445">
                  <c:v>435</c:v>
                </c:pt>
                <c:pt idx="5446">
                  <c:v>447</c:v>
                </c:pt>
                <c:pt idx="5447">
                  <c:v>444</c:v>
                </c:pt>
                <c:pt idx="5448">
                  <c:v>427</c:v>
                </c:pt>
                <c:pt idx="5449">
                  <c:v>435</c:v>
                </c:pt>
                <c:pt idx="5450">
                  <c:v>433</c:v>
                </c:pt>
                <c:pt idx="5451">
                  <c:v>433</c:v>
                </c:pt>
                <c:pt idx="5452">
                  <c:v>433</c:v>
                </c:pt>
                <c:pt idx="5453">
                  <c:v>433</c:v>
                </c:pt>
                <c:pt idx="5454">
                  <c:v>441</c:v>
                </c:pt>
                <c:pt idx="5455">
                  <c:v>435</c:v>
                </c:pt>
                <c:pt idx="5456">
                  <c:v>435</c:v>
                </c:pt>
                <c:pt idx="5457">
                  <c:v>435</c:v>
                </c:pt>
                <c:pt idx="5458">
                  <c:v>435</c:v>
                </c:pt>
                <c:pt idx="5459">
                  <c:v>441</c:v>
                </c:pt>
                <c:pt idx="5460">
                  <c:v>441</c:v>
                </c:pt>
                <c:pt idx="5461">
                  <c:v>441</c:v>
                </c:pt>
                <c:pt idx="5462">
                  <c:v>435</c:v>
                </c:pt>
                <c:pt idx="5463">
                  <c:v>433</c:v>
                </c:pt>
                <c:pt idx="5464">
                  <c:v>435</c:v>
                </c:pt>
                <c:pt idx="5465">
                  <c:v>435</c:v>
                </c:pt>
                <c:pt idx="5466">
                  <c:v>441</c:v>
                </c:pt>
                <c:pt idx="5467">
                  <c:v>441</c:v>
                </c:pt>
                <c:pt idx="5468">
                  <c:v>435</c:v>
                </c:pt>
                <c:pt idx="5469">
                  <c:v>444</c:v>
                </c:pt>
                <c:pt idx="5470">
                  <c:v>435</c:v>
                </c:pt>
                <c:pt idx="5471">
                  <c:v>444</c:v>
                </c:pt>
                <c:pt idx="5472">
                  <c:v>447</c:v>
                </c:pt>
                <c:pt idx="5473">
                  <c:v>441</c:v>
                </c:pt>
                <c:pt idx="5474">
                  <c:v>441</c:v>
                </c:pt>
                <c:pt idx="5475">
                  <c:v>424</c:v>
                </c:pt>
                <c:pt idx="5476">
                  <c:v>435</c:v>
                </c:pt>
                <c:pt idx="5477">
                  <c:v>433</c:v>
                </c:pt>
                <c:pt idx="5478">
                  <c:v>433</c:v>
                </c:pt>
                <c:pt idx="5479">
                  <c:v>447</c:v>
                </c:pt>
                <c:pt idx="5480">
                  <c:v>424</c:v>
                </c:pt>
                <c:pt idx="5481">
                  <c:v>444</c:v>
                </c:pt>
                <c:pt idx="5482">
                  <c:v>444</c:v>
                </c:pt>
                <c:pt idx="5483">
                  <c:v>435</c:v>
                </c:pt>
                <c:pt idx="5484">
                  <c:v>433</c:v>
                </c:pt>
                <c:pt idx="5485">
                  <c:v>424</c:v>
                </c:pt>
                <c:pt idx="5486">
                  <c:v>444</c:v>
                </c:pt>
                <c:pt idx="5487">
                  <c:v>441</c:v>
                </c:pt>
                <c:pt idx="5488">
                  <c:v>444</c:v>
                </c:pt>
                <c:pt idx="5489">
                  <c:v>435</c:v>
                </c:pt>
                <c:pt idx="5490">
                  <c:v>435</c:v>
                </c:pt>
                <c:pt idx="5491">
                  <c:v>435</c:v>
                </c:pt>
                <c:pt idx="5492">
                  <c:v>441</c:v>
                </c:pt>
                <c:pt idx="5493">
                  <c:v>444</c:v>
                </c:pt>
                <c:pt idx="5494">
                  <c:v>444</c:v>
                </c:pt>
                <c:pt idx="5495">
                  <c:v>444</c:v>
                </c:pt>
                <c:pt idx="5496">
                  <c:v>447</c:v>
                </c:pt>
                <c:pt idx="5497">
                  <c:v>433</c:v>
                </c:pt>
                <c:pt idx="5498">
                  <c:v>435</c:v>
                </c:pt>
                <c:pt idx="5499">
                  <c:v>441</c:v>
                </c:pt>
                <c:pt idx="5500">
                  <c:v>435</c:v>
                </c:pt>
                <c:pt idx="5501">
                  <c:v>447</c:v>
                </c:pt>
                <c:pt idx="5502">
                  <c:v>435</c:v>
                </c:pt>
                <c:pt idx="5503">
                  <c:v>447</c:v>
                </c:pt>
                <c:pt idx="5504">
                  <c:v>455</c:v>
                </c:pt>
                <c:pt idx="5505">
                  <c:v>435</c:v>
                </c:pt>
                <c:pt idx="5506">
                  <c:v>444</c:v>
                </c:pt>
                <c:pt idx="5507">
                  <c:v>433</c:v>
                </c:pt>
                <c:pt idx="5508">
                  <c:v>441</c:v>
                </c:pt>
                <c:pt idx="5509">
                  <c:v>441</c:v>
                </c:pt>
                <c:pt idx="5510">
                  <c:v>447</c:v>
                </c:pt>
                <c:pt idx="5511">
                  <c:v>444</c:v>
                </c:pt>
                <c:pt idx="5512">
                  <c:v>441</c:v>
                </c:pt>
                <c:pt idx="5513">
                  <c:v>447</c:v>
                </c:pt>
                <c:pt idx="5514">
                  <c:v>441</c:v>
                </c:pt>
                <c:pt idx="5515">
                  <c:v>441</c:v>
                </c:pt>
                <c:pt idx="5516">
                  <c:v>447</c:v>
                </c:pt>
                <c:pt idx="5517">
                  <c:v>435</c:v>
                </c:pt>
                <c:pt idx="5518">
                  <c:v>441</c:v>
                </c:pt>
                <c:pt idx="5519">
                  <c:v>444</c:v>
                </c:pt>
                <c:pt idx="5520">
                  <c:v>444</c:v>
                </c:pt>
                <c:pt idx="5521">
                  <c:v>447</c:v>
                </c:pt>
                <c:pt idx="5522">
                  <c:v>433</c:v>
                </c:pt>
                <c:pt idx="5523">
                  <c:v>447</c:v>
                </c:pt>
                <c:pt idx="5524">
                  <c:v>444</c:v>
                </c:pt>
                <c:pt idx="5525">
                  <c:v>441</c:v>
                </c:pt>
                <c:pt idx="5526">
                  <c:v>441</c:v>
                </c:pt>
                <c:pt idx="5527">
                  <c:v>455</c:v>
                </c:pt>
                <c:pt idx="5528">
                  <c:v>447</c:v>
                </c:pt>
                <c:pt idx="5529">
                  <c:v>447</c:v>
                </c:pt>
                <c:pt idx="5530">
                  <c:v>450</c:v>
                </c:pt>
                <c:pt idx="5531">
                  <c:v>441</c:v>
                </c:pt>
                <c:pt idx="5532">
                  <c:v>435</c:v>
                </c:pt>
                <c:pt idx="5533">
                  <c:v>444</c:v>
                </c:pt>
                <c:pt idx="5534">
                  <c:v>447</c:v>
                </c:pt>
                <c:pt idx="5535">
                  <c:v>447</c:v>
                </c:pt>
                <c:pt idx="5536">
                  <c:v>455</c:v>
                </c:pt>
                <c:pt idx="5537">
                  <c:v>447</c:v>
                </c:pt>
                <c:pt idx="5538">
                  <c:v>455</c:v>
                </c:pt>
                <c:pt idx="5539">
                  <c:v>460</c:v>
                </c:pt>
                <c:pt idx="5540">
                  <c:v>447</c:v>
                </c:pt>
                <c:pt idx="5541">
                  <c:v>447</c:v>
                </c:pt>
                <c:pt idx="5542">
                  <c:v>444</c:v>
                </c:pt>
                <c:pt idx="5543">
                  <c:v>450</c:v>
                </c:pt>
                <c:pt idx="5544">
                  <c:v>447</c:v>
                </c:pt>
                <c:pt idx="5545">
                  <c:v>455</c:v>
                </c:pt>
                <c:pt idx="5546">
                  <c:v>450</c:v>
                </c:pt>
                <c:pt idx="5547">
                  <c:v>450</c:v>
                </c:pt>
                <c:pt idx="5548">
                  <c:v>447</c:v>
                </c:pt>
                <c:pt idx="5549">
                  <c:v>435</c:v>
                </c:pt>
                <c:pt idx="5550">
                  <c:v>450</c:v>
                </c:pt>
                <c:pt idx="5551">
                  <c:v>455</c:v>
                </c:pt>
                <c:pt idx="5552">
                  <c:v>460</c:v>
                </c:pt>
                <c:pt idx="5553">
                  <c:v>455</c:v>
                </c:pt>
                <c:pt idx="5554">
                  <c:v>447</c:v>
                </c:pt>
                <c:pt idx="5555">
                  <c:v>450</c:v>
                </c:pt>
                <c:pt idx="5556">
                  <c:v>455</c:v>
                </c:pt>
                <c:pt idx="5557">
                  <c:v>450</c:v>
                </c:pt>
                <c:pt idx="5558">
                  <c:v>450</c:v>
                </c:pt>
                <c:pt idx="5559">
                  <c:v>447</c:v>
                </c:pt>
                <c:pt idx="5560">
                  <c:v>466</c:v>
                </c:pt>
                <c:pt idx="5561">
                  <c:v>455</c:v>
                </c:pt>
                <c:pt idx="5562">
                  <c:v>472</c:v>
                </c:pt>
                <c:pt idx="5563">
                  <c:v>460</c:v>
                </c:pt>
                <c:pt idx="5564">
                  <c:v>450</c:v>
                </c:pt>
                <c:pt idx="5565">
                  <c:v>460</c:v>
                </c:pt>
                <c:pt idx="5566">
                  <c:v>460</c:v>
                </c:pt>
                <c:pt idx="5567">
                  <c:v>460</c:v>
                </c:pt>
                <c:pt idx="5568">
                  <c:v>463</c:v>
                </c:pt>
                <c:pt idx="5569">
                  <c:v>455</c:v>
                </c:pt>
                <c:pt idx="5570">
                  <c:v>463</c:v>
                </c:pt>
                <c:pt idx="5571">
                  <c:v>466</c:v>
                </c:pt>
                <c:pt idx="5572">
                  <c:v>460</c:v>
                </c:pt>
                <c:pt idx="5573">
                  <c:v>463</c:v>
                </c:pt>
                <c:pt idx="5574">
                  <c:v>460</c:v>
                </c:pt>
                <c:pt idx="5575">
                  <c:v>460</c:v>
                </c:pt>
                <c:pt idx="5576">
                  <c:v>463</c:v>
                </c:pt>
                <c:pt idx="5577">
                  <c:v>463</c:v>
                </c:pt>
                <c:pt idx="5578">
                  <c:v>466</c:v>
                </c:pt>
                <c:pt idx="5579">
                  <c:v>455</c:v>
                </c:pt>
                <c:pt idx="5580">
                  <c:v>472</c:v>
                </c:pt>
                <c:pt idx="5581">
                  <c:v>472</c:v>
                </c:pt>
                <c:pt idx="5582">
                  <c:v>472</c:v>
                </c:pt>
                <c:pt idx="5583">
                  <c:v>463</c:v>
                </c:pt>
                <c:pt idx="5584">
                  <c:v>450</c:v>
                </c:pt>
                <c:pt idx="5585">
                  <c:v>460</c:v>
                </c:pt>
                <c:pt idx="5586">
                  <c:v>463</c:v>
                </c:pt>
                <c:pt idx="5587">
                  <c:v>466</c:v>
                </c:pt>
                <c:pt idx="5588">
                  <c:v>463</c:v>
                </c:pt>
                <c:pt idx="5589">
                  <c:v>455</c:v>
                </c:pt>
                <c:pt idx="5590">
                  <c:v>472</c:v>
                </c:pt>
                <c:pt idx="5591">
                  <c:v>466</c:v>
                </c:pt>
                <c:pt idx="5592">
                  <c:v>455</c:v>
                </c:pt>
                <c:pt idx="5593">
                  <c:v>466</c:v>
                </c:pt>
                <c:pt idx="5594">
                  <c:v>460</c:v>
                </c:pt>
                <c:pt idx="5595">
                  <c:v>463</c:v>
                </c:pt>
                <c:pt idx="5596">
                  <c:v>466</c:v>
                </c:pt>
                <c:pt idx="5597">
                  <c:v>491</c:v>
                </c:pt>
                <c:pt idx="5598">
                  <c:v>476</c:v>
                </c:pt>
                <c:pt idx="5599">
                  <c:v>463</c:v>
                </c:pt>
                <c:pt idx="5600">
                  <c:v>476</c:v>
                </c:pt>
                <c:pt idx="5601">
                  <c:v>472</c:v>
                </c:pt>
                <c:pt idx="5602">
                  <c:v>472</c:v>
                </c:pt>
                <c:pt idx="5603">
                  <c:v>472</c:v>
                </c:pt>
                <c:pt idx="5604">
                  <c:v>466</c:v>
                </c:pt>
                <c:pt idx="5605">
                  <c:v>466</c:v>
                </c:pt>
                <c:pt idx="5606">
                  <c:v>476</c:v>
                </c:pt>
                <c:pt idx="5607">
                  <c:v>472</c:v>
                </c:pt>
                <c:pt idx="5608">
                  <c:v>482</c:v>
                </c:pt>
                <c:pt idx="5609">
                  <c:v>476</c:v>
                </c:pt>
                <c:pt idx="5610">
                  <c:v>476</c:v>
                </c:pt>
                <c:pt idx="5611">
                  <c:v>476</c:v>
                </c:pt>
                <c:pt idx="5612">
                  <c:v>472</c:v>
                </c:pt>
                <c:pt idx="5613">
                  <c:v>472</c:v>
                </c:pt>
                <c:pt idx="5614">
                  <c:v>460</c:v>
                </c:pt>
                <c:pt idx="5615">
                  <c:v>476</c:v>
                </c:pt>
                <c:pt idx="5616">
                  <c:v>472</c:v>
                </c:pt>
                <c:pt idx="5617">
                  <c:v>482</c:v>
                </c:pt>
                <c:pt idx="5618">
                  <c:v>476</c:v>
                </c:pt>
                <c:pt idx="5619">
                  <c:v>472</c:v>
                </c:pt>
                <c:pt idx="5620">
                  <c:v>476</c:v>
                </c:pt>
                <c:pt idx="5621">
                  <c:v>455</c:v>
                </c:pt>
                <c:pt idx="5622">
                  <c:v>466</c:v>
                </c:pt>
                <c:pt idx="5623">
                  <c:v>649</c:v>
                </c:pt>
                <c:pt idx="5624">
                  <c:v>476</c:v>
                </c:pt>
                <c:pt idx="5625">
                  <c:v>466</c:v>
                </c:pt>
                <c:pt idx="5626">
                  <c:v>455</c:v>
                </c:pt>
                <c:pt idx="5627">
                  <c:v>472</c:v>
                </c:pt>
                <c:pt idx="5628">
                  <c:v>466</c:v>
                </c:pt>
                <c:pt idx="5629">
                  <c:v>455</c:v>
                </c:pt>
                <c:pt idx="5630">
                  <c:v>472</c:v>
                </c:pt>
                <c:pt idx="5631">
                  <c:v>463</c:v>
                </c:pt>
                <c:pt idx="5632">
                  <c:v>472</c:v>
                </c:pt>
                <c:pt idx="5633">
                  <c:v>472</c:v>
                </c:pt>
                <c:pt idx="5634">
                  <c:v>476</c:v>
                </c:pt>
                <c:pt idx="5635">
                  <c:v>476</c:v>
                </c:pt>
                <c:pt idx="5636">
                  <c:v>460</c:v>
                </c:pt>
                <c:pt idx="5637">
                  <c:v>476</c:v>
                </c:pt>
                <c:pt idx="5638">
                  <c:v>466</c:v>
                </c:pt>
                <c:pt idx="5639">
                  <c:v>466</c:v>
                </c:pt>
                <c:pt idx="5640">
                  <c:v>466</c:v>
                </c:pt>
                <c:pt idx="5641">
                  <c:v>472</c:v>
                </c:pt>
                <c:pt idx="5642">
                  <c:v>476</c:v>
                </c:pt>
                <c:pt idx="5643">
                  <c:v>482</c:v>
                </c:pt>
                <c:pt idx="5644">
                  <c:v>486</c:v>
                </c:pt>
                <c:pt idx="5645">
                  <c:v>482</c:v>
                </c:pt>
                <c:pt idx="5646">
                  <c:v>472</c:v>
                </c:pt>
                <c:pt idx="5647">
                  <c:v>472</c:v>
                </c:pt>
                <c:pt idx="5648">
                  <c:v>466</c:v>
                </c:pt>
                <c:pt idx="5649">
                  <c:v>463</c:v>
                </c:pt>
                <c:pt idx="5650">
                  <c:v>472</c:v>
                </c:pt>
                <c:pt idx="5651">
                  <c:v>472</c:v>
                </c:pt>
                <c:pt idx="5652">
                  <c:v>472</c:v>
                </c:pt>
                <c:pt idx="5653">
                  <c:v>466</c:v>
                </c:pt>
                <c:pt idx="5654">
                  <c:v>476</c:v>
                </c:pt>
                <c:pt idx="5655">
                  <c:v>472</c:v>
                </c:pt>
                <c:pt idx="5656">
                  <c:v>460</c:v>
                </c:pt>
                <c:pt idx="5657">
                  <c:v>463</c:v>
                </c:pt>
                <c:pt idx="5658">
                  <c:v>447</c:v>
                </c:pt>
                <c:pt idx="5659">
                  <c:v>463</c:v>
                </c:pt>
                <c:pt idx="5660">
                  <c:v>460</c:v>
                </c:pt>
                <c:pt idx="5661">
                  <c:v>455</c:v>
                </c:pt>
                <c:pt idx="5662">
                  <c:v>447</c:v>
                </c:pt>
                <c:pt idx="5663">
                  <c:v>447</c:v>
                </c:pt>
                <c:pt idx="5664">
                  <c:v>455</c:v>
                </c:pt>
                <c:pt idx="5665">
                  <c:v>450</c:v>
                </c:pt>
                <c:pt idx="5666">
                  <c:v>447</c:v>
                </c:pt>
                <c:pt idx="5667">
                  <c:v>460</c:v>
                </c:pt>
                <c:pt idx="5668">
                  <c:v>450</c:v>
                </c:pt>
                <c:pt idx="5669">
                  <c:v>447</c:v>
                </c:pt>
                <c:pt idx="5670">
                  <c:v>463</c:v>
                </c:pt>
                <c:pt idx="5671">
                  <c:v>450</c:v>
                </c:pt>
                <c:pt idx="5672">
                  <c:v>450</c:v>
                </c:pt>
                <c:pt idx="5673">
                  <c:v>444</c:v>
                </c:pt>
                <c:pt idx="5674">
                  <c:v>460</c:v>
                </c:pt>
                <c:pt idx="5675">
                  <c:v>450</c:v>
                </c:pt>
                <c:pt idx="5676">
                  <c:v>455</c:v>
                </c:pt>
                <c:pt idx="5677">
                  <c:v>460</c:v>
                </c:pt>
                <c:pt idx="5678">
                  <c:v>455</c:v>
                </c:pt>
                <c:pt idx="5679">
                  <c:v>450</c:v>
                </c:pt>
                <c:pt idx="5680">
                  <c:v>447</c:v>
                </c:pt>
                <c:pt idx="5681">
                  <c:v>455</c:v>
                </c:pt>
                <c:pt idx="5682">
                  <c:v>447</c:v>
                </c:pt>
                <c:pt idx="5683">
                  <c:v>455</c:v>
                </c:pt>
                <c:pt idx="5684">
                  <c:v>455</c:v>
                </c:pt>
                <c:pt idx="5685">
                  <c:v>441</c:v>
                </c:pt>
                <c:pt idx="5686">
                  <c:v>441</c:v>
                </c:pt>
                <c:pt idx="5687">
                  <c:v>455</c:v>
                </c:pt>
                <c:pt idx="5688">
                  <c:v>450</c:v>
                </c:pt>
                <c:pt idx="5689">
                  <c:v>455</c:v>
                </c:pt>
                <c:pt idx="5690">
                  <c:v>447</c:v>
                </c:pt>
                <c:pt idx="5691">
                  <c:v>455</c:v>
                </c:pt>
                <c:pt idx="5692">
                  <c:v>455</c:v>
                </c:pt>
                <c:pt idx="5693">
                  <c:v>447</c:v>
                </c:pt>
                <c:pt idx="5694">
                  <c:v>450</c:v>
                </c:pt>
                <c:pt idx="5695">
                  <c:v>441</c:v>
                </c:pt>
                <c:pt idx="5696">
                  <c:v>447</c:v>
                </c:pt>
                <c:pt idx="5697">
                  <c:v>444</c:v>
                </c:pt>
                <c:pt idx="5698">
                  <c:v>455</c:v>
                </c:pt>
                <c:pt idx="5699">
                  <c:v>444</c:v>
                </c:pt>
                <c:pt idx="5700">
                  <c:v>444</c:v>
                </c:pt>
                <c:pt idx="5701">
                  <c:v>472</c:v>
                </c:pt>
                <c:pt idx="5702">
                  <c:v>441</c:v>
                </c:pt>
                <c:pt idx="5703">
                  <c:v>444</c:v>
                </c:pt>
                <c:pt idx="5704">
                  <c:v>441</c:v>
                </c:pt>
                <c:pt idx="5705">
                  <c:v>444</c:v>
                </c:pt>
                <c:pt idx="5706">
                  <c:v>441</c:v>
                </c:pt>
                <c:pt idx="5707">
                  <c:v>433</c:v>
                </c:pt>
                <c:pt idx="5708">
                  <c:v>447</c:v>
                </c:pt>
                <c:pt idx="5709">
                  <c:v>444</c:v>
                </c:pt>
                <c:pt idx="5710">
                  <c:v>435</c:v>
                </c:pt>
                <c:pt idx="5711">
                  <c:v>444</c:v>
                </c:pt>
                <c:pt idx="5712">
                  <c:v>427</c:v>
                </c:pt>
                <c:pt idx="5713">
                  <c:v>441</c:v>
                </c:pt>
                <c:pt idx="5714">
                  <c:v>444</c:v>
                </c:pt>
                <c:pt idx="5715">
                  <c:v>441</c:v>
                </c:pt>
                <c:pt idx="5716">
                  <c:v>447</c:v>
                </c:pt>
                <c:pt idx="5717">
                  <c:v>427</c:v>
                </c:pt>
                <c:pt idx="5718">
                  <c:v>444</c:v>
                </c:pt>
                <c:pt idx="5719">
                  <c:v>435</c:v>
                </c:pt>
                <c:pt idx="5720">
                  <c:v>433</c:v>
                </c:pt>
                <c:pt idx="5721">
                  <c:v>435</c:v>
                </c:pt>
                <c:pt idx="5722">
                  <c:v>435</c:v>
                </c:pt>
                <c:pt idx="5723">
                  <c:v>427</c:v>
                </c:pt>
                <c:pt idx="5724">
                  <c:v>441</c:v>
                </c:pt>
                <c:pt idx="5725">
                  <c:v>444</c:v>
                </c:pt>
                <c:pt idx="5726">
                  <c:v>441</c:v>
                </c:pt>
                <c:pt idx="5727">
                  <c:v>433</c:v>
                </c:pt>
                <c:pt idx="5728">
                  <c:v>441</c:v>
                </c:pt>
                <c:pt idx="5729">
                  <c:v>435</c:v>
                </c:pt>
                <c:pt idx="5730">
                  <c:v>427</c:v>
                </c:pt>
                <c:pt idx="5731">
                  <c:v>441</c:v>
                </c:pt>
                <c:pt idx="5732">
                  <c:v>433</c:v>
                </c:pt>
                <c:pt idx="5733">
                  <c:v>433</c:v>
                </c:pt>
                <c:pt idx="5734">
                  <c:v>427</c:v>
                </c:pt>
                <c:pt idx="5735">
                  <c:v>441</c:v>
                </c:pt>
                <c:pt idx="5736">
                  <c:v>441</c:v>
                </c:pt>
                <c:pt idx="5737">
                  <c:v>424</c:v>
                </c:pt>
                <c:pt idx="5738">
                  <c:v>441</c:v>
                </c:pt>
                <c:pt idx="5739">
                  <c:v>427</c:v>
                </c:pt>
                <c:pt idx="5740">
                  <c:v>435</c:v>
                </c:pt>
                <c:pt idx="5741">
                  <c:v>441</c:v>
                </c:pt>
                <c:pt idx="5742">
                  <c:v>441</c:v>
                </c:pt>
                <c:pt idx="5743">
                  <c:v>441</c:v>
                </c:pt>
                <c:pt idx="5744">
                  <c:v>424</c:v>
                </c:pt>
                <c:pt idx="5745">
                  <c:v>435</c:v>
                </c:pt>
                <c:pt idx="5746">
                  <c:v>441</c:v>
                </c:pt>
                <c:pt idx="5747">
                  <c:v>433</c:v>
                </c:pt>
                <c:pt idx="5748">
                  <c:v>441</c:v>
                </c:pt>
                <c:pt idx="5749">
                  <c:v>433</c:v>
                </c:pt>
                <c:pt idx="5750">
                  <c:v>433</c:v>
                </c:pt>
                <c:pt idx="5751">
                  <c:v>444</c:v>
                </c:pt>
                <c:pt idx="5752">
                  <c:v>435</c:v>
                </c:pt>
                <c:pt idx="5753">
                  <c:v>441</c:v>
                </c:pt>
                <c:pt idx="5754">
                  <c:v>427</c:v>
                </c:pt>
                <c:pt idx="5755">
                  <c:v>447</c:v>
                </c:pt>
                <c:pt idx="5756">
                  <c:v>433</c:v>
                </c:pt>
                <c:pt idx="5757">
                  <c:v>444</c:v>
                </c:pt>
                <c:pt idx="5758">
                  <c:v>441</c:v>
                </c:pt>
                <c:pt idx="5759">
                  <c:v>441</c:v>
                </c:pt>
                <c:pt idx="5760">
                  <c:v>447</c:v>
                </c:pt>
                <c:pt idx="5761">
                  <c:v>427</c:v>
                </c:pt>
                <c:pt idx="5762">
                  <c:v>444</c:v>
                </c:pt>
                <c:pt idx="5763">
                  <c:v>444</c:v>
                </c:pt>
                <c:pt idx="5764">
                  <c:v>441</c:v>
                </c:pt>
                <c:pt idx="5765">
                  <c:v>441</c:v>
                </c:pt>
                <c:pt idx="5766">
                  <c:v>444</c:v>
                </c:pt>
                <c:pt idx="5767">
                  <c:v>435</c:v>
                </c:pt>
                <c:pt idx="5768">
                  <c:v>441</c:v>
                </c:pt>
                <c:pt idx="5769">
                  <c:v>444</c:v>
                </c:pt>
                <c:pt idx="5770">
                  <c:v>447</c:v>
                </c:pt>
                <c:pt idx="5771">
                  <c:v>435</c:v>
                </c:pt>
                <c:pt idx="5772">
                  <c:v>447</c:v>
                </c:pt>
                <c:pt idx="5773">
                  <c:v>444</c:v>
                </c:pt>
                <c:pt idx="5774">
                  <c:v>444</c:v>
                </c:pt>
                <c:pt idx="5775">
                  <c:v>441</c:v>
                </c:pt>
                <c:pt idx="5776">
                  <c:v>433</c:v>
                </c:pt>
                <c:pt idx="5777">
                  <c:v>447</c:v>
                </c:pt>
                <c:pt idx="5778">
                  <c:v>441</c:v>
                </c:pt>
                <c:pt idx="5779">
                  <c:v>441</c:v>
                </c:pt>
                <c:pt idx="5780">
                  <c:v>444</c:v>
                </c:pt>
                <c:pt idx="5781">
                  <c:v>435</c:v>
                </c:pt>
                <c:pt idx="5782">
                  <c:v>450</c:v>
                </c:pt>
                <c:pt idx="5783">
                  <c:v>460</c:v>
                </c:pt>
                <c:pt idx="5784">
                  <c:v>447</c:v>
                </c:pt>
                <c:pt idx="5785">
                  <c:v>447</c:v>
                </c:pt>
                <c:pt idx="5786">
                  <c:v>441</c:v>
                </c:pt>
                <c:pt idx="5787">
                  <c:v>441</c:v>
                </c:pt>
                <c:pt idx="5788">
                  <c:v>444</c:v>
                </c:pt>
                <c:pt idx="5789">
                  <c:v>441</c:v>
                </c:pt>
                <c:pt idx="5790">
                  <c:v>435</c:v>
                </c:pt>
                <c:pt idx="5791">
                  <c:v>427</c:v>
                </c:pt>
                <c:pt idx="5792">
                  <c:v>447</c:v>
                </c:pt>
                <c:pt idx="5793">
                  <c:v>435</c:v>
                </c:pt>
                <c:pt idx="5794">
                  <c:v>441</c:v>
                </c:pt>
                <c:pt idx="5795">
                  <c:v>447</c:v>
                </c:pt>
                <c:pt idx="5796">
                  <c:v>433</c:v>
                </c:pt>
                <c:pt idx="5797">
                  <c:v>433</c:v>
                </c:pt>
                <c:pt idx="5798">
                  <c:v>433</c:v>
                </c:pt>
                <c:pt idx="5799">
                  <c:v>441</c:v>
                </c:pt>
                <c:pt idx="5800">
                  <c:v>427</c:v>
                </c:pt>
                <c:pt idx="5801">
                  <c:v>427</c:v>
                </c:pt>
                <c:pt idx="5802">
                  <c:v>435</c:v>
                </c:pt>
                <c:pt idx="5803">
                  <c:v>433</c:v>
                </c:pt>
                <c:pt idx="5804">
                  <c:v>435</c:v>
                </c:pt>
                <c:pt idx="5805">
                  <c:v>435</c:v>
                </c:pt>
                <c:pt idx="5806">
                  <c:v>433</c:v>
                </c:pt>
                <c:pt idx="5807">
                  <c:v>435</c:v>
                </c:pt>
                <c:pt idx="5808">
                  <c:v>424</c:v>
                </c:pt>
                <c:pt idx="5809">
                  <c:v>427</c:v>
                </c:pt>
                <c:pt idx="5810">
                  <c:v>424</c:v>
                </c:pt>
                <c:pt idx="5811">
                  <c:v>427</c:v>
                </c:pt>
                <c:pt idx="5812">
                  <c:v>433</c:v>
                </c:pt>
                <c:pt idx="5813">
                  <c:v>427</c:v>
                </c:pt>
                <c:pt idx="5814">
                  <c:v>433</c:v>
                </c:pt>
                <c:pt idx="5815">
                  <c:v>435</c:v>
                </c:pt>
                <c:pt idx="5816">
                  <c:v>433</c:v>
                </c:pt>
                <c:pt idx="5817">
                  <c:v>427</c:v>
                </c:pt>
                <c:pt idx="5818">
                  <c:v>433</c:v>
                </c:pt>
                <c:pt idx="5819">
                  <c:v>427</c:v>
                </c:pt>
                <c:pt idx="5820">
                  <c:v>427</c:v>
                </c:pt>
                <c:pt idx="5821">
                  <c:v>433</c:v>
                </c:pt>
                <c:pt idx="5822">
                  <c:v>427</c:v>
                </c:pt>
                <c:pt idx="5823">
                  <c:v>435</c:v>
                </c:pt>
                <c:pt idx="5824">
                  <c:v>435</c:v>
                </c:pt>
                <c:pt idx="5825">
                  <c:v>433</c:v>
                </c:pt>
                <c:pt idx="5826">
                  <c:v>433</c:v>
                </c:pt>
                <c:pt idx="5827">
                  <c:v>427</c:v>
                </c:pt>
                <c:pt idx="5828">
                  <c:v>424</c:v>
                </c:pt>
                <c:pt idx="5829">
                  <c:v>427</c:v>
                </c:pt>
                <c:pt idx="5830">
                  <c:v>427</c:v>
                </c:pt>
                <c:pt idx="5831">
                  <c:v>422</c:v>
                </c:pt>
                <c:pt idx="5832">
                  <c:v>433</c:v>
                </c:pt>
                <c:pt idx="5833">
                  <c:v>422</c:v>
                </c:pt>
                <c:pt idx="5834">
                  <c:v>433</c:v>
                </c:pt>
                <c:pt idx="5835">
                  <c:v>415</c:v>
                </c:pt>
                <c:pt idx="5836">
                  <c:v>427</c:v>
                </c:pt>
                <c:pt idx="5837">
                  <c:v>415</c:v>
                </c:pt>
                <c:pt idx="5838">
                  <c:v>415</c:v>
                </c:pt>
                <c:pt idx="5839">
                  <c:v>413</c:v>
                </c:pt>
                <c:pt idx="5840">
                  <c:v>415</c:v>
                </c:pt>
                <c:pt idx="5841">
                  <c:v>415</c:v>
                </c:pt>
                <c:pt idx="5842">
                  <c:v>424</c:v>
                </c:pt>
                <c:pt idx="5843">
                  <c:v>427</c:v>
                </c:pt>
                <c:pt idx="5844">
                  <c:v>415</c:v>
                </c:pt>
                <c:pt idx="5845">
                  <c:v>413</c:v>
                </c:pt>
                <c:pt idx="5846">
                  <c:v>422</c:v>
                </c:pt>
                <c:pt idx="5847">
                  <c:v>415</c:v>
                </c:pt>
                <c:pt idx="5848">
                  <c:v>409</c:v>
                </c:pt>
                <c:pt idx="5849">
                  <c:v>422</c:v>
                </c:pt>
                <c:pt idx="5850">
                  <c:v>409</c:v>
                </c:pt>
                <c:pt idx="5851">
                  <c:v>422</c:v>
                </c:pt>
                <c:pt idx="5852">
                  <c:v>415</c:v>
                </c:pt>
                <c:pt idx="5853">
                  <c:v>424</c:v>
                </c:pt>
                <c:pt idx="5854">
                  <c:v>427</c:v>
                </c:pt>
                <c:pt idx="5855">
                  <c:v>413</c:v>
                </c:pt>
                <c:pt idx="5856">
                  <c:v>415</c:v>
                </c:pt>
                <c:pt idx="5857">
                  <c:v>409</c:v>
                </c:pt>
                <c:pt idx="5858">
                  <c:v>409</c:v>
                </c:pt>
                <c:pt idx="5859">
                  <c:v>413</c:v>
                </c:pt>
                <c:pt idx="5860">
                  <c:v>406</c:v>
                </c:pt>
                <c:pt idx="5861">
                  <c:v>406</c:v>
                </c:pt>
                <c:pt idx="5862">
                  <c:v>413</c:v>
                </c:pt>
                <c:pt idx="5863">
                  <c:v>406</c:v>
                </c:pt>
                <c:pt idx="5864">
                  <c:v>409</c:v>
                </c:pt>
                <c:pt idx="5865">
                  <c:v>409</c:v>
                </c:pt>
                <c:pt idx="5866">
                  <c:v>403</c:v>
                </c:pt>
                <c:pt idx="5867">
                  <c:v>403</c:v>
                </c:pt>
                <c:pt idx="5868">
                  <c:v>400</c:v>
                </c:pt>
                <c:pt idx="5869">
                  <c:v>414</c:v>
                </c:pt>
                <c:pt idx="5870">
                  <c:v>408</c:v>
                </c:pt>
                <c:pt idx="5871">
                  <c:v>414</c:v>
                </c:pt>
                <c:pt idx="5872">
                  <c:v>400</c:v>
                </c:pt>
                <c:pt idx="5873">
                  <c:v>414</c:v>
                </c:pt>
                <c:pt idx="5874">
                  <c:v>402</c:v>
                </c:pt>
                <c:pt idx="5875">
                  <c:v>410</c:v>
                </c:pt>
                <c:pt idx="5876">
                  <c:v>406</c:v>
                </c:pt>
                <c:pt idx="5877">
                  <c:v>406</c:v>
                </c:pt>
                <c:pt idx="5878">
                  <c:v>406</c:v>
                </c:pt>
                <c:pt idx="5879">
                  <c:v>410</c:v>
                </c:pt>
                <c:pt idx="5880">
                  <c:v>406</c:v>
                </c:pt>
                <c:pt idx="5881">
                  <c:v>402</c:v>
                </c:pt>
                <c:pt idx="5882">
                  <c:v>400</c:v>
                </c:pt>
                <c:pt idx="5883">
                  <c:v>406</c:v>
                </c:pt>
                <c:pt idx="5884">
                  <c:v>410</c:v>
                </c:pt>
                <c:pt idx="5885">
                  <c:v>406</c:v>
                </c:pt>
                <c:pt idx="5886">
                  <c:v>414</c:v>
                </c:pt>
                <c:pt idx="5887">
                  <c:v>406</c:v>
                </c:pt>
                <c:pt idx="5888">
                  <c:v>420</c:v>
                </c:pt>
                <c:pt idx="5889">
                  <c:v>400</c:v>
                </c:pt>
                <c:pt idx="5890">
                  <c:v>400</c:v>
                </c:pt>
                <c:pt idx="5891">
                  <c:v>410</c:v>
                </c:pt>
                <c:pt idx="5892">
                  <c:v>410</c:v>
                </c:pt>
                <c:pt idx="5893">
                  <c:v>418</c:v>
                </c:pt>
                <c:pt idx="5894">
                  <c:v>403</c:v>
                </c:pt>
                <c:pt idx="5895">
                  <c:v>408</c:v>
                </c:pt>
                <c:pt idx="5896">
                  <c:v>400</c:v>
                </c:pt>
                <c:pt idx="5897">
                  <c:v>408</c:v>
                </c:pt>
                <c:pt idx="5898">
                  <c:v>408</c:v>
                </c:pt>
                <c:pt idx="5899">
                  <c:v>400</c:v>
                </c:pt>
                <c:pt idx="5900">
                  <c:v>422</c:v>
                </c:pt>
                <c:pt idx="5901">
                  <c:v>400</c:v>
                </c:pt>
                <c:pt idx="5902">
                  <c:v>403</c:v>
                </c:pt>
                <c:pt idx="5903">
                  <c:v>400</c:v>
                </c:pt>
                <c:pt idx="5904">
                  <c:v>403</c:v>
                </c:pt>
                <c:pt idx="5905">
                  <c:v>403</c:v>
                </c:pt>
                <c:pt idx="5906">
                  <c:v>403</c:v>
                </c:pt>
                <c:pt idx="5907">
                  <c:v>403</c:v>
                </c:pt>
                <c:pt idx="5908">
                  <c:v>403</c:v>
                </c:pt>
                <c:pt idx="5909">
                  <c:v>400</c:v>
                </c:pt>
                <c:pt idx="5910">
                  <c:v>413</c:v>
                </c:pt>
                <c:pt idx="5911">
                  <c:v>405</c:v>
                </c:pt>
                <c:pt idx="5912">
                  <c:v>408</c:v>
                </c:pt>
                <c:pt idx="5913">
                  <c:v>405</c:v>
                </c:pt>
                <c:pt idx="5914">
                  <c:v>400</c:v>
                </c:pt>
                <c:pt idx="5915">
                  <c:v>405</c:v>
                </c:pt>
                <c:pt idx="5916">
                  <c:v>400</c:v>
                </c:pt>
                <c:pt idx="5917">
                  <c:v>413</c:v>
                </c:pt>
                <c:pt idx="5918">
                  <c:v>408</c:v>
                </c:pt>
                <c:pt idx="5919">
                  <c:v>408</c:v>
                </c:pt>
                <c:pt idx="5920">
                  <c:v>405</c:v>
                </c:pt>
                <c:pt idx="5921">
                  <c:v>400</c:v>
                </c:pt>
                <c:pt idx="5922">
                  <c:v>400</c:v>
                </c:pt>
                <c:pt idx="5923">
                  <c:v>416</c:v>
                </c:pt>
                <c:pt idx="5924">
                  <c:v>408</c:v>
                </c:pt>
                <c:pt idx="5925">
                  <c:v>411</c:v>
                </c:pt>
                <c:pt idx="5926">
                  <c:v>416</c:v>
                </c:pt>
                <c:pt idx="5927">
                  <c:v>411</c:v>
                </c:pt>
                <c:pt idx="5928">
                  <c:v>408</c:v>
                </c:pt>
                <c:pt idx="5929">
                  <c:v>400</c:v>
                </c:pt>
                <c:pt idx="5930">
                  <c:v>408</c:v>
                </c:pt>
                <c:pt idx="5931">
                  <c:v>400</c:v>
                </c:pt>
                <c:pt idx="5932">
                  <c:v>414</c:v>
                </c:pt>
                <c:pt idx="5933">
                  <c:v>414</c:v>
                </c:pt>
                <c:pt idx="5934">
                  <c:v>414</c:v>
                </c:pt>
                <c:pt idx="5935">
                  <c:v>422</c:v>
                </c:pt>
                <c:pt idx="5936">
                  <c:v>400</c:v>
                </c:pt>
                <c:pt idx="5937">
                  <c:v>422</c:v>
                </c:pt>
                <c:pt idx="5938">
                  <c:v>411</c:v>
                </c:pt>
                <c:pt idx="5939">
                  <c:v>414</c:v>
                </c:pt>
                <c:pt idx="5940">
                  <c:v>414</c:v>
                </c:pt>
                <c:pt idx="5941">
                  <c:v>422</c:v>
                </c:pt>
                <c:pt idx="5942">
                  <c:v>414</c:v>
                </c:pt>
                <c:pt idx="5943">
                  <c:v>414</c:v>
                </c:pt>
                <c:pt idx="5944">
                  <c:v>411</c:v>
                </c:pt>
                <c:pt idx="5945">
                  <c:v>414</c:v>
                </c:pt>
                <c:pt idx="5946">
                  <c:v>408</c:v>
                </c:pt>
                <c:pt idx="5947">
                  <c:v>425</c:v>
                </c:pt>
                <c:pt idx="5948">
                  <c:v>417</c:v>
                </c:pt>
                <c:pt idx="5949">
                  <c:v>417</c:v>
                </c:pt>
                <c:pt idx="5950">
                  <c:v>432</c:v>
                </c:pt>
                <c:pt idx="5951">
                  <c:v>405</c:v>
                </c:pt>
                <c:pt idx="5952">
                  <c:v>417</c:v>
                </c:pt>
                <c:pt idx="5953">
                  <c:v>411</c:v>
                </c:pt>
                <c:pt idx="5954">
                  <c:v>417</c:v>
                </c:pt>
                <c:pt idx="5955">
                  <c:v>414</c:v>
                </c:pt>
                <c:pt idx="5956">
                  <c:v>411</c:v>
                </c:pt>
                <c:pt idx="5957">
                  <c:v>417</c:v>
                </c:pt>
                <c:pt idx="5958">
                  <c:v>417</c:v>
                </c:pt>
                <c:pt idx="5959">
                  <c:v>417</c:v>
                </c:pt>
                <c:pt idx="5960">
                  <c:v>417</c:v>
                </c:pt>
                <c:pt idx="5961">
                  <c:v>414</c:v>
                </c:pt>
                <c:pt idx="5962">
                  <c:v>422</c:v>
                </c:pt>
                <c:pt idx="5963">
                  <c:v>432</c:v>
                </c:pt>
                <c:pt idx="5964">
                  <c:v>425</c:v>
                </c:pt>
                <c:pt idx="5965">
                  <c:v>425</c:v>
                </c:pt>
                <c:pt idx="5966">
                  <c:v>408</c:v>
                </c:pt>
                <c:pt idx="5967">
                  <c:v>422</c:v>
                </c:pt>
                <c:pt idx="5968">
                  <c:v>422</c:v>
                </c:pt>
                <c:pt idx="5969">
                  <c:v>425</c:v>
                </c:pt>
                <c:pt idx="5970">
                  <c:v>443</c:v>
                </c:pt>
                <c:pt idx="5971">
                  <c:v>422</c:v>
                </c:pt>
                <c:pt idx="5972">
                  <c:v>425</c:v>
                </c:pt>
                <c:pt idx="5973">
                  <c:v>422</c:v>
                </c:pt>
                <c:pt idx="5974">
                  <c:v>425</c:v>
                </c:pt>
                <c:pt idx="5975">
                  <c:v>425</c:v>
                </c:pt>
                <c:pt idx="5976">
                  <c:v>422</c:v>
                </c:pt>
                <c:pt idx="5977">
                  <c:v>432</c:v>
                </c:pt>
                <c:pt idx="5978">
                  <c:v>432</c:v>
                </c:pt>
                <c:pt idx="5979">
                  <c:v>422</c:v>
                </c:pt>
                <c:pt idx="5980">
                  <c:v>432</c:v>
                </c:pt>
                <c:pt idx="5981">
                  <c:v>417</c:v>
                </c:pt>
                <c:pt idx="5982">
                  <c:v>434</c:v>
                </c:pt>
                <c:pt idx="5983">
                  <c:v>432</c:v>
                </c:pt>
                <c:pt idx="5984">
                  <c:v>432</c:v>
                </c:pt>
                <c:pt idx="5985">
                  <c:v>425</c:v>
                </c:pt>
                <c:pt idx="5986">
                  <c:v>422</c:v>
                </c:pt>
                <c:pt idx="5987">
                  <c:v>425</c:v>
                </c:pt>
                <c:pt idx="5988">
                  <c:v>422</c:v>
                </c:pt>
                <c:pt idx="5989">
                  <c:v>432</c:v>
                </c:pt>
                <c:pt idx="5990">
                  <c:v>432</c:v>
                </c:pt>
                <c:pt idx="5991">
                  <c:v>434</c:v>
                </c:pt>
                <c:pt idx="5992">
                  <c:v>425</c:v>
                </c:pt>
                <c:pt idx="5993">
                  <c:v>434</c:v>
                </c:pt>
                <c:pt idx="5994">
                  <c:v>425</c:v>
                </c:pt>
                <c:pt idx="5995">
                  <c:v>422</c:v>
                </c:pt>
                <c:pt idx="5996">
                  <c:v>422</c:v>
                </c:pt>
                <c:pt idx="5997">
                  <c:v>432</c:v>
                </c:pt>
                <c:pt idx="5998">
                  <c:v>434</c:v>
                </c:pt>
                <c:pt idx="5999">
                  <c:v>425</c:v>
                </c:pt>
                <c:pt idx="6000">
                  <c:v>425</c:v>
                </c:pt>
                <c:pt idx="6001">
                  <c:v>422</c:v>
                </c:pt>
                <c:pt idx="6002">
                  <c:v>432</c:v>
                </c:pt>
                <c:pt idx="6003">
                  <c:v>422</c:v>
                </c:pt>
                <c:pt idx="6004">
                  <c:v>434</c:v>
                </c:pt>
                <c:pt idx="6005">
                  <c:v>446</c:v>
                </c:pt>
                <c:pt idx="6006">
                  <c:v>432</c:v>
                </c:pt>
                <c:pt idx="6007">
                  <c:v>434</c:v>
                </c:pt>
                <c:pt idx="6008">
                  <c:v>417</c:v>
                </c:pt>
                <c:pt idx="6009">
                  <c:v>425</c:v>
                </c:pt>
                <c:pt idx="6010">
                  <c:v>432</c:v>
                </c:pt>
                <c:pt idx="6011">
                  <c:v>434</c:v>
                </c:pt>
                <c:pt idx="6012">
                  <c:v>425</c:v>
                </c:pt>
                <c:pt idx="6013">
                  <c:v>417</c:v>
                </c:pt>
                <c:pt idx="6014">
                  <c:v>422</c:v>
                </c:pt>
                <c:pt idx="6015">
                  <c:v>422</c:v>
                </c:pt>
                <c:pt idx="6016">
                  <c:v>414</c:v>
                </c:pt>
                <c:pt idx="6017">
                  <c:v>432</c:v>
                </c:pt>
                <c:pt idx="6018">
                  <c:v>417</c:v>
                </c:pt>
                <c:pt idx="6019">
                  <c:v>417</c:v>
                </c:pt>
                <c:pt idx="6020">
                  <c:v>425</c:v>
                </c:pt>
                <c:pt idx="6021">
                  <c:v>414</c:v>
                </c:pt>
                <c:pt idx="6022">
                  <c:v>417</c:v>
                </c:pt>
                <c:pt idx="6023">
                  <c:v>411</c:v>
                </c:pt>
                <c:pt idx="6024">
                  <c:v>422</c:v>
                </c:pt>
                <c:pt idx="6025">
                  <c:v>411</c:v>
                </c:pt>
                <c:pt idx="6026">
                  <c:v>417</c:v>
                </c:pt>
                <c:pt idx="6027">
                  <c:v>411</c:v>
                </c:pt>
                <c:pt idx="6028">
                  <c:v>417</c:v>
                </c:pt>
                <c:pt idx="6029">
                  <c:v>417</c:v>
                </c:pt>
                <c:pt idx="6030">
                  <c:v>411</c:v>
                </c:pt>
                <c:pt idx="6031">
                  <c:v>425</c:v>
                </c:pt>
                <c:pt idx="6032">
                  <c:v>422</c:v>
                </c:pt>
                <c:pt idx="6033">
                  <c:v>417</c:v>
                </c:pt>
                <c:pt idx="6034">
                  <c:v>417</c:v>
                </c:pt>
                <c:pt idx="6035">
                  <c:v>417</c:v>
                </c:pt>
                <c:pt idx="6036">
                  <c:v>425</c:v>
                </c:pt>
                <c:pt idx="6037">
                  <c:v>432</c:v>
                </c:pt>
                <c:pt idx="6038">
                  <c:v>422</c:v>
                </c:pt>
                <c:pt idx="6039">
                  <c:v>432</c:v>
                </c:pt>
                <c:pt idx="6040">
                  <c:v>446</c:v>
                </c:pt>
                <c:pt idx="6041">
                  <c:v>417</c:v>
                </c:pt>
                <c:pt idx="6042">
                  <c:v>422</c:v>
                </c:pt>
                <c:pt idx="6043">
                  <c:v>422</c:v>
                </c:pt>
                <c:pt idx="6044">
                  <c:v>425</c:v>
                </c:pt>
                <c:pt idx="6045">
                  <c:v>425</c:v>
                </c:pt>
                <c:pt idx="6046">
                  <c:v>422</c:v>
                </c:pt>
                <c:pt idx="6047">
                  <c:v>425</c:v>
                </c:pt>
                <c:pt idx="6048">
                  <c:v>432</c:v>
                </c:pt>
                <c:pt idx="6049">
                  <c:v>425</c:v>
                </c:pt>
                <c:pt idx="6050">
                  <c:v>425</c:v>
                </c:pt>
                <c:pt idx="6051">
                  <c:v>434</c:v>
                </c:pt>
                <c:pt idx="6052">
                  <c:v>417</c:v>
                </c:pt>
                <c:pt idx="6053">
                  <c:v>425</c:v>
                </c:pt>
                <c:pt idx="6054">
                  <c:v>422</c:v>
                </c:pt>
                <c:pt idx="6055">
                  <c:v>434</c:v>
                </c:pt>
                <c:pt idx="6056">
                  <c:v>425</c:v>
                </c:pt>
                <c:pt idx="6057">
                  <c:v>425</c:v>
                </c:pt>
                <c:pt idx="6058">
                  <c:v>432</c:v>
                </c:pt>
                <c:pt idx="6059">
                  <c:v>432</c:v>
                </c:pt>
                <c:pt idx="6060">
                  <c:v>425</c:v>
                </c:pt>
                <c:pt idx="6061">
                  <c:v>438</c:v>
                </c:pt>
                <c:pt idx="6062">
                  <c:v>422</c:v>
                </c:pt>
                <c:pt idx="6063">
                  <c:v>448</c:v>
                </c:pt>
                <c:pt idx="6064">
                  <c:v>434</c:v>
                </c:pt>
                <c:pt idx="6065">
                  <c:v>425</c:v>
                </c:pt>
                <c:pt idx="6066">
                  <c:v>432</c:v>
                </c:pt>
                <c:pt idx="6067">
                  <c:v>417</c:v>
                </c:pt>
                <c:pt idx="6068">
                  <c:v>434</c:v>
                </c:pt>
                <c:pt idx="6069">
                  <c:v>432</c:v>
                </c:pt>
                <c:pt idx="6070">
                  <c:v>434</c:v>
                </c:pt>
                <c:pt idx="6071">
                  <c:v>434</c:v>
                </c:pt>
                <c:pt idx="6072">
                  <c:v>425</c:v>
                </c:pt>
                <c:pt idx="6073">
                  <c:v>432</c:v>
                </c:pt>
                <c:pt idx="6074">
                  <c:v>443</c:v>
                </c:pt>
                <c:pt idx="6075">
                  <c:v>446</c:v>
                </c:pt>
                <c:pt idx="6076">
                  <c:v>432</c:v>
                </c:pt>
                <c:pt idx="6077">
                  <c:v>425</c:v>
                </c:pt>
                <c:pt idx="6078">
                  <c:v>432</c:v>
                </c:pt>
                <c:pt idx="6079">
                  <c:v>425</c:v>
                </c:pt>
                <c:pt idx="6080">
                  <c:v>422</c:v>
                </c:pt>
                <c:pt idx="6081">
                  <c:v>434</c:v>
                </c:pt>
                <c:pt idx="6082">
                  <c:v>432</c:v>
                </c:pt>
                <c:pt idx="6083">
                  <c:v>432</c:v>
                </c:pt>
                <c:pt idx="6084">
                  <c:v>414</c:v>
                </c:pt>
                <c:pt idx="6085">
                  <c:v>432</c:v>
                </c:pt>
                <c:pt idx="6086">
                  <c:v>425</c:v>
                </c:pt>
                <c:pt idx="6087">
                  <c:v>432</c:v>
                </c:pt>
                <c:pt idx="6088">
                  <c:v>438</c:v>
                </c:pt>
                <c:pt idx="6089">
                  <c:v>417</c:v>
                </c:pt>
                <c:pt idx="6090">
                  <c:v>432</c:v>
                </c:pt>
                <c:pt idx="6091">
                  <c:v>425</c:v>
                </c:pt>
                <c:pt idx="6092">
                  <c:v>438</c:v>
                </c:pt>
                <c:pt idx="6093">
                  <c:v>432</c:v>
                </c:pt>
                <c:pt idx="6094">
                  <c:v>425</c:v>
                </c:pt>
                <c:pt idx="6095">
                  <c:v>425</c:v>
                </c:pt>
                <c:pt idx="6096">
                  <c:v>434</c:v>
                </c:pt>
                <c:pt idx="6097">
                  <c:v>425</c:v>
                </c:pt>
                <c:pt idx="6098">
                  <c:v>452</c:v>
                </c:pt>
                <c:pt idx="6099">
                  <c:v>438</c:v>
                </c:pt>
                <c:pt idx="6100">
                  <c:v>434</c:v>
                </c:pt>
                <c:pt idx="6101">
                  <c:v>434</c:v>
                </c:pt>
                <c:pt idx="6102">
                  <c:v>432</c:v>
                </c:pt>
                <c:pt idx="6103">
                  <c:v>434</c:v>
                </c:pt>
                <c:pt idx="6104">
                  <c:v>432</c:v>
                </c:pt>
                <c:pt idx="6105">
                  <c:v>438</c:v>
                </c:pt>
                <c:pt idx="6106">
                  <c:v>434</c:v>
                </c:pt>
                <c:pt idx="6107">
                  <c:v>432</c:v>
                </c:pt>
                <c:pt idx="6108">
                  <c:v>434</c:v>
                </c:pt>
                <c:pt idx="6109">
                  <c:v>432</c:v>
                </c:pt>
                <c:pt idx="6110">
                  <c:v>443</c:v>
                </c:pt>
                <c:pt idx="6111">
                  <c:v>446</c:v>
                </c:pt>
                <c:pt idx="6112">
                  <c:v>438</c:v>
                </c:pt>
                <c:pt idx="6113">
                  <c:v>434</c:v>
                </c:pt>
                <c:pt idx="6114">
                  <c:v>434</c:v>
                </c:pt>
                <c:pt idx="6115">
                  <c:v>434</c:v>
                </c:pt>
                <c:pt idx="6116">
                  <c:v>443</c:v>
                </c:pt>
                <c:pt idx="6117">
                  <c:v>443</c:v>
                </c:pt>
                <c:pt idx="6118">
                  <c:v>448</c:v>
                </c:pt>
                <c:pt idx="6119">
                  <c:v>443</c:v>
                </c:pt>
                <c:pt idx="6120">
                  <c:v>434</c:v>
                </c:pt>
                <c:pt idx="6121">
                  <c:v>425</c:v>
                </c:pt>
                <c:pt idx="6122">
                  <c:v>443</c:v>
                </c:pt>
                <c:pt idx="6123">
                  <c:v>443</c:v>
                </c:pt>
                <c:pt idx="6124">
                  <c:v>438</c:v>
                </c:pt>
                <c:pt idx="6125">
                  <c:v>446</c:v>
                </c:pt>
                <c:pt idx="6126">
                  <c:v>434</c:v>
                </c:pt>
                <c:pt idx="6127">
                  <c:v>438</c:v>
                </c:pt>
                <c:pt idx="6128">
                  <c:v>443</c:v>
                </c:pt>
                <c:pt idx="6129">
                  <c:v>446</c:v>
                </c:pt>
                <c:pt idx="6130">
                  <c:v>446</c:v>
                </c:pt>
                <c:pt idx="6131">
                  <c:v>446</c:v>
                </c:pt>
                <c:pt idx="6132">
                  <c:v>446</c:v>
                </c:pt>
                <c:pt idx="6133">
                  <c:v>456</c:v>
                </c:pt>
                <c:pt idx="6134">
                  <c:v>446</c:v>
                </c:pt>
                <c:pt idx="6135">
                  <c:v>443</c:v>
                </c:pt>
                <c:pt idx="6136">
                  <c:v>446</c:v>
                </c:pt>
                <c:pt idx="6137">
                  <c:v>438</c:v>
                </c:pt>
                <c:pt idx="6138">
                  <c:v>448</c:v>
                </c:pt>
                <c:pt idx="6139">
                  <c:v>446</c:v>
                </c:pt>
                <c:pt idx="6140">
                  <c:v>446</c:v>
                </c:pt>
                <c:pt idx="6141">
                  <c:v>438</c:v>
                </c:pt>
                <c:pt idx="6142">
                  <c:v>443</c:v>
                </c:pt>
                <c:pt idx="6143">
                  <c:v>443</c:v>
                </c:pt>
                <c:pt idx="6144">
                  <c:v>438</c:v>
                </c:pt>
                <c:pt idx="6145">
                  <c:v>452</c:v>
                </c:pt>
                <c:pt idx="6146">
                  <c:v>443</c:v>
                </c:pt>
                <c:pt idx="6147">
                  <c:v>446</c:v>
                </c:pt>
                <c:pt idx="6148">
                  <c:v>603</c:v>
                </c:pt>
                <c:pt idx="6149">
                  <c:v>438</c:v>
                </c:pt>
                <c:pt idx="6150">
                  <c:v>438</c:v>
                </c:pt>
                <c:pt idx="6151">
                  <c:v>443</c:v>
                </c:pt>
                <c:pt idx="6152">
                  <c:v>446</c:v>
                </c:pt>
                <c:pt idx="6153">
                  <c:v>438</c:v>
                </c:pt>
                <c:pt idx="6154">
                  <c:v>443</c:v>
                </c:pt>
                <c:pt idx="6155">
                  <c:v>446</c:v>
                </c:pt>
                <c:pt idx="6156">
                  <c:v>434</c:v>
                </c:pt>
                <c:pt idx="6157">
                  <c:v>446</c:v>
                </c:pt>
                <c:pt idx="6158">
                  <c:v>446</c:v>
                </c:pt>
                <c:pt idx="6159">
                  <c:v>448</c:v>
                </c:pt>
                <c:pt idx="6160">
                  <c:v>446</c:v>
                </c:pt>
                <c:pt idx="6161">
                  <c:v>443</c:v>
                </c:pt>
                <c:pt idx="6162">
                  <c:v>448</c:v>
                </c:pt>
                <c:pt idx="6163">
                  <c:v>438</c:v>
                </c:pt>
                <c:pt idx="6164">
                  <c:v>443</c:v>
                </c:pt>
                <c:pt idx="6165">
                  <c:v>446</c:v>
                </c:pt>
                <c:pt idx="6166">
                  <c:v>446</c:v>
                </c:pt>
                <c:pt idx="6167">
                  <c:v>446</c:v>
                </c:pt>
                <c:pt idx="6168">
                  <c:v>446</c:v>
                </c:pt>
                <c:pt idx="6169">
                  <c:v>446</c:v>
                </c:pt>
                <c:pt idx="6170">
                  <c:v>446</c:v>
                </c:pt>
                <c:pt idx="6171">
                  <c:v>446</c:v>
                </c:pt>
                <c:pt idx="6172">
                  <c:v>438</c:v>
                </c:pt>
                <c:pt idx="6173">
                  <c:v>438</c:v>
                </c:pt>
                <c:pt idx="6174">
                  <c:v>443</c:v>
                </c:pt>
                <c:pt idx="6175">
                  <c:v>446</c:v>
                </c:pt>
                <c:pt idx="6176">
                  <c:v>446</c:v>
                </c:pt>
                <c:pt idx="6177">
                  <c:v>446</c:v>
                </c:pt>
                <c:pt idx="6178">
                  <c:v>434</c:v>
                </c:pt>
                <c:pt idx="6179">
                  <c:v>446</c:v>
                </c:pt>
                <c:pt idx="6180">
                  <c:v>448</c:v>
                </c:pt>
                <c:pt idx="6181">
                  <c:v>443</c:v>
                </c:pt>
                <c:pt idx="6182">
                  <c:v>452</c:v>
                </c:pt>
                <c:pt idx="6183">
                  <c:v>438</c:v>
                </c:pt>
                <c:pt idx="6184">
                  <c:v>448</c:v>
                </c:pt>
                <c:pt idx="6185">
                  <c:v>446</c:v>
                </c:pt>
                <c:pt idx="6186">
                  <c:v>446</c:v>
                </c:pt>
                <c:pt idx="6187">
                  <c:v>438</c:v>
                </c:pt>
                <c:pt idx="6188">
                  <c:v>446</c:v>
                </c:pt>
                <c:pt idx="6189">
                  <c:v>443</c:v>
                </c:pt>
                <c:pt idx="6190">
                  <c:v>448</c:v>
                </c:pt>
                <c:pt idx="6191">
                  <c:v>456</c:v>
                </c:pt>
                <c:pt idx="6192">
                  <c:v>446</c:v>
                </c:pt>
                <c:pt idx="6193">
                  <c:v>446</c:v>
                </c:pt>
                <c:pt idx="6194">
                  <c:v>446</c:v>
                </c:pt>
                <c:pt idx="6195">
                  <c:v>448</c:v>
                </c:pt>
                <c:pt idx="6196">
                  <c:v>446</c:v>
                </c:pt>
                <c:pt idx="6197">
                  <c:v>452</c:v>
                </c:pt>
                <c:pt idx="6198">
                  <c:v>438</c:v>
                </c:pt>
                <c:pt idx="6199">
                  <c:v>456</c:v>
                </c:pt>
                <c:pt idx="6200">
                  <c:v>446</c:v>
                </c:pt>
                <c:pt idx="6201">
                  <c:v>443</c:v>
                </c:pt>
                <c:pt idx="6202">
                  <c:v>446</c:v>
                </c:pt>
                <c:pt idx="6203">
                  <c:v>448</c:v>
                </c:pt>
                <c:pt idx="6204">
                  <c:v>452</c:v>
                </c:pt>
                <c:pt idx="6205">
                  <c:v>443</c:v>
                </c:pt>
                <c:pt idx="6206">
                  <c:v>452</c:v>
                </c:pt>
                <c:pt idx="6207">
                  <c:v>443</c:v>
                </c:pt>
                <c:pt idx="6208">
                  <c:v>438</c:v>
                </c:pt>
                <c:pt idx="6209">
                  <c:v>446</c:v>
                </c:pt>
                <c:pt idx="6210">
                  <c:v>452</c:v>
                </c:pt>
                <c:pt idx="6211">
                  <c:v>448</c:v>
                </c:pt>
                <c:pt idx="6212">
                  <c:v>452</c:v>
                </c:pt>
                <c:pt idx="6213">
                  <c:v>448</c:v>
                </c:pt>
                <c:pt idx="6214">
                  <c:v>446</c:v>
                </c:pt>
                <c:pt idx="6215">
                  <c:v>438</c:v>
                </c:pt>
                <c:pt idx="6216">
                  <c:v>446</c:v>
                </c:pt>
                <c:pt idx="6217">
                  <c:v>446</c:v>
                </c:pt>
                <c:pt idx="6218">
                  <c:v>446</c:v>
                </c:pt>
                <c:pt idx="6219">
                  <c:v>459</c:v>
                </c:pt>
                <c:pt idx="6220">
                  <c:v>443</c:v>
                </c:pt>
                <c:pt idx="6221">
                  <c:v>446</c:v>
                </c:pt>
                <c:pt idx="6222">
                  <c:v>443</c:v>
                </c:pt>
                <c:pt idx="6223">
                  <c:v>446</c:v>
                </c:pt>
                <c:pt idx="6224">
                  <c:v>443</c:v>
                </c:pt>
                <c:pt idx="6225">
                  <c:v>438</c:v>
                </c:pt>
                <c:pt idx="6226">
                  <c:v>465</c:v>
                </c:pt>
                <c:pt idx="6227">
                  <c:v>448</c:v>
                </c:pt>
                <c:pt idx="6228">
                  <c:v>446</c:v>
                </c:pt>
                <c:pt idx="6229">
                  <c:v>446</c:v>
                </c:pt>
                <c:pt idx="6230">
                  <c:v>434</c:v>
                </c:pt>
                <c:pt idx="6231">
                  <c:v>438</c:v>
                </c:pt>
                <c:pt idx="6232">
                  <c:v>448</c:v>
                </c:pt>
                <c:pt idx="6233">
                  <c:v>438</c:v>
                </c:pt>
                <c:pt idx="6234">
                  <c:v>448</c:v>
                </c:pt>
                <c:pt idx="6235">
                  <c:v>443</c:v>
                </c:pt>
                <c:pt idx="6236">
                  <c:v>446</c:v>
                </c:pt>
                <c:pt idx="6237">
                  <c:v>446</c:v>
                </c:pt>
                <c:pt idx="6238">
                  <c:v>438</c:v>
                </c:pt>
                <c:pt idx="6239">
                  <c:v>446</c:v>
                </c:pt>
                <c:pt idx="6240">
                  <c:v>446</c:v>
                </c:pt>
                <c:pt idx="6241">
                  <c:v>448</c:v>
                </c:pt>
                <c:pt idx="6242">
                  <c:v>443</c:v>
                </c:pt>
                <c:pt idx="6243">
                  <c:v>448</c:v>
                </c:pt>
                <c:pt idx="6244">
                  <c:v>597</c:v>
                </c:pt>
                <c:pt idx="6245">
                  <c:v>443</c:v>
                </c:pt>
                <c:pt idx="6246">
                  <c:v>438</c:v>
                </c:pt>
                <c:pt idx="6247">
                  <c:v>443</c:v>
                </c:pt>
                <c:pt idx="6248">
                  <c:v>446</c:v>
                </c:pt>
                <c:pt idx="6249">
                  <c:v>459</c:v>
                </c:pt>
                <c:pt idx="6250">
                  <c:v>446</c:v>
                </c:pt>
                <c:pt idx="6251">
                  <c:v>446</c:v>
                </c:pt>
                <c:pt idx="6252">
                  <c:v>446</c:v>
                </c:pt>
                <c:pt idx="6253">
                  <c:v>443</c:v>
                </c:pt>
                <c:pt idx="6254">
                  <c:v>446</c:v>
                </c:pt>
                <c:pt idx="6255">
                  <c:v>434</c:v>
                </c:pt>
                <c:pt idx="6256">
                  <c:v>446</c:v>
                </c:pt>
                <c:pt idx="6257">
                  <c:v>438</c:v>
                </c:pt>
                <c:pt idx="6258">
                  <c:v>438</c:v>
                </c:pt>
                <c:pt idx="6259">
                  <c:v>434</c:v>
                </c:pt>
                <c:pt idx="6260">
                  <c:v>443</c:v>
                </c:pt>
                <c:pt idx="6261">
                  <c:v>443</c:v>
                </c:pt>
                <c:pt idx="6262">
                  <c:v>425</c:v>
                </c:pt>
                <c:pt idx="6263">
                  <c:v>446</c:v>
                </c:pt>
                <c:pt idx="6264">
                  <c:v>438</c:v>
                </c:pt>
                <c:pt idx="6265">
                  <c:v>438</c:v>
                </c:pt>
                <c:pt idx="6266">
                  <c:v>432</c:v>
                </c:pt>
                <c:pt idx="6267">
                  <c:v>434</c:v>
                </c:pt>
                <c:pt idx="6268">
                  <c:v>434</c:v>
                </c:pt>
                <c:pt idx="6269">
                  <c:v>446</c:v>
                </c:pt>
                <c:pt idx="6270">
                  <c:v>443</c:v>
                </c:pt>
                <c:pt idx="6271">
                  <c:v>443</c:v>
                </c:pt>
                <c:pt idx="6272">
                  <c:v>432</c:v>
                </c:pt>
                <c:pt idx="6273">
                  <c:v>434</c:v>
                </c:pt>
                <c:pt idx="6274">
                  <c:v>443</c:v>
                </c:pt>
                <c:pt idx="6275">
                  <c:v>438</c:v>
                </c:pt>
                <c:pt idx="6276">
                  <c:v>452</c:v>
                </c:pt>
                <c:pt idx="6277">
                  <c:v>443</c:v>
                </c:pt>
                <c:pt idx="6278">
                  <c:v>448</c:v>
                </c:pt>
                <c:pt idx="6279">
                  <c:v>432</c:v>
                </c:pt>
                <c:pt idx="6280">
                  <c:v>446</c:v>
                </c:pt>
                <c:pt idx="6281">
                  <c:v>438</c:v>
                </c:pt>
                <c:pt idx="6282">
                  <c:v>443</c:v>
                </c:pt>
                <c:pt idx="6283">
                  <c:v>446</c:v>
                </c:pt>
                <c:pt idx="6284">
                  <c:v>446</c:v>
                </c:pt>
                <c:pt idx="6285">
                  <c:v>448</c:v>
                </c:pt>
                <c:pt idx="6286">
                  <c:v>443</c:v>
                </c:pt>
                <c:pt idx="6287">
                  <c:v>446</c:v>
                </c:pt>
                <c:pt idx="6288">
                  <c:v>443</c:v>
                </c:pt>
                <c:pt idx="6289">
                  <c:v>438</c:v>
                </c:pt>
                <c:pt idx="6290">
                  <c:v>448</c:v>
                </c:pt>
                <c:pt idx="6291">
                  <c:v>448</c:v>
                </c:pt>
                <c:pt idx="6292">
                  <c:v>443</c:v>
                </c:pt>
                <c:pt idx="6293">
                  <c:v>446</c:v>
                </c:pt>
                <c:pt idx="6294">
                  <c:v>438</c:v>
                </c:pt>
                <c:pt idx="6295">
                  <c:v>448</c:v>
                </c:pt>
                <c:pt idx="6296">
                  <c:v>448</c:v>
                </c:pt>
                <c:pt idx="6297">
                  <c:v>448</c:v>
                </c:pt>
                <c:pt idx="6298">
                  <c:v>452</c:v>
                </c:pt>
                <c:pt idx="6299">
                  <c:v>446</c:v>
                </c:pt>
                <c:pt idx="6300">
                  <c:v>452</c:v>
                </c:pt>
                <c:pt idx="6301">
                  <c:v>443</c:v>
                </c:pt>
                <c:pt idx="6302">
                  <c:v>446</c:v>
                </c:pt>
                <c:pt idx="6303">
                  <c:v>448</c:v>
                </c:pt>
                <c:pt idx="6304">
                  <c:v>448</c:v>
                </c:pt>
                <c:pt idx="6305">
                  <c:v>452</c:v>
                </c:pt>
                <c:pt idx="6306">
                  <c:v>456</c:v>
                </c:pt>
                <c:pt idx="6307">
                  <c:v>446</c:v>
                </c:pt>
                <c:pt idx="6308">
                  <c:v>446</c:v>
                </c:pt>
                <c:pt idx="6309">
                  <c:v>446</c:v>
                </c:pt>
                <c:pt idx="6310">
                  <c:v>438</c:v>
                </c:pt>
                <c:pt idx="6311">
                  <c:v>443</c:v>
                </c:pt>
                <c:pt idx="6312">
                  <c:v>434</c:v>
                </c:pt>
                <c:pt idx="6313">
                  <c:v>446</c:v>
                </c:pt>
                <c:pt idx="6314">
                  <c:v>443</c:v>
                </c:pt>
                <c:pt idx="6315">
                  <c:v>446</c:v>
                </c:pt>
                <c:pt idx="6316">
                  <c:v>443</c:v>
                </c:pt>
                <c:pt idx="6317">
                  <c:v>448</c:v>
                </c:pt>
                <c:pt idx="6318">
                  <c:v>443</c:v>
                </c:pt>
                <c:pt idx="6319">
                  <c:v>452</c:v>
                </c:pt>
                <c:pt idx="6320">
                  <c:v>448</c:v>
                </c:pt>
                <c:pt idx="6321">
                  <c:v>434</c:v>
                </c:pt>
                <c:pt idx="6322">
                  <c:v>446</c:v>
                </c:pt>
                <c:pt idx="6323">
                  <c:v>448</c:v>
                </c:pt>
                <c:pt idx="6324">
                  <c:v>446</c:v>
                </c:pt>
                <c:pt idx="6325">
                  <c:v>446</c:v>
                </c:pt>
                <c:pt idx="6326">
                  <c:v>448</c:v>
                </c:pt>
                <c:pt idx="6327">
                  <c:v>438</c:v>
                </c:pt>
                <c:pt idx="6328">
                  <c:v>443</c:v>
                </c:pt>
                <c:pt idx="6329">
                  <c:v>425</c:v>
                </c:pt>
                <c:pt idx="6330">
                  <c:v>443</c:v>
                </c:pt>
                <c:pt idx="6331">
                  <c:v>448</c:v>
                </c:pt>
                <c:pt idx="6332">
                  <c:v>434</c:v>
                </c:pt>
                <c:pt idx="6333">
                  <c:v>446</c:v>
                </c:pt>
                <c:pt idx="6334">
                  <c:v>434</c:v>
                </c:pt>
                <c:pt idx="6335">
                  <c:v>443</c:v>
                </c:pt>
                <c:pt idx="6336">
                  <c:v>438</c:v>
                </c:pt>
                <c:pt idx="6337">
                  <c:v>443</c:v>
                </c:pt>
                <c:pt idx="6338">
                  <c:v>446</c:v>
                </c:pt>
                <c:pt idx="6339">
                  <c:v>443</c:v>
                </c:pt>
                <c:pt idx="6340">
                  <c:v>446</c:v>
                </c:pt>
                <c:pt idx="6341">
                  <c:v>443</c:v>
                </c:pt>
                <c:pt idx="6342">
                  <c:v>434</c:v>
                </c:pt>
                <c:pt idx="6343">
                  <c:v>434</c:v>
                </c:pt>
                <c:pt idx="6344">
                  <c:v>438</c:v>
                </c:pt>
                <c:pt idx="6345">
                  <c:v>438</c:v>
                </c:pt>
                <c:pt idx="6346">
                  <c:v>448</c:v>
                </c:pt>
                <c:pt idx="6347">
                  <c:v>434</c:v>
                </c:pt>
                <c:pt idx="6348">
                  <c:v>438</c:v>
                </c:pt>
                <c:pt idx="6349">
                  <c:v>417</c:v>
                </c:pt>
                <c:pt idx="6350">
                  <c:v>432</c:v>
                </c:pt>
                <c:pt idx="6351">
                  <c:v>422</c:v>
                </c:pt>
                <c:pt idx="6352">
                  <c:v>432</c:v>
                </c:pt>
                <c:pt idx="6353">
                  <c:v>425</c:v>
                </c:pt>
                <c:pt idx="6354">
                  <c:v>438</c:v>
                </c:pt>
                <c:pt idx="6355">
                  <c:v>432</c:v>
                </c:pt>
                <c:pt idx="6356">
                  <c:v>408</c:v>
                </c:pt>
                <c:pt idx="6357">
                  <c:v>425</c:v>
                </c:pt>
                <c:pt idx="6358">
                  <c:v>422</c:v>
                </c:pt>
                <c:pt idx="6359">
                  <c:v>422</c:v>
                </c:pt>
                <c:pt idx="6360">
                  <c:v>432</c:v>
                </c:pt>
                <c:pt idx="6361">
                  <c:v>411</c:v>
                </c:pt>
                <c:pt idx="6362">
                  <c:v>422</c:v>
                </c:pt>
                <c:pt idx="6363">
                  <c:v>432</c:v>
                </c:pt>
                <c:pt idx="6364">
                  <c:v>422</c:v>
                </c:pt>
                <c:pt idx="6365">
                  <c:v>425</c:v>
                </c:pt>
                <c:pt idx="6366">
                  <c:v>422</c:v>
                </c:pt>
                <c:pt idx="6367">
                  <c:v>434</c:v>
                </c:pt>
                <c:pt idx="6368">
                  <c:v>434</c:v>
                </c:pt>
                <c:pt idx="6369">
                  <c:v>425</c:v>
                </c:pt>
                <c:pt idx="6370">
                  <c:v>432</c:v>
                </c:pt>
                <c:pt idx="6371">
                  <c:v>422</c:v>
                </c:pt>
                <c:pt idx="6372">
                  <c:v>425</c:v>
                </c:pt>
                <c:pt idx="6373">
                  <c:v>432</c:v>
                </c:pt>
                <c:pt idx="6374">
                  <c:v>432</c:v>
                </c:pt>
                <c:pt idx="6375">
                  <c:v>434</c:v>
                </c:pt>
                <c:pt idx="6376">
                  <c:v>425</c:v>
                </c:pt>
                <c:pt idx="6377">
                  <c:v>448</c:v>
                </c:pt>
                <c:pt idx="6378">
                  <c:v>417</c:v>
                </c:pt>
                <c:pt idx="6379">
                  <c:v>425</c:v>
                </c:pt>
                <c:pt idx="6380">
                  <c:v>422</c:v>
                </c:pt>
                <c:pt idx="6381">
                  <c:v>425</c:v>
                </c:pt>
                <c:pt idx="6382">
                  <c:v>432</c:v>
                </c:pt>
                <c:pt idx="6383">
                  <c:v>434</c:v>
                </c:pt>
                <c:pt idx="6384">
                  <c:v>432</c:v>
                </c:pt>
                <c:pt idx="6385">
                  <c:v>432</c:v>
                </c:pt>
                <c:pt idx="6386">
                  <c:v>417</c:v>
                </c:pt>
                <c:pt idx="6387">
                  <c:v>432</c:v>
                </c:pt>
                <c:pt idx="6388">
                  <c:v>422</c:v>
                </c:pt>
                <c:pt idx="6389">
                  <c:v>432</c:v>
                </c:pt>
                <c:pt idx="6390">
                  <c:v>432</c:v>
                </c:pt>
                <c:pt idx="6391">
                  <c:v>432</c:v>
                </c:pt>
                <c:pt idx="6392">
                  <c:v>434</c:v>
                </c:pt>
                <c:pt idx="6393">
                  <c:v>422</c:v>
                </c:pt>
                <c:pt idx="6394">
                  <c:v>438</c:v>
                </c:pt>
                <c:pt idx="6395">
                  <c:v>425</c:v>
                </c:pt>
                <c:pt idx="6396">
                  <c:v>432</c:v>
                </c:pt>
                <c:pt idx="6397">
                  <c:v>432</c:v>
                </c:pt>
                <c:pt idx="6398">
                  <c:v>425</c:v>
                </c:pt>
                <c:pt idx="6399">
                  <c:v>438</c:v>
                </c:pt>
                <c:pt idx="6400">
                  <c:v>438</c:v>
                </c:pt>
                <c:pt idx="6401">
                  <c:v>438</c:v>
                </c:pt>
                <c:pt idx="6402">
                  <c:v>434</c:v>
                </c:pt>
                <c:pt idx="6403">
                  <c:v>417</c:v>
                </c:pt>
                <c:pt idx="6404">
                  <c:v>438</c:v>
                </c:pt>
                <c:pt idx="6405">
                  <c:v>438</c:v>
                </c:pt>
                <c:pt idx="6406">
                  <c:v>438</c:v>
                </c:pt>
                <c:pt idx="6407">
                  <c:v>446</c:v>
                </c:pt>
                <c:pt idx="6408">
                  <c:v>438</c:v>
                </c:pt>
                <c:pt idx="6409">
                  <c:v>446</c:v>
                </c:pt>
                <c:pt idx="6410">
                  <c:v>432</c:v>
                </c:pt>
                <c:pt idx="6411">
                  <c:v>438</c:v>
                </c:pt>
                <c:pt idx="6412">
                  <c:v>446</c:v>
                </c:pt>
                <c:pt idx="6413">
                  <c:v>438</c:v>
                </c:pt>
                <c:pt idx="6414">
                  <c:v>443</c:v>
                </c:pt>
                <c:pt idx="6415">
                  <c:v>438</c:v>
                </c:pt>
                <c:pt idx="6416">
                  <c:v>438</c:v>
                </c:pt>
                <c:pt idx="6417">
                  <c:v>434</c:v>
                </c:pt>
                <c:pt idx="6418">
                  <c:v>432</c:v>
                </c:pt>
                <c:pt idx="6419">
                  <c:v>422</c:v>
                </c:pt>
                <c:pt idx="6420">
                  <c:v>414</c:v>
                </c:pt>
                <c:pt idx="6421">
                  <c:v>425</c:v>
                </c:pt>
                <c:pt idx="6422">
                  <c:v>432</c:v>
                </c:pt>
                <c:pt idx="6423">
                  <c:v>425</c:v>
                </c:pt>
                <c:pt idx="6424">
                  <c:v>438</c:v>
                </c:pt>
                <c:pt idx="6425">
                  <c:v>425</c:v>
                </c:pt>
                <c:pt idx="6426">
                  <c:v>432</c:v>
                </c:pt>
                <c:pt idx="6427">
                  <c:v>434</c:v>
                </c:pt>
                <c:pt idx="6428">
                  <c:v>425</c:v>
                </c:pt>
                <c:pt idx="6429">
                  <c:v>432</c:v>
                </c:pt>
                <c:pt idx="6430">
                  <c:v>414</c:v>
                </c:pt>
                <c:pt idx="6431">
                  <c:v>434</c:v>
                </c:pt>
                <c:pt idx="6432">
                  <c:v>438</c:v>
                </c:pt>
                <c:pt idx="6433">
                  <c:v>434</c:v>
                </c:pt>
                <c:pt idx="6434">
                  <c:v>443</c:v>
                </c:pt>
                <c:pt idx="6435">
                  <c:v>432</c:v>
                </c:pt>
                <c:pt idx="6436">
                  <c:v>438</c:v>
                </c:pt>
                <c:pt idx="6437">
                  <c:v>432</c:v>
                </c:pt>
                <c:pt idx="6438">
                  <c:v>438</c:v>
                </c:pt>
                <c:pt idx="6439">
                  <c:v>434</c:v>
                </c:pt>
                <c:pt idx="6440">
                  <c:v>432</c:v>
                </c:pt>
                <c:pt idx="6441">
                  <c:v>443</c:v>
                </c:pt>
                <c:pt idx="6442">
                  <c:v>446</c:v>
                </c:pt>
                <c:pt idx="6443">
                  <c:v>443</c:v>
                </c:pt>
                <c:pt idx="6444">
                  <c:v>448</c:v>
                </c:pt>
                <c:pt idx="6445">
                  <c:v>438</c:v>
                </c:pt>
                <c:pt idx="6446">
                  <c:v>438</c:v>
                </c:pt>
                <c:pt idx="6447">
                  <c:v>456</c:v>
                </c:pt>
                <c:pt idx="6448">
                  <c:v>446</c:v>
                </c:pt>
                <c:pt idx="6449">
                  <c:v>446</c:v>
                </c:pt>
                <c:pt idx="6450">
                  <c:v>432</c:v>
                </c:pt>
                <c:pt idx="6451">
                  <c:v>448</c:v>
                </c:pt>
                <c:pt idx="6452">
                  <c:v>434</c:v>
                </c:pt>
                <c:pt idx="6453">
                  <c:v>434</c:v>
                </c:pt>
                <c:pt idx="6454">
                  <c:v>438</c:v>
                </c:pt>
                <c:pt idx="6455">
                  <c:v>438</c:v>
                </c:pt>
                <c:pt idx="6456">
                  <c:v>438</c:v>
                </c:pt>
                <c:pt idx="6457">
                  <c:v>443</c:v>
                </c:pt>
                <c:pt idx="6458">
                  <c:v>446</c:v>
                </c:pt>
                <c:pt idx="6459">
                  <c:v>446</c:v>
                </c:pt>
                <c:pt idx="6460">
                  <c:v>434</c:v>
                </c:pt>
                <c:pt idx="6461">
                  <c:v>438</c:v>
                </c:pt>
                <c:pt idx="6462">
                  <c:v>443</c:v>
                </c:pt>
                <c:pt idx="6463">
                  <c:v>434</c:v>
                </c:pt>
                <c:pt idx="6464">
                  <c:v>443</c:v>
                </c:pt>
                <c:pt idx="6465">
                  <c:v>432</c:v>
                </c:pt>
                <c:pt idx="6466">
                  <c:v>446</c:v>
                </c:pt>
                <c:pt idx="6467">
                  <c:v>434</c:v>
                </c:pt>
                <c:pt idx="6468">
                  <c:v>438</c:v>
                </c:pt>
                <c:pt idx="6469">
                  <c:v>434</c:v>
                </c:pt>
                <c:pt idx="6470">
                  <c:v>425</c:v>
                </c:pt>
                <c:pt idx="6471">
                  <c:v>446</c:v>
                </c:pt>
                <c:pt idx="6472">
                  <c:v>438</c:v>
                </c:pt>
                <c:pt idx="6473">
                  <c:v>443</c:v>
                </c:pt>
                <c:pt idx="6474">
                  <c:v>438</c:v>
                </c:pt>
                <c:pt idx="6475">
                  <c:v>432</c:v>
                </c:pt>
                <c:pt idx="6476">
                  <c:v>438</c:v>
                </c:pt>
                <c:pt idx="6477">
                  <c:v>443</c:v>
                </c:pt>
                <c:pt idx="6478">
                  <c:v>434</c:v>
                </c:pt>
                <c:pt idx="6479">
                  <c:v>446</c:v>
                </c:pt>
                <c:pt idx="6480">
                  <c:v>417</c:v>
                </c:pt>
                <c:pt idx="6481">
                  <c:v>438</c:v>
                </c:pt>
                <c:pt idx="6482">
                  <c:v>446</c:v>
                </c:pt>
                <c:pt idx="6483">
                  <c:v>432</c:v>
                </c:pt>
                <c:pt idx="6484">
                  <c:v>438</c:v>
                </c:pt>
                <c:pt idx="6485">
                  <c:v>432</c:v>
                </c:pt>
                <c:pt idx="6486">
                  <c:v>438</c:v>
                </c:pt>
                <c:pt idx="6487">
                  <c:v>446</c:v>
                </c:pt>
                <c:pt idx="6488">
                  <c:v>438</c:v>
                </c:pt>
                <c:pt idx="6489">
                  <c:v>432</c:v>
                </c:pt>
                <c:pt idx="6490">
                  <c:v>425</c:v>
                </c:pt>
                <c:pt idx="6491">
                  <c:v>432</c:v>
                </c:pt>
                <c:pt idx="6492">
                  <c:v>443</c:v>
                </c:pt>
                <c:pt idx="6493">
                  <c:v>432</c:v>
                </c:pt>
                <c:pt idx="6494">
                  <c:v>443</c:v>
                </c:pt>
                <c:pt idx="6495">
                  <c:v>425</c:v>
                </c:pt>
                <c:pt idx="6496">
                  <c:v>425</c:v>
                </c:pt>
                <c:pt idx="6497">
                  <c:v>425</c:v>
                </c:pt>
                <c:pt idx="6498">
                  <c:v>432</c:v>
                </c:pt>
                <c:pt idx="6499">
                  <c:v>432</c:v>
                </c:pt>
                <c:pt idx="6500">
                  <c:v>425</c:v>
                </c:pt>
                <c:pt idx="6501">
                  <c:v>438</c:v>
                </c:pt>
                <c:pt idx="6502">
                  <c:v>411</c:v>
                </c:pt>
                <c:pt idx="6503">
                  <c:v>425</c:v>
                </c:pt>
                <c:pt idx="6504">
                  <c:v>425</c:v>
                </c:pt>
                <c:pt idx="6505">
                  <c:v>432</c:v>
                </c:pt>
                <c:pt idx="6506">
                  <c:v>425</c:v>
                </c:pt>
                <c:pt idx="6507">
                  <c:v>411</c:v>
                </c:pt>
                <c:pt idx="6508">
                  <c:v>432</c:v>
                </c:pt>
                <c:pt idx="6509">
                  <c:v>425</c:v>
                </c:pt>
                <c:pt idx="6510">
                  <c:v>417</c:v>
                </c:pt>
                <c:pt idx="6511">
                  <c:v>422</c:v>
                </c:pt>
                <c:pt idx="6512">
                  <c:v>425</c:v>
                </c:pt>
                <c:pt idx="6513">
                  <c:v>422</c:v>
                </c:pt>
                <c:pt idx="6514">
                  <c:v>434</c:v>
                </c:pt>
                <c:pt idx="6515">
                  <c:v>425</c:v>
                </c:pt>
                <c:pt idx="6516">
                  <c:v>417</c:v>
                </c:pt>
                <c:pt idx="6517">
                  <c:v>432</c:v>
                </c:pt>
                <c:pt idx="6518">
                  <c:v>414</c:v>
                </c:pt>
                <c:pt idx="6519">
                  <c:v>425</c:v>
                </c:pt>
                <c:pt idx="6520">
                  <c:v>417</c:v>
                </c:pt>
                <c:pt idx="6521">
                  <c:v>425</c:v>
                </c:pt>
                <c:pt idx="6522">
                  <c:v>417</c:v>
                </c:pt>
                <c:pt idx="6523">
                  <c:v>414</c:v>
                </c:pt>
                <c:pt idx="6524">
                  <c:v>414</c:v>
                </c:pt>
                <c:pt idx="6525">
                  <c:v>422</c:v>
                </c:pt>
                <c:pt idx="6526">
                  <c:v>414</c:v>
                </c:pt>
                <c:pt idx="6527">
                  <c:v>417</c:v>
                </c:pt>
                <c:pt idx="6528">
                  <c:v>422</c:v>
                </c:pt>
                <c:pt idx="6529">
                  <c:v>411</c:v>
                </c:pt>
                <c:pt idx="6530">
                  <c:v>417</c:v>
                </c:pt>
                <c:pt idx="6531">
                  <c:v>417</c:v>
                </c:pt>
                <c:pt idx="6532">
                  <c:v>417</c:v>
                </c:pt>
                <c:pt idx="6533">
                  <c:v>417</c:v>
                </c:pt>
                <c:pt idx="6534">
                  <c:v>405</c:v>
                </c:pt>
                <c:pt idx="6535">
                  <c:v>414</c:v>
                </c:pt>
                <c:pt idx="6536">
                  <c:v>411</c:v>
                </c:pt>
                <c:pt idx="6537">
                  <c:v>414</c:v>
                </c:pt>
                <c:pt idx="6538">
                  <c:v>422</c:v>
                </c:pt>
                <c:pt idx="6539">
                  <c:v>414</c:v>
                </c:pt>
                <c:pt idx="6540">
                  <c:v>432</c:v>
                </c:pt>
                <c:pt idx="6541">
                  <c:v>417</c:v>
                </c:pt>
                <c:pt idx="6542">
                  <c:v>414</c:v>
                </c:pt>
                <c:pt idx="6543">
                  <c:v>414</c:v>
                </c:pt>
                <c:pt idx="6544">
                  <c:v>414</c:v>
                </c:pt>
                <c:pt idx="6545">
                  <c:v>425</c:v>
                </c:pt>
                <c:pt idx="6546">
                  <c:v>422</c:v>
                </c:pt>
                <c:pt idx="6547">
                  <c:v>417</c:v>
                </c:pt>
                <c:pt idx="6548">
                  <c:v>417</c:v>
                </c:pt>
                <c:pt idx="6549">
                  <c:v>417</c:v>
                </c:pt>
                <c:pt idx="6550">
                  <c:v>414</c:v>
                </c:pt>
                <c:pt idx="6551">
                  <c:v>414</c:v>
                </c:pt>
                <c:pt idx="6552">
                  <c:v>434</c:v>
                </c:pt>
                <c:pt idx="6553">
                  <c:v>425</c:v>
                </c:pt>
                <c:pt idx="6554">
                  <c:v>422</c:v>
                </c:pt>
                <c:pt idx="6555">
                  <c:v>417</c:v>
                </c:pt>
                <c:pt idx="6556">
                  <c:v>417</c:v>
                </c:pt>
                <c:pt idx="6557">
                  <c:v>580</c:v>
                </c:pt>
                <c:pt idx="6558">
                  <c:v>432</c:v>
                </c:pt>
                <c:pt idx="6559">
                  <c:v>422</c:v>
                </c:pt>
                <c:pt idx="6560">
                  <c:v>425</c:v>
                </c:pt>
                <c:pt idx="6561">
                  <c:v>417</c:v>
                </c:pt>
                <c:pt idx="6562">
                  <c:v>422</c:v>
                </c:pt>
                <c:pt idx="6563">
                  <c:v>432</c:v>
                </c:pt>
                <c:pt idx="6564">
                  <c:v>417</c:v>
                </c:pt>
                <c:pt idx="6565">
                  <c:v>425</c:v>
                </c:pt>
                <c:pt idx="6566">
                  <c:v>422</c:v>
                </c:pt>
                <c:pt idx="6567">
                  <c:v>425</c:v>
                </c:pt>
                <c:pt idx="6568">
                  <c:v>405</c:v>
                </c:pt>
                <c:pt idx="6569">
                  <c:v>425</c:v>
                </c:pt>
                <c:pt idx="6570">
                  <c:v>414</c:v>
                </c:pt>
                <c:pt idx="6571">
                  <c:v>422</c:v>
                </c:pt>
                <c:pt idx="6572">
                  <c:v>422</c:v>
                </c:pt>
                <c:pt idx="6573">
                  <c:v>422</c:v>
                </c:pt>
                <c:pt idx="6574">
                  <c:v>417</c:v>
                </c:pt>
                <c:pt idx="6575">
                  <c:v>417</c:v>
                </c:pt>
                <c:pt idx="6576">
                  <c:v>425</c:v>
                </c:pt>
                <c:pt idx="6577">
                  <c:v>414</c:v>
                </c:pt>
                <c:pt idx="6578">
                  <c:v>417</c:v>
                </c:pt>
                <c:pt idx="6579">
                  <c:v>425</c:v>
                </c:pt>
                <c:pt idx="6580">
                  <c:v>432</c:v>
                </c:pt>
                <c:pt idx="6581">
                  <c:v>422</c:v>
                </c:pt>
                <c:pt idx="6582">
                  <c:v>425</c:v>
                </c:pt>
                <c:pt idx="6583">
                  <c:v>417</c:v>
                </c:pt>
                <c:pt idx="6584">
                  <c:v>422</c:v>
                </c:pt>
                <c:pt idx="6585">
                  <c:v>422</c:v>
                </c:pt>
                <c:pt idx="6586">
                  <c:v>443</c:v>
                </c:pt>
                <c:pt idx="6587">
                  <c:v>432</c:v>
                </c:pt>
                <c:pt idx="6588">
                  <c:v>422</c:v>
                </c:pt>
                <c:pt idx="6589">
                  <c:v>434</c:v>
                </c:pt>
                <c:pt idx="6590">
                  <c:v>425</c:v>
                </c:pt>
                <c:pt idx="6591">
                  <c:v>422</c:v>
                </c:pt>
                <c:pt idx="6592">
                  <c:v>425</c:v>
                </c:pt>
                <c:pt idx="6593">
                  <c:v>425</c:v>
                </c:pt>
                <c:pt idx="6594">
                  <c:v>432</c:v>
                </c:pt>
                <c:pt idx="6595">
                  <c:v>434</c:v>
                </c:pt>
                <c:pt idx="6596">
                  <c:v>434</c:v>
                </c:pt>
                <c:pt idx="6597">
                  <c:v>432</c:v>
                </c:pt>
                <c:pt idx="6598">
                  <c:v>434</c:v>
                </c:pt>
                <c:pt idx="6599">
                  <c:v>425</c:v>
                </c:pt>
                <c:pt idx="6600">
                  <c:v>432</c:v>
                </c:pt>
                <c:pt idx="6601">
                  <c:v>422</c:v>
                </c:pt>
                <c:pt idx="6602">
                  <c:v>434</c:v>
                </c:pt>
                <c:pt idx="6603">
                  <c:v>422</c:v>
                </c:pt>
                <c:pt idx="6604">
                  <c:v>432</c:v>
                </c:pt>
                <c:pt idx="6605">
                  <c:v>422</c:v>
                </c:pt>
                <c:pt idx="6606">
                  <c:v>432</c:v>
                </c:pt>
                <c:pt idx="6607">
                  <c:v>422</c:v>
                </c:pt>
                <c:pt idx="6608">
                  <c:v>432</c:v>
                </c:pt>
                <c:pt idx="6609">
                  <c:v>432</c:v>
                </c:pt>
                <c:pt idx="6610">
                  <c:v>425</c:v>
                </c:pt>
                <c:pt idx="6611">
                  <c:v>438</c:v>
                </c:pt>
                <c:pt idx="6612">
                  <c:v>592</c:v>
                </c:pt>
                <c:pt idx="6613">
                  <c:v>425</c:v>
                </c:pt>
                <c:pt idx="6614">
                  <c:v>417</c:v>
                </c:pt>
                <c:pt idx="6615">
                  <c:v>425</c:v>
                </c:pt>
                <c:pt idx="6616">
                  <c:v>432</c:v>
                </c:pt>
                <c:pt idx="6617">
                  <c:v>432</c:v>
                </c:pt>
                <c:pt idx="6618">
                  <c:v>432</c:v>
                </c:pt>
                <c:pt idx="6619">
                  <c:v>438</c:v>
                </c:pt>
                <c:pt idx="6620">
                  <c:v>425</c:v>
                </c:pt>
                <c:pt idx="6621">
                  <c:v>438</c:v>
                </c:pt>
                <c:pt idx="6622">
                  <c:v>438</c:v>
                </c:pt>
                <c:pt idx="6623">
                  <c:v>432</c:v>
                </c:pt>
                <c:pt idx="6624">
                  <c:v>438</c:v>
                </c:pt>
                <c:pt idx="6625">
                  <c:v>432</c:v>
                </c:pt>
                <c:pt idx="6626">
                  <c:v>438</c:v>
                </c:pt>
                <c:pt idx="6627">
                  <c:v>434</c:v>
                </c:pt>
                <c:pt idx="6628">
                  <c:v>432</c:v>
                </c:pt>
                <c:pt idx="6629">
                  <c:v>432</c:v>
                </c:pt>
                <c:pt idx="6630">
                  <c:v>432</c:v>
                </c:pt>
                <c:pt idx="6631">
                  <c:v>432</c:v>
                </c:pt>
                <c:pt idx="6632">
                  <c:v>422</c:v>
                </c:pt>
                <c:pt idx="6633">
                  <c:v>446</c:v>
                </c:pt>
                <c:pt idx="6634">
                  <c:v>438</c:v>
                </c:pt>
                <c:pt idx="6635">
                  <c:v>443</c:v>
                </c:pt>
                <c:pt idx="6636">
                  <c:v>434</c:v>
                </c:pt>
                <c:pt idx="6637">
                  <c:v>434</c:v>
                </c:pt>
                <c:pt idx="6638">
                  <c:v>588</c:v>
                </c:pt>
                <c:pt idx="6639">
                  <c:v>425</c:v>
                </c:pt>
                <c:pt idx="6640">
                  <c:v>438</c:v>
                </c:pt>
                <c:pt idx="6641">
                  <c:v>443</c:v>
                </c:pt>
                <c:pt idx="6642">
                  <c:v>432</c:v>
                </c:pt>
                <c:pt idx="6643">
                  <c:v>443</c:v>
                </c:pt>
                <c:pt idx="6644">
                  <c:v>443</c:v>
                </c:pt>
                <c:pt idx="6645">
                  <c:v>432</c:v>
                </c:pt>
                <c:pt idx="6646">
                  <c:v>446</c:v>
                </c:pt>
                <c:pt idx="6647">
                  <c:v>434</c:v>
                </c:pt>
                <c:pt idx="6648">
                  <c:v>438</c:v>
                </c:pt>
                <c:pt idx="6649">
                  <c:v>434</c:v>
                </c:pt>
                <c:pt idx="6650">
                  <c:v>443</c:v>
                </c:pt>
                <c:pt idx="6651">
                  <c:v>434</c:v>
                </c:pt>
                <c:pt idx="6652">
                  <c:v>432</c:v>
                </c:pt>
                <c:pt idx="6653">
                  <c:v>434</c:v>
                </c:pt>
                <c:pt idx="6654">
                  <c:v>425</c:v>
                </c:pt>
                <c:pt idx="6655">
                  <c:v>434</c:v>
                </c:pt>
                <c:pt idx="6656">
                  <c:v>443</c:v>
                </c:pt>
                <c:pt idx="6657">
                  <c:v>443</c:v>
                </c:pt>
                <c:pt idx="6658">
                  <c:v>438</c:v>
                </c:pt>
                <c:pt idx="6659">
                  <c:v>425</c:v>
                </c:pt>
                <c:pt idx="6660">
                  <c:v>434</c:v>
                </c:pt>
                <c:pt idx="6661">
                  <c:v>438</c:v>
                </c:pt>
                <c:pt idx="6662">
                  <c:v>432</c:v>
                </c:pt>
                <c:pt idx="6663">
                  <c:v>443</c:v>
                </c:pt>
                <c:pt idx="6664">
                  <c:v>434</c:v>
                </c:pt>
                <c:pt idx="6665">
                  <c:v>446</c:v>
                </c:pt>
                <c:pt idx="6666">
                  <c:v>438</c:v>
                </c:pt>
                <c:pt idx="6667">
                  <c:v>446</c:v>
                </c:pt>
                <c:pt idx="6668">
                  <c:v>443</c:v>
                </c:pt>
                <c:pt idx="6669">
                  <c:v>425</c:v>
                </c:pt>
                <c:pt idx="6670">
                  <c:v>438</c:v>
                </c:pt>
                <c:pt idx="6671">
                  <c:v>434</c:v>
                </c:pt>
                <c:pt idx="6672">
                  <c:v>443</c:v>
                </c:pt>
                <c:pt idx="6673">
                  <c:v>438</c:v>
                </c:pt>
                <c:pt idx="6674">
                  <c:v>438</c:v>
                </c:pt>
                <c:pt idx="6675">
                  <c:v>443</c:v>
                </c:pt>
                <c:pt idx="6676">
                  <c:v>446</c:v>
                </c:pt>
                <c:pt idx="6677">
                  <c:v>446</c:v>
                </c:pt>
                <c:pt idx="6678">
                  <c:v>438</c:v>
                </c:pt>
                <c:pt idx="6679">
                  <c:v>443</c:v>
                </c:pt>
                <c:pt idx="6680">
                  <c:v>438</c:v>
                </c:pt>
                <c:pt idx="6681">
                  <c:v>443</c:v>
                </c:pt>
                <c:pt idx="6682">
                  <c:v>438</c:v>
                </c:pt>
                <c:pt idx="6683">
                  <c:v>446</c:v>
                </c:pt>
                <c:pt idx="6684">
                  <c:v>443</c:v>
                </c:pt>
                <c:pt idx="6685">
                  <c:v>443</c:v>
                </c:pt>
                <c:pt idx="6686">
                  <c:v>443</c:v>
                </c:pt>
                <c:pt idx="6687">
                  <c:v>446</c:v>
                </c:pt>
                <c:pt idx="6688">
                  <c:v>438</c:v>
                </c:pt>
                <c:pt idx="6689">
                  <c:v>438</c:v>
                </c:pt>
                <c:pt idx="6690">
                  <c:v>446</c:v>
                </c:pt>
                <c:pt idx="6691">
                  <c:v>443</c:v>
                </c:pt>
                <c:pt idx="6692">
                  <c:v>446</c:v>
                </c:pt>
                <c:pt idx="6693">
                  <c:v>448</c:v>
                </c:pt>
                <c:pt idx="6694">
                  <c:v>446</c:v>
                </c:pt>
                <c:pt idx="6695">
                  <c:v>446</c:v>
                </c:pt>
                <c:pt idx="6696">
                  <c:v>446</c:v>
                </c:pt>
                <c:pt idx="6697">
                  <c:v>438</c:v>
                </c:pt>
                <c:pt idx="6698">
                  <c:v>446</c:v>
                </c:pt>
                <c:pt idx="6699">
                  <c:v>434</c:v>
                </c:pt>
                <c:pt idx="6700">
                  <c:v>452</c:v>
                </c:pt>
                <c:pt idx="6701">
                  <c:v>448</c:v>
                </c:pt>
                <c:pt idx="6702">
                  <c:v>448</c:v>
                </c:pt>
                <c:pt idx="6703">
                  <c:v>448</c:v>
                </c:pt>
                <c:pt idx="6704">
                  <c:v>446</c:v>
                </c:pt>
                <c:pt idx="6705">
                  <c:v>448</c:v>
                </c:pt>
                <c:pt idx="6706">
                  <c:v>432</c:v>
                </c:pt>
                <c:pt idx="6707">
                  <c:v>446</c:v>
                </c:pt>
                <c:pt idx="6708">
                  <c:v>446</c:v>
                </c:pt>
                <c:pt idx="6709">
                  <c:v>443</c:v>
                </c:pt>
                <c:pt idx="6710">
                  <c:v>452</c:v>
                </c:pt>
                <c:pt idx="6711">
                  <c:v>446</c:v>
                </c:pt>
                <c:pt idx="6712">
                  <c:v>448</c:v>
                </c:pt>
                <c:pt idx="6713">
                  <c:v>459</c:v>
                </c:pt>
                <c:pt idx="6714">
                  <c:v>459</c:v>
                </c:pt>
                <c:pt idx="6715">
                  <c:v>452</c:v>
                </c:pt>
                <c:pt idx="6716">
                  <c:v>438</c:v>
                </c:pt>
                <c:pt idx="6717">
                  <c:v>456</c:v>
                </c:pt>
                <c:pt idx="6718">
                  <c:v>452</c:v>
                </c:pt>
                <c:pt idx="6719">
                  <c:v>452</c:v>
                </c:pt>
                <c:pt idx="6720">
                  <c:v>459</c:v>
                </c:pt>
                <c:pt idx="6721">
                  <c:v>452</c:v>
                </c:pt>
                <c:pt idx="6722">
                  <c:v>465</c:v>
                </c:pt>
                <c:pt idx="6723">
                  <c:v>459</c:v>
                </c:pt>
                <c:pt idx="6724">
                  <c:v>459</c:v>
                </c:pt>
                <c:pt idx="6725">
                  <c:v>452</c:v>
                </c:pt>
                <c:pt idx="6726">
                  <c:v>452</c:v>
                </c:pt>
                <c:pt idx="6727">
                  <c:v>459</c:v>
                </c:pt>
                <c:pt idx="6728">
                  <c:v>456</c:v>
                </c:pt>
                <c:pt idx="6729">
                  <c:v>456</c:v>
                </c:pt>
                <c:pt idx="6730">
                  <c:v>452</c:v>
                </c:pt>
                <c:pt idx="6731">
                  <c:v>456</c:v>
                </c:pt>
                <c:pt idx="6732">
                  <c:v>452</c:v>
                </c:pt>
                <c:pt idx="6733">
                  <c:v>448</c:v>
                </c:pt>
                <c:pt idx="6734">
                  <c:v>452</c:v>
                </c:pt>
                <c:pt idx="6735">
                  <c:v>459</c:v>
                </c:pt>
                <c:pt idx="6736">
                  <c:v>452</c:v>
                </c:pt>
                <c:pt idx="6737">
                  <c:v>465</c:v>
                </c:pt>
                <c:pt idx="6738">
                  <c:v>452</c:v>
                </c:pt>
                <c:pt idx="6739">
                  <c:v>448</c:v>
                </c:pt>
                <c:pt idx="6740">
                  <c:v>456</c:v>
                </c:pt>
                <c:pt idx="6741">
                  <c:v>456</c:v>
                </c:pt>
                <c:pt idx="6742">
                  <c:v>459</c:v>
                </c:pt>
                <c:pt idx="6743">
                  <c:v>448</c:v>
                </c:pt>
                <c:pt idx="6744">
                  <c:v>465</c:v>
                </c:pt>
                <c:pt idx="6745">
                  <c:v>452</c:v>
                </c:pt>
                <c:pt idx="6746">
                  <c:v>452</c:v>
                </c:pt>
                <c:pt idx="6747">
                  <c:v>446</c:v>
                </c:pt>
                <c:pt idx="6748">
                  <c:v>452</c:v>
                </c:pt>
                <c:pt idx="6749">
                  <c:v>456</c:v>
                </c:pt>
                <c:pt idx="6750">
                  <c:v>456</c:v>
                </c:pt>
                <c:pt idx="6751">
                  <c:v>456</c:v>
                </c:pt>
                <c:pt idx="6752">
                  <c:v>448</c:v>
                </c:pt>
                <c:pt idx="6753">
                  <c:v>448</c:v>
                </c:pt>
                <c:pt idx="6754">
                  <c:v>448</c:v>
                </c:pt>
                <c:pt idx="6755">
                  <c:v>452</c:v>
                </c:pt>
                <c:pt idx="6756">
                  <c:v>446</c:v>
                </c:pt>
                <c:pt idx="6757">
                  <c:v>456</c:v>
                </c:pt>
                <c:pt idx="6758">
                  <c:v>448</c:v>
                </c:pt>
                <c:pt idx="6759">
                  <c:v>452</c:v>
                </c:pt>
                <c:pt idx="6760">
                  <c:v>448</c:v>
                </c:pt>
                <c:pt idx="6761">
                  <c:v>456</c:v>
                </c:pt>
                <c:pt idx="6762">
                  <c:v>456</c:v>
                </c:pt>
                <c:pt idx="6763">
                  <c:v>446</c:v>
                </c:pt>
                <c:pt idx="6764">
                  <c:v>459</c:v>
                </c:pt>
                <c:pt idx="6765">
                  <c:v>448</c:v>
                </c:pt>
                <c:pt idx="6766">
                  <c:v>452</c:v>
                </c:pt>
                <c:pt idx="6767">
                  <c:v>452</c:v>
                </c:pt>
                <c:pt idx="6768">
                  <c:v>448</c:v>
                </c:pt>
                <c:pt idx="6769">
                  <c:v>448</c:v>
                </c:pt>
                <c:pt idx="6770">
                  <c:v>452</c:v>
                </c:pt>
                <c:pt idx="6771">
                  <c:v>446</c:v>
                </c:pt>
                <c:pt idx="6772">
                  <c:v>448</c:v>
                </c:pt>
                <c:pt idx="6773">
                  <c:v>452</c:v>
                </c:pt>
                <c:pt idx="6774">
                  <c:v>627</c:v>
                </c:pt>
                <c:pt idx="6775">
                  <c:v>448</c:v>
                </c:pt>
                <c:pt idx="6776">
                  <c:v>443</c:v>
                </c:pt>
                <c:pt idx="6777">
                  <c:v>448</c:v>
                </c:pt>
                <c:pt idx="6778">
                  <c:v>446</c:v>
                </c:pt>
                <c:pt idx="6779">
                  <c:v>452</c:v>
                </c:pt>
                <c:pt idx="6780">
                  <c:v>434</c:v>
                </c:pt>
                <c:pt idx="6781">
                  <c:v>452</c:v>
                </c:pt>
                <c:pt idx="6782">
                  <c:v>446</c:v>
                </c:pt>
                <c:pt idx="6783">
                  <c:v>448</c:v>
                </c:pt>
                <c:pt idx="6784">
                  <c:v>465</c:v>
                </c:pt>
                <c:pt idx="6785">
                  <c:v>456</c:v>
                </c:pt>
                <c:pt idx="6786">
                  <c:v>456</c:v>
                </c:pt>
                <c:pt idx="6787">
                  <c:v>459</c:v>
                </c:pt>
                <c:pt idx="6788">
                  <c:v>452</c:v>
                </c:pt>
                <c:pt idx="6789">
                  <c:v>446</c:v>
                </c:pt>
                <c:pt idx="6790">
                  <c:v>438</c:v>
                </c:pt>
                <c:pt idx="6791">
                  <c:v>452</c:v>
                </c:pt>
                <c:pt idx="6792">
                  <c:v>452</c:v>
                </c:pt>
                <c:pt idx="6793">
                  <c:v>448</c:v>
                </c:pt>
                <c:pt idx="6794">
                  <c:v>456</c:v>
                </c:pt>
                <c:pt idx="6795">
                  <c:v>448</c:v>
                </c:pt>
                <c:pt idx="6796">
                  <c:v>456</c:v>
                </c:pt>
                <c:pt idx="6797">
                  <c:v>456</c:v>
                </c:pt>
                <c:pt idx="6798">
                  <c:v>448</c:v>
                </c:pt>
                <c:pt idx="6799">
                  <c:v>456</c:v>
                </c:pt>
                <c:pt idx="6800">
                  <c:v>438</c:v>
                </c:pt>
                <c:pt idx="6801">
                  <c:v>452</c:v>
                </c:pt>
                <c:pt idx="6802">
                  <c:v>446</c:v>
                </c:pt>
                <c:pt idx="6803">
                  <c:v>448</c:v>
                </c:pt>
                <c:pt idx="6804">
                  <c:v>452</c:v>
                </c:pt>
                <c:pt idx="6805">
                  <c:v>456</c:v>
                </c:pt>
                <c:pt idx="6806">
                  <c:v>446</c:v>
                </c:pt>
                <c:pt idx="6807">
                  <c:v>478</c:v>
                </c:pt>
                <c:pt idx="6808">
                  <c:v>456</c:v>
                </c:pt>
                <c:pt idx="6809">
                  <c:v>456</c:v>
                </c:pt>
                <c:pt idx="6810">
                  <c:v>456</c:v>
                </c:pt>
                <c:pt idx="6811">
                  <c:v>459</c:v>
                </c:pt>
                <c:pt idx="6812">
                  <c:v>443</c:v>
                </c:pt>
                <c:pt idx="6813">
                  <c:v>456</c:v>
                </c:pt>
                <c:pt idx="6814">
                  <c:v>459</c:v>
                </c:pt>
                <c:pt idx="6815">
                  <c:v>459</c:v>
                </c:pt>
                <c:pt idx="6816">
                  <c:v>459</c:v>
                </c:pt>
                <c:pt idx="6817">
                  <c:v>446</c:v>
                </c:pt>
                <c:pt idx="6818">
                  <c:v>459</c:v>
                </c:pt>
                <c:pt idx="6819">
                  <c:v>465</c:v>
                </c:pt>
                <c:pt idx="6820">
                  <c:v>456</c:v>
                </c:pt>
                <c:pt idx="6821">
                  <c:v>465</c:v>
                </c:pt>
                <c:pt idx="6822">
                  <c:v>448</c:v>
                </c:pt>
                <c:pt idx="6823">
                  <c:v>465</c:v>
                </c:pt>
                <c:pt idx="6824">
                  <c:v>456</c:v>
                </c:pt>
                <c:pt idx="6825">
                  <c:v>465</c:v>
                </c:pt>
                <c:pt idx="6826">
                  <c:v>452</c:v>
                </c:pt>
                <c:pt idx="6827">
                  <c:v>448</c:v>
                </c:pt>
                <c:pt idx="6828">
                  <c:v>459</c:v>
                </c:pt>
                <c:pt idx="6829">
                  <c:v>456</c:v>
                </c:pt>
                <c:pt idx="6830">
                  <c:v>452</c:v>
                </c:pt>
                <c:pt idx="6831">
                  <c:v>465</c:v>
                </c:pt>
                <c:pt idx="6832">
                  <c:v>448</c:v>
                </c:pt>
                <c:pt idx="6833">
                  <c:v>459</c:v>
                </c:pt>
                <c:pt idx="6834">
                  <c:v>465</c:v>
                </c:pt>
                <c:pt idx="6835">
                  <c:v>459</c:v>
                </c:pt>
                <c:pt idx="6836">
                  <c:v>465</c:v>
                </c:pt>
                <c:pt idx="6837">
                  <c:v>448</c:v>
                </c:pt>
                <c:pt idx="6838">
                  <c:v>465</c:v>
                </c:pt>
                <c:pt idx="6839">
                  <c:v>465</c:v>
                </c:pt>
                <c:pt idx="6840">
                  <c:v>459</c:v>
                </c:pt>
                <c:pt idx="6841">
                  <c:v>465</c:v>
                </c:pt>
                <c:pt idx="6842">
                  <c:v>465</c:v>
                </c:pt>
                <c:pt idx="6843">
                  <c:v>459</c:v>
                </c:pt>
                <c:pt idx="6844">
                  <c:v>459</c:v>
                </c:pt>
                <c:pt idx="6845">
                  <c:v>470</c:v>
                </c:pt>
                <c:pt idx="6846">
                  <c:v>459</c:v>
                </c:pt>
                <c:pt idx="6847">
                  <c:v>452</c:v>
                </c:pt>
                <c:pt idx="6848">
                  <c:v>465</c:v>
                </c:pt>
                <c:pt idx="6849">
                  <c:v>459</c:v>
                </c:pt>
                <c:pt idx="6850">
                  <c:v>459</c:v>
                </c:pt>
                <c:pt idx="6851">
                  <c:v>475</c:v>
                </c:pt>
                <c:pt idx="6852">
                  <c:v>465</c:v>
                </c:pt>
                <c:pt idx="6853">
                  <c:v>465</c:v>
                </c:pt>
                <c:pt idx="6854">
                  <c:v>459</c:v>
                </c:pt>
                <c:pt idx="6855">
                  <c:v>465</c:v>
                </c:pt>
                <c:pt idx="6856">
                  <c:v>465</c:v>
                </c:pt>
                <c:pt idx="6857">
                  <c:v>456</c:v>
                </c:pt>
                <c:pt idx="6858">
                  <c:v>470</c:v>
                </c:pt>
                <c:pt idx="6859">
                  <c:v>452</c:v>
                </c:pt>
                <c:pt idx="6860">
                  <c:v>459</c:v>
                </c:pt>
                <c:pt idx="6861">
                  <c:v>459</c:v>
                </c:pt>
                <c:pt idx="6862">
                  <c:v>465</c:v>
                </c:pt>
                <c:pt idx="6863">
                  <c:v>452</c:v>
                </c:pt>
                <c:pt idx="6864">
                  <c:v>448</c:v>
                </c:pt>
                <c:pt idx="6865">
                  <c:v>459</c:v>
                </c:pt>
                <c:pt idx="6866">
                  <c:v>459</c:v>
                </c:pt>
                <c:pt idx="6867">
                  <c:v>459</c:v>
                </c:pt>
                <c:pt idx="6868">
                  <c:v>459</c:v>
                </c:pt>
                <c:pt idx="6869">
                  <c:v>456</c:v>
                </c:pt>
                <c:pt idx="6870">
                  <c:v>470</c:v>
                </c:pt>
                <c:pt idx="6871">
                  <c:v>470</c:v>
                </c:pt>
                <c:pt idx="6872">
                  <c:v>465</c:v>
                </c:pt>
                <c:pt idx="6873">
                  <c:v>470</c:v>
                </c:pt>
                <c:pt idx="6874">
                  <c:v>459</c:v>
                </c:pt>
                <c:pt idx="6875">
                  <c:v>465</c:v>
                </c:pt>
                <c:pt idx="6876">
                  <c:v>459</c:v>
                </c:pt>
                <c:pt idx="6877">
                  <c:v>470</c:v>
                </c:pt>
                <c:pt idx="6878">
                  <c:v>459</c:v>
                </c:pt>
                <c:pt idx="6879">
                  <c:v>452</c:v>
                </c:pt>
                <c:pt idx="6880">
                  <c:v>459</c:v>
                </c:pt>
                <c:pt idx="6881">
                  <c:v>459</c:v>
                </c:pt>
                <c:pt idx="6882">
                  <c:v>465</c:v>
                </c:pt>
                <c:pt idx="6883">
                  <c:v>459</c:v>
                </c:pt>
                <c:pt idx="6884">
                  <c:v>465</c:v>
                </c:pt>
                <c:pt idx="6885">
                  <c:v>459</c:v>
                </c:pt>
                <c:pt idx="6886">
                  <c:v>465</c:v>
                </c:pt>
                <c:pt idx="6887">
                  <c:v>456</c:v>
                </c:pt>
                <c:pt idx="6888">
                  <c:v>470</c:v>
                </c:pt>
                <c:pt idx="6889">
                  <c:v>459</c:v>
                </c:pt>
                <c:pt idx="6890">
                  <c:v>456</c:v>
                </c:pt>
                <c:pt idx="6891">
                  <c:v>459</c:v>
                </c:pt>
                <c:pt idx="6892">
                  <c:v>448</c:v>
                </c:pt>
                <c:pt idx="6893">
                  <c:v>456</c:v>
                </c:pt>
                <c:pt idx="6894">
                  <c:v>448</c:v>
                </c:pt>
                <c:pt idx="6895">
                  <c:v>456</c:v>
                </c:pt>
                <c:pt idx="6896">
                  <c:v>448</c:v>
                </c:pt>
                <c:pt idx="6897">
                  <c:v>459</c:v>
                </c:pt>
                <c:pt idx="6898">
                  <c:v>456</c:v>
                </c:pt>
                <c:pt idx="6899">
                  <c:v>459</c:v>
                </c:pt>
                <c:pt idx="6900">
                  <c:v>456</c:v>
                </c:pt>
                <c:pt idx="6901">
                  <c:v>452</c:v>
                </c:pt>
                <c:pt idx="6902">
                  <c:v>465</c:v>
                </c:pt>
                <c:pt idx="6903">
                  <c:v>452</c:v>
                </c:pt>
                <c:pt idx="6904">
                  <c:v>456</c:v>
                </c:pt>
                <c:pt idx="6905">
                  <c:v>452</c:v>
                </c:pt>
                <c:pt idx="6906">
                  <c:v>452</c:v>
                </c:pt>
                <c:pt idx="6907">
                  <c:v>448</c:v>
                </c:pt>
                <c:pt idx="6908">
                  <c:v>452</c:v>
                </c:pt>
                <c:pt idx="6909">
                  <c:v>452</c:v>
                </c:pt>
                <c:pt idx="6910">
                  <c:v>448</c:v>
                </c:pt>
                <c:pt idx="6911">
                  <c:v>438</c:v>
                </c:pt>
                <c:pt idx="6912">
                  <c:v>470</c:v>
                </c:pt>
                <c:pt idx="6913">
                  <c:v>452</c:v>
                </c:pt>
                <c:pt idx="6914">
                  <c:v>448</c:v>
                </c:pt>
                <c:pt idx="6915">
                  <c:v>459</c:v>
                </c:pt>
                <c:pt idx="6916">
                  <c:v>446</c:v>
                </c:pt>
                <c:pt idx="6917">
                  <c:v>459</c:v>
                </c:pt>
                <c:pt idx="6918">
                  <c:v>456</c:v>
                </c:pt>
                <c:pt idx="6919">
                  <c:v>465</c:v>
                </c:pt>
                <c:pt idx="6920">
                  <c:v>456</c:v>
                </c:pt>
                <c:pt idx="6921">
                  <c:v>448</c:v>
                </c:pt>
                <c:pt idx="6922">
                  <c:v>452</c:v>
                </c:pt>
                <c:pt idx="6923">
                  <c:v>452</c:v>
                </c:pt>
                <c:pt idx="6924">
                  <c:v>456</c:v>
                </c:pt>
                <c:pt idx="6925">
                  <c:v>448</c:v>
                </c:pt>
                <c:pt idx="6926">
                  <c:v>452</c:v>
                </c:pt>
                <c:pt idx="6927">
                  <c:v>452</c:v>
                </c:pt>
                <c:pt idx="6928">
                  <c:v>456</c:v>
                </c:pt>
                <c:pt idx="6929">
                  <c:v>459</c:v>
                </c:pt>
                <c:pt idx="6930">
                  <c:v>459</c:v>
                </c:pt>
                <c:pt idx="6931">
                  <c:v>452</c:v>
                </c:pt>
                <c:pt idx="6932">
                  <c:v>459</c:v>
                </c:pt>
                <c:pt idx="6933">
                  <c:v>456</c:v>
                </c:pt>
                <c:pt idx="6934">
                  <c:v>459</c:v>
                </c:pt>
                <c:pt idx="6935">
                  <c:v>456</c:v>
                </c:pt>
                <c:pt idx="6936">
                  <c:v>456</c:v>
                </c:pt>
                <c:pt idx="6937">
                  <c:v>452</c:v>
                </c:pt>
                <c:pt idx="6938">
                  <c:v>452</c:v>
                </c:pt>
                <c:pt idx="6939">
                  <c:v>459</c:v>
                </c:pt>
                <c:pt idx="6940">
                  <c:v>452</c:v>
                </c:pt>
                <c:pt idx="6941">
                  <c:v>446</c:v>
                </c:pt>
                <c:pt idx="6942">
                  <c:v>459</c:v>
                </c:pt>
                <c:pt idx="6943">
                  <c:v>456</c:v>
                </c:pt>
                <c:pt idx="6944">
                  <c:v>456</c:v>
                </c:pt>
                <c:pt idx="6945">
                  <c:v>459</c:v>
                </c:pt>
                <c:pt idx="6946">
                  <c:v>456</c:v>
                </c:pt>
                <c:pt idx="6947">
                  <c:v>475</c:v>
                </c:pt>
                <c:pt idx="6948">
                  <c:v>443</c:v>
                </c:pt>
                <c:pt idx="6949">
                  <c:v>452</c:v>
                </c:pt>
                <c:pt idx="6950">
                  <c:v>452</c:v>
                </c:pt>
                <c:pt idx="6951">
                  <c:v>446</c:v>
                </c:pt>
                <c:pt idx="6952">
                  <c:v>452</c:v>
                </c:pt>
                <c:pt idx="6953">
                  <c:v>443</c:v>
                </c:pt>
                <c:pt idx="6954">
                  <c:v>448</c:v>
                </c:pt>
                <c:pt idx="6955">
                  <c:v>448</c:v>
                </c:pt>
                <c:pt idx="6956">
                  <c:v>452</c:v>
                </c:pt>
                <c:pt idx="6957">
                  <c:v>452</c:v>
                </c:pt>
                <c:pt idx="6958">
                  <c:v>448</c:v>
                </c:pt>
                <c:pt idx="6959">
                  <c:v>456</c:v>
                </c:pt>
                <c:pt idx="6960">
                  <c:v>448</c:v>
                </c:pt>
                <c:pt idx="6961">
                  <c:v>446</c:v>
                </c:pt>
                <c:pt idx="6962">
                  <c:v>443</c:v>
                </c:pt>
                <c:pt idx="6963">
                  <c:v>438</c:v>
                </c:pt>
                <c:pt idx="6964">
                  <c:v>443</c:v>
                </c:pt>
                <c:pt idx="6965">
                  <c:v>448</c:v>
                </c:pt>
                <c:pt idx="6966">
                  <c:v>443</c:v>
                </c:pt>
                <c:pt idx="6967">
                  <c:v>443</c:v>
                </c:pt>
                <c:pt idx="6968">
                  <c:v>432</c:v>
                </c:pt>
                <c:pt idx="6969">
                  <c:v>446</c:v>
                </c:pt>
                <c:pt idx="6970">
                  <c:v>443</c:v>
                </c:pt>
                <c:pt idx="6971">
                  <c:v>443</c:v>
                </c:pt>
                <c:pt idx="6972">
                  <c:v>452</c:v>
                </c:pt>
                <c:pt idx="6973">
                  <c:v>443</c:v>
                </c:pt>
                <c:pt idx="6974">
                  <c:v>448</c:v>
                </c:pt>
                <c:pt idx="6975">
                  <c:v>452</c:v>
                </c:pt>
                <c:pt idx="6976">
                  <c:v>448</c:v>
                </c:pt>
                <c:pt idx="6977">
                  <c:v>443</c:v>
                </c:pt>
                <c:pt idx="6978">
                  <c:v>438</c:v>
                </c:pt>
                <c:pt idx="6979">
                  <c:v>438</c:v>
                </c:pt>
                <c:pt idx="6980">
                  <c:v>443</c:v>
                </c:pt>
                <c:pt idx="6981">
                  <c:v>443</c:v>
                </c:pt>
                <c:pt idx="6982">
                  <c:v>452</c:v>
                </c:pt>
                <c:pt idx="6983">
                  <c:v>434</c:v>
                </c:pt>
                <c:pt idx="6984">
                  <c:v>438</c:v>
                </c:pt>
                <c:pt idx="6985">
                  <c:v>448</c:v>
                </c:pt>
                <c:pt idx="6986">
                  <c:v>443</c:v>
                </c:pt>
                <c:pt idx="6987">
                  <c:v>446</c:v>
                </c:pt>
                <c:pt idx="6988">
                  <c:v>432</c:v>
                </c:pt>
                <c:pt idx="6989">
                  <c:v>448</c:v>
                </c:pt>
                <c:pt idx="6990">
                  <c:v>443</c:v>
                </c:pt>
                <c:pt idx="6991">
                  <c:v>446</c:v>
                </c:pt>
                <c:pt idx="6992">
                  <c:v>446</c:v>
                </c:pt>
                <c:pt idx="6993">
                  <c:v>438</c:v>
                </c:pt>
                <c:pt idx="6994">
                  <c:v>452</c:v>
                </c:pt>
                <c:pt idx="6995">
                  <c:v>443</c:v>
                </c:pt>
                <c:pt idx="6996">
                  <c:v>438</c:v>
                </c:pt>
                <c:pt idx="6997">
                  <c:v>443</c:v>
                </c:pt>
                <c:pt idx="6998">
                  <c:v>448</c:v>
                </c:pt>
                <c:pt idx="6999">
                  <c:v>448</c:v>
                </c:pt>
                <c:pt idx="7000">
                  <c:v>448</c:v>
                </c:pt>
                <c:pt idx="7001">
                  <c:v>443</c:v>
                </c:pt>
                <c:pt idx="7002">
                  <c:v>448</c:v>
                </c:pt>
                <c:pt idx="7003">
                  <c:v>443</c:v>
                </c:pt>
                <c:pt idx="7004">
                  <c:v>446</c:v>
                </c:pt>
                <c:pt idx="7005">
                  <c:v>446</c:v>
                </c:pt>
                <c:pt idx="7006">
                  <c:v>446</c:v>
                </c:pt>
                <c:pt idx="7007">
                  <c:v>446</c:v>
                </c:pt>
                <c:pt idx="7008">
                  <c:v>446</c:v>
                </c:pt>
                <c:pt idx="7009">
                  <c:v>446</c:v>
                </c:pt>
                <c:pt idx="7010">
                  <c:v>446</c:v>
                </c:pt>
                <c:pt idx="7011">
                  <c:v>448</c:v>
                </c:pt>
                <c:pt idx="7012">
                  <c:v>448</c:v>
                </c:pt>
                <c:pt idx="7013">
                  <c:v>443</c:v>
                </c:pt>
                <c:pt idx="7014">
                  <c:v>446</c:v>
                </c:pt>
                <c:pt idx="7015">
                  <c:v>452</c:v>
                </c:pt>
                <c:pt idx="7016">
                  <c:v>448</c:v>
                </c:pt>
                <c:pt idx="7017">
                  <c:v>448</c:v>
                </c:pt>
                <c:pt idx="7018">
                  <c:v>446</c:v>
                </c:pt>
                <c:pt idx="7019">
                  <c:v>448</c:v>
                </c:pt>
                <c:pt idx="7020">
                  <c:v>452</c:v>
                </c:pt>
                <c:pt idx="7021">
                  <c:v>448</c:v>
                </c:pt>
                <c:pt idx="7022">
                  <c:v>456</c:v>
                </c:pt>
                <c:pt idx="7023">
                  <c:v>446</c:v>
                </c:pt>
                <c:pt idx="7024">
                  <c:v>456</c:v>
                </c:pt>
                <c:pt idx="7025">
                  <c:v>456</c:v>
                </c:pt>
                <c:pt idx="7026">
                  <c:v>459</c:v>
                </c:pt>
                <c:pt idx="7027">
                  <c:v>448</c:v>
                </c:pt>
                <c:pt idx="7028">
                  <c:v>446</c:v>
                </c:pt>
                <c:pt idx="7029">
                  <c:v>465</c:v>
                </c:pt>
                <c:pt idx="7030">
                  <c:v>448</c:v>
                </c:pt>
                <c:pt idx="7031">
                  <c:v>448</c:v>
                </c:pt>
                <c:pt idx="7032">
                  <c:v>446</c:v>
                </c:pt>
                <c:pt idx="7033">
                  <c:v>443</c:v>
                </c:pt>
                <c:pt idx="7034">
                  <c:v>448</c:v>
                </c:pt>
                <c:pt idx="7035">
                  <c:v>456</c:v>
                </c:pt>
                <c:pt idx="7036">
                  <c:v>448</c:v>
                </c:pt>
                <c:pt idx="7037">
                  <c:v>452</c:v>
                </c:pt>
                <c:pt idx="7038">
                  <c:v>448</c:v>
                </c:pt>
                <c:pt idx="7039">
                  <c:v>452</c:v>
                </c:pt>
                <c:pt idx="7040">
                  <c:v>446</c:v>
                </c:pt>
                <c:pt idx="7041">
                  <c:v>452</c:v>
                </c:pt>
                <c:pt idx="7042">
                  <c:v>456</c:v>
                </c:pt>
                <c:pt idx="7043">
                  <c:v>452</c:v>
                </c:pt>
                <c:pt idx="7044">
                  <c:v>452</c:v>
                </c:pt>
                <c:pt idx="7045">
                  <c:v>446</c:v>
                </c:pt>
                <c:pt idx="7046">
                  <c:v>456</c:v>
                </c:pt>
                <c:pt idx="7047">
                  <c:v>452</c:v>
                </c:pt>
                <c:pt idx="7048">
                  <c:v>452</c:v>
                </c:pt>
                <c:pt idx="7049">
                  <c:v>452</c:v>
                </c:pt>
                <c:pt idx="7050">
                  <c:v>448</c:v>
                </c:pt>
                <c:pt idx="7051">
                  <c:v>452</c:v>
                </c:pt>
                <c:pt idx="7052">
                  <c:v>481</c:v>
                </c:pt>
                <c:pt idx="7053">
                  <c:v>456</c:v>
                </c:pt>
                <c:pt idx="7054">
                  <c:v>443</c:v>
                </c:pt>
                <c:pt idx="7055">
                  <c:v>446</c:v>
                </c:pt>
                <c:pt idx="7056">
                  <c:v>443</c:v>
                </c:pt>
                <c:pt idx="7057">
                  <c:v>448</c:v>
                </c:pt>
                <c:pt idx="7058">
                  <c:v>443</c:v>
                </c:pt>
                <c:pt idx="7059">
                  <c:v>452</c:v>
                </c:pt>
                <c:pt idx="7060">
                  <c:v>603</c:v>
                </c:pt>
                <c:pt idx="7061">
                  <c:v>452</c:v>
                </c:pt>
                <c:pt idx="7062">
                  <c:v>438</c:v>
                </c:pt>
                <c:pt idx="7063">
                  <c:v>452</c:v>
                </c:pt>
                <c:pt idx="7064">
                  <c:v>456</c:v>
                </c:pt>
                <c:pt idx="7065">
                  <c:v>443</c:v>
                </c:pt>
                <c:pt idx="7066">
                  <c:v>448</c:v>
                </c:pt>
                <c:pt idx="7067">
                  <c:v>432</c:v>
                </c:pt>
                <c:pt idx="7068">
                  <c:v>446</c:v>
                </c:pt>
                <c:pt idx="7069">
                  <c:v>443</c:v>
                </c:pt>
                <c:pt idx="7070">
                  <c:v>446</c:v>
                </c:pt>
                <c:pt idx="7071">
                  <c:v>446</c:v>
                </c:pt>
                <c:pt idx="7072">
                  <c:v>443</c:v>
                </c:pt>
                <c:pt idx="7073">
                  <c:v>446</c:v>
                </c:pt>
                <c:pt idx="7074">
                  <c:v>446</c:v>
                </c:pt>
                <c:pt idx="7075">
                  <c:v>443</c:v>
                </c:pt>
                <c:pt idx="7076">
                  <c:v>448</c:v>
                </c:pt>
                <c:pt idx="7077">
                  <c:v>434</c:v>
                </c:pt>
                <c:pt idx="7078">
                  <c:v>438</c:v>
                </c:pt>
                <c:pt idx="7079">
                  <c:v>448</c:v>
                </c:pt>
                <c:pt idx="7080">
                  <c:v>438</c:v>
                </c:pt>
                <c:pt idx="7081">
                  <c:v>446</c:v>
                </c:pt>
                <c:pt idx="7082">
                  <c:v>434</c:v>
                </c:pt>
                <c:pt idx="7083">
                  <c:v>452</c:v>
                </c:pt>
                <c:pt idx="7084">
                  <c:v>446</c:v>
                </c:pt>
                <c:pt idx="7085">
                  <c:v>448</c:v>
                </c:pt>
                <c:pt idx="7086">
                  <c:v>448</c:v>
                </c:pt>
                <c:pt idx="7087">
                  <c:v>452</c:v>
                </c:pt>
                <c:pt idx="7088">
                  <c:v>448</c:v>
                </c:pt>
                <c:pt idx="7089">
                  <c:v>443</c:v>
                </c:pt>
                <c:pt idx="7090">
                  <c:v>443</c:v>
                </c:pt>
                <c:pt idx="7091">
                  <c:v>446</c:v>
                </c:pt>
                <c:pt idx="7092">
                  <c:v>438</c:v>
                </c:pt>
                <c:pt idx="7093">
                  <c:v>446</c:v>
                </c:pt>
                <c:pt idx="7094">
                  <c:v>448</c:v>
                </c:pt>
                <c:pt idx="7095">
                  <c:v>434</c:v>
                </c:pt>
                <c:pt idx="7096">
                  <c:v>448</c:v>
                </c:pt>
                <c:pt idx="7097">
                  <c:v>425</c:v>
                </c:pt>
                <c:pt idx="7098">
                  <c:v>443</c:v>
                </c:pt>
                <c:pt idx="7099">
                  <c:v>448</c:v>
                </c:pt>
                <c:pt idx="7100">
                  <c:v>443</c:v>
                </c:pt>
                <c:pt idx="7101">
                  <c:v>446</c:v>
                </c:pt>
                <c:pt idx="7102">
                  <c:v>438</c:v>
                </c:pt>
                <c:pt idx="7103">
                  <c:v>456</c:v>
                </c:pt>
                <c:pt idx="7104">
                  <c:v>448</c:v>
                </c:pt>
                <c:pt idx="7105">
                  <c:v>452</c:v>
                </c:pt>
                <c:pt idx="7106">
                  <c:v>452</c:v>
                </c:pt>
                <c:pt idx="7107">
                  <c:v>452</c:v>
                </c:pt>
                <c:pt idx="7108">
                  <c:v>443</c:v>
                </c:pt>
                <c:pt idx="7109">
                  <c:v>446</c:v>
                </c:pt>
                <c:pt idx="7110">
                  <c:v>459</c:v>
                </c:pt>
                <c:pt idx="7111">
                  <c:v>443</c:v>
                </c:pt>
                <c:pt idx="7112">
                  <c:v>448</c:v>
                </c:pt>
                <c:pt idx="7113">
                  <c:v>446</c:v>
                </c:pt>
                <c:pt idx="7114">
                  <c:v>438</c:v>
                </c:pt>
                <c:pt idx="7115">
                  <c:v>448</c:v>
                </c:pt>
                <c:pt idx="7116">
                  <c:v>456</c:v>
                </c:pt>
                <c:pt idx="7117">
                  <c:v>448</c:v>
                </c:pt>
                <c:pt idx="7118">
                  <c:v>452</c:v>
                </c:pt>
                <c:pt idx="7119">
                  <c:v>438</c:v>
                </c:pt>
                <c:pt idx="7120">
                  <c:v>448</c:v>
                </c:pt>
                <c:pt idx="7121">
                  <c:v>443</c:v>
                </c:pt>
                <c:pt idx="7122">
                  <c:v>452</c:v>
                </c:pt>
                <c:pt idx="7123">
                  <c:v>452</c:v>
                </c:pt>
                <c:pt idx="7124">
                  <c:v>438</c:v>
                </c:pt>
                <c:pt idx="7125">
                  <c:v>448</c:v>
                </c:pt>
                <c:pt idx="7126">
                  <c:v>452</c:v>
                </c:pt>
                <c:pt idx="7127">
                  <c:v>456</c:v>
                </c:pt>
                <c:pt idx="7128">
                  <c:v>452</c:v>
                </c:pt>
                <c:pt idx="7129">
                  <c:v>446</c:v>
                </c:pt>
                <c:pt idx="7130">
                  <c:v>448</c:v>
                </c:pt>
                <c:pt idx="7131">
                  <c:v>452</c:v>
                </c:pt>
                <c:pt idx="7132">
                  <c:v>448</c:v>
                </c:pt>
                <c:pt idx="7133">
                  <c:v>459</c:v>
                </c:pt>
                <c:pt idx="7134">
                  <c:v>452</c:v>
                </c:pt>
                <c:pt idx="7135">
                  <c:v>443</c:v>
                </c:pt>
                <c:pt idx="7136">
                  <c:v>448</c:v>
                </c:pt>
                <c:pt idx="7137">
                  <c:v>446</c:v>
                </c:pt>
                <c:pt idx="7138">
                  <c:v>443</c:v>
                </c:pt>
                <c:pt idx="7139">
                  <c:v>438</c:v>
                </c:pt>
                <c:pt idx="7140">
                  <c:v>452</c:v>
                </c:pt>
                <c:pt idx="7141">
                  <c:v>448</c:v>
                </c:pt>
                <c:pt idx="7142">
                  <c:v>452</c:v>
                </c:pt>
                <c:pt idx="7143">
                  <c:v>443</c:v>
                </c:pt>
                <c:pt idx="7144">
                  <c:v>452</c:v>
                </c:pt>
                <c:pt idx="7145">
                  <c:v>459</c:v>
                </c:pt>
                <c:pt idx="7146">
                  <c:v>448</c:v>
                </c:pt>
                <c:pt idx="7147">
                  <c:v>446</c:v>
                </c:pt>
                <c:pt idx="7148">
                  <c:v>446</c:v>
                </c:pt>
                <c:pt idx="7149">
                  <c:v>443</c:v>
                </c:pt>
                <c:pt idx="7150">
                  <c:v>443</c:v>
                </c:pt>
                <c:pt idx="7151">
                  <c:v>452</c:v>
                </c:pt>
                <c:pt idx="7152">
                  <c:v>446</c:v>
                </c:pt>
                <c:pt idx="7153">
                  <c:v>452</c:v>
                </c:pt>
                <c:pt idx="7154">
                  <c:v>448</c:v>
                </c:pt>
                <c:pt idx="7155">
                  <c:v>452</c:v>
                </c:pt>
                <c:pt idx="7156">
                  <c:v>448</c:v>
                </c:pt>
                <c:pt idx="7157">
                  <c:v>459</c:v>
                </c:pt>
                <c:pt idx="7158">
                  <c:v>452</c:v>
                </c:pt>
                <c:pt idx="7159">
                  <c:v>446</c:v>
                </c:pt>
                <c:pt idx="7160">
                  <c:v>452</c:v>
                </c:pt>
                <c:pt idx="7161">
                  <c:v>438</c:v>
                </c:pt>
                <c:pt idx="7162">
                  <c:v>452</c:v>
                </c:pt>
                <c:pt idx="7163">
                  <c:v>448</c:v>
                </c:pt>
                <c:pt idx="7164">
                  <c:v>452</c:v>
                </c:pt>
                <c:pt idx="7165">
                  <c:v>448</c:v>
                </c:pt>
                <c:pt idx="7166">
                  <c:v>443</c:v>
                </c:pt>
                <c:pt idx="7167">
                  <c:v>452</c:v>
                </c:pt>
                <c:pt idx="7168">
                  <c:v>456</c:v>
                </c:pt>
                <c:pt idx="7169">
                  <c:v>456</c:v>
                </c:pt>
                <c:pt idx="7170">
                  <c:v>452</c:v>
                </c:pt>
                <c:pt idx="7171">
                  <c:v>452</c:v>
                </c:pt>
                <c:pt idx="7172">
                  <c:v>443</c:v>
                </c:pt>
                <c:pt idx="7173">
                  <c:v>452</c:v>
                </c:pt>
                <c:pt idx="7174">
                  <c:v>446</c:v>
                </c:pt>
                <c:pt idx="7175">
                  <c:v>448</c:v>
                </c:pt>
                <c:pt idx="7176">
                  <c:v>438</c:v>
                </c:pt>
                <c:pt idx="7177">
                  <c:v>452</c:v>
                </c:pt>
                <c:pt idx="7178">
                  <c:v>448</c:v>
                </c:pt>
                <c:pt idx="7179">
                  <c:v>452</c:v>
                </c:pt>
                <c:pt idx="7180">
                  <c:v>459</c:v>
                </c:pt>
                <c:pt idx="7181">
                  <c:v>456</c:v>
                </c:pt>
                <c:pt idx="7182">
                  <c:v>452</c:v>
                </c:pt>
                <c:pt idx="7183">
                  <c:v>459</c:v>
                </c:pt>
                <c:pt idx="7184">
                  <c:v>456</c:v>
                </c:pt>
                <c:pt idx="7185">
                  <c:v>448</c:v>
                </c:pt>
                <c:pt idx="7186">
                  <c:v>456</c:v>
                </c:pt>
                <c:pt idx="7187">
                  <c:v>452</c:v>
                </c:pt>
                <c:pt idx="7188">
                  <c:v>452</c:v>
                </c:pt>
                <c:pt idx="7189">
                  <c:v>448</c:v>
                </c:pt>
                <c:pt idx="7190">
                  <c:v>452</c:v>
                </c:pt>
                <c:pt idx="7191">
                  <c:v>448</c:v>
                </c:pt>
                <c:pt idx="7192">
                  <c:v>456</c:v>
                </c:pt>
                <c:pt idx="7193">
                  <c:v>446</c:v>
                </c:pt>
                <c:pt idx="7194">
                  <c:v>452</c:v>
                </c:pt>
                <c:pt idx="7195">
                  <c:v>459</c:v>
                </c:pt>
                <c:pt idx="7196">
                  <c:v>448</c:v>
                </c:pt>
                <c:pt idx="7197">
                  <c:v>465</c:v>
                </c:pt>
                <c:pt idx="7198">
                  <c:v>446</c:v>
                </c:pt>
                <c:pt idx="7199">
                  <c:v>456</c:v>
                </c:pt>
                <c:pt idx="7200">
                  <c:v>456</c:v>
                </c:pt>
                <c:pt idx="7201">
                  <c:v>456</c:v>
                </c:pt>
                <c:pt idx="7202">
                  <c:v>452</c:v>
                </c:pt>
                <c:pt idx="7203">
                  <c:v>459</c:v>
                </c:pt>
                <c:pt idx="7204">
                  <c:v>465</c:v>
                </c:pt>
                <c:pt idx="7205">
                  <c:v>452</c:v>
                </c:pt>
                <c:pt idx="7206">
                  <c:v>452</c:v>
                </c:pt>
                <c:pt idx="7207">
                  <c:v>452</c:v>
                </c:pt>
                <c:pt idx="7208">
                  <c:v>459</c:v>
                </c:pt>
                <c:pt idx="7209">
                  <c:v>459</c:v>
                </c:pt>
                <c:pt idx="7210">
                  <c:v>452</c:v>
                </c:pt>
                <c:pt idx="7211">
                  <c:v>465</c:v>
                </c:pt>
                <c:pt idx="7212">
                  <c:v>459</c:v>
                </c:pt>
                <c:pt idx="7213">
                  <c:v>452</c:v>
                </c:pt>
                <c:pt idx="7214">
                  <c:v>459</c:v>
                </c:pt>
                <c:pt idx="7215">
                  <c:v>452</c:v>
                </c:pt>
                <c:pt idx="7216">
                  <c:v>448</c:v>
                </c:pt>
                <c:pt idx="7217">
                  <c:v>465</c:v>
                </c:pt>
                <c:pt idx="7218">
                  <c:v>448</c:v>
                </c:pt>
                <c:pt idx="7219">
                  <c:v>452</c:v>
                </c:pt>
                <c:pt idx="7220">
                  <c:v>443</c:v>
                </c:pt>
                <c:pt idx="7221">
                  <c:v>456</c:v>
                </c:pt>
                <c:pt idx="7222">
                  <c:v>459</c:v>
                </c:pt>
                <c:pt idx="7223">
                  <c:v>459</c:v>
                </c:pt>
                <c:pt idx="7224">
                  <c:v>465</c:v>
                </c:pt>
                <c:pt idx="7225">
                  <c:v>452</c:v>
                </c:pt>
              </c:numCache>
            </c:numRef>
          </c:val>
          <c:smooth val="0"/>
        </c:ser>
        <c:dLbls>
          <c:showLegendKey val="0"/>
          <c:showVal val="0"/>
          <c:showCatName val="0"/>
          <c:showSerName val="0"/>
          <c:showPercent val="0"/>
          <c:showBubbleSize val="0"/>
        </c:dLbls>
        <c:marker val="1"/>
        <c:smooth val="0"/>
        <c:axId val="298703104"/>
        <c:axId val="298704896"/>
      </c:lineChart>
      <c:catAx>
        <c:axId val="298703104"/>
        <c:scaling>
          <c:orientation val="minMax"/>
        </c:scaling>
        <c:delete val="0"/>
        <c:axPos val="b"/>
        <c:numFmt formatCode="h:mm:ss" sourceLinked="1"/>
        <c:majorTickMark val="out"/>
        <c:minorTickMark val="none"/>
        <c:tickLblPos val="nextTo"/>
        <c:crossAx val="298704896"/>
        <c:crosses val="autoZero"/>
        <c:auto val="1"/>
        <c:lblAlgn val="ctr"/>
        <c:lblOffset val="100"/>
        <c:noMultiLvlLbl val="0"/>
      </c:catAx>
      <c:valAx>
        <c:axId val="298704896"/>
        <c:scaling>
          <c:orientation val="minMax"/>
        </c:scaling>
        <c:delete val="0"/>
        <c:axPos val="l"/>
        <c:majorGridlines/>
        <c:numFmt formatCode="General" sourceLinked="1"/>
        <c:majorTickMark val="out"/>
        <c:minorTickMark val="none"/>
        <c:tickLblPos val="nextTo"/>
        <c:crossAx val="298703104"/>
        <c:crosses val="autoZero"/>
        <c:crossBetween val="between"/>
      </c:valAx>
    </c:plotArea>
    <c:legend>
      <c:legendPos val="r"/>
      <c:overlay val="0"/>
    </c:legend>
    <c:plotVisOnly val="1"/>
    <c:dispBlanksAs val="gap"/>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Gas Level</c:v>
          </c:tx>
          <c:marker>
            <c:symbol val="none"/>
          </c:marker>
          <c:cat>
            <c:numRef>
              <c:f>Sheet1!$C$1:$C$606</c:f>
              <c:numCache>
                <c:formatCode>h:mm:ss</c:formatCode>
                <c:ptCount val="606"/>
                <c:pt idx="0">
                  <c:v>2.3148148148148147E-5</c:v>
                </c:pt>
                <c:pt idx="1">
                  <c:v>3.4722222222222222E-5</c:v>
                </c:pt>
                <c:pt idx="2">
                  <c:v>3.4722222222222222E-5</c:v>
                </c:pt>
                <c:pt idx="3">
                  <c:v>4.6296296296296294E-5</c:v>
                </c:pt>
                <c:pt idx="4">
                  <c:v>5.7870370370370366E-5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4.5601851851851853E-3</c:v>
                </c:pt>
                <c:pt idx="395">
                  <c:v>4.5717592592592589E-3</c:v>
                </c:pt>
                <c:pt idx="396">
                  <c:v>4.5833333333333334E-3</c:v>
                </c:pt>
                <c:pt idx="397">
                  <c:v>4.5949074074074078E-3</c:v>
                </c:pt>
                <c:pt idx="398">
                  <c:v>4.6064814814814814E-3</c:v>
                </c:pt>
                <c:pt idx="399">
                  <c:v>4.6180555555555558E-3</c:v>
                </c:pt>
                <c:pt idx="400">
                  <c:v>4.6296296296296302E-3</c:v>
                </c:pt>
                <c:pt idx="401">
                  <c:v>4.6412037037037038E-3</c:v>
                </c:pt>
                <c:pt idx="402">
                  <c:v>4.6527777777777774E-3</c:v>
                </c:pt>
                <c:pt idx="403">
                  <c:v>4.6643518518518518E-3</c:v>
                </c:pt>
                <c:pt idx="404">
                  <c:v>4.6759259259259263E-3</c:v>
                </c:pt>
                <c:pt idx="405">
                  <c:v>4.6874999999999998E-3</c:v>
                </c:pt>
                <c:pt idx="406">
                  <c:v>4.6990740740740743E-3</c:v>
                </c:pt>
                <c:pt idx="407">
                  <c:v>4.7106481481481478E-3</c:v>
                </c:pt>
                <c:pt idx="408">
                  <c:v>4.7222222222222223E-3</c:v>
                </c:pt>
                <c:pt idx="409">
                  <c:v>4.7337962962962958E-3</c:v>
                </c:pt>
                <c:pt idx="410">
                  <c:v>4.7453703703703703E-3</c:v>
                </c:pt>
                <c:pt idx="411">
                  <c:v>4.7569444444444447E-3</c:v>
                </c:pt>
                <c:pt idx="412">
                  <c:v>4.7685185185185183E-3</c:v>
                </c:pt>
                <c:pt idx="413">
                  <c:v>4.7800925925925919E-3</c:v>
                </c:pt>
                <c:pt idx="414">
                  <c:v>4.7916666666666672E-3</c:v>
                </c:pt>
                <c:pt idx="415">
                  <c:v>4.8032407407407407E-3</c:v>
                </c:pt>
                <c:pt idx="416">
                  <c:v>4.8148148148148152E-3</c:v>
                </c:pt>
                <c:pt idx="417">
                  <c:v>4.8263888888888887E-3</c:v>
                </c:pt>
                <c:pt idx="418">
                  <c:v>4.8379629629629632E-3</c:v>
                </c:pt>
                <c:pt idx="419">
                  <c:v>4.8495370370370368E-3</c:v>
                </c:pt>
                <c:pt idx="420">
                  <c:v>4.8611111111111112E-3</c:v>
                </c:pt>
                <c:pt idx="421">
                  <c:v>4.8726851851851856E-3</c:v>
                </c:pt>
                <c:pt idx="422">
                  <c:v>4.8842592592592592E-3</c:v>
                </c:pt>
                <c:pt idx="423">
                  <c:v>4.8958333333333328E-3</c:v>
                </c:pt>
                <c:pt idx="424">
                  <c:v>4.9074074074074072E-3</c:v>
                </c:pt>
                <c:pt idx="425">
                  <c:v>4.9189814814814816E-3</c:v>
                </c:pt>
                <c:pt idx="426">
                  <c:v>4.9305555555555552E-3</c:v>
                </c:pt>
                <c:pt idx="427">
                  <c:v>4.9421296296296288E-3</c:v>
                </c:pt>
                <c:pt idx="428">
                  <c:v>4.9537037037037041E-3</c:v>
                </c:pt>
                <c:pt idx="429">
                  <c:v>4.9652777777777777E-3</c:v>
                </c:pt>
                <c:pt idx="430">
                  <c:v>4.9768518518518521E-3</c:v>
                </c:pt>
                <c:pt idx="431">
                  <c:v>4.9884259259259265E-3</c:v>
                </c:pt>
                <c:pt idx="432">
                  <c:v>5.0000000000000001E-3</c:v>
                </c:pt>
                <c:pt idx="433">
                  <c:v>5.0115740740740737E-3</c:v>
                </c:pt>
                <c:pt idx="434">
                  <c:v>5.0231481481481481E-3</c:v>
                </c:pt>
                <c:pt idx="435">
                  <c:v>5.0347222222222225E-3</c:v>
                </c:pt>
                <c:pt idx="436">
                  <c:v>5.0462962962962961E-3</c:v>
                </c:pt>
                <c:pt idx="437">
                  <c:v>5.0578703703703706E-3</c:v>
                </c:pt>
                <c:pt idx="438">
                  <c:v>5.0694444444444441E-3</c:v>
                </c:pt>
                <c:pt idx="439">
                  <c:v>5.0810185185185186E-3</c:v>
                </c:pt>
                <c:pt idx="440">
                  <c:v>5.0925925925925921E-3</c:v>
                </c:pt>
                <c:pt idx="441">
                  <c:v>5.1041666666666666E-3</c:v>
                </c:pt>
                <c:pt idx="442">
                  <c:v>5.115740740740741E-3</c:v>
                </c:pt>
                <c:pt idx="443">
                  <c:v>5.1273148148148146E-3</c:v>
                </c:pt>
                <c:pt idx="444">
                  <c:v>5.138888888888889E-3</c:v>
                </c:pt>
                <c:pt idx="445">
                  <c:v>5.1504629629629635E-3</c:v>
                </c:pt>
                <c:pt idx="446">
                  <c:v>5.162037037037037E-3</c:v>
                </c:pt>
                <c:pt idx="447">
                  <c:v>5.1736111111111115E-3</c:v>
                </c:pt>
                <c:pt idx="448">
                  <c:v>5.185185185185185E-3</c:v>
                </c:pt>
                <c:pt idx="449">
                  <c:v>5.1967592592592595E-3</c:v>
                </c:pt>
                <c:pt idx="450">
                  <c:v>5.208333333333333E-3</c:v>
                </c:pt>
                <c:pt idx="451">
                  <c:v>5.2199074074074066E-3</c:v>
                </c:pt>
                <c:pt idx="452">
                  <c:v>5.2314814814814819E-3</c:v>
                </c:pt>
                <c:pt idx="453">
                  <c:v>5.2430555555555555E-3</c:v>
                </c:pt>
                <c:pt idx="454">
                  <c:v>5.2546296296296299E-3</c:v>
                </c:pt>
                <c:pt idx="455">
                  <c:v>5.2662037037037035E-3</c:v>
                </c:pt>
                <c:pt idx="456">
                  <c:v>5.2777777777777771E-3</c:v>
                </c:pt>
                <c:pt idx="457">
                  <c:v>5.2893518518518515E-3</c:v>
                </c:pt>
                <c:pt idx="458">
                  <c:v>5.3009259259259251E-3</c:v>
                </c:pt>
                <c:pt idx="459">
                  <c:v>5.3125000000000004E-3</c:v>
                </c:pt>
                <c:pt idx="460">
                  <c:v>5.3240740740740748E-3</c:v>
                </c:pt>
                <c:pt idx="461">
                  <c:v>5.3356481481481484E-3</c:v>
                </c:pt>
                <c:pt idx="462">
                  <c:v>5.347222222222222E-3</c:v>
                </c:pt>
                <c:pt idx="463">
                  <c:v>5.3587962962962964E-3</c:v>
                </c:pt>
                <c:pt idx="464">
                  <c:v>5.37037037037037E-3</c:v>
                </c:pt>
                <c:pt idx="465">
                  <c:v>5.3819444444444453E-3</c:v>
                </c:pt>
                <c:pt idx="466">
                  <c:v>5.3935185185185188E-3</c:v>
                </c:pt>
                <c:pt idx="467">
                  <c:v>5.4050925925925924E-3</c:v>
                </c:pt>
                <c:pt idx="468">
                  <c:v>5.4166666666666669E-3</c:v>
                </c:pt>
                <c:pt idx="469">
                  <c:v>5.4282407407407404E-3</c:v>
                </c:pt>
                <c:pt idx="470">
                  <c:v>5.4398148148148149E-3</c:v>
                </c:pt>
                <c:pt idx="471">
                  <c:v>5.4513888888888884E-3</c:v>
                </c:pt>
                <c:pt idx="472">
                  <c:v>5.4629629629629637E-3</c:v>
                </c:pt>
                <c:pt idx="473">
                  <c:v>5.4745370370370373E-3</c:v>
                </c:pt>
                <c:pt idx="474">
                  <c:v>5.4861111111111117E-3</c:v>
                </c:pt>
                <c:pt idx="475">
                  <c:v>5.4976851851851853E-3</c:v>
                </c:pt>
                <c:pt idx="476">
                  <c:v>5.5092592592592589E-3</c:v>
                </c:pt>
                <c:pt idx="477">
                  <c:v>5.5208333333333333E-3</c:v>
                </c:pt>
                <c:pt idx="478">
                  <c:v>5.5324074074074069E-3</c:v>
                </c:pt>
                <c:pt idx="479">
                  <c:v>5.5439814814814822E-3</c:v>
                </c:pt>
                <c:pt idx="480">
                  <c:v>5.5555555555555558E-3</c:v>
                </c:pt>
                <c:pt idx="481">
                  <c:v>5.5671296296296302E-3</c:v>
                </c:pt>
                <c:pt idx="482">
                  <c:v>5.5787037037037038E-3</c:v>
                </c:pt>
                <c:pt idx="483">
                  <c:v>5.5902777777777782E-3</c:v>
                </c:pt>
                <c:pt idx="484">
                  <c:v>5.6018518518518518E-3</c:v>
                </c:pt>
                <c:pt idx="485">
                  <c:v>5.6134259259259271E-3</c:v>
                </c:pt>
                <c:pt idx="486">
                  <c:v>5.6249999999999989E-3</c:v>
                </c:pt>
                <c:pt idx="487">
                  <c:v>5.6365740740740742E-3</c:v>
                </c:pt>
                <c:pt idx="488">
                  <c:v>5.6481481481481478E-3</c:v>
                </c:pt>
                <c:pt idx="489">
                  <c:v>5.6597222222222222E-3</c:v>
                </c:pt>
                <c:pt idx="490">
                  <c:v>5.6712962962962958E-3</c:v>
                </c:pt>
                <c:pt idx="491">
                  <c:v>5.6828703703703702E-3</c:v>
                </c:pt>
                <c:pt idx="492">
                  <c:v>5.6944444444444438E-3</c:v>
                </c:pt>
                <c:pt idx="493">
                  <c:v>5.7060185185185191E-3</c:v>
                </c:pt>
                <c:pt idx="494">
                  <c:v>5.7175925925925927E-3</c:v>
                </c:pt>
                <c:pt idx="495">
                  <c:v>5.7291666666666671E-3</c:v>
                </c:pt>
                <c:pt idx="496">
                  <c:v>5.7407407407407416E-3</c:v>
                </c:pt>
                <c:pt idx="497">
                  <c:v>5.7523148148148143E-3</c:v>
                </c:pt>
                <c:pt idx="498">
                  <c:v>5.7638888888888887E-3</c:v>
                </c:pt>
                <c:pt idx="499">
                  <c:v>5.7754629629629623E-3</c:v>
                </c:pt>
                <c:pt idx="500">
                  <c:v>5.7870370370370376E-3</c:v>
                </c:pt>
                <c:pt idx="501">
                  <c:v>5.7986111111111112E-3</c:v>
                </c:pt>
                <c:pt idx="502">
                  <c:v>5.8101851851851856E-3</c:v>
                </c:pt>
                <c:pt idx="503">
                  <c:v>5.8217592592592592E-3</c:v>
                </c:pt>
                <c:pt idx="504">
                  <c:v>5.8333333333333336E-3</c:v>
                </c:pt>
                <c:pt idx="505">
                  <c:v>5.8449074074074072E-3</c:v>
                </c:pt>
                <c:pt idx="506">
                  <c:v>5.8564814814814825E-3</c:v>
                </c:pt>
                <c:pt idx="507">
                  <c:v>5.8680555555555543E-3</c:v>
                </c:pt>
                <c:pt idx="508">
                  <c:v>5.8796296296296296E-3</c:v>
                </c:pt>
                <c:pt idx="509">
                  <c:v>5.8912037037037032E-3</c:v>
                </c:pt>
                <c:pt idx="510">
                  <c:v>5.9027777777777776E-3</c:v>
                </c:pt>
                <c:pt idx="511">
                  <c:v>5.9143518518518521E-3</c:v>
                </c:pt>
                <c:pt idx="512">
                  <c:v>5.9259259259259256E-3</c:v>
                </c:pt>
                <c:pt idx="513">
                  <c:v>5.9375000000000009E-3</c:v>
                </c:pt>
                <c:pt idx="514">
                  <c:v>5.9490740740740745E-3</c:v>
                </c:pt>
                <c:pt idx="515">
                  <c:v>5.9606481481481489E-3</c:v>
                </c:pt>
                <c:pt idx="516">
                  <c:v>5.9722222222222225E-3</c:v>
                </c:pt>
                <c:pt idx="517">
                  <c:v>5.9837962962962961E-3</c:v>
                </c:pt>
                <c:pt idx="518">
                  <c:v>5.9953703703703697E-3</c:v>
                </c:pt>
                <c:pt idx="519">
                  <c:v>6.0069444444444441E-3</c:v>
                </c:pt>
                <c:pt idx="520">
                  <c:v>6.0185185185185177E-3</c:v>
                </c:pt>
                <c:pt idx="521">
                  <c:v>6.030092592592593E-3</c:v>
                </c:pt>
                <c:pt idx="522">
                  <c:v>6.0416666666666665E-3</c:v>
                </c:pt>
                <c:pt idx="523">
                  <c:v>6.053240740740741E-3</c:v>
                </c:pt>
                <c:pt idx="524">
                  <c:v>6.0648148148148145E-3</c:v>
                </c:pt>
                <c:pt idx="525">
                  <c:v>6.076388888888889E-3</c:v>
                </c:pt>
                <c:pt idx="526">
                  <c:v>6.0879629629629643E-3</c:v>
                </c:pt>
                <c:pt idx="527">
                  <c:v>6.0995370370370361E-3</c:v>
                </c:pt>
                <c:pt idx="528">
                  <c:v>6.1111111111111114E-3</c:v>
                </c:pt>
                <c:pt idx="529">
                  <c:v>6.122685185185185E-3</c:v>
                </c:pt>
                <c:pt idx="530">
                  <c:v>6.1342592592592594E-3</c:v>
                </c:pt>
                <c:pt idx="531">
                  <c:v>6.145833333333333E-3</c:v>
                </c:pt>
                <c:pt idx="532">
                  <c:v>6.1574074074074074E-3</c:v>
                </c:pt>
                <c:pt idx="533">
                  <c:v>6.168981481481481E-3</c:v>
                </c:pt>
                <c:pt idx="534">
                  <c:v>6.1805555555555563E-3</c:v>
                </c:pt>
                <c:pt idx="535">
                  <c:v>6.1921296296296299E-3</c:v>
                </c:pt>
                <c:pt idx="536">
                  <c:v>6.2037037037037043E-3</c:v>
                </c:pt>
                <c:pt idx="537">
                  <c:v>6.215277777777777E-3</c:v>
                </c:pt>
                <c:pt idx="538">
                  <c:v>6.2268518518518515E-3</c:v>
                </c:pt>
                <c:pt idx="539">
                  <c:v>6.238425925925925E-3</c:v>
                </c:pt>
                <c:pt idx="540">
                  <c:v>6.2499999999999995E-3</c:v>
                </c:pt>
                <c:pt idx="541">
                  <c:v>6.2615740740740748E-3</c:v>
                </c:pt>
                <c:pt idx="542">
                  <c:v>6.2731481481481484E-3</c:v>
                </c:pt>
                <c:pt idx="543">
                  <c:v>6.2847222222222228E-3</c:v>
                </c:pt>
                <c:pt idx="544">
                  <c:v>6.2962962962962964E-3</c:v>
                </c:pt>
                <c:pt idx="545">
                  <c:v>6.3078703703703708E-3</c:v>
                </c:pt>
                <c:pt idx="546">
                  <c:v>6.3194444444444444E-3</c:v>
                </c:pt>
                <c:pt idx="547">
                  <c:v>6.3310185185185197E-3</c:v>
                </c:pt>
                <c:pt idx="548">
                  <c:v>6.3425925925925915E-3</c:v>
                </c:pt>
                <c:pt idx="549">
                  <c:v>6.3541666666666668E-3</c:v>
                </c:pt>
                <c:pt idx="550">
                  <c:v>6.3657407407407404E-3</c:v>
                </c:pt>
                <c:pt idx="551">
                  <c:v>6.3773148148148148E-3</c:v>
                </c:pt>
                <c:pt idx="552">
                  <c:v>6.3888888888888884E-3</c:v>
                </c:pt>
                <c:pt idx="553">
                  <c:v>6.4004629629629628E-3</c:v>
                </c:pt>
                <c:pt idx="554">
                  <c:v>6.4120370370370364E-3</c:v>
                </c:pt>
                <c:pt idx="555">
                  <c:v>6.4236111111111117E-3</c:v>
                </c:pt>
                <c:pt idx="556">
                  <c:v>6.4351851851851861E-3</c:v>
                </c:pt>
                <c:pt idx="557">
                  <c:v>6.4467592592592597E-3</c:v>
                </c:pt>
                <c:pt idx="558">
                  <c:v>6.4583333333333333E-3</c:v>
                </c:pt>
                <c:pt idx="559">
                  <c:v>6.4699074074074069E-3</c:v>
                </c:pt>
                <c:pt idx="560">
                  <c:v>6.4814814814814813E-3</c:v>
                </c:pt>
                <c:pt idx="561">
                  <c:v>6.4930555555555549E-3</c:v>
                </c:pt>
                <c:pt idx="562">
                  <c:v>6.5046296296296302E-3</c:v>
                </c:pt>
                <c:pt idx="563">
                  <c:v>6.5162037037037037E-3</c:v>
                </c:pt>
                <c:pt idx="564">
                  <c:v>6.5277777777777782E-3</c:v>
                </c:pt>
                <c:pt idx="565">
                  <c:v>6.5393518518518517E-3</c:v>
                </c:pt>
                <c:pt idx="566">
                  <c:v>6.5509259259259262E-3</c:v>
                </c:pt>
                <c:pt idx="567">
                  <c:v>6.5624999999999998E-3</c:v>
                </c:pt>
                <c:pt idx="568">
                  <c:v>6.5740740740740733E-3</c:v>
                </c:pt>
                <c:pt idx="569">
                  <c:v>6.5856481481481469E-3</c:v>
                </c:pt>
                <c:pt idx="570">
                  <c:v>6.5972222222222222E-3</c:v>
                </c:pt>
                <c:pt idx="571">
                  <c:v>6.6087962962962966E-3</c:v>
                </c:pt>
                <c:pt idx="572">
                  <c:v>6.6203703703703702E-3</c:v>
                </c:pt>
                <c:pt idx="573">
                  <c:v>6.6319444444444446E-3</c:v>
                </c:pt>
                <c:pt idx="574">
                  <c:v>6.6435185185185182E-3</c:v>
                </c:pt>
                <c:pt idx="575">
                  <c:v>6.6550925925925935E-3</c:v>
                </c:pt>
                <c:pt idx="576">
                  <c:v>6.6666666666666671E-3</c:v>
                </c:pt>
                <c:pt idx="577">
                  <c:v>6.6782407407407415E-3</c:v>
                </c:pt>
                <c:pt idx="578">
                  <c:v>6.6898148148148142E-3</c:v>
                </c:pt>
                <c:pt idx="579">
                  <c:v>6.7013888888888887E-3</c:v>
                </c:pt>
                <c:pt idx="580">
                  <c:v>6.7129629629629622E-3</c:v>
                </c:pt>
                <c:pt idx="581">
                  <c:v>6.7245370370370367E-3</c:v>
                </c:pt>
                <c:pt idx="582">
                  <c:v>6.7361111111111103E-3</c:v>
                </c:pt>
                <c:pt idx="583">
                  <c:v>6.7476851851851856E-3</c:v>
                </c:pt>
                <c:pt idx="584">
                  <c:v>6.7592592592592591E-3</c:v>
                </c:pt>
                <c:pt idx="585">
                  <c:v>6.7708333333333336E-3</c:v>
                </c:pt>
                <c:pt idx="586">
                  <c:v>6.782407407407408E-3</c:v>
                </c:pt>
                <c:pt idx="587">
                  <c:v>6.7939814814814816E-3</c:v>
                </c:pt>
                <c:pt idx="588">
                  <c:v>6.8055555555555569E-3</c:v>
                </c:pt>
                <c:pt idx="589">
                  <c:v>6.8171296296296287E-3</c:v>
                </c:pt>
                <c:pt idx="590">
                  <c:v>6.828703703703704E-3</c:v>
                </c:pt>
                <c:pt idx="591">
                  <c:v>6.8402777777777776E-3</c:v>
                </c:pt>
                <c:pt idx="592">
                  <c:v>6.851851851851852E-3</c:v>
                </c:pt>
                <c:pt idx="593">
                  <c:v>6.8634259259259256E-3</c:v>
                </c:pt>
                <c:pt idx="594">
                  <c:v>6.875E-3</c:v>
                </c:pt>
                <c:pt idx="595">
                  <c:v>6.8865740740740736E-3</c:v>
                </c:pt>
                <c:pt idx="596">
                  <c:v>6.8981481481481489E-3</c:v>
                </c:pt>
                <c:pt idx="597">
                  <c:v>6.9097222222222225E-3</c:v>
                </c:pt>
                <c:pt idx="598">
                  <c:v>6.9212962962962969E-3</c:v>
                </c:pt>
                <c:pt idx="599">
                  <c:v>6.9328703703703696E-3</c:v>
                </c:pt>
                <c:pt idx="600">
                  <c:v>6.9444444444444441E-3</c:v>
                </c:pt>
                <c:pt idx="601">
                  <c:v>6.9560185185185185E-3</c:v>
                </c:pt>
                <c:pt idx="602">
                  <c:v>6.9675925925925921E-3</c:v>
                </c:pt>
                <c:pt idx="603">
                  <c:v>6.9791666666666674E-3</c:v>
                </c:pt>
                <c:pt idx="604">
                  <c:v>6.9907407407407409E-3</c:v>
                </c:pt>
                <c:pt idx="605">
                  <c:v>7.0023148148148154E-3</c:v>
                </c:pt>
              </c:numCache>
            </c:numRef>
          </c:cat>
          <c:val>
            <c:numRef>
              <c:f>Sheet1!$F$1:$F$606</c:f>
              <c:numCache>
                <c:formatCode>General</c:formatCode>
                <c:ptCount val="606"/>
                <c:pt idx="0">
                  <c:v>72</c:v>
                </c:pt>
                <c:pt idx="1">
                  <c:v>106</c:v>
                </c:pt>
                <c:pt idx="2">
                  <c:v>172</c:v>
                </c:pt>
                <c:pt idx="3">
                  <c:v>226</c:v>
                </c:pt>
                <c:pt idx="4">
                  <c:v>268</c:v>
                </c:pt>
                <c:pt idx="5">
                  <c:v>288</c:v>
                </c:pt>
                <c:pt idx="6">
                  <c:v>302</c:v>
                </c:pt>
                <c:pt idx="7">
                  <c:v>304</c:v>
                </c:pt>
                <c:pt idx="8">
                  <c:v>302</c:v>
                </c:pt>
                <c:pt idx="9">
                  <c:v>291</c:v>
                </c:pt>
                <c:pt idx="10">
                  <c:v>280</c:v>
                </c:pt>
                <c:pt idx="11">
                  <c:v>266</c:v>
                </c:pt>
                <c:pt idx="12">
                  <c:v>253</c:v>
                </c:pt>
                <c:pt idx="13">
                  <c:v>240</c:v>
                </c:pt>
                <c:pt idx="14">
                  <c:v>229</c:v>
                </c:pt>
                <c:pt idx="15">
                  <c:v>219</c:v>
                </c:pt>
                <c:pt idx="16">
                  <c:v>211</c:v>
                </c:pt>
                <c:pt idx="17">
                  <c:v>205</c:v>
                </c:pt>
                <c:pt idx="18">
                  <c:v>195</c:v>
                </c:pt>
                <c:pt idx="19">
                  <c:v>187</c:v>
                </c:pt>
                <c:pt idx="20">
                  <c:v>179</c:v>
                </c:pt>
                <c:pt idx="21">
                  <c:v>173</c:v>
                </c:pt>
                <c:pt idx="22">
                  <c:v>166</c:v>
                </c:pt>
                <c:pt idx="23">
                  <c:v>159</c:v>
                </c:pt>
                <c:pt idx="24">
                  <c:v>156</c:v>
                </c:pt>
                <c:pt idx="25">
                  <c:v>149</c:v>
                </c:pt>
                <c:pt idx="26">
                  <c:v>141</c:v>
                </c:pt>
                <c:pt idx="27">
                  <c:v>131</c:v>
                </c:pt>
                <c:pt idx="28">
                  <c:v>128</c:v>
                </c:pt>
                <c:pt idx="29">
                  <c:v>120</c:v>
                </c:pt>
                <c:pt idx="30">
                  <c:v>117</c:v>
                </c:pt>
                <c:pt idx="31">
                  <c:v>109</c:v>
                </c:pt>
                <c:pt idx="32">
                  <c:v>104</c:v>
                </c:pt>
                <c:pt idx="33">
                  <c:v>100</c:v>
                </c:pt>
                <c:pt idx="34">
                  <c:v>95</c:v>
                </c:pt>
                <c:pt idx="35">
                  <c:v>91</c:v>
                </c:pt>
                <c:pt idx="36">
                  <c:v>87</c:v>
                </c:pt>
                <c:pt idx="37">
                  <c:v>84</c:v>
                </c:pt>
                <c:pt idx="38">
                  <c:v>79</c:v>
                </c:pt>
                <c:pt idx="39">
                  <c:v>84</c:v>
                </c:pt>
                <c:pt idx="40">
                  <c:v>75</c:v>
                </c:pt>
                <c:pt idx="41">
                  <c:v>75</c:v>
                </c:pt>
                <c:pt idx="42">
                  <c:v>73</c:v>
                </c:pt>
                <c:pt idx="43">
                  <c:v>70</c:v>
                </c:pt>
                <c:pt idx="44">
                  <c:v>70</c:v>
                </c:pt>
                <c:pt idx="45">
                  <c:v>66</c:v>
                </c:pt>
                <c:pt idx="46">
                  <c:v>65</c:v>
                </c:pt>
                <c:pt idx="47">
                  <c:v>63</c:v>
                </c:pt>
                <c:pt idx="48">
                  <c:v>63</c:v>
                </c:pt>
                <c:pt idx="49">
                  <c:v>63</c:v>
                </c:pt>
                <c:pt idx="50">
                  <c:v>69</c:v>
                </c:pt>
                <c:pt idx="51">
                  <c:v>71</c:v>
                </c:pt>
                <c:pt idx="52">
                  <c:v>70</c:v>
                </c:pt>
                <c:pt idx="53">
                  <c:v>68</c:v>
                </c:pt>
                <c:pt idx="54">
                  <c:v>68</c:v>
                </c:pt>
                <c:pt idx="55">
                  <c:v>63</c:v>
                </c:pt>
                <c:pt idx="56">
                  <c:v>64</c:v>
                </c:pt>
                <c:pt idx="57">
                  <c:v>65</c:v>
                </c:pt>
                <c:pt idx="58">
                  <c:v>60</c:v>
                </c:pt>
                <c:pt idx="59">
                  <c:v>62</c:v>
                </c:pt>
                <c:pt idx="60">
                  <c:v>63</c:v>
                </c:pt>
                <c:pt idx="61">
                  <c:v>58</c:v>
                </c:pt>
                <c:pt idx="62">
                  <c:v>59</c:v>
                </c:pt>
                <c:pt idx="63">
                  <c:v>57</c:v>
                </c:pt>
                <c:pt idx="64">
                  <c:v>56</c:v>
                </c:pt>
                <c:pt idx="65">
                  <c:v>55</c:v>
                </c:pt>
                <c:pt idx="66">
                  <c:v>55</c:v>
                </c:pt>
                <c:pt idx="67">
                  <c:v>56</c:v>
                </c:pt>
                <c:pt idx="68">
                  <c:v>55</c:v>
                </c:pt>
                <c:pt idx="69">
                  <c:v>51</c:v>
                </c:pt>
                <c:pt idx="70">
                  <c:v>52</c:v>
                </c:pt>
                <c:pt idx="71">
                  <c:v>51</c:v>
                </c:pt>
                <c:pt idx="72">
                  <c:v>51</c:v>
                </c:pt>
                <c:pt idx="73">
                  <c:v>47</c:v>
                </c:pt>
                <c:pt idx="74">
                  <c:v>48</c:v>
                </c:pt>
                <c:pt idx="75">
                  <c:v>48</c:v>
                </c:pt>
                <c:pt idx="76">
                  <c:v>51</c:v>
                </c:pt>
                <c:pt idx="77">
                  <c:v>60</c:v>
                </c:pt>
                <c:pt idx="78">
                  <c:v>65</c:v>
                </c:pt>
                <c:pt idx="79">
                  <c:v>69</c:v>
                </c:pt>
                <c:pt idx="80">
                  <c:v>69</c:v>
                </c:pt>
                <c:pt idx="81">
                  <c:v>66</c:v>
                </c:pt>
                <c:pt idx="82">
                  <c:v>73</c:v>
                </c:pt>
                <c:pt idx="83">
                  <c:v>67</c:v>
                </c:pt>
                <c:pt idx="84">
                  <c:v>72</c:v>
                </c:pt>
                <c:pt idx="85">
                  <c:v>67</c:v>
                </c:pt>
                <c:pt idx="86">
                  <c:v>68</c:v>
                </c:pt>
                <c:pt idx="87">
                  <c:v>59</c:v>
                </c:pt>
                <c:pt idx="88">
                  <c:v>59</c:v>
                </c:pt>
                <c:pt idx="89">
                  <c:v>57</c:v>
                </c:pt>
                <c:pt idx="90">
                  <c:v>55</c:v>
                </c:pt>
                <c:pt idx="91">
                  <c:v>55</c:v>
                </c:pt>
                <c:pt idx="92">
                  <c:v>52</c:v>
                </c:pt>
                <c:pt idx="93">
                  <c:v>53</c:v>
                </c:pt>
                <c:pt idx="94">
                  <c:v>51</c:v>
                </c:pt>
                <c:pt idx="95">
                  <c:v>53</c:v>
                </c:pt>
                <c:pt idx="96">
                  <c:v>47</c:v>
                </c:pt>
                <c:pt idx="97">
                  <c:v>51</c:v>
                </c:pt>
                <c:pt idx="98">
                  <c:v>47</c:v>
                </c:pt>
                <c:pt idx="99">
                  <c:v>50</c:v>
                </c:pt>
                <c:pt idx="100">
                  <c:v>43</c:v>
                </c:pt>
                <c:pt idx="101">
                  <c:v>48</c:v>
                </c:pt>
                <c:pt idx="102">
                  <c:v>43</c:v>
                </c:pt>
                <c:pt idx="103">
                  <c:v>46</c:v>
                </c:pt>
                <c:pt idx="104">
                  <c:v>47</c:v>
                </c:pt>
                <c:pt idx="105">
                  <c:v>44</c:v>
                </c:pt>
                <c:pt idx="106">
                  <c:v>41</c:v>
                </c:pt>
                <c:pt idx="107">
                  <c:v>40</c:v>
                </c:pt>
                <c:pt idx="108">
                  <c:v>40</c:v>
                </c:pt>
                <c:pt idx="109">
                  <c:v>46</c:v>
                </c:pt>
                <c:pt idx="110">
                  <c:v>46</c:v>
                </c:pt>
                <c:pt idx="111">
                  <c:v>42</c:v>
                </c:pt>
                <c:pt idx="112">
                  <c:v>39</c:v>
                </c:pt>
                <c:pt idx="113">
                  <c:v>40</c:v>
                </c:pt>
                <c:pt idx="114">
                  <c:v>40</c:v>
                </c:pt>
                <c:pt idx="115">
                  <c:v>39</c:v>
                </c:pt>
                <c:pt idx="116">
                  <c:v>44</c:v>
                </c:pt>
                <c:pt idx="117">
                  <c:v>44</c:v>
                </c:pt>
                <c:pt idx="118">
                  <c:v>39</c:v>
                </c:pt>
                <c:pt idx="119">
                  <c:v>45</c:v>
                </c:pt>
                <c:pt idx="120">
                  <c:v>38</c:v>
                </c:pt>
                <c:pt idx="121">
                  <c:v>39</c:v>
                </c:pt>
                <c:pt idx="122">
                  <c:v>39</c:v>
                </c:pt>
                <c:pt idx="123">
                  <c:v>43</c:v>
                </c:pt>
                <c:pt idx="124">
                  <c:v>39</c:v>
                </c:pt>
                <c:pt idx="125">
                  <c:v>38</c:v>
                </c:pt>
                <c:pt idx="126">
                  <c:v>36</c:v>
                </c:pt>
                <c:pt idx="127">
                  <c:v>35</c:v>
                </c:pt>
                <c:pt idx="128">
                  <c:v>39</c:v>
                </c:pt>
                <c:pt idx="129">
                  <c:v>40</c:v>
                </c:pt>
                <c:pt idx="130">
                  <c:v>35</c:v>
                </c:pt>
                <c:pt idx="131">
                  <c:v>41</c:v>
                </c:pt>
                <c:pt idx="132">
                  <c:v>40</c:v>
                </c:pt>
                <c:pt idx="133">
                  <c:v>37</c:v>
                </c:pt>
                <c:pt idx="134">
                  <c:v>42</c:v>
                </c:pt>
                <c:pt idx="135">
                  <c:v>36</c:v>
                </c:pt>
                <c:pt idx="136">
                  <c:v>36</c:v>
                </c:pt>
                <c:pt idx="137">
                  <c:v>39</c:v>
                </c:pt>
                <c:pt idx="138">
                  <c:v>35</c:v>
                </c:pt>
                <c:pt idx="139">
                  <c:v>37</c:v>
                </c:pt>
                <c:pt idx="140">
                  <c:v>39</c:v>
                </c:pt>
                <c:pt idx="141">
                  <c:v>36</c:v>
                </c:pt>
                <c:pt idx="142">
                  <c:v>36</c:v>
                </c:pt>
                <c:pt idx="143">
                  <c:v>41</c:v>
                </c:pt>
                <c:pt idx="144">
                  <c:v>35</c:v>
                </c:pt>
                <c:pt idx="145">
                  <c:v>35</c:v>
                </c:pt>
                <c:pt idx="146">
                  <c:v>36</c:v>
                </c:pt>
                <c:pt idx="147">
                  <c:v>36</c:v>
                </c:pt>
                <c:pt idx="148">
                  <c:v>35</c:v>
                </c:pt>
                <c:pt idx="149">
                  <c:v>36</c:v>
                </c:pt>
                <c:pt idx="150">
                  <c:v>35</c:v>
                </c:pt>
                <c:pt idx="151">
                  <c:v>33</c:v>
                </c:pt>
                <c:pt idx="152">
                  <c:v>34</c:v>
                </c:pt>
                <c:pt idx="153">
                  <c:v>35</c:v>
                </c:pt>
                <c:pt idx="154">
                  <c:v>35</c:v>
                </c:pt>
                <c:pt idx="155">
                  <c:v>36</c:v>
                </c:pt>
                <c:pt idx="156">
                  <c:v>40</c:v>
                </c:pt>
                <c:pt idx="157">
                  <c:v>36</c:v>
                </c:pt>
                <c:pt idx="158">
                  <c:v>38</c:v>
                </c:pt>
                <c:pt idx="159">
                  <c:v>39</c:v>
                </c:pt>
                <c:pt idx="160">
                  <c:v>35</c:v>
                </c:pt>
                <c:pt idx="161">
                  <c:v>35</c:v>
                </c:pt>
                <c:pt idx="162">
                  <c:v>33</c:v>
                </c:pt>
                <c:pt idx="163">
                  <c:v>34</c:v>
                </c:pt>
                <c:pt idx="164">
                  <c:v>39</c:v>
                </c:pt>
                <c:pt idx="165">
                  <c:v>32</c:v>
                </c:pt>
                <c:pt idx="166">
                  <c:v>32</c:v>
                </c:pt>
                <c:pt idx="167">
                  <c:v>35</c:v>
                </c:pt>
                <c:pt idx="168">
                  <c:v>31</c:v>
                </c:pt>
                <c:pt idx="169">
                  <c:v>37</c:v>
                </c:pt>
                <c:pt idx="170">
                  <c:v>34</c:v>
                </c:pt>
                <c:pt idx="171">
                  <c:v>32</c:v>
                </c:pt>
                <c:pt idx="172">
                  <c:v>33</c:v>
                </c:pt>
                <c:pt idx="173">
                  <c:v>34</c:v>
                </c:pt>
                <c:pt idx="174">
                  <c:v>33</c:v>
                </c:pt>
                <c:pt idx="175">
                  <c:v>36</c:v>
                </c:pt>
                <c:pt idx="176">
                  <c:v>37</c:v>
                </c:pt>
                <c:pt idx="177">
                  <c:v>34</c:v>
                </c:pt>
                <c:pt idx="178">
                  <c:v>35</c:v>
                </c:pt>
                <c:pt idx="179">
                  <c:v>32</c:v>
                </c:pt>
                <c:pt idx="180">
                  <c:v>31</c:v>
                </c:pt>
                <c:pt idx="181">
                  <c:v>36</c:v>
                </c:pt>
                <c:pt idx="182">
                  <c:v>32</c:v>
                </c:pt>
                <c:pt idx="183">
                  <c:v>31</c:v>
                </c:pt>
                <c:pt idx="184">
                  <c:v>32</c:v>
                </c:pt>
                <c:pt idx="185">
                  <c:v>37</c:v>
                </c:pt>
                <c:pt idx="186">
                  <c:v>37</c:v>
                </c:pt>
                <c:pt idx="187">
                  <c:v>35</c:v>
                </c:pt>
                <c:pt idx="188">
                  <c:v>36</c:v>
                </c:pt>
                <c:pt idx="189">
                  <c:v>35</c:v>
                </c:pt>
                <c:pt idx="190">
                  <c:v>32</c:v>
                </c:pt>
                <c:pt idx="191">
                  <c:v>31</c:v>
                </c:pt>
                <c:pt idx="192">
                  <c:v>35</c:v>
                </c:pt>
                <c:pt idx="193">
                  <c:v>32</c:v>
                </c:pt>
                <c:pt idx="194">
                  <c:v>31</c:v>
                </c:pt>
                <c:pt idx="195">
                  <c:v>35</c:v>
                </c:pt>
                <c:pt idx="196">
                  <c:v>31</c:v>
                </c:pt>
                <c:pt idx="197">
                  <c:v>41</c:v>
                </c:pt>
                <c:pt idx="198">
                  <c:v>45</c:v>
                </c:pt>
                <c:pt idx="199">
                  <c:v>48</c:v>
                </c:pt>
                <c:pt idx="200">
                  <c:v>54</c:v>
                </c:pt>
                <c:pt idx="201">
                  <c:v>51</c:v>
                </c:pt>
                <c:pt idx="202">
                  <c:v>52</c:v>
                </c:pt>
                <c:pt idx="203">
                  <c:v>52</c:v>
                </c:pt>
                <c:pt idx="204">
                  <c:v>52</c:v>
                </c:pt>
                <c:pt idx="205">
                  <c:v>48</c:v>
                </c:pt>
                <c:pt idx="206">
                  <c:v>53</c:v>
                </c:pt>
                <c:pt idx="207">
                  <c:v>48</c:v>
                </c:pt>
                <c:pt idx="208">
                  <c:v>51</c:v>
                </c:pt>
                <c:pt idx="209">
                  <c:v>48</c:v>
                </c:pt>
                <c:pt idx="210">
                  <c:v>43</c:v>
                </c:pt>
                <c:pt idx="211">
                  <c:v>43</c:v>
                </c:pt>
                <c:pt idx="212">
                  <c:v>44</c:v>
                </c:pt>
                <c:pt idx="213">
                  <c:v>43</c:v>
                </c:pt>
                <c:pt idx="214">
                  <c:v>44</c:v>
                </c:pt>
                <c:pt idx="215">
                  <c:v>40</c:v>
                </c:pt>
                <c:pt idx="216">
                  <c:v>43</c:v>
                </c:pt>
                <c:pt idx="217">
                  <c:v>43</c:v>
                </c:pt>
                <c:pt idx="218">
                  <c:v>37</c:v>
                </c:pt>
                <c:pt idx="219">
                  <c:v>39</c:v>
                </c:pt>
                <c:pt idx="220">
                  <c:v>42</c:v>
                </c:pt>
                <c:pt idx="221">
                  <c:v>38</c:v>
                </c:pt>
                <c:pt idx="222">
                  <c:v>38</c:v>
                </c:pt>
                <c:pt idx="223">
                  <c:v>39</c:v>
                </c:pt>
                <c:pt idx="224">
                  <c:v>36</c:v>
                </c:pt>
                <c:pt idx="225">
                  <c:v>35</c:v>
                </c:pt>
                <c:pt idx="226">
                  <c:v>35</c:v>
                </c:pt>
                <c:pt idx="227">
                  <c:v>35</c:v>
                </c:pt>
                <c:pt idx="228">
                  <c:v>35</c:v>
                </c:pt>
                <c:pt idx="229">
                  <c:v>35</c:v>
                </c:pt>
                <c:pt idx="230">
                  <c:v>32</c:v>
                </c:pt>
                <c:pt idx="231">
                  <c:v>38</c:v>
                </c:pt>
                <c:pt idx="232">
                  <c:v>34</c:v>
                </c:pt>
                <c:pt idx="233">
                  <c:v>31</c:v>
                </c:pt>
                <c:pt idx="234">
                  <c:v>31</c:v>
                </c:pt>
                <c:pt idx="235">
                  <c:v>31</c:v>
                </c:pt>
                <c:pt idx="236">
                  <c:v>36</c:v>
                </c:pt>
                <c:pt idx="237">
                  <c:v>31</c:v>
                </c:pt>
                <c:pt idx="238">
                  <c:v>32</c:v>
                </c:pt>
                <c:pt idx="239">
                  <c:v>31</c:v>
                </c:pt>
                <c:pt idx="240">
                  <c:v>31</c:v>
                </c:pt>
                <c:pt idx="241">
                  <c:v>31</c:v>
                </c:pt>
                <c:pt idx="242">
                  <c:v>29</c:v>
                </c:pt>
                <c:pt idx="243">
                  <c:v>29</c:v>
                </c:pt>
                <c:pt idx="244">
                  <c:v>31</c:v>
                </c:pt>
                <c:pt idx="245">
                  <c:v>32</c:v>
                </c:pt>
                <c:pt idx="246">
                  <c:v>34</c:v>
                </c:pt>
                <c:pt idx="247">
                  <c:v>35</c:v>
                </c:pt>
                <c:pt idx="248">
                  <c:v>32</c:v>
                </c:pt>
                <c:pt idx="249">
                  <c:v>31</c:v>
                </c:pt>
                <c:pt idx="250">
                  <c:v>31</c:v>
                </c:pt>
                <c:pt idx="251">
                  <c:v>34</c:v>
                </c:pt>
                <c:pt idx="252">
                  <c:v>28</c:v>
                </c:pt>
                <c:pt idx="253">
                  <c:v>32</c:v>
                </c:pt>
                <c:pt idx="254">
                  <c:v>34</c:v>
                </c:pt>
                <c:pt idx="255">
                  <c:v>32</c:v>
                </c:pt>
                <c:pt idx="256">
                  <c:v>35</c:v>
                </c:pt>
                <c:pt idx="257">
                  <c:v>31</c:v>
                </c:pt>
                <c:pt idx="258">
                  <c:v>32</c:v>
                </c:pt>
                <c:pt idx="259">
                  <c:v>32</c:v>
                </c:pt>
                <c:pt idx="260">
                  <c:v>31</c:v>
                </c:pt>
                <c:pt idx="261">
                  <c:v>31</c:v>
                </c:pt>
                <c:pt idx="262">
                  <c:v>36</c:v>
                </c:pt>
                <c:pt idx="263">
                  <c:v>37</c:v>
                </c:pt>
                <c:pt idx="264">
                  <c:v>32</c:v>
                </c:pt>
                <c:pt idx="265">
                  <c:v>36</c:v>
                </c:pt>
                <c:pt idx="266">
                  <c:v>31</c:v>
                </c:pt>
                <c:pt idx="267">
                  <c:v>34</c:v>
                </c:pt>
                <c:pt idx="268">
                  <c:v>32</c:v>
                </c:pt>
                <c:pt idx="269">
                  <c:v>36</c:v>
                </c:pt>
                <c:pt idx="270">
                  <c:v>32</c:v>
                </c:pt>
                <c:pt idx="271">
                  <c:v>34</c:v>
                </c:pt>
                <c:pt idx="272">
                  <c:v>32</c:v>
                </c:pt>
                <c:pt idx="273">
                  <c:v>28</c:v>
                </c:pt>
                <c:pt idx="274">
                  <c:v>32</c:v>
                </c:pt>
                <c:pt idx="275">
                  <c:v>31</c:v>
                </c:pt>
                <c:pt idx="276">
                  <c:v>31</c:v>
                </c:pt>
                <c:pt idx="277">
                  <c:v>31</c:v>
                </c:pt>
                <c:pt idx="278">
                  <c:v>30</c:v>
                </c:pt>
                <c:pt idx="279">
                  <c:v>30</c:v>
                </c:pt>
                <c:pt idx="280">
                  <c:v>32</c:v>
                </c:pt>
                <c:pt idx="281">
                  <c:v>32</c:v>
                </c:pt>
                <c:pt idx="282">
                  <c:v>31</c:v>
                </c:pt>
                <c:pt idx="283">
                  <c:v>29</c:v>
                </c:pt>
                <c:pt idx="284">
                  <c:v>30</c:v>
                </c:pt>
                <c:pt idx="285">
                  <c:v>27</c:v>
                </c:pt>
                <c:pt idx="286">
                  <c:v>27</c:v>
                </c:pt>
                <c:pt idx="287">
                  <c:v>27</c:v>
                </c:pt>
                <c:pt idx="288">
                  <c:v>28</c:v>
                </c:pt>
                <c:pt idx="289">
                  <c:v>31</c:v>
                </c:pt>
                <c:pt idx="290">
                  <c:v>29</c:v>
                </c:pt>
                <c:pt idx="291">
                  <c:v>31</c:v>
                </c:pt>
                <c:pt idx="292">
                  <c:v>30</c:v>
                </c:pt>
                <c:pt idx="293">
                  <c:v>27</c:v>
                </c:pt>
                <c:pt idx="294">
                  <c:v>29</c:v>
                </c:pt>
                <c:pt idx="295">
                  <c:v>29</c:v>
                </c:pt>
                <c:pt idx="296">
                  <c:v>31</c:v>
                </c:pt>
                <c:pt idx="297">
                  <c:v>33</c:v>
                </c:pt>
                <c:pt idx="298">
                  <c:v>28</c:v>
                </c:pt>
                <c:pt idx="299">
                  <c:v>32</c:v>
                </c:pt>
                <c:pt idx="300">
                  <c:v>29</c:v>
                </c:pt>
                <c:pt idx="301">
                  <c:v>33</c:v>
                </c:pt>
                <c:pt idx="302">
                  <c:v>33</c:v>
                </c:pt>
                <c:pt idx="303">
                  <c:v>29</c:v>
                </c:pt>
                <c:pt idx="304">
                  <c:v>27</c:v>
                </c:pt>
                <c:pt idx="305">
                  <c:v>30</c:v>
                </c:pt>
                <c:pt idx="306">
                  <c:v>27</c:v>
                </c:pt>
                <c:pt idx="307">
                  <c:v>29</c:v>
                </c:pt>
                <c:pt idx="308">
                  <c:v>27</c:v>
                </c:pt>
                <c:pt idx="309">
                  <c:v>28</c:v>
                </c:pt>
                <c:pt idx="310">
                  <c:v>27</c:v>
                </c:pt>
                <c:pt idx="311">
                  <c:v>28</c:v>
                </c:pt>
                <c:pt idx="312">
                  <c:v>32</c:v>
                </c:pt>
                <c:pt idx="313">
                  <c:v>28</c:v>
                </c:pt>
                <c:pt idx="314">
                  <c:v>29</c:v>
                </c:pt>
                <c:pt idx="315">
                  <c:v>25</c:v>
                </c:pt>
                <c:pt idx="316">
                  <c:v>28</c:v>
                </c:pt>
                <c:pt idx="317">
                  <c:v>31</c:v>
                </c:pt>
                <c:pt idx="318">
                  <c:v>28</c:v>
                </c:pt>
                <c:pt idx="319">
                  <c:v>27</c:v>
                </c:pt>
                <c:pt idx="320">
                  <c:v>28</c:v>
                </c:pt>
                <c:pt idx="321">
                  <c:v>28</c:v>
                </c:pt>
                <c:pt idx="322">
                  <c:v>29</c:v>
                </c:pt>
                <c:pt idx="323">
                  <c:v>27</c:v>
                </c:pt>
                <c:pt idx="324">
                  <c:v>28</c:v>
                </c:pt>
                <c:pt idx="325">
                  <c:v>29</c:v>
                </c:pt>
                <c:pt idx="326">
                  <c:v>32</c:v>
                </c:pt>
                <c:pt idx="327">
                  <c:v>27</c:v>
                </c:pt>
                <c:pt idx="328">
                  <c:v>27</c:v>
                </c:pt>
                <c:pt idx="329">
                  <c:v>30</c:v>
                </c:pt>
                <c:pt idx="330">
                  <c:v>32</c:v>
                </c:pt>
                <c:pt idx="331">
                  <c:v>29</c:v>
                </c:pt>
                <c:pt idx="332">
                  <c:v>28</c:v>
                </c:pt>
                <c:pt idx="333">
                  <c:v>30</c:v>
                </c:pt>
                <c:pt idx="334">
                  <c:v>29</c:v>
                </c:pt>
                <c:pt idx="335">
                  <c:v>27</c:v>
                </c:pt>
                <c:pt idx="336">
                  <c:v>29</c:v>
                </c:pt>
                <c:pt idx="337">
                  <c:v>31</c:v>
                </c:pt>
                <c:pt idx="338">
                  <c:v>26</c:v>
                </c:pt>
                <c:pt idx="339">
                  <c:v>27</c:v>
                </c:pt>
                <c:pt idx="340">
                  <c:v>28</c:v>
                </c:pt>
                <c:pt idx="341">
                  <c:v>26</c:v>
                </c:pt>
                <c:pt idx="342">
                  <c:v>28</c:v>
                </c:pt>
                <c:pt idx="343">
                  <c:v>25</c:v>
                </c:pt>
                <c:pt idx="344">
                  <c:v>32</c:v>
                </c:pt>
                <c:pt idx="345">
                  <c:v>28</c:v>
                </c:pt>
                <c:pt idx="346">
                  <c:v>27</c:v>
                </c:pt>
                <c:pt idx="347">
                  <c:v>32</c:v>
                </c:pt>
                <c:pt idx="348">
                  <c:v>27</c:v>
                </c:pt>
                <c:pt idx="349">
                  <c:v>28</c:v>
                </c:pt>
                <c:pt idx="350">
                  <c:v>25</c:v>
                </c:pt>
                <c:pt idx="351">
                  <c:v>27</c:v>
                </c:pt>
                <c:pt idx="352">
                  <c:v>28</c:v>
                </c:pt>
                <c:pt idx="353">
                  <c:v>28</c:v>
                </c:pt>
                <c:pt idx="354">
                  <c:v>27</c:v>
                </c:pt>
                <c:pt idx="355">
                  <c:v>28</c:v>
                </c:pt>
                <c:pt idx="356">
                  <c:v>28</c:v>
                </c:pt>
                <c:pt idx="357">
                  <c:v>30</c:v>
                </c:pt>
                <c:pt idx="358">
                  <c:v>30</c:v>
                </c:pt>
                <c:pt idx="359">
                  <c:v>25</c:v>
                </c:pt>
                <c:pt idx="360">
                  <c:v>30</c:v>
                </c:pt>
                <c:pt idx="361">
                  <c:v>25</c:v>
                </c:pt>
                <c:pt idx="362">
                  <c:v>27</c:v>
                </c:pt>
                <c:pt idx="363">
                  <c:v>29</c:v>
                </c:pt>
                <c:pt idx="364">
                  <c:v>27</c:v>
                </c:pt>
                <c:pt idx="365">
                  <c:v>28</c:v>
                </c:pt>
                <c:pt idx="366">
                  <c:v>30</c:v>
                </c:pt>
                <c:pt idx="367">
                  <c:v>25</c:v>
                </c:pt>
                <c:pt idx="368">
                  <c:v>27</c:v>
                </c:pt>
                <c:pt idx="369">
                  <c:v>30</c:v>
                </c:pt>
                <c:pt idx="370">
                  <c:v>25</c:v>
                </c:pt>
                <c:pt idx="371">
                  <c:v>27</c:v>
                </c:pt>
                <c:pt idx="372">
                  <c:v>31</c:v>
                </c:pt>
                <c:pt idx="373">
                  <c:v>28</c:v>
                </c:pt>
                <c:pt idx="374">
                  <c:v>26</c:v>
                </c:pt>
                <c:pt idx="375">
                  <c:v>27</c:v>
                </c:pt>
                <c:pt idx="376">
                  <c:v>28</c:v>
                </c:pt>
                <c:pt idx="377">
                  <c:v>25</c:v>
                </c:pt>
                <c:pt idx="378">
                  <c:v>28</c:v>
                </c:pt>
                <c:pt idx="379">
                  <c:v>27</c:v>
                </c:pt>
                <c:pt idx="380">
                  <c:v>30</c:v>
                </c:pt>
                <c:pt idx="381">
                  <c:v>26</c:v>
                </c:pt>
                <c:pt idx="382">
                  <c:v>27</c:v>
                </c:pt>
                <c:pt idx="383">
                  <c:v>31</c:v>
                </c:pt>
                <c:pt idx="384">
                  <c:v>27</c:v>
                </c:pt>
                <c:pt idx="385">
                  <c:v>31</c:v>
                </c:pt>
                <c:pt idx="386">
                  <c:v>30</c:v>
                </c:pt>
                <c:pt idx="387">
                  <c:v>30</c:v>
                </c:pt>
                <c:pt idx="388">
                  <c:v>28</c:v>
                </c:pt>
                <c:pt idx="389">
                  <c:v>28</c:v>
                </c:pt>
                <c:pt idx="390">
                  <c:v>27</c:v>
                </c:pt>
                <c:pt idx="391">
                  <c:v>28</c:v>
                </c:pt>
                <c:pt idx="392">
                  <c:v>26</c:v>
                </c:pt>
                <c:pt idx="393">
                  <c:v>28</c:v>
                </c:pt>
                <c:pt idx="394">
                  <c:v>27</c:v>
                </c:pt>
                <c:pt idx="395">
                  <c:v>26</c:v>
                </c:pt>
                <c:pt idx="396">
                  <c:v>28</c:v>
                </c:pt>
                <c:pt idx="397">
                  <c:v>30</c:v>
                </c:pt>
                <c:pt idx="398">
                  <c:v>30</c:v>
                </c:pt>
                <c:pt idx="399">
                  <c:v>27</c:v>
                </c:pt>
                <c:pt idx="400">
                  <c:v>32</c:v>
                </c:pt>
                <c:pt idx="401">
                  <c:v>32</c:v>
                </c:pt>
                <c:pt idx="402">
                  <c:v>31</c:v>
                </c:pt>
                <c:pt idx="403">
                  <c:v>27</c:v>
                </c:pt>
                <c:pt idx="404">
                  <c:v>28</c:v>
                </c:pt>
                <c:pt idx="405">
                  <c:v>28</c:v>
                </c:pt>
                <c:pt idx="406">
                  <c:v>32</c:v>
                </c:pt>
                <c:pt idx="407">
                  <c:v>27</c:v>
                </c:pt>
                <c:pt idx="408">
                  <c:v>27</c:v>
                </c:pt>
                <c:pt idx="409">
                  <c:v>28</c:v>
                </c:pt>
                <c:pt idx="410">
                  <c:v>30</c:v>
                </c:pt>
                <c:pt idx="411">
                  <c:v>27</c:v>
                </c:pt>
                <c:pt idx="412">
                  <c:v>27</c:v>
                </c:pt>
                <c:pt idx="413">
                  <c:v>31</c:v>
                </c:pt>
                <c:pt idx="414">
                  <c:v>27</c:v>
                </c:pt>
                <c:pt idx="415">
                  <c:v>31</c:v>
                </c:pt>
                <c:pt idx="416">
                  <c:v>34</c:v>
                </c:pt>
                <c:pt idx="417">
                  <c:v>27</c:v>
                </c:pt>
                <c:pt idx="418">
                  <c:v>28</c:v>
                </c:pt>
                <c:pt idx="419">
                  <c:v>29</c:v>
                </c:pt>
                <c:pt idx="420">
                  <c:v>31</c:v>
                </c:pt>
                <c:pt idx="421">
                  <c:v>29</c:v>
                </c:pt>
                <c:pt idx="422">
                  <c:v>32</c:v>
                </c:pt>
                <c:pt idx="423">
                  <c:v>31</c:v>
                </c:pt>
                <c:pt idx="424">
                  <c:v>27</c:v>
                </c:pt>
                <c:pt idx="425">
                  <c:v>30</c:v>
                </c:pt>
                <c:pt idx="426">
                  <c:v>28</c:v>
                </c:pt>
                <c:pt idx="427">
                  <c:v>28</c:v>
                </c:pt>
                <c:pt idx="428">
                  <c:v>31</c:v>
                </c:pt>
                <c:pt idx="429">
                  <c:v>27</c:v>
                </c:pt>
                <c:pt idx="430">
                  <c:v>28</c:v>
                </c:pt>
                <c:pt idx="431">
                  <c:v>28</c:v>
                </c:pt>
                <c:pt idx="432">
                  <c:v>27</c:v>
                </c:pt>
                <c:pt idx="433">
                  <c:v>27</c:v>
                </c:pt>
                <c:pt idx="434">
                  <c:v>27</c:v>
                </c:pt>
                <c:pt idx="435">
                  <c:v>29</c:v>
                </c:pt>
                <c:pt idx="436">
                  <c:v>30</c:v>
                </c:pt>
                <c:pt idx="437">
                  <c:v>23</c:v>
                </c:pt>
                <c:pt idx="438">
                  <c:v>27</c:v>
                </c:pt>
                <c:pt idx="439">
                  <c:v>30</c:v>
                </c:pt>
                <c:pt idx="440">
                  <c:v>32</c:v>
                </c:pt>
                <c:pt idx="441">
                  <c:v>31</c:v>
                </c:pt>
                <c:pt idx="442">
                  <c:v>31</c:v>
                </c:pt>
                <c:pt idx="443">
                  <c:v>31</c:v>
                </c:pt>
                <c:pt idx="444">
                  <c:v>28</c:v>
                </c:pt>
                <c:pt idx="445">
                  <c:v>25</c:v>
                </c:pt>
                <c:pt idx="446">
                  <c:v>31</c:v>
                </c:pt>
                <c:pt idx="447">
                  <c:v>27</c:v>
                </c:pt>
                <c:pt idx="448">
                  <c:v>28</c:v>
                </c:pt>
                <c:pt idx="449">
                  <c:v>27</c:v>
                </c:pt>
                <c:pt idx="450">
                  <c:v>27</c:v>
                </c:pt>
                <c:pt idx="451">
                  <c:v>28</c:v>
                </c:pt>
                <c:pt idx="452">
                  <c:v>28</c:v>
                </c:pt>
                <c:pt idx="453">
                  <c:v>29</c:v>
                </c:pt>
                <c:pt idx="454">
                  <c:v>27</c:v>
                </c:pt>
                <c:pt idx="455">
                  <c:v>31</c:v>
                </c:pt>
                <c:pt idx="456">
                  <c:v>30</c:v>
                </c:pt>
                <c:pt idx="457">
                  <c:v>28</c:v>
                </c:pt>
                <c:pt idx="458">
                  <c:v>31</c:v>
                </c:pt>
                <c:pt idx="459">
                  <c:v>27</c:v>
                </c:pt>
                <c:pt idx="460">
                  <c:v>28</c:v>
                </c:pt>
                <c:pt idx="461">
                  <c:v>28</c:v>
                </c:pt>
                <c:pt idx="462">
                  <c:v>29</c:v>
                </c:pt>
                <c:pt idx="463">
                  <c:v>30</c:v>
                </c:pt>
                <c:pt idx="464">
                  <c:v>28</c:v>
                </c:pt>
                <c:pt idx="465">
                  <c:v>27</c:v>
                </c:pt>
                <c:pt idx="466">
                  <c:v>25</c:v>
                </c:pt>
                <c:pt idx="467">
                  <c:v>31</c:v>
                </c:pt>
                <c:pt idx="468">
                  <c:v>27</c:v>
                </c:pt>
                <c:pt idx="469">
                  <c:v>30</c:v>
                </c:pt>
                <c:pt idx="470">
                  <c:v>31</c:v>
                </c:pt>
                <c:pt idx="471">
                  <c:v>27</c:v>
                </c:pt>
                <c:pt idx="472">
                  <c:v>27</c:v>
                </c:pt>
                <c:pt idx="473">
                  <c:v>28</c:v>
                </c:pt>
                <c:pt idx="474">
                  <c:v>27</c:v>
                </c:pt>
                <c:pt idx="475">
                  <c:v>27</c:v>
                </c:pt>
                <c:pt idx="476">
                  <c:v>27</c:v>
                </c:pt>
                <c:pt idx="477">
                  <c:v>27</c:v>
                </c:pt>
                <c:pt idx="478">
                  <c:v>27</c:v>
                </c:pt>
                <c:pt idx="479">
                  <c:v>27</c:v>
                </c:pt>
                <c:pt idx="480">
                  <c:v>25</c:v>
                </c:pt>
                <c:pt idx="481">
                  <c:v>30</c:v>
                </c:pt>
                <c:pt idx="482">
                  <c:v>31</c:v>
                </c:pt>
                <c:pt idx="483">
                  <c:v>27</c:v>
                </c:pt>
                <c:pt idx="484">
                  <c:v>28</c:v>
                </c:pt>
                <c:pt idx="485">
                  <c:v>30</c:v>
                </c:pt>
                <c:pt idx="486">
                  <c:v>31</c:v>
                </c:pt>
                <c:pt idx="487">
                  <c:v>31</c:v>
                </c:pt>
                <c:pt idx="488">
                  <c:v>30</c:v>
                </c:pt>
                <c:pt idx="489">
                  <c:v>25</c:v>
                </c:pt>
                <c:pt idx="490">
                  <c:v>31</c:v>
                </c:pt>
                <c:pt idx="491">
                  <c:v>27</c:v>
                </c:pt>
                <c:pt idx="492">
                  <c:v>28</c:v>
                </c:pt>
                <c:pt idx="493">
                  <c:v>25</c:v>
                </c:pt>
                <c:pt idx="494">
                  <c:v>28</c:v>
                </c:pt>
                <c:pt idx="495">
                  <c:v>27</c:v>
                </c:pt>
                <c:pt idx="496">
                  <c:v>27</c:v>
                </c:pt>
                <c:pt idx="497">
                  <c:v>32</c:v>
                </c:pt>
                <c:pt idx="498">
                  <c:v>30</c:v>
                </c:pt>
                <c:pt idx="499">
                  <c:v>28</c:v>
                </c:pt>
                <c:pt idx="500">
                  <c:v>23</c:v>
                </c:pt>
                <c:pt idx="501">
                  <c:v>27</c:v>
                </c:pt>
                <c:pt idx="502">
                  <c:v>28</c:v>
                </c:pt>
                <c:pt idx="503">
                  <c:v>30</c:v>
                </c:pt>
                <c:pt idx="504">
                  <c:v>26</c:v>
                </c:pt>
                <c:pt idx="505">
                  <c:v>25</c:v>
                </c:pt>
                <c:pt idx="506">
                  <c:v>28</c:v>
                </c:pt>
                <c:pt idx="507">
                  <c:v>31</c:v>
                </c:pt>
                <c:pt idx="508">
                  <c:v>32</c:v>
                </c:pt>
                <c:pt idx="509">
                  <c:v>28</c:v>
                </c:pt>
                <c:pt idx="510">
                  <c:v>27</c:v>
                </c:pt>
                <c:pt idx="511">
                  <c:v>24</c:v>
                </c:pt>
                <c:pt idx="512">
                  <c:v>31</c:v>
                </c:pt>
                <c:pt idx="513">
                  <c:v>27</c:v>
                </c:pt>
                <c:pt idx="514">
                  <c:v>28</c:v>
                </c:pt>
                <c:pt idx="515">
                  <c:v>31</c:v>
                </c:pt>
                <c:pt idx="516">
                  <c:v>27</c:v>
                </c:pt>
                <c:pt idx="517">
                  <c:v>28</c:v>
                </c:pt>
                <c:pt idx="518">
                  <c:v>25</c:v>
                </c:pt>
                <c:pt idx="519">
                  <c:v>27</c:v>
                </c:pt>
                <c:pt idx="520">
                  <c:v>31</c:v>
                </c:pt>
                <c:pt idx="521">
                  <c:v>30</c:v>
                </c:pt>
                <c:pt idx="522">
                  <c:v>27</c:v>
                </c:pt>
                <c:pt idx="523">
                  <c:v>27</c:v>
                </c:pt>
                <c:pt idx="524">
                  <c:v>25</c:v>
                </c:pt>
                <c:pt idx="525">
                  <c:v>30</c:v>
                </c:pt>
                <c:pt idx="526">
                  <c:v>27</c:v>
                </c:pt>
                <c:pt idx="527">
                  <c:v>31</c:v>
                </c:pt>
                <c:pt idx="528">
                  <c:v>27</c:v>
                </c:pt>
                <c:pt idx="529">
                  <c:v>31</c:v>
                </c:pt>
                <c:pt idx="530">
                  <c:v>27</c:v>
                </c:pt>
                <c:pt idx="531">
                  <c:v>28</c:v>
                </c:pt>
                <c:pt idx="532">
                  <c:v>27</c:v>
                </c:pt>
                <c:pt idx="533">
                  <c:v>31</c:v>
                </c:pt>
                <c:pt idx="534">
                  <c:v>25</c:v>
                </c:pt>
                <c:pt idx="535">
                  <c:v>27</c:v>
                </c:pt>
                <c:pt idx="536">
                  <c:v>26</c:v>
                </c:pt>
                <c:pt idx="537">
                  <c:v>31</c:v>
                </c:pt>
                <c:pt idx="538">
                  <c:v>30</c:v>
                </c:pt>
                <c:pt idx="539">
                  <c:v>26</c:v>
                </c:pt>
                <c:pt idx="540">
                  <c:v>31</c:v>
                </c:pt>
                <c:pt idx="541">
                  <c:v>25</c:v>
                </c:pt>
                <c:pt idx="542">
                  <c:v>30</c:v>
                </c:pt>
                <c:pt idx="543">
                  <c:v>28</c:v>
                </c:pt>
                <c:pt idx="544">
                  <c:v>27</c:v>
                </c:pt>
                <c:pt idx="545">
                  <c:v>27</c:v>
                </c:pt>
                <c:pt idx="546">
                  <c:v>27</c:v>
                </c:pt>
                <c:pt idx="547">
                  <c:v>28</c:v>
                </c:pt>
                <c:pt idx="548">
                  <c:v>27</c:v>
                </c:pt>
                <c:pt idx="549">
                  <c:v>28</c:v>
                </c:pt>
                <c:pt idx="550">
                  <c:v>27</c:v>
                </c:pt>
                <c:pt idx="551">
                  <c:v>27</c:v>
                </c:pt>
                <c:pt idx="552">
                  <c:v>25</c:v>
                </c:pt>
                <c:pt idx="553">
                  <c:v>30</c:v>
                </c:pt>
                <c:pt idx="554">
                  <c:v>31</c:v>
                </c:pt>
                <c:pt idx="555">
                  <c:v>25</c:v>
                </c:pt>
                <c:pt idx="556">
                  <c:v>30</c:v>
                </c:pt>
                <c:pt idx="557">
                  <c:v>23</c:v>
                </c:pt>
                <c:pt idx="558">
                  <c:v>24</c:v>
                </c:pt>
                <c:pt idx="559">
                  <c:v>26</c:v>
                </c:pt>
                <c:pt idx="560">
                  <c:v>30</c:v>
                </c:pt>
                <c:pt idx="561">
                  <c:v>25</c:v>
                </c:pt>
                <c:pt idx="562">
                  <c:v>23</c:v>
                </c:pt>
                <c:pt idx="563">
                  <c:v>27</c:v>
                </c:pt>
                <c:pt idx="564">
                  <c:v>26</c:v>
                </c:pt>
                <c:pt idx="565">
                  <c:v>31</c:v>
                </c:pt>
                <c:pt idx="566">
                  <c:v>28</c:v>
                </c:pt>
                <c:pt idx="567">
                  <c:v>28</c:v>
                </c:pt>
                <c:pt idx="568">
                  <c:v>25</c:v>
                </c:pt>
                <c:pt idx="569">
                  <c:v>24</c:v>
                </c:pt>
                <c:pt idx="570">
                  <c:v>28</c:v>
                </c:pt>
                <c:pt idx="571">
                  <c:v>26</c:v>
                </c:pt>
                <c:pt idx="572">
                  <c:v>30</c:v>
                </c:pt>
                <c:pt idx="573">
                  <c:v>30</c:v>
                </c:pt>
                <c:pt idx="574">
                  <c:v>27</c:v>
                </c:pt>
                <c:pt idx="575">
                  <c:v>24</c:v>
                </c:pt>
                <c:pt idx="576">
                  <c:v>27</c:v>
                </c:pt>
                <c:pt idx="577">
                  <c:v>27</c:v>
                </c:pt>
                <c:pt idx="578">
                  <c:v>24</c:v>
                </c:pt>
                <c:pt idx="579">
                  <c:v>26</c:v>
                </c:pt>
                <c:pt idx="580">
                  <c:v>26</c:v>
                </c:pt>
                <c:pt idx="581">
                  <c:v>23</c:v>
                </c:pt>
                <c:pt idx="582">
                  <c:v>29</c:v>
                </c:pt>
                <c:pt idx="583">
                  <c:v>24</c:v>
                </c:pt>
                <c:pt idx="584">
                  <c:v>26</c:v>
                </c:pt>
                <c:pt idx="585">
                  <c:v>26</c:v>
                </c:pt>
                <c:pt idx="586">
                  <c:v>23</c:v>
                </c:pt>
                <c:pt idx="587">
                  <c:v>30</c:v>
                </c:pt>
                <c:pt idx="588">
                  <c:v>25</c:v>
                </c:pt>
                <c:pt idx="589">
                  <c:v>23</c:v>
                </c:pt>
                <c:pt idx="590">
                  <c:v>28</c:v>
                </c:pt>
                <c:pt idx="591">
                  <c:v>23</c:v>
                </c:pt>
                <c:pt idx="592">
                  <c:v>25</c:v>
                </c:pt>
                <c:pt idx="593">
                  <c:v>25</c:v>
                </c:pt>
                <c:pt idx="594">
                  <c:v>26</c:v>
                </c:pt>
                <c:pt idx="595">
                  <c:v>26</c:v>
                </c:pt>
                <c:pt idx="596">
                  <c:v>26</c:v>
                </c:pt>
                <c:pt idx="597">
                  <c:v>26</c:v>
                </c:pt>
                <c:pt idx="598">
                  <c:v>26</c:v>
                </c:pt>
                <c:pt idx="599">
                  <c:v>25</c:v>
                </c:pt>
                <c:pt idx="600">
                  <c:v>30</c:v>
                </c:pt>
                <c:pt idx="601">
                  <c:v>28</c:v>
                </c:pt>
                <c:pt idx="602">
                  <c:v>23</c:v>
                </c:pt>
                <c:pt idx="603">
                  <c:v>28</c:v>
                </c:pt>
                <c:pt idx="604">
                  <c:v>26</c:v>
                </c:pt>
                <c:pt idx="605">
                  <c:v>26</c:v>
                </c:pt>
              </c:numCache>
            </c:numRef>
          </c:val>
          <c:smooth val="0"/>
        </c:ser>
        <c:dLbls>
          <c:showLegendKey val="0"/>
          <c:showVal val="0"/>
          <c:showCatName val="0"/>
          <c:showSerName val="0"/>
          <c:showPercent val="0"/>
          <c:showBubbleSize val="0"/>
        </c:dLbls>
        <c:marker val="1"/>
        <c:smooth val="0"/>
        <c:axId val="300813696"/>
        <c:axId val="300864640"/>
      </c:lineChart>
      <c:catAx>
        <c:axId val="300813696"/>
        <c:scaling>
          <c:orientation val="minMax"/>
        </c:scaling>
        <c:delete val="0"/>
        <c:axPos val="b"/>
        <c:numFmt formatCode="h:mm:ss" sourceLinked="1"/>
        <c:majorTickMark val="out"/>
        <c:minorTickMark val="none"/>
        <c:tickLblPos val="nextTo"/>
        <c:crossAx val="300864640"/>
        <c:crosses val="autoZero"/>
        <c:auto val="1"/>
        <c:lblAlgn val="ctr"/>
        <c:lblOffset val="100"/>
        <c:noMultiLvlLbl val="0"/>
      </c:catAx>
      <c:valAx>
        <c:axId val="300864640"/>
        <c:scaling>
          <c:orientation val="minMax"/>
        </c:scaling>
        <c:delete val="0"/>
        <c:axPos val="l"/>
        <c:majorGridlines/>
        <c:numFmt formatCode="General" sourceLinked="1"/>
        <c:majorTickMark val="out"/>
        <c:minorTickMark val="none"/>
        <c:tickLblPos val="nextTo"/>
        <c:crossAx val="300813696"/>
        <c:crosses val="autoZero"/>
        <c:crossBetween val="between"/>
      </c:valAx>
    </c:plotArea>
    <c:legend>
      <c:legendPos val="r"/>
      <c:overlay val="0"/>
    </c:legend>
    <c:plotVisOnly val="1"/>
    <c:dispBlanksAs val="gap"/>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Gas Level</c:v>
          </c:tx>
          <c:marker>
            <c:symbol val="none"/>
          </c:marker>
          <c:cat>
            <c:numRef>
              <c:f>Sheet1!$C$1:$C$397</c:f>
              <c:numCache>
                <c:formatCode>h:mm:ss</c:formatCode>
                <c:ptCount val="397"/>
                <c:pt idx="0">
                  <c:v>2.3148148148148147E-5</c:v>
                </c:pt>
                <c:pt idx="1">
                  <c:v>3.4722222222222222E-5</c:v>
                </c:pt>
                <c:pt idx="2">
                  <c:v>3.4722222222222222E-5</c:v>
                </c:pt>
                <c:pt idx="3">
                  <c:v>4.6296296296296294E-5</c:v>
                </c:pt>
                <c:pt idx="4">
                  <c:v>5.7870370370370366E-5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4.5717592592592589E-3</c:v>
                </c:pt>
                <c:pt idx="395">
                  <c:v>4.5833333333333334E-3</c:v>
                </c:pt>
                <c:pt idx="396">
                  <c:v>4.5949074074074078E-3</c:v>
                </c:pt>
              </c:numCache>
            </c:numRef>
          </c:cat>
          <c:val>
            <c:numRef>
              <c:f>Sheet1!$F$1:$F$397</c:f>
              <c:numCache>
                <c:formatCode>General</c:formatCode>
                <c:ptCount val="397"/>
                <c:pt idx="0">
                  <c:v>32</c:v>
                </c:pt>
                <c:pt idx="1">
                  <c:v>58</c:v>
                </c:pt>
                <c:pt idx="2">
                  <c:v>113</c:v>
                </c:pt>
                <c:pt idx="3">
                  <c:v>169</c:v>
                </c:pt>
                <c:pt idx="4">
                  <c:v>220</c:v>
                </c:pt>
                <c:pt idx="5">
                  <c:v>251</c:v>
                </c:pt>
                <c:pt idx="6">
                  <c:v>278</c:v>
                </c:pt>
                <c:pt idx="7">
                  <c:v>289</c:v>
                </c:pt>
                <c:pt idx="8">
                  <c:v>299</c:v>
                </c:pt>
                <c:pt idx="9">
                  <c:v>296</c:v>
                </c:pt>
                <c:pt idx="10">
                  <c:v>285</c:v>
                </c:pt>
                <c:pt idx="11">
                  <c:v>275</c:v>
                </c:pt>
                <c:pt idx="12">
                  <c:v>265</c:v>
                </c:pt>
                <c:pt idx="13">
                  <c:v>253</c:v>
                </c:pt>
                <c:pt idx="14">
                  <c:v>243</c:v>
                </c:pt>
                <c:pt idx="15">
                  <c:v>233</c:v>
                </c:pt>
                <c:pt idx="16">
                  <c:v>226</c:v>
                </c:pt>
                <c:pt idx="17">
                  <c:v>218</c:v>
                </c:pt>
                <c:pt idx="18">
                  <c:v>211</c:v>
                </c:pt>
                <c:pt idx="19">
                  <c:v>204</c:v>
                </c:pt>
                <c:pt idx="20">
                  <c:v>198</c:v>
                </c:pt>
                <c:pt idx="21">
                  <c:v>189</c:v>
                </c:pt>
                <c:pt idx="22">
                  <c:v>183</c:v>
                </c:pt>
                <c:pt idx="23">
                  <c:v>179</c:v>
                </c:pt>
                <c:pt idx="24">
                  <c:v>169</c:v>
                </c:pt>
                <c:pt idx="25">
                  <c:v>162</c:v>
                </c:pt>
                <c:pt idx="26">
                  <c:v>156</c:v>
                </c:pt>
                <c:pt idx="27">
                  <c:v>154</c:v>
                </c:pt>
                <c:pt idx="28">
                  <c:v>148</c:v>
                </c:pt>
                <c:pt idx="29">
                  <c:v>139</c:v>
                </c:pt>
                <c:pt idx="30">
                  <c:v>136</c:v>
                </c:pt>
                <c:pt idx="31">
                  <c:v>128</c:v>
                </c:pt>
                <c:pt idx="32">
                  <c:v>126</c:v>
                </c:pt>
                <c:pt idx="33">
                  <c:v>120</c:v>
                </c:pt>
                <c:pt idx="34">
                  <c:v>117</c:v>
                </c:pt>
                <c:pt idx="35">
                  <c:v>112</c:v>
                </c:pt>
                <c:pt idx="36">
                  <c:v>105</c:v>
                </c:pt>
                <c:pt idx="37">
                  <c:v>104</c:v>
                </c:pt>
                <c:pt idx="38">
                  <c:v>98</c:v>
                </c:pt>
                <c:pt idx="39">
                  <c:v>96</c:v>
                </c:pt>
                <c:pt idx="40">
                  <c:v>91</c:v>
                </c:pt>
                <c:pt idx="41">
                  <c:v>94</c:v>
                </c:pt>
                <c:pt idx="42">
                  <c:v>88</c:v>
                </c:pt>
                <c:pt idx="43">
                  <c:v>88</c:v>
                </c:pt>
                <c:pt idx="44">
                  <c:v>88</c:v>
                </c:pt>
                <c:pt idx="45">
                  <c:v>95</c:v>
                </c:pt>
                <c:pt idx="46">
                  <c:v>103</c:v>
                </c:pt>
                <c:pt idx="47">
                  <c:v>95</c:v>
                </c:pt>
                <c:pt idx="48">
                  <c:v>93</c:v>
                </c:pt>
                <c:pt idx="49">
                  <c:v>97</c:v>
                </c:pt>
                <c:pt idx="50">
                  <c:v>94</c:v>
                </c:pt>
                <c:pt idx="51">
                  <c:v>94</c:v>
                </c:pt>
                <c:pt idx="52">
                  <c:v>86</c:v>
                </c:pt>
                <c:pt idx="53">
                  <c:v>83</c:v>
                </c:pt>
                <c:pt idx="54">
                  <c:v>79</c:v>
                </c:pt>
                <c:pt idx="55">
                  <c:v>79</c:v>
                </c:pt>
                <c:pt idx="56">
                  <c:v>75</c:v>
                </c:pt>
                <c:pt idx="57">
                  <c:v>73</c:v>
                </c:pt>
                <c:pt idx="58">
                  <c:v>75</c:v>
                </c:pt>
                <c:pt idx="59">
                  <c:v>67</c:v>
                </c:pt>
                <c:pt idx="60">
                  <c:v>69</c:v>
                </c:pt>
                <c:pt idx="61">
                  <c:v>67</c:v>
                </c:pt>
                <c:pt idx="62">
                  <c:v>67</c:v>
                </c:pt>
                <c:pt idx="63">
                  <c:v>69</c:v>
                </c:pt>
                <c:pt idx="64">
                  <c:v>65</c:v>
                </c:pt>
                <c:pt idx="65">
                  <c:v>67</c:v>
                </c:pt>
                <c:pt idx="66">
                  <c:v>65</c:v>
                </c:pt>
                <c:pt idx="67">
                  <c:v>67</c:v>
                </c:pt>
                <c:pt idx="68">
                  <c:v>64</c:v>
                </c:pt>
                <c:pt idx="69">
                  <c:v>64</c:v>
                </c:pt>
                <c:pt idx="70">
                  <c:v>67</c:v>
                </c:pt>
                <c:pt idx="71">
                  <c:v>66</c:v>
                </c:pt>
                <c:pt idx="72">
                  <c:v>59</c:v>
                </c:pt>
                <c:pt idx="73">
                  <c:v>57</c:v>
                </c:pt>
                <c:pt idx="74">
                  <c:v>65</c:v>
                </c:pt>
                <c:pt idx="75">
                  <c:v>60</c:v>
                </c:pt>
                <c:pt idx="76">
                  <c:v>62</c:v>
                </c:pt>
                <c:pt idx="77">
                  <c:v>57</c:v>
                </c:pt>
                <c:pt idx="78">
                  <c:v>57</c:v>
                </c:pt>
                <c:pt idx="79">
                  <c:v>58</c:v>
                </c:pt>
                <c:pt idx="80">
                  <c:v>57</c:v>
                </c:pt>
                <c:pt idx="81">
                  <c:v>55</c:v>
                </c:pt>
                <c:pt idx="82">
                  <c:v>58</c:v>
                </c:pt>
                <c:pt idx="83">
                  <c:v>56</c:v>
                </c:pt>
                <c:pt idx="84">
                  <c:v>55</c:v>
                </c:pt>
                <c:pt idx="85">
                  <c:v>54</c:v>
                </c:pt>
                <c:pt idx="86">
                  <c:v>54</c:v>
                </c:pt>
                <c:pt idx="87">
                  <c:v>56</c:v>
                </c:pt>
                <c:pt idx="88">
                  <c:v>51</c:v>
                </c:pt>
                <c:pt idx="89">
                  <c:v>53</c:v>
                </c:pt>
                <c:pt idx="90">
                  <c:v>54</c:v>
                </c:pt>
                <c:pt idx="91">
                  <c:v>51</c:v>
                </c:pt>
                <c:pt idx="92">
                  <c:v>54</c:v>
                </c:pt>
                <c:pt idx="93">
                  <c:v>77</c:v>
                </c:pt>
                <c:pt idx="94">
                  <c:v>110</c:v>
                </c:pt>
                <c:pt idx="95">
                  <c:v>112</c:v>
                </c:pt>
                <c:pt idx="96">
                  <c:v>105</c:v>
                </c:pt>
                <c:pt idx="97">
                  <c:v>111</c:v>
                </c:pt>
                <c:pt idx="98">
                  <c:v>105</c:v>
                </c:pt>
                <c:pt idx="99">
                  <c:v>87</c:v>
                </c:pt>
                <c:pt idx="100">
                  <c:v>82</c:v>
                </c:pt>
                <c:pt idx="101">
                  <c:v>73</c:v>
                </c:pt>
                <c:pt idx="102">
                  <c:v>67</c:v>
                </c:pt>
                <c:pt idx="103">
                  <c:v>65</c:v>
                </c:pt>
                <c:pt idx="104">
                  <c:v>68</c:v>
                </c:pt>
                <c:pt idx="105">
                  <c:v>63</c:v>
                </c:pt>
                <c:pt idx="106">
                  <c:v>59</c:v>
                </c:pt>
                <c:pt idx="107">
                  <c:v>59</c:v>
                </c:pt>
                <c:pt idx="108">
                  <c:v>64</c:v>
                </c:pt>
                <c:pt idx="109">
                  <c:v>81</c:v>
                </c:pt>
                <c:pt idx="110">
                  <c:v>77</c:v>
                </c:pt>
                <c:pt idx="111">
                  <c:v>71</c:v>
                </c:pt>
                <c:pt idx="112">
                  <c:v>69</c:v>
                </c:pt>
                <c:pt idx="113">
                  <c:v>67</c:v>
                </c:pt>
                <c:pt idx="114">
                  <c:v>61</c:v>
                </c:pt>
                <c:pt idx="115">
                  <c:v>58</c:v>
                </c:pt>
                <c:pt idx="116">
                  <c:v>57</c:v>
                </c:pt>
                <c:pt idx="117">
                  <c:v>60</c:v>
                </c:pt>
                <c:pt idx="118">
                  <c:v>53</c:v>
                </c:pt>
                <c:pt idx="119">
                  <c:v>52</c:v>
                </c:pt>
                <c:pt idx="120">
                  <c:v>54</c:v>
                </c:pt>
                <c:pt idx="121">
                  <c:v>51</c:v>
                </c:pt>
                <c:pt idx="122">
                  <c:v>51</c:v>
                </c:pt>
                <c:pt idx="123">
                  <c:v>55</c:v>
                </c:pt>
                <c:pt idx="124">
                  <c:v>52</c:v>
                </c:pt>
                <c:pt idx="125">
                  <c:v>48</c:v>
                </c:pt>
                <c:pt idx="126">
                  <c:v>51</c:v>
                </c:pt>
                <c:pt idx="127">
                  <c:v>49</c:v>
                </c:pt>
                <c:pt idx="128">
                  <c:v>52</c:v>
                </c:pt>
                <c:pt idx="129">
                  <c:v>52</c:v>
                </c:pt>
                <c:pt idx="130">
                  <c:v>47</c:v>
                </c:pt>
                <c:pt idx="131">
                  <c:v>47</c:v>
                </c:pt>
                <c:pt idx="132">
                  <c:v>116</c:v>
                </c:pt>
                <c:pt idx="133">
                  <c:v>93</c:v>
                </c:pt>
                <c:pt idx="134">
                  <c:v>75</c:v>
                </c:pt>
                <c:pt idx="135">
                  <c:v>70</c:v>
                </c:pt>
                <c:pt idx="136">
                  <c:v>69</c:v>
                </c:pt>
                <c:pt idx="137">
                  <c:v>67</c:v>
                </c:pt>
                <c:pt idx="138">
                  <c:v>64</c:v>
                </c:pt>
                <c:pt idx="139">
                  <c:v>58</c:v>
                </c:pt>
                <c:pt idx="140">
                  <c:v>56</c:v>
                </c:pt>
                <c:pt idx="141">
                  <c:v>62</c:v>
                </c:pt>
                <c:pt idx="142">
                  <c:v>61</c:v>
                </c:pt>
                <c:pt idx="143">
                  <c:v>52</c:v>
                </c:pt>
                <c:pt idx="144">
                  <c:v>55</c:v>
                </c:pt>
                <c:pt idx="145">
                  <c:v>51</c:v>
                </c:pt>
                <c:pt idx="146">
                  <c:v>52</c:v>
                </c:pt>
                <c:pt idx="147">
                  <c:v>54</c:v>
                </c:pt>
                <c:pt idx="148">
                  <c:v>54</c:v>
                </c:pt>
                <c:pt idx="149">
                  <c:v>47</c:v>
                </c:pt>
                <c:pt idx="150">
                  <c:v>49</c:v>
                </c:pt>
                <c:pt idx="151">
                  <c:v>49</c:v>
                </c:pt>
                <c:pt idx="152">
                  <c:v>52</c:v>
                </c:pt>
                <c:pt idx="153">
                  <c:v>47</c:v>
                </c:pt>
                <c:pt idx="154">
                  <c:v>49</c:v>
                </c:pt>
                <c:pt idx="155">
                  <c:v>47</c:v>
                </c:pt>
                <c:pt idx="156">
                  <c:v>54</c:v>
                </c:pt>
                <c:pt idx="157">
                  <c:v>43</c:v>
                </c:pt>
                <c:pt idx="158">
                  <c:v>44</c:v>
                </c:pt>
                <c:pt idx="159">
                  <c:v>48</c:v>
                </c:pt>
                <c:pt idx="160">
                  <c:v>45</c:v>
                </c:pt>
                <c:pt idx="161">
                  <c:v>44</c:v>
                </c:pt>
                <c:pt idx="162">
                  <c:v>44</c:v>
                </c:pt>
                <c:pt idx="163">
                  <c:v>46</c:v>
                </c:pt>
                <c:pt idx="164">
                  <c:v>47</c:v>
                </c:pt>
                <c:pt idx="165">
                  <c:v>42</c:v>
                </c:pt>
                <c:pt idx="166">
                  <c:v>47</c:v>
                </c:pt>
                <c:pt idx="167">
                  <c:v>47</c:v>
                </c:pt>
                <c:pt idx="168">
                  <c:v>43</c:v>
                </c:pt>
                <c:pt idx="169">
                  <c:v>41</c:v>
                </c:pt>
                <c:pt idx="170">
                  <c:v>46</c:v>
                </c:pt>
                <c:pt idx="171">
                  <c:v>47</c:v>
                </c:pt>
                <c:pt idx="172">
                  <c:v>44</c:v>
                </c:pt>
                <c:pt idx="173">
                  <c:v>63</c:v>
                </c:pt>
                <c:pt idx="174">
                  <c:v>60</c:v>
                </c:pt>
                <c:pt idx="175">
                  <c:v>55</c:v>
                </c:pt>
                <c:pt idx="176">
                  <c:v>56</c:v>
                </c:pt>
                <c:pt idx="177">
                  <c:v>51</c:v>
                </c:pt>
                <c:pt idx="178">
                  <c:v>52</c:v>
                </c:pt>
                <c:pt idx="179">
                  <c:v>49</c:v>
                </c:pt>
                <c:pt idx="180">
                  <c:v>52</c:v>
                </c:pt>
                <c:pt idx="181">
                  <c:v>48</c:v>
                </c:pt>
                <c:pt idx="182">
                  <c:v>47</c:v>
                </c:pt>
                <c:pt idx="183">
                  <c:v>51</c:v>
                </c:pt>
                <c:pt idx="184">
                  <c:v>46</c:v>
                </c:pt>
                <c:pt idx="185">
                  <c:v>48</c:v>
                </c:pt>
                <c:pt idx="186">
                  <c:v>45</c:v>
                </c:pt>
                <c:pt idx="187">
                  <c:v>43</c:v>
                </c:pt>
                <c:pt idx="188">
                  <c:v>43</c:v>
                </c:pt>
                <c:pt idx="189">
                  <c:v>43</c:v>
                </c:pt>
                <c:pt idx="190">
                  <c:v>43</c:v>
                </c:pt>
                <c:pt idx="191">
                  <c:v>46</c:v>
                </c:pt>
                <c:pt idx="192">
                  <c:v>43</c:v>
                </c:pt>
                <c:pt idx="193">
                  <c:v>43</c:v>
                </c:pt>
                <c:pt idx="194">
                  <c:v>44</c:v>
                </c:pt>
                <c:pt idx="195">
                  <c:v>41</c:v>
                </c:pt>
                <c:pt idx="196">
                  <c:v>46</c:v>
                </c:pt>
                <c:pt idx="197">
                  <c:v>43</c:v>
                </c:pt>
                <c:pt idx="198">
                  <c:v>80</c:v>
                </c:pt>
                <c:pt idx="199">
                  <c:v>75</c:v>
                </c:pt>
                <c:pt idx="200">
                  <c:v>66</c:v>
                </c:pt>
                <c:pt idx="201">
                  <c:v>61</c:v>
                </c:pt>
                <c:pt idx="202">
                  <c:v>59</c:v>
                </c:pt>
                <c:pt idx="203">
                  <c:v>55</c:v>
                </c:pt>
                <c:pt idx="204">
                  <c:v>55</c:v>
                </c:pt>
                <c:pt idx="205">
                  <c:v>53</c:v>
                </c:pt>
                <c:pt idx="206">
                  <c:v>51</c:v>
                </c:pt>
                <c:pt idx="207">
                  <c:v>52</c:v>
                </c:pt>
                <c:pt idx="208">
                  <c:v>49</c:v>
                </c:pt>
                <c:pt idx="209">
                  <c:v>49</c:v>
                </c:pt>
                <c:pt idx="210">
                  <c:v>49</c:v>
                </c:pt>
                <c:pt idx="211">
                  <c:v>47</c:v>
                </c:pt>
                <c:pt idx="212">
                  <c:v>47</c:v>
                </c:pt>
                <c:pt idx="213">
                  <c:v>47</c:v>
                </c:pt>
                <c:pt idx="214">
                  <c:v>51</c:v>
                </c:pt>
                <c:pt idx="215">
                  <c:v>48</c:v>
                </c:pt>
                <c:pt idx="216">
                  <c:v>49</c:v>
                </c:pt>
                <c:pt idx="217">
                  <c:v>48</c:v>
                </c:pt>
                <c:pt idx="218">
                  <c:v>43</c:v>
                </c:pt>
                <c:pt idx="219">
                  <c:v>45</c:v>
                </c:pt>
                <c:pt idx="220">
                  <c:v>44</c:v>
                </c:pt>
                <c:pt idx="221">
                  <c:v>42</c:v>
                </c:pt>
                <c:pt idx="222">
                  <c:v>43</c:v>
                </c:pt>
                <c:pt idx="223">
                  <c:v>44</c:v>
                </c:pt>
                <c:pt idx="224">
                  <c:v>42</c:v>
                </c:pt>
                <c:pt idx="225">
                  <c:v>41</c:v>
                </c:pt>
                <c:pt idx="226">
                  <c:v>41</c:v>
                </c:pt>
                <c:pt idx="227">
                  <c:v>41</c:v>
                </c:pt>
                <c:pt idx="228">
                  <c:v>39</c:v>
                </c:pt>
                <c:pt idx="229">
                  <c:v>40</c:v>
                </c:pt>
                <c:pt idx="230">
                  <c:v>42</c:v>
                </c:pt>
                <c:pt idx="231">
                  <c:v>44</c:v>
                </c:pt>
                <c:pt idx="232">
                  <c:v>42</c:v>
                </c:pt>
                <c:pt idx="233">
                  <c:v>41</c:v>
                </c:pt>
                <c:pt idx="234">
                  <c:v>39</c:v>
                </c:pt>
                <c:pt idx="235">
                  <c:v>41</c:v>
                </c:pt>
                <c:pt idx="236">
                  <c:v>45</c:v>
                </c:pt>
                <c:pt idx="237">
                  <c:v>45</c:v>
                </c:pt>
                <c:pt idx="238">
                  <c:v>39</c:v>
                </c:pt>
                <c:pt idx="239">
                  <c:v>39</c:v>
                </c:pt>
                <c:pt idx="240">
                  <c:v>40</c:v>
                </c:pt>
                <c:pt idx="241">
                  <c:v>38</c:v>
                </c:pt>
                <c:pt idx="242">
                  <c:v>39</c:v>
                </c:pt>
                <c:pt idx="243">
                  <c:v>40</c:v>
                </c:pt>
                <c:pt idx="244">
                  <c:v>41</c:v>
                </c:pt>
                <c:pt idx="245">
                  <c:v>39</c:v>
                </c:pt>
                <c:pt idx="246">
                  <c:v>40</c:v>
                </c:pt>
                <c:pt idx="247">
                  <c:v>39</c:v>
                </c:pt>
                <c:pt idx="248">
                  <c:v>38</c:v>
                </c:pt>
                <c:pt idx="249">
                  <c:v>38</c:v>
                </c:pt>
                <c:pt idx="250">
                  <c:v>38</c:v>
                </c:pt>
                <c:pt idx="251">
                  <c:v>37</c:v>
                </c:pt>
                <c:pt idx="252">
                  <c:v>42</c:v>
                </c:pt>
                <c:pt idx="253">
                  <c:v>37</c:v>
                </c:pt>
                <c:pt idx="254">
                  <c:v>37</c:v>
                </c:pt>
                <c:pt idx="255">
                  <c:v>37</c:v>
                </c:pt>
                <c:pt idx="256">
                  <c:v>40</c:v>
                </c:pt>
                <c:pt idx="257">
                  <c:v>38</c:v>
                </c:pt>
                <c:pt idx="258">
                  <c:v>37</c:v>
                </c:pt>
                <c:pt idx="259">
                  <c:v>37</c:v>
                </c:pt>
                <c:pt idx="260">
                  <c:v>35</c:v>
                </c:pt>
                <c:pt idx="261">
                  <c:v>37</c:v>
                </c:pt>
                <c:pt idx="262">
                  <c:v>42</c:v>
                </c:pt>
                <c:pt idx="263">
                  <c:v>37</c:v>
                </c:pt>
                <c:pt idx="264">
                  <c:v>40</c:v>
                </c:pt>
                <c:pt idx="265">
                  <c:v>35</c:v>
                </c:pt>
                <c:pt idx="266">
                  <c:v>40</c:v>
                </c:pt>
                <c:pt idx="267">
                  <c:v>37</c:v>
                </c:pt>
                <c:pt idx="268">
                  <c:v>37</c:v>
                </c:pt>
                <c:pt idx="269">
                  <c:v>39</c:v>
                </c:pt>
                <c:pt idx="270">
                  <c:v>36</c:v>
                </c:pt>
                <c:pt idx="271">
                  <c:v>36</c:v>
                </c:pt>
                <c:pt idx="272">
                  <c:v>36</c:v>
                </c:pt>
                <c:pt idx="273">
                  <c:v>36</c:v>
                </c:pt>
                <c:pt idx="274">
                  <c:v>37</c:v>
                </c:pt>
                <c:pt idx="275">
                  <c:v>41</c:v>
                </c:pt>
                <c:pt idx="276">
                  <c:v>37</c:v>
                </c:pt>
                <c:pt idx="277">
                  <c:v>38</c:v>
                </c:pt>
                <c:pt idx="278">
                  <c:v>41</c:v>
                </c:pt>
                <c:pt idx="279">
                  <c:v>36</c:v>
                </c:pt>
                <c:pt idx="280">
                  <c:v>37</c:v>
                </c:pt>
                <c:pt idx="281">
                  <c:v>41</c:v>
                </c:pt>
                <c:pt idx="282">
                  <c:v>37</c:v>
                </c:pt>
                <c:pt idx="283">
                  <c:v>35</c:v>
                </c:pt>
                <c:pt idx="284">
                  <c:v>35</c:v>
                </c:pt>
                <c:pt idx="285">
                  <c:v>39</c:v>
                </c:pt>
                <c:pt idx="286">
                  <c:v>39</c:v>
                </c:pt>
                <c:pt idx="287">
                  <c:v>35</c:v>
                </c:pt>
                <c:pt idx="288">
                  <c:v>40</c:v>
                </c:pt>
                <c:pt idx="289">
                  <c:v>35</c:v>
                </c:pt>
                <c:pt idx="290">
                  <c:v>36</c:v>
                </c:pt>
                <c:pt idx="291">
                  <c:v>37</c:v>
                </c:pt>
                <c:pt idx="292">
                  <c:v>35</c:v>
                </c:pt>
                <c:pt idx="293">
                  <c:v>35</c:v>
                </c:pt>
                <c:pt idx="294">
                  <c:v>35</c:v>
                </c:pt>
                <c:pt idx="295">
                  <c:v>35</c:v>
                </c:pt>
                <c:pt idx="296">
                  <c:v>35</c:v>
                </c:pt>
                <c:pt idx="297">
                  <c:v>36</c:v>
                </c:pt>
                <c:pt idx="298">
                  <c:v>36</c:v>
                </c:pt>
                <c:pt idx="299">
                  <c:v>36</c:v>
                </c:pt>
                <c:pt idx="300">
                  <c:v>35</c:v>
                </c:pt>
                <c:pt idx="301">
                  <c:v>40</c:v>
                </c:pt>
                <c:pt idx="302">
                  <c:v>35</c:v>
                </c:pt>
                <c:pt idx="303">
                  <c:v>35</c:v>
                </c:pt>
                <c:pt idx="304">
                  <c:v>35</c:v>
                </c:pt>
                <c:pt idx="305">
                  <c:v>36</c:v>
                </c:pt>
                <c:pt idx="306">
                  <c:v>36</c:v>
                </c:pt>
                <c:pt idx="307">
                  <c:v>37</c:v>
                </c:pt>
                <c:pt idx="308">
                  <c:v>35</c:v>
                </c:pt>
                <c:pt idx="309">
                  <c:v>35</c:v>
                </c:pt>
                <c:pt idx="310">
                  <c:v>36</c:v>
                </c:pt>
                <c:pt idx="311">
                  <c:v>34</c:v>
                </c:pt>
                <c:pt idx="312">
                  <c:v>40</c:v>
                </c:pt>
                <c:pt idx="313">
                  <c:v>35</c:v>
                </c:pt>
                <c:pt idx="314">
                  <c:v>36</c:v>
                </c:pt>
                <c:pt idx="315">
                  <c:v>35</c:v>
                </c:pt>
                <c:pt idx="316">
                  <c:v>35</c:v>
                </c:pt>
                <c:pt idx="317">
                  <c:v>33</c:v>
                </c:pt>
                <c:pt idx="318">
                  <c:v>35</c:v>
                </c:pt>
                <c:pt idx="319">
                  <c:v>34</c:v>
                </c:pt>
                <c:pt idx="320">
                  <c:v>33</c:v>
                </c:pt>
                <c:pt idx="321">
                  <c:v>38</c:v>
                </c:pt>
                <c:pt idx="322">
                  <c:v>35</c:v>
                </c:pt>
                <c:pt idx="323">
                  <c:v>35</c:v>
                </c:pt>
                <c:pt idx="324">
                  <c:v>35</c:v>
                </c:pt>
                <c:pt idx="325">
                  <c:v>31</c:v>
                </c:pt>
                <c:pt idx="326">
                  <c:v>35</c:v>
                </c:pt>
                <c:pt idx="327">
                  <c:v>39</c:v>
                </c:pt>
                <c:pt idx="328">
                  <c:v>36</c:v>
                </c:pt>
                <c:pt idx="329">
                  <c:v>34</c:v>
                </c:pt>
                <c:pt idx="330">
                  <c:v>38</c:v>
                </c:pt>
                <c:pt idx="331">
                  <c:v>38</c:v>
                </c:pt>
                <c:pt idx="332">
                  <c:v>39</c:v>
                </c:pt>
                <c:pt idx="333">
                  <c:v>38</c:v>
                </c:pt>
                <c:pt idx="334">
                  <c:v>33</c:v>
                </c:pt>
                <c:pt idx="335">
                  <c:v>37</c:v>
                </c:pt>
                <c:pt idx="336">
                  <c:v>36</c:v>
                </c:pt>
                <c:pt idx="337">
                  <c:v>34</c:v>
                </c:pt>
                <c:pt idx="338">
                  <c:v>35</c:v>
                </c:pt>
                <c:pt idx="339">
                  <c:v>36</c:v>
                </c:pt>
                <c:pt idx="340">
                  <c:v>35</c:v>
                </c:pt>
                <c:pt idx="341">
                  <c:v>35</c:v>
                </c:pt>
                <c:pt idx="342">
                  <c:v>35</c:v>
                </c:pt>
                <c:pt idx="343">
                  <c:v>38</c:v>
                </c:pt>
                <c:pt idx="344">
                  <c:v>33</c:v>
                </c:pt>
                <c:pt idx="345">
                  <c:v>34</c:v>
                </c:pt>
                <c:pt idx="346">
                  <c:v>33</c:v>
                </c:pt>
                <c:pt idx="347">
                  <c:v>39</c:v>
                </c:pt>
                <c:pt idx="348">
                  <c:v>31</c:v>
                </c:pt>
                <c:pt idx="349">
                  <c:v>34</c:v>
                </c:pt>
                <c:pt idx="350">
                  <c:v>31</c:v>
                </c:pt>
                <c:pt idx="351">
                  <c:v>33</c:v>
                </c:pt>
                <c:pt idx="352">
                  <c:v>31</c:v>
                </c:pt>
                <c:pt idx="353">
                  <c:v>36</c:v>
                </c:pt>
                <c:pt idx="354">
                  <c:v>38</c:v>
                </c:pt>
                <c:pt idx="355">
                  <c:v>31</c:v>
                </c:pt>
                <c:pt idx="356">
                  <c:v>33</c:v>
                </c:pt>
                <c:pt idx="357">
                  <c:v>33</c:v>
                </c:pt>
                <c:pt idx="358">
                  <c:v>33</c:v>
                </c:pt>
                <c:pt idx="359">
                  <c:v>33</c:v>
                </c:pt>
                <c:pt idx="360">
                  <c:v>31</c:v>
                </c:pt>
                <c:pt idx="361">
                  <c:v>38</c:v>
                </c:pt>
                <c:pt idx="362">
                  <c:v>32</c:v>
                </c:pt>
                <c:pt idx="363">
                  <c:v>32</c:v>
                </c:pt>
                <c:pt idx="364">
                  <c:v>32</c:v>
                </c:pt>
                <c:pt idx="365">
                  <c:v>33</c:v>
                </c:pt>
                <c:pt idx="366">
                  <c:v>31</c:v>
                </c:pt>
                <c:pt idx="367">
                  <c:v>33</c:v>
                </c:pt>
                <c:pt idx="368">
                  <c:v>31</c:v>
                </c:pt>
                <c:pt idx="369">
                  <c:v>36</c:v>
                </c:pt>
                <c:pt idx="370">
                  <c:v>31</c:v>
                </c:pt>
                <c:pt idx="371">
                  <c:v>32</c:v>
                </c:pt>
                <c:pt idx="372">
                  <c:v>33</c:v>
                </c:pt>
                <c:pt idx="373">
                  <c:v>32</c:v>
                </c:pt>
                <c:pt idx="374">
                  <c:v>33</c:v>
                </c:pt>
                <c:pt idx="375">
                  <c:v>37</c:v>
                </c:pt>
                <c:pt idx="376">
                  <c:v>33</c:v>
                </c:pt>
                <c:pt idx="377">
                  <c:v>37</c:v>
                </c:pt>
                <c:pt idx="378">
                  <c:v>32</c:v>
                </c:pt>
                <c:pt idx="379">
                  <c:v>32</c:v>
                </c:pt>
                <c:pt idx="380">
                  <c:v>31</c:v>
                </c:pt>
                <c:pt idx="381">
                  <c:v>31</c:v>
                </c:pt>
                <c:pt idx="382">
                  <c:v>31</c:v>
                </c:pt>
                <c:pt idx="383">
                  <c:v>32</c:v>
                </c:pt>
                <c:pt idx="384">
                  <c:v>32</c:v>
                </c:pt>
                <c:pt idx="385">
                  <c:v>31</c:v>
                </c:pt>
                <c:pt idx="386">
                  <c:v>32</c:v>
                </c:pt>
                <c:pt idx="387">
                  <c:v>31</c:v>
                </c:pt>
                <c:pt idx="388">
                  <c:v>31</c:v>
                </c:pt>
                <c:pt idx="389">
                  <c:v>34</c:v>
                </c:pt>
                <c:pt idx="390">
                  <c:v>31</c:v>
                </c:pt>
                <c:pt idx="391">
                  <c:v>31</c:v>
                </c:pt>
                <c:pt idx="392">
                  <c:v>31</c:v>
                </c:pt>
                <c:pt idx="393">
                  <c:v>31</c:v>
                </c:pt>
                <c:pt idx="394">
                  <c:v>31</c:v>
                </c:pt>
                <c:pt idx="395">
                  <c:v>37</c:v>
                </c:pt>
                <c:pt idx="396">
                  <c:v>31</c:v>
                </c:pt>
              </c:numCache>
            </c:numRef>
          </c:val>
          <c:smooth val="0"/>
        </c:ser>
        <c:dLbls>
          <c:showLegendKey val="0"/>
          <c:showVal val="0"/>
          <c:showCatName val="0"/>
          <c:showSerName val="0"/>
          <c:showPercent val="0"/>
          <c:showBubbleSize val="0"/>
        </c:dLbls>
        <c:marker val="1"/>
        <c:smooth val="0"/>
        <c:axId val="300872448"/>
        <c:axId val="300873984"/>
      </c:lineChart>
      <c:catAx>
        <c:axId val="300872448"/>
        <c:scaling>
          <c:orientation val="minMax"/>
        </c:scaling>
        <c:delete val="0"/>
        <c:axPos val="b"/>
        <c:numFmt formatCode="h:mm:ss" sourceLinked="1"/>
        <c:majorTickMark val="out"/>
        <c:minorTickMark val="none"/>
        <c:tickLblPos val="nextTo"/>
        <c:crossAx val="300873984"/>
        <c:crosses val="autoZero"/>
        <c:auto val="1"/>
        <c:lblAlgn val="ctr"/>
        <c:lblOffset val="100"/>
        <c:noMultiLvlLbl val="0"/>
      </c:catAx>
      <c:valAx>
        <c:axId val="300873984"/>
        <c:scaling>
          <c:orientation val="minMax"/>
        </c:scaling>
        <c:delete val="0"/>
        <c:axPos val="l"/>
        <c:majorGridlines/>
        <c:numFmt formatCode="General" sourceLinked="1"/>
        <c:majorTickMark val="out"/>
        <c:minorTickMark val="none"/>
        <c:tickLblPos val="nextTo"/>
        <c:crossAx val="300872448"/>
        <c:crosses val="autoZero"/>
        <c:crossBetween val="between"/>
      </c:valAx>
    </c:plotArea>
    <c:legend>
      <c:legendPos val="r"/>
      <c:overlay val="0"/>
    </c:legend>
    <c:plotVisOnly val="1"/>
    <c:dispBlanksAs val="gap"/>
    <c:showDLblsOverMax val="0"/>
  </c:chart>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CO2 Level</c:v>
          </c:tx>
          <c:marker>
            <c:symbol val="none"/>
          </c:marker>
          <c:cat>
            <c:numRef>
              <c:f>Sheet1!$C$1:$C$782</c:f>
              <c:numCache>
                <c:formatCode>h:mm:ss</c:formatCode>
                <c:ptCount val="782"/>
                <c:pt idx="0">
                  <c:v>2.3148148148148147E-5</c:v>
                </c:pt>
                <c:pt idx="1">
                  <c:v>3.4722222222222222E-5</c:v>
                </c:pt>
                <c:pt idx="2">
                  <c:v>3.4722222222222222E-5</c:v>
                </c:pt>
                <c:pt idx="3">
                  <c:v>4.6296296296296294E-5</c:v>
                </c:pt>
                <c:pt idx="4">
                  <c:v>5.7870370370370366E-5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3.4375E-3</c:v>
                </c:pt>
                <c:pt idx="298">
                  <c:v>3.4490740740740745E-3</c:v>
                </c:pt>
                <c:pt idx="299">
                  <c:v>3.4606481481481485E-3</c:v>
                </c:pt>
                <c:pt idx="300">
                  <c:v>3.472222222222222E-3</c:v>
                </c:pt>
                <c:pt idx="301">
                  <c:v>3.483796296296296E-3</c:v>
                </c:pt>
                <c:pt idx="302">
                  <c:v>3.4953703703703705E-3</c:v>
                </c:pt>
                <c:pt idx="303">
                  <c:v>3.5069444444444445E-3</c:v>
                </c:pt>
                <c:pt idx="304">
                  <c:v>3.5185185185185185E-3</c:v>
                </c:pt>
                <c:pt idx="305">
                  <c:v>3.530092592592592E-3</c:v>
                </c:pt>
                <c:pt idx="306">
                  <c:v>3.5416666666666665E-3</c:v>
                </c:pt>
                <c:pt idx="307">
                  <c:v>3.5532407407407405E-3</c:v>
                </c:pt>
                <c:pt idx="308">
                  <c:v>3.5648148148148154E-3</c:v>
                </c:pt>
                <c:pt idx="309">
                  <c:v>3.5763888888888894E-3</c:v>
                </c:pt>
                <c:pt idx="310">
                  <c:v>3.5879629629629629E-3</c:v>
                </c:pt>
                <c:pt idx="311">
                  <c:v>3.5995370370370369E-3</c:v>
                </c:pt>
                <c:pt idx="312">
                  <c:v>3.6111111111111114E-3</c:v>
                </c:pt>
                <c:pt idx="313">
                  <c:v>3.6226851851851854E-3</c:v>
                </c:pt>
                <c:pt idx="314">
                  <c:v>3.6342592592592594E-3</c:v>
                </c:pt>
                <c:pt idx="315">
                  <c:v>3.645833333333333E-3</c:v>
                </c:pt>
                <c:pt idx="316">
                  <c:v>3.6574074074074074E-3</c:v>
                </c:pt>
                <c:pt idx="317">
                  <c:v>3.6689814814814814E-3</c:v>
                </c:pt>
                <c:pt idx="318">
                  <c:v>3.6805555555555554E-3</c:v>
                </c:pt>
                <c:pt idx="319">
                  <c:v>3.6921296296296298E-3</c:v>
                </c:pt>
                <c:pt idx="320">
                  <c:v>3.7037037037037034E-3</c:v>
                </c:pt>
                <c:pt idx="321">
                  <c:v>3.7152777777777774E-3</c:v>
                </c:pt>
                <c:pt idx="322">
                  <c:v>3.7268518518518514E-3</c:v>
                </c:pt>
                <c:pt idx="323">
                  <c:v>3.7384259259259263E-3</c:v>
                </c:pt>
                <c:pt idx="324">
                  <c:v>3.7500000000000003E-3</c:v>
                </c:pt>
                <c:pt idx="325">
                  <c:v>3.7615740740740739E-3</c:v>
                </c:pt>
                <c:pt idx="326">
                  <c:v>3.7731481481481483E-3</c:v>
                </c:pt>
                <c:pt idx="327">
                  <c:v>3.7847222222222223E-3</c:v>
                </c:pt>
                <c:pt idx="328">
                  <c:v>3.7962962962962963E-3</c:v>
                </c:pt>
                <c:pt idx="329">
                  <c:v>3.8078703703703707E-3</c:v>
                </c:pt>
                <c:pt idx="330">
                  <c:v>3.8194444444444443E-3</c:v>
                </c:pt>
                <c:pt idx="331">
                  <c:v>3.8310185185185183E-3</c:v>
                </c:pt>
                <c:pt idx="332">
                  <c:v>3.8425925925925923E-3</c:v>
                </c:pt>
                <c:pt idx="333">
                  <c:v>3.8541666666666668E-3</c:v>
                </c:pt>
                <c:pt idx="334">
                  <c:v>3.8657407407407408E-3</c:v>
                </c:pt>
                <c:pt idx="335">
                  <c:v>3.8773148148148143E-3</c:v>
                </c:pt>
                <c:pt idx="336">
                  <c:v>3.8888888888888883E-3</c:v>
                </c:pt>
                <c:pt idx="337">
                  <c:v>3.9004629629629632E-3</c:v>
                </c:pt>
                <c:pt idx="338">
                  <c:v>3.9120370370370368E-3</c:v>
                </c:pt>
                <c:pt idx="339">
                  <c:v>3.9236111111111112E-3</c:v>
                </c:pt>
                <c:pt idx="340">
                  <c:v>3.9351851851851857E-3</c:v>
                </c:pt>
                <c:pt idx="341">
                  <c:v>3.9467592592592592E-3</c:v>
                </c:pt>
                <c:pt idx="342">
                  <c:v>3.9583333333333337E-3</c:v>
                </c:pt>
                <c:pt idx="343">
                  <c:v>3.9699074074074072E-3</c:v>
                </c:pt>
                <c:pt idx="344">
                  <c:v>3.9814814814814817E-3</c:v>
                </c:pt>
                <c:pt idx="345">
                  <c:v>3.9930555555555561E-3</c:v>
                </c:pt>
                <c:pt idx="346">
                  <c:v>4.0046296296296297E-3</c:v>
                </c:pt>
                <c:pt idx="347">
                  <c:v>4.0162037037037033E-3</c:v>
                </c:pt>
                <c:pt idx="348">
                  <c:v>4.0277777777777777E-3</c:v>
                </c:pt>
                <c:pt idx="349">
                  <c:v>4.0393518518518521E-3</c:v>
                </c:pt>
                <c:pt idx="350">
                  <c:v>4.0509259259259257E-3</c:v>
                </c:pt>
                <c:pt idx="351">
                  <c:v>4.0624999999999993E-3</c:v>
                </c:pt>
                <c:pt idx="352">
                  <c:v>4.0740740740740746E-3</c:v>
                </c:pt>
                <c:pt idx="353">
                  <c:v>4.0856481481481481E-3</c:v>
                </c:pt>
                <c:pt idx="354">
                  <c:v>4.0972222222222226E-3</c:v>
                </c:pt>
                <c:pt idx="355">
                  <c:v>4.108796296296297E-3</c:v>
                </c:pt>
                <c:pt idx="356">
                  <c:v>4.1203703703703706E-3</c:v>
                </c:pt>
                <c:pt idx="357">
                  <c:v>4.1319444444444442E-3</c:v>
                </c:pt>
                <c:pt idx="358">
                  <c:v>4.1435185185185186E-3</c:v>
                </c:pt>
                <c:pt idx="359">
                  <c:v>4.155092592592593E-3</c:v>
                </c:pt>
                <c:pt idx="360">
                  <c:v>4.1666666666666666E-3</c:v>
                </c:pt>
                <c:pt idx="361">
                  <c:v>4.1782407407407402E-3</c:v>
                </c:pt>
                <c:pt idx="362">
                  <c:v>4.1898148148148146E-3</c:v>
                </c:pt>
                <c:pt idx="363">
                  <c:v>4.2013888888888891E-3</c:v>
                </c:pt>
                <c:pt idx="364">
                  <c:v>4.2129629629629626E-3</c:v>
                </c:pt>
                <c:pt idx="365">
                  <c:v>4.2245370370370371E-3</c:v>
                </c:pt>
                <c:pt idx="366">
                  <c:v>4.2361111111111106E-3</c:v>
                </c:pt>
                <c:pt idx="367">
                  <c:v>4.2476851851851851E-3</c:v>
                </c:pt>
                <c:pt idx="368">
                  <c:v>4.2592592592592595E-3</c:v>
                </c:pt>
                <c:pt idx="369">
                  <c:v>4.2708333333333339E-3</c:v>
                </c:pt>
                <c:pt idx="370">
                  <c:v>4.2824074074074075E-3</c:v>
                </c:pt>
                <c:pt idx="371">
                  <c:v>4.2939814814814811E-3</c:v>
                </c:pt>
                <c:pt idx="372">
                  <c:v>4.3055555555555555E-3</c:v>
                </c:pt>
                <c:pt idx="373">
                  <c:v>4.31712962962963E-3</c:v>
                </c:pt>
                <c:pt idx="374">
                  <c:v>4.3287037037037035E-3</c:v>
                </c:pt>
                <c:pt idx="375">
                  <c:v>4.340277777777778E-3</c:v>
                </c:pt>
                <c:pt idx="376">
                  <c:v>4.3518518518518515E-3</c:v>
                </c:pt>
                <c:pt idx="377">
                  <c:v>4.363425925925926E-3</c:v>
                </c:pt>
                <c:pt idx="378">
                  <c:v>4.3749999999999995E-3</c:v>
                </c:pt>
                <c:pt idx="379">
                  <c:v>4.386574074074074E-3</c:v>
                </c:pt>
                <c:pt idx="380">
                  <c:v>4.3981481481481484E-3</c:v>
                </c:pt>
                <c:pt idx="381">
                  <c:v>4.409722222222222E-3</c:v>
                </c:pt>
                <c:pt idx="382">
                  <c:v>4.4212962962962956E-3</c:v>
                </c:pt>
                <c:pt idx="383">
                  <c:v>4.4328703703703709E-3</c:v>
                </c:pt>
                <c:pt idx="384">
                  <c:v>4.4444444444444444E-3</c:v>
                </c:pt>
                <c:pt idx="385">
                  <c:v>4.4560185185185189E-3</c:v>
                </c:pt>
                <c:pt idx="386">
                  <c:v>4.4675925925925933E-3</c:v>
                </c:pt>
                <c:pt idx="387">
                  <c:v>4.4791666666666669E-3</c:v>
                </c:pt>
                <c:pt idx="388">
                  <c:v>4.4907407407407405E-3</c:v>
                </c:pt>
                <c:pt idx="389">
                  <c:v>4.5023148148148149E-3</c:v>
                </c:pt>
                <c:pt idx="390">
                  <c:v>4.5138888888888893E-3</c:v>
                </c:pt>
                <c:pt idx="391">
                  <c:v>4.5254629629629629E-3</c:v>
                </c:pt>
                <c:pt idx="392">
                  <c:v>4.5370370370370365E-3</c:v>
                </c:pt>
                <c:pt idx="393">
                  <c:v>4.5486111111111109E-3</c:v>
                </c:pt>
                <c:pt idx="394">
                  <c:v>4.5601851851851853E-3</c:v>
                </c:pt>
                <c:pt idx="395">
                  <c:v>4.5717592592592589E-3</c:v>
                </c:pt>
                <c:pt idx="396">
                  <c:v>4.5833333333333334E-3</c:v>
                </c:pt>
                <c:pt idx="397">
                  <c:v>4.5949074074074078E-3</c:v>
                </c:pt>
                <c:pt idx="398">
                  <c:v>4.6064814814814814E-3</c:v>
                </c:pt>
                <c:pt idx="399">
                  <c:v>4.6180555555555558E-3</c:v>
                </c:pt>
                <c:pt idx="400">
                  <c:v>4.6296296296296302E-3</c:v>
                </c:pt>
                <c:pt idx="401">
                  <c:v>4.6412037037037038E-3</c:v>
                </c:pt>
                <c:pt idx="402">
                  <c:v>4.6527777777777774E-3</c:v>
                </c:pt>
                <c:pt idx="403">
                  <c:v>4.6643518518518518E-3</c:v>
                </c:pt>
                <c:pt idx="404">
                  <c:v>4.6759259259259263E-3</c:v>
                </c:pt>
                <c:pt idx="405">
                  <c:v>4.6874999999999998E-3</c:v>
                </c:pt>
                <c:pt idx="406">
                  <c:v>4.6990740740740743E-3</c:v>
                </c:pt>
                <c:pt idx="407">
                  <c:v>4.7106481481481478E-3</c:v>
                </c:pt>
                <c:pt idx="408">
                  <c:v>4.7222222222222223E-3</c:v>
                </c:pt>
                <c:pt idx="409">
                  <c:v>4.7337962962962958E-3</c:v>
                </c:pt>
                <c:pt idx="410">
                  <c:v>4.7453703703703703E-3</c:v>
                </c:pt>
                <c:pt idx="411">
                  <c:v>4.7569444444444447E-3</c:v>
                </c:pt>
                <c:pt idx="412">
                  <c:v>4.7685185185185183E-3</c:v>
                </c:pt>
                <c:pt idx="413">
                  <c:v>4.7800925925925919E-3</c:v>
                </c:pt>
                <c:pt idx="414">
                  <c:v>4.7916666666666672E-3</c:v>
                </c:pt>
                <c:pt idx="415">
                  <c:v>4.8032407407407407E-3</c:v>
                </c:pt>
                <c:pt idx="416">
                  <c:v>4.8148148148148152E-3</c:v>
                </c:pt>
                <c:pt idx="417">
                  <c:v>4.8263888888888887E-3</c:v>
                </c:pt>
                <c:pt idx="418">
                  <c:v>4.8379629629629632E-3</c:v>
                </c:pt>
                <c:pt idx="419">
                  <c:v>4.8495370370370368E-3</c:v>
                </c:pt>
                <c:pt idx="420">
                  <c:v>4.8611111111111112E-3</c:v>
                </c:pt>
                <c:pt idx="421">
                  <c:v>4.8726851851851856E-3</c:v>
                </c:pt>
                <c:pt idx="422">
                  <c:v>4.8842592592592592E-3</c:v>
                </c:pt>
                <c:pt idx="423">
                  <c:v>4.8958333333333328E-3</c:v>
                </c:pt>
                <c:pt idx="424">
                  <c:v>4.9074074074074072E-3</c:v>
                </c:pt>
                <c:pt idx="425">
                  <c:v>4.9189814814814816E-3</c:v>
                </c:pt>
                <c:pt idx="426">
                  <c:v>4.9305555555555552E-3</c:v>
                </c:pt>
                <c:pt idx="427">
                  <c:v>4.9421296296296288E-3</c:v>
                </c:pt>
                <c:pt idx="428">
                  <c:v>4.9537037037037041E-3</c:v>
                </c:pt>
                <c:pt idx="429">
                  <c:v>4.9652777777777777E-3</c:v>
                </c:pt>
                <c:pt idx="430">
                  <c:v>4.9768518518518521E-3</c:v>
                </c:pt>
                <c:pt idx="431">
                  <c:v>4.9884259259259265E-3</c:v>
                </c:pt>
                <c:pt idx="432">
                  <c:v>5.0000000000000001E-3</c:v>
                </c:pt>
                <c:pt idx="433">
                  <c:v>5.0115740740740737E-3</c:v>
                </c:pt>
                <c:pt idx="434">
                  <c:v>5.0231481481481481E-3</c:v>
                </c:pt>
                <c:pt idx="435">
                  <c:v>5.0347222222222225E-3</c:v>
                </c:pt>
                <c:pt idx="436">
                  <c:v>5.0462962962962961E-3</c:v>
                </c:pt>
                <c:pt idx="437">
                  <c:v>5.0578703703703706E-3</c:v>
                </c:pt>
                <c:pt idx="438">
                  <c:v>5.0694444444444441E-3</c:v>
                </c:pt>
                <c:pt idx="439">
                  <c:v>5.0810185185185186E-3</c:v>
                </c:pt>
                <c:pt idx="440">
                  <c:v>5.0925925925925921E-3</c:v>
                </c:pt>
                <c:pt idx="441">
                  <c:v>5.1041666666666666E-3</c:v>
                </c:pt>
                <c:pt idx="442">
                  <c:v>5.115740740740741E-3</c:v>
                </c:pt>
                <c:pt idx="443">
                  <c:v>5.1273148148148146E-3</c:v>
                </c:pt>
                <c:pt idx="444">
                  <c:v>5.138888888888889E-3</c:v>
                </c:pt>
                <c:pt idx="445">
                  <c:v>5.1504629629629635E-3</c:v>
                </c:pt>
                <c:pt idx="446">
                  <c:v>5.162037037037037E-3</c:v>
                </c:pt>
                <c:pt idx="447">
                  <c:v>5.1736111111111115E-3</c:v>
                </c:pt>
                <c:pt idx="448">
                  <c:v>5.185185185185185E-3</c:v>
                </c:pt>
                <c:pt idx="449">
                  <c:v>5.1967592592592595E-3</c:v>
                </c:pt>
                <c:pt idx="450">
                  <c:v>5.208333333333333E-3</c:v>
                </c:pt>
                <c:pt idx="451">
                  <c:v>5.2199074074074066E-3</c:v>
                </c:pt>
                <c:pt idx="452">
                  <c:v>5.2314814814814819E-3</c:v>
                </c:pt>
                <c:pt idx="453">
                  <c:v>5.2430555555555555E-3</c:v>
                </c:pt>
                <c:pt idx="454">
                  <c:v>5.2546296296296299E-3</c:v>
                </c:pt>
                <c:pt idx="455">
                  <c:v>5.2662037037037035E-3</c:v>
                </c:pt>
                <c:pt idx="456">
                  <c:v>5.2777777777777771E-3</c:v>
                </c:pt>
                <c:pt idx="457">
                  <c:v>5.2893518518518515E-3</c:v>
                </c:pt>
                <c:pt idx="458">
                  <c:v>5.3009259259259251E-3</c:v>
                </c:pt>
                <c:pt idx="459">
                  <c:v>5.3125000000000004E-3</c:v>
                </c:pt>
                <c:pt idx="460">
                  <c:v>5.3240740740740748E-3</c:v>
                </c:pt>
                <c:pt idx="461">
                  <c:v>5.3356481481481484E-3</c:v>
                </c:pt>
                <c:pt idx="462">
                  <c:v>5.347222222222222E-3</c:v>
                </c:pt>
                <c:pt idx="463">
                  <c:v>5.3587962962962964E-3</c:v>
                </c:pt>
                <c:pt idx="464">
                  <c:v>5.37037037037037E-3</c:v>
                </c:pt>
                <c:pt idx="465">
                  <c:v>5.3819444444444453E-3</c:v>
                </c:pt>
                <c:pt idx="466">
                  <c:v>5.3935185185185188E-3</c:v>
                </c:pt>
                <c:pt idx="467">
                  <c:v>5.4050925925925924E-3</c:v>
                </c:pt>
                <c:pt idx="468">
                  <c:v>5.4166666666666669E-3</c:v>
                </c:pt>
                <c:pt idx="469">
                  <c:v>5.4282407407407404E-3</c:v>
                </c:pt>
                <c:pt idx="470">
                  <c:v>5.4398148148148149E-3</c:v>
                </c:pt>
                <c:pt idx="471">
                  <c:v>5.4513888888888884E-3</c:v>
                </c:pt>
                <c:pt idx="472">
                  <c:v>5.4629629629629637E-3</c:v>
                </c:pt>
                <c:pt idx="473">
                  <c:v>5.4745370370370373E-3</c:v>
                </c:pt>
                <c:pt idx="474">
                  <c:v>5.4861111111111117E-3</c:v>
                </c:pt>
                <c:pt idx="475">
                  <c:v>5.4976851851851853E-3</c:v>
                </c:pt>
                <c:pt idx="476">
                  <c:v>5.5092592592592589E-3</c:v>
                </c:pt>
                <c:pt idx="477">
                  <c:v>5.5208333333333333E-3</c:v>
                </c:pt>
                <c:pt idx="478">
                  <c:v>5.5324074074074069E-3</c:v>
                </c:pt>
                <c:pt idx="479">
                  <c:v>5.5439814814814822E-3</c:v>
                </c:pt>
                <c:pt idx="480">
                  <c:v>5.5555555555555558E-3</c:v>
                </c:pt>
                <c:pt idx="481">
                  <c:v>5.5671296296296302E-3</c:v>
                </c:pt>
                <c:pt idx="482">
                  <c:v>5.5787037037037038E-3</c:v>
                </c:pt>
                <c:pt idx="483">
                  <c:v>5.5902777777777782E-3</c:v>
                </c:pt>
                <c:pt idx="484">
                  <c:v>5.6018518518518518E-3</c:v>
                </c:pt>
                <c:pt idx="485">
                  <c:v>5.6134259259259271E-3</c:v>
                </c:pt>
                <c:pt idx="486">
                  <c:v>5.6249999999999989E-3</c:v>
                </c:pt>
                <c:pt idx="487">
                  <c:v>5.6365740740740742E-3</c:v>
                </c:pt>
                <c:pt idx="488">
                  <c:v>5.6481481481481478E-3</c:v>
                </c:pt>
                <c:pt idx="489">
                  <c:v>5.6597222222222222E-3</c:v>
                </c:pt>
                <c:pt idx="490">
                  <c:v>5.6712962962962958E-3</c:v>
                </c:pt>
                <c:pt idx="491">
                  <c:v>5.6828703703703702E-3</c:v>
                </c:pt>
                <c:pt idx="492">
                  <c:v>5.6944444444444438E-3</c:v>
                </c:pt>
                <c:pt idx="493">
                  <c:v>5.7060185185185191E-3</c:v>
                </c:pt>
                <c:pt idx="494">
                  <c:v>5.7175925925925927E-3</c:v>
                </c:pt>
                <c:pt idx="495">
                  <c:v>5.7291666666666671E-3</c:v>
                </c:pt>
                <c:pt idx="496">
                  <c:v>5.7407407407407416E-3</c:v>
                </c:pt>
                <c:pt idx="497">
                  <c:v>5.7523148148148143E-3</c:v>
                </c:pt>
                <c:pt idx="498">
                  <c:v>5.7638888888888887E-3</c:v>
                </c:pt>
                <c:pt idx="499">
                  <c:v>5.7754629629629623E-3</c:v>
                </c:pt>
                <c:pt idx="500">
                  <c:v>5.7870370370370376E-3</c:v>
                </c:pt>
                <c:pt idx="501">
                  <c:v>5.7986111111111112E-3</c:v>
                </c:pt>
                <c:pt idx="502">
                  <c:v>5.8101851851851856E-3</c:v>
                </c:pt>
                <c:pt idx="503">
                  <c:v>5.8217592592592592E-3</c:v>
                </c:pt>
                <c:pt idx="504">
                  <c:v>5.8333333333333336E-3</c:v>
                </c:pt>
                <c:pt idx="505">
                  <c:v>5.8449074074074072E-3</c:v>
                </c:pt>
                <c:pt idx="506">
                  <c:v>5.8564814814814825E-3</c:v>
                </c:pt>
                <c:pt idx="507">
                  <c:v>5.8680555555555543E-3</c:v>
                </c:pt>
                <c:pt idx="508">
                  <c:v>5.8796296296296296E-3</c:v>
                </c:pt>
                <c:pt idx="509">
                  <c:v>5.8912037037037032E-3</c:v>
                </c:pt>
                <c:pt idx="510">
                  <c:v>5.9027777777777776E-3</c:v>
                </c:pt>
                <c:pt idx="511">
                  <c:v>5.9143518518518521E-3</c:v>
                </c:pt>
                <c:pt idx="512">
                  <c:v>5.9259259259259256E-3</c:v>
                </c:pt>
                <c:pt idx="513">
                  <c:v>5.9375000000000009E-3</c:v>
                </c:pt>
                <c:pt idx="514">
                  <c:v>5.9490740740740745E-3</c:v>
                </c:pt>
                <c:pt idx="515">
                  <c:v>5.9606481481481489E-3</c:v>
                </c:pt>
                <c:pt idx="516">
                  <c:v>5.9722222222222225E-3</c:v>
                </c:pt>
                <c:pt idx="517">
                  <c:v>5.9837962962962961E-3</c:v>
                </c:pt>
                <c:pt idx="518">
                  <c:v>5.9953703703703697E-3</c:v>
                </c:pt>
                <c:pt idx="519">
                  <c:v>6.0069444444444441E-3</c:v>
                </c:pt>
                <c:pt idx="520">
                  <c:v>6.0185185185185177E-3</c:v>
                </c:pt>
                <c:pt idx="521">
                  <c:v>6.030092592592593E-3</c:v>
                </c:pt>
                <c:pt idx="522">
                  <c:v>6.0416666666666665E-3</c:v>
                </c:pt>
                <c:pt idx="523">
                  <c:v>6.053240740740741E-3</c:v>
                </c:pt>
                <c:pt idx="524">
                  <c:v>6.0648148148148145E-3</c:v>
                </c:pt>
                <c:pt idx="525">
                  <c:v>6.076388888888889E-3</c:v>
                </c:pt>
                <c:pt idx="526">
                  <c:v>6.0879629629629643E-3</c:v>
                </c:pt>
                <c:pt idx="527">
                  <c:v>6.0995370370370361E-3</c:v>
                </c:pt>
                <c:pt idx="528">
                  <c:v>6.1111111111111114E-3</c:v>
                </c:pt>
                <c:pt idx="529">
                  <c:v>6.122685185185185E-3</c:v>
                </c:pt>
                <c:pt idx="530">
                  <c:v>6.1342592592592594E-3</c:v>
                </c:pt>
                <c:pt idx="531">
                  <c:v>6.145833333333333E-3</c:v>
                </c:pt>
                <c:pt idx="532">
                  <c:v>6.1574074074074074E-3</c:v>
                </c:pt>
                <c:pt idx="533">
                  <c:v>6.168981481481481E-3</c:v>
                </c:pt>
                <c:pt idx="534">
                  <c:v>6.1805555555555563E-3</c:v>
                </c:pt>
                <c:pt idx="535">
                  <c:v>6.1921296296296299E-3</c:v>
                </c:pt>
                <c:pt idx="536">
                  <c:v>6.2037037037037043E-3</c:v>
                </c:pt>
                <c:pt idx="537">
                  <c:v>6.215277777777777E-3</c:v>
                </c:pt>
                <c:pt idx="538">
                  <c:v>6.2268518518518515E-3</c:v>
                </c:pt>
                <c:pt idx="539">
                  <c:v>6.238425925925925E-3</c:v>
                </c:pt>
                <c:pt idx="540">
                  <c:v>6.2499999999999995E-3</c:v>
                </c:pt>
                <c:pt idx="541">
                  <c:v>6.2615740740740748E-3</c:v>
                </c:pt>
                <c:pt idx="542">
                  <c:v>6.2731481481481484E-3</c:v>
                </c:pt>
                <c:pt idx="543">
                  <c:v>6.2847222222222228E-3</c:v>
                </c:pt>
                <c:pt idx="544">
                  <c:v>6.2962962962962964E-3</c:v>
                </c:pt>
                <c:pt idx="545">
                  <c:v>6.3078703703703708E-3</c:v>
                </c:pt>
                <c:pt idx="546">
                  <c:v>6.3194444444444444E-3</c:v>
                </c:pt>
                <c:pt idx="547">
                  <c:v>6.3310185185185197E-3</c:v>
                </c:pt>
                <c:pt idx="548">
                  <c:v>6.3425925925925915E-3</c:v>
                </c:pt>
                <c:pt idx="549">
                  <c:v>6.3541666666666668E-3</c:v>
                </c:pt>
                <c:pt idx="550">
                  <c:v>6.3657407407407404E-3</c:v>
                </c:pt>
                <c:pt idx="551">
                  <c:v>6.3773148148148148E-3</c:v>
                </c:pt>
                <c:pt idx="552">
                  <c:v>6.3888888888888884E-3</c:v>
                </c:pt>
                <c:pt idx="553">
                  <c:v>6.4004629629629628E-3</c:v>
                </c:pt>
                <c:pt idx="554">
                  <c:v>6.4120370370370364E-3</c:v>
                </c:pt>
                <c:pt idx="555">
                  <c:v>6.4236111111111117E-3</c:v>
                </c:pt>
                <c:pt idx="556">
                  <c:v>6.4351851851851861E-3</c:v>
                </c:pt>
                <c:pt idx="557">
                  <c:v>6.4467592592592597E-3</c:v>
                </c:pt>
                <c:pt idx="558">
                  <c:v>6.4583333333333333E-3</c:v>
                </c:pt>
                <c:pt idx="559">
                  <c:v>6.4699074074074069E-3</c:v>
                </c:pt>
                <c:pt idx="560">
                  <c:v>6.4814814814814813E-3</c:v>
                </c:pt>
                <c:pt idx="561">
                  <c:v>6.4930555555555549E-3</c:v>
                </c:pt>
                <c:pt idx="562">
                  <c:v>6.5046296296296302E-3</c:v>
                </c:pt>
                <c:pt idx="563">
                  <c:v>6.5162037037037037E-3</c:v>
                </c:pt>
                <c:pt idx="564">
                  <c:v>6.5277777777777782E-3</c:v>
                </c:pt>
                <c:pt idx="565">
                  <c:v>6.5393518518518517E-3</c:v>
                </c:pt>
                <c:pt idx="566">
                  <c:v>6.5509259259259262E-3</c:v>
                </c:pt>
                <c:pt idx="567">
                  <c:v>6.5624999999999998E-3</c:v>
                </c:pt>
                <c:pt idx="568">
                  <c:v>6.5740740740740733E-3</c:v>
                </c:pt>
                <c:pt idx="569">
                  <c:v>6.5856481481481469E-3</c:v>
                </c:pt>
                <c:pt idx="570">
                  <c:v>6.5972222222222222E-3</c:v>
                </c:pt>
                <c:pt idx="571">
                  <c:v>6.6087962962962966E-3</c:v>
                </c:pt>
                <c:pt idx="572">
                  <c:v>6.6203703703703702E-3</c:v>
                </c:pt>
                <c:pt idx="573">
                  <c:v>6.6319444444444446E-3</c:v>
                </c:pt>
                <c:pt idx="574">
                  <c:v>6.6319444444444446E-3</c:v>
                </c:pt>
                <c:pt idx="575">
                  <c:v>6.6435185185185182E-3</c:v>
                </c:pt>
                <c:pt idx="576">
                  <c:v>6.6550925925925935E-3</c:v>
                </c:pt>
                <c:pt idx="577">
                  <c:v>6.6666666666666671E-3</c:v>
                </c:pt>
                <c:pt idx="578">
                  <c:v>6.6782407407407415E-3</c:v>
                </c:pt>
                <c:pt idx="579">
                  <c:v>6.6898148148148142E-3</c:v>
                </c:pt>
                <c:pt idx="580">
                  <c:v>6.7013888888888887E-3</c:v>
                </c:pt>
                <c:pt idx="581">
                  <c:v>6.7129629629629622E-3</c:v>
                </c:pt>
                <c:pt idx="582">
                  <c:v>6.7245370370370367E-3</c:v>
                </c:pt>
                <c:pt idx="583">
                  <c:v>6.7361111111111103E-3</c:v>
                </c:pt>
                <c:pt idx="584">
                  <c:v>6.7476851851851856E-3</c:v>
                </c:pt>
                <c:pt idx="585">
                  <c:v>6.7592592592592591E-3</c:v>
                </c:pt>
                <c:pt idx="586">
                  <c:v>6.7708333333333336E-3</c:v>
                </c:pt>
                <c:pt idx="587">
                  <c:v>6.782407407407408E-3</c:v>
                </c:pt>
                <c:pt idx="588">
                  <c:v>6.7939814814814816E-3</c:v>
                </c:pt>
                <c:pt idx="589">
                  <c:v>6.8055555555555569E-3</c:v>
                </c:pt>
                <c:pt idx="590">
                  <c:v>6.8171296296296287E-3</c:v>
                </c:pt>
                <c:pt idx="591">
                  <c:v>6.828703703703704E-3</c:v>
                </c:pt>
                <c:pt idx="592">
                  <c:v>6.8402777777777776E-3</c:v>
                </c:pt>
                <c:pt idx="593">
                  <c:v>6.851851851851852E-3</c:v>
                </c:pt>
                <c:pt idx="594">
                  <c:v>6.8634259259259256E-3</c:v>
                </c:pt>
                <c:pt idx="595">
                  <c:v>6.875E-3</c:v>
                </c:pt>
                <c:pt idx="596">
                  <c:v>6.8865740740740736E-3</c:v>
                </c:pt>
                <c:pt idx="597">
                  <c:v>6.8981481481481489E-3</c:v>
                </c:pt>
                <c:pt idx="598">
                  <c:v>6.9097222222222225E-3</c:v>
                </c:pt>
                <c:pt idx="599">
                  <c:v>6.9212962962962969E-3</c:v>
                </c:pt>
                <c:pt idx="600">
                  <c:v>6.9328703703703696E-3</c:v>
                </c:pt>
                <c:pt idx="601">
                  <c:v>6.9444444444444441E-3</c:v>
                </c:pt>
                <c:pt idx="602">
                  <c:v>6.9560185185185185E-3</c:v>
                </c:pt>
                <c:pt idx="603">
                  <c:v>6.9675925925925921E-3</c:v>
                </c:pt>
                <c:pt idx="604">
                  <c:v>6.9791666666666674E-3</c:v>
                </c:pt>
                <c:pt idx="605">
                  <c:v>6.9907407407407409E-3</c:v>
                </c:pt>
                <c:pt idx="606">
                  <c:v>7.0023148148148154E-3</c:v>
                </c:pt>
                <c:pt idx="607">
                  <c:v>7.013888888888889E-3</c:v>
                </c:pt>
                <c:pt idx="608">
                  <c:v>7.0254629629629634E-3</c:v>
                </c:pt>
                <c:pt idx="609">
                  <c:v>7.037037037037037E-3</c:v>
                </c:pt>
                <c:pt idx="610">
                  <c:v>7.0486111111111105E-3</c:v>
                </c:pt>
                <c:pt idx="611">
                  <c:v>7.0601851851851841E-3</c:v>
                </c:pt>
                <c:pt idx="612">
                  <c:v>7.0717592592592594E-3</c:v>
                </c:pt>
                <c:pt idx="613">
                  <c:v>7.083333333333333E-3</c:v>
                </c:pt>
                <c:pt idx="614">
                  <c:v>7.0949074074074074E-3</c:v>
                </c:pt>
                <c:pt idx="615">
                  <c:v>7.106481481481481E-3</c:v>
                </c:pt>
                <c:pt idx="616">
                  <c:v>7.1180555555555554E-3</c:v>
                </c:pt>
                <c:pt idx="617">
                  <c:v>7.1296296296296307E-3</c:v>
                </c:pt>
                <c:pt idx="618">
                  <c:v>7.1412037037037043E-3</c:v>
                </c:pt>
                <c:pt idx="619">
                  <c:v>7.1527777777777787E-3</c:v>
                </c:pt>
                <c:pt idx="620">
                  <c:v>7.1643518518518514E-3</c:v>
                </c:pt>
                <c:pt idx="621">
                  <c:v>7.1759259259259259E-3</c:v>
                </c:pt>
                <c:pt idx="622">
                  <c:v>7.1874999999999994E-3</c:v>
                </c:pt>
                <c:pt idx="623">
                  <c:v>7.1990740740740739E-3</c:v>
                </c:pt>
                <c:pt idx="624">
                  <c:v>7.2106481481481475E-3</c:v>
                </c:pt>
                <c:pt idx="625">
                  <c:v>7.2222222222222228E-3</c:v>
                </c:pt>
                <c:pt idx="626">
                  <c:v>7.2337962962962963E-3</c:v>
                </c:pt>
                <c:pt idx="627">
                  <c:v>7.2453703703703708E-3</c:v>
                </c:pt>
                <c:pt idx="628">
                  <c:v>7.2569444444444443E-3</c:v>
                </c:pt>
                <c:pt idx="629">
                  <c:v>7.2685185185185188E-3</c:v>
                </c:pt>
                <c:pt idx="630">
                  <c:v>7.2800925925925915E-3</c:v>
                </c:pt>
                <c:pt idx="631">
                  <c:v>7.2916666666666659E-3</c:v>
                </c:pt>
                <c:pt idx="632">
                  <c:v>7.3032407407407412E-3</c:v>
                </c:pt>
                <c:pt idx="633">
                  <c:v>7.3148148148148148E-3</c:v>
                </c:pt>
                <c:pt idx="634">
                  <c:v>7.3263888888888892E-3</c:v>
                </c:pt>
                <c:pt idx="635">
                  <c:v>7.3379629629629628E-3</c:v>
                </c:pt>
                <c:pt idx="636">
                  <c:v>7.3495370370370372E-3</c:v>
                </c:pt>
                <c:pt idx="637">
                  <c:v>7.3611111111111108E-3</c:v>
                </c:pt>
                <c:pt idx="638">
                  <c:v>7.3726851851851861E-3</c:v>
                </c:pt>
                <c:pt idx="639">
                  <c:v>7.3842592592592597E-3</c:v>
                </c:pt>
                <c:pt idx="640">
                  <c:v>7.3958333333333341E-3</c:v>
                </c:pt>
                <c:pt idx="641">
                  <c:v>7.4074074074074068E-3</c:v>
                </c:pt>
                <c:pt idx="642">
                  <c:v>7.4189814814814813E-3</c:v>
                </c:pt>
                <c:pt idx="643">
                  <c:v>7.4305555555555548E-3</c:v>
                </c:pt>
                <c:pt idx="644">
                  <c:v>7.4421296296296293E-3</c:v>
                </c:pt>
                <c:pt idx="645">
                  <c:v>7.4537037037037028E-3</c:v>
                </c:pt>
                <c:pt idx="646">
                  <c:v>7.4652777777777781E-3</c:v>
                </c:pt>
                <c:pt idx="647">
                  <c:v>7.4768518518518526E-3</c:v>
                </c:pt>
                <c:pt idx="648">
                  <c:v>7.4884259259259262E-3</c:v>
                </c:pt>
                <c:pt idx="649">
                  <c:v>7.5000000000000006E-3</c:v>
                </c:pt>
                <c:pt idx="650">
                  <c:v>7.5115740740740742E-3</c:v>
                </c:pt>
                <c:pt idx="651">
                  <c:v>7.5231481481481477E-3</c:v>
                </c:pt>
                <c:pt idx="652">
                  <c:v>7.5347222222222213E-3</c:v>
                </c:pt>
                <c:pt idx="653">
                  <c:v>7.5462962962962966E-3</c:v>
                </c:pt>
                <c:pt idx="654">
                  <c:v>7.5578703703703702E-3</c:v>
                </c:pt>
                <c:pt idx="655">
                  <c:v>7.5694444444444446E-3</c:v>
                </c:pt>
                <c:pt idx="656">
                  <c:v>7.5810185185185182E-3</c:v>
                </c:pt>
                <c:pt idx="657">
                  <c:v>7.5925925925925926E-3</c:v>
                </c:pt>
                <c:pt idx="658">
                  <c:v>7.6041666666666662E-3</c:v>
                </c:pt>
                <c:pt idx="659">
                  <c:v>7.6157407407407415E-3</c:v>
                </c:pt>
                <c:pt idx="660">
                  <c:v>7.6273148148148151E-3</c:v>
                </c:pt>
                <c:pt idx="661">
                  <c:v>7.6388888888888886E-3</c:v>
                </c:pt>
                <c:pt idx="662">
                  <c:v>7.6504629629629631E-3</c:v>
                </c:pt>
                <c:pt idx="663">
                  <c:v>7.6620370370370366E-3</c:v>
                </c:pt>
                <c:pt idx="664">
                  <c:v>7.6736111111111111E-3</c:v>
                </c:pt>
                <c:pt idx="665">
                  <c:v>7.6851851851851847E-3</c:v>
                </c:pt>
                <c:pt idx="666">
                  <c:v>7.69675925925926E-3</c:v>
                </c:pt>
                <c:pt idx="667">
                  <c:v>7.7083333333333335E-3</c:v>
                </c:pt>
                <c:pt idx="668">
                  <c:v>7.719907407407408E-3</c:v>
                </c:pt>
                <c:pt idx="669">
                  <c:v>7.7314814814814815E-3</c:v>
                </c:pt>
                <c:pt idx="670">
                  <c:v>7.743055555555556E-3</c:v>
                </c:pt>
                <c:pt idx="671">
                  <c:v>7.7546296296296287E-3</c:v>
                </c:pt>
                <c:pt idx="672">
                  <c:v>7.7662037037037031E-3</c:v>
                </c:pt>
                <c:pt idx="673">
                  <c:v>7.7777777777777767E-3</c:v>
                </c:pt>
                <c:pt idx="674">
                  <c:v>7.789351851851852E-3</c:v>
                </c:pt>
                <c:pt idx="675">
                  <c:v>7.8009259259259256E-3</c:v>
                </c:pt>
                <c:pt idx="676">
                  <c:v>7.8125E-3</c:v>
                </c:pt>
                <c:pt idx="677">
                  <c:v>7.8240740740740753E-3</c:v>
                </c:pt>
                <c:pt idx="678">
                  <c:v>7.8356481481481489E-3</c:v>
                </c:pt>
                <c:pt idx="679">
                  <c:v>7.8472222222222224E-3</c:v>
                </c:pt>
                <c:pt idx="680">
                  <c:v>7.858796296296296E-3</c:v>
                </c:pt>
                <c:pt idx="681">
                  <c:v>7.8703703703703713E-3</c:v>
                </c:pt>
                <c:pt idx="682">
                  <c:v>7.8819444444444432E-3</c:v>
                </c:pt>
                <c:pt idx="683">
                  <c:v>7.8935185185185185E-3</c:v>
                </c:pt>
                <c:pt idx="684">
                  <c:v>7.905092592592592E-3</c:v>
                </c:pt>
                <c:pt idx="685">
                  <c:v>7.9166666666666673E-3</c:v>
                </c:pt>
                <c:pt idx="686">
                  <c:v>7.9282407407407409E-3</c:v>
                </c:pt>
                <c:pt idx="687">
                  <c:v>7.9398148148148145E-3</c:v>
                </c:pt>
                <c:pt idx="688">
                  <c:v>7.951388888888888E-3</c:v>
                </c:pt>
                <c:pt idx="689">
                  <c:v>7.9629629629629634E-3</c:v>
                </c:pt>
                <c:pt idx="690">
                  <c:v>7.9745370370370369E-3</c:v>
                </c:pt>
                <c:pt idx="691">
                  <c:v>7.9861111111111122E-3</c:v>
                </c:pt>
                <c:pt idx="692">
                  <c:v>7.9976851851851858E-3</c:v>
                </c:pt>
                <c:pt idx="693">
                  <c:v>8.0092592592592594E-3</c:v>
                </c:pt>
                <c:pt idx="694">
                  <c:v>8.0208333333333329E-3</c:v>
                </c:pt>
                <c:pt idx="695">
                  <c:v>8.0324074074074065E-3</c:v>
                </c:pt>
                <c:pt idx="696">
                  <c:v>8.0439814814814818E-3</c:v>
                </c:pt>
                <c:pt idx="697">
                  <c:v>8.0555555555555554E-3</c:v>
                </c:pt>
                <c:pt idx="698">
                  <c:v>8.0671296296296307E-3</c:v>
                </c:pt>
                <c:pt idx="699">
                  <c:v>8.0787037037037043E-3</c:v>
                </c:pt>
                <c:pt idx="700">
                  <c:v>8.0902777777777778E-3</c:v>
                </c:pt>
                <c:pt idx="701">
                  <c:v>8.1018518518518514E-3</c:v>
                </c:pt>
                <c:pt idx="702">
                  <c:v>8.113425925925925E-3</c:v>
                </c:pt>
                <c:pt idx="703">
                  <c:v>8.1249999999999985E-3</c:v>
                </c:pt>
                <c:pt idx="704">
                  <c:v>8.1365740740740738E-3</c:v>
                </c:pt>
                <c:pt idx="705">
                  <c:v>8.1481481481481474E-3</c:v>
                </c:pt>
                <c:pt idx="706">
                  <c:v>8.1597222222222227E-3</c:v>
                </c:pt>
                <c:pt idx="707">
                  <c:v>8.1712962962962963E-3</c:v>
                </c:pt>
                <c:pt idx="708">
                  <c:v>8.1828703703703699E-3</c:v>
                </c:pt>
                <c:pt idx="709">
                  <c:v>8.1944444444444452E-3</c:v>
                </c:pt>
                <c:pt idx="710">
                  <c:v>8.2060185185185187E-3</c:v>
                </c:pt>
                <c:pt idx="711">
                  <c:v>8.217592592592594E-3</c:v>
                </c:pt>
                <c:pt idx="712">
                  <c:v>8.2291666666666659E-3</c:v>
                </c:pt>
                <c:pt idx="713">
                  <c:v>8.2407407407407412E-3</c:v>
                </c:pt>
                <c:pt idx="714">
                  <c:v>8.2523148148148148E-3</c:v>
                </c:pt>
                <c:pt idx="715">
                  <c:v>8.2638888888888883E-3</c:v>
                </c:pt>
                <c:pt idx="716">
                  <c:v>8.2754629629629619E-3</c:v>
                </c:pt>
                <c:pt idx="717">
                  <c:v>8.2870370370370372E-3</c:v>
                </c:pt>
                <c:pt idx="718">
                  <c:v>8.2986111111111108E-3</c:v>
                </c:pt>
                <c:pt idx="719">
                  <c:v>8.3101851851851861E-3</c:v>
                </c:pt>
                <c:pt idx="720">
                  <c:v>8.3217592592592596E-3</c:v>
                </c:pt>
                <c:pt idx="721">
                  <c:v>8.3333333333333332E-3</c:v>
                </c:pt>
                <c:pt idx="722">
                  <c:v>8.3449074074074085E-3</c:v>
                </c:pt>
                <c:pt idx="723">
                  <c:v>8.3564814814814804E-3</c:v>
                </c:pt>
                <c:pt idx="724">
                  <c:v>8.3680555555555557E-3</c:v>
                </c:pt>
                <c:pt idx="725">
                  <c:v>8.3796296296296292E-3</c:v>
                </c:pt>
                <c:pt idx="726">
                  <c:v>8.3912037037037045E-3</c:v>
                </c:pt>
                <c:pt idx="727">
                  <c:v>8.4027777777777781E-3</c:v>
                </c:pt>
                <c:pt idx="728">
                  <c:v>8.4143518518518517E-3</c:v>
                </c:pt>
                <c:pt idx="729">
                  <c:v>8.4259259259259253E-3</c:v>
                </c:pt>
                <c:pt idx="730">
                  <c:v>8.4375000000000006E-3</c:v>
                </c:pt>
                <c:pt idx="731">
                  <c:v>8.4490740740740741E-3</c:v>
                </c:pt>
                <c:pt idx="732">
                  <c:v>8.4606481481481494E-3</c:v>
                </c:pt>
                <c:pt idx="733">
                  <c:v>8.4722222222222213E-3</c:v>
                </c:pt>
                <c:pt idx="734">
                  <c:v>8.4837962962962966E-3</c:v>
                </c:pt>
                <c:pt idx="735">
                  <c:v>8.4953703703703701E-3</c:v>
                </c:pt>
                <c:pt idx="736">
                  <c:v>8.5069444444444437E-3</c:v>
                </c:pt>
                <c:pt idx="737">
                  <c:v>8.518518518518519E-3</c:v>
                </c:pt>
                <c:pt idx="738">
                  <c:v>8.5300925925925926E-3</c:v>
                </c:pt>
                <c:pt idx="739">
                  <c:v>8.5416666666666679E-3</c:v>
                </c:pt>
                <c:pt idx="740">
                  <c:v>8.5532407407407415E-3</c:v>
                </c:pt>
                <c:pt idx="741">
                  <c:v>8.564814814814815E-3</c:v>
                </c:pt>
                <c:pt idx="742">
                  <c:v>8.5763888888888886E-3</c:v>
                </c:pt>
                <c:pt idx="743">
                  <c:v>8.5879629629629622E-3</c:v>
                </c:pt>
                <c:pt idx="744">
                  <c:v>8.5995370370370357E-3</c:v>
                </c:pt>
                <c:pt idx="745">
                  <c:v>8.611111111111111E-3</c:v>
                </c:pt>
                <c:pt idx="746">
                  <c:v>8.6226851851851846E-3</c:v>
                </c:pt>
                <c:pt idx="747">
                  <c:v>8.6342592592592599E-3</c:v>
                </c:pt>
                <c:pt idx="748">
                  <c:v>8.6458333333333335E-3</c:v>
                </c:pt>
                <c:pt idx="749">
                  <c:v>8.6574074074074071E-3</c:v>
                </c:pt>
                <c:pt idx="750">
                  <c:v>8.6689814814814806E-3</c:v>
                </c:pt>
                <c:pt idx="751">
                  <c:v>8.6805555555555559E-3</c:v>
                </c:pt>
                <c:pt idx="752">
                  <c:v>8.6921296296296312E-3</c:v>
                </c:pt>
                <c:pt idx="753">
                  <c:v>8.7037037037037031E-3</c:v>
                </c:pt>
                <c:pt idx="754">
                  <c:v>8.7152777777777784E-3</c:v>
                </c:pt>
                <c:pt idx="755">
                  <c:v>8.726851851851852E-3</c:v>
                </c:pt>
                <c:pt idx="756">
                  <c:v>8.7384259259259255E-3</c:v>
                </c:pt>
                <c:pt idx="757">
                  <c:v>8.7499999999999991E-3</c:v>
                </c:pt>
                <c:pt idx="758">
                  <c:v>8.7615740740740744E-3</c:v>
                </c:pt>
                <c:pt idx="759">
                  <c:v>8.773148148148148E-3</c:v>
                </c:pt>
                <c:pt idx="760">
                  <c:v>8.7847222222222233E-3</c:v>
                </c:pt>
                <c:pt idx="761">
                  <c:v>8.7962962962962968E-3</c:v>
                </c:pt>
                <c:pt idx="762">
                  <c:v>8.8078703703703704E-3</c:v>
                </c:pt>
                <c:pt idx="763">
                  <c:v>8.819444444444444E-3</c:v>
                </c:pt>
                <c:pt idx="764">
                  <c:v>8.8310185185185176E-3</c:v>
                </c:pt>
                <c:pt idx="765">
                  <c:v>8.8425925925925911E-3</c:v>
                </c:pt>
                <c:pt idx="766">
                  <c:v>8.8541666666666664E-3</c:v>
                </c:pt>
                <c:pt idx="767">
                  <c:v>8.8657407407407417E-3</c:v>
                </c:pt>
                <c:pt idx="768">
                  <c:v>8.8773148148148153E-3</c:v>
                </c:pt>
                <c:pt idx="769">
                  <c:v>8.8888888888888889E-3</c:v>
                </c:pt>
                <c:pt idx="770">
                  <c:v>8.9004629629629625E-3</c:v>
                </c:pt>
                <c:pt idx="771">
                  <c:v>8.9120370370370378E-3</c:v>
                </c:pt>
                <c:pt idx="772">
                  <c:v>8.9236111111111113E-3</c:v>
                </c:pt>
                <c:pt idx="773">
                  <c:v>8.9351851851851866E-3</c:v>
                </c:pt>
                <c:pt idx="774">
                  <c:v>8.9467592592592585E-3</c:v>
                </c:pt>
                <c:pt idx="775">
                  <c:v>8.9583333333333338E-3</c:v>
                </c:pt>
                <c:pt idx="776">
                  <c:v>8.9699074074074073E-3</c:v>
                </c:pt>
                <c:pt idx="777">
                  <c:v>8.9814814814814809E-3</c:v>
                </c:pt>
                <c:pt idx="778">
                  <c:v>8.9930555555555545E-3</c:v>
                </c:pt>
                <c:pt idx="779">
                  <c:v>9.0046296296296298E-3</c:v>
                </c:pt>
                <c:pt idx="780">
                  <c:v>9.0162037037037034E-3</c:v>
                </c:pt>
                <c:pt idx="781">
                  <c:v>9.0277777777777787E-3</c:v>
                </c:pt>
              </c:numCache>
            </c:numRef>
          </c:cat>
          <c:val>
            <c:numRef>
              <c:f>Sheet1!$D$1:$D$782</c:f>
              <c:numCache>
                <c:formatCode>General</c:formatCode>
                <c:ptCount val="782"/>
                <c:pt idx="0">
                  <c:v>0</c:v>
                </c:pt>
                <c:pt idx="1">
                  <c:v>0</c:v>
                </c:pt>
                <c:pt idx="2">
                  <c:v>0</c:v>
                </c:pt>
                <c:pt idx="3">
                  <c:v>400</c:v>
                </c:pt>
                <c:pt idx="4">
                  <c:v>400</c:v>
                </c:pt>
                <c:pt idx="5">
                  <c:v>400</c:v>
                </c:pt>
                <c:pt idx="6">
                  <c:v>400</c:v>
                </c:pt>
                <c:pt idx="7">
                  <c:v>400</c:v>
                </c:pt>
                <c:pt idx="8">
                  <c:v>400</c:v>
                </c:pt>
                <c:pt idx="9">
                  <c:v>400</c:v>
                </c:pt>
                <c:pt idx="10">
                  <c:v>400</c:v>
                </c:pt>
                <c:pt idx="11">
                  <c:v>400</c:v>
                </c:pt>
                <c:pt idx="12">
                  <c:v>400</c:v>
                </c:pt>
                <c:pt idx="13">
                  <c:v>400</c:v>
                </c:pt>
                <c:pt idx="14">
                  <c:v>420</c:v>
                </c:pt>
                <c:pt idx="15">
                  <c:v>400</c:v>
                </c:pt>
                <c:pt idx="16">
                  <c:v>400</c:v>
                </c:pt>
                <c:pt idx="17">
                  <c:v>400</c:v>
                </c:pt>
                <c:pt idx="18">
                  <c:v>400</c:v>
                </c:pt>
                <c:pt idx="19">
                  <c:v>400</c:v>
                </c:pt>
                <c:pt idx="20">
                  <c:v>400</c:v>
                </c:pt>
                <c:pt idx="21">
                  <c:v>400</c:v>
                </c:pt>
                <c:pt idx="22">
                  <c:v>400</c:v>
                </c:pt>
                <c:pt idx="23">
                  <c:v>463</c:v>
                </c:pt>
                <c:pt idx="24">
                  <c:v>400</c:v>
                </c:pt>
                <c:pt idx="25">
                  <c:v>400</c:v>
                </c:pt>
                <c:pt idx="26">
                  <c:v>400</c:v>
                </c:pt>
                <c:pt idx="27">
                  <c:v>496</c:v>
                </c:pt>
                <c:pt idx="28">
                  <c:v>443</c:v>
                </c:pt>
                <c:pt idx="29">
                  <c:v>400</c:v>
                </c:pt>
                <c:pt idx="30">
                  <c:v>400</c:v>
                </c:pt>
                <c:pt idx="31">
                  <c:v>400</c:v>
                </c:pt>
                <c:pt idx="32">
                  <c:v>400</c:v>
                </c:pt>
                <c:pt idx="33">
                  <c:v>400</c:v>
                </c:pt>
                <c:pt idx="34">
                  <c:v>400</c:v>
                </c:pt>
                <c:pt idx="35">
                  <c:v>400</c:v>
                </c:pt>
                <c:pt idx="36">
                  <c:v>400</c:v>
                </c:pt>
                <c:pt idx="37">
                  <c:v>400</c:v>
                </c:pt>
                <c:pt idx="38">
                  <c:v>400</c:v>
                </c:pt>
                <c:pt idx="39">
                  <c:v>400</c:v>
                </c:pt>
                <c:pt idx="40">
                  <c:v>400</c:v>
                </c:pt>
                <c:pt idx="41">
                  <c:v>400</c:v>
                </c:pt>
                <c:pt idx="42">
                  <c:v>400</c:v>
                </c:pt>
                <c:pt idx="43">
                  <c:v>400</c:v>
                </c:pt>
                <c:pt idx="44">
                  <c:v>400</c:v>
                </c:pt>
                <c:pt idx="45">
                  <c:v>400</c:v>
                </c:pt>
                <c:pt idx="46">
                  <c:v>400</c:v>
                </c:pt>
                <c:pt idx="47">
                  <c:v>400</c:v>
                </c:pt>
                <c:pt idx="48">
                  <c:v>408</c:v>
                </c:pt>
                <c:pt idx="49">
                  <c:v>400</c:v>
                </c:pt>
                <c:pt idx="50">
                  <c:v>400</c:v>
                </c:pt>
                <c:pt idx="51">
                  <c:v>400</c:v>
                </c:pt>
                <c:pt idx="52">
                  <c:v>400</c:v>
                </c:pt>
                <c:pt idx="53">
                  <c:v>400</c:v>
                </c:pt>
                <c:pt idx="54">
                  <c:v>400</c:v>
                </c:pt>
                <c:pt idx="55">
                  <c:v>400</c:v>
                </c:pt>
                <c:pt idx="56">
                  <c:v>400</c:v>
                </c:pt>
                <c:pt idx="57">
                  <c:v>456</c:v>
                </c:pt>
                <c:pt idx="58">
                  <c:v>450</c:v>
                </c:pt>
                <c:pt idx="59">
                  <c:v>439</c:v>
                </c:pt>
                <c:pt idx="60">
                  <c:v>432</c:v>
                </c:pt>
                <c:pt idx="61">
                  <c:v>410</c:v>
                </c:pt>
                <c:pt idx="62">
                  <c:v>418</c:v>
                </c:pt>
                <c:pt idx="63">
                  <c:v>406</c:v>
                </c:pt>
                <c:pt idx="64">
                  <c:v>402</c:v>
                </c:pt>
                <c:pt idx="65">
                  <c:v>400</c:v>
                </c:pt>
                <c:pt idx="66">
                  <c:v>400</c:v>
                </c:pt>
                <c:pt idx="67">
                  <c:v>400</c:v>
                </c:pt>
                <c:pt idx="68">
                  <c:v>400</c:v>
                </c:pt>
                <c:pt idx="69">
                  <c:v>400</c:v>
                </c:pt>
                <c:pt idx="70">
                  <c:v>417</c:v>
                </c:pt>
                <c:pt idx="71">
                  <c:v>408</c:v>
                </c:pt>
                <c:pt idx="72">
                  <c:v>400</c:v>
                </c:pt>
                <c:pt idx="73">
                  <c:v>408</c:v>
                </c:pt>
                <c:pt idx="74">
                  <c:v>403</c:v>
                </c:pt>
                <c:pt idx="75">
                  <c:v>400</c:v>
                </c:pt>
                <c:pt idx="76">
                  <c:v>400</c:v>
                </c:pt>
                <c:pt idx="77">
                  <c:v>400</c:v>
                </c:pt>
                <c:pt idx="78">
                  <c:v>400</c:v>
                </c:pt>
                <c:pt idx="79">
                  <c:v>415</c:v>
                </c:pt>
                <c:pt idx="80">
                  <c:v>400</c:v>
                </c:pt>
                <c:pt idx="81">
                  <c:v>444</c:v>
                </c:pt>
                <c:pt idx="82">
                  <c:v>422</c:v>
                </c:pt>
                <c:pt idx="83">
                  <c:v>409</c:v>
                </c:pt>
                <c:pt idx="84">
                  <c:v>400</c:v>
                </c:pt>
                <c:pt idx="85">
                  <c:v>400</c:v>
                </c:pt>
                <c:pt idx="86">
                  <c:v>403</c:v>
                </c:pt>
                <c:pt idx="87">
                  <c:v>400</c:v>
                </c:pt>
                <c:pt idx="88">
                  <c:v>409</c:v>
                </c:pt>
                <c:pt idx="89">
                  <c:v>400</c:v>
                </c:pt>
                <c:pt idx="90">
                  <c:v>566</c:v>
                </c:pt>
                <c:pt idx="91">
                  <c:v>566</c:v>
                </c:pt>
                <c:pt idx="92">
                  <c:v>514</c:v>
                </c:pt>
                <c:pt idx="93">
                  <c:v>531</c:v>
                </c:pt>
                <c:pt idx="94">
                  <c:v>491</c:v>
                </c:pt>
                <c:pt idx="95">
                  <c:v>485</c:v>
                </c:pt>
                <c:pt idx="96">
                  <c:v>457</c:v>
                </c:pt>
                <c:pt idx="97">
                  <c:v>447</c:v>
                </c:pt>
                <c:pt idx="98">
                  <c:v>435</c:v>
                </c:pt>
                <c:pt idx="99">
                  <c:v>424</c:v>
                </c:pt>
                <c:pt idx="100">
                  <c:v>417</c:v>
                </c:pt>
                <c:pt idx="101">
                  <c:v>422</c:v>
                </c:pt>
                <c:pt idx="102">
                  <c:v>400</c:v>
                </c:pt>
                <c:pt idx="103">
                  <c:v>413</c:v>
                </c:pt>
                <c:pt idx="104">
                  <c:v>416</c:v>
                </c:pt>
                <c:pt idx="105">
                  <c:v>408</c:v>
                </c:pt>
                <c:pt idx="106">
                  <c:v>400</c:v>
                </c:pt>
                <c:pt idx="107">
                  <c:v>400</c:v>
                </c:pt>
                <c:pt idx="108">
                  <c:v>400</c:v>
                </c:pt>
                <c:pt idx="109">
                  <c:v>413</c:v>
                </c:pt>
                <c:pt idx="110">
                  <c:v>405</c:v>
                </c:pt>
                <c:pt idx="111">
                  <c:v>400</c:v>
                </c:pt>
                <c:pt idx="112">
                  <c:v>441</c:v>
                </c:pt>
                <c:pt idx="113">
                  <c:v>445</c:v>
                </c:pt>
                <c:pt idx="114">
                  <c:v>427</c:v>
                </c:pt>
                <c:pt idx="115">
                  <c:v>459</c:v>
                </c:pt>
                <c:pt idx="116">
                  <c:v>462</c:v>
                </c:pt>
                <c:pt idx="117">
                  <c:v>459</c:v>
                </c:pt>
                <c:pt idx="118">
                  <c:v>450</c:v>
                </c:pt>
                <c:pt idx="119">
                  <c:v>450</c:v>
                </c:pt>
                <c:pt idx="120">
                  <c:v>454</c:v>
                </c:pt>
                <c:pt idx="121">
                  <c:v>450</c:v>
                </c:pt>
                <c:pt idx="122">
                  <c:v>450</c:v>
                </c:pt>
                <c:pt idx="123">
                  <c:v>434</c:v>
                </c:pt>
                <c:pt idx="124">
                  <c:v>413</c:v>
                </c:pt>
                <c:pt idx="125">
                  <c:v>400</c:v>
                </c:pt>
                <c:pt idx="126">
                  <c:v>400</c:v>
                </c:pt>
                <c:pt idx="127">
                  <c:v>402</c:v>
                </c:pt>
                <c:pt idx="128">
                  <c:v>400</c:v>
                </c:pt>
                <c:pt idx="129">
                  <c:v>400</c:v>
                </c:pt>
                <c:pt idx="130">
                  <c:v>410</c:v>
                </c:pt>
                <c:pt idx="131">
                  <c:v>408</c:v>
                </c:pt>
                <c:pt idx="132">
                  <c:v>408</c:v>
                </c:pt>
                <c:pt idx="133">
                  <c:v>400</c:v>
                </c:pt>
                <c:pt idx="134">
                  <c:v>400</c:v>
                </c:pt>
                <c:pt idx="135">
                  <c:v>400</c:v>
                </c:pt>
                <c:pt idx="136">
                  <c:v>409</c:v>
                </c:pt>
                <c:pt idx="137">
                  <c:v>400</c:v>
                </c:pt>
                <c:pt idx="138">
                  <c:v>402</c:v>
                </c:pt>
                <c:pt idx="139">
                  <c:v>400</c:v>
                </c:pt>
                <c:pt idx="140">
                  <c:v>400</c:v>
                </c:pt>
                <c:pt idx="141">
                  <c:v>400</c:v>
                </c:pt>
                <c:pt idx="142">
                  <c:v>405</c:v>
                </c:pt>
                <c:pt idx="143">
                  <c:v>400</c:v>
                </c:pt>
                <c:pt idx="144">
                  <c:v>428</c:v>
                </c:pt>
                <c:pt idx="145">
                  <c:v>422</c:v>
                </c:pt>
                <c:pt idx="146">
                  <c:v>424</c:v>
                </c:pt>
                <c:pt idx="147">
                  <c:v>418</c:v>
                </c:pt>
                <c:pt idx="148">
                  <c:v>422</c:v>
                </c:pt>
                <c:pt idx="149">
                  <c:v>422</c:v>
                </c:pt>
                <c:pt idx="150">
                  <c:v>422</c:v>
                </c:pt>
                <c:pt idx="151">
                  <c:v>439</c:v>
                </c:pt>
                <c:pt idx="152">
                  <c:v>443</c:v>
                </c:pt>
                <c:pt idx="153">
                  <c:v>424</c:v>
                </c:pt>
                <c:pt idx="154">
                  <c:v>455</c:v>
                </c:pt>
                <c:pt idx="155">
                  <c:v>466</c:v>
                </c:pt>
                <c:pt idx="156">
                  <c:v>455</c:v>
                </c:pt>
                <c:pt idx="157">
                  <c:v>463</c:v>
                </c:pt>
                <c:pt idx="158">
                  <c:v>455</c:v>
                </c:pt>
                <c:pt idx="159">
                  <c:v>455</c:v>
                </c:pt>
                <c:pt idx="160">
                  <c:v>443</c:v>
                </c:pt>
                <c:pt idx="161">
                  <c:v>439</c:v>
                </c:pt>
                <c:pt idx="162">
                  <c:v>443</c:v>
                </c:pt>
                <c:pt idx="163">
                  <c:v>447</c:v>
                </c:pt>
                <c:pt idx="164">
                  <c:v>450</c:v>
                </c:pt>
                <c:pt idx="165">
                  <c:v>447</c:v>
                </c:pt>
                <c:pt idx="166">
                  <c:v>443</c:v>
                </c:pt>
                <c:pt idx="167">
                  <c:v>447</c:v>
                </c:pt>
                <c:pt idx="168">
                  <c:v>435</c:v>
                </c:pt>
                <c:pt idx="169">
                  <c:v>439</c:v>
                </c:pt>
                <c:pt idx="170">
                  <c:v>439</c:v>
                </c:pt>
                <c:pt idx="171">
                  <c:v>410</c:v>
                </c:pt>
                <c:pt idx="172">
                  <c:v>435</c:v>
                </c:pt>
                <c:pt idx="173">
                  <c:v>415</c:v>
                </c:pt>
                <c:pt idx="174">
                  <c:v>400</c:v>
                </c:pt>
                <c:pt idx="175">
                  <c:v>424</c:v>
                </c:pt>
                <c:pt idx="176">
                  <c:v>415</c:v>
                </c:pt>
                <c:pt idx="177">
                  <c:v>413</c:v>
                </c:pt>
                <c:pt idx="178">
                  <c:v>409</c:v>
                </c:pt>
                <c:pt idx="179">
                  <c:v>415</c:v>
                </c:pt>
                <c:pt idx="180">
                  <c:v>406</c:v>
                </c:pt>
                <c:pt idx="181">
                  <c:v>413</c:v>
                </c:pt>
                <c:pt idx="182">
                  <c:v>409</c:v>
                </c:pt>
                <c:pt idx="183">
                  <c:v>413</c:v>
                </c:pt>
                <c:pt idx="184">
                  <c:v>413</c:v>
                </c:pt>
                <c:pt idx="185">
                  <c:v>409</c:v>
                </c:pt>
                <c:pt idx="186">
                  <c:v>413</c:v>
                </c:pt>
                <c:pt idx="187">
                  <c:v>406</c:v>
                </c:pt>
                <c:pt idx="188">
                  <c:v>413</c:v>
                </c:pt>
                <c:pt idx="189">
                  <c:v>433</c:v>
                </c:pt>
                <c:pt idx="190">
                  <c:v>445</c:v>
                </c:pt>
                <c:pt idx="191">
                  <c:v>443</c:v>
                </c:pt>
                <c:pt idx="192">
                  <c:v>441</c:v>
                </c:pt>
                <c:pt idx="193">
                  <c:v>435</c:v>
                </c:pt>
                <c:pt idx="194">
                  <c:v>415</c:v>
                </c:pt>
                <c:pt idx="195">
                  <c:v>409</c:v>
                </c:pt>
                <c:pt idx="196">
                  <c:v>409</c:v>
                </c:pt>
                <c:pt idx="197">
                  <c:v>409</c:v>
                </c:pt>
                <c:pt idx="198">
                  <c:v>400</c:v>
                </c:pt>
                <c:pt idx="199">
                  <c:v>406</c:v>
                </c:pt>
                <c:pt idx="200">
                  <c:v>400</c:v>
                </c:pt>
                <c:pt idx="201">
                  <c:v>400</c:v>
                </c:pt>
                <c:pt idx="202">
                  <c:v>400</c:v>
                </c:pt>
                <c:pt idx="203">
                  <c:v>403</c:v>
                </c:pt>
                <c:pt idx="204">
                  <c:v>400</c:v>
                </c:pt>
                <c:pt idx="205">
                  <c:v>400</c:v>
                </c:pt>
                <c:pt idx="206">
                  <c:v>400</c:v>
                </c:pt>
                <c:pt idx="207">
                  <c:v>423</c:v>
                </c:pt>
                <c:pt idx="208">
                  <c:v>423</c:v>
                </c:pt>
                <c:pt idx="209">
                  <c:v>427</c:v>
                </c:pt>
                <c:pt idx="210">
                  <c:v>427</c:v>
                </c:pt>
                <c:pt idx="211">
                  <c:v>434</c:v>
                </c:pt>
                <c:pt idx="212">
                  <c:v>423</c:v>
                </c:pt>
                <c:pt idx="213">
                  <c:v>427</c:v>
                </c:pt>
                <c:pt idx="214">
                  <c:v>421</c:v>
                </c:pt>
                <c:pt idx="215">
                  <c:v>417</c:v>
                </c:pt>
                <c:pt idx="216">
                  <c:v>423</c:v>
                </c:pt>
                <c:pt idx="217">
                  <c:v>427</c:v>
                </c:pt>
                <c:pt idx="218">
                  <c:v>434</c:v>
                </c:pt>
                <c:pt idx="219">
                  <c:v>421</c:v>
                </c:pt>
                <c:pt idx="220">
                  <c:v>427</c:v>
                </c:pt>
                <c:pt idx="221">
                  <c:v>423</c:v>
                </c:pt>
                <c:pt idx="222">
                  <c:v>423</c:v>
                </c:pt>
                <c:pt idx="223">
                  <c:v>423</c:v>
                </c:pt>
                <c:pt idx="224">
                  <c:v>423</c:v>
                </c:pt>
                <c:pt idx="225">
                  <c:v>414</c:v>
                </c:pt>
                <c:pt idx="226">
                  <c:v>423</c:v>
                </c:pt>
                <c:pt idx="227">
                  <c:v>407</c:v>
                </c:pt>
                <c:pt idx="228">
                  <c:v>421</c:v>
                </c:pt>
                <c:pt idx="229">
                  <c:v>417</c:v>
                </c:pt>
                <c:pt idx="230">
                  <c:v>421</c:v>
                </c:pt>
                <c:pt idx="231">
                  <c:v>414</c:v>
                </c:pt>
                <c:pt idx="232">
                  <c:v>414</c:v>
                </c:pt>
                <c:pt idx="233">
                  <c:v>414</c:v>
                </c:pt>
                <c:pt idx="234">
                  <c:v>409</c:v>
                </c:pt>
                <c:pt idx="235">
                  <c:v>414</c:v>
                </c:pt>
                <c:pt idx="236">
                  <c:v>409</c:v>
                </c:pt>
                <c:pt idx="237">
                  <c:v>414</c:v>
                </c:pt>
                <c:pt idx="238">
                  <c:v>409</c:v>
                </c:pt>
                <c:pt idx="239">
                  <c:v>421</c:v>
                </c:pt>
                <c:pt idx="240">
                  <c:v>414</c:v>
                </c:pt>
                <c:pt idx="241">
                  <c:v>409</c:v>
                </c:pt>
                <c:pt idx="242">
                  <c:v>409</c:v>
                </c:pt>
                <c:pt idx="243">
                  <c:v>417</c:v>
                </c:pt>
                <c:pt idx="244">
                  <c:v>417</c:v>
                </c:pt>
                <c:pt idx="245">
                  <c:v>409</c:v>
                </c:pt>
                <c:pt idx="246">
                  <c:v>400</c:v>
                </c:pt>
                <c:pt idx="247">
                  <c:v>420</c:v>
                </c:pt>
                <c:pt idx="248">
                  <c:v>411</c:v>
                </c:pt>
                <c:pt idx="249">
                  <c:v>400</c:v>
                </c:pt>
                <c:pt idx="250">
                  <c:v>421</c:v>
                </c:pt>
                <c:pt idx="251">
                  <c:v>428</c:v>
                </c:pt>
                <c:pt idx="252">
                  <c:v>418</c:v>
                </c:pt>
                <c:pt idx="253">
                  <c:v>415</c:v>
                </c:pt>
                <c:pt idx="254">
                  <c:v>434</c:v>
                </c:pt>
                <c:pt idx="255">
                  <c:v>434</c:v>
                </c:pt>
                <c:pt idx="256">
                  <c:v>442</c:v>
                </c:pt>
                <c:pt idx="257">
                  <c:v>434</c:v>
                </c:pt>
                <c:pt idx="258">
                  <c:v>436</c:v>
                </c:pt>
                <c:pt idx="259">
                  <c:v>434</c:v>
                </c:pt>
                <c:pt idx="260">
                  <c:v>402</c:v>
                </c:pt>
                <c:pt idx="261">
                  <c:v>421</c:v>
                </c:pt>
                <c:pt idx="262">
                  <c:v>418</c:v>
                </c:pt>
                <c:pt idx="263">
                  <c:v>428</c:v>
                </c:pt>
                <c:pt idx="264">
                  <c:v>428</c:v>
                </c:pt>
                <c:pt idx="265">
                  <c:v>428</c:v>
                </c:pt>
                <c:pt idx="266">
                  <c:v>428</c:v>
                </c:pt>
                <c:pt idx="267">
                  <c:v>415</c:v>
                </c:pt>
                <c:pt idx="268">
                  <c:v>415</c:v>
                </c:pt>
                <c:pt idx="269">
                  <c:v>418</c:v>
                </c:pt>
                <c:pt idx="270">
                  <c:v>500</c:v>
                </c:pt>
                <c:pt idx="271">
                  <c:v>581</c:v>
                </c:pt>
                <c:pt idx="272">
                  <c:v>666</c:v>
                </c:pt>
                <c:pt idx="273">
                  <c:v>675</c:v>
                </c:pt>
                <c:pt idx="274">
                  <c:v>742</c:v>
                </c:pt>
                <c:pt idx="275">
                  <c:v>761</c:v>
                </c:pt>
                <c:pt idx="276">
                  <c:v>710</c:v>
                </c:pt>
                <c:pt idx="277">
                  <c:v>733</c:v>
                </c:pt>
                <c:pt idx="278">
                  <c:v>728</c:v>
                </c:pt>
                <c:pt idx="279">
                  <c:v>659</c:v>
                </c:pt>
                <c:pt idx="280">
                  <c:v>675</c:v>
                </c:pt>
                <c:pt idx="281">
                  <c:v>659</c:v>
                </c:pt>
                <c:pt idx="282">
                  <c:v>2793</c:v>
                </c:pt>
                <c:pt idx="283">
                  <c:v>7992</c:v>
                </c:pt>
                <c:pt idx="284">
                  <c:v>3883</c:v>
                </c:pt>
                <c:pt idx="285">
                  <c:v>2274</c:v>
                </c:pt>
                <c:pt idx="286">
                  <c:v>1654</c:v>
                </c:pt>
                <c:pt idx="287">
                  <c:v>1306</c:v>
                </c:pt>
                <c:pt idx="288">
                  <c:v>1107</c:v>
                </c:pt>
                <c:pt idx="289">
                  <c:v>972</c:v>
                </c:pt>
                <c:pt idx="290">
                  <c:v>881</c:v>
                </c:pt>
                <c:pt idx="291">
                  <c:v>828</c:v>
                </c:pt>
                <c:pt idx="292">
                  <c:v>792</c:v>
                </c:pt>
                <c:pt idx="293">
                  <c:v>741</c:v>
                </c:pt>
                <c:pt idx="294">
                  <c:v>701</c:v>
                </c:pt>
                <c:pt idx="295">
                  <c:v>637</c:v>
                </c:pt>
                <c:pt idx="296">
                  <c:v>629</c:v>
                </c:pt>
                <c:pt idx="297">
                  <c:v>613</c:v>
                </c:pt>
                <c:pt idx="298">
                  <c:v>588</c:v>
                </c:pt>
                <c:pt idx="299">
                  <c:v>588</c:v>
                </c:pt>
                <c:pt idx="300">
                  <c:v>582</c:v>
                </c:pt>
                <c:pt idx="301">
                  <c:v>565</c:v>
                </c:pt>
                <c:pt idx="302">
                  <c:v>567</c:v>
                </c:pt>
                <c:pt idx="303">
                  <c:v>550</c:v>
                </c:pt>
                <c:pt idx="304">
                  <c:v>538</c:v>
                </c:pt>
                <c:pt idx="305">
                  <c:v>505</c:v>
                </c:pt>
                <c:pt idx="306">
                  <c:v>515</c:v>
                </c:pt>
                <c:pt idx="307">
                  <c:v>515</c:v>
                </c:pt>
                <c:pt idx="308">
                  <c:v>491</c:v>
                </c:pt>
                <c:pt idx="309">
                  <c:v>491</c:v>
                </c:pt>
                <c:pt idx="310">
                  <c:v>492</c:v>
                </c:pt>
                <c:pt idx="311">
                  <c:v>491</c:v>
                </c:pt>
                <c:pt idx="312">
                  <c:v>491</c:v>
                </c:pt>
                <c:pt idx="313">
                  <c:v>491</c:v>
                </c:pt>
                <c:pt idx="314">
                  <c:v>445</c:v>
                </c:pt>
                <c:pt idx="315">
                  <c:v>475</c:v>
                </c:pt>
                <c:pt idx="316">
                  <c:v>475</c:v>
                </c:pt>
                <c:pt idx="317">
                  <c:v>462</c:v>
                </c:pt>
                <c:pt idx="318">
                  <c:v>464</c:v>
                </c:pt>
                <c:pt idx="319">
                  <c:v>464</c:v>
                </c:pt>
                <c:pt idx="320">
                  <c:v>447</c:v>
                </c:pt>
                <c:pt idx="321">
                  <c:v>464</c:v>
                </c:pt>
                <c:pt idx="322">
                  <c:v>462</c:v>
                </c:pt>
                <c:pt idx="323">
                  <c:v>459</c:v>
                </c:pt>
                <c:pt idx="324">
                  <c:v>464</c:v>
                </c:pt>
                <c:pt idx="325">
                  <c:v>459</c:v>
                </c:pt>
                <c:pt idx="326">
                  <c:v>462</c:v>
                </c:pt>
                <c:pt idx="327">
                  <c:v>462</c:v>
                </c:pt>
                <c:pt idx="328">
                  <c:v>435</c:v>
                </c:pt>
                <c:pt idx="329">
                  <c:v>462</c:v>
                </c:pt>
                <c:pt idx="330">
                  <c:v>464</c:v>
                </c:pt>
                <c:pt idx="331">
                  <c:v>464</c:v>
                </c:pt>
                <c:pt idx="332">
                  <c:v>491</c:v>
                </c:pt>
                <c:pt idx="333">
                  <c:v>3473</c:v>
                </c:pt>
                <c:pt idx="334">
                  <c:v>4836</c:v>
                </c:pt>
                <c:pt idx="335">
                  <c:v>7992</c:v>
                </c:pt>
                <c:pt idx="336">
                  <c:v>5182</c:v>
                </c:pt>
                <c:pt idx="337">
                  <c:v>4110</c:v>
                </c:pt>
                <c:pt idx="338">
                  <c:v>3375</c:v>
                </c:pt>
                <c:pt idx="339">
                  <c:v>2973</c:v>
                </c:pt>
                <c:pt idx="340">
                  <c:v>2647</c:v>
                </c:pt>
                <c:pt idx="341">
                  <c:v>2100</c:v>
                </c:pt>
                <c:pt idx="342">
                  <c:v>2082</c:v>
                </c:pt>
                <c:pt idx="343">
                  <c:v>1935</c:v>
                </c:pt>
                <c:pt idx="344">
                  <c:v>1706</c:v>
                </c:pt>
                <c:pt idx="345">
                  <c:v>1441</c:v>
                </c:pt>
                <c:pt idx="346">
                  <c:v>1188</c:v>
                </c:pt>
                <c:pt idx="347">
                  <c:v>1095</c:v>
                </c:pt>
                <c:pt idx="348">
                  <c:v>971</c:v>
                </c:pt>
                <c:pt idx="349">
                  <c:v>882</c:v>
                </c:pt>
                <c:pt idx="350">
                  <c:v>820</c:v>
                </c:pt>
                <c:pt idx="351">
                  <c:v>783</c:v>
                </c:pt>
                <c:pt idx="352">
                  <c:v>764</c:v>
                </c:pt>
                <c:pt idx="353">
                  <c:v>718</c:v>
                </c:pt>
                <c:pt idx="354">
                  <c:v>679</c:v>
                </c:pt>
                <c:pt idx="355">
                  <c:v>656</c:v>
                </c:pt>
                <c:pt idx="356">
                  <c:v>625</c:v>
                </c:pt>
                <c:pt idx="357">
                  <c:v>598</c:v>
                </c:pt>
                <c:pt idx="358">
                  <c:v>585</c:v>
                </c:pt>
                <c:pt idx="359">
                  <c:v>565</c:v>
                </c:pt>
                <c:pt idx="360">
                  <c:v>542</c:v>
                </c:pt>
                <c:pt idx="361">
                  <c:v>537</c:v>
                </c:pt>
                <c:pt idx="362">
                  <c:v>526</c:v>
                </c:pt>
                <c:pt idx="363">
                  <c:v>519</c:v>
                </c:pt>
                <c:pt idx="364">
                  <c:v>505</c:v>
                </c:pt>
                <c:pt idx="365">
                  <c:v>490</c:v>
                </c:pt>
                <c:pt idx="366">
                  <c:v>491</c:v>
                </c:pt>
                <c:pt idx="367">
                  <c:v>480</c:v>
                </c:pt>
                <c:pt idx="368">
                  <c:v>463</c:v>
                </c:pt>
                <c:pt idx="369">
                  <c:v>463</c:v>
                </c:pt>
                <c:pt idx="370">
                  <c:v>457</c:v>
                </c:pt>
                <c:pt idx="371">
                  <c:v>450</c:v>
                </c:pt>
                <c:pt idx="372">
                  <c:v>457</c:v>
                </c:pt>
                <c:pt idx="373">
                  <c:v>461</c:v>
                </c:pt>
                <c:pt idx="374">
                  <c:v>461</c:v>
                </c:pt>
                <c:pt idx="375">
                  <c:v>463</c:v>
                </c:pt>
                <c:pt idx="376">
                  <c:v>457</c:v>
                </c:pt>
                <c:pt idx="377">
                  <c:v>457</c:v>
                </c:pt>
                <c:pt idx="378">
                  <c:v>461</c:v>
                </c:pt>
                <c:pt idx="379">
                  <c:v>457</c:v>
                </c:pt>
                <c:pt idx="380">
                  <c:v>455</c:v>
                </c:pt>
                <c:pt idx="381">
                  <c:v>461</c:v>
                </c:pt>
                <c:pt idx="382">
                  <c:v>450</c:v>
                </c:pt>
                <c:pt idx="383">
                  <c:v>450</c:v>
                </c:pt>
                <c:pt idx="384">
                  <c:v>457</c:v>
                </c:pt>
                <c:pt idx="385">
                  <c:v>457</c:v>
                </c:pt>
                <c:pt idx="386">
                  <c:v>461</c:v>
                </c:pt>
                <c:pt idx="387">
                  <c:v>463</c:v>
                </c:pt>
                <c:pt idx="388">
                  <c:v>428</c:v>
                </c:pt>
                <c:pt idx="389">
                  <c:v>424</c:v>
                </c:pt>
                <c:pt idx="390">
                  <c:v>450</c:v>
                </c:pt>
                <c:pt idx="391">
                  <c:v>435</c:v>
                </c:pt>
                <c:pt idx="392">
                  <c:v>442</c:v>
                </c:pt>
                <c:pt idx="393">
                  <c:v>438</c:v>
                </c:pt>
                <c:pt idx="394">
                  <c:v>426</c:v>
                </c:pt>
                <c:pt idx="395">
                  <c:v>426</c:v>
                </c:pt>
                <c:pt idx="396">
                  <c:v>424</c:v>
                </c:pt>
                <c:pt idx="397">
                  <c:v>421</c:v>
                </c:pt>
                <c:pt idx="398">
                  <c:v>416</c:v>
                </c:pt>
                <c:pt idx="399">
                  <c:v>421</c:v>
                </c:pt>
                <c:pt idx="400">
                  <c:v>417</c:v>
                </c:pt>
                <c:pt idx="401">
                  <c:v>416</c:v>
                </c:pt>
                <c:pt idx="402">
                  <c:v>421</c:v>
                </c:pt>
                <c:pt idx="403">
                  <c:v>409</c:v>
                </c:pt>
                <c:pt idx="404">
                  <c:v>413</c:v>
                </c:pt>
                <c:pt idx="405">
                  <c:v>417</c:v>
                </c:pt>
                <c:pt idx="406">
                  <c:v>417</c:v>
                </c:pt>
                <c:pt idx="407">
                  <c:v>417</c:v>
                </c:pt>
                <c:pt idx="408">
                  <c:v>417</c:v>
                </c:pt>
                <c:pt idx="409">
                  <c:v>417</c:v>
                </c:pt>
                <c:pt idx="410">
                  <c:v>416</c:v>
                </c:pt>
                <c:pt idx="411">
                  <c:v>413</c:v>
                </c:pt>
                <c:pt idx="412">
                  <c:v>413</c:v>
                </c:pt>
                <c:pt idx="413">
                  <c:v>416</c:v>
                </c:pt>
                <c:pt idx="414">
                  <c:v>409</c:v>
                </c:pt>
                <c:pt idx="415">
                  <c:v>407</c:v>
                </c:pt>
                <c:pt idx="416">
                  <c:v>416</c:v>
                </c:pt>
                <c:pt idx="417">
                  <c:v>407</c:v>
                </c:pt>
                <c:pt idx="418">
                  <c:v>413</c:v>
                </c:pt>
                <c:pt idx="419">
                  <c:v>413</c:v>
                </c:pt>
                <c:pt idx="420">
                  <c:v>409</c:v>
                </c:pt>
                <c:pt idx="421">
                  <c:v>413</c:v>
                </c:pt>
                <c:pt idx="422">
                  <c:v>409</c:v>
                </c:pt>
                <c:pt idx="423">
                  <c:v>402</c:v>
                </c:pt>
                <c:pt idx="424">
                  <c:v>407</c:v>
                </c:pt>
                <c:pt idx="425">
                  <c:v>400</c:v>
                </c:pt>
                <c:pt idx="426">
                  <c:v>419</c:v>
                </c:pt>
                <c:pt idx="427">
                  <c:v>425</c:v>
                </c:pt>
                <c:pt idx="428">
                  <c:v>425</c:v>
                </c:pt>
                <c:pt idx="429">
                  <c:v>419</c:v>
                </c:pt>
                <c:pt idx="430">
                  <c:v>419</c:v>
                </c:pt>
                <c:pt idx="431">
                  <c:v>419</c:v>
                </c:pt>
                <c:pt idx="432">
                  <c:v>417</c:v>
                </c:pt>
                <c:pt idx="433">
                  <c:v>417</c:v>
                </c:pt>
                <c:pt idx="434">
                  <c:v>425</c:v>
                </c:pt>
                <c:pt idx="435">
                  <c:v>425</c:v>
                </c:pt>
                <c:pt idx="436">
                  <c:v>415</c:v>
                </c:pt>
                <c:pt idx="437">
                  <c:v>419</c:v>
                </c:pt>
                <c:pt idx="438">
                  <c:v>419</c:v>
                </c:pt>
                <c:pt idx="439">
                  <c:v>419</c:v>
                </c:pt>
                <c:pt idx="440">
                  <c:v>419</c:v>
                </c:pt>
                <c:pt idx="441">
                  <c:v>417</c:v>
                </c:pt>
                <c:pt idx="442">
                  <c:v>417</c:v>
                </c:pt>
                <c:pt idx="443">
                  <c:v>417</c:v>
                </c:pt>
                <c:pt idx="444">
                  <c:v>417</c:v>
                </c:pt>
                <c:pt idx="445">
                  <c:v>417</c:v>
                </c:pt>
                <c:pt idx="446">
                  <c:v>415</c:v>
                </c:pt>
                <c:pt idx="447">
                  <c:v>417</c:v>
                </c:pt>
                <c:pt idx="448">
                  <c:v>417</c:v>
                </c:pt>
                <c:pt idx="449">
                  <c:v>417</c:v>
                </c:pt>
                <c:pt idx="450">
                  <c:v>400</c:v>
                </c:pt>
                <c:pt idx="451">
                  <c:v>434</c:v>
                </c:pt>
                <c:pt idx="452">
                  <c:v>814</c:v>
                </c:pt>
                <c:pt idx="453">
                  <c:v>1093</c:v>
                </c:pt>
                <c:pt idx="454">
                  <c:v>5974</c:v>
                </c:pt>
                <c:pt idx="455">
                  <c:v>2347</c:v>
                </c:pt>
                <c:pt idx="456">
                  <c:v>1428</c:v>
                </c:pt>
                <c:pt idx="457">
                  <c:v>1038</c:v>
                </c:pt>
                <c:pt idx="458">
                  <c:v>992</c:v>
                </c:pt>
                <c:pt idx="459">
                  <c:v>858</c:v>
                </c:pt>
                <c:pt idx="460">
                  <c:v>889</c:v>
                </c:pt>
                <c:pt idx="461">
                  <c:v>807</c:v>
                </c:pt>
                <c:pt idx="462">
                  <c:v>793</c:v>
                </c:pt>
                <c:pt idx="463">
                  <c:v>739</c:v>
                </c:pt>
                <c:pt idx="464">
                  <c:v>793</c:v>
                </c:pt>
                <c:pt idx="465">
                  <c:v>814</c:v>
                </c:pt>
                <c:pt idx="466">
                  <c:v>697</c:v>
                </c:pt>
                <c:pt idx="467">
                  <c:v>668</c:v>
                </c:pt>
                <c:pt idx="468">
                  <c:v>1125</c:v>
                </c:pt>
                <c:pt idx="469">
                  <c:v>1463</c:v>
                </c:pt>
                <c:pt idx="470">
                  <c:v>1296</c:v>
                </c:pt>
                <c:pt idx="471">
                  <c:v>1042</c:v>
                </c:pt>
                <c:pt idx="472">
                  <c:v>844</c:v>
                </c:pt>
                <c:pt idx="473">
                  <c:v>682</c:v>
                </c:pt>
                <c:pt idx="474">
                  <c:v>688</c:v>
                </c:pt>
                <c:pt idx="475">
                  <c:v>614</c:v>
                </c:pt>
                <c:pt idx="476">
                  <c:v>668</c:v>
                </c:pt>
                <c:pt idx="477">
                  <c:v>713</c:v>
                </c:pt>
                <c:pt idx="478">
                  <c:v>807</c:v>
                </c:pt>
                <c:pt idx="479">
                  <c:v>708</c:v>
                </c:pt>
                <c:pt idx="480">
                  <c:v>659</c:v>
                </c:pt>
                <c:pt idx="481">
                  <c:v>625</c:v>
                </c:pt>
                <c:pt idx="482">
                  <c:v>605</c:v>
                </c:pt>
                <c:pt idx="483">
                  <c:v>557</c:v>
                </c:pt>
                <c:pt idx="484">
                  <c:v>596</c:v>
                </c:pt>
                <c:pt idx="485">
                  <c:v>610</c:v>
                </c:pt>
                <c:pt idx="486">
                  <c:v>605</c:v>
                </c:pt>
                <c:pt idx="487">
                  <c:v>625</c:v>
                </c:pt>
                <c:pt idx="488">
                  <c:v>649</c:v>
                </c:pt>
                <c:pt idx="489">
                  <c:v>885</c:v>
                </c:pt>
                <c:pt idx="490">
                  <c:v>1317</c:v>
                </c:pt>
                <c:pt idx="491">
                  <c:v>1838</c:v>
                </c:pt>
                <c:pt idx="492">
                  <c:v>2263</c:v>
                </c:pt>
                <c:pt idx="493">
                  <c:v>2555</c:v>
                </c:pt>
                <c:pt idx="494">
                  <c:v>1859</c:v>
                </c:pt>
                <c:pt idx="495">
                  <c:v>7992</c:v>
                </c:pt>
                <c:pt idx="496">
                  <c:v>7992</c:v>
                </c:pt>
                <c:pt idx="497">
                  <c:v>5561</c:v>
                </c:pt>
                <c:pt idx="498">
                  <c:v>2134</c:v>
                </c:pt>
                <c:pt idx="499">
                  <c:v>2154</c:v>
                </c:pt>
                <c:pt idx="500">
                  <c:v>2236</c:v>
                </c:pt>
                <c:pt idx="501">
                  <c:v>1846</c:v>
                </c:pt>
                <c:pt idx="502">
                  <c:v>1222</c:v>
                </c:pt>
                <c:pt idx="503">
                  <c:v>925</c:v>
                </c:pt>
                <c:pt idx="504">
                  <c:v>770</c:v>
                </c:pt>
                <c:pt idx="505">
                  <c:v>664</c:v>
                </c:pt>
                <c:pt idx="506">
                  <c:v>603</c:v>
                </c:pt>
                <c:pt idx="507">
                  <c:v>7992</c:v>
                </c:pt>
                <c:pt idx="508">
                  <c:v>7208</c:v>
                </c:pt>
                <c:pt idx="509">
                  <c:v>3252</c:v>
                </c:pt>
                <c:pt idx="510">
                  <c:v>4373</c:v>
                </c:pt>
                <c:pt idx="511">
                  <c:v>3741</c:v>
                </c:pt>
                <c:pt idx="512">
                  <c:v>1654</c:v>
                </c:pt>
                <c:pt idx="513">
                  <c:v>1214</c:v>
                </c:pt>
                <c:pt idx="514">
                  <c:v>970</c:v>
                </c:pt>
                <c:pt idx="515">
                  <c:v>827</c:v>
                </c:pt>
                <c:pt idx="516">
                  <c:v>774</c:v>
                </c:pt>
                <c:pt idx="517">
                  <c:v>678</c:v>
                </c:pt>
                <c:pt idx="518">
                  <c:v>610</c:v>
                </c:pt>
                <c:pt idx="519">
                  <c:v>600</c:v>
                </c:pt>
                <c:pt idx="520">
                  <c:v>566</c:v>
                </c:pt>
                <c:pt idx="521">
                  <c:v>530</c:v>
                </c:pt>
                <c:pt idx="522">
                  <c:v>623</c:v>
                </c:pt>
                <c:pt idx="523">
                  <c:v>872</c:v>
                </c:pt>
                <c:pt idx="524">
                  <c:v>925</c:v>
                </c:pt>
                <c:pt idx="525">
                  <c:v>909</c:v>
                </c:pt>
                <c:pt idx="526">
                  <c:v>878</c:v>
                </c:pt>
                <c:pt idx="527">
                  <c:v>1007</c:v>
                </c:pt>
                <c:pt idx="528">
                  <c:v>1367</c:v>
                </c:pt>
                <c:pt idx="529">
                  <c:v>1320</c:v>
                </c:pt>
                <c:pt idx="530">
                  <c:v>1262</c:v>
                </c:pt>
                <c:pt idx="531">
                  <c:v>1130</c:v>
                </c:pt>
                <c:pt idx="532">
                  <c:v>1081</c:v>
                </c:pt>
                <c:pt idx="533">
                  <c:v>964</c:v>
                </c:pt>
                <c:pt idx="534">
                  <c:v>827</c:v>
                </c:pt>
                <c:pt idx="535">
                  <c:v>777</c:v>
                </c:pt>
                <c:pt idx="536">
                  <c:v>695</c:v>
                </c:pt>
                <c:pt idx="537">
                  <c:v>637</c:v>
                </c:pt>
                <c:pt idx="538">
                  <c:v>591</c:v>
                </c:pt>
                <c:pt idx="539">
                  <c:v>616</c:v>
                </c:pt>
                <c:pt idx="540">
                  <c:v>566</c:v>
                </c:pt>
                <c:pt idx="541">
                  <c:v>529</c:v>
                </c:pt>
                <c:pt idx="542">
                  <c:v>7992</c:v>
                </c:pt>
                <c:pt idx="543">
                  <c:v>7992</c:v>
                </c:pt>
                <c:pt idx="544">
                  <c:v>7992</c:v>
                </c:pt>
                <c:pt idx="545">
                  <c:v>7992</c:v>
                </c:pt>
                <c:pt idx="546">
                  <c:v>7992</c:v>
                </c:pt>
                <c:pt idx="547">
                  <c:v>7992</c:v>
                </c:pt>
                <c:pt idx="548">
                  <c:v>7693</c:v>
                </c:pt>
                <c:pt idx="549">
                  <c:v>5021</c:v>
                </c:pt>
                <c:pt idx="550">
                  <c:v>3327</c:v>
                </c:pt>
                <c:pt idx="551">
                  <c:v>3149</c:v>
                </c:pt>
                <c:pt idx="552">
                  <c:v>2253</c:v>
                </c:pt>
                <c:pt idx="553">
                  <c:v>1937</c:v>
                </c:pt>
                <c:pt idx="554">
                  <c:v>1180</c:v>
                </c:pt>
                <c:pt idx="555">
                  <c:v>951</c:v>
                </c:pt>
                <c:pt idx="556">
                  <c:v>835</c:v>
                </c:pt>
                <c:pt idx="557">
                  <c:v>765</c:v>
                </c:pt>
                <c:pt idx="558">
                  <c:v>716</c:v>
                </c:pt>
                <c:pt idx="559">
                  <c:v>667</c:v>
                </c:pt>
                <c:pt idx="560">
                  <c:v>617</c:v>
                </c:pt>
                <c:pt idx="561">
                  <c:v>566</c:v>
                </c:pt>
                <c:pt idx="562">
                  <c:v>530</c:v>
                </c:pt>
                <c:pt idx="563">
                  <c:v>515</c:v>
                </c:pt>
                <c:pt idx="564">
                  <c:v>495</c:v>
                </c:pt>
                <c:pt idx="565">
                  <c:v>464</c:v>
                </c:pt>
                <c:pt idx="566">
                  <c:v>464</c:v>
                </c:pt>
                <c:pt idx="567">
                  <c:v>455</c:v>
                </c:pt>
                <c:pt idx="568">
                  <c:v>450</c:v>
                </c:pt>
                <c:pt idx="569">
                  <c:v>443</c:v>
                </c:pt>
                <c:pt idx="570">
                  <c:v>434</c:v>
                </c:pt>
                <c:pt idx="571">
                  <c:v>421</c:v>
                </c:pt>
                <c:pt idx="572">
                  <c:v>418</c:v>
                </c:pt>
                <c:pt idx="573">
                  <c:v>422</c:v>
                </c:pt>
                <c:pt idx="574">
                  <c:v>421</c:v>
                </c:pt>
                <c:pt idx="575">
                  <c:v>413</c:v>
                </c:pt>
                <c:pt idx="576">
                  <c:v>407</c:v>
                </c:pt>
                <c:pt idx="577">
                  <c:v>400</c:v>
                </c:pt>
                <c:pt idx="578">
                  <c:v>405</c:v>
                </c:pt>
                <c:pt idx="579">
                  <c:v>405</c:v>
                </c:pt>
                <c:pt idx="580">
                  <c:v>402</c:v>
                </c:pt>
                <c:pt idx="581">
                  <c:v>400</c:v>
                </c:pt>
                <c:pt idx="582">
                  <c:v>401</c:v>
                </c:pt>
                <c:pt idx="583">
                  <c:v>400</c:v>
                </c:pt>
                <c:pt idx="584">
                  <c:v>404</c:v>
                </c:pt>
                <c:pt idx="585">
                  <c:v>402</c:v>
                </c:pt>
                <c:pt idx="586">
                  <c:v>400</c:v>
                </c:pt>
                <c:pt idx="587">
                  <c:v>400</c:v>
                </c:pt>
                <c:pt idx="588">
                  <c:v>400</c:v>
                </c:pt>
                <c:pt idx="589">
                  <c:v>402</c:v>
                </c:pt>
                <c:pt idx="590">
                  <c:v>400</c:v>
                </c:pt>
                <c:pt idx="591">
                  <c:v>457</c:v>
                </c:pt>
                <c:pt idx="592">
                  <c:v>7992</c:v>
                </c:pt>
                <c:pt idx="593">
                  <c:v>7992</c:v>
                </c:pt>
                <c:pt idx="594">
                  <c:v>3476</c:v>
                </c:pt>
                <c:pt idx="595">
                  <c:v>1584</c:v>
                </c:pt>
                <c:pt idx="596">
                  <c:v>1128</c:v>
                </c:pt>
                <c:pt idx="597">
                  <c:v>982</c:v>
                </c:pt>
                <c:pt idx="598">
                  <c:v>909</c:v>
                </c:pt>
                <c:pt idx="599">
                  <c:v>1018</c:v>
                </c:pt>
                <c:pt idx="600">
                  <c:v>1215</c:v>
                </c:pt>
                <c:pt idx="601">
                  <c:v>1367</c:v>
                </c:pt>
                <c:pt idx="602">
                  <c:v>1546</c:v>
                </c:pt>
                <c:pt idx="603">
                  <c:v>2376</c:v>
                </c:pt>
                <c:pt idx="604">
                  <c:v>1268</c:v>
                </c:pt>
                <c:pt idx="605">
                  <c:v>839</c:v>
                </c:pt>
                <c:pt idx="606">
                  <c:v>716</c:v>
                </c:pt>
                <c:pt idx="607">
                  <c:v>642</c:v>
                </c:pt>
                <c:pt idx="608">
                  <c:v>591</c:v>
                </c:pt>
                <c:pt idx="609">
                  <c:v>539</c:v>
                </c:pt>
                <c:pt idx="610">
                  <c:v>498</c:v>
                </c:pt>
                <c:pt idx="611">
                  <c:v>480</c:v>
                </c:pt>
                <c:pt idx="612">
                  <c:v>457</c:v>
                </c:pt>
                <c:pt idx="613">
                  <c:v>450</c:v>
                </c:pt>
                <c:pt idx="614">
                  <c:v>441</c:v>
                </c:pt>
                <c:pt idx="615">
                  <c:v>416</c:v>
                </c:pt>
                <c:pt idx="616">
                  <c:v>425</c:v>
                </c:pt>
                <c:pt idx="617">
                  <c:v>417</c:v>
                </c:pt>
                <c:pt idx="618">
                  <c:v>416</c:v>
                </c:pt>
                <c:pt idx="619">
                  <c:v>411</c:v>
                </c:pt>
                <c:pt idx="620">
                  <c:v>411</c:v>
                </c:pt>
                <c:pt idx="621">
                  <c:v>409</c:v>
                </c:pt>
                <c:pt idx="622">
                  <c:v>400</c:v>
                </c:pt>
                <c:pt idx="623">
                  <c:v>413</c:v>
                </c:pt>
                <c:pt idx="624">
                  <c:v>407</c:v>
                </c:pt>
                <c:pt idx="625">
                  <c:v>413</c:v>
                </c:pt>
                <c:pt idx="626">
                  <c:v>411</c:v>
                </c:pt>
                <c:pt idx="627">
                  <c:v>407</c:v>
                </c:pt>
                <c:pt idx="628">
                  <c:v>406</c:v>
                </c:pt>
                <c:pt idx="629">
                  <c:v>406</c:v>
                </c:pt>
                <c:pt idx="630">
                  <c:v>406</c:v>
                </c:pt>
                <c:pt idx="631">
                  <c:v>407</c:v>
                </c:pt>
                <c:pt idx="632">
                  <c:v>407</c:v>
                </c:pt>
                <c:pt idx="633">
                  <c:v>403</c:v>
                </c:pt>
                <c:pt idx="634">
                  <c:v>405</c:v>
                </c:pt>
                <c:pt idx="635">
                  <c:v>403</c:v>
                </c:pt>
                <c:pt idx="636">
                  <c:v>407</c:v>
                </c:pt>
                <c:pt idx="637">
                  <c:v>407</c:v>
                </c:pt>
                <c:pt idx="638">
                  <c:v>403</c:v>
                </c:pt>
                <c:pt idx="639">
                  <c:v>403</c:v>
                </c:pt>
                <c:pt idx="640">
                  <c:v>405</c:v>
                </c:pt>
                <c:pt idx="641">
                  <c:v>406</c:v>
                </c:pt>
                <c:pt idx="642">
                  <c:v>403</c:v>
                </c:pt>
                <c:pt idx="643">
                  <c:v>405</c:v>
                </c:pt>
                <c:pt idx="644">
                  <c:v>401</c:v>
                </c:pt>
                <c:pt idx="645">
                  <c:v>405</c:v>
                </c:pt>
                <c:pt idx="646">
                  <c:v>405</c:v>
                </c:pt>
                <c:pt idx="647">
                  <c:v>405</c:v>
                </c:pt>
                <c:pt idx="648">
                  <c:v>406</c:v>
                </c:pt>
                <c:pt idx="649">
                  <c:v>400</c:v>
                </c:pt>
                <c:pt idx="650">
                  <c:v>400</c:v>
                </c:pt>
                <c:pt idx="651">
                  <c:v>401</c:v>
                </c:pt>
                <c:pt idx="652">
                  <c:v>400</c:v>
                </c:pt>
                <c:pt idx="653">
                  <c:v>406</c:v>
                </c:pt>
                <c:pt idx="654">
                  <c:v>407</c:v>
                </c:pt>
                <c:pt idx="655">
                  <c:v>407</c:v>
                </c:pt>
                <c:pt idx="656">
                  <c:v>413</c:v>
                </c:pt>
                <c:pt idx="657">
                  <c:v>417</c:v>
                </c:pt>
                <c:pt idx="658">
                  <c:v>420</c:v>
                </c:pt>
                <c:pt idx="659">
                  <c:v>420</c:v>
                </c:pt>
                <c:pt idx="660">
                  <c:v>419</c:v>
                </c:pt>
                <c:pt idx="661">
                  <c:v>419</c:v>
                </c:pt>
                <c:pt idx="662">
                  <c:v>415</c:v>
                </c:pt>
                <c:pt idx="663">
                  <c:v>419</c:v>
                </c:pt>
                <c:pt idx="664">
                  <c:v>417</c:v>
                </c:pt>
                <c:pt idx="665">
                  <c:v>415</c:v>
                </c:pt>
                <c:pt idx="666">
                  <c:v>417</c:v>
                </c:pt>
                <c:pt idx="667">
                  <c:v>417</c:v>
                </c:pt>
                <c:pt idx="668">
                  <c:v>417</c:v>
                </c:pt>
                <c:pt idx="669">
                  <c:v>414</c:v>
                </c:pt>
                <c:pt idx="670">
                  <c:v>414</c:v>
                </c:pt>
                <c:pt idx="671">
                  <c:v>410</c:v>
                </c:pt>
                <c:pt idx="672">
                  <c:v>419</c:v>
                </c:pt>
                <c:pt idx="673">
                  <c:v>420</c:v>
                </c:pt>
                <c:pt idx="674">
                  <c:v>421</c:v>
                </c:pt>
                <c:pt idx="675">
                  <c:v>423</c:v>
                </c:pt>
                <c:pt idx="676">
                  <c:v>424</c:v>
                </c:pt>
                <c:pt idx="677">
                  <c:v>417</c:v>
                </c:pt>
                <c:pt idx="678">
                  <c:v>423</c:v>
                </c:pt>
                <c:pt idx="679">
                  <c:v>424</c:v>
                </c:pt>
                <c:pt idx="680">
                  <c:v>420</c:v>
                </c:pt>
                <c:pt idx="681">
                  <c:v>423</c:v>
                </c:pt>
                <c:pt idx="682">
                  <c:v>421</c:v>
                </c:pt>
                <c:pt idx="683">
                  <c:v>421</c:v>
                </c:pt>
                <c:pt idx="684">
                  <c:v>423</c:v>
                </c:pt>
                <c:pt idx="685">
                  <c:v>420</c:v>
                </c:pt>
                <c:pt idx="686">
                  <c:v>421</c:v>
                </c:pt>
                <c:pt idx="687">
                  <c:v>421</c:v>
                </c:pt>
                <c:pt idx="688">
                  <c:v>426</c:v>
                </c:pt>
                <c:pt idx="689">
                  <c:v>424</c:v>
                </c:pt>
                <c:pt idx="690">
                  <c:v>409</c:v>
                </c:pt>
                <c:pt idx="691">
                  <c:v>421</c:v>
                </c:pt>
                <c:pt idx="692">
                  <c:v>420</c:v>
                </c:pt>
                <c:pt idx="693">
                  <c:v>421</c:v>
                </c:pt>
                <c:pt idx="694">
                  <c:v>421</c:v>
                </c:pt>
                <c:pt idx="695">
                  <c:v>406</c:v>
                </c:pt>
                <c:pt idx="696">
                  <c:v>423</c:v>
                </c:pt>
                <c:pt idx="697">
                  <c:v>424</c:v>
                </c:pt>
                <c:pt idx="698">
                  <c:v>424</c:v>
                </c:pt>
                <c:pt idx="699">
                  <c:v>426</c:v>
                </c:pt>
                <c:pt idx="700">
                  <c:v>419</c:v>
                </c:pt>
                <c:pt idx="701">
                  <c:v>423</c:v>
                </c:pt>
                <c:pt idx="702">
                  <c:v>426</c:v>
                </c:pt>
                <c:pt idx="703">
                  <c:v>424</c:v>
                </c:pt>
                <c:pt idx="704">
                  <c:v>426</c:v>
                </c:pt>
                <c:pt idx="705">
                  <c:v>426</c:v>
                </c:pt>
                <c:pt idx="706">
                  <c:v>420</c:v>
                </c:pt>
                <c:pt idx="707">
                  <c:v>423</c:v>
                </c:pt>
                <c:pt idx="708">
                  <c:v>427</c:v>
                </c:pt>
                <c:pt idx="709">
                  <c:v>417</c:v>
                </c:pt>
                <c:pt idx="710">
                  <c:v>426</c:v>
                </c:pt>
                <c:pt idx="711">
                  <c:v>423</c:v>
                </c:pt>
                <c:pt idx="712">
                  <c:v>413</c:v>
                </c:pt>
                <c:pt idx="713">
                  <c:v>426</c:v>
                </c:pt>
                <c:pt idx="714">
                  <c:v>427</c:v>
                </c:pt>
                <c:pt idx="715">
                  <c:v>432</c:v>
                </c:pt>
                <c:pt idx="716">
                  <c:v>426</c:v>
                </c:pt>
                <c:pt idx="717">
                  <c:v>413</c:v>
                </c:pt>
                <c:pt idx="718">
                  <c:v>421</c:v>
                </c:pt>
                <c:pt idx="719">
                  <c:v>427</c:v>
                </c:pt>
                <c:pt idx="720">
                  <c:v>427</c:v>
                </c:pt>
                <c:pt idx="721">
                  <c:v>424</c:v>
                </c:pt>
                <c:pt idx="722">
                  <c:v>426</c:v>
                </c:pt>
                <c:pt idx="723">
                  <c:v>409</c:v>
                </c:pt>
                <c:pt idx="724">
                  <c:v>421</c:v>
                </c:pt>
                <c:pt idx="725">
                  <c:v>423</c:v>
                </c:pt>
                <c:pt idx="726">
                  <c:v>424</c:v>
                </c:pt>
                <c:pt idx="727">
                  <c:v>423</c:v>
                </c:pt>
                <c:pt idx="728">
                  <c:v>424</c:v>
                </c:pt>
                <c:pt idx="729">
                  <c:v>426</c:v>
                </c:pt>
                <c:pt idx="730">
                  <c:v>426</c:v>
                </c:pt>
                <c:pt idx="731">
                  <c:v>426</c:v>
                </c:pt>
                <c:pt idx="732">
                  <c:v>426</c:v>
                </c:pt>
                <c:pt idx="733">
                  <c:v>417</c:v>
                </c:pt>
                <c:pt idx="734">
                  <c:v>432</c:v>
                </c:pt>
                <c:pt idx="735">
                  <c:v>436</c:v>
                </c:pt>
                <c:pt idx="736">
                  <c:v>434</c:v>
                </c:pt>
                <c:pt idx="737">
                  <c:v>436</c:v>
                </c:pt>
                <c:pt idx="738">
                  <c:v>436</c:v>
                </c:pt>
                <c:pt idx="739">
                  <c:v>426</c:v>
                </c:pt>
                <c:pt idx="740">
                  <c:v>438</c:v>
                </c:pt>
                <c:pt idx="741">
                  <c:v>441</c:v>
                </c:pt>
                <c:pt idx="742">
                  <c:v>443</c:v>
                </c:pt>
                <c:pt idx="743">
                  <c:v>436</c:v>
                </c:pt>
                <c:pt idx="744">
                  <c:v>442</c:v>
                </c:pt>
                <c:pt idx="745">
                  <c:v>447</c:v>
                </c:pt>
                <c:pt idx="746">
                  <c:v>426</c:v>
                </c:pt>
                <c:pt idx="747">
                  <c:v>448</c:v>
                </c:pt>
                <c:pt idx="748">
                  <c:v>452</c:v>
                </c:pt>
                <c:pt idx="749">
                  <c:v>457</c:v>
                </c:pt>
                <c:pt idx="750">
                  <c:v>461</c:v>
                </c:pt>
                <c:pt idx="751">
                  <c:v>459</c:v>
                </c:pt>
                <c:pt idx="752">
                  <c:v>465</c:v>
                </c:pt>
                <c:pt idx="753">
                  <c:v>462</c:v>
                </c:pt>
                <c:pt idx="754">
                  <c:v>462</c:v>
                </c:pt>
                <c:pt idx="755">
                  <c:v>448</c:v>
                </c:pt>
                <c:pt idx="756">
                  <c:v>457</c:v>
                </c:pt>
                <c:pt idx="757">
                  <c:v>456</c:v>
                </c:pt>
                <c:pt idx="758">
                  <c:v>448</c:v>
                </c:pt>
                <c:pt idx="759">
                  <c:v>448</c:v>
                </c:pt>
                <c:pt idx="760">
                  <c:v>450</c:v>
                </c:pt>
                <c:pt idx="761">
                  <c:v>453</c:v>
                </c:pt>
                <c:pt idx="762">
                  <c:v>452</c:v>
                </c:pt>
                <c:pt idx="763">
                  <c:v>448</c:v>
                </c:pt>
                <c:pt idx="764">
                  <c:v>438</c:v>
                </c:pt>
                <c:pt idx="765">
                  <c:v>447</c:v>
                </c:pt>
                <c:pt idx="766">
                  <c:v>447</c:v>
                </c:pt>
                <c:pt idx="767">
                  <c:v>447</c:v>
                </c:pt>
                <c:pt idx="768">
                  <c:v>445</c:v>
                </c:pt>
                <c:pt idx="769">
                  <c:v>442</c:v>
                </c:pt>
                <c:pt idx="770">
                  <c:v>447</c:v>
                </c:pt>
                <c:pt idx="771">
                  <c:v>447</c:v>
                </c:pt>
                <c:pt idx="772">
                  <c:v>443</c:v>
                </c:pt>
                <c:pt idx="773">
                  <c:v>443</c:v>
                </c:pt>
                <c:pt idx="774">
                  <c:v>433</c:v>
                </c:pt>
                <c:pt idx="775">
                  <c:v>447</c:v>
                </c:pt>
                <c:pt idx="776">
                  <c:v>445</c:v>
                </c:pt>
                <c:pt idx="777">
                  <c:v>447</c:v>
                </c:pt>
                <c:pt idx="778">
                  <c:v>445</c:v>
                </c:pt>
                <c:pt idx="779">
                  <c:v>447</c:v>
                </c:pt>
                <c:pt idx="780">
                  <c:v>442</c:v>
                </c:pt>
                <c:pt idx="781">
                  <c:v>443</c:v>
                </c:pt>
              </c:numCache>
            </c:numRef>
          </c:val>
          <c:smooth val="0"/>
        </c:ser>
        <c:dLbls>
          <c:showLegendKey val="0"/>
          <c:showVal val="0"/>
          <c:showCatName val="0"/>
          <c:showSerName val="0"/>
          <c:showPercent val="0"/>
          <c:showBubbleSize val="0"/>
        </c:dLbls>
        <c:marker val="1"/>
        <c:smooth val="0"/>
        <c:axId val="301012864"/>
        <c:axId val="301014400"/>
      </c:lineChart>
      <c:catAx>
        <c:axId val="301012864"/>
        <c:scaling>
          <c:orientation val="minMax"/>
        </c:scaling>
        <c:delete val="0"/>
        <c:axPos val="b"/>
        <c:numFmt formatCode="h:mm:ss" sourceLinked="1"/>
        <c:majorTickMark val="out"/>
        <c:minorTickMark val="none"/>
        <c:tickLblPos val="nextTo"/>
        <c:crossAx val="301014400"/>
        <c:crosses val="autoZero"/>
        <c:auto val="1"/>
        <c:lblAlgn val="ctr"/>
        <c:lblOffset val="100"/>
        <c:noMultiLvlLbl val="0"/>
      </c:catAx>
      <c:valAx>
        <c:axId val="301014400"/>
        <c:scaling>
          <c:orientation val="minMax"/>
        </c:scaling>
        <c:delete val="0"/>
        <c:axPos val="l"/>
        <c:majorGridlines/>
        <c:numFmt formatCode="General" sourceLinked="1"/>
        <c:majorTickMark val="out"/>
        <c:minorTickMark val="none"/>
        <c:tickLblPos val="nextTo"/>
        <c:crossAx val="301012864"/>
        <c:crosses val="autoZero"/>
        <c:crossBetween val="between"/>
      </c:valAx>
    </c:plotArea>
    <c:legend>
      <c:legendPos val="r"/>
      <c:overlay val="0"/>
    </c:legend>
    <c:plotVisOnly val="1"/>
    <c:dispBlanksAs val="gap"/>
    <c:showDLblsOverMax val="0"/>
  </c:chart>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TVOC Level</c:v>
          </c:tx>
          <c:marker>
            <c:symbol val="none"/>
          </c:marker>
          <c:cat>
            <c:numRef>
              <c:f>Sheet1!$C$1:$C$782</c:f>
              <c:numCache>
                <c:formatCode>h:mm:ss</c:formatCode>
                <c:ptCount val="782"/>
                <c:pt idx="0">
                  <c:v>2.3148148148148147E-5</c:v>
                </c:pt>
                <c:pt idx="1">
                  <c:v>3.4722222222222222E-5</c:v>
                </c:pt>
                <c:pt idx="2">
                  <c:v>3.4722222222222222E-5</c:v>
                </c:pt>
                <c:pt idx="3">
                  <c:v>4.6296296296296294E-5</c:v>
                </c:pt>
                <c:pt idx="4">
                  <c:v>5.7870370370370366E-5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3.4375E-3</c:v>
                </c:pt>
                <c:pt idx="298">
                  <c:v>3.4490740740740745E-3</c:v>
                </c:pt>
                <c:pt idx="299">
                  <c:v>3.4606481481481485E-3</c:v>
                </c:pt>
                <c:pt idx="300">
                  <c:v>3.472222222222222E-3</c:v>
                </c:pt>
                <c:pt idx="301">
                  <c:v>3.483796296296296E-3</c:v>
                </c:pt>
                <c:pt idx="302">
                  <c:v>3.4953703703703705E-3</c:v>
                </c:pt>
                <c:pt idx="303">
                  <c:v>3.5069444444444445E-3</c:v>
                </c:pt>
                <c:pt idx="304">
                  <c:v>3.5185185185185185E-3</c:v>
                </c:pt>
                <c:pt idx="305">
                  <c:v>3.530092592592592E-3</c:v>
                </c:pt>
                <c:pt idx="306">
                  <c:v>3.5416666666666665E-3</c:v>
                </c:pt>
                <c:pt idx="307">
                  <c:v>3.5532407407407405E-3</c:v>
                </c:pt>
                <c:pt idx="308">
                  <c:v>3.5648148148148154E-3</c:v>
                </c:pt>
                <c:pt idx="309">
                  <c:v>3.5763888888888894E-3</c:v>
                </c:pt>
                <c:pt idx="310">
                  <c:v>3.5879629629629629E-3</c:v>
                </c:pt>
                <c:pt idx="311">
                  <c:v>3.5995370370370369E-3</c:v>
                </c:pt>
                <c:pt idx="312">
                  <c:v>3.6111111111111114E-3</c:v>
                </c:pt>
                <c:pt idx="313">
                  <c:v>3.6226851851851854E-3</c:v>
                </c:pt>
                <c:pt idx="314">
                  <c:v>3.6342592592592594E-3</c:v>
                </c:pt>
                <c:pt idx="315">
                  <c:v>3.645833333333333E-3</c:v>
                </c:pt>
                <c:pt idx="316">
                  <c:v>3.6574074074074074E-3</c:v>
                </c:pt>
                <c:pt idx="317">
                  <c:v>3.6689814814814814E-3</c:v>
                </c:pt>
                <c:pt idx="318">
                  <c:v>3.6805555555555554E-3</c:v>
                </c:pt>
                <c:pt idx="319">
                  <c:v>3.6921296296296298E-3</c:v>
                </c:pt>
                <c:pt idx="320">
                  <c:v>3.7037037037037034E-3</c:v>
                </c:pt>
                <c:pt idx="321">
                  <c:v>3.7152777777777774E-3</c:v>
                </c:pt>
                <c:pt idx="322">
                  <c:v>3.7268518518518514E-3</c:v>
                </c:pt>
                <c:pt idx="323">
                  <c:v>3.7384259259259263E-3</c:v>
                </c:pt>
                <c:pt idx="324">
                  <c:v>3.7500000000000003E-3</c:v>
                </c:pt>
                <c:pt idx="325">
                  <c:v>3.7615740740740739E-3</c:v>
                </c:pt>
                <c:pt idx="326">
                  <c:v>3.7731481481481483E-3</c:v>
                </c:pt>
                <c:pt idx="327">
                  <c:v>3.7847222222222223E-3</c:v>
                </c:pt>
                <c:pt idx="328">
                  <c:v>3.7962962962962963E-3</c:v>
                </c:pt>
                <c:pt idx="329">
                  <c:v>3.8078703703703707E-3</c:v>
                </c:pt>
                <c:pt idx="330">
                  <c:v>3.8194444444444443E-3</c:v>
                </c:pt>
                <c:pt idx="331">
                  <c:v>3.8310185185185183E-3</c:v>
                </c:pt>
                <c:pt idx="332">
                  <c:v>3.8425925925925923E-3</c:v>
                </c:pt>
                <c:pt idx="333">
                  <c:v>3.8541666666666668E-3</c:v>
                </c:pt>
                <c:pt idx="334">
                  <c:v>3.8657407407407408E-3</c:v>
                </c:pt>
                <c:pt idx="335">
                  <c:v>3.8773148148148143E-3</c:v>
                </c:pt>
                <c:pt idx="336">
                  <c:v>3.8888888888888883E-3</c:v>
                </c:pt>
                <c:pt idx="337">
                  <c:v>3.9004629629629632E-3</c:v>
                </c:pt>
                <c:pt idx="338">
                  <c:v>3.9120370370370368E-3</c:v>
                </c:pt>
                <c:pt idx="339">
                  <c:v>3.9236111111111112E-3</c:v>
                </c:pt>
                <c:pt idx="340">
                  <c:v>3.9351851851851857E-3</c:v>
                </c:pt>
                <c:pt idx="341">
                  <c:v>3.9467592592592592E-3</c:v>
                </c:pt>
                <c:pt idx="342">
                  <c:v>3.9583333333333337E-3</c:v>
                </c:pt>
                <c:pt idx="343">
                  <c:v>3.9699074074074072E-3</c:v>
                </c:pt>
                <c:pt idx="344">
                  <c:v>3.9814814814814817E-3</c:v>
                </c:pt>
                <c:pt idx="345">
                  <c:v>3.9930555555555561E-3</c:v>
                </c:pt>
                <c:pt idx="346">
                  <c:v>4.0046296296296297E-3</c:v>
                </c:pt>
                <c:pt idx="347">
                  <c:v>4.0162037037037033E-3</c:v>
                </c:pt>
                <c:pt idx="348">
                  <c:v>4.0277777777777777E-3</c:v>
                </c:pt>
                <c:pt idx="349">
                  <c:v>4.0393518518518521E-3</c:v>
                </c:pt>
                <c:pt idx="350">
                  <c:v>4.0509259259259257E-3</c:v>
                </c:pt>
                <c:pt idx="351">
                  <c:v>4.0624999999999993E-3</c:v>
                </c:pt>
                <c:pt idx="352">
                  <c:v>4.0740740740740746E-3</c:v>
                </c:pt>
                <c:pt idx="353">
                  <c:v>4.0856481481481481E-3</c:v>
                </c:pt>
                <c:pt idx="354">
                  <c:v>4.0972222222222226E-3</c:v>
                </c:pt>
                <c:pt idx="355">
                  <c:v>4.108796296296297E-3</c:v>
                </c:pt>
                <c:pt idx="356">
                  <c:v>4.1203703703703706E-3</c:v>
                </c:pt>
                <c:pt idx="357">
                  <c:v>4.1319444444444442E-3</c:v>
                </c:pt>
                <c:pt idx="358">
                  <c:v>4.1435185185185186E-3</c:v>
                </c:pt>
                <c:pt idx="359">
                  <c:v>4.155092592592593E-3</c:v>
                </c:pt>
                <c:pt idx="360">
                  <c:v>4.1666666666666666E-3</c:v>
                </c:pt>
                <c:pt idx="361">
                  <c:v>4.1782407407407402E-3</c:v>
                </c:pt>
                <c:pt idx="362">
                  <c:v>4.1898148148148146E-3</c:v>
                </c:pt>
                <c:pt idx="363">
                  <c:v>4.2013888888888891E-3</c:v>
                </c:pt>
                <c:pt idx="364">
                  <c:v>4.2129629629629626E-3</c:v>
                </c:pt>
                <c:pt idx="365">
                  <c:v>4.2245370370370371E-3</c:v>
                </c:pt>
                <c:pt idx="366">
                  <c:v>4.2361111111111106E-3</c:v>
                </c:pt>
                <c:pt idx="367">
                  <c:v>4.2476851851851851E-3</c:v>
                </c:pt>
                <c:pt idx="368">
                  <c:v>4.2592592592592595E-3</c:v>
                </c:pt>
                <c:pt idx="369">
                  <c:v>4.2708333333333339E-3</c:v>
                </c:pt>
                <c:pt idx="370">
                  <c:v>4.2824074074074075E-3</c:v>
                </c:pt>
                <c:pt idx="371">
                  <c:v>4.2939814814814811E-3</c:v>
                </c:pt>
                <c:pt idx="372">
                  <c:v>4.3055555555555555E-3</c:v>
                </c:pt>
                <c:pt idx="373">
                  <c:v>4.31712962962963E-3</c:v>
                </c:pt>
                <c:pt idx="374">
                  <c:v>4.3287037037037035E-3</c:v>
                </c:pt>
                <c:pt idx="375">
                  <c:v>4.340277777777778E-3</c:v>
                </c:pt>
                <c:pt idx="376">
                  <c:v>4.3518518518518515E-3</c:v>
                </c:pt>
                <c:pt idx="377">
                  <c:v>4.363425925925926E-3</c:v>
                </c:pt>
                <c:pt idx="378">
                  <c:v>4.3749999999999995E-3</c:v>
                </c:pt>
                <c:pt idx="379">
                  <c:v>4.386574074074074E-3</c:v>
                </c:pt>
                <c:pt idx="380">
                  <c:v>4.3981481481481484E-3</c:v>
                </c:pt>
                <c:pt idx="381">
                  <c:v>4.409722222222222E-3</c:v>
                </c:pt>
                <c:pt idx="382">
                  <c:v>4.4212962962962956E-3</c:v>
                </c:pt>
                <c:pt idx="383">
                  <c:v>4.4328703703703709E-3</c:v>
                </c:pt>
                <c:pt idx="384">
                  <c:v>4.4444444444444444E-3</c:v>
                </c:pt>
                <c:pt idx="385">
                  <c:v>4.4560185185185189E-3</c:v>
                </c:pt>
                <c:pt idx="386">
                  <c:v>4.4675925925925933E-3</c:v>
                </c:pt>
                <c:pt idx="387">
                  <c:v>4.4791666666666669E-3</c:v>
                </c:pt>
                <c:pt idx="388">
                  <c:v>4.4907407407407405E-3</c:v>
                </c:pt>
                <c:pt idx="389">
                  <c:v>4.5023148148148149E-3</c:v>
                </c:pt>
                <c:pt idx="390">
                  <c:v>4.5138888888888893E-3</c:v>
                </c:pt>
                <c:pt idx="391">
                  <c:v>4.5254629629629629E-3</c:v>
                </c:pt>
                <c:pt idx="392">
                  <c:v>4.5370370370370365E-3</c:v>
                </c:pt>
                <c:pt idx="393">
                  <c:v>4.5486111111111109E-3</c:v>
                </c:pt>
                <c:pt idx="394">
                  <c:v>4.5601851851851853E-3</c:v>
                </c:pt>
                <c:pt idx="395">
                  <c:v>4.5717592592592589E-3</c:v>
                </c:pt>
                <c:pt idx="396">
                  <c:v>4.5833333333333334E-3</c:v>
                </c:pt>
                <c:pt idx="397">
                  <c:v>4.5949074074074078E-3</c:v>
                </c:pt>
                <c:pt idx="398">
                  <c:v>4.6064814814814814E-3</c:v>
                </c:pt>
                <c:pt idx="399">
                  <c:v>4.6180555555555558E-3</c:v>
                </c:pt>
                <c:pt idx="400">
                  <c:v>4.6296296296296302E-3</c:v>
                </c:pt>
                <c:pt idx="401">
                  <c:v>4.6412037037037038E-3</c:v>
                </c:pt>
                <c:pt idx="402">
                  <c:v>4.6527777777777774E-3</c:v>
                </c:pt>
                <c:pt idx="403">
                  <c:v>4.6643518518518518E-3</c:v>
                </c:pt>
                <c:pt idx="404">
                  <c:v>4.6759259259259263E-3</c:v>
                </c:pt>
                <c:pt idx="405">
                  <c:v>4.6874999999999998E-3</c:v>
                </c:pt>
                <c:pt idx="406">
                  <c:v>4.6990740740740743E-3</c:v>
                </c:pt>
                <c:pt idx="407">
                  <c:v>4.7106481481481478E-3</c:v>
                </c:pt>
                <c:pt idx="408">
                  <c:v>4.7222222222222223E-3</c:v>
                </c:pt>
                <c:pt idx="409">
                  <c:v>4.7337962962962958E-3</c:v>
                </c:pt>
                <c:pt idx="410">
                  <c:v>4.7453703703703703E-3</c:v>
                </c:pt>
                <c:pt idx="411">
                  <c:v>4.7569444444444447E-3</c:v>
                </c:pt>
                <c:pt idx="412">
                  <c:v>4.7685185185185183E-3</c:v>
                </c:pt>
                <c:pt idx="413">
                  <c:v>4.7800925925925919E-3</c:v>
                </c:pt>
                <c:pt idx="414">
                  <c:v>4.7916666666666672E-3</c:v>
                </c:pt>
                <c:pt idx="415">
                  <c:v>4.8032407407407407E-3</c:v>
                </c:pt>
                <c:pt idx="416">
                  <c:v>4.8148148148148152E-3</c:v>
                </c:pt>
                <c:pt idx="417">
                  <c:v>4.8263888888888887E-3</c:v>
                </c:pt>
                <c:pt idx="418">
                  <c:v>4.8379629629629632E-3</c:v>
                </c:pt>
                <c:pt idx="419">
                  <c:v>4.8495370370370368E-3</c:v>
                </c:pt>
                <c:pt idx="420">
                  <c:v>4.8611111111111112E-3</c:v>
                </c:pt>
                <c:pt idx="421">
                  <c:v>4.8726851851851856E-3</c:v>
                </c:pt>
                <c:pt idx="422">
                  <c:v>4.8842592592592592E-3</c:v>
                </c:pt>
                <c:pt idx="423">
                  <c:v>4.8958333333333328E-3</c:v>
                </c:pt>
                <c:pt idx="424">
                  <c:v>4.9074074074074072E-3</c:v>
                </c:pt>
                <c:pt idx="425">
                  <c:v>4.9189814814814816E-3</c:v>
                </c:pt>
                <c:pt idx="426">
                  <c:v>4.9305555555555552E-3</c:v>
                </c:pt>
                <c:pt idx="427">
                  <c:v>4.9421296296296288E-3</c:v>
                </c:pt>
                <c:pt idx="428">
                  <c:v>4.9537037037037041E-3</c:v>
                </c:pt>
                <c:pt idx="429">
                  <c:v>4.9652777777777777E-3</c:v>
                </c:pt>
                <c:pt idx="430">
                  <c:v>4.9768518518518521E-3</c:v>
                </c:pt>
                <c:pt idx="431">
                  <c:v>4.9884259259259265E-3</c:v>
                </c:pt>
                <c:pt idx="432">
                  <c:v>5.0000000000000001E-3</c:v>
                </c:pt>
                <c:pt idx="433">
                  <c:v>5.0115740740740737E-3</c:v>
                </c:pt>
                <c:pt idx="434">
                  <c:v>5.0231481481481481E-3</c:v>
                </c:pt>
                <c:pt idx="435">
                  <c:v>5.0347222222222225E-3</c:v>
                </c:pt>
                <c:pt idx="436">
                  <c:v>5.0462962962962961E-3</c:v>
                </c:pt>
                <c:pt idx="437">
                  <c:v>5.0578703703703706E-3</c:v>
                </c:pt>
                <c:pt idx="438">
                  <c:v>5.0694444444444441E-3</c:v>
                </c:pt>
                <c:pt idx="439">
                  <c:v>5.0810185185185186E-3</c:v>
                </c:pt>
                <c:pt idx="440">
                  <c:v>5.0925925925925921E-3</c:v>
                </c:pt>
                <c:pt idx="441">
                  <c:v>5.1041666666666666E-3</c:v>
                </c:pt>
                <c:pt idx="442">
                  <c:v>5.115740740740741E-3</c:v>
                </c:pt>
                <c:pt idx="443">
                  <c:v>5.1273148148148146E-3</c:v>
                </c:pt>
                <c:pt idx="444">
                  <c:v>5.138888888888889E-3</c:v>
                </c:pt>
                <c:pt idx="445">
                  <c:v>5.1504629629629635E-3</c:v>
                </c:pt>
                <c:pt idx="446">
                  <c:v>5.162037037037037E-3</c:v>
                </c:pt>
                <c:pt idx="447">
                  <c:v>5.1736111111111115E-3</c:v>
                </c:pt>
                <c:pt idx="448">
                  <c:v>5.185185185185185E-3</c:v>
                </c:pt>
                <c:pt idx="449">
                  <c:v>5.1967592592592595E-3</c:v>
                </c:pt>
                <c:pt idx="450">
                  <c:v>5.208333333333333E-3</c:v>
                </c:pt>
                <c:pt idx="451">
                  <c:v>5.2199074074074066E-3</c:v>
                </c:pt>
                <c:pt idx="452">
                  <c:v>5.2314814814814819E-3</c:v>
                </c:pt>
                <c:pt idx="453">
                  <c:v>5.2430555555555555E-3</c:v>
                </c:pt>
                <c:pt idx="454">
                  <c:v>5.2546296296296299E-3</c:v>
                </c:pt>
                <c:pt idx="455">
                  <c:v>5.2662037037037035E-3</c:v>
                </c:pt>
                <c:pt idx="456">
                  <c:v>5.2777777777777771E-3</c:v>
                </c:pt>
                <c:pt idx="457">
                  <c:v>5.2893518518518515E-3</c:v>
                </c:pt>
                <c:pt idx="458">
                  <c:v>5.3009259259259251E-3</c:v>
                </c:pt>
                <c:pt idx="459">
                  <c:v>5.3125000000000004E-3</c:v>
                </c:pt>
                <c:pt idx="460">
                  <c:v>5.3240740740740748E-3</c:v>
                </c:pt>
                <c:pt idx="461">
                  <c:v>5.3356481481481484E-3</c:v>
                </c:pt>
                <c:pt idx="462">
                  <c:v>5.347222222222222E-3</c:v>
                </c:pt>
                <c:pt idx="463">
                  <c:v>5.3587962962962964E-3</c:v>
                </c:pt>
                <c:pt idx="464">
                  <c:v>5.37037037037037E-3</c:v>
                </c:pt>
                <c:pt idx="465">
                  <c:v>5.3819444444444453E-3</c:v>
                </c:pt>
                <c:pt idx="466">
                  <c:v>5.3935185185185188E-3</c:v>
                </c:pt>
                <c:pt idx="467">
                  <c:v>5.4050925925925924E-3</c:v>
                </c:pt>
                <c:pt idx="468">
                  <c:v>5.4166666666666669E-3</c:v>
                </c:pt>
                <c:pt idx="469">
                  <c:v>5.4282407407407404E-3</c:v>
                </c:pt>
                <c:pt idx="470">
                  <c:v>5.4398148148148149E-3</c:v>
                </c:pt>
                <c:pt idx="471">
                  <c:v>5.4513888888888884E-3</c:v>
                </c:pt>
                <c:pt idx="472">
                  <c:v>5.4629629629629637E-3</c:v>
                </c:pt>
                <c:pt idx="473">
                  <c:v>5.4745370370370373E-3</c:v>
                </c:pt>
                <c:pt idx="474">
                  <c:v>5.4861111111111117E-3</c:v>
                </c:pt>
                <c:pt idx="475">
                  <c:v>5.4976851851851853E-3</c:v>
                </c:pt>
                <c:pt idx="476">
                  <c:v>5.5092592592592589E-3</c:v>
                </c:pt>
                <c:pt idx="477">
                  <c:v>5.5208333333333333E-3</c:v>
                </c:pt>
                <c:pt idx="478">
                  <c:v>5.5324074074074069E-3</c:v>
                </c:pt>
                <c:pt idx="479">
                  <c:v>5.5439814814814822E-3</c:v>
                </c:pt>
                <c:pt idx="480">
                  <c:v>5.5555555555555558E-3</c:v>
                </c:pt>
                <c:pt idx="481">
                  <c:v>5.5671296296296302E-3</c:v>
                </c:pt>
                <c:pt idx="482">
                  <c:v>5.5787037037037038E-3</c:v>
                </c:pt>
                <c:pt idx="483">
                  <c:v>5.5902777777777782E-3</c:v>
                </c:pt>
                <c:pt idx="484">
                  <c:v>5.6018518518518518E-3</c:v>
                </c:pt>
                <c:pt idx="485">
                  <c:v>5.6134259259259271E-3</c:v>
                </c:pt>
                <c:pt idx="486">
                  <c:v>5.6249999999999989E-3</c:v>
                </c:pt>
                <c:pt idx="487">
                  <c:v>5.6365740740740742E-3</c:v>
                </c:pt>
                <c:pt idx="488">
                  <c:v>5.6481481481481478E-3</c:v>
                </c:pt>
                <c:pt idx="489">
                  <c:v>5.6597222222222222E-3</c:v>
                </c:pt>
                <c:pt idx="490">
                  <c:v>5.6712962962962958E-3</c:v>
                </c:pt>
                <c:pt idx="491">
                  <c:v>5.6828703703703702E-3</c:v>
                </c:pt>
                <c:pt idx="492">
                  <c:v>5.6944444444444438E-3</c:v>
                </c:pt>
                <c:pt idx="493">
                  <c:v>5.7060185185185191E-3</c:v>
                </c:pt>
                <c:pt idx="494">
                  <c:v>5.7175925925925927E-3</c:v>
                </c:pt>
                <c:pt idx="495">
                  <c:v>5.7291666666666671E-3</c:v>
                </c:pt>
                <c:pt idx="496">
                  <c:v>5.7407407407407416E-3</c:v>
                </c:pt>
                <c:pt idx="497">
                  <c:v>5.7523148148148143E-3</c:v>
                </c:pt>
                <c:pt idx="498">
                  <c:v>5.7638888888888887E-3</c:v>
                </c:pt>
                <c:pt idx="499">
                  <c:v>5.7754629629629623E-3</c:v>
                </c:pt>
                <c:pt idx="500">
                  <c:v>5.7870370370370376E-3</c:v>
                </c:pt>
                <c:pt idx="501">
                  <c:v>5.7986111111111112E-3</c:v>
                </c:pt>
                <c:pt idx="502">
                  <c:v>5.8101851851851856E-3</c:v>
                </c:pt>
                <c:pt idx="503">
                  <c:v>5.8217592592592592E-3</c:v>
                </c:pt>
                <c:pt idx="504">
                  <c:v>5.8333333333333336E-3</c:v>
                </c:pt>
                <c:pt idx="505">
                  <c:v>5.8449074074074072E-3</c:v>
                </c:pt>
                <c:pt idx="506">
                  <c:v>5.8564814814814825E-3</c:v>
                </c:pt>
                <c:pt idx="507">
                  <c:v>5.8680555555555543E-3</c:v>
                </c:pt>
                <c:pt idx="508">
                  <c:v>5.8796296296296296E-3</c:v>
                </c:pt>
                <c:pt idx="509">
                  <c:v>5.8912037037037032E-3</c:v>
                </c:pt>
                <c:pt idx="510">
                  <c:v>5.9027777777777776E-3</c:v>
                </c:pt>
                <c:pt idx="511">
                  <c:v>5.9143518518518521E-3</c:v>
                </c:pt>
                <c:pt idx="512">
                  <c:v>5.9259259259259256E-3</c:v>
                </c:pt>
                <c:pt idx="513">
                  <c:v>5.9375000000000009E-3</c:v>
                </c:pt>
                <c:pt idx="514">
                  <c:v>5.9490740740740745E-3</c:v>
                </c:pt>
                <c:pt idx="515">
                  <c:v>5.9606481481481489E-3</c:v>
                </c:pt>
                <c:pt idx="516">
                  <c:v>5.9722222222222225E-3</c:v>
                </c:pt>
                <c:pt idx="517">
                  <c:v>5.9837962962962961E-3</c:v>
                </c:pt>
                <c:pt idx="518">
                  <c:v>5.9953703703703697E-3</c:v>
                </c:pt>
                <c:pt idx="519">
                  <c:v>6.0069444444444441E-3</c:v>
                </c:pt>
                <c:pt idx="520">
                  <c:v>6.0185185185185177E-3</c:v>
                </c:pt>
                <c:pt idx="521">
                  <c:v>6.030092592592593E-3</c:v>
                </c:pt>
                <c:pt idx="522">
                  <c:v>6.0416666666666665E-3</c:v>
                </c:pt>
                <c:pt idx="523">
                  <c:v>6.053240740740741E-3</c:v>
                </c:pt>
                <c:pt idx="524">
                  <c:v>6.0648148148148145E-3</c:v>
                </c:pt>
                <c:pt idx="525">
                  <c:v>6.076388888888889E-3</c:v>
                </c:pt>
                <c:pt idx="526">
                  <c:v>6.0879629629629643E-3</c:v>
                </c:pt>
                <c:pt idx="527">
                  <c:v>6.0995370370370361E-3</c:v>
                </c:pt>
                <c:pt idx="528">
                  <c:v>6.1111111111111114E-3</c:v>
                </c:pt>
                <c:pt idx="529">
                  <c:v>6.122685185185185E-3</c:v>
                </c:pt>
                <c:pt idx="530">
                  <c:v>6.1342592592592594E-3</c:v>
                </c:pt>
                <c:pt idx="531">
                  <c:v>6.145833333333333E-3</c:v>
                </c:pt>
                <c:pt idx="532">
                  <c:v>6.1574074074074074E-3</c:v>
                </c:pt>
                <c:pt idx="533">
                  <c:v>6.168981481481481E-3</c:v>
                </c:pt>
                <c:pt idx="534">
                  <c:v>6.1805555555555563E-3</c:v>
                </c:pt>
                <c:pt idx="535">
                  <c:v>6.1921296296296299E-3</c:v>
                </c:pt>
                <c:pt idx="536">
                  <c:v>6.2037037037037043E-3</c:v>
                </c:pt>
                <c:pt idx="537">
                  <c:v>6.215277777777777E-3</c:v>
                </c:pt>
                <c:pt idx="538">
                  <c:v>6.2268518518518515E-3</c:v>
                </c:pt>
                <c:pt idx="539">
                  <c:v>6.238425925925925E-3</c:v>
                </c:pt>
                <c:pt idx="540">
                  <c:v>6.2499999999999995E-3</c:v>
                </c:pt>
                <c:pt idx="541">
                  <c:v>6.2615740740740748E-3</c:v>
                </c:pt>
                <c:pt idx="542">
                  <c:v>6.2731481481481484E-3</c:v>
                </c:pt>
                <c:pt idx="543">
                  <c:v>6.2847222222222228E-3</c:v>
                </c:pt>
                <c:pt idx="544">
                  <c:v>6.2962962962962964E-3</c:v>
                </c:pt>
                <c:pt idx="545">
                  <c:v>6.3078703703703708E-3</c:v>
                </c:pt>
                <c:pt idx="546">
                  <c:v>6.3194444444444444E-3</c:v>
                </c:pt>
                <c:pt idx="547">
                  <c:v>6.3310185185185197E-3</c:v>
                </c:pt>
                <c:pt idx="548">
                  <c:v>6.3425925925925915E-3</c:v>
                </c:pt>
                <c:pt idx="549">
                  <c:v>6.3541666666666668E-3</c:v>
                </c:pt>
                <c:pt idx="550">
                  <c:v>6.3657407407407404E-3</c:v>
                </c:pt>
                <c:pt idx="551">
                  <c:v>6.3773148148148148E-3</c:v>
                </c:pt>
                <c:pt idx="552">
                  <c:v>6.3888888888888884E-3</c:v>
                </c:pt>
                <c:pt idx="553">
                  <c:v>6.4004629629629628E-3</c:v>
                </c:pt>
                <c:pt idx="554">
                  <c:v>6.4120370370370364E-3</c:v>
                </c:pt>
                <c:pt idx="555">
                  <c:v>6.4236111111111117E-3</c:v>
                </c:pt>
                <c:pt idx="556">
                  <c:v>6.4351851851851861E-3</c:v>
                </c:pt>
                <c:pt idx="557">
                  <c:v>6.4467592592592597E-3</c:v>
                </c:pt>
                <c:pt idx="558">
                  <c:v>6.4583333333333333E-3</c:v>
                </c:pt>
                <c:pt idx="559">
                  <c:v>6.4699074074074069E-3</c:v>
                </c:pt>
                <c:pt idx="560">
                  <c:v>6.4814814814814813E-3</c:v>
                </c:pt>
                <c:pt idx="561">
                  <c:v>6.4930555555555549E-3</c:v>
                </c:pt>
                <c:pt idx="562">
                  <c:v>6.5046296296296302E-3</c:v>
                </c:pt>
                <c:pt idx="563">
                  <c:v>6.5162037037037037E-3</c:v>
                </c:pt>
                <c:pt idx="564">
                  <c:v>6.5277777777777782E-3</c:v>
                </c:pt>
                <c:pt idx="565">
                  <c:v>6.5393518518518517E-3</c:v>
                </c:pt>
                <c:pt idx="566">
                  <c:v>6.5509259259259262E-3</c:v>
                </c:pt>
                <c:pt idx="567">
                  <c:v>6.5624999999999998E-3</c:v>
                </c:pt>
                <c:pt idx="568">
                  <c:v>6.5740740740740733E-3</c:v>
                </c:pt>
                <c:pt idx="569">
                  <c:v>6.5856481481481469E-3</c:v>
                </c:pt>
                <c:pt idx="570">
                  <c:v>6.5972222222222222E-3</c:v>
                </c:pt>
                <c:pt idx="571">
                  <c:v>6.6087962962962966E-3</c:v>
                </c:pt>
                <c:pt idx="572">
                  <c:v>6.6203703703703702E-3</c:v>
                </c:pt>
                <c:pt idx="573">
                  <c:v>6.6319444444444446E-3</c:v>
                </c:pt>
                <c:pt idx="574">
                  <c:v>6.6319444444444446E-3</c:v>
                </c:pt>
                <c:pt idx="575">
                  <c:v>6.6435185185185182E-3</c:v>
                </c:pt>
                <c:pt idx="576">
                  <c:v>6.6550925925925935E-3</c:v>
                </c:pt>
                <c:pt idx="577">
                  <c:v>6.6666666666666671E-3</c:v>
                </c:pt>
                <c:pt idx="578">
                  <c:v>6.6782407407407415E-3</c:v>
                </c:pt>
                <c:pt idx="579">
                  <c:v>6.6898148148148142E-3</c:v>
                </c:pt>
                <c:pt idx="580">
                  <c:v>6.7013888888888887E-3</c:v>
                </c:pt>
                <c:pt idx="581">
                  <c:v>6.7129629629629622E-3</c:v>
                </c:pt>
                <c:pt idx="582">
                  <c:v>6.7245370370370367E-3</c:v>
                </c:pt>
                <c:pt idx="583">
                  <c:v>6.7361111111111103E-3</c:v>
                </c:pt>
                <c:pt idx="584">
                  <c:v>6.7476851851851856E-3</c:v>
                </c:pt>
                <c:pt idx="585">
                  <c:v>6.7592592592592591E-3</c:v>
                </c:pt>
                <c:pt idx="586">
                  <c:v>6.7708333333333336E-3</c:v>
                </c:pt>
                <c:pt idx="587">
                  <c:v>6.782407407407408E-3</c:v>
                </c:pt>
                <c:pt idx="588">
                  <c:v>6.7939814814814816E-3</c:v>
                </c:pt>
                <c:pt idx="589">
                  <c:v>6.8055555555555569E-3</c:v>
                </c:pt>
                <c:pt idx="590">
                  <c:v>6.8171296296296287E-3</c:v>
                </c:pt>
                <c:pt idx="591">
                  <c:v>6.828703703703704E-3</c:v>
                </c:pt>
                <c:pt idx="592">
                  <c:v>6.8402777777777776E-3</c:v>
                </c:pt>
                <c:pt idx="593">
                  <c:v>6.851851851851852E-3</c:v>
                </c:pt>
                <c:pt idx="594">
                  <c:v>6.8634259259259256E-3</c:v>
                </c:pt>
                <c:pt idx="595">
                  <c:v>6.875E-3</c:v>
                </c:pt>
                <c:pt idx="596">
                  <c:v>6.8865740740740736E-3</c:v>
                </c:pt>
                <c:pt idx="597">
                  <c:v>6.8981481481481489E-3</c:v>
                </c:pt>
                <c:pt idx="598">
                  <c:v>6.9097222222222225E-3</c:v>
                </c:pt>
                <c:pt idx="599">
                  <c:v>6.9212962962962969E-3</c:v>
                </c:pt>
                <c:pt idx="600">
                  <c:v>6.9328703703703696E-3</c:v>
                </c:pt>
                <c:pt idx="601">
                  <c:v>6.9444444444444441E-3</c:v>
                </c:pt>
                <c:pt idx="602">
                  <c:v>6.9560185185185185E-3</c:v>
                </c:pt>
                <c:pt idx="603">
                  <c:v>6.9675925925925921E-3</c:v>
                </c:pt>
                <c:pt idx="604">
                  <c:v>6.9791666666666674E-3</c:v>
                </c:pt>
                <c:pt idx="605">
                  <c:v>6.9907407407407409E-3</c:v>
                </c:pt>
                <c:pt idx="606">
                  <c:v>7.0023148148148154E-3</c:v>
                </c:pt>
                <c:pt idx="607">
                  <c:v>7.013888888888889E-3</c:v>
                </c:pt>
                <c:pt idx="608">
                  <c:v>7.0254629629629634E-3</c:v>
                </c:pt>
                <c:pt idx="609">
                  <c:v>7.037037037037037E-3</c:v>
                </c:pt>
                <c:pt idx="610">
                  <c:v>7.0486111111111105E-3</c:v>
                </c:pt>
                <c:pt idx="611">
                  <c:v>7.0601851851851841E-3</c:v>
                </c:pt>
                <c:pt idx="612">
                  <c:v>7.0717592592592594E-3</c:v>
                </c:pt>
                <c:pt idx="613">
                  <c:v>7.083333333333333E-3</c:v>
                </c:pt>
                <c:pt idx="614">
                  <c:v>7.0949074074074074E-3</c:v>
                </c:pt>
                <c:pt idx="615">
                  <c:v>7.106481481481481E-3</c:v>
                </c:pt>
                <c:pt idx="616">
                  <c:v>7.1180555555555554E-3</c:v>
                </c:pt>
                <c:pt idx="617">
                  <c:v>7.1296296296296307E-3</c:v>
                </c:pt>
                <c:pt idx="618">
                  <c:v>7.1412037037037043E-3</c:v>
                </c:pt>
                <c:pt idx="619">
                  <c:v>7.1527777777777787E-3</c:v>
                </c:pt>
                <c:pt idx="620">
                  <c:v>7.1643518518518514E-3</c:v>
                </c:pt>
                <c:pt idx="621">
                  <c:v>7.1759259259259259E-3</c:v>
                </c:pt>
                <c:pt idx="622">
                  <c:v>7.1874999999999994E-3</c:v>
                </c:pt>
                <c:pt idx="623">
                  <c:v>7.1990740740740739E-3</c:v>
                </c:pt>
                <c:pt idx="624">
                  <c:v>7.2106481481481475E-3</c:v>
                </c:pt>
                <c:pt idx="625">
                  <c:v>7.2222222222222228E-3</c:v>
                </c:pt>
                <c:pt idx="626">
                  <c:v>7.2337962962962963E-3</c:v>
                </c:pt>
                <c:pt idx="627">
                  <c:v>7.2453703703703708E-3</c:v>
                </c:pt>
                <c:pt idx="628">
                  <c:v>7.2569444444444443E-3</c:v>
                </c:pt>
                <c:pt idx="629">
                  <c:v>7.2685185185185188E-3</c:v>
                </c:pt>
                <c:pt idx="630">
                  <c:v>7.2800925925925915E-3</c:v>
                </c:pt>
                <c:pt idx="631">
                  <c:v>7.2916666666666659E-3</c:v>
                </c:pt>
                <c:pt idx="632">
                  <c:v>7.3032407407407412E-3</c:v>
                </c:pt>
                <c:pt idx="633">
                  <c:v>7.3148148148148148E-3</c:v>
                </c:pt>
                <c:pt idx="634">
                  <c:v>7.3263888888888892E-3</c:v>
                </c:pt>
                <c:pt idx="635">
                  <c:v>7.3379629629629628E-3</c:v>
                </c:pt>
                <c:pt idx="636">
                  <c:v>7.3495370370370372E-3</c:v>
                </c:pt>
                <c:pt idx="637">
                  <c:v>7.3611111111111108E-3</c:v>
                </c:pt>
                <c:pt idx="638">
                  <c:v>7.3726851851851861E-3</c:v>
                </c:pt>
                <c:pt idx="639">
                  <c:v>7.3842592592592597E-3</c:v>
                </c:pt>
                <c:pt idx="640">
                  <c:v>7.3958333333333341E-3</c:v>
                </c:pt>
                <c:pt idx="641">
                  <c:v>7.4074074074074068E-3</c:v>
                </c:pt>
                <c:pt idx="642">
                  <c:v>7.4189814814814813E-3</c:v>
                </c:pt>
                <c:pt idx="643">
                  <c:v>7.4305555555555548E-3</c:v>
                </c:pt>
                <c:pt idx="644">
                  <c:v>7.4421296296296293E-3</c:v>
                </c:pt>
                <c:pt idx="645">
                  <c:v>7.4537037037037028E-3</c:v>
                </c:pt>
                <c:pt idx="646">
                  <c:v>7.4652777777777781E-3</c:v>
                </c:pt>
                <c:pt idx="647">
                  <c:v>7.4768518518518526E-3</c:v>
                </c:pt>
                <c:pt idx="648">
                  <c:v>7.4884259259259262E-3</c:v>
                </c:pt>
                <c:pt idx="649">
                  <c:v>7.5000000000000006E-3</c:v>
                </c:pt>
                <c:pt idx="650">
                  <c:v>7.5115740740740742E-3</c:v>
                </c:pt>
                <c:pt idx="651">
                  <c:v>7.5231481481481477E-3</c:v>
                </c:pt>
                <c:pt idx="652">
                  <c:v>7.5347222222222213E-3</c:v>
                </c:pt>
                <c:pt idx="653">
                  <c:v>7.5462962962962966E-3</c:v>
                </c:pt>
                <c:pt idx="654">
                  <c:v>7.5578703703703702E-3</c:v>
                </c:pt>
                <c:pt idx="655">
                  <c:v>7.5694444444444446E-3</c:v>
                </c:pt>
                <c:pt idx="656">
                  <c:v>7.5810185185185182E-3</c:v>
                </c:pt>
                <c:pt idx="657">
                  <c:v>7.5925925925925926E-3</c:v>
                </c:pt>
                <c:pt idx="658">
                  <c:v>7.6041666666666662E-3</c:v>
                </c:pt>
                <c:pt idx="659">
                  <c:v>7.6157407407407415E-3</c:v>
                </c:pt>
                <c:pt idx="660">
                  <c:v>7.6273148148148151E-3</c:v>
                </c:pt>
                <c:pt idx="661">
                  <c:v>7.6388888888888886E-3</c:v>
                </c:pt>
                <c:pt idx="662">
                  <c:v>7.6504629629629631E-3</c:v>
                </c:pt>
                <c:pt idx="663">
                  <c:v>7.6620370370370366E-3</c:v>
                </c:pt>
                <c:pt idx="664">
                  <c:v>7.6736111111111111E-3</c:v>
                </c:pt>
                <c:pt idx="665">
                  <c:v>7.6851851851851847E-3</c:v>
                </c:pt>
                <c:pt idx="666">
                  <c:v>7.69675925925926E-3</c:v>
                </c:pt>
                <c:pt idx="667">
                  <c:v>7.7083333333333335E-3</c:v>
                </c:pt>
                <c:pt idx="668">
                  <c:v>7.719907407407408E-3</c:v>
                </c:pt>
                <c:pt idx="669">
                  <c:v>7.7314814814814815E-3</c:v>
                </c:pt>
                <c:pt idx="670">
                  <c:v>7.743055555555556E-3</c:v>
                </c:pt>
                <c:pt idx="671">
                  <c:v>7.7546296296296287E-3</c:v>
                </c:pt>
                <c:pt idx="672">
                  <c:v>7.7662037037037031E-3</c:v>
                </c:pt>
                <c:pt idx="673">
                  <c:v>7.7777777777777767E-3</c:v>
                </c:pt>
                <c:pt idx="674">
                  <c:v>7.789351851851852E-3</c:v>
                </c:pt>
                <c:pt idx="675">
                  <c:v>7.8009259259259256E-3</c:v>
                </c:pt>
                <c:pt idx="676">
                  <c:v>7.8125E-3</c:v>
                </c:pt>
                <c:pt idx="677">
                  <c:v>7.8240740740740753E-3</c:v>
                </c:pt>
                <c:pt idx="678">
                  <c:v>7.8356481481481489E-3</c:v>
                </c:pt>
                <c:pt idx="679">
                  <c:v>7.8472222222222224E-3</c:v>
                </c:pt>
                <c:pt idx="680">
                  <c:v>7.858796296296296E-3</c:v>
                </c:pt>
                <c:pt idx="681">
                  <c:v>7.8703703703703713E-3</c:v>
                </c:pt>
                <c:pt idx="682">
                  <c:v>7.8819444444444432E-3</c:v>
                </c:pt>
                <c:pt idx="683">
                  <c:v>7.8935185185185185E-3</c:v>
                </c:pt>
                <c:pt idx="684">
                  <c:v>7.905092592592592E-3</c:v>
                </c:pt>
                <c:pt idx="685">
                  <c:v>7.9166666666666673E-3</c:v>
                </c:pt>
                <c:pt idx="686">
                  <c:v>7.9282407407407409E-3</c:v>
                </c:pt>
                <c:pt idx="687">
                  <c:v>7.9398148148148145E-3</c:v>
                </c:pt>
                <c:pt idx="688">
                  <c:v>7.951388888888888E-3</c:v>
                </c:pt>
                <c:pt idx="689">
                  <c:v>7.9629629629629634E-3</c:v>
                </c:pt>
                <c:pt idx="690">
                  <c:v>7.9745370370370369E-3</c:v>
                </c:pt>
                <c:pt idx="691">
                  <c:v>7.9861111111111122E-3</c:v>
                </c:pt>
                <c:pt idx="692">
                  <c:v>7.9976851851851858E-3</c:v>
                </c:pt>
                <c:pt idx="693">
                  <c:v>8.0092592592592594E-3</c:v>
                </c:pt>
                <c:pt idx="694">
                  <c:v>8.0208333333333329E-3</c:v>
                </c:pt>
                <c:pt idx="695">
                  <c:v>8.0324074074074065E-3</c:v>
                </c:pt>
                <c:pt idx="696">
                  <c:v>8.0439814814814818E-3</c:v>
                </c:pt>
                <c:pt idx="697">
                  <c:v>8.0555555555555554E-3</c:v>
                </c:pt>
                <c:pt idx="698">
                  <c:v>8.0671296296296307E-3</c:v>
                </c:pt>
                <c:pt idx="699">
                  <c:v>8.0787037037037043E-3</c:v>
                </c:pt>
                <c:pt idx="700">
                  <c:v>8.0902777777777778E-3</c:v>
                </c:pt>
                <c:pt idx="701">
                  <c:v>8.1018518518518514E-3</c:v>
                </c:pt>
                <c:pt idx="702">
                  <c:v>8.113425925925925E-3</c:v>
                </c:pt>
                <c:pt idx="703">
                  <c:v>8.1249999999999985E-3</c:v>
                </c:pt>
                <c:pt idx="704">
                  <c:v>8.1365740740740738E-3</c:v>
                </c:pt>
                <c:pt idx="705">
                  <c:v>8.1481481481481474E-3</c:v>
                </c:pt>
                <c:pt idx="706">
                  <c:v>8.1597222222222227E-3</c:v>
                </c:pt>
                <c:pt idx="707">
                  <c:v>8.1712962962962963E-3</c:v>
                </c:pt>
                <c:pt idx="708">
                  <c:v>8.1828703703703699E-3</c:v>
                </c:pt>
                <c:pt idx="709">
                  <c:v>8.1944444444444452E-3</c:v>
                </c:pt>
                <c:pt idx="710">
                  <c:v>8.2060185185185187E-3</c:v>
                </c:pt>
                <c:pt idx="711">
                  <c:v>8.217592592592594E-3</c:v>
                </c:pt>
                <c:pt idx="712">
                  <c:v>8.2291666666666659E-3</c:v>
                </c:pt>
                <c:pt idx="713">
                  <c:v>8.2407407407407412E-3</c:v>
                </c:pt>
                <c:pt idx="714">
                  <c:v>8.2523148148148148E-3</c:v>
                </c:pt>
                <c:pt idx="715">
                  <c:v>8.2638888888888883E-3</c:v>
                </c:pt>
                <c:pt idx="716">
                  <c:v>8.2754629629629619E-3</c:v>
                </c:pt>
                <c:pt idx="717">
                  <c:v>8.2870370370370372E-3</c:v>
                </c:pt>
                <c:pt idx="718">
                  <c:v>8.2986111111111108E-3</c:v>
                </c:pt>
                <c:pt idx="719">
                  <c:v>8.3101851851851861E-3</c:v>
                </c:pt>
                <c:pt idx="720">
                  <c:v>8.3217592592592596E-3</c:v>
                </c:pt>
                <c:pt idx="721">
                  <c:v>8.3333333333333332E-3</c:v>
                </c:pt>
                <c:pt idx="722">
                  <c:v>8.3449074074074085E-3</c:v>
                </c:pt>
                <c:pt idx="723">
                  <c:v>8.3564814814814804E-3</c:v>
                </c:pt>
                <c:pt idx="724">
                  <c:v>8.3680555555555557E-3</c:v>
                </c:pt>
                <c:pt idx="725">
                  <c:v>8.3796296296296292E-3</c:v>
                </c:pt>
                <c:pt idx="726">
                  <c:v>8.3912037037037045E-3</c:v>
                </c:pt>
                <c:pt idx="727">
                  <c:v>8.4027777777777781E-3</c:v>
                </c:pt>
                <c:pt idx="728">
                  <c:v>8.4143518518518517E-3</c:v>
                </c:pt>
                <c:pt idx="729">
                  <c:v>8.4259259259259253E-3</c:v>
                </c:pt>
                <c:pt idx="730">
                  <c:v>8.4375000000000006E-3</c:v>
                </c:pt>
                <c:pt idx="731">
                  <c:v>8.4490740740740741E-3</c:v>
                </c:pt>
                <c:pt idx="732">
                  <c:v>8.4606481481481494E-3</c:v>
                </c:pt>
                <c:pt idx="733">
                  <c:v>8.4722222222222213E-3</c:v>
                </c:pt>
                <c:pt idx="734">
                  <c:v>8.4837962962962966E-3</c:v>
                </c:pt>
                <c:pt idx="735">
                  <c:v>8.4953703703703701E-3</c:v>
                </c:pt>
                <c:pt idx="736">
                  <c:v>8.5069444444444437E-3</c:v>
                </c:pt>
                <c:pt idx="737">
                  <c:v>8.518518518518519E-3</c:v>
                </c:pt>
                <c:pt idx="738">
                  <c:v>8.5300925925925926E-3</c:v>
                </c:pt>
                <c:pt idx="739">
                  <c:v>8.5416666666666679E-3</c:v>
                </c:pt>
                <c:pt idx="740">
                  <c:v>8.5532407407407415E-3</c:v>
                </c:pt>
                <c:pt idx="741">
                  <c:v>8.564814814814815E-3</c:v>
                </c:pt>
                <c:pt idx="742">
                  <c:v>8.5763888888888886E-3</c:v>
                </c:pt>
                <c:pt idx="743">
                  <c:v>8.5879629629629622E-3</c:v>
                </c:pt>
                <c:pt idx="744">
                  <c:v>8.5995370370370357E-3</c:v>
                </c:pt>
                <c:pt idx="745">
                  <c:v>8.611111111111111E-3</c:v>
                </c:pt>
                <c:pt idx="746">
                  <c:v>8.6226851851851846E-3</c:v>
                </c:pt>
                <c:pt idx="747">
                  <c:v>8.6342592592592599E-3</c:v>
                </c:pt>
                <c:pt idx="748">
                  <c:v>8.6458333333333335E-3</c:v>
                </c:pt>
                <c:pt idx="749">
                  <c:v>8.6574074074074071E-3</c:v>
                </c:pt>
                <c:pt idx="750">
                  <c:v>8.6689814814814806E-3</c:v>
                </c:pt>
                <c:pt idx="751">
                  <c:v>8.6805555555555559E-3</c:v>
                </c:pt>
                <c:pt idx="752">
                  <c:v>8.6921296296296312E-3</c:v>
                </c:pt>
                <c:pt idx="753">
                  <c:v>8.7037037037037031E-3</c:v>
                </c:pt>
                <c:pt idx="754">
                  <c:v>8.7152777777777784E-3</c:v>
                </c:pt>
                <c:pt idx="755">
                  <c:v>8.726851851851852E-3</c:v>
                </c:pt>
                <c:pt idx="756">
                  <c:v>8.7384259259259255E-3</c:v>
                </c:pt>
                <c:pt idx="757">
                  <c:v>8.7499999999999991E-3</c:v>
                </c:pt>
                <c:pt idx="758">
                  <c:v>8.7615740740740744E-3</c:v>
                </c:pt>
                <c:pt idx="759">
                  <c:v>8.773148148148148E-3</c:v>
                </c:pt>
                <c:pt idx="760">
                  <c:v>8.7847222222222233E-3</c:v>
                </c:pt>
                <c:pt idx="761">
                  <c:v>8.7962962962962968E-3</c:v>
                </c:pt>
                <c:pt idx="762">
                  <c:v>8.8078703703703704E-3</c:v>
                </c:pt>
                <c:pt idx="763">
                  <c:v>8.819444444444444E-3</c:v>
                </c:pt>
                <c:pt idx="764">
                  <c:v>8.8310185185185176E-3</c:v>
                </c:pt>
                <c:pt idx="765">
                  <c:v>8.8425925925925911E-3</c:v>
                </c:pt>
                <c:pt idx="766">
                  <c:v>8.8541666666666664E-3</c:v>
                </c:pt>
                <c:pt idx="767">
                  <c:v>8.8657407407407417E-3</c:v>
                </c:pt>
                <c:pt idx="768">
                  <c:v>8.8773148148148153E-3</c:v>
                </c:pt>
                <c:pt idx="769">
                  <c:v>8.8888888888888889E-3</c:v>
                </c:pt>
                <c:pt idx="770">
                  <c:v>8.9004629629629625E-3</c:v>
                </c:pt>
                <c:pt idx="771">
                  <c:v>8.9120370370370378E-3</c:v>
                </c:pt>
                <c:pt idx="772">
                  <c:v>8.9236111111111113E-3</c:v>
                </c:pt>
                <c:pt idx="773">
                  <c:v>8.9351851851851866E-3</c:v>
                </c:pt>
                <c:pt idx="774">
                  <c:v>8.9467592592592585E-3</c:v>
                </c:pt>
                <c:pt idx="775">
                  <c:v>8.9583333333333338E-3</c:v>
                </c:pt>
                <c:pt idx="776">
                  <c:v>8.9699074074074073E-3</c:v>
                </c:pt>
                <c:pt idx="777">
                  <c:v>8.9814814814814809E-3</c:v>
                </c:pt>
                <c:pt idx="778">
                  <c:v>8.9930555555555545E-3</c:v>
                </c:pt>
                <c:pt idx="779">
                  <c:v>9.0046296296296298E-3</c:v>
                </c:pt>
                <c:pt idx="780">
                  <c:v>9.0162037037037034E-3</c:v>
                </c:pt>
                <c:pt idx="781">
                  <c:v>9.0277777777777787E-3</c:v>
                </c:pt>
              </c:numCache>
            </c:numRef>
          </c:cat>
          <c:val>
            <c:numRef>
              <c:f>Sheet1!$E$1:$E$782</c:f>
              <c:numCache>
                <c:formatCode>General</c:formatCode>
                <c:ptCount val="78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3</c:v>
                </c:pt>
                <c:pt idx="15">
                  <c:v>0</c:v>
                </c:pt>
                <c:pt idx="16">
                  <c:v>0</c:v>
                </c:pt>
                <c:pt idx="17">
                  <c:v>0</c:v>
                </c:pt>
                <c:pt idx="18">
                  <c:v>0</c:v>
                </c:pt>
                <c:pt idx="19">
                  <c:v>0</c:v>
                </c:pt>
                <c:pt idx="20">
                  <c:v>0</c:v>
                </c:pt>
                <c:pt idx="21">
                  <c:v>0</c:v>
                </c:pt>
                <c:pt idx="22">
                  <c:v>0</c:v>
                </c:pt>
                <c:pt idx="23">
                  <c:v>9</c:v>
                </c:pt>
                <c:pt idx="24">
                  <c:v>0</c:v>
                </c:pt>
                <c:pt idx="25">
                  <c:v>0</c:v>
                </c:pt>
                <c:pt idx="26">
                  <c:v>0</c:v>
                </c:pt>
                <c:pt idx="27">
                  <c:v>14</c:v>
                </c:pt>
                <c:pt idx="28">
                  <c:v>6</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1</c:v>
                </c:pt>
                <c:pt idx="49">
                  <c:v>0</c:v>
                </c:pt>
                <c:pt idx="50">
                  <c:v>0</c:v>
                </c:pt>
                <c:pt idx="51">
                  <c:v>0</c:v>
                </c:pt>
                <c:pt idx="52">
                  <c:v>0</c:v>
                </c:pt>
                <c:pt idx="53">
                  <c:v>0</c:v>
                </c:pt>
                <c:pt idx="54">
                  <c:v>0</c:v>
                </c:pt>
                <c:pt idx="55">
                  <c:v>0</c:v>
                </c:pt>
                <c:pt idx="56">
                  <c:v>0</c:v>
                </c:pt>
                <c:pt idx="57">
                  <c:v>8</c:v>
                </c:pt>
                <c:pt idx="58">
                  <c:v>7</c:v>
                </c:pt>
                <c:pt idx="59">
                  <c:v>5</c:v>
                </c:pt>
                <c:pt idx="60">
                  <c:v>4</c:v>
                </c:pt>
                <c:pt idx="61">
                  <c:v>1</c:v>
                </c:pt>
                <c:pt idx="62">
                  <c:v>2</c:v>
                </c:pt>
                <c:pt idx="63">
                  <c:v>0</c:v>
                </c:pt>
                <c:pt idx="64">
                  <c:v>0</c:v>
                </c:pt>
                <c:pt idx="65">
                  <c:v>0</c:v>
                </c:pt>
                <c:pt idx="66">
                  <c:v>0</c:v>
                </c:pt>
                <c:pt idx="67">
                  <c:v>0</c:v>
                </c:pt>
                <c:pt idx="68">
                  <c:v>0</c:v>
                </c:pt>
                <c:pt idx="69">
                  <c:v>0</c:v>
                </c:pt>
                <c:pt idx="70">
                  <c:v>2</c:v>
                </c:pt>
                <c:pt idx="71">
                  <c:v>1</c:v>
                </c:pt>
                <c:pt idx="72">
                  <c:v>0</c:v>
                </c:pt>
                <c:pt idx="73">
                  <c:v>1</c:v>
                </c:pt>
                <c:pt idx="74">
                  <c:v>0</c:v>
                </c:pt>
                <c:pt idx="75">
                  <c:v>0</c:v>
                </c:pt>
                <c:pt idx="76">
                  <c:v>0</c:v>
                </c:pt>
                <c:pt idx="77">
                  <c:v>0</c:v>
                </c:pt>
                <c:pt idx="78">
                  <c:v>0</c:v>
                </c:pt>
                <c:pt idx="79">
                  <c:v>2</c:v>
                </c:pt>
                <c:pt idx="80">
                  <c:v>0</c:v>
                </c:pt>
                <c:pt idx="81">
                  <c:v>6</c:v>
                </c:pt>
                <c:pt idx="82">
                  <c:v>3</c:v>
                </c:pt>
                <c:pt idx="83">
                  <c:v>1</c:v>
                </c:pt>
                <c:pt idx="84">
                  <c:v>0</c:v>
                </c:pt>
                <c:pt idx="85">
                  <c:v>0</c:v>
                </c:pt>
                <c:pt idx="86">
                  <c:v>0</c:v>
                </c:pt>
                <c:pt idx="87">
                  <c:v>0</c:v>
                </c:pt>
                <c:pt idx="88">
                  <c:v>1</c:v>
                </c:pt>
                <c:pt idx="89">
                  <c:v>0</c:v>
                </c:pt>
                <c:pt idx="90">
                  <c:v>25</c:v>
                </c:pt>
                <c:pt idx="91">
                  <c:v>25</c:v>
                </c:pt>
                <c:pt idx="92">
                  <c:v>17</c:v>
                </c:pt>
                <c:pt idx="93">
                  <c:v>19</c:v>
                </c:pt>
                <c:pt idx="94">
                  <c:v>13</c:v>
                </c:pt>
                <c:pt idx="95">
                  <c:v>12</c:v>
                </c:pt>
                <c:pt idx="96">
                  <c:v>8</c:v>
                </c:pt>
                <c:pt idx="97">
                  <c:v>7</c:v>
                </c:pt>
                <c:pt idx="98">
                  <c:v>5</c:v>
                </c:pt>
                <c:pt idx="99">
                  <c:v>3</c:v>
                </c:pt>
                <c:pt idx="100">
                  <c:v>2</c:v>
                </c:pt>
                <c:pt idx="101">
                  <c:v>3</c:v>
                </c:pt>
                <c:pt idx="102">
                  <c:v>0</c:v>
                </c:pt>
                <c:pt idx="103">
                  <c:v>1</c:v>
                </c:pt>
                <c:pt idx="104">
                  <c:v>2</c:v>
                </c:pt>
                <c:pt idx="105">
                  <c:v>1</c:v>
                </c:pt>
                <c:pt idx="106">
                  <c:v>0</c:v>
                </c:pt>
                <c:pt idx="107">
                  <c:v>0</c:v>
                </c:pt>
                <c:pt idx="108">
                  <c:v>0</c:v>
                </c:pt>
                <c:pt idx="109">
                  <c:v>1</c:v>
                </c:pt>
                <c:pt idx="110">
                  <c:v>0</c:v>
                </c:pt>
                <c:pt idx="111">
                  <c:v>0</c:v>
                </c:pt>
                <c:pt idx="112">
                  <c:v>6</c:v>
                </c:pt>
                <c:pt idx="113">
                  <c:v>6</c:v>
                </c:pt>
                <c:pt idx="114">
                  <c:v>4</c:v>
                </c:pt>
                <c:pt idx="115">
                  <c:v>8</c:v>
                </c:pt>
                <c:pt idx="116">
                  <c:v>9</c:v>
                </c:pt>
                <c:pt idx="117">
                  <c:v>8</c:v>
                </c:pt>
                <c:pt idx="118">
                  <c:v>7</c:v>
                </c:pt>
                <c:pt idx="119">
                  <c:v>7</c:v>
                </c:pt>
                <c:pt idx="120">
                  <c:v>8</c:v>
                </c:pt>
                <c:pt idx="121">
                  <c:v>7</c:v>
                </c:pt>
                <c:pt idx="122">
                  <c:v>7</c:v>
                </c:pt>
                <c:pt idx="123">
                  <c:v>5</c:v>
                </c:pt>
                <c:pt idx="124">
                  <c:v>1</c:v>
                </c:pt>
                <c:pt idx="125">
                  <c:v>0</c:v>
                </c:pt>
                <c:pt idx="126">
                  <c:v>0</c:v>
                </c:pt>
                <c:pt idx="127">
                  <c:v>0</c:v>
                </c:pt>
                <c:pt idx="128">
                  <c:v>0</c:v>
                </c:pt>
                <c:pt idx="129">
                  <c:v>0</c:v>
                </c:pt>
                <c:pt idx="130">
                  <c:v>1</c:v>
                </c:pt>
                <c:pt idx="131">
                  <c:v>1</c:v>
                </c:pt>
                <c:pt idx="132">
                  <c:v>1</c:v>
                </c:pt>
                <c:pt idx="133">
                  <c:v>0</c:v>
                </c:pt>
                <c:pt idx="134">
                  <c:v>0</c:v>
                </c:pt>
                <c:pt idx="135">
                  <c:v>0</c:v>
                </c:pt>
                <c:pt idx="136">
                  <c:v>1</c:v>
                </c:pt>
                <c:pt idx="137">
                  <c:v>0</c:v>
                </c:pt>
                <c:pt idx="138">
                  <c:v>0</c:v>
                </c:pt>
                <c:pt idx="139">
                  <c:v>0</c:v>
                </c:pt>
                <c:pt idx="140">
                  <c:v>0</c:v>
                </c:pt>
                <c:pt idx="141">
                  <c:v>0</c:v>
                </c:pt>
                <c:pt idx="142">
                  <c:v>0</c:v>
                </c:pt>
                <c:pt idx="143">
                  <c:v>0</c:v>
                </c:pt>
                <c:pt idx="144">
                  <c:v>4</c:v>
                </c:pt>
                <c:pt idx="145">
                  <c:v>3</c:v>
                </c:pt>
                <c:pt idx="146">
                  <c:v>3</c:v>
                </c:pt>
                <c:pt idx="147">
                  <c:v>2</c:v>
                </c:pt>
                <c:pt idx="148">
                  <c:v>3</c:v>
                </c:pt>
                <c:pt idx="149">
                  <c:v>3</c:v>
                </c:pt>
                <c:pt idx="150">
                  <c:v>3</c:v>
                </c:pt>
                <c:pt idx="151">
                  <c:v>5</c:v>
                </c:pt>
                <c:pt idx="152">
                  <c:v>6</c:v>
                </c:pt>
                <c:pt idx="153">
                  <c:v>3</c:v>
                </c:pt>
                <c:pt idx="154">
                  <c:v>8</c:v>
                </c:pt>
                <c:pt idx="155">
                  <c:v>10</c:v>
                </c:pt>
                <c:pt idx="156">
                  <c:v>8</c:v>
                </c:pt>
                <c:pt idx="157">
                  <c:v>9</c:v>
                </c:pt>
                <c:pt idx="158">
                  <c:v>8</c:v>
                </c:pt>
                <c:pt idx="159">
                  <c:v>8</c:v>
                </c:pt>
                <c:pt idx="160">
                  <c:v>6</c:v>
                </c:pt>
                <c:pt idx="161">
                  <c:v>5</c:v>
                </c:pt>
                <c:pt idx="162">
                  <c:v>6</c:v>
                </c:pt>
                <c:pt idx="163">
                  <c:v>7</c:v>
                </c:pt>
                <c:pt idx="164">
                  <c:v>7</c:v>
                </c:pt>
                <c:pt idx="165">
                  <c:v>7</c:v>
                </c:pt>
                <c:pt idx="166">
                  <c:v>6</c:v>
                </c:pt>
                <c:pt idx="167">
                  <c:v>7</c:v>
                </c:pt>
                <c:pt idx="168">
                  <c:v>5</c:v>
                </c:pt>
                <c:pt idx="169">
                  <c:v>5</c:v>
                </c:pt>
                <c:pt idx="170">
                  <c:v>5</c:v>
                </c:pt>
                <c:pt idx="171">
                  <c:v>1</c:v>
                </c:pt>
                <c:pt idx="172">
                  <c:v>5</c:v>
                </c:pt>
                <c:pt idx="173">
                  <c:v>2</c:v>
                </c:pt>
                <c:pt idx="174">
                  <c:v>0</c:v>
                </c:pt>
                <c:pt idx="175">
                  <c:v>3</c:v>
                </c:pt>
                <c:pt idx="176">
                  <c:v>2</c:v>
                </c:pt>
                <c:pt idx="177">
                  <c:v>1</c:v>
                </c:pt>
                <c:pt idx="178">
                  <c:v>1</c:v>
                </c:pt>
                <c:pt idx="179">
                  <c:v>2</c:v>
                </c:pt>
                <c:pt idx="180">
                  <c:v>0</c:v>
                </c:pt>
                <c:pt idx="181">
                  <c:v>1</c:v>
                </c:pt>
                <c:pt idx="182">
                  <c:v>1</c:v>
                </c:pt>
                <c:pt idx="183">
                  <c:v>1</c:v>
                </c:pt>
                <c:pt idx="184">
                  <c:v>1</c:v>
                </c:pt>
                <c:pt idx="185">
                  <c:v>1</c:v>
                </c:pt>
                <c:pt idx="186">
                  <c:v>1</c:v>
                </c:pt>
                <c:pt idx="187">
                  <c:v>0</c:v>
                </c:pt>
                <c:pt idx="188">
                  <c:v>1</c:v>
                </c:pt>
                <c:pt idx="189">
                  <c:v>5</c:v>
                </c:pt>
                <c:pt idx="190">
                  <c:v>6</c:v>
                </c:pt>
                <c:pt idx="191">
                  <c:v>6</c:v>
                </c:pt>
                <c:pt idx="192">
                  <c:v>6</c:v>
                </c:pt>
                <c:pt idx="193">
                  <c:v>5</c:v>
                </c:pt>
                <c:pt idx="194">
                  <c:v>2</c:v>
                </c:pt>
                <c:pt idx="195">
                  <c:v>1</c:v>
                </c:pt>
                <c:pt idx="196">
                  <c:v>1</c:v>
                </c:pt>
                <c:pt idx="197">
                  <c:v>1</c:v>
                </c:pt>
                <c:pt idx="198">
                  <c:v>0</c:v>
                </c:pt>
                <c:pt idx="199">
                  <c:v>0</c:v>
                </c:pt>
                <c:pt idx="200">
                  <c:v>0</c:v>
                </c:pt>
                <c:pt idx="201">
                  <c:v>0</c:v>
                </c:pt>
                <c:pt idx="202">
                  <c:v>0</c:v>
                </c:pt>
                <c:pt idx="203">
                  <c:v>0</c:v>
                </c:pt>
                <c:pt idx="204">
                  <c:v>0</c:v>
                </c:pt>
                <c:pt idx="205">
                  <c:v>0</c:v>
                </c:pt>
                <c:pt idx="206">
                  <c:v>0</c:v>
                </c:pt>
                <c:pt idx="207">
                  <c:v>3</c:v>
                </c:pt>
                <c:pt idx="208">
                  <c:v>3</c:v>
                </c:pt>
                <c:pt idx="209">
                  <c:v>4</c:v>
                </c:pt>
                <c:pt idx="210">
                  <c:v>4</c:v>
                </c:pt>
                <c:pt idx="211">
                  <c:v>5</c:v>
                </c:pt>
                <c:pt idx="212">
                  <c:v>3</c:v>
                </c:pt>
                <c:pt idx="213">
                  <c:v>4</c:v>
                </c:pt>
                <c:pt idx="214">
                  <c:v>3</c:v>
                </c:pt>
                <c:pt idx="215">
                  <c:v>2</c:v>
                </c:pt>
                <c:pt idx="216">
                  <c:v>3</c:v>
                </c:pt>
                <c:pt idx="217">
                  <c:v>4</c:v>
                </c:pt>
                <c:pt idx="218">
                  <c:v>5</c:v>
                </c:pt>
                <c:pt idx="219">
                  <c:v>3</c:v>
                </c:pt>
                <c:pt idx="220">
                  <c:v>4</c:v>
                </c:pt>
                <c:pt idx="221">
                  <c:v>3</c:v>
                </c:pt>
                <c:pt idx="222">
                  <c:v>3</c:v>
                </c:pt>
                <c:pt idx="223">
                  <c:v>3</c:v>
                </c:pt>
                <c:pt idx="224">
                  <c:v>3</c:v>
                </c:pt>
                <c:pt idx="225">
                  <c:v>2</c:v>
                </c:pt>
                <c:pt idx="226">
                  <c:v>3</c:v>
                </c:pt>
                <c:pt idx="227">
                  <c:v>1</c:v>
                </c:pt>
                <c:pt idx="228">
                  <c:v>3</c:v>
                </c:pt>
                <c:pt idx="229">
                  <c:v>2</c:v>
                </c:pt>
                <c:pt idx="230">
                  <c:v>3</c:v>
                </c:pt>
                <c:pt idx="231">
                  <c:v>2</c:v>
                </c:pt>
                <c:pt idx="232">
                  <c:v>2</c:v>
                </c:pt>
                <c:pt idx="233">
                  <c:v>2</c:v>
                </c:pt>
                <c:pt idx="234">
                  <c:v>1</c:v>
                </c:pt>
                <c:pt idx="235">
                  <c:v>2</c:v>
                </c:pt>
                <c:pt idx="236">
                  <c:v>1</c:v>
                </c:pt>
                <c:pt idx="237">
                  <c:v>2</c:v>
                </c:pt>
                <c:pt idx="238">
                  <c:v>1</c:v>
                </c:pt>
                <c:pt idx="239">
                  <c:v>3</c:v>
                </c:pt>
                <c:pt idx="240">
                  <c:v>2</c:v>
                </c:pt>
                <c:pt idx="241">
                  <c:v>1</c:v>
                </c:pt>
                <c:pt idx="242">
                  <c:v>1</c:v>
                </c:pt>
                <c:pt idx="243">
                  <c:v>2</c:v>
                </c:pt>
                <c:pt idx="244">
                  <c:v>2</c:v>
                </c:pt>
                <c:pt idx="245">
                  <c:v>1</c:v>
                </c:pt>
                <c:pt idx="246">
                  <c:v>0</c:v>
                </c:pt>
                <c:pt idx="247">
                  <c:v>3</c:v>
                </c:pt>
                <c:pt idx="248">
                  <c:v>1</c:v>
                </c:pt>
                <c:pt idx="249">
                  <c:v>0</c:v>
                </c:pt>
                <c:pt idx="250">
                  <c:v>3</c:v>
                </c:pt>
                <c:pt idx="251">
                  <c:v>4</c:v>
                </c:pt>
                <c:pt idx="252">
                  <c:v>2</c:v>
                </c:pt>
                <c:pt idx="253">
                  <c:v>2</c:v>
                </c:pt>
                <c:pt idx="254">
                  <c:v>5</c:v>
                </c:pt>
                <c:pt idx="255">
                  <c:v>5</c:v>
                </c:pt>
                <c:pt idx="256">
                  <c:v>6</c:v>
                </c:pt>
                <c:pt idx="257">
                  <c:v>5</c:v>
                </c:pt>
                <c:pt idx="258">
                  <c:v>5</c:v>
                </c:pt>
                <c:pt idx="259">
                  <c:v>5</c:v>
                </c:pt>
                <c:pt idx="260">
                  <c:v>0</c:v>
                </c:pt>
                <c:pt idx="261">
                  <c:v>3</c:v>
                </c:pt>
                <c:pt idx="262">
                  <c:v>2</c:v>
                </c:pt>
                <c:pt idx="263">
                  <c:v>4</c:v>
                </c:pt>
                <c:pt idx="264">
                  <c:v>4</c:v>
                </c:pt>
                <c:pt idx="265">
                  <c:v>4</c:v>
                </c:pt>
                <c:pt idx="266">
                  <c:v>4</c:v>
                </c:pt>
                <c:pt idx="267">
                  <c:v>2</c:v>
                </c:pt>
                <c:pt idx="268">
                  <c:v>2</c:v>
                </c:pt>
                <c:pt idx="269">
                  <c:v>2</c:v>
                </c:pt>
                <c:pt idx="270">
                  <c:v>15</c:v>
                </c:pt>
                <c:pt idx="271">
                  <c:v>27</c:v>
                </c:pt>
                <c:pt idx="272">
                  <c:v>40</c:v>
                </c:pt>
                <c:pt idx="273">
                  <c:v>41</c:v>
                </c:pt>
                <c:pt idx="274">
                  <c:v>52</c:v>
                </c:pt>
                <c:pt idx="275">
                  <c:v>54</c:v>
                </c:pt>
                <c:pt idx="276">
                  <c:v>47</c:v>
                </c:pt>
                <c:pt idx="277">
                  <c:v>50</c:v>
                </c:pt>
                <c:pt idx="278">
                  <c:v>49</c:v>
                </c:pt>
                <c:pt idx="279">
                  <c:v>39</c:v>
                </c:pt>
                <c:pt idx="280">
                  <c:v>41</c:v>
                </c:pt>
                <c:pt idx="281">
                  <c:v>39</c:v>
                </c:pt>
                <c:pt idx="282">
                  <c:v>364</c:v>
                </c:pt>
                <c:pt idx="283">
                  <c:v>1156</c:v>
                </c:pt>
                <c:pt idx="284">
                  <c:v>530</c:v>
                </c:pt>
                <c:pt idx="285">
                  <c:v>285</c:v>
                </c:pt>
                <c:pt idx="286">
                  <c:v>191</c:v>
                </c:pt>
                <c:pt idx="287">
                  <c:v>138</c:v>
                </c:pt>
                <c:pt idx="288">
                  <c:v>107</c:v>
                </c:pt>
                <c:pt idx="289">
                  <c:v>87</c:v>
                </c:pt>
                <c:pt idx="290">
                  <c:v>73</c:v>
                </c:pt>
                <c:pt idx="291">
                  <c:v>65</c:v>
                </c:pt>
                <c:pt idx="292">
                  <c:v>59</c:v>
                </c:pt>
                <c:pt idx="293">
                  <c:v>51</c:v>
                </c:pt>
                <c:pt idx="294">
                  <c:v>45</c:v>
                </c:pt>
                <c:pt idx="295">
                  <c:v>36</c:v>
                </c:pt>
                <c:pt idx="296">
                  <c:v>34</c:v>
                </c:pt>
                <c:pt idx="297">
                  <c:v>32</c:v>
                </c:pt>
                <c:pt idx="298">
                  <c:v>28</c:v>
                </c:pt>
                <c:pt idx="299">
                  <c:v>28</c:v>
                </c:pt>
                <c:pt idx="300">
                  <c:v>27</c:v>
                </c:pt>
                <c:pt idx="301">
                  <c:v>25</c:v>
                </c:pt>
                <c:pt idx="302">
                  <c:v>25</c:v>
                </c:pt>
                <c:pt idx="303">
                  <c:v>22</c:v>
                </c:pt>
                <c:pt idx="304">
                  <c:v>21</c:v>
                </c:pt>
                <c:pt idx="305">
                  <c:v>15</c:v>
                </c:pt>
                <c:pt idx="306">
                  <c:v>17</c:v>
                </c:pt>
                <c:pt idx="307">
                  <c:v>17</c:v>
                </c:pt>
                <c:pt idx="308">
                  <c:v>13</c:v>
                </c:pt>
                <c:pt idx="309">
                  <c:v>13</c:v>
                </c:pt>
                <c:pt idx="310">
                  <c:v>14</c:v>
                </c:pt>
                <c:pt idx="311">
                  <c:v>13</c:v>
                </c:pt>
                <c:pt idx="312">
                  <c:v>13</c:v>
                </c:pt>
                <c:pt idx="313">
                  <c:v>13</c:v>
                </c:pt>
                <c:pt idx="314">
                  <c:v>6</c:v>
                </c:pt>
                <c:pt idx="315">
                  <c:v>11</c:v>
                </c:pt>
                <c:pt idx="316">
                  <c:v>11</c:v>
                </c:pt>
                <c:pt idx="317">
                  <c:v>9</c:v>
                </c:pt>
                <c:pt idx="318">
                  <c:v>9</c:v>
                </c:pt>
                <c:pt idx="319">
                  <c:v>9</c:v>
                </c:pt>
                <c:pt idx="320">
                  <c:v>7</c:v>
                </c:pt>
                <c:pt idx="321">
                  <c:v>9</c:v>
                </c:pt>
                <c:pt idx="322">
                  <c:v>9</c:v>
                </c:pt>
                <c:pt idx="323">
                  <c:v>8</c:v>
                </c:pt>
                <c:pt idx="324">
                  <c:v>9</c:v>
                </c:pt>
                <c:pt idx="325">
                  <c:v>8</c:v>
                </c:pt>
                <c:pt idx="326">
                  <c:v>9</c:v>
                </c:pt>
                <c:pt idx="327">
                  <c:v>9</c:v>
                </c:pt>
                <c:pt idx="328">
                  <c:v>5</c:v>
                </c:pt>
                <c:pt idx="329">
                  <c:v>9</c:v>
                </c:pt>
                <c:pt idx="330">
                  <c:v>9</c:v>
                </c:pt>
                <c:pt idx="331">
                  <c:v>9</c:v>
                </c:pt>
                <c:pt idx="332">
                  <c:v>13</c:v>
                </c:pt>
                <c:pt idx="333">
                  <c:v>468</c:v>
                </c:pt>
                <c:pt idx="334">
                  <c:v>675</c:v>
                </c:pt>
                <c:pt idx="335">
                  <c:v>1156</c:v>
                </c:pt>
                <c:pt idx="336">
                  <c:v>728</c:v>
                </c:pt>
                <c:pt idx="337">
                  <c:v>565</c:v>
                </c:pt>
                <c:pt idx="338">
                  <c:v>453</c:v>
                </c:pt>
                <c:pt idx="339">
                  <c:v>391</c:v>
                </c:pt>
                <c:pt idx="340">
                  <c:v>342</c:v>
                </c:pt>
                <c:pt idx="341">
                  <c:v>258</c:v>
                </c:pt>
                <c:pt idx="342">
                  <c:v>256</c:v>
                </c:pt>
                <c:pt idx="343">
                  <c:v>233</c:v>
                </c:pt>
                <c:pt idx="344">
                  <c:v>198</c:v>
                </c:pt>
                <c:pt idx="345">
                  <c:v>158</c:v>
                </c:pt>
                <c:pt idx="346">
                  <c:v>120</c:v>
                </c:pt>
                <c:pt idx="347">
                  <c:v>105</c:v>
                </c:pt>
                <c:pt idx="348">
                  <c:v>86</c:v>
                </c:pt>
                <c:pt idx="349">
                  <c:v>73</c:v>
                </c:pt>
                <c:pt idx="350">
                  <c:v>63</c:v>
                </c:pt>
                <c:pt idx="351">
                  <c:v>58</c:v>
                </c:pt>
                <c:pt idx="352">
                  <c:v>55</c:v>
                </c:pt>
                <c:pt idx="353">
                  <c:v>48</c:v>
                </c:pt>
                <c:pt idx="354">
                  <c:v>42</c:v>
                </c:pt>
                <c:pt idx="355">
                  <c:v>39</c:v>
                </c:pt>
                <c:pt idx="356">
                  <c:v>34</c:v>
                </c:pt>
                <c:pt idx="357">
                  <c:v>30</c:v>
                </c:pt>
                <c:pt idx="358">
                  <c:v>28</c:v>
                </c:pt>
                <c:pt idx="359">
                  <c:v>25</c:v>
                </c:pt>
                <c:pt idx="360">
                  <c:v>21</c:v>
                </c:pt>
                <c:pt idx="361">
                  <c:v>20</c:v>
                </c:pt>
                <c:pt idx="362">
                  <c:v>19</c:v>
                </c:pt>
                <c:pt idx="363">
                  <c:v>18</c:v>
                </c:pt>
                <c:pt idx="364">
                  <c:v>15</c:v>
                </c:pt>
                <c:pt idx="365">
                  <c:v>13</c:v>
                </c:pt>
                <c:pt idx="366">
                  <c:v>13</c:v>
                </c:pt>
                <c:pt idx="367">
                  <c:v>12</c:v>
                </c:pt>
                <c:pt idx="368">
                  <c:v>9</c:v>
                </c:pt>
                <c:pt idx="369">
                  <c:v>9</c:v>
                </c:pt>
                <c:pt idx="370">
                  <c:v>8</c:v>
                </c:pt>
                <c:pt idx="371">
                  <c:v>7</c:v>
                </c:pt>
                <c:pt idx="372">
                  <c:v>8</c:v>
                </c:pt>
                <c:pt idx="373">
                  <c:v>9</c:v>
                </c:pt>
                <c:pt idx="374">
                  <c:v>9</c:v>
                </c:pt>
                <c:pt idx="375">
                  <c:v>9</c:v>
                </c:pt>
                <c:pt idx="376">
                  <c:v>8</c:v>
                </c:pt>
                <c:pt idx="377">
                  <c:v>8</c:v>
                </c:pt>
                <c:pt idx="378">
                  <c:v>9</c:v>
                </c:pt>
                <c:pt idx="379">
                  <c:v>8</c:v>
                </c:pt>
                <c:pt idx="380">
                  <c:v>8</c:v>
                </c:pt>
                <c:pt idx="381">
                  <c:v>9</c:v>
                </c:pt>
                <c:pt idx="382">
                  <c:v>7</c:v>
                </c:pt>
                <c:pt idx="383">
                  <c:v>7</c:v>
                </c:pt>
                <c:pt idx="384">
                  <c:v>8</c:v>
                </c:pt>
                <c:pt idx="385">
                  <c:v>8</c:v>
                </c:pt>
                <c:pt idx="386">
                  <c:v>9</c:v>
                </c:pt>
                <c:pt idx="387">
                  <c:v>9</c:v>
                </c:pt>
                <c:pt idx="388">
                  <c:v>4</c:v>
                </c:pt>
                <c:pt idx="389">
                  <c:v>3</c:v>
                </c:pt>
                <c:pt idx="390">
                  <c:v>7</c:v>
                </c:pt>
                <c:pt idx="391">
                  <c:v>5</c:v>
                </c:pt>
                <c:pt idx="392">
                  <c:v>6</c:v>
                </c:pt>
                <c:pt idx="393">
                  <c:v>5</c:v>
                </c:pt>
                <c:pt idx="394">
                  <c:v>3</c:v>
                </c:pt>
                <c:pt idx="395">
                  <c:v>3</c:v>
                </c:pt>
                <c:pt idx="396">
                  <c:v>3</c:v>
                </c:pt>
                <c:pt idx="397">
                  <c:v>3</c:v>
                </c:pt>
                <c:pt idx="398">
                  <c:v>2</c:v>
                </c:pt>
                <c:pt idx="399">
                  <c:v>3</c:v>
                </c:pt>
                <c:pt idx="400">
                  <c:v>2</c:v>
                </c:pt>
                <c:pt idx="401">
                  <c:v>2</c:v>
                </c:pt>
                <c:pt idx="402">
                  <c:v>3</c:v>
                </c:pt>
                <c:pt idx="403">
                  <c:v>1</c:v>
                </c:pt>
                <c:pt idx="404">
                  <c:v>1</c:v>
                </c:pt>
                <c:pt idx="405">
                  <c:v>2</c:v>
                </c:pt>
                <c:pt idx="406">
                  <c:v>2</c:v>
                </c:pt>
                <c:pt idx="407">
                  <c:v>2</c:v>
                </c:pt>
                <c:pt idx="408">
                  <c:v>2</c:v>
                </c:pt>
                <c:pt idx="409">
                  <c:v>2</c:v>
                </c:pt>
                <c:pt idx="410">
                  <c:v>2</c:v>
                </c:pt>
                <c:pt idx="411">
                  <c:v>1</c:v>
                </c:pt>
                <c:pt idx="412">
                  <c:v>1</c:v>
                </c:pt>
                <c:pt idx="413">
                  <c:v>2</c:v>
                </c:pt>
                <c:pt idx="414">
                  <c:v>1</c:v>
                </c:pt>
                <c:pt idx="415">
                  <c:v>1</c:v>
                </c:pt>
                <c:pt idx="416">
                  <c:v>2</c:v>
                </c:pt>
                <c:pt idx="417">
                  <c:v>1</c:v>
                </c:pt>
                <c:pt idx="418">
                  <c:v>1</c:v>
                </c:pt>
                <c:pt idx="419">
                  <c:v>1</c:v>
                </c:pt>
                <c:pt idx="420">
                  <c:v>1</c:v>
                </c:pt>
                <c:pt idx="421">
                  <c:v>1</c:v>
                </c:pt>
                <c:pt idx="422">
                  <c:v>1</c:v>
                </c:pt>
                <c:pt idx="423">
                  <c:v>0</c:v>
                </c:pt>
                <c:pt idx="424">
                  <c:v>1</c:v>
                </c:pt>
                <c:pt idx="425">
                  <c:v>0</c:v>
                </c:pt>
                <c:pt idx="426">
                  <c:v>2</c:v>
                </c:pt>
                <c:pt idx="427">
                  <c:v>3</c:v>
                </c:pt>
                <c:pt idx="428">
                  <c:v>3</c:v>
                </c:pt>
                <c:pt idx="429">
                  <c:v>2</c:v>
                </c:pt>
                <c:pt idx="430">
                  <c:v>2</c:v>
                </c:pt>
                <c:pt idx="431">
                  <c:v>2</c:v>
                </c:pt>
                <c:pt idx="432">
                  <c:v>2</c:v>
                </c:pt>
                <c:pt idx="433">
                  <c:v>2</c:v>
                </c:pt>
                <c:pt idx="434">
                  <c:v>3</c:v>
                </c:pt>
                <c:pt idx="435">
                  <c:v>3</c:v>
                </c:pt>
                <c:pt idx="436">
                  <c:v>2</c:v>
                </c:pt>
                <c:pt idx="437">
                  <c:v>2</c:v>
                </c:pt>
                <c:pt idx="438">
                  <c:v>2</c:v>
                </c:pt>
                <c:pt idx="439">
                  <c:v>2</c:v>
                </c:pt>
                <c:pt idx="440">
                  <c:v>2</c:v>
                </c:pt>
                <c:pt idx="441">
                  <c:v>2</c:v>
                </c:pt>
                <c:pt idx="442">
                  <c:v>2</c:v>
                </c:pt>
                <c:pt idx="443">
                  <c:v>2</c:v>
                </c:pt>
                <c:pt idx="444">
                  <c:v>2</c:v>
                </c:pt>
                <c:pt idx="445">
                  <c:v>2</c:v>
                </c:pt>
                <c:pt idx="446">
                  <c:v>2</c:v>
                </c:pt>
                <c:pt idx="447">
                  <c:v>2</c:v>
                </c:pt>
                <c:pt idx="448">
                  <c:v>2</c:v>
                </c:pt>
                <c:pt idx="449">
                  <c:v>2</c:v>
                </c:pt>
                <c:pt idx="450">
                  <c:v>0</c:v>
                </c:pt>
                <c:pt idx="451">
                  <c:v>5</c:v>
                </c:pt>
                <c:pt idx="452">
                  <c:v>63</c:v>
                </c:pt>
                <c:pt idx="453">
                  <c:v>105</c:v>
                </c:pt>
                <c:pt idx="454">
                  <c:v>849</c:v>
                </c:pt>
                <c:pt idx="455">
                  <c:v>296</c:v>
                </c:pt>
                <c:pt idx="456">
                  <c:v>156</c:v>
                </c:pt>
                <c:pt idx="457">
                  <c:v>97</c:v>
                </c:pt>
                <c:pt idx="458">
                  <c:v>90</c:v>
                </c:pt>
                <c:pt idx="459">
                  <c:v>69</c:v>
                </c:pt>
                <c:pt idx="460">
                  <c:v>74</c:v>
                </c:pt>
                <c:pt idx="461">
                  <c:v>62</c:v>
                </c:pt>
                <c:pt idx="462">
                  <c:v>59</c:v>
                </c:pt>
                <c:pt idx="463">
                  <c:v>51</c:v>
                </c:pt>
                <c:pt idx="464">
                  <c:v>59</c:v>
                </c:pt>
                <c:pt idx="465">
                  <c:v>63</c:v>
                </c:pt>
                <c:pt idx="466">
                  <c:v>45</c:v>
                </c:pt>
                <c:pt idx="467">
                  <c:v>40</c:v>
                </c:pt>
                <c:pt idx="468">
                  <c:v>110</c:v>
                </c:pt>
                <c:pt idx="469">
                  <c:v>161</c:v>
                </c:pt>
                <c:pt idx="470">
                  <c:v>136</c:v>
                </c:pt>
                <c:pt idx="471">
                  <c:v>97</c:v>
                </c:pt>
                <c:pt idx="472">
                  <c:v>67</c:v>
                </c:pt>
                <c:pt idx="473">
                  <c:v>42</c:v>
                </c:pt>
                <c:pt idx="474">
                  <c:v>43</c:v>
                </c:pt>
                <c:pt idx="475">
                  <c:v>32</c:v>
                </c:pt>
                <c:pt idx="476">
                  <c:v>40</c:v>
                </c:pt>
                <c:pt idx="477">
                  <c:v>47</c:v>
                </c:pt>
                <c:pt idx="478">
                  <c:v>62</c:v>
                </c:pt>
                <c:pt idx="479">
                  <c:v>46</c:v>
                </c:pt>
                <c:pt idx="480">
                  <c:v>39</c:v>
                </c:pt>
                <c:pt idx="481">
                  <c:v>34</c:v>
                </c:pt>
                <c:pt idx="482">
                  <c:v>31</c:v>
                </c:pt>
                <c:pt idx="483">
                  <c:v>23</c:v>
                </c:pt>
                <c:pt idx="484">
                  <c:v>29</c:v>
                </c:pt>
                <c:pt idx="485">
                  <c:v>31</c:v>
                </c:pt>
                <c:pt idx="486">
                  <c:v>31</c:v>
                </c:pt>
                <c:pt idx="487">
                  <c:v>34</c:v>
                </c:pt>
                <c:pt idx="488">
                  <c:v>37</c:v>
                </c:pt>
                <c:pt idx="489">
                  <c:v>73</c:v>
                </c:pt>
                <c:pt idx="490">
                  <c:v>139</c:v>
                </c:pt>
                <c:pt idx="491">
                  <c:v>219</c:v>
                </c:pt>
                <c:pt idx="492">
                  <c:v>283</c:v>
                </c:pt>
                <c:pt idx="493">
                  <c:v>328</c:v>
                </c:pt>
                <c:pt idx="494">
                  <c:v>222</c:v>
                </c:pt>
                <c:pt idx="495">
                  <c:v>1156</c:v>
                </c:pt>
                <c:pt idx="496">
                  <c:v>1156</c:v>
                </c:pt>
                <c:pt idx="497">
                  <c:v>786</c:v>
                </c:pt>
                <c:pt idx="498">
                  <c:v>264</c:v>
                </c:pt>
                <c:pt idx="499">
                  <c:v>267</c:v>
                </c:pt>
                <c:pt idx="500">
                  <c:v>279</c:v>
                </c:pt>
                <c:pt idx="501">
                  <c:v>220</c:v>
                </c:pt>
                <c:pt idx="502">
                  <c:v>125</c:v>
                </c:pt>
                <c:pt idx="503">
                  <c:v>79</c:v>
                </c:pt>
                <c:pt idx="504">
                  <c:v>56</c:v>
                </c:pt>
                <c:pt idx="505">
                  <c:v>40</c:v>
                </c:pt>
                <c:pt idx="506">
                  <c:v>30</c:v>
                </c:pt>
                <c:pt idx="507">
                  <c:v>1156</c:v>
                </c:pt>
                <c:pt idx="508">
                  <c:v>1037</c:v>
                </c:pt>
                <c:pt idx="509">
                  <c:v>434</c:v>
                </c:pt>
                <c:pt idx="510">
                  <c:v>605</c:v>
                </c:pt>
                <c:pt idx="511">
                  <c:v>508</c:v>
                </c:pt>
                <c:pt idx="512">
                  <c:v>191</c:v>
                </c:pt>
                <c:pt idx="513">
                  <c:v>124</c:v>
                </c:pt>
                <c:pt idx="514">
                  <c:v>86</c:v>
                </c:pt>
                <c:pt idx="515">
                  <c:v>65</c:v>
                </c:pt>
                <c:pt idx="516">
                  <c:v>56</c:v>
                </c:pt>
                <c:pt idx="517">
                  <c:v>42</c:v>
                </c:pt>
                <c:pt idx="518">
                  <c:v>31</c:v>
                </c:pt>
                <c:pt idx="519">
                  <c:v>30</c:v>
                </c:pt>
                <c:pt idx="520">
                  <c:v>25</c:v>
                </c:pt>
                <c:pt idx="521">
                  <c:v>19</c:v>
                </c:pt>
                <c:pt idx="522">
                  <c:v>33</c:v>
                </c:pt>
                <c:pt idx="523">
                  <c:v>71</c:v>
                </c:pt>
                <c:pt idx="524">
                  <c:v>79</c:v>
                </c:pt>
                <c:pt idx="525">
                  <c:v>77</c:v>
                </c:pt>
                <c:pt idx="526">
                  <c:v>72</c:v>
                </c:pt>
                <c:pt idx="527">
                  <c:v>92</c:v>
                </c:pt>
                <c:pt idx="528">
                  <c:v>147</c:v>
                </c:pt>
                <c:pt idx="529">
                  <c:v>140</c:v>
                </c:pt>
                <c:pt idx="530">
                  <c:v>131</c:v>
                </c:pt>
                <c:pt idx="531">
                  <c:v>111</c:v>
                </c:pt>
                <c:pt idx="532">
                  <c:v>103</c:v>
                </c:pt>
                <c:pt idx="533">
                  <c:v>85</c:v>
                </c:pt>
                <c:pt idx="534">
                  <c:v>65</c:v>
                </c:pt>
                <c:pt idx="535">
                  <c:v>57</c:v>
                </c:pt>
                <c:pt idx="536">
                  <c:v>44</c:v>
                </c:pt>
                <c:pt idx="537">
                  <c:v>36</c:v>
                </c:pt>
                <c:pt idx="538">
                  <c:v>29</c:v>
                </c:pt>
                <c:pt idx="539">
                  <c:v>32</c:v>
                </c:pt>
                <c:pt idx="540">
                  <c:v>25</c:v>
                </c:pt>
                <c:pt idx="541">
                  <c:v>19</c:v>
                </c:pt>
                <c:pt idx="542">
                  <c:v>1156</c:v>
                </c:pt>
                <c:pt idx="543">
                  <c:v>1156</c:v>
                </c:pt>
                <c:pt idx="544">
                  <c:v>1156</c:v>
                </c:pt>
                <c:pt idx="545">
                  <c:v>1156</c:v>
                </c:pt>
                <c:pt idx="546">
                  <c:v>1156</c:v>
                </c:pt>
                <c:pt idx="547">
                  <c:v>1156</c:v>
                </c:pt>
                <c:pt idx="548">
                  <c:v>1111</c:v>
                </c:pt>
                <c:pt idx="549">
                  <c:v>703</c:v>
                </c:pt>
                <c:pt idx="550">
                  <c:v>445</c:v>
                </c:pt>
                <c:pt idx="551">
                  <c:v>418</c:v>
                </c:pt>
                <c:pt idx="552">
                  <c:v>282</c:v>
                </c:pt>
                <c:pt idx="553">
                  <c:v>234</c:v>
                </c:pt>
                <c:pt idx="554">
                  <c:v>118</c:v>
                </c:pt>
                <c:pt idx="555">
                  <c:v>83</c:v>
                </c:pt>
                <c:pt idx="556">
                  <c:v>66</c:v>
                </c:pt>
                <c:pt idx="557">
                  <c:v>55</c:v>
                </c:pt>
                <c:pt idx="558">
                  <c:v>48</c:v>
                </c:pt>
                <c:pt idx="559">
                  <c:v>40</c:v>
                </c:pt>
                <c:pt idx="560">
                  <c:v>33</c:v>
                </c:pt>
                <c:pt idx="561">
                  <c:v>25</c:v>
                </c:pt>
                <c:pt idx="562">
                  <c:v>19</c:v>
                </c:pt>
                <c:pt idx="563">
                  <c:v>17</c:v>
                </c:pt>
                <c:pt idx="564">
                  <c:v>14</c:v>
                </c:pt>
                <c:pt idx="565">
                  <c:v>9</c:v>
                </c:pt>
                <c:pt idx="566">
                  <c:v>9</c:v>
                </c:pt>
                <c:pt idx="567">
                  <c:v>8</c:v>
                </c:pt>
                <c:pt idx="568">
                  <c:v>7</c:v>
                </c:pt>
                <c:pt idx="569">
                  <c:v>6</c:v>
                </c:pt>
                <c:pt idx="570">
                  <c:v>5</c:v>
                </c:pt>
                <c:pt idx="571">
                  <c:v>3</c:v>
                </c:pt>
                <c:pt idx="572">
                  <c:v>2</c:v>
                </c:pt>
                <c:pt idx="573">
                  <c:v>3</c:v>
                </c:pt>
                <c:pt idx="574">
                  <c:v>3</c:v>
                </c:pt>
                <c:pt idx="575">
                  <c:v>1</c:v>
                </c:pt>
                <c:pt idx="576">
                  <c:v>1</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8</c:v>
                </c:pt>
                <c:pt idx="592">
                  <c:v>1156</c:v>
                </c:pt>
                <c:pt idx="593">
                  <c:v>1156</c:v>
                </c:pt>
                <c:pt idx="594">
                  <c:v>468</c:v>
                </c:pt>
                <c:pt idx="595">
                  <c:v>180</c:v>
                </c:pt>
                <c:pt idx="596">
                  <c:v>110</c:v>
                </c:pt>
                <c:pt idx="597">
                  <c:v>88</c:v>
                </c:pt>
                <c:pt idx="598">
                  <c:v>77</c:v>
                </c:pt>
                <c:pt idx="599">
                  <c:v>94</c:v>
                </c:pt>
                <c:pt idx="600">
                  <c:v>124</c:v>
                </c:pt>
                <c:pt idx="601">
                  <c:v>147</c:v>
                </c:pt>
                <c:pt idx="602">
                  <c:v>174</c:v>
                </c:pt>
                <c:pt idx="603">
                  <c:v>301</c:v>
                </c:pt>
                <c:pt idx="604">
                  <c:v>132</c:v>
                </c:pt>
                <c:pt idx="605">
                  <c:v>66</c:v>
                </c:pt>
                <c:pt idx="606">
                  <c:v>48</c:v>
                </c:pt>
                <c:pt idx="607">
                  <c:v>36</c:v>
                </c:pt>
                <c:pt idx="608">
                  <c:v>29</c:v>
                </c:pt>
                <c:pt idx="609">
                  <c:v>21</c:v>
                </c:pt>
                <c:pt idx="610">
                  <c:v>14</c:v>
                </c:pt>
                <c:pt idx="611">
                  <c:v>12</c:v>
                </c:pt>
                <c:pt idx="612">
                  <c:v>8</c:v>
                </c:pt>
                <c:pt idx="613">
                  <c:v>7</c:v>
                </c:pt>
                <c:pt idx="614">
                  <c:v>6</c:v>
                </c:pt>
                <c:pt idx="615">
                  <c:v>2</c:v>
                </c:pt>
                <c:pt idx="616">
                  <c:v>3</c:v>
                </c:pt>
                <c:pt idx="617">
                  <c:v>2</c:v>
                </c:pt>
                <c:pt idx="618">
                  <c:v>2</c:v>
                </c:pt>
                <c:pt idx="619">
                  <c:v>1</c:v>
                </c:pt>
                <c:pt idx="620">
                  <c:v>1</c:v>
                </c:pt>
                <c:pt idx="621">
                  <c:v>1</c:v>
                </c:pt>
                <c:pt idx="622">
                  <c:v>0</c:v>
                </c:pt>
                <c:pt idx="623">
                  <c:v>1</c:v>
                </c:pt>
                <c:pt idx="624">
                  <c:v>1</c:v>
                </c:pt>
                <c:pt idx="625">
                  <c:v>1</c:v>
                </c:pt>
                <c:pt idx="626">
                  <c:v>1</c:v>
                </c:pt>
                <c:pt idx="627">
                  <c:v>1</c:v>
                </c:pt>
                <c:pt idx="628">
                  <c:v>0</c:v>
                </c:pt>
                <c:pt idx="629">
                  <c:v>0</c:v>
                </c:pt>
                <c:pt idx="630">
                  <c:v>0</c:v>
                </c:pt>
                <c:pt idx="631">
                  <c:v>1</c:v>
                </c:pt>
                <c:pt idx="632">
                  <c:v>1</c:v>
                </c:pt>
                <c:pt idx="633">
                  <c:v>0</c:v>
                </c:pt>
                <c:pt idx="634">
                  <c:v>0</c:v>
                </c:pt>
                <c:pt idx="635">
                  <c:v>0</c:v>
                </c:pt>
                <c:pt idx="636">
                  <c:v>1</c:v>
                </c:pt>
                <c:pt idx="637">
                  <c:v>1</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1</c:v>
                </c:pt>
                <c:pt idx="655">
                  <c:v>1</c:v>
                </c:pt>
                <c:pt idx="656">
                  <c:v>1</c:v>
                </c:pt>
                <c:pt idx="657">
                  <c:v>2</c:v>
                </c:pt>
                <c:pt idx="658">
                  <c:v>3</c:v>
                </c:pt>
                <c:pt idx="659">
                  <c:v>3</c:v>
                </c:pt>
                <c:pt idx="660">
                  <c:v>2</c:v>
                </c:pt>
                <c:pt idx="661">
                  <c:v>2</c:v>
                </c:pt>
                <c:pt idx="662">
                  <c:v>2</c:v>
                </c:pt>
                <c:pt idx="663">
                  <c:v>2</c:v>
                </c:pt>
                <c:pt idx="664">
                  <c:v>2</c:v>
                </c:pt>
                <c:pt idx="665">
                  <c:v>2</c:v>
                </c:pt>
                <c:pt idx="666">
                  <c:v>2</c:v>
                </c:pt>
                <c:pt idx="667">
                  <c:v>2</c:v>
                </c:pt>
                <c:pt idx="668">
                  <c:v>2</c:v>
                </c:pt>
                <c:pt idx="669">
                  <c:v>2</c:v>
                </c:pt>
                <c:pt idx="670">
                  <c:v>2</c:v>
                </c:pt>
                <c:pt idx="671">
                  <c:v>1</c:v>
                </c:pt>
                <c:pt idx="672">
                  <c:v>2</c:v>
                </c:pt>
                <c:pt idx="673">
                  <c:v>3</c:v>
                </c:pt>
                <c:pt idx="674">
                  <c:v>3</c:v>
                </c:pt>
                <c:pt idx="675">
                  <c:v>3</c:v>
                </c:pt>
                <c:pt idx="676">
                  <c:v>3</c:v>
                </c:pt>
                <c:pt idx="677">
                  <c:v>2</c:v>
                </c:pt>
                <c:pt idx="678">
                  <c:v>3</c:v>
                </c:pt>
                <c:pt idx="679">
                  <c:v>3</c:v>
                </c:pt>
                <c:pt idx="680">
                  <c:v>3</c:v>
                </c:pt>
                <c:pt idx="681">
                  <c:v>3</c:v>
                </c:pt>
                <c:pt idx="682">
                  <c:v>3</c:v>
                </c:pt>
                <c:pt idx="683">
                  <c:v>3</c:v>
                </c:pt>
                <c:pt idx="684">
                  <c:v>3</c:v>
                </c:pt>
                <c:pt idx="685">
                  <c:v>3</c:v>
                </c:pt>
                <c:pt idx="686">
                  <c:v>3</c:v>
                </c:pt>
                <c:pt idx="687">
                  <c:v>3</c:v>
                </c:pt>
                <c:pt idx="688">
                  <c:v>3</c:v>
                </c:pt>
                <c:pt idx="689">
                  <c:v>3</c:v>
                </c:pt>
                <c:pt idx="690">
                  <c:v>1</c:v>
                </c:pt>
                <c:pt idx="691">
                  <c:v>3</c:v>
                </c:pt>
                <c:pt idx="692">
                  <c:v>3</c:v>
                </c:pt>
                <c:pt idx="693">
                  <c:v>3</c:v>
                </c:pt>
                <c:pt idx="694">
                  <c:v>3</c:v>
                </c:pt>
                <c:pt idx="695">
                  <c:v>0</c:v>
                </c:pt>
                <c:pt idx="696">
                  <c:v>3</c:v>
                </c:pt>
                <c:pt idx="697">
                  <c:v>3</c:v>
                </c:pt>
                <c:pt idx="698">
                  <c:v>3</c:v>
                </c:pt>
                <c:pt idx="699">
                  <c:v>3</c:v>
                </c:pt>
                <c:pt idx="700">
                  <c:v>2</c:v>
                </c:pt>
                <c:pt idx="701">
                  <c:v>3</c:v>
                </c:pt>
                <c:pt idx="702">
                  <c:v>3</c:v>
                </c:pt>
                <c:pt idx="703">
                  <c:v>3</c:v>
                </c:pt>
                <c:pt idx="704">
                  <c:v>3</c:v>
                </c:pt>
                <c:pt idx="705">
                  <c:v>3</c:v>
                </c:pt>
                <c:pt idx="706">
                  <c:v>3</c:v>
                </c:pt>
                <c:pt idx="707">
                  <c:v>3</c:v>
                </c:pt>
                <c:pt idx="708">
                  <c:v>4</c:v>
                </c:pt>
                <c:pt idx="709">
                  <c:v>2</c:v>
                </c:pt>
                <c:pt idx="710">
                  <c:v>3</c:v>
                </c:pt>
                <c:pt idx="711">
                  <c:v>3</c:v>
                </c:pt>
                <c:pt idx="712">
                  <c:v>1</c:v>
                </c:pt>
                <c:pt idx="713">
                  <c:v>3</c:v>
                </c:pt>
                <c:pt idx="714">
                  <c:v>4</c:v>
                </c:pt>
                <c:pt idx="715">
                  <c:v>4</c:v>
                </c:pt>
                <c:pt idx="716">
                  <c:v>3</c:v>
                </c:pt>
                <c:pt idx="717">
                  <c:v>1</c:v>
                </c:pt>
                <c:pt idx="718">
                  <c:v>3</c:v>
                </c:pt>
                <c:pt idx="719">
                  <c:v>4</c:v>
                </c:pt>
                <c:pt idx="720">
                  <c:v>4</c:v>
                </c:pt>
                <c:pt idx="721">
                  <c:v>3</c:v>
                </c:pt>
                <c:pt idx="722">
                  <c:v>3</c:v>
                </c:pt>
                <c:pt idx="723">
                  <c:v>1</c:v>
                </c:pt>
                <c:pt idx="724">
                  <c:v>3</c:v>
                </c:pt>
                <c:pt idx="725">
                  <c:v>3</c:v>
                </c:pt>
                <c:pt idx="726">
                  <c:v>3</c:v>
                </c:pt>
                <c:pt idx="727">
                  <c:v>3</c:v>
                </c:pt>
                <c:pt idx="728">
                  <c:v>3</c:v>
                </c:pt>
                <c:pt idx="729">
                  <c:v>3</c:v>
                </c:pt>
                <c:pt idx="730">
                  <c:v>3</c:v>
                </c:pt>
                <c:pt idx="731">
                  <c:v>3</c:v>
                </c:pt>
                <c:pt idx="732">
                  <c:v>3</c:v>
                </c:pt>
                <c:pt idx="733">
                  <c:v>2</c:v>
                </c:pt>
                <c:pt idx="734">
                  <c:v>4</c:v>
                </c:pt>
                <c:pt idx="735">
                  <c:v>5</c:v>
                </c:pt>
                <c:pt idx="736">
                  <c:v>5</c:v>
                </c:pt>
                <c:pt idx="737">
                  <c:v>5</c:v>
                </c:pt>
                <c:pt idx="738">
                  <c:v>5</c:v>
                </c:pt>
                <c:pt idx="739">
                  <c:v>3</c:v>
                </c:pt>
                <c:pt idx="740">
                  <c:v>5</c:v>
                </c:pt>
                <c:pt idx="741">
                  <c:v>6</c:v>
                </c:pt>
                <c:pt idx="742">
                  <c:v>6</c:v>
                </c:pt>
                <c:pt idx="743">
                  <c:v>5</c:v>
                </c:pt>
                <c:pt idx="744">
                  <c:v>6</c:v>
                </c:pt>
                <c:pt idx="745">
                  <c:v>7</c:v>
                </c:pt>
                <c:pt idx="746">
                  <c:v>3</c:v>
                </c:pt>
                <c:pt idx="747">
                  <c:v>7</c:v>
                </c:pt>
                <c:pt idx="748">
                  <c:v>7</c:v>
                </c:pt>
                <c:pt idx="749">
                  <c:v>8</c:v>
                </c:pt>
                <c:pt idx="750">
                  <c:v>9</c:v>
                </c:pt>
                <c:pt idx="751">
                  <c:v>8</c:v>
                </c:pt>
                <c:pt idx="752">
                  <c:v>9</c:v>
                </c:pt>
                <c:pt idx="753">
                  <c:v>9</c:v>
                </c:pt>
                <c:pt idx="754">
                  <c:v>9</c:v>
                </c:pt>
                <c:pt idx="755">
                  <c:v>7</c:v>
                </c:pt>
                <c:pt idx="756">
                  <c:v>8</c:v>
                </c:pt>
                <c:pt idx="757">
                  <c:v>8</c:v>
                </c:pt>
                <c:pt idx="758">
                  <c:v>7</c:v>
                </c:pt>
                <c:pt idx="759">
                  <c:v>7</c:v>
                </c:pt>
                <c:pt idx="760">
                  <c:v>7</c:v>
                </c:pt>
                <c:pt idx="761">
                  <c:v>8</c:v>
                </c:pt>
                <c:pt idx="762">
                  <c:v>7</c:v>
                </c:pt>
                <c:pt idx="763">
                  <c:v>7</c:v>
                </c:pt>
                <c:pt idx="764">
                  <c:v>5</c:v>
                </c:pt>
                <c:pt idx="765">
                  <c:v>7</c:v>
                </c:pt>
                <c:pt idx="766">
                  <c:v>7</c:v>
                </c:pt>
                <c:pt idx="767">
                  <c:v>7</c:v>
                </c:pt>
                <c:pt idx="768">
                  <c:v>6</c:v>
                </c:pt>
                <c:pt idx="769">
                  <c:v>6</c:v>
                </c:pt>
                <c:pt idx="770">
                  <c:v>7</c:v>
                </c:pt>
                <c:pt idx="771">
                  <c:v>7</c:v>
                </c:pt>
                <c:pt idx="772">
                  <c:v>6</c:v>
                </c:pt>
                <c:pt idx="773">
                  <c:v>6</c:v>
                </c:pt>
                <c:pt idx="774">
                  <c:v>5</c:v>
                </c:pt>
                <c:pt idx="775">
                  <c:v>7</c:v>
                </c:pt>
                <c:pt idx="776">
                  <c:v>6</c:v>
                </c:pt>
                <c:pt idx="777">
                  <c:v>7</c:v>
                </c:pt>
                <c:pt idx="778">
                  <c:v>6</c:v>
                </c:pt>
                <c:pt idx="779">
                  <c:v>7</c:v>
                </c:pt>
                <c:pt idx="780">
                  <c:v>6</c:v>
                </c:pt>
                <c:pt idx="781">
                  <c:v>6</c:v>
                </c:pt>
              </c:numCache>
            </c:numRef>
          </c:val>
          <c:smooth val="0"/>
        </c:ser>
        <c:dLbls>
          <c:showLegendKey val="0"/>
          <c:showVal val="0"/>
          <c:showCatName val="0"/>
          <c:showSerName val="0"/>
          <c:showPercent val="0"/>
          <c:showBubbleSize val="0"/>
        </c:dLbls>
        <c:marker val="1"/>
        <c:smooth val="0"/>
        <c:axId val="301042688"/>
        <c:axId val="301048576"/>
      </c:lineChart>
      <c:catAx>
        <c:axId val="301042688"/>
        <c:scaling>
          <c:orientation val="minMax"/>
        </c:scaling>
        <c:delete val="0"/>
        <c:axPos val="b"/>
        <c:numFmt formatCode="h:mm:ss" sourceLinked="1"/>
        <c:majorTickMark val="out"/>
        <c:minorTickMark val="none"/>
        <c:tickLblPos val="nextTo"/>
        <c:crossAx val="301048576"/>
        <c:crosses val="autoZero"/>
        <c:auto val="1"/>
        <c:lblAlgn val="ctr"/>
        <c:lblOffset val="100"/>
        <c:noMultiLvlLbl val="0"/>
      </c:catAx>
      <c:valAx>
        <c:axId val="301048576"/>
        <c:scaling>
          <c:orientation val="minMax"/>
        </c:scaling>
        <c:delete val="0"/>
        <c:axPos val="l"/>
        <c:majorGridlines/>
        <c:numFmt formatCode="General" sourceLinked="1"/>
        <c:majorTickMark val="out"/>
        <c:minorTickMark val="none"/>
        <c:tickLblPos val="nextTo"/>
        <c:crossAx val="301042688"/>
        <c:crosses val="autoZero"/>
        <c:crossBetween val="between"/>
      </c:valAx>
    </c:plotArea>
    <c:legend>
      <c:legendPos val="r"/>
      <c:overlay val="0"/>
    </c:legend>
    <c:plotVisOnly val="1"/>
    <c:dispBlanksAs val="gap"/>
    <c:showDLblsOverMax val="0"/>
  </c:chart>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Gas Level</c:v>
          </c:tx>
          <c:marker>
            <c:symbol val="none"/>
          </c:marker>
          <c:cat>
            <c:numRef>
              <c:f>Sheet1!$C$1:$C$782</c:f>
              <c:numCache>
                <c:formatCode>h:mm:ss</c:formatCode>
                <c:ptCount val="782"/>
                <c:pt idx="0">
                  <c:v>2.3148148148148147E-5</c:v>
                </c:pt>
                <c:pt idx="1">
                  <c:v>3.4722222222222222E-5</c:v>
                </c:pt>
                <c:pt idx="2">
                  <c:v>3.4722222222222222E-5</c:v>
                </c:pt>
                <c:pt idx="3">
                  <c:v>4.6296296296296294E-5</c:v>
                </c:pt>
                <c:pt idx="4">
                  <c:v>5.7870370370370366E-5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3.4375E-3</c:v>
                </c:pt>
                <c:pt idx="298">
                  <c:v>3.4490740740740745E-3</c:v>
                </c:pt>
                <c:pt idx="299">
                  <c:v>3.4606481481481485E-3</c:v>
                </c:pt>
                <c:pt idx="300">
                  <c:v>3.472222222222222E-3</c:v>
                </c:pt>
                <c:pt idx="301">
                  <c:v>3.483796296296296E-3</c:v>
                </c:pt>
                <c:pt idx="302">
                  <c:v>3.4953703703703705E-3</c:v>
                </c:pt>
                <c:pt idx="303">
                  <c:v>3.5069444444444445E-3</c:v>
                </c:pt>
                <c:pt idx="304">
                  <c:v>3.5185185185185185E-3</c:v>
                </c:pt>
                <c:pt idx="305">
                  <c:v>3.530092592592592E-3</c:v>
                </c:pt>
                <c:pt idx="306">
                  <c:v>3.5416666666666665E-3</c:v>
                </c:pt>
                <c:pt idx="307">
                  <c:v>3.5532407407407405E-3</c:v>
                </c:pt>
                <c:pt idx="308">
                  <c:v>3.5648148148148154E-3</c:v>
                </c:pt>
                <c:pt idx="309">
                  <c:v>3.5763888888888894E-3</c:v>
                </c:pt>
                <c:pt idx="310">
                  <c:v>3.5879629629629629E-3</c:v>
                </c:pt>
                <c:pt idx="311">
                  <c:v>3.5995370370370369E-3</c:v>
                </c:pt>
                <c:pt idx="312">
                  <c:v>3.6111111111111114E-3</c:v>
                </c:pt>
                <c:pt idx="313">
                  <c:v>3.6226851851851854E-3</c:v>
                </c:pt>
                <c:pt idx="314">
                  <c:v>3.6342592592592594E-3</c:v>
                </c:pt>
                <c:pt idx="315">
                  <c:v>3.645833333333333E-3</c:v>
                </c:pt>
                <c:pt idx="316">
                  <c:v>3.6574074074074074E-3</c:v>
                </c:pt>
                <c:pt idx="317">
                  <c:v>3.6689814814814814E-3</c:v>
                </c:pt>
                <c:pt idx="318">
                  <c:v>3.6805555555555554E-3</c:v>
                </c:pt>
                <c:pt idx="319">
                  <c:v>3.6921296296296298E-3</c:v>
                </c:pt>
                <c:pt idx="320">
                  <c:v>3.7037037037037034E-3</c:v>
                </c:pt>
                <c:pt idx="321">
                  <c:v>3.7152777777777774E-3</c:v>
                </c:pt>
                <c:pt idx="322">
                  <c:v>3.7268518518518514E-3</c:v>
                </c:pt>
                <c:pt idx="323">
                  <c:v>3.7384259259259263E-3</c:v>
                </c:pt>
                <c:pt idx="324">
                  <c:v>3.7500000000000003E-3</c:v>
                </c:pt>
                <c:pt idx="325">
                  <c:v>3.7615740740740739E-3</c:v>
                </c:pt>
                <c:pt idx="326">
                  <c:v>3.7731481481481483E-3</c:v>
                </c:pt>
                <c:pt idx="327">
                  <c:v>3.7847222222222223E-3</c:v>
                </c:pt>
                <c:pt idx="328">
                  <c:v>3.7962962962962963E-3</c:v>
                </c:pt>
                <c:pt idx="329">
                  <c:v>3.8078703703703707E-3</c:v>
                </c:pt>
                <c:pt idx="330">
                  <c:v>3.8194444444444443E-3</c:v>
                </c:pt>
                <c:pt idx="331">
                  <c:v>3.8310185185185183E-3</c:v>
                </c:pt>
                <c:pt idx="332">
                  <c:v>3.8425925925925923E-3</c:v>
                </c:pt>
                <c:pt idx="333">
                  <c:v>3.8541666666666668E-3</c:v>
                </c:pt>
                <c:pt idx="334">
                  <c:v>3.8657407407407408E-3</c:v>
                </c:pt>
                <c:pt idx="335">
                  <c:v>3.8773148148148143E-3</c:v>
                </c:pt>
                <c:pt idx="336">
                  <c:v>3.8888888888888883E-3</c:v>
                </c:pt>
                <c:pt idx="337">
                  <c:v>3.9004629629629632E-3</c:v>
                </c:pt>
                <c:pt idx="338">
                  <c:v>3.9120370370370368E-3</c:v>
                </c:pt>
                <c:pt idx="339">
                  <c:v>3.9236111111111112E-3</c:v>
                </c:pt>
                <c:pt idx="340">
                  <c:v>3.9351851851851857E-3</c:v>
                </c:pt>
                <c:pt idx="341">
                  <c:v>3.9467592592592592E-3</c:v>
                </c:pt>
                <c:pt idx="342">
                  <c:v>3.9583333333333337E-3</c:v>
                </c:pt>
                <c:pt idx="343">
                  <c:v>3.9699074074074072E-3</c:v>
                </c:pt>
                <c:pt idx="344">
                  <c:v>3.9814814814814817E-3</c:v>
                </c:pt>
                <c:pt idx="345">
                  <c:v>3.9930555555555561E-3</c:v>
                </c:pt>
                <c:pt idx="346">
                  <c:v>4.0046296296296297E-3</c:v>
                </c:pt>
                <c:pt idx="347">
                  <c:v>4.0162037037037033E-3</c:v>
                </c:pt>
                <c:pt idx="348">
                  <c:v>4.0277777777777777E-3</c:v>
                </c:pt>
                <c:pt idx="349">
                  <c:v>4.0393518518518521E-3</c:v>
                </c:pt>
                <c:pt idx="350">
                  <c:v>4.0509259259259257E-3</c:v>
                </c:pt>
                <c:pt idx="351">
                  <c:v>4.0624999999999993E-3</c:v>
                </c:pt>
                <c:pt idx="352">
                  <c:v>4.0740740740740746E-3</c:v>
                </c:pt>
                <c:pt idx="353">
                  <c:v>4.0856481481481481E-3</c:v>
                </c:pt>
                <c:pt idx="354">
                  <c:v>4.0972222222222226E-3</c:v>
                </c:pt>
                <c:pt idx="355">
                  <c:v>4.108796296296297E-3</c:v>
                </c:pt>
                <c:pt idx="356">
                  <c:v>4.1203703703703706E-3</c:v>
                </c:pt>
                <c:pt idx="357">
                  <c:v>4.1319444444444442E-3</c:v>
                </c:pt>
                <c:pt idx="358">
                  <c:v>4.1435185185185186E-3</c:v>
                </c:pt>
                <c:pt idx="359">
                  <c:v>4.155092592592593E-3</c:v>
                </c:pt>
                <c:pt idx="360">
                  <c:v>4.1666666666666666E-3</c:v>
                </c:pt>
                <c:pt idx="361">
                  <c:v>4.1782407407407402E-3</c:v>
                </c:pt>
                <c:pt idx="362">
                  <c:v>4.1898148148148146E-3</c:v>
                </c:pt>
                <c:pt idx="363">
                  <c:v>4.2013888888888891E-3</c:v>
                </c:pt>
                <c:pt idx="364">
                  <c:v>4.2129629629629626E-3</c:v>
                </c:pt>
                <c:pt idx="365">
                  <c:v>4.2245370370370371E-3</c:v>
                </c:pt>
                <c:pt idx="366">
                  <c:v>4.2361111111111106E-3</c:v>
                </c:pt>
                <c:pt idx="367">
                  <c:v>4.2476851851851851E-3</c:v>
                </c:pt>
                <c:pt idx="368">
                  <c:v>4.2592592592592595E-3</c:v>
                </c:pt>
                <c:pt idx="369">
                  <c:v>4.2708333333333339E-3</c:v>
                </c:pt>
                <c:pt idx="370">
                  <c:v>4.2824074074074075E-3</c:v>
                </c:pt>
                <c:pt idx="371">
                  <c:v>4.2939814814814811E-3</c:v>
                </c:pt>
                <c:pt idx="372">
                  <c:v>4.3055555555555555E-3</c:v>
                </c:pt>
                <c:pt idx="373">
                  <c:v>4.31712962962963E-3</c:v>
                </c:pt>
                <c:pt idx="374">
                  <c:v>4.3287037037037035E-3</c:v>
                </c:pt>
                <c:pt idx="375">
                  <c:v>4.340277777777778E-3</c:v>
                </c:pt>
                <c:pt idx="376">
                  <c:v>4.3518518518518515E-3</c:v>
                </c:pt>
                <c:pt idx="377">
                  <c:v>4.363425925925926E-3</c:v>
                </c:pt>
                <c:pt idx="378">
                  <c:v>4.3749999999999995E-3</c:v>
                </c:pt>
                <c:pt idx="379">
                  <c:v>4.386574074074074E-3</c:v>
                </c:pt>
                <c:pt idx="380">
                  <c:v>4.3981481481481484E-3</c:v>
                </c:pt>
                <c:pt idx="381">
                  <c:v>4.409722222222222E-3</c:v>
                </c:pt>
                <c:pt idx="382">
                  <c:v>4.4212962962962956E-3</c:v>
                </c:pt>
                <c:pt idx="383">
                  <c:v>4.4328703703703709E-3</c:v>
                </c:pt>
                <c:pt idx="384">
                  <c:v>4.4444444444444444E-3</c:v>
                </c:pt>
                <c:pt idx="385">
                  <c:v>4.4560185185185189E-3</c:v>
                </c:pt>
                <c:pt idx="386">
                  <c:v>4.4675925925925933E-3</c:v>
                </c:pt>
                <c:pt idx="387">
                  <c:v>4.4791666666666669E-3</c:v>
                </c:pt>
                <c:pt idx="388">
                  <c:v>4.4907407407407405E-3</c:v>
                </c:pt>
                <c:pt idx="389">
                  <c:v>4.5023148148148149E-3</c:v>
                </c:pt>
                <c:pt idx="390">
                  <c:v>4.5138888888888893E-3</c:v>
                </c:pt>
                <c:pt idx="391">
                  <c:v>4.5254629629629629E-3</c:v>
                </c:pt>
                <c:pt idx="392">
                  <c:v>4.5370370370370365E-3</c:v>
                </c:pt>
                <c:pt idx="393">
                  <c:v>4.5486111111111109E-3</c:v>
                </c:pt>
                <c:pt idx="394">
                  <c:v>4.5601851851851853E-3</c:v>
                </c:pt>
                <c:pt idx="395">
                  <c:v>4.5717592592592589E-3</c:v>
                </c:pt>
                <c:pt idx="396">
                  <c:v>4.5833333333333334E-3</c:v>
                </c:pt>
                <c:pt idx="397">
                  <c:v>4.5949074074074078E-3</c:v>
                </c:pt>
                <c:pt idx="398">
                  <c:v>4.6064814814814814E-3</c:v>
                </c:pt>
                <c:pt idx="399">
                  <c:v>4.6180555555555558E-3</c:v>
                </c:pt>
                <c:pt idx="400">
                  <c:v>4.6296296296296302E-3</c:v>
                </c:pt>
                <c:pt idx="401">
                  <c:v>4.6412037037037038E-3</c:v>
                </c:pt>
                <c:pt idx="402">
                  <c:v>4.6527777777777774E-3</c:v>
                </c:pt>
                <c:pt idx="403">
                  <c:v>4.6643518518518518E-3</c:v>
                </c:pt>
                <c:pt idx="404">
                  <c:v>4.6759259259259263E-3</c:v>
                </c:pt>
                <c:pt idx="405">
                  <c:v>4.6874999999999998E-3</c:v>
                </c:pt>
                <c:pt idx="406">
                  <c:v>4.6990740740740743E-3</c:v>
                </c:pt>
                <c:pt idx="407">
                  <c:v>4.7106481481481478E-3</c:v>
                </c:pt>
                <c:pt idx="408">
                  <c:v>4.7222222222222223E-3</c:v>
                </c:pt>
                <c:pt idx="409">
                  <c:v>4.7337962962962958E-3</c:v>
                </c:pt>
                <c:pt idx="410">
                  <c:v>4.7453703703703703E-3</c:v>
                </c:pt>
                <c:pt idx="411">
                  <c:v>4.7569444444444447E-3</c:v>
                </c:pt>
                <c:pt idx="412">
                  <c:v>4.7685185185185183E-3</c:v>
                </c:pt>
                <c:pt idx="413">
                  <c:v>4.7800925925925919E-3</c:v>
                </c:pt>
                <c:pt idx="414">
                  <c:v>4.7916666666666672E-3</c:v>
                </c:pt>
                <c:pt idx="415">
                  <c:v>4.8032407407407407E-3</c:v>
                </c:pt>
                <c:pt idx="416">
                  <c:v>4.8148148148148152E-3</c:v>
                </c:pt>
                <c:pt idx="417">
                  <c:v>4.8263888888888887E-3</c:v>
                </c:pt>
                <c:pt idx="418">
                  <c:v>4.8379629629629632E-3</c:v>
                </c:pt>
                <c:pt idx="419">
                  <c:v>4.8495370370370368E-3</c:v>
                </c:pt>
                <c:pt idx="420">
                  <c:v>4.8611111111111112E-3</c:v>
                </c:pt>
                <c:pt idx="421">
                  <c:v>4.8726851851851856E-3</c:v>
                </c:pt>
                <c:pt idx="422">
                  <c:v>4.8842592592592592E-3</c:v>
                </c:pt>
                <c:pt idx="423">
                  <c:v>4.8958333333333328E-3</c:v>
                </c:pt>
                <c:pt idx="424">
                  <c:v>4.9074074074074072E-3</c:v>
                </c:pt>
                <c:pt idx="425">
                  <c:v>4.9189814814814816E-3</c:v>
                </c:pt>
                <c:pt idx="426">
                  <c:v>4.9305555555555552E-3</c:v>
                </c:pt>
                <c:pt idx="427">
                  <c:v>4.9421296296296288E-3</c:v>
                </c:pt>
                <c:pt idx="428">
                  <c:v>4.9537037037037041E-3</c:v>
                </c:pt>
                <c:pt idx="429">
                  <c:v>4.9652777777777777E-3</c:v>
                </c:pt>
                <c:pt idx="430">
                  <c:v>4.9768518518518521E-3</c:v>
                </c:pt>
                <c:pt idx="431">
                  <c:v>4.9884259259259265E-3</c:v>
                </c:pt>
                <c:pt idx="432">
                  <c:v>5.0000000000000001E-3</c:v>
                </c:pt>
                <c:pt idx="433">
                  <c:v>5.0115740740740737E-3</c:v>
                </c:pt>
                <c:pt idx="434">
                  <c:v>5.0231481481481481E-3</c:v>
                </c:pt>
                <c:pt idx="435">
                  <c:v>5.0347222222222225E-3</c:v>
                </c:pt>
                <c:pt idx="436">
                  <c:v>5.0462962962962961E-3</c:v>
                </c:pt>
                <c:pt idx="437">
                  <c:v>5.0578703703703706E-3</c:v>
                </c:pt>
                <c:pt idx="438">
                  <c:v>5.0694444444444441E-3</c:v>
                </c:pt>
                <c:pt idx="439">
                  <c:v>5.0810185185185186E-3</c:v>
                </c:pt>
                <c:pt idx="440">
                  <c:v>5.0925925925925921E-3</c:v>
                </c:pt>
                <c:pt idx="441">
                  <c:v>5.1041666666666666E-3</c:v>
                </c:pt>
                <c:pt idx="442">
                  <c:v>5.115740740740741E-3</c:v>
                </c:pt>
                <c:pt idx="443">
                  <c:v>5.1273148148148146E-3</c:v>
                </c:pt>
                <c:pt idx="444">
                  <c:v>5.138888888888889E-3</c:v>
                </c:pt>
                <c:pt idx="445">
                  <c:v>5.1504629629629635E-3</c:v>
                </c:pt>
                <c:pt idx="446">
                  <c:v>5.162037037037037E-3</c:v>
                </c:pt>
                <c:pt idx="447">
                  <c:v>5.1736111111111115E-3</c:v>
                </c:pt>
                <c:pt idx="448">
                  <c:v>5.185185185185185E-3</c:v>
                </c:pt>
                <c:pt idx="449">
                  <c:v>5.1967592592592595E-3</c:v>
                </c:pt>
                <c:pt idx="450">
                  <c:v>5.208333333333333E-3</c:v>
                </c:pt>
                <c:pt idx="451">
                  <c:v>5.2199074074074066E-3</c:v>
                </c:pt>
                <c:pt idx="452">
                  <c:v>5.2314814814814819E-3</c:v>
                </c:pt>
                <c:pt idx="453">
                  <c:v>5.2430555555555555E-3</c:v>
                </c:pt>
                <c:pt idx="454">
                  <c:v>5.2546296296296299E-3</c:v>
                </c:pt>
                <c:pt idx="455">
                  <c:v>5.2662037037037035E-3</c:v>
                </c:pt>
                <c:pt idx="456">
                  <c:v>5.2777777777777771E-3</c:v>
                </c:pt>
                <c:pt idx="457">
                  <c:v>5.2893518518518515E-3</c:v>
                </c:pt>
                <c:pt idx="458">
                  <c:v>5.3009259259259251E-3</c:v>
                </c:pt>
                <c:pt idx="459">
                  <c:v>5.3125000000000004E-3</c:v>
                </c:pt>
                <c:pt idx="460">
                  <c:v>5.3240740740740748E-3</c:v>
                </c:pt>
                <c:pt idx="461">
                  <c:v>5.3356481481481484E-3</c:v>
                </c:pt>
                <c:pt idx="462">
                  <c:v>5.347222222222222E-3</c:v>
                </c:pt>
                <c:pt idx="463">
                  <c:v>5.3587962962962964E-3</c:v>
                </c:pt>
                <c:pt idx="464">
                  <c:v>5.37037037037037E-3</c:v>
                </c:pt>
                <c:pt idx="465">
                  <c:v>5.3819444444444453E-3</c:v>
                </c:pt>
                <c:pt idx="466">
                  <c:v>5.3935185185185188E-3</c:v>
                </c:pt>
                <c:pt idx="467">
                  <c:v>5.4050925925925924E-3</c:v>
                </c:pt>
                <c:pt idx="468">
                  <c:v>5.4166666666666669E-3</c:v>
                </c:pt>
                <c:pt idx="469">
                  <c:v>5.4282407407407404E-3</c:v>
                </c:pt>
                <c:pt idx="470">
                  <c:v>5.4398148148148149E-3</c:v>
                </c:pt>
                <c:pt idx="471">
                  <c:v>5.4513888888888884E-3</c:v>
                </c:pt>
                <c:pt idx="472">
                  <c:v>5.4629629629629637E-3</c:v>
                </c:pt>
                <c:pt idx="473">
                  <c:v>5.4745370370370373E-3</c:v>
                </c:pt>
                <c:pt idx="474">
                  <c:v>5.4861111111111117E-3</c:v>
                </c:pt>
                <c:pt idx="475">
                  <c:v>5.4976851851851853E-3</c:v>
                </c:pt>
                <c:pt idx="476">
                  <c:v>5.5092592592592589E-3</c:v>
                </c:pt>
                <c:pt idx="477">
                  <c:v>5.5208333333333333E-3</c:v>
                </c:pt>
                <c:pt idx="478">
                  <c:v>5.5324074074074069E-3</c:v>
                </c:pt>
                <c:pt idx="479">
                  <c:v>5.5439814814814822E-3</c:v>
                </c:pt>
                <c:pt idx="480">
                  <c:v>5.5555555555555558E-3</c:v>
                </c:pt>
                <c:pt idx="481">
                  <c:v>5.5671296296296302E-3</c:v>
                </c:pt>
                <c:pt idx="482">
                  <c:v>5.5787037037037038E-3</c:v>
                </c:pt>
                <c:pt idx="483">
                  <c:v>5.5902777777777782E-3</c:v>
                </c:pt>
                <c:pt idx="484">
                  <c:v>5.6018518518518518E-3</c:v>
                </c:pt>
                <c:pt idx="485">
                  <c:v>5.6134259259259271E-3</c:v>
                </c:pt>
                <c:pt idx="486">
                  <c:v>5.6249999999999989E-3</c:v>
                </c:pt>
                <c:pt idx="487">
                  <c:v>5.6365740740740742E-3</c:v>
                </c:pt>
                <c:pt idx="488">
                  <c:v>5.6481481481481478E-3</c:v>
                </c:pt>
                <c:pt idx="489">
                  <c:v>5.6597222222222222E-3</c:v>
                </c:pt>
                <c:pt idx="490">
                  <c:v>5.6712962962962958E-3</c:v>
                </c:pt>
                <c:pt idx="491">
                  <c:v>5.6828703703703702E-3</c:v>
                </c:pt>
                <c:pt idx="492">
                  <c:v>5.6944444444444438E-3</c:v>
                </c:pt>
                <c:pt idx="493">
                  <c:v>5.7060185185185191E-3</c:v>
                </c:pt>
                <c:pt idx="494">
                  <c:v>5.7175925925925927E-3</c:v>
                </c:pt>
                <c:pt idx="495">
                  <c:v>5.7291666666666671E-3</c:v>
                </c:pt>
                <c:pt idx="496">
                  <c:v>5.7407407407407416E-3</c:v>
                </c:pt>
                <c:pt idx="497">
                  <c:v>5.7523148148148143E-3</c:v>
                </c:pt>
                <c:pt idx="498">
                  <c:v>5.7638888888888887E-3</c:v>
                </c:pt>
                <c:pt idx="499">
                  <c:v>5.7754629629629623E-3</c:v>
                </c:pt>
                <c:pt idx="500">
                  <c:v>5.7870370370370376E-3</c:v>
                </c:pt>
                <c:pt idx="501">
                  <c:v>5.7986111111111112E-3</c:v>
                </c:pt>
                <c:pt idx="502">
                  <c:v>5.8101851851851856E-3</c:v>
                </c:pt>
                <c:pt idx="503">
                  <c:v>5.8217592592592592E-3</c:v>
                </c:pt>
                <c:pt idx="504">
                  <c:v>5.8333333333333336E-3</c:v>
                </c:pt>
                <c:pt idx="505">
                  <c:v>5.8449074074074072E-3</c:v>
                </c:pt>
                <c:pt idx="506">
                  <c:v>5.8564814814814825E-3</c:v>
                </c:pt>
                <c:pt idx="507">
                  <c:v>5.8680555555555543E-3</c:v>
                </c:pt>
                <c:pt idx="508">
                  <c:v>5.8796296296296296E-3</c:v>
                </c:pt>
                <c:pt idx="509">
                  <c:v>5.8912037037037032E-3</c:v>
                </c:pt>
                <c:pt idx="510">
                  <c:v>5.9027777777777776E-3</c:v>
                </c:pt>
                <c:pt idx="511">
                  <c:v>5.9143518518518521E-3</c:v>
                </c:pt>
                <c:pt idx="512">
                  <c:v>5.9259259259259256E-3</c:v>
                </c:pt>
                <c:pt idx="513">
                  <c:v>5.9375000000000009E-3</c:v>
                </c:pt>
                <c:pt idx="514">
                  <c:v>5.9490740740740745E-3</c:v>
                </c:pt>
                <c:pt idx="515">
                  <c:v>5.9606481481481489E-3</c:v>
                </c:pt>
                <c:pt idx="516">
                  <c:v>5.9722222222222225E-3</c:v>
                </c:pt>
                <c:pt idx="517">
                  <c:v>5.9837962962962961E-3</c:v>
                </c:pt>
                <c:pt idx="518">
                  <c:v>5.9953703703703697E-3</c:v>
                </c:pt>
                <c:pt idx="519">
                  <c:v>6.0069444444444441E-3</c:v>
                </c:pt>
                <c:pt idx="520">
                  <c:v>6.0185185185185177E-3</c:v>
                </c:pt>
                <c:pt idx="521">
                  <c:v>6.030092592592593E-3</c:v>
                </c:pt>
                <c:pt idx="522">
                  <c:v>6.0416666666666665E-3</c:v>
                </c:pt>
                <c:pt idx="523">
                  <c:v>6.053240740740741E-3</c:v>
                </c:pt>
                <c:pt idx="524">
                  <c:v>6.0648148148148145E-3</c:v>
                </c:pt>
                <c:pt idx="525">
                  <c:v>6.076388888888889E-3</c:v>
                </c:pt>
                <c:pt idx="526">
                  <c:v>6.0879629629629643E-3</c:v>
                </c:pt>
                <c:pt idx="527">
                  <c:v>6.0995370370370361E-3</c:v>
                </c:pt>
                <c:pt idx="528">
                  <c:v>6.1111111111111114E-3</c:v>
                </c:pt>
                <c:pt idx="529">
                  <c:v>6.122685185185185E-3</c:v>
                </c:pt>
                <c:pt idx="530">
                  <c:v>6.1342592592592594E-3</c:v>
                </c:pt>
                <c:pt idx="531">
                  <c:v>6.145833333333333E-3</c:v>
                </c:pt>
                <c:pt idx="532">
                  <c:v>6.1574074074074074E-3</c:v>
                </c:pt>
                <c:pt idx="533">
                  <c:v>6.168981481481481E-3</c:v>
                </c:pt>
                <c:pt idx="534">
                  <c:v>6.1805555555555563E-3</c:v>
                </c:pt>
                <c:pt idx="535">
                  <c:v>6.1921296296296299E-3</c:v>
                </c:pt>
                <c:pt idx="536">
                  <c:v>6.2037037037037043E-3</c:v>
                </c:pt>
                <c:pt idx="537">
                  <c:v>6.215277777777777E-3</c:v>
                </c:pt>
                <c:pt idx="538">
                  <c:v>6.2268518518518515E-3</c:v>
                </c:pt>
                <c:pt idx="539">
                  <c:v>6.238425925925925E-3</c:v>
                </c:pt>
                <c:pt idx="540">
                  <c:v>6.2499999999999995E-3</c:v>
                </c:pt>
                <c:pt idx="541">
                  <c:v>6.2615740740740748E-3</c:v>
                </c:pt>
                <c:pt idx="542">
                  <c:v>6.2731481481481484E-3</c:v>
                </c:pt>
                <c:pt idx="543">
                  <c:v>6.2847222222222228E-3</c:v>
                </c:pt>
                <c:pt idx="544">
                  <c:v>6.2962962962962964E-3</c:v>
                </c:pt>
                <c:pt idx="545">
                  <c:v>6.3078703703703708E-3</c:v>
                </c:pt>
                <c:pt idx="546">
                  <c:v>6.3194444444444444E-3</c:v>
                </c:pt>
                <c:pt idx="547">
                  <c:v>6.3310185185185197E-3</c:v>
                </c:pt>
                <c:pt idx="548">
                  <c:v>6.3425925925925915E-3</c:v>
                </c:pt>
                <c:pt idx="549">
                  <c:v>6.3541666666666668E-3</c:v>
                </c:pt>
                <c:pt idx="550">
                  <c:v>6.3657407407407404E-3</c:v>
                </c:pt>
                <c:pt idx="551">
                  <c:v>6.3773148148148148E-3</c:v>
                </c:pt>
                <c:pt idx="552">
                  <c:v>6.3888888888888884E-3</c:v>
                </c:pt>
                <c:pt idx="553">
                  <c:v>6.4004629629629628E-3</c:v>
                </c:pt>
                <c:pt idx="554">
                  <c:v>6.4120370370370364E-3</c:v>
                </c:pt>
                <c:pt idx="555">
                  <c:v>6.4236111111111117E-3</c:v>
                </c:pt>
                <c:pt idx="556">
                  <c:v>6.4351851851851861E-3</c:v>
                </c:pt>
                <c:pt idx="557">
                  <c:v>6.4467592592592597E-3</c:v>
                </c:pt>
                <c:pt idx="558">
                  <c:v>6.4583333333333333E-3</c:v>
                </c:pt>
                <c:pt idx="559">
                  <c:v>6.4699074074074069E-3</c:v>
                </c:pt>
                <c:pt idx="560">
                  <c:v>6.4814814814814813E-3</c:v>
                </c:pt>
                <c:pt idx="561">
                  <c:v>6.4930555555555549E-3</c:v>
                </c:pt>
                <c:pt idx="562">
                  <c:v>6.5046296296296302E-3</c:v>
                </c:pt>
                <c:pt idx="563">
                  <c:v>6.5162037037037037E-3</c:v>
                </c:pt>
                <c:pt idx="564">
                  <c:v>6.5277777777777782E-3</c:v>
                </c:pt>
                <c:pt idx="565">
                  <c:v>6.5393518518518517E-3</c:v>
                </c:pt>
                <c:pt idx="566">
                  <c:v>6.5509259259259262E-3</c:v>
                </c:pt>
                <c:pt idx="567">
                  <c:v>6.5624999999999998E-3</c:v>
                </c:pt>
                <c:pt idx="568">
                  <c:v>6.5740740740740733E-3</c:v>
                </c:pt>
                <c:pt idx="569">
                  <c:v>6.5856481481481469E-3</c:v>
                </c:pt>
                <c:pt idx="570">
                  <c:v>6.5972222222222222E-3</c:v>
                </c:pt>
                <c:pt idx="571">
                  <c:v>6.6087962962962966E-3</c:v>
                </c:pt>
                <c:pt idx="572">
                  <c:v>6.6203703703703702E-3</c:v>
                </c:pt>
                <c:pt idx="573">
                  <c:v>6.6319444444444446E-3</c:v>
                </c:pt>
                <c:pt idx="574">
                  <c:v>6.6319444444444446E-3</c:v>
                </c:pt>
                <c:pt idx="575">
                  <c:v>6.6435185185185182E-3</c:v>
                </c:pt>
                <c:pt idx="576">
                  <c:v>6.6550925925925935E-3</c:v>
                </c:pt>
                <c:pt idx="577">
                  <c:v>6.6666666666666671E-3</c:v>
                </c:pt>
                <c:pt idx="578">
                  <c:v>6.6782407407407415E-3</c:v>
                </c:pt>
                <c:pt idx="579">
                  <c:v>6.6898148148148142E-3</c:v>
                </c:pt>
                <c:pt idx="580">
                  <c:v>6.7013888888888887E-3</c:v>
                </c:pt>
                <c:pt idx="581">
                  <c:v>6.7129629629629622E-3</c:v>
                </c:pt>
                <c:pt idx="582">
                  <c:v>6.7245370370370367E-3</c:v>
                </c:pt>
                <c:pt idx="583">
                  <c:v>6.7361111111111103E-3</c:v>
                </c:pt>
                <c:pt idx="584">
                  <c:v>6.7476851851851856E-3</c:v>
                </c:pt>
                <c:pt idx="585">
                  <c:v>6.7592592592592591E-3</c:v>
                </c:pt>
                <c:pt idx="586">
                  <c:v>6.7708333333333336E-3</c:v>
                </c:pt>
                <c:pt idx="587">
                  <c:v>6.782407407407408E-3</c:v>
                </c:pt>
                <c:pt idx="588">
                  <c:v>6.7939814814814816E-3</c:v>
                </c:pt>
                <c:pt idx="589">
                  <c:v>6.8055555555555569E-3</c:v>
                </c:pt>
                <c:pt idx="590">
                  <c:v>6.8171296296296287E-3</c:v>
                </c:pt>
                <c:pt idx="591">
                  <c:v>6.828703703703704E-3</c:v>
                </c:pt>
                <c:pt idx="592">
                  <c:v>6.8402777777777776E-3</c:v>
                </c:pt>
                <c:pt idx="593">
                  <c:v>6.851851851851852E-3</c:v>
                </c:pt>
                <c:pt idx="594">
                  <c:v>6.8634259259259256E-3</c:v>
                </c:pt>
                <c:pt idx="595">
                  <c:v>6.875E-3</c:v>
                </c:pt>
                <c:pt idx="596">
                  <c:v>6.8865740740740736E-3</c:v>
                </c:pt>
                <c:pt idx="597">
                  <c:v>6.8981481481481489E-3</c:v>
                </c:pt>
                <c:pt idx="598">
                  <c:v>6.9097222222222225E-3</c:v>
                </c:pt>
                <c:pt idx="599">
                  <c:v>6.9212962962962969E-3</c:v>
                </c:pt>
                <c:pt idx="600">
                  <c:v>6.9328703703703696E-3</c:v>
                </c:pt>
                <c:pt idx="601">
                  <c:v>6.9444444444444441E-3</c:v>
                </c:pt>
                <c:pt idx="602">
                  <c:v>6.9560185185185185E-3</c:v>
                </c:pt>
                <c:pt idx="603">
                  <c:v>6.9675925925925921E-3</c:v>
                </c:pt>
                <c:pt idx="604">
                  <c:v>6.9791666666666674E-3</c:v>
                </c:pt>
                <c:pt idx="605">
                  <c:v>6.9907407407407409E-3</c:v>
                </c:pt>
                <c:pt idx="606">
                  <c:v>7.0023148148148154E-3</c:v>
                </c:pt>
                <c:pt idx="607">
                  <c:v>7.013888888888889E-3</c:v>
                </c:pt>
                <c:pt idx="608">
                  <c:v>7.0254629629629634E-3</c:v>
                </c:pt>
                <c:pt idx="609">
                  <c:v>7.037037037037037E-3</c:v>
                </c:pt>
                <c:pt idx="610">
                  <c:v>7.0486111111111105E-3</c:v>
                </c:pt>
                <c:pt idx="611">
                  <c:v>7.0601851851851841E-3</c:v>
                </c:pt>
                <c:pt idx="612">
                  <c:v>7.0717592592592594E-3</c:v>
                </c:pt>
                <c:pt idx="613">
                  <c:v>7.083333333333333E-3</c:v>
                </c:pt>
                <c:pt idx="614">
                  <c:v>7.0949074074074074E-3</c:v>
                </c:pt>
                <c:pt idx="615">
                  <c:v>7.106481481481481E-3</c:v>
                </c:pt>
                <c:pt idx="616">
                  <c:v>7.1180555555555554E-3</c:v>
                </c:pt>
                <c:pt idx="617">
                  <c:v>7.1296296296296307E-3</c:v>
                </c:pt>
                <c:pt idx="618">
                  <c:v>7.1412037037037043E-3</c:v>
                </c:pt>
                <c:pt idx="619">
                  <c:v>7.1527777777777787E-3</c:v>
                </c:pt>
                <c:pt idx="620">
                  <c:v>7.1643518518518514E-3</c:v>
                </c:pt>
                <c:pt idx="621">
                  <c:v>7.1759259259259259E-3</c:v>
                </c:pt>
                <c:pt idx="622">
                  <c:v>7.1874999999999994E-3</c:v>
                </c:pt>
                <c:pt idx="623">
                  <c:v>7.1990740740740739E-3</c:v>
                </c:pt>
                <c:pt idx="624">
                  <c:v>7.2106481481481475E-3</c:v>
                </c:pt>
                <c:pt idx="625">
                  <c:v>7.2222222222222228E-3</c:v>
                </c:pt>
                <c:pt idx="626">
                  <c:v>7.2337962962962963E-3</c:v>
                </c:pt>
                <c:pt idx="627">
                  <c:v>7.2453703703703708E-3</c:v>
                </c:pt>
                <c:pt idx="628">
                  <c:v>7.2569444444444443E-3</c:v>
                </c:pt>
                <c:pt idx="629">
                  <c:v>7.2685185185185188E-3</c:v>
                </c:pt>
                <c:pt idx="630">
                  <c:v>7.2800925925925915E-3</c:v>
                </c:pt>
                <c:pt idx="631">
                  <c:v>7.2916666666666659E-3</c:v>
                </c:pt>
                <c:pt idx="632">
                  <c:v>7.3032407407407412E-3</c:v>
                </c:pt>
                <c:pt idx="633">
                  <c:v>7.3148148148148148E-3</c:v>
                </c:pt>
                <c:pt idx="634">
                  <c:v>7.3263888888888892E-3</c:v>
                </c:pt>
                <c:pt idx="635">
                  <c:v>7.3379629629629628E-3</c:v>
                </c:pt>
                <c:pt idx="636">
                  <c:v>7.3495370370370372E-3</c:v>
                </c:pt>
                <c:pt idx="637">
                  <c:v>7.3611111111111108E-3</c:v>
                </c:pt>
                <c:pt idx="638">
                  <c:v>7.3726851851851861E-3</c:v>
                </c:pt>
                <c:pt idx="639">
                  <c:v>7.3842592592592597E-3</c:v>
                </c:pt>
                <c:pt idx="640">
                  <c:v>7.3958333333333341E-3</c:v>
                </c:pt>
                <c:pt idx="641">
                  <c:v>7.4074074074074068E-3</c:v>
                </c:pt>
                <c:pt idx="642">
                  <c:v>7.4189814814814813E-3</c:v>
                </c:pt>
                <c:pt idx="643">
                  <c:v>7.4305555555555548E-3</c:v>
                </c:pt>
                <c:pt idx="644">
                  <c:v>7.4421296296296293E-3</c:v>
                </c:pt>
                <c:pt idx="645">
                  <c:v>7.4537037037037028E-3</c:v>
                </c:pt>
                <c:pt idx="646">
                  <c:v>7.4652777777777781E-3</c:v>
                </c:pt>
                <c:pt idx="647">
                  <c:v>7.4768518518518526E-3</c:v>
                </c:pt>
                <c:pt idx="648">
                  <c:v>7.4884259259259262E-3</c:v>
                </c:pt>
                <c:pt idx="649">
                  <c:v>7.5000000000000006E-3</c:v>
                </c:pt>
                <c:pt idx="650">
                  <c:v>7.5115740740740742E-3</c:v>
                </c:pt>
                <c:pt idx="651">
                  <c:v>7.5231481481481477E-3</c:v>
                </c:pt>
                <c:pt idx="652">
                  <c:v>7.5347222222222213E-3</c:v>
                </c:pt>
                <c:pt idx="653">
                  <c:v>7.5462962962962966E-3</c:v>
                </c:pt>
                <c:pt idx="654">
                  <c:v>7.5578703703703702E-3</c:v>
                </c:pt>
                <c:pt idx="655">
                  <c:v>7.5694444444444446E-3</c:v>
                </c:pt>
                <c:pt idx="656">
                  <c:v>7.5810185185185182E-3</c:v>
                </c:pt>
                <c:pt idx="657">
                  <c:v>7.5925925925925926E-3</c:v>
                </c:pt>
                <c:pt idx="658">
                  <c:v>7.6041666666666662E-3</c:v>
                </c:pt>
                <c:pt idx="659">
                  <c:v>7.6157407407407415E-3</c:v>
                </c:pt>
                <c:pt idx="660">
                  <c:v>7.6273148148148151E-3</c:v>
                </c:pt>
                <c:pt idx="661">
                  <c:v>7.6388888888888886E-3</c:v>
                </c:pt>
                <c:pt idx="662">
                  <c:v>7.6504629629629631E-3</c:v>
                </c:pt>
                <c:pt idx="663">
                  <c:v>7.6620370370370366E-3</c:v>
                </c:pt>
                <c:pt idx="664">
                  <c:v>7.6736111111111111E-3</c:v>
                </c:pt>
                <c:pt idx="665">
                  <c:v>7.6851851851851847E-3</c:v>
                </c:pt>
                <c:pt idx="666">
                  <c:v>7.69675925925926E-3</c:v>
                </c:pt>
                <c:pt idx="667">
                  <c:v>7.7083333333333335E-3</c:v>
                </c:pt>
                <c:pt idx="668">
                  <c:v>7.719907407407408E-3</c:v>
                </c:pt>
                <c:pt idx="669">
                  <c:v>7.7314814814814815E-3</c:v>
                </c:pt>
                <c:pt idx="670">
                  <c:v>7.743055555555556E-3</c:v>
                </c:pt>
                <c:pt idx="671">
                  <c:v>7.7546296296296287E-3</c:v>
                </c:pt>
                <c:pt idx="672">
                  <c:v>7.7662037037037031E-3</c:v>
                </c:pt>
                <c:pt idx="673">
                  <c:v>7.7777777777777767E-3</c:v>
                </c:pt>
                <c:pt idx="674">
                  <c:v>7.789351851851852E-3</c:v>
                </c:pt>
                <c:pt idx="675">
                  <c:v>7.8009259259259256E-3</c:v>
                </c:pt>
                <c:pt idx="676">
                  <c:v>7.8125E-3</c:v>
                </c:pt>
                <c:pt idx="677">
                  <c:v>7.8240740740740753E-3</c:v>
                </c:pt>
                <c:pt idx="678">
                  <c:v>7.8356481481481489E-3</c:v>
                </c:pt>
                <c:pt idx="679">
                  <c:v>7.8472222222222224E-3</c:v>
                </c:pt>
                <c:pt idx="680">
                  <c:v>7.858796296296296E-3</c:v>
                </c:pt>
                <c:pt idx="681">
                  <c:v>7.8703703703703713E-3</c:v>
                </c:pt>
                <c:pt idx="682">
                  <c:v>7.8819444444444432E-3</c:v>
                </c:pt>
                <c:pt idx="683">
                  <c:v>7.8935185185185185E-3</c:v>
                </c:pt>
                <c:pt idx="684">
                  <c:v>7.905092592592592E-3</c:v>
                </c:pt>
                <c:pt idx="685">
                  <c:v>7.9166666666666673E-3</c:v>
                </c:pt>
                <c:pt idx="686">
                  <c:v>7.9282407407407409E-3</c:v>
                </c:pt>
                <c:pt idx="687">
                  <c:v>7.9398148148148145E-3</c:v>
                </c:pt>
                <c:pt idx="688">
                  <c:v>7.951388888888888E-3</c:v>
                </c:pt>
                <c:pt idx="689">
                  <c:v>7.9629629629629634E-3</c:v>
                </c:pt>
                <c:pt idx="690">
                  <c:v>7.9745370370370369E-3</c:v>
                </c:pt>
                <c:pt idx="691">
                  <c:v>7.9861111111111122E-3</c:v>
                </c:pt>
                <c:pt idx="692">
                  <c:v>7.9976851851851858E-3</c:v>
                </c:pt>
                <c:pt idx="693">
                  <c:v>8.0092592592592594E-3</c:v>
                </c:pt>
                <c:pt idx="694">
                  <c:v>8.0208333333333329E-3</c:v>
                </c:pt>
                <c:pt idx="695">
                  <c:v>8.0324074074074065E-3</c:v>
                </c:pt>
                <c:pt idx="696">
                  <c:v>8.0439814814814818E-3</c:v>
                </c:pt>
                <c:pt idx="697">
                  <c:v>8.0555555555555554E-3</c:v>
                </c:pt>
                <c:pt idx="698">
                  <c:v>8.0671296296296307E-3</c:v>
                </c:pt>
                <c:pt idx="699">
                  <c:v>8.0787037037037043E-3</c:v>
                </c:pt>
                <c:pt idx="700">
                  <c:v>8.0902777777777778E-3</c:v>
                </c:pt>
                <c:pt idx="701">
                  <c:v>8.1018518518518514E-3</c:v>
                </c:pt>
                <c:pt idx="702">
                  <c:v>8.113425925925925E-3</c:v>
                </c:pt>
                <c:pt idx="703">
                  <c:v>8.1249999999999985E-3</c:v>
                </c:pt>
                <c:pt idx="704">
                  <c:v>8.1365740740740738E-3</c:v>
                </c:pt>
                <c:pt idx="705">
                  <c:v>8.1481481481481474E-3</c:v>
                </c:pt>
                <c:pt idx="706">
                  <c:v>8.1597222222222227E-3</c:v>
                </c:pt>
                <c:pt idx="707">
                  <c:v>8.1712962962962963E-3</c:v>
                </c:pt>
                <c:pt idx="708">
                  <c:v>8.1828703703703699E-3</c:v>
                </c:pt>
                <c:pt idx="709">
                  <c:v>8.1944444444444452E-3</c:v>
                </c:pt>
                <c:pt idx="710">
                  <c:v>8.2060185185185187E-3</c:v>
                </c:pt>
                <c:pt idx="711">
                  <c:v>8.217592592592594E-3</c:v>
                </c:pt>
                <c:pt idx="712">
                  <c:v>8.2291666666666659E-3</c:v>
                </c:pt>
                <c:pt idx="713">
                  <c:v>8.2407407407407412E-3</c:v>
                </c:pt>
                <c:pt idx="714">
                  <c:v>8.2523148148148148E-3</c:v>
                </c:pt>
                <c:pt idx="715">
                  <c:v>8.2638888888888883E-3</c:v>
                </c:pt>
                <c:pt idx="716">
                  <c:v>8.2754629629629619E-3</c:v>
                </c:pt>
                <c:pt idx="717">
                  <c:v>8.2870370370370372E-3</c:v>
                </c:pt>
                <c:pt idx="718">
                  <c:v>8.2986111111111108E-3</c:v>
                </c:pt>
                <c:pt idx="719">
                  <c:v>8.3101851851851861E-3</c:v>
                </c:pt>
                <c:pt idx="720">
                  <c:v>8.3217592592592596E-3</c:v>
                </c:pt>
                <c:pt idx="721">
                  <c:v>8.3333333333333332E-3</c:v>
                </c:pt>
                <c:pt idx="722">
                  <c:v>8.3449074074074085E-3</c:v>
                </c:pt>
                <c:pt idx="723">
                  <c:v>8.3564814814814804E-3</c:v>
                </c:pt>
                <c:pt idx="724">
                  <c:v>8.3680555555555557E-3</c:v>
                </c:pt>
                <c:pt idx="725">
                  <c:v>8.3796296296296292E-3</c:v>
                </c:pt>
                <c:pt idx="726">
                  <c:v>8.3912037037037045E-3</c:v>
                </c:pt>
                <c:pt idx="727">
                  <c:v>8.4027777777777781E-3</c:v>
                </c:pt>
                <c:pt idx="728">
                  <c:v>8.4143518518518517E-3</c:v>
                </c:pt>
                <c:pt idx="729">
                  <c:v>8.4259259259259253E-3</c:v>
                </c:pt>
                <c:pt idx="730">
                  <c:v>8.4375000000000006E-3</c:v>
                </c:pt>
                <c:pt idx="731">
                  <c:v>8.4490740740740741E-3</c:v>
                </c:pt>
                <c:pt idx="732">
                  <c:v>8.4606481481481494E-3</c:v>
                </c:pt>
                <c:pt idx="733">
                  <c:v>8.4722222222222213E-3</c:v>
                </c:pt>
                <c:pt idx="734">
                  <c:v>8.4837962962962966E-3</c:v>
                </c:pt>
                <c:pt idx="735">
                  <c:v>8.4953703703703701E-3</c:v>
                </c:pt>
                <c:pt idx="736">
                  <c:v>8.5069444444444437E-3</c:v>
                </c:pt>
                <c:pt idx="737">
                  <c:v>8.518518518518519E-3</c:v>
                </c:pt>
                <c:pt idx="738">
                  <c:v>8.5300925925925926E-3</c:v>
                </c:pt>
                <c:pt idx="739">
                  <c:v>8.5416666666666679E-3</c:v>
                </c:pt>
                <c:pt idx="740">
                  <c:v>8.5532407407407415E-3</c:v>
                </c:pt>
                <c:pt idx="741">
                  <c:v>8.564814814814815E-3</c:v>
                </c:pt>
                <c:pt idx="742">
                  <c:v>8.5763888888888886E-3</c:v>
                </c:pt>
                <c:pt idx="743">
                  <c:v>8.5879629629629622E-3</c:v>
                </c:pt>
                <c:pt idx="744">
                  <c:v>8.5995370370370357E-3</c:v>
                </c:pt>
                <c:pt idx="745">
                  <c:v>8.611111111111111E-3</c:v>
                </c:pt>
                <c:pt idx="746">
                  <c:v>8.6226851851851846E-3</c:v>
                </c:pt>
                <c:pt idx="747">
                  <c:v>8.6342592592592599E-3</c:v>
                </c:pt>
                <c:pt idx="748">
                  <c:v>8.6458333333333335E-3</c:v>
                </c:pt>
                <c:pt idx="749">
                  <c:v>8.6574074074074071E-3</c:v>
                </c:pt>
                <c:pt idx="750">
                  <c:v>8.6689814814814806E-3</c:v>
                </c:pt>
                <c:pt idx="751">
                  <c:v>8.6805555555555559E-3</c:v>
                </c:pt>
                <c:pt idx="752">
                  <c:v>8.6921296296296312E-3</c:v>
                </c:pt>
                <c:pt idx="753">
                  <c:v>8.7037037037037031E-3</c:v>
                </c:pt>
                <c:pt idx="754">
                  <c:v>8.7152777777777784E-3</c:v>
                </c:pt>
                <c:pt idx="755">
                  <c:v>8.726851851851852E-3</c:v>
                </c:pt>
                <c:pt idx="756">
                  <c:v>8.7384259259259255E-3</c:v>
                </c:pt>
                <c:pt idx="757">
                  <c:v>8.7499999999999991E-3</c:v>
                </c:pt>
                <c:pt idx="758">
                  <c:v>8.7615740740740744E-3</c:v>
                </c:pt>
                <c:pt idx="759">
                  <c:v>8.773148148148148E-3</c:v>
                </c:pt>
                <c:pt idx="760">
                  <c:v>8.7847222222222233E-3</c:v>
                </c:pt>
                <c:pt idx="761">
                  <c:v>8.7962962962962968E-3</c:v>
                </c:pt>
                <c:pt idx="762">
                  <c:v>8.8078703703703704E-3</c:v>
                </c:pt>
                <c:pt idx="763">
                  <c:v>8.819444444444444E-3</c:v>
                </c:pt>
                <c:pt idx="764">
                  <c:v>8.8310185185185176E-3</c:v>
                </c:pt>
                <c:pt idx="765">
                  <c:v>8.8425925925925911E-3</c:v>
                </c:pt>
                <c:pt idx="766">
                  <c:v>8.8541666666666664E-3</c:v>
                </c:pt>
                <c:pt idx="767">
                  <c:v>8.8657407407407417E-3</c:v>
                </c:pt>
                <c:pt idx="768">
                  <c:v>8.8773148148148153E-3</c:v>
                </c:pt>
                <c:pt idx="769">
                  <c:v>8.8888888888888889E-3</c:v>
                </c:pt>
                <c:pt idx="770">
                  <c:v>8.9004629629629625E-3</c:v>
                </c:pt>
                <c:pt idx="771">
                  <c:v>8.9120370370370378E-3</c:v>
                </c:pt>
                <c:pt idx="772">
                  <c:v>8.9236111111111113E-3</c:v>
                </c:pt>
                <c:pt idx="773">
                  <c:v>8.9351851851851866E-3</c:v>
                </c:pt>
                <c:pt idx="774">
                  <c:v>8.9467592592592585E-3</c:v>
                </c:pt>
                <c:pt idx="775">
                  <c:v>8.9583333333333338E-3</c:v>
                </c:pt>
                <c:pt idx="776">
                  <c:v>8.9699074074074073E-3</c:v>
                </c:pt>
                <c:pt idx="777">
                  <c:v>8.9814814814814809E-3</c:v>
                </c:pt>
                <c:pt idx="778">
                  <c:v>8.9930555555555545E-3</c:v>
                </c:pt>
                <c:pt idx="779">
                  <c:v>9.0046296296296298E-3</c:v>
                </c:pt>
                <c:pt idx="780">
                  <c:v>9.0162037037037034E-3</c:v>
                </c:pt>
                <c:pt idx="781">
                  <c:v>9.0277777777777787E-3</c:v>
                </c:pt>
              </c:numCache>
            </c:numRef>
          </c:cat>
          <c:val>
            <c:numRef>
              <c:f>Sheet1!$F$1:$F$782</c:f>
              <c:numCache>
                <c:formatCode>General</c:formatCode>
                <c:ptCount val="782"/>
                <c:pt idx="0">
                  <c:v>34</c:v>
                </c:pt>
                <c:pt idx="1">
                  <c:v>56</c:v>
                </c:pt>
                <c:pt idx="2">
                  <c:v>87</c:v>
                </c:pt>
                <c:pt idx="3">
                  <c:v>116</c:v>
                </c:pt>
                <c:pt idx="4">
                  <c:v>134</c:v>
                </c:pt>
                <c:pt idx="5">
                  <c:v>143</c:v>
                </c:pt>
                <c:pt idx="6">
                  <c:v>150</c:v>
                </c:pt>
                <c:pt idx="7">
                  <c:v>150</c:v>
                </c:pt>
                <c:pt idx="8">
                  <c:v>149</c:v>
                </c:pt>
                <c:pt idx="9">
                  <c:v>145</c:v>
                </c:pt>
                <c:pt idx="10">
                  <c:v>146</c:v>
                </c:pt>
                <c:pt idx="11">
                  <c:v>135</c:v>
                </c:pt>
                <c:pt idx="12">
                  <c:v>133</c:v>
                </c:pt>
                <c:pt idx="13">
                  <c:v>128</c:v>
                </c:pt>
                <c:pt idx="14">
                  <c:v>127</c:v>
                </c:pt>
                <c:pt idx="15">
                  <c:v>121</c:v>
                </c:pt>
                <c:pt idx="16">
                  <c:v>120</c:v>
                </c:pt>
                <c:pt idx="17">
                  <c:v>117</c:v>
                </c:pt>
                <c:pt idx="18">
                  <c:v>109</c:v>
                </c:pt>
                <c:pt idx="19">
                  <c:v>108</c:v>
                </c:pt>
                <c:pt idx="20">
                  <c:v>99</c:v>
                </c:pt>
                <c:pt idx="21">
                  <c:v>96</c:v>
                </c:pt>
                <c:pt idx="22">
                  <c:v>96</c:v>
                </c:pt>
                <c:pt idx="23">
                  <c:v>96</c:v>
                </c:pt>
                <c:pt idx="24">
                  <c:v>91</c:v>
                </c:pt>
                <c:pt idx="25">
                  <c:v>88</c:v>
                </c:pt>
                <c:pt idx="26">
                  <c:v>88</c:v>
                </c:pt>
                <c:pt idx="27">
                  <c:v>88</c:v>
                </c:pt>
                <c:pt idx="28">
                  <c:v>82</c:v>
                </c:pt>
                <c:pt idx="29">
                  <c:v>80</c:v>
                </c:pt>
                <c:pt idx="30">
                  <c:v>78</c:v>
                </c:pt>
                <c:pt idx="31">
                  <c:v>74</c:v>
                </c:pt>
                <c:pt idx="32">
                  <c:v>70</c:v>
                </c:pt>
                <c:pt idx="33">
                  <c:v>67</c:v>
                </c:pt>
                <c:pt idx="34">
                  <c:v>71</c:v>
                </c:pt>
                <c:pt idx="35">
                  <c:v>65</c:v>
                </c:pt>
                <c:pt idx="36">
                  <c:v>63</c:v>
                </c:pt>
                <c:pt idx="37">
                  <c:v>64</c:v>
                </c:pt>
                <c:pt idx="38">
                  <c:v>62</c:v>
                </c:pt>
                <c:pt idx="39">
                  <c:v>59</c:v>
                </c:pt>
                <c:pt idx="40">
                  <c:v>63</c:v>
                </c:pt>
                <c:pt idx="41">
                  <c:v>59</c:v>
                </c:pt>
                <c:pt idx="42">
                  <c:v>58</c:v>
                </c:pt>
                <c:pt idx="43">
                  <c:v>61</c:v>
                </c:pt>
                <c:pt idx="44">
                  <c:v>56</c:v>
                </c:pt>
                <c:pt idx="45">
                  <c:v>55</c:v>
                </c:pt>
                <c:pt idx="46">
                  <c:v>54</c:v>
                </c:pt>
                <c:pt idx="47">
                  <c:v>57</c:v>
                </c:pt>
                <c:pt idx="48">
                  <c:v>56</c:v>
                </c:pt>
                <c:pt idx="49">
                  <c:v>53</c:v>
                </c:pt>
                <c:pt idx="50">
                  <c:v>57</c:v>
                </c:pt>
                <c:pt idx="51">
                  <c:v>55</c:v>
                </c:pt>
                <c:pt idx="52">
                  <c:v>56</c:v>
                </c:pt>
                <c:pt idx="53">
                  <c:v>51</c:v>
                </c:pt>
                <c:pt idx="54">
                  <c:v>48</c:v>
                </c:pt>
                <c:pt idx="55">
                  <c:v>50</c:v>
                </c:pt>
                <c:pt idx="56">
                  <c:v>49</c:v>
                </c:pt>
                <c:pt idx="57">
                  <c:v>49</c:v>
                </c:pt>
                <c:pt idx="58">
                  <c:v>47</c:v>
                </c:pt>
                <c:pt idx="59">
                  <c:v>48</c:v>
                </c:pt>
                <c:pt idx="60">
                  <c:v>47</c:v>
                </c:pt>
                <c:pt idx="61">
                  <c:v>50</c:v>
                </c:pt>
                <c:pt idx="62">
                  <c:v>47</c:v>
                </c:pt>
                <c:pt idx="63">
                  <c:v>51</c:v>
                </c:pt>
                <c:pt idx="64">
                  <c:v>46</c:v>
                </c:pt>
                <c:pt idx="65">
                  <c:v>50</c:v>
                </c:pt>
                <c:pt idx="66">
                  <c:v>49</c:v>
                </c:pt>
                <c:pt idx="67">
                  <c:v>48</c:v>
                </c:pt>
                <c:pt idx="68">
                  <c:v>45</c:v>
                </c:pt>
                <c:pt idx="69">
                  <c:v>46</c:v>
                </c:pt>
                <c:pt idx="70">
                  <c:v>43</c:v>
                </c:pt>
                <c:pt idx="71">
                  <c:v>50</c:v>
                </c:pt>
                <c:pt idx="72">
                  <c:v>43</c:v>
                </c:pt>
                <c:pt idx="73">
                  <c:v>47</c:v>
                </c:pt>
                <c:pt idx="74">
                  <c:v>45</c:v>
                </c:pt>
                <c:pt idx="75">
                  <c:v>46</c:v>
                </c:pt>
                <c:pt idx="76">
                  <c:v>45</c:v>
                </c:pt>
                <c:pt idx="77">
                  <c:v>48</c:v>
                </c:pt>
                <c:pt idx="78">
                  <c:v>49</c:v>
                </c:pt>
                <c:pt idx="79">
                  <c:v>47</c:v>
                </c:pt>
                <c:pt idx="80">
                  <c:v>44</c:v>
                </c:pt>
                <c:pt idx="81">
                  <c:v>46</c:v>
                </c:pt>
                <c:pt idx="82">
                  <c:v>44</c:v>
                </c:pt>
                <c:pt idx="83">
                  <c:v>43</c:v>
                </c:pt>
                <c:pt idx="84">
                  <c:v>41</c:v>
                </c:pt>
                <c:pt idx="85">
                  <c:v>43</c:v>
                </c:pt>
                <c:pt idx="86">
                  <c:v>46</c:v>
                </c:pt>
                <c:pt idx="87">
                  <c:v>41</c:v>
                </c:pt>
                <c:pt idx="88">
                  <c:v>43</c:v>
                </c:pt>
                <c:pt idx="89">
                  <c:v>43</c:v>
                </c:pt>
                <c:pt idx="90">
                  <c:v>43</c:v>
                </c:pt>
                <c:pt idx="91">
                  <c:v>43</c:v>
                </c:pt>
                <c:pt idx="92">
                  <c:v>47</c:v>
                </c:pt>
                <c:pt idx="93">
                  <c:v>44</c:v>
                </c:pt>
                <c:pt idx="94">
                  <c:v>44</c:v>
                </c:pt>
                <c:pt idx="95">
                  <c:v>47</c:v>
                </c:pt>
                <c:pt idx="96">
                  <c:v>44</c:v>
                </c:pt>
                <c:pt idx="97">
                  <c:v>43</c:v>
                </c:pt>
                <c:pt idx="98">
                  <c:v>41</c:v>
                </c:pt>
                <c:pt idx="99">
                  <c:v>41</c:v>
                </c:pt>
                <c:pt idx="100">
                  <c:v>43</c:v>
                </c:pt>
                <c:pt idx="101">
                  <c:v>43</c:v>
                </c:pt>
                <c:pt idx="102">
                  <c:v>47</c:v>
                </c:pt>
                <c:pt idx="103">
                  <c:v>43</c:v>
                </c:pt>
                <c:pt idx="104">
                  <c:v>41</c:v>
                </c:pt>
                <c:pt idx="105">
                  <c:v>42</c:v>
                </c:pt>
                <c:pt idx="106">
                  <c:v>41</c:v>
                </c:pt>
                <c:pt idx="107">
                  <c:v>44</c:v>
                </c:pt>
                <c:pt idx="108">
                  <c:v>45</c:v>
                </c:pt>
                <c:pt idx="109">
                  <c:v>42</c:v>
                </c:pt>
                <c:pt idx="110">
                  <c:v>42</c:v>
                </c:pt>
                <c:pt idx="111">
                  <c:v>45</c:v>
                </c:pt>
                <c:pt idx="112">
                  <c:v>39</c:v>
                </c:pt>
                <c:pt idx="113">
                  <c:v>40</c:v>
                </c:pt>
                <c:pt idx="114">
                  <c:v>41</c:v>
                </c:pt>
                <c:pt idx="115">
                  <c:v>41</c:v>
                </c:pt>
                <c:pt idx="116">
                  <c:v>39</c:v>
                </c:pt>
                <c:pt idx="117">
                  <c:v>40</c:v>
                </c:pt>
                <c:pt idx="118">
                  <c:v>46</c:v>
                </c:pt>
                <c:pt idx="119">
                  <c:v>44</c:v>
                </c:pt>
                <c:pt idx="120">
                  <c:v>41</c:v>
                </c:pt>
                <c:pt idx="121">
                  <c:v>46</c:v>
                </c:pt>
                <c:pt idx="122">
                  <c:v>43</c:v>
                </c:pt>
                <c:pt idx="123">
                  <c:v>39</c:v>
                </c:pt>
                <c:pt idx="124">
                  <c:v>41</c:v>
                </c:pt>
                <c:pt idx="125">
                  <c:v>39</c:v>
                </c:pt>
                <c:pt idx="126">
                  <c:v>42</c:v>
                </c:pt>
                <c:pt idx="127">
                  <c:v>41</c:v>
                </c:pt>
                <c:pt idx="128">
                  <c:v>40</c:v>
                </c:pt>
                <c:pt idx="129">
                  <c:v>41</c:v>
                </c:pt>
                <c:pt idx="130">
                  <c:v>39</c:v>
                </c:pt>
                <c:pt idx="131">
                  <c:v>44</c:v>
                </c:pt>
                <c:pt idx="132">
                  <c:v>35</c:v>
                </c:pt>
                <c:pt idx="133">
                  <c:v>39</c:v>
                </c:pt>
                <c:pt idx="134">
                  <c:v>39</c:v>
                </c:pt>
                <c:pt idx="135">
                  <c:v>44</c:v>
                </c:pt>
                <c:pt idx="136">
                  <c:v>39</c:v>
                </c:pt>
                <c:pt idx="137">
                  <c:v>39</c:v>
                </c:pt>
                <c:pt idx="138">
                  <c:v>41</c:v>
                </c:pt>
                <c:pt idx="139">
                  <c:v>39</c:v>
                </c:pt>
                <c:pt idx="140">
                  <c:v>42</c:v>
                </c:pt>
                <c:pt idx="141">
                  <c:v>39</c:v>
                </c:pt>
                <c:pt idx="142">
                  <c:v>40</c:v>
                </c:pt>
                <c:pt idx="143">
                  <c:v>38</c:v>
                </c:pt>
                <c:pt idx="144">
                  <c:v>40</c:v>
                </c:pt>
                <c:pt idx="145">
                  <c:v>42</c:v>
                </c:pt>
                <c:pt idx="146">
                  <c:v>38</c:v>
                </c:pt>
                <c:pt idx="147">
                  <c:v>39</c:v>
                </c:pt>
                <c:pt idx="148">
                  <c:v>39</c:v>
                </c:pt>
                <c:pt idx="149">
                  <c:v>38</c:v>
                </c:pt>
                <c:pt idx="150">
                  <c:v>39</c:v>
                </c:pt>
                <c:pt idx="151">
                  <c:v>39</c:v>
                </c:pt>
                <c:pt idx="152">
                  <c:v>44</c:v>
                </c:pt>
                <c:pt idx="153">
                  <c:v>39</c:v>
                </c:pt>
                <c:pt idx="154">
                  <c:v>39</c:v>
                </c:pt>
                <c:pt idx="155">
                  <c:v>39</c:v>
                </c:pt>
                <c:pt idx="156">
                  <c:v>39</c:v>
                </c:pt>
                <c:pt idx="157">
                  <c:v>39</c:v>
                </c:pt>
                <c:pt idx="158">
                  <c:v>44</c:v>
                </c:pt>
                <c:pt idx="159">
                  <c:v>39</c:v>
                </c:pt>
                <c:pt idx="160">
                  <c:v>37</c:v>
                </c:pt>
                <c:pt idx="161">
                  <c:v>43</c:v>
                </c:pt>
                <c:pt idx="162">
                  <c:v>37</c:v>
                </c:pt>
                <c:pt idx="163">
                  <c:v>40</c:v>
                </c:pt>
                <c:pt idx="164">
                  <c:v>39</c:v>
                </c:pt>
                <c:pt idx="165">
                  <c:v>39</c:v>
                </c:pt>
                <c:pt idx="166">
                  <c:v>43</c:v>
                </c:pt>
                <c:pt idx="167">
                  <c:v>39</c:v>
                </c:pt>
                <c:pt idx="168">
                  <c:v>39</c:v>
                </c:pt>
                <c:pt idx="169">
                  <c:v>39</c:v>
                </c:pt>
                <c:pt idx="170">
                  <c:v>39</c:v>
                </c:pt>
                <c:pt idx="171">
                  <c:v>39</c:v>
                </c:pt>
                <c:pt idx="172">
                  <c:v>37</c:v>
                </c:pt>
                <c:pt idx="173">
                  <c:v>39</c:v>
                </c:pt>
                <c:pt idx="174">
                  <c:v>38</c:v>
                </c:pt>
                <c:pt idx="175">
                  <c:v>37</c:v>
                </c:pt>
                <c:pt idx="176">
                  <c:v>40</c:v>
                </c:pt>
                <c:pt idx="177">
                  <c:v>37</c:v>
                </c:pt>
                <c:pt idx="178">
                  <c:v>40</c:v>
                </c:pt>
                <c:pt idx="179">
                  <c:v>41</c:v>
                </c:pt>
                <c:pt idx="180">
                  <c:v>37</c:v>
                </c:pt>
                <c:pt idx="181">
                  <c:v>37</c:v>
                </c:pt>
                <c:pt idx="182">
                  <c:v>35</c:v>
                </c:pt>
                <c:pt idx="183">
                  <c:v>42</c:v>
                </c:pt>
                <c:pt idx="184">
                  <c:v>37</c:v>
                </c:pt>
                <c:pt idx="185">
                  <c:v>36</c:v>
                </c:pt>
                <c:pt idx="186">
                  <c:v>41</c:v>
                </c:pt>
                <c:pt idx="187">
                  <c:v>35</c:v>
                </c:pt>
                <c:pt idx="188">
                  <c:v>37</c:v>
                </c:pt>
                <c:pt idx="189">
                  <c:v>38</c:v>
                </c:pt>
                <c:pt idx="190">
                  <c:v>35</c:v>
                </c:pt>
                <c:pt idx="191">
                  <c:v>38</c:v>
                </c:pt>
                <c:pt idx="192">
                  <c:v>38</c:v>
                </c:pt>
                <c:pt idx="193">
                  <c:v>41</c:v>
                </c:pt>
                <c:pt idx="194">
                  <c:v>37</c:v>
                </c:pt>
                <c:pt idx="195">
                  <c:v>35</c:v>
                </c:pt>
                <c:pt idx="196">
                  <c:v>37</c:v>
                </c:pt>
                <c:pt idx="197">
                  <c:v>35</c:v>
                </c:pt>
                <c:pt idx="198">
                  <c:v>40</c:v>
                </c:pt>
                <c:pt idx="199">
                  <c:v>37</c:v>
                </c:pt>
                <c:pt idx="200">
                  <c:v>37</c:v>
                </c:pt>
                <c:pt idx="201">
                  <c:v>35</c:v>
                </c:pt>
                <c:pt idx="202">
                  <c:v>36</c:v>
                </c:pt>
                <c:pt idx="203">
                  <c:v>40</c:v>
                </c:pt>
                <c:pt idx="204">
                  <c:v>38</c:v>
                </c:pt>
                <c:pt idx="205">
                  <c:v>42</c:v>
                </c:pt>
                <c:pt idx="206">
                  <c:v>39</c:v>
                </c:pt>
                <c:pt idx="207">
                  <c:v>35</c:v>
                </c:pt>
                <c:pt idx="208">
                  <c:v>37</c:v>
                </c:pt>
                <c:pt idx="209">
                  <c:v>37</c:v>
                </c:pt>
                <c:pt idx="210">
                  <c:v>35</c:v>
                </c:pt>
                <c:pt idx="211">
                  <c:v>39</c:v>
                </c:pt>
                <c:pt idx="212">
                  <c:v>37</c:v>
                </c:pt>
                <c:pt idx="213">
                  <c:v>35</c:v>
                </c:pt>
                <c:pt idx="214">
                  <c:v>36</c:v>
                </c:pt>
                <c:pt idx="215">
                  <c:v>37</c:v>
                </c:pt>
                <c:pt idx="216">
                  <c:v>35</c:v>
                </c:pt>
                <c:pt idx="217">
                  <c:v>41</c:v>
                </c:pt>
                <c:pt idx="218">
                  <c:v>33</c:v>
                </c:pt>
                <c:pt idx="219">
                  <c:v>37</c:v>
                </c:pt>
                <c:pt idx="220">
                  <c:v>39</c:v>
                </c:pt>
                <c:pt idx="221">
                  <c:v>40</c:v>
                </c:pt>
                <c:pt idx="222">
                  <c:v>36</c:v>
                </c:pt>
                <c:pt idx="223">
                  <c:v>37</c:v>
                </c:pt>
                <c:pt idx="224">
                  <c:v>36</c:v>
                </c:pt>
                <c:pt idx="225">
                  <c:v>38</c:v>
                </c:pt>
                <c:pt idx="226">
                  <c:v>36</c:v>
                </c:pt>
                <c:pt idx="227">
                  <c:v>42</c:v>
                </c:pt>
                <c:pt idx="228">
                  <c:v>40</c:v>
                </c:pt>
                <c:pt idx="229">
                  <c:v>37</c:v>
                </c:pt>
                <c:pt idx="230">
                  <c:v>36</c:v>
                </c:pt>
                <c:pt idx="231">
                  <c:v>36</c:v>
                </c:pt>
                <c:pt idx="232">
                  <c:v>37</c:v>
                </c:pt>
                <c:pt idx="233">
                  <c:v>35</c:v>
                </c:pt>
                <c:pt idx="234">
                  <c:v>36</c:v>
                </c:pt>
                <c:pt idx="235">
                  <c:v>35</c:v>
                </c:pt>
                <c:pt idx="236">
                  <c:v>37</c:v>
                </c:pt>
                <c:pt idx="237">
                  <c:v>37</c:v>
                </c:pt>
                <c:pt idx="238">
                  <c:v>35</c:v>
                </c:pt>
                <c:pt idx="239">
                  <c:v>35</c:v>
                </c:pt>
                <c:pt idx="240">
                  <c:v>35</c:v>
                </c:pt>
                <c:pt idx="241">
                  <c:v>33</c:v>
                </c:pt>
                <c:pt idx="242">
                  <c:v>33</c:v>
                </c:pt>
                <c:pt idx="243">
                  <c:v>35</c:v>
                </c:pt>
                <c:pt idx="244">
                  <c:v>35</c:v>
                </c:pt>
                <c:pt idx="245">
                  <c:v>38</c:v>
                </c:pt>
                <c:pt idx="246">
                  <c:v>38</c:v>
                </c:pt>
                <c:pt idx="247">
                  <c:v>35</c:v>
                </c:pt>
                <c:pt idx="248">
                  <c:v>39</c:v>
                </c:pt>
                <c:pt idx="249">
                  <c:v>31</c:v>
                </c:pt>
                <c:pt idx="250">
                  <c:v>35</c:v>
                </c:pt>
                <c:pt idx="251">
                  <c:v>34</c:v>
                </c:pt>
                <c:pt idx="252">
                  <c:v>35</c:v>
                </c:pt>
                <c:pt idx="253">
                  <c:v>38</c:v>
                </c:pt>
                <c:pt idx="254">
                  <c:v>35</c:v>
                </c:pt>
                <c:pt idx="255">
                  <c:v>35</c:v>
                </c:pt>
                <c:pt idx="256">
                  <c:v>38</c:v>
                </c:pt>
                <c:pt idx="257">
                  <c:v>38</c:v>
                </c:pt>
                <c:pt idx="258">
                  <c:v>35</c:v>
                </c:pt>
                <c:pt idx="259">
                  <c:v>35</c:v>
                </c:pt>
                <c:pt idx="260">
                  <c:v>35</c:v>
                </c:pt>
                <c:pt idx="261">
                  <c:v>39</c:v>
                </c:pt>
                <c:pt idx="262">
                  <c:v>35</c:v>
                </c:pt>
                <c:pt idx="263">
                  <c:v>37</c:v>
                </c:pt>
                <c:pt idx="264">
                  <c:v>34</c:v>
                </c:pt>
                <c:pt idx="265">
                  <c:v>36</c:v>
                </c:pt>
                <c:pt idx="266">
                  <c:v>38</c:v>
                </c:pt>
                <c:pt idx="267">
                  <c:v>40</c:v>
                </c:pt>
                <c:pt idx="268">
                  <c:v>40</c:v>
                </c:pt>
                <c:pt idx="269">
                  <c:v>39</c:v>
                </c:pt>
                <c:pt idx="270">
                  <c:v>36</c:v>
                </c:pt>
                <c:pt idx="271">
                  <c:v>32</c:v>
                </c:pt>
                <c:pt idx="272">
                  <c:v>36</c:v>
                </c:pt>
                <c:pt idx="273">
                  <c:v>33</c:v>
                </c:pt>
                <c:pt idx="274">
                  <c:v>39</c:v>
                </c:pt>
                <c:pt idx="275">
                  <c:v>32</c:v>
                </c:pt>
                <c:pt idx="276">
                  <c:v>31</c:v>
                </c:pt>
                <c:pt idx="277">
                  <c:v>29</c:v>
                </c:pt>
                <c:pt idx="278">
                  <c:v>34</c:v>
                </c:pt>
                <c:pt idx="279">
                  <c:v>28</c:v>
                </c:pt>
                <c:pt idx="280">
                  <c:v>33</c:v>
                </c:pt>
                <c:pt idx="281">
                  <c:v>32</c:v>
                </c:pt>
                <c:pt idx="282">
                  <c:v>31</c:v>
                </c:pt>
                <c:pt idx="283">
                  <c:v>30</c:v>
                </c:pt>
                <c:pt idx="284">
                  <c:v>30</c:v>
                </c:pt>
                <c:pt idx="285">
                  <c:v>24</c:v>
                </c:pt>
                <c:pt idx="286">
                  <c:v>26</c:v>
                </c:pt>
                <c:pt idx="287">
                  <c:v>28</c:v>
                </c:pt>
                <c:pt idx="288">
                  <c:v>28</c:v>
                </c:pt>
                <c:pt idx="289">
                  <c:v>28</c:v>
                </c:pt>
                <c:pt idx="290">
                  <c:v>31</c:v>
                </c:pt>
                <c:pt idx="291">
                  <c:v>25</c:v>
                </c:pt>
                <c:pt idx="292">
                  <c:v>29</c:v>
                </c:pt>
                <c:pt idx="293">
                  <c:v>31</c:v>
                </c:pt>
                <c:pt idx="294">
                  <c:v>25</c:v>
                </c:pt>
                <c:pt idx="295">
                  <c:v>33</c:v>
                </c:pt>
                <c:pt idx="296">
                  <c:v>32</c:v>
                </c:pt>
                <c:pt idx="297">
                  <c:v>29</c:v>
                </c:pt>
                <c:pt idx="298">
                  <c:v>32</c:v>
                </c:pt>
                <c:pt idx="299">
                  <c:v>29</c:v>
                </c:pt>
                <c:pt idx="300">
                  <c:v>29</c:v>
                </c:pt>
                <c:pt idx="301">
                  <c:v>27</c:v>
                </c:pt>
                <c:pt idx="302">
                  <c:v>30</c:v>
                </c:pt>
                <c:pt idx="303">
                  <c:v>32</c:v>
                </c:pt>
                <c:pt idx="304">
                  <c:v>27</c:v>
                </c:pt>
                <c:pt idx="305">
                  <c:v>27</c:v>
                </c:pt>
                <c:pt idx="306">
                  <c:v>33</c:v>
                </c:pt>
                <c:pt idx="307">
                  <c:v>29</c:v>
                </c:pt>
                <c:pt idx="308">
                  <c:v>28</c:v>
                </c:pt>
                <c:pt idx="309">
                  <c:v>29</c:v>
                </c:pt>
                <c:pt idx="310">
                  <c:v>29</c:v>
                </c:pt>
                <c:pt idx="311">
                  <c:v>30</c:v>
                </c:pt>
                <c:pt idx="312">
                  <c:v>28</c:v>
                </c:pt>
                <c:pt idx="313">
                  <c:v>33</c:v>
                </c:pt>
                <c:pt idx="314">
                  <c:v>32</c:v>
                </c:pt>
                <c:pt idx="315">
                  <c:v>32</c:v>
                </c:pt>
                <c:pt idx="316">
                  <c:v>30</c:v>
                </c:pt>
                <c:pt idx="317">
                  <c:v>34</c:v>
                </c:pt>
                <c:pt idx="318">
                  <c:v>37</c:v>
                </c:pt>
                <c:pt idx="319">
                  <c:v>31</c:v>
                </c:pt>
                <c:pt idx="320">
                  <c:v>31</c:v>
                </c:pt>
                <c:pt idx="321">
                  <c:v>33</c:v>
                </c:pt>
                <c:pt idx="322">
                  <c:v>32</c:v>
                </c:pt>
                <c:pt idx="323">
                  <c:v>32</c:v>
                </c:pt>
                <c:pt idx="324">
                  <c:v>32</c:v>
                </c:pt>
                <c:pt idx="325">
                  <c:v>32</c:v>
                </c:pt>
                <c:pt idx="326">
                  <c:v>31</c:v>
                </c:pt>
                <c:pt idx="327">
                  <c:v>32</c:v>
                </c:pt>
                <c:pt idx="328">
                  <c:v>31</c:v>
                </c:pt>
                <c:pt idx="329">
                  <c:v>30</c:v>
                </c:pt>
                <c:pt idx="330">
                  <c:v>32</c:v>
                </c:pt>
                <c:pt idx="331">
                  <c:v>33</c:v>
                </c:pt>
                <c:pt idx="332">
                  <c:v>34</c:v>
                </c:pt>
                <c:pt idx="333">
                  <c:v>27</c:v>
                </c:pt>
                <c:pt idx="334">
                  <c:v>28</c:v>
                </c:pt>
                <c:pt idx="335">
                  <c:v>32</c:v>
                </c:pt>
                <c:pt idx="336">
                  <c:v>27</c:v>
                </c:pt>
                <c:pt idx="337">
                  <c:v>24</c:v>
                </c:pt>
                <c:pt idx="338">
                  <c:v>21</c:v>
                </c:pt>
                <c:pt idx="339">
                  <c:v>26</c:v>
                </c:pt>
                <c:pt idx="340">
                  <c:v>23</c:v>
                </c:pt>
                <c:pt idx="341">
                  <c:v>19</c:v>
                </c:pt>
                <c:pt idx="342">
                  <c:v>27</c:v>
                </c:pt>
                <c:pt idx="343">
                  <c:v>24</c:v>
                </c:pt>
                <c:pt idx="344">
                  <c:v>26</c:v>
                </c:pt>
                <c:pt idx="345">
                  <c:v>23</c:v>
                </c:pt>
                <c:pt idx="346">
                  <c:v>26</c:v>
                </c:pt>
                <c:pt idx="347">
                  <c:v>21</c:v>
                </c:pt>
                <c:pt idx="348">
                  <c:v>21</c:v>
                </c:pt>
                <c:pt idx="349">
                  <c:v>23</c:v>
                </c:pt>
                <c:pt idx="350">
                  <c:v>23</c:v>
                </c:pt>
                <c:pt idx="351">
                  <c:v>21</c:v>
                </c:pt>
                <c:pt idx="352">
                  <c:v>29</c:v>
                </c:pt>
                <c:pt idx="353">
                  <c:v>28</c:v>
                </c:pt>
                <c:pt idx="354">
                  <c:v>24</c:v>
                </c:pt>
                <c:pt idx="355">
                  <c:v>27</c:v>
                </c:pt>
                <c:pt idx="356">
                  <c:v>28</c:v>
                </c:pt>
                <c:pt idx="357">
                  <c:v>24</c:v>
                </c:pt>
                <c:pt idx="358">
                  <c:v>28</c:v>
                </c:pt>
                <c:pt idx="359">
                  <c:v>26</c:v>
                </c:pt>
                <c:pt idx="360">
                  <c:v>25</c:v>
                </c:pt>
                <c:pt idx="361">
                  <c:v>24</c:v>
                </c:pt>
                <c:pt idx="362">
                  <c:v>27</c:v>
                </c:pt>
                <c:pt idx="363">
                  <c:v>26</c:v>
                </c:pt>
                <c:pt idx="364">
                  <c:v>26</c:v>
                </c:pt>
                <c:pt idx="365">
                  <c:v>27</c:v>
                </c:pt>
                <c:pt idx="366">
                  <c:v>29</c:v>
                </c:pt>
                <c:pt idx="367">
                  <c:v>27</c:v>
                </c:pt>
                <c:pt idx="368">
                  <c:v>26</c:v>
                </c:pt>
                <c:pt idx="369">
                  <c:v>31</c:v>
                </c:pt>
                <c:pt idx="370">
                  <c:v>28</c:v>
                </c:pt>
                <c:pt idx="371">
                  <c:v>30</c:v>
                </c:pt>
                <c:pt idx="372">
                  <c:v>29</c:v>
                </c:pt>
                <c:pt idx="373">
                  <c:v>27</c:v>
                </c:pt>
                <c:pt idx="374">
                  <c:v>28</c:v>
                </c:pt>
                <c:pt idx="375">
                  <c:v>28</c:v>
                </c:pt>
                <c:pt idx="376">
                  <c:v>27</c:v>
                </c:pt>
                <c:pt idx="377">
                  <c:v>29</c:v>
                </c:pt>
                <c:pt idx="378">
                  <c:v>34</c:v>
                </c:pt>
                <c:pt idx="379">
                  <c:v>29</c:v>
                </c:pt>
                <c:pt idx="380">
                  <c:v>29</c:v>
                </c:pt>
                <c:pt idx="381">
                  <c:v>31</c:v>
                </c:pt>
                <c:pt idx="382">
                  <c:v>27</c:v>
                </c:pt>
                <c:pt idx="383">
                  <c:v>33</c:v>
                </c:pt>
                <c:pt idx="384">
                  <c:v>31</c:v>
                </c:pt>
                <c:pt idx="385">
                  <c:v>32</c:v>
                </c:pt>
                <c:pt idx="386">
                  <c:v>32</c:v>
                </c:pt>
                <c:pt idx="387">
                  <c:v>32</c:v>
                </c:pt>
                <c:pt idx="388">
                  <c:v>34</c:v>
                </c:pt>
                <c:pt idx="389">
                  <c:v>30</c:v>
                </c:pt>
                <c:pt idx="390">
                  <c:v>31</c:v>
                </c:pt>
                <c:pt idx="391">
                  <c:v>35</c:v>
                </c:pt>
                <c:pt idx="392">
                  <c:v>34</c:v>
                </c:pt>
                <c:pt idx="393">
                  <c:v>31</c:v>
                </c:pt>
                <c:pt idx="394">
                  <c:v>33</c:v>
                </c:pt>
                <c:pt idx="395">
                  <c:v>30</c:v>
                </c:pt>
                <c:pt idx="396">
                  <c:v>30</c:v>
                </c:pt>
                <c:pt idx="397">
                  <c:v>33</c:v>
                </c:pt>
                <c:pt idx="398">
                  <c:v>35</c:v>
                </c:pt>
                <c:pt idx="399">
                  <c:v>34</c:v>
                </c:pt>
                <c:pt idx="400">
                  <c:v>29</c:v>
                </c:pt>
                <c:pt idx="401">
                  <c:v>31</c:v>
                </c:pt>
                <c:pt idx="402">
                  <c:v>31</c:v>
                </c:pt>
                <c:pt idx="403">
                  <c:v>32</c:v>
                </c:pt>
                <c:pt idx="404">
                  <c:v>29</c:v>
                </c:pt>
                <c:pt idx="405">
                  <c:v>34</c:v>
                </c:pt>
                <c:pt idx="406">
                  <c:v>35</c:v>
                </c:pt>
                <c:pt idx="407">
                  <c:v>34</c:v>
                </c:pt>
                <c:pt idx="408">
                  <c:v>36</c:v>
                </c:pt>
                <c:pt idx="409">
                  <c:v>32</c:v>
                </c:pt>
                <c:pt idx="410">
                  <c:v>34</c:v>
                </c:pt>
                <c:pt idx="411">
                  <c:v>32</c:v>
                </c:pt>
                <c:pt idx="412">
                  <c:v>32</c:v>
                </c:pt>
                <c:pt idx="413">
                  <c:v>35</c:v>
                </c:pt>
                <c:pt idx="414">
                  <c:v>38</c:v>
                </c:pt>
                <c:pt idx="415">
                  <c:v>32</c:v>
                </c:pt>
                <c:pt idx="416">
                  <c:v>32</c:v>
                </c:pt>
                <c:pt idx="417">
                  <c:v>35</c:v>
                </c:pt>
                <c:pt idx="418">
                  <c:v>33</c:v>
                </c:pt>
                <c:pt idx="419">
                  <c:v>36</c:v>
                </c:pt>
                <c:pt idx="420">
                  <c:v>31</c:v>
                </c:pt>
                <c:pt idx="421">
                  <c:v>31</c:v>
                </c:pt>
                <c:pt idx="422">
                  <c:v>32</c:v>
                </c:pt>
                <c:pt idx="423">
                  <c:v>36</c:v>
                </c:pt>
                <c:pt idx="424">
                  <c:v>33</c:v>
                </c:pt>
                <c:pt idx="425">
                  <c:v>31</c:v>
                </c:pt>
                <c:pt idx="426">
                  <c:v>36</c:v>
                </c:pt>
                <c:pt idx="427">
                  <c:v>36</c:v>
                </c:pt>
                <c:pt idx="428">
                  <c:v>36</c:v>
                </c:pt>
                <c:pt idx="429">
                  <c:v>31</c:v>
                </c:pt>
                <c:pt idx="430">
                  <c:v>35</c:v>
                </c:pt>
                <c:pt idx="431">
                  <c:v>31</c:v>
                </c:pt>
                <c:pt idx="432">
                  <c:v>36</c:v>
                </c:pt>
                <c:pt idx="433">
                  <c:v>31</c:v>
                </c:pt>
                <c:pt idx="434">
                  <c:v>32</c:v>
                </c:pt>
                <c:pt idx="435">
                  <c:v>32</c:v>
                </c:pt>
                <c:pt idx="436">
                  <c:v>36</c:v>
                </c:pt>
                <c:pt idx="437">
                  <c:v>31</c:v>
                </c:pt>
                <c:pt idx="438">
                  <c:v>31</c:v>
                </c:pt>
                <c:pt idx="439">
                  <c:v>36</c:v>
                </c:pt>
                <c:pt idx="440">
                  <c:v>32</c:v>
                </c:pt>
                <c:pt idx="441">
                  <c:v>31</c:v>
                </c:pt>
                <c:pt idx="442">
                  <c:v>31</c:v>
                </c:pt>
                <c:pt idx="443">
                  <c:v>34</c:v>
                </c:pt>
                <c:pt idx="444">
                  <c:v>31</c:v>
                </c:pt>
                <c:pt idx="445">
                  <c:v>31</c:v>
                </c:pt>
                <c:pt idx="446">
                  <c:v>33</c:v>
                </c:pt>
                <c:pt idx="447">
                  <c:v>31</c:v>
                </c:pt>
                <c:pt idx="448">
                  <c:v>31</c:v>
                </c:pt>
                <c:pt idx="449">
                  <c:v>32</c:v>
                </c:pt>
                <c:pt idx="450">
                  <c:v>32</c:v>
                </c:pt>
                <c:pt idx="451">
                  <c:v>34</c:v>
                </c:pt>
                <c:pt idx="452">
                  <c:v>32</c:v>
                </c:pt>
                <c:pt idx="453">
                  <c:v>34</c:v>
                </c:pt>
                <c:pt idx="454">
                  <c:v>37</c:v>
                </c:pt>
                <c:pt idx="455">
                  <c:v>32</c:v>
                </c:pt>
                <c:pt idx="456">
                  <c:v>36</c:v>
                </c:pt>
                <c:pt idx="457">
                  <c:v>37</c:v>
                </c:pt>
                <c:pt idx="458">
                  <c:v>37</c:v>
                </c:pt>
                <c:pt idx="459">
                  <c:v>36</c:v>
                </c:pt>
                <c:pt idx="460">
                  <c:v>37</c:v>
                </c:pt>
                <c:pt idx="461">
                  <c:v>36</c:v>
                </c:pt>
                <c:pt idx="462">
                  <c:v>33</c:v>
                </c:pt>
                <c:pt idx="463">
                  <c:v>32</c:v>
                </c:pt>
                <c:pt idx="464">
                  <c:v>36</c:v>
                </c:pt>
                <c:pt idx="465">
                  <c:v>33</c:v>
                </c:pt>
                <c:pt idx="466">
                  <c:v>35</c:v>
                </c:pt>
                <c:pt idx="467">
                  <c:v>37</c:v>
                </c:pt>
                <c:pt idx="468">
                  <c:v>35</c:v>
                </c:pt>
                <c:pt idx="469">
                  <c:v>34</c:v>
                </c:pt>
                <c:pt idx="470">
                  <c:v>41</c:v>
                </c:pt>
                <c:pt idx="471">
                  <c:v>33</c:v>
                </c:pt>
                <c:pt idx="472">
                  <c:v>32</c:v>
                </c:pt>
                <c:pt idx="473">
                  <c:v>31</c:v>
                </c:pt>
                <c:pt idx="474">
                  <c:v>32</c:v>
                </c:pt>
                <c:pt idx="475">
                  <c:v>37</c:v>
                </c:pt>
                <c:pt idx="476">
                  <c:v>38</c:v>
                </c:pt>
                <c:pt idx="477">
                  <c:v>38</c:v>
                </c:pt>
                <c:pt idx="478">
                  <c:v>37</c:v>
                </c:pt>
                <c:pt idx="479">
                  <c:v>34</c:v>
                </c:pt>
                <c:pt idx="480">
                  <c:v>37</c:v>
                </c:pt>
                <c:pt idx="481">
                  <c:v>31</c:v>
                </c:pt>
                <c:pt idx="482">
                  <c:v>34</c:v>
                </c:pt>
                <c:pt idx="483">
                  <c:v>33</c:v>
                </c:pt>
                <c:pt idx="484">
                  <c:v>38</c:v>
                </c:pt>
                <c:pt idx="485">
                  <c:v>37</c:v>
                </c:pt>
                <c:pt idx="486">
                  <c:v>35</c:v>
                </c:pt>
                <c:pt idx="487">
                  <c:v>33</c:v>
                </c:pt>
                <c:pt idx="488">
                  <c:v>38</c:v>
                </c:pt>
                <c:pt idx="489">
                  <c:v>32</c:v>
                </c:pt>
                <c:pt idx="490">
                  <c:v>35</c:v>
                </c:pt>
                <c:pt idx="491">
                  <c:v>40</c:v>
                </c:pt>
                <c:pt idx="492">
                  <c:v>35</c:v>
                </c:pt>
                <c:pt idx="493">
                  <c:v>33</c:v>
                </c:pt>
                <c:pt idx="494">
                  <c:v>34</c:v>
                </c:pt>
                <c:pt idx="495">
                  <c:v>116</c:v>
                </c:pt>
                <c:pt idx="496">
                  <c:v>220</c:v>
                </c:pt>
                <c:pt idx="497">
                  <c:v>257</c:v>
                </c:pt>
                <c:pt idx="498">
                  <c:v>254</c:v>
                </c:pt>
                <c:pt idx="499">
                  <c:v>197</c:v>
                </c:pt>
                <c:pt idx="500">
                  <c:v>139</c:v>
                </c:pt>
                <c:pt idx="501">
                  <c:v>113</c:v>
                </c:pt>
                <c:pt idx="502">
                  <c:v>100</c:v>
                </c:pt>
                <c:pt idx="503">
                  <c:v>92</c:v>
                </c:pt>
                <c:pt idx="504">
                  <c:v>86</c:v>
                </c:pt>
                <c:pt idx="505">
                  <c:v>77</c:v>
                </c:pt>
                <c:pt idx="506">
                  <c:v>76</c:v>
                </c:pt>
                <c:pt idx="507">
                  <c:v>176</c:v>
                </c:pt>
                <c:pt idx="508">
                  <c:v>272</c:v>
                </c:pt>
                <c:pt idx="509">
                  <c:v>275</c:v>
                </c:pt>
                <c:pt idx="510">
                  <c:v>246</c:v>
                </c:pt>
                <c:pt idx="511">
                  <c:v>175</c:v>
                </c:pt>
                <c:pt idx="512">
                  <c:v>99</c:v>
                </c:pt>
                <c:pt idx="513">
                  <c:v>85</c:v>
                </c:pt>
                <c:pt idx="514">
                  <c:v>75</c:v>
                </c:pt>
                <c:pt idx="515">
                  <c:v>69</c:v>
                </c:pt>
                <c:pt idx="516">
                  <c:v>65</c:v>
                </c:pt>
                <c:pt idx="517">
                  <c:v>63</c:v>
                </c:pt>
                <c:pt idx="518">
                  <c:v>64</c:v>
                </c:pt>
                <c:pt idx="519">
                  <c:v>62</c:v>
                </c:pt>
                <c:pt idx="520">
                  <c:v>60</c:v>
                </c:pt>
                <c:pt idx="521">
                  <c:v>61</c:v>
                </c:pt>
                <c:pt idx="522">
                  <c:v>56</c:v>
                </c:pt>
                <c:pt idx="523">
                  <c:v>58</c:v>
                </c:pt>
                <c:pt idx="524">
                  <c:v>53</c:v>
                </c:pt>
                <c:pt idx="525">
                  <c:v>55</c:v>
                </c:pt>
                <c:pt idx="526">
                  <c:v>55</c:v>
                </c:pt>
                <c:pt idx="527">
                  <c:v>55</c:v>
                </c:pt>
                <c:pt idx="528">
                  <c:v>54</c:v>
                </c:pt>
                <c:pt idx="529">
                  <c:v>56</c:v>
                </c:pt>
                <c:pt idx="530">
                  <c:v>54</c:v>
                </c:pt>
                <c:pt idx="531">
                  <c:v>57</c:v>
                </c:pt>
                <c:pt idx="532">
                  <c:v>60</c:v>
                </c:pt>
                <c:pt idx="533">
                  <c:v>54</c:v>
                </c:pt>
                <c:pt idx="534">
                  <c:v>58</c:v>
                </c:pt>
                <c:pt idx="535">
                  <c:v>52</c:v>
                </c:pt>
                <c:pt idx="536">
                  <c:v>52</c:v>
                </c:pt>
                <c:pt idx="537">
                  <c:v>52</c:v>
                </c:pt>
                <c:pt idx="538">
                  <c:v>52</c:v>
                </c:pt>
                <c:pt idx="539">
                  <c:v>50</c:v>
                </c:pt>
                <c:pt idx="540">
                  <c:v>51</c:v>
                </c:pt>
                <c:pt idx="541">
                  <c:v>49</c:v>
                </c:pt>
                <c:pt idx="542">
                  <c:v>50</c:v>
                </c:pt>
                <c:pt idx="543">
                  <c:v>74</c:v>
                </c:pt>
                <c:pt idx="544">
                  <c:v>81</c:v>
                </c:pt>
                <c:pt idx="545">
                  <c:v>81</c:v>
                </c:pt>
                <c:pt idx="546">
                  <c:v>80</c:v>
                </c:pt>
                <c:pt idx="547">
                  <c:v>75</c:v>
                </c:pt>
                <c:pt idx="548">
                  <c:v>99</c:v>
                </c:pt>
                <c:pt idx="549">
                  <c:v>162</c:v>
                </c:pt>
                <c:pt idx="550">
                  <c:v>167</c:v>
                </c:pt>
                <c:pt idx="551">
                  <c:v>167</c:v>
                </c:pt>
                <c:pt idx="552">
                  <c:v>168</c:v>
                </c:pt>
                <c:pt idx="553">
                  <c:v>148</c:v>
                </c:pt>
                <c:pt idx="554">
                  <c:v>129</c:v>
                </c:pt>
                <c:pt idx="555">
                  <c:v>116</c:v>
                </c:pt>
                <c:pt idx="556">
                  <c:v>106</c:v>
                </c:pt>
                <c:pt idx="557">
                  <c:v>104</c:v>
                </c:pt>
                <c:pt idx="558">
                  <c:v>96</c:v>
                </c:pt>
                <c:pt idx="559">
                  <c:v>94</c:v>
                </c:pt>
                <c:pt idx="560">
                  <c:v>85</c:v>
                </c:pt>
                <c:pt idx="561">
                  <c:v>85</c:v>
                </c:pt>
                <c:pt idx="562">
                  <c:v>79</c:v>
                </c:pt>
                <c:pt idx="563">
                  <c:v>80</c:v>
                </c:pt>
                <c:pt idx="564">
                  <c:v>75</c:v>
                </c:pt>
                <c:pt idx="565">
                  <c:v>74</c:v>
                </c:pt>
                <c:pt idx="566">
                  <c:v>76</c:v>
                </c:pt>
                <c:pt idx="567">
                  <c:v>71</c:v>
                </c:pt>
                <c:pt idx="568">
                  <c:v>74</c:v>
                </c:pt>
                <c:pt idx="569">
                  <c:v>72</c:v>
                </c:pt>
                <c:pt idx="570">
                  <c:v>67</c:v>
                </c:pt>
                <c:pt idx="571">
                  <c:v>65</c:v>
                </c:pt>
                <c:pt idx="572">
                  <c:v>69</c:v>
                </c:pt>
                <c:pt idx="573">
                  <c:v>64</c:v>
                </c:pt>
                <c:pt idx="574">
                  <c:v>64</c:v>
                </c:pt>
                <c:pt idx="575">
                  <c:v>63</c:v>
                </c:pt>
                <c:pt idx="576">
                  <c:v>63</c:v>
                </c:pt>
                <c:pt idx="577">
                  <c:v>62</c:v>
                </c:pt>
                <c:pt idx="578">
                  <c:v>59</c:v>
                </c:pt>
                <c:pt idx="579">
                  <c:v>63</c:v>
                </c:pt>
                <c:pt idx="580">
                  <c:v>60</c:v>
                </c:pt>
                <c:pt idx="581">
                  <c:v>59</c:v>
                </c:pt>
                <c:pt idx="582">
                  <c:v>58</c:v>
                </c:pt>
                <c:pt idx="583">
                  <c:v>59</c:v>
                </c:pt>
                <c:pt idx="584">
                  <c:v>63</c:v>
                </c:pt>
                <c:pt idx="585">
                  <c:v>56</c:v>
                </c:pt>
                <c:pt idx="586">
                  <c:v>56</c:v>
                </c:pt>
                <c:pt idx="587">
                  <c:v>56</c:v>
                </c:pt>
                <c:pt idx="588">
                  <c:v>54</c:v>
                </c:pt>
                <c:pt idx="589">
                  <c:v>60</c:v>
                </c:pt>
                <c:pt idx="590">
                  <c:v>58</c:v>
                </c:pt>
                <c:pt idx="591">
                  <c:v>58</c:v>
                </c:pt>
                <c:pt idx="592">
                  <c:v>56</c:v>
                </c:pt>
                <c:pt idx="593">
                  <c:v>123</c:v>
                </c:pt>
                <c:pt idx="594">
                  <c:v>268</c:v>
                </c:pt>
                <c:pt idx="595">
                  <c:v>279</c:v>
                </c:pt>
                <c:pt idx="596">
                  <c:v>215</c:v>
                </c:pt>
                <c:pt idx="597">
                  <c:v>171</c:v>
                </c:pt>
                <c:pt idx="598">
                  <c:v>159</c:v>
                </c:pt>
                <c:pt idx="599">
                  <c:v>160</c:v>
                </c:pt>
                <c:pt idx="600">
                  <c:v>147</c:v>
                </c:pt>
                <c:pt idx="601">
                  <c:v>148</c:v>
                </c:pt>
                <c:pt idx="602">
                  <c:v>159</c:v>
                </c:pt>
                <c:pt idx="603">
                  <c:v>128</c:v>
                </c:pt>
                <c:pt idx="604">
                  <c:v>72</c:v>
                </c:pt>
                <c:pt idx="605">
                  <c:v>64</c:v>
                </c:pt>
                <c:pt idx="606">
                  <c:v>56</c:v>
                </c:pt>
                <c:pt idx="607">
                  <c:v>54</c:v>
                </c:pt>
                <c:pt idx="608">
                  <c:v>56</c:v>
                </c:pt>
                <c:pt idx="609">
                  <c:v>51</c:v>
                </c:pt>
                <c:pt idx="610">
                  <c:v>53</c:v>
                </c:pt>
                <c:pt idx="611">
                  <c:v>48</c:v>
                </c:pt>
                <c:pt idx="612">
                  <c:v>47</c:v>
                </c:pt>
                <c:pt idx="613">
                  <c:v>48</c:v>
                </c:pt>
                <c:pt idx="614">
                  <c:v>50</c:v>
                </c:pt>
                <c:pt idx="615">
                  <c:v>52</c:v>
                </c:pt>
                <c:pt idx="616">
                  <c:v>47</c:v>
                </c:pt>
                <c:pt idx="617">
                  <c:v>48</c:v>
                </c:pt>
                <c:pt idx="618">
                  <c:v>47</c:v>
                </c:pt>
                <c:pt idx="619">
                  <c:v>53</c:v>
                </c:pt>
                <c:pt idx="620">
                  <c:v>47</c:v>
                </c:pt>
                <c:pt idx="621">
                  <c:v>52</c:v>
                </c:pt>
                <c:pt idx="622">
                  <c:v>48</c:v>
                </c:pt>
                <c:pt idx="623">
                  <c:v>48</c:v>
                </c:pt>
                <c:pt idx="624">
                  <c:v>47</c:v>
                </c:pt>
                <c:pt idx="625">
                  <c:v>50</c:v>
                </c:pt>
                <c:pt idx="626">
                  <c:v>49</c:v>
                </c:pt>
                <c:pt idx="627">
                  <c:v>51</c:v>
                </c:pt>
                <c:pt idx="628">
                  <c:v>49</c:v>
                </c:pt>
                <c:pt idx="629">
                  <c:v>52</c:v>
                </c:pt>
                <c:pt idx="630">
                  <c:v>52</c:v>
                </c:pt>
                <c:pt idx="631">
                  <c:v>49</c:v>
                </c:pt>
                <c:pt idx="632">
                  <c:v>53</c:v>
                </c:pt>
                <c:pt idx="633">
                  <c:v>48</c:v>
                </c:pt>
                <c:pt idx="634">
                  <c:v>50</c:v>
                </c:pt>
                <c:pt idx="635">
                  <c:v>49</c:v>
                </c:pt>
                <c:pt idx="636">
                  <c:v>50</c:v>
                </c:pt>
                <c:pt idx="637">
                  <c:v>49</c:v>
                </c:pt>
                <c:pt idx="638">
                  <c:v>47</c:v>
                </c:pt>
                <c:pt idx="639">
                  <c:v>48</c:v>
                </c:pt>
                <c:pt idx="640">
                  <c:v>47</c:v>
                </c:pt>
                <c:pt idx="641">
                  <c:v>47</c:v>
                </c:pt>
                <c:pt idx="642">
                  <c:v>52</c:v>
                </c:pt>
                <c:pt idx="643">
                  <c:v>49</c:v>
                </c:pt>
                <c:pt idx="644">
                  <c:v>52</c:v>
                </c:pt>
                <c:pt idx="645">
                  <c:v>47</c:v>
                </c:pt>
                <c:pt idx="646">
                  <c:v>48</c:v>
                </c:pt>
                <c:pt idx="647">
                  <c:v>48</c:v>
                </c:pt>
                <c:pt idx="648">
                  <c:v>48</c:v>
                </c:pt>
                <c:pt idx="649">
                  <c:v>49</c:v>
                </c:pt>
                <c:pt idx="650">
                  <c:v>47</c:v>
                </c:pt>
                <c:pt idx="651">
                  <c:v>48</c:v>
                </c:pt>
                <c:pt idx="652">
                  <c:v>52</c:v>
                </c:pt>
                <c:pt idx="653">
                  <c:v>47</c:v>
                </c:pt>
                <c:pt idx="654">
                  <c:v>51</c:v>
                </c:pt>
                <c:pt idx="655">
                  <c:v>48</c:v>
                </c:pt>
                <c:pt idx="656">
                  <c:v>48</c:v>
                </c:pt>
                <c:pt idx="657">
                  <c:v>47</c:v>
                </c:pt>
                <c:pt idx="658">
                  <c:v>48</c:v>
                </c:pt>
                <c:pt idx="659">
                  <c:v>52</c:v>
                </c:pt>
                <c:pt idx="660">
                  <c:v>47</c:v>
                </c:pt>
                <c:pt idx="661">
                  <c:v>51</c:v>
                </c:pt>
                <c:pt idx="662">
                  <c:v>48</c:v>
                </c:pt>
                <c:pt idx="663">
                  <c:v>45</c:v>
                </c:pt>
                <c:pt idx="664">
                  <c:v>46</c:v>
                </c:pt>
                <c:pt idx="665">
                  <c:v>51</c:v>
                </c:pt>
                <c:pt idx="666">
                  <c:v>48</c:v>
                </c:pt>
                <c:pt idx="667">
                  <c:v>50</c:v>
                </c:pt>
                <c:pt idx="668">
                  <c:v>48</c:v>
                </c:pt>
                <c:pt idx="669">
                  <c:v>50</c:v>
                </c:pt>
                <c:pt idx="670">
                  <c:v>50</c:v>
                </c:pt>
                <c:pt idx="671">
                  <c:v>47</c:v>
                </c:pt>
                <c:pt idx="672">
                  <c:v>50</c:v>
                </c:pt>
                <c:pt idx="673">
                  <c:v>45</c:v>
                </c:pt>
                <c:pt idx="674">
                  <c:v>46</c:v>
                </c:pt>
                <c:pt idx="675">
                  <c:v>45</c:v>
                </c:pt>
                <c:pt idx="676">
                  <c:v>46</c:v>
                </c:pt>
                <c:pt idx="677">
                  <c:v>48</c:v>
                </c:pt>
                <c:pt idx="678">
                  <c:v>48</c:v>
                </c:pt>
                <c:pt idx="679">
                  <c:v>50</c:v>
                </c:pt>
                <c:pt idx="680">
                  <c:v>47</c:v>
                </c:pt>
                <c:pt idx="681">
                  <c:v>47</c:v>
                </c:pt>
                <c:pt idx="682">
                  <c:v>45</c:v>
                </c:pt>
                <c:pt idx="683">
                  <c:v>48</c:v>
                </c:pt>
                <c:pt idx="684">
                  <c:v>45</c:v>
                </c:pt>
                <c:pt idx="685">
                  <c:v>43</c:v>
                </c:pt>
                <c:pt idx="686">
                  <c:v>47</c:v>
                </c:pt>
                <c:pt idx="687">
                  <c:v>50</c:v>
                </c:pt>
                <c:pt idx="688">
                  <c:v>50</c:v>
                </c:pt>
                <c:pt idx="689">
                  <c:v>45</c:v>
                </c:pt>
                <c:pt idx="690">
                  <c:v>45</c:v>
                </c:pt>
                <c:pt idx="691">
                  <c:v>43</c:v>
                </c:pt>
                <c:pt idx="692">
                  <c:v>47</c:v>
                </c:pt>
                <c:pt idx="693">
                  <c:v>44</c:v>
                </c:pt>
                <c:pt idx="694">
                  <c:v>44</c:v>
                </c:pt>
                <c:pt idx="695">
                  <c:v>44</c:v>
                </c:pt>
                <c:pt idx="696">
                  <c:v>48</c:v>
                </c:pt>
                <c:pt idx="697">
                  <c:v>44</c:v>
                </c:pt>
                <c:pt idx="698">
                  <c:v>45</c:v>
                </c:pt>
                <c:pt idx="699">
                  <c:v>42</c:v>
                </c:pt>
                <c:pt idx="700">
                  <c:v>44</c:v>
                </c:pt>
                <c:pt idx="701">
                  <c:v>44</c:v>
                </c:pt>
                <c:pt idx="702">
                  <c:v>45</c:v>
                </c:pt>
                <c:pt idx="703">
                  <c:v>45</c:v>
                </c:pt>
                <c:pt idx="704">
                  <c:v>49</c:v>
                </c:pt>
                <c:pt idx="705">
                  <c:v>45</c:v>
                </c:pt>
                <c:pt idx="706">
                  <c:v>43</c:v>
                </c:pt>
                <c:pt idx="707">
                  <c:v>44</c:v>
                </c:pt>
                <c:pt idx="708">
                  <c:v>44</c:v>
                </c:pt>
                <c:pt idx="709">
                  <c:v>47</c:v>
                </c:pt>
                <c:pt idx="710">
                  <c:v>48</c:v>
                </c:pt>
                <c:pt idx="711">
                  <c:v>47</c:v>
                </c:pt>
                <c:pt idx="712">
                  <c:v>42</c:v>
                </c:pt>
                <c:pt idx="713">
                  <c:v>44</c:v>
                </c:pt>
                <c:pt idx="714">
                  <c:v>43</c:v>
                </c:pt>
                <c:pt idx="715">
                  <c:v>42</c:v>
                </c:pt>
                <c:pt idx="716">
                  <c:v>43</c:v>
                </c:pt>
                <c:pt idx="717">
                  <c:v>46</c:v>
                </c:pt>
                <c:pt idx="718">
                  <c:v>46</c:v>
                </c:pt>
                <c:pt idx="719">
                  <c:v>41</c:v>
                </c:pt>
                <c:pt idx="720">
                  <c:v>43</c:v>
                </c:pt>
                <c:pt idx="721">
                  <c:v>47</c:v>
                </c:pt>
                <c:pt idx="722">
                  <c:v>41</c:v>
                </c:pt>
                <c:pt idx="723">
                  <c:v>41</c:v>
                </c:pt>
                <c:pt idx="724">
                  <c:v>41</c:v>
                </c:pt>
                <c:pt idx="725">
                  <c:v>43</c:v>
                </c:pt>
                <c:pt idx="726">
                  <c:v>42</c:v>
                </c:pt>
                <c:pt idx="727">
                  <c:v>43</c:v>
                </c:pt>
                <c:pt idx="728">
                  <c:v>43</c:v>
                </c:pt>
                <c:pt idx="729">
                  <c:v>46</c:v>
                </c:pt>
                <c:pt idx="730">
                  <c:v>47</c:v>
                </c:pt>
                <c:pt idx="731">
                  <c:v>43</c:v>
                </c:pt>
                <c:pt idx="732">
                  <c:v>43</c:v>
                </c:pt>
                <c:pt idx="733">
                  <c:v>43</c:v>
                </c:pt>
                <c:pt idx="734">
                  <c:v>44</c:v>
                </c:pt>
                <c:pt idx="735">
                  <c:v>46</c:v>
                </c:pt>
                <c:pt idx="736">
                  <c:v>46</c:v>
                </c:pt>
                <c:pt idx="737">
                  <c:v>42</c:v>
                </c:pt>
                <c:pt idx="738">
                  <c:v>42</c:v>
                </c:pt>
                <c:pt idx="739">
                  <c:v>39</c:v>
                </c:pt>
                <c:pt idx="740">
                  <c:v>40</c:v>
                </c:pt>
                <c:pt idx="741">
                  <c:v>42</c:v>
                </c:pt>
                <c:pt idx="742">
                  <c:v>39</c:v>
                </c:pt>
                <c:pt idx="743">
                  <c:v>43</c:v>
                </c:pt>
                <c:pt idx="744">
                  <c:v>40</c:v>
                </c:pt>
                <c:pt idx="745">
                  <c:v>42</c:v>
                </c:pt>
                <c:pt idx="746">
                  <c:v>46</c:v>
                </c:pt>
                <c:pt idx="747">
                  <c:v>41</c:v>
                </c:pt>
                <c:pt idx="748">
                  <c:v>40</c:v>
                </c:pt>
                <c:pt idx="749">
                  <c:v>39</c:v>
                </c:pt>
                <c:pt idx="750">
                  <c:v>42</c:v>
                </c:pt>
                <c:pt idx="751">
                  <c:v>46</c:v>
                </c:pt>
                <c:pt idx="752">
                  <c:v>43</c:v>
                </c:pt>
                <c:pt idx="753">
                  <c:v>43</c:v>
                </c:pt>
                <c:pt idx="754">
                  <c:v>46</c:v>
                </c:pt>
                <c:pt idx="755">
                  <c:v>40</c:v>
                </c:pt>
                <c:pt idx="756">
                  <c:v>42</c:v>
                </c:pt>
                <c:pt idx="757">
                  <c:v>41</c:v>
                </c:pt>
                <c:pt idx="758">
                  <c:v>41</c:v>
                </c:pt>
                <c:pt idx="759">
                  <c:v>45</c:v>
                </c:pt>
                <c:pt idx="760">
                  <c:v>46</c:v>
                </c:pt>
                <c:pt idx="761">
                  <c:v>42</c:v>
                </c:pt>
                <c:pt idx="762">
                  <c:v>40</c:v>
                </c:pt>
                <c:pt idx="763">
                  <c:v>42</c:v>
                </c:pt>
                <c:pt idx="764">
                  <c:v>39</c:v>
                </c:pt>
                <c:pt idx="765">
                  <c:v>41</c:v>
                </c:pt>
                <c:pt idx="766">
                  <c:v>46</c:v>
                </c:pt>
                <c:pt idx="767">
                  <c:v>40</c:v>
                </c:pt>
                <c:pt idx="768">
                  <c:v>45</c:v>
                </c:pt>
                <c:pt idx="769">
                  <c:v>41</c:v>
                </c:pt>
                <c:pt idx="770">
                  <c:v>39</c:v>
                </c:pt>
                <c:pt idx="771">
                  <c:v>40</c:v>
                </c:pt>
                <c:pt idx="772">
                  <c:v>40</c:v>
                </c:pt>
                <c:pt idx="773">
                  <c:v>41</c:v>
                </c:pt>
                <c:pt idx="774">
                  <c:v>44</c:v>
                </c:pt>
                <c:pt idx="775">
                  <c:v>41</c:v>
                </c:pt>
                <c:pt idx="776">
                  <c:v>44</c:v>
                </c:pt>
                <c:pt idx="777">
                  <c:v>41</c:v>
                </c:pt>
                <c:pt idx="778">
                  <c:v>40</c:v>
                </c:pt>
                <c:pt idx="779">
                  <c:v>44</c:v>
                </c:pt>
                <c:pt idx="780">
                  <c:v>43</c:v>
                </c:pt>
                <c:pt idx="781">
                  <c:v>46</c:v>
                </c:pt>
              </c:numCache>
            </c:numRef>
          </c:val>
          <c:smooth val="0"/>
        </c:ser>
        <c:dLbls>
          <c:showLegendKey val="0"/>
          <c:showVal val="0"/>
          <c:showCatName val="0"/>
          <c:showSerName val="0"/>
          <c:showPercent val="0"/>
          <c:showBubbleSize val="0"/>
        </c:dLbls>
        <c:marker val="1"/>
        <c:smooth val="0"/>
        <c:axId val="300720128"/>
        <c:axId val="300721664"/>
      </c:lineChart>
      <c:catAx>
        <c:axId val="300720128"/>
        <c:scaling>
          <c:orientation val="minMax"/>
        </c:scaling>
        <c:delete val="0"/>
        <c:axPos val="b"/>
        <c:numFmt formatCode="h:mm:ss" sourceLinked="1"/>
        <c:majorTickMark val="out"/>
        <c:minorTickMark val="none"/>
        <c:tickLblPos val="nextTo"/>
        <c:crossAx val="300721664"/>
        <c:crosses val="autoZero"/>
        <c:auto val="1"/>
        <c:lblAlgn val="ctr"/>
        <c:lblOffset val="100"/>
        <c:noMultiLvlLbl val="0"/>
      </c:catAx>
      <c:valAx>
        <c:axId val="300721664"/>
        <c:scaling>
          <c:orientation val="minMax"/>
        </c:scaling>
        <c:delete val="0"/>
        <c:axPos val="l"/>
        <c:majorGridlines/>
        <c:numFmt formatCode="General" sourceLinked="1"/>
        <c:majorTickMark val="out"/>
        <c:minorTickMark val="none"/>
        <c:tickLblPos val="nextTo"/>
        <c:crossAx val="300720128"/>
        <c:crosses val="autoZero"/>
        <c:crossBetween val="between"/>
      </c:valAx>
    </c:plotArea>
    <c:legend>
      <c:legendPos val="r"/>
      <c:overlay val="0"/>
    </c:legend>
    <c:plotVisOnly val="1"/>
    <c:dispBlanksAs val="gap"/>
    <c:showDLblsOverMax val="0"/>
  </c:chart>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o-RO"/>
              <a:t>Iași</a:t>
            </a:r>
            <a:endParaRPr lang="en-GB"/>
          </a:p>
        </c:rich>
      </c:tx>
      <c:overlay val="0"/>
    </c:title>
    <c:autoTitleDeleted val="0"/>
    <c:plotArea>
      <c:layout/>
      <c:lineChart>
        <c:grouping val="standard"/>
        <c:varyColors val="0"/>
        <c:ser>
          <c:idx val="0"/>
          <c:order val="0"/>
          <c:tx>
            <c:v>CO2 Level</c:v>
          </c:tx>
          <c:marker>
            <c:symbol val="none"/>
          </c:marker>
          <c:cat>
            <c:numRef>
              <c:f>Sheet1!$C$1:$C$13066</c:f>
              <c:numCache>
                <c:formatCode>h:mm:ss</c:formatCode>
                <c:ptCount val="13066"/>
                <c:pt idx="0">
                  <c:v>2.0833333333333333E-3</c:v>
                </c:pt>
                <c:pt idx="1">
                  <c:v>2.0949074074074073E-3</c:v>
                </c:pt>
                <c:pt idx="2">
                  <c:v>2.1064814814814813E-3</c:v>
                </c:pt>
                <c:pt idx="3">
                  <c:v>2.1180555555555553E-3</c:v>
                </c:pt>
                <c:pt idx="4">
                  <c:v>2.1296296296296298E-3</c:v>
                </c:pt>
                <c:pt idx="5">
                  <c:v>2.1412037037037038E-3</c:v>
                </c:pt>
                <c:pt idx="6">
                  <c:v>2.1527777777777778E-3</c:v>
                </c:pt>
                <c:pt idx="7">
                  <c:v>2.1643518518518518E-3</c:v>
                </c:pt>
                <c:pt idx="8">
                  <c:v>2.1759259259259258E-3</c:v>
                </c:pt>
                <c:pt idx="9">
                  <c:v>2.1874999999999998E-3</c:v>
                </c:pt>
                <c:pt idx="10">
                  <c:v>2.1990740740740742E-3</c:v>
                </c:pt>
                <c:pt idx="11">
                  <c:v>2.2106481481481478E-3</c:v>
                </c:pt>
                <c:pt idx="12">
                  <c:v>2.2222222222222222E-3</c:v>
                </c:pt>
                <c:pt idx="13">
                  <c:v>2.2337962962962967E-3</c:v>
                </c:pt>
                <c:pt idx="14">
                  <c:v>2.2453703703703702E-3</c:v>
                </c:pt>
                <c:pt idx="15">
                  <c:v>2.2569444444444447E-3</c:v>
                </c:pt>
                <c:pt idx="16">
                  <c:v>2.2685185185185182E-3</c:v>
                </c:pt>
                <c:pt idx="17">
                  <c:v>2.2800925925925927E-3</c:v>
                </c:pt>
                <c:pt idx="18">
                  <c:v>2.2916666666666667E-3</c:v>
                </c:pt>
                <c:pt idx="19">
                  <c:v>2.3032407407407407E-3</c:v>
                </c:pt>
                <c:pt idx="20">
                  <c:v>2.3148148148148151E-3</c:v>
                </c:pt>
                <c:pt idx="21">
                  <c:v>2.3263888888888887E-3</c:v>
                </c:pt>
                <c:pt idx="22">
                  <c:v>2.3379629629629631E-3</c:v>
                </c:pt>
                <c:pt idx="23">
                  <c:v>2.3495370370370371E-3</c:v>
                </c:pt>
                <c:pt idx="24">
                  <c:v>2.3611111111111111E-3</c:v>
                </c:pt>
                <c:pt idx="25">
                  <c:v>2.3726851851851851E-3</c:v>
                </c:pt>
                <c:pt idx="26">
                  <c:v>2.3842592592592591E-3</c:v>
                </c:pt>
                <c:pt idx="27">
                  <c:v>2.3958333333333336E-3</c:v>
                </c:pt>
                <c:pt idx="28">
                  <c:v>2.4074074074074076E-3</c:v>
                </c:pt>
                <c:pt idx="29">
                  <c:v>2.4189814814814816E-3</c:v>
                </c:pt>
                <c:pt idx="30">
                  <c:v>2.4305555555555556E-3</c:v>
                </c:pt>
                <c:pt idx="31">
                  <c:v>2.4421296296296296E-3</c:v>
                </c:pt>
                <c:pt idx="32">
                  <c:v>2.4537037037037036E-3</c:v>
                </c:pt>
                <c:pt idx="33">
                  <c:v>2.4652777777777776E-3</c:v>
                </c:pt>
                <c:pt idx="34">
                  <c:v>2.4768518518518516E-3</c:v>
                </c:pt>
                <c:pt idx="35">
                  <c:v>2.488425925925926E-3</c:v>
                </c:pt>
                <c:pt idx="36">
                  <c:v>2.5000000000000001E-3</c:v>
                </c:pt>
                <c:pt idx="37">
                  <c:v>2.5115740740740741E-3</c:v>
                </c:pt>
                <c:pt idx="38">
                  <c:v>2.5231481481481481E-3</c:v>
                </c:pt>
                <c:pt idx="39">
                  <c:v>2.5347222222222221E-3</c:v>
                </c:pt>
                <c:pt idx="40">
                  <c:v>2.5462962962962961E-3</c:v>
                </c:pt>
                <c:pt idx="41">
                  <c:v>2.5578703703703705E-3</c:v>
                </c:pt>
                <c:pt idx="42">
                  <c:v>2.5694444444444445E-3</c:v>
                </c:pt>
                <c:pt idx="43">
                  <c:v>2.5810185185185185E-3</c:v>
                </c:pt>
                <c:pt idx="44">
                  <c:v>2.5925925925925925E-3</c:v>
                </c:pt>
                <c:pt idx="45">
                  <c:v>2.6041666666666665E-3</c:v>
                </c:pt>
                <c:pt idx="46">
                  <c:v>2.615740740740741E-3</c:v>
                </c:pt>
                <c:pt idx="47">
                  <c:v>2.627314814814815E-3</c:v>
                </c:pt>
                <c:pt idx="48">
                  <c:v>2.6388888888888885E-3</c:v>
                </c:pt>
                <c:pt idx="49">
                  <c:v>2.6504629629629625E-3</c:v>
                </c:pt>
                <c:pt idx="50">
                  <c:v>2.6620370370370374E-3</c:v>
                </c:pt>
                <c:pt idx="51">
                  <c:v>2.673611111111111E-3</c:v>
                </c:pt>
                <c:pt idx="52">
                  <c:v>2.685185185185185E-3</c:v>
                </c:pt>
                <c:pt idx="53">
                  <c:v>2.6967592592592594E-3</c:v>
                </c:pt>
                <c:pt idx="54">
                  <c:v>2.7083333333333334E-3</c:v>
                </c:pt>
                <c:pt idx="55">
                  <c:v>2.7199074074074074E-3</c:v>
                </c:pt>
                <c:pt idx="56">
                  <c:v>2.7314814814814819E-3</c:v>
                </c:pt>
                <c:pt idx="57">
                  <c:v>2.7430555555555559E-3</c:v>
                </c:pt>
                <c:pt idx="58">
                  <c:v>2.7546296296296294E-3</c:v>
                </c:pt>
                <c:pt idx="59">
                  <c:v>2.7662037037037034E-3</c:v>
                </c:pt>
                <c:pt idx="60">
                  <c:v>2.7777777777777779E-3</c:v>
                </c:pt>
                <c:pt idx="61">
                  <c:v>2.7893518518518519E-3</c:v>
                </c:pt>
                <c:pt idx="62">
                  <c:v>2.8009259259259259E-3</c:v>
                </c:pt>
                <c:pt idx="63">
                  <c:v>2.8124999999999995E-3</c:v>
                </c:pt>
                <c:pt idx="64">
                  <c:v>2.8240740740740739E-3</c:v>
                </c:pt>
                <c:pt idx="65">
                  <c:v>2.8356481481481479E-3</c:v>
                </c:pt>
                <c:pt idx="66">
                  <c:v>2.8472222222222219E-3</c:v>
                </c:pt>
                <c:pt idx="67">
                  <c:v>2.8587962962962963E-3</c:v>
                </c:pt>
                <c:pt idx="68">
                  <c:v>2.8703703703703708E-3</c:v>
                </c:pt>
                <c:pt idx="69">
                  <c:v>2.8819444444444444E-3</c:v>
                </c:pt>
                <c:pt idx="70">
                  <c:v>2.8935185185185188E-3</c:v>
                </c:pt>
                <c:pt idx="71">
                  <c:v>2.9050925925925928E-3</c:v>
                </c:pt>
                <c:pt idx="72">
                  <c:v>2.9166666666666668E-3</c:v>
                </c:pt>
                <c:pt idx="73">
                  <c:v>2.9282407407407412E-3</c:v>
                </c:pt>
                <c:pt idx="74">
                  <c:v>2.9398148148148148E-3</c:v>
                </c:pt>
                <c:pt idx="75">
                  <c:v>2.9513888888888888E-3</c:v>
                </c:pt>
                <c:pt idx="76">
                  <c:v>2.9629629629629628E-3</c:v>
                </c:pt>
                <c:pt idx="77">
                  <c:v>2.9745370370370373E-3</c:v>
                </c:pt>
                <c:pt idx="78">
                  <c:v>2.9861111111111113E-3</c:v>
                </c:pt>
                <c:pt idx="79">
                  <c:v>2.9976851851851848E-3</c:v>
                </c:pt>
                <c:pt idx="80">
                  <c:v>3.0092592592592588E-3</c:v>
                </c:pt>
                <c:pt idx="81">
                  <c:v>3.0208333333333333E-3</c:v>
                </c:pt>
                <c:pt idx="82">
                  <c:v>3.0324074074074073E-3</c:v>
                </c:pt>
                <c:pt idx="83">
                  <c:v>3.0439814814814821E-3</c:v>
                </c:pt>
                <c:pt idx="84">
                  <c:v>3.0555555555555557E-3</c:v>
                </c:pt>
                <c:pt idx="85">
                  <c:v>3.0671296296296297E-3</c:v>
                </c:pt>
                <c:pt idx="86">
                  <c:v>3.0787037037037037E-3</c:v>
                </c:pt>
                <c:pt idx="87">
                  <c:v>3.0902777777777782E-3</c:v>
                </c:pt>
                <c:pt idx="88">
                  <c:v>3.1018518518518522E-3</c:v>
                </c:pt>
                <c:pt idx="89">
                  <c:v>3.1134259259259257E-3</c:v>
                </c:pt>
                <c:pt idx="90">
                  <c:v>3.1249999999999997E-3</c:v>
                </c:pt>
                <c:pt idx="91">
                  <c:v>3.1365740740740742E-3</c:v>
                </c:pt>
                <c:pt idx="92">
                  <c:v>3.1481481481481482E-3</c:v>
                </c:pt>
                <c:pt idx="93">
                  <c:v>3.1597222222222222E-3</c:v>
                </c:pt>
                <c:pt idx="94">
                  <c:v>3.1712962962962958E-3</c:v>
                </c:pt>
                <c:pt idx="95">
                  <c:v>3.1828703703703702E-3</c:v>
                </c:pt>
                <c:pt idx="96">
                  <c:v>3.1944444444444442E-3</c:v>
                </c:pt>
                <c:pt idx="97">
                  <c:v>3.2060185185185191E-3</c:v>
                </c:pt>
                <c:pt idx="98">
                  <c:v>3.2175925925925926E-3</c:v>
                </c:pt>
                <c:pt idx="99">
                  <c:v>3.2291666666666666E-3</c:v>
                </c:pt>
                <c:pt idx="100">
                  <c:v>3.2407407407407406E-3</c:v>
                </c:pt>
                <c:pt idx="101">
                  <c:v>3.2523148148148151E-3</c:v>
                </c:pt>
                <c:pt idx="102">
                  <c:v>3.2638888888888891E-3</c:v>
                </c:pt>
                <c:pt idx="103">
                  <c:v>3.2754629629629631E-3</c:v>
                </c:pt>
                <c:pt idx="104">
                  <c:v>3.2870370370370367E-3</c:v>
                </c:pt>
                <c:pt idx="105">
                  <c:v>3.2986111111111111E-3</c:v>
                </c:pt>
                <c:pt idx="106">
                  <c:v>3.3101851851851851E-3</c:v>
                </c:pt>
                <c:pt idx="107">
                  <c:v>3.3217592592592591E-3</c:v>
                </c:pt>
                <c:pt idx="108">
                  <c:v>3.3333333333333335E-3</c:v>
                </c:pt>
                <c:pt idx="109">
                  <c:v>3.3449074074074071E-3</c:v>
                </c:pt>
                <c:pt idx="110">
                  <c:v>3.3564814814814811E-3</c:v>
                </c:pt>
                <c:pt idx="111">
                  <c:v>3.3680555555555551E-3</c:v>
                </c:pt>
                <c:pt idx="112">
                  <c:v>3.37962962962963E-3</c:v>
                </c:pt>
                <c:pt idx="113">
                  <c:v>3.3912037037037036E-3</c:v>
                </c:pt>
                <c:pt idx="114">
                  <c:v>3.4027777777777784E-3</c:v>
                </c:pt>
                <c:pt idx="115">
                  <c:v>3.414351851851852E-3</c:v>
                </c:pt>
                <c:pt idx="116">
                  <c:v>3.425925925925926E-3</c:v>
                </c:pt>
                <c:pt idx="117">
                  <c:v>3.4375E-3</c:v>
                </c:pt>
                <c:pt idx="118">
                  <c:v>3.4490740740740745E-3</c:v>
                </c:pt>
                <c:pt idx="119">
                  <c:v>3.4606481481481485E-3</c:v>
                </c:pt>
                <c:pt idx="120">
                  <c:v>3.472222222222222E-3</c:v>
                </c:pt>
                <c:pt idx="121">
                  <c:v>3.483796296296296E-3</c:v>
                </c:pt>
                <c:pt idx="122">
                  <c:v>3.4953703703703705E-3</c:v>
                </c:pt>
                <c:pt idx="123">
                  <c:v>3.5069444444444445E-3</c:v>
                </c:pt>
                <c:pt idx="124">
                  <c:v>3.5185185185185185E-3</c:v>
                </c:pt>
                <c:pt idx="125">
                  <c:v>3.530092592592592E-3</c:v>
                </c:pt>
                <c:pt idx="126">
                  <c:v>3.5416666666666665E-3</c:v>
                </c:pt>
                <c:pt idx="127">
                  <c:v>3.5532407407407405E-3</c:v>
                </c:pt>
                <c:pt idx="128">
                  <c:v>3.5648148148148154E-3</c:v>
                </c:pt>
                <c:pt idx="129">
                  <c:v>3.5763888888888894E-3</c:v>
                </c:pt>
                <c:pt idx="130">
                  <c:v>3.5879629629629629E-3</c:v>
                </c:pt>
                <c:pt idx="131">
                  <c:v>3.5995370370370369E-3</c:v>
                </c:pt>
                <c:pt idx="132">
                  <c:v>3.6111111111111114E-3</c:v>
                </c:pt>
                <c:pt idx="133">
                  <c:v>3.6226851851851854E-3</c:v>
                </c:pt>
                <c:pt idx="134">
                  <c:v>3.6342592592592594E-3</c:v>
                </c:pt>
                <c:pt idx="135">
                  <c:v>3.645833333333333E-3</c:v>
                </c:pt>
                <c:pt idx="136">
                  <c:v>3.6574074074074074E-3</c:v>
                </c:pt>
                <c:pt idx="137">
                  <c:v>3.6689814814814814E-3</c:v>
                </c:pt>
                <c:pt idx="138">
                  <c:v>3.6805555555555554E-3</c:v>
                </c:pt>
                <c:pt idx="139">
                  <c:v>3.6921296296296298E-3</c:v>
                </c:pt>
                <c:pt idx="140">
                  <c:v>3.7037037037037034E-3</c:v>
                </c:pt>
                <c:pt idx="141">
                  <c:v>3.7152777777777774E-3</c:v>
                </c:pt>
                <c:pt idx="142">
                  <c:v>3.7268518518518514E-3</c:v>
                </c:pt>
                <c:pt idx="143">
                  <c:v>3.7384259259259263E-3</c:v>
                </c:pt>
                <c:pt idx="144">
                  <c:v>3.7500000000000003E-3</c:v>
                </c:pt>
                <c:pt idx="145">
                  <c:v>3.7615740740740739E-3</c:v>
                </c:pt>
                <c:pt idx="146">
                  <c:v>3.7731481481481483E-3</c:v>
                </c:pt>
                <c:pt idx="147">
                  <c:v>3.7847222222222223E-3</c:v>
                </c:pt>
                <c:pt idx="148">
                  <c:v>3.7962962962962963E-3</c:v>
                </c:pt>
                <c:pt idx="149">
                  <c:v>3.8078703703703707E-3</c:v>
                </c:pt>
                <c:pt idx="150">
                  <c:v>3.8194444444444443E-3</c:v>
                </c:pt>
                <c:pt idx="151">
                  <c:v>3.8310185185185183E-3</c:v>
                </c:pt>
                <c:pt idx="152">
                  <c:v>3.8425925925925923E-3</c:v>
                </c:pt>
                <c:pt idx="153">
                  <c:v>3.8541666666666668E-3</c:v>
                </c:pt>
                <c:pt idx="154">
                  <c:v>3.8657407407407408E-3</c:v>
                </c:pt>
                <c:pt idx="155">
                  <c:v>3.8773148148148143E-3</c:v>
                </c:pt>
                <c:pt idx="156">
                  <c:v>3.8888888888888883E-3</c:v>
                </c:pt>
                <c:pt idx="157">
                  <c:v>3.9004629629629632E-3</c:v>
                </c:pt>
                <c:pt idx="158">
                  <c:v>3.9120370370370368E-3</c:v>
                </c:pt>
                <c:pt idx="159">
                  <c:v>3.9236111111111112E-3</c:v>
                </c:pt>
                <c:pt idx="160">
                  <c:v>3.9351851851851857E-3</c:v>
                </c:pt>
                <c:pt idx="161">
                  <c:v>3.9467592592592592E-3</c:v>
                </c:pt>
                <c:pt idx="162">
                  <c:v>3.9583333333333337E-3</c:v>
                </c:pt>
                <c:pt idx="163">
                  <c:v>3.9699074074074072E-3</c:v>
                </c:pt>
                <c:pt idx="164">
                  <c:v>3.9814814814814817E-3</c:v>
                </c:pt>
                <c:pt idx="165">
                  <c:v>3.9930555555555561E-3</c:v>
                </c:pt>
                <c:pt idx="166">
                  <c:v>4.0046296296296297E-3</c:v>
                </c:pt>
                <c:pt idx="167">
                  <c:v>4.0162037037037033E-3</c:v>
                </c:pt>
                <c:pt idx="168">
                  <c:v>4.0277777777777777E-3</c:v>
                </c:pt>
                <c:pt idx="169">
                  <c:v>4.0277777777777777E-3</c:v>
                </c:pt>
                <c:pt idx="170">
                  <c:v>4.0393518518518521E-3</c:v>
                </c:pt>
                <c:pt idx="171">
                  <c:v>4.0509259259259257E-3</c:v>
                </c:pt>
                <c:pt idx="172">
                  <c:v>4.0624999999999993E-3</c:v>
                </c:pt>
                <c:pt idx="173">
                  <c:v>4.0740740740740746E-3</c:v>
                </c:pt>
                <c:pt idx="174">
                  <c:v>4.0856481481481481E-3</c:v>
                </c:pt>
                <c:pt idx="175">
                  <c:v>4.0972222222222226E-3</c:v>
                </c:pt>
                <c:pt idx="176">
                  <c:v>4.108796296296297E-3</c:v>
                </c:pt>
                <c:pt idx="177">
                  <c:v>4.1203703703703706E-3</c:v>
                </c:pt>
                <c:pt idx="178">
                  <c:v>4.1319444444444442E-3</c:v>
                </c:pt>
                <c:pt idx="179">
                  <c:v>4.1435185185185186E-3</c:v>
                </c:pt>
                <c:pt idx="180">
                  <c:v>4.155092592592593E-3</c:v>
                </c:pt>
                <c:pt idx="181">
                  <c:v>4.1666666666666666E-3</c:v>
                </c:pt>
                <c:pt idx="182">
                  <c:v>4.1782407407407402E-3</c:v>
                </c:pt>
                <c:pt idx="183">
                  <c:v>4.1898148148148146E-3</c:v>
                </c:pt>
                <c:pt idx="184">
                  <c:v>4.2013888888888891E-3</c:v>
                </c:pt>
                <c:pt idx="185">
                  <c:v>4.2129629629629626E-3</c:v>
                </c:pt>
                <c:pt idx="186">
                  <c:v>4.2245370370370371E-3</c:v>
                </c:pt>
                <c:pt idx="187">
                  <c:v>4.2361111111111106E-3</c:v>
                </c:pt>
                <c:pt idx="188">
                  <c:v>4.2476851851851851E-3</c:v>
                </c:pt>
                <c:pt idx="189">
                  <c:v>4.2592592592592595E-3</c:v>
                </c:pt>
                <c:pt idx="190">
                  <c:v>4.2708333333333339E-3</c:v>
                </c:pt>
                <c:pt idx="191">
                  <c:v>4.2824074074074075E-3</c:v>
                </c:pt>
                <c:pt idx="192">
                  <c:v>4.2939814814814811E-3</c:v>
                </c:pt>
                <c:pt idx="193">
                  <c:v>4.3055555555555555E-3</c:v>
                </c:pt>
                <c:pt idx="194">
                  <c:v>4.31712962962963E-3</c:v>
                </c:pt>
                <c:pt idx="195">
                  <c:v>4.3287037037037035E-3</c:v>
                </c:pt>
                <c:pt idx="196">
                  <c:v>4.340277777777778E-3</c:v>
                </c:pt>
                <c:pt idx="197">
                  <c:v>4.3518518518518515E-3</c:v>
                </c:pt>
                <c:pt idx="198">
                  <c:v>4.363425925925926E-3</c:v>
                </c:pt>
                <c:pt idx="199">
                  <c:v>4.3749999999999995E-3</c:v>
                </c:pt>
                <c:pt idx="200">
                  <c:v>4.386574074074074E-3</c:v>
                </c:pt>
                <c:pt idx="201">
                  <c:v>4.3981481481481484E-3</c:v>
                </c:pt>
                <c:pt idx="202">
                  <c:v>4.409722222222222E-3</c:v>
                </c:pt>
                <c:pt idx="203">
                  <c:v>4.4212962962962956E-3</c:v>
                </c:pt>
                <c:pt idx="204">
                  <c:v>4.4328703703703709E-3</c:v>
                </c:pt>
                <c:pt idx="205">
                  <c:v>4.4444444444444444E-3</c:v>
                </c:pt>
                <c:pt idx="206">
                  <c:v>4.4560185185185189E-3</c:v>
                </c:pt>
                <c:pt idx="207">
                  <c:v>4.4675925925925933E-3</c:v>
                </c:pt>
                <c:pt idx="208">
                  <c:v>4.4791666666666669E-3</c:v>
                </c:pt>
                <c:pt idx="209">
                  <c:v>4.4907407407407405E-3</c:v>
                </c:pt>
                <c:pt idx="210">
                  <c:v>4.5023148148148149E-3</c:v>
                </c:pt>
                <c:pt idx="211">
                  <c:v>4.5138888888888893E-3</c:v>
                </c:pt>
                <c:pt idx="212">
                  <c:v>4.5254629629629629E-3</c:v>
                </c:pt>
                <c:pt idx="213">
                  <c:v>4.5370370370370365E-3</c:v>
                </c:pt>
                <c:pt idx="214">
                  <c:v>4.5486111111111109E-3</c:v>
                </c:pt>
                <c:pt idx="215">
                  <c:v>4.5601851851851853E-3</c:v>
                </c:pt>
                <c:pt idx="216">
                  <c:v>4.5717592592592589E-3</c:v>
                </c:pt>
                <c:pt idx="217">
                  <c:v>4.5833333333333334E-3</c:v>
                </c:pt>
                <c:pt idx="218">
                  <c:v>4.5949074074074078E-3</c:v>
                </c:pt>
                <c:pt idx="219">
                  <c:v>4.6064814814814814E-3</c:v>
                </c:pt>
                <c:pt idx="220">
                  <c:v>4.6180555555555558E-3</c:v>
                </c:pt>
                <c:pt idx="221">
                  <c:v>4.6296296296296302E-3</c:v>
                </c:pt>
                <c:pt idx="222">
                  <c:v>4.6412037037037038E-3</c:v>
                </c:pt>
                <c:pt idx="223">
                  <c:v>4.6527777777777774E-3</c:v>
                </c:pt>
                <c:pt idx="224">
                  <c:v>4.6643518518518518E-3</c:v>
                </c:pt>
                <c:pt idx="225">
                  <c:v>4.6759259259259263E-3</c:v>
                </c:pt>
                <c:pt idx="226">
                  <c:v>4.6874999999999998E-3</c:v>
                </c:pt>
                <c:pt idx="227">
                  <c:v>4.6990740740740743E-3</c:v>
                </c:pt>
                <c:pt idx="228">
                  <c:v>4.7106481481481478E-3</c:v>
                </c:pt>
                <c:pt idx="229">
                  <c:v>4.7222222222222223E-3</c:v>
                </c:pt>
                <c:pt idx="230">
                  <c:v>4.7337962962962958E-3</c:v>
                </c:pt>
                <c:pt idx="231">
                  <c:v>4.7453703703703703E-3</c:v>
                </c:pt>
                <c:pt idx="232">
                  <c:v>4.7569444444444447E-3</c:v>
                </c:pt>
                <c:pt idx="233">
                  <c:v>4.7685185185185183E-3</c:v>
                </c:pt>
                <c:pt idx="234">
                  <c:v>4.7800925925925919E-3</c:v>
                </c:pt>
                <c:pt idx="235">
                  <c:v>4.7916666666666672E-3</c:v>
                </c:pt>
                <c:pt idx="236">
                  <c:v>4.8032407407407407E-3</c:v>
                </c:pt>
                <c:pt idx="237">
                  <c:v>4.8148148148148152E-3</c:v>
                </c:pt>
                <c:pt idx="238">
                  <c:v>4.8263888888888887E-3</c:v>
                </c:pt>
                <c:pt idx="239">
                  <c:v>4.8379629629629632E-3</c:v>
                </c:pt>
                <c:pt idx="240">
                  <c:v>4.8495370370370368E-3</c:v>
                </c:pt>
                <c:pt idx="241">
                  <c:v>4.8611111111111112E-3</c:v>
                </c:pt>
                <c:pt idx="242">
                  <c:v>4.8726851851851856E-3</c:v>
                </c:pt>
                <c:pt idx="243">
                  <c:v>4.8842592592592592E-3</c:v>
                </c:pt>
                <c:pt idx="244">
                  <c:v>4.8958333333333328E-3</c:v>
                </c:pt>
                <c:pt idx="245">
                  <c:v>4.9074074074074072E-3</c:v>
                </c:pt>
                <c:pt idx="246">
                  <c:v>4.9189814814814816E-3</c:v>
                </c:pt>
                <c:pt idx="247">
                  <c:v>4.9305555555555552E-3</c:v>
                </c:pt>
                <c:pt idx="248">
                  <c:v>4.9421296296296288E-3</c:v>
                </c:pt>
                <c:pt idx="249">
                  <c:v>4.9537037037037041E-3</c:v>
                </c:pt>
                <c:pt idx="250">
                  <c:v>4.9652777777777777E-3</c:v>
                </c:pt>
                <c:pt idx="251">
                  <c:v>4.9768518518518521E-3</c:v>
                </c:pt>
                <c:pt idx="252">
                  <c:v>4.9884259259259265E-3</c:v>
                </c:pt>
                <c:pt idx="253">
                  <c:v>5.0000000000000001E-3</c:v>
                </c:pt>
                <c:pt idx="254">
                  <c:v>5.0115740740740737E-3</c:v>
                </c:pt>
                <c:pt idx="255">
                  <c:v>5.0231481481481481E-3</c:v>
                </c:pt>
                <c:pt idx="256">
                  <c:v>5.0347222222222225E-3</c:v>
                </c:pt>
                <c:pt idx="257">
                  <c:v>5.0462962962962961E-3</c:v>
                </c:pt>
                <c:pt idx="258">
                  <c:v>5.0578703703703706E-3</c:v>
                </c:pt>
                <c:pt idx="259">
                  <c:v>5.0694444444444441E-3</c:v>
                </c:pt>
                <c:pt idx="260">
                  <c:v>5.0810185185185186E-3</c:v>
                </c:pt>
                <c:pt idx="261">
                  <c:v>5.0925925925925921E-3</c:v>
                </c:pt>
                <c:pt idx="262">
                  <c:v>5.1041666666666666E-3</c:v>
                </c:pt>
                <c:pt idx="263">
                  <c:v>5.115740740740741E-3</c:v>
                </c:pt>
                <c:pt idx="264">
                  <c:v>5.1273148148148146E-3</c:v>
                </c:pt>
                <c:pt idx="265">
                  <c:v>5.138888888888889E-3</c:v>
                </c:pt>
                <c:pt idx="266">
                  <c:v>5.1504629629629635E-3</c:v>
                </c:pt>
                <c:pt idx="267">
                  <c:v>5.162037037037037E-3</c:v>
                </c:pt>
                <c:pt idx="268">
                  <c:v>5.1736111111111115E-3</c:v>
                </c:pt>
                <c:pt idx="269">
                  <c:v>5.185185185185185E-3</c:v>
                </c:pt>
                <c:pt idx="270">
                  <c:v>5.1967592592592595E-3</c:v>
                </c:pt>
                <c:pt idx="271">
                  <c:v>5.208333333333333E-3</c:v>
                </c:pt>
                <c:pt idx="272">
                  <c:v>5.2199074074074066E-3</c:v>
                </c:pt>
                <c:pt idx="273">
                  <c:v>5.2314814814814819E-3</c:v>
                </c:pt>
                <c:pt idx="274">
                  <c:v>5.2430555555555555E-3</c:v>
                </c:pt>
                <c:pt idx="275">
                  <c:v>5.2546296296296299E-3</c:v>
                </c:pt>
                <c:pt idx="276">
                  <c:v>5.2662037037037035E-3</c:v>
                </c:pt>
                <c:pt idx="277">
                  <c:v>5.2777777777777771E-3</c:v>
                </c:pt>
                <c:pt idx="278">
                  <c:v>5.2893518518518515E-3</c:v>
                </c:pt>
                <c:pt idx="279">
                  <c:v>5.3009259259259251E-3</c:v>
                </c:pt>
                <c:pt idx="280">
                  <c:v>5.3125000000000004E-3</c:v>
                </c:pt>
                <c:pt idx="281">
                  <c:v>5.3240740740740748E-3</c:v>
                </c:pt>
                <c:pt idx="282">
                  <c:v>5.3356481481481484E-3</c:v>
                </c:pt>
                <c:pt idx="283">
                  <c:v>5.347222222222222E-3</c:v>
                </c:pt>
                <c:pt idx="284">
                  <c:v>5.3587962962962964E-3</c:v>
                </c:pt>
                <c:pt idx="285">
                  <c:v>5.37037037037037E-3</c:v>
                </c:pt>
                <c:pt idx="286">
                  <c:v>5.3819444444444453E-3</c:v>
                </c:pt>
                <c:pt idx="287">
                  <c:v>5.3935185185185188E-3</c:v>
                </c:pt>
                <c:pt idx="288">
                  <c:v>5.4050925925925924E-3</c:v>
                </c:pt>
                <c:pt idx="289">
                  <c:v>5.4166666666666669E-3</c:v>
                </c:pt>
                <c:pt idx="290">
                  <c:v>5.4282407407407404E-3</c:v>
                </c:pt>
                <c:pt idx="291">
                  <c:v>5.4398148148148149E-3</c:v>
                </c:pt>
                <c:pt idx="292">
                  <c:v>5.4513888888888884E-3</c:v>
                </c:pt>
                <c:pt idx="293">
                  <c:v>5.4629629629629637E-3</c:v>
                </c:pt>
                <c:pt idx="294">
                  <c:v>5.4745370370370373E-3</c:v>
                </c:pt>
                <c:pt idx="295">
                  <c:v>5.4861111111111117E-3</c:v>
                </c:pt>
                <c:pt idx="296">
                  <c:v>5.4976851851851853E-3</c:v>
                </c:pt>
                <c:pt idx="297">
                  <c:v>5.5092592592592589E-3</c:v>
                </c:pt>
                <c:pt idx="298">
                  <c:v>5.5208333333333333E-3</c:v>
                </c:pt>
                <c:pt idx="299">
                  <c:v>5.5324074074074069E-3</c:v>
                </c:pt>
                <c:pt idx="300">
                  <c:v>5.5439814814814822E-3</c:v>
                </c:pt>
                <c:pt idx="301">
                  <c:v>5.5555555555555558E-3</c:v>
                </c:pt>
                <c:pt idx="302">
                  <c:v>5.5671296296296302E-3</c:v>
                </c:pt>
                <c:pt idx="303">
                  <c:v>5.5787037037037038E-3</c:v>
                </c:pt>
                <c:pt idx="304">
                  <c:v>5.5902777777777782E-3</c:v>
                </c:pt>
                <c:pt idx="305">
                  <c:v>5.6018518518518518E-3</c:v>
                </c:pt>
                <c:pt idx="306">
                  <c:v>5.6134259259259271E-3</c:v>
                </c:pt>
                <c:pt idx="307">
                  <c:v>5.6249999999999989E-3</c:v>
                </c:pt>
                <c:pt idx="308">
                  <c:v>5.6365740740740742E-3</c:v>
                </c:pt>
                <c:pt idx="309">
                  <c:v>5.6481481481481478E-3</c:v>
                </c:pt>
                <c:pt idx="310">
                  <c:v>5.6597222222222222E-3</c:v>
                </c:pt>
                <c:pt idx="311">
                  <c:v>5.6712962962962958E-3</c:v>
                </c:pt>
                <c:pt idx="312">
                  <c:v>5.6828703703703702E-3</c:v>
                </c:pt>
                <c:pt idx="313">
                  <c:v>5.6944444444444438E-3</c:v>
                </c:pt>
                <c:pt idx="314">
                  <c:v>5.7060185185185191E-3</c:v>
                </c:pt>
                <c:pt idx="315">
                  <c:v>5.7175925925925927E-3</c:v>
                </c:pt>
                <c:pt idx="316">
                  <c:v>5.7291666666666671E-3</c:v>
                </c:pt>
                <c:pt idx="317">
                  <c:v>5.7407407407407416E-3</c:v>
                </c:pt>
                <c:pt idx="318">
                  <c:v>5.7523148148148143E-3</c:v>
                </c:pt>
                <c:pt idx="319">
                  <c:v>5.7638888888888887E-3</c:v>
                </c:pt>
                <c:pt idx="320">
                  <c:v>5.7754629629629623E-3</c:v>
                </c:pt>
                <c:pt idx="321">
                  <c:v>5.7870370370370376E-3</c:v>
                </c:pt>
                <c:pt idx="322">
                  <c:v>5.7986111111111112E-3</c:v>
                </c:pt>
                <c:pt idx="323">
                  <c:v>5.8101851851851856E-3</c:v>
                </c:pt>
                <c:pt idx="324">
                  <c:v>5.8217592592592592E-3</c:v>
                </c:pt>
                <c:pt idx="325">
                  <c:v>5.8333333333333336E-3</c:v>
                </c:pt>
                <c:pt idx="326">
                  <c:v>5.8449074074074072E-3</c:v>
                </c:pt>
                <c:pt idx="327">
                  <c:v>5.8564814814814825E-3</c:v>
                </c:pt>
                <c:pt idx="328">
                  <c:v>5.8680555555555543E-3</c:v>
                </c:pt>
                <c:pt idx="329">
                  <c:v>5.8796296296296296E-3</c:v>
                </c:pt>
                <c:pt idx="330">
                  <c:v>5.8912037037037032E-3</c:v>
                </c:pt>
                <c:pt idx="331">
                  <c:v>5.9027777777777776E-3</c:v>
                </c:pt>
                <c:pt idx="332">
                  <c:v>5.9143518518518521E-3</c:v>
                </c:pt>
                <c:pt idx="333">
                  <c:v>5.9259259259259256E-3</c:v>
                </c:pt>
                <c:pt idx="334">
                  <c:v>5.9375000000000009E-3</c:v>
                </c:pt>
                <c:pt idx="335">
                  <c:v>5.9490740740740745E-3</c:v>
                </c:pt>
                <c:pt idx="336">
                  <c:v>5.9606481481481489E-3</c:v>
                </c:pt>
                <c:pt idx="337">
                  <c:v>5.9722222222222225E-3</c:v>
                </c:pt>
                <c:pt idx="338">
                  <c:v>5.9837962962962961E-3</c:v>
                </c:pt>
                <c:pt idx="339">
                  <c:v>5.9953703703703697E-3</c:v>
                </c:pt>
                <c:pt idx="340">
                  <c:v>6.0069444444444441E-3</c:v>
                </c:pt>
                <c:pt idx="341">
                  <c:v>6.0185185185185177E-3</c:v>
                </c:pt>
                <c:pt idx="342">
                  <c:v>6.030092592592593E-3</c:v>
                </c:pt>
                <c:pt idx="343">
                  <c:v>6.0416666666666665E-3</c:v>
                </c:pt>
                <c:pt idx="344">
                  <c:v>6.053240740740741E-3</c:v>
                </c:pt>
                <c:pt idx="345">
                  <c:v>6.0648148148148145E-3</c:v>
                </c:pt>
                <c:pt idx="346">
                  <c:v>6.076388888888889E-3</c:v>
                </c:pt>
                <c:pt idx="347">
                  <c:v>6.0879629629629643E-3</c:v>
                </c:pt>
                <c:pt idx="348">
                  <c:v>6.0995370370370361E-3</c:v>
                </c:pt>
                <c:pt idx="349">
                  <c:v>6.1111111111111114E-3</c:v>
                </c:pt>
                <c:pt idx="350">
                  <c:v>6.122685185185185E-3</c:v>
                </c:pt>
                <c:pt idx="351">
                  <c:v>6.1342592592592594E-3</c:v>
                </c:pt>
                <c:pt idx="352">
                  <c:v>6.145833333333333E-3</c:v>
                </c:pt>
                <c:pt idx="353">
                  <c:v>6.1574074074074074E-3</c:v>
                </c:pt>
                <c:pt idx="354">
                  <c:v>6.168981481481481E-3</c:v>
                </c:pt>
                <c:pt idx="355">
                  <c:v>6.1805555555555563E-3</c:v>
                </c:pt>
                <c:pt idx="356">
                  <c:v>6.1921296296296299E-3</c:v>
                </c:pt>
                <c:pt idx="357">
                  <c:v>6.2037037037037043E-3</c:v>
                </c:pt>
                <c:pt idx="358">
                  <c:v>6.215277777777777E-3</c:v>
                </c:pt>
                <c:pt idx="359">
                  <c:v>6.2268518518518515E-3</c:v>
                </c:pt>
                <c:pt idx="360">
                  <c:v>6.238425925925925E-3</c:v>
                </c:pt>
                <c:pt idx="361">
                  <c:v>6.2499999999999995E-3</c:v>
                </c:pt>
                <c:pt idx="362">
                  <c:v>6.2615740740740748E-3</c:v>
                </c:pt>
                <c:pt idx="363">
                  <c:v>6.2731481481481484E-3</c:v>
                </c:pt>
                <c:pt idx="364">
                  <c:v>6.2847222222222228E-3</c:v>
                </c:pt>
                <c:pt idx="365">
                  <c:v>6.2962962962962964E-3</c:v>
                </c:pt>
                <c:pt idx="366">
                  <c:v>6.3078703703703708E-3</c:v>
                </c:pt>
                <c:pt idx="367">
                  <c:v>6.3194444444444444E-3</c:v>
                </c:pt>
                <c:pt idx="368">
                  <c:v>6.3310185185185197E-3</c:v>
                </c:pt>
                <c:pt idx="369">
                  <c:v>6.3425925925925915E-3</c:v>
                </c:pt>
                <c:pt idx="370">
                  <c:v>6.3541666666666668E-3</c:v>
                </c:pt>
                <c:pt idx="371">
                  <c:v>6.3657407407407404E-3</c:v>
                </c:pt>
                <c:pt idx="372">
                  <c:v>6.3773148148148148E-3</c:v>
                </c:pt>
                <c:pt idx="373">
                  <c:v>6.3888888888888884E-3</c:v>
                </c:pt>
                <c:pt idx="374">
                  <c:v>6.4004629629629628E-3</c:v>
                </c:pt>
                <c:pt idx="375">
                  <c:v>6.4120370370370364E-3</c:v>
                </c:pt>
                <c:pt idx="376">
                  <c:v>6.4236111111111117E-3</c:v>
                </c:pt>
                <c:pt idx="377">
                  <c:v>6.4351851851851861E-3</c:v>
                </c:pt>
                <c:pt idx="378">
                  <c:v>6.4467592592592597E-3</c:v>
                </c:pt>
                <c:pt idx="379">
                  <c:v>6.4583333333333333E-3</c:v>
                </c:pt>
                <c:pt idx="380">
                  <c:v>6.4699074074074069E-3</c:v>
                </c:pt>
                <c:pt idx="381">
                  <c:v>6.4814814814814813E-3</c:v>
                </c:pt>
                <c:pt idx="382">
                  <c:v>6.4930555555555549E-3</c:v>
                </c:pt>
                <c:pt idx="383">
                  <c:v>6.5046296296296302E-3</c:v>
                </c:pt>
                <c:pt idx="384">
                  <c:v>6.5162037037037037E-3</c:v>
                </c:pt>
                <c:pt idx="385">
                  <c:v>6.5277777777777782E-3</c:v>
                </c:pt>
                <c:pt idx="386">
                  <c:v>6.5393518518518517E-3</c:v>
                </c:pt>
                <c:pt idx="387">
                  <c:v>6.5509259259259262E-3</c:v>
                </c:pt>
                <c:pt idx="388">
                  <c:v>6.5624999999999998E-3</c:v>
                </c:pt>
                <c:pt idx="389">
                  <c:v>6.5740740740740733E-3</c:v>
                </c:pt>
                <c:pt idx="390">
                  <c:v>6.5856481481481469E-3</c:v>
                </c:pt>
                <c:pt idx="391">
                  <c:v>6.5972222222222222E-3</c:v>
                </c:pt>
                <c:pt idx="392">
                  <c:v>6.6087962962962966E-3</c:v>
                </c:pt>
                <c:pt idx="393">
                  <c:v>6.6203703703703702E-3</c:v>
                </c:pt>
                <c:pt idx="394">
                  <c:v>6.6319444444444446E-3</c:v>
                </c:pt>
                <c:pt idx="395">
                  <c:v>6.6435185185185182E-3</c:v>
                </c:pt>
                <c:pt idx="396">
                  <c:v>6.6550925925925935E-3</c:v>
                </c:pt>
                <c:pt idx="397">
                  <c:v>6.6666666666666671E-3</c:v>
                </c:pt>
                <c:pt idx="398">
                  <c:v>6.6782407407407415E-3</c:v>
                </c:pt>
                <c:pt idx="399">
                  <c:v>6.6898148148148142E-3</c:v>
                </c:pt>
                <c:pt idx="400">
                  <c:v>6.7013888888888887E-3</c:v>
                </c:pt>
                <c:pt idx="401">
                  <c:v>6.7129629629629622E-3</c:v>
                </c:pt>
                <c:pt idx="402">
                  <c:v>6.7245370370370367E-3</c:v>
                </c:pt>
                <c:pt idx="403">
                  <c:v>6.7361111111111103E-3</c:v>
                </c:pt>
                <c:pt idx="404">
                  <c:v>6.7476851851851856E-3</c:v>
                </c:pt>
                <c:pt idx="405">
                  <c:v>6.7592592592592591E-3</c:v>
                </c:pt>
                <c:pt idx="406">
                  <c:v>6.7708333333333336E-3</c:v>
                </c:pt>
                <c:pt idx="407">
                  <c:v>6.782407407407408E-3</c:v>
                </c:pt>
                <c:pt idx="408">
                  <c:v>6.7939814814814816E-3</c:v>
                </c:pt>
                <c:pt idx="409">
                  <c:v>6.8055555555555569E-3</c:v>
                </c:pt>
                <c:pt idx="410">
                  <c:v>6.8171296296296287E-3</c:v>
                </c:pt>
                <c:pt idx="411">
                  <c:v>6.828703703703704E-3</c:v>
                </c:pt>
                <c:pt idx="412">
                  <c:v>6.8402777777777776E-3</c:v>
                </c:pt>
                <c:pt idx="413">
                  <c:v>6.851851851851852E-3</c:v>
                </c:pt>
                <c:pt idx="414">
                  <c:v>6.8634259259259256E-3</c:v>
                </c:pt>
                <c:pt idx="415">
                  <c:v>6.875E-3</c:v>
                </c:pt>
                <c:pt idx="416">
                  <c:v>6.8865740740740736E-3</c:v>
                </c:pt>
                <c:pt idx="417">
                  <c:v>6.8981481481481489E-3</c:v>
                </c:pt>
                <c:pt idx="418">
                  <c:v>6.9097222222222225E-3</c:v>
                </c:pt>
                <c:pt idx="419">
                  <c:v>6.9212962962962969E-3</c:v>
                </c:pt>
                <c:pt idx="420">
                  <c:v>6.9328703703703696E-3</c:v>
                </c:pt>
                <c:pt idx="421">
                  <c:v>6.9444444444444441E-3</c:v>
                </c:pt>
                <c:pt idx="422">
                  <c:v>6.9560185185185185E-3</c:v>
                </c:pt>
                <c:pt idx="423">
                  <c:v>6.9675925925925921E-3</c:v>
                </c:pt>
                <c:pt idx="424">
                  <c:v>6.9791666666666674E-3</c:v>
                </c:pt>
                <c:pt idx="425">
                  <c:v>6.9907407407407409E-3</c:v>
                </c:pt>
                <c:pt idx="426">
                  <c:v>7.0023148148148154E-3</c:v>
                </c:pt>
                <c:pt idx="427">
                  <c:v>7.013888888888889E-3</c:v>
                </c:pt>
                <c:pt idx="428">
                  <c:v>7.0254629629629634E-3</c:v>
                </c:pt>
                <c:pt idx="429">
                  <c:v>7.037037037037037E-3</c:v>
                </c:pt>
                <c:pt idx="430">
                  <c:v>7.0486111111111105E-3</c:v>
                </c:pt>
                <c:pt idx="431">
                  <c:v>7.0601851851851841E-3</c:v>
                </c:pt>
                <c:pt idx="432">
                  <c:v>7.0717592592592594E-3</c:v>
                </c:pt>
                <c:pt idx="433">
                  <c:v>7.083333333333333E-3</c:v>
                </c:pt>
                <c:pt idx="434">
                  <c:v>7.0949074074074074E-3</c:v>
                </c:pt>
                <c:pt idx="435">
                  <c:v>7.106481481481481E-3</c:v>
                </c:pt>
                <c:pt idx="436">
                  <c:v>7.1180555555555554E-3</c:v>
                </c:pt>
                <c:pt idx="437">
                  <c:v>7.1296296296296307E-3</c:v>
                </c:pt>
                <c:pt idx="438">
                  <c:v>7.1412037037037043E-3</c:v>
                </c:pt>
                <c:pt idx="439">
                  <c:v>7.1527777777777787E-3</c:v>
                </c:pt>
                <c:pt idx="440">
                  <c:v>7.1643518518518514E-3</c:v>
                </c:pt>
                <c:pt idx="441">
                  <c:v>7.1759259259259259E-3</c:v>
                </c:pt>
                <c:pt idx="442">
                  <c:v>7.1874999999999994E-3</c:v>
                </c:pt>
                <c:pt idx="443">
                  <c:v>7.1990740740740739E-3</c:v>
                </c:pt>
                <c:pt idx="444">
                  <c:v>7.2106481481481475E-3</c:v>
                </c:pt>
                <c:pt idx="445">
                  <c:v>7.2222222222222228E-3</c:v>
                </c:pt>
                <c:pt idx="446">
                  <c:v>7.2337962962962963E-3</c:v>
                </c:pt>
                <c:pt idx="447">
                  <c:v>7.2453703703703708E-3</c:v>
                </c:pt>
                <c:pt idx="448">
                  <c:v>7.2569444444444443E-3</c:v>
                </c:pt>
                <c:pt idx="449">
                  <c:v>7.2685185185185188E-3</c:v>
                </c:pt>
                <c:pt idx="450">
                  <c:v>7.2800925925925915E-3</c:v>
                </c:pt>
                <c:pt idx="451">
                  <c:v>7.2916666666666659E-3</c:v>
                </c:pt>
                <c:pt idx="452">
                  <c:v>7.3032407407407412E-3</c:v>
                </c:pt>
                <c:pt idx="453">
                  <c:v>7.3148148148148148E-3</c:v>
                </c:pt>
                <c:pt idx="454">
                  <c:v>7.3263888888888892E-3</c:v>
                </c:pt>
                <c:pt idx="455">
                  <c:v>7.3379629629629628E-3</c:v>
                </c:pt>
                <c:pt idx="456">
                  <c:v>7.3495370370370372E-3</c:v>
                </c:pt>
                <c:pt idx="457">
                  <c:v>7.3611111111111108E-3</c:v>
                </c:pt>
                <c:pt idx="458">
                  <c:v>7.3726851851851861E-3</c:v>
                </c:pt>
                <c:pt idx="459">
                  <c:v>7.3842592592592597E-3</c:v>
                </c:pt>
                <c:pt idx="460">
                  <c:v>7.3958333333333341E-3</c:v>
                </c:pt>
                <c:pt idx="461">
                  <c:v>7.4074074074074068E-3</c:v>
                </c:pt>
                <c:pt idx="462">
                  <c:v>7.4189814814814813E-3</c:v>
                </c:pt>
                <c:pt idx="463">
                  <c:v>7.4305555555555548E-3</c:v>
                </c:pt>
                <c:pt idx="464">
                  <c:v>7.4421296296296293E-3</c:v>
                </c:pt>
                <c:pt idx="465">
                  <c:v>7.4537037037037028E-3</c:v>
                </c:pt>
                <c:pt idx="466">
                  <c:v>7.4652777777777781E-3</c:v>
                </c:pt>
                <c:pt idx="467">
                  <c:v>7.4768518518518526E-3</c:v>
                </c:pt>
                <c:pt idx="468">
                  <c:v>7.4884259259259262E-3</c:v>
                </c:pt>
                <c:pt idx="469">
                  <c:v>7.5000000000000006E-3</c:v>
                </c:pt>
                <c:pt idx="470">
                  <c:v>7.5115740740740742E-3</c:v>
                </c:pt>
                <c:pt idx="471">
                  <c:v>7.5231481481481477E-3</c:v>
                </c:pt>
                <c:pt idx="472">
                  <c:v>7.5347222222222213E-3</c:v>
                </c:pt>
                <c:pt idx="473">
                  <c:v>7.5462962962962966E-3</c:v>
                </c:pt>
                <c:pt idx="474">
                  <c:v>7.5578703703703702E-3</c:v>
                </c:pt>
                <c:pt idx="475">
                  <c:v>7.5694444444444446E-3</c:v>
                </c:pt>
                <c:pt idx="476">
                  <c:v>7.5810185185185182E-3</c:v>
                </c:pt>
                <c:pt idx="477">
                  <c:v>7.5925925925925926E-3</c:v>
                </c:pt>
                <c:pt idx="478">
                  <c:v>7.6041666666666662E-3</c:v>
                </c:pt>
                <c:pt idx="479">
                  <c:v>7.6157407407407415E-3</c:v>
                </c:pt>
                <c:pt idx="480">
                  <c:v>7.6273148148148151E-3</c:v>
                </c:pt>
                <c:pt idx="481">
                  <c:v>7.6388888888888886E-3</c:v>
                </c:pt>
                <c:pt idx="482">
                  <c:v>7.6504629629629631E-3</c:v>
                </c:pt>
                <c:pt idx="483">
                  <c:v>7.6620370370370366E-3</c:v>
                </c:pt>
                <c:pt idx="484">
                  <c:v>7.6736111111111111E-3</c:v>
                </c:pt>
                <c:pt idx="485">
                  <c:v>7.6851851851851847E-3</c:v>
                </c:pt>
                <c:pt idx="486">
                  <c:v>7.69675925925926E-3</c:v>
                </c:pt>
                <c:pt idx="487">
                  <c:v>7.7083333333333335E-3</c:v>
                </c:pt>
                <c:pt idx="488">
                  <c:v>7.719907407407408E-3</c:v>
                </c:pt>
                <c:pt idx="489">
                  <c:v>7.7314814814814815E-3</c:v>
                </c:pt>
                <c:pt idx="490">
                  <c:v>7.743055555555556E-3</c:v>
                </c:pt>
                <c:pt idx="491">
                  <c:v>7.7546296296296287E-3</c:v>
                </c:pt>
                <c:pt idx="492">
                  <c:v>7.7662037037037031E-3</c:v>
                </c:pt>
                <c:pt idx="493">
                  <c:v>7.7662037037037031E-3</c:v>
                </c:pt>
                <c:pt idx="494">
                  <c:v>7.7777777777777767E-3</c:v>
                </c:pt>
                <c:pt idx="495">
                  <c:v>7.789351851851852E-3</c:v>
                </c:pt>
                <c:pt idx="496">
                  <c:v>7.8009259259259256E-3</c:v>
                </c:pt>
                <c:pt idx="497">
                  <c:v>7.8125E-3</c:v>
                </c:pt>
                <c:pt idx="498">
                  <c:v>7.8240740740740753E-3</c:v>
                </c:pt>
                <c:pt idx="499">
                  <c:v>7.8356481481481489E-3</c:v>
                </c:pt>
                <c:pt idx="500">
                  <c:v>7.8472222222222224E-3</c:v>
                </c:pt>
                <c:pt idx="501">
                  <c:v>7.858796296296296E-3</c:v>
                </c:pt>
                <c:pt idx="502">
                  <c:v>7.8703703703703713E-3</c:v>
                </c:pt>
                <c:pt idx="503">
                  <c:v>7.8819444444444432E-3</c:v>
                </c:pt>
                <c:pt idx="504">
                  <c:v>7.8935185185185185E-3</c:v>
                </c:pt>
                <c:pt idx="505">
                  <c:v>7.905092592592592E-3</c:v>
                </c:pt>
                <c:pt idx="506">
                  <c:v>7.9166666666666673E-3</c:v>
                </c:pt>
                <c:pt idx="507">
                  <c:v>7.9282407407407409E-3</c:v>
                </c:pt>
                <c:pt idx="508">
                  <c:v>7.9398148148148145E-3</c:v>
                </c:pt>
                <c:pt idx="509">
                  <c:v>7.951388888888888E-3</c:v>
                </c:pt>
                <c:pt idx="510">
                  <c:v>7.9629629629629634E-3</c:v>
                </c:pt>
                <c:pt idx="511">
                  <c:v>7.9745370370370369E-3</c:v>
                </c:pt>
                <c:pt idx="512">
                  <c:v>7.9861111111111122E-3</c:v>
                </c:pt>
                <c:pt idx="513">
                  <c:v>7.9976851851851858E-3</c:v>
                </c:pt>
                <c:pt idx="514">
                  <c:v>8.0092592592592594E-3</c:v>
                </c:pt>
                <c:pt idx="515">
                  <c:v>8.0208333333333329E-3</c:v>
                </c:pt>
                <c:pt idx="516">
                  <c:v>8.0324074074074065E-3</c:v>
                </c:pt>
                <c:pt idx="517">
                  <c:v>8.0439814814814818E-3</c:v>
                </c:pt>
                <c:pt idx="518">
                  <c:v>8.0555555555555554E-3</c:v>
                </c:pt>
                <c:pt idx="519">
                  <c:v>8.0671296296296307E-3</c:v>
                </c:pt>
                <c:pt idx="520">
                  <c:v>8.0787037037037043E-3</c:v>
                </c:pt>
                <c:pt idx="521">
                  <c:v>8.0902777777777778E-3</c:v>
                </c:pt>
                <c:pt idx="522">
                  <c:v>8.1018518518518514E-3</c:v>
                </c:pt>
                <c:pt idx="523">
                  <c:v>8.113425925925925E-3</c:v>
                </c:pt>
                <c:pt idx="524">
                  <c:v>8.1249999999999985E-3</c:v>
                </c:pt>
                <c:pt idx="525">
                  <c:v>8.1365740740740738E-3</c:v>
                </c:pt>
                <c:pt idx="526">
                  <c:v>8.1481481481481474E-3</c:v>
                </c:pt>
                <c:pt idx="527">
                  <c:v>8.1597222222222227E-3</c:v>
                </c:pt>
                <c:pt idx="528">
                  <c:v>8.1712962962962963E-3</c:v>
                </c:pt>
                <c:pt idx="529">
                  <c:v>8.1828703703703699E-3</c:v>
                </c:pt>
                <c:pt idx="530">
                  <c:v>8.1944444444444452E-3</c:v>
                </c:pt>
                <c:pt idx="531">
                  <c:v>8.2060185185185187E-3</c:v>
                </c:pt>
                <c:pt idx="532">
                  <c:v>8.217592592592594E-3</c:v>
                </c:pt>
                <c:pt idx="533">
                  <c:v>8.2291666666666659E-3</c:v>
                </c:pt>
                <c:pt idx="534">
                  <c:v>8.2407407407407412E-3</c:v>
                </c:pt>
                <c:pt idx="535">
                  <c:v>8.2523148148148148E-3</c:v>
                </c:pt>
                <c:pt idx="536">
                  <c:v>8.2638888888888883E-3</c:v>
                </c:pt>
                <c:pt idx="537">
                  <c:v>8.2754629629629619E-3</c:v>
                </c:pt>
                <c:pt idx="538">
                  <c:v>8.2870370370370372E-3</c:v>
                </c:pt>
                <c:pt idx="539">
                  <c:v>8.2986111111111108E-3</c:v>
                </c:pt>
                <c:pt idx="540">
                  <c:v>8.3101851851851861E-3</c:v>
                </c:pt>
                <c:pt idx="541">
                  <c:v>8.3217592592592596E-3</c:v>
                </c:pt>
                <c:pt idx="542">
                  <c:v>8.3333333333333332E-3</c:v>
                </c:pt>
                <c:pt idx="543">
                  <c:v>8.3449074074074085E-3</c:v>
                </c:pt>
                <c:pt idx="544">
                  <c:v>8.3564814814814804E-3</c:v>
                </c:pt>
                <c:pt idx="545">
                  <c:v>8.3680555555555557E-3</c:v>
                </c:pt>
                <c:pt idx="546">
                  <c:v>8.3796296296296292E-3</c:v>
                </c:pt>
                <c:pt idx="547">
                  <c:v>8.3912037037037045E-3</c:v>
                </c:pt>
                <c:pt idx="548">
                  <c:v>8.4027777777777781E-3</c:v>
                </c:pt>
                <c:pt idx="549">
                  <c:v>8.4143518518518517E-3</c:v>
                </c:pt>
                <c:pt idx="550">
                  <c:v>8.4259259259259253E-3</c:v>
                </c:pt>
                <c:pt idx="551">
                  <c:v>8.4375000000000006E-3</c:v>
                </c:pt>
                <c:pt idx="552">
                  <c:v>8.4490740740740741E-3</c:v>
                </c:pt>
                <c:pt idx="553">
                  <c:v>8.4606481481481494E-3</c:v>
                </c:pt>
                <c:pt idx="554">
                  <c:v>8.4722222222222213E-3</c:v>
                </c:pt>
                <c:pt idx="555">
                  <c:v>8.4837962962962966E-3</c:v>
                </c:pt>
                <c:pt idx="556">
                  <c:v>8.4953703703703701E-3</c:v>
                </c:pt>
                <c:pt idx="557">
                  <c:v>8.5069444444444437E-3</c:v>
                </c:pt>
                <c:pt idx="558">
                  <c:v>8.518518518518519E-3</c:v>
                </c:pt>
                <c:pt idx="559">
                  <c:v>8.5300925925925926E-3</c:v>
                </c:pt>
                <c:pt idx="560">
                  <c:v>8.5416666666666679E-3</c:v>
                </c:pt>
                <c:pt idx="561">
                  <c:v>8.5532407407407415E-3</c:v>
                </c:pt>
                <c:pt idx="562">
                  <c:v>8.564814814814815E-3</c:v>
                </c:pt>
                <c:pt idx="563">
                  <c:v>8.5763888888888886E-3</c:v>
                </c:pt>
                <c:pt idx="564">
                  <c:v>8.5879629629629622E-3</c:v>
                </c:pt>
                <c:pt idx="565">
                  <c:v>8.5995370370370357E-3</c:v>
                </c:pt>
                <c:pt idx="566">
                  <c:v>8.611111111111111E-3</c:v>
                </c:pt>
                <c:pt idx="567">
                  <c:v>8.6226851851851846E-3</c:v>
                </c:pt>
                <c:pt idx="568">
                  <c:v>8.6342592592592599E-3</c:v>
                </c:pt>
                <c:pt idx="569">
                  <c:v>8.6458333333333335E-3</c:v>
                </c:pt>
                <c:pt idx="570">
                  <c:v>8.6574074074074071E-3</c:v>
                </c:pt>
                <c:pt idx="571">
                  <c:v>8.6689814814814806E-3</c:v>
                </c:pt>
                <c:pt idx="572">
                  <c:v>8.6805555555555559E-3</c:v>
                </c:pt>
                <c:pt idx="573">
                  <c:v>8.6921296296296312E-3</c:v>
                </c:pt>
                <c:pt idx="574">
                  <c:v>8.7037037037037031E-3</c:v>
                </c:pt>
                <c:pt idx="575">
                  <c:v>8.7152777777777784E-3</c:v>
                </c:pt>
                <c:pt idx="576">
                  <c:v>8.726851851851852E-3</c:v>
                </c:pt>
                <c:pt idx="577">
                  <c:v>8.7384259259259255E-3</c:v>
                </c:pt>
                <c:pt idx="578">
                  <c:v>8.7499999999999991E-3</c:v>
                </c:pt>
                <c:pt idx="579">
                  <c:v>8.7615740740740744E-3</c:v>
                </c:pt>
                <c:pt idx="580">
                  <c:v>8.773148148148148E-3</c:v>
                </c:pt>
                <c:pt idx="581">
                  <c:v>8.7847222222222233E-3</c:v>
                </c:pt>
                <c:pt idx="582">
                  <c:v>8.7962962962962968E-3</c:v>
                </c:pt>
                <c:pt idx="583">
                  <c:v>8.8078703703703704E-3</c:v>
                </c:pt>
                <c:pt idx="584">
                  <c:v>8.819444444444444E-3</c:v>
                </c:pt>
                <c:pt idx="585">
                  <c:v>8.8310185185185176E-3</c:v>
                </c:pt>
                <c:pt idx="586">
                  <c:v>8.8425925925925911E-3</c:v>
                </c:pt>
                <c:pt idx="587">
                  <c:v>8.8541666666666664E-3</c:v>
                </c:pt>
                <c:pt idx="588">
                  <c:v>8.8657407407407417E-3</c:v>
                </c:pt>
                <c:pt idx="589">
                  <c:v>8.8773148148148153E-3</c:v>
                </c:pt>
                <c:pt idx="590">
                  <c:v>8.8888888888888889E-3</c:v>
                </c:pt>
                <c:pt idx="591">
                  <c:v>8.9004629629629625E-3</c:v>
                </c:pt>
                <c:pt idx="592">
                  <c:v>8.9120370370370378E-3</c:v>
                </c:pt>
                <c:pt idx="593">
                  <c:v>8.9236111111111113E-3</c:v>
                </c:pt>
                <c:pt idx="594">
                  <c:v>8.9351851851851866E-3</c:v>
                </c:pt>
                <c:pt idx="595">
                  <c:v>8.9467592592592585E-3</c:v>
                </c:pt>
                <c:pt idx="596">
                  <c:v>8.9583333333333338E-3</c:v>
                </c:pt>
                <c:pt idx="597">
                  <c:v>8.9699074074074073E-3</c:v>
                </c:pt>
                <c:pt idx="598">
                  <c:v>8.9814814814814809E-3</c:v>
                </c:pt>
                <c:pt idx="599">
                  <c:v>8.9930555555555545E-3</c:v>
                </c:pt>
                <c:pt idx="600">
                  <c:v>9.0046296296296298E-3</c:v>
                </c:pt>
                <c:pt idx="601">
                  <c:v>9.0162037037037034E-3</c:v>
                </c:pt>
                <c:pt idx="602">
                  <c:v>9.0277777777777787E-3</c:v>
                </c:pt>
                <c:pt idx="603">
                  <c:v>9.0393518518518522E-3</c:v>
                </c:pt>
                <c:pt idx="604">
                  <c:v>9.0509259259259258E-3</c:v>
                </c:pt>
                <c:pt idx="605">
                  <c:v>9.0624999999999994E-3</c:v>
                </c:pt>
                <c:pt idx="606">
                  <c:v>9.0740740740740729E-3</c:v>
                </c:pt>
                <c:pt idx="607">
                  <c:v>9.0856481481481483E-3</c:v>
                </c:pt>
                <c:pt idx="608">
                  <c:v>9.0972222222222218E-3</c:v>
                </c:pt>
                <c:pt idx="609">
                  <c:v>9.1087962962962971E-3</c:v>
                </c:pt>
                <c:pt idx="610">
                  <c:v>9.1203703703703707E-3</c:v>
                </c:pt>
                <c:pt idx="611">
                  <c:v>9.1319444444444443E-3</c:v>
                </c:pt>
                <c:pt idx="612">
                  <c:v>9.1435185185185178E-3</c:v>
                </c:pt>
                <c:pt idx="613">
                  <c:v>9.1550925925925931E-3</c:v>
                </c:pt>
                <c:pt idx="614">
                  <c:v>9.1666666666666667E-3</c:v>
                </c:pt>
                <c:pt idx="615">
                  <c:v>9.1782407407407403E-3</c:v>
                </c:pt>
                <c:pt idx="616">
                  <c:v>9.1898148148148139E-3</c:v>
                </c:pt>
                <c:pt idx="617">
                  <c:v>9.2013888888888892E-3</c:v>
                </c:pt>
                <c:pt idx="618">
                  <c:v>9.2129629629629627E-3</c:v>
                </c:pt>
                <c:pt idx="619">
                  <c:v>9.2245370370370363E-3</c:v>
                </c:pt>
                <c:pt idx="620">
                  <c:v>9.2361111111111116E-3</c:v>
                </c:pt>
                <c:pt idx="621">
                  <c:v>9.2476851851851852E-3</c:v>
                </c:pt>
                <c:pt idx="622">
                  <c:v>9.2592592592592605E-3</c:v>
                </c:pt>
                <c:pt idx="623">
                  <c:v>9.2708333333333341E-3</c:v>
                </c:pt>
                <c:pt idx="624">
                  <c:v>9.2824074074074076E-3</c:v>
                </c:pt>
                <c:pt idx="625">
                  <c:v>9.2939814814814812E-3</c:v>
                </c:pt>
                <c:pt idx="626">
                  <c:v>9.3055555555555548E-3</c:v>
                </c:pt>
                <c:pt idx="627">
                  <c:v>9.3171296296296283E-3</c:v>
                </c:pt>
                <c:pt idx="628">
                  <c:v>9.3287037037037036E-3</c:v>
                </c:pt>
                <c:pt idx="629">
                  <c:v>9.3402777777777772E-3</c:v>
                </c:pt>
                <c:pt idx="630">
                  <c:v>9.3518518518518525E-3</c:v>
                </c:pt>
                <c:pt idx="631">
                  <c:v>9.3634259259259261E-3</c:v>
                </c:pt>
                <c:pt idx="632">
                  <c:v>9.3749999999999997E-3</c:v>
                </c:pt>
                <c:pt idx="633">
                  <c:v>9.386574074074075E-3</c:v>
                </c:pt>
                <c:pt idx="634">
                  <c:v>9.3981481481481485E-3</c:v>
                </c:pt>
                <c:pt idx="635">
                  <c:v>9.4097222222222238E-3</c:v>
                </c:pt>
                <c:pt idx="636">
                  <c:v>9.4212962962962957E-3</c:v>
                </c:pt>
                <c:pt idx="637">
                  <c:v>9.432870370370371E-3</c:v>
                </c:pt>
                <c:pt idx="638">
                  <c:v>9.4444444444444445E-3</c:v>
                </c:pt>
                <c:pt idx="639">
                  <c:v>9.4560185185185181E-3</c:v>
                </c:pt>
                <c:pt idx="640">
                  <c:v>9.4675925925925917E-3</c:v>
                </c:pt>
                <c:pt idx="641">
                  <c:v>9.479166666666667E-3</c:v>
                </c:pt>
                <c:pt idx="642">
                  <c:v>9.4907407407407406E-3</c:v>
                </c:pt>
                <c:pt idx="643">
                  <c:v>9.5023148148148159E-3</c:v>
                </c:pt>
                <c:pt idx="644">
                  <c:v>9.5138888888888894E-3</c:v>
                </c:pt>
                <c:pt idx="645">
                  <c:v>9.525462962962963E-3</c:v>
                </c:pt>
                <c:pt idx="646">
                  <c:v>9.5370370370370366E-3</c:v>
                </c:pt>
                <c:pt idx="647">
                  <c:v>9.5486111111111101E-3</c:v>
                </c:pt>
                <c:pt idx="648">
                  <c:v>9.5601851851851855E-3</c:v>
                </c:pt>
                <c:pt idx="649">
                  <c:v>9.571759259259259E-3</c:v>
                </c:pt>
                <c:pt idx="650">
                  <c:v>9.5833333333333343E-3</c:v>
                </c:pt>
                <c:pt idx="651">
                  <c:v>9.5949074074074079E-3</c:v>
                </c:pt>
                <c:pt idx="652">
                  <c:v>9.6064814814814815E-3</c:v>
                </c:pt>
                <c:pt idx="653">
                  <c:v>9.618055555555555E-3</c:v>
                </c:pt>
                <c:pt idx="654">
                  <c:v>9.6296296296296303E-3</c:v>
                </c:pt>
                <c:pt idx="655">
                  <c:v>9.6412037037037039E-3</c:v>
                </c:pt>
                <c:pt idx="656">
                  <c:v>9.6527777777777775E-3</c:v>
                </c:pt>
                <c:pt idx="657">
                  <c:v>9.6643518518518511E-3</c:v>
                </c:pt>
                <c:pt idx="658">
                  <c:v>9.6759259259259264E-3</c:v>
                </c:pt>
                <c:pt idx="659">
                  <c:v>9.6874999999999999E-3</c:v>
                </c:pt>
                <c:pt idx="660">
                  <c:v>9.6990740740740735E-3</c:v>
                </c:pt>
                <c:pt idx="661">
                  <c:v>9.7106481481481471E-3</c:v>
                </c:pt>
                <c:pt idx="662">
                  <c:v>9.7222222222222224E-3</c:v>
                </c:pt>
                <c:pt idx="663">
                  <c:v>9.7337962962962977E-3</c:v>
                </c:pt>
                <c:pt idx="664">
                  <c:v>9.7453703703703713E-3</c:v>
                </c:pt>
                <c:pt idx="665">
                  <c:v>9.7569444444444448E-3</c:v>
                </c:pt>
                <c:pt idx="666">
                  <c:v>9.7685185185185184E-3</c:v>
                </c:pt>
                <c:pt idx="667">
                  <c:v>9.780092592592592E-3</c:v>
                </c:pt>
                <c:pt idx="668">
                  <c:v>9.7916666666666655E-3</c:v>
                </c:pt>
                <c:pt idx="669">
                  <c:v>9.8032407407407408E-3</c:v>
                </c:pt>
                <c:pt idx="670">
                  <c:v>9.8148148148148144E-3</c:v>
                </c:pt>
                <c:pt idx="671">
                  <c:v>9.8263888888888897E-3</c:v>
                </c:pt>
                <c:pt idx="672">
                  <c:v>9.8379629629629633E-3</c:v>
                </c:pt>
                <c:pt idx="673">
                  <c:v>9.8495370370370369E-3</c:v>
                </c:pt>
                <c:pt idx="674">
                  <c:v>9.8611111111111104E-3</c:v>
                </c:pt>
                <c:pt idx="675">
                  <c:v>9.8726851851851857E-3</c:v>
                </c:pt>
                <c:pt idx="676">
                  <c:v>9.8842592592592576E-3</c:v>
                </c:pt>
                <c:pt idx="677">
                  <c:v>9.8958333333333329E-3</c:v>
                </c:pt>
                <c:pt idx="678">
                  <c:v>9.9074074074074082E-3</c:v>
                </c:pt>
                <c:pt idx="679">
                  <c:v>9.9189814814814817E-3</c:v>
                </c:pt>
                <c:pt idx="680">
                  <c:v>9.9305555555555553E-3</c:v>
                </c:pt>
                <c:pt idx="681">
                  <c:v>9.9421296296296289E-3</c:v>
                </c:pt>
                <c:pt idx="682">
                  <c:v>9.9537037037037042E-3</c:v>
                </c:pt>
                <c:pt idx="683">
                  <c:v>9.9652777777777778E-3</c:v>
                </c:pt>
                <c:pt idx="684">
                  <c:v>9.9768518518518531E-3</c:v>
                </c:pt>
                <c:pt idx="685">
                  <c:v>9.9884259259259266E-3</c:v>
                </c:pt>
                <c:pt idx="686">
                  <c:v>0.01</c:v>
                </c:pt>
                <c:pt idx="687">
                  <c:v>1.0011574074074074E-2</c:v>
                </c:pt>
                <c:pt idx="688">
                  <c:v>1.0023148148148147E-2</c:v>
                </c:pt>
                <c:pt idx="689">
                  <c:v>1.0034722222222221E-2</c:v>
                </c:pt>
                <c:pt idx="690">
                  <c:v>1.0046296296296296E-2</c:v>
                </c:pt>
                <c:pt idx="691">
                  <c:v>1.005787037037037E-2</c:v>
                </c:pt>
                <c:pt idx="692">
                  <c:v>1.0069444444444445E-2</c:v>
                </c:pt>
                <c:pt idx="693">
                  <c:v>1.0081018518518519E-2</c:v>
                </c:pt>
                <c:pt idx="694">
                  <c:v>1.0092592592592592E-2</c:v>
                </c:pt>
                <c:pt idx="695">
                  <c:v>1.0104166666666668E-2</c:v>
                </c:pt>
                <c:pt idx="696">
                  <c:v>1.0115740740740741E-2</c:v>
                </c:pt>
                <c:pt idx="697">
                  <c:v>1.0127314814814815E-2</c:v>
                </c:pt>
                <c:pt idx="698">
                  <c:v>1.0138888888888888E-2</c:v>
                </c:pt>
                <c:pt idx="699">
                  <c:v>1.0150462962962964E-2</c:v>
                </c:pt>
                <c:pt idx="700">
                  <c:v>1.0162037037037037E-2</c:v>
                </c:pt>
                <c:pt idx="701">
                  <c:v>1.0173611111111111E-2</c:v>
                </c:pt>
                <c:pt idx="702">
                  <c:v>1.0185185185185184E-2</c:v>
                </c:pt>
                <c:pt idx="703">
                  <c:v>1.019675925925926E-2</c:v>
                </c:pt>
                <c:pt idx="704">
                  <c:v>1.0208333333333333E-2</c:v>
                </c:pt>
                <c:pt idx="705">
                  <c:v>1.0219907407407408E-2</c:v>
                </c:pt>
                <c:pt idx="706">
                  <c:v>1.0231481481481482E-2</c:v>
                </c:pt>
                <c:pt idx="707">
                  <c:v>1.0243055555555556E-2</c:v>
                </c:pt>
                <c:pt idx="708">
                  <c:v>1.0254629629629629E-2</c:v>
                </c:pt>
                <c:pt idx="709">
                  <c:v>1.0266203703703703E-2</c:v>
                </c:pt>
                <c:pt idx="710">
                  <c:v>1.0277777777777778E-2</c:v>
                </c:pt>
                <c:pt idx="711">
                  <c:v>1.0289351851851852E-2</c:v>
                </c:pt>
                <c:pt idx="712">
                  <c:v>1.0300925925925927E-2</c:v>
                </c:pt>
                <c:pt idx="713">
                  <c:v>1.03125E-2</c:v>
                </c:pt>
                <c:pt idx="714">
                  <c:v>1.0324074074074074E-2</c:v>
                </c:pt>
                <c:pt idx="715">
                  <c:v>1.0335648148148148E-2</c:v>
                </c:pt>
                <c:pt idx="716">
                  <c:v>1.0347222222222223E-2</c:v>
                </c:pt>
                <c:pt idx="717">
                  <c:v>1.0358796296296295E-2</c:v>
                </c:pt>
                <c:pt idx="718">
                  <c:v>1.037037037037037E-2</c:v>
                </c:pt>
                <c:pt idx="719">
                  <c:v>1.0381944444444444E-2</c:v>
                </c:pt>
                <c:pt idx="720">
                  <c:v>1.0393518518518519E-2</c:v>
                </c:pt>
                <c:pt idx="721">
                  <c:v>1.0405092592592593E-2</c:v>
                </c:pt>
                <c:pt idx="722">
                  <c:v>1.0416666666666666E-2</c:v>
                </c:pt>
                <c:pt idx="723">
                  <c:v>1.042824074074074E-2</c:v>
                </c:pt>
                <c:pt idx="724">
                  <c:v>1.0439814814814813E-2</c:v>
                </c:pt>
                <c:pt idx="725">
                  <c:v>1.045138888888889E-2</c:v>
                </c:pt>
                <c:pt idx="726">
                  <c:v>1.0462962962962964E-2</c:v>
                </c:pt>
                <c:pt idx="727">
                  <c:v>1.0474537037037037E-2</c:v>
                </c:pt>
                <c:pt idx="728">
                  <c:v>1.0486111111111111E-2</c:v>
                </c:pt>
                <c:pt idx="729">
                  <c:v>1.0497685185185186E-2</c:v>
                </c:pt>
                <c:pt idx="730">
                  <c:v>1.050925925925926E-2</c:v>
                </c:pt>
                <c:pt idx="731">
                  <c:v>1.0520833333333333E-2</c:v>
                </c:pt>
                <c:pt idx="732">
                  <c:v>1.0532407407407407E-2</c:v>
                </c:pt>
                <c:pt idx="733">
                  <c:v>1.0543981481481481E-2</c:v>
                </c:pt>
                <c:pt idx="734">
                  <c:v>1.0555555555555554E-2</c:v>
                </c:pt>
                <c:pt idx="735">
                  <c:v>1.0567129629629629E-2</c:v>
                </c:pt>
                <c:pt idx="736">
                  <c:v>1.0578703703703703E-2</c:v>
                </c:pt>
                <c:pt idx="737">
                  <c:v>1.0590277777777777E-2</c:v>
                </c:pt>
                <c:pt idx="738">
                  <c:v>1.0601851851851854E-2</c:v>
                </c:pt>
                <c:pt idx="739">
                  <c:v>1.0613425925925927E-2</c:v>
                </c:pt>
                <c:pt idx="740">
                  <c:v>1.0625000000000001E-2</c:v>
                </c:pt>
                <c:pt idx="741">
                  <c:v>1.0636574074074074E-2</c:v>
                </c:pt>
                <c:pt idx="742">
                  <c:v>1.064814814814815E-2</c:v>
                </c:pt>
                <c:pt idx="743">
                  <c:v>1.0659722222222221E-2</c:v>
                </c:pt>
                <c:pt idx="744">
                  <c:v>1.0671296296296297E-2</c:v>
                </c:pt>
                <c:pt idx="745">
                  <c:v>1.068287037037037E-2</c:v>
                </c:pt>
                <c:pt idx="746">
                  <c:v>1.0694444444444444E-2</c:v>
                </c:pt>
                <c:pt idx="747">
                  <c:v>1.0706018518518517E-2</c:v>
                </c:pt>
                <c:pt idx="748">
                  <c:v>1.0717592592592593E-2</c:v>
                </c:pt>
                <c:pt idx="749">
                  <c:v>1.0729166666666666E-2</c:v>
                </c:pt>
                <c:pt idx="750">
                  <c:v>1.074074074074074E-2</c:v>
                </c:pt>
                <c:pt idx="751">
                  <c:v>1.0752314814814814E-2</c:v>
                </c:pt>
                <c:pt idx="752">
                  <c:v>1.0763888888888891E-2</c:v>
                </c:pt>
                <c:pt idx="753">
                  <c:v>1.0775462962962964E-2</c:v>
                </c:pt>
                <c:pt idx="754">
                  <c:v>1.0787037037037038E-2</c:v>
                </c:pt>
                <c:pt idx="755">
                  <c:v>1.0798611111111111E-2</c:v>
                </c:pt>
                <c:pt idx="756">
                  <c:v>1.0810185185185185E-2</c:v>
                </c:pt>
                <c:pt idx="757">
                  <c:v>1.082175925925926E-2</c:v>
                </c:pt>
                <c:pt idx="758">
                  <c:v>1.0833333333333334E-2</c:v>
                </c:pt>
                <c:pt idx="759">
                  <c:v>1.0844907407407407E-2</c:v>
                </c:pt>
                <c:pt idx="760">
                  <c:v>1.0856481481481481E-2</c:v>
                </c:pt>
                <c:pt idx="761">
                  <c:v>1.0868055555555556E-2</c:v>
                </c:pt>
                <c:pt idx="762">
                  <c:v>1.087962962962963E-2</c:v>
                </c:pt>
                <c:pt idx="763">
                  <c:v>1.0891203703703703E-2</c:v>
                </c:pt>
                <c:pt idx="764">
                  <c:v>1.0902777777777777E-2</c:v>
                </c:pt>
                <c:pt idx="765">
                  <c:v>1.091435185185185E-2</c:v>
                </c:pt>
                <c:pt idx="766">
                  <c:v>1.0925925925925924E-2</c:v>
                </c:pt>
                <c:pt idx="767">
                  <c:v>1.0937500000000001E-2</c:v>
                </c:pt>
                <c:pt idx="768">
                  <c:v>1.0949074074074075E-2</c:v>
                </c:pt>
                <c:pt idx="769">
                  <c:v>1.0960648148148148E-2</c:v>
                </c:pt>
                <c:pt idx="770">
                  <c:v>1.0972222222222223E-2</c:v>
                </c:pt>
                <c:pt idx="771">
                  <c:v>1.0983796296296297E-2</c:v>
                </c:pt>
                <c:pt idx="772">
                  <c:v>1.0995370370370371E-2</c:v>
                </c:pt>
                <c:pt idx="773">
                  <c:v>1.1006944444444444E-2</c:v>
                </c:pt>
                <c:pt idx="774">
                  <c:v>1.1018518518518518E-2</c:v>
                </c:pt>
                <c:pt idx="775">
                  <c:v>1.1030092592592591E-2</c:v>
                </c:pt>
                <c:pt idx="776">
                  <c:v>1.1041666666666667E-2</c:v>
                </c:pt>
                <c:pt idx="777">
                  <c:v>1.105324074074074E-2</c:v>
                </c:pt>
                <c:pt idx="778">
                  <c:v>1.1064814814814814E-2</c:v>
                </c:pt>
                <c:pt idx="779">
                  <c:v>1.1076388888888887E-2</c:v>
                </c:pt>
                <c:pt idx="780">
                  <c:v>1.1087962962962964E-2</c:v>
                </c:pt>
                <c:pt idx="781">
                  <c:v>1.1099537037037038E-2</c:v>
                </c:pt>
                <c:pt idx="782">
                  <c:v>1.1111111111111112E-2</c:v>
                </c:pt>
                <c:pt idx="783">
                  <c:v>1.1122685185185185E-2</c:v>
                </c:pt>
                <c:pt idx="784">
                  <c:v>1.113425925925926E-2</c:v>
                </c:pt>
                <c:pt idx="785">
                  <c:v>1.1145833333333334E-2</c:v>
                </c:pt>
                <c:pt idx="786">
                  <c:v>1.1157407407407408E-2</c:v>
                </c:pt>
                <c:pt idx="787">
                  <c:v>1.1168981481481481E-2</c:v>
                </c:pt>
                <c:pt idx="788">
                  <c:v>1.1180555555555556E-2</c:v>
                </c:pt>
                <c:pt idx="789">
                  <c:v>1.119212962962963E-2</c:v>
                </c:pt>
                <c:pt idx="790">
                  <c:v>1.1203703703703704E-2</c:v>
                </c:pt>
                <c:pt idx="791">
                  <c:v>1.1215277777777777E-2</c:v>
                </c:pt>
                <c:pt idx="792">
                  <c:v>1.1226851851851854E-2</c:v>
                </c:pt>
                <c:pt idx="793">
                  <c:v>1.1238425925925928E-2</c:v>
                </c:pt>
                <c:pt idx="794">
                  <c:v>1.1249999999999998E-2</c:v>
                </c:pt>
                <c:pt idx="795">
                  <c:v>1.1261574074074071E-2</c:v>
                </c:pt>
                <c:pt idx="796">
                  <c:v>1.1273148148148148E-2</c:v>
                </c:pt>
                <c:pt idx="797">
                  <c:v>1.1284722222222222E-2</c:v>
                </c:pt>
                <c:pt idx="798">
                  <c:v>1.1296296296296296E-2</c:v>
                </c:pt>
                <c:pt idx="799">
                  <c:v>1.1307870370370371E-2</c:v>
                </c:pt>
                <c:pt idx="800">
                  <c:v>1.1319444444444444E-2</c:v>
                </c:pt>
                <c:pt idx="801">
                  <c:v>1.1331018518518518E-2</c:v>
                </c:pt>
                <c:pt idx="802">
                  <c:v>1.1342592592592592E-2</c:v>
                </c:pt>
                <c:pt idx="803">
                  <c:v>1.1354166666666667E-2</c:v>
                </c:pt>
                <c:pt idx="804">
                  <c:v>1.136574074074074E-2</c:v>
                </c:pt>
                <c:pt idx="805">
                  <c:v>1.1377314814814814E-2</c:v>
                </c:pt>
                <c:pt idx="806">
                  <c:v>1.1377314814814814E-2</c:v>
                </c:pt>
                <c:pt idx="807">
                  <c:v>1.1388888888888888E-2</c:v>
                </c:pt>
                <c:pt idx="808">
                  <c:v>1.1400462962962965E-2</c:v>
                </c:pt>
                <c:pt idx="809">
                  <c:v>1.1412037037037038E-2</c:v>
                </c:pt>
                <c:pt idx="810">
                  <c:v>1.1423611111111112E-2</c:v>
                </c:pt>
                <c:pt idx="811">
                  <c:v>1.1435185185185185E-2</c:v>
                </c:pt>
                <c:pt idx="812">
                  <c:v>1.1446759259259261E-2</c:v>
                </c:pt>
                <c:pt idx="813">
                  <c:v>1.1458333333333334E-2</c:v>
                </c:pt>
                <c:pt idx="814">
                  <c:v>1.1469907407407408E-2</c:v>
                </c:pt>
                <c:pt idx="815">
                  <c:v>1.1481481481481483E-2</c:v>
                </c:pt>
                <c:pt idx="816">
                  <c:v>1.1493055555555555E-2</c:v>
                </c:pt>
                <c:pt idx="817">
                  <c:v>1.1504629629629629E-2</c:v>
                </c:pt>
                <c:pt idx="818">
                  <c:v>1.1516203703703702E-2</c:v>
                </c:pt>
                <c:pt idx="819">
                  <c:v>1.1527777777777777E-2</c:v>
                </c:pt>
                <c:pt idx="820">
                  <c:v>1.1539351851851851E-2</c:v>
                </c:pt>
                <c:pt idx="821">
                  <c:v>1.1550925925925925E-2</c:v>
                </c:pt>
                <c:pt idx="822">
                  <c:v>1.1562499999999998E-2</c:v>
                </c:pt>
                <c:pt idx="823">
                  <c:v>1.1574074074074075E-2</c:v>
                </c:pt>
                <c:pt idx="824">
                  <c:v>1.1585648148148149E-2</c:v>
                </c:pt>
                <c:pt idx="825">
                  <c:v>1.1597222222222222E-2</c:v>
                </c:pt>
                <c:pt idx="826">
                  <c:v>1.1608796296296296E-2</c:v>
                </c:pt>
                <c:pt idx="827">
                  <c:v>1.1620370370370371E-2</c:v>
                </c:pt>
                <c:pt idx="828">
                  <c:v>1.1631944444444445E-2</c:v>
                </c:pt>
                <c:pt idx="829">
                  <c:v>1.1643518518518518E-2</c:v>
                </c:pt>
                <c:pt idx="830">
                  <c:v>1.1655092592592594E-2</c:v>
                </c:pt>
                <c:pt idx="831">
                  <c:v>1.1666666666666667E-2</c:v>
                </c:pt>
                <c:pt idx="832">
                  <c:v>1.1678240740740741E-2</c:v>
                </c:pt>
                <c:pt idx="833">
                  <c:v>1.1689814814814814E-2</c:v>
                </c:pt>
                <c:pt idx="834">
                  <c:v>1.1701388888888891E-2</c:v>
                </c:pt>
                <c:pt idx="835">
                  <c:v>1.1712962962962965E-2</c:v>
                </c:pt>
                <c:pt idx="836">
                  <c:v>1.1724537037037035E-2</c:v>
                </c:pt>
                <c:pt idx="837">
                  <c:v>1.1736111111111109E-2</c:v>
                </c:pt>
                <c:pt idx="838">
                  <c:v>1.1747685185185186E-2</c:v>
                </c:pt>
                <c:pt idx="839">
                  <c:v>1.1759259259259259E-2</c:v>
                </c:pt>
                <c:pt idx="840">
                  <c:v>1.1770833333333333E-2</c:v>
                </c:pt>
                <c:pt idx="841">
                  <c:v>1.1782407407407406E-2</c:v>
                </c:pt>
                <c:pt idx="842">
                  <c:v>1.1793981481481482E-2</c:v>
                </c:pt>
                <c:pt idx="843">
                  <c:v>1.1805555555555555E-2</c:v>
                </c:pt>
                <c:pt idx="844">
                  <c:v>1.1817129629629629E-2</c:v>
                </c:pt>
                <c:pt idx="845">
                  <c:v>1.1828703703703704E-2</c:v>
                </c:pt>
                <c:pt idx="846">
                  <c:v>1.1840277777777778E-2</c:v>
                </c:pt>
                <c:pt idx="847">
                  <c:v>1.1851851851851851E-2</c:v>
                </c:pt>
                <c:pt idx="848">
                  <c:v>1.1863425925925925E-2</c:v>
                </c:pt>
                <c:pt idx="849">
                  <c:v>1.1875000000000002E-2</c:v>
                </c:pt>
                <c:pt idx="850">
                  <c:v>1.1886574074074075E-2</c:v>
                </c:pt>
                <c:pt idx="851">
                  <c:v>1.1898148148148149E-2</c:v>
                </c:pt>
                <c:pt idx="852">
                  <c:v>1.1909722222222223E-2</c:v>
                </c:pt>
                <c:pt idx="853">
                  <c:v>1.1921296296296298E-2</c:v>
                </c:pt>
                <c:pt idx="854">
                  <c:v>1.1932870370370371E-2</c:v>
                </c:pt>
                <c:pt idx="855">
                  <c:v>1.1944444444444445E-2</c:v>
                </c:pt>
                <c:pt idx="856">
                  <c:v>1.1956018518518517E-2</c:v>
                </c:pt>
                <c:pt idx="857">
                  <c:v>1.1967592592592592E-2</c:v>
                </c:pt>
                <c:pt idx="858">
                  <c:v>1.1979166666666666E-2</c:v>
                </c:pt>
                <c:pt idx="859">
                  <c:v>1.1990740740740739E-2</c:v>
                </c:pt>
                <c:pt idx="860">
                  <c:v>1.2002314814814815E-2</c:v>
                </c:pt>
                <c:pt idx="861">
                  <c:v>1.2013888888888888E-2</c:v>
                </c:pt>
                <c:pt idx="862">
                  <c:v>1.2025462962962962E-2</c:v>
                </c:pt>
                <c:pt idx="863">
                  <c:v>1.2037037037037035E-2</c:v>
                </c:pt>
                <c:pt idx="864">
                  <c:v>1.2048611111111112E-2</c:v>
                </c:pt>
                <c:pt idx="865">
                  <c:v>1.2060185185185186E-2</c:v>
                </c:pt>
                <c:pt idx="866">
                  <c:v>1.207175925925926E-2</c:v>
                </c:pt>
                <c:pt idx="867">
                  <c:v>1.2083333333333333E-2</c:v>
                </c:pt>
                <c:pt idx="868">
                  <c:v>1.2094907407407408E-2</c:v>
                </c:pt>
                <c:pt idx="869">
                  <c:v>1.2106481481481482E-2</c:v>
                </c:pt>
                <c:pt idx="870">
                  <c:v>1.2118055555555556E-2</c:v>
                </c:pt>
                <c:pt idx="871">
                  <c:v>1.2129629629629629E-2</c:v>
                </c:pt>
                <c:pt idx="872">
                  <c:v>1.2141203703703704E-2</c:v>
                </c:pt>
                <c:pt idx="873">
                  <c:v>1.2152777777777778E-2</c:v>
                </c:pt>
                <c:pt idx="874">
                  <c:v>1.2164351851851852E-2</c:v>
                </c:pt>
                <c:pt idx="875">
                  <c:v>1.2175925925925929E-2</c:v>
                </c:pt>
                <c:pt idx="876">
                  <c:v>1.2187500000000002E-2</c:v>
                </c:pt>
                <c:pt idx="877">
                  <c:v>1.2199074074074072E-2</c:v>
                </c:pt>
                <c:pt idx="878">
                  <c:v>1.2210648148148146E-2</c:v>
                </c:pt>
                <c:pt idx="879">
                  <c:v>1.2222222222222223E-2</c:v>
                </c:pt>
                <c:pt idx="880">
                  <c:v>1.2233796296296296E-2</c:v>
                </c:pt>
                <c:pt idx="881">
                  <c:v>1.224537037037037E-2</c:v>
                </c:pt>
                <c:pt idx="882">
                  <c:v>1.2256944444444444E-2</c:v>
                </c:pt>
                <c:pt idx="883">
                  <c:v>1.2268518518518519E-2</c:v>
                </c:pt>
                <c:pt idx="884">
                  <c:v>1.2280092592592592E-2</c:v>
                </c:pt>
                <c:pt idx="885">
                  <c:v>1.2291666666666666E-2</c:v>
                </c:pt>
                <c:pt idx="886">
                  <c:v>1.230324074074074E-2</c:v>
                </c:pt>
                <c:pt idx="887">
                  <c:v>1.2314814814814815E-2</c:v>
                </c:pt>
                <c:pt idx="888">
                  <c:v>1.2326388888888888E-2</c:v>
                </c:pt>
                <c:pt idx="889">
                  <c:v>1.2337962962962962E-2</c:v>
                </c:pt>
                <c:pt idx="890">
                  <c:v>1.2349537037037039E-2</c:v>
                </c:pt>
                <c:pt idx="891">
                  <c:v>1.2361111111111113E-2</c:v>
                </c:pt>
                <c:pt idx="892">
                  <c:v>1.2372685185185186E-2</c:v>
                </c:pt>
                <c:pt idx="893">
                  <c:v>1.238425925925926E-2</c:v>
                </c:pt>
                <c:pt idx="894">
                  <c:v>1.2395833333333335E-2</c:v>
                </c:pt>
                <c:pt idx="895">
                  <c:v>1.2407407407407409E-2</c:v>
                </c:pt>
                <c:pt idx="896">
                  <c:v>1.2418981481481482E-2</c:v>
                </c:pt>
                <c:pt idx="897">
                  <c:v>1.2430555555555554E-2</c:v>
                </c:pt>
                <c:pt idx="898">
                  <c:v>1.2442129629629629E-2</c:v>
                </c:pt>
                <c:pt idx="899">
                  <c:v>1.2453703703703703E-2</c:v>
                </c:pt>
                <c:pt idx="900">
                  <c:v>1.2465277777777777E-2</c:v>
                </c:pt>
                <c:pt idx="901">
                  <c:v>1.247685185185185E-2</c:v>
                </c:pt>
                <c:pt idx="902">
                  <c:v>1.2488425925925925E-2</c:v>
                </c:pt>
                <c:pt idx="903">
                  <c:v>1.2499999999999999E-2</c:v>
                </c:pt>
                <c:pt idx="904">
                  <c:v>1.2511574074074073E-2</c:v>
                </c:pt>
                <c:pt idx="905">
                  <c:v>1.252314814814815E-2</c:v>
                </c:pt>
                <c:pt idx="906">
                  <c:v>1.2534722222222223E-2</c:v>
                </c:pt>
                <c:pt idx="907">
                  <c:v>1.2546296296296297E-2</c:v>
                </c:pt>
                <c:pt idx="908">
                  <c:v>1.255787037037037E-2</c:v>
                </c:pt>
                <c:pt idx="909">
                  <c:v>1.2569444444444446E-2</c:v>
                </c:pt>
                <c:pt idx="910">
                  <c:v>1.2581018518518519E-2</c:v>
                </c:pt>
                <c:pt idx="911">
                  <c:v>1.2592592592592593E-2</c:v>
                </c:pt>
                <c:pt idx="912">
                  <c:v>1.2604166666666666E-2</c:v>
                </c:pt>
                <c:pt idx="913">
                  <c:v>1.2615740740740742E-2</c:v>
                </c:pt>
                <c:pt idx="914">
                  <c:v>1.2627314814814815E-2</c:v>
                </c:pt>
                <c:pt idx="915">
                  <c:v>1.2638888888888889E-2</c:v>
                </c:pt>
                <c:pt idx="916">
                  <c:v>1.2650462962962962E-2</c:v>
                </c:pt>
                <c:pt idx="917">
                  <c:v>1.2662037037037039E-2</c:v>
                </c:pt>
                <c:pt idx="918">
                  <c:v>1.2673611111111109E-2</c:v>
                </c:pt>
                <c:pt idx="919">
                  <c:v>1.2685185185185183E-2</c:v>
                </c:pt>
                <c:pt idx="920">
                  <c:v>1.269675925925926E-2</c:v>
                </c:pt>
                <c:pt idx="921">
                  <c:v>1.2708333333333334E-2</c:v>
                </c:pt>
                <c:pt idx="922">
                  <c:v>1.2719907407407407E-2</c:v>
                </c:pt>
                <c:pt idx="923">
                  <c:v>1.2731481481481481E-2</c:v>
                </c:pt>
                <c:pt idx="924">
                  <c:v>1.2743055555555556E-2</c:v>
                </c:pt>
                <c:pt idx="925">
                  <c:v>1.275462962962963E-2</c:v>
                </c:pt>
                <c:pt idx="926">
                  <c:v>1.2766203703703703E-2</c:v>
                </c:pt>
                <c:pt idx="927">
                  <c:v>1.2777777777777777E-2</c:v>
                </c:pt>
                <c:pt idx="928">
                  <c:v>1.2789351851851852E-2</c:v>
                </c:pt>
                <c:pt idx="929">
                  <c:v>1.2800925925925926E-2</c:v>
                </c:pt>
                <c:pt idx="930">
                  <c:v>1.2812499999999999E-2</c:v>
                </c:pt>
                <c:pt idx="931">
                  <c:v>1.2824074074074073E-2</c:v>
                </c:pt>
                <c:pt idx="932">
                  <c:v>1.283564814814815E-2</c:v>
                </c:pt>
                <c:pt idx="933">
                  <c:v>1.2847222222222223E-2</c:v>
                </c:pt>
                <c:pt idx="934">
                  <c:v>1.2858796296296297E-2</c:v>
                </c:pt>
                <c:pt idx="935">
                  <c:v>1.2870370370370372E-2</c:v>
                </c:pt>
                <c:pt idx="936">
                  <c:v>1.2881944444444446E-2</c:v>
                </c:pt>
                <c:pt idx="937">
                  <c:v>1.2893518518518519E-2</c:v>
                </c:pt>
                <c:pt idx="938">
                  <c:v>1.2905092592592591E-2</c:v>
                </c:pt>
                <c:pt idx="939">
                  <c:v>1.2916666666666667E-2</c:v>
                </c:pt>
                <c:pt idx="940">
                  <c:v>1.292824074074074E-2</c:v>
                </c:pt>
                <c:pt idx="941">
                  <c:v>1.2939814814814814E-2</c:v>
                </c:pt>
                <c:pt idx="942">
                  <c:v>1.2951388888888887E-2</c:v>
                </c:pt>
                <c:pt idx="943">
                  <c:v>1.2962962962962963E-2</c:v>
                </c:pt>
                <c:pt idx="944">
                  <c:v>1.2974537037037036E-2</c:v>
                </c:pt>
                <c:pt idx="945">
                  <c:v>1.298611111111111E-2</c:v>
                </c:pt>
                <c:pt idx="946">
                  <c:v>1.2997685185185183E-2</c:v>
                </c:pt>
                <c:pt idx="947">
                  <c:v>1.300925925925926E-2</c:v>
                </c:pt>
                <c:pt idx="948">
                  <c:v>1.3020833333333334E-2</c:v>
                </c:pt>
                <c:pt idx="949">
                  <c:v>1.3032407407407407E-2</c:v>
                </c:pt>
                <c:pt idx="950">
                  <c:v>1.3043981481481483E-2</c:v>
                </c:pt>
                <c:pt idx="951">
                  <c:v>1.3055555555555556E-2</c:v>
                </c:pt>
                <c:pt idx="952">
                  <c:v>1.306712962962963E-2</c:v>
                </c:pt>
                <c:pt idx="953">
                  <c:v>1.3078703703703703E-2</c:v>
                </c:pt>
                <c:pt idx="954">
                  <c:v>1.3090277777777779E-2</c:v>
                </c:pt>
                <c:pt idx="955">
                  <c:v>1.3101851851851852E-2</c:v>
                </c:pt>
                <c:pt idx="956">
                  <c:v>1.3113425925925926E-2</c:v>
                </c:pt>
                <c:pt idx="957">
                  <c:v>1.3125E-2</c:v>
                </c:pt>
                <c:pt idx="958">
                  <c:v>1.3136574074074077E-2</c:v>
                </c:pt>
                <c:pt idx="959">
                  <c:v>1.3148148148148147E-2</c:v>
                </c:pt>
                <c:pt idx="960">
                  <c:v>1.315972222222222E-2</c:v>
                </c:pt>
                <c:pt idx="961">
                  <c:v>1.3171296296296294E-2</c:v>
                </c:pt>
                <c:pt idx="962">
                  <c:v>1.3182870370370371E-2</c:v>
                </c:pt>
                <c:pt idx="963">
                  <c:v>1.3194444444444444E-2</c:v>
                </c:pt>
                <c:pt idx="964">
                  <c:v>1.3206018518518518E-2</c:v>
                </c:pt>
                <c:pt idx="965">
                  <c:v>1.3217592592592593E-2</c:v>
                </c:pt>
                <c:pt idx="966">
                  <c:v>1.3229166666666667E-2</c:v>
                </c:pt>
                <c:pt idx="967">
                  <c:v>1.324074074074074E-2</c:v>
                </c:pt>
                <c:pt idx="968">
                  <c:v>1.3252314814814814E-2</c:v>
                </c:pt>
                <c:pt idx="969">
                  <c:v>1.3263888888888889E-2</c:v>
                </c:pt>
                <c:pt idx="970">
                  <c:v>1.3275462962962963E-2</c:v>
                </c:pt>
                <c:pt idx="971">
                  <c:v>1.3287037037037036E-2</c:v>
                </c:pt>
                <c:pt idx="972">
                  <c:v>1.329861111111111E-2</c:v>
                </c:pt>
                <c:pt idx="973">
                  <c:v>1.3310185185185187E-2</c:v>
                </c:pt>
                <c:pt idx="974">
                  <c:v>1.3321759259259261E-2</c:v>
                </c:pt>
                <c:pt idx="975">
                  <c:v>1.3333333333333334E-2</c:v>
                </c:pt>
                <c:pt idx="976">
                  <c:v>1.3344907407407408E-2</c:v>
                </c:pt>
                <c:pt idx="977">
                  <c:v>1.3356481481481483E-2</c:v>
                </c:pt>
                <c:pt idx="978">
                  <c:v>1.3368055555555557E-2</c:v>
                </c:pt>
                <c:pt idx="979">
                  <c:v>1.3379629629629628E-2</c:v>
                </c:pt>
                <c:pt idx="980">
                  <c:v>1.3391203703703704E-2</c:v>
                </c:pt>
                <c:pt idx="981">
                  <c:v>1.3402777777777777E-2</c:v>
                </c:pt>
                <c:pt idx="982">
                  <c:v>1.3414351851851851E-2</c:v>
                </c:pt>
                <c:pt idx="983">
                  <c:v>1.3425925925925924E-2</c:v>
                </c:pt>
                <c:pt idx="984">
                  <c:v>1.34375E-2</c:v>
                </c:pt>
                <c:pt idx="985">
                  <c:v>1.3449074074074073E-2</c:v>
                </c:pt>
                <c:pt idx="986">
                  <c:v>1.3460648148148147E-2</c:v>
                </c:pt>
                <c:pt idx="987">
                  <c:v>1.3472222222222221E-2</c:v>
                </c:pt>
                <c:pt idx="988">
                  <c:v>1.3483796296296298E-2</c:v>
                </c:pt>
                <c:pt idx="989">
                  <c:v>1.3495370370370371E-2</c:v>
                </c:pt>
                <c:pt idx="990">
                  <c:v>1.3506944444444445E-2</c:v>
                </c:pt>
                <c:pt idx="991">
                  <c:v>1.3518518518518518E-2</c:v>
                </c:pt>
                <c:pt idx="992">
                  <c:v>1.3530092592592594E-2</c:v>
                </c:pt>
                <c:pt idx="993">
                  <c:v>1.3541666666666667E-2</c:v>
                </c:pt>
                <c:pt idx="994">
                  <c:v>1.3553240740740741E-2</c:v>
                </c:pt>
                <c:pt idx="995">
                  <c:v>1.3564814814814816E-2</c:v>
                </c:pt>
                <c:pt idx="996">
                  <c:v>1.357638888888889E-2</c:v>
                </c:pt>
                <c:pt idx="997">
                  <c:v>1.3587962962962963E-2</c:v>
                </c:pt>
                <c:pt idx="998">
                  <c:v>1.3599537037037037E-2</c:v>
                </c:pt>
                <c:pt idx="999">
                  <c:v>1.3611111111111114E-2</c:v>
                </c:pt>
                <c:pt idx="1000">
                  <c:v>1.3622685185185184E-2</c:v>
                </c:pt>
                <c:pt idx="1001">
                  <c:v>1.3634259259259257E-2</c:v>
                </c:pt>
                <c:pt idx="1002">
                  <c:v>1.3645833333333331E-2</c:v>
                </c:pt>
                <c:pt idx="1003">
                  <c:v>1.3657407407407408E-2</c:v>
                </c:pt>
                <c:pt idx="1004">
                  <c:v>1.3668981481481482E-2</c:v>
                </c:pt>
                <c:pt idx="1005">
                  <c:v>1.3680555555555555E-2</c:v>
                </c:pt>
                <c:pt idx="1006">
                  <c:v>1.3692129629629629E-2</c:v>
                </c:pt>
                <c:pt idx="1007">
                  <c:v>1.3703703703703704E-2</c:v>
                </c:pt>
                <c:pt idx="1008">
                  <c:v>1.3715277777777778E-2</c:v>
                </c:pt>
                <c:pt idx="1009">
                  <c:v>1.3726851851851851E-2</c:v>
                </c:pt>
                <c:pt idx="1010">
                  <c:v>1.3738425925925926E-2</c:v>
                </c:pt>
                <c:pt idx="1011">
                  <c:v>1.375E-2</c:v>
                </c:pt>
                <c:pt idx="1012">
                  <c:v>1.3761574074074074E-2</c:v>
                </c:pt>
                <c:pt idx="1013">
                  <c:v>1.3773148148148147E-2</c:v>
                </c:pt>
                <c:pt idx="1014">
                  <c:v>1.3784722222222224E-2</c:v>
                </c:pt>
                <c:pt idx="1015">
                  <c:v>1.3796296296296298E-2</c:v>
                </c:pt>
                <c:pt idx="1016">
                  <c:v>1.3807870370370371E-2</c:v>
                </c:pt>
                <c:pt idx="1017">
                  <c:v>1.3819444444444445E-2</c:v>
                </c:pt>
                <c:pt idx="1018">
                  <c:v>1.383101851851852E-2</c:v>
                </c:pt>
                <c:pt idx="1019">
                  <c:v>1.3842592592592594E-2</c:v>
                </c:pt>
                <c:pt idx="1020">
                  <c:v>1.3854166666666666E-2</c:v>
                </c:pt>
                <c:pt idx="1021">
                  <c:v>1.3865740740740739E-2</c:v>
                </c:pt>
                <c:pt idx="1022">
                  <c:v>1.3877314814814815E-2</c:v>
                </c:pt>
                <c:pt idx="1023">
                  <c:v>1.3888888888888888E-2</c:v>
                </c:pt>
                <c:pt idx="1024">
                  <c:v>1.3900462962962962E-2</c:v>
                </c:pt>
                <c:pt idx="1025">
                  <c:v>1.3912037037037037E-2</c:v>
                </c:pt>
                <c:pt idx="1026">
                  <c:v>1.3923611111111111E-2</c:v>
                </c:pt>
                <c:pt idx="1027">
                  <c:v>1.3935185185185184E-2</c:v>
                </c:pt>
                <c:pt idx="1028">
                  <c:v>1.3946759259259258E-2</c:v>
                </c:pt>
                <c:pt idx="1029">
                  <c:v>1.3958333333333335E-2</c:v>
                </c:pt>
                <c:pt idx="1030">
                  <c:v>1.3969907407407408E-2</c:v>
                </c:pt>
                <c:pt idx="1031">
                  <c:v>1.3981481481481482E-2</c:v>
                </c:pt>
                <c:pt idx="1032">
                  <c:v>1.3993055555555555E-2</c:v>
                </c:pt>
                <c:pt idx="1033">
                  <c:v>1.4004629629629631E-2</c:v>
                </c:pt>
                <c:pt idx="1034">
                  <c:v>1.4016203703703704E-2</c:v>
                </c:pt>
                <c:pt idx="1035">
                  <c:v>1.4027777777777778E-2</c:v>
                </c:pt>
                <c:pt idx="1036">
                  <c:v>1.4039351851851851E-2</c:v>
                </c:pt>
                <c:pt idx="1037">
                  <c:v>1.4050925925925927E-2</c:v>
                </c:pt>
                <c:pt idx="1038">
                  <c:v>1.40625E-2</c:v>
                </c:pt>
                <c:pt idx="1039">
                  <c:v>1.4074074074074074E-2</c:v>
                </c:pt>
                <c:pt idx="1040">
                  <c:v>1.4085648148148151E-2</c:v>
                </c:pt>
                <c:pt idx="1041">
                  <c:v>1.4097222222222221E-2</c:v>
                </c:pt>
                <c:pt idx="1042">
                  <c:v>1.4108796296296295E-2</c:v>
                </c:pt>
                <c:pt idx="1043">
                  <c:v>1.4120370370370368E-2</c:v>
                </c:pt>
                <c:pt idx="1044">
                  <c:v>1.4131944444444445E-2</c:v>
                </c:pt>
                <c:pt idx="1045">
                  <c:v>1.4143518518518519E-2</c:v>
                </c:pt>
                <c:pt idx="1046">
                  <c:v>1.4155092592592592E-2</c:v>
                </c:pt>
                <c:pt idx="1047">
                  <c:v>1.4166666666666666E-2</c:v>
                </c:pt>
                <c:pt idx="1048">
                  <c:v>1.4178240740740741E-2</c:v>
                </c:pt>
                <c:pt idx="1049">
                  <c:v>1.4189814814814815E-2</c:v>
                </c:pt>
                <c:pt idx="1050">
                  <c:v>1.4201388888888888E-2</c:v>
                </c:pt>
                <c:pt idx="1051">
                  <c:v>1.4212962962962962E-2</c:v>
                </c:pt>
                <c:pt idx="1052">
                  <c:v>1.4224537037037037E-2</c:v>
                </c:pt>
                <c:pt idx="1053">
                  <c:v>1.4236111111111111E-2</c:v>
                </c:pt>
                <c:pt idx="1054">
                  <c:v>1.4247685185185184E-2</c:v>
                </c:pt>
                <c:pt idx="1055">
                  <c:v>1.4259259259259261E-2</c:v>
                </c:pt>
                <c:pt idx="1056">
                  <c:v>1.4270833333333335E-2</c:v>
                </c:pt>
                <c:pt idx="1057">
                  <c:v>1.4282407407407409E-2</c:v>
                </c:pt>
                <c:pt idx="1058">
                  <c:v>1.4293981481481482E-2</c:v>
                </c:pt>
                <c:pt idx="1059">
                  <c:v>1.4305555555555557E-2</c:v>
                </c:pt>
                <c:pt idx="1060">
                  <c:v>1.4317129629629631E-2</c:v>
                </c:pt>
                <c:pt idx="1061">
                  <c:v>1.4328703703703703E-2</c:v>
                </c:pt>
                <c:pt idx="1062">
                  <c:v>1.4340277777777776E-2</c:v>
                </c:pt>
                <c:pt idx="1063">
                  <c:v>1.4351851851851852E-2</c:v>
                </c:pt>
                <c:pt idx="1064">
                  <c:v>1.4363425925925925E-2</c:v>
                </c:pt>
                <c:pt idx="1065">
                  <c:v>1.4374999999999999E-2</c:v>
                </c:pt>
                <c:pt idx="1066">
                  <c:v>1.4386574074074072E-2</c:v>
                </c:pt>
                <c:pt idx="1067">
                  <c:v>1.4398148148148148E-2</c:v>
                </c:pt>
                <c:pt idx="1068">
                  <c:v>1.4409722222222221E-2</c:v>
                </c:pt>
                <c:pt idx="1069">
                  <c:v>1.4421296296296295E-2</c:v>
                </c:pt>
                <c:pt idx="1070">
                  <c:v>1.4432870370370372E-2</c:v>
                </c:pt>
                <c:pt idx="1071">
                  <c:v>1.4444444444444446E-2</c:v>
                </c:pt>
                <c:pt idx="1072">
                  <c:v>1.4456018518518519E-2</c:v>
                </c:pt>
                <c:pt idx="1073">
                  <c:v>1.4467592592592593E-2</c:v>
                </c:pt>
                <c:pt idx="1074">
                  <c:v>1.4479166666666668E-2</c:v>
                </c:pt>
                <c:pt idx="1075">
                  <c:v>1.4490740740740742E-2</c:v>
                </c:pt>
                <c:pt idx="1076">
                  <c:v>1.4502314814814815E-2</c:v>
                </c:pt>
                <c:pt idx="1077">
                  <c:v>1.4513888888888889E-2</c:v>
                </c:pt>
                <c:pt idx="1078">
                  <c:v>1.4525462962962964E-2</c:v>
                </c:pt>
                <c:pt idx="1079">
                  <c:v>1.4537037037037038E-2</c:v>
                </c:pt>
                <c:pt idx="1080">
                  <c:v>1.4548611111111111E-2</c:v>
                </c:pt>
                <c:pt idx="1081">
                  <c:v>1.4560185185185183E-2</c:v>
                </c:pt>
                <c:pt idx="1082">
                  <c:v>1.4571759259259258E-2</c:v>
                </c:pt>
                <c:pt idx="1083">
                  <c:v>1.4583333333333332E-2</c:v>
                </c:pt>
                <c:pt idx="1084">
                  <c:v>1.4594907407407405E-2</c:v>
                </c:pt>
                <c:pt idx="1085">
                  <c:v>1.4606481481481482E-2</c:v>
                </c:pt>
                <c:pt idx="1086">
                  <c:v>1.4618055555555556E-2</c:v>
                </c:pt>
                <c:pt idx="1087">
                  <c:v>1.462962962962963E-2</c:v>
                </c:pt>
                <c:pt idx="1088">
                  <c:v>1.4641203703703703E-2</c:v>
                </c:pt>
                <c:pt idx="1089">
                  <c:v>1.4652777777777778E-2</c:v>
                </c:pt>
                <c:pt idx="1090">
                  <c:v>1.4664351851851852E-2</c:v>
                </c:pt>
                <c:pt idx="1091">
                  <c:v>1.4675925925925926E-2</c:v>
                </c:pt>
                <c:pt idx="1092">
                  <c:v>1.4687499999999999E-2</c:v>
                </c:pt>
                <c:pt idx="1093">
                  <c:v>1.4699074074074074E-2</c:v>
                </c:pt>
                <c:pt idx="1094">
                  <c:v>1.4710648148148148E-2</c:v>
                </c:pt>
                <c:pt idx="1095">
                  <c:v>1.4722222222222222E-2</c:v>
                </c:pt>
                <c:pt idx="1096">
                  <c:v>1.4733796296296295E-2</c:v>
                </c:pt>
                <c:pt idx="1097">
                  <c:v>1.4745370370370372E-2</c:v>
                </c:pt>
                <c:pt idx="1098">
                  <c:v>1.4756944444444446E-2</c:v>
                </c:pt>
                <c:pt idx="1099">
                  <c:v>1.4768518518518519E-2</c:v>
                </c:pt>
                <c:pt idx="1100">
                  <c:v>1.4780092592592595E-2</c:v>
                </c:pt>
                <c:pt idx="1101">
                  <c:v>1.4791666666666668E-2</c:v>
                </c:pt>
                <c:pt idx="1102">
                  <c:v>1.480324074074074E-2</c:v>
                </c:pt>
                <c:pt idx="1103">
                  <c:v>1.4814814814814814E-2</c:v>
                </c:pt>
                <c:pt idx="1104">
                  <c:v>1.4826388888888889E-2</c:v>
                </c:pt>
                <c:pt idx="1105">
                  <c:v>1.4837962962962963E-2</c:v>
                </c:pt>
                <c:pt idx="1106">
                  <c:v>1.4849537037037036E-2</c:v>
                </c:pt>
                <c:pt idx="1107">
                  <c:v>1.486111111111111E-2</c:v>
                </c:pt>
                <c:pt idx="1108">
                  <c:v>1.4872685185185185E-2</c:v>
                </c:pt>
                <c:pt idx="1109">
                  <c:v>1.4884259259259259E-2</c:v>
                </c:pt>
                <c:pt idx="1110">
                  <c:v>1.4895833333333332E-2</c:v>
                </c:pt>
                <c:pt idx="1111">
                  <c:v>1.4907407407407406E-2</c:v>
                </c:pt>
                <c:pt idx="1112">
                  <c:v>1.4918981481481483E-2</c:v>
                </c:pt>
                <c:pt idx="1113">
                  <c:v>1.4930555555555556E-2</c:v>
                </c:pt>
                <c:pt idx="1114">
                  <c:v>1.494212962962963E-2</c:v>
                </c:pt>
                <c:pt idx="1115">
                  <c:v>1.4953703703703705E-2</c:v>
                </c:pt>
                <c:pt idx="1116">
                  <c:v>1.4965277777777779E-2</c:v>
                </c:pt>
                <c:pt idx="1117">
                  <c:v>1.4976851851851852E-2</c:v>
                </c:pt>
                <c:pt idx="1118">
                  <c:v>1.4988425925925926E-2</c:v>
                </c:pt>
                <c:pt idx="1119">
                  <c:v>1.5000000000000001E-2</c:v>
                </c:pt>
                <c:pt idx="1120">
                  <c:v>1.5011574074074075E-2</c:v>
                </c:pt>
                <c:pt idx="1121">
                  <c:v>1.5023148148148148E-2</c:v>
                </c:pt>
                <c:pt idx="1122">
                  <c:v>1.503472222222222E-2</c:v>
                </c:pt>
                <c:pt idx="1123">
                  <c:v>1.5046296296296295E-2</c:v>
                </c:pt>
                <c:pt idx="1124">
                  <c:v>1.5057870370370369E-2</c:v>
                </c:pt>
                <c:pt idx="1125">
                  <c:v>1.5057870370370369E-2</c:v>
                </c:pt>
                <c:pt idx="1126">
                  <c:v>1.5069444444444443E-2</c:v>
                </c:pt>
                <c:pt idx="1127">
                  <c:v>1.5081018518518516E-2</c:v>
                </c:pt>
                <c:pt idx="1128">
                  <c:v>1.5092592592592593E-2</c:v>
                </c:pt>
                <c:pt idx="1129">
                  <c:v>1.5104166666666667E-2</c:v>
                </c:pt>
                <c:pt idx="1130">
                  <c:v>1.511574074074074E-2</c:v>
                </c:pt>
                <c:pt idx="1131">
                  <c:v>1.5127314814814816E-2</c:v>
                </c:pt>
                <c:pt idx="1132">
                  <c:v>1.5138888888888889E-2</c:v>
                </c:pt>
                <c:pt idx="1133">
                  <c:v>1.5150462962962963E-2</c:v>
                </c:pt>
                <c:pt idx="1134">
                  <c:v>1.5162037037037036E-2</c:v>
                </c:pt>
                <c:pt idx="1135">
                  <c:v>1.5173611111111112E-2</c:v>
                </c:pt>
                <c:pt idx="1136">
                  <c:v>1.5185185185185185E-2</c:v>
                </c:pt>
                <c:pt idx="1137">
                  <c:v>1.5196759259259259E-2</c:v>
                </c:pt>
                <c:pt idx="1138">
                  <c:v>1.5208333333333332E-2</c:v>
                </c:pt>
                <c:pt idx="1139">
                  <c:v>1.5219907407407409E-2</c:v>
                </c:pt>
                <c:pt idx="1140">
                  <c:v>1.5231481481481483E-2</c:v>
                </c:pt>
                <c:pt idx="1141">
                  <c:v>1.5243055555555557E-2</c:v>
                </c:pt>
                <c:pt idx="1142">
                  <c:v>1.525462962962963E-2</c:v>
                </c:pt>
                <c:pt idx="1143">
                  <c:v>1.5266203703703705E-2</c:v>
                </c:pt>
                <c:pt idx="1144">
                  <c:v>1.5277777777777777E-2</c:v>
                </c:pt>
                <c:pt idx="1145">
                  <c:v>1.5289351851851851E-2</c:v>
                </c:pt>
                <c:pt idx="1146">
                  <c:v>1.5300925925925926E-2</c:v>
                </c:pt>
                <c:pt idx="1147">
                  <c:v>1.53125E-2</c:v>
                </c:pt>
                <c:pt idx="1148">
                  <c:v>1.5324074074074073E-2</c:v>
                </c:pt>
                <c:pt idx="1149">
                  <c:v>1.5335648148148147E-2</c:v>
                </c:pt>
                <c:pt idx="1150">
                  <c:v>1.5347222222222222E-2</c:v>
                </c:pt>
                <c:pt idx="1151">
                  <c:v>1.5358796296296296E-2</c:v>
                </c:pt>
                <c:pt idx="1152">
                  <c:v>1.5370370370370369E-2</c:v>
                </c:pt>
                <c:pt idx="1153">
                  <c:v>1.5381944444444443E-2</c:v>
                </c:pt>
                <c:pt idx="1154">
                  <c:v>1.539351851851852E-2</c:v>
                </c:pt>
                <c:pt idx="1155">
                  <c:v>1.5405092592592593E-2</c:v>
                </c:pt>
                <c:pt idx="1156">
                  <c:v>1.5416666666666667E-2</c:v>
                </c:pt>
                <c:pt idx="1157">
                  <c:v>1.5428240740740741E-2</c:v>
                </c:pt>
                <c:pt idx="1158">
                  <c:v>1.5439814814814816E-2</c:v>
                </c:pt>
                <c:pt idx="1159">
                  <c:v>1.545138888888889E-2</c:v>
                </c:pt>
                <c:pt idx="1160">
                  <c:v>1.5462962962962963E-2</c:v>
                </c:pt>
                <c:pt idx="1161">
                  <c:v>1.5474537037037038E-2</c:v>
                </c:pt>
                <c:pt idx="1162">
                  <c:v>1.5486111111111112E-2</c:v>
                </c:pt>
                <c:pt idx="1163">
                  <c:v>1.5497685185185186E-2</c:v>
                </c:pt>
                <c:pt idx="1164">
                  <c:v>1.5509259259259257E-2</c:v>
                </c:pt>
                <c:pt idx="1165">
                  <c:v>1.5520833333333333E-2</c:v>
                </c:pt>
                <c:pt idx="1166">
                  <c:v>1.5532407407407406E-2</c:v>
                </c:pt>
                <c:pt idx="1167">
                  <c:v>1.554398148148148E-2</c:v>
                </c:pt>
                <c:pt idx="1168">
                  <c:v>1.5555555555555553E-2</c:v>
                </c:pt>
                <c:pt idx="1169">
                  <c:v>1.556712962962963E-2</c:v>
                </c:pt>
                <c:pt idx="1170">
                  <c:v>1.5578703703703704E-2</c:v>
                </c:pt>
                <c:pt idx="1171">
                  <c:v>1.5590277777777778E-2</c:v>
                </c:pt>
                <c:pt idx="1172">
                  <c:v>1.5601851851851851E-2</c:v>
                </c:pt>
                <c:pt idx="1173">
                  <c:v>1.5613425925925926E-2</c:v>
                </c:pt>
                <c:pt idx="1174">
                  <c:v>1.5625E-2</c:v>
                </c:pt>
                <c:pt idx="1175">
                  <c:v>1.5636574074074074E-2</c:v>
                </c:pt>
                <c:pt idx="1176">
                  <c:v>1.5648148148148151E-2</c:v>
                </c:pt>
                <c:pt idx="1177">
                  <c:v>1.5659722222222224E-2</c:v>
                </c:pt>
                <c:pt idx="1178">
                  <c:v>1.5671296296296298E-2</c:v>
                </c:pt>
                <c:pt idx="1179">
                  <c:v>1.5682870370370371E-2</c:v>
                </c:pt>
                <c:pt idx="1180">
                  <c:v>1.5694444444444445E-2</c:v>
                </c:pt>
                <c:pt idx="1181">
                  <c:v>1.5706018518518518E-2</c:v>
                </c:pt>
                <c:pt idx="1182">
                  <c:v>1.5717592592592592E-2</c:v>
                </c:pt>
                <c:pt idx="1183">
                  <c:v>1.5729166666666666E-2</c:v>
                </c:pt>
                <c:pt idx="1184">
                  <c:v>1.5740740740740743E-2</c:v>
                </c:pt>
                <c:pt idx="1185">
                  <c:v>1.5752314814814813E-2</c:v>
                </c:pt>
                <c:pt idx="1186">
                  <c:v>1.5763888888888886E-2</c:v>
                </c:pt>
                <c:pt idx="1187">
                  <c:v>1.577546296296296E-2</c:v>
                </c:pt>
                <c:pt idx="1188">
                  <c:v>1.5787037037037037E-2</c:v>
                </c:pt>
                <c:pt idx="1189">
                  <c:v>1.579861111111111E-2</c:v>
                </c:pt>
                <c:pt idx="1190">
                  <c:v>1.5810185185185184E-2</c:v>
                </c:pt>
                <c:pt idx="1191">
                  <c:v>1.5821759259259261E-2</c:v>
                </c:pt>
                <c:pt idx="1192">
                  <c:v>1.5833333333333335E-2</c:v>
                </c:pt>
                <c:pt idx="1193">
                  <c:v>1.5844907407407408E-2</c:v>
                </c:pt>
                <c:pt idx="1194">
                  <c:v>1.5856481481481482E-2</c:v>
                </c:pt>
                <c:pt idx="1195">
                  <c:v>1.5868055555555555E-2</c:v>
                </c:pt>
                <c:pt idx="1196">
                  <c:v>1.5879629629629629E-2</c:v>
                </c:pt>
                <c:pt idx="1197">
                  <c:v>1.5891203703703703E-2</c:v>
                </c:pt>
                <c:pt idx="1198">
                  <c:v>1.5902777777777776E-2</c:v>
                </c:pt>
                <c:pt idx="1199">
                  <c:v>1.5914351851851853E-2</c:v>
                </c:pt>
                <c:pt idx="1200">
                  <c:v>1.5925925925925927E-2</c:v>
                </c:pt>
                <c:pt idx="1201">
                  <c:v>1.59375E-2</c:v>
                </c:pt>
                <c:pt idx="1202">
                  <c:v>1.5949074074074074E-2</c:v>
                </c:pt>
                <c:pt idx="1203">
                  <c:v>1.5960648148148151E-2</c:v>
                </c:pt>
                <c:pt idx="1204">
                  <c:v>1.5972222222222224E-2</c:v>
                </c:pt>
                <c:pt idx="1205">
                  <c:v>1.5983796296296295E-2</c:v>
                </c:pt>
                <c:pt idx="1206">
                  <c:v>1.5995370370370372E-2</c:v>
                </c:pt>
                <c:pt idx="1207">
                  <c:v>1.6006944444444445E-2</c:v>
                </c:pt>
                <c:pt idx="1208">
                  <c:v>1.6018518518518519E-2</c:v>
                </c:pt>
                <c:pt idx="1209">
                  <c:v>1.6030092592592592E-2</c:v>
                </c:pt>
                <c:pt idx="1210">
                  <c:v>1.6041666666666666E-2</c:v>
                </c:pt>
                <c:pt idx="1211">
                  <c:v>1.6053240740740739E-2</c:v>
                </c:pt>
                <c:pt idx="1212">
                  <c:v>1.6064814814814813E-2</c:v>
                </c:pt>
                <c:pt idx="1213">
                  <c:v>1.6076388888888887E-2</c:v>
                </c:pt>
                <c:pt idx="1214">
                  <c:v>1.6087962962962964E-2</c:v>
                </c:pt>
                <c:pt idx="1215">
                  <c:v>1.6099537037037037E-2</c:v>
                </c:pt>
                <c:pt idx="1216">
                  <c:v>1.6111111111111111E-2</c:v>
                </c:pt>
                <c:pt idx="1217">
                  <c:v>1.6122685185185184E-2</c:v>
                </c:pt>
                <c:pt idx="1218">
                  <c:v>1.6134259259259261E-2</c:v>
                </c:pt>
                <c:pt idx="1219">
                  <c:v>1.6145833333333335E-2</c:v>
                </c:pt>
                <c:pt idx="1220">
                  <c:v>1.6157407407407409E-2</c:v>
                </c:pt>
                <c:pt idx="1221">
                  <c:v>1.6168981481481482E-2</c:v>
                </c:pt>
                <c:pt idx="1222">
                  <c:v>1.6180555555555556E-2</c:v>
                </c:pt>
                <c:pt idx="1223">
                  <c:v>1.6192129629629629E-2</c:v>
                </c:pt>
                <c:pt idx="1224">
                  <c:v>1.6203703703703703E-2</c:v>
                </c:pt>
                <c:pt idx="1225">
                  <c:v>1.621527777777778E-2</c:v>
                </c:pt>
                <c:pt idx="1226">
                  <c:v>1.622685185185185E-2</c:v>
                </c:pt>
                <c:pt idx="1227">
                  <c:v>1.6238425925925924E-2</c:v>
                </c:pt>
                <c:pt idx="1228">
                  <c:v>1.6249999999999997E-2</c:v>
                </c:pt>
                <c:pt idx="1229">
                  <c:v>1.6261574074074074E-2</c:v>
                </c:pt>
                <c:pt idx="1230">
                  <c:v>1.6273148148148148E-2</c:v>
                </c:pt>
                <c:pt idx="1231">
                  <c:v>1.6284722222222221E-2</c:v>
                </c:pt>
                <c:pt idx="1232">
                  <c:v>1.6296296296296295E-2</c:v>
                </c:pt>
                <c:pt idx="1233">
                  <c:v>1.6307870370370372E-2</c:v>
                </c:pt>
                <c:pt idx="1234">
                  <c:v>1.6319444444444445E-2</c:v>
                </c:pt>
                <c:pt idx="1235">
                  <c:v>1.6331018518518519E-2</c:v>
                </c:pt>
                <c:pt idx="1236">
                  <c:v>1.6342592592592593E-2</c:v>
                </c:pt>
                <c:pt idx="1237">
                  <c:v>1.6354166666666666E-2</c:v>
                </c:pt>
                <c:pt idx="1238">
                  <c:v>1.636574074074074E-2</c:v>
                </c:pt>
                <c:pt idx="1239">
                  <c:v>1.6377314814814813E-2</c:v>
                </c:pt>
                <c:pt idx="1240">
                  <c:v>1.638888888888889E-2</c:v>
                </c:pt>
                <c:pt idx="1241">
                  <c:v>1.6400462962962964E-2</c:v>
                </c:pt>
                <c:pt idx="1242">
                  <c:v>1.6412037037037037E-2</c:v>
                </c:pt>
                <c:pt idx="1243">
                  <c:v>1.6423611111111111E-2</c:v>
                </c:pt>
                <c:pt idx="1244">
                  <c:v>1.6435185185185188E-2</c:v>
                </c:pt>
                <c:pt idx="1245">
                  <c:v>1.6446759259259262E-2</c:v>
                </c:pt>
                <c:pt idx="1246">
                  <c:v>1.6458333333333332E-2</c:v>
                </c:pt>
                <c:pt idx="1247">
                  <c:v>1.6469907407407405E-2</c:v>
                </c:pt>
                <c:pt idx="1248">
                  <c:v>1.6481481481481482E-2</c:v>
                </c:pt>
                <c:pt idx="1249">
                  <c:v>1.6493055555555556E-2</c:v>
                </c:pt>
                <c:pt idx="1250">
                  <c:v>1.650462962962963E-2</c:v>
                </c:pt>
                <c:pt idx="1251">
                  <c:v>1.6516203703703703E-2</c:v>
                </c:pt>
                <c:pt idx="1252">
                  <c:v>1.6527777777777777E-2</c:v>
                </c:pt>
                <c:pt idx="1253">
                  <c:v>1.653935185185185E-2</c:v>
                </c:pt>
                <c:pt idx="1254">
                  <c:v>1.6550925925925924E-2</c:v>
                </c:pt>
                <c:pt idx="1255">
                  <c:v>1.6562500000000001E-2</c:v>
                </c:pt>
                <c:pt idx="1256">
                  <c:v>1.6574074074074074E-2</c:v>
                </c:pt>
                <c:pt idx="1257">
                  <c:v>1.6585648148148148E-2</c:v>
                </c:pt>
                <c:pt idx="1258">
                  <c:v>1.6597222222222222E-2</c:v>
                </c:pt>
                <c:pt idx="1259">
                  <c:v>1.6608796296296299E-2</c:v>
                </c:pt>
                <c:pt idx="1260">
                  <c:v>1.6620370370370372E-2</c:v>
                </c:pt>
                <c:pt idx="1261">
                  <c:v>1.6631944444444446E-2</c:v>
                </c:pt>
                <c:pt idx="1262">
                  <c:v>1.6643518518518519E-2</c:v>
                </c:pt>
                <c:pt idx="1263">
                  <c:v>1.6655092592592593E-2</c:v>
                </c:pt>
                <c:pt idx="1264">
                  <c:v>1.6666666666666666E-2</c:v>
                </c:pt>
                <c:pt idx="1265">
                  <c:v>1.667824074074074E-2</c:v>
                </c:pt>
                <c:pt idx="1266">
                  <c:v>1.6689814814814817E-2</c:v>
                </c:pt>
                <c:pt idx="1267">
                  <c:v>1.6701388888888887E-2</c:v>
                </c:pt>
                <c:pt idx="1268">
                  <c:v>1.6712962962962961E-2</c:v>
                </c:pt>
                <c:pt idx="1269">
                  <c:v>1.6724537037037034E-2</c:v>
                </c:pt>
                <c:pt idx="1270">
                  <c:v>1.6736111111111111E-2</c:v>
                </c:pt>
                <c:pt idx="1271">
                  <c:v>1.6747685185185185E-2</c:v>
                </c:pt>
                <c:pt idx="1272">
                  <c:v>1.6759259259259258E-2</c:v>
                </c:pt>
                <c:pt idx="1273">
                  <c:v>1.6770833333333332E-2</c:v>
                </c:pt>
                <c:pt idx="1274">
                  <c:v>1.6782407407407409E-2</c:v>
                </c:pt>
                <c:pt idx="1275">
                  <c:v>1.6793981481481483E-2</c:v>
                </c:pt>
                <c:pt idx="1276">
                  <c:v>1.6805555555555556E-2</c:v>
                </c:pt>
                <c:pt idx="1277">
                  <c:v>1.681712962962963E-2</c:v>
                </c:pt>
                <c:pt idx="1278">
                  <c:v>1.6828703703703703E-2</c:v>
                </c:pt>
                <c:pt idx="1279">
                  <c:v>1.6840277777777777E-2</c:v>
                </c:pt>
                <c:pt idx="1280">
                  <c:v>1.6851851851851851E-2</c:v>
                </c:pt>
                <c:pt idx="1281">
                  <c:v>1.6863425925925928E-2</c:v>
                </c:pt>
                <c:pt idx="1282">
                  <c:v>1.6875000000000001E-2</c:v>
                </c:pt>
                <c:pt idx="1283">
                  <c:v>1.6886574074074075E-2</c:v>
                </c:pt>
                <c:pt idx="1284">
                  <c:v>1.6898148148148148E-2</c:v>
                </c:pt>
                <c:pt idx="1285">
                  <c:v>1.6909722222222225E-2</c:v>
                </c:pt>
                <c:pt idx="1286">
                  <c:v>1.6921296296296299E-2</c:v>
                </c:pt>
                <c:pt idx="1287">
                  <c:v>1.6932870370370369E-2</c:v>
                </c:pt>
                <c:pt idx="1288">
                  <c:v>1.6944444444444443E-2</c:v>
                </c:pt>
                <c:pt idx="1289">
                  <c:v>1.695601851851852E-2</c:v>
                </c:pt>
                <c:pt idx="1290">
                  <c:v>1.6967592592592593E-2</c:v>
                </c:pt>
                <c:pt idx="1291">
                  <c:v>1.6979166666666667E-2</c:v>
                </c:pt>
                <c:pt idx="1292">
                  <c:v>1.699074074074074E-2</c:v>
                </c:pt>
                <c:pt idx="1293">
                  <c:v>1.7002314814814814E-2</c:v>
                </c:pt>
                <c:pt idx="1294">
                  <c:v>1.7013888888888887E-2</c:v>
                </c:pt>
                <c:pt idx="1295">
                  <c:v>1.7025462962962961E-2</c:v>
                </c:pt>
                <c:pt idx="1296">
                  <c:v>1.7037037037037038E-2</c:v>
                </c:pt>
                <c:pt idx="1297">
                  <c:v>1.7048611111111112E-2</c:v>
                </c:pt>
                <c:pt idx="1298">
                  <c:v>1.7060185185185185E-2</c:v>
                </c:pt>
                <c:pt idx="1299">
                  <c:v>1.7071759259259259E-2</c:v>
                </c:pt>
                <c:pt idx="1300">
                  <c:v>1.7083333333333336E-2</c:v>
                </c:pt>
                <c:pt idx="1301">
                  <c:v>1.7094907407407409E-2</c:v>
                </c:pt>
                <c:pt idx="1302">
                  <c:v>1.7106481481481483E-2</c:v>
                </c:pt>
                <c:pt idx="1303">
                  <c:v>1.7118055555555556E-2</c:v>
                </c:pt>
                <c:pt idx="1304">
                  <c:v>1.712962962962963E-2</c:v>
                </c:pt>
                <c:pt idx="1305">
                  <c:v>1.7141203703703704E-2</c:v>
                </c:pt>
                <c:pt idx="1306">
                  <c:v>1.7152777777777777E-2</c:v>
                </c:pt>
                <c:pt idx="1307">
                  <c:v>1.7164351851851851E-2</c:v>
                </c:pt>
                <c:pt idx="1308">
                  <c:v>1.7175925925925924E-2</c:v>
                </c:pt>
                <c:pt idx="1309">
                  <c:v>1.7187499999999998E-2</c:v>
                </c:pt>
                <c:pt idx="1310">
                  <c:v>1.7199074074074071E-2</c:v>
                </c:pt>
                <c:pt idx="1311">
                  <c:v>1.7210648148148149E-2</c:v>
                </c:pt>
                <c:pt idx="1312">
                  <c:v>1.7222222222222222E-2</c:v>
                </c:pt>
                <c:pt idx="1313">
                  <c:v>1.7233796296296296E-2</c:v>
                </c:pt>
                <c:pt idx="1314">
                  <c:v>1.7245370370370369E-2</c:v>
                </c:pt>
                <c:pt idx="1315">
                  <c:v>1.7256944444444446E-2</c:v>
                </c:pt>
                <c:pt idx="1316">
                  <c:v>1.726851851851852E-2</c:v>
                </c:pt>
                <c:pt idx="1317">
                  <c:v>1.7280092592592593E-2</c:v>
                </c:pt>
                <c:pt idx="1318">
                  <c:v>1.7291666666666667E-2</c:v>
                </c:pt>
                <c:pt idx="1319">
                  <c:v>1.7303240740740741E-2</c:v>
                </c:pt>
                <c:pt idx="1320">
                  <c:v>1.7314814814814814E-2</c:v>
                </c:pt>
                <c:pt idx="1321">
                  <c:v>1.7326388888888888E-2</c:v>
                </c:pt>
                <c:pt idx="1322">
                  <c:v>1.7337962962962961E-2</c:v>
                </c:pt>
                <c:pt idx="1323">
                  <c:v>1.7349537037037038E-2</c:v>
                </c:pt>
                <c:pt idx="1324">
                  <c:v>1.7361111111111112E-2</c:v>
                </c:pt>
                <c:pt idx="1325">
                  <c:v>1.7372685185185185E-2</c:v>
                </c:pt>
                <c:pt idx="1326">
                  <c:v>1.7384259259259262E-2</c:v>
                </c:pt>
                <c:pt idx="1327">
                  <c:v>1.7395833333333336E-2</c:v>
                </c:pt>
                <c:pt idx="1328">
                  <c:v>1.7407407407407406E-2</c:v>
                </c:pt>
                <c:pt idx="1329">
                  <c:v>1.741898148148148E-2</c:v>
                </c:pt>
                <c:pt idx="1330">
                  <c:v>1.7430555555555557E-2</c:v>
                </c:pt>
                <c:pt idx="1331">
                  <c:v>1.744212962962963E-2</c:v>
                </c:pt>
                <c:pt idx="1332">
                  <c:v>1.7453703703703704E-2</c:v>
                </c:pt>
                <c:pt idx="1333">
                  <c:v>1.7465277777777777E-2</c:v>
                </c:pt>
                <c:pt idx="1334">
                  <c:v>1.7476851851851851E-2</c:v>
                </c:pt>
                <c:pt idx="1335">
                  <c:v>1.7488425925925925E-2</c:v>
                </c:pt>
                <c:pt idx="1336">
                  <c:v>1.7499999999999998E-2</c:v>
                </c:pt>
                <c:pt idx="1337">
                  <c:v>1.7511574074074072E-2</c:v>
                </c:pt>
                <c:pt idx="1338">
                  <c:v>1.7523148148148149E-2</c:v>
                </c:pt>
                <c:pt idx="1339">
                  <c:v>1.7534722222222222E-2</c:v>
                </c:pt>
                <c:pt idx="1340">
                  <c:v>1.7546296296296296E-2</c:v>
                </c:pt>
                <c:pt idx="1341">
                  <c:v>1.7557870370370373E-2</c:v>
                </c:pt>
                <c:pt idx="1342">
                  <c:v>1.7569444444444447E-2</c:v>
                </c:pt>
                <c:pt idx="1343">
                  <c:v>1.758101851851852E-2</c:v>
                </c:pt>
                <c:pt idx="1344">
                  <c:v>1.7592592592592594E-2</c:v>
                </c:pt>
                <c:pt idx="1345">
                  <c:v>1.7604166666666667E-2</c:v>
                </c:pt>
                <c:pt idx="1346">
                  <c:v>1.7615740740740741E-2</c:v>
                </c:pt>
                <c:pt idx="1347">
                  <c:v>1.7627314814814814E-2</c:v>
                </c:pt>
                <c:pt idx="1348">
                  <c:v>1.7638888888888888E-2</c:v>
                </c:pt>
                <c:pt idx="1349">
                  <c:v>1.7650462962962962E-2</c:v>
                </c:pt>
                <c:pt idx="1350">
                  <c:v>1.7662037037037035E-2</c:v>
                </c:pt>
                <c:pt idx="1351">
                  <c:v>1.7673611111111109E-2</c:v>
                </c:pt>
                <c:pt idx="1352">
                  <c:v>1.7685185185185182E-2</c:v>
                </c:pt>
                <c:pt idx="1353">
                  <c:v>1.7696759259259259E-2</c:v>
                </c:pt>
                <c:pt idx="1354">
                  <c:v>1.7708333333333333E-2</c:v>
                </c:pt>
                <c:pt idx="1355">
                  <c:v>1.7719907407407406E-2</c:v>
                </c:pt>
                <c:pt idx="1356">
                  <c:v>1.7731481481481483E-2</c:v>
                </c:pt>
                <c:pt idx="1357">
                  <c:v>1.7743055555555557E-2</c:v>
                </c:pt>
                <c:pt idx="1358">
                  <c:v>1.7754629629629631E-2</c:v>
                </c:pt>
                <c:pt idx="1359">
                  <c:v>1.7766203703703704E-2</c:v>
                </c:pt>
                <c:pt idx="1360">
                  <c:v>1.7777777777777778E-2</c:v>
                </c:pt>
                <c:pt idx="1361">
                  <c:v>1.7789351851851851E-2</c:v>
                </c:pt>
                <c:pt idx="1362">
                  <c:v>1.7800925925925925E-2</c:v>
                </c:pt>
                <c:pt idx="1363">
                  <c:v>1.7812499999999998E-2</c:v>
                </c:pt>
                <c:pt idx="1364">
                  <c:v>1.7824074074074076E-2</c:v>
                </c:pt>
                <c:pt idx="1365">
                  <c:v>1.7835648148148149E-2</c:v>
                </c:pt>
                <c:pt idx="1366">
                  <c:v>1.7847222222222223E-2</c:v>
                </c:pt>
                <c:pt idx="1367">
                  <c:v>1.7858796296296296E-2</c:v>
                </c:pt>
                <c:pt idx="1368">
                  <c:v>1.7870370370370373E-2</c:v>
                </c:pt>
                <c:pt idx="1369">
                  <c:v>1.7881944444444443E-2</c:v>
                </c:pt>
                <c:pt idx="1370">
                  <c:v>1.7893518518518517E-2</c:v>
                </c:pt>
                <c:pt idx="1371">
                  <c:v>1.7905092592592594E-2</c:v>
                </c:pt>
                <c:pt idx="1372">
                  <c:v>1.7916666666666668E-2</c:v>
                </c:pt>
                <c:pt idx="1373">
                  <c:v>1.7928240740740741E-2</c:v>
                </c:pt>
                <c:pt idx="1374">
                  <c:v>1.7939814814814815E-2</c:v>
                </c:pt>
                <c:pt idx="1375">
                  <c:v>1.7951388888888888E-2</c:v>
                </c:pt>
                <c:pt idx="1376">
                  <c:v>1.7962962962962962E-2</c:v>
                </c:pt>
                <c:pt idx="1377">
                  <c:v>1.7974537037037035E-2</c:v>
                </c:pt>
                <c:pt idx="1378">
                  <c:v>1.7986111111111109E-2</c:v>
                </c:pt>
                <c:pt idx="1379">
                  <c:v>1.7997685185185186E-2</c:v>
                </c:pt>
                <c:pt idx="1380">
                  <c:v>1.800925925925926E-2</c:v>
                </c:pt>
                <c:pt idx="1381">
                  <c:v>1.8020833333333333E-2</c:v>
                </c:pt>
                <c:pt idx="1382">
                  <c:v>1.8032407407407407E-2</c:v>
                </c:pt>
                <c:pt idx="1383">
                  <c:v>1.8043981481481484E-2</c:v>
                </c:pt>
                <c:pt idx="1384">
                  <c:v>1.8055555555555557E-2</c:v>
                </c:pt>
                <c:pt idx="1385">
                  <c:v>1.8067129629629631E-2</c:v>
                </c:pt>
                <c:pt idx="1386">
                  <c:v>1.8078703703703704E-2</c:v>
                </c:pt>
                <c:pt idx="1387">
                  <c:v>1.8090277777777778E-2</c:v>
                </c:pt>
                <c:pt idx="1388">
                  <c:v>1.8101851851851852E-2</c:v>
                </c:pt>
                <c:pt idx="1389">
                  <c:v>1.8113425925925925E-2</c:v>
                </c:pt>
                <c:pt idx="1390">
                  <c:v>1.8124999999999999E-2</c:v>
                </c:pt>
                <c:pt idx="1391">
                  <c:v>1.8136574074074072E-2</c:v>
                </c:pt>
                <c:pt idx="1392">
                  <c:v>1.8148148148148146E-2</c:v>
                </c:pt>
                <c:pt idx="1393">
                  <c:v>1.8159722222222219E-2</c:v>
                </c:pt>
                <c:pt idx="1394">
                  <c:v>1.8171296296296297E-2</c:v>
                </c:pt>
                <c:pt idx="1395">
                  <c:v>1.818287037037037E-2</c:v>
                </c:pt>
                <c:pt idx="1396">
                  <c:v>1.8194444444444444E-2</c:v>
                </c:pt>
                <c:pt idx="1397">
                  <c:v>1.8206018518518517E-2</c:v>
                </c:pt>
                <c:pt idx="1398">
                  <c:v>1.8217592592592594E-2</c:v>
                </c:pt>
                <c:pt idx="1399">
                  <c:v>1.8229166666666668E-2</c:v>
                </c:pt>
                <c:pt idx="1400">
                  <c:v>1.8240740740740741E-2</c:v>
                </c:pt>
                <c:pt idx="1401">
                  <c:v>1.8252314814814815E-2</c:v>
                </c:pt>
                <c:pt idx="1402">
                  <c:v>1.8263888888888889E-2</c:v>
                </c:pt>
                <c:pt idx="1403">
                  <c:v>1.8275462962962962E-2</c:v>
                </c:pt>
                <c:pt idx="1404">
                  <c:v>1.8287037037037036E-2</c:v>
                </c:pt>
                <c:pt idx="1405">
                  <c:v>1.8298611111111113E-2</c:v>
                </c:pt>
                <c:pt idx="1406">
                  <c:v>1.8310185185185186E-2</c:v>
                </c:pt>
                <c:pt idx="1407">
                  <c:v>1.832175925925926E-2</c:v>
                </c:pt>
                <c:pt idx="1408">
                  <c:v>1.8333333333333333E-2</c:v>
                </c:pt>
                <c:pt idx="1409">
                  <c:v>1.834490740740741E-2</c:v>
                </c:pt>
                <c:pt idx="1410">
                  <c:v>1.8356481481481481E-2</c:v>
                </c:pt>
                <c:pt idx="1411">
                  <c:v>1.8368055555555554E-2</c:v>
                </c:pt>
                <c:pt idx="1412">
                  <c:v>1.8379629629629628E-2</c:v>
                </c:pt>
                <c:pt idx="1413">
                  <c:v>1.8391203703703705E-2</c:v>
                </c:pt>
                <c:pt idx="1414">
                  <c:v>1.8402777777777778E-2</c:v>
                </c:pt>
                <c:pt idx="1415">
                  <c:v>1.8414351851851852E-2</c:v>
                </c:pt>
                <c:pt idx="1416">
                  <c:v>1.8425925925925925E-2</c:v>
                </c:pt>
                <c:pt idx="1417">
                  <c:v>1.8437499999999999E-2</c:v>
                </c:pt>
                <c:pt idx="1418">
                  <c:v>1.8449074074074073E-2</c:v>
                </c:pt>
                <c:pt idx="1419">
                  <c:v>1.8460648148148146E-2</c:v>
                </c:pt>
                <c:pt idx="1420">
                  <c:v>1.8472222222222223E-2</c:v>
                </c:pt>
                <c:pt idx="1421">
                  <c:v>1.8483796296296297E-2</c:v>
                </c:pt>
                <c:pt idx="1422">
                  <c:v>1.849537037037037E-2</c:v>
                </c:pt>
                <c:pt idx="1423">
                  <c:v>1.8506944444444444E-2</c:v>
                </c:pt>
                <c:pt idx="1424">
                  <c:v>1.8518518518518521E-2</c:v>
                </c:pt>
                <c:pt idx="1425">
                  <c:v>1.8530092592592595E-2</c:v>
                </c:pt>
                <c:pt idx="1426">
                  <c:v>1.8541666666666668E-2</c:v>
                </c:pt>
                <c:pt idx="1427">
                  <c:v>1.8553240740740742E-2</c:v>
                </c:pt>
                <c:pt idx="1428">
                  <c:v>1.8564814814814815E-2</c:v>
                </c:pt>
                <c:pt idx="1429">
                  <c:v>1.8576388888888889E-2</c:v>
                </c:pt>
                <c:pt idx="1430">
                  <c:v>1.8587962962962962E-2</c:v>
                </c:pt>
                <c:pt idx="1431">
                  <c:v>1.8599537037037036E-2</c:v>
                </c:pt>
                <c:pt idx="1432">
                  <c:v>1.861111111111111E-2</c:v>
                </c:pt>
                <c:pt idx="1433">
                  <c:v>1.8622685185185183E-2</c:v>
                </c:pt>
                <c:pt idx="1434">
                  <c:v>1.8634259259259257E-2</c:v>
                </c:pt>
                <c:pt idx="1435">
                  <c:v>1.8645833333333334E-2</c:v>
                </c:pt>
                <c:pt idx="1436">
                  <c:v>1.8657407407407407E-2</c:v>
                </c:pt>
                <c:pt idx="1437">
                  <c:v>1.8668981481481481E-2</c:v>
                </c:pt>
                <c:pt idx="1438">
                  <c:v>1.8680555555555554E-2</c:v>
                </c:pt>
                <c:pt idx="1439">
                  <c:v>1.8692129629629631E-2</c:v>
                </c:pt>
                <c:pt idx="1440">
                  <c:v>1.8703703703703705E-2</c:v>
                </c:pt>
                <c:pt idx="1441">
                  <c:v>1.8715277777777779E-2</c:v>
                </c:pt>
                <c:pt idx="1442">
                  <c:v>1.8726851851851852E-2</c:v>
                </c:pt>
                <c:pt idx="1443">
                  <c:v>1.8738425925925926E-2</c:v>
                </c:pt>
                <c:pt idx="1444">
                  <c:v>1.8749999999999999E-2</c:v>
                </c:pt>
                <c:pt idx="1445">
                  <c:v>1.8761574074074073E-2</c:v>
                </c:pt>
                <c:pt idx="1446">
                  <c:v>1.877314814814815E-2</c:v>
                </c:pt>
                <c:pt idx="1447">
                  <c:v>1.8784722222222223E-2</c:v>
                </c:pt>
                <c:pt idx="1448">
                  <c:v>1.8796296296296297E-2</c:v>
                </c:pt>
                <c:pt idx="1449">
                  <c:v>1.8807870370370371E-2</c:v>
                </c:pt>
                <c:pt idx="1450">
                  <c:v>1.8819444444444448E-2</c:v>
                </c:pt>
                <c:pt idx="1451">
                  <c:v>1.8831018518518518E-2</c:v>
                </c:pt>
                <c:pt idx="1452">
                  <c:v>1.8831018518518518E-2</c:v>
                </c:pt>
                <c:pt idx="1453">
                  <c:v>1.8842592592592591E-2</c:v>
                </c:pt>
                <c:pt idx="1454">
                  <c:v>1.8854166666666665E-2</c:v>
                </c:pt>
                <c:pt idx="1455">
                  <c:v>1.8865740740740742E-2</c:v>
                </c:pt>
                <c:pt idx="1456">
                  <c:v>1.8877314814814816E-2</c:v>
                </c:pt>
                <c:pt idx="1457">
                  <c:v>1.8888888888888889E-2</c:v>
                </c:pt>
                <c:pt idx="1458">
                  <c:v>1.8900462962962963E-2</c:v>
                </c:pt>
                <c:pt idx="1459">
                  <c:v>1.8912037037037036E-2</c:v>
                </c:pt>
                <c:pt idx="1460">
                  <c:v>1.892361111111111E-2</c:v>
                </c:pt>
                <c:pt idx="1461">
                  <c:v>1.8935185185185183E-2</c:v>
                </c:pt>
                <c:pt idx="1462">
                  <c:v>1.894675925925926E-2</c:v>
                </c:pt>
                <c:pt idx="1463">
                  <c:v>1.8958333333333334E-2</c:v>
                </c:pt>
                <c:pt idx="1464">
                  <c:v>1.8969907407407408E-2</c:v>
                </c:pt>
                <c:pt idx="1465">
                  <c:v>1.8981481481481481E-2</c:v>
                </c:pt>
                <c:pt idx="1466">
                  <c:v>1.8993055555555558E-2</c:v>
                </c:pt>
                <c:pt idx="1467">
                  <c:v>1.9004629629629632E-2</c:v>
                </c:pt>
                <c:pt idx="1468">
                  <c:v>1.9016203703703705E-2</c:v>
                </c:pt>
                <c:pt idx="1469">
                  <c:v>1.9027777777777779E-2</c:v>
                </c:pt>
                <c:pt idx="1470">
                  <c:v>1.9039351851851852E-2</c:v>
                </c:pt>
                <c:pt idx="1471">
                  <c:v>1.9050925925925926E-2</c:v>
                </c:pt>
                <c:pt idx="1472">
                  <c:v>1.90625E-2</c:v>
                </c:pt>
                <c:pt idx="1473">
                  <c:v>1.9074074074074073E-2</c:v>
                </c:pt>
                <c:pt idx="1474">
                  <c:v>1.9085648148148147E-2</c:v>
                </c:pt>
                <c:pt idx="1475">
                  <c:v>1.909722222222222E-2</c:v>
                </c:pt>
                <c:pt idx="1476">
                  <c:v>1.9108796296296294E-2</c:v>
                </c:pt>
                <c:pt idx="1477">
                  <c:v>1.9120370370370371E-2</c:v>
                </c:pt>
                <c:pt idx="1478">
                  <c:v>1.9131944444444444E-2</c:v>
                </c:pt>
                <c:pt idx="1479">
                  <c:v>1.9143518518518518E-2</c:v>
                </c:pt>
                <c:pt idx="1480">
                  <c:v>1.9155092592592592E-2</c:v>
                </c:pt>
                <c:pt idx="1481">
                  <c:v>1.9166666666666669E-2</c:v>
                </c:pt>
                <c:pt idx="1482">
                  <c:v>1.9178240740740742E-2</c:v>
                </c:pt>
                <c:pt idx="1483">
                  <c:v>1.9189814814814816E-2</c:v>
                </c:pt>
                <c:pt idx="1484">
                  <c:v>1.9201388888888889E-2</c:v>
                </c:pt>
                <c:pt idx="1485">
                  <c:v>1.9212962962962963E-2</c:v>
                </c:pt>
                <c:pt idx="1486">
                  <c:v>1.9224537037037037E-2</c:v>
                </c:pt>
                <c:pt idx="1487">
                  <c:v>1.923611111111111E-2</c:v>
                </c:pt>
                <c:pt idx="1488">
                  <c:v>1.9247685185185184E-2</c:v>
                </c:pt>
                <c:pt idx="1489">
                  <c:v>1.9259259259259261E-2</c:v>
                </c:pt>
                <c:pt idx="1490">
                  <c:v>1.9270833333333334E-2</c:v>
                </c:pt>
                <c:pt idx="1491">
                  <c:v>1.9282407407407408E-2</c:v>
                </c:pt>
                <c:pt idx="1492">
                  <c:v>1.9293981481481485E-2</c:v>
                </c:pt>
                <c:pt idx="1493">
                  <c:v>1.9305555555555555E-2</c:v>
                </c:pt>
                <c:pt idx="1494">
                  <c:v>1.9317129629629629E-2</c:v>
                </c:pt>
                <c:pt idx="1495">
                  <c:v>1.9328703703703702E-2</c:v>
                </c:pt>
                <c:pt idx="1496">
                  <c:v>1.9340277777777779E-2</c:v>
                </c:pt>
                <c:pt idx="1497">
                  <c:v>1.9351851851851853E-2</c:v>
                </c:pt>
                <c:pt idx="1498">
                  <c:v>1.9363425925925926E-2</c:v>
                </c:pt>
                <c:pt idx="1499">
                  <c:v>1.9375E-2</c:v>
                </c:pt>
                <c:pt idx="1500">
                  <c:v>1.9386574074074073E-2</c:v>
                </c:pt>
                <c:pt idx="1501">
                  <c:v>1.9398148148148147E-2</c:v>
                </c:pt>
                <c:pt idx="1502">
                  <c:v>1.9409722222222221E-2</c:v>
                </c:pt>
                <c:pt idx="1503">
                  <c:v>1.9421296296296294E-2</c:v>
                </c:pt>
                <c:pt idx="1504">
                  <c:v>1.9432870370370371E-2</c:v>
                </c:pt>
                <c:pt idx="1505">
                  <c:v>1.9444444444444445E-2</c:v>
                </c:pt>
                <c:pt idx="1506">
                  <c:v>1.9456018518518518E-2</c:v>
                </c:pt>
                <c:pt idx="1507">
                  <c:v>1.9467592592592595E-2</c:v>
                </c:pt>
                <c:pt idx="1508">
                  <c:v>1.9479166666666669E-2</c:v>
                </c:pt>
                <c:pt idx="1509">
                  <c:v>1.9490740740740743E-2</c:v>
                </c:pt>
                <c:pt idx="1510">
                  <c:v>1.9502314814814816E-2</c:v>
                </c:pt>
                <c:pt idx="1511">
                  <c:v>1.951388888888889E-2</c:v>
                </c:pt>
                <c:pt idx="1512">
                  <c:v>1.9525462962962963E-2</c:v>
                </c:pt>
                <c:pt idx="1513">
                  <c:v>1.9537037037037037E-2</c:v>
                </c:pt>
                <c:pt idx="1514">
                  <c:v>1.954861111111111E-2</c:v>
                </c:pt>
                <c:pt idx="1515">
                  <c:v>1.9560185185185184E-2</c:v>
                </c:pt>
                <c:pt idx="1516">
                  <c:v>1.9571759259259257E-2</c:v>
                </c:pt>
                <c:pt idx="1517">
                  <c:v>1.9583333333333331E-2</c:v>
                </c:pt>
                <c:pt idx="1518">
                  <c:v>1.9594907407407405E-2</c:v>
                </c:pt>
                <c:pt idx="1519">
                  <c:v>1.9606481481481482E-2</c:v>
                </c:pt>
                <c:pt idx="1520">
                  <c:v>1.9618055555555555E-2</c:v>
                </c:pt>
                <c:pt idx="1521">
                  <c:v>1.9629629629629629E-2</c:v>
                </c:pt>
                <c:pt idx="1522">
                  <c:v>1.9641203703703706E-2</c:v>
                </c:pt>
                <c:pt idx="1523">
                  <c:v>1.9652777777777779E-2</c:v>
                </c:pt>
                <c:pt idx="1524">
                  <c:v>1.9664351851851853E-2</c:v>
                </c:pt>
                <c:pt idx="1525">
                  <c:v>1.9675925925925927E-2</c:v>
                </c:pt>
                <c:pt idx="1526">
                  <c:v>1.96875E-2</c:v>
                </c:pt>
                <c:pt idx="1527">
                  <c:v>1.9699074074074074E-2</c:v>
                </c:pt>
                <c:pt idx="1528">
                  <c:v>1.9710648148148147E-2</c:v>
                </c:pt>
                <c:pt idx="1529">
                  <c:v>1.9722222222222221E-2</c:v>
                </c:pt>
                <c:pt idx="1530">
                  <c:v>1.9733796296296298E-2</c:v>
                </c:pt>
                <c:pt idx="1531">
                  <c:v>1.9745370370370371E-2</c:v>
                </c:pt>
                <c:pt idx="1532">
                  <c:v>1.9756944444444445E-2</c:v>
                </c:pt>
                <c:pt idx="1533">
                  <c:v>1.9768518518518515E-2</c:v>
                </c:pt>
                <c:pt idx="1534">
                  <c:v>1.9780092592592592E-2</c:v>
                </c:pt>
                <c:pt idx="1535">
                  <c:v>1.9791666666666666E-2</c:v>
                </c:pt>
                <c:pt idx="1536">
                  <c:v>1.9803240740740739E-2</c:v>
                </c:pt>
                <c:pt idx="1537">
                  <c:v>1.9814814814814816E-2</c:v>
                </c:pt>
                <c:pt idx="1538">
                  <c:v>1.982638888888889E-2</c:v>
                </c:pt>
                <c:pt idx="1539">
                  <c:v>1.9837962962962963E-2</c:v>
                </c:pt>
                <c:pt idx="1540">
                  <c:v>1.9849537037037037E-2</c:v>
                </c:pt>
                <c:pt idx="1541">
                  <c:v>1.9861111111111111E-2</c:v>
                </c:pt>
                <c:pt idx="1542">
                  <c:v>1.9872685185185184E-2</c:v>
                </c:pt>
                <c:pt idx="1543">
                  <c:v>1.9884259259259258E-2</c:v>
                </c:pt>
                <c:pt idx="1544">
                  <c:v>1.9895833333333331E-2</c:v>
                </c:pt>
                <c:pt idx="1545">
                  <c:v>1.9907407407407408E-2</c:v>
                </c:pt>
                <c:pt idx="1546">
                  <c:v>1.9918981481481482E-2</c:v>
                </c:pt>
                <c:pt idx="1547">
                  <c:v>1.9930555555555556E-2</c:v>
                </c:pt>
                <c:pt idx="1548">
                  <c:v>1.9942129629629629E-2</c:v>
                </c:pt>
                <c:pt idx="1549">
                  <c:v>1.9953703703703706E-2</c:v>
                </c:pt>
                <c:pt idx="1550">
                  <c:v>1.996527777777778E-2</c:v>
                </c:pt>
                <c:pt idx="1551">
                  <c:v>1.9976851851851853E-2</c:v>
                </c:pt>
                <c:pt idx="1552">
                  <c:v>1.9988425925925927E-2</c:v>
                </c:pt>
                <c:pt idx="1553">
                  <c:v>0.02</c:v>
                </c:pt>
                <c:pt idx="1554">
                  <c:v>2.0011574074074074E-2</c:v>
                </c:pt>
                <c:pt idx="1555">
                  <c:v>2.0023148148148148E-2</c:v>
                </c:pt>
                <c:pt idx="1556">
                  <c:v>2.0034722222222221E-2</c:v>
                </c:pt>
                <c:pt idx="1557">
                  <c:v>2.0046296296296295E-2</c:v>
                </c:pt>
                <c:pt idx="1558">
                  <c:v>2.0057870370370368E-2</c:v>
                </c:pt>
                <c:pt idx="1559">
                  <c:v>2.0069444444444442E-2</c:v>
                </c:pt>
                <c:pt idx="1560">
                  <c:v>2.0081018518518519E-2</c:v>
                </c:pt>
                <c:pt idx="1561">
                  <c:v>2.0092592592592592E-2</c:v>
                </c:pt>
                <c:pt idx="1562">
                  <c:v>2.0104166666666666E-2</c:v>
                </c:pt>
                <c:pt idx="1563">
                  <c:v>2.011574074074074E-2</c:v>
                </c:pt>
                <c:pt idx="1564">
                  <c:v>2.0127314814814817E-2</c:v>
                </c:pt>
                <c:pt idx="1565">
                  <c:v>2.013888888888889E-2</c:v>
                </c:pt>
                <c:pt idx="1566">
                  <c:v>2.0150462962962964E-2</c:v>
                </c:pt>
                <c:pt idx="1567">
                  <c:v>2.0162037037037037E-2</c:v>
                </c:pt>
                <c:pt idx="1568">
                  <c:v>2.0173611111111111E-2</c:v>
                </c:pt>
                <c:pt idx="1569">
                  <c:v>2.0185185185185184E-2</c:v>
                </c:pt>
                <c:pt idx="1570">
                  <c:v>2.0196759259259258E-2</c:v>
                </c:pt>
                <c:pt idx="1571">
                  <c:v>2.0208333333333335E-2</c:v>
                </c:pt>
                <c:pt idx="1572">
                  <c:v>2.0219907407407409E-2</c:v>
                </c:pt>
                <c:pt idx="1573">
                  <c:v>2.0231481481481482E-2</c:v>
                </c:pt>
                <c:pt idx="1574">
                  <c:v>2.0243055555555552E-2</c:v>
                </c:pt>
                <c:pt idx="1575">
                  <c:v>2.0254629629629629E-2</c:v>
                </c:pt>
                <c:pt idx="1576">
                  <c:v>2.0266203703703703E-2</c:v>
                </c:pt>
                <c:pt idx="1577">
                  <c:v>2.0277777777777777E-2</c:v>
                </c:pt>
                <c:pt idx="1578">
                  <c:v>2.028935185185185E-2</c:v>
                </c:pt>
                <c:pt idx="1579">
                  <c:v>2.0300925925925927E-2</c:v>
                </c:pt>
                <c:pt idx="1580">
                  <c:v>2.0312500000000001E-2</c:v>
                </c:pt>
                <c:pt idx="1581">
                  <c:v>2.0324074074074074E-2</c:v>
                </c:pt>
                <c:pt idx="1582">
                  <c:v>2.0335648148148148E-2</c:v>
                </c:pt>
                <c:pt idx="1583">
                  <c:v>2.0347222222222221E-2</c:v>
                </c:pt>
                <c:pt idx="1584">
                  <c:v>2.0358796296296295E-2</c:v>
                </c:pt>
                <c:pt idx="1585">
                  <c:v>2.0370370370370369E-2</c:v>
                </c:pt>
                <c:pt idx="1586">
                  <c:v>2.0381944444444446E-2</c:v>
                </c:pt>
                <c:pt idx="1587">
                  <c:v>2.0393518518518519E-2</c:v>
                </c:pt>
                <c:pt idx="1588">
                  <c:v>2.0405092592592593E-2</c:v>
                </c:pt>
                <c:pt idx="1589">
                  <c:v>2.0416666666666666E-2</c:v>
                </c:pt>
                <c:pt idx="1590">
                  <c:v>2.0428240740740743E-2</c:v>
                </c:pt>
                <c:pt idx="1591">
                  <c:v>2.0439814814814817E-2</c:v>
                </c:pt>
                <c:pt idx="1592">
                  <c:v>2.045138888888889E-2</c:v>
                </c:pt>
                <c:pt idx="1593">
                  <c:v>2.0462962962962964E-2</c:v>
                </c:pt>
                <c:pt idx="1594">
                  <c:v>2.0474537037037038E-2</c:v>
                </c:pt>
                <c:pt idx="1595">
                  <c:v>2.0486111111111111E-2</c:v>
                </c:pt>
                <c:pt idx="1596">
                  <c:v>2.0497685185185185E-2</c:v>
                </c:pt>
                <c:pt idx="1597">
                  <c:v>2.0509259259259258E-2</c:v>
                </c:pt>
                <c:pt idx="1598">
                  <c:v>2.0520833333333332E-2</c:v>
                </c:pt>
                <c:pt idx="1599">
                  <c:v>2.0532407407407405E-2</c:v>
                </c:pt>
                <c:pt idx="1600">
                  <c:v>2.0543981481481479E-2</c:v>
                </c:pt>
                <c:pt idx="1601">
                  <c:v>2.0555555555555556E-2</c:v>
                </c:pt>
                <c:pt idx="1602">
                  <c:v>2.056712962962963E-2</c:v>
                </c:pt>
                <c:pt idx="1603">
                  <c:v>2.0578703703703703E-2</c:v>
                </c:pt>
                <c:pt idx="1604">
                  <c:v>2.0590277777777777E-2</c:v>
                </c:pt>
                <c:pt idx="1605">
                  <c:v>2.0601851851851854E-2</c:v>
                </c:pt>
                <c:pt idx="1606">
                  <c:v>2.0613425925925927E-2</c:v>
                </c:pt>
                <c:pt idx="1607">
                  <c:v>2.0625000000000001E-2</c:v>
                </c:pt>
                <c:pt idx="1608">
                  <c:v>2.0636574074074075E-2</c:v>
                </c:pt>
                <c:pt idx="1609">
                  <c:v>2.0648148148148148E-2</c:v>
                </c:pt>
                <c:pt idx="1610">
                  <c:v>2.0659722222222222E-2</c:v>
                </c:pt>
                <c:pt idx="1611">
                  <c:v>2.0671296296296295E-2</c:v>
                </c:pt>
                <c:pt idx="1612">
                  <c:v>2.0682870370370372E-2</c:v>
                </c:pt>
                <c:pt idx="1613">
                  <c:v>2.0694444444444446E-2</c:v>
                </c:pt>
                <c:pt idx="1614">
                  <c:v>2.0706018518518519E-2</c:v>
                </c:pt>
                <c:pt idx="1615">
                  <c:v>2.071759259259259E-2</c:v>
                </c:pt>
                <c:pt idx="1616">
                  <c:v>2.0729166666666667E-2</c:v>
                </c:pt>
                <c:pt idx="1617">
                  <c:v>2.074074074074074E-2</c:v>
                </c:pt>
                <c:pt idx="1618">
                  <c:v>2.0752314814814814E-2</c:v>
                </c:pt>
                <c:pt idx="1619">
                  <c:v>2.0763888888888887E-2</c:v>
                </c:pt>
                <c:pt idx="1620">
                  <c:v>2.0775462962962964E-2</c:v>
                </c:pt>
                <c:pt idx="1621">
                  <c:v>2.0787037037037038E-2</c:v>
                </c:pt>
                <c:pt idx="1622">
                  <c:v>2.0798611111111111E-2</c:v>
                </c:pt>
                <c:pt idx="1623">
                  <c:v>2.0810185185185185E-2</c:v>
                </c:pt>
                <c:pt idx="1624">
                  <c:v>2.0821759259259259E-2</c:v>
                </c:pt>
                <c:pt idx="1625">
                  <c:v>2.0833333333333332E-2</c:v>
                </c:pt>
                <c:pt idx="1626">
                  <c:v>2.0844907407407406E-2</c:v>
                </c:pt>
                <c:pt idx="1627">
                  <c:v>2.0856481481481479E-2</c:v>
                </c:pt>
                <c:pt idx="1628">
                  <c:v>2.0868055555555556E-2</c:v>
                </c:pt>
                <c:pt idx="1629">
                  <c:v>2.0879629629629626E-2</c:v>
                </c:pt>
                <c:pt idx="1630">
                  <c:v>2.0891203703703703E-2</c:v>
                </c:pt>
                <c:pt idx="1631">
                  <c:v>2.0902777777777781E-2</c:v>
                </c:pt>
                <c:pt idx="1632">
                  <c:v>2.0914351851851851E-2</c:v>
                </c:pt>
                <c:pt idx="1633">
                  <c:v>2.0925925925925928E-2</c:v>
                </c:pt>
                <c:pt idx="1634">
                  <c:v>2.0937499999999998E-2</c:v>
                </c:pt>
                <c:pt idx="1635">
                  <c:v>2.0949074074074075E-2</c:v>
                </c:pt>
                <c:pt idx="1636">
                  <c:v>2.0960648148148148E-2</c:v>
                </c:pt>
                <c:pt idx="1637">
                  <c:v>2.0972222222222222E-2</c:v>
                </c:pt>
                <c:pt idx="1638">
                  <c:v>2.0983796296296296E-2</c:v>
                </c:pt>
                <c:pt idx="1639">
                  <c:v>2.0995370370370373E-2</c:v>
                </c:pt>
                <c:pt idx="1640">
                  <c:v>2.1006944444444443E-2</c:v>
                </c:pt>
                <c:pt idx="1641">
                  <c:v>2.101851851851852E-2</c:v>
                </c:pt>
                <c:pt idx="1642">
                  <c:v>2.1030092592592597E-2</c:v>
                </c:pt>
                <c:pt idx="1643">
                  <c:v>2.1041666666666667E-2</c:v>
                </c:pt>
                <c:pt idx="1644">
                  <c:v>2.1053240740740744E-2</c:v>
                </c:pt>
                <c:pt idx="1645">
                  <c:v>2.1064814814814814E-2</c:v>
                </c:pt>
                <c:pt idx="1646">
                  <c:v>2.1076388888888891E-2</c:v>
                </c:pt>
                <c:pt idx="1647">
                  <c:v>2.1087962962962961E-2</c:v>
                </c:pt>
                <c:pt idx="1648">
                  <c:v>2.1099537037037038E-2</c:v>
                </c:pt>
                <c:pt idx="1649">
                  <c:v>2.1111111111111108E-2</c:v>
                </c:pt>
                <c:pt idx="1650">
                  <c:v>2.1122685185185185E-2</c:v>
                </c:pt>
                <c:pt idx="1651">
                  <c:v>2.1134259259259259E-2</c:v>
                </c:pt>
                <c:pt idx="1652">
                  <c:v>2.1145833333333332E-2</c:v>
                </c:pt>
                <c:pt idx="1653">
                  <c:v>2.1157407407407406E-2</c:v>
                </c:pt>
                <c:pt idx="1654">
                  <c:v>2.1168981481481483E-2</c:v>
                </c:pt>
                <c:pt idx="1655">
                  <c:v>2.1180555555555553E-2</c:v>
                </c:pt>
                <c:pt idx="1656">
                  <c:v>2.119212962962963E-2</c:v>
                </c:pt>
                <c:pt idx="1657">
                  <c:v>2.1203703703703707E-2</c:v>
                </c:pt>
                <c:pt idx="1658">
                  <c:v>2.1215277777777777E-2</c:v>
                </c:pt>
                <c:pt idx="1659">
                  <c:v>2.1226851851851854E-2</c:v>
                </c:pt>
                <c:pt idx="1660">
                  <c:v>2.1238425925925924E-2</c:v>
                </c:pt>
                <c:pt idx="1661">
                  <c:v>2.1250000000000002E-2</c:v>
                </c:pt>
                <c:pt idx="1662">
                  <c:v>2.1261574074074075E-2</c:v>
                </c:pt>
                <c:pt idx="1663">
                  <c:v>2.1273148148148149E-2</c:v>
                </c:pt>
                <c:pt idx="1664">
                  <c:v>2.1284722222222222E-2</c:v>
                </c:pt>
                <c:pt idx="1665">
                  <c:v>2.1296296296296299E-2</c:v>
                </c:pt>
                <c:pt idx="1666">
                  <c:v>2.1307870370370369E-2</c:v>
                </c:pt>
                <c:pt idx="1667">
                  <c:v>2.1319444444444443E-2</c:v>
                </c:pt>
                <c:pt idx="1668">
                  <c:v>2.1331018518518517E-2</c:v>
                </c:pt>
                <c:pt idx="1669">
                  <c:v>2.1342592592592594E-2</c:v>
                </c:pt>
                <c:pt idx="1670">
                  <c:v>2.1354166666666664E-2</c:v>
                </c:pt>
                <c:pt idx="1671">
                  <c:v>2.1365740740740741E-2</c:v>
                </c:pt>
                <c:pt idx="1672">
                  <c:v>2.1377314814814818E-2</c:v>
                </c:pt>
                <c:pt idx="1673">
                  <c:v>2.1388888888888888E-2</c:v>
                </c:pt>
                <c:pt idx="1674">
                  <c:v>2.1400462962962965E-2</c:v>
                </c:pt>
                <c:pt idx="1675">
                  <c:v>2.1412037037037035E-2</c:v>
                </c:pt>
                <c:pt idx="1676">
                  <c:v>2.1423611111111112E-2</c:v>
                </c:pt>
                <c:pt idx="1677">
                  <c:v>2.1435185185185186E-2</c:v>
                </c:pt>
                <c:pt idx="1678">
                  <c:v>2.1446759259259259E-2</c:v>
                </c:pt>
                <c:pt idx="1679">
                  <c:v>2.1458333333333333E-2</c:v>
                </c:pt>
                <c:pt idx="1680">
                  <c:v>2.146990740740741E-2</c:v>
                </c:pt>
                <c:pt idx="1681">
                  <c:v>2.148148148148148E-2</c:v>
                </c:pt>
                <c:pt idx="1682">
                  <c:v>2.1493055555555557E-2</c:v>
                </c:pt>
                <c:pt idx="1683">
                  <c:v>2.1504629629629627E-2</c:v>
                </c:pt>
                <c:pt idx="1684">
                  <c:v>2.1516203703703704E-2</c:v>
                </c:pt>
                <c:pt idx="1685">
                  <c:v>2.1527777777777781E-2</c:v>
                </c:pt>
                <c:pt idx="1686">
                  <c:v>2.1539351851851851E-2</c:v>
                </c:pt>
                <c:pt idx="1687">
                  <c:v>2.1550925925925928E-2</c:v>
                </c:pt>
                <c:pt idx="1688">
                  <c:v>2.1562499999999998E-2</c:v>
                </c:pt>
                <c:pt idx="1689">
                  <c:v>2.1574074074074075E-2</c:v>
                </c:pt>
                <c:pt idx="1690">
                  <c:v>2.1585648148148145E-2</c:v>
                </c:pt>
                <c:pt idx="1691">
                  <c:v>2.1597222222222223E-2</c:v>
                </c:pt>
                <c:pt idx="1692">
                  <c:v>2.1608796296296296E-2</c:v>
                </c:pt>
                <c:pt idx="1693">
                  <c:v>2.162037037037037E-2</c:v>
                </c:pt>
                <c:pt idx="1694">
                  <c:v>2.1631944444444443E-2</c:v>
                </c:pt>
                <c:pt idx="1695">
                  <c:v>2.164351851851852E-2</c:v>
                </c:pt>
                <c:pt idx="1696">
                  <c:v>2.165509259259259E-2</c:v>
                </c:pt>
                <c:pt idx="1697">
                  <c:v>2.1666666666666667E-2</c:v>
                </c:pt>
                <c:pt idx="1698">
                  <c:v>2.1678240740740738E-2</c:v>
                </c:pt>
                <c:pt idx="1699">
                  <c:v>2.1689814814814815E-2</c:v>
                </c:pt>
                <c:pt idx="1700">
                  <c:v>2.1701388888888892E-2</c:v>
                </c:pt>
                <c:pt idx="1701">
                  <c:v>2.1712962962962962E-2</c:v>
                </c:pt>
                <c:pt idx="1702">
                  <c:v>2.1724537037037039E-2</c:v>
                </c:pt>
                <c:pt idx="1703">
                  <c:v>2.1736111111111112E-2</c:v>
                </c:pt>
                <c:pt idx="1704">
                  <c:v>2.1747685185185186E-2</c:v>
                </c:pt>
                <c:pt idx="1705">
                  <c:v>2.1759259259259259E-2</c:v>
                </c:pt>
                <c:pt idx="1706">
                  <c:v>2.1770833333333336E-2</c:v>
                </c:pt>
                <c:pt idx="1707">
                  <c:v>2.1782407407407407E-2</c:v>
                </c:pt>
                <c:pt idx="1708">
                  <c:v>2.179398148148148E-2</c:v>
                </c:pt>
                <c:pt idx="1709">
                  <c:v>2.1805555555555554E-2</c:v>
                </c:pt>
                <c:pt idx="1710">
                  <c:v>2.1817129629629631E-2</c:v>
                </c:pt>
                <c:pt idx="1711">
                  <c:v>2.1828703703703701E-2</c:v>
                </c:pt>
                <c:pt idx="1712">
                  <c:v>2.1840277777777778E-2</c:v>
                </c:pt>
                <c:pt idx="1713">
                  <c:v>2.1851851851851848E-2</c:v>
                </c:pt>
                <c:pt idx="1714">
                  <c:v>2.1863425925925925E-2</c:v>
                </c:pt>
                <c:pt idx="1715">
                  <c:v>2.1875000000000002E-2</c:v>
                </c:pt>
                <c:pt idx="1716">
                  <c:v>2.1886574074074072E-2</c:v>
                </c:pt>
                <c:pt idx="1717">
                  <c:v>2.1898148148148149E-2</c:v>
                </c:pt>
                <c:pt idx="1718">
                  <c:v>2.1909722222222223E-2</c:v>
                </c:pt>
                <c:pt idx="1719">
                  <c:v>2.1921296296296296E-2</c:v>
                </c:pt>
                <c:pt idx="1720">
                  <c:v>2.193287037037037E-2</c:v>
                </c:pt>
                <c:pt idx="1721">
                  <c:v>2.1944444444444447E-2</c:v>
                </c:pt>
                <c:pt idx="1722">
                  <c:v>2.1956018518518517E-2</c:v>
                </c:pt>
                <c:pt idx="1723">
                  <c:v>2.1967592592592594E-2</c:v>
                </c:pt>
                <c:pt idx="1724">
                  <c:v>2.1979166666666664E-2</c:v>
                </c:pt>
                <c:pt idx="1725">
                  <c:v>2.1990740740740741E-2</c:v>
                </c:pt>
                <c:pt idx="1726">
                  <c:v>2.2002314814814818E-2</c:v>
                </c:pt>
                <c:pt idx="1727">
                  <c:v>2.2013888888888888E-2</c:v>
                </c:pt>
                <c:pt idx="1728">
                  <c:v>2.2025462962962958E-2</c:v>
                </c:pt>
                <c:pt idx="1729">
                  <c:v>2.2037037037037036E-2</c:v>
                </c:pt>
                <c:pt idx="1730">
                  <c:v>2.2048611111111113E-2</c:v>
                </c:pt>
                <c:pt idx="1731">
                  <c:v>2.2060185185185183E-2</c:v>
                </c:pt>
                <c:pt idx="1732">
                  <c:v>2.207175925925926E-2</c:v>
                </c:pt>
                <c:pt idx="1733">
                  <c:v>2.2083333333333333E-2</c:v>
                </c:pt>
                <c:pt idx="1734">
                  <c:v>2.2094907407407407E-2</c:v>
                </c:pt>
                <c:pt idx="1735">
                  <c:v>2.210648148148148E-2</c:v>
                </c:pt>
                <c:pt idx="1736">
                  <c:v>2.2118055555555557E-2</c:v>
                </c:pt>
                <c:pt idx="1737">
                  <c:v>2.2129629629629628E-2</c:v>
                </c:pt>
                <c:pt idx="1738">
                  <c:v>2.2141203703703705E-2</c:v>
                </c:pt>
                <c:pt idx="1739">
                  <c:v>2.2152777777777775E-2</c:v>
                </c:pt>
                <c:pt idx="1740">
                  <c:v>2.2164351851851852E-2</c:v>
                </c:pt>
                <c:pt idx="1741">
                  <c:v>2.2175925925925929E-2</c:v>
                </c:pt>
                <c:pt idx="1742">
                  <c:v>2.2187499999999999E-2</c:v>
                </c:pt>
                <c:pt idx="1743">
                  <c:v>2.2199074074074076E-2</c:v>
                </c:pt>
                <c:pt idx="1744">
                  <c:v>2.2210648148148149E-2</c:v>
                </c:pt>
                <c:pt idx="1745">
                  <c:v>2.2222222222222223E-2</c:v>
                </c:pt>
                <c:pt idx="1746">
                  <c:v>2.2233796296296297E-2</c:v>
                </c:pt>
                <c:pt idx="1747">
                  <c:v>2.224537037037037E-2</c:v>
                </c:pt>
                <c:pt idx="1748">
                  <c:v>2.225694444444444E-2</c:v>
                </c:pt>
                <c:pt idx="1749">
                  <c:v>2.2268518518518521E-2</c:v>
                </c:pt>
                <c:pt idx="1750">
                  <c:v>2.2280092592592591E-2</c:v>
                </c:pt>
                <c:pt idx="1751">
                  <c:v>2.2291666666666668E-2</c:v>
                </c:pt>
                <c:pt idx="1752">
                  <c:v>2.2303240740740738E-2</c:v>
                </c:pt>
                <c:pt idx="1753">
                  <c:v>2.2314814814814815E-2</c:v>
                </c:pt>
                <c:pt idx="1754">
                  <c:v>2.2326388888888885E-2</c:v>
                </c:pt>
                <c:pt idx="1755">
                  <c:v>2.2337962962962962E-2</c:v>
                </c:pt>
                <c:pt idx="1756">
                  <c:v>2.2349537037037032E-2</c:v>
                </c:pt>
                <c:pt idx="1757">
                  <c:v>2.2361111111111113E-2</c:v>
                </c:pt>
                <c:pt idx="1758">
                  <c:v>2.2372685185185186E-2</c:v>
                </c:pt>
                <c:pt idx="1759">
                  <c:v>2.238425925925926E-2</c:v>
                </c:pt>
                <c:pt idx="1760">
                  <c:v>2.2395833333333334E-2</c:v>
                </c:pt>
                <c:pt idx="1761">
                  <c:v>2.2407407407407407E-2</c:v>
                </c:pt>
                <c:pt idx="1762">
                  <c:v>2.2418981481481481E-2</c:v>
                </c:pt>
                <c:pt idx="1763">
                  <c:v>2.2430555555555554E-2</c:v>
                </c:pt>
                <c:pt idx="1764">
                  <c:v>2.2442129629629631E-2</c:v>
                </c:pt>
                <c:pt idx="1765">
                  <c:v>2.2453703703703708E-2</c:v>
                </c:pt>
                <c:pt idx="1766">
                  <c:v>2.2465277777777778E-2</c:v>
                </c:pt>
                <c:pt idx="1767">
                  <c:v>2.2476851851851855E-2</c:v>
                </c:pt>
                <c:pt idx="1768">
                  <c:v>2.2488425925925926E-2</c:v>
                </c:pt>
                <c:pt idx="1769">
                  <c:v>2.2499999999999996E-2</c:v>
                </c:pt>
                <c:pt idx="1770">
                  <c:v>2.2511574074074073E-2</c:v>
                </c:pt>
                <c:pt idx="1771">
                  <c:v>2.2523148148148143E-2</c:v>
                </c:pt>
                <c:pt idx="1772">
                  <c:v>2.2534722222222223E-2</c:v>
                </c:pt>
                <c:pt idx="1773">
                  <c:v>2.2546296296296297E-2</c:v>
                </c:pt>
                <c:pt idx="1774">
                  <c:v>2.255787037037037E-2</c:v>
                </c:pt>
                <c:pt idx="1775">
                  <c:v>2.2569444444444444E-2</c:v>
                </c:pt>
                <c:pt idx="1776">
                  <c:v>2.2581018518518518E-2</c:v>
                </c:pt>
                <c:pt idx="1777">
                  <c:v>2.2592592592592591E-2</c:v>
                </c:pt>
                <c:pt idx="1778">
                  <c:v>2.2604166666666665E-2</c:v>
                </c:pt>
                <c:pt idx="1779">
                  <c:v>2.2615740740740742E-2</c:v>
                </c:pt>
                <c:pt idx="1780">
                  <c:v>2.2627314814814819E-2</c:v>
                </c:pt>
                <c:pt idx="1781">
                  <c:v>2.2638888888888889E-2</c:v>
                </c:pt>
                <c:pt idx="1782">
                  <c:v>2.2650462962962966E-2</c:v>
                </c:pt>
                <c:pt idx="1783">
                  <c:v>2.2662037037037036E-2</c:v>
                </c:pt>
                <c:pt idx="1784">
                  <c:v>2.2673611111111113E-2</c:v>
                </c:pt>
                <c:pt idx="1785">
                  <c:v>2.2685185185185183E-2</c:v>
                </c:pt>
                <c:pt idx="1786">
                  <c:v>2.269675925925926E-2</c:v>
                </c:pt>
                <c:pt idx="1787">
                  <c:v>2.2708333333333334E-2</c:v>
                </c:pt>
                <c:pt idx="1788">
                  <c:v>2.2719907407407411E-2</c:v>
                </c:pt>
                <c:pt idx="1789">
                  <c:v>2.2731481481481481E-2</c:v>
                </c:pt>
                <c:pt idx="1790">
                  <c:v>2.2743055555555555E-2</c:v>
                </c:pt>
                <c:pt idx="1791">
                  <c:v>2.2743055555555555E-2</c:v>
                </c:pt>
                <c:pt idx="1792">
                  <c:v>2.2766203703703702E-2</c:v>
                </c:pt>
                <c:pt idx="1793">
                  <c:v>2.2766203703703702E-2</c:v>
                </c:pt>
                <c:pt idx="1794">
                  <c:v>2.2777777777777775E-2</c:v>
                </c:pt>
                <c:pt idx="1795">
                  <c:v>2.2789351851851852E-2</c:v>
                </c:pt>
                <c:pt idx="1796">
                  <c:v>2.2800925925925929E-2</c:v>
                </c:pt>
                <c:pt idx="1797">
                  <c:v>2.2812499999999999E-2</c:v>
                </c:pt>
                <c:pt idx="1798">
                  <c:v>2.2824074074074076E-2</c:v>
                </c:pt>
                <c:pt idx="1799">
                  <c:v>2.2835648148148147E-2</c:v>
                </c:pt>
                <c:pt idx="1800">
                  <c:v>2.2847222222222224E-2</c:v>
                </c:pt>
                <c:pt idx="1801">
                  <c:v>2.2858796296296294E-2</c:v>
                </c:pt>
                <c:pt idx="1802">
                  <c:v>2.2870370370370371E-2</c:v>
                </c:pt>
                <c:pt idx="1803">
                  <c:v>2.2881944444444444E-2</c:v>
                </c:pt>
                <c:pt idx="1804">
                  <c:v>2.2893518518518521E-2</c:v>
                </c:pt>
                <c:pt idx="1805">
                  <c:v>2.2905092592592591E-2</c:v>
                </c:pt>
                <c:pt idx="1806">
                  <c:v>2.2916666666666669E-2</c:v>
                </c:pt>
                <c:pt idx="1807">
                  <c:v>2.2928240740740739E-2</c:v>
                </c:pt>
                <c:pt idx="1808">
                  <c:v>2.2939814814814816E-2</c:v>
                </c:pt>
                <c:pt idx="1809">
                  <c:v>2.2951388888888886E-2</c:v>
                </c:pt>
                <c:pt idx="1810">
                  <c:v>2.2962962962962966E-2</c:v>
                </c:pt>
                <c:pt idx="1811">
                  <c:v>2.297453703703704E-2</c:v>
                </c:pt>
                <c:pt idx="1812">
                  <c:v>2.298611111111111E-2</c:v>
                </c:pt>
                <c:pt idx="1813">
                  <c:v>2.2997685185185187E-2</c:v>
                </c:pt>
                <c:pt idx="1814">
                  <c:v>2.3009259259259257E-2</c:v>
                </c:pt>
                <c:pt idx="1815">
                  <c:v>2.3020833333333334E-2</c:v>
                </c:pt>
                <c:pt idx="1816">
                  <c:v>2.3032407407407404E-2</c:v>
                </c:pt>
                <c:pt idx="1817">
                  <c:v>2.3043981481481481E-2</c:v>
                </c:pt>
                <c:pt idx="1818">
                  <c:v>2.3055555555555555E-2</c:v>
                </c:pt>
                <c:pt idx="1819">
                  <c:v>2.3067129629629632E-2</c:v>
                </c:pt>
                <c:pt idx="1820">
                  <c:v>2.3078703703703702E-2</c:v>
                </c:pt>
                <c:pt idx="1821">
                  <c:v>2.3090277777777779E-2</c:v>
                </c:pt>
                <c:pt idx="1822">
                  <c:v>2.3101851851851849E-2</c:v>
                </c:pt>
                <c:pt idx="1823">
                  <c:v>2.3113425925925926E-2</c:v>
                </c:pt>
                <c:pt idx="1824">
                  <c:v>2.3124999999999996E-2</c:v>
                </c:pt>
                <c:pt idx="1825">
                  <c:v>2.3136574074074077E-2</c:v>
                </c:pt>
                <c:pt idx="1826">
                  <c:v>2.314814814814815E-2</c:v>
                </c:pt>
                <c:pt idx="1827">
                  <c:v>2.3159722222222224E-2</c:v>
                </c:pt>
                <c:pt idx="1828">
                  <c:v>2.3171296296296297E-2</c:v>
                </c:pt>
                <c:pt idx="1829">
                  <c:v>2.3182870370370371E-2</c:v>
                </c:pt>
                <c:pt idx="1830">
                  <c:v>2.3194444444444445E-2</c:v>
                </c:pt>
                <c:pt idx="1831">
                  <c:v>2.3206018518518515E-2</c:v>
                </c:pt>
                <c:pt idx="1832">
                  <c:v>2.3217592592592592E-2</c:v>
                </c:pt>
                <c:pt idx="1833">
                  <c:v>2.3229166666666665E-2</c:v>
                </c:pt>
                <c:pt idx="1834">
                  <c:v>2.3240740740740742E-2</c:v>
                </c:pt>
                <c:pt idx="1835">
                  <c:v>2.3252314814814812E-2</c:v>
                </c:pt>
                <c:pt idx="1836">
                  <c:v>2.326388888888889E-2</c:v>
                </c:pt>
                <c:pt idx="1837">
                  <c:v>2.327546296296296E-2</c:v>
                </c:pt>
                <c:pt idx="1838">
                  <c:v>2.3287037037037037E-2</c:v>
                </c:pt>
                <c:pt idx="1839">
                  <c:v>2.3298611111111107E-2</c:v>
                </c:pt>
                <c:pt idx="1840">
                  <c:v>2.3310185185185187E-2</c:v>
                </c:pt>
                <c:pt idx="1841">
                  <c:v>2.3321759259259261E-2</c:v>
                </c:pt>
                <c:pt idx="1842">
                  <c:v>2.3333333333333334E-2</c:v>
                </c:pt>
                <c:pt idx="1843">
                  <c:v>2.3344907407407408E-2</c:v>
                </c:pt>
                <c:pt idx="1844">
                  <c:v>2.3356481481481482E-2</c:v>
                </c:pt>
                <c:pt idx="1845">
                  <c:v>2.3368055555555555E-2</c:v>
                </c:pt>
                <c:pt idx="1846">
                  <c:v>2.3379629629629629E-2</c:v>
                </c:pt>
                <c:pt idx="1847">
                  <c:v>2.3391203703703702E-2</c:v>
                </c:pt>
                <c:pt idx="1848">
                  <c:v>2.3402777777777783E-2</c:v>
                </c:pt>
                <c:pt idx="1849">
                  <c:v>2.3414351851851853E-2</c:v>
                </c:pt>
                <c:pt idx="1850">
                  <c:v>2.342592592592593E-2</c:v>
                </c:pt>
                <c:pt idx="1851">
                  <c:v>2.34375E-2</c:v>
                </c:pt>
                <c:pt idx="1852">
                  <c:v>2.344907407407407E-2</c:v>
                </c:pt>
                <c:pt idx="1853">
                  <c:v>2.3460648148148147E-2</c:v>
                </c:pt>
                <c:pt idx="1854">
                  <c:v>2.3472222222222217E-2</c:v>
                </c:pt>
                <c:pt idx="1855">
                  <c:v>2.3483796296296298E-2</c:v>
                </c:pt>
                <c:pt idx="1856">
                  <c:v>2.3495370370370371E-2</c:v>
                </c:pt>
                <c:pt idx="1857">
                  <c:v>2.3506944444444445E-2</c:v>
                </c:pt>
                <c:pt idx="1858">
                  <c:v>2.3518518518518518E-2</c:v>
                </c:pt>
                <c:pt idx="1859">
                  <c:v>2.3530092592592592E-2</c:v>
                </c:pt>
                <c:pt idx="1860">
                  <c:v>2.3541666666666666E-2</c:v>
                </c:pt>
                <c:pt idx="1861">
                  <c:v>2.3553240740740739E-2</c:v>
                </c:pt>
                <c:pt idx="1862">
                  <c:v>2.3564814814814813E-2</c:v>
                </c:pt>
                <c:pt idx="1863">
                  <c:v>2.3576388888888893E-2</c:v>
                </c:pt>
                <c:pt idx="1864">
                  <c:v>2.3587962962962963E-2</c:v>
                </c:pt>
                <c:pt idx="1865">
                  <c:v>2.359953703703704E-2</c:v>
                </c:pt>
                <c:pt idx="1866">
                  <c:v>2.361111111111111E-2</c:v>
                </c:pt>
                <c:pt idx="1867">
                  <c:v>2.3622685185185188E-2</c:v>
                </c:pt>
                <c:pt idx="1868">
                  <c:v>2.3634259259259258E-2</c:v>
                </c:pt>
                <c:pt idx="1869">
                  <c:v>2.3645833333333335E-2</c:v>
                </c:pt>
                <c:pt idx="1870">
                  <c:v>2.3657407407407408E-2</c:v>
                </c:pt>
                <c:pt idx="1871">
                  <c:v>2.3668981481481485E-2</c:v>
                </c:pt>
                <c:pt idx="1872">
                  <c:v>2.3680555555555555E-2</c:v>
                </c:pt>
                <c:pt idx="1873">
                  <c:v>2.3692129629629629E-2</c:v>
                </c:pt>
                <c:pt idx="1874">
                  <c:v>2.3703703703703703E-2</c:v>
                </c:pt>
                <c:pt idx="1875">
                  <c:v>2.3715277777777776E-2</c:v>
                </c:pt>
                <c:pt idx="1876">
                  <c:v>2.372685185185185E-2</c:v>
                </c:pt>
                <c:pt idx="1877">
                  <c:v>2.3738425925925923E-2</c:v>
                </c:pt>
                <c:pt idx="1878">
                  <c:v>2.3750000000000004E-2</c:v>
                </c:pt>
                <c:pt idx="1879">
                  <c:v>2.3761574074074074E-2</c:v>
                </c:pt>
                <c:pt idx="1880">
                  <c:v>2.3773148148148151E-2</c:v>
                </c:pt>
                <c:pt idx="1881">
                  <c:v>2.3784722222222221E-2</c:v>
                </c:pt>
                <c:pt idx="1882">
                  <c:v>2.3796296296296298E-2</c:v>
                </c:pt>
                <c:pt idx="1883">
                  <c:v>2.3807870370370368E-2</c:v>
                </c:pt>
                <c:pt idx="1884">
                  <c:v>2.3819444444444445E-2</c:v>
                </c:pt>
                <c:pt idx="1885">
                  <c:v>2.3831018518518519E-2</c:v>
                </c:pt>
                <c:pt idx="1886">
                  <c:v>2.3842592592592596E-2</c:v>
                </c:pt>
                <c:pt idx="1887">
                  <c:v>2.3854166666666666E-2</c:v>
                </c:pt>
                <c:pt idx="1888">
                  <c:v>2.3865740740740743E-2</c:v>
                </c:pt>
                <c:pt idx="1889">
                  <c:v>2.3877314814814813E-2</c:v>
                </c:pt>
                <c:pt idx="1890">
                  <c:v>2.388888888888889E-2</c:v>
                </c:pt>
                <c:pt idx="1891">
                  <c:v>2.390046296296296E-2</c:v>
                </c:pt>
                <c:pt idx="1892">
                  <c:v>2.3912037037037034E-2</c:v>
                </c:pt>
                <c:pt idx="1893">
                  <c:v>2.3923611111111114E-2</c:v>
                </c:pt>
                <c:pt idx="1894">
                  <c:v>2.3935185185185184E-2</c:v>
                </c:pt>
                <c:pt idx="1895">
                  <c:v>2.3946759259259261E-2</c:v>
                </c:pt>
                <c:pt idx="1896">
                  <c:v>2.3958333333333331E-2</c:v>
                </c:pt>
                <c:pt idx="1897">
                  <c:v>2.3969907407407409E-2</c:v>
                </c:pt>
                <c:pt idx="1898">
                  <c:v>2.3981481481481479E-2</c:v>
                </c:pt>
                <c:pt idx="1899">
                  <c:v>2.3993055555555556E-2</c:v>
                </c:pt>
                <c:pt idx="1900">
                  <c:v>2.4004629629629629E-2</c:v>
                </c:pt>
                <c:pt idx="1901">
                  <c:v>2.4016203703703706E-2</c:v>
                </c:pt>
                <c:pt idx="1902">
                  <c:v>2.4027777777777776E-2</c:v>
                </c:pt>
                <c:pt idx="1903">
                  <c:v>2.4039351851851853E-2</c:v>
                </c:pt>
                <c:pt idx="1904">
                  <c:v>2.4050925925925924E-2</c:v>
                </c:pt>
                <c:pt idx="1905">
                  <c:v>2.4062500000000001E-2</c:v>
                </c:pt>
                <c:pt idx="1906">
                  <c:v>2.4074074074074071E-2</c:v>
                </c:pt>
                <c:pt idx="1907">
                  <c:v>2.4085648148148148E-2</c:v>
                </c:pt>
                <c:pt idx="1908">
                  <c:v>2.4097222222222225E-2</c:v>
                </c:pt>
                <c:pt idx="1909">
                  <c:v>2.4108796296296298E-2</c:v>
                </c:pt>
                <c:pt idx="1910">
                  <c:v>2.4120370370370372E-2</c:v>
                </c:pt>
                <c:pt idx="1911">
                  <c:v>2.4131944444444445E-2</c:v>
                </c:pt>
                <c:pt idx="1912">
                  <c:v>2.4143518518518519E-2</c:v>
                </c:pt>
                <c:pt idx="1913">
                  <c:v>2.4155092592592589E-2</c:v>
                </c:pt>
                <c:pt idx="1914">
                  <c:v>2.4166666666666666E-2</c:v>
                </c:pt>
                <c:pt idx="1915">
                  <c:v>2.417824074074074E-2</c:v>
                </c:pt>
                <c:pt idx="1916">
                  <c:v>2.4189814814814817E-2</c:v>
                </c:pt>
                <c:pt idx="1917">
                  <c:v>2.4201388888888887E-2</c:v>
                </c:pt>
                <c:pt idx="1918">
                  <c:v>2.4212962962962964E-2</c:v>
                </c:pt>
                <c:pt idx="1919">
                  <c:v>2.4224537037037034E-2</c:v>
                </c:pt>
                <c:pt idx="1920">
                  <c:v>2.4236111111111111E-2</c:v>
                </c:pt>
                <c:pt idx="1921">
                  <c:v>2.4247685185185181E-2</c:v>
                </c:pt>
                <c:pt idx="1922">
                  <c:v>2.4259259259259258E-2</c:v>
                </c:pt>
                <c:pt idx="1923">
                  <c:v>2.4270833333333335E-2</c:v>
                </c:pt>
                <c:pt idx="1924">
                  <c:v>2.4282407407407409E-2</c:v>
                </c:pt>
                <c:pt idx="1925">
                  <c:v>2.4293981481481482E-2</c:v>
                </c:pt>
                <c:pt idx="1926">
                  <c:v>2.4305555555555556E-2</c:v>
                </c:pt>
                <c:pt idx="1927">
                  <c:v>2.431712962962963E-2</c:v>
                </c:pt>
                <c:pt idx="1928">
                  <c:v>2.4328703703703703E-2</c:v>
                </c:pt>
                <c:pt idx="1929">
                  <c:v>2.4340277777777777E-2</c:v>
                </c:pt>
                <c:pt idx="1930">
                  <c:v>2.4351851851851857E-2</c:v>
                </c:pt>
                <c:pt idx="1931">
                  <c:v>2.4363425925925927E-2</c:v>
                </c:pt>
                <c:pt idx="1932">
                  <c:v>2.4375000000000004E-2</c:v>
                </c:pt>
                <c:pt idx="1933">
                  <c:v>2.4386574074074074E-2</c:v>
                </c:pt>
                <c:pt idx="1934">
                  <c:v>2.4398148148148145E-2</c:v>
                </c:pt>
                <c:pt idx="1935">
                  <c:v>2.4409722222222222E-2</c:v>
                </c:pt>
                <c:pt idx="1936">
                  <c:v>2.4421296296296292E-2</c:v>
                </c:pt>
                <c:pt idx="1937">
                  <c:v>2.4432870370370369E-2</c:v>
                </c:pt>
                <c:pt idx="1938">
                  <c:v>2.4444444444444446E-2</c:v>
                </c:pt>
                <c:pt idx="1939">
                  <c:v>2.4456018518518519E-2</c:v>
                </c:pt>
                <c:pt idx="1940">
                  <c:v>2.4467592592592593E-2</c:v>
                </c:pt>
                <c:pt idx="1941">
                  <c:v>2.4479166666666666E-2</c:v>
                </c:pt>
                <c:pt idx="1942">
                  <c:v>2.449074074074074E-2</c:v>
                </c:pt>
                <c:pt idx="1943">
                  <c:v>2.4502314814814814E-2</c:v>
                </c:pt>
                <c:pt idx="1944">
                  <c:v>2.4513888888888887E-2</c:v>
                </c:pt>
                <c:pt idx="1945">
                  <c:v>2.4525462962962968E-2</c:v>
                </c:pt>
                <c:pt idx="1946">
                  <c:v>2.4537037037037038E-2</c:v>
                </c:pt>
                <c:pt idx="1947">
                  <c:v>2.4548611111111115E-2</c:v>
                </c:pt>
                <c:pt idx="1948">
                  <c:v>2.4560185185185185E-2</c:v>
                </c:pt>
                <c:pt idx="1949">
                  <c:v>2.4571759259259262E-2</c:v>
                </c:pt>
                <c:pt idx="1950">
                  <c:v>2.4583333333333332E-2</c:v>
                </c:pt>
                <c:pt idx="1951">
                  <c:v>2.4594907407407409E-2</c:v>
                </c:pt>
                <c:pt idx="1952">
                  <c:v>2.4606481481481479E-2</c:v>
                </c:pt>
                <c:pt idx="1953">
                  <c:v>2.461805555555556E-2</c:v>
                </c:pt>
                <c:pt idx="1954">
                  <c:v>2.462962962962963E-2</c:v>
                </c:pt>
                <c:pt idx="1955">
                  <c:v>2.4641203703703703E-2</c:v>
                </c:pt>
                <c:pt idx="1956">
                  <c:v>2.4652777777777777E-2</c:v>
                </c:pt>
                <c:pt idx="1957">
                  <c:v>2.4664351851851851E-2</c:v>
                </c:pt>
                <c:pt idx="1958">
                  <c:v>2.4675925925925924E-2</c:v>
                </c:pt>
                <c:pt idx="1959">
                  <c:v>2.4687499999999998E-2</c:v>
                </c:pt>
                <c:pt idx="1960">
                  <c:v>2.4699074074074078E-2</c:v>
                </c:pt>
                <c:pt idx="1961">
                  <c:v>2.4710648148148148E-2</c:v>
                </c:pt>
                <c:pt idx="1962">
                  <c:v>2.4722222222222225E-2</c:v>
                </c:pt>
                <c:pt idx="1963">
                  <c:v>2.4733796296296295E-2</c:v>
                </c:pt>
                <c:pt idx="1964">
                  <c:v>2.4745370370370372E-2</c:v>
                </c:pt>
                <c:pt idx="1965">
                  <c:v>2.4756944444444443E-2</c:v>
                </c:pt>
                <c:pt idx="1966">
                  <c:v>2.476851851851852E-2</c:v>
                </c:pt>
                <c:pt idx="1967">
                  <c:v>2.478009259259259E-2</c:v>
                </c:pt>
                <c:pt idx="1968">
                  <c:v>2.479166666666667E-2</c:v>
                </c:pt>
                <c:pt idx="1969">
                  <c:v>2.480324074074074E-2</c:v>
                </c:pt>
                <c:pt idx="1970">
                  <c:v>2.4814814814814817E-2</c:v>
                </c:pt>
                <c:pt idx="1971">
                  <c:v>2.4826388888888887E-2</c:v>
                </c:pt>
                <c:pt idx="1972">
                  <c:v>2.4837962962962964E-2</c:v>
                </c:pt>
                <c:pt idx="1973">
                  <c:v>2.4849537037037035E-2</c:v>
                </c:pt>
                <c:pt idx="1974">
                  <c:v>2.4861111111111108E-2</c:v>
                </c:pt>
                <c:pt idx="1975">
                  <c:v>2.4872685185185189E-2</c:v>
                </c:pt>
                <c:pt idx="1976">
                  <c:v>2.4884259259259259E-2</c:v>
                </c:pt>
                <c:pt idx="1977">
                  <c:v>2.4895833333333336E-2</c:v>
                </c:pt>
                <c:pt idx="1978">
                  <c:v>2.4907407407407406E-2</c:v>
                </c:pt>
                <c:pt idx="1979">
                  <c:v>2.4918981481481483E-2</c:v>
                </c:pt>
                <c:pt idx="1980">
                  <c:v>2.4930555555555553E-2</c:v>
                </c:pt>
                <c:pt idx="1981">
                  <c:v>2.494212962962963E-2</c:v>
                </c:pt>
                <c:pt idx="1982">
                  <c:v>2.49537037037037E-2</c:v>
                </c:pt>
                <c:pt idx="1983">
                  <c:v>2.4965277777777781E-2</c:v>
                </c:pt>
                <c:pt idx="1984">
                  <c:v>2.4976851851851851E-2</c:v>
                </c:pt>
                <c:pt idx="1985">
                  <c:v>2.4988425925925928E-2</c:v>
                </c:pt>
                <c:pt idx="1986">
                  <c:v>2.4999999999999998E-2</c:v>
                </c:pt>
                <c:pt idx="1987">
                  <c:v>2.5011574074074075E-2</c:v>
                </c:pt>
                <c:pt idx="1988">
                  <c:v>2.5023148148148145E-2</c:v>
                </c:pt>
                <c:pt idx="1989">
                  <c:v>2.5034722222222222E-2</c:v>
                </c:pt>
                <c:pt idx="1990">
                  <c:v>2.5046296296296299E-2</c:v>
                </c:pt>
                <c:pt idx="1991">
                  <c:v>2.5057870370370373E-2</c:v>
                </c:pt>
                <c:pt idx="1992">
                  <c:v>2.5069444444444446E-2</c:v>
                </c:pt>
                <c:pt idx="1993">
                  <c:v>2.508101851851852E-2</c:v>
                </c:pt>
                <c:pt idx="1994">
                  <c:v>2.5092592592592593E-2</c:v>
                </c:pt>
                <c:pt idx="1995">
                  <c:v>2.5104166666666664E-2</c:v>
                </c:pt>
                <c:pt idx="1996">
                  <c:v>2.5115740740740741E-2</c:v>
                </c:pt>
                <c:pt idx="1997">
                  <c:v>2.5127314814814811E-2</c:v>
                </c:pt>
                <c:pt idx="1998">
                  <c:v>2.5138888888888891E-2</c:v>
                </c:pt>
                <c:pt idx="1999">
                  <c:v>2.5150462962962961E-2</c:v>
                </c:pt>
                <c:pt idx="2000">
                  <c:v>2.5162037037037038E-2</c:v>
                </c:pt>
                <c:pt idx="2001">
                  <c:v>2.5173611111111108E-2</c:v>
                </c:pt>
                <c:pt idx="2002">
                  <c:v>2.5185185185185185E-2</c:v>
                </c:pt>
                <c:pt idx="2003">
                  <c:v>2.5196759259259256E-2</c:v>
                </c:pt>
                <c:pt idx="2004">
                  <c:v>2.5208333333333333E-2</c:v>
                </c:pt>
                <c:pt idx="2005">
                  <c:v>2.521990740740741E-2</c:v>
                </c:pt>
                <c:pt idx="2006">
                  <c:v>2.5231481481481483E-2</c:v>
                </c:pt>
                <c:pt idx="2007">
                  <c:v>2.5243055555555557E-2</c:v>
                </c:pt>
                <c:pt idx="2008">
                  <c:v>2.525462962962963E-2</c:v>
                </c:pt>
                <c:pt idx="2009">
                  <c:v>2.5266203703703704E-2</c:v>
                </c:pt>
                <c:pt idx="2010">
                  <c:v>2.5277777777777777E-2</c:v>
                </c:pt>
                <c:pt idx="2011">
                  <c:v>2.5289351851851851E-2</c:v>
                </c:pt>
                <c:pt idx="2012">
                  <c:v>2.5300925925925925E-2</c:v>
                </c:pt>
                <c:pt idx="2013">
                  <c:v>2.5312500000000002E-2</c:v>
                </c:pt>
                <c:pt idx="2014">
                  <c:v>2.5324074074074079E-2</c:v>
                </c:pt>
                <c:pt idx="2015">
                  <c:v>2.5335648148148149E-2</c:v>
                </c:pt>
                <c:pt idx="2016">
                  <c:v>2.5347222222222219E-2</c:v>
                </c:pt>
                <c:pt idx="2017">
                  <c:v>2.5358796296296296E-2</c:v>
                </c:pt>
                <c:pt idx="2018">
                  <c:v>2.5370370370370366E-2</c:v>
                </c:pt>
                <c:pt idx="2019">
                  <c:v>2.5381944444444443E-2</c:v>
                </c:pt>
                <c:pt idx="2020">
                  <c:v>2.539351851851852E-2</c:v>
                </c:pt>
                <c:pt idx="2021">
                  <c:v>2.5405092592592594E-2</c:v>
                </c:pt>
                <c:pt idx="2022">
                  <c:v>2.5416666666666667E-2</c:v>
                </c:pt>
                <c:pt idx="2023">
                  <c:v>2.5428240740740741E-2</c:v>
                </c:pt>
                <c:pt idx="2024">
                  <c:v>2.5439814814814814E-2</c:v>
                </c:pt>
                <c:pt idx="2025">
                  <c:v>2.5451388888888888E-2</c:v>
                </c:pt>
                <c:pt idx="2026">
                  <c:v>2.5462962962962962E-2</c:v>
                </c:pt>
                <c:pt idx="2027">
                  <c:v>2.5474537037037035E-2</c:v>
                </c:pt>
                <c:pt idx="2028">
                  <c:v>2.5486111111111112E-2</c:v>
                </c:pt>
                <c:pt idx="2029">
                  <c:v>2.5497685185185189E-2</c:v>
                </c:pt>
                <c:pt idx="2030">
                  <c:v>2.5509259259259259E-2</c:v>
                </c:pt>
                <c:pt idx="2031">
                  <c:v>2.5520833333333336E-2</c:v>
                </c:pt>
                <c:pt idx="2032">
                  <c:v>2.5532407407407406E-2</c:v>
                </c:pt>
                <c:pt idx="2033">
                  <c:v>2.5543981481481483E-2</c:v>
                </c:pt>
                <c:pt idx="2034">
                  <c:v>2.5555555555555554E-2</c:v>
                </c:pt>
                <c:pt idx="2035">
                  <c:v>2.5567129629629634E-2</c:v>
                </c:pt>
                <c:pt idx="2036">
                  <c:v>2.5578703703703704E-2</c:v>
                </c:pt>
                <c:pt idx="2037">
                  <c:v>2.5590277777777778E-2</c:v>
                </c:pt>
                <c:pt idx="2038">
                  <c:v>2.5601851851851851E-2</c:v>
                </c:pt>
                <c:pt idx="2039">
                  <c:v>2.5613425925925925E-2</c:v>
                </c:pt>
                <c:pt idx="2040">
                  <c:v>2.5624999999999998E-2</c:v>
                </c:pt>
                <c:pt idx="2041">
                  <c:v>2.5636574074074072E-2</c:v>
                </c:pt>
                <c:pt idx="2042">
                  <c:v>2.5648148148148146E-2</c:v>
                </c:pt>
                <c:pt idx="2043">
                  <c:v>2.5659722222222223E-2</c:v>
                </c:pt>
                <c:pt idx="2044">
                  <c:v>2.56712962962963E-2</c:v>
                </c:pt>
                <c:pt idx="2045">
                  <c:v>2.568287037037037E-2</c:v>
                </c:pt>
                <c:pt idx="2046">
                  <c:v>2.5694444444444447E-2</c:v>
                </c:pt>
                <c:pt idx="2047">
                  <c:v>2.5706018518518517E-2</c:v>
                </c:pt>
                <c:pt idx="2048">
                  <c:v>2.5717592592592594E-2</c:v>
                </c:pt>
                <c:pt idx="2049">
                  <c:v>2.5729166666666664E-2</c:v>
                </c:pt>
                <c:pt idx="2050">
                  <c:v>2.5740740740740745E-2</c:v>
                </c:pt>
                <c:pt idx="2051">
                  <c:v>2.5752314814814815E-2</c:v>
                </c:pt>
                <c:pt idx="2052">
                  <c:v>2.5763888888888892E-2</c:v>
                </c:pt>
                <c:pt idx="2053">
                  <c:v>2.5775462962962962E-2</c:v>
                </c:pt>
                <c:pt idx="2054">
                  <c:v>2.5787037037037039E-2</c:v>
                </c:pt>
                <c:pt idx="2055">
                  <c:v>2.5798611111111109E-2</c:v>
                </c:pt>
                <c:pt idx="2056">
                  <c:v>2.5810185185185183E-2</c:v>
                </c:pt>
                <c:pt idx="2057">
                  <c:v>2.5821759259259256E-2</c:v>
                </c:pt>
                <c:pt idx="2058">
                  <c:v>2.5833333333333333E-2</c:v>
                </c:pt>
                <c:pt idx="2059">
                  <c:v>2.584490740740741E-2</c:v>
                </c:pt>
                <c:pt idx="2060">
                  <c:v>2.585648148148148E-2</c:v>
                </c:pt>
                <c:pt idx="2061">
                  <c:v>2.5868055555555557E-2</c:v>
                </c:pt>
                <c:pt idx="2062">
                  <c:v>2.5879629629629627E-2</c:v>
                </c:pt>
                <c:pt idx="2063">
                  <c:v>2.5891203703703704E-2</c:v>
                </c:pt>
                <c:pt idx="2064">
                  <c:v>2.5902777777777775E-2</c:v>
                </c:pt>
                <c:pt idx="2065">
                  <c:v>2.5914351851851855E-2</c:v>
                </c:pt>
                <c:pt idx="2066">
                  <c:v>2.5925925925925925E-2</c:v>
                </c:pt>
                <c:pt idx="2067">
                  <c:v>2.5937500000000002E-2</c:v>
                </c:pt>
                <c:pt idx="2068">
                  <c:v>2.5949074074074072E-2</c:v>
                </c:pt>
                <c:pt idx="2069">
                  <c:v>2.5960648148148149E-2</c:v>
                </c:pt>
                <c:pt idx="2070">
                  <c:v>2.5972222222222219E-2</c:v>
                </c:pt>
                <c:pt idx="2071">
                  <c:v>2.5983796296296297E-2</c:v>
                </c:pt>
                <c:pt idx="2072">
                  <c:v>2.5995370370370367E-2</c:v>
                </c:pt>
                <c:pt idx="2073">
                  <c:v>2.6006944444444447E-2</c:v>
                </c:pt>
                <c:pt idx="2074">
                  <c:v>2.6018518518518521E-2</c:v>
                </c:pt>
                <c:pt idx="2075">
                  <c:v>2.6030092592592594E-2</c:v>
                </c:pt>
                <c:pt idx="2076">
                  <c:v>2.6041666666666668E-2</c:v>
                </c:pt>
                <c:pt idx="2077">
                  <c:v>2.6053240740740738E-2</c:v>
                </c:pt>
                <c:pt idx="2078">
                  <c:v>2.6064814814814815E-2</c:v>
                </c:pt>
                <c:pt idx="2079">
                  <c:v>2.6076388888888885E-2</c:v>
                </c:pt>
                <c:pt idx="2080">
                  <c:v>2.6087962962962966E-2</c:v>
                </c:pt>
                <c:pt idx="2081">
                  <c:v>2.6099537037037036E-2</c:v>
                </c:pt>
                <c:pt idx="2082">
                  <c:v>2.6111111111111113E-2</c:v>
                </c:pt>
                <c:pt idx="2083">
                  <c:v>2.6122685185185183E-2</c:v>
                </c:pt>
                <c:pt idx="2084">
                  <c:v>2.613425925925926E-2</c:v>
                </c:pt>
                <c:pt idx="2085">
                  <c:v>2.614583333333333E-2</c:v>
                </c:pt>
                <c:pt idx="2086">
                  <c:v>2.6157407407407407E-2</c:v>
                </c:pt>
                <c:pt idx="2087">
                  <c:v>2.6168981481481477E-2</c:v>
                </c:pt>
                <c:pt idx="2088">
                  <c:v>2.6180555555555558E-2</c:v>
                </c:pt>
                <c:pt idx="2089">
                  <c:v>2.6192129629629631E-2</c:v>
                </c:pt>
                <c:pt idx="2090">
                  <c:v>2.6203703703703705E-2</c:v>
                </c:pt>
                <c:pt idx="2091">
                  <c:v>2.6215277777777778E-2</c:v>
                </c:pt>
                <c:pt idx="2092">
                  <c:v>2.6226851851851852E-2</c:v>
                </c:pt>
                <c:pt idx="2093">
                  <c:v>2.6238425925925925E-2</c:v>
                </c:pt>
                <c:pt idx="2094">
                  <c:v>2.6249999999999999E-2</c:v>
                </c:pt>
                <c:pt idx="2095">
                  <c:v>2.6261574074074076E-2</c:v>
                </c:pt>
                <c:pt idx="2096">
                  <c:v>2.6273148148148153E-2</c:v>
                </c:pt>
                <c:pt idx="2097">
                  <c:v>2.6284722222222223E-2</c:v>
                </c:pt>
                <c:pt idx="2098">
                  <c:v>2.6296296296296293E-2</c:v>
                </c:pt>
                <c:pt idx="2099">
                  <c:v>2.630787037037037E-2</c:v>
                </c:pt>
                <c:pt idx="2100">
                  <c:v>2.631944444444444E-2</c:v>
                </c:pt>
                <c:pt idx="2101">
                  <c:v>2.6331018518518517E-2</c:v>
                </c:pt>
                <c:pt idx="2102">
                  <c:v>2.6342592592592588E-2</c:v>
                </c:pt>
                <c:pt idx="2103">
                  <c:v>2.6354166666666668E-2</c:v>
                </c:pt>
                <c:pt idx="2104">
                  <c:v>2.6365740740740742E-2</c:v>
                </c:pt>
                <c:pt idx="2105">
                  <c:v>2.6377314814814815E-2</c:v>
                </c:pt>
                <c:pt idx="2106">
                  <c:v>2.6388888888888889E-2</c:v>
                </c:pt>
                <c:pt idx="2107">
                  <c:v>2.6400462962962962E-2</c:v>
                </c:pt>
                <c:pt idx="2108">
                  <c:v>2.6412037037037036E-2</c:v>
                </c:pt>
                <c:pt idx="2109">
                  <c:v>2.642361111111111E-2</c:v>
                </c:pt>
                <c:pt idx="2110">
                  <c:v>2.6435185185185187E-2</c:v>
                </c:pt>
                <c:pt idx="2111">
                  <c:v>2.6446759259259264E-2</c:v>
                </c:pt>
                <c:pt idx="2112">
                  <c:v>2.6458333333333334E-2</c:v>
                </c:pt>
                <c:pt idx="2113">
                  <c:v>2.6469907407407411E-2</c:v>
                </c:pt>
                <c:pt idx="2114">
                  <c:v>2.6481481481481481E-2</c:v>
                </c:pt>
                <c:pt idx="2115">
                  <c:v>2.6493055555555558E-2</c:v>
                </c:pt>
                <c:pt idx="2116">
                  <c:v>2.6504629629629628E-2</c:v>
                </c:pt>
                <c:pt idx="2117">
                  <c:v>2.6516203703703698E-2</c:v>
                </c:pt>
                <c:pt idx="2118">
                  <c:v>2.6527777777777779E-2</c:v>
                </c:pt>
                <c:pt idx="2119">
                  <c:v>2.6539351851851852E-2</c:v>
                </c:pt>
                <c:pt idx="2120">
                  <c:v>2.6550925925925926E-2</c:v>
                </c:pt>
                <c:pt idx="2121">
                  <c:v>2.6562499999999999E-2</c:v>
                </c:pt>
                <c:pt idx="2122">
                  <c:v>2.6574074074074073E-2</c:v>
                </c:pt>
                <c:pt idx="2123">
                  <c:v>2.6585648148148146E-2</c:v>
                </c:pt>
                <c:pt idx="2124">
                  <c:v>2.659722222222222E-2</c:v>
                </c:pt>
                <c:pt idx="2125">
                  <c:v>2.6608796296296297E-2</c:v>
                </c:pt>
                <c:pt idx="2126">
                  <c:v>2.6620370370370374E-2</c:v>
                </c:pt>
                <c:pt idx="2127">
                  <c:v>2.6631944444444444E-2</c:v>
                </c:pt>
                <c:pt idx="2128">
                  <c:v>2.6643518518518521E-2</c:v>
                </c:pt>
                <c:pt idx="2129">
                  <c:v>2.6655092592592591E-2</c:v>
                </c:pt>
                <c:pt idx="2130">
                  <c:v>2.6666666666666668E-2</c:v>
                </c:pt>
                <c:pt idx="2131">
                  <c:v>2.6678240740740738E-2</c:v>
                </c:pt>
                <c:pt idx="2132">
                  <c:v>2.6689814814814816E-2</c:v>
                </c:pt>
                <c:pt idx="2133">
                  <c:v>2.6701388888888889E-2</c:v>
                </c:pt>
                <c:pt idx="2134">
                  <c:v>2.6712962962962966E-2</c:v>
                </c:pt>
                <c:pt idx="2135">
                  <c:v>2.6724537037037036E-2</c:v>
                </c:pt>
                <c:pt idx="2136">
                  <c:v>2.6736111111111113E-2</c:v>
                </c:pt>
                <c:pt idx="2137">
                  <c:v>2.6747685185185183E-2</c:v>
                </c:pt>
                <c:pt idx="2138">
                  <c:v>2.6759259259259257E-2</c:v>
                </c:pt>
                <c:pt idx="2139">
                  <c:v>2.6759259259259257E-2</c:v>
                </c:pt>
                <c:pt idx="2140">
                  <c:v>2.6770833333333331E-2</c:v>
                </c:pt>
                <c:pt idx="2141">
                  <c:v>2.6782407407407408E-2</c:v>
                </c:pt>
                <c:pt idx="2142">
                  <c:v>2.6793981481481485E-2</c:v>
                </c:pt>
                <c:pt idx="2143">
                  <c:v>2.6805555555555555E-2</c:v>
                </c:pt>
                <c:pt idx="2144">
                  <c:v>2.6817129629629632E-2</c:v>
                </c:pt>
                <c:pt idx="2145">
                  <c:v>2.6828703703703702E-2</c:v>
                </c:pt>
                <c:pt idx="2146">
                  <c:v>2.6840277777777779E-2</c:v>
                </c:pt>
                <c:pt idx="2147">
                  <c:v>2.6851851851851849E-2</c:v>
                </c:pt>
                <c:pt idx="2148">
                  <c:v>2.6863425925925926E-2</c:v>
                </c:pt>
                <c:pt idx="2149">
                  <c:v>2.6875E-2</c:v>
                </c:pt>
                <c:pt idx="2150">
                  <c:v>2.6886574074074077E-2</c:v>
                </c:pt>
                <c:pt idx="2151">
                  <c:v>2.6898148148148147E-2</c:v>
                </c:pt>
                <c:pt idx="2152">
                  <c:v>2.6909722222222224E-2</c:v>
                </c:pt>
                <c:pt idx="2153">
                  <c:v>2.6921296296296294E-2</c:v>
                </c:pt>
                <c:pt idx="2154">
                  <c:v>2.6932870370370371E-2</c:v>
                </c:pt>
                <c:pt idx="2155">
                  <c:v>2.6944444444444441E-2</c:v>
                </c:pt>
                <c:pt idx="2156">
                  <c:v>2.6956018518518522E-2</c:v>
                </c:pt>
                <c:pt idx="2157">
                  <c:v>2.6967592592592595E-2</c:v>
                </c:pt>
                <c:pt idx="2158">
                  <c:v>2.6979166666666669E-2</c:v>
                </c:pt>
                <c:pt idx="2159">
                  <c:v>2.6990740740740742E-2</c:v>
                </c:pt>
                <c:pt idx="2160">
                  <c:v>2.7002314814814812E-2</c:v>
                </c:pt>
                <c:pt idx="2161">
                  <c:v>2.7013888888888889E-2</c:v>
                </c:pt>
                <c:pt idx="2162">
                  <c:v>2.7025462962962959E-2</c:v>
                </c:pt>
                <c:pt idx="2163">
                  <c:v>2.7037037037037037E-2</c:v>
                </c:pt>
                <c:pt idx="2164">
                  <c:v>2.704861111111111E-2</c:v>
                </c:pt>
                <c:pt idx="2165">
                  <c:v>2.7060185185185187E-2</c:v>
                </c:pt>
                <c:pt idx="2166">
                  <c:v>2.7071759259259257E-2</c:v>
                </c:pt>
                <c:pt idx="2167">
                  <c:v>2.7083333333333334E-2</c:v>
                </c:pt>
                <c:pt idx="2168">
                  <c:v>2.7094907407407404E-2</c:v>
                </c:pt>
                <c:pt idx="2169">
                  <c:v>2.7106481481481481E-2</c:v>
                </c:pt>
                <c:pt idx="2170">
                  <c:v>2.7118055555555552E-2</c:v>
                </c:pt>
                <c:pt idx="2171">
                  <c:v>2.7129629629629632E-2</c:v>
                </c:pt>
                <c:pt idx="2172">
                  <c:v>2.7141203703703706E-2</c:v>
                </c:pt>
                <c:pt idx="2173">
                  <c:v>2.7152777777777779E-2</c:v>
                </c:pt>
                <c:pt idx="2174">
                  <c:v>2.7164351851851853E-2</c:v>
                </c:pt>
                <c:pt idx="2175">
                  <c:v>2.7175925925925926E-2</c:v>
                </c:pt>
                <c:pt idx="2176">
                  <c:v>2.71875E-2</c:v>
                </c:pt>
                <c:pt idx="2177">
                  <c:v>2.7199074074074073E-2</c:v>
                </c:pt>
                <c:pt idx="2178">
                  <c:v>2.7210648148148147E-2</c:v>
                </c:pt>
                <c:pt idx="2179">
                  <c:v>2.7222222222222228E-2</c:v>
                </c:pt>
                <c:pt idx="2180">
                  <c:v>2.7233796296296298E-2</c:v>
                </c:pt>
                <c:pt idx="2181">
                  <c:v>2.7245370370370368E-2</c:v>
                </c:pt>
                <c:pt idx="2182">
                  <c:v>2.7256944444444445E-2</c:v>
                </c:pt>
                <c:pt idx="2183">
                  <c:v>2.7268518518518515E-2</c:v>
                </c:pt>
                <c:pt idx="2184">
                  <c:v>2.7280092592592592E-2</c:v>
                </c:pt>
                <c:pt idx="2185">
                  <c:v>2.7291666666666662E-2</c:v>
                </c:pt>
                <c:pt idx="2186">
                  <c:v>2.7303240740740743E-2</c:v>
                </c:pt>
                <c:pt idx="2187">
                  <c:v>2.7314814814814816E-2</c:v>
                </c:pt>
                <c:pt idx="2188">
                  <c:v>2.732638888888889E-2</c:v>
                </c:pt>
                <c:pt idx="2189">
                  <c:v>2.7337962962962963E-2</c:v>
                </c:pt>
                <c:pt idx="2190">
                  <c:v>2.7349537037037037E-2</c:v>
                </c:pt>
                <c:pt idx="2191">
                  <c:v>2.736111111111111E-2</c:v>
                </c:pt>
                <c:pt idx="2192">
                  <c:v>2.7372685185185184E-2</c:v>
                </c:pt>
                <c:pt idx="2193">
                  <c:v>2.7384259259259257E-2</c:v>
                </c:pt>
                <c:pt idx="2194">
                  <c:v>2.7395833333333338E-2</c:v>
                </c:pt>
                <c:pt idx="2195">
                  <c:v>2.7407407407407408E-2</c:v>
                </c:pt>
                <c:pt idx="2196">
                  <c:v>2.7418981481481485E-2</c:v>
                </c:pt>
                <c:pt idx="2197">
                  <c:v>2.7430555555555555E-2</c:v>
                </c:pt>
                <c:pt idx="2198">
                  <c:v>2.7442129629629632E-2</c:v>
                </c:pt>
                <c:pt idx="2199">
                  <c:v>2.7453703703703702E-2</c:v>
                </c:pt>
                <c:pt idx="2200">
                  <c:v>2.7465277777777772E-2</c:v>
                </c:pt>
                <c:pt idx="2201">
                  <c:v>2.7476851851851853E-2</c:v>
                </c:pt>
                <c:pt idx="2202">
                  <c:v>2.7488425925925927E-2</c:v>
                </c:pt>
                <c:pt idx="2203">
                  <c:v>2.75E-2</c:v>
                </c:pt>
                <c:pt idx="2204">
                  <c:v>2.7511574074074074E-2</c:v>
                </c:pt>
                <c:pt idx="2205">
                  <c:v>2.7523148148148147E-2</c:v>
                </c:pt>
                <c:pt idx="2206">
                  <c:v>2.7534722222222221E-2</c:v>
                </c:pt>
                <c:pt idx="2207">
                  <c:v>2.7546296296296294E-2</c:v>
                </c:pt>
                <c:pt idx="2208">
                  <c:v>2.7557870370370368E-2</c:v>
                </c:pt>
                <c:pt idx="2209">
                  <c:v>2.7569444444444448E-2</c:v>
                </c:pt>
                <c:pt idx="2210">
                  <c:v>2.7581018518518519E-2</c:v>
                </c:pt>
                <c:pt idx="2211">
                  <c:v>2.7592592592592596E-2</c:v>
                </c:pt>
                <c:pt idx="2212">
                  <c:v>2.7604166666666666E-2</c:v>
                </c:pt>
                <c:pt idx="2213">
                  <c:v>2.7615740740740743E-2</c:v>
                </c:pt>
                <c:pt idx="2214">
                  <c:v>2.7627314814814813E-2</c:v>
                </c:pt>
                <c:pt idx="2215">
                  <c:v>2.763888888888889E-2</c:v>
                </c:pt>
                <c:pt idx="2216">
                  <c:v>2.7650462962962963E-2</c:v>
                </c:pt>
                <c:pt idx="2217">
                  <c:v>2.7662037037037041E-2</c:v>
                </c:pt>
                <c:pt idx="2218">
                  <c:v>2.7673611111111111E-2</c:v>
                </c:pt>
                <c:pt idx="2219">
                  <c:v>2.7685185185185188E-2</c:v>
                </c:pt>
                <c:pt idx="2220">
                  <c:v>2.7696759259259258E-2</c:v>
                </c:pt>
                <c:pt idx="2221">
                  <c:v>2.7708333333333331E-2</c:v>
                </c:pt>
                <c:pt idx="2222">
                  <c:v>2.7719907407407405E-2</c:v>
                </c:pt>
                <c:pt idx="2223">
                  <c:v>2.7731481481481478E-2</c:v>
                </c:pt>
                <c:pt idx="2224">
                  <c:v>2.7743055555555559E-2</c:v>
                </c:pt>
                <c:pt idx="2225">
                  <c:v>2.7754629629629629E-2</c:v>
                </c:pt>
                <c:pt idx="2226">
                  <c:v>2.7766203703703706E-2</c:v>
                </c:pt>
                <c:pt idx="2227">
                  <c:v>2.7777777777777776E-2</c:v>
                </c:pt>
                <c:pt idx="2228">
                  <c:v>2.7789351851851853E-2</c:v>
                </c:pt>
                <c:pt idx="2229">
                  <c:v>2.7800925925925923E-2</c:v>
                </c:pt>
                <c:pt idx="2230">
                  <c:v>2.78125E-2</c:v>
                </c:pt>
                <c:pt idx="2231">
                  <c:v>2.7824074074074074E-2</c:v>
                </c:pt>
                <c:pt idx="2232">
                  <c:v>2.7835648148148151E-2</c:v>
                </c:pt>
                <c:pt idx="2233">
                  <c:v>2.7847222222222221E-2</c:v>
                </c:pt>
                <c:pt idx="2234">
                  <c:v>2.7858796296296298E-2</c:v>
                </c:pt>
                <c:pt idx="2235">
                  <c:v>2.7870370370370368E-2</c:v>
                </c:pt>
                <c:pt idx="2236">
                  <c:v>2.7881944444444445E-2</c:v>
                </c:pt>
                <c:pt idx="2237">
                  <c:v>2.7893518518518515E-2</c:v>
                </c:pt>
                <c:pt idx="2238">
                  <c:v>2.7905092592592592E-2</c:v>
                </c:pt>
                <c:pt idx="2239">
                  <c:v>2.7916666666666669E-2</c:v>
                </c:pt>
                <c:pt idx="2240">
                  <c:v>2.7928240740740743E-2</c:v>
                </c:pt>
                <c:pt idx="2241">
                  <c:v>2.7939814814814817E-2</c:v>
                </c:pt>
                <c:pt idx="2242">
                  <c:v>2.7951388888888887E-2</c:v>
                </c:pt>
                <c:pt idx="2243">
                  <c:v>2.7962962962962964E-2</c:v>
                </c:pt>
                <c:pt idx="2244">
                  <c:v>2.7974537037037034E-2</c:v>
                </c:pt>
                <c:pt idx="2245">
                  <c:v>2.7986111111111111E-2</c:v>
                </c:pt>
                <c:pt idx="2246">
                  <c:v>2.7997685185185184E-2</c:v>
                </c:pt>
                <c:pt idx="2247">
                  <c:v>2.8009259259259262E-2</c:v>
                </c:pt>
                <c:pt idx="2248">
                  <c:v>2.8020833333333332E-2</c:v>
                </c:pt>
                <c:pt idx="2249">
                  <c:v>2.8032407407407409E-2</c:v>
                </c:pt>
                <c:pt idx="2250">
                  <c:v>2.8043981481481479E-2</c:v>
                </c:pt>
                <c:pt idx="2251">
                  <c:v>2.8055555555555556E-2</c:v>
                </c:pt>
                <c:pt idx="2252">
                  <c:v>2.8067129629629626E-2</c:v>
                </c:pt>
                <c:pt idx="2253">
                  <c:v>2.8078703703703703E-2</c:v>
                </c:pt>
                <c:pt idx="2254">
                  <c:v>2.809027777777778E-2</c:v>
                </c:pt>
                <c:pt idx="2255">
                  <c:v>2.8101851851851854E-2</c:v>
                </c:pt>
                <c:pt idx="2256">
                  <c:v>2.8113425925925927E-2</c:v>
                </c:pt>
                <c:pt idx="2257">
                  <c:v>2.8125000000000001E-2</c:v>
                </c:pt>
                <c:pt idx="2258">
                  <c:v>2.8136574074074074E-2</c:v>
                </c:pt>
                <c:pt idx="2259">
                  <c:v>2.8148148148148148E-2</c:v>
                </c:pt>
                <c:pt idx="2260">
                  <c:v>2.8159722222222221E-2</c:v>
                </c:pt>
                <c:pt idx="2261">
                  <c:v>2.8171296296296302E-2</c:v>
                </c:pt>
                <c:pt idx="2262">
                  <c:v>2.8182870370370372E-2</c:v>
                </c:pt>
                <c:pt idx="2263">
                  <c:v>2.8194444444444442E-2</c:v>
                </c:pt>
                <c:pt idx="2264">
                  <c:v>2.8206018518518519E-2</c:v>
                </c:pt>
                <c:pt idx="2265">
                  <c:v>2.8217592592592589E-2</c:v>
                </c:pt>
                <c:pt idx="2266">
                  <c:v>2.8229166666666666E-2</c:v>
                </c:pt>
                <c:pt idx="2267">
                  <c:v>2.8240740740740736E-2</c:v>
                </c:pt>
                <c:pt idx="2268">
                  <c:v>2.8252314814814813E-2</c:v>
                </c:pt>
                <c:pt idx="2269">
                  <c:v>2.826388888888889E-2</c:v>
                </c:pt>
                <c:pt idx="2270">
                  <c:v>2.8275462962962964E-2</c:v>
                </c:pt>
                <c:pt idx="2271">
                  <c:v>2.8287037037037038E-2</c:v>
                </c:pt>
                <c:pt idx="2272">
                  <c:v>2.8298611111111111E-2</c:v>
                </c:pt>
                <c:pt idx="2273">
                  <c:v>2.8310185185185185E-2</c:v>
                </c:pt>
                <c:pt idx="2274">
                  <c:v>2.8321759259259258E-2</c:v>
                </c:pt>
                <c:pt idx="2275">
                  <c:v>2.8333333333333332E-2</c:v>
                </c:pt>
                <c:pt idx="2276">
                  <c:v>2.8344907407407412E-2</c:v>
                </c:pt>
                <c:pt idx="2277">
                  <c:v>2.8356481481481483E-2</c:v>
                </c:pt>
                <c:pt idx="2278">
                  <c:v>2.836805555555556E-2</c:v>
                </c:pt>
                <c:pt idx="2279">
                  <c:v>2.837962962962963E-2</c:v>
                </c:pt>
                <c:pt idx="2280">
                  <c:v>2.8391203703703707E-2</c:v>
                </c:pt>
                <c:pt idx="2281">
                  <c:v>2.8402777777777777E-2</c:v>
                </c:pt>
                <c:pt idx="2282">
                  <c:v>2.8414351851851847E-2</c:v>
                </c:pt>
                <c:pt idx="2283">
                  <c:v>2.8425925925925924E-2</c:v>
                </c:pt>
                <c:pt idx="2284">
                  <c:v>2.8437500000000001E-2</c:v>
                </c:pt>
                <c:pt idx="2285">
                  <c:v>2.8449074074074075E-2</c:v>
                </c:pt>
                <c:pt idx="2286">
                  <c:v>2.8460648148148148E-2</c:v>
                </c:pt>
                <c:pt idx="2287">
                  <c:v>2.8472222222222222E-2</c:v>
                </c:pt>
                <c:pt idx="2288">
                  <c:v>2.8483796296296295E-2</c:v>
                </c:pt>
                <c:pt idx="2289">
                  <c:v>2.8495370370370369E-2</c:v>
                </c:pt>
                <c:pt idx="2290">
                  <c:v>2.8506944444444442E-2</c:v>
                </c:pt>
                <c:pt idx="2291">
                  <c:v>2.8518518518518523E-2</c:v>
                </c:pt>
                <c:pt idx="2292">
                  <c:v>2.8530092592592593E-2</c:v>
                </c:pt>
                <c:pt idx="2293">
                  <c:v>2.854166666666667E-2</c:v>
                </c:pt>
                <c:pt idx="2294">
                  <c:v>2.855324074074074E-2</c:v>
                </c:pt>
                <c:pt idx="2295">
                  <c:v>2.8564814814814817E-2</c:v>
                </c:pt>
                <c:pt idx="2296">
                  <c:v>2.8576388888888887E-2</c:v>
                </c:pt>
                <c:pt idx="2297">
                  <c:v>2.8587962962962964E-2</c:v>
                </c:pt>
                <c:pt idx="2298">
                  <c:v>2.8599537037037034E-2</c:v>
                </c:pt>
                <c:pt idx="2299">
                  <c:v>2.8611111111111115E-2</c:v>
                </c:pt>
                <c:pt idx="2300">
                  <c:v>2.8622685185185185E-2</c:v>
                </c:pt>
                <c:pt idx="2301">
                  <c:v>2.8634259259259262E-2</c:v>
                </c:pt>
                <c:pt idx="2302">
                  <c:v>2.8645833333333332E-2</c:v>
                </c:pt>
                <c:pt idx="2303">
                  <c:v>2.8657407407407406E-2</c:v>
                </c:pt>
                <c:pt idx="2304">
                  <c:v>2.8668981481481479E-2</c:v>
                </c:pt>
                <c:pt idx="2305">
                  <c:v>2.8680555555555553E-2</c:v>
                </c:pt>
                <c:pt idx="2306">
                  <c:v>2.8692129629629633E-2</c:v>
                </c:pt>
                <c:pt idx="2307">
                  <c:v>2.8703703703703703E-2</c:v>
                </c:pt>
                <c:pt idx="2308">
                  <c:v>2.8715277777777781E-2</c:v>
                </c:pt>
                <c:pt idx="2309">
                  <c:v>2.8726851851851851E-2</c:v>
                </c:pt>
                <c:pt idx="2310">
                  <c:v>2.8738425925925928E-2</c:v>
                </c:pt>
                <c:pt idx="2311">
                  <c:v>2.8749999999999998E-2</c:v>
                </c:pt>
                <c:pt idx="2312">
                  <c:v>2.8761574074074075E-2</c:v>
                </c:pt>
                <c:pt idx="2313">
                  <c:v>2.8773148148148145E-2</c:v>
                </c:pt>
                <c:pt idx="2314">
                  <c:v>2.8784722222222225E-2</c:v>
                </c:pt>
                <c:pt idx="2315">
                  <c:v>2.8796296296296296E-2</c:v>
                </c:pt>
                <c:pt idx="2316">
                  <c:v>2.8807870370370373E-2</c:v>
                </c:pt>
                <c:pt idx="2317">
                  <c:v>2.8819444444444443E-2</c:v>
                </c:pt>
                <c:pt idx="2318">
                  <c:v>2.883101851851852E-2</c:v>
                </c:pt>
                <c:pt idx="2319">
                  <c:v>2.884259259259259E-2</c:v>
                </c:pt>
                <c:pt idx="2320">
                  <c:v>2.8854166666666667E-2</c:v>
                </c:pt>
                <c:pt idx="2321">
                  <c:v>2.8865740740740744E-2</c:v>
                </c:pt>
                <c:pt idx="2322">
                  <c:v>2.8877314814814817E-2</c:v>
                </c:pt>
                <c:pt idx="2323">
                  <c:v>2.8888888888888891E-2</c:v>
                </c:pt>
                <c:pt idx="2324">
                  <c:v>2.8900462962962961E-2</c:v>
                </c:pt>
                <c:pt idx="2325">
                  <c:v>2.8912037037037038E-2</c:v>
                </c:pt>
                <c:pt idx="2326">
                  <c:v>2.8923611111111108E-2</c:v>
                </c:pt>
                <c:pt idx="2327">
                  <c:v>2.8935185185185185E-2</c:v>
                </c:pt>
                <c:pt idx="2328">
                  <c:v>2.8946759259259255E-2</c:v>
                </c:pt>
                <c:pt idx="2329">
                  <c:v>2.8958333333333336E-2</c:v>
                </c:pt>
                <c:pt idx="2330">
                  <c:v>2.8969907407407406E-2</c:v>
                </c:pt>
                <c:pt idx="2331">
                  <c:v>2.8981481481481483E-2</c:v>
                </c:pt>
                <c:pt idx="2332">
                  <c:v>2.8993055555555553E-2</c:v>
                </c:pt>
                <c:pt idx="2333">
                  <c:v>2.900462962962963E-2</c:v>
                </c:pt>
                <c:pt idx="2334">
                  <c:v>2.90162037037037E-2</c:v>
                </c:pt>
                <c:pt idx="2335">
                  <c:v>2.9027777777777777E-2</c:v>
                </c:pt>
                <c:pt idx="2336">
                  <c:v>2.9039351851851854E-2</c:v>
                </c:pt>
                <c:pt idx="2337">
                  <c:v>2.9050925925925928E-2</c:v>
                </c:pt>
                <c:pt idx="2338">
                  <c:v>2.9062500000000002E-2</c:v>
                </c:pt>
                <c:pt idx="2339">
                  <c:v>2.9074074074074075E-2</c:v>
                </c:pt>
                <c:pt idx="2340">
                  <c:v>2.9085648148148149E-2</c:v>
                </c:pt>
                <c:pt idx="2341">
                  <c:v>2.9097222222222222E-2</c:v>
                </c:pt>
                <c:pt idx="2342">
                  <c:v>2.9108796296296296E-2</c:v>
                </c:pt>
                <c:pt idx="2343">
                  <c:v>2.9120370370370366E-2</c:v>
                </c:pt>
                <c:pt idx="2344">
                  <c:v>2.9131944444444446E-2</c:v>
                </c:pt>
                <c:pt idx="2345">
                  <c:v>2.9143518518518517E-2</c:v>
                </c:pt>
                <c:pt idx="2346">
                  <c:v>2.9155092592592594E-2</c:v>
                </c:pt>
                <c:pt idx="2347">
                  <c:v>2.9166666666666664E-2</c:v>
                </c:pt>
                <c:pt idx="2348">
                  <c:v>2.9178240740740741E-2</c:v>
                </c:pt>
                <c:pt idx="2349">
                  <c:v>2.9189814814814811E-2</c:v>
                </c:pt>
                <c:pt idx="2350">
                  <c:v>2.9201388888888888E-2</c:v>
                </c:pt>
                <c:pt idx="2351">
                  <c:v>2.9212962962962965E-2</c:v>
                </c:pt>
                <c:pt idx="2352">
                  <c:v>2.9224537037037038E-2</c:v>
                </c:pt>
                <c:pt idx="2353">
                  <c:v>2.9236111111111112E-2</c:v>
                </c:pt>
                <c:pt idx="2354">
                  <c:v>2.9247685185185186E-2</c:v>
                </c:pt>
                <c:pt idx="2355">
                  <c:v>2.9259259259259259E-2</c:v>
                </c:pt>
                <c:pt idx="2356">
                  <c:v>2.9270833333333333E-2</c:v>
                </c:pt>
                <c:pt idx="2357">
                  <c:v>2.9282407407407406E-2</c:v>
                </c:pt>
                <c:pt idx="2358">
                  <c:v>2.929398148148148E-2</c:v>
                </c:pt>
                <c:pt idx="2359">
                  <c:v>2.9305555555555557E-2</c:v>
                </c:pt>
                <c:pt idx="2360">
                  <c:v>2.9317129629629634E-2</c:v>
                </c:pt>
                <c:pt idx="2361">
                  <c:v>2.9328703703703704E-2</c:v>
                </c:pt>
                <c:pt idx="2362">
                  <c:v>2.9340277777777781E-2</c:v>
                </c:pt>
                <c:pt idx="2363">
                  <c:v>2.9351851851851851E-2</c:v>
                </c:pt>
                <c:pt idx="2364">
                  <c:v>2.9363425925925921E-2</c:v>
                </c:pt>
                <c:pt idx="2365">
                  <c:v>2.9374999999999998E-2</c:v>
                </c:pt>
                <c:pt idx="2366">
                  <c:v>2.9386574074074075E-2</c:v>
                </c:pt>
                <c:pt idx="2367">
                  <c:v>2.9398148148148149E-2</c:v>
                </c:pt>
                <c:pt idx="2368">
                  <c:v>2.9409722222222223E-2</c:v>
                </c:pt>
                <c:pt idx="2369">
                  <c:v>2.9421296296296296E-2</c:v>
                </c:pt>
                <c:pt idx="2370">
                  <c:v>2.943287037037037E-2</c:v>
                </c:pt>
                <c:pt idx="2371">
                  <c:v>2.9444444444444443E-2</c:v>
                </c:pt>
                <c:pt idx="2372">
                  <c:v>2.9456018518518517E-2</c:v>
                </c:pt>
                <c:pt idx="2373">
                  <c:v>2.946759259259259E-2</c:v>
                </c:pt>
                <c:pt idx="2374">
                  <c:v>2.9479166666666667E-2</c:v>
                </c:pt>
                <c:pt idx="2375">
                  <c:v>2.9490740740740744E-2</c:v>
                </c:pt>
                <c:pt idx="2376">
                  <c:v>2.9502314814814815E-2</c:v>
                </c:pt>
                <c:pt idx="2377">
                  <c:v>2.9513888888888892E-2</c:v>
                </c:pt>
                <c:pt idx="2378">
                  <c:v>2.9525462962962962E-2</c:v>
                </c:pt>
                <c:pt idx="2379">
                  <c:v>2.9537037037037039E-2</c:v>
                </c:pt>
                <c:pt idx="2380">
                  <c:v>2.9548611111111109E-2</c:v>
                </c:pt>
                <c:pt idx="2381">
                  <c:v>2.9560185185185189E-2</c:v>
                </c:pt>
                <c:pt idx="2382">
                  <c:v>2.9571759259259259E-2</c:v>
                </c:pt>
                <c:pt idx="2383">
                  <c:v>2.9583333333333336E-2</c:v>
                </c:pt>
                <c:pt idx="2384">
                  <c:v>2.9594907407407407E-2</c:v>
                </c:pt>
                <c:pt idx="2385">
                  <c:v>2.960648148148148E-2</c:v>
                </c:pt>
                <c:pt idx="2386">
                  <c:v>2.9618055555555554E-2</c:v>
                </c:pt>
                <c:pt idx="2387">
                  <c:v>2.9629629629629627E-2</c:v>
                </c:pt>
                <c:pt idx="2388">
                  <c:v>2.9641203703703701E-2</c:v>
                </c:pt>
                <c:pt idx="2389">
                  <c:v>2.9652777777777778E-2</c:v>
                </c:pt>
                <c:pt idx="2390">
                  <c:v>2.9664351851851855E-2</c:v>
                </c:pt>
                <c:pt idx="2391">
                  <c:v>2.9675925925925925E-2</c:v>
                </c:pt>
                <c:pt idx="2392">
                  <c:v>2.9687500000000002E-2</c:v>
                </c:pt>
                <c:pt idx="2393">
                  <c:v>2.9699074074074072E-2</c:v>
                </c:pt>
                <c:pt idx="2394">
                  <c:v>2.9710648148148149E-2</c:v>
                </c:pt>
                <c:pt idx="2395">
                  <c:v>2.9722222222222219E-2</c:v>
                </c:pt>
                <c:pt idx="2396">
                  <c:v>2.97337962962963E-2</c:v>
                </c:pt>
                <c:pt idx="2397">
                  <c:v>2.974537037037037E-2</c:v>
                </c:pt>
                <c:pt idx="2398">
                  <c:v>2.9756944444444447E-2</c:v>
                </c:pt>
                <c:pt idx="2399">
                  <c:v>2.9768518518518517E-2</c:v>
                </c:pt>
                <c:pt idx="2400">
                  <c:v>2.9780092592592594E-2</c:v>
                </c:pt>
                <c:pt idx="2401">
                  <c:v>2.9791666666666664E-2</c:v>
                </c:pt>
                <c:pt idx="2402">
                  <c:v>2.9803240740740741E-2</c:v>
                </c:pt>
                <c:pt idx="2403">
                  <c:v>2.9814814814814811E-2</c:v>
                </c:pt>
                <c:pt idx="2404">
                  <c:v>2.9826388888888892E-2</c:v>
                </c:pt>
                <c:pt idx="2405">
                  <c:v>2.9837962962962965E-2</c:v>
                </c:pt>
                <c:pt idx="2406">
                  <c:v>2.9849537037037036E-2</c:v>
                </c:pt>
                <c:pt idx="2407">
                  <c:v>2.9861111111111113E-2</c:v>
                </c:pt>
                <c:pt idx="2408">
                  <c:v>2.9872685185185183E-2</c:v>
                </c:pt>
                <c:pt idx="2409">
                  <c:v>2.988425925925926E-2</c:v>
                </c:pt>
                <c:pt idx="2410">
                  <c:v>2.989583333333333E-2</c:v>
                </c:pt>
                <c:pt idx="2411">
                  <c:v>2.990740740740741E-2</c:v>
                </c:pt>
                <c:pt idx="2412">
                  <c:v>2.991898148148148E-2</c:v>
                </c:pt>
                <c:pt idx="2413">
                  <c:v>2.9930555555555557E-2</c:v>
                </c:pt>
                <c:pt idx="2414">
                  <c:v>2.9942129629629628E-2</c:v>
                </c:pt>
                <c:pt idx="2415">
                  <c:v>2.9953703703703705E-2</c:v>
                </c:pt>
                <c:pt idx="2416">
                  <c:v>2.9965277777777775E-2</c:v>
                </c:pt>
                <c:pt idx="2417">
                  <c:v>2.9976851851851852E-2</c:v>
                </c:pt>
                <c:pt idx="2418">
                  <c:v>2.9988425925925922E-2</c:v>
                </c:pt>
                <c:pt idx="2419">
                  <c:v>3.0000000000000002E-2</c:v>
                </c:pt>
                <c:pt idx="2420">
                  <c:v>3.0011574074074076E-2</c:v>
                </c:pt>
                <c:pt idx="2421">
                  <c:v>3.0023148148148149E-2</c:v>
                </c:pt>
                <c:pt idx="2422">
                  <c:v>3.0034722222222223E-2</c:v>
                </c:pt>
                <c:pt idx="2423">
                  <c:v>3.0046296296296297E-2</c:v>
                </c:pt>
                <c:pt idx="2424">
                  <c:v>3.005787037037037E-2</c:v>
                </c:pt>
                <c:pt idx="2425">
                  <c:v>3.006944444444444E-2</c:v>
                </c:pt>
                <c:pt idx="2426">
                  <c:v>3.0081018518518521E-2</c:v>
                </c:pt>
                <c:pt idx="2427">
                  <c:v>3.0092592592592591E-2</c:v>
                </c:pt>
                <c:pt idx="2428">
                  <c:v>3.0104166666666668E-2</c:v>
                </c:pt>
                <c:pt idx="2429">
                  <c:v>3.0115740740740738E-2</c:v>
                </c:pt>
                <c:pt idx="2430">
                  <c:v>3.0127314814814815E-2</c:v>
                </c:pt>
                <c:pt idx="2431">
                  <c:v>3.0138888888888885E-2</c:v>
                </c:pt>
                <c:pt idx="2432">
                  <c:v>3.0150462962962962E-2</c:v>
                </c:pt>
                <c:pt idx="2433">
                  <c:v>3.0162037037037032E-2</c:v>
                </c:pt>
                <c:pt idx="2434">
                  <c:v>3.0173611111111113E-2</c:v>
                </c:pt>
                <c:pt idx="2435">
                  <c:v>3.0185185185185186E-2</c:v>
                </c:pt>
                <c:pt idx="2436">
                  <c:v>3.019675925925926E-2</c:v>
                </c:pt>
                <c:pt idx="2437">
                  <c:v>3.0208333333333334E-2</c:v>
                </c:pt>
                <c:pt idx="2438">
                  <c:v>3.0219907407407407E-2</c:v>
                </c:pt>
                <c:pt idx="2439">
                  <c:v>3.0231481481481481E-2</c:v>
                </c:pt>
                <c:pt idx="2440">
                  <c:v>3.0243055555555554E-2</c:v>
                </c:pt>
                <c:pt idx="2441">
                  <c:v>3.0254629629629631E-2</c:v>
                </c:pt>
                <c:pt idx="2442">
                  <c:v>3.0266203703703708E-2</c:v>
                </c:pt>
                <c:pt idx="2443">
                  <c:v>3.0277777777777778E-2</c:v>
                </c:pt>
                <c:pt idx="2444">
                  <c:v>3.0289351851851855E-2</c:v>
                </c:pt>
                <c:pt idx="2445">
                  <c:v>3.0300925925925926E-2</c:v>
                </c:pt>
                <c:pt idx="2446">
                  <c:v>3.0312499999999996E-2</c:v>
                </c:pt>
                <c:pt idx="2447">
                  <c:v>3.0324074074074073E-2</c:v>
                </c:pt>
                <c:pt idx="2448">
                  <c:v>3.0335648148148143E-2</c:v>
                </c:pt>
                <c:pt idx="2449">
                  <c:v>3.0347222222222223E-2</c:v>
                </c:pt>
                <c:pt idx="2450">
                  <c:v>3.0358796296296297E-2</c:v>
                </c:pt>
                <c:pt idx="2451">
                  <c:v>3.037037037037037E-2</c:v>
                </c:pt>
                <c:pt idx="2452">
                  <c:v>3.0381944444444444E-2</c:v>
                </c:pt>
                <c:pt idx="2453">
                  <c:v>3.0393518518518518E-2</c:v>
                </c:pt>
                <c:pt idx="2454">
                  <c:v>3.0405092592592591E-2</c:v>
                </c:pt>
                <c:pt idx="2455">
                  <c:v>3.0416666666666665E-2</c:v>
                </c:pt>
                <c:pt idx="2456">
                  <c:v>3.0428240740740742E-2</c:v>
                </c:pt>
                <c:pt idx="2457">
                  <c:v>3.0439814814814819E-2</c:v>
                </c:pt>
                <c:pt idx="2458">
                  <c:v>3.0451388888888889E-2</c:v>
                </c:pt>
                <c:pt idx="2459">
                  <c:v>3.0462962962962966E-2</c:v>
                </c:pt>
                <c:pt idx="2460">
                  <c:v>3.0474537037037036E-2</c:v>
                </c:pt>
                <c:pt idx="2461">
                  <c:v>3.0486111111111113E-2</c:v>
                </c:pt>
                <c:pt idx="2462">
                  <c:v>3.0497685185185183E-2</c:v>
                </c:pt>
                <c:pt idx="2463">
                  <c:v>3.050925925925926E-2</c:v>
                </c:pt>
                <c:pt idx="2464">
                  <c:v>3.0520833333333334E-2</c:v>
                </c:pt>
                <c:pt idx="2465">
                  <c:v>3.0532407407407411E-2</c:v>
                </c:pt>
                <c:pt idx="2466">
                  <c:v>3.0543981481481481E-2</c:v>
                </c:pt>
                <c:pt idx="2467">
                  <c:v>3.0555555555555555E-2</c:v>
                </c:pt>
                <c:pt idx="2468">
                  <c:v>3.0567129629629628E-2</c:v>
                </c:pt>
                <c:pt idx="2469">
                  <c:v>3.0578703703703702E-2</c:v>
                </c:pt>
                <c:pt idx="2470">
                  <c:v>3.0590277777777775E-2</c:v>
                </c:pt>
                <c:pt idx="2471">
                  <c:v>3.0601851851851852E-2</c:v>
                </c:pt>
                <c:pt idx="2472">
                  <c:v>3.0613425925925929E-2</c:v>
                </c:pt>
                <c:pt idx="2473">
                  <c:v>3.0624999999999999E-2</c:v>
                </c:pt>
                <c:pt idx="2474">
                  <c:v>3.0636574074074076E-2</c:v>
                </c:pt>
                <c:pt idx="2475">
                  <c:v>3.0648148148148147E-2</c:v>
                </c:pt>
                <c:pt idx="2476">
                  <c:v>3.0659722222222224E-2</c:v>
                </c:pt>
                <c:pt idx="2477">
                  <c:v>3.0671296296296294E-2</c:v>
                </c:pt>
                <c:pt idx="2478">
                  <c:v>3.0682870370370371E-2</c:v>
                </c:pt>
                <c:pt idx="2479">
                  <c:v>3.0694444444444444E-2</c:v>
                </c:pt>
                <c:pt idx="2480">
                  <c:v>3.0706018518518521E-2</c:v>
                </c:pt>
                <c:pt idx="2481">
                  <c:v>3.0717592592592591E-2</c:v>
                </c:pt>
                <c:pt idx="2482">
                  <c:v>3.0729166666666669E-2</c:v>
                </c:pt>
                <c:pt idx="2483">
                  <c:v>3.0740740740740739E-2</c:v>
                </c:pt>
                <c:pt idx="2484">
                  <c:v>3.0740740740740739E-2</c:v>
                </c:pt>
                <c:pt idx="2485">
                  <c:v>3.0752314814814816E-2</c:v>
                </c:pt>
                <c:pt idx="2486">
                  <c:v>3.0763888888888886E-2</c:v>
                </c:pt>
                <c:pt idx="2487">
                  <c:v>3.0775462962962966E-2</c:v>
                </c:pt>
                <c:pt idx="2488">
                  <c:v>3.078703703703704E-2</c:v>
                </c:pt>
                <c:pt idx="2489">
                  <c:v>3.079861111111111E-2</c:v>
                </c:pt>
                <c:pt idx="2490">
                  <c:v>3.0810185185185187E-2</c:v>
                </c:pt>
                <c:pt idx="2491">
                  <c:v>3.0821759259259257E-2</c:v>
                </c:pt>
                <c:pt idx="2492">
                  <c:v>3.0833333333333334E-2</c:v>
                </c:pt>
                <c:pt idx="2493">
                  <c:v>3.0844907407407404E-2</c:v>
                </c:pt>
                <c:pt idx="2494">
                  <c:v>3.0856481481481481E-2</c:v>
                </c:pt>
                <c:pt idx="2495">
                  <c:v>3.0868055555555555E-2</c:v>
                </c:pt>
                <c:pt idx="2496">
                  <c:v>3.0879629629629632E-2</c:v>
                </c:pt>
                <c:pt idx="2497">
                  <c:v>3.0891203703703702E-2</c:v>
                </c:pt>
                <c:pt idx="2498">
                  <c:v>3.0902777777777779E-2</c:v>
                </c:pt>
                <c:pt idx="2499">
                  <c:v>3.0914351851851849E-2</c:v>
                </c:pt>
                <c:pt idx="2500">
                  <c:v>3.0925925925925926E-2</c:v>
                </c:pt>
                <c:pt idx="2501">
                  <c:v>3.0937499999999996E-2</c:v>
                </c:pt>
                <c:pt idx="2502">
                  <c:v>3.0949074074074077E-2</c:v>
                </c:pt>
                <c:pt idx="2503">
                  <c:v>3.096064814814815E-2</c:v>
                </c:pt>
                <c:pt idx="2504">
                  <c:v>3.0972222222222224E-2</c:v>
                </c:pt>
                <c:pt idx="2505">
                  <c:v>3.0983796296296297E-2</c:v>
                </c:pt>
                <c:pt idx="2506">
                  <c:v>3.0995370370370371E-2</c:v>
                </c:pt>
                <c:pt idx="2507">
                  <c:v>3.1006944444444445E-2</c:v>
                </c:pt>
                <c:pt idx="2508">
                  <c:v>3.1018518518518515E-2</c:v>
                </c:pt>
                <c:pt idx="2509">
                  <c:v>3.1030092592592592E-2</c:v>
                </c:pt>
                <c:pt idx="2510">
                  <c:v>3.1041666666666665E-2</c:v>
                </c:pt>
                <c:pt idx="2511">
                  <c:v>3.1053240740740742E-2</c:v>
                </c:pt>
                <c:pt idx="2512">
                  <c:v>3.1064814814814812E-2</c:v>
                </c:pt>
                <c:pt idx="2513">
                  <c:v>3.107638888888889E-2</c:v>
                </c:pt>
                <c:pt idx="2514">
                  <c:v>3.108796296296296E-2</c:v>
                </c:pt>
                <c:pt idx="2515">
                  <c:v>3.1099537037037037E-2</c:v>
                </c:pt>
                <c:pt idx="2516">
                  <c:v>3.1111111111111107E-2</c:v>
                </c:pt>
                <c:pt idx="2517">
                  <c:v>3.1122685185185187E-2</c:v>
                </c:pt>
                <c:pt idx="2518">
                  <c:v>3.1134259259259261E-2</c:v>
                </c:pt>
                <c:pt idx="2519">
                  <c:v>3.1145833333333334E-2</c:v>
                </c:pt>
                <c:pt idx="2520">
                  <c:v>3.1157407407407408E-2</c:v>
                </c:pt>
                <c:pt idx="2521">
                  <c:v>3.1168981481481482E-2</c:v>
                </c:pt>
                <c:pt idx="2522">
                  <c:v>3.1180555555555555E-2</c:v>
                </c:pt>
                <c:pt idx="2523">
                  <c:v>3.1192129629629629E-2</c:v>
                </c:pt>
                <c:pt idx="2524">
                  <c:v>3.1203703703703702E-2</c:v>
                </c:pt>
                <c:pt idx="2525">
                  <c:v>3.1215277777777783E-2</c:v>
                </c:pt>
                <c:pt idx="2526">
                  <c:v>3.1226851851851853E-2</c:v>
                </c:pt>
                <c:pt idx="2527">
                  <c:v>3.123842592592593E-2</c:v>
                </c:pt>
                <c:pt idx="2528">
                  <c:v>3.125E-2</c:v>
                </c:pt>
                <c:pt idx="2529">
                  <c:v>3.1261574074074074E-2</c:v>
                </c:pt>
                <c:pt idx="2530">
                  <c:v>3.1273148148148147E-2</c:v>
                </c:pt>
                <c:pt idx="2531">
                  <c:v>3.1284722222222221E-2</c:v>
                </c:pt>
                <c:pt idx="2532">
                  <c:v>3.1296296296296301E-2</c:v>
                </c:pt>
                <c:pt idx="2533">
                  <c:v>3.1307870370370368E-2</c:v>
                </c:pt>
                <c:pt idx="2534">
                  <c:v>3.1319444444444448E-2</c:v>
                </c:pt>
                <c:pt idx="2535">
                  <c:v>3.1331018518518515E-2</c:v>
                </c:pt>
                <c:pt idx="2536">
                  <c:v>3.1342592592592596E-2</c:v>
                </c:pt>
                <c:pt idx="2537">
                  <c:v>3.1354166666666662E-2</c:v>
                </c:pt>
                <c:pt idx="2538">
                  <c:v>3.1365740740740743E-2</c:v>
                </c:pt>
                <c:pt idx="2539">
                  <c:v>3.1377314814814809E-2</c:v>
                </c:pt>
                <c:pt idx="2540">
                  <c:v>3.138888888888889E-2</c:v>
                </c:pt>
                <c:pt idx="2541">
                  <c:v>3.1400462962962963E-2</c:v>
                </c:pt>
                <c:pt idx="2542">
                  <c:v>3.1412037037037037E-2</c:v>
                </c:pt>
                <c:pt idx="2543">
                  <c:v>3.142361111111111E-2</c:v>
                </c:pt>
                <c:pt idx="2544">
                  <c:v>3.1435185185185184E-2</c:v>
                </c:pt>
                <c:pt idx="2545">
                  <c:v>3.1446759259259258E-2</c:v>
                </c:pt>
                <c:pt idx="2546">
                  <c:v>3.1458333333333331E-2</c:v>
                </c:pt>
                <c:pt idx="2547">
                  <c:v>3.1469907407407412E-2</c:v>
                </c:pt>
                <c:pt idx="2548">
                  <c:v>3.1481481481481485E-2</c:v>
                </c:pt>
                <c:pt idx="2549">
                  <c:v>3.1493055555555559E-2</c:v>
                </c:pt>
                <c:pt idx="2550">
                  <c:v>3.1504629629629625E-2</c:v>
                </c:pt>
                <c:pt idx="2551">
                  <c:v>3.1516203703703706E-2</c:v>
                </c:pt>
                <c:pt idx="2552">
                  <c:v>3.1527777777777773E-2</c:v>
                </c:pt>
                <c:pt idx="2553">
                  <c:v>3.1539351851851853E-2</c:v>
                </c:pt>
                <c:pt idx="2554">
                  <c:v>3.155092592592592E-2</c:v>
                </c:pt>
                <c:pt idx="2555">
                  <c:v>3.15625E-2</c:v>
                </c:pt>
                <c:pt idx="2556">
                  <c:v>3.1574074074074074E-2</c:v>
                </c:pt>
                <c:pt idx="2557">
                  <c:v>3.1585648148148147E-2</c:v>
                </c:pt>
                <c:pt idx="2558">
                  <c:v>3.1597222222222221E-2</c:v>
                </c:pt>
                <c:pt idx="2559">
                  <c:v>3.1608796296296295E-2</c:v>
                </c:pt>
                <c:pt idx="2560">
                  <c:v>3.1620370370370368E-2</c:v>
                </c:pt>
                <c:pt idx="2561">
                  <c:v>3.1631944444444442E-2</c:v>
                </c:pt>
                <c:pt idx="2562">
                  <c:v>3.1643518518518522E-2</c:v>
                </c:pt>
                <c:pt idx="2563">
                  <c:v>3.1655092592592596E-2</c:v>
                </c:pt>
                <c:pt idx="2564">
                  <c:v>3.1666666666666669E-2</c:v>
                </c:pt>
                <c:pt idx="2565">
                  <c:v>3.1678240740740743E-2</c:v>
                </c:pt>
                <c:pt idx="2566">
                  <c:v>3.1689814814814816E-2</c:v>
                </c:pt>
                <c:pt idx="2567">
                  <c:v>3.170138888888889E-2</c:v>
                </c:pt>
                <c:pt idx="2568">
                  <c:v>3.1712962962962964E-2</c:v>
                </c:pt>
                <c:pt idx="2569">
                  <c:v>3.172453703703703E-2</c:v>
                </c:pt>
                <c:pt idx="2570">
                  <c:v>3.1736111111111111E-2</c:v>
                </c:pt>
                <c:pt idx="2571">
                  <c:v>3.1747685185185184E-2</c:v>
                </c:pt>
                <c:pt idx="2572">
                  <c:v>3.1759259259259258E-2</c:v>
                </c:pt>
                <c:pt idx="2573">
                  <c:v>3.1770833333333331E-2</c:v>
                </c:pt>
                <c:pt idx="2574">
                  <c:v>3.1782407407407405E-2</c:v>
                </c:pt>
                <c:pt idx="2575">
                  <c:v>3.1793981481481479E-2</c:v>
                </c:pt>
                <c:pt idx="2576">
                  <c:v>3.1805555555555552E-2</c:v>
                </c:pt>
                <c:pt idx="2577">
                  <c:v>3.1817129629629633E-2</c:v>
                </c:pt>
                <c:pt idx="2578">
                  <c:v>3.1828703703703706E-2</c:v>
                </c:pt>
                <c:pt idx="2579">
                  <c:v>3.184027777777778E-2</c:v>
                </c:pt>
                <c:pt idx="2580">
                  <c:v>3.1851851851851853E-2</c:v>
                </c:pt>
                <c:pt idx="2581">
                  <c:v>3.1863425925925927E-2</c:v>
                </c:pt>
                <c:pt idx="2582">
                  <c:v>3.1875000000000001E-2</c:v>
                </c:pt>
                <c:pt idx="2583">
                  <c:v>3.1886574074074074E-2</c:v>
                </c:pt>
                <c:pt idx="2584">
                  <c:v>3.1898148148148148E-2</c:v>
                </c:pt>
                <c:pt idx="2585">
                  <c:v>3.1909722222222221E-2</c:v>
                </c:pt>
                <c:pt idx="2586">
                  <c:v>3.1921296296296302E-2</c:v>
                </c:pt>
                <c:pt idx="2587">
                  <c:v>3.1932870370370368E-2</c:v>
                </c:pt>
                <c:pt idx="2588">
                  <c:v>3.1944444444444449E-2</c:v>
                </c:pt>
                <c:pt idx="2589">
                  <c:v>3.1956018518518516E-2</c:v>
                </c:pt>
                <c:pt idx="2590">
                  <c:v>3.1967592592592589E-2</c:v>
                </c:pt>
                <c:pt idx="2591">
                  <c:v>3.1979166666666663E-2</c:v>
                </c:pt>
                <c:pt idx="2592">
                  <c:v>3.1990740740740743E-2</c:v>
                </c:pt>
                <c:pt idx="2593">
                  <c:v>3.2002314814814817E-2</c:v>
                </c:pt>
                <c:pt idx="2594">
                  <c:v>3.201388888888889E-2</c:v>
                </c:pt>
                <c:pt idx="2595">
                  <c:v>3.2025462962962964E-2</c:v>
                </c:pt>
                <c:pt idx="2596">
                  <c:v>3.2037037037037037E-2</c:v>
                </c:pt>
                <c:pt idx="2597">
                  <c:v>3.2048611111111111E-2</c:v>
                </c:pt>
                <c:pt idx="2598">
                  <c:v>3.2060185185185185E-2</c:v>
                </c:pt>
                <c:pt idx="2599">
                  <c:v>3.2071759259259258E-2</c:v>
                </c:pt>
                <c:pt idx="2600">
                  <c:v>3.2083333333333332E-2</c:v>
                </c:pt>
                <c:pt idx="2601">
                  <c:v>3.2094907407407412E-2</c:v>
                </c:pt>
                <c:pt idx="2602">
                  <c:v>3.2106481481481479E-2</c:v>
                </c:pt>
                <c:pt idx="2603">
                  <c:v>3.2118055555555559E-2</c:v>
                </c:pt>
                <c:pt idx="2604">
                  <c:v>3.2129629629629626E-2</c:v>
                </c:pt>
                <c:pt idx="2605">
                  <c:v>3.2141203703703707E-2</c:v>
                </c:pt>
                <c:pt idx="2606">
                  <c:v>3.2152777777777773E-2</c:v>
                </c:pt>
                <c:pt idx="2607">
                  <c:v>3.2164351851851854E-2</c:v>
                </c:pt>
                <c:pt idx="2608">
                  <c:v>3.2175925925925927E-2</c:v>
                </c:pt>
                <c:pt idx="2609">
                  <c:v>3.2187500000000001E-2</c:v>
                </c:pt>
                <c:pt idx="2610">
                  <c:v>3.2199074074074074E-2</c:v>
                </c:pt>
                <c:pt idx="2611">
                  <c:v>3.2210648148148148E-2</c:v>
                </c:pt>
                <c:pt idx="2612">
                  <c:v>3.2222222222222222E-2</c:v>
                </c:pt>
                <c:pt idx="2613">
                  <c:v>3.2233796296296295E-2</c:v>
                </c:pt>
                <c:pt idx="2614">
                  <c:v>3.2245370370370369E-2</c:v>
                </c:pt>
                <c:pt idx="2615">
                  <c:v>3.2256944444444442E-2</c:v>
                </c:pt>
                <c:pt idx="2616">
                  <c:v>3.2268518518518523E-2</c:v>
                </c:pt>
                <c:pt idx="2617">
                  <c:v>3.2280092592592589E-2</c:v>
                </c:pt>
                <c:pt idx="2618">
                  <c:v>3.229166666666667E-2</c:v>
                </c:pt>
                <c:pt idx="2619">
                  <c:v>3.2303240740740737E-2</c:v>
                </c:pt>
                <c:pt idx="2620">
                  <c:v>3.2314814814814817E-2</c:v>
                </c:pt>
                <c:pt idx="2621">
                  <c:v>3.2326388888888884E-2</c:v>
                </c:pt>
                <c:pt idx="2622">
                  <c:v>3.2337962962962964E-2</c:v>
                </c:pt>
                <c:pt idx="2623">
                  <c:v>3.2349537037037038E-2</c:v>
                </c:pt>
                <c:pt idx="2624">
                  <c:v>3.2361111111111111E-2</c:v>
                </c:pt>
                <c:pt idx="2625">
                  <c:v>3.2372685185185185E-2</c:v>
                </c:pt>
                <c:pt idx="2626">
                  <c:v>3.2384259259259258E-2</c:v>
                </c:pt>
                <c:pt idx="2627">
                  <c:v>3.2395833333333332E-2</c:v>
                </c:pt>
                <c:pt idx="2628">
                  <c:v>3.2407407407407406E-2</c:v>
                </c:pt>
                <c:pt idx="2629">
                  <c:v>3.2418981481481479E-2</c:v>
                </c:pt>
                <c:pt idx="2630">
                  <c:v>3.243055555555556E-2</c:v>
                </c:pt>
                <c:pt idx="2631">
                  <c:v>3.2442129629629633E-2</c:v>
                </c:pt>
                <c:pt idx="2632">
                  <c:v>3.24537037037037E-2</c:v>
                </c:pt>
                <c:pt idx="2633">
                  <c:v>3.246527777777778E-2</c:v>
                </c:pt>
                <c:pt idx="2634">
                  <c:v>3.2476851851851847E-2</c:v>
                </c:pt>
                <c:pt idx="2635">
                  <c:v>3.2488425925925928E-2</c:v>
                </c:pt>
                <c:pt idx="2636">
                  <c:v>3.2499999999999994E-2</c:v>
                </c:pt>
                <c:pt idx="2637">
                  <c:v>3.2511574074074075E-2</c:v>
                </c:pt>
                <c:pt idx="2638">
                  <c:v>3.2523148148148148E-2</c:v>
                </c:pt>
                <c:pt idx="2639">
                  <c:v>3.2534722222222222E-2</c:v>
                </c:pt>
                <c:pt idx="2640">
                  <c:v>3.2546296296296295E-2</c:v>
                </c:pt>
                <c:pt idx="2641">
                  <c:v>3.2557870370370369E-2</c:v>
                </c:pt>
                <c:pt idx="2642">
                  <c:v>3.2569444444444443E-2</c:v>
                </c:pt>
                <c:pt idx="2643">
                  <c:v>3.2581018518518516E-2</c:v>
                </c:pt>
                <c:pt idx="2644">
                  <c:v>3.259259259259259E-2</c:v>
                </c:pt>
                <c:pt idx="2645">
                  <c:v>3.260416666666667E-2</c:v>
                </c:pt>
                <c:pt idx="2646">
                  <c:v>3.2615740740740744E-2</c:v>
                </c:pt>
                <c:pt idx="2647">
                  <c:v>3.2627314814814817E-2</c:v>
                </c:pt>
                <c:pt idx="2648">
                  <c:v>3.2638888888888891E-2</c:v>
                </c:pt>
                <c:pt idx="2649">
                  <c:v>3.2650462962962964E-2</c:v>
                </c:pt>
                <c:pt idx="2650">
                  <c:v>3.2662037037037038E-2</c:v>
                </c:pt>
                <c:pt idx="2651">
                  <c:v>3.2673611111111105E-2</c:v>
                </c:pt>
                <c:pt idx="2652">
                  <c:v>3.2685185185185185E-2</c:v>
                </c:pt>
                <c:pt idx="2653">
                  <c:v>3.2696759259259259E-2</c:v>
                </c:pt>
                <c:pt idx="2654">
                  <c:v>3.2708333333333332E-2</c:v>
                </c:pt>
                <c:pt idx="2655">
                  <c:v>3.2719907407407406E-2</c:v>
                </c:pt>
                <c:pt idx="2656">
                  <c:v>3.2731481481481479E-2</c:v>
                </c:pt>
                <c:pt idx="2657">
                  <c:v>3.2743055555555553E-2</c:v>
                </c:pt>
                <c:pt idx="2658">
                  <c:v>3.2754629629629627E-2</c:v>
                </c:pt>
                <c:pt idx="2659">
                  <c:v>3.27662037037037E-2</c:v>
                </c:pt>
                <c:pt idx="2660">
                  <c:v>3.2777777777777781E-2</c:v>
                </c:pt>
                <c:pt idx="2661">
                  <c:v>3.2789351851851854E-2</c:v>
                </c:pt>
                <c:pt idx="2662">
                  <c:v>3.2800925925925928E-2</c:v>
                </c:pt>
                <c:pt idx="2663">
                  <c:v>3.2812500000000001E-2</c:v>
                </c:pt>
                <c:pt idx="2664">
                  <c:v>3.2824074074074075E-2</c:v>
                </c:pt>
                <c:pt idx="2665">
                  <c:v>3.2835648148148149E-2</c:v>
                </c:pt>
                <c:pt idx="2666">
                  <c:v>3.2847222222222222E-2</c:v>
                </c:pt>
                <c:pt idx="2667">
                  <c:v>3.2858796296296296E-2</c:v>
                </c:pt>
                <c:pt idx="2668">
                  <c:v>3.2870370370370376E-2</c:v>
                </c:pt>
                <c:pt idx="2669">
                  <c:v>3.2881944444444443E-2</c:v>
                </c:pt>
                <c:pt idx="2670">
                  <c:v>3.2893518518518523E-2</c:v>
                </c:pt>
                <c:pt idx="2671">
                  <c:v>3.290509259259259E-2</c:v>
                </c:pt>
                <c:pt idx="2672">
                  <c:v>3.2916666666666664E-2</c:v>
                </c:pt>
                <c:pt idx="2673">
                  <c:v>3.2928240740740737E-2</c:v>
                </c:pt>
                <c:pt idx="2674">
                  <c:v>3.2939814814814811E-2</c:v>
                </c:pt>
                <c:pt idx="2675">
                  <c:v>3.2951388888888891E-2</c:v>
                </c:pt>
                <c:pt idx="2676">
                  <c:v>3.2962962962962965E-2</c:v>
                </c:pt>
                <c:pt idx="2677">
                  <c:v>3.2974537037037038E-2</c:v>
                </c:pt>
                <c:pt idx="2678">
                  <c:v>3.2986111111111112E-2</c:v>
                </c:pt>
                <c:pt idx="2679">
                  <c:v>3.2997685185185185E-2</c:v>
                </c:pt>
                <c:pt idx="2680">
                  <c:v>3.3009259259259259E-2</c:v>
                </c:pt>
                <c:pt idx="2681">
                  <c:v>3.3020833333333333E-2</c:v>
                </c:pt>
                <c:pt idx="2682">
                  <c:v>3.3032407407407406E-2</c:v>
                </c:pt>
                <c:pt idx="2683">
                  <c:v>3.3043981481481487E-2</c:v>
                </c:pt>
                <c:pt idx="2684">
                  <c:v>3.3055555555555553E-2</c:v>
                </c:pt>
                <c:pt idx="2685">
                  <c:v>3.3067129629629634E-2</c:v>
                </c:pt>
                <c:pt idx="2686">
                  <c:v>3.30787037037037E-2</c:v>
                </c:pt>
                <c:pt idx="2687">
                  <c:v>3.3090277777777781E-2</c:v>
                </c:pt>
                <c:pt idx="2688">
                  <c:v>3.3101851851851848E-2</c:v>
                </c:pt>
                <c:pt idx="2689">
                  <c:v>3.3113425925925928E-2</c:v>
                </c:pt>
                <c:pt idx="2690">
                  <c:v>3.3125000000000002E-2</c:v>
                </c:pt>
                <c:pt idx="2691">
                  <c:v>3.3136574074074075E-2</c:v>
                </c:pt>
                <c:pt idx="2692">
                  <c:v>3.3148148148148149E-2</c:v>
                </c:pt>
                <c:pt idx="2693">
                  <c:v>3.3159722222222222E-2</c:v>
                </c:pt>
                <c:pt idx="2694">
                  <c:v>3.3171296296296296E-2</c:v>
                </c:pt>
                <c:pt idx="2695">
                  <c:v>3.318287037037037E-2</c:v>
                </c:pt>
                <c:pt idx="2696">
                  <c:v>3.3194444444444443E-2</c:v>
                </c:pt>
                <c:pt idx="2697">
                  <c:v>3.3206018518518517E-2</c:v>
                </c:pt>
                <c:pt idx="2698">
                  <c:v>3.3217592592592597E-2</c:v>
                </c:pt>
                <c:pt idx="2699">
                  <c:v>3.3229166666666664E-2</c:v>
                </c:pt>
                <c:pt idx="2700">
                  <c:v>3.3240740740740744E-2</c:v>
                </c:pt>
                <c:pt idx="2701">
                  <c:v>3.3252314814814811E-2</c:v>
                </c:pt>
                <c:pt idx="2702">
                  <c:v>3.3263888888888891E-2</c:v>
                </c:pt>
                <c:pt idx="2703">
                  <c:v>3.3275462962962958E-2</c:v>
                </c:pt>
                <c:pt idx="2704">
                  <c:v>3.3287037037037039E-2</c:v>
                </c:pt>
                <c:pt idx="2705">
                  <c:v>3.3298611111111112E-2</c:v>
                </c:pt>
                <c:pt idx="2706">
                  <c:v>3.3310185185185186E-2</c:v>
                </c:pt>
                <c:pt idx="2707">
                  <c:v>3.3321759259259259E-2</c:v>
                </c:pt>
                <c:pt idx="2708">
                  <c:v>3.3333333333333333E-2</c:v>
                </c:pt>
                <c:pt idx="2709">
                  <c:v>3.3344907407407406E-2</c:v>
                </c:pt>
                <c:pt idx="2710">
                  <c:v>3.335648148148148E-2</c:v>
                </c:pt>
                <c:pt idx="2711">
                  <c:v>3.3368055555555554E-2</c:v>
                </c:pt>
                <c:pt idx="2712">
                  <c:v>3.3379629629629634E-2</c:v>
                </c:pt>
                <c:pt idx="2713">
                  <c:v>3.3391203703703708E-2</c:v>
                </c:pt>
                <c:pt idx="2714">
                  <c:v>3.3402777777777774E-2</c:v>
                </c:pt>
                <c:pt idx="2715">
                  <c:v>3.3414351851851855E-2</c:v>
                </c:pt>
                <c:pt idx="2716">
                  <c:v>3.3425925925925921E-2</c:v>
                </c:pt>
                <c:pt idx="2717">
                  <c:v>3.3437500000000002E-2</c:v>
                </c:pt>
                <c:pt idx="2718">
                  <c:v>3.3449074074074069E-2</c:v>
                </c:pt>
                <c:pt idx="2719">
                  <c:v>3.3460648148148149E-2</c:v>
                </c:pt>
                <c:pt idx="2720">
                  <c:v>3.3472222222222223E-2</c:v>
                </c:pt>
                <c:pt idx="2721">
                  <c:v>3.3483796296296296E-2</c:v>
                </c:pt>
                <c:pt idx="2722">
                  <c:v>3.349537037037037E-2</c:v>
                </c:pt>
                <c:pt idx="2723">
                  <c:v>3.3506944444444443E-2</c:v>
                </c:pt>
                <c:pt idx="2724">
                  <c:v>3.3518518518518517E-2</c:v>
                </c:pt>
                <c:pt idx="2725">
                  <c:v>3.3530092592592591E-2</c:v>
                </c:pt>
                <c:pt idx="2726">
                  <c:v>3.3541666666666664E-2</c:v>
                </c:pt>
                <c:pt idx="2727">
                  <c:v>3.3553240740740745E-2</c:v>
                </c:pt>
                <c:pt idx="2728">
                  <c:v>3.3564814814814818E-2</c:v>
                </c:pt>
                <c:pt idx="2729">
                  <c:v>3.3576388888888892E-2</c:v>
                </c:pt>
                <c:pt idx="2730">
                  <c:v>3.3587962962962965E-2</c:v>
                </c:pt>
                <c:pt idx="2731">
                  <c:v>3.3599537037037039E-2</c:v>
                </c:pt>
                <c:pt idx="2732">
                  <c:v>3.3611111111111112E-2</c:v>
                </c:pt>
                <c:pt idx="2733">
                  <c:v>3.3622685185185179E-2</c:v>
                </c:pt>
                <c:pt idx="2734">
                  <c:v>3.363425925925926E-2</c:v>
                </c:pt>
                <c:pt idx="2735">
                  <c:v>3.3645833333333333E-2</c:v>
                </c:pt>
                <c:pt idx="2736">
                  <c:v>3.3657407407407407E-2</c:v>
                </c:pt>
                <c:pt idx="2737">
                  <c:v>3.366898148148148E-2</c:v>
                </c:pt>
                <c:pt idx="2738">
                  <c:v>3.3680555555555554E-2</c:v>
                </c:pt>
                <c:pt idx="2739">
                  <c:v>3.3692129629629627E-2</c:v>
                </c:pt>
                <c:pt idx="2740">
                  <c:v>3.3703703703703701E-2</c:v>
                </c:pt>
                <c:pt idx="2741">
                  <c:v>3.3715277777777775E-2</c:v>
                </c:pt>
                <c:pt idx="2742">
                  <c:v>3.3726851851851855E-2</c:v>
                </c:pt>
                <c:pt idx="2743">
                  <c:v>3.3738425925925929E-2</c:v>
                </c:pt>
                <c:pt idx="2744">
                  <c:v>3.3750000000000002E-2</c:v>
                </c:pt>
                <c:pt idx="2745">
                  <c:v>3.3761574074074076E-2</c:v>
                </c:pt>
                <c:pt idx="2746">
                  <c:v>3.3773148148148149E-2</c:v>
                </c:pt>
                <c:pt idx="2747">
                  <c:v>3.3784722222222223E-2</c:v>
                </c:pt>
                <c:pt idx="2748">
                  <c:v>3.3796296296296297E-2</c:v>
                </c:pt>
                <c:pt idx="2749">
                  <c:v>3.380787037037037E-2</c:v>
                </c:pt>
                <c:pt idx="2750">
                  <c:v>3.3819444444444451E-2</c:v>
                </c:pt>
                <c:pt idx="2751">
                  <c:v>3.3831018518518517E-2</c:v>
                </c:pt>
                <c:pt idx="2752">
                  <c:v>3.3842592592592598E-2</c:v>
                </c:pt>
                <c:pt idx="2753">
                  <c:v>3.3854166666666664E-2</c:v>
                </c:pt>
                <c:pt idx="2754">
                  <c:v>3.3865740740740738E-2</c:v>
                </c:pt>
                <c:pt idx="2755">
                  <c:v>3.3877314814814811E-2</c:v>
                </c:pt>
                <c:pt idx="2756">
                  <c:v>3.3888888888888885E-2</c:v>
                </c:pt>
                <c:pt idx="2757">
                  <c:v>3.3900462962962966E-2</c:v>
                </c:pt>
                <c:pt idx="2758">
                  <c:v>3.3912037037037039E-2</c:v>
                </c:pt>
                <c:pt idx="2759">
                  <c:v>3.3923611111111113E-2</c:v>
                </c:pt>
                <c:pt idx="2760">
                  <c:v>3.3935185185185186E-2</c:v>
                </c:pt>
                <c:pt idx="2761">
                  <c:v>3.394675925925926E-2</c:v>
                </c:pt>
                <c:pt idx="2762">
                  <c:v>3.3958333333333333E-2</c:v>
                </c:pt>
                <c:pt idx="2763">
                  <c:v>3.3969907407407407E-2</c:v>
                </c:pt>
                <c:pt idx="2764">
                  <c:v>3.3981481481481481E-2</c:v>
                </c:pt>
                <c:pt idx="2765">
                  <c:v>3.3993055555555561E-2</c:v>
                </c:pt>
                <c:pt idx="2766">
                  <c:v>3.4004629629629628E-2</c:v>
                </c:pt>
                <c:pt idx="2767">
                  <c:v>3.4016203703703708E-2</c:v>
                </c:pt>
                <c:pt idx="2768">
                  <c:v>3.4027777777777775E-2</c:v>
                </c:pt>
                <c:pt idx="2769">
                  <c:v>3.4039351851851855E-2</c:v>
                </c:pt>
                <c:pt idx="2770">
                  <c:v>3.4050925925925922E-2</c:v>
                </c:pt>
                <c:pt idx="2771">
                  <c:v>3.4062500000000002E-2</c:v>
                </c:pt>
                <c:pt idx="2772">
                  <c:v>3.4074074074074076E-2</c:v>
                </c:pt>
                <c:pt idx="2773">
                  <c:v>3.408564814814815E-2</c:v>
                </c:pt>
                <c:pt idx="2774">
                  <c:v>3.4097222222222223E-2</c:v>
                </c:pt>
                <c:pt idx="2775">
                  <c:v>3.4108796296296297E-2</c:v>
                </c:pt>
                <c:pt idx="2776">
                  <c:v>3.412037037037037E-2</c:v>
                </c:pt>
                <c:pt idx="2777">
                  <c:v>3.4131944444444444E-2</c:v>
                </c:pt>
                <c:pt idx="2778">
                  <c:v>3.4143518518518517E-2</c:v>
                </c:pt>
                <c:pt idx="2779">
                  <c:v>3.4155092592592591E-2</c:v>
                </c:pt>
                <c:pt idx="2780">
                  <c:v>3.4166666666666672E-2</c:v>
                </c:pt>
                <c:pt idx="2781">
                  <c:v>3.4178240740740738E-2</c:v>
                </c:pt>
                <c:pt idx="2782">
                  <c:v>3.4189814814814819E-2</c:v>
                </c:pt>
                <c:pt idx="2783">
                  <c:v>3.4201388888888885E-2</c:v>
                </c:pt>
                <c:pt idx="2784">
                  <c:v>3.4212962962962966E-2</c:v>
                </c:pt>
                <c:pt idx="2785">
                  <c:v>3.4224537037037032E-2</c:v>
                </c:pt>
                <c:pt idx="2786">
                  <c:v>3.4236111111111113E-2</c:v>
                </c:pt>
                <c:pt idx="2787">
                  <c:v>3.4247685185185187E-2</c:v>
                </c:pt>
                <c:pt idx="2788">
                  <c:v>3.425925925925926E-2</c:v>
                </c:pt>
                <c:pt idx="2789">
                  <c:v>3.4270833333333334E-2</c:v>
                </c:pt>
                <c:pt idx="2790">
                  <c:v>3.4282407407407407E-2</c:v>
                </c:pt>
                <c:pt idx="2791">
                  <c:v>3.4293981481481481E-2</c:v>
                </c:pt>
                <c:pt idx="2792">
                  <c:v>3.4305555555555554E-2</c:v>
                </c:pt>
                <c:pt idx="2793">
                  <c:v>3.4317129629629628E-2</c:v>
                </c:pt>
                <c:pt idx="2794">
                  <c:v>3.4328703703703702E-2</c:v>
                </c:pt>
                <c:pt idx="2795">
                  <c:v>3.4340277777777782E-2</c:v>
                </c:pt>
                <c:pt idx="2796">
                  <c:v>3.4351851851851849E-2</c:v>
                </c:pt>
                <c:pt idx="2797">
                  <c:v>3.4363425925925929E-2</c:v>
                </c:pt>
                <c:pt idx="2798">
                  <c:v>3.4374999999999996E-2</c:v>
                </c:pt>
                <c:pt idx="2799">
                  <c:v>3.4386574074074076E-2</c:v>
                </c:pt>
                <c:pt idx="2800">
                  <c:v>3.4398148148148143E-2</c:v>
                </c:pt>
                <c:pt idx="2801">
                  <c:v>3.4409722222222223E-2</c:v>
                </c:pt>
                <c:pt idx="2802">
                  <c:v>3.4421296296296297E-2</c:v>
                </c:pt>
                <c:pt idx="2803">
                  <c:v>3.4432870370370371E-2</c:v>
                </c:pt>
                <c:pt idx="2804">
                  <c:v>3.4444444444444444E-2</c:v>
                </c:pt>
                <c:pt idx="2805">
                  <c:v>3.4456018518518518E-2</c:v>
                </c:pt>
                <c:pt idx="2806">
                  <c:v>3.4467592592592591E-2</c:v>
                </c:pt>
                <c:pt idx="2807">
                  <c:v>3.4479166666666665E-2</c:v>
                </c:pt>
                <c:pt idx="2808">
                  <c:v>3.4490740740740738E-2</c:v>
                </c:pt>
                <c:pt idx="2809">
                  <c:v>3.4502314814814812E-2</c:v>
                </c:pt>
                <c:pt idx="2810">
                  <c:v>3.4513888888888893E-2</c:v>
                </c:pt>
                <c:pt idx="2811">
                  <c:v>3.4525462962962966E-2</c:v>
                </c:pt>
                <c:pt idx="2812">
                  <c:v>3.453703703703704E-2</c:v>
                </c:pt>
                <c:pt idx="2813">
                  <c:v>3.4548611111111113E-2</c:v>
                </c:pt>
                <c:pt idx="2814">
                  <c:v>3.4560185185185187E-2</c:v>
                </c:pt>
                <c:pt idx="2815">
                  <c:v>3.4571759259259253E-2</c:v>
                </c:pt>
                <c:pt idx="2816">
                  <c:v>3.4583333333333334E-2</c:v>
                </c:pt>
                <c:pt idx="2817">
                  <c:v>3.4594907407407408E-2</c:v>
                </c:pt>
                <c:pt idx="2818">
                  <c:v>3.4606481481481481E-2</c:v>
                </c:pt>
                <c:pt idx="2819">
                  <c:v>3.4618055555555555E-2</c:v>
                </c:pt>
                <c:pt idx="2820">
                  <c:v>3.4629629629629628E-2</c:v>
                </c:pt>
                <c:pt idx="2821">
                  <c:v>3.4641203703703702E-2</c:v>
                </c:pt>
                <c:pt idx="2822">
                  <c:v>3.4652777777777775E-2</c:v>
                </c:pt>
                <c:pt idx="2823">
                  <c:v>3.4664351851851849E-2</c:v>
                </c:pt>
                <c:pt idx="2824">
                  <c:v>3.4675925925925923E-2</c:v>
                </c:pt>
                <c:pt idx="2825">
                  <c:v>3.4687500000000003E-2</c:v>
                </c:pt>
                <c:pt idx="2826">
                  <c:v>3.4699074074074077E-2</c:v>
                </c:pt>
                <c:pt idx="2827">
                  <c:v>3.471064814814815E-2</c:v>
                </c:pt>
                <c:pt idx="2828">
                  <c:v>3.4722222222222224E-2</c:v>
                </c:pt>
                <c:pt idx="2829">
                  <c:v>3.4733796296296297E-2</c:v>
                </c:pt>
                <c:pt idx="2830">
                  <c:v>3.4745370370370371E-2</c:v>
                </c:pt>
                <c:pt idx="2831">
                  <c:v>3.4756944444444444E-2</c:v>
                </c:pt>
                <c:pt idx="2832">
                  <c:v>3.4756944444444444E-2</c:v>
                </c:pt>
                <c:pt idx="2833">
                  <c:v>3.4768518518518525E-2</c:v>
                </c:pt>
                <c:pt idx="2834">
                  <c:v>3.4780092592592592E-2</c:v>
                </c:pt>
                <c:pt idx="2835">
                  <c:v>3.4791666666666672E-2</c:v>
                </c:pt>
                <c:pt idx="2836">
                  <c:v>3.4803240740740739E-2</c:v>
                </c:pt>
                <c:pt idx="2837">
                  <c:v>3.4814814814814812E-2</c:v>
                </c:pt>
                <c:pt idx="2838">
                  <c:v>3.4826388888888886E-2</c:v>
                </c:pt>
                <c:pt idx="2839">
                  <c:v>3.4837962962962959E-2</c:v>
                </c:pt>
                <c:pt idx="2840">
                  <c:v>3.4849537037037033E-2</c:v>
                </c:pt>
                <c:pt idx="2841">
                  <c:v>3.4861111111111114E-2</c:v>
                </c:pt>
                <c:pt idx="2842">
                  <c:v>3.4872685185185187E-2</c:v>
                </c:pt>
                <c:pt idx="2843">
                  <c:v>3.4884259259259261E-2</c:v>
                </c:pt>
                <c:pt idx="2844">
                  <c:v>3.4895833333333334E-2</c:v>
                </c:pt>
                <c:pt idx="2845">
                  <c:v>3.4907407407407408E-2</c:v>
                </c:pt>
                <c:pt idx="2846">
                  <c:v>3.4918981481481481E-2</c:v>
                </c:pt>
                <c:pt idx="2847">
                  <c:v>3.4930555555555555E-2</c:v>
                </c:pt>
                <c:pt idx="2848">
                  <c:v>3.4942129629629635E-2</c:v>
                </c:pt>
                <c:pt idx="2849">
                  <c:v>3.4953703703703702E-2</c:v>
                </c:pt>
                <c:pt idx="2850">
                  <c:v>3.4965277777777783E-2</c:v>
                </c:pt>
                <c:pt idx="2851">
                  <c:v>3.4976851851851849E-2</c:v>
                </c:pt>
                <c:pt idx="2852">
                  <c:v>3.498842592592593E-2</c:v>
                </c:pt>
                <c:pt idx="2853">
                  <c:v>3.4999999999999996E-2</c:v>
                </c:pt>
                <c:pt idx="2854">
                  <c:v>3.5011574074074077E-2</c:v>
                </c:pt>
                <c:pt idx="2855">
                  <c:v>3.5023148148148144E-2</c:v>
                </c:pt>
                <c:pt idx="2856">
                  <c:v>3.5034722222222224E-2</c:v>
                </c:pt>
                <c:pt idx="2857">
                  <c:v>3.5046296296296298E-2</c:v>
                </c:pt>
                <c:pt idx="2858">
                  <c:v>3.5057870370370371E-2</c:v>
                </c:pt>
                <c:pt idx="2859">
                  <c:v>3.5069444444444445E-2</c:v>
                </c:pt>
                <c:pt idx="2860">
                  <c:v>3.5081018518518518E-2</c:v>
                </c:pt>
                <c:pt idx="2861">
                  <c:v>3.5092592592592592E-2</c:v>
                </c:pt>
                <c:pt idx="2862">
                  <c:v>3.5104166666666665E-2</c:v>
                </c:pt>
                <c:pt idx="2863">
                  <c:v>3.5115740740740746E-2</c:v>
                </c:pt>
                <c:pt idx="2864">
                  <c:v>3.5127314814814813E-2</c:v>
                </c:pt>
                <c:pt idx="2865">
                  <c:v>3.5138888888888893E-2</c:v>
                </c:pt>
                <c:pt idx="2866">
                  <c:v>3.515046296296296E-2</c:v>
                </c:pt>
                <c:pt idx="2867">
                  <c:v>3.516203703703704E-2</c:v>
                </c:pt>
                <c:pt idx="2868">
                  <c:v>3.5173611111111107E-2</c:v>
                </c:pt>
                <c:pt idx="2869">
                  <c:v>3.5185185185185187E-2</c:v>
                </c:pt>
                <c:pt idx="2870">
                  <c:v>3.5196759259259254E-2</c:v>
                </c:pt>
                <c:pt idx="2871">
                  <c:v>3.5208333333333335E-2</c:v>
                </c:pt>
                <c:pt idx="2872">
                  <c:v>3.5219907407407408E-2</c:v>
                </c:pt>
                <c:pt idx="2873">
                  <c:v>3.5231481481481482E-2</c:v>
                </c:pt>
                <c:pt idx="2874">
                  <c:v>3.5243055555555555E-2</c:v>
                </c:pt>
                <c:pt idx="2875">
                  <c:v>3.5254629629629629E-2</c:v>
                </c:pt>
                <c:pt idx="2876">
                  <c:v>3.5266203703703702E-2</c:v>
                </c:pt>
                <c:pt idx="2877">
                  <c:v>3.5277777777777776E-2</c:v>
                </c:pt>
                <c:pt idx="2878">
                  <c:v>3.5289351851851856E-2</c:v>
                </c:pt>
                <c:pt idx="2879">
                  <c:v>3.5300925925925923E-2</c:v>
                </c:pt>
                <c:pt idx="2880">
                  <c:v>3.5312500000000004E-2</c:v>
                </c:pt>
                <c:pt idx="2881">
                  <c:v>3.532407407407407E-2</c:v>
                </c:pt>
                <c:pt idx="2882">
                  <c:v>3.5335648148148151E-2</c:v>
                </c:pt>
                <c:pt idx="2883">
                  <c:v>3.5347222222222217E-2</c:v>
                </c:pt>
                <c:pt idx="2884">
                  <c:v>3.5358796296296298E-2</c:v>
                </c:pt>
                <c:pt idx="2885">
                  <c:v>3.5370370370370365E-2</c:v>
                </c:pt>
                <c:pt idx="2886">
                  <c:v>3.5381944444444445E-2</c:v>
                </c:pt>
                <c:pt idx="2887">
                  <c:v>3.5393518518518519E-2</c:v>
                </c:pt>
                <c:pt idx="2888">
                  <c:v>3.5405092592592592E-2</c:v>
                </c:pt>
                <c:pt idx="2889">
                  <c:v>3.5416666666666666E-2</c:v>
                </c:pt>
                <c:pt idx="2890">
                  <c:v>3.5428240740740739E-2</c:v>
                </c:pt>
                <c:pt idx="2891">
                  <c:v>3.5439814814814813E-2</c:v>
                </c:pt>
                <c:pt idx="2892">
                  <c:v>3.5451388888888886E-2</c:v>
                </c:pt>
                <c:pt idx="2893">
                  <c:v>3.5462962962962967E-2</c:v>
                </c:pt>
                <c:pt idx="2894">
                  <c:v>3.5474537037037041E-2</c:v>
                </c:pt>
                <c:pt idx="2895">
                  <c:v>3.5486111111111114E-2</c:v>
                </c:pt>
                <c:pt idx="2896">
                  <c:v>3.5497685185185188E-2</c:v>
                </c:pt>
                <c:pt idx="2897">
                  <c:v>3.5509259259259261E-2</c:v>
                </c:pt>
                <c:pt idx="2898">
                  <c:v>3.5520833333333328E-2</c:v>
                </c:pt>
                <c:pt idx="2899">
                  <c:v>3.5532407407407408E-2</c:v>
                </c:pt>
                <c:pt idx="2900">
                  <c:v>3.5543981481481475E-2</c:v>
                </c:pt>
                <c:pt idx="2901">
                  <c:v>3.5555555555555556E-2</c:v>
                </c:pt>
                <c:pt idx="2902">
                  <c:v>3.5567129629629629E-2</c:v>
                </c:pt>
                <c:pt idx="2903">
                  <c:v>3.5578703703703703E-2</c:v>
                </c:pt>
                <c:pt idx="2904">
                  <c:v>3.5590277777777776E-2</c:v>
                </c:pt>
                <c:pt idx="2905">
                  <c:v>3.560185185185185E-2</c:v>
                </c:pt>
                <c:pt idx="2906">
                  <c:v>3.5613425925925923E-2</c:v>
                </c:pt>
                <c:pt idx="2907">
                  <c:v>3.5624999999999997E-2</c:v>
                </c:pt>
                <c:pt idx="2908">
                  <c:v>3.5636574074074077E-2</c:v>
                </c:pt>
                <c:pt idx="2909">
                  <c:v>3.5648148148148151E-2</c:v>
                </c:pt>
                <c:pt idx="2910">
                  <c:v>3.5659722222222225E-2</c:v>
                </c:pt>
                <c:pt idx="2911">
                  <c:v>3.5671296296296298E-2</c:v>
                </c:pt>
                <c:pt idx="2912">
                  <c:v>3.5682870370370372E-2</c:v>
                </c:pt>
                <c:pt idx="2913">
                  <c:v>3.5694444444444445E-2</c:v>
                </c:pt>
                <c:pt idx="2914">
                  <c:v>3.5706018518518519E-2</c:v>
                </c:pt>
                <c:pt idx="2915">
                  <c:v>3.5717592592592592E-2</c:v>
                </c:pt>
                <c:pt idx="2916">
                  <c:v>3.5729166666666666E-2</c:v>
                </c:pt>
                <c:pt idx="2917">
                  <c:v>3.5740740740740747E-2</c:v>
                </c:pt>
                <c:pt idx="2918">
                  <c:v>3.5752314814814813E-2</c:v>
                </c:pt>
                <c:pt idx="2919">
                  <c:v>3.5763888888888887E-2</c:v>
                </c:pt>
                <c:pt idx="2920">
                  <c:v>3.577546296296296E-2</c:v>
                </c:pt>
                <c:pt idx="2921">
                  <c:v>3.5787037037037034E-2</c:v>
                </c:pt>
                <c:pt idx="2922">
                  <c:v>3.5798611111111107E-2</c:v>
                </c:pt>
                <c:pt idx="2923">
                  <c:v>3.5810185185185188E-2</c:v>
                </c:pt>
                <c:pt idx="2924">
                  <c:v>3.5821759259259262E-2</c:v>
                </c:pt>
                <c:pt idx="2925">
                  <c:v>3.5833333333333335E-2</c:v>
                </c:pt>
                <c:pt idx="2926">
                  <c:v>3.5844907407407409E-2</c:v>
                </c:pt>
                <c:pt idx="2927">
                  <c:v>3.5856481481481482E-2</c:v>
                </c:pt>
                <c:pt idx="2928">
                  <c:v>3.5868055555555556E-2</c:v>
                </c:pt>
                <c:pt idx="2929">
                  <c:v>3.5879629629629629E-2</c:v>
                </c:pt>
                <c:pt idx="2930">
                  <c:v>3.5891203703703703E-2</c:v>
                </c:pt>
                <c:pt idx="2931">
                  <c:v>3.5902777777777777E-2</c:v>
                </c:pt>
                <c:pt idx="2932">
                  <c:v>3.5914351851851857E-2</c:v>
                </c:pt>
                <c:pt idx="2933">
                  <c:v>3.5925925925925924E-2</c:v>
                </c:pt>
                <c:pt idx="2934">
                  <c:v>3.5937500000000004E-2</c:v>
                </c:pt>
                <c:pt idx="2935">
                  <c:v>3.5949074074074071E-2</c:v>
                </c:pt>
                <c:pt idx="2936">
                  <c:v>3.5960648148148151E-2</c:v>
                </c:pt>
                <c:pt idx="2937">
                  <c:v>3.5972222222222218E-2</c:v>
                </c:pt>
                <c:pt idx="2938">
                  <c:v>3.5983796296296298E-2</c:v>
                </c:pt>
                <c:pt idx="2939">
                  <c:v>3.5995370370370372E-2</c:v>
                </c:pt>
                <c:pt idx="2940">
                  <c:v>3.6006944444444446E-2</c:v>
                </c:pt>
                <c:pt idx="2941">
                  <c:v>3.6018518518518519E-2</c:v>
                </c:pt>
                <c:pt idx="2942">
                  <c:v>3.6030092592592593E-2</c:v>
                </c:pt>
                <c:pt idx="2943">
                  <c:v>3.6041666666666666E-2</c:v>
                </c:pt>
                <c:pt idx="2944">
                  <c:v>3.605324074074074E-2</c:v>
                </c:pt>
                <c:pt idx="2945">
                  <c:v>3.6064814814814813E-2</c:v>
                </c:pt>
                <c:pt idx="2946">
                  <c:v>3.6076388888888887E-2</c:v>
                </c:pt>
                <c:pt idx="2947">
                  <c:v>3.6087962962962968E-2</c:v>
                </c:pt>
                <c:pt idx="2948">
                  <c:v>3.6099537037037034E-2</c:v>
                </c:pt>
                <c:pt idx="2949">
                  <c:v>3.6111111111111115E-2</c:v>
                </c:pt>
                <c:pt idx="2950">
                  <c:v>3.6122685185185181E-2</c:v>
                </c:pt>
                <c:pt idx="2951">
                  <c:v>3.6134259259259262E-2</c:v>
                </c:pt>
                <c:pt idx="2952">
                  <c:v>3.6145833333333328E-2</c:v>
                </c:pt>
                <c:pt idx="2953">
                  <c:v>3.6157407407407409E-2</c:v>
                </c:pt>
                <c:pt idx="2954">
                  <c:v>3.6168981481481483E-2</c:v>
                </c:pt>
                <c:pt idx="2955">
                  <c:v>3.6180555555555556E-2</c:v>
                </c:pt>
                <c:pt idx="2956">
                  <c:v>3.619212962962963E-2</c:v>
                </c:pt>
                <c:pt idx="2957">
                  <c:v>3.6203703703703703E-2</c:v>
                </c:pt>
                <c:pt idx="2958">
                  <c:v>3.6215277777777777E-2</c:v>
                </c:pt>
                <c:pt idx="2959">
                  <c:v>3.622685185185185E-2</c:v>
                </c:pt>
                <c:pt idx="2960">
                  <c:v>3.6238425925925924E-2</c:v>
                </c:pt>
                <c:pt idx="2961">
                  <c:v>3.6249999999999998E-2</c:v>
                </c:pt>
                <c:pt idx="2962">
                  <c:v>3.6261574074074078E-2</c:v>
                </c:pt>
                <c:pt idx="2963">
                  <c:v>3.6273148148148145E-2</c:v>
                </c:pt>
                <c:pt idx="2964">
                  <c:v>3.6284722222222225E-2</c:v>
                </c:pt>
                <c:pt idx="2965">
                  <c:v>3.6296296296296292E-2</c:v>
                </c:pt>
                <c:pt idx="2966">
                  <c:v>3.6307870370370372E-2</c:v>
                </c:pt>
                <c:pt idx="2967">
                  <c:v>3.6319444444444439E-2</c:v>
                </c:pt>
                <c:pt idx="2968">
                  <c:v>3.6331018518518519E-2</c:v>
                </c:pt>
                <c:pt idx="2969">
                  <c:v>3.6342592592592593E-2</c:v>
                </c:pt>
                <c:pt idx="2970">
                  <c:v>3.6354166666666667E-2</c:v>
                </c:pt>
                <c:pt idx="2971">
                  <c:v>3.636574074074074E-2</c:v>
                </c:pt>
                <c:pt idx="2972">
                  <c:v>3.6377314814814814E-2</c:v>
                </c:pt>
                <c:pt idx="2973">
                  <c:v>3.6388888888888887E-2</c:v>
                </c:pt>
                <c:pt idx="2974">
                  <c:v>3.6400462962962961E-2</c:v>
                </c:pt>
                <c:pt idx="2975">
                  <c:v>3.6412037037037034E-2</c:v>
                </c:pt>
                <c:pt idx="2976">
                  <c:v>3.6423611111111115E-2</c:v>
                </c:pt>
                <c:pt idx="2977">
                  <c:v>3.6435185185185189E-2</c:v>
                </c:pt>
                <c:pt idx="2978">
                  <c:v>3.6446759259259262E-2</c:v>
                </c:pt>
                <c:pt idx="2979">
                  <c:v>3.6458333333333336E-2</c:v>
                </c:pt>
                <c:pt idx="2980">
                  <c:v>3.6469907407407402E-2</c:v>
                </c:pt>
                <c:pt idx="2981">
                  <c:v>3.6481481481481483E-2</c:v>
                </c:pt>
                <c:pt idx="2982">
                  <c:v>3.6493055555555549E-2</c:v>
                </c:pt>
                <c:pt idx="2983">
                  <c:v>3.650462962962963E-2</c:v>
                </c:pt>
                <c:pt idx="2984">
                  <c:v>3.6516203703703703E-2</c:v>
                </c:pt>
                <c:pt idx="2985">
                  <c:v>3.6527777777777777E-2</c:v>
                </c:pt>
                <c:pt idx="2986">
                  <c:v>3.6539351851851851E-2</c:v>
                </c:pt>
                <c:pt idx="2987">
                  <c:v>3.6550925925925924E-2</c:v>
                </c:pt>
                <c:pt idx="2988">
                  <c:v>3.6562499999999998E-2</c:v>
                </c:pt>
                <c:pt idx="2989">
                  <c:v>3.6574074074074071E-2</c:v>
                </c:pt>
                <c:pt idx="2990">
                  <c:v>3.6585648148148145E-2</c:v>
                </c:pt>
                <c:pt idx="2991">
                  <c:v>3.6597222222222225E-2</c:v>
                </c:pt>
                <c:pt idx="2992">
                  <c:v>3.6608796296296299E-2</c:v>
                </c:pt>
                <c:pt idx="2993">
                  <c:v>3.6620370370370373E-2</c:v>
                </c:pt>
                <c:pt idx="2994">
                  <c:v>3.6631944444444446E-2</c:v>
                </c:pt>
                <c:pt idx="2995">
                  <c:v>3.664351851851852E-2</c:v>
                </c:pt>
                <c:pt idx="2996">
                  <c:v>3.6655092592592593E-2</c:v>
                </c:pt>
                <c:pt idx="2997">
                  <c:v>3.6666666666666667E-2</c:v>
                </c:pt>
                <c:pt idx="2998">
                  <c:v>3.667824074074074E-2</c:v>
                </c:pt>
                <c:pt idx="2999">
                  <c:v>3.6689814814814821E-2</c:v>
                </c:pt>
                <c:pt idx="3000">
                  <c:v>3.6701388888888888E-2</c:v>
                </c:pt>
                <c:pt idx="3001">
                  <c:v>3.6712962962962961E-2</c:v>
                </c:pt>
                <c:pt idx="3002">
                  <c:v>3.6724537037037035E-2</c:v>
                </c:pt>
                <c:pt idx="3003">
                  <c:v>3.6736111111111108E-2</c:v>
                </c:pt>
                <c:pt idx="3004">
                  <c:v>3.6747685185185182E-2</c:v>
                </c:pt>
                <c:pt idx="3005">
                  <c:v>3.6759259259259255E-2</c:v>
                </c:pt>
                <c:pt idx="3006">
                  <c:v>3.6770833333333336E-2</c:v>
                </c:pt>
                <c:pt idx="3007">
                  <c:v>3.6782407407407409E-2</c:v>
                </c:pt>
                <c:pt idx="3008">
                  <c:v>3.6793981481481483E-2</c:v>
                </c:pt>
                <c:pt idx="3009">
                  <c:v>3.6805555555555557E-2</c:v>
                </c:pt>
                <c:pt idx="3010">
                  <c:v>3.681712962962963E-2</c:v>
                </c:pt>
                <c:pt idx="3011">
                  <c:v>3.6828703703703704E-2</c:v>
                </c:pt>
                <c:pt idx="3012">
                  <c:v>3.6840277777777777E-2</c:v>
                </c:pt>
                <c:pt idx="3013">
                  <c:v>3.6851851851851851E-2</c:v>
                </c:pt>
                <c:pt idx="3014">
                  <c:v>3.6863425925925931E-2</c:v>
                </c:pt>
                <c:pt idx="3015">
                  <c:v>3.6874999999999998E-2</c:v>
                </c:pt>
                <c:pt idx="3016">
                  <c:v>3.6886574074074079E-2</c:v>
                </c:pt>
                <c:pt idx="3017">
                  <c:v>3.6898148148148145E-2</c:v>
                </c:pt>
                <c:pt idx="3018">
                  <c:v>3.6909722222222226E-2</c:v>
                </c:pt>
                <c:pt idx="3019">
                  <c:v>3.6921296296296292E-2</c:v>
                </c:pt>
                <c:pt idx="3020">
                  <c:v>3.6932870370370366E-2</c:v>
                </c:pt>
                <c:pt idx="3021">
                  <c:v>3.6944444444444446E-2</c:v>
                </c:pt>
                <c:pt idx="3022">
                  <c:v>3.695601851851852E-2</c:v>
                </c:pt>
                <c:pt idx="3023">
                  <c:v>3.6967592592592594E-2</c:v>
                </c:pt>
                <c:pt idx="3024">
                  <c:v>3.6979166666666667E-2</c:v>
                </c:pt>
                <c:pt idx="3025">
                  <c:v>3.6990740740740741E-2</c:v>
                </c:pt>
                <c:pt idx="3026">
                  <c:v>3.7002314814814814E-2</c:v>
                </c:pt>
                <c:pt idx="3027">
                  <c:v>3.7013888888888888E-2</c:v>
                </c:pt>
                <c:pt idx="3028">
                  <c:v>3.7025462962962961E-2</c:v>
                </c:pt>
                <c:pt idx="3029">
                  <c:v>3.7037037037037042E-2</c:v>
                </c:pt>
                <c:pt idx="3030">
                  <c:v>3.7048611111111109E-2</c:v>
                </c:pt>
                <c:pt idx="3031">
                  <c:v>3.7060185185185189E-2</c:v>
                </c:pt>
                <c:pt idx="3032">
                  <c:v>3.7071759259259256E-2</c:v>
                </c:pt>
                <c:pt idx="3033">
                  <c:v>3.7083333333333336E-2</c:v>
                </c:pt>
                <c:pt idx="3034">
                  <c:v>3.7094907407407403E-2</c:v>
                </c:pt>
                <c:pt idx="3035">
                  <c:v>3.7106481481481483E-2</c:v>
                </c:pt>
                <c:pt idx="3036">
                  <c:v>3.7118055555555557E-2</c:v>
                </c:pt>
                <c:pt idx="3037">
                  <c:v>3.712962962962963E-2</c:v>
                </c:pt>
                <c:pt idx="3038">
                  <c:v>3.7141203703703704E-2</c:v>
                </c:pt>
                <c:pt idx="3039">
                  <c:v>3.7152777777777778E-2</c:v>
                </c:pt>
                <c:pt idx="3040">
                  <c:v>3.7164351851851851E-2</c:v>
                </c:pt>
                <c:pt idx="3041">
                  <c:v>3.7175925925925925E-2</c:v>
                </c:pt>
                <c:pt idx="3042">
                  <c:v>3.7187499999999998E-2</c:v>
                </c:pt>
                <c:pt idx="3043">
                  <c:v>3.7199074074074072E-2</c:v>
                </c:pt>
                <c:pt idx="3044">
                  <c:v>3.7210648148148152E-2</c:v>
                </c:pt>
                <c:pt idx="3045">
                  <c:v>3.7222222222222219E-2</c:v>
                </c:pt>
                <c:pt idx="3046">
                  <c:v>3.72337962962963E-2</c:v>
                </c:pt>
                <c:pt idx="3047">
                  <c:v>3.7245370370370366E-2</c:v>
                </c:pt>
                <c:pt idx="3048">
                  <c:v>3.7256944444444447E-2</c:v>
                </c:pt>
                <c:pt idx="3049">
                  <c:v>3.7268518518518513E-2</c:v>
                </c:pt>
                <c:pt idx="3050">
                  <c:v>3.7280092592592594E-2</c:v>
                </c:pt>
                <c:pt idx="3051">
                  <c:v>3.7291666666666667E-2</c:v>
                </c:pt>
                <c:pt idx="3052">
                  <c:v>3.7303240740740741E-2</c:v>
                </c:pt>
                <c:pt idx="3053">
                  <c:v>3.7314814814814815E-2</c:v>
                </c:pt>
                <c:pt idx="3054">
                  <c:v>3.7326388888888888E-2</c:v>
                </c:pt>
                <c:pt idx="3055">
                  <c:v>3.7337962962962962E-2</c:v>
                </c:pt>
                <c:pt idx="3056">
                  <c:v>3.7349537037037035E-2</c:v>
                </c:pt>
                <c:pt idx="3057">
                  <c:v>3.7361111111111109E-2</c:v>
                </c:pt>
                <c:pt idx="3058">
                  <c:v>3.7372685185185189E-2</c:v>
                </c:pt>
                <c:pt idx="3059">
                  <c:v>3.7384259259259263E-2</c:v>
                </c:pt>
                <c:pt idx="3060">
                  <c:v>3.7395833333333336E-2</c:v>
                </c:pt>
                <c:pt idx="3061">
                  <c:v>3.740740740740741E-2</c:v>
                </c:pt>
                <c:pt idx="3062">
                  <c:v>3.7418981481481477E-2</c:v>
                </c:pt>
                <c:pt idx="3063">
                  <c:v>3.7430555555555557E-2</c:v>
                </c:pt>
                <c:pt idx="3064">
                  <c:v>3.7442129629629624E-2</c:v>
                </c:pt>
                <c:pt idx="3065">
                  <c:v>3.7453703703703704E-2</c:v>
                </c:pt>
                <c:pt idx="3066">
                  <c:v>3.7465277777777778E-2</c:v>
                </c:pt>
                <c:pt idx="3067">
                  <c:v>3.7476851851851851E-2</c:v>
                </c:pt>
                <c:pt idx="3068">
                  <c:v>3.7488425925925925E-2</c:v>
                </c:pt>
                <c:pt idx="3069">
                  <c:v>3.7499999999999999E-2</c:v>
                </c:pt>
                <c:pt idx="3070">
                  <c:v>3.7511574074074072E-2</c:v>
                </c:pt>
                <c:pt idx="3071">
                  <c:v>3.7523148148148146E-2</c:v>
                </c:pt>
                <c:pt idx="3072">
                  <c:v>3.7534722222222219E-2</c:v>
                </c:pt>
                <c:pt idx="3073">
                  <c:v>3.75462962962963E-2</c:v>
                </c:pt>
                <c:pt idx="3074">
                  <c:v>3.7557870370370373E-2</c:v>
                </c:pt>
                <c:pt idx="3075">
                  <c:v>3.7569444444444447E-2</c:v>
                </c:pt>
                <c:pt idx="3076">
                  <c:v>3.7581018518518521E-2</c:v>
                </c:pt>
                <c:pt idx="3077">
                  <c:v>3.7592592592592594E-2</c:v>
                </c:pt>
                <c:pt idx="3078">
                  <c:v>3.7604166666666668E-2</c:v>
                </c:pt>
                <c:pt idx="3079">
                  <c:v>3.7615740740740741E-2</c:v>
                </c:pt>
                <c:pt idx="3080">
                  <c:v>3.7627314814814815E-2</c:v>
                </c:pt>
                <c:pt idx="3081">
                  <c:v>3.7638888888888895E-2</c:v>
                </c:pt>
                <c:pt idx="3082">
                  <c:v>3.7650462962962962E-2</c:v>
                </c:pt>
                <c:pt idx="3083">
                  <c:v>3.7662037037037036E-2</c:v>
                </c:pt>
                <c:pt idx="3084">
                  <c:v>3.7673611111111109E-2</c:v>
                </c:pt>
                <c:pt idx="3085">
                  <c:v>3.7685185185185183E-2</c:v>
                </c:pt>
                <c:pt idx="3086">
                  <c:v>3.7696759259259256E-2</c:v>
                </c:pt>
                <c:pt idx="3087">
                  <c:v>3.770833333333333E-2</c:v>
                </c:pt>
                <c:pt idx="3088">
                  <c:v>3.771990740740741E-2</c:v>
                </c:pt>
                <c:pt idx="3089">
                  <c:v>3.7731481481481484E-2</c:v>
                </c:pt>
                <c:pt idx="3090">
                  <c:v>3.7743055555555557E-2</c:v>
                </c:pt>
                <c:pt idx="3091">
                  <c:v>3.7754629629629631E-2</c:v>
                </c:pt>
                <c:pt idx="3092">
                  <c:v>3.7766203703703705E-2</c:v>
                </c:pt>
                <c:pt idx="3093">
                  <c:v>3.7777777777777778E-2</c:v>
                </c:pt>
                <c:pt idx="3094">
                  <c:v>3.7789351851851852E-2</c:v>
                </c:pt>
                <c:pt idx="3095">
                  <c:v>3.7800925925925925E-2</c:v>
                </c:pt>
                <c:pt idx="3096">
                  <c:v>3.7812500000000006E-2</c:v>
                </c:pt>
                <c:pt idx="3097">
                  <c:v>3.7824074074074072E-2</c:v>
                </c:pt>
                <c:pt idx="3098">
                  <c:v>3.7835648148148153E-2</c:v>
                </c:pt>
                <c:pt idx="3099">
                  <c:v>3.784722222222222E-2</c:v>
                </c:pt>
                <c:pt idx="3100">
                  <c:v>3.78587962962963E-2</c:v>
                </c:pt>
                <c:pt idx="3101">
                  <c:v>3.7870370370370367E-2</c:v>
                </c:pt>
                <c:pt idx="3102">
                  <c:v>3.788194444444444E-2</c:v>
                </c:pt>
                <c:pt idx="3103">
                  <c:v>3.7893518518518521E-2</c:v>
                </c:pt>
                <c:pt idx="3104">
                  <c:v>3.7905092592592594E-2</c:v>
                </c:pt>
                <c:pt idx="3105">
                  <c:v>3.7916666666666668E-2</c:v>
                </c:pt>
                <c:pt idx="3106">
                  <c:v>3.7928240740740742E-2</c:v>
                </c:pt>
                <c:pt idx="3107">
                  <c:v>3.7939814814814815E-2</c:v>
                </c:pt>
                <c:pt idx="3108">
                  <c:v>3.7951388888888889E-2</c:v>
                </c:pt>
                <c:pt idx="3109">
                  <c:v>3.7962962962962962E-2</c:v>
                </c:pt>
                <c:pt idx="3110">
                  <c:v>3.7974537037037036E-2</c:v>
                </c:pt>
                <c:pt idx="3111">
                  <c:v>3.7986111111111116E-2</c:v>
                </c:pt>
                <c:pt idx="3112">
                  <c:v>3.7997685185185183E-2</c:v>
                </c:pt>
                <c:pt idx="3113">
                  <c:v>3.8009259259259263E-2</c:v>
                </c:pt>
                <c:pt idx="3114">
                  <c:v>3.802083333333333E-2</c:v>
                </c:pt>
                <c:pt idx="3115">
                  <c:v>3.8032407407407411E-2</c:v>
                </c:pt>
                <c:pt idx="3116">
                  <c:v>3.8043981481481477E-2</c:v>
                </c:pt>
                <c:pt idx="3117">
                  <c:v>3.8055555555555558E-2</c:v>
                </c:pt>
                <c:pt idx="3118">
                  <c:v>3.8067129629629631E-2</c:v>
                </c:pt>
                <c:pt idx="3119">
                  <c:v>3.8078703703703705E-2</c:v>
                </c:pt>
                <c:pt idx="3120">
                  <c:v>3.8090277777777778E-2</c:v>
                </c:pt>
                <c:pt idx="3121">
                  <c:v>3.8101851851851852E-2</c:v>
                </c:pt>
                <c:pt idx="3122">
                  <c:v>3.8113425925925926E-2</c:v>
                </c:pt>
                <c:pt idx="3123">
                  <c:v>3.8124999999999999E-2</c:v>
                </c:pt>
                <c:pt idx="3124">
                  <c:v>3.8136574074074073E-2</c:v>
                </c:pt>
                <c:pt idx="3125">
                  <c:v>3.8148148148148146E-2</c:v>
                </c:pt>
                <c:pt idx="3126">
                  <c:v>3.8159722222222227E-2</c:v>
                </c:pt>
                <c:pt idx="3127">
                  <c:v>3.8171296296296293E-2</c:v>
                </c:pt>
                <c:pt idx="3128">
                  <c:v>3.8182870370370374E-2</c:v>
                </c:pt>
                <c:pt idx="3129">
                  <c:v>3.8194444444444441E-2</c:v>
                </c:pt>
                <c:pt idx="3130">
                  <c:v>3.8206018518518521E-2</c:v>
                </c:pt>
                <c:pt idx="3131">
                  <c:v>3.8217592592592588E-2</c:v>
                </c:pt>
                <c:pt idx="3132">
                  <c:v>3.8229166666666668E-2</c:v>
                </c:pt>
                <c:pt idx="3133">
                  <c:v>3.8240740740740742E-2</c:v>
                </c:pt>
                <c:pt idx="3134">
                  <c:v>3.8252314814814815E-2</c:v>
                </c:pt>
                <c:pt idx="3135">
                  <c:v>3.8263888888888889E-2</c:v>
                </c:pt>
                <c:pt idx="3136">
                  <c:v>3.8275462962962963E-2</c:v>
                </c:pt>
                <c:pt idx="3137">
                  <c:v>3.8287037037037036E-2</c:v>
                </c:pt>
                <c:pt idx="3138">
                  <c:v>3.829861111111111E-2</c:v>
                </c:pt>
                <c:pt idx="3139">
                  <c:v>3.8310185185185183E-2</c:v>
                </c:pt>
                <c:pt idx="3140">
                  <c:v>3.8321759259259257E-2</c:v>
                </c:pt>
                <c:pt idx="3141">
                  <c:v>3.8333333333333337E-2</c:v>
                </c:pt>
                <c:pt idx="3142">
                  <c:v>3.8344907407407411E-2</c:v>
                </c:pt>
                <c:pt idx="3143">
                  <c:v>3.8356481481481484E-2</c:v>
                </c:pt>
                <c:pt idx="3144">
                  <c:v>3.8368055555555551E-2</c:v>
                </c:pt>
                <c:pt idx="3145">
                  <c:v>3.8379629629629632E-2</c:v>
                </c:pt>
                <c:pt idx="3146">
                  <c:v>3.8391203703703698E-2</c:v>
                </c:pt>
                <c:pt idx="3147">
                  <c:v>3.8402777777777779E-2</c:v>
                </c:pt>
                <c:pt idx="3148">
                  <c:v>3.8414351851851852E-2</c:v>
                </c:pt>
                <c:pt idx="3149">
                  <c:v>3.8425925925925926E-2</c:v>
                </c:pt>
                <c:pt idx="3150">
                  <c:v>3.8437499999999999E-2</c:v>
                </c:pt>
                <c:pt idx="3151">
                  <c:v>3.8449074074074073E-2</c:v>
                </c:pt>
                <c:pt idx="3152">
                  <c:v>3.8460648148148147E-2</c:v>
                </c:pt>
                <c:pt idx="3153">
                  <c:v>3.847222222222222E-2</c:v>
                </c:pt>
                <c:pt idx="3154">
                  <c:v>3.8483796296296294E-2</c:v>
                </c:pt>
                <c:pt idx="3155">
                  <c:v>3.8495370370370367E-2</c:v>
                </c:pt>
                <c:pt idx="3156">
                  <c:v>3.8506944444444448E-2</c:v>
                </c:pt>
                <c:pt idx="3157">
                  <c:v>3.8518518518518521E-2</c:v>
                </c:pt>
                <c:pt idx="3158">
                  <c:v>3.8530092592592595E-2</c:v>
                </c:pt>
                <c:pt idx="3159">
                  <c:v>3.8541666666666669E-2</c:v>
                </c:pt>
                <c:pt idx="3160">
                  <c:v>3.8553240740740742E-2</c:v>
                </c:pt>
                <c:pt idx="3161">
                  <c:v>3.8564814814814816E-2</c:v>
                </c:pt>
                <c:pt idx="3162">
                  <c:v>3.8576388888888889E-2</c:v>
                </c:pt>
                <c:pt idx="3163">
                  <c:v>3.858796296296297E-2</c:v>
                </c:pt>
                <c:pt idx="3164">
                  <c:v>3.8599537037037036E-2</c:v>
                </c:pt>
                <c:pt idx="3165">
                  <c:v>3.861111111111111E-2</c:v>
                </c:pt>
                <c:pt idx="3166">
                  <c:v>3.8622685185185184E-2</c:v>
                </c:pt>
                <c:pt idx="3167">
                  <c:v>3.8634259259259257E-2</c:v>
                </c:pt>
                <c:pt idx="3168">
                  <c:v>3.8645833333333331E-2</c:v>
                </c:pt>
                <c:pt idx="3169">
                  <c:v>3.8657407407407404E-2</c:v>
                </c:pt>
                <c:pt idx="3170">
                  <c:v>3.8668981481481478E-2</c:v>
                </c:pt>
                <c:pt idx="3171">
                  <c:v>3.8680555555555558E-2</c:v>
                </c:pt>
                <c:pt idx="3172">
                  <c:v>3.8692129629629632E-2</c:v>
                </c:pt>
                <c:pt idx="3173">
                  <c:v>3.8703703703703705E-2</c:v>
                </c:pt>
                <c:pt idx="3174">
                  <c:v>3.8715277777777779E-2</c:v>
                </c:pt>
                <c:pt idx="3175">
                  <c:v>3.8726851851851853E-2</c:v>
                </c:pt>
                <c:pt idx="3176">
                  <c:v>3.8738425925925926E-2</c:v>
                </c:pt>
                <c:pt idx="3177">
                  <c:v>3.875E-2</c:v>
                </c:pt>
                <c:pt idx="3178">
                  <c:v>3.876157407407408E-2</c:v>
                </c:pt>
                <c:pt idx="3179">
                  <c:v>3.8773148148148147E-2</c:v>
                </c:pt>
                <c:pt idx="3180">
                  <c:v>3.8784722222222227E-2</c:v>
                </c:pt>
                <c:pt idx="3181">
                  <c:v>3.8796296296296294E-2</c:v>
                </c:pt>
                <c:pt idx="3182">
                  <c:v>3.8807870370370375E-2</c:v>
                </c:pt>
                <c:pt idx="3183">
                  <c:v>3.8819444444444441E-2</c:v>
                </c:pt>
                <c:pt idx="3184">
                  <c:v>3.8831018518518515E-2</c:v>
                </c:pt>
                <c:pt idx="3185">
                  <c:v>3.8842592592592588E-2</c:v>
                </c:pt>
                <c:pt idx="3186">
                  <c:v>3.8854166666666669E-2</c:v>
                </c:pt>
                <c:pt idx="3187">
                  <c:v>3.8865740740740742E-2</c:v>
                </c:pt>
                <c:pt idx="3188">
                  <c:v>3.8877314814814816E-2</c:v>
                </c:pt>
                <c:pt idx="3189">
                  <c:v>3.8877314814814816E-2</c:v>
                </c:pt>
                <c:pt idx="3190">
                  <c:v>3.888888888888889E-2</c:v>
                </c:pt>
                <c:pt idx="3191">
                  <c:v>3.8900462962962963E-2</c:v>
                </c:pt>
                <c:pt idx="3192">
                  <c:v>3.8912037037037037E-2</c:v>
                </c:pt>
                <c:pt idx="3193">
                  <c:v>3.892361111111111E-2</c:v>
                </c:pt>
                <c:pt idx="3194">
                  <c:v>3.8935185185185191E-2</c:v>
                </c:pt>
                <c:pt idx="3195">
                  <c:v>3.8946759259259257E-2</c:v>
                </c:pt>
                <c:pt idx="3196">
                  <c:v>3.8958333333333338E-2</c:v>
                </c:pt>
                <c:pt idx="3197">
                  <c:v>3.8969907407407404E-2</c:v>
                </c:pt>
                <c:pt idx="3198">
                  <c:v>3.8981481481481485E-2</c:v>
                </c:pt>
                <c:pt idx="3199">
                  <c:v>3.8993055555555552E-2</c:v>
                </c:pt>
                <c:pt idx="3200">
                  <c:v>3.9004629629629632E-2</c:v>
                </c:pt>
                <c:pt idx="3201">
                  <c:v>3.9016203703703699E-2</c:v>
                </c:pt>
                <c:pt idx="3202">
                  <c:v>3.9027777777777779E-2</c:v>
                </c:pt>
                <c:pt idx="3203">
                  <c:v>3.9039351851851853E-2</c:v>
                </c:pt>
                <c:pt idx="3204">
                  <c:v>3.9050925925925926E-2</c:v>
                </c:pt>
                <c:pt idx="3205">
                  <c:v>3.90625E-2</c:v>
                </c:pt>
                <c:pt idx="3206">
                  <c:v>3.9074074074074074E-2</c:v>
                </c:pt>
                <c:pt idx="3207">
                  <c:v>3.9085648148148147E-2</c:v>
                </c:pt>
                <c:pt idx="3208">
                  <c:v>3.9097222222222221E-2</c:v>
                </c:pt>
                <c:pt idx="3209">
                  <c:v>3.9108796296296301E-2</c:v>
                </c:pt>
                <c:pt idx="3210">
                  <c:v>3.9120370370370368E-2</c:v>
                </c:pt>
                <c:pt idx="3211">
                  <c:v>3.9131944444444448E-2</c:v>
                </c:pt>
                <c:pt idx="3212">
                  <c:v>3.9143518518518515E-2</c:v>
                </c:pt>
                <c:pt idx="3213">
                  <c:v>3.9155092592592596E-2</c:v>
                </c:pt>
                <c:pt idx="3214">
                  <c:v>3.9166666666666662E-2</c:v>
                </c:pt>
                <c:pt idx="3215">
                  <c:v>3.9178240740740743E-2</c:v>
                </c:pt>
                <c:pt idx="3216">
                  <c:v>3.9189814814814809E-2</c:v>
                </c:pt>
                <c:pt idx="3217">
                  <c:v>3.920138888888889E-2</c:v>
                </c:pt>
                <c:pt idx="3218">
                  <c:v>3.9212962962962963E-2</c:v>
                </c:pt>
                <c:pt idx="3219">
                  <c:v>3.9224537037037037E-2</c:v>
                </c:pt>
                <c:pt idx="3220">
                  <c:v>3.923611111111111E-2</c:v>
                </c:pt>
                <c:pt idx="3221">
                  <c:v>3.9247685185185184E-2</c:v>
                </c:pt>
                <c:pt idx="3222">
                  <c:v>3.9259259259259258E-2</c:v>
                </c:pt>
                <c:pt idx="3223">
                  <c:v>3.9270833333333331E-2</c:v>
                </c:pt>
                <c:pt idx="3224">
                  <c:v>3.9282407407407412E-2</c:v>
                </c:pt>
                <c:pt idx="3225">
                  <c:v>3.9293981481481485E-2</c:v>
                </c:pt>
                <c:pt idx="3226">
                  <c:v>3.9305555555555559E-2</c:v>
                </c:pt>
                <c:pt idx="3227">
                  <c:v>3.9317129629629625E-2</c:v>
                </c:pt>
                <c:pt idx="3228">
                  <c:v>3.9328703703703706E-2</c:v>
                </c:pt>
                <c:pt idx="3229">
                  <c:v>3.9340277777777773E-2</c:v>
                </c:pt>
                <c:pt idx="3230">
                  <c:v>3.9351851851851853E-2</c:v>
                </c:pt>
                <c:pt idx="3231">
                  <c:v>3.936342592592592E-2</c:v>
                </c:pt>
                <c:pt idx="3232">
                  <c:v>3.9375E-2</c:v>
                </c:pt>
                <c:pt idx="3233">
                  <c:v>3.9386574074074074E-2</c:v>
                </c:pt>
                <c:pt idx="3234">
                  <c:v>3.9398148148148147E-2</c:v>
                </c:pt>
                <c:pt idx="3235">
                  <c:v>3.9409722222222221E-2</c:v>
                </c:pt>
                <c:pt idx="3236">
                  <c:v>3.9421296296296295E-2</c:v>
                </c:pt>
                <c:pt idx="3237">
                  <c:v>3.9432870370370368E-2</c:v>
                </c:pt>
                <c:pt idx="3238">
                  <c:v>3.9444444444444442E-2</c:v>
                </c:pt>
                <c:pt idx="3239">
                  <c:v>3.9456018518518522E-2</c:v>
                </c:pt>
                <c:pt idx="3240">
                  <c:v>3.9467592592592596E-2</c:v>
                </c:pt>
                <c:pt idx="3241">
                  <c:v>3.9479166666666669E-2</c:v>
                </c:pt>
                <c:pt idx="3242">
                  <c:v>3.9490740740740743E-2</c:v>
                </c:pt>
                <c:pt idx="3243">
                  <c:v>3.9502314814814816E-2</c:v>
                </c:pt>
                <c:pt idx="3244">
                  <c:v>3.951388888888889E-2</c:v>
                </c:pt>
                <c:pt idx="3245">
                  <c:v>3.9525462962962964E-2</c:v>
                </c:pt>
                <c:pt idx="3246">
                  <c:v>3.953703703703703E-2</c:v>
                </c:pt>
                <c:pt idx="3247">
                  <c:v>3.9548611111111111E-2</c:v>
                </c:pt>
                <c:pt idx="3248">
                  <c:v>3.9560185185185184E-2</c:v>
                </c:pt>
                <c:pt idx="3249">
                  <c:v>3.9571759259259258E-2</c:v>
                </c:pt>
                <c:pt idx="3250">
                  <c:v>3.9583333333333331E-2</c:v>
                </c:pt>
                <c:pt idx="3251">
                  <c:v>3.9594907407407405E-2</c:v>
                </c:pt>
                <c:pt idx="3252">
                  <c:v>3.9606481481481479E-2</c:v>
                </c:pt>
                <c:pt idx="3253">
                  <c:v>3.9618055555555552E-2</c:v>
                </c:pt>
                <c:pt idx="3254">
                  <c:v>3.9629629629629633E-2</c:v>
                </c:pt>
                <c:pt idx="3255">
                  <c:v>3.9641203703703706E-2</c:v>
                </c:pt>
                <c:pt idx="3256">
                  <c:v>3.965277777777778E-2</c:v>
                </c:pt>
                <c:pt idx="3257">
                  <c:v>3.9664351851851853E-2</c:v>
                </c:pt>
                <c:pt idx="3258">
                  <c:v>3.9675925925925927E-2</c:v>
                </c:pt>
                <c:pt idx="3259">
                  <c:v>3.9687500000000001E-2</c:v>
                </c:pt>
                <c:pt idx="3260">
                  <c:v>3.9699074074074074E-2</c:v>
                </c:pt>
                <c:pt idx="3261">
                  <c:v>3.9710648148148148E-2</c:v>
                </c:pt>
                <c:pt idx="3262">
                  <c:v>3.9722222222222221E-2</c:v>
                </c:pt>
                <c:pt idx="3263">
                  <c:v>3.9733796296296302E-2</c:v>
                </c:pt>
                <c:pt idx="3264">
                  <c:v>3.9745370370370368E-2</c:v>
                </c:pt>
                <c:pt idx="3265">
                  <c:v>3.9756944444444449E-2</c:v>
                </c:pt>
                <c:pt idx="3266">
                  <c:v>3.9768518518518516E-2</c:v>
                </c:pt>
                <c:pt idx="3267">
                  <c:v>3.9780092592592589E-2</c:v>
                </c:pt>
                <c:pt idx="3268">
                  <c:v>3.9791666666666663E-2</c:v>
                </c:pt>
                <c:pt idx="3269">
                  <c:v>3.9803240740740743E-2</c:v>
                </c:pt>
                <c:pt idx="3270">
                  <c:v>3.9814814814814817E-2</c:v>
                </c:pt>
                <c:pt idx="3271">
                  <c:v>3.982638888888889E-2</c:v>
                </c:pt>
                <c:pt idx="3272">
                  <c:v>3.9837962962962964E-2</c:v>
                </c:pt>
                <c:pt idx="3273">
                  <c:v>3.9849537037037037E-2</c:v>
                </c:pt>
                <c:pt idx="3274">
                  <c:v>3.9861111111111111E-2</c:v>
                </c:pt>
                <c:pt idx="3275">
                  <c:v>3.9872685185185185E-2</c:v>
                </c:pt>
                <c:pt idx="3276">
                  <c:v>3.9884259259259258E-2</c:v>
                </c:pt>
                <c:pt idx="3277">
                  <c:v>3.9895833333333332E-2</c:v>
                </c:pt>
                <c:pt idx="3278">
                  <c:v>3.9907407407407412E-2</c:v>
                </c:pt>
                <c:pt idx="3279">
                  <c:v>3.9918981481481479E-2</c:v>
                </c:pt>
                <c:pt idx="3280">
                  <c:v>3.9930555555555559E-2</c:v>
                </c:pt>
                <c:pt idx="3281">
                  <c:v>3.9942129629629626E-2</c:v>
                </c:pt>
                <c:pt idx="3282">
                  <c:v>3.9953703703703707E-2</c:v>
                </c:pt>
                <c:pt idx="3283">
                  <c:v>3.9965277777777773E-2</c:v>
                </c:pt>
                <c:pt idx="3284">
                  <c:v>3.9976851851851854E-2</c:v>
                </c:pt>
                <c:pt idx="3285">
                  <c:v>3.9988425925925927E-2</c:v>
                </c:pt>
                <c:pt idx="3286">
                  <c:v>0.04</c:v>
                </c:pt>
                <c:pt idx="3287">
                  <c:v>4.0011574074074074E-2</c:v>
                </c:pt>
                <c:pt idx="3288">
                  <c:v>4.0023148148148148E-2</c:v>
                </c:pt>
                <c:pt idx="3289">
                  <c:v>4.0034722222222222E-2</c:v>
                </c:pt>
                <c:pt idx="3290">
                  <c:v>4.0046296296296295E-2</c:v>
                </c:pt>
                <c:pt idx="3291">
                  <c:v>4.0057870370370369E-2</c:v>
                </c:pt>
                <c:pt idx="3292">
                  <c:v>4.0069444444444442E-2</c:v>
                </c:pt>
                <c:pt idx="3293">
                  <c:v>4.0081018518518523E-2</c:v>
                </c:pt>
                <c:pt idx="3294">
                  <c:v>4.0092592592592589E-2</c:v>
                </c:pt>
                <c:pt idx="3295">
                  <c:v>4.010416666666667E-2</c:v>
                </c:pt>
                <c:pt idx="3296">
                  <c:v>4.0115740740740737E-2</c:v>
                </c:pt>
                <c:pt idx="3297">
                  <c:v>4.0127314814814817E-2</c:v>
                </c:pt>
                <c:pt idx="3298">
                  <c:v>4.0138888888888884E-2</c:v>
                </c:pt>
                <c:pt idx="3299">
                  <c:v>4.0150462962962964E-2</c:v>
                </c:pt>
                <c:pt idx="3300">
                  <c:v>4.0162037037037038E-2</c:v>
                </c:pt>
                <c:pt idx="3301">
                  <c:v>4.0173611111111111E-2</c:v>
                </c:pt>
                <c:pt idx="3302">
                  <c:v>4.0185185185185185E-2</c:v>
                </c:pt>
                <c:pt idx="3303">
                  <c:v>4.0196759259259258E-2</c:v>
                </c:pt>
                <c:pt idx="3304">
                  <c:v>4.0208333333333332E-2</c:v>
                </c:pt>
                <c:pt idx="3305">
                  <c:v>4.0219907407407406E-2</c:v>
                </c:pt>
                <c:pt idx="3306">
                  <c:v>4.0231481481481479E-2</c:v>
                </c:pt>
                <c:pt idx="3307">
                  <c:v>4.024305555555556E-2</c:v>
                </c:pt>
                <c:pt idx="3308">
                  <c:v>4.0254629629629633E-2</c:v>
                </c:pt>
                <c:pt idx="3309">
                  <c:v>4.02662037037037E-2</c:v>
                </c:pt>
                <c:pt idx="3310">
                  <c:v>4.027777777777778E-2</c:v>
                </c:pt>
                <c:pt idx="3311">
                  <c:v>4.0289351851851847E-2</c:v>
                </c:pt>
                <c:pt idx="3312">
                  <c:v>4.0300925925925928E-2</c:v>
                </c:pt>
                <c:pt idx="3313">
                  <c:v>4.0312499999999994E-2</c:v>
                </c:pt>
                <c:pt idx="3314">
                  <c:v>4.0324074074074075E-2</c:v>
                </c:pt>
                <c:pt idx="3315">
                  <c:v>4.0335648148148148E-2</c:v>
                </c:pt>
                <c:pt idx="3316">
                  <c:v>4.0347222222222222E-2</c:v>
                </c:pt>
                <c:pt idx="3317">
                  <c:v>4.0358796296296295E-2</c:v>
                </c:pt>
                <c:pt idx="3318">
                  <c:v>4.0370370370370369E-2</c:v>
                </c:pt>
                <c:pt idx="3319">
                  <c:v>4.0381944444444443E-2</c:v>
                </c:pt>
                <c:pt idx="3320">
                  <c:v>4.0393518518518516E-2</c:v>
                </c:pt>
                <c:pt idx="3321">
                  <c:v>4.040509259259259E-2</c:v>
                </c:pt>
                <c:pt idx="3322">
                  <c:v>4.041666666666667E-2</c:v>
                </c:pt>
                <c:pt idx="3323">
                  <c:v>4.0428240740740744E-2</c:v>
                </c:pt>
                <c:pt idx="3324">
                  <c:v>4.0439814814814817E-2</c:v>
                </c:pt>
                <c:pt idx="3325">
                  <c:v>4.0451388888888891E-2</c:v>
                </c:pt>
                <c:pt idx="3326">
                  <c:v>4.0462962962962964E-2</c:v>
                </c:pt>
                <c:pt idx="3327">
                  <c:v>4.0474537037037038E-2</c:v>
                </c:pt>
                <c:pt idx="3328">
                  <c:v>4.0486111111111105E-2</c:v>
                </c:pt>
                <c:pt idx="3329">
                  <c:v>4.0497685185185185E-2</c:v>
                </c:pt>
                <c:pt idx="3330">
                  <c:v>4.0509259259259259E-2</c:v>
                </c:pt>
                <c:pt idx="3331">
                  <c:v>4.0520833333333332E-2</c:v>
                </c:pt>
                <c:pt idx="3332">
                  <c:v>4.0532407407407406E-2</c:v>
                </c:pt>
                <c:pt idx="3333">
                  <c:v>4.0543981481481479E-2</c:v>
                </c:pt>
                <c:pt idx="3334">
                  <c:v>4.0555555555555553E-2</c:v>
                </c:pt>
                <c:pt idx="3335">
                  <c:v>4.0567129629629627E-2</c:v>
                </c:pt>
                <c:pt idx="3336">
                  <c:v>4.05787037037037E-2</c:v>
                </c:pt>
                <c:pt idx="3337">
                  <c:v>4.0590277777777781E-2</c:v>
                </c:pt>
                <c:pt idx="3338">
                  <c:v>4.0601851851851854E-2</c:v>
                </c:pt>
                <c:pt idx="3339">
                  <c:v>4.0613425925925928E-2</c:v>
                </c:pt>
                <c:pt idx="3340">
                  <c:v>4.0625000000000001E-2</c:v>
                </c:pt>
                <c:pt idx="3341">
                  <c:v>4.0636574074074075E-2</c:v>
                </c:pt>
                <c:pt idx="3342">
                  <c:v>4.0648148148148149E-2</c:v>
                </c:pt>
                <c:pt idx="3343">
                  <c:v>4.0659722222222222E-2</c:v>
                </c:pt>
                <c:pt idx="3344">
                  <c:v>4.0671296296296296E-2</c:v>
                </c:pt>
                <c:pt idx="3345">
                  <c:v>4.0682870370370376E-2</c:v>
                </c:pt>
                <c:pt idx="3346">
                  <c:v>4.0694444444444443E-2</c:v>
                </c:pt>
                <c:pt idx="3347">
                  <c:v>4.0706018518518523E-2</c:v>
                </c:pt>
                <c:pt idx="3348">
                  <c:v>4.071759259259259E-2</c:v>
                </c:pt>
                <c:pt idx="3349">
                  <c:v>4.0729166666666664E-2</c:v>
                </c:pt>
                <c:pt idx="3350">
                  <c:v>4.0740740740740737E-2</c:v>
                </c:pt>
                <c:pt idx="3351">
                  <c:v>4.0752314814814811E-2</c:v>
                </c:pt>
                <c:pt idx="3352">
                  <c:v>4.0763888888888891E-2</c:v>
                </c:pt>
                <c:pt idx="3353">
                  <c:v>4.0775462962962965E-2</c:v>
                </c:pt>
                <c:pt idx="3354">
                  <c:v>4.0787037037037038E-2</c:v>
                </c:pt>
                <c:pt idx="3355">
                  <c:v>4.0798611111111112E-2</c:v>
                </c:pt>
                <c:pt idx="3356">
                  <c:v>4.0810185185185185E-2</c:v>
                </c:pt>
                <c:pt idx="3357">
                  <c:v>4.0821759259259259E-2</c:v>
                </c:pt>
                <c:pt idx="3358">
                  <c:v>4.0833333333333333E-2</c:v>
                </c:pt>
                <c:pt idx="3359">
                  <c:v>4.0844907407407406E-2</c:v>
                </c:pt>
                <c:pt idx="3360">
                  <c:v>4.0856481481481487E-2</c:v>
                </c:pt>
                <c:pt idx="3361">
                  <c:v>4.0868055555555553E-2</c:v>
                </c:pt>
                <c:pt idx="3362">
                  <c:v>4.0879629629629634E-2</c:v>
                </c:pt>
                <c:pt idx="3363">
                  <c:v>4.08912037037037E-2</c:v>
                </c:pt>
                <c:pt idx="3364">
                  <c:v>4.0902777777777781E-2</c:v>
                </c:pt>
                <c:pt idx="3365">
                  <c:v>4.0914351851851848E-2</c:v>
                </c:pt>
                <c:pt idx="3366">
                  <c:v>4.0925925925925928E-2</c:v>
                </c:pt>
                <c:pt idx="3367">
                  <c:v>4.0937500000000002E-2</c:v>
                </c:pt>
                <c:pt idx="3368">
                  <c:v>4.0949074074074075E-2</c:v>
                </c:pt>
                <c:pt idx="3369">
                  <c:v>4.0960648148148149E-2</c:v>
                </c:pt>
                <c:pt idx="3370">
                  <c:v>4.0972222222222222E-2</c:v>
                </c:pt>
                <c:pt idx="3371">
                  <c:v>4.0983796296296296E-2</c:v>
                </c:pt>
                <c:pt idx="3372">
                  <c:v>4.099537037037037E-2</c:v>
                </c:pt>
                <c:pt idx="3373">
                  <c:v>4.1006944444444443E-2</c:v>
                </c:pt>
                <c:pt idx="3374">
                  <c:v>4.1018518518518517E-2</c:v>
                </c:pt>
                <c:pt idx="3375">
                  <c:v>4.1030092592592597E-2</c:v>
                </c:pt>
                <c:pt idx="3376">
                  <c:v>4.1041666666666664E-2</c:v>
                </c:pt>
                <c:pt idx="3377">
                  <c:v>4.1053240740740744E-2</c:v>
                </c:pt>
                <c:pt idx="3378">
                  <c:v>4.1064814814814811E-2</c:v>
                </c:pt>
                <c:pt idx="3379">
                  <c:v>4.1076388888888891E-2</c:v>
                </c:pt>
                <c:pt idx="3380">
                  <c:v>4.1087962962962958E-2</c:v>
                </c:pt>
                <c:pt idx="3381">
                  <c:v>4.1099537037037039E-2</c:v>
                </c:pt>
                <c:pt idx="3382">
                  <c:v>4.1111111111111112E-2</c:v>
                </c:pt>
                <c:pt idx="3383">
                  <c:v>4.1122685185185186E-2</c:v>
                </c:pt>
                <c:pt idx="3384">
                  <c:v>4.1134259259259259E-2</c:v>
                </c:pt>
                <c:pt idx="3385">
                  <c:v>4.1145833333333333E-2</c:v>
                </c:pt>
                <c:pt idx="3386">
                  <c:v>4.1157407407407406E-2</c:v>
                </c:pt>
                <c:pt idx="3387">
                  <c:v>4.116898148148148E-2</c:v>
                </c:pt>
                <c:pt idx="3388">
                  <c:v>4.1180555555555554E-2</c:v>
                </c:pt>
                <c:pt idx="3389">
                  <c:v>4.1192129629629634E-2</c:v>
                </c:pt>
                <c:pt idx="3390">
                  <c:v>4.1203703703703708E-2</c:v>
                </c:pt>
                <c:pt idx="3391">
                  <c:v>4.1215277777777774E-2</c:v>
                </c:pt>
                <c:pt idx="3392">
                  <c:v>4.1226851851851855E-2</c:v>
                </c:pt>
                <c:pt idx="3393">
                  <c:v>4.1238425925925921E-2</c:v>
                </c:pt>
                <c:pt idx="3394">
                  <c:v>4.1250000000000002E-2</c:v>
                </c:pt>
                <c:pt idx="3395">
                  <c:v>4.1261574074074069E-2</c:v>
                </c:pt>
                <c:pt idx="3396">
                  <c:v>4.1273148148148149E-2</c:v>
                </c:pt>
                <c:pt idx="3397">
                  <c:v>4.1284722222222223E-2</c:v>
                </c:pt>
                <c:pt idx="3398">
                  <c:v>4.1296296296296296E-2</c:v>
                </c:pt>
                <c:pt idx="3399">
                  <c:v>4.130787037037037E-2</c:v>
                </c:pt>
                <c:pt idx="3400">
                  <c:v>4.1319444444444443E-2</c:v>
                </c:pt>
                <c:pt idx="3401">
                  <c:v>4.1331018518518517E-2</c:v>
                </c:pt>
                <c:pt idx="3402">
                  <c:v>4.1342592592592591E-2</c:v>
                </c:pt>
                <c:pt idx="3403">
                  <c:v>4.1354166666666664E-2</c:v>
                </c:pt>
                <c:pt idx="3404">
                  <c:v>4.1365740740740745E-2</c:v>
                </c:pt>
                <c:pt idx="3405">
                  <c:v>4.1377314814814818E-2</c:v>
                </c:pt>
                <c:pt idx="3406">
                  <c:v>4.1388888888888892E-2</c:v>
                </c:pt>
                <c:pt idx="3407">
                  <c:v>4.1400462962962965E-2</c:v>
                </c:pt>
                <c:pt idx="3408">
                  <c:v>4.1412037037037039E-2</c:v>
                </c:pt>
                <c:pt idx="3409">
                  <c:v>4.1423611111111112E-2</c:v>
                </c:pt>
                <c:pt idx="3410">
                  <c:v>4.1435185185185179E-2</c:v>
                </c:pt>
                <c:pt idx="3411">
                  <c:v>4.144675925925926E-2</c:v>
                </c:pt>
                <c:pt idx="3412">
                  <c:v>4.1458333333333333E-2</c:v>
                </c:pt>
                <c:pt idx="3413">
                  <c:v>4.1469907407407407E-2</c:v>
                </c:pt>
                <c:pt idx="3414">
                  <c:v>4.148148148148148E-2</c:v>
                </c:pt>
                <c:pt idx="3415">
                  <c:v>4.1493055555555554E-2</c:v>
                </c:pt>
                <c:pt idx="3416">
                  <c:v>4.1504629629629627E-2</c:v>
                </c:pt>
                <c:pt idx="3417">
                  <c:v>4.1516203703703701E-2</c:v>
                </c:pt>
                <c:pt idx="3418">
                  <c:v>4.1527777777777775E-2</c:v>
                </c:pt>
                <c:pt idx="3419">
                  <c:v>4.1539351851851855E-2</c:v>
                </c:pt>
                <c:pt idx="3420">
                  <c:v>4.1550925925925929E-2</c:v>
                </c:pt>
                <c:pt idx="3421">
                  <c:v>4.1562500000000002E-2</c:v>
                </c:pt>
                <c:pt idx="3422">
                  <c:v>4.1574074074074076E-2</c:v>
                </c:pt>
                <c:pt idx="3423">
                  <c:v>4.1585648148148149E-2</c:v>
                </c:pt>
                <c:pt idx="3424">
                  <c:v>4.1597222222222223E-2</c:v>
                </c:pt>
                <c:pt idx="3425">
                  <c:v>4.1608796296296297E-2</c:v>
                </c:pt>
                <c:pt idx="3426">
                  <c:v>4.162037037037037E-2</c:v>
                </c:pt>
                <c:pt idx="3427">
                  <c:v>4.1631944444444451E-2</c:v>
                </c:pt>
                <c:pt idx="3428">
                  <c:v>4.1643518518518517E-2</c:v>
                </c:pt>
                <c:pt idx="3429">
                  <c:v>4.1655092592592598E-2</c:v>
                </c:pt>
                <c:pt idx="3430">
                  <c:v>4.1666666666666664E-2</c:v>
                </c:pt>
                <c:pt idx="3431">
                  <c:v>4.1678240740740745E-2</c:v>
                </c:pt>
                <c:pt idx="3432">
                  <c:v>4.1689814814814818E-2</c:v>
                </c:pt>
                <c:pt idx="3433">
                  <c:v>4.1701388888888885E-2</c:v>
                </c:pt>
                <c:pt idx="3434">
                  <c:v>4.1712962962962959E-2</c:v>
                </c:pt>
                <c:pt idx="3435">
                  <c:v>4.1724537037037039E-2</c:v>
                </c:pt>
                <c:pt idx="3436">
                  <c:v>4.1736111111111113E-2</c:v>
                </c:pt>
                <c:pt idx="3437">
                  <c:v>4.1747685185185186E-2</c:v>
                </c:pt>
                <c:pt idx="3438">
                  <c:v>4.1759259259259253E-2</c:v>
                </c:pt>
                <c:pt idx="3439">
                  <c:v>4.1770833333333333E-2</c:v>
                </c:pt>
                <c:pt idx="3440">
                  <c:v>4.1782407407407407E-2</c:v>
                </c:pt>
                <c:pt idx="3441">
                  <c:v>4.1793981481481481E-2</c:v>
                </c:pt>
                <c:pt idx="3442">
                  <c:v>4.1805555555555561E-2</c:v>
                </c:pt>
                <c:pt idx="3443">
                  <c:v>4.1817129629629628E-2</c:v>
                </c:pt>
                <c:pt idx="3444">
                  <c:v>4.1828703703703701E-2</c:v>
                </c:pt>
                <c:pt idx="3445">
                  <c:v>4.1840277777777775E-2</c:v>
                </c:pt>
                <c:pt idx="3446">
                  <c:v>4.1851851851851855E-2</c:v>
                </c:pt>
                <c:pt idx="3447">
                  <c:v>4.1863425925925929E-2</c:v>
                </c:pt>
                <c:pt idx="3448">
                  <c:v>4.1874999999999996E-2</c:v>
                </c:pt>
                <c:pt idx="3449">
                  <c:v>4.1886574074074069E-2</c:v>
                </c:pt>
                <c:pt idx="3450">
                  <c:v>4.189814814814815E-2</c:v>
                </c:pt>
                <c:pt idx="3451">
                  <c:v>4.1909722222222223E-2</c:v>
                </c:pt>
                <c:pt idx="3452">
                  <c:v>4.1921296296296297E-2</c:v>
                </c:pt>
                <c:pt idx="3453">
                  <c:v>4.1932870370370377E-2</c:v>
                </c:pt>
                <c:pt idx="3454">
                  <c:v>4.1944444444444444E-2</c:v>
                </c:pt>
                <c:pt idx="3455">
                  <c:v>4.1956018518518517E-2</c:v>
                </c:pt>
                <c:pt idx="3456">
                  <c:v>4.1967592592592591E-2</c:v>
                </c:pt>
                <c:pt idx="3457">
                  <c:v>4.1979166666666672E-2</c:v>
                </c:pt>
                <c:pt idx="3458">
                  <c:v>4.1990740740740745E-2</c:v>
                </c:pt>
                <c:pt idx="3459">
                  <c:v>4.2002314814814812E-2</c:v>
                </c:pt>
                <c:pt idx="3460">
                  <c:v>4.2013888888888885E-2</c:v>
                </c:pt>
                <c:pt idx="3461">
                  <c:v>4.2025462962962966E-2</c:v>
                </c:pt>
                <c:pt idx="3462">
                  <c:v>4.2037037037037039E-2</c:v>
                </c:pt>
                <c:pt idx="3463">
                  <c:v>4.2048611111111113E-2</c:v>
                </c:pt>
                <c:pt idx="3464">
                  <c:v>4.206018518518518E-2</c:v>
                </c:pt>
                <c:pt idx="3465">
                  <c:v>4.207175925925926E-2</c:v>
                </c:pt>
                <c:pt idx="3466">
                  <c:v>4.2083333333333334E-2</c:v>
                </c:pt>
                <c:pt idx="3467">
                  <c:v>4.2094907407407407E-2</c:v>
                </c:pt>
                <c:pt idx="3468">
                  <c:v>4.2106481481481488E-2</c:v>
                </c:pt>
                <c:pt idx="3469">
                  <c:v>4.2118055555555554E-2</c:v>
                </c:pt>
                <c:pt idx="3470">
                  <c:v>4.2129629629629628E-2</c:v>
                </c:pt>
                <c:pt idx="3471">
                  <c:v>4.2141203703703702E-2</c:v>
                </c:pt>
                <c:pt idx="3472">
                  <c:v>4.2152777777777782E-2</c:v>
                </c:pt>
                <c:pt idx="3473">
                  <c:v>4.2164351851851856E-2</c:v>
                </c:pt>
                <c:pt idx="3474">
                  <c:v>4.2175925925925922E-2</c:v>
                </c:pt>
                <c:pt idx="3475">
                  <c:v>4.2187499999999996E-2</c:v>
                </c:pt>
                <c:pt idx="3476">
                  <c:v>4.2199074074074076E-2</c:v>
                </c:pt>
                <c:pt idx="3477">
                  <c:v>4.221064814814815E-2</c:v>
                </c:pt>
                <c:pt idx="3478">
                  <c:v>4.2222222222222223E-2</c:v>
                </c:pt>
                <c:pt idx="3479">
                  <c:v>4.223379629629629E-2</c:v>
                </c:pt>
                <c:pt idx="3480">
                  <c:v>4.2245370370370371E-2</c:v>
                </c:pt>
                <c:pt idx="3481">
                  <c:v>4.2256944444444444E-2</c:v>
                </c:pt>
                <c:pt idx="3482">
                  <c:v>4.2268518518518518E-2</c:v>
                </c:pt>
                <c:pt idx="3483">
                  <c:v>4.2280092592592598E-2</c:v>
                </c:pt>
                <c:pt idx="3484">
                  <c:v>4.2291666666666665E-2</c:v>
                </c:pt>
                <c:pt idx="3485">
                  <c:v>4.2303240740740738E-2</c:v>
                </c:pt>
                <c:pt idx="3486">
                  <c:v>4.2314814814814812E-2</c:v>
                </c:pt>
                <c:pt idx="3487">
                  <c:v>4.2326388888888893E-2</c:v>
                </c:pt>
                <c:pt idx="3488">
                  <c:v>4.2337962962962966E-2</c:v>
                </c:pt>
                <c:pt idx="3489">
                  <c:v>4.2349537037037033E-2</c:v>
                </c:pt>
                <c:pt idx="3490">
                  <c:v>4.2361111111111106E-2</c:v>
                </c:pt>
                <c:pt idx="3491">
                  <c:v>4.2372685185185187E-2</c:v>
                </c:pt>
                <c:pt idx="3492">
                  <c:v>4.238425925925926E-2</c:v>
                </c:pt>
                <c:pt idx="3493">
                  <c:v>4.2395833333333334E-2</c:v>
                </c:pt>
                <c:pt idx="3494">
                  <c:v>4.2407407407407401E-2</c:v>
                </c:pt>
                <c:pt idx="3495">
                  <c:v>4.2418981481481481E-2</c:v>
                </c:pt>
                <c:pt idx="3496">
                  <c:v>4.2430555555555555E-2</c:v>
                </c:pt>
                <c:pt idx="3497">
                  <c:v>4.2442129629629628E-2</c:v>
                </c:pt>
                <c:pt idx="3498">
                  <c:v>4.2453703703703709E-2</c:v>
                </c:pt>
                <c:pt idx="3499">
                  <c:v>4.2465277777777775E-2</c:v>
                </c:pt>
                <c:pt idx="3500">
                  <c:v>4.2476851851851849E-2</c:v>
                </c:pt>
                <c:pt idx="3501">
                  <c:v>4.2488425925925923E-2</c:v>
                </c:pt>
                <c:pt idx="3502">
                  <c:v>4.2500000000000003E-2</c:v>
                </c:pt>
                <c:pt idx="3503">
                  <c:v>4.2511574074074077E-2</c:v>
                </c:pt>
                <c:pt idx="3504">
                  <c:v>4.252314814814815E-2</c:v>
                </c:pt>
                <c:pt idx="3505">
                  <c:v>4.2534722222222217E-2</c:v>
                </c:pt>
                <c:pt idx="3506">
                  <c:v>4.2546296296296297E-2</c:v>
                </c:pt>
                <c:pt idx="3507">
                  <c:v>4.2557870370370371E-2</c:v>
                </c:pt>
                <c:pt idx="3508">
                  <c:v>4.2569444444444444E-2</c:v>
                </c:pt>
                <c:pt idx="3509">
                  <c:v>4.2581018518518525E-2</c:v>
                </c:pt>
                <c:pt idx="3510">
                  <c:v>4.2592592592592592E-2</c:v>
                </c:pt>
                <c:pt idx="3511">
                  <c:v>4.2604166666666665E-2</c:v>
                </c:pt>
                <c:pt idx="3512">
                  <c:v>4.2615740740740739E-2</c:v>
                </c:pt>
                <c:pt idx="3513">
                  <c:v>4.2627314814814819E-2</c:v>
                </c:pt>
                <c:pt idx="3514">
                  <c:v>4.2638888888888893E-2</c:v>
                </c:pt>
                <c:pt idx="3515">
                  <c:v>4.2650462962962959E-2</c:v>
                </c:pt>
                <c:pt idx="3516">
                  <c:v>4.2662037037037033E-2</c:v>
                </c:pt>
                <c:pt idx="3517">
                  <c:v>4.2673611111111114E-2</c:v>
                </c:pt>
                <c:pt idx="3518">
                  <c:v>4.2685185185185187E-2</c:v>
                </c:pt>
                <c:pt idx="3519">
                  <c:v>4.2696759259259261E-2</c:v>
                </c:pt>
                <c:pt idx="3520">
                  <c:v>4.2708333333333327E-2</c:v>
                </c:pt>
                <c:pt idx="3521">
                  <c:v>4.2719907407407408E-2</c:v>
                </c:pt>
                <c:pt idx="3522">
                  <c:v>4.2731481481481481E-2</c:v>
                </c:pt>
                <c:pt idx="3523">
                  <c:v>4.2743055555555555E-2</c:v>
                </c:pt>
                <c:pt idx="3524">
                  <c:v>4.2754629629629635E-2</c:v>
                </c:pt>
                <c:pt idx="3525">
                  <c:v>4.2766203703703702E-2</c:v>
                </c:pt>
                <c:pt idx="3526">
                  <c:v>4.2777777777777776E-2</c:v>
                </c:pt>
                <c:pt idx="3527">
                  <c:v>4.2789351851851849E-2</c:v>
                </c:pt>
                <c:pt idx="3528">
                  <c:v>4.280092592592593E-2</c:v>
                </c:pt>
                <c:pt idx="3529">
                  <c:v>4.2812500000000003E-2</c:v>
                </c:pt>
                <c:pt idx="3530">
                  <c:v>4.282407407407407E-2</c:v>
                </c:pt>
                <c:pt idx="3531">
                  <c:v>4.2835648148148144E-2</c:v>
                </c:pt>
                <c:pt idx="3532">
                  <c:v>4.2847222222222224E-2</c:v>
                </c:pt>
                <c:pt idx="3533">
                  <c:v>4.2858796296296298E-2</c:v>
                </c:pt>
                <c:pt idx="3534">
                  <c:v>4.2870370370370371E-2</c:v>
                </c:pt>
                <c:pt idx="3535">
                  <c:v>4.2881944444444438E-2</c:v>
                </c:pt>
                <c:pt idx="3536">
                  <c:v>4.2893518518518518E-2</c:v>
                </c:pt>
                <c:pt idx="3537">
                  <c:v>4.2905092592592592E-2</c:v>
                </c:pt>
                <c:pt idx="3538">
                  <c:v>4.2916666666666665E-2</c:v>
                </c:pt>
                <c:pt idx="3539">
                  <c:v>4.2928240740740746E-2</c:v>
                </c:pt>
                <c:pt idx="3540">
                  <c:v>4.2939814814814813E-2</c:v>
                </c:pt>
                <c:pt idx="3541">
                  <c:v>4.2951388888888886E-2</c:v>
                </c:pt>
                <c:pt idx="3542">
                  <c:v>4.296296296296296E-2</c:v>
                </c:pt>
                <c:pt idx="3543">
                  <c:v>4.297453703703704E-2</c:v>
                </c:pt>
                <c:pt idx="3544">
                  <c:v>4.2986111111111114E-2</c:v>
                </c:pt>
                <c:pt idx="3545">
                  <c:v>4.2997685185185187E-2</c:v>
                </c:pt>
                <c:pt idx="3546">
                  <c:v>4.3009259259259254E-2</c:v>
                </c:pt>
                <c:pt idx="3547">
                  <c:v>4.3020833333333335E-2</c:v>
                </c:pt>
                <c:pt idx="3548">
                  <c:v>4.3032407407407408E-2</c:v>
                </c:pt>
                <c:pt idx="3549">
                  <c:v>4.3043981481481482E-2</c:v>
                </c:pt>
                <c:pt idx="3550">
                  <c:v>4.3055555555555562E-2</c:v>
                </c:pt>
                <c:pt idx="3551">
                  <c:v>4.3067129629629629E-2</c:v>
                </c:pt>
                <c:pt idx="3552">
                  <c:v>4.3078703703703702E-2</c:v>
                </c:pt>
                <c:pt idx="3553">
                  <c:v>4.3090277777777776E-2</c:v>
                </c:pt>
                <c:pt idx="3554">
                  <c:v>4.3090277777777776E-2</c:v>
                </c:pt>
                <c:pt idx="3555">
                  <c:v>4.3101851851851856E-2</c:v>
                </c:pt>
                <c:pt idx="3556">
                  <c:v>4.311342592592593E-2</c:v>
                </c:pt>
                <c:pt idx="3557">
                  <c:v>4.3124999999999997E-2</c:v>
                </c:pt>
                <c:pt idx="3558">
                  <c:v>4.313657407407407E-2</c:v>
                </c:pt>
                <c:pt idx="3559">
                  <c:v>4.3148148148148151E-2</c:v>
                </c:pt>
                <c:pt idx="3560">
                  <c:v>4.3159722222222224E-2</c:v>
                </c:pt>
                <c:pt idx="3561">
                  <c:v>4.3171296296296298E-2</c:v>
                </c:pt>
                <c:pt idx="3562">
                  <c:v>4.3182870370370365E-2</c:v>
                </c:pt>
                <c:pt idx="3563">
                  <c:v>4.3194444444444445E-2</c:v>
                </c:pt>
                <c:pt idx="3564">
                  <c:v>4.3206018518518519E-2</c:v>
                </c:pt>
                <c:pt idx="3565">
                  <c:v>4.3217592592592592E-2</c:v>
                </c:pt>
                <c:pt idx="3566">
                  <c:v>4.3229166666666673E-2</c:v>
                </c:pt>
                <c:pt idx="3567">
                  <c:v>4.3240740740740739E-2</c:v>
                </c:pt>
                <c:pt idx="3568">
                  <c:v>4.3252314814814813E-2</c:v>
                </c:pt>
                <c:pt idx="3569">
                  <c:v>4.3263888888888886E-2</c:v>
                </c:pt>
                <c:pt idx="3570">
                  <c:v>4.3275462962962967E-2</c:v>
                </c:pt>
                <c:pt idx="3571">
                  <c:v>4.3287037037037041E-2</c:v>
                </c:pt>
                <c:pt idx="3572">
                  <c:v>4.3298611111111107E-2</c:v>
                </c:pt>
                <c:pt idx="3573">
                  <c:v>4.3310185185185181E-2</c:v>
                </c:pt>
                <c:pt idx="3574">
                  <c:v>4.3321759259259261E-2</c:v>
                </c:pt>
                <c:pt idx="3575">
                  <c:v>4.3333333333333335E-2</c:v>
                </c:pt>
                <c:pt idx="3576">
                  <c:v>4.3344907407407408E-2</c:v>
                </c:pt>
                <c:pt idx="3577">
                  <c:v>4.3356481481481475E-2</c:v>
                </c:pt>
                <c:pt idx="3578">
                  <c:v>4.3368055555555556E-2</c:v>
                </c:pt>
                <c:pt idx="3579">
                  <c:v>4.3379629629629629E-2</c:v>
                </c:pt>
                <c:pt idx="3580">
                  <c:v>4.3391203703703703E-2</c:v>
                </c:pt>
                <c:pt idx="3581">
                  <c:v>4.3402777777777783E-2</c:v>
                </c:pt>
                <c:pt idx="3582">
                  <c:v>4.341435185185185E-2</c:v>
                </c:pt>
                <c:pt idx="3583">
                  <c:v>4.3425925925925923E-2</c:v>
                </c:pt>
                <c:pt idx="3584">
                  <c:v>4.3437499999999997E-2</c:v>
                </c:pt>
                <c:pt idx="3585">
                  <c:v>4.3449074074074077E-2</c:v>
                </c:pt>
                <c:pt idx="3586">
                  <c:v>4.3460648148148151E-2</c:v>
                </c:pt>
                <c:pt idx="3587">
                  <c:v>4.3472222222222225E-2</c:v>
                </c:pt>
                <c:pt idx="3588">
                  <c:v>4.3483796296296291E-2</c:v>
                </c:pt>
                <c:pt idx="3589">
                  <c:v>4.3495370370370372E-2</c:v>
                </c:pt>
                <c:pt idx="3590">
                  <c:v>4.3506944444444445E-2</c:v>
                </c:pt>
                <c:pt idx="3591">
                  <c:v>4.3518518518518519E-2</c:v>
                </c:pt>
                <c:pt idx="3592">
                  <c:v>4.3530092592592599E-2</c:v>
                </c:pt>
                <c:pt idx="3593">
                  <c:v>4.3541666666666666E-2</c:v>
                </c:pt>
                <c:pt idx="3594">
                  <c:v>4.355324074074074E-2</c:v>
                </c:pt>
                <c:pt idx="3595">
                  <c:v>4.3564814814814813E-2</c:v>
                </c:pt>
                <c:pt idx="3596">
                  <c:v>4.3576388888888894E-2</c:v>
                </c:pt>
                <c:pt idx="3597">
                  <c:v>4.3587962962962967E-2</c:v>
                </c:pt>
                <c:pt idx="3598">
                  <c:v>4.3599537037037034E-2</c:v>
                </c:pt>
                <c:pt idx="3599">
                  <c:v>4.3611111111111107E-2</c:v>
                </c:pt>
                <c:pt idx="3600">
                  <c:v>4.3622685185185188E-2</c:v>
                </c:pt>
                <c:pt idx="3601">
                  <c:v>4.3634259259259262E-2</c:v>
                </c:pt>
                <c:pt idx="3602">
                  <c:v>4.3645833333333335E-2</c:v>
                </c:pt>
                <c:pt idx="3603">
                  <c:v>4.3657407407407402E-2</c:v>
                </c:pt>
                <c:pt idx="3604">
                  <c:v>4.3668981481481482E-2</c:v>
                </c:pt>
                <c:pt idx="3605">
                  <c:v>4.3680555555555556E-2</c:v>
                </c:pt>
                <c:pt idx="3606">
                  <c:v>4.3692129629629629E-2</c:v>
                </c:pt>
                <c:pt idx="3607">
                  <c:v>4.370370370370371E-2</c:v>
                </c:pt>
                <c:pt idx="3608">
                  <c:v>4.3715277777777777E-2</c:v>
                </c:pt>
                <c:pt idx="3609">
                  <c:v>4.372685185185185E-2</c:v>
                </c:pt>
                <c:pt idx="3610">
                  <c:v>4.3738425925925924E-2</c:v>
                </c:pt>
                <c:pt idx="3611">
                  <c:v>4.3750000000000004E-2</c:v>
                </c:pt>
                <c:pt idx="3612">
                  <c:v>4.3761574074074078E-2</c:v>
                </c:pt>
                <c:pt idx="3613">
                  <c:v>4.3773148148148144E-2</c:v>
                </c:pt>
                <c:pt idx="3614">
                  <c:v>4.3784722222222218E-2</c:v>
                </c:pt>
                <c:pt idx="3615">
                  <c:v>4.3796296296296298E-2</c:v>
                </c:pt>
                <c:pt idx="3616">
                  <c:v>4.3807870370370372E-2</c:v>
                </c:pt>
                <c:pt idx="3617">
                  <c:v>4.3819444444444446E-2</c:v>
                </c:pt>
                <c:pt idx="3618">
                  <c:v>4.3831018518518512E-2</c:v>
                </c:pt>
                <c:pt idx="3619">
                  <c:v>4.3842592592592593E-2</c:v>
                </c:pt>
                <c:pt idx="3620">
                  <c:v>4.3854166666666666E-2</c:v>
                </c:pt>
                <c:pt idx="3621">
                  <c:v>4.386574074074074E-2</c:v>
                </c:pt>
                <c:pt idx="3622">
                  <c:v>4.387731481481482E-2</c:v>
                </c:pt>
                <c:pt idx="3623">
                  <c:v>4.3888888888888887E-2</c:v>
                </c:pt>
                <c:pt idx="3624">
                  <c:v>4.3900462962962961E-2</c:v>
                </c:pt>
                <c:pt idx="3625">
                  <c:v>4.3912037037037034E-2</c:v>
                </c:pt>
                <c:pt idx="3626">
                  <c:v>4.3923611111111115E-2</c:v>
                </c:pt>
                <c:pt idx="3627">
                  <c:v>4.3935185185185188E-2</c:v>
                </c:pt>
                <c:pt idx="3628">
                  <c:v>4.3946759259259255E-2</c:v>
                </c:pt>
                <c:pt idx="3629">
                  <c:v>4.3958333333333328E-2</c:v>
                </c:pt>
                <c:pt idx="3630">
                  <c:v>4.3969907407407409E-2</c:v>
                </c:pt>
                <c:pt idx="3631">
                  <c:v>4.3981481481481483E-2</c:v>
                </c:pt>
                <c:pt idx="3632">
                  <c:v>4.3993055555555556E-2</c:v>
                </c:pt>
                <c:pt idx="3633">
                  <c:v>4.4004629629629623E-2</c:v>
                </c:pt>
                <c:pt idx="3634">
                  <c:v>4.4016203703703703E-2</c:v>
                </c:pt>
                <c:pt idx="3635">
                  <c:v>4.4027777777777777E-2</c:v>
                </c:pt>
                <c:pt idx="3636">
                  <c:v>4.403935185185185E-2</c:v>
                </c:pt>
                <c:pt idx="3637">
                  <c:v>4.4050925925925931E-2</c:v>
                </c:pt>
                <c:pt idx="3638">
                  <c:v>4.4062500000000004E-2</c:v>
                </c:pt>
                <c:pt idx="3639">
                  <c:v>4.4074074074074071E-2</c:v>
                </c:pt>
                <c:pt idx="3640">
                  <c:v>4.4085648148148145E-2</c:v>
                </c:pt>
                <c:pt idx="3641">
                  <c:v>4.4097222222222225E-2</c:v>
                </c:pt>
                <c:pt idx="3642">
                  <c:v>4.4108796296296299E-2</c:v>
                </c:pt>
                <c:pt idx="3643">
                  <c:v>4.4120370370370372E-2</c:v>
                </c:pt>
                <c:pt idx="3644">
                  <c:v>4.4131944444444439E-2</c:v>
                </c:pt>
                <c:pt idx="3645">
                  <c:v>4.4143518518518519E-2</c:v>
                </c:pt>
                <c:pt idx="3646">
                  <c:v>4.4155092592592593E-2</c:v>
                </c:pt>
                <c:pt idx="3647">
                  <c:v>4.4166666666666667E-2</c:v>
                </c:pt>
                <c:pt idx="3648">
                  <c:v>4.4178240740740747E-2</c:v>
                </c:pt>
                <c:pt idx="3649">
                  <c:v>4.4189814814814814E-2</c:v>
                </c:pt>
                <c:pt idx="3650">
                  <c:v>4.4201388888888887E-2</c:v>
                </c:pt>
                <c:pt idx="3651">
                  <c:v>4.4212962962962961E-2</c:v>
                </c:pt>
                <c:pt idx="3652">
                  <c:v>4.4224537037037041E-2</c:v>
                </c:pt>
                <c:pt idx="3653">
                  <c:v>4.4236111111111115E-2</c:v>
                </c:pt>
                <c:pt idx="3654">
                  <c:v>4.4247685185185182E-2</c:v>
                </c:pt>
                <c:pt idx="3655">
                  <c:v>4.4259259259259255E-2</c:v>
                </c:pt>
                <c:pt idx="3656">
                  <c:v>4.4270833333333336E-2</c:v>
                </c:pt>
                <c:pt idx="3657">
                  <c:v>4.4282407407407409E-2</c:v>
                </c:pt>
                <c:pt idx="3658">
                  <c:v>4.4293981481481483E-2</c:v>
                </c:pt>
                <c:pt idx="3659">
                  <c:v>4.4305555555555549E-2</c:v>
                </c:pt>
                <c:pt idx="3660">
                  <c:v>4.431712962962963E-2</c:v>
                </c:pt>
                <c:pt idx="3661">
                  <c:v>4.4328703703703703E-2</c:v>
                </c:pt>
                <c:pt idx="3662">
                  <c:v>4.4340277777777777E-2</c:v>
                </c:pt>
                <c:pt idx="3663">
                  <c:v>4.4351851851851858E-2</c:v>
                </c:pt>
                <c:pt idx="3664">
                  <c:v>4.4363425925925924E-2</c:v>
                </c:pt>
                <c:pt idx="3665">
                  <c:v>4.4374999999999998E-2</c:v>
                </c:pt>
                <c:pt idx="3666">
                  <c:v>4.4386574074074071E-2</c:v>
                </c:pt>
                <c:pt idx="3667">
                  <c:v>4.4398148148148152E-2</c:v>
                </c:pt>
                <c:pt idx="3668">
                  <c:v>4.4409722222222225E-2</c:v>
                </c:pt>
                <c:pt idx="3669">
                  <c:v>4.4421296296296292E-2</c:v>
                </c:pt>
                <c:pt idx="3670">
                  <c:v>4.4432870370370366E-2</c:v>
                </c:pt>
                <c:pt idx="3671">
                  <c:v>4.4444444444444446E-2</c:v>
                </c:pt>
                <c:pt idx="3672">
                  <c:v>4.445601851851852E-2</c:v>
                </c:pt>
                <c:pt idx="3673">
                  <c:v>4.4467592592592593E-2</c:v>
                </c:pt>
                <c:pt idx="3674">
                  <c:v>4.447916666666666E-2</c:v>
                </c:pt>
                <c:pt idx="3675">
                  <c:v>4.449074074074074E-2</c:v>
                </c:pt>
                <c:pt idx="3676">
                  <c:v>4.4502314814814814E-2</c:v>
                </c:pt>
                <c:pt idx="3677">
                  <c:v>4.4513888888888888E-2</c:v>
                </c:pt>
                <c:pt idx="3678">
                  <c:v>4.4525462962962968E-2</c:v>
                </c:pt>
                <c:pt idx="3679">
                  <c:v>4.4537037037037042E-2</c:v>
                </c:pt>
                <c:pt idx="3680">
                  <c:v>4.4548611111111108E-2</c:v>
                </c:pt>
                <c:pt idx="3681">
                  <c:v>4.4560185185185182E-2</c:v>
                </c:pt>
                <c:pt idx="3682">
                  <c:v>4.4571759259259262E-2</c:v>
                </c:pt>
                <c:pt idx="3683">
                  <c:v>4.4583333333333336E-2</c:v>
                </c:pt>
                <c:pt idx="3684">
                  <c:v>4.4594907407407409E-2</c:v>
                </c:pt>
                <c:pt idx="3685">
                  <c:v>4.4606481481481476E-2</c:v>
                </c:pt>
                <c:pt idx="3686">
                  <c:v>4.4618055555555557E-2</c:v>
                </c:pt>
                <c:pt idx="3687">
                  <c:v>4.462962962962963E-2</c:v>
                </c:pt>
                <c:pt idx="3688">
                  <c:v>4.4641203703703704E-2</c:v>
                </c:pt>
                <c:pt idx="3689">
                  <c:v>4.4652777777777784E-2</c:v>
                </c:pt>
                <c:pt idx="3690">
                  <c:v>4.4664351851851851E-2</c:v>
                </c:pt>
                <c:pt idx="3691">
                  <c:v>4.4675925925925924E-2</c:v>
                </c:pt>
                <c:pt idx="3692">
                  <c:v>4.4687499999999998E-2</c:v>
                </c:pt>
                <c:pt idx="3693">
                  <c:v>4.4699074074074079E-2</c:v>
                </c:pt>
                <c:pt idx="3694">
                  <c:v>4.4710648148148152E-2</c:v>
                </c:pt>
                <c:pt idx="3695">
                  <c:v>4.4722222222222219E-2</c:v>
                </c:pt>
                <c:pt idx="3696">
                  <c:v>4.4733796296296292E-2</c:v>
                </c:pt>
                <c:pt idx="3697">
                  <c:v>4.4745370370370373E-2</c:v>
                </c:pt>
                <c:pt idx="3698">
                  <c:v>4.4756944444444446E-2</c:v>
                </c:pt>
                <c:pt idx="3699">
                  <c:v>4.476851851851852E-2</c:v>
                </c:pt>
                <c:pt idx="3700">
                  <c:v>4.4780092592592587E-2</c:v>
                </c:pt>
                <c:pt idx="3701">
                  <c:v>4.4791666666666667E-2</c:v>
                </c:pt>
                <c:pt idx="3702">
                  <c:v>4.4803240740740741E-2</c:v>
                </c:pt>
                <c:pt idx="3703">
                  <c:v>4.4814814814814814E-2</c:v>
                </c:pt>
                <c:pt idx="3704">
                  <c:v>4.4826388888888895E-2</c:v>
                </c:pt>
                <c:pt idx="3705">
                  <c:v>4.4837962962962961E-2</c:v>
                </c:pt>
                <c:pt idx="3706">
                  <c:v>4.4849537037037035E-2</c:v>
                </c:pt>
                <c:pt idx="3707">
                  <c:v>4.4861111111111109E-2</c:v>
                </c:pt>
                <c:pt idx="3708">
                  <c:v>4.4872685185185189E-2</c:v>
                </c:pt>
                <c:pt idx="3709">
                  <c:v>4.4884259259259263E-2</c:v>
                </c:pt>
                <c:pt idx="3710">
                  <c:v>4.4895833333333329E-2</c:v>
                </c:pt>
                <c:pt idx="3711">
                  <c:v>4.4907407407407403E-2</c:v>
                </c:pt>
                <c:pt idx="3712">
                  <c:v>4.4918981481481483E-2</c:v>
                </c:pt>
                <c:pt idx="3713">
                  <c:v>4.4930555555555557E-2</c:v>
                </c:pt>
                <c:pt idx="3714">
                  <c:v>4.494212962962963E-2</c:v>
                </c:pt>
                <c:pt idx="3715">
                  <c:v>4.4953703703703697E-2</c:v>
                </c:pt>
                <c:pt idx="3716">
                  <c:v>4.4965277777777778E-2</c:v>
                </c:pt>
                <c:pt idx="3717">
                  <c:v>4.4976851851851851E-2</c:v>
                </c:pt>
                <c:pt idx="3718">
                  <c:v>4.4988425925925925E-2</c:v>
                </c:pt>
                <c:pt idx="3719">
                  <c:v>4.5000000000000005E-2</c:v>
                </c:pt>
                <c:pt idx="3720">
                  <c:v>4.5011574074074072E-2</c:v>
                </c:pt>
                <c:pt idx="3721">
                  <c:v>4.5023148148148145E-2</c:v>
                </c:pt>
                <c:pt idx="3722">
                  <c:v>4.5034722222222219E-2</c:v>
                </c:pt>
                <c:pt idx="3723">
                  <c:v>4.50462962962963E-2</c:v>
                </c:pt>
                <c:pt idx="3724">
                  <c:v>4.5057870370370373E-2</c:v>
                </c:pt>
                <c:pt idx="3725">
                  <c:v>4.5069444444444447E-2</c:v>
                </c:pt>
                <c:pt idx="3726">
                  <c:v>4.5081018518518513E-2</c:v>
                </c:pt>
                <c:pt idx="3727">
                  <c:v>4.5092592592592594E-2</c:v>
                </c:pt>
                <c:pt idx="3728">
                  <c:v>4.5104166666666667E-2</c:v>
                </c:pt>
                <c:pt idx="3729">
                  <c:v>4.5115740740740741E-2</c:v>
                </c:pt>
                <c:pt idx="3730">
                  <c:v>4.5127314814814821E-2</c:v>
                </c:pt>
                <c:pt idx="3731">
                  <c:v>4.5138888888888888E-2</c:v>
                </c:pt>
                <c:pt idx="3732">
                  <c:v>4.5150462962962962E-2</c:v>
                </c:pt>
                <c:pt idx="3733">
                  <c:v>4.5162037037037035E-2</c:v>
                </c:pt>
                <c:pt idx="3734">
                  <c:v>4.5173611111111116E-2</c:v>
                </c:pt>
                <c:pt idx="3735">
                  <c:v>4.5185185185185189E-2</c:v>
                </c:pt>
                <c:pt idx="3736">
                  <c:v>4.5196759259259256E-2</c:v>
                </c:pt>
                <c:pt idx="3737">
                  <c:v>4.520833333333333E-2</c:v>
                </c:pt>
                <c:pt idx="3738">
                  <c:v>4.521990740740741E-2</c:v>
                </c:pt>
                <c:pt idx="3739">
                  <c:v>4.5231481481481484E-2</c:v>
                </c:pt>
                <c:pt idx="3740">
                  <c:v>4.5243055555555557E-2</c:v>
                </c:pt>
                <c:pt idx="3741">
                  <c:v>4.5254629629629624E-2</c:v>
                </c:pt>
                <c:pt idx="3742">
                  <c:v>4.5266203703703704E-2</c:v>
                </c:pt>
                <c:pt idx="3743">
                  <c:v>4.5277777777777778E-2</c:v>
                </c:pt>
                <c:pt idx="3744">
                  <c:v>4.5289351851851851E-2</c:v>
                </c:pt>
                <c:pt idx="3745">
                  <c:v>4.5300925925925932E-2</c:v>
                </c:pt>
                <c:pt idx="3746">
                  <c:v>4.5312499999999999E-2</c:v>
                </c:pt>
                <c:pt idx="3747">
                  <c:v>4.5324074074074072E-2</c:v>
                </c:pt>
                <c:pt idx="3748">
                  <c:v>4.5335648148148146E-2</c:v>
                </c:pt>
                <c:pt idx="3749">
                  <c:v>4.5347222222222226E-2</c:v>
                </c:pt>
                <c:pt idx="3750">
                  <c:v>4.53587962962963E-2</c:v>
                </c:pt>
                <c:pt idx="3751">
                  <c:v>4.5370370370370366E-2</c:v>
                </c:pt>
                <c:pt idx="3752">
                  <c:v>4.538194444444444E-2</c:v>
                </c:pt>
                <c:pt idx="3753">
                  <c:v>4.5393518518518521E-2</c:v>
                </c:pt>
                <c:pt idx="3754">
                  <c:v>4.5405092592592594E-2</c:v>
                </c:pt>
                <c:pt idx="3755">
                  <c:v>4.5416666666666668E-2</c:v>
                </c:pt>
                <c:pt idx="3756">
                  <c:v>4.5428240740740734E-2</c:v>
                </c:pt>
                <c:pt idx="3757">
                  <c:v>4.5439814814814815E-2</c:v>
                </c:pt>
                <c:pt idx="3758">
                  <c:v>4.5451388888888888E-2</c:v>
                </c:pt>
                <c:pt idx="3759">
                  <c:v>4.5462962962962962E-2</c:v>
                </c:pt>
                <c:pt idx="3760">
                  <c:v>4.5474537037037042E-2</c:v>
                </c:pt>
                <c:pt idx="3761">
                  <c:v>4.5486111111111109E-2</c:v>
                </c:pt>
                <c:pt idx="3762">
                  <c:v>4.5497685185185183E-2</c:v>
                </c:pt>
                <c:pt idx="3763">
                  <c:v>4.5509259259259256E-2</c:v>
                </c:pt>
                <c:pt idx="3764">
                  <c:v>4.5520833333333337E-2</c:v>
                </c:pt>
                <c:pt idx="3765">
                  <c:v>4.553240740740741E-2</c:v>
                </c:pt>
                <c:pt idx="3766">
                  <c:v>4.5543981481481477E-2</c:v>
                </c:pt>
                <c:pt idx="3767">
                  <c:v>4.5555555555555551E-2</c:v>
                </c:pt>
                <c:pt idx="3768">
                  <c:v>4.5567129629629631E-2</c:v>
                </c:pt>
                <c:pt idx="3769">
                  <c:v>4.5578703703703705E-2</c:v>
                </c:pt>
                <c:pt idx="3770">
                  <c:v>4.5590277777777778E-2</c:v>
                </c:pt>
                <c:pt idx="3771">
                  <c:v>4.5601851851851859E-2</c:v>
                </c:pt>
                <c:pt idx="3772">
                  <c:v>4.5613425925925925E-2</c:v>
                </c:pt>
                <c:pt idx="3773">
                  <c:v>4.5624999999999999E-2</c:v>
                </c:pt>
                <c:pt idx="3774">
                  <c:v>4.5636574074074072E-2</c:v>
                </c:pt>
                <c:pt idx="3775">
                  <c:v>4.5648148148148153E-2</c:v>
                </c:pt>
                <c:pt idx="3776">
                  <c:v>4.5659722222222227E-2</c:v>
                </c:pt>
                <c:pt idx="3777">
                  <c:v>4.5671296296296293E-2</c:v>
                </c:pt>
                <c:pt idx="3778">
                  <c:v>4.5682870370370367E-2</c:v>
                </c:pt>
                <c:pt idx="3779">
                  <c:v>4.5694444444444447E-2</c:v>
                </c:pt>
                <c:pt idx="3780">
                  <c:v>4.5706018518518521E-2</c:v>
                </c:pt>
                <c:pt idx="3781">
                  <c:v>4.5717592592592594E-2</c:v>
                </c:pt>
                <c:pt idx="3782">
                  <c:v>4.5729166666666661E-2</c:v>
                </c:pt>
                <c:pt idx="3783">
                  <c:v>4.5740740740740742E-2</c:v>
                </c:pt>
                <c:pt idx="3784">
                  <c:v>4.5752314814814815E-2</c:v>
                </c:pt>
                <c:pt idx="3785">
                  <c:v>4.5763888888888889E-2</c:v>
                </c:pt>
                <c:pt idx="3786">
                  <c:v>4.5775462962962969E-2</c:v>
                </c:pt>
                <c:pt idx="3787">
                  <c:v>4.5787037037037036E-2</c:v>
                </c:pt>
                <c:pt idx="3788">
                  <c:v>4.5798611111111109E-2</c:v>
                </c:pt>
                <c:pt idx="3789">
                  <c:v>4.5810185185185183E-2</c:v>
                </c:pt>
                <c:pt idx="3790">
                  <c:v>4.5821759259259263E-2</c:v>
                </c:pt>
                <c:pt idx="3791">
                  <c:v>4.5833333333333337E-2</c:v>
                </c:pt>
                <c:pt idx="3792">
                  <c:v>4.5844907407407404E-2</c:v>
                </c:pt>
                <c:pt idx="3793">
                  <c:v>4.5856481481481477E-2</c:v>
                </c:pt>
                <c:pt idx="3794">
                  <c:v>4.5868055555555558E-2</c:v>
                </c:pt>
                <c:pt idx="3795">
                  <c:v>4.5879629629629631E-2</c:v>
                </c:pt>
                <c:pt idx="3796">
                  <c:v>4.5891203703703705E-2</c:v>
                </c:pt>
                <c:pt idx="3797">
                  <c:v>4.5902777777777772E-2</c:v>
                </c:pt>
                <c:pt idx="3798">
                  <c:v>4.5914351851851852E-2</c:v>
                </c:pt>
                <c:pt idx="3799">
                  <c:v>4.5925925925925926E-2</c:v>
                </c:pt>
                <c:pt idx="3800">
                  <c:v>4.5937499999999999E-2</c:v>
                </c:pt>
                <c:pt idx="3801">
                  <c:v>4.594907407407408E-2</c:v>
                </c:pt>
                <c:pt idx="3802">
                  <c:v>4.5960648148148146E-2</c:v>
                </c:pt>
                <c:pt idx="3803">
                  <c:v>4.597222222222222E-2</c:v>
                </c:pt>
                <c:pt idx="3804">
                  <c:v>4.5983796296296293E-2</c:v>
                </c:pt>
                <c:pt idx="3805">
                  <c:v>4.5995370370370374E-2</c:v>
                </c:pt>
                <c:pt idx="3806">
                  <c:v>4.6006944444444448E-2</c:v>
                </c:pt>
                <c:pt idx="3807">
                  <c:v>4.6018518518518514E-2</c:v>
                </c:pt>
                <c:pt idx="3808">
                  <c:v>4.6030092592592588E-2</c:v>
                </c:pt>
                <c:pt idx="3809">
                  <c:v>4.6041666666666668E-2</c:v>
                </c:pt>
                <c:pt idx="3810">
                  <c:v>4.6053240740740742E-2</c:v>
                </c:pt>
                <c:pt idx="3811">
                  <c:v>4.6064814814814815E-2</c:v>
                </c:pt>
                <c:pt idx="3812">
                  <c:v>4.6076388888888882E-2</c:v>
                </c:pt>
                <c:pt idx="3813">
                  <c:v>4.6087962962962963E-2</c:v>
                </c:pt>
                <c:pt idx="3814">
                  <c:v>4.6099537037037036E-2</c:v>
                </c:pt>
                <c:pt idx="3815">
                  <c:v>4.611111111111111E-2</c:v>
                </c:pt>
                <c:pt idx="3816">
                  <c:v>4.612268518518519E-2</c:v>
                </c:pt>
                <c:pt idx="3817">
                  <c:v>4.6134259259259264E-2</c:v>
                </c:pt>
                <c:pt idx="3818">
                  <c:v>4.614583333333333E-2</c:v>
                </c:pt>
                <c:pt idx="3819">
                  <c:v>4.6157407407407404E-2</c:v>
                </c:pt>
                <c:pt idx="3820">
                  <c:v>4.6168981481481484E-2</c:v>
                </c:pt>
                <c:pt idx="3821">
                  <c:v>4.6180555555555558E-2</c:v>
                </c:pt>
                <c:pt idx="3822">
                  <c:v>4.6192129629629632E-2</c:v>
                </c:pt>
                <c:pt idx="3823">
                  <c:v>4.6203703703703698E-2</c:v>
                </c:pt>
                <c:pt idx="3824">
                  <c:v>4.6215277777777779E-2</c:v>
                </c:pt>
                <c:pt idx="3825">
                  <c:v>4.6226851851851852E-2</c:v>
                </c:pt>
                <c:pt idx="3826">
                  <c:v>4.6238425925925926E-2</c:v>
                </c:pt>
                <c:pt idx="3827">
                  <c:v>4.6250000000000006E-2</c:v>
                </c:pt>
                <c:pt idx="3828">
                  <c:v>4.6261574074074073E-2</c:v>
                </c:pt>
                <c:pt idx="3829">
                  <c:v>4.6273148148148147E-2</c:v>
                </c:pt>
                <c:pt idx="3830">
                  <c:v>4.628472222222222E-2</c:v>
                </c:pt>
                <c:pt idx="3831">
                  <c:v>4.6296296296296301E-2</c:v>
                </c:pt>
                <c:pt idx="3832">
                  <c:v>4.6307870370370374E-2</c:v>
                </c:pt>
                <c:pt idx="3833">
                  <c:v>4.6319444444444441E-2</c:v>
                </c:pt>
                <c:pt idx="3834">
                  <c:v>4.6331018518518514E-2</c:v>
                </c:pt>
                <c:pt idx="3835">
                  <c:v>4.6342592592592595E-2</c:v>
                </c:pt>
                <c:pt idx="3836">
                  <c:v>4.6354166666666669E-2</c:v>
                </c:pt>
                <c:pt idx="3837">
                  <c:v>4.6365740740740742E-2</c:v>
                </c:pt>
                <c:pt idx="3838">
                  <c:v>4.6377314814814809E-2</c:v>
                </c:pt>
                <c:pt idx="3839">
                  <c:v>4.6388888888888889E-2</c:v>
                </c:pt>
                <c:pt idx="3840">
                  <c:v>4.6400462962962963E-2</c:v>
                </c:pt>
                <c:pt idx="3841">
                  <c:v>4.6412037037037036E-2</c:v>
                </c:pt>
                <c:pt idx="3842">
                  <c:v>4.6423611111111117E-2</c:v>
                </c:pt>
                <c:pt idx="3843">
                  <c:v>4.6435185185185184E-2</c:v>
                </c:pt>
                <c:pt idx="3844">
                  <c:v>4.6446759259259257E-2</c:v>
                </c:pt>
                <c:pt idx="3845">
                  <c:v>4.6458333333333331E-2</c:v>
                </c:pt>
                <c:pt idx="3846">
                  <c:v>4.6469907407407411E-2</c:v>
                </c:pt>
                <c:pt idx="3847">
                  <c:v>4.6481481481481485E-2</c:v>
                </c:pt>
                <c:pt idx="3848">
                  <c:v>4.6493055555555551E-2</c:v>
                </c:pt>
                <c:pt idx="3849">
                  <c:v>4.6504629629629625E-2</c:v>
                </c:pt>
                <c:pt idx="3850">
                  <c:v>4.6516203703703705E-2</c:v>
                </c:pt>
                <c:pt idx="3851">
                  <c:v>4.6527777777777779E-2</c:v>
                </c:pt>
                <c:pt idx="3852">
                  <c:v>4.6539351851851853E-2</c:v>
                </c:pt>
                <c:pt idx="3853">
                  <c:v>4.6550925925925919E-2</c:v>
                </c:pt>
                <c:pt idx="3854">
                  <c:v>4.65625E-2</c:v>
                </c:pt>
                <c:pt idx="3855">
                  <c:v>4.6574074074074073E-2</c:v>
                </c:pt>
                <c:pt idx="3856">
                  <c:v>4.6585648148148147E-2</c:v>
                </c:pt>
                <c:pt idx="3857">
                  <c:v>4.6597222222222227E-2</c:v>
                </c:pt>
                <c:pt idx="3858">
                  <c:v>4.6608796296296294E-2</c:v>
                </c:pt>
                <c:pt idx="3859">
                  <c:v>4.6620370370370368E-2</c:v>
                </c:pt>
                <c:pt idx="3860">
                  <c:v>4.6631944444444441E-2</c:v>
                </c:pt>
                <c:pt idx="3861">
                  <c:v>4.6643518518518522E-2</c:v>
                </c:pt>
                <c:pt idx="3862">
                  <c:v>4.6655092592592595E-2</c:v>
                </c:pt>
                <c:pt idx="3863">
                  <c:v>4.6666666666666669E-2</c:v>
                </c:pt>
                <c:pt idx="3864">
                  <c:v>4.6678240740740735E-2</c:v>
                </c:pt>
                <c:pt idx="3865">
                  <c:v>4.6689814814814816E-2</c:v>
                </c:pt>
                <c:pt idx="3866">
                  <c:v>4.670138888888889E-2</c:v>
                </c:pt>
                <c:pt idx="3867">
                  <c:v>4.6712962962962963E-2</c:v>
                </c:pt>
                <c:pt idx="3868">
                  <c:v>4.6724537037037044E-2</c:v>
                </c:pt>
                <c:pt idx="3869">
                  <c:v>4.673611111111111E-2</c:v>
                </c:pt>
                <c:pt idx="3870">
                  <c:v>4.6747685185185184E-2</c:v>
                </c:pt>
                <c:pt idx="3871">
                  <c:v>4.6759259259259257E-2</c:v>
                </c:pt>
                <c:pt idx="3872">
                  <c:v>4.6770833333333338E-2</c:v>
                </c:pt>
                <c:pt idx="3873">
                  <c:v>4.6782407407407411E-2</c:v>
                </c:pt>
                <c:pt idx="3874">
                  <c:v>4.6793981481481478E-2</c:v>
                </c:pt>
                <c:pt idx="3875">
                  <c:v>4.6805555555555552E-2</c:v>
                </c:pt>
                <c:pt idx="3876">
                  <c:v>4.6817129629629632E-2</c:v>
                </c:pt>
                <c:pt idx="3877">
                  <c:v>4.6828703703703706E-2</c:v>
                </c:pt>
                <c:pt idx="3878">
                  <c:v>4.6840277777777779E-2</c:v>
                </c:pt>
                <c:pt idx="3879">
                  <c:v>4.6851851851851846E-2</c:v>
                </c:pt>
                <c:pt idx="3880">
                  <c:v>4.6863425925925926E-2</c:v>
                </c:pt>
                <c:pt idx="3881">
                  <c:v>4.6875E-2</c:v>
                </c:pt>
                <c:pt idx="3882">
                  <c:v>4.6886574074074074E-2</c:v>
                </c:pt>
                <c:pt idx="3883">
                  <c:v>4.6898148148148154E-2</c:v>
                </c:pt>
                <c:pt idx="3884">
                  <c:v>4.6909722222222221E-2</c:v>
                </c:pt>
                <c:pt idx="3885">
                  <c:v>4.6921296296296294E-2</c:v>
                </c:pt>
                <c:pt idx="3886">
                  <c:v>4.6932870370370368E-2</c:v>
                </c:pt>
                <c:pt idx="3887">
                  <c:v>4.6944444444444448E-2</c:v>
                </c:pt>
                <c:pt idx="3888">
                  <c:v>4.6956018518518522E-2</c:v>
                </c:pt>
                <c:pt idx="3889">
                  <c:v>4.6967592592592589E-2</c:v>
                </c:pt>
                <c:pt idx="3890">
                  <c:v>4.6979166666666662E-2</c:v>
                </c:pt>
                <c:pt idx="3891">
                  <c:v>4.6990740740740743E-2</c:v>
                </c:pt>
                <c:pt idx="3892">
                  <c:v>4.7002314814814816E-2</c:v>
                </c:pt>
                <c:pt idx="3893">
                  <c:v>4.701388888888889E-2</c:v>
                </c:pt>
                <c:pt idx="3894">
                  <c:v>4.702546296296297E-2</c:v>
                </c:pt>
                <c:pt idx="3895">
                  <c:v>4.7037037037037037E-2</c:v>
                </c:pt>
                <c:pt idx="3896">
                  <c:v>4.704861111111111E-2</c:v>
                </c:pt>
                <c:pt idx="3897">
                  <c:v>4.7060185185185184E-2</c:v>
                </c:pt>
                <c:pt idx="3898">
                  <c:v>4.7071759259259265E-2</c:v>
                </c:pt>
                <c:pt idx="3899">
                  <c:v>4.7083333333333331E-2</c:v>
                </c:pt>
                <c:pt idx="3900">
                  <c:v>4.7094907407407405E-2</c:v>
                </c:pt>
                <c:pt idx="3901">
                  <c:v>4.7106481481481478E-2</c:v>
                </c:pt>
                <c:pt idx="3902">
                  <c:v>4.7118055555555559E-2</c:v>
                </c:pt>
                <c:pt idx="3903">
                  <c:v>4.7129629629629632E-2</c:v>
                </c:pt>
                <c:pt idx="3904">
                  <c:v>4.7141203703703706E-2</c:v>
                </c:pt>
                <c:pt idx="3905">
                  <c:v>4.7152777777777773E-2</c:v>
                </c:pt>
                <c:pt idx="3906">
                  <c:v>4.7164351851851853E-2</c:v>
                </c:pt>
                <c:pt idx="3907">
                  <c:v>4.7175925925925927E-2</c:v>
                </c:pt>
                <c:pt idx="3908">
                  <c:v>4.71875E-2</c:v>
                </c:pt>
                <c:pt idx="3909">
                  <c:v>4.7199074074074067E-2</c:v>
                </c:pt>
                <c:pt idx="3910">
                  <c:v>4.7210648148148147E-2</c:v>
                </c:pt>
                <c:pt idx="3911">
                  <c:v>4.7222222222222221E-2</c:v>
                </c:pt>
                <c:pt idx="3912">
                  <c:v>4.7233796296296295E-2</c:v>
                </c:pt>
                <c:pt idx="3913">
                  <c:v>4.7245370370370375E-2</c:v>
                </c:pt>
                <c:pt idx="3914">
                  <c:v>4.7256944444444449E-2</c:v>
                </c:pt>
                <c:pt idx="3915">
                  <c:v>4.7268518518518515E-2</c:v>
                </c:pt>
                <c:pt idx="3916">
                  <c:v>4.7280092592592589E-2</c:v>
                </c:pt>
                <c:pt idx="3917">
                  <c:v>4.7291666666666669E-2</c:v>
                </c:pt>
                <c:pt idx="3918">
                  <c:v>4.7291666666666669E-2</c:v>
                </c:pt>
                <c:pt idx="3919">
                  <c:v>4.7303240740740743E-2</c:v>
                </c:pt>
                <c:pt idx="3920">
                  <c:v>4.731481481481481E-2</c:v>
                </c:pt>
                <c:pt idx="3921">
                  <c:v>4.7326388888888883E-2</c:v>
                </c:pt>
                <c:pt idx="3922">
                  <c:v>4.7337962962962964E-2</c:v>
                </c:pt>
                <c:pt idx="3923">
                  <c:v>4.7349537037037037E-2</c:v>
                </c:pt>
                <c:pt idx="3924">
                  <c:v>4.7361111111111111E-2</c:v>
                </c:pt>
                <c:pt idx="3925">
                  <c:v>4.7372685185185191E-2</c:v>
                </c:pt>
                <c:pt idx="3926">
                  <c:v>4.7384259259259258E-2</c:v>
                </c:pt>
                <c:pt idx="3927">
                  <c:v>4.7395833333333331E-2</c:v>
                </c:pt>
                <c:pt idx="3928">
                  <c:v>4.7407407407407405E-2</c:v>
                </c:pt>
                <c:pt idx="3929">
                  <c:v>4.7418981481481486E-2</c:v>
                </c:pt>
                <c:pt idx="3930">
                  <c:v>4.7430555555555559E-2</c:v>
                </c:pt>
                <c:pt idx="3931">
                  <c:v>4.7442129629629626E-2</c:v>
                </c:pt>
                <c:pt idx="3932">
                  <c:v>4.7453703703703699E-2</c:v>
                </c:pt>
                <c:pt idx="3933">
                  <c:v>4.746527777777778E-2</c:v>
                </c:pt>
                <c:pt idx="3934">
                  <c:v>4.7476851851851853E-2</c:v>
                </c:pt>
                <c:pt idx="3935">
                  <c:v>4.7488425925925927E-2</c:v>
                </c:pt>
                <c:pt idx="3936">
                  <c:v>4.7500000000000007E-2</c:v>
                </c:pt>
                <c:pt idx="3937">
                  <c:v>4.7511574074074074E-2</c:v>
                </c:pt>
                <c:pt idx="3938">
                  <c:v>4.7523148148148148E-2</c:v>
                </c:pt>
                <c:pt idx="3939">
                  <c:v>4.7534722222222221E-2</c:v>
                </c:pt>
                <c:pt idx="3940">
                  <c:v>4.7546296296296302E-2</c:v>
                </c:pt>
                <c:pt idx="3941">
                  <c:v>4.7557870370370368E-2</c:v>
                </c:pt>
                <c:pt idx="3942">
                  <c:v>4.7569444444444442E-2</c:v>
                </c:pt>
                <c:pt idx="3943">
                  <c:v>4.7581018518518516E-2</c:v>
                </c:pt>
                <c:pt idx="3944">
                  <c:v>4.7592592592592596E-2</c:v>
                </c:pt>
                <c:pt idx="3945">
                  <c:v>4.760416666666667E-2</c:v>
                </c:pt>
                <c:pt idx="3946">
                  <c:v>4.7615740740740743E-2</c:v>
                </c:pt>
                <c:pt idx="3947">
                  <c:v>4.762731481481481E-2</c:v>
                </c:pt>
                <c:pt idx="3948">
                  <c:v>4.763888888888889E-2</c:v>
                </c:pt>
                <c:pt idx="3949">
                  <c:v>4.7650462962962964E-2</c:v>
                </c:pt>
                <c:pt idx="3950">
                  <c:v>4.7662037037037037E-2</c:v>
                </c:pt>
                <c:pt idx="3951">
                  <c:v>4.7673611111111104E-2</c:v>
                </c:pt>
                <c:pt idx="3952">
                  <c:v>4.7685185185185185E-2</c:v>
                </c:pt>
                <c:pt idx="3953">
                  <c:v>4.7696759259259258E-2</c:v>
                </c:pt>
                <c:pt idx="3954">
                  <c:v>4.7708333333333332E-2</c:v>
                </c:pt>
                <c:pt idx="3955">
                  <c:v>4.7719907407407412E-2</c:v>
                </c:pt>
                <c:pt idx="3956">
                  <c:v>4.7731481481481486E-2</c:v>
                </c:pt>
                <c:pt idx="3957">
                  <c:v>4.7743055555555552E-2</c:v>
                </c:pt>
                <c:pt idx="3958">
                  <c:v>4.7754629629629626E-2</c:v>
                </c:pt>
                <c:pt idx="3959">
                  <c:v>4.7766203703703707E-2</c:v>
                </c:pt>
                <c:pt idx="3960">
                  <c:v>4.777777777777778E-2</c:v>
                </c:pt>
                <c:pt idx="3961">
                  <c:v>4.7789351851851847E-2</c:v>
                </c:pt>
                <c:pt idx="3962">
                  <c:v>4.780092592592592E-2</c:v>
                </c:pt>
                <c:pt idx="3963">
                  <c:v>4.7812500000000001E-2</c:v>
                </c:pt>
                <c:pt idx="3964">
                  <c:v>4.7824074074074074E-2</c:v>
                </c:pt>
                <c:pt idx="3965">
                  <c:v>4.7835648148148148E-2</c:v>
                </c:pt>
                <c:pt idx="3966">
                  <c:v>4.7847222222222228E-2</c:v>
                </c:pt>
                <c:pt idx="3967">
                  <c:v>4.7858796296296295E-2</c:v>
                </c:pt>
                <c:pt idx="3968">
                  <c:v>4.7870370370370369E-2</c:v>
                </c:pt>
                <c:pt idx="3969">
                  <c:v>4.7881944444444442E-2</c:v>
                </c:pt>
                <c:pt idx="3970">
                  <c:v>4.7893518518518523E-2</c:v>
                </c:pt>
                <c:pt idx="3971">
                  <c:v>4.7905092592592589E-2</c:v>
                </c:pt>
                <c:pt idx="3972">
                  <c:v>4.7916666666666663E-2</c:v>
                </c:pt>
                <c:pt idx="3973">
                  <c:v>4.7928240740740737E-2</c:v>
                </c:pt>
                <c:pt idx="3974">
                  <c:v>4.7939814814814817E-2</c:v>
                </c:pt>
                <c:pt idx="3975">
                  <c:v>4.7951388888888891E-2</c:v>
                </c:pt>
                <c:pt idx="3976">
                  <c:v>4.7962962962962964E-2</c:v>
                </c:pt>
                <c:pt idx="3977">
                  <c:v>4.7974537037037045E-2</c:v>
                </c:pt>
                <c:pt idx="3978">
                  <c:v>4.7986111111111111E-2</c:v>
                </c:pt>
                <c:pt idx="3979">
                  <c:v>4.7997685185185185E-2</c:v>
                </c:pt>
                <c:pt idx="3980">
                  <c:v>4.8009259259259258E-2</c:v>
                </c:pt>
                <c:pt idx="3981">
                  <c:v>4.8020833333333339E-2</c:v>
                </c:pt>
                <c:pt idx="3982">
                  <c:v>4.8032407407407406E-2</c:v>
                </c:pt>
                <c:pt idx="3983">
                  <c:v>4.8043981481481479E-2</c:v>
                </c:pt>
                <c:pt idx="3984">
                  <c:v>4.8055555555555553E-2</c:v>
                </c:pt>
                <c:pt idx="3985">
                  <c:v>4.8067129629629633E-2</c:v>
                </c:pt>
                <c:pt idx="3986">
                  <c:v>4.8078703703703707E-2</c:v>
                </c:pt>
                <c:pt idx="3987">
                  <c:v>4.809027777777778E-2</c:v>
                </c:pt>
                <c:pt idx="3988">
                  <c:v>4.8101851851851847E-2</c:v>
                </c:pt>
                <c:pt idx="3989">
                  <c:v>4.8113425925925928E-2</c:v>
                </c:pt>
                <c:pt idx="3990">
                  <c:v>4.8125000000000001E-2</c:v>
                </c:pt>
                <c:pt idx="3991">
                  <c:v>4.8136574074074075E-2</c:v>
                </c:pt>
                <c:pt idx="3992">
                  <c:v>4.8148148148148141E-2</c:v>
                </c:pt>
                <c:pt idx="3993">
                  <c:v>4.8159722222222222E-2</c:v>
                </c:pt>
                <c:pt idx="3994">
                  <c:v>4.8171296296296295E-2</c:v>
                </c:pt>
                <c:pt idx="3995">
                  <c:v>4.8182870370370369E-2</c:v>
                </c:pt>
                <c:pt idx="3996">
                  <c:v>4.8194444444444449E-2</c:v>
                </c:pt>
                <c:pt idx="3997">
                  <c:v>4.8206018518518523E-2</c:v>
                </c:pt>
                <c:pt idx="3998">
                  <c:v>4.821759259259259E-2</c:v>
                </c:pt>
                <c:pt idx="3999">
                  <c:v>4.8229166666666663E-2</c:v>
                </c:pt>
                <c:pt idx="4000">
                  <c:v>4.8240740740740744E-2</c:v>
                </c:pt>
                <c:pt idx="4001">
                  <c:v>4.8252314814814817E-2</c:v>
                </c:pt>
                <c:pt idx="4002">
                  <c:v>4.8263888888888884E-2</c:v>
                </c:pt>
                <c:pt idx="4003">
                  <c:v>4.8275462962962958E-2</c:v>
                </c:pt>
                <c:pt idx="4004">
                  <c:v>4.8287037037037038E-2</c:v>
                </c:pt>
                <c:pt idx="4005">
                  <c:v>4.8298611111111112E-2</c:v>
                </c:pt>
                <c:pt idx="4006">
                  <c:v>4.8310185185185185E-2</c:v>
                </c:pt>
                <c:pt idx="4007">
                  <c:v>4.8321759259259266E-2</c:v>
                </c:pt>
                <c:pt idx="4008">
                  <c:v>4.8333333333333332E-2</c:v>
                </c:pt>
                <c:pt idx="4009">
                  <c:v>4.8344907407407406E-2</c:v>
                </c:pt>
                <c:pt idx="4010">
                  <c:v>4.8356481481481479E-2</c:v>
                </c:pt>
                <c:pt idx="4011">
                  <c:v>4.836805555555556E-2</c:v>
                </c:pt>
                <c:pt idx="4012">
                  <c:v>4.8379629629629627E-2</c:v>
                </c:pt>
                <c:pt idx="4013">
                  <c:v>4.83912037037037E-2</c:v>
                </c:pt>
                <c:pt idx="4014">
                  <c:v>4.8402777777777774E-2</c:v>
                </c:pt>
                <c:pt idx="4015">
                  <c:v>4.8414351851851854E-2</c:v>
                </c:pt>
                <c:pt idx="4016">
                  <c:v>4.8425925925925928E-2</c:v>
                </c:pt>
                <c:pt idx="4017">
                  <c:v>4.8437500000000001E-2</c:v>
                </c:pt>
                <c:pt idx="4018">
                  <c:v>4.8449074074074082E-2</c:v>
                </c:pt>
                <c:pt idx="4019">
                  <c:v>4.8460648148148149E-2</c:v>
                </c:pt>
                <c:pt idx="4020">
                  <c:v>4.8472222222222222E-2</c:v>
                </c:pt>
                <c:pt idx="4021">
                  <c:v>4.8483796296296296E-2</c:v>
                </c:pt>
                <c:pt idx="4022">
                  <c:v>4.8495370370370376E-2</c:v>
                </c:pt>
                <c:pt idx="4023">
                  <c:v>4.8506944444444443E-2</c:v>
                </c:pt>
                <c:pt idx="4024">
                  <c:v>4.8518518518518516E-2</c:v>
                </c:pt>
                <c:pt idx="4025">
                  <c:v>4.853009259259259E-2</c:v>
                </c:pt>
                <c:pt idx="4026">
                  <c:v>4.854166666666667E-2</c:v>
                </c:pt>
                <c:pt idx="4027">
                  <c:v>4.8553240740740744E-2</c:v>
                </c:pt>
                <c:pt idx="4028">
                  <c:v>4.8564814814814818E-2</c:v>
                </c:pt>
                <c:pt idx="4029">
                  <c:v>4.8576388888888884E-2</c:v>
                </c:pt>
                <c:pt idx="4030">
                  <c:v>4.8587962962962965E-2</c:v>
                </c:pt>
                <c:pt idx="4031">
                  <c:v>4.8599537037037038E-2</c:v>
                </c:pt>
                <c:pt idx="4032">
                  <c:v>4.8611111111111112E-2</c:v>
                </c:pt>
                <c:pt idx="4033">
                  <c:v>4.8622685185185179E-2</c:v>
                </c:pt>
                <c:pt idx="4034">
                  <c:v>4.8634259259259259E-2</c:v>
                </c:pt>
                <c:pt idx="4035">
                  <c:v>4.8645833333333333E-2</c:v>
                </c:pt>
                <c:pt idx="4036">
                  <c:v>4.8657407407407406E-2</c:v>
                </c:pt>
                <c:pt idx="4037">
                  <c:v>4.8668981481481487E-2</c:v>
                </c:pt>
                <c:pt idx="4038">
                  <c:v>4.868055555555556E-2</c:v>
                </c:pt>
                <c:pt idx="4039">
                  <c:v>4.8692129629629627E-2</c:v>
                </c:pt>
                <c:pt idx="4040">
                  <c:v>4.87037037037037E-2</c:v>
                </c:pt>
                <c:pt idx="4041">
                  <c:v>4.8715277777777781E-2</c:v>
                </c:pt>
                <c:pt idx="4042">
                  <c:v>4.8726851851851855E-2</c:v>
                </c:pt>
                <c:pt idx="4043">
                  <c:v>4.8738425925925921E-2</c:v>
                </c:pt>
                <c:pt idx="4044">
                  <c:v>4.8749999999999995E-2</c:v>
                </c:pt>
                <c:pt idx="4045">
                  <c:v>4.8761574074074075E-2</c:v>
                </c:pt>
                <c:pt idx="4046">
                  <c:v>4.8773148148148149E-2</c:v>
                </c:pt>
                <c:pt idx="4047">
                  <c:v>4.8784722222222222E-2</c:v>
                </c:pt>
                <c:pt idx="4048">
                  <c:v>4.8796296296296303E-2</c:v>
                </c:pt>
                <c:pt idx="4049">
                  <c:v>4.880787037037037E-2</c:v>
                </c:pt>
                <c:pt idx="4050">
                  <c:v>4.8819444444444443E-2</c:v>
                </c:pt>
                <c:pt idx="4051">
                  <c:v>4.8831018518518517E-2</c:v>
                </c:pt>
                <c:pt idx="4052">
                  <c:v>4.8842592592592597E-2</c:v>
                </c:pt>
                <c:pt idx="4053">
                  <c:v>4.8854166666666664E-2</c:v>
                </c:pt>
                <c:pt idx="4054">
                  <c:v>4.8865740740740737E-2</c:v>
                </c:pt>
                <c:pt idx="4055">
                  <c:v>4.8877314814814811E-2</c:v>
                </c:pt>
                <c:pt idx="4056">
                  <c:v>4.8888888888888891E-2</c:v>
                </c:pt>
                <c:pt idx="4057">
                  <c:v>4.8900462962962965E-2</c:v>
                </c:pt>
                <c:pt idx="4058">
                  <c:v>4.8912037037037039E-2</c:v>
                </c:pt>
                <c:pt idx="4059">
                  <c:v>4.8923611111111105E-2</c:v>
                </c:pt>
                <c:pt idx="4060">
                  <c:v>4.8935185185185186E-2</c:v>
                </c:pt>
                <c:pt idx="4061">
                  <c:v>4.8946759259259259E-2</c:v>
                </c:pt>
                <c:pt idx="4062">
                  <c:v>4.8958333333333333E-2</c:v>
                </c:pt>
                <c:pt idx="4063">
                  <c:v>4.8969907407407413E-2</c:v>
                </c:pt>
                <c:pt idx="4064">
                  <c:v>4.898148148148148E-2</c:v>
                </c:pt>
                <c:pt idx="4065">
                  <c:v>4.8993055555555554E-2</c:v>
                </c:pt>
                <c:pt idx="4066">
                  <c:v>4.9004629629629627E-2</c:v>
                </c:pt>
                <c:pt idx="4067">
                  <c:v>4.9016203703703708E-2</c:v>
                </c:pt>
                <c:pt idx="4068">
                  <c:v>4.9027777777777781E-2</c:v>
                </c:pt>
                <c:pt idx="4069">
                  <c:v>4.9039351851851855E-2</c:v>
                </c:pt>
                <c:pt idx="4070">
                  <c:v>4.9050925925925921E-2</c:v>
                </c:pt>
                <c:pt idx="4071">
                  <c:v>4.9062500000000002E-2</c:v>
                </c:pt>
                <c:pt idx="4072">
                  <c:v>4.9074074074074076E-2</c:v>
                </c:pt>
                <c:pt idx="4073">
                  <c:v>4.9085648148148149E-2</c:v>
                </c:pt>
                <c:pt idx="4074">
                  <c:v>4.9097222222222216E-2</c:v>
                </c:pt>
                <c:pt idx="4075">
                  <c:v>4.9108796296296296E-2</c:v>
                </c:pt>
                <c:pt idx="4076">
                  <c:v>4.912037037037037E-2</c:v>
                </c:pt>
                <c:pt idx="4077">
                  <c:v>4.9131944444444443E-2</c:v>
                </c:pt>
                <c:pt idx="4078">
                  <c:v>4.9143518518518524E-2</c:v>
                </c:pt>
                <c:pt idx="4079">
                  <c:v>4.9155092592592597E-2</c:v>
                </c:pt>
                <c:pt idx="4080">
                  <c:v>4.9166666666666664E-2</c:v>
                </c:pt>
                <c:pt idx="4081">
                  <c:v>4.9178240740740738E-2</c:v>
                </c:pt>
                <c:pt idx="4082">
                  <c:v>4.9189814814814818E-2</c:v>
                </c:pt>
                <c:pt idx="4083">
                  <c:v>4.9201388888888892E-2</c:v>
                </c:pt>
                <c:pt idx="4084">
                  <c:v>4.9212962962962958E-2</c:v>
                </c:pt>
                <c:pt idx="4085">
                  <c:v>4.9224537037037032E-2</c:v>
                </c:pt>
                <c:pt idx="4086">
                  <c:v>4.9236111111111112E-2</c:v>
                </c:pt>
                <c:pt idx="4087">
                  <c:v>4.9247685185185186E-2</c:v>
                </c:pt>
                <c:pt idx="4088">
                  <c:v>4.925925925925926E-2</c:v>
                </c:pt>
                <c:pt idx="4089">
                  <c:v>4.927083333333334E-2</c:v>
                </c:pt>
                <c:pt idx="4090">
                  <c:v>4.9282407407407407E-2</c:v>
                </c:pt>
                <c:pt idx="4091">
                  <c:v>4.929398148148148E-2</c:v>
                </c:pt>
                <c:pt idx="4092">
                  <c:v>4.9305555555555554E-2</c:v>
                </c:pt>
                <c:pt idx="4093">
                  <c:v>4.9317129629629634E-2</c:v>
                </c:pt>
                <c:pt idx="4094">
                  <c:v>4.9328703703703701E-2</c:v>
                </c:pt>
                <c:pt idx="4095">
                  <c:v>4.9340277777777775E-2</c:v>
                </c:pt>
                <c:pt idx="4096">
                  <c:v>4.9351851851851848E-2</c:v>
                </c:pt>
                <c:pt idx="4097">
                  <c:v>4.9363425925925929E-2</c:v>
                </c:pt>
                <c:pt idx="4098">
                  <c:v>4.9375000000000002E-2</c:v>
                </c:pt>
                <c:pt idx="4099">
                  <c:v>4.9386574074074076E-2</c:v>
                </c:pt>
                <c:pt idx="4100">
                  <c:v>4.9398148148148142E-2</c:v>
                </c:pt>
                <c:pt idx="4101">
                  <c:v>4.9409722222222223E-2</c:v>
                </c:pt>
                <c:pt idx="4102">
                  <c:v>4.9421296296296297E-2</c:v>
                </c:pt>
                <c:pt idx="4103">
                  <c:v>4.943287037037037E-2</c:v>
                </c:pt>
                <c:pt idx="4104">
                  <c:v>4.9444444444444437E-2</c:v>
                </c:pt>
                <c:pt idx="4105">
                  <c:v>4.9456018518518517E-2</c:v>
                </c:pt>
                <c:pt idx="4106">
                  <c:v>4.9467592592592591E-2</c:v>
                </c:pt>
                <c:pt idx="4107">
                  <c:v>4.9479166666666664E-2</c:v>
                </c:pt>
                <c:pt idx="4108">
                  <c:v>4.9490740740740745E-2</c:v>
                </c:pt>
                <c:pt idx="4109">
                  <c:v>4.9502314814814818E-2</c:v>
                </c:pt>
                <c:pt idx="4110">
                  <c:v>4.9513888888888892E-2</c:v>
                </c:pt>
                <c:pt idx="4111">
                  <c:v>4.9525462962962959E-2</c:v>
                </c:pt>
                <c:pt idx="4112">
                  <c:v>4.9537037037037039E-2</c:v>
                </c:pt>
                <c:pt idx="4113">
                  <c:v>4.9548611111111113E-2</c:v>
                </c:pt>
                <c:pt idx="4114">
                  <c:v>4.9560185185185186E-2</c:v>
                </c:pt>
                <c:pt idx="4115">
                  <c:v>4.9571759259259253E-2</c:v>
                </c:pt>
                <c:pt idx="4116">
                  <c:v>4.9583333333333333E-2</c:v>
                </c:pt>
                <c:pt idx="4117">
                  <c:v>4.9594907407407407E-2</c:v>
                </c:pt>
                <c:pt idx="4118">
                  <c:v>4.9606481481481481E-2</c:v>
                </c:pt>
                <c:pt idx="4119">
                  <c:v>4.9618055555555561E-2</c:v>
                </c:pt>
                <c:pt idx="4120">
                  <c:v>4.9629629629629635E-2</c:v>
                </c:pt>
                <c:pt idx="4121">
                  <c:v>4.9641203703703701E-2</c:v>
                </c:pt>
                <c:pt idx="4122">
                  <c:v>4.9652777777777775E-2</c:v>
                </c:pt>
                <c:pt idx="4123">
                  <c:v>4.9664351851851855E-2</c:v>
                </c:pt>
                <c:pt idx="4124">
                  <c:v>4.9675925925925929E-2</c:v>
                </c:pt>
                <c:pt idx="4125">
                  <c:v>4.9687499999999996E-2</c:v>
                </c:pt>
                <c:pt idx="4126">
                  <c:v>4.9699074074074069E-2</c:v>
                </c:pt>
                <c:pt idx="4127">
                  <c:v>4.971064814814815E-2</c:v>
                </c:pt>
                <c:pt idx="4128">
                  <c:v>4.9722222222222223E-2</c:v>
                </c:pt>
                <c:pt idx="4129">
                  <c:v>4.9733796296296297E-2</c:v>
                </c:pt>
                <c:pt idx="4130">
                  <c:v>4.9745370370370377E-2</c:v>
                </c:pt>
                <c:pt idx="4131">
                  <c:v>4.9756944444444444E-2</c:v>
                </c:pt>
                <c:pt idx="4132">
                  <c:v>4.9768518518518517E-2</c:v>
                </c:pt>
                <c:pt idx="4133">
                  <c:v>4.9780092592592591E-2</c:v>
                </c:pt>
                <c:pt idx="4134">
                  <c:v>4.9791666666666672E-2</c:v>
                </c:pt>
                <c:pt idx="4135">
                  <c:v>4.9803240740740738E-2</c:v>
                </c:pt>
                <c:pt idx="4136">
                  <c:v>4.9814814814814812E-2</c:v>
                </c:pt>
                <c:pt idx="4137">
                  <c:v>4.9826388888888885E-2</c:v>
                </c:pt>
                <c:pt idx="4138">
                  <c:v>4.9837962962962966E-2</c:v>
                </c:pt>
                <c:pt idx="4139">
                  <c:v>4.9849537037037039E-2</c:v>
                </c:pt>
                <c:pt idx="4140">
                  <c:v>4.9861111111111113E-2</c:v>
                </c:pt>
                <c:pt idx="4141">
                  <c:v>4.987268518518518E-2</c:v>
                </c:pt>
                <c:pt idx="4142">
                  <c:v>4.988425925925926E-2</c:v>
                </c:pt>
                <c:pt idx="4143">
                  <c:v>4.9895833333333334E-2</c:v>
                </c:pt>
                <c:pt idx="4144">
                  <c:v>4.9907407407407407E-2</c:v>
                </c:pt>
                <c:pt idx="4145">
                  <c:v>4.9918981481481474E-2</c:v>
                </c:pt>
                <c:pt idx="4146">
                  <c:v>4.9930555555555554E-2</c:v>
                </c:pt>
                <c:pt idx="4147">
                  <c:v>4.9942129629629628E-2</c:v>
                </c:pt>
                <c:pt idx="4148">
                  <c:v>4.9953703703703702E-2</c:v>
                </c:pt>
                <c:pt idx="4149">
                  <c:v>4.9965277777777782E-2</c:v>
                </c:pt>
                <c:pt idx="4150">
                  <c:v>4.9976851851851856E-2</c:v>
                </c:pt>
                <c:pt idx="4151">
                  <c:v>4.9988425925925922E-2</c:v>
                </c:pt>
                <c:pt idx="4152">
                  <c:v>4.9999999999999996E-2</c:v>
                </c:pt>
                <c:pt idx="4153">
                  <c:v>5.0011574074074076E-2</c:v>
                </c:pt>
                <c:pt idx="4154">
                  <c:v>5.002314814814815E-2</c:v>
                </c:pt>
                <c:pt idx="4155">
                  <c:v>5.0034722222222223E-2</c:v>
                </c:pt>
                <c:pt idx="4156">
                  <c:v>5.004629629629629E-2</c:v>
                </c:pt>
                <c:pt idx="4157">
                  <c:v>5.0057870370370371E-2</c:v>
                </c:pt>
                <c:pt idx="4158">
                  <c:v>5.0069444444444444E-2</c:v>
                </c:pt>
                <c:pt idx="4159">
                  <c:v>5.0081018518518518E-2</c:v>
                </c:pt>
                <c:pt idx="4160">
                  <c:v>5.0092592592592598E-2</c:v>
                </c:pt>
                <c:pt idx="4161">
                  <c:v>5.0104166666666672E-2</c:v>
                </c:pt>
                <c:pt idx="4162">
                  <c:v>5.0115740740740738E-2</c:v>
                </c:pt>
                <c:pt idx="4163">
                  <c:v>5.0127314814814812E-2</c:v>
                </c:pt>
                <c:pt idx="4164">
                  <c:v>5.0138888888888893E-2</c:v>
                </c:pt>
                <c:pt idx="4165">
                  <c:v>5.0150462962962966E-2</c:v>
                </c:pt>
                <c:pt idx="4166">
                  <c:v>5.0162037037037033E-2</c:v>
                </c:pt>
                <c:pt idx="4167">
                  <c:v>5.0173611111111106E-2</c:v>
                </c:pt>
                <c:pt idx="4168">
                  <c:v>5.0185185185185187E-2</c:v>
                </c:pt>
                <c:pt idx="4169">
                  <c:v>5.019675925925926E-2</c:v>
                </c:pt>
                <c:pt idx="4170">
                  <c:v>5.0208333333333334E-2</c:v>
                </c:pt>
                <c:pt idx="4171">
                  <c:v>5.0219907407407414E-2</c:v>
                </c:pt>
                <c:pt idx="4172">
                  <c:v>5.0231481481481481E-2</c:v>
                </c:pt>
                <c:pt idx="4173">
                  <c:v>5.0243055555555555E-2</c:v>
                </c:pt>
                <c:pt idx="4174">
                  <c:v>5.0254629629629628E-2</c:v>
                </c:pt>
                <c:pt idx="4175">
                  <c:v>5.0266203703703709E-2</c:v>
                </c:pt>
                <c:pt idx="4176">
                  <c:v>5.0277777777777775E-2</c:v>
                </c:pt>
                <c:pt idx="4177">
                  <c:v>5.0289351851851849E-2</c:v>
                </c:pt>
                <c:pt idx="4178">
                  <c:v>5.0300925925925923E-2</c:v>
                </c:pt>
                <c:pt idx="4179">
                  <c:v>5.0312500000000003E-2</c:v>
                </c:pt>
                <c:pt idx="4180">
                  <c:v>5.0324074074074077E-2</c:v>
                </c:pt>
                <c:pt idx="4181">
                  <c:v>5.033564814814815E-2</c:v>
                </c:pt>
                <c:pt idx="4182">
                  <c:v>5.0347222222222217E-2</c:v>
                </c:pt>
                <c:pt idx="4183">
                  <c:v>5.0358796296296297E-2</c:v>
                </c:pt>
                <c:pt idx="4184">
                  <c:v>5.0370370370370371E-2</c:v>
                </c:pt>
                <c:pt idx="4185">
                  <c:v>5.0381944444444444E-2</c:v>
                </c:pt>
                <c:pt idx="4186">
                  <c:v>5.0393518518518511E-2</c:v>
                </c:pt>
                <c:pt idx="4187">
                  <c:v>5.0405092592592592E-2</c:v>
                </c:pt>
                <c:pt idx="4188">
                  <c:v>5.0416666666666665E-2</c:v>
                </c:pt>
                <c:pt idx="4189">
                  <c:v>5.0428240740740739E-2</c:v>
                </c:pt>
                <c:pt idx="4190">
                  <c:v>5.0439814814814819E-2</c:v>
                </c:pt>
                <c:pt idx="4191">
                  <c:v>5.0451388888888893E-2</c:v>
                </c:pt>
                <c:pt idx="4192">
                  <c:v>5.0462962962962959E-2</c:v>
                </c:pt>
                <c:pt idx="4193">
                  <c:v>5.0474537037037033E-2</c:v>
                </c:pt>
                <c:pt idx="4194">
                  <c:v>5.0486111111111114E-2</c:v>
                </c:pt>
                <c:pt idx="4195">
                  <c:v>5.0497685185185187E-2</c:v>
                </c:pt>
                <c:pt idx="4196">
                  <c:v>5.0509259259259254E-2</c:v>
                </c:pt>
                <c:pt idx="4197">
                  <c:v>5.0520833333333327E-2</c:v>
                </c:pt>
                <c:pt idx="4198">
                  <c:v>5.0532407407407408E-2</c:v>
                </c:pt>
                <c:pt idx="4199">
                  <c:v>5.0543981481481481E-2</c:v>
                </c:pt>
                <c:pt idx="4200">
                  <c:v>5.0555555555555555E-2</c:v>
                </c:pt>
                <c:pt idx="4201">
                  <c:v>5.0567129629629635E-2</c:v>
                </c:pt>
                <c:pt idx="4202">
                  <c:v>5.0578703703703709E-2</c:v>
                </c:pt>
                <c:pt idx="4203">
                  <c:v>5.0590277777777776E-2</c:v>
                </c:pt>
                <c:pt idx="4204">
                  <c:v>5.0601851851851849E-2</c:v>
                </c:pt>
                <c:pt idx="4205">
                  <c:v>5.061342592592593E-2</c:v>
                </c:pt>
                <c:pt idx="4206">
                  <c:v>5.0625000000000003E-2</c:v>
                </c:pt>
                <c:pt idx="4207">
                  <c:v>5.063657407407407E-2</c:v>
                </c:pt>
                <c:pt idx="4208">
                  <c:v>5.0648148148148144E-2</c:v>
                </c:pt>
                <c:pt idx="4209">
                  <c:v>5.0659722222222224E-2</c:v>
                </c:pt>
                <c:pt idx="4210">
                  <c:v>5.0671296296296298E-2</c:v>
                </c:pt>
                <c:pt idx="4211">
                  <c:v>5.0682870370370371E-2</c:v>
                </c:pt>
                <c:pt idx="4212">
                  <c:v>5.0694444444444452E-2</c:v>
                </c:pt>
                <c:pt idx="4213">
                  <c:v>5.0706018518518518E-2</c:v>
                </c:pt>
                <c:pt idx="4214">
                  <c:v>5.0717592592592592E-2</c:v>
                </c:pt>
                <c:pt idx="4215">
                  <c:v>5.0729166666666665E-2</c:v>
                </c:pt>
                <c:pt idx="4216">
                  <c:v>5.0740740740740746E-2</c:v>
                </c:pt>
                <c:pt idx="4217">
                  <c:v>5.0752314814814813E-2</c:v>
                </c:pt>
                <c:pt idx="4218">
                  <c:v>5.0763888888888886E-2</c:v>
                </c:pt>
                <c:pt idx="4219">
                  <c:v>5.077546296296296E-2</c:v>
                </c:pt>
                <c:pt idx="4220">
                  <c:v>5.078703703703704E-2</c:v>
                </c:pt>
                <c:pt idx="4221">
                  <c:v>5.0798611111111114E-2</c:v>
                </c:pt>
                <c:pt idx="4222">
                  <c:v>5.0810185185185187E-2</c:v>
                </c:pt>
                <c:pt idx="4223">
                  <c:v>5.0821759259259254E-2</c:v>
                </c:pt>
                <c:pt idx="4224">
                  <c:v>5.0833333333333335E-2</c:v>
                </c:pt>
                <c:pt idx="4225">
                  <c:v>5.0844907407407408E-2</c:v>
                </c:pt>
                <c:pt idx="4226">
                  <c:v>5.0856481481481482E-2</c:v>
                </c:pt>
                <c:pt idx="4227">
                  <c:v>5.0868055555555548E-2</c:v>
                </c:pt>
                <c:pt idx="4228">
                  <c:v>5.0879629629629629E-2</c:v>
                </c:pt>
                <c:pt idx="4229">
                  <c:v>5.0891203703703702E-2</c:v>
                </c:pt>
                <c:pt idx="4230">
                  <c:v>5.0902777777777776E-2</c:v>
                </c:pt>
                <c:pt idx="4231">
                  <c:v>5.0914351851851856E-2</c:v>
                </c:pt>
                <c:pt idx="4232">
                  <c:v>5.092592592592593E-2</c:v>
                </c:pt>
                <c:pt idx="4233">
                  <c:v>5.0937499999999997E-2</c:v>
                </c:pt>
                <c:pt idx="4234">
                  <c:v>5.094907407407407E-2</c:v>
                </c:pt>
                <c:pt idx="4235">
                  <c:v>5.0960648148148151E-2</c:v>
                </c:pt>
                <c:pt idx="4236">
                  <c:v>5.0972222222222224E-2</c:v>
                </c:pt>
                <c:pt idx="4237">
                  <c:v>5.0983796296296291E-2</c:v>
                </c:pt>
                <c:pt idx="4238">
                  <c:v>5.0995370370370365E-2</c:v>
                </c:pt>
                <c:pt idx="4239">
                  <c:v>5.1006944444444445E-2</c:v>
                </c:pt>
                <c:pt idx="4240">
                  <c:v>5.1018518518518519E-2</c:v>
                </c:pt>
                <c:pt idx="4241">
                  <c:v>5.1030092592592592E-2</c:v>
                </c:pt>
                <c:pt idx="4242">
                  <c:v>5.1041666666666673E-2</c:v>
                </c:pt>
                <c:pt idx="4243">
                  <c:v>5.1053240740740746E-2</c:v>
                </c:pt>
                <c:pt idx="4244">
                  <c:v>5.1064814814814813E-2</c:v>
                </c:pt>
                <c:pt idx="4245">
                  <c:v>5.1076388888888886E-2</c:v>
                </c:pt>
                <c:pt idx="4246">
                  <c:v>5.1087962962962967E-2</c:v>
                </c:pt>
                <c:pt idx="4247">
                  <c:v>5.1099537037037041E-2</c:v>
                </c:pt>
                <c:pt idx="4248">
                  <c:v>5.1111111111111107E-2</c:v>
                </c:pt>
                <c:pt idx="4249">
                  <c:v>5.1122685185185181E-2</c:v>
                </c:pt>
                <c:pt idx="4250">
                  <c:v>5.1134259259259261E-2</c:v>
                </c:pt>
                <c:pt idx="4251">
                  <c:v>5.1145833333333335E-2</c:v>
                </c:pt>
                <c:pt idx="4252">
                  <c:v>5.1157407407407408E-2</c:v>
                </c:pt>
                <c:pt idx="4253">
                  <c:v>5.1168981481481489E-2</c:v>
                </c:pt>
                <c:pt idx="4254">
                  <c:v>5.1180555555555556E-2</c:v>
                </c:pt>
                <c:pt idx="4255">
                  <c:v>5.1192129629629629E-2</c:v>
                </c:pt>
                <c:pt idx="4256">
                  <c:v>5.1203703703703703E-2</c:v>
                </c:pt>
                <c:pt idx="4257">
                  <c:v>5.1215277777777783E-2</c:v>
                </c:pt>
                <c:pt idx="4258">
                  <c:v>5.122685185185185E-2</c:v>
                </c:pt>
                <c:pt idx="4259">
                  <c:v>5.1238425925925923E-2</c:v>
                </c:pt>
                <c:pt idx="4260">
                  <c:v>5.1249999999999997E-2</c:v>
                </c:pt>
                <c:pt idx="4261">
                  <c:v>5.1261574074074077E-2</c:v>
                </c:pt>
                <c:pt idx="4262">
                  <c:v>5.1273148148148151E-2</c:v>
                </c:pt>
                <c:pt idx="4263">
                  <c:v>5.1284722222222225E-2</c:v>
                </c:pt>
                <c:pt idx="4264">
                  <c:v>5.1296296296296291E-2</c:v>
                </c:pt>
                <c:pt idx="4265">
                  <c:v>5.1307870370370372E-2</c:v>
                </c:pt>
                <c:pt idx="4266">
                  <c:v>5.1319444444444445E-2</c:v>
                </c:pt>
                <c:pt idx="4267">
                  <c:v>5.1331018518518519E-2</c:v>
                </c:pt>
                <c:pt idx="4268">
                  <c:v>5.1342592592592586E-2</c:v>
                </c:pt>
                <c:pt idx="4269">
                  <c:v>5.1354166666666666E-2</c:v>
                </c:pt>
                <c:pt idx="4270">
                  <c:v>5.136574074074074E-2</c:v>
                </c:pt>
                <c:pt idx="4271">
                  <c:v>5.1377314814814813E-2</c:v>
                </c:pt>
                <c:pt idx="4272">
                  <c:v>5.1388888888888894E-2</c:v>
                </c:pt>
                <c:pt idx="4273">
                  <c:v>5.1400462962962967E-2</c:v>
                </c:pt>
                <c:pt idx="4274">
                  <c:v>5.1412037037037034E-2</c:v>
                </c:pt>
                <c:pt idx="4275">
                  <c:v>5.1423611111111107E-2</c:v>
                </c:pt>
                <c:pt idx="4276">
                  <c:v>5.1435185185185188E-2</c:v>
                </c:pt>
                <c:pt idx="4277">
                  <c:v>5.1446759259259262E-2</c:v>
                </c:pt>
                <c:pt idx="4278">
                  <c:v>5.1458333333333328E-2</c:v>
                </c:pt>
                <c:pt idx="4279">
                  <c:v>5.1469907407407402E-2</c:v>
                </c:pt>
                <c:pt idx="4280">
                  <c:v>5.1481481481481482E-2</c:v>
                </c:pt>
                <c:pt idx="4281">
                  <c:v>5.1493055555555556E-2</c:v>
                </c:pt>
                <c:pt idx="4282">
                  <c:v>5.1504629629629629E-2</c:v>
                </c:pt>
                <c:pt idx="4283">
                  <c:v>5.151620370370371E-2</c:v>
                </c:pt>
                <c:pt idx="4284">
                  <c:v>5.1527777777777777E-2</c:v>
                </c:pt>
                <c:pt idx="4285">
                  <c:v>5.1527777777777777E-2</c:v>
                </c:pt>
                <c:pt idx="4286">
                  <c:v>5.153935185185185E-2</c:v>
                </c:pt>
                <c:pt idx="4287">
                  <c:v>5.1550925925925924E-2</c:v>
                </c:pt>
                <c:pt idx="4288">
                  <c:v>5.1562500000000004E-2</c:v>
                </c:pt>
                <c:pt idx="4289">
                  <c:v>5.1574074074074078E-2</c:v>
                </c:pt>
                <c:pt idx="4290">
                  <c:v>5.1585648148148144E-2</c:v>
                </c:pt>
                <c:pt idx="4291">
                  <c:v>5.1597222222222218E-2</c:v>
                </c:pt>
                <c:pt idx="4292">
                  <c:v>5.1608796296296298E-2</c:v>
                </c:pt>
                <c:pt idx="4293">
                  <c:v>5.1620370370370372E-2</c:v>
                </c:pt>
                <c:pt idx="4294">
                  <c:v>5.1631944444444446E-2</c:v>
                </c:pt>
                <c:pt idx="4295">
                  <c:v>5.1643518518518526E-2</c:v>
                </c:pt>
                <c:pt idx="4296">
                  <c:v>5.1655092592592593E-2</c:v>
                </c:pt>
                <c:pt idx="4297">
                  <c:v>5.1666666666666666E-2</c:v>
                </c:pt>
                <c:pt idx="4298">
                  <c:v>5.167824074074074E-2</c:v>
                </c:pt>
                <c:pt idx="4299">
                  <c:v>5.168981481481482E-2</c:v>
                </c:pt>
                <c:pt idx="4300">
                  <c:v>5.1701388888888887E-2</c:v>
                </c:pt>
                <c:pt idx="4301">
                  <c:v>5.1712962962962961E-2</c:v>
                </c:pt>
                <c:pt idx="4302">
                  <c:v>5.1724537037037034E-2</c:v>
                </c:pt>
                <c:pt idx="4303">
                  <c:v>5.1736111111111115E-2</c:v>
                </c:pt>
                <c:pt idx="4304">
                  <c:v>5.1747685185185188E-2</c:v>
                </c:pt>
                <c:pt idx="4305">
                  <c:v>5.1759259259259262E-2</c:v>
                </c:pt>
                <c:pt idx="4306">
                  <c:v>5.1770833333333328E-2</c:v>
                </c:pt>
                <c:pt idx="4307">
                  <c:v>5.1782407407407409E-2</c:v>
                </c:pt>
                <c:pt idx="4308">
                  <c:v>5.1793981481481483E-2</c:v>
                </c:pt>
                <c:pt idx="4309">
                  <c:v>5.1805555555555556E-2</c:v>
                </c:pt>
                <c:pt idx="4310">
                  <c:v>5.1817129629629623E-2</c:v>
                </c:pt>
                <c:pt idx="4311">
                  <c:v>5.1828703703703703E-2</c:v>
                </c:pt>
                <c:pt idx="4312">
                  <c:v>5.1840277777777777E-2</c:v>
                </c:pt>
                <c:pt idx="4313">
                  <c:v>5.185185185185185E-2</c:v>
                </c:pt>
                <c:pt idx="4314">
                  <c:v>5.1863425925925931E-2</c:v>
                </c:pt>
                <c:pt idx="4315">
                  <c:v>5.1875000000000004E-2</c:v>
                </c:pt>
                <c:pt idx="4316">
                  <c:v>5.1886574074074071E-2</c:v>
                </c:pt>
                <c:pt idx="4317">
                  <c:v>5.1898148148148145E-2</c:v>
                </c:pt>
                <c:pt idx="4318">
                  <c:v>5.1909722222222225E-2</c:v>
                </c:pt>
                <c:pt idx="4319">
                  <c:v>5.1921296296296299E-2</c:v>
                </c:pt>
                <c:pt idx="4320">
                  <c:v>5.1932870370370365E-2</c:v>
                </c:pt>
                <c:pt idx="4321">
                  <c:v>5.1944444444444439E-2</c:v>
                </c:pt>
                <c:pt idx="4322">
                  <c:v>5.1956018518518519E-2</c:v>
                </c:pt>
                <c:pt idx="4323">
                  <c:v>5.1967592592592593E-2</c:v>
                </c:pt>
                <c:pt idx="4324">
                  <c:v>5.1979166666666667E-2</c:v>
                </c:pt>
                <c:pt idx="4325">
                  <c:v>5.1990740740740747E-2</c:v>
                </c:pt>
                <c:pt idx="4326">
                  <c:v>5.2002314814814814E-2</c:v>
                </c:pt>
                <c:pt idx="4327">
                  <c:v>5.2013888888888887E-2</c:v>
                </c:pt>
                <c:pt idx="4328">
                  <c:v>5.2025462962962961E-2</c:v>
                </c:pt>
                <c:pt idx="4329">
                  <c:v>5.2037037037037041E-2</c:v>
                </c:pt>
                <c:pt idx="4330">
                  <c:v>5.2048611111111108E-2</c:v>
                </c:pt>
                <c:pt idx="4331">
                  <c:v>5.2060185185185182E-2</c:v>
                </c:pt>
                <c:pt idx="4332">
                  <c:v>5.2071759259259255E-2</c:v>
                </c:pt>
                <c:pt idx="4333">
                  <c:v>5.2083333333333336E-2</c:v>
                </c:pt>
                <c:pt idx="4334">
                  <c:v>5.2094907407407409E-2</c:v>
                </c:pt>
                <c:pt idx="4335">
                  <c:v>5.2106481481481483E-2</c:v>
                </c:pt>
                <c:pt idx="4336">
                  <c:v>5.2118055555555563E-2</c:v>
                </c:pt>
                <c:pt idx="4337">
                  <c:v>5.212962962962963E-2</c:v>
                </c:pt>
                <c:pt idx="4338">
                  <c:v>5.2141203703703703E-2</c:v>
                </c:pt>
                <c:pt idx="4339">
                  <c:v>5.2152777777777777E-2</c:v>
                </c:pt>
                <c:pt idx="4340">
                  <c:v>5.2164351851851858E-2</c:v>
                </c:pt>
                <c:pt idx="4341">
                  <c:v>5.2175925925925924E-2</c:v>
                </c:pt>
                <c:pt idx="4342">
                  <c:v>5.2187499999999998E-2</c:v>
                </c:pt>
                <c:pt idx="4343">
                  <c:v>5.2199074074074071E-2</c:v>
                </c:pt>
                <c:pt idx="4344">
                  <c:v>5.2210648148148152E-2</c:v>
                </c:pt>
                <c:pt idx="4345">
                  <c:v>5.2222222222222225E-2</c:v>
                </c:pt>
                <c:pt idx="4346">
                  <c:v>5.2233796296296299E-2</c:v>
                </c:pt>
                <c:pt idx="4347">
                  <c:v>5.2245370370370366E-2</c:v>
                </c:pt>
                <c:pt idx="4348">
                  <c:v>5.2256944444444446E-2</c:v>
                </c:pt>
                <c:pt idx="4349">
                  <c:v>5.226851851851852E-2</c:v>
                </c:pt>
                <c:pt idx="4350">
                  <c:v>5.2280092592592593E-2</c:v>
                </c:pt>
                <c:pt idx="4351">
                  <c:v>5.229166666666666E-2</c:v>
                </c:pt>
                <c:pt idx="4352">
                  <c:v>5.230324074074074E-2</c:v>
                </c:pt>
                <c:pt idx="4353">
                  <c:v>5.2314814814814814E-2</c:v>
                </c:pt>
                <c:pt idx="4354">
                  <c:v>5.2326388888888888E-2</c:v>
                </c:pt>
                <c:pt idx="4355">
                  <c:v>5.2337962962962968E-2</c:v>
                </c:pt>
                <c:pt idx="4356">
                  <c:v>5.2349537037037042E-2</c:v>
                </c:pt>
                <c:pt idx="4357">
                  <c:v>5.2361111111111108E-2</c:v>
                </c:pt>
                <c:pt idx="4358">
                  <c:v>5.2372685185185182E-2</c:v>
                </c:pt>
                <c:pt idx="4359">
                  <c:v>5.2384259259259262E-2</c:v>
                </c:pt>
                <c:pt idx="4360">
                  <c:v>5.2395833333333336E-2</c:v>
                </c:pt>
                <c:pt idx="4361">
                  <c:v>5.2407407407407403E-2</c:v>
                </c:pt>
                <c:pt idx="4362">
                  <c:v>5.2418981481481476E-2</c:v>
                </c:pt>
                <c:pt idx="4363">
                  <c:v>5.2430555555555557E-2</c:v>
                </c:pt>
                <c:pt idx="4364">
                  <c:v>5.244212962962963E-2</c:v>
                </c:pt>
                <c:pt idx="4365">
                  <c:v>5.2453703703703704E-2</c:v>
                </c:pt>
                <c:pt idx="4366">
                  <c:v>5.2465277777777784E-2</c:v>
                </c:pt>
                <c:pt idx="4367">
                  <c:v>5.2476851851851851E-2</c:v>
                </c:pt>
                <c:pt idx="4368">
                  <c:v>5.2488425925925924E-2</c:v>
                </c:pt>
                <c:pt idx="4369">
                  <c:v>5.2499999999999998E-2</c:v>
                </c:pt>
                <c:pt idx="4370">
                  <c:v>5.2511574074074079E-2</c:v>
                </c:pt>
                <c:pt idx="4371">
                  <c:v>5.2523148148148145E-2</c:v>
                </c:pt>
                <c:pt idx="4372">
                  <c:v>5.2534722222222219E-2</c:v>
                </c:pt>
                <c:pt idx="4373">
                  <c:v>5.2546296296296292E-2</c:v>
                </c:pt>
                <c:pt idx="4374">
                  <c:v>5.2557870370370373E-2</c:v>
                </c:pt>
                <c:pt idx="4375">
                  <c:v>5.2569444444444446E-2</c:v>
                </c:pt>
                <c:pt idx="4376">
                  <c:v>5.258101851851852E-2</c:v>
                </c:pt>
                <c:pt idx="4377">
                  <c:v>5.2592592592592587E-2</c:v>
                </c:pt>
                <c:pt idx="4378">
                  <c:v>5.2604166666666667E-2</c:v>
                </c:pt>
                <c:pt idx="4379">
                  <c:v>5.2615740740740741E-2</c:v>
                </c:pt>
                <c:pt idx="4380">
                  <c:v>5.2627314814814814E-2</c:v>
                </c:pt>
                <c:pt idx="4381">
                  <c:v>5.2638888888888895E-2</c:v>
                </c:pt>
                <c:pt idx="4382">
                  <c:v>5.2650462962962961E-2</c:v>
                </c:pt>
                <c:pt idx="4383">
                  <c:v>5.2662037037037035E-2</c:v>
                </c:pt>
                <c:pt idx="4384">
                  <c:v>5.2673611111111109E-2</c:v>
                </c:pt>
                <c:pt idx="4385">
                  <c:v>5.2685185185185189E-2</c:v>
                </c:pt>
                <c:pt idx="4386">
                  <c:v>5.2696759259259263E-2</c:v>
                </c:pt>
                <c:pt idx="4387">
                  <c:v>5.2708333333333336E-2</c:v>
                </c:pt>
                <c:pt idx="4388">
                  <c:v>5.2719907407407403E-2</c:v>
                </c:pt>
                <c:pt idx="4389">
                  <c:v>5.2731481481481483E-2</c:v>
                </c:pt>
                <c:pt idx="4390">
                  <c:v>5.2743055555555557E-2</c:v>
                </c:pt>
                <c:pt idx="4391">
                  <c:v>5.275462962962963E-2</c:v>
                </c:pt>
                <c:pt idx="4392">
                  <c:v>5.2766203703703697E-2</c:v>
                </c:pt>
                <c:pt idx="4393">
                  <c:v>5.2777777777777778E-2</c:v>
                </c:pt>
                <c:pt idx="4394">
                  <c:v>5.2789351851851851E-2</c:v>
                </c:pt>
                <c:pt idx="4395">
                  <c:v>5.2800925925925925E-2</c:v>
                </c:pt>
                <c:pt idx="4396">
                  <c:v>5.2812500000000005E-2</c:v>
                </c:pt>
                <c:pt idx="4397">
                  <c:v>5.2824074074074079E-2</c:v>
                </c:pt>
                <c:pt idx="4398">
                  <c:v>5.2835648148148145E-2</c:v>
                </c:pt>
                <c:pt idx="4399">
                  <c:v>5.2847222222222219E-2</c:v>
                </c:pt>
                <c:pt idx="4400">
                  <c:v>5.28587962962963E-2</c:v>
                </c:pt>
                <c:pt idx="4401">
                  <c:v>5.2870370370370373E-2</c:v>
                </c:pt>
                <c:pt idx="4402">
                  <c:v>5.288194444444444E-2</c:v>
                </c:pt>
                <c:pt idx="4403">
                  <c:v>5.2893518518518513E-2</c:v>
                </c:pt>
                <c:pt idx="4404">
                  <c:v>5.2905092592592594E-2</c:v>
                </c:pt>
                <c:pt idx="4405">
                  <c:v>5.2916666666666667E-2</c:v>
                </c:pt>
                <c:pt idx="4406">
                  <c:v>5.2928240740740741E-2</c:v>
                </c:pt>
                <c:pt idx="4407">
                  <c:v>5.2939814814814821E-2</c:v>
                </c:pt>
                <c:pt idx="4408">
                  <c:v>5.2951388888888888E-2</c:v>
                </c:pt>
                <c:pt idx="4409">
                  <c:v>5.2962962962962962E-2</c:v>
                </c:pt>
                <c:pt idx="4410">
                  <c:v>5.2974537037037035E-2</c:v>
                </c:pt>
                <c:pt idx="4411">
                  <c:v>5.2986111111111116E-2</c:v>
                </c:pt>
                <c:pt idx="4412">
                  <c:v>5.2997685185185182E-2</c:v>
                </c:pt>
                <c:pt idx="4413">
                  <c:v>5.3009259259259256E-2</c:v>
                </c:pt>
                <c:pt idx="4414">
                  <c:v>5.302083333333333E-2</c:v>
                </c:pt>
                <c:pt idx="4415">
                  <c:v>5.303240740740741E-2</c:v>
                </c:pt>
                <c:pt idx="4416">
                  <c:v>5.3043981481481484E-2</c:v>
                </c:pt>
                <c:pt idx="4417">
                  <c:v>5.3055555555555557E-2</c:v>
                </c:pt>
                <c:pt idx="4418">
                  <c:v>5.3067129629629638E-2</c:v>
                </c:pt>
                <c:pt idx="4419">
                  <c:v>5.3078703703703704E-2</c:v>
                </c:pt>
                <c:pt idx="4420">
                  <c:v>5.3090277777777778E-2</c:v>
                </c:pt>
                <c:pt idx="4421">
                  <c:v>5.3101851851851851E-2</c:v>
                </c:pt>
                <c:pt idx="4422">
                  <c:v>5.3113425925925932E-2</c:v>
                </c:pt>
                <c:pt idx="4423">
                  <c:v>5.3124999999999999E-2</c:v>
                </c:pt>
                <c:pt idx="4424">
                  <c:v>5.3136574074074072E-2</c:v>
                </c:pt>
                <c:pt idx="4425">
                  <c:v>5.3148148148148146E-2</c:v>
                </c:pt>
                <c:pt idx="4426">
                  <c:v>5.3159722222222226E-2</c:v>
                </c:pt>
                <c:pt idx="4427">
                  <c:v>5.31712962962963E-2</c:v>
                </c:pt>
                <c:pt idx="4428">
                  <c:v>5.3182870370370366E-2</c:v>
                </c:pt>
                <c:pt idx="4429">
                  <c:v>5.319444444444444E-2</c:v>
                </c:pt>
                <c:pt idx="4430">
                  <c:v>5.3206018518518521E-2</c:v>
                </c:pt>
                <c:pt idx="4431">
                  <c:v>5.3217592592592594E-2</c:v>
                </c:pt>
                <c:pt idx="4432">
                  <c:v>5.3229166666666661E-2</c:v>
                </c:pt>
                <c:pt idx="4433">
                  <c:v>5.3240740740740734E-2</c:v>
                </c:pt>
                <c:pt idx="4434">
                  <c:v>5.3252314814814815E-2</c:v>
                </c:pt>
                <c:pt idx="4435">
                  <c:v>5.3263888888888888E-2</c:v>
                </c:pt>
                <c:pt idx="4436">
                  <c:v>5.3275462962962962E-2</c:v>
                </c:pt>
                <c:pt idx="4437">
                  <c:v>5.3287037037037042E-2</c:v>
                </c:pt>
                <c:pt idx="4438">
                  <c:v>5.3298611111111116E-2</c:v>
                </c:pt>
                <c:pt idx="4439">
                  <c:v>5.3310185185185183E-2</c:v>
                </c:pt>
                <c:pt idx="4440">
                  <c:v>5.3321759259259256E-2</c:v>
                </c:pt>
                <c:pt idx="4441">
                  <c:v>5.3333333333333337E-2</c:v>
                </c:pt>
                <c:pt idx="4442">
                  <c:v>5.334490740740741E-2</c:v>
                </c:pt>
                <c:pt idx="4443">
                  <c:v>5.3356481481481477E-2</c:v>
                </c:pt>
                <c:pt idx="4444">
                  <c:v>5.3368055555555551E-2</c:v>
                </c:pt>
                <c:pt idx="4445">
                  <c:v>5.3379629629629631E-2</c:v>
                </c:pt>
                <c:pt idx="4446">
                  <c:v>5.3391203703703705E-2</c:v>
                </c:pt>
                <c:pt idx="4447">
                  <c:v>5.3402777777777778E-2</c:v>
                </c:pt>
                <c:pt idx="4448">
                  <c:v>5.3414351851851859E-2</c:v>
                </c:pt>
                <c:pt idx="4449">
                  <c:v>5.3425925925925925E-2</c:v>
                </c:pt>
                <c:pt idx="4450">
                  <c:v>5.3437499999999999E-2</c:v>
                </c:pt>
                <c:pt idx="4451">
                  <c:v>5.3449074074074072E-2</c:v>
                </c:pt>
                <c:pt idx="4452">
                  <c:v>5.3460648148148153E-2</c:v>
                </c:pt>
                <c:pt idx="4453">
                  <c:v>5.347222222222222E-2</c:v>
                </c:pt>
                <c:pt idx="4454">
                  <c:v>5.3483796296296293E-2</c:v>
                </c:pt>
                <c:pt idx="4455">
                  <c:v>5.3495370370370367E-2</c:v>
                </c:pt>
                <c:pt idx="4456">
                  <c:v>5.3506944444444447E-2</c:v>
                </c:pt>
                <c:pt idx="4457">
                  <c:v>5.3518518518518521E-2</c:v>
                </c:pt>
                <c:pt idx="4458">
                  <c:v>5.3530092592592594E-2</c:v>
                </c:pt>
                <c:pt idx="4459">
                  <c:v>5.3541666666666675E-2</c:v>
                </c:pt>
                <c:pt idx="4460">
                  <c:v>5.3553240740740742E-2</c:v>
                </c:pt>
                <c:pt idx="4461">
                  <c:v>5.3564814814814815E-2</c:v>
                </c:pt>
                <c:pt idx="4462">
                  <c:v>5.3576388888888889E-2</c:v>
                </c:pt>
                <c:pt idx="4463">
                  <c:v>5.3587962962962969E-2</c:v>
                </c:pt>
                <c:pt idx="4464">
                  <c:v>5.3599537037037036E-2</c:v>
                </c:pt>
                <c:pt idx="4465">
                  <c:v>5.3611111111111109E-2</c:v>
                </c:pt>
                <c:pt idx="4466">
                  <c:v>5.3622685185185183E-2</c:v>
                </c:pt>
                <c:pt idx="4467">
                  <c:v>5.3634259259259263E-2</c:v>
                </c:pt>
                <c:pt idx="4468">
                  <c:v>5.3645833333333337E-2</c:v>
                </c:pt>
                <c:pt idx="4469">
                  <c:v>5.3657407407407404E-2</c:v>
                </c:pt>
                <c:pt idx="4470">
                  <c:v>5.3668981481481477E-2</c:v>
                </c:pt>
                <c:pt idx="4471">
                  <c:v>5.3680555555555558E-2</c:v>
                </c:pt>
                <c:pt idx="4472">
                  <c:v>5.3692129629629631E-2</c:v>
                </c:pt>
                <c:pt idx="4473">
                  <c:v>5.3703703703703698E-2</c:v>
                </c:pt>
                <c:pt idx="4474">
                  <c:v>5.3715277777777772E-2</c:v>
                </c:pt>
                <c:pt idx="4475">
                  <c:v>5.3726851851851852E-2</c:v>
                </c:pt>
                <c:pt idx="4476">
                  <c:v>5.3738425925925926E-2</c:v>
                </c:pt>
                <c:pt idx="4477">
                  <c:v>5.3749999999999999E-2</c:v>
                </c:pt>
                <c:pt idx="4478">
                  <c:v>5.376157407407408E-2</c:v>
                </c:pt>
                <c:pt idx="4479">
                  <c:v>5.3773148148148153E-2</c:v>
                </c:pt>
                <c:pt idx="4480">
                  <c:v>5.378472222222222E-2</c:v>
                </c:pt>
                <c:pt idx="4481">
                  <c:v>5.3796296296296293E-2</c:v>
                </c:pt>
                <c:pt idx="4482">
                  <c:v>5.3807870370370374E-2</c:v>
                </c:pt>
                <c:pt idx="4483">
                  <c:v>5.3819444444444448E-2</c:v>
                </c:pt>
                <c:pt idx="4484">
                  <c:v>5.3831018518518514E-2</c:v>
                </c:pt>
                <c:pt idx="4485">
                  <c:v>5.3842592592592588E-2</c:v>
                </c:pt>
                <c:pt idx="4486">
                  <c:v>5.3854166666666668E-2</c:v>
                </c:pt>
                <c:pt idx="4487">
                  <c:v>5.3865740740740742E-2</c:v>
                </c:pt>
                <c:pt idx="4488">
                  <c:v>5.3877314814814815E-2</c:v>
                </c:pt>
                <c:pt idx="4489">
                  <c:v>5.3888888888888896E-2</c:v>
                </c:pt>
                <c:pt idx="4490">
                  <c:v>5.3900462962962963E-2</c:v>
                </c:pt>
                <c:pt idx="4491">
                  <c:v>5.3912037037037036E-2</c:v>
                </c:pt>
                <c:pt idx="4492">
                  <c:v>5.392361111111111E-2</c:v>
                </c:pt>
                <c:pt idx="4493">
                  <c:v>5.393518518518519E-2</c:v>
                </c:pt>
                <c:pt idx="4494">
                  <c:v>5.3946759259259257E-2</c:v>
                </c:pt>
                <c:pt idx="4495">
                  <c:v>5.395833333333333E-2</c:v>
                </c:pt>
                <c:pt idx="4496">
                  <c:v>5.3969907407407404E-2</c:v>
                </c:pt>
                <c:pt idx="4497">
                  <c:v>5.3981481481481484E-2</c:v>
                </c:pt>
                <c:pt idx="4498">
                  <c:v>5.3993055555555558E-2</c:v>
                </c:pt>
                <c:pt idx="4499">
                  <c:v>5.4004629629629632E-2</c:v>
                </c:pt>
                <c:pt idx="4500">
                  <c:v>5.4016203703703712E-2</c:v>
                </c:pt>
                <c:pt idx="4501">
                  <c:v>5.4027777777777779E-2</c:v>
                </c:pt>
                <c:pt idx="4502">
                  <c:v>5.4039351851851852E-2</c:v>
                </c:pt>
                <c:pt idx="4503">
                  <c:v>5.4050925925925926E-2</c:v>
                </c:pt>
                <c:pt idx="4504">
                  <c:v>5.4062500000000006E-2</c:v>
                </c:pt>
                <c:pt idx="4505">
                  <c:v>5.4074074074074073E-2</c:v>
                </c:pt>
                <c:pt idx="4506">
                  <c:v>5.4085648148148147E-2</c:v>
                </c:pt>
                <c:pt idx="4507">
                  <c:v>5.409722222222222E-2</c:v>
                </c:pt>
                <c:pt idx="4508">
                  <c:v>5.4108796296296301E-2</c:v>
                </c:pt>
                <c:pt idx="4509">
                  <c:v>5.4120370370370374E-2</c:v>
                </c:pt>
                <c:pt idx="4510">
                  <c:v>5.4131944444444441E-2</c:v>
                </c:pt>
                <c:pt idx="4511">
                  <c:v>5.4143518518518514E-2</c:v>
                </c:pt>
                <c:pt idx="4512">
                  <c:v>5.4155092592592595E-2</c:v>
                </c:pt>
                <c:pt idx="4513">
                  <c:v>5.4166666666666669E-2</c:v>
                </c:pt>
                <c:pt idx="4514">
                  <c:v>5.4178240740740735E-2</c:v>
                </c:pt>
                <c:pt idx="4515">
                  <c:v>5.4189814814814809E-2</c:v>
                </c:pt>
                <c:pt idx="4516">
                  <c:v>5.4201388888888889E-2</c:v>
                </c:pt>
                <c:pt idx="4517">
                  <c:v>5.4212962962962963E-2</c:v>
                </c:pt>
                <c:pt idx="4518">
                  <c:v>5.4224537037037036E-2</c:v>
                </c:pt>
                <c:pt idx="4519">
                  <c:v>5.4236111111111117E-2</c:v>
                </c:pt>
                <c:pt idx="4520">
                  <c:v>5.424768518518519E-2</c:v>
                </c:pt>
                <c:pt idx="4521">
                  <c:v>5.4259259259259257E-2</c:v>
                </c:pt>
                <c:pt idx="4522">
                  <c:v>5.4270833333333331E-2</c:v>
                </c:pt>
                <c:pt idx="4523">
                  <c:v>5.4282407407407411E-2</c:v>
                </c:pt>
                <c:pt idx="4524">
                  <c:v>5.4293981481481485E-2</c:v>
                </c:pt>
                <c:pt idx="4525">
                  <c:v>5.4305555555555551E-2</c:v>
                </c:pt>
                <c:pt idx="4526">
                  <c:v>5.4317129629629625E-2</c:v>
                </c:pt>
                <c:pt idx="4527">
                  <c:v>5.4328703703703705E-2</c:v>
                </c:pt>
                <c:pt idx="4528">
                  <c:v>5.4340277777777779E-2</c:v>
                </c:pt>
                <c:pt idx="4529">
                  <c:v>5.4351851851851853E-2</c:v>
                </c:pt>
                <c:pt idx="4530">
                  <c:v>5.4363425925925933E-2</c:v>
                </c:pt>
                <c:pt idx="4531">
                  <c:v>5.4375E-2</c:v>
                </c:pt>
                <c:pt idx="4532">
                  <c:v>5.4386574074074073E-2</c:v>
                </c:pt>
                <c:pt idx="4533">
                  <c:v>5.4398148148148147E-2</c:v>
                </c:pt>
                <c:pt idx="4534">
                  <c:v>5.4409722222222227E-2</c:v>
                </c:pt>
                <c:pt idx="4535">
                  <c:v>5.4421296296296294E-2</c:v>
                </c:pt>
                <c:pt idx="4536">
                  <c:v>5.4432870370370368E-2</c:v>
                </c:pt>
                <c:pt idx="4537">
                  <c:v>5.4444444444444441E-2</c:v>
                </c:pt>
                <c:pt idx="4538">
                  <c:v>5.4456018518518522E-2</c:v>
                </c:pt>
                <c:pt idx="4539">
                  <c:v>5.4467592592592595E-2</c:v>
                </c:pt>
                <c:pt idx="4540">
                  <c:v>5.4479166666666669E-2</c:v>
                </c:pt>
                <c:pt idx="4541">
                  <c:v>5.4490740740740735E-2</c:v>
                </c:pt>
                <c:pt idx="4542">
                  <c:v>5.4502314814814816E-2</c:v>
                </c:pt>
                <c:pt idx="4543">
                  <c:v>5.451388888888889E-2</c:v>
                </c:pt>
                <c:pt idx="4544">
                  <c:v>5.4525462962962963E-2</c:v>
                </c:pt>
                <c:pt idx="4545">
                  <c:v>5.4537037037037044E-2</c:v>
                </c:pt>
                <c:pt idx="4546">
                  <c:v>5.454861111111111E-2</c:v>
                </c:pt>
                <c:pt idx="4547">
                  <c:v>5.4560185185185184E-2</c:v>
                </c:pt>
                <c:pt idx="4548">
                  <c:v>5.4571759259259257E-2</c:v>
                </c:pt>
                <c:pt idx="4549">
                  <c:v>5.4583333333333338E-2</c:v>
                </c:pt>
                <c:pt idx="4550">
                  <c:v>5.4594907407407411E-2</c:v>
                </c:pt>
                <c:pt idx="4551">
                  <c:v>5.4606481481481478E-2</c:v>
                </c:pt>
                <c:pt idx="4552">
                  <c:v>5.4618055555555552E-2</c:v>
                </c:pt>
                <c:pt idx="4553">
                  <c:v>5.4629629629629632E-2</c:v>
                </c:pt>
                <c:pt idx="4554">
                  <c:v>5.4641203703703706E-2</c:v>
                </c:pt>
                <c:pt idx="4555">
                  <c:v>5.4652777777777772E-2</c:v>
                </c:pt>
                <c:pt idx="4556">
                  <c:v>5.4664351851851846E-2</c:v>
                </c:pt>
                <c:pt idx="4557">
                  <c:v>5.4675925925925926E-2</c:v>
                </c:pt>
                <c:pt idx="4558">
                  <c:v>5.46875E-2</c:v>
                </c:pt>
                <c:pt idx="4559">
                  <c:v>5.4699074074074074E-2</c:v>
                </c:pt>
                <c:pt idx="4560">
                  <c:v>5.4710648148148154E-2</c:v>
                </c:pt>
                <c:pt idx="4561">
                  <c:v>5.4722222222222228E-2</c:v>
                </c:pt>
                <c:pt idx="4562">
                  <c:v>5.4733796296296294E-2</c:v>
                </c:pt>
                <c:pt idx="4563">
                  <c:v>5.4745370370370368E-2</c:v>
                </c:pt>
                <c:pt idx="4564">
                  <c:v>5.4756944444444448E-2</c:v>
                </c:pt>
                <c:pt idx="4565">
                  <c:v>5.4768518518518522E-2</c:v>
                </c:pt>
                <c:pt idx="4566">
                  <c:v>5.4780092592592589E-2</c:v>
                </c:pt>
                <c:pt idx="4567">
                  <c:v>5.4791666666666662E-2</c:v>
                </c:pt>
                <c:pt idx="4568">
                  <c:v>5.4803240740740743E-2</c:v>
                </c:pt>
                <c:pt idx="4569">
                  <c:v>5.4814814814814816E-2</c:v>
                </c:pt>
                <c:pt idx="4570">
                  <c:v>5.482638888888889E-2</c:v>
                </c:pt>
                <c:pt idx="4571">
                  <c:v>5.4837962962962956E-2</c:v>
                </c:pt>
                <c:pt idx="4572">
                  <c:v>5.4849537037037037E-2</c:v>
                </c:pt>
                <c:pt idx="4573">
                  <c:v>5.486111111111111E-2</c:v>
                </c:pt>
                <c:pt idx="4574">
                  <c:v>5.4872685185185184E-2</c:v>
                </c:pt>
                <c:pt idx="4575">
                  <c:v>5.4884259259259265E-2</c:v>
                </c:pt>
                <c:pt idx="4576">
                  <c:v>5.4895833333333331E-2</c:v>
                </c:pt>
                <c:pt idx="4577">
                  <c:v>5.4907407407407405E-2</c:v>
                </c:pt>
                <c:pt idx="4578">
                  <c:v>5.4918981481481478E-2</c:v>
                </c:pt>
                <c:pt idx="4579">
                  <c:v>5.4930555555555559E-2</c:v>
                </c:pt>
                <c:pt idx="4580">
                  <c:v>5.4942129629629632E-2</c:v>
                </c:pt>
                <c:pt idx="4581">
                  <c:v>5.4953703703703706E-2</c:v>
                </c:pt>
                <c:pt idx="4582">
                  <c:v>5.4965277777777773E-2</c:v>
                </c:pt>
                <c:pt idx="4583">
                  <c:v>5.4976851851851853E-2</c:v>
                </c:pt>
                <c:pt idx="4584">
                  <c:v>5.4988425925925927E-2</c:v>
                </c:pt>
                <c:pt idx="4585">
                  <c:v>5.5E-2</c:v>
                </c:pt>
                <c:pt idx="4586">
                  <c:v>5.5011574074074067E-2</c:v>
                </c:pt>
                <c:pt idx="4587">
                  <c:v>5.5023148148148147E-2</c:v>
                </c:pt>
                <c:pt idx="4588">
                  <c:v>5.5034722222222221E-2</c:v>
                </c:pt>
                <c:pt idx="4589">
                  <c:v>5.5046296296296295E-2</c:v>
                </c:pt>
                <c:pt idx="4590">
                  <c:v>5.5057870370370375E-2</c:v>
                </c:pt>
                <c:pt idx="4591">
                  <c:v>5.5069444444444449E-2</c:v>
                </c:pt>
                <c:pt idx="4592">
                  <c:v>5.5081018518518515E-2</c:v>
                </c:pt>
                <c:pt idx="4593">
                  <c:v>5.5092592592592589E-2</c:v>
                </c:pt>
                <c:pt idx="4594">
                  <c:v>5.5104166666666669E-2</c:v>
                </c:pt>
                <c:pt idx="4595">
                  <c:v>5.5115740740740743E-2</c:v>
                </c:pt>
                <c:pt idx="4596">
                  <c:v>5.512731481481481E-2</c:v>
                </c:pt>
                <c:pt idx="4597">
                  <c:v>5.5138888888888883E-2</c:v>
                </c:pt>
                <c:pt idx="4598">
                  <c:v>5.5150462962962964E-2</c:v>
                </c:pt>
                <c:pt idx="4599">
                  <c:v>5.5162037037037037E-2</c:v>
                </c:pt>
                <c:pt idx="4600">
                  <c:v>5.5173611111111111E-2</c:v>
                </c:pt>
                <c:pt idx="4601">
                  <c:v>5.5185185185185191E-2</c:v>
                </c:pt>
                <c:pt idx="4602">
                  <c:v>5.5196759259259265E-2</c:v>
                </c:pt>
                <c:pt idx="4603">
                  <c:v>5.5208333333333331E-2</c:v>
                </c:pt>
                <c:pt idx="4604">
                  <c:v>5.5219907407407405E-2</c:v>
                </c:pt>
                <c:pt idx="4605">
                  <c:v>5.5231481481481486E-2</c:v>
                </c:pt>
                <c:pt idx="4606">
                  <c:v>5.5243055555555559E-2</c:v>
                </c:pt>
                <c:pt idx="4607">
                  <c:v>5.5254629629629626E-2</c:v>
                </c:pt>
                <c:pt idx="4608">
                  <c:v>5.5266203703703699E-2</c:v>
                </c:pt>
                <c:pt idx="4609">
                  <c:v>5.527777777777778E-2</c:v>
                </c:pt>
                <c:pt idx="4610">
                  <c:v>5.5289351851851853E-2</c:v>
                </c:pt>
                <c:pt idx="4611">
                  <c:v>5.5300925925925927E-2</c:v>
                </c:pt>
                <c:pt idx="4612">
                  <c:v>5.5312499999999994E-2</c:v>
                </c:pt>
                <c:pt idx="4613">
                  <c:v>5.5324074074074074E-2</c:v>
                </c:pt>
                <c:pt idx="4614">
                  <c:v>5.5335648148148148E-2</c:v>
                </c:pt>
                <c:pt idx="4615">
                  <c:v>5.5347222222222221E-2</c:v>
                </c:pt>
                <c:pt idx="4616">
                  <c:v>5.5358796296296288E-2</c:v>
                </c:pt>
                <c:pt idx="4617">
                  <c:v>5.5370370370370368E-2</c:v>
                </c:pt>
                <c:pt idx="4618">
                  <c:v>5.5381944444444442E-2</c:v>
                </c:pt>
                <c:pt idx="4619">
                  <c:v>5.5393518518518516E-2</c:v>
                </c:pt>
                <c:pt idx="4620">
                  <c:v>5.5405092592592596E-2</c:v>
                </c:pt>
                <c:pt idx="4621">
                  <c:v>5.541666666666667E-2</c:v>
                </c:pt>
                <c:pt idx="4622">
                  <c:v>5.5428240740740743E-2</c:v>
                </c:pt>
                <c:pt idx="4623">
                  <c:v>5.543981481481481E-2</c:v>
                </c:pt>
                <c:pt idx="4624">
                  <c:v>5.545138888888889E-2</c:v>
                </c:pt>
                <c:pt idx="4625">
                  <c:v>5.5462962962962964E-2</c:v>
                </c:pt>
                <c:pt idx="4626">
                  <c:v>5.5474537037037037E-2</c:v>
                </c:pt>
                <c:pt idx="4627">
                  <c:v>5.5486111111111104E-2</c:v>
                </c:pt>
                <c:pt idx="4628">
                  <c:v>5.5497685185185185E-2</c:v>
                </c:pt>
                <c:pt idx="4629">
                  <c:v>5.5509259259259258E-2</c:v>
                </c:pt>
                <c:pt idx="4630">
                  <c:v>5.5520833333333332E-2</c:v>
                </c:pt>
                <c:pt idx="4631">
                  <c:v>5.5532407407407412E-2</c:v>
                </c:pt>
                <c:pt idx="4632">
                  <c:v>5.5543981481481486E-2</c:v>
                </c:pt>
                <c:pt idx="4633">
                  <c:v>5.5555555555555552E-2</c:v>
                </c:pt>
                <c:pt idx="4634">
                  <c:v>5.5567129629629626E-2</c:v>
                </c:pt>
                <c:pt idx="4635">
                  <c:v>5.5578703703703707E-2</c:v>
                </c:pt>
                <c:pt idx="4636">
                  <c:v>5.559027777777778E-2</c:v>
                </c:pt>
                <c:pt idx="4637">
                  <c:v>5.5601851851851847E-2</c:v>
                </c:pt>
                <c:pt idx="4638">
                  <c:v>5.561342592592592E-2</c:v>
                </c:pt>
                <c:pt idx="4639">
                  <c:v>5.5625000000000001E-2</c:v>
                </c:pt>
                <c:pt idx="4640">
                  <c:v>5.5636574074074074E-2</c:v>
                </c:pt>
                <c:pt idx="4641">
                  <c:v>5.5648148148148148E-2</c:v>
                </c:pt>
                <c:pt idx="4642">
                  <c:v>5.5659722222222228E-2</c:v>
                </c:pt>
                <c:pt idx="4643">
                  <c:v>5.5671296296296302E-2</c:v>
                </c:pt>
                <c:pt idx="4644">
                  <c:v>5.5682870370370369E-2</c:v>
                </c:pt>
                <c:pt idx="4645">
                  <c:v>5.5694444444444442E-2</c:v>
                </c:pt>
                <c:pt idx="4646">
                  <c:v>5.5694444444444442E-2</c:v>
                </c:pt>
                <c:pt idx="4647">
                  <c:v>5.5717592592592596E-2</c:v>
                </c:pt>
                <c:pt idx="4648">
                  <c:v>5.5717592592592596E-2</c:v>
                </c:pt>
                <c:pt idx="4649">
                  <c:v>5.5729166666666663E-2</c:v>
                </c:pt>
                <c:pt idx="4650">
                  <c:v>5.5740740740740737E-2</c:v>
                </c:pt>
                <c:pt idx="4651">
                  <c:v>5.5752314814814817E-2</c:v>
                </c:pt>
                <c:pt idx="4652">
                  <c:v>5.5763888888888891E-2</c:v>
                </c:pt>
                <c:pt idx="4653">
                  <c:v>5.5775462962962964E-2</c:v>
                </c:pt>
                <c:pt idx="4654">
                  <c:v>5.5787037037037031E-2</c:v>
                </c:pt>
                <c:pt idx="4655">
                  <c:v>5.5798611111111111E-2</c:v>
                </c:pt>
                <c:pt idx="4656">
                  <c:v>5.5810185185185185E-2</c:v>
                </c:pt>
                <c:pt idx="4657">
                  <c:v>5.5821759259259258E-2</c:v>
                </c:pt>
                <c:pt idx="4658">
                  <c:v>5.5833333333333325E-2</c:v>
                </c:pt>
                <c:pt idx="4659">
                  <c:v>5.5844907407407406E-2</c:v>
                </c:pt>
                <c:pt idx="4660">
                  <c:v>5.5856481481481479E-2</c:v>
                </c:pt>
                <c:pt idx="4661">
                  <c:v>5.5868055555555553E-2</c:v>
                </c:pt>
                <c:pt idx="4662">
                  <c:v>5.5879629629629633E-2</c:v>
                </c:pt>
                <c:pt idx="4663">
                  <c:v>5.5891203703703707E-2</c:v>
                </c:pt>
                <c:pt idx="4664">
                  <c:v>5.590277777777778E-2</c:v>
                </c:pt>
                <c:pt idx="4665">
                  <c:v>5.5914351851851847E-2</c:v>
                </c:pt>
                <c:pt idx="4666">
                  <c:v>5.5925925925925928E-2</c:v>
                </c:pt>
                <c:pt idx="4667">
                  <c:v>5.5937500000000001E-2</c:v>
                </c:pt>
                <c:pt idx="4668">
                  <c:v>5.5949074074074075E-2</c:v>
                </c:pt>
                <c:pt idx="4669">
                  <c:v>5.5960648148148141E-2</c:v>
                </c:pt>
                <c:pt idx="4670">
                  <c:v>5.5972222222222222E-2</c:v>
                </c:pt>
                <c:pt idx="4671">
                  <c:v>5.5983796296296295E-2</c:v>
                </c:pt>
                <c:pt idx="4672">
                  <c:v>5.5995370370370369E-2</c:v>
                </c:pt>
                <c:pt idx="4673">
                  <c:v>5.6006944444444449E-2</c:v>
                </c:pt>
                <c:pt idx="4674">
                  <c:v>5.6018518518518523E-2</c:v>
                </c:pt>
                <c:pt idx="4675">
                  <c:v>5.603009259259259E-2</c:v>
                </c:pt>
                <c:pt idx="4676">
                  <c:v>5.6041666666666663E-2</c:v>
                </c:pt>
                <c:pt idx="4677">
                  <c:v>5.6053240740740744E-2</c:v>
                </c:pt>
                <c:pt idx="4678">
                  <c:v>5.6064814814814817E-2</c:v>
                </c:pt>
                <c:pt idx="4679">
                  <c:v>5.6076388888888884E-2</c:v>
                </c:pt>
                <c:pt idx="4680">
                  <c:v>5.6087962962962958E-2</c:v>
                </c:pt>
                <c:pt idx="4681">
                  <c:v>5.6099537037037038E-2</c:v>
                </c:pt>
                <c:pt idx="4682">
                  <c:v>5.6111111111111112E-2</c:v>
                </c:pt>
                <c:pt idx="4683">
                  <c:v>5.6122685185185185E-2</c:v>
                </c:pt>
                <c:pt idx="4684">
                  <c:v>5.6134259259259266E-2</c:v>
                </c:pt>
                <c:pt idx="4685">
                  <c:v>5.6145833333333339E-2</c:v>
                </c:pt>
                <c:pt idx="4686">
                  <c:v>5.6157407407407406E-2</c:v>
                </c:pt>
                <c:pt idx="4687">
                  <c:v>5.6168981481481479E-2</c:v>
                </c:pt>
                <c:pt idx="4688">
                  <c:v>5.618055555555556E-2</c:v>
                </c:pt>
                <c:pt idx="4689">
                  <c:v>5.6192129629629634E-2</c:v>
                </c:pt>
                <c:pt idx="4690">
                  <c:v>5.62037037037037E-2</c:v>
                </c:pt>
                <c:pt idx="4691">
                  <c:v>5.6215277777777774E-2</c:v>
                </c:pt>
                <c:pt idx="4692">
                  <c:v>5.6226851851851854E-2</c:v>
                </c:pt>
                <c:pt idx="4693">
                  <c:v>5.6238425925925928E-2</c:v>
                </c:pt>
                <c:pt idx="4694">
                  <c:v>5.6250000000000001E-2</c:v>
                </c:pt>
                <c:pt idx="4695">
                  <c:v>5.6261574074074068E-2</c:v>
                </c:pt>
                <c:pt idx="4696">
                  <c:v>5.6273148148148149E-2</c:v>
                </c:pt>
                <c:pt idx="4697">
                  <c:v>5.6284722222222222E-2</c:v>
                </c:pt>
                <c:pt idx="4698">
                  <c:v>5.6296296296296296E-2</c:v>
                </c:pt>
                <c:pt idx="4699">
                  <c:v>5.6307870370370362E-2</c:v>
                </c:pt>
                <c:pt idx="4700">
                  <c:v>5.6319444444444443E-2</c:v>
                </c:pt>
                <c:pt idx="4701">
                  <c:v>5.6331018518518516E-2</c:v>
                </c:pt>
                <c:pt idx="4702">
                  <c:v>5.634259259259259E-2</c:v>
                </c:pt>
                <c:pt idx="4703">
                  <c:v>5.635416666666667E-2</c:v>
                </c:pt>
                <c:pt idx="4704">
                  <c:v>5.6365740740740744E-2</c:v>
                </c:pt>
                <c:pt idx="4705">
                  <c:v>5.6377314814814818E-2</c:v>
                </c:pt>
                <c:pt idx="4706">
                  <c:v>5.6388888888888884E-2</c:v>
                </c:pt>
                <c:pt idx="4707">
                  <c:v>5.6400462962962965E-2</c:v>
                </c:pt>
                <c:pt idx="4708">
                  <c:v>5.6412037037037038E-2</c:v>
                </c:pt>
                <c:pt idx="4709">
                  <c:v>5.6423611111111112E-2</c:v>
                </c:pt>
                <c:pt idx="4710">
                  <c:v>5.6435185185185179E-2</c:v>
                </c:pt>
                <c:pt idx="4711">
                  <c:v>5.6446759259259259E-2</c:v>
                </c:pt>
                <c:pt idx="4712">
                  <c:v>5.6458333333333333E-2</c:v>
                </c:pt>
                <c:pt idx="4713">
                  <c:v>5.6469907407407406E-2</c:v>
                </c:pt>
                <c:pt idx="4714">
                  <c:v>5.6481481481481487E-2</c:v>
                </c:pt>
                <c:pt idx="4715">
                  <c:v>5.649305555555556E-2</c:v>
                </c:pt>
                <c:pt idx="4716">
                  <c:v>5.6504629629629627E-2</c:v>
                </c:pt>
                <c:pt idx="4717">
                  <c:v>5.65162037037037E-2</c:v>
                </c:pt>
                <c:pt idx="4718">
                  <c:v>5.6527777777777781E-2</c:v>
                </c:pt>
                <c:pt idx="4719">
                  <c:v>5.6539351851851855E-2</c:v>
                </c:pt>
                <c:pt idx="4720">
                  <c:v>5.6550925925925921E-2</c:v>
                </c:pt>
                <c:pt idx="4721">
                  <c:v>5.6562499999999995E-2</c:v>
                </c:pt>
                <c:pt idx="4722">
                  <c:v>5.6574074074074075E-2</c:v>
                </c:pt>
                <c:pt idx="4723">
                  <c:v>5.6585648148148149E-2</c:v>
                </c:pt>
                <c:pt idx="4724">
                  <c:v>5.6597222222222222E-2</c:v>
                </c:pt>
                <c:pt idx="4725">
                  <c:v>5.6608796296296303E-2</c:v>
                </c:pt>
                <c:pt idx="4726">
                  <c:v>5.6620370370370376E-2</c:v>
                </c:pt>
                <c:pt idx="4727">
                  <c:v>5.6631944444444443E-2</c:v>
                </c:pt>
                <c:pt idx="4728">
                  <c:v>5.6643518518518517E-2</c:v>
                </c:pt>
                <c:pt idx="4729">
                  <c:v>5.6655092592592597E-2</c:v>
                </c:pt>
                <c:pt idx="4730">
                  <c:v>5.6666666666666671E-2</c:v>
                </c:pt>
                <c:pt idx="4731">
                  <c:v>5.6678240740740737E-2</c:v>
                </c:pt>
                <c:pt idx="4732">
                  <c:v>5.6689814814814811E-2</c:v>
                </c:pt>
                <c:pt idx="4733">
                  <c:v>5.6701388888888891E-2</c:v>
                </c:pt>
                <c:pt idx="4734">
                  <c:v>5.6712962962962965E-2</c:v>
                </c:pt>
                <c:pt idx="4735">
                  <c:v>5.6724537037037039E-2</c:v>
                </c:pt>
                <c:pt idx="4736">
                  <c:v>5.6736111111111105E-2</c:v>
                </c:pt>
                <c:pt idx="4737">
                  <c:v>5.6747685185185186E-2</c:v>
                </c:pt>
                <c:pt idx="4738">
                  <c:v>5.6759259259259259E-2</c:v>
                </c:pt>
                <c:pt idx="4739">
                  <c:v>5.6770833333333333E-2</c:v>
                </c:pt>
                <c:pt idx="4740">
                  <c:v>5.67824074074074E-2</c:v>
                </c:pt>
                <c:pt idx="4741">
                  <c:v>5.679398148148148E-2</c:v>
                </c:pt>
                <c:pt idx="4742">
                  <c:v>5.6805555555555554E-2</c:v>
                </c:pt>
                <c:pt idx="4743">
                  <c:v>5.6817129629629627E-2</c:v>
                </c:pt>
                <c:pt idx="4744">
                  <c:v>5.6828703703703708E-2</c:v>
                </c:pt>
                <c:pt idx="4745">
                  <c:v>5.6840277777777781E-2</c:v>
                </c:pt>
                <c:pt idx="4746">
                  <c:v>5.6851851851851855E-2</c:v>
                </c:pt>
                <c:pt idx="4747">
                  <c:v>5.6863425925925921E-2</c:v>
                </c:pt>
                <c:pt idx="4748">
                  <c:v>5.6875000000000002E-2</c:v>
                </c:pt>
                <c:pt idx="4749">
                  <c:v>5.6886574074074076E-2</c:v>
                </c:pt>
                <c:pt idx="4750">
                  <c:v>5.6898148148148149E-2</c:v>
                </c:pt>
                <c:pt idx="4751">
                  <c:v>5.6909722222222216E-2</c:v>
                </c:pt>
                <c:pt idx="4752">
                  <c:v>5.6921296296296296E-2</c:v>
                </c:pt>
                <c:pt idx="4753">
                  <c:v>5.693287037037037E-2</c:v>
                </c:pt>
                <c:pt idx="4754">
                  <c:v>5.6944444444444443E-2</c:v>
                </c:pt>
                <c:pt idx="4755">
                  <c:v>5.6956018518518524E-2</c:v>
                </c:pt>
                <c:pt idx="4756">
                  <c:v>5.6967592592592597E-2</c:v>
                </c:pt>
                <c:pt idx="4757">
                  <c:v>5.6979166666666664E-2</c:v>
                </c:pt>
                <c:pt idx="4758">
                  <c:v>5.6990740740740738E-2</c:v>
                </c:pt>
                <c:pt idx="4759">
                  <c:v>5.7002314814814818E-2</c:v>
                </c:pt>
                <c:pt idx="4760">
                  <c:v>5.7013888888888892E-2</c:v>
                </c:pt>
                <c:pt idx="4761">
                  <c:v>5.7025462962962958E-2</c:v>
                </c:pt>
                <c:pt idx="4762">
                  <c:v>5.7037037037037032E-2</c:v>
                </c:pt>
                <c:pt idx="4763">
                  <c:v>5.7048611111111112E-2</c:v>
                </c:pt>
                <c:pt idx="4764">
                  <c:v>5.7060185185185186E-2</c:v>
                </c:pt>
                <c:pt idx="4765">
                  <c:v>5.707175925925926E-2</c:v>
                </c:pt>
                <c:pt idx="4766">
                  <c:v>5.708333333333334E-2</c:v>
                </c:pt>
                <c:pt idx="4767">
                  <c:v>5.7094907407407407E-2</c:v>
                </c:pt>
                <c:pt idx="4768">
                  <c:v>5.710648148148148E-2</c:v>
                </c:pt>
                <c:pt idx="4769">
                  <c:v>5.7118055555555554E-2</c:v>
                </c:pt>
                <c:pt idx="4770">
                  <c:v>5.7129629629629634E-2</c:v>
                </c:pt>
                <c:pt idx="4771">
                  <c:v>5.7141203703703708E-2</c:v>
                </c:pt>
                <c:pt idx="4772">
                  <c:v>5.7152777777777775E-2</c:v>
                </c:pt>
                <c:pt idx="4773">
                  <c:v>5.7164351851851848E-2</c:v>
                </c:pt>
                <c:pt idx="4774">
                  <c:v>5.7175925925925929E-2</c:v>
                </c:pt>
                <c:pt idx="4775">
                  <c:v>5.7187500000000002E-2</c:v>
                </c:pt>
                <c:pt idx="4776">
                  <c:v>5.7199074074074076E-2</c:v>
                </c:pt>
                <c:pt idx="4777">
                  <c:v>5.7210648148148142E-2</c:v>
                </c:pt>
                <c:pt idx="4778">
                  <c:v>5.7222222222222223E-2</c:v>
                </c:pt>
                <c:pt idx="4779">
                  <c:v>5.7233796296296297E-2</c:v>
                </c:pt>
                <c:pt idx="4780">
                  <c:v>5.724537037037037E-2</c:v>
                </c:pt>
                <c:pt idx="4781">
                  <c:v>5.7256944444444437E-2</c:v>
                </c:pt>
                <c:pt idx="4782">
                  <c:v>5.7268518518518517E-2</c:v>
                </c:pt>
                <c:pt idx="4783">
                  <c:v>5.7280092592592591E-2</c:v>
                </c:pt>
                <c:pt idx="4784">
                  <c:v>5.7291666666666664E-2</c:v>
                </c:pt>
                <c:pt idx="4785">
                  <c:v>5.7303240740740745E-2</c:v>
                </c:pt>
                <c:pt idx="4786">
                  <c:v>5.7314814814814818E-2</c:v>
                </c:pt>
                <c:pt idx="4787">
                  <c:v>5.7326388888888892E-2</c:v>
                </c:pt>
                <c:pt idx="4788">
                  <c:v>5.7337962962962959E-2</c:v>
                </c:pt>
                <c:pt idx="4789">
                  <c:v>5.7349537037037039E-2</c:v>
                </c:pt>
                <c:pt idx="4790">
                  <c:v>5.7361111111111113E-2</c:v>
                </c:pt>
                <c:pt idx="4791">
                  <c:v>5.7372685185185186E-2</c:v>
                </c:pt>
                <c:pt idx="4792">
                  <c:v>5.7384259259259253E-2</c:v>
                </c:pt>
                <c:pt idx="4793">
                  <c:v>5.7395833333333333E-2</c:v>
                </c:pt>
                <c:pt idx="4794">
                  <c:v>5.7407407407407407E-2</c:v>
                </c:pt>
                <c:pt idx="4795">
                  <c:v>5.7418981481481481E-2</c:v>
                </c:pt>
                <c:pt idx="4796">
                  <c:v>5.7430555555555561E-2</c:v>
                </c:pt>
                <c:pt idx="4797">
                  <c:v>5.7442129629629628E-2</c:v>
                </c:pt>
                <c:pt idx="4798">
                  <c:v>5.7453703703703701E-2</c:v>
                </c:pt>
                <c:pt idx="4799">
                  <c:v>5.7465277777777775E-2</c:v>
                </c:pt>
                <c:pt idx="4800">
                  <c:v>5.7476851851851855E-2</c:v>
                </c:pt>
                <c:pt idx="4801">
                  <c:v>5.7488425925925929E-2</c:v>
                </c:pt>
                <c:pt idx="4802">
                  <c:v>5.7499999999999996E-2</c:v>
                </c:pt>
                <c:pt idx="4803">
                  <c:v>5.7511574074074069E-2</c:v>
                </c:pt>
                <c:pt idx="4804">
                  <c:v>5.752314814814815E-2</c:v>
                </c:pt>
                <c:pt idx="4805">
                  <c:v>5.7534722222222223E-2</c:v>
                </c:pt>
                <c:pt idx="4806">
                  <c:v>5.7546296296296297E-2</c:v>
                </c:pt>
                <c:pt idx="4807">
                  <c:v>5.7557870370370377E-2</c:v>
                </c:pt>
                <c:pt idx="4808">
                  <c:v>5.7569444444444444E-2</c:v>
                </c:pt>
                <c:pt idx="4809">
                  <c:v>5.7581018518518517E-2</c:v>
                </c:pt>
                <c:pt idx="4810">
                  <c:v>5.7592592592592591E-2</c:v>
                </c:pt>
                <c:pt idx="4811">
                  <c:v>5.7604166666666672E-2</c:v>
                </c:pt>
                <c:pt idx="4812">
                  <c:v>5.7615740740740738E-2</c:v>
                </c:pt>
                <c:pt idx="4813">
                  <c:v>5.7627314814814812E-2</c:v>
                </c:pt>
                <c:pt idx="4814">
                  <c:v>5.7638888888888885E-2</c:v>
                </c:pt>
                <c:pt idx="4815">
                  <c:v>5.7650462962962966E-2</c:v>
                </c:pt>
                <c:pt idx="4816">
                  <c:v>5.7662037037037039E-2</c:v>
                </c:pt>
                <c:pt idx="4817">
                  <c:v>5.7673611111111113E-2</c:v>
                </c:pt>
                <c:pt idx="4818">
                  <c:v>5.768518518518518E-2</c:v>
                </c:pt>
                <c:pt idx="4819">
                  <c:v>5.769675925925926E-2</c:v>
                </c:pt>
                <c:pt idx="4820">
                  <c:v>5.7708333333333334E-2</c:v>
                </c:pt>
                <c:pt idx="4821">
                  <c:v>5.7719907407407407E-2</c:v>
                </c:pt>
                <c:pt idx="4822">
                  <c:v>5.7731481481481474E-2</c:v>
                </c:pt>
                <c:pt idx="4823">
                  <c:v>5.7743055555555554E-2</c:v>
                </c:pt>
                <c:pt idx="4824">
                  <c:v>5.7754629629629628E-2</c:v>
                </c:pt>
                <c:pt idx="4825">
                  <c:v>5.7766203703703702E-2</c:v>
                </c:pt>
                <c:pt idx="4826">
                  <c:v>5.7777777777777782E-2</c:v>
                </c:pt>
                <c:pt idx="4827">
                  <c:v>5.7789351851851856E-2</c:v>
                </c:pt>
                <c:pt idx="4828">
                  <c:v>5.7800925925925929E-2</c:v>
                </c:pt>
                <c:pt idx="4829">
                  <c:v>5.7812499999999996E-2</c:v>
                </c:pt>
                <c:pt idx="4830">
                  <c:v>5.7824074074074076E-2</c:v>
                </c:pt>
                <c:pt idx="4831">
                  <c:v>5.783564814814815E-2</c:v>
                </c:pt>
                <c:pt idx="4832">
                  <c:v>5.7847222222222223E-2</c:v>
                </c:pt>
                <c:pt idx="4833">
                  <c:v>5.785879629629629E-2</c:v>
                </c:pt>
                <c:pt idx="4834">
                  <c:v>5.7870370370370371E-2</c:v>
                </c:pt>
                <c:pt idx="4835">
                  <c:v>5.7881944444444444E-2</c:v>
                </c:pt>
                <c:pt idx="4836">
                  <c:v>5.7893518518518518E-2</c:v>
                </c:pt>
                <c:pt idx="4837">
                  <c:v>5.7905092592592598E-2</c:v>
                </c:pt>
                <c:pt idx="4838">
                  <c:v>5.7916666666666665E-2</c:v>
                </c:pt>
                <c:pt idx="4839">
                  <c:v>5.7928240740740738E-2</c:v>
                </c:pt>
                <c:pt idx="4840">
                  <c:v>5.7939814814814812E-2</c:v>
                </c:pt>
                <c:pt idx="4841">
                  <c:v>5.7951388888888893E-2</c:v>
                </c:pt>
                <c:pt idx="4842">
                  <c:v>5.7962962962962959E-2</c:v>
                </c:pt>
                <c:pt idx="4843">
                  <c:v>5.7974537037037033E-2</c:v>
                </c:pt>
                <c:pt idx="4844">
                  <c:v>5.7986111111111106E-2</c:v>
                </c:pt>
                <c:pt idx="4845">
                  <c:v>5.7997685185185187E-2</c:v>
                </c:pt>
                <c:pt idx="4846">
                  <c:v>5.800925925925926E-2</c:v>
                </c:pt>
                <c:pt idx="4847">
                  <c:v>5.8020833333333334E-2</c:v>
                </c:pt>
                <c:pt idx="4848">
                  <c:v>5.8032407407407414E-2</c:v>
                </c:pt>
                <c:pt idx="4849">
                  <c:v>5.8043981481481481E-2</c:v>
                </c:pt>
                <c:pt idx="4850">
                  <c:v>5.8055555555555555E-2</c:v>
                </c:pt>
                <c:pt idx="4851">
                  <c:v>5.8067129629629628E-2</c:v>
                </c:pt>
                <c:pt idx="4852">
                  <c:v>5.8078703703703709E-2</c:v>
                </c:pt>
                <c:pt idx="4853">
                  <c:v>5.8090277777777775E-2</c:v>
                </c:pt>
                <c:pt idx="4854">
                  <c:v>5.8101851851851849E-2</c:v>
                </c:pt>
                <c:pt idx="4855">
                  <c:v>5.8113425925925923E-2</c:v>
                </c:pt>
                <c:pt idx="4856">
                  <c:v>5.8125000000000003E-2</c:v>
                </c:pt>
                <c:pt idx="4857">
                  <c:v>5.8136574074074077E-2</c:v>
                </c:pt>
                <c:pt idx="4858">
                  <c:v>5.814814814814815E-2</c:v>
                </c:pt>
                <c:pt idx="4859">
                  <c:v>5.8159722222222217E-2</c:v>
                </c:pt>
                <c:pt idx="4860">
                  <c:v>5.8171296296296297E-2</c:v>
                </c:pt>
                <c:pt idx="4861">
                  <c:v>5.8182870370370371E-2</c:v>
                </c:pt>
                <c:pt idx="4862">
                  <c:v>5.8194444444444444E-2</c:v>
                </c:pt>
                <c:pt idx="4863">
                  <c:v>5.8206018518518511E-2</c:v>
                </c:pt>
                <c:pt idx="4864">
                  <c:v>5.8217592592592592E-2</c:v>
                </c:pt>
                <c:pt idx="4865">
                  <c:v>5.8229166666666665E-2</c:v>
                </c:pt>
                <c:pt idx="4866">
                  <c:v>5.8240740740740739E-2</c:v>
                </c:pt>
                <c:pt idx="4867">
                  <c:v>5.8252314814814819E-2</c:v>
                </c:pt>
                <c:pt idx="4868">
                  <c:v>5.8263888888888893E-2</c:v>
                </c:pt>
                <c:pt idx="4869">
                  <c:v>5.8275462962962966E-2</c:v>
                </c:pt>
                <c:pt idx="4870">
                  <c:v>5.8287037037037033E-2</c:v>
                </c:pt>
                <c:pt idx="4871">
                  <c:v>5.8298611111111114E-2</c:v>
                </c:pt>
                <c:pt idx="4872">
                  <c:v>5.8310185185185187E-2</c:v>
                </c:pt>
                <c:pt idx="4873">
                  <c:v>5.8321759259259261E-2</c:v>
                </c:pt>
                <c:pt idx="4874">
                  <c:v>5.8333333333333327E-2</c:v>
                </c:pt>
                <c:pt idx="4875">
                  <c:v>5.8344907407407408E-2</c:v>
                </c:pt>
                <c:pt idx="4876">
                  <c:v>5.8356481481481481E-2</c:v>
                </c:pt>
                <c:pt idx="4877">
                  <c:v>5.8368055555555555E-2</c:v>
                </c:pt>
                <c:pt idx="4878">
                  <c:v>5.8379629629629635E-2</c:v>
                </c:pt>
                <c:pt idx="4879">
                  <c:v>5.8391203703703702E-2</c:v>
                </c:pt>
                <c:pt idx="4880">
                  <c:v>5.8402777777777776E-2</c:v>
                </c:pt>
                <c:pt idx="4881">
                  <c:v>5.8414351851851849E-2</c:v>
                </c:pt>
                <c:pt idx="4882">
                  <c:v>5.842592592592593E-2</c:v>
                </c:pt>
                <c:pt idx="4883">
                  <c:v>5.8437499999999996E-2</c:v>
                </c:pt>
                <c:pt idx="4884">
                  <c:v>5.844907407407407E-2</c:v>
                </c:pt>
                <c:pt idx="4885">
                  <c:v>5.8460648148148144E-2</c:v>
                </c:pt>
                <c:pt idx="4886">
                  <c:v>5.8472222222222224E-2</c:v>
                </c:pt>
                <c:pt idx="4887">
                  <c:v>5.8483796296296298E-2</c:v>
                </c:pt>
                <c:pt idx="4888">
                  <c:v>5.8495370370370371E-2</c:v>
                </c:pt>
                <c:pt idx="4889">
                  <c:v>5.8506944444444452E-2</c:v>
                </c:pt>
                <c:pt idx="4890">
                  <c:v>5.8518518518518518E-2</c:v>
                </c:pt>
                <c:pt idx="4891">
                  <c:v>5.8530092592592592E-2</c:v>
                </c:pt>
                <c:pt idx="4892">
                  <c:v>5.8541666666666665E-2</c:v>
                </c:pt>
                <c:pt idx="4893">
                  <c:v>5.8553240740740746E-2</c:v>
                </c:pt>
                <c:pt idx="4894">
                  <c:v>5.8564814814814813E-2</c:v>
                </c:pt>
                <c:pt idx="4895">
                  <c:v>5.8576388888888886E-2</c:v>
                </c:pt>
                <c:pt idx="4896">
                  <c:v>5.858796296296296E-2</c:v>
                </c:pt>
                <c:pt idx="4897">
                  <c:v>5.859953703703704E-2</c:v>
                </c:pt>
                <c:pt idx="4898">
                  <c:v>5.8611111111111114E-2</c:v>
                </c:pt>
                <c:pt idx="4899">
                  <c:v>5.8622685185185187E-2</c:v>
                </c:pt>
                <c:pt idx="4900">
                  <c:v>5.8634259259259254E-2</c:v>
                </c:pt>
                <c:pt idx="4901">
                  <c:v>5.8645833333333335E-2</c:v>
                </c:pt>
                <c:pt idx="4902">
                  <c:v>5.8657407407407408E-2</c:v>
                </c:pt>
                <c:pt idx="4903">
                  <c:v>5.8668981481481482E-2</c:v>
                </c:pt>
                <c:pt idx="4904">
                  <c:v>5.8680555555555548E-2</c:v>
                </c:pt>
                <c:pt idx="4905">
                  <c:v>5.8692129629629629E-2</c:v>
                </c:pt>
                <c:pt idx="4906">
                  <c:v>5.8703703703703702E-2</c:v>
                </c:pt>
                <c:pt idx="4907">
                  <c:v>5.8715277777777776E-2</c:v>
                </c:pt>
                <c:pt idx="4908">
                  <c:v>5.8726851851851856E-2</c:v>
                </c:pt>
                <c:pt idx="4909">
                  <c:v>5.873842592592593E-2</c:v>
                </c:pt>
                <c:pt idx="4910">
                  <c:v>5.8750000000000004E-2</c:v>
                </c:pt>
                <c:pt idx="4911">
                  <c:v>5.876157407407407E-2</c:v>
                </c:pt>
                <c:pt idx="4912">
                  <c:v>5.8773148148148151E-2</c:v>
                </c:pt>
                <c:pt idx="4913">
                  <c:v>5.8784722222222224E-2</c:v>
                </c:pt>
                <c:pt idx="4914">
                  <c:v>5.8796296296296298E-2</c:v>
                </c:pt>
                <c:pt idx="4915">
                  <c:v>5.8807870370370365E-2</c:v>
                </c:pt>
                <c:pt idx="4916">
                  <c:v>5.8819444444444445E-2</c:v>
                </c:pt>
                <c:pt idx="4917">
                  <c:v>5.8831018518518519E-2</c:v>
                </c:pt>
                <c:pt idx="4918">
                  <c:v>5.8842592592592592E-2</c:v>
                </c:pt>
                <c:pt idx="4919">
                  <c:v>5.8854166666666673E-2</c:v>
                </c:pt>
                <c:pt idx="4920">
                  <c:v>5.8865740740740739E-2</c:v>
                </c:pt>
                <c:pt idx="4921">
                  <c:v>5.8877314814814813E-2</c:v>
                </c:pt>
                <c:pt idx="4922">
                  <c:v>5.8888888888888886E-2</c:v>
                </c:pt>
                <c:pt idx="4923">
                  <c:v>5.8900462962962967E-2</c:v>
                </c:pt>
                <c:pt idx="4924">
                  <c:v>5.8912037037037034E-2</c:v>
                </c:pt>
                <c:pt idx="4925">
                  <c:v>5.8923611111111107E-2</c:v>
                </c:pt>
                <c:pt idx="4926">
                  <c:v>5.8935185185185181E-2</c:v>
                </c:pt>
                <c:pt idx="4927">
                  <c:v>5.8946759259259261E-2</c:v>
                </c:pt>
                <c:pt idx="4928">
                  <c:v>5.8958333333333335E-2</c:v>
                </c:pt>
                <c:pt idx="4929">
                  <c:v>5.8969907407407408E-2</c:v>
                </c:pt>
                <c:pt idx="4930">
                  <c:v>5.8981481481481489E-2</c:v>
                </c:pt>
                <c:pt idx="4931">
                  <c:v>5.8993055555555556E-2</c:v>
                </c:pt>
                <c:pt idx="4932">
                  <c:v>5.9004629629629629E-2</c:v>
                </c:pt>
                <c:pt idx="4933">
                  <c:v>5.9016203703703703E-2</c:v>
                </c:pt>
                <c:pt idx="4934">
                  <c:v>5.9027777777777783E-2</c:v>
                </c:pt>
                <c:pt idx="4935">
                  <c:v>5.903935185185185E-2</c:v>
                </c:pt>
                <c:pt idx="4936">
                  <c:v>5.9050925925925923E-2</c:v>
                </c:pt>
                <c:pt idx="4937">
                  <c:v>5.9062499999999997E-2</c:v>
                </c:pt>
                <c:pt idx="4938">
                  <c:v>5.9074074074074077E-2</c:v>
                </c:pt>
                <c:pt idx="4939">
                  <c:v>5.9085648148148151E-2</c:v>
                </c:pt>
                <c:pt idx="4940">
                  <c:v>5.9097222222222225E-2</c:v>
                </c:pt>
                <c:pt idx="4941">
                  <c:v>5.9108796296296291E-2</c:v>
                </c:pt>
                <c:pt idx="4942">
                  <c:v>5.9120370370370372E-2</c:v>
                </c:pt>
                <c:pt idx="4943">
                  <c:v>5.9131944444444445E-2</c:v>
                </c:pt>
                <c:pt idx="4944">
                  <c:v>5.9143518518518519E-2</c:v>
                </c:pt>
                <c:pt idx="4945">
                  <c:v>5.9155092592592586E-2</c:v>
                </c:pt>
                <c:pt idx="4946">
                  <c:v>5.9166666666666666E-2</c:v>
                </c:pt>
                <c:pt idx="4947">
                  <c:v>5.917824074074074E-2</c:v>
                </c:pt>
                <c:pt idx="4948">
                  <c:v>5.9189814814814813E-2</c:v>
                </c:pt>
                <c:pt idx="4949">
                  <c:v>5.9201388888888894E-2</c:v>
                </c:pt>
                <c:pt idx="4950">
                  <c:v>5.9212962962962967E-2</c:v>
                </c:pt>
                <c:pt idx="4951">
                  <c:v>5.9224537037037041E-2</c:v>
                </c:pt>
                <c:pt idx="4952">
                  <c:v>5.9236111111111107E-2</c:v>
                </c:pt>
                <c:pt idx="4953">
                  <c:v>5.9247685185185188E-2</c:v>
                </c:pt>
                <c:pt idx="4954">
                  <c:v>5.9259259259259262E-2</c:v>
                </c:pt>
                <c:pt idx="4955">
                  <c:v>5.9270833333333335E-2</c:v>
                </c:pt>
                <c:pt idx="4956">
                  <c:v>5.9282407407407402E-2</c:v>
                </c:pt>
                <c:pt idx="4957">
                  <c:v>5.9293981481481482E-2</c:v>
                </c:pt>
                <c:pt idx="4958">
                  <c:v>5.9305555555555556E-2</c:v>
                </c:pt>
                <c:pt idx="4959">
                  <c:v>5.9317129629629629E-2</c:v>
                </c:pt>
                <c:pt idx="4960">
                  <c:v>5.932870370370371E-2</c:v>
                </c:pt>
                <c:pt idx="4961">
                  <c:v>5.9340277777777777E-2</c:v>
                </c:pt>
                <c:pt idx="4962">
                  <c:v>5.935185185185185E-2</c:v>
                </c:pt>
                <c:pt idx="4963">
                  <c:v>5.9363425925925924E-2</c:v>
                </c:pt>
                <c:pt idx="4964">
                  <c:v>5.9375000000000004E-2</c:v>
                </c:pt>
                <c:pt idx="4965">
                  <c:v>5.9386574074074071E-2</c:v>
                </c:pt>
                <c:pt idx="4966">
                  <c:v>5.9398148148148144E-2</c:v>
                </c:pt>
                <c:pt idx="4967">
                  <c:v>5.9409722222222218E-2</c:v>
                </c:pt>
                <c:pt idx="4968">
                  <c:v>5.9421296296296298E-2</c:v>
                </c:pt>
                <c:pt idx="4969">
                  <c:v>5.9432870370370372E-2</c:v>
                </c:pt>
                <c:pt idx="4970">
                  <c:v>5.9444444444444446E-2</c:v>
                </c:pt>
                <c:pt idx="4971">
                  <c:v>5.9456018518518526E-2</c:v>
                </c:pt>
                <c:pt idx="4972">
                  <c:v>5.9467592592592593E-2</c:v>
                </c:pt>
                <c:pt idx="4973">
                  <c:v>5.9479166666666666E-2</c:v>
                </c:pt>
                <c:pt idx="4974">
                  <c:v>5.949074074074074E-2</c:v>
                </c:pt>
                <c:pt idx="4975">
                  <c:v>5.950231481481482E-2</c:v>
                </c:pt>
                <c:pt idx="4976">
                  <c:v>5.9513888888888887E-2</c:v>
                </c:pt>
                <c:pt idx="4977">
                  <c:v>5.9525462962962961E-2</c:v>
                </c:pt>
                <c:pt idx="4978">
                  <c:v>5.9537037037037034E-2</c:v>
                </c:pt>
                <c:pt idx="4979">
                  <c:v>5.9548611111111115E-2</c:v>
                </c:pt>
                <c:pt idx="4980">
                  <c:v>5.9560185185185188E-2</c:v>
                </c:pt>
                <c:pt idx="4981">
                  <c:v>5.9571759259259262E-2</c:v>
                </c:pt>
                <c:pt idx="4982">
                  <c:v>5.9583333333333328E-2</c:v>
                </c:pt>
                <c:pt idx="4983">
                  <c:v>5.9594907407407409E-2</c:v>
                </c:pt>
                <c:pt idx="4984">
                  <c:v>5.9606481481481483E-2</c:v>
                </c:pt>
                <c:pt idx="4985">
                  <c:v>5.9618055555555556E-2</c:v>
                </c:pt>
                <c:pt idx="4986">
                  <c:v>5.9629629629629623E-2</c:v>
                </c:pt>
                <c:pt idx="4987">
                  <c:v>5.9641203703703703E-2</c:v>
                </c:pt>
                <c:pt idx="4988">
                  <c:v>5.9652777777777777E-2</c:v>
                </c:pt>
                <c:pt idx="4989">
                  <c:v>5.966435185185185E-2</c:v>
                </c:pt>
                <c:pt idx="4990">
                  <c:v>5.9675925925925931E-2</c:v>
                </c:pt>
                <c:pt idx="4991">
                  <c:v>5.9687500000000004E-2</c:v>
                </c:pt>
                <c:pt idx="4992">
                  <c:v>5.9699074074074071E-2</c:v>
                </c:pt>
                <c:pt idx="4993">
                  <c:v>5.9710648148148145E-2</c:v>
                </c:pt>
                <c:pt idx="4994">
                  <c:v>5.9722222222222225E-2</c:v>
                </c:pt>
                <c:pt idx="4995">
                  <c:v>5.9733796296296299E-2</c:v>
                </c:pt>
                <c:pt idx="4996">
                  <c:v>5.9745370370370372E-2</c:v>
                </c:pt>
                <c:pt idx="4997">
                  <c:v>5.9756944444444439E-2</c:v>
                </c:pt>
                <c:pt idx="4998">
                  <c:v>5.9768518518518519E-2</c:v>
                </c:pt>
                <c:pt idx="4999">
                  <c:v>5.9780092592592593E-2</c:v>
                </c:pt>
                <c:pt idx="5000">
                  <c:v>5.9791666666666667E-2</c:v>
                </c:pt>
                <c:pt idx="5001">
                  <c:v>5.9803240740740747E-2</c:v>
                </c:pt>
                <c:pt idx="5002">
                  <c:v>5.9814814814814814E-2</c:v>
                </c:pt>
                <c:pt idx="5003">
                  <c:v>5.9826388888888887E-2</c:v>
                </c:pt>
                <c:pt idx="5004">
                  <c:v>5.9837962962962961E-2</c:v>
                </c:pt>
                <c:pt idx="5005">
                  <c:v>5.9849537037037041E-2</c:v>
                </c:pt>
                <c:pt idx="5006">
                  <c:v>5.9861111111111108E-2</c:v>
                </c:pt>
                <c:pt idx="5007">
                  <c:v>5.9872685185185182E-2</c:v>
                </c:pt>
                <c:pt idx="5008">
                  <c:v>5.9884259259259255E-2</c:v>
                </c:pt>
                <c:pt idx="5009">
                  <c:v>5.9895833333333336E-2</c:v>
                </c:pt>
                <c:pt idx="5010">
                  <c:v>5.9907407407407409E-2</c:v>
                </c:pt>
                <c:pt idx="5011">
                  <c:v>5.9918981481481483E-2</c:v>
                </c:pt>
                <c:pt idx="5012">
                  <c:v>5.9930555555555563E-2</c:v>
                </c:pt>
                <c:pt idx="5013">
                  <c:v>5.994212962962963E-2</c:v>
                </c:pt>
                <c:pt idx="5014">
                  <c:v>5.994212962962963E-2</c:v>
                </c:pt>
                <c:pt idx="5015">
                  <c:v>5.9953703703703703E-2</c:v>
                </c:pt>
                <c:pt idx="5016">
                  <c:v>5.9965277777777777E-2</c:v>
                </c:pt>
                <c:pt idx="5017">
                  <c:v>5.9976851851851858E-2</c:v>
                </c:pt>
                <c:pt idx="5018">
                  <c:v>5.9988425925925924E-2</c:v>
                </c:pt>
                <c:pt idx="5019">
                  <c:v>0.06</c:v>
                </c:pt>
                <c:pt idx="5020">
                  <c:v>6.0011574074074071E-2</c:v>
                </c:pt>
                <c:pt idx="5021">
                  <c:v>6.0023148148148152E-2</c:v>
                </c:pt>
                <c:pt idx="5022">
                  <c:v>6.0034722222222225E-2</c:v>
                </c:pt>
                <c:pt idx="5023">
                  <c:v>6.0046296296296292E-2</c:v>
                </c:pt>
                <c:pt idx="5024">
                  <c:v>6.0057870370370366E-2</c:v>
                </c:pt>
                <c:pt idx="5025">
                  <c:v>6.0069444444444446E-2</c:v>
                </c:pt>
                <c:pt idx="5026">
                  <c:v>6.008101851851852E-2</c:v>
                </c:pt>
                <c:pt idx="5027">
                  <c:v>6.0092592592592593E-2</c:v>
                </c:pt>
                <c:pt idx="5028">
                  <c:v>6.010416666666666E-2</c:v>
                </c:pt>
                <c:pt idx="5029">
                  <c:v>6.011574074074074E-2</c:v>
                </c:pt>
                <c:pt idx="5030">
                  <c:v>6.0127314814814814E-2</c:v>
                </c:pt>
                <c:pt idx="5031">
                  <c:v>6.0138888888888888E-2</c:v>
                </c:pt>
                <c:pt idx="5032">
                  <c:v>6.0150462962962968E-2</c:v>
                </c:pt>
                <c:pt idx="5033">
                  <c:v>6.0162037037037042E-2</c:v>
                </c:pt>
                <c:pt idx="5034">
                  <c:v>6.0173611111111108E-2</c:v>
                </c:pt>
                <c:pt idx="5035">
                  <c:v>6.0185185185185182E-2</c:v>
                </c:pt>
                <c:pt idx="5036">
                  <c:v>6.0196759259259262E-2</c:v>
                </c:pt>
                <c:pt idx="5037">
                  <c:v>6.0208333333333336E-2</c:v>
                </c:pt>
                <c:pt idx="5038">
                  <c:v>6.0219907407407403E-2</c:v>
                </c:pt>
                <c:pt idx="5039">
                  <c:v>6.0231481481481476E-2</c:v>
                </c:pt>
                <c:pt idx="5040">
                  <c:v>6.0243055555555557E-2</c:v>
                </c:pt>
                <c:pt idx="5041">
                  <c:v>6.025462962962963E-2</c:v>
                </c:pt>
                <c:pt idx="5042">
                  <c:v>6.0266203703703704E-2</c:v>
                </c:pt>
                <c:pt idx="5043">
                  <c:v>6.0277777777777784E-2</c:v>
                </c:pt>
                <c:pt idx="5044">
                  <c:v>6.0289351851851851E-2</c:v>
                </c:pt>
                <c:pt idx="5045">
                  <c:v>6.0300925925925924E-2</c:v>
                </c:pt>
                <c:pt idx="5046">
                  <c:v>6.0312499999999998E-2</c:v>
                </c:pt>
                <c:pt idx="5047">
                  <c:v>6.0324074074074079E-2</c:v>
                </c:pt>
                <c:pt idx="5048">
                  <c:v>6.0335648148148145E-2</c:v>
                </c:pt>
                <c:pt idx="5049">
                  <c:v>6.0347222222222219E-2</c:v>
                </c:pt>
                <c:pt idx="5050">
                  <c:v>6.0358796296296292E-2</c:v>
                </c:pt>
                <c:pt idx="5051">
                  <c:v>6.0370370370370373E-2</c:v>
                </c:pt>
                <c:pt idx="5052">
                  <c:v>6.0381944444444446E-2</c:v>
                </c:pt>
                <c:pt idx="5053">
                  <c:v>6.039351851851852E-2</c:v>
                </c:pt>
                <c:pt idx="5054">
                  <c:v>6.04050925925926E-2</c:v>
                </c:pt>
                <c:pt idx="5055">
                  <c:v>6.0416666666666667E-2</c:v>
                </c:pt>
                <c:pt idx="5056">
                  <c:v>6.0428240740740741E-2</c:v>
                </c:pt>
                <c:pt idx="5057">
                  <c:v>6.0439814814814814E-2</c:v>
                </c:pt>
                <c:pt idx="5058">
                  <c:v>6.0451388888888895E-2</c:v>
                </c:pt>
                <c:pt idx="5059">
                  <c:v>6.0462962962962961E-2</c:v>
                </c:pt>
                <c:pt idx="5060">
                  <c:v>6.0474537037037035E-2</c:v>
                </c:pt>
                <c:pt idx="5061">
                  <c:v>6.0486111111111109E-2</c:v>
                </c:pt>
                <c:pt idx="5062">
                  <c:v>6.0497685185185189E-2</c:v>
                </c:pt>
                <c:pt idx="5063">
                  <c:v>6.0509259259259263E-2</c:v>
                </c:pt>
                <c:pt idx="5064">
                  <c:v>6.0520833333333329E-2</c:v>
                </c:pt>
                <c:pt idx="5065">
                  <c:v>6.0532407407407403E-2</c:v>
                </c:pt>
                <c:pt idx="5066">
                  <c:v>6.0543981481481483E-2</c:v>
                </c:pt>
                <c:pt idx="5067">
                  <c:v>6.0555555555555557E-2</c:v>
                </c:pt>
                <c:pt idx="5068">
                  <c:v>6.0567129629629624E-2</c:v>
                </c:pt>
                <c:pt idx="5069">
                  <c:v>6.0578703703703697E-2</c:v>
                </c:pt>
                <c:pt idx="5070">
                  <c:v>6.0590277777777778E-2</c:v>
                </c:pt>
                <c:pt idx="5071">
                  <c:v>6.0601851851851851E-2</c:v>
                </c:pt>
                <c:pt idx="5072">
                  <c:v>6.0613425925925925E-2</c:v>
                </c:pt>
                <c:pt idx="5073">
                  <c:v>6.0625000000000005E-2</c:v>
                </c:pt>
                <c:pt idx="5074">
                  <c:v>6.0636574074074079E-2</c:v>
                </c:pt>
                <c:pt idx="5075">
                  <c:v>6.0648148148148145E-2</c:v>
                </c:pt>
                <c:pt idx="5076">
                  <c:v>6.0659722222222219E-2</c:v>
                </c:pt>
                <c:pt idx="5077">
                  <c:v>6.06712962962963E-2</c:v>
                </c:pt>
                <c:pt idx="5078">
                  <c:v>6.0682870370370373E-2</c:v>
                </c:pt>
                <c:pt idx="5079">
                  <c:v>6.069444444444444E-2</c:v>
                </c:pt>
                <c:pt idx="5080">
                  <c:v>6.0706018518518513E-2</c:v>
                </c:pt>
                <c:pt idx="5081">
                  <c:v>6.0717592592592594E-2</c:v>
                </c:pt>
                <c:pt idx="5082">
                  <c:v>6.0729166666666667E-2</c:v>
                </c:pt>
                <c:pt idx="5083">
                  <c:v>6.0740740740740741E-2</c:v>
                </c:pt>
                <c:pt idx="5084">
                  <c:v>6.0752314814814821E-2</c:v>
                </c:pt>
                <c:pt idx="5085">
                  <c:v>6.0763888888888888E-2</c:v>
                </c:pt>
                <c:pt idx="5086">
                  <c:v>6.0775462962962962E-2</c:v>
                </c:pt>
                <c:pt idx="5087">
                  <c:v>6.0787037037037035E-2</c:v>
                </c:pt>
                <c:pt idx="5088">
                  <c:v>6.0798611111111116E-2</c:v>
                </c:pt>
                <c:pt idx="5089">
                  <c:v>6.0810185185185182E-2</c:v>
                </c:pt>
                <c:pt idx="5090">
                  <c:v>6.0821759259259256E-2</c:v>
                </c:pt>
                <c:pt idx="5091">
                  <c:v>6.083333333333333E-2</c:v>
                </c:pt>
                <c:pt idx="5092">
                  <c:v>6.084490740740741E-2</c:v>
                </c:pt>
                <c:pt idx="5093">
                  <c:v>6.0856481481481484E-2</c:v>
                </c:pt>
                <c:pt idx="5094">
                  <c:v>6.0868055555555557E-2</c:v>
                </c:pt>
                <c:pt idx="5095">
                  <c:v>6.0879629629629638E-2</c:v>
                </c:pt>
                <c:pt idx="5096">
                  <c:v>6.0891203703703704E-2</c:v>
                </c:pt>
                <c:pt idx="5097">
                  <c:v>6.0902777777777778E-2</c:v>
                </c:pt>
                <c:pt idx="5098">
                  <c:v>6.0914351851851851E-2</c:v>
                </c:pt>
                <c:pt idx="5099">
                  <c:v>6.0925925925925932E-2</c:v>
                </c:pt>
                <c:pt idx="5100">
                  <c:v>6.0937499999999999E-2</c:v>
                </c:pt>
                <c:pt idx="5101">
                  <c:v>6.0949074074074072E-2</c:v>
                </c:pt>
                <c:pt idx="5102">
                  <c:v>6.0960648148148146E-2</c:v>
                </c:pt>
                <c:pt idx="5103">
                  <c:v>6.0972222222222226E-2</c:v>
                </c:pt>
                <c:pt idx="5104">
                  <c:v>6.09837962962963E-2</c:v>
                </c:pt>
                <c:pt idx="5105">
                  <c:v>6.0995370370370366E-2</c:v>
                </c:pt>
                <c:pt idx="5106">
                  <c:v>6.100694444444444E-2</c:v>
                </c:pt>
                <c:pt idx="5107">
                  <c:v>6.1018518518518521E-2</c:v>
                </c:pt>
                <c:pt idx="5108">
                  <c:v>6.1030092592592594E-2</c:v>
                </c:pt>
                <c:pt idx="5109">
                  <c:v>6.1041666666666661E-2</c:v>
                </c:pt>
                <c:pt idx="5110">
                  <c:v>6.1053240740740734E-2</c:v>
                </c:pt>
                <c:pt idx="5111">
                  <c:v>6.1064814814814815E-2</c:v>
                </c:pt>
                <c:pt idx="5112">
                  <c:v>6.1076388888888888E-2</c:v>
                </c:pt>
                <c:pt idx="5113">
                  <c:v>6.1087962962962962E-2</c:v>
                </c:pt>
                <c:pt idx="5114">
                  <c:v>6.1099537037037042E-2</c:v>
                </c:pt>
                <c:pt idx="5115">
                  <c:v>6.1111111111111116E-2</c:v>
                </c:pt>
                <c:pt idx="5116">
                  <c:v>6.1122685185185183E-2</c:v>
                </c:pt>
                <c:pt idx="5117">
                  <c:v>6.1134259259259256E-2</c:v>
                </c:pt>
                <c:pt idx="5118">
                  <c:v>6.1145833333333337E-2</c:v>
                </c:pt>
                <c:pt idx="5119">
                  <c:v>6.115740740740741E-2</c:v>
                </c:pt>
                <c:pt idx="5120">
                  <c:v>6.1168981481481477E-2</c:v>
                </c:pt>
                <c:pt idx="5121">
                  <c:v>6.1180555555555551E-2</c:v>
                </c:pt>
                <c:pt idx="5122">
                  <c:v>6.1192129629629631E-2</c:v>
                </c:pt>
                <c:pt idx="5123">
                  <c:v>6.1203703703703705E-2</c:v>
                </c:pt>
                <c:pt idx="5124">
                  <c:v>6.1215277777777778E-2</c:v>
                </c:pt>
                <c:pt idx="5125">
                  <c:v>6.1226851851851859E-2</c:v>
                </c:pt>
                <c:pt idx="5126">
                  <c:v>6.1238425925925925E-2</c:v>
                </c:pt>
                <c:pt idx="5127">
                  <c:v>6.1249999999999999E-2</c:v>
                </c:pt>
                <c:pt idx="5128">
                  <c:v>6.1261574074074072E-2</c:v>
                </c:pt>
                <c:pt idx="5129">
                  <c:v>6.1273148148148153E-2</c:v>
                </c:pt>
                <c:pt idx="5130">
                  <c:v>6.128472222222222E-2</c:v>
                </c:pt>
                <c:pt idx="5131">
                  <c:v>6.1296296296296293E-2</c:v>
                </c:pt>
                <c:pt idx="5132">
                  <c:v>6.1307870370370367E-2</c:v>
                </c:pt>
                <c:pt idx="5133">
                  <c:v>6.1319444444444447E-2</c:v>
                </c:pt>
                <c:pt idx="5134">
                  <c:v>6.1331018518518521E-2</c:v>
                </c:pt>
                <c:pt idx="5135">
                  <c:v>6.1342592592592594E-2</c:v>
                </c:pt>
                <c:pt idx="5136">
                  <c:v>6.1354166666666675E-2</c:v>
                </c:pt>
                <c:pt idx="5137">
                  <c:v>6.1365740740740742E-2</c:v>
                </c:pt>
                <c:pt idx="5138">
                  <c:v>6.1377314814814815E-2</c:v>
                </c:pt>
                <c:pt idx="5139">
                  <c:v>6.1388888888888889E-2</c:v>
                </c:pt>
                <c:pt idx="5140">
                  <c:v>6.1400462962962969E-2</c:v>
                </c:pt>
                <c:pt idx="5141">
                  <c:v>6.1412037037037036E-2</c:v>
                </c:pt>
                <c:pt idx="5142">
                  <c:v>6.1423611111111109E-2</c:v>
                </c:pt>
                <c:pt idx="5143">
                  <c:v>6.1435185185185183E-2</c:v>
                </c:pt>
                <c:pt idx="5144">
                  <c:v>6.1446759259259263E-2</c:v>
                </c:pt>
                <c:pt idx="5145">
                  <c:v>6.1458333333333337E-2</c:v>
                </c:pt>
                <c:pt idx="5146">
                  <c:v>6.1469907407407404E-2</c:v>
                </c:pt>
                <c:pt idx="5147">
                  <c:v>6.1481481481481477E-2</c:v>
                </c:pt>
                <c:pt idx="5148">
                  <c:v>6.1493055555555558E-2</c:v>
                </c:pt>
                <c:pt idx="5149">
                  <c:v>6.1504629629629631E-2</c:v>
                </c:pt>
                <c:pt idx="5150">
                  <c:v>6.1516203703703698E-2</c:v>
                </c:pt>
                <c:pt idx="5151">
                  <c:v>6.1527777777777772E-2</c:v>
                </c:pt>
                <c:pt idx="5152">
                  <c:v>6.1539351851851852E-2</c:v>
                </c:pt>
                <c:pt idx="5153">
                  <c:v>6.1550925925925926E-2</c:v>
                </c:pt>
                <c:pt idx="5154">
                  <c:v>6.1562499999999999E-2</c:v>
                </c:pt>
                <c:pt idx="5155">
                  <c:v>6.157407407407408E-2</c:v>
                </c:pt>
                <c:pt idx="5156">
                  <c:v>6.1585648148148153E-2</c:v>
                </c:pt>
                <c:pt idx="5157">
                  <c:v>6.159722222222222E-2</c:v>
                </c:pt>
                <c:pt idx="5158">
                  <c:v>6.1608796296296293E-2</c:v>
                </c:pt>
                <c:pt idx="5159">
                  <c:v>6.1620370370370374E-2</c:v>
                </c:pt>
                <c:pt idx="5160">
                  <c:v>6.1631944444444448E-2</c:v>
                </c:pt>
                <c:pt idx="5161">
                  <c:v>6.1643518518518514E-2</c:v>
                </c:pt>
                <c:pt idx="5162">
                  <c:v>6.1655092592592588E-2</c:v>
                </c:pt>
                <c:pt idx="5163">
                  <c:v>6.1666666666666668E-2</c:v>
                </c:pt>
                <c:pt idx="5164">
                  <c:v>6.1678240740740742E-2</c:v>
                </c:pt>
                <c:pt idx="5165">
                  <c:v>6.1689814814814815E-2</c:v>
                </c:pt>
                <c:pt idx="5166">
                  <c:v>6.1701388888888896E-2</c:v>
                </c:pt>
                <c:pt idx="5167">
                  <c:v>6.1712962962962963E-2</c:v>
                </c:pt>
                <c:pt idx="5168">
                  <c:v>6.1724537037037036E-2</c:v>
                </c:pt>
                <c:pt idx="5169">
                  <c:v>6.173611111111111E-2</c:v>
                </c:pt>
                <c:pt idx="5170">
                  <c:v>6.174768518518519E-2</c:v>
                </c:pt>
                <c:pt idx="5171">
                  <c:v>6.1759259259259257E-2</c:v>
                </c:pt>
                <c:pt idx="5172">
                  <c:v>6.177083333333333E-2</c:v>
                </c:pt>
                <c:pt idx="5173">
                  <c:v>6.1782407407407404E-2</c:v>
                </c:pt>
                <c:pt idx="5174">
                  <c:v>6.1793981481481484E-2</c:v>
                </c:pt>
                <c:pt idx="5175">
                  <c:v>6.1805555555555558E-2</c:v>
                </c:pt>
                <c:pt idx="5176">
                  <c:v>6.1817129629629632E-2</c:v>
                </c:pt>
                <c:pt idx="5177">
                  <c:v>6.1828703703703712E-2</c:v>
                </c:pt>
                <c:pt idx="5178">
                  <c:v>6.1840277777777779E-2</c:v>
                </c:pt>
                <c:pt idx="5179">
                  <c:v>6.1851851851851852E-2</c:v>
                </c:pt>
                <c:pt idx="5180">
                  <c:v>6.1863425925925926E-2</c:v>
                </c:pt>
                <c:pt idx="5181">
                  <c:v>6.1875000000000006E-2</c:v>
                </c:pt>
                <c:pt idx="5182">
                  <c:v>6.1886574074074073E-2</c:v>
                </c:pt>
                <c:pt idx="5183">
                  <c:v>6.1898148148148147E-2</c:v>
                </c:pt>
                <c:pt idx="5184">
                  <c:v>6.190972222222222E-2</c:v>
                </c:pt>
                <c:pt idx="5185">
                  <c:v>6.1921296296296301E-2</c:v>
                </c:pt>
                <c:pt idx="5186">
                  <c:v>6.1932870370370374E-2</c:v>
                </c:pt>
                <c:pt idx="5187">
                  <c:v>6.1944444444444441E-2</c:v>
                </c:pt>
                <c:pt idx="5188">
                  <c:v>6.1956018518518514E-2</c:v>
                </c:pt>
                <c:pt idx="5189">
                  <c:v>6.1967592592592595E-2</c:v>
                </c:pt>
                <c:pt idx="5190">
                  <c:v>6.1979166666666669E-2</c:v>
                </c:pt>
                <c:pt idx="5191">
                  <c:v>6.1990740740740735E-2</c:v>
                </c:pt>
                <c:pt idx="5192">
                  <c:v>6.2002314814814809E-2</c:v>
                </c:pt>
                <c:pt idx="5193">
                  <c:v>6.2013888888888889E-2</c:v>
                </c:pt>
                <c:pt idx="5194">
                  <c:v>6.2025462962962963E-2</c:v>
                </c:pt>
                <c:pt idx="5195">
                  <c:v>6.2037037037037036E-2</c:v>
                </c:pt>
                <c:pt idx="5196">
                  <c:v>6.2048611111111117E-2</c:v>
                </c:pt>
                <c:pt idx="5197">
                  <c:v>6.206018518518519E-2</c:v>
                </c:pt>
                <c:pt idx="5198">
                  <c:v>6.2071759259259257E-2</c:v>
                </c:pt>
                <c:pt idx="5199">
                  <c:v>6.2083333333333331E-2</c:v>
                </c:pt>
                <c:pt idx="5200">
                  <c:v>6.2094907407407411E-2</c:v>
                </c:pt>
                <c:pt idx="5201">
                  <c:v>6.2106481481481485E-2</c:v>
                </c:pt>
                <c:pt idx="5202">
                  <c:v>6.2118055555555551E-2</c:v>
                </c:pt>
                <c:pt idx="5203">
                  <c:v>6.2129629629629625E-2</c:v>
                </c:pt>
                <c:pt idx="5204">
                  <c:v>6.2141203703703705E-2</c:v>
                </c:pt>
                <c:pt idx="5205">
                  <c:v>6.2152777777777779E-2</c:v>
                </c:pt>
                <c:pt idx="5206">
                  <c:v>6.2164351851851853E-2</c:v>
                </c:pt>
                <c:pt idx="5207">
                  <c:v>6.2175925925925933E-2</c:v>
                </c:pt>
                <c:pt idx="5208">
                  <c:v>6.21875E-2</c:v>
                </c:pt>
                <c:pt idx="5209">
                  <c:v>6.2199074074074073E-2</c:v>
                </c:pt>
                <c:pt idx="5210">
                  <c:v>6.2210648148148147E-2</c:v>
                </c:pt>
                <c:pt idx="5211">
                  <c:v>6.2222222222222227E-2</c:v>
                </c:pt>
                <c:pt idx="5212">
                  <c:v>6.2233796296296294E-2</c:v>
                </c:pt>
                <c:pt idx="5213">
                  <c:v>6.2245370370370368E-2</c:v>
                </c:pt>
                <c:pt idx="5214">
                  <c:v>6.2256944444444441E-2</c:v>
                </c:pt>
                <c:pt idx="5215">
                  <c:v>6.2268518518518522E-2</c:v>
                </c:pt>
                <c:pt idx="5216">
                  <c:v>6.2280092592592595E-2</c:v>
                </c:pt>
                <c:pt idx="5217">
                  <c:v>6.2291666666666669E-2</c:v>
                </c:pt>
                <c:pt idx="5218">
                  <c:v>6.2303240740740735E-2</c:v>
                </c:pt>
                <c:pt idx="5219">
                  <c:v>6.2314814814814816E-2</c:v>
                </c:pt>
                <c:pt idx="5220">
                  <c:v>6.232638888888889E-2</c:v>
                </c:pt>
                <c:pt idx="5221">
                  <c:v>6.2337962962962963E-2</c:v>
                </c:pt>
                <c:pt idx="5222">
                  <c:v>6.2349537037037044E-2</c:v>
                </c:pt>
                <c:pt idx="5223">
                  <c:v>6.236111111111111E-2</c:v>
                </c:pt>
                <c:pt idx="5224">
                  <c:v>6.2372685185185184E-2</c:v>
                </c:pt>
                <c:pt idx="5225">
                  <c:v>6.2384259259259257E-2</c:v>
                </c:pt>
                <c:pt idx="5226">
                  <c:v>6.2395833333333338E-2</c:v>
                </c:pt>
                <c:pt idx="5227">
                  <c:v>6.2407407407407411E-2</c:v>
                </c:pt>
                <c:pt idx="5228">
                  <c:v>6.2418981481481478E-2</c:v>
                </c:pt>
                <c:pt idx="5229">
                  <c:v>6.2430555555555552E-2</c:v>
                </c:pt>
                <c:pt idx="5230">
                  <c:v>6.2442129629629632E-2</c:v>
                </c:pt>
                <c:pt idx="5231">
                  <c:v>6.2453703703703706E-2</c:v>
                </c:pt>
                <c:pt idx="5232">
                  <c:v>6.2465277777777772E-2</c:v>
                </c:pt>
                <c:pt idx="5233">
                  <c:v>6.2476851851851846E-2</c:v>
                </c:pt>
                <c:pt idx="5234">
                  <c:v>6.2488425925925926E-2</c:v>
                </c:pt>
                <c:pt idx="5235">
                  <c:v>6.25E-2</c:v>
                </c:pt>
                <c:pt idx="5236">
                  <c:v>6.2511574074074081E-2</c:v>
                </c:pt>
                <c:pt idx="5237">
                  <c:v>6.2523148148148147E-2</c:v>
                </c:pt>
                <c:pt idx="5238">
                  <c:v>6.2534722222222228E-2</c:v>
                </c:pt>
                <c:pt idx="5239">
                  <c:v>6.2546296296296294E-2</c:v>
                </c:pt>
                <c:pt idx="5240">
                  <c:v>6.2557870370370375E-2</c:v>
                </c:pt>
                <c:pt idx="5241">
                  <c:v>6.2569444444444441E-2</c:v>
                </c:pt>
                <c:pt idx="5242">
                  <c:v>6.2581018518518508E-2</c:v>
                </c:pt>
                <c:pt idx="5243">
                  <c:v>6.2592592592592589E-2</c:v>
                </c:pt>
                <c:pt idx="5244">
                  <c:v>6.2604166666666669E-2</c:v>
                </c:pt>
                <c:pt idx="5245">
                  <c:v>6.2615740740740736E-2</c:v>
                </c:pt>
                <c:pt idx="5246">
                  <c:v>6.2627314814814816E-2</c:v>
                </c:pt>
                <c:pt idx="5247">
                  <c:v>6.2638888888888897E-2</c:v>
                </c:pt>
                <c:pt idx="5248">
                  <c:v>6.2650462962962963E-2</c:v>
                </c:pt>
                <c:pt idx="5249">
                  <c:v>6.2662037037037044E-2</c:v>
                </c:pt>
                <c:pt idx="5250">
                  <c:v>6.267361111111111E-2</c:v>
                </c:pt>
                <c:pt idx="5251">
                  <c:v>6.2685185185185191E-2</c:v>
                </c:pt>
                <c:pt idx="5252">
                  <c:v>6.2696759259259258E-2</c:v>
                </c:pt>
                <c:pt idx="5253">
                  <c:v>6.2708333333333324E-2</c:v>
                </c:pt>
                <c:pt idx="5254">
                  <c:v>6.2719907407407405E-2</c:v>
                </c:pt>
                <c:pt idx="5255">
                  <c:v>6.2731481481481485E-2</c:v>
                </c:pt>
                <c:pt idx="5256">
                  <c:v>6.2743055555555552E-2</c:v>
                </c:pt>
                <c:pt idx="5257">
                  <c:v>6.2754629629629632E-2</c:v>
                </c:pt>
                <c:pt idx="5258">
                  <c:v>6.2766203703703713E-2</c:v>
                </c:pt>
                <c:pt idx="5259">
                  <c:v>6.277777777777778E-2</c:v>
                </c:pt>
                <c:pt idx="5260">
                  <c:v>6.2789351851851846E-2</c:v>
                </c:pt>
                <c:pt idx="5261">
                  <c:v>6.2800925925925927E-2</c:v>
                </c:pt>
                <c:pt idx="5262">
                  <c:v>6.2812499999999993E-2</c:v>
                </c:pt>
                <c:pt idx="5263">
                  <c:v>6.2824074074074074E-2</c:v>
                </c:pt>
                <c:pt idx="5264">
                  <c:v>6.283564814814814E-2</c:v>
                </c:pt>
                <c:pt idx="5265">
                  <c:v>6.2847222222222221E-2</c:v>
                </c:pt>
                <c:pt idx="5266">
                  <c:v>6.2858796296296301E-2</c:v>
                </c:pt>
                <c:pt idx="5267">
                  <c:v>6.2870370370370368E-2</c:v>
                </c:pt>
                <c:pt idx="5268">
                  <c:v>6.2881944444444449E-2</c:v>
                </c:pt>
                <c:pt idx="5269">
                  <c:v>6.2893518518518529E-2</c:v>
                </c:pt>
                <c:pt idx="5270">
                  <c:v>6.2905092592592596E-2</c:v>
                </c:pt>
                <c:pt idx="5271">
                  <c:v>6.2916666666666662E-2</c:v>
                </c:pt>
                <c:pt idx="5272">
                  <c:v>6.2928240740740743E-2</c:v>
                </c:pt>
                <c:pt idx="5273">
                  <c:v>6.293981481481481E-2</c:v>
                </c:pt>
                <c:pt idx="5274">
                  <c:v>6.295138888888889E-2</c:v>
                </c:pt>
                <c:pt idx="5275">
                  <c:v>6.2962962962962957E-2</c:v>
                </c:pt>
                <c:pt idx="5276">
                  <c:v>6.2974537037037037E-2</c:v>
                </c:pt>
                <c:pt idx="5277">
                  <c:v>6.2986111111111118E-2</c:v>
                </c:pt>
                <c:pt idx="5278">
                  <c:v>6.2997685185185184E-2</c:v>
                </c:pt>
                <c:pt idx="5279">
                  <c:v>6.3009259259259265E-2</c:v>
                </c:pt>
                <c:pt idx="5280">
                  <c:v>6.3020833333333331E-2</c:v>
                </c:pt>
                <c:pt idx="5281">
                  <c:v>6.3032407407407412E-2</c:v>
                </c:pt>
                <c:pt idx="5282">
                  <c:v>6.3043981481481479E-2</c:v>
                </c:pt>
                <c:pt idx="5283">
                  <c:v>6.3055555555555545E-2</c:v>
                </c:pt>
                <c:pt idx="5284">
                  <c:v>6.3067129629629626E-2</c:v>
                </c:pt>
                <c:pt idx="5285">
                  <c:v>6.3078703703703706E-2</c:v>
                </c:pt>
                <c:pt idx="5286">
                  <c:v>6.3090277777777773E-2</c:v>
                </c:pt>
                <c:pt idx="5287">
                  <c:v>6.3101851851851853E-2</c:v>
                </c:pt>
                <c:pt idx="5288">
                  <c:v>6.3113425925925934E-2</c:v>
                </c:pt>
                <c:pt idx="5289">
                  <c:v>6.3125000000000001E-2</c:v>
                </c:pt>
                <c:pt idx="5290">
                  <c:v>6.3136574074074081E-2</c:v>
                </c:pt>
                <c:pt idx="5291">
                  <c:v>6.3148148148148148E-2</c:v>
                </c:pt>
                <c:pt idx="5292">
                  <c:v>6.3159722222222228E-2</c:v>
                </c:pt>
                <c:pt idx="5293">
                  <c:v>6.3171296296296295E-2</c:v>
                </c:pt>
                <c:pt idx="5294">
                  <c:v>6.3182870370370361E-2</c:v>
                </c:pt>
                <c:pt idx="5295">
                  <c:v>6.3194444444444442E-2</c:v>
                </c:pt>
                <c:pt idx="5296">
                  <c:v>6.3206018518518522E-2</c:v>
                </c:pt>
                <c:pt idx="5297">
                  <c:v>6.3217592592592589E-2</c:v>
                </c:pt>
                <c:pt idx="5298">
                  <c:v>6.322916666666667E-2</c:v>
                </c:pt>
                <c:pt idx="5299">
                  <c:v>6.324074074074075E-2</c:v>
                </c:pt>
                <c:pt idx="5300">
                  <c:v>6.3252314814814817E-2</c:v>
                </c:pt>
                <c:pt idx="5301">
                  <c:v>6.3263888888888883E-2</c:v>
                </c:pt>
                <c:pt idx="5302">
                  <c:v>6.3275462962962964E-2</c:v>
                </c:pt>
                <c:pt idx="5303">
                  <c:v>6.3287037037037031E-2</c:v>
                </c:pt>
                <c:pt idx="5304">
                  <c:v>6.3298611111111111E-2</c:v>
                </c:pt>
                <c:pt idx="5305">
                  <c:v>6.3310185185185178E-2</c:v>
                </c:pt>
                <c:pt idx="5306">
                  <c:v>6.3321759259259258E-2</c:v>
                </c:pt>
                <c:pt idx="5307">
                  <c:v>6.3333333333333339E-2</c:v>
                </c:pt>
                <c:pt idx="5308">
                  <c:v>6.3344907407407405E-2</c:v>
                </c:pt>
                <c:pt idx="5309">
                  <c:v>6.3356481481481486E-2</c:v>
                </c:pt>
                <c:pt idx="5310">
                  <c:v>6.3368055555555566E-2</c:v>
                </c:pt>
                <c:pt idx="5311">
                  <c:v>6.3379629629629633E-2</c:v>
                </c:pt>
                <c:pt idx="5312">
                  <c:v>6.33912037037037E-2</c:v>
                </c:pt>
                <c:pt idx="5313">
                  <c:v>6.340277777777778E-2</c:v>
                </c:pt>
                <c:pt idx="5314">
                  <c:v>6.3414351851851847E-2</c:v>
                </c:pt>
                <c:pt idx="5315">
                  <c:v>6.3425925925925927E-2</c:v>
                </c:pt>
                <c:pt idx="5316">
                  <c:v>6.3437499999999994E-2</c:v>
                </c:pt>
                <c:pt idx="5317">
                  <c:v>6.3449074074074074E-2</c:v>
                </c:pt>
                <c:pt idx="5318">
                  <c:v>6.3460648148148155E-2</c:v>
                </c:pt>
                <c:pt idx="5319">
                  <c:v>6.3472222222222222E-2</c:v>
                </c:pt>
                <c:pt idx="5320">
                  <c:v>6.3483796296296302E-2</c:v>
                </c:pt>
                <c:pt idx="5321">
                  <c:v>6.3495370370370369E-2</c:v>
                </c:pt>
                <c:pt idx="5322">
                  <c:v>6.3506944444444449E-2</c:v>
                </c:pt>
                <c:pt idx="5323">
                  <c:v>6.3518518518518516E-2</c:v>
                </c:pt>
                <c:pt idx="5324">
                  <c:v>6.3530092592592582E-2</c:v>
                </c:pt>
                <c:pt idx="5325">
                  <c:v>6.3541666666666663E-2</c:v>
                </c:pt>
                <c:pt idx="5326">
                  <c:v>6.3553240740740743E-2</c:v>
                </c:pt>
                <c:pt idx="5327">
                  <c:v>6.356481481481481E-2</c:v>
                </c:pt>
                <c:pt idx="5328">
                  <c:v>6.3576388888888891E-2</c:v>
                </c:pt>
                <c:pt idx="5329">
                  <c:v>6.3587962962962971E-2</c:v>
                </c:pt>
                <c:pt idx="5330">
                  <c:v>6.3599537037037038E-2</c:v>
                </c:pt>
                <c:pt idx="5331">
                  <c:v>6.3611111111111118E-2</c:v>
                </c:pt>
                <c:pt idx="5332">
                  <c:v>6.3622685185185185E-2</c:v>
                </c:pt>
                <c:pt idx="5333">
                  <c:v>6.3634259259259265E-2</c:v>
                </c:pt>
                <c:pt idx="5334">
                  <c:v>6.3645833333333332E-2</c:v>
                </c:pt>
                <c:pt idx="5335">
                  <c:v>6.3657407407407399E-2</c:v>
                </c:pt>
                <c:pt idx="5336">
                  <c:v>6.3668981481481479E-2</c:v>
                </c:pt>
                <c:pt idx="5337">
                  <c:v>6.368055555555556E-2</c:v>
                </c:pt>
                <c:pt idx="5338">
                  <c:v>6.3692129629629626E-2</c:v>
                </c:pt>
                <c:pt idx="5339">
                  <c:v>6.3703703703703707E-2</c:v>
                </c:pt>
                <c:pt idx="5340">
                  <c:v>6.3715277777777787E-2</c:v>
                </c:pt>
                <c:pt idx="5341">
                  <c:v>6.3726851851851854E-2</c:v>
                </c:pt>
                <c:pt idx="5342">
                  <c:v>6.3738425925925921E-2</c:v>
                </c:pt>
                <c:pt idx="5343">
                  <c:v>6.3750000000000001E-2</c:v>
                </c:pt>
                <c:pt idx="5344">
                  <c:v>6.3761574074074068E-2</c:v>
                </c:pt>
                <c:pt idx="5345">
                  <c:v>6.3773148148148148E-2</c:v>
                </c:pt>
                <c:pt idx="5346">
                  <c:v>6.3784722222222215E-2</c:v>
                </c:pt>
                <c:pt idx="5347">
                  <c:v>6.3796296296296295E-2</c:v>
                </c:pt>
                <c:pt idx="5348">
                  <c:v>6.3807870370370376E-2</c:v>
                </c:pt>
                <c:pt idx="5349">
                  <c:v>6.3819444444444443E-2</c:v>
                </c:pt>
                <c:pt idx="5350">
                  <c:v>6.3831018518518523E-2</c:v>
                </c:pt>
                <c:pt idx="5351">
                  <c:v>6.3842592592592604E-2</c:v>
                </c:pt>
                <c:pt idx="5352">
                  <c:v>6.385416666666667E-2</c:v>
                </c:pt>
                <c:pt idx="5353">
                  <c:v>6.3865740740740737E-2</c:v>
                </c:pt>
                <c:pt idx="5354">
                  <c:v>6.3877314814814817E-2</c:v>
                </c:pt>
                <c:pt idx="5355">
                  <c:v>6.3888888888888884E-2</c:v>
                </c:pt>
                <c:pt idx="5356">
                  <c:v>6.3900462962962964E-2</c:v>
                </c:pt>
                <c:pt idx="5357">
                  <c:v>6.3912037037037031E-2</c:v>
                </c:pt>
                <c:pt idx="5358">
                  <c:v>6.3923611111111112E-2</c:v>
                </c:pt>
                <c:pt idx="5359">
                  <c:v>6.3935185185185192E-2</c:v>
                </c:pt>
                <c:pt idx="5360">
                  <c:v>6.3946759259259259E-2</c:v>
                </c:pt>
                <c:pt idx="5361">
                  <c:v>6.3958333333333339E-2</c:v>
                </c:pt>
                <c:pt idx="5362">
                  <c:v>6.3969907407407406E-2</c:v>
                </c:pt>
                <c:pt idx="5363">
                  <c:v>6.3981481481481486E-2</c:v>
                </c:pt>
                <c:pt idx="5364">
                  <c:v>6.3993055555555553E-2</c:v>
                </c:pt>
                <c:pt idx="5365">
                  <c:v>6.400462962962962E-2</c:v>
                </c:pt>
                <c:pt idx="5366">
                  <c:v>6.40162037037037E-2</c:v>
                </c:pt>
                <c:pt idx="5367">
                  <c:v>6.4027777777777781E-2</c:v>
                </c:pt>
                <c:pt idx="5368">
                  <c:v>6.4039351851851847E-2</c:v>
                </c:pt>
                <c:pt idx="5369">
                  <c:v>6.4050925925925928E-2</c:v>
                </c:pt>
                <c:pt idx="5370">
                  <c:v>6.4062500000000008E-2</c:v>
                </c:pt>
                <c:pt idx="5371">
                  <c:v>6.4074074074074075E-2</c:v>
                </c:pt>
                <c:pt idx="5372">
                  <c:v>6.4085648148148142E-2</c:v>
                </c:pt>
                <c:pt idx="5373">
                  <c:v>6.4097222222222222E-2</c:v>
                </c:pt>
                <c:pt idx="5374">
                  <c:v>6.4108796296296303E-2</c:v>
                </c:pt>
                <c:pt idx="5375">
                  <c:v>6.4120370370370369E-2</c:v>
                </c:pt>
                <c:pt idx="5376">
                  <c:v>6.4131944444444436E-2</c:v>
                </c:pt>
                <c:pt idx="5377">
                  <c:v>6.4143518518518516E-2</c:v>
                </c:pt>
                <c:pt idx="5378">
                  <c:v>6.4155092592592597E-2</c:v>
                </c:pt>
                <c:pt idx="5379">
                  <c:v>6.4166666666666664E-2</c:v>
                </c:pt>
                <c:pt idx="5380">
                  <c:v>6.4178240740740744E-2</c:v>
                </c:pt>
                <c:pt idx="5381">
                  <c:v>6.4178240740740744E-2</c:v>
                </c:pt>
                <c:pt idx="5382">
                  <c:v>6.4189814814814811E-2</c:v>
                </c:pt>
                <c:pt idx="5383">
                  <c:v>6.4201388888888891E-2</c:v>
                </c:pt>
                <c:pt idx="5384">
                  <c:v>6.4212962962962958E-2</c:v>
                </c:pt>
                <c:pt idx="5385">
                  <c:v>6.4224537037037038E-2</c:v>
                </c:pt>
                <c:pt idx="5386">
                  <c:v>6.4236111111111105E-2</c:v>
                </c:pt>
                <c:pt idx="5387">
                  <c:v>6.4247685185185185E-2</c:v>
                </c:pt>
                <c:pt idx="5388">
                  <c:v>6.4259259259259252E-2</c:v>
                </c:pt>
                <c:pt idx="5389">
                  <c:v>6.4270833333333333E-2</c:v>
                </c:pt>
                <c:pt idx="5390">
                  <c:v>6.4282407407407413E-2</c:v>
                </c:pt>
                <c:pt idx="5391">
                  <c:v>6.429398148148148E-2</c:v>
                </c:pt>
                <c:pt idx="5392">
                  <c:v>6.430555555555556E-2</c:v>
                </c:pt>
                <c:pt idx="5393">
                  <c:v>6.4317129629629641E-2</c:v>
                </c:pt>
                <c:pt idx="5394">
                  <c:v>6.4328703703703707E-2</c:v>
                </c:pt>
                <c:pt idx="5395">
                  <c:v>6.4340277777777774E-2</c:v>
                </c:pt>
                <c:pt idx="5396">
                  <c:v>6.4351851851851841E-2</c:v>
                </c:pt>
                <c:pt idx="5397">
                  <c:v>6.4363425925925921E-2</c:v>
                </c:pt>
                <c:pt idx="5398">
                  <c:v>6.4375000000000002E-2</c:v>
                </c:pt>
                <c:pt idx="5399">
                  <c:v>6.4386574074074068E-2</c:v>
                </c:pt>
                <c:pt idx="5400">
                  <c:v>6.4398148148148149E-2</c:v>
                </c:pt>
                <c:pt idx="5401">
                  <c:v>6.4409722222222229E-2</c:v>
                </c:pt>
                <c:pt idx="5402">
                  <c:v>6.4421296296296296E-2</c:v>
                </c:pt>
                <c:pt idx="5403">
                  <c:v>6.4432870370370363E-2</c:v>
                </c:pt>
                <c:pt idx="5404">
                  <c:v>6.4444444444444443E-2</c:v>
                </c:pt>
                <c:pt idx="5405">
                  <c:v>6.4456018518518524E-2</c:v>
                </c:pt>
                <c:pt idx="5406">
                  <c:v>6.446759259259259E-2</c:v>
                </c:pt>
                <c:pt idx="5407">
                  <c:v>6.4479166666666657E-2</c:v>
                </c:pt>
                <c:pt idx="5408">
                  <c:v>6.4490740740740737E-2</c:v>
                </c:pt>
                <c:pt idx="5409">
                  <c:v>6.4502314814814818E-2</c:v>
                </c:pt>
                <c:pt idx="5410">
                  <c:v>6.4513888888888885E-2</c:v>
                </c:pt>
                <c:pt idx="5411">
                  <c:v>6.4525462962962965E-2</c:v>
                </c:pt>
                <c:pt idx="5412">
                  <c:v>6.4537037037037046E-2</c:v>
                </c:pt>
                <c:pt idx="5413">
                  <c:v>6.4548611111111112E-2</c:v>
                </c:pt>
                <c:pt idx="5414">
                  <c:v>6.4560185185185193E-2</c:v>
                </c:pt>
                <c:pt idx="5415">
                  <c:v>6.4571759259259259E-2</c:v>
                </c:pt>
                <c:pt idx="5416">
                  <c:v>6.458333333333334E-2</c:v>
                </c:pt>
                <c:pt idx="5417">
                  <c:v>6.4594907407407406E-2</c:v>
                </c:pt>
                <c:pt idx="5418">
                  <c:v>6.4606481481481473E-2</c:v>
                </c:pt>
                <c:pt idx="5419">
                  <c:v>6.4618055555555554E-2</c:v>
                </c:pt>
                <c:pt idx="5420">
                  <c:v>6.4629629629629634E-2</c:v>
                </c:pt>
                <c:pt idx="5421">
                  <c:v>6.4641203703703701E-2</c:v>
                </c:pt>
                <c:pt idx="5422">
                  <c:v>6.4652777777777781E-2</c:v>
                </c:pt>
                <c:pt idx="5423">
                  <c:v>6.4664351851851862E-2</c:v>
                </c:pt>
                <c:pt idx="5424">
                  <c:v>6.4675925925925928E-2</c:v>
                </c:pt>
                <c:pt idx="5425">
                  <c:v>6.4687499999999995E-2</c:v>
                </c:pt>
                <c:pt idx="5426">
                  <c:v>6.4699074074074062E-2</c:v>
                </c:pt>
                <c:pt idx="5427">
                  <c:v>6.4710648148148142E-2</c:v>
                </c:pt>
                <c:pt idx="5428">
                  <c:v>6.4722222222222223E-2</c:v>
                </c:pt>
                <c:pt idx="5429">
                  <c:v>6.4733796296296289E-2</c:v>
                </c:pt>
                <c:pt idx="5430">
                  <c:v>6.474537037037037E-2</c:v>
                </c:pt>
                <c:pt idx="5431">
                  <c:v>6.475694444444445E-2</c:v>
                </c:pt>
                <c:pt idx="5432">
                  <c:v>6.4768518518518517E-2</c:v>
                </c:pt>
                <c:pt idx="5433">
                  <c:v>6.4780092592592597E-2</c:v>
                </c:pt>
                <c:pt idx="5434">
                  <c:v>6.4791666666666664E-2</c:v>
                </c:pt>
                <c:pt idx="5435">
                  <c:v>6.4803240740740745E-2</c:v>
                </c:pt>
                <c:pt idx="5436">
                  <c:v>6.4814814814814811E-2</c:v>
                </c:pt>
                <c:pt idx="5437">
                  <c:v>6.4826388888888892E-2</c:v>
                </c:pt>
                <c:pt idx="5438">
                  <c:v>6.4837962962962958E-2</c:v>
                </c:pt>
                <c:pt idx="5439">
                  <c:v>6.4849537037037039E-2</c:v>
                </c:pt>
                <c:pt idx="5440">
                  <c:v>6.4861111111111105E-2</c:v>
                </c:pt>
                <c:pt idx="5441">
                  <c:v>6.4872685185185186E-2</c:v>
                </c:pt>
                <c:pt idx="5442">
                  <c:v>6.4884259259259267E-2</c:v>
                </c:pt>
                <c:pt idx="5443">
                  <c:v>6.4895833333333333E-2</c:v>
                </c:pt>
                <c:pt idx="5444">
                  <c:v>6.4907407407407414E-2</c:v>
                </c:pt>
                <c:pt idx="5445">
                  <c:v>6.491898148148148E-2</c:v>
                </c:pt>
                <c:pt idx="5446">
                  <c:v>6.4930555555555561E-2</c:v>
                </c:pt>
                <c:pt idx="5447">
                  <c:v>6.4942129629629627E-2</c:v>
                </c:pt>
                <c:pt idx="5448">
                  <c:v>6.4953703703703694E-2</c:v>
                </c:pt>
                <c:pt idx="5449">
                  <c:v>6.4965277777777775E-2</c:v>
                </c:pt>
                <c:pt idx="5450">
                  <c:v>6.4976851851851855E-2</c:v>
                </c:pt>
                <c:pt idx="5451">
                  <c:v>6.4988425925925922E-2</c:v>
                </c:pt>
                <c:pt idx="5452">
                  <c:v>6.5000000000000002E-2</c:v>
                </c:pt>
                <c:pt idx="5453">
                  <c:v>6.5011574074074083E-2</c:v>
                </c:pt>
                <c:pt idx="5454">
                  <c:v>6.5023148148148149E-2</c:v>
                </c:pt>
                <c:pt idx="5455">
                  <c:v>6.5034722222222216E-2</c:v>
                </c:pt>
                <c:pt idx="5456">
                  <c:v>6.5046296296296297E-2</c:v>
                </c:pt>
                <c:pt idx="5457">
                  <c:v>6.5057870370370363E-2</c:v>
                </c:pt>
                <c:pt idx="5458">
                  <c:v>6.5069444444444444E-2</c:v>
                </c:pt>
                <c:pt idx="5459">
                  <c:v>6.508101851851851E-2</c:v>
                </c:pt>
                <c:pt idx="5460">
                  <c:v>6.5092592592592591E-2</c:v>
                </c:pt>
                <c:pt idx="5461">
                  <c:v>6.5104166666666671E-2</c:v>
                </c:pt>
                <c:pt idx="5462">
                  <c:v>6.5115740740740738E-2</c:v>
                </c:pt>
                <c:pt idx="5463">
                  <c:v>6.5127314814814818E-2</c:v>
                </c:pt>
                <c:pt idx="5464">
                  <c:v>6.5138888888888885E-2</c:v>
                </c:pt>
                <c:pt idx="5465">
                  <c:v>6.5150462962962966E-2</c:v>
                </c:pt>
                <c:pt idx="5466">
                  <c:v>6.5162037037037032E-2</c:v>
                </c:pt>
                <c:pt idx="5467">
                  <c:v>6.5173611111111113E-2</c:v>
                </c:pt>
                <c:pt idx="5468">
                  <c:v>6.5185185185185179E-2</c:v>
                </c:pt>
                <c:pt idx="5469">
                  <c:v>6.519675925925926E-2</c:v>
                </c:pt>
                <c:pt idx="5470">
                  <c:v>6.5208333333333326E-2</c:v>
                </c:pt>
                <c:pt idx="5471">
                  <c:v>6.5219907407407407E-2</c:v>
                </c:pt>
                <c:pt idx="5472">
                  <c:v>6.5231481481481488E-2</c:v>
                </c:pt>
                <c:pt idx="5473">
                  <c:v>6.5243055555555554E-2</c:v>
                </c:pt>
                <c:pt idx="5474">
                  <c:v>6.5254629629629635E-2</c:v>
                </c:pt>
                <c:pt idx="5475">
                  <c:v>6.5266203703703715E-2</c:v>
                </c:pt>
                <c:pt idx="5476">
                  <c:v>6.5277777777777782E-2</c:v>
                </c:pt>
                <c:pt idx="5477">
                  <c:v>6.5289351851851848E-2</c:v>
                </c:pt>
                <c:pt idx="5478">
                  <c:v>6.5300925925925915E-2</c:v>
                </c:pt>
                <c:pt idx="5479">
                  <c:v>6.5312499999999996E-2</c:v>
                </c:pt>
                <c:pt idx="5480">
                  <c:v>6.5324074074074076E-2</c:v>
                </c:pt>
                <c:pt idx="5481">
                  <c:v>6.5335648148148143E-2</c:v>
                </c:pt>
                <c:pt idx="5482">
                  <c:v>6.5347222222222223E-2</c:v>
                </c:pt>
                <c:pt idx="5483">
                  <c:v>6.5358796296296304E-2</c:v>
                </c:pt>
                <c:pt idx="5484">
                  <c:v>6.537037037037037E-2</c:v>
                </c:pt>
                <c:pt idx="5485">
                  <c:v>6.5381944444444437E-2</c:v>
                </c:pt>
                <c:pt idx="5486">
                  <c:v>6.5393518518518517E-2</c:v>
                </c:pt>
                <c:pt idx="5487">
                  <c:v>6.5405092592592584E-2</c:v>
                </c:pt>
                <c:pt idx="5488">
                  <c:v>6.5416666666666665E-2</c:v>
                </c:pt>
                <c:pt idx="5489">
                  <c:v>6.5428240740740731E-2</c:v>
                </c:pt>
                <c:pt idx="5490">
                  <c:v>6.5439814814814812E-2</c:v>
                </c:pt>
                <c:pt idx="5491">
                  <c:v>6.5451388888888892E-2</c:v>
                </c:pt>
                <c:pt idx="5492">
                  <c:v>6.5462962962962959E-2</c:v>
                </c:pt>
                <c:pt idx="5493">
                  <c:v>6.5474537037037039E-2</c:v>
                </c:pt>
                <c:pt idx="5494">
                  <c:v>6.548611111111112E-2</c:v>
                </c:pt>
                <c:pt idx="5495">
                  <c:v>6.5497685185185187E-2</c:v>
                </c:pt>
                <c:pt idx="5496">
                  <c:v>6.5509259259259267E-2</c:v>
                </c:pt>
                <c:pt idx="5497">
                  <c:v>6.5520833333333334E-2</c:v>
                </c:pt>
                <c:pt idx="5498">
                  <c:v>6.5532407407407414E-2</c:v>
                </c:pt>
                <c:pt idx="5499">
                  <c:v>6.5543981481481481E-2</c:v>
                </c:pt>
                <c:pt idx="5500">
                  <c:v>6.5555555555555547E-2</c:v>
                </c:pt>
                <c:pt idx="5501">
                  <c:v>6.5567129629629628E-2</c:v>
                </c:pt>
                <c:pt idx="5502">
                  <c:v>6.5578703703703708E-2</c:v>
                </c:pt>
                <c:pt idx="5503">
                  <c:v>6.5590277777777775E-2</c:v>
                </c:pt>
                <c:pt idx="5504">
                  <c:v>6.5601851851851856E-2</c:v>
                </c:pt>
                <c:pt idx="5505">
                  <c:v>6.5613425925925936E-2</c:v>
                </c:pt>
                <c:pt idx="5506">
                  <c:v>6.5625000000000003E-2</c:v>
                </c:pt>
                <c:pt idx="5507">
                  <c:v>6.5636574074074069E-2</c:v>
                </c:pt>
                <c:pt idx="5508">
                  <c:v>6.5648148148148136E-2</c:v>
                </c:pt>
                <c:pt idx="5509">
                  <c:v>6.5659722222222217E-2</c:v>
                </c:pt>
                <c:pt idx="5510">
                  <c:v>6.5671296296296297E-2</c:v>
                </c:pt>
                <c:pt idx="5511">
                  <c:v>6.5682870370370364E-2</c:v>
                </c:pt>
                <c:pt idx="5512">
                  <c:v>6.5694444444444444E-2</c:v>
                </c:pt>
                <c:pt idx="5513">
                  <c:v>6.5706018518518525E-2</c:v>
                </c:pt>
                <c:pt idx="5514">
                  <c:v>6.5717592592592591E-2</c:v>
                </c:pt>
                <c:pt idx="5515">
                  <c:v>6.5729166666666672E-2</c:v>
                </c:pt>
                <c:pt idx="5516">
                  <c:v>6.5740740740740738E-2</c:v>
                </c:pt>
                <c:pt idx="5517">
                  <c:v>6.5752314814814819E-2</c:v>
                </c:pt>
                <c:pt idx="5518">
                  <c:v>6.5763888888888886E-2</c:v>
                </c:pt>
                <c:pt idx="5519">
                  <c:v>6.5775462962962966E-2</c:v>
                </c:pt>
                <c:pt idx="5520">
                  <c:v>6.5787037037037033E-2</c:v>
                </c:pt>
                <c:pt idx="5521">
                  <c:v>6.5798611111111113E-2</c:v>
                </c:pt>
                <c:pt idx="5522">
                  <c:v>6.581018518518518E-2</c:v>
                </c:pt>
                <c:pt idx="5523">
                  <c:v>6.582175925925926E-2</c:v>
                </c:pt>
                <c:pt idx="5524">
                  <c:v>6.5833333333333341E-2</c:v>
                </c:pt>
                <c:pt idx="5525">
                  <c:v>6.5844907407407408E-2</c:v>
                </c:pt>
                <c:pt idx="5526">
                  <c:v>6.5856481481481488E-2</c:v>
                </c:pt>
                <c:pt idx="5527">
                  <c:v>6.5868055555555555E-2</c:v>
                </c:pt>
                <c:pt idx="5528">
                  <c:v>6.5879629629629635E-2</c:v>
                </c:pt>
                <c:pt idx="5529">
                  <c:v>6.5891203703703702E-2</c:v>
                </c:pt>
                <c:pt idx="5530">
                  <c:v>6.5902777777777768E-2</c:v>
                </c:pt>
                <c:pt idx="5531">
                  <c:v>6.5914351851851849E-2</c:v>
                </c:pt>
                <c:pt idx="5532">
                  <c:v>6.5925925925925929E-2</c:v>
                </c:pt>
                <c:pt idx="5533">
                  <c:v>6.5937499999999996E-2</c:v>
                </c:pt>
                <c:pt idx="5534">
                  <c:v>6.5949074074074077E-2</c:v>
                </c:pt>
                <c:pt idx="5535">
                  <c:v>6.5960648148148157E-2</c:v>
                </c:pt>
                <c:pt idx="5536">
                  <c:v>6.5972222222222224E-2</c:v>
                </c:pt>
                <c:pt idx="5537">
                  <c:v>6.598379629629629E-2</c:v>
                </c:pt>
                <c:pt idx="5538">
                  <c:v>6.5995370370370371E-2</c:v>
                </c:pt>
                <c:pt idx="5539">
                  <c:v>6.6006944444444438E-2</c:v>
                </c:pt>
                <c:pt idx="5540">
                  <c:v>6.6018518518518518E-2</c:v>
                </c:pt>
                <c:pt idx="5541">
                  <c:v>6.6030092592592585E-2</c:v>
                </c:pt>
                <c:pt idx="5542">
                  <c:v>6.6041666666666665E-2</c:v>
                </c:pt>
                <c:pt idx="5543">
                  <c:v>6.6053240740740746E-2</c:v>
                </c:pt>
                <c:pt idx="5544">
                  <c:v>6.6064814814814812E-2</c:v>
                </c:pt>
                <c:pt idx="5545">
                  <c:v>6.6076388888888893E-2</c:v>
                </c:pt>
                <c:pt idx="5546">
                  <c:v>6.6087962962962959E-2</c:v>
                </c:pt>
                <c:pt idx="5547">
                  <c:v>6.609953703703704E-2</c:v>
                </c:pt>
                <c:pt idx="5548">
                  <c:v>6.6111111111111107E-2</c:v>
                </c:pt>
                <c:pt idx="5549">
                  <c:v>6.6122685185185187E-2</c:v>
                </c:pt>
                <c:pt idx="5550">
                  <c:v>6.6134259259259254E-2</c:v>
                </c:pt>
                <c:pt idx="5551">
                  <c:v>6.6145833333333334E-2</c:v>
                </c:pt>
                <c:pt idx="5552">
                  <c:v>6.6157407407407401E-2</c:v>
                </c:pt>
                <c:pt idx="5553">
                  <c:v>6.6168981481481481E-2</c:v>
                </c:pt>
                <c:pt idx="5554">
                  <c:v>6.6180555555555562E-2</c:v>
                </c:pt>
                <c:pt idx="5555">
                  <c:v>6.6192129629629629E-2</c:v>
                </c:pt>
                <c:pt idx="5556">
                  <c:v>6.6203703703703709E-2</c:v>
                </c:pt>
                <c:pt idx="5557">
                  <c:v>6.621527777777779E-2</c:v>
                </c:pt>
                <c:pt idx="5558">
                  <c:v>6.6226851851851856E-2</c:v>
                </c:pt>
                <c:pt idx="5559">
                  <c:v>6.6238425925925923E-2</c:v>
                </c:pt>
                <c:pt idx="5560">
                  <c:v>6.6249999999999989E-2</c:v>
                </c:pt>
                <c:pt idx="5561">
                  <c:v>6.626157407407407E-2</c:v>
                </c:pt>
                <c:pt idx="5562">
                  <c:v>6.627314814814815E-2</c:v>
                </c:pt>
                <c:pt idx="5563">
                  <c:v>6.6284722222222217E-2</c:v>
                </c:pt>
                <c:pt idx="5564">
                  <c:v>6.6296296296296298E-2</c:v>
                </c:pt>
                <c:pt idx="5565">
                  <c:v>6.6307870370370378E-2</c:v>
                </c:pt>
                <c:pt idx="5566">
                  <c:v>6.6319444444444445E-2</c:v>
                </c:pt>
                <c:pt idx="5567">
                  <c:v>6.6331018518518511E-2</c:v>
                </c:pt>
                <c:pt idx="5568">
                  <c:v>6.6342592592592592E-2</c:v>
                </c:pt>
                <c:pt idx="5569">
                  <c:v>6.6354166666666659E-2</c:v>
                </c:pt>
                <c:pt idx="5570">
                  <c:v>6.6365740740740739E-2</c:v>
                </c:pt>
                <c:pt idx="5571">
                  <c:v>6.6377314814814806E-2</c:v>
                </c:pt>
                <c:pt idx="5572">
                  <c:v>6.6388888888888886E-2</c:v>
                </c:pt>
                <c:pt idx="5573">
                  <c:v>6.6400462962962967E-2</c:v>
                </c:pt>
                <c:pt idx="5574">
                  <c:v>6.6412037037037033E-2</c:v>
                </c:pt>
                <c:pt idx="5575">
                  <c:v>6.6423611111111114E-2</c:v>
                </c:pt>
                <c:pt idx="5576">
                  <c:v>6.6435185185185194E-2</c:v>
                </c:pt>
                <c:pt idx="5577">
                  <c:v>6.6446759259259261E-2</c:v>
                </c:pt>
                <c:pt idx="5578">
                  <c:v>6.6458333333333341E-2</c:v>
                </c:pt>
                <c:pt idx="5579">
                  <c:v>6.6469907407407408E-2</c:v>
                </c:pt>
                <c:pt idx="5580">
                  <c:v>6.6481481481481489E-2</c:v>
                </c:pt>
                <c:pt idx="5581">
                  <c:v>6.6493055555555555E-2</c:v>
                </c:pt>
                <c:pt idx="5582">
                  <c:v>6.6504629629629622E-2</c:v>
                </c:pt>
                <c:pt idx="5583">
                  <c:v>6.6516203703703702E-2</c:v>
                </c:pt>
                <c:pt idx="5584">
                  <c:v>6.6527777777777783E-2</c:v>
                </c:pt>
                <c:pt idx="5585">
                  <c:v>6.653935185185185E-2</c:v>
                </c:pt>
                <c:pt idx="5586">
                  <c:v>6.655092592592593E-2</c:v>
                </c:pt>
                <c:pt idx="5587">
                  <c:v>6.6562500000000011E-2</c:v>
                </c:pt>
                <c:pt idx="5588">
                  <c:v>6.6574074074074077E-2</c:v>
                </c:pt>
                <c:pt idx="5589">
                  <c:v>6.6585648148148144E-2</c:v>
                </c:pt>
                <c:pt idx="5590">
                  <c:v>6.659722222222221E-2</c:v>
                </c:pt>
                <c:pt idx="5591">
                  <c:v>6.6608796296296291E-2</c:v>
                </c:pt>
                <c:pt idx="5592">
                  <c:v>6.6620370370370371E-2</c:v>
                </c:pt>
                <c:pt idx="5593">
                  <c:v>6.6631944444444438E-2</c:v>
                </c:pt>
                <c:pt idx="5594">
                  <c:v>6.6643518518518519E-2</c:v>
                </c:pt>
                <c:pt idx="5595">
                  <c:v>6.6655092592592599E-2</c:v>
                </c:pt>
                <c:pt idx="5596">
                  <c:v>6.6666666666666666E-2</c:v>
                </c:pt>
                <c:pt idx="5597">
                  <c:v>6.6678240740740746E-2</c:v>
                </c:pt>
                <c:pt idx="5598">
                  <c:v>6.6689814814814813E-2</c:v>
                </c:pt>
                <c:pt idx="5599">
                  <c:v>6.6701388888888893E-2</c:v>
                </c:pt>
                <c:pt idx="5600">
                  <c:v>6.671296296296296E-2</c:v>
                </c:pt>
                <c:pt idx="5601">
                  <c:v>6.6724537037037041E-2</c:v>
                </c:pt>
                <c:pt idx="5602">
                  <c:v>6.6736111111111107E-2</c:v>
                </c:pt>
                <c:pt idx="5603">
                  <c:v>6.6747685185185188E-2</c:v>
                </c:pt>
                <c:pt idx="5604">
                  <c:v>6.6759259259259254E-2</c:v>
                </c:pt>
                <c:pt idx="5605">
                  <c:v>6.6770833333333335E-2</c:v>
                </c:pt>
                <c:pt idx="5606">
                  <c:v>6.6782407407407415E-2</c:v>
                </c:pt>
                <c:pt idx="5607">
                  <c:v>6.6793981481481482E-2</c:v>
                </c:pt>
                <c:pt idx="5608">
                  <c:v>6.6805555555555562E-2</c:v>
                </c:pt>
                <c:pt idx="5609">
                  <c:v>6.6817129629629629E-2</c:v>
                </c:pt>
                <c:pt idx="5610">
                  <c:v>6.682870370370371E-2</c:v>
                </c:pt>
                <c:pt idx="5611">
                  <c:v>6.6840277777777776E-2</c:v>
                </c:pt>
                <c:pt idx="5612">
                  <c:v>6.6851851851851843E-2</c:v>
                </c:pt>
                <c:pt idx="5613">
                  <c:v>6.6863425925925923E-2</c:v>
                </c:pt>
                <c:pt idx="5614">
                  <c:v>6.6875000000000004E-2</c:v>
                </c:pt>
                <c:pt idx="5615">
                  <c:v>6.6886574074074071E-2</c:v>
                </c:pt>
                <c:pt idx="5616">
                  <c:v>6.6898148148148151E-2</c:v>
                </c:pt>
                <c:pt idx="5617">
                  <c:v>6.6909722222222232E-2</c:v>
                </c:pt>
                <c:pt idx="5618">
                  <c:v>6.6921296296296298E-2</c:v>
                </c:pt>
                <c:pt idx="5619">
                  <c:v>6.6932870370370365E-2</c:v>
                </c:pt>
                <c:pt idx="5620">
                  <c:v>6.6944444444444445E-2</c:v>
                </c:pt>
                <c:pt idx="5621">
                  <c:v>6.6956018518518512E-2</c:v>
                </c:pt>
                <c:pt idx="5622">
                  <c:v>6.6967592592592592E-2</c:v>
                </c:pt>
                <c:pt idx="5623">
                  <c:v>6.6979166666666659E-2</c:v>
                </c:pt>
                <c:pt idx="5624">
                  <c:v>6.699074074074074E-2</c:v>
                </c:pt>
                <c:pt idx="5625">
                  <c:v>6.700231481481482E-2</c:v>
                </c:pt>
                <c:pt idx="5626">
                  <c:v>6.7013888888888887E-2</c:v>
                </c:pt>
                <c:pt idx="5627">
                  <c:v>6.7025462962962967E-2</c:v>
                </c:pt>
                <c:pt idx="5628">
                  <c:v>6.7037037037037034E-2</c:v>
                </c:pt>
                <c:pt idx="5629">
                  <c:v>6.7048611111111114E-2</c:v>
                </c:pt>
                <c:pt idx="5630">
                  <c:v>6.7060185185185181E-2</c:v>
                </c:pt>
                <c:pt idx="5631">
                  <c:v>6.7071759259259262E-2</c:v>
                </c:pt>
                <c:pt idx="5632">
                  <c:v>6.7083333333333328E-2</c:v>
                </c:pt>
                <c:pt idx="5633">
                  <c:v>6.7094907407407409E-2</c:v>
                </c:pt>
                <c:pt idx="5634">
                  <c:v>6.7106481481481475E-2</c:v>
                </c:pt>
                <c:pt idx="5635">
                  <c:v>6.7118055555555556E-2</c:v>
                </c:pt>
                <c:pt idx="5636">
                  <c:v>6.7129629629629636E-2</c:v>
                </c:pt>
                <c:pt idx="5637">
                  <c:v>6.7141203703703703E-2</c:v>
                </c:pt>
                <c:pt idx="5638">
                  <c:v>6.7152777777777783E-2</c:v>
                </c:pt>
                <c:pt idx="5639">
                  <c:v>6.7164351851851864E-2</c:v>
                </c:pt>
                <c:pt idx="5640">
                  <c:v>6.7175925925925931E-2</c:v>
                </c:pt>
                <c:pt idx="5641">
                  <c:v>6.7187499999999997E-2</c:v>
                </c:pt>
                <c:pt idx="5642">
                  <c:v>6.7199074074074064E-2</c:v>
                </c:pt>
                <c:pt idx="5643">
                  <c:v>6.7210648148148144E-2</c:v>
                </c:pt>
                <c:pt idx="5644">
                  <c:v>6.7222222222222225E-2</c:v>
                </c:pt>
                <c:pt idx="5645">
                  <c:v>6.7233796296296292E-2</c:v>
                </c:pt>
                <c:pt idx="5646">
                  <c:v>6.7245370370370372E-2</c:v>
                </c:pt>
                <c:pt idx="5647">
                  <c:v>6.7256944444444453E-2</c:v>
                </c:pt>
                <c:pt idx="5648">
                  <c:v>6.7268518518518519E-2</c:v>
                </c:pt>
                <c:pt idx="5649">
                  <c:v>6.7280092592592586E-2</c:v>
                </c:pt>
                <c:pt idx="5650">
                  <c:v>6.7291666666666666E-2</c:v>
                </c:pt>
                <c:pt idx="5651">
                  <c:v>6.7303240740740733E-2</c:v>
                </c:pt>
                <c:pt idx="5652">
                  <c:v>6.7314814814814813E-2</c:v>
                </c:pt>
                <c:pt idx="5653">
                  <c:v>6.732638888888888E-2</c:v>
                </c:pt>
                <c:pt idx="5654">
                  <c:v>6.7337962962962961E-2</c:v>
                </c:pt>
                <c:pt idx="5655">
                  <c:v>6.7349537037037041E-2</c:v>
                </c:pt>
                <c:pt idx="5656">
                  <c:v>6.7361111111111108E-2</c:v>
                </c:pt>
                <c:pt idx="5657">
                  <c:v>6.7372685185185188E-2</c:v>
                </c:pt>
                <c:pt idx="5658">
                  <c:v>6.7384259259259269E-2</c:v>
                </c:pt>
                <c:pt idx="5659">
                  <c:v>6.7395833333333335E-2</c:v>
                </c:pt>
                <c:pt idx="5660">
                  <c:v>6.7407407407407416E-2</c:v>
                </c:pt>
                <c:pt idx="5661">
                  <c:v>6.7418981481481483E-2</c:v>
                </c:pt>
                <c:pt idx="5662">
                  <c:v>6.7430555555555563E-2</c:v>
                </c:pt>
                <c:pt idx="5663">
                  <c:v>6.744212962962963E-2</c:v>
                </c:pt>
                <c:pt idx="5664">
                  <c:v>6.7453703703703696E-2</c:v>
                </c:pt>
                <c:pt idx="5665">
                  <c:v>6.7465277777777777E-2</c:v>
                </c:pt>
                <c:pt idx="5666">
                  <c:v>6.7476851851851857E-2</c:v>
                </c:pt>
                <c:pt idx="5667">
                  <c:v>6.7488425925925924E-2</c:v>
                </c:pt>
                <c:pt idx="5668">
                  <c:v>6.7500000000000004E-2</c:v>
                </c:pt>
                <c:pt idx="5669">
                  <c:v>6.7511574074074085E-2</c:v>
                </c:pt>
                <c:pt idx="5670">
                  <c:v>6.7523148148148152E-2</c:v>
                </c:pt>
                <c:pt idx="5671">
                  <c:v>6.7534722222222218E-2</c:v>
                </c:pt>
                <c:pt idx="5672">
                  <c:v>6.7546296296296285E-2</c:v>
                </c:pt>
                <c:pt idx="5673">
                  <c:v>6.7557870370370365E-2</c:v>
                </c:pt>
                <c:pt idx="5674">
                  <c:v>6.7569444444444446E-2</c:v>
                </c:pt>
                <c:pt idx="5675">
                  <c:v>6.7581018518518512E-2</c:v>
                </c:pt>
                <c:pt idx="5676">
                  <c:v>6.7592592592592593E-2</c:v>
                </c:pt>
                <c:pt idx="5677">
                  <c:v>6.7604166666666674E-2</c:v>
                </c:pt>
                <c:pt idx="5678">
                  <c:v>6.761574074074074E-2</c:v>
                </c:pt>
                <c:pt idx="5679">
                  <c:v>6.7627314814814821E-2</c:v>
                </c:pt>
                <c:pt idx="5680">
                  <c:v>6.7638888888888887E-2</c:v>
                </c:pt>
                <c:pt idx="5681">
                  <c:v>6.7650462962962968E-2</c:v>
                </c:pt>
                <c:pt idx="5682">
                  <c:v>6.7662037037037034E-2</c:v>
                </c:pt>
                <c:pt idx="5683">
                  <c:v>6.7673611111111115E-2</c:v>
                </c:pt>
                <c:pt idx="5684">
                  <c:v>6.7685185185185182E-2</c:v>
                </c:pt>
                <c:pt idx="5685">
                  <c:v>6.7696759259259262E-2</c:v>
                </c:pt>
                <c:pt idx="5686">
                  <c:v>6.7708333333333329E-2</c:v>
                </c:pt>
                <c:pt idx="5687">
                  <c:v>6.7719907407407409E-2</c:v>
                </c:pt>
                <c:pt idx="5688">
                  <c:v>6.773148148148149E-2</c:v>
                </c:pt>
                <c:pt idx="5689">
                  <c:v>6.7743055555555556E-2</c:v>
                </c:pt>
                <c:pt idx="5690">
                  <c:v>6.7754629629629637E-2</c:v>
                </c:pt>
                <c:pt idx="5691">
                  <c:v>6.7766203703703703E-2</c:v>
                </c:pt>
                <c:pt idx="5692">
                  <c:v>6.7777777777777784E-2</c:v>
                </c:pt>
                <c:pt idx="5693">
                  <c:v>6.7789351851851851E-2</c:v>
                </c:pt>
                <c:pt idx="5694">
                  <c:v>6.7800925925925917E-2</c:v>
                </c:pt>
                <c:pt idx="5695">
                  <c:v>6.7812499999999998E-2</c:v>
                </c:pt>
                <c:pt idx="5696">
                  <c:v>6.7824074074074078E-2</c:v>
                </c:pt>
                <c:pt idx="5697">
                  <c:v>6.7835648148148145E-2</c:v>
                </c:pt>
                <c:pt idx="5698">
                  <c:v>6.7847222222222225E-2</c:v>
                </c:pt>
                <c:pt idx="5699">
                  <c:v>6.7858796296296306E-2</c:v>
                </c:pt>
                <c:pt idx="5700">
                  <c:v>6.7870370370370373E-2</c:v>
                </c:pt>
                <c:pt idx="5701">
                  <c:v>6.7881944444444439E-2</c:v>
                </c:pt>
                <c:pt idx="5702">
                  <c:v>6.789351851851852E-2</c:v>
                </c:pt>
                <c:pt idx="5703">
                  <c:v>6.7905092592592586E-2</c:v>
                </c:pt>
                <c:pt idx="5704">
                  <c:v>6.7916666666666667E-2</c:v>
                </c:pt>
                <c:pt idx="5705">
                  <c:v>6.7928240740740733E-2</c:v>
                </c:pt>
                <c:pt idx="5706">
                  <c:v>6.7939814814814814E-2</c:v>
                </c:pt>
                <c:pt idx="5707">
                  <c:v>6.7951388888888895E-2</c:v>
                </c:pt>
                <c:pt idx="5708">
                  <c:v>6.7962962962962961E-2</c:v>
                </c:pt>
                <c:pt idx="5709">
                  <c:v>6.7974537037037042E-2</c:v>
                </c:pt>
                <c:pt idx="5710">
                  <c:v>6.7986111111111108E-2</c:v>
                </c:pt>
                <c:pt idx="5711">
                  <c:v>6.7997685185185189E-2</c:v>
                </c:pt>
                <c:pt idx="5712">
                  <c:v>6.8009259259259255E-2</c:v>
                </c:pt>
                <c:pt idx="5713">
                  <c:v>6.8020833333333336E-2</c:v>
                </c:pt>
                <c:pt idx="5714">
                  <c:v>6.8032407407407403E-2</c:v>
                </c:pt>
                <c:pt idx="5715">
                  <c:v>6.8043981481481483E-2</c:v>
                </c:pt>
                <c:pt idx="5716">
                  <c:v>6.805555555555555E-2</c:v>
                </c:pt>
                <c:pt idx="5717">
                  <c:v>6.806712962962963E-2</c:v>
                </c:pt>
                <c:pt idx="5718">
                  <c:v>6.8078703703703711E-2</c:v>
                </c:pt>
                <c:pt idx="5719">
                  <c:v>6.8090277777777777E-2</c:v>
                </c:pt>
                <c:pt idx="5720">
                  <c:v>6.8101851851851858E-2</c:v>
                </c:pt>
                <c:pt idx="5721">
                  <c:v>6.8113425925925938E-2</c:v>
                </c:pt>
                <c:pt idx="5722">
                  <c:v>6.8125000000000005E-2</c:v>
                </c:pt>
                <c:pt idx="5723">
                  <c:v>6.8136574074074072E-2</c:v>
                </c:pt>
                <c:pt idx="5724">
                  <c:v>6.8148148148148138E-2</c:v>
                </c:pt>
                <c:pt idx="5725">
                  <c:v>6.8159722222222219E-2</c:v>
                </c:pt>
                <c:pt idx="5726">
                  <c:v>6.8171296296296299E-2</c:v>
                </c:pt>
                <c:pt idx="5727">
                  <c:v>6.8182870370370366E-2</c:v>
                </c:pt>
                <c:pt idx="5728">
                  <c:v>6.8194444444444446E-2</c:v>
                </c:pt>
                <c:pt idx="5729">
                  <c:v>6.8206018518518527E-2</c:v>
                </c:pt>
                <c:pt idx="5730">
                  <c:v>6.8217592592592594E-2</c:v>
                </c:pt>
                <c:pt idx="5731">
                  <c:v>6.822916666666666E-2</c:v>
                </c:pt>
                <c:pt idx="5732">
                  <c:v>6.8240740740740741E-2</c:v>
                </c:pt>
                <c:pt idx="5733">
                  <c:v>6.8252314814814807E-2</c:v>
                </c:pt>
                <c:pt idx="5734">
                  <c:v>6.8263888888888888E-2</c:v>
                </c:pt>
                <c:pt idx="5735">
                  <c:v>6.8275462962962954E-2</c:v>
                </c:pt>
                <c:pt idx="5736">
                  <c:v>6.8287037037037035E-2</c:v>
                </c:pt>
                <c:pt idx="5737">
                  <c:v>6.8298611111111115E-2</c:v>
                </c:pt>
                <c:pt idx="5738">
                  <c:v>6.8310185185185182E-2</c:v>
                </c:pt>
                <c:pt idx="5739">
                  <c:v>6.8321759259259263E-2</c:v>
                </c:pt>
                <c:pt idx="5740">
                  <c:v>6.8333333333333343E-2</c:v>
                </c:pt>
                <c:pt idx="5741">
                  <c:v>6.834490740740741E-2</c:v>
                </c:pt>
                <c:pt idx="5742">
                  <c:v>6.8356481481481476E-2</c:v>
                </c:pt>
                <c:pt idx="5743">
                  <c:v>6.8368055555555557E-2</c:v>
                </c:pt>
                <c:pt idx="5744">
                  <c:v>6.8379629629629637E-2</c:v>
                </c:pt>
                <c:pt idx="5745">
                  <c:v>6.8391203703703704E-2</c:v>
                </c:pt>
                <c:pt idx="5746">
                  <c:v>6.8402777777777771E-2</c:v>
                </c:pt>
                <c:pt idx="5747">
                  <c:v>6.8414351851851851E-2</c:v>
                </c:pt>
                <c:pt idx="5748">
                  <c:v>6.8425925925925932E-2</c:v>
                </c:pt>
                <c:pt idx="5749">
                  <c:v>6.8425925925925932E-2</c:v>
                </c:pt>
                <c:pt idx="5750">
                  <c:v>6.8437499999999998E-2</c:v>
                </c:pt>
                <c:pt idx="5751">
                  <c:v>6.8449074074074079E-2</c:v>
                </c:pt>
                <c:pt idx="5752">
                  <c:v>6.8460648148148159E-2</c:v>
                </c:pt>
                <c:pt idx="5753">
                  <c:v>6.8472222222222226E-2</c:v>
                </c:pt>
                <c:pt idx="5754">
                  <c:v>6.8483796296296293E-2</c:v>
                </c:pt>
                <c:pt idx="5755">
                  <c:v>6.8495370370370359E-2</c:v>
                </c:pt>
                <c:pt idx="5756">
                  <c:v>6.850694444444444E-2</c:v>
                </c:pt>
                <c:pt idx="5757">
                  <c:v>6.851851851851852E-2</c:v>
                </c:pt>
                <c:pt idx="5758">
                  <c:v>6.8530092592592587E-2</c:v>
                </c:pt>
                <c:pt idx="5759">
                  <c:v>6.8541666666666667E-2</c:v>
                </c:pt>
                <c:pt idx="5760">
                  <c:v>6.8553240740740748E-2</c:v>
                </c:pt>
                <c:pt idx="5761">
                  <c:v>6.8564814814814815E-2</c:v>
                </c:pt>
                <c:pt idx="5762">
                  <c:v>6.8576388888888895E-2</c:v>
                </c:pt>
                <c:pt idx="5763">
                  <c:v>6.8587962962962962E-2</c:v>
                </c:pt>
                <c:pt idx="5764">
                  <c:v>6.8599537037037042E-2</c:v>
                </c:pt>
                <c:pt idx="5765">
                  <c:v>6.8611111111111109E-2</c:v>
                </c:pt>
                <c:pt idx="5766">
                  <c:v>6.8622685185185189E-2</c:v>
                </c:pt>
                <c:pt idx="5767">
                  <c:v>6.8634259259259256E-2</c:v>
                </c:pt>
                <c:pt idx="5768">
                  <c:v>6.8645833333333336E-2</c:v>
                </c:pt>
                <c:pt idx="5769">
                  <c:v>6.8657407407407403E-2</c:v>
                </c:pt>
                <c:pt idx="5770">
                  <c:v>6.8668981481481484E-2</c:v>
                </c:pt>
                <c:pt idx="5771">
                  <c:v>6.8680555555555564E-2</c:v>
                </c:pt>
                <c:pt idx="5772">
                  <c:v>6.8692129629629631E-2</c:v>
                </c:pt>
                <c:pt idx="5773">
                  <c:v>6.8703703703703697E-2</c:v>
                </c:pt>
                <c:pt idx="5774">
                  <c:v>6.8715277777777778E-2</c:v>
                </c:pt>
                <c:pt idx="5775">
                  <c:v>6.8726851851851858E-2</c:v>
                </c:pt>
                <c:pt idx="5776">
                  <c:v>6.8738425925925925E-2</c:v>
                </c:pt>
                <c:pt idx="5777">
                  <c:v>6.8749999999999992E-2</c:v>
                </c:pt>
                <c:pt idx="5778">
                  <c:v>6.8761574074074072E-2</c:v>
                </c:pt>
                <c:pt idx="5779">
                  <c:v>6.8773148148148153E-2</c:v>
                </c:pt>
                <c:pt idx="5780">
                  <c:v>6.8784722222222219E-2</c:v>
                </c:pt>
                <c:pt idx="5781">
                  <c:v>6.87962962962963E-2</c:v>
                </c:pt>
                <c:pt idx="5782">
                  <c:v>6.880787037037038E-2</c:v>
                </c:pt>
                <c:pt idx="5783">
                  <c:v>6.8819444444444447E-2</c:v>
                </c:pt>
                <c:pt idx="5784">
                  <c:v>6.8831018518518514E-2</c:v>
                </c:pt>
                <c:pt idx="5785">
                  <c:v>6.8842592592592594E-2</c:v>
                </c:pt>
                <c:pt idx="5786">
                  <c:v>6.8854166666666661E-2</c:v>
                </c:pt>
                <c:pt idx="5787">
                  <c:v>6.8865740740740741E-2</c:v>
                </c:pt>
                <c:pt idx="5788">
                  <c:v>6.8877314814814808E-2</c:v>
                </c:pt>
                <c:pt idx="5789">
                  <c:v>6.8888888888888888E-2</c:v>
                </c:pt>
                <c:pt idx="5790">
                  <c:v>6.8900462962962969E-2</c:v>
                </c:pt>
                <c:pt idx="5791">
                  <c:v>6.8912037037037036E-2</c:v>
                </c:pt>
                <c:pt idx="5792">
                  <c:v>6.8923611111111116E-2</c:v>
                </c:pt>
                <c:pt idx="5793">
                  <c:v>6.8935185185185183E-2</c:v>
                </c:pt>
                <c:pt idx="5794">
                  <c:v>6.8946759259259263E-2</c:v>
                </c:pt>
                <c:pt idx="5795">
                  <c:v>6.895833333333333E-2</c:v>
                </c:pt>
                <c:pt idx="5796">
                  <c:v>6.896990740740741E-2</c:v>
                </c:pt>
                <c:pt idx="5797">
                  <c:v>6.8981481481481477E-2</c:v>
                </c:pt>
                <c:pt idx="5798">
                  <c:v>6.8993055555555557E-2</c:v>
                </c:pt>
                <c:pt idx="5799">
                  <c:v>6.9004629629629624E-2</c:v>
                </c:pt>
                <c:pt idx="5800">
                  <c:v>6.9016203703703705E-2</c:v>
                </c:pt>
                <c:pt idx="5801">
                  <c:v>6.9027777777777785E-2</c:v>
                </c:pt>
                <c:pt idx="5802">
                  <c:v>6.9039351851851852E-2</c:v>
                </c:pt>
                <c:pt idx="5803">
                  <c:v>6.9050925925925918E-2</c:v>
                </c:pt>
                <c:pt idx="5804">
                  <c:v>6.9062500000000013E-2</c:v>
                </c:pt>
                <c:pt idx="5805">
                  <c:v>6.9074074074074079E-2</c:v>
                </c:pt>
                <c:pt idx="5806">
                  <c:v>6.9085648148148146E-2</c:v>
                </c:pt>
                <c:pt idx="5807">
                  <c:v>6.9097222222222213E-2</c:v>
                </c:pt>
                <c:pt idx="5808">
                  <c:v>6.9108796296296293E-2</c:v>
                </c:pt>
                <c:pt idx="5809">
                  <c:v>6.9120370370370374E-2</c:v>
                </c:pt>
                <c:pt idx="5810">
                  <c:v>6.913194444444444E-2</c:v>
                </c:pt>
                <c:pt idx="5811">
                  <c:v>6.9143518518518521E-2</c:v>
                </c:pt>
                <c:pt idx="5812">
                  <c:v>6.9155092592592601E-2</c:v>
                </c:pt>
                <c:pt idx="5813">
                  <c:v>6.9166666666666668E-2</c:v>
                </c:pt>
                <c:pt idx="5814">
                  <c:v>6.9178240740740735E-2</c:v>
                </c:pt>
                <c:pt idx="5815">
                  <c:v>6.9189814814814815E-2</c:v>
                </c:pt>
                <c:pt idx="5816">
                  <c:v>6.9201388888888882E-2</c:v>
                </c:pt>
                <c:pt idx="5817">
                  <c:v>6.9212962962962962E-2</c:v>
                </c:pt>
                <c:pt idx="5818">
                  <c:v>6.9224537037037029E-2</c:v>
                </c:pt>
                <c:pt idx="5819">
                  <c:v>6.9236111111111109E-2</c:v>
                </c:pt>
                <c:pt idx="5820">
                  <c:v>6.924768518518519E-2</c:v>
                </c:pt>
                <c:pt idx="5821">
                  <c:v>6.9259259259259257E-2</c:v>
                </c:pt>
                <c:pt idx="5822">
                  <c:v>6.9270833333333337E-2</c:v>
                </c:pt>
                <c:pt idx="5823">
                  <c:v>6.9282407407407418E-2</c:v>
                </c:pt>
                <c:pt idx="5824">
                  <c:v>6.9293981481481484E-2</c:v>
                </c:pt>
                <c:pt idx="5825">
                  <c:v>6.9305555555555551E-2</c:v>
                </c:pt>
                <c:pt idx="5826">
                  <c:v>6.9317129629629631E-2</c:v>
                </c:pt>
                <c:pt idx="5827">
                  <c:v>6.9328703703703712E-2</c:v>
                </c:pt>
                <c:pt idx="5828">
                  <c:v>6.9340277777777778E-2</c:v>
                </c:pt>
                <c:pt idx="5829">
                  <c:v>6.9351851851851845E-2</c:v>
                </c:pt>
                <c:pt idx="5830">
                  <c:v>6.9363425925925926E-2</c:v>
                </c:pt>
                <c:pt idx="5831">
                  <c:v>6.9375000000000006E-2</c:v>
                </c:pt>
                <c:pt idx="5832">
                  <c:v>6.9386574074074073E-2</c:v>
                </c:pt>
                <c:pt idx="5833">
                  <c:v>6.9398148148148139E-2</c:v>
                </c:pt>
                <c:pt idx="5834">
                  <c:v>6.9409722222222234E-2</c:v>
                </c:pt>
                <c:pt idx="5835">
                  <c:v>6.94212962962963E-2</c:v>
                </c:pt>
                <c:pt idx="5836">
                  <c:v>6.9432870370370367E-2</c:v>
                </c:pt>
                <c:pt idx="5837">
                  <c:v>6.9444444444444434E-2</c:v>
                </c:pt>
                <c:pt idx="5838">
                  <c:v>6.9456018518518514E-2</c:v>
                </c:pt>
                <c:pt idx="5839">
                  <c:v>6.9467592592592595E-2</c:v>
                </c:pt>
                <c:pt idx="5840">
                  <c:v>6.9479166666666661E-2</c:v>
                </c:pt>
                <c:pt idx="5841">
                  <c:v>6.9490740740740742E-2</c:v>
                </c:pt>
                <c:pt idx="5842">
                  <c:v>6.9502314814814822E-2</c:v>
                </c:pt>
                <c:pt idx="5843">
                  <c:v>6.9513888888888889E-2</c:v>
                </c:pt>
                <c:pt idx="5844">
                  <c:v>6.9525462962962969E-2</c:v>
                </c:pt>
                <c:pt idx="5845">
                  <c:v>6.9537037037037036E-2</c:v>
                </c:pt>
                <c:pt idx="5846">
                  <c:v>6.9548611111111117E-2</c:v>
                </c:pt>
                <c:pt idx="5847">
                  <c:v>6.9560185185185183E-2</c:v>
                </c:pt>
                <c:pt idx="5848">
                  <c:v>6.957175925925925E-2</c:v>
                </c:pt>
                <c:pt idx="5849">
                  <c:v>6.958333333333333E-2</c:v>
                </c:pt>
                <c:pt idx="5850">
                  <c:v>6.9594907407407411E-2</c:v>
                </c:pt>
                <c:pt idx="5851">
                  <c:v>6.9606481481481478E-2</c:v>
                </c:pt>
                <c:pt idx="5852">
                  <c:v>6.9618055555555558E-2</c:v>
                </c:pt>
                <c:pt idx="5853">
                  <c:v>6.9629629629629639E-2</c:v>
                </c:pt>
                <c:pt idx="5854">
                  <c:v>6.9641203703703705E-2</c:v>
                </c:pt>
                <c:pt idx="5855">
                  <c:v>6.9652777777777772E-2</c:v>
                </c:pt>
                <c:pt idx="5856">
                  <c:v>6.9664351851851852E-2</c:v>
                </c:pt>
                <c:pt idx="5857">
                  <c:v>6.9675925925925933E-2</c:v>
                </c:pt>
                <c:pt idx="5858">
                  <c:v>6.9687499999999999E-2</c:v>
                </c:pt>
                <c:pt idx="5859">
                  <c:v>6.9699074074074066E-2</c:v>
                </c:pt>
                <c:pt idx="5860">
                  <c:v>6.9710648148148147E-2</c:v>
                </c:pt>
                <c:pt idx="5861">
                  <c:v>6.9722222222222227E-2</c:v>
                </c:pt>
                <c:pt idx="5862">
                  <c:v>6.9733796296296294E-2</c:v>
                </c:pt>
                <c:pt idx="5863">
                  <c:v>6.9745370370370374E-2</c:v>
                </c:pt>
                <c:pt idx="5864">
                  <c:v>6.9756944444444455E-2</c:v>
                </c:pt>
                <c:pt idx="5865">
                  <c:v>6.9768518518518521E-2</c:v>
                </c:pt>
                <c:pt idx="5866">
                  <c:v>6.9780092592592588E-2</c:v>
                </c:pt>
                <c:pt idx="5867">
                  <c:v>6.9791666666666669E-2</c:v>
                </c:pt>
                <c:pt idx="5868">
                  <c:v>6.9803240740740735E-2</c:v>
                </c:pt>
                <c:pt idx="5869">
                  <c:v>6.9814814814814816E-2</c:v>
                </c:pt>
                <c:pt idx="5870">
                  <c:v>6.9826388888888882E-2</c:v>
                </c:pt>
                <c:pt idx="5871">
                  <c:v>6.9837962962962963E-2</c:v>
                </c:pt>
                <c:pt idx="5872">
                  <c:v>6.9849537037037043E-2</c:v>
                </c:pt>
                <c:pt idx="5873">
                  <c:v>6.986111111111111E-2</c:v>
                </c:pt>
                <c:pt idx="5874">
                  <c:v>6.987268518518519E-2</c:v>
                </c:pt>
                <c:pt idx="5875">
                  <c:v>6.9884259259259257E-2</c:v>
                </c:pt>
                <c:pt idx="5876">
                  <c:v>6.9895833333333338E-2</c:v>
                </c:pt>
                <c:pt idx="5877">
                  <c:v>6.9907407407407404E-2</c:v>
                </c:pt>
                <c:pt idx="5878">
                  <c:v>6.9918981481481471E-2</c:v>
                </c:pt>
                <c:pt idx="5879">
                  <c:v>6.9930555555555551E-2</c:v>
                </c:pt>
                <c:pt idx="5880">
                  <c:v>6.9942129629629632E-2</c:v>
                </c:pt>
                <c:pt idx="5881">
                  <c:v>6.9953703703703699E-2</c:v>
                </c:pt>
                <c:pt idx="5882">
                  <c:v>6.9965277777777779E-2</c:v>
                </c:pt>
                <c:pt idx="5883">
                  <c:v>6.997685185185186E-2</c:v>
                </c:pt>
                <c:pt idx="5884">
                  <c:v>6.9988425925925926E-2</c:v>
                </c:pt>
                <c:pt idx="5885">
                  <c:v>6.9999999999999993E-2</c:v>
                </c:pt>
                <c:pt idx="5886">
                  <c:v>7.0011574074074087E-2</c:v>
                </c:pt>
                <c:pt idx="5887">
                  <c:v>7.0023148148148154E-2</c:v>
                </c:pt>
                <c:pt idx="5888">
                  <c:v>7.003472222222222E-2</c:v>
                </c:pt>
                <c:pt idx="5889">
                  <c:v>7.0046296296296287E-2</c:v>
                </c:pt>
                <c:pt idx="5890">
                  <c:v>7.0057870370370368E-2</c:v>
                </c:pt>
                <c:pt idx="5891">
                  <c:v>7.0069444444444448E-2</c:v>
                </c:pt>
                <c:pt idx="5892">
                  <c:v>7.0081018518518515E-2</c:v>
                </c:pt>
                <c:pt idx="5893">
                  <c:v>7.0092592592592595E-2</c:v>
                </c:pt>
                <c:pt idx="5894">
                  <c:v>7.0104166666666676E-2</c:v>
                </c:pt>
                <c:pt idx="5895">
                  <c:v>7.0115740740740742E-2</c:v>
                </c:pt>
                <c:pt idx="5896">
                  <c:v>7.0127314814814809E-2</c:v>
                </c:pt>
                <c:pt idx="5897">
                  <c:v>7.013888888888889E-2</c:v>
                </c:pt>
                <c:pt idx="5898">
                  <c:v>7.0150462962962956E-2</c:v>
                </c:pt>
                <c:pt idx="5899">
                  <c:v>7.0162037037037037E-2</c:v>
                </c:pt>
                <c:pt idx="5900">
                  <c:v>7.0173611111111103E-2</c:v>
                </c:pt>
                <c:pt idx="5901">
                  <c:v>7.0185185185185184E-2</c:v>
                </c:pt>
                <c:pt idx="5902">
                  <c:v>7.0196759259259264E-2</c:v>
                </c:pt>
                <c:pt idx="5903">
                  <c:v>7.0208333333333331E-2</c:v>
                </c:pt>
                <c:pt idx="5904">
                  <c:v>7.0219907407407411E-2</c:v>
                </c:pt>
                <c:pt idx="5905">
                  <c:v>7.0231481481481492E-2</c:v>
                </c:pt>
                <c:pt idx="5906">
                  <c:v>7.0243055555555559E-2</c:v>
                </c:pt>
                <c:pt idx="5907">
                  <c:v>7.0254629629629625E-2</c:v>
                </c:pt>
                <c:pt idx="5908">
                  <c:v>7.0266203703703692E-2</c:v>
                </c:pt>
                <c:pt idx="5909">
                  <c:v>7.0277777777777786E-2</c:v>
                </c:pt>
                <c:pt idx="5910">
                  <c:v>7.0289351851851853E-2</c:v>
                </c:pt>
                <c:pt idx="5911">
                  <c:v>7.0300925925925919E-2</c:v>
                </c:pt>
                <c:pt idx="5912">
                  <c:v>7.03125E-2</c:v>
                </c:pt>
                <c:pt idx="5913">
                  <c:v>7.0324074074074081E-2</c:v>
                </c:pt>
                <c:pt idx="5914">
                  <c:v>7.0335648148148147E-2</c:v>
                </c:pt>
                <c:pt idx="5915">
                  <c:v>7.0347222222222214E-2</c:v>
                </c:pt>
                <c:pt idx="5916">
                  <c:v>7.0358796296296308E-2</c:v>
                </c:pt>
                <c:pt idx="5917">
                  <c:v>7.0370370370370375E-2</c:v>
                </c:pt>
                <c:pt idx="5918">
                  <c:v>7.0381944444444441E-2</c:v>
                </c:pt>
                <c:pt idx="5919">
                  <c:v>7.0393518518518508E-2</c:v>
                </c:pt>
                <c:pt idx="5920">
                  <c:v>7.0405092592592589E-2</c:v>
                </c:pt>
                <c:pt idx="5921">
                  <c:v>7.0416666666666669E-2</c:v>
                </c:pt>
                <c:pt idx="5922">
                  <c:v>7.0428240740740736E-2</c:v>
                </c:pt>
                <c:pt idx="5923">
                  <c:v>7.0439814814814816E-2</c:v>
                </c:pt>
                <c:pt idx="5924">
                  <c:v>7.0451388888888897E-2</c:v>
                </c:pt>
                <c:pt idx="5925">
                  <c:v>7.0462962962962963E-2</c:v>
                </c:pt>
                <c:pt idx="5926">
                  <c:v>7.0474537037037044E-2</c:v>
                </c:pt>
                <c:pt idx="5927">
                  <c:v>7.048611111111111E-2</c:v>
                </c:pt>
                <c:pt idx="5928">
                  <c:v>7.0497685185185191E-2</c:v>
                </c:pt>
                <c:pt idx="5929">
                  <c:v>7.0509259259259258E-2</c:v>
                </c:pt>
                <c:pt idx="5930">
                  <c:v>7.0520833333333324E-2</c:v>
                </c:pt>
                <c:pt idx="5931">
                  <c:v>7.0532407407407405E-2</c:v>
                </c:pt>
                <c:pt idx="5932">
                  <c:v>7.0543981481481485E-2</c:v>
                </c:pt>
                <c:pt idx="5933">
                  <c:v>7.0555555555555552E-2</c:v>
                </c:pt>
                <c:pt idx="5934">
                  <c:v>7.0567129629629632E-2</c:v>
                </c:pt>
                <c:pt idx="5935">
                  <c:v>7.0578703703703713E-2</c:v>
                </c:pt>
                <c:pt idx="5936">
                  <c:v>7.059027777777778E-2</c:v>
                </c:pt>
                <c:pt idx="5937">
                  <c:v>7.0601851851851846E-2</c:v>
                </c:pt>
                <c:pt idx="5938">
                  <c:v>7.0613425925925913E-2</c:v>
                </c:pt>
                <c:pt idx="5939">
                  <c:v>7.0625000000000007E-2</c:v>
                </c:pt>
                <c:pt idx="5940">
                  <c:v>7.0636574074074074E-2</c:v>
                </c:pt>
                <c:pt idx="5941">
                  <c:v>7.064814814814814E-2</c:v>
                </c:pt>
                <c:pt idx="5942">
                  <c:v>7.0659722222222221E-2</c:v>
                </c:pt>
                <c:pt idx="5943">
                  <c:v>7.0671296296296301E-2</c:v>
                </c:pt>
                <c:pt idx="5944">
                  <c:v>7.0682870370370368E-2</c:v>
                </c:pt>
                <c:pt idx="5945">
                  <c:v>7.0694444444444449E-2</c:v>
                </c:pt>
                <c:pt idx="5946">
                  <c:v>7.0706018518518529E-2</c:v>
                </c:pt>
                <c:pt idx="5947">
                  <c:v>7.0717592592592596E-2</c:v>
                </c:pt>
                <c:pt idx="5948">
                  <c:v>7.0729166666666662E-2</c:v>
                </c:pt>
                <c:pt idx="5949">
                  <c:v>7.0740740740740743E-2</c:v>
                </c:pt>
                <c:pt idx="5950">
                  <c:v>7.075231481481481E-2</c:v>
                </c:pt>
                <c:pt idx="5951">
                  <c:v>7.076388888888889E-2</c:v>
                </c:pt>
                <c:pt idx="5952">
                  <c:v>7.0775462962962957E-2</c:v>
                </c:pt>
                <c:pt idx="5953">
                  <c:v>7.0787037037037037E-2</c:v>
                </c:pt>
                <c:pt idx="5954">
                  <c:v>7.0798611111111118E-2</c:v>
                </c:pt>
                <c:pt idx="5955">
                  <c:v>7.0810185185185184E-2</c:v>
                </c:pt>
                <c:pt idx="5956">
                  <c:v>7.0821759259259265E-2</c:v>
                </c:pt>
                <c:pt idx="5957">
                  <c:v>7.0833333333333331E-2</c:v>
                </c:pt>
                <c:pt idx="5958">
                  <c:v>7.0844907407407412E-2</c:v>
                </c:pt>
                <c:pt idx="5959">
                  <c:v>7.0856481481481479E-2</c:v>
                </c:pt>
                <c:pt idx="5960">
                  <c:v>7.0868055555555545E-2</c:v>
                </c:pt>
                <c:pt idx="5961">
                  <c:v>7.0879629629629626E-2</c:v>
                </c:pt>
                <c:pt idx="5962">
                  <c:v>7.0891203703703706E-2</c:v>
                </c:pt>
                <c:pt idx="5963">
                  <c:v>7.0902777777777773E-2</c:v>
                </c:pt>
                <c:pt idx="5964">
                  <c:v>7.0914351851851853E-2</c:v>
                </c:pt>
                <c:pt idx="5965">
                  <c:v>7.0925925925925934E-2</c:v>
                </c:pt>
                <c:pt idx="5966">
                  <c:v>7.0937500000000001E-2</c:v>
                </c:pt>
                <c:pt idx="5967">
                  <c:v>7.0949074074074067E-2</c:v>
                </c:pt>
                <c:pt idx="5968">
                  <c:v>7.0960648148148148E-2</c:v>
                </c:pt>
                <c:pt idx="5969">
                  <c:v>7.0972222222222228E-2</c:v>
                </c:pt>
                <c:pt idx="5970">
                  <c:v>7.0983796296296295E-2</c:v>
                </c:pt>
                <c:pt idx="5971">
                  <c:v>7.0995370370370361E-2</c:v>
                </c:pt>
                <c:pt idx="5972">
                  <c:v>7.1006944444444442E-2</c:v>
                </c:pt>
                <c:pt idx="5973">
                  <c:v>7.1018518518518522E-2</c:v>
                </c:pt>
                <c:pt idx="5974">
                  <c:v>7.1030092592592589E-2</c:v>
                </c:pt>
                <c:pt idx="5975">
                  <c:v>7.104166666666667E-2</c:v>
                </c:pt>
                <c:pt idx="5976">
                  <c:v>7.105324074074075E-2</c:v>
                </c:pt>
                <c:pt idx="5977">
                  <c:v>7.1064814814814817E-2</c:v>
                </c:pt>
                <c:pt idx="5978">
                  <c:v>7.1076388888888883E-2</c:v>
                </c:pt>
                <c:pt idx="5979">
                  <c:v>7.1087962962962964E-2</c:v>
                </c:pt>
                <c:pt idx="5980">
                  <c:v>7.1099537037037031E-2</c:v>
                </c:pt>
                <c:pt idx="5981">
                  <c:v>7.1111111111111111E-2</c:v>
                </c:pt>
                <c:pt idx="5982">
                  <c:v>7.1122685185185178E-2</c:v>
                </c:pt>
                <c:pt idx="5983">
                  <c:v>7.1134259259259258E-2</c:v>
                </c:pt>
                <c:pt idx="5984">
                  <c:v>7.1145833333333339E-2</c:v>
                </c:pt>
                <c:pt idx="5985">
                  <c:v>7.1157407407407405E-2</c:v>
                </c:pt>
                <c:pt idx="5986">
                  <c:v>7.1168981481481486E-2</c:v>
                </c:pt>
                <c:pt idx="5987">
                  <c:v>7.1180555555555566E-2</c:v>
                </c:pt>
                <c:pt idx="5988">
                  <c:v>7.1192129629629633E-2</c:v>
                </c:pt>
                <c:pt idx="5989">
                  <c:v>7.12037037037037E-2</c:v>
                </c:pt>
                <c:pt idx="5990">
                  <c:v>7.1215277777777766E-2</c:v>
                </c:pt>
                <c:pt idx="5991">
                  <c:v>7.1226851851851861E-2</c:v>
                </c:pt>
                <c:pt idx="5992">
                  <c:v>7.1238425925925927E-2</c:v>
                </c:pt>
                <c:pt idx="5993">
                  <c:v>7.1249999999999994E-2</c:v>
                </c:pt>
                <c:pt idx="5994">
                  <c:v>7.1261574074074074E-2</c:v>
                </c:pt>
                <c:pt idx="5995">
                  <c:v>7.1273148148148155E-2</c:v>
                </c:pt>
                <c:pt idx="5996">
                  <c:v>7.1284722222222222E-2</c:v>
                </c:pt>
                <c:pt idx="5997">
                  <c:v>7.1296296296296288E-2</c:v>
                </c:pt>
                <c:pt idx="5998">
                  <c:v>7.1307870370370369E-2</c:v>
                </c:pt>
                <c:pt idx="5999">
                  <c:v>7.1319444444444449E-2</c:v>
                </c:pt>
                <c:pt idx="6000">
                  <c:v>7.1331018518518516E-2</c:v>
                </c:pt>
                <c:pt idx="6001">
                  <c:v>7.1342592592592582E-2</c:v>
                </c:pt>
                <c:pt idx="6002">
                  <c:v>7.1354166666666663E-2</c:v>
                </c:pt>
                <c:pt idx="6003">
                  <c:v>7.1365740740740743E-2</c:v>
                </c:pt>
                <c:pt idx="6004">
                  <c:v>7.137731481481481E-2</c:v>
                </c:pt>
                <c:pt idx="6005">
                  <c:v>7.1388888888888891E-2</c:v>
                </c:pt>
                <c:pt idx="6006">
                  <c:v>7.1400462962962971E-2</c:v>
                </c:pt>
                <c:pt idx="6007">
                  <c:v>7.1412037037037038E-2</c:v>
                </c:pt>
                <c:pt idx="6008">
                  <c:v>7.1423611111111118E-2</c:v>
                </c:pt>
                <c:pt idx="6009">
                  <c:v>7.1435185185185185E-2</c:v>
                </c:pt>
                <c:pt idx="6010">
                  <c:v>7.1446759259259265E-2</c:v>
                </c:pt>
                <c:pt idx="6011">
                  <c:v>7.1458333333333332E-2</c:v>
                </c:pt>
                <c:pt idx="6012">
                  <c:v>7.1469907407407399E-2</c:v>
                </c:pt>
                <c:pt idx="6013">
                  <c:v>7.1481481481481479E-2</c:v>
                </c:pt>
                <c:pt idx="6014">
                  <c:v>7.149305555555556E-2</c:v>
                </c:pt>
                <c:pt idx="6015">
                  <c:v>7.1504629629629626E-2</c:v>
                </c:pt>
                <c:pt idx="6016">
                  <c:v>7.1516203703703707E-2</c:v>
                </c:pt>
                <c:pt idx="6017">
                  <c:v>7.1527777777777787E-2</c:v>
                </c:pt>
                <c:pt idx="6018">
                  <c:v>7.1539351851851854E-2</c:v>
                </c:pt>
                <c:pt idx="6019">
                  <c:v>7.1550925925925921E-2</c:v>
                </c:pt>
                <c:pt idx="6020">
                  <c:v>7.1562499999999987E-2</c:v>
                </c:pt>
                <c:pt idx="6021">
                  <c:v>7.1574074074074082E-2</c:v>
                </c:pt>
                <c:pt idx="6022">
                  <c:v>7.1585648148148148E-2</c:v>
                </c:pt>
                <c:pt idx="6023">
                  <c:v>7.1597222222222215E-2</c:v>
                </c:pt>
                <c:pt idx="6024">
                  <c:v>7.1608796296296295E-2</c:v>
                </c:pt>
                <c:pt idx="6025">
                  <c:v>7.1620370370370376E-2</c:v>
                </c:pt>
                <c:pt idx="6026">
                  <c:v>7.1631944444444443E-2</c:v>
                </c:pt>
                <c:pt idx="6027">
                  <c:v>7.1643518518518523E-2</c:v>
                </c:pt>
                <c:pt idx="6028">
                  <c:v>7.165509259259259E-2</c:v>
                </c:pt>
                <c:pt idx="6029">
                  <c:v>7.166666666666667E-2</c:v>
                </c:pt>
                <c:pt idx="6030">
                  <c:v>7.1678240740740737E-2</c:v>
                </c:pt>
                <c:pt idx="6031">
                  <c:v>7.1689814814814817E-2</c:v>
                </c:pt>
                <c:pt idx="6032">
                  <c:v>7.1701388888888884E-2</c:v>
                </c:pt>
                <c:pt idx="6033">
                  <c:v>7.1712962962962964E-2</c:v>
                </c:pt>
                <c:pt idx="6034">
                  <c:v>7.1724537037037031E-2</c:v>
                </c:pt>
                <c:pt idx="6035">
                  <c:v>7.1736111111111112E-2</c:v>
                </c:pt>
                <c:pt idx="6036">
                  <c:v>7.1747685185185192E-2</c:v>
                </c:pt>
                <c:pt idx="6037">
                  <c:v>7.1759259259259259E-2</c:v>
                </c:pt>
                <c:pt idx="6038">
                  <c:v>7.1770833333333339E-2</c:v>
                </c:pt>
                <c:pt idx="6039">
                  <c:v>7.1782407407407406E-2</c:v>
                </c:pt>
                <c:pt idx="6040">
                  <c:v>7.1793981481481486E-2</c:v>
                </c:pt>
                <c:pt idx="6041">
                  <c:v>7.1805555555555553E-2</c:v>
                </c:pt>
                <c:pt idx="6042">
                  <c:v>7.181712962962962E-2</c:v>
                </c:pt>
                <c:pt idx="6043">
                  <c:v>7.18287037037037E-2</c:v>
                </c:pt>
                <c:pt idx="6044">
                  <c:v>7.1840277777777781E-2</c:v>
                </c:pt>
                <c:pt idx="6045">
                  <c:v>7.1851851851851847E-2</c:v>
                </c:pt>
                <c:pt idx="6046">
                  <c:v>7.1863425925925928E-2</c:v>
                </c:pt>
                <c:pt idx="6047">
                  <c:v>7.1875000000000008E-2</c:v>
                </c:pt>
                <c:pt idx="6048">
                  <c:v>7.1886574074074075E-2</c:v>
                </c:pt>
                <c:pt idx="6049">
                  <c:v>7.1898148148148142E-2</c:v>
                </c:pt>
                <c:pt idx="6050">
                  <c:v>7.1909722222222222E-2</c:v>
                </c:pt>
                <c:pt idx="6051">
                  <c:v>7.1921296296296303E-2</c:v>
                </c:pt>
                <c:pt idx="6052">
                  <c:v>7.1932870370370369E-2</c:v>
                </c:pt>
                <c:pt idx="6053">
                  <c:v>7.1944444444444436E-2</c:v>
                </c:pt>
                <c:pt idx="6054">
                  <c:v>7.1956018518518516E-2</c:v>
                </c:pt>
                <c:pt idx="6055">
                  <c:v>7.1967592592592597E-2</c:v>
                </c:pt>
                <c:pt idx="6056">
                  <c:v>7.1979166666666664E-2</c:v>
                </c:pt>
                <c:pt idx="6057">
                  <c:v>7.1990740740740744E-2</c:v>
                </c:pt>
                <c:pt idx="6058">
                  <c:v>7.2002314814814811E-2</c:v>
                </c:pt>
                <c:pt idx="6059">
                  <c:v>7.2013888888888891E-2</c:v>
                </c:pt>
                <c:pt idx="6060">
                  <c:v>7.2025462962962958E-2</c:v>
                </c:pt>
                <c:pt idx="6061">
                  <c:v>7.2037037037037038E-2</c:v>
                </c:pt>
                <c:pt idx="6062">
                  <c:v>7.2048611111111105E-2</c:v>
                </c:pt>
                <c:pt idx="6063">
                  <c:v>7.2060185185185185E-2</c:v>
                </c:pt>
                <c:pt idx="6064">
                  <c:v>7.2071759259259252E-2</c:v>
                </c:pt>
                <c:pt idx="6065">
                  <c:v>7.2083333333333333E-2</c:v>
                </c:pt>
                <c:pt idx="6066">
                  <c:v>7.2094907407407413E-2</c:v>
                </c:pt>
                <c:pt idx="6067">
                  <c:v>7.210648148148148E-2</c:v>
                </c:pt>
                <c:pt idx="6068">
                  <c:v>7.211805555555556E-2</c:v>
                </c:pt>
                <c:pt idx="6069">
                  <c:v>7.2129629629629641E-2</c:v>
                </c:pt>
                <c:pt idx="6070">
                  <c:v>7.2141203703703707E-2</c:v>
                </c:pt>
                <c:pt idx="6071">
                  <c:v>7.2152777777777774E-2</c:v>
                </c:pt>
                <c:pt idx="6072">
                  <c:v>7.2164351851851841E-2</c:v>
                </c:pt>
                <c:pt idx="6073">
                  <c:v>7.2175925925925921E-2</c:v>
                </c:pt>
                <c:pt idx="6074">
                  <c:v>7.2187500000000002E-2</c:v>
                </c:pt>
                <c:pt idx="6075">
                  <c:v>7.2199074074074068E-2</c:v>
                </c:pt>
                <c:pt idx="6076">
                  <c:v>7.2210648148148149E-2</c:v>
                </c:pt>
                <c:pt idx="6077">
                  <c:v>7.2222222222222229E-2</c:v>
                </c:pt>
                <c:pt idx="6078">
                  <c:v>7.2233796296296296E-2</c:v>
                </c:pt>
                <c:pt idx="6079">
                  <c:v>7.2245370370370363E-2</c:v>
                </c:pt>
                <c:pt idx="6080">
                  <c:v>7.2256944444444443E-2</c:v>
                </c:pt>
                <c:pt idx="6081">
                  <c:v>7.2268518518518524E-2</c:v>
                </c:pt>
                <c:pt idx="6082">
                  <c:v>7.228009259259259E-2</c:v>
                </c:pt>
                <c:pt idx="6083">
                  <c:v>7.2291666666666657E-2</c:v>
                </c:pt>
                <c:pt idx="6084">
                  <c:v>7.2303240740740737E-2</c:v>
                </c:pt>
                <c:pt idx="6085">
                  <c:v>7.2314814814814818E-2</c:v>
                </c:pt>
                <c:pt idx="6086">
                  <c:v>7.2326388888888885E-2</c:v>
                </c:pt>
                <c:pt idx="6087">
                  <c:v>7.2337962962962965E-2</c:v>
                </c:pt>
                <c:pt idx="6088">
                  <c:v>7.2349537037037046E-2</c:v>
                </c:pt>
                <c:pt idx="6089">
                  <c:v>7.2361111111111112E-2</c:v>
                </c:pt>
                <c:pt idx="6090">
                  <c:v>7.2372685185185193E-2</c:v>
                </c:pt>
                <c:pt idx="6091">
                  <c:v>7.2384259259259259E-2</c:v>
                </c:pt>
                <c:pt idx="6092">
                  <c:v>7.239583333333334E-2</c:v>
                </c:pt>
                <c:pt idx="6093">
                  <c:v>7.2407407407407406E-2</c:v>
                </c:pt>
                <c:pt idx="6094">
                  <c:v>7.2418981481481473E-2</c:v>
                </c:pt>
                <c:pt idx="6095">
                  <c:v>7.2430555555555554E-2</c:v>
                </c:pt>
                <c:pt idx="6096">
                  <c:v>7.2442129629629634E-2</c:v>
                </c:pt>
                <c:pt idx="6097">
                  <c:v>7.2453703703703701E-2</c:v>
                </c:pt>
                <c:pt idx="6098">
                  <c:v>7.2465277777777781E-2</c:v>
                </c:pt>
                <c:pt idx="6099">
                  <c:v>7.2476851851851862E-2</c:v>
                </c:pt>
                <c:pt idx="6100">
                  <c:v>7.2488425925925928E-2</c:v>
                </c:pt>
                <c:pt idx="6101">
                  <c:v>7.2499999999999995E-2</c:v>
                </c:pt>
                <c:pt idx="6102">
                  <c:v>7.2511574074074062E-2</c:v>
                </c:pt>
                <c:pt idx="6103">
                  <c:v>7.2523148148148142E-2</c:v>
                </c:pt>
                <c:pt idx="6104">
                  <c:v>7.2534722222222223E-2</c:v>
                </c:pt>
                <c:pt idx="6105">
                  <c:v>7.2546296296296289E-2</c:v>
                </c:pt>
                <c:pt idx="6106">
                  <c:v>7.255787037037037E-2</c:v>
                </c:pt>
                <c:pt idx="6107">
                  <c:v>7.256944444444445E-2</c:v>
                </c:pt>
                <c:pt idx="6108">
                  <c:v>7.2581018518518517E-2</c:v>
                </c:pt>
                <c:pt idx="6109">
                  <c:v>7.2592592592592597E-2</c:v>
                </c:pt>
                <c:pt idx="6110">
                  <c:v>7.2604166666666664E-2</c:v>
                </c:pt>
                <c:pt idx="6111">
                  <c:v>7.2615740740740745E-2</c:v>
                </c:pt>
                <c:pt idx="6112">
                  <c:v>7.2627314814814811E-2</c:v>
                </c:pt>
                <c:pt idx="6113">
                  <c:v>7.2638888888888892E-2</c:v>
                </c:pt>
                <c:pt idx="6114">
                  <c:v>7.2638888888888892E-2</c:v>
                </c:pt>
                <c:pt idx="6115">
                  <c:v>7.2650462962962958E-2</c:v>
                </c:pt>
                <c:pt idx="6116">
                  <c:v>7.2673611111111105E-2</c:v>
                </c:pt>
                <c:pt idx="6117">
                  <c:v>7.2673611111111105E-2</c:v>
                </c:pt>
                <c:pt idx="6118">
                  <c:v>7.2685185185185186E-2</c:v>
                </c:pt>
                <c:pt idx="6119">
                  <c:v>7.2696759259259267E-2</c:v>
                </c:pt>
                <c:pt idx="6120">
                  <c:v>7.2708333333333333E-2</c:v>
                </c:pt>
                <c:pt idx="6121">
                  <c:v>7.2719907407407414E-2</c:v>
                </c:pt>
                <c:pt idx="6122">
                  <c:v>7.273148148148148E-2</c:v>
                </c:pt>
                <c:pt idx="6123">
                  <c:v>7.2743055555555561E-2</c:v>
                </c:pt>
                <c:pt idx="6124">
                  <c:v>7.2754629629629627E-2</c:v>
                </c:pt>
                <c:pt idx="6125">
                  <c:v>7.2766203703703694E-2</c:v>
                </c:pt>
                <c:pt idx="6126">
                  <c:v>7.2777777777777775E-2</c:v>
                </c:pt>
                <c:pt idx="6127">
                  <c:v>7.2789351851851855E-2</c:v>
                </c:pt>
                <c:pt idx="6128">
                  <c:v>7.2800925925925922E-2</c:v>
                </c:pt>
                <c:pt idx="6129">
                  <c:v>7.2812500000000002E-2</c:v>
                </c:pt>
                <c:pt idx="6130">
                  <c:v>7.2824074074074083E-2</c:v>
                </c:pt>
                <c:pt idx="6131">
                  <c:v>7.2835648148148149E-2</c:v>
                </c:pt>
                <c:pt idx="6132">
                  <c:v>7.2847222222222216E-2</c:v>
                </c:pt>
                <c:pt idx="6133">
                  <c:v>7.2858796296296297E-2</c:v>
                </c:pt>
                <c:pt idx="6134">
                  <c:v>7.2870370370370363E-2</c:v>
                </c:pt>
                <c:pt idx="6135">
                  <c:v>7.2881944444444444E-2</c:v>
                </c:pt>
                <c:pt idx="6136">
                  <c:v>7.289351851851851E-2</c:v>
                </c:pt>
                <c:pt idx="6137">
                  <c:v>7.2905092592592591E-2</c:v>
                </c:pt>
                <c:pt idx="6138">
                  <c:v>7.2916666666666671E-2</c:v>
                </c:pt>
                <c:pt idx="6139">
                  <c:v>7.2928240740740738E-2</c:v>
                </c:pt>
                <c:pt idx="6140">
                  <c:v>7.2939814814814818E-2</c:v>
                </c:pt>
                <c:pt idx="6141">
                  <c:v>7.2951388888888885E-2</c:v>
                </c:pt>
                <c:pt idx="6142">
                  <c:v>7.2962962962962966E-2</c:v>
                </c:pt>
                <c:pt idx="6143">
                  <c:v>7.2974537037037032E-2</c:v>
                </c:pt>
                <c:pt idx="6144">
                  <c:v>7.2986111111111113E-2</c:v>
                </c:pt>
                <c:pt idx="6145">
                  <c:v>7.2997685185185179E-2</c:v>
                </c:pt>
                <c:pt idx="6146">
                  <c:v>7.300925925925926E-2</c:v>
                </c:pt>
                <c:pt idx="6147">
                  <c:v>7.3020833333333326E-2</c:v>
                </c:pt>
                <c:pt idx="6148">
                  <c:v>7.3032407407407407E-2</c:v>
                </c:pt>
                <c:pt idx="6149">
                  <c:v>7.3043981481481488E-2</c:v>
                </c:pt>
                <c:pt idx="6150">
                  <c:v>7.3055555555555554E-2</c:v>
                </c:pt>
                <c:pt idx="6151">
                  <c:v>7.3067129629629635E-2</c:v>
                </c:pt>
                <c:pt idx="6152">
                  <c:v>7.3078703703703715E-2</c:v>
                </c:pt>
                <c:pt idx="6153">
                  <c:v>7.3090277777777782E-2</c:v>
                </c:pt>
                <c:pt idx="6154">
                  <c:v>7.3101851851851848E-2</c:v>
                </c:pt>
                <c:pt idx="6155">
                  <c:v>7.3113425925925915E-2</c:v>
                </c:pt>
                <c:pt idx="6156">
                  <c:v>7.3124999999999996E-2</c:v>
                </c:pt>
                <c:pt idx="6157">
                  <c:v>7.3136574074074076E-2</c:v>
                </c:pt>
                <c:pt idx="6158">
                  <c:v>7.3148148148148143E-2</c:v>
                </c:pt>
                <c:pt idx="6159">
                  <c:v>7.3159722222222223E-2</c:v>
                </c:pt>
                <c:pt idx="6160">
                  <c:v>7.3171296296296304E-2</c:v>
                </c:pt>
                <c:pt idx="6161">
                  <c:v>7.318287037037037E-2</c:v>
                </c:pt>
                <c:pt idx="6162">
                  <c:v>7.3194444444444437E-2</c:v>
                </c:pt>
                <c:pt idx="6163">
                  <c:v>7.3206018518518517E-2</c:v>
                </c:pt>
                <c:pt idx="6164">
                  <c:v>7.3217592592592584E-2</c:v>
                </c:pt>
                <c:pt idx="6165">
                  <c:v>7.3229166666666665E-2</c:v>
                </c:pt>
                <c:pt idx="6166">
                  <c:v>7.3240740740740731E-2</c:v>
                </c:pt>
                <c:pt idx="6167">
                  <c:v>7.3252314814814812E-2</c:v>
                </c:pt>
                <c:pt idx="6168">
                  <c:v>7.3263888888888892E-2</c:v>
                </c:pt>
                <c:pt idx="6169">
                  <c:v>7.3275462962962959E-2</c:v>
                </c:pt>
                <c:pt idx="6170">
                  <c:v>7.3287037037037039E-2</c:v>
                </c:pt>
                <c:pt idx="6171">
                  <c:v>7.329861111111112E-2</c:v>
                </c:pt>
                <c:pt idx="6172">
                  <c:v>7.3310185185185187E-2</c:v>
                </c:pt>
                <c:pt idx="6173">
                  <c:v>7.3321759259259267E-2</c:v>
                </c:pt>
                <c:pt idx="6174">
                  <c:v>7.3333333333333334E-2</c:v>
                </c:pt>
                <c:pt idx="6175">
                  <c:v>7.3344907407407414E-2</c:v>
                </c:pt>
                <c:pt idx="6176">
                  <c:v>7.3356481481481481E-2</c:v>
                </c:pt>
                <c:pt idx="6177">
                  <c:v>7.3368055555555547E-2</c:v>
                </c:pt>
                <c:pt idx="6178">
                  <c:v>7.3379629629629628E-2</c:v>
                </c:pt>
                <c:pt idx="6179">
                  <c:v>7.3391203703703708E-2</c:v>
                </c:pt>
                <c:pt idx="6180">
                  <c:v>7.3402777777777775E-2</c:v>
                </c:pt>
                <c:pt idx="6181">
                  <c:v>7.3414351851851856E-2</c:v>
                </c:pt>
                <c:pt idx="6182">
                  <c:v>7.3425925925925936E-2</c:v>
                </c:pt>
                <c:pt idx="6183">
                  <c:v>7.3437500000000003E-2</c:v>
                </c:pt>
                <c:pt idx="6184">
                  <c:v>7.3449074074074069E-2</c:v>
                </c:pt>
                <c:pt idx="6185">
                  <c:v>7.3460648148148136E-2</c:v>
                </c:pt>
                <c:pt idx="6186">
                  <c:v>7.3472222222222217E-2</c:v>
                </c:pt>
                <c:pt idx="6187">
                  <c:v>7.3483796296296297E-2</c:v>
                </c:pt>
                <c:pt idx="6188">
                  <c:v>7.3495370370370364E-2</c:v>
                </c:pt>
                <c:pt idx="6189">
                  <c:v>7.3506944444444444E-2</c:v>
                </c:pt>
                <c:pt idx="6190">
                  <c:v>7.3518518518518525E-2</c:v>
                </c:pt>
                <c:pt idx="6191">
                  <c:v>7.3530092592592591E-2</c:v>
                </c:pt>
                <c:pt idx="6192">
                  <c:v>7.3541666666666672E-2</c:v>
                </c:pt>
                <c:pt idx="6193">
                  <c:v>7.3553240740740738E-2</c:v>
                </c:pt>
                <c:pt idx="6194">
                  <c:v>7.3564814814814819E-2</c:v>
                </c:pt>
                <c:pt idx="6195">
                  <c:v>7.3576388888888886E-2</c:v>
                </c:pt>
                <c:pt idx="6196">
                  <c:v>7.3587962962962966E-2</c:v>
                </c:pt>
                <c:pt idx="6197">
                  <c:v>7.3599537037037033E-2</c:v>
                </c:pt>
                <c:pt idx="6198">
                  <c:v>7.3611111111111113E-2</c:v>
                </c:pt>
                <c:pt idx="6199">
                  <c:v>7.362268518518518E-2</c:v>
                </c:pt>
                <c:pt idx="6200">
                  <c:v>7.363425925925926E-2</c:v>
                </c:pt>
                <c:pt idx="6201">
                  <c:v>7.3645833333333341E-2</c:v>
                </c:pt>
                <c:pt idx="6202">
                  <c:v>7.3657407407407408E-2</c:v>
                </c:pt>
                <c:pt idx="6203">
                  <c:v>7.3668981481481488E-2</c:v>
                </c:pt>
                <c:pt idx="6204">
                  <c:v>7.3680555555555555E-2</c:v>
                </c:pt>
                <c:pt idx="6205">
                  <c:v>7.3692129629629635E-2</c:v>
                </c:pt>
                <c:pt idx="6206">
                  <c:v>7.3703703703703702E-2</c:v>
                </c:pt>
                <c:pt idx="6207">
                  <c:v>7.3715277777777768E-2</c:v>
                </c:pt>
                <c:pt idx="6208">
                  <c:v>7.3726851851851849E-2</c:v>
                </c:pt>
                <c:pt idx="6209">
                  <c:v>7.3738425925925929E-2</c:v>
                </c:pt>
                <c:pt idx="6210">
                  <c:v>7.3749999999999996E-2</c:v>
                </c:pt>
                <c:pt idx="6211">
                  <c:v>7.3761574074074077E-2</c:v>
                </c:pt>
                <c:pt idx="6212">
                  <c:v>7.3773148148148157E-2</c:v>
                </c:pt>
                <c:pt idx="6213">
                  <c:v>7.3784722222222224E-2</c:v>
                </c:pt>
                <c:pt idx="6214">
                  <c:v>7.379629629629629E-2</c:v>
                </c:pt>
                <c:pt idx="6215">
                  <c:v>7.3807870370370371E-2</c:v>
                </c:pt>
                <c:pt idx="6216">
                  <c:v>7.3819444444444438E-2</c:v>
                </c:pt>
                <c:pt idx="6217">
                  <c:v>7.3831018518518518E-2</c:v>
                </c:pt>
                <c:pt idx="6218">
                  <c:v>7.3842592592592585E-2</c:v>
                </c:pt>
                <c:pt idx="6219">
                  <c:v>7.3854166666666665E-2</c:v>
                </c:pt>
                <c:pt idx="6220">
                  <c:v>7.3865740740740746E-2</c:v>
                </c:pt>
                <c:pt idx="6221">
                  <c:v>7.3877314814814812E-2</c:v>
                </c:pt>
                <c:pt idx="6222">
                  <c:v>7.3888888888888893E-2</c:v>
                </c:pt>
                <c:pt idx="6223">
                  <c:v>7.3900462962962959E-2</c:v>
                </c:pt>
                <c:pt idx="6224">
                  <c:v>7.391203703703704E-2</c:v>
                </c:pt>
                <c:pt idx="6225">
                  <c:v>7.3923611111111107E-2</c:v>
                </c:pt>
                <c:pt idx="6226">
                  <c:v>7.3935185185185187E-2</c:v>
                </c:pt>
                <c:pt idx="6227">
                  <c:v>7.3946759259259254E-2</c:v>
                </c:pt>
                <c:pt idx="6228">
                  <c:v>7.3958333333333334E-2</c:v>
                </c:pt>
                <c:pt idx="6229">
                  <c:v>7.3969907407407401E-2</c:v>
                </c:pt>
                <c:pt idx="6230">
                  <c:v>7.3981481481481481E-2</c:v>
                </c:pt>
                <c:pt idx="6231">
                  <c:v>7.3993055555555562E-2</c:v>
                </c:pt>
                <c:pt idx="6232">
                  <c:v>7.4004629629629629E-2</c:v>
                </c:pt>
                <c:pt idx="6233">
                  <c:v>7.4016203703703709E-2</c:v>
                </c:pt>
                <c:pt idx="6234">
                  <c:v>7.402777777777779E-2</c:v>
                </c:pt>
                <c:pt idx="6235">
                  <c:v>7.4039351851851856E-2</c:v>
                </c:pt>
                <c:pt idx="6236">
                  <c:v>7.4050925925925923E-2</c:v>
                </c:pt>
                <c:pt idx="6237">
                  <c:v>7.4062499999999989E-2</c:v>
                </c:pt>
                <c:pt idx="6238">
                  <c:v>7.407407407407407E-2</c:v>
                </c:pt>
                <c:pt idx="6239">
                  <c:v>7.408564814814815E-2</c:v>
                </c:pt>
                <c:pt idx="6240">
                  <c:v>7.4097222222222217E-2</c:v>
                </c:pt>
                <c:pt idx="6241">
                  <c:v>7.4108796296296298E-2</c:v>
                </c:pt>
                <c:pt idx="6242">
                  <c:v>7.4120370370370378E-2</c:v>
                </c:pt>
                <c:pt idx="6243">
                  <c:v>7.4131944444444445E-2</c:v>
                </c:pt>
                <c:pt idx="6244">
                  <c:v>7.4143518518518511E-2</c:v>
                </c:pt>
                <c:pt idx="6245">
                  <c:v>7.4155092592592592E-2</c:v>
                </c:pt>
                <c:pt idx="6246">
                  <c:v>7.4166666666666659E-2</c:v>
                </c:pt>
                <c:pt idx="6247">
                  <c:v>7.4178240740740739E-2</c:v>
                </c:pt>
                <c:pt idx="6248">
                  <c:v>7.4189814814814806E-2</c:v>
                </c:pt>
                <c:pt idx="6249">
                  <c:v>7.4201388888888886E-2</c:v>
                </c:pt>
                <c:pt idx="6250">
                  <c:v>7.4212962962962967E-2</c:v>
                </c:pt>
                <c:pt idx="6251">
                  <c:v>7.4224537037037033E-2</c:v>
                </c:pt>
                <c:pt idx="6252">
                  <c:v>7.4236111111111114E-2</c:v>
                </c:pt>
                <c:pt idx="6253">
                  <c:v>7.4247685185185194E-2</c:v>
                </c:pt>
                <c:pt idx="6254">
                  <c:v>7.4259259259259261E-2</c:v>
                </c:pt>
                <c:pt idx="6255">
                  <c:v>7.4270833333333341E-2</c:v>
                </c:pt>
                <c:pt idx="6256">
                  <c:v>7.4282407407407408E-2</c:v>
                </c:pt>
                <c:pt idx="6257">
                  <c:v>7.4293981481481489E-2</c:v>
                </c:pt>
                <c:pt idx="6258">
                  <c:v>7.4305555555555555E-2</c:v>
                </c:pt>
                <c:pt idx="6259">
                  <c:v>7.4317129629629622E-2</c:v>
                </c:pt>
                <c:pt idx="6260">
                  <c:v>7.4328703703703702E-2</c:v>
                </c:pt>
                <c:pt idx="6261">
                  <c:v>7.4340277777777783E-2</c:v>
                </c:pt>
                <c:pt idx="6262">
                  <c:v>7.435185185185185E-2</c:v>
                </c:pt>
                <c:pt idx="6263">
                  <c:v>7.436342592592593E-2</c:v>
                </c:pt>
                <c:pt idx="6264">
                  <c:v>7.4375000000000011E-2</c:v>
                </c:pt>
                <c:pt idx="6265">
                  <c:v>7.4386574074074077E-2</c:v>
                </c:pt>
                <c:pt idx="6266">
                  <c:v>7.4398148148148144E-2</c:v>
                </c:pt>
                <c:pt idx="6267">
                  <c:v>7.440972222222221E-2</c:v>
                </c:pt>
                <c:pt idx="6268">
                  <c:v>7.4421296296296291E-2</c:v>
                </c:pt>
                <c:pt idx="6269">
                  <c:v>7.4432870370370371E-2</c:v>
                </c:pt>
                <c:pt idx="6270">
                  <c:v>7.4444444444444438E-2</c:v>
                </c:pt>
                <c:pt idx="6271">
                  <c:v>7.4456018518518519E-2</c:v>
                </c:pt>
                <c:pt idx="6272">
                  <c:v>7.4467592592592599E-2</c:v>
                </c:pt>
                <c:pt idx="6273">
                  <c:v>7.4479166666666666E-2</c:v>
                </c:pt>
                <c:pt idx="6274">
                  <c:v>7.4490740740740746E-2</c:v>
                </c:pt>
                <c:pt idx="6275">
                  <c:v>7.4502314814814813E-2</c:v>
                </c:pt>
                <c:pt idx="6276">
                  <c:v>7.4513888888888893E-2</c:v>
                </c:pt>
                <c:pt idx="6277">
                  <c:v>7.452546296296296E-2</c:v>
                </c:pt>
                <c:pt idx="6278">
                  <c:v>7.4537037037037041E-2</c:v>
                </c:pt>
                <c:pt idx="6279">
                  <c:v>7.4548611111111107E-2</c:v>
                </c:pt>
                <c:pt idx="6280">
                  <c:v>7.4560185185185188E-2</c:v>
                </c:pt>
                <c:pt idx="6281">
                  <c:v>7.4571759259259254E-2</c:v>
                </c:pt>
                <c:pt idx="6282">
                  <c:v>7.4583333333333335E-2</c:v>
                </c:pt>
                <c:pt idx="6283">
                  <c:v>7.4594907407407415E-2</c:v>
                </c:pt>
                <c:pt idx="6284">
                  <c:v>7.4606481481481482E-2</c:v>
                </c:pt>
                <c:pt idx="6285">
                  <c:v>7.4618055555555562E-2</c:v>
                </c:pt>
                <c:pt idx="6286">
                  <c:v>7.4629629629629629E-2</c:v>
                </c:pt>
                <c:pt idx="6287">
                  <c:v>7.464120370370371E-2</c:v>
                </c:pt>
                <c:pt idx="6288">
                  <c:v>7.4652777777777776E-2</c:v>
                </c:pt>
                <c:pt idx="6289">
                  <c:v>7.4664351851851843E-2</c:v>
                </c:pt>
                <c:pt idx="6290">
                  <c:v>7.4675925925925923E-2</c:v>
                </c:pt>
                <c:pt idx="6291">
                  <c:v>7.4687500000000004E-2</c:v>
                </c:pt>
                <c:pt idx="6292">
                  <c:v>7.4699074074074071E-2</c:v>
                </c:pt>
                <c:pt idx="6293">
                  <c:v>7.4710648148148151E-2</c:v>
                </c:pt>
                <c:pt idx="6294">
                  <c:v>7.4722222222222232E-2</c:v>
                </c:pt>
                <c:pt idx="6295">
                  <c:v>7.4733796296296298E-2</c:v>
                </c:pt>
                <c:pt idx="6296">
                  <c:v>7.4745370370370365E-2</c:v>
                </c:pt>
                <c:pt idx="6297">
                  <c:v>7.4756944444444445E-2</c:v>
                </c:pt>
                <c:pt idx="6298">
                  <c:v>7.4768518518518512E-2</c:v>
                </c:pt>
                <c:pt idx="6299">
                  <c:v>7.4780092592592592E-2</c:v>
                </c:pt>
                <c:pt idx="6300">
                  <c:v>7.4791666666666659E-2</c:v>
                </c:pt>
                <c:pt idx="6301">
                  <c:v>7.480324074074074E-2</c:v>
                </c:pt>
                <c:pt idx="6302">
                  <c:v>7.481481481481482E-2</c:v>
                </c:pt>
                <c:pt idx="6303">
                  <c:v>7.4826388888888887E-2</c:v>
                </c:pt>
                <c:pt idx="6304">
                  <c:v>7.4837962962962967E-2</c:v>
                </c:pt>
                <c:pt idx="6305">
                  <c:v>7.4849537037037034E-2</c:v>
                </c:pt>
                <c:pt idx="6306">
                  <c:v>7.4861111111111114E-2</c:v>
                </c:pt>
                <c:pt idx="6307">
                  <c:v>7.4872685185185181E-2</c:v>
                </c:pt>
                <c:pt idx="6308">
                  <c:v>7.4884259259259262E-2</c:v>
                </c:pt>
                <c:pt idx="6309">
                  <c:v>7.4895833333333328E-2</c:v>
                </c:pt>
                <c:pt idx="6310">
                  <c:v>7.4907407407407409E-2</c:v>
                </c:pt>
                <c:pt idx="6311">
                  <c:v>7.4918981481481475E-2</c:v>
                </c:pt>
                <c:pt idx="6312">
                  <c:v>7.4930555555555556E-2</c:v>
                </c:pt>
                <c:pt idx="6313">
                  <c:v>7.4942129629629636E-2</c:v>
                </c:pt>
                <c:pt idx="6314">
                  <c:v>7.4953703703703703E-2</c:v>
                </c:pt>
                <c:pt idx="6315">
                  <c:v>7.4965277777777783E-2</c:v>
                </c:pt>
                <c:pt idx="6316">
                  <c:v>7.4976851851851864E-2</c:v>
                </c:pt>
                <c:pt idx="6317">
                  <c:v>7.4988425925925931E-2</c:v>
                </c:pt>
                <c:pt idx="6318">
                  <c:v>7.4999999999999997E-2</c:v>
                </c:pt>
                <c:pt idx="6319">
                  <c:v>7.5011574074074064E-2</c:v>
                </c:pt>
                <c:pt idx="6320">
                  <c:v>7.5023148148148144E-2</c:v>
                </c:pt>
                <c:pt idx="6321">
                  <c:v>7.5034722222222225E-2</c:v>
                </c:pt>
                <c:pt idx="6322">
                  <c:v>7.5046296296296292E-2</c:v>
                </c:pt>
                <c:pt idx="6323">
                  <c:v>7.5057870370370372E-2</c:v>
                </c:pt>
                <c:pt idx="6324">
                  <c:v>7.5069444444444453E-2</c:v>
                </c:pt>
                <c:pt idx="6325">
                  <c:v>7.5081018518518519E-2</c:v>
                </c:pt>
                <c:pt idx="6326">
                  <c:v>7.5092592592592586E-2</c:v>
                </c:pt>
                <c:pt idx="6327">
                  <c:v>7.5104166666666666E-2</c:v>
                </c:pt>
                <c:pt idx="6328">
                  <c:v>7.5115740740740733E-2</c:v>
                </c:pt>
                <c:pt idx="6329">
                  <c:v>7.5127314814814813E-2</c:v>
                </c:pt>
                <c:pt idx="6330">
                  <c:v>7.513888888888888E-2</c:v>
                </c:pt>
                <c:pt idx="6331">
                  <c:v>7.5150462962962961E-2</c:v>
                </c:pt>
                <c:pt idx="6332">
                  <c:v>7.5162037037037041E-2</c:v>
                </c:pt>
                <c:pt idx="6333">
                  <c:v>7.5173611111111108E-2</c:v>
                </c:pt>
                <c:pt idx="6334">
                  <c:v>7.5185185185185188E-2</c:v>
                </c:pt>
                <c:pt idx="6335">
                  <c:v>7.5196759259259269E-2</c:v>
                </c:pt>
                <c:pt idx="6336">
                  <c:v>7.5208333333333335E-2</c:v>
                </c:pt>
                <c:pt idx="6337">
                  <c:v>7.5219907407407416E-2</c:v>
                </c:pt>
                <c:pt idx="6338">
                  <c:v>7.5231481481481483E-2</c:v>
                </c:pt>
                <c:pt idx="6339">
                  <c:v>7.5243055555555563E-2</c:v>
                </c:pt>
                <c:pt idx="6340">
                  <c:v>7.525462962962963E-2</c:v>
                </c:pt>
                <c:pt idx="6341">
                  <c:v>7.5266203703703696E-2</c:v>
                </c:pt>
                <c:pt idx="6342">
                  <c:v>7.5277777777777777E-2</c:v>
                </c:pt>
                <c:pt idx="6343">
                  <c:v>7.5289351851851857E-2</c:v>
                </c:pt>
                <c:pt idx="6344">
                  <c:v>7.5300925925925924E-2</c:v>
                </c:pt>
                <c:pt idx="6345">
                  <c:v>7.5312500000000004E-2</c:v>
                </c:pt>
                <c:pt idx="6346">
                  <c:v>7.5324074074074085E-2</c:v>
                </c:pt>
                <c:pt idx="6347">
                  <c:v>7.5335648148148152E-2</c:v>
                </c:pt>
                <c:pt idx="6348">
                  <c:v>7.5347222222222218E-2</c:v>
                </c:pt>
                <c:pt idx="6349">
                  <c:v>7.5358796296296285E-2</c:v>
                </c:pt>
                <c:pt idx="6350">
                  <c:v>7.5370370370370365E-2</c:v>
                </c:pt>
                <c:pt idx="6351">
                  <c:v>7.5381944444444446E-2</c:v>
                </c:pt>
                <c:pt idx="6352">
                  <c:v>7.5393518518518512E-2</c:v>
                </c:pt>
                <c:pt idx="6353">
                  <c:v>7.5405092592592593E-2</c:v>
                </c:pt>
                <c:pt idx="6354">
                  <c:v>7.5416666666666674E-2</c:v>
                </c:pt>
                <c:pt idx="6355">
                  <c:v>7.542824074074074E-2</c:v>
                </c:pt>
                <c:pt idx="6356">
                  <c:v>7.5439814814814821E-2</c:v>
                </c:pt>
                <c:pt idx="6357">
                  <c:v>7.5451388888888887E-2</c:v>
                </c:pt>
                <c:pt idx="6358">
                  <c:v>7.5462962962962968E-2</c:v>
                </c:pt>
                <c:pt idx="6359">
                  <c:v>7.5474537037037034E-2</c:v>
                </c:pt>
                <c:pt idx="6360">
                  <c:v>7.5486111111111115E-2</c:v>
                </c:pt>
                <c:pt idx="6361">
                  <c:v>7.5497685185185182E-2</c:v>
                </c:pt>
                <c:pt idx="6362">
                  <c:v>7.5509259259259262E-2</c:v>
                </c:pt>
                <c:pt idx="6363">
                  <c:v>7.5520833333333329E-2</c:v>
                </c:pt>
                <c:pt idx="6364">
                  <c:v>7.5532407407407409E-2</c:v>
                </c:pt>
                <c:pt idx="6365">
                  <c:v>7.554398148148149E-2</c:v>
                </c:pt>
                <c:pt idx="6366">
                  <c:v>7.5555555555555556E-2</c:v>
                </c:pt>
                <c:pt idx="6367">
                  <c:v>7.5567129629629637E-2</c:v>
                </c:pt>
                <c:pt idx="6368">
                  <c:v>7.5578703703703703E-2</c:v>
                </c:pt>
                <c:pt idx="6369">
                  <c:v>7.5590277777777784E-2</c:v>
                </c:pt>
                <c:pt idx="6370">
                  <c:v>7.5601851851851851E-2</c:v>
                </c:pt>
                <c:pt idx="6371">
                  <c:v>7.5613425925925917E-2</c:v>
                </c:pt>
                <c:pt idx="6372">
                  <c:v>7.5624999999999998E-2</c:v>
                </c:pt>
                <c:pt idx="6373">
                  <c:v>7.5636574074074078E-2</c:v>
                </c:pt>
                <c:pt idx="6374">
                  <c:v>7.5648148148148145E-2</c:v>
                </c:pt>
                <c:pt idx="6375">
                  <c:v>7.5659722222222225E-2</c:v>
                </c:pt>
                <c:pt idx="6376">
                  <c:v>7.5671296296296306E-2</c:v>
                </c:pt>
                <c:pt idx="6377">
                  <c:v>7.5682870370370373E-2</c:v>
                </c:pt>
                <c:pt idx="6378">
                  <c:v>7.5694444444444439E-2</c:v>
                </c:pt>
                <c:pt idx="6379">
                  <c:v>7.570601851851852E-2</c:v>
                </c:pt>
                <c:pt idx="6380">
                  <c:v>7.5717592592592586E-2</c:v>
                </c:pt>
                <c:pt idx="6381">
                  <c:v>7.5729166666666667E-2</c:v>
                </c:pt>
                <c:pt idx="6382">
                  <c:v>7.5740740740740733E-2</c:v>
                </c:pt>
                <c:pt idx="6383">
                  <c:v>7.5752314814814814E-2</c:v>
                </c:pt>
                <c:pt idx="6384">
                  <c:v>7.5763888888888895E-2</c:v>
                </c:pt>
                <c:pt idx="6385">
                  <c:v>7.5775462962962961E-2</c:v>
                </c:pt>
                <c:pt idx="6386">
                  <c:v>7.5787037037037042E-2</c:v>
                </c:pt>
                <c:pt idx="6387">
                  <c:v>7.5798611111111108E-2</c:v>
                </c:pt>
                <c:pt idx="6388">
                  <c:v>7.5810185185185189E-2</c:v>
                </c:pt>
                <c:pt idx="6389">
                  <c:v>7.5821759259259255E-2</c:v>
                </c:pt>
                <c:pt idx="6390">
                  <c:v>7.5833333333333336E-2</c:v>
                </c:pt>
                <c:pt idx="6391">
                  <c:v>7.5844907407407403E-2</c:v>
                </c:pt>
                <c:pt idx="6392">
                  <c:v>7.5856481481481483E-2</c:v>
                </c:pt>
                <c:pt idx="6393">
                  <c:v>7.586805555555555E-2</c:v>
                </c:pt>
                <c:pt idx="6394">
                  <c:v>7.587962962962963E-2</c:v>
                </c:pt>
                <c:pt idx="6395">
                  <c:v>7.5891203703703711E-2</c:v>
                </c:pt>
                <c:pt idx="6396">
                  <c:v>7.5902777777777777E-2</c:v>
                </c:pt>
                <c:pt idx="6397">
                  <c:v>7.5914351851851858E-2</c:v>
                </c:pt>
                <c:pt idx="6398">
                  <c:v>7.5925925925925938E-2</c:v>
                </c:pt>
                <c:pt idx="6399">
                  <c:v>7.5937500000000005E-2</c:v>
                </c:pt>
                <c:pt idx="6400">
                  <c:v>7.5949074074074072E-2</c:v>
                </c:pt>
                <c:pt idx="6401">
                  <c:v>7.5960648148148138E-2</c:v>
                </c:pt>
                <c:pt idx="6402">
                  <c:v>7.5972222222222219E-2</c:v>
                </c:pt>
                <c:pt idx="6403">
                  <c:v>7.5983796296296299E-2</c:v>
                </c:pt>
                <c:pt idx="6404">
                  <c:v>7.5995370370370366E-2</c:v>
                </c:pt>
                <c:pt idx="6405">
                  <c:v>7.6006944444444446E-2</c:v>
                </c:pt>
                <c:pt idx="6406">
                  <c:v>7.6018518518518527E-2</c:v>
                </c:pt>
                <c:pt idx="6407">
                  <c:v>7.6030092592592594E-2</c:v>
                </c:pt>
                <c:pt idx="6408">
                  <c:v>7.604166666666666E-2</c:v>
                </c:pt>
                <c:pt idx="6409">
                  <c:v>7.6053240740740741E-2</c:v>
                </c:pt>
                <c:pt idx="6410">
                  <c:v>7.6064814814814807E-2</c:v>
                </c:pt>
                <c:pt idx="6411">
                  <c:v>7.6076388888888888E-2</c:v>
                </c:pt>
                <c:pt idx="6412">
                  <c:v>7.6087962962962954E-2</c:v>
                </c:pt>
                <c:pt idx="6413">
                  <c:v>7.6099537037037035E-2</c:v>
                </c:pt>
                <c:pt idx="6414">
                  <c:v>7.6111111111111115E-2</c:v>
                </c:pt>
                <c:pt idx="6415">
                  <c:v>7.6122685185185182E-2</c:v>
                </c:pt>
                <c:pt idx="6416">
                  <c:v>7.6134259259259263E-2</c:v>
                </c:pt>
                <c:pt idx="6417">
                  <c:v>7.6145833333333343E-2</c:v>
                </c:pt>
                <c:pt idx="6418">
                  <c:v>7.615740740740741E-2</c:v>
                </c:pt>
                <c:pt idx="6419">
                  <c:v>7.6168981481481476E-2</c:v>
                </c:pt>
                <c:pt idx="6420">
                  <c:v>7.6180555555555557E-2</c:v>
                </c:pt>
                <c:pt idx="6421">
                  <c:v>7.6192129629629637E-2</c:v>
                </c:pt>
                <c:pt idx="6422">
                  <c:v>7.6203703703703704E-2</c:v>
                </c:pt>
                <c:pt idx="6423">
                  <c:v>7.6215277777777771E-2</c:v>
                </c:pt>
                <c:pt idx="6424">
                  <c:v>7.6226851851851851E-2</c:v>
                </c:pt>
                <c:pt idx="6425">
                  <c:v>7.6238425925925932E-2</c:v>
                </c:pt>
                <c:pt idx="6426">
                  <c:v>7.6249999999999998E-2</c:v>
                </c:pt>
                <c:pt idx="6427">
                  <c:v>7.6261574074074079E-2</c:v>
                </c:pt>
                <c:pt idx="6428">
                  <c:v>7.6273148148148159E-2</c:v>
                </c:pt>
                <c:pt idx="6429">
                  <c:v>7.6284722222222226E-2</c:v>
                </c:pt>
                <c:pt idx="6430">
                  <c:v>7.6296296296296293E-2</c:v>
                </c:pt>
                <c:pt idx="6431">
                  <c:v>7.6307870370370359E-2</c:v>
                </c:pt>
                <c:pt idx="6432">
                  <c:v>7.631944444444444E-2</c:v>
                </c:pt>
                <c:pt idx="6433">
                  <c:v>7.633101851851852E-2</c:v>
                </c:pt>
                <c:pt idx="6434">
                  <c:v>7.6342592592592587E-2</c:v>
                </c:pt>
                <c:pt idx="6435">
                  <c:v>7.6354166666666667E-2</c:v>
                </c:pt>
                <c:pt idx="6436">
                  <c:v>7.6365740740740748E-2</c:v>
                </c:pt>
                <c:pt idx="6437">
                  <c:v>7.6377314814814815E-2</c:v>
                </c:pt>
                <c:pt idx="6438">
                  <c:v>7.6388888888888895E-2</c:v>
                </c:pt>
                <c:pt idx="6439">
                  <c:v>7.6400462962962962E-2</c:v>
                </c:pt>
                <c:pt idx="6440">
                  <c:v>7.6412037037037042E-2</c:v>
                </c:pt>
                <c:pt idx="6441">
                  <c:v>7.6423611111111109E-2</c:v>
                </c:pt>
                <c:pt idx="6442">
                  <c:v>7.6435185185185189E-2</c:v>
                </c:pt>
                <c:pt idx="6443">
                  <c:v>7.6446759259259256E-2</c:v>
                </c:pt>
                <c:pt idx="6444">
                  <c:v>7.6458333333333336E-2</c:v>
                </c:pt>
                <c:pt idx="6445">
                  <c:v>7.6469907407407403E-2</c:v>
                </c:pt>
                <c:pt idx="6446">
                  <c:v>7.6481481481481484E-2</c:v>
                </c:pt>
                <c:pt idx="6447">
                  <c:v>7.6493055555555564E-2</c:v>
                </c:pt>
                <c:pt idx="6448">
                  <c:v>7.6504629629629631E-2</c:v>
                </c:pt>
                <c:pt idx="6449">
                  <c:v>7.6516203703703697E-2</c:v>
                </c:pt>
                <c:pt idx="6450">
                  <c:v>7.6527777777777778E-2</c:v>
                </c:pt>
                <c:pt idx="6451">
                  <c:v>7.6539351851851858E-2</c:v>
                </c:pt>
                <c:pt idx="6452">
                  <c:v>7.6550925925925925E-2</c:v>
                </c:pt>
                <c:pt idx="6453">
                  <c:v>7.6562499999999992E-2</c:v>
                </c:pt>
                <c:pt idx="6454">
                  <c:v>7.6574074074074072E-2</c:v>
                </c:pt>
                <c:pt idx="6455">
                  <c:v>7.6585648148148153E-2</c:v>
                </c:pt>
                <c:pt idx="6456">
                  <c:v>7.6597222222222219E-2</c:v>
                </c:pt>
                <c:pt idx="6457">
                  <c:v>7.66087962962963E-2</c:v>
                </c:pt>
                <c:pt idx="6458">
                  <c:v>7.662037037037038E-2</c:v>
                </c:pt>
                <c:pt idx="6459">
                  <c:v>7.6631944444444447E-2</c:v>
                </c:pt>
                <c:pt idx="6460">
                  <c:v>7.6643518518518514E-2</c:v>
                </c:pt>
                <c:pt idx="6461">
                  <c:v>7.6655092592592594E-2</c:v>
                </c:pt>
                <c:pt idx="6462">
                  <c:v>7.6666666666666661E-2</c:v>
                </c:pt>
                <c:pt idx="6463">
                  <c:v>7.6678240740740741E-2</c:v>
                </c:pt>
                <c:pt idx="6464">
                  <c:v>7.6689814814814808E-2</c:v>
                </c:pt>
                <c:pt idx="6465">
                  <c:v>7.6701388888888888E-2</c:v>
                </c:pt>
                <c:pt idx="6466">
                  <c:v>7.6712962962962969E-2</c:v>
                </c:pt>
                <c:pt idx="6467">
                  <c:v>7.6724537037037036E-2</c:v>
                </c:pt>
                <c:pt idx="6468">
                  <c:v>7.6736111111111116E-2</c:v>
                </c:pt>
                <c:pt idx="6469">
                  <c:v>7.6747685185185183E-2</c:v>
                </c:pt>
                <c:pt idx="6470">
                  <c:v>7.6759259259259263E-2</c:v>
                </c:pt>
                <c:pt idx="6471">
                  <c:v>7.677083333333333E-2</c:v>
                </c:pt>
                <c:pt idx="6472">
                  <c:v>7.678240740740741E-2</c:v>
                </c:pt>
                <c:pt idx="6473">
                  <c:v>7.6793981481481477E-2</c:v>
                </c:pt>
                <c:pt idx="6474">
                  <c:v>7.6805555555555557E-2</c:v>
                </c:pt>
                <c:pt idx="6475">
                  <c:v>7.6817129629629624E-2</c:v>
                </c:pt>
                <c:pt idx="6476">
                  <c:v>7.6828703703703705E-2</c:v>
                </c:pt>
                <c:pt idx="6477">
                  <c:v>7.6840277777777785E-2</c:v>
                </c:pt>
                <c:pt idx="6478">
                  <c:v>7.6851851851851852E-2</c:v>
                </c:pt>
                <c:pt idx="6479">
                  <c:v>7.6863425925925918E-2</c:v>
                </c:pt>
                <c:pt idx="6480">
                  <c:v>7.6875000000000013E-2</c:v>
                </c:pt>
                <c:pt idx="6481">
                  <c:v>7.6886574074074079E-2</c:v>
                </c:pt>
                <c:pt idx="6482">
                  <c:v>7.6898148148148146E-2</c:v>
                </c:pt>
                <c:pt idx="6483">
                  <c:v>7.6909722222222213E-2</c:v>
                </c:pt>
                <c:pt idx="6484">
                  <c:v>7.6921296296296293E-2</c:v>
                </c:pt>
                <c:pt idx="6485">
                  <c:v>7.6932870370370374E-2</c:v>
                </c:pt>
                <c:pt idx="6486">
                  <c:v>7.694444444444444E-2</c:v>
                </c:pt>
                <c:pt idx="6487">
                  <c:v>7.6956018518518521E-2</c:v>
                </c:pt>
                <c:pt idx="6488">
                  <c:v>7.6967592592592601E-2</c:v>
                </c:pt>
                <c:pt idx="6489">
                  <c:v>7.6979166666666668E-2</c:v>
                </c:pt>
                <c:pt idx="6490">
                  <c:v>7.6990740740740735E-2</c:v>
                </c:pt>
                <c:pt idx="6491">
                  <c:v>7.7002314814814815E-2</c:v>
                </c:pt>
                <c:pt idx="6492">
                  <c:v>7.7013888888888882E-2</c:v>
                </c:pt>
                <c:pt idx="6493">
                  <c:v>7.7025462962962962E-2</c:v>
                </c:pt>
                <c:pt idx="6494">
                  <c:v>7.7037037037037029E-2</c:v>
                </c:pt>
                <c:pt idx="6495">
                  <c:v>7.7048611111111109E-2</c:v>
                </c:pt>
                <c:pt idx="6496">
                  <c:v>7.706018518518519E-2</c:v>
                </c:pt>
                <c:pt idx="6497">
                  <c:v>7.7071759259259257E-2</c:v>
                </c:pt>
                <c:pt idx="6498">
                  <c:v>7.7083333333333337E-2</c:v>
                </c:pt>
                <c:pt idx="6499">
                  <c:v>7.7094907407407418E-2</c:v>
                </c:pt>
                <c:pt idx="6500">
                  <c:v>7.7094907407407418E-2</c:v>
                </c:pt>
                <c:pt idx="6501">
                  <c:v>7.7106481481481484E-2</c:v>
                </c:pt>
                <c:pt idx="6502">
                  <c:v>7.7118055555555551E-2</c:v>
                </c:pt>
                <c:pt idx="6503">
                  <c:v>7.7129629629629631E-2</c:v>
                </c:pt>
                <c:pt idx="6504">
                  <c:v>7.7141203703703712E-2</c:v>
                </c:pt>
                <c:pt idx="6505">
                  <c:v>7.7152777777777778E-2</c:v>
                </c:pt>
                <c:pt idx="6506">
                  <c:v>7.7164351851851845E-2</c:v>
                </c:pt>
                <c:pt idx="6507">
                  <c:v>7.7175925925925926E-2</c:v>
                </c:pt>
                <c:pt idx="6508">
                  <c:v>7.7187500000000006E-2</c:v>
                </c:pt>
                <c:pt idx="6509">
                  <c:v>7.7199074074074073E-2</c:v>
                </c:pt>
                <c:pt idx="6510">
                  <c:v>7.7210648148148139E-2</c:v>
                </c:pt>
                <c:pt idx="6511">
                  <c:v>7.7222222222222234E-2</c:v>
                </c:pt>
                <c:pt idx="6512">
                  <c:v>7.72337962962963E-2</c:v>
                </c:pt>
                <c:pt idx="6513">
                  <c:v>7.7245370370370367E-2</c:v>
                </c:pt>
                <c:pt idx="6514">
                  <c:v>7.7256944444444434E-2</c:v>
                </c:pt>
                <c:pt idx="6515">
                  <c:v>7.7268518518518514E-2</c:v>
                </c:pt>
                <c:pt idx="6516">
                  <c:v>7.7280092592592595E-2</c:v>
                </c:pt>
                <c:pt idx="6517">
                  <c:v>7.7291666666666661E-2</c:v>
                </c:pt>
                <c:pt idx="6518">
                  <c:v>7.7303240740740742E-2</c:v>
                </c:pt>
                <c:pt idx="6519">
                  <c:v>7.7314814814814822E-2</c:v>
                </c:pt>
                <c:pt idx="6520">
                  <c:v>7.7326388888888889E-2</c:v>
                </c:pt>
                <c:pt idx="6521">
                  <c:v>7.7337962962962969E-2</c:v>
                </c:pt>
                <c:pt idx="6522">
                  <c:v>7.7349537037037036E-2</c:v>
                </c:pt>
                <c:pt idx="6523">
                  <c:v>7.7361111111111117E-2</c:v>
                </c:pt>
                <c:pt idx="6524">
                  <c:v>7.7372685185185183E-2</c:v>
                </c:pt>
                <c:pt idx="6525">
                  <c:v>7.738425925925925E-2</c:v>
                </c:pt>
                <c:pt idx="6526">
                  <c:v>7.739583333333333E-2</c:v>
                </c:pt>
                <c:pt idx="6527">
                  <c:v>7.7407407407407411E-2</c:v>
                </c:pt>
                <c:pt idx="6528">
                  <c:v>7.7418981481481478E-2</c:v>
                </c:pt>
                <c:pt idx="6529">
                  <c:v>7.7430555555555558E-2</c:v>
                </c:pt>
                <c:pt idx="6530">
                  <c:v>7.7442129629629639E-2</c:v>
                </c:pt>
                <c:pt idx="6531">
                  <c:v>7.7453703703703705E-2</c:v>
                </c:pt>
                <c:pt idx="6532">
                  <c:v>7.7465277777777772E-2</c:v>
                </c:pt>
                <c:pt idx="6533">
                  <c:v>7.7476851851851852E-2</c:v>
                </c:pt>
                <c:pt idx="6534">
                  <c:v>7.7488425925925933E-2</c:v>
                </c:pt>
                <c:pt idx="6535">
                  <c:v>7.7499999999999999E-2</c:v>
                </c:pt>
                <c:pt idx="6536">
                  <c:v>7.7511574074074066E-2</c:v>
                </c:pt>
                <c:pt idx="6537">
                  <c:v>7.7523148148148147E-2</c:v>
                </c:pt>
                <c:pt idx="6538">
                  <c:v>7.7534722222222227E-2</c:v>
                </c:pt>
                <c:pt idx="6539">
                  <c:v>7.7546296296296294E-2</c:v>
                </c:pt>
                <c:pt idx="6540">
                  <c:v>7.7557870370370374E-2</c:v>
                </c:pt>
                <c:pt idx="6541">
                  <c:v>7.7569444444444455E-2</c:v>
                </c:pt>
                <c:pt idx="6542">
                  <c:v>7.7581018518518521E-2</c:v>
                </c:pt>
                <c:pt idx="6543">
                  <c:v>7.7592592592592588E-2</c:v>
                </c:pt>
                <c:pt idx="6544">
                  <c:v>7.7604166666666669E-2</c:v>
                </c:pt>
                <c:pt idx="6545">
                  <c:v>7.7615740740740735E-2</c:v>
                </c:pt>
                <c:pt idx="6546">
                  <c:v>7.7627314814814816E-2</c:v>
                </c:pt>
                <c:pt idx="6547">
                  <c:v>7.7638888888888882E-2</c:v>
                </c:pt>
                <c:pt idx="6548">
                  <c:v>7.7650462962962963E-2</c:v>
                </c:pt>
                <c:pt idx="6549">
                  <c:v>7.7662037037037043E-2</c:v>
                </c:pt>
                <c:pt idx="6550">
                  <c:v>7.767361111111111E-2</c:v>
                </c:pt>
                <c:pt idx="6551">
                  <c:v>7.768518518518519E-2</c:v>
                </c:pt>
                <c:pt idx="6552">
                  <c:v>7.7696759259259257E-2</c:v>
                </c:pt>
                <c:pt idx="6553">
                  <c:v>7.7708333333333338E-2</c:v>
                </c:pt>
                <c:pt idx="6554">
                  <c:v>7.7719907407407404E-2</c:v>
                </c:pt>
                <c:pt idx="6555">
                  <c:v>7.7731481481481471E-2</c:v>
                </c:pt>
                <c:pt idx="6556">
                  <c:v>7.7743055555555551E-2</c:v>
                </c:pt>
                <c:pt idx="6557">
                  <c:v>7.7754629629629632E-2</c:v>
                </c:pt>
                <c:pt idx="6558">
                  <c:v>7.7766203703703699E-2</c:v>
                </c:pt>
                <c:pt idx="6559">
                  <c:v>7.7777777777777779E-2</c:v>
                </c:pt>
                <c:pt idx="6560">
                  <c:v>7.778935185185186E-2</c:v>
                </c:pt>
                <c:pt idx="6561">
                  <c:v>7.7800925925925926E-2</c:v>
                </c:pt>
                <c:pt idx="6562">
                  <c:v>7.7812499999999993E-2</c:v>
                </c:pt>
                <c:pt idx="6563">
                  <c:v>7.7824074074074087E-2</c:v>
                </c:pt>
                <c:pt idx="6564">
                  <c:v>7.7835648148148154E-2</c:v>
                </c:pt>
                <c:pt idx="6565">
                  <c:v>7.784722222222222E-2</c:v>
                </c:pt>
                <c:pt idx="6566">
                  <c:v>7.7858796296296287E-2</c:v>
                </c:pt>
                <c:pt idx="6567">
                  <c:v>7.7870370370370368E-2</c:v>
                </c:pt>
                <c:pt idx="6568">
                  <c:v>7.7881944444444448E-2</c:v>
                </c:pt>
                <c:pt idx="6569">
                  <c:v>7.7893518518518515E-2</c:v>
                </c:pt>
                <c:pt idx="6570">
                  <c:v>7.7905092592592595E-2</c:v>
                </c:pt>
                <c:pt idx="6571">
                  <c:v>7.7916666666666676E-2</c:v>
                </c:pt>
                <c:pt idx="6572">
                  <c:v>7.7928240740740742E-2</c:v>
                </c:pt>
                <c:pt idx="6573">
                  <c:v>7.7939814814814809E-2</c:v>
                </c:pt>
                <c:pt idx="6574">
                  <c:v>7.795138888888889E-2</c:v>
                </c:pt>
                <c:pt idx="6575">
                  <c:v>7.7962962962962956E-2</c:v>
                </c:pt>
                <c:pt idx="6576">
                  <c:v>7.7974537037037037E-2</c:v>
                </c:pt>
                <c:pt idx="6577">
                  <c:v>7.7986111111111103E-2</c:v>
                </c:pt>
                <c:pt idx="6578">
                  <c:v>7.7997685185185184E-2</c:v>
                </c:pt>
                <c:pt idx="6579">
                  <c:v>7.8009259259259264E-2</c:v>
                </c:pt>
                <c:pt idx="6580">
                  <c:v>7.8020833333333331E-2</c:v>
                </c:pt>
                <c:pt idx="6581">
                  <c:v>7.8032407407407411E-2</c:v>
                </c:pt>
                <c:pt idx="6582">
                  <c:v>7.8043981481481492E-2</c:v>
                </c:pt>
                <c:pt idx="6583">
                  <c:v>7.8055555555555559E-2</c:v>
                </c:pt>
                <c:pt idx="6584">
                  <c:v>7.8067129629629625E-2</c:v>
                </c:pt>
                <c:pt idx="6585">
                  <c:v>7.8078703703703692E-2</c:v>
                </c:pt>
                <c:pt idx="6586">
                  <c:v>7.8090277777777786E-2</c:v>
                </c:pt>
                <c:pt idx="6587">
                  <c:v>7.8101851851851853E-2</c:v>
                </c:pt>
                <c:pt idx="6588">
                  <c:v>7.8113425925925919E-2</c:v>
                </c:pt>
                <c:pt idx="6589">
                  <c:v>7.8125E-2</c:v>
                </c:pt>
                <c:pt idx="6590">
                  <c:v>7.8136574074074081E-2</c:v>
                </c:pt>
                <c:pt idx="6591">
                  <c:v>7.8148148148148147E-2</c:v>
                </c:pt>
                <c:pt idx="6592">
                  <c:v>7.8159722222222214E-2</c:v>
                </c:pt>
                <c:pt idx="6593">
                  <c:v>7.8171296296296308E-2</c:v>
                </c:pt>
                <c:pt idx="6594">
                  <c:v>7.8182870370370375E-2</c:v>
                </c:pt>
                <c:pt idx="6595">
                  <c:v>7.8194444444444441E-2</c:v>
                </c:pt>
                <c:pt idx="6596">
                  <c:v>7.8206018518518508E-2</c:v>
                </c:pt>
                <c:pt idx="6597">
                  <c:v>7.8217592592592589E-2</c:v>
                </c:pt>
                <c:pt idx="6598">
                  <c:v>7.8229166666666669E-2</c:v>
                </c:pt>
                <c:pt idx="6599">
                  <c:v>7.8240740740740736E-2</c:v>
                </c:pt>
                <c:pt idx="6600">
                  <c:v>7.8252314814814816E-2</c:v>
                </c:pt>
                <c:pt idx="6601">
                  <c:v>7.8263888888888897E-2</c:v>
                </c:pt>
                <c:pt idx="6602">
                  <c:v>7.8275462962962963E-2</c:v>
                </c:pt>
                <c:pt idx="6603">
                  <c:v>7.8287037037037044E-2</c:v>
                </c:pt>
                <c:pt idx="6604">
                  <c:v>7.829861111111111E-2</c:v>
                </c:pt>
                <c:pt idx="6605">
                  <c:v>7.8310185185185191E-2</c:v>
                </c:pt>
                <c:pt idx="6606">
                  <c:v>7.8321759259259258E-2</c:v>
                </c:pt>
                <c:pt idx="6607">
                  <c:v>7.8333333333333324E-2</c:v>
                </c:pt>
                <c:pt idx="6608">
                  <c:v>7.8344907407407405E-2</c:v>
                </c:pt>
                <c:pt idx="6609">
                  <c:v>7.8356481481481485E-2</c:v>
                </c:pt>
                <c:pt idx="6610">
                  <c:v>7.8368055555555552E-2</c:v>
                </c:pt>
                <c:pt idx="6611">
                  <c:v>7.8379629629629632E-2</c:v>
                </c:pt>
                <c:pt idx="6612">
                  <c:v>7.8391203703703713E-2</c:v>
                </c:pt>
                <c:pt idx="6613">
                  <c:v>7.840277777777778E-2</c:v>
                </c:pt>
                <c:pt idx="6614">
                  <c:v>7.8414351851851846E-2</c:v>
                </c:pt>
                <c:pt idx="6615">
                  <c:v>7.8425925925925913E-2</c:v>
                </c:pt>
                <c:pt idx="6616">
                  <c:v>7.8437500000000007E-2</c:v>
                </c:pt>
                <c:pt idx="6617">
                  <c:v>7.8449074074074074E-2</c:v>
                </c:pt>
                <c:pt idx="6618">
                  <c:v>7.846064814814814E-2</c:v>
                </c:pt>
                <c:pt idx="6619">
                  <c:v>7.8472222222222221E-2</c:v>
                </c:pt>
                <c:pt idx="6620">
                  <c:v>7.8483796296296301E-2</c:v>
                </c:pt>
                <c:pt idx="6621">
                  <c:v>7.8495370370370368E-2</c:v>
                </c:pt>
                <c:pt idx="6622">
                  <c:v>7.8506944444444449E-2</c:v>
                </c:pt>
                <c:pt idx="6623">
                  <c:v>7.8518518518518529E-2</c:v>
                </c:pt>
                <c:pt idx="6624">
                  <c:v>7.8530092592592596E-2</c:v>
                </c:pt>
                <c:pt idx="6625">
                  <c:v>7.8541666666666662E-2</c:v>
                </c:pt>
                <c:pt idx="6626">
                  <c:v>7.8553240740740743E-2</c:v>
                </c:pt>
                <c:pt idx="6627">
                  <c:v>7.856481481481481E-2</c:v>
                </c:pt>
                <c:pt idx="6628">
                  <c:v>7.857638888888889E-2</c:v>
                </c:pt>
                <c:pt idx="6629">
                  <c:v>7.8587962962962957E-2</c:v>
                </c:pt>
                <c:pt idx="6630">
                  <c:v>7.8599537037037037E-2</c:v>
                </c:pt>
                <c:pt idx="6631">
                  <c:v>7.8611111111111118E-2</c:v>
                </c:pt>
                <c:pt idx="6632">
                  <c:v>7.8622685185185184E-2</c:v>
                </c:pt>
                <c:pt idx="6633">
                  <c:v>7.8634259259259265E-2</c:v>
                </c:pt>
                <c:pt idx="6634">
                  <c:v>7.8645833333333331E-2</c:v>
                </c:pt>
                <c:pt idx="6635">
                  <c:v>7.8657407407407412E-2</c:v>
                </c:pt>
                <c:pt idx="6636">
                  <c:v>7.8668981481481479E-2</c:v>
                </c:pt>
                <c:pt idx="6637">
                  <c:v>7.8680555555555545E-2</c:v>
                </c:pt>
                <c:pt idx="6638">
                  <c:v>7.8692129629629626E-2</c:v>
                </c:pt>
                <c:pt idx="6639">
                  <c:v>7.8703703703703706E-2</c:v>
                </c:pt>
                <c:pt idx="6640">
                  <c:v>7.8715277777777773E-2</c:v>
                </c:pt>
                <c:pt idx="6641">
                  <c:v>7.8726851851851853E-2</c:v>
                </c:pt>
                <c:pt idx="6642">
                  <c:v>7.8738425925925934E-2</c:v>
                </c:pt>
                <c:pt idx="6643">
                  <c:v>7.8750000000000001E-2</c:v>
                </c:pt>
                <c:pt idx="6644">
                  <c:v>7.8761574074074067E-2</c:v>
                </c:pt>
                <c:pt idx="6645">
                  <c:v>7.8773148148148148E-2</c:v>
                </c:pt>
                <c:pt idx="6646">
                  <c:v>7.8784722222222228E-2</c:v>
                </c:pt>
                <c:pt idx="6647">
                  <c:v>7.8796296296296295E-2</c:v>
                </c:pt>
                <c:pt idx="6648">
                  <c:v>7.8807870370370361E-2</c:v>
                </c:pt>
                <c:pt idx="6649">
                  <c:v>7.8819444444444442E-2</c:v>
                </c:pt>
                <c:pt idx="6650">
                  <c:v>7.8831018518518522E-2</c:v>
                </c:pt>
                <c:pt idx="6651">
                  <c:v>7.8842592592592589E-2</c:v>
                </c:pt>
                <c:pt idx="6652">
                  <c:v>7.885416666666667E-2</c:v>
                </c:pt>
                <c:pt idx="6653">
                  <c:v>7.886574074074075E-2</c:v>
                </c:pt>
                <c:pt idx="6654">
                  <c:v>7.8877314814814817E-2</c:v>
                </c:pt>
                <c:pt idx="6655">
                  <c:v>7.8888888888888883E-2</c:v>
                </c:pt>
                <c:pt idx="6656">
                  <c:v>7.8900462962962964E-2</c:v>
                </c:pt>
                <c:pt idx="6657">
                  <c:v>7.8912037037037031E-2</c:v>
                </c:pt>
                <c:pt idx="6658">
                  <c:v>7.8923611111111111E-2</c:v>
                </c:pt>
                <c:pt idx="6659">
                  <c:v>7.8935185185185178E-2</c:v>
                </c:pt>
                <c:pt idx="6660">
                  <c:v>7.8946759259259258E-2</c:v>
                </c:pt>
                <c:pt idx="6661">
                  <c:v>7.8958333333333339E-2</c:v>
                </c:pt>
                <c:pt idx="6662">
                  <c:v>7.8969907407407405E-2</c:v>
                </c:pt>
                <c:pt idx="6663">
                  <c:v>7.8981481481481486E-2</c:v>
                </c:pt>
                <c:pt idx="6664">
                  <c:v>7.8993055555555566E-2</c:v>
                </c:pt>
                <c:pt idx="6665">
                  <c:v>7.9004629629629633E-2</c:v>
                </c:pt>
                <c:pt idx="6666">
                  <c:v>7.90162037037037E-2</c:v>
                </c:pt>
                <c:pt idx="6667">
                  <c:v>7.9027777777777766E-2</c:v>
                </c:pt>
                <c:pt idx="6668">
                  <c:v>7.9039351851851861E-2</c:v>
                </c:pt>
                <c:pt idx="6669">
                  <c:v>7.9050925925925927E-2</c:v>
                </c:pt>
                <c:pt idx="6670">
                  <c:v>7.9062499999999994E-2</c:v>
                </c:pt>
                <c:pt idx="6671">
                  <c:v>7.9074074074074074E-2</c:v>
                </c:pt>
                <c:pt idx="6672">
                  <c:v>7.9085648148148155E-2</c:v>
                </c:pt>
                <c:pt idx="6673">
                  <c:v>7.9097222222222222E-2</c:v>
                </c:pt>
                <c:pt idx="6674">
                  <c:v>7.9108796296296288E-2</c:v>
                </c:pt>
                <c:pt idx="6675">
                  <c:v>7.9120370370370369E-2</c:v>
                </c:pt>
                <c:pt idx="6676">
                  <c:v>7.9131944444444449E-2</c:v>
                </c:pt>
                <c:pt idx="6677">
                  <c:v>7.9143518518518516E-2</c:v>
                </c:pt>
                <c:pt idx="6678">
                  <c:v>7.9155092592592582E-2</c:v>
                </c:pt>
                <c:pt idx="6679">
                  <c:v>7.9166666666666663E-2</c:v>
                </c:pt>
                <c:pt idx="6680">
                  <c:v>7.9178240740740743E-2</c:v>
                </c:pt>
                <c:pt idx="6681">
                  <c:v>7.918981481481481E-2</c:v>
                </c:pt>
                <c:pt idx="6682">
                  <c:v>7.9201388888888891E-2</c:v>
                </c:pt>
                <c:pt idx="6683">
                  <c:v>7.9212962962962971E-2</c:v>
                </c:pt>
                <c:pt idx="6684">
                  <c:v>7.9224537037037038E-2</c:v>
                </c:pt>
                <c:pt idx="6685">
                  <c:v>7.9236111111111118E-2</c:v>
                </c:pt>
                <c:pt idx="6686">
                  <c:v>7.9247685185185185E-2</c:v>
                </c:pt>
                <c:pt idx="6687">
                  <c:v>7.9259259259259265E-2</c:v>
                </c:pt>
                <c:pt idx="6688">
                  <c:v>7.9270833333333332E-2</c:v>
                </c:pt>
                <c:pt idx="6689">
                  <c:v>7.9282407407407399E-2</c:v>
                </c:pt>
                <c:pt idx="6690">
                  <c:v>7.9293981481481479E-2</c:v>
                </c:pt>
                <c:pt idx="6691">
                  <c:v>7.930555555555556E-2</c:v>
                </c:pt>
                <c:pt idx="6692">
                  <c:v>7.9317129629629626E-2</c:v>
                </c:pt>
                <c:pt idx="6693">
                  <c:v>7.9328703703703707E-2</c:v>
                </c:pt>
                <c:pt idx="6694">
                  <c:v>7.9340277777777787E-2</c:v>
                </c:pt>
                <c:pt idx="6695">
                  <c:v>7.9351851851851854E-2</c:v>
                </c:pt>
                <c:pt idx="6696">
                  <c:v>7.9363425925925921E-2</c:v>
                </c:pt>
                <c:pt idx="6697">
                  <c:v>7.9374999999999987E-2</c:v>
                </c:pt>
                <c:pt idx="6698">
                  <c:v>7.9386574074074082E-2</c:v>
                </c:pt>
                <c:pt idx="6699">
                  <c:v>7.9398148148148148E-2</c:v>
                </c:pt>
                <c:pt idx="6700">
                  <c:v>7.9409722222222215E-2</c:v>
                </c:pt>
                <c:pt idx="6701">
                  <c:v>7.9421296296296295E-2</c:v>
                </c:pt>
                <c:pt idx="6702">
                  <c:v>7.9432870370370376E-2</c:v>
                </c:pt>
                <c:pt idx="6703">
                  <c:v>7.9444444444444443E-2</c:v>
                </c:pt>
                <c:pt idx="6704">
                  <c:v>7.9456018518518523E-2</c:v>
                </c:pt>
                <c:pt idx="6705">
                  <c:v>7.946759259259259E-2</c:v>
                </c:pt>
                <c:pt idx="6706">
                  <c:v>7.947916666666667E-2</c:v>
                </c:pt>
                <c:pt idx="6707">
                  <c:v>7.9490740740740737E-2</c:v>
                </c:pt>
                <c:pt idx="6708">
                  <c:v>7.9502314814814817E-2</c:v>
                </c:pt>
                <c:pt idx="6709">
                  <c:v>7.9513888888888884E-2</c:v>
                </c:pt>
                <c:pt idx="6710">
                  <c:v>7.9525462962962964E-2</c:v>
                </c:pt>
                <c:pt idx="6711">
                  <c:v>7.9537037037037031E-2</c:v>
                </c:pt>
                <c:pt idx="6712">
                  <c:v>7.9548611111111112E-2</c:v>
                </c:pt>
                <c:pt idx="6713">
                  <c:v>7.9560185185185192E-2</c:v>
                </c:pt>
                <c:pt idx="6714">
                  <c:v>7.9571759259259259E-2</c:v>
                </c:pt>
                <c:pt idx="6715">
                  <c:v>7.9583333333333339E-2</c:v>
                </c:pt>
                <c:pt idx="6716">
                  <c:v>7.9594907407407406E-2</c:v>
                </c:pt>
                <c:pt idx="6717">
                  <c:v>7.9606481481481486E-2</c:v>
                </c:pt>
                <c:pt idx="6718">
                  <c:v>7.9618055555555553E-2</c:v>
                </c:pt>
                <c:pt idx="6719">
                  <c:v>7.962962962962962E-2</c:v>
                </c:pt>
                <c:pt idx="6720">
                  <c:v>7.96412037037037E-2</c:v>
                </c:pt>
                <c:pt idx="6721">
                  <c:v>7.9652777777777781E-2</c:v>
                </c:pt>
                <c:pt idx="6722">
                  <c:v>7.9664351851851847E-2</c:v>
                </c:pt>
                <c:pt idx="6723">
                  <c:v>7.9675925925925928E-2</c:v>
                </c:pt>
                <c:pt idx="6724">
                  <c:v>7.9687500000000008E-2</c:v>
                </c:pt>
                <c:pt idx="6725">
                  <c:v>7.9699074074074075E-2</c:v>
                </c:pt>
                <c:pt idx="6726">
                  <c:v>7.9710648148148142E-2</c:v>
                </c:pt>
                <c:pt idx="6727">
                  <c:v>7.9722222222222222E-2</c:v>
                </c:pt>
                <c:pt idx="6728">
                  <c:v>7.9733796296296303E-2</c:v>
                </c:pt>
                <c:pt idx="6729">
                  <c:v>7.9745370370370369E-2</c:v>
                </c:pt>
                <c:pt idx="6730">
                  <c:v>7.9756944444444436E-2</c:v>
                </c:pt>
                <c:pt idx="6731">
                  <c:v>7.9768518518518516E-2</c:v>
                </c:pt>
                <c:pt idx="6732">
                  <c:v>7.9780092592592597E-2</c:v>
                </c:pt>
                <c:pt idx="6733">
                  <c:v>7.9791666666666664E-2</c:v>
                </c:pt>
                <c:pt idx="6734">
                  <c:v>7.9803240740740744E-2</c:v>
                </c:pt>
                <c:pt idx="6735">
                  <c:v>7.9814814814814811E-2</c:v>
                </c:pt>
                <c:pt idx="6736">
                  <c:v>7.9826388888888891E-2</c:v>
                </c:pt>
                <c:pt idx="6737">
                  <c:v>7.9837962962962958E-2</c:v>
                </c:pt>
                <c:pt idx="6738">
                  <c:v>7.9849537037037038E-2</c:v>
                </c:pt>
                <c:pt idx="6739">
                  <c:v>7.9861111111111105E-2</c:v>
                </c:pt>
                <c:pt idx="6740">
                  <c:v>7.9872685185185185E-2</c:v>
                </c:pt>
                <c:pt idx="6741">
                  <c:v>7.9884259259259252E-2</c:v>
                </c:pt>
                <c:pt idx="6742">
                  <c:v>7.9895833333333333E-2</c:v>
                </c:pt>
                <c:pt idx="6743">
                  <c:v>7.9907407407407413E-2</c:v>
                </c:pt>
                <c:pt idx="6744">
                  <c:v>7.991898148148148E-2</c:v>
                </c:pt>
                <c:pt idx="6745">
                  <c:v>7.993055555555556E-2</c:v>
                </c:pt>
                <c:pt idx="6746">
                  <c:v>7.9942129629629641E-2</c:v>
                </c:pt>
                <c:pt idx="6747">
                  <c:v>7.9953703703703707E-2</c:v>
                </c:pt>
                <c:pt idx="6748">
                  <c:v>7.9965277777777774E-2</c:v>
                </c:pt>
                <c:pt idx="6749">
                  <c:v>7.9976851851851841E-2</c:v>
                </c:pt>
                <c:pt idx="6750">
                  <c:v>7.9988425925925921E-2</c:v>
                </c:pt>
                <c:pt idx="6751">
                  <c:v>0.08</c:v>
                </c:pt>
                <c:pt idx="6752">
                  <c:v>8.0011574074074068E-2</c:v>
                </c:pt>
                <c:pt idx="6753">
                  <c:v>8.0023148148148149E-2</c:v>
                </c:pt>
                <c:pt idx="6754">
                  <c:v>8.0034722222222229E-2</c:v>
                </c:pt>
                <c:pt idx="6755">
                  <c:v>8.0046296296296296E-2</c:v>
                </c:pt>
                <c:pt idx="6756">
                  <c:v>8.0057870370370363E-2</c:v>
                </c:pt>
                <c:pt idx="6757">
                  <c:v>8.0069444444444443E-2</c:v>
                </c:pt>
                <c:pt idx="6758">
                  <c:v>8.0081018518518524E-2</c:v>
                </c:pt>
                <c:pt idx="6759">
                  <c:v>8.009259259259259E-2</c:v>
                </c:pt>
                <c:pt idx="6760">
                  <c:v>8.0104166666666657E-2</c:v>
                </c:pt>
                <c:pt idx="6761">
                  <c:v>8.0115740740740737E-2</c:v>
                </c:pt>
                <c:pt idx="6762">
                  <c:v>8.0127314814814818E-2</c:v>
                </c:pt>
                <c:pt idx="6763">
                  <c:v>8.0138888888888885E-2</c:v>
                </c:pt>
                <c:pt idx="6764">
                  <c:v>8.0150462962962965E-2</c:v>
                </c:pt>
                <c:pt idx="6765">
                  <c:v>8.0162037037037046E-2</c:v>
                </c:pt>
                <c:pt idx="6766">
                  <c:v>8.0173611111111112E-2</c:v>
                </c:pt>
                <c:pt idx="6767">
                  <c:v>8.0185185185185193E-2</c:v>
                </c:pt>
                <c:pt idx="6768">
                  <c:v>8.0196759259259259E-2</c:v>
                </c:pt>
                <c:pt idx="6769">
                  <c:v>8.020833333333334E-2</c:v>
                </c:pt>
                <c:pt idx="6770">
                  <c:v>8.0219907407407406E-2</c:v>
                </c:pt>
                <c:pt idx="6771">
                  <c:v>8.0231481481481473E-2</c:v>
                </c:pt>
                <c:pt idx="6772">
                  <c:v>8.0243055555555554E-2</c:v>
                </c:pt>
                <c:pt idx="6773">
                  <c:v>8.0254629629629634E-2</c:v>
                </c:pt>
                <c:pt idx="6774">
                  <c:v>8.0266203703703701E-2</c:v>
                </c:pt>
                <c:pt idx="6775">
                  <c:v>8.0277777777777781E-2</c:v>
                </c:pt>
                <c:pt idx="6776">
                  <c:v>8.0289351851851862E-2</c:v>
                </c:pt>
                <c:pt idx="6777">
                  <c:v>8.0300925925925928E-2</c:v>
                </c:pt>
                <c:pt idx="6778">
                  <c:v>8.0312499999999995E-2</c:v>
                </c:pt>
                <c:pt idx="6779">
                  <c:v>8.0324074074074062E-2</c:v>
                </c:pt>
                <c:pt idx="6780">
                  <c:v>8.0335648148148142E-2</c:v>
                </c:pt>
                <c:pt idx="6781">
                  <c:v>8.0347222222222223E-2</c:v>
                </c:pt>
                <c:pt idx="6782">
                  <c:v>8.0358796296296289E-2</c:v>
                </c:pt>
                <c:pt idx="6783">
                  <c:v>8.037037037037037E-2</c:v>
                </c:pt>
                <c:pt idx="6784">
                  <c:v>8.038194444444445E-2</c:v>
                </c:pt>
                <c:pt idx="6785">
                  <c:v>8.0393518518518517E-2</c:v>
                </c:pt>
                <c:pt idx="6786">
                  <c:v>8.0405092592592597E-2</c:v>
                </c:pt>
                <c:pt idx="6787">
                  <c:v>8.0416666666666664E-2</c:v>
                </c:pt>
                <c:pt idx="6788">
                  <c:v>8.0428240740740745E-2</c:v>
                </c:pt>
                <c:pt idx="6789">
                  <c:v>8.0439814814814811E-2</c:v>
                </c:pt>
                <c:pt idx="6790">
                  <c:v>8.0451388888888892E-2</c:v>
                </c:pt>
                <c:pt idx="6791">
                  <c:v>8.0462962962962958E-2</c:v>
                </c:pt>
                <c:pt idx="6792">
                  <c:v>8.0474537037037039E-2</c:v>
                </c:pt>
                <c:pt idx="6793">
                  <c:v>8.0486111111111105E-2</c:v>
                </c:pt>
                <c:pt idx="6794">
                  <c:v>8.0497685185185186E-2</c:v>
                </c:pt>
                <c:pt idx="6795">
                  <c:v>8.0509259259259267E-2</c:v>
                </c:pt>
                <c:pt idx="6796">
                  <c:v>8.0520833333333333E-2</c:v>
                </c:pt>
                <c:pt idx="6797">
                  <c:v>8.0532407407407414E-2</c:v>
                </c:pt>
                <c:pt idx="6798">
                  <c:v>8.054398148148148E-2</c:v>
                </c:pt>
                <c:pt idx="6799">
                  <c:v>8.0555555555555561E-2</c:v>
                </c:pt>
                <c:pt idx="6800">
                  <c:v>8.0567129629629627E-2</c:v>
                </c:pt>
                <c:pt idx="6801">
                  <c:v>8.0578703703703694E-2</c:v>
                </c:pt>
                <c:pt idx="6802">
                  <c:v>8.0590277777777775E-2</c:v>
                </c:pt>
                <c:pt idx="6803">
                  <c:v>8.0601851851851855E-2</c:v>
                </c:pt>
                <c:pt idx="6804">
                  <c:v>8.0613425925925922E-2</c:v>
                </c:pt>
                <c:pt idx="6805">
                  <c:v>8.0625000000000002E-2</c:v>
                </c:pt>
                <c:pt idx="6806">
                  <c:v>8.0636574074074083E-2</c:v>
                </c:pt>
                <c:pt idx="6807">
                  <c:v>8.0648148148148149E-2</c:v>
                </c:pt>
                <c:pt idx="6808">
                  <c:v>8.0659722222222216E-2</c:v>
                </c:pt>
                <c:pt idx="6809">
                  <c:v>8.0671296296296297E-2</c:v>
                </c:pt>
                <c:pt idx="6810">
                  <c:v>8.0682870370370363E-2</c:v>
                </c:pt>
                <c:pt idx="6811">
                  <c:v>8.0694444444444444E-2</c:v>
                </c:pt>
                <c:pt idx="6812">
                  <c:v>8.070601851851851E-2</c:v>
                </c:pt>
                <c:pt idx="6813">
                  <c:v>8.0717592592592591E-2</c:v>
                </c:pt>
                <c:pt idx="6814">
                  <c:v>8.0729166666666671E-2</c:v>
                </c:pt>
                <c:pt idx="6815">
                  <c:v>8.0740740740740738E-2</c:v>
                </c:pt>
                <c:pt idx="6816">
                  <c:v>8.0752314814814818E-2</c:v>
                </c:pt>
                <c:pt idx="6817">
                  <c:v>8.0763888888888885E-2</c:v>
                </c:pt>
                <c:pt idx="6818">
                  <c:v>8.0775462962962966E-2</c:v>
                </c:pt>
                <c:pt idx="6819">
                  <c:v>8.0787037037037032E-2</c:v>
                </c:pt>
                <c:pt idx="6820">
                  <c:v>8.0798611111111113E-2</c:v>
                </c:pt>
                <c:pt idx="6821">
                  <c:v>8.0810185185185179E-2</c:v>
                </c:pt>
                <c:pt idx="6822">
                  <c:v>8.082175925925926E-2</c:v>
                </c:pt>
                <c:pt idx="6823">
                  <c:v>8.0833333333333326E-2</c:v>
                </c:pt>
                <c:pt idx="6824">
                  <c:v>8.0844907407407407E-2</c:v>
                </c:pt>
                <c:pt idx="6825">
                  <c:v>8.0856481481481488E-2</c:v>
                </c:pt>
                <c:pt idx="6826">
                  <c:v>8.0868055555555554E-2</c:v>
                </c:pt>
                <c:pt idx="6827">
                  <c:v>8.0879629629629635E-2</c:v>
                </c:pt>
                <c:pt idx="6828">
                  <c:v>8.0891203703703715E-2</c:v>
                </c:pt>
                <c:pt idx="6829">
                  <c:v>8.0902777777777782E-2</c:v>
                </c:pt>
                <c:pt idx="6830">
                  <c:v>8.0914351851851848E-2</c:v>
                </c:pt>
                <c:pt idx="6831">
                  <c:v>8.0925925925925915E-2</c:v>
                </c:pt>
                <c:pt idx="6832">
                  <c:v>8.0937499999999996E-2</c:v>
                </c:pt>
                <c:pt idx="6833">
                  <c:v>8.0949074074074076E-2</c:v>
                </c:pt>
                <c:pt idx="6834">
                  <c:v>8.0960648148148143E-2</c:v>
                </c:pt>
                <c:pt idx="6835">
                  <c:v>8.0972222222222223E-2</c:v>
                </c:pt>
                <c:pt idx="6836">
                  <c:v>8.0983796296296304E-2</c:v>
                </c:pt>
                <c:pt idx="6837">
                  <c:v>8.099537037037037E-2</c:v>
                </c:pt>
                <c:pt idx="6838">
                  <c:v>8.1006944444444437E-2</c:v>
                </c:pt>
                <c:pt idx="6839">
                  <c:v>8.1018518518518517E-2</c:v>
                </c:pt>
                <c:pt idx="6840">
                  <c:v>8.1030092592592584E-2</c:v>
                </c:pt>
                <c:pt idx="6841">
                  <c:v>8.1041666666666665E-2</c:v>
                </c:pt>
                <c:pt idx="6842">
                  <c:v>8.1053240740740731E-2</c:v>
                </c:pt>
                <c:pt idx="6843">
                  <c:v>8.1064814814814812E-2</c:v>
                </c:pt>
                <c:pt idx="6844">
                  <c:v>8.1076388888888892E-2</c:v>
                </c:pt>
                <c:pt idx="6845">
                  <c:v>8.1087962962962959E-2</c:v>
                </c:pt>
                <c:pt idx="6846">
                  <c:v>8.1099537037037039E-2</c:v>
                </c:pt>
                <c:pt idx="6847">
                  <c:v>8.111111111111112E-2</c:v>
                </c:pt>
                <c:pt idx="6848">
                  <c:v>8.1122685185185187E-2</c:v>
                </c:pt>
                <c:pt idx="6849">
                  <c:v>8.1134259259259267E-2</c:v>
                </c:pt>
                <c:pt idx="6850">
                  <c:v>8.1145833333333334E-2</c:v>
                </c:pt>
                <c:pt idx="6851">
                  <c:v>8.1157407407407414E-2</c:v>
                </c:pt>
                <c:pt idx="6852">
                  <c:v>8.1168981481481481E-2</c:v>
                </c:pt>
                <c:pt idx="6853">
                  <c:v>8.1180555555555547E-2</c:v>
                </c:pt>
                <c:pt idx="6854">
                  <c:v>8.1192129629629628E-2</c:v>
                </c:pt>
                <c:pt idx="6855">
                  <c:v>8.1203703703703708E-2</c:v>
                </c:pt>
                <c:pt idx="6856">
                  <c:v>8.1215277777777775E-2</c:v>
                </c:pt>
                <c:pt idx="6857">
                  <c:v>8.1226851851851856E-2</c:v>
                </c:pt>
                <c:pt idx="6858">
                  <c:v>8.1238425925925936E-2</c:v>
                </c:pt>
                <c:pt idx="6859">
                  <c:v>8.1250000000000003E-2</c:v>
                </c:pt>
                <c:pt idx="6860">
                  <c:v>8.1261574074074069E-2</c:v>
                </c:pt>
                <c:pt idx="6861">
                  <c:v>8.1273148148148136E-2</c:v>
                </c:pt>
                <c:pt idx="6862">
                  <c:v>8.1284722222222217E-2</c:v>
                </c:pt>
                <c:pt idx="6863">
                  <c:v>8.1296296296296297E-2</c:v>
                </c:pt>
                <c:pt idx="6864">
                  <c:v>8.1307870370370364E-2</c:v>
                </c:pt>
                <c:pt idx="6865">
                  <c:v>8.1319444444444444E-2</c:v>
                </c:pt>
                <c:pt idx="6866">
                  <c:v>8.1331018518518525E-2</c:v>
                </c:pt>
                <c:pt idx="6867">
                  <c:v>8.1342592592592591E-2</c:v>
                </c:pt>
                <c:pt idx="6868">
                  <c:v>8.1354166666666672E-2</c:v>
                </c:pt>
                <c:pt idx="6869">
                  <c:v>8.1365740740740738E-2</c:v>
                </c:pt>
                <c:pt idx="6870">
                  <c:v>8.1377314814814819E-2</c:v>
                </c:pt>
                <c:pt idx="6871">
                  <c:v>8.1388888888888886E-2</c:v>
                </c:pt>
                <c:pt idx="6872">
                  <c:v>8.1400462962962966E-2</c:v>
                </c:pt>
                <c:pt idx="6873">
                  <c:v>8.1412037037037033E-2</c:v>
                </c:pt>
                <c:pt idx="6874">
                  <c:v>8.1423611111111113E-2</c:v>
                </c:pt>
                <c:pt idx="6875">
                  <c:v>8.143518518518518E-2</c:v>
                </c:pt>
                <c:pt idx="6876">
                  <c:v>8.144675925925926E-2</c:v>
                </c:pt>
                <c:pt idx="6877">
                  <c:v>8.1458333333333341E-2</c:v>
                </c:pt>
                <c:pt idx="6878">
                  <c:v>8.1469907407407408E-2</c:v>
                </c:pt>
                <c:pt idx="6879">
                  <c:v>8.1481481481481488E-2</c:v>
                </c:pt>
                <c:pt idx="6880">
                  <c:v>8.1493055555555555E-2</c:v>
                </c:pt>
                <c:pt idx="6881">
                  <c:v>8.1504629629629635E-2</c:v>
                </c:pt>
                <c:pt idx="6882">
                  <c:v>8.1516203703703702E-2</c:v>
                </c:pt>
                <c:pt idx="6883">
                  <c:v>8.1527777777777768E-2</c:v>
                </c:pt>
                <c:pt idx="6884">
                  <c:v>8.1539351851851849E-2</c:v>
                </c:pt>
                <c:pt idx="6885">
                  <c:v>8.1550925925925929E-2</c:v>
                </c:pt>
                <c:pt idx="6886">
                  <c:v>8.1562499999999996E-2</c:v>
                </c:pt>
                <c:pt idx="6887">
                  <c:v>8.1574074074074077E-2</c:v>
                </c:pt>
                <c:pt idx="6888">
                  <c:v>8.1585648148148157E-2</c:v>
                </c:pt>
                <c:pt idx="6889">
                  <c:v>8.1597222222222224E-2</c:v>
                </c:pt>
                <c:pt idx="6890">
                  <c:v>8.1597222222222224E-2</c:v>
                </c:pt>
                <c:pt idx="6891">
                  <c:v>8.160879629629629E-2</c:v>
                </c:pt>
                <c:pt idx="6892">
                  <c:v>8.1620370370370371E-2</c:v>
                </c:pt>
                <c:pt idx="6893">
                  <c:v>8.1631944444444438E-2</c:v>
                </c:pt>
                <c:pt idx="6894">
                  <c:v>8.1643518518518518E-2</c:v>
                </c:pt>
                <c:pt idx="6895">
                  <c:v>8.1655092592592585E-2</c:v>
                </c:pt>
                <c:pt idx="6896">
                  <c:v>8.1666666666666665E-2</c:v>
                </c:pt>
                <c:pt idx="6897">
                  <c:v>8.1678240740740746E-2</c:v>
                </c:pt>
                <c:pt idx="6898">
                  <c:v>8.1689814814814812E-2</c:v>
                </c:pt>
                <c:pt idx="6899">
                  <c:v>8.1701388888888893E-2</c:v>
                </c:pt>
                <c:pt idx="6900">
                  <c:v>8.1712962962962959E-2</c:v>
                </c:pt>
                <c:pt idx="6901">
                  <c:v>8.172453703703704E-2</c:v>
                </c:pt>
                <c:pt idx="6902">
                  <c:v>8.1736111111111107E-2</c:v>
                </c:pt>
                <c:pt idx="6903">
                  <c:v>8.1747685185185187E-2</c:v>
                </c:pt>
                <c:pt idx="6904">
                  <c:v>8.1759259259259254E-2</c:v>
                </c:pt>
                <c:pt idx="6905">
                  <c:v>8.1770833333333334E-2</c:v>
                </c:pt>
                <c:pt idx="6906">
                  <c:v>8.1782407407407401E-2</c:v>
                </c:pt>
                <c:pt idx="6907">
                  <c:v>8.1793981481481481E-2</c:v>
                </c:pt>
                <c:pt idx="6908">
                  <c:v>8.1805555555555562E-2</c:v>
                </c:pt>
                <c:pt idx="6909">
                  <c:v>8.1817129629629629E-2</c:v>
                </c:pt>
                <c:pt idx="6910">
                  <c:v>8.1828703703703709E-2</c:v>
                </c:pt>
                <c:pt idx="6911">
                  <c:v>8.184027777777779E-2</c:v>
                </c:pt>
                <c:pt idx="6912">
                  <c:v>8.1851851851851856E-2</c:v>
                </c:pt>
                <c:pt idx="6913">
                  <c:v>8.1863425925925923E-2</c:v>
                </c:pt>
                <c:pt idx="6914">
                  <c:v>8.1874999999999989E-2</c:v>
                </c:pt>
                <c:pt idx="6915">
                  <c:v>8.188657407407407E-2</c:v>
                </c:pt>
                <c:pt idx="6916">
                  <c:v>8.189814814814815E-2</c:v>
                </c:pt>
                <c:pt idx="6917">
                  <c:v>8.1909722222222217E-2</c:v>
                </c:pt>
                <c:pt idx="6918">
                  <c:v>8.1921296296296298E-2</c:v>
                </c:pt>
                <c:pt idx="6919">
                  <c:v>8.1932870370370378E-2</c:v>
                </c:pt>
                <c:pt idx="6920">
                  <c:v>8.1944444444444445E-2</c:v>
                </c:pt>
                <c:pt idx="6921">
                  <c:v>8.1956018518518511E-2</c:v>
                </c:pt>
                <c:pt idx="6922">
                  <c:v>8.1967592592592592E-2</c:v>
                </c:pt>
                <c:pt idx="6923">
                  <c:v>8.1979166666666659E-2</c:v>
                </c:pt>
                <c:pt idx="6924">
                  <c:v>8.1990740740740739E-2</c:v>
                </c:pt>
                <c:pt idx="6925">
                  <c:v>8.2002314814814806E-2</c:v>
                </c:pt>
                <c:pt idx="6926">
                  <c:v>8.2013888888888886E-2</c:v>
                </c:pt>
                <c:pt idx="6927">
                  <c:v>8.2025462962962967E-2</c:v>
                </c:pt>
                <c:pt idx="6928">
                  <c:v>8.2037037037037033E-2</c:v>
                </c:pt>
                <c:pt idx="6929">
                  <c:v>8.2048611111111114E-2</c:v>
                </c:pt>
                <c:pt idx="6930">
                  <c:v>8.2060185185185194E-2</c:v>
                </c:pt>
                <c:pt idx="6931">
                  <c:v>8.2071759259259261E-2</c:v>
                </c:pt>
                <c:pt idx="6932">
                  <c:v>8.2083333333333341E-2</c:v>
                </c:pt>
                <c:pt idx="6933">
                  <c:v>8.2094907407407408E-2</c:v>
                </c:pt>
                <c:pt idx="6934">
                  <c:v>8.2106481481481489E-2</c:v>
                </c:pt>
                <c:pt idx="6935">
                  <c:v>8.2118055555555555E-2</c:v>
                </c:pt>
                <c:pt idx="6936">
                  <c:v>8.2129629629629622E-2</c:v>
                </c:pt>
                <c:pt idx="6937">
                  <c:v>8.2141203703703702E-2</c:v>
                </c:pt>
                <c:pt idx="6938">
                  <c:v>8.2152777777777783E-2</c:v>
                </c:pt>
                <c:pt idx="6939">
                  <c:v>8.216435185185185E-2</c:v>
                </c:pt>
                <c:pt idx="6940">
                  <c:v>8.217592592592593E-2</c:v>
                </c:pt>
                <c:pt idx="6941">
                  <c:v>8.2187500000000011E-2</c:v>
                </c:pt>
                <c:pt idx="6942">
                  <c:v>8.2199074074074077E-2</c:v>
                </c:pt>
                <c:pt idx="6943">
                  <c:v>8.2210648148148144E-2</c:v>
                </c:pt>
                <c:pt idx="6944">
                  <c:v>8.222222222222221E-2</c:v>
                </c:pt>
                <c:pt idx="6945">
                  <c:v>8.2233796296296291E-2</c:v>
                </c:pt>
                <c:pt idx="6946">
                  <c:v>8.2245370370370371E-2</c:v>
                </c:pt>
                <c:pt idx="6947">
                  <c:v>8.2256944444444438E-2</c:v>
                </c:pt>
                <c:pt idx="6948">
                  <c:v>8.2268518518518519E-2</c:v>
                </c:pt>
                <c:pt idx="6949">
                  <c:v>8.2280092592592599E-2</c:v>
                </c:pt>
                <c:pt idx="6950">
                  <c:v>8.2291666666666666E-2</c:v>
                </c:pt>
                <c:pt idx="6951">
                  <c:v>8.2303240740740746E-2</c:v>
                </c:pt>
                <c:pt idx="6952">
                  <c:v>8.2314814814814813E-2</c:v>
                </c:pt>
                <c:pt idx="6953">
                  <c:v>8.2326388888888893E-2</c:v>
                </c:pt>
                <c:pt idx="6954">
                  <c:v>8.233796296296296E-2</c:v>
                </c:pt>
                <c:pt idx="6955">
                  <c:v>8.2349537037037041E-2</c:v>
                </c:pt>
                <c:pt idx="6956">
                  <c:v>8.2361111111111107E-2</c:v>
                </c:pt>
                <c:pt idx="6957">
                  <c:v>8.2372685185185188E-2</c:v>
                </c:pt>
                <c:pt idx="6958">
                  <c:v>8.2384259259259254E-2</c:v>
                </c:pt>
                <c:pt idx="6959">
                  <c:v>8.2395833333333335E-2</c:v>
                </c:pt>
                <c:pt idx="6960">
                  <c:v>8.2407407407407415E-2</c:v>
                </c:pt>
                <c:pt idx="6961">
                  <c:v>8.2418981481481482E-2</c:v>
                </c:pt>
                <c:pt idx="6962">
                  <c:v>8.2430555555555562E-2</c:v>
                </c:pt>
                <c:pt idx="6963">
                  <c:v>8.2442129629629629E-2</c:v>
                </c:pt>
                <c:pt idx="6964">
                  <c:v>8.245370370370371E-2</c:v>
                </c:pt>
                <c:pt idx="6965">
                  <c:v>8.2465277777777776E-2</c:v>
                </c:pt>
                <c:pt idx="6966">
                  <c:v>8.2476851851851843E-2</c:v>
                </c:pt>
                <c:pt idx="6967">
                  <c:v>8.2488425925925923E-2</c:v>
                </c:pt>
                <c:pt idx="6968">
                  <c:v>8.2500000000000004E-2</c:v>
                </c:pt>
                <c:pt idx="6969">
                  <c:v>8.2511574074074071E-2</c:v>
                </c:pt>
                <c:pt idx="6970">
                  <c:v>8.2523148148148151E-2</c:v>
                </c:pt>
                <c:pt idx="6971">
                  <c:v>8.2534722222222232E-2</c:v>
                </c:pt>
                <c:pt idx="6972">
                  <c:v>8.2546296296296298E-2</c:v>
                </c:pt>
                <c:pt idx="6973">
                  <c:v>8.2557870370370365E-2</c:v>
                </c:pt>
                <c:pt idx="6974">
                  <c:v>8.2569444444444445E-2</c:v>
                </c:pt>
                <c:pt idx="6975">
                  <c:v>8.2581018518518512E-2</c:v>
                </c:pt>
                <c:pt idx="6976">
                  <c:v>8.2592592592592592E-2</c:v>
                </c:pt>
                <c:pt idx="6977">
                  <c:v>8.2604166666666659E-2</c:v>
                </c:pt>
                <c:pt idx="6978">
                  <c:v>8.261574074074074E-2</c:v>
                </c:pt>
                <c:pt idx="6979">
                  <c:v>8.262731481481482E-2</c:v>
                </c:pt>
                <c:pt idx="6980">
                  <c:v>8.2638888888888887E-2</c:v>
                </c:pt>
                <c:pt idx="6981">
                  <c:v>8.2650462962962967E-2</c:v>
                </c:pt>
                <c:pt idx="6982">
                  <c:v>8.2662037037037034E-2</c:v>
                </c:pt>
                <c:pt idx="6983">
                  <c:v>8.2673611111111114E-2</c:v>
                </c:pt>
                <c:pt idx="6984">
                  <c:v>8.2685185185185181E-2</c:v>
                </c:pt>
                <c:pt idx="6985">
                  <c:v>8.2696759259259262E-2</c:v>
                </c:pt>
                <c:pt idx="6986">
                  <c:v>8.2708333333333328E-2</c:v>
                </c:pt>
                <c:pt idx="6987">
                  <c:v>8.2719907407407409E-2</c:v>
                </c:pt>
                <c:pt idx="6988">
                  <c:v>8.2731481481481475E-2</c:v>
                </c:pt>
                <c:pt idx="6989">
                  <c:v>8.2743055555555556E-2</c:v>
                </c:pt>
                <c:pt idx="6990">
                  <c:v>8.2754629629629636E-2</c:v>
                </c:pt>
                <c:pt idx="6991">
                  <c:v>8.2766203703703703E-2</c:v>
                </c:pt>
                <c:pt idx="6992">
                  <c:v>8.2777777777777783E-2</c:v>
                </c:pt>
                <c:pt idx="6993">
                  <c:v>8.2789351851851864E-2</c:v>
                </c:pt>
                <c:pt idx="6994">
                  <c:v>8.2800925925925931E-2</c:v>
                </c:pt>
                <c:pt idx="6995">
                  <c:v>8.2812499999999997E-2</c:v>
                </c:pt>
                <c:pt idx="6996">
                  <c:v>8.2824074074074064E-2</c:v>
                </c:pt>
                <c:pt idx="6997">
                  <c:v>8.2835648148148144E-2</c:v>
                </c:pt>
                <c:pt idx="6998">
                  <c:v>8.2847222222222225E-2</c:v>
                </c:pt>
                <c:pt idx="6999">
                  <c:v>8.2858796296296292E-2</c:v>
                </c:pt>
                <c:pt idx="7000">
                  <c:v>8.2870370370370372E-2</c:v>
                </c:pt>
                <c:pt idx="7001">
                  <c:v>8.2881944444444453E-2</c:v>
                </c:pt>
                <c:pt idx="7002">
                  <c:v>8.2893518518518519E-2</c:v>
                </c:pt>
                <c:pt idx="7003">
                  <c:v>8.2905092592592586E-2</c:v>
                </c:pt>
                <c:pt idx="7004">
                  <c:v>8.2916666666666666E-2</c:v>
                </c:pt>
                <c:pt idx="7005">
                  <c:v>8.2928240740740733E-2</c:v>
                </c:pt>
                <c:pt idx="7006">
                  <c:v>8.2939814814814813E-2</c:v>
                </c:pt>
                <c:pt idx="7007">
                  <c:v>8.295138888888888E-2</c:v>
                </c:pt>
                <c:pt idx="7008">
                  <c:v>8.2962962962962961E-2</c:v>
                </c:pt>
                <c:pt idx="7009">
                  <c:v>8.2974537037037041E-2</c:v>
                </c:pt>
                <c:pt idx="7010">
                  <c:v>8.2986111111111108E-2</c:v>
                </c:pt>
                <c:pt idx="7011">
                  <c:v>8.2997685185185188E-2</c:v>
                </c:pt>
                <c:pt idx="7012">
                  <c:v>8.3009259259259269E-2</c:v>
                </c:pt>
                <c:pt idx="7013">
                  <c:v>8.3020833333333335E-2</c:v>
                </c:pt>
                <c:pt idx="7014">
                  <c:v>8.3032407407407416E-2</c:v>
                </c:pt>
                <c:pt idx="7015">
                  <c:v>8.3043981481481483E-2</c:v>
                </c:pt>
                <c:pt idx="7016">
                  <c:v>8.3055555555555563E-2</c:v>
                </c:pt>
                <c:pt idx="7017">
                  <c:v>8.306712962962963E-2</c:v>
                </c:pt>
                <c:pt idx="7018">
                  <c:v>8.3078703703703696E-2</c:v>
                </c:pt>
                <c:pt idx="7019">
                  <c:v>8.3090277777777777E-2</c:v>
                </c:pt>
                <c:pt idx="7020">
                  <c:v>8.3101851851851857E-2</c:v>
                </c:pt>
                <c:pt idx="7021">
                  <c:v>8.3113425925925924E-2</c:v>
                </c:pt>
                <c:pt idx="7022">
                  <c:v>8.3125000000000004E-2</c:v>
                </c:pt>
                <c:pt idx="7023">
                  <c:v>8.3136574074074085E-2</c:v>
                </c:pt>
                <c:pt idx="7024">
                  <c:v>8.3148148148148152E-2</c:v>
                </c:pt>
                <c:pt idx="7025">
                  <c:v>8.3159722222222218E-2</c:v>
                </c:pt>
                <c:pt idx="7026">
                  <c:v>8.3171296296296285E-2</c:v>
                </c:pt>
                <c:pt idx="7027">
                  <c:v>8.3182870370370365E-2</c:v>
                </c:pt>
                <c:pt idx="7028">
                  <c:v>8.3194444444444446E-2</c:v>
                </c:pt>
                <c:pt idx="7029">
                  <c:v>8.3206018518518512E-2</c:v>
                </c:pt>
                <c:pt idx="7030">
                  <c:v>8.3217592592592593E-2</c:v>
                </c:pt>
                <c:pt idx="7031">
                  <c:v>8.3229166666666674E-2</c:v>
                </c:pt>
                <c:pt idx="7032">
                  <c:v>8.324074074074074E-2</c:v>
                </c:pt>
                <c:pt idx="7033">
                  <c:v>8.3252314814814821E-2</c:v>
                </c:pt>
                <c:pt idx="7034">
                  <c:v>8.3263888888888887E-2</c:v>
                </c:pt>
                <c:pt idx="7035">
                  <c:v>8.3275462962962968E-2</c:v>
                </c:pt>
                <c:pt idx="7036">
                  <c:v>8.3287037037037034E-2</c:v>
                </c:pt>
                <c:pt idx="7037">
                  <c:v>8.3298611111111115E-2</c:v>
                </c:pt>
                <c:pt idx="7038">
                  <c:v>8.3310185185185182E-2</c:v>
                </c:pt>
                <c:pt idx="7039">
                  <c:v>8.3321759259259262E-2</c:v>
                </c:pt>
                <c:pt idx="7040">
                  <c:v>8.3333333333333329E-2</c:v>
                </c:pt>
                <c:pt idx="7041">
                  <c:v>8.3344907407407409E-2</c:v>
                </c:pt>
                <c:pt idx="7042">
                  <c:v>8.335648148148149E-2</c:v>
                </c:pt>
                <c:pt idx="7043">
                  <c:v>8.3368055555555556E-2</c:v>
                </c:pt>
                <c:pt idx="7044">
                  <c:v>8.3379629629629637E-2</c:v>
                </c:pt>
                <c:pt idx="7045">
                  <c:v>8.3391203703703717E-2</c:v>
                </c:pt>
                <c:pt idx="7046">
                  <c:v>8.340277777777777E-2</c:v>
                </c:pt>
                <c:pt idx="7047">
                  <c:v>8.3414351851851851E-2</c:v>
                </c:pt>
                <c:pt idx="7048">
                  <c:v>8.3425925925925917E-2</c:v>
                </c:pt>
                <c:pt idx="7049">
                  <c:v>8.3437499999999998E-2</c:v>
                </c:pt>
                <c:pt idx="7050">
                  <c:v>8.3449074074074078E-2</c:v>
                </c:pt>
                <c:pt idx="7051">
                  <c:v>8.3460648148148145E-2</c:v>
                </c:pt>
                <c:pt idx="7052">
                  <c:v>8.3472222222222225E-2</c:v>
                </c:pt>
                <c:pt idx="7053">
                  <c:v>8.3483796296296306E-2</c:v>
                </c:pt>
                <c:pt idx="7054">
                  <c:v>8.3495370370370373E-2</c:v>
                </c:pt>
                <c:pt idx="7055">
                  <c:v>8.3506944444444453E-2</c:v>
                </c:pt>
                <c:pt idx="7056">
                  <c:v>8.3518518518518506E-2</c:v>
                </c:pt>
                <c:pt idx="7057">
                  <c:v>8.3530092592592586E-2</c:v>
                </c:pt>
                <c:pt idx="7058">
                  <c:v>8.3541666666666667E-2</c:v>
                </c:pt>
                <c:pt idx="7059">
                  <c:v>8.3553240740740733E-2</c:v>
                </c:pt>
                <c:pt idx="7060">
                  <c:v>8.3564814814814814E-2</c:v>
                </c:pt>
                <c:pt idx="7061">
                  <c:v>8.3576388888888895E-2</c:v>
                </c:pt>
                <c:pt idx="7062">
                  <c:v>8.3587962962962961E-2</c:v>
                </c:pt>
                <c:pt idx="7063">
                  <c:v>8.3599537037037042E-2</c:v>
                </c:pt>
                <c:pt idx="7064">
                  <c:v>8.3611111111111122E-2</c:v>
                </c:pt>
                <c:pt idx="7065">
                  <c:v>8.3622685185185189E-2</c:v>
                </c:pt>
                <c:pt idx="7066">
                  <c:v>8.3634259259259255E-2</c:v>
                </c:pt>
                <c:pt idx="7067">
                  <c:v>8.3645833333333322E-2</c:v>
                </c:pt>
                <c:pt idx="7068">
                  <c:v>8.3657407407407403E-2</c:v>
                </c:pt>
                <c:pt idx="7069">
                  <c:v>8.3668981481481483E-2</c:v>
                </c:pt>
                <c:pt idx="7070">
                  <c:v>8.368055555555555E-2</c:v>
                </c:pt>
                <c:pt idx="7071">
                  <c:v>8.369212962962963E-2</c:v>
                </c:pt>
                <c:pt idx="7072">
                  <c:v>8.3703703703703711E-2</c:v>
                </c:pt>
                <c:pt idx="7073">
                  <c:v>8.3715277777777777E-2</c:v>
                </c:pt>
                <c:pt idx="7074">
                  <c:v>8.3726851851851858E-2</c:v>
                </c:pt>
                <c:pt idx="7075">
                  <c:v>8.3738425925925938E-2</c:v>
                </c:pt>
                <c:pt idx="7076">
                  <c:v>8.3749999999999991E-2</c:v>
                </c:pt>
                <c:pt idx="7077">
                  <c:v>8.3761574074074072E-2</c:v>
                </c:pt>
                <c:pt idx="7078">
                  <c:v>8.3773148148148138E-2</c:v>
                </c:pt>
                <c:pt idx="7079">
                  <c:v>8.3784722222222219E-2</c:v>
                </c:pt>
                <c:pt idx="7080">
                  <c:v>8.3796296296296299E-2</c:v>
                </c:pt>
                <c:pt idx="7081">
                  <c:v>8.3807870370370366E-2</c:v>
                </c:pt>
                <c:pt idx="7082">
                  <c:v>8.3819444444444446E-2</c:v>
                </c:pt>
                <c:pt idx="7083">
                  <c:v>8.3831018518518527E-2</c:v>
                </c:pt>
                <c:pt idx="7084">
                  <c:v>8.3842592592592594E-2</c:v>
                </c:pt>
                <c:pt idx="7085">
                  <c:v>8.3854166666666674E-2</c:v>
                </c:pt>
                <c:pt idx="7086">
                  <c:v>8.3865740740740755E-2</c:v>
                </c:pt>
                <c:pt idx="7087">
                  <c:v>8.3877314814814807E-2</c:v>
                </c:pt>
                <c:pt idx="7088">
                  <c:v>8.3888888888888888E-2</c:v>
                </c:pt>
                <c:pt idx="7089">
                  <c:v>8.3900462962962954E-2</c:v>
                </c:pt>
                <c:pt idx="7090">
                  <c:v>8.3912037037037035E-2</c:v>
                </c:pt>
                <c:pt idx="7091">
                  <c:v>8.3923611111111115E-2</c:v>
                </c:pt>
                <c:pt idx="7092">
                  <c:v>8.3935185185185182E-2</c:v>
                </c:pt>
                <c:pt idx="7093">
                  <c:v>8.3946759259259263E-2</c:v>
                </c:pt>
                <c:pt idx="7094">
                  <c:v>8.3958333333333343E-2</c:v>
                </c:pt>
                <c:pt idx="7095">
                  <c:v>8.396990740740741E-2</c:v>
                </c:pt>
                <c:pt idx="7096">
                  <c:v>8.398148148148149E-2</c:v>
                </c:pt>
                <c:pt idx="7097">
                  <c:v>8.3993055555555543E-2</c:v>
                </c:pt>
                <c:pt idx="7098">
                  <c:v>8.4004629629629624E-2</c:v>
                </c:pt>
                <c:pt idx="7099">
                  <c:v>8.4016203703703704E-2</c:v>
                </c:pt>
                <c:pt idx="7100">
                  <c:v>8.4027777777777771E-2</c:v>
                </c:pt>
                <c:pt idx="7101">
                  <c:v>8.4039351851851851E-2</c:v>
                </c:pt>
                <c:pt idx="7102">
                  <c:v>8.4050925925925932E-2</c:v>
                </c:pt>
                <c:pt idx="7103">
                  <c:v>8.4062499999999998E-2</c:v>
                </c:pt>
                <c:pt idx="7104">
                  <c:v>8.4074074074074079E-2</c:v>
                </c:pt>
                <c:pt idx="7105">
                  <c:v>8.4085648148148159E-2</c:v>
                </c:pt>
                <c:pt idx="7106">
                  <c:v>8.4097222222222226E-2</c:v>
                </c:pt>
                <c:pt idx="7107">
                  <c:v>8.4108796296296293E-2</c:v>
                </c:pt>
                <c:pt idx="7108">
                  <c:v>8.4120370370370359E-2</c:v>
                </c:pt>
                <c:pt idx="7109">
                  <c:v>8.413194444444444E-2</c:v>
                </c:pt>
                <c:pt idx="7110">
                  <c:v>8.414351851851852E-2</c:v>
                </c:pt>
                <c:pt idx="7111">
                  <c:v>8.4155092592592587E-2</c:v>
                </c:pt>
                <c:pt idx="7112">
                  <c:v>8.4166666666666667E-2</c:v>
                </c:pt>
                <c:pt idx="7113">
                  <c:v>8.4178240740740748E-2</c:v>
                </c:pt>
                <c:pt idx="7114">
                  <c:v>8.4189814814814815E-2</c:v>
                </c:pt>
                <c:pt idx="7115">
                  <c:v>8.4201388888888895E-2</c:v>
                </c:pt>
                <c:pt idx="7116">
                  <c:v>8.4212962962962976E-2</c:v>
                </c:pt>
                <c:pt idx="7117">
                  <c:v>8.4224537037037028E-2</c:v>
                </c:pt>
                <c:pt idx="7118">
                  <c:v>8.4236111111111109E-2</c:v>
                </c:pt>
                <c:pt idx="7119">
                  <c:v>8.4247685185185175E-2</c:v>
                </c:pt>
                <c:pt idx="7120">
                  <c:v>8.4259259259259256E-2</c:v>
                </c:pt>
                <c:pt idx="7121">
                  <c:v>8.4270833333333336E-2</c:v>
                </c:pt>
                <c:pt idx="7122">
                  <c:v>8.4282407407407403E-2</c:v>
                </c:pt>
                <c:pt idx="7123">
                  <c:v>8.4293981481481484E-2</c:v>
                </c:pt>
                <c:pt idx="7124">
                  <c:v>8.4305555555555564E-2</c:v>
                </c:pt>
                <c:pt idx="7125">
                  <c:v>8.4317129629629631E-2</c:v>
                </c:pt>
                <c:pt idx="7126">
                  <c:v>8.4328703703703711E-2</c:v>
                </c:pt>
                <c:pt idx="7127">
                  <c:v>8.4340277777777764E-2</c:v>
                </c:pt>
                <c:pt idx="7128">
                  <c:v>8.4351851851851845E-2</c:v>
                </c:pt>
                <c:pt idx="7129">
                  <c:v>8.4363425925925925E-2</c:v>
                </c:pt>
                <c:pt idx="7130">
                  <c:v>8.4374999999999992E-2</c:v>
                </c:pt>
                <c:pt idx="7131">
                  <c:v>8.4386574074074072E-2</c:v>
                </c:pt>
                <c:pt idx="7132">
                  <c:v>8.4398148148148153E-2</c:v>
                </c:pt>
                <c:pt idx="7133">
                  <c:v>8.4409722222222219E-2</c:v>
                </c:pt>
                <c:pt idx="7134">
                  <c:v>8.44212962962963E-2</c:v>
                </c:pt>
                <c:pt idx="7135">
                  <c:v>8.443287037037038E-2</c:v>
                </c:pt>
                <c:pt idx="7136">
                  <c:v>8.4444444444444447E-2</c:v>
                </c:pt>
                <c:pt idx="7137">
                  <c:v>8.4456018518518527E-2</c:v>
                </c:pt>
                <c:pt idx="7138">
                  <c:v>8.446759259259258E-2</c:v>
                </c:pt>
                <c:pt idx="7139">
                  <c:v>8.4479166666666661E-2</c:v>
                </c:pt>
                <c:pt idx="7140">
                  <c:v>8.4490740740740741E-2</c:v>
                </c:pt>
                <c:pt idx="7141">
                  <c:v>8.4502314814814808E-2</c:v>
                </c:pt>
                <c:pt idx="7142">
                  <c:v>8.4513888888888888E-2</c:v>
                </c:pt>
                <c:pt idx="7143">
                  <c:v>8.4525462962962969E-2</c:v>
                </c:pt>
                <c:pt idx="7144">
                  <c:v>8.4537037037037036E-2</c:v>
                </c:pt>
                <c:pt idx="7145">
                  <c:v>8.4548611111111116E-2</c:v>
                </c:pt>
                <c:pt idx="7146">
                  <c:v>8.4560185185185197E-2</c:v>
                </c:pt>
                <c:pt idx="7147">
                  <c:v>8.4571759259259263E-2</c:v>
                </c:pt>
                <c:pt idx="7148">
                  <c:v>8.458333333333333E-2</c:v>
                </c:pt>
                <c:pt idx="7149">
                  <c:v>8.4594907407407396E-2</c:v>
                </c:pt>
                <c:pt idx="7150">
                  <c:v>8.4606481481481477E-2</c:v>
                </c:pt>
                <c:pt idx="7151">
                  <c:v>8.4618055555555557E-2</c:v>
                </c:pt>
                <c:pt idx="7152">
                  <c:v>8.4629629629629624E-2</c:v>
                </c:pt>
                <c:pt idx="7153">
                  <c:v>8.4641203703703705E-2</c:v>
                </c:pt>
                <c:pt idx="7154">
                  <c:v>8.4652777777777785E-2</c:v>
                </c:pt>
                <c:pt idx="7155">
                  <c:v>8.4664351851851852E-2</c:v>
                </c:pt>
                <c:pt idx="7156">
                  <c:v>8.4675925925925932E-2</c:v>
                </c:pt>
                <c:pt idx="7157">
                  <c:v>8.4687500000000013E-2</c:v>
                </c:pt>
                <c:pt idx="7158">
                  <c:v>8.4699074074074066E-2</c:v>
                </c:pt>
                <c:pt idx="7159">
                  <c:v>8.4710648148148146E-2</c:v>
                </c:pt>
                <c:pt idx="7160">
                  <c:v>8.4722222222222213E-2</c:v>
                </c:pt>
                <c:pt idx="7161">
                  <c:v>8.4733796296296293E-2</c:v>
                </c:pt>
                <c:pt idx="7162">
                  <c:v>8.4745370370370374E-2</c:v>
                </c:pt>
                <c:pt idx="7163">
                  <c:v>8.475694444444444E-2</c:v>
                </c:pt>
                <c:pt idx="7164">
                  <c:v>8.4768518518518521E-2</c:v>
                </c:pt>
                <c:pt idx="7165">
                  <c:v>8.4780092592592601E-2</c:v>
                </c:pt>
                <c:pt idx="7166">
                  <c:v>8.4791666666666668E-2</c:v>
                </c:pt>
                <c:pt idx="7167">
                  <c:v>8.4803240740740748E-2</c:v>
                </c:pt>
                <c:pt idx="7168">
                  <c:v>8.4814814814814801E-2</c:v>
                </c:pt>
                <c:pt idx="7169">
                  <c:v>8.4826388888888882E-2</c:v>
                </c:pt>
                <c:pt idx="7170">
                  <c:v>8.4837962962962962E-2</c:v>
                </c:pt>
                <c:pt idx="7171">
                  <c:v>8.4849537037037029E-2</c:v>
                </c:pt>
                <c:pt idx="7172">
                  <c:v>8.4861111111111109E-2</c:v>
                </c:pt>
                <c:pt idx="7173">
                  <c:v>8.487268518518519E-2</c:v>
                </c:pt>
                <c:pt idx="7174">
                  <c:v>8.4884259259259257E-2</c:v>
                </c:pt>
                <c:pt idx="7175">
                  <c:v>8.4895833333333337E-2</c:v>
                </c:pt>
                <c:pt idx="7176">
                  <c:v>8.4907407407407418E-2</c:v>
                </c:pt>
                <c:pt idx="7177">
                  <c:v>8.4918981481481484E-2</c:v>
                </c:pt>
                <c:pt idx="7178">
                  <c:v>8.4930555555555551E-2</c:v>
                </c:pt>
                <c:pt idx="7179">
                  <c:v>8.4942129629629617E-2</c:v>
                </c:pt>
                <c:pt idx="7180">
                  <c:v>8.4953703703703698E-2</c:v>
                </c:pt>
                <c:pt idx="7181">
                  <c:v>8.4965277777777778E-2</c:v>
                </c:pt>
                <c:pt idx="7182">
                  <c:v>8.4976851851851845E-2</c:v>
                </c:pt>
                <c:pt idx="7183">
                  <c:v>8.4988425925925926E-2</c:v>
                </c:pt>
                <c:pt idx="7184">
                  <c:v>8.5000000000000006E-2</c:v>
                </c:pt>
                <c:pt idx="7185">
                  <c:v>8.5011574074074073E-2</c:v>
                </c:pt>
                <c:pt idx="7186">
                  <c:v>8.5023148148148153E-2</c:v>
                </c:pt>
                <c:pt idx="7187">
                  <c:v>8.5034722222222234E-2</c:v>
                </c:pt>
                <c:pt idx="7188">
                  <c:v>8.50462962962963E-2</c:v>
                </c:pt>
                <c:pt idx="7189">
                  <c:v>8.5057870370370367E-2</c:v>
                </c:pt>
                <c:pt idx="7190">
                  <c:v>8.5069444444444434E-2</c:v>
                </c:pt>
                <c:pt idx="7191">
                  <c:v>8.5081018518518514E-2</c:v>
                </c:pt>
                <c:pt idx="7192">
                  <c:v>8.5092592592592595E-2</c:v>
                </c:pt>
                <c:pt idx="7193">
                  <c:v>8.5104166666666661E-2</c:v>
                </c:pt>
                <c:pt idx="7194">
                  <c:v>8.5115740740740742E-2</c:v>
                </c:pt>
                <c:pt idx="7195">
                  <c:v>8.5127314814814822E-2</c:v>
                </c:pt>
                <c:pt idx="7196">
                  <c:v>8.5138888888888889E-2</c:v>
                </c:pt>
                <c:pt idx="7197">
                  <c:v>8.5150462962962969E-2</c:v>
                </c:pt>
                <c:pt idx="7198">
                  <c:v>8.516203703703705E-2</c:v>
                </c:pt>
                <c:pt idx="7199">
                  <c:v>8.5173611111111103E-2</c:v>
                </c:pt>
                <c:pt idx="7200">
                  <c:v>8.5185185185185183E-2</c:v>
                </c:pt>
                <c:pt idx="7201">
                  <c:v>8.519675925925925E-2</c:v>
                </c:pt>
                <c:pt idx="7202">
                  <c:v>8.520833333333333E-2</c:v>
                </c:pt>
                <c:pt idx="7203">
                  <c:v>8.5219907407407411E-2</c:v>
                </c:pt>
                <c:pt idx="7204">
                  <c:v>8.5231481481481478E-2</c:v>
                </c:pt>
                <c:pt idx="7205">
                  <c:v>8.5243055555555558E-2</c:v>
                </c:pt>
                <c:pt idx="7206">
                  <c:v>8.5254629629629639E-2</c:v>
                </c:pt>
                <c:pt idx="7207">
                  <c:v>8.5266203703703705E-2</c:v>
                </c:pt>
                <c:pt idx="7208">
                  <c:v>8.5277777777777786E-2</c:v>
                </c:pt>
                <c:pt idx="7209">
                  <c:v>8.5289351851851838E-2</c:v>
                </c:pt>
                <c:pt idx="7210">
                  <c:v>8.5300925925925919E-2</c:v>
                </c:pt>
                <c:pt idx="7211">
                  <c:v>8.5312499999999999E-2</c:v>
                </c:pt>
                <c:pt idx="7212">
                  <c:v>8.5324074074074066E-2</c:v>
                </c:pt>
                <c:pt idx="7213">
                  <c:v>8.5335648148148147E-2</c:v>
                </c:pt>
                <c:pt idx="7214">
                  <c:v>8.5347222222222227E-2</c:v>
                </c:pt>
                <c:pt idx="7215">
                  <c:v>8.5358796296296294E-2</c:v>
                </c:pt>
                <c:pt idx="7216">
                  <c:v>8.5370370370370374E-2</c:v>
                </c:pt>
                <c:pt idx="7217">
                  <c:v>8.5381944444444455E-2</c:v>
                </c:pt>
                <c:pt idx="7218">
                  <c:v>8.5393518518518521E-2</c:v>
                </c:pt>
                <c:pt idx="7219">
                  <c:v>8.5405092592592588E-2</c:v>
                </c:pt>
                <c:pt idx="7220">
                  <c:v>8.5416666666666655E-2</c:v>
                </c:pt>
                <c:pt idx="7221">
                  <c:v>8.5428240740740735E-2</c:v>
                </c:pt>
                <c:pt idx="7222">
                  <c:v>8.5439814814814816E-2</c:v>
                </c:pt>
                <c:pt idx="7223">
                  <c:v>8.5451388888888882E-2</c:v>
                </c:pt>
                <c:pt idx="7224">
                  <c:v>8.5462962962962963E-2</c:v>
                </c:pt>
                <c:pt idx="7225">
                  <c:v>8.5474537037037043E-2</c:v>
                </c:pt>
                <c:pt idx="7226">
                  <c:v>8.548611111111111E-2</c:v>
                </c:pt>
                <c:pt idx="7227">
                  <c:v>8.549768518518519E-2</c:v>
                </c:pt>
                <c:pt idx="7228">
                  <c:v>8.5509259259259271E-2</c:v>
                </c:pt>
                <c:pt idx="7229">
                  <c:v>8.5520833333333338E-2</c:v>
                </c:pt>
                <c:pt idx="7230">
                  <c:v>8.5532407407407404E-2</c:v>
                </c:pt>
                <c:pt idx="7231">
                  <c:v>8.5543981481481471E-2</c:v>
                </c:pt>
                <c:pt idx="7232">
                  <c:v>8.5555555555555551E-2</c:v>
                </c:pt>
                <c:pt idx="7233">
                  <c:v>8.5567129629629632E-2</c:v>
                </c:pt>
                <c:pt idx="7234">
                  <c:v>8.5578703703703699E-2</c:v>
                </c:pt>
                <c:pt idx="7235">
                  <c:v>8.5590277777777779E-2</c:v>
                </c:pt>
                <c:pt idx="7236">
                  <c:v>8.560185185185186E-2</c:v>
                </c:pt>
                <c:pt idx="7237">
                  <c:v>8.5613425925925926E-2</c:v>
                </c:pt>
                <c:pt idx="7238">
                  <c:v>8.5625000000000007E-2</c:v>
                </c:pt>
                <c:pt idx="7239">
                  <c:v>8.5636574074074087E-2</c:v>
                </c:pt>
                <c:pt idx="7240">
                  <c:v>8.564814814814814E-2</c:v>
                </c:pt>
                <c:pt idx="7241">
                  <c:v>8.565972222222222E-2</c:v>
                </c:pt>
                <c:pt idx="7242">
                  <c:v>8.5671296296296287E-2</c:v>
                </c:pt>
                <c:pt idx="7243">
                  <c:v>8.5682870370370368E-2</c:v>
                </c:pt>
                <c:pt idx="7244">
                  <c:v>8.5694444444444448E-2</c:v>
                </c:pt>
                <c:pt idx="7245">
                  <c:v>8.5706018518518515E-2</c:v>
                </c:pt>
                <c:pt idx="7246">
                  <c:v>8.5717592592592595E-2</c:v>
                </c:pt>
                <c:pt idx="7247">
                  <c:v>8.5729166666666676E-2</c:v>
                </c:pt>
                <c:pt idx="7248">
                  <c:v>8.5740740740740742E-2</c:v>
                </c:pt>
                <c:pt idx="7249">
                  <c:v>8.5752314814814823E-2</c:v>
                </c:pt>
                <c:pt idx="7250">
                  <c:v>8.5763888888888876E-2</c:v>
                </c:pt>
                <c:pt idx="7251">
                  <c:v>8.5775462962962956E-2</c:v>
                </c:pt>
                <c:pt idx="7252">
                  <c:v>8.5787037037037037E-2</c:v>
                </c:pt>
                <c:pt idx="7253">
                  <c:v>8.5798611111111103E-2</c:v>
                </c:pt>
                <c:pt idx="7254">
                  <c:v>8.5810185185185184E-2</c:v>
                </c:pt>
                <c:pt idx="7255">
                  <c:v>8.5821759259259264E-2</c:v>
                </c:pt>
                <c:pt idx="7256">
                  <c:v>8.5833333333333331E-2</c:v>
                </c:pt>
                <c:pt idx="7257">
                  <c:v>8.5844907407407411E-2</c:v>
                </c:pt>
                <c:pt idx="7258">
                  <c:v>8.5856481481481492E-2</c:v>
                </c:pt>
                <c:pt idx="7259">
                  <c:v>8.5868055555555559E-2</c:v>
                </c:pt>
                <c:pt idx="7260">
                  <c:v>8.5879629629629625E-2</c:v>
                </c:pt>
                <c:pt idx="7261">
                  <c:v>8.5891203703703692E-2</c:v>
                </c:pt>
                <c:pt idx="7262">
                  <c:v>8.5902777777777772E-2</c:v>
                </c:pt>
                <c:pt idx="7263">
                  <c:v>8.5914351851851853E-2</c:v>
                </c:pt>
                <c:pt idx="7264">
                  <c:v>8.5925925925925919E-2</c:v>
                </c:pt>
                <c:pt idx="7265">
                  <c:v>8.59375E-2</c:v>
                </c:pt>
                <c:pt idx="7266">
                  <c:v>8.5949074074074081E-2</c:v>
                </c:pt>
                <c:pt idx="7267">
                  <c:v>8.5960648148148147E-2</c:v>
                </c:pt>
                <c:pt idx="7268">
                  <c:v>8.5972222222222228E-2</c:v>
                </c:pt>
                <c:pt idx="7269">
                  <c:v>8.5983796296296308E-2</c:v>
                </c:pt>
                <c:pt idx="7270">
                  <c:v>8.5995370370370375E-2</c:v>
                </c:pt>
                <c:pt idx="7271">
                  <c:v>8.6006944444444441E-2</c:v>
                </c:pt>
                <c:pt idx="7272">
                  <c:v>8.6018518518518508E-2</c:v>
                </c:pt>
                <c:pt idx="7273">
                  <c:v>8.6030092592592589E-2</c:v>
                </c:pt>
                <c:pt idx="7274">
                  <c:v>8.6041666666666669E-2</c:v>
                </c:pt>
                <c:pt idx="7275">
                  <c:v>8.6053240740740736E-2</c:v>
                </c:pt>
                <c:pt idx="7276">
                  <c:v>8.6064814814814816E-2</c:v>
                </c:pt>
                <c:pt idx="7277">
                  <c:v>8.6076388888888897E-2</c:v>
                </c:pt>
                <c:pt idx="7278">
                  <c:v>8.6087962962962963E-2</c:v>
                </c:pt>
                <c:pt idx="7279">
                  <c:v>8.6099537037037044E-2</c:v>
                </c:pt>
                <c:pt idx="7280">
                  <c:v>8.6111111111111124E-2</c:v>
                </c:pt>
                <c:pt idx="7281">
                  <c:v>8.6122685185185177E-2</c:v>
                </c:pt>
                <c:pt idx="7282">
                  <c:v>8.6134259259259258E-2</c:v>
                </c:pt>
                <c:pt idx="7283">
                  <c:v>8.6145833333333324E-2</c:v>
                </c:pt>
                <c:pt idx="7284">
                  <c:v>8.6157407407407405E-2</c:v>
                </c:pt>
                <c:pt idx="7285">
                  <c:v>8.6168981481481485E-2</c:v>
                </c:pt>
                <c:pt idx="7286">
                  <c:v>8.6180555555555552E-2</c:v>
                </c:pt>
                <c:pt idx="7287">
                  <c:v>8.6192129629629632E-2</c:v>
                </c:pt>
                <c:pt idx="7288">
                  <c:v>8.6203703703703713E-2</c:v>
                </c:pt>
                <c:pt idx="7289">
                  <c:v>8.621527777777778E-2</c:v>
                </c:pt>
                <c:pt idx="7290">
                  <c:v>8.622685185185186E-2</c:v>
                </c:pt>
                <c:pt idx="7291">
                  <c:v>8.6238425925925913E-2</c:v>
                </c:pt>
                <c:pt idx="7292">
                  <c:v>8.6249999999999993E-2</c:v>
                </c:pt>
                <c:pt idx="7293">
                  <c:v>8.6261574074074074E-2</c:v>
                </c:pt>
                <c:pt idx="7294">
                  <c:v>8.627314814814814E-2</c:v>
                </c:pt>
                <c:pt idx="7295">
                  <c:v>8.6284722222222221E-2</c:v>
                </c:pt>
                <c:pt idx="7296">
                  <c:v>8.6296296296296301E-2</c:v>
                </c:pt>
                <c:pt idx="7297">
                  <c:v>8.6307870370370368E-2</c:v>
                </c:pt>
                <c:pt idx="7298">
                  <c:v>8.6319444444444449E-2</c:v>
                </c:pt>
                <c:pt idx="7299">
                  <c:v>8.6331018518518529E-2</c:v>
                </c:pt>
                <c:pt idx="7300">
                  <c:v>8.6342592592592596E-2</c:v>
                </c:pt>
                <c:pt idx="7301">
                  <c:v>8.6354166666666662E-2</c:v>
                </c:pt>
                <c:pt idx="7302">
                  <c:v>8.6354166666666662E-2</c:v>
                </c:pt>
                <c:pt idx="7303">
                  <c:v>8.6365740740740729E-2</c:v>
                </c:pt>
                <c:pt idx="7304">
                  <c:v>8.637731481481481E-2</c:v>
                </c:pt>
                <c:pt idx="7305">
                  <c:v>8.638888888888889E-2</c:v>
                </c:pt>
                <c:pt idx="7306">
                  <c:v>8.6400462962962957E-2</c:v>
                </c:pt>
                <c:pt idx="7307">
                  <c:v>8.6412037037037037E-2</c:v>
                </c:pt>
                <c:pt idx="7308">
                  <c:v>8.6423611111111118E-2</c:v>
                </c:pt>
                <c:pt idx="7309">
                  <c:v>8.6435185185185184E-2</c:v>
                </c:pt>
                <c:pt idx="7310">
                  <c:v>8.6446759259259265E-2</c:v>
                </c:pt>
                <c:pt idx="7311">
                  <c:v>8.6458333333333345E-2</c:v>
                </c:pt>
                <c:pt idx="7312">
                  <c:v>8.6469907407407412E-2</c:v>
                </c:pt>
                <c:pt idx="7313">
                  <c:v>8.6481481481481479E-2</c:v>
                </c:pt>
                <c:pt idx="7314">
                  <c:v>8.6493055555555545E-2</c:v>
                </c:pt>
                <c:pt idx="7315">
                  <c:v>8.6504629629629626E-2</c:v>
                </c:pt>
                <c:pt idx="7316">
                  <c:v>8.6516203703703706E-2</c:v>
                </c:pt>
                <c:pt idx="7317">
                  <c:v>8.6527777777777773E-2</c:v>
                </c:pt>
                <c:pt idx="7318">
                  <c:v>8.6539351851851853E-2</c:v>
                </c:pt>
                <c:pt idx="7319">
                  <c:v>8.6550925925925934E-2</c:v>
                </c:pt>
                <c:pt idx="7320">
                  <c:v>8.6562500000000001E-2</c:v>
                </c:pt>
                <c:pt idx="7321">
                  <c:v>8.6574074074074081E-2</c:v>
                </c:pt>
                <c:pt idx="7322">
                  <c:v>8.6585648148148162E-2</c:v>
                </c:pt>
                <c:pt idx="7323">
                  <c:v>8.6597222222222214E-2</c:v>
                </c:pt>
                <c:pt idx="7324">
                  <c:v>8.6608796296296295E-2</c:v>
                </c:pt>
                <c:pt idx="7325">
                  <c:v>8.6620370370370361E-2</c:v>
                </c:pt>
                <c:pt idx="7326">
                  <c:v>8.6631944444444442E-2</c:v>
                </c:pt>
                <c:pt idx="7327">
                  <c:v>8.6643518518518522E-2</c:v>
                </c:pt>
                <c:pt idx="7328">
                  <c:v>8.6655092592592589E-2</c:v>
                </c:pt>
                <c:pt idx="7329">
                  <c:v>8.666666666666667E-2</c:v>
                </c:pt>
                <c:pt idx="7330">
                  <c:v>8.667824074074075E-2</c:v>
                </c:pt>
                <c:pt idx="7331">
                  <c:v>8.6689814814814817E-2</c:v>
                </c:pt>
                <c:pt idx="7332">
                  <c:v>8.6701388888888897E-2</c:v>
                </c:pt>
                <c:pt idx="7333">
                  <c:v>8.671296296296295E-2</c:v>
                </c:pt>
                <c:pt idx="7334">
                  <c:v>8.6724537037037031E-2</c:v>
                </c:pt>
                <c:pt idx="7335">
                  <c:v>8.6736111111111111E-2</c:v>
                </c:pt>
                <c:pt idx="7336">
                  <c:v>8.6747685185185178E-2</c:v>
                </c:pt>
                <c:pt idx="7337">
                  <c:v>8.6759259259259258E-2</c:v>
                </c:pt>
                <c:pt idx="7338">
                  <c:v>8.6770833333333339E-2</c:v>
                </c:pt>
                <c:pt idx="7339">
                  <c:v>8.6782407407407405E-2</c:v>
                </c:pt>
                <c:pt idx="7340">
                  <c:v>8.6793981481481486E-2</c:v>
                </c:pt>
                <c:pt idx="7341">
                  <c:v>8.6805555555555566E-2</c:v>
                </c:pt>
                <c:pt idx="7342">
                  <c:v>8.6817129629629633E-2</c:v>
                </c:pt>
                <c:pt idx="7343">
                  <c:v>8.68287037037037E-2</c:v>
                </c:pt>
                <c:pt idx="7344">
                  <c:v>8.6840277777777766E-2</c:v>
                </c:pt>
                <c:pt idx="7345">
                  <c:v>8.6851851851851847E-2</c:v>
                </c:pt>
                <c:pt idx="7346">
                  <c:v>8.6863425925925927E-2</c:v>
                </c:pt>
                <c:pt idx="7347">
                  <c:v>8.6874999999999994E-2</c:v>
                </c:pt>
                <c:pt idx="7348">
                  <c:v>8.6886574074074074E-2</c:v>
                </c:pt>
                <c:pt idx="7349">
                  <c:v>8.6898148148148155E-2</c:v>
                </c:pt>
                <c:pt idx="7350">
                  <c:v>8.6909722222222222E-2</c:v>
                </c:pt>
                <c:pt idx="7351">
                  <c:v>8.6921296296296302E-2</c:v>
                </c:pt>
                <c:pt idx="7352">
                  <c:v>8.6932870370370383E-2</c:v>
                </c:pt>
                <c:pt idx="7353">
                  <c:v>8.6944444444444449E-2</c:v>
                </c:pt>
                <c:pt idx="7354">
                  <c:v>8.6956018518518516E-2</c:v>
                </c:pt>
                <c:pt idx="7355">
                  <c:v>8.6967592592592582E-2</c:v>
                </c:pt>
                <c:pt idx="7356">
                  <c:v>8.6979166666666663E-2</c:v>
                </c:pt>
                <c:pt idx="7357">
                  <c:v>8.6990740740740743E-2</c:v>
                </c:pt>
                <c:pt idx="7358">
                  <c:v>8.700231481481481E-2</c:v>
                </c:pt>
                <c:pt idx="7359">
                  <c:v>8.7013888888888891E-2</c:v>
                </c:pt>
                <c:pt idx="7360">
                  <c:v>8.7025462962962971E-2</c:v>
                </c:pt>
                <c:pt idx="7361">
                  <c:v>8.7037037037037038E-2</c:v>
                </c:pt>
                <c:pt idx="7362">
                  <c:v>8.7048611111111118E-2</c:v>
                </c:pt>
                <c:pt idx="7363">
                  <c:v>8.7060185185185171E-2</c:v>
                </c:pt>
                <c:pt idx="7364">
                  <c:v>8.7071759259259252E-2</c:v>
                </c:pt>
                <c:pt idx="7365">
                  <c:v>8.7083333333333332E-2</c:v>
                </c:pt>
                <c:pt idx="7366">
                  <c:v>8.7094907407407399E-2</c:v>
                </c:pt>
                <c:pt idx="7367">
                  <c:v>8.7106481481481479E-2</c:v>
                </c:pt>
                <c:pt idx="7368">
                  <c:v>8.711805555555556E-2</c:v>
                </c:pt>
                <c:pt idx="7369">
                  <c:v>8.7129629629629626E-2</c:v>
                </c:pt>
                <c:pt idx="7370">
                  <c:v>8.7141203703703707E-2</c:v>
                </c:pt>
                <c:pt idx="7371">
                  <c:v>8.7152777777777787E-2</c:v>
                </c:pt>
                <c:pt idx="7372">
                  <c:v>8.7164351851851854E-2</c:v>
                </c:pt>
                <c:pt idx="7373">
                  <c:v>8.7175925925925934E-2</c:v>
                </c:pt>
                <c:pt idx="7374">
                  <c:v>8.7187499999999987E-2</c:v>
                </c:pt>
                <c:pt idx="7375">
                  <c:v>8.7199074074074068E-2</c:v>
                </c:pt>
                <c:pt idx="7376">
                  <c:v>8.7210648148148148E-2</c:v>
                </c:pt>
                <c:pt idx="7377">
                  <c:v>8.7222222222222215E-2</c:v>
                </c:pt>
                <c:pt idx="7378">
                  <c:v>8.7233796296296295E-2</c:v>
                </c:pt>
                <c:pt idx="7379">
                  <c:v>8.7245370370370376E-2</c:v>
                </c:pt>
                <c:pt idx="7380">
                  <c:v>8.7256944444444443E-2</c:v>
                </c:pt>
                <c:pt idx="7381">
                  <c:v>8.7268518518518523E-2</c:v>
                </c:pt>
                <c:pt idx="7382">
                  <c:v>8.7280092592592604E-2</c:v>
                </c:pt>
                <c:pt idx="7383">
                  <c:v>8.729166666666667E-2</c:v>
                </c:pt>
                <c:pt idx="7384">
                  <c:v>8.7303240740740737E-2</c:v>
                </c:pt>
                <c:pt idx="7385">
                  <c:v>8.7314814814814803E-2</c:v>
                </c:pt>
                <c:pt idx="7386">
                  <c:v>8.7326388888888884E-2</c:v>
                </c:pt>
                <c:pt idx="7387">
                  <c:v>8.7337962962962964E-2</c:v>
                </c:pt>
                <c:pt idx="7388">
                  <c:v>8.7349537037037031E-2</c:v>
                </c:pt>
                <c:pt idx="7389">
                  <c:v>8.7361111111111112E-2</c:v>
                </c:pt>
                <c:pt idx="7390">
                  <c:v>8.7372685185185192E-2</c:v>
                </c:pt>
                <c:pt idx="7391">
                  <c:v>8.7384259259259259E-2</c:v>
                </c:pt>
                <c:pt idx="7392">
                  <c:v>8.7395833333333339E-2</c:v>
                </c:pt>
                <c:pt idx="7393">
                  <c:v>8.740740740740742E-2</c:v>
                </c:pt>
                <c:pt idx="7394">
                  <c:v>8.7418981481481473E-2</c:v>
                </c:pt>
                <c:pt idx="7395">
                  <c:v>8.7430555555555553E-2</c:v>
                </c:pt>
                <c:pt idx="7396">
                  <c:v>8.744212962962962E-2</c:v>
                </c:pt>
                <c:pt idx="7397">
                  <c:v>8.74537037037037E-2</c:v>
                </c:pt>
                <c:pt idx="7398">
                  <c:v>8.7465277777777781E-2</c:v>
                </c:pt>
                <c:pt idx="7399">
                  <c:v>8.7476851851851847E-2</c:v>
                </c:pt>
                <c:pt idx="7400">
                  <c:v>8.7488425925925928E-2</c:v>
                </c:pt>
                <c:pt idx="7401">
                  <c:v>8.7500000000000008E-2</c:v>
                </c:pt>
                <c:pt idx="7402">
                  <c:v>8.7511574074074075E-2</c:v>
                </c:pt>
                <c:pt idx="7403">
                  <c:v>8.7523148148148155E-2</c:v>
                </c:pt>
                <c:pt idx="7404">
                  <c:v>8.7534722222222208E-2</c:v>
                </c:pt>
                <c:pt idx="7405">
                  <c:v>8.7546296296296289E-2</c:v>
                </c:pt>
                <c:pt idx="7406">
                  <c:v>8.7557870370370369E-2</c:v>
                </c:pt>
                <c:pt idx="7407">
                  <c:v>8.7569444444444436E-2</c:v>
                </c:pt>
                <c:pt idx="7408">
                  <c:v>8.7581018518518516E-2</c:v>
                </c:pt>
                <c:pt idx="7409">
                  <c:v>8.7592592592592597E-2</c:v>
                </c:pt>
                <c:pt idx="7410">
                  <c:v>8.7604166666666664E-2</c:v>
                </c:pt>
                <c:pt idx="7411">
                  <c:v>8.7615740740740744E-2</c:v>
                </c:pt>
                <c:pt idx="7412">
                  <c:v>8.7627314814814825E-2</c:v>
                </c:pt>
                <c:pt idx="7413">
                  <c:v>8.7638888888888891E-2</c:v>
                </c:pt>
                <c:pt idx="7414">
                  <c:v>8.7650462962962972E-2</c:v>
                </c:pt>
                <c:pt idx="7415">
                  <c:v>8.7662037037037024E-2</c:v>
                </c:pt>
                <c:pt idx="7416">
                  <c:v>8.7673611111111105E-2</c:v>
                </c:pt>
                <c:pt idx="7417">
                  <c:v>8.7685185185185185E-2</c:v>
                </c:pt>
                <c:pt idx="7418">
                  <c:v>8.7696759259259252E-2</c:v>
                </c:pt>
                <c:pt idx="7419">
                  <c:v>8.7708333333333333E-2</c:v>
                </c:pt>
                <c:pt idx="7420">
                  <c:v>8.7719907407407413E-2</c:v>
                </c:pt>
                <c:pt idx="7421">
                  <c:v>8.773148148148148E-2</c:v>
                </c:pt>
                <c:pt idx="7422">
                  <c:v>8.774305555555556E-2</c:v>
                </c:pt>
                <c:pt idx="7423">
                  <c:v>8.7754629629629641E-2</c:v>
                </c:pt>
                <c:pt idx="7424">
                  <c:v>8.7766203703703707E-2</c:v>
                </c:pt>
                <c:pt idx="7425">
                  <c:v>8.7777777777777774E-2</c:v>
                </c:pt>
                <c:pt idx="7426">
                  <c:v>8.7789351851851841E-2</c:v>
                </c:pt>
                <c:pt idx="7427">
                  <c:v>8.7800925925925921E-2</c:v>
                </c:pt>
                <c:pt idx="7428">
                  <c:v>8.7812500000000002E-2</c:v>
                </c:pt>
                <c:pt idx="7429">
                  <c:v>8.7824074074074068E-2</c:v>
                </c:pt>
                <c:pt idx="7430">
                  <c:v>8.7835648148148149E-2</c:v>
                </c:pt>
                <c:pt idx="7431">
                  <c:v>8.7847222222222229E-2</c:v>
                </c:pt>
                <c:pt idx="7432">
                  <c:v>8.7858796296296296E-2</c:v>
                </c:pt>
                <c:pt idx="7433">
                  <c:v>8.7870370370370376E-2</c:v>
                </c:pt>
                <c:pt idx="7434">
                  <c:v>8.7881944444444457E-2</c:v>
                </c:pt>
                <c:pt idx="7435">
                  <c:v>8.789351851851851E-2</c:v>
                </c:pt>
                <c:pt idx="7436">
                  <c:v>8.790509259259259E-2</c:v>
                </c:pt>
                <c:pt idx="7437">
                  <c:v>8.7916666666666657E-2</c:v>
                </c:pt>
                <c:pt idx="7438">
                  <c:v>8.7928240740740737E-2</c:v>
                </c:pt>
                <c:pt idx="7439">
                  <c:v>8.7939814814814818E-2</c:v>
                </c:pt>
                <c:pt idx="7440">
                  <c:v>8.7951388888888885E-2</c:v>
                </c:pt>
                <c:pt idx="7441">
                  <c:v>8.7962962962962965E-2</c:v>
                </c:pt>
                <c:pt idx="7442">
                  <c:v>8.7974537037037046E-2</c:v>
                </c:pt>
                <c:pt idx="7443">
                  <c:v>8.7986111111111112E-2</c:v>
                </c:pt>
                <c:pt idx="7444">
                  <c:v>8.7997685185185193E-2</c:v>
                </c:pt>
                <c:pt idx="7445">
                  <c:v>8.8009259259259245E-2</c:v>
                </c:pt>
                <c:pt idx="7446">
                  <c:v>8.8020833333333326E-2</c:v>
                </c:pt>
                <c:pt idx="7447">
                  <c:v>8.8032407407407406E-2</c:v>
                </c:pt>
                <c:pt idx="7448">
                  <c:v>8.8043981481481473E-2</c:v>
                </c:pt>
                <c:pt idx="7449">
                  <c:v>8.8055555555555554E-2</c:v>
                </c:pt>
                <c:pt idx="7450">
                  <c:v>8.8067129629629634E-2</c:v>
                </c:pt>
                <c:pt idx="7451">
                  <c:v>8.8078703703703701E-2</c:v>
                </c:pt>
                <c:pt idx="7452">
                  <c:v>8.8090277777777781E-2</c:v>
                </c:pt>
                <c:pt idx="7453">
                  <c:v>8.8101851851851862E-2</c:v>
                </c:pt>
                <c:pt idx="7454">
                  <c:v>8.8113425925925928E-2</c:v>
                </c:pt>
                <c:pt idx="7455">
                  <c:v>8.8125000000000009E-2</c:v>
                </c:pt>
                <c:pt idx="7456">
                  <c:v>8.8136574074074062E-2</c:v>
                </c:pt>
                <c:pt idx="7457">
                  <c:v>8.8148148148148142E-2</c:v>
                </c:pt>
                <c:pt idx="7458">
                  <c:v>8.8159722222222223E-2</c:v>
                </c:pt>
                <c:pt idx="7459">
                  <c:v>8.8171296296296289E-2</c:v>
                </c:pt>
                <c:pt idx="7460">
                  <c:v>8.818287037037037E-2</c:v>
                </c:pt>
                <c:pt idx="7461">
                  <c:v>8.819444444444445E-2</c:v>
                </c:pt>
                <c:pt idx="7462">
                  <c:v>8.8206018518518517E-2</c:v>
                </c:pt>
                <c:pt idx="7463">
                  <c:v>8.8217592592592597E-2</c:v>
                </c:pt>
                <c:pt idx="7464">
                  <c:v>8.8229166666666678E-2</c:v>
                </c:pt>
                <c:pt idx="7465">
                  <c:v>8.8240740740740745E-2</c:v>
                </c:pt>
                <c:pt idx="7466">
                  <c:v>8.8252314814814811E-2</c:v>
                </c:pt>
                <c:pt idx="7467">
                  <c:v>8.8263888888888878E-2</c:v>
                </c:pt>
                <c:pt idx="7468">
                  <c:v>8.8275462962962958E-2</c:v>
                </c:pt>
                <c:pt idx="7469">
                  <c:v>8.8287037037037039E-2</c:v>
                </c:pt>
                <c:pt idx="7470">
                  <c:v>8.8298611111111105E-2</c:v>
                </c:pt>
                <c:pt idx="7471">
                  <c:v>8.8310185185185186E-2</c:v>
                </c:pt>
                <c:pt idx="7472">
                  <c:v>8.8321759259259267E-2</c:v>
                </c:pt>
                <c:pt idx="7473">
                  <c:v>8.8333333333333333E-2</c:v>
                </c:pt>
                <c:pt idx="7474">
                  <c:v>8.8344907407407414E-2</c:v>
                </c:pt>
                <c:pt idx="7475">
                  <c:v>8.8356481481481494E-2</c:v>
                </c:pt>
                <c:pt idx="7476">
                  <c:v>8.8368055555555547E-2</c:v>
                </c:pt>
                <c:pt idx="7477">
                  <c:v>8.8379629629629627E-2</c:v>
                </c:pt>
                <c:pt idx="7478">
                  <c:v>8.8391203703703694E-2</c:v>
                </c:pt>
                <c:pt idx="7479">
                  <c:v>8.8402777777777775E-2</c:v>
                </c:pt>
                <c:pt idx="7480">
                  <c:v>8.8414351851851855E-2</c:v>
                </c:pt>
                <c:pt idx="7481">
                  <c:v>8.8425925925925922E-2</c:v>
                </c:pt>
                <c:pt idx="7482">
                  <c:v>8.8437500000000002E-2</c:v>
                </c:pt>
                <c:pt idx="7483">
                  <c:v>8.8449074074074083E-2</c:v>
                </c:pt>
                <c:pt idx="7484">
                  <c:v>8.8460648148148149E-2</c:v>
                </c:pt>
                <c:pt idx="7485">
                  <c:v>8.847222222222223E-2</c:v>
                </c:pt>
                <c:pt idx="7486">
                  <c:v>8.8483796296296283E-2</c:v>
                </c:pt>
                <c:pt idx="7487">
                  <c:v>8.8495370370370363E-2</c:v>
                </c:pt>
                <c:pt idx="7488">
                  <c:v>8.8506944444444444E-2</c:v>
                </c:pt>
                <c:pt idx="7489">
                  <c:v>8.851851851851851E-2</c:v>
                </c:pt>
                <c:pt idx="7490">
                  <c:v>8.8530092592592591E-2</c:v>
                </c:pt>
                <c:pt idx="7491">
                  <c:v>8.8541666666666671E-2</c:v>
                </c:pt>
                <c:pt idx="7492">
                  <c:v>8.8553240740740738E-2</c:v>
                </c:pt>
                <c:pt idx="7493">
                  <c:v>8.8564814814814818E-2</c:v>
                </c:pt>
                <c:pt idx="7494">
                  <c:v>8.8576388888888899E-2</c:v>
                </c:pt>
                <c:pt idx="7495">
                  <c:v>8.8587962962962966E-2</c:v>
                </c:pt>
                <c:pt idx="7496">
                  <c:v>8.8599537037037046E-2</c:v>
                </c:pt>
                <c:pt idx="7497">
                  <c:v>8.8611111111111099E-2</c:v>
                </c:pt>
                <c:pt idx="7498">
                  <c:v>8.8622685185185179E-2</c:v>
                </c:pt>
                <c:pt idx="7499">
                  <c:v>8.863425925925926E-2</c:v>
                </c:pt>
                <c:pt idx="7500">
                  <c:v>8.8645833333333326E-2</c:v>
                </c:pt>
                <c:pt idx="7501">
                  <c:v>8.8657407407407407E-2</c:v>
                </c:pt>
                <c:pt idx="7502">
                  <c:v>8.8668981481481488E-2</c:v>
                </c:pt>
                <c:pt idx="7503">
                  <c:v>8.8680555555555554E-2</c:v>
                </c:pt>
                <c:pt idx="7504">
                  <c:v>8.8692129629629635E-2</c:v>
                </c:pt>
                <c:pt idx="7505">
                  <c:v>8.8703703703703715E-2</c:v>
                </c:pt>
                <c:pt idx="7506">
                  <c:v>8.8715277777777782E-2</c:v>
                </c:pt>
                <c:pt idx="7507">
                  <c:v>8.8726851851851848E-2</c:v>
                </c:pt>
                <c:pt idx="7508">
                  <c:v>8.8738425925925915E-2</c:v>
                </c:pt>
                <c:pt idx="7509">
                  <c:v>8.8749999999999996E-2</c:v>
                </c:pt>
                <c:pt idx="7510">
                  <c:v>8.8761574074074076E-2</c:v>
                </c:pt>
                <c:pt idx="7511">
                  <c:v>8.8773148148148143E-2</c:v>
                </c:pt>
                <c:pt idx="7512">
                  <c:v>8.8784722222222223E-2</c:v>
                </c:pt>
                <c:pt idx="7513">
                  <c:v>8.8796296296296304E-2</c:v>
                </c:pt>
                <c:pt idx="7514">
                  <c:v>8.880787037037037E-2</c:v>
                </c:pt>
                <c:pt idx="7515">
                  <c:v>8.8819444444444451E-2</c:v>
                </c:pt>
                <c:pt idx="7516">
                  <c:v>8.8831018518518531E-2</c:v>
                </c:pt>
                <c:pt idx="7517">
                  <c:v>8.8842592592592584E-2</c:v>
                </c:pt>
                <c:pt idx="7518">
                  <c:v>8.8854166666666665E-2</c:v>
                </c:pt>
                <c:pt idx="7519">
                  <c:v>8.8865740740740731E-2</c:v>
                </c:pt>
                <c:pt idx="7520">
                  <c:v>8.8877314814814812E-2</c:v>
                </c:pt>
                <c:pt idx="7521">
                  <c:v>8.8888888888888892E-2</c:v>
                </c:pt>
                <c:pt idx="7522">
                  <c:v>8.8900462962962959E-2</c:v>
                </c:pt>
                <c:pt idx="7523">
                  <c:v>8.8912037037037039E-2</c:v>
                </c:pt>
                <c:pt idx="7524">
                  <c:v>8.892361111111112E-2</c:v>
                </c:pt>
                <c:pt idx="7525">
                  <c:v>8.8935185185185187E-2</c:v>
                </c:pt>
                <c:pt idx="7526">
                  <c:v>8.8946759259259267E-2</c:v>
                </c:pt>
                <c:pt idx="7527">
                  <c:v>8.895833333333332E-2</c:v>
                </c:pt>
                <c:pt idx="7528">
                  <c:v>8.89699074074074E-2</c:v>
                </c:pt>
                <c:pt idx="7529">
                  <c:v>8.8981481481481481E-2</c:v>
                </c:pt>
                <c:pt idx="7530">
                  <c:v>8.8993055555555547E-2</c:v>
                </c:pt>
                <c:pt idx="7531">
                  <c:v>8.9004629629629628E-2</c:v>
                </c:pt>
                <c:pt idx="7532">
                  <c:v>8.9016203703703708E-2</c:v>
                </c:pt>
                <c:pt idx="7533">
                  <c:v>8.9027777777777775E-2</c:v>
                </c:pt>
                <c:pt idx="7534">
                  <c:v>8.9039351851851856E-2</c:v>
                </c:pt>
                <c:pt idx="7535">
                  <c:v>8.9050925925925936E-2</c:v>
                </c:pt>
                <c:pt idx="7536">
                  <c:v>8.9062500000000003E-2</c:v>
                </c:pt>
                <c:pt idx="7537">
                  <c:v>8.9074074074074083E-2</c:v>
                </c:pt>
                <c:pt idx="7538">
                  <c:v>8.9085648148148136E-2</c:v>
                </c:pt>
                <c:pt idx="7539">
                  <c:v>8.9097222222222217E-2</c:v>
                </c:pt>
                <c:pt idx="7540">
                  <c:v>8.9108796296296297E-2</c:v>
                </c:pt>
                <c:pt idx="7541">
                  <c:v>8.9120370370370364E-2</c:v>
                </c:pt>
                <c:pt idx="7542">
                  <c:v>8.9131944444444444E-2</c:v>
                </c:pt>
                <c:pt idx="7543">
                  <c:v>8.9143518518518525E-2</c:v>
                </c:pt>
                <c:pt idx="7544">
                  <c:v>8.9155092592592591E-2</c:v>
                </c:pt>
                <c:pt idx="7545">
                  <c:v>8.9166666666666672E-2</c:v>
                </c:pt>
                <c:pt idx="7546">
                  <c:v>8.9178240740740752E-2</c:v>
                </c:pt>
                <c:pt idx="7547">
                  <c:v>8.9189814814814819E-2</c:v>
                </c:pt>
                <c:pt idx="7548">
                  <c:v>8.9201388888888886E-2</c:v>
                </c:pt>
                <c:pt idx="7549">
                  <c:v>8.9212962962962952E-2</c:v>
                </c:pt>
                <c:pt idx="7550">
                  <c:v>8.9224537037037033E-2</c:v>
                </c:pt>
                <c:pt idx="7551">
                  <c:v>8.9236111111111113E-2</c:v>
                </c:pt>
                <c:pt idx="7552">
                  <c:v>8.924768518518518E-2</c:v>
                </c:pt>
                <c:pt idx="7553">
                  <c:v>8.925925925925926E-2</c:v>
                </c:pt>
                <c:pt idx="7554">
                  <c:v>8.9270833333333341E-2</c:v>
                </c:pt>
                <c:pt idx="7555">
                  <c:v>8.9282407407407408E-2</c:v>
                </c:pt>
                <c:pt idx="7556">
                  <c:v>8.9293981481481488E-2</c:v>
                </c:pt>
                <c:pt idx="7557">
                  <c:v>8.9305555555555569E-2</c:v>
                </c:pt>
                <c:pt idx="7558">
                  <c:v>8.9317129629629621E-2</c:v>
                </c:pt>
                <c:pt idx="7559">
                  <c:v>8.9328703703703702E-2</c:v>
                </c:pt>
                <c:pt idx="7560">
                  <c:v>8.9340277777777768E-2</c:v>
                </c:pt>
                <c:pt idx="7561">
                  <c:v>8.9351851851851849E-2</c:v>
                </c:pt>
                <c:pt idx="7562">
                  <c:v>8.9363425925925929E-2</c:v>
                </c:pt>
                <c:pt idx="7563">
                  <c:v>8.9374999999999996E-2</c:v>
                </c:pt>
                <c:pt idx="7564">
                  <c:v>8.9386574074074077E-2</c:v>
                </c:pt>
                <c:pt idx="7565">
                  <c:v>8.9398148148148157E-2</c:v>
                </c:pt>
                <c:pt idx="7566">
                  <c:v>8.9409722222222224E-2</c:v>
                </c:pt>
                <c:pt idx="7567">
                  <c:v>8.9421296296296304E-2</c:v>
                </c:pt>
                <c:pt idx="7568">
                  <c:v>8.9432870370370357E-2</c:v>
                </c:pt>
                <c:pt idx="7569">
                  <c:v>8.9444444444444438E-2</c:v>
                </c:pt>
                <c:pt idx="7570">
                  <c:v>8.9456018518518518E-2</c:v>
                </c:pt>
                <c:pt idx="7571">
                  <c:v>8.9467592592592585E-2</c:v>
                </c:pt>
                <c:pt idx="7572">
                  <c:v>8.9479166666666665E-2</c:v>
                </c:pt>
                <c:pt idx="7573">
                  <c:v>8.9490740740740746E-2</c:v>
                </c:pt>
                <c:pt idx="7574">
                  <c:v>8.9502314814814812E-2</c:v>
                </c:pt>
                <c:pt idx="7575">
                  <c:v>8.9513888888888893E-2</c:v>
                </c:pt>
                <c:pt idx="7576">
                  <c:v>8.9525462962962973E-2</c:v>
                </c:pt>
                <c:pt idx="7577">
                  <c:v>8.953703703703704E-2</c:v>
                </c:pt>
                <c:pt idx="7578">
                  <c:v>8.9548611111111107E-2</c:v>
                </c:pt>
                <c:pt idx="7579">
                  <c:v>8.9560185185185173E-2</c:v>
                </c:pt>
                <c:pt idx="7580">
                  <c:v>8.9571759259259254E-2</c:v>
                </c:pt>
                <c:pt idx="7581">
                  <c:v>8.9583333333333334E-2</c:v>
                </c:pt>
                <c:pt idx="7582">
                  <c:v>8.9594907407407401E-2</c:v>
                </c:pt>
                <c:pt idx="7583">
                  <c:v>8.9606481481481481E-2</c:v>
                </c:pt>
                <c:pt idx="7584">
                  <c:v>8.9618055555555562E-2</c:v>
                </c:pt>
                <c:pt idx="7585">
                  <c:v>8.9629629629629629E-2</c:v>
                </c:pt>
                <c:pt idx="7586">
                  <c:v>8.9641203703703709E-2</c:v>
                </c:pt>
                <c:pt idx="7587">
                  <c:v>8.965277777777779E-2</c:v>
                </c:pt>
                <c:pt idx="7588">
                  <c:v>8.9664351851851856E-2</c:v>
                </c:pt>
                <c:pt idx="7589">
                  <c:v>8.9675925925925923E-2</c:v>
                </c:pt>
                <c:pt idx="7590">
                  <c:v>8.9687499999999989E-2</c:v>
                </c:pt>
                <c:pt idx="7591">
                  <c:v>8.969907407407407E-2</c:v>
                </c:pt>
                <c:pt idx="7592">
                  <c:v>8.971064814814815E-2</c:v>
                </c:pt>
                <c:pt idx="7593">
                  <c:v>8.9722222222222217E-2</c:v>
                </c:pt>
                <c:pt idx="7594">
                  <c:v>8.9733796296296298E-2</c:v>
                </c:pt>
                <c:pt idx="7595">
                  <c:v>8.9745370370370378E-2</c:v>
                </c:pt>
                <c:pt idx="7596">
                  <c:v>8.9756944444444445E-2</c:v>
                </c:pt>
                <c:pt idx="7597">
                  <c:v>8.9768518518518525E-2</c:v>
                </c:pt>
                <c:pt idx="7598">
                  <c:v>8.9780092592592606E-2</c:v>
                </c:pt>
                <c:pt idx="7599">
                  <c:v>8.9791666666666659E-2</c:v>
                </c:pt>
                <c:pt idx="7600">
                  <c:v>8.9803240740740739E-2</c:v>
                </c:pt>
                <c:pt idx="7601">
                  <c:v>8.9814814814814806E-2</c:v>
                </c:pt>
                <c:pt idx="7602">
                  <c:v>8.9826388888888886E-2</c:v>
                </c:pt>
                <c:pt idx="7603">
                  <c:v>8.9837962962962967E-2</c:v>
                </c:pt>
                <c:pt idx="7604">
                  <c:v>8.9849537037037033E-2</c:v>
                </c:pt>
                <c:pt idx="7605">
                  <c:v>8.9861111111111114E-2</c:v>
                </c:pt>
                <c:pt idx="7606">
                  <c:v>8.9872685185185194E-2</c:v>
                </c:pt>
                <c:pt idx="7607">
                  <c:v>8.9884259259259261E-2</c:v>
                </c:pt>
                <c:pt idx="7608">
                  <c:v>8.9895833333333341E-2</c:v>
                </c:pt>
                <c:pt idx="7609">
                  <c:v>8.9907407407407394E-2</c:v>
                </c:pt>
                <c:pt idx="7610">
                  <c:v>8.9918981481481475E-2</c:v>
                </c:pt>
                <c:pt idx="7611">
                  <c:v>8.9930555555555555E-2</c:v>
                </c:pt>
                <c:pt idx="7612">
                  <c:v>8.9942129629629622E-2</c:v>
                </c:pt>
                <c:pt idx="7613">
                  <c:v>8.9953703703703702E-2</c:v>
                </c:pt>
                <c:pt idx="7614">
                  <c:v>8.9965277777777783E-2</c:v>
                </c:pt>
                <c:pt idx="7615">
                  <c:v>8.997685185185185E-2</c:v>
                </c:pt>
                <c:pt idx="7616">
                  <c:v>8.998842592592593E-2</c:v>
                </c:pt>
                <c:pt idx="7617">
                  <c:v>9.0000000000000011E-2</c:v>
                </c:pt>
                <c:pt idx="7618">
                  <c:v>9.0011574074074077E-2</c:v>
                </c:pt>
                <c:pt idx="7619">
                  <c:v>9.0023148148148144E-2</c:v>
                </c:pt>
                <c:pt idx="7620">
                  <c:v>9.003472222222221E-2</c:v>
                </c:pt>
                <c:pt idx="7621">
                  <c:v>9.0046296296296291E-2</c:v>
                </c:pt>
                <c:pt idx="7622">
                  <c:v>9.0057870370370371E-2</c:v>
                </c:pt>
                <c:pt idx="7623">
                  <c:v>9.0069444444444438E-2</c:v>
                </c:pt>
                <c:pt idx="7624">
                  <c:v>9.0081018518518519E-2</c:v>
                </c:pt>
                <c:pt idx="7625">
                  <c:v>9.0092592592592599E-2</c:v>
                </c:pt>
                <c:pt idx="7626">
                  <c:v>9.0104166666666666E-2</c:v>
                </c:pt>
                <c:pt idx="7627">
                  <c:v>9.0115740740740746E-2</c:v>
                </c:pt>
                <c:pt idx="7628">
                  <c:v>9.0127314814814827E-2</c:v>
                </c:pt>
                <c:pt idx="7629">
                  <c:v>9.0138888888888893E-2</c:v>
                </c:pt>
                <c:pt idx="7630">
                  <c:v>9.015046296296296E-2</c:v>
                </c:pt>
                <c:pt idx="7631">
                  <c:v>9.0162037037037027E-2</c:v>
                </c:pt>
                <c:pt idx="7632">
                  <c:v>9.0173611111111107E-2</c:v>
                </c:pt>
                <c:pt idx="7633">
                  <c:v>9.0185185185185188E-2</c:v>
                </c:pt>
                <c:pt idx="7634">
                  <c:v>9.0196759259259254E-2</c:v>
                </c:pt>
                <c:pt idx="7635">
                  <c:v>9.0208333333333335E-2</c:v>
                </c:pt>
                <c:pt idx="7636">
                  <c:v>9.0219907407407415E-2</c:v>
                </c:pt>
                <c:pt idx="7637">
                  <c:v>9.0231481481481482E-2</c:v>
                </c:pt>
                <c:pt idx="7638">
                  <c:v>9.0243055555555562E-2</c:v>
                </c:pt>
                <c:pt idx="7639">
                  <c:v>9.0254629629629643E-2</c:v>
                </c:pt>
                <c:pt idx="7640">
                  <c:v>9.0266203703703696E-2</c:v>
                </c:pt>
                <c:pt idx="7641">
                  <c:v>9.0277777777777776E-2</c:v>
                </c:pt>
                <c:pt idx="7642">
                  <c:v>9.0289351851851843E-2</c:v>
                </c:pt>
                <c:pt idx="7643">
                  <c:v>9.0300925925925923E-2</c:v>
                </c:pt>
                <c:pt idx="7644">
                  <c:v>9.0312500000000004E-2</c:v>
                </c:pt>
                <c:pt idx="7645">
                  <c:v>9.0324074074074071E-2</c:v>
                </c:pt>
                <c:pt idx="7646">
                  <c:v>9.0335648148148151E-2</c:v>
                </c:pt>
                <c:pt idx="7647">
                  <c:v>9.0347222222222232E-2</c:v>
                </c:pt>
                <c:pt idx="7648">
                  <c:v>9.0358796296296298E-2</c:v>
                </c:pt>
                <c:pt idx="7649">
                  <c:v>9.0370370370370379E-2</c:v>
                </c:pt>
                <c:pt idx="7650">
                  <c:v>9.0381944444444431E-2</c:v>
                </c:pt>
                <c:pt idx="7651">
                  <c:v>9.0393518518518512E-2</c:v>
                </c:pt>
                <c:pt idx="7652">
                  <c:v>9.0405092592592592E-2</c:v>
                </c:pt>
                <c:pt idx="7653">
                  <c:v>9.0416666666666659E-2</c:v>
                </c:pt>
                <c:pt idx="7654">
                  <c:v>9.042824074074074E-2</c:v>
                </c:pt>
                <c:pt idx="7655">
                  <c:v>9.043981481481482E-2</c:v>
                </c:pt>
                <c:pt idx="7656">
                  <c:v>9.0451388888888887E-2</c:v>
                </c:pt>
                <c:pt idx="7657">
                  <c:v>9.0462962962962967E-2</c:v>
                </c:pt>
                <c:pt idx="7658">
                  <c:v>9.0474537037037048E-2</c:v>
                </c:pt>
                <c:pt idx="7659">
                  <c:v>9.0486111111111114E-2</c:v>
                </c:pt>
                <c:pt idx="7660">
                  <c:v>9.0497685185185181E-2</c:v>
                </c:pt>
                <c:pt idx="7661">
                  <c:v>9.0509259259259248E-2</c:v>
                </c:pt>
                <c:pt idx="7662">
                  <c:v>9.0520833333333328E-2</c:v>
                </c:pt>
                <c:pt idx="7663">
                  <c:v>9.0532407407407409E-2</c:v>
                </c:pt>
                <c:pt idx="7664">
                  <c:v>9.0543981481481475E-2</c:v>
                </c:pt>
                <c:pt idx="7665">
                  <c:v>9.0555555555555556E-2</c:v>
                </c:pt>
                <c:pt idx="7666">
                  <c:v>9.0567129629629636E-2</c:v>
                </c:pt>
                <c:pt idx="7667">
                  <c:v>9.0578703703703703E-2</c:v>
                </c:pt>
                <c:pt idx="7668">
                  <c:v>9.0590277777777783E-2</c:v>
                </c:pt>
                <c:pt idx="7669">
                  <c:v>9.0601851851851864E-2</c:v>
                </c:pt>
                <c:pt idx="7670">
                  <c:v>9.0613425925925917E-2</c:v>
                </c:pt>
                <c:pt idx="7671">
                  <c:v>9.0624999999999997E-2</c:v>
                </c:pt>
                <c:pt idx="7672">
                  <c:v>9.0636574074074064E-2</c:v>
                </c:pt>
                <c:pt idx="7673">
                  <c:v>9.0648148148148144E-2</c:v>
                </c:pt>
                <c:pt idx="7674">
                  <c:v>9.0659722222222225E-2</c:v>
                </c:pt>
                <c:pt idx="7675">
                  <c:v>9.0671296296296292E-2</c:v>
                </c:pt>
                <c:pt idx="7676">
                  <c:v>9.0682870370370372E-2</c:v>
                </c:pt>
                <c:pt idx="7677">
                  <c:v>9.0694444444444453E-2</c:v>
                </c:pt>
                <c:pt idx="7678">
                  <c:v>9.0706018518518519E-2</c:v>
                </c:pt>
                <c:pt idx="7679">
                  <c:v>9.07175925925926E-2</c:v>
                </c:pt>
                <c:pt idx="7680">
                  <c:v>9.072916666666668E-2</c:v>
                </c:pt>
                <c:pt idx="7681">
                  <c:v>9.0740740740740733E-2</c:v>
                </c:pt>
                <c:pt idx="7682">
                  <c:v>9.0752314814814813E-2</c:v>
                </c:pt>
                <c:pt idx="7683">
                  <c:v>9.076388888888888E-2</c:v>
                </c:pt>
                <c:pt idx="7684">
                  <c:v>9.0775462962962961E-2</c:v>
                </c:pt>
                <c:pt idx="7685">
                  <c:v>9.0787037037037041E-2</c:v>
                </c:pt>
                <c:pt idx="7686">
                  <c:v>9.0798611111111108E-2</c:v>
                </c:pt>
                <c:pt idx="7687">
                  <c:v>9.0810185185185188E-2</c:v>
                </c:pt>
                <c:pt idx="7688">
                  <c:v>9.0821759259259269E-2</c:v>
                </c:pt>
                <c:pt idx="7689">
                  <c:v>9.0833333333333335E-2</c:v>
                </c:pt>
                <c:pt idx="7690">
                  <c:v>9.0844907407407416E-2</c:v>
                </c:pt>
                <c:pt idx="7691">
                  <c:v>9.0856481481481469E-2</c:v>
                </c:pt>
                <c:pt idx="7692">
                  <c:v>9.0868055555555549E-2</c:v>
                </c:pt>
                <c:pt idx="7693">
                  <c:v>9.087962962962963E-2</c:v>
                </c:pt>
                <c:pt idx="7694">
                  <c:v>9.0891203703703696E-2</c:v>
                </c:pt>
                <c:pt idx="7695">
                  <c:v>9.0902777777777777E-2</c:v>
                </c:pt>
                <c:pt idx="7696">
                  <c:v>9.0914351851851857E-2</c:v>
                </c:pt>
                <c:pt idx="7697">
                  <c:v>9.0925925925925924E-2</c:v>
                </c:pt>
                <c:pt idx="7698">
                  <c:v>9.0937500000000004E-2</c:v>
                </c:pt>
                <c:pt idx="7699">
                  <c:v>9.0949074074074085E-2</c:v>
                </c:pt>
                <c:pt idx="7700">
                  <c:v>9.0960648148148152E-2</c:v>
                </c:pt>
                <c:pt idx="7701">
                  <c:v>9.0972222222222218E-2</c:v>
                </c:pt>
                <c:pt idx="7702">
                  <c:v>9.0983796296296285E-2</c:v>
                </c:pt>
                <c:pt idx="7703">
                  <c:v>9.0995370370370365E-2</c:v>
                </c:pt>
                <c:pt idx="7704">
                  <c:v>9.1006944444444446E-2</c:v>
                </c:pt>
                <c:pt idx="7705">
                  <c:v>9.1018518518518512E-2</c:v>
                </c:pt>
                <c:pt idx="7706">
                  <c:v>9.1030092592592593E-2</c:v>
                </c:pt>
                <c:pt idx="7707">
                  <c:v>9.1041666666666674E-2</c:v>
                </c:pt>
                <c:pt idx="7708">
                  <c:v>9.105324074074074E-2</c:v>
                </c:pt>
                <c:pt idx="7709">
                  <c:v>9.1064814814814821E-2</c:v>
                </c:pt>
                <c:pt idx="7710">
                  <c:v>9.1076388888888901E-2</c:v>
                </c:pt>
                <c:pt idx="7711">
                  <c:v>9.1087962962962954E-2</c:v>
                </c:pt>
                <c:pt idx="7712">
                  <c:v>9.1099537037037034E-2</c:v>
                </c:pt>
                <c:pt idx="7713">
                  <c:v>9.1111111111111101E-2</c:v>
                </c:pt>
                <c:pt idx="7714">
                  <c:v>9.1122685185185182E-2</c:v>
                </c:pt>
                <c:pt idx="7715">
                  <c:v>9.1122685185185182E-2</c:v>
                </c:pt>
                <c:pt idx="7716">
                  <c:v>9.1134259259259262E-2</c:v>
                </c:pt>
                <c:pt idx="7717">
                  <c:v>9.1145833333333329E-2</c:v>
                </c:pt>
                <c:pt idx="7718">
                  <c:v>9.1157407407407409E-2</c:v>
                </c:pt>
                <c:pt idx="7719">
                  <c:v>9.116898148148149E-2</c:v>
                </c:pt>
                <c:pt idx="7720">
                  <c:v>9.1180555555555556E-2</c:v>
                </c:pt>
                <c:pt idx="7721">
                  <c:v>9.1192129629629637E-2</c:v>
                </c:pt>
                <c:pt idx="7722">
                  <c:v>9.1203703703703717E-2</c:v>
                </c:pt>
                <c:pt idx="7723">
                  <c:v>9.121527777777777E-2</c:v>
                </c:pt>
                <c:pt idx="7724">
                  <c:v>9.1226851851851851E-2</c:v>
                </c:pt>
                <c:pt idx="7725">
                  <c:v>9.1238425925925917E-2</c:v>
                </c:pt>
                <c:pt idx="7726">
                  <c:v>9.1249999999999998E-2</c:v>
                </c:pt>
                <c:pt idx="7727">
                  <c:v>9.1261574074074078E-2</c:v>
                </c:pt>
                <c:pt idx="7728">
                  <c:v>9.1273148148148145E-2</c:v>
                </c:pt>
                <c:pt idx="7729">
                  <c:v>9.1284722222222225E-2</c:v>
                </c:pt>
                <c:pt idx="7730">
                  <c:v>9.1296296296296306E-2</c:v>
                </c:pt>
                <c:pt idx="7731">
                  <c:v>9.1307870370370373E-2</c:v>
                </c:pt>
                <c:pt idx="7732">
                  <c:v>9.1319444444444453E-2</c:v>
                </c:pt>
                <c:pt idx="7733">
                  <c:v>9.1331018518518506E-2</c:v>
                </c:pt>
                <c:pt idx="7734">
                  <c:v>9.1342592592592586E-2</c:v>
                </c:pt>
                <c:pt idx="7735">
                  <c:v>9.1354166666666667E-2</c:v>
                </c:pt>
                <c:pt idx="7736">
                  <c:v>9.1365740740740733E-2</c:v>
                </c:pt>
                <c:pt idx="7737">
                  <c:v>9.1377314814814814E-2</c:v>
                </c:pt>
                <c:pt idx="7738">
                  <c:v>9.1388888888888895E-2</c:v>
                </c:pt>
                <c:pt idx="7739">
                  <c:v>9.1400462962962961E-2</c:v>
                </c:pt>
                <c:pt idx="7740">
                  <c:v>9.1412037037037042E-2</c:v>
                </c:pt>
                <c:pt idx="7741">
                  <c:v>9.1423611111111122E-2</c:v>
                </c:pt>
                <c:pt idx="7742">
                  <c:v>9.1435185185185189E-2</c:v>
                </c:pt>
                <c:pt idx="7743">
                  <c:v>9.1446759259259255E-2</c:v>
                </c:pt>
                <c:pt idx="7744">
                  <c:v>9.1458333333333322E-2</c:v>
                </c:pt>
                <c:pt idx="7745">
                  <c:v>9.1469907407407403E-2</c:v>
                </c:pt>
                <c:pt idx="7746">
                  <c:v>9.1481481481481483E-2</c:v>
                </c:pt>
                <c:pt idx="7747">
                  <c:v>9.149305555555555E-2</c:v>
                </c:pt>
                <c:pt idx="7748">
                  <c:v>9.150462962962963E-2</c:v>
                </c:pt>
                <c:pt idx="7749">
                  <c:v>9.1516203703703711E-2</c:v>
                </c:pt>
                <c:pt idx="7750">
                  <c:v>9.1527777777777777E-2</c:v>
                </c:pt>
                <c:pt idx="7751">
                  <c:v>9.1539351851851858E-2</c:v>
                </c:pt>
                <c:pt idx="7752">
                  <c:v>9.1550925925925938E-2</c:v>
                </c:pt>
                <c:pt idx="7753">
                  <c:v>9.1562499999999991E-2</c:v>
                </c:pt>
                <c:pt idx="7754">
                  <c:v>9.1574074074074072E-2</c:v>
                </c:pt>
                <c:pt idx="7755">
                  <c:v>9.1585648148148138E-2</c:v>
                </c:pt>
                <c:pt idx="7756">
                  <c:v>9.1597222222222219E-2</c:v>
                </c:pt>
                <c:pt idx="7757">
                  <c:v>9.1608796296296299E-2</c:v>
                </c:pt>
                <c:pt idx="7758">
                  <c:v>9.1620370370370366E-2</c:v>
                </c:pt>
                <c:pt idx="7759">
                  <c:v>9.1631944444444446E-2</c:v>
                </c:pt>
                <c:pt idx="7760">
                  <c:v>9.1643518518518527E-2</c:v>
                </c:pt>
                <c:pt idx="7761">
                  <c:v>9.1655092592592594E-2</c:v>
                </c:pt>
                <c:pt idx="7762">
                  <c:v>9.1666666666666674E-2</c:v>
                </c:pt>
                <c:pt idx="7763">
                  <c:v>9.1678240740740755E-2</c:v>
                </c:pt>
                <c:pt idx="7764">
                  <c:v>9.1689814814814807E-2</c:v>
                </c:pt>
                <c:pt idx="7765">
                  <c:v>9.1701388888888888E-2</c:v>
                </c:pt>
                <c:pt idx="7766">
                  <c:v>9.1712962962962954E-2</c:v>
                </c:pt>
                <c:pt idx="7767">
                  <c:v>9.1724537037037035E-2</c:v>
                </c:pt>
                <c:pt idx="7768">
                  <c:v>9.1736111111111115E-2</c:v>
                </c:pt>
                <c:pt idx="7769">
                  <c:v>9.1747685185185182E-2</c:v>
                </c:pt>
                <c:pt idx="7770">
                  <c:v>9.1759259259259263E-2</c:v>
                </c:pt>
                <c:pt idx="7771">
                  <c:v>9.1770833333333343E-2</c:v>
                </c:pt>
                <c:pt idx="7772">
                  <c:v>9.178240740740741E-2</c:v>
                </c:pt>
                <c:pt idx="7773">
                  <c:v>9.179398148148149E-2</c:v>
                </c:pt>
                <c:pt idx="7774">
                  <c:v>9.1805555555555543E-2</c:v>
                </c:pt>
                <c:pt idx="7775">
                  <c:v>9.1817129629629624E-2</c:v>
                </c:pt>
                <c:pt idx="7776">
                  <c:v>9.1828703703703704E-2</c:v>
                </c:pt>
                <c:pt idx="7777">
                  <c:v>9.1840277777777771E-2</c:v>
                </c:pt>
                <c:pt idx="7778">
                  <c:v>9.1851851851851851E-2</c:v>
                </c:pt>
                <c:pt idx="7779">
                  <c:v>9.1863425925925932E-2</c:v>
                </c:pt>
                <c:pt idx="7780">
                  <c:v>9.1874999999999998E-2</c:v>
                </c:pt>
                <c:pt idx="7781">
                  <c:v>9.1886574074074079E-2</c:v>
                </c:pt>
                <c:pt idx="7782">
                  <c:v>9.1898148148148159E-2</c:v>
                </c:pt>
                <c:pt idx="7783">
                  <c:v>9.1909722222222226E-2</c:v>
                </c:pt>
                <c:pt idx="7784">
                  <c:v>9.1921296296296293E-2</c:v>
                </c:pt>
                <c:pt idx="7785">
                  <c:v>9.1932870370370359E-2</c:v>
                </c:pt>
                <c:pt idx="7786">
                  <c:v>9.194444444444444E-2</c:v>
                </c:pt>
                <c:pt idx="7787">
                  <c:v>9.195601851851852E-2</c:v>
                </c:pt>
                <c:pt idx="7788">
                  <c:v>9.1967592592592587E-2</c:v>
                </c:pt>
                <c:pt idx="7789">
                  <c:v>9.1979166666666667E-2</c:v>
                </c:pt>
                <c:pt idx="7790">
                  <c:v>9.1990740740740748E-2</c:v>
                </c:pt>
                <c:pt idx="7791">
                  <c:v>9.2002314814814815E-2</c:v>
                </c:pt>
                <c:pt idx="7792">
                  <c:v>9.2013888888888895E-2</c:v>
                </c:pt>
                <c:pt idx="7793">
                  <c:v>9.2025462962962976E-2</c:v>
                </c:pt>
                <c:pt idx="7794">
                  <c:v>9.2037037037037028E-2</c:v>
                </c:pt>
                <c:pt idx="7795">
                  <c:v>9.2048611111111109E-2</c:v>
                </c:pt>
                <c:pt idx="7796">
                  <c:v>9.2060185185185175E-2</c:v>
                </c:pt>
                <c:pt idx="7797">
                  <c:v>9.2071759259259256E-2</c:v>
                </c:pt>
                <c:pt idx="7798">
                  <c:v>9.2083333333333336E-2</c:v>
                </c:pt>
                <c:pt idx="7799">
                  <c:v>9.2094907407407403E-2</c:v>
                </c:pt>
                <c:pt idx="7800">
                  <c:v>9.2106481481481484E-2</c:v>
                </c:pt>
                <c:pt idx="7801">
                  <c:v>9.2118055555555564E-2</c:v>
                </c:pt>
                <c:pt idx="7802">
                  <c:v>9.2129629629629631E-2</c:v>
                </c:pt>
                <c:pt idx="7803">
                  <c:v>9.2141203703703711E-2</c:v>
                </c:pt>
                <c:pt idx="7804">
                  <c:v>9.2152777777777764E-2</c:v>
                </c:pt>
                <c:pt idx="7805">
                  <c:v>9.2164351851851845E-2</c:v>
                </c:pt>
                <c:pt idx="7806">
                  <c:v>9.2175925925925925E-2</c:v>
                </c:pt>
                <c:pt idx="7807">
                  <c:v>9.2187499999999992E-2</c:v>
                </c:pt>
                <c:pt idx="7808">
                  <c:v>9.2199074074074072E-2</c:v>
                </c:pt>
                <c:pt idx="7809">
                  <c:v>9.2210648148148153E-2</c:v>
                </c:pt>
                <c:pt idx="7810">
                  <c:v>9.2222222222222219E-2</c:v>
                </c:pt>
                <c:pt idx="7811">
                  <c:v>9.22337962962963E-2</c:v>
                </c:pt>
                <c:pt idx="7812">
                  <c:v>9.224537037037038E-2</c:v>
                </c:pt>
                <c:pt idx="7813">
                  <c:v>9.2256944444444447E-2</c:v>
                </c:pt>
                <c:pt idx="7814">
                  <c:v>9.2268518518518527E-2</c:v>
                </c:pt>
                <c:pt idx="7815">
                  <c:v>9.228009259259258E-2</c:v>
                </c:pt>
                <c:pt idx="7816">
                  <c:v>9.2291666666666661E-2</c:v>
                </c:pt>
                <c:pt idx="7817">
                  <c:v>9.2303240740740741E-2</c:v>
                </c:pt>
                <c:pt idx="7818">
                  <c:v>9.2314814814814808E-2</c:v>
                </c:pt>
                <c:pt idx="7819">
                  <c:v>9.2326388888888888E-2</c:v>
                </c:pt>
                <c:pt idx="7820">
                  <c:v>9.2337962962962969E-2</c:v>
                </c:pt>
                <c:pt idx="7821">
                  <c:v>9.2349537037037036E-2</c:v>
                </c:pt>
                <c:pt idx="7822">
                  <c:v>9.2361111111111116E-2</c:v>
                </c:pt>
                <c:pt idx="7823">
                  <c:v>9.2372685185185197E-2</c:v>
                </c:pt>
                <c:pt idx="7824">
                  <c:v>9.2384259259259263E-2</c:v>
                </c:pt>
                <c:pt idx="7825">
                  <c:v>9.239583333333333E-2</c:v>
                </c:pt>
                <c:pt idx="7826">
                  <c:v>9.2407407407407396E-2</c:v>
                </c:pt>
                <c:pt idx="7827">
                  <c:v>9.2418981481481477E-2</c:v>
                </c:pt>
                <c:pt idx="7828">
                  <c:v>9.2430555555555557E-2</c:v>
                </c:pt>
                <c:pt idx="7829">
                  <c:v>9.2442129629629624E-2</c:v>
                </c:pt>
                <c:pt idx="7830">
                  <c:v>9.2453703703703705E-2</c:v>
                </c:pt>
                <c:pt idx="7831">
                  <c:v>9.2465277777777785E-2</c:v>
                </c:pt>
                <c:pt idx="7832">
                  <c:v>9.2476851851851852E-2</c:v>
                </c:pt>
                <c:pt idx="7833">
                  <c:v>9.2488425925925932E-2</c:v>
                </c:pt>
                <c:pt idx="7834">
                  <c:v>9.2500000000000013E-2</c:v>
                </c:pt>
                <c:pt idx="7835">
                  <c:v>9.2511574074074066E-2</c:v>
                </c:pt>
                <c:pt idx="7836">
                  <c:v>9.2523148148148146E-2</c:v>
                </c:pt>
                <c:pt idx="7837">
                  <c:v>9.2534722222222213E-2</c:v>
                </c:pt>
                <c:pt idx="7838">
                  <c:v>9.2546296296296293E-2</c:v>
                </c:pt>
                <c:pt idx="7839">
                  <c:v>9.2557870370370374E-2</c:v>
                </c:pt>
                <c:pt idx="7840">
                  <c:v>9.256944444444444E-2</c:v>
                </c:pt>
                <c:pt idx="7841">
                  <c:v>9.2581018518518521E-2</c:v>
                </c:pt>
                <c:pt idx="7842">
                  <c:v>9.2592592592592601E-2</c:v>
                </c:pt>
                <c:pt idx="7843">
                  <c:v>9.2604166666666668E-2</c:v>
                </c:pt>
                <c:pt idx="7844">
                  <c:v>9.2615740740740748E-2</c:v>
                </c:pt>
                <c:pt idx="7845">
                  <c:v>9.2627314814814801E-2</c:v>
                </c:pt>
                <c:pt idx="7846">
                  <c:v>9.2638888888888882E-2</c:v>
                </c:pt>
                <c:pt idx="7847">
                  <c:v>9.2650462962962962E-2</c:v>
                </c:pt>
                <c:pt idx="7848">
                  <c:v>9.2662037037037029E-2</c:v>
                </c:pt>
                <c:pt idx="7849">
                  <c:v>9.2673611111111109E-2</c:v>
                </c:pt>
                <c:pt idx="7850">
                  <c:v>9.268518518518519E-2</c:v>
                </c:pt>
                <c:pt idx="7851">
                  <c:v>9.2696759259259257E-2</c:v>
                </c:pt>
                <c:pt idx="7852">
                  <c:v>9.2708333333333337E-2</c:v>
                </c:pt>
                <c:pt idx="7853">
                  <c:v>9.2719907407407418E-2</c:v>
                </c:pt>
                <c:pt idx="7854">
                  <c:v>9.2731481481481484E-2</c:v>
                </c:pt>
                <c:pt idx="7855">
                  <c:v>9.2743055555555565E-2</c:v>
                </c:pt>
                <c:pt idx="7856">
                  <c:v>9.2754629629629617E-2</c:v>
                </c:pt>
                <c:pt idx="7857">
                  <c:v>9.2766203703703698E-2</c:v>
                </c:pt>
                <c:pt idx="7858">
                  <c:v>9.2777777777777778E-2</c:v>
                </c:pt>
                <c:pt idx="7859">
                  <c:v>9.2789351851851845E-2</c:v>
                </c:pt>
                <c:pt idx="7860">
                  <c:v>9.2800925925925926E-2</c:v>
                </c:pt>
                <c:pt idx="7861">
                  <c:v>9.2812500000000006E-2</c:v>
                </c:pt>
                <c:pt idx="7862">
                  <c:v>9.2824074074074073E-2</c:v>
                </c:pt>
                <c:pt idx="7863">
                  <c:v>9.2835648148148153E-2</c:v>
                </c:pt>
                <c:pt idx="7864">
                  <c:v>9.2847222222222234E-2</c:v>
                </c:pt>
                <c:pt idx="7865">
                  <c:v>9.28587962962963E-2</c:v>
                </c:pt>
                <c:pt idx="7866">
                  <c:v>9.2870370370370367E-2</c:v>
                </c:pt>
                <c:pt idx="7867">
                  <c:v>9.2881944444444434E-2</c:v>
                </c:pt>
                <c:pt idx="7868">
                  <c:v>9.2893518518518514E-2</c:v>
                </c:pt>
                <c:pt idx="7869">
                  <c:v>9.2905092592592595E-2</c:v>
                </c:pt>
                <c:pt idx="7870">
                  <c:v>9.2916666666666661E-2</c:v>
                </c:pt>
                <c:pt idx="7871">
                  <c:v>9.2928240740740742E-2</c:v>
                </c:pt>
                <c:pt idx="7872">
                  <c:v>9.2939814814814822E-2</c:v>
                </c:pt>
                <c:pt idx="7873">
                  <c:v>9.2951388888888889E-2</c:v>
                </c:pt>
                <c:pt idx="7874">
                  <c:v>9.2962962962962969E-2</c:v>
                </c:pt>
                <c:pt idx="7875">
                  <c:v>9.297453703703705E-2</c:v>
                </c:pt>
                <c:pt idx="7876">
                  <c:v>9.2986111111111103E-2</c:v>
                </c:pt>
                <c:pt idx="7877">
                  <c:v>9.2997685185185183E-2</c:v>
                </c:pt>
                <c:pt idx="7878">
                  <c:v>9.300925925925925E-2</c:v>
                </c:pt>
                <c:pt idx="7879">
                  <c:v>9.302083333333333E-2</c:v>
                </c:pt>
                <c:pt idx="7880">
                  <c:v>9.3032407407407411E-2</c:v>
                </c:pt>
                <c:pt idx="7881">
                  <c:v>9.3043981481481478E-2</c:v>
                </c:pt>
                <c:pt idx="7882">
                  <c:v>9.3055555555555558E-2</c:v>
                </c:pt>
                <c:pt idx="7883">
                  <c:v>9.3067129629629639E-2</c:v>
                </c:pt>
                <c:pt idx="7884">
                  <c:v>9.3078703703703705E-2</c:v>
                </c:pt>
                <c:pt idx="7885">
                  <c:v>9.3090277777777786E-2</c:v>
                </c:pt>
                <c:pt idx="7886">
                  <c:v>9.3101851851851838E-2</c:v>
                </c:pt>
                <c:pt idx="7887">
                  <c:v>9.3113425925925919E-2</c:v>
                </c:pt>
                <c:pt idx="7888">
                  <c:v>9.3124999999999999E-2</c:v>
                </c:pt>
                <c:pt idx="7889">
                  <c:v>9.3136574074074066E-2</c:v>
                </c:pt>
                <c:pt idx="7890">
                  <c:v>9.3148148148148147E-2</c:v>
                </c:pt>
                <c:pt idx="7891">
                  <c:v>9.3159722222222227E-2</c:v>
                </c:pt>
                <c:pt idx="7892">
                  <c:v>9.3171296296296294E-2</c:v>
                </c:pt>
                <c:pt idx="7893">
                  <c:v>9.3182870370370374E-2</c:v>
                </c:pt>
                <c:pt idx="7894">
                  <c:v>9.3194444444444455E-2</c:v>
                </c:pt>
                <c:pt idx="7895">
                  <c:v>9.3206018518518521E-2</c:v>
                </c:pt>
                <c:pt idx="7896">
                  <c:v>9.3217592592592588E-2</c:v>
                </c:pt>
                <c:pt idx="7897">
                  <c:v>9.3229166666666655E-2</c:v>
                </c:pt>
                <c:pt idx="7898">
                  <c:v>9.3240740740740735E-2</c:v>
                </c:pt>
                <c:pt idx="7899">
                  <c:v>9.3252314814814816E-2</c:v>
                </c:pt>
                <c:pt idx="7900">
                  <c:v>9.3263888888888882E-2</c:v>
                </c:pt>
                <c:pt idx="7901">
                  <c:v>9.3275462962962963E-2</c:v>
                </c:pt>
                <c:pt idx="7902">
                  <c:v>9.3287037037037043E-2</c:v>
                </c:pt>
                <c:pt idx="7903">
                  <c:v>9.329861111111111E-2</c:v>
                </c:pt>
                <c:pt idx="7904">
                  <c:v>9.331018518518519E-2</c:v>
                </c:pt>
                <c:pt idx="7905">
                  <c:v>9.3321759259259271E-2</c:v>
                </c:pt>
                <c:pt idx="7906">
                  <c:v>9.3333333333333338E-2</c:v>
                </c:pt>
                <c:pt idx="7907">
                  <c:v>9.3344907407407404E-2</c:v>
                </c:pt>
                <c:pt idx="7908">
                  <c:v>9.3356481481481471E-2</c:v>
                </c:pt>
                <c:pt idx="7909">
                  <c:v>9.3368055555555551E-2</c:v>
                </c:pt>
                <c:pt idx="7910">
                  <c:v>9.3379629629629632E-2</c:v>
                </c:pt>
                <c:pt idx="7911">
                  <c:v>9.3391203703703699E-2</c:v>
                </c:pt>
                <c:pt idx="7912">
                  <c:v>9.3402777777777779E-2</c:v>
                </c:pt>
                <c:pt idx="7913">
                  <c:v>9.341435185185186E-2</c:v>
                </c:pt>
                <c:pt idx="7914">
                  <c:v>9.3425925925925926E-2</c:v>
                </c:pt>
                <c:pt idx="7915">
                  <c:v>9.3437500000000007E-2</c:v>
                </c:pt>
                <c:pt idx="7916">
                  <c:v>9.3449074074074087E-2</c:v>
                </c:pt>
                <c:pt idx="7917">
                  <c:v>9.346064814814814E-2</c:v>
                </c:pt>
                <c:pt idx="7918">
                  <c:v>9.347222222222222E-2</c:v>
                </c:pt>
                <c:pt idx="7919">
                  <c:v>9.3483796296296287E-2</c:v>
                </c:pt>
                <c:pt idx="7920">
                  <c:v>9.3495370370370368E-2</c:v>
                </c:pt>
                <c:pt idx="7921">
                  <c:v>9.3506944444444448E-2</c:v>
                </c:pt>
                <c:pt idx="7922">
                  <c:v>9.3518518518518515E-2</c:v>
                </c:pt>
                <c:pt idx="7923">
                  <c:v>9.3530092592592595E-2</c:v>
                </c:pt>
                <c:pt idx="7924">
                  <c:v>9.3541666666666676E-2</c:v>
                </c:pt>
                <c:pt idx="7925">
                  <c:v>9.3553240740740742E-2</c:v>
                </c:pt>
                <c:pt idx="7926">
                  <c:v>9.3564814814814823E-2</c:v>
                </c:pt>
                <c:pt idx="7927">
                  <c:v>9.3576388888888876E-2</c:v>
                </c:pt>
                <c:pt idx="7928">
                  <c:v>9.3587962962962956E-2</c:v>
                </c:pt>
                <c:pt idx="7929">
                  <c:v>9.3599537037037037E-2</c:v>
                </c:pt>
                <c:pt idx="7930">
                  <c:v>9.3611111111111103E-2</c:v>
                </c:pt>
                <c:pt idx="7931">
                  <c:v>9.3622685185185184E-2</c:v>
                </c:pt>
                <c:pt idx="7932">
                  <c:v>9.3634259259259264E-2</c:v>
                </c:pt>
                <c:pt idx="7933">
                  <c:v>9.3645833333333331E-2</c:v>
                </c:pt>
                <c:pt idx="7934">
                  <c:v>9.3657407407407411E-2</c:v>
                </c:pt>
                <c:pt idx="7935">
                  <c:v>9.3668981481481492E-2</c:v>
                </c:pt>
                <c:pt idx="7936">
                  <c:v>9.3680555555555559E-2</c:v>
                </c:pt>
                <c:pt idx="7937">
                  <c:v>9.3692129629629625E-2</c:v>
                </c:pt>
                <c:pt idx="7938">
                  <c:v>9.3703703703703692E-2</c:v>
                </c:pt>
                <c:pt idx="7939">
                  <c:v>9.3715277777777772E-2</c:v>
                </c:pt>
                <c:pt idx="7940">
                  <c:v>9.3726851851851853E-2</c:v>
                </c:pt>
                <c:pt idx="7941">
                  <c:v>9.3738425925925919E-2</c:v>
                </c:pt>
                <c:pt idx="7942">
                  <c:v>9.375E-2</c:v>
                </c:pt>
                <c:pt idx="7943">
                  <c:v>9.3761574074074081E-2</c:v>
                </c:pt>
                <c:pt idx="7944">
                  <c:v>9.3773148148148147E-2</c:v>
                </c:pt>
                <c:pt idx="7945">
                  <c:v>9.3784722222222228E-2</c:v>
                </c:pt>
                <c:pt idx="7946">
                  <c:v>9.3796296296296308E-2</c:v>
                </c:pt>
                <c:pt idx="7947">
                  <c:v>9.3807870370370375E-2</c:v>
                </c:pt>
                <c:pt idx="7948">
                  <c:v>9.3819444444444441E-2</c:v>
                </c:pt>
                <c:pt idx="7949">
                  <c:v>9.3831018518518508E-2</c:v>
                </c:pt>
                <c:pt idx="7950">
                  <c:v>9.3842592592592589E-2</c:v>
                </c:pt>
                <c:pt idx="7951">
                  <c:v>9.3854166666666669E-2</c:v>
                </c:pt>
                <c:pt idx="7952">
                  <c:v>9.3865740740740736E-2</c:v>
                </c:pt>
                <c:pt idx="7953">
                  <c:v>9.3877314814814816E-2</c:v>
                </c:pt>
                <c:pt idx="7954">
                  <c:v>9.3888888888888897E-2</c:v>
                </c:pt>
                <c:pt idx="7955">
                  <c:v>9.3900462962962963E-2</c:v>
                </c:pt>
                <c:pt idx="7956">
                  <c:v>9.3912037037037044E-2</c:v>
                </c:pt>
                <c:pt idx="7957">
                  <c:v>9.3923611111111097E-2</c:v>
                </c:pt>
                <c:pt idx="7958">
                  <c:v>9.3935185185185177E-2</c:v>
                </c:pt>
                <c:pt idx="7959">
                  <c:v>9.3946759259259258E-2</c:v>
                </c:pt>
                <c:pt idx="7960">
                  <c:v>9.3958333333333324E-2</c:v>
                </c:pt>
                <c:pt idx="7961">
                  <c:v>9.3969907407407405E-2</c:v>
                </c:pt>
                <c:pt idx="7962">
                  <c:v>9.3981481481481485E-2</c:v>
                </c:pt>
                <c:pt idx="7963">
                  <c:v>9.3993055555555552E-2</c:v>
                </c:pt>
                <c:pt idx="7964">
                  <c:v>9.4004629629629632E-2</c:v>
                </c:pt>
                <c:pt idx="7965">
                  <c:v>9.4016203703703713E-2</c:v>
                </c:pt>
                <c:pt idx="7966">
                  <c:v>9.402777777777778E-2</c:v>
                </c:pt>
                <c:pt idx="7967">
                  <c:v>9.403935185185186E-2</c:v>
                </c:pt>
                <c:pt idx="7968">
                  <c:v>9.4050925925925941E-2</c:v>
                </c:pt>
                <c:pt idx="7969">
                  <c:v>9.4062499999999993E-2</c:v>
                </c:pt>
                <c:pt idx="7970">
                  <c:v>9.4074074074074074E-2</c:v>
                </c:pt>
                <c:pt idx="7971">
                  <c:v>9.408564814814814E-2</c:v>
                </c:pt>
                <c:pt idx="7972">
                  <c:v>9.4097222222222221E-2</c:v>
                </c:pt>
                <c:pt idx="7973">
                  <c:v>9.4108796296296301E-2</c:v>
                </c:pt>
                <c:pt idx="7974">
                  <c:v>9.4120370370370368E-2</c:v>
                </c:pt>
                <c:pt idx="7975">
                  <c:v>9.4131944444444449E-2</c:v>
                </c:pt>
                <c:pt idx="7976">
                  <c:v>9.4143518518518529E-2</c:v>
                </c:pt>
                <c:pt idx="7977">
                  <c:v>9.4155092592592596E-2</c:v>
                </c:pt>
                <c:pt idx="7978">
                  <c:v>9.4166666666666662E-2</c:v>
                </c:pt>
                <c:pt idx="7979">
                  <c:v>9.4178240740740729E-2</c:v>
                </c:pt>
                <c:pt idx="7980">
                  <c:v>9.418981481481481E-2</c:v>
                </c:pt>
                <c:pt idx="7981">
                  <c:v>9.420138888888889E-2</c:v>
                </c:pt>
                <c:pt idx="7982">
                  <c:v>9.4212962962962957E-2</c:v>
                </c:pt>
                <c:pt idx="7983">
                  <c:v>9.4224537037037037E-2</c:v>
                </c:pt>
                <c:pt idx="7984">
                  <c:v>9.4236111111111118E-2</c:v>
                </c:pt>
                <c:pt idx="7985">
                  <c:v>9.4247685185185184E-2</c:v>
                </c:pt>
                <c:pt idx="7986">
                  <c:v>9.4259259259259265E-2</c:v>
                </c:pt>
                <c:pt idx="7987">
                  <c:v>9.4270833333333345E-2</c:v>
                </c:pt>
                <c:pt idx="7988">
                  <c:v>9.4282407407407412E-2</c:v>
                </c:pt>
                <c:pt idx="7989">
                  <c:v>9.4293981481481479E-2</c:v>
                </c:pt>
                <c:pt idx="7990">
                  <c:v>9.4305555555555545E-2</c:v>
                </c:pt>
                <c:pt idx="7991">
                  <c:v>9.4317129629629626E-2</c:v>
                </c:pt>
                <c:pt idx="7992">
                  <c:v>9.4328703703703706E-2</c:v>
                </c:pt>
                <c:pt idx="7993">
                  <c:v>9.4340277777777773E-2</c:v>
                </c:pt>
                <c:pt idx="7994">
                  <c:v>9.4351851851851853E-2</c:v>
                </c:pt>
                <c:pt idx="7995">
                  <c:v>9.4363425925925934E-2</c:v>
                </c:pt>
                <c:pt idx="7996">
                  <c:v>9.4375000000000001E-2</c:v>
                </c:pt>
                <c:pt idx="7997">
                  <c:v>9.4386574074074081E-2</c:v>
                </c:pt>
                <c:pt idx="7998">
                  <c:v>9.4398148148148134E-2</c:v>
                </c:pt>
                <c:pt idx="7999">
                  <c:v>9.4409722222222214E-2</c:v>
                </c:pt>
                <c:pt idx="8000">
                  <c:v>9.4421296296296295E-2</c:v>
                </c:pt>
                <c:pt idx="8001">
                  <c:v>9.4432870370370361E-2</c:v>
                </c:pt>
                <c:pt idx="8002">
                  <c:v>9.4444444444444442E-2</c:v>
                </c:pt>
                <c:pt idx="8003">
                  <c:v>9.4456018518518522E-2</c:v>
                </c:pt>
                <c:pt idx="8004">
                  <c:v>9.4467592592592589E-2</c:v>
                </c:pt>
                <c:pt idx="8005">
                  <c:v>9.447916666666667E-2</c:v>
                </c:pt>
                <c:pt idx="8006">
                  <c:v>9.449074074074075E-2</c:v>
                </c:pt>
                <c:pt idx="8007">
                  <c:v>9.4502314814814817E-2</c:v>
                </c:pt>
                <c:pt idx="8008">
                  <c:v>9.4513888888888897E-2</c:v>
                </c:pt>
                <c:pt idx="8009">
                  <c:v>9.4525462962962978E-2</c:v>
                </c:pt>
                <c:pt idx="8010">
                  <c:v>9.4537037037037031E-2</c:v>
                </c:pt>
                <c:pt idx="8011">
                  <c:v>9.4548611111111111E-2</c:v>
                </c:pt>
                <c:pt idx="8012">
                  <c:v>9.4560185185185178E-2</c:v>
                </c:pt>
                <c:pt idx="8013">
                  <c:v>9.4571759259259258E-2</c:v>
                </c:pt>
                <c:pt idx="8014">
                  <c:v>9.4583333333333339E-2</c:v>
                </c:pt>
                <c:pt idx="8015">
                  <c:v>9.4594907407407405E-2</c:v>
                </c:pt>
                <c:pt idx="8016">
                  <c:v>9.4606481481481486E-2</c:v>
                </c:pt>
                <c:pt idx="8017">
                  <c:v>9.4618055555555566E-2</c:v>
                </c:pt>
                <c:pt idx="8018">
                  <c:v>9.4629629629629619E-2</c:v>
                </c:pt>
                <c:pt idx="8019">
                  <c:v>9.46412037037037E-2</c:v>
                </c:pt>
                <c:pt idx="8020">
                  <c:v>9.4652777777777766E-2</c:v>
                </c:pt>
                <c:pt idx="8021">
                  <c:v>9.4664351851851847E-2</c:v>
                </c:pt>
                <c:pt idx="8022">
                  <c:v>9.4675925925925927E-2</c:v>
                </c:pt>
                <c:pt idx="8023">
                  <c:v>9.4687499999999994E-2</c:v>
                </c:pt>
                <c:pt idx="8024">
                  <c:v>9.4699074074074074E-2</c:v>
                </c:pt>
                <c:pt idx="8025">
                  <c:v>9.4710648148148155E-2</c:v>
                </c:pt>
                <c:pt idx="8026">
                  <c:v>9.4722222222222222E-2</c:v>
                </c:pt>
                <c:pt idx="8027">
                  <c:v>9.4733796296296302E-2</c:v>
                </c:pt>
                <c:pt idx="8028">
                  <c:v>9.4745370370370383E-2</c:v>
                </c:pt>
                <c:pt idx="8029">
                  <c:v>9.4756944444444449E-2</c:v>
                </c:pt>
                <c:pt idx="8030">
                  <c:v>9.4768518518518516E-2</c:v>
                </c:pt>
                <c:pt idx="8031">
                  <c:v>9.4780092592592582E-2</c:v>
                </c:pt>
                <c:pt idx="8032">
                  <c:v>9.4791666666666663E-2</c:v>
                </c:pt>
                <c:pt idx="8033">
                  <c:v>9.4803240740740743E-2</c:v>
                </c:pt>
                <c:pt idx="8034">
                  <c:v>9.481481481481481E-2</c:v>
                </c:pt>
                <c:pt idx="8035">
                  <c:v>9.4826388888888891E-2</c:v>
                </c:pt>
                <c:pt idx="8036">
                  <c:v>9.4837962962962971E-2</c:v>
                </c:pt>
                <c:pt idx="8037">
                  <c:v>9.4849537037037038E-2</c:v>
                </c:pt>
                <c:pt idx="8038">
                  <c:v>9.4861111111111118E-2</c:v>
                </c:pt>
                <c:pt idx="8039">
                  <c:v>9.4872685185185171E-2</c:v>
                </c:pt>
                <c:pt idx="8040">
                  <c:v>9.4884259259259252E-2</c:v>
                </c:pt>
                <c:pt idx="8041">
                  <c:v>9.4895833333333332E-2</c:v>
                </c:pt>
                <c:pt idx="8042">
                  <c:v>9.4907407407407399E-2</c:v>
                </c:pt>
                <c:pt idx="8043">
                  <c:v>9.4918981481481479E-2</c:v>
                </c:pt>
                <c:pt idx="8044">
                  <c:v>9.493055555555556E-2</c:v>
                </c:pt>
                <c:pt idx="8045">
                  <c:v>9.4942129629629626E-2</c:v>
                </c:pt>
                <c:pt idx="8046">
                  <c:v>9.4953703703703707E-2</c:v>
                </c:pt>
                <c:pt idx="8047">
                  <c:v>9.4965277777777787E-2</c:v>
                </c:pt>
                <c:pt idx="8048">
                  <c:v>9.4976851851851854E-2</c:v>
                </c:pt>
                <c:pt idx="8049">
                  <c:v>9.4988425925925934E-2</c:v>
                </c:pt>
                <c:pt idx="8050">
                  <c:v>9.5000000000000015E-2</c:v>
                </c:pt>
                <c:pt idx="8051">
                  <c:v>9.5011574074074068E-2</c:v>
                </c:pt>
                <c:pt idx="8052">
                  <c:v>9.5023148148148148E-2</c:v>
                </c:pt>
                <c:pt idx="8053">
                  <c:v>9.5034722222222215E-2</c:v>
                </c:pt>
                <c:pt idx="8054">
                  <c:v>9.5046296296296295E-2</c:v>
                </c:pt>
                <c:pt idx="8055">
                  <c:v>9.5057870370370376E-2</c:v>
                </c:pt>
                <c:pt idx="8056">
                  <c:v>9.5069444444444443E-2</c:v>
                </c:pt>
                <c:pt idx="8057">
                  <c:v>9.5081018518518523E-2</c:v>
                </c:pt>
                <c:pt idx="8058">
                  <c:v>9.5092592592592604E-2</c:v>
                </c:pt>
                <c:pt idx="8059">
                  <c:v>9.5104166666666656E-2</c:v>
                </c:pt>
                <c:pt idx="8060">
                  <c:v>9.5115740740740737E-2</c:v>
                </c:pt>
                <c:pt idx="8061">
                  <c:v>9.5127314814814803E-2</c:v>
                </c:pt>
                <c:pt idx="8062">
                  <c:v>9.5138888888888884E-2</c:v>
                </c:pt>
                <c:pt idx="8063">
                  <c:v>9.5150462962962964E-2</c:v>
                </c:pt>
                <c:pt idx="8064">
                  <c:v>9.5162037037037031E-2</c:v>
                </c:pt>
                <c:pt idx="8065">
                  <c:v>9.5173611111111112E-2</c:v>
                </c:pt>
                <c:pt idx="8066">
                  <c:v>9.5185185185185192E-2</c:v>
                </c:pt>
                <c:pt idx="8067">
                  <c:v>9.5196759259259259E-2</c:v>
                </c:pt>
                <c:pt idx="8068">
                  <c:v>9.5208333333333339E-2</c:v>
                </c:pt>
                <c:pt idx="8069">
                  <c:v>9.521990740740742E-2</c:v>
                </c:pt>
                <c:pt idx="8070">
                  <c:v>9.5231481481481486E-2</c:v>
                </c:pt>
                <c:pt idx="8071">
                  <c:v>9.5243055555555553E-2</c:v>
                </c:pt>
                <c:pt idx="8072">
                  <c:v>9.525462962962962E-2</c:v>
                </c:pt>
                <c:pt idx="8073">
                  <c:v>9.52662037037037E-2</c:v>
                </c:pt>
                <c:pt idx="8074">
                  <c:v>9.5277777777777781E-2</c:v>
                </c:pt>
                <c:pt idx="8075">
                  <c:v>9.5289351851851847E-2</c:v>
                </c:pt>
                <c:pt idx="8076">
                  <c:v>9.5300925925925928E-2</c:v>
                </c:pt>
                <c:pt idx="8077">
                  <c:v>9.5312500000000008E-2</c:v>
                </c:pt>
                <c:pt idx="8078">
                  <c:v>9.5324074074074075E-2</c:v>
                </c:pt>
                <c:pt idx="8079">
                  <c:v>9.5335648148148155E-2</c:v>
                </c:pt>
                <c:pt idx="8080">
                  <c:v>9.5347222222222208E-2</c:v>
                </c:pt>
                <c:pt idx="8081">
                  <c:v>9.5358796296296289E-2</c:v>
                </c:pt>
                <c:pt idx="8082">
                  <c:v>9.5370370370370369E-2</c:v>
                </c:pt>
                <c:pt idx="8083">
                  <c:v>9.5381944444444436E-2</c:v>
                </c:pt>
                <c:pt idx="8084">
                  <c:v>9.5393518518518516E-2</c:v>
                </c:pt>
                <c:pt idx="8085">
                  <c:v>9.5405092592592597E-2</c:v>
                </c:pt>
                <c:pt idx="8086">
                  <c:v>9.5416666666666664E-2</c:v>
                </c:pt>
                <c:pt idx="8087">
                  <c:v>9.5428240740740744E-2</c:v>
                </c:pt>
                <c:pt idx="8088">
                  <c:v>9.5439814814814825E-2</c:v>
                </c:pt>
                <c:pt idx="8089">
                  <c:v>9.5451388888888891E-2</c:v>
                </c:pt>
                <c:pt idx="8090">
                  <c:v>9.5462962962962972E-2</c:v>
                </c:pt>
                <c:pt idx="8091">
                  <c:v>9.5474537037037052E-2</c:v>
                </c:pt>
                <c:pt idx="8092">
                  <c:v>9.5486111111111105E-2</c:v>
                </c:pt>
                <c:pt idx="8093">
                  <c:v>9.5497685185185185E-2</c:v>
                </c:pt>
                <c:pt idx="8094">
                  <c:v>9.5509259259259252E-2</c:v>
                </c:pt>
                <c:pt idx="8095">
                  <c:v>9.5520833333333333E-2</c:v>
                </c:pt>
                <c:pt idx="8096">
                  <c:v>9.5532407407407413E-2</c:v>
                </c:pt>
                <c:pt idx="8097">
                  <c:v>9.554398148148148E-2</c:v>
                </c:pt>
                <c:pt idx="8098">
                  <c:v>9.555555555555556E-2</c:v>
                </c:pt>
                <c:pt idx="8099">
                  <c:v>9.5567129629629641E-2</c:v>
                </c:pt>
                <c:pt idx="8100">
                  <c:v>9.5578703703703694E-2</c:v>
                </c:pt>
                <c:pt idx="8101">
                  <c:v>9.5590277777777774E-2</c:v>
                </c:pt>
                <c:pt idx="8102">
                  <c:v>9.5601851851851841E-2</c:v>
                </c:pt>
                <c:pt idx="8103">
                  <c:v>9.5613425925925921E-2</c:v>
                </c:pt>
                <c:pt idx="8104">
                  <c:v>9.5625000000000002E-2</c:v>
                </c:pt>
                <c:pt idx="8105">
                  <c:v>9.5636574074074068E-2</c:v>
                </c:pt>
                <c:pt idx="8106">
                  <c:v>9.5648148148148149E-2</c:v>
                </c:pt>
                <c:pt idx="8107">
                  <c:v>9.5659722222222229E-2</c:v>
                </c:pt>
                <c:pt idx="8108">
                  <c:v>9.5671296296296296E-2</c:v>
                </c:pt>
                <c:pt idx="8109">
                  <c:v>9.5682870370370376E-2</c:v>
                </c:pt>
                <c:pt idx="8110">
                  <c:v>9.5694444444444457E-2</c:v>
                </c:pt>
                <c:pt idx="8111">
                  <c:v>9.5706018518518524E-2</c:v>
                </c:pt>
                <c:pt idx="8112">
                  <c:v>9.571759259259259E-2</c:v>
                </c:pt>
                <c:pt idx="8113">
                  <c:v>9.5729166666666657E-2</c:v>
                </c:pt>
                <c:pt idx="8114">
                  <c:v>9.5740740740740737E-2</c:v>
                </c:pt>
                <c:pt idx="8115">
                  <c:v>9.5752314814814818E-2</c:v>
                </c:pt>
                <c:pt idx="8116">
                  <c:v>9.5763888888888885E-2</c:v>
                </c:pt>
                <c:pt idx="8117">
                  <c:v>9.5775462962962965E-2</c:v>
                </c:pt>
                <c:pt idx="8118">
                  <c:v>9.5787037037037046E-2</c:v>
                </c:pt>
                <c:pt idx="8119">
                  <c:v>9.5798611111111112E-2</c:v>
                </c:pt>
                <c:pt idx="8120">
                  <c:v>9.5810185185185179E-2</c:v>
                </c:pt>
                <c:pt idx="8121">
                  <c:v>9.5821759259259245E-2</c:v>
                </c:pt>
                <c:pt idx="8122">
                  <c:v>9.5833333333333326E-2</c:v>
                </c:pt>
                <c:pt idx="8123">
                  <c:v>9.5844907407407406E-2</c:v>
                </c:pt>
                <c:pt idx="8124">
                  <c:v>9.5856481481481473E-2</c:v>
                </c:pt>
                <c:pt idx="8125">
                  <c:v>9.5868055555555554E-2</c:v>
                </c:pt>
                <c:pt idx="8126">
                  <c:v>9.5879629629629634E-2</c:v>
                </c:pt>
                <c:pt idx="8127">
                  <c:v>9.5891203703703701E-2</c:v>
                </c:pt>
                <c:pt idx="8128">
                  <c:v>9.5902777777777781E-2</c:v>
                </c:pt>
                <c:pt idx="8129">
                  <c:v>9.5914351851851862E-2</c:v>
                </c:pt>
                <c:pt idx="8130">
                  <c:v>9.5914351851851862E-2</c:v>
                </c:pt>
                <c:pt idx="8131">
                  <c:v>9.5925925925925928E-2</c:v>
                </c:pt>
                <c:pt idx="8132">
                  <c:v>9.5937500000000009E-2</c:v>
                </c:pt>
                <c:pt idx="8133">
                  <c:v>9.5949074074074089E-2</c:v>
                </c:pt>
                <c:pt idx="8134">
                  <c:v>9.5960648148148142E-2</c:v>
                </c:pt>
                <c:pt idx="8135">
                  <c:v>9.5972222222222223E-2</c:v>
                </c:pt>
                <c:pt idx="8136">
                  <c:v>9.5983796296296289E-2</c:v>
                </c:pt>
                <c:pt idx="8137">
                  <c:v>9.599537037037037E-2</c:v>
                </c:pt>
                <c:pt idx="8138">
                  <c:v>9.600694444444445E-2</c:v>
                </c:pt>
                <c:pt idx="8139">
                  <c:v>9.6018518518518517E-2</c:v>
                </c:pt>
                <c:pt idx="8140">
                  <c:v>9.6030092592592597E-2</c:v>
                </c:pt>
                <c:pt idx="8141">
                  <c:v>9.6041666666666678E-2</c:v>
                </c:pt>
                <c:pt idx="8142">
                  <c:v>9.6053240740740731E-2</c:v>
                </c:pt>
                <c:pt idx="8143">
                  <c:v>9.6064814814814811E-2</c:v>
                </c:pt>
                <c:pt idx="8144">
                  <c:v>9.6076388888888878E-2</c:v>
                </c:pt>
                <c:pt idx="8145">
                  <c:v>9.6087962962962958E-2</c:v>
                </c:pt>
                <c:pt idx="8146">
                  <c:v>9.6099537037037039E-2</c:v>
                </c:pt>
                <c:pt idx="8147">
                  <c:v>9.6111111111111105E-2</c:v>
                </c:pt>
                <c:pt idx="8148">
                  <c:v>9.6122685185185186E-2</c:v>
                </c:pt>
                <c:pt idx="8149">
                  <c:v>9.6134259259259267E-2</c:v>
                </c:pt>
                <c:pt idx="8150">
                  <c:v>9.6145833333333333E-2</c:v>
                </c:pt>
                <c:pt idx="8151">
                  <c:v>9.6157407407407414E-2</c:v>
                </c:pt>
                <c:pt idx="8152">
                  <c:v>9.6168981481481494E-2</c:v>
                </c:pt>
                <c:pt idx="8153">
                  <c:v>9.6180555555555561E-2</c:v>
                </c:pt>
                <c:pt idx="8154">
                  <c:v>9.6192129629629627E-2</c:v>
                </c:pt>
                <c:pt idx="8155">
                  <c:v>9.6203703703703694E-2</c:v>
                </c:pt>
                <c:pt idx="8156">
                  <c:v>9.6215277777777775E-2</c:v>
                </c:pt>
                <c:pt idx="8157">
                  <c:v>9.6226851851851855E-2</c:v>
                </c:pt>
                <c:pt idx="8158">
                  <c:v>9.6238425925925922E-2</c:v>
                </c:pt>
                <c:pt idx="8159">
                  <c:v>9.6250000000000002E-2</c:v>
                </c:pt>
                <c:pt idx="8160">
                  <c:v>9.6261574074074083E-2</c:v>
                </c:pt>
                <c:pt idx="8161">
                  <c:v>9.6273148148148149E-2</c:v>
                </c:pt>
                <c:pt idx="8162">
                  <c:v>9.6284722222222216E-2</c:v>
                </c:pt>
                <c:pt idx="8163">
                  <c:v>9.6296296296296283E-2</c:v>
                </c:pt>
                <c:pt idx="8164">
                  <c:v>9.6307870370370363E-2</c:v>
                </c:pt>
                <c:pt idx="8165">
                  <c:v>9.6319444444444444E-2</c:v>
                </c:pt>
                <c:pt idx="8166">
                  <c:v>9.633101851851851E-2</c:v>
                </c:pt>
                <c:pt idx="8167">
                  <c:v>9.6342592592592591E-2</c:v>
                </c:pt>
                <c:pt idx="8168">
                  <c:v>9.6354166666666671E-2</c:v>
                </c:pt>
                <c:pt idx="8169">
                  <c:v>9.6365740740740738E-2</c:v>
                </c:pt>
                <c:pt idx="8170">
                  <c:v>9.6377314814814818E-2</c:v>
                </c:pt>
                <c:pt idx="8171">
                  <c:v>9.6388888888888899E-2</c:v>
                </c:pt>
                <c:pt idx="8172">
                  <c:v>9.6400462962962966E-2</c:v>
                </c:pt>
                <c:pt idx="8173">
                  <c:v>9.6412037037037046E-2</c:v>
                </c:pt>
                <c:pt idx="8174">
                  <c:v>9.6423611111111127E-2</c:v>
                </c:pt>
                <c:pt idx="8175">
                  <c:v>9.6435185185185179E-2</c:v>
                </c:pt>
                <c:pt idx="8176">
                  <c:v>9.644675925925926E-2</c:v>
                </c:pt>
                <c:pt idx="8177">
                  <c:v>9.6458333333333326E-2</c:v>
                </c:pt>
                <c:pt idx="8178">
                  <c:v>9.6469907407407407E-2</c:v>
                </c:pt>
                <c:pt idx="8179">
                  <c:v>9.6481481481481488E-2</c:v>
                </c:pt>
                <c:pt idx="8180">
                  <c:v>9.6493055555555554E-2</c:v>
                </c:pt>
                <c:pt idx="8181">
                  <c:v>9.6504629629629635E-2</c:v>
                </c:pt>
                <c:pt idx="8182">
                  <c:v>9.6516203703703715E-2</c:v>
                </c:pt>
                <c:pt idx="8183">
                  <c:v>9.6527777777777768E-2</c:v>
                </c:pt>
                <c:pt idx="8184">
                  <c:v>9.6539351851851848E-2</c:v>
                </c:pt>
                <c:pt idx="8185">
                  <c:v>9.6550925925925915E-2</c:v>
                </c:pt>
                <c:pt idx="8186">
                  <c:v>9.6562499999999996E-2</c:v>
                </c:pt>
                <c:pt idx="8187">
                  <c:v>9.6574074074074076E-2</c:v>
                </c:pt>
                <c:pt idx="8188">
                  <c:v>9.6585648148148143E-2</c:v>
                </c:pt>
                <c:pt idx="8189">
                  <c:v>9.6597222222222223E-2</c:v>
                </c:pt>
                <c:pt idx="8190">
                  <c:v>9.6608796296296304E-2</c:v>
                </c:pt>
                <c:pt idx="8191">
                  <c:v>9.662037037037037E-2</c:v>
                </c:pt>
                <c:pt idx="8192">
                  <c:v>9.6631944444444451E-2</c:v>
                </c:pt>
                <c:pt idx="8193">
                  <c:v>9.6643518518518531E-2</c:v>
                </c:pt>
                <c:pt idx="8194">
                  <c:v>9.6655092592592598E-2</c:v>
                </c:pt>
                <c:pt idx="8195">
                  <c:v>9.6666666666666665E-2</c:v>
                </c:pt>
                <c:pt idx="8196">
                  <c:v>9.6678240740740731E-2</c:v>
                </c:pt>
                <c:pt idx="8197">
                  <c:v>9.6689814814814812E-2</c:v>
                </c:pt>
                <c:pt idx="8198">
                  <c:v>9.6701388888888892E-2</c:v>
                </c:pt>
                <c:pt idx="8199">
                  <c:v>9.6712962962962959E-2</c:v>
                </c:pt>
                <c:pt idx="8200">
                  <c:v>9.6724537037037039E-2</c:v>
                </c:pt>
                <c:pt idx="8201">
                  <c:v>9.673611111111112E-2</c:v>
                </c:pt>
                <c:pt idx="8202">
                  <c:v>9.6747685185185187E-2</c:v>
                </c:pt>
                <c:pt idx="8203">
                  <c:v>9.6759259259259253E-2</c:v>
                </c:pt>
                <c:pt idx="8204">
                  <c:v>9.677083333333332E-2</c:v>
                </c:pt>
                <c:pt idx="8205">
                  <c:v>9.67824074074074E-2</c:v>
                </c:pt>
                <c:pt idx="8206">
                  <c:v>9.6793981481481481E-2</c:v>
                </c:pt>
                <c:pt idx="8207">
                  <c:v>9.6805555555555547E-2</c:v>
                </c:pt>
                <c:pt idx="8208">
                  <c:v>9.6817129629629628E-2</c:v>
                </c:pt>
                <c:pt idx="8209">
                  <c:v>9.6828703703703708E-2</c:v>
                </c:pt>
                <c:pt idx="8210">
                  <c:v>9.6840277777777775E-2</c:v>
                </c:pt>
                <c:pt idx="8211">
                  <c:v>9.6851851851851856E-2</c:v>
                </c:pt>
                <c:pt idx="8212">
                  <c:v>9.6863425925925936E-2</c:v>
                </c:pt>
                <c:pt idx="8213">
                  <c:v>9.6875000000000003E-2</c:v>
                </c:pt>
                <c:pt idx="8214">
                  <c:v>9.6886574074074083E-2</c:v>
                </c:pt>
                <c:pt idx="8215">
                  <c:v>9.6898148148148164E-2</c:v>
                </c:pt>
                <c:pt idx="8216">
                  <c:v>9.6909722222222217E-2</c:v>
                </c:pt>
                <c:pt idx="8217">
                  <c:v>9.6921296296296297E-2</c:v>
                </c:pt>
                <c:pt idx="8218">
                  <c:v>9.6932870370370364E-2</c:v>
                </c:pt>
                <c:pt idx="8219">
                  <c:v>9.6944444444444444E-2</c:v>
                </c:pt>
                <c:pt idx="8220">
                  <c:v>9.6956018518518525E-2</c:v>
                </c:pt>
                <c:pt idx="8221">
                  <c:v>9.6967592592592591E-2</c:v>
                </c:pt>
                <c:pt idx="8222">
                  <c:v>9.6979166666666672E-2</c:v>
                </c:pt>
                <c:pt idx="8223">
                  <c:v>9.6990740740740752E-2</c:v>
                </c:pt>
                <c:pt idx="8224">
                  <c:v>9.7002314814814805E-2</c:v>
                </c:pt>
                <c:pt idx="8225">
                  <c:v>9.7013888888888886E-2</c:v>
                </c:pt>
                <c:pt idx="8226">
                  <c:v>9.7025462962962952E-2</c:v>
                </c:pt>
                <c:pt idx="8227">
                  <c:v>9.7037037037037033E-2</c:v>
                </c:pt>
                <c:pt idx="8228">
                  <c:v>9.7048611111111113E-2</c:v>
                </c:pt>
                <c:pt idx="8229">
                  <c:v>9.706018518518518E-2</c:v>
                </c:pt>
                <c:pt idx="8230">
                  <c:v>9.707175925925926E-2</c:v>
                </c:pt>
                <c:pt idx="8231">
                  <c:v>9.7083333333333341E-2</c:v>
                </c:pt>
                <c:pt idx="8232">
                  <c:v>9.7094907407407408E-2</c:v>
                </c:pt>
                <c:pt idx="8233">
                  <c:v>9.7106481481481488E-2</c:v>
                </c:pt>
                <c:pt idx="8234">
                  <c:v>9.7118055555555569E-2</c:v>
                </c:pt>
                <c:pt idx="8235">
                  <c:v>9.7129629629629635E-2</c:v>
                </c:pt>
                <c:pt idx="8236">
                  <c:v>9.7141203703703702E-2</c:v>
                </c:pt>
                <c:pt idx="8237">
                  <c:v>9.7152777777777768E-2</c:v>
                </c:pt>
                <c:pt idx="8238">
                  <c:v>9.7164351851851849E-2</c:v>
                </c:pt>
                <c:pt idx="8239">
                  <c:v>9.7175925925925929E-2</c:v>
                </c:pt>
                <c:pt idx="8240">
                  <c:v>9.7187499999999996E-2</c:v>
                </c:pt>
                <c:pt idx="8241">
                  <c:v>9.7199074074074077E-2</c:v>
                </c:pt>
                <c:pt idx="8242">
                  <c:v>9.7210648148148157E-2</c:v>
                </c:pt>
                <c:pt idx="8243">
                  <c:v>9.7222222222222224E-2</c:v>
                </c:pt>
                <c:pt idx="8244">
                  <c:v>9.723379629629629E-2</c:v>
                </c:pt>
                <c:pt idx="8245">
                  <c:v>9.7245370370370357E-2</c:v>
                </c:pt>
                <c:pt idx="8246">
                  <c:v>9.7256944444444438E-2</c:v>
                </c:pt>
                <c:pt idx="8247">
                  <c:v>9.7268518518518518E-2</c:v>
                </c:pt>
                <c:pt idx="8248">
                  <c:v>9.7280092592592585E-2</c:v>
                </c:pt>
                <c:pt idx="8249">
                  <c:v>9.7291666666666665E-2</c:v>
                </c:pt>
                <c:pt idx="8250">
                  <c:v>9.7303240740740746E-2</c:v>
                </c:pt>
                <c:pt idx="8251">
                  <c:v>9.7314814814814812E-2</c:v>
                </c:pt>
                <c:pt idx="8252">
                  <c:v>9.7326388888888893E-2</c:v>
                </c:pt>
                <c:pt idx="8253">
                  <c:v>9.7337962962962973E-2</c:v>
                </c:pt>
                <c:pt idx="8254">
                  <c:v>9.734953703703704E-2</c:v>
                </c:pt>
                <c:pt idx="8255">
                  <c:v>9.736111111111112E-2</c:v>
                </c:pt>
                <c:pt idx="8256">
                  <c:v>9.7372685185185173E-2</c:v>
                </c:pt>
                <c:pt idx="8257">
                  <c:v>9.7384259259259254E-2</c:v>
                </c:pt>
                <c:pt idx="8258">
                  <c:v>9.7395833333333334E-2</c:v>
                </c:pt>
                <c:pt idx="8259">
                  <c:v>9.7407407407407401E-2</c:v>
                </c:pt>
                <c:pt idx="8260">
                  <c:v>9.7418981481481481E-2</c:v>
                </c:pt>
                <c:pt idx="8261">
                  <c:v>9.7430555555555562E-2</c:v>
                </c:pt>
                <c:pt idx="8262">
                  <c:v>9.7442129629629629E-2</c:v>
                </c:pt>
                <c:pt idx="8263">
                  <c:v>9.7453703703703709E-2</c:v>
                </c:pt>
                <c:pt idx="8264">
                  <c:v>9.746527777777779E-2</c:v>
                </c:pt>
                <c:pt idx="8265">
                  <c:v>9.7476851851851842E-2</c:v>
                </c:pt>
                <c:pt idx="8266">
                  <c:v>9.7488425925925923E-2</c:v>
                </c:pt>
                <c:pt idx="8267">
                  <c:v>9.7499999999999989E-2</c:v>
                </c:pt>
                <c:pt idx="8268">
                  <c:v>9.751157407407407E-2</c:v>
                </c:pt>
                <c:pt idx="8269">
                  <c:v>9.752314814814815E-2</c:v>
                </c:pt>
                <c:pt idx="8270">
                  <c:v>9.7534722222222217E-2</c:v>
                </c:pt>
                <c:pt idx="8271">
                  <c:v>9.7546296296296298E-2</c:v>
                </c:pt>
                <c:pt idx="8272">
                  <c:v>9.7557870370370378E-2</c:v>
                </c:pt>
                <c:pt idx="8273">
                  <c:v>9.7569444444444445E-2</c:v>
                </c:pt>
                <c:pt idx="8274">
                  <c:v>9.7581018518518525E-2</c:v>
                </c:pt>
                <c:pt idx="8275">
                  <c:v>9.7592592592592606E-2</c:v>
                </c:pt>
                <c:pt idx="8276">
                  <c:v>9.7604166666666672E-2</c:v>
                </c:pt>
                <c:pt idx="8277">
                  <c:v>9.7615740740740739E-2</c:v>
                </c:pt>
                <c:pt idx="8278">
                  <c:v>9.7627314814814806E-2</c:v>
                </c:pt>
                <c:pt idx="8279">
                  <c:v>9.7638888888888886E-2</c:v>
                </c:pt>
                <c:pt idx="8280">
                  <c:v>9.7650462962962967E-2</c:v>
                </c:pt>
                <c:pt idx="8281">
                  <c:v>9.7662037037037033E-2</c:v>
                </c:pt>
                <c:pt idx="8282">
                  <c:v>9.7673611111111114E-2</c:v>
                </c:pt>
                <c:pt idx="8283">
                  <c:v>9.7685185185185194E-2</c:v>
                </c:pt>
                <c:pt idx="8284">
                  <c:v>9.7696759259259261E-2</c:v>
                </c:pt>
                <c:pt idx="8285">
                  <c:v>9.7708333333333328E-2</c:v>
                </c:pt>
                <c:pt idx="8286">
                  <c:v>9.7719907407407394E-2</c:v>
                </c:pt>
                <c:pt idx="8287">
                  <c:v>9.7731481481481475E-2</c:v>
                </c:pt>
                <c:pt idx="8288">
                  <c:v>9.7743055555555555E-2</c:v>
                </c:pt>
                <c:pt idx="8289">
                  <c:v>9.7754629629629622E-2</c:v>
                </c:pt>
                <c:pt idx="8290">
                  <c:v>9.7766203703703702E-2</c:v>
                </c:pt>
                <c:pt idx="8291">
                  <c:v>9.7777777777777783E-2</c:v>
                </c:pt>
                <c:pt idx="8292">
                  <c:v>9.778935185185185E-2</c:v>
                </c:pt>
                <c:pt idx="8293">
                  <c:v>9.780092592592593E-2</c:v>
                </c:pt>
                <c:pt idx="8294">
                  <c:v>9.7812500000000011E-2</c:v>
                </c:pt>
                <c:pt idx="8295">
                  <c:v>9.7824074074074077E-2</c:v>
                </c:pt>
                <c:pt idx="8296">
                  <c:v>9.7835648148148158E-2</c:v>
                </c:pt>
                <c:pt idx="8297">
                  <c:v>9.784722222222221E-2</c:v>
                </c:pt>
                <c:pt idx="8298">
                  <c:v>9.7858796296296291E-2</c:v>
                </c:pt>
                <c:pt idx="8299">
                  <c:v>9.7870370370370371E-2</c:v>
                </c:pt>
                <c:pt idx="8300">
                  <c:v>9.7881944444444438E-2</c:v>
                </c:pt>
                <c:pt idx="8301">
                  <c:v>9.7893518518518519E-2</c:v>
                </c:pt>
                <c:pt idx="8302">
                  <c:v>9.7905092592592599E-2</c:v>
                </c:pt>
                <c:pt idx="8303">
                  <c:v>9.7916666666666666E-2</c:v>
                </c:pt>
                <c:pt idx="8304">
                  <c:v>9.7928240740740746E-2</c:v>
                </c:pt>
                <c:pt idx="8305">
                  <c:v>9.7939814814814827E-2</c:v>
                </c:pt>
                <c:pt idx="8306">
                  <c:v>9.795138888888888E-2</c:v>
                </c:pt>
                <c:pt idx="8307">
                  <c:v>9.796296296296296E-2</c:v>
                </c:pt>
                <c:pt idx="8308">
                  <c:v>9.7974537037037027E-2</c:v>
                </c:pt>
                <c:pt idx="8309">
                  <c:v>9.7986111111111107E-2</c:v>
                </c:pt>
                <c:pt idx="8310">
                  <c:v>9.7997685185185188E-2</c:v>
                </c:pt>
                <c:pt idx="8311">
                  <c:v>9.8009259259259254E-2</c:v>
                </c:pt>
                <c:pt idx="8312">
                  <c:v>9.8020833333333335E-2</c:v>
                </c:pt>
                <c:pt idx="8313">
                  <c:v>9.8032407407407415E-2</c:v>
                </c:pt>
                <c:pt idx="8314">
                  <c:v>9.8043981481481482E-2</c:v>
                </c:pt>
                <c:pt idx="8315">
                  <c:v>9.8055555555555562E-2</c:v>
                </c:pt>
                <c:pt idx="8316">
                  <c:v>9.8067129629629643E-2</c:v>
                </c:pt>
                <c:pt idx="8317">
                  <c:v>9.807870370370371E-2</c:v>
                </c:pt>
                <c:pt idx="8318">
                  <c:v>9.8090277777777776E-2</c:v>
                </c:pt>
                <c:pt idx="8319">
                  <c:v>9.8101851851851843E-2</c:v>
                </c:pt>
                <c:pt idx="8320">
                  <c:v>9.8113425925925923E-2</c:v>
                </c:pt>
                <c:pt idx="8321">
                  <c:v>9.8125000000000004E-2</c:v>
                </c:pt>
                <c:pt idx="8322">
                  <c:v>9.8136574074074071E-2</c:v>
                </c:pt>
                <c:pt idx="8323">
                  <c:v>9.8148148148148151E-2</c:v>
                </c:pt>
                <c:pt idx="8324">
                  <c:v>9.8159722222222232E-2</c:v>
                </c:pt>
                <c:pt idx="8325">
                  <c:v>9.8171296296296298E-2</c:v>
                </c:pt>
                <c:pt idx="8326">
                  <c:v>9.8182870370370365E-2</c:v>
                </c:pt>
                <c:pt idx="8327">
                  <c:v>9.8194444444444431E-2</c:v>
                </c:pt>
                <c:pt idx="8328">
                  <c:v>9.8206018518518512E-2</c:v>
                </c:pt>
                <c:pt idx="8329">
                  <c:v>9.8217592592592592E-2</c:v>
                </c:pt>
                <c:pt idx="8330">
                  <c:v>9.8229166666666659E-2</c:v>
                </c:pt>
                <c:pt idx="8331">
                  <c:v>9.824074074074074E-2</c:v>
                </c:pt>
                <c:pt idx="8332">
                  <c:v>9.825231481481482E-2</c:v>
                </c:pt>
                <c:pt idx="8333">
                  <c:v>9.8263888888888887E-2</c:v>
                </c:pt>
                <c:pt idx="8334">
                  <c:v>9.8275462962962967E-2</c:v>
                </c:pt>
                <c:pt idx="8335">
                  <c:v>9.8287037037037048E-2</c:v>
                </c:pt>
                <c:pt idx="8336">
                  <c:v>9.8298611111111114E-2</c:v>
                </c:pt>
                <c:pt idx="8337">
                  <c:v>9.8310185185185195E-2</c:v>
                </c:pt>
                <c:pt idx="8338">
                  <c:v>9.8321759259259248E-2</c:v>
                </c:pt>
                <c:pt idx="8339">
                  <c:v>9.8333333333333328E-2</c:v>
                </c:pt>
                <c:pt idx="8340">
                  <c:v>9.8344907407407409E-2</c:v>
                </c:pt>
                <c:pt idx="8341">
                  <c:v>9.8356481481481475E-2</c:v>
                </c:pt>
                <c:pt idx="8342">
                  <c:v>9.8368055555555556E-2</c:v>
                </c:pt>
                <c:pt idx="8343">
                  <c:v>9.8379629629629636E-2</c:v>
                </c:pt>
                <c:pt idx="8344">
                  <c:v>9.8391203703703703E-2</c:v>
                </c:pt>
                <c:pt idx="8345">
                  <c:v>9.8402777777777783E-2</c:v>
                </c:pt>
                <c:pt idx="8346">
                  <c:v>9.8414351851851836E-2</c:v>
                </c:pt>
                <c:pt idx="8347">
                  <c:v>9.8425925925925917E-2</c:v>
                </c:pt>
                <c:pt idx="8348">
                  <c:v>9.8437499999999997E-2</c:v>
                </c:pt>
                <c:pt idx="8349">
                  <c:v>9.8449074074074064E-2</c:v>
                </c:pt>
                <c:pt idx="8350">
                  <c:v>9.8460648148148144E-2</c:v>
                </c:pt>
                <c:pt idx="8351">
                  <c:v>9.8472222222222225E-2</c:v>
                </c:pt>
                <c:pt idx="8352">
                  <c:v>9.8483796296296292E-2</c:v>
                </c:pt>
                <c:pt idx="8353">
                  <c:v>9.8495370370370372E-2</c:v>
                </c:pt>
                <c:pt idx="8354">
                  <c:v>9.8506944444444453E-2</c:v>
                </c:pt>
                <c:pt idx="8355">
                  <c:v>9.8518518518518519E-2</c:v>
                </c:pt>
                <c:pt idx="8356">
                  <c:v>9.85300925925926E-2</c:v>
                </c:pt>
                <c:pt idx="8357">
                  <c:v>9.854166666666668E-2</c:v>
                </c:pt>
                <c:pt idx="8358">
                  <c:v>9.8553240740740747E-2</c:v>
                </c:pt>
                <c:pt idx="8359">
                  <c:v>9.8564814814814813E-2</c:v>
                </c:pt>
                <c:pt idx="8360">
                  <c:v>9.857638888888888E-2</c:v>
                </c:pt>
                <c:pt idx="8361">
                  <c:v>9.8587962962962961E-2</c:v>
                </c:pt>
                <c:pt idx="8362">
                  <c:v>9.8599537037037041E-2</c:v>
                </c:pt>
                <c:pt idx="8363">
                  <c:v>9.8611111111111108E-2</c:v>
                </c:pt>
                <c:pt idx="8364">
                  <c:v>9.8622685185185188E-2</c:v>
                </c:pt>
                <c:pt idx="8365">
                  <c:v>9.8634259259259269E-2</c:v>
                </c:pt>
                <c:pt idx="8366">
                  <c:v>9.8645833333333335E-2</c:v>
                </c:pt>
                <c:pt idx="8367">
                  <c:v>9.8657407407407402E-2</c:v>
                </c:pt>
                <c:pt idx="8368">
                  <c:v>9.8668981481481469E-2</c:v>
                </c:pt>
                <c:pt idx="8369">
                  <c:v>9.8680555555555549E-2</c:v>
                </c:pt>
                <c:pt idx="8370">
                  <c:v>9.869212962962963E-2</c:v>
                </c:pt>
                <c:pt idx="8371">
                  <c:v>9.8703703703703696E-2</c:v>
                </c:pt>
                <c:pt idx="8372">
                  <c:v>9.8715277777777777E-2</c:v>
                </c:pt>
                <c:pt idx="8373">
                  <c:v>9.8726851851851857E-2</c:v>
                </c:pt>
                <c:pt idx="8374">
                  <c:v>9.8738425925925924E-2</c:v>
                </c:pt>
                <c:pt idx="8375">
                  <c:v>9.8750000000000004E-2</c:v>
                </c:pt>
                <c:pt idx="8376">
                  <c:v>9.8761574074074085E-2</c:v>
                </c:pt>
                <c:pt idx="8377">
                  <c:v>9.8773148148148152E-2</c:v>
                </c:pt>
                <c:pt idx="8378">
                  <c:v>9.8784722222222232E-2</c:v>
                </c:pt>
                <c:pt idx="8379">
                  <c:v>9.8796296296296285E-2</c:v>
                </c:pt>
                <c:pt idx="8380">
                  <c:v>9.8807870370370365E-2</c:v>
                </c:pt>
                <c:pt idx="8381">
                  <c:v>9.8819444444444446E-2</c:v>
                </c:pt>
                <c:pt idx="8382">
                  <c:v>9.8831018518518512E-2</c:v>
                </c:pt>
                <c:pt idx="8383">
                  <c:v>9.8842592592592593E-2</c:v>
                </c:pt>
                <c:pt idx="8384">
                  <c:v>9.8854166666666674E-2</c:v>
                </c:pt>
                <c:pt idx="8385">
                  <c:v>9.886574074074074E-2</c:v>
                </c:pt>
                <c:pt idx="8386">
                  <c:v>9.8877314814814821E-2</c:v>
                </c:pt>
                <c:pt idx="8387">
                  <c:v>9.8888888888888873E-2</c:v>
                </c:pt>
                <c:pt idx="8388">
                  <c:v>9.8900462962962954E-2</c:v>
                </c:pt>
                <c:pt idx="8389">
                  <c:v>9.8912037037037034E-2</c:v>
                </c:pt>
                <c:pt idx="8390">
                  <c:v>9.8923611111111101E-2</c:v>
                </c:pt>
                <c:pt idx="8391">
                  <c:v>9.8935185185185182E-2</c:v>
                </c:pt>
                <c:pt idx="8392">
                  <c:v>9.8946759259259262E-2</c:v>
                </c:pt>
                <c:pt idx="8393">
                  <c:v>9.8958333333333329E-2</c:v>
                </c:pt>
                <c:pt idx="8394">
                  <c:v>9.8969907407407409E-2</c:v>
                </c:pt>
                <c:pt idx="8395">
                  <c:v>9.898148148148149E-2</c:v>
                </c:pt>
                <c:pt idx="8396">
                  <c:v>9.8993055555555556E-2</c:v>
                </c:pt>
                <c:pt idx="8397">
                  <c:v>9.9004629629629637E-2</c:v>
                </c:pt>
                <c:pt idx="8398">
                  <c:v>9.9016203703703717E-2</c:v>
                </c:pt>
                <c:pt idx="8399">
                  <c:v>9.9027777777777784E-2</c:v>
                </c:pt>
                <c:pt idx="8400">
                  <c:v>9.9039351851851851E-2</c:v>
                </c:pt>
                <c:pt idx="8401">
                  <c:v>9.9050925925925917E-2</c:v>
                </c:pt>
                <c:pt idx="8402">
                  <c:v>9.9062499999999998E-2</c:v>
                </c:pt>
                <c:pt idx="8403">
                  <c:v>9.9074074074074078E-2</c:v>
                </c:pt>
                <c:pt idx="8404">
                  <c:v>9.9085648148148145E-2</c:v>
                </c:pt>
                <c:pt idx="8405">
                  <c:v>9.9097222222222225E-2</c:v>
                </c:pt>
                <c:pt idx="8406">
                  <c:v>9.9108796296296306E-2</c:v>
                </c:pt>
                <c:pt idx="8407">
                  <c:v>9.9120370370370373E-2</c:v>
                </c:pt>
                <c:pt idx="8408">
                  <c:v>9.9131944444444439E-2</c:v>
                </c:pt>
                <c:pt idx="8409">
                  <c:v>9.9143518518518506E-2</c:v>
                </c:pt>
                <c:pt idx="8410">
                  <c:v>9.9155092592592586E-2</c:v>
                </c:pt>
                <c:pt idx="8411">
                  <c:v>9.9166666666666667E-2</c:v>
                </c:pt>
                <c:pt idx="8412">
                  <c:v>9.9178240740740733E-2</c:v>
                </c:pt>
                <c:pt idx="8413">
                  <c:v>9.9189814814814814E-2</c:v>
                </c:pt>
                <c:pt idx="8414">
                  <c:v>9.9201388888888895E-2</c:v>
                </c:pt>
                <c:pt idx="8415">
                  <c:v>9.9212962962962961E-2</c:v>
                </c:pt>
                <c:pt idx="8416">
                  <c:v>9.9224537037037042E-2</c:v>
                </c:pt>
                <c:pt idx="8417">
                  <c:v>9.9236111111111122E-2</c:v>
                </c:pt>
                <c:pt idx="8418">
                  <c:v>9.9247685185185189E-2</c:v>
                </c:pt>
                <c:pt idx="8419">
                  <c:v>9.9259259259259269E-2</c:v>
                </c:pt>
                <c:pt idx="8420">
                  <c:v>9.9270833333333322E-2</c:v>
                </c:pt>
                <c:pt idx="8421">
                  <c:v>9.9282407407407403E-2</c:v>
                </c:pt>
                <c:pt idx="8422">
                  <c:v>9.9293981481481483E-2</c:v>
                </c:pt>
                <c:pt idx="8423">
                  <c:v>9.930555555555555E-2</c:v>
                </c:pt>
                <c:pt idx="8424">
                  <c:v>9.931712962962963E-2</c:v>
                </c:pt>
                <c:pt idx="8425">
                  <c:v>9.9328703703703711E-2</c:v>
                </c:pt>
                <c:pt idx="8426">
                  <c:v>9.9340277777777777E-2</c:v>
                </c:pt>
                <c:pt idx="8427">
                  <c:v>9.9351851851851858E-2</c:v>
                </c:pt>
                <c:pt idx="8428">
                  <c:v>9.9363425925925911E-2</c:v>
                </c:pt>
                <c:pt idx="8429">
                  <c:v>9.9374999999999991E-2</c:v>
                </c:pt>
                <c:pt idx="8430">
                  <c:v>9.9386574074074072E-2</c:v>
                </c:pt>
                <c:pt idx="8431">
                  <c:v>9.9398148148148138E-2</c:v>
                </c:pt>
                <c:pt idx="8432">
                  <c:v>9.9409722222222219E-2</c:v>
                </c:pt>
                <c:pt idx="8433">
                  <c:v>9.9421296296296299E-2</c:v>
                </c:pt>
                <c:pt idx="8434">
                  <c:v>9.9432870370370366E-2</c:v>
                </c:pt>
                <c:pt idx="8435">
                  <c:v>9.9444444444444446E-2</c:v>
                </c:pt>
                <c:pt idx="8436">
                  <c:v>9.9456018518518527E-2</c:v>
                </c:pt>
                <c:pt idx="8437">
                  <c:v>9.9467592592592594E-2</c:v>
                </c:pt>
                <c:pt idx="8438">
                  <c:v>9.9479166666666674E-2</c:v>
                </c:pt>
                <c:pt idx="8439">
                  <c:v>9.9490740740740755E-2</c:v>
                </c:pt>
                <c:pt idx="8440">
                  <c:v>9.9502314814814821E-2</c:v>
                </c:pt>
                <c:pt idx="8441">
                  <c:v>9.9513888888888888E-2</c:v>
                </c:pt>
                <c:pt idx="8442">
                  <c:v>9.9525462962962954E-2</c:v>
                </c:pt>
                <c:pt idx="8443">
                  <c:v>9.9537037037037035E-2</c:v>
                </c:pt>
                <c:pt idx="8444">
                  <c:v>9.9548611111111115E-2</c:v>
                </c:pt>
                <c:pt idx="8445">
                  <c:v>9.9560185185185182E-2</c:v>
                </c:pt>
                <c:pt idx="8446">
                  <c:v>9.9571759259259263E-2</c:v>
                </c:pt>
                <c:pt idx="8447">
                  <c:v>9.9583333333333343E-2</c:v>
                </c:pt>
                <c:pt idx="8448">
                  <c:v>9.959490740740741E-2</c:v>
                </c:pt>
                <c:pt idx="8449">
                  <c:v>9.9606481481481476E-2</c:v>
                </c:pt>
                <c:pt idx="8450">
                  <c:v>9.9618055555555543E-2</c:v>
                </c:pt>
                <c:pt idx="8451">
                  <c:v>9.9629629629629624E-2</c:v>
                </c:pt>
                <c:pt idx="8452">
                  <c:v>9.9641203703703704E-2</c:v>
                </c:pt>
                <c:pt idx="8453">
                  <c:v>9.9652777777777771E-2</c:v>
                </c:pt>
                <c:pt idx="8454">
                  <c:v>9.9664351851851851E-2</c:v>
                </c:pt>
                <c:pt idx="8455">
                  <c:v>9.9675925925925932E-2</c:v>
                </c:pt>
                <c:pt idx="8456">
                  <c:v>9.9687499999999998E-2</c:v>
                </c:pt>
                <c:pt idx="8457">
                  <c:v>9.9699074074074079E-2</c:v>
                </c:pt>
                <c:pt idx="8458">
                  <c:v>9.9710648148148159E-2</c:v>
                </c:pt>
                <c:pt idx="8459">
                  <c:v>9.9722222222222226E-2</c:v>
                </c:pt>
                <c:pt idx="8460">
                  <c:v>9.9733796296296306E-2</c:v>
                </c:pt>
                <c:pt idx="8461">
                  <c:v>9.9745370370370359E-2</c:v>
                </c:pt>
                <c:pt idx="8462">
                  <c:v>9.975694444444444E-2</c:v>
                </c:pt>
                <c:pt idx="8463">
                  <c:v>9.976851851851852E-2</c:v>
                </c:pt>
                <c:pt idx="8464">
                  <c:v>9.9780092592592587E-2</c:v>
                </c:pt>
                <c:pt idx="8465">
                  <c:v>9.9791666666666667E-2</c:v>
                </c:pt>
                <c:pt idx="8466">
                  <c:v>9.9803240740740748E-2</c:v>
                </c:pt>
                <c:pt idx="8467">
                  <c:v>9.9814814814814815E-2</c:v>
                </c:pt>
                <c:pt idx="8468">
                  <c:v>9.9826388888888895E-2</c:v>
                </c:pt>
                <c:pt idx="8469">
                  <c:v>9.9837962962962948E-2</c:v>
                </c:pt>
                <c:pt idx="8470">
                  <c:v>9.9849537037037028E-2</c:v>
                </c:pt>
                <c:pt idx="8471">
                  <c:v>9.9861111111111109E-2</c:v>
                </c:pt>
                <c:pt idx="8472">
                  <c:v>9.9872685185185175E-2</c:v>
                </c:pt>
                <c:pt idx="8473">
                  <c:v>9.9884259259259256E-2</c:v>
                </c:pt>
                <c:pt idx="8474">
                  <c:v>9.9895833333333336E-2</c:v>
                </c:pt>
                <c:pt idx="8475">
                  <c:v>9.9907407407407403E-2</c:v>
                </c:pt>
                <c:pt idx="8476">
                  <c:v>9.9918981481481484E-2</c:v>
                </c:pt>
                <c:pt idx="8477">
                  <c:v>9.9930555555555564E-2</c:v>
                </c:pt>
                <c:pt idx="8478">
                  <c:v>9.9942129629629631E-2</c:v>
                </c:pt>
                <c:pt idx="8479">
                  <c:v>9.9953703703703711E-2</c:v>
                </c:pt>
                <c:pt idx="8480">
                  <c:v>9.9965277777777792E-2</c:v>
                </c:pt>
                <c:pt idx="8481">
                  <c:v>9.9976851851851845E-2</c:v>
                </c:pt>
                <c:pt idx="8482">
                  <c:v>9.9988425925925925E-2</c:v>
                </c:pt>
                <c:pt idx="8483">
                  <c:v>9.9999999999999992E-2</c:v>
                </c:pt>
                <c:pt idx="8484">
                  <c:v>0.10001157407407407</c:v>
                </c:pt>
                <c:pt idx="8485">
                  <c:v>0.10002314814814815</c:v>
                </c:pt>
                <c:pt idx="8486">
                  <c:v>0.10003472222222222</c:v>
                </c:pt>
                <c:pt idx="8487">
                  <c:v>0.1000462962962963</c:v>
                </c:pt>
                <c:pt idx="8488">
                  <c:v>0.10005787037037038</c:v>
                </c:pt>
                <c:pt idx="8489">
                  <c:v>0.10006944444444445</c:v>
                </c:pt>
                <c:pt idx="8490">
                  <c:v>0.10008101851851851</c:v>
                </c:pt>
                <c:pt idx="8491">
                  <c:v>0.10009259259259258</c:v>
                </c:pt>
                <c:pt idx="8492">
                  <c:v>0.10010416666666666</c:v>
                </c:pt>
                <c:pt idx="8493">
                  <c:v>0.10011574074074074</c:v>
                </c:pt>
                <c:pt idx="8494">
                  <c:v>0.10012731481481481</c:v>
                </c:pt>
                <c:pt idx="8495">
                  <c:v>0.10013888888888889</c:v>
                </c:pt>
                <c:pt idx="8496">
                  <c:v>0.10015046296296297</c:v>
                </c:pt>
                <c:pt idx="8497">
                  <c:v>0.10016203703703704</c:v>
                </c:pt>
                <c:pt idx="8498">
                  <c:v>0.10017361111111112</c:v>
                </c:pt>
                <c:pt idx="8499">
                  <c:v>0.1001851851851852</c:v>
                </c:pt>
                <c:pt idx="8500">
                  <c:v>0.10019675925925926</c:v>
                </c:pt>
                <c:pt idx="8501">
                  <c:v>0.10020833333333334</c:v>
                </c:pt>
                <c:pt idx="8502">
                  <c:v>0.1002199074074074</c:v>
                </c:pt>
                <c:pt idx="8503">
                  <c:v>0.10023148148148148</c:v>
                </c:pt>
                <c:pt idx="8504">
                  <c:v>0.10024305555555556</c:v>
                </c:pt>
                <c:pt idx="8505">
                  <c:v>0.10025462962962962</c:v>
                </c:pt>
                <c:pt idx="8506">
                  <c:v>0.1002662037037037</c:v>
                </c:pt>
                <c:pt idx="8507">
                  <c:v>0.10027777777777779</c:v>
                </c:pt>
                <c:pt idx="8508">
                  <c:v>0.10028935185185185</c:v>
                </c:pt>
                <c:pt idx="8509">
                  <c:v>0.10030092592592593</c:v>
                </c:pt>
                <c:pt idx="8510">
                  <c:v>0.10031249999999999</c:v>
                </c:pt>
                <c:pt idx="8511">
                  <c:v>0.10032407407407407</c:v>
                </c:pt>
                <c:pt idx="8512">
                  <c:v>0.10033564814814815</c:v>
                </c:pt>
                <c:pt idx="8513">
                  <c:v>0.10034722222222221</c:v>
                </c:pt>
                <c:pt idx="8514">
                  <c:v>0.10035879629629629</c:v>
                </c:pt>
                <c:pt idx="8515">
                  <c:v>0.10037037037037037</c:v>
                </c:pt>
                <c:pt idx="8516">
                  <c:v>0.10038194444444444</c:v>
                </c:pt>
                <c:pt idx="8517">
                  <c:v>0.10039351851851852</c:v>
                </c:pt>
                <c:pt idx="8518">
                  <c:v>0.1004050925925926</c:v>
                </c:pt>
                <c:pt idx="8519">
                  <c:v>0.10041666666666667</c:v>
                </c:pt>
                <c:pt idx="8520">
                  <c:v>0.10042824074074075</c:v>
                </c:pt>
                <c:pt idx="8521">
                  <c:v>0.10043981481481483</c:v>
                </c:pt>
                <c:pt idx="8522">
                  <c:v>0.10045138888888888</c:v>
                </c:pt>
                <c:pt idx="8523">
                  <c:v>0.10046296296296296</c:v>
                </c:pt>
                <c:pt idx="8524">
                  <c:v>0.10047453703703703</c:v>
                </c:pt>
                <c:pt idx="8525">
                  <c:v>0.10048611111111111</c:v>
                </c:pt>
                <c:pt idx="8526">
                  <c:v>0.10049768518518519</c:v>
                </c:pt>
                <c:pt idx="8527">
                  <c:v>0.10050925925925926</c:v>
                </c:pt>
                <c:pt idx="8528">
                  <c:v>0.10052083333333334</c:v>
                </c:pt>
                <c:pt idx="8529">
                  <c:v>0.10053240740740742</c:v>
                </c:pt>
                <c:pt idx="8530">
                  <c:v>0.10054398148148148</c:v>
                </c:pt>
                <c:pt idx="8531">
                  <c:v>0.10055555555555555</c:v>
                </c:pt>
                <c:pt idx="8532">
                  <c:v>0.10056712962962962</c:v>
                </c:pt>
                <c:pt idx="8533">
                  <c:v>0.1005787037037037</c:v>
                </c:pt>
                <c:pt idx="8534">
                  <c:v>0.10059027777777778</c:v>
                </c:pt>
                <c:pt idx="8535">
                  <c:v>0.10060185185185185</c:v>
                </c:pt>
                <c:pt idx="8536">
                  <c:v>0.10061342592592593</c:v>
                </c:pt>
                <c:pt idx="8537">
                  <c:v>0.10062500000000001</c:v>
                </c:pt>
                <c:pt idx="8538">
                  <c:v>0.10063657407407407</c:v>
                </c:pt>
                <c:pt idx="8539">
                  <c:v>0.10064814814814815</c:v>
                </c:pt>
                <c:pt idx="8540">
                  <c:v>0.10065972222222223</c:v>
                </c:pt>
                <c:pt idx="8541">
                  <c:v>0.1006712962962963</c:v>
                </c:pt>
                <c:pt idx="8542">
                  <c:v>0.10068287037037038</c:v>
                </c:pt>
                <c:pt idx="8543">
                  <c:v>0.10069444444444443</c:v>
                </c:pt>
                <c:pt idx="8544">
                  <c:v>0.10070601851851851</c:v>
                </c:pt>
                <c:pt idx="8545">
                  <c:v>0.10071759259259259</c:v>
                </c:pt>
                <c:pt idx="8546">
                  <c:v>0.10072916666666666</c:v>
                </c:pt>
                <c:pt idx="8547">
                  <c:v>0.10072916666666666</c:v>
                </c:pt>
                <c:pt idx="8548">
                  <c:v>0.10075231481481482</c:v>
                </c:pt>
                <c:pt idx="8549">
                  <c:v>0.10075231481481482</c:v>
                </c:pt>
                <c:pt idx="8550">
                  <c:v>0.10076388888888889</c:v>
                </c:pt>
                <c:pt idx="8551">
                  <c:v>0.10077546296296297</c:v>
                </c:pt>
                <c:pt idx="8552">
                  <c:v>0.10078703703703702</c:v>
                </c:pt>
                <c:pt idx="8553">
                  <c:v>0.1007986111111111</c:v>
                </c:pt>
                <c:pt idx="8554">
                  <c:v>0.10081018518518518</c:v>
                </c:pt>
                <c:pt idx="8555">
                  <c:v>0.10082175925925925</c:v>
                </c:pt>
                <c:pt idx="8556">
                  <c:v>0.10083333333333333</c:v>
                </c:pt>
                <c:pt idx="8557">
                  <c:v>0.10084490740740741</c:v>
                </c:pt>
                <c:pt idx="8558">
                  <c:v>0.10085648148148148</c:v>
                </c:pt>
                <c:pt idx="8559">
                  <c:v>0.10086805555555556</c:v>
                </c:pt>
                <c:pt idx="8560">
                  <c:v>0.10087962962962964</c:v>
                </c:pt>
                <c:pt idx="8561">
                  <c:v>0.10089120370370371</c:v>
                </c:pt>
                <c:pt idx="8562">
                  <c:v>0.10090277777777779</c:v>
                </c:pt>
                <c:pt idx="8563">
                  <c:v>0.10091435185185187</c:v>
                </c:pt>
                <c:pt idx="8564">
                  <c:v>0.10092592592592592</c:v>
                </c:pt>
                <c:pt idx="8565">
                  <c:v>0.1009375</c:v>
                </c:pt>
                <c:pt idx="8566">
                  <c:v>0.10094907407407407</c:v>
                </c:pt>
                <c:pt idx="8567">
                  <c:v>0.10096064814814815</c:v>
                </c:pt>
                <c:pt idx="8568">
                  <c:v>0.10097222222222223</c:v>
                </c:pt>
                <c:pt idx="8569">
                  <c:v>0.10098379629629629</c:v>
                </c:pt>
                <c:pt idx="8570">
                  <c:v>0.10099537037037037</c:v>
                </c:pt>
                <c:pt idx="8571">
                  <c:v>0.10100694444444445</c:v>
                </c:pt>
                <c:pt idx="8572">
                  <c:v>0.10101851851851851</c:v>
                </c:pt>
                <c:pt idx="8573">
                  <c:v>0.10103009259259259</c:v>
                </c:pt>
                <c:pt idx="8574">
                  <c:v>0.10104166666666665</c:v>
                </c:pt>
                <c:pt idx="8575">
                  <c:v>0.10105324074074074</c:v>
                </c:pt>
                <c:pt idx="8576">
                  <c:v>0.10106481481481482</c:v>
                </c:pt>
                <c:pt idx="8577">
                  <c:v>0.10107638888888888</c:v>
                </c:pt>
                <c:pt idx="8578">
                  <c:v>0.10108796296296296</c:v>
                </c:pt>
                <c:pt idx="8579">
                  <c:v>0.10109953703703704</c:v>
                </c:pt>
                <c:pt idx="8580">
                  <c:v>0.10111111111111111</c:v>
                </c:pt>
                <c:pt idx="8581">
                  <c:v>0.10112268518518519</c:v>
                </c:pt>
                <c:pt idx="8582">
                  <c:v>0.10113425925925927</c:v>
                </c:pt>
                <c:pt idx="8583">
                  <c:v>0.10114583333333334</c:v>
                </c:pt>
                <c:pt idx="8584">
                  <c:v>0.10115740740740742</c:v>
                </c:pt>
                <c:pt idx="8585">
                  <c:v>0.10116898148148147</c:v>
                </c:pt>
                <c:pt idx="8586">
                  <c:v>0.10118055555555555</c:v>
                </c:pt>
                <c:pt idx="8587">
                  <c:v>0.10119212962962963</c:v>
                </c:pt>
                <c:pt idx="8588">
                  <c:v>0.1012037037037037</c:v>
                </c:pt>
                <c:pt idx="8589">
                  <c:v>0.10121527777777778</c:v>
                </c:pt>
                <c:pt idx="8590">
                  <c:v>0.10122685185185186</c:v>
                </c:pt>
                <c:pt idx="8591">
                  <c:v>0.10123842592592593</c:v>
                </c:pt>
                <c:pt idx="8592">
                  <c:v>0.10125000000000001</c:v>
                </c:pt>
                <c:pt idx="8593">
                  <c:v>0.10126157407407406</c:v>
                </c:pt>
                <c:pt idx="8594">
                  <c:v>0.10127314814814814</c:v>
                </c:pt>
                <c:pt idx="8595">
                  <c:v>0.10128472222222222</c:v>
                </c:pt>
                <c:pt idx="8596">
                  <c:v>0.10129629629629629</c:v>
                </c:pt>
                <c:pt idx="8597">
                  <c:v>0.10130787037037037</c:v>
                </c:pt>
                <c:pt idx="8598">
                  <c:v>0.10131944444444445</c:v>
                </c:pt>
                <c:pt idx="8599">
                  <c:v>0.10133101851851851</c:v>
                </c:pt>
                <c:pt idx="8600">
                  <c:v>0.1013425925925926</c:v>
                </c:pt>
                <c:pt idx="8601">
                  <c:v>0.10135416666666668</c:v>
                </c:pt>
                <c:pt idx="8602">
                  <c:v>0.10136574074074074</c:v>
                </c:pt>
                <c:pt idx="8603">
                  <c:v>0.10137731481481482</c:v>
                </c:pt>
                <c:pt idx="8604">
                  <c:v>0.1013888888888889</c:v>
                </c:pt>
                <c:pt idx="8605">
                  <c:v>0.10140046296296296</c:v>
                </c:pt>
                <c:pt idx="8606">
                  <c:v>0.10141203703703704</c:v>
                </c:pt>
                <c:pt idx="8607">
                  <c:v>0.1014236111111111</c:v>
                </c:pt>
                <c:pt idx="8608">
                  <c:v>0.10143518518518518</c:v>
                </c:pt>
                <c:pt idx="8609">
                  <c:v>0.10144675925925926</c:v>
                </c:pt>
                <c:pt idx="8610">
                  <c:v>0.10145833333333333</c:v>
                </c:pt>
                <c:pt idx="8611">
                  <c:v>0.10146990740740741</c:v>
                </c:pt>
                <c:pt idx="8612">
                  <c:v>0.10148148148148149</c:v>
                </c:pt>
                <c:pt idx="8613">
                  <c:v>0.10149305555555554</c:v>
                </c:pt>
                <c:pt idx="8614">
                  <c:v>0.10150462962962963</c:v>
                </c:pt>
                <c:pt idx="8615">
                  <c:v>0.10151620370370369</c:v>
                </c:pt>
                <c:pt idx="8616">
                  <c:v>0.10152777777777777</c:v>
                </c:pt>
                <c:pt idx="8617">
                  <c:v>0.10153935185185185</c:v>
                </c:pt>
                <c:pt idx="8618">
                  <c:v>0.10155092592592592</c:v>
                </c:pt>
                <c:pt idx="8619">
                  <c:v>0.1015625</c:v>
                </c:pt>
                <c:pt idx="8620">
                  <c:v>0.10157407407407408</c:v>
                </c:pt>
                <c:pt idx="8621">
                  <c:v>0.10158564814814815</c:v>
                </c:pt>
                <c:pt idx="8622">
                  <c:v>0.10159722222222223</c:v>
                </c:pt>
                <c:pt idx="8623">
                  <c:v>0.10160879629629631</c:v>
                </c:pt>
                <c:pt idx="8624">
                  <c:v>0.10162037037037037</c:v>
                </c:pt>
                <c:pt idx="8625">
                  <c:v>0.10163194444444446</c:v>
                </c:pt>
                <c:pt idx="8626">
                  <c:v>0.10164351851851851</c:v>
                </c:pt>
                <c:pt idx="8627">
                  <c:v>0.10165509259259259</c:v>
                </c:pt>
                <c:pt idx="8628">
                  <c:v>0.10166666666666667</c:v>
                </c:pt>
                <c:pt idx="8629">
                  <c:v>0.10167824074074074</c:v>
                </c:pt>
                <c:pt idx="8630">
                  <c:v>0.10168981481481482</c:v>
                </c:pt>
                <c:pt idx="8631">
                  <c:v>0.1017013888888889</c:v>
                </c:pt>
                <c:pt idx="8632">
                  <c:v>0.10171296296296296</c:v>
                </c:pt>
                <c:pt idx="8633">
                  <c:v>0.10172453703703704</c:v>
                </c:pt>
                <c:pt idx="8634">
                  <c:v>0.1017361111111111</c:v>
                </c:pt>
                <c:pt idx="8635">
                  <c:v>0.10174768518518518</c:v>
                </c:pt>
                <c:pt idx="8636">
                  <c:v>0.10175925925925926</c:v>
                </c:pt>
                <c:pt idx="8637">
                  <c:v>0.10177083333333332</c:v>
                </c:pt>
                <c:pt idx="8638">
                  <c:v>0.1017824074074074</c:v>
                </c:pt>
                <c:pt idx="8639">
                  <c:v>0.10179398148148149</c:v>
                </c:pt>
                <c:pt idx="8640">
                  <c:v>0.10180555555555555</c:v>
                </c:pt>
                <c:pt idx="8641">
                  <c:v>0.10181712962962963</c:v>
                </c:pt>
                <c:pt idx="8642">
                  <c:v>0.10182870370370371</c:v>
                </c:pt>
                <c:pt idx="8643">
                  <c:v>0.10184027777777778</c:v>
                </c:pt>
                <c:pt idx="8644">
                  <c:v>0.10185185185185186</c:v>
                </c:pt>
                <c:pt idx="8645">
                  <c:v>0.10186342592592594</c:v>
                </c:pt>
                <c:pt idx="8646">
                  <c:v>0.10187499999999999</c:v>
                </c:pt>
                <c:pt idx="8647">
                  <c:v>0.10188657407407407</c:v>
                </c:pt>
                <c:pt idx="8648">
                  <c:v>0.10189814814814814</c:v>
                </c:pt>
                <c:pt idx="8649">
                  <c:v>0.10190972222222222</c:v>
                </c:pt>
                <c:pt idx="8650">
                  <c:v>0.1019212962962963</c:v>
                </c:pt>
                <c:pt idx="8651">
                  <c:v>0.10193287037037037</c:v>
                </c:pt>
                <c:pt idx="8652">
                  <c:v>0.10194444444444445</c:v>
                </c:pt>
                <c:pt idx="8653">
                  <c:v>0.10195601851851853</c:v>
                </c:pt>
                <c:pt idx="8654">
                  <c:v>0.10196759259259258</c:v>
                </c:pt>
                <c:pt idx="8655">
                  <c:v>0.10197916666666666</c:v>
                </c:pt>
                <c:pt idx="8656">
                  <c:v>0.10199074074074073</c:v>
                </c:pt>
                <c:pt idx="8657">
                  <c:v>0.10200231481481481</c:v>
                </c:pt>
                <c:pt idx="8658">
                  <c:v>0.10201388888888889</c:v>
                </c:pt>
                <c:pt idx="8659">
                  <c:v>0.10202546296296296</c:v>
                </c:pt>
                <c:pt idx="8660">
                  <c:v>0.10203703703703704</c:v>
                </c:pt>
                <c:pt idx="8661">
                  <c:v>0.10204861111111112</c:v>
                </c:pt>
                <c:pt idx="8662">
                  <c:v>0.10206018518518518</c:v>
                </c:pt>
                <c:pt idx="8663">
                  <c:v>0.10207175925925926</c:v>
                </c:pt>
                <c:pt idx="8664">
                  <c:v>0.10208333333333335</c:v>
                </c:pt>
                <c:pt idx="8665">
                  <c:v>0.10209490740740741</c:v>
                </c:pt>
                <c:pt idx="8666">
                  <c:v>0.10210648148148149</c:v>
                </c:pt>
                <c:pt idx="8667">
                  <c:v>0.10211805555555555</c:v>
                </c:pt>
                <c:pt idx="8668">
                  <c:v>0.10212962962962963</c:v>
                </c:pt>
                <c:pt idx="8669">
                  <c:v>0.10214120370370371</c:v>
                </c:pt>
                <c:pt idx="8670">
                  <c:v>0.10215277777777777</c:v>
                </c:pt>
                <c:pt idx="8671">
                  <c:v>0.10216435185185185</c:v>
                </c:pt>
                <c:pt idx="8672">
                  <c:v>0.10217592592592593</c:v>
                </c:pt>
                <c:pt idx="8673">
                  <c:v>0.1021875</c:v>
                </c:pt>
                <c:pt idx="8674">
                  <c:v>0.10219907407407408</c:v>
                </c:pt>
                <c:pt idx="8675">
                  <c:v>0.10221064814814813</c:v>
                </c:pt>
                <c:pt idx="8676">
                  <c:v>0.10222222222222221</c:v>
                </c:pt>
                <c:pt idx="8677">
                  <c:v>0.10223379629629629</c:v>
                </c:pt>
                <c:pt idx="8678">
                  <c:v>0.10224537037037036</c:v>
                </c:pt>
                <c:pt idx="8679">
                  <c:v>0.10225694444444444</c:v>
                </c:pt>
                <c:pt idx="8680">
                  <c:v>0.10226851851851852</c:v>
                </c:pt>
                <c:pt idx="8681">
                  <c:v>0.10228009259259259</c:v>
                </c:pt>
                <c:pt idx="8682">
                  <c:v>0.10229166666666667</c:v>
                </c:pt>
                <c:pt idx="8683">
                  <c:v>0.10230324074074075</c:v>
                </c:pt>
                <c:pt idx="8684">
                  <c:v>0.10231481481481482</c:v>
                </c:pt>
                <c:pt idx="8685">
                  <c:v>0.1023263888888889</c:v>
                </c:pt>
                <c:pt idx="8686">
                  <c:v>0.10233796296296298</c:v>
                </c:pt>
                <c:pt idx="8687">
                  <c:v>0.10234953703703703</c:v>
                </c:pt>
                <c:pt idx="8688">
                  <c:v>0.10236111111111111</c:v>
                </c:pt>
                <c:pt idx="8689">
                  <c:v>0.10237268518518518</c:v>
                </c:pt>
                <c:pt idx="8690">
                  <c:v>0.10238425925925926</c:v>
                </c:pt>
                <c:pt idx="8691">
                  <c:v>0.10239583333333334</c:v>
                </c:pt>
                <c:pt idx="8692">
                  <c:v>0.10240740740740741</c:v>
                </c:pt>
                <c:pt idx="8693">
                  <c:v>0.10241898148148149</c:v>
                </c:pt>
                <c:pt idx="8694">
                  <c:v>0.10243055555555557</c:v>
                </c:pt>
                <c:pt idx="8695">
                  <c:v>0.10244212962962962</c:v>
                </c:pt>
                <c:pt idx="8696">
                  <c:v>0.1024537037037037</c:v>
                </c:pt>
                <c:pt idx="8697">
                  <c:v>0.10246527777777777</c:v>
                </c:pt>
                <c:pt idx="8698">
                  <c:v>0.10247685185185185</c:v>
                </c:pt>
                <c:pt idx="8699">
                  <c:v>0.10248842592592593</c:v>
                </c:pt>
                <c:pt idx="8700">
                  <c:v>0.10249999999999999</c:v>
                </c:pt>
                <c:pt idx="8701">
                  <c:v>0.10251157407407407</c:v>
                </c:pt>
                <c:pt idx="8702">
                  <c:v>0.10252314814814815</c:v>
                </c:pt>
                <c:pt idx="8703">
                  <c:v>0.10253472222222222</c:v>
                </c:pt>
                <c:pt idx="8704">
                  <c:v>0.1025462962962963</c:v>
                </c:pt>
                <c:pt idx="8705">
                  <c:v>0.10255787037037038</c:v>
                </c:pt>
                <c:pt idx="8706">
                  <c:v>0.10256944444444445</c:v>
                </c:pt>
                <c:pt idx="8707">
                  <c:v>0.10258101851851852</c:v>
                </c:pt>
                <c:pt idx="8708">
                  <c:v>0.10259259259259258</c:v>
                </c:pt>
                <c:pt idx="8709">
                  <c:v>0.10260416666666666</c:v>
                </c:pt>
                <c:pt idx="8710">
                  <c:v>0.10261574074074074</c:v>
                </c:pt>
                <c:pt idx="8711">
                  <c:v>0.10262731481481481</c:v>
                </c:pt>
                <c:pt idx="8712">
                  <c:v>0.10263888888888889</c:v>
                </c:pt>
                <c:pt idx="8713">
                  <c:v>0.10265046296296297</c:v>
                </c:pt>
                <c:pt idx="8714">
                  <c:v>0.10266203703703704</c:v>
                </c:pt>
                <c:pt idx="8715">
                  <c:v>0.10267361111111112</c:v>
                </c:pt>
                <c:pt idx="8716">
                  <c:v>0.10268518518518517</c:v>
                </c:pt>
                <c:pt idx="8717">
                  <c:v>0.10269675925925925</c:v>
                </c:pt>
                <c:pt idx="8718">
                  <c:v>0.10270833333333333</c:v>
                </c:pt>
                <c:pt idx="8719">
                  <c:v>0.1027199074074074</c:v>
                </c:pt>
                <c:pt idx="8720">
                  <c:v>0.10273148148148148</c:v>
                </c:pt>
                <c:pt idx="8721">
                  <c:v>0.10274305555555556</c:v>
                </c:pt>
                <c:pt idx="8722">
                  <c:v>0.10275462962962963</c:v>
                </c:pt>
                <c:pt idx="8723">
                  <c:v>0.10276620370370371</c:v>
                </c:pt>
                <c:pt idx="8724">
                  <c:v>0.10277777777777779</c:v>
                </c:pt>
                <c:pt idx="8725">
                  <c:v>0.10278935185185185</c:v>
                </c:pt>
                <c:pt idx="8726">
                  <c:v>0.10280092592592593</c:v>
                </c:pt>
                <c:pt idx="8727">
                  <c:v>0.10281250000000001</c:v>
                </c:pt>
                <c:pt idx="8728">
                  <c:v>0.10282407407407407</c:v>
                </c:pt>
                <c:pt idx="8729">
                  <c:v>0.10283564814814815</c:v>
                </c:pt>
                <c:pt idx="8730">
                  <c:v>0.10284722222222221</c:v>
                </c:pt>
                <c:pt idx="8731">
                  <c:v>0.1028587962962963</c:v>
                </c:pt>
                <c:pt idx="8732">
                  <c:v>0.10287037037037038</c:v>
                </c:pt>
                <c:pt idx="8733">
                  <c:v>0.10288194444444444</c:v>
                </c:pt>
                <c:pt idx="8734">
                  <c:v>0.10289351851851852</c:v>
                </c:pt>
                <c:pt idx="8735">
                  <c:v>0.1029050925925926</c:v>
                </c:pt>
                <c:pt idx="8736">
                  <c:v>0.10291666666666666</c:v>
                </c:pt>
                <c:pt idx="8737">
                  <c:v>0.10292824074074074</c:v>
                </c:pt>
                <c:pt idx="8738">
                  <c:v>0.1029398148148148</c:v>
                </c:pt>
                <c:pt idx="8739">
                  <c:v>0.10295138888888888</c:v>
                </c:pt>
                <c:pt idx="8740">
                  <c:v>0.10296296296296296</c:v>
                </c:pt>
                <c:pt idx="8741">
                  <c:v>0.10297453703703703</c:v>
                </c:pt>
                <c:pt idx="8742">
                  <c:v>0.10298611111111111</c:v>
                </c:pt>
                <c:pt idx="8743">
                  <c:v>0.10299768518518519</c:v>
                </c:pt>
                <c:pt idx="8744">
                  <c:v>0.10300925925925926</c:v>
                </c:pt>
                <c:pt idx="8745">
                  <c:v>0.10302083333333334</c:v>
                </c:pt>
                <c:pt idx="8746">
                  <c:v>0.10303240740740742</c:v>
                </c:pt>
                <c:pt idx="8747">
                  <c:v>0.10304398148148149</c:v>
                </c:pt>
                <c:pt idx="8748">
                  <c:v>0.10305555555555555</c:v>
                </c:pt>
                <c:pt idx="8749">
                  <c:v>0.10306712962962962</c:v>
                </c:pt>
                <c:pt idx="8750">
                  <c:v>0.1030787037037037</c:v>
                </c:pt>
                <c:pt idx="8751">
                  <c:v>0.10309027777777778</c:v>
                </c:pt>
                <c:pt idx="8752">
                  <c:v>0.10310185185185185</c:v>
                </c:pt>
                <c:pt idx="8753">
                  <c:v>0.10311342592592593</c:v>
                </c:pt>
                <c:pt idx="8754">
                  <c:v>0.10312500000000001</c:v>
                </c:pt>
                <c:pt idx="8755">
                  <c:v>0.10313657407407407</c:v>
                </c:pt>
                <c:pt idx="8756">
                  <c:v>0.10314814814814816</c:v>
                </c:pt>
                <c:pt idx="8757">
                  <c:v>0.10315972222222221</c:v>
                </c:pt>
                <c:pt idx="8758">
                  <c:v>0.10317129629629629</c:v>
                </c:pt>
                <c:pt idx="8759">
                  <c:v>0.10318287037037037</c:v>
                </c:pt>
                <c:pt idx="8760">
                  <c:v>0.10319444444444444</c:v>
                </c:pt>
                <c:pt idx="8761">
                  <c:v>0.10320601851851852</c:v>
                </c:pt>
                <c:pt idx="8762">
                  <c:v>0.1032175925925926</c:v>
                </c:pt>
                <c:pt idx="8763">
                  <c:v>0.10322916666666666</c:v>
                </c:pt>
                <c:pt idx="8764">
                  <c:v>0.10324074074074074</c:v>
                </c:pt>
                <c:pt idx="8765">
                  <c:v>0.10325231481481482</c:v>
                </c:pt>
                <c:pt idx="8766">
                  <c:v>0.10326388888888889</c:v>
                </c:pt>
                <c:pt idx="8767">
                  <c:v>0.10327546296296297</c:v>
                </c:pt>
                <c:pt idx="8768">
                  <c:v>0.10328703703703705</c:v>
                </c:pt>
                <c:pt idx="8769">
                  <c:v>0.1032986111111111</c:v>
                </c:pt>
                <c:pt idx="8770">
                  <c:v>0.10331018518518519</c:v>
                </c:pt>
                <c:pt idx="8771">
                  <c:v>0.10332175925925925</c:v>
                </c:pt>
                <c:pt idx="8772">
                  <c:v>0.10333333333333333</c:v>
                </c:pt>
                <c:pt idx="8773">
                  <c:v>0.10334490740740741</c:v>
                </c:pt>
                <c:pt idx="8774">
                  <c:v>0.10335648148148148</c:v>
                </c:pt>
                <c:pt idx="8775">
                  <c:v>0.10336805555555556</c:v>
                </c:pt>
                <c:pt idx="8776">
                  <c:v>0.10337962962962964</c:v>
                </c:pt>
                <c:pt idx="8777">
                  <c:v>0.10339120370370369</c:v>
                </c:pt>
                <c:pt idx="8778">
                  <c:v>0.10340277777777777</c:v>
                </c:pt>
                <c:pt idx="8779">
                  <c:v>0.10341435185185184</c:v>
                </c:pt>
                <c:pt idx="8780">
                  <c:v>0.10342592592592592</c:v>
                </c:pt>
                <c:pt idx="8781">
                  <c:v>0.1034375</c:v>
                </c:pt>
                <c:pt idx="8782">
                  <c:v>0.10344907407407407</c:v>
                </c:pt>
                <c:pt idx="8783">
                  <c:v>0.10346064814814815</c:v>
                </c:pt>
                <c:pt idx="8784">
                  <c:v>0.10347222222222223</c:v>
                </c:pt>
                <c:pt idx="8785">
                  <c:v>0.1034837962962963</c:v>
                </c:pt>
                <c:pt idx="8786">
                  <c:v>0.10349537037037038</c:v>
                </c:pt>
                <c:pt idx="8787">
                  <c:v>0.10350694444444446</c:v>
                </c:pt>
                <c:pt idx="8788">
                  <c:v>0.10351851851851852</c:v>
                </c:pt>
                <c:pt idx="8789">
                  <c:v>0.10353009259259259</c:v>
                </c:pt>
                <c:pt idx="8790">
                  <c:v>0.10354166666666666</c:v>
                </c:pt>
                <c:pt idx="8791">
                  <c:v>0.10355324074074074</c:v>
                </c:pt>
                <c:pt idx="8792">
                  <c:v>0.10356481481481482</c:v>
                </c:pt>
                <c:pt idx="8793">
                  <c:v>0.10357638888888888</c:v>
                </c:pt>
                <c:pt idx="8794">
                  <c:v>0.10358796296296297</c:v>
                </c:pt>
                <c:pt idx="8795">
                  <c:v>0.10359953703703705</c:v>
                </c:pt>
                <c:pt idx="8796">
                  <c:v>0.10361111111111111</c:v>
                </c:pt>
                <c:pt idx="8797">
                  <c:v>0.10362268518518518</c:v>
                </c:pt>
                <c:pt idx="8798">
                  <c:v>0.10363425925925925</c:v>
                </c:pt>
                <c:pt idx="8799">
                  <c:v>0.10364583333333333</c:v>
                </c:pt>
                <c:pt idx="8800">
                  <c:v>0.10365740740740741</c:v>
                </c:pt>
                <c:pt idx="8801">
                  <c:v>0.10366898148148147</c:v>
                </c:pt>
                <c:pt idx="8802">
                  <c:v>0.10368055555555555</c:v>
                </c:pt>
                <c:pt idx="8803">
                  <c:v>0.10369212962962963</c:v>
                </c:pt>
                <c:pt idx="8804">
                  <c:v>0.1037037037037037</c:v>
                </c:pt>
                <c:pt idx="8805">
                  <c:v>0.10371527777777778</c:v>
                </c:pt>
                <c:pt idx="8806">
                  <c:v>0.10372685185185186</c:v>
                </c:pt>
                <c:pt idx="8807">
                  <c:v>0.10373842592592593</c:v>
                </c:pt>
                <c:pt idx="8808">
                  <c:v>0.10375000000000001</c:v>
                </c:pt>
                <c:pt idx="8809">
                  <c:v>0.10376157407407409</c:v>
                </c:pt>
                <c:pt idx="8810">
                  <c:v>0.10377314814814814</c:v>
                </c:pt>
                <c:pt idx="8811">
                  <c:v>0.10378472222222222</c:v>
                </c:pt>
                <c:pt idx="8812">
                  <c:v>0.10379629629629629</c:v>
                </c:pt>
                <c:pt idx="8813">
                  <c:v>0.10380787037037037</c:v>
                </c:pt>
                <c:pt idx="8814">
                  <c:v>0.10381944444444445</c:v>
                </c:pt>
                <c:pt idx="8815">
                  <c:v>0.10383101851851852</c:v>
                </c:pt>
                <c:pt idx="8816">
                  <c:v>0.1038425925925926</c:v>
                </c:pt>
                <c:pt idx="8817">
                  <c:v>0.10385416666666668</c:v>
                </c:pt>
                <c:pt idx="8818">
                  <c:v>0.10386574074074073</c:v>
                </c:pt>
                <c:pt idx="8819">
                  <c:v>0.10387731481481481</c:v>
                </c:pt>
                <c:pt idx="8820">
                  <c:v>0.10388888888888888</c:v>
                </c:pt>
                <c:pt idx="8821">
                  <c:v>0.10390046296296296</c:v>
                </c:pt>
                <c:pt idx="8822">
                  <c:v>0.10391203703703704</c:v>
                </c:pt>
                <c:pt idx="8823">
                  <c:v>0.10392361111111111</c:v>
                </c:pt>
                <c:pt idx="8824">
                  <c:v>0.10393518518518519</c:v>
                </c:pt>
                <c:pt idx="8825">
                  <c:v>0.10394675925925927</c:v>
                </c:pt>
                <c:pt idx="8826">
                  <c:v>0.10395833333333333</c:v>
                </c:pt>
                <c:pt idx="8827">
                  <c:v>0.10396990740740741</c:v>
                </c:pt>
                <c:pt idx="8828">
                  <c:v>0.10398148148148149</c:v>
                </c:pt>
                <c:pt idx="8829">
                  <c:v>0.10399305555555556</c:v>
                </c:pt>
                <c:pt idx="8830">
                  <c:v>0.10400462962962963</c:v>
                </c:pt>
                <c:pt idx="8831">
                  <c:v>0.10401620370370369</c:v>
                </c:pt>
                <c:pt idx="8832">
                  <c:v>0.10402777777777777</c:v>
                </c:pt>
                <c:pt idx="8833">
                  <c:v>0.10403935185185186</c:v>
                </c:pt>
                <c:pt idx="8834">
                  <c:v>0.10405092592592592</c:v>
                </c:pt>
                <c:pt idx="8835">
                  <c:v>0.1040625</c:v>
                </c:pt>
                <c:pt idx="8836">
                  <c:v>0.10407407407407408</c:v>
                </c:pt>
                <c:pt idx="8837">
                  <c:v>0.10408564814814815</c:v>
                </c:pt>
                <c:pt idx="8838">
                  <c:v>0.10409722222222222</c:v>
                </c:pt>
                <c:pt idx="8839">
                  <c:v>0.10410879629629628</c:v>
                </c:pt>
                <c:pt idx="8840">
                  <c:v>0.10412037037037036</c:v>
                </c:pt>
                <c:pt idx="8841">
                  <c:v>0.10413194444444444</c:v>
                </c:pt>
                <c:pt idx="8842">
                  <c:v>0.10414351851851851</c:v>
                </c:pt>
                <c:pt idx="8843">
                  <c:v>0.10415509259259259</c:v>
                </c:pt>
                <c:pt idx="8844">
                  <c:v>0.10416666666666667</c:v>
                </c:pt>
                <c:pt idx="8845">
                  <c:v>0.10417824074074074</c:v>
                </c:pt>
                <c:pt idx="8846">
                  <c:v>0.10418981481481482</c:v>
                </c:pt>
                <c:pt idx="8847">
                  <c:v>0.1042013888888889</c:v>
                </c:pt>
                <c:pt idx="8848">
                  <c:v>0.10421296296296297</c:v>
                </c:pt>
                <c:pt idx="8849">
                  <c:v>0.10422453703703705</c:v>
                </c:pt>
                <c:pt idx="8850">
                  <c:v>0.10423611111111113</c:v>
                </c:pt>
                <c:pt idx="8851">
                  <c:v>0.10424768518518518</c:v>
                </c:pt>
                <c:pt idx="8852">
                  <c:v>0.10425925925925926</c:v>
                </c:pt>
                <c:pt idx="8853">
                  <c:v>0.10427083333333333</c:v>
                </c:pt>
                <c:pt idx="8854">
                  <c:v>0.10428240740740741</c:v>
                </c:pt>
                <c:pt idx="8855">
                  <c:v>0.10429398148148149</c:v>
                </c:pt>
                <c:pt idx="8856">
                  <c:v>0.10430555555555555</c:v>
                </c:pt>
                <c:pt idx="8857">
                  <c:v>0.10431712962962963</c:v>
                </c:pt>
                <c:pt idx="8858">
                  <c:v>0.10432870370370372</c:v>
                </c:pt>
                <c:pt idx="8859">
                  <c:v>0.10434027777777777</c:v>
                </c:pt>
                <c:pt idx="8860">
                  <c:v>0.10435185185185185</c:v>
                </c:pt>
                <c:pt idx="8861">
                  <c:v>0.10436342592592592</c:v>
                </c:pt>
                <c:pt idx="8862">
                  <c:v>0.104375</c:v>
                </c:pt>
                <c:pt idx="8863">
                  <c:v>0.10438657407407408</c:v>
                </c:pt>
                <c:pt idx="8864">
                  <c:v>0.10439814814814814</c:v>
                </c:pt>
                <c:pt idx="8865">
                  <c:v>0.10440972222222222</c:v>
                </c:pt>
                <c:pt idx="8866">
                  <c:v>0.1044212962962963</c:v>
                </c:pt>
                <c:pt idx="8867">
                  <c:v>0.10443287037037037</c:v>
                </c:pt>
                <c:pt idx="8868">
                  <c:v>0.10444444444444445</c:v>
                </c:pt>
                <c:pt idx="8869">
                  <c:v>0.10445601851851853</c:v>
                </c:pt>
                <c:pt idx="8870">
                  <c:v>0.1044675925925926</c:v>
                </c:pt>
                <c:pt idx="8871">
                  <c:v>0.10447916666666666</c:v>
                </c:pt>
                <c:pt idx="8872">
                  <c:v>0.10449074074074073</c:v>
                </c:pt>
                <c:pt idx="8873">
                  <c:v>0.10450231481481481</c:v>
                </c:pt>
                <c:pt idx="8874">
                  <c:v>0.10451388888888889</c:v>
                </c:pt>
                <c:pt idx="8875">
                  <c:v>0.10452546296296296</c:v>
                </c:pt>
                <c:pt idx="8876">
                  <c:v>0.10453703703703704</c:v>
                </c:pt>
                <c:pt idx="8877">
                  <c:v>0.10454861111111112</c:v>
                </c:pt>
                <c:pt idx="8878">
                  <c:v>0.10456018518518519</c:v>
                </c:pt>
                <c:pt idx="8879">
                  <c:v>0.10457175925925925</c:v>
                </c:pt>
                <c:pt idx="8880">
                  <c:v>0.10458333333333332</c:v>
                </c:pt>
                <c:pt idx="8881">
                  <c:v>0.1045949074074074</c:v>
                </c:pt>
                <c:pt idx="8882">
                  <c:v>0.10460648148148148</c:v>
                </c:pt>
                <c:pt idx="8883">
                  <c:v>0.10461805555555555</c:v>
                </c:pt>
                <c:pt idx="8884">
                  <c:v>0.10462962962962963</c:v>
                </c:pt>
                <c:pt idx="8885">
                  <c:v>0.10464120370370371</c:v>
                </c:pt>
                <c:pt idx="8886">
                  <c:v>0.10465277777777778</c:v>
                </c:pt>
                <c:pt idx="8887">
                  <c:v>0.10466435185185186</c:v>
                </c:pt>
                <c:pt idx="8888">
                  <c:v>0.10467592592592594</c:v>
                </c:pt>
                <c:pt idx="8889">
                  <c:v>0.1046875</c:v>
                </c:pt>
                <c:pt idx="8890">
                  <c:v>0.10469907407407408</c:v>
                </c:pt>
                <c:pt idx="8891">
                  <c:v>0.10471064814814816</c:v>
                </c:pt>
                <c:pt idx="8892">
                  <c:v>0.10472222222222222</c:v>
                </c:pt>
                <c:pt idx="8893">
                  <c:v>0.1047337962962963</c:v>
                </c:pt>
                <c:pt idx="8894">
                  <c:v>0.10474537037037036</c:v>
                </c:pt>
                <c:pt idx="8895">
                  <c:v>0.10475694444444444</c:v>
                </c:pt>
                <c:pt idx="8896">
                  <c:v>0.10476851851851852</c:v>
                </c:pt>
                <c:pt idx="8897">
                  <c:v>0.10478009259259259</c:v>
                </c:pt>
                <c:pt idx="8898">
                  <c:v>0.10479166666666667</c:v>
                </c:pt>
                <c:pt idx="8899">
                  <c:v>0.10480324074074075</c:v>
                </c:pt>
                <c:pt idx="8900">
                  <c:v>0.10481481481481481</c:v>
                </c:pt>
                <c:pt idx="8901">
                  <c:v>0.10482638888888889</c:v>
                </c:pt>
                <c:pt idx="8902">
                  <c:v>0.10483796296296295</c:v>
                </c:pt>
                <c:pt idx="8903">
                  <c:v>0.10484953703703703</c:v>
                </c:pt>
                <c:pt idx="8904">
                  <c:v>0.10486111111111111</c:v>
                </c:pt>
                <c:pt idx="8905">
                  <c:v>0.10487268518518518</c:v>
                </c:pt>
                <c:pt idx="8906">
                  <c:v>0.10488425925925926</c:v>
                </c:pt>
                <c:pt idx="8907">
                  <c:v>0.10489583333333334</c:v>
                </c:pt>
                <c:pt idx="8908">
                  <c:v>0.10490740740740741</c:v>
                </c:pt>
                <c:pt idx="8909">
                  <c:v>0.10491898148148149</c:v>
                </c:pt>
                <c:pt idx="8910">
                  <c:v>0.10493055555555557</c:v>
                </c:pt>
                <c:pt idx="8911">
                  <c:v>0.10494212962962964</c:v>
                </c:pt>
                <c:pt idx="8912">
                  <c:v>0.1049537037037037</c:v>
                </c:pt>
                <c:pt idx="8913">
                  <c:v>0.10496527777777777</c:v>
                </c:pt>
                <c:pt idx="8914">
                  <c:v>0.10497685185185185</c:v>
                </c:pt>
                <c:pt idx="8915">
                  <c:v>0.10498842592592593</c:v>
                </c:pt>
                <c:pt idx="8916">
                  <c:v>0.105</c:v>
                </c:pt>
                <c:pt idx="8917">
                  <c:v>0.10501157407407408</c:v>
                </c:pt>
                <c:pt idx="8918">
                  <c:v>0.10502314814814816</c:v>
                </c:pt>
                <c:pt idx="8919">
                  <c:v>0.10503472222222222</c:v>
                </c:pt>
                <c:pt idx="8920">
                  <c:v>0.10504629629629629</c:v>
                </c:pt>
                <c:pt idx="8921">
                  <c:v>0.10505787037037036</c:v>
                </c:pt>
                <c:pt idx="8922">
                  <c:v>0.10506944444444444</c:v>
                </c:pt>
                <c:pt idx="8923">
                  <c:v>0.10508101851851852</c:v>
                </c:pt>
                <c:pt idx="8924">
                  <c:v>0.10509259259259258</c:v>
                </c:pt>
                <c:pt idx="8925">
                  <c:v>0.10510416666666667</c:v>
                </c:pt>
                <c:pt idx="8926">
                  <c:v>0.10511574074074075</c:v>
                </c:pt>
                <c:pt idx="8927">
                  <c:v>0.10512731481481481</c:v>
                </c:pt>
                <c:pt idx="8928">
                  <c:v>0.10513888888888889</c:v>
                </c:pt>
                <c:pt idx="8929">
                  <c:v>0.10515046296296297</c:v>
                </c:pt>
                <c:pt idx="8930">
                  <c:v>0.10516203703703704</c:v>
                </c:pt>
                <c:pt idx="8931">
                  <c:v>0.10517361111111112</c:v>
                </c:pt>
                <c:pt idx="8932">
                  <c:v>0.10518518518518517</c:v>
                </c:pt>
                <c:pt idx="8933">
                  <c:v>0.10519675925925925</c:v>
                </c:pt>
                <c:pt idx="8934">
                  <c:v>0.10520833333333333</c:v>
                </c:pt>
                <c:pt idx="8935">
                  <c:v>0.1052199074074074</c:v>
                </c:pt>
                <c:pt idx="8936">
                  <c:v>0.10523148148148148</c:v>
                </c:pt>
                <c:pt idx="8937">
                  <c:v>0.10524305555555556</c:v>
                </c:pt>
                <c:pt idx="8938">
                  <c:v>0.10525462962962963</c:v>
                </c:pt>
                <c:pt idx="8939">
                  <c:v>0.10526620370370371</c:v>
                </c:pt>
                <c:pt idx="8940">
                  <c:v>0.10527777777777779</c:v>
                </c:pt>
                <c:pt idx="8941">
                  <c:v>0.10528935185185184</c:v>
                </c:pt>
                <c:pt idx="8942">
                  <c:v>0.10530092592592592</c:v>
                </c:pt>
                <c:pt idx="8943">
                  <c:v>0.10531249999999999</c:v>
                </c:pt>
                <c:pt idx="8944">
                  <c:v>0.10532407407407407</c:v>
                </c:pt>
                <c:pt idx="8945">
                  <c:v>0.10533564814814815</c:v>
                </c:pt>
                <c:pt idx="8946">
                  <c:v>0.10534722222222222</c:v>
                </c:pt>
                <c:pt idx="8947">
                  <c:v>0.1053587962962963</c:v>
                </c:pt>
                <c:pt idx="8948">
                  <c:v>0.10537037037037038</c:v>
                </c:pt>
                <c:pt idx="8949">
                  <c:v>0.10538194444444444</c:v>
                </c:pt>
                <c:pt idx="8950">
                  <c:v>0.10539351851851853</c:v>
                </c:pt>
                <c:pt idx="8951">
                  <c:v>0.10540509259259261</c:v>
                </c:pt>
                <c:pt idx="8952">
                  <c:v>0.10541666666666667</c:v>
                </c:pt>
                <c:pt idx="8953">
                  <c:v>0.10542824074074074</c:v>
                </c:pt>
                <c:pt idx="8954">
                  <c:v>0.10543981481481481</c:v>
                </c:pt>
                <c:pt idx="8955">
                  <c:v>0.10545138888888889</c:v>
                </c:pt>
                <c:pt idx="8956">
                  <c:v>0.10546296296296297</c:v>
                </c:pt>
                <c:pt idx="8957">
                  <c:v>0.10547453703703703</c:v>
                </c:pt>
                <c:pt idx="8958">
                  <c:v>0.10548611111111111</c:v>
                </c:pt>
                <c:pt idx="8959">
                  <c:v>0.10549768518518519</c:v>
                </c:pt>
                <c:pt idx="8960">
                  <c:v>0.10550925925925926</c:v>
                </c:pt>
                <c:pt idx="8961">
                  <c:v>0.10552083333333333</c:v>
                </c:pt>
                <c:pt idx="8962">
                  <c:v>0.10553240740740739</c:v>
                </c:pt>
                <c:pt idx="8963">
                  <c:v>0.10554398148148147</c:v>
                </c:pt>
                <c:pt idx="8964">
                  <c:v>0.10555555555555556</c:v>
                </c:pt>
                <c:pt idx="8965">
                  <c:v>0.10556712962962962</c:v>
                </c:pt>
                <c:pt idx="8966">
                  <c:v>0.10556712962962962</c:v>
                </c:pt>
                <c:pt idx="8967">
                  <c:v>0.1055787037037037</c:v>
                </c:pt>
                <c:pt idx="8968">
                  <c:v>0.10559027777777778</c:v>
                </c:pt>
                <c:pt idx="8969">
                  <c:v>0.10560185185185185</c:v>
                </c:pt>
                <c:pt idx="8970">
                  <c:v>0.10561342592592593</c:v>
                </c:pt>
                <c:pt idx="8971">
                  <c:v>0.10562500000000001</c:v>
                </c:pt>
                <c:pt idx="8972">
                  <c:v>0.10563657407407408</c:v>
                </c:pt>
                <c:pt idx="8973">
                  <c:v>0.10564814814814816</c:v>
                </c:pt>
                <c:pt idx="8974">
                  <c:v>0.10565972222222221</c:v>
                </c:pt>
                <c:pt idx="8975">
                  <c:v>0.10567129629629629</c:v>
                </c:pt>
                <c:pt idx="8976">
                  <c:v>0.10568287037037037</c:v>
                </c:pt>
                <c:pt idx="8977">
                  <c:v>0.10569444444444444</c:v>
                </c:pt>
                <c:pt idx="8978">
                  <c:v>0.10570601851851852</c:v>
                </c:pt>
                <c:pt idx="8979">
                  <c:v>0.1057175925925926</c:v>
                </c:pt>
                <c:pt idx="8980">
                  <c:v>0.10572916666666667</c:v>
                </c:pt>
                <c:pt idx="8981">
                  <c:v>0.10574074074074075</c:v>
                </c:pt>
                <c:pt idx="8982">
                  <c:v>0.1057523148148148</c:v>
                </c:pt>
                <c:pt idx="8983">
                  <c:v>0.10576388888888888</c:v>
                </c:pt>
                <c:pt idx="8984">
                  <c:v>0.10577546296296296</c:v>
                </c:pt>
                <c:pt idx="8985">
                  <c:v>0.10578703703703703</c:v>
                </c:pt>
                <c:pt idx="8986">
                  <c:v>0.10579861111111111</c:v>
                </c:pt>
                <c:pt idx="8987">
                  <c:v>0.10581018518518519</c:v>
                </c:pt>
                <c:pt idx="8988">
                  <c:v>0.10582175925925925</c:v>
                </c:pt>
                <c:pt idx="8989">
                  <c:v>0.10583333333333333</c:v>
                </c:pt>
                <c:pt idx="8990">
                  <c:v>0.10584490740740742</c:v>
                </c:pt>
                <c:pt idx="8991">
                  <c:v>0.10585648148148148</c:v>
                </c:pt>
                <c:pt idx="8992">
                  <c:v>0.10586805555555556</c:v>
                </c:pt>
                <c:pt idx="8993">
                  <c:v>0.10587962962962964</c:v>
                </c:pt>
                <c:pt idx="8994">
                  <c:v>0.10589120370370371</c:v>
                </c:pt>
                <c:pt idx="8995">
                  <c:v>0.10590277777777778</c:v>
                </c:pt>
                <c:pt idx="8996">
                  <c:v>0.10591435185185184</c:v>
                </c:pt>
                <c:pt idx="8997">
                  <c:v>0.10592592592592592</c:v>
                </c:pt>
                <c:pt idx="8998">
                  <c:v>0.1059375</c:v>
                </c:pt>
                <c:pt idx="8999">
                  <c:v>0.10594907407407407</c:v>
                </c:pt>
                <c:pt idx="9000">
                  <c:v>0.10596064814814815</c:v>
                </c:pt>
                <c:pt idx="9001">
                  <c:v>0.10597222222222223</c:v>
                </c:pt>
                <c:pt idx="9002">
                  <c:v>0.1059837962962963</c:v>
                </c:pt>
                <c:pt idx="9003">
                  <c:v>0.10599537037037036</c:v>
                </c:pt>
                <c:pt idx="9004">
                  <c:v>0.10600694444444443</c:v>
                </c:pt>
                <c:pt idx="9005">
                  <c:v>0.10601851851851851</c:v>
                </c:pt>
                <c:pt idx="9006">
                  <c:v>0.10603009259259259</c:v>
                </c:pt>
                <c:pt idx="9007">
                  <c:v>0.10604166666666666</c:v>
                </c:pt>
                <c:pt idx="9008">
                  <c:v>0.10605324074074074</c:v>
                </c:pt>
                <c:pt idx="9009">
                  <c:v>0.10606481481481482</c:v>
                </c:pt>
                <c:pt idx="9010">
                  <c:v>0.10607638888888889</c:v>
                </c:pt>
                <c:pt idx="9011">
                  <c:v>0.10608796296296297</c:v>
                </c:pt>
                <c:pt idx="9012">
                  <c:v>0.10609953703703705</c:v>
                </c:pt>
                <c:pt idx="9013">
                  <c:v>0.10611111111111111</c:v>
                </c:pt>
                <c:pt idx="9014">
                  <c:v>0.10612268518518519</c:v>
                </c:pt>
                <c:pt idx="9015">
                  <c:v>0.10613425925925928</c:v>
                </c:pt>
                <c:pt idx="9016">
                  <c:v>0.10614583333333333</c:v>
                </c:pt>
                <c:pt idx="9017">
                  <c:v>0.10615740740740741</c:v>
                </c:pt>
                <c:pt idx="9018">
                  <c:v>0.10616898148148148</c:v>
                </c:pt>
                <c:pt idx="9019">
                  <c:v>0.10618055555555556</c:v>
                </c:pt>
                <c:pt idx="9020">
                  <c:v>0.10619212962962964</c:v>
                </c:pt>
                <c:pt idx="9021">
                  <c:v>0.1062037037037037</c:v>
                </c:pt>
                <c:pt idx="9022">
                  <c:v>0.10621527777777778</c:v>
                </c:pt>
                <c:pt idx="9023">
                  <c:v>0.10622685185185186</c:v>
                </c:pt>
                <c:pt idx="9024">
                  <c:v>0.10623842592592592</c:v>
                </c:pt>
                <c:pt idx="9025">
                  <c:v>0.10625</c:v>
                </c:pt>
                <c:pt idx="9026">
                  <c:v>0.10626157407407406</c:v>
                </c:pt>
                <c:pt idx="9027">
                  <c:v>0.10627314814814814</c:v>
                </c:pt>
                <c:pt idx="9028">
                  <c:v>0.10628472222222222</c:v>
                </c:pt>
                <c:pt idx="9029">
                  <c:v>0.10629629629629629</c:v>
                </c:pt>
                <c:pt idx="9030">
                  <c:v>0.10630787037037037</c:v>
                </c:pt>
                <c:pt idx="9031">
                  <c:v>0.10631944444444445</c:v>
                </c:pt>
                <c:pt idx="9032">
                  <c:v>0.10633101851851852</c:v>
                </c:pt>
                <c:pt idx="9033">
                  <c:v>0.1063425925925926</c:v>
                </c:pt>
                <c:pt idx="9034">
                  <c:v>0.10635416666666668</c:v>
                </c:pt>
                <c:pt idx="9035">
                  <c:v>0.10636574074074073</c:v>
                </c:pt>
                <c:pt idx="9036">
                  <c:v>0.10637731481481481</c:v>
                </c:pt>
                <c:pt idx="9037">
                  <c:v>0.10638888888888888</c:v>
                </c:pt>
                <c:pt idx="9038">
                  <c:v>0.10640046296296296</c:v>
                </c:pt>
                <c:pt idx="9039">
                  <c:v>0.10641203703703704</c:v>
                </c:pt>
                <c:pt idx="9040">
                  <c:v>0.10642361111111111</c:v>
                </c:pt>
                <c:pt idx="9041">
                  <c:v>0.10643518518518519</c:v>
                </c:pt>
                <c:pt idx="9042">
                  <c:v>0.10644675925925927</c:v>
                </c:pt>
                <c:pt idx="9043">
                  <c:v>0.10645833333333332</c:v>
                </c:pt>
                <c:pt idx="9044">
                  <c:v>0.10646990740740742</c:v>
                </c:pt>
                <c:pt idx="9045">
                  <c:v>0.10648148148148147</c:v>
                </c:pt>
                <c:pt idx="9046">
                  <c:v>0.10649305555555555</c:v>
                </c:pt>
                <c:pt idx="9047">
                  <c:v>0.10650462962962963</c:v>
                </c:pt>
                <c:pt idx="9048">
                  <c:v>0.1065162037037037</c:v>
                </c:pt>
                <c:pt idx="9049">
                  <c:v>0.10652777777777778</c:v>
                </c:pt>
                <c:pt idx="9050">
                  <c:v>0.10653935185185186</c:v>
                </c:pt>
                <c:pt idx="9051">
                  <c:v>0.10655092592592592</c:v>
                </c:pt>
                <c:pt idx="9052">
                  <c:v>0.1065625</c:v>
                </c:pt>
                <c:pt idx="9053">
                  <c:v>0.10657407407407408</c:v>
                </c:pt>
                <c:pt idx="9054">
                  <c:v>0.10658564814814815</c:v>
                </c:pt>
                <c:pt idx="9055">
                  <c:v>0.10659722222222223</c:v>
                </c:pt>
                <c:pt idx="9056">
                  <c:v>0.10660879629629628</c:v>
                </c:pt>
                <c:pt idx="9057">
                  <c:v>0.10662037037037037</c:v>
                </c:pt>
                <c:pt idx="9058">
                  <c:v>0.10663194444444445</c:v>
                </c:pt>
                <c:pt idx="9059">
                  <c:v>0.10664351851851851</c:v>
                </c:pt>
                <c:pt idx="9060">
                  <c:v>0.10665509259259259</c:v>
                </c:pt>
                <c:pt idx="9061">
                  <c:v>0.10666666666666667</c:v>
                </c:pt>
                <c:pt idx="9062">
                  <c:v>0.10667824074074074</c:v>
                </c:pt>
                <c:pt idx="9063">
                  <c:v>0.10668981481481482</c:v>
                </c:pt>
                <c:pt idx="9064">
                  <c:v>0.10670138888888887</c:v>
                </c:pt>
                <c:pt idx="9065">
                  <c:v>0.10671296296296295</c:v>
                </c:pt>
                <c:pt idx="9066">
                  <c:v>0.10672453703703703</c:v>
                </c:pt>
                <c:pt idx="9067">
                  <c:v>0.1067361111111111</c:v>
                </c:pt>
                <c:pt idx="9068">
                  <c:v>0.10674768518518518</c:v>
                </c:pt>
                <c:pt idx="9069">
                  <c:v>0.10675925925925926</c:v>
                </c:pt>
                <c:pt idx="9070">
                  <c:v>0.10677083333333333</c:v>
                </c:pt>
                <c:pt idx="9071">
                  <c:v>0.10678240740740741</c:v>
                </c:pt>
                <c:pt idx="9072">
                  <c:v>0.10679398148148149</c:v>
                </c:pt>
                <c:pt idx="9073">
                  <c:v>0.10680555555555556</c:v>
                </c:pt>
                <c:pt idx="9074">
                  <c:v>0.10681712962962964</c:v>
                </c:pt>
                <c:pt idx="9075">
                  <c:v>0.10682870370370372</c:v>
                </c:pt>
                <c:pt idx="9076">
                  <c:v>0.10684027777777778</c:v>
                </c:pt>
                <c:pt idx="9077">
                  <c:v>0.10685185185185185</c:v>
                </c:pt>
                <c:pt idx="9078">
                  <c:v>0.10686342592592592</c:v>
                </c:pt>
                <c:pt idx="9079">
                  <c:v>0.106875</c:v>
                </c:pt>
                <c:pt idx="9080">
                  <c:v>0.10688657407407408</c:v>
                </c:pt>
                <c:pt idx="9081">
                  <c:v>0.10689814814814814</c:v>
                </c:pt>
                <c:pt idx="9082">
                  <c:v>0.10690972222222223</c:v>
                </c:pt>
                <c:pt idx="9083">
                  <c:v>0.10692129629629631</c:v>
                </c:pt>
                <c:pt idx="9084">
                  <c:v>0.10693287037037037</c:v>
                </c:pt>
                <c:pt idx="9085">
                  <c:v>0.10694444444444444</c:v>
                </c:pt>
                <c:pt idx="9086">
                  <c:v>0.10695601851851851</c:v>
                </c:pt>
                <c:pt idx="9087">
                  <c:v>0.10696759259259259</c:v>
                </c:pt>
                <c:pt idx="9088">
                  <c:v>0.10697916666666667</c:v>
                </c:pt>
                <c:pt idx="9089">
                  <c:v>0.10699074074074073</c:v>
                </c:pt>
                <c:pt idx="9090">
                  <c:v>0.10700231481481481</c:v>
                </c:pt>
                <c:pt idx="9091">
                  <c:v>0.10701388888888889</c:v>
                </c:pt>
                <c:pt idx="9092">
                  <c:v>0.10702546296296296</c:v>
                </c:pt>
                <c:pt idx="9093">
                  <c:v>0.10703703703703704</c:v>
                </c:pt>
                <c:pt idx="9094">
                  <c:v>0.10704861111111112</c:v>
                </c:pt>
                <c:pt idx="9095">
                  <c:v>0.10706018518518519</c:v>
                </c:pt>
                <c:pt idx="9096">
                  <c:v>0.10707175925925926</c:v>
                </c:pt>
                <c:pt idx="9097">
                  <c:v>0.10708333333333335</c:v>
                </c:pt>
                <c:pt idx="9098">
                  <c:v>0.1070949074074074</c:v>
                </c:pt>
                <c:pt idx="9099">
                  <c:v>0.10710648148148148</c:v>
                </c:pt>
                <c:pt idx="9100">
                  <c:v>0.10711805555555555</c:v>
                </c:pt>
                <c:pt idx="9101">
                  <c:v>0.10712962962962963</c:v>
                </c:pt>
                <c:pt idx="9102">
                  <c:v>0.10714120370370371</c:v>
                </c:pt>
                <c:pt idx="9103">
                  <c:v>0.10715277777777778</c:v>
                </c:pt>
                <c:pt idx="9104">
                  <c:v>0.10716435185185186</c:v>
                </c:pt>
                <c:pt idx="9105">
                  <c:v>0.10717592592592594</c:v>
                </c:pt>
                <c:pt idx="9106">
                  <c:v>0.10718749999999999</c:v>
                </c:pt>
                <c:pt idx="9107">
                  <c:v>0.10719907407407407</c:v>
                </c:pt>
                <c:pt idx="9108">
                  <c:v>0.10721064814814814</c:v>
                </c:pt>
                <c:pt idx="9109">
                  <c:v>0.10722222222222222</c:v>
                </c:pt>
                <c:pt idx="9110">
                  <c:v>0.1072337962962963</c:v>
                </c:pt>
                <c:pt idx="9111">
                  <c:v>0.10724537037037037</c:v>
                </c:pt>
                <c:pt idx="9112">
                  <c:v>0.10725694444444445</c:v>
                </c:pt>
                <c:pt idx="9113">
                  <c:v>0.10726851851851853</c:v>
                </c:pt>
                <c:pt idx="9114">
                  <c:v>0.10728009259259259</c:v>
                </c:pt>
                <c:pt idx="9115">
                  <c:v>0.10729166666666667</c:v>
                </c:pt>
                <c:pt idx="9116">
                  <c:v>0.10730324074074075</c:v>
                </c:pt>
                <c:pt idx="9117">
                  <c:v>0.10731481481481481</c:v>
                </c:pt>
                <c:pt idx="9118">
                  <c:v>0.10732638888888889</c:v>
                </c:pt>
                <c:pt idx="9119">
                  <c:v>0.10733796296296295</c:v>
                </c:pt>
                <c:pt idx="9120">
                  <c:v>0.10734953703703703</c:v>
                </c:pt>
                <c:pt idx="9121">
                  <c:v>0.10736111111111112</c:v>
                </c:pt>
                <c:pt idx="9122">
                  <c:v>0.10737268518518518</c:v>
                </c:pt>
                <c:pt idx="9123">
                  <c:v>0.10738425925925926</c:v>
                </c:pt>
                <c:pt idx="9124">
                  <c:v>0.10739583333333334</c:v>
                </c:pt>
                <c:pt idx="9125">
                  <c:v>0.1074074074074074</c:v>
                </c:pt>
                <c:pt idx="9126">
                  <c:v>0.10741898148148148</c:v>
                </c:pt>
                <c:pt idx="9127">
                  <c:v>0.10743055555555554</c:v>
                </c:pt>
                <c:pt idx="9128">
                  <c:v>0.10744212962962962</c:v>
                </c:pt>
                <c:pt idx="9129">
                  <c:v>0.1074537037037037</c:v>
                </c:pt>
                <c:pt idx="9130">
                  <c:v>0.10746527777777777</c:v>
                </c:pt>
                <c:pt idx="9131">
                  <c:v>0.10747685185185185</c:v>
                </c:pt>
                <c:pt idx="9132">
                  <c:v>0.10748842592592593</c:v>
                </c:pt>
                <c:pt idx="9133">
                  <c:v>0.1075</c:v>
                </c:pt>
                <c:pt idx="9134">
                  <c:v>0.10751157407407408</c:v>
                </c:pt>
                <c:pt idx="9135">
                  <c:v>0.10752314814814816</c:v>
                </c:pt>
                <c:pt idx="9136">
                  <c:v>0.10753472222222223</c:v>
                </c:pt>
                <c:pt idx="9137">
                  <c:v>0.10754629629629631</c:v>
                </c:pt>
                <c:pt idx="9138">
                  <c:v>0.10755787037037036</c:v>
                </c:pt>
                <c:pt idx="9139">
                  <c:v>0.10756944444444444</c:v>
                </c:pt>
                <c:pt idx="9140">
                  <c:v>0.10758101851851852</c:v>
                </c:pt>
                <c:pt idx="9141">
                  <c:v>0.10759259259259259</c:v>
                </c:pt>
                <c:pt idx="9142">
                  <c:v>0.10760416666666667</c:v>
                </c:pt>
                <c:pt idx="9143">
                  <c:v>0.10761574074074075</c:v>
                </c:pt>
                <c:pt idx="9144">
                  <c:v>0.10762731481481481</c:v>
                </c:pt>
                <c:pt idx="9145">
                  <c:v>0.1076388888888889</c:v>
                </c:pt>
                <c:pt idx="9146">
                  <c:v>0.10765046296296295</c:v>
                </c:pt>
                <c:pt idx="9147">
                  <c:v>0.10766203703703703</c:v>
                </c:pt>
                <c:pt idx="9148">
                  <c:v>0.10767361111111111</c:v>
                </c:pt>
                <c:pt idx="9149">
                  <c:v>0.10768518518518518</c:v>
                </c:pt>
                <c:pt idx="9150">
                  <c:v>0.10769675925925926</c:v>
                </c:pt>
                <c:pt idx="9151">
                  <c:v>0.10770833333333334</c:v>
                </c:pt>
                <c:pt idx="9152">
                  <c:v>0.1077199074074074</c:v>
                </c:pt>
                <c:pt idx="9153">
                  <c:v>0.10773148148148148</c:v>
                </c:pt>
                <c:pt idx="9154">
                  <c:v>0.10774305555555556</c:v>
                </c:pt>
                <c:pt idx="9155">
                  <c:v>0.10775462962962963</c:v>
                </c:pt>
                <c:pt idx="9156">
                  <c:v>0.10776620370370371</c:v>
                </c:pt>
                <c:pt idx="9157">
                  <c:v>0.10777777777777779</c:v>
                </c:pt>
                <c:pt idx="9158">
                  <c:v>0.10778935185185186</c:v>
                </c:pt>
                <c:pt idx="9159">
                  <c:v>0.10780092592592593</c:v>
                </c:pt>
                <c:pt idx="9160">
                  <c:v>0.10781249999999999</c:v>
                </c:pt>
                <c:pt idx="9161">
                  <c:v>0.10782407407407407</c:v>
                </c:pt>
                <c:pt idx="9162">
                  <c:v>0.10783564814814815</c:v>
                </c:pt>
                <c:pt idx="9163">
                  <c:v>0.10784722222222222</c:v>
                </c:pt>
                <c:pt idx="9164">
                  <c:v>0.1078587962962963</c:v>
                </c:pt>
                <c:pt idx="9165">
                  <c:v>0.10787037037037038</c:v>
                </c:pt>
                <c:pt idx="9166">
                  <c:v>0.10788194444444445</c:v>
                </c:pt>
                <c:pt idx="9167">
                  <c:v>0.10789351851851851</c:v>
                </c:pt>
                <c:pt idx="9168">
                  <c:v>0.10790509259259258</c:v>
                </c:pt>
                <c:pt idx="9169">
                  <c:v>0.10791666666666666</c:v>
                </c:pt>
                <c:pt idx="9170">
                  <c:v>0.10792824074074074</c:v>
                </c:pt>
                <c:pt idx="9171">
                  <c:v>0.10793981481481481</c:v>
                </c:pt>
                <c:pt idx="9172">
                  <c:v>0.10795138888888889</c:v>
                </c:pt>
                <c:pt idx="9173">
                  <c:v>0.10796296296296297</c:v>
                </c:pt>
                <c:pt idx="9174">
                  <c:v>0.10797453703703704</c:v>
                </c:pt>
                <c:pt idx="9175">
                  <c:v>0.10798611111111112</c:v>
                </c:pt>
                <c:pt idx="9176">
                  <c:v>0.1079976851851852</c:v>
                </c:pt>
                <c:pt idx="9177">
                  <c:v>0.10800925925925926</c:v>
                </c:pt>
                <c:pt idx="9178">
                  <c:v>0.10802083333333333</c:v>
                </c:pt>
                <c:pt idx="9179">
                  <c:v>0.10803240740740742</c:v>
                </c:pt>
                <c:pt idx="9180">
                  <c:v>0.10804398148148148</c:v>
                </c:pt>
                <c:pt idx="9181">
                  <c:v>0.10805555555555556</c:v>
                </c:pt>
                <c:pt idx="9182">
                  <c:v>0.10806712962962962</c:v>
                </c:pt>
                <c:pt idx="9183">
                  <c:v>0.1080787037037037</c:v>
                </c:pt>
                <c:pt idx="9184">
                  <c:v>0.10809027777777779</c:v>
                </c:pt>
                <c:pt idx="9185">
                  <c:v>0.10810185185185185</c:v>
                </c:pt>
                <c:pt idx="9186">
                  <c:v>0.10811342592592592</c:v>
                </c:pt>
                <c:pt idx="9187">
                  <c:v>0.10812500000000001</c:v>
                </c:pt>
                <c:pt idx="9188">
                  <c:v>0.10813657407407407</c:v>
                </c:pt>
                <c:pt idx="9189">
                  <c:v>0.10814814814814815</c:v>
                </c:pt>
                <c:pt idx="9190">
                  <c:v>0.10815972222222221</c:v>
                </c:pt>
                <c:pt idx="9191">
                  <c:v>0.10817129629629629</c:v>
                </c:pt>
                <c:pt idx="9192">
                  <c:v>0.10818287037037037</c:v>
                </c:pt>
                <c:pt idx="9193">
                  <c:v>0.10819444444444444</c:v>
                </c:pt>
                <c:pt idx="9194">
                  <c:v>0.10820601851851852</c:v>
                </c:pt>
                <c:pt idx="9195">
                  <c:v>0.1082175925925926</c:v>
                </c:pt>
                <c:pt idx="9196">
                  <c:v>0.10822916666666667</c:v>
                </c:pt>
                <c:pt idx="9197">
                  <c:v>0.10824074074074075</c:v>
                </c:pt>
                <c:pt idx="9198">
                  <c:v>0.10825231481481483</c:v>
                </c:pt>
                <c:pt idx="9199">
                  <c:v>0.10826388888888888</c:v>
                </c:pt>
                <c:pt idx="9200">
                  <c:v>0.10827546296296296</c:v>
                </c:pt>
                <c:pt idx="9201">
                  <c:v>0.10828703703703703</c:v>
                </c:pt>
                <c:pt idx="9202">
                  <c:v>0.10829861111111111</c:v>
                </c:pt>
                <c:pt idx="9203">
                  <c:v>0.10831018518518519</c:v>
                </c:pt>
                <c:pt idx="9204">
                  <c:v>0.10832175925925926</c:v>
                </c:pt>
                <c:pt idx="9205">
                  <c:v>0.10833333333333334</c:v>
                </c:pt>
                <c:pt idx="9206">
                  <c:v>0.10834490740740742</c:v>
                </c:pt>
                <c:pt idx="9207">
                  <c:v>0.10835648148148147</c:v>
                </c:pt>
                <c:pt idx="9208">
                  <c:v>0.10836805555555555</c:v>
                </c:pt>
                <c:pt idx="9209">
                  <c:v>0.10837962962962962</c:v>
                </c:pt>
                <c:pt idx="9210">
                  <c:v>0.1083912037037037</c:v>
                </c:pt>
                <c:pt idx="9211">
                  <c:v>0.10840277777777778</c:v>
                </c:pt>
                <c:pt idx="9212">
                  <c:v>0.10841435185185185</c:v>
                </c:pt>
                <c:pt idx="9213">
                  <c:v>0.10842592592592593</c:v>
                </c:pt>
                <c:pt idx="9214">
                  <c:v>0.10843750000000001</c:v>
                </c:pt>
                <c:pt idx="9215">
                  <c:v>0.10844907407407407</c:v>
                </c:pt>
                <c:pt idx="9216">
                  <c:v>0.10846064814814815</c:v>
                </c:pt>
                <c:pt idx="9217">
                  <c:v>0.10847222222222223</c:v>
                </c:pt>
                <c:pt idx="9218">
                  <c:v>0.1084837962962963</c:v>
                </c:pt>
                <c:pt idx="9219">
                  <c:v>0.10849537037037038</c:v>
                </c:pt>
                <c:pt idx="9220">
                  <c:v>0.10850694444444443</c:v>
                </c:pt>
                <c:pt idx="9221">
                  <c:v>0.10851851851851851</c:v>
                </c:pt>
                <c:pt idx="9222">
                  <c:v>0.10853009259259259</c:v>
                </c:pt>
                <c:pt idx="9223">
                  <c:v>0.10854166666666666</c:v>
                </c:pt>
                <c:pt idx="9224">
                  <c:v>0.10855324074074074</c:v>
                </c:pt>
                <c:pt idx="9225">
                  <c:v>0.10856481481481482</c:v>
                </c:pt>
                <c:pt idx="9226">
                  <c:v>0.10857638888888889</c:v>
                </c:pt>
                <c:pt idx="9227">
                  <c:v>0.10858796296296297</c:v>
                </c:pt>
                <c:pt idx="9228">
                  <c:v>0.10859953703703702</c:v>
                </c:pt>
                <c:pt idx="9229">
                  <c:v>0.1086111111111111</c:v>
                </c:pt>
                <c:pt idx="9230">
                  <c:v>0.10862268518518518</c:v>
                </c:pt>
                <c:pt idx="9231">
                  <c:v>0.10863425925925925</c:v>
                </c:pt>
                <c:pt idx="9232">
                  <c:v>0.10864583333333333</c:v>
                </c:pt>
                <c:pt idx="9233">
                  <c:v>0.10865740740740741</c:v>
                </c:pt>
                <c:pt idx="9234">
                  <c:v>0.10866898148148148</c:v>
                </c:pt>
                <c:pt idx="9235">
                  <c:v>0.10868055555555556</c:v>
                </c:pt>
                <c:pt idx="9236">
                  <c:v>0.10869212962962964</c:v>
                </c:pt>
                <c:pt idx="9237">
                  <c:v>0.10870370370370371</c:v>
                </c:pt>
                <c:pt idx="9238">
                  <c:v>0.10871527777777779</c:v>
                </c:pt>
                <c:pt idx="9239">
                  <c:v>0.10872685185185187</c:v>
                </c:pt>
                <c:pt idx="9240">
                  <c:v>0.10873842592592593</c:v>
                </c:pt>
                <c:pt idx="9241">
                  <c:v>0.10875</c:v>
                </c:pt>
                <c:pt idx="9242">
                  <c:v>0.10876157407407407</c:v>
                </c:pt>
                <c:pt idx="9243">
                  <c:v>0.10877314814814815</c:v>
                </c:pt>
                <c:pt idx="9244">
                  <c:v>0.10878472222222223</c:v>
                </c:pt>
                <c:pt idx="9245">
                  <c:v>0.10879629629629629</c:v>
                </c:pt>
                <c:pt idx="9246">
                  <c:v>0.10880787037037037</c:v>
                </c:pt>
                <c:pt idx="9247">
                  <c:v>0.10881944444444445</c:v>
                </c:pt>
                <c:pt idx="9248">
                  <c:v>0.10883101851851852</c:v>
                </c:pt>
                <c:pt idx="9249">
                  <c:v>0.10884259259259259</c:v>
                </c:pt>
                <c:pt idx="9250">
                  <c:v>0.10885416666666665</c:v>
                </c:pt>
                <c:pt idx="9251">
                  <c:v>0.10886574074074074</c:v>
                </c:pt>
                <c:pt idx="9252">
                  <c:v>0.10887731481481482</c:v>
                </c:pt>
                <c:pt idx="9253">
                  <c:v>0.10888888888888888</c:v>
                </c:pt>
                <c:pt idx="9254">
                  <c:v>0.10890046296296296</c:v>
                </c:pt>
                <c:pt idx="9255">
                  <c:v>0.10891203703703704</c:v>
                </c:pt>
                <c:pt idx="9256">
                  <c:v>0.10892361111111111</c:v>
                </c:pt>
                <c:pt idx="9257">
                  <c:v>0.10893518518518519</c:v>
                </c:pt>
                <c:pt idx="9258">
                  <c:v>0.10894675925925927</c:v>
                </c:pt>
                <c:pt idx="9259">
                  <c:v>0.10895833333333334</c:v>
                </c:pt>
                <c:pt idx="9260">
                  <c:v>0.1089699074074074</c:v>
                </c:pt>
                <c:pt idx="9261">
                  <c:v>0.10898148148148147</c:v>
                </c:pt>
                <c:pt idx="9262">
                  <c:v>0.10899305555555555</c:v>
                </c:pt>
                <c:pt idx="9263">
                  <c:v>0.10900462962962963</c:v>
                </c:pt>
                <c:pt idx="9264">
                  <c:v>0.1090162037037037</c:v>
                </c:pt>
                <c:pt idx="9265">
                  <c:v>0.10902777777777778</c:v>
                </c:pt>
                <c:pt idx="9266">
                  <c:v>0.10903935185185186</c:v>
                </c:pt>
                <c:pt idx="9267">
                  <c:v>0.10905092592592593</c:v>
                </c:pt>
                <c:pt idx="9268">
                  <c:v>0.10906249999999999</c:v>
                </c:pt>
                <c:pt idx="9269">
                  <c:v>0.10907407407407409</c:v>
                </c:pt>
                <c:pt idx="9270">
                  <c:v>0.10908564814814814</c:v>
                </c:pt>
                <c:pt idx="9271">
                  <c:v>0.10909722222222222</c:v>
                </c:pt>
                <c:pt idx="9272">
                  <c:v>0.10910879629629629</c:v>
                </c:pt>
                <c:pt idx="9273">
                  <c:v>0.10912037037037037</c:v>
                </c:pt>
                <c:pt idx="9274">
                  <c:v>0.10913194444444445</c:v>
                </c:pt>
                <c:pt idx="9275">
                  <c:v>0.10914351851851851</c:v>
                </c:pt>
                <c:pt idx="9276">
                  <c:v>0.1091550925925926</c:v>
                </c:pt>
                <c:pt idx="9277">
                  <c:v>0.10916666666666668</c:v>
                </c:pt>
                <c:pt idx="9278">
                  <c:v>0.10917824074074074</c:v>
                </c:pt>
                <c:pt idx="9279">
                  <c:v>0.10918981481481482</c:v>
                </c:pt>
                <c:pt idx="9280">
                  <c:v>0.1092013888888889</c:v>
                </c:pt>
                <c:pt idx="9281">
                  <c:v>0.10921296296296296</c:v>
                </c:pt>
                <c:pt idx="9282">
                  <c:v>0.10922453703703704</c:v>
                </c:pt>
                <c:pt idx="9283">
                  <c:v>0.1092361111111111</c:v>
                </c:pt>
                <c:pt idx="9284">
                  <c:v>0.10924768518518518</c:v>
                </c:pt>
                <c:pt idx="9285">
                  <c:v>0.10925925925925926</c:v>
                </c:pt>
                <c:pt idx="9286">
                  <c:v>0.10927083333333333</c:v>
                </c:pt>
                <c:pt idx="9287">
                  <c:v>0.10928240740740741</c:v>
                </c:pt>
                <c:pt idx="9288">
                  <c:v>0.10929398148148149</c:v>
                </c:pt>
                <c:pt idx="9289">
                  <c:v>0.10930555555555554</c:v>
                </c:pt>
                <c:pt idx="9290">
                  <c:v>0.10931712962962963</c:v>
                </c:pt>
                <c:pt idx="9291">
                  <c:v>0.10932870370370369</c:v>
                </c:pt>
                <c:pt idx="9292">
                  <c:v>0.10934027777777777</c:v>
                </c:pt>
                <c:pt idx="9293">
                  <c:v>0.10935185185185185</c:v>
                </c:pt>
                <c:pt idx="9294">
                  <c:v>0.10936342592592592</c:v>
                </c:pt>
                <c:pt idx="9295">
                  <c:v>0.109375</c:v>
                </c:pt>
                <c:pt idx="9296">
                  <c:v>0.10938657407407408</c:v>
                </c:pt>
                <c:pt idx="9297">
                  <c:v>0.10939814814814815</c:v>
                </c:pt>
                <c:pt idx="9298">
                  <c:v>0.10940972222222223</c:v>
                </c:pt>
                <c:pt idx="9299">
                  <c:v>0.10942129629629631</c:v>
                </c:pt>
                <c:pt idx="9300">
                  <c:v>0.10943287037037037</c:v>
                </c:pt>
                <c:pt idx="9301">
                  <c:v>0.10944444444444446</c:v>
                </c:pt>
                <c:pt idx="9302">
                  <c:v>0.10945601851851851</c:v>
                </c:pt>
                <c:pt idx="9303">
                  <c:v>0.10946759259259259</c:v>
                </c:pt>
                <c:pt idx="9304">
                  <c:v>0.10947916666666667</c:v>
                </c:pt>
                <c:pt idx="9305">
                  <c:v>0.10949074074074074</c:v>
                </c:pt>
                <c:pt idx="9306">
                  <c:v>0.10950231481481482</c:v>
                </c:pt>
                <c:pt idx="9307">
                  <c:v>0.1095138888888889</c:v>
                </c:pt>
                <c:pt idx="9308">
                  <c:v>0.10952546296296296</c:v>
                </c:pt>
                <c:pt idx="9309">
                  <c:v>0.10953703703703704</c:v>
                </c:pt>
                <c:pt idx="9310">
                  <c:v>0.1095486111111111</c:v>
                </c:pt>
                <c:pt idx="9311">
                  <c:v>0.10956018518518518</c:v>
                </c:pt>
                <c:pt idx="9312">
                  <c:v>0.10957175925925926</c:v>
                </c:pt>
                <c:pt idx="9313">
                  <c:v>0.10958333333333332</c:v>
                </c:pt>
                <c:pt idx="9314">
                  <c:v>0.1095949074074074</c:v>
                </c:pt>
                <c:pt idx="9315">
                  <c:v>0.10960648148148149</c:v>
                </c:pt>
                <c:pt idx="9316">
                  <c:v>0.10961805555555555</c:v>
                </c:pt>
                <c:pt idx="9317">
                  <c:v>0.10962962962962963</c:v>
                </c:pt>
                <c:pt idx="9318">
                  <c:v>0.10964120370370371</c:v>
                </c:pt>
                <c:pt idx="9319">
                  <c:v>0.10965277777777778</c:v>
                </c:pt>
                <c:pt idx="9320">
                  <c:v>0.10966435185185186</c:v>
                </c:pt>
                <c:pt idx="9321">
                  <c:v>0.10967592592592591</c:v>
                </c:pt>
                <c:pt idx="9322">
                  <c:v>0.10968750000000001</c:v>
                </c:pt>
                <c:pt idx="9323">
                  <c:v>0.10969907407407407</c:v>
                </c:pt>
                <c:pt idx="9324">
                  <c:v>0.10971064814814814</c:v>
                </c:pt>
                <c:pt idx="9325">
                  <c:v>0.10972222222222222</c:v>
                </c:pt>
                <c:pt idx="9326">
                  <c:v>0.1097337962962963</c:v>
                </c:pt>
                <c:pt idx="9327">
                  <c:v>0.10974537037037037</c:v>
                </c:pt>
                <c:pt idx="9328">
                  <c:v>0.10975694444444445</c:v>
                </c:pt>
                <c:pt idx="9329">
                  <c:v>0.10976851851851853</c:v>
                </c:pt>
                <c:pt idx="9330">
                  <c:v>0.1097800925925926</c:v>
                </c:pt>
                <c:pt idx="9331">
                  <c:v>0.10979166666666666</c:v>
                </c:pt>
                <c:pt idx="9332">
                  <c:v>0.10980324074074073</c:v>
                </c:pt>
                <c:pt idx="9333">
                  <c:v>0.10981481481481481</c:v>
                </c:pt>
                <c:pt idx="9334">
                  <c:v>0.10982638888888889</c:v>
                </c:pt>
                <c:pt idx="9335">
                  <c:v>0.10983796296296296</c:v>
                </c:pt>
                <c:pt idx="9336">
                  <c:v>0.10984953703703704</c:v>
                </c:pt>
                <c:pt idx="9337">
                  <c:v>0.10986111111111112</c:v>
                </c:pt>
                <c:pt idx="9338">
                  <c:v>0.10987268518518518</c:v>
                </c:pt>
                <c:pt idx="9339">
                  <c:v>0.10988425925925926</c:v>
                </c:pt>
                <c:pt idx="9340">
                  <c:v>0.10989583333333335</c:v>
                </c:pt>
                <c:pt idx="9341">
                  <c:v>0.10990740740740741</c:v>
                </c:pt>
                <c:pt idx="9342">
                  <c:v>0.10991898148148148</c:v>
                </c:pt>
                <c:pt idx="9343">
                  <c:v>0.10993055555555555</c:v>
                </c:pt>
                <c:pt idx="9344">
                  <c:v>0.10994212962962963</c:v>
                </c:pt>
                <c:pt idx="9345">
                  <c:v>0.10995370370370371</c:v>
                </c:pt>
                <c:pt idx="9346">
                  <c:v>0.10996527777777777</c:v>
                </c:pt>
                <c:pt idx="9347">
                  <c:v>0.10997685185185185</c:v>
                </c:pt>
                <c:pt idx="9348">
                  <c:v>0.10998842592592593</c:v>
                </c:pt>
                <c:pt idx="9349">
                  <c:v>0.11</c:v>
                </c:pt>
                <c:pt idx="9350">
                  <c:v>0.11001157407407407</c:v>
                </c:pt>
                <c:pt idx="9351">
                  <c:v>0.11002314814814813</c:v>
                </c:pt>
                <c:pt idx="9352">
                  <c:v>0.11003472222222221</c:v>
                </c:pt>
                <c:pt idx="9353">
                  <c:v>0.11004629629629629</c:v>
                </c:pt>
                <c:pt idx="9354">
                  <c:v>0.11005787037037036</c:v>
                </c:pt>
                <c:pt idx="9355">
                  <c:v>0.11006944444444444</c:v>
                </c:pt>
                <c:pt idx="9356">
                  <c:v>0.11008101851851852</c:v>
                </c:pt>
                <c:pt idx="9357">
                  <c:v>0.11009259259259259</c:v>
                </c:pt>
                <c:pt idx="9358">
                  <c:v>0.11010416666666667</c:v>
                </c:pt>
                <c:pt idx="9359">
                  <c:v>0.11011574074074075</c:v>
                </c:pt>
                <c:pt idx="9360">
                  <c:v>0.11012731481481482</c:v>
                </c:pt>
                <c:pt idx="9361">
                  <c:v>0.1101388888888889</c:v>
                </c:pt>
                <c:pt idx="9362">
                  <c:v>0.11015046296296298</c:v>
                </c:pt>
                <c:pt idx="9363">
                  <c:v>0.11016203703703703</c:v>
                </c:pt>
                <c:pt idx="9364">
                  <c:v>0.11017361111111111</c:v>
                </c:pt>
                <c:pt idx="9365">
                  <c:v>0.11018518518518518</c:v>
                </c:pt>
                <c:pt idx="9366">
                  <c:v>0.11019675925925926</c:v>
                </c:pt>
                <c:pt idx="9367">
                  <c:v>0.11020833333333334</c:v>
                </c:pt>
                <c:pt idx="9368">
                  <c:v>0.11021990740740741</c:v>
                </c:pt>
                <c:pt idx="9369">
                  <c:v>0.11023148148148149</c:v>
                </c:pt>
                <c:pt idx="9370">
                  <c:v>0.11024305555555557</c:v>
                </c:pt>
                <c:pt idx="9371">
                  <c:v>0.11025462962962962</c:v>
                </c:pt>
                <c:pt idx="9372">
                  <c:v>0.1102662037037037</c:v>
                </c:pt>
                <c:pt idx="9373">
                  <c:v>0.11027777777777777</c:v>
                </c:pt>
                <c:pt idx="9374">
                  <c:v>0.11028935185185185</c:v>
                </c:pt>
                <c:pt idx="9375">
                  <c:v>0.11030092592592593</c:v>
                </c:pt>
                <c:pt idx="9376">
                  <c:v>0.11031249999999999</c:v>
                </c:pt>
                <c:pt idx="9377">
                  <c:v>0.11032407407407407</c:v>
                </c:pt>
                <c:pt idx="9378">
                  <c:v>0.11033564814814815</c:v>
                </c:pt>
                <c:pt idx="9379">
                  <c:v>0.11034722222222222</c:v>
                </c:pt>
                <c:pt idx="9380">
                  <c:v>0.1103587962962963</c:v>
                </c:pt>
                <c:pt idx="9381">
                  <c:v>0.11037037037037038</c:v>
                </c:pt>
                <c:pt idx="9382">
                  <c:v>0.11038194444444445</c:v>
                </c:pt>
                <c:pt idx="9383">
                  <c:v>0.11039351851851853</c:v>
                </c:pt>
                <c:pt idx="9384">
                  <c:v>0.11039351851851853</c:v>
                </c:pt>
                <c:pt idx="9385">
                  <c:v>0.11040509259259258</c:v>
                </c:pt>
                <c:pt idx="9386">
                  <c:v>0.11041666666666666</c:v>
                </c:pt>
                <c:pt idx="9387">
                  <c:v>0.11042824074074074</c:v>
                </c:pt>
                <c:pt idx="9388">
                  <c:v>0.11043981481481481</c:v>
                </c:pt>
                <c:pt idx="9389">
                  <c:v>0.11045138888888889</c:v>
                </c:pt>
                <c:pt idx="9390">
                  <c:v>0.11046296296296297</c:v>
                </c:pt>
                <c:pt idx="9391">
                  <c:v>0.11047453703703704</c:v>
                </c:pt>
                <c:pt idx="9392">
                  <c:v>0.11048611111111112</c:v>
                </c:pt>
                <c:pt idx="9393">
                  <c:v>0.11049768518518517</c:v>
                </c:pt>
                <c:pt idx="9394">
                  <c:v>0.11050925925925925</c:v>
                </c:pt>
                <c:pt idx="9395">
                  <c:v>0.11052083333333333</c:v>
                </c:pt>
                <c:pt idx="9396">
                  <c:v>0.1105324074074074</c:v>
                </c:pt>
                <c:pt idx="9397">
                  <c:v>0.11054398148148148</c:v>
                </c:pt>
                <c:pt idx="9398">
                  <c:v>0.11055555555555556</c:v>
                </c:pt>
                <c:pt idx="9399">
                  <c:v>0.11056712962962963</c:v>
                </c:pt>
                <c:pt idx="9400">
                  <c:v>0.11057870370370371</c:v>
                </c:pt>
                <c:pt idx="9401">
                  <c:v>0.11059027777777779</c:v>
                </c:pt>
                <c:pt idx="9402">
                  <c:v>0.11060185185185185</c:v>
                </c:pt>
                <c:pt idx="9403">
                  <c:v>0.11061342592592593</c:v>
                </c:pt>
                <c:pt idx="9404">
                  <c:v>0.11062499999999999</c:v>
                </c:pt>
                <c:pt idx="9405">
                  <c:v>0.11063657407407408</c:v>
                </c:pt>
                <c:pt idx="9406">
                  <c:v>0.11064814814814815</c:v>
                </c:pt>
                <c:pt idx="9407">
                  <c:v>0.11065972222222221</c:v>
                </c:pt>
                <c:pt idx="9408">
                  <c:v>0.1106712962962963</c:v>
                </c:pt>
                <c:pt idx="9409">
                  <c:v>0.11068287037037038</c:v>
                </c:pt>
                <c:pt idx="9410">
                  <c:v>0.11069444444444444</c:v>
                </c:pt>
                <c:pt idx="9411">
                  <c:v>0.11070601851851852</c:v>
                </c:pt>
                <c:pt idx="9412">
                  <c:v>0.11071759259259258</c:v>
                </c:pt>
                <c:pt idx="9413">
                  <c:v>0.11072916666666667</c:v>
                </c:pt>
                <c:pt idx="9414">
                  <c:v>0.11074074074074074</c:v>
                </c:pt>
                <c:pt idx="9415">
                  <c:v>0.1107523148148148</c:v>
                </c:pt>
                <c:pt idx="9416">
                  <c:v>0.11076388888888888</c:v>
                </c:pt>
                <c:pt idx="9417">
                  <c:v>0.11077546296296296</c:v>
                </c:pt>
                <c:pt idx="9418">
                  <c:v>0.11078703703703703</c:v>
                </c:pt>
                <c:pt idx="9419">
                  <c:v>0.11079861111111111</c:v>
                </c:pt>
                <c:pt idx="9420">
                  <c:v>0.11081018518518519</c:v>
                </c:pt>
                <c:pt idx="9421">
                  <c:v>0.11082175925925926</c:v>
                </c:pt>
                <c:pt idx="9422">
                  <c:v>0.11083333333333334</c:v>
                </c:pt>
                <c:pt idx="9423">
                  <c:v>0.11084490740740742</c:v>
                </c:pt>
                <c:pt idx="9424">
                  <c:v>0.11085648148148149</c:v>
                </c:pt>
                <c:pt idx="9425">
                  <c:v>0.11086805555555555</c:v>
                </c:pt>
                <c:pt idx="9426">
                  <c:v>0.11087962962962962</c:v>
                </c:pt>
                <c:pt idx="9427">
                  <c:v>0.1108912037037037</c:v>
                </c:pt>
                <c:pt idx="9428">
                  <c:v>0.11090277777777778</c:v>
                </c:pt>
                <c:pt idx="9429">
                  <c:v>0.11091435185185185</c:v>
                </c:pt>
                <c:pt idx="9430">
                  <c:v>0.11092592592592593</c:v>
                </c:pt>
                <c:pt idx="9431">
                  <c:v>0.11093750000000001</c:v>
                </c:pt>
                <c:pt idx="9432">
                  <c:v>0.11094907407407407</c:v>
                </c:pt>
                <c:pt idx="9433">
                  <c:v>0.11096064814814814</c:v>
                </c:pt>
                <c:pt idx="9434">
                  <c:v>0.11097222222222221</c:v>
                </c:pt>
                <c:pt idx="9435">
                  <c:v>0.11098379629629629</c:v>
                </c:pt>
                <c:pt idx="9436">
                  <c:v>0.11099537037037037</c:v>
                </c:pt>
                <c:pt idx="9437">
                  <c:v>0.11100694444444444</c:v>
                </c:pt>
                <c:pt idx="9438">
                  <c:v>0.11101851851851852</c:v>
                </c:pt>
                <c:pt idx="9439">
                  <c:v>0.1110300925925926</c:v>
                </c:pt>
                <c:pt idx="9440">
                  <c:v>0.11104166666666666</c:v>
                </c:pt>
                <c:pt idx="9441">
                  <c:v>0.11105324074074074</c:v>
                </c:pt>
                <c:pt idx="9442">
                  <c:v>0.11106481481481482</c:v>
                </c:pt>
                <c:pt idx="9443">
                  <c:v>0.11107638888888889</c:v>
                </c:pt>
                <c:pt idx="9444">
                  <c:v>0.11108796296296297</c:v>
                </c:pt>
                <c:pt idx="9445">
                  <c:v>0.11109953703703705</c:v>
                </c:pt>
                <c:pt idx="9446">
                  <c:v>0.1111111111111111</c:v>
                </c:pt>
                <c:pt idx="9447">
                  <c:v>0.11112268518518519</c:v>
                </c:pt>
                <c:pt idx="9448">
                  <c:v>0.11113425925925925</c:v>
                </c:pt>
                <c:pt idx="9449">
                  <c:v>0.11114583333333333</c:v>
                </c:pt>
                <c:pt idx="9450">
                  <c:v>0.11115740740740741</c:v>
                </c:pt>
                <c:pt idx="9451">
                  <c:v>0.11116898148148148</c:v>
                </c:pt>
                <c:pt idx="9452">
                  <c:v>0.11118055555555556</c:v>
                </c:pt>
                <c:pt idx="9453">
                  <c:v>0.11119212962962964</c:v>
                </c:pt>
                <c:pt idx="9454">
                  <c:v>0.11120370370370369</c:v>
                </c:pt>
                <c:pt idx="9455">
                  <c:v>0.11121527777777777</c:v>
                </c:pt>
                <c:pt idx="9456">
                  <c:v>0.11122685185185184</c:v>
                </c:pt>
                <c:pt idx="9457">
                  <c:v>0.11123842592592592</c:v>
                </c:pt>
                <c:pt idx="9458">
                  <c:v>0.11125</c:v>
                </c:pt>
                <c:pt idx="9459">
                  <c:v>0.11126157407407407</c:v>
                </c:pt>
                <c:pt idx="9460">
                  <c:v>0.11127314814814815</c:v>
                </c:pt>
                <c:pt idx="9461">
                  <c:v>0.11128472222222223</c:v>
                </c:pt>
                <c:pt idx="9462">
                  <c:v>0.1112962962962963</c:v>
                </c:pt>
                <c:pt idx="9463">
                  <c:v>0.11130787037037038</c:v>
                </c:pt>
                <c:pt idx="9464">
                  <c:v>0.11131944444444446</c:v>
                </c:pt>
                <c:pt idx="9465">
                  <c:v>0.11133101851851852</c:v>
                </c:pt>
                <c:pt idx="9466">
                  <c:v>0.1113425925925926</c:v>
                </c:pt>
                <c:pt idx="9467">
                  <c:v>0.11135416666666666</c:v>
                </c:pt>
                <c:pt idx="9468">
                  <c:v>0.11136574074074074</c:v>
                </c:pt>
                <c:pt idx="9469">
                  <c:v>0.11137731481481482</c:v>
                </c:pt>
                <c:pt idx="9470">
                  <c:v>0.11138888888888888</c:v>
                </c:pt>
                <c:pt idx="9471">
                  <c:v>0.11140046296296297</c:v>
                </c:pt>
                <c:pt idx="9472">
                  <c:v>0.11141203703703705</c:v>
                </c:pt>
                <c:pt idx="9473">
                  <c:v>0.11142361111111111</c:v>
                </c:pt>
                <c:pt idx="9474">
                  <c:v>0.11143518518518519</c:v>
                </c:pt>
                <c:pt idx="9475">
                  <c:v>0.11144675925925925</c:v>
                </c:pt>
                <c:pt idx="9476">
                  <c:v>0.11145833333333333</c:v>
                </c:pt>
                <c:pt idx="9477">
                  <c:v>0.11146990740740741</c:v>
                </c:pt>
                <c:pt idx="9478">
                  <c:v>0.11148148148148147</c:v>
                </c:pt>
                <c:pt idx="9479">
                  <c:v>0.11149305555555555</c:v>
                </c:pt>
                <c:pt idx="9480">
                  <c:v>0.11150462962962963</c:v>
                </c:pt>
                <c:pt idx="9481">
                  <c:v>0.1115162037037037</c:v>
                </c:pt>
                <c:pt idx="9482">
                  <c:v>0.11152777777777778</c:v>
                </c:pt>
                <c:pt idx="9483">
                  <c:v>0.11153935185185186</c:v>
                </c:pt>
                <c:pt idx="9484">
                  <c:v>0.11155092592592593</c:v>
                </c:pt>
                <c:pt idx="9485">
                  <c:v>0.11156250000000001</c:v>
                </c:pt>
                <c:pt idx="9486">
                  <c:v>0.11157407407407406</c:v>
                </c:pt>
                <c:pt idx="9487">
                  <c:v>0.11158564814814814</c:v>
                </c:pt>
                <c:pt idx="9488">
                  <c:v>0.11159722222222222</c:v>
                </c:pt>
                <c:pt idx="9489">
                  <c:v>0.11160879629629629</c:v>
                </c:pt>
                <c:pt idx="9490">
                  <c:v>0.11162037037037037</c:v>
                </c:pt>
                <c:pt idx="9491">
                  <c:v>0.11163194444444445</c:v>
                </c:pt>
                <c:pt idx="9492">
                  <c:v>0.11164351851851852</c:v>
                </c:pt>
                <c:pt idx="9493">
                  <c:v>0.1116550925925926</c:v>
                </c:pt>
                <c:pt idx="9494">
                  <c:v>0.11166666666666665</c:v>
                </c:pt>
                <c:pt idx="9495">
                  <c:v>0.11167824074074074</c:v>
                </c:pt>
                <c:pt idx="9496">
                  <c:v>0.11168981481481481</c:v>
                </c:pt>
                <c:pt idx="9497">
                  <c:v>0.11170138888888888</c:v>
                </c:pt>
                <c:pt idx="9498">
                  <c:v>0.11171296296296296</c:v>
                </c:pt>
                <c:pt idx="9499">
                  <c:v>0.11172453703703704</c:v>
                </c:pt>
                <c:pt idx="9500">
                  <c:v>0.11173611111111111</c:v>
                </c:pt>
                <c:pt idx="9501">
                  <c:v>0.11174768518518519</c:v>
                </c:pt>
                <c:pt idx="9502">
                  <c:v>0.11175925925925927</c:v>
                </c:pt>
                <c:pt idx="9503">
                  <c:v>0.11177083333333333</c:v>
                </c:pt>
                <c:pt idx="9504">
                  <c:v>0.11178240740740741</c:v>
                </c:pt>
                <c:pt idx="9505">
                  <c:v>0.11179398148148149</c:v>
                </c:pt>
                <c:pt idx="9506">
                  <c:v>0.11180555555555556</c:v>
                </c:pt>
                <c:pt idx="9507">
                  <c:v>0.11181712962962963</c:v>
                </c:pt>
                <c:pt idx="9508">
                  <c:v>0.11182870370370369</c:v>
                </c:pt>
                <c:pt idx="9509">
                  <c:v>0.11184027777777777</c:v>
                </c:pt>
                <c:pt idx="9510">
                  <c:v>0.11185185185185186</c:v>
                </c:pt>
                <c:pt idx="9511">
                  <c:v>0.11186342592592592</c:v>
                </c:pt>
                <c:pt idx="9512">
                  <c:v>0.111875</c:v>
                </c:pt>
                <c:pt idx="9513">
                  <c:v>0.11188657407407408</c:v>
                </c:pt>
                <c:pt idx="9514">
                  <c:v>0.11189814814814815</c:v>
                </c:pt>
                <c:pt idx="9515">
                  <c:v>0.11190972222222222</c:v>
                </c:pt>
                <c:pt idx="9516">
                  <c:v>0.11192129629629628</c:v>
                </c:pt>
                <c:pt idx="9517">
                  <c:v>0.11193287037037036</c:v>
                </c:pt>
                <c:pt idx="9518">
                  <c:v>0.11194444444444444</c:v>
                </c:pt>
                <c:pt idx="9519">
                  <c:v>0.11195601851851851</c:v>
                </c:pt>
                <c:pt idx="9520">
                  <c:v>0.11196759259259259</c:v>
                </c:pt>
                <c:pt idx="9521">
                  <c:v>0.11197916666666667</c:v>
                </c:pt>
                <c:pt idx="9522">
                  <c:v>0.11199074074074074</c:v>
                </c:pt>
                <c:pt idx="9523">
                  <c:v>0.11200231481481482</c:v>
                </c:pt>
                <c:pt idx="9524">
                  <c:v>0.1120138888888889</c:v>
                </c:pt>
                <c:pt idx="9525">
                  <c:v>0.11202546296296297</c:v>
                </c:pt>
                <c:pt idx="9526">
                  <c:v>0.11203703703703705</c:v>
                </c:pt>
                <c:pt idx="9527">
                  <c:v>0.11204861111111113</c:v>
                </c:pt>
                <c:pt idx="9528">
                  <c:v>0.11206018518518518</c:v>
                </c:pt>
                <c:pt idx="9529">
                  <c:v>0.11207175925925926</c:v>
                </c:pt>
                <c:pt idx="9530">
                  <c:v>0.11208333333333333</c:v>
                </c:pt>
                <c:pt idx="9531">
                  <c:v>0.11209490740740741</c:v>
                </c:pt>
                <c:pt idx="9532">
                  <c:v>0.11210648148148149</c:v>
                </c:pt>
                <c:pt idx="9533">
                  <c:v>0.11211805555555555</c:v>
                </c:pt>
                <c:pt idx="9534">
                  <c:v>0.11212962962962963</c:v>
                </c:pt>
                <c:pt idx="9535">
                  <c:v>0.11214120370370372</c:v>
                </c:pt>
                <c:pt idx="9536">
                  <c:v>0.11215277777777777</c:v>
                </c:pt>
                <c:pt idx="9537">
                  <c:v>0.11216435185185185</c:v>
                </c:pt>
                <c:pt idx="9538">
                  <c:v>0.11217592592592592</c:v>
                </c:pt>
                <c:pt idx="9539">
                  <c:v>0.1121875</c:v>
                </c:pt>
                <c:pt idx="9540">
                  <c:v>0.11219907407407408</c:v>
                </c:pt>
                <c:pt idx="9541">
                  <c:v>0.11221064814814814</c:v>
                </c:pt>
                <c:pt idx="9542">
                  <c:v>0.11222222222222222</c:v>
                </c:pt>
                <c:pt idx="9543">
                  <c:v>0.1122337962962963</c:v>
                </c:pt>
                <c:pt idx="9544">
                  <c:v>0.11224537037037037</c:v>
                </c:pt>
                <c:pt idx="9545">
                  <c:v>0.11225694444444445</c:v>
                </c:pt>
                <c:pt idx="9546">
                  <c:v>0.11226851851851853</c:v>
                </c:pt>
                <c:pt idx="9547">
                  <c:v>0.11228009259259258</c:v>
                </c:pt>
                <c:pt idx="9548">
                  <c:v>0.11229166666666668</c:v>
                </c:pt>
                <c:pt idx="9549">
                  <c:v>0.11230324074074073</c:v>
                </c:pt>
                <c:pt idx="9550">
                  <c:v>0.11231481481481481</c:v>
                </c:pt>
                <c:pt idx="9551">
                  <c:v>0.11232638888888889</c:v>
                </c:pt>
                <c:pt idx="9552">
                  <c:v>0.11233796296296296</c:v>
                </c:pt>
                <c:pt idx="9553">
                  <c:v>0.11234953703703704</c:v>
                </c:pt>
                <c:pt idx="9554">
                  <c:v>0.11236111111111112</c:v>
                </c:pt>
                <c:pt idx="9555">
                  <c:v>0.11237268518518519</c:v>
                </c:pt>
                <c:pt idx="9556">
                  <c:v>0.11238425925925927</c:v>
                </c:pt>
                <c:pt idx="9557">
                  <c:v>0.11239583333333332</c:v>
                </c:pt>
                <c:pt idx="9558">
                  <c:v>0.1124074074074074</c:v>
                </c:pt>
                <c:pt idx="9559">
                  <c:v>0.11241898148148148</c:v>
                </c:pt>
                <c:pt idx="9560">
                  <c:v>0.11243055555555555</c:v>
                </c:pt>
                <c:pt idx="9561">
                  <c:v>0.11244212962962963</c:v>
                </c:pt>
                <c:pt idx="9562">
                  <c:v>0.11245370370370371</c:v>
                </c:pt>
                <c:pt idx="9563">
                  <c:v>0.11246527777777778</c:v>
                </c:pt>
                <c:pt idx="9564">
                  <c:v>0.11247685185185186</c:v>
                </c:pt>
                <c:pt idx="9565">
                  <c:v>0.11248842592592594</c:v>
                </c:pt>
                <c:pt idx="9566">
                  <c:v>0.1125</c:v>
                </c:pt>
                <c:pt idx="9567">
                  <c:v>0.11251157407407408</c:v>
                </c:pt>
                <c:pt idx="9568">
                  <c:v>0.11252314814814814</c:v>
                </c:pt>
                <c:pt idx="9569">
                  <c:v>0.11253472222222222</c:v>
                </c:pt>
                <c:pt idx="9570">
                  <c:v>0.1125462962962963</c:v>
                </c:pt>
                <c:pt idx="9571">
                  <c:v>0.11255787037037036</c:v>
                </c:pt>
                <c:pt idx="9572">
                  <c:v>0.11256944444444444</c:v>
                </c:pt>
                <c:pt idx="9573">
                  <c:v>0.11258101851851852</c:v>
                </c:pt>
                <c:pt idx="9574">
                  <c:v>0.11259259259259259</c:v>
                </c:pt>
                <c:pt idx="9575">
                  <c:v>0.11260416666666667</c:v>
                </c:pt>
                <c:pt idx="9576">
                  <c:v>0.11261574074074072</c:v>
                </c:pt>
                <c:pt idx="9577">
                  <c:v>0.11262731481481481</c:v>
                </c:pt>
                <c:pt idx="9578">
                  <c:v>0.11263888888888889</c:v>
                </c:pt>
                <c:pt idx="9579">
                  <c:v>0.11265046296296295</c:v>
                </c:pt>
                <c:pt idx="9580">
                  <c:v>0.11266203703703703</c:v>
                </c:pt>
                <c:pt idx="9581">
                  <c:v>0.11267361111111111</c:v>
                </c:pt>
                <c:pt idx="9582">
                  <c:v>0.11268518518518518</c:v>
                </c:pt>
                <c:pt idx="9583">
                  <c:v>0.11269675925925926</c:v>
                </c:pt>
                <c:pt idx="9584">
                  <c:v>0.11270833333333334</c:v>
                </c:pt>
                <c:pt idx="9585">
                  <c:v>0.11271990740740741</c:v>
                </c:pt>
                <c:pt idx="9586">
                  <c:v>0.11273148148148149</c:v>
                </c:pt>
                <c:pt idx="9587">
                  <c:v>0.11274305555555557</c:v>
                </c:pt>
                <c:pt idx="9588">
                  <c:v>0.11275462962962964</c:v>
                </c:pt>
                <c:pt idx="9589">
                  <c:v>0.1127662037037037</c:v>
                </c:pt>
                <c:pt idx="9590">
                  <c:v>0.11277777777777777</c:v>
                </c:pt>
                <c:pt idx="9591">
                  <c:v>0.11278935185185185</c:v>
                </c:pt>
                <c:pt idx="9592">
                  <c:v>0.11280092592592593</c:v>
                </c:pt>
                <c:pt idx="9593">
                  <c:v>0.1128125</c:v>
                </c:pt>
                <c:pt idx="9594">
                  <c:v>0.11282407407407408</c:v>
                </c:pt>
                <c:pt idx="9595">
                  <c:v>0.11283564814814816</c:v>
                </c:pt>
                <c:pt idx="9596">
                  <c:v>0.11284722222222222</c:v>
                </c:pt>
                <c:pt idx="9597">
                  <c:v>0.11285879629629629</c:v>
                </c:pt>
                <c:pt idx="9598">
                  <c:v>0.11287037037037036</c:v>
                </c:pt>
                <c:pt idx="9599">
                  <c:v>0.11288194444444444</c:v>
                </c:pt>
                <c:pt idx="9600">
                  <c:v>0.11289351851851852</c:v>
                </c:pt>
                <c:pt idx="9601">
                  <c:v>0.11290509259259258</c:v>
                </c:pt>
                <c:pt idx="9602">
                  <c:v>0.11291666666666667</c:v>
                </c:pt>
                <c:pt idx="9603">
                  <c:v>0.11292824074074075</c:v>
                </c:pt>
                <c:pt idx="9604">
                  <c:v>0.11293981481481481</c:v>
                </c:pt>
                <c:pt idx="9605">
                  <c:v>0.11295138888888889</c:v>
                </c:pt>
                <c:pt idx="9606">
                  <c:v>0.11296296296296297</c:v>
                </c:pt>
                <c:pt idx="9607">
                  <c:v>0.11297453703703704</c:v>
                </c:pt>
                <c:pt idx="9608">
                  <c:v>0.11298611111111112</c:v>
                </c:pt>
                <c:pt idx="9609">
                  <c:v>0.1129976851851852</c:v>
                </c:pt>
                <c:pt idx="9610">
                  <c:v>0.11300925925925925</c:v>
                </c:pt>
                <c:pt idx="9611">
                  <c:v>0.11302083333333333</c:v>
                </c:pt>
                <c:pt idx="9612">
                  <c:v>0.1130324074074074</c:v>
                </c:pt>
                <c:pt idx="9613">
                  <c:v>0.11304398148148148</c:v>
                </c:pt>
                <c:pt idx="9614">
                  <c:v>0.11305555555555556</c:v>
                </c:pt>
                <c:pt idx="9615">
                  <c:v>0.11306712962962963</c:v>
                </c:pt>
                <c:pt idx="9616">
                  <c:v>0.11307870370370371</c:v>
                </c:pt>
                <c:pt idx="9617">
                  <c:v>0.11309027777777779</c:v>
                </c:pt>
                <c:pt idx="9618">
                  <c:v>0.11310185185185184</c:v>
                </c:pt>
                <c:pt idx="9619">
                  <c:v>0.11311342592592592</c:v>
                </c:pt>
                <c:pt idx="9620">
                  <c:v>0.11312499999999999</c:v>
                </c:pt>
                <c:pt idx="9621">
                  <c:v>0.11313657407407407</c:v>
                </c:pt>
                <c:pt idx="9622">
                  <c:v>0.11314814814814815</c:v>
                </c:pt>
                <c:pt idx="9623">
                  <c:v>0.11315972222222222</c:v>
                </c:pt>
                <c:pt idx="9624">
                  <c:v>0.1131712962962963</c:v>
                </c:pt>
                <c:pt idx="9625">
                  <c:v>0.11318287037037038</c:v>
                </c:pt>
                <c:pt idx="9626">
                  <c:v>0.11319444444444444</c:v>
                </c:pt>
                <c:pt idx="9627">
                  <c:v>0.11320601851851853</c:v>
                </c:pt>
                <c:pt idx="9628">
                  <c:v>0.11321759259259261</c:v>
                </c:pt>
                <c:pt idx="9629">
                  <c:v>0.11322916666666666</c:v>
                </c:pt>
                <c:pt idx="9630">
                  <c:v>0.11324074074074075</c:v>
                </c:pt>
                <c:pt idx="9631">
                  <c:v>0.11325231481481481</c:v>
                </c:pt>
                <c:pt idx="9632">
                  <c:v>0.11326388888888889</c:v>
                </c:pt>
                <c:pt idx="9633">
                  <c:v>0.11327546296296297</c:v>
                </c:pt>
                <c:pt idx="9634">
                  <c:v>0.11328703703703703</c:v>
                </c:pt>
                <c:pt idx="9635">
                  <c:v>0.11329861111111111</c:v>
                </c:pt>
                <c:pt idx="9636">
                  <c:v>0.11331018518518519</c:v>
                </c:pt>
                <c:pt idx="9637">
                  <c:v>0.11332175925925925</c:v>
                </c:pt>
                <c:pt idx="9638">
                  <c:v>0.11333333333333334</c:v>
                </c:pt>
                <c:pt idx="9639">
                  <c:v>0.11334490740740739</c:v>
                </c:pt>
                <c:pt idx="9640">
                  <c:v>0.11335648148148147</c:v>
                </c:pt>
                <c:pt idx="9641">
                  <c:v>0.11336805555555556</c:v>
                </c:pt>
                <c:pt idx="9642">
                  <c:v>0.11337962962962962</c:v>
                </c:pt>
                <c:pt idx="9643">
                  <c:v>0.1133912037037037</c:v>
                </c:pt>
                <c:pt idx="9644">
                  <c:v>0.11340277777777778</c:v>
                </c:pt>
                <c:pt idx="9645">
                  <c:v>0.11341435185185185</c:v>
                </c:pt>
                <c:pt idx="9646">
                  <c:v>0.11342592592592593</c:v>
                </c:pt>
                <c:pt idx="9647">
                  <c:v>0.11343750000000001</c:v>
                </c:pt>
                <c:pt idx="9648">
                  <c:v>0.11344907407407408</c:v>
                </c:pt>
                <c:pt idx="9649">
                  <c:v>0.11346064814814816</c:v>
                </c:pt>
                <c:pt idx="9650">
                  <c:v>0.11347222222222221</c:v>
                </c:pt>
                <c:pt idx="9651">
                  <c:v>0.11348379629629629</c:v>
                </c:pt>
                <c:pt idx="9652">
                  <c:v>0.11349537037037037</c:v>
                </c:pt>
                <c:pt idx="9653">
                  <c:v>0.11350694444444444</c:v>
                </c:pt>
                <c:pt idx="9654">
                  <c:v>0.11351851851851852</c:v>
                </c:pt>
                <c:pt idx="9655">
                  <c:v>0.1135300925925926</c:v>
                </c:pt>
                <c:pt idx="9656">
                  <c:v>0.11354166666666667</c:v>
                </c:pt>
                <c:pt idx="9657">
                  <c:v>0.11355324074074075</c:v>
                </c:pt>
                <c:pt idx="9658">
                  <c:v>0.1135648148148148</c:v>
                </c:pt>
                <c:pt idx="9659">
                  <c:v>0.11357638888888888</c:v>
                </c:pt>
                <c:pt idx="9660">
                  <c:v>0.11358796296296296</c:v>
                </c:pt>
                <c:pt idx="9661">
                  <c:v>0.11359953703703703</c:v>
                </c:pt>
                <c:pt idx="9662">
                  <c:v>0.11361111111111111</c:v>
                </c:pt>
                <c:pt idx="9663">
                  <c:v>0.11362268518518519</c:v>
                </c:pt>
                <c:pt idx="9664">
                  <c:v>0.11363425925925925</c:v>
                </c:pt>
                <c:pt idx="9665">
                  <c:v>0.11364583333333333</c:v>
                </c:pt>
                <c:pt idx="9666">
                  <c:v>0.11365740740740742</c:v>
                </c:pt>
                <c:pt idx="9667">
                  <c:v>0.11366898148148148</c:v>
                </c:pt>
                <c:pt idx="9668">
                  <c:v>0.11368055555555556</c:v>
                </c:pt>
                <c:pt idx="9669">
                  <c:v>0.11369212962962964</c:v>
                </c:pt>
                <c:pt idx="9670">
                  <c:v>0.11370370370370371</c:v>
                </c:pt>
                <c:pt idx="9671">
                  <c:v>0.11371527777777778</c:v>
                </c:pt>
                <c:pt idx="9672">
                  <c:v>0.11372685185185184</c:v>
                </c:pt>
                <c:pt idx="9673">
                  <c:v>0.11373842592592592</c:v>
                </c:pt>
                <c:pt idx="9674">
                  <c:v>0.11375</c:v>
                </c:pt>
                <c:pt idx="9675">
                  <c:v>0.11376157407407407</c:v>
                </c:pt>
                <c:pt idx="9676">
                  <c:v>0.11377314814814815</c:v>
                </c:pt>
                <c:pt idx="9677">
                  <c:v>0.11378472222222223</c:v>
                </c:pt>
                <c:pt idx="9678">
                  <c:v>0.1137962962962963</c:v>
                </c:pt>
                <c:pt idx="9679">
                  <c:v>0.11380787037037036</c:v>
                </c:pt>
                <c:pt idx="9680">
                  <c:v>0.11381944444444443</c:v>
                </c:pt>
                <c:pt idx="9681">
                  <c:v>0.11383101851851851</c:v>
                </c:pt>
                <c:pt idx="9682">
                  <c:v>0.11384259259259259</c:v>
                </c:pt>
                <c:pt idx="9683">
                  <c:v>0.11385416666666666</c:v>
                </c:pt>
                <c:pt idx="9684">
                  <c:v>0.11386574074074074</c:v>
                </c:pt>
                <c:pt idx="9685">
                  <c:v>0.11387731481481482</c:v>
                </c:pt>
                <c:pt idx="9686">
                  <c:v>0.11388888888888889</c:v>
                </c:pt>
                <c:pt idx="9687">
                  <c:v>0.11390046296296297</c:v>
                </c:pt>
                <c:pt idx="9688">
                  <c:v>0.11391203703703705</c:v>
                </c:pt>
                <c:pt idx="9689">
                  <c:v>0.11392361111111111</c:v>
                </c:pt>
                <c:pt idx="9690">
                  <c:v>0.11393518518518519</c:v>
                </c:pt>
                <c:pt idx="9691">
                  <c:v>0.11394675925925928</c:v>
                </c:pt>
                <c:pt idx="9692">
                  <c:v>0.11395833333333333</c:v>
                </c:pt>
                <c:pt idx="9693">
                  <c:v>0.11396990740740741</c:v>
                </c:pt>
                <c:pt idx="9694">
                  <c:v>0.11398148148148148</c:v>
                </c:pt>
                <c:pt idx="9695">
                  <c:v>0.11399305555555556</c:v>
                </c:pt>
                <c:pt idx="9696">
                  <c:v>0.11400462962962964</c:v>
                </c:pt>
                <c:pt idx="9697">
                  <c:v>0.1140162037037037</c:v>
                </c:pt>
                <c:pt idx="9698">
                  <c:v>0.11402777777777778</c:v>
                </c:pt>
                <c:pt idx="9699">
                  <c:v>0.11403935185185186</c:v>
                </c:pt>
                <c:pt idx="9700">
                  <c:v>0.11405092592592592</c:v>
                </c:pt>
                <c:pt idx="9701">
                  <c:v>0.1140625</c:v>
                </c:pt>
                <c:pt idx="9702">
                  <c:v>0.11407407407407406</c:v>
                </c:pt>
                <c:pt idx="9703">
                  <c:v>0.11408564814814814</c:v>
                </c:pt>
                <c:pt idx="9704">
                  <c:v>0.11409722222222222</c:v>
                </c:pt>
                <c:pt idx="9705">
                  <c:v>0.11410879629629629</c:v>
                </c:pt>
                <c:pt idx="9706">
                  <c:v>0.11412037037037037</c:v>
                </c:pt>
                <c:pt idx="9707">
                  <c:v>0.11413194444444445</c:v>
                </c:pt>
                <c:pt idx="9708">
                  <c:v>0.11414351851851852</c:v>
                </c:pt>
                <c:pt idx="9709">
                  <c:v>0.1141550925925926</c:v>
                </c:pt>
                <c:pt idx="9710">
                  <c:v>0.11416666666666668</c:v>
                </c:pt>
                <c:pt idx="9711">
                  <c:v>0.11417824074074073</c:v>
                </c:pt>
                <c:pt idx="9712">
                  <c:v>0.11418981481481481</c:v>
                </c:pt>
                <c:pt idx="9713">
                  <c:v>0.11420138888888888</c:v>
                </c:pt>
                <c:pt idx="9714">
                  <c:v>0.11421296296296296</c:v>
                </c:pt>
                <c:pt idx="9715">
                  <c:v>0.11422453703703704</c:v>
                </c:pt>
                <c:pt idx="9716">
                  <c:v>0.11423611111111111</c:v>
                </c:pt>
                <c:pt idx="9717">
                  <c:v>0.11424768518518519</c:v>
                </c:pt>
                <c:pt idx="9718">
                  <c:v>0.11425925925925927</c:v>
                </c:pt>
                <c:pt idx="9719">
                  <c:v>0.11427083333333332</c:v>
                </c:pt>
                <c:pt idx="9720">
                  <c:v>0.11428240740740742</c:v>
                </c:pt>
                <c:pt idx="9721">
                  <c:v>0.11429398148148147</c:v>
                </c:pt>
                <c:pt idx="9722">
                  <c:v>0.11430555555555555</c:v>
                </c:pt>
                <c:pt idx="9723">
                  <c:v>0.11431712962962963</c:v>
                </c:pt>
                <c:pt idx="9724">
                  <c:v>0.1143287037037037</c:v>
                </c:pt>
                <c:pt idx="9725">
                  <c:v>0.11434027777777778</c:v>
                </c:pt>
                <c:pt idx="9726">
                  <c:v>0.11435185185185186</c:v>
                </c:pt>
                <c:pt idx="9727">
                  <c:v>0.11436342592592592</c:v>
                </c:pt>
                <c:pt idx="9728">
                  <c:v>0.114375</c:v>
                </c:pt>
                <c:pt idx="9729">
                  <c:v>0.11438657407407408</c:v>
                </c:pt>
                <c:pt idx="9730">
                  <c:v>0.11439814814814815</c:v>
                </c:pt>
                <c:pt idx="9731">
                  <c:v>0.11440972222222223</c:v>
                </c:pt>
                <c:pt idx="9732">
                  <c:v>0.11442129629629628</c:v>
                </c:pt>
                <c:pt idx="9733">
                  <c:v>0.11443287037037037</c:v>
                </c:pt>
                <c:pt idx="9734">
                  <c:v>0.11444444444444445</c:v>
                </c:pt>
                <c:pt idx="9735">
                  <c:v>0.11445601851851851</c:v>
                </c:pt>
                <c:pt idx="9736">
                  <c:v>0.11446759259259259</c:v>
                </c:pt>
                <c:pt idx="9737">
                  <c:v>0.11447916666666667</c:v>
                </c:pt>
                <c:pt idx="9738">
                  <c:v>0.11449074074074074</c:v>
                </c:pt>
                <c:pt idx="9739">
                  <c:v>0.11450231481481482</c:v>
                </c:pt>
                <c:pt idx="9740">
                  <c:v>0.11451388888888887</c:v>
                </c:pt>
                <c:pt idx="9741">
                  <c:v>0.11452546296296295</c:v>
                </c:pt>
                <c:pt idx="9742">
                  <c:v>0.11453703703703703</c:v>
                </c:pt>
                <c:pt idx="9743">
                  <c:v>0.1145486111111111</c:v>
                </c:pt>
                <c:pt idx="9744">
                  <c:v>0.11456018518518518</c:v>
                </c:pt>
                <c:pt idx="9745">
                  <c:v>0.11457175925925926</c:v>
                </c:pt>
                <c:pt idx="9746">
                  <c:v>0.11458333333333333</c:v>
                </c:pt>
                <c:pt idx="9747">
                  <c:v>0.11459490740740741</c:v>
                </c:pt>
                <c:pt idx="9748">
                  <c:v>0.11460648148148149</c:v>
                </c:pt>
                <c:pt idx="9749">
                  <c:v>0.11461805555555556</c:v>
                </c:pt>
                <c:pt idx="9750">
                  <c:v>0.11462962962962964</c:v>
                </c:pt>
                <c:pt idx="9751">
                  <c:v>0.11464120370370372</c:v>
                </c:pt>
                <c:pt idx="9752">
                  <c:v>0.11465277777777778</c:v>
                </c:pt>
                <c:pt idx="9753">
                  <c:v>0.11466435185185185</c:v>
                </c:pt>
                <c:pt idx="9754">
                  <c:v>0.11467592592592592</c:v>
                </c:pt>
                <c:pt idx="9755">
                  <c:v>0.1146875</c:v>
                </c:pt>
                <c:pt idx="9756">
                  <c:v>0.11469907407407408</c:v>
                </c:pt>
                <c:pt idx="9757">
                  <c:v>0.11471064814814814</c:v>
                </c:pt>
                <c:pt idx="9758">
                  <c:v>0.11472222222222223</c:v>
                </c:pt>
                <c:pt idx="9759">
                  <c:v>0.11473379629629631</c:v>
                </c:pt>
                <c:pt idx="9760">
                  <c:v>0.11474537037037037</c:v>
                </c:pt>
                <c:pt idx="9761">
                  <c:v>0.11475694444444444</c:v>
                </c:pt>
                <c:pt idx="9762">
                  <c:v>0.11476851851851851</c:v>
                </c:pt>
                <c:pt idx="9763">
                  <c:v>0.11478009259259259</c:v>
                </c:pt>
                <c:pt idx="9764">
                  <c:v>0.11479166666666667</c:v>
                </c:pt>
                <c:pt idx="9765">
                  <c:v>0.11480324074074073</c:v>
                </c:pt>
                <c:pt idx="9766">
                  <c:v>0.11481481481481481</c:v>
                </c:pt>
                <c:pt idx="9767">
                  <c:v>0.11482638888888889</c:v>
                </c:pt>
                <c:pt idx="9768">
                  <c:v>0.11483796296296296</c:v>
                </c:pt>
                <c:pt idx="9769">
                  <c:v>0.11484953703703704</c:v>
                </c:pt>
                <c:pt idx="9770">
                  <c:v>0.11486111111111112</c:v>
                </c:pt>
                <c:pt idx="9771">
                  <c:v>0.11487268518518519</c:v>
                </c:pt>
                <c:pt idx="9772">
                  <c:v>0.11488425925925926</c:v>
                </c:pt>
                <c:pt idx="9773">
                  <c:v>0.11489583333333335</c:v>
                </c:pt>
                <c:pt idx="9774">
                  <c:v>0.1149074074074074</c:v>
                </c:pt>
                <c:pt idx="9775">
                  <c:v>0.11491898148148148</c:v>
                </c:pt>
                <c:pt idx="9776">
                  <c:v>0.11493055555555555</c:v>
                </c:pt>
                <c:pt idx="9777">
                  <c:v>0.11494212962962963</c:v>
                </c:pt>
                <c:pt idx="9778">
                  <c:v>0.11495370370370371</c:v>
                </c:pt>
                <c:pt idx="9779">
                  <c:v>0.11496527777777778</c:v>
                </c:pt>
                <c:pt idx="9780">
                  <c:v>0.11497685185185186</c:v>
                </c:pt>
                <c:pt idx="9781">
                  <c:v>0.11498842592592594</c:v>
                </c:pt>
                <c:pt idx="9782">
                  <c:v>0.11499999999999999</c:v>
                </c:pt>
                <c:pt idx="9783">
                  <c:v>0.11501157407407407</c:v>
                </c:pt>
                <c:pt idx="9784">
                  <c:v>0.11502314814814814</c:v>
                </c:pt>
                <c:pt idx="9785">
                  <c:v>0.11503472222222222</c:v>
                </c:pt>
                <c:pt idx="9786">
                  <c:v>0.1150462962962963</c:v>
                </c:pt>
                <c:pt idx="9787">
                  <c:v>0.11505787037037037</c:v>
                </c:pt>
                <c:pt idx="9788">
                  <c:v>0.11506944444444445</c:v>
                </c:pt>
                <c:pt idx="9789">
                  <c:v>0.11508101851851853</c:v>
                </c:pt>
                <c:pt idx="9790">
                  <c:v>0.11509259259259259</c:v>
                </c:pt>
                <c:pt idx="9791">
                  <c:v>0.11510416666666667</c:v>
                </c:pt>
                <c:pt idx="9792">
                  <c:v>0.11511574074074075</c:v>
                </c:pt>
                <c:pt idx="9793">
                  <c:v>0.11512731481481481</c:v>
                </c:pt>
                <c:pt idx="9794">
                  <c:v>0.11513888888888889</c:v>
                </c:pt>
                <c:pt idx="9795">
                  <c:v>0.11515046296296295</c:v>
                </c:pt>
                <c:pt idx="9796">
                  <c:v>0.11516203703703703</c:v>
                </c:pt>
                <c:pt idx="9797">
                  <c:v>0.11516203703703703</c:v>
                </c:pt>
                <c:pt idx="9798">
                  <c:v>0.11518518518518518</c:v>
                </c:pt>
                <c:pt idx="9799">
                  <c:v>0.11518518518518518</c:v>
                </c:pt>
                <c:pt idx="9800">
                  <c:v>0.11519675925925926</c:v>
                </c:pt>
                <c:pt idx="9801">
                  <c:v>0.11520833333333334</c:v>
                </c:pt>
                <c:pt idx="9802">
                  <c:v>0.1152199074074074</c:v>
                </c:pt>
                <c:pt idx="9803">
                  <c:v>0.11523148148148148</c:v>
                </c:pt>
                <c:pt idx="9804">
                  <c:v>0.11524305555555554</c:v>
                </c:pt>
                <c:pt idx="9805">
                  <c:v>0.11525462962962962</c:v>
                </c:pt>
                <c:pt idx="9806">
                  <c:v>0.1152662037037037</c:v>
                </c:pt>
                <c:pt idx="9807">
                  <c:v>0.11527777777777777</c:v>
                </c:pt>
                <c:pt idx="9808">
                  <c:v>0.11528935185185185</c:v>
                </c:pt>
                <c:pt idx="9809">
                  <c:v>0.11530092592592593</c:v>
                </c:pt>
                <c:pt idx="9810">
                  <c:v>0.1153125</c:v>
                </c:pt>
                <c:pt idx="9811">
                  <c:v>0.11532407407407408</c:v>
                </c:pt>
                <c:pt idx="9812">
                  <c:v>0.11533564814814816</c:v>
                </c:pt>
                <c:pt idx="9813">
                  <c:v>0.11534722222222223</c:v>
                </c:pt>
                <c:pt idx="9814">
                  <c:v>0.11535879629629631</c:v>
                </c:pt>
                <c:pt idx="9815">
                  <c:v>0.11537037037037036</c:v>
                </c:pt>
                <c:pt idx="9816">
                  <c:v>0.11538194444444444</c:v>
                </c:pt>
                <c:pt idx="9817">
                  <c:v>0.11539351851851852</c:v>
                </c:pt>
                <c:pt idx="9818">
                  <c:v>0.11540509259259259</c:v>
                </c:pt>
                <c:pt idx="9819">
                  <c:v>0.11541666666666667</c:v>
                </c:pt>
                <c:pt idx="9820">
                  <c:v>0.11542824074074075</c:v>
                </c:pt>
                <c:pt idx="9821">
                  <c:v>0.11543981481481481</c:v>
                </c:pt>
                <c:pt idx="9822">
                  <c:v>0.1154513888888889</c:v>
                </c:pt>
                <c:pt idx="9823">
                  <c:v>0.11546296296296295</c:v>
                </c:pt>
                <c:pt idx="9824">
                  <c:v>0.11547453703703703</c:v>
                </c:pt>
                <c:pt idx="9825">
                  <c:v>0.11548611111111111</c:v>
                </c:pt>
                <c:pt idx="9826">
                  <c:v>0.11549768518518518</c:v>
                </c:pt>
                <c:pt idx="9827">
                  <c:v>0.11550925925925926</c:v>
                </c:pt>
                <c:pt idx="9828">
                  <c:v>0.11552083333333334</c:v>
                </c:pt>
                <c:pt idx="9829">
                  <c:v>0.1155324074074074</c:v>
                </c:pt>
                <c:pt idx="9830">
                  <c:v>0.11554398148148148</c:v>
                </c:pt>
                <c:pt idx="9831">
                  <c:v>0.11555555555555556</c:v>
                </c:pt>
                <c:pt idx="9832">
                  <c:v>0.11556712962962963</c:v>
                </c:pt>
                <c:pt idx="9833">
                  <c:v>0.11557870370370371</c:v>
                </c:pt>
                <c:pt idx="9834">
                  <c:v>0.11559027777777779</c:v>
                </c:pt>
                <c:pt idx="9835">
                  <c:v>0.11560185185185186</c:v>
                </c:pt>
                <c:pt idx="9836">
                  <c:v>0.11561342592592593</c:v>
                </c:pt>
                <c:pt idx="9837">
                  <c:v>0.11562499999999999</c:v>
                </c:pt>
                <c:pt idx="9838">
                  <c:v>0.11563657407407407</c:v>
                </c:pt>
                <c:pt idx="9839">
                  <c:v>0.11564814814814815</c:v>
                </c:pt>
                <c:pt idx="9840">
                  <c:v>0.11565972222222222</c:v>
                </c:pt>
                <c:pt idx="9841">
                  <c:v>0.1156712962962963</c:v>
                </c:pt>
                <c:pt idx="9842">
                  <c:v>0.11568287037037038</c:v>
                </c:pt>
                <c:pt idx="9843">
                  <c:v>0.11569444444444445</c:v>
                </c:pt>
                <c:pt idx="9844">
                  <c:v>0.11570601851851851</c:v>
                </c:pt>
                <c:pt idx="9845">
                  <c:v>0.11571759259259258</c:v>
                </c:pt>
                <c:pt idx="9846">
                  <c:v>0.11572916666666666</c:v>
                </c:pt>
                <c:pt idx="9847">
                  <c:v>0.11574074074074074</c:v>
                </c:pt>
                <c:pt idx="9848">
                  <c:v>0.11575231481481481</c:v>
                </c:pt>
                <c:pt idx="9849">
                  <c:v>0.11576388888888889</c:v>
                </c:pt>
                <c:pt idx="9850">
                  <c:v>0.11577546296296297</c:v>
                </c:pt>
                <c:pt idx="9851">
                  <c:v>0.11578703703703704</c:v>
                </c:pt>
                <c:pt idx="9852">
                  <c:v>0.11579861111111112</c:v>
                </c:pt>
                <c:pt idx="9853">
                  <c:v>0.1158101851851852</c:v>
                </c:pt>
                <c:pt idx="9854">
                  <c:v>0.11582175925925926</c:v>
                </c:pt>
                <c:pt idx="9855">
                  <c:v>0.11583333333333333</c:v>
                </c:pt>
                <c:pt idx="9856">
                  <c:v>0.11584490740740742</c:v>
                </c:pt>
                <c:pt idx="9857">
                  <c:v>0.11585648148148148</c:v>
                </c:pt>
                <c:pt idx="9858">
                  <c:v>0.11586805555555556</c:v>
                </c:pt>
                <c:pt idx="9859">
                  <c:v>0.11587962962962962</c:v>
                </c:pt>
                <c:pt idx="9860">
                  <c:v>0.1158912037037037</c:v>
                </c:pt>
                <c:pt idx="9861">
                  <c:v>0.11590277777777779</c:v>
                </c:pt>
                <c:pt idx="9862">
                  <c:v>0.11591435185185185</c:v>
                </c:pt>
                <c:pt idx="9863">
                  <c:v>0.11592592592592592</c:v>
                </c:pt>
                <c:pt idx="9864">
                  <c:v>0.11593750000000001</c:v>
                </c:pt>
                <c:pt idx="9865">
                  <c:v>0.11594907407407407</c:v>
                </c:pt>
                <c:pt idx="9866">
                  <c:v>0.11596064814814815</c:v>
                </c:pt>
                <c:pt idx="9867">
                  <c:v>0.11597222222222221</c:v>
                </c:pt>
                <c:pt idx="9868">
                  <c:v>0.11598379629629629</c:v>
                </c:pt>
                <c:pt idx="9869">
                  <c:v>0.11599537037037037</c:v>
                </c:pt>
                <c:pt idx="9870">
                  <c:v>0.11600694444444444</c:v>
                </c:pt>
                <c:pt idx="9871">
                  <c:v>0.11601851851851852</c:v>
                </c:pt>
                <c:pt idx="9872">
                  <c:v>0.1160300925925926</c:v>
                </c:pt>
                <c:pt idx="9873">
                  <c:v>0.11604166666666667</c:v>
                </c:pt>
                <c:pt idx="9874">
                  <c:v>0.11605324074074075</c:v>
                </c:pt>
                <c:pt idx="9875">
                  <c:v>0.11606481481481483</c:v>
                </c:pt>
                <c:pt idx="9876">
                  <c:v>0.11607638888888888</c:v>
                </c:pt>
                <c:pt idx="9877">
                  <c:v>0.11608796296296296</c:v>
                </c:pt>
                <c:pt idx="9878">
                  <c:v>0.11609953703703703</c:v>
                </c:pt>
                <c:pt idx="9879">
                  <c:v>0.11611111111111111</c:v>
                </c:pt>
                <c:pt idx="9880">
                  <c:v>0.11612268518518519</c:v>
                </c:pt>
                <c:pt idx="9881">
                  <c:v>0.11613425925925926</c:v>
                </c:pt>
                <c:pt idx="9882">
                  <c:v>0.11614583333333334</c:v>
                </c:pt>
                <c:pt idx="9883">
                  <c:v>0.11615740740740742</c:v>
                </c:pt>
                <c:pt idx="9884">
                  <c:v>0.11616898148148147</c:v>
                </c:pt>
                <c:pt idx="9885">
                  <c:v>0.11618055555555555</c:v>
                </c:pt>
                <c:pt idx="9886">
                  <c:v>0.11619212962962962</c:v>
                </c:pt>
                <c:pt idx="9887">
                  <c:v>0.1162037037037037</c:v>
                </c:pt>
                <c:pt idx="9888">
                  <c:v>0.11621527777777778</c:v>
                </c:pt>
                <c:pt idx="9889">
                  <c:v>0.11622685185185185</c:v>
                </c:pt>
                <c:pt idx="9890">
                  <c:v>0.11623842592592593</c:v>
                </c:pt>
                <c:pt idx="9891">
                  <c:v>0.11625000000000001</c:v>
                </c:pt>
                <c:pt idx="9892">
                  <c:v>0.11626157407407407</c:v>
                </c:pt>
                <c:pt idx="9893">
                  <c:v>0.11627314814814815</c:v>
                </c:pt>
                <c:pt idx="9894">
                  <c:v>0.11628472222222223</c:v>
                </c:pt>
                <c:pt idx="9895">
                  <c:v>0.1162962962962963</c:v>
                </c:pt>
                <c:pt idx="9896">
                  <c:v>0.11630787037037038</c:v>
                </c:pt>
                <c:pt idx="9897">
                  <c:v>0.11631944444444443</c:v>
                </c:pt>
                <c:pt idx="9898">
                  <c:v>0.11633101851851851</c:v>
                </c:pt>
                <c:pt idx="9899">
                  <c:v>0.11634259259259259</c:v>
                </c:pt>
                <c:pt idx="9900">
                  <c:v>0.11635416666666666</c:v>
                </c:pt>
                <c:pt idx="9901">
                  <c:v>0.11636574074074074</c:v>
                </c:pt>
                <c:pt idx="9902">
                  <c:v>0.11637731481481482</c:v>
                </c:pt>
                <c:pt idx="9903">
                  <c:v>0.11638888888888889</c:v>
                </c:pt>
                <c:pt idx="9904">
                  <c:v>0.11640046296296297</c:v>
                </c:pt>
                <c:pt idx="9905">
                  <c:v>0.11641203703703702</c:v>
                </c:pt>
                <c:pt idx="9906">
                  <c:v>0.1164236111111111</c:v>
                </c:pt>
                <c:pt idx="9907">
                  <c:v>0.11643518518518518</c:v>
                </c:pt>
                <c:pt idx="9908">
                  <c:v>0.11644675925925925</c:v>
                </c:pt>
                <c:pt idx="9909">
                  <c:v>0.11645833333333333</c:v>
                </c:pt>
                <c:pt idx="9910">
                  <c:v>0.11646990740740741</c:v>
                </c:pt>
                <c:pt idx="9911">
                  <c:v>0.11648148148148148</c:v>
                </c:pt>
                <c:pt idx="9912">
                  <c:v>0.11649305555555556</c:v>
                </c:pt>
                <c:pt idx="9913">
                  <c:v>0.11650462962962964</c:v>
                </c:pt>
                <c:pt idx="9914">
                  <c:v>0.11651620370370371</c:v>
                </c:pt>
                <c:pt idx="9915">
                  <c:v>0.11652777777777779</c:v>
                </c:pt>
                <c:pt idx="9916">
                  <c:v>0.11653935185185187</c:v>
                </c:pt>
                <c:pt idx="9917">
                  <c:v>0.11655092592592593</c:v>
                </c:pt>
                <c:pt idx="9918">
                  <c:v>0.1165625</c:v>
                </c:pt>
                <c:pt idx="9919">
                  <c:v>0.11657407407407407</c:v>
                </c:pt>
                <c:pt idx="9920">
                  <c:v>0.11658564814814815</c:v>
                </c:pt>
                <c:pt idx="9921">
                  <c:v>0.11659722222222223</c:v>
                </c:pt>
                <c:pt idx="9922">
                  <c:v>0.11660879629629629</c:v>
                </c:pt>
                <c:pt idx="9923">
                  <c:v>0.11662037037037037</c:v>
                </c:pt>
                <c:pt idx="9924">
                  <c:v>0.11663194444444445</c:v>
                </c:pt>
                <c:pt idx="9925">
                  <c:v>0.11664351851851852</c:v>
                </c:pt>
                <c:pt idx="9926">
                  <c:v>0.11665509259259259</c:v>
                </c:pt>
                <c:pt idx="9927">
                  <c:v>0.11666666666666665</c:v>
                </c:pt>
                <c:pt idx="9928">
                  <c:v>0.11667824074074074</c:v>
                </c:pt>
                <c:pt idx="9929">
                  <c:v>0.11668981481481482</c:v>
                </c:pt>
                <c:pt idx="9930">
                  <c:v>0.11670138888888888</c:v>
                </c:pt>
                <c:pt idx="9931">
                  <c:v>0.11671296296296296</c:v>
                </c:pt>
                <c:pt idx="9932">
                  <c:v>0.11672453703703704</c:v>
                </c:pt>
                <c:pt idx="9933">
                  <c:v>0.11673611111111111</c:v>
                </c:pt>
                <c:pt idx="9934">
                  <c:v>0.11674768518518519</c:v>
                </c:pt>
                <c:pt idx="9935">
                  <c:v>0.11675925925925927</c:v>
                </c:pt>
                <c:pt idx="9936">
                  <c:v>0.11677083333333334</c:v>
                </c:pt>
                <c:pt idx="9937">
                  <c:v>0.1167824074074074</c:v>
                </c:pt>
                <c:pt idx="9938">
                  <c:v>0.11679398148148147</c:v>
                </c:pt>
                <c:pt idx="9939">
                  <c:v>0.11680555555555555</c:v>
                </c:pt>
                <c:pt idx="9940">
                  <c:v>0.11681712962962963</c:v>
                </c:pt>
                <c:pt idx="9941">
                  <c:v>0.1168287037037037</c:v>
                </c:pt>
                <c:pt idx="9942">
                  <c:v>0.11684027777777778</c:v>
                </c:pt>
                <c:pt idx="9943">
                  <c:v>0.11685185185185186</c:v>
                </c:pt>
                <c:pt idx="9944">
                  <c:v>0.11686342592592593</c:v>
                </c:pt>
                <c:pt idx="9945">
                  <c:v>0.11687499999999999</c:v>
                </c:pt>
                <c:pt idx="9946">
                  <c:v>0.11688657407407409</c:v>
                </c:pt>
                <c:pt idx="9947">
                  <c:v>0.11689814814814814</c:v>
                </c:pt>
                <c:pt idx="9948">
                  <c:v>0.11690972222222222</c:v>
                </c:pt>
                <c:pt idx="9949">
                  <c:v>0.11692129629629629</c:v>
                </c:pt>
                <c:pt idx="9950">
                  <c:v>0.11693287037037037</c:v>
                </c:pt>
                <c:pt idx="9951">
                  <c:v>0.11694444444444445</c:v>
                </c:pt>
                <c:pt idx="9952">
                  <c:v>0.11695601851851851</c:v>
                </c:pt>
                <c:pt idx="9953">
                  <c:v>0.1169675925925926</c:v>
                </c:pt>
                <c:pt idx="9954">
                  <c:v>0.11697916666666668</c:v>
                </c:pt>
                <c:pt idx="9955">
                  <c:v>0.11699074074074074</c:v>
                </c:pt>
                <c:pt idx="9956">
                  <c:v>0.11700231481481482</c:v>
                </c:pt>
                <c:pt idx="9957">
                  <c:v>0.1170138888888889</c:v>
                </c:pt>
                <c:pt idx="9958">
                  <c:v>0.11702546296296296</c:v>
                </c:pt>
                <c:pt idx="9959">
                  <c:v>0.11703703703703704</c:v>
                </c:pt>
                <c:pt idx="9960">
                  <c:v>0.1170486111111111</c:v>
                </c:pt>
                <c:pt idx="9961">
                  <c:v>0.11706018518518518</c:v>
                </c:pt>
                <c:pt idx="9962">
                  <c:v>0.11707175925925926</c:v>
                </c:pt>
                <c:pt idx="9963">
                  <c:v>0.11708333333333333</c:v>
                </c:pt>
                <c:pt idx="9964">
                  <c:v>0.11709490740740741</c:v>
                </c:pt>
                <c:pt idx="9965">
                  <c:v>0.11710648148148149</c:v>
                </c:pt>
                <c:pt idx="9966">
                  <c:v>0.11711805555555554</c:v>
                </c:pt>
                <c:pt idx="9967">
                  <c:v>0.11712962962962963</c:v>
                </c:pt>
                <c:pt idx="9968">
                  <c:v>0.11714120370370369</c:v>
                </c:pt>
                <c:pt idx="9969">
                  <c:v>0.11715277777777777</c:v>
                </c:pt>
                <c:pt idx="9970">
                  <c:v>0.11716435185185185</c:v>
                </c:pt>
                <c:pt idx="9971">
                  <c:v>0.11717592592592592</c:v>
                </c:pt>
                <c:pt idx="9972">
                  <c:v>0.1171875</c:v>
                </c:pt>
                <c:pt idx="9973">
                  <c:v>0.11719907407407408</c:v>
                </c:pt>
                <c:pt idx="9974">
                  <c:v>0.11721064814814815</c:v>
                </c:pt>
                <c:pt idx="9975">
                  <c:v>0.11722222222222223</c:v>
                </c:pt>
                <c:pt idx="9976">
                  <c:v>0.11723379629629631</c:v>
                </c:pt>
                <c:pt idx="9977">
                  <c:v>0.11724537037037037</c:v>
                </c:pt>
                <c:pt idx="9978">
                  <c:v>0.11725694444444446</c:v>
                </c:pt>
                <c:pt idx="9979">
                  <c:v>0.11726851851851851</c:v>
                </c:pt>
                <c:pt idx="9980">
                  <c:v>0.11728009259259259</c:v>
                </c:pt>
                <c:pt idx="9981">
                  <c:v>0.11729166666666667</c:v>
                </c:pt>
                <c:pt idx="9982">
                  <c:v>0.11730324074074074</c:v>
                </c:pt>
                <c:pt idx="9983">
                  <c:v>0.11731481481481482</c:v>
                </c:pt>
                <c:pt idx="9984">
                  <c:v>0.1173263888888889</c:v>
                </c:pt>
                <c:pt idx="9985">
                  <c:v>0.11733796296296296</c:v>
                </c:pt>
                <c:pt idx="9986">
                  <c:v>0.11734953703703704</c:v>
                </c:pt>
                <c:pt idx="9987">
                  <c:v>0.1173611111111111</c:v>
                </c:pt>
                <c:pt idx="9988">
                  <c:v>0.11737268518518518</c:v>
                </c:pt>
                <c:pt idx="9989">
                  <c:v>0.11738425925925926</c:v>
                </c:pt>
                <c:pt idx="9990">
                  <c:v>0.11739583333333332</c:v>
                </c:pt>
                <c:pt idx="9991">
                  <c:v>0.1174074074074074</c:v>
                </c:pt>
                <c:pt idx="9992">
                  <c:v>0.11741898148148149</c:v>
                </c:pt>
                <c:pt idx="9993">
                  <c:v>0.11743055555555555</c:v>
                </c:pt>
                <c:pt idx="9994">
                  <c:v>0.11744212962962963</c:v>
                </c:pt>
                <c:pt idx="9995">
                  <c:v>0.11745370370370371</c:v>
                </c:pt>
                <c:pt idx="9996">
                  <c:v>0.11746527777777778</c:v>
                </c:pt>
                <c:pt idx="9997">
                  <c:v>0.11747685185185186</c:v>
                </c:pt>
                <c:pt idx="9998">
                  <c:v>0.11748842592592591</c:v>
                </c:pt>
                <c:pt idx="9999">
                  <c:v>0.11750000000000001</c:v>
                </c:pt>
                <c:pt idx="10000">
                  <c:v>0.11751157407407407</c:v>
                </c:pt>
                <c:pt idx="10001">
                  <c:v>0.11752314814814814</c:v>
                </c:pt>
                <c:pt idx="10002">
                  <c:v>0.11753472222222222</c:v>
                </c:pt>
                <c:pt idx="10003">
                  <c:v>0.1175462962962963</c:v>
                </c:pt>
                <c:pt idx="10004">
                  <c:v>0.11755787037037037</c:v>
                </c:pt>
                <c:pt idx="10005">
                  <c:v>0.11756944444444445</c:v>
                </c:pt>
                <c:pt idx="10006">
                  <c:v>0.11758101851851853</c:v>
                </c:pt>
                <c:pt idx="10007">
                  <c:v>0.1175925925925926</c:v>
                </c:pt>
                <c:pt idx="10008">
                  <c:v>0.11760416666666666</c:v>
                </c:pt>
                <c:pt idx="10009">
                  <c:v>0.11761574074074073</c:v>
                </c:pt>
                <c:pt idx="10010">
                  <c:v>0.11762731481481481</c:v>
                </c:pt>
                <c:pt idx="10011">
                  <c:v>0.11763888888888889</c:v>
                </c:pt>
                <c:pt idx="10012">
                  <c:v>0.11765046296296296</c:v>
                </c:pt>
                <c:pt idx="10013">
                  <c:v>0.11766203703703704</c:v>
                </c:pt>
                <c:pt idx="10014">
                  <c:v>0.11767361111111112</c:v>
                </c:pt>
                <c:pt idx="10015">
                  <c:v>0.11768518518518518</c:v>
                </c:pt>
                <c:pt idx="10016">
                  <c:v>0.11769675925925926</c:v>
                </c:pt>
                <c:pt idx="10017">
                  <c:v>0.11770833333333335</c:v>
                </c:pt>
                <c:pt idx="10018">
                  <c:v>0.11771990740740741</c:v>
                </c:pt>
                <c:pt idx="10019">
                  <c:v>0.11773148148148148</c:v>
                </c:pt>
                <c:pt idx="10020">
                  <c:v>0.11774305555555555</c:v>
                </c:pt>
                <c:pt idx="10021">
                  <c:v>0.11775462962962963</c:v>
                </c:pt>
                <c:pt idx="10022">
                  <c:v>0.11776620370370371</c:v>
                </c:pt>
                <c:pt idx="10023">
                  <c:v>0.11777777777777777</c:v>
                </c:pt>
                <c:pt idx="10024">
                  <c:v>0.11778935185185185</c:v>
                </c:pt>
                <c:pt idx="10025">
                  <c:v>0.11780092592592593</c:v>
                </c:pt>
                <c:pt idx="10026">
                  <c:v>0.1178125</c:v>
                </c:pt>
                <c:pt idx="10027">
                  <c:v>0.11782407407407407</c:v>
                </c:pt>
                <c:pt idx="10028">
                  <c:v>0.11783564814814813</c:v>
                </c:pt>
                <c:pt idx="10029">
                  <c:v>0.11784722222222221</c:v>
                </c:pt>
                <c:pt idx="10030">
                  <c:v>0.11785879629629629</c:v>
                </c:pt>
                <c:pt idx="10031">
                  <c:v>0.11787037037037036</c:v>
                </c:pt>
                <c:pt idx="10032">
                  <c:v>0.11788194444444444</c:v>
                </c:pt>
                <c:pt idx="10033">
                  <c:v>0.11789351851851852</c:v>
                </c:pt>
                <c:pt idx="10034">
                  <c:v>0.11790509259259259</c:v>
                </c:pt>
                <c:pt idx="10035">
                  <c:v>0.11791666666666667</c:v>
                </c:pt>
                <c:pt idx="10036">
                  <c:v>0.11792824074074075</c:v>
                </c:pt>
                <c:pt idx="10037">
                  <c:v>0.11793981481481482</c:v>
                </c:pt>
                <c:pt idx="10038">
                  <c:v>0.1179513888888889</c:v>
                </c:pt>
                <c:pt idx="10039">
                  <c:v>0.11796296296296298</c:v>
                </c:pt>
                <c:pt idx="10040">
                  <c:v>0.11797453703703703</c:v>
                </c:pt>
                <c:pt idx="10041">
                  <c:v>0.11798611111111111</c:v>
                </c:pt>
                <c:pt idx="10042">
                  <c:v>0.11799768518518518</c:v>
                </c:pt>
                <c:pt idx="10043">
                  <c:v>0.11800925925925926</c:v>
                </c:pt>
                <c:pt idx="10044">
                  <c:v>0.11802083333333334</c:v>
                </c:pt>
                <c:pt idx="10045">
                  <c:v>0.11803240740740741</c:v>
                </c:pt>
                <c:pt idx="10046">
                  <c:v>0.11804398148148149</c:v>
                </c:pt>
                <c:pt idx="10047">
                  <c:v>0.11805555555555557</c:v>
                </c:pt>
                <c:pt idx="10048">
                  <c:v>0.11806712962962962</c:v>
                </c:pt>
                <c:pt idx="10049">
                  <c:v>0.1180787037037037</c:v>
                </c:pt>
                <c:pt idx="10050">
                  <c:v>0.11809027777777777</c:v>
                </c:pt>
                <c:pt idx="10051">
                  <c:v>0.11810185185185185</c:v>
                </c:pt>
                <c:pt idx="10052">
                  <c:v>0.11811342592592593</c:v>
                </c:pt>
                <c:pt idx="10053">
                  <c:v>0.11812499999999999</c:v>
                </c:pt>
                <c:pt idx="10054">
                  <c:v>0.11813657407407407</c:v>
                </c:pt>
                <c:pt idx="10055">
                  <c:v>0.11814814814814815</c:v>
                </c:pt>
                <c:pt idx="10056">
                  <c:v>0.11815972222222222</c:v>
                </c:pt>
                <c:pt idx="10057">
                  <c:v>0.1181712962962963</c:v>
                </c:pt>
                <c:pt idx="10058">
                  <c:v>0.11818287037037038</c:v>
                </c:pt>
                <c:pt idx="10059">
                  <c:v>0.11819444444444445</c:v>
                </c:pt>
                <c:pt idx="10060">
                  <c:v>0.11820601851851853</c:v>
                </c:pt>
                <c:pt idx="10061">
                  <c:v>0.11821759259259258</c:v>
                </c:pt>
                <c:pt idx="10062">
                  <c:v>0.11822916666666666</c:v>
                </c:pt>
                <c:pt idx="10063">
                  <c:v>0.11824074074074074</c:v>
                </c:pt>
                <c:pt idx="10064">
                  <c:v>0.11825231481481481</c:v>
                </c:pt>
                <c:pt idx="10065">
                  <c:v>0.11826388888888889</c:v>
                </c:pt>
                <c:pt idx="10066">
                  <c:v>0.11827546296296297</c:v>
                </c:pt>
                <c:pt idx="10067">
                  <c:v>0.11828703703703704</c:v>
                </c:pt>
                <c:pt idx="10068">
                  <c:v>0.11829861111111112</c:v>
                </c:pt>
                <c:pt idx="10069">
                  <c:v>0.11831018518518517</c:v>
                </c:pt>
                <c:pt idx="10070">
                  <c:v>0.11832175925925925</c:v>
                </c:pt>
                <c:pt idx="10071">
                  <c:v>0.11833333333333333</c:v>
                </c:pt>
                <c:pt idx="10072">
                  <c:v>0.1183449074074074</c:v>
                </c:pt>
                <c:pt idx="10073">
                  <c:v>0.11835648148148148</c:v>
                </c:pt>
                <c:pt idx="10074">
                  <c:v>0.11836805555555556</c:v>
                </c:pt>
                <c:pt idx="10075">
                  <c:v>0.11837962962962963</c:v>
                </c:pt>
                <c:pt idx="10076">
                  <c:v>0.11839120370370371</c:v>
                </c:pt>
                <c:pt idx="10077">
                  <c:v>0.11840277777777779</c:v>
                </c:pt>
                <c:pt idx="10078">
                  <c:v>0.11841435185185185</c:v>
                </c:pt>
                <c:pt idx="10079">
                  <c:v>0.11842592592592593</c:v>
                </c:pt>
                <c:pt idx="10080">
                  <c:v>0.11843749999999999</c:v>
                </c:pt>
                <c:pt idx="10081">
                  <c:v>0.11844907407407408</c:v>
                </c:pt>
                <c:pt idx="10082">
                  <c:v>0.11846064814814815</c:v>
                </c:pt>
                <c:pt idx="10083">
                  <c:v>0.11847222222222221</c:v>
                </c:pt>
                <c:pt idx="10084">
                  <c:v>0.1184837962962963</c:v>
                </c:pt>
                <c:pt idx="10085">
                  <c:v>0.11849537037037038</c:v>
                </c:pt>
                <c:pt idx="10086">
                  <c:v>0.11850694444444444</c:v>
                </c:pt>
                <c:pt idx="10087">
                  <c:v>0.11851851851851852</c:v>
                </c:pt>
                <c:pt idx="10088">
                  <c:v>0.11853009259259258</c:v>
                </c:pt>
                <c:pt idx="10089">
                  <c:v>0.11854166666666667</c:v>
                </c:pt>
                <c:pt idx="10090">
                  <c:v>0.11855324074074074</c:v>
                </c:pt>
                <c:pt idx="10091">
                  <c:v>0.1185648148148148</c:v>
                </c:pt>
                <c:pt idx="10092">
                  <c:v>0.11857638888888888</c:v>
                </c:pt>
                <c:pt idx="10093">
                  <c:v>0.11858796296296296</c:v>
                </c:pt>
                <c:pt idx="10094">
                  <c:v>0.11859953703703703</c:v>
                </c:pt>
                <c:pt idx="10095">
                  <c:v>0.11861111111111111</c:v>
                </c:pt>
                <c:pt idx="10096">
                  <c:v>0.11862268518518519</c:v>
                </c:pt>
                <c:pt idx="10097">
                  <c:v>0.11863425925925926</c:v>
                </c:pt>
                <c:pt idx="10098">
                  <c:v>0.11864583333333334</c:v>
                </c:pt>
                <c:pt idx="10099">
                  <c:v>0.11865740740740742</c:v>
                </c:pt>
                <c:pt idx="10100">
                  <c:v>0.11866898148148149</c:v>
                </c:pt>
                <c:pt idx="10101">
                  <c:v>0.11868055555555555</c:v>
                </c:pt>
                <c:pt idx="10102">
                  <c:v>0.11869212962962962</c:v>
                </c:pt>
                <c:pt idx="10103">
                  <c:v>0.1187037037037037</c:v>
                </c:pt>
                <c:pt idx="10104">
                  <c:v>0.11871527777777778</c:v>
                </c:pt>
                <c:pt idx="10105">
                  <c:v>0.11872685185185185</c:v>
                </c:pt>
                <c:pt idx="10106">
                  <c:v>0.11873842592592593</c:v>
                </c:pt>
                <c:pt idx="10107">
                  <c:v>0.11875000000000001</c:v>
                </c:pt>
                <c:pt idx="10108">
                  <c:v>0.11876157407407407</c:v>
                </c:pt>
                <c:pt idx="10109">
                  <c:v>0.11877314814814814</c:v>
                </c:pt>
                <c:pt idx="10110">
                  <c:v>0.11878472222222221</c:v>
                </c:pt>
                <c:pt idx="10111">
                  <c:v>0.11879629629629629</c:v>
                </c:pt>
                <c:pt idx="10112">
                  <c:v>0.11880787037037037</c:v>
                </c:pt>
                <c:pt idx="10113">
                  <c:v>0.11881944444444444</c:v>
                </c:pt>
                <c:pt idx="10114">
                  <c:v>0.11883101851851852</c:v>
                </c:pt>
                <c:pt idx="10115">
                  <c:v>0.1188425925925926</c:v>
                </c:pt>
                <c:pt idx="10116">
                  <c:v>0.11885416666666666</c:v>
                </c:pt>
                <c:pt idx="10117">
                  <c:v>0.11886574074074074</c:v>
                </c:pt>
                <c:pt idx="10118">
                  <c:v>0.11887731481481482</c:v>
                </c:pt>
                <c:pt idx="10119">
                  <c:v>0.11888888888888889</c:v>
                </c:pt>
                <c:pt idx="10120">
                  <c:v>0.11890046296296297</c:v>
                </c:pt>
                <c:pt idx="10121">
                  <c:v>0.11891203703703705</c:v>
                </c:pt>
                <c:pt idx="10122">
                  <c:v>0.1189236111111111</c:v>
                </c:pt>
                <c:pt idx="10123">
                  <c:v>0.11893518518518519</c:v>
                </c:pt>
                <c:pt idx="10124">
                  <c:v>0.11894675925925925</c:v>
                </c:pt>
                <c:pt idx="10125">
                  <c:v>0.11895833333333333</c:v>
                </c:pt>
                <c:pt idx="10126">
                  <c:v>0.11896990740740741</c:v>
                </c:pt>
                <c:pt idx="10127">
                  <c:v>0.11898148148148148</c:v>
                </c:pt>
                <c:pt idx="10128">
                  <c:v>0.11899305555555556</c:v>
                </c:pt>
                <c:pt idx="10129">
                  <c:v>0.11900462962962964</c:v>
                </c:pt>
                <c:pt idx="10130">
                  <c:v>0.11901620370370369</c:v>
                </c:pt>
                <c:pt idx="10131">
                  <c:v>0.11902777777777777</c:v>
                </c:pt>
                <c:pt idx="10132">
                  <c:v>0.11903935185185184</c:v>
                </c:pt>
                <c:pt idx="10133">
                  <c:v>0.11905092592592592</c:v>
                </c:pt>
                <c:pt idx="10134">
                  <c:v>0.1190625</c:v>
                </c:pt>
                <c:pt idx="10135">
                  <c:v>0.11907407407407407</c:v>
                </c:pt>
                <c:pt idx="10136">
                  <c:v>0.11908564814814815</c:v>
                </c:pt>
                <c:pt idx="10137">
                  <c:v>0.11909722222222223</c:v>
                </c:pt>
                <c:pt idx="10138">
                  <c:v>0.1191087962962963</c:v>
                </c:pt>
                <c:pt idx="10139">
                  <c:v>0.11912037037037038</c:v>
                </c:pt>
                <c:pt idx="10140">
                  <c:v>0.11913194444444446</c:v>
                </c:pt>
                <c:pt idx="10141">
                  <c:v>0.11914351851851852</c:v>
                </c:pt>
                <c:pt idx="10142">
                  <c:v>0.1191550925925926</c:v>
                </c:pt>
                <c:pt idx="10143">
                  <c:v>0.11916666666666666</c:v>
                </c:pt>
                <c:pt idx="10144">
                  <c:v>0.11917824074074074</c:v>
                </c:pt>
                <c:pt idx="10145">
                  <c:v>0.11918981481481482</c:v>
                </c:pt>
                <c:pt idx="10146">
                  <c:v>0.11920138888888888</c:v>
                </c:pt>
                <c:pt idx="10147">
                  <c:v>0.11921296296296297</c:v>
                </c:pt>
                <c:pt idx="10148">
                  <c:v>0.11922453703703705</c:v>
                </c:pt>
                <c:pt idx="10149">
                  <c:v>0.11923611111111111</c:v>
                </c:pt>
                <c:pt idx="10150">
                  <c:v>0.11924768518518519</c:v>
                </c:pt>
                <c:pt idx="10151">
                  <c:v>0.11925925925925925</c:v>
                </c:pt>
                <c:pt idx="10152">
                  <c:v>0.11927083333333333</c:v>
                </c:pt>
                <c:pt idx="10153">
                  <c:v>0.11928240740740741</c:v>
                </c:pt>
                <c:pt idx="10154">
                  <c:v>0.11929398148148147</c:v>
                </c:pt>
                <c:pt idx="10155">
                  <c:v>0.11930555555555555</c:v>
                </c:pt>
                <c:pt idx="10156">
                  <c:v>0.11931712962962963</c:v>
                </c:pt>
                <c:pt idx="10157">
                  <c:v>0.1193287037037037</c:v>
                </c:pt>
                <c:pt idx="10158">
                  <c:v>0.11934027777777778</c:v>
                </c:pt>
                <c:pt idx="10159">
                  <c:v>0.11935185185185186</c:v>
                </c:pt>
                <c:pt idx="10160">
                  <c:v>0.11936342592592593</c:v>
                </c:pt>
                <c:pt idx="10161">
                  <c:v>0.11937500000000001</c:v>
                </c:pt>
                <c:pt idx="10162">
                  <c:v>0.11938657407407406</c:v>
                </c:pt>
                <c:pt idx="10163">
                  <c:v>0.11939814814814814</c:v>
                </c:pt>
                <c:pt idx="10164">
                  <c:v>0.11940972222222222</c:v>
                </c:pt>
                <c:pt idx="10165">
                  <c:v>0.11942129629629629</c:v>
                </c:pt>
                <c:pt idx="10166">
                  <c:v>0.11943287037037037</c:v>
                </c:pt>
                <c:pt idx="10167">
                  <c:v>0.11944444444444445</c:v>
                </c:pt>
                <c:pt idx="10168">
                  <c:v>0.11945601851851852</c:v>
                </c:pt>
                <c:pt idx="10169">
                  <c:v>0.1194675925925926</c:v>
                </c:pt>
                <c:pt idx="10170">
                  <c:v>0.11947916666666665</c:v>
                </c:pt>
                <c:pt idx="10171">
                  <c:v>0.11949074074074074</c:v>
                </c:pt>
                <c:pt idx="10172">
                  <c:v>0.11950231481481481</c:v>
                </c:pt>
                <c:pt idx="10173">
                  <c:v>0.11951388888888888</c:v>
                </c:pt>
                <c:pt idx="10174">
                  <c:v>0.11952546296296296</c:v>
                </c:pt>
                <c:pt idx="10175">
                  <c:v>0.11953703703703704</c:v>
                </c:pt>
                <c:pt idx="10176">
                  <c:v>0.11954861111111111</c:v>
                </c:pt>
                <c:pt idx="10177">
                  <c:v>0.11956018518518519</c:v>
                </c:pt>
                <c:pt idx="10178">
                  <c:v>0.11957175925925927</c:v>
                </c:pt>
                <c:pt idx="10179">
                  <c:v>0.11958333333333333</c:v>
                </c:pt>
                <c:pt idx="10180">
                  <c:v>0.11959490740740741</c:v>
                </c:pt>
                <c:pt idx="10181">
                  <c:v>0.11960648148148149</c:v>
                </c:pt>
                <c:pt idx="10182">
                  <c:v>0.11961805555555556</c:v>
                </c:pt>
                <c:pt idx="10183">
                  <c:v>0.11962962962962963</c:v>
                </c:pt>
                <c:pt idx="10184">
                  <c:v>0.11964120370370369</c:v>
                </c:pt>
                <c:pt idx="10185">
                  <c:v>0.11965277777777777</c:v>
                </c:pt>
                <c:pt idx="10186">
                  <c:v>0.11966435185185186</c:v>
                </c:pt>
                <c:pt idx="10187">
                  <c:v>0.11967592592592592</c:v>
                </c:pt>
                <c:pt idx="10188">
                  <c:v>0.1196875</c:v>
                </c:pt>
                <c:pt idx="10189">
                  <c:v>0.11969907407407408</c:v>
                </c:pt>
                <c:pt idx="10190">
                  <c:v>0.11971064814814815</c:v>
                </c:pt>
                <c:pt idx="10191">
                  <c:v>0.11972222222222222</c:v>
                </c:pt>
                <c:pt idx="10192">
                  <c:v>0.11973379629629628</c:v>
                </c:pt>
                <c:pt idx="10193">
                  <c:v>0.11974537037037036</c:v>
                </c:pt>
                <c:pt idx="10194">
                  <c:v>0.11975694444444444</c:v>
                </c:pt>
                <c:pt idx="10195">
                  <c:v>0.11976851851851851</c:v>
                </c:pt>
                <c:pt idx="10196">
                  <c:v>0.11978009259259259</c:v>
                </c:pt>
                <c:pt idx="10197">
                  <c:v>0.11979166666666667</c:v>
                </c:pt>
                <c:pt idx="10198">
                  <c:v>0.11980324074074074</c:v>
                </c:pt>
                <c:pt idx="10199">
                  <c:v>0.11981481481481482</c:v>
                </c:pt>
                <c:pt idx="10200">
                  <c:v>0.1198263888888889</c:v>
                </c:pt>
                <c:pt idx="10201">
                  <c:v>0.11983796296296297</c:v>
                </c:pt>
                <c:pt idx="10202">
                  <c:v>0.11984953703703705</c:v>
                </c:pt>
                <c:pt idx="10203">
                  <c:v>0.11986111111111113</c:v>
                </c:pt>
                <c:pt idx="10204">
                  <c:v>0.11987268518518518</c:v>
                </c:pt>
                <c:pt idx="10205">
                  <c:v>0.11988425925925926</c:v>
                </c:pt>
                <c:pt idx="10206">
                  <c:v>0.11989583333333333</c:v>
                </c:pt>
                <c:pt idx="10207">
                  <c:v>0.11990740740740741</c:v>
                </c:pt>
                <c:pt idx="10208">
                  <c:v>0.11991898148148149</c:v>
                </c:pt>
                <c:pt idx="10209">
                  <c:v>0.11993055555555555</c:v>
                </c:pt>
                <c:pt idx="10210">
                  <c:v>0.11994212962962963</c:v>
                </c:pt>
                <c:pt idx="10211">
                  <c:v>0.11995370370370372</c:v>
                </c:pt>
                <c:pt idx="10212">
                  <c:v>0.11996527777777777</c:v>
                </c:pt>
                <c:pt idx="10213">
                  <c:v>0.11997685185185185</c:v>
                </c:pt>
                <c:pt idx="10214">
                  <c:v>0.11998842592592592</c:v>
                </c:pt>
                <c:pt idx="10215">
                  <c:v>0.12</c:v>
                </c:pt>
                <c:pt idx="10216">
                  <c:v>0.12001157407407408</c:v>
                </c:pt>
                <c:pt idx="10217">
                  <c:v>0.12002314814814814</c:v>
                </c:pt>
                <c:pt idx="10218">
                  <c:v>0.12003472222222222</c:v>
                </c:pt>
                <c:pt idx="10219">
                  <c:v>0.1200462962962963</c:v>
                </c:pt>
                <c:pt idx="10220">
                  <c:v>0.12005787037037037</c:v>
                </c:pt>
                <c:pt idx="10221">
                  <c:v>0.12006944444444445</c:v>
                </c:pt>
                <c:pt idx="10222">
                  <c:v>0.12008101851851853</c:v>
                </c:pt>
                <c:pt idx="10223">
                  <c:v>0.12009259259259258</c:v>
                </c:pt>
                <c:pt idx="10224">
                  <c:v>0.12010416666666668</c:v>
                </c:pt>
                <c:pt idx="10225">
                  <c:v>0.12011574074074073</c:v>
                </c:pt>
                <c:pt idx="10226">
                  <c:v>0.12012731481481481</c:v>
                </c:pt>
                <c:pt idx="10227">
                  <c:v>0.12013888888888889</c:v>
                </c:pt>
                <c:pt idx="10228">
                  <c:v>0.12013888888888889</c:v>
                </c:pt>
                <c:pt idx="10229">
                  <c:v>0.12016203703703704</c:v>
                </c:pt>
                <c:pt idx="10230">
                  <c:v>0.12016203703703704</c:v>
                </c:pt>
                <c:pt idx="10231">
                  <c:v>0.12017361111111112</c:v>
                </c:pt>
                <c:pt idx="10232">
                  <c:v>0.12018518518518519</c:v>
                </c:pt>
                <c:pt idx="10233">
                  <c:v>0.12019675925925927</c:v>
                </c:pt>
                <c:pt idx="10234">
                  <c:v>0.12020833333333332</c:v>
                </c:pt>
                <c:pt idx="10235">
                  <c:v>0.1202199074074074</c:v>
                </c:pt>
                <c:pt idx="10236">
                  <c:v>0.12023148148148148</c:v>
                </c:pt>
                <c:pt idx="10237">
                  <c:v>0.12024305555555555</c:v>
                </c:pt>
                <c:pt idx="10238">
                  <c:v>0.12025462962962963</c:v>
                </c:pt>
                <c:pt idx="10239">
                  <c:v>0.12026620370370371</c:v>
                </c:pt>
                <c:pt idx="10240">
                  <c:v>0.12027777777777778</c:v>
                </c:pt>
                <c:pt idx="10241">
                  <c:v>0.12028935185185186</c:v>
                </c:pt>
                <c:pt idx="10242">
                  <c:v>0.12030092592592594</c:v>
                </c:pt>
                <c:pt idx="10243">
                  <c:v>0.1203125</c:v>
                </c:pt>
                <c:pt idx="10244">
                  <c:v>0.12032407407407408</c:v>
                </c:pt>
                <c:pt idx="10245">
                  <c:v>0.12033564814814814</c:v>
                </c:pt>
                <c:pt idx="10246">
                  <c:v>0.12034722222222222</c:v>
                </c:pt>
                <c:pt idx="10247">
                  <c:v>0.1203587962962963</c:v>
                </c:pt>
                <c:pt idx="10248">
                  <c:v>0.12037037037037036</c:v>
                </c:pt>
                <c:pt idx="10249">
                  <c:v>0.12038194444444444</c:v>
                </c:pt>
                <c:pt idx="10250">
                  <c:v>0.12039351851851852</c:v>
                </c:pt>
                <c:pt idx="10251">
                  <c:v>0.12040509259259259</c:v>
                </c:pt>
                <c:pt idx="10252">
                  <c:v>0.12041666666666667</c:v>
                </c:pt>
                <c:pt idx="10253">
                  <c:v>0.12042824074074072</c:v>
                </c:pt>
                <c:pt idx="10254">
                  <c:v>0.12043981481481481</c:v>
                </c:pt>
                <c:pt idx="10255">
                  <c:v>0.12045138888888889</c:v>
                </c:pt>
                <c:pt idx="10256">
                  <c:v>0.12046296296296295</c:v>
                </c:pt>
                <c:pt idx="10257">
                  <c:v>0.12047453703703703</c:v>
                </c:pt>
                <c:pt idx="10258">
                  <c:v>0.12048611111111111</c:v>
                </c:pt>
                <c:pt idx="10259">
                  <c:v>0.12049768518518518</c:v>
                </c:pt>
                <c:pt idx="10260">
                  <c:v>0.12050925925925926</c:v>
                </c:pt>
                <c:pt idx="10261">
                  <c:v>0.12052083333333334</c:v>
                </c:pt>
                <c:pt idx="10262">
                  <c:v>0.12053240740740741</c:v>
                </c:pt>
                <c:pt idx="10263">
                  <c:v>0.12054398148148149</c:v>
                </c:pt>
                <c:pt idx="10264">
                  <c:v>0.12055555555555557</c:v>
                </c:pt>
                <c:pt idx="10265">
                  <c:v>0.12056712962962964</c:v>
                </c:pt>
                <c:pt idx="10266">
                  <c:v>0.1205787037037037</c:v>
                </c:pt>
                <c:pt idx="10267">
                  <c:v>0.12059027777777777</c:v>
                </c:pt>
                <c:pt idx="10268">
                  <c:v>0.12060185185185185</c:v>
                </c:pt>
                <c:pt idx="10269">
                  <c:v>0.12061342592592593</c:v>
                </c:pt>
                <c:pt idx="10270">
                  <c:v>0.120625</c:v>
                </c:pt>
                <c:pt idx="10271">
                  <c:v>0.12063657407407408</c:v>
                </c:pt>
                <c:pt idx="10272">
                  <c:v>0.12064814814814816</c:v>
                </c:pt>
                <c:pt idx="10273">
                  <c:v>0.12065972222222222</c:v>
                </c:pt>
                <c:pt idx="10274">
                  <c:v>0.12067129629629629</c:v>
                </c:pt>
                <c:pt idx="10275">
                  <c:v>0.12068287037037036</c:v>
                </c:pt>
                <c:pt idx="10276">
                  <c:v>0.12069444444444444</c:v>
                </c:pt>
                <c:pt idx="10277">
                  <c:v>0.12070601851851852</c:v>
                </c:pt>
                <c:pt idx="10278">
                  <c:v>0.12071759259259258</c:v>
                </c:pt>
                <c:pt idx="10279">
                  <c:v>0.12072916666666667</c:v>
                </c:pt>
                <c:pt idx="10280">
                  <c:v>0.12074074074074075</c:v>
                </c:pt>
                <c:pt idx="10281">
                  <c:v>0.12075231481481481</c:v>
                </c:pt>
                <c:pt idx="10282">
                  <c:v>0.12076388888888889</c:v>
                </c:pt>
                <c:pt idx="10283">
                  <c:v>0.12077546296296297</c:v>
                </c:pt>
                <c:pt idx="10284">
                  <c:v>0.12078703703703704</c:v>
                </c:pt>
                <c:pt idx="10285">
                  <c:v>0.12079861111111112</c:v>
                </c:pt>
                <c:pt idx="10286">
                  <c:v>0.1208101851851852</c:v>
                </c:pt>
                <c:pt idx="10287">
                  <c:v>0.12082175925925925</c:v>
                </c:pt>
                <c:pt idx="10288">
                  <c:v>0.12083333333333333</c:v>
                </c:pt>
                <c:pt idx="10289">
                  <c:v>0.1208449074074074</c:v>
                </c:pt>
                <c:pt idx="10290">
                  <c:v>0.12085648148148148</c:v>
                </c:pt>
                <c:pt idx="10291">
                  <c:v>0.12086805555555556</c:v>
                </c:pt>
                <c:pt idx="10292">
                  <c:v>0.12087962962962963</c:v>
                </c:pt>
                <c:pt idx="10293">
                  <c:v>0.12089120370370371</c:v>
                </c:pt>
                <c:pt idx="10294">
                  <c:v>0.12090277777777779</c:v>
                </c:pt>
                <c:pt idx="10295">
                  <c:v>0.12091435185185184</c:v>
                </c:pt>
                <c:pt idx="10296">
                  <c:v>0.12092592592592592</c:v>
                </c:pt>
                <c:pt idx="10297">
                  <c:v>0.12093749999999999</c:v>
                </c:pt>
                <c:pt idx="10298">
                  <c:v>0.12094907407407407</c:v>
                </c:pt>
                <c:pt idx="10299">
                  <c:v>0.12096064814814815</c:v>
                </c:pt>
                <c:pt idx="10300">
                  <c:v>0.12097222222222222</c:v>
                </c:pt>
                <c:pt idx="10301">
                  <c:v>0.1209837962962963</c:v>
                </c:pt>
                <c:pt idx="10302">
                  <c:v>0.12099537037037038</c:v>
                </c:pt>
                <c:pt idx="10303">
                  <c:v>0.12100694444444444</c:v>
                </c:pt>
                <c:pt idx="10304">
                  <c:v>0.12101851851851853</c:v>
                </c:pt>
                <c:pt idx="10305">
                  <c:v>0.12103009259259261</c:v>
                </c:pt>
                <c:pt idx="10306">
                  <c:v>0.12104166666666666</c:v>
                </c:pt>
                <c:pt idx="10307">
                  <c:v>0.12105324074074075</c:v>
                </c:pt>
                <c:pt idx="10308">
                  <c:v>0.12106481481481481</c:v>
                </c:pt>
                <c:pt idx="10309">
                  <c:v>0.12107638888888889</c:v>
                </c:pt>
                <c:pt idx="10310">
                  <c:v>0.12108796296296297</c:v>
                </c:pt>
                <c:pt idx="10311">
                  <c:v>0.12109953703703703</c:v>
                </c:pt>
                <c:pt idx="10312">
                  <c:v>0.12111111111111111</c:v>
                </c:pt>
                <c:pt idx="10313">
                  <c:v>0.12112268518518519</c:v>
                </c:pt>
                <c:pt idx="10314">
                  <c:v>0.12113425925925925</c:v>
                </c:pt>
                <c:pt idx="10315">
                  <c:v>0.12114583333333334</c:v>
                </c:pt>
                <c:pt idx="10316">
                  <c:v>0.12115740740740739</c:v>
                </c:pt>
                <c:pt idx="10317">
                  <c:v>0.12116898148148147</c:v>
                </c:pt>
                <c:pt idx="10318">
                  <c:v>0.12118055555555556</c:v>
                </c:pt>
                <c:pt idx="10319">
                  <c:v>0.12119212962962962</c:v>
                </c:pt>
                <c:pt idx="10320">
                  <c:v>0.1212037037037037</c:v>
                </c:pt>
                <c:pt idx="10321">
                  <c:v>0.12121527777777778</c:v>
                </c:pt>
                <c:pt idx="10322">
                  <c:v>0.12122685185185185</c:v>
                </c:pt>
                <c:pt idx="10323">
                  <c:v>0.12123842592592593</c:v>
                </c:pt>
                <c:pt idx="10324">
                  <c:v>0.12125000000000001</c:v>
                </c:pt>
                <c:pt idx="10325">
                  <c:v>0.12126157407407408</c:v>
                </c:pt>
                <c:pt idx="10326">
                  <c:v>0.12127314814814816</c:v>
                </c:pt>
                <c:pt idx="10327">
                  <c:v>0.12128472222222221</c:v>
                </c:pt>
                <c:pt idx="10328">
                  <c:v>0.12129629629629629</c:v>
                </c:pt>
                <c:pt idx="10329">
                  <c:v>0.12130787037037037</c:v>
                </c:pt>
                <c:pt idx="10330">
                  <c:v>0.12131944444444444</c:v>
                </c:pt>
                <c:pt idx="10331">
                  <c:v>0.12133101851851852</c:v>
                </c:pt>
                <c:pt idx="10332">
                  <c:v>0.1213425925925926</c:v>
                </c:pt>
                <c:pt idx="10333">
                  <c:v>0.12135416666666667</c:v>
                </c:pt>
                <c:pt idx="10334">
                  <c:v>0.12136574074074075</c:v>
                </c:pt>
                <c:pt idx="10335">
                  <c:v>0.1213773148148148</c:v>
                </c:pt>
                <c:pt idx="10336">
                  <c:v>0.12138888888888888</c:v>
                </c:pt>
                <c:pt idx="10337">
                  <c:v>0.12140046296296296</c:v>
                </c:pt>
                <c:pt idx="10338">
                  <c:v>0.12141203703703703</c:v>
                </c:pt>
                <c:pt idx="10339">
                  <c:v>0.12142361111111111</c:v>
                </c:pt>
                <c:pt idx="10340">
                  <c:v>0.12143518518518519</c:v>
                </c:pt>
                <c:pt idx="10341">
                  <c:v>0.12144675925925925</c:v>
                </c:pt>
                <c:pt idx="10342">
                  <c:v>0.12145833333333333</c:v>
                </c:pt>
                <c:pt idx="10343">
                  <c:v>0.12146990740740742</c:v>
                </c:pt>
                <c:pt idx="10344">
                  <c:v>0.12148148148148148</c:v>
                </c:pt>
                <c:pt idx="10345">
                  <c:v>0.12149305555555556</c:v>
                </c:pt>
                <c:pt idx="10346">
                  <c:v>0.12150462962962964</c:v>
                </c:pt>
                <c:pt idx="10347">
                  <c:v>0.12151620370370371</c:v>
                </c:pt>
                <c:pt idx="10348">
                  <c:v>0.12152777777777778</c:v>
                </c:pt>
                <c:pt idx="10349">
                  <c:v>0.12153935185185184</c:v>
                </c:pt>
                <c:pt idx="10350">
                  <c:v>0.12155092592592592</c:v>
                </c:pt>
                <c:pt idx="10351">
                  <c:v>0.1215625</c:v>
                </c:pt>
                <c:pt idx="10352">
                  <c:v>0.12157407407407407</c:v>
                </c:pt>
                <c:pt idx="10353">
                  <c:v>0.12158564814814815</c:v>
                </c:pt>
                <c:pt idx="10354">
                  <c:v>0.12159722222222223</c:v>
                </c:pt>
                <c:pt idx="10355">
                  <c:v>0.1216087962962963</c:v>
                </c:pt>
                <c:pt idx="10356">
                  <c:v>0.12162037037037036</c:v>
                </c:pt>
                <c:pt idx="10357">
                  <c:v>0.12163194444444443</c:v>
                </c:pt>
                <c:pt idx="10358">
                  <c:v>0.12164351851851851</c:v>
                </c:pt>
                <c:pt idx="10359">
                  <c:v>0.12165509259259259</c:v>
                </c:pt>
                <c:pt idx="10360">
                  <c:v>0.12166666666666666</c:v>
                </c:pt>
                <c:pt idx="10361">
                  <c:v>0.12167824074074074</c:v>
                </c:pt>
                <c:pt idx="10362">
                  <c:v>0.12168981481481482</c:v>
                </c:pt>
                <c:pt idx="10363">
                  <c:v>0.12170138888888889</c:v>
                </c:pt>
                <c:pt idx="10364">
                  <c:v>0.12171296296296297</c:v>
                </c:pt>
                <c:pt idx="10365">
                  <c:v>0.12172453703703705</c:v>
                </c:pt>
                <c:pt idx="10366">
                  <c:v>0.12173611111111111</c:v>
                </c:pt>
                <c:pt idx="10367">
                  <c:v>0.12174768518518519</c:v>
                </c:pt>
                <c:pt idx="10368">
                  <c:v>0.12175925925925928</c:v>
                </c:pt>
                <c:pt idx="10369">
                  <c:v>0.12177083333333333</c:v>
                </c:pt>
                <c:pt idx="10370">
                  <c:v>0.12178240740740741</c:v>
                </c:pt>
                <c:pt idx="10371">
                  <c:v>0.12179398148148148</c:v>
                </c:pt>
                <c:pt idx="10372">
                  <c:v>0.12180555555555556</c:v>
                </c:pt>
                <c:pt idx="10373">
                  <c:v>0.12181712962962964</c:v>
                </c:pt>
                <c:pt idx="10374">
                  <c:v>0.1218287037037037</c:v>
                </c:pt>
                <c:pt idx="10375">
                  <c:v>0.12184027777777778</c:v>
                </c:pt>
                <c:pt idx="10376">
                  <c:v>0.12185185185185186</c:v>
                </c:pt>
                <c:pt idx="10377">
                  <c:v>0.12186342592592592</c:v>
                </c:pt>
                <c:pt idx="10378">
                  <c:v>0.121875</c:v>
                </c:pt>
                <c:pt idx="10379">
                  <c:v>0.12188657407407406</c:v>
                </c:pt>
                <c:pt idx="10380">
                  <c:v>0.12189814814814814</c:v>
                </c:pt>
                <c:pt idx="10381">
                  <c:v>0.12190972222222222</c:v>
                </c:pt>
                <c:pt idx="10382">
                  <c:v>0.12192129629629629</c:v>
                </c:pt>
                <c:pt idx="10383">
                  <c:v>0.12193287037037037</c:v>
                </c:pt>
                <c:pt idx="10384">
                  <c:v>0.12194444444444445</c:v>
                </c:pt>
                <c:pt idx="10385">
                  <c:v>0.12195601851851852</c:v>
                </c:pt>
                <c:pt idx="10386">
                  <c:v>0.1219675925925926</c:v>
                </c:pt>
                <c:pt idx="10387">
                  <c:v>0.12197916666666668</c:v>
                </c:pt>
                <c:pt idx="10388">
                  <c:v>0.12199074074074073</c:v>
                </c:pt>
                <c:pt idx="10389">
                  <c:v>0.12200231481481481</c:v>
                </c:pt>
                <c:pt idx="10390">
                  <c:v>0.12201388888888888</c:v>
                </c:pt>
                <c:pt idx="10391">
                  <c:v>0.12202546296296296</c:v>
                </c:pt>
                <c:pt idx="10392">
                  <c:v>0.12203703703703704</c:v>
                </c:pt>
                <c:pt idx="10393">
                  <c:v>0.12204861111111111</c:v>
                </c:pt>
                <c:pt idx="10394">
                  <c:v>0.12206018518518519</c:v>
                </c:pt>
                <c:pt idx="10395">
                  <c:v>0.12207175925925927</c:v>
                </c:pt>
                <c:pt idx="10396">
                  <c:v>0.12208333333333332</c:v>
                </c:pt>
                <c:pt idx="10397">
                  <c:v>0.12209490740740742</c:v>
                </c:pt>
                <c:pt idx="10398">
                  <c:v>0.12210648148148147</c:v>
                </c:pt>
                <c:pt idx="10399">
                  <c:v>0.12211805555555555</c:v>
                </c:pt>
                <c:pt idx="10400">
                  <c:v>0.12212962962962963</c:v>
                </c:pt>
                <c:pt idx="10401">
                  <c:v>0.1221412037037037</c:v>
                </c:pt>
                <c:pt idx="10402">
                  <c:v>0.12215277777777778</c:v>
                </c:pt>
                <c:pt idx="10403">
                  <c:v>0.12216435185185186</c:v>
                </c:pt>
                <c:pt idx="10404">
                  <c:v>0.12217592592592592</c:v>
                </c:pt>
                <c:pt idx="10405">
                  <c:v>0.1221875</c:v>
                </c:pt>
                <c:pt idx="10406">
                  <c:v>0.12219907407407408</c:v>
                </c:pt>
                <c:pt idx="10407">
                  <c:v>0.12221064814814815</c:v>
                </c:pt>
                <c:pt idx="10408">
                  <c:v>0.12222222222222223</c:v>
                </c:pt>
                <c:pt idx="10409">
                  <c:v>0.12223379629629628</c:v>
                </c:pt>
                <c:pt idx="10410">
                  <c:v>0.12224537037037037</c:v>
                </c:pt>
                <c:pt idx="10411">
                  <c:v>0.12225694444444445</c:v>
                </c:pt>
                <c:pt idx="10412">
                  <c:v>0.12226851851851851</c:v>
                </c:pt>
                <c:pt idx="10413">
                  <c:v>0.12228009259259259</c:v>
                </c:pt>
                <c:pt idx="10414">
                  <c:v>0.12229166666666667</c:v>
                </c:pt>
                <c:pt idx="10415">
                  <c:v>0.12230324074074074</c:v>
                </c:pt>
                <c:pt idx="10416">
                  <c:v>0.12231481481481482</c:v>
                </c:pt>
                <c:pt idx="10417">
                  <c:v>0.12232638888888887</c:v>
                </c:pt>
                <c:pt idx="10418">
                  <c:v>0.12233796296296295</c:v>
                </c:pt>
                <c:pt idx="10419">
                  <c:v>0.12234953703703703</c:v>
                </c:pt>
                <c:pt idx="10420">
                  <c:v>0.1223611111111111</c:v>
                </c:pt>
                <c:pt idx="10421">
                  <c:v>0.12237268518518518</c:v>
                </c:pt>
                <c:pt idx="10422">
                  <c:v>0.12238425925925926</c:v>
                </c:pt>
                <c:pt idx="10423">
                  <c:v>0.12239583333333333</c:v>
                </c:pt>
                <c:pt idx="10424">
                  <c:v>0.12240740740740741</c:v>
                </c:pt>
                <c:pt idx="10425">
                  <c:v>0.12241898148148149</c:v>
                </c:pt>
                <c:pt idx="10426">
                  <c:v>0.12243055555555556</c:v>
                </c:pt>
                <c:pt idx="10427">
                  <c:v>0.12244212962962964</c:v>
                </c:pt>
                <c:pt idx="10428">
                  <c:v>0.12245370370370372</c:v>
                </c:pt>
                <c:pt idx="10429">
                  <c:v>0.12246527777777778</c:v>
                </c:pt>
                <c:pt idx="10430">
                  <c:v>0.12247685185185185</c:v>
                </c:pt>
                <c:pt idx="10431">
                  <c:v>0.12248842592592592</c:v>
                </c:pt>
                <c:pt idx="10432">
                  <c:v>0.1225</c:v>
                </c:pt>
                <c:pt idx="10433">
                  <c:v>0.12251157407407408</c:v>
                </c:pt>
                <c:pt idx="10434">
                  <c:v>0.12252314814814814</c:v>
                </c:pt>
                <c:pt idx="10435">
                  <c:v>0.12253472222222223</c:v>
                </c:pt>
                <c:pt idx="10436">
                  <c:v>0.12254629629629631</c:v>
                </c:pt>
                <c:pt idx="10437">
                  <c:v>0.12255787037037037</c:v>
                </c:pt>
                <c:pt idx="10438">
                  <c:v>0.12256944444444444</c:v>
                </c:pt>
                <c:pt idx="10439">
                  <c:v>0.12258101851851851</c:v>
                </c:pt>
                <c:pt idx="10440">
                  <c:v>0.12259259259259259</c:v>
                </c:pt>
                <c:pt idx="10441">
                  <c:v>0.12260416666666667</c:v>
                </c:pt>
                <c:pt idx="10442">
                  <c:v>0.12261574074074073</c:v>
                </c:pt>
                <c:pt idx="10443">
                  <c:v>0.12262731481481481</c:v>
                </c:pt>
                <c:pt idx="10444">
                  <c:v>0.12263888888888889</c:v>
                </c:pt>
                <c:pt idx="10445">
                  <c:v>0.12265046296296296</c:v>
                </c:pt>
                <c:pt idx="10446">
                  <c:v>0.12266203703703704</c:v>
                </c:pt>
                <c:pt idx="10447">
                  <c:v>0.12267361111111112</c:v>
                </c:pt>
                <c:pt idx="10448">
                  <c:v>0.12268518518518519</c:v>
                </c:pt>
                <c:pt idx="10449">
                  <c:v>0.12269675925925926</c:v>
                </c:pt>
                <c:pt idx="10450">
                  <c:v>0.12270833333333335</c:v>
                </c:pt>
                <c:pt idx="10451">
                  <c:v>0.1227199074074074</c:v>
                </c:pt>
                <c:pt idx="10452">
                  <c:v>0.12273148148148148</c:v>
                </c:pt>
                <c:pt idx="10453">
                  <c:v>0.12274305555555555</c:v>
                </c:pt>
                <c:pt idx="10454">
                  <c:v>0.12275462962962963</c:v>
                </c:pt>
                <c:pt idx="10455">
                  <c:v>0.12276620370370371</c:v>
                </c:pt>
                <c:pt idx="10456">
                  <c:v>0.12277777777777778</c:v>
                </c:pt>
                <c:pt idx="10457">
                  <c:v>0.12278935185185186</c:v>
                </c:pt>
                <c:pt idx="10458">
                  <c:v>0.12280092592592594</c:v>
                </c:pt>
                <c:pt idx="10459">
                  <c:v>0.12281249999999999</c:v>
                </c:pt>
                <c:pt idx="10460">
                  <c:v>0.12282407407407407</c:v>
                </c:pt>
                <c:pt idx="10461">
                  <c:v>0.12283564814814814</c:v>
                </c:pt>
                <c:pt idx="10462">
                  <c:v>0.12284722222222222</c:v>
                </c:pt>
                <c:pt idx="10463">
                  <c:v>0.1228587962962963</c:v>
                </c:pt>
                <c:pt idx="10464">
                  <c:v>0.12287037037037037</c:v>
                </c:pt>
                <c:pt idx="10465">
                  <c:v>0.12288194444444445</c:v>
                </c:pt>
                <c:pt idx="10466">
                  <c:v>0.12289351851851853</c:v>
                </c:pt>
                <c:pt idx="10467">
                  <c:v>0.12290509259259259</c:v>
                </c:pt>
                <c:pt idx="10468">
                  <c:v>0.12291666666666667</c:v>
                </c:pt>
                <c:pt idx="10469">
                  <c:v>0.12292824074074075</c:v>
                </c:pt>
                <c:pt idx="10470">
                  <c:v>0.12293981481481481</c:v>
                </c:pt>
                <c:pt idx="10471">
                  <c:v>0.12295138888888889</c:v>
                </c:pt>
                <c:pt idx="10472">
                  <c:v>0.12296296296296295</c:v>
                </c:pt>
                <c:pt idx="10473">
                  <c:v>0.12297453703703703</c:v>
                </c:pt>
                <c:pt idx="10474">
                  <c:v>0.12298611111111112</c:v>
                </c:pt>
                <c:pt idx="10475">
                  <c:v>0.12299768518518518</c:v>
                </c:pt>
                <c:pt idx="10476">
                  <c:v>0.12300925925925926</c:v>
                </c:pt>
                <c:pt idx="10477">
                  <c:v>0.12302083333333334</c:v>
                </c:pt>
                <c:pt idx="10478">
                  <c:v>0.1230324074074074</c:v>
                </c:pt>
                <c:pt idx="10479">
                  <c:v>0.12304398148148148</c:v>
                </c:pt>
                <c:pt idx="10480">
                  <c:v>0.12305555555555554</c:v>
                </c:pt>
                <c:pt idx="10481">
                  <c:v>0.12306712962962962</c:v>
                </c:pt>
                <c:pt idx="10482">
                  <c:v>0.1230787037037037</c:v>
                </c:pt>
                <c:pt idx="10483">
                  <c:v>0.12309027777777777</c:v>
                </c:pt>
                <c:pt idx="10484">
                  <c:v>0.12310185185185185</c:v>
                </c:pt>
                <c:pt idx="10485">
                  <c:v>0.12311342592592593</c:v>
                </c:pt>
                <c:pt idx="10486">
                  <c:v>0.123125</c:v>
                </c:pt>
                <c:pt idx="10487">
                  <c:v>0.12313657407407408</c:v>
                </c:pt>
                <c:pt idx="10488">
                  <c:v>0.12314814814814816</c:v>
                </c:pt>
                <c:pt idx="10489">
                  <c:v>0.12315972222222223</c:v>
                </c:pt>
                <c:pt idx="10490">
                  <c:v>0.12317129629629631</c:v>
                </c:pt>
                <c:pt idx="10491">
                  <c:v>0.12318287037037036</c:v>
                </c:pt>
                <c:pt idx="10492">
                  <c:v>0.12319444444444444</c:v>
                </c:pt>
                <c:pt idx="10493">
                  <c:v>0.12320601851851852</c:v>
                </c:pt>
                <c:pt idx="10494">
                  <c:v>0.12321759259259259</c:v>
                </c:pt>
                <c:pt idx="10495">
                  <c:v>0.12322916666666667</c:v>
                </c:pt>
                <c:pt idx="10496">
                  <c:v>0.12324074074074075</c:v>
                </c:pt>
                <c:pt idx="10497">
                  <c:v>0.12325231481481481</c:v>
                </c:pt>
                <c:pt idx="10498">
                  <c:v>0.1232638888888889</c:v>
                </c:pt>
                <c:pt idx="10499">
                  <c:v>0.12327546296296295</c:v>
                </c:pt>
                <c:pt idx="10500">
                  <c:v>0.12328703703703703</c:v>
                </c:pt>
                <c:pt idx="10501">
                  <c:v>0.12329861111111111</c:v>
                </c:pt>
                <c:pt idx="10502">
                  <c:v>0.12331018518518518</c:v>
                </c:pt>
                <c:pt idx="10503">
                  <c:v>0.12332175925925926</c:v>
                </c:pt>
                <c:pt idx="10504">
                  <c:v>0.12333333333333334</c:v>
                </c:pt>
                <c:pt idx="10505">
                  <c:v>0.1233449074074074</c:v>
                </c:pt>
                <c:pt idx="10506">
                  <c:v>0.12335648148148148</c:v>
                </c:pt>
                <c:pt idx="10507">
                  <c:v>0.12336805555555556</c:v>
                </c:pt>
                <c:pt idx="10508">
                  <c:v>0.12337962962962963</c:v>
                </c:pt>
                <c:pt idx="10509">
                  <c:v>0.12339120370370371</c:v>
                </c:pt>
                <c:pt idx="10510">
                  <c:v>0.12340277777777779</c:v>
                </c:pt>
                <c:pt idx="10511">
                  <c:v>0.12341435185185186</c:v>
                </c:pt>
                <c:pt idx="10512">
                  <c:v>0.12342592592592593</c:v>
                </c:pt>
                <c:pt idx="10513">
                  <c:v>0.12343749999999999</c:v>
                </c:pt>
                <c:pt idx="10514">
                  <c:v>0.12344907407407407</c:v>
                </c:pt>
                <c:pt idx="10515">
                  <c:v>0.12346064814814815</c:v>
                </c:pt>
                <c:pt idx="10516">
                  <c:v>0.12347222222222222</c:v>
                </c:pt>
                <c:pt idx="10517">
                  <c:v>0.1234837962962963</c:v>
                </c:pt>
                <c:pt idx="10518">
                  <c:v>0.12349537037037038</c:v>
                </c:pt>
                <c:pt idx="10519">
                  <c:v>0.12350694444444445</c:v>
                </c:pt>
                <c:pt idx="10520">
                  <c:v>0.12351851851851851</c:v>
                </c:pt>
                <c:pt idx="10521">
                  <c:v>0.12353009259259258</c:v>
                </c:pt>
                <c:pt idx="10522">
                  <c:v>0.12354166666666666</c:v>
                </c:pt>
                <c:pt idx="10523">
                  <c:v>0.12355324074074074</c:v>
                </c:pt>
                <c:pt idx="10524">
                  <c:v>0.12356481481481481</c:v>
                </c:pt>
                <c:pt idx="10525">
                  <c:v>0.12357638888888889</c:v>
                </c:pt>
                <c:pt idx="10526">
                  <c:v>0.12358796296296297</c:v>
                </c:pt>
                <c:pt idx="10527">
                  <c:v>0.12359953703703704</c:v>
                </c:pt>
                <c:pt idx="10528">
                  <c:v>0.12361111111111112</c:v>
                </c:pt>
                <c:pt idx="10529">
                  <c:v>0.1236226851851852</c:v>
                </c:pt>
                <c:pt idx="10530">
                  <c:v>0.12363425925925926</c:v>
                </c:pt>
                <c:pt idx="10531">
                  <c:v>0.12364583333333333</c:v>
                </c:pt>
                <c:pt idx="10532">
                  <c:v>0.12365740740740742</c:v>
                </c:pt>
                <c:pt idx="10533">
                  <c:v>0.12366898148148148</c:v>
                </c:pt>
                <c:pt idx="10534">
                  <c:v>0.12368055555555556</c:v>
                </c:pt>
                <c:pt idx="10535">
                  <c:v>0.12369212962962962</c:v>
                </c:pt>
                <c:pt idx="10536">
                  <c:v>0.1237037037037037</c:v>
                </c:pt>
                <c:pt idx="10537">
                  <c:v>0.12371527777777779</c:v>
                </c:pt>
                <c:pt idx="10538">
                  <c:v>0.12372685185185185</c:v>
                </c:pt>
                <c:pt idx="10539">
                  <c:v>0.12373842592592592</c:v>
                </c:pt>
                <c:pt idx="10540">
                  <c:v>0.12375000000000001</c:v>
                </c:pt>
                <c:pt idx="10541">
                  <c:v>0.12376157407407407</c:v>
                </c:pt>
                <c:pt idx="10542">
                  <c:v>0.12377314814814815</c:v>
                </c:pt>
                <c:pt idx="10543">
                  <c:v>0.12378472222222221</c:v>
                </c:pt>
                <c:pt idx="10544">
                  <c:v>0.12379629629629629</c:v>
                </c:pt>
                <c:pt idx="10545">
                  <c:v>0.12380787037037037</c:v>
                </c:pt>
                <c:pt idx="10546">
                  <c:v>0.12381944444444444</c:v>
                </c:pt>
                <c:pt idx="10547">
                  <c:v>0.12383101851851852</c:v>
                </c:pt>
                <c:pt idx="10548">
                  <c:v>0.1238425925925926</c:v>
                </c:pt>
                <c:pt idx="10549">
                  <c:v>0.12385416666666667</c:v>
                </c:pt>
                <c:pt idx="10550">
                  <c:v>0.12386574074074075</c:v>
                </c:pt>
                <c:pt idx="10551">
                  <c:v>0.12387731481481483</c:v>
                </c:pt>
                <c:pt idx="10552">
                  <c:v>0.12388888888888888</c:v>
                </c:pt>
                <c:pt idx="10553">
                  <c:v>0.12390046296296296</c:v>
                </c:pt>
                <c:pt idx="10554">
                  <c:v>0.12391203703703703</c:v>
                </c:pt>
                <c:pt idx="10555">
                  <c:v>0.12392361111111111</c:v>
                </c:pt>
                <c:pt idx="10556">
                  <c:v>0.12393518518518519</c:v>
                </c:pt>
                <c:pt idx="10557">
                  <c:v>0.12394675925925926</c:v>
                </c:pt>
                <c:pt idx="10558">
                  <c:v>0.12395833333333334</c:v>
                </c:pt>
                <c:pt idx="10559">
                  <c:v>0.12396990740740742</c:v>
                </c:pt>
                <c:pt idx="10560">
                  <c:v>0.12398148148148147</c:v>
                </c:pt>
                <c:pt idx="10561">
                  <c:v>0.12399305555555555</c:v>
                </c:pt>
                <c:pt idx="10562">
                  <c:v>0.12400462962962962</c:v>
                </c:pt>
                <c:pt idx="10563">
                  <c:v>0.1240162037037037</c:v>
                </c:pt>
                <c:pt idx="10564">
                  <c:v>0.12402777777777778</c:v>
                </c:pt>
                <c:pt idx="10565">
                  <c:v>0.12403935185185185</c:v>
                </c:pt>
                <c:pt idx="10566">
                  <c:v>0.12405092592592593</c:v>
                </c:pt>
                <c:pt idx="10567">
                  <c:v>0.12406250000000001</c:v>
                </c:pt>
                <c:pt idx="10568">
                  <c:v>0.12407407407407407</c:v>
                </c:pt>
                <c:pt idx="10569">
                  <c:v>0.12408564814814815</c:v>
                </c:pt>
                <c:pt idx="10570">
                  <c:v>0.12409722222222223</c:v>
                </c:pt>
                <c:pt idx="10571">
                  <c:v>0.1241087962962963</c:v>
                </c:pt>
                <c:pt idx="10572">
                  <c:v>0.12412037037037038</c:v>
                </c:pt>
                <c:pt idx="10573">
                  <c:v>0.12413194444444443</c:v>
                </c:pt>
                <c:pt idx="10574">
                  <c:v>0.12414351851851851</c:v>
                </c:pt>
                <c:pt idx="10575">
                  <c:v>0.12415509259259259</c:v>
                </c:pt>
                <c:pt idx="10576">
                  <c:v>0.12416666666666666</c:v>
                </c:pt>
                <c:pt idx="10577">
                  <c:v>0.12417824074074074</c:v>
                </c:pt>
                <c:pt idx="10578">
                  <c:v>0.12418981481481482</c:v>
                </c:pt>
                <c:pt idx="10579">
                  <c:v>0.12420138888888889</c:v>
                </c:pt>
                <c:pt idx="10580">
                  <c:v>0.12421296296296297</c:v>
                </c:pt>
                <c:pt idx="10581">
                  <c:v>0.12422453703703702</c:v>
                </c:pt>
                <c:pt idx="10582">
                  <c:v>0.1242361111111111</c:v>
                </c:pt>
                <c:pt idx="10583">
                  <c:v>0.12424768518518518</c:v>
                </c:pt>
                <c:pt idx="10584">
                  <c:v>0.12425925925925925</c:v>
                </c:pt>
                <c:pt idx="10585">
                  <c:v>0.12427083333333333</c:v>
                </c:pt>
                <c:pt idx="10586">
                  <c:v>0.12428240740740741</c:v>
                </c:pt>
                <c:pt idx="10587">
                  <c:v>0.12429398148148148</c:v>
                </c:pt>
                <c:pt idx="10588">
                  <c:v>0.12430555555555556</c:v>
                </c:pt>
                <c:pt idx="10589">
                  <c:v>0.12431712962962964</c:v>
                </c:pt>
                <c:pt idx="10590">
                  <c:v>0.12432870370370371</c:v>
                </c:pt>
                <c:pt idx="10591">
                  <c:v>0.12434027777777779</c:v>
                </c:pt>
                <c:pt idx="10592">
                  <c:v>0.12435185185185187</c:v>
                </c:pt>
                <c:pt idx="10593">
                  <c:v>0.12436342592592593</c:v>
                </c:pt>
                <c:pt idx="10594">
                  <c:v>0.124375</c:v>
                </c:pt>
                <c:pt idx="10595">
                  <c:v>0.12438657407407407</c:v>
                </c:pt>
                <c:pt idx="10596">
                  <c:v>0.12439814814814815</c:v>
                </c:pt>
                <c:pt idx="10597">
                  <c:v>0.12440972222222223</c:v>
                </c:pt>
                <c:pt idx="10598">
                  <c:v>0.12442129629629629</c:v>
                </c:pt>
                <c:pt idx="10599">
                  <c:v>0.12443287037037037</c:v>
                </c:pt>
                <c:pt idx="10600">
                  <c:v>0.12444444444444445</c:v>
                </c:pt>
                <c:pt idx="10601">
                  <c:v>0.12445601851851852</c:v>
                </c:pt>
                <c:pt idx="10602">
                  <c:v>0.12446759259259259</c:v>
                </c:pt>
                <c:pt idx="10603">
                  <c:v>0.12447916666666665</c:v>
                </c:pt>
                <c:pt idx="10604">
                  <c:v>0.12449074074074074</c:v>
                </c:pt>
                <c:pt idx="10605">
                  <c:v>0.12450231481481482</c:v>
                </c:pt>
                <c:pt idx="10606">
                  <c:v>0.12451388888888888</c:v>
                </c:pt>
                <c:pt idx="10607">
                  <c:v>0.12452546296296296</c:v>
                </c:pt>
                <c:pt idx="10608">
                  <c:v>0.12453703703703704</c:v>
                </c:pt>
                <c:pt idx="10609">
                  <c:v>0.12454861111111111</c:v>
                </c:pt>
                <c:pt idx="10610">
                  <c:v>0.12456018518518519</c:v>
                </c:pt>
                <c:pt idx="10611">
                  <c:v>0.12457175925925927</c:v>
                </c:pt>
                <c:pt idx="10612">
                  <c:v>0.12458333333333334</c:v>
                </c:pt>
                <c:pt idx="10613">
                  <c:v>0.1245949074074074</c:v>
                </c:pt>
                <c:pt idx="10614">
                  <c:v>0.12460648148148147</c:v>
                </c:pt>
                <c:pt idx="10615">
                  <c:v>0.12461805555555555</c:v>
                </c:pt>
                <c:pt idx="10616">
                  <c:v>0.12462962962962963</c:v>
                </c:pt>
                <c:pt idx="10617">
                  <c:v>0.1246412037037037</c:v>
                </c:pt>
                <c:pt idx="10618">
                  <c:v>0.12465277777777778</c:v>
                </c:pt>
                <c:pt idx="10619">
                  <c:v>0.12466435185185186</c:v>
                </c:pt>
                <c:pt idx="10620">
                  <c:v>0.12467592592592593</c:v>
                </c:pt>
                <c:pt idx="10621">
                  <c:v>0.12468749999999999</c:v>
                </c:pt>
                <c:pt idx="10622">
                  <c:v>0.12469907407407409</c:v>
                </c:pt>
                <c:pt idx="10623">
                  <c:v>0.12471064814814814</c:v>
                </c:pt>
                <c:pt idx="10624">
                  <c:v>0.12472222222222222</c:v>
                </c:pt>
                <c:pt idx="10625">
                  <c:v>0.12473379629629629</c:v>
                </c:pt>
                <c:pt idx="10626">
                  <c:v>0.12474537037037037</c:v>
                </c:pt>
                <c:pt idx="10627">
                  <c:v>0.12475694444444445</c:v>
                </c:pt>
                <c:pt idx="10628">
                  <c:v>0.12476851851851851</c:v>
                </c:pt>
                <c:pt idx="10629">
                  <c:v>0.1247800925925926</c:v>
                </c:pt>
                <c:pt idx="10630">
                  <c:v>0.12479166666666668</c:v>
                </c:pt>
                <c:pt idx="10631">
                  <c:v>0.12480324074074074</c:v>
                </c:pt>
                <c:pt idx="10632">
                  <c:v>0.12481481481481482</c:v>
                </c:pt>
                <c:pt idx="10633">
                  <c:v>0.1248263888888889</c:v>
                </c:pt>
                <c:pt idx="10634">
                  <c:v>0.12483796296296296</c:v>
                </c:pt>
                <c:pt idx="10635">
                  <c:v>0.12484953703703704</c:v>
                </c:pt>
                <c:pt idx="10636">
                  <c:v>0.1248611111111111</c:v>
                </c:pt>
                <c:pt idx="10637">
                  <c:v>0.12487268518518518</c:v>
                </c:pt>
                <c:pt idx="10638">
                  <c:v>0.12488425925925926</c:v>
                </c:pt>
                <c:pt idx="10639">
                  <c:v>0.12489583333333333</c:v>
                </c:pt>
                <c:pt idx="10640">
                  <c:v>0.12490740740740741</c:v>
                </c:pt>
                <c:pt idx="10641">
                  <c:v>0.12491898148148149</c:v>
                </c:pt>
                <c:pt idx="10642">
                  <c:v>0.12493055555555554</c:v>
                </c:pt>
                <c:pt idx="10643">
                  <c:v>0.12494212962962963</c:v>
                </c:pt>
                <c:pt idx="10644">
                  <c:v>0.12495370370370369</c:v>
                </c:pt>
                <c:pt idx="10645">
                  <c:v>0.12496527777777777</c:v>
                </c:pt>
                <c:pt idx="10646">
                  <c:v>0.12497685185185185</c:v>
                </c:pt>
                <c:pt idx="10647">
                  <c:v>0.12498842592592592</c:v>
                </c:pt>
                <c:pt idx="10648">
                  <c:v>0.125</c:v>
                </c:pt>
                <c:pt idx="10649">
                  <c:v>0.12501157407407407</c:v>
                </c:pt>
                <c:pt idx="10650">
                  <c:v>0.12502314814814816</c:v>
                </c:pt>
                <c:pt idx="10651">
                  <c:v>0.12503472222222223</c:v>
                </c:pt>
                <c:pt idx="10652">
                  <c:v>0.12504629629629629</c:v>
                </c:pt>
                <c:pt idx="10653">
                  <c:v>0.12505787037037039</c:v>
                </c:pt>
                <c:pt idx="10654">
                  <c:v>0.12506944444444443</c:v>
                </c:pt>
                <c:pt idx="10655">
                  <c:v>0.12508101851851852</c:v>
                </c:pt>
                <c:pt idx="10656">
                  <c:v>0.12509259259259259</c:v>
                </c:pt>
                <c:pt idx="10657">
                  <c:v>0.12510416666666666</c:v>
                </c:pt>
                <c:pt idx="10658">
                  <c:v>0.12511574074074075</c:v>
                </c:pt>
                <c:pt idx="10659">
                  <c:v>0.12512731481481482</c:v>
                </c:pt>
                <c:pt idx="10660">
                  <c:v>0.12513888888888888</c:v>
                </c:pt>
                <c:pt idx="10661">
                  <c:v>0.12515046296296298</c:v>
                </c:pt>
                <c:pt idx="10662">
                  <c:v>0.12516203703703704</c:v>
                </c:pt>
                <c:pt idx="10663">
                  <c:v>0.12517361111111111</c:v>
                </c:pt>
                <c:pt idx="10664">
                  <c:v>0.12518518518518518</c:v>
                </c:pt>
                <c:pt idx="10665">
                  <c:v>0.12519675925925924</c:v>
                </c:pt>
                <c:pt idx="10666">
                  <c:v>0.12520833333333334</c:v>
                </c:pt>
                <c:pt idx="10667">
                  <c:v>0.1252199074074074</c:v>
                </c:pt>
                <c:pt idx="10668">
                  <c:v>0.12523148148148147</c:v>
                </c:pt>
                <c:pt idx="10669">
                  <c:v>0.12524305555555557</c:v>
                </c:pt>
                <c:pt idx="10670">
                  <c:v>0.12524305555555557</c:v>
                </c:pt>
                <c:pt idx="10671">
                  <c:v>0.1252662037037037</c:v>
                </c:pt>
                <c:pt idx="10672">
                  <c:v>0.1252662037037037</c:v>
                </c:pt>
                <c:pt idx="10673">
                  <c:v>0.12527777777777779</c:v>
                </c:pt>
                <c:pt idx="10674">
                  <c:v>0.12528935185185186</c:v>
                </c:pt>
                <c:pt idx="10675">
                  <c:v>0.12530092592592593</c:v>
                </c:pt>
                <c:pt idx="10676">
                  <c:v>0.12531249999999999</c:v>
                </c:pt>
                <c:pt idx="10677">
                  <c:v>0.12532407407407406</c:v>
                </c:pt>
                <c:pt idx="10678">
                  <c:v>0.12533564814814815</c:v>
                </c:pt>
                <c:pt idx="10679">
                  <c:v>0.12534722222222222</c:v>
                </c:pt>
                <c:pt idx="10680">
                  <c:v>0.12535879629629629</c:v>
                </c:pt>
                <c:pt idx="10681">
                  <c:v>0.12537037037037038</c:v>
                </c:pt>
                <c:pt idx="10682">
                  <c:v>0.12538194444444445</c:v>
                </c:pt>
                <c:pt idx="10683">
                  <c:v>0.12539351851851852</c:v>
                </c:pt>
                <c:pt idx="10684">
                  <c:v>0.12540509259259261</c:v>
                </c:pt>
                <c:pt idx="10685">
                  <c:v>0.12541666666666665</c:v>
                </c:pt>
                <c:pt idx="10686">
                  <c:v>0.12542824074074074</c:v>
                </c:pt>
                <c:pt idx="10687">
                  <c:v>0.12543981481481481</c:v>
                </c:pt>
                <c:pt idx="10688">
                  <c:v>0.12545138888888888</c:v>
                </c:pt>
                <c:pt idx="10689">
                  <c:v>0.12546296296296297</c:v>
                </c:pt>
                <c:pt idx="10690">
                  <c:v>0.12547453703703704</c:v>
                </c:pt>
                <c:pt idx="10691">
                  <c:v>0.1254861111111111</c:v>
                </c:pt>
                <c:pt idx="10692">
                  <c:v>0.1254976851851852</c:v>
                </c:pt>
                <c:pt idx="10693">
                  <c:v>0.12550925925925926</c:v>
                </c:pt>
                <c:pt idx="10694">
                  <c:v>0.12552083333333333</c:v>
                </c:pt>
                <c:pt idx="10695">
                  <c:v>0.12553240740740743</c:v>
                </c:pt>
                <c:pt idx="10696">
                  <c:v>0.12554398148148146</c:v>
                </c:pt>
                <c:pt idx="10697">
                  <c:v>0.12555555555555556</c:v>
                </c:pt>
                <c:pt idx="10698">
                  <c:v>0.12556712962962963</c:v>
                </c:pt>
                <c:pt idx="10699">
                  <c:v>0.12557870370370369</c:v>
                </c:pt>
                <c:pt idx="10700">
                  <c:v>0.12559027777777779</c:v>
                </c:pt>
                <c:pt idx="10701">
                  <c:v>0.12560185185185185</c:v>
                </c:pt>
                <c:pt idx="10702">
                  <c:v>0.12561342592592592</c:v>
                </c:pt>
                <c:pt idx="10703">
                  <c:v>0.12562500000000001</c:v>
                </c:pt>
                <c:pt idx="10704">
                  <c:v>0.12563657407407408</c:v>
                </c:pt>
                <c:pt idx="10705">
                  <c:v>0.12564814814814815</c:v>
                </c:pt>
                <c:pt idx="10706">
                  <c:v>0.12565972222222221</c:v>
                </c:pt>
                <c:pt idx="10707">
                  <c:v>0.12567129629629628</c:v>
                </c:pt>
                <c:pt idx="10708">
                  <c:v>0.12568287037037038</c:v>
                </c:pt>
                <c:pt idx="10709">
                  <c:v>0.12569444444444444</c:v>
                </c:pt>
                <c:pt idx="10710">
                  <c:v>0.12570601851851851</c:v>
                </c:pt>
                <c:pt idx="10711">
                  <c:v>0.1257175925925926</c:v>
                </c:pt>
                <c:pt idx="10712">
                  <c:v>0.12572916666666667</c:v>
                </c:pt>
                <c:pt idx="10713">
                  <c:v>0.12574074074074074</c:v>
                </c:pt>
                <c:pt idx="10714">
                  <c:v>0.12575231481481483</c:v>
                </c:pt>
                <c:pt idx="10715">
                  <c:v>0.1257638888888889</c:v>
                </c:pt>
                <c:pt idx="10716">
                  <c:v>0.12577546296296296</c:v>
                </c:pt>
                <c:pt idx="10717">
                  <c:v>0.12578703703703703</c:v>
                </c:pt>
                <c:pt idx="10718">
                  <c:v>0.1257986111111111</c:v>
                </c:pt>
                <c:pt idx="10719">
                  <c:v>0.12581018518518519</c:v>
                </c:pt>
                <c:pt idx="10720">
                  <c:v>0.12582175925925926</c:v>
                </c:pt>
                <c:pt idx="10721">
                  <c:v>0.12583333333333332</c:v>
                </c:pt>
                <c:pt idx="10722">
                  <c:v>0.12584490740740742</c:v>
                </c:pt>
                <c:pt idx="10723">
                  <c:v>0.12585648148148149</c:v>
                </c:pt>
                <c:pt idx="10724">
                  <c:v>0.12586805555555555</c:v>
                </c:pt>
                <c:pt idx="10725">
                  <c:v>0.12587962962962965</c:v>
                </c:pt>
                <c:pt idx="10726">
                  <c:v>0.12589120370370369</c:v>
                </c:pt>
                <c:pt idx="10727">
                  <c:v>0.12590277777777778</c:v>
                </c:pt>
                <c:pt idx="10728">
                  <c:v>0.12591435185185185</c:v>
                </c:pt>
                <c:pt idx="10729">
                  <c:v>0.12592592592592591</c:v>
                </c:pt>
                <c:pt idx="10730">
                  <c:v>0.12593750000000001</c:v>
                </c:pt>
                <c:pt idx="10731">
                  <c:v>0.12594907407407407</c:v>
                </c:pt>
                <c:pt idx="10732">
                  <c:v>0.12596064814814814</c:v>
                </c:pt>
                <c:pt idx="10733">
                  <c:v>0.12597222222222224</c:v>
                </c:pt>
                <c:pt idx="10734">
                  <c:v>0.1259837962962963</c:v>
                </c:pt>
                <c:pt idx="10735">
                  <c:v>0.12599537037037037</c:v>
                </c:pt>
                <c:pt idx="10736">
                  <c:v>0.12600694444444444</c:v>
                </c:pt>
                <c:pt idx="10737">
                  <c:v>0.1260185185185185</c:v>
                </c:pt>
                <c:pt idx="10738">
                  <c:v>0.1260300925925926</c:v>
                </c:pt>
                <c:pt idx="10739">
                  <c:v>0.12604166666666666</c:v>
                </c:pt>
                <c:pt idx="10740">
                  <c:v>0.12605324074074073</c:v>
                </c:pt>
                <c:pt idx="10741">
                  <c:v>0.12606481481481482</c:v>
                </c:pt>
                <c:pt idx="10742">
                  <c:v>0.12607638888888889</c:v>
                </c:pt>
                <c:pt idx="10743">
                  <c:v>0.12608796296296296</c:v>
                </c:pt>
                <c:pt idx="10744">
                  <c:v>0.12609953703703705</c:v>
                </c:pt>
                <c:pt idx="10745">
                  <c:v>0.12611111111111112</c:v>
                </c:pt>
                <c:pt idx="10746">
                  <c:v>0.12612268518518518</c:v>
                </c:pt>
                <c:pt idx="10747">
                  <c:v>0.12613425925925925</c:v>
                </c:pt>
                <c:pt idx="10748">
                  <c:v>0.12614583333333332</c:v>
                </c:pt>
                <c:pt idx="10749">
                  <c:v>0.12615740740740741</c:v>
                </c:pt>
                <c:pt idx="10750">
                  <c:v>0.12616898148148148</c:v>
                </c:pt>
                <c:pt idx="10751">
                  <c:v>0.12618055555555555</c:v>
                </c:pt>
                <c:pt idx="10752">
                  <c:v>0.12619212962962964</c:v>
                </c:pt>
                <c:pt idx="10753">
                  <c:v>0.12620370370370371</c:v>
                </c:pt>
                <c:pt idx="10754">
                  <c:v>0.12621527777777777</c:v>
                </c:pt>
                <c:pt idx="10755">
                  <c:v>0.12622685185185187</c:v>
                </c:pt>
                <c:pt idx="10756">
                  <c:v>0.12623842592592593</c:v>
                </c:pt>
                <c:pt idx="10757">
                  <c:v>0.12625</c:v>
                </c:pt>
                <c:pt idx="10758">
                  <c:v>0.12626157407407407</c:v>
                </c:pt>
                <c:pt idx="10759">
                  <c:v>0.12627314814814813</c:v>
                </c:pt>
                <c:pt idx="10760">
                  <c:v>0.12628472222222223</c:v>
                </c:pt>
                <c:pt idx="10761">
                  <c:v>0.1262962962962963</c:v>
                </c:pt>
                <c:pt idx="10762">
                  <c:v>0.12630787037037036</c:v>
                </c:pt>
                <c:pt idx="10763">
                  <c:v>0.12631944444444446</c:v>
                </c:pt>
                <c:pt idx="10764">
                  <c:v>0.12633101851851852</c:v>
                </c:pt>
                <c:pt idx="10765">
                  <c:v>0.12634259259259259</c:v>
                </c:pt>
                <c:pt idx="10766">
                  <c:v>0.12635416666666668</c:v>
                </c:pt>
                <c:pt idx="10767">
                  <c:v>0.12636574074074072</c:v>
                </c:pt>
                <c:pt idx="10768">
                  <c:v>0.12637731481481482</c:v>
                </c:pt>
                <c:pt idx="10769">
                  <c:v>0.12638888888888888</c:v>
                </c:pt>
                <c:pt idx="10770">
                  <c:v>0.12640046296296295</c:v>
                </c:pt>
                <c:pt idx="10771">
                  <c:v>0.12641203703703704</c:v>
                </c:pt>
                <c:pt idx="10772">
                  <c:v>0.12642361111111111</c:v>
                </c:pt>
                <c:pt idx="10773">
                  <c:v>0.12643518518518518</c:v>
                </c:pt>
                <c:pt idx="10774">
                  <c:v>0.12644675925925927</c:v>
                </c:pt>
                <c:pt idx="10775">
                  <c:v>0.12645833333333334</c:v>
                </c:pt>
                <c:pt idx="10776">
                  <c:v>0.12646990740740741</c:v>
                </c:pt>
                <c:pt idx="10777">
                  <c:v>0.12648148148148147</c:v>
                </c:pt>
                <c:pt idx="10778">
                  <c:v>0.12649305555555554</c:v>
                </c:pt>
                <c:pt idx="10779">
                  <c:v>0.12650462962962963</c:v>
                </c:pt>
                <c:pt idx="10780">
                  <c:v>0.1265162037037037</c:v>
                </c:pt>
                <c:pt idx="10781">
                  <c:v>0.12652777777777777</c:v>
                </c:pt>
                <c:pt idx="10782">
                  <c:v>0.12653935185185186</c:v>
                </c:pt>
                <c:pt idx="10783">
                  <c:v>0.12655092592592593</c:v>
                </c:pt>
                <c:pt idx="10784">
                  <c:v>0.12656249999999999</c:v>
                </c:pt>
                <c:pt idx="10785">
                  <c:v>0.12657407407407409</c:v>
                </c:pt>
                <c:pt idx="10786">
                  <c:v>0.12658564814814816</c:v>
                </c:pt>
                <c:pt idx="10787">
                  <c:v>0.12659722222222222</c:v>
                </c:pt>
                <c:pt idx="10788">
                  <c:v>0.12660879629629629</c:v>
                </c:pt>
                <c:pt idx="10789">
                  <c:v>0.12662037037037036</c:v>
                </c:pt>
                <c:pt idx="10790">
                  <c:v>0.12663194444444445</c:v>
                </c:pt>
                <c:pt idx="10791">
                  <c:v>0.12664351851851852</c:v>
                </c:pt>
                <c:pt idx="10792">
                  <c:v>0.12665509259259258</c:v>
                </c:pt>
                <c:pt idx="10793">
                  <c:v>0.12666666666666668</c:v>
                </c:pt>
                <c:pt idx="10794">
                  <c:v>0.12667824074074074</c:v>
                </c:pt>
                <c:pt idx="10795">
                  <c:v>0.12668981481481481</c:v>
                </c:pt>
                <c:pt idx="10796">
                  <c:v>0.12670138888888891</c:v>
                </c:pt>
                <c:pt idx="10797">
                  <c:v>0.12671296296296297</c:v>
                </c:pt>
                <c:pt idx="10798">
                  <c:v>0.12672453703703704</c:v>
                </c:pt>
                <c:pt idx="10799">
                  <c:v>0.1267361111111111</c:v>
                </c:pt>
                <c:pt idx="10800">
                  <c:v>0.12674768518518517</c:v>
                </c:pt>
                <c:pt idx="10801">
                  <c:v>0.12675925925925927</c:v>
                </c:pt>
                <c:pt idx="10802">
                  <c:v>0.12677083333333333</c:v>
                </c:pt>
                <c:pt idx="10803">
                  <c:v>0.1267824074074074</c:v>
                </c:pt>
                <c:pt idx="10804">
                  <c:v>0.12679398148148149</c:v>
                </c:pt>
                <c:pt idx="10805">
                  <c:v>0.12680555555555556</c:v>
                </c:pt>
                <c:pt idx="10806">
                  <c:v>0.12681712962962963</c:v>
                </c:pt>
                <c:pt idx="10807">
                  <c:v>0.12682870370370372</c:v>
                </c:pt>
                <c:pt idx="10808">
                  <c:v>0.12684027777777776</c:v>
                </c:pt>
                <c:pt idx="10809">
                  <c:v>0.12685185185185185</c:v>
                </c:pt>
                <c:pt idx="10810">
                  <c:v>0.12686342592592592</c:v>
                </c:pt>
                <c:pt idx="10811">
                  <c:v>0.12687499999999999</c:v>
                </c:pt>
                <c:pt idx="10812">
                  <c:v>0.12688657407407408</c:v>
                </c:pt>
                <c:pt idx="10813">
                  <c:v>0.12689814814814815</c:v>
                </c:pt>
                <c:pt idx="10814">
                  <c:v>0.12690972222222222</c:v>
                </c:pt>
                <c:pt idx="10815">
                  <c:v>0.12692129629629631</c:v>
                </c:pt>
                <c:pt idx="10816">
                  <c:v>0.12693287037037038</c:v>
                </c:pt>
                <c:pt idx="10817">
                  <c:v>0.12694444444444444</c:v>
                </c:pt>
                <c:pt idx="10818">
                  <c:v>0.12695601851851851</c:v>
                </c:pt>
                <c:pt idx="10819">
                  <c:v>0.12696759259259258</c:v>
                </c:pt>
                <c:pt idx="10820">
                  <c:v>0.12697916666666667</c:v>
                </c:pt>
                <c:pt idx="10821">
                  <c:v>0.12699074074074074</c:v>
                </c:pt>
                <c:pt idx="10822">
                  <c:v>0.1270023148148148</c:v>
                </c:pt>
                <c:pt idx="10823">
                  <c:v>0.1270138888888889</c:v>
                </c:pt>
                <c:pt idx="10824">
                  <c:v>0.12702546296296297</c:v>
                </c:pt>
                <c:pt idx="10825">
                  <c:v>0.12703703703703703</c:v>
                </c:pt>
                <c:pt idx="10826">
                  <c:v>0.12704861111111113</c:v>
                </c:pt>
                <c:pt idx="10827">
                  <c:v>0.12706018518518519</c:v>
                </c:pt>
                <c:pt idx="10828">
                  <c:v>0.12707175925925926</c:v>
                </c:pt>
                <c:pt idx="10829">
                  <c:v>0.12708333333333333</c:v>
                </c:pt>
                <c:pt idx="10830">
                  <c:v>0.12709490740740739</c:v>
                </c:pt>
                <c:pt idx="10831">
                  <c:v>0.12710648148148149</c:v>
                </c:pt>
                <c:pt idx="10832">
                  <c:v>0.12711805555555555</c:v>
                </c:pt>
                <c:pt idx="10833">
                  <c:v>0.12712962962962962</c:v>
                </c:pt>
                <c:pt idx="10834">
                  <c:v>0.12714120370370371</c:v>
                </c:pt>
                <c:pt idx="10835">
                  <c:v>0.12715277777777778</c:v>
                </c:pt>
                <c:pt idx="10836">
                  <c:v>0.12716435185185185</c:v>
                </c:pt>
                <c:pt idx="10837">
                  <c:v>0.12717592592592594</c:v>
                </c:pt>
                <c:pt idx="10838">
                  <c:v>0.12718750000000001</c:v>
                </c:pt>
                <c:pt idx="10839">
                  <c:v>0.12719907407407408</c:v>
                </c:pt>
                <c:pt idx="10840">
                  <c:v>0.12721064814814814</c:v>
                </c:pt>
                <c:pt idx="10841">
                  <c:v>0.12722222222222221</c:v>
                </c:pt>
                <c:pt idx="10842">
                  <c:v>0.1272337962962963</c:v>
                </c:pt>
                <c:pt idx="10843">
                  <c:v>0.12724537037037037</c:v>
                </c:pt>
                <c:pt idx="10844">
                  <c:v>0.12725694444444444</c:v>
                </c:pt>
                <c:pt idx="10845">
                  <c:v>0.12726851851851853</c:v>
                </c:pt>
                <c:pt idx="10846">
                  <c:v>0.1272800925925926</c:v>
                </c:pt>
                <c:pt idx="10847">
                  <c:v>0.12729166666666666</c:v>
                </c:pt>
                <c:pt idx="10848">
                  <c:v>0.12730324074074076</c:v>
                </c:pt>
                <c:pt idx="10849">
                  <c:v>0.1273148148148148</c:v>
                </c:pt>
                <c:pt idx="10850">
                  <c:v>0.12732638888888889</c:v>
                </c:pt>
                <c:pt idx="10851">
                  <c:v>0.12733796296296296</c:v>
                </c:pt>
                <c:pt idx="10852">
                  <c:v>0.12734953703703702</c:v>
                </c:pt>
                <c:pt idx="10853">
                  <c:v>0.12736111111111112</c:v>
                </c:pt>
                <c:pt idx="10854">
                  <c:v>0.12737268518518519</c:v>
                </c:pt>
                <c:pt idx="10855">
                  <c:v>0.12738425925925925</c:v>
                </c:pt>
                <c:pt idx="10856">
                  <c:v>0.12739583333333335</c:v>
                </c:pt>
                <c:pt idx="10857">
                  <c:v>0.12740740740740741</c:v>
                </c:pt>
                <c:pt idx="10858">
                  <c:v>0.12741898148148148</c:v>
                </c:pt>
                <c:pt idx="10859">
                  <c:v>0.12743055555555555</c:v>
                </c:pt>
                <c:pt idx="10860">
                  <c:v>0.12744212962962961</c:v>
                </c:pt>
                <c:pt idx="10861">
                  <c:v>0.12745370370370371</c:v>
                </c:pt>
                <c:pt idx="10862">
                  <c:v>0.12746527777777777</c:v>
                </c:pt>
                <c:pt idx="10863">
                  <c:v>0.12747685185185184</c:v>
                </c:pt>
                <c:pt idx="10864">
                  <c:v>0.12748842592592594</c:v>
                </c:pt>
                <c:pt idx="10865">
                  <c:v>0.1275</c:v>
                </c:pt>
                <c:pt idx="10866">
                  <c:v>0.12751157407407407</c:v>
                </c:pt>
                <c:pt idx="10867">
                  <c:v>0.12752314814814816</c:v>
                </c:pt>
                <c:pt idx="10868">
                  <c:v>0.12753472222222223</c:v>
                </c:pt>
                <c:pt idx="10869">
                  <c:v>0.1275462962962963</c:v>
                </c:pt>
                <c:pt idx="10870">
                  <c:v>0.12755787037037036</c:v>
                </c:pt>
                <c:pt idx="10871">
                  <c:v>0.12756944444444443</c:v>
                </c:pt>
                <c:pt idx="10872">
                  <c:v>0.12758101851851852</c:v>
                </c:pt>
                <c:pt idx="10873">
                  <c:v>0.12759259259259259</c:v>
                </c:pt>
                <c:pt idx="10874">
                  <c:v>0.12760416666666666</c:v>
                </c:pt>
                <c:pt idx="10875">
                  <c:v>0.12761574074074075</c:v>
                </c:pt>
                <c:pt idx="10876">
                  <c:v>0.12762731481481482</c:v>
                </c:pt>
                <c:pt idx="10877">
                  <c:v>0.12763888888888889</c:v>
                </c:pt>
                <c:pt idx="10878">
                  <c:v>0.12765046296296298</c:v>
                </c:pt>
                <c:pt idx="10879">
                  <c:v>0.12766203703703705</c:v>
                </c:pt>
                <c:pt idx="10880">
                  <c:v>0.12767361111111111</c:v>
                </c:pt>
                <c:pt idx="10881">
                  <c:v>0.12768518518518518</c:v>
                </c:pt>
                <c:pt idx="10882">
                  <c:v>0.12769675925925925</c:v>
                </c:pt>
                <c:pt idx="10883">
                  <c:v>0.12770833333333334</c:v>
                </c:pt>
                <c:pt idx="10884">
                  <c:v>0.12771990740740741</c:v>
                </c:pt>
                <c:pt idx="10885">
                  <c:v>0.12773148148148147</c:v>
                </c:pt>
                <c:pt idx="10886">
                  <c:v>0.12774305555555557</c:v>
                </c:pt>
                <c:pt idx="10887">
                  <c:v>0.12775462962962963</c:v>
                </c:pt>
                <c:pt idx="10888">
                  <c:v>0.1277662037037037</c:v>
                </c:pt>
                <c:pt idx="10889">
                  <c:v>0.1277777777777778</c:v>
                </c:pt>
                <c:pt idx="10890">
                  <c:v>0.12778935185185183</c:v>
                </c:pt>
                <c:pt idx="10891">
                  <c:v>0.12780092592592593</c:v>
                </c:pt>
                <c:pt idx="10892">
                  <c:v>0.1278125</c:v>
                </c:pt>
                <c:pt idx="10893">
                  <c:v>0.12782407407407406</c:v>
                </c:pt>
                <c:pt idx="10894">
                  <c:v>0.12783564814814816</c:v>
                </c:pt>
                <c:pt idx="10895">
                  <c:v>0.12784722222222222</c:v>
                </c:pt>
                <c:pt idx="10896">
                  <c:v>0.12785879629629629</c:v>
                </c:pt>
                <c:pt idx="10897">
                  <c:v>0.12787037037037038</c:v>
                </c:pt>
                <c:pt idx="10898">
                  <c:v>0.12788194444444445</c:v>
                </c:pt>
                <c:pt idx="10899">
                  <c:v>0.12789351851851852</c:v>
                </c:pt>
                <c:pt idx="10900">
                  <c:v>0.12790509259259258</c:v>
                </c:pt>
                <c:pt idx="10901">
                  <c:v>0.12791666666666665</c:v>
                </c:pt>
                <c:pt idx="10902">
                  <c:v>0.12792824074074075</c:v>
                </c:pt>
                <c:pt idx="10903">
                  <c:v>0.12793981481481481</c:v>
                </c:pt>
                <c:pt idx="10904">
                  <c:v>0.12795138888888888</c:v>
                </c:pt>
                <c:pt idx="10905">
                  <c:v>0.12796296296296297</c:v>
                </c:pt>
                <c:pt idx="10906">
                  <c:v>0.12797453703703704</c:v>
                </c:pt>
                <c:pt idx="10907">
                  <c:v>0.12798611111111111</c:v>
                </c:pt>
                <c:pt idx="10908">
                  <c:v>0.1279976851851852</c:v>
                </c:pt>
                <c:pt idx="10909">
                  <c:v>0.12800925925925927</c:v>
                </c:pt>
                <c:pt idx="10910">
                  <c:v>0.12802083333333333</c:v>
                </c:pt>
                <c:pt idx="10911">
                  <c:v>0.1280324074074074</c:v>
                </c:pt>
                <c:pt idx="10912">
                  <c:v>0.12804398148148147</c:v>
                </c:pt>
                <c:pt idx="10913">
                  <c:v>0.12805555555555556</c:v>
                </c:pt>
                <c:pt idx="10914">
                  <c:v>0.12806712962962963</c:v>
                </c:pt>
                <c:pt idx="10915">
                  <c:v>0.12807870370370369</c:v>
                </c:pt>
                <c:pt idx="10916">
                  <c:v>0.12809027777777779</c:v>
                </c:pt>
                <c:pt idx="10917">
                  <c:v>0.12810185185185186</c:v>
                </c:pt>
                <c:pt idx="10918">
                  <c:v>0.12811342592592592</c:v>
                </c:pt>
                <c:pt idx="10919">
                  <c:v>0.12812500000000002</c:v>
                </c:pt>
                <c:pt idx="10920">
                  <c:v>0.12813657407407408</c:v>
                </c:pt>
                <c:pt idx="10921">
                  <c:v>0.12814814814814815</c:v>
                </c:pt>
                <c:pt idx="10922">
                  <c:v>0.12815972222222222</c:v>
                </c:pt>
                <c:pt idx="10923">
                  <c:v>0.12817129629629628</c:v>
                </c:pt>
                <c:pt idx="10924">
                  <c:v>0.12818287037037038</c:v>
                </c:pt>
                <c:pt idx="10925">
                  <c:v>0.12819444444444444</c:v>
                </c:pt>
                <c:pt idx="10926">
                  <c:v>0.12820601851851851</c:v>
                </c:pt>
                <c:pt idx="10927">
                  <c:v>0.12821759259259261</c:v>
                </c:pt>
                <c:pt idx="10928">
                  <c:v>0.12822916666666667</c:v>
                </c:pt>
                <c:pt idx="10929">
                  <c:v>0.12824074074074074</c:v>
                </c:pt>
                <c:pt idx="10930">
                  <c:v>0.12825231481481483</c:v>
                </c:pt>
                <c:pt idx="10931">
                  <c:v>0.12826388888888887</c:v>
                </c:pt>
                <c:pt idx="10932">
                  <c:v>0.12827546296296297</c:v>
                </c:pt>
                <c:pt idx="10933">
                  <c:v>0.12828703703703703</c:v>
                </c:pt>
                <c:pt idx="10934">
                  <c:v>0.1282986111111111</c:v>
                </c:pt>
                <c:pt idx="10935">
                  <c:v>0.12831018518518519</c:v>
                </c:pt>
                <c:pt idx="10936">
                  <c:v>0.12832175925925926</c:v>
                </c:pt>
                <c:pt idx="10937">
                  <c:v>0.12833333333333333</c:v>
                </c:pt>
                <c:pt idx="10938">
                  <c:v>0.12834490740740742</c:v>
                </c:pt>
                <c:pt idx="10939">
                  <c:v>0.12835648148148149</c:v>
                </c:pt>
                <c:pt idx="10940">
                  <c:v>0.12836805555555555</c:v>
                </c:pt>
                <c:pt idx="10941">
                  <c:v>0.12837962962962962</c:v>
                </c:pt>
                <c:pt idx="10942">
                  <c:v>0.12839120370370369</c:v>
                </c:pt>
                <c:pt idx="10943">
                  <c:v>0.12840277777777778</c:v>
                </c:pt>
                <c:pt idx="10944">
                  <c:v>0.12841435185185185</c:v>
                </c:pt>
                <c:pt idx="10945">
                  <c:v>0.12842592592592592</c:v>
                </c:pt>
                <c:pt idx="10946">
                  <c:v>0.12843750000000001</c:v>
                </c:pt>
                <c:pt idx="10947">
                  <c:v>0.12844907407407408</c:v>
                </c:pt>
                <c:pt idx="10948">
                  <c:v>0.12846064814814814</c:v>
                </c:pt>
                <c:pt idx="10949">
                  <c:v>0.12847222222222224</c:v>
                </c:pt>
                <c:pt idx="10950">
                  <c:v>0.1284837962962963</c:v>
                </c:pt>
                <c:pt idx="10951">
                  <c:v>0.12849537037037037</c:v>
                </c:pt>
                <c:pt idx="10952">
                  <c:v>0.12850694444444444</c:v>
                </c:pt>
                <c:pt idx="10953">
                  <c:v>0.1285185185185185</c:v>
                </c:pt>
                <c:pt idx="10954">
                  <c:v>0.1285300925925926</c:v>
                </c:pt>
                <c:pt idx="10955">
                  <c:v>0.12854166666666667</c:v>
                </c:pt>
                <c:pt idx="10956">
                  <c:v>0.12855324074074073</c:v>
                </c:pt>
                <c:pt idx="10957">
                  <c:v>0.12856481481481483</c:v>
                </c:pt>
                <c:pt idx="10958">
                  <c:v>0.12857638888888889</c:v>
                </c:pt>
                <c:pt idx="10959">
                  <c:v>0.12858796296296296</c:v>
                </c:pt>
                <c:pt idx="10960">
                  <c:v>0.12859953703703705</c:v>
                </c:pt>
                <c:pt idx="10961">
                  <c:v>0.12861111111111112</c:v>
                </c:pt>
                <c:pt idx="10962">
                  <c:v>0.12862268518518519</c:v>
                </c:pt>
                <c:pt idx="10963">
                  <c:v>0.12863425925925925</c:v>
                </c:pt>
                <c:pt idx="10964">
                  <c:v>0.12864583333333332</c:v>
                </c:pt>
                <c:pt idx="10965">
                  <c:v>0.12865740740740741</c:v>
                </c:pt>
                <c:pt idx="10966">
                  <c:v>0.12866898148148148</c:v>
                </c:pt>
                <c:pt idx="10967">
                  <c:v>0.12868055555555555</c:v>
                </c:pt>
                <c:pt idx="10968">
                  <c:v>0.12869212962962964</c:v>
                </c:pt>
                <c:pt idx="10969">
                  <c:v>0.12870370370370371</c:v>
                </c:pt>
                <c:pt idx="10970">
                  <c:v>0.12871527777777778</c:v>
                </c:pt>
                <c:pt idx="10971">
                  <c:v>0.12872685185185184</c:v>
                </c:pt>
                <c:pt idx="10972">
                  <c:v>0.12873842592592591</c:v>
                </c:pt>
                <c:pt idx="10973">
                  <c:v>0.12875</c:v>
                </c:pt>
                <c:pt idx="10974">
                  <c:v>0.12876157407407407</c:v>
                </c:pt>
                <c:pt idx="10975">
                  <c:v>0.12877314814814814</c:v>
                </c:pt>
                <c:pt idx="10976">
                  <c:v>0.12878472222222223</c:v>
                </c:pt>
                <c:pt idx="10977">
                  <c:v>0.1287962962962963</c:v>
                </c:pt>
                <c:pt idx="10978">
                  <c:v>0.12880787037037036</c:v>
                </c:pt>
                <c:pt idx="10979">
                  <c:v>0.12881944444444446</c:v>
                </c:pt>
                <c:pt idx="10980">
                  <c:v>0.12883101851851853</c:v>
                </c:pt>
                <c:pt idx="10981">
                  <c:v>0.12884259259259259</c:v>
                </c:pt>
                <c:pt idx="10982">
                  <c:v>0.12885416666666666</c:v>
                </c:pt>
                <c:pt idx="10983">
                  <c:v>0.12886574074074073</c:v>
                </c:pt>
                <c:pt idx="10984">
                  <c:v>0.12887731481481482</c:v>
                </c:pt>
                <c:pt idx="10985">
                  <c:v>0.12888888888888889</c:v>
                </c:pt>
                <c:pt idx="10986">
                  <c:v>0.12890046296296295</c:v>
                </c:pt>
                <c:pt idx="10987">
                  <c:v>0.12891203703703705</c:v>
                </c:pt>
                <c:pt idx="10988">
                  <c:v>0.12892361111111111</c:v>
                </c:pt>
                <c:pt idx="10989">
                  <c:v>0.12893518518518518</c:v>
                </c:pt>
                <c:pt idx="10990">
                  <c:v>0.12894675925925927</c:v>
                </c:pt>
                <c:pt idx="10991">
                  <c:v>0.12895833333333334</c:v>
                </c:pt>
                <c:pt idx="10992">
                  <c:v>0.12896990740740741</c:v>
                </c:pt>
                <c:pt idx="10993">
                  <c:v>0.12898148148148147</c:v>
                </c:pt>
                <c:pt idx="10994">
                  <c:v>0.12899305555555554</c:v>
                </c:pt>
                <c:pt idx="10995">
                  <c:v>0.12900462962962964</c:v>
                </c:pt>
                <c:pt idx="10996">
                  <c:v>0.1290162037037037</c:v>
                </c:pt>
                <c:pt idx="10997">
                  <c:v>0.12902777777777777</c:v>
                </c:pt>
                <c:pt idx="10998">
                  <c:v>0.12903935185185186</c:v>
                </c:pt>
                <c:pt idx="10999">
                  <c:v>0.12905092592592593</c:v>
                </c:pt>
                <c:pt idx="11000">
                  <c:v>0.1290625</c:v>
                </c:pt>
                <c:pt idx="11001">
                  <c:v>0.12907407407407409</c:v>
                </c:pt>
                <c:pt idx="11002">
                  <c:v>0.12908564814814813</c:v>
                </c:pt>
                <c:pt idx="11003">
                  <c:v>0.12909722222222222</c:v>
                </c:pt>
                <c:pt idx="11004">
                  <c:v>0.12910879629629629</c:v>
                </c:pt>
                <c:pt idx="11005">
                  <c:v>0.12912037037037036</c:v>
                </c:pt>
                <c:pt idx="11006">
                  <c:v>0.12913194444444445</c:v>
                </c:pt>
                <c:pt idx="11007">
                  <c:v>0.12914351851851852</c:v>
                </c:pt>
                <c:pt idx="11008">
                  <c:v>0.12915509259259259</c:v>
                </c:pt>
                <c:pt idx="11009">
                  <c:v>0.12916666666666668</c:v>
                </c:pt>
                <c:pt idx="11010">
                  <c:v>0.12917824074074075</c:v>
                </c:pt>
                <c:pt idx="11011">
                  <c:v>0.12918981481481481</c:v>
                </c:pt>
                <c:pt idx="11012">
                  <c:v>0.12920138888888888</c:v>
                </c:pt>
                <c:pt idx="11013">
                  <c:v>0.12921296296296295</c:v>
                </c:pt>
                <c:pt idx="11014">
                  <c:v>0.12922453703703704</c:v>
                </c:pt>
                <c:pt idx="11015">
                  <c:v>0.12923611111111111</c:v>
                </c:pt>
                <c:pt idx="11016">
                  <c:v>0.12924768518518517</c:v>
                </c:pt>
                <c:pt idx="11017">
                  <c:v>0.12925925925925927</c:v>
                </c:pt>
                <c:pt idx="11018">
                  <c:v>0.12927083333333333</c:v>
                </c:pt>
                <c:pt idx="11019">
                  <c:v>0.1292824074074074</c:v>
                </c:pt>
                <c:pt idx="11020">
                  <c:v>0.1292939814814815</c:v>
                </c:pt>
                <c:pt idx="11021">
                  <c:v>0.12930555555555556</c:v>
                </c:pt>
                <c:pt idx="11022">
                  <c:v>0.12931712962962963</c:v>
                </c:pt>
                <c:pt idx="11023">
                  <c:v>0.1293287037037037</c:v>
                </c:pt>
                <c:pt idx="11024">
                  <c:v>0.12934027777777776</c:v>
                </c:pt>
                <c:pt idx="11025">
                  <c:v>0.12935185185185186</c:v>
                </c:pt>
                <c:pt idx="11026">
                  <c:v>0.12936342592592592</c:v>
                </c:pt>
                <c:pt idx="11027">
                  <c:v>0.12937499999999999</c:v>
                </c:pt>
                <c:pt idx="11028">
                  <c:v>0.12938657407407408</c:v>
                </c:pt>
                <c:pt idx="11029">
                  <c:v>0.12939814814814815</c:v>
                </c:pt>
                <c:pt idx="11030">
                  <c:v>0.12940972222222222</c:v>
                </c:pt>
                <c:pt idx="11031">
                  <c:v>0.12942129629629631</c:v>
                </c:pt>
                <c:pt idx="11032">
                  <c:v>0.12943287037037038</c:v>
                </c:pt>
                <c:pt idx="11033">
                  <c:v>0.12944444444444445</c:v>
                </c:pt>
                <c:pt idx="11034">
                  <c:v>0.12945601851851851</c:v>
                </c:pt>
                <c:pt idx="11035">
                  <c:v>0.12946759259259258</c:v>
                </c:pt>
                <c:pt idx="11036">
                  <c:v>0.12947916666666667</c:v>
                </c:pt>
                <c:pt idx="11037">
                  <c:v>0.12949074074074074</c:v>
                </c:pt>
                <c:pt idx="11038">
                  <c:v>0.12950231481481481</c:v>
                </c:pt>
                <c:pt idx="11039">
                  <c:v>0.1295138888888889</c:v>
                </c:pt>
                <c:pt idx="11040">
                  <c:v>0.12952546296296297</c:v>
                </c:pt>
                <c:pt idx="11041">
                  <c:v>0.12953703703703703</c:v>
                </c:pt>
                <c:pt idx="11042">
                  <c:v>0.12954861111111113</c:v>
                </c:pt>
                <c:pt idx="11043">
                  <c:v>0.12956018518518517</c:v>
                </c:pt>
                <c:pt idx="11044">
                  <c:v>0.12957175925925926</c:v>
                </c:pt>
                <c:pt idx="11045">
                  <c:v>0.12958333333333333</c:v>
                </c:pt>
                <c:pt idx="11046">
                  <c:v>0.12959490740740739</c:v>
                </c:pt>
                <c:pt idx="11047">
                  <c:v>0.12960648148148149</c:v>
                </c:pt>
                <c:pt idx="11048">
                  <c:v>0.12961805555555556</c:v>
                </c:pt>
                <c:pt idx="11049">
                  <c:v>0.12962962962962962</c:v>
                </c:pt>
                <c:pt idx="11050">
                  <c:v>0.12964120370370372</c:v>
                </c:pt>
                <c:pt idx="11051">
                  <c:v>0.12965277777777778</c:v>
                </c:pt>
                <c:pt idx="11052">
                  <c:v>0.12966435185185185</c:v>
                </c:pt>
                <c:pt idx="11053">
                  <c:v>0.12967592592592592</c:v>
                </c:pt>
                <c:pt idx="11054">
                  <c:v>0.12968749999999998</c:v>
                </c:pt>
                <c:pt idx="11055">
                  <c:v>0.12969907407407408</c:v>
                </c:pt>
                <c:pt idx="11056">
                  <c:v>0.12971064814814814</c:v>
                </c:pt>
                <c:pt idx="11057">
                  <c:v>0.12972222222222221</c:v>
                </c:pt>
                <c:pt idx="11058">
                  <c:v>0.12973379629629631</c:v>
                </c:pt>
                <c:pt idx="11059">
                  <c:v>0.12974537037037037</c:v>
                </c:pt>
                <c:pt idx="11060">
                  <c:v>0.12975694444444444</c:v>
                </c:pt>
                <c:pt idx="11061">
                  <c:v>0.12976851851851853</c:v>
                </c:pt>
                <c:pt idx="11062">
                  <c:v>0.1297800925925926</c:v>
                </c:pt>
                <c:pt idx="11063">
                  <c:v>0.12979166666666667</c:v>
                </c:pt>
                <c:pt idx="11064">
                  <c:v>0.12980324074074073</c:v>
                </c:pt>
                <c:pt idx="11065">
                  <c:v>0.1298148148148148</c:v>
                </c:pt>
                <c:pt idx="11066">
                  <c:v>0.12982638888888889</c:v>
                </c:pt>
                <c:pt idx="11067">
                  <c:v>0.12983796296296296</c:v>
                </c:pt>
                <c:pt idx="11068">
                  <c:v>0.12984953703703703</c:v>
                </c:pt>
                <c:pt idx="11069">
                  <c:v>0.12986111111111112</c:v>
                </c:pt>
                <c:pt idx="11070">
                  <c:v>0.12987268518518519</c:v>
                </c:pt>
                <c:pt idx="11071">
                  <c:v>0.12988425925925925</c:v>
                </c:pt>
                <c:pt idx="11072">
                  <c:v>0.12989583333333335</c:v>
                </c:pt>
                <c:pt idx="11073">
                  <c:v>0.12990740740740742</c:v>
                </c:pt>
                <c:pt idx="11074">
                  <c:v>0.12991898148148148</c:v>
                </c:pt>
                <c:pt idx="11075">
                  <c:v>0.12993055555555555</c:v>
                </c:pt>
                <c:pt idx="11076">
                  <c:v>0.12994212962962962</c:v>
                </c:pt>
                <c:pt idx="11077">
                  <c:v>0.12995370370370371</c:v>
                </c:pt>
                <c:pt idx="11078">
                  <c:v>0.12996527777777778</c:v>
                </c:pt>
                <c:pt idx="11079">
                  <c:v>0.12997685185185184</c:v>
                </c:pt>
                <c:pt idx="11080">
                  <c:v>0.12998842592592594</c:v>
                </c:pt>
                <c:pt idx="11081">
                  <c:v>0.13</c:v>
                </c:pt>
                <c:pt idx="11082">
                  <c:v>0.13001157407407407</c:v>
                </c:pt>
                <c:pt idx="11083">
                  <c:v>0.13002314814814817</c:v>
                </c:pt>
                <c:pt idx="11084">
                  <c:v>0.1300347222222222</c:v>
                </c:pt>
                <c:pt idx="11085">
                  <c:v>0.1300462962962963</c:v>
                </c:pt>
                <c:pt idx="11086">
                  <c:v>0.13005787037037037</c:v>
                </c:pt>
                <c:pt idx="11087">
                  <c:v>0.13006944444444443</c:v>
                </c:pt>
                <c:pt idx="11088">
                  <c:v>0.13008101851851853</c:v>
                </c:pt>
                <c:pt idx="11089">
                  <c:v>0.13009259259259259</c:v>
                </c:pt>
                <c:pt idx="11090">
                  <c:v>0.13010416666666666</c:v>
                </c:pt>
                <c:pt idx="11091">
                  <c:v>0.13011574074074075</c:v>
                </c:pt>
                <c:pt idx="11092">
                  <c:v>0.13012731481481482</c:v>
                </c:pt>
                <c:pt idx="11093">
                  <c:v>0.13013888888888889</c:v>
                </c:pt>
                <c:pt idx="11094">
                  <c:v>0.13015046296296295</c:v>
                </c:pt>
                <c:pt idx="11095">
                  <c:v>0.13016203703703702</c:v>
                </c:pt>
                <c:pt idx="11096">
                  <c:v>0.13017361111111111</c:v>
                </c:pt>
                <c:pt idx="11097">
                  <c:v>0.13018518518518518</c:v>
                </c:pt>
                <c:pt idx="11098">
                  <c:v>0.13019675925925925</c:v>
                </c:pt>
                <c:pt idx="11099">
                  <c:v>0.13020833333333334</c:v>
                </c:pt>
                <c:pt idx="11100">
                  <c:v>0.13021990740740741</c:v>
                </c:pt>
                <c:pt idx="11101">
                  <c:v>0.13023148148148148</c:v>
                </c:pt>
                <c:pt idx="11102">
                  <c:v>0.13024305555555557</c:v>
                </c:pt>
                <c:pt idx="11103">
                  <c:v>0.13025462962962964</c:v>
                </c:pt>
                <c:pt idx="11104">
                  <c:v>0.1302662037037037</c:v>
                </c:pt>
                <c:pt idx="11105">
                  <c:v>0.13027777777777777</c:v>
                </c:pt>
                <c:pt idx="11106">
                  <c:v>0.13028935185185184</c:v>
                </c:pt>
                <c:pt idx="11107">
                  <c:v>0.13030092592592593</c:v>
                </c:pt>
                <c:pt idx="11108">
                  <c:v>0.13030092592592593</c:v>
                </c:pt>
                <c:pt idx="11109">
                  <c:v>0.1303125</c:v>
                </c:pt>
                <c:pt idx="11110">
                  <c:v>0.13033564814814816</c:v>
                </c:pt>
                <c:pt idx="11111">
                  <c:v>0.13033564814814816</c:v>
                </c:pt>
                <c:pt idx="11112">
                  <c:v>0.13034722222222223</c:v>
                </c:pt>
                <c:pt idx="11113">
                  <c:v>0.13035879629629629</c:v>
                </c:pt>
                <c:pt idx="11114">
                  <c:v>0.13037037037037039</c:v>
                </c:pt>
                <c:pt idx="11115">
                  <c:v>0.13038194444444445</c:v>
                </c:pt>
                <c:pt idx="11116">
                  <c:v>0.13039351851851852</c:v>
                </c:pt>
                <c:pt idx="11117">
                  <c:v>0.13040509259259259</c:v>
                </c:pt>
                <c:pt idx="11118">
                  <c:v>0.13041666666666665</c:v>
                </c:pt>
                <c:pt idx="11119">
                  <c:v>0.13042824074074075</c:v>
                </c:pt>
                <c:pt idx="11120">
                  <c:v>0.13043981481481481</c:v>
                </c:pt>
                <c:pt idx="11121">
                  <c:v>0.13045138888888888</c:v>
                </c:pt>
                <c:pt idx="11122">
                  <c:v>0.13046296296296298</c:v>
                </c:pt>
                <c:pt idx="11123">
                  <c:v>0.13047453703703704</c:v>
                </c:pt>
                <c:pt idx="11124">
                  <c:v>0.13048611111111111</c:v>
                </c:pt>
                <c:pt idx="11125">
                  <c:v>0.1304976851851852</c:v>
                </c:pt>
                <c:pt idx="11126">
                  <c:v>0.13050925925925924</c:v>
                </c:pt>
                <c:pt idx="11127">
                  <c:v>0.13052083333333334</c:v>
                </c:pt>
                <c:pt idx="11128">
                  <c:v>0.1305324074074074</c:v>
                </c:pt>
                <c:pt idx="11129">
                  <c:v>0.13054398148148147</c:v>
                </c:pt>
                <c:pt idx="11130">
                  <c:v>0.13055555555555556</c:v>
                </c:pt>
                <c:pt idx="11131">
                  <c:v>0.13056712962962963</c:v>
                </c:pt>
                <c:pt idx="11132">
                  <c:v>0.1305787037037037</c:v>
                </c:pt>
                <c:pt idx="11133">
                  <c:v>0.13059027777777779</c:v>
                </c:pt>
                <c:pt idx="11134">
                  <c:v>0.13060185185185186</c:v>
                </c:pt>
                <c:pt idx="11135">
                  <c:v>0.13061342592592592</c:v>
                </c:pt>
                <c:pt idx="11136">
                  <c:v>0.13062499999999999</c:v>
                </c:pt>
                <c:pt idx="11137">
                  <c:v>0.13063657407407406</c:v>
                </c:pt>
                <c:pt idx="11138">
                  <c:v>0.13064814814814815</c:v>
                </c:pt>
                <c:pt idx="11139">
                  <c:v>0.13065972222222222</c:v>
                </c:pt>
                <c:pt idx="11140">
                  <c:v>0.13067129629629629</c:v>
                </c:pt>
                <c:pt idx="11141">
                  <c:v>0.13068287037037038</c:v>
                </c:pt>
                <c:pt idx="11142">
                  <c:v>0.13069444444444445</c:v>
                </c:pt>
                <c:pt idx="11143">
                  <c:v>0.13070601851851851</c:v>
                </c:pt>
                <c:pt idx="11144">
                  <c:v>0.13071759259259261</c:v>
                </c:pt>
                <c:pt idx="11145">
                  <c:v>0.13072916666666667</c:v>
                </c:pt>
                <c:pt idx="11146">
                  <c:v>0.13074074074074074</c:v>
                </c:pt>
                <c:pt idx="11147">
                  <c:v>0.13075231481481481</c:v>
                </c:pt>
                <c:pt idx="11148">
                  <c:v>0.13076388888888887</c:v>
                </c:pt>
                <c:pt idx="11149">
                  <c:v>0.13077546296296297</c:v>
                </c:pt>
                <c:pt idx="11150">
                  <c:v>0.13078703703703703</c:v>
                </c:pt>
                <c:pt idx="11151">
                  <c:v>0.1307986111111111</c:v>
                </c:pt>
                <c:pt idx="11152">
                  <c:v>0.1308101851851852</c:v>
                </c:pt>
                <c:pt idx="11153">
                  <c:v>0.13082175925925926</c:v>
                </c:pt>
                <c:pt idx="11154">
                  <c:v>0.13083333333333333</c:v>
                </c:pt>
                <c:pt idx="11155">
                  <c:v>0.13084490740740742</c:v>
                </c:pt>
                <c:pt idx="11156">
                  <c:v>0.13085648148148149</c:v>
                </c:pt>
                <c:pt idx="11157">
                  <c:v>0.13086805555555556</c:v>
                </c:pt>
                <c:pt idx="11158">
                  <c:v>0.13087962962962962</c:v>
                </c:pt>
                <c:pt idx="11159">
                  <c:v>0.13089120370370369</c:v>
                </c:pt>
                <c:pt idx="11160">
                  <c:v>0.13090277777777778</c:v>
                </c:pt>
                <c:pt idx="11161">
                  <c:v>0.13091435185185185</c:v>
                </c:pt>
                <c:pt idx="11162">
                  <c:v>0.13092592592592592</c:v>
                </c:pt>
                <c:pt idx="11163">
                  <c:v>0.13093750000000001</c:v>
                </c:pt>
                <c:pt idx="11164">
                  <c:v>0.13094907407407408</c:v>
                </c:pt>
                <c:pt idx="11165">
                  <c:v>0.13096064814814815</c:v>
                </c:pt>
                <c:pt idx="11166">
                  <c:v>0.13097222222222224</c:v>
                </c:pt>
                <c:pt idx="11167">
                  <c:v>0.13098379629629628</c:v>
                </c:pt>
                <c:pt idx="11168">
                  <c:v>0.13099537037037037</c:v>
                </c:pt>
                <c:pt idx="11169">
                  <c:v>0.13100694444444444</c:v>
                </c:pt>
                <c:pt idx="11170">
                  <c:v>0.13101851851851851</c:v>
                </c:pt>
                <c:pt idx="11171">
                  <c:v>0.1310300925925926</c:v>
                </c:pt>
                <c:pt idx="11172">
                  <c:v>0.13104166666666667</c:v>
                </c:pt>
                <c:pt idx="11173">
                  <c:v>0.13105324074074073</c:v>
                </c:pt>
                <c:pt idx="11174">
                  <c:v>0.13106481481481483</c:v>
                </c:pt>
                <c:pt idx="11175">
                  <c:v>0.1310763888888889</c:v>
                </c:pt>
                <c:pt idx="11176">
                  <c:v>0.13108796296296296</c:v>
                </c:pt>
                <c:pt idx="11177">
                  <c:v>0.13109953703703703</c:v>
                </c:pt>
                <c:pt idx="11178">
                  <c:v>0.13111111111111109</c:v>
                </c:pt>
                <c:pt idx="11179">
                  <c:v>0.13112268518518519</c:v>
                </c:pt>
                <c:pt idx="11180">
                  <c:v>0.13113425925925926</c:v>
                </c:pt>
                <c:pt idx="11181">
                  <c:v>0.13114583333333332</c:v>
                </c:pt>
                <c:pt idx="11182">
                  <c:v>0.13115740740740742</c:v>
                </c:pt>
                <c:pt idx="11183">
                  <c:v>0.13116898148148148</c:v>
                </c:pt>
                <c:pt idx="11184">
                  <c:v>0.13118055555555555</c:v>
                </c:pt>
                <c:pt idx="11185">
                  <c:v>0.13119212962962964</c:v>
                </c:pt>
                <c:pt idx="11186">
                  <c:v>0.13120370370370371</c:v>
                </c:pt>
                <c:pt idx="11187">
                  <c:v>0.13121527777777778</c:v>
                </c:pt>
                <c:pt idx="11188">
                  <c:v>0.13122685185185184</c:v>
                </c:pt>
                <c:pt idx="11189">
                  <c:v>0.13123842592592591</c:v>
                </c:pt>
                <c:pt idx="11190">
                  <c:v>0.13125000000000001</c:v>
                </c:pt>
                <c:pt idx="11191">
                  <c:v>0.13126157407407407</c:v>
                </c:pt>
                <c:pt idx="11192">
                  <c:v>0.13127314814814814</c:v>
                </c:pt>
                <c:pt idx="11193">
                  <c:v>0.13128472222222223</c:v>
                </c:pt>
                <c:pt idx="11194">
                  <c:v>0.1312962962962963</c:v>
                </c:pt>
                <c:pt idx="11195">
                  <c:v>0.13130787037037037</c:v>
                </c:pt>
                <c:pt idx="11196">
                  <c:v>0.13131944444444446</c:v>
                </c:pt>
                <c:pt idx="11197">
                  <c:v>0.13133101851851853</c:v>
                </c:pt>
                <c:pt idx="11198">
                  <c:v>0.13134259259259259</c:v>
                </c:pt>
                <c:pt idx="11199">
                  <c:v>0.13135416666666666</c:v>
                </c:pt>
                <c:pt idx="11200">
                  <c:v>0.13136574074074073</c:v>
                </c:pt>
                <c:pt idx="11201">
                  <c:v>0.13137731481481482</c:v>
                </c:pt>
                <c:pt idx="11202">
                  <c:v>0.13138888888888889</c:v>
                </c:pt>
                <c:pt idx="11203">
                  <c:v>0.13140046296296296</c:v>
                </c:pt>
                <c:pt idx="11204">
                  <c:v>0.13141203703703705</c:v>
                </c:pt>
                <c:pt idx="11205">
                  <c:v>0.13142361111111112</c:v>
                </c:pt>
                <c:pt idx="11206">
                  <c:v>0.13143518518518518</c:v>
                </c:pt>
                <c:pt idx="11207">
                  <c:v>0.13144675925925928</c:v>
                </c:pt>
                <c:pt idx="11208">
                  <c:v>0.13145833333333332</c:v>
                </c:pt>
                <c:pt idx="11209">
                  <c:v>0.13146990740740741</c:v>
                </c:pt>
                <c:pt idx="11210">
                  <c:v>0.13148148148148148</c:v>
                </c:pt>
                <c:pt idx="11211">
                  <c:v>0.13149305555555554</c:v>
                </c:pt>
                <c:pt idx="11212">
                  <c:v>0.13150462962962964</c:v>
                </c:pt>
                <c:pt idx="11213">
                  <c:v>0.1315162037037037</c:v>
                </c:pt>
                <c:pt idx="11214">
                  <c:v>0.13152777777777777</c:v>
                </c:pt>
                <c:pt idx="11215">
                  <c:v>0.13153935185185187</c:v>
                </c:pt>
                <c:pt idx="11216">
                  <c:v>0.13155092592592593</c:v>
                </c:pt>
                <c:pt idx="11217">
                  <c:v>0.1315625</c:v>
                </c:pt>
                <c:pt idx="11218">
                  <c:v>0.13157407407407407</c:v>
                </c:pt>
                <c:pt idx="11219">
                  <c:v>0.13158564814814813</c:v>
                </c:pt>
                <c:pt idx="11220">
                  <c:v>0.13159722222222223</c:v>
                </c:pt>
                <c:pt idx="11221">
                  <c:v>0.13160879629629629</c:v>
                </c:pt>
                <c:pt idx="11222">
                  <c:v>0.13162037037037036</c:v>
                </c:pt>
                <c:pt idx="11223">
                  <c:v>0.13163194444444445</c:v>
                </c:pt>
                <c:pt idx="11224">
                  <c:v>0.13164351851851852</c:v>
                </c:pt>
                <c:pt idx="11225">
                  <c:v>0.13165509259259259</c:v>
                </c:pt>
                <c:pt idx="11226">
                  <c:v>0.13166666666666668</c:v>
                </c:pt>
                <c:pt idx="11227">
                  <c:v>0.13167824074074075</c:v>
                </c:pt>
                <c:pt idx="11228">
                  <c:v>0.13168981481481482</c:v>
                </c:pt>
                <c:pt idx="11229">
                  <c:v>0.13170138888888888</c:v>
                </c:pt>
                <c:pt idx="11230">
                  <c:v>0.13171296296296295</c:v>
                </c:pt>
                <c:pt idx="11231">
                  <c:v>0.13172453703703704</c:v>
                </c:pt>
                <c:pt idx="11232">
                  <c:v>0.13173611111111111</c:v>
                </c:pt>
                <c:pt idx="11233">
                  <c:v>0.13174768518518518</c:v>
                </c:pt>
                <c:pt idx="11234">
                  <c:v>0.13175925925925927</c:v>
                </c:pt>
                <c:pt idx="11235">
                  <c:v>0.13177083333333334</c:v>
                </c:pt>
                <c:pt idx="11236">
                  <c:v>0.1317824074074074</c:v>
                </c:pt>
                <c:pt idx="11237">
                  <c:v>0.1317939814814815</c:v>
                </c:pt>
                <c:pt idx="11238">
                  <c:v>0.13180555555555556</c:v>
                </c:pt>
                <c:pt idx="11239">
                  <c:v>0.13181712962962963</c:v>
                </c:pt>
                <c:pt idx="11240">
                  <c:v>0.1318287037037037</c:v>
                </c:pt>
                <c:pt idx="11241">
                  <c:v>0.13184027777777776</c:v>
                </c:pt>
                <c:pt idx="11242">
                  <c:v>0.13185185185185186</c:v>
                </c:pt>
                <c:pt idx="11243">
                  <c:v>0.13186342592592593</c:v>
                </c:pt>
                <c:pt idx="11244">
                  <c:v>0.13187499999999999</c:v>
                </c:pt>
                <c:pt idx="11245">
                  <c:v>0.13188657407407409</c:v>
                </c:pt>
                <c:pt idx="11246">
                  <c:v>0.13189814814814815</c:v>
                </c:pt>
                <c:pt idx="11247">
                  <c:v>0.13190972222222222</c:v>
                </c:pt>
                <c:pt idx="11248">
                  <c:v>0.13192129629629631</c:v>
                </c:pt>
                <c:pt idx="11249">
                  <c:v>0.13193287037037035</c:v>
                </c:pt>
                <c:pt idx="11250">
                  <c:v>0.13194444444444445</c:v>
                </c:pt>
                <c:pt idx="11251">
                  <c:v>0.13195601851851851</c:v>
                </c:pt>
                <c:pt idx="11252">
                  <c:v>0.13196759259259258</c:v>
                </c:pt>
                <c:pt idx="11253">
                  <c:v>0.13197916666666668</c:v>
                </c:pt>
                <c:pt idx="11254">
                  <c:v>0.13199074074074074</c:v>
                </c:pt>
                <c:pt idx="11255">
                  <c:v>0.13200231481481481</c:v>
                </c:pt>
                <c:pt idx="11256">
                  <c:v>0.1320138888888889</c:v>
                </c:pt>
                <c:pt idx="11257">
                  <c:v>0.13202546296296297</c:v>
                </c:pt>
                <c:pt idx="11258">
                  <c:v>0.13203703703703704</c:v>
                </c:pt>
                <c:pt idx="11259">
                  <c:v>0.1320486111111111</c:v>
                </c:pt>
                <c:pt idx="11260">
                  <c:v>0.13206018518518517</c:v>
                </c:pt>
                <c:pt idx="11261">
                  <c:v>0.13207175925925926</c:v>
                </c:pt>
                <c:pt idx="11262">
                  <c:v>0.13208333333333333</c:v>
                </c:pt>
                <c:pt idx="11263">
                  <c:v>0.1320949074074074</c:v>
                </c:pt>
                <c:pt idx="11264">
                  <c:v>0.13210648148148149</c:v>
                </c:pt>
                <c:pt idx="11265">
                  <c:v>0.13211805555555556</c:v>
                </c:pt>
                <c:pt idx="11266">
                  <c:v>0.13212962962962962</c:v>
                </c:pt>
                <c:pt idx="11267">
                  <c:v>0.13214120370370372</c:v>
                </c:pt>
                <c:pt idx="11268">
                  <c:v>0.13215277777777779</c:v>
                </c:pt>
                <c:pt idx="11269">
                  <c:v>0.13216435185185185</c:v>
                </c:pt>
                <c:pt idx="11270">
                  <c:v>0.13217592592592592</c:v>
                </c:pt>
                <c:pt idx="11271">
                  <c:v>0.13218749999999999</c:v>
                </c:pt>
                <c:pt idx="11272">
                  <c:v>0.13219907407407408</c:v>
                </c:pt>
                <c:pt idx="11273">
                  <c:v>0.13221064814814815</c:v>
                </c:pt>
                <c:pt idx="11274">
                  <c:v>0.13222222222222221</c:v>
                </c:pt>
                <c:pt idx="11275">
                  <c:v>0.13223379629629631</c:v>
                </c:pt>
                <c:pt idx="11276">
                  <c:v>0.13224537037037037</c:v>
                </c:pt>
                <c:pt idx="11277">
                  <c:v>0.13225694444444444</c:v>
                </c:pt>
                <c:pt idx="11278">
                  <c:v>0.13226851851851854</c:v>
                </c:pt>
                <c:pt idx="11279">
                  <c:v>0.13228009259259257</c:v>
                </c:pt>
                <c:pt idx="11280">
                  <c:v>0.13229166666666667</c:v>
                </c:pt>
                <c:pt idx="11281">
                  <c:v>0.13230324074074074</c:v>
                </c:pt>
                <c:pt idx="11282">
                  <c:v>0.1323148148148148</c:v>
                </c:pt>
                <c:pt idx="11283">
                  <c:v>0.1323263888888889</c:v>
                </c:pt>
                <c:pt idx="11284">
                  <c:v>0.13233796296296296</c:v>
                </c:pt>
                <c:pt idx="11285">
                  <c:v>0.13234953703703703</c:v>
                </c:pt>
                <c:pt idx="11286">
                  <c:v>0.13236111111111112</c:v>
                </c:pt>
                <c:pt idx="11287">
                  <c:v>0.13237268518518519</c:v>
                </c:pt>
                <c:pt idx="11288">
                  <c:v>0.13238425925925926</c:v>
                </c:pt>
                <c:pt idx="11289">
                  <c:v>0.13239583333333335</c:v>
                </c:pt>
                <c:pt idx="11290">
                  <c:v>0.13240740740740739</c:v>
                </c:pt>
                <c:pt idx="11291">
                  <c:v>0.13241898148148148</c:v>
                </c:pt>
                <c:pt idx="11292">
                  <c:v>0.13243055555555555</c:v>
                </c:pt>
                <c:pt idx="11293">
                  <c:v>0.13244212962962962</c:v>
                </c:pt>
                <c:pt idx="11294">
                  <c:v>0.13245370370370371</c:v>
                </c:pt>
                <c:pt idx="11295">
                  <c:v>0.13246527777777778</c:v>
                </c:pt>
                <c:pt idx="11296">
                  <c:v>0.13247685185185185</c:v>
                </c:pt>
                <c:pt idx="11297">
                  <c:v>0.13248842592592594</c:v>
                </c:pt>
                <c:pt idx="11298">
                  <c:v>0.13250000000000001</c:v>
                </c:pt>
                <c:pt idx="11299">
                  <c:v>0.13251157407407407</c:v>
                </c:pt>
                <c:pt idx="11300">
                  <c:v>0.13252314814814814</c:v>
                </c:pt>
                <c:pt idx="11301">
                  <c:v>0.13253472222222221</c:v>
                </c:pt>
                <c:pt idx="11302">
                  <c:v>0.1325462962962963</c:v>
                </c:pt>
                <c:pt idx="11303">
                  <c:v>0.13255787037037037</c:v>
                </c:pt>
                <c:pt idx="11304">
                  <c:v>0.13256944444444443</c:v>
                </c:pt>
                <c:pt idx="11305">
                  <c:v>0.13258101851851853</c:v>
                </c:pt>
                <c:pt idx="11306">
                  <c:v>0.1325925925925926</c:v>
                </c:pt>
                <c:pt idx="11307">
                  <c:v>0.13260416666666666</c:v>
                </c:pt>
                <c:pt idx="11308">
                  <c:v>0.13261574074074076</c:v>
                </c:pt>
                <c:pt idx="11309">
                  <c:v>0.13262731481481482</c:v>
                </c:pt>
                <c:pt idx="11310">
                  <c:v>0.13263888888888889</c:v>
                </c:pt>
                <c:pt idx="11311">
                  <c:v>0.13265046296296296</c:v>
                </c:pt>
                <c:pt idx="11312">
                  <c:v>0.13266203703703702</c:v>
                </c:pt>
                <c:pt idx="11313">
                  <c:v>0.13267361111111112</c:v>
                </c:pt>
                <c:pt idx="11314">
                  <c:v>0.13268518518518518</c:v>
                </c:pt>
                <c:pt idx="11315">
                  <c:v>0.13269675925925925</c:v>
                </c:pt>
                <c:pt idx="11316">
                  <c:v>0.13270833333333334</c:v>
                </c:pt>
                <c:pt idx="11317">
                  <c:v>0.13271990740740741</c:v>
                </c:pt>
                <c:pt idx="11318">
                  <c:v>0.13273148148148148</c:v>
                </c:pt>
                <c:pt idx="11319">
                  <c:v>0.13274305555555557</c:v>
                </c:pt>
                <c:pt idx="11320">
                  <c:v>0.13275462962962961</c:v>
                </c:pt>
                <c:pt idx="11321">
                  <c:v>0.13276620370370371</c:v>
                </c:pt>
                <c:pt idx="11322">
                  <c:v>0.13277777777777777</c:v>
                </c:pt>
                <c:pt idx="11323">
                  <c:v>0.13278935185185184</c:v>
                </c:pt>
                <c:pt idx="11324">
                  <c:v>0.13280092592592593</c:v>
                </c:pt>
                <c:pt idx="11325">
                  <c:v>0.1328125</c:v>
                </c:pt>
                <c:pt idx="11326">
                  <c:v>0.13282407407407407</c:v>
                </c:pt>
                <c:pt idx="11327">
                  <c:v>0.13283564814814816</c:v>
                </c:pt>
                <c:pt idx="11328">
                  <c:v>0.13284722222222223</c:v>
                </c:pt>
                <c:pt idx="11329">
                  <c:v>0.13285879629629629</c:v>
                </c:pt>
                <c:pt idx="11330">
                  <c:v>0.13287037037037039</c:v>
                </c:pt>
                <c:pt idx="11331">
                  <c:v>0.13288194444444443</c:v>
                </c:pt>
                <c:pt idx="11332">
                  <c:v>0.13289351851851852</c:v>
                </c:pt>
                <c:pt idx="11333">
                  <c:v>0.13290509259259259</c:v>
                </c:pt>
                <c:pt idx="11334">
                  <c:v>0.13291666666666666</c:v>
                </c:pt>
                <c:pt idx="11335">
                  <c:v>0.13292824074074075</c:v>
                </c:pt>
                <c:pt idx="11336">
                  <c:v>0.13293981481481482</c:v>
                </c:pt>
                <c:pt idx="11337">
                  <c:v>0.13295138888888888</c:v>
                </c:pt>
                <c:pt idx="11338">
                  <c:v>0.13296296296296298</c:v>
                </c:pt>
                <c:pt idx="11339">
                  <c:v>0.13297453703703704</c:v>
                </c:pt>
                <c:pt idx="11340">
                  <c:v>0.13298611111111111</c:v>
                </c:pt>
                <c:pt idx="11341">
                  <c:v>0.13299768518518518</c:v>
                </c:pt>
                <c:pt idx="11342">
                  <c:v>0.13300925925925924</c:v>
                </c:pt>
                <c:pt idx="11343">
                  <c:v>0.13302083333333334</c:v>
                </c:pt>
                <c:pt idx="11344">
                  <c:v>0.1330324074074074</c:v>
                </c:pt>
                <c:pt idx="11345">
                  <c:v>0.13304398148148147</c:v>
                </c:pt>
                <c:pt idx="11346">
                  <c:v>0.13305555555555557</c:v>
                </c:pt>
                <c:pt idx="11347">
                  <c:v>0.13306712962962963</c:v>
                </c:pt>
                <c:pt idx="11348">
                  <c:v>0.1330787037037037</c:v>
                </c:pt>
                <c:pt idx="11349">
                  <c:v>0.13309027777777779</c:v>
                </c:pt>
                <c:pt idx="11350">
                  <c:v>0.13310185185185186</c:v>
                </c:pt>
                <c:pt idx="11351">
                  <c:v>0.13311342592592593</c:v>
                </c:pt>
                <c:pt idx="11352">
                  <c:v>0.13312499999999999</c:v>
                </c:pt>
                <c:pt idx="11353">
                  <c:v>0.13313657407407406</c:v>
                </c:pt>
                <c:pt idx="11354">
                  <c:v>0.13314814814814815</c:v>
                </c:pt>
                <c:pt idx="11355">
                  <c:v>0.13315972222222222</c:v>
                </c:pt>
                <c:pt idx="11356">
                  <c:v>0.13317129629629629</c:v>
                </c:pt>
                <c:pt idx="11357">
                  <c:v>0.13318287037037038</c:v>
                </c:pt>
                <c:pt idx="11358">
                  <c:v>0.13319444444444445</c:v>
                </c:pt>
                <c:pt idx="11359">
                  <c:v>0.13320601851851852</c:v>
                </c:pt>
                <c:pt idx="11360">
                  <c:v>0.13321759259259261</c:v>
                </c:pt>
                <c:pt idx="11361">
                  <c:v>0.13322916666666665</c:v>
                </c:pt>
                <c:pt idx="11362">
                  <c:v>0.13324074074074074</c:v>
                </c:pt>
                <c:pt idx="11363">
                  <c:v>0.13325231481481481</c:v>
                </c:pt>
                <c:pt idx="11364">
                  <c:v>0.13326388888888888</c:v>
                </c:pt>
                <c:pt idx="11365">
                  <c:v>0.13327546296296297</c:v>
                </c:pt>
                <c:pt idx="11366">
                  <c:v>0.13328703703703704</c:v>
                </c:pt>
                <c:pt idx="11367">
                  <c:v>0.1332986111111111</c:v>
                </c:pt>
                <c:pt idx="11368">
                  <c:v>0.1333101851851852</c:v>
                </c:pt>
                <c:pt idx="11369">
                  <c:v>0.13332175925925926</c:v>
                </c:pt>
                <c:pt idx="11370">
                  <c:v>0.13333333333333333</c:v>
                </c:pt>
                <c:pt idx="11371">
                  <c:v>0.13334490740740743</c:v>
                </c:pt>
                <c:pt idx="11372">
                  <c:v>0.13335648148148146</c:v>
                </c:pt>
                <c:pt idx="11373">
                  <c:v>0.13336805555555556</c:v>
                </c:pt>
                <c:pt idx="11374">
                  <c:v>0.13337962962962963</c:v>
                </c:pt>
                <c:pt idx="11375">
                  <c:v>0.13339120370370369</c:v>
                </c:pt>
                <c:pt idx="11376">
                  <c:v>0.13340277777777779</c:v>
                </c:pt>
                <c:pt idx="11377">
                  <c:v>0.13341435185185185</c:v>
                </c:pt>
                <c:pt idx="11378">
                  <c:v>0.13342592592592592</c:v>
                </c:pt>
                <c:pt idx="11379">
                  <c:v>0.13343750000000001</c:v>
                </c:pt>
                <c:pt idx="11380">
                  <c:v>0.13344907407407408</c:v>
                </c:pt>
                <c:pt idx="11381">
                  <c:v>0.13346064814814815</c:v>
                </c:pt>
                <c:pt idx="11382">
                  <c:v>0.13347222222222221</c:v>
                </c:pt>
                <c:pt idx="11383">
                  <c:v>0.13348379629629628</c:v>
                </c:pt>
                <c:pt idx="11384">
                  <c:v>0.13349537037037038</c:v>
                </c:pt>
                <c:pt idx="11385">
                  <c:v>0.13350694444444444</c:v>
                </c:pt>
                <c:pt idx="11386">
                  <c:v>0.13351851851851851</c:v>
                </c:pt>
                <c:pt idx="11387">
                  <c:v>0.1335300925925926</c:v>
                </c:pt>
                <c:pt idx="11388">
                  <c:v>0.13354166666666667</c:v>
                </c:pt>
                <c:pt idx="11389">
                  <c:v>0.13355324074074074</c:v>
                </c:pt>
                <c:pt idx="11390">
                  <c:v>0.13356481481481483</c:v>
                </c:pt>
                <c:pt idx="11391">
                  <c:v>0.1335763888888889</c:v>
                </c:pt>
                <c:pt idx="11392">
                  <c:v>0.13358796296296296</c:v>
                </c:pt>
                <c:pt idx="11393">
                  <c:v>0.13359953703703703</c:v>
                </c:pt>
                <c:pt idx="11394">
                  <c:v>0.1336111111111111</c:v>
                </c:pt>
                <c:pt idx="11395">
                  <c:v>0.13362268518518519</c:v>
                </c:pt>
                <c:pt idx="11396">
                  <c:v>0.13363425925925926</c:v>
                </c:pt>
                <c:pt idx="11397">
                  <c:v>0.13364583333333332</c:v>
                </c:pt>
                <c:pt idx="11398">
                  <c:v>0.13365740740740742</c:v>
                </c:pt>
                <c:pt idx="11399">
                  <c:v>0.13366898148148149</c:v>
                </c:pt>
                <c:pt idx="11400">
                  <c:v>0.13368055555555555</c:v>
                </c:pt>
                <c:pt idx="11401">
                  <c:v>0.13369212962962965</c:v>
                </c:pt>
                <c:pt idx="11402">
                  <c:v>0.13370370370370369</c:v>
                </c:pt>
                <c:pt idx="11403">
                  <c:v>0.13371527777777778</c:v>
                </c:pt>
                <c:pt idx="11404">
                  <c:v>0.13372685185185185</c:v>
                </c:pt>
                <c:pt idx="11405">
                  <c:v>0.13373842592592591</c:v>
                </c:pt>
                <c:pt idx="11406">
                  <c:v>0.13375000000000001</c:v>
                </c:pt>
                <c:pt idx="11407">
                  <c:v>0.13376157407407407</c:v>
                </c:pt>
                <c:pt idx="11408">
                  <c:v>0.13377314814814814</c:v>
                </c:pt>
                <c:pt idx="11409">
                  <c:v>0.13378472222222224</c:v>
                </c:pt>
                <c:pt idx="11410">
                  <c:v>0.1337962962962963</c:v>
                </c:pt>
                <c:pt idx="11411">
                  <c:v>0.13380787037037037</c:v>
                </c:pt>
                <c:pt idx="11412">
                  <c:v>0.13381944444444444</c:v>
                </c:pt>
                <c:pt idx="11413">
                  <c:v>0.1338310185185185</c:v>
                </c:pt>
                <c:pt idx="11414">
                  <c:v>0.1338425925925926</c:v>
                </c:pt>
                <c:pt idx="11415">
                  <c:v>0.13385416666666666</c:v>
                </c:pt>
                <c:pt idx="11416">
                  <c:v>0.13386574074074073</c:v>
                </c:pt>
                <c:pt idx="11417">
                  <c:v>0.13387731481481482</c:v>
                </c:pt>
                <c:pt idx="11418">
                  <c:v>0.13388888888888889</c:v>
                </c:pt>
                <c:pt idx="11419">
                  <c:v>0.13390046296296296</c:v>
                </c:pt>
                <c:pt idx="11420">
                  <c:v>0.13391203703703705</c:v>
                </c:pt>
                <c:pt idx="11421">
                  <c:v>0.13392361111111112</c:v>
                </c:pt>
                <c:pt idx="11422">
                  <c:v>0.13393518518518518</c:v>
                </c:pt>
                <c:pt idx="11423">
                  <c:v>0.13394675925925925</c:v>
                </c:pt>
                <c:pt idx="11424">
                  <c:v>0.13395833333333332</c:v>
                </c:pt>
                <c:pt idx="11425">
                  <c:v>0.13396990740740741</c:v>
                </c:pt>
                <c:pt idx="11426">
                  <c:v>0.13398148148148148</c:v>
                </c:pt>
                <c:pt idx="11427">
                  <c:v>0.13399305555555555</c:v>
                </c:pt>
                <c:pt idx="11428">
                  <c:v>0.13400462962962964</c:v>
                </c:pt>
                <c:pt idx="11429">
                  <c:v>0.13401620370370371</c:v>
                </c:pt>
                <c:pt idx="11430">
                  <c:v>0.13402777777777777</c:v>
                </c:pt>
                <c:pt idx="11431">
                  <c:v>0.13403935185185187</c:v>
                </c:pt>
                <c:pt idx="11432">
                  <c:v>0.13405092592592593</c:v>
                </c:pt>
                <c:pt idx="11433">
                  <c:v>0.1340625</c:v>
                </c:pt>
                <c:pt idx="11434">
                  <c:v>0.13407407407407407</c:v>
                </c:pt>
                <c:pt idx="11435">
                  <c:v>0.13408564814814813</c:v>
                </c:pt>
                <c:pt idx="11436">
                  <c:v>0.13409722222222223</c:v>
                </c:pt>
                <c:pt idx="11437">
                  <c:v>0.1341087962962963</c:v>
                </c:pt>
                <c:pt idx="11438">
                  <c:v>0.13412037037037036</c:v>
                </c:pt>
                <c:pt idx="11439">
                  <c:v>0.13413194444444446</c:v>
                </c:pt>
                <c:pt idx="11440">
                  <c:v>0.13414351851851852</c:v>
                </c:pt>
                <c:pt idx="11441">
                  <c:v>0.13415509259259259</c:v>
                </c:pt>
                <c:pt idx="11442">
                  <c:v>0.13416666666666668</c:v>
                </c:pt>
                <c:pt idx="11443">
                  <c:v>0.13417824074074072</c:v>
                </c:pt>
                <c:pt idx="11444">
                  <c:v>0.13418981481481482</c:v>
                </c:pt>
                <c:pt idx="11445">
                  <c:v>0.13420138888888888</c:v>
                </c:pt>
                <c:pt idx="11446">
                  <c:v>0.13421296296296295</c:v>
                </c:pt>
                <c:pt idx="11447">
                  <c:v>0.13422453703703704</c:v>
                </c:pt>
                <c:pt idx="11448">
                  <c:v>0.13423611111111111</c:v>
                </c:pt>
                <c:pt idx="11449">
                  <c:v>0.13424768518518518</c:v>
                </c:pt>
                <c:pt idx="11450">
                  <c:v>0.13425925925925927</c:v>
                </c:pt>
                <c:pt idx="11451">
                  <c:v>0.13427083333333334</c:v>
                </c:pt>
                <c:pt idx="11452">
                  <c:v>0.13428240740740741</c:v>
                </c:pt>
                <c:pt idx="11453">
                  <c:v>0.13429398148148147</c:v>
                </c:pt>
                <c:pt idx="11454">
                  <c:v>0.13430555555555554</c:v>
                </c:pt>
                <c:pt idx="11455">
                  <c:v>0.13431712962962963</c:v>
                </c:pt>
                <c:pt idx="11456">
                  <c:v>0.1343287037037037</c:v>
                </c:pt>
                <c:pt idx="11457">
                  <c:v>0.13434027777777777</c:v>
                </c:pt>
                <c:pt idx="11458">
                  <c:v>0.13435185185185186</c:v>
                </c:pt>
                <c:pt idx="11459">
                  <c:v>0.13436342592592593</c:v>
                </c:pt>
                <c:pt idx="11460">
                  <c:v>0.13437499999999999</c:v>
                </c:pt>
                <c:pt idx="11461">
                  <c:v>0.13438657407407409</c:v>
                </c:pt>
                <c:pt idx="11462">
                  <c:v>0.13439814814814816</c:v>
                </c:pt>
                <c:pt idx="11463">
                  <c:v>0.13440972222222222</c:v>
                </c:pt>
                <c:pt idx="11464">
                  <c:v>0.13442129629629629</c:v>
                </c:pt>
                <c:pt idx="11465">
                  <c:v>0.13443287037037036</c:v>
                </c:pt>
                <c:pt idx="11466">
                  <c:v>0.13444444444444445</c:v>
                </c:pt>
                <c:pt idx="11467">
                  <c:v>0.13445601851851852</c:v>
                </c:pt>
                <c:pt idx="11468">
                  <c:v>0.13446759259259258</c:v>
                </c:pt>
                <c:pt idx="11469">
                  <c:v>0.13447916666666668</c:v>
                </c:pt>
                <c:pt idx="11470">
                  <c:v>0.13449074074074074</c:v>
                </c:pt>
                <c:pt idx="11471">
                  <c:v>0.13450231481481481</c:v>
                </c:pt>
                <c:pt idx="11472">
                  <c:v>0.13451388888888891</c:v>
                </c:pt>
                <c:pt idx="11473">
                  <c:v>0.13452546296296297</c:v>
                </c:pt>
                <c:pt idx="11474">
                  <c:v>0.13453703703703704</c:v>
                </c:pt>
                <c:pt idx="11475">
                  <c:v>0.1345486111111111</c:v>
                </c:pt>
                <c:pt idx="11476">
                  <c:v>0.13456018518518517</c:v>
                </c:pt>
                <c:pt idx="11477">
                  <c:v>0.13457175925925927</c:v>
                </c:pt>
                <c:pt idx="11478">
                  <c:v>0.13458333333333333</c:v>
                </c:pt>
                <c:pt idx="11479">
                  <c:v>0.1345949074074074</c:v>
                </c:pt>
                <c:pt idx="11480">
                  <c:v>0.13460648148148149</c:v>
                </c:pt>
                <c:pt idx="11481">
                  <c:v>0.13461805555555556</c:v>
                </c:pt>
                <c:pt idx="11482">
                  <c:v>0.13462962962962963</c:v>
                </c:pt>
                <c:pt idx="11483">
                  <c:v>0.13464120370370372</c:v>
                </c:pt>
                <c:pt idx="11484">
                  <c:v>0.13465277777777776</c:v>
                </c:pt>
                <c:pt idx="11485">
                  <c:v>0.13466435185185185</c:v>
                </c:pt>
                <c:pt idx="11486">
                  <c:v>0.13467592592592592</c:v>
                </c:pt>
                <c:pt idx="11487">
                  <c:v>0.13468749999999999</c:v>
                </c:pt>
                <c:pt idx="11488">
                  <c:v>0.13469907407407408</c:v>
                </c:pt>
                <c:pt idx="11489">
                  <c:v>0.13471064814814815</c:v>
                </c:pt>
                <c:pt idx="11490">
                  <c:v>0.13472222222222222</c:v>
                </c:pt>
                <c:pt idx="11491">
                  <c:v>0.13473379629629631</c:v>
                </c:pt>
                <c:pt idx="11492">
                  <c:v>0.13474537037037038</c:v>
                </c:pt>
                <c:pt idx="11493">
                  <c:v>0.13475694444444444</c:v>
                </c:pt>
                <c:pt idx="11494">
                  <c:v>0.13476851851851851</c:v>
                </c:pt>
                <c:pt idx="11495">
                  <c:v>0.13478009259259258</c:v>
                </c:pt>
                <c:pt idx="11496">
                  <c:v>0.13479166666666667</c:v>
                </c:pt>
                <c:pt idx="11497">
                  <c:v>0.13480324074074074</c:v>
                </c:pt>
                <c:pt idx="11498">
                  <c:v>0.1348148148148148</c:v>
                </c:pt>
                <c:pt idx="11499">
                  <c:v>0.1348263888888889</c:v>
                </c:pt>
                <c:pt idx="11500">
                  <c:v>0.13483796296296297</c:v>
                </c:pt>
                <c:pt idx="11501">
                  <c:v>0.13484953703703703</c:v>
                </c:pt>
                <c:pt idx="11502">
                  <c:v>0.13486111111111113</c:v>
                </c:pt>
                <c:pt idx="11503">
                  <c:v>0.13487268518518519</c:v>
                </c:pt>
                <c:pt idx="11504">
                  <c:v>0.13488425925925926</c:v>
                </c:pt>
                <c:pt idx="11505">
                  <c:v>0.13489583333333333</c:v>
                </c:pt>
                <c:pt idx="11506">
                  <c:v>0.13490740740740739</c:v>
                </c:pt>
                <c:pt idx="11507">
                  <c:v>0.13491898148148149</c:v>
                </c:pt>
                <c:pt idx="11508">
                  <c:v>0.13493055555555555</c:v>
                </c:pt>
                <c:pt idx="11509">
                  <c:v>0.13494212962962962</c:v>
                </c:pt>
                <c:pt idx="11510">
                  <c:v>0.13495370370370371</c:v>
                </c:pt>
                <c:pt idx="11511">
                  <c:v>0.13496527777777778</c:v>
                </c:pt>
                <c:pt idx="11512">
                  <c:v>0.13497685185185185</c:v>
                </c:pt>
                <c:pt idx="11513">
                  <c:v>0.13498842592592594</c:v>
                </c:pt>
                <c:pt idx="11514">
                  <c:v>0.13500000000000001</c:v>
                </c:pt>
                <c:pt idx="11515">
                  <c:v>0.13501157407407408</c:v>
                </c:pt>
                <c:pt idx="11516">
                  <c:v>0.13502314814814814</c:v>
                </c:pt>
                <c:pt idx="11517">
                  <c:v>0.13503472222222221</c:v>
                </c:pt>
                <c:pt idx="11518">
                  <c:v>0.1350462962962963</c:v>
                </c:pt>
                <c:pt idx="11519">
                  <c:v>0.13505787037037037</c:v>
                </c:pt>
                <c:pt idx="11520">
                  <c:v>0.13506944444444444</c:v>
                </c:pt>
                <c:pt idx="11521">
                  <c:v>0.13508101851851853</c:v>
                </c:pt>
                <c:pt idx="11522">
                  <c:v>0.1350925925925926</c:v>
                </c:pt>
                <c:pt idx="11523">
                  <c:v>0.13510416666666666</c:v>
                </c:pt>
                <c:pt idx="11524">
                  <c:v>0.13511574074074076</c:v>
                </c:pt>
                <c:pt idx="11525">
                  <c:v>0.1351273148148148</c:v>
                </c:pt>
                <c:pt idx="11526">
                  <c:v>0.13513888888888889</c:v>
                </c:pt>
                <c:pt idx="11527">
                  <c:v>0.13515046296296296</c:v>
                </c:pt>
                <c:pt idx="11528">
                  <c:v>0.13516203703703702</c:v>
                </c:pt>
                <c:pt idx="11529">
                  <c:v>0.13517361111111112</c:v>
                </c:pt>
                <c:pt idx="11530">
                  <c:v>0.13518518518518519</c:v>
                </c:pt>
                <c:pt idx="11531">
                  <c:v>0.13519675925925925</c:v>
                </c:pt>
                <c:pt idx="11532">
                  <c:v>0.13520833333333335</c:v>
                </c:pt>
                <c:pt idx="11533">
                  <c:v>0.13521990740740741</c:v>
                </c:pt>
                <c:pt idx="11534">
                  <c:v>0.13523148148148148</c:v>
                </c:pt>
                <c:pt idx="11535">
                  <c:v>0.13524305555555555</c:v>
                </c:pt>
                <c:pt idx="11536">
                  <c:v>0.13525462962962961</c:v>
                </c:pt>
                <c:pt idx="11537">
                  <c:v>0.13526620370370371</c:v>
                </c:pt>
                <c:pt idx="11538">
                  <c:v>0.13527777777777777</c:v>
                </c:pt>
                <c:pt idx="11539">
                  <c:v>0.13528935185185184</c:v>
                </c:pt>
                <c:pt idx="11540">
                  <c:v>0.13530092592592594</c:v>
                </c:pt>
                <c:pt idx="11541">
                  <c:v>0.1353125</c:v>
                </c:pt>
                <c:pt idx="11542">
                  <c:v>0.13532407407407407</c:v>
                </c:pt>
                <c:pt idx="11543">
                  <c:v>0.13532407407407407</c:v>
                </c:pt>
                <c:pt idx="11544">
                  <c:v>0.13533564814814816</c:v>
                </c:pt>
                <c:pt idx="11545">
                  <c:v>0.13534722222222223</c:v>
                </c:pt>
                <c:pt idx="11546">
                  <c:v>0.1353587962962963</c:v>
                </c:pt>
                <c:pt idx="11547">
                  <c:v>0.13537037037037036</c:v>
                </c:pt>
                <c:pt idx="11548">
                  <c:v>0.13538194444444443</c:v>
                </c:pt>
                <c:pt idx="11549">
                  <c:v>0.13539351851851852</c:v>
                </c:pt>
                <c:pt idx="11550">
                  <c:v>0.13540509259259259</c:v>
                </c:pt>
                <c:pt idx="11551">
                  <c:v>0.13541666666666666</c:v>
                </c:pt>
                <c:pt idx="11552">
                  <c:v>0.13542824074074075</c:v>
                </c:pt>
                <c:pt idx="11553">
                  <c:v>0.13543981481481482</c:v>
                </c:pt>
                <c:pt idx="11554">
                  <c:v>0.13545138888888889</c:v>
                </c:pt>
                <c:pt idx="11555">
                  <c:v>0.13546296296296298</c:v>
                </c:pt>
                <c:pt idx="11556">
                  <c:v>0.13547453703703705</c:v>
                </c:pt>
                <c:pt idx="11557">
                  <c:v>0.13548611111111111</c:v>
                </c:pt>
                <c:pt idx="11558">
                  <c:v>0.13549768518518518</c:v>
                </c:pt>
                <c:pt idx="11559">
                  <c:v>0.13550925925925925</c:v>
                </c:pt>
                <c:pt idx="11560">
                  <c:v>0.13552083333333334</c:v>
                </c:pt>
                <c:pt idx="11561">
                  <c:v>0.13553240740740741</c:v>
                </c:pt>
                <c:pt idx="11562">
                  <c:v>0.13554398148148147</c:v>
                </c:pt>
                <c:pt idx="11563">
                  <c:v>0.13555555555555557</c:v>
                </c:pt>
                <c:pt idx="11564">
                  <c:v>0.13556712962962963</c:v>
                </c:pt>
                <c:pt idx="11565">
                  <c:v>0.1355787037037037</c:v>
                </c:pt>
                <c:pt idx="11566">
                  <c:v>0.13559027777777777</c:v>
                </c:pt>
                <c:pt idx="11567">
                  <c:v>0.13560185185185183</c:v>
                </c:pt>
                <c:pt idx="11568">
                  <c:v>0.13561342592592593</c:v>
                </c:pt>
                <c:pt idx="11569">
                  <c:v>0.135625</c:v>
                </c:pt>
                <c:pt idx="11570">
                  <c:v>0.13563657407407406</c:v>
                </c:pt>
                <c:pt idx="11571">
                  <c:v>0.13564814814814816</c:v>
                </c:pt>
                <c:pt idx="11572">
                  <c:v>0.13565972222222222</c:v>
                </c:pt>
                <c:pt idx="11573">
                  <c:v>0.13567129629629629</c:v>
                </c:pt>
                <c:pt idx="11574">
                  <c:v>0.13568287037037038</c:v>
                </c:pt>
                <c:pt idx="11575">
                  <c:v>0.13569444444444445</c:v>
                </c:pt>
                <c:pt idx="11576">
                  <c:v>0.13570601851851852</c:v>
                </c:pt>
                <c:pt idx="11577">
                  <c:v>0.13571759259259261</c:v>
                </c:pt>
                <c:pt idx="11578">
                  <c:v>0.13572916666666665</c:v>
                </c:pt>
                <c:pt idx="11579">
                  <c:v>0.13574074074074075</c:v>
                </c:pt>
                <c:pt idx="11580">
                  <c:v>0.13575231481481481</c:v>
                </c:pt>
                <c:pt idx="11581">
                  <c:v>0.13576388888888888</c:v>
                </c:pt>
                <c:pt idx="11582">
                  <c:v>0.13577546296296297</c:v>
                </c:pt>
                <c:pt idx="11583">
                  <c:v>0.13578703703703704</c:v>
                </c:pt>
                <c:pt idx="11584">
                  <c:v>0.13579861111111111</c:v>
                </c:pt>
                <c:pt idx="11585">
                  <c:v>0.1358101851851852</c:v>
                </c:pt>
                <c:pt idx="11586">
                  <c:v>0.13582175925925927</c:v>
                </c:pt>
                <c:pt idx="11587">
                  <c:v>0.13583333333333333</c:v>
                </c:pt>
                <c:pt idx="11588">
                  <c:v>0.1358449074074074</c:v>
                </c:pt>
                <c:pt idx="11589">
                  <c:v>0.13585648148148147</c:v>
                </c:pt>
                <c:pt idx="11590">
                  <c:v>0.13586805555555556</c:v>
                </c:pt>
                <c:pt idx="11591">
                  <c:v>0.13587962962962963</c:v>
                </c:pt>
                <c:pt idx="11592">
                  <c:v>0.13589120370370369</c:v>
                </c:pt>
                <c:pt idx="11593">
                  <c:v>0.13590277777777779</c:v>
                </c:pt>
                <c:pt idx="11594">
                  <c:v>0.13591435185185186</c:v>
                </c:pt>
                <c:pt idx="11595">
                  <c:v>0.13592592592592592</c:v>
                </c:pt>
                <c:pt idx="11596">
                  <c:v>0.13593750000000002</c:v>
                </c:pt>
                <c:pt idx="11597">
                  <c:v>0.13594907407407408</c:v>
                </c:pt>
                <c:pt idx="11598">
                  <c:v>0.13596064814814815</c:v>
                </c:pt>
                <c:pt idx="11599">
                  <c:v>0.13597222222222222</c:v>
                </c:pt>
                <c:pt idx="11600">
                  <c:v>0.13598379629629628</c:v>
                </c:pt>
                <c:pt idx="11601">
                  <c:v>0.13599537037037038</c:v>
                </c:pt>
                <c:pt idx="11602">
                  <c:v>0.13600694444444444</c:v>
                </c:pt>
                <c:pt idx="11603">
                  <c:v>0.13601851851851851</c:v>
                </c:pt>
                <c:pt idx="11604">
                  <c:v>0.13603009259259261</c:v>
                </c:pt>
                <c:pt idx="11605">
                  <c:v>0.13604166666666667</c:v>
                </c:pt>
                <c:pt idx="11606">
                  <c:v>0.13605324074074074</c:v>
                </c:pt>
                <c:pt idx="11607">
                  <c:v>0.13606481481481481</c:v>
                </c:pt>
                <c:pt idx="11608">
                  <c:v>0.13607638888888887</c:v>
                </c:pt>
                <c:pt idx="11609">
                  <c:v>0.13608796296296297</c:v>
                </c:pt>
                <c:pt idx="11610">
                  <c:v>0.13609953703703703</c:v>
                </c:pt>
                <c:pt idx="11611">
                  <c:v>0.1361111111111111</c:v>
                </c:pt>
                <c:pt idx="11612">
                  <c:v>0.13612268518518519</c:v>
                </c:pt>
                <c:pt idx="11613">
                  <c:v>0.13613425925925926</c:v>
                </c:pt>
                <c:pt idx="11614">
                  <c:v>0.13614583333333333</c:v>
                </c:pt>
                <c:pt idx="11615">
                  <c:v>0.13615740740740742</c:v>
                </c:pt>
                <c:pt idx="11616">
                  <c:v>0.13616898148148149</c:v>
                </c:pt>
                <c:pt idx="11617">
                  <c:v>0.13618055555555555</c:v>
                </c:pt>
                <c:pt idx="11618">
                  <c:v>0.13619212962962965</c:v>
                </c:pt>
                <c:pt idx="11619">
                  <c:v>0.13620370370370369</c:v>
                </c:pt>
                <c:pt idx="11620">
                  <c:v>0.13621527777777778</c:v>
                </c:pt>
                <c:pt idx="11621">
                  <c:v>0.13622685185185185</c:v>
                </c:pt>
                <c:pt idx="11622">
                  <c:v>0.13623842592592592</c:v>
                </c:pt>
                <c:pt idx="11623">
                  <c:v>0.13625000000000001</c:v>
                </c:pt>
                <c:pt idx="11624">
                  <c:v>0.13626157407407408</c:v>
                </c:pt>
                <c:pt idx="11625">
                  <c:v>0.13627314814814814</c:v>
                </c:pt>
                <c:pt idx="11626">
                  <c:v>0.13628472222222224</c:v>
                </c:pt>
                <c:pt idx="11627">
                  <c:v>0.13629629629629628</c:v>
                </c:pt>
                <c:pt idx="11628">
                  <c:v>0.13630787037037037</c:v>
                </c:pt>
                <c:pt idx="11629">
                  <c:v>0.13631944444444444</c:v>
                </c:pt>
                <c:pt idx="11630">
                  <c:v>0.1363310185185185</c:v>
                </c:pt>
                <c:pt idx="11631">
                  <c:v>0.1363425925925926</c:v>
                </c:pt>
                <c:pt idx="11632">
                  <c:v>0.13635416666666667</c:v>
                </c:pt>
                <c:pt idx="11633">
                  <c:v>0.13636574074074073</c:v>
                </c:pt>
                <c:pt idx="11634">
                  <c:v>0.13637731481481483</c:v>
                </c:pt>
                <c:pt idx="11635">
                  <c:v>0.13638888888888889</c:v>
                </c:pt>
                <c:pt idx="11636">
                  <c:v>0.13640046296296296</c:v>
                </c:pt>
                <c:pt idx="11637">
                  <c:v>0.13641203703703705</c:v>
                </c:pt>
                <c:pt idx="11638">
                  <c:v>0.13642361111111112</c:v>
                </c:pt>
                <c:pt idx="11639">
                  <c:v>0.13643518518518519</c:v>
                </c:pt>
                <c:pt idx="11640">
                  <c:v>0.13644675925925925</c:v>
                </c:pt>
                <c:pt idx="11641">
                  <c:v>0.13645833333333332</c:v>
                </c:pt>
                <c:pt idx="11642">
                  <c:v>0.13646990740740741</c:v>
                </c:pt>
                <c:pt idx="11643">
                  <c:v>0.13648148148148148</c:v>
                </c:pt>
                <c:pt idx="11644">
                  <c:v>0.13649305555555555</c:v>
                </c:pt>
                <c:pt idx="11645">
                  <c:v>0.13650462962962964</c:v>
                </c:pt>
                <c:pt idx="11646">
                  <c:v>0.13651620370370371</c:v>
                </c:pt>
                <c:pt idx="11647">
                  <c:v>0.13652777777777778</c:v>
                </c:pt>
                <c:pt idx="11648">
                  <c:v>0.13653935185185184</c:v>
                </c:pt>
                <c:pt idx="11649">
                  <c:v>0.13655092592592591</c:v>
                </c:pt>
                <c:pt idx="11650">
                  <c:v>0.1365625</c:v>
                </c:pt>
                <c:pt idx="11651">
                  <c:v>0.13657407407407407</c:v>
                </c:pt>
                <c:pt idx="11652">
                  <c:v>0.13658564814814814</c:v>
                </c:pt>
                <c:pt idx="11653">
                  <c:v>0.13659722222222223</c:v>
                </c:pt>
                <c:pt idx="11654">
                  <c:v>0.1366087962962963</c:v>
                </c:pt>
                <c:pt idx="11655">
                  <c:v>0.13662037037037036</c:v>
                </c:pt>
                <c:pt idx="11656">
                  <c:v>0.13663194444444446</c:v>
                </c:pt>
                <c:pt idx="11657">
                  <c:v>0.13664351851851853</c:v>
                </c:pt>
                <c:pt idx="11658">
                  <c:v>0.13665509259259259</c:v>
                </c:pt>
                <c:pt idx="11659">
                  <c:v>0.13666666666666669</c:v>
                </c:pt>
                <c:pt idx="11660">
                  <c:v>0.13667824074074073</c:v>
                </c:pt>
                <c:pt idx="11661">
                  <c:v>0.13668981481481482</c:v>
                </c:pt>
                <c:pt idx="11662">
                  <c:v>0.13670138888888889</c:v>
                </c:pt>
                <c:pt idx="11663">
                  <c:v>0.13671296296296295</c:v>
                </c:pt>
                <c:pt idx="11664">
                  <c:v>0.13672453703703705</c:v>
                </c:pt>
                <c:pt idx="11665">
                  <c:v>0.13673611111111111</c:v>
                </c:pt>
                <c:pt idx="11666">
                  <c:v>0.13674768518518518</c:v>
                </c:pt>
                <c:pt idx="11667">
                  <c:v>0.13675925925925927</c:v>
                </c:pt>
                <c:pt idx="11668">
                  <c:v>0.13677083333333331</c:v>
                </c:pt>
                <c:pt idx="11669">
                  <c:v>0.13678240740740741</c:v>
                </c:pt>
                <c:pt idx="11670">
                  <c:v>0.13679398148148147</c:v>
                </c:pt>
                <c:pt idx="11671">
                  <c:v>0.13680555555555554</c:v>
                </c:pt>
                <c:pt idx="11672">
                  <c:v>0.13681712962962964</c:v>
                </c:pt>
                <c:pt idx="11673">
                  <c:v>0.1368287037037037</c:v>
                </c:pt>
                <c:pt idx="11674">
                  <c:v>0.13684027777777777</c:v>
                </c:pt>
                <c:pt idx="11675">
                  <c:v>0.13685185185185186</c:v>
                </c:pt>
                <c:pt idx="11676">
                  <c:v>0.13686342592592593</c:v>
                </c:pt>
                <c:pt idx="11677">
                  <c:v>0.136875</c:v>
                </c:pt>
                <c:pt idx="11678">
                  <c:v>0.13688657407407409</c:v>
                </c:pt>
                <c:pt idx="11679">
                  <c:v>0.13689814814814816</c:v>
                </c:pt>
                <c:pt idx="11680">
                  <c:v>0.13690972222222222</c:v>
                </c:pt>
                <c:pt idx="11681">
                  <c:v>0.13692129629629629</c:v>
                </c:pt>
                <c:pt idx="11682">
                  <c:v>0.13693287037037036</c:v>
                </c:pt>
                <c:pt idx="11683">
                  <c:v>0.13694444444444445</c:v>
                </c:pt>
                <c:pt idx="11684">
                  <c:v>0.13695601851851852</c:v>
                </c:pt>
                <c:pt idx="11685">
                  <c:v>0.13696759259259259</c:v>
                </c:pt>
                <c:pt idx="11686">
                  <c:v>0.13697916666666668</c:v>
                </c:pt>
                <c:pt idx="11687">
                  <c:v>0.13699074074074075</c:v>
                </c:pt>
                <c:pt idx="11688">
                  <c:v>0.13700231481481481</c:v>
                </c:pt>
                <c:pt idx="11689">
                  <c:v>0.13701388888888888</c:v>
                </c:pt>
                <c:pt idx="11690">
                  <c:v>0.13702546296296295</c:v>
                </c:pt>
                <c:pt idx="11691">
                  <c:v>0.13703703703703704</c:v>
                </c:pt>
                <c:pt idx="11692">
                  <c:v>0.13704861111111111</c:v>
                </c:pt>
                <c:pt idx="11693">
                  <c:v>0.13706018518518517</c:v>
                </c:pt>
                <c:pt idx="11694">
                  <c:v>0.13707175925925927</c:v>
                </c:pt>
                <c:pt idx="11695">
                  <c:v>0.13708333333333333</c:v>
                </c:pt>
                <c:pt idx="11696">
                  <c:v>0.1370949074074074</c:v>
                </c:pt>
                <c:pt idx="11697">
                  <c:v>0.1371064814814815</c:v>
                </c:pt>
                <c:pt idx="11698">
                  <c:v>0.13711805555555556</c:v>
                </c:pt>
                <c:pt idx="11699">
                  <c:v>0.13712962962962963</c:v>
                </c:pt>
                <c:pt idx="11700">
                  <c:v>0.13714120370370372</c:v>
                </c:pt>
                <c:pt idx="11701">
                  <c:v>0.13715277777777776</c:v>
                </c:pt>
                <c:pt idx="11702">
                  <c:v>0.13716435185185186</c:v>
                </c:pt>
                <c:pt idx="11703">
                  <c:v>0.13717592592592592</c:v>
                </c:pt>
                <c:pt idx="11704">
                  <c:v>0.13718749999999999</c:v>
                </c:pt>
                <c:pt idx="11705">
                  <c:v>0.13719907407407408</c:v>
                </c:pt>
                <c:pt idx="11706">
                  <c:v>0.13721064814814815</c:v>
                </c:pt>
                <c:pt idx="11707">
                  <c:v>0.13722222222222222</c:v>
                </c:pt>
                <c:pt idx="11708">
                  <c:v>0.13723379629629631</c:v>
                </c:pt>
                <c:pt idx="11709">
                  <c:v>0.13724537037037035</c:v>
                </c:pt>
                <c:pt idx="11710">
                  <c:v>0.13725694444444445</c:v>
                </c:pt>
                <c:pt idx="11711">
                  <c:v>0.13726851851851851</c:v>
                </c:pt>
                <c:pt idx="11712">
                  <c:v>0.13728009259259258</c:v>
                </c:pt>
                <c:pt idx="11713">
                  <c:v>0.13729166666666667</c:v>
                </c:pt>
                <c:pt idx="11714">
                  <c:v>0.13730324074074074</c:v>
                </c:pt>
                <c:pt idx="11715">
                  <c:v>0.13731481481481481</c:v>
                </c:pt>
                <c:pt idx="11716">
                  <c:v>0.1373263888888889</c:v>
                </c:pt>
                <c:pt idx="11717">
                  <c:v>0.13733796296296297</c:v>
                </c:pt>
                <c:pt idx="11718">
                  <c:v>0.13734953703703703</c:v>
                </c:pt>
                <c:pt idx="11719">
                  <c:v>0.13736111111111113</c:v>
                </c:pt>
                <c:pt idx="11720">
                  <c:v>0.13737268518518519</c:v>
                </c:pt>
                <c:pt idx="11721">
                  <c:v>0.13738425925925926</c:v>
                </c:pt>
                <c:pt idx="11722">
                  <c:v>0.13739583333333333</c:v>
                </c:pt>
                <c:pt idx="11723">
                  <c:v>0.13740740740740739</c:v>
                </c:pt>
                <c:pt idx="11724">
                  <c:v>0.13741898148148149</c:v>
                </c:pt>
                <c:pt idx="11725">
                  <c:v>0.13743055555555556</c:v>
                </c:pt>
                <c:pt idx="11726">
                  <c:v>0.13744212962962962</c:v>
                </c:pt>
                <c:pt idx="11727">
                  <c:v>0.13745370370370372</c:v>
                </c:pt>
                <c:pt idx="11728">
                  <c:v>0.13746527777777778</c:v>
                </c:pt>
                <c:pt idx="11729">
                  <c:v>0.13747685185185185</c:v>
                </c:pt>
                <c:pt idx="11730">
                  <c:v>0.13748842592592592</c:v>
                </c:pt>
                <c:pt idx="11731">
                  <c:v>0.13749999999999998</c:v>
                </c:pt>
                <c:pt idx="11732">
                  <c:v>0.13751157407407408</c:v>
                </c:pt>
                <c:pt idx="11733">
                  <c:v>0.13752314814814814</c:v>
                </c:pt>
                <c:pt idx="11734">
                  <c:v>0.13753472222222221</c:v>
                </c:pt>
                <c:pt idx="11735">
                  <c:v>0.13754629629629631</c:v>
                </c:pt>
                <c:pt idx="11736">
                  <c:v>0.13755787037037037</c:v>
                </c:pt>
                <c:pt idx="11737">
                  <c:v>0.13756944444444444</c:v>
                </c:pt>
                <c:pt idx="11738">
                  <c:v>0.13758101851851853</c:v>
                </c:pt>
                <c:pt idx="11739">
                  <c:v>0.1375925925925926</c:v>
                </c:pt>
                <c:pt idx="11740">
                  <c:v>0.13760416666666667</c:v>
                </c:pt>
                <c:pt idx="11741">
                  <c:v>0.13761574074074076</c:v>
                </c:pt>
                <c:pt idx="11742">
                  <c:v>0.1376273148148148</c:v>
                </c:pt>
                <c:pt idx="11743">
                  <c:v>0.13763888888888889</c:v>
                </c:pt>
                <c:pt idx="11744">
                  <c:v>0.13765046296296296</c:v>
                </c:pt>
                <c:pt idx="11745">
                  <c:v>0.13766203703703703</c:v>
                </c:pt>
                <c:pt idx="11746">
                  <c:v>0.13767361111111112</c:v>
                </c:pt>
                <c:pt idx="11747">
                  <c:v>0.13768518518518519</c:v>
                </c:pt>
                <c:pt idx="11748">
                  <c:v>0.13769675925925925</c:v>
                </c:pt>
                <c:pt idx="11749">
                  <c:v>0.13770833333333335</c:v>
                </c:pt>
                <c:pt idx="11750">
                  <c:v>0.13771990740740739</c:v>
                </c:pt>
                <c:pt idx="11751">
                  <c:v>0.13773148148148148</c:v>
                </c:pt>
                <c:pt idx="11752">
                  <c:v>0.13774305555555555</c:v>
                </c:pt>
                <c:pt idx="11753">
                  <c:v>0.13775462962962962</c:v>
                </c:pt>
                <c:pt idx="11754">
                  <c:v>0.13776620370370371</c:v>
                </c:pt>
                <c:pt idx="11755">
                  <c:v>0.13777777777777778</c:v>
                </c:pt>
                <c:pt idx="11756">
                  <c:v>0.13778935185185184</c:v>
                </c:pt>
                <c:pt idx="11757">
                  <c:v>0.13780092592592594</c:v>
                </c:pt>
                <c:pt idx="11758">
                  <c:v>0.1378125</c:v>
                </c:pt>
                <c:pt idx="11759">
                  <c:v>0.13782407407407407</c:v>
                </c:pt>
                <c:pt idx="11760">
                  <c:v>0.13783564814814817</c:v>
                </c:pt>
                <c:pt idx="11761">
                  <c:v>0.13784722222222223</c:v>
                </c:pt>
                <c:pt idx="11762">
                  <c:v>0.1378587962962963</c:v>
                </c:pt>
                <c:pt idx="11763">
                  <c:v>0.13787037037037037</c:v>
                </c:pt>
                <c:pt idx="11764">
                  <c:v>0.13788194444444443</c:v>
                </c:pt>
                <c:pt idx="11765">
                  <c:v>0.13789351851851853</c:v>
                </c:pt>
                <c:pt idx="11766">
                  <c:v>0.13790509259259259</c:v>
                </c:pt>
                <c:pt idx="11767">
                  <c:v>0.13791666666666666</c:v>
                </c:pt>
                <c:pt idx="11768">
                  <c:v>0.13792824074074075</c:v>
                </c:pt>
                <c:pt idx="11769">
                  <c:v>0.13793981481481482</c:v>
                </c:pt>
                <c:pt idx="11770">
                  <c:v>0.13795138888888889</c:v>
                </c:pt>
                <c:pt idx="11771">
                  <c:v>0.13796296296296295</c:v>
                </c:pt>
                <c:pt idx="11772">
                  <c:v>0.13797453703703702</c:v>
                </c:pt>
                <c:pt idx="11773">
                  <c:v>0.13798611111111111</c:v>
                </c:pt>
                <c:pt idx="11774">
                  <c:v>0.13799768518518518</c:v>
                </c:pt>
                <c:pt idx="11775">
                  <c:v>0.13800925925925925</c:v>
                </c:pt>
                <c:pt idx="11776">
                  <c:v>0.13802083333333334</c:v>
                </c:pt>
                <c:pt idx="11777">
                  <c:v>0.13803240740740741</c:v>
                </c:pt>
                <c:pt idx="11778">
                  <c:v>0.13804398148148148</c:v>
                </c:pt>
                <c:pt idx="11779">
                  <c:v>0.13805555555555557</c:v>
                </c:pt>
                <c:pt idx="11780">
                  <c:v>0.13806712962962964</c:v>
                </c:pt>
                <c:pt idx="11781">
                  <c:v>0.1380787037037037</c:v>
                </c:pt>
                <c:pt idx="11782">
                  <c:v>0.1380902777777778</c:v>
                </c:pt>
                <c:pt idx="11783">
                  <c:v>0.13810185185185184</c:v>
                </c:pt>
                <c:pt idx="11784">
                  <c:v>0.13811342592592593</c:v>
                </c:pt>
                <c:pt idx="11785">
                  <c:v>0.138125</c:v>
                </c:pt>
                <c:pt idx="11786">
                  <c:v>0.13813657407407406</c:v>
                </c:pt>
                <c:pt idx="11787">
                  <c:v>0.13814814814814816</c:v>
                </c:pt>
                <c:pt idx="11788">
                  <c:v>0.13815972222222223</c:v>
                </c:pt>
                <c:pt idx="11789">
                  <c:v>0.13817129629629629</c:v>
                </c:pt>
                <c:pt idx="11790">
                  <c:v>0.13818287037037039</c:v>
                </c:pt>
                <c:pt idx="11791">
                  <c:v>0.13819444444444443</c:v>
                </c:pt>
                <c:pt idx="11792">
                  <c:v>0.13820601851851852</c:v>
                </c:pt>
                <c:pt idx="11793">
                  <c:v>0.13821759259259259</c:v>
                </c:pt>
                <c:pt idx="11794">
                  <c:v>0.13822916666666665</c:v>
                </c:pt>
                <c:pt idx="11795">
                  <c:v>0.13824074074074075</c:v>
                </c:pt>
                <c:pt idx="11796">
                  <c:v>0.13825231481481481</c:v>
                </c:pt>
                <c:pt idx="11797">
                  <c:v>0.13826388888888888</c:v>
                </c:pt>
                <c:pt idx="11798">
                  <c:v>0.13827546296296298</c:v>
                </c:pt>
                <c:pt idx="11799">
                  <c:v>0.13828703703703704</c:v>
                </c:pt>
                <c:pt idx="11800">
                  <c:v>0.13829861111111111</c:v>
                </c:pt>
                <c:pt idx="11801">
                  <c:v>0.1383101851851852</c:v>
                </c:pt>
                <c:pt idx="11802">
                  <c:v>0.13832175925925927</c:v>
                </c:pt>
                <c:pt idx="11803">
                  <c:v>0.13833333333333334</c:v>
                </c:pt>
                <c:pt idx="11804">
                  <c:v>0.1383449074074074</c:v>
                </c:pt>
                <c:pt idx="11805">
                  <c:v>0.13835648148148147</c:v>
                </c:pt>
                <c:pt idx="11806">
                  <c:v>0.13836805555555556</c:v>
                </c:pt>
                <c:pt idx="11807">
                  <c:v>0.13837962962962963</c:v>
                </c:pt>
                <c:pt idx="11808">
                  <c:v>0.1383912037037037</c:v>
                </c:pt>
                <c:pt idx="11809">
                  <c:v>0.13840277777777779</c:v>
                </c:pt>
                <c:pt idx="11810">
                  <c:v>0.13841435185185186</c:v>
                </c:pt>
                <c:pt idx="11811">
                  <c:v>0.13842592592592592</c:v>
                </c:pt>
                <c:pt idx="11812">
                  <c:v>0.13843749999999999</c:v>
                </c:pt>
                <c:pt idx="11813">
                  <c:v>0.13844907407407406</c:v>
                </c:pt>
                <c:pt idx="11814">
                  <c:v>0.13846064814814815</c:v>
                </c:pt>
                <c:pt idx="11815">
                  <c:v>0.13847222222222222</c:v>
                </c:pt>
                <c:pt idx="11816">
                  <c:v>0.13848379629629629</c:v>
                </c:pt>
                <c:pt idx="11817">
                  <c:v>0.13849537037037038</c:v>
                </c:pt>
                <c:pt idx="11818">
                  <c:v>0.13850694444444445</c:v>
                </c:pt>
                <c:pt idx="11819">
                  <c:v>0.13851851851851851</c:v>
                </c:pt>
                <c:pt idx="11820">
                  <c:v>0.13853009259259261</c:v>
                </c:pt>
                <c:pt idx="11821">
                  <c:v>0.13854166666666667</c:v>
                </c:pt>
                <c:pt idx="11822">
                  <c:v>0.13855324074074074</c:v>
                </c:pt>
                <c:pt idx="11823">
                  <c:v>0.13856481481481484</c:v>
                </c:pt>
                <c:pt idx="11824">
                  <c:v>0.13857638888888887</c:v>
                </c:pt>
                <c:pt idx="11825">
                  <c:v>0.13858796296296297</c:v>
                </c:pt>
                <c:pt idx="11826">
                  <c:v>0.13859953703703703</c:v>
                </c:pt>
                <c:pt idx="11827">
                  <c:v>0.1386111111111111</c:v>
                </c:pt>
                <c:pt idx="11828">
                  <c:v>0.1386226851851852</c:v>
                </c:pt>
                <c:pt idx="11829">
                  <c:v>0.13863425925925926</c:v>
                </c:pt>
                <c:pt idx="11830">
                  <c:v>0.13864583333333333</c:v>
                </c:pt>
                <c:pt idx="11831">
                  <c:v>0.13865740740740742</c:v>
                </c:pt>
                <c:pt idx="11832">
                  <c:v>0.13866898148148146</c:v>
                </c:pt>
                <c:pt idx="11833">
                  <c:v>0.13868055555555556</c:v>
                </c:pt>
                <c:pt idx="11834">
                  <c:v>0.13869212962962962</c:v>
                </c:pt>
                <c:pt idx="11835">
                  <c:v>0.13870370370370369</c:v>
                </c:pt>
                <c:pt idx="11836">
                  <c:v>0.13871527777777778</c:v>
                </c:pt>
                <c:pt idx="11837">
                  <c:v>0.13872685185185185</c:v>
                </c:pt>
                <c:pt idx="11838">
                  <c:v>0.13873842592592592</c:v>
                </c:pt>
                <c:pt idx="11839">
                  <c:v>0.13875000000000001</c:v>
                </c:pt>
                <c:pt idx="11840">
                  <c:v>0.13876157407407408</c:v>
                </c:pt>
                <c:pt idx="11841">
                  <c:v>0.13877314814814815</c:v>
                </c:pt>
                <c:pt idx="11842">
                  <c:v>0.13878472222222224</c:v>
                </c:pt>
                <c:pt idx="11843">
                  <c:v>0.13879629629629631</c:v>
                </c:pt>
                <c:pt idx="11844">
                  <c:v>0.13880787037037037</c:v>
                </c:pt>
                <c:pt idx="11845">
                  <c:v>0.13881944444444444</c:v>
                </c:pt>
                <c:pt idx="11846">
                  <c:v>0.13883101851851851</c:v>
                </c:pt>
                <c:pt idx="11847">
                  <c:v>0.1388425925925926</c:v>
                </c:pt>
                <c:pt idx="11848">
                  <c:v>0.13885416666666667</c:v>
                </c:pt>
                <c:pt idx="11849">
                  <c:v>0.13886574074074073</c:v>
                </c:pt>
                <c:pt idx="11850">
                  <c:v>0.13887731481481483</c:v>
                </c:pt>
                <c:pt idx="11851">
                  <c:v>0.1388888888888889</c:v>
                </c:pt>
                <c:pt idx="11852">
                  <c:v>0.13890046296296296</c:v>
                </c:pt>
                <c:pt idx="11853">
                  <c:v>0.13891203703703703</c:v>
                </c:pt>
                <c:pt idx="11854">
                  <c:v>0.13892361111111109</c:v>
                </c:pt>
                <c:pt idx="11855">
                  <c:v>0.13893518518518519</c:v>
                </c:pt>
                <c:pt idx="11856">
                  <c:v>0.13894675925925926</c:v>
                </c:pt>
                <c:pt idx="11857">
                  <c:v>0.13895833333333332</c:v>
                </c:pt>
                <c:pt idx="11858">
                  <c:v>0.13896990740740742</c:v>
                </c:pt>
                <c:pt idx="11859">
                  <c:v>0.13898148148148148</c:v>
                </c:pt>
                <c:pt idx="11860">
                  <c:v>0.13899305555555555</c:v>
                </c:pt>
                <c:pt idx="11861">
                  <c:v>0.13900462962962964</c:v>
                </c:pt>
                <c:pt idx="11862">
                  <c:v>0.13901620370370371</c:v>
                </c:pt>
                <c:pt idx="11863">
                  <c:v>0.13902777777777778</c:v>
                </c:pt>
                <c:pt idx="11864">
                  <c:v>0.13903935185185184</c:v>
                </c:pt>
                <c:pt idx="11865">
                  <c:v>0.13905092592592591</c:v>
                </c:pt>
                <c:pt idx="11866">
                  <c:v>0.13906250000000001</c:v>
                </c:pt>
                <c:pt idx="11867">
                  <c:v>0.13907407407407407</c:v>
                </c:pt>
                <c:pt idx="11868">
                  <c:v>0.13908564814814814</c:v>
                </c:pt>
                <c:pt idx="11869">
                  <c:v>0.13909722222222223</c:v>
                </c:pt>
                <c:pt idx="11870">
                  <c:v>0.1391087962962963</c:v>
                </c:pt>
                <c:pt idx="11871">
                  <c:v>0.13912037037037037</c:v>
                </c:pt>
                <c:pt idx="11872">
                  <c:v>0.13913194444444446</c:v>
                </c:pt>
                <c:pt idx="11873">
                  <c:v>0.1391435185185185</c:v>
                </c:pt>
                <c:pt idx="11874">
                  <c:v>0.13915509259259259</c:v>
                </c:pt>
                <c:pt idx="11875">
                  <c:v>0.13916666666666666</c:v>
                </c:pt>
                <c:pt idx="11876">
                  <c:v>0.13917824074074073</c:v>
                </c:pt>
                <c:pt idx="11877">
                  <c:v>0.13918981481481482</c:v>
                </c:pt>
                <c:pt idx="11878">
                  <c:v>0.13920138888888889</c:v>
                </c:pt>
                <c:pt idx="11879">
                  <c:v>0.13921296296296296</c:v>
                </c:pt>
                <c:pt idx="11880">
                  <c:v>0.13922453703703705</c:v>
                </c:pt>
                <c:pt idx="11881">
                  <c:v>0.13923611111111112</c:v>
                </c:pt>
                <c:pt idx="11882">
                  <c:v>0.13924768518518518</c:v>
                </c:pt>
                <c:pt idx="11883">
                  <c:v>0.13925925925925928</c:v>
                </c:pt>
                <c:pt idx="11884">
                  <c:v>0.13927083333333334</c:v>
                </c:pt>
                <c:pt idx="11885">
                  <c:v>0.13928240740740741</c:v>
                </c:pt>
                <c:pt idx="11886">
                  <c:v>0.13929398148148148</c:v>
                </c:pt>
                <c:pt idx="11887">
                  <c:v>0.13930555555555554</c:v>
                </c:pt>
                <c:pt idx="11888">
                  <c:v>0.13931712962962964</c:v>
                </c:pt>
                <c:pt idx="11889">
                  <c:v>0.1393287037037037</c:v>
                </c:pt>
                <c:pt idx="11890">
                  <c:v>0.13934027777777777</c:v>
                </c:pt>
                <c:pt idx="11891">
                  <c:v>0.13935185185185187</c:v>
                </c:pt>
                <c:pt idx="11892">
                  <c:v>0.13936342592592593</c:v>
                </c:pt>
                <c:pt idx="11893">
                  <c:v>0.139375</c:v>
                </c:pt>
                <c:pt idx="11894">
                  <c:v>0.13938657407407407</c:v>
                </c:pt>
                <c:pt idx="11895">
                  <c:v>0.13939814814814813</c:v>
                </c:pt>
                <c:pt idx="11896">
                  <c:v>0.13940972222222223</c:v>
                </c:pt>
                <c:pt idx="11897">
                  <c:v>0.13942129629629629</c:v>
                </c:pt>
                <c:pt idx="11898">
                  <c:v>0.13943287037037036</c:v>
                </c:pt>
                <c:pt idx="11899">
                  <c:v>0.13944444444444445</c:v>
                </c:pt>
                <c:pt idx="11900">
                  <c:v>0.13945601851851852</c:v>
                </c:pt>
                <c:pt idx="11901">
                  <c:v>0.13946759259259259</c:v>
                </c:pt>
                <c:pt idx="11902">
                  <c:v>0.13947916666666668</c:v>
                </c:pt>
                <c:pt idx="11903">
                  <c:v>0.13949074074074075</c:v>
                </c:pt>
                <c:pt idx="11904">
                  <c:v>0.13950231481481482</c:v>
                </c:pt>
                <c:pt idx="11905">
                  <c:v>0.13951388888888888</c:v>
                </c:pt>
                <c:pt idx="11906">
                  <c:v>0.13952546296296295</c:v>
                </c:pt>
                <c:pt idx="11907">
                  <c:v>0.13953703703703704</c:v>
                </c:pt>
                <c:pt idx="11908">
                  <c:v>0.13954861111111111</c:v>
                </c:pt>
                <c:pt idx="11909">
                  <c:v>0.13956018518518518</c:v>
                </c:pt>
                <c:pt idx="11910">
                  <c:v>0.13957175925925927</c:v>
                </c:pt>
                <c:pt idx="11911">
                  <c:v>0.13958333333333334</c:v>
                </c:pt>
                <c:pt idx="11912">
                  <c:v>0.1395949074074074</c:v>
                </c:pt>
                <c:pt idx="11913">
                  <c:v>0.1396064814814815</c:v>
                </c:pt>
                <c:pt idx="11914">
                  <c:v>0.13961805555555554</c:v>
                </c:pt>
                <c:pt idx="11915">
                  <c:v>0.13962962962962963</c:v>
                </c:pt>
                <c:pt idx="11916">
                  <c:v>0.1396412037037037</c:v>
                </c:pt>
                <c:pt idx="11917">
                  <c:v>0.13965277777777776</c:v>
                </c:pt>
                <c:pt idx="11918">
                  <c:v>0.13966435185185186</c:v>
                </c:pt>
                <c:pt idx="11919">
                  <c:v>0.13967592592592593</c:v>
                </c:pt>
                <c:pt idx="11920">
                  <c:v>0.13968749999999999</c:v>
                </c:pt>
                <c:pt idx="11921">
                  <c:v>0.13969907407407409</c:v>
                </c:pt>
                <c:pt idx="11922">
                  <c:v>0.13971064814814815</c:v>
                </c:pt>
                <c:pt idx="11923">
                  <c:v>0.13972222222222222</c:v>
                </c:pt>
                <c:pt idx="11924">
                  <c:v>0.13973379629629631</c:v>
                </c:pt>
                <c:pt idx="11925">
                  <c:v>0.13974537037037038</c:v>
                </c:pt>
                <c:pt idx="11926">
                  <c:v>0.13975694444444445</c:v>
                </c:pt>
                <c:pt idx="11927">
                  <c:v>0.13976851851851851</c:v>
                </c:pt>
                <c:pt idx="11928">
                  <c:v>0.13978009259259258</c:v>
                </c:pt>
                <c:pt idx="11929">
                  <c:v>0.13979166666666668</c:v>
                </c:pt>
                <c:pt idx="11930">
                  <c:v>0.13980324074074074</c:v>
                </c:pt>
                <c:pt idx="11931">
                  <c:v>0.13981481481481481</c:v>
                </c:pt>
                <c:pt idx="11932">
                  <c:v>0.1398263888888889</c:v>
                </c:pt>
                <c:pt idx="11933">
                  <c:v>0.13983796296296297</c:v>
                </c:pt>
                <c:pt idx="11934">
                  <c:v>0.13984953703703704</c:v>
                </c:pt>
                <c:pt idx="11935">
                  <c:v>0.1398611111111111</c:v>
                </c:pt>
                <c:pt idx="11936">
                  <c:v>0.13987268518518517</c:v>
                </c:pt>
                <c:pt idx="11937">
                  <c:v>0.13988425925925926</c:v>
                </c:pt>
                <c:pt idx="11938">
                  <c:v>0.13989583333333333</c:v>
                </c:pt>
                <c:pt idx="11939">
                  <c:v>0.1399074074074074</c:v>
                </c:pt>
                <c:pt idx="11940">
                  <c:v>0.13991898148148149</c:v>
                </c:pt>
                <c:pt idx="11941">
                  <c:v>0.13993055555555556</c:v>
                </c:pt>
                <c:pt idx="11942">
                  <c:v>0.13994212962962962</c:v>
                </c:pt>
                <c:pt idx="11943">
                  <c:v>0.13995370370370372</c:v>
                </c:pt>
                <c:pt idx="11944">
                  <c:v>0.13996527777777779</c:v>
                </c:pt>
                <c:pt idx="11945">
                  <c:v>0.13997685185185185</c:v>
                </c:pt>
                <c:pt idx="11946">
                  <c:v>0.13998842592592592</c:v>
                </c:pt>
                <c:pt idx="11947">
                  <c:v>0.13999999999999999</c:v>
                </c:pt>
                <c:pt idx="11948">
                  <c:v>0.14001157407407408</c:v>
                </c:pt>
                <c:pt idx="11949">
                  <c:v>0.14002314814814815</c:v>
                </c:pt>
                <c:pt idx="11950">
                  <c:v>0.14003472222222221</c:v>
                </c:pt>
                <c:pt idx="11951">
                  <c:v>0.14004629629629631</c:v>
                </c:pt>
                <c:pt idx="11952">
                  <c:v>0.14005787037037037</c:v>
                </c:pt>
                <c:pt idx="11953">
                  <c:v>0.14006944444444444</c:v>
                </c:pt>
                <c:pt idx="11954">
                  <c:v>0.14008101851851851</c:v>
                </c:pt>
                <c:pt idx="11955">
                  <c:v>0.14009259259259257</c:v>
                </c:pt>
                <c:pt idx="11956">
                  <c:v>0.14010416666666667</c:v>
                </c:pt>
                <c:pt idx="11957">
                  <c:v>0.14011574074074074</c:v>
                </c:pt>
                <c:pt idx="11958">
                  <c:v>0.1401273148148148</c:v>
                </c:pt>
                <c:pt idx="11959">
                  <c:v>0.1401388888888889</c:v>
                </c:pt>
                <c:pt idx="11960">
                  <c:v>0.14015046296296296</c:v>
                </c:pt>
                <c:pt idx="11961">
                  <c:v>0.14016203703703703</c:v>
                </c:pt>
                <c:pt idx="11962">
                  <c:v>0.14017361111111112</c:v>
                </c:pt>
                <c:pt idx="11963">
                  <c:v>0.14018518518518519</c:v>
                </c:pt>
                <c:pt idx="11964">
                  <c:v>0.14019675925925926</c:v>
                </c:pt>
                <c:pt idx="11965">
                  <c:v>0.14020833333333335</c:v>
                </c:pt>
                <c:pt idx="11966">
                  <c:v>0.14021990740740742</c:v>
                </c:pt>
                <c:pt idx="11967">
                  <c:v>0.14023148148148148</c:v>
                </c:pt>
                <c:pt idx="11968">
                  <c:v>0.14024305555555555</c:v>
                </c:pt>
                <c:pt idx="11969">
                  <c:v>0.14025462962962962</c:v>
                </c:pt>
                <c:pt idx="11970">
                  <c:v>0.14026620370370371</c:v>
                </c:pt>
                <c:pt idx="11971">
                  <c:v>0.14027777777777778</c:v>
                </c:pt>
                <c:pt idx="11972">
                  <c:v>0.14028935185185185</c:v>
                </c:pt>
                <c:pt idx="11973">
                  <c:v>0.14030092592592594</c:v>
                </c:pt>
                <c:pt idx="11974">
                  <c:v>0.14031250000000001</c:v>
                </c:pt>
                <c:pt idx="11975">
                  <c:v>0.14032407407407407</c:v>
                </c:pt>
                <c:pt idx="11976">
                  <c:v>0.14033564814814814</c:v>
                </c:pt>
                <c:pt idx="11977">
                  <c:v>0.14034722222222221</c:v>
                </c:pt>
                <c:pt idx="11978">
                  <c:v>0.1403587962962963</c:v>
                </c:pt>
                <c:pt idx="11979">
                  <c:v>0.14037037037037037</c:v>
                </c:pt>
                <c:pt idx="11980">
                  <c:v>0.14038194444444443</c:v>
                </c:pt>
                <c:pt idx="11981">
                  <c:v>0.14039351851851853</c:v>
                </c:pt>
                <c:pt idx="11982">
                  <c:v>0.1404050925925926</c:v>
                </c:pt>
                <c:pt idx="11983">
                  <c:v>0.14041666666666666</c:v>
                </c:pt>
                <c:pt idx="11984">
                  <c:v>0.14042824074074076</c:v>
                </c:pt>
                <c:pt idx="11985">
                  <c:v>0.14043981481481482</c:v>
                </c:pt>
                <c:pt idx="11986">
                  <c:v>0.14043981481481482</c:v>
                </c:pt>
                <c:pt idx="11987">
                  <c:v>0.14045138888888889</c:v>
                </c:pt>
                <c:pt idx="11988">
                  <c:v>0.14046296296296296</c:v>
                </c:pt>
                <c:pt idx="11989">
                  <c:v>0.14047453703703702</c:v>
                </c:pt>
                <c:pt idx="11990">
                  <c:v>0.14048611111111112</c:v>
                </c:pt>
                <c:pt idx="11991">
                  <c:v>0.14049768518518518</c:v>
                </c:pt>
                <c:pt idx="11992">
                  <c:v>0.14050925925925925</c:v>
                </c:pt>
                <c:pt idx="11993">
                  <c:v>0.14052083333333334</c:v>
                </c:pt>
                <c:pt idx="11994">
                  <c:v>0.14053240740740741</c:v>
                </c:pt>
                <c:pt idx="11995">
                  <c:v>0.14054398148148148</c:v>
                </c:pt>
                <c:pt idx="11996">
                  <c:v>0.14055555555555554</c:v>
                </c:pt>
                <c:pt idx="11997">
                  <c:v>0.14056712962962961</c:v>
                </c:pt>
                <c:pt idx="11998">
                  <c:v>0.14057870370370371</c:v>
                </c:pt>
                <c:pt idx="11999">
                  <c:v>0.14059027777777777</c:v>
                </c:pt>
                <c:pt idx="12000">
                  <c:v>0.14060185185185184</c:v>
                </c:pt>
                <c:pt idx="12001">
                  <c:v>0.14061342592592593</c:v>
                </c:pt>
                <c:pt idx="12002">
                  <c:v>0.140625</c:v>
                </c:pt>
                <c:pt idx="12003">
                  <c:v>0.14063657407407407</c:v>
                </c:pt>
                <c:pt idx="12004">
                  <c:v>0.14064814814814816</c:v>
                </c:pt>
                <c:pt idx="12005">
                  <c:v>0.14065972222222223</c:v>
                </c:pt>
                <c:pt idx="12006">
                  <c:v>0.14067129629629629</c:v>
                </c:pt>
                <c:pt idx="12007">
                  <c:v>0.14068287037037039</c:v>
                </c:pt>
                <c:pt idx="12008">
                  <c:v>0.14069444444444446</c:v>
                </c:pt>
                <c:pt idx="12009">
                  <c:v>0.14070601851851852</c:v>
                </c:pt>
                <c:pt idx="12010">
                  <c:v>0.14071759259259259</c:v>
                </c:pt>
                <c:pt idx="12011">
                  <c:v>0.14072916666666666</c:v>
                </c:pt>
                <c:pt idx="12012">
                  <c:v>0.14074074074074075</c:v>
                </c:pt>
                <c:pt idx="12013">
                  <c:v>0.14075231481481482</c:v>
                </c:pt>
                <c:pt idx="12014">
                  <c:v>0.14076388888888888</c:v>
                </c:pt>
                <c:pt idx="12015">
                  <c:v>0.14077546296296298</c:v>
                </c:pt>
                <c:pt idx="12016">
                  <c:v>0.14078703703703704</c:v>
                </c:pt>
                <c:pt idx="12017">
                  <c:v>0.14079861111111111</c:v>
                </c:pt>
                <c:pt idx="12018">
                  <c:v>0.14081018518518518</c:v>
                </c:pt>
                <c:pt idx="12019">
                  <c:v>0.14082175925925924</c:v>
                </c:pt>
                <c:pt idx="12020">
                  <c:v>0.14083333333333334</c:v>
                </c:pt>
                <c:pt idx="12021">
                  <c:v>0.1408449074074074</c:v>
                </c:pt>
                <c:pt idx="12022">
                  <c:v>0.14085648148148147</c:v>
                </c:pt>
                <c:pt idx="12023">
                  <c:v>0.14086805555555557</c:v>
                </c:pt>
                <c:pt idx="12024">
                  <c:v>0.14087962962962963</c:v>
                </c:pt>
                <c:pt idx="12025">
                  <c:v>0.1408912037037037</c:v>
                </c:pt>
                <c:pt idx="12026">
                  <c:v>0.14090277777777779</c:v>
                </c:pt>
                <c:pt idx="12027">
                  <c:v>0.14091435185185186</c:v>
                </c:pt>
                <c:pt idx="12028">
                  <c:v>0.14092592592592593</c:v>
                </c:pt>
                <c:pt idx="12029">
                  <c:v>0.14093749999999999</c:v>
                </c:pt>
                <c:pt idx="12030">
                  <c:v>0.14094907407407406</c:v>
                </c:pt>
                <c:pt idx="12031">
                  <c:v>0.14096064814814815</c:v>
                </c:pt>
                <c:pt idx="12032">
                  <c:v>0.14097222222222222</c:v>
                </c:pt>
                <c:pt idx="12033">
                  <c:v>0.14098379629629629</c:v>
                </c:pt>
                <c:pt idx="12034">
                  <c:v>0.14099537037037038</c:v>
                </c:pt>
                <c:pt idx="12035">
                  <c:v>0.14100694444444445</c:v>
                </c:pt>
                <c:pt idx="12036">
                  <c:v>0.14101851851851852</c:v>
                </c:pt>
                <c:pt idx="12037">
                  <c:v>0.14103009259259258</c:v>
                </c:pt>
                <c:pt idx="12038">
                  <c:v>0.14104166666666665</c:v>
                </c:pt>
                <c:pt idx="12039">
                  <c:v>0.14105324074074074</c:v>
                </c:pt>
                <c:pt idx="12040">
                  <c:v>0.14106481481481481</c:v>
                </c:pt>
                <c:pt idx="12041">
                  <c:v>0.14107638888888888</c:v>
                </c:pt>
                <c:pt idx="12042">
                  <c:v>0.14108796296296297</c:v>
                </c:pt>
                <c:pt idx="12043">
                  <c:v>0.14109953703703704</c:v>
                </c:pt>
                <c:pt idx="12044">
                  <c:v>0.1411111111111111</c:v>
                </c:pt>
                <c:pt idx="12045">
                  <c:v>0.1411226851851852</c:v>
                </c:pt>
                <c:pt idx="12046">
                  <c:v>0.14113425925925926</c:v>
                </c:pt>
                <c:pt idx="12047">
                  <c:v>0.14114583333333333</c:v>
                </c:pt>
                <c:pt idx="12048">
                  <c:v>0.14115740740740743</c:v>
                </c:pt>
                <c:pt idx="12049">
                  <c:v>0.14116898148148149</c:v>
                </c:pt>
                <c:pt idx="12050">
                  <c:v>0.14118055555555556</c:v>
                </c:pt>
                <c:pt idx="12051">
                  <c:v>0.14119212962962963</c:v>
                </c:pt>
                <c:pt idx="12052">
                  <c:v>0.14120370370370369</c:v>
                </c:pt>
                <c:pt idx="12053">
                  <c:v>0.14121527777777779</c:v>
                </c:pt>
                <c:pt idx="12054">
                  <c:v>0.14122685185185185</c:v>
                </c:pt>
                <c:pt idx="12055">
                  <c:v>0.14123842592592592</c:v>
                </c:pt>
                <c:pt idx="12056">
                  <c:v>0.14125000000000001</c:v>
                </c:pt>
                <c:pt idx="12057">
                  <c:v>0.14126157407407408</c:v>
                </c:pt>
                <c:pt idx="12058">
                  <c:v>0.14127314814814815</c:v>
                </c:pt>
                <c:pt idx="12059">
                  <c:v>0.14128472222222221</c:v>
                </c:pt>
                <c:pt idx="12060">
                  <c:v>0.14129629629629628</c:v>
                </c:pt>
                <c:pt idx="12061">
                  <c:v>0.14130787037037038</c:v>
                </c:pt>
                <c:pt idx="12062">
                  <c:v>0.14131944444444444</c:v>
                </c:pt>
                <c:pt idx="12063">
                  <c:v>0.14133101851851851</c:v>
                </c:pt>
                <c:pt idx="12064">
                  <c:v>0.1413425925925926</c:v>
                </c:pt>
                <c:pt idx="12065">
                  <c:v>0.14135416666666667</c:v>
                </c:pt>
                <c:pt idx="12066">
                  <c:v>0.14136574074074074</c:v>
                </c:pt>
                <c:pt idx="12067">
                  <c:v>0.14137731481481483</c:v>
                </c:pt>
                <c:pt idx="12068">
                  <c:v>0.1413888888888889</c:v>
                </c:pt>
                <c:pt idx="12069">
                  <c:v>0.14140046296296296</c:v>
                </c:pt>
                <c:pt idx="12070">
                  <c:v>0.14141203703703703</c:v>
                </c:pt>
                <c:pt idx="12071">
                  <c:v>0.1414236111111111</c:v>
                </c:pt>
                <c:pt idx="12072">
                  <c:v>0.14143518518518519</c:v>
                </c:pt>
                <c:pt idx="12073">
                  <c:v>0.14144675925925926</c:v>
                </c:pt>
                <c:pt idx="12074">
                  <c:v>0.14145833333333332</c:v>
                </c:pt>
                <c:pt idx="12075">
                  <c:v>0.14146990740740742</c:v>
                </c:pt>
                <c:pt idx="12076">
                  <c:v>0.14148148148148149</c:v>
                </c:pt>
                <c:pt idx="12077">
                  <c:v>0.14149305555555555</c:v>
                </c:pt>
                <c:pt idx="12078">
                  <c:v>0.14150462962962962</c:v>
                </c:pt>
                <c:pt idx="12079">
                  <c:v>0.14151620370370369</c:v>
                </c:pt>
                <c:pt idx="12080">
                  <c:v>0.14152777777777778</c:v>
                </c:pt>
                <c:pt idx="12081">
                  <c:v>0.14153935185185185</c:v>
                </c:pt>
                <c:pt idx="12082">
                  <c:v>0.14155092592592591</c:v>
                </c:pt>
                <c:pt idx="12083">
                  <c:v>0.14156250000000001</c:v>
                </c:pt>
                <c:pt idx="12084">
                  <c:v>0.14157407407407407</c:v>
                </c:pt>
                <c:pt idx="12085">
                  <c:v>0.14158564814814814</c:v>
                </c:pt>
                <c:pt idx="12086">
                  <c:v>0.14159722222222224</c:v>
                </c:pt>
                <c:pt idx="12087">
                  <c:v>0.1416087962962963</c:v>
                </c:pt>
                <c:pt idx="12088">
                  <c:v>0.14162037037037037</c:v>
                </c:pt>
                <c:pt idx="12089">
                  <c:v>0.14163194444444446</c:v>
                </c:pt>
                <c:pt idx="12090">
                  <c:v>0.1416435185185185</c:v>
                </c:pt>
                <c:pt idx="12091">
                  <c:v>0.1416550925925926</c:v>
                </c:pt>
                <c:pt idx="12092">
                  <c:v>0.14166666666666666</c:v>
                </c:pt>
                <c:pt idx="12093">
                  <c:v>0.14167824074074073</c:v>
                </c:pt>
                <c:pt idx="12094">
                  <c:v>0.14168981481481482</c:v>
                </c:pt>
                <c:pt idx="12095">
                  <c:v>0.14170138888888889</c:v>
                </c:pt>
                <c:pt idx="12096">
                  <c:v>0.14171296296296296</c:v>
                </c:pt>
                <c:pt idx="12097">
                  <c:v>0.14172453703703705</c:v>
                </c:pt>
                <c:pt idx="12098">
                  <c:v>0.14173611111111112</c:v>
                </c:pt>
                <c:pt idx="12099">
                  <c:v>0.14174768518518518</c:v>
                </c:pt>
                <c:pt idx="12100">
                  <c:v>0.14175925925925925</c:v>
                </c:pt>
                <c:pt idx="12101">
                  <c:v>0.14177083333333332</c:v>
                </c:pt>
                <c:pt idx="12102">
                  <c:v>0.14178240740740741</c:v>
                </c:pt>
                <c:pt idx="12103">
                  <c:v>0.14179398148148148</c:v>
                </c:pt>
                <c:pt idx="12104">
                  <c:v>0.14180555555555555</c:v>
                </c:pt>
                <c:pt idx="12105">
                  <c:v>0.14181712962962964</c:v>
                </c:pt>
                <c:pt idx="12106">
                  <c:v>0.14182870370370371</c:v>
                </c:pt>
                <c:pt idx="12107">
                  <c:v>0.14184027777777777</c:v>
                </c:pt>
                <c:pt idx="12108">
                  <c:v>0.14185185185185187</c:v>
                </c:pt>
                <c:pt idx="12109">
                  <c:v>0.14186342592592593</c:v>
                </c:pt>
                <c:pt idx="12110">
                  <c:v>0.141875</c:v>
                </c:pt>
                <c:pt idx="12111">
                  <c:v>0.14188657407407407</c:v>
                </c:pt>
                <c:pt idx="12112">
                  <c:v>0.14189814814814813</c:v>
                </c:pt>
                <c:pt idx="12113">
                  <c:v>0.14190972222222223</c:v>
                </c:pt>
                <c:pt idx="12114">
                  <c:v>0.1419212962962963</c:v>
                </c:pt>
                <c:pt idx="12115">
                  <c:v>0.14193287037037036</c:v>
                </c:pt>
                <c:pt idx="12116">
                  <c:v>0.14194444444444446</c:v>
                </c:pt>
                <c:pt idx="12117">
                  <c:v>0.14195601851851852</c:v>
                </c:pt>
                <c:pt idx="12118">
                  <c:v>0.14196759259259259</c:v>
                </c:pt>
                <c:pt idx="12119">
                  <c:v>0.14197916666666666</c:v>
                </c:pt>
                <c:pt idx="12120">
                  <c:v>0.14199074074074072</c:v>
                </c:pt>
                <c:pt idx="12121">
                  <c:v>0.14200231481481482</c:v>
                </c:pt>
                <c:pt idx="12122">
                  <c:v>0.14201388888888888</c:v>
                </c:pt>
                <c:pt idx="12123">
                  <c:v>0.14202546296296295</c:v>
                </c:pt>
                <c:pt idx="12124">
                  <c:v>0.14203703703703704</c:v>
                </c:pt>
                <c:pt idx="12125">
                  <c:v>0.14204861111111111</c:v>
                </c:pt>
                <c:pt idx="12126">
                  <c:v>0.14206018518518518</c:v>
                </c:pt>
                <c:pt idx="12127">
                  <c:v>0.14207175925925927</c:v>
                </c:pt>
                <c:pt idx="12128">
                  <c:v>0.14208333333333334</c:v>
                </c:pt>
                <c:pt idx="12129">
                  <c:v>0.14209490740740741</c:v>
                </c:pt>
                <c:pt idx="12130">
                  <c:v>0.1421064814814815</c:v>
                </c:pt>
                <c:pt idx="12131">
                  <c:v>0.14211805555555554</c:v>
                </c:pt>
                <c:pt idx="12132">
                  <c:v>0.14212962962962963</c:v>
                </c:pt>
                <c:pt idx="12133">
                  <c:v>0.1421412037037037</c:v>
                </c:pt>
                <c:pt idx="12134">
                  <c:v>0.14215277777777777</c:v>
                </c:pt>
                <c:pt idx="12135">
                  <c:v>0.14216435185185186</c:v>
                </c:pt>
                <c:pt idx="12136">
                  <c:v>0.14217592592592593</c:v>
                </c:pt>
                <c:pt idx="12137">
                  <c:v>0.14218749999999999</c:v>
                </c:pt>
                <c:pt idx="12138">
                  <c:v>0.14219907407407409</c:v>
                </c:pt>
                <c:pt idx="12139">
                  <c:v>0.14221064814814816</c:v>
                </c:pt>
                <c:pt idx="12140">
                  <c:v>0.14222222222222222</c:v>
                </c:pt>
                <c:pt idx="12141">
                  <c:v>0.14223379629629629</c:v>
                </c:pt>
                <c:pt idx="12142">
                  <c:v>0.14224537037037036</c:v>
                </c:pt>
                <c:pt idx="12143">
                  <c:v>0.14225694444444445</c:v>
                </c:pt>
                <c:pt idx="12144">
                  <c:v>0.14226851851851852</c:v>
                </c:pt>
                <c:pt idx="12145">
                  <c:v>0.14228009259259258</c:v>
                </c:pt>
                <c:pt idx="12146">
                  <c:v>0.14229166666666668</c:v>
                </c:pt>
                <c:pt idx="12147">
                  <c:v>0.14230324074074074</c:v>
                </c:pt>
                <c:pt idx="12148">
                  <c:v>0.14231481481481481</c:v>
                </c:pt>
                <c:pt idx="12149">
                  <c:v>0.14232638888888891</c:v>
                </c:pt>
                <c:pt idx="12150">
                  <c:v>0.14233796296296297</c:v>
                </c:pt>
                <c:pt idx="12151">
                  <c:v>0.14234953703703704</c:v>
                </c:pt>
                <c:pt idx="12152">
                  <c:v>0.1423611111111111</c:v>
                </c:pt>
                <c:pt idx="12153">
                  <c:v>0.14237268518518517</c:v>
                </c:pt>
                <c:pt idx="12154">
                  <c:v>0.14238425925925927</c:v>
                </c:pt>
                <c:pt idx="12155">
                  <c:v>0.14239583333333333</c:v>
                </c:pt>
                <c:pt idx="12156">
                  <c:v>0.1424074074074074</c:v>
                </c:pt>
                <c:pt idx="12157">
                  <c:v>0.14241898148148149</c:v>
                </c:pt>
                <c:pt idx="12158">
                  <c:v>0.14243055555555556</c:v>
                </c:pt>
                <c:pt idx="12159">
                  <c:v>0.14244212962962963</c:v>
                </c:pt>
                <c:pt idx="12160">
                  <c:v>0.14245370370370369</c:v>
                </c:pt>
                <c:pt idx="12161">
                  <c:v>0.14246527777777776</c:v>
                </c:pt>
                <c:pt idx="12162">
                  <c:v>0.14247685185185185</c:v>
                </c:pt>
                <c:pt idx="12163">
                  <c:v>0.14248842592592592</c:v>
                </c:pt>
                <c:pt idx="12164">
                  <c:v>0.14249999999999999</c:v>
                </c:pt>
                <c:pt idx="12165">
                  <c:v>0.14251157407407408</c:v>
                </c:pt>
                <c:pt idx="12166">
                  <c:v>0.14252314814814815</c:v>
                </c:pt>
                <c:pt idx="12167">
                  <c:v>0.14253472222222222</c:v>
                </c:pt>
                <c:pt idx="12168">
                  <c:v>0.14254629629629631</c:v>
                </c:pt>
                <c:pt idx="12169">
                  <c:v>0.14255787037037038</c:v>
                </c:pt>
                <c:pt idx="12170">
                  <c:v>0.14256944444444444</c:v>
                </c:pt>
                <c:pt idx="12171">
                  <c:v>0.14258101851851854</c:v>
                </c:pt>
                <c:pt idx="12172">
                  <c:v>0.14259259259259258</c:v>
                </c:pt>
                <c:pt idx="12173">
                  <c:v>0.14260416666666667</c:v>
                </c:pt>
                <c:pt idx="12174">
                  <c:v>0.14261574074074074</c:v>
                </c:pt>
                <c:pt idx="12175">
                  <c:v>0.1426273148148148</c:v>
                </c:pt>
                <c:pt idx="12176">
                  <c:v>0.1426388888888889</c:v>
                </c:pt>
                <c:pt idx="12177">
                  <c:v>0.14265046296296297</c:v>
                </c:pt>
                <c:pt idx="12178">
                  <c:v>0.14266203703703703</c:v>
                </c:pt>
                <c:pt idx="12179">
                  <c:v>0.14267361111111113</c:v>
                </c:pt>
                <c:pt idx="12180">
                  <c:v>0.14268518518518516</c:v>
                </c:pt>
                <c:pt idx="12181">
                  <c:v>0.14269675925925926</c:v>
                </c:pt>
                <c:pt idx="12182">
                  <c:v>0.14270833333333333</c:v>
                </c:pt>
                <c:pt idx="12183">
                  <c:v>0.14271990740740739</c:v>
                </c:pt>
                <c:pt idx="12184">
                  <c:v>0.14273148148148149</c:v>
                </c:pt>
                <c:pt idx="12185">
                  <c:v>0.14274305555555555</c:v>
                </c:pt>
                <c:pt idx="12186">
                  <c:v>0.14275462962962962</c:v>
                </c:pt>
                <c:pt idx="12187">
                  <c:v>0.14276620370370371</c:v>
                </c:pt>
                <c:pt idx="12188">
                  <c:v>0.14277777777777778</c:v>
                </c:pt>
                <c:pt idx="12189">
                  <c:v>0.14278935185185185</c:v>
                </c:pt>
                <c:pt idx="12190">
                  <c:v>0.14280092592592594</c:v>
                </c:pt>
                <c:pt idx="12191">
                  <c:v>0.14281250000000001</c:v>
                </c:pt>
                <c:pt idx="12192">
                  <c:v>0.14282407407407408</c:v>
                </c:pt>
                <c:pt idx="12193">
                  <c:v>0.14283564814814814</c:v>
                </c:pt>
                <c:pt idx="12194">
                  <c:v>0.14284722222222221</c:v>
                </c:pt>
                <c:pt idx="12195">
                  <c:v>0.1428587962962963</c:v>
                </c:pt>
                <c:pt idx="12196">
                  <c:v>0.14287037037037037</c:v>
                </c:pt>
                <c:pt idx="12197">
                  <c:v>0.14288194444444444</c:v>
                </c:pt>
                <c:pt idx="12198">
                  <c:v>0.14289351851851853</c:v>
                </c:pt>
                <c:pt idx="12199">
                  <c:v>0.1429050925925926</c:v>
                </c:pt>
                <c:pt idx="12200">
                  <c:v>0.14291666666666666</c:v>
                </c:pt>
                <c:pt idx="12201">
                  <c:v>0.14292824074074073</c:v>
                </c:pt>
                <c:pt idx="12202">
                  <c:v>0.1429398148148148</c:v>
                </c:pt>
                <c:pt idx="12203">
                  <c:v>0.14295138888888889</c:v>
                </c:pt>
                <c:pt idx="12204">
                  <c:v>0.14296296296296296</c:v>
                </c:pt>
                <c:pt idx="12205">
                  <c:v>0.14297453703703702</c:v>
                </c:pt>
                <c:pt idx="12206">
                  <c:v>0.14298611111111112</c:v>
                </c:pt>
                <c:pt idx="12207">
                  <c:v>0.14299768518518519</c:v>
                </c:pt>
                <c:pt idx="12208">
                  <c:v>0.14300925925925925</c:v>
                </c:pt>
                <c:pt idx="12209">
                  <c:v>0.14302083333333335</c:v>
                </c:pt>
                <c:pt idx="12210">
                  <c:v>0.14303240740740741</c:v>
                </c:pt>
                <c:pt idx="12211">
                  <c:v>0.14304398148148148</c:v>
                </c:pt>
                <c:pt idx="12212">
                  <c:v>0.14305555555555557</c:v>
                </c:pt>
                <c:pt idx="12213">
                  <c:v>0.14306712962962961</c:v>
                </c:pt>
                <c:pt idx="12214">
                  <c:v>0.14307870370370371</c:v>
                </c:pt>
                <c:pt idx="12215">
                  <c:v>0.14309027777777777</c:v>
                </c:pt>
                <c:pt idx="12216">
                  <c:v>0.14310185185185184</c:v>
                </c:pt>
                <c:pt idx="12217">
                  <c:v>0.14311342592592594</c:v>
                </c:pt>
                <c:pt idx="12218">
                  <c:v>0.143125</c:v>
                </c:pt>
                <c:pt idx="12219">
                  <c:v>0.14313657407407407</c:v>
                </c:pt>
                <c:pt idx="12220">
                  <c:v>0.14314814814814816</c:v>
                </c:pt>
                <c:pt idx="12221">
                  <c:v>0.1431597222222222</c:v>
                </c:pt>
                <c:pt idx="12222">
                  <c:v>0.1431712962962963</c:v>
                </c:pt>
                <c:pt idx="12223">
                  <c:v>0.14318287037037036</c:v>
                </c:pt>
                <c:pt idx="12224">
                  <c:v>0.14319444444444443</c:v>
                </c:pt>
                <c:pt idx="12225">
                  <c:v>0.14320601851851852</c:v>
                </c:pt>
                <c:pt idx="12226">
                  <c:v>0.14321759259259259</c:v>
                </c:pt>
                <c:pt idx="12227">
                  <c:v>0.14322916666666666</c:v>
                </c:pt>
                <c:pt idx="12228">
                  <c:v>0.14324074074074075</c:v>
                </c:pt>
                <c:pt idx="12229">
                  <c:v>0.14325231481481482</c:v>
                </c:pt>
                <c:pt idx="12230">
                  <c:v>0.14326388888888889</c:v>
                </c:pt>
                <c:pt idx="12231">
                  <c:v>0.14327546296296298</c:v>
                </c:pt>
                <c:pt idx="12232">
                  <c:v>0.14328703703703705</c:v>
                </c:pt>
                <c:pt idx="12233">
                  <c:v>0.14329861111111111</c:v>
                </c:pt>
                <c:pt idx="12234">
                  <c:v>0.14331018518518518</c:v>
                </c:pt>
                <c:pt idx="12235">
                  <c:v>0.14332175925925925</c:v>
                </c:pt>
                <c:pt idx="12236">
                  <c:v>0.14333333333333334</c:v>
                </c:pt>
                <c:pt idx="12237">
                  <c:v>0.14334490740740741</c:v>
                </c:pt>
                <c:pt idx="12238">
                  <c:v>0.14335648148148147</c:v>
                </c:pt>
                <c:pt idx="12239">
                  <c:v>0.14336805555555557</c:v>
                </c:pt>
                <c:pt idx="12240">
                  <c:v>0.14337962962962963</c:v>
                </c:pt>
                <c:pt idx="12241">
                  <c:v>0.1433912037037037</c:v>
                </c:pt>
                <c:pt idx="12242">
                  <c:v>0.14340277777777777</c:v>
                </c:pt>
                <c:pt idx="12243">
                  <c:v>0.14341435185185183</c:v>
                </c:pt>
                <c:pt idx="12244">
                  <c:v>0.14342592592592593</c:v>
                </c:pt>
                <c:pt idx="12245">
                  <c:v>0.1434375</c:v>
                </c:pt>
                <c:pt idx="12246">
                  <c:v>0.14344907407407406</c:v>
                </c:pt>
                <c:pt idx="12247">
                  <c:v>0.14346064814814816</c:v>
                </c:pt>
                <c:pt idx="12248">
                  <c:v>0.14347222222222222</c:v>
                </c:pt>
                <c:pt idx="12249">
                  <c:v>0.14348379629629629</c:v>
                </c:pt>
                <c:pt idx="12250">
                  <c:v>0.14349537037037038</c:v>
                </c:pt>
                <c:pt idx="12251">
                  <c:v>0.14350694444444445</c:v>
                </c:pt>
                <c:pt idx="12252">
                  <c:v>0.14351851851851852</c:v>
                </c:pt>
                <c:pt idx="12253">
                  <c:v>0.14353009259259261</c:v>
                </c:pt>
                <c:pt idx="12254">
                  <c:v>0.14354166666666665</c:v>
                </c:pt>
                <c:pt idx="12255">
                  <c:v>0.14355324074074075</c:v>
                </c:pt>
                <c:pt idx="12256">
                  <c:v>0.14356481481481481</c:v>
                </c:pt>
                <c:pt idx="12257">
                  <c:v>0.14357638888888888</c:v>
                </c:pt>
                <c:pt idx="12258">
                  <c:v>0.14358796296296297</c:v>
                </c:pt>
                <c:pt idx="12259">
                  <c:v>0.14359953703703704</c:v>
                </c:pt>
                <c:pt idx="12260">
                  <c:v>0.14361111111111111</c:v>
                </c:pt>
                <c:pt idx="12261">
                  <c:v>0.1436226851851852</c:v>
                </c:pt>
                <c:pt idx="12262">
                  <c:v>0.14363425925925924</c:v>
                </c:pt>
                <c:pt idx="12263">
                  <c:v>0.14364583333333333</c:v>
                </c:pt>
                <c:pt idx="12264">
                  <c:v>0.1436574074074074</c:v>
                </c:pt>
                <c:pt idx="12265">
                  <c:v>0.14366898148148147</c:v>
                </c:pt>
                <c:pt idx="12266">
                  <c:v>0.14368055555555556</c:v>
                </c:pt>
                <c:pt idx="12267">
                  <c:v>0.14369212962962963</c:v>
                </c:pt>
                <c:pt idx="12268">
                  <c:v>0.14370370370370369</c:v>
                </c:pt>
                <c:pt idx="12269">
                  <c:v>0.14371527777777779</c:v>
                </c:pt>
                <c:pt idx="12270">
                  <c:v>0.14372685185185186</c:v>
                </c:pt>
                <c:pt idx="12271">
                  <c:v>0.14373842592592592</c:v>
                </c:pt>
                <c:pt idx="12272">
                  <c:v>0.14375000000000002</c:v>
                </c:pt>
                <c:pt idx="12273">
                  <c:v>0.14376157407407408</c:v>
                </c:pt>
                <c:pt idx="12274">
                  <c:v>0.14377314814814815</c:v>
                </c:pt>
                <c:pt idx="12275">
                  <c:v>0.14378472222222222</c:v>
                </c:pt>
                <c:pt idx="12276">
                  <c:v>0.14379629629629628</c:v>
                </c:pt>
                <c:pt idx="12277">
                  <c:v>0.14380787037037038</c:v>
                </c:pt>
                <c:pt idx="12278">
                  <c:v>0.14381944444444444</c:v>
                </c:pt>
                <c:pt idx="12279">
                  <c:v>0.14383101851851851</c:v>
                </c:pt>
                <c:pt idx="12280">
                  <c:v>0.14384259259259261</c:v>
                </c:pt>
                <c:pt idx="12281">
                  <c:v>0.14385416666666667</c:v>
                </c:pt>
                <c:pt idx="12282">
                  <c:v>0.14386574074074074</c:v>
                </c:pt>
                <c:pt idx="12283">
                  <c:v>0.14387731481481481</c:v>
                </c:pt>
                <c:pt idx="12284">
                  <c:v>0.14388888888888887</c:v>
                </c:pt>
                <c:pt idx="12285">
                  <c:v>0.14390046296296297</c:v>
                </c:pt>
                <c:pt idx="12286">
                  <c:v>0.14391203703703703</c:v>
                </c:pt>
                <c:pt idx="12287">
                  <c:v>0.1439236111111111</c:v>
                </c:pt>
                <c:pt idx="12288">
                  <c:v>0.14393518518518519</c:v>
                </c:pt>
                <c:pt idx="12289">
                  <c:v>0.14394675925925926</c:v>
                </c:pt>
                <c:pt idx="12290">
                  <c:v>0.14395833333333333</c:v>
                </c:pt>
                <c:pt idx="12291">
                  <c:v>0.14396990740740742</c:v>
                </c:pt>
                <c:pt idx="12292">
                  <c:v>0.14398148148148149</c:v>
                </c:pt>
                <c:pt idx="12293">
                  <c:v>0.14399305555555555</c:v>
                </c:pt>
                <c:pt idx="12294">
                  <c:v>0.14400462962962965</c:v>
                </c:pt>
                <c:pt idx="12295">
                  <c:v>0.14401620370370369</c:v>
                </c:pt>
                <c:pt idx="12296">
                  <c:v>0.14402777777777778</c:v>
                </c:pt>
                <c:pt idx="12297">
                  <c:v>0.14403935185185185</c:v>
                </c:pt>
                <c:pt idx="12298">
                  <c:v>0.14405092592592592</c:v>
                </c:pt>
                <c:pt idx="12299">
                  <c:v>0.14406250000000001</c:v>
                </c:pt>
                <c:pt idx="12300">
                  <c:v>0.14407407407407408</c:v>
                </c:pt>
                <c:pt idx="12301">
                  <c:v>0.14408564814814814</c:v>
                </c:pt>
                <c:pt idx="12302">
                  <c:v>0.14409722222222224</c:v>
                </c:pt>
                <c:pt idx="12303">
                  <c:v>0.14410879629629628</c:v>
                </c:pt>
                <c:pt idx="12304">
                  <c:v>0.14412037037037037</c:v>
                </c:pt>
                <c:pt idx="12305">
                  <c:v>0.14413194444444444</c:v>
                </c:pt>
                <c:pt idx="12306">
                  <c:v>0.1441435185185185</c:v>
                </c:pt>
                <c:pt idx="12307">
                  <c:v>0.1441550925925926</c:v>
                </c:pt>
                <c:pt idx="12308">
                  <c:v>0.14416666666666667</c:v>
                </c:pt>
                <c:pt idx="12309">
                  <c:v>0.14417824074074073</c:v>
                </c:pt>
                <c:pt idx="12310">
                  <c:v>0.14418981481481483</c:v>
                </c:pt>
                <c:pt idx="12311">
                  <c:v>0.14420138888888889</c:v>
                </c:pt>
                <c:pt idx="12312">
                  <c:v>0.14421296296296296</c:v>
                </c:pt>
                <c:pt idx="12313">
                  <c:v>0.14422453703703705</c:v>
                </c:pt>
                <c:pt idx="12314">
                  <c:v>0.14423611111111112</c:v>
                </c:pt>
                <c:pt idx="12315">
                  <c:v>0.14424768518518519</c:v>
                </c:pt>
                <c:pt idx="12316">
                  <c:v>0.14425925925925925</c:v>
                </c:pt>
                <c:pt idx="12317">
                  <c:v>0.14427083333333332</c:v>
                </c:pt>
                <c:pt idx="12318">
                  <c:v>0.14428240740740741</c:v>
                </c:pt>
                <c:pt idx="12319">
                  <c:v>0.14429398148148148</c:v>
                </c:pt>
                <c:pt idx="12320">
                  <c:v>0.14430555555555555</c:v>
                </c:pt>
                <c:pt idx="12321">
                  <c:v>0.14431712962962964</c:v>
                </c:pt>
                <c:pt idx="12322">
                  <c:v>0.14432870370370371</c:v>
                </c:pt>
                <c:pt idx="12323">
                  <c:v>0.14434027777777778</c:v>
                </c:pt>
                <c:pt idx="12324">
                  <c:v>0.14435185185185184</c:v>
                </c:pt>
                <c:pt idx="12325">
                  <c:v>0.14436342592592591</c:v>
                </c:pt>
                <c:pt idx="12326">
                  <c:v>0.144375</c:v>
                </c:pt>
                <c:pt idx="12327">
                  <c:v>0.14438657407407407</c:v>
                </c:pt>
                <c:pt idx="12328">
                  <c:v>0.14439814814814814</c:v>
                </c:pt>
                <c:pt idx="12329">
                  <c:v>0.14440972222222223</c:v>
                </c:pt>
                <c:pt idx="12330">
                  <c:v>0.1444212962962963</c:v>
                </c:pt>
                <c:pt idx="12331">
                  <c:v>0.14443287037037036</c:v>
                </c:pt>
                <c:pt idx="12332">
                  <c:v>0.14444444444444446</c:v>
                </c:pt>
                <c:pt idx="12333">
                  <c:v>0.14445601851851853</c:v>
                </c:pt>
                <c:pt idx="12334">
                  <c:v>0.14446759259259259</c:v>
                </c:pt>
                <c:pt idx="12335">
                  <c:v>0.14447916666666669</c:v>
                </c:pt>
                <c:pt idx="12336">
                  <c:v>0.14449074074074073</c:v>
                </c:pt>
                <c:pt idx="12337">
                  <c:v>0.14450231481481482</c:v>
                </c:pt>
                <c:pt idx="12338">
                  <c:v>0.14451388888888889</c:v>
                </c:pt>
                <c:pt idx="12339">
                  <c:v>0.14452546296296295</c:v>
                </c:pt>
                <c:pt idx="12340">
                  <c:v>0.14453703703703705</c:v>
                </c:pt>
                <c:pt idx="12341">
                  <c:v>0.14454861111111111</c:v>
                </c:pt>
                <c:pt idx="12342">
                  <c:v>0.14456018518518518</c:v>
                </c:pt>
                <c:pt idx="12343">
                  <c:v>0.14457175925925927</c:v>
                </c:pt>
                <c:pt idx="12344">
                  <c:v>0.14458333333333331</c:v>
                </c:pt>
                <c:pt idx="12345">
                  <c:v>0.14459490740740741</c:v>
                </c:pt>
                <c:pt idx="12346">
                  <c:v>0.14460648148148147</c:v>
                </c:pt>
                <c:pt idx="12347">
                  <c:v>0.14461805555555554</c:v>
                </c:pt>
                <c:pt idx="12348">
                  <c:v>0.14462962962962964</c:v>
                </c:pt>
                <c:pt idx="12349">
                  <c:v>0.1446412037037037</c:v>
                </c:pt>
                <c:pt idx="12350">
                  <c:v>0.14465277777777777</c:v>
                </c:pt>
                <c:pt idx="12351">
                  <c:v>0.14466435185185186</c:v>
                </c:pt>
                <c:pt idx="12352">
                  <c:v>0.14467592592592593</c:v>
                </c:pt>
                <c:pt idx="12353">
                  <c:v>0.1446875</c:v>
                </c:pt>
                <c:pt idx="12354">
                  <c:v>0.14469907407407409</c:v>
                </c:pt>
                <c:pt idx="12355">
                  <c:v>0.14471064814814816</c:v>
                </c:pt>
                <c:pt idx="12356">
                  <c:v>0.14472222222222222</c:v>
                </c:pt>
                <c:pt idx="12357">
                  <c:v>0.14473379629629629</c:v>
                </c:pt>
                <c:pt idx="12358">
                  <c:v>0.14474537037037036</c:v>
                </c:pt>
                <c:pt idx="12359">
                  <c:v>0.14475694444444445</c:v>
                </c:pt>
                <c:pt idx="12360">
                  <c:v>0.14476851851851852</c:v>
                </c:pt>
                <c:pt idx="12361">
                  <c:v>0.14478009259259259</c:v>
                </c:pt>
                <c:pt idx="12362">
                  <c:v>0.14479166666666668</c:v>
                </c:pt>
                <c:pt idx="12363">
                  <c:v>0.14480324074074075</c:v>
                </c:pt>
                <c:pt idx="12364">
                  <c:v>0.14481481481481481</c:v>
                </c:pt>
                <c:pt idx="12365">
                  <c:v>0.14482638888888888</c:v>
                </c:pt>
                <c:pt idx="12366">
                  <c:v>0.14483796296296295</c:v>
                </c:pt>
                <c:pt idx="12367">
                  <c:v>0.14484953703703704</c:v>
                </c:pt>
                <c:pt idx="12368">
                  <c:v>0.14486111111111111</c:v>
                </c:pt>
                <c:pt idx="12369">
                  <c:v>0.14487268518518517</c:v>
                </c:pt>
                <c:pt idx="12370">
                  <c:v>0.14488425925925927</c:v>
                </c:pt>
                <c:pt idx="12371">
                  <c:v>0.14489583333333333</c:v>
                </c:pt>
                <c:pt idx="12372">
                  <c:v>0.1449074074074074</c:v>
                </c:pt>
                <c:pt idx="12373">
                  <c:v>0.1449189814814815</c:v>
                </c:pt>
                <c:pt idx="12374">
                  <c:v>0.14493055555555556</c:v>
                </c:pt>
                <c:pt idx="12375">
                  <c:v>0.14494212962962963</c:v>
                </c:pt>
                <c:pt idx="12376">
                  <c:v>0.14495370370370372</c:v>
                </c:pt>
                <c:pt idx="12377">
                  <c:v>0.14496527777777776</c:v>
                </c:pt>
                <c:pt idx="12378">
                  <c:v>0.14497685185185186</c:v>
                </c:pt>
                <c:pt idx="12379">
                  <c:v>0.14498842592592592</c:v>
                </c:pt>
                <c:pt idx="12380">
                  <c:v>0.14499999999999999</c:v>
                </c:pt>
                <c:pt idx="12381">
                  <c:v>0.14501157407407408</c:v>
                </c:pt>
                <c:pt idx="12382">
                  <c:v>0.14502314814814815</c:v>
                </c:pt>
                <c:pt idx="12383">
                  <c:v>0.14503472222222222</c:v>
                </c:pt>
                <c:pt idx="12384">
                  <c:v>0.14504629629629631</c:v>
                </c:pt>
                <c:pt idx="12385">
                  <c:v>0.14505787037037035</c:v>
                </c:pt>
                <c:pt idx="12386">
                  <c:v>0.14506944444444445</c:v>
                </c:pt>
                <c:pt idx="12387">
                  <c:v>0.14508101851851851</c:v>
                </c:pt>
                <c:pt idx="12388">
                  <c:v>0.14509259259259258</c:v>
                </c:pt>
                <c:pt idx="12389">
                  <c:v>0.14510416666666667</c:v>
                </c:pt>
                <c:pt idx="12390">
                  <c:v>0.14511574074074074</c:v>
                </c:pt>
                <c:pt idx="12391">
                  <c:v>0.14512731481481481</c:v>
                </c:pt>
                <c:pt idx="12392">
                  <c:v>0.1451388888888889</c:v>
                </c:pt>
                <c:pt idx="12393">
                  <c:v>0.14515046296296297</c:v>
                </c:pt>
                <c:pt idx="12394">
                  <c:v>0.14516203703703703</c:v>
                </c:pt>
                <c:pt idx="12395">
                  <c:v>0.14517361111111113</c:v>
                </c:pt>
                <c:pt idx="12396">
                  <c:v>0.14518518518518519</c:v>
                </c:pt>
                <c:pt idx="12397">
                  <c:v>0.14519675925925926</c:v>
                </c:pt>
                <c:pt idx="12398">
                  <c:v>0.14520833333333333</c:v>
                </c:pt>
                <c:pt idx="12399">
                  <c:v>0.14521990740740739</c:v>
                </c:pt>
                <c:pt idx="12400">
                  <c:v>0.14523148148148149</c:v>
                </c:pt>
                <c:pt idx="12401">
                  <c:v>0.14524305555555556</c:v>
                </c:pt>
                <c:pt idx="12402">
                  <c:v>0.14525462962962962</c:v>
                </c:pt>
                <c:pt idx="12403">
                  <c:v>0.14526620370370372</c:v>
                </c:pt>
                <c:pt idx="12404">
                  <c:v>0.14527777777777778</c:v>
                </c:pt>
                <c:pt idx="12405">
                  <c:v>0.14528935185185185</c:v>
                </c:pt>
                <c:pt idx="12406">
                  <c:v>0.14530092592592592</c:v>
                </c:pt>
                <c:pt idx="12407">
                  <c:v>0.14531249999999998</c:v>
                </c:pt>
                <c:pt idx="12408">
                  <c:v>0.14532407407407408</c:v>
                </c:pt>
                <c:pt idx="12409">
                  <c:v>0.14533564814814814</c:v>
                </c:pt>
                <c:pt idx="12410">
                  <c:v>0.14534722222222221</c:v>
                </c:pt>
                <c:pt idx="12411">
                  <c:v>0.14535879629629631</c:v>
                </c:pt>
                <c:pt idx="12412">
                  <c:v>0.14537037037037037</c:v>
                </c:pt>
                <c:pt idx="12413">
                  <c:v>0.14538194444444444</c:v>
                </c:pt>
                <c:pt idx="12414">
                  <c:v>0.14539351851851853</c:v>
                </c:pt>
                <c:pt idx="12415">
                  <c:v>0.1454050925925926</c:v>
                </c:pt>
                <c:pt idx="12416">
                  <c:v>0.14541666666666667</c:v>
                </c:pt>
                <c:pt idx="12417">
                  <c:v>0.14542824074074076</c:v>
                </c:pt>
                <c:pt idx="12418">
                  <c:v>0.1454398148148148</c:v>
                </c:pt>
                <c:pt idx="12419">
                  <c:v>0.14545138888888889</c:v>
                </c:pt>
                <c:pt idx="12420">
                  <c:v>0.14546296296296296</c:v>
                </c:pt>
                <c:pt idx="12421">
                  <c:v>0.14547453703703703</c:v>
                </c:pt>
                <c:pt idx="12422">
                  <c:v>0.14548611111111112</c:v>
                </c:pt>
                <c:pt idx="12423">
                  <c:v>0.14549768518518519</c:v>
                </c:pt>
                <c:pt idx="12424">
                  <c:v>0.14550925925925925</c:v>
                </c:pt>
                <c:pt idx="12425">
                  <c:v>0.14552083333333335</c:v>
                </c:pt>
                <c:pt idx="12426">
                  <c:v>0.14553240740740739</c:v>
                </c:pt>
                <c:pt idx="12427">
                  <c:v>0.14554398148148148</c:v>
                </c:pt>
                <c:pt idx="12428">
                  <c:v>0.14555555555555555</c:v>
                </c:pt>
                <c:pt idx="12429">
                  <c:v>0.14556712962962962</c:v>
                </c:pt>
                <c:pt idx="12430">
                  <c:v>0.14557870370370371</c:v>
                </c:pt>
                <c:pt idx="12431">
                  <c:v>0.14559027777777778</c:v>
                </c:pt>
                <c:pt idx="12432">
                  <c:v>0.14560185185185184</c:v>
                </c:pt>
                <c:pt idx="12433">
                  <c:v>0.14561342592592594</c:v>
                </c:pt>
                <c:pt idx="12434">
                  <c:v>0.145625</c:v>
                </c:pt>
                <c:pt idx="12435">
                  <c:v>0.14563657407407407</c:v>
                </c:pt>
                <c:pt idx="12436">
                  <c:v>0.14564814814814817</c:v>
                </c:pt>
                <c:pt idx="12437">
                  <c:v>0.14564814814814817</c:v>
                </c:pt>
                <c:pt idx="12438">
                  <c:v>0.14565972222222223</c:v>
                </c:pt>
                <c:pt idx="12439">
                  <c:v>0.1456712962962963</c:v>
                </c:pt>
                <c:pt idx="12440">
                  <c:v>0.14568287037037037</c:v>
                </c:pt>
                <c:pt idx="12441">
                  <c:v>0.14569444444444443</c:v>
                </c:pt>
                <c:pt idx="12442">
                  <c:v>0.14570601851851853</c:v>
                </c:pt>
                <c:pt idx="12443">
                  <c:v>0.14571759259259259</c:v>
                </c:pt>
                <c:pt idx="12444">
                  <c:v>0.14572916666666666</c:v>
                </c:pt>
                <c:pt idx="12445">
                  <c:v>0.14574074074074075</c:v>
                </c:pt>
                <c:pt idx="12446">
                  <c:v>0.14575231481481482</c:v>
                </c:pt>
                <c:pt idx="12447">
                  <c:v>0.14576388888888889</c:v>
                </c:pt>
                <c:pt idx="12448">
                  <c:v>0.14577546296296295</c:v>
                </c:pt>
                <c:pt idx="12449">
                  <c:v>0.14578703703703702</c:v>
                </c:pt>
                <c:pt idx="12450">
                  <c:v>0.14579861111111111</c:v>
                </c:pt>
                <c:pt idx="12451">
                  <c:v>0.14581018518518518</c:v>
                </c:pt>
                <c:pt idx="12452">
                  <c:v>0.14582175925925925</c:v>
                </c:pt>
                <c:pt idx="12453">
                  <c:v>0.14583333333333334</c:v>
                </c:pt>
                <c:pt idx="12454">
                  <c:v>0.14584490740740741</c:v>
                </c:pt>
                <c:pt idx="12455">
                  <c:v>0.14585648148148148</c:v>
                </c:pt>
                <c:pt idx="12456">
                  <c:v>0.14586805555555557</c:v>
                </c:pt>
                <c:pt idx="12457">
                  <c:v>0.14587962962962964</c:v>
                </c:pt>
                <c:pt idx="12458">
                  <c:v>0.1458912037037037</c:v>
                </c:pt>
                <c:pt idx="12459">
                  <c:v>0.1459027777777778</c:v>
                </c:pt>
                <c:pt idx="12460">
                  <c:v>0.14591435185185184</c:v>
                </c:pt>
                <c:pt idx="12461">
                  <c:v>0.14592592592592593</c:v>
                </c:pt>
                <c:pt idx="12462">
                  <c:v>0.1459375</c:v>
                </c:pt>
                <c:pt idx="12463">
                  <c:v>0.14594907407407406</c:v>
                </c:pt>
                <c:pt idx="12464">
                  <c:v>0.14596064814814816</c:v>
                </c:pt>
                <c:pt idx="12465">
                  <c:v>0.14597222222222223</c:v>
                </c:pt>
                <c:pt idx="12466">
                  <c:v>0.14598379629629629</c:v>
                </c:pt>
                <c:pt idx="12467">
                  <c:v>0.14599537037037039</c:v>
                </c:pt>
                <c:pt idx="12468">
                  <c:v>0.14600694444444443</c:v>
                </c:pt>
                <c:pt idx="12469">
                  <c:v>0.14601851851851852</c:v>
                </c:pt>
                <c:pt idx="12470">
                  <c:v>0.14603009259259259</c:v>
                </c:pt>
                <c:pt idx="12471">
                  <c:v>0.14604166666666665</c:v>
                </c:pt>
                <c:pt idx="12472">
                  <c:v>0.14605324074074075</c:v>
                </c:pt>
                <c:pt idx="12473">
                  <c:v>0.14606481481481481</c:v>
                </c:pt>
                <c:pt idx="12474">
                  <c:v>0.14607638888888888</c:v>
                </c:pt>
                <c:pt idx="12475">
                  <c:v>0.14608796296296298</c:v>
                </c:pt>
                <c:pt idx="12476">
                  <c:v>0.14609953703703704</c:v>
                </c:pt>
                <c:pt idx="12477">
                  <c:v>0.14611111111111111</c:v>
                </c:pt>
                <c:pt idx="12478">
                  <c:v>0.1461226851851852</c:v>
                </c:pt>
                <c:pt idx="12479">
                  <c:v>0.14613425925925927</c:v>
                </c:pt>
                <c:pt idx="12480">
                  <c:v>0.14614583333333334</c:v>
                </c:pt>
                <c:pt idx="12481">
                  <c:v>0.1461574074074074</c:v>
                </c:pt>
                <c:pt idx="12482">
                  <c:v>0.14616898148148147</c:v>
                </c:pt>
                <c:pt idx="12483">
                  <c:v>0.14618055555555556</c:v>
                </c:pt>
                <c:pt idx="12484">
                  <c:v>0.14619212962962963</c:v>
                </c:pt>
                <c:pt idx="12485">
                  <c:v>0.1462037037037037</c:v>
                </c:pt>
                <c:pt idx="12486">
                  <c:v>0.14621527777777779</c:v>
                </c:pt>
                <c:pt idx="12487">
                  <c:v>0.14622685185185186</c:v>
                </c:pt>
                <c:pt idx="12488">
                  <c:v>0.14623842592592592</c:v>
                </c:pt>
                <c:pt idx="12489">
                  <c:v>0.14624999999999999</c:v>
                </c:pt>
                <c:pt idx="12490">
                  <c:v>0.14626157407407406</c:v>
                </c:pt>
                <c:pt idx="12491">
                  <c:v>0.14627314814814815</c:v>
                </c:pt>
                <c:pt idx="12492">
                  <c:v>0.14628472222222222</c:v>
                </c:pt>
                <c:pt idx="12493">
                  <c:v>0.14629629629629629</c:v>
                </c:pt>
                <c:pt idx="12494">
                  <c:v>0.14630787037037038</c:v>
                </c:pt>
                <c:pt idx="12495">
                  <c:v>0.14631944444444445</c:v>
                </c:pt>
                <c:pt idx="12496">
                  <c:v>0.14633101851851851</c:v>
                </c:pt>
                <c:pt idx="12497">
                  <c:v>0.14634259259259261</c:v>
                </c:pt>
                <c:pt idx="12498">
                  <c:v>0.14635416666666667</c:v>
                </c:pt>
                <c:pt idx="12499">
                  <c:v>0.14636574074074074</c:v>
                </c:pt>
                <c:pt idx="12500">
                  <c:v>0.14637731481481484</c:v>
                </c:pt>
                <c:pt idx="12501">
                  <c:v>0.14638888888888887</c:v>
                </c:pt>
                <c:pt idx="12502">
                  <c:v>0.14640046296296297</c:v>
                </c:pt>
                <c:pt idx="12503">
                  <c:v>0.14641203703703703</c:v>
                </c:pt>
                <c:pt idx="12504">
                  <c:v>0.1464236111111111</c:v>
                </c:pt>
                <c:pt idx="12505">
                  <c:v>0.1464351851851852</c:v>
                </c:pt>
                <c:pt idx="12506">
                  <c:v>0.14644675925925926</c:v>
                </c:pt>
                <c:pt idx="12507">
                  <c:v>0.14645833333333333</c:v>
                </c:pt>
                <c:pt idx="12508">
                  <c:v>0.14646990740740742</c:v>
                </c:pt>
                <c:pt idx="12509">
                  <c:v>0.14648148148148146</c:v>
                </c:pt>
                <c:pt idx="12510">
                  <c:v>0.14649305555555556</c:v>
                </c:pt>
                <c:pt idx="12511">
                  <c:v>0.14650462962962962</c:v>
                </c:pt>
                <c:pt idx="12512">
                  <c:v>0.14651620370370369</c:v>
                </c:pt>
                <c:pt idx="12513">
                  <c:v>0.14652777777777778</c:v>
                </c:pt>
                <c:pt idx="12514">
                  <c:v>0.14653935185185185</c:v>
                </c:pt>
                <c:pt idx="12515">
                  <c:v>0.14655092592592592</c:v>
                </c:pt>
                <c:pt idx="12516">
                  <c:v>0.14656250000000001</c:v>
                </c:pt>
                <c:pt idx="12517">
                  <c:v>0.14657407407407408</c:v>
                </c:pt>
                <c:pt idx="12518">
                  <c:v>0.14658564814814815</c:v>
                </c:pt>
                <c:pt idx="12519">
                  <c:v>0.14659722222222224</c:v>
                </c:pt>
                <c:pt idx="12520">
                  <c:v>0.14660879629629631</c:v>
                </c:pt>
                <c:pt idx="12521">
                  <c:v>0.14662037037037037</c:v>
                </c:pt>
                <c:pt idx="12522">
                  <c:v>0.14663194444444444</c:v>
                </c:pt>
                <c:pt idx="12523">
                  <c:v>0.14664351851851851</c:v>
                </c:pt>
                <c:pt idx="12524">
                  <c:v>0.1466550925925926</c:v>
                </c:pt>
                <c:pt idx="12525">
                  <c:v>0.14666666666666667</c:v>
                </c:pt>
                <c:pt idx="12526">
                  <c:v>0.14667824074074073</c:v>
                </c:pt>
                <c:pt idx="12527">
                  <c:v>0.14668981481481483</c:v>
                </c:pt>
                <c:pt idx="12528">
                  <c:v>0.1467013888888889</c:v>
                </c:pt>
                <c:pt idx="12529">
                  <c:v>0.14671296296296296</c:v>
                </c:pt>
                <c:pt idx="12530">
                  <c:v>0.14672453703703703</c:v>
                </c:pt>
                <c:pt idx="12531">
                  <c:v>0.14673611111111109</c:v>
                </c:pt>
                <c:pt idx="12532">
                  <c:v>0.14674768518518519</c:v>
                </c:pt>
                <c:pt idx="12533">
                  <c:v>0.14675925925925926</c:v>
                </c:pt>
                <c:pt idx="12534">
                  <c:v>0.14677083333333332</c:v>
                </c:pt>
                <c:pt idx="12535">
                  <c:v>0.14678240740740742</c:v>
                </c:pt>
                <c:pt idx="12536">
                  <c:v>0.14679398148148148</c:v>
                </c:pt>
                <c:pt idx="12537">
                  <c:v>0.14680555555555555</c:v>
                </c:pt>
                <c:pt idx="12538">
                  <c:v>0.14681712962962964</c:v>
                </c:pt>
                <c:pt idx="12539">
                  <c:v>0.14682870370370371</c:v>
                </c:pt>
                <c:pt idx="12540">
                  <c:v>0.14684027777777778</c:v>
                </c:pt>
                <c:pt idx="12541">
                  <c:v>0.14685185185185184</c:v>
                </c:pt>
                <c:pt idx="12542">
                  <c:v>0.14686342592592591</c:v>
                </c:pt>
                <c:pt idx="12543">
                  <c:v>0.14687500000000001</c:v>
                </c:pt>
                <c:pt idx="12544">
                  <c:v>0.14688657407407407</c:v>
                </c:pt>
                <c:pt idx="12545">
                  <c:v>0.14689814814814814</c:v>
                </c:pt>
                <c:pt idx="12546">
                  <c:v>0.14690972222222223</c:v>
                </c:pt>
                <c:pt idx="12547">
                  <c:v>0.1469212962962963</c:v>
                </c:pt>
                <c:pt idx="12548">
                  <c:v>0.14693287037037037</c:v>
                </c:pt>
                <c:pt idx="12549">
                  <c:v>0.14694444444444446</c:v>
                </c:pt>
                <c:pt idx="12550">
                  <c:v>0.1469560185185185</c:v>
                </c:pt>
                <c:pt idx="12551">
                  <c:v>0.14696759259259259</c:v>
                </c:pt>
                <c:pt idx="12552">
                  <c:v>0.14697916666666666</c:v>
                </c:pt>
                <c:pt idx="12553">
                  <c:v>0.14699074074074073</c:v>
                </c:pt>
                <c:pt idx="12554">
                  <c:v>0.14700231481481482</c:v>
                </c:pt>
                <c:pt idx="12555">
                  <c:v>0.14701388888888889</c:v>
                </c:pt>
                <c:pt idx="12556">
                  <c:v>0.14702546296296296</c:v>
                </c:pt>
                <c:pt idx="12557">
                  <c:v>0.14703703703703705</c:v>
                </c:pt>
                <c:pt idx="12558">
                  <c:v>0.14704861111111112</c:v>
                </c:pt>
                <c:pt idx="12559">
                  <c:v>0.14706018518518518</c:v>
                </c:pt>
                <c:pt idx="12560">
                  <c:v>0.14707175925925928</c:v>
                </c:pt>
                <c:pt idx="12561">
                  <c:v>0.14708333333333334</c:v>
                </c:pt>
                <c:pt idx="12562">
                  <c:v>0.14709490740740741</c:v>
                </c:pt>
                <c:pt idx="12563">
                  <c:v>0.14710648148148148</c:v>
                </c:pt>
                <c:pt idx="12564">
                  <c:v>0.14711805555555554</c:v>
                </c:pt>
                <c:pt idx="12565">
                  <c:v>0.14712962962962964</c:v>
                </c:pt>
                <c:pt idx="12566">
                  <c:v>0.1471412037037037</c:v>
                </c:pt>
                <c:pt idx="12567">
                  <c:v>0.14715277777777777</c:v>
                </c:pt>
                <c:pt idx="12568">
                  <c:v>0.14716435185185187</c:v>
                </c:pt>
                <c:pt idx="12569">
                  <c:v>0.14717592592592593</c:v>
                </c:pt>
                <c:pt idx="12570">
                  <c:v>0.1471875</c:v>
                </c:pt>
                <c:pt idx="12571">
                  <c:v>0.14719907407407407</c:v>
                </c:pt>
                <c:pt idx="12572">
                  <c:v>0.14721064814814813</c:v>
                </c:pt>
                <c:pt idx="12573">
                  <c:v>0.14722222222222223</c:v>
                </c:pt>
                <c:pt idx="12574">
                  <c:v>0.14723379629629629</c:v>
                </c:pt>
                <c:pt idx="12575">
                  <c:v>0.14724537037037036</c:v>
                </c:pt>
                <c:pt idx="12576">
                  <c:v>0.14725694444444445</c:v>
                </c:pt>
                <c:pt idx="12577">
                  <c:v>0.14726851851851852</c:v>
                </c:pt>
                <c:pt idx="12578">
                  <c:v>0.14728009259259259</c:v>
                </c:pt>
                <c:pt idx="12579">
                  <c:v>0.14729166666666668</c:v>
                </c:pt>
                <c:pt idx="12580">
                  <c:v>0.14730324074074075</c:v>
                </c:pt>
                <c:pt idx="12581">
                  <c:v>0.14731481481481482</c:v>
                </c:pt>
                <c:pt idx="12582">
                  <c:v>0.14732638888888888</c:v>
                </c:pt>
                <c:pt idx="12583">
                  <c:v>0.14733796296296295</c:v>
                </c:pt>
                <c:pt idx="12584">
                  <c:v>0.14734953703703704</c:v>
                </c:pt>
                <c:pt idx="12585">
                  <c:v>0.14736111111111111</c:v>
                </c:pt>
                <c:pt idx="12586">
                  <c:v>0.14737268518518518</c:v>
                </c:pt>
                <c:pt idx="12587">
                  <c:v>0.14738425925925927</c:v>
                </c:pt>
                <c:pt idx="12588">
                  <c:v>0.14739583333333334</c:v>
                </c:pt>
                <c:pt idx="12589">
                  <c:v>0.1474074074074074</c:v>
                </c:pt>
                <c:pt idx="12590">
                  <c:v>0.14741898148148147</c:v>
                </c:pt>
                <c:pt idx="12591">
                  <c:v>0.14743055555555554</c:v>
                </c:pt>
                <c:pt idx="12592">
                  <c:v>0.14744212962962963</c:v>
                </c:pt>
                <c:pt idx="12593">
                  <c:v>0.1474537037037037</c:v>
                </c:pt>
                <c:pt idx="12594">
                  <c:v>0.14746527777777776</c:v>
                </c:pt>
                <c:pt idx="12595">
                  <c:v>0.14747685185185186</c:v>
                </c:pt>
                <c:pt idx="12596">
                  <c:v>0.14748842592592593</c:v>
                </c:pt>
                <c:pt idx="12597">
                  <c:v>0.14749999999999999</c:v>
                </c:pt>
                <c:pt idx="12598">
                  <c:v>0.14751157407407409</c:v>
                </c:pt>
                <c:pt idx="12599">
                  <c:v>0.14752314814814815</c:v>
                </c:pt>
                <c:pt idx="12600">
                  <c:v>0.14753472222222222</c:v>
                </c:pt>
                <c:pt idx="12601">
                  <c:v>0.14754629629629631</c:v>
                </c:pt>
                <c:pt idx="12602">
                  <c:v>0.14755787037037038</c:v>
                </c:pt>
                <c:pt idx="12603">
                  <c:v>0.14756944444444445</c:v>
                </c:pt>
                <c:pt idx="12604">
                  <c:v>0.14758101851851851</c:v>
                </c:pt>
                <c:pt idx="12605">
                  <c:v>0.14759259259259258</c:v>
                </c:pt>
                <c:pt idx="12606">
                  <c:v>0.14760416666666668</c:v>
                </c:pt>
                <c:pt idx="12607">
                  <c:v>0.14761574074074074</c:v>
                </c:pt>
                <c:pt idx="12608">
                  <c:v>0.14762731481481481</c:v>
                </c:pt>
                <c:pt idx="12609">
                  <c:v>0.1476388888888889</c:v>
                </c:pt>
                <c:pt idx="12610">
                  <c:v>0.14765046296296297</c:v>
                </c:pt>
                <c:pt idx="12611">
                  <c:v>0.14766203703703704</c:v>
                </c:pt>
                <c:pt idx="12612">
                  <c:v>0.1476736111111111</c:v>
                </c:pt>
                <c:pt idx="12613">
                  <c:v>0.14768518518518517</c:v>
                </c:pt>
                <c:pt idx="12614">
                  <c:v>0.14769675925925926</c:v>
                </c:pt>
                <c:pt idx="12615">
                  <c:v>0.14770833333333333</c:v>
                </c:pt>
                <c:pt idx="12616">
                  <c:v>0.1477199074074074</c:v>
                </c:pt>
                <c:pt idx="12617">
                  <c:v>0.14773148148148149</c:v>
                </c:pt>
                <c:pt idx="12618">
                  <c:v>0.14774305555555556</c:v>
                </c:pt>
                <c:pt idx="12619">
                  <c:v>0.14775462962962962</c:v>
                </c:pt>
                <c:pt idx="12620">
                  <c:v>0.14776620370370372</c:v>
                </c:pt>
                <c:pt idx="12621">
                  <c:v>0.14777777777777779</c:v>
                </c:pt>
                <c:pt idx="12622">
                  <c:v>0.14778935185185185</c:v>
                </c:pt>
                <c:pt idx="12623">
                  <c:v>0.14780092592592595</c:v>
                </c:pt>
                <c:pt idx="12624">
                  <c:v>0.14781249999999999</c:v>
                </c:pt>
                <c:pt idx="12625">
                  <c:v>0.14782407407407408</c:v>
                </c:pt>
                <c:pt idx="12626">
                  <c:v>0.14783564814814815</c:v>
                </c:pt>
                <c:pt idx="12627">
                  <c:v>0.14784722222222221</c:v>
                </c:pt>
                <c:pt idx="12628">
                  <c:v>0.14785879629629631</c:v>
                </c:pt>
                <c:pt idx="12629">
                  <c:v>0.14787037037037037</c:v>
                </c:pt>
                <c:pt idx="12630">
                  <c:v>0.14788194444444444</c:v>
                </c:pt>
                <c:pt idx="12631">
                  <c:v>0.14789351851851854</c:v>
                </c:pt>
                <c:pt idx="12632">
                  <c:v>0.14790509259259257</c:v>
                </c:pt>
                <c:pt idx="12633">
                  <c:v>0.14791666666666667</c:v>
                </c:pt>
                <c:pt idx="12634">
                  <c:v>0.14792824074074074</c:v>
                </c:pt>
                <c:pt idx="12635">
                  <c:v>0.1479398148148148</c:v>
                </c:pt>
                <c:pt idx="12636">
                  <c:v>0.1479513888888889</c:v>
                </c:pt>
                <c:pt idx="12637">
                  <c:v>0.14796296296296296</c:v>
                </c:pt>
                <c:pt idx="12638">
                  <c:v>0.14797453703703703</c:v>
                </c:pt>
                <c:pt idx="12639">
                  <c:v>0.14798611111111112</c:v>
                </c:pt>
                <c:pt idx="12640">
                  <c:v>0.14799768518518519</c:v>
                </c:pt>
                <c:pt idx="12641">
                  <c:v>0.14800925925925926</c:v>
                </c:pt>
                <c:pt idx="12642">
                  <c:v>0.14802083333333335</c:v>
                </c:pt>
                <c:pt idx="12643">
                  <c:v>0.14803240740740739</c:v>
                </c:pt>
                <c:pt idx="12644">
                  <c:v>0.14804398148148148</c:v>
                </c:pt>
                <c:pt idx="12645">
                  <c:v>0.14805555555555555</c:v>
                </c:pt>
                <c:pt idx="12646">
                  <c:v>0.14806712962962962</c:v>
                </c:pt>
                <c:pt idx="12647">
                  <c:v>0.14807870370370371</c:v>
                </c:pt>
                <c:pt idx="12648">
                  <c:v>0.14809027777777778</c:v>
                </c:pt>
                <c:pt idx="12649">
                  <c:v>0.14810185185185185</c:v>
                </c:pt>
                <c:pt idx="12650">
                  <c:v>0.14811342592592594</c:v>
                </c:pt>
                <c:pt idx="12651">
                  <c:v>0.14812499999999998</c:v>
                </c:pt>
                <c:pt idx="12652">
                  <c:v>0.14813657407407407</c:v>
                </c:pt>
                <c:pt idx="12653">
                  <c:v>0.14814814814814814</c:v>
                </c:pt>
                <c:pt idx="12654">
                  <c:v>0.14815972222222221</c:v>
                </c:pt>
                <c:pt idx="12655">
                  <c:v>0.1481712962962963</c:v>
                </c:pt>
                <c:pt idx="12656">
                  <c:v>0.14818287037037037</c:v>
                </c:pt>
                <c:pt idx="12657">
                  <c:v>0.14819444444444443</c:v>
                </c:pt>
                <c:pt idx="12658">
                  <c:v>0.14820601851851853</c:v>
                </c:pt>
                <c:pt idx="12659">
                  <c:v>0.1482175925925926</c:v>
                </c:pt>
                <c:pt idx="12660">
                  <c:v>0.14822916666666666</c:v>
                </c:pt>
                <c:pt idx="12661">
                  <c:v>0.14824074074074076</c:v>
                </c:pt>
                <c:pt idx="12662">
                  <c:v>0.14825231481481482</c:v>
                </c:pt>
                <c:pt idx="12663">
                  <c:v>0.14826388888888889</c:v>
                </c:pt>
                <c:pt idx="12664">
                  <c:v>0.14827546296296296</c:v>
                </c:pt>
                <c:pt idx="12665">
                  <c:v>0.14828703703703702</c:v>
                </c:pt>
                <c:pt idx="12666">
                  <c:v>0.14829861111111112</c:v>
                </c:pt>
                <c:pt idx="12667">
                  <c:v>0.14831018518518518</c:v>
                </c:pt>
                <c:pt idx="12668">
                  <c:v>0.14832175925925925</c:v>
                </c:pt>
                <c:pt idx="12669">
                  <c:v>0.14833333333333334</c:v>
                </c:pt>
                <c:pt idx="12670">
                  <c:v>0.14834490740740741</c:v>
                </c:pt>
                <c:pt idx="12671">
                  <c:v>0.14835648148148148</c:v>
                </c:pt>
                <c:pt idx="12672">
                  <c:v>0.14836805555555554</c:v>
                </c:pt>
                <c:pt idx="12673">
                  <c:v>0.14837962962962961</c:v>
                </c:pt>
                <c:pt idx="12674">
                  <c:v>0.14839120370370371</c:v>
                </c:pt>
                <c:pt idx="12675">
                  <c:v>0.14840277777777777</c:v>
                </c:pt>
                <c:pt idx="12676">
                  <c:v>0.14841435185185184</c:v>
                </c:pt>
                <c:pt idx="12677">
                  <c:v>0.14842592592592593</c:v>
                </c:pt>
                <c:pt idx="12678">
                  <c:v>0.1484375</c:v>
                </c:pt>
                <c:pt idx="12679">
                  <c:v>0.14844907407407407</c:v>
                </c:pt>
                <c:pt idx="12680">
                  <c:v>0.14846064814814816</c:v>
                </c:pt>
                <c:pt idx="12681">
                  <c:v>0.14847222222222223</c:v>
                </c:pt>
                <c:pt idx="12682">
                  <c:v>0.14848379629629629</c:v>
                </c:pt>
                <c:pt idx="12683">
                  <c:v>0.14849537037037039</c:v>
                </c:pt>
                <c:pt idx="12684">
                  <c:v>0.14850694444444446</c:v>
                </c:pt>
                <c:pt idx="12685">
                  <c:v>0.14851851851851852</c:v>
                </c:pt>
                <c:pt idx="12686">
                  <c:v>0.14853009259259259</c:v>
                </c:pt>
                <c:pt idx="12687">
                  <c:v>0.14854166666666666</c:v>
                </c:pt>
                <c:pt idx="12688">
                  <c:v>0.14855324074074075</c:v>
                </c:pt>
                <c:pt idx="12689">
                  <c:v>0.14856481481481482</c:v>
                </c:pt>
                <c:pt idx="12690">
                  <c:v>0.14857638888888888</c:v>
                </c:pt>
                <c:pt idx="12691">
                  <c:v>0.14858796296296298</c:v>
                </c:pt>
                <c:pt idx="12692">
                  <c:v>0.14859953703703704</c:v>
                </c:pt>
                <c:pt idx="12693">
                  <c:v>0.14861111111111111</c:v>
                </c:pt>
                <c:pt idx="12694">
                  <c:v>0.14862268518518518</c:v>
                </c:pt>
                <c:pt idx="12695">
                  <c:v>0.14863425925925924</c:v>
                </c:pt>
                <c:pt idx="12696">
                  <c:v>0.14864583333333334</c:v>
                </c:pt>
                <c:pt idx="12697">
                  <c:v>0.1486574074074074</c:v>
                </c:pt>
                <c:pt idx="12698">
                  <c:v>0.14866898148148147</c:v>
                </c:pt>
                <c:pt idx="12699">
                  <c:v>0.14868055555555557</c:v>
                </c:pt>
                <c:pt idx="12700">
                  <c:v>0.14869212962962963</c:v>
                </c:pt>
                <c:pt idx="12701">
                  <c:v>0.1487037037037037</c:v>
                </c:pt>
                <c:pt idx="12702">
                  <c:v>0.14871527777777779</c:v>
                </c:pt>
                <c:pt idx="12703">
                  <c:v>0.14872685185185186</c:v>
                </c:pt>
                <c:pt idx="12704">
                  <c:v>0.14873842592592593</c:v>
                </c:pt>
                <c:pt idx="12705">
                  <c:v>0.14875000000000002</c:v>
                </c:pt>
                <c:pt idx="12706">
                  <c:v>0.14876157407407406</c:v>
                </c:pt>
                <c:pt idx="12707">
                  <c:v>0.14877314814814815</c:v>
                </c:pt>
                <c:pt idx="12708">
                  <c:v>0.14878472222222222</c:v>
                </c:pt>
                <c:pt idx="12709">
                  <c:v>0.14879629629629629</c:v>
                </c:pt>
                <c:pt idx="12710">
                  <c:v>0.14880787037037038</c:v>
                </c:pt>
                <c:pt idx="12711">
                  <c:v>0.14881944444444445</c:v>
                </c:pt>
                <c:pt idx="12712">
                  <c:v>0.14883101851851852</c:v>
                </c:pt>
                <c:pt idx="12713">
                  <c:v>0.14884259259259261</c:v>
                </c:pt>
                <c:pt idx="12714">
                  <c:v>0.14885416666666665</c:v>
                </c:pt>
                <c:pt idx="12715">
                  <c:v>0.14886574074074074</c:v>
                </c:pt>
                <c:pt idx="12716">
                  <c:v>0.14887731481481481</c:v>
                </c:pt>
                <c:pt idx="12717">
                  <c:v>0.14888888888888888</c:v>
                </c:pt>
                <c:pt idx="12718">
                  <c:v>0.14890046296296297</c:v>
                </c:pt>
                <c:pt idx="12719">
                  <c:v>0.14891203703703704</c:v>
                </c:pt>
                <c:pt idx="12720">
                  <c:v>0.1489236111111111</c:v>
                </c:pt>
                <c:pt idx="12721">
                  <c:v>0.1489351851851852</c:v>
                </c:pt>
                <c:pt idx="12722">
                  <c:v>0.14894675925925926</c:v>
                </c:pt>
                <c:pt idx="12723">
                  <c:v>0.14895833333333333</c:v>
                </c:pt>
                <c:pt idx="12724">
                  <c:v>0.14896990740740743</c:v>
                </c:pt>
                <c:pt idx="12725">
                  <c:v>0.14898148148148146</c:v>
                </c:pt>
                <c:pt idx="12726">
                  <c:v>0.14899305555555556</c:v>
                </c:pt>
                <c:pt idx="12727">
                  <c:v>0.14900462962962963</c:v>
                </c:pt>
                <c:pt idx="12728">
                  <c:v>0.14901620370370369</c:v>
                </c:pt>
                <c:pt idx="12729">
                  <c:v>0.14902777777777779</c:v>
                </c:pt>
                <c:pt idx="12730">
                  <c:v>0.14903935185185185</c:v>
                </c:pt>
                <c:pt idx="12731">
                  <c:v>0.14905092592592592</c:v>
                </c:pt>
                <c:pt idx="12732">
                  <c:v>0.14906250000000001</c:v>
                </c:pt>
                <c:pt idx="12733">
                  <c:v>0.14907407407407405</c:v>
                </c:pt>
                <c:pt idx="12734">
                  <c:v>0.14908564814814815</c:v>
                </c:pt>
                <c:pt idx="12735">
                  <c:v>0.14909722222222221</c:v>
                </c:pt>
                <c:pt idx="12736">
                  <c:v>0.14910879629629628</c:v>
                </c:pt>
                <c:pt idx="12737">
                  <c:v>0.14912037037037038</c:v>
                </c:pt>
                <c:pt idx="12738">
                  <c:v>0.14913194444444444</c:v>
                </c:pt>
                <c:pt idx="12739">
                  <c:v>0.14914351851851851</c:v>
                </c:pt>
                <c:pt idx="12740">
                  <c:v>0.1491550925925926</c:v>
                </c:pt>
                <c:pt idx="12741">
                  <c:v>0.14916666666666667</c:v>
                </c:pt>
                <c:pt idx="12742">
                  <c:v>0.14917824074074074</c:v>
                </c:pt>
                <c:pt idx="12743">
                  <c:v>0.14918981481481483</c:v>
                </c:pt>
                <c:pt idx="12744">
                  <c:v>0.1492013888888889</c:v>
                </c:pt>
                <c:pt idx="12745">
                  <c:v>0.14921296296296296</c:v>
                </c:pt>
                <c:pt idx="12746">
                  <c:v>0.14922453703703703</c:v>
                </c:pt>
                <c:pt idx="12747">
                  <c:v>0.1492361111111111</c:v>
                </c:pt>
                <c:pt idx="12748">
                  <c:v>0.14924768518518519</c:v>
                </c:pt>
                <c:pt idx="12749">
                  <c:v>0.14925925925925926</c:v>
                </c:pt>
                <c:pt idx="12750">
                  <c:v>0.14927083333333332</c:v>
                </c:pt>
                <c:pt idx="12751">
                  <c:v>0.14928240740740742</c:v>
                </c:pt>
                <c:pt idx="12752">
                  <c:v>0.14929398148148149</c:v>
                </c:pt>
                <c:pt idx="12753">
                  <c:v>0.14930555555555555</c:v>
                </c:pt>
                <c:pt idx="12754">
                  <c:v>0.14931712962962962</c:v>
                </c:pt>
                <c:pt idx="12755">
                  <c:v>0.14932870370370369</c:v>
                </c:pt>
                <c:pt idx="12756">
                  <c:v>0.14934027777777778</c:v>
                </c:pt>
                <c:pt idx="12757">
                  <c:v>0.14935185185185185</c:v>
                </c:pt>
                <c:pt idx="12758">
                  <c:v>0.14936342592592591</c:v>
                </c:pt>
                <c:pt idx="12759">
                  <c:v>0.14937500000000001</c:v>
                </c:pt>
                <c:pt idx="12760">
                  <c:v>0.14938657407407407</c:v>
                </c:pt>
                <c:pt idx="12761">
                  <c:v>0.14939814814814814</c:v>
                </c:pt>
                <c:pt idx="12762">
                  <c:v>0.14940972222222224</c:v>
                </c:pt>
                <c:pt idx="12763">
                  <c:v>0.1494212962962963</c:v>
                </c:pt>
                <c:pt idx="12764">
                  <c:v>0.14943287037037037</c:v>
                </c:pt>
                <c:pt idx="12765">
                  <c:v>0.14944444444444446</c:v>
                </c:pt>
                <c:pt idx="12766">
                  <c:v>0.14945601851851853</c:v>
                </c:pt>
                <c:pt idx="12767">
                  <c:v>0.1494675925925926</c:v>
                </c:pt>
                <c:pt idx="12768">
                  <c:v>0.14947916666666666</c:v>
                </c:pt>
                <c:pt idx="12769">
                  <c:v>0.14949074074074073</c:v>
                </c:pt>
                <c:pt idx="12770">
                  <c:v>0.14950231481481482</c:v>
                </c:pt>
                <c:pt idx="12771">
                  <c:v>0.14951388888888889</c:v>
                </c:pt>
                <c:pt idx="12772">
                  <c:v>0.14952546296296296</c:v>
                </c:pt>
                <c:pt idx="12773">
                  <c:v>0.14953703703703705</c:v>
                </c:pt>
                <c:pt idx="12774">
                  <c:v>0.14954861111111112</c:v>
                </c:pt>
                <c:pt idx="12775">
                  <c:v>0.14956018518518518</c:v>
                </c:pt>
                <c:pt idx="12776">
                  <c:v>0.14957175925925925</c:v>
                </c:pt>
                <c:pt idx="12777">
                  <c:v>0.14958333333333332</c:v>
                </c:pt>
                <c:pt idx="12778">
                  <c:v>0.14959490740740741</c:v>
                </c:pt>
                <c:pt idx="12779">
                  <c:v>0.14960648148148148</c:v>
                </c:pt>
                <c:pt idx="12780">
                  <c:v>0.14961805555555555</c:v>
                </c:pt>
                <c:pt idx="12781">
                  <c:v>0.14962962962962964</c:v>
                </c:pt>
                <c:pt idx="12782">
                  <c:v>0.14964120370370371</c:v>
                </c:pt>
                <c:pt idx="12783">
                  <c:v>0.14965277777777777</c:v>
                </c:pt>
                <c:pt idx="12784">
                  <c:v>0.14966435185185187</c:v>
                </c:pt>
                <c:pt idx="12785">
                  <c:v>0.14967592592592593</c:v>
                </c:pt>
                <c:pt idx="12786">
                  <c:v>0.1496875</c:v>
                </c:pt>
                <c:pt idx="12787">
                  <c:v>0.1496990740740741</c:v>
                </c:pt>
                <c:pt idx="12788">
                  <c:v>0.14971064814814813</c:v>
                </c:pt>
                <c:pt idx="12789">
                  <c:v>0.14972222222222223</c:v>
                </c:pt>
                <c:pt idx="12790">
                  <c:v>0.1497337962962963</c:v>
                </c:pt>
                <c:pt idx="12791">
                  <c:v>0.14974537037037036</c:v>
                </c:pt>
                <c:pt idx="12792">
                  <c:v>0.14975694444444446</c:v>
                </c:pt>
                <c:pt idx="12793">
                  <c:v>0.14976851851851852</c:v>
                </c:pt>
                <c:pt idx="12794">
                  <c:v>0.14978009259259259</c:v>
                </c:pt>
                <c:pt idx="12795">
                  <c:v>0.14979166666666668</c:v>
                </c:pt>
                <c:pt idx="12796">
                  <c:v>0.14980324074074072</c:v>
                </c:pt>
                <c:pt idx="12797">
                  <c:v>0.14981481481481482</c:v>
                </c:pt>
                <c:pt idx="12798">
                  <c:v>0.14982638888888888</c:v>
                </c:pt>
                <c:pt idx="12799">
                  <c:v>0.14983796296296295</c:v>
                </c:pt>
                <c:pt idx="12800">
                  <c:v>0.14984953703703704</c:v>
                </c:pt>
                <c:pt idx="12801">
                  <c:v>0.14986111111111111</c:v>
                </c:pt>
                <c:pt idx="12802">
                  <c:v>0.14987268518518518</c:v>
                </c:pt>
                <c:pt idx="12803">
                  <c:v>0.14988425925925927</c:v>
                </c:pt>
                <c:pt idx="12804">
                  <c:v>0.14989583333333334</c:v>
                </c:pt>
                <c:pt idx="12805">
                  <c:v>0.14990740740740741</c:v>
                </c:pt>
                <c:pt idx="12806">
                  <c:v>0.1499189814814815</c:v>
                </c:pt>
                <c:pt idx="12807">
                  <c:v>0.14993055555555554</c:v>
                </c:pt>
                <c:pt idx="12808">
                  <c:v>0.14994212962962963</c:v>
                </c:pt>
                <c:pt idx="12809">
                  <c:v>0.1499537037037037</c:v>
                </c:pt>
                <c:pt idx="12810">
                  <c:v>0.14996527777777777</c:v>
                </c:pt>
                <c:pt idx="12811">
                  <c:v>0.14997685185185186</c:v>
                </c:pt>
                <c:pt idx="12812">
                  <c:v>0.14998842592592593</c:v>
                </c:pt>
                <c:pt idx="12813">
                  <c:v>0.15</c:v>
                </c:pt>
                <c:pt idx="12814">
                  <c:v>0.15001157407407409</c:v>
                </c:pt>
                <c:pt idx="12815">
                  <c:v>0.15002314814814813</c:v>
                </c:pt>
                <c:pt idx="12816">
                  <c:v>0.15003472222222222</c:v>
                </c:pt>
                <c:pt idx="12817">
                  <c:v>0.15004629629629629</c:v>
                </c:pt>
                <c:pt idx="12818">
                  <c:v>0.15005787037037036</c:v>
                </c:pt>
                <c:pt idx="12819">
                  <c:v>0.15006944444444445</c:v>
                </c:pt>
                <c:pt idx="12820">
                  <c:v>0.15008101851851852</c:v>
                </c:pt>
                <c:pt idx="12821">
                  <c:v>0.15009259259259258</c:v>
                </c:pt>
                <c:pt idx="12822">
                  <c:v>0.15010416666666668</c:v>
                </c:pt>
                <c:pt idx="12823">
                  <c:v>0.15011574074074074</c:v>
                </c:pt>
                <c:pt idx="12824">
                  <c:v>0.15012731481481481</c:v>
                </c:pt>
                <c:pt idx="12825">
                  <c:v>0.15013888888888891</c:v>
                </c:pt>
                <c:pt idx="12826">
                  <c:v>0.15015046296296297</c:v>
                </c:pt>
                <c:pt idx="12827">
                  <c:v>0.15016203703703704</c:v>
                </c:pt>
                <c:pt idx="12828">
                  <c:v>0.1501736111111111</c:v>
                </c:pt>
                <c:pt idx="12829">
                  <c:v>0.15018518518518517</c:v>
                </c:pt>
                <c:pt idx="12830">
                  <c:v>0.15019675925925927</c:v>
                </c:pt>
                <c:pt idx="12831">
                  <c:v>0.15020833333333333</c:v>
                </c:pt>
                <c:pt idx="12832">
                  <c:v>0.1502199074074074</c:v>
                </c:pt>
                <c:pt idx="12833">
                  <c:v>0.15023148148148149</c:v>
                </c:pt>
                <c:pt idx="12834">
                  <c:v>0.15024305555555556</c:v>
                </c:pt>
                <c:pt idx="12835">
                  <c:v>0.15025462962962963</c:v>
                </c:pt>
                <c:pt idx="12836">
                  <c:v>0.15026620370370369</c:v>
                </c:pt>
                <c:pt idx="12837">
                  <c:v>0.15027777777777776</c:v>
                </c:pt>
                <c:pt idx="12838">
                  <c:v>0.15028935185185185</c:v>
                </c:pt>
                <c:pt idx="12839">
                  <c:v>0.15030092592592592</c:v>
                </c:pt>
                <c:pt idx="12840">
                  <c:v>0.15031249999999999</c:v>
                </c:pt>
                <c:pt idx="12841">
                  <c:v>0.15032407407407408</c:v>
                </c:pt>
                <c:pt idx="12842">
                  <c:v>0.15033564814814815</c:v>
                </c:pt>
                <c:pt idx="12843">
                  <c:v>0.15034722222222222</c:v>
                </c:pt>
                <c:pt idx="12844">
                  <c:v>0.15035879629629631</c:v>
                </c:pt>
                <c:pt idx="12845">
                  <c:v>0.15037037037037038</c:v>
                </c:pt>
                <c:pt idx="12846">
                  <c:v>0.15038194444444444</c:v>
                </c:pt>
                <c:pt idx="12847">
                  <c:v>0.15039351851851854</c:v>
                </c:pt>
                <c:pt idx="12848">
                  <c:v>0.1504050925925926</c:v>
                </c:pt>
                <c:pt idx="12849">
                  <c:v>0.15041666666666667</c:v>
                </c:pt>
                <c:pt idx="12850">
                  <c:v>0.15042824074074074</c:v>
                </c:pt>
                <c:pt idx="12851">
                  <c:v>0.1504398148148148</c:v>
                </c:pt>
                <c:pt idx="12852">
                  <c:v>0.1504513888888889</c:v>
                </c:pt>
                <c:pt idx="12853">
                  <c:v>0.15046296296296297</c:v>
                </c:pt>
                <c:pt idx="12854">
                  <c:v>0.15047453703703703</c:v>
                </c:pt>
                <c:pt idx="12855">
                  <c:v>0.15048611111111113</c:v>
                </c:pt>
                <c:pt idx="12856">
                  <c:v>0.15049768518518519</c:v>
                </c:pt>
                <c:pt idx="12857">
                  <c:v>0.15050925925925926</c:v>
                </c:pt>
                <c:pt idx="12858">
                  <c:v>0.15052083333333333</c:v>
                </c:pt>
                <c:pt idx="12859">
                  <c:v>0.15053240740740739</c:v>
                </c:pt>
                <c:pt idx="12860">
                  <c:v>0.15054398148148149</c:v>
                </c:pt>
                <c:pt idx="12861">
                  <c:v>0.15055555555555555</c:v>
                </c:pt>
                <c:pt idx="12862">
                  <c:v>0.15056712962962962</c:v>
                </c:pt>
                <c:pt idx="12863">
                  <c:v>0.15057870370370371</c:v>
                </c:pt>
                <c:pt idx="12864">
                  <c:v>0.15059027777777778</c:v>
                </c:pt>
                <c:pt idx="12865">
                  <c:v>0.15060185185185185</c:v>
                </c:pt>
                <c:pt idx="12866">
                  <c:v>0.15061342592592594</c:v>
                </c:pt>
                <c:pt idx="12867">
                  <c:v>0.15062500000000001</c:v>
                </c:pt>
                <c:pt idx="12868">
                  <c:v>0.15063657407407408</c:v>
                </c:pt>
                <c:pt idx="12869">
                  <c:v>0.15064814814814814</c:v>
                </c:pt>
                <c:pt idx="12870">
                  <c:v>0.15065972222222221</c:v>
                </c:pt>
                <c:pt idx="12871">
                  <c:v>0.1506712962962963</c:v>
                </c:pt>
                <c:pt idx="12872">
                  <c:v>0.15068287037037037</c:v>
                </c:pt>
                <c:pt idx="12873">
                  <c:v>0.15069444444444444</c:v>
                </c:pt>
                <c:pt idx="12874">
                  <c:v>0.15070601851851853</c:v>
                </c:pt>
                <c:pt idx="12875">
                  <c:v>0.1507175925925926</c:v>
                </c:pt>
                <c:pt idx="12876">
                  <c:v>0.15072916666666666</c:v>
                </c:pt>
                <c:pt idx="12877">
                  <c:v>0.15074074074074076</c:v>
                </c:pt>
                <c:pt idx="12878">
                  <c:v>0.1507523148148148</c:v>
                </c:pt>
                <c:pt idx="12879">
                  <c:v>0.15076388888888889</c:v>
                </c:pt>
                <c:pt idx="12880">
                  <c:v>0.15077546296296296</c:v>
                </c:pt>
                <c:pt idx="12881">
                  <c:v>0.15078703703703702</c:v>
                </c:pt>
                <c:pt idx="12882">
                  <c:v>0.15079861111111112</c:v>
                </c:pt>
                <c:pt idx="12883">
                  <c:v>0.15081018518518519</c:v>
                </c:pt>
                <c:pt idx="12884">
                  <c:v>0.15082175925925925</c:v>
                </c:pt>
                <c:pt idx="12885">
                  <c:v>0.15083333333333335</c:v>
                </c:pt>
                <c:pt idx="12886">
                  <c:v>0.15084490740740741</c:v>
                </c:pt>
                <c:pt idx="12887">
                  <c:v>0.15085648148148148</c:v>
                </c:pt>
                <c:pt idx="12888">
                  <c:v>0.15086805555555557</c:v>
                </c:pt>
                <c:pt idx="12889">
                  <c:v>0.15087962962962961</c:v>
                </c:pt>
                <c:pt idx="12890">
                  <c:v>0.15089120370370371</c:v>
                </c:pt>
                <c:pt idx="12891">
                  <c:v>0.15090277777777777</c:v>
                </c:pt>
                <c:pt idx="12892">
                  <c:v>0.15090277777777777</c:v>
                </c:pt>
                <c:pt idx="12893">
                  <c:v>0.15091435185185184</c:v>
                </c:pt>
                <c:pt idx="12894">
                  <c:v>0.15092592592592594</c:v>
                </c:pt>
                <c:pt idx="12895">
                  <c:v>0.1509375</c:v>
                </c:pt>
                <c:pt idx="12896">
                  <c:v>0.15094907407407407</c:v>
                </c:pt>
                <c:pt idx="12897">
                  <c:v>0.15096064814814816</c:v>
                </c:pt>
                <c:pt idx="12898">
                  <c:v>0.1509722222222222</c:v>
                </c:pt>
                <c:pt idx="12899">
                  <c:v>0.1509837962962963</c:v>
                </c:pt>
                <c:pt idx="12900">
                  <c:v>0.15099537037037036</c:v>
                </c:pt>
                <c:pt idx="12901">
                  <c:v>0.15100694444444443</c:v>
                </c:pt>
                <c:pt idx="12902">
                  <c:v>0.15101851851851852</c:v>
                </c:pt>
                <c:pt idx="12903">
                  <c:v>0.15103009259259259</c:v>
                </c:pt>
                <c:pt idx="12904">
                  <c:v>0.15104166666666666</c:v>
                </c:pt>
                <c:pt idx="12905">
                  <c:v>0.15105324074074075</c:v>
                </c:pt>
                <c:pt idx="12906">
                  <c:v>0.15106481481481482</c:v>
                </c:pt>
                <c:pt idx="12907">
                  <c:v>0.15107638888888889</c:v>
                </c:pt>
                <c:pt idx="12908">
                  <c:v>0.15108796296296298</c:v>
                </c:pt>
                <c:pt idx="12909">
                  <c:v>0.15109953703703705</c:v>
                </c:pt>
                <c:pt idx="12910">
                  <c:v>0.15111111111111111</c:v>
                </c:pt>
                <c:pt idx="12911">
                  <c:v>0.15112268518518518</c:v>
                </c:pt>
                <c:pt idx="12912">
                  <c:v>0.15113425925925925</c:v>
                </c:pt>
                <c:pt idx="12913">
                  <c:v>0.15114583333333334</c:v>
                </c:pt>
                <c:pt idx="12914">
                  <c:v>0.15115740740740741</c:v>
                </c:pt>
                <c:pt idx="12915">
                  <c:v>0.15116898148148147</c:v>
                </c:pt>
                <c:pt idx="12916">
                  <c:v>0.15118055555555557</c:v>
                </c:pt>
                <c:pt idx="12917">
                  <c:v>0.15119212962962963</c:v>
                </c:pt>
                <c:pt idx="12918">
                  <c:v>0.1512037037037037</c:v>
                </c:pt>
                <c:pt idx="12919">
                  <c:v>0.15121527777777777</c:v>
                </c:pt>
                <c:pt idx="12920">
                  <c:v>0.15122685185185183</c:v>
                </c:pt>
                <c:pt idx="12921">
                  <c:v>0.15123842592592593</c:v>
                </c:pt>
                <c:pt idx="12922">
                  <c:v>0.15125</c:v>
                </c:pt>
                <c:pt idx="12923">
                  <c:v>0.15126157407407406</c:v>
                </c:pt>
                <c:pt idx="12924">
                  <c:v>0.15127314814814816</c:v>
                </c:pt>
                <c:pt idx="12925">
                  <c:v>0.15128472222222222</c:v>
                </c:pt>
                <c:pt idx="12926">
                  <c:v>0.15129629629629629</c:v>
                </c:pt>
                <c:pt idx="12927">
                  <c:v>0.15130787037037038</c:v>
                </c:pt>
                <c:pt idx="12928">
                  <c:v>0.15131944444444445</c:v>
                </c:pt>
                <c:pt idx="12929">
                  <c:v>0.15133101851851852</c:v>
                </c:pt>
                <c:pt idx="12930">
                  <c:v>0.15134259259259258</c:v>
                </c:pt>
                <c:pt idx="12931">
                  <c:v>0.15135416666666668</c:v>
                </c:pt>
                <c:pt idx="12932">
                  <c:v>0.15136574074074075</c:v>
                </c:pt>
                <c:pt idx="12933">
                  <c:v>0.15137731481481481</c:v>
                </c:pt>
                <c:pt idx="12934">
                  <c:v>0.15138888888888888</c:v>
                </c:pt>
                <c:pt idx="12935">
                  <c:v>0.15140046296296297</c:v>
                </c:pt>
                <c:pt idx="12936">
                  <c:v>0.15141203703703704</c:v>
                </c:pt>
                <c:pt idx="12937">
                  <c:v>0.15142361111111111</c:v>
                </c:pt>
                <c:pt idx="12938">
                  <c:v>0.1514351851851852</c:v>
                </c:pt>
                <c:pt idx="12939">
                  <c:v>0.15144675925925927</c:v>
                </c:pt>
                <c:pt idx="12940">
                  <c:v>0.15145833333333333</c:v>
                </c:pt>
                <c:pt idx="12941">
                  <c:v>0.1514699074074074</c:v>
                </c:pt>
                <c:pt idx="12942">
                  <c:v>0.15148148148148147</c:v>
                </c:pt>
                <c:pt idx="12943">
                  <c:v>0.15149305555555556</c:v>
                </c:pt>
                <c:pt idx="12944">
                  <c:v>0.15150462962962963</c:v>
                </c:pt>
                <c:pt idx="12945">
                  <c:v>0.15151620370370369</c:v>
                </c:pt>
                <c:pt idx="12946">
                  <c:v>0.15152777777777779</c:v>
                </c:pt>
                <c:pt idx="12947">
                  <c:v>0.15153935185185186</c:v>
                </c:pt>
                <c:pt idx="12948">
                  <c:v>0.15155092592592592</c:v>
                </c:pt>
                <c:pt idx="12949">
                  <c:v>0.15156250000000002</c:v>
                </c:pt>
                <c:pt idx="12950">
                  <c:v>0.15157407407407408</c:v>
                </c:pt>
                <c:pt idx="12951">
                  <c:v>0.15158564814814815</c:v>
                </c:pt>
                <c:pt idx="12952">
                  <c:v>0.15159722222222222</c:v>
                </c:pt>
                <c:pt idx="12953">
                  <c:v>0.15160879629629628</c:v>
                </c:pt>
                <c:pt idx="12954">
                  <c:v>0.15162037037037038</c:v>
                </c:pt>
                <c:pt idx="12955">
                  <c:v>0.15163194444444444</c:v>
                </c:pt>
                <c:pt idx="12956">
                  <c:v>0.15164351851851851</c:v>
                </c:pt>
                <c:pt idx="12957">
                  <c:v>0.15165509259259261</c:v>
                </c:pt>
                <c:pt idx="12958">
                  <c:v>0.15166666666666667</c:v>
                </c:pt>
                <c:pt idx="12959">
                  <c:v>0.15167824074074074</c:v>
                </c:pt>
                <c:pt idx="12960">
                  <c:v>0.15168981481481481</c:v>
                </c:pt>
                <c:pt idx="12961">
                  <c:v>0.15170138888888887</c:v>
                </c:pt>
                <c:pt idx="12962">
                  <c:v>0.15171296296296297</c:v>
                </c:pt>
                <c:pt idx="12963">
                  <c:v>0.15172453703703703</c:v>
                </c:pt>
                <c:pt idx="12964">
                  <c:v>0.1517361111111111</c:v>
                </c:pt>
                <c:pt idx="12965">
                  <c:v>0.15174768518518519</c:v>
                </c:pt>
                <c:pt idx="12966">
                  <c:v>0.15175925925925926</c:v>
                </c:pt>
                <c:pt idx="12967">
                  <c:v>0.15177083333333333</c:v>
                </c:pt>
                <c:pt idx="12968">
                  <c:v>0.15178240740740742</c:v>
                </c:pt>
                <c:pt idx="12969">
                  <c:v>0.15179398148148149</c:v>
                </c:pt>
                <c:pt idx="12970">
                  <c:v>0.15180555555555555</c:v>
                </c:pt>
                <c:pt idx="12971">
                  <c:v>0.15181712962962965</c:v>
                </c:pt>
                <c:pt idx="12972">
                  <c:v>0.15182870370370369</c:v>
                </c:pt>
                <c:pt idx="12973">
                  <c:v>0.15184027777777778</c:v>
                </c:pt>
                <c:pt idx="12974">
                  <c:v>0.15185185185185185</c:v>
                </c:pt>
                <c:pt idx="12975">
                  <c:v>0.15186342592592592</c:v>
                </c:pt>
                <c:pt idx="12976">
                  <c:v>0.15187500000000001</c:v>
                </c:pt>
                <c:pt idx="12977">
                  <c:v>0.15188657407407408</c:v>
                </c:pt>
                <c:pt idx="12978">
                  <c:v>0.15189814814814814</c:v>
                </c:pt>
                <c:pt idx="12979">
                  <c:v>0.15190972222222224</c:v>
                </c:pt>
                <c:pt idx="12980">
                  <c:v>0.15192129629629628</c:v>
                </c:pt>
                <c:pt idx="12981">
                  <c:v>0.15193287037037037</c:v>
                </c:pt>
                <c:pt idx="12982">
                  <c:v>0.15194444444444444</c:v>
                </c:pt>
                <c:pt idx="12983">
                  <c:v>0.1519560185185185</c:v>
                </c:pt>
                <c:pt idx="12984">
                  <c:v>0.1519675925925926</c:v>
                </c:pt>
                <c:pt idx="12985">
                  <c:v>0.15197916666666667</c:v>
                </c:pt>
                <c:pt idx="12986">
                  <c:v>0.15199074074074073</c:v>
                </c:pt>
                <c:pt idx="12987">
                  <c:v>0.15200231481481483</c:v>
                </c:pt>
                <c:pt idx="12988">
                  <c:v>0.15201388888888889</c:v>
                </c:pt>
                <c:pt idx="12989">
                  <c:v>0.15202546296296296</c:v>
                </c:pt>
                <c:pt idx="12990">
                  <c:v>0.15203703703703705</c:v>
                </c:pt>
                <c:pt idx="12991">
                  <c:v>0.15204861111111112</c:v>
                </c:pt>
                <c:pt idx="12992">
                  <c:v>0.15206018518518519</c:v>
                </c:pt>
                <c:pt idx="12993">
                  <c:v>0.15207175925925925</c:v>
                </c:pt>
                <c:pt idx="12994">
                  <c:v>0.15208333333333332</c:v>
                </c:pt>
                <c:pt idx="12995">
                  <c:v>0.15209490740740741</c:v>
                </c:pt>
                <c:pt idx="12996">
                  <c:v>0.15210648148148148</c:v>
                </c:pt>
                <c:pt idx="12997">
                  <c:v>0.15211805555555555</c:v>
                </c:pt>
                <c:pt idx="12998">
                  <c:v>0.15212962962962964</c:v>
                </c:pt>
                <c:pt idx="12999">
                  <c:v>0.15214120370370371</c:v>
                </c:pt>
                <c:pt idx="13000">
                  <c:v>0.15215277777777778</c:v>
                </c:pt>
                <c:pt idx="13001">
                  <c:v>0.15216435185185184</c:v>
                </c:pt>
                <c:pt idx="13002">
                  <c:v>0.15217592592592591</c:v>
                </c:pt>
                <c:pt idx="13003">
                  <c:v>0.1521875</c:v>
                </c:pt>
                <c:pt idx="13004">
                  <c:v>0.15219907407407407</c:v>
                </c:pt>
                <c:pt idx="13005">
                  <c:v>0.15221064814814814</c:v>
                </c:pt>
                <c:pt idx="13006">
                  <c:v>0.15222222222222223</c:v>
                </c:pt>
                <c:pt idx="13007">
                  <c:v>0.1522337962962963</c:v>
                </c:pt>
                <c:pt idx="13008">
                  <c:v>0.15224537037037036</c:v>
                </c:pt>
                <c:pt idx="13009">
                  <c:v>0.15225694444444446</c:v>
                </c:pt>
                <c:pt idx="13010">
                  <c:v>0.15226851851851853</c:v>
                </c:pt>
                <c:pt idx="13011">
                  <c:v>0.15228009259259259</c:v>
                </c:pt>
                <c:pt idx="13012">
                  <c:v>0.15229166666666666</c:v>
                </c:pt>
                <c:pt idx="13013">
                  <c:v>0.15230324074074075</c:v>
                </c:pt>
                <c:pt idx="13014">
                  <c:v>0.15231481481481482</c:v>
                </c:pt>
                <c:pt idx="13015">
                  <c:v>0.15232638888888889</c:v>
                </c:pt>
                <c:pt idx="13016">
                  <c:v>0.15233796296296295</c:v>
                </c:pt>
                <c:pt idx="13017">
                  <c:v>0.15234953703703705</c:v>
                </c:pt>
                <c:pt idx="13018">
                  <c:v>0.15236111111111111</c:v>
                </c:pt>
                <c:pt idx="13019">
                  <c:v>0.15237268518518518</c:v>
                </c:pt>
                <c:pt idx="13020">
                  <c:v>0.15238425925925925</c:v>
                </c:pt>
                <c:pt idx="13021">
                  <c:v>0.15239583333333334</c:v>
                </c:pt>
                <c:pt idx="13022">
                  <c:v>0.15240740740740741</c:v>
                </c:pt>
                <c:pt idx="13023">
                  <c:v>0.15241898148148147</c:v>
                </c:pt>
                <c:pt idx="13024">
                  <c:v>0.15243055555555554</c:v>
                </c:pt>
                <c:pt idx="13025">
                  <c:v>0.15244212962962964</c:v>
                </c:pt>
                <c:pt idx="13026">
                  <c:v>0.1524537037037037</c:v>
                </c:pt>
                <c:pt idx="13027">
                  <c:v>0.15246527777777777</c:v>
                </c:pt>
                <c:pt idx="13028">
                  <c:v>0.15247685185185186</c:v>
                </c:pt>
                <c:pt idx="13029">
                  <c:v>0.15248842592592593</c:v>
                </c:pt>
                <c:pt idx="13030">
                  <c:v>0.1525</c:v>
                </c:pt>
                <c:pt idx="13031">
                  <c:v>0.15251157407407409</c:v>
                </c:pt>
                <c:pt idx="13032">
                  <c:v>0.15252314814814816</c:v>
                </c:pt>
                <c:pt idx="13033">
                  <c:v>0.15253472222222222</c:v>
                </c:pt>
                <c:pt idx="13034">
                  <c:v>0.15254629629629629</c:v>
                </c:pt>
                <c:pt idx="13035">
                  <c:v>0.15255787037037036</c:v>
                </c:pt>
                <c:pt idx="13036">
                  <c:v>0.15256944444444445</c:v>
                </c:pt>
                <c:pt idx="13037">
                  <c:v>0.15258101851851852</c:v>
                </c:pt>
                <c:pt idx="13038">
                  <c:v>0.15259259259259259</c:v>
                </c:pt>
                <c:pt idx="13039">
                  <c:v>0.15260416666666668</c:v>
                </c:pt>
                <c:pt idx="13040">
                  <c:v>0.15261574074074075</c:v>
                </c:pt>
                <c:pt idx="13041">
                  <c:v>0.15262731481481481</c:v>
                </c:pt>
                <c:pt idx="13042">
                  <c:v>0.15263888888888888</c:v>
                </c:pt>
                <c:pt idx="13043">
                  <c:v>0.15265046296296295</c:v>
                </c:pt>
                <c:pt idx="13044">
                  <c:v>0.15266203703703704</c:v>
                </c:pt>
                <c:pt idx="13045">
                  <c:v>0.15267361111111111</c:v>
                </c:pt>
                <c:pt idx="13046">
                  <c:v>0.15268518518518517</c:v>
                </c:pt>
                <c:pt idx="13047">
                  <c:v>0.15269675925925927</c:v>
                </c:pt>
                <c:pt idx="13048">
                  <c:v>0.15270833333333333</c:v>
                </c:pt>
                <c:pt idx="13049">
                  <c:v>0.1527199074074074</c:v>
                </c:pt>
                <c:pt idx="13050">
                  <c:v>0.1527314814814815</c:v>
                </c:pt>
                <c:pt idx="13051">
                  <c:v>0.15274305555555556</c:v>
                </c:pt>
                <c:pt idx="13052">
                  <c:v>0.15275462962962963</c:v>
                </c:pt>
                <c:pt idx="13053">
                  <c:v>0.15276620370370372</c:v>
                </c:pt>
                <c:pt idx="13054">
                  <c:v>0.15277777777777776</c:v>
                </c:pt>
                <c:pt idx="13055">
                  <c:v>0.15278935185185186</c:v>
                </c:pt>
                <c:pt idx="13056">
                  <c:v>0.15280092592592592</c:v>
                </c:pt>
                <c:pt idx="13057">
                  <c:v>0.15281249999999999</c:v>
                </c:pt>
                <c:pt idx="13058">
                  <c:v>0.15282407407407408</c:v>
                </c:pt>
                <c:pt idx="13059">
                  <c:v>0.15283564814814815</c:v>
                </c:pt>
                <c:pt idx="13060">
                  <c:v>0.15284722222222222</c:v>
                </c:pt>
                <c:pt idx="13061">
                  <c:v>0.15285879629629631</c:v>
                </c:pt>
                <c:pt idx="13062">
                  <c:v>0.15287037037037035</c:v>
                </c:pt>
                <c:pt idx="13063">
                  <c:v>0.15288194444444445</c:v>
                </c:pt>
                <c:pt idx="13064">
                  <c:v>0.15289351851851851</c:v>
                </c:pt>
                <c:pt idx="13065">
                  <c:v>0.15290509259259258</c:v>
                </c:pt>
              </c:numCache>
            </c:numRef>
          </c:cat>
          <c:val>
            <c:numRef>
              <c:f>Sheet1!$D$1:$D$13066</c:f>
              <c:numCache>
                <c:formatCode>General</c:formatCode>
                <c:ptCount val="13066"/>
                <c:pt idx="0">
                  <c:v>400</c:v>
                </c:pt>
                <c:pt idx="1">
                  <c:v>400</c:v>
                </c:pt>
                <c:pt idx="2">
                  <c:v>411</c:v>
                </c:pt>
                <c:pt idx="3">
                  <c:v>410</c:v>
                </c:pt>
                <c:pt idx="4">
                  <c:v>401</c:v>
                </c:pt>
                <c:pt idx="5">
                  <c:v>406</c:v>
                </c:pt>
                <c:pt idx="6">
                  <c:v>400</c:v>
                </c:pt>
                <c:pt idx="7">
                  <c:v>405</c:v>
                </c:pt>
                <c:pt idx="8">
                  <c:v>400</c:v>
                </c:pt>
                <c:pt idx="9">
                  <c:v>405</c:v>
                </c:pt>
                <c:pt idx="10">
                  <c:v>401</c:v>
                </c:pt>
                <c:pt idx="11">
                  <c:v>401</c:v>
                </c:pt>
                <c:pt idx="12">
                  <c:v>400</c:v>
                </c:pt>
                <c:pt idx="13">
                  <c:v>406</c:v>
                </c:pt>
                <c:pt idx="14">
                  <c:v>400</c:v>
                </c:pt>
                <c:pt idx="15">
                  <c:v>400</c:v>
                </c:pt>
                <c:pt idx="16">
                  <c:v>409</c:v>
                </c:pt>
                <c:pt idx="17">
                  <c:v>400</c:v>
                </c:pt>
                <c:pt idx="18">
                  <c:v>400</c:v>
                </c:pt>
                <c:pt idx="19">
                  <c:v>408</c:v>
                </c:pt>
                <c:pt idx="20">
                  <c:v>408</c:v>
                </c:pt>
                <c:pt idx="21">
                  <c:v>400</c:v>
                </c:pt>
                <c:pt idx="22">
                  <c:v>411</c:v>
                </c:pt>
                <c:pt idx="23">
                  <c:v>402</c:v>
                </c:pt>
                <c:pt idx="24">
                  <c:v>423</c:v>
                </c:pt>
                <c:pt idx="25">
                  <c:v>400</c:v>
                </c:pt>
                <c:pt idx="26">
                  <c:v>402</c:v>
                </c:pt>
                <c:pt idx="27">
                  <c:v>400</c:v>
                </c:pt>
                <c:pt idx="28">
                  <c:v>400</c:v>
                </c:pt>
                <c:pt idx="29">
                  <c:v>402</c:v>
                </c:pt>
                <c:pt idx="30">
                  <c:v>400</c:v>
                </c:pt>
                <c:pt idx="31">
                  <c:v>417</c:v>
                </c:pt>
                <c:pt idx="32">
                  <c:v>409</c:v>
                </c:pt>
                <c:pt idx="33">
                  <c:v>408</c:v>
                </c:pt>
                <c:pt idx="34">
                  <c:v>405</c:v>
                </c:pt>
                <c:pt idx="35">
                  <c:v>400</c:v>
                </c:pt>
                <c:pt idx="36">
                  <c:v>414</c:v>
                </c:pt>
                <c:pt idx="37">
                  <c:v>401</c:v>
                </c:pt>
                <c:pt idx="38">
                  <c:v>400</c:v>
                </c:pt>
                <c:pt idx="39">
                  <c:v>400</c:v>
                </c:pt>
                <c:pt idx="40">
                  <c:v>400</c:v>
                </c:pt>
                <c:pt idx="41">
                  <c:v>403</c:v>
                </c:pt>
                <c:pt idx="42">
                  <c:v>408</c:v>
                </c:pt>
                <c:pt idx="43">
                  <c:v>403</c:v>
                </c:pt>
                <c:pt idx="44">
                  <c:v>400</c:v>
                </c:pt>
                <c:pt idx="45">
                  <c:v>400</c:v>
                </c:pt>
                <c:pt idx="46">
                  <c:v>406</c:v>
                </c:pt>
                <c:pt idx="47">
                  <c:v>409</c:v>
                </c:pt>
                <c:pt idx="48">
                  <c:v>400</c:v>
                </c:pt>
                <c:pt idx="49">
                  <c:v>403</c:v>
                </c:pt>
                <c:pt idx="50">
                  <c:v>400</c:v>
                </c:pt>
                <c:pt idx="51">
                  <c:v>411</c:v>
                </c:pt>
                <c:pt idx="52">
                  <c:v>400</c:v>
                </c:pt>
                <c:pt idx="53">
                  <c:v>411</c:v>
                </c:pt>
                <c:pt idx="54">
                  <c:v>407</c:v>
                </c:pt>
                <c:pt idx="55">
                  <c:v>410</c:v>
                </c:pt>
                <c:pt idx="56">
                  <c:v>406</c:v>
                </c:pt>
                <c:pt idx="57">
                  <c:v>410</c:v>
                </c:pt>
                <c:pt idx="58">
                  <c:v>402</c:v>
                </c:pt>
                <c:pt idx="59">
                  <c:v>402</c:v>
                </c:pt>
                <c:pt idx="60">
                  <c:v>407</c:v>
                </c:pt>
                <c:pt idx="61">
                  <c:v>400</c:v>
                </c:pt>
                <c:pt idx="62">
                  <c:v>400</c:v>
                </c:pt>
                <c:pt idx="63">
                  <c:v>407</c:v>
                </c:pt>
                <c:pt idx="64">
                  <c:v>400</c:v>
                </c:pt>
                <c:pt idx="65">
                  <c:v>405</c:v>
                </c:pt>
                <c:pt idx="66">
                  <c:v>413</c:v>
                </c:pt>
                <c:pt idx="67">
                  <c:v>402</c:v>
                </c:pt>
                <c:pt idx="68">
                  <c:v>402</c:v>
                </c:pt>
                <c:pt idx="69">
                  <c:v>400</c:v>
                </c:pt>
                <c:pt idx="70">
                  <c:v>413</c:v>
                </c:pt>
                <c:pt idx="71">
                  <c:v>413</c:v>
                </c:pt>
                <c:pt idx="72">
                  <c:v>406</c:v>
                </c:pt>
                <c:pt idx="73">
                  <c:v>409</c:v>
                </c:pt>
                <c:pt idx="74">
                  <c:v>403</c:v>
                </c:pt>
                <c:pt idx="75">
                  <c:v>409</c:v>
                </c:pt>
                <c:pt idx="76">
                  <c:v>400</c:v>
                </c:pt>
                <c:pt idx="77">
                  <c:v>409</c:v>
                </c:pt>
                <c:pt idx="78">
                  <c:v>400</c:v>
                </c:pt>
                <c:pt idx="79">
                  <c:v>400</c:v>
                </c:pt>
                <c:pt idx="80">
                  <c:v>413</c:v>
                </c:pt>
                <c:pt idx="81">
                  <c:v>409</c:v>
                </c:pt>
                <c:pt idx="82">
                  <c:v>409</c:v>
                </c:pt>
                <c:pt idx="83">
                  <c:v>406</c:v>
                </c:pt>
                <c:pt idx="84">
                  <c:v>400</c:v>
                </c:pt>
                <c:pt idx="85">
                  <c:v>401</c:v>
                </c:pt>
                <c:pt idx="86">
                  <c:v>406</c:v>
                </c:pt>
                <c:pt idx="87">
                  <c:v>400</c:v>
                </c:pt>
                <c:pt idx="88">
                  <c:v>405</c:v>
                </c:pt>
                <c:pt idx="89">
                  <c:v>400</c:v>
                </c:pt>
                <c:pt idx="90">
                  <c:v>411</c:v>
                </c:pt>
                <c:pt idx="91">
                  <c:v>408</c:v>
                </c:pt>
                <c:pt idx="92">
                  <c:v>407</c:v>
                </c:pt>
                <c:pt idx="93">
                  <c:v>408</c:v>
                </c:pt>
                <c:pt idx="94">
                  <c:v>400</c:v>
                </c:pt>
                <c:pt idx="95">
                  <c:v>402</c:v>
                </c:pt>
                <c:pt idx="96">
                  <c:v>400</c:v>
                </c:pt>
                <c:pt idx="97">
                  <c:v>408</c:v>
                </c:pt>
                <c:pt idx="98">
                  <c:v>400</c:v>
                </c:pt>
                <c:pt idx="99">
                  <c:v>408</c:v>
                </c:pt>
                <c:pt idx="100">
                  <c:v>405</c:v>
                </c:pt>
                <c:pt idx="101">
                  <c:v>406</c:v>
                </c:pt>
                <c:pt idx="102">
                  <c:v>401</c:v>
                </c:pt>
                <c:pt idx="103">
                  <c:v>405</c:v>
                </c:pt>
                <c:pt idx="104">
                  <c:v>413</c:v>
                </c:pt>
                <c:pt idx="105">
                  <c:v>400</c:v>
                </c:pt>
                <c:pt idx="106">
                  <c:v>400</c:v>
                </c:pt>
                <c:pt idx="107">
                  <c:v>409</c:v>
                </c:pt>
                <c:pt idx="108">
                  <c:v>403</c:v>
                </c:pt>
                <c:pt idx="109">
                  <c:v>400</c:v>
                </c:pt>
                <c:pt idx="110">
                  <c:v>406</c:v>
                </c:pt>
                <c:pt idx="111">
                  <c:v>400</c:v>
                </c:pt>
                <c:pt idx="112">
                  <c:v>413</c:v>
                </c:pt>
                <c:pt idx="113">
                  <c:v>407</c:v>
                </c:pt>
                <c:pt idx="114">
                  <c:v>408</c:v>
                </c:pt>
                <c:pt idx="115">
                  <c:v>400</c:v>
                </c:pt>
                <c:pt idx="116">
                  <c:v>400</c:v>
                </c:pt>
                <c:pt idx="117">
                  <c:v>417</c:v>
                </c:pt>
                <c:pt idx="118">
                  <c:v>407</c:v>
                </c:pt>
                <c:pt idx="119">
                  <c:v>414</c:v>
                </c:pt>
                <c:pt idx="120">
                  <c:v>407</c:v>
                </c:pt>
                <c:pt idx="121">
                  <c:v>407</c:v>
                </c:pt>
                <c:pt idx="122">
                  <c:v>407</c:v>
                </c:pt>
                <c:pt idx="123">
                  <c:v>400</c:v>
                </c:pt>
                <c:pt idx="124">
                  <c:v>403</c:v>
                </c:pt>
                <c:pt idx="125">
                  <c:v>403</c:v>
                </c:pt>
                <c:pt idx="126">
                  <c:v>400</c:v>
                </c:pt>
                <c:pt idx="127">
                  <c:v>411</c:v>
                </c:pt>
                <c:pt idx="128">
                  <c:v>400</c:v>
                </c:pt>
                <c:pt idx="129">
                  <c:v>401</c:v>
                </c:pt>
                <c:pt idx="130">
                  <c:v>411</c:v>
                </c:pt>
                <c:pt idx="131">
                  <c:v>407</c:v>
                </c:pt>
                <c:pt idx="132">
                  <c:v>410</c:v>
                </c:pt>
                <c:pt idx="133">
                  <c:v>400</c:v>
                </c:pt>
                <c:pt idx="134">
                  <c:v>409</c:v>
                </c:pt>
                <c:pt idx="135">
                  <c:v>402</c:v>
                </c:pt>
                <c:pt idx="136">
                  <c:v>403</c:v>
                </c:pt>
                <c:pt idx="137">
                  <c:v>408</c:v>
                </c:pt>
                <c:pt idx="138">
                  <c:v>417</c:v>
                </c:pt>
                <c:pt idx="139">
                  <c:v>400</c:v>
                </c:pt>
                <c:pt idx="140">
                  <c:v>400</c:v>
                </c:pt>
                <c:pt idx="141">
                  <c:v>403</c:v>
                </c:pt>
                <c:pt idx="142">
                  <c:v>400</c:v>
                </c:pt>
                <c:pt idx="143">
                  <c:v>401</c:v>
                </c:pt>
                <c:pt idx="144">
                  <c:v>403</c:v>
                </c:pt>
                <c:pt idx="145">
                  <c:v>401</c:v>
                </c:pt>
                <c:pt idx="146">
                  <c:v>400</c:v>
                </c:pt>
                <c:pt idx="147">
                  <c:v>408</c:v>
                </c:pt>
                <c:pt idx="148">
                  <c:v>400</c:v>
                </c:pt>
                <c:pt idx="149">
                  <c:v>408</c:v>
                </c:pt>
                <c:pt idx="150">
                  <c:v>400</c:v>
                </c:pt>
                <c:pt idx="151">
                  <c:v>401</c:v>
                </c:pt>
                <c:pt idx="152">
                  <c:v>409</c:v>
                </c:pt>
                <c:pt idx="153">
                  <c:v>400</c:v>
                </c:pt>
                <c:pt idx="154">
                  <c:v>406</c:v>
                </c:pt>
                <c:pt idx="155">
                  <c:v>400</c:v>
                </c:pt>
                <c:pt idx="156">
                  <c:v>403</c:v>
                </c:pt>
                <c:pt idx="157">
                  <c:v>403</c:v>
                </c:pt>
                <c:pt idx="158">
                  <c:v>408</c:v>
                </c:pt>
                <c:pt idx="159">
                  <c:v>408</c:v>
                </c:pt>
                <c:pt idx="160">
                  <c:v>407</c:v>
                </c:pt>
                <c:pt idx="161">
                  <c:v>423</c:v>
                </c:pt>
                <c:pt idx="162">
                  <c:v>400</c:v>
                </c:pt>
                <c:pt idx="163">
                  <c:v>403</c:v>
                </c:pt>
                <c:pt idx="164">
                  <c:v>409</c:v>
                </c:pt>
                <c:pt idx="165">
                  <c:v>413</c:v>
                </c:pt>
                <c:pt idx="166">
                  <c:v>400</c:v>
                </c:pt>
                <c:pt idx="167">
                  <c:v>400</c:v>
                </c:pt>
                <c:pt idx="168">
                  <c:v>403</c:v>
                </c:pt>
                <c:pt idx="169">
                  <c:v>408</c:v>
                </c:pt>
                <c:pt idx="170">
                  <c:v>400</c:v>
                </c:pt>
                <c:pt idx="171">
                  <c:v>410</c:v>
                </c:pt>
                <c:pt idx="172">
                  <c:v>406</c:v>
                </c:pt>
                <c:pt idx="173">
                  <c:v>402</c:v>
                </c:pt>
                <c:pt idx="174">
                  <c:v>410</c:v>
                </c:pt>
                <c:pt idx="175">
                  <c:v>401</c:v>
                </c:pt>
                <c:pt idx="176">
                  <c:v>400</c:v>
                </c:pt>
                <c:pt idx="177">
                  <c:v>400</c:v>
                </c:pt>
                <c:pt idx="178">
                  <c:v>401</c:v>
                </c:pt>
                <c:pt idx="179">
                  <c:v>400</c:v>
                </c:pt>
                <c:pt idx="180">
                  <c:v>408</c:v>
                </c:pt>
                <c:pt idx="181">
                  <c:v>408</c:v>
                </c:pt>
                <c:pt idx="182">
                  <c:v>406</c:v>
                </c:pt>
                <c:pt idx="183">
                  <c:v>403</c:v>
                </c:pt>
                <c:pt idx="184">
                  <c:v>408</c:v>
                </c:pt>
                <c:pt idx="185">
                  <c:v>406</c:v>
                </c:pt>
                <c:pt idx="186">
                  <c:v>403</c:v>
                </c:pt>
                <c:pt idx="187">
                  <c:v>406</c:v>
                </c:pt>
                <c:pt idx="188">
                  <c:v>403</c:v>
                </c:pt>
                <c:pt idx="189">
                  <c:v>400</c:v>
                </c:pt>
                <c:pt idx="190">
                  <c:v>400</c:v>
                </c:pt>
                <c:pt idx="191">
                  <c:v>405</c:v>
                </c:pt>
                <c:pt idx="192">
                  <c:v>400</c:v>
                </c:pt>
                <c:pt idx="193">
                  <c:v>408</c:v>
                </c:pt>
                <c:pt idx="194">
                  <c:v>400</c:v>
                </c:pt>
                <c:pt idx="195">
                  <c:v>416</c:v>
                </c:pt>
                <c:pt idx="196">
                  <c:v>400</c:v>
                </c:pt>
                <c:pt idx="197">
                  <c:v>400</c:v>
                </c:pt>
                <c:pt idx="198">
                  <c:v>410</c:v>
                </c:pt>
                <c:pt idx="199">
                  <c:v>400</c:v>
                </c:pt>
                <c:pt idx="200">
                  <c:v>410</c:v>
                </c:pt>
                <c:pt idx="201">
                  <c:v>400</c:v>
                </c:pt>
                <c:pt idx="202">
                  <c:v>407</c:v>
                </c:pt>
                <c:pt idx="203">
                  <c:v>405</c:v>
                </c:pt>
                <c:pt idx="204">
                  <c:v>405</c:v>
                </c:pt>
                <c:pt idx="205">
                  <c:v>410</c:v>
                </c:pt>
                <c:pt idx="206">
                  <c:v>407</c:v>
                </c:pt>
                <c:pt idx="207">
                  <c:v>410</c:v>
                </c:pt>
                <c:pt idx="208">
                  <c:v>400</c:v>
                </c:pt>
                <c:pt idx="209">
                  <c:v>402</c:v>
                </c:pt>
                <c:pt idx="210">
                  <c:v>400</c:v>
                </c:pt>
                <c:pt idx="211">
                  <c:v>400</c:v>
                </c:pt>
                <c:pt idx="212">
                  <c:v>401</c:v>
                </c:pt>
                <c:pt idx="213">
                  <c:v>400</c:v>
                </c:pt>
                <c:pt idx="214">
                  <c:v>410</c:v>
                </c:pt>
                <c:pt idx="215">
                  <c:v>417</c:v>
                </c:pt>
                <c:pt idx="216">
                  <c:v>414</c:v>
                </c:pt>
                <c:pt idx="217">
                  <c:v>414</c:v>
                </c:pt>
                <c:pt idx="218">
                  <c:v>405</c:v>
                </c:pt>
                <c:pt idx="219">
                  <c:v>405</c:v>
                </c:pt>
                <c:pt idx="220">
                  <c:v>405</c:v>
                </c:pt>
                <c:pt idx="221">
                  <c:v>405</c:v>
                </c:pt>
                <c:pt idx="222">
                  <c:v>410</c:v>
                </c:pt>
                <c:pt idx="223">
                  <c:v>400</c:v>
                </c:pt>
                <c:pt idx="224">
                  <c:v>407</c:v>
                </c:pt>
                <c:pt idx="225">
                  <c:v>400</c:v>
                </c:pt>
                <c:pt idx="226">
                  <c:v>418</c:v>
                </c:pt>
                <c:pt idx="227">
                  <c:v>405</c:v>
                </c:pt>
                <c:pt idx="228">
                  <c:v>414</c:v>
                </c:pt>
                <c:pt idx="229">
                  <c:v>427</c:v>
                </c:pt>
                <c:pt idx="230">
                  <c:v>403</c:v>
                </c:pt>
                <c:pt idx="231">
                  <c:v>414</c:v>
                </c:pt>
                <c:pt idx="232">
                  <c:v>405</c:v>
                </c:pt>
                <c:pt idx="233">
                  <c:v>411</c:v>
                </c:pt>
                <c:pt idx="234">
                  <c:v>402</c:v>
                </c:pt>
                <c:pt idx="235">
                  <c:v>402</c:v>
                </c:pt>
                <c:pt idx="236">
                  <c:v>405</c:v>
                </c:pt>
                <c:pt idx="237">
                  <c:v>405</c:v>
                </c:pt>
                <c:pt idx="238">
                  <c:v>402</c:v>
                </c:pt>
                <c:pt idx="239">
                  <c:v>403</c:v>
                </c:pt>
                <c:pt idx="240">
                  <c:v>400</c:v>
                </c:pt>
                <c:pt idx="241">
                  <c:v>402</c:v>
                </c:pt>
                <c:pt idx="242">
                  <c:v>411</c:v>
                </c:pt>
                <c:pt idx="243">
                  <c:v>400</c:v>
                </c:pt>
                <c:pt idx="244">
                  <c:v>405</c:v>
                </c:pt>
                <c:pt idx="245">
                  <c:v>400</c:v>
                </c:pt>
                <c:pt idx="246">
                  <c:v>408</c:v>
                </c:pt>
                <c:pt idx="247">
                  <c:v>401</c:v>
                </c:pt>
                <c:pt idx="248">
                  <c:v>406</c:v>
                </c:pt>
                <c:pt idx="249">
                  <c:v>408</c:v>
                </c:pt>
                <c:pt idx="250">
                  <c:v>400</c:v>
                </c:pt>
                <c:pt idx="251">
                  <c:v>400</c:v>
                </c:pt>
                <c:pt idx="252">
                  <c:v>401</c:v>
                </c:pt>
                <c:pt idx="253">
                  <c:v>408</c:v>
                </c:pt>
                <c:pt idx="254">
                  <c:v>401</c:v>
                </c:pt>
                <c:pt idx="255">
                  <c:v>400</c:v>
                </c:pt>
                <c:pt idx="256">
                  <c:v>403</c:v>
                </c:pt>
                <c:pt idx="257">
                  <c:v>400</c:v>
                </c:pt>
                <c:pt idx="258">
                  <c:v>400</c:v>
                </c:pt>
                <c:pt idx="259">
                  <c:v>405</c:v>
                </c:pt>
                <c:pt idx="260">
                  <c:v>405</c:v>
                </c:pt>
                <c:pt idx="261">
                  <c:v>400</c:v>
                </c:pt>
                <c:pt idx="262">
                  <c:v>503</c:v>
                </c:pt>
                <c:pt idx="263">
                  <c:v>539</c:v>
                </c:pt>
                <c:pt idx="264">
                  <c:v>526</c:v>
                </c:pt>
                <c:pt idx="265">
                  <c:v>515</c:v>
                </c:pt>
                <c:pt idx="266">
                  <c:v>526</c:v>
                </c:pt>
                <c:pt idx="267">
                  <c:v>515</c:v>
                </c:pt>
                <c:pt idx="268">
                  <c:v>520</c:v>
                </c:pt>
                <c:pt idx="269">
                  <c:v>515</c:v>
                </c:pt>
                <c:pt idx="270">
                  <c:v>539</c:v>
                </c:pt>
                <c:pt idx="271">
                  <c:v>515</c:v>
                </c:pt>
                <c:pt idx="272">
                  <c:v>520</c:v>
                </c:pt>
                <c:pt idx="273">
                  <c:v>515</c:v>
                </c:pt>
                <c:pt idx="274">
                  <c:v>520</c:v>
                </c:pt>
                <c:pt idx="275">
                  <c:v>526</c:v>
                </c:pt>
                <c:pt idx="276">
                  <c:v>520</c:v>
                </c:pt>
                <c:pt idx="277">
                  <c:v>520</c:v>
                </c:pt>
                <c:pt idx="278">
                  <c:v>515</c:v>
                </c:pt>
                <c:pt idx="279">
                  <c:v>500</c:v>
                </c:pt>
                <c:pt idx="280">
                  <c:v>515</c:v>
                </c:pt>
                <c:pt idx="281">
                  <c:v>526</c:v>
                </c:pt>
                <c:pt idx="282">
                  <c:v>515</c:v>
                </c:pt>
                <c:pt idx="283">
                  <c:v>531</c:v>
                </c:pt>
                <c:pt idx="284">
                  <c:v>500</c:v>
                </c:pt>
                <c:pt idx="285">
                  <c:v>520</c:v>
                </c:pt>
                <c:pt idx="286">
                  <c:v>531</c:v>
                </c:pt>
                <c:pt idx="287">
                  <c:v>520</c:v>
                </c:pt>
                <c:pt idx="288">
                  <c:v>520</c:v>
                </c:pt>
                <c:pt idx="289">
                  <c:v>492</c:v>
                </c:pt>
                <c:pt idx="290">
                  <c:v>520</c:v>
                </c:pt>
                <c:pt idx="291">
                  <c:v>492</c:v>
                </c:pt>
                <c:pt idx="292">
                  <c:v>503</c:v>
                </c:pt>
                <c:pt idx="293">
                  <c:v>503</c:v>
                </c:pt>
                <c:pt idx="294">
                  <c:v>515</c:v>
                </c:pt>
                <c:pt idx="295">
                  <c:v>520</c:v>
                </c:pt>
                <c:pt idx="296">
                  <c:v>481</c:v>
                </c:pt>
                <c:pt idx="297">
                  <c:v>503</c:v>
                </c:pt>
                <c:pt idx="298">
                  <c:v>503</c:v>
                </c:pt>
                <c:pt idx="299">
                  <c:v>515</c:v>
                </c:pt>
                <c:pt idx="300">
                  <c:v>500</c:v>
                </c:pt>
                <c:pt idx="301">
                  <c:v>495</c:v>
                </c:pt>
                <c:pt idx="302">
                  <c:v>495</c:v>
                </c:pt>
                <c:pt idx="303">
                  <c:v>503</c:v>
                </c:pt>
                <c:pt idx="304">
                  <c:v>492</c:v>
                </c:pt>
                <c:pt idx="305">
                  <c:v>495</c:v>
                </c:pt>
                <c:pt idx="306">
                  <c:v>483</c:v>
                </c:pt>
                <c:pt idx="307">
                  <c:v>495</c:v>
                </c:pt>
                <c:pt idx="308">
                  <c:v>483</c:v>
                </c:pt>
                <c:pt idx="309">
                  <c:v>495</c:v>
                </c:pt>
                <c:pt idx="310">
                  <c:v>495</c:v>
                </c:pt>
                <c:pt idx="311">
                  <c:v>481</c:v>
                </c:pt>
                <c:pt idx="312">
                  <c:v>492</c:v>
                </c:pt>
                <c:pt idx="313">
                  <c:v>470</c:v>
                </c:pt>
                <c:pt idx="314">
                  <c:v>483</c:v>
                </c:pt>
                <c:pt idx="315">
                  <c:v>476</c:v>
                </c:pt>
                <c:pt idx="316">
                  <c:v>483</c:v>
                </c:pt>
                <c:pt idx="317">
                  <c:v>483</c:v>
                </c:pt>
                <c:pt idx="318">
                  <c:v>481</c:v>
                </c:pt>
                <c:pt idx="319">
                  <c:v>481</c:v>
                </c:pt>
                <c:pt idx="320">
                  <c:v>481</c:v>
                </c:pt>
                <c:pt idx="321">
                  <c:v>495</c:v>
                </c:pt>
                <c:pt idx="322">
                  <c:v>476</c:v>
                </c:pt>
                <c:pt idx="323">
                  <c:v>476</c:v>
                </c:pt>
                <c:pt idx="324">
                  <c:v>481</c:v>
                </c:pt>
                <c:pt idx="325">
                  <c:v>483</c:v>
                </c:pt>
                <c:pt idx="326">
                  <c:v>481</c:v>
                </c:pt>
                <c:pt idx="327">
                  <c:v>483</c:v>
                </c:pt>
                <c:pt idx="328">
                  <c:v>481</c:v>
                </c:pt>
                <c:pt idx="329">
                  <c:v>481</c:v>
                </c:pt>
                <c:pt idx="330">
                  <c:v>476</c:v>
                </c:pt>
                <c:pt idx="331">
                  <c:v>476</c:v>
                </c:pt>
                <c:pt idx="332">
                  <c:v>492</c:v>
                </c:pt>
                <c:pt idx="333">
                  <c:v>455</c:v>
                </c:pt>
                <c:pt idx="334">
                  <c:v>492</c:v>
                </c:pt>
                <c:pt idx="335">
                  <c:v>470</c:v>
                </c:pt>
                <c:pt idx="336">
                  <c:v>476</c:v>
                </c:pt>
                <c:pt idx="337">
                  <c:v>470</c:v>
                </c:pt>
                <c:pt idx="338">
                  <c:v>464</c:v>
                </c:pt>
                <c:pt idx="339">
                  <c:v>470</c:v>
                </c:pt>
                <c:pt idx="340">
                  <c:v>470</c:v>
                </c:pt>
                <c:pt idx="341">
                  <c:v>476</c:v>
                </c:pt>
                <c:pt idx="342">
                  <c:v>470</c:v>
                </c:pt>
                <c:pt idx="343">
                  <c:v>464</c:v>
                </c:pt>
                <c:pt idx="344">
                  <c:v>464</c:v>
                </c:pt>
                <c:pt idx="345">
                  <c:v>476</c:v>
                </c:pt>
                <c:pt idx="346">
                  <c:v>455</c:v>
                </c:pt>
                <c:pt idx="347">
                  <c:v>470</c:v>
                </c:pt>
                <c:pt idx="348">
                  <c:v>455</c:v>
                </c:pt>
                <c:pt idx="349">
                  <c:v>470</c:v>
                </c:pt>
                <c:pt idx="350">
                  <c:v>446</c:v>
                </c:pt>
                <c:pt idx="351">
                  <c:v>464</c:v>
                </c:pt>
                <c:pt idx="352">
                  <c:v>460</c:v>
                </c:pt>
                <c:pt idx="353">
                  <c:v>464</c:v>
                </c:pt>
                <c:pt idx="354">
                  <c:v>464</c:v>
                </c:pt>
                <c:pt idx="355">
                  <c:v>460</c:v>
                </c:pt>
                <c:pt idx="356">
                  <c:v>460</c:v>
                </c:pt>
                <c:pt idx="357">
                  <c:v>460</c:v>
                </c:pt>
                <c:pt idx="358">
                  <c:v>470</c:v>
                </c:pt>
                <c:pt idx="359">
                  <c:v>455</c:v>
                </c:pt>
                <c:pt idx="360">
                  <c:v>460</c:v>
                </c:pt>
                <c:pt idx="361">
                  <c:v>451</c:v>
                </c:pt>
                <c:pt idx="362">
                  <c:v>460</c:v>
                </c:pt>
                <c:pt idx="363">
                  <c:v>451</c:v>
                </c:pt>
                <c:pt idx="364">
                  <c:v>470</c:v>
                </c:pt>
                <c:pt idx="365">
                  <c:v>451</c:v>
                </c:pt>
                <c:pt idx="366">
                  <c:v>483</c:v>
                </c:pt>
                <c:pt idx="367">
                  <c:v>460</c:v>
                </c:pt>
                <c:pt idx="368">
                  <c:v>451</c:v>
                </c:pt>
                <c:pt idx="369">
                  <c:v>455</c:v>
                </c:pt>
                <c:pt idx="370">
                  <c:v>446</c:v>
                </c:pt>
                <c:pt idx="371">
                  <c:v>460</c:v>
                </c:pt>
                <c:pt idx="372">
                  <c:v>442</c:v>
                </c:pt>
                <c:pt idx="373">
                  <c:v>460</c:v>
                </c:pt>
                <c:pt idx="374">
                  <c:v>451</c:v>
                </c:pt>
                <c:pt idx="375">
                  <c:v>460</c:v>
                </c:pt>
                <c:pt idx="376">
                  <c:v>455</c:v>
                </c:pt>
                <c:pt idx="377">
                  <c:v>446</c:v>
                </c:pt>
                <c:pt idx="378">
                  <c:v>464</c:v>
                </c:pt>
                <c:pt idx="379">
                  <c:v>446</c:v>
                </c:pt>
                <c:pt idx="380">
                  <c:v>455</c:v>
                </c:pt>
                <c:pt idx="381">
                  <c:v>446</c:v>
                </c:pt>
                <c:pt idx="382">
                  <c:v>460</c:v>
                </c:pt>
                <c:pt idx="383">
                  <c:v>678</c:v>
                </c:pt>
                <c:pt idx="384">
                  <c:v>446</c:v>
                </c:pt>
                <c:pt idx="385">
                  <c:v>460</c:v>
                </c:pt>
                <c:pt idx="386">
                  <c:v>464</c:v>
                </c:pt>
                <c:pt idx="387">
                  <c:v>451</c:v>
                </c:pt>
                <c:pt idx="388">
                  <c:v>464</c:v>
                </c:pt>
                <c:pt idx="389">
                  <c:v>464</c:v>
                </c:pt>
                <c:pt idx="390">
                  <c:v>451</c:v>
                </c:pt>
                <c:pt idx="391">
                  <c:v>464</c:v>
                </c:pt>
                <c:pt idx="392">
                  <c:v>460</c:v>
                </c:pt>
                <c:pt idx="393">
                  <c:v>476</c:v>
                </c:pt>
                <c:pt idx="394">
                  <c:v>446</c:v>
                </c:pt>
                <c:pt idx="395">
                  <c:v>481</c:v>
                </c:pt>
                <c:pt idx="396">
                  <c:v>455</c:v>
                </c:pt>
                <c:pt idx="397">
                  <c:v>464</c:v>
                </c:pt>
                <c:pt idx="398">
                  <c:v>460</c:v>
                </c:pt>
                <c:pt idx="399">
                  <c:v>460</c:v>
                </c:pt>
                <c:pt idx="400">
                  <c:v>483</c:v>
                </c:pt>
                <c:pt idx="401">
                  <c:v>476</c:v>
                </c:pt>
                <c:pt idx="402">
                  <c:v>470</c:v>
                </c:pt>
                <c:pt idx="403">
                  <c:v>460</c:v>
                </c:pt>
                <c:pt idx="404">
                  <c:v>470</c:v>
                </c:pt>
                <c:pt idx="405">
                  <c:v>464</c:v>
                </c:pt>
                <c:pt idx="406">
                  <c:v>476</c:v>
                </c:pt>
                <c:pt idx="407">
                  <c:v>460</c:v>
                </c:pt>
                <c:pt idx="408">
                  <c:v>470</c:v>
                </c:pt>
                <c:pt idx="409">
                  <c:v>455</c:v>
                </c:pt>
                <c:pt idx="410">
                  <c:v>464</c:v>
                </c:pt>
                <c:pt idx="411">
                  <c:v>640</c:v>
                </c:pt>
                <c:pt idx="412">
                  <c:v>476</c:v>
                </c:pt>
                <c:pt idx="413">
                  <c:v>464</c:v>
                </c:pt>
                <c:pt idx="414">
                  <c:v>470</c:v>
                </c:pt>
                <c:pt idx="415">
                  <c:v>481</c:v>
                </c:pt>
                <c:pt idx="416">
                  <c:v>476</c:v>
                </c:pt>
                <c:pt idx="417">
                  <c:v>470</c:v>
                </c:pt>
                <c:pt idx="418">
                  <c:v>460</c:v>
                </c:pt>
                <c:pt idx="419">
                  <c:v>470</c:v>
                </c:pt>
                <c:pt idx="420">
                  <c:v>470</c:v>
                </c:pt>
                <c:pt idx="421">
                  <c:v>470</c:v>
                </c:pt>
                <c:pt idx="422">
                  <c:v>464</c:v>
                </c:pt>
                <c:pt idx="423">
                  <c:v>464</c:v>
                </c:pt>
                <c:pt idx="424">
                  <c:v>470</c:v>
                </c:pt>
                <c:pt idx="425">
                  <c:v>464</c:v>
                </c:pt>
                <c:pt idx="426">
                  <c:v>464</c:v>
                </c:pt>
                <c:pt idx="427">
                  <c:v>460</c:v>
                </c:pt>
                <c:pt idx="428">
                  <c:v>460</c:v>
                </c:pt>
                <c:pt idx="429">
                  <c:v>464</c:v>
                </c:pt>
                <c:pt idx="430">
                  <c:v>460</c:v>
                </c:pt>
                <c:pt idx="431">
                  <c:v>460</c:v>
                </c:pt>
                <c:pt idx="432">
                  <c:v>460</c:v>
                </c:pt>
                <c:pt idx="433">
                  <c:v>460</c:v>
                </c:pt>
                <c:pt idx="434">
                  <c:v>483</c:v>
                </c:pt>
                <c:pt idx="435">
                  <c:v>446</c:v>
                </c:pt>
                <c:pt idx="436">
                  <c:v>464</c:v>
                </c:pt>
                <c:pt idx="437">
                  <c:v>460</c:v>
                </c:pt>
                <c:pt idx="438">
                  <c:v>455</c:v>
                </c:pt>
                <c:pt idx="439">
                  <c:v>460</c:v>
                </c:pt>
                <c:pt idx="440">
                  <c:v>455</c:v>
                </c:pt>
                <c:pt idx="441">
                  <c:v>460</c:v>
                </c:pt>
                <c:pt idx="442">
                  <c:v>464</c:v>
                </c:pt>
                <c:pt idx="443">
                  <c:v>464</c:v>
                </c:pt>
                <c:pt idx="444">
                  <c:v>455</c:v>
                </c:pt>
                <c:pt idx="445">
                  <c:v>455</c:v>
                </c:pt>
                <c:pt idx="446">
                  <c:v>470</c:v>
                </c:pt>
                <c:pt idx="447">
                  <c:v>451</c:v>
                </c:pt>
                <c:pt idx="448">
                  <c:v>460</c:v>
                </c:pt>
                <c:pt idx="449">
                  <c:v>451</c:v>
                </c:pt>
                <c:pt idx="450">
                  <c:v>460</c:v>
                </c:pt>
                <c:pt idx="451">
                  <c:v>451</c:v>
                </c:pt>
                <c:pt idx="452">
                  <c:v>451</c:v>
                </c:pt>
                <c:pt idx="453">
                  <c:v>451</c:v>
                </c:pt>
                <c:pt idx="454">
                  <c:v>460</c:v>
                </c:pt>
                <c:pt idx="455">
                  <c:v>446</c:v>
                </c:pt>
                <c:pt idx="456">
                  <c:v>460</c:v>
                </c:pt>
                <c:pt idx="457">
                  <c:v>464</c:v>
                </c:pt>
                <c:pt idx="458">
                  <c:v>451</c:v>
                </c:pt>
                <c:pt idx="459">
                  <c:v>460</c:v>
                </c:pt>
                <c:pt idx="460">
                  <c:v>460</c:v>
                </c:pt>
                <c:pt idx="461">
                  <c:v>446</c:v>
                </c:pt>
                <c:pt idx="462">
                  <c:v>455</c:v>
                </c:pt>
                <c:pt idx="463">
                  <c:v>455</c:v>
                </c:pt>
                <c:pt idx="464">
                  <c:v>451</c:v>
                </c:pt>
                <c:pt idx="465">
                  <c:v>455</c:v>
                </c:pt>
                <c:pt idx="466">
                  <c:v>460</c:v>
                </c:pt>
                <c:pt idx="467">
                  <c:v>455</c:v>
                </c:pt>
                <c:pt idx="468">
                  <c:v>455</c:v>
                </c:pt>
                <c:pt idx="469">
                  <c:v>451</c:v>
                </c:pt>
                <c:pt idx="470">
                  <c:v>460</c:v>
                </c:pt>
                <c:pt idx="471">
                  <c:v>446</c:v>
                </c:pt>
                <c:pt idx="472">
                  <c:v>451</c:v>
                </c:pt>
                <c:pt idx="473">
                  <c:v>451</c:v>
                </c:pt>
                <c:pt idx="474">
                  <c:v>455</c:v>
                </c:pt>
                <c:pt idx="475">
                  <c:v>446</c:v>
                </c:pt>
                <c:pt idx="476">
                  <c:v>455</c:v>
                </c:pt>
                <c:pt idx="477">
                  <c:v>446</c:v>
                </c:pt>
                <c:pt idx="478">
                  <c:v>455</c:v>
                </c:pt>
                <c:pt idx="479">
                  <c:v>427</c:v>
                </c:pt>
                <c:pt idx="480">
                  <c:v>460</c:v>
                </c:pt>
                <c:pt idx="481">
                  <c:v>442</c:v>
                </c:pt>
                <c:pt idx="482">
                  <c:v>446</c:v>
                </c:pt>
                <c:pt idx="483">
                  <c:v>446</c:v>
                </c:pt>
                <c:pt idx="484">
                  <c:v>442</c:v>
                </c:pt>
                <c:pt idx="485">
                  <c:v>442</c:v>
                </c:pt>
                <c:pt idx="486">
                  <c:v>446</c:v>
                </c:pt>
                <c:pt idx="487">
                  <c:v>446</c:v>
                </c:pt>
                <c:pt idx="488">
                  <c:v>442</c:v>
                </c:pt>
                <c:pt idx="489">
                  <c:v>436</c:v>
                </c:pt>
                <c:pt idx="490">
                  <c:v>436</c:v>
                </c:pt>
                <c:pt idx="491">
                  <c:v>427</c:v>
                </c:pt>
                <c:pt idx="492">
                  <c:v>442</c:v>
                </c:pt>
                <c:pt idx="493">
                  <c:v>442</c:v>
                </c:pt>
                <c:pt idx="494">
                  <c:v>442</c:v>
                </c:pt>
                <c:pt idx="495">
                  <c:v>432</c:v>
                </c:pt>
                <c:pt idx="496">
                  <c:v>418</c:v>
                </c:pt>
                <c:pt idx="497">
                  <c:v>432</c:v>
                </c:pt>
                <c:pt idx="498">
                  <c:v>436</c:v>
                </c:pt>
                <c:pt idx="499">
                  <c:v>432</c:v>
                </c:pt>
                <c:pt idx="500">
                  <c:v>442</c:v>
                </c:pt>
                <c:pt idx="501">
                  <c:v>432</c:v>
                </c:pt>
                <c:pt idx="502">
                  <c:v>432</c:v>
                </c:pt>
                <c:pt idx="503">
                  <c:v>460</c:v>
                </c:pt>
                <c:pt idx="504">
                  <c:v>432</c:v>
                </c:pt>
                <c:pt idx="505">
                  <c:v>442</c:v>
                </c:pt>
                <c:pt idx="506">
                  <c:v>421</c:v>
                </c:pt>
                <c:pt idx="507">
                  <c:v>436</c:v>
                </c:pt>
                <c:pt idx="508">
                  <c:v>432</c:v>
                </c:pt>
                <c:pt idx="509">
                  <c:v>436</c:v>
                </c:pt>
                <c:pt idx="510">
                  <c:v>432</c:v>
                </c:pt>
                <c:pt idx="511">
                  <c:v>432</c:v>
                </c:pt>
                <c:pt idx="512">
                  <c:v>432</c:v>
                </c:pt>
                <c:pt idx="513">
                  <c:v>421</c:v>
                </c:pt>
                <c:pt idx="514">
                  <c:v>432</c:v>
                </c:pt>
                <c:pt idx="515">
                  <c:v>427</c:v>
                </c:pt>
                <c:pt idx="516">
                  <c:v>436</c:v>
                </c:pt>
                <c:pt idx="517">
                  <c:v>432</c:v>
                </c:pt>
                <c:pt idx="518">
                  <c:v>421</c:v>
                </c:pt>
                <c:pt idx="519">
                  <c:v>421</c:v>
                </c:pt>
                <c:pt idx="520">
                  <c:v>427</c:v>
                </c:pt>
                <c:pt idx="521">
                  <c:v>418</c:v>
                </c:pt>
                <c:pt idx="522">
                  <c:v>418</c:v>
                </c:pt>
                <c:pt idx="523">
                  <c:v>401</c:v>
                </c:pt>
                <c:pt idx="524">
                  <c:v>418</c:v>
                </c:pt>
                <c:pt idx="525">
                  <c:v>414</c:v>
                </c:pt>
                <c:pt idx="526">
                  <c:v>414</c:v>
                </c:pt>
                <c:pt idx="527">
                  <c:v>421</c:v>
                </c:pt>
                <c:pt idx="528">
                  <c:v>400</c:v>
                </c:pt>
                <c:pt idx="529">
                  <c:v>417</c:v>
                </c:pt>
                <c:pt idx="530">
                  <c:v>405</c:v>
                </c:pt>
                <c:pt idx="531">
                  <c:v>417</c:v>
                </c:pt>
                <c:pt idx="532">
                  <c:v>409</c:v>
                </c:pt>
                <c:pt idx="533">
                  <c:v>409</c:v>
                </c:pt>
                <c:pt idx="534">
                  <c:v>417</c:v>
                </c:pt>
                <c:pt idx="535">
                  <c:v>409</c:v>
                </c:pt>
                <c:pt idx="536">
                  <c:v>409</c:v>
                </c:pt>
                <c:pt idx="537">
                  <c:v>417</c:v>
                </c:pt>
                <c:pt idx="538">
                  <c:v>422</c:v>
                </c:pt>
                <c:pt idx="539">
                  <c:v>409</c:v>
                </c:pt>
                <c:pt idx="540">
                  <c:v>400</c:v>
                </c:pt>
                <c:pt idx="541">
                  <c:v>409</c:v>
                </c:pt>
                <c:pt idx="542">
                  <c:v>417</c:v>
                </c:pt>
                <c:pt idx="543">
                  <c:v>414</c:v>
                </c:pt>
                <c:pt idx="544">
                  <c:v>433</c:v>
                </c:pt>
                <c:pt idx="545">
                  <c:v>409</c:v>
                </c:pt>
                <c:pt idx="546">
                  <c:v>422</c:v>
                </c:pt>
                <c:pt idx="547">
                  <c:v>417</c:v>
                </c:pt>
                <c:pt idx="548">
                  <c:v>487</c:v>
                </c:pt>
                <c:pt idx="549">
                  <c:v>414</c:v>
                </c:pt>
                <c:pt idx="550">
                  <c:v>417</c:v>
                </c:pt>
                <c:pt idx="551">
                  <c:v>409</c:v>
                </c:pt>
                <c:pt idx="552">
                  <c:v>405</c:v>
                </c:pt>
                <c:pt idx="553">
                  <c:v>405</c:v>
                </c:pt>
                <c:pt idx="554">
                  <c:v>414</c:v>
                </c:pt>
                <c:pt idx="555">
                  <c:v>611</c:v>
                </c:pt>
                <c:pt idx="556">
                  <c:v>405</c:v>
                </c:pt>
                <c:pt idx="557">
                  <c:v>405</c:v>
                </c:pt>
                <c:pt idx="558">
                  <c:v>409</c:v>
                </c:pt>
                <c:pt idx="559">
                  <c:v>433</c:v>
                </c:pt>
                <c:pt idx="560">
                  <c:v>405</c:v>
                </c:pt>
                <c:pt idx="561">
                  <c:v>414</c:v>
                </c:pt>
                <c:pt idx="562">
                  <c:v>405</c:v>
                </c:pt>
                <c:pt idx="563">
                  <c:v>414</c:v>
                </c:pt>
                <c:pt idx="564">
                  <c:v>400</c:v>
                </c:pt>
                <c:pt idx="565">
                  <c:v>414</c:v>
                </c:pt>
                <c:pt idx="566">
                  <c:v>405</c:v>
                </c:pt>
                <c:pt idx="567">
                  <c:v>409</c:v>
                </c:pt>
                <c:pt idx="568">
                  <c:v>409</c:v>
                </c:pt>
                <c:pt idx="569">
                  <c:v>409</c:v>
                </c:pt>
                <c:pt idx="570">
                  <c:v>405</c:v>
                </c:pt>
                <c:pt idx="571">
                  <c:v>405</c:v>
                </c:pt>
                <c:pt idx="572">
                  <c:v>409</c:v>
                </c:pt>
                <c:pt idx="573">
                  <c:v>400</c:v>
                </c:pt>
                <c:pt idx="574">
                  <c:v>403</c:v>
                </c:pt>
                <c:pt idx="575">
                  <c:v>403</c:v>
                </c:pt>
                <c:pt idx="576">
                  <c:v>403</c:v>
                </c:pt>
                <c:pt idx="577">
                  <c:v>400</c:v>
                </c:pt>
                <c:pt idx="578">
                  <c:v>408</c:v>
                </c:pt>
                <c:pt idx="579">
                  <c:v>400</c:v>
                </c:pt>
                <c:pt idx="580">
                  <c:v>400</c:v>
                </c:pt>
                <c:pt idx="581">
                  <c:v>400</c:v>
                </c:pt>
                <c:pt idx="582">
                  <c:v>434</c:v>
                </c:pt>
                <c:pt idx="583">
                  <c:v>410</c:v>
                </c:pt>
                <c:pt idx="584">
                  <c:v>400</c:v>
                </c:pt>
                <c:pt idx="585">
                  <c:v>409</c:v>
                </c:pt>
                <c:pt idx="586">
                  <c:v>400</c:v>
                </c:pt>
                <c:pt idx="587">
                  <c:v>409</c:v>
                </c:pt>
                <c:pt idx="588">
                  <c:v>400</c:v>
                </c:pt>
                <c:pt idx="589">
                  <c:v>411</c:v>
                </c:pt>
                <c:pt idx="590">
                  <c:v>400</c:v>
                </c:pt>
                <c:pt idx="591">
                  <c:v>408</c:v>
                </c:pt>
                <c:pt idx="592">
                  <c:v>400</c:v>
                </c:pt>
                <c:pt idx="593">
                  <c:v>403</c:v>
                </c:pt>
                <c:pt idx="594">
                  <c:v>408</c:v>
                </c:pt>
                <c:pt idx="595">
                  <c:v>403</c:v>
                </c:pt>
                <c:pt idx="596">
                  <c:v>403</c:v>
                </c:pt>
                <c:pt idx="597">
                  <c:v>408</c:v>
                </c:pt>
                <c:pt idx="598">
                  <c:v>403</c:v>
                </c:pt>
                <c:pt idx="599">
                  <c:v>408</c:v>
                </c:pt>
                <c:pt idx="600">
                  <c:v>408</c:v>
                </c:pt>
                <c:pt idx="601">
                  <c:v>400</c:v>
                </c:pt>
                <c:pt idx="602">
                  <c:v>413</c:v>
                </c:pt>
                <c:pt idx="603">
                  <c:v>400</c:v>
                </c:pt>
                <c:pt idx="604">
                  <c:v>413</c:v>
                </c:pt>
                <c:pt idx="605">
                  <c:v>400</c:v>
                </c:pt>
                <c:pt idx="606">
                  <c:v>411</c:v>
                </c:pt>
                <c:pt idx="607">
                  <c:v>411</c:v>
                </c:pt>
                <c:pt idx="608">
                  <c:v>408</c:v>
                </c:pt>
                <c:pt idx="609">
                  <c:v>411</c:v>
                </c:pt>
                <c:pt idx="610">
                  <c:v>400</c:v>
                </c:pt>
                <c:pt idx="611">
                  <c:v>400</c:v>
                </c:pt>
                <c:pt idx="612">
                  <c:v>408</c:v>
                </c:pt>
                <c:pt idx="613">
                  <c:v>403</c:v>
                </c:pt>
                <c:pt idx="614">
                  <c:v>408</c:v>
                </c:pt>
                <c:pt idx="615">
                  <c:v>400</c:v>
                </c:pt>
                <c:pt idx="616">
                  <c:v>421</c:v>
                </c:pt>
                <c:pt idx="617">
                  <c:v>408</c:v>
                </c:pt>
                <c:pt idx="618">
                  <c:v>408</c:v>
                </c:pt>
                <c:pt idx="619">
                  <c:v>408</c:v>
                </c:pt>
                <c:pt idx="620">
                  <c:v>403</c:v>
                </c:pt>
                <c:pt idx="621">
                  <c:v>403</c:v>
                </c:pt>
                <c:pt idx="622">
                  <c:v>400</c:v>
                </c:pt>
                <c:pt idx="623">
                  <c:v>421</c:v>
                </c:pt>
                <c:pt idx="624">
                  <c:v>417</c:v>
                </c:pt>
                <c:pt idx="625">
                  <c:v>417</c:v>
                </c:pt>
                <c:pt idx="626">
                  <c:v>421</c:v>
                </c:pt>
                <c:pt idx="627">
                  <c:v>409</c:v>
                </c:pt>
                <c:pt idx="628">
                  <c:v>421</c:v>
                </c:pt>
                <c:pt idx="629">
                  <c:v>425</c:v>
                </c:pt>
                <c:pt idx="630">
                  <c:v>413</c:v>
                </c:pt>
                <c:pt idx="631">
                  <c:v>421</c:v>
                </c:pt>
                <c:pt idx="632">
                  <c:v>403</c:v>
                </c:pt>
                <c:pt idx="633">
                  <c:v>432</c:v>
                </c:pt>
                <c:pt idx="634">
                  <c:v>413</c:v>
                </c:pt>
                <c:pt idx="635">
                  <c:v>417</c:v>
                </c:pt>
                <c:pt idx="636">
                  <c:v>417</c:v>
                </c:pt>
                <c:pt idx="637">
                  <c:v>403</c:v>
                </c:pt>
                <c:pt idx="638">
                  <c:v>409</c:v>
                </c:pt>
                <c:pt idx="639">
                  <c:v>417</c:v>
                </c:pt>
                <c:pt idx="640">
                  <c:v>413</c:v>
                </c:pt>
                <c:pt idx="641">
                  <c:v>403</c:v>
                </c:pt>
                <c:pt idx="642">
                  <c:v>400</c:v>
                </c:pt>
                <c:pt idx="643">
                  <c:v>407</c:v>
                </c:pt>
                <c:pt idx="644">
                  <c:v>416</c:v>
                </c:pt>
                <c:pt idx="645">
                  <c:v>407</c:v>
                </c:pt>
                <c:pt idx="646">
                  <c:v>420</c:v>
                </c:pt>
                <c:pt idx="647">
                  <c:v>407</c:v>
                </c:pt>
                <c:pt idx="648">
                  <c:v>420</c:v>
                </c:pt>
                <c:pt idx="649">
                  <c:v>410</c:v>
                </c:pt>
                <c:pt idx="650">
                  <c:v>420</c:v>
                </c:pt>
                <c:pt idx="651">
                  <c:v>424</c:v>
                </c:pt>
                <c:pt idx="652">
                  <c:v>405</c:v>
                </c:pt>
                <c:pt idx="653">
                  <c:v>420</c:v>
                </c:pt>
                <c:pt idx="654">
                  <c:v>416</c:v>
                </c:pt>
                <c:pt idx="655">
                  <c:v>427</c:v>
                </c:pt>
                <c:pt idx="656">
                  <c:v>424</c:v>
                </c:pt>
                <c:pt idx="657">
                  <c:v>427</c:v>
                </c:pt>
                <c:pt idx="658">
                  <c:v>424</c:v>
                </c:pt>
                <c:pt idx="659">
                  <c:v>416</c:v>
                </c:pt>
                <c:pt idx="660">
                  <c:v>424</c:v>
                </c:pt>
                <c:pt idx="661">
                  <c:v>427</c:v>
                </c:pt>
                <c:pt idx="662">
                  <c:v>416</c:v>
                </c:pt>
                <c:pt idx="663">
                  <c:v>427</c:v>
                </c:pt>
                <c:pt idx="664">
                  <c:v>434</c:v>
                </c:pt>
                <c:pt idx="665">
                  <c:v>424</c:v>
                </c:pt>
                <c:pt idx="666">
                  <c:v>434</c:v>
                </c:pt>
                <c:pt idx="667">
                  <c:v>420</c:v>
                </c:pt>
                <c:pt idx="668">
                  <c:v>424</c:v>
                </c:pt>
                <c:pt idx="669">
                  <c:v>407</c:v>
                </c:pt>
                <c:pt idx="670">
                  <c:v>434</c:v>
                </c:pt>
                <c:pt idx="671">
                  <c:v>424</c:v>
                </c:pt>
                <c:pt idx="672">
                  <c:v>424</c:v>
                </c:pt>
                <c:pt idx="673">
                  <c:v>424</c:v>
                </c:pt>
                <c:pt idx="674">
                  <c:v>427</c:v>
                </c:pt>
                <c:pt idx="675">
                  <c:v>424</c:v>
                </c:pt>
                <c:pt idx="676">
                  <c:v>416</c:v>
                </c:pt>
                <c:pt idx="677">
                  <c:v>424</c:v>
                </c:pt>
                <c:pt idx="678">
                  <c:v>410</c:v>
                </c:pt>
                <c:pt idx="679">
                  <c:v>416</c:v>
                </c:pt>
                <c:pt idx="680">
                  <c:v>416</c:v>
                </c:pt>
                <c:pt idx="681">
                  <c:v>424</c:v>
                </c:pt>
                <c:pt idx="682">
                  <c:v>416</c:v>
                </c:pt>
                <c:pt idx="683">
                  <c:v>424</c:v>
                </c:pt>
                <c:pt idx="684">
                  <c:v>410</c:v>
                </c:pt>
                <c:pt idx="685">
                  <c:v>420</c:v>
                </c:pt>
                <c:pt idx="686">
                  <c:v>427</c:v>
                </c:pt>
                <c:pt idx="687">
                  <c:v>416</c:v>
                </c:pt>
                <c:pt idx="688">
                  <c:v>420</c:v>
                </c:pt>
                <c:pt idx="689">
                  <c:v>407</c:v>
                </c:pt>
                <c:pt idx="690">
                  <c:v>420</c:v>
                </c:pt>
                <c:pt idx="691">
                  <c:v>405</c:v>
                </c:pt>
                <c:pt idx="692">
                  <c:v>416</c:v>
                </c:pt>
                <c:pt idx="693">
                  <c:v>416</c:v>
                </c:pt>
                <c:pt idx="694">
                  <c:v>410</c:v>
                </c:pt>
                <c:pt idx="695">
                  <c:v>416</c:v>
                </c:pt>
                <c:pt idx="696">
                  <c:v>400</c:v>
                </c:pt>
                <c:pt idx="697">
                  <c:v>424</c:v>
                </c:pt>
                <c:pt idx="698">
                  <c:v>410</c:v>
                </c:pt>
                <c:pt idx="699">
                  <c:v>410</c:v>
                </c:pt>
                <c:pt idx="700">
                  <c:v>416</c:v>
                </c:pt>
                <c:pt idx="701">
                  <c:v>410</c:v>
                </c:pt>
                <c:pt idx="702">
                  <c:v>416</c:v>
                </c:pt>
                <c:pt idx="703">
                  <c:v>416</c:v>
                </c:pt>
                <c:pt idx="704">
                  <c:v>416</c:v>
                </c:pt>
                <c:pt idx="705">
                  <c:v>416</c:v>
                </c:pt>
                <c:pt idx="706">
                  <c:v>410</c:v>
                </c:pt>
                <c:pt idx="707">
                  <c:v>420</c:v>
                </c:pt>
                <c:pt idx="708">
                  <c:v>420</c:v>
                </c:pt>
                <c:pt idx="709">
                  <c:v>420</c:v>
                </c:pt>
                <c:pt idx="710">
                  <c:v>416</c:v>
                </c:pt>
                <c:pt idx="711">
                  <c:v>416</c:v>
                </c:pt>
                <c:pt idx="712">
                  <c:v>420</c:v>
                </c:pt>
                <c:pt idx="713">
                  <c:v>400</c:v>
                </c:pt>
                <c:pt idx="714">
                  <c:v>420</c:v>
                </c:pt>
                <c:pt idx="715">
                  <c:v>408</c:v>
                </c:pt>
                <c:pt idx="716">
                  <c:v>410</c:v>
                </c:pt>
                <c:pt idx="717">
                  <c:v>410</c:v>
                </c:pt>
                <c:pt idx="718">
                  <c:v>414</c:v>
                </c:pt>
                <c:pt idx="719">
                  <c:v>414</c:v>
                </c:pt>
                <c:pt idx="720">
                  <c:v>414</c:v>
                </c:pt>
                <c:pt idx="721">
                  <c:v>423</c:v>
                </c:pt>
                <c:pt idx="722">
                  <c:v>410</c:v>
                </c:pt>
                <c:pt idx="723">
                  <c:v>410</c:v>
                </c:pt>
                <c:pt idx="724">
                  <c:v>414</c:v>
                </c:pt>
                <c:pt idx="725">
                  <c:v>400</c:v>
                </c:pt>
                <c:pt idx="726">
                  <c:v>408</c:v>
                </c:pt>
                <c:pt idx="727">
                  <c:v>420</c:v>
                </c:pt>
                <c:pt idx="728">
                  <c:v>403</c:v>
                </c:pt>
                <c:pt idx="729">
                  <c:v>410</c:v>
                </c:pt>
                <c:pt idx="730">
                  <c:v>400</c:v>
                </c:pt>
                <c:pt idx="731">
                  <c:v>427</c:v>
                </c:pt>
                <c:pt idx="732">
                  <c:v>424</c:v>
                </c:pt>
                <c:pt idx="733">
                  <c:v>414</c:v>
                </c:pt>
                <c:pt idx="734">
                  <c:v>417</c:v>
                </c:pt>
                <c:pt idx="735">
                  <c:v>408</c:v>
                </c:pt>
                <c:pt idx="736">
                  <c:v>417</c:v>
                </c:pt>
                <c:pt idx="737">
                  <c:v>400</c:v>
                </c:pt>
                <c:pt idx="738">
                  <c:v>421</c:v>
                </c:pt>
                <c:pt idx="739">
                  <c:v>417</c:v>
                </c:pt>
                <c:pt idx="740">
                  <c:v>421</c:v>
                </c:pt>
                <c:pt idx="741">
                  <c:v>421</c:v>
                </c:pt>
                <c:pt idx="742">
                  <c:v>411</c:v>
                </c:pt>
                <c:pt idx="743">
                  <c:v>421</c:v>
                </c:pt>
                <c:pt idx="744">
                  <c:v>417</c:v>
                </c:pt>
                <c:pt idx="745">
                  <c:v>417</c:v>
                </c:pt>
                <c:pt idx="746">
                  <c:v>411</c:v>
                </c:pt>
                <c:pt idx="747">
                  <c:v>403</c:v>
                </c:pt>
                <c:pt idx="748">
                  <c:v>425</c:v>
                </c:pt>
                <c:pt idx="749">
                  <c:v>417</c:v>
                </c:pt>
                <c:pt idx="750">
                  <c:v>421</c:v>
                </c:pt>
                <c:pt idx="751">
                  <c:v>417</c:v>
                </c:pt>
                <c:pt idx="752">
                  <c:v>408</c:v>
                </c:pt>
                <c:pt idx="753">
                  <c:v>417</c:v>
                </c:pt>
                <c:pt idx="754">
                  <c:v>411</c:v>
                </c:pt>
                <c:pt idx="755">
                  <c:v>411</c:v>
                </c:pt>
                <c:pt idx="756">
                  <c:v>408</c:v>
                </c:pt>
                <c:pt idx="757">
                  <c:v>400</c:v>
                </c:pt>
                <c:pt idx="758">
                  <c:v>403</c:v>
                </c:pt>
                <c:pt idx="759">
                  <c:v>400</c:v>
                </c:pt>
                <c:pt idx="760">
                  <c:v>413</c:v>
                </c:pt>
                <c:pt idx="761">
                  <c:v>413</c:v>
                </c:pt>
                <c:pt idx="762">
                  <c:v>421</c:v>
                </c:pt>
                <c:pt idx="763">
                  <c:v>409</c:v>
                </c:pt>
                <c:pt idx="764">
                  <c:v>413</c:v>
                </c:pt>
                <c:pt idx="765">
                  <c:v>417</c:v>
                </c:pt>
                <c:pt idx="766">
                  <c:v>417</c:v>
                </c:pt>
                <c:pt idx="767">
                  <c:v>413</c:v>
                </c:pt>
                <c:pt idx="768">
                  <c:v>413</c:v>
                </c:pt>
                <c:pt idx="769">
                  <c:v>409</c:v>
                </c:pt>
                <c:pt idx="770">
                  <c:v>409</c:v>
                </c:pt>
                <c:pt idx="771">
                  <c:v>409</c:v>
                </c:pt>
                <c:pt idx="772">
                  <c:v>409</c:v>
                </c:pt>
                <c:pt idx="773">
                  <c:v>409</c:v>
                </c:pt>
                <c:pt idx="774">
                  <c:v>400</c:v>
                </c:pt>
                <c:pt idx="775">
                  <c:v>417</c:v>
                </c:pt>
                <c:pt idx="776">
                  <c:v>409</c:v>
                </c:pt>
                <c:pt idx="777">
                  <c:v>426</c:v>
                </c:pt>
                <c:pt idx="778">
                  <c:v>421</c:v>
                </c:pt>
                <c:pt idx="779">
                  <c:v>409</c:v>
                </c:pt>
                <c:pt idx="780">
                  <c:v>405</c:v>
                </c:pt>
                <c:pt idx="781">
                  <c:v>413</c:v>
                </c:pt>
                <c:pt idx="782">
                  <c:v>409</c:v>
                </c:pt>
                <c:pt idx="783">
                  <c:v>409</c:v>
                </c:pt>
                <c:pt idx="784">
                  <c:v>405</c:v>
                </c:pt>
                <c:pt idx="785">
                  <c:v>405</c:v>
                </c:pt>
                <c:pt idx="786">
                  <c:v>400</c:v>
                </c:pt>
                <c:pt idx="787">
                  <c:v>402</c:v>
                </c:pt>
                <c:pt idx="788">
                  <c:v>415</c:v>
                </c:pt>
                <c:pt idx="789">
                  <c:v>415</c:v>
                </c:pt>
                <c:pt idx="790">
                  <c:v>407</c:v>
                </c:pt>
                <c:pt idx="791">
                  <c:v>400</c:v>
                </c:pt>
                <c:pt idx="792">
                  <c:v>415</c:v>
                </c:pt>
                <c:pt idx="793">
                  <c:v>420</c:v>
                </c:pt>
                <c:pt idx="794">
                  <c:v>415</c:v>
                </c:pt>
                <c:pt idx="795">
                  <c:v>415</c:v>
                </c:pt>
                <c:pt idx="796">
                  <c:v>415</c:v>
                </c:pt>
                <c:pt idx="797">
                  <c:v>415</c:v>
                </c:pt>
                <c:pt idx="798">
                  <c:v>415</c:v>
                </c:pt>
                <c:pt idx="799">
                  <c:v>415</c:v>
                </c:pt>
                <c:pt idx="800">
                  <c:v>427</c:v>
                </c:pt>
                <c:pt idx="801">
                  <c:v>400</c:v>
                </c:pt>
                <c:pt idx="802">
                  <c:v>415</c:v>
                </c:pt>
                <c:pt idx="803">
                  <c:v>410</c:v>
                </c:pt>
                <c:pt idx="804">
                  <c:v>415</c:v>
                </c:pt>
                <c:pt idx="805">
                  <c:v>410</c:v>
                </c:pt>
                <c:pt idx="806">
                  <c:v>420</c:v>
                </c:pt>
                <c:pt idx="807">
                  <c:v>410</c:v>
                </c:pt>
                <c:pt idx="808">
                  <c:v>410</c:v>
                </c:pt>
                <c:pt idx="809">
                  <c:v>410</c:v>
                </c:pt>
                <c:pt idx="810">
                  <c:v>415</c:v>
                </c:pt>
                <c:pt idx="811">
                  <c:v>423</c:v>
                </c:pt>
                <c:pt idx="812">
                  <c:v>415</c:v>
                </c:pt>
                <c:pt idx="813">
                  <c:v>405</c:v>
                </c:pt>
                <c:pt idx="814">
                  <c:v>408</c:v>
                </c:pt>
                <c:pt idx="815">
                  <c:v>420</c:v>
                </c:pt>
                <c:pt idx="816">
                  <c:v>410</c:v>
                </c:pt>
                <c:pt idx="817">
                  <c:v>415</c:v>
                </c:pt>
                <c:pt idx="818">
                  <c:v>400</c:v>
                </c:pt>
                <c:pt idx="819">
                  <c:v>427</c:v>
                </c:pt>
                <c:pt idx="820">
                  <c:v>408</c:v>
                </c:pt>
                <c:pt idx="821">
                  <c:v>415</c:v>
                </c:pt>
                <c:pt idx="822">
                  <c:v>410</c:v>
                </c:pt>
                <c:pt idx="823">
                  <c:v>415</c:v>
                </c:pt>
                <c:pt idx="824">
                  <c:v>410</c:v>
                </c:pt>
                <c:pt idx="825">
                  <c:v>410</c:v>
                </c:pt>
                <c:pt idx="826">
                  <c:v>405</c:v>
                </c:pt>
                <c:pt idx="827">
                  <c:v>410</c:v>
                </c:pt>
                <c:pt idx="828">
                  <c:v>405</c:v>
                </c:pt>
                <c:pt idx="829">
                  <c:v>410</c:v>
                </c:pt>
                <c:pt idx="830">
                  <c:v>410</c:v>
                </c:pt>
                <c:pt idx="831">
                  <c:v>415</c:v>
                </c:pt>
                <c:pt idx="832">
                  <c:v>415</c:v>
                </c:pt>
                <c:pt idx="833">
                  <c:v>410</c:v>
                </c:pt>
                <c:pt idx="834">
                  <c:v>420</c:v>
                </c:pt>
                <c:pt idx="835">
                  <c:v>405</c:v>
                </c:pt>
                <c:pt idx="836">
                  <c:v>408</c:v>
                </c:pt>
                <c:pt idx="837">
                  <c:v>408</c:v>
                </c:pt>
                <c:pt idx="838">
                  <c:v>408</c:v>
                </c:pt>
                <c:pt idx="839">
                  <c:v>410</c:v>
                </c:pt>
                <c:pt idx="840">
                  <c:v>408</c:v>
                </c:pt>
                <c:pt idx="841">
                  <c:v>410</c:v>
                </c:pt>
                <c:pt idx="842">
                  <c:v>405</c:v>
                </c:pt>
                <c:pt idx="843">
                  <c:v>405</c:v>
                </c:pt>
                <c:pt idx="844">
                  <c:v>408</c:v>
                </c:pt>
                <c:pt idx="845">
                  <c:v>400</c:v>
                </c:pt>
                <c:pt idx="846">
                  <c:v>420</c:v>
                </c:pt>
                <c:pt idx="847">
                  <c:v>409</c:v>
                </c:pt>
                <c:pt idx="848">
                  <c:v>415</c:v>
                </c:pt>
                <c:pt idx="849">
                  <c:v>413</c:v>
                </c:pt>
                <c:pt idx="850">
                  <c:v>420</c:v>
                </c:pt>
                <c:pt idx="851">
                  <c:v>409</c:v>
                </c:pt>
                <c:pt idx="852">
                  <c:v>400</c:v>
                </c:pt>
                <c:pt idx="853">
                  <c:v>413</c:v>
                </c:pt>
                <c:pt idx="854">
                  <c:v>415</c:v>
                </c:pt>
                <c:pt idx="855">
                  <c:v>405</c:v>
                </c:pt>
                <c:pt idx="856">
                  <c:v>415</c:v>
                </c:pt>
                <c:pt idx="857">
                  <c:v>424</c:v>
                </c:pt>
                <c:pt idx="858">
                  <c:v>409</c:v>
                </c:pt>
                <c:pt idx="859">
                  <c:v>420</c:v>
                </c:pt>
                <c:pt idx="860">
                  <c:v>409</c:v>
                </c:pt>
                <c:pt idx="861">
                  <c:v>413</c:v>
                </c:pt>
                <c:pt idx="862">
                  <c:v>400</c:v>
                </c:pt>
                <c:pt idx="863">
                  <c:v>418</c:v>
                </c:pt>
                <c:pt idx="864">
                  <c:v>406</c:v>
                </c:pt>
                <c:pt idx="865">
                  <c:v>410</c:v>
                </c:pt>
                <c:pt idx="866">
                  <c:v>406</c:v>
                </c:pt>
                <c:pt idx="867">
                  <c:v>418</c:v>
                </c:pt>
                <c:pt idx="868">
                  <c:v>421</c:v>
                </c:pt>
                <c:pt idx="869">
                  <c:v>400</c:v>
                </c:pt>
                <c:pt idx="870">
                  <c:v>415</c:v>
                </c:pt>
                <c:pt idx="871">
                  <c:v>415</c:v>
                </c:pt>
                <c:pt idx="872">
                  <c:v>406</c:v>
                </c:pt>
                <c:pt idx="873">
                  <c:v>410</c:v>
                </c:pt>
                <c:pt idx="874">
                  <c:v>400</c:v>
                </c:pt>
                <c:pt idx="875">
                  <c:v>402</c:v>
                </c:pt>
                <c:pt idx="876">
                  <c:v>418</c:v>
                </c:pt>
                <c:pt idx="877">
                  <c:v>406</c:v>
                </c:pt>
                <c:pt idx="878">
                  <c:v>410</c:v>
                </c:pt>
                <c:pt idx="879">
                  <c:v>400</c:v>
                </c:pt>
                <c:pt idx="880">
                  <c:v>415</c:v>
                </c:pt>
                <c:pt idx="881">
                  <c:v>407</c:v>
                </c:pt>
                <c:pt idx="882">
                  <c:v>407</c:v>
                </c:pt>
                <c:pt idx="883">
                  <c:v>410</c:v>
                </c:pt>
                <c:pt idx="884">
                  <c:v>405</c:v>
                </c:pt>
                <c:pt idx="885">
                  <c:v>407</c:v>
                </c:pt>
                <c:pt idx="886">
                  <c:v>407</c:v>
                </c:pt>
                <c:pt idx="887">
                  <c:v>407</c:v>
                </c:pt>
                <c:pt idx="888">
                  <c:v>405</c:v>
                </c:pt>
                <c:pt idx="889">
                  <c:v>407</c:v>
                </c:pt>
                <c:pt idx="890">
                  <c:v>405</c:v>
                </c:pt>
                <c:pt idx="891">
                  <c:v>407</c:v>
                </c:pt>
                <c:pt idx="892">
                  <c:v>405</c:v>
                </c:pt>
                <c:pt idx="893">
                  <c:v>407</c:v>
                </c:pt>
                <c:pt idx="894">
                  <c:v>405</c:v>
                </c:pt>
                <c:pt idx="895">
                  <c:v>400</c:v>
                </c:pt>
                <c:pt idx="896">
                  <c:v>400</c:v>
                </c:pt>
                <c:pt idx="897">
                  <c:v>416</c:v>
                </c:pt>
                <c:pt idx="898">
                  <c:v>413</c:v>
                </c:pt>
                <c:pt idx="899">
                  <c:v>408</c:v>
                </c:pt>
                <c:pt idx="900">
                  <c:v>421</c:v>
                </c:pt>
                <c:pt idx="901">
                  <c:v>403</c:v>
                </c:pt>
                <c:pt idx="902">
                  <c:v>433</c:v>
                </c:pt>
                <c:pt idx="903">
                  <c:v>421</c:v>
                </c:pt>
                <c:pt idx="904">
                  <c:v>416</c:v>
                </c:pt>
                <c:pt idx="905">
                  <c:v>413</c:v>
                </c:pt>
                <c:pt idx="906">
                  <c:v>400</c:v>
                </c:pt>
                <c:pt idx="907">
                  <c:v>415</c:v>
                </c:pt>
                <c:pt idx="908">
                  <c:v>406</c:v>
                </c:pt>
                <c:pt idx="909">
                  <c:v>410</c:v>
                </c:pt>
                <c:pt idx="910">
                  <c:v>415</c:v>
                </c:pt>
                <c:pt idx="911">
                  <c:v>410</c:v>
                </c:pt>
                <c:pt idx="912">
                  <c:v>410</c:v>
                </c:pt>
                <c:pt idx="913">
                  <c:v>423</c:v>
                </c:pt>
                <c:pt idx="914">
                  <c:v>418</c:v>
                </c:pt>
                <c:pt idx="915">
                  <c:v>415</c:v>
                </c:pt>
                <c:pt idx="916">
                  <c:v>406</c:v>
                </c:pt>
                <c:pt idx="917">
                  <c:v>415</c:v>
                </c:pt>
                <c:pt idx="918">
                  <c:v>402</c:v>
                </c:pt>
                <c:pt idx="919">
                  <c:v>410</c:v>
                </c:pt>
                <c:pt idx="920">
                  <c:v>418</c:v>
                </c:pt>
                <c:pt idx="921">
                  <c:v>406</c:v>
                </c:pt>
                <c:pt idx="922">
                  <c:v>410</c:v>
                </c:pt>
                <c:pt idx="923">
                  <c:v>400</c:v>
                </c:pt>
                <c:pt idx="924">
                  <c:v>433</c:v>
                </c:pt>
                <c:pt idx="925">
                  <c:v>448</c:v>
                </c:pt>
                <c:pt idx="926">
                  <c:v>423</c:v>
                </c:pt>
                <c:pt idx="927">
                  <c:v>427</c:v>
                </c:pt>
                <c:pt idx="928">
                  <c:v>415</c:v>
                </c:pt>
                <c:pt idx="929">
                  <c:v>427</c:v>
                </c:pt>
                <c:pt idx="930">
                  <c:v>433</c:v>
                </c:pt>
                <c:pt idx="931">
                  <c:v>433</c:v>
                </c:pt>
                <c:pt idx="932">
                  <c:v>423</c:v>
                </c:pt>
                <c:pt idx="933">
                  <c:v>423</c:v>
                </c:pt>
                <c:pt idx="934">
                  <c:v>423</c:v>
                </c:pt>
                <c:pt idx="935">
                  <c:v>433</c:v>
                </c:pt>
                <c:pt idx="936">
                  <c:v>415</c:v>
                </c:pt>
                <c:pt idx="937">
                  <c:v>433</c:v>
                </c:pt>
                <c:pt idx="938">
                  <c:v>423</c:v>
                </c:pt>
                <c:pt idx="939">
                  <c:v>418</c:v>
                </c:pt>
                <c:pt idx="940">
                  <c:v>438</c:v>
                </c:pt>
                <c:pt idx="941">
                  <c:v>423</c:v>
                </c:pt>
                <c:pt idx="942">
                  <c:v>438</c:v>
                </c:pt>
                <c:pt idx="943">
                  <c:v>406</c:v>
                </c:pt>
                <c:pt idx="944">
                  <c:v>427</c:v>
                </c:pt>
                <c:pt idx="945">
                  <c:v>427</c:v>
                </c:pt>
                <c:pt idx="946">
                  <c:v>423</c:v>
                </c:pt>
                <c:pt idx="947">
                  <c:v>427</c:v>
                </c:pt>
                <c:pt idx="948">
                  <c:v>427</c:v>
                </c:pt>
                <c:pt idx="949">
                  <c:v>427</c:v>
                </c:pt>
                <c:pt idx="950">
                  <c:v>423</c:v>
                </c:pt>
                <c:pt idx="951">
                  <c:v>423</c:v>
                </c:pt>
                <c:pt idx="952">
                  <c:v>423</c:v>
                </c:pt>
                <c:pt idx="953">
                  <c:v>418</c:v>
                </c:pt>
                <c:pt idx="954">
                  <c:v>427</c:v>
                </c:pt>
                <c:pt idx="955">
                  <c:v>418</c:v>
                </c:pt>
                <c:pt idx="956">
                  <c:v>433</c:v>
                </c:pt>
                <c:pt idx="957">
                  <c:v>427</c:v>
                </c:pt>
                <c:pt idx="958">
                  <c:v>427</c:v>
                </c:pt>
                <c:pt idx="959">
                  <c:v>427</c:v>
                </c:pt>
                <c:pt idx="960">
                  <c:v>413</c:v>
                </c:pt>
                <c:pt idx="961">
                  <c:v>433</c:v>
                </c:pt>
                <c:pt idx="962">
                  <c:v>427</c:v>
                </c:pt>
                <c:pt idx="963">
                  <c:v>415</c:v>
                </c:pt>
                <c:pt idx="964">
                  <c:v>427</c:v>
                </c:pt>
                <c:pt idx="965">
                  <c:v>413</c:v>
                </c:pt>
                <c:pt idx="966">
                  <c:v>423</c:v>
                </c:pt>
                <c:pt idx="967">
                  <c:v>427</c:v>
                </c:pt>
                <c:pt idx="968">
                  <c:v>423</c:v>
                </c:pt>
                <c:pt idx="969">
                  <c:v>418</c:v>
                </c:pt>
                <c:pt idx="970">
                  <c:v>406</c:v>
                </c:pt>
                <c:pt idx="971">
                  <c:v>438</c:v>
                </c:pt>
                <c:pt idx="972">
                  <c:v>415</c:v>
                </c:pt>
                <c:pt idx="973">
                  <c:v>423</c:v>
                </c:pt>
                <c:pt idx="974">
                  <c:v>415</c:v>
                </c:pt>
                <c:pt idx="975">
                  <c:v>418</c:v>
                </c:pt>
                <c:pt idx="976">
                  <c:v>415</c:v>
                </c:pt>
                <c:pt idx="977">
                  <c:v>418</c:v>
                </c:pt>
                <c:pt idx="978">
                  <c:v>415</c:v>
                </c:pt>
                <c:pt idx="979">
                  <c:v>415</c:v>
                </c:pt>
                <c:pt idx="980">
                  <c:v>403</c:v>
                </c:pt>
                <c:pt idx="981">
                  <c:v>415</c:v>
                </c:pt>
                <c:pt idx="982">
                  <c:v>418</c:v>
                </c:pt>
                <c:pt idx="983">
                  <c:v>418</c:v>
                </c:pt>
                <c:pt idx="984">
                  <c:v>418</c:v>
                </c:pt>
                <c:pt idx="985">
                  <c:v>413</c:v>
                </c:pt>
                <c:pt idx="986">
                  <c:v>418</c:v>
                </c:pt>
                <c:pt idx="987">
                  <c:v>400</c:v>
                </c:pt>
                <c:pt idx="988">
                  <c:v>415</c:v>
                </c:pt>
                <c:pt idx="989">
                  <c:v>415</c:v>
                </c:pt>
                <c:pt idx="990">
                  <c:v>413</c:v>
                </c:pt>
                <c:pt idx="991">
                  <c:v>406</c:v>
                </c:pt>
                <c:pt idx="992">
                  <c:v>403</c:v>
                </c:pt>
                <c:pt idx="993">
                  <c:v>403</c:v>
                </c:pt>
                <c:pt idx="994">
                  <c:v>418</c:v>
                </c:pt>
                <c:pt idx="995">
                  <c:v>413</c:v>
                </c:pt>
                <c:pt idx="996">
                  <c:v>413</c:v>
                </c:pt>
                <c:pt idx="997">
                  <c:v>400</c:v>
                </c:pt>
                <c:pt idx="998">
                  <c:v>406</c:v>
                </c:pt>
                <c:pt idx="999">
                  <c:v>415</c:v>
                </c:pt>
                <c:pt idx="1000">
                  <c:v>406</c:v>
                </c:pt>
                <c:pt idx="1001">
                  <c:v>403</c:v>
                </c:pt>
                <c:pt idx="1002">
                  <c:v>403</c:v>
                </c:pt>
                <c:pt idx="1003">
                  <c:v>403</c:v>
                </c:pt>
                <c:pt idx="1004">
                  <c:v>400</c:v>
                </c:pt>
                <c:pt idx="1005">
                  <c:v>442</c:v>
                </c:pt>
                <c:pt idx="1006">
                  <c:v>414</c:v>
                </c:pt>
                <c:pt idx="1007">
                  <c:v>405</c:v>
                </c:pt>
                <c:pt idx="1008">
                  <c:v>414</c:v>
                </c:pt>
                <c:pt idx="1009">
                  <c:v>400</c:v>
                </c:pt>
                <c:pt idx="1010">
                  <c:v>413</c:v>
                </c:pt>
                <c:pt idx="1011">
                  <c:v>413</c:v>
                </c:pt>
                <c:pt idx="1012">
                  <c:v>416</c:v>
                </c:pt>
                <c:pt idx="1013">
                  <c:v>405</c:v>
                </c:pt>
                <c:pt idx="1014">
                  <c:v>405</c:v>
                </c:pt>
                <c:pt idx="1015">
                  <c:v>416</c:v>
                </c:pt>
                <c:pt idx="1016">
                  <c:v>416</c:v>
                </c:pt>
                <c:pt idx="1017">
                  <c:v>425</c:v>
                </c:pt>
                <c:pt idx="1018">
                  <c:v>413</c:v>
                </c:pt>
                <c:pt idx="1019">
                  <c:v>416</c:v>
                </c:pt>
                <c:pt idx="1020">
                  <c:v>413</c:v>
                </c:pt>
                <c:pt idx="1021">
                  <c:v>433</c:v>
                </c:pt>
                <c:pt idx="1022">
                  <c:v>418</c:v>
                </c:pt>
                <c:pt idx="1023">
                  <c:v>418</c:v>
                </c:pt>
                <c:pt idx="1024">
                  <c:v>603</c:v>
                </c:pt>
                <c:pt idx="1025">
                  <c:v>427</c:v>
                </c:pt>
                <c:pt idx="1026">
                  <c:v>409</c:v>
                </c:pt>
                <c:pt idx="1027">
                  <c:v>425</c:v>
                </c:pt>
                <c:pt idx="1028">
                  <c:v>427</c:v>
                </c:pt>
                <c:pt idx="1029">
                  <c:v>425</c:v>
                </c:pt>
                <c:pt idx="1030">
                  <c:v>418</c:v>
                </c:pt>
                <c:pt idx="1031">
                  <c:v>405</c:v>
                </c:pt>
                <c:pt idx="1032">
                  <c:v>425</c:v>
                </c:pt>
                <c:pt idx="1033">
                  <c:v>425</c:v>
                </c:pt>
                <c:pt idx="1034">
                  <c:v>418</c:v>
                </c:pt>
                <c:pt idx="1035">
                  <c:v>425</c:v>
                </c:pt>
                <c:pt idx="1036">
                  <c:v>416</c:v>
                </c:pt>
                <c:pt idx="1037">
                  <c:v>418</c:v>
                </c:pt>
                <c:pt idx="1038">
                  <c:v>416</c:v>
                </c:pt>
                <c:pt idx="1039">
                  <c:v>438</c:v>
                </c:pt>
                <c:pt idx="1040">
                  <c:v>416</c:v>
                </c:pt>
                <c:pt idx="1041">
                  <c:v>418</c:v>
                </c:pt>
                <c:pt idx="1042">
                  <c:v>413</c:v>
                </c:pt>
                <c:pt idx="1043">
                  <c:v>416</c:v>
                </c:pt>
                <c:pt idx="1044">
                  <c:v>405</c:v>
                </c:pt>
                <c:pt idx="1045">
                  <c:v>418</c:v>
                </c:pt>
                <c:pt idx="1046">
                  <c:v>405</c:v>
                </c:pt>
                <c:pt idx="1047">
                  <c:v>416</c:v>
                </c:pt>
                <c:pt idx="1048">
                  <c:v>400</c:v>
                </c:pt>
                <c:pt idx="1049">
                  <c:v>428</c:v>
                </c:pt>
                <c:pt idx="1050">
                  <c:v>415</c:v>
                </c:pt>
                <c:pt idx="1051">
                  <c:v>423</c:v>
                </c:pt>
                <c:pt idx="1052">
                  <c:v>420</c:v>
                </c:pt>
                <c:pt idx="1053">
                  <c:v>415</c:v>
                </c:pt>
                <c:pt idx="1054">
                  <c:v>415</c:v>
                </c:pt>
                <c:pt idx="1055">
                  <c:v>415</c:v>
                </c:pt>
                <c:pt idx="1056">
                  <c:v>415</c:v>
                </c:pt>
                <c:pt idx="1057">
                  <c:v>415</c:v>
                </c:pt>
                <c:pt idx="1058">
                  <c:v>410</c:v>
                </c:pt>
                <c:pt idx="1059">
                  <c:v>415</c:v>
                </c:pt>
                <c:pt idx="1060">
                  <c:v>415</c:v>
                </c:pt>
                <c:pt idx="1061">
                  <c:v>408</c:v>
                </c:pt>
                <c:pt idx="1062">
                  <c:v>428</c:v>
                </c:pt>
                <c:pt idx="1063">
                  <c:v>410</c:v>
                </c:pt>
                <c:pt idx="1064">
                  <c:v>403</c:v>
                </c:pt>
                <c:pt idx="1065">
                  <c:v>415</c:v>
                </c:pt>
                <c:pt idx="1066">
                  <c:v>408</c:v>
                </c:pt>
                <c:pt idx="1067">
                  <c:v>415</c:v>
                </c:pt>
                <c:pt idx="1068">
                  <c:v>403</c:v>
                </c:pt>
                <c:pt idx="1069">
                  <c:v>410</c:v>
                </c:pt>
                <c:pt idx="1070">
                  <c:v>400</c:v>
                </c:pt>
                <c:pt idx="1071">
                  <c:v>416</c:v>
                </c:pt>
                <c:pt idx="1072">
                  <c:v>409</c:v>
                </c:pt>
                <c:pt idx="1073">
                  <c:v>414</c:v>
                </c:pt>
                <c:pt idx="1074">
                  <c:v>414</c:v>
                </c:pt>
                <c:pt idx="1075">
                  <c:v>400</c:v>
                </c:pt>
                <c:pt idx="1076">
                  <c:v>414</c:v>
                </c:pt>
                <c:pt idx="1077">
                  <c:v>409</c:v>
                </c:pt>
                <c:pt idx="1078">
                  <c:v>409</c:v>
                </c:pt>
                <c:pt idx="1079">
                  <c:v>414</c:v>
                </c:pt>
                <c:pt idx="1080">
                  <c:v>414</c:v>
                </c:pt>
                <c:pt idx="1081">
                  <c:v>406</c:v>
                </c:pt>
                <c:pt idx="1082">
                  <c:v>416</c:v>
                </c:pt>
                <c:pt idx="1083">
                  <c:v>406</c:v>
                </c:pt>
                <c:pt idx="1084">
                  <c:v>409</c:v>
                </c:pt>
                <c:pt idx="1085">
                  <c:v>406</c:v>
                </c:pt>
                <c:pt idx="1086">
                  <c:v>409</c:v>
                </c:pt>
                <c:pt idx="1087">
                  <c:v>400</c:v>
                </c:pt>
                <c:pt idx="1088">
                  <c:v>409</c:v>
                </c:pt>
                <c:pt idx="1089">
                  <c:v>409</c:v>
                </c:pt>
                <c:pt idx="1090">
                  <c:v>409</c:v>
                </c:pt>
                <c:pt idx="1091">
                  <c:v>409</c:v>
                </c:pt>
                <c:pt idx="1092">
                  <c:v>405</c:v>
                </c:pt>
                <c:pt idx="1093">
                  <c:v>413</c:v>
                </c:pt>
                <c:pt idx="1094">
                  <c:v>409</c:v>
                </c:pt>
                <c:pt idx="1095">
                  <c:v>407</c:v>
                </c:pt>
                <c:pt idx="1096">
                  <c:v>423</c:v>
                </c:pt>
                <c:pt idx="1097">
                  <c:v>405</c:v>
                </c:pt>
                <c:pt idx="1098">
                  <c:v>416</c:v>
                </c:pt>
                <c:pt idx="1099">
                  <c:v>413</c:v>
                </c:pt>
                <c:pt idx="1100">
                  <c:v>421</c:v>
                </c:pt>
                <c:pt idx="1101">
                  <c:v>407</c:v>
                </c:pt>
                <c:pt idx="1102">
                  <c:v>400</c:v>
                </c:pt>
                <c:pt idx="1103">
                  <c:v>409</c:v>
                </c:pt>
                <c:pt idx="1104">
                  <c:v>413</c:v>
                </c:pt>
                <c:pt idx="1105">
                  <c:v>409</c:v>
                </c:pt>
                <c:pt idx="1106">
                  <c:v>416</c:v>
                </c:pt>
                <c:pt idx="1107">
                  <c:v>407</c:v>
                </c:pt>
                <c:pt idx="1108">
                  <c:v>416</c:v>
                </c:pt>
                <c:pt idx="1109">
                  <c:v>416</c:v>
                </c:pt>
                <c:pt idx="1110">
                  <c:v>416</c:v>
                </c:pt>
                <c:pt idx="1111">
                  <c:v>413</c:v>
                </c:pt>
                <c:pt idx="1112">
                  <c:v>405</c:v>
                </c:pt>
                <c:pt idx="1113">
                  <c:v>413</c:v>
                </c:pt>
                <c:pt idx="1114">
                  <c:v>400</c:v>
                </c:pt>
                <c:pt idx="1115">
                  <c:v>411</c:v>
                </c:pt>
                <c:pt idx="1116">
                  <c:v>409</c:v>
                </c:pt>
                <c:pt idx="1117">
                  <c:v>415</c:v>
                </c:pt>
                <c:pt idx="1118">
                  <c:v>409</c:v>
                </c:pt>
                <c:pt idx="1119">
                  <c:v>409</c:v>
                </c:pt>
                <c:pt idx="1120">
                  <c:v>411</c:v>
                </c:pt>
                <c:pt idx="1121">
                  <c:v>407</c:v>
                </c:pt>
                <c:pt idx="1122">
                  <c:v>409</c:v>
                </c:pt>
                <c:pt idx="1123">
                  <c:v>415</c:v>
                </c:pt>
                <c:pt idx="1124">
                  <c:v>409</c:v>
                </c:pt>
                <c:pt idx="1125">
                  <c:v>411</c:v>
                </c:pt>
                <c:pt idx="1126">
                  <c:v>400</c:v>
                </c:pt>
                <c:pt idx="1127">
                  <c:v>413</c:v>
                </c:pt>
                <c:pt idx="1128">
                  <c:v>413</c:v>
                </c:pt>
                <c:pt idx="1129">
                  <c:v>410</c:v>
                </c:pt>
                <c:pt idx="1130">
                  <c:v>422</c:v>
                </c:pt>
                <c:pt idx="1131">
                  <c:v>413</c:v>
                </c:pt>
                <c:pt idx="1132">
                  <c:v>410</c:v>
                </c:pt>
                <c:pt idx="1133">
                  <c:v>415</c:v>
                </c:pt>
                <c:pt idx="1134">
                  <c:v>413</c:v>
                </c:pt>
                <c:pt idx="1135">
                  <c:v>413</c:v>
                </c:pt>
                <c:pt idx="1136">
                  <c:v>403</c:v>
                </c:pt>
                <c:pt idx="1137">
                  <c:v>418</c:v>
                </c:pt>
                <c:pt idx="1138">
                  <c:v>406</c:v>
                </c:pt>
                <c:pt idx="1139">
                  <c:v>413</c:v>
                </c:pt>
                <c:pt idx="1140">
                  <c:v>410</c:v>
                </c:pt>
                <c:pt idx="1141">
                  <c:v>415</c:v>
                </c:pt>
                <c:pt idx="1142">
                  <c:v>413</c:v>
                </c:pt>
                <c:pt idx="1143">
                  <c:v>400</c:v>
                </c:pt>
                <c:pt idx="1144">
                  <c:v>413</c:v>
                </c:pt>
                <c:pt idx="1145">
                  <c:v>410</c:v>
                </c:pt>
                <c:pt idx="1146">
                  <c:v>406</c:v>
                </c:pt>
                <c:pt idx="1147">
                  <c:v>413</c:v>
                </c:pt>
                <c:pt idx="1148">
                  <c:v>410</c:v>
                </c:pt>
                <c:pt idx="1149">
                  <c:v>410</c:v>
                </c:pt>
                <c:pt idx="1150">
                  <c:v>400</c:v>
                </c:pt>
                <c:pt idx="1151">
                  <c:v>418</c:v>
                </c:pt>
                <c:pt idx="1152">
                  <c:v>411</c:v>
                </c:pt>
                <c:pt idx="1153">
                  <c:v>423</c:v>
                </c:pt>
                <c:pt idx="1154">
                  <c:v>414</c:v>
                </c:pt>
                <c:pt idx="1155">
                  <c:v>408</c:v>
                </c:pt>
                <c:pt idx="1156">
                  <c:v>414</c:v>
                </c:pt>
                <c:pt idx="1157">
                  <c:v>423</c:v>
                </c:pt>
                <c:pt idx="1158">
                  <c:v>411</c:v>
                </c:pt>
                <c:pt idx="1159">
                  <c:v>418</c:v>
                </c:pt>
                <c:pt idx="1160">
                  <c:v>408</c:v>
                </c:pt>
                <c:pt idx="1161">
                  <c:v>414</c:v>
                </c:pt>
                <c:pt idx="1162">
                  <c:v>411</c:v>
                </c:pt>
                <c:pt idx="1163">
                  <c:v>414</c:v>
                </c:pt>
                <c:pt idx="1164">
                  <c:v>421</c:v>
                </c:pt>
                <c:pt idx="1165">
                  <c:v>411</c:v>
                </c:pt>
                <c:pt idx="1166">
                  <c:v>414</c:v>
                </c:pt>
                <c:pt idx="1167">
                  <c:v>400</c:v>
                </c:pt>
                <c:pt idx="1168">
                  <c:v>421</c:v>
                </c:pt>
                <c:pt idx="1169">
                  <c:v>408</c:v>
                </c:pt>
                <c:pt idx="1170">
                  <c:v>421</c:v>
                </c:pt>
                <c:pt idx="1171">
                  <c:v>414</c:v>
                </c:pt>
                <c:pt idx="1172">
                  <c:v>418</c:v>
                </c:pt>
                <c:pt idx="1173">
                  <c:v>414</c:v>
                </c:pt>
                <c:pt idx="1174">
                  <c:v>411</c:v>
                </c:pt>
                <c:pt idx="1175">
                  <c:v>418</c:v>
                </c:pt>
                <c:pt idx="1176">
                  <c:v>423</c:v>
                </c:pt>
                <c:pt idx="1177">
                  <c:v>414</c:v>
                </c:pt>
                <c:pt idx="1178">
                  <c:v>418</c:v>
                </c:pt>
                <c:pt idx="1179">
                  <c:v>408</c:v>
                </c:pt>
                <c:pt idx="1180">
                  <c:v>411</c:v>
                </c:pt>
                <c:pt idx="1181">
                  <c:v>418</c:v>
                </c:pt>
                <c:pt idx="1182">
                  <c:v>411</c:v>
                </c:pt>
                <c:pt idx="1183">
                  <c:v>418</c:v>
                </c:pt>
                <c:pt idx="1184">
                  <c:v>400</c:v>
                </c:pt>
                <c:pt idx="1185">
                  <c:v>418</c:v>
                </c:pt>
                <c:pt idx="1186">
                  <c:v>408</c:v>
                </c:pt>
                <c:pt idx="1187">
                  <c:v>423</c:v>
                </c:pt>
                <c:pt idx="1188">
                  <c:v>421</c:v>
                </c:pt>
                <c:pt idx="1189">
                  <c:v>418</c:v>
                </c:pt>
                <c:pt idx="1190">
                  <c:v>421</c:v>
                </c:pt>
                <c:pt idx="1191">
                  <c:v>414</c:v>
                </c:pt>
                <c:pt idx="1192">
                  <c:v>418</c:v>
                </c:pt>
                <c:pt idx="1193">
                  <c:v>418</c:v>
                </c:pt>
                <c:pt idx="1194">
                  <c:v>414</c:v>
                </c:pt>
                <c:pt idx="1195">
                  <c:v>418</c:v>
                </c:pt>
                <c:pt idx="1196">
                  <c:v>411</c:v>
                </c:pt>
                <c:pt idx="1197">
                  <c:v>418</c:v>
                </c:pt>
                <c:pt idx="1198">
                  <c:v>439</c:v>
                </c:pt>
                <c:pt idx="1199">
                  <c:v>423</c:v>
                </c:pt>
                <c:pt idx="1200">
                  <c:v>418</c:v>
                </c:pt>
                <c:pt idx="1201">
                  <c:v>408</c:v>
                </c:pt>
                <c:pt idx="1202">
                  <c:v>414</c:v>
                </c:pt>
                <c:pt idx="1203">
                  <c:v>411</c:v>
                </c:pt>
                <c:pt idx="1204">
                  <c:v>400</c:v>
                </c:pt>
                <c:pt idx="1205">
                  <c:v>418</c:v>
                </c:pt>
                <c:pt idx="1206">
                  <c:v>405</c:v>
                </c:pt>
                <c:pt idx="1207">
                  <c:v>411</c:v>
                </c:pt>
                <c:pt idx="1208">
                  <c:v>400</c:v>
                </c:pt>
                <c:pt idx="1209">
                  <c:v>418</c:v>
                </c:pt>
                <c:pt idx="1210">
                  <c:v>416</c:v>
                </c:pt>
                <c:pt idx="1211">
                  <c:v>405</c:v>
                </c:pt>
                <c:pt idx="1212">
                  <c:v>418</c:v>
                </c:pt>
                <c:pt idx="1213">
                  <c:v>400</c:v>
                </c:pt>
                <c:pt idx="1214">
                  <c:v>418</c:v>
                </c:pt>
                <c:pt idx="1215">
                  <c:v>407</c:v>
                </c:pt>
                <c:pt idx="1216">
                  <c:v>418</c:v>
                </c:pt>
                <c:pt idx="1217">
                  <c:v>411</c:v>
                </c:pt>
                <c:pt idx="1218">
                  <c:v>402</c:v>
                </c:pt>
                <c:pt idx="1219">
                  <c:v>415</c:v>
                </c:pt>
                <c:pt idx="1220">
                  <c:v>415</c:v>
                </c:pt>
                <c:pt idx="1221">
                  <c:v>427</c:v>
                </c:pt>
                <c:pt idx="1222">
                  <c:v>418</c:v>
                </c:pt>
                <c:pt idx="1223">
                  <c:v>415</c:v>
                </c:pt>
                <c:pt idx="1224">
                  <c:v>415</c:v>
                </c:pt>
                <c:pt idx="1225">
                  <c:v>427</c:v>
                </c:pt>
                <c:pt idx="1226">
                  <c:v>418</c:v>
                </c:pt>
                <c:pt idx="1227">
                  <c:v>421</c:v>
                </c:pt>
                <c:pt idx="1228">
                  <c:v>407</c:v>
                </c:pt>
                <c:pt idx="1229">
                  <c:v>418</c:v>
                </c:pt>
                <c:pt idx="1230">
                  <c:v>418</c:v>
                </c:pt>
                <c:pt idx="1231">
                  <c:v>418</c:v>
                </c:pt>
                <c:pt idx="1232">
                  <c:v>415</c:v>
                </c:pt>
                <c:pt idx="1233">
                  <c:v>411</c:v>
                </c:pt>
                <c:pt idx="1234">
                  <c:v>411</c:v>
                </c:pt>
                <c:pt idx="1235">
                  <c:v>415</c:v>
                </c:pt>
                <c:pt idx="1236">
                  <c:v>415</c:v>
                </c:pt>
                <c:pt idx="1237">
                  <c:v>407</c:v>
                </c:pt>
                <c:pt idx="1238">
                  <c:v>400</c:v>
                </c:pt>
                <c:pt idx="1239">
                  <c:v>411</c:v>
                </c:pt>
                <c:pt idx="1240">
                  <c:v>421</c:v>
                </c:pt>
                <c:pt idx="1241">
                  <c:v>411</c:v>
                </c:pt>
                <c:pt idx="1242">
                  <c:v>421</c:v>
                </c:pt>
                <c:pt idx="1243">
                  <c:v>407</c:v>
                </c:pt>
                <c:pt idx="1244">
                  <c:v>425</c:v>
                </c:pt>
                <c:pt idx="1245">
                  <c:v>415</c:v>
                </c:pt>
                <c:pt idx="1246">
                  <c:v>415</c:v>
                </c:pt>
                <c:pt idx="1247">
                  <c:v>415</c:v>
                </c:pt>
                <c:pt idx="1248">
                  <c:v>402</c:v>
                </c:pt>
                <c:pt idx="1249">
                  <c:v>415</c:v>
                </c:pt>
                <c:pt idx="1250">
                  <c:v>400</c:v>
                </c:pt>
                <c:pt idx="1251">
                  <c:v>424</c:v>
                </c:pt>
                <c:pt idx="1252">
                  <c:v>420</c:v>
                </c:pt>
                <c:pt idx="1253">
                  <c:v>420</c:v>
                </c:pt>
                <c:pt idx="1254">
                  <c:v>415</c:v>
                </c:pt>
                <c:pt idx="1255">
                  <c:v>400</c:v>
                </c:pt>
                <c:pt idx="1256">
                  <c:v>424</c:v>
                </c:pt>
                <c:pt idx="1257">
                  <c:v>409</c:v>
                </c:pt>
                <c:pt idx="1258">
                  <c:v>420</c:v>
                </c:pt>
                <c:pt idx="1259">
                  <c:v>415</c:v>
                </c:pt>
                <c:pt idx="1260">
                  <c:v>415</c:v>
                </c:pt>
                <c:pt idx="1261">
                  <c:v>415</c:v>
                </c:pt>
                <c:pt idx="1262">
                  <c:v>424</c:v>
                </c:pt>
                <c:pt idx="1263">
                  <c:v>420</c:v>
                </c:pt>
                <c:pt idx="1264">
                  <c:v>420</c:v>
                </c:pt>
                <c:pt idx="1265">
                  <c:v>413</c:v>
                </c:pt>
                <c:pt idx="1266">
                  <c:v>427</c:v>
                </c:pt>
                <c:pt idx="1267">
                  <c:v>420</c:v>
                </c:pt>
                <c:pt idx="1268">
                  <c:v>415</c:v>
                </c:pt>
                <c:pt idx="1269">
                  <c:v>420</c:v>
                </c:pt>
                <c:pt idx="1270">
                  <c:v>420</c:v>
                </c:pt>
                <c:pt idx="1271">
                  <c:v>424</c:v>
                </c:pt>
                <c:pt idx="1272">
                  <c:v>413</c:v>
                </c:pt>
                <c:pt idx="1273">
                  <c:v>433</c:v>
                </c:pt>
                <c:pt idx="1274">
                  <c:v>415</c:v>
                </c:pt>
                <c:pt idx="1275">
                  <c:v>424</c:v>
                </c:pt>
                <c:pt idx="1276">
                  <c:v>424</c:v>
                </c:pt>
                <c:pt idx="1277">
                  <c:v>424</c:v>
                </c:pt>
                <c:pt idx="1278">
                  <c:v>435</c:v>
                </c:pt>
                <c:pt idx="1279">
                  <c:v>427</c:v>
                </c:pt>
                <c:pt idx="1280">
                  <c:v>427</c:v>
                </c:pt>
                <c:pt idx="1281">
                  <c:v>420</c:v>
                </c:pt>
                <c:pt idx="1282">
                  <c:v>420</c:v>
                </c:pt>
                <c:pt idx="1283">
                  <c:v>420</c:v>
                </c:pt>
                <c:pt idx="1284">
                  <c:v>433</c:v>
                </c:pt>
                <c:pt idx="1285">
                  <c:v>420</c:v>
                </c:pt>
                <c:pt idx="1286">
                  <c:v>427</c:v>
                </c:pt>
                <c:pt idx="1287">
                  <c:v>424</c:v>
                </c:pt>
                <c:pt idx="1288">
                  <c:v>424</c:v>
                </c:pt>
                <c:pt idx="1289">
                  <c:v>433</c:v>
                </c:pt>
                <c:pt idx="1290">
                  <c:v>427</c:v>
                </c:pt>
                <c:pt idx="1291">
                  <c:v>427</c:v>
                </c:pt>
                <c:pt idx="1292">
                  <c:v>413</c:v>
                </c:pt>
                <c:pt idx="1293">
                  <c:v>424</c:v>
                </c:pt>
                <c:pt idx="1294">
                  <c:v>420</c:v>
                </c:pt>
                <c:pt idx="1295">
                  <c:v>420</c:v>
                </c:pt>
                <c:pt idx="1296">
                  <c:v>427</c:v>
                </c:pt>
                <c:pt idx="1297">
                  <c:v>420</c:v>
                </c:pt>
                <c:pt idx="1298">
                  <c:v>420</c:v>
                </c:pt>
                <c:pt idx="1299">
                  <c:v>409</c:v>
                </c:pt>
                <c:pt idx="1300">
                  <c:v>415</c:v>
                </c:pt>
                <c:pt idx="1301">
                  <c:v>427</c:v>
                </c:pt>
                <c:pt idx="1302">
                  <c:v>415</c:v>
                </c:pt>
                <c:pt idx="1303">
                  <c:v>415</c:v>
                </c:pt>
                <c:pt idx="1304">
                  <c:v>409</c:v>
                </c:pt>
                <c:pt idx="1305">
                  <c:v>413</c:v>
                </c:pt>
                <c:pt idx="1306">
                  <c:v>420</c:v>
                </c:pt>
                <c:pt idx="1307">
                  <c:v>409</c:v>
                </c:pt>
                <c:pt idx="1308">
                  <c:v>420</c:v>
                </c:pt>
                <c:pt idx="1309">
                  <c:v>400</c:v>
                </c:pt>
                <c:pt idx="1310">
                  <c:v>413</c:v>
                </c:pt>
                <c:pt idx="1311">
                  <c:v>400</c:v>
                </c:pt>
                <c:pt idx="1312">
                  <c:v>439</c:v>
                </c:pt>
                <c:pt idx="1313">
                  <c:v>423</c:v>
                </c:pt>
                <c:pt idx="1314">
                  <c:v>409</c:v>
                </c:pt>
                <c:pt idx="1315">
                  <c:v>418</c:v>
                </c:pt>
                <c:pt idx="1316">
                  <c:v>403</c:v>
                </c:pt>
                <c:pt idx="1317">
                  <c:v>416</c:v>
                </c:pt>
                <c:pt idx="1318">
                  <c:v>416</c:v>
                </c:pt>
                <c:pt idx="1319">
                  <c:v>413</c:v>
                </c:pt>
                <c:pt idx="1320">
                  <c:v>416</c:v>
                </c:pt>
                <c:pt idx="1321">
                  <c:v>409</c:v>
                </c:pt>
                <c:pt idx="1322">
                  <c:v>403</c:v>
                </c:pt>
                <c:pt idx="1323">
                  <c:v>418</c:v>
                </c:pt>
                <c:pt idx="1324">
                  <c:v>416</c:v>
                </c:pt>
                <c:pt idx="1325">
                  <c:v>413</c:v>
                </c:pt>
                <c:pt idx="1326">
                  <c:v>403</c:v>
                </c:pt>
                <c:pt idx="1327">
                  <c:v>403</c:v>
                </c:pt>
                <c:pt idx="1328">
                  <c:v>400</c:v>
                </c:pt>
                <c:pt idx="1329">
                  <c:v>403</c:v>
                </c:pt>
                <c:pt idx="1330">
                  <c:v>416</c:v>
                </c:pt>
                <c:pt idx="1331">
                  <c:v>403</c:v>
                </c:pt>
                <c:pt idx="1332">
                  <c:v>403</c:v>
                </c:pt>
                <c:pt idx="1333">
                  <c:v>400</c:v>
                </c:pt>
                <c:pt idx="1334">
                  <c:v>409</c:v>
                </c:pt>
                <c:pt idx="1335">
                  <c:v>424</c:v>
                </c:pt>
                <c:pt idx="1336">
                  <c:v>409</c:v>
                </c:pt>
                <c:pt idx="1337">
                  <c:v>415</c:v>
                </c:pt>
                <c:pt idx="1338">
                  <c:v>400</c:v>
                </c:pt>
                <c:pt idx="1339">
                  <c:v>403</c:v>
                </c:pt>
                <c:pt idx="1340">
                  <c:v>409</c:v>
                </c:pt>
                <c:pt idx="1341">
                  <c:v>409</c:v>
                </c:pt>
                <c:pt idx="1342">
                  <c:v>400</c:v>
                </c:pt>
                <c:pt idx="1343">
                  <c:v>403</c:v>
                </c:pt>
                <c:pt idx="1344">
                  <c:v>403</c:v>
                </c:pt>
                <c:pt idx="1345">
                  <c:v>406</c:v>
                </c:pt>
                <c:pt idx="1346">
                  <c:v>403</c:v>
                </c:pt>
                <c:pt idx="1347">
                  <c:v>406</c:v>
                </c:pt>
                <c:pt idx="1348">
                  <c:v>406</c:v>
                </c:pt>
                <c:pt idx="1349">
                  <c:v>400</c:v>
                </c:pt>
                <c:pt idx="1350">
                  <c:v>407</c:v>
                </c:pt>
                <c:pt idx="1351">
                  <c:v>407</c:v>
                </c:pt>
                <c:pt idx="1352">
                  <c:v>407</c:v>
                </c:pt>
                <c:pt idx="1353">
                  <c:v>407</c:v>
                </c:pt>
                <c:pt idx="1354">
                  <c:v>418</c:v>
                </c:pt>
                <c:pt idx="1355">
                  <c:v>400</c:v>
                </c:pt>
                <c:pt idx="1356">
                  <c:v>409</c:v>
                </c:pt>
                <c:pt idx="1357">
                  <c:v>409</c:v>
                </c:pt>
                <c:pt idx="1358">
                  <c:v>413</c:v>
                </c:pt>
                <c:pt idx="1359">
                  <c:v>407</c:v>
                </c:pt>
                <c:pt idx="1360">
                  <c:v>400</c:v>
                </c:pt>
                <c:pt idx="1361">
                  <c:v>417</c:v>
                </c:pt>
                <c:pt idx="1362">
                  <c:v>414</c:v>
                </c:pt>
                <c:pt idx="1363">
                  <c:v>423</c:v>
                </c:pt>
                <c:pt idx="1364">
                  <c:v>417</c:v>
                </c:pt>
                <c:pt idx="1365">
                  <c:v>423</c:v>
                </c:pt>
                <c:pt idx="1366">
                  <c:v>411</c:v>
                </c:pt>
                <c:pt idx="1367">
                  <c:v>405</c:v>
                </c:pt>
                <c:pt idx="1368">
                  <c:v>417</c:v>
                </c:pt>
                <c:pt idx="1369">
                  <c:v>432</c:v>
                </c:pt>
                <c:pt idx="1370">
                  <c:v>423</c:v>
                </c:pt>
                <c:pt idx="1371">
                  <c:v>414</c:v>
                </c:pt>
                <c:pt idx="1372">
                  <c:v>414</c:v>
                </c:pt>
                <c:pt idx="1373">
                  <c:v>414</c:v>
                </c:pt>
                <c:pt idx="1374">
                  <c:v>417</c:v>
                </c:pt>
                <c:pt idx="1375">
                  <c:v>417</c:v>
                </c:pt>
                <c:pt idx="1376">
                  <c:v>423</c:v>
                </c:pt>
                <c:pt idx="1377">
                  <c:v>408</c:v>
                </c:pt>
                <c:pt idx="1378">
                  <c:v>426</c:v>
                </c:pt>
                <c:pt idx="1379">
                  <c:v>417</c:v>
                </c:pt>
                <c:pt idx="1380">
                  <c:v>417</c:v>
                </c:pt>
                <c:pt idx="1381">
                  <c:v>426</c:v>
                </c:pt>
                <c:pt idx="1382">
                  <c:v>423</c:v>
                </c:pt>
                <c:pt idx="1383">
                  <c:v>417</c:v>
                </c:pt>
                <c:pt idx="1384">
                  <c:v>405</c:v>
                </c:pt>
                <c:pt idx="1385">
                  <c:v>423</c:v>
                </c:pt>
                <c:pt idx="1386">
                  <c:v>411</c:v>
                </c:pt>
                <c:pt idx="1387">
                  <c:v>414</c:v>
                </c:pt>
                <c:pt idx="1388">
                  <c:v>411</c:v>
                </c:pt>
                <c:pt idx="1389">
                  <c:v>408</c:v>
                </c:pt>
                <c:pt idx="1390">
                  <c:v>408</c:v>
                </c:pt>
                <c:pt idx="1391">
                  <c:v>414</c:v>
                </c:pt>
                <c:pt idx="1392">
                  <c:v>423</c:v>
                </c:pt>
                <c:pt idx="1393">
                  <c:v>411</c:v>
                </c:pt>
                <c:pt idx="1394">
                  <c:v>400</c:v>
                </c:pt>
                <c:pt idx="1395">
                  <c:v>411</c:v>
                </c:pt>
                <c:pt idx="1396">
                  <c:v>411</c:v>
                </c:pt>
                <c:pt idx="1397">
                  <c:v>411</c:v>
                </c:pt>
                <c:pt idx="1398">
                  <c:v>411</c:v>
                </c:pt>
                <c:pt idx="1399">
                  <c:v>408</c:v>
                </c:pt>
                <c:pt idx="1400">
                  <c:v>414</c:v>
                </c:pt>
                <c:pt idx="1401">
                  <c:v>400</c:v>
                </c:pt>
                <c:pt idx="1402">
                  <c:v>422</c:v>
                </c:pt>
                <c:pt idx="1403">
                  <c:v>436</c:v>
                </c:pt>
                <c:pt idx="1404">
                  <c:v>409</c:v>
                </c:pt>
                <c:pt idx="1405">
                  <c:v>427</c:v>
                </c:pt>
                <c:pt idx="1406">
                  <c:v>416</c:v>
                </c:pt>
                <c:pt idx="1407">
                  <c:v>422</c:v>
                </c:pt>
                <c:pt idx="1408">
                  <c:v>422</c:v>
                </c:pt>
                <c:pt idx="1409">
                  <c:v>418</c:v>
                </c:pt>
                <c:pt idx="1410">
                  <c:v>418</c:v>
                </c:pt>
                <c:pt idx="1411">
                  <c:v>416</c:v>
                </c:pt>
                <c:pt idx="1412">
                  <c:v>418</c:v>
                </c:pt>
                <c:pt idx="1413">
                  <c:v>422</c:v>
                </c:pt>
                <c:pt idx="1414">
                  <c:v>418</c:v>
                </c:pt>
                <c:pt idx="1415">
                  <c:v>427</c:v>
                </c:pt>
                <c:pt idx="1416">
                  <c:v>416</c:v>
                </c:pt>
                <c:pt idx="1417">
                  <c:v>418</c:v>
                </c:pt>
                <c:pt idx="1418">
                  <c:v>418</c:v>
                </c:pt>
                <c:pt idx="1419">
                  <c:v>416</c:v>
                </c:pt>
                <c:pt idx="1420">
                  <c:v>416</c:v>
                </c:pt>
                <c:pt idx="1421">
                  <c:v>400</c:v>
                </c:pt>
                <c:pt idx="1422">
                  <c:v>418</c:v>
                </c:pt>
                <c:pt idx="1423">
                  <c:v>411</c:v>
                </c:pt>
                <c:pt idx="1424">
                  <c:v>418</c:v>
                </c:pt>
                <c:pt idx="1425">
                  <c:v>415</c:v>
                </c:pt>
                <c:pt idx="1426">
                  <c:v>432</c:v>
                </c:pt>
                <c:pt idx="1427">
                  <c:v>418</c:v>
                </c:pt>
                <c:pt idx="1428">
                  <c:v>400</c:v>
                </c:pt>
                <c:pt idx="1429">
                  <c:v>418</c:v>
                </c:pt>
                <c:pt idx="1430">
                  <c:v>411</c:v>
                </c:pt>
                <c:pt idx="1431">
                  <c:v>415</c:v>
                </c:pt>
                <c:pt idx="1432">
                  <c:v>411</c:v>
                </c:pt>
                <c:pt idx="1433">
                  <c:v>402</c:v>
                </c:pt>
                <c:pt idx="1434">
                  <c:v>415</c:v>
                </c:pt>
                <c:pt idx="1435">
                  <c:v>415</c:v>
                </c:pt>
                <c:pt idx="1436">
                  <c:v>411</c:v>
                </c:pt>
                <c:pt idx="1437">
                  <c:v>411</c:v>
                </c:pt>
                <c:pt idx="1438">
                  <c:v>402</c:v>
                </c:pt>
                <c:pt idx="1439">
                  <c:v>415</c:v>
                </c:pt>
                <c:pt idx="1440">
                  <c:v>411</c:v>
                </c:pt>
                <c:pt idx="1441">
                  <c:v>407</c:v>
                </c:pt>
                <c:pt idx="1442">
                  <c:v>415</c:v>
                </c:pt>
                <c:pt idx="1443">
                  <c:v>407</c:v>
                </c:pt>
                <c:pt idx="1444">
                  <c:v>411</c:v>
                </c:pt>
                <c:pt idx="1445">
                  <c:v>407</c:v>
                </c:pt>
                <c:pt idx="1446">
                  <c:v>418</c:v>
                </c:pt>
                <c:pt idx="1447">
                  <c:v>411</c:v>
                </c:pt>
                <c:pt idx="1448">
                  <c:v>415</c:v>
                </c:pt>
                <c:pt idx="1449">
                  <c:v>421</c:v>
                </c:pt>
                <c:pt idx="1450">
                  <c:v>400</c:v>
                </c:pt>
                <c:pt idx="1451">
                  <c:v>415</c:v>
                </c:pt>
                <c:pt idx="1452">
                  <c:v>418</c:v>
                </c:pt>
                <c:pt idx="1453">
                  <c:v>422</c:v>
                </c:pt>
                <c:pt idx="1454">
                  <c:v>410</c:v>
                </c:pt>
                <c:pt idx="1455">
                  <c:v>403</c:v>
                </c:pt>
                <c:pt idx="1456">
                  <c:v>418</c:v>
                </c:pt>
                <c:pt idx="1457">
                  <c:v>415</c:v>
                </c:pt>
                <c:pt idx="1458">
                  <c:v>418</c:v>
                </c:pt>
                <c:pt idx="1459">
                  <c:v>422</c:v>
                </c:pt>
                <c:pt idx="1460">
                  <c:v>424</c:v>
                </c:pt>
                <c:pt idx="1461">
                  <c:v>424</c:v>
                </c:pt>
                <c:pt idx="1462">
                  <c:v>422</c:v>
                </c:pt>
                <c:pt idx="1463">
                  <c:v>427</c:v>
                </c:pt>
                <c:pt idx="1464">
                  <c:v>424</c:v>
                </c:pt>
                <c:pt idx="1465">
                  <c:v>418</c:v>
                </c:pt>
                <c:pt idx="1466">
                  <c:v>435</c:v>
                </c:pt>
                <c:pt idx="1467">
                  <c:v>415</c:v>
                </c:pt>
                <c:pt idx="1468">
                  <c:v>427</c:v>
                </c:pt>
                <c:pt idx="1469">
                  <c:v>422</c:v>
                </c:pt>
                <c:pt idx="1470">
                  <c:v>427</c:v>
                </c:pt>
                <c:pt idx="1471">
                  <c:v>418</c:v>
                </c:pt>
                <c:pt idx="1472">
                  <c:v>415</c:v>
                </c:pt>
                <c:pt idx="1473">
                  <c:v>435</c:v>
                </c:pt>
                <c:pt idx="1474">
                  <c:v>418</c:v>
                </c:pt>
                <c:pt idx="1475">
                  <c:v>422</c:v>
                </c:pt>
                <c:pt idx="1476">
                  <c:v>422</c:v>
                </c:pt>
                <c:pt idx="1477">
                  <c:v>427</c:v>
                </c:pt>
                <c:pt idx="1478">
                  <c:v>418</c:v>
                </c:pt>
                <c:pt idx="1479">
                  <c:v>418</c:v>
                </c:pt>
                <c:pt idx="1480">
                  <c:v>422</c:v>
                </c:pt>
                <c:pt idx="1481">
                  <c:v>415</c:v>
                </c:pt>
                <c:pt idx="1482">
                  <c:v>410</c:v>
                </c:pt>
                <c:pt idx="1483">
                  <c:v>443</c:v>
                </c:pt>
                <c:pt idx="1484">
                  <c:v>410</c:v>
                </c:pt>
                <c:pt idx="1485">
                  <c:v>410</c:v>
                </c:pt>
                <c:pt idx="1486">
                  <c:v>418</c:v>
                </c:pt>
                <c:pt idx="1487">
                  <c:v>415</c:v>
                </c:pt>
                <c:pt idx="1488">
                  <c:v>415</c:v>
                </c:pt>
                <c:pt idx="1489">
                  <c:v>406</c:v>
                </c:pt>
                <c:pt idx="1490">
                  <c:v>410</c:v>
                </c:pt>
                <c:pt idx="1491">
                  <c:v>403</c:v>
                </c:pt>
                <c:pt idx="1492">
                  <c:v>415</c:v>
                </c:pt>
                <c:pt idx="1493">
                  <c:v>406</c:v>
                </c:pt>
                <c:pt idx="1494">
                  <c:v>410</c:v>
                </c:pt>
                <c:pt idx="1495">
                  <c:v>410</c:v>
                </c:pt>
                <c:pt idx="1496">
                  <c:v>400</c:v>
                </c:pt>
                <c:pt idx="1497">
                  <c:v>415</c:v>
                </c:pt>
                <c:pt idx="1498">
                  <c:v>400</c:v>
                </c:pt>
                <c:pt idx="1499">
                  <c:v>406</c:v>
                </c:pt>
                <c:pt idx="1500">
                  <c:v>406</c:v>
                </c:pt>
                <c:pt idx="1501">
                  <c:v>400</c:v>
                </c:pt>
                <c:pt idx="1502">
                  <c:v>407</c:v>
                </c:pt>
                <c:pt idx="1503">
                  <c:v>409</c:v>
                </c:pt>
                <c:pt idx="1504">
                  <c:v>409</c:v>
                </c:pt>
                <c:pt idx="1505">
                  <c:v>409</c:v>
                </c:pt>
                <c:pt idx="1506">
                  <c:v>409</c:v>
                </c:pt>
                <c:pt idx="1507">
                  <c:v>414</c:v>
                </c:pt>
                <c:pt idx="1508">
                  <c:v>409</c:v>
                </c:pt>
                <c:pt idx="1509">
                  <c:v>400</c:v>
                </c:pt>
                <c:pt idx="1510">
                  <c:v>409</c:v>
                </c:pt>
                <c:pt idx="1511">
                  <c:v>400</c:v>
                </c:pt>
                <c:pt idx="1512">
                  <c:v>414</c:v>
                </c:pt>
                <c:pt idx="1513">
                  <c:v>408</c:v>
                </c:pt>
                <c:pt idx="1514">
                  <c:v>411</c:v>
                </c:pt>
                <c:pt idx="1515">
                  <c:v>408</c:v>
                </c:pt>
                <c:pt idx="1516">
                  <c:v>400</c:v>
                </c:pt>
                <c:pt idx="1517">
                  <c:v>416</c:v>
                </c:pt>
                <c:pt idx="1518">
                  <c:v>410</c:v>
                </c:pt>
                <c:pt idx="1519">
                  <c:v>410</c:v>
                </c:pt>
                <c:pt idx="1520">
                  <c:v>414</c:v>
                </c:pt>
                <c:pt idx="1521">
                  <c:v>407</c:v>
                </c:pt>
                <c:pt idx="1522">
                  <c:v>410</c:v>
                </c:pt>
                <c:pt idx="1523">
                  <c:v>414</c:v>
                </c:pt>
                <c:pt idx="1524">
                  <c:v>407</c:v>
                </c:pt>
                <c:pt idx="1525">
                  <c:v>416</c:v>
                </c:pt>
                <c:pt idx="1526">
                  <c:v>400</c:v>
                </c:pt>
                <c:pt idx="1527">
                  <c:v>416</c:v>
                </c:pt>
                <c:pt idx="1528">
                  <c:v>407</c:v>
                </c:pt>
                <c:pt idx="1529">
                  <c:v>410</c:v>
                </c:pt>
                <c:pt idx="1530">
                  <c:v>416</c:v>
                </c:pt>
                <c:pt idx="1531">
                  <c:v>410</c:v>
                </c:pt>
                <c:pt idx="1532">
                  <c:v>402</c:v>
                </c:pt>
                <c:pt idx="1533">
                  <c:v>400</c:v>
                </c:pt>
                <c:pt idx="1534">
                  <c:v>421</c:v>
                </c:pt>
                <c:pt idx="1535">
                  <c:v>409</c:v>
                </c:pt>
                <c:pt idx="1536">
                  <c:v>414</c:v>
                </c:pt>
                <c:pt idx="1537">
                  <c:v>414</c:v>
                </c:pt>
                <c:pt idx="1538">
                  <c:v>414</c:v>
                </c:pt>
                <c:pt idx="1539">
                  <c:v>407</c:v>
                </c:pt>
                <c:pt idx="1540">
                  <c:v>423</c:v>
                </c:pt>
                <c:pt idx="1541">
                  <c:v>423</c:v>
                </c:pt>
                <c:pt idx="1542">
                  <c:v>409</c:v>
                </c:pt>
                <c:pt idx="1543">
                  <c:v>409</c:v>
                </c:pt>
                <c:pt idx="1544">
                  <c:v>414</c:v>
                </c:pt>
                <c:pt idx="1545">
                  <c:v>417</c:v>
                </c:pt>
                <c:pt idx="1546">
                  <c:v>417</c:v>
                </c:pt>
                <c:pt idx="1547">
                  <c:v>421</c:v>
                </c:pt>
                <c:pt idx="1548">
                  <c:v>409</c:v>
                </c:pt>
                <c:pt idx="1549">
                  <c:v>421</c:v>
                </c:pt>
                <c:pt idx="1550">
                  <c:v>400</c:v>
                </c:pt>
                <c:pt idx="1551">
                  <c:v>416</c:v>
                </c:pt>
                <c:pt idx="1552">
                  <c:v>423</c:v>
                </c:pt>
                <c:pt idx="1553">
                  <c:v>409</c:v>
                </c:pt>
                <c:pt idx="1554">
                  <c:v>420</c:v>
                </c:pt>
                <c:pt idx="1555">
                  <c:v>406</c:v>
                </c:pt>
                <c:pt idx="1556">
                  <c:v>416</c:v>
                </c:pt>
                <c:pt idx="1557">
                  <c:v>420</c:v>
                </c:pt>
                <c:pt idx="1558">
                  <c:v>416</c:v>
                </c:pt>
                <c:pt idx="1559">
                  <c:v>411</c:v>
                </c:pt>
                <c:pt idx="1560">
                  <c:v>420</c:v>
                </c:pt>
                <c:pt idx="1561">
                  <c:v>411</c:v>
                </c:pt>
                <c:pt idx="1562">
                  <c:v>411</c:v>
                </c:pt>
                <c:pt idx="1563">
                  <c:v>420</c:v>
                </c:pt>
                <c:pt idx="1564">
                  <c:v>411</c:v>
                </c:pt>
                <c:pt idx="1565">
                  <c:v>411</c:v>
                </c:pt>
                <c:pt idx="1566">
                  <c:v>409</c:v>
                </c:pt>
                <c:pt idx="1567">
                  <c:v>406</c:v>
                </c:pt>
                <c:pt idx="1568">
                  <c:v>411</c:v>
                </c:pt>
                <c:pt idx="1569">
                  <c:v>416</c:v>
                </c:pt>
                <c:pt idx="1570">
                  <c:v>409</c:v>
                </c:pt>
                <c:pt idx="1571">
                  <c:v>420</c:v>
                </c:pt>
                <c:pt idx="1572">
                  <c:v>402</c:v>
                </c:pt>
                <c:pt idx="1573">
                  <c:v>409</c:v>
                </c:pt>
                <c:pt idx="1574">
                  <c:v>425</c:v>
                </c:pt>
                <c:pt idx="1575">
                  <c:v>411</c:v>
                </c:pt>
                <c:pt idx="1576">
                  <c:v>411</c:v>
                </c:pt>
                <c:pt idx="1577">
                  <c:v>402</c:v>
                </c:pt>
                <c:pt idx="1578">
                  <c:v>409</c:v>
                </c:pt>
                <c:pt idx="1579">
                  <c:v>409</c:v>
                </c:pt>
                <c:pt idx="1580">
                  <c:v>409</c:v>
                </c:pt>
                <c:pt idx="1581">
                  <c:v>406</c:v>
                </c:pt>
                <c:pt idx="1582">
                  <c:v>411</c:v>
                </c:pt>
                <c:pt idx="1583">
                  <c:v>406</c:v>
                </c:pt>
                <c:pt idx="1584">
                  <c:v>411</c:v>
                </c:pt>
                <c:pt idx="1585">
                  <c:v>411</c:v>
                </c:pt>
                <c:pt idx="1586">
                  <c:v>409</c:v>
                </c:pt>
                <c:pt idx="1587">
                  <c:v>409</c:v>
                </c:pt>
                <c:pt idx="1588">
                  <c:v>411</c:v>
                </c:pt>
                <c:pt idx="1589">
                  <c:v>406</c:v>
                </c:pt>
                <c:pt idx="1590">
                  <c:v>409</c:v>
                </c:pt>
                <c:pt idx="1591">
                  <c:v>416</c:v>
                </c:pt>
                <c:pt idx="1592">
                  <c:v>406</c:v>
                </c:pt>
                <c:pt idx="1593">
                  <c:v>416</c:v>
                </c:pt>
                <c:pt idx="1594">
                  <c:v>406</c:v>
                </c:pt>
                <c:pt idx="1595">
                  <c:v>411</c:v>
                </c:pt>
                <c:pt idx="1596">
                  <c:v>406</c:v>
                </c:pt>
                <c:pt idx="1597">
                  <c:v>416</c:v>
                </c:pt>
                <c:pt idx="1598">
                  <c:v>411</c:v>
                </c:pt>
                <c:pt idx="1599">
                  <c:v>411</c:v>
                </c:pt>
                <c:pt idx="1600">
                  <c:v>409</c:v>
                </c:pt>
                <c:pt idx="1601">
                  <c:v>400</c:v>
                </c:pt>
                <c:pt idx="1602">
                  <c:v>411</c:v>
                </c:pt>
                <c:pt idx="1603">
                  <c:v>406</c:v>
                </c:pt>
                <c:pt idx="1604">
                  <c:v>411</c:v>
                </c:pt>
                <c:pt idx="1605">
                  <c:v>409</c:v>
                </c:pt>
                <c:pt idx="1606">
                  <c:v>406</c:v>
                </c:pt>
                <c:pt idx="1607">
                  <c:v>409</c:v>
                </c:pt>
                <c:pt idx="1608">
                  <c:v>425</c:v>
                </c:pt>
                <c:pt idx="1609">
                  <c:v>416</c:v>
                </c:pt>
                <c:pt idx="1610">
                  <c:v>409</c:v>
                </c:pt>
                <c:pt idx="1611">
                  <c:v>400</c:v>
                </c:pt>
                <c:pt idx="1612">
                  <c:v>406</c:v>
                </c:pt>
                <c:pt idx="1613">
                  <c:v>409</c:v>
                </c:pt>
                <c:pt idx="1614">
                  <c:v>402</c:v>
                </c:pt>
                <c:pt idx="1615">
                  <c:v>409</c:v>
                </c:pt>
                <c:pt idx="1616">
                  <c:v>402</c:v>
                </c:pt>
                <c:pt idx="1617">
                  <c:v>400</c:v>
                </c:pt>
                <c:pt idx="1618">
                  <c:v>406</c:v>
                </c:pt>
                <c:pt idx="1619">
                  <c:v>411</c:v>
                </c:pt>
                <c:pt idx="1620">
                  <c:v>402</c:v>
                </c:pt>
                <c:pt idx="1621">
                  <c:v>400</c:v>
                </c:pt>
                <c:pt idx="1622">
                  <c:v>402</c:v>
                </c:pt>
                <c:pt idx="1623">
                  <c:v>400</c:v>
                </c:pt>
                <c:pt idx="1624">
                  <c:v>415</c:v>
                </c:pt>
                <c:pt idx="1625">
                  <c:v>411</c:v>
                </c:pt>
                <c:pt idx="1626">
                  <c:v>411</c:v>
                </c:pt>
                <c:pt idx="1627">
                  <c:v>415</c:v>
                </c:pt>
                <c:pt idx="1628">
                  <c:v>400</c:v>
                </c:pt>
                <c:pt idx="1629">
                  <c:v>415</c:v>
                </c:pt>
                <c:pt idx="1630">
                  <c:v>411</c:v>
                </c:pt>
                <c:pt idx="1631">
                  <c:v>415</c:v>
                </c:pt>
                <c:pt idx="1632">
                  <c:v>415</c:v>
                </c:pt>
                <c:pt idx="1633">
                  <c:v>409</c:v>
                </c:pt>
                <c:pt idx="1634">
                  <c:v>411</c:v>
                </c:pt>
                <c:pt idx="1635">
                  <c:v>421</c:v>
                </c:pt>
                <c:pt idx="1636">
                  <c:v>411</c:v>
                </c:pt>
                <c:pt idx="1637">
                  <c:v>418</c:v>
                </c:pt>
                <c:pt idx="1638">
                  <c:v>409</c:v>
                </c:pt>
                <c:pt idx="1639">
                  <c:v>411</c:v>
                </c:pt>
                <c:pt idx="1640">
                  <c:v>409</c:v>
                </c:pt>
                <c:pt idx="1641">
                  <c:v>411</c:v>
                </c:pt>
                <c:pt idx="1642">
                  <c:v>418</c:v>
                </c:pt>
                <c:pt idx="1643">
                  <c:v>411</c:v>
                </c:pt>
                <c:pt idx="1644">
                  <c:v>411</c:v>
                </c:pt>
                <c:pt idx="1645">
                  <c:v>400</c:v>
                </c:pt>
                <c:pt idx="1646">
                  <c:v>416</c:v>
                </c:pt>
                <c:pt idx="1647">
                  <c:v>409</c:v>
                </c:pt>
                <c:pt idx="1648">
                  <c:v>409</c:v>
                </c:pt>
                <c:pt idx="1649">
                  <c:v>418</c:v>
                </c:pt>
                <c:pt idx="1650">
                  <c:v>409</c:v>
                </c:pt>
                <c:pt idx="1651">
                  <c:v>407</c:v>
                </c:pt>
                <c:pt idx="1652">
                  <c:v>416</c:v>
                </c:pt>
                <c:pt idx="1653">
                  <c:v>409</c:v>
                </c:pt>
                <c:pt idx="1654">
                  <c:v>409</c:v>
                </c:pt>
                <c:pt idx="1655">
                  <c:v>418</c:v>
                </c:pt>
                <c:pt idx="1656">
                  <c:v>418</c:v>
                </c:pt>
                <c:pt idx="1657">
                  <c:v>425</c:v>
                </c:pt>
                <c:pt idx="1658">
                  <c:v>422</c:v>
                </c:pt>
                <c:pt idx="1659">
                  <c:v>425</c:v>
                </c:pt>
                <c:pt idx="1660">
                  <c:v>425</c:v>
                </c:pt>
                <c:pt idx="1661">
                  <c:v>427</c:v>
                </c:pt>
                <c:pt idx="1662">
                  <c:v>416</c:v>
                </c:pt>
                <c:pt idx="1663">
                  <c:v>434</c:v>
                </c:pt>
                <c:pt idx="1664">
                  <c:v>425</c:v>
                </c:pt>
                <c:pt idx="1665">
                  <c:v>427</c:v>
                </c:pt>
                <c:pt idx="1666">
                  <c:v>442</c:v>
                </c:pt>
                <c:pt idx="1667">
                  <c:v>422</c:v>
                </c:pt>
                <c:pt idx="1668">
                  <c:v>425</c:v>
                </c:pt>
                <c:pt idx="1669">
                  <c:v>427</c:v>
                </c:pt>
                <c:pt idx="1670">
                  <c:v>425</c:v>
                </c:pt>
                <c:pt idx="1671">
                  <c:v>418</c:v>
                </c:pt>
                <c:pt idx="1672">
                  <c:v>416</c:v>
                </c:pt>
                <c:pt idx="1673">
                  <c:v>422</c:v>
                </c:pt>
                <c:pt idx="1674">
                  <c:v>422</c:v>
                </c:pt>
                <c:pt idx="1675">
                  <c:v>418</c:v>
                </c:pt>
                <c:pt idx="1676">
                  <c:v>444</c:v>
                </c:pt>
                <c:pt idx="1677">
                  <c:v>416</c:v>
                </c:pt>
                <c:pt idx="1678">
                  <c:v>407</c:v>
                </c:pt>
                <c:pt idx="1679">
                  <c:v>409</c:v>
                </c:pt>
                <c:pt idx="1680">
                  <c:v>418</c:v>
                </c:pt>
                <c:pt idx="1681">
                  <c:v>416</c:v>
                </c:pt>
                <c:pt idx="1682">
                  <c:v>400</c:v>
                </c:pt>
                <c:pt idx="1683">
                  <c:v>422</c:v>
                </c:pt>
                <c:pt idx="1684">
                  <c:v>407</c:v>
                </c:pt>
                <c:pt idx="1685">
                  <c:v>409</c:v>
                </c:pt>
                <c:pt idx="1686">
                  <c:v>416</c:v>
                </c:pt>
                <c:pt idx="1687">
                  <c:v>409</c:v>
                </c:pt>
                <c:pt idx="1688">
                  <c:v>418</c:v>
                </c:pt>
                <c:pt idx="1689">
                  <c:v>400</c:v>
                </c:pt>
                <c:pt idx="1690">
                  <c:v>418</c:v>
                </c:pt>
                <c:pt idx="1691">
                  <c:v>409</c:v>
                </c:pt>
                <c:pt idx="1692">
                  <c:v>418</c:v>
                </c:pt>
                <c:pt idx="1693">
                  <c:v>411</c:v>
                </c:pt>
                <c:pt idx="1694">
                  <c:v>411</c:v>
                </c:pt>
                <c:pt idx="1695">
                  <c:v>411</c:v>
                </c:pt>
                <c:pt idx="1696">
                  <c:v>406</c:v>
                </c:pt>
                <c:pt idx="1697">
                  <c:v>411</c:v>
                </c:pt>
                <c:pt idx="1698">
                  <c:v>424</c:v>
                </c:pt>
                <c:pt idx="1699">
                  <c:v>424</c:v>
                </c:pt>
                <c:pt idx="1700">
                  <c:v>418</c:v>
                </c:pt>
                <c:pt idx="1701">
                  <c:v>411</c:v>
                </c:pt>
                <c:pt idx="1702">
                  <c:v>409</c:v>
                </c:pt>
                <c:pt idx="1703">
                  <c:v>411</c:v>
                </c:pt>
                <c:pt idx="1704">
                  <c:v>409</c:v>
                </c:pt>
                <c:pt idx="1705">
                  <c:v>418</c:v>
                </c:pt>
                <c:pt idx="1706">
                  <c:v>406</c:v>
                </c:pt>
                <c:pt idx="1707">
                  <c:v>421</c:v>
                </c:pt>
                <c:pt idx="1708">
                  <c:v>406</c:v>
                </c:pt>
                <c:pt idx="1709">
                  <c:v>409</c:v>
                </c:pt>
                <c:pt idx="1710">
                  <c:v>418</c:v>
                </c:pt>
                <c:pt idx="1711">
                  <c:v>406</c:v>
                </c:pt>
                <c:pt idx="1712">
                  <c:v>418</c:v>
                </c:pt>
                <c:pt idx="1713">
                  <c:v>406</c:v>
                </c:pt>
                <c:pt idx="1714">
                  <c:v>411</c:v>
                </c:pt>
                <c:pt idx="1715">
                  <c:v>409</c:v>
                </c:pt>
                <c:pt idx="1716">
                  <c:v>409</c:v>
                </c:pt>
                <c:pt idx="1717">
                  <c:v>409</c:v>
                </c:pt>
                <c:pt idx="1718">
                  <c:v>409</c:v>
                </c:pt>
                <c:pt idx="1719">
                  <c:v>402</c:v>
                </c:pt>
                <c:pt idx="1720">
                  <c:v>409</c:v>
                </c:pt>
                <c:pt idx="1721">
                  <c:v>409</c:v>
                </c:pt>
                <c:pt idx="1722">
                  <c:v>406</c:v>
                </c:pt>
                <c:pt idx="1723">
                  <c:v>402</c:v>
                </c:pt>
                <c:pt idx="1724">
                  <c:v>411</c:v>
                </c:pt>
                <c:pt idx="1725">
                  <c:v>406</c:v>
                </c:pt>
                <c:pt idx="1726">
                  <c:v>400</c:v>
                </c:pt>
                <c:pt idx="1727">
                  <c:v>411</c:v>
                </c:pt>
                <c:pt idx="1728">
                  <c:v>402</c:v>
                </c:pt>
                <c:pt idx="1729">
                  <c:v>418</c:v>
                </c:pt>
                <c:pt idx="1730">
                  <c:v>409</c:v>
                </c:pt>
                <c:pt idx="1731">
                  <c:v>409</c:v>
                </c:pt>
                <c:pt idx="1732">
                  <c:v>411</c:v>
                </c:pt>
                <c:pt idx="1733">
                  <c:v>418</c:v>
                </c:pt>
                <c:pt idx="1734">
                  <c:v>411</c:v>
                </c:pt>
                <c:pt idx="1735">
                  <c:v>409</c:v>
                </c:pt>
                <c:pt idx="1736">
                  <c:v>406</c:v>
                </c:pt>
                <c:pt idx="1737">
                  <c:v>406</c:v>
                </c:pt>
                <c:pt idx="1738">
                  <c:v>409</c:v>
                </c:pt>
                <c:pt idx="1739">
                  <c:v>406</c:v>
                </c:pt>
                <c:pt idx="1740">
                  <c:v>400</c:v>
                </c:pt>
                <c:pt idx="1741">
                  <c:v>411</c:v>
                </c:pt>
                <c:pt idx="1742">
                  <c:v>406</c:v>
                </c:pt>
                <c:pt idx="1743">
                  <c:v>409</c:v>
                </c:pt>
                <c:pt idx="1744">
                  <c:v>418</c:v>
                </c:pt>
                <c:pt idx="1745">
                  <c:v>402</c:v>
                </c:pt>
                <c:pt idx="1746">
                  <c:v>406</c:v>
                </c:pt>
                <c:pt idx="1747">
                  <c:v>411</c:v>
                </c:pt>
                <c:pt idx="1748">
                  <c:v>406</c:v>
                </c:pt>
                <c:pt idx="1749">
                  <c:v>409</c:v>
                </c:pt>
                <c:pt idx="1750">
                  <c:v>402</c:v>
                </c:pt>
                <c:pt idx="1751">
                  <c:v>406</c:v>
                </c:pt>
                <c:pt idx="1752">
                  <c:v>400</c:v>
                </c:pt>
                <c:pt idx="1753">
                  <c:v>418</c:v>
                </c:pt>
                <c:pt idx="1754">
                  <c:v>406</c:v>
                </c:pt>
                <c:pt idx="1755">
                  <c:v>418</c:v>
                </c:pt>
                <c:pt idx="1756">
                  <c:v>421</c:v>
                </c:pt>
                <c:pt idx="1757">
                  <c:v>402</c:v>
                </c:pt>
                <c:pt idx="1758">
                  <c:v>411</c:v>
                </c:pt>
                <c:pt idx="1759">
                  <c:v>406</c:v>
                </c:pt>
                <c:pt idx="1760">
                  <c:v>409</c:v>
                </c:pt>
                <c:pt idx="1761">
                  <c:v>409</c:v>
                </c:pt>
                <c:pt idx="1762">
                  <c:v>409</c:v>
                </c:pt>
                <c:pt idx="1763">
                  <c:v>406</c:v>
                </c:pt>
                <c:pt idx="1764">
                  <c:v>406</c:v>
                </c:pt>
                <c:pt idx="1765">
                  <c:v>411</c:v>
                </c:pt>
                <c:pt idx="1766">
                  <c:v>418</c:v>
                </c:pt>
                <c:pt idx="1767">
                  <c:v>427</c:v>
                </c:pt>
                <c:pt idx="1768">
                  <c:v>418</c:v>
                </c:pt>
                <c:pt idx="1769">
                  <c:v>406</c:v>
                </c:pt>
                <c:pt idx="1770">
                  <c:v>411</c:v>
                </c:pt>
                <c:pt idx="1771">
                  <c:v>411</c:v>
                </c:pt>
                <c:pt idx="1772">
                  <c:v>406</c:v>
                </c:pt>
                <c:pt idx="1773">
                  <c:v>409</c:v>
                </c:pt>
                <c:pt idx="1774">
                  <c:v>400</c:v>
                </c:pt>
                <c:pt idx="1775">
                  <c:v>424</c:v>
                </c:pt>
                <c:pt idx="1776">
                  <c:v>422</c:v>
                </c:pt>
                <c:pt idx="1777">
                  <c:v>415</c:v>
                </c:pt>
                <c:pt idx="1778">
                  <c:v>424</c:v>
                </c:pt>
                <c:pt idx="1779">
                  <c:v>415</c:v>
                </c:pt>
                <c:pt idx="1780">
                  <c:v>424</c:v>
                </c:pt>
                <c:pt idx="1781">
                  <c:v>422</c:v>
                </c:pt>
                <c:pt idx="1782">
                  <c:v>424</c:v>
                </c:pt>
                <c:pt idx="1783">
                  <c:v>422</c:v>
                </c:pt>
                <c:pt idx="1784">
                  <c:v>424</c:v>
                </c:pt>
                <c:pt idx="1785">
                  <c:v>422</c:v>
                </c:pt>
                <c:pt idx="1786">
                  <c:v>415</c:v>
                </c:pt>
                <c:pt idx="1787">
                  <c:v>415</c:v>
                </c:pt>
                <c:pt idx="1788">
                  <c:v>422</c:v>
                </c:pt>
                <c:pt idx="1789">
                  <c:v>424</c:v>
                </c:pt>
                <c:pt idx="1790">
                  <c:v>427</c:v>
                </c:pt>
                <c:pt idx="1791">
                  <c:v>415</c:v>
                </c:pt>
                <c:pt idx="1792">
                  <c:v>433</c:v>
                </c:pt>
                <c:pt idx="1793">
                  <c:v>424</c:v>
                </c:pt>
                <c:pt idx="1794">
                  <c:v>424</c:v>
                </c:pt>
                <c:pt idx="1795">
                  <c:v>433</c:v>
                </c:pt>
                <c:pt idx="1796">
                  <c:v>415</c:v>
                </c:pt>
                <c:pt idx="1797">
                  <c:v>424</c:v>
                </c:pt>
                <c:pt idx="1798">
                  <c:v>422</c:v>
                </c:pt>
                <c:pt idx="1799">
                  <c:v>422</c:v>
                </c:pt>
                <c:pt idx="1800">
                  <c:v>415</c:v>
                </c:pt>
                <c:pt idx="1801">
                  <c:v>422</c:v>
                </c:pt>
                <c:pt idx="1802">
                  <c:v>427</c:v>
                </c:pt>
                <c:pt idx="1803">
                  <c:v>422</c:v>
                </c:pt>
                <c:pt idx="1804">
                  <c:v>413</c:v>
                </c:pt>
                <c:pt idx="1805">
                  <c:v>424</c:v>
                </c:pt>
                <c:pt idx="1806">
                  <c:v>424</c:v>
                </c:pt>
                <c:pt idx="1807">
                  <c:v>422</c:v>
                </c:pt>
                <c:pt idx="1808">
                  <c:v>427</c:v>
                </c:pt>
                <c:pt idx="1809">
                  <c:v>422</c:v>
                </c:pt>
                <c:pt idx="1810">
                  <c:v>427</c:v>
                </c:pt>
                <c:pt idx="1811">
                  <c:v>415</c:v>
                </c:pt>
                <c:pt idx="1812">
                  <c:v>427</c:v>
                </c:pt>
                <c:pt idx="1813">
                  <c:v>433</c:v>
                </c:pt>
                <c:pt idx="1814">
                  <c:v>422</c:v>
                </c:pt>
                <c:pt idx="1815">
                  <c:v>435</c:v>
                </c:pt>
                <c:pt idx="1816">
                  <c:v>424</c:v>
                </c:pt>
                <c:pt idx="1817">
                  <c:v>427</c:v>
                </c:pt>
                <c:pt idx="1818">
                  <c:v>424</c:v>
                </c:pt>
                <c:pt idx="1819">
                  <c:v>433</c:v>
                </c:pt>
                <c:pt idx="1820">
                  <c:v>422</c:v>
                </c:pt>
                <c:pt idx="1821">
                  <c:v>433</c:v>
                </c:pt>
                <c:pt idx="1822">
                  <c:v>427</c:v>
                </c:pt>
                <c:pt idx="1823">
                  <c:v>424</c:v>
                </c:pt>
                <c:pt idx="1824">
                  <c:v>441</c:v>
                </c:pt>
                <c:pt idx="1825">
                  <c:v>422</c:v>
                </c:pt>
                <c:pt idx="1826">
                  <c:v>427</c:v>
                </c:pt>
                <c:pt idx="1827">
                  <c:v>415</c:v>
                </c:pt>
                <c:pt idx="1828">
                  <c:v>424</c:v>
                </c:pt>
                <c:pt idx="1829">
                  <c:v>422</c:v>
                </c:pt>
                <c:pt idx="1830">
                  <c:v>413</c:v>
                </c:pt>
                <c:pt idx="1831">
                  <c:v>422</c:v>
                </c:pt>
                <c:pt idx="1832">
                  <c:v>427</c:v>
                </c:pt>
                <c:pt idx="1833">
                  <c:v>415</c:v>
                </c:pt>
                <c:pt idx="1834">
                  <c:v>424</c:v>
                </c:pt>
                <c:pt idx="1835">
                  <c:v>413</c:v>
                </c:pt>
                <c:pt idx="1836">
                  <c:v>415</c:v>
                </c:pt>
                <c:pt idx="1837">
                  <c:v>424</c:v>
                </c:pt>
                <c:pt idx="1838">
                  <c:v>413</c:v>
                </c:pt>
                <c:pt idx="1839">
                  <c:v>422</c:v>
                </c:pt>
                <c:pt idx="1840">
                  <c:v>415</c:v>
                </c:pt>
                <c:pt idx="1841">
                  <c:v>415</c:v>
                </c:pt>
                <c:pt idx="1842">
                  <c:v>413</c:v>
                </c:pt>
                <c:pt idx="1843">
                  <c:v>415</c:v>
                </c:pt>
                <c:pt idx="1844">
                  <c:v>403</c:v>
                </c:pt>
                <c:pt idx="1845">
                  <c:v>406</c:v>
                </c:pt>
                <c:pt idx="1846">
                  <c:v>413</c:v>
                </c:pt>
                <c:pt idx="1847">
                  <c:v>406</c:v>
                </c:pt>
                <c:pt idx="1848">
                  <c:v>409</c:v>
                </c:pt>
                <c:pt idx="1849">
                  <c:v>406</c:v>
                </c:pt>
                <c:pt idx="1850">
                  <c:v>403</c:v>
                </c:pt>
                <c:pt idx="1851">
                  <c:v>403</c:v>
                </c:pt>
                <c:pt idx="1852">
                  <c:v>400</c:v>
                </c:pt>
                <c:pt idx="1853">
                  <c:v>408</c:v>
                </c:pt>
                <c:pt idx="1854">
                  <c:v>414</c:v>
                </c:pt>
                <c:pt idx="1855">
                  <c:v>408</c:v>
                </c:pt>
                <c:pt idx="1856">
                  <c:v>414</c:v>
                </c:pt>
                <c:pt idx="1857">
                  <c:v>400</c:v>
                </c:pt>
                <c:pt idx="1858">
                  <c:v>432</c:v>
                </c:pt>
                <c:pt idx="1859">
                  <c:v>411</c:v>
                </c:pt>
                <c:pt idx="1860">
                  <c:v>417</c:v>
                </c:pt>
                <c:pt idx="1861">
                  <c:v>411</c:v>
                </c:pt>
                <c:pt idx="1862">
                  <c:v>400</c:v>
                </c:pt>
                <c:pt idx="1863">
                  <c:v>420</c:v>
                </c:pt>
                <c:pt idx="1864">
                  <c:v>406</c:v>
                </c:pt>
                <c:pt idx="1865">
                  <c:v>410</c:v>
                </c:pt>
                <c:pt idx="1866">
                  <c:v>416</c:v>
                </c:pt>
                <c:pt idx="1867">
                  <c:v>414</c:v>
                </c:pt>
                <c:pt idx="1868">
                  <c:v>406</c:v>
                </c:pt>
                <c:pt idx="1869">
                  <c:v>410</c:v>
                </c:pt>
                <c:pt idx="1870">
                  <c:v>420</c:v>
                </c:pt>
                <c:pt idx="1871">
                  <c:v>410</c:v>
                </c:pt>
                <c:pt idx="1872">
                  <c:v>416</c:v>
                </c:pt>
                <c:pt idx="1873">
                  <c:v>410</c:v>
                </c:pt>
                <c:pt idx="1874">
                  <c:v>414</c:v>
                </c:pt>
                <c:pt idx="1875">
                  <c:v>414</c:v>
                </c:pt>
                <c:pt idx="1876">
                  <c:v>414</c:v>
                </c:pt>
                <c:pt idx="1877">
                  <c:v>416</c:v>
                </c:pt>
                <c:pt idx="1878">
                  <c:v>416</c:v>
                </c:pt>
                <c:pt idx="1879">
                  <c:v>406</c:v>
                </c:pt>
                <c:pt idx="1880">
                  <c:v>423</c:v>
                </c:pt>
                <c:pt idx="1881">
                  <c:v>420</c:v>
                </c:pt>
                <c:pt idx="1882">
                  <c:v>406</c:v>
                </c:pt>
                <c:pt idx="1883">
                  <c:v>420</c:v>
                </c:pt>
                <c:pt idx="1884">
                  <c:v>410</c:v>
                </c:pt>
                <c:pt idx="1885">
                  <c:v>416</c:v>
                </c:pt>
                <c:pt idx="1886">
                  <c:v>416</c:v>
                </c:pt>
                <c:pt idx="1887">
                  <c:v>416</c:v>
                </c:pt>
                <c:pt idx="1888">
                  <c:v>410</c:v>
                </c:pt>
                <c:pt idx="1889">
                  <c:v>420</c:v>
                </c:pt>
                <c:pt idx="1890">
                  <c:v>414</c:v>
                </c:pt>
                <c:pt idx="1891">
                  <c:v>402</c:v>
                </c:pt>
                <c:pt idx="1892">
                  <c:v>434</c:v>
                </c:pt>
                <c:pt idx="1893">
                  <c:v>414</c:v>
                </c:pt>
                <c:pt idx="1894">
                  <c:v>414</c:v>
                </c:pt>
                <c:pt idx="1895">
                  <c:v>410</c:v>
                </c:pt>
                <c:pt idx="1896">
                  <c:v>402</c:v>
                </c:pt>
                <c:pt idx="1897">
                  <c:v>410</c:v>
                </c:pt>
                <c:pt idx="1898">
                  <c:v>420</c:v>
                </c:pt>
                <c:pt idx="1899">
                  <c:v>410</c:v>
                </c:pt>
                <c:pt idx="1900">
                  <c:v>414</c:v>
                </c:pt>
                <c:pt idx="1901">
                  <c:v>416</c:v>
                </c:pt>
                <c:pt idx="1902">
                  <c:v>410</c:v>
                </c:pt>
                <c:pt idx="1903">
                  <c:v>406</c:v>
                </c:pt>
                <c:pt idx="1904">
                  <c:v>420</c:v>
                </c:pt>
                <c:pt idx="1905">
                  <c:v>410</c:v>
                </c:pt>
                <c:pt idx="1906">
                  <c:v>410</c:v>
                </c:pt>
                <c:pt idx="1907">
                  <c:v>416</c:v>
                </c:pt>
                <c:pt idx="1908">
                  <c:v>400</c:v>
                </c:pt>
                <c:pt idx="1909">
                  <c:v>406</c:v>
                </c:pt>
                <c:pt idx="1910">
                  <c:v>410</c:v>
                </c:pt>
                <c:pt idx="1911">
                  <c:v>410</c:v>
                </c:pt>
                <c:pt idx="1912">
                  <c:v>400</c:v>
                </c:pt>
                <c:pt idx="1913">
                  <c:v>400</c:v>
                </c:pt>
                <c:pt idx="1914">
                  <c:v>407</c:v>
                </c:pt>
                <c:pt idx="1915">
                  <c:v>418</c:v>
                </c:pt>
                <c:pt idx="1916">
                  <c:v>418</c:v>
                </c:pt>
                <c:pt idx="1917">
                  <c:v>410</c:v>
                </c:pt>
                <c:pt idx="1918">
                  <c:v>410</c:v>
                </c:pt>
                <c:pt idx="1919">
                  <c:v>407</c:v>
                </c:pt>
                <c:pt idx="1920">
                  <c:v>410</c:v>
                </c:pt>
                <c:pt idx="1921">
                  <c:v>407</c:v>
                </c:pt>
                <c:pt idx="1922">
                  <c:v>415</c:v>
                </c:pt>
                <c:pt idx="1923">
                  <c:v>400</c:v>
                </c:pt>
                <c:pt idx="1924">
                  <c:v>415</c:v>
                </c:pt>
                <c:pt idx="1925">
                  <c:v>400</c:v>
                </c:pt>
                <c:pt idx="1926">
                  <c:v>427</c:v>
                </c:pt>
                <c:pt idx="1927">
                  <c:v>407</c:v>
                </c:pt>
                <c:pt idx="1928">
                  <c:v>407</c:v>
                </c:pt>
                <c:pt idx="1929">
                  <c:v>407</c:v>
                </c:pt>
                <c:pt idx="1930">
                  <c:v>400</c:v>
                </c:pt>
                <c:pt idx="1931">
                  <c:v>411</c:v>
                </c:pt>
                <c:pt idx="1932">
                  <c:v>403</c:v>
                </c:pt>
                <c:pt idx="1933">
                  <c:v>403</c:v>
                </c:pt>
                <c:pt idx="1934">
                  <c:v>408</c:v>
                </c:pt>
                <c:pt idx="1935">
                  <c:v>411</c:v>
                </c:pt>
                <c:pt idx="1936">
                  <c:v>400</c:v>
                </c:pt>
                <c:pt idx="1937">
                  <c:v>400</c:v>
                </c:pt>
                <c:pt idx="1938">
                  <c:v>422</c:v>
                </c:pt>
                <c:pt idx="1939">
                  <c:v>406</c:v>
                </c:pt>
                <c:pt idx="1940">
                  <c:v>409</c:v>
                </c:pt>
                <c:pt idx="1941">
                  <c:v>414</c:v>
                </c:pt>
                <c:pt idx="1942">
                  <c:v>406</c:v>
                </c:pt>
                <c:pt idx="1943">
                  <c:v>406</c:v>
                </c:pt>
                <c:pt idx="1944">
                  <c:v>409</c:v>
                </c:pt>
                <c:pt idx="1945">
                  <c:v>414</c:v>
                </c:pt>
                <c:pt idx="1946">
                  <c:v>409</c:v>
                </c:pt>
                <c:pt idx="1947">
                  <c:v>406</c:v>
                </c:pt>
                <c:pt idx="1948">
                  <c:v>414</c:v>
                </c:pt>
                <c:pt idx="1949">
                  <c:v>409</c:v>
                </c:pt>
                <c:pt idx="1950">
                  <c:v>406</c:v>
                </c:pt>
                <c:pt idx="1951">
                  <c:v>417</c:v>
                </c:pt>
                <c:pt idx="1952">
                  <c:v>403</c:v>
                </c:pt>
                <c:pt idx="1953">
                  <c:v>406</c:v>
                </c:pt>
                <c:pt idx="1954">
                  <c:v>403</c:v>
                </c:pt>
                <c:pt idx="1955">
                  <c:v>403</c:v>
                </c:pt>
                <c:pt idx="1956">
                  <c:v>400</c:v>
                </c:pt>
                <c:pt idx="1957">
                  <c:v>406</c:v>
                </c:pt>
                <c:pt idx="1958">
                  <c:v>406</c:v>
                </c:pt>
                <c:pt idx="1959">
                  <c:v>409</c:v>
                </c:pt>
                <c:pt idx="1960">
                  <c:v>422</c:v>
                </c:pt>
                <c:pt idx="1961">
                  <c:v>400</c:v>
                </c:pt>
                <c:pt idx="1962">
                  <c:v>409</c:v>
                </c:pt>
                <c:pt idx="1963">
                  <c:v>414</c:v>
                </c:pt>
                <c:pt idx="1964">
                  <c:v>414</c:v>
                </c:pt>
                <c:pt idx="1965">
                  <c:v>403</c:v>
                </c:pt>
                <c:pt idx="1966">
                  <c:v>409</c:v>
                </c:pt>
                <c:pt idx="1967">
                  <c:v>406</c:v>
                </c:pt>
                <c:pt idx="1968">
                  <c:v>409</c:v>
                </c:pt>
                <c:pt idx="1969">
                  <c:v>409</c:v>
                </c:pt>
                <c:pt idx="1970">
                  <c:v>414</c:v>
                </c:pt>
                <c:pt idx="1971">
                  <c:v>400</c:v>
                </c:pt>
                <c:pt idx="1972">
                  <c:v>417</c:v>
                </c:pt>
                <c:pt idx="1973">
                  <c:v>422</c:v>
                </c:pt>
                <c:pt idx="1974">
                  <c:v>441</c:v>
                </c:pt>
                <c:pt idx="1975">
                  <c:v>472</c:v>
                </c:pt>
                <c:pt idx="1976">
                  <c:v>502</c:v>
                </c:pt>
                <c:pt idx="1977">
                  <c:v>530</c:v>
                </c:pt>
                <c:pt idx="1978">
                  <c:v>537</c:v>
                </c:pt>
                <c:pt idx="1979">
                  <c:v>596</c:v>
                </c:pt>
                <c:pt idx="1980">
                  <c:v>634</c:v>
                </c:pt>
                <c:pt idx="1981">
                  <c:v>672</c:v>
                </c:pt>
                <c:pt idx="1982">
                  <c:v>715</c:v>
                </c:pt>
                <c:pt idx="1983">
                  <c:v>759</c:v>
                </c:pt>
                <c:pt idx="1984">
                  <c:v>774</c:v>
                </c:pt>
                <c:pt idx="1985">
                  <c:v>798</c:v>
                </c:pt>
                <c:pt idx="1986">
                  <c:v>838</c:v>
                </c:pt>
                <c:pt idx="1987">
                  <c:v>813</c:v>
                </c:pt>
                <c:pt idx="1988">
                  <c:v>778</c:v>
                </c:pt>
                <c:pt idx="1989">
                  <c:v>765</c:v>
                </c:pt>
                <c:pt idx="1990">
                  <c:v>742</c:v>
                </c:pt>
                <c:pt idx="1991">
                  <c:v>715</c:v>
                </c:pt>
                <c:pt idx="1992">
                  <c:v>704</c:v>
                </c:pt>
                <c:pt idx="1993">
                  <c:v>657</c:v>
                </c:pt>
                <c:pt idx="1994">
                  <c:v>672</c:v>
                </c:pt>
                <c:pt idx="1995">
                  <c:v>615</c:v>
                </c:pt>
                <c:pt idx="1996">
                  <c:v>611</c:v>
                </c:pt>
                <c:pt idx="1997">
                  <c:v>615</c:v>
                </c:pt>
                <c:pt idx="1998">
                  <c:v>615</c:v>
                </c:pt>
                <c:pt idx="1999">
                  <c:v>638</c:v>
                </c:pt>
                <c:pt idx="2000">
                  <c:v>638</c:v>
                </c:pt>
                <c:pt idx="2001">
                  <c:v>682</c:v>
                </c:pt>
                <c:pt idx="2002">
                  <c:v>704</c:v>
                </c:pt>
                <c:pt idx="2003">
                  <c:v>704</c:v>
                </c:pt>
                <c:pt idx="2004">
                  <c:v>650</c:v>
                </c:pt>
                <c:pt idx="2005">
                  <c:v>643</c:v>
                </c:pt>
                <c:pt idx="2006">
                  <c:v>672</c:v>
                </c:pt>
                <c:pt idx="2007">
                  <c:v>657</c:v>
                </c:pt>
                <c:pt idx="2008">
                  <c:v>682</c:v>
                </c:pt>
                <c:pt idx="2009">
                  <c:v>742</c:v>
                </c:pt>
                <c:pt idx="2010">
                  <c:v>759</c:v>
                </c:pt>
                <c:pt idx="2011">
                  <c:v>785</c:v>
                </c:pt>
                <c:pt idx="2012">
                  <c:v>844</c:v>
                </c:pt>
                <c:pt idx="2013">
                  <c:v>844</c:v>
                </c:pt>
                <c:pt idx="2014">
                  <c:v>882</c:v>
                </c:pt>
                <c:pt idx="2015">
                  <c:v>889</c:v>
                </c:pt>
                <c:pt idx="2016">
                  <c:v>977</c:v>
                </c:pt>
                <c:pt idx="2017">
                  <c:v>1009</c:v>
                </c:pt>
                <c:pt idx="2018">
                  <c:v>1038</c:v>
                </c:pt>
                <c:pt idx="2019">
                  <c:v>1105</c:v>
                </c:pt>
                <c:pt idx="2020">
                  <c:v>1090</c:v>
                </c:pt>
                <c:pt idx="2021">
                  <c:v>1118</c:v>
                </c:pt>
                <c:pt idx="2022">
                  <c:v>1090</c:v>
                </c:pt>
                <c:pt idx="2023">
                  <c:v>1105</c:v>
                </c:pt>
                <c:pt idx="2024">
                  <c:v>1062</c:v>
                </c:pt>
                <c:pt idx="2025">
                  <c:v>1044</c:v>
                </c:pt>
                <c:pt idx="2026">
                  <c:v>1001</c:v>
                </c:pt>
                <c:pt idx="2027">
                  <c:v>959</c:v>
                </c:pt>
                <c:pt idx="2028">
                  <c:v>970</c:v>
                </c:pt>
                <c:pt idx="2029">
                  <c:v>925</c:v>
                </c:pt>
                <c:pt idx="2030">
                  <c:v>935</c:v>
                </c:pt>
                <c:pt idx="2031">
                  <c:v>925</c:v>
                </c:pt>
                <c:pt idx="2032">
                  <c:v>925</c:v>
                </c:pt>
                <c:pt idx="2033">
                  <c:v>949</c:v>
                </c:pt>
                <c:pt idx="2034">
                  <c:v>990</c:v>
                </c:pt>
                <c:pt idx="2035">
                  <c:v>959</c:v>
                </c:pt>
                <c:pt idx="2036">
                  <c:v>1009</c:v>
                </c:pt>
                <c:pt idx="2037">
                  <c:v>990</c:v>
                </c:pt>
                <c:pt idx="2038">
                  <c:v>1001</c:v>
                </c:pt>
                <c:pt idx="2039">
                  <c:v>1019</c:v>
                </c:pt>
                <c:pt idx="2040">
                  <c:v>1062</c:v>
                </c:pt>
                <c:pt idx="2041">
                  <c:v>1019</c:v>
                </c:pt>
                <c:pt idx="2042">
                  <c:v>977</c:v>
                </c:pt>
                <c:pt idx="2043">
                  <c:v>977</c:v>
                </c:pt>
                <c:pt idx="2044">
                  <c:v>935</c:v>
                </c:pt>
                <c:pt idx="2045">
                  <c:v>959</c:v>
                </c:pt>
                <c:pt idx="2046">
                  <c:v>949</c:v>
                </c:pt>
                <c:pt idx="2047">
                  <c:v>949</c:v>
                </c:pt>
                <c:pt idx="2048">
                  <c:v>935</c:v>
                </c:pt>
                <c:pt idx="2049">
                  <c:v>925</c:v>
                </c:pt>
                <c:pt idx="2050">
                  <c:v>935</c:v>
                </c:pt>
                <c:pt idx="2051">
                  <c:v>935</c:v>
                </c:pt>
                <c:pt idx="2052">
                  <c:v>925</c:v>
                </c:pt>
                <c:pt idx="2053">
                  <c:v>920</c:v>
                </c:pt>
                <c:pt idx="2054">
                  <c:v>882</c:v>
                </c:pt>
                <c:pt idx="2055">
                  <c:v>905</c:v>
                </c:pt>
                <c:pt idx="2056">
                  <c:v>920</c:v>
                </c:pt>
                <c:pt idx="2057">
                  <c:v>900</c:v>
                </c:pt>
                <c:pt idx="2058">
                  <c:v>900</c:v>
                </c:pt>
                <c:pt idx="2059">
                  <c:v>851</c:v>
                </c:pt>
                <c:pt idx="2060">
                  <c:v>889</c:v>
                </c:pt>
                <c:pt idx="2061">
                  <c:v>872</c:v>
                </c:pt>
                <c:pt idx="2062">
                  <c:v>889</c:v>
                </c:pt>
                <c:pt idx="2063">
                  <c:v>872</c:v>
                </c:pt>
                <c:pt idx="2064">
                  <c:v>819</c:v>
                </c:pt>
                <c:pt idx="2065">
                  <c:v>830</c:v>
                </c:pt>
                <c:pt idx="2066">
                  <c:v>813</c:v>
                </c:pt>
                <c:pt idx="2067">
                  <c:v>798</c:v>
                </c:pt>
                <c:pt idx="2068">
                  <c:v>1156</c:v>
                </c:pt>
                <c:pt idx="2069">
                  <c:v>748</c:v>
                </c:pt>
                <c:pt idx="2070">
                  <c:v>748</c:v>
                </c:pt>
                <c:pt idx="2071">
                  <c:v>728</c:v>
                </c:pt>
                <c:pt idx="2072">
                  <c:v>728</c:v>
                </c:pt>
                <c:pt idx="2073">
                  <c:v>742</c:v>
                </c:pt>
                <c:pt idx="2074">
                  <c:v>728</c:v>
                </c:pt>
                <c:pt idx="2075">
                  <c:v>708</c:v>
                </c:pt>
                <c:pt idx="2076">
                  <c:v>699</c:v>
                </c:pt>
                <c:pt idx="2077">
                  <c:v>708</c:v>
                </c:pt>
                <c:pt idx="2078">
                  <c:v>704</c:v>
                </c:pt>
                <c:pt idx="2079">
                  <c:v>672</c:v>
                </c:pt>
                <c:pt idx="2080">
                  <c:v>682</c:v>
                </c:pt>
                <c:pt idx="2081">
                  <c:v>665</c:v>
                </c:pt>
                <c:pt idx="2082">
                  <c:v>665</c:v>
                </c:pt>
                <c:pt idx="2083">
                  <c:v>643</c:v>
                </c:pt>
                <c:pt idx="2084">
                  <c:v>638</c:v>
                </c:pt>
                <c:pt idx="2085">
                  <c:v>615</c:v>
                </c:pt>
                <c:pt idx="2086">
                  <c:v>592</c:v>
                </c:pt>
                <c:pt idx="2087">
                  <c:v>611</c:v>
                </c:pt>
                <c:pt idx="2088">
                  <c:v>592</c:v>
                </c:pt>
                <c:pt idx="2089">
                  <c:v>602</c:v>
                </c:pt>
                <c:pt idx="2090">
                  <c:v>620</c:v>
                </c:pt>
                <c:pt idx="2091">
                  <c:v>615</c:v>
                </c:pt>
                <c:pt idx="2092">
                  <c:v>602</c:v>
                </c:pt>
                <c:pt idx="2093">
                  <c:v>602</c:v>
                </c:pt>
                <c:pt idx="2094">
                  <c:v>602</c:v>
                </c:pt>
                <c:pt idx="2095">
                  <c:v>586</c:v>
                </c:pt>
                <c:pt idx="2096">
                  <c:v>586</c:v>
                </c:pt>
                <c:pt idx="2097">
                  <c:v>592</c:v>
                </c:pt>
                <c:pt idx="2098">
                  <c:v>569</c:v>
                </c:pt>
                <c:pt idx="2099">
                  <c:v>564</c:v>
                </c:pt>
                <c:pt idx="2100">
                  <c:v>569</c:v>
                </c:pt>
                <c:pt idx="2101">
                  <c:v>560</c:v>
                </c:pt>
                <c:pt idx="2102">
                  <c:v>564</c:v>
                </c:pt>
                <c:pt idx="2103">
                  <c:v>553</c:v>
                </c:pt>
                <c:pt idx="2104">
                  <c:v>569</c:v>
                </c:pt>
                <c:pt idx="2105">
                  <c:v>543</c:v>
                </c:pt>
                <c:pt idx="2106">
                  <c:v>564</c:v>
                </c:pt>
                <c:pt idx="2107">
                  <c:v>572</c:v>
                </c:pt>
                <c:pt idx="2108">
                  <c:v>549</c:v>
                </c:pt>
                <c:pt idx="2109">
                  <c:v>569</c:v>
                </c:pt>
                <c:pt idx="2110">
                  <c:v>537</c:v>
                </c:pt>
                <c:pt idx="2111">
                  <c:v>543</c:v>
                </c:pt>
                <c:pt idx="2112">
                  <c:v>543</c:v>
                </c:pt>
                <c:pt idx="2113">
                  <c:v>537</c:v>
                </c:pt>
                <c:pt idx="2114">
                  <c:v>530</c:v>
                </c:pt>
                <c:pt idx="2115">
                  <c:v>534</c:v>
                </c:pt>
                <c:pt idx="2116">
                  <c:v>530</c:v>
                </c:pt>
                <c:pt idx="2117">
                  <c:v>518</c:v>
                </c:pt>
                <c:pt idx="2118">
                  <c:v>549</c:v>
                </c:pt>
                <c:pt idx="2119">
                  <c:v>534</c:v>
                </c:pt>
                <c:pt idx="2120">
                  <c:v>526</c:v>
                </c:pt>
                <c:pt idx="2121">
                  <c:v>526</c:v>
                </c:pt>
                <c:pt idx="2122">
                  <c:v>526</c:v>
                </c:pt>
                <c:pt idx="2123">
                  <c:v>514</c:v>
                </c:pt>
                <c:pt idx="2124">
                  <c:v>530</c:v>
                </c:pt>
                <c:pt idx="2125">
                  <c:v>526</c:v>
                </c:pt>
                <c:pt idx="2126">
                  <c:v>518</c:v>
                </c:pt>
                <c:pt idx="2127">
                  <c:v>506</c:v>
                </c:pt>
                <c:pt idx="2128">
                  <c:v>526</c:v>
                </c:pt>
                <c:pt idx="2129">
                  <c:v>506</c:v>
                </c:pt>
                <c:pt idx="2130">
                  <c:v>514</c:v>
                </c:pt>
                <c:pt idx="2131">
                  <c:v>530</c:v>
                </c:pt>
                <c:pt idx="2132">
                  <c:v>502</c:v>
                </c:pt>
                <c:pt idx="2133">
                  <c:v>514</c:v>
                </c:pt>
                <c:pt idx="2134">
                  <c:v>493</c:v>
                </c:pt>
                <c:pt idx="2135">
                  <c:v>502</c:v>
                </c:pt>
                <c:pt idx="2136">
                  <c:v>498</c:v>
                </c:pt>
                <c:pt idx="2137">
                  <c:v>498</c:v>
                </c:pt>
                <c:pt idx="2138">
                  <c:v>493</c:v>
                </c:pt>
                <c:pt idx="2139">
                  <c:v>485</c:v>
                </c:pt>
                <c:pt idx="2140">
                  <c:v>485</c:v>
                </c:pt>
                <c:pt idx="2141">
                  <c:v>487</c:v>
                </c:pt>
                <c:pt idx="2142">
                  <c:v>485</c:v>
                </c:pt>
                <c:pt idx="2143">
                  <c:v>485</c:v>
                </c:pt>
                <c:pt idx="2144">
                  <c:v>485</c:v>
                </c:pt>
                <c:pt idx="2145">
                  <c:v>498</c:v>
                </c:pt>
                <c:pt idx="2146">
                  <c:v>498</c:v>
                </c:pt>
                <c:pt idx="2147">
                  <c:v>498</c:v>
                </c:pt>
                <c:pt idx="2148">
                  <c:v>526</c:v>
                </c:pt>
                <c:pt idx="2149">
                  <c:v>526</c:v>
                </c:pt>
                <c:pt idx="2150">
                  <c:v>534</c:v>
                </c:pt>
                <c:pt idx="2151">
                  <c:v>534</c:v>
                </c:pt>
                <c:pt idx="2152">
                  <c:v>543</c:v>
                </c:pt>
                <c:pt idx="2153">
                  <c:v>549</c:v>
                </c:pt>
                <c:pt idx="2154">
                  <c:v>537</c:v>
                </c:pt>
                <c:pt idx="2155">
                  <c:v>537</c:v>
                </c:pt>
                <c:pt idx="2156">
                  <c:v>518</c:v>
                </c:pt>
                <c:pt idx="2157">
                  <c:v>534</c:v>
                </c:pt>
                <c:pt idx="2158">
                  <c:v>518</c:v>
                </c:pt>
                <c:pt idx="2159">
                  <c:v>518</c:v>
                </c:pt>
                <c:pt idx="2160">
                  <c:v>518</c:v>
                </c:pt>
                <c:pt idx="2161">
                  <c:v>506</c:v>
                </c:pt>
                <c:pt idx="2162">
                  <c:v>514</c:v>
                </c:pt>
                <c:pt idx="2163">
                  <c:v>506</c:v>
                </c:pt>
                <c:pt idx="2164">
                  <c:v>502</c:v>
                </c:pt>
                <c:pt idx="2165">
                  <c:v>493</c:v>
                </c:pt>
                <c:pt idx="2166">
                  <c:v>502</c:v>
                </c:pt>
                <c:pt idx="2167">
                  <c:v>493</c:v>
                </c:pt>
                <c:pt idx="2168">
                  <c:v>485</c:v>
                </c:pt>
                <c:pt idx="2169">
                  <c:v>493</c:v>
                </c:pt>
                <c:pt idx="2170">
                  <c:v>493</c:v>
                </c:pt>
                <c:pt idx="2171">
                  <c:v>481</c:v>
                </c:pt>
                <c:pt idx="2172">
                  <c:v>487</c:v>
                </c:pt>
                <c:pt idx="2173">
                  <c:v>485</c:v>
                </c:pt>
                <c:pt idx="2174">
                  <c:v>481</c:v>
                </c:pt>
                <c:pt idx="2175">
                  <c:v>472</c:v>
                </c:pt>
                <c:pt idx="2176">
                  <c:v>481</c:v>
                </c:pt>
                <c:pt idx="2177">
                  <c:v>477</c:v>
                </c:pt>
                <c:pt idx="2178">
                  <c:v>460</c:v>
                </c:pt>
                <c:pt idx="2179">
                  <c:v>477</c:v>
                </c:pt>
                <c:pt idx="2180">
                  <c:v>450</c:v>
                </c:pt>
                <c:pt idx="2181">
                  <c:v>463</c:v>
                </c:pt>
                <c:pt idx="2182">
                  <c:v>466</c:v>
                </c:pt>
                <c:pt idx="2183">
                  <c:v>463</c:v>
                </c:pt>
                <c:pt idx="2184">
                  <c:v>457</c:v>
                </c:pt>
                <c:pt idx="2185">
                  <c:v>460</c:v>
                </c:pt>
                <c:pt idx="2186">
                  <c:v>481</c:v>
                </c:pt>
                <c:pt idx="2187">
                  <c:v>463</c:v>
                </c:pt>
                <c:pt idx="2188">
                  <c:v>466</c:v>
                </c:pt>
                <c:pt idx="2189">
                  <c:v>466</c:v>
                </c:pt>
                <c:pt idx="2190">
                  <c:v>460</c:v>
                </c:pt>
                <c:pt idx="2191">
                  <c:v>460</c:v>
                </c:pt>
                <c:pt idx="2192">
                  <c:v>463</c:v>
                </c:pt>
                <c:pt idx="2193">
                  <c:v>460</c:v>
                </c:pt>
                <c:pt idx="2194">
                  <c:v>466</c:v>
                </c:pt>
                <c:pt idx="2195">
                  <c:v>466</c:v>
                </c:pt>
                <c:pt idx="2196">
                  <c:v>477</c:v>
                </c:pt>
                <c:pt idx="2197">
                  <c:v>460</c:v>
                </c:pt>
                <c:pt idx="2198">
                  <c:v>466</c:v>
                </c:pt>
                <c:pt idx="2199">
                  <c:v>472</c:v>
                </c:pt>
                <c:pt idx="2200">
                  <c:v>477</c:v>
                </c:pt>
                <c:pt idx="2201">
                  <c:v>481</c:v>
                </c:pt>
                <c:pt idx="2202">
                  <c:v>463</c:v>
                </c:pt>
                <c:pt idx="2203">
                  <c:v>477</c:v>
                </c:pt>
                <c:pt idx="2204">
                  <c:v>472</c:v>
                </c:pt>
                <c:pt idx="2205">
                  <c:v>472</c:v>
                </c:pt>
                <c:pt idx="2206">
                  <c:v>472</c:v>
                </c:pt>
                <c:pt idx="2207">
                  <c:v>481</c:v>
                </c:pt>
                <c:pt idx="2208">
                  <c:v>463</c:v>
                </c:pt>
                <c:pt idx="2209">
                  <c:v>457</c:v>
                </c:pt>
                <c:pt idx="2210">
                  <c:v>472</c:v>
                </c:pt>
                <c:pt idx="2211">
                  <c:v>463</c:v>
                </c:pt>
                <c:pt idx="2212">
                  <c:v>466</c:v>
                </c:pt>
                <c:pt idx="2213">
                  <c:v>477</c:v>
                </c:pt>
                <c:pt idx="2214">
                  <c:v>472</c:v>
                </c:pt>
                <c:pt idx="2215">
                  <c:v>463</c:v>
                </c:pt>
                <c:pt idx="2216">
                  <c:v>477</c:v>
                </c:pt>
                <c:pt idx="2217">
                  <c:v>477</c:v>
                </c:pt>
                <c:pt idx="2218">
                  <c:v>472</c:v>
                </c:pt>
                <c:pt idx="2219">
                  <c:v>466</c:v>
                </c:pt>
                <c:pt idx="2220">
                  <c:v>493</c:v>
                </c:pt>
                <c:pt idx="2221">
                  <c:v>463</c:v>
                </c:pt>
                <c:pt idx="2222">
                  <c:v>463</c:v>
                </c:pt>
                <c:pt idx="2223">
                  <c:v>466</c:v>
                </c:pt>
                <c:pt idx="2224">
                  <c:v>450</c:v>
                </c:pt>
                <c:pt idx="2225">
                  <c:v>457</c:v>
                </c:pt>
                <c:pt idx="2226">
                  <c:v>444</c:v>
                </c:pt>
                <c:pt idx="2227">
                  <c:v>463</c:v>
                </c:pt>
                <c:pt idx="2228">
                  <c:v>450</c:v>
                </c:pt>
                <c:pt idx="2229">
                  <c:v>457</c:v>
                </c:pt>
                <c:pt idx="2230">
                  <c:v>447</c:v>
                </c:pt>
                <c:pt idx="2231">
                  <c:v>457</c:v>
                </c:pt>
                <c:pt idx="2232">
                  <c:v>450</c:v>
                </c:pt>
                <c:pt idx="2233">
                  <c:v>444</c:v>
                </c:pt>
                <c:pt idx="2234">
                  <c:v>438</c:v>
                </c:pt>
                <c:pt idx="2235">
                  <c:v>438</c:v>
                </c:pt>
                <c:pt idx="2236">
                  <c:v>427</c:v>
                </c:pt>
                <c:pt idx="2237">
                  <c:v>434</c:v>
                </c:pt>
                <c:pt idx="2238">
                  <c:v>441</c:v>
                </c:pt>
                <c:pt idx="2239">
                  <c:v>438</c:v>
                </c:pt>
                <c:pt idx="2240">
                  <c:v>438</c:v>
                </c:pt>
                <c:pt idx="2241">
                  <c:v>427</c:v>
                </c:pt>
                <c:pt idx="2242">
                  <c:v>457</c:v>
                </c:pt>
                <c:pt idx="2243">
                  <c:v>441</c:v>
                </c:pt>
                <c:pt idx="2244">
                  <c:v>434</c:v>
                </c:pt>
                <c:pt idx="2245">
                  <c:v>441</c:v>
                </c:pt>
                <c:pt idx="2246">
                  <c:v>427</c:v>
                </c:pt>
                <c:pt idx="2247">
                  <c:v>434</c:v>
                </c:pt>
                <c:pt idx="2248">
                  <c:v>424</c:v>
                </c:pt>
                <c:pt idx="2249">
                  <c:v>438</c:v>
                </c:pt>
                <c:pt idx="2250">
                  <c:v>427</c:v>
                </c:pt>
                <c:pt idx="2251">
                  <c:v>427</c:v>
                </c:pt>
                <c:pt idx="2252">
                  <c:v>424</c:v>
                </c:pt>
                <c:pt idx="2253">
                  <c:v>422</c:v>
                </c:pt>
                <c:pt idx="2254">
                  <c:v>424</c:v>
                </c:pt>
                <c:pt idx="2255">
                  <c:v>414</c:v>
                </c:pt>
                <c:pt idx="2256">
                  <c:v>417</c:v>
                </c:pt>
                <c:pt idx="2257">
                  <c:v>417</c:v>
                </c:pt>
                <c:pt idx="2258">
                  <c:v>424</c:v>
                </c:pt>
                <c:pt idx="2259">
                  <c:v>596</c:v>
                </c:pt>
                <c:pt idx="2260">
                  <c:v>403</c:v>
                </c:pt>
                <c:pt idx="2261">
                  <c:v>414</c:v>
                </c:pt>
                <c:pt idx="2262">
                  <c:v>414</c:v>
                </c:pt>
                <c:pt idx="2263">
                  <c:v>406</c:v>
                </c:pt>
                <c:pt idx="2264">
                  <c:v>441</c:v>
                </c:pt>
                <c:pt idx="2265">
                  <c:v>422</c:v>
                </c:pt>
                <c:pt idx="2266">
                  <c:v>450</c:v>
                </c:pt>
                <c:pt idx="2267">
                  <c:v>447</c:v>
                </c:pt>
                <c:pt idx="2268">
                  <c:v>481</c:v>
                </c:pt>
                <c:pt idx="2269">
                  <c:v>506</c:v>
                </c:pt>
                <c:pt idx="2270">
                  <c:v>514</c:v>
                </c:pt>
                <c:pt idx="2271">
                  <c:v>543</c:v>
                </c:pt>
                <c:pt idx="2272">
                  <c:v>569</c:v>
                </c:pt>
                <c:pt idx="2273">
                  <c:v>572</c:v>
                </c:pt>
                <c:pt idx="2274">
                  <c:v>572</c:v>
                </c:pt>
                <c:pt idx="2275">
                  <c:v>620</c:v>
                </c:pt>
                <c:pt idx="2276">
                  <c:v>611</c:v>
                </c:pt>
                <c:pt idx="2277">
                  <c:v>596</c:v>
                </c:pt>
                <c:pt idx="2278">
                  <c:v>611</c:v>
                </c:pt>
                <c:pt idx="2279">
                  <c:v>592</c:v>
                </c:pt>
                <c:pt idx="2280">
                  <c:v>620</c:v>
                </c:pt>
                <c:pt idx="2281">
                  <c:v>611</c:v>
                </c:pt>
                <c:pt idx="2282">
                  <c:v>624</c:v>
                </c:pt>
                <c:pt idx="2283">
                  <c:v>615</c:v>
                </c:pt>
                <c:pt idx="2284">
                  <c:v>602</c:v>
                </c:pt>
                <c:pt idx="2285">
                  <c:v>634</c:v>
                </c:pt>
                <c:pt idx="2286">
                  <c:v>624</c:v>
                </c:pt>
                <c:pt idx="2287">
                  <c:v>620</c:v>
                </c:pt>
                <c:pt idx="2288">
                  <c:v>620</c:v>
                </c:pt>
                <c:pt idx="2289">
                  <c:v>634</c:v>
                </c:pt>
                <c:pt idx="2290">
                  <c:v>620</c:v>
                </c:pt>
                <c:pt idx="2291">
                  <c:v>615</c:v>
                </c:pt>
                <c:pt idx="2292">
                  <c:v>624</c:v>
                </c:pt>
                <c:pt idx="2293">
                  <c:v>624</c:v>
                </c:pt>
                <c:pt idx="2294">
                  <c:v>602</c:v>
                </c:pt>
                <c:pt idx="2295">
                  <c:v>634</c:v>
                </c:pt>
                <c:pt idx="2296">
                  <c:v>596</c:v>
                </c:pt>
                <c:pt idx="2297">
                  <c:v>592</c:v>
                </c:pt>
                <c:pt idx="2298">
                  <c:v>602</c:v>
                </c:pt>
                <c:pt idx="2299">
                  <c:v>575</c:v>
                </c:pt>
                <c:pt idx="2300">
                  <c:v>572</c:v>
                </c:pt>
                <c:pt idx="2301">
                  <c:v>569</c:v>
                </c:pt>
                <c:pt idx="2302">
                  <c:v>572</c:v>
                </c:pt>
                <c:pt idx="2303">
                  <c:v>553</c:v>
                </c:pt>
                <c:pt idx="2304">
                  <c:v>564</c:v>
                </c:pt>
                <c:pt idx="2305">
                  <c:v>560</c:v>
                </c:pt>
                <c:pt idx="2306">
                  <c:v>543</c:v>
                </c:pt>
                <c:pt idx="2307">
                  <c:v>549</c:v>
                </c:pt>
                <c:pt idx="2308">
                  <c:v>537</c:v>
                </c:pt>
                <c:pt idx="2309">
                  <c:v>564</c:v>
                </c:pt>
                <c:pt idx="2310">
                  <c:v>549</c:v>
                </c:pt>
                <c:pt idx="2311">
                  <c:v>543</c:v>
                </c:pt>
                <c:pt idx="2312">
                  <c:v>534</c:v>
                </c:pt>
                <c:pt idx="2313">
                  <c:v>530</c:v>
                </c:pt>
                <c:pt idx="2314">
                  <c:v>530</c:v>
                </c:pt>
                <c:pt idx="2315">
                  <c:v>537</c:v>
                </c:pt>
                <c:pt idx="2316">
                  <c:v>530</c:v>
                </c:pt>
                <c:pt idx="2317">
                  <c:v>530</c:v>
                </c:pt>
                <c:pt idx="2318">
                  <c:v>514</c:v>
                </c:pt>
                <c:pt idx="2319">
                  <c:v>534</c:v>
                </c:pt>
                <c:pt idx="2320">
                  <c:v>514</c:v>
                </c:pt>
                <c:pt idx="2321">
                  <c:v>526</c:v>
                </c:pt>
                <c:pt idx="2322">
                  <c:v>530</c:v>
                </c:pt>
                <c:pt idx="2323">
                  <c:v>518</c:v>
                </c:pt>
                <c:pt idx="2324">
                  <c:v>514</c:v>
                </c:pt>
                <c:pt idx="2325">
                  <c:v>498</c:v>
                </c:pt>
                <c:pt idx="2326">
                  <c:v>518</c:v>
                </c:pt>
                <c:pt idx="2327">
                  <c:v>493</c:v>
                </c:pt>
                <c:pt idx="2328">
                  <c:v>506</c:v>
                </c:pt>
                <c:pt idx="2329">
                  <c:v>502</c:v>
                </c:pt>
                <c:pt idx="2330">
                  <c:v>498</c:v>
                </c:pt>
                <c:pt idx="2331">
                  <c:v>506</c:v>
                </c:pt>
                <c:pt idx="2332">
                  <c:v>530</c:v>
                </c:pt>
                <c:pt idx="2333">
                  <c:v>543</c:v>
                </c:pt>
                <c:pt idx="2334">
                  <c:v>549</c:v>
                </c:pt>
                <c:pt idx="2335">
                  <c:v>549</c:v>
                </c:pt>
                <c:pt idx="2336">
                  <c:v>553</c:v>
                </c:pt>
                <c:pt idx="2337">
                  <c:v>564</c:v>
                </c:pt>
                <c:pt idx="2338">
                  <c:v>564</c:v>
                </c:pt>
                <c:pt idx="2339">
                  <c:v>575</c:v>
                </c:pt>
                <c:pt idx="2340">
                  <c:v>844</c:v>
                </c:pt>
                <c:pt idx="2341">
                  <c:v>592</c:v>
                </c:pt>
                <c:pt idx="2342">
                  <c:v>586</c:v>
                </c:pt>
                <c:pt idx="2343">
                  <c:v>624</c:v>
                </c:pt>
                <c:pt idx="2344">
                  <c:v>620</c:v>
                </c:pt>
                <c:pt idx="2345">
                  <c:v>620</c:v>
                </c:pt>
                <c:pt idx="2346">
                  <c:v>643</c:v>
                </c:pt>
                <c:pt idx="2347">
                  <c:v>624</c:v>
                </c:pt>
                <c:pt idx="2348">
                  <c:v>650</c:v>
                </c:pt>
                <c:pt idx="2349">
                  <c:v>643</c:v>
                </c:pt>
                <c:pt idx="2350">
                  <c:v>657</c:v>
                </c:pt>
                <c:pt idx="2351">
                  <c:v>650</c:v>
                </c:pt>
                <c:pt idx="2352">
                  <c:v>643</c:v>
                </c:pt>
                <c:pt idx="2353">
                  <c:v>643</c:v>
                </c:pt>
                <c:pt idx="2354">
                  <c:v>672</c:v>
                </c:pt>
                <c:pt idx="2355">
                  <c:v>643</c:v>
                </c:pt>
                <c:pt idx="2356">
                  <c:v>634</c:v>
                </c:pt>
                <c:pt idx="2357">
                  <c:v>643</c:v>
                </c:pt>
                <c:pt idx="2358">
                  <c:v>634</c:v>
                </c:pt>
                <c:pt idx="2359">
                  <c:v>620</c:v>
                </c:pt>
                <c:pt idx="2360">
                  <c:v>620</c:v>
                </c:pt>
                <c:pt idx="2361">
                  <c:v>615</c:v>
                </c:pt>
                <c:pt idx="2362">
                  <c:v>602</c:v>
                </c:pt>
                <c:pt idx="2363">
                  <c:v>615</c:v>
                </c:pt>
                <c:pt idx="2364">
                  <c:v>586</c:v>
                </c:pt>
                <c:pt idx="2365">
                  <c:v>596</c:v>
                </c:pt>
                <c:pt idx="2366">
                  <c:v>586</c:v>
                </c:pt>
                <c:pt idx="2367">
                  <c:v>569</c:v>
                </c:pt>
                <c:pt idx="2368">
                  <c:v>575</c:v>
                </c:pt>
                <c:pt idx="2369">
                  <c:v>564</c:v>
                </c:pt>
                <c:pt idx="2370">
                  <c:v>564</c:v>
                </c:pt>
                <c:pt idx="2371">
                  <c:v>549</c:v>
                </c:pt>
                <c:pt idx="2372">
                  <c:v>553</c:v>
                </c:pt>
                <c:pt idx="2373">
                  <c:v>553</c:v>
                </c:pt>
                <c:pt idx="2374">
                  <c:v>560</c:v>
                </c:pt>
                <c:pt idx="2375">
                  <c:v>549</c:v>
                </c:pt>
                <c:pt idx="2376">
                  <c:v>543</c:v>
                </c:pt>
                <c:pt idx="2377">
                  <c:v>560</c:v>
                </c:pt>
                <c:pt idx="2378">
                  <c:v>534</c:v>
                </c:pt>
                <c:pt idx="2379">
                  <c:v>553</c:v>
                </c:pt>
                <c:pt idx="2380">
                  <c:v>553</c:v>
                </c:pt>
                <c:pt idx="2381">
                  <c:v>537</c:v>
                </c:pt>
                <c:pt idx="2382">
                  <c:v>549</c:v>
                </c:pt>
                <c:pt idx="2383">
                  <c:v>537</c:v>
                </c:pt>
                <c:pt idx="2384">
                  <c:v>553</c:v>
                </c:pt>
                <c:pt idx="2385">
                  <c:v>553</c:v>
                </c:pt>
                <c:pt idx="2386">
                  <c:v>549</c:v>
                </c:pt>
                <c:pt idx="2387">
                  <c:v>549</c:v>
                </c:pt>
                <c:pt idx="2388">
                  <c:v>553</c:v>
                </c:pt>
                <c:pt idx="2389">
                  <c:v>549</c:v>
                </c:pt>
                <c:pt idx="2390">
                  <c:v>543</c:v>
                </c:pt>
                <c:pt idx="2391">
                  <c:v>553</c:v>
                </c:pt>
                <c:pt idx="2392">
                  <c:v>549</c:v>
                </c:pt>
                <c:pt idx="2393">
                  <c:v>534</c:v>
                </c:pt>
                <c:pt idx="2394">
                  <c:v>553</c:v>
                </c:pt>
                <c:pt idx="2395">
                  <c:v>534</c:v>
                </c:pt>
                <c:pt idx="2396">
                  <c:v>537</c:v>
                </c:pt>
                <c:pt idx="2397">
                  <c:v>553</c:v>
                </c:pt>
                <c:pt idx="2398">
                  <c:v>537</c:v>
                </c:pt>
                <c:pt idx="2399">
                  <c:v>534</c:v>
                </c:pt>
                <c:pt idx="2400">
                  <c:v>530</c:v>
                </c:pt>
                <c:pt idx="2401">
                  <c:v>537</c:v>
                </c:pt>
                <c:pt idx="2402">
                  <c:v>526</c:v>
                </c:pt>
                <c:pt idx="2403">
                  <c:v>530</c:v>
                </c:pt>
                <c:pt idx="2404">
                  <c:v>518</c:v>
                </c:pt>
                <c:pt idx="2405">
                  <c:v>534</c:v>
                </c:pt>
                <c:pt idx="2406">
                  <c:v>537</c:v>
                </c:pt>
                <c:pt idx="2407">
                  <c:v>537</c:v>
                </c:pt>
                <c:pt idx="2408">
                  <c:v>537</c:v>
                </c:pt>
                <c:pt idx="2409">
                  <c:v>534</c:v>
                </c:pt>
                <c:pt idx="2410">
                  <c:v>526</c:v>
                </c:pt>
                <c:pt idx="2411">
                  <c:v>534</c:v>
                </c:pt>
                <c:pt idx="2412">
                  <c:v>518</c:v>
                </c:pt>
                <c:pt idx="2413">
                  <c:v>514</c:v>
                </c:pt>
                <c:pt idx="2414">
                  <c:v>530</c:v>
                </c:pt>
                <c:pt idx="2415">
                  <c:v>518</c:v>
                </c:pt>
                <c:pt idx="2416">
                  <c:v>514</c:v>
                </c:pt>
                <c:pt idx="2417">
                  <c:v>502</c:v>
                </c:pt>
                <c:pt idx="2418">
                  <c:v>514</c:v>
                </c:pt>
                <c:pt idx="2419">
                  <c:v>487</c:v>
                </c:pt>
                <c:pt idx="2420">
                  <c:v>498</c:v>
                </c:pt>
                <c:pt idx="2421">
                  <c:v>493</c:v>
                </c:pt>
                <c:pt idx="2422">
                  <c:v>506</c:v>
                </c:pt>
                <c:pt idx="2423">
                  <c:v>502</c:v>
                </c:pt>
                <c:pt idx="2424">
                  <c:v>466</c:v>
                </c:pt>
                <c:pt idx="2425">
                  <c:v>493</c:v>
                </c:pt>
                <c:pt idx="2426">
                  <c:v>498</c:v>
                </c:pt>
                <c:pt idx="2427">
                  <c:v>498</c:v>
                </c:pt>
                <c:pt idx="2428">
                  <c:v>493</c:v>
                </c:pt>
                <c:pt idx="2429">
                  <c:v>493</c:v>
                </c:pt>
                <c:pt idx="2430">
                  <c:v>481</c:v>
                </c:pt>
                <c:pt idx="2431">
                  <c:v>487</c:v>
                </c:pt>
                <c:pt idx="2432">
                  <c:v>487</c:v>
                </c:pt>
                <c:pt idx="2433">
                  <c:v>514</c:v>
                </c:pt>
                <c:pt idx="2434">
                  <c:v>485</c:v>
                </c:pt>
                <c:pt idx="2435">
                  <c:v>493</c:v>
                </c:pt>
                <c:pt idx="2436">
                  <c:v>481</c:v>
                </c:pt>
                <c:pt idx="2437">
                  <c:v>477</c:v>
                </c:pt>
                <c:pt idx="2438">
                  <c:v>493</c:v>
                </c:pt>
                <c:pt idx="2439">
                  <c:v>481</c:v>
                </c:pt>
                <c:pt idx="2440">
                  <c:v>477</c:v>
                </c:pt>
                <c:pt idx="2441">
                  <c:v>466</c:v>
                </c:pt>
                <c:pt idx="2442">
                  <c:v>477</c:v>
                </c:pt>
                <c:pt idx="2443">
                  <c:v>460</c:v>
                </c:pt>
                <c:pt idx="2444">
                  <c:v>466</c:v>
                </c:pt>
                <c:pt idx="2445">
                  <c:v>481</c:v>
                </c:pt>
                <c:pt idx="2446">
                  <c:v>460</c:v>
                </c:pt>
                <c:pt idx="2447">
                  <c:v>472</c:v>
                </c:pt>
                <c:pt idx="2448">
                  <c:v>466</c:v>
                </c:pt>
                <c:pt idx="2449">
                  <c:v>493</c:v>
                </c:pt>
                <c:pt idx="2450">
                  <c:v>498</c:v>
                </c:pt>
                <c:pt idx="2451">
                  <c:v>506</c:v>
                </c:pt>
                <c:pt idx="2452">
                  <c:v>502</c:v>
                </c:pt>
                <c:pt idx="2453">
                  <c:v>502</c:v>
                </c:pt>
                <c:pt idx="2454">
                  <c:v>514</c:v>
                </c:pt>
                <c:pt idx="2455">
                  <c:v>514</c:v>
                </c:pt>
                <c:pt idx="2456">
                  <c:v>518</c:v>
                </c:pt>
                <c:pt idx="2457">
                  <c:v>514</c:v>
                </c:pt>
                <c:pt idx="2458">
                  <c:v>498</c:v>
                </c:pt>
                <c:pt idx="2459">
                  <c:v>502</c:v>
                </c:pt>
                <c:pt idx="2460">
                  <c:v>518</c:v>
                </c:pt>
                <c:pt idx="2461">
                  <c:v>498</c:v>
                </c:pt>
                <c:pt idx="2462">
                  <c:v>506</c:v>
                </c:pt>
                <c:pt idx="2463">
                  <c:v>502</c:v>
                </c:pt>
                <c:pt idx="2464">
                  <c:v>514</c:v>
                </c:pt>
                <c:pt idx="2465">
                  <c:v>506</c:v>
                </c:pt>
                <c:pt idx="2466">
                  <c:v>506</c:v>
                </c:pt>
                <c:pt idx="2467">
                  <c:v>518</c:v>
                </c:pt>
                <c:pt idx="2468">
                  <c:v>498</c:v>
                </c:pt>
                <c:pt idx="2469">
                  <c:v>506</c:v>
                </c:pt>
                <c:pt idx="2470">
                  <c:v>487</c:v>
                </c:pt>
                <c:pt idx="2471">
                  <c:v>498</c:v>
                </c:pt>
                <c:pt idx="2472">
                  <c:v>498</c:v>
                </c:pt>
                <c:pt idx="2473">
                  <c:v>502</c:v>
                </c:pt>
                <c:pt idx="2474">
                  <c:v>502</c:v>
                </c:pt>
                <c:pt idx="2475">
                  <c:v>485</c:v>
                </c:pt>
                <c:pt idx="2476">
                  <c:v>498</c:v>
                </c:pt>
                <c:pt idx="2477">
                  <c:v>502</c:v>
                </c:pt>
                <c:pt idx="2478">
                  <c:v>487</c:v>
                </c:pt>
                <c:pt idx="2479">
                  <c:v>498</c:v>
                </c:pt>
                <c:pt idx="2480">
                  <c:v>502</c:v>
                </c:pt>
                <c:pt idx="2481">
                  <c:v>487</c:v>
                </c:pt>
                <c:pt idx="2482">
                  <c:v>487</c:v>
                </c:pt>
                <c:pt idx="2483">
                  <c:v>493</c:v>
                </c:pt>
                <c:pt idx="2484">
                  <c:v>485</c:v>
                </c:pt>
                <c:pt idx="2485">
                  <c:v>472</c:v>
                </c:pt>
                <c:pt idx="2486">
                  <c:v>487</c:v>
                </c:pt>
                <c:pt idx="2487">
                  <c:v>460</c:v>
                </c:pt>
                <c:pt idx="2488">
                  <c:v>466</c:v>
                </c:pt>
                <c:pt idx="2489">
                  <c:v>466</c:v>
                </c:pt>
                <c:pt idx="2490">
                  <c:v>463</c:v>
                </c:pt>
                <c:pt idx="2491">
                  <c:v>444</c:v>
                </c:pt>
                <c:pt idx="2492">
                  <c:v>434</c:v>
                </c:pt>
                <c:pt idx="2493">
                  <c:v>444</c:v>
                </c:pt>
                <c:pt idx="2494">
                  <c:v>422</c:v>
                </c:pt>
                <c:pt idx="2495">
                  <c:v>427</c:v>
                </c:pt>
                <c:pt idx="2496">
                  <c:v>427</c:v>
                </c:pt>
                <c:pt idx="2497">
                  <c:v>424</c:v>
                </c:pt>
                <c:pt idx="2498">
                  <c:v>422</c:v>
                </c:pt>
                <c:pt idx="2499">
                  <c:v>427</c:v>
                </c:pt>
                <c:pt idx="2500">
                  <c:v>424</c:v>
                </c:pt>
                <c:pt idx="2501">
                  <c:v>434</c:v>
                </c:pt>
                <c:pt idx="2502">
                  <c:v>434</c:v>
                </c:pt>
                <c:pt idx="2503">
                  <c:v>615</c:v>
                </c:pt>
                <c:pt idx="2504">
                  <c:v>417</c:v>
                </c:pt>
                <c:pt idx="2505">
                  <c:v>422</c:v>
                </c:pt>
                <c:pt idx="2506">
                  <c:v>422</c:v>
                </c:pt>
                <c:pt idx="2507">
                  <c:v>417</c:v>
                </c:pt>
                <c:pt idx="2508">
                  <c:v>422</c:v>
                </c:pt>
                <c:pt idx="2509">
                  <c:v>406</c:v>
                </c:pt>
                <c:pt idx="2510">
                  <c:v>427</c:v>
                </c:pt>
                <c:pt idx="2511">
                  <c:v>417</c:v>
                </c:pt>
                <c:pt idx="2512">
                  <c:v>424</c:v>
                </c:pt>
                <c:pt idx="2513">
                  <c:v>434</c:v>
                </c:pt>
                <c:pt idx="2514">
                  <c:v>422</c:v>
                </c:pt>
                <c:pt idx="2515">
                  <c:v>427</c:v>
                </c:pt>
                <c:pt idx="2516">
                  <c:v>417</c:v>
                </c:pt>
                <c:pt idx="2517">
                  <c:v>434</c:v>
                </c:pt>
                <c:pt idx="2518">
                  <c:v>422</c:v>
                </c:pt>
                <c:pt idx="2519">
                  <c:v>427</c:v>
                </c:pt>
                <c:pt idx="2520">
                  <c:v>424</c:v>
                </c:pt>
                <c:pt idx="2521">
                  <c:v>424</c:v>
                </c:pt>
                <c:pt idx="2522">
                  <c:v>424</c:v>
                </c:pt>
                <c:pt idx="2523">
                  <c:v>434</c:v>
                </c:pt>
                <c:pt idx="2524">
                  <c:v>438</c:v>
                </c:pt>
                <c:pt idx="2525">
                  <c:v>427</c:v>
                </c:pt>
                <c:pt idx="2526">
                  <c:v>417</c:v>
                </c:pt>
                <c:pt idx="2527">
                  <c:v>424</c:v>
                </c:pt>
                <c:pt idx="2528">
                  <c:v>422</c:v>
                </c:pt>
                <c:pt idx="2529">
                  <c:v>417</c:v>
                </c:pt>
                <c:pt idx="2530">
                  <c:v>427</c:v>
                </c:pt>
                <c:pt idx="2531">
                  <c:v>422</c:v>
                </c:pt>
                <c:pt idx="2532">
                  <c:v>417</c:v>
                </c:pt>
                <c:pt idx="2533">
                  <c:v>403</c:v>
                </c:pt>
                <c:pt idx="2534">
                  <c:v>417</c:v>
                </c:pt>
                <c:pt idx="2535">
                  <c:v>414</c:v>
                </c:pt>
                <c:pt idx="2536">
                  <c:v>400</c:v>
                </c:pt>
                <c:pt idx="2537">
                  <c:v>407</c:v>
                </c:pt>
                <c:pt idx="2538">
                  <c:v>400</c:v>
                </c:pt>
                <c:pt idx="2539">
                  <c:v>414</c:v>
                </c:pt>
                <c:pt idx="2540">
                  <c:v>414</c:v>
                </c:pt>
                <c:pt idx="2541">
                  <c:v>403</c:v>
                </c:pt>
                <c:pt idx="2542">
                  <c:v>407</c:v>
                </c:pt>
                <c:pt idx="2543">
                  <c:v>403</c:v>
                </c:pt>
                <c:pt idx="2544">
                  <c:v>403</c:v>
                </c:pt>
                <c:pt idx="2545">
                  <c:v>403</c:v>
                </c:pt>
                <c:pt idx="2546">
                  <c:v>403</c:v>
                </c:pt>
                <c:pt idx="2547">
                  <c:v>409</c:v>
                </c:pt>
                <c:pt idx="2548">
                  <c:v>407</c:v>
                </c:pt>
                <c:pt idx="2549">
                  <c:v>407</c:v>
                </c:pt>
                <c:pt idx="2550">
                  <c:v>403</c:v>
                </c:pt>
                <c:pt idx="2551">
                  <c:v>407</c:v>
                </c:pt>
                <c:pt idx="2552">
                  <c:v>407</c:v>
                </c:pt>
                <c:pt idx="2553">
                  <c:v>400</c:v>
                </c:pt>
                <c:pt idx="2554">
                  <c:v>416</c:v>
                </c:pt>
                <c:pt idx="2555">
                  <c:v>400</c:v>
                </c:pt>
                <c:pt idx="2556">
                  <c:v>411</c:v>
                </c:pt>
                <c:pt idx="2557">
                  <c:v>411</c:v>
                </c:pt>
                <c:pt idx="2558">
                  <c:v>423</c:v>
                </c:pt>
                <c:pt idx="2559">
                  <c:v>402</c:v>
                </c:pt>
                <c:pt idx="2560">
                  <c:v>400</c:v>
                </c:pt>
                <c:pt idx="2561">
                  <c:v>413</c:v>
                </c:pt>
                <c:pt idx="2562">
                  <c:v>409</c:v>
                </c:pt>
                <c:pt idx="2563">
                  <c:v>413</c:v>
                </c:pt>
                <c:pt idx="2564">
                  <c:v>415</c:v>
                </c:pt>
                <c:pt idx="2565">
                  <c:v>406</c:v>
                </c:pt>
                <c:pt idx="2566">
                  <c:v>406</c:v>
                </c:pt>
                <c:pt idx="2567">
                  <c:v>415</c:v>
                </c:pt>
                <c:pt idx="2568">
                  <c:v>409</c:v>
                </c:pt>
                <c:pt idx="2569">
                  <c:v>415</c:v>
                </c:pt>
                <c:pt idx="2570">
                  <c:v>406</c:v>
                </c:pt>
                <c:pt idx="2571">
                  <c:v>413</c:v>
                </c:pt>
                <c:pt idx="2572">
                  <c:v>413</c:v>
                </c:pt>
                <c:pt idx="2573">
                  <c:v>413</c:v>
                </c:pt>
                <c:pt idx="2574">
                  <c:v>413</c:v>
                </c:pt>
                <c:pt idx="2575">
                  <c:v>406</c:v>
                </c:pt>
                <c:pt idx="2576">
                  <c:v>415</c:v>
                </c:pt>
                <c:pt idx="2577">
                  <c:v>415</c:v>
                </c:pt>
                <c:pt idx="2578">
                  <c:v>415</c:v>
                </c:pt>
                <c:pt idx="2579">
                  <c:v>413</c:v>
                </c:pt>
                <c:pt idx="2580">
                  <c:v>413</c:v>
                </c:pt>
                <c:pt idx="2581">
                  <c:v>420</c:v>
                </c:pt>
                <c:pt idx="2582">
                  <c:v>406</c:v>
                </c:pt>
                <c:pt idx="2583">
                  <c:v>413</c:v>
                </c:pt>
                <c:pt idx="2584">
                  <c:v>409</c:v>
                </c:pt>
                <c:pt idx="2585">
                  <c:v>413</c:v>
                </c:pt>
                <c:pt idx="2586">
                  <c:v>403</c:v>
                </c:pt>
                <c:pt idx="2587">
                  <c:v>400</c:v>
                </c:pt>
                <c:pt idx="2588">
                  <c:v>406</c:v>
                </c:pt>
                <c:pt idx="2589">
                  <c:v>400</c:v>
                </c:pt>
                <c:pt idx="2590">
                  <c:v>400</c:v>
                </c:pt>
                <c:pt idx="2591">
                  <c:v>409</c:v>
                </c:pt>
                <c:pt idx="2592">
                  <c:v>403</c:v>
                </c:pt>
                <c:pt idx="2593">
                  <c:v>400</c:v>
                </c:pt>
                <c:pt idx="2594">
                  <c:v>403</c:v>
                </c:pt>
                <c:pt idx="2595">
                  <c:v>400</c:v>
                </c:pt>
                <c:pt idx="2596">
                  <c:v>405</c:v>
                </c:pt>
                <c:pt idx="2597">
                  <c:v>400</c:v>
                </c:pt>
                <c:pt idx="2598">
                  <c:v>417</c:v>
                </c:pt>
                <c:pt idx="2599">
                  <c:v>409</c:v>
                </c:pt>
                <c:pt idx="2600">
                  <c:v>409</c:v>
                </c:pt>
                <c:pt idx="2601">
                  <c:v>407</c:v>
                </c:pt>
                <c:pt idx="2602">
                  <c:v>407</c:v>
                </c:pt>
                <c:pt idx="2603">
                  <c:v>413</c:v>
                </c:pt>
                <c:pt idx="2604">
                  <c:v>400</c:v>
                </c:pt>
                <c:pt idx="2605">
                  <c:v>414</c:v>
                </c:pt>
                <c:pt idx="2606">
                  <c:v>414</c:v>
                </c:pt>
                <c:pt idx="2607">
                  <c:v>414</c:v>
                </c:pt>
                <c:pt idx="2608">
                  <c:v>406</c:v>
                </c:pt>
                <c:pt idx="2609">
                  <c:v>414</c:v>
                </c:pt>
                <c:pt idx="2610">
                  <c:v>406</c:v>
                </c:pt>
                <c:pt idx="2611">
                  <c:v>410</c:v>
                </c:pt>
                <c:pt idx="2612">
                  <c:v>410</c:v>
                </c:pt>
                <c:pt idx="2613">
                  <c:v>403</c:v>
                </c:pt>
                <c:pt idx="2614">
                  <c:v>400</c:v>
                </c:pt>
                <c:pt idx="2615">
                  <c:v>420</c:v>
                </c:pt>
                <c:pt idx="2616">
                  <c:v>406</c:v>
                </c:pt>
                <c:pt idx="2617">
                  <c:v>400</c:v>
                </c:pt>
                <c:pt idx="2618">
                  <c:v>417</c:v>
                </c:pt>
                <c:pt idx="2619">
                  <c:v>403</c:v>
                </c:pt>
                <c:pt idx="2620">
                  <c:v>403</c:v>
                </c:pt>
                <c:pt idx="2621">
                  <c:v>414</c:v>
                </c:pt>
                <c:pt idx="2622">
                  <c:v>417</c:v>
                </c:pt>
                <c:pt idx="2623">
                  <c:v>400</c:v>
                </c:pt>
                <c:pt idx="2624">
                  <c:v>406</c:v>
                </c:pt>
                <c:pt idx="2625">
                  <c:v>406</c:v>
                </c:pt>
                <c:pt idx="2626">
                  <c:v>400</c:v>
                </c:pt>
                <c:pt idx="2627">
                  <c:v>410</c:v>
                </c:pt>
                <c:pt idx="2628">
                  <c:v>410</c:v>
                </c:pt>
                <c:pt idx="2629">
                  <c:v>406</c:v>
                </c:pt>
                <c:pt idx="2630">
                  <c:v>400</c:v>
                </c:pt>
                <c:pt idx="2631">
                  <c:v>400</c:v>
                </c:pt>
                <c:pt idx="2632">
                  <c:v>407</c:v>
                </c:pt>
                <c:pt idx="2633">
                  <c:v>403</c:v>
                </c:pt>
                <c:pt idx="2634">
                  <c:v>403</c:v>
                </c:pt>
                <c:pt idx="2635">
                  <c:v>407</c:v>
                </c:pt>
                <c:pt idx="2636">
                  <c:v>400</c:v>
                </c:pt>
                <c:pt idx="2637">
                  <c:v>420</c:v>
                </c:pt>
                <c:pt idx="2638">
                  <c:v>420</c:v>
                </c:pt>
                <c:pt idx="2639">
                  <c:v>414</c:v>
                </c:pt>
                <c:pt idx="2640">
                  <c:v>414</c:v>
                </c:pt>
                <c:pt idx="2641">
                  <c:v>410</c:v>
                </c:pt>
                <c:pt idx="2642">
                  <c:v>414</c:v>
                </c:pt>
                <c:pt idx="2643">
                  <c:v>400</c:v>
                </c:pt>
                <c:pt idx="2644">
                  <c:v>421</c:v>
                </c:pt>
                <c:pt idx="2645">
                  <c:v>411</c:v>
                </c:pt>
                <c:pt idx="2646">
                  <c:v>414</c:v>
                </c:pt>
                <c:pt idx="2647">
                  <c:v>414</c:v>
                </c:pt>
                <c:pt idx="2648">
                  <c:v>400</c:v>
                </c:pt>
                <c:pt idx="2649">
                  <c:v>421</c:v>
                </c:pt>
                <c:pt idx="2650">
                  <c:v>414</c:v>
                </c:pt>
                <c:pt idx="2651">
                  <c:v>414</c:v>
                </c:pt>
                <c:pt idx="2652">
                  <c:v>411</c:v>
                </c:pt>
                <c:pt idx="2653">
                  <c:v>417</c:v>
                </c:pt>
                <c:pt idx="2654">
                  <c:v>408</c:v>
                </c:pt>
                <c:pt idx="2655">
                  <c:v>400</c:v>
                </c:pt>
                <c:pt idx="2656">
                  <c:v>416</c:v>
                </c:pt>
                <c:pt idx="2657">
                  <c:v>420</c:v>
                </c:pt>
                <c:pt idx="2658">
                  <c:v>402</c:v>
                </c:pt>
                <c:pt idx="2659">
                  <c:v>423</c:v>
                </c:pt>
                <c:pt idx="2660">
                  <c:v>435</c:v>
                </c:pt>
                <c:pt idx="2661">
                  <c:v>410</c:v>
                </c:pt>
                <c:pt idx="2662">
                  <c:v>416</c:v>
                </c:pt>
                <c:pt idx="2663">
                  <c:v>406</c:v>
                </c:pt>
                <c:pt idx="2664">
                  <c:v>410</c:v>
                </c:pt>
                <c:pt idx="2665">
                  <c:v>400</c:v>
                </c:pt>
                <c:pt idx="2666">
                  <c:v>427</c:v>
                </c:pt>
                <c:pt idx="2667">
                  <c:v>422</c:v>
                </c:pt>
                <c:pt idx="2668">
                  <c:v>417</c:v>
                </c:pt>
                <c:pt idx="2669">
                  <c:v>425</c:v>
                </c:pt>
                <c:pt idx="2670">
                  <c:v>422</c:v>
                </c:pt>
                <c:pt idx="2671">
                  <c:v>411</c:v>
                </c:pt>
                <c:pt idx="2672">
                  <c:v>422</c:v>
                </c:pt>
                <c:pt idx="2673">
                  <c:v>427</c:v>
                </c:pt>
                <c:pt idx="2674">
                  <c:v>414</c:v>
                </c:pt>
                <c:pt idx="2675">
                  <c:v>417</c:v>
                </c:pt>
                <c:pt idx="2676">
                  <c:v>422</c:v>
                </c:pt>
                <c:pt idx="2677">
                  <c:v>411</c:v>
                </c:pt>
                <c:pt idx="2678">
                  <c:v>414</c:v>
                </c:pt>
                <c:pt idx="2679">
                  <c:v>433</c:v>
                </c:pt>
                <c:pt idx="2680">
                  <c:v>425</c:v>
                </c:pt>
                <c:pt idx="2681">
                  <c:v>414</c:v>
                </c:pt>
                <c:pt idx="2682">
                  <c:v>408</c:v>
                </c:pt>
                <c:pt idx="2683">
                  <c:v>436</c:v>
                </c:pt>
                <c:pt idx="2684">
                  <c:v>417</c:v>
                </c:pt>
                <c:pt idx="2685">
                  <c:v>417</c:v>
                </c:pt>
                <c:pt idx="2686">
                  <c:v>425</c:v>
                </c:pt>
                <c:pt idx="2687">
                  <c:v>411</c:v>
                </c:pt>
                <c:pt idx="2688">
                  <c:v>422</c:v>
                </c:pt>
                <c:pt idx="2689">
                  <c:v>417</c:v>
                </c:pt>
                <c:pt idx="2690">
                  <c:v>425</c:v>
                </c:pt>
                <c:pt idx="2691">
                  <c:v>425</c:v>
                </c:pt>
                <c:pt idx="2692">
                  <c:v>422</c:v>
                </c:pt>
                <c:pt idx="2693">
                  <c:v>427</c:v>
                </c:pt>
                <c:pt idx="2694">
                  <c:v>451</c:v>
                </c:pt>
                <c:pt idx="2695">
                  <c:v>422</c:v>
                </c:pt>
                <c:pt idx="2696">
                  <c:v>425</c:v>
                </c:pt>
                <c:pt idx="2697">
                  <c:v>427</c:v>
                </c:pt>
                <c:pt idx="2698">
                  <c:v>422</c:v>
                </c:pt>
                <c:pt idx="2699">
                  <c:v>411</c:v>
                </c:pt>
                <c:pt idx="2700">
                  <c:v>427</c:v>
                </c:pt>
                <c:pt idx="2701">
                  <c:v>427</c:v>
                </c:pt>
                <c:pt idx="2702">
                  <c:v>417</c:v>
                </c:pt>
                <c:pt idx="2703">
                  <c:v>425</c:v>
                </c:pt>
                <c:pt idx="2704">
                  <c:v>417</c:v>
                </c:pt>
                <c:pt idx="2705">
                  <c:v>427</c:v>
                </c:pt>
                <c:pt idx="2706">
                  <c:v>425</c:v>
                </c:pt>
                <c:pt idx="2707">
                  <c:v>417</c:v>
                </c:pt>
                <c:pt idx="2708">
                  <c:v>425</c:v>
                </c:pt>
                <c:pt idx="2709">
                  <c:v>417</c:v>
                </c:pt>
                <c:pt idx="2710">
                  <c:v>422</c:v>
                </c:pt>
                <c:pt idx="2711">
                  <c:v>414</c:v>
                </c:pt>
                <c:pt idx="2712">
                  <c:v>422</c:v>
                </c:pt>
                <c:pt idx="2713">
                  <c:v>425</c:v>
                </c:pt>
                <c:pt idx="2714">
                  <c:v>417</c:v>
                </c:pt>
                <c:pt idx="2715">
                  <c:v>417</c:v>
                </c:pt>
                <c:pt idx="2716">
                  <c:v>422</c:v>
                </c:pt>
                <c:pt idx="2717">
                  <c:v>425</c:v>
                </c:pt>
                <c:pt idx="2718">
                  <c:v>417</c:v>
                </c:pt>
                <c:pt idx="2719">
                  <c:v>417</c:v>
                </c:pt>
                <c:pt idx="2720">
                  <c:v>417</c:v>
                </c:pt>
                <c:pt idx="2721">
                  <c:v>414</c:v>
                </c:pt>
                <c:pt idx="2722">
                  <c:v>414</c:v>
                </c:pt>
                <c:pt idx="2723">
                  <c:v>422</c:v>
                </c:pt>
                <c:pt idx="2724">
                  <c:v>414</c:v>
                </c:pt>
                <c:pt idx="2725">
                  <c:v>414</c:v>
                </c:pt>
                <c:pt idx="2726">
                  <c:v>408</c:v>
                </c:pt>
                <c:pt idx="2727">
                  <c:v>417</c:v>
                </c:pt>
                <c:pt idx="2728">
                  <c:v>411</c:v>
                </c:pt>
                <c:pt idx="2729">
                  <c:v>411</c:v>
                </c:pt>
                <c:pt idx="2730">
                  <c:v>422</c:v>
                </c:pt>
                <c:pt idx="2731">
                  <c:v>408</c:v>
                </c:pt>
                <c:pt idx="2732">
                  <c:v>411</c:v>
                </c:pt>
                <c:pt idx="2733">
                  <c:v>400</c:v>
                </c:pt>
                <c:pt idx="2734">
                  <c:v>422</c:v>
                </c:pt>
                <c:pt idx="2735">
                  <c:v>411</c:v>
                </c:pt>
                <c:pt idx="2736">
                  <c:v>408</c:v>
                </c:pt>
                <c:pt idx="2737">
                  <c:v>408</c:v>
                </c:pt>
                <c:pt idx="2738">
                  <c:v>405</c:v>
                </c:pt>
                <c:pt idx="2739">
                  <c:v>408</c:v>
                </c:pt>
                <c:pt idx="2740">
                  <c:v>417</c:v>
                </c:pt>
                <c:pt idx="2741">
                  <c:v>408</c:v>
                </c:pt>
                <c:pt idx="2742">
                  <c:v>408</c:v>
                </c:pt>
                <c:pt idx="2743">
                  <c:v>400</c:v>
                </c:pt>
                <c:pt idx="2744">
                  <c:v>408</c:v>
                </c:pt>
                <c:pt idx="2745">
                  <c:v>400</c:v>
                </c:pt>
                <c:pt idx="2746">
                  <c:v>407</c:v>
                </c:pt>
                <c:pt idx="2747">
                  <c:v>416</c:v>
                </c:pt>
                <c:pt idx="2748">
                  <c:v>402</c:v>
                </c:pt>
                <c:pt idx="2749">
                  <c:v>407</c:v>
                </c:pt>
                <c:pt idx="2750">
                  <c:v>402</c:v>
                </c:pt>
                <c:pt idx="2751">
                  <c:v>442</c:v>
                </c:pt>
                <c:pt idx="2752">
                  <c:v>410</c:v>
                </c:pt>
                <c:pt idx="2753">
                  <c:v>400</c:v>
                </c:pt>
                <c:pt idx="2754">
                  <c:v>417</c:v>
                </c:pt>
                <c:pt idx="2755">
                  <c:v>400</c:v>
                </c:pt>
                <c:pt idx="2756">
                  <c:v>406</c:v>
                </c:pt>
                <c:pt idx="2757">
                  <c:v>406</c:v>
                </c:pt>
                <c:pt idx="2758">
                  <c:v>410</c:v>
                </c:pt>
                <c:pt idx="2759">
                  <c:v>406</c:v>
                </c:pt>
                <c:pt idx="2760">
                  <c:v>400</c:v>
                </c:pt>
                <c:pt idx="2761">
                  <c:v>403</c:v>
                </c:pt>
                <c:pt idx="2762">
                  <c:v>414</c:v>
                </c:pt>
                <c:pt idx="2763">
                  <c:v>414</c:v>
                </c:pt>
                <c:pt idx="2764">
                  <c:v>403</c:v>
                </c:pt>
                <c:pt idx="2765">
                  <c:v>400</c:v>
                </c:pt>
                <c:pt idx="2766">
                  <c:v>403</c:v>
                </c:pt>
                <c:pt idx="2767">
                  <c:v>403</c:v>
                </c:pt>
                <c:pt idx="2768">
                  <c:v>410</c:v>
                </c:pt>
                <c:pt idx="2769">
                  <c:v>403</c:v>
                </c:pt>
                <c:pt idx="2770">
                  <c:v>403</c:v>
                </c:pt>
                <c:pt idx="2771">
                  <c:v>417</c:v>
                </c:pt>
                <c:pt idx="2772">
                  <c:v>400</c:v>
                </c:pt>
                <c:pt idx="2773">
                  <c:v>403</c:v>
                </c:pt>
                <c:pt idx="2774">
                  <c:v>421</c:v>
                </c:pt>
                <c:pt idx="2775">
                  <c:v>414</c:v>
                </c:pt>
                <c:pt idx="2776">
                  <c:v>414</c:v>
                </c:pt>
                <c:pt idx="2777">
                  <c:v>400</c:v>
                </c:pt>
                <c:pt idx="2778">
                  <c:v>407</c:v>
                </c:pt>
                <c:pt idx="2779">
                  <c:v>409</c:v>
                </c:pt>
                <c:pt idx="2780">
                  <c:v>417</c:v>
                </c:pt>
                <c:pt idx="2781">
                  <c:v>414</c:v>
                </c:pt>
                <c:pt idx="2782">
                  <c:v>409</c:v>
                </c:pt>
                <c:pt idx="2783">
                  <c:v>409</c:v>
                </c:pt>
                <c:pt idx="2784">
                  <c:v>409</c:v>
                </c:pt>
                <c:pt idx="2785">
                  <c:v>423</c:v>
                </c:pt>
                <c:pt idx="2786">
                  <c:v>407</c:v>
                </c:pt>
                <c:pt idx="2787">
                  <c:v>421</c:v>
                </c:pt>
                <c:pt idx="2788">
                  <c:v>421</c:v>
                </c:pt>
                <c:pt idx="2789">
                  <c:v>414</c:v>
                </c:pt>
                <c:pt idx="2790">
                  <c:v>600</c:v>
                </c:pt>
                <c:pt idx="2791">
                  <c:v>423</c:v>
                </c:pt>
                <c:pt idx="2792">
                  <c:v>421</c:v>
                </c:pt>
                <c:pt idx="2793">
                  <c:v>421</c:v>
                </c:pt>
                <c:pt idx="2794">
                  <c:v>407</c:v>
                </c:pt>
                <c:pt idx="2795">
                  <c:v>423</c:v>
                </c:pt>
                <c:pt idx="2796">
                  <c:v>439</c:v>
                </c:pt>
                <c:pt idx="2797">
                  <c:v>414</c:v>
                </c:pt>
                <c:pt idx="2798">
                  <c:v>426</c:v>
                </c:pt>
                <c:pt idx="2799">
                  <c:v>414</c:v>
                </c:pt>
                <c:pt idx="2800">
                  <c:v>423</c:v>
                </c:pt>
                <c:pt idx="2801">
                  <c:v>417</c:v>
                </c:pt>
                <c:pt idx="2802">
                  <c:v>423</c:v>
                </c:pt>
                <c:pt idx="2803">
                  <c:v>426</c:v>
                </c:pt>
                <c:pt idx="2804">
                  <c:v>423</c:v>
                </c:pt>
                <c:pt idx="2805">
                  <c:v>417</c:v>
                </c:pt>
                <c:pt idx="2806">
                  <c:v>417</c:v>
                </c:pt>
                <c:pt idx="2807">
                  <c:v>426</c:v>
                </c:pt>
                <c:pt idx="2808">
                  <c:v>433</c:v>
                </c:pt>
                <c:pt idx="2809">
                  <c:v>423</c:v>
                </c:pt>
                <c:pt idx="2810">
                  <c:v>417</c:v>
                </c:pt>
                <c:pt idx="2811">
                  <c:v>417</c:v>
                </c:pt>
                <c:pt idx="2812">
                  <c:v>417</c:v>
                </c:pt>
                <c:pt idx="2813">
                  <c:v>417</c:v>
                </c:pt>
                <c:pt idx="2814">
                  <c:v>417</c:v>
                </c:pt>
                <c:pt idx="2815">
                  <c:v>426</c:v>
                </c:pt>
                <c:pt idx="2816">
                  <c:v>414</c:v>
                </c:pt>
                <c:pt idx="2817">
                  <c:v>421</c:v>
                </c:pt>
                <c:pt idx="2818">
                  <c:v>423</c:v>
                </c:pt>
                <c:pt idx="2819">
                  <c:v>423</c:v>
                </c:pt>
                <c:pt idx="2820">
                  <c:v>421</c:v>
                </c:pt>
                <c:pt idx="2821">
                  <c:v>407</c:v>
                </c:pt>
                <c:pt idx="2822">
                  <c:v>426</c:v>
                </c:pt>
                <c:pt idx="2823">
                  <c:v>414</c:v>
                </c:pt>
                <c:pt idx="2824">
                  <c:v>421</c:v>
                </c:pt>
                <c:pt idx="2825">
                  <c:v>417</c:v>
                </c:pt>
                <c:pt idx="2826">
                  <c:v>421</c:v>
                </c:pt>
                <c:pt idx="2827">
                  <c:v>417</c:v>
                </c:pt>
                <c:pt idx="2828">
                  <c:v>407</c:v>
                </c:pt>
                <c:pt idx="2829">
                  <c:v>414</c:v>
                </c:pt>
                <c:pt idx="2830">
                  <c:v>423</c:v>
                </c:pt>
                <c:pt idx="2831">
                  <c:v>417</c:v>
                </c:pt>
                <c:pt idx="2832">
                  <c:v>421</c:v>
                </c:pt>
                <c:pt idx="2833">
                  <c:v>421</c:v>
                </c:pt>
                <c:pt idx="2834">
                  <c:v>417</c:v>
                </c:pt>
                <c:pt idx="2835">
                  <c:v>417</c:v>
                </c:pt>
                <c:pt idx="2836">
                  <c:v>421</c:v>
                </c:pt>
                <c:pt idx="2837">
                  <c:v>423</c:v>
                </c:pt>
                <c:pt idx="2838">
                  <c:v>421</c:v>
                </c:pt>
                <c:pt idx="2839">
                  <c:v>426</c:v>
                </c:pt>
                <c:pt idx="2840">
                  <c:v>403</c:v>
                </c:pt>
                <c:pt idx="2841">
                  <c:v>423</c:v>
                </c:pt>
                <c:pt idx="2842">
                  <c:v>426</c:v>
                </c:pt>
                <c:pt idx="2843">
                  <c:v>421</c:v>
                </c:pt>
                <c:pt idx="2844">
                  <c:v>421</c:v>
                </c:pt>
                <c:pt idx="2845">
                  <c:v>407</c:v>
                </c:pt>
                <c:pt idx="2846">
                  <c:v>426</c:v>
                </c:pt>
                <c:pt idx="2847">
                  <c:v>423</c:v>
                </c:pt>
                <c:pt idx="2848">
                  <c:v>421</c:v>
                </c:pt>
                <c:pt idx="2849">
                  <c:v>421</c:v>
                </c:pt>
                <c:pt idx="2850">
                  <c:v>423</c:v>
                </c:pt>
                <c:pt idx="2851">
                  <c:v>423</c:v>
                </c:pt>
                <c:pt idx="2852">
                  <c:v>446</c:v>
                </c:pt>
                <c:pt idx="2853">
                  <c:v>423</c:v>
                </c:pt>
                <c:pt idx="2854">
                  <c:v>414</c:v>
                </c:pt>
                <c:pt idx="2855">
                  <c:v>421</c:v>
                </c:pt>
                <c:pt idx="2856">
                  <c:v>421</c:v>
                </c:pt>
                <c:pt idx="2857">
                  <c:v>414</c:v>
                </c:pt>
                <c:pt idx="2858">
                  <c:v>414</c:v>
                </c:pt>
                <c:pt idx="2859">
                  <c:v>426</c:v>
                </c:pt>
                <c:pt idx="2860">
                  <c:v>421</c:v>
                </c:pt>
                <c:pt idx="2861">
                  <c:v>421</c:v>
                </c:pt>
                <c:pt idx="2862">
                  <c:v>414</c:v>
                </c:pt>
                <c:pt idx="2863">
                  <c:v>423</c:v>
                </c:pt>
                <c:pt idx="2864">
                  <c:v>423</c:v>
                </c:pt>
                <c:pt idx="2865">
                  <c:v>417</c:v>
                </c:pt>
                <c:pt idx="2866">
                  <c:v>421</c:v>
                </c:pt>
                <c:pt idx="2867">
                  <c:v>423</c:v>
                </c:pt>
                <c:pt idx="2868">
                  <c:v>423</c:v>
                </c:pt>
                <c:pt idx="2869">
                  <c:v>407</c:v>
                </c:pt>
                <c:pt idx="2870">
                  <c:v>423</c:v>
                </c:pt>
                <c:pt idx="2871">
                  <c:v>409</c:v>
                </c:pt>
                <c:pt idx="2872">
                  <c:v>421</c:v>
                </c:pt>
                <c:pt idx="2873">
                  <c:v>612</c:v>
                </c:pt>
                <c:pt idx="2874">
                  <c:v>409</c:v>
                </c:pt>
                <c:pt idx="2875">
                  <c:v>423</c:v>
                </c:pt>
                <c:pt idx="2876">
                  <c:v>407</c:v>
                </c:pt>
                <c:pt idx="2877">
                  <c:v>417</c:v>
                </c:pt>
                <c:pt idx="2878">
                  <c:v>414</c:v>
                </c:pt>
                <c:pt idx="2879">
                  <c:v>417</c:v>
                </c:pt>
                <c:pt idx="2880">
                  <c:v>417</c:v>
                </c:pt>
                <c:pt idx="2881">
                  <c:v>409</c:v>
                </c:pt>
                <c:pt idx="2882">
                  <c:v>403</c:v>
                </c:pt>
                <c:pt idx="2883">
                  <c:v>417</c:v>
                </c:pt>
                <c:pt idx="2884">
                  <c:v>417</c:v>
                </c:pt>
                <c:pt idx="2885">
                  <c:v>417</c:v>
                </c:pt>
                <c:pt idx="2886">
                  <c:v>409</c:v>
                </c:pt>
                <c:pt idx="2887">
                  <c:v>417</c:v>
                </c:pt>
                <c:pt idx="2888">
                  <c:v>409</c:v>
                </c:pt>
                <c:pt idx="2889">
                  <c:v>403</c:v>
                </c:pt>
                <c:pt idx="2890">
                  <c:v>414</c:v>
                </c:pt>
                <c:pt idx="2891">
                  <c:v>409</c:v>
                </c:pt>
                <c:pt idx="2892">
                  <c:v>417</c:v>
                </c:pt>
                <c:pt idx="2893">
                  <c:v>414</c:v>
                </c:pt>
                <c:pt idx="2894">
                  <c:v>417</c:v>
                </c:pt>
                <c:pt idx="2895">
                  <c:v>409</c:v>
                </c:pt>
                <c:pt idx="2896">
                  <c:v>409</c:v>
                </c:pt>
                <c:pt idx="2897">
                  <c:v>426</c:v>
                </c:pt>
                <c:pt idx="2898">
                  <c:v>409</c:v>
                </c:pt>
                <c:pt idx="2899">
                  <c:v>409</c:v>
                </c:pt>
                <c:pt idx="2900">
                  <c:v>417</c:v>
                </c:pt>
                <c:pt idx="2901">
                  <c:v>417</c:v>
                </c:pt>
                <c:pt idx="2902">
                  <c:v>414</c:v>
                </c:pt>
                <c:pt idx="2903">
                  <c:v>407</c:v>
                </c:pt>
                <c:pt idx="2904">
                  <c:v>421</c:v>
                </c:pt>
                <c:pt idx="2905">
                  <c:v>421</c:v>
                </c:pt>
                <c:pt idx="2906">
                  <c:v>409</c:v>
                </c:pt>
                <c:pt idx="2907">
                  <c:v>421</c:v>
                </c:pt>
                <c:pt idx="2908">
                  <c:v>409</c:v>
                </c:pt>
                <c:pt idx="2909">
                  <c:v>423</c:v>
                </c:pt>
                <c:pt idx="2910">
                  <c:v>426</c:v>
                </c:pt>
                <c:pt idx="2911">
                  <c:v>417</c:v>
                </c:pt>
                <c:pt idx="2912">
                  <c:v>426</c:v>
                </c:pt>
                <c:pt idx="2913">
                  <c:v>421</c:v>
                </c:pt>
                <c:pt idx="2914">
                  <c:v>426</c:v>
                </c:pt>
                <c:pt idx="2915">
                  <c:v>423</c:v>
                </c:pt>
                <c:pt idx="2916">
                  <c:v>433</c:v>
                </c:pt>
                <c:pt idx="2917">
                  <c:v>426</c:v>
                </c:pt>
                <c:pt idx="2918">
                  <c:v>423</c:v>
                </c:pt>
                <c:pt idx="2919">
                  <c:v>417</c:v>
                </c:pt>
                <c:pt idx="2920">
                  <c:v>423</c:v>
                </c:pt>
                <c:pt idx="2921">
                  <c:v>423</c:v>
                </c:pt>
                <c:pt idx="2922">
                  <c:v>417</c:v>
                </c:pt>
                <c:pt idx="2923">
                  <c:v>409</c:v>
                </c:pt>
                <c:pt idx="2924">
                  <c:v>421</c:v>
                </c:pt>
                <c:pt idx="2925">
                  <c:v>417</c:v>
                </c:pt>
                <c:pt idx="2926">
                  <c:v>414</c:v>
                </c:pt>
                <c:pt idx="2927">
                  <c:v>421</c:v>
                </c:pt>
                <c:pt idx="2928">
                  <c:v>421</c:v>
                </c:pt>
                <c:pt idx="2929">
                  <c:v>414</c:v>
                </c:pt>
                <c:pt idx="2930">
                  <c:v>400</c:v>
                </c:pt>
                <c:pt idx="2931">
                  <c:v>427</c:v>
                </c:pt>
                <c:pt idx="2932">
                  <c:v>422</c:v>
                </c:pt>
                <c:pt idx="2933">
                  <c:v>415</c:v>
                </c:pt>
                <c:pt idx="2934">
                  <c:v>418</c:v>
                </c:pt>
                <c:pt idx="2935">
                  <c:v>408</c:v>
                </c:pt>
                <c:pt idx="2936">
                  <c:v>418</c:v>
                </c:pt>
                <c:pt idx="2937">
                  <c:v>415</c:v>
                </c:pt>
                <c:pt idx="2938">
                  <c:v>422</c:v>
                </c:pt>
                <c:pt idx="2939">
                  <c:v>415</c:v>
                </c:pt>
                <c:pt idx="2940">
                  <c:v>415</c:v>
                </c:pt>
                <c:pt idx="2941">
                  <c:v>410</c:v>
                </c:pt>
                <c:pt idx="2942">
                  <c:v>410</c:v>
                </c:pt>
                <c:pt idx="2943">
                  <c:v>418</c:v>
                </c:pt>
                <c:pt idx="2944">
                  <c:v>418</c:v>
                </c:pt>
                <c:pt idx="2945">
                  <c:v>415</c:v>
                </c:pt>
                <c:pt idx="2946">
                  <c:v>410</c:v>
                </c:pt>
                <c:pt idx="2947">
                  <c:v>410</c:v>
                </c:pt>
                <c:pt idx="2948">
                  <c:v>410</c:v>
                </c:pt>
                <c:pt idx="2949">
                  <c:v>405</c:v>
                </c:pt>
                <c:pt idx="2950">
                  <c:v>410</c:v>
                </c:pt>
                <c:pt idx="2951">
                  <c:v>422</c:v>
                </c:pt>
                <c:pt idx="2952">
                  <c:v>405</c:v>
                </c:pt>
                <c:pt idx="2953">
                  <c:v>410</c:v>
                </c:pt>
                <c:pt idx="2954">
                  <c:v>427</c:v>
                </c:pt>
                <c:pt idx="2955">
                  <c:v>415</c:v>
                </c:pt>
                <c:pt idx="2956">
                  <c:v>415</c:v>
                </c:pt>
                <c:pt idx="2957">
                  <c:v>408</c:v>
                </c:pt>
                <c:pt idx="2958">
                  <c:v>424</c:v>
                </c:pt>
                <c:pt idx="2959">
                  <c:v>408</c:v>
                </c:pt>
                <c:pt idx="2960">
                  <c:v>410</c:v>
                </c:pt>
                <c:pt idx="2961">
                  <c:v>410</c:v>
                </c:pt>
                <c:pt idx="2962">
                  <c:v>415</c:v>
                </c:pt>
                <c:pt idx="2963">
                  <c:v>410</c:v>
                </c:pt>
                <c:pt idx="2964">
                  <c:v>408</c:v>
                </c:pt>
                <c:pt idx="2965">
                  <c:v>434</c:v>
                </c:pt>
                <c:pt idx="2966">
                  <c:v>408</c:v>
                </c:pt>
                <c:pt idx="2967">
                  <c:v>408</c:v>
                </c:pt>
                <c:pt idx="2968">
                  <c:v>410</c:v>
                </c:pt>
                <c:pt idx="2969">
                  <c:v>401</c:v>
                </c:pt>
                <c:pt idx="2970">
                  <c:v>408</c:v>
                </c:pt>
                <c:pt idx="2971">
                  <c:v>415</c:v>
                </c:pt>
                <c:pt idx="2972">
                  <c:v>401</c:v>
                </c:pt>
                <c:pt idx="2973">
                  <c:v>408</c:v>
                </c:pt>
                <c:pt idx="2974">
                  <c:v>400</c:v>
                </c:pt>
                <c:pt idx="2975">
                  <c:v>415</c:v>
                </c:pt>
                <c:pt idx="2976">
                  <c:v>401</c:v>
                </c:pt>
                <c:pt idx="2977">
                  <c:v>401</c:v>
                </c:pt>
                <c:pt idx="2978">
                  <c:v>410</c:v>
                </c:pt>
                <c:pt idx="2979">
                  <c:v>401</c:v>
                </c:pt>
                <c:pt idx="2980">
                  <c:v>410</c:v>
                </c:pt>
                <c:pt idx="2981">
                  <c:v>405</c:v>
                </c:pt>
                <c:pt idx="2982">
                  <c:v>418</c:v>
                </c:pt>
                <c:pt idx="2983">
                  <c:v>410</c:v>
                </c:pt>
                <c:pt idx="2984">
                  <c:v>408</c:v>
                </c:pt>
                <c:pt idx="2985">
                  <c:v>408</c:v>
                </c:pt>
                <c:pt idx="2986">
                  <c:v>410</c:v>
                </c:pt>
                <c:pt idx="2987">
                  <c:v>415</c:v>
                </c:pt>
                <c:pt idx="2988">
                  <c:v>418</c:v>
                </c:pt>
                <c:pt idx="2989">
                  <c:v>415</c:v>
                </c:pt>
                <c:pt idx="2990">
                  <c:v>415</c:v>
                </c:pt>
                <c:pt idx="2991">
                  <c:v>401</c:v>
                </c:pt>
                <c:pt idx="2992">
                  <c:v>410</c:v>
                </c:pt>
                <c:pt idx="2993">
                  <c:v>408</c:v>
                </c:pt>
                <c:pt idx="2994">
                  <c:v>415</c:v>
                </c:pt>
                <c:pt idx="2995">
                  <c:v>422</c:v>
                </c:pt>
                <c:pt idx="2996">
                  <c:v>410</c:v>
                </c:pt>
                <c:pt idx="2997">
                  <c:v>415</c:v>
                </c:pt>
                <c:pt idx="2998">
                  <c:v>415</c:v>
                </c:pt>
                <c:pt idx="2999">
                  <c:v>424</c:v>
                </c:pt>
                <c:pt idx="3000">
                  <c:v>418</c:v>
                </c:pt>
                <c:pt idx="3001">
                  <c:v>422</c:v>
                </c:pt>
                <c:pt idx="3002">
                  <c:v>427</c:v>
                </c:pt>
                <c:pt idx="3003">
                  <c:v>410</c:v>
                </c:pt>
                <c:pt idx="3004">
                  <c:v>434</c:v>
                </c:pt>
                <c:pt idx="3005">
                  <c:v>424</c:v>
                </c:pt>
                <c:pt idx="3006">
                  <c:v>427</c:v>
                </c:pt>
                <c:pt idx="3007">
                  <c:v>424</c:v>
                </c:pt>
                <c:pt idx="3008">
                  <c:v>427</c:v>
                </c:pt>
                <c:pt idx="3009">
                  <c:v>438</c:v>
                </c:pt>
                <c:pt idx="3010">
                  <c:v>424</c:v>
                </c:pt>
                <c:pt idx="3011">
                  <c:v>434</c:v>
                </c:pt>
                <c:pt idx="3012">
                  <c:v>438</c:v>
                </c:pt>
                <c:pt idx="3013">
                  <c:v>441</c:v>
                </c:pt>
                <c:pt idx="3014">
                  <c:v>434</c:v>
                </c:pt>
                <c:pt idx="3015">
                  <c:v>418</c:v>
                </c:pt>
                <c:pt idx="3016">
                  <c:v>438</c:v>
                </c:pt>
                <c:pt idx="3017">
                  <c:v>441</c:v>
                </c:pt>
                <c:pt idx="3018">
                  <c:v>424</c:v>
                </c:pt>
                <c:pt idx="3019">
                  <c:v>438</c:v>
                </c:pt>
                <c:pt idx="3020">
                  <c:v>434</c:v>
                </c:pt>
                <c:pt idx="3021">
                  <c:v>438</c:v>
                </c:pt>
                <c:pt idx="3022">
                  <c:v>422</c:v>
                </c:pt>
                <c:pt idx="3023">
                  <c:v>434</c:v>
                </c:pt>
                <c:pt idx="3024">
                  <c:v>424</c:v>
                </c:pt>
                <c:pt idx="3025">
                  <c:v>424</c:v>
                </c:pt>
                <c:pt idx="3026">
                  <c:v>441</c:v>
                </c:pt>
                <c:pt idx="3027">
                  <c:v>424</c:v>
                </c:pt>
                <c:pt idx="3028">
                  <c:v>434</c:v>
                </c:pt>
                <c:pt idx="3029">
                  <c:v>434</c:v>
                </c:pt>
                <c:pt idx="3030">
                  <c:v>434</c:v>
                </c:pt>
                <c:pt idx="3031">
                  <c:v>424</c:v>
                </c:pt>
                <c:pt idx="3032">
                  <c:v>424</c:v>
                </c:pt>
                <c:pt idx="3033">
                  <c:v>434</c:v>
                </c:pt>
                <c:pt idx="3034">
                  <c:v>424</c:v>
                </c:pt>
                <c:pt idx="3035">
                  <c:v>434</c:v>
                </c:pt>
                <c:pt idx="3036">
                  <c:v>434</c:v>
                </c:pt>
                <c:pt idx="3037">
                  <c:v>438</c:v>
                </c:pt>
                <c:pt idx="3038">
                  <c:v>424</c:v>
                </c:pt>
                <c:pt idx="3039">
                  <c:v>434</c:v>
                </c:pt>
                <c:pt idx="3040">
                  <c:v>434</c:v>
                </c:pt>
                <c:pt idx="3041">
                  <c:v>427</c:v>
                </c:pt>
                <c:pt idx="3042">
                  <c:v>424</c:v>
                </c:pt>
                <c:pt idx="3043">
                  <c:v>434</c:v>
                </c:pt>
                <c:pt idx="3044">
                  <c:v>427</c:v>
                </c:pt>
                <c:pt idx="3045">
                  <c:v>427</c:v>
                </c:pt>
                <c:pt idx="3046">
                  <c:v>427</c:v>
                </c:pt>
                <c:pt idx="3047">
                  <c:v>424</c:v>
                </c:pt>
                <c:pt idx="3048">
                  <c:v>434</c:v>
                </c:pt>
                <c:pt idx="3049">
                  <c:v>408</c:v>
                </c:pt>
                <c:pt idx="3050">
                  <c:v>427</c:v>
                </c:pt>
                <c:pt idx="3051">
                  <c:v>427</c:v>
                </c:pt>
                <c:pt idx="3052">
                  <c:v>434</c:v>
                </c:pt>
                <c:pt idx="3053">
                  <c:v>434</c:v>
                </c:pt>
                <c:pt idx="3054">
                  <c:v>427</c:v>
                </c:pt>
                <c:pt idx="3055">
                  <c:v>434</c:v>
                </c:pt>
                <c:pt idx="3056">
                  <c:v>441</c:v>
                </c:pt>
                <c:pt idx="3057">
                  <c:v>434</c:v>
                </c:pt>
                <c:pt idx="3058">
                  <c:v>424</c:v>
                </c:pt>
                <c:pt idx="3059">
                  <c:v>434</c:v>
                </c:pt>
                <c:pt idx="3060">
                  <c:v>424</c:v>
                </c:pt>
                <c:pt idx="3061">
                  <c:v>422</c:v>
                </c:pt>
                <c:pt idx="3062">
                  <c:v>424</c:v>
                </c:pt>
                <c:pt idx="3063">
                  <c:v>434</c:v>
                </c:pt>
                <c:pt idx="3064">
                  <c:v>427</c:v>
                </c:pt>
                <c:pt idx="3065">
                  <c:v>427</c:v>
                </c:pt>
                <c:pt idx="3066">
                  <c:v>418</c:v>
                </c:pt>
                <c:pt idx="3067">
                  <c:v>464</c:v>
                </c:pt>
                <c:pt idx="3068">
                  <c:v>444</c:v>
                </c:pt>
                <c:pt idx="3069">
                  <c:v>424</c:v>
                </c:pt>
                <c:pt idx="3070">
                  <c:v>434</c:v>
                </c:pt>
                <c:pt idx="3071">
                  <c:v>427</c:v>
                </c:pt>
                <c:pt idx="3072">
                  <c:v>441</c:v>
                </c:pt>
                <c:pt idx="3073">
                  <c:v>424</c:v>
                </c:pt>
                <c:pt idx="3074">
                  <c:v>438</c:v>
                </c:pt>
                <c:pt idx="3075">
                  <c:v>427</c:v>
                </c:pt>
                <c:pt idx="3076">
                  <c:v>441</c:v>
                </c:pt>
                <c:pt idx="3077">
                  <c:v>438</c:v>
                </c:pt>
                <c:pt idx="3078">
                  <c:v>447</c:v>
                </c:pt>
                <c:pt idx="3079">
                  <c:v>438</c:v>
                </c:pt>
                <c:pt idx="3080">
                  <c:v>434</c:v>
                </c:pt>
                <c:pt idx="3081">
                  <c:v>444</c:v>
                </c:pt>
                <c:pt idx="3082">
                  <c:v>434</c:v>
                </c:pt>
                <c:pt idx="3083">
                  <c:v>438</c:v>
                </c:pt>
                <c:pt idx="3084">
                  <c:v>444</c:v>
                </c:pt>
                <c:pt idx="3085">
                  <c:v>434</c:v>
                </c:pt>
                <c:pt idx="3086">
                  <c:v>438</c:v>
                </c:pt>
                <c:pt idx="3087">
                  <c:v>438</c:v>
                </c:pt>
                <c:pt idx="3088">
                  <c:v>438</c:v>
                </c:pt>
                <c:pt idx="3089">
                  <c:v>444</c:v>
                </c:pt>
                <c:pt idx="3090">
                  <c:v>444</c:v>
                </c:pt>
                <c:pt idx="3091">
                  <c:v>444</c:v>
                </c:pt>
                <c:pt idx="3092">
                  <c:v>441</c:v>
                </c:pt>
                <c:pt idx="3093">
                  <c:v>441</c:v>
                </c:pt>
                <c:pt idx="3094">
                  <c:v>447</c:v>
                </c:pt>
                <c:pt idx="3095">
                  <c:v>441</c:v>
                </c:pt>
                <c:pt idx="3096">
                  <c:v>444</c:v>
                </c:pt>
                <c:pt idx="3097">
                  <c:v>427</c:v>
                </c:pt>
                <c:pt idx="3098">
                  <c:v>447</c:v>
                </c:pt>
                <c:pt idx="3099">
                  <c:v>444</c:v>
                </c:pt>
                <c:pt idx="3100">
                  <c:v>441</c:v>
                </c:pt>
                <c:pt idx="3101">
                  <c:v>450</c:v>
                </c:pt>
                <c:pt idx="3102">
                  <c:v>441</c:v>
                </c:pt>
                <c:pt idx="3103">
                  <c:v>450</c:v>
                </c:pt>
                <c:pt idx="3104">
                  <c:v>447</c:v>
                </c:pt>
                <c:pt idx="3105">
                  <c:v>447</c:v>
                </c:pt>
                <c:pt idx="3106">
                  <c:v>441</c:v>
                </c:pt>
                <c:pt idx="3107">
                  <c:v>438</c:v>
                </c:pt>
                <c:pt idx="3108">
                  <c:v>447</c:v>
                </c:pt>
                <c:pt idx="3109">
                  <c:v>444</c:v>
                </c:pt>
                <c:pt idx="3110">
                  <c:v>438</c:v>
                </c:pt>
                <c:pt idx="3111">
                  <c:v>450</c:v>
                </c:pt>
                <c:pt idx="3112">
                  <c:v>462</c:v>
                </c:pt>
                <c:pt idx="3113">
                  <c:v>447</c:v>
                </c:pt>
                <c:pt idx="3114">
                  <c:v>434</c:v>
                </c:pt>
                <c:pt idx="3115">
                  <c:v>441</c:v>
                </c:pt>
                <c:pt idx="3116">
                  <c:v>450</c:v>
                </c:pt>
                <c:pt idx="3117">
                  <c:v>444</c:v>
                </c:pt>
                <c:pt idx="3118">
                  <c:v>455</c:v>
                </c:pt>
                <c:pt idx="3119">
                  <c:v>438</c:v>
                </c:pt>
                <c:pt idx="3120">
                  <c:v>444</c:v>
                </c:pt>
                <c:pt idx="3121">
                  <c:v>447</c:v>
                </c:pt>
                <c:pt idx="3122">
                  <c:v>459</c:v>
                </c:pt>
                <c:pt idx="3123">
                  <c:v>447</c:v>
                </c:pt>
                <c:pt idx="3124">
                  <c:v>438</c:v>
                </c:pt>
                <c:pt idx="3125">
                  <c:v>450</c:v>
                </c:pt>
                <c:pt idx="3126">
                  <c:v>447</c:v>
                </c:pt>
                <c:pt idx="3127">
                  <c:v>444</c:v>
                </c:pt>
                <c:pt idx="3128">
                  <c:v>438</c:v>
                </c:pt>
                <c:pt idx="3129">
                  <c:v>447</c:v>
                </c:pt>
                <c:pt idx="3130">
                  <c:v>447</c:v>
                </c:pt>
                <c:pt idx="3131">
                  <c:v>441</c:v>
                </c:pt>
                <c:pt idx="3132">
                  <c:v>645</c:v>
                </c:pt>
                <c:pt idx="3133">
                  <c:v>444</c:v>
                </c:pt>
                <c:pt idx="3134">
                  <c:v>441</c:v>
                </c:pt>
                <c:pt idx="3135">
                  <c:v>455</c:v>
                </c:pt>
                <c:pt idx="3136">
                  <c:v>444</c:v>
                </c:pt>
                <c:pt idx="3137">
                  <c:v>447</c:v>
                </c:pt>
                <c:pt idx="3138">
                  <c:v>450</c:v>
                </c:pt>
                <c:pt idx="3139">
                  <c:v>455</c:v>
                </c:pt>
                <c:pt idx="3140">
                  <c:v>450</c:v>
                </c:pt>
                <c:pt idx="3141">
                  <c:v>441</c:v>
                </c:pt>
                <c:pt idx="3142">
                  <c:v>447</c:v>
                </c:pt>
                <c:pt idx="3143">
                  <c:v>441</c:v>
                </c:pt>
                <c:pt idx="3144">
                  <c:v>455</c:v>
                </c:pt>
                <c:pt idx="3145">
                  <c:v>447</c:v>
                </c:pt>
                <c:pt idx="3146">
                  <c:v>450</c:v>
                </c:pt>
                <c:pt idx="3147">
                  <c:v>450</c:v>
                </c:pt>
                <c:pt idx="3148">
                  <c:v>438</c:v>
                </c:pt>
                <c:pt idx="3149">
                  <c:v>455</c:v>
                </c:pt>
                <c:pt idx="3150">
                  <c:v>447</c:v>
                </c:pt>
                <c:pt idx="3151">
                  <c:v>459</c:v>
                </c:pt>
                <c:pt idx="3152">
                  <c:v>455</c:v>
                </c:pt>
                <c:pt idx="3153">
                  <c:v>455</c:v>
                </c:pt>
                <c:pt idx="3154">
                  <c:v>447</c:v>
                </c:pt>
                <c:pt idx="3155">
                  <c:v>441</c:v>
                </c:pt>
                <c:pt idx="3156">
                  <c:v>450</c:v>
                </c:pt>
                <c:pt idx="3157">
                  <c:v>455</c:v>
                </c:pt>
                <c:pt idx="3158">
                  <c:v>447</c:v>
                </c:pt>
                <c:pt idx="3159">
                  <c:v>447</c:v>
                </c:pt>
                <c:pt idx="3160">
                  <c:v>447</c:v>
                </c:pt>
                <c:pt idx="3161">
                  <c:v>450</c:v>
                </c:pt>
                <c:pt idx="3162">
                  <c:v>450</c:v>
                </c:pt>
                <c:pt idx="3163">
                  <c:v>444</c:v>
                </c:pt>
                <c:pt idx="3164">
                  <c:v>450</c:v>
                </c:pt>
                <c:pt idx="3165">
                  <c:v>450</c:v>
                </c:pt>
                <c:pt idx="3166">
                  <c:v>455</c:v>
                </c:pt>
                <c:pt idx="3167">
                  <c:v>447</c:v>
                </c:pt>
                <c:pt idx="3168">
                  <c:v>480</c:v>
                </c:pt>
                <c:pt idx="3169">
                  <c:v>464</c:v>
                </c:pt>
                <c:pt idx="3170">
                  <c:v>450</c:v>
                </c:pt>
                <c:pt idx="3171">
                  <c:v>450</c:v>
                </c:pt>
                <c:pt idx="3172">
                  <c:v>427</c:v>
                </c:pt>
                <c:pt idx="3173">
                  <c:v>464</c:v>
                </c:pt>
                <c:pt idx="3174">
                  <c:v>459</c:v>
                </c:pt>
                <c:pt idx="3175">
                  <c:v>450</c:v>
                </c:pt>
                <c:pt idx="3176">
                  <c:v>455</c:v>
                </c:pt>
                <c:pt idx="3177">
                  <c:v>459</c:v>
                </c:pt>
                <c:pt idx="3178">
                  <c:v>459</c:v>
                </c:pt>
                <c:pt idx="3179">
                  <c:v>462</c:v>
                </c:pt>
                <c:pt idx="3180">
                  <c:v>459</c:v>
                </c:pt>
                <c:pt idx="3181">
                  <c:v>459</c:v>
                </c:pt>
                <c:pt idx="3182">
                  <c:v>450</c:v>
                </c:pt>
                <c:pt idx="3183">
                  <c:v>450</c:v>
                </c:pt>
                <c:pt idx="3184">
                  <c:v>444</c:v>
                </c:pt>
                <c:pt idx="3185">
                  <c:v>447</c:v>
                </c:pt>
                <c:pt idx="3186">
                  <c:v>462</c:v>
                </c:pt>
                <c:pt idx="3187">
                  <c:v>450</c:v>
                </c:pt>
                <c:pt idx="3188">
                  <c:v>450</c:v>
                </c:pt>
                <c:pt idx="3189">
                  <c:v>438</c:v>
                </c:pt>
                <c:pt idx="3190">
                  <c:v>462</c:v>
                </c:pt>
                <c:pt idx="3191">
                  <c:v>459</c:v>
                </c:pt>
                <c:pt idx="3192">
                  <c:v>447</c:v>
                </c:pt>
                <c:pt idx="3193">
                  <c:v>459</c:v>
                </c:pt>
                <c:pt idx="3194">
                  <c:v>447</c:v>
                </c:pt>
                <c:pt idx="3195">
                  <c:v>450</c:v>
                </c:pt>
                <c:pt idx="3196">
                  <c:v>441</c:v>
                </c:pt>
                <c:pt idx="3197">
                  <c:v>455</c:v>
                </c:pt>
                <c:pt idx="3198">
                  <c:v>450</c:v>
                </c:pt>
                <c:pt idx="3199">
                  <c:v>450</c:v>
                </c:pt>
                <c:pt idx="3200">
                  <c:v>447</c:v>
                </c:pt>
                <c:pt idx="3201">
                  <c:v>441</c:v>
                </c:pt>
                <c:pt idx="3202">
                  <c:v>459</c:v>
                </c:pt>
                <c:pt idx="3203">
                  <c:v>455</c:v>
                </c:pt>
                <c:pt idx="3204">
                  <c:v>450</c:v>
                </c:pt>
                <c:pt idx="3205">
                  <c:v>444</c:v>
                </c:pt>
                <c:pt idx="3206">
                  <c:v>441</c:v>
                </c:pt>
                <c:pt idx="3207">
                  <c:v>447</c:v>
                </c:pt>
                <c:pt idx="3208">
                  <c:v>444</c:v>
                </c:pt>
                <c:pt idx="3209">
                  <c:v>438</c:v>
                </c:pt>
                <c:pt idx="3210">
                  <c:v>450</c:v>
                </c:pt>
                <c:pt idx="3211">
                  <c:v>441</c:v>
                </c:pt>
                <c:pt idx="3212">
                  <c:v>441</c:v>
                </c:pt>
                <c:pt idx="3213">
                  <c:v>427</c:v>
                </c:pt>
                <c:pt idx="3214">
                  <c:v>447</c:v>
                </c:pt>
                <c:pt idx="3215">
                  <c:v>444</c:v>
                </c:pt>
                <c:pt idx="3216">
                  <c:v>438</c:v>
                </c:pt>
                <c:pt idx="3217">
                  <c:v>438</c:v>
                </c:pt>
                <c:pt idx="3218">
                  <c:v>434</c:v>
                </c:pt>
                <c:pt idx="3219">
                  <c:v>444</c:v>
                </c:pt>
                <c:pt idx="3220">
                  <c:v>441</c:v>
                </c:pt>
                <c:pt idx="3221">
                  <c:v>434</c:v>
                </c:pt>
                <c:pt idx="3222">
                  <c:v>441</c:v>
                </c:pt>
                <c:pt idx="3223">
                  <c:v>441</c:v>
                </c:pt>
                <c:pt idx="3224">
                  <c:v>434</c:v>
                </c:pt>
                <c:pt idx="3225">
                  <c:v>434</c:v>
                </c:pt>
                <c:pt idx="3226">
                  <c:v>447</c:v>
                </c:pt>
                <c:pt idx="3227">
                  <c:v>441</c:v>
                </c:pt>
                <c:pt idx="3228">
                  <c:v>441</c:v>
                </c:pt>
                <c:pt idx="3229">
                  <c:v>438</c:v>
                </c:pt>
                <c:pt idx="3230">
                  <c:v>441</c:v>
                </c:pt>
                <c:pt idx="3231">
                  <c:v>444</c:v>
                </c:pt>
                <c:pt idx="3232">
                  <c:v>441</c:v>
                </c:pt>
                <c:pt idx="3233">
                  <c:v>438</c:v>
                </c:pt>
                <c:pt idx="3234">
                  <c:v>444</c:v>
                </c:pt>
                <c:pt idx="3235">
                  <c:v>427</c:v>
                </c:pt>
                <c:pt idx="3236">
                  <c:v>455</c:v>
                </c:pt>
                <c:pt idx="3237">
                  <c:v>444</c:v>
                </c:pt>
                <c:pt idx="3238">
                  <c:v>444</c:v>
                </c:pt>
                <c:pt idx="3239">
                  <c:v>444</c:v>
                </c:pt>
                <c:pt idx="3240">
                  <c:v>438</c:v>
                </c:pt>
                <c:pt idx="3241">
                  <c:v>447</c:v>
                </c:pt>
                <c:pt idx="3242">
                  <c:v>441</c:v>
                </c:pt>
                <c:pt idx="3243">
                  <c:v>447</c:v>
                </c:pt>
                <c:pt idx="3244">
                  <c:v>455</c:v>
                </c:pt>
                <c:pt idx="3245">
                  <c:v>450</c:v>
                </c:pt>
                <c:pt idx="3246">
                  <c:v>441</c:v>
                </c:pt>
                <c:pt idx="3247">
                  <c:v>480</c:v>
                </c:pt>
                <c:pt idx="3248">
                  <c:v>455</c:v>
                </c:pt>
                <c:pt idx="3249">
                  <c:v>441</c:v>
                </c:pt>
                <c:pt idx="3250">
                  <c:v>444</c:v>
                </c:pt>
                <c:pt idx="3251">
                  <c:v>444</c:v>
                </c:pt>
                <c:pt idx="3252">
                  <c:v>447</c:v>
                </c:pt>
                <c:pt idx="3253">
                  <c:v>447</c:v>
                </c:pt>
                <c:pt idx="3254">
                  <c:v>450</c:v>
                </c:pt>
                <c:pt idx="3255">
                  <c:v>447</c:v>
                </c:pt>
                <c:pt idx="3256">
                  <c:v>455</c:v>
                </c:pt>
                <c:pt idx="3257">
                  <c:v>434</c:v>
                </c:pt>
                <c:pt idx="3258">
                  <c:v>447</c:v>
                </c:pt>
                <c:pt idx="3259">
                  <c:v>450</c:v>
                </c:pt>
                <c:pt idx="3260">
                  <c:v>444</c:v>
                </c:pt>
                <c:pt idx="3261">
                  <c:v>455</c:v>
                </c:pt>
                <c:pt idx="3262">
                  <c:v>441</c:v>
                </c:pt>
                <c:pt idx="3263">
                  <c:v>444</c:v>
                </c:pt>
                <c:pt idx="3264">
                  <c:v>438</c:v>
                </c:pt>
                <c:pt idx="3265">
                  <c:v>455</c:v>
                </c:pt>
                <c:pt idx="3266">
                  <c:v>444</c:v>
                </c:pt>
                <c:pt idx="3267">
                  <c:v>444</c:v>
                </c:pt>
                <c:pt idx="3268">
                  <c:v>447</c:v>
                </c:pt>
                <c:pt idx="3269">
                  <c:v>447</c:v>
                </c:pt>
                <c:pt idx="3270">
                  <c:v>459</c:v>
                </c:pt>
                <c:pt idx="3271">
                  <c:v>447</c:v>
                </c:pt>
                <c:pt idx="3272">
                  <c:v>450</c:v>
                </c:pt>
                <c:pt idx="3273">
                  <c:v>447</c:v>
                </c:pt>
                <c:pt idx="3274">
                  <c:v>444</c:v>
                </c:pt>
                <c:pt idx="3275">
                  <c:v>447</c:v>
                </c:pt>
                <c:pt idx="3276">
                  <c:v>450</c:v>
                </c:pt>
                <c:pt idx="3277">
                  <c:v>441</c:v>
                </c:pt>
                <c:pt idx="3278">
                  <c:v>450</c:v>
                </c:pt>
                <c:pt idx="3279">
                  <c:v>444</c:v>
                </c:pt>
                <c:pt idx="3280">
                  <c:v>444</c:v>
                </c:pt>
                <c:pt idx="3281">
                  <c:v>459</c:v>
                </c:pt>
                <c:pt idx="3282">
                  <c:v>450</c:v>
                </c:pt>
                <c:pt idx="3283">
                  <c:v>447</c:v>
                </c:pt>
                <c:pt idx="3284">
                  <c:v>441</c:v>
                </c:pt>
                <c:pt idx="3285">
                  <c:v>447</c:v>
                </c:pt>
                <c:pt idx="3286">
                  <c:v>441</c:v>
                </c:pt>
                <c:pt idx="3287">
                  <c:v>459</c:v>
                </c:pt>
                <c:pt idx="3288">
                  <c:v>450</c:v>
                </c:pt>
                <c:pt idx="3289">
                  <c:v>444</c:v>
                </c:pt>
                <c:pt idx="3290">
                  <c:v>444</c:v>
                </c:pt>
                <c:pt idx="3291">
                  <c:v>441</c:v>
                </c:pt>
                <c:pt idx="3292">
                  <c:v>447</c:v>
                </c:pt>
                <c:pt idx="3293">
                  <c:v>444</c:v>
                </c:pt>
                <c:pt idx="3294">
                  <c:v>441</c:v>
                </c:pt>
                <c:pt idx="3295">
                  <c:v>438</c:v>
                </c:pt>
                <c:pt idx="3296">
                  <c:v>447</c:v>
                </c:pt>
                <c:pt idx="3297">
                  <c:v>450</c:v>
                </c:pt>
                <c:pt idx="3298">
                  <c:v>447</c:v>
                </c:pt>
                <c:pt idx="3299">
                  <c:v>447</c:v>
                </c:pt>
                <c:pt idx="3300">
                  <c:v>450</c:v>
                </c:pt>
                <c:pt idx="3301">
                  <c:v>444</c:v>
                </c:pt>
                <c:pt idx="3302">
                  <c:v>459</c:v>
                </c:pt>
                <c:pt idx="3303">
                  <c:v>441</c:v>
                </c:pt>
                <c:pt idx="3304">
                  <c:v>455</c:v>
                </c:pt>
                <c:pt idx="3305">
                  <c:v>459</c:v>
                </c:pt>
                <c:pt idx="3306">
                  <c:v>447</c:v>
                </c:pt>
                <c:pt idx="3307">
                  <c:v>447</c:v>
                </c:pt>
                <c:pt idx="3308">
                  <c:v>434</c:v>
                </c:pt>
                <c:pt idx="3309">
                  <c:v>455</c:v>
                </c:pt>
                <c:pt idx="3310">
                  <c:v>447</c:v>
                </c:pt>
                <c:pt idx="3311">
                  <c:v>455</c:v>
                </c:pt>
                <c:pt idx="3312">
                  <c:v>447</c:v>
                </c:pt>
                <c:pt idx="3313">
                  <c:v>450</c:v>
                </c:pt>
                <c:pt idx="3314">
                  <c:v>450</c:v>
                </c:pt>
                <c:pt idx="3315">
                  <c:v>470</c:v>
                </c:pt>
                <c:pt idx="3316">
                  <c:v>459</c:v>
                </c:pt>
                <c:pt idx="3317">
                  <c:v>447</c:v>
                </c:pt>
                <c:pt idx="3318">
                  <c:v>450</c:v>
                </c:pt>
                <c:pt idx="3319">
                  <c:v>459</c:v>
                </c:pt>
                <c:pt idx="3320">
                  <c:v>447</c:v>
                </c:pt>
                <c:pt idx="3321">
                  <c:v>450</c:v>
                </c:pt>
                <c:pt idx="3322">
                  <c:v>462</c:v>
                </c:pt>
                <c:pt idx="3323">
                  <c:v>450</c:v>
                </c:pt>
                <c:pt idx="3324">
                  <c:v>455</c:v>
                </c:pt>
                <c:pt idx="3325">
                  <c:v>441</c:v>
                </c:pt>
                <c:pt idx="3326">
                  <c:v>462</c:v>
                </c:pt>
                <c:pt idx="3327">
                  <c:v>455</c:v>
                </c:pt>
                <c:pt idx="3328">
                  <c:v>447</c:v>
                </c:pt>
                <c:pt idx="3329">
                  <c:v>447</c:v>
                </c:pt>
                <c:pt idx="3330">
                  <c:v>444</c:v>
                </c:pt>
                <c:pt idx="3331">
                  <c:v>444</c:v>
                </c:pt>
                <c:pt idx="3332">
                  <c:v>444</c:v>
                </c:pt>
                <c:pt idx="3333">
                  <c:v>450</c:v>
                </c:pt>
                <c:pt idx="3334">
                  <c:v>438</c:v>
                </c:pt>
                <c:pt idx="3335">
                  <c:v>438</c:v>
                </c:pt>
                <c:pt idx="3336">
                  <c:v>447</c:v>
                </c:pt>
                <c:pt idx="3337">
                  <c:v>455</c:v>
                </c:pt>
                <c:pt idx="3338">
                  <c:v>455</c:v>
                </c:pt>
                <c:pt idx="3339">
                  <c:v>441</c:v>
                </c:pt>
                <c:pt idx="3340">
                  <c:v>444</c:v>
                </c:pt>
                <c:pt idx="3341">
                  <c:v>441</c:v>
                </c:pt>
                <c:pt idx="3342">
                  <c:v>447</c:v>
                </c:pt>
                <c:pt idx="3343">
                  <c:v>444</c:v>
                </c:pt>
                <c:pt idx="3344">
                  <c:v>441</c:v>
                </c:pt>
                <c:pt idx="3345">
                  <c:v>441</c:v>
                </c:pt>
                <c:pt idx="3346">
                  <c:v>447</c:v>
                </c:pt>
                <c:pt idx="3347">
                  <c:v>422</c:v>
                </c:pt>
                <c:pt idx="3348">
                  <c:v>441</c:v>
                </c:pt>
                <c:pt idx="3349">
                  <c:v>459</c:v>
                </c:pt>
                <c:pt idx="3350">
                  <c:v>441</c:v>
                </c:pt>
                <c:pt idx="3351">
                  <c:v>444</c:v>
                </c:pt>
                <c:pt idx="3352">
                  <c:v>424</c:v>
                </c:pt>
                <c:pt idx="3353">
                  <c:v>447</c:v>
                </c:pt>
                <c:pt idx="3354">
                  <c:v>441</c:v>
                </c:pt>
                <c:pt idx="3355">
                  <c:v>447</c:v>
                </c:pt>
                <c:pt idx="3356">
                  <c:v>441</c:v>
                </c:pt>
                <c:pt idx="3357">
                  <c:v>441</c:v>
                </c:pt>
                <c:pt idx="3358">
                  <c:v>444</c:v>
                </c:pt>
                <c:pt idx="3359">
                  <c:v>434</c:v>
                </c:pt>
                <c:pt idx="3360">
                  <c:v>450</c:v>
                </c:pt>
                <c:pt idx="3361">
                  <c:v>441</c:v>
                </c:pt>
                <c:pt idx="3362">
                  <c:v>444</c:v>
                </c:pt>
                <c:pt idx="3363">
                  <c:v>441</c:v>
                </c:pt>
                <c:pt idx="3364">
                  <c:v>441</c:v>
                </c:pt>
                <c:pt idx="3365">
                  <c:v>438</c:v>
                </c:pt>
                <c:pt idx="3366">
                  <c:v>438</c:v>
                </c:pt>
                <c:pt idx="3367">
                  <c:v>444</c:v>
                </c:pt>
                <c:pt idx="3368">
                  <c:v>447</c:v>
                </c:pt>
                <c:pt idx="3369">
                  <c:v>434</c:v>
                </c:pt>
                <c:pt idx="3370">
                  <c:v>441</c:v>
                </c:pt>
                <c:pt idx="3371">
                  <c:v>444</c:v>
                </c:pt>
                <c:pt idx="3372">
                  <c:v>441</c:v>
                </c:pt>
                <c:pt idx="3373">
                  <c:v>444</c:v>
                </c:pt>
                <c:pt idx="3374">
                  <c:v>434</c:v>
                </c:pt>
                <c:pt idx="3375">
                  <c:v>441</c:v>
                </c:pt>
                <c:pt idx="3376">
                  <c:v>427</c:v>
                </c:pt>
                <c:pt idx="3377">
                  <c:v>444</c:v>
                </c:pt>
                <c:pt idx="3378">
                  <c:v>434</c:v>
                </c:pt>
                <c:pt idx="3379">
                  <c:v>434</c:v>
                </c:pt>
                <c:pt idx="3380">
                  <c:v>438</c:v>
                </c:pt>
                <c:pt idx="3381">
                  <c:v>441</c:v>
                </c:pt>
                <c:pt idx="3382">
                  <c:v>434</c:v>
                </c:pt>
                <c:pt idx="3383">
                  <c:v>424</c:v>
                </c:pt>
                <c:pt idx="3384">
                  <c:v>444</c:v>
                </c:pt>
                <c:pt idx="3385">
                  <c:v>434</c:v>
                </c:pt>
                <c:pt idx="3386">
                  <c:v>424</c:v>
                </c:pt>
                <c:pt idx="3387">
                  <c:v>427</c:v>
                </c:pt>
                <c:pt idx="3388">
                  <c:v>427</c:v>
                </c:pt>
                <c:pt idx="3389">
                  <c:v>424</c:v>
                </c:pt>
                <c:pt idx="3390">
                  <c:v>441</c:v>
                </c:pt>
                <c:pt idx="3391">
                  <c:v>427</c:v>
                </c:pt>
                <c:pt idx="3392">
                  <c:v>427</c:v>
                </c:pt>
                <c:pt idx="3393">
                  <c:v>424</c:v>
                </c:pt>
                <c:pt idx="3394">
                  <c:v>464</c:v>
                </c:pt>
                <c:pt idx="3395">
                  <c:v>438</c:v>
                </c:pt>
                <c:pt idx="3396">
                  <c:v>427</c:v>
                </c:pt>
                <c:pt idx="3397">
                  <c:v>438</c:v>
                </c:pt>
                <c:pt idx="3398">
                  <c:v>427</c:v>
                </c:pt>
                <c:pt idx="3399">
                  <c:v>438</c:v>
                </c:pt>
                <c:pt idx="3400">
                  <c:v>422</c:v>
                </c:pt>
                <c:pt idx="3401">
                  <c:v>438</c:v>
                </c:pt>
                <c:pt idx="3402">
                  <c:v>438</c:v>
                </c:pt>
                <c:pt idx="3403">
                  <c:v>438</c:v>
                </c:pt>
                <c:pt idx="3404">
                  <c:v>434</c:v>
                </c:pt>
                <c:pt idx="3405">
                  <c:v>422</c:v>
                </c:pt>
                <c:pt idx="3406">
                  <c:v>441</c:v>
                </c:pt>
                <c:pt idx="3407">
                  <c:v>441</c:v>
                </c:pt>
                <c:pt idx="3408">
                  <c:v>441</c:v>
                </c:pt>
                <c:pt idx="3409">
                  <c:v>427</c:v>
                </c:pt>
                <c:pt idx="3410">
                  <c:v>427</c:v>
                </c:pt>
                <c:pt idx="3411">
                  <c:v>438</c:v>
                </c:pt>
                <c:pt idx="3412">
                  <c:v>434</c:v>
                </c:pt>
                <c:pt idx="3413">
                  <c:v>427</c:v>
                </c:pt>
                <c:pt idx="3414">
                  <c:v>427</c:v>
                </c:pt>
                <c:pt idx="3415">
                  <c:v>427</c:v>
                </c:pt>
                <c:pt idx="3416">
                  <c:v>438</c:v>
                </c:pt>
                <c:pt idx="3417">
                  <c:v>418</c:v>
                </c:pt>
                <c:pt idx="3418">
                  <c:v>434</c:v>
                </c:pt>
                <c:pt idx="3419">
                  <c:v>441</c:v>
                </c:pt>
                <c:pt idx="3420">
                  <c:v>434</c:v>
                </c:pt>
                <c:pt idx="3421">
                  <c:v>438</c:v>
                </c:pt>
                <c:pt idx="3422">
                  <c:v>422</c:v>
                </c:pt>
                <c:pt idx="3423">
                  <c:v>427</c:v>
                </c:pt>
                <c:pt idx="3424">
                  <c:v>424</c:v>
                </c:pt>
                <c:pt idx="3425">
                  <c:v>438</c:v>
                </c:pt>
                <c:pt idx="3426">
                  <c:v>424</c:v>
                </c:pt>
                <c:pt idx="3427">
                  <c:v>422</c:v>
                </c:pt>
                <c:pt idx="3428">
                  <c:v>447</c:v>
                </c:pt>
                <c:pt idx="3429">
                  <c:v>434</c:v>
                </c:pt>
                <c:pt idx="3430">
                  <c:v>434</c:v>
                </c:pt>
                <c:pt idx="3431">
                  <c:v>424</c:v>
                </c:pt>
                <c:pt idx="3432">
                  <c:v>438</c:v>
                </c:pt>
                <c:pt idx="3433">
                  <c:v>434</c:v>
                </c:pt>
                <c:pt idx="3434">
                  <c:v>418</c:v>
                </c:pt>
                <c:pt idx="3435">
                  <c:v>424</c:v>
                </c:pt>
                <c:pt idx="3436">
                  <c:v>427</c:v>
                </c:pt>
                <c:pt idx="3437">
                  <c:v>434</c:v>
                </c:pt>
                <c:pt idx="3438">
                  <c:v>441</c:v>
                </c:pt>
                <c:pt idx="3439">
                  <c:v>418</c:v>
                </c:pt>
                <c:pt idx="3440">
                  <c:v>424</c:v>
                </c:pt>
                <c:pt idx="3441">
                  <c:v>438</c:v>
                </c:pt>
                <c:pt idx="3442">
                  <c:v>434</c:v>
                </c:pt>
                <c:pt idx="3443">
                  <c:v>427</c:v>
                </c:pt>
                <c:pt idx="3444">
                  <c:v>422</c:v>
                </c:pt>
                <c:pt idx="3445">
                  <c:v>427</c:v>
                </c:pt>
                <c:pt idx="3446">
                  <c:v>422</c:v>
                </c:pt>
                <c:pt idx="3447">
                  <c:v>424</c:v>
                </c:pt>
                <c:pt idx="3448">
                  <c:v>422</c:v>
                </c:pt>
                <c:pt idx="3449">
                  <c:v>424</c:v>
                </c:pt>
                <c:pt idx="3450">
                  <c:v>418</c:v>
                </c:pt>
                <c:pt idx="3451">
                  <c:v>422</c:v>
                </c:pt>
                <c:pt idx="3452">
                  <c:v>427</c:v>
                </c:pt>
                <c:pt idx="3453">
                  <c:v>422</c:v>
                </c:pt>
                <c:pt idx="3454">
                  <c:v>422</c:v>
                </c:pt>
                <c:pt idx="3455">
                  <c:v>418</c:v>
                </c:pt>
                <c:pt idx="3456">
                  <c:v>424</c:v>
                </c:pt>
                <c:pt idx="3457">
                  <c:v>415</c:v>
                </c:pt>
                <c:pt idx="3458">
                  <c:v>401</c:v>
                </c:pt>
                <c:pt idx="3459">
                  <c:v>415</c:v>
                </c:pt>
                <c:pt idx="3460">
                  <c:v>422</c:v>
                </c:pt>
                <c:pt idx="3461">
                  <c:v>422</c:v>
                </c:pt>
                <c:pt idx="3462">
                  <c:v>422</c:v>
                </c:pt>
                <c:pt idx="3463">
                  <c:v>415</c:v>
                </c:pt>
                <c:pt idx="3464">
                  <c:v>418</c:v>
                </c:pt>
                <c:pt idx="3465">
                  <c:v>422</c:v>
                </c:pt>
                <c:pt idx="3466">
                  <c:v>422</c:v>
                </c:pt>
                <c:pt idx="3467">
                  <c:v>415</c:v>
                </c:pt>
                <c:pt idx="3468">
                  <c:v>408</c:v>
                </c:pt>
                <c:pt idx="3469">
                  <c:v>415</c:v>
                </c:pt>
                <c:pt idx="3470">
                  <c:v>408</c:v>
                </c:pt>
                <c:pt idx="3471">
                  <c:v>418</c:v>
                </c:pt>
                <c:pt idx="3472">
                  <c:v>410</c:v>
                </c:pt>
                <c:pt idx="3473">
                  <c:v>422</c:v>
                </c:pt>
                <c:pt idx="3474">
                  <c:v>415</c:v>
                </c:pt>
                <c:pt idx="3475">
                  <c:v>408</c:v>
                </c:pt>
                <c:pt idx="3476">
                  <c:v>422</c:v>
                </c:pt>
                <c:pt idx="3477">
                  <c:v>410</c:v>
                </c:pt>
                <c:pt idx="3478">
                  <c:v>415</c:v>
                </c:pt>
                <c:pt idx="3479">
                  <c:v>418</c:v>
                </c:pt>
                <c:pt idx="3480">
                  <c:v>424</c:v>
                </c:pt>
                <c:pt idx="3481">
                  <c:v>410</c:v>
                </c:pt>
                <c:pt idx="3482">
                  <c:v>405</c:v>
                </c:pt>
                <c:pt idx="3483">
                  <c:v>418</c:v>
                </c:pt>
                <c:pt idx="3484">
                  <c:v>450</c:v>
                </c:pt>
                <c:pt idx="3485">
                  <c:v>422</c:v>
                </c:pt>
                <c:pt idx="3486">
                  <c:v>415</c:v>
                </c:pt>
                <c:pt idx="3487">
                  <c:v>408</c:v>
                </c:pt>
                <c:pt idx="3488">
                  <c:v>410</c:v>
                </c:pt>
                <c:pt idx="3489">
                  <c:v>422</c:v>
                </c:pt>
                <c:pt idx="3490">
                  <c:v>418</c:v>
                </c:pt>
                <c:pt idx="3491">
                  <c:v>418</c:v>
                </c:pt>
                <c:pt idx="3492">
                  <c:v>408</c:v>
                </c:pt>
                <c:pt idx="3493">
                  <c:v>418</c:v>
                </c:pt>
                <c:pt idx="3494">
                  <c:v>410</c:v>
                </c:pt>
                <c:pt idx="3495">
                  <c:v>418</c:v>
                </c:pt>
                <c:pt idx="3496">
                  <c:v>424</c:v>
                </c:pt>
                <c:pt idx="3497">
                  <c:v>408</c:v>
                </c:pt>
                <c:pt idx="3498">
                  <c:v>408</c:v>
                </c:pt>
                <c:pt idx="3499">
                  <c:v>401</c:v>
                </c:pt>
                <c:pt idx="3500">
                  <c:v>418</c:v>
                </c:pt>
                <c:pt idx="3501">
                  <c:v>410</c:v>
                </c:pt>
                <c:pt idx="3502">
                  <c:v>415</c:v>
                </c:pt>
                <c:pt idx="3503">
                  <c:v>418</c:v>
                </c:pt>
                <c:pt idx="3504">
                  <c:v>422</c:v>
                </c:pt>
                <c:pt idx="3505">
                  <c:v>418</c:v>
                </c:pt>
                <c:pt idx="3506">
                  <c:v>410</c:v>
                </c:pt>
                <c:pt idx="3507">
                  <c:v>422</c:v>
                </c:pt>
                <c:pt idx="3508">
                  <c:v>415</c:v>
                </c:pt>
                <c:pt idx="3509">
                  <c:v>418</c:v>
                </c:pt>
                <c:pt idx="3510">
                  <c:v>418</c:v>
                </c:pt>
                <c:pt idx="3511">
                  <c:v>410</c:v>
                </c:pt>
                <c:pt idx="3512">
                  <c:v>410</c:v>
                </c:pt>
                <c:pt idx="3513">
                  <c:v>422</c:v>
                </c:pt>
                <c:pt idx="3514">
                  <c:v>415</c:v>
                </c:pt>
                <c:pt idx="3515">
                  <c:v>415</c:v>
                </c:pt>
                <c:pt idx="3516">
                  <c:v>401</c:v>
                </c:pt>
                <c:pt idx="3517">
                  <c:v>415</c:v>
                </c:pt>
                <c:pt idx="3518">
                  <c:v>415</c:v>
                </c:pt>
                <c:pt idx="3519">
                  <c:v>418</c:v>
                </c:pt>
                <c:pt idx="3520">
                  <c:v>415</c:v>
                </c:pt>
                <c:pt idx="3521">
                  <c:v>405</c:v>
                </c:pt>
                <c:pt idx="3522">
                  <c:v>415</c:v>
                </c:pt>
                <c:pt idx="3523">
                  <c:v>418</c:v>
                </c:pt>
                <c:pt idx="3524">
                  <c:v>422</c:v>
                </c:pt>
                <c:pt idx="3525">
                  <c:v>410</c:v>
                </c:pt>
                <c:pt idx="3526">
                  <c:v>415</c:v>
                </c:pt>
                <c:pt idx="3527">
                  <c:v>418</c:v>
                </c:pt>
                <c:pt idx="3528">
                  <c:v>410</c:v>
                </c:pt>
                <c:pt idx="3529">
                  <c:v>418</c:v>
                </c:pt>
                <c:pt idx="3530">
                  <c:v>424</c:v>
                </c:pt>
                <c:pt idx="3531">
                  <c:v>418</c:v>
                </c:pt>
                <c:pt idx="3532">
                  <c:v>424</c:v>
                </c:pt>
                <c:pt idx="3533">
                  <c:v>418</c:v>
                </c:pt>
                <c:pt idx="3534">
                  <c:v>422</c:v>
                </c:pt>
                <c:pt idx="3535">
                  <c:v>422</c:v>
                </c:pt>
                <c:pt idx="3536">
                  <c:v>422</c:v>
                </c:pt>
                <c:pt idx="3537">
                  <c:v>434</c:v>
                </c:pt>
                <c:pt idx="3538">
                  <c:v>415</c:v>
                </c:pt>
                <c:pt idx="3539">
                  <c:v>422</c:v>
                </c:pt>
                <c:pt idx="3540">
                  <c:v>422</c:v>
                </c:pt>
                <c:pt idx="3541">
                  <c:v>434</c:v>
                </c:pt>
                <c:pt idx="3542">
                  <c:v>424</c:v>
                </c:pt>
                <c:pt idx="3543">
                  <c:v>418</c:v>
                </c:pt>
                <c:pt idx="3544">
                  <c:v>422</c:v>
                </c:pt>
                <c:pt idx="3545">
                  <c:v>405</c:v>
                </c:pt>
                <c:pt idx="3546">
                  <c:v>418</c:v>
                </c:pt>
                <c:pt idx="3547">
                  <c:v>422</c:v>
                </c:pt>
                <c:pt idx="3548">
                  <c:v>418</c:v>
                </c:pt>
                <c:pt idx="3549">
                  <c:v>415</c:v>
                </c:pt>
                <c:pt idx="3550">
                  <c:v>415</c:v>
                </c:pt>
                <c:pt idx="3551">
                  <c:v>422</c:v>
                </c:pt>
                <c:pt idx="3552">
                  <c:v>427</c:v>
                </c:pt>
                <c:pt idx="3553">
                  <c:v>415</c:v>
                </c:pt>
                <c:pt idx="3554">
                  <c:v>415</c:v>
                </c:pt>
                <c:pt idx="3555">
                  <c:v>424</c:v>
                </c:pt>
                <c:pt idx="3556">
                  <c:v>415</c:v>
                </c:pt>
                <c:pt idx="3557">
                  <c:v>408</c:v>
                </c:pt>
                <c:pt idx="3558">
                  <c:v>415</c:v>
                </c:pt>
                <c:pt idx="3559">
                  <c:v>424</c:v>
                </c:pt>
                <c:pt idx="3560">
                  <c:v>424</c:v>
                </c:pt>
                <c:pt idx="3561">
                  <c:v>424</c:v>
                </c:pt>
                <c:pt idx="3562">
                  <c:v>415</c:v>
                </c:pt>
                <c:pt idx="3563">
                  <c:v>424</c:v>
                </c:pt>
                <c:pt idx="3564">
                  <c:v>418</c:v>
                </c:pt>
                <c:pt idx="3565">
                  <c:v>424</c:v>
                </c:pt>
                <c:pt idx="3566">
                  <c:v>422</c:v>
                </c:pt>
                <c:pt idx="3567">
                  <c:v>422</c:v>
                </c:pt>
                <c:pt idx="3568">
                  <c:v>427</c:v>
                </c:pt>
                <c:pt idx="3569">
                  <c:v>410</c:v>
                </c:pt>
                <c:pt idx="3570">
                  <c:v>418</c:v>
                </c:pt>
                <c:pt idx="3571">
                  <c:v>422</c:v>
                </c:pt>
                <c:pt idx="3572">
                  <c:v>424</c:v>
                </c:pt>
                <c:pt idx="3573">
                  <c:v>418</c:v>
                </c:pt>
                <c:pt idx="3574">
                  <c:v>415</c:v>
                </c:pt>
                <c:pt idx="3575">
                  <c:v>424</c:v>
                </c:pt>
                <c:pt idx="3576">
                  <c:v>418</c:v>
                </c:pt>
                <c:pt idx="3577">
                  <c:v>418</c:v>
                </c:pt>
                <c:pt idx="3578">
                  <c:v>415</c:v>
                </c:pt>
                <c:pt idx="3579">
                  <c:v>418</c:v>
                </c:pt>
                <c:pt idx="3580">
                  <c:v>418</c:v>
                </c:pt>
                <c:pt idx="3581">
                  <c:v>408</c:v>
                </c:pt>
                <c:pt idx="3582">
                  <c:v>415</c:v>
                </c:pt>
                <c:pt idx="3583">
                  <c:v>422</c:v>
                </c:pt>
                <c:pt idx="3584">
                  <c:v>415</c:v>
                </c:pt>
                <c:pt idx="3585">
                  <c:v>427</c:v>
                </c:pt>
                <c:pt idx="3586">
                  <c:v>424</c:v>
                </c:pt>
                <c:pt idx="3587">
                  <c:v>422</c:v>
                </c:pt>
                <c:pt idx="3588">
                  <c:v>422</c:v>
                </c:pt>
                <c:pt idx="3589">
                  <c:v>424</c:v>
                </c:pt>
                <c:pt idx="3590">
                  <c:v>427</c:v>
                </c:pt>
                <c:pt idx="3591">
                  <c:v>410</c:v>
                </c:pt>
                <c:pt idx="3592">
                  <c:v>418</c:v>
                </c:pt>
                <c:pt idx="3593">
                  <c:v>418</c:v>
                </c:pt>
                <c:pt idx="3594">
                  <c:v>424</c:v>
                </c:pt>
                <c:pt idx="3595">
                  <c:v>418</c:v>
                </c:pt>
                <c:pt idx="3596">
                  <c:v>418</c:v>
                </c:pt>
                <c:pt idx="3597">
                  <c:v>418</c:v>
                </c:pt>
                <c:pt idx="3598">
                  <c:v>418</c:v>
                </c:pt>
                <c:pt idx="3599">
                  <c:v>424</c:v>
                </c:pt>
                <c:pt idx="3600">
                  <c:v>415</c:v>
                </c:pt>
                <c:pt idx="3601">
                  <c:v>418</c:v>
                </c:pt>
                <c:pt idx="3602">
                  <c:v>427</c:v>
                </c:pt>
                <c:pt idx="3603">
                  <c:v>422</c:v>
                </c:pt>
                <c:pt idx="3604">
                  <c:v>422</c:v>
                </c:pt>
                <c:pt idx="3605">
                  <c:v>424</c:v>
                </c:pt>
                <c:pt idx="3606">
                  <c:v>418</c:v>
                </c:pt>
                <c:pt idx="3607">
                  <c:v>424</c:v>
                </c:pt>
                <c:pt idx="3608">
                  <c:v>415</c:v>
                </c:pt>
                <c:pt idx="3609">
                  <c:v>418</c:v>
                </c:pt>
                <c:pt idx="3610">
                  <c:v>415</c:v>
                </c:pt>
                <c:pt idx="3611">
                  <c:v>410</c:v>
                </c:pt>
                <c:pt idx="3612">
                  <c:v>422</c:v>
                </c:pt>
                <c:pt idx="3613">
                  <c:v>422</c:v>
                </c:pt>
                <c:pt idx="3614">
                  <c:v>415</c:v>
                </c:pt>
                <c:pt idx="3615">
                  <c:v>405</c:v>
                </c:pt>
                <c:pt idx="3616">
                  <c:v>415</c:v>
                </c:pt>
                <c:pt idx="3617">
                  <c:v>415</c:v>
                </c:pt>
                <c:pt idx="3618">
                  <c:v>415</c:v>
                </c:pt>
                <c:pt idx="3619">
                  <c:v>410</c:v>
                </c:pt>
                <c:pt idx="3620">
                  <c:v>410</c:v>
                </c:pt>
                <c:pt idx="3621">
                  <c:v>410</c:v>
                </c:pt>
                <c:pt idx="3622">
                  <c:v>405</c:v>
                </c:pt>
                <c:pt idx="3623">
                  <c:v>410</c:v>
                </c:pt>
                <c:pt idx="3624">
                  <c:v>400</c:v>
                </c:pt>
                <c:pt idx="3625">
                  <c:v>400</c:v>
                </c:pt>
                <c:pt idx="3626">
                  <c:v>401</c:v>
                </c:pt>
                <c:pt idx="3627">
                  <c:v>408</c:v>
                </c:pt>
                <c:pt idx="3628">
                  <c:v>405</c:v>
                </c:pt>
                <c:pt idx="3629">
                  <c:v>405</c:v>
                </c:pt>
                <c:pt idx="3630">
                  <c:v>400</c:v>
                </c:pt>
                <c:pt idx="3631">
                  <c:v>414</c:v>
                </c:pt>
                <c:pt idx="3632">
                  <c:v>400</c:v>
                </c:pt>
                <c:pt idx="3633">
                  <c:v>418</c:v>
                </c:pt>
                <c:pt idx="3634">
                  <c:v>410</c:v>
                </c:pt>
                <c:pt idx="3635">
                  <c:v>402</c:v>
                </c:pt>
                <c:pt idx="3636">
                  <c:v>407</c:v>
                </c:pt>
                <c:pt idx="3637">
                  <c:v>407</c:v>
                </c:pt>
                <c:pt idx="3638">
                  <c:v>411</c:v>
                </c:pt>
                <c:pt idx="3639">
                  <c:v>402</c:v>
                </c:pt>
                <c:pt idx="3640">
                  <c:v>410</c:v>
                </c:pt>
                <c:pt idx="3641">
                  <c:v>402</c:v>
                </c:pt>
                <c:pt idx="3642">
                  <c:v>425</c:v>
                </c:pt>
                <c:pt idx="3643">
                  <c:v>418</c:v>
                </c:pt>
                <c:pt idx="3644">
                  <c:v>400</c:v>
                </c:pt>
                <c:pt idx="3645">
                  <c:v>410</c:v>
                </c:pt>
                <c:pt idx="3646">
                  <c:v>411</c:v>
                </c:pt>
                <c:pt idx="3647">
                  <c:v>411</c:v>
                </c:pt>
                <c:pt idx="3648">
                  <c:v>411</c:v>
                </c:pt>
                <c:pt idx="3649">
                  <c:v>402</c:v>
                </c:pt>
                <c:pt idx="3650">
                  <c:v>407</c:v>
                </c:pt>
                <c:pt idx="3651">
                  <c:v>411</c:v>
                </c:pt>
                <c:pt idx="3652">
                  <c:v>410</c:v>
                </c:pt>
                <c:pt idx="3653">
                  <c:v>436</c:v>
                </c:pt>
                <c:pt idx="3654">
                  <c:v>407</c:v>
                </c:pt>
                <c:pt idx="3655">
                  <c:v>410</c:v>
                </c:pt>
                <c:pt idx="3656">
                  <c:v>418</c:v>
                </c:pt>
                <c:pt idx="3657">
                  <c:v>411</c:v>
                </c:pt>
                <c:pt idx="3658">
                  <c:v>410</c:v>
                </c:pt>
                <c:pt idx="3659">
                  <c:v>402</c:v>
                </c:pt>
                <c:pt idx="3660">
                  <c:v>410</c:v>
                </c:pt>
                <c:pt idx="3661">
                  <c:v>402</c:v>
                </c:pt>
                <c:pt idx="3662">
                  <c:v>411</c:v>
                </c:pt>
                <c:pt idx="3663">
                  <c:v>407</c:v>
                </c:pt>
                <c:pt idx="3664">
                  <c:v>407</c:v>
                </c:pt>
                <c:pt idx="3665">
                  <c:v>415</c:v>
                </c:pt>
                <c:pt idx="3666">
                  <c:v>407</c:v>
                </c:pt>
                <c:pt idx="3667">
                  <c:v>415</c:v>
                </c:pt>
                <c:pt idx="3668">
                  <c:v>407</c:v>
                </c:pt>
                <c:pt idx="3669">
                  <c:v>410</c:v>
                </c:pt>
                <c:pt idx="3670">
                  <c:v>407</c:v>
                </c:pt>
                <c:pt idx="3671">
                  <c:v>411</c:v>
                </c:pt>
                <c:pt idx="3672">
                  <c:v>407</c:v>
                </c:pt>
                <c:pt idx="3673">
                  <c:v>400</c:v>
                </c:pt>
                <c:pt idx="3674">
                  <c:v>414</c:v>
                </c:pt>
                <c:pt idx="3675">
                  <c:v>414</c:v>
                </c:pt>
                <c:pt idx="3676">
                  <c:v>414</c:v>
                </c:pt>
                <c:pt idx="3677">
                  <c:v>409</c:v>
                </c:pt>
                <c:pt idx="3678">
                  <c:v>409</c:v>
                </c:pt>
                <c:pt idx="3679">
                  <c:v>403</c:v>
                </c:pt>
                <c:pt idx="3680">
                  <c:v>407</c:v>
                </c:pt>
                <c:pt idx="3681">
                  <c:v>400</c:v>
                </c:pt>
                <c:pt idx="3682">
                  <c:v>407</c:v>
                </c:pt>
                <c:pt idx="3683">
                  <c:v>407</c:v>
                </c:pt>
                <c:pt idx="3684">
                  <c:v>409</c:v>
                </c:pt>
                <c:pt idx="3685">
                  <c:v>400</c:v>
                </c:pt>
                <c:pt idx="3686">
                  <c:v>423</c:v>
                </c:pt>
                <c:pt idx="3687">
                  <c:v>442</c:v>
                </c:pt>
                <c:pt idx="3688">
                  <c:v>417</c:v>
                </c:pt>
                <c:pt idx="3689">
                  <c:v>421</c:v>
                </c:pt>
                <c:pt idx="3690">
                  <c:v>408</c:v>
                </c:pt>
                <c:pt idx="3691">
                  <c:v>423</c:v>
                </c:pt>
                <c:pt idx="3692">
                  <c:v>411</c:v>
                </c:pt>
                <c:pt idx="3693">
                  <c:v>414</c:v>
                </c:pt>
                <c:pt idx="3694">
                  <c:v>411</c:v>
                </c:pt>
                <c:pt idx="3695">
                  <c:v>417</c:v>
                </c:pt>
                <c:pt idx="3696">
                  <c:v>417</c:v>
                </c:pt>
                <c:pt idx="3697">
                  <c:v>411</c:v>
                </c:pt>
                <c:pt idx="3698">
                  <c:v>411</c:v>
                </c:pt>
                <c:pt idx="3699">
                  <c:v>414</c:v>
                </c:pt>
                <c:pt idx="3700">
                  <c:v>417</c:v>
                </c:pt>
                <c:pt idx="3701">
                  <c:v>417</c:v>
                </c:pt>
                <c:pt idx="3702">
                  <c:v>400</c:v>
                </c:pt>
                <c:pt idx="3703">
                  <c:v>408</c:v>
                </c:pt>
                <c:pt idx="3704">
                  <c:v>417</c:v>
                </c:pt>
                <c:pt idx="3705">
                  <c:v>417</c:v>
                </c:pt>
                <c:pt idx="3706">
                  <c:v>417</c:v>
                </c:pt>
                <c:pt idx="3707">
                  <c:v>400</c:v>
                </c:pt>
                <c:pt idx="3708">
                  <c:v>432</c:v>
                </c:pt>
                <c:pt idx="3709">
                  <c:v>423</c:v>
                </c:pt>
                <c:pt idx="3710">
                  <c:v>426</c:v>
                </c:pt>
                <c:pt idx="3711">
                  <c:v>421</c:v>
                </c:pt>
                <c:pt idx="3712">
                  <c:v>417</c:v>
                </c:pt>
                <c:pt idx="3713">
                  <c:v>426</c:v>
                </c:pt>
                <c:pt idx="3714">
                  <c:v>417</c:v>
                </c:pt>
                <c:pt idx="3715">
                  <c:v>423</c:v>
                </c:pt>
                <c:pt idx="3716">
                  <c:v>417</c:v>
                </c:pt>
                <c:pt idx="3717">
                  <c:v>426</c:v>
                </c:pt>
                <c:pt idx="3718">
                  <c:v>423</c:v>
                </c:pt>
                <c:pt idx="3719">
                  <c:v>413</c:v>
                </c:pt>
                <c:pt idx="3720">
                  <c:v>417</c:v>
                </c:pt>
                <c:pt idx="3721">
                  <c:v>447</c:v>
                </c:pt>
                <c:pt idx="3722">
                  <c:v>432</c:v>
                </c:pt>
                <c:pt idx="3723">
                  <c:v>423</c:v>
                </c:pt>
                <c:pt idx="3724">
                  <c:v>409</c:v>
                </c:pt>
                <c:pt idx="3725">
                  <c:v>432</c:v>
                </c:pt>
                <c:pt idx="3726">
                  <c:v>432</c:v>
                </c:pt>
                <c:pt idx="3727">
                  <c:v>421</c:v>
                </c:pt>
                <c:pt idx="3728">
                  <c:v>432</c:v>
                </c:pt>
                <c:pt idx="3729">
                  <c:v>423</c:v>
                </c:pt>
                <c:pt idx="3730">
                  <c:v>432</c:v>
                </c:pt>
                <c:pt idx="3731">
                  <c:v>423</c:v>
                </c:pt>
                <c:pt idx="3732">
                  <c:v>432</c:v>
                </c:pt>
                <c:pt idx="3733">
                  <c:v>432</c:v>
                </c:pt>
                <c:pt idx="3734">
                  <c:v>423</c:v>
                </c:pt>
                <c:pt idx="3735">
                  <c:v>434</c:v>
                </c:pt>
                <c:pt idx="3736">
                  <c:v>413</c:v>
                </c:pt>
                <c:pt idx="3737">
                  <c:v>434</c:v>
                </c:pt>
                <c:pt idx="3738">
                  <c:v>426</c:v>
                </c:pt>
                <c:pt idx="3739">
                  <c:v>432</c:v>
                </c:pt>
                <c:pt idx="3740">
                  <c:v>423</c:v>
                </c:pt>
                <c:pt idx="3741">
                  <c:v>417</c:v>
                </c:pt>
                <c:pt idx="3742">
                  <c:v>426</c:v>
                </c:pt>
                <c:pt idx="3743">
                  <c:v>426</c:v>
                </c:pt>
                <c:pt idx="3744">
                  <c:v>439</c:v>
                </c:pt>
                <c:pt idx="3745">
                  <c:v>426</c:v>
                </c:pt>
                <c:pt idx="3746">
                  <c:v>432</c:v>
                </c:pt>
                <c:pt idx="3747">
                  <c:v>426</c:v>
                </c:pt>
                <c:pt idx="3748">
                  <c:v>432</c:v>
                </c:pt>
                <c:pt idx="3749">
                  <c:v>432</c:v>
                </c:pt>
                <c:pt idx="3750">
                  <c:v>434</c:v>
                </c:pt>
                <c:pt idx="3751">
                  <c:v>423</c:v>
                </c:pt>
                <c:pt idx="3752">
                  <c:v>434</c:v>
                </c:pt>
                <c:pt idx="3753">
                  <c:v>423</c:v>
                </c:pt>
                <c:pt idx="3754">
                  <c:v>443</c:v>
                </c:pt>
                <c:pt idx="3755">
                  <c:v>454</c:v>
                </c:pt>
                <c:pt idx="3756">
                  <c:v>432</c:v>
                </c:pt>
                <c:pt idx="3757">
                  <c:v>443</c:v>
                </c:pt>
                <c:pt idx="3758">
                  <c:v>421</c:v>
                </c:pt>
                <c:pt idx="3759">
                  <c:v>434</c:v>
                </c:pt>
                <c:pt idx="3760">
                  <c:v>432</c:v>
                </c:pt>
                <c:pt idx="3761">
                  <c:v>434</c:v>
                </c:pt>
                <c:pt idx="3762">
                  <c:v>434</c:v>
                </c:pt>
                <c:pt idx="3763">
                  <c:v>434</c:v>
                </c:pt>
                <c:pt idx="3764">
                  <c:v>426</c:v>
                </c:pt>
                <c:pt idx="3765">
                  <c:v>426</c:v>
                </c:pt>
                <c:pt idx="3766">
                  <c:v>432</c:v>
                </c:pt>
                <c:pt idx="3767">
                  <c:v>423</c:v>
                </c:pt>
                <c:pt idx="3768">
                  <c:v>423</c:v>
                </c:pt>
                <c:pt idx="3769">
                  <c:v>423</c:v>
                </c:pt>
                <c:pt idx="3770">
                  <c:v>423</c:v>
                </c:pt>
                <c:pt idx="3771">
                  <c:v>421</c:v>
                </c:pt>
                <c:pt idx="3772">
                  <c:v>423</c:v>
                </c:pt>
                <c:pt idx="3773">
                  <c:v>423</c:v>
                </c:pt>
                <c:pt idx="3774">
                  <c:v>423</c:v>
                </c:pt>
                <c:pt idx="3775">
                  <c:v>407</c:v>
                </c:pt>
                <c:pt idx="3776">
                  <c:v>423</c:v>
                </c:pt>
                <c:pt idx="3777">
                  <c:v>417</c:v>
                </c:pt>
                <c:pt idx="3778">
                  <c:v>426</c:v>
                </c:pt>
                <c:pt idx="3779">
                  <c:v>417</c:v>
                </c:pt>
                <c:pt idx="3780">
                  <c:v>421</c:v>
                </c:pt>
                <c:pt idx="3781">
                  <c:v>423</c:v>
                </c:pt>
                <c:pt idx="3782">
                  <c:v>400</c:v>
                </c:pt>
                <c:pt idx="3783">
                  <c:v>421</c:v>
                </c:pt>
                <c:pt idx="3784">
                  <c:v>417</c:v>
                </c:pt>
                <c:pt idx="3785">
                  <c:v>423</c:v>
                </c:pt>
                <c:pt idx="3786">
                  <c:v>417</c:v>
                </c:pt>
                <c:pt idx="3787">
                  <c:v>413</c:v>
                </c:pt>
                <c:pt idx="3788">
                  <c:v>417</c:v>
                </c:pt>
                <c:pt idx="3789">
                  <c:v>451</c:v>
                </c:pt>
                <c:pt idx="3790">
                  <c:v>417</c:v>
                </c:pt>
                <c:pt idx="3791">
                  <c:v>409</c:v>
                </c:pt>
                <c:pt idx="3792">
                  <c:v>417</c:v>
                </c:pt>
                <c:pt idx="3793">
                  <c:v>423</c:v>
                </c:pt>
                <c:pt idx="3794">
                  <c:v>413</c:v>
                </c:pt>
                <c:pt idx="3795">
                  <c:v>417</c:v>
                </c:pt>
                <c:pt idx="3796">
                  <c:v>423</c:v>
                </c:pt>
                <c:pt idx="3797">
                  <c:v>413</c:v>
                </c:pt>
                <c:pt idx="3798">
                  <c:v>421</c:v>
                </c:pt>
                <c:pt idx="3799">
                  <c:v>400</c:v>
                </c:pt>
                <c:pt idx="3800">
                  <c:v>425</c:v>
                </c:pt>
                <c:pt idx="3801">
                  <c:v>433</c:v>
                </c:pt>
                <c:pt idx="3802">
                  <c:v>417</c:v>
                </c:pt>
                <c:pt idx="3803">
                  <c:v>425</c:v>
                </c:pt>
                <c:pt idx="3804">
                  <c:v>414</c:v>
                </c:pt>
                <c:pt idx="3805">
                  <c:v>427</c:v>
                </c:pt>
                <c:pt idx="3806">
                  <c:v>425</c:v>
                </c:pt>
                <c:pt idx="3807">
                  <c:v>427</c:v>
                </c:pt>
                <c:pt idx="3808">
                  <c:v>422</c:v>
                </c:pt>
                <c:pt idx="3809">
                  <c:v>417</c:v>
                </c:pt>
                <c:pt idx="3810">
                  <c:v>425</c:v>
                </c:pt>
                <c:pt idx="3811">
                  <c:v>425</c:v>
                </c:pt>
                <c:pt idx="3812">
                  <c:v>433</c:v>
                </c:pt>
                <c:pt idx="3813">
                  <c:v>425</c:v>
                </c:pt>
                <c:pt idx="3814">
                  <c:v>433</c:v>
                </c:pt>
                <c:pt idx="3815">
                  <c:v>425</c:v>
                </c:pt>
                <c:pt idx="3816">
                  <c:v>414</c:v>
                </c:pt>
                <c:pt idx="3817">
                  <c:v>417</c:v>
                </c:pt>
                <c:pt idx="3818">
                  <c:v>427</c:v>
                </c:pt>
                <c:pt idx="3819">
                  <c:v>427</c:v>
                </c:pt>
                <c:pt idx="3820">
                  <c:v>433</c:v>
                </c:pt>
                <c:pt idx="3821">
                  <c:v>425</c:v>
                </c:pt>
                <c:pt idx="3822">
                  <c:v>422</c:v>
                </c:pt>
                <c:pt idx="3823">
                  <c:v>452</c:v>
                </c:pt>
                <c:pt idx="3824">
                  <c:v>427</c:v>
                </c:pt>
                <c:pt idx="3825">
                  <c:v>433</c:v>
                </c:pt>
                <c:pt idx="3826">
                  <c:v>417</c:v>
                </c:pt>
                <c:pt idx="3827">
                  <c:v>427</c:v>
                </c:pt>
                <c:pt idx="3828">
                  <c:v>417</c:v>
                </c:pt>
                <c:pt idx="3829">
                  <c:v>425</c:v>
                </c:pt>
                <c:pt idx="3830">
                  <c:v>422</c:v>
                </c:pt>
                <c:pt idx="3831">
                  <c:v>422</c:v>
                </c:pt>
                <c:pt idx="3832">
                  <c:v>422</c:v>
                </c:pt>
                <c:pt idx="3833">
                  <c:v>408</c:v>
                </c:pt>
                <c:pt idx="3834">
                  <c:v>417</c:v>
                </c:pt>
                <c:pt idx="3835">
                  <c:v>414</c:v>
                </c:pt>
                <c:pt idx="3836">
                  <c:v>422</c:v>
                </c:pt>
                <c:pt idx="3837">
                  <c:v>417</c:v>
                </c:pt>
                <c:pt idx="3838">
                  <c:v>411</c:v>
                </c:pt>
                <c:pt idx="3839">
                  <c:v>411</c:v>
                </c:pt>
                <c:pt idx="3840">
                  <c:v>414</c:v>
                </c:pt>
                <c:pt idx="3841">
                  <c:v>414</c:v>
                </c:pt>
                <c:pt idx="3842">
                  <c:v>425</c:v>
                </c:pt>
                <c:pt idx="3843">
                  <c:v>408</c:v>
                </c:pt>
                <c:pt idx="3844">
                  <c:v>417</c:v>
                </c:pt>
                <c:pt idx="3845">
                  <c:v>411</c:v>
                </c:pt>
                <c:pt idx="3846">
                  <c:v>417</c:v>
                </c:pt>
                <c:pt idx="3847">
                  <c:v>425</c:v>
                </c:pt>
                <c:pt idx="3848">
                  <c:v>411</c:v>
                </c:pt>
                <c:pt idx="3849">
                  <c:v>414</c:v>
                </c:pt>
                <c:pt idx="3850">
                  <c:v>400</c:v>
                </c:pt>
                <c:pt idx="3851">
                  <c:v>425</c:v>
                </c:pt>
                <c:pt idx="3852">
                  <c:v>417</c:v>
                </c:pt>
                <c:pt idx="3853">
                  <c:v>417</c:v>
                </c:pt>
                <c:pt idx="3854">
                  <c:v>417</c:v>
                </c:pt>
                <c:pt idx="3855">
                  <c:v>417</c:v>
                </c:pt>
                <c:pt idx="3856">
                  <c:v>417</c:v>
                </c:pt>
                <c:pt idx="3857">
                  <c:v>436</c:v>
                </c:pt>
                <c:pt idx="3858">
                  <c:v>422</c:v>
                </c:pt>
                <c:pt idx="3859">
                  <c:v>411</c:v>
                </c:pt>
                <c:pt idx="3860">
                  <c:v>414</c:v>
                </c:pt>
                <c:pt idx="3861">
                  <c:v>425</c:v>
                </c:pt>
                <c:pt idx="3862">
                  <c:v>417</c:v>
                </c:pt>
                <c:pt idx="3863">
                  <c:v>417</c:v>
                </c:pt>
                <c:pt idx="3864">
                  <c:v>425</c:v>
                </c:pt>
                <c:pt idx="3865">
                  <c:v>417</c:v>
                </c:pt>
                <c:pt idx="3866">
                  <c:v>425</c:v>
                </c:pt>
                <c:pt idx="3867">
                  <c:v>411</c:v>
                </c:pt>
                <c:pt idx="3868">
                  <c:v>425</c:v>
                </c:pt>
                <c:pt idx="3869">
                  <c:v>422</c:v>
                </c:pt>
                <c:pt idx="3870">
                  <c:v>422</c:v>
                </c:pt>
                <c:pt idx="3871">
                  <c:v>436</c:v>
                </c:pt>
                <c:pt idx="3872">
                  <c:v>414</c:v>
                </c:pt>
                <c:pt idx="3873">
                  <c:v>425</c:v>
                </c:pt>
                <c:pt idx="3874">
                  <c:v>417</c:v>
                </c:pt>
                <c:pt idx="3875">
                  <c:v>427</c:v>
                </c:pt>
                <c:pt idx="3876">
                  <c:v>427</c:v>
                </c:pt>
                <c:pt idx="3877">
                  <c:v>417</c:v>
                </c:pt>
                <c:pt idx="3878">
                  <c:v>422</c:v>
                </c:pt>
                <c:pt idx="3879">
                  <c:v>427</c:v>
                </c:pt>
                <c:pt idx="3880">
                  <c:v>436</c:v>
                </c:pt>
                <c:pt idx="3881">
                  <c:v>425</c:v>
                </c:pt>
                <c:pt idx="3882">
                  <c:v>422</c:v>
                </c:pt>
                <c:pt idx="3883">
                  <c:v>422</c:v>
                </c:pt>
                <c:pt idx="3884">
                  <c:v>436</c:v>
                </c:pt>
                <c:pt idx="3885">
                  <c:v>425</c:v>
                </c:pt>
                <c:pt idx="3886">
                  <c:v>427</c:v>
                </c:pt>
                <c:pt idx="3887">
                  <c:v>417</c:v>
                </c:pt>
                <c:pt idx="3888">
                  <c:v>433</c:v>
                </c:pt>
                <c:pt idx="3889">
                  <c:v>417</c:v>
                </c:pt>
                <c:pt idx="3890">
                  <c:v>427</c:v>
                </c:pt>
                <c:pt idx="3891">
                  <c:v>439</c:v>
                </c:pt>
                <c:pt idx="3892">
                  <c:v>433</c:v>
                </c:pt>
                <c:pt idx="3893">
                  <c:v>433</c:v>
                </c:pt>
                <c:pt idx="3894">
                  <c:v>417</c:v>
                </c:pt>
                <c:pt idx="3895">
                  <c:v>444</c:v>
                </c:pt>
                <c:pt idx="3896">
                  <c:v>433</c:v>
                </c:pt>
                <c:pt idx="3897">
                  <c:v>433</c:v>
                </c:pt>
                <c:pt idx="3898">
                  <c:v>422</c:v>
                </c:pt>
                <c:pt idx="3899">
                  <c:v>427</c:v>
                </c:pt>
                <c:pt idx="3900">
                  <c:v>427</c:v>
                </c:pt>
                <c:pt idx="3901">
                  <c:v>427</c:v>
                </c:pt>
                <c:pt idx="3902">
                  <c:v>436</c:v>
                </c:pt>
                <c:pt idx="3903">
                  <c:v>436</c:v>
                </c:pt>
                <c:pt idx="3904">
                  <c:v>422</c:v>
                </c:pt>
                <c:pt idx="3905">
                  <c:v>427</c:v>
                </c:pt>
                <c:pt idx="3906">
                  <c:v>417</c:v>
                </c:pt>
                <c:pt idx="3907">
                  <c:v>425</c:v>
                </c:pt>
                <c:pt idx="3908">
                  <c:v>433</c:v>
                </c:pt>
                <c:pt idx="3909">
                  <c:v>422</c:v>
                </c:pt>
                <c:pt idx="3910">
                  <c:v>422</c:v>
                </c:pt>
                <c:pt idx="3911">
                  <c:v>417</c:v>
                </c:pt>
                <c:pt idx="3912">
                  <c:v>436</c:v>
                </c:pt>
                <c:pt idx="3913">
                  <c:v>422</c:v>
                </c:pt>
                <c:pt idx="3914">
                  <c:v>422</c:v>
                </c:pt>
                <c:pt idx="3915">
                  <c:v>427</c:v>
                </c:pt>
                <c:pt idx="3916">
                  <c:v>427</c:v>
                </c:pt>
                <c:pt idx="3917">
                  <c:v>425</c:v>
                </c:pt>
                <c:pt idx="3918">
                  <c:v>417</c:v>
                </c:pt>
                <c:pt idx="3919">
                  <c:v>436</c:v>
                </c:pt>
                <c:pt idx="3920">
                  <c:v>422</c:v>
                </c:pt>
                <c:pt idx="3921">
                  <c:v>422</c:v>
                </c:pt>
                <c:pt idx="3922">
                  <c:v>417</c:v>
                </c:pt>
                <c:pt idx="3923">
                  <c:v>417</c:v>
                </c:pt>
                <c:pt idx="3924">
                  <c:v>417</c:v>
                </c:pt>
                <c:pt idx="3925">
                  <c:v>427</c:v>
                </c:pt>
                <c:pt idx="3926">
                  <c:v>422</c:v>
                </c:pt>
                <c:pt idx="3927">
                  <c:v>417</c:v>
                </c:pt>
                <c:pt idx="3928">
                  <c:v>422</c:v>
                </c:pt>
                <c:pt idx="3929">
                  <c:v>417</c:v>
                </c:pt>
                <c:pt idx="3930">
                  <c:v>408</c:v>
                </c:pt>
                <c:pt idx="3931">
                  <c:v>414</c:v>
                </c:pt>
                <c:pt idx="3932">
                  <c:v>425</c:v>
                </c:pt>
                <c:pt idx="3933">
                  <c:v>422</c:v>
                </c:pt>
                <c:pt idx="3934">
                  <c:v>417</c:v>
                </c:pt>
                <c:pt idx="3935">
                  <c:v>400</c:v>
                </c:pt>
                <c:pt idx="3936">
                  <c:v>427</c:v>
                </c:pt>
                <c:pt idx="3937">
                  <c:v>422</c:v>
                </c:pt>
                <c:pt idx="3938">
                  <c:v>408</c:v>
                </c:pt>
                <c:pt idx="3939">
                  <c:v>414</c:v>
                </c:pt>
                <c:pt idx="3940">
                  <c:v>400</c:v>
                </c:pt>
                <c:pt idx="3941">
                  <c:v>411</c:v>
                </c:pt>
                <c:pt idx="3942">
                  <c:v>400</c:v>
                </c:pt>
                <c:pt idx="3943">
                  <c:v>414</c:v>
                </c:pt>
                <c:pt idx="3944">
                  <c:v>414</c:v>
                </c:pt>
                <c:pt idx="3945">
                  <c:v>410</c:v>
                </c:pt>
                <c:pt idx="3946">
                  <c:v>416</c:v>
                </c:pt>
                <c:pt idx="3947">
                  <c:v>416</c:v>
                </c:pt>
                <c:pt idx="3948">
                  <c:v>420</c:v>
                </c:pt>
                <c:pt idx="3949">
                  <c:v>416</c:v>
                </c:pt>
                <c:pt idx="3950">
                  <c:v>416</c:v>
                </c:pt>
                <c:pt idx="3951">
                  <c:v>407</c:v>
                </c:pt>
                <c:pt idx="3952">
                  <c:v>410</c:v>
                </c:pt>
                <c:pt idx="3953">
                  <c:v>410</c:v>
                </c:pt>
                <c:pt idx="3954">
                  <c:v>410</c:v>
                </c:pt>
                <c:pt idx="3955">
                  <c:v>414</c:v>
                </c:pt>
                <c:pt idx="3956">
                  <c:v>424</c:v>
                </c:pt>
                <c:pt idx="3957">
                  <c:v>416</c:v>
                </c:pt>
                <c:pt idx="3958">
                  <c:v>414</c:v>
                </c:pt>
                <c:pt idx="3959">
                  <c:v>424</c:v>
                </c:pt>
                <c:pt idx="3960">
                  <c:v>424</c:v>
                </c:pt>
                <c:pt idx="3961">
                  <c:v>427</c:v>
                </c:pt>
                <c:pt idx="3962">
                  <c:v>416</c:v>
                </c:pt>
                <c:pt idx="3963">
                  <c:v>424</c:v>
                </c:pt>
                <c:pt idx="3964">
                  <c:v>420</c:v>
                </c:pt>
                <c:pt idx="3965">
                  <c:v>427</c:v>
                </c:pt>
                <c:pt idx="3966">
                  <c:v>427</c:v>
                </c:pt>
                <c:pt idx="3967">
                  <c:v>432</c:v>
                </c:pt>
                <c:pt idx="3968">
                  <c:v>427</c:v>
                </c:pt>
                <c:pt idx="3969">
                  <c:v>435</c:v>
                </c:pt>
                <c:pt idx="3970">
                  <c:v>455</c:v>
                </c:pt>
                <c:pt idx="3971">
                  <c:v>420</c:v>
                </c:pt>
                <c:pt idx="3972">
                  <c:v>439</c:v>
                </c:pt>
                <c:pt idx="3973">
                  <c:v>439</c:v>
                </c:pt>
                <c:pt idx="3974">
                  <c:v>442</c:v>
                </c:pt>
                <c:pt idx="3975">
                  <c:v>424</c:v>
                </c:pt>
                <c:pt idx="3976">
                  <c:v>420</c:v>
                </c:pt>
                <c:pt idx="3977">
                  <c:v>432</c:v>
                </c:pt>
                <c:pt idx="3978">
                  <c:v>435</c:v>
                </c:pt>
                <c:pt idx="3979">
                  <c:v>427</c:v>
                </c:pt>
                <c:pt idx="3980">
                  <c:v>442</c:v>
                </c:pt>
                <c:pt idx="3981">
                  <c:v>439</c:v>
                </c:pt>
                <c:pt idx="3982">
                  <c:v>442</c:v>
                </c:pt>
                <c:pt idx="3983">
                  <c:v>420</c:v>
                </c:pt>
                <c:pt idx="3984">
                  <c:v>439</c:v>
                </c:pt>
                <c:pt idx="3985">
                  <c:v>446</c:v>
                </c:pt>
                <c:pt idx="3986">
                  <c:v>432</c:v>
                </c:pt>
                <c:pt idx="3987">
                  <c:v>442</c:v>
                </c:pt>
                <c:pt idx="3988">
                  <c:v>432</c:v>
                </c:pt>
                <c:pt idx="3989">
                  <c:v>442</c:v>
                </c:pt>
                <c:pt idx="3990">
                  <c:v>442</c:v>
                </c:pt>
                <c:pt idx="3991">
                  <c:v>435</c:v>
                </c:pt>
                <c:pt idx="3992">
                  <c:v>435</c:v>
                </c:pt>
                <c:pt idx="3993">
                  <c:v>450</c:v>
                </c:pt>
                <c:pt idx="3994">
                  <c:v>446</c:v>
                </c:pt>
                <c:pt idx="3995">
                  <c:v>432</c:v>
                </c:pt>
                <c:pt idx="3996">
                  <c:v>450</c:v>
                </c:pt>
                <c:pt idx="3997">
                  <c:v>439</c:v>
                </c:pt>
                <c:pt idx="3998">
                  <c:v>442</c:v>
                </c:pt>
                <c:pt idx="3999">
                  <c:v>435</c:v>
                </c:pt>
                <c:pt idx="4000">
                  <c:v>442</c:v>
                </c:pt>
                <c:pt idx="4001">
                  <c:v>442</c:v>
                </c:pt>
                <c:pt idx="4002">
                  <c:v>435</c:v>
                </c:pt>
                <c:pt idx="4003">
                  <c:v>432</c:v>
                </c:pt>
                <c:pt idx="4004">
                  <c:v>455</c:v>
                </c:pt>
                <c:pt idx="4005">
                  <c:v>427</c:v>
                </c:pt>
                <c:pt idx="4006">
                  <c:v>427</c:v>
                </c:pt>
                <c:pt idx="4007">
                  <c:v>420</c:v>
                </c:pt>
                <c:pt idx="4008">
                  <c:v>424</c:v>
                </c:pt>
                <c:pt idx="4009">
                  <c:v>432</c:v>
                </c:pt>
                <c:pt idx="4010">
                  <c:v>424</c:v>
                </c:pt>
                <c:pt idx="4011">
                  <c:v>427</c:v>
                </c:pt>
                <c:pt idx="4012">
                  <c:v>420</c:v>
                </c:pt>
                <c:pt idx="4013">
                  <c:v>427</c:v>
                </c:pt>
                <c:pt idx="4014">
                  <c:v>432</c:v>
                </c:pt>
                <c:pt idx="4015">
                  <c:v>432</c:v>
                </c:pt>
                <c:pt idx="4016">
                  <c:v>427</c:v>
                </c:pt>
                <c:pt idx="4017">
                  <c:v>416</c:v>
                </c:pt>
                <c:pt idx="4018">
                  <c:v>432</c:v>
                </c:pt>
                <c:pt idx="4019">
                  <c:v>424</c:v>
                </c:pt>
                <c:pt idx="4020">
                  <c:v>424</c:v>
                </c:pt>
                <c:pt idx="4021">
                  <c:v>420</c:v>
                </c:pt>
                <c:pt idx="4022">
                  <c:v>424</c:v>
                </c:pt>
                <c:pt idx="4023">
                  <c:v>414</c:v>
                </c:pt>
                <c:pt idx="4024">
                  <c:v>420</c:v>
                </c:pt>
                <c:pt idx="4025">
                  <c:v>424</c:v>
                </c:pt>
                <c:pt idx="4026">
                  <c:v>424</c:v>
                </c:pt>
                <c:pt idx="4027">
                  <c:v>420</c:v>
                </c:pt>
                <c:pt idx="4028">
                  <c:v>420</c:v>
                </c:pt>
                <c:pt idx="4029">
                  <c:v>416</c:v>
                </c:pt>
                <c:pt idx="4030">
                  <c:v>424</c:v>
                </c:pt>
                <c:pt idx="4031">
                  <c:v>427</c:v>
                </c:pt>
                <c:pt idx="4032">
                  <c:v>420</c:v>
                </c:pt>
                <c:pt idx="4033">
                  <c:v>424</c:v>
                </c:pt>
                <c:pt idx="4034">
                  <c:v>410</c:v>
                </c:pt>
                <c:pt idx="4035">
                  <c:v>432</c:v>
                </c:pt>
                <c:pt idx="4036">
                  <c:v>420</c:v>
                </c:pt>
                <c:pt idx="4037">
                  <c:v>427</c:v>
                </c:pt>
                <c:pt idx="4038">
                  <c:v>442</c:v>
                </c:pt>
                <c:pt idx="4039">
                  <c:v>435</c:v>
                </c:pt>
                <c:pt idx="4040">
                  <c:v>427</c:v>
                </c:pt>
                <c:pt idx="4041">
                  <c:v>626</c:v>
                </c:pt>
                <c:pt idx="4042">
                  <c:v>435</c:v>
                </c:pt>
                <c:pt idx="4043">
                  <c:v>427</c:v>
                </c:pt>
                <c:pt idx="4044">
                  <c:v>427</c:v>
                </c:pt>
                <c:pt idx="4045">
                  <c:v>427</c:v>
                </c:pt>
                <c:pt idx="4046">
                  <c:v>435</c:v>
                </c:pt>
                <c:pt idx="4047">
                  <c:v>420</c:v>
                </c:pt>
                <c:pt idx="4048">
                  <c:v>432</c:v>
                </c:pt>
                <c:pt idx="4049">
                  <c:v>439</c:v>
                </c:pt>
                <c:pt idx="4050">
                  <c:v>427</c:v>
                </c:pt>
                <c:pt idx="4051">
                  <c:v>424</c:v>
                </c:pt>
                <c:pt idx="4052">
                  <c:v>424</c:v>
                </c:pt>
                <c:pt idx="4053">
                  <c:v>414</c:v>
                </c:pt>
                <c:pt idx="4054">
                  <c:v>424</c:v>
                </c:pt>
                <c:pt idx="4055">
                  <c:v>427</c:v>
                </c:pt>
                <c:pt idx="4056">
                  <c:v>420</c:v>
                </c:pt>
                <c:pt idx="4057">
                  <c:v>416</c:v>
                </c:pt>
                <c:pt idx="4058">
                  <c:v>414</c:v>
                </c:pt>
                <c:pt idx="4059">
                  <c:v>432</c:v>
                </c:pt>
                <c:pt idx="4060">
                  <c:v>416</c:v>
                </c:pt>
                <c:pt idx="4061">
                  <c:v>424</c:v>
                </c:pt>
                <c:pt idx="4062">
                  <c:v>427</c:v>
                </c:pt>
                <c:pt idx="4063">
                  <c:v>416</c:v>
                </c:pt>
                <c:pt idx="4064">
                  <c:v>427</c:v>
                </c:pt>
                <c:pt idx="4065">
                  <c:v>407</c:v>
                </c:pt>
                <c:pt idx="4066">
                  <c:v>427</c:v>
                </c:pt>
                <c:pt idx="4067">
                  <c:v>420</c:v>
                </c:pt>
                <c:pt idx="4068">
                  <c:v>424</c:v>
                </c:pt>
                <c:pt idx="4069">
                  <c:v>416</c:v>
                </c:pt>
                <c:pt idx="4070">
                  <c:v>410</c:v>
                </c:pt>
                <c:pt idx="4071">
                  <c:v>424</c:v>
                </c:pt>
                <c:pt idx="4072">
                  <c:v>432</c:v>
                </c:pt>
                <c:pt idx="4073">
                  <c:v>424</c:v>
                </c:pt>
                <c:pt idx="4074">
                  <c:v>414</c:v>
                </c:pt>
                <c:pt idx="4075">
                  <c:v>400</c:v>
                </c:pt>
                <c:pt idx="4076">
                  <c:v>427</c:v>
                </c:pt>
                <c:pt idx="4077">
                  <c:v>424</c:v>
                </c:pt>
                <c:pt idx="4078">
                  <c:v>416</c:v>
                </c:pt>
                <c:pt idx="4079">
                  <c:v>424</c:v>
                </c:pt>
                <c:pt idx="4080">
                  <c:v>420</c:v>
                </c:pt>
                <c:pt idx="4081">
                  <c:v>427</c:v>
                </c:pt>
                <c:pt idx="4082">
                  <c:v>427</c:v>
                </c:pt>
                <c:pt idx="4083">
                  <c:v>442</c:v>
                </c:pt>
                <c:pt idx="4084">
                  <c:v>424</c:v>
                </c:pt>
                <c:pt idx="4085">
                  <c:v>424</c:v>
                </c:pt>
                <c:pt idx="4086">
                  <c:v>427</c:v>
                </c:pt>
                <c:pt idx="4087">
                  <c:v>407</c:v>
                </c:pt>
                <c:pt idx="4088">
                  <c:v>420</c:v>
                </c:pt>
                <c:pt idx="4089">
                  <c:v>420</c:v>
                </c:pt>
                <c:pt idx="4090">
                  <c:v>432</c:v>
                </c:pt>
                <c:pt idx="4091">
                  <c:v>424</c:v>
                </c:pt>
                <c:pt idx="4092">
                  <c:v>416</c:v>
                </c:pt>
                <c:pt idx="4093">
                  <c:v>427</c:v>
                </c:pt>
                <c:pt idx="4094">
                  <c:v>450</c:v>
                </c:pt>
                <c:pt idx="4095">
                  <c:v>432</c:v>
                </c:pt>
                <c:pt idx="4096">
                  <c:v>424</c:v>
                </c:pt>
                <c:pt idx="4097">
                  <c:v>427</c:v>
                </c:pt>
                <c:pt idx="4098">
                  <c:v>427</c:v>
                </c:pt>
                <c:pt idx="4099">
                  <c:v>439</c:v>
                </c:pt>
                <c:pt idx="4100">
                  <c:v>432</c:v>
                </c:pt>
                <c:pt idx="4101">
                  <c:v>432</c:v>
                </c:pt>
                <c:pt idx="4102">
                  <c:v>420</c:v>
                </c:pt>
                <c:pt idx="4103">
                  <c:v>435</c:v>
                </c:pt>
                <c:pt idx="4104">
                  <c:v>427</c:v>
                </c:pt>
                <c:pt idx="4105">
                  <c:v>435</c:v>
                </c:pt>
                <c:pt idx="4106">
                  <c:v>439</c:v>
                </c:pt>
                <c:pt idx="4107">
                  <c:v>435</c:v>
                </c:pt>
                <c:pt idx="4108">
                  <c:v>435</c:v>
                </c:pt>
                <c:pt idx="4109">
                  <c:v>416</c:v>
                </c:pt>
                <c:pt idx="4110">
                  <c:v>427</c:v>
                </c:pt>
                <c:pt idx="4111">
                  <c:v>427</c:v>
                </c:pt>
                <c:pt idx="4112">
                  <c:v>435</c:v>
                </c:pt>
                <c:pt idx="4113">
                  <c:v>432</c:v>
                </c:pt>
                <c:pt idx="4114">
                  <c:v>427</c:v>
                </c:pt>
                <c:pt idx="4115">
                  <c:v>424</c:v>
                </c:pt>
                <c:pt idx="4116">
                  <c:v>439</c:v>
                </c:pt>
                <c:pt idx="4117">
                  <c:v>451</c:v>
                </c:pt>
                <c:pt idx="4118">
                  <c:v>427</c:v>
                </c:pt>
                <c:pt idx="4119">
                  <c:v>424</c:v>
                </c:pt>
                <c:pt idx="4120">
                  <c:v>435</c:v>
                </c:pt>
                <c:pt idx="4121">
                  <c:v>439</c:v>
                </c:pt>
                <c:pt idx="4122">
                  <c:v>435</c:v>
                </c:pt>
                <c:pt idx="4123">
                  <c:v>432</c:v>
                </c:pt>
                <c:pt idx="4124">
                  <c:v>432</c:v>
                </c:pt>
                <c:pt idx="4125">
                  <c:v>439</c:v>
                </c:pt>
                <c:pt idx="4126">
                  <c:v>420</c:v>
                </c:pt>
                <c:pt idx="4127">
                  <c:v>439</c:v>
                </c:pt>
                <c:pt idx="4128">
                  <c:v>442</c:v>
                </c:pt>
                <c:pt idx="4129">
                  <c:v>432</c:v>
                </c:pt>
                <c:pt idx="4130">
                  <c:v>446</c:v>
                </c:pt>
                <c:pt idx="4131">
                  <c:v>427</c:v>
                </c:pt>
                <c:pt idx="4132">
                  <c:v>432</c:v>
                </c:pt>
                <c:pt idx="4133">
                  <c:v>416</c:v>
                </c:pt>
                <c:pt idx="4134">
                  <c:v>435</c:v>
                </c:pt>
                <c:pt idx="4135">
                  <c:v>435</c:v>
                </c:pt>
                <c:pt idx="4136">
                  <c:v>432</c:v>
                </c:pt>
                <c:pt idx="4137">
                  <c:v>435</c:v>
                </c:pt>
                <c:pt idx="4138">
                  <c:v>427</c:v>
                </c:pt>
                <c:pt idx="4139">
                  <c:v>446</c:v>
                </c:pt>
                <c:pt idx="4140">
                  <c:v>435</c:v>
                </c:pt>
                <c:pt idx="4141">
                  <c:v>435</c:v>
                </c:pt>
                <c:pt idx="4142">
                  <c:v>427</c:v>
                </c:pt>
                <c:pt idx="4143">
                  <c:v>427</c:v>
                </c:pt>
                <c:pt idx="4144">
                  <c:v>432</c:v>
                </c:pt>
                <c:pt idx="4145">
                  <c:v>435</c:v>
                </c:pt>
                <c:pt idx="4146">
                  <c:v>427</c:v>
                </c:pt>
                <c:pt idx="4147">
                  <c:v>442</c:v>
                </c:pt>
                <c:pt idx="4148">
                  <c:v>435</c:v>
                </c:pt>
                <c:pt idx="4149">
                  <c:v>442</c:v>
                </c:pt>
                <c:pt idx="4150">
                  <c:v>427</c:v>
                </c:pt>
                <c:pt idx="4151">
                  <c:v>435</c:v>
                </c:pt>
                <c:pt idx="4152">
                  <c:v>442</c:v>
                </c:pt>
                <c:pt idx="4153">
                  <c:v>424</c:v>
                </c:pt>
                <c:pt idx="4154">
                  <c:v>435</c:v>
                </c:pt>
                <c:pt idx="4155">
                  <c:v>427</c:v>
                </c:pt>
                <c:pt idx="4156">
                  <c:v>435</c:v>
                </c:pt>
                <c:pt idx="4157">
                  <c:v>432</c:v>
                </c:pt>
                <c:pt idx="4158">
                  <c:v>435</c:v>
                </c:pt>
                <c:pt idx="4159">
                  <c:v>424</c:v>
                </c:pt>
                <c:pt idx="4160">
                  <c:v>435</c:v>
                </c:pt>
                <c:pt idx="4161">
                  <c:v>432</c:v>
                </c:pt>
                <c:pt idx="4162">
                  <c:v>432</c:v>
                </c:pt>
                <c:pt idx="4163">
                  <c:v>435</c:v>
                </c:pt>
                <c:pt idx="4164">
                  <c:v>432</c:v>
                </c:pt>
                <c:pt idx="4165">
                  <c:v>439</c:v>
                </c:pt>
                <c:pt idx="4166">
                  <c:v>424</c:v>
                </c:pt>
                <c:pt idx="4167">
                  <c:v>416</c:v>
                </c:pt>
                <c:pt idx="4168">
                  <c:v>435</c:v>
                </c:pt>
                <c:pt idx="4169">
                  <c:v>435</c:v>
                </c:pt>
                <c:pt idx="4170">
                  <c:v>427</c:v>
                </c:pt>
                <c:pt idx="4171">
                  <c:v>442</c:v>
                </c:pt>
                <c:pt idx="4172">
                  <c:v>420</c:v>
                </c:pt>
                <c:pt idx="4173">
                  <c:v>459</c:v>
                </c:pt>
                <c:pt idx="4174">
                  <c:v>435</c:v>
                </c:pt>
                <c:pt idx="4175">
                  <c:v>435</c:v>
                </c:pt>
                <c:pt idx="4176">
                  <c:v>439</c:v>
                </c:pt>
                <c:pt idx="4177">
                  <c:v>424</c:v>
                </c:pt>
                <c:pt idx="4178">
                  <c:v>439</c:v>
                </c:pt>
                <c:pt idx="4179">
                  <c:v>435</c:v>
                </c:pt>
                <c:pt idx="4180">
                  <c:v>442</c:v>
                </c:pt>
                <c:pt idx="4181">
                  <c:v>435</c:v>
                </c:pt>
                <c:pt idx="4182">
                  <c:v>435</c:v>
                </c:pt>
                <c:pt idx="4183">
                  <c:v>439</c:v>
                </c:pt>
                <c:pt idx="4184">
                  <c:v>439</c:v>
                </c:pt>
                <c:pt idx="4185">
                  <c:v>450</c:v>
                </c:pt>
                <c:pt idx="4186">
                  <c:v>432</c:v>
                </c:pt>
                <c:pt idx="4187">
                  <c:v>442</c:v>
                </c:pt>
                <c:pt idx="4188">
                  <c:v>442</c:v>
                </c:pt>
                <c:pt idx="4189">
                  <c:v>439</c:v>
                </c:pt>
                <c:pt idx="4190">
                  <c:v>432</c:v>
                </c:pt>
                <c:pt idx="4191">
                  <c:v>442</c:v>
                </c:pt>
                <c:pt idx="4192">
                  <c:v>439</c:v>
                </c:pt>
                <c:pt idx="4193">
                  <c:v>435</c:v>
                </c:pt>
                <c:pt idx="4194">
                  <c:v>427</c:v>
                </c:pt>
                <c:pt idx="4195">
                  <c:v>439</c:v>
                </c:pt>
                <c:pt idx="4196">
                  <c:v>451</c:v>
                </c:pt>
                <c:pt idx="4197">
                  <c:v>432</c:v>
                </c:pt>
                <c:pt idx="4198">
                  <c:v>439</c:v>
                </c:pt>
                <c:pt idx="4199">
                  <c:v>442</c:v>
                </c:pt>
                <c:pt idx="4200">
                  <c:v>442</c:v>
                </c:pt>
                <c:pt idx="4201">
                  <c:v>432</c:v>
                </c:pt>
                <c:pt idx="4202">
                  <c:v>439</c:v>
                </c:pt>
                <c:pt idx="4203">
                  <c:v>435</c:v>
                </c:pt>
                <c:pt idx="4204">
                  <c:v>435</c:v>
                </c:pt>
                <c:pt idx="4205">
                  <c:v>432</c:v>
                </c:pt>
                <c:pt idx="4206">
                  <c:v>424</c:v>
                </c:pt>
                <c:pt idx="4207">
                  <c:v>450</c:v>
                </c:pt>
                <c:pt idx="4208">
                  <c:v>439</c:v>
                </c:pt>
                <c:pt idx="4209">
                  <c:v>439</c:v>
                </c:pt>
                <c:pt idx="4210">
                  <c:v>427</c:v>
                </c:pt>
                <c:pt idx="4211">
                  <c:v>420</c:v>
                </c:pt>
                <c:pt idx="4212">
                  <c:v>435</c:v>
                </c:pt>
                <c:pt idx="4213">
                  <c:v>432</c:v>
                </c:pt>
                <c:pt idx="4214">
                  <c:v>424</c:v>
                </c:pt>
                <c:pt idx="4215">
                  <c:v>435</c:v>
                </c:pt>
                <c:pt idx="4216">
                  <c:v>427</c:v>
                </c:pt>
                <c:pt idx="4217">
                  <c:v>432</c:v>
                </c:pt>
                <c:pt idx="4218">
                  <c:v>414</c:v>
                </c:pt>
                <c:pt idx="4219">
                  <c:v>424</c:v>
                </c:pt>
                <c:pt idx="4220">
                  <c:v>427</c:v>
                </c:pt>
                <c:pt idx="4221">
                  <c:v>420</c:v>
                </c:pt>
                <c:pt idx="4222">
                  <c:v>427</c:v>
                </c:pt>
                <c:pt idx="4223">
                  <c:v>414</c:v>
                </c:pt>
                <c:pt idx="4224">
                  <c:v>427</c:v>
                </c:pt>
                <c:pt idx="4225">
                  <c:v>427</c:v>
                </c:pt>
                <c:pt idx="4226">
                  <c:v>432</c:v>
                </c:pt>
                <c:pt idx="4227">
                  <c:v>420</c:v>
                </c:pt>
                <c:pt idx="4228">
                  <c:v>432</c:v>
                </c:pt>
                <c:pt idx="4229">
                  <c:v>435</c:v>
                </c:pt>
                <c:pt idx="4230">
                  <c:v>432</c:v>
                </c:pt>
                <c:pt idx="4231">
                  <c:v>432</c:v>
                </c:pt>
                <c:pt idx="4232">
                  <c:v>435</c:v>
                </c:pt>
                <c:pt idx="4233">
                  <c:v>435</c:v>
                </c:pt>
                <c:pt idx="4234">
                  <c:v>427</c:v>
                </c:pt>
                <c:pt idx="4235">
                  <c:v>420</c:v>
                </c:pt>
                <c:pt idx="4236">
                  <c:v>432</c:v>
                </c:pt>
                <c:pt idx="4237">
                  <c:v>439</c:v>
                </c:pt>
                <c:pt idx="4238">
                  <c:v>427</c:v>
                </c:pt>
                <c:pt idx="4239">
                  <c:v>435</c:v>
                </c:pt>
                <c:pt idx="4240">
                  <c:v>420</c:v>
                </c:pt>
                <c:pt idx="4241">
                  <c:v>451</c:v>
                </c:pt>
                <c:pt idx="4242">
                  <c:v>439</c:v>
                </c:pt>
                <c:pt idx="4243">
                  <c:v>435</c:v>
                </c:pt>
                <c:pt idx="4244">
                  <c:v>435</c:v>
                </c:pt>
                <c:pt idx="4245">
                  <c:v>416</c:v>
                </c:pt>
                <c:pt idx="4246">
                  <c:v>439</c:v>
                </c:pt>
                <c:pt idx="4247">
                  <c:v>432</c:v>
                </c:pt>
                <c:pt idx="4248">
                  <c:v>427</c:v>
                </c:pt>
                <c:pt idx="4249">
                  <c:v>432</c:v>
                </c:pt>
                <c:pt idx="4250">
                  <c:v>432</c:v>
                </c:pt>
                <c:pt idx="4251">
                  <c:v>432</c:v>
                </c:pt>
                <c:pt idx="4252">
                  <c:v>435</c:v>
                </c:pt>
                <c:pt idx="4253">
                  <c:v>435</c:v>
                </c:pt>
                <c:pt idx="4254">
                  <c:v>420</c:v>
                </c:pt>
                <c:pt idx="4255">
                  <c:v>420</c:v>
                </c:pt>
                <c:pt idx="4256">
                  <c:v>427</c:v>
                </c:pt>
                <c:pt idx="4257">
                  <c:v>424</c:v>
                </c:pt>
                <c:pt idx="4258">
                  <c:v>416</c:v>
                </c:pt>
                <c:pt idx="4259">
                  <c:v>424</c:v>
                </c:pt>
                <c:pt idx="4260">
                  <c:v>416</c:v>
                </c:pt>
                <c:pt idx="4261">
                  <c:v>603</c:v>
                </c:pt>
                <c:pt idx="4262">
                  <c:v>416</c:v>
                </c:pt>
                <c:pt idx="4263">
                  <c:v>424</c:v>
                </c:pt>
                <c:pt idx="4264">
                  <c:v>416</c:v>
                </c:pt>
                <c:pt idx="4265">
                  <c:v>416</c:v>
                </c:pt>
                <c:pt idx="4266">
                  <c:v>424</c:v>
                </c:pt>
                <c:pt idx="4267">
                  <c:v>432</c:v>
                </c:pt>
                <c:pt idx="4268">
                  <c:v>439</c:v>
                </c:pt>
                <c:pt idx="4269">
                  <c:v>435</c:v>
                </c:pt>
                <c:pt idx="4270">
                  <c:v>442</c:v>
                </c:pt>
                <c:pt idx="4271">
                  <c:v>424</c:v>
                </c:pt>
                <c:pt idx="4272">
                  <c:v>424</c:v>
                </c:pt>
                <c:pt idx="4273">
                  <c:v>420</c:v>
                </c:pt>
                <c:pt idx="4274">
                  <c:v>416</c:v>
                </c:pt>
                <c:pt idx="4275">
                  <c:v>424</c:v>
                </c:pt>
                <c:pt idx="4276">
                  <c:v>427</c:v>
                </c:pt>
                <c:pt idx="4277">
                  <c:v>432</c:v>
                </c:pt>
                <c:pt idx="4278">
                  <c:v>424</c:v>
                </c:pt>
                <c:pt idx="4279">
                  <c:v>427</c:v>
                </c:pt>
                <c:pt idx="4280">
                  <c:v>427</c:v>
                </c:pt>
                <c:pt idx="4281">
                  <c:v>435</c:v>
                </c:pt>
                <c:pt idx="4282">
                  <c:v>420</c:v>
                </c:pt>
                <c:pt idx="4283">
                  <c:v>424</c:v>
                </c:pt>
                <c:pt idx="4284">
                  <c:v>427</c:v>
                </c:pt>
                <c:pt idx="4285">
                  <c:v>424</c:v>
                </c:pt>
                <c:pt idx="4286">
                  <c:v>427</c:v>
                </c:pt>
                <c:pt idx="4287">
                  <c:v>424</c:v>
                </c:pt>
                <c:pt idx="4288">
                  <c:v>432</c:v>
                </c:pt>
                <c:pt idx="4289">
                  <c:v>439</c:v>
                </c:pt>
                <c:pt idx="4290">
                  <c:v>424</c:v>
                </c:pt>
                <c:pt idx="4291">
                  <c:v>420</c:v>
                </c:pt>
                <c:pt idx="4292">
                  <c:v>416</c:v>
                </c:pt>
                <c:pt idx="4293">
                  <c:v>427</c:v>
                </c:pt>
                <c:pt idx="4294">
                  <c:v>424</c:v>
                </c:pt>
                <c:pt idx="4295">
                  <c:v>432</c:v>
                </c:pt>
                <c:pt idx="4296">
                  <c:v>427</c:v>
                </c:pt>
                <c:pt idx="4297">
                  <c:v>427</c:v>
                </c:pt>
                <c:pt idx="4298">
                  <c:v>435</c:v>
                </c:pt>
                <c:pt idx="4299">
                  <c:v>427</c:v>
                </c:pt>
                <c:pt idx="4300">
                  <c:v>432</c:v>
                </c:pt>
                <c:pt idx="4301">
                  <c:v>439</c:v>
                </c:pt>
                <c:pt idx="4302">
                  <c:v>435</c:v>
                </c:pt>
                <c:pt idx="4303">
                  <c:v>435</c:v>
                </c:pt>
                <c:pt idx="4304">
                  <c:v>432</c:v>
                </c:pt>
                <c:pt idx="4305">
                  <c:v>432</c:v>
                </c:pt>
                <c:pt idx="4306">
                  <c:v>446</c:v>
                </c:pt>
                <c:pt idx="4307">
                  <c:v>439</c:v>
                </c:pt>
                <c:pt idx="4308">
                  <c:v>432</c:v>
                </c:pt>
                <c:pt idx="4309">
                  <c:v>435</c:v>
                </c:pt>
                <c:pt idx="4310">
                  <c:v>435</c:v>
                </c:pt>
                <c:pt idx="4311">
                  <c:v>435</c:v>
                </c:pt>
                <c:pt idx="4312">
                  <c:v>432</c:v>
                </c:pt>
                <c:pt idx="4313">
                  <c:v>439</c:v>
                </c:pt>
                <c:pt idx="4314">
                  <c:v>439</c:v>
                </c:pt>
                <c:pt idx="4315">
                  <c:v>450</c:v>
                </c:pt>
                <c:pt idx="4316">
                  <c:v>524</c:v>
                </c:pt>
                <c:pt idx="4317">
                  <c:v>505</c:v>
                </c:pt>
                <c:pt idx="4318">
                  <c:v>515</c:v>
                </c:pt>
                <c:pt idx="4319">
                  <c:v>519</c:v>
                </c:pt>
                <c:pt idx="4320">
                  <c:v>492</c:v>
                </c:pt>
                <c:pt idx="4321">
                  <c:v>495</c:v>
                </c:pt>
                <c:pt idx="4322">
                  <c:v>505</c:v>
                </c:pt>
                <c:pt idx="4323">
                  <c:v>502</c:v>
                </c:pt>
                <c:pt idx="4324">
                  <c:v>502</c:v>
                </c:pt>
                <c:pt idx="4325">
                  <c:v>495</c:v>
                </c:pt>
                <c:pt idx="4326">
                  <c:v>502</c:v>
                </c:pt>
                <c:pt idx="4327">
                  <c:v>498</c:v>
                </c:pt>
                <c:pt idx="4328">
                  <c:v>498</c:v>
                </c:pt>
                <c:pt idx="4329">
                  <c:v>487</c:v>
                </c:pt>
                <c:pt idx="4330">
                  <c:v>495</c:v>
                </c:pt>
                <c:pt idx="4331">
                  <c:v>461</c:v>
                </c:pt>
                <c:pt idx="4332">
                  <c:v>451</c:v>
                </c:pt>
                <c:pt idx="4333">
                  <c:v>498</c:v>
                </c:pt>
                <c:pt idx="4334">
                  <c:v>492</c:v>
                </c:pt>
                <c:pt idx="4335">
                  <c:v>495</c:v>
                </c:pt>
                <c:pt idx="4336">
                  <c:v>492</c:v>
                </c:pt>
                <c:pt idx="4337">
                  <c:v>439</c:v>
                </c:pt>
                <c:pt idx="4338">
                  <c:v>478</c:v>
                </c:pt>
                <c:pt idx="4339">
                  <c:v>495</c:v>
                </c:pt>
                <c:pt idx="4340">
                  <c:v>492</c:v>
                </c:pt>
                <c:pt idx="4341">
                  <c:v>492</c:v>
                </c:pt>
                <c:pt idx="4342">
                  <c:v>482</c:v>
                </c:pt>
                <c:pt idx="4343">
                  <c:v>492</c:v>
                </c:pt>
                <c:pt idx="4344">
                  <c:v>495</c:v>
                </c:pt>
                <c:pt idx="4345">
                  <c:v>487</c:v>
                </c:pt>
                <c:pt idx="4346">
                  <c:v>492</c:v>
                </c:pt>
                <c:pt idx="4347">
                  <c:v>492</c:v>
                </c:pt>
                <c:pt idx="4348">
                  <c:v>482</c:v>
                </c:pt>
                <c:pt idx="4349">
                  <c:v>495</c:v>
                </c:pt>
                <c:pt idx="4350">
                  <c:v>476</c:v>
                </c:pt>
                <c:pt idx="4351">
                  <c:v>492</c:v>
                </c:pt>
                <c:pt idx="4352">
                  <c:v>498</c:v>
                </c:pt>
                <c:pt idx="4353">
                  <c:v>476</c:v>
                </c:pt>
                <c:pt idx="4354">
                  <c:v>439</c:v>
                </c:pt>
                <c:pt idx="4355">
                  <c:v>492</c:v>
                </c:pt>
                <c:pt idx="4356">
                  <c:v>478</c:v>
                </c:pt>
                <c:pt idx="4357">
                  <c:v>465</c:v>
                </c:pt>
                <c:pt idx="4358">
                  <c:v>476</c:v>
                </c:pt>
                <c:pt idx="4359">
                  <c:v>435</c:v>
                </c:pt>
                <c:pt idx="4360">
                  <c:v>435</c:v>
                </c:pt>
                <c:pt idx="4361">
                  <c:v>459</c:v>
                </c:pt>
                <c:pt idx="4362">
                  <c:v>424</c:v>
                </c:pt>
                <c:pt idx="4363">
                  <c:v>435</c:v>
                </c:pt>
                <c:pt idx="4364">
                  <c:v>432</c:v>
                </c:pt>
                <c:pt idx="4365">
                  <c:v>432</c:v>
                </c:pt>
                <c:pt idx="4366">
                  <c:v>442</c:v>
                </c:pt>
                <c:pt idx="4367">
                  <c:v>435</c:v>
                </c:pt>
                <c:pt idx="4368">
                  <c:v>439</c:v>
                </c:pt>
                <c:pt idx="4369">
                  <c:v>451</c:v>
                </c:pt>
                <c:pt idx="4370">
                  <c:v>435</c:v>
                </c:pt>
                <c:pt idx="4371">
                  <c:v>439</c:v>
                </c:pt>
                <c:pt idx="4372">
                  <c:v>442</c:v>
                </c:pt>
                <c:pt idx="4373">
                  <c:v>446</c:v>
                </c:pt>
                <c:pt idx="4374">
                  <c:v>450</c:v>
                </c:pt>
                <c:pt idx="4375">
                  <c:v>439</c:v>
                </c:pt>
                <c:pt idx="4376">
                  <c:v>451</c:v>
                </c:pt>
                <c:pt idx="4377">
                  <c:v>446</c:v>
                </c:pt>
                <c:pt idx="4378">
                  <c:v>459</c:v>
                </c:pt>
                <c:pt idx="4379">
                  <c:v>455</c:v>
                </c:pt>
                <c:pt idx="4380">
                  <c:v>451</c:v>
                </c:pt>
                <c:pt idx="4381">
                  <c:v>450</c:v>
                </c:pt>
                <c:pt idx="4382">
                  <c:v>446</c:v>
                </c:pt>
                <c:pt idx="4383">
                  <c:v>459</c:v>
                </c:pt>
                <c:pt idx="4384">
                  <c:v>446</c:v>
                </c:pt>
                <c:pt idx="4385">
                  <c:v>450</c:v>
                </c:pt>
                <c:pt idx="4386">
                  <c:v>451</c:v>
                </c:pt>
                <c:pt idx="4387">
                  <c:v>451</c:v>
                </c:pt>
                <c:pt idx="4388">
                  <c:v>446</c:v>
                </c:pt>
                <c:pt idx="4389">
                  <c:v>446</c:v>
                </c:pt>
                <c:pt idx="4390">
                  <c:v>451</c:v>
                </c:pt>
                <c:pt idx="4391">
                  <c:v>459</c:v>
                </c:pt>
                <c:pt idx="4392">
                  <c:v>450</c:v>
                </c:pt>
                <c:pt idx="4393">
                  <c:v>459</c:v>
                </c:pt>
                <c:pt idx="4394">
                  <c:v>455</c:v>
                </c:pt>
                <c:pt idx="4395">
                  <c:v>451</c:v>
                </c:pt>
                <c:pt idx="4396">
                  <c:v>451</c:v>
                </c:pt>
                <c:pt idx="4397">
                  <c:v>442</c:v>
                </c:pt>
                <c:pt idx="4398">
                  <c:v>450</c:v>
                </c:pt>
                <c:pt idx="4399">
                  <c:v>435</c:v>
                </c:pt>
                <c:pt idx="4400">
                  <c:v>451</c:v>
                </c:pt>
                <c:pt idx="4401">
                  <c:v>442</c:v>
                </c:pt>
                <c:pt idx="4402">
                  <c:v>439</c:v>
                </c:pt>
                <c:pt idx="4403">
                  <c:v>450</c:v>
                </c:pt>
                <c:pt idx="4404">
                  <c:v>478</c:v>
                </c:pt>
                <c:pt idx="4405">
                  <c:v>442</c:v>
                </c:pt>
                <c:pt idx="4406">
                  <c:v>439</c:v>
                </c:pt>
                <c:pt idx="4407">
                  <c:v>446</c:v>
                </c:pt>
                <c:pt idx="4408">
                  <c:v>439</c:v>
                </c:pt>
                <c:pt idx="4409">
                  <c:v>427</c:v>
                </c:pt>
                <c:pt idx="4410">
                  <c:v>427</c:v>
                </c:pt>
                <c:pt idx="4411">
                  <c:v>435</c:v>
                </c:pt>
                <c:pt idx="4412">
                  <c:v>432</c:v>
                </c:pt>
                <c:pt idx="4413">
                  <c:v>439</c:v>
                </c:pt>
                <c:pt idx="4414">
                  <c:v>432</c:v>
                </c:pt>
                <c:pt idx="4415">
                  <c:v>435</c:v>
                </c:pt>
                <c:pt idx="4416">
                  <c:v>435</c:v>
                </c:pt>
                <c:pt idx="4417">
                  <c:v>435</c:v>
                </c:pt>
                <c:pt idx="4418">
                  <c:v>432</c:v>
                </c:pt>
                <c:pt idx="4419">
                  <c:v>427</c:v>
                </c:pt>
                <c:pt idx="4420">
                  <c:v>446</c:v>
                </c:pt>
                <c:pt idx="4421">
                  <c:v>427</c:v>
                </c:pt>
                <c:pt idx="4422">
                  <c:v>432</c:v>
                </c:pt>
                <c:pt idx="4423">
                  <c:v>416</c:v>
                </c:pt>
                <c:pt idx="4424">
                  <c:v>439</c:v>
                </c:pt>
                <c:pt idx="4425">
                  <c:v>432</c:v>
                </c:pt>
                <c:pt idx="4426">
                  <c:v>427</c:v>
                </c:pt>
                <c:pt idx="4427">
                  <c:v>439</c:v>
                </c:pt>
                <c:pt idx="4428">
                  <c:v>420</c:v>
                </c:pt>
                <c:pt idx="4429">
                  <c:v>435</c:v>
                </c:pt>
                <c:pt idx="4430">
                  <c:v>427</c:v>
                </c:pt>
                <c:pt idx="4431">
                  <c:v>427</c:v>
                </c:pt>
                <c:pt idx="4432">
                  <c:v>420</c:v>
                </c:pt>
                <c:pt idx="4433">
                  <c:v>420</c:v>
                </c:pt>
                <c:pt idx="4434">
                  <c:v>427</c:v>
                </c:pt>
                <c:pt idx="4435">
                  <c:v>420</c:v>
                </c:pt>
                <c:pt idx="4436">
                  <c:v>420</c:v>
                </c:pt>
                <c:pt idx="4437">
                  <c:v>424</c:v>
                </c:pt>
                <c:pt idx="4438">
                  <c:v>442</c:v>
                </c:pt>
                <c:pt idx="4439">
                  <c:v>424</c:v>
                </c:pt>
                <c:pt idx="4440">
                  <c:v>414</c:v>
                </c:pt>
                <c:pt idx="4441">
                  <c:v>420</c:v>
                </c:pt>
                <c:pt idx="4442">
                  <c:v>420</c:v>
                </c:pt>
                <c:pt idx="4443">
                  <c:v>420</c:v>
                </c:pt>
                <c:pt idx="4444">
                  <c:v>432</c:v>
                </c:pt>
                <c:pt idx="4445">
                  <c:v>424</c:v>
                </c:pt>
                <c:pt idx="4446">
                  <c:v>424</c:v>
                </c:pt>
                <c:pt idx="4447">
                  <c:v>414</c:v>
                </c:pt>
                <c:pt idx="4448">
                  <c:v>432</c:v>
                </c:pt>
                <c:pt idx="4449">
                  <c:v>435</c:v>
                </c:pt>
                <c:pt idx="4450">
                  <c:v>424</c:v>
                </c:pt>
                <c:pt idx="4451">
                  <c:v>427</c:v>
                </c:pt>
                <c:pt idx="4452">
                  <c:v>410</c:v>
                </c:pt>
                <c:pt idx="4453">
                  <c:v>432</c:v>
                </c:pt>
                <c:pt idx="4454">
                  <c:v>427</c:v>
                </c:pt>
                <c:pt idx="4455">
                  <c:v>427</c:v>
                </c:pt>
                <c:pt idx="4456">
                  <c:v>416</c:v>
                </c:pt>
                <c:pt idx="4457">
                  <c:v>420</c:v>
                </c:pt>
                <c:pt idx="4458">
                  <c:v>420</c:v>
                </c:pt>
                <c:pt idx="4459">
                  <c:v>427</c:v>
                </c:pt>
                <c:pt idx="4460">
                  <c:v>414</c:v>
                </c:pt>
                <c:pt idx="4461">
                  <c:v>424</c:v>
                </c:pt>
                <c:pt idx="4462">
                  <c:v>432</c:v>
                </c:pt>
                <c:pt idx="4463">
                  <c:v>427</c:v>
                </c:pt>
                <c:pt idx="4464">
                  <c:v>414</c:v>
                </c:pt>
                <c:pt idx="4465">
                  <c:v>427</c:v>
                </c:pt>
                <c:pt idx="4466">
                  <c:v>427</c:v>
                </c:pt>
                <c:pt idx="4467">
                  <c:v>424</c:v>
                </c:pt>
                <c:pt idx="4468">
                  <c:v>427</c:v>
                </c:pt>
                <c:pt idx="4469">
                  <c:v>424</c:v>
                </c:pt>
                <c:pt idx="4470">
                  <c:v>432</c:v>
                </c:pt>
                <c:pt idx="4471">
                  <c:v>420</c:v>
                </c:pt>
                <c:pt idx="4472">
                  <c:v>442</c:v>
                </c:pt>
                <c:pt idx="4473">
                  <c:v>432</c:v>
                </c:pt>
                <c:pt idx="4474">
                  <c:v>424</c:v>
                </c:pt>
                <c:pt idx="4475">
                  <c:v>439</c:v>
                </c:pt>
                <c:pt idx="4476">
                  <c:v>432</c:v>
                </c:pt>
                <c:pt idx="4477">
                  <c:v>435</c:v>
                </c:pt>
                <c:pt idx="4478">
                  <c:v>435</c:v>
                </c:pt>
                <c:pt idx="4479">
                  <c:v>435</c:v>
                </c:pt>
                <c:pt idx="4480">
                  <c:v>427</c:v>
                </c:pt>
                <c:pt idx="4481">
                  <c:v>414</c:v>
                </c:pt>
                <c:pt idx="4482">
                  <c:v>432</c:v>
                </c:pt>
                <c:pt idx="4483">
                  <c:v>442</c:v>
                </c:pt>
                <c:pt idx="4484">
                  <c:v>427</c:v>
                </c:pt>
                <c:pt idx="4485">
                  <c:v>420</c:v>
                </c:pt>
                <c:pt idx="4486">
                  <c:v>427</c:v>
                </c:pt>
                <c:pt idx="4487">
                  <c:v>416</c:v>
                </c:pt>
                <c:pt idx="4488">
                  <c:v>420</c:v>
                </c:pt>
                <c:pt idx="4489">
                  <c:v>420</c:v>
                </c:pt>
                <c:pt idx="4490">
                  <c:v>420</c:v>
                </c:pt>
                <c:pt idx="4491">
                  <c:v>420</c:v>
                </c:pt>
                <c:pt idx="4492">
                  <c:v>427</c:v>
                </c:pt>
                <c:pt idx="4493">
                  <c:v>402</c:v>
                </c:pt>
                <c:pt idx="4494">
                  <c:v>420</c:v>
                </c:pt>
                <c:pt idx="4495">
                  <c:v>435</c:v>
                </c:pt>
                <c:pt idx="4496">
                  <c:v>420</c:v>
                </c:pt>
                <c:pt idx="4497">
                  <c:v>414</c:v>
                </c:pt>
                <c:pt idx="4498">
                  <c:v>574</c:v>
                </c:pt>
                <c:pt idx="4499">
                  <c:v>424</c:v>
                </c:pt>
                <c:pt idx="4500">
                  <c:v>414</c:v>
                </c:pt>
                <c:pt idx="4501">
                  <c:v>416</c:v>
                </c:pt>
                <c:pt idx="4502">
                  <c:v>410</c:v>
                </c:pt>
                <c:pt idx="4503">
                  <c:v>416</c:v>
                </c:pt>
                <c:pt idx="4504">
                  <c:v>410</c:v>
                </c:pt>
                <c:pt idx="4505">
                  <c:v>420</c:v>
                </c:pt>
                <c:pt idx="4506">
                  <c:v>424</c:v>
                </c:pt>
                <c:pt idx="4507">
                  <c:v>410</c:v>
                </c:pt>
                <c:pt idx="4508">
                  <c:v>410</c:v>
                </c:pt>
                <c:pt idx="4509">
                  <c:v>402</c:v>
                </c:pt>
                <c:pt idx="4510">
                  <c:v>400</c:v>
                </c:pt>
                <c:pt idx="4511">
                  <c:v>413</c:v>
                </c:pt>
                <c:pt idx="4512">
                  <c:v>422</c:v>
                </c:pt>
                <c:pt idx="4513">
                  <c:v>405</c:v>
                </c:pt>
                <c:pt idx="4514">
                  <c:v>409</c:v>
                </c:pt>
                <c:pt idx="4515">
                  <c:v>400</c:v>
                </c:pt>
                <c:pt idx="4516">
                  <c:v>418</c:v>
                </c:pt>
                <c:pt idx="4517">
                  <c:v>426</c:v>
                </c:pt>
                <c:pt idx="4518">
                  <c:v>405</c:v>
                </c:pt>
                <c:pt idx="4519">
                  <c:v>409</c:v>
                </c:pt>
                <c:pt idx="4520">
                  <c:v>409</c:v>
                </c:pt>
                <c:pt idx="4521">
                  <c:v>416</c:v>
                </c:pt>
                <c:pt idx="4522">
                  <c:v>409</c:v>
                </c:pt>
                <c:pt idx="4523">
                  <c:v>409</c:v>
                </c:pt>
                <c:pt idx="4524">
                  <c:v>409</c:v>
                </c:pt>
                <c:pt idx="4525">
                  <c:v>405</c:v>
                </c:pt>
                <c:pt idx="4526">
                  <c:v>402</c:v>
                </c:pt>
                <c:pt idx="4527">
                  <c:v>402</c:v>
                </c:pt>
                <c:pt idx="4528">
                  <c:v>418</c:v>
                </c:pt>
                <c:pt idx="4529">
                  <c:v>409</c:v>
                </c:pt>
                <c:pt idx="4530">
                  <c:v>409</c:v>
                </c:pt>
                <c:pt idx="4531">
                  <c:v>402</c:v>
                </c:pt>
                <c:pt idx="4532">
                  <c:v>400</c:v>
                </c:pt>
                <c:pt idx="4533">
                  <c:v>415</c:v>
                </c:pt>
                <c:pt idx="4534">
                  <c:v>418</c:v>
                </c:pt>
                <c:pt idx="4535">
                  <c:v>408</c:v>
                </c:pt>
                <c:pt idx="4536">
                  <c:v>418</c:v>
                </c:pt>
                <c:pt idx="4537">
                  <c:v>410</c:v>
                </c:pt>
                <c:pt idx="4538">
                  <c:v>410</c:v>
                </c:pt>
                <c:pt idx="4539">
                  <c:v>408</c:v>
                </c:pt>
                <c:pt idx="4540">
                  <c:v>408</c:v>
                </c:pt>
                <c:pt idx="4541">
                  <c:v>410</c:v>
                </c:pt>
                <c:pt idx="4542">
                  <c:v>406</c:v>
                </c:pt>
                <c:pt idx="4543">
                  <c:v>422</c:v>
                </c:pt>
                <c:pt idx="4544">
                  <c:v>410</c:v>
                </c:pt>
                <c:pt idx="4545">
                  <c:v>422</c:v>
                </c:pt>
                <c:pt idx="4546">
                  <c:v>424</c:v>
                </c:pt>
                <c:pt idx="4547">
                  <c:v>434</c:v>
                </c:pt>
                <c:pt idx="4548">
                  <c:v>422</c:v>
                </c:pt>
                <c:pt idx="4549">
                  <c:v>418</c:v>
                </c:pt>
                <c:pt idx="4550">
                  <c:v>427</c:v>
                </c:pt>
                <c:pt idx="4551">
                  <c:v>438</c:v>
                </c:pt>
                <c:pt idx="4552">
                  <c:v>424</c:v>
                </c:pt>
                <c:pt idx="4553">
                  <c:v>427</c:v>
                </c:pt>
                <c:pt idx="4554">
                  <c:v>415</c:v>
                </c:pt>
                <c:pt idx="4555">
                  <c:v>422</c:v>
                </c:pt>
                <c:pt idx="4556">
                  <c:v>438</c:v>
                </c:pt>
                <c:pt idx="4557">
                  <c:v>424</c:v>
                </c:pt>
                <c:pt idx="4558">
                  <c:v>427</c:v>
                </c:pt>
                <c:pt idx="4559">
                  <c:v>422</c:v>
                </c:pt>
                <c:pt idx="4560">
                  <c:v>441</c:v>
                </c:pt>
                <c:pt idx="4561">
                  <c:v>438</c:v>
                </c:pt>
                <c:pt idx="4562">
                  <c:v>455</c:v>
                </c:pt>
                <c:pt idx="4563">
                  <c:v>441</c:v>
                </c:pt>
                <c:pt idx="4564">
                  <c:v>441</c:v>
                </c:pt>
                <c:pt idx="4565">
                  <c:v>441</c:v>
                </c:pt>
                <c:pt idx="4566">
                  <c:v>415</c:v>
                </c:pt>
                <c:pt idx="4567">
                  <c:v>434</c:v>
                </c:pt>
                <c:pt idx="4568">
                  <c:v>438</c:v>
                </c:pt>
                <c:pt idx="4569">
                  <c:v>444</c:v>
                </c:pt>
                <c:pt idx="4570">
                  <c:v>434</c:v>
                </c:pt>
                <c:pt idx="4571">
                  <c:v>427</c:v>
                </c:pt>
                <c:pt idx="4572">
                  <c:v>438</c:v>
                </c:pt>
                <c:pt idx="4573">
                  <c:v>444</c:v>
                </c:pt>
                <c:pt idx="4574">
                  <c:v>447</c:v>
                </c:pt>
                <c:pt idx="4575">
                  <c:v>434</c:v>
                </c:pt>
                <c:pt idx="4576">
                  <c:v>438</c:v>
                </c:pt>
                <c:pt idx="4577">
                  <c:v>450</c:v>
                </c:pt>
                <c:pt idx="4578">
                  <c:v>447</c:v>
                </c:pt>
                <c:pt idx="4579">
                  <c:v>441</c:v>
                </c:pt>
                <c:pt idx="4580">
                  <c:v>459</c:v>
                </c:pt>
                <c:pt idx="4581">
                  <c:v>447</c:v>
                </c:pt>
                <c:pt idx="4582">
                  <c:v>447</c:v>
                </c:pt>
                <c:pt idx="4583">
                  <c:v>444</c:v>
                </c:pt>
                <c:pt idx="4584">
                  <c:v>450</c:v>
                </c:pt>
                <c:pt idx="4585">
                  <c:v>450</c:v>
                </c:pt>
                <c:pt idx="4586">
                  <c:v>438</c:v>
                </c:pt>
                <c:pt idx="4587">
                  <c:v>450</c:v>
                </c:pt>
                <c:pt idx="4588">
                  <c:v>447</c:v>
                </c:pt>
                <c:pt idx="4589">
                  <c:v>447</c:v>
                </c:pt>
                <c:pt idx="4590">
                  <c:v>444</c:v>
                </c:pt>
                <c:pt idx="4591">
                  <c:v>447</c:v>
                </c:pt>
                <c:pt idx="4592">
                  <c:v>441</c:v>
                </c:pt>
                <c:pt idx="4593">
                  <c:v>427</c:v>
                </c:pt>
                <c:pt idx="4594">
                  <c:v>441</c:v>
                </c:pt>
                <c:pt idx="4595">
                  <c:v>444</c:v>
                </c:pt>
                <c:pt idx="4596">
                  <c:v>450</c:v>
                </c:pt>
                <c:pt idx="4597">
                  <c:v>427</c:v>
                </c:pt>
                <c:pt idx="4598">
                  <c:v>438</c:v>
                </c:pt>
                <c:pt idx="4599">
                  <c:v>438</c:v>
                </c:pt>
                <c:pt idx="4600">
                  <c:v>434</c:v>
                </c:pt>
                <c:pt idx="4601">
                  <c:v>434</c:v>
                </c:pt>
                <c:pt idx="4602">
                  <c:v>427</c:v>
                </c:pt>
                <c:pt idx="4603">
                  <c:v>418</c:v>
                </c:pt>
                <c:pt idx="4604">
                  <c:v>438</c:v>
                </c:pt>
                <c:pt idx="4605">
                  <c:v>434</c:v>
                </c:pt>
                <c:pt idx="4606">
                  <c:v>438</c:v>
                </c:pt>
                <c:pt idx="4607">
                  <c:v>455</c:v>
                </c:pt>
                <c:pt idx="4608">
                  <c:v>424</c:v>
                </c:pt>
                <c:pt idx="4609">
                  <c:v>434</c:v>
                </c:pt>
                <c:pt idx="4610">
                  <c:v>418</c:v>
                </c:pt>
                <c:pt idx="4611">
                  <c:v>434</c:v>
                </c:pt>
                <c:pt idx="4612">
                  <c:v>424</c:v>
                </c:pt>
                <c:pt idx="4613">
                  <c:v>427</c:v>
                </c:pt>
                <c:pt idx="4614">
                  <c:v>427</c:v>
                </c:pt>
                <c:pt idx="4615">
                  <c:v>418</c:v>
                </c:pt>
                <c:pt idx="4616">
                  <c:v>418</c:v>
                </c:pt>
                <c:pt idx="4617">
                  <c:v>434</c:v>
                </c:pt>
                <c:pt idx="4618">
                  <c:v>427</c:v>
                </c:pt>
                <c:pt idx="4619">
                  <c:v>427</c:v>
                </c:pt>
                <c:pt idx="4620">
                  <c:v>410</c:v>
                </c:pt>
                <c:pt idx="4621">
                  <c:v>424</c:v>
                </c:pt>
                <c:pt idx="4622">
                  <c:v>424</c:v>
                </c:pt>
                <c:pt idx="4623">
                  <c:v>422</c:v>
                </c:pt>
                <c:pt idx="4624">
                  <c:v>424</c:v>
                </c:pt>
                <c:pt idx="4625">
                  <c:v>418</c:v>
                </c:pt>
                <c:pt idx="4626">
                  <c:v>424</c:v>
                </c:pt>
                <c:pt idx="4627">
                  <c:v>424</c:v>
                </c:pt>
                <c:pt idx="4628">
                  <c:v>424</c:v>
                </c:pt>
                <c:pt idx="4629">
                  <c:v>422</c:v>
                </c:pt>
                <c:pt idx="4630">
                  <c:v>422</c:v>
                </c:pt>
                <c:pt idx="4631">
                  <c:v>434</c:v>
                </c:pt>
                <c:pt idx="4632">
                  <c:v>410</c:v>
                </c:pt>
                <c:pt idx="4633">
                  <c:v>424</c:v>
                </c:pt>
                <c:pt idx="4634">
                  <c:v>434</c:v>
                </c:pt>
                <c:pt idx="4635">
                  <c:v>438</c:v>
                </c:pt>
                <c:pt idx="4636">
                  <c:v>418</c:v>
                </c:pt>
                <c:pt idx="4637">
                  <c:v>415</c:v>
                </c:pt>
                <c:pt idx="4638">
                  <c:v>427</c:v>
                </c:pt>
                <c:pt idx="4639">
                  <c:v>427</c:v>
                </c:pt>
                <c:pt idx="4640">
                  <c:v>424</c:v>
                </c:pt>
                <c:pt idx="4641">
                  <c:v>441</c:v>
                </c:pt>
                <c:pt idx="4642">
                  <c:v>424</c:v>
                </c:pt>
                <c:pt idx="4643">
                  <c:v>427</c:v>
                </c:pt>
                <c:pt idx="4644">
                  <c:v>438</c:v>
                </c:pt>
                <c:pt idx="4645">
                  <c:v>427</c:v>
                </c:pt>
                <c:pt idx="4646">
                  <c:v>427</c:v>
                </c:pt>
                <c:pt idx="4647">
                  <c:v>422</c:v>
                </c:pt>
                <c:pt idx="4648">
                  <c:v>438</c:v>
                </c:pt>
                <c:pt idx="4649">
                  <c:v>408</c:v>
                </c:pt>
                <c:pt idx="4650">
                  <c:v>427</c:v>
                </c:pt>
                <c:pt idx="4651">
                  <c:v>427</c:v>
                </c:pt>
                <c:pt idx="4652">
                  <c:v>434</c:v>
                </c:pt>
                <c:pt idx="4653">
                  <c:v>434</c:v>
                </c:pt>
                <c:pt idx="4654">
                  <c:v>408</c:v>
                </c:pt>
                <c:pt idx="4655">
                  <c:v>434</c:v>
                </c:pt>
                <c:pt idx="4656">
                  <c:v>438</c:v>
                </c:pt>
                <c:pt idx="4657">
                  <c:v>427</c:v>
                </c:pt>
                <c:pt idx="4658">
                  <c:v>427</c:v>
                </c:pt>
                <c:pt idx="4659">
                  <c:v>434</c:v>
                </c:pt>
                <c:pt idx="4660">
                  <c:v>424</c:v>
                </c:pt>
                <c:pt idx="4661">
                  <c:v>424</c:v>
                </c:pt>
                <c:pt idx="4662">
                  <c:v>422</c:v>
                </c:pt>
                <c:pt idx="4663">
                  <c:v>434</c:v>
                </c:pt>
                <c:pt idx="4664">
                  <c:v>438</c:v>
                </c:pt>
                <c:pt idx="4665">
                  <c:v>424</c:v>
                </c:pt>
                <c:pt idx="4666">
                  <c:v>418</c:v>
                </c:pt>
                <c:pt idx="4667">
                  <c:v>422</c:v>
                </c:pt>
                <c:pt idx="4668">
                  <c:v>438</c:v>
                </c:pt>
                <c:pt idx="4669">
                  <c:v>422</c:v>
                </c:pt>
                <c:pt idx="4670">
                  <c:v>427</c:v>
                </c:pt>
                <c:pt idx="4671">
                  <c:v>408</c:v>
                </c:pt>
                <c:pt idx="4672">
                  <c:v>427</c:v>
                </c:pt>
                <c:pt idx="4673">
                  <c:v>424</c:v>
                </c:pt>
                <c:pt idx="4674">
                  <c:v>422</c:v>
                </c:pt>
                <c:pt idx="4675">
                  <c:v>434</c:v>
                </c:pt>
                <c:pt idx="4676">
                  <c:v>424</c:v>
                </c:pt>
                <c:pt idx="4677">
                  <c:v>424</c:v>
                </c:pt>
                <c:pt idx="4678">
                  <c:v>410</c:v>
                </c:pt>
                <c:pt idx="4679">
                  <c:v>422</c:v>
                </c:pt>
                <c:pt idx="4680">
                  <c:v>422</c:v>
                </c:pt>
                <c:pt idx="4681">
                  <c:v>424</c:v>
                </c:pt>
                <c:pt idx="4682">
                  <c:v>422</c:v>
                </c:pt>
                <c:pt idx="4683">
                  <c:v>408</c:v>
                </c:pt>
                <c:pt idx="4684">
                  <c:v>422</c:v>
                </c:pt>
                <c:pt idx="4685">
                  <c:v>434</c:v>
                </c:pt>
                <c:pt idx="4686">
                  <c:v>422</c:v>
                </c:pt>
                <c:pt idx="4687">
                  <c:v>422</c:v>
                </c:pt>
                <c:pt idx="4688">
                  <c:v>415</c:v>
                </c:pt>
                <c:pt idx="4689">
                  <c:v>424</c:v>
                </c:pt>
                <c:pt idx="4690">
                  <c:v>418</c:v>
                </c:pt>
                <c:pt idx="4691">
                  <c:v>600</c:v>
                </c:pt>
                <c:pt idx="4692">
                  <c:v>424</c:v>
                </c:pt>
                <c:pt idx="4693">
                  <c:v>410</c:v>
                </c:pt>
                <c:pt idx="4694">
                  <c:v>422</c:v>
                </c:pt>
                <c:pt idx="4695">
                  <c:v>406</c:v>
                </c:pt>
                <c:pt idx="4696">
                  <c:v>422</c:v>
                </c:pt>
                <c:pt idx="4697">
                  <c:v>422</c:v>
                </c:pt>
                <c:pt idx="4698">
                  <c:v>418</c:v>
                </c:pt>
                <c:pt idx="4699">
                  <c:v>418</c:v>
                </c:pt>
                <c:pt idx="4700">
                  <c:v>410</c:v>
                </c:pt>
                <c:pt idx="4701">
                  <c:v>422</c:v>
                </c:pt>
                <c:pt idx="4702">
                  <c:v>424</c:v>
                </c:pt>
                <c:pt idx="4703">
                  <c:v>422</c:v>
                </c:pt>
                <c:pt idx="4704">
                  <c:v>408</c:v>
                </c:pt>
                <c:pt idx="4705">
                  <c:v>410</c:v>
                </c:pt>
                <c:pt idx="4706">
                  <c:v>424</c:v>
                </c:pt>
                <c:pt idx="4707">
                  <c:v>424</c:v>
                </c:pt>
                <c:pt idx="4708">
                  <c:v>415</c:v>
                </c:pt>
                <c:pt idx="4709">
                  <c:v>424</c:v>
                </c:pt>
                <c:pt idx="4710">
                  <c:v>424</c:v>
                </c:pt>
                <c:pt idx="4711">
                  <c:v>418</c:v>
                </c:pt>
                <c:pt idx="4712">
                  <c:v>424</c:v>
                </c:pt>
                <c:pt idx="4713">
                  <c:v>415</c:v>
                </c:pt>
                <c:pt idx="4714">
                  <c:v>424</c:v>
                </c:pt>
                <c:pt idx="4715">
                  <c:v>415</c:v>
                </c:pt>
                <c:pt idx="4716">
                  <c:v>422</c:v>
                </c:pt>
                <c:pt idx="4717">
                  <c:v>400</c:v>
                </c:pt>
                <c:pt idx="4718">
                  <c:v>422</c:v>
                </c:pt>
                <c:pt idx="4719">
                  <c:v>422</c:v>
                </c:pt>
                <c:pt idx="4720">
                  <c:v>434</c:v>
                </c:pt>
                <c:pt idx="4721">
                  <c:v>418</c:v>
                </c:pt>
                <c:pt idx="4722">
                  <c:v>408</c:v>
                </c:pt>
                <c:pt idx="4723">
                  <c:v>427</c:v>
                </c:pt>
                <c:pt idx="4724">
                  <c:v>415</c:v>
                </c:pt>
                <c:pt idx="4725">
                  <c:v>415</c:v>
                </c:pt>
                <c:pt idx="4726">
                  <c:v>410</c:v>
                </c:pt>
                <c:pt idx="4727">
                  <c:v>422</c:v>
                </c:pt>
                <c:pt idx="4728">
                  <c:v>422</c:v>
                </c:pt>
                <c:pt idx="4729">
                  <c:v>403</c:v>
                </c:pt>
                <c:pt idx="4730">
                  <c:v>410</c:v>
                </c:pt>
                <c:pt idx="4731">
                  <c:v>422</c:v>
                </c:pt>
                <c:pt idx="4732">
                  <c:v>418</c:v>
                </c:pt>
                <c:pt idx="4733">
                  <c:v>418</c:v>
                </c:pt>
                <c:pt idx="4734">
                  <c:v>408</c:v>
                </c:pt>
                <c:pt idx="4735">
                  <c:v>415</c:v>
                </c:pt>
                <c:pt idx="4736">
                  <c:v>424</c:v>
                </c:pt>
                <c:pt idx="4737">
                  <c:v>424</c:v>
                </c:pt>
                <c:pt idx="4738">
                  <c:v>422</c:v>
                </c:pt>
                <c:pt idx="4739">
                  <c:v>415</c:v>
                </c:pt>
                <c:pt idx="4740">
                  <c:v>427</c:v>
                </c:pt>
                <c:pt idx="4741">
                  <c:v>427</c:v>
                </c:pt>
                <c:pt idx="4742">
                  <c:v>424</c:v>
                </c:pt>
                <c:pt idx="4743">
                  <c:v>438</c:v>
                </c:pt>
                <c:pt idx="4744">
                  <c:v>427</c:v>
                </c:pt>
                <c:pt idx="4745">
                  <c:v>434</c:v>
                </c:pt>
                <c:pt idx="4746">
                  <c:v>586</c:v>
                </c:pt>
                <c:pt idx="4747">
                  <c:v>427</c:v>
                </c:pt>
                <c:pt idx="4748">
                  <c:v>422</c:v>
                </c:pt>
                <c:pt idx="4749">
                  <c:v>427</c:v>
                </c:pt>
                <c:pt idx="4750">
                  <c:v>427</c:v>
                </c:pt>
                <c:pt idx="4751">
                  <c:v>427</c:v>
                </c:pt>
                <c:pt idx="4752">
                  <c:v>434</c:v>
                </c:pt>
                <c:pt idx="4753">
                  <c:v>441</c:v>
                </c:pt>
                <c:pt idx="4754">
                  <c:v>438</c:v>
                </c:pt>
                <c:pt idx="4755">
                  <c:v>422</c:v>
                </c:pt>
                <c:pt idx="4756">
                  <c:v>418</c:v>
                </c:pt>
                <c:pt idx="4757">
                  <c:v>422</c:v>
                </c:pt>
                <c:pt idx="4758">
                  <c:v>408</c:v>
                </c:pt>
                <c:pt idx="4759">
                  <c:v>408</c:v>
                </c:pt>
                <c:pt idx="4760">
                  <c:v>422</c:v>
                </c:pt>
                <c:pt idx="4761">
                  <c:v>415</c:v>
                </c:pt>
                <c:pt idx="4762">
                  <c:v>410</c:v>
                </c:pt>
                <c:pt idx="4763">
                  <c:v>400</c:v>
                </c:pt>
                <c:pt idx="4764">
                  <c:v>422</c:v>
                </c:pt>
                <c:pt idx="4765">
                  <c:v>418</c:v>
                </c:pt>
                <c:pt idx="4766">
                  <c:v>409</c:v>
                </c:pt>
                <c:pt idx="4767">
                  <c:v>418</c:v>
                </c:pt>
                <c:pt idx="4768">
                  <c:v>418</c:v>
                </c:pt>
                <c:pt idx="4769">
                  <c:v>422</c:v>
                </c:pt>
                <c:pt idx="4770">
                  <c:v>407</c:v>
                </c:pt>
                <c:pt idx="4771">
                  <c:v>411</c:v>
                </c:pt>
                <c:pt idx="4772">
                  <c:v>409</c:v>
                </c:pt>
                <c:pt idx="4773">
                  <c:v>418</c:v>
                </c:pt>
                <c:pt idx="4774">
                  <c:v>605</c:v>
                </c:pt>
                <c:pt idx="4775">
                  <c:v>409</c:v>
                </c:pt>
                <c:pt idx="4776">
                  <c:v>425</c:v>
                </c:pt>
                <c:pt idx="4777">
                  <c:v>422</c:v>
                </c:pt>
                <c:pt idx="4778">
                  <c:v>425</c:v>
                </c:pt>
                <c:pt idx="4779">
                  <c:v>427</c:v>
                </c:pt>
                <c:pt idx="4780">
                  <c:v>418</c:v>
                </c:pt>
                <c:pt idx="4781">
                  <c:v>427</c:v>
                </c:pt>
                <c:pt idx="4782">
                  <c:v>427</c:v>
                </c:pt>
                <c:pt idx="4783">
                  <c:v>433</c:v>
                </c:pt>
                <c:pt idx="4784">
                  <c:v>433</c:v>
                </c:pt>
                <c:pt idx="4785">
                  <c:v>425</c:v>
                </c:pt>
                <c:pt idx="4786">
                  <c:v>438</c:v>
                </c:pt>
                <c:pt idx="4787">
                  <c:v>444</c:v>
                </c:pt>
                <c:pt idx="4788">
                  <c:v>425</c:v>
                </c:pt>
                <c:pt idx="4789">
                  <c:v>433</c:v>
                </c:pt>
                <c:pt idx="4790">
                  <c:v>425</c:v>
                </c:pt>
                <c:pt idx="4791">
                  <c:v>438</c:v>
                </c:pt>
                <c:pt idx="4792">
                  <c:v>425</c:v>
                </c:pt>
                <c:pt idx="4793">
                  <c:v>427</c:v>
                </c:pt>
                <c:pt idx="4794">
                  <c:v>427</c:v>
                </c:pt>
                <c:pt idx="4795">
                  <c:v>442</c:v>
                </c:pt>
                <c:pt idx="4796">
                  <c:v>433</c:v>
                </c:pt>
                <c:pt idx="4797">
                  <c:v>425</c:v>
                </c:pt>
                <c:pt idx="4798">
                  <c:v>425</c:v>
                </c:pt>
                <c:pt idx="4799">
                  <c:v>427</c:v>
                </c:pt>
                <c:pt idx="4800">
                  <c:v>442</c:v>
                </c:pt>
                <c:pt idx="4801">
                  <c:v>634</c:v>
                </c:pt>
                <c:pt idx="4802">
                  <c:v>433</c:v>
                </c:pt>
                <c:pt idx="4803">
                  <c:v>427</c:v>
                </c:pt>
                <c:pt idx="4804">
                  <c:v>425</c:v>
                </c:pt>
                <c:pt idx="4805">
                  <c:v>433</c:v>
                </c:pt>
                <c:pt idx="4806">
                  <c:v>425</c:v>
                </c:pt>
                <c:pt idx="4807">
                  <c:v>418</c:v>
                </c:pt>
                <c:pt idx="4808">
                  <c:v>433</c:v>
                </c:pt>
                <c:pt idx="4809">
                  <c:v>422</c:v>
                </c:pt>
                <c:pt idx="4810">
                  <c:v>425</c:v>
                </c:pt>
                <c:pt idx="4811">
                  <c:v>418</c:v>
                </c:pt>
                <c:pt idx="4812">
                  <c:v>427</c:v>
                </c:pt>
                <c:pt idx="4813">
                  <c:v>427</c:v>
                </c:pt>
                <c:pt idx="4814">
                  <c:v>422</c:v>
                </c:pt>
                <c:pt idx="4815">
                  <c:v>433</c:v>
                </c:pt>
                <c:pt idx="4816">
                  <c:v>422</c:v>
                </c:pt>
                <c:pt idx="4817">
                  <c:v>438</c:v>
                </c:pt>
                <c:pt idx="4818">
                  <c:v>438</c:v>
                </c:pt>
                <c:pt idx="4819">
                  <c:v>433</c:v>
                </c:pt>
                <c:pt idx="4820">
                  <c:v>427</c:v>
                </c:pt>
                <c:pt idx="4821">
                  <c:v>425</c:v>
                </c:pt>
                <c:pt idx="4822">
                  <c:v>442</c:v>
                </c:pt>
                <c:pt idx="4823">
                  <c:v>433</c:v>
                </c:pt>
                <c:pt idx="4824">
                  <c:v>433</c:v>
                </c:pt>
                <c:pt idx="4825">
                  <c:v>438</c:v>
                </c:pt>
                <c:pt idx="4826">
                  <c:v>438</c:v>
                </c:pt>
                <c:pt idx="4827">
                  <c:v>422</c:v>
                </c:pt>
                <c:pt idx="4828">
                  <c:v>418</c:v>
                </c:pt>
                <c:pt idx="4829">
                  <c:v>427</c:v>
                </c:pt>
                <c:pt idx="4830">
                  <c:v>433</c:v>
                </c:pt>
                <c:pt idx="4831">
                  <c:v>425</c:v>
                </c:pt>
                <c:pt idx="4832">
                  <c:v>438</c:v>
                </c:pt>
                <c:pt idx="4833">
                  <c:v>427</c:v>
                </c:pt>
                <c:pt idx="4834">
                  <c:v>427</c:v>
                </c:pt>
                <c:pt idx="4835">
                  <c:v>433</c:v>
                </c:pt>
                <c:pt idx="4836">
                  <c:v>422</c:v>
                </c:pt>
                <c:pt idx="4837">
                  <c:v>425</c:v>
                </c:pt>
                <c:pt idx="4838">
                  <c:v>414</c:v>
                </c:pt>
                <c:pt idx="4839">
                  <c:v>427</c:v>
                </c:pt>
                <c:pt idx="4840">
                  <c:v>411</c:v>
                </c:pt>
                <c:pt idx="4841">
                  <c:v>422</c:v>
                </c:pt>
                <c:pt idx="4842">
                  <c:v>422</c:v>
                </c:pt>
                <c:pt idx="4843">
                  <c:v>447</c:v>
                </c:pt>
                <c:pt idx="4844">
                  <c:v>422</c:v>
                </c:pt>
                <c:pt idx="4845">
                  <c:v>403</c:v>
                </c:pt>
                <c:pt idx="4846">
                  <c:v>422</c:v>
                </c:pt>
                <c:pt idx="4847">
                  <c:v>422</c:v>
                </c:pt>
                <c:pt idx="4848">
                  <c:v>418</c:v>
                </c:pt>
                <c:pt idx="4849">
                  <c:v>418</c:v>
                </c:pt>
                <c:pt idx="4850">
                  <c:v>418</c:v>
                </c:pt>
                <c:pt idx="4851">
                  <c:v>422</c:v>
                </c:pt>
                <c:pt idx="4852">
                  <c:v>425</c:v>
                </c:pt>
                <c:pt idx="4853">
                  <c:v>422</c:v>
                </c:pt>
                <c:pt idx="4854">
                  <c:v>414</c:v>
                </c:pt>
                <c:pt idx="4855">
                  <c:v>422</c:v>
                </c:pt>
                <c:pt idx="4856">
                  <c:v>422</c:v>
                </c:pt>
                <c:pt idx="4857">
                  <c:v>418</c:v>
                </c:pt>
                <c:pt idx="4858">
                  <c:v>409</c:v>
                </c:pt>
                <c:pt idx="4859">
                  <c:v>425</c:v>
                </c:pt>
                <c:pt idx="4860">
                  <c:v>414</c:v>
                </c:pt>
                <c:pt idx="4861">
                  <c:v>407</c:v>
                </c:pt>
                <c:pt idx="4862">
                  <c:v>400</c:v>
                </c:pt>
                <c:pt idx="4863">
                  <c:v>421</c:v>
                </c:pt>
                <c:pt idx="4864">
                  <c:v>416</c:v>
                </c:pt>
                <c:pt idx="4865">
                  <c:v>414</c:v>
                </c:pt>
                <c:pt idx="4866">
                  <c:v>414</c:v>
                </c:pt>
                <c:pt idx="4867">
                  <c:v>414</c:v>
                </c:pt>
                <c:pt idx="4868">
                  <c:v>421</c:v>
                </c:pt>
                <c:pt idx="4869">
                  <c:v>406</c:v>
                </c:pt>
                <c:pt idx="4870">
                  <c:v>421</c:v>
                </c:pt>
                <c:pt idx="4871">
                  <c:v>414</c:v>
                </c:pt>
                <c:pt idx="4872">
                  <c:v>416</c:v>
                </c:pt>
                <c:pt idx="4873">
                  <c:v>416</c:v>
                </c:pt>
                <c:pt idx="4874">
                  <c:v>421</c:v>
                </c:pt>
                <c:pt idx="4875">
                  <c:v>414</c:v>
                </c:pt>
                <c:pt idx="4876">
                  <c:v>414</c:v>
                </c:pt>
                <c:pt idx="4877">
                  <c:v>435</c:v>
                </c:pt>
                <c:pt idx="4878">
                  <c:v>421</c:v>
                </c:pt>
                <c:pt idx="4879">
                  <c:v>416</c:v>
                </c:pt>
                <c:pt idx="4880">
                  <c:v>421</c:v>
                </c:pt>
                <c:pt idx="4881">
                  <c:v>416</c:v>
                </c:pt>
                <c:pt idx="4882">
                  <c:v>409</c:v>
                </c:pt>
                <c:pt idx="4883">
                  <c:v>409</c:v>
                </c:pt>
                <c:pt idx="4884">
                  <c:v>416</c:v>
                </c:pt>
                <c:pt idx="4885">
                  <c:v>414</c:v>
                </c:pt>
                <c:pt idx="4886">
                  <c:v>409</c:v>
                </c:pt>
                <c:pt idx="4887">
                  <c:v>414</c:v>
                </c:pt>
                <c:pt idx="4888">
                  <c:v>406</c:v>
                </c:pt>
                <c:pt idx="4889">
                  <c:v>411</c:v>
                </c:pt>
                <c:pt idx="4890">
                  <c:v>411</c:v>
                </c:pt>
                <c:pt idx="4891">
                  <c:v>406</c:v>
                </c:pt>
                <c:pt idx="4892">
                  <c:v>414</c:v>
                </c:pt>
                <c:pt idx="4893">
                  <c:v>400</c:v>
                </c:pt>
                <c:pt idx="4894">
                  <c:v>414</c:v>
                </c:pt>
                <c:pt idx="4895">
                  <c:v>402</c:v>
                </c:pt>
                <c:pt idx="4896">
                  <c:v>411</c:v>
                </c:pt>
                <c:pt idx="4897">
                  <c:v>414</c:v>
                </c:pt>
                <c:pt idx="4898">
                  <c:v>411</c:v>
                </c:pt>
                <c:pt idx="4899">
                  <c:v>402</c:v>
                </c:pt>
                <c:pt idx="4900">
                  <c:v>409</c:v>
                </c:pt>
                <c:pt idx="4901">
                  <c:v>421</c:v>
                </c:pt>
                <c:pt idx="4902">
                  <c:v>414</c:v>
                </c:pt>
                <c:pt idx="4903">
                  <c:v>406</c:v>
                </c:pt>
                <c:pt idx="4904">
                  <c:v>406</c:v>
                </c:pt>
                <c:pt idx="4905">
                  <c:v>406</c:v>
                </c:pt>
                <c:pt idx="4906">
                  <c:v>406</c:v>
                </c:pt>
                <c:pt idx="4907">
                  <c:v>409</c:v>
                </c:pt>
                <c:pt idx="4908">
                  <c:v>406</c:v>
                </c:pt>
                <c:pt idx="4909">
                  <c:v>402</c:v>
                </c:pt>
                <c:pt idx="4910">
                  <c:v>402</c:v>
                </c:pt>
                <c:pt idx="4911">
                  <c:v>427</c:v>
                </c:pt>
                <c:pt idx="4912">
                  <c:v>402</c:v>
                </c:pt>
                <c:pt idx="4913">
                  <c:v>400</c:v>
                </c:pt>
                <c:pt idx="4914">
                  <c:v>415</c:v>
                </c:pt>
                <c:pt idx="4915">
                  <c:v>409</c:v>
                </c:pt>
                <c:pt idx="4916">
                  <c:v>417</c:v>
                </c:pt>
                <c:pt idx="4917">
                  <c:v>400</c:v>
                </c:pt>
                <c:pt idx="4918">
                  <c:v>409</c:v>
                </c:pt>
                <c:pt idx="4919">
                  <c:v>406</c:v>
                </c:pt>
                <c:pt idx="4920">
                  <c:v>409</c:v>
                </c:pt>
                <c:pt idx="4921">
                  <c:v>406</c:v>
                </c:pt>
                <c:pt idx="4922">
                  <c:v>409</c:v>
                </c:pt>
                <c:pt idx="4923">
                  <c:v>413</c:v>
                </c:pt>
                <c:pt idx="4924">
                  <c:v>400</c:v>
                </c:pt>
                <c:pt idx="4925">
                  <c:v>421</c:v>
                </c:pt>
                <c:pt idx="4926">
                  <c:v>409</c:v>
                </c:pt>
                <c:pt idx="4927">
                  <c:v>413</c:v>
                </c:pt>
                <c:pt idx="4928">
                  <c:v>416</c:v>
                </c:pt>
                <c:pt idx="4929">
                  <c:v>416</c:v>
                </c:pt>
                <c:pt idx="4930">
                  <c:v>416</c:v>
                </c:pt>
                <c:pt idx="4931">
                  <c:v>421</c:v>
                </c:pt>
                <c:pt idx="4932">
                  <c:v>416</c:v>
                </c:pt>
                <c:pt idx="4933">
                  <c:v>421</c:v>
                </c:pt>
                <c:pt idx="4934">
                  <c:v>421</c:v>
                </c:pt>
                <c:pt idx="4935">
                  <c:v>421</c:v>
                </c:pt>
                <c:pt idx="4936">
                  <c:v>413</c:v>
                </c:pt>
                <c:pt idx="4937">
                  <c:v>413</c:v>
                </c:pt>
                <c:pt idx="4938">
                  <c:v>427</c:v>
                </c:pt>
                <c:pt idx="4939">
                  <c:v>416</c:v>
                </c:pt>
                <c:pt idx="4940">
                  <c:v>418</c:v>
                </c:pt>
                <c:pt idx="4941">
                  <c:v>409</c:v>
                </c:pt>
                <c:pt idx="4942">
                  <c:v>423</c:v>
                </c:pt>
                <c:pt idx="4943">
                  <c:v>423</c:v>
                </c:pt>
                <c:pt idx="4944">
                  <c:v>416</c:v>
                </c:pt>
                <c:pt idx="4945">
                  <c:v>433</c:v>
                </c:pt>
                <c:pt idx="4946">
                  <c:v>413</c:v>
                </c:pt>
                <c:pt idx="4947">
                  <c:v>421</c:v>
                </c:pt>
                <c:pt idx="4948">
                  <c:v>423</c:v>
                </c:pt>
                <c:pt idx="4949">
                  <c:v>421</c:v>
                </c:pt>
                <c:pt idx="4950">
                  <c:v>418</c:v>
                </c:pt>
                <c:pt idx="4951">
                  <c:v>421</c:v>
                </c:pt>
                <c:pt idx="4952">
                  <c:v>423</c:v>
                </c:pt>
                <c:pt idx="4953">
                  <c:v>421</c:v>
                </c:pt>
                <c:pt idx="4954">
                  <c:v>413</c:v>
                </c:pt>
                <c:pt idx="4955">
                  <c:v>423</c:v>
                </c:pt>
                <c:pt idx="4956">
                  <c:v>418</c:v>
                </c:pt>
                <c:pt idx="4957">
                  <c:v>421</c:v>
                </c:pt>
                <c:pt idx="4958">
                  <c:v>413</c:v>
                </c:pt>
                <c:pt idx="4959">
                  <c:v>427</c:v>
                </c:pt>
                <c:pt idx="4960">
                  <c:v>421</c:v>
                </c:pt>
                <c:pt idx="4961">
                  <c:v>413</c:v>
                </c:pt>
                <c:pt idx="4962">
                  <c:v>416</c:v>
                </c:pt>
                <c:pt idx="4963">
                  <c:v>416</c:v>
                </c:pt>
                <c:pt idx="4964">
                  <c:v>427</c:v>
                </c:pt>
                <c:pt idx="4965">
                  <c:v>423</c:v>
                </c:pt>
                <c:pt idx="4966">
                  <c:v>421</c:v>
                </c:pt>
                <c:pt idx="4967">
                  <c:v>416</c:v>
                </c:pt>
                <c:pt idx="4968">
                  <c:v>421</c:v>
                </c:pt>
                <c:pt idx="4969">
                  <c:v>423</c:v>
                </c:pt>
                <c:pt idx="4970">
                  <c:v>418</c:v>
                </c:pt>
                <c:pt idx="4971">
                  <c:v>418</c:v>
                </c:pt>
                <c:pt idx="4972">
                  <c:v>427</c:v>
                </c:pt>
                <c:pt idx="4973">
                  <c:v>433</c:v>
                </c:pt>
                <c:pt idx="4974">
                  <c:v>423</c:v>
                </c:pt>
                <c:pt idx="4975">
                  <c:v>418</c:v>
                </c:pt>
                <c:pt idx="4976">
                  <c:v>427</c:v>
                </c:pt>
                <c:pt idx="4977">
                  <c:v>433</c:v>
                </c:pt>
                <c:pt idx="4978">
                  <c:v>418</c:v>
                </c:pt>
                <c:pt idx="4979">
                  <c:v>436</c:v>
                </c:pt>
                <c:pt idx="4980">
                  <c:v>427</c:v>
                </c:pt>
                <c:pt idx="4981">
                  <c:v>421</c:v>
                </c:pt>
                <c:pt idx="4982">
                  <c:v>427</c:v>
                </c:pt>
                <c:pt idx="4983">
                  <c:v>423</c:v>
                </c:pt>
                <c:pt idx="4984">
                  <c:v>423</c:v>
                </c:pt>
                <c:pt idx="4985">
                  <c:v>418</c:v>
                </c:pt>
                <c:pt idx="4986">
                  <c:v>433</c:v>
                </c:pt>
                <c:pt idx="4987">
                  <c:v>421</c:v>
                </c:pt>
                <c:pt idx="4988">
                  <c:v>421</c:v>
                </c:pt>
                <c:pt idx="4989">
                  <c:v>423</c:v>
                </c:pt>
                <c:pt idx="4990">
                  <c:v>421</c:v>
                </c:pt>
                <c:pt idx="4991">
                  <c:v>421</c:v>
                </c:pt>
                <c:pt idx="4992">
                  <c:v>407</c:v>
                </c:pt>
                <c:pt idx="4993">
                  <c:v>427</c:v>
                </c:pt>
                <c:pt idx="4994">
                  <c:v>413</c:v>
                </c:pt>
                <c:pt idx="4995">
                  <c:v>418</c:v>
                </c:pt>
                <c:pt idx="4996">
                  <c:v>421</c:v>
                </c:pt>
                <c:pt idx="4997">
                  <c:v>421</c:v>
                </c:pt>
                <c:pt idx="4998">
                  <c:v>416</c:v>
                </c:pt>
                <c:pt idx="4999">
                  <c:v>409</c:v>
                </c:pt>
                <c:pt idx="5000">
                  <c:v>418</c:v>
                </c:pt>
                <c:pt idx="5001">
                  <c:v>421</c:v>
                </c:pt>
                <c:pt idx="5002">
                  <c:v>421</c:v>
                </c:pt>
                <c:pt idx="5003">
                  <c:v>418</c:v>
                </c:pt>
                <c:pt idx="5004">
                  <c:v>407</c:v>
                </c:pt>
                <c:pt idx="5005">
                  <c:v>418</c:v>
                </c:pt>
                <c:pt idx="5006">
                  <c:v>423</c:v>
                </c:pt>
                <c:pt idx="5007">
                  <c:v>413</c:v>
                </c:pt>
                <c:pt idx="5008">
                  <c:v>416</c:v>
                </c:pt>
                <c:pt idx="5009">
                  <c:v>403</c:v>
                </c:pt>
                <c:pt idx="5010">
                  <c:v>421</c:v>
                </c:pt>
                <c:pt idx="5011">
                  <c:v>413</c:v>
                </c:pt>
                <c:pt idx="5012">
                  <c:v>413</c:v>
                </c:pt>
                <c:pt idx="5013">
                  <c:v>421</c:v>
                </c:pt>
                <c:pt idx="5014">
                  <c:v>413</c:v>
                </c:pt>
                <c:pt idx="5015">
                  <c:v>416</c:v>
                </c:pt>
                <c:pt idx="5016">
                  <c:v>416</c:v>
                </c:pt>
                <c:pt idx="5017">
                  <c:v>418</c:v>
                </c:pt>
                <c:pt idx="5018">
                  <c:v>416</c:v>
                </c:pt>
                <c:pt idx="5019">
                  <c:v>409</c:v>
                </c:pt>
                <c:pt idx="5020">
                  <c:v>416</c:v>
                </c:pt>
                <c:pt idx="5021">
                  <c:v>421</c:v>
                </c:pt>
                <c:pt idx="5022">
                  <c:v>409</c:v>
                </c:pt>
                <c:pt idx="5023">
                  <c:v>416</c:v>
                </c:pt>
                <c:pt idx="5024">
                  <c:v>427</c:v>
                </c:pt>
                <c:pt idx="5025">
                  <c:v>413</c:v>
                </c:pt>
                <c:pt idx="5026">
                  <c:v>403</c:v>
                </c:pt>
                <c:pt idx="5027">
                  <c:v>413</c:v>
                </c:pt>
                <c:pt idx="5028">
                  <c:v>416</c:v>
                </c:pt>
                <c:pt idx="5029">
                  <c:v>416</c:v>
                </c:pt>
                <c:pt idx="5030">
                  <c:v>423</c:v>
                </c:pt>
                <c:pt idx="5031">
                  <c:v>416</c:v>
                </c:pt>
                <c:pt idx="5032">
                  <c:v>416</c:v>
                </c:pt>
                <c:pt idx="5033">
                  <c:v>418</c:v>
                </c:pt>
                <c:pt idx="5034">
                  <c:v>423</c:v>
                </c:pt>
                <c:pt idx="5035">
                  <c:v>413</c:v>
                </c:pt>
                <c:pt idx="5036">
                  <c:v>413</c:v>
                </c:pt>
                <c:pt idx="5037">
                  <c:v>433</c:v>
                </c:pt>
                <c:pt idx="5038">
                  <c:v>418</c:v>
                </c:pt>
                <c:pt idx="5039">
                  <c:v>421</c:v>
                </c:pt>
                <c:pt idx="5040">
                  <c:v>423</c:v>
                </c:pt>
                <c:pt idx="5041">
                  <c:v>427</c:v>
                </c:pt>
                <c:pt idx="5042">
                  <c:v>423</c:v>
                </c:pt>
                <c:pt idx="5043">
                  <c:v>418</c:v>
                </c:pt>
                <c:pt idx="5044">
                  <c:v>614</c:v>
                </c:pt>
                <c:pt idx="5045">
                  <c:v>423</c:v>
                </c:pt>
                <c:pt idx="5046">
                  <c:v>418</c:v>
                </c:pt>
                <c:pt idx="5047">
                  <c:v>418</c:v>
                </c:pt>
                <c:pt idx="5048">
                  <c:v>418</c:v>
                </c:pt>
                <c:pt idx="5049">
                  <c:v>416</c:v>
                </c:pt>
                <c:pt idx="5050">
                  <c:v>421</c:v>
                </c:pt>
                <c:pt idx="5051">
                  <c:v>416</c:v>
                </c:pt>
                <c:pt idx="5052">
                  <c:v>423</c:v>
                </c:pt>
                <c:pt idx="5053">
                  <c:v>416</c:v>
                </c:pt>
                <c:pt idx="5054">
                  <c:v>416</c:v>
                </c:pt>
                <c:pt idx="5055">
                  <c:v>400</c:v>
                </c:pt>
                <c:pt idx="5056">
                  <c:v>416</c:v>
                </c:pt>
                <c:pt idx="5057">
                  <c:v>418</c:v>
                </c:pt>
                <c:pt idx="5058">
                  <c:v>418</c:v>
                </c:pt>
                <c:pt idx="5059">
                  <c:v>413</c:v>
                </c:pt>
                <c:pt idx="5060">
                  <c:v>403</c:v>
                </c:pt>
                <c:pt idx="5061">
                  <c:v>418</c:v>
                </c:pt>
                <c:pt idx="5062">
                  <c:v>409</c:v>
                </c:pt>
                <c:pt idx="5063">
                  <c:v>413</c:v>
                </c:pt>
                <c:pt idx="5064">
                  <c:v>421</c:v>
                </c:pt>
                <c:pt idx="5065">
                  <c:v>409</c:v>
                </c:pt>
                <c:pt idx="5066">
                  <c:v>407</c:v>
                </c:pt>
                <c:pt idx="5067">
                  <c:v>418</c:v>
                </c:pt>
                <c:pt idx="5068">
                  <c:v>409</c:v>
                </c:pt>
                <c:pt idx="5069">
                  <c:v>418</c:v>
                </c:pt>
                <c:pt idx="5070">
                  <c:v>403</c:v>
                </c:pt>
                <c:pt idx="5071">
                  <c:v>409</c:v>
                </c:pt>
                <c:pt idx="5072">
                  <c:v>400</c:v>
                </c:pt>
                <c:pt idx="5073">
                  <c:v>403</c:v>
                </c:pt>
                <c:pt idx="5074">
                  <c:v>409</c:v>
                </c:pt>
                <c:pt idx="5075">
                  <c:v>407</c:v>
                </c:pt>
                <c:pt idx="5076">
                  <c:v>409</c:v>
                </c:pt>
                <c:pt idx="5077">
                  <c:v>400</c:v>
                </c:pt>
                <c:pt idx="5078">
                  <c:v>413</c:v>
                </c:pt>
                <c:pt idx="5079">
                  <c:v>415</c:v>
                </c:pt>
                <c:pt idx="5080">
                  <c:v>424</c:v>
                </c:pt>
                <c:pt idx="5081">
                  <c:v>415</c:v>
                </c:pt>
                <c:pt idx="5082">
                  <c:v>413</c:v>
                </c:pt>
                <c:pt idx="5083">
                  <c:v>422</c:v>
                </c:pt>
                <c:pt idx="5084">
                  <c:v>406</c:v>
                </c:pt>
                <c:pt idx="5085">
                  <c:v>418</c:v>
                </c:pt>
                <c:pt idx="5086">
                  <c:v>409</c:v>
                </c:pt>
                <c:pt idx="5087">
                  <c:v>422</c:v>
                </c:pt>
                <c:pt idx="5088">
                  <c:v>418</c:v>
                </c:pt>
                <c:pt idx="5089">
                  <c:v>422</c:v>
                </c:pt>
                <c:pt idx="5090">
                  <c:v>409</c:v>
                </c:pt>
                <c:pt idx="5091">
                  <c:v>413</c:v>
                </c:pt>
                <c:pt idx="5092">
                  <c:v>428</c:v>
                </c:pt>
                <c:pt idx="5093">
                  <c:v>422</c:v>
                </c:pt>
                <c:pt idx="5094">
                  <c:v>415</c:v>
                </c:pt>
                <c:pt idx="5095">
                  <c:v>422</c:v>
                </c:pt>
                <c:pt idx="5096">
                  <c:v>415</c:v>
                </c:pt>
                <c:pt idx="5097">
                  <c:v>422</c:v>
                </c:pt>
                <c:pt idx="5098">
                  <c:v>426</c:v>
                </c:pt>
                <c:pt idx="5099">
                  <c:v>422</c:v>
                </c:pt>
                <c:pt idx="5100">
                  <c:v>422</c:v>
                </c:pt>
                <c:pt idx="5101">
                  <c:v>422</c:v>
                </c:pt>
                <c:pt idx="5102">
                  <c:v>435</c:v>
                </c:pt>
                <c:pt idx="5103">
                  <c:v>435</c:v>
                </c:pt>
                <c:pt idx="5104">
                  <c:v>418</c:v>
                </c:pt>
                <c:pt idx="5105">
                  <c:v>428</c:v>
                </c:pt>
                <c:pt idx="5106">
                  <c:v>418</c:v>
                </c:pt>
                <c:pt idx="5107">
                  <c:v>422</c:v>
                </c:pt>
                <c:pt idx="5108">
                  <c:v>418</c:v>
                </c:pt>
                <c:pt idx="5109">
                  <c:v>424</c:v>
                </c:pt>
                <c:pt idx="5110">
                  <c:v>422</c:v>
                </c:pt>
                <c:pt idx="5111">
                  <c:v>415</c:v>
                </c:pt>
                <c:pt idx="5112">
                  <c:v>409</c:v>
                </c:pt>
                <c:pt idx="5113">
                  <c:v>400</c:v>
                </c:pt>
                <c:pt idx="5114">
                  <c:v>424</c:v>
                </c:pt>
                <c:pt idx="5115">
                  <c:v>409</c:v>
                </c:pt>
                <c:pt idx="5116">
                  <c:v>409</c:v>
                </c:pt>
                <c:pt idx="5117">
                  <c:v>406</c:v>
                </c:pt>
                <c:pt idx="5118">
                  <c:v>406</c:v>
                </c:pt>
                <c:pt idx="5119">
                  <c:v>413</c:v>
                </c:pt>
                <c:pt idx="5120">
                  <c:v>413</c:v>
                </c:pt>
                <c:pt idx="5121">
                  <c:v>403</c:v>
                </c:pt>
                <c:pt idx="5122">
                  <c:v>418</c:v>
                </c:pt>
                <c:pt idx="5123">
                  <c:v>415</c:v>
                </c:pt>
                <c:pt idx="5124">
                  <c:v>415</c:v>
                </c:pt>
                <c:pt idx="5125">
                  <c:v>409</c:v>
                </c:pt>
                <c:pt idx="5126">
                  <c:v>415</c:v>
                </c:pt>
                <c:pt idx="5127">
                  <c:v>418</c:v>
                </c:pt>
                <c:pt idx="5128">
                  <c:v>413</c:v>
                </c:pt>
                <c:pt idx="5129">
                  <c:v>426</c:v>
                </c:pt>
                <c:pt idx="5130">
                  <c:v>413</c:v>
                </c:pt>
                <c:pt idx="5131">
                  <c:v>422</c:v>
                </c:pt>
                <c:pt idx="5132">
                  <c:v>424</c:v>
                </c:pt>
                <c:pt idx="5133">
                  <c:v>426</c:v>
                </c:pt>
                <c:pt idx="5134">
                  <c:v>422</c:v>
                </c:pt>
                <c:pt idx="5135">
                  <c:v>406</c:v>
                </c:pt>
                <c:pt idx="5136">
                  <c:v>422</c:v>
                </c:pt>
                <c:pt idx="5137">
                  <c:v>424</c:v>
                </c:pt>
                <c:pt idx="5138">
                  <c:v>424</c:v>
                </c:pt>
                <c:pt idx="5139">
                  <c:v>422</c:v>
                </c:pt>
                <c:pt idx="5140">
                  <c:v>418</c:v>
                </c:pt>
                <c:pt idx="5141">
                  <c:v>424</c:v>
                </c:pt>
                <c:pt idx="5142">
                  <c:v>426</c:v>
                </c:pt>
                <c:pt idx="5143">
                  <c:v>418</c:v>
                </c:pt>
                <c:pt idx="5144">
                  <c:v>426</c:v>
                </c:pt>
                <c:pt idx="5145">
                  <c:v>415</c:v>
                </c:pt>
                <c:pt idx="5146">
                  <c:v>426</c:v>
                </c:pt>
                <c:pt idx="5147">
                  <c:v>424</c:v>
                </c:pt>
                <c:pt idx="5148">
                  <c:v>426</c:v>
                </c:pt>
                <c:pt idx="5149">
                  <c:v>424</c:v>
                </c:pt>
                <c:pt idx="5150">
                  <c:v>418</c:v>
                </c:pt>
                <c:pt idx="5151">
                  <c:v>422</c:v>
                </c:pt>
                <c:pt idx="5152">
                  <c:v>424</c:v>
                </c:pt>
                <c:pt idx="5153">
                  <c:v>435</c:v>
                </c:pt>
                <c:pt idx="5154">
                  <c:v>426</c:v>
                </c:pt>
                <c:pt idx="5155">
                  <c:v>422</c:v>
                </c:pt>
                <c:pt idx="5156">
                  <c:v>422</c:v>
                </c:pt>
                <c:pt idx="5157">
                  <c:v>422</c:v>
                </c:pt>
                <c:pt idx="5158">
                  <c:v>424</c:v>
                </c:pt>
                <c:pt idx="5159">
                  <c:v>445</c:v>
                </c:pt>
                <c:pt idx="5160">
                  <c:v>424</c:v>
                </c:pt>
                <c:pt idx="5161">
                  <c:v>422</c:v>
                </c:pt>
                <c:pt idx="5162">
                  <c:v>422</c:v>
                </c:pt>
                <c:pt idx="5163">
                  <c:v>439</c:v>
                </c:pt>
                <c:pt idx="5164">
                  <c:v>435</c:v>
                </c:pt>
                <c:pt idx="5165">
                  <c:v>428</c:v>
                </c:pt>
                <c:pt idx="5166">
                  <c:v>448</c:v>
                </c:pt>
                <c:pt idx="5167">
                  <c:v>435</c:v>
                </c:pt>
                <c:pt idx="5168">
                  <c:v>439</c:v>
                </c:pt>
                <c:pt idx="5169">
                  <c:v>435</c:v>
                </c:pt>
                <c:pt idx="5170">
                  <c:v>445</c:v>
                </c:pt>
                <c:pt idx="5171">
                  <c:v>443</c:v>
                </c:pt>
                <c:pt idx="5172">
                  <c:v>424</c:v>
                </c:pt>
                <c:pt idx="5173">
                  <c:v>435</c:v>
                </c:pt>
                <c:pt idx="5174">
                  <c:v>424</c:v>
                </c:pt>
                <c:pt idx="5175">
                  <c:v>428</c:v>
                </c:pt>
                <c:pt idx="5176">
                  <c:v>422</c:v>
                </c:pt>
                <c:pt idx="5177">
                  <c:v>424</c:v>
                </c:pt>
                <c:pt idx="5178">
                  <c:v>428</c:v>
                </c:pt>
                <c:pt idx="5179">
                  <c:v>422</c:v>
                </c:pt>
                <c:pt idx="5180">
                  <c:v>426</c:v>
                </c:pt>
                <c:pt idx="5181">
                  <c:v>426</c:v>
                </c:pt>
                <c:pt idx="5182">
                  <c:v>422</c:v>
                </c:pt>
                <c:pt idx="5183">
                  <c:v>426</c:v>
                </c:pt>
                <c:pt idx="5184">
                  <c:v>413</c:v>
                </c:pt>
                <c:pt idx="5185">
                  <c:v>424</c:v>
                </c:pt>
                <c:pt idx="5186">
                  <c:v>403</c:v>
                </c:pt>
                <c:pt idx="5187">
                  <c:v>422</c:v>
                </c:pt>
                <c:pt idx="5188">
                  <c:v>424</c:v>
                </c:pt>
                <c:pt idx="5189">
                  <c:v>415</c:v>
                </c:pt>
                <c:pt idx="5190">
                  <c:v>424</c:v>
                </c:pt>
                <c:pt idx="5191">
                  <c:v>413</c:v>
                </c:pt>
                <c:pt idx="5192">
                  <c:v>418</c:v>
                </c:pt>
                <c:pt idx="5193">
                  <c:v>424</c:v>
                </c:pt>
                <c:pt idx="5194">
                  <c:v>422</c:v>
                </c:pt>
                <c:pt idx="5195">
                  <c:v>418</c:v>
                </c:pt>
                <c:pt idx="5196">
                  <c:v>415</c:v>
                </c:pt>
                <c:pt idx="5197">
                  <c:v>422</c:v>
                </c:pt>
                <c:pt idx="5198">
                  <c:v>418</c:v>
                </c:pt>
                <c:pt idx="5199">
                  <c:v>415</c:v>
                </c:pt>
                <c:pt idx="5200">
                  <c:v>418</c:v>
                </c:pt>
                <c:pt idx="5201">
                  <c:v>424</c:v>
                </c:pt>
                <c:pt idx="5202">
                  <c:v>422</c:v>
                </c:pt>
                <c:pt idx="5203">
                  <c:v>415</c:v>
                </c:pt>
                <c:pt idx="5204">
                  <c:v>422</c:v>
                </c:pt>
                <c:pt idx="5205">
                  <c:v>426</c:v>
                </c:pt>
                <c:pt idx="5206">
                  <c:v>428</c:v>
                </c:pt>
                <c:pt idx="5207">
                  <c:v>435</c:v>
                </c:pt>
                <c:pt idx="5208">
                  <c:v>422</c:v>
                </c:pt>
                <c:pt idx="5209">
                  <c:v>426</c:v>
                </c:pt>
                <c:pt idx="5210">
                  <c:v>426</c:v>
                </c:pt>
                <c:pt idx="5211">
                  <c:v>428</c:v>
                </c:pt>
                <c:pt idx="5212">
                  <c:v>426</c:v>
                </c:pt>
                <c:pt idx="5213">
                  <c:v>418</c:v>
                </c:pt>
                <c:pt idx="5214">
                  <c:v>428</c:v>
                </c:pt>
                <c:pt idx="5215">
                  <c:v>415</c:v>
                </c:pt>
                <c:pt idx="5216">
                  <c:v>424</c:v>
                </c:pt>
                <c:pt idx="5217">
                  <c:v>424</c:v>
                </c:pt>
                <c:pt idx="5218">
                  <c:v>426</c:v>
                </c:pt>
                <c:pt idx="5219">
                  <c:v>426</c:v>
                </c:pt>
                <c:pt idx="5220">
                  <c:v>422</c:v>
                </c:pt>
                <c:pt idx="5221">
                  <c:v>422</c:v>
                </c:pt>
                <c:pt idx="5222">
                  <c:v>424</c:v>
                </c:pt>
                <c:pt idx="5223">
                  <c:v>424</c:v>
                </c:pt>
                <c:pt idx="5224">
                  <c:v>424</c:v>
                </c:pt>
                <c:pt idx="5225">
                  <c:v>428</c:v>
                </c:pt>
                <c:pt idx="5226">
                  <c:v>422</c:v>
                </c:pt>
                <c:pt idx="5227">
                  <c:v>415</c:v>
                </c:pt>
                <c:pt idx="5228">
                  <c:v>422</c:v>
                </c:pt>
                <c:pt idx="5229">
                  <c:v>424</c:v>
                </c:pt>
                <c:pt idx="5230">
                  <c:v>415</c:v>
                </c:pt>
                <c:pt idx="5231">
                  <c:v>424</c:v>
                </c:pt>
                <c:pt idx="5232">
                  <c:v>415</c:v>
                </c:pt>
                <c:pt idx="5233">
                  <c:v>435</c:v>
                </c:pt>
                <c:pt idx="5234">
                  <c:v>415</c:v>
                </c:pt>
                <c:pt idx="5235">
                  <c:v>418</c:v>
                </c:pt>
                <c:pt idx="5236">
                  <c:v>418</c:v>
                </c:pt>
                <c:pt idx="5237">
                  <c:v>415</c:v>
                </c:pt>
                <c:pt idx="5238">
                  <c:v>426</c:v>
                </c:pt>
                <c:pt idx="5239">
                  <c:v>406</c:v>
                </c:pt>
                <c:pt idx="5240">
                  <c:v>415</c:v>
                </c:pt>
                <c:pt idx="5241">
                  <c:v>415</c:v>
                </c:pt>
                <c:pt idx="5242">
                  <c:v>418</c:v>
                </c:pt>
                <c:pt idx="5243">
                  <c:v>409</c:v>
                </c:pt>
                <c:pt idx="5244">
                  <c:v>415</c:v>
                </c:pt>
                <c:pt idx="5245">
                  <c:v>422</c:v>
                </c:pt>
                <c:pt idx="5246">
                  <c:v>415</c:v>
                </c:pt>
                <c:pt idx="5247">
                  <c:v>415</c:v>
                </c:pt>
                <c:pt idx="5248">
                  <c:v>409</c:v>
                </c:pt>
                <c:pt idx="5249">
                  <c:v>406</c:v>
                </c:pt>
                <c:pt idx="5250">
                  <c:v>409</c:v>
                </c:pt>
                <c:pt idx="5251">
                  <c:v>422</c:v>
                </c:pt>
                <c:pt idx="5252">
                  <c:v>409</c:v>
                </c:pt>
                <c:pt idx="5253">
                  <c:v>409</c:v>
                </c:pt>
                <c:pt idx="5254">
                  <c:v>400</c:v>
                </c:pt>
                <c:pt idx="5255">
                  <c:v>416</c:v>
                </c:pt>
                <c:pt idx="5256">
                  <c:v>423</c:v>
                </c:pt>
                <c:pt idx="5257">
                  <c:v>414</c:v>
                </c:pt>
                <c:pt idx="5258">
                  <c:v>414</c:v>
                </c:pt>
                <c:pt idx="5259">
                  <c:v>410</c:v>
                </c:pt>
                <c:pt idx="5260">
                  <c:v>423</c:v>
                </c:pt>
                <c:pt idx="5261">
                  <c:v>401</c:v>
                </c:pt>
                <c:pt idx="5262">
                  <c:v>420</c:v>
                </c:pt>
                <c:pt idx="5263">
                  <c:v>410</c:v>
                </c:pt>
                <c:pt idx="5264">
                  <c:v>420</c:v>
                </c:pt>
                <c:pt idx="5265">
                  <c:v>423</c:v>
                </c:pt>
                <c:pt idx="5266">
                  <c:v>423</c:v>
                </c:pt>
                <c:pt idx="5267">
                  <c:v>432</c:v>
                </c:pt>
                <c:pt idx="5268">
                  <c:v>416</c:v>
                </c:pt>
                <c:pt idx="5269">
                  <c:v>427</c:v>
                </c:pt>
                <c:pt idx="5270">
                  <c:v>423</c:v>
                </c:pt>
                <c:pt idx="5271">
                  <c:v>414</c:v>
                </c:pt>
                <c:pt idx="5272">
                  <c:v>423</c:v>
                </c:pt>
                <c:pt idx="5273">
                  <c:v>425</c:v>
                </c:pt>
                <c:pt idx="5274">
                  <c:v>423</c:v>
                </c:pt>
                <c:pt idx="5275">
                  <c:v>427</c:v>
                </c:pt>
                <c:pt idx="5276">
                  <c:v>416</c:v>
                </c:pt>
                <c:pt idx="5277">
                  <c:v>420</c:v>
                </c:pt>
                <c:pt idx="5278">
                  <c:v>410</c:v>
                </c:pt>
                <c:pt idx="5279">
                  <c:v>425</c:v>
                </c:pt>
                <c:pt idx="5280">
                  <c:v>423</c:v>
                </c:pt>
                <c:pt idx="5281">
                  <c:v>410</c:v>
                </c:pt>
                <c:pt idx="5282">
                  <c:v>420</c:v>
                </c:pt>
                <c:pt idx="5283">
                  <c:v>414</c:v>
                </c:pt>
                <c:pt idx="5284">
                  <c:v>416</c:v>
                </c:pt>
                <c:pt idx="5285">
                  <c:v>414</c:v>
                </c:pt>
                <c:pt idx="5286">
                  <c:v>420</c:v>
                </c:pt>
                <c:pt idx="5287">
                  <c:v>416</c:v>
                </c:pt>
                <c:pt idx="5288">
                  <c:v>414</c:v>
                </c:pt>
                <c:pt idx="5289">
                  <c:v>410</c:v>
                </c:pt>
                <c:pt idx="5290">
                  <c:v>400</c:v>
                </c:pt>
                <c:pt idx="5291">
                  <c:v>417</c:v>
                </c:pt>
                <c:pt idx="5292">
                  <c:v>414</c:v>
                </c:pt>
                <c:pt idx="5293">
                  <c:v>410</c:v>
                </c:pt>
                <c:pt idx="5294">
                  <c:v>408</c:v>
                </c:pt>
                <c:pt idx="5295">
                  <c:v>400</c:v>
                </c:pt>
                <c:pt idx="5296">
                  <c:v>416</c:v>
                </c:pt>
                <c:pt idx="5297">
                  <c:v>418</c:v>
                </c:pt>
                <c:pt idx="5298">
                  <c:v>418</c:v>
                </c:pt>
                <c:pt idx="5299">
                  <c:v>422</c:v>
                </c:pt>
                <c:pt idx="5300">
                  <c:v>411</c:v>
                </c:pt>
                <c:pt idx="5301">
                  <c:v>433</c:v>
                </c:pt>
                <c:pt idx="5302">
                  <c:v>433</c:v>
                </c:pt>
                <c:pt idx="5303">
                  <c:v>418</c:v>
                </c:pt>
                <c:pt idx="5304">
                  <c:v>422</c:v>
                </c:pt>
                <c:pt idx="5305">
                  <c:v>422</c:v>
                </c:pt>
                <c:pt idx="5306">
                  <c:v>433</c:v>
                </c:pt>
                <c:pt idx="5307">
                  <c:v>418</c:v>
                </c:pt>
                <c:pt idx="5308">
                  <c:v>425</c:v>
                </c:pt>
                <c:pt idx="5309">
                  <c:v>425</c:v>
                </c:pt>
                <c:pt idx="5310">
                  <c:v>433</c:v>
                </c:pt>
                <c:pt idx="5311">
                  <c:v>436</c:v>
                </c:pt>
                <c:pt idx="5312">
                  <c:v>444</c:v>
                </c:pt>
                <c:pt idx="5313">
                  <c:v>436</c:v>
                </c:pt>
                <c:pt idx="5314">
                  <c:v>436</c:v>
                </c:pt>
                <c:pt idx="5315">
                  <c:v>433</c:v>
                </c:pt>
                <c:pt idx="5316">
                  <c:v>433</c:v>
                </c:pt>
                <c:pt idx="5317">
                  <c:v>433</c:v>
                </c:pt>
                <c:pt idx="5318">
                  <c:v>427</c:v>
                </c:pt>
                <c:pt idx="5319">
                  <c:v>422</c:v>
                </c:pt>
                <c:pt idx="5320">
                  <c:v>427</c:v>
                </c:pt>
                <c:pt idx="5321">
                  <c:v>425</c:v>
                </c:pt>
                <c:pt idx="5322">
                  <c:v>422</c:v>
                </c:pt>
                <c:pt idx="5323">
                  <c:v>459</c:v>
                </c:pt>
                <c:pt idx="5324">
                  <c:v>433</c:v>
                </c:pt>
                <c:pt idx="5325">
                  <c:v>425</c:v>
                </c:pt>
                <c:pt idx="5326">
                  <c:v>439</c:v>
                </c:pt>
                <c:pt idx="5327">
                  <c:v>433</c:v>
                </c:pt>
                <c:pt idx="5328">
                  <c:v>433</c:v>
                </c:pt>
                <c:pt idx="5329">
                  <c:v>416</c:v>
                </c:pt>
                <c:pt idx="5330">
                  <c:v>433</c:v>
                </c:pt>
                <c:pt idx="5331">
                  <c:v>425</c:v>
                </c:pt>
                <c:pt idx="5332">
                  <c:v>427</c:v>
                </c:pt>
                <c:pt idx="5333">
                  <c:v>427</c:v>
                </c:pt>
                <c:pt idx="5334">
                  <c:v>427</c:v>
                </c:pt>
                <c:pt idx="5335">
                  <c:v>436</c:v>
                </c:pt>
                <c:pt idx="5336">
                  <c:v>427</c:v>
                </c:pt>
                <c:pt idx="5337">
                  <c:v>439</c:v>
                </c:pt>
                <c:pt idx="5338">
                  <c:v>425</c:v>
                </c:pt>
                <c:pt idx="5339">
                  <c:v>427</c:v>
                </c:pt>
                <c:pt idx="5340">
                  <c:v>442</c:v>
                </c:pt>
                <c:pt idx="5341">
                  <c:v>425</c:v>
                </c:pt>
                <c:pt idx="5342">
                  <c:v>433</c:v>
                </c:pt>
                <c:pt idx="5343">
                  <c:v>436</c:v>
                </c:pt>
                <c:pt idx="5344">
                  <c:v>439</c:v>
                </c:pt>
                <c:pt idx="5345">
                  <c:v>433</c:v>
                </c:pt>
                <c:pt idx="5346">
                  <c:v>425</c:v>
                </c:pt>
                <c:pt idx="5347">
                  <c:v>436</c:v>
                </c:pt>
                <c:pt idx="5348">
                  <c:v>439</c:v>
                </c:pt>
                <c:pt idx="5349">
                  <c:v>439</c:v>
                </c:pt>
                <c:pt idx="5350">
                  <c:v>444</c:v>
                </c:pt>
                <c:pt idx="5351">
                  <c:v>427</c:v>
                </c:pt>
                <c:pt idx="5352">
                  <c:v>439</c:v>
                </c:pt>
                <c:pt idx="5353">
                  <c:v>442</c:v>
                </c:pt>
                <c:pt idx="5354">
                  <c:v>442</c:v>
                </c:pt>
                <c:pt idx="5355">
                  <c:v>433</c:v>
                </c:pt>
                <c:pt idx="5356">
                  <c:v>427</c:v>
                </c:pt>
                <c:pt idx="5357">
                  <c:v>456</c:v>
                </c:pt>
                <c:pt idx="5358">
                  <c:v>436</c:v>
                </c:pt>
                <c:pt idx="5359">
                  <c:v>433</c:v>
                </c:pt>
                <c:pt idx="5360">
                  <c:v>439</c:v>
                </c:pt>
                <c:pt idx="5361">
                  <c:v>439</c:v>
                </c:pt>
                <c:pt idx="5362">
                  <c:v>433</c:v>
                </c:pt>
                <c:pt idx="5363">
                  <c:v>418</c:v>
                </c:pt>
                <c:pt idx="5364">
                  <c:v>439</c:v>
                </c:pt>
                <c:pt idx="5365">
                  <c:v>439</c:v>
                </c:pt>
                <c:pt idx="5366">
                  <c:v>433</c:v>
                </c:pt>
                <c:pt idx="5367">
                  <c:v>436</c:v>
                </c:pt>
                <c:pt idx="5368">
                  <c:v>422</c:v>
                </c:pt>
                <c:pt idx="5369">
                  <c:v>433</c:v>
                </c:pt>
                <c:pt idx="5370">
                  <c:v>427</c:v>
                </c:pt>
                <c:pt idx="5371">
                  <c:v>418</c:v>
                </c:pt>
                <c:pt idx="5372">
                  <c:v>422</c:v>
                </c:pt>
                <c:pt idx="5373">
                  <c:v>413</c:v>
                </c:pt>
                <c:pt idx="5374">
                  <c:v>427</c:v>
                </c:pt>
                <c:pt idx="5375">
                  <c:v>418</c:v>
                </c:pt>
                <c:pt idx="5376">
                  <c:v>418</c:v>
                </c:pt>
                <c:pt idx="5377">
                  <c:v>425</c:v>
                </c:pt>
                <c:pt idx="5378">
                  <c:v>425</c:v>
                </c:pt>
                <c:pt idx="5379">
                  <c:v>418</c:v>
                </c:pt>
                <c:pt idx="5380">
                  <c:v>411</c:v>
                </c:pt>
                <c:pt idx="5381">
                  <c:v>427</c:v>
                </c:pt>
                <c:pt idx="5382">
                  <c:v>425</c:v>
                </c:pt>
                <c:pt idx="5383">
                  <c:v>433</c:v>
                </c:pt>
                <c:pt idx="5384">
                  <c:v>433</c:v>
                </c:pt>
                <c:pt idx="5385">
                  <c:v>427</c:v>
                </c:pt>
                <c:pt idx="5386">
                  <c:v>427</c:v>
                </c:pt>
                <c:pt idx="5387">
                  <c:v>433</c:v>
                </c:pt>
                <c:pt idx="5388">
                  <c:v>433</c:v>
                </c:pt>
                <c:pt idx="5389">
                  <c:v>436</c:v>
                </c:pt>
                <c:pt idx="5390">
                  <c:v>418</c:v>
                </c:pt>
                <c:pt idx="5391">
                  <c:v>427</c:v>
                </c:pt>
                <c:pt idx="5392">
                  <c:v>427</c:v>
                </c:pt>
                <c:pt idx="5393">
                  <c:v>427</c:v>
                </c:pt>
                <c:pt idx="5394">
                  <c:v>427</c:v>
                </c:pt>
                <c:pt idx="5395">
                  <c:v>422</c:v>
                </c:pt>
                <c:pt idx="5396">
                  <c:v>433</c:v>
                </c:pt>
                <c:pt idx="5397">
                  <c:v>413</c:v>
                </c:pt>
                <c:pt idx="5398">
                  <c:v>436</c:v>
                </c:pt>
                <c:pt idx="5399">
                  <c:v>427</c:v>
                </c:pt>
                <c:pt idx="5400">
                  <c:v>427</c:v>
                </c:pt>
                <c:pt idx="5401">
                  <c:v>436</c:v>
                </c:pt>
                <c:pt idx="5402">
                  <c:v>439</c:v>
                </c:pt>
                <c:pt idx="5403">
                  <c:v>433</c:v>
                </c:pt>
                <c:pt idx="5404">
                  <c:v>427</c:v>
                </c:pt>
                <c:pt idx="5405">
                  <c:v>439</c:v>
                </c:pt>
                <c:pt idx="5406">
                  <c:v>433</c:v>
                </c:pt>
                <c:pt idx="5407">
                  <c:v>427</c:v>
                </c:pt>
                <c:pt idx="5408">
                  <c:v>433</c:v>
                </c:pt>
                <c:pt idx="5409">
                  <c:v>439</c:v>
                </c:pt>
                <c:pt idx="5410">
                  <c:v>433</c:v>
                </c:pt>
                <c:pt idx="5411">
                  <c:v>433</c:v>
                </c:pt>
                <c:pt idx="5412">
                  <c:v>425</c:v>
                </c:pt>
                <c:pt idx="5413">
                  <c:v>442</c:v>
                </c:pt>
                <c:pt idx="5414">
                  <c:v>425</c:v>
                </c:pt>
                <c:pt idx="5415">
                  <c:v>436</c:v>
                </c:pt>
                <c:pt idx="5416">
                  <c:v>433</c:v>
                </c:pt>
                <c:pt idx="5417">
                  <c:v>433</c:v>
                </c:pt>
                <c:pt idx="5418">
                  <c:v>444</c:v>
                </c:pt>
                <c:pt idx="5419">
                  <c:v>427</c:v>
                </c:pt>
                <c:pt idx="5420">
                  <c:v>433</c:v>
                </c:pt>
                <c:pt idx="5421">
                  <c:v>427</c:v>
                </c:pt>
                <c:pt idx="5422">
                  <c:v>436</c:v>
                </c:pt>
                <c:pt idx="5423">
                  <c:v>422</c:v>
                </c:pt>
                <c:pt idx="5424">
                  <c:v>427</c:v>
                </c:pt>
                <c:pt idx="5425">
                  <c:v>436</c:v>
                </c:pt>
                <c:pt idx="5426">
                  <c:v>425</c:v>
                </c:pt>
                <c:pt idx="5427">
                  <c:v>427</c:v>
                </c:pt>
                <c:pt idx="5428">
                  <c:v>422</c:v>
                </c:pt>
                <c:pt idx="5429">
                  <c:v>433</c:v>
                </c:pt>
                <c:pt idx="5430">
                  <c:v>422</c:v>
                </c:pt>
                <c:pt idx="5431">
                  <c:v>413</c:v>
                </c:pt>
                <c:pt idx="5432">
                  <c:v>422</c:v>
                </c:pt>
                <c:pt idx="5433">
                  <c:v>425</c:v>
                </c:pt>
                <c:pt idx="5434">
                  <c:v>425</c:v>
                </c:pt>
                <c:pt idx="5435">
                  <c:v>425</c:v>
                </c:pt>
                <c:pt idx="5436">
                  <c:v>418</c:v>
                </c:pt>
                <c:pt idx="5437">
                  <c:v>425</c:v>
                </c:pt>
                <c:pt idx="5438">
                  <c:v>433</c:v>
                </c:pt>
                <c:pt idx="5439">
                  <c:v>425</c:v>
                </c:pt>
                <c:pt idx="5440">
                  <c:v>416</c:v>
                </c:pt>
                <c:pt idx="5441">
                  <c:v>413</c:v>
                </c:pt>
                <c:pt idx="5442">
                  <c:v>427</c:v>
                </c:pt>
                <c:pt idx="5443">
                  <c:v>413</c:v>
                </c:pt>
                <c:pt idx="5444">
                  <c:v>427</c:v>
                </c:pt>
                <c:pt idx="5445">
                  <c:v>425</c:v>
                </c:pt>
                <c:pt idx="5446">
                  <c:v>433</c:v>
                </c:pt>
                <c:pt idx="5447">
                  <c:v>436</c:v>
                </c:pt>
                <c:pt idx="5448">
                  <c:v>413</c:v>
                </c:pt>
                <c:pt idx="5449">
                  <c:v>422</c:v>
                </c:pt>
                <c:pt idx="5450">
                  <c:v>416</c:v>
                </c:pt>
                <c:pt idx="5451">
                  <c:v>422</c:v>
                </c:pt>
                <c:pt idx="5452">
                  <c:v>413</c:v>
                </c:pt>
                <c:pt idx="5453">
                  <c:v>416</c:v>
                </c:pt>
                <c:pt idx="5454">
                  <c:v>418</c:v>
                </c:pt>
                <c:pt idx="5455">
                  <c:v>408</c:v>
                </c:pt>
                <c:pt idx="5456">
                  <c:v>418</c:v>
                </c:pt>
                <c:pt idx="5457">
                  <c:v>425</c:v>
                </c:pt>
                <c:pt idx="5458">
                  <c:v>416</c:v>
                </c:pt>
                <c:pt idx="5459">
                  <c:v>425</c:v>
                </c:pt>
                <c:pt idx="5460">
                  <c:v>413</c:v>
                </c:pt>
                <c:pt idx="5461">
                  <c:v>418</c:v>
                </c:pt>
                <c:pt idx="5462">
                  <c:v>425</c:v>
                </c:pt>
                <c:pt idx="5463">
                  <c:v>418</c:v>
                </c:pt>
                <c:pt idx="5464">
                  <c:v>416</c:v>
                </c:pt>
                <c:pt idx="5465">
                  <c:v>413</c:v>
                </c:pt>
                <c:pt idx="5466">
                  <c:v>427</c:v>
                </c:pt>
                <c:pt idx="5467">
                  <c:v>411</c:v>
                </c:pt>
                <c:pt idx="5468">
                  <c:v>422</c:v>
                </c:pt>
                <c:pt idx="5469">
                  <c:v>425</c:v>
                </c:pt>
                <c:pt idx="5470">
                  <c:v>433</c:v>
                </c:pt>
                <c:pt idx="5471">
                  <c:v>425</c:v>
                </c:pt>
                <c:pt idx="5472">
                  <c:v>403</c:v>
                </c:pt>
                <c:pt idx="5473">
                  <c:v>427</c:v>
                </c:pt>
                <c:pt idx="5474">
                  <c:v>425</c:v>
                </c:pt>
                <c:pt idx="5475">
                  <c:v>427</c:v>
                </c:pt>
                <c:pt idx="5476">
                  <c:v>425</c:v>
                </c:pt>
                <c:pt idx="5477">
                  <c:v>425</c:v>
                </c:pt>
                <c:pt idx="5478">
                  <c:v>433</c:v>
                </c:pt>
                <c:pt idx="5479">
                  <c:v>427</c:v>
                </c:pt>
                <c:pt idx="5480">
                  <c:v>427</c:v>
                </c:pt>
                <c:pt idx="5481">
                  <c:v>436</c:v>
                </c:pt>
                <c:pt idx="5482">
                  <c:v>416</c:v>
                </c:pt>
                <c:pt idx="5483">
                  <c:v>422</c:v>
                </c:pt>
                <c:pt idx="5484">
                  <c:v>427</c:v>
                </c:pt>
                <c:pt idx="5485">
                  <c:v>422</c:v>
                </c:pt>
                <c:pt idx="5486">
                  <c:v>433</c:v>
                </c:pt>
                <c:pt idx="5487">
                  <c:v>425</c:v>
                </c:pt>
                <c:pt idx="5488">
                  <c:v>433</c:v>
                </c:pt>
                <c:pt idx="5489">
                  <c:v>411</c:v>
                </c:pt>
                <c:pt idx="5490">
                  <c:v>433</c:v>
                </c:pt>
                <c:pt idx="5491">
                  <c:v>612</c:v>
                </c:pt>
                <c:pt idx="5492">
                  <c:v>436</c:v>
                </c:pt>
                <c:pt idx="5493">
                  <c:v>433</c:v>
                </c:pt>
                <c:pt idx="5494">
                  <c:v>422</c:v>
                </c:pt>
                <c:pt idx="5495">
                  <c:v>427</c:v>
                </c:pt>
                <c:pt idx="5496">
                  <c:v>411</c:v>
                </c:pt>
                <c:pt idx="5497">
                  <c:v>433</c:v>
                </c:pt>
                <c:pt idx="5498">
                  <c:v>422</c:v>
                </c:pt>
                <c:pt idx="5499">
                  <c:v>427</c:v>
                </c:pt>
                <c:pt idx="5500">
                  <c:v>422</c:v>
                </c:pt>
                <c:pt idx="5501">
                  <c:v>418</c:v>
                </c:pt>
                <c:pt idx="5502">
                  <c:v>416</c:v>
                </c:pt>
                <c:pt idx="5503">
                  <c:v>436</c:v>
                </c:pt>
                <c:pt idx="5504">
                  <c:v>422</c:v>
                </c:pt>
                <c:pt idx="5505">
                  <c:v>411</c:v>
                </c:pt>
                <c:pt idx="5506">
                  <c:v>416</c:v>
                </c:pt>
                <c:pt idx="5507">
                  <c:v>413</c:v>
                </c:pt>
                <c:pt idx="5508">
                  <c:v>408</c:v>
                </c:pt>
                <c:pt idx="5509">
                  <c:v>411</c:v>
                </c:pt>
                <c:pt idx="5510">
                  <c:v>418</c:v>
                </c:pt>
                <c:pt idx="5511">
                  <c:v>418</c:v>
                </c:pt>
                <c:pt idx="5512">
                  <c:v>418</c:v>
                </c:pt>
                <c:pt idx="5513">
                  <c:v>400</c:v>
                </c:pt>
                <c:pt idx="5514">
                  <c:v>421</c:v>
                </c:pt>
                <c:pt idx="5515">
                  <c:v>418</c:v>
                </c:pt>
                <c:pt idx="5516">
                  <c:v>410</c:v>
                </c:pt>
                <c:pt idx="5517">
                  <c:v>421</c:v>
                </c:pt>
                <c:pt idx="5518">
                  <c:v>415</c:v>
                </c:pt>
                <c:pt idx="5519">
                  <c:v>415</c:v>
                </c:pt>
                <c:pt idx="5520">
                  <c:v>400</c:v>
                </c:pt>
                <c:pt idx="5521">
                  <c:v>427</c:v>
                </c:pt>
                <c:pt idx="5522">
                  <c:v>421</c:v>
                </c:pt>
                <c:pt idx="5523">
                  <c:v>415</c:v>
                </c:pt>
                <c:pt idx="5524">
                  <c:v>421</c:v>
                </c:pt>
                <c:pt idx="5525">
                  <c:v>421</c:v>
                </c:pt>
                <c:pt idx="5526">
                  <c:v>432</c:v>
                </c:pt>
                <c:pt idx="5527">
                  <c:v>415</c:v>
                </c:pt>
                <c:pt idx="5528">
                  <c:v>432</c:v>
                </c:pt>
                <c:pt idx="5529">
                  <c:v>424</c:v>
                </c:pt>
                <c:pt idx="5530">
                  <c:v>415</c:v>
                </c:pt>
                <c:pt idx="5531">
                  <c:v>418</c:v>
                </c:pt>
                <c:pt idx="5532">
                  <c:v>427</c:v>
                </c:pt>
                <c:pt idx="5533">
                  <c:v>418</c:v>
                </c:pt>
                <c:pt idx="5534">
                  <c:v>421</c:v>
                </c:pt>
                <c:pt idx="5535">
                  <c:v>421</c:v>
                </c:pt>
                <c:pt idx="5536">
                  <c:v>418</c:v>
                </c:pt>
                <c:pt idx="5537">
                  <c:v>439</c:v>
                </c:pt>
                <c:pt idx="5538">
                  <c:v>415</c:v>
                </c:pt>
                <c:pt idx="5539">
                  <c:v>415</c:v>
                </c:pt>
                <c:pt idx="5540">
                  <c:v>410</c:v>
                </c:pt>
                <c:pt idx="5541">
                  <c:v>414</c:v>
                </c:pt>
                <c:pt idx="5542">
                  <c:v>400</c:v>
                </c:pt>
                <c:pt idx="5543">
                  <c:v>426</c:v>
                </c:pt>
                <c:pt idx="5544">
                  <c:v>425</c:v>
                </c:pt>
                <c:pt idx="5545">
                  <c:v>417</c:v>
                </c:pt>
                <c:pt idx="5546">
                  <c:v>425</c:v>
                </c:pt>
                <c:pt idx="5547">
                  <c:v>417</c:v>
                </c:pt>
                <c:pt idx="5548">
                  <c:v>417</c:v>
                </c:pt>
                <c:pt idx="5549">
                  <c:v>417</c:v>
                </c:pt>
                <c:pt idx="5550">
                  <c:v>425</c:v>
                </c:pt>
                <c:pt idx="5551">
                  <c:v>425</c:v>
                </c:pt>
                <c:pt idx="5552">
                  <c:v>417</c:v>
                </c:pt>
                <c:pt idx="5553">
                  <c:v>414</c:v>
                </c:pt>
                <c:pt idx="5554">
                  <c:v>432</c:v>
                </c:pt>
                <c:pt idx="5555">
                  <c:v>426</c:v>
                </c:pt>
                <c:pt idx="5556">
                  <c:v>417</c:v>
                </c:pt>
                <c:pt idx="5557">
                  <c:v>417</c:v>
                </c:pt>
                <c:pt idx="5558">
                  <c:v>432</c:v>
                </c:pt>
                <c:pt idx="5559">
                  <c:v>411</c:v>
                </c:pt>
                <c:pt idx="5560">
                  <c:v>426</c:v>
                </c:pt>
                <c:pt idx="5561">
                  <c:v>425</c:v>
                </c:pt>
                <c:pt idx="5562">
                  <c:v>425</c:v>
                </c:pt>
                <c:pt idx="5563">
                  <c:v>426</c:v>
                </c:pt>
                <c:pt idx="5564">
                  <c:v>411</c:v>
                </c:pt>
                <c:pt idx="5565">
                  <c:v>426</c:v>
                </c:pt>
                <c:pt idx="5566">
                  <c:v>417</c:v>
                </c:pt>
                <c:pt idx="5567">
                  <c:v>422</c:v>
                </c:pt>
                <c:pt idx="5568">
                  <c:v>417</c:v>
                </c:pt>
                <c:pt idx="5569">
                  <c:v>425</c:v>
                </c:pt>
                <c:pt idx="5570">
                  <c:v>422</c:v>
                </c:pt>
                <c:pt idx="5571">
                  <c:v>442</c:v>
                </c:pt>
                <c:pt idx="5572">
                  <c:v>426</c:v>
                </c:pt>
                <c:pt idx="5573">
                  <c:v>426</c:v>
                </c:pt>
                <c:pt idx="5574">
                  <c:v>438</c:v>
                </c:pt>
                <c:pt idx="5575">
                  <c:v>432</c:v>
                </c:pt>
                <c:pt idx="5576">
                  <c:v>425</c:v>
                </c:pt>
                <c:pt idx="5577">
                  <c:v>432</c:v>
                </c:pt>
                <c:pt idx="5578">
                  <c:v>442</c:v>
                </c:pt>
                <c:pt idx="5579">
                  <c:v>434</c:v>
                </c:pt>
                <c:pt idx="5580">
                  <c:v>442</c:v>
                </c:pt>
                <c:pt idx="5581">
                  <c:v>434</c:v>
                </c:pt>
                <c:pt idx="5582">
                  <c:v>447</c:v>
                </c:pt>
                <c:pt idx="5583">
                  <c:v>442</c:v>
                </c:pt>
                <c:pt idx="5584">
                  <c:v>438</c:v>
                </c:pt>
                <c:pt idx="5585">
                  <c:v>454</c:v>
                </c:pt>
                <c:pt idx="5586">
                  <c:v>442</c:v>
                </c:pt>
                <c:pt idx="5587">
                  <c:v>444</c:v>
                </c:pt>
                <c:pt idx="5588">
                  <c:v>442</c:v>
                </c:pt>
                <c:pt idx="5589">
                  <c:v>454</c:v>
                </c:pt>
                <c:pt idx="5590">
                  <c:v>444</c:v>
                </c:pt>
                <c:pt idx="5591">
                  <c:v>447</c:v>
                </c:pt>
                <c:pt idx="5592">
                  <c:v>451</c:v>
                </c:pt>
                <c:pt idx="5593">
                  <c:v>451</c:v>
                </c:pt>
                <c:pt idx="5594">
                  <c:v>454</c:v>
                </c:pt>
                <c:pt idx="5595">
                  <c:v>447</c:v>
                </c:pt>
                <c:pt idx="5596">
                  <c:v>459</c:v>
                </c:pt>
                <c:pt idx="5597">
                  <c:v>456</c:v>
                </c:pt>
                <c:pt idx="5598">
                  <c:v>451</c:v>
                </c:pt>
                <c:pt idx="5599">
                  <c:v>459</c:v>
                </c:pt>
                <c:pt idx="5600">
                  <c:v>463</c:v>
                </c:pt>
                <c:pt idx="5601">
                  <c:v>463</c:v>
                </c:pt>
                <c:pt idx="5602">
                  <c:v>466</c:v>
                </c:pt>
                <c:pt idx="5603">
                  <c:v>459</c:v>
                </c:pt>
                <c:pt idx="5604">
                  <c:v>476</c:v>
                </c:pt>
                <c:pt idx="5605">
                  <c:v>459</c:v>
                </c:pt>
                <c:pt idx="5606">
                  <c:v>476</c:v>
                </c:pt>
                <c:pt idx="5607">
                  <c:v>480</c:v>
                </c:pt>
                <c:pt idx="5608">
                  <c:v>480</c:v>
                </c:pt>
                <c:pt idx="5609">
                  <c:v>492</c:v>
                </c:pt>
                <c:pt idx="5610">
                  <c:v>476</c:v>
                </c:pt>
                <c:pt idx="5611">
                  <c:v>485</c:v>
                </c:pt>
                <c:pt idx="5612">
                  <c:v>488</c:v>
                </c:pt>
                <c:pt idx="5613">
                  <c:v>496</c:v>
                </c:pt>
                <c:pt idx="5614">
                  <c:v>480</c:v>
                </c:pt>
                <c:pt idx="5615">
                  <c:v>485</c:v>
                </c:pt>
                <c:pt idx="5616">
                  <c:v>502</c:v>
                </c:pt>
                <c:pt idx="5617">
                  <c:v>485</c:v>
                </c:pt>
                <c:pt idx="5618">
                  <c:v>488</c:v>
                </c:pt>
                <c:pt idx="5619">
                  <c:v>485</c:v>
                </c:pt>
                <c:pt idx="5620">
                  <c:v>502</c:v>
                </c:pt>
                <c:pt idx="5621">
                  <c:v>488</c:v>
                </c:pt>
                <c:pt idx="5622">
                  <c:v>476</c:v>
                </c:pt>
                <c:pt idx="5623">
                  <c:v>480</c:v>
                </c:pt>
                <c:pt idx="5624">
                  <c:v>485</c:v>
                </c:pt>
                <c:pt idx="5625">
                  <c:v>488</c:v>
                </c:pt>
                <c:pt idx="5626">
                  <c:v>492</c:v>
                </c:pt>
                <c:pt idx="5627">
                  <c:v>502</c:v>
                </c:pt>
                <c:pt idx="5628">
                  <c:v>485</c:v>
                </c:pt>
                <c:pt idx="5629">
                  <c:v>492</c:v>
                </c:pt>
                <c:pt idx="5630">
                  <c:v>496</c:v>
                </c:pt>
                <c:pt idx="5631">
                  <c:v>492</c:v>
                </c:pt>
                <c:pt idx="5632">
                  <c:v>488</c:v>
                </c:pt>
                <c:pt idx="5633">
                  <c:v>500</c:v>
                </c:pt>
                <c:pt idx="5634">
                  <c:v>485</c:v>
                </c:pt>
                <c:pt idx="5635">
                  <c:v>492</c:v>
                </c:pt>
                <c:pt idx="5636">
                  <c:v>492</c:v>
                </c:pt>
                <c:pt idx="5637">
                  <c:v>502</c:v>
                </c:pt>
                <c:pt idx="5638">
                  <c:v>488</c:v>
                </c:pt>
                <c:pt idx="5639">
                  <c:v>480</c:v>
                </c:pt>
                <c:pt idx="5640">
                  <c:v>500</c:v>
                </c:pt>
                <c:pt idx="5641">
                  <c:v>485</c:v>
                </c:pt>
                <c:pt idx="5642">
                  <c:v>492</c:v>
                </c:pt>
                <c:pt idx="5643">
                  <c:v>480</c:v>
                </c:pt>
                <c:pt idx="5644">
                  <c:v>488</c:v>
                </c:pt>
                <c:pt idx="5645">
                  <c:v>488</c:v>
                </c:pt>
                <c:pt idx="5646">
                  <c:v>480</c:v>
                </c:pt>
                <c:pt idx="5647">
                  <c:v>496</c:v>
                </c:pt>
                <c:pt idx="5648">
                  <c:v>502</c:v>
                </c:pt>
                <c:pt idx="5649">
                  <c:v>496</c:v>
                </c:pt>
                <c:pt idx="5650">
                  <c:v>517</c:v>
                </c:pt>
                <c:pt idx="5651">
                  <c:v>527</c:v>
                </c:pt>
                <c:pt idx="5652">
                  <c:v>536</c:v>
                </c:pt>
                <c:pt idx="5653">
                  <c:v>565</c:v>
                </c:pt>
                <c:pt idx="5654">
                  <c:v>560</c:v>
                </c:pt>
                <c:pt idx="5655">
                  <c:v>572</c:v>
                </c:pt>
                <c:pt idx="5656">
                  <c:v>560</c:v>
                </c:pt>
                <c:pt idx="5657">
                  <c:v>567</c:v>
                </c:pt>
                <c:pt idx="5658">
                  <c:v>548</c:v>
                </c:pt>
                <c:pt idx="5659">
                  <c:v>552</c:v>
                </c:pt>
                <c:pt idx="5660">
                  <c:v>545</c:v>
                </c:pt>
                <c:pt idx="5661">
                  <c:v>540</c:v>
                </c:pt>
                <c:pt idx="5662">
                  <c:v>536</c:v>
                </c:pt>
                <c:pt idx="5663">
                  <c:v>517</c:v>
                </c:pt>
                <c:pt idx="5664">
                  <c:v>536</c:v>
                </c:pt>
                <c:pt idx="5665">
                  <c:v>517</c:v>
                </c:pt>
                <c:pt idx="5666">
                  <c:v>517</c:v>
                </c:pt>
                <c:pt idx="5667">
                  <c:v>518</c:v>
                </c:pt>
                <c:pt idx="5668">
                  <c:v>517</c:v>
                </c:pt>
                <c:pt idx="5669">
                  <c:v>502</c:v>
                </c:pt>
                <c:pt idx="5670">
                  <c:v>488</c:v>
                </c:pt>
                <c:pt idx="5671">
                  <c:v>508</c:v>
                </c:pt>
                <c:pt idx="5672">
                  <c:v>517</c:v>
                </c:pt>
                <c:pt idx="5673">
                  <c:v>500</c:v>
                </c:pt>
                <c:pt idx="5674">
                  <c:v>500</c:v>
                </c:pt>
                <c:pt idx="5675">
                  <c:v>496</c:v>
                </c:pt>
                <c:pt idx="5676">
                  <c:v>496</c:v>
                </c:pt>
                <c:pt idx="5677">
                  <c:v>502</c:v>
                </c:pt>
                <c:pt idx="5678">
                  <c:v>492</c:v>
                </c:pt>
                <c:pt idx="5679">
                  <c:v>496</c:v>
                </c:pt>
                <c:pt idx="5680">
                  <c:v>473</c:v>
                </c:pt>
                <c:pt idx="5681">
                  <c:v>492</c:v>
                </c:pt>
                <c:pt idx="5682">
                  <c:v>488</c:v>
                </c:pt>
                <c:pt idx="5683">
                  <c:v>517</c:v>
                </c:pt>
                <c:pt idx="5684">
                  <c:v>492</c:v>
                </c:pt>
                <c:pt idx="5685">
                  <c:v>476</c:v>
                </c:pt>
                <c:pt idx="5686">
                  <c:v>492</c:v>
                </c:pt>
                <c:pt idx="5687">
                  <c:v>466</c:v>
                </c:pt>
                <c:pt idx="5688">
                  <c:v>488</c:v>
                </c:pt>
                <c:pt idx="5689">
                  <c:v>488</c:v>
                </c:pt>
                <c:pt idx="5690">
                  <c:v>492</c:v>
                </c:pt>
                <c:pt idx="5691">
                  <c:v>488</c:v>
                </c:pt>
                <c:pt idx="5692">
                  <c:v>496</c:v>
                </c:pt>
                <c:pt idx="5693">
                  <c:v>492</c:v>
                </c:pt>
                <c:pt idx="5694">
                  <c:v>492</c:v>
                </c:pt>
                <c:pt idx="5695">
                  <c:v>492</c:v>
                </c:pt>
                <c:pt idx="5696">
                  <c:v>488</c:v>
                </c:pt>
                <c:pt idx="5697">
                  <c:v>488</c:v>
                </c:pt>
                <c:pt idx="5698">
                  <c:v>496</c:v>
                </c:pt>
                <c:pt idx="5699">
                  <c:v>502</c:v>
                </c:pt>
                <c:pt idx="5700">
                  <c:v>496</c:v>
                </c:pt>
                <c:pt idx="5701">
                  <c:v>500</c:v>
                </c:pt>
                <c:pt idx="5702">
                  <c:v>492</c:v>
                </c:pt>
                <c:pt idx="5703">
                  <c:v>508</c:v>
                </c:pt>
                <c:pt idx="5704">
                  <c:v>480</c:v>
                </c:pt>
                <c:pt idx="5705">
                  <c:v>502</c:v>
                </c:pt>
                <c:pt idx="5706">
                  <c:v>508</c:v>
                </c:pt>
                <c:pt idx="5707">
                  <c:v>492</c:v>
                </c:pt>
                <c:pt idx="5708">
                  <c:v>502</c:v>
                </c:pt>
                <c:pt idx="5709">
                  <c:v>496</c:v>
                </c:pt>
                <c:pt idx="5710">
                  <c:v>502</c:v>
                </c:pt>
                <c:pt idx="5711">
                  <c:v>500</c:v>
                </c:pt>
                <c:pt idx="5712">
                  <c:v>517</c:v>
                </c:pt>
                <c:pt idx="5713">
                  <c:v>502</c:v>
                </c:pt>
                <c:pt idx="5714">
                  <c:v>508</c:v>
                </c:pt>
                <c:pt idx="5715">
                  <c:v>500</c:v>
                </c:pt>
                <c:pt idx="5716">
                  <c:v>496</c:v>
                </c:pt>
                <c:pt idx="5717">
                  <c:v>523</c:v>
                </c:pt>
                <c:pt idx="5718">
                  <c:v>496</c:v>
                </c:pt>
                <c:pt idx="5719">
                  <c:v>502</c:v>
                </c:pt>
                <c:pt idx="5720">
                  <c:v>500</c:v>
                </c:pt>
                <c:pt idx="5721">
                  <c:v>496</c:v>
                </c:pt>
                <c:pt idx="5722">
                  <c:v>500</c:v>
                </c:pt>
                <c:pt idx="5723">
                  <c:v>502</c:v>
                </c:pt>
                <c:pt idx="5724">
                  <c:v>496</c:v>
                </c:pt>
                <c:pt idx="5725">
                  <c:v>496</c:v>
                </c:pt>
                <c:pt idx="5726">
                  <c:v>488</c:v>
                </c:pt>
                <c:pt idx="5727">
                  <c:v>500</c:v>
                </c:pt>
                <c:pt idx="5728">
                  <c:v>476</c:v>
                </c:pt>
                <c:pt idx="5729">
                  <c:v>500</c:v>
                </c:pt>
                <c:pt idx="5730">
                  <c:v>502</c:v>
                </c:pt>
                <c:pt idx="5731">
                  <c:v>485</c:v>
                </c:pt>
                <c:pt idx="5732">
                  <c:v>496</c:v>
                </c:pt>
                <c:pt idx="5733">
                  <c:v>485</c:v>
                </c:pt>
                <c:pt idx="5734">
                  <c:v>500</c:v>
                </c:pt>
                <c:pt idx="5735">
                  <c:v>492</c:v>
                </c:pt>
                <c:pt idx="5736">
                  <c:v>496</c:v>
                </c:pt>
                <c:pt idx="5737">
                  <c:v>480</c:v>
                </c:pt>
                <c:pt idx="5738">
                  <c:v>476</c:v>
                </c:pt>
                <c:pt idx="5739">
                  <c:v>488</c:v>
                </c:pt>
                <c:pt idx="5740">
                  <c:v>500</c:v>
                </c:pt>
                <c:pt idx="5741">
                  <c:v>485</c:v>
                </c:pt>
                <c:pt idx="5742">
                  <c:v>476</c:v>
                </c:pt>
                <c:pt idx="5743">
                  <c:v>476</c:v>
                </c:pt>
                <c:pt idx="5744">
                  <c:v>480</c:v>
                </c:pt>
                <c:pt idx="5745">
                  <c:v>459</c:v>
                </c:pt>
                <c:pt idx="5746">
                  <c:v>476</c:v>
                </c:pt>
                <c:pt idx="5747">
                  <c:v>488</c:v>
                </c:pt>
                <c:pt idx="5748">
                  <c:v>476</c:v>
                </c:pt>
                <c:pt idx="5749">
                  <c:v>485</c:v>
                </c:pt>
                <c:pt idx="5750">
                  <c:v>466</c:v>
                </c:pt>
                <c:pt idx="5751">
                  <c:v>492</c:v>
                </c:pt>
                <c:pt idx="5752">
                  <c:v>488</c:v>
                </c:pt>
                <c:pt idx="5753">
                  <c:v>476</c:v>
                </c:pt>
                <c:pt idx="5754">
                  <c:v>488</c:v>
                </c:pt>
                <c:pt idx="5755">
                  <c:v>476</c:v>
                </c:pt>
                <c:pt idx="5756">
                  <c:v>480</c:v>
                </c:pt>
                <c:pt idx="5757">
                  <c:v>476</c:v>
                </c:pt>
                <c:pt idx="5758">
                  <c:v>485</c:v>
                </c:pt>
                <c:pt idx="5759">
                  <c:v>480</c:v>
                </c:pt>
                <c:pt idx="5760">
                  <c:v>485</c:v>
                </c:pt>
                <c:pt idx="5761">
                  <c:v>488</c:v>
                </c:pt>
                <c:pt idx="5762">
                  <c:v>466</c:v>
                </c:pt>
                <c:pt idx="5763">
                  <c:v>488</c:v>
                </c:pt>
                <c:pt idx="5764">
                  <c:v>488</c:v>
                </c:pt>
                <c:pt idx="5765">
                  <c:v>492</c:v>
                </c:pt>
                <c:pt idx="5766">
                  <c:v>485</c:v>
                </c:pt>
                <c:pt idx="5767">
                  <c:v>480</c:v>
                </c:pt>
                <c:pt idx="5768">
                  <c:v>492</c:v>
                </c:pt>
                <c:pt idx="5769">
                  <c:v>492</c:v>
                </c:pt>
                <c:pt idx="5770">
                  <c:v>485</c:v>
                </c:pt>
                <c:pt idx="5771">
                  <c:v>492</c:v>
                </c:pt>
                <c:pt idx="5772">
                  <c:v>466</c:v>
                </c:pt>
                <c:pt idx="5773">
                  <c:v>488</c:v>
                </c:pt>
                <c:pt idx="5774">
                  <c:v>488</c:v>
                </c:pt>
                <c:pt idx="5775">
                  <c:v>485</c:v>
                </c:pt>
                <c:pt idx="5776">
                  <c:v>492</c:v>
                </c:pt>
                <c:pt idx="5777">
                  <c:v>485</c:v>
                </c:pt>
                <c:pt idx="5778">
                  <c:v>500</c:v>
                </c:pt>
                <c:pt idx="5779">
                  <c:v>485</c:v>
                </c:pt>
                <c:pt idx="5780">
                  <c:v>500</c:v>
                </c:pt>
                <c:pt idx="5781">
                  <c:v>492</c:v>
                </c:pt>
                <c:pt idx="5782">
                  <c:v>492</c:v>
                </c:pt>
                <c:pt idx="5783">
                  <c:v>492</c:v>
                </c:pt>
                <c:pt idx="5784">
                  <c:v>488</c:v>
                </c:pt>
                <c:pt idx="5785">
                  <c:v>508</c:v>
                </c:pt>
                <c:pt idx="5786">
                  <c:v>500</c:v>
                </c:pt>
                <c:pt idx="5787">
                  <c:v>500</c:v>
                </c:pt>
                <c:pt idx="5788">
                  <c:v>500</c:v>
                </c:pt>
                <c:pt idx="5789">
                  <c:v>500</c:v>
                </c:pt>
                <c:pt idx="5790">
                  <c:v>500</c:v>
                </c:pt>
                <c:pt idx="5791">
                  <c:v>502</c:v>
                </c:pt>
                <c:pt idx="5792">
                  <c:v>517</c:v>
                </c:pt>
                <c:pt idx="5793">
                  <c:v>517</c:v>
                </c:pt>
                <c:pt idx="5794">
                  <c:v>517</c:v>
                </c:pt>
                <c:pt idx="5795">
                  <c:v>523</c:v>
                </c:pt>
                <c:pt idx="5796">
                  <c:v>530</c:v>
                </c:pt>
                <c:pt idx="5797">
                  <c:v>523</c:v>
                </c:pt>
                <c:pt idx="5798">
                  <c:v>523</c:v>
                </c:pt>
                <c:pt idx="5799">
                  <c:v>508</c:v>
                </c:pt>
                <c:pt idx="5800">
                  <c:v>517</c:v>
                </c:pt>
                <c:pt idx="5801">
                  <c:v>508</c:v>
                </c:pt>
                <c:pt idx="5802">
                  <c:v>518</c:v>
                </c:pt>
                <c:pt idx="5803">
                  <c:v>488</c:v>
                </c:pt>
                <c:pt idx="5804">
                  <c:v>517</c:v>
                </c:pt>
                <c:pt idx="5805">
                  <c:v>508</c:v>
                </c:pt>
                <c:pt idx="5806">
                  <c:v>502</c:v>
                </c:pt>
                <c:pt idx="5807">
                  <c:v>500</c:v>
                </c:pt>
                <c:pt idx="5808">
                  <c:v>496</c:v>
                </c:pt>
                <c:pt idx="5809">
                  <c:v>492</c:v>
                </c:pt>
                <c:pt idx="5810">
                  <c:v>488</c:v>
                </c:pt>
                <c:pt idx="5811">
                  <c:v>496</c:v>
                </c:pt>
                <c:pt idx="5812">
                  <c:v>488</c:v>
                </c:pt>
                <c:pt idx="5813">
                  <c:v>480</c:v>
                </c:pt>
                <c:pt idx="5814">
                  <c:v>480</c:v>
                </c:pt>
                <c:pt idx="5815">
                  <c:v>492</c:v>
                </c:pt>
                <c:pt idx="5816">
                  <c:v>485</c:v>
                </c:pt>
                <c:pt idx="5817">
                  <c:v>485</c:v>
                </c:pt>
                <c:pt idx="5818">
                  <c:v>476</c:v>
                </c:pt>
                <c:pt idx="5819">
                  <c:v>480</c:v>
                </c:pt>
                <c:pt idx="5820">
                  <c:v>463</c:v>
                </c:pt>
                <c:pt idx="5821">
                  <c:v>476</c:v>
                </c:pt>
                <c:pt idx="5822">
                  <c:v>488</c:v>
                </c:pt>
                <c:pt idx="5823">
                  <c:v>473</c:v>
                </c:pt>
                <c:pt idx="5824">
                  <c:v>476</c:v>
                </c:pt>
                <c:pt idx="5825">
                  <c:v>463</c:v>
                </c:pt>
                <c:pt idx="5826">
                  <c:v>485</c:v>
                </c:pt>
                <c:pt idx="5827">
                  <c:v>473</c:v>
                </c:pt>
                <c:pt idx="5828">
                  <c:v>476</c:v>
                </c:pt>
                <c:pt idx="5829">
                  <c:v>466</c:v>
                </c:pt>
                <c:pt idx="5830">
                  <c:v>466</c:v>
                </c:pt>
                <c:pt idx="5831">
                  <c:v>480</c:v>
                </c:pt>
                <c:pt idx="5832">
                  <c:v>473</c:v>
                </c:pt>
                <c:pt idx="5833">
                  <c:v>480</c:v>
                </c:pt>
                <c:pt idx="5834">
                  <c:v>473</c:v>
                </c:pt>
                <c:pt idx="5835">
                  <c:v>476</c:v>
                </c:pt>
                <c:pt idx="5836">
                  <c:v>473</c:v>
                </c:pt>
                <c:pt idx="5837">
                  <c:v>480</c:v>
                </c:pt>
                <c:pt idx="5838">
                  <c:v>473</c:v>
                </c:pt>
                <c:pt idx="5839">
                  <c:v>473</c:v>
                </c:pt>
                <c:pt idx="5840">
                  <c:v>463</c:v>
                </c:pt>
                <c:pt idx="5841">
                  <c:v>500</c:v>
                </c:pt>
                <c:pt idx="5842">
                  <c:v>480</c:v>
                </c:pt>
                <c:pt idx="5843">
                  <c:v>480</c:v>
                </c:pt>
                <c:pt idx="5844">
                  <c:v>480</c:v>
                </c:pt>
                <c:pt idx="5845">
                  <c:v>473</c:v>
                </c:pt>
                <c:pt idx="5846">
                  <c:v>480</c:v>
                </c:pt>
                <c:pt idx="5847">
                  <c:v>473</c:v>
                </c:pt>
                <c:pt idx="5848">
                  <c:v>476</c:v>
                </c:pt>
                <c:pt idx="5849">
                  <c:v>473</c:v>
                </c:pt>
                <c:pt idx="5850">
                  <c:v>485</c:v>
                </c:pt>
                <c:pt idx="5851">
                  <c:v>480</c:v>
                </c:pt>
                <c:pt idx="5852">
                  <c:v>473</c:v>
                </c:pt>
                <c:pt idx="5853">
                  <c:v>492</c:v>
                </c:pt>
                <c:pt idx="5854">
                  <c:v>488</c:v>
                </c:pt>
                <c:pt idx="5855">
                  <c:v>492</c:v>
                </c:pt>
                <c:pt idx="5856">
                  <c:v>492</c:v>
                </c:pt>
                <c:pt idx="5857">
                  <c:v>492</c:v>
                </c:pt>
                <c:pt idx="5858">
                  <c:v>488</c:v>
                </c:pt>
                <c:pt idx="5859">
                  <c:v>502</c:v>
                </c:pt>
                <c:pt idx="5860">
                  <c:v>496</c:v>
                </c:pt>
                <c:pt idx="5861">
                  <c:v>517</c:v>
                </c:pt>
                <c:pt idx="5862">
                  <c:v>496</c:v>
                </c:pt>
                <c:pt idx="5863">
                  <c:v>517</c:v>
                </c:pt>
                <c:pt idx="5864">
                  <c:v>502</c:v>
                </c:pt>
                <c:pt idx="5865">
                  <c:v>502</c:v>
                </c:pt>
                <c:pt idx="5866">
                  <c:v>508</c:v>
                </c:pt>
                <c:pt idx="5867">
                  <c:v>500</c:v>
                </c:pt>
                <c:pt idx="5868">
                  <c:v>502</c:v>
                </c:pt>
                <c:pt idx="5869">
                  <c:v>496</c:v>
                </c:pt>
                <c:pt idx="5870">
                  <c:v>517</c:v>
                </c:pt>
                <c:pt idx="5871">
                  <c:v>500</c:v>
                </c:pt>
                <c:pt idx="5872">
                  <c:v>502</c:v>
                </c:pt>
                <c:pt idx="5873">
                  <c:v>500</c:v>
                </c:pt>
                <c:pt idx="5874">
                  <c:v>488</c:v>
                </c:pt>
                <c:pt idx="5875">
                  <c:v>518</c:v>
                </c:pt>
                <c:pt idx="5876">
                  <c:v>502</c:v>
                </c:pt>
                <c:pt idx="5877">
                  <c:v>517</c:v>
                </c:pt>
                <c:pt idx="5878">
                  <c:v>517</c:v>
                </c:pt>
                <c:pt idx="5879">
                  <c:v>508</c:v>
                </c:pt>
                <c:pt idx="5880">
                  <c:v>508</c:v>
                </c:pt>
                <c:pt idx="5881">
                  <c:v>496</c:v>
                </c:pt>
                <c:pt idx="5882">
                  <c:v>496</c:v>
                </c:pt>
                <c:pt idx="5883">
                  <c:v>517</c:v>
                </c:pt>
                <c:pt idx="5884">
                  <c:v>500</c:v>
                </c:pt>
                <c:pt idx="5885">
                  <c:v>502</c:v>
                </c:pt>
                <c:pt idx="5886">
                  <c:v>488</c:v>
                </c:pt>
                <c:pt idx="5887">
                  <c:v>508</c:v>
                </c:pt>
                <c:pt idx="5888">
                  <c:v>517</c:v>
                </c:pt>
                <c:pt idx="5889">
                  <c:v>508</c:v>
                </c:pt>
                <c:pt idx="5890">
                  <c:v>502</c:v>
                </c:pt>
                <c:pt idx="5891">
                  <c:v>500</c:v>
                </c:pt>
                <c:pt idx="5892">
                  <c:v>502</c:v>
                </c:pt>
                <c:pt idx="5893">
                  <c:v>492</c:v>
                </c:pt>
                <c:pt idx="5894">
                  <c:v>500</c:v>
                </c:pt>
                <c:pt idx="5895">
                  <c:v>496</c:v>
                </c:pt>
                <c:pt idx="5896">
                  <c:v>496</c:v>
                </c:pt>
                <c:pt idx="5897">
                  <c:v>485</c:v>
                </c:pt>
                <c:pt idx="5898">
                  <c:v>500</c:v>
                </c:pt>
                <c:pt idx="5899">
                  <c:v>500</c:v>
                </c:pt>
                <c:pt idx="5900">
                  <c:v>488</c:v>
                </c:pt>
                <c:pt idx="5901">
                  <c:v>488</c:v>
                </c:pt>
                <c:pt idx="5902">
                  <c:v>500</c:v>
                </c:pt>
                <c:pt idx="5903">
                  <c:v>488</c:v>
                </c:pt>
                <c:pt idx="5904">
                  <c:v>480</c:v>
                </c:pt>
                <c:pt idx="5905">
                  <c:v>488</c:v>
                </c:pt>
                <c:pt idx="5906">
                  <c:v>488</c:v>
                </c:pt>
                <c:pt idx="5907">
                  <c:v>492</c:v>
                </c:pt>
                <c:pt idx="5908">
                  <c:v>466</c:v>
                </c:pt>
                <c:pt idx="5909">
                  <c:v>502</c:v>
                </c:pt>
                <c:pt idx="5910">
                  <c:v>480</c:v>
                </c:pt>
                <c:pt idx="5911">
                  <c:v>466</c:v>
                </c:pt>
                <c:pt idx="5912">
                  <c:v>473</c:v>
                </c:pt>
                <c:pt idx="5913">
                  <c:v>466</c:v>
                </c:pt>
                <c:pt idx="5914">
                  <c:v>485</c:v>
                </c:pt>
                <c:pt idx="5915">
                  <c:v>466</c:v>
                </c:pt>
                <c:pt idx="5916">
                  <c:v>466</c:v>
                </c:pt>
                <c:pt idx="5917">
                  <c:v>473</c:v>
                </c:pt>
                <c:pt idx="5918">
                  <c:v>473</c:v>
                </c:pt>
                <c:pt idx="5919">
                  <c:v>463</c:v>
                </c:pt>
                <c:pt idx="5920">
                  <c:v>454</c:v>
                </c:pt>
                <c:pt idx="5921">
                  <c:v>473</c:v>
                </c:pt>
                <c:pt idx="5922">
                  <c:v>473</c:v>
                </c:pt>
                <c:pt idx="5923">
                  <c:v>473</c:v>
                </c:pt>
                <c:pt idx="5924">
                  <c:v>459</c:v>
                </c:pt>
                <c:pt idx="5925">
                  <c:v>459</c:v>
                </c:pt>
                <c:pt idx="5926">
                  <c:v>463</c:v>
                </c:pt>
                <c:pt idx="5927">
                  <c:v>463</c:v>
                </c:pt>
                <c:pt idx="5928">
                  <c:v>466</c:v>
                </c:pt>
                <c:pt idx="5929">
                  <c:v>463</c:v>
                </c:pt>
                <c:pt idx="5930">
                  <c:v>466</c:v>
                </c:pt>
                <c:pt idx="5931">
                  <c:v>459</c:v>
                </c:pt>
                <c:pt idx="5932">
                  <c:v>454</c:v>
                </c:pt>
                <c:pt idx="5933">
                  <c:v>466</c:v>
                </c:pt>
                <c:pt idx="5934">
                  <c:v>459</c:v>
                </c:pt>
                <c:pt idx="5935">
                  <c:v>454</c:v>
                </c:pt>
                <c:pt idx="5936">
                  <c:v>459</c:v>
                </c:pt>
                <c:pt idx="5937">
                  <c:v>451</c:v>
                </c:pt>
                <c:pt idx="5938">
                  <c:v>454</c:v>
                </c:pt>
                <c:pt idx="5939">
                  <c:v>451</c:v>
                </c:pt>
                <c:pt idx="5940">
                  <c:v>454</c:v>
                </c:pt>
                <c:pt idx="5941">
                  <c:v>456</c:v>
                </c:pt>
                <c:pt idx="5942">
                  <c:v>447</c:v>
                </c:pt>
                <c:pt idx="5943">
                  <c:v>451</c:v>
                </c:pt>
                <c:pt idx="5944">
                  <c:v>454</c:v>
                </c:pt>
                <c:pt idx="5945">
                  <c:v>456</c:v>
                </c:pt>
                <c:pt idx="5946">
                  <c:v>456</c:v>
                </c:pt>
                <c:pt idx="5947">
                  <c:v>456</c:v>
                </c:pt>
                <c:pt idx="5948">
                  <c:v>456</c:v>
                </c:pt>
                <c:pt idx="5949">
                  <c:v>447</c:v>
                </c:pt>
                <c:pt idx="5950">
                  <c:v>454</c:v>
                </c:pt>
                <c:pt idx="5951">
                  <c:v>459</c:v>
                </c:pt>
                <c:pt idx="5952">
                  <c:v>454</c:v>
                </c:pt>
                <c:pt idx="5953">
                  <c:v>456</c:v>
                </c:pt>
                <c:pt idx="5954">
                  <c:v>444</c:v>
                </c:pt>
                <c:pt idx="5955">
                  <c:v>456</c:v>
                </c:pt>
                <c:pt idx="5956">
                  <c:v>451</c:v>
                </c:pt>
                <c:pt idx="5957">
                  <c:v>459</c:v>
                </c:pt>
                <c:pt idx="5958">
                  <c:v>459</c:v>
                </c:pt>
                <c:pt idx="5959">
                  <c:v>454</c:v>
                </c:pt>
                <c:pt idx="5960">
                  <c:v>463</c:v>
                </c:pt>
                <c:pt idx="5961">
                  <c:v>454</c:v>
                </c:pt>
                <c:pt idx="5962">
                  <c:v>459</c:v>
                </c:pt>
                <c:pt idx="5963">
                  <c:v>459</c:v>
                </c:pt>
                <c:pt idx="5964">
                  <c:v>459</c:v>
                </c:pt>
                <c:pt idx="5965">
                  <c:v>451</c:v>
                </c:pt>
                <c:pt idx="5966">
                  <c:v>466</c:v>
                </c:pt>
                <c:pt idx="5967">
                  <c:v>466</c:v>
                </c:pt>
                <c:pt idx="5968">
                  <c:v>459</c:v>
                </c:pt>
                <c:pt idx="5969">
                  <c:v>454</c:v>
                </c:pt>
                <c:pt idx="5970">
                  <c:v>456</c:v>
                </c:pt>
                <c:pt idx="5971">
                  <c:v>459</c:v>
                </c:pt>
                <c:pt idx="5972">
                  <c:v>447</c:v>
                </c:pt>
                <c:pt idx="5973">
                  <c:v>444</c:v>
                </c:pt>
                <c:pt idx="5974">
                  <c:v>463</c:v>
                </c:pt>
                <c:pt idx="5975">
                  <c:v>454</c:v>
                </c:pt>
                <c:pt idx="5976">
                  <c:v>451</c:v>
                </c:pt>
                <c:pt idx="5977">
                  <c:v>473</c:v>
                </c:pt>
                <c:pt idx="5978">
                  <c:v>454</c:v>
                </c:pt>
                <c:pt idx="5979">
                  <c:v>444</c:v>
                </c:pt>
                <c:pt idx="5980">
                  <c:v>454</c:v>
                </c:pt>
                <c:pt idx="5981">
                  <c:v>447</c:v>
                </c:pt>
                <c:pt idx="5982">
                  <c:v>451</c:v>
                </c:pt>
                <c:pt idx="5983">
                  <c:v>444</c:v>
                </c:pt>
                <c:pt idx="5984">
                  <c:v>454</c:v>
                </c:pt>
                <c:pt idx="5985">
                  <c:v>442</c:v>
                </c:pt>
                <c:pt idx="5986">
                  <c:v>451</c:v>
                </c:pt>
                <c:pt idx="5987">
                  <c:v>447</c:v>
                </c:pt>
                <c:pt idx="5988">
                  <c:v>444</c:v>
                </c:pt>
                <c:pt idx="5989">
                  <c:v>451</c:v>
                </c:pt>
                <c:pt idx="5990">
                  <c:v>434</c:v>
                </c:pt>
                <c:pt idx="5991">
                  <c:v>451</c:v>
                </c:pt>
                <c:pt idx="5992">
                  <c:v>442</c:v>
                </c:pt>
                <c:pt idx="5993">
                  <c:v>451</c:v>
                </c:pt>
                <c:pt idx="5994">
                  <c:v>447</c:v>
                </c:pt>
                <c:pt idx="5995">
                  <c:v>444</c:v>
                </c:pt>
                <c:pt idx="5996">
                  <c:v>438</c:v>
                </c:pt>
                <c:pt idx="5997">
                  <c:v>432</c:v>
                </c:pt>
                <c:pt idx="5998">
                  <c:v>447</c:v>
                </c:pt>
                <c:pt idx="5999">
                  <c:v>438</c:v>
                </c:pt>
                <c:pt idx="6000">
                  <c:v>444</c:v>
                </c:pt>
                <c:pt idx="6001">
                  <c:v>442</c:v>
                </c:pt>
                <c:pt idx="6002">
                  <c:v>432</c:v>
                </c:pt>
                <c:pt idx="6003">
                  <c:v>432</c:v>
                </c:pt>
                <c:pt idx="6004">
                  <c:v>438</c:v>
                </c:pt>
                <c:pt idx="6005">
                  <c:v>438</c:v>
                </c:pt>
                <c:pt idx="6006">
                  <c:v>442</c:v>
                </c:pt>
                <c:pt idx="6007">
                  <c:v>414</c:v>
                </c:pt>
                <c:pt idx="6008">
                  <c:v>438</c:v>
                </c:pt>
                <c:pt idx="6009">
                  <c:v>426</c:v>
                </c:pt>
                <c:pt idx="6010">
                  <c:v>434</c:v>
                </c:pt>
                <c:pt idx="6011">
                  <c:v>447</c:v>
                </c:pt>
                <c:pt idx="6012">
                  <c:v>432</c:v>
                </c:pt>
                <c:pt idx="6013">
                  <c:v>438</c:v>
                </c:pt>
                <c:pt idx="6014">
                  <c:v>432</c:v>
                </c:pt>
                <c:pt idx="6015">
                  <c:v>438</c:v>
                </c:pt>
                <c:pt idx="6016">
                  <c:v>426</c:v>
                </c:pt>
                <c:pt idx="6017">
                  <c:v>426</c:v>
                </c:pt>
                <c:pt idx="6018">
                  <c:v>438</c:v>
                </c:pt>
                <c:pt idx="6019">
                  <c:v>434</c:v>
                </c:pt>
                <c:pt idx="6020">
                  <c:v>417</c:v>
                </c:pt>
                <c:pt idx="6021">
                  <c:v>438</c:v>
                </c:pt>
                <c:pt idx="6022">
                  <c:v>425</c:v>
                </c:pt>
                <c:pt idx="6023">
                  <c:v>426</c:v>
                </c:pt>
                <c:pt idx="6024">
                  <c:v>417</c:v>
                </c:pt>
                <c:pt idx="6025">
                  <c:v>432</c:v>
                </c:pt>
                <c:pt idx="6026">
                  <c:v>438</c:v>
                </c:pt>
                <c:pt idx="6027">
                  <c:v>425</c:v>
                </c:pt>
                <c:pt idx="6028">
                  <c:v>434</c:v>
                </c:pt>
                <c:pt idx="6029">
                  <c:v>426</c:v>
                </c:pt>
                <c:pt idx="6030">
                  <c:v>438</c:v>
                </c:pt>
                <c:pt idx="6031">
                  <c:v>432</c:v>
                </c:pt>
                <c:pt idx="6032">
                  <c:v>438</c:v>
                </c:pt>
                <c:pt idx="6033">
                  <c:v>432</c:v>
                </c:pt>
                <c:pt idx="6034">
                  <c:v>432</c:v>
                </c:pt>
                <c:pt idx="6035">
                  <c:v>434</c:v>
                </c:pt>
                <c:pt idx="6036">
                  <c:v>417</c:v>
                </c:pt>
                <c:pt idx="6037">
                  <c:v>438</c:v>
                </c:pt>
                <c:pt idx="6038">
                  <c:v>434</c:v>
                </c:pt>
                <c:pt idx="6039">
                  <c:v>426</c:v>
                </c:pt>
                <c:pt idx="6040">
                  <c:v>426</c:v>
                </c:pt>
                <c:pt idx="6041">
                  <c:v>425</c:v>
                </c:pt>
                <c:pt idx="6042">
                  <c:v>426</c:v>
                </c:pt>
                <c:pt idx="6043">
                  <c:v>425</c:v>
                </c:pt>
                <c:pt idx="6044">
                  <c:v>417</c:v>
                </c:pt>
                <c:pt idx="6045">
                  <c:v>432</c:v>
                </c:pt>
                <c:pt idx="6046">
                  <c:v>425</c:v>
                </c:pt>
                <c:pt idx="6047">
                  <c:v>422</c:v>
                </c:pt>
                <c:pt idx="6048">
                  <c:v>417</c:v>
                </c:pt>
                <c:pt idx="6049">
                  <c:v>417</c:v>
                </c:pt>
                <c:pt idx="6050">
                  <c:v>422</c:v>
                </c:pt>
                <c:pt idx="6051">
                  <c:v>417</c:v>
                </c:pt>
                <c:pt idx="6052">
                  <c:v>425</c:v>
                </c:pt>
                <c:pt idx="6053">
                  <c:v>414</c:v>
                </c:pt>
                <c:pt idx="6054">
                  <c:v>425</c:v>
                </c:pt>
                <c:pt idx="6055">
                  <c:v>411</c:v>
                </c:pt>
                <c:pt idx="6056">
                  <c:v>438</c:v>
                </c:pt>
                <c:pt idx="6057">
                  <c:v>414</c:v>
                </c:pt>
                <c:pt idx="6058">
                  <c:v>408</c:v>
                </c:pt>
                <c:pt idx="6059">
                  <c:v>422</c:v>
                </c:pt>
                <c:pt idx="6060">
                  <c:v>414</c:v>
                </c:pt>
                <c:pt idx="6061">
                  <c:v>422</c:v>
                </c:pt>
                <c:pt idx="6062">
                  <c:v>417</c:v>
                </c:pt>
                <c:pt idx="6063">
                  <c:v>422</c:v>
                </c:pt>
                <c:pt idx="6064">
                  <c:v>417</c:v>
                </c:pt>
                <c:pt idx="6065">
                  <c:v>417</c:v>
                </c:pt>
                <c:pt idx="6066">
                  <c:v>411</c:v>
                </c:pt>
                <c:pt idx="6067">
                  <c:v>422</c:v>
                </c:pt>
                <c:pt idx="6068">
                  <c:v>432</c:v>
                </c:pt>
                <c:pt idx="6069">
                  <c:v>425</c:v>
                </c:pt>
                <c:pt idx="6070">
                  <c:v>417</c:v>
                </c:pt>
                <c:pt idx="6071">
                  <c:v>411</c:v>
                </c:pt>
                <c:pt idx="6072">
                  <c:v>426</c:v>
                </c:pt>
                <c:pt idx="6073">
                  <c:v>422</c:v>
                </c:pt>
                <c:pt idx="6074">
                  <c:v>417</c:v>
                </c:pt>
                <c:pt idx="6075">
                  <c:v>408</c:v>
                </c:pt>
                <c:pt idx="6076">
                  <c:v>422</c:v>
                </c:pt>
                <c:pt idx="6077">
                  <c:v>411</c:v>
                </c:pt>
                <c:pt idx="6078">
                  <c:v>425</c:v>
                </c:pt>
                <c:pt idx="6079">
                  <c:v>432</c:v>
                </c:pt>
                <c:pt idx="6080">
                  <c:v>422</c:v>
                </c:pt>
                <c:pt idx="6081">
                  <c:v>417</c:v>
                </c:pt>
                <c:pt idx="6082">
                  <c:v>414</c:v>
                </c:pt>
                <c:pt idx="6083">
                  <c:v>432</c:v>
                </c:pt>
                <c:pt idx="6084">
                  <c:v>422</c:v>
                </c:pt>
                <c:pt idx="6085">
                  <c:v>422</c:v>
                </c:pt>
                <c:pt idx="6086">
                  <c:v>425</c:v>
                </c:pt>
                <c:pt idx="6087">
                  <c:v>425</c:v>
                </c:pt>
                <c:pt idx="6088">
                  <c:v>417</c:v>
                </c:pt>
                <c:pt idx="6089">
                  <c:v>414</c:v>
                </c:pt>
                <c:pt idx="6090">
                  <c:v>432</c:v>
                </c:pt>
                <c:pt idx="6091">
                  <c:v>422</c:v>
                </c:pt>
                <c:pt idx="6092">
                  <c:v>426</c:v>
                </c:pt>
                <c:pt idx="6093">
                  <c:v>422</c:v>
                </c:pt>
                <c:pt idx="6094">
                  <c:v>425</c:v>
                </c:pt>
                <c:pt idx="6095">
                  <c:v>426</c:v>
                </c:pt>
                <c:pt idx="6096">
                  <c:v>411</c:v>
                </c:pt>
                <c:pt idx="6097">
                  <c:v>426</c:v>
                </c:pt>
                <c:pt idx="6098">
                  <c:v>417</c:v>
                </c:pt>
                <c:pt idx="6099">
                  <c:v>425</c:v>
                </c:pt>
                <c:pt idx="6100">
                  <c:v>432</c:v>
                </c:pt>
                <c:pt idx="6101">
                  <c:v>426</c:v>
                </c:pt>
                <c:pt idx="6102">
                  <c:v>417</c:v>
                </c:pt>
                <c:pt idx="6103">
                  <c:v>432</c:v>
                </c:pt>
                <c:pt idx="6104">
                  <c:v>422</c:v>
                </c:pt>
                <c:pt idx="6105">
                  <c:v>426</c:v>
                </c:pt>
                <c:pt idx="6106">
                  <c:v>411</c:v>
                </c:pt>
                <c:pt idx="6107">
                  <c:v>425</c:v>
                </c:pt>
                <c:pt idx="6108">
                  <c:v>411</c:v>
                </c:pt>
                <c:pt idx="6109">
                  <c:v>425</c:v>
                </c:pt>
                <c:pt idx="6110">
                  <c:v>422</c:v>
                </c:pt>
                <c:pt idx="6111">
                  <c:v>417</c:v>
                </c:pt>
                <c:pt idx="6112">
                  <c:v>422</c:v>
                </c:pt>
                <c:pt idx="6113">
                  <c:v>400</c:v>
                </c:pt>
                <c:pt idx="6114">
                  <c:v>425</c:v>
                </c:pt>
                <c:pt idx="6115">
                  <c:v>414</c:v>
                </c:pt>
                <c:pt idx="6116">
                  <c:v>411</c:v>
                </c:pt>
                <c:pt idx="6117">
                  <c:v>408</c:v>
                </c:pt>
                <c:pt idx="6118">
                  <c:v>414</c:v>
                </c:pt>
                <c:pt idx="6119">
                  <c:v>408</c:v>
                </c:pt>
                <c:pt idx="6120">
                  <c:v>414</c:v>
                </c:pt>
                <c:pt idx="6121">
                  <c:v>408</c:v>
                </c:pt>
                <c:pt idx="6122">
                  <c:v>408</c:v>
                </c:pt>
                <c:pt idx="6123">
                  <c:v>408</c:v>
                </c:pt>
                <c:pt idx="6124">
                  <c:v>414</c:v>
                </c:pt>
                <c:pt idx="6125">
                  <c:v>400</c:v>
                </c:pt>
                <c:pt idx="6126">
                  <c:v>405</c:v>
                </c:pt>
                <c:pt idx="6127">
                  <c:v>414</c:v>
                </c:pt>
                <c:pt idx="6128">
                  <c:v>411</c:v>
                </c:pt>
                <c:pt idx="6129">
                  <c:v>414</c:v>
                </c:pt>
                <c:pt idx="6130">
                  <c:v>400</c:v>
                </c:pt>
                <c:pt idx="6131">
                  <c:v>413</c:v>
                </c:pt>
                <c:pt idx="6132">
                  <c:v>405</c:v>
                </c:pt>
                <c:pt idx="6133">
                  <c:v>409</c:v>
                </c:pt>
                <c:pt idx="6134">
                  <c:v>409</c:v>
                </c:pt>
                <c:pt idx="6135">
                  <c:v>418</c:v>
                </c:pt>
                <c:pt idx="6136">
                  <c:v>413</c:v>
                </c:pt>
                <c:pt idx="6137">
                  <c:v>403</c:v>
                </c:pt>
                <c:pt idx="6138">
                  <c:v>418</c:v>
                </c:pt>
                <c:pt idx="6139">
                  <c:v>405</c:v>
                </c:pt>
                <c:pt idx="6140">
                  <c:v>405</c:v>
                </c:pt>
                <c:pt idx="6141">
                  <c:v>416</c:v>
                </c:pt>
                <c:pt idx="6142">
                  <c:v>405</c:v>
                </c:pt>
                <c:pt idx="6143">
                  <c:v>403</c:v>
                </c:pt>
                <c:pt idx="6144">
                  <c:v>416</c:v>
                </c:pt>
                <c:pt idx="6145">
                  <c:v>403</c:v>
                </c:pt>
                <c:pt idx="6146">
                  <c:v>426</c:v>
                </c:pt>
                <c:pt idx="6147">
                  <c:v>413</c:v>
                </c:pt>
                <c:pt idx="6148">
                  <c:v>413</c:v>
                </c:pt>
                <c:pt idx="6149">
                  <c:v>413</c:v>
                </c:pt>
                <c:pt idx="6150">
                  <c:v>403</c:v>
                </c:pt>
                <c:pt idx="6151">
                  <c:v>416</c:v>
                </c:pt>
                <c:pt idx="6152">
                  <c:v>413</c:v>
                </c:pt>
                <c:pt idx="6153">
                  <c:v>416</c:v>
                </c:pt>
                <c:pt idx="6154">
                  <c:v>405</c:v>
                </c:pt>
                <c:pt idx="6155">
                  <c:v>413</c:v>
                </c:pt>
                <c:pt idx="6156">
                  <c:v>409</c:v>
                </c:pt>
                <c:pt idx="6157">
                  <c:v>413</c:v>
                </c:pt>
                <c:pt idx="6158">
                  <c:v>422</c:v>
                </c:pt>
                <c:pt idx="6159">
                  <c:v>400</c:v>
                </c:pt>
                <c:pt idx="6160">
                  <c:v>411</c:v>
                </c:pt>
                <c:pt idx="6161">
                  <c:v>407</c:v>
                </c:pt>
                <c:pt idx="6162">
                  <c:v>415</c:v>
                </c:pt>
                <c:pt idx="6163">
                  <c:v>597</c:v>
                </c:pt>
                <c:pt idx="6164">
                  <c:v>406</c:v>
                </c:pt>
                <c:pt idx="6165">
                  <c:v>407</c:v>
                </c:pt>
                <c:pt idx="6166">
                  <c:v>411</c:v>
                </c:pt>
                <c:pt idx="6167">
                  <c:v>411</c:v>
                </c:pt>
                <c:pt idx="6168">
                  <c:v>435</c:v>
                </c:pt>
                <c:pt idx="6169">
                  <c:v>406</c:v>
                </c:pt>
                <c:pt idx="6170">
                  <c:v>400</c:v>
                </c:pt>
                <c:pt idx="6171">
                  <c:v>411</c:v>
                </c:pt>
                <c:pt idx="6172">
                  <c:v>415</c:v>
                </c:pt>
                <c:pt idx="6173">
                  <c:v>411</c:v>
                </c:pt>
                <c:pt idx="6174">
                  <c:v>407</c:v>
                </c:pt>
                <c:pt idx="6175">
                  <c:v>407</c:v>
                </c:pt>
                <c:pt idx="6176">
                  <c:v>400</c:v>
                </c:pt>
                <c:pt idx="6177">
                  <c:v>415</c:v>
                </c:pt>
                <c:pt idx="6178">
                  <c:v>407</c:v>
                </c:pt>
                <c:pt idx="6179">
                  <c:v>411</c:v>
                </c:pt>
                <c:pt idx="6180">
                  <c:v>411</c:v>
                </c:pt>
                <c:pt idx="6181">
                  <c:v>400</c:v>
                </c:pt>
                <c:pt idx="6182">
                  <c:v>422</c:v>
                </c:pt>
                <c:pt idx="6183">
                  <c:v>409</c:v>
                </c:pt>
                <c:pt idx="6184">
                  <c:v>410</c:v>
                </c:pt>
                <c:pt idx="6185">
                  <c:v>406</c:v>
                </c:pt>
                <c:pt idx="6186">
                  <c:v>415</c:v>
                </c:pt>
                <c:pt idx="6187">
                  <c:v>410</c:v>
                </c:pt>
                <c:pt idx="6188">
                  <c:v>418</c:v>
                </c:pt>
                <c:pt idx="6189">
                  <c:v>409</c:v>
                </c:pt>
                <c:pt idx="6190">
                  <c:v>415</c:v>
                </c:pt>
                <c:pt idx="6191">
                  <c:v>418</c:v>
                </c:pt>
                <c:pt idx="6192">
                  <c:v>410</c:v>
                </c:pt>
                <c:pt idx="6193">
                  <c:v>403</c:v>
                </c:pt>
                <c:pt idx="6194">
                  <c:v>406</c:v>
                </c:pt>
                <c:pt idx="6195">
                  <c:v>410</c:v>
                </c:pt>
                <c:pt idx="6196">
                  <c:v>409</c:v>
                </c:pt>
                <c:pt idx="6197">
                  <c:v>410</c:v>
                </c:pt>
                <c:pt idx="6198">
                  <c:v>403</c:v>
                </c:pt>
                <c:pt idx="6199">
                  <c:v>406</c:v>
                </c:pt>
                <c:pt idx="6200">
                  <c:v>400</c:v>
                </c:pt>
                <c:pt idx="6201">
                  <c:v>413</c:v>
                </c:pt>
                <c:pt idx="6202">
                  <c:v>414</c:v>
                </c:pt>
                <c:pt idx="6203">
                  <c:v>413</c:v>
                </c:pt>
                <c:pt idx="6204">
                  <c:v>403</c:v>
                </c:pt>
                <c:pt idx="6205">
                  <c:v>400</c:v>
                </c:pt>
                <c:pt idx="6206">
                  <c:v>418</c:v>
                </c:pt>
                <c:pt idx="6207">
                  <c:v>413</c:v>
                </c:pt>
                <c:pt idx="6208">
                  <c:v>415</c:v>
                </c:pt>
                <c:pt idx="6209">
                  <c:v>415</c:v>
                </c:pt>
                <c:pt idx="6210">
                  <c:v>413</c:v>
                </c:pt>
                <c:pt idx="6211">
                  <c:v>401</c:v>
                </c:pt>
                <c:pt idx="6212">
                  <c:v>401</c:v>
                </c:pt>
                <c:pt idx="6213">
                  <c:v>427</c:v>
                </c:pt>
                <c:pt idx="6214">
                  <c:v>406</c:v>
                </c:pt>
                <c:pt idx="6215">
                  <c:v>413</c:v>
                </c:pt>
                <c:pt idx="6216">
                  <c:v>413</c:v>
                </c:pt>
                <c:pt idx="6217">
                  <c:v>415</c:v>
                </c:pt>
                <c:pt idx="6218">
                  <c:v>418</c:v>
                </c:pt>
                <c:pt idx="6219">
                  <c:v>409</c:v>
                </c:pt>
                <c:pt idx="6220">
                  <c:v>413</c:v>
                </c:pt>
                <c:pt idx="6221">
                  <c:v>413</c:v>
                </c:pt>
                <c:pt idx="6222">
                  <c:v>413</c:v>
                </c:pt>
                <c:pt idx="6223">
                  <c:v>418</c:v>
                </c:pt>
                <c:pt idx="6224">
                  <c:v>420</c:v>
                </c:pt>
                <c:pt idx="6225">
                  <c:v>401</c:v>
                </c:pt>
                <c:pt idx="6226">
                  <c:v>418</c:v>
                </c:pt>
                <c:pt idx="6227">
                  <c:v>409</c:v>
                </c:pt>
                <c:pt idx="6228">
                  <c:v>409</c:v>
                </c:pt>
                <c:pt idx="6229">
                  <c:v>400</c:v>
                </c:pt>
                <c:pt idx="6230">
                  <c:v>421</c:v>
                </c:pt>
                <c:pt idx="6231">
                  <c:v>415</c:v>
                </c:pt>
                <c:pt idx="6232">
                  <c:v>418</c:v>
                </c:pt>
                <c:pt idx="6233">
                  <c:v>415</c:v>
                </c:pt>
                <c:pt idx="6234">
                  <c:v>415</c:v>
                </c:pt>
                <c:pt idx="6235">
                  <c:v>411</c:v>
                </c:pt>
                <c:pt idx="6236">
                  <c:v>402</c:v>
                </c:pt>
                <c:pt idx="6237">
                  <c:v>424</c:v>
                </c:pt>
                <c:pt idx="6238">
                  <c:v>411</c:v>
                </c:pt>
                <c:pt idx="6239">
                  <c:v>411</c:v>
                </c:pt>
                <c:pt idx="6240">
                  <c:v>411</c:v>
                </c:pt>
                <c:pt idx="6241">
                  <c:v>406</c:v>
                </c:pt>
                <c:pt idx="6242">
                  <c:v>402</c:v>
                </c:pt>
                <c:pt idx="6243">
                  <c:v>407</c:v>
                </c:pt>
                <c:pt idx="6244">
                  <c:v>406</c:v>
                </c:pt>
                <c:pt idx="6245">
                  <c:v>406</c:v>
                </c:pt>
                <c:pt idx="6246">
                  <c:v>400</c:v>
                </c:pt>
                <c:pt idx="6247">
                  <c:v>415</c:v>
                </c:pt>
                <c:pt idx="6248">
                  <c:v>409</c:v>
                </c:pt>
                <c:pt idx="6249">
                  <c:v>409</c:v>
                </c:pt>
                <c:pt idx="6250">
                  <c:v>415</c:v>
                </c:pt>
                <c:pt idx="6251">
                  <c:v>409</c:v>
                </c:pt>
                <c:pt idx="6252">
                  <c:v>415</c:v>
                </c:pt>
                <c:pt idx="6253">
                  <c:v>400</c:v>
                </c:pt>
                <c:pt idx="6254">
                  <c:v>415</c:v>
                </c:pt>
                <c:pt idx="6255">
                  <c:v>414</c:v>
                </c:pt>
                <c:pt idx="6256">
                  <c:v>420</c:v>
                </c:pt>
                <c:pt idx="6257">
                  <c:v>415</c:v>
                </c:pt>
                <c:pt idx="6258">
                  <c:v>420</c:v>
                </c:pt>
                <c:pt idx="6259">
                  <c:v>414</c:v>
                </c:pt>
                <c:pt idx="6260">
                  <c:v>410</c:v>
                </c:pt>
                <c:pt idx="6261">
                  <c:v>415</c:v>
                </c:pt>
                <c:pt idx="6262">
                  <c:v>415</c:v>
                </c:pt>
                <c:pt idx="6263">
                  <c:v>405</c:v>
                </c:pt>
                <c:pt idx="6264">
                  <c:v>414</c:v>
                </c:pt>
                <c:pt idx="6265">
                  <c:v>410</c:v>
                </c:pt>
                <c:pt idx="6266">
                  <c:v>410</c:v>
                </c:pt>
                <c:pt idx="6267">
                  <c:v>420</c:v>
                </c:pt>
                <c:pt idx="6268">
                  <c:v>414</c:v>
                </c:pt>
                <c:pt idx="6269">
                  <c:v>435</c:v>
                </c:pt>
                <c:pt idx="6270">
                  <c:v>410</c:v>
                </c:pt>
                <c:pt idx="6271">
                  <c:v>414</c:v>
                </c:pt>
                <c:pt idx="6272">
                  <c:v>423</c:v>
                </c:pt>
                <c:pt idx="6273">
                  <c:v>414</c:v>
                </c:pt>
                <c:pt idx="6274">
                  <c:v>423</c:v>
                </c:pt>
                <c:pt idx="6275">
                  <c:v>408</c:v>
                </c:pt>
                <c:pt idx="6276">
                  <c:v>415</c:v>
                </c:pt>
                <c:pt idx="6277">
                  <c:v>408</c:v>
                </c:pt>
                <c:pt idx="6278">
                  <c:v>426</c:v>
                </c:pt>
                <c:pt idx="6279">
                  <c:v>414</c:v>
                </c:pt>
                <c:pt idx="6280">
                  <c:v>414</c:v>
                </c:pt>
                <c:pt idx="6281">
                  <c:v>423</c:v>
                </c:pt>
                <c:pt idx="6282">
                  <c:v>414</c:v>
                </c:pt>
                <c:pt idx="6283">
                  <c:v>426</c:v>
                </c:pt>
                <c:pt idx="6284">
                  <c:v>408</c:v>
                </c:pt>
                <c:pt idx="6285">
                  <c:v>420</c:v>
                </c:pt>
                <c:pt idx="6286">
                  <c:v>415</c:v>
                </c:pt>
                <c:pt idx="6287">
                  <c:v>428</c:v>
                </c:pt>
                <c:pt idx="6288">
                  <c:v>423</c:v>
                </c:pt>
                <c:pt idx="6289">
                  <c:v>420</c:v>
                </c:pt>
                <c:pt idx="6290">
                  <c:v>420</c:v>
                </c:pt>
                <c:pt idx="6291">
                  <c:v>423</c:v>
                </c:pt>
                <c:pt idx="6292">
                  <c:v>428</c:v>
                </c:pt>
                <c:pt idx="6293">
                  <c:v>423</c:v>
                </c:pt>
                <c:pt idx="6294">
                  <c:v>428</c:v>
                </c:pt>
                <c:pt idx="6295">
                  <c:v>428</c:v>
                </c:pt>
                <c:pt idx="6296">
                  <c:v>415</c:v>
                </c:pt>
                <c:pt idx="6297">
                  <c:v>423</c:v>
                </c:pt>
                <c:pt idx="6298">
                  <c:v>428</c:v>
                </c:pt>
                <c:pt idx="6299">
                  <c:v>423</c:v>
                </c:pt>
                <c:pt idx="6300">
                  <c:v>426</c:v>
                </c:pt>
                <c:pt idx="6301">
                  <c:v>405</c:v>
                </c:pt>
                <c:pt idx="6302">
                  <c:v>426</c:v>
                </c:pt>
                <c:pt idx="6303">
                  <c:v>434</c:v>
                </c:pt>
                <c:pt idx="6304">
                  <c:v>423</c:v>
                </c:pt>
                <c:pt idx="6305">
                  <c:v>423</c:v>
                </c:pt>
                <c:pt idx="6306">
                  <c:v>414</c:v>
                </c:pt>
                <c:pt idx="6307">
                  <c:v>423</c:v>
                </c:pt>
                <c:pt idx="6308">
                  <c:v>410</c:v>
                </c:pt>
                <c:pt idx="6309">
                  <c:v>434</c:v>
                </c:pt>
                <c:pt idx="6310">
                  <c:v>415</c:v>
                </c:pt>
                <c:pt idx="6311">
                  <c:v>426</c:v>
                </c:pt>
                <c:pt idx="6312">
                  <c:v>423</c:v>
                </c:pt>
                <c:pt idx="6313">
                  <c:v>423</c:v>
                </c:pt>
                <c:pt idx="6314">
                  <c:v>441</c:v>
                </c:pt>
                <c:pt idx="6315">
                  <c:v>428</c:v>
                </c:pt>
                <c:pt idx="6316">
                  <c:v>426</c:v>
                </c:pt>
                <c:pt idx="6317">
                  <c:v>415</c:v>
                </c:pt>
                <c:pt idx="6318">
                  <c:v>415</c:v>
                </c:pt>
                <c:pt idx="6319">
                  <c:v>428</c:v>
                </c:pt>
                <c:pt idx="6320">
                  <c:v>426</c:v>
                </c:pt>
                <c:pt idx="6321">
                  <c:v>420</c:v>
                </c:pt>
                <c:pt idx="6322">
                  <c:v>426</c:v>
                </c:pt>
                <c:pt idx="6323">
                  <c:v>414</c:v>
                </c:pt>
                <c:pt idx="6324">
                  <c:v>428</c:v>
                </c:pt>
                <c:pt idx="6325">
                  <c:v>450</c:v>
                </c:pt>
                <c:pt idx="6326">
                  <c:v>423</c:v>
                </c:pt>
                <c:pt idx="6327">
                  <c:v>415</c:v>
                </c:pt>
                <c:pt idx="6328">
                  <c:v>410</c:v>
                </c:pt>
                <c:pt idx="6329">
                  <c:v>428</c:v>
                </c:pt>
                <c:pt idx="6330">
                  <c:v>415</c:v>
                </c:pt>
                <c:pt idx="6331">
                  <c:v>420</c:v>
                </c:pt>
                <c:pt idx="6332">
                  <c:v>415</c:v>
                </c:pt>
                <c:pt idx="6333">
                  <c:v>415</c:v>
                </c:pt>
                <c:pt idx="6334">
                  <c:v>415</c:v>
                </c:pt>
                <c:pt idx="6335">
                  <c:v>415</c:v>
                </c:pt>
                <c:pt idx="6336">
                  <c:v>415</c:v>
                </c:pt>
                <c:pt idx="6337">
                  <c:v>414</c:v>
                </c:pt>
                <c:pt idx="6338">
                  <c:v>410</c:v>
                </c:pt>
                <c:pt idx="6339">
                  <c:v>420</c:v>
                </c:pt>
                <c:pt idx="6340">
                  <c:v>410</c:v>
                </c:pt>
                <c:pt idx="6341">
                  <c:v>410</c:v>
                </c:pt>
                <c:pt idx="6342">
                  <c:v>414</c:v>
                </c:pt>
                <c:pt idx="6343">
                  <c:v>420</c:v>
                </c:pt>
                <c:pt idx="6344">
                  <c:v>415</c:v>
                </c:pt>
                <c:pt idx="6345">
                  <c:v>410</c:v>
                </c:pt>
                <c:pt idx="6346">
                  <c:v>420</c:v>
                </c:pt>
                <c:pt idx="6347">
                  <c:v>408</c:v>
                </c:pt>
                <c:pt idx="6348">
                  <c:v>410</c:v>
                </c:pt>
                <c:pt idx="6349">
                  <c:v>423</c:v>
                </c:pt>
                <c:pt idx="6350">
                  <c:v>410</c:v>
                </c:pt>
                <c:pt idx="6351">
                  <c:v>414</c:v>
                </c:pt>
                <c:pt idx="6352">
                  <c:v>400</c:v>
                </c:pt>
                <c:pt idx="6353">
                  <c:v>413</c:v>
                </c:pt>
                <c:pt idx="6354">
                  <c:v>400</c:v>
                </c:pt>
                <c:pt idx="6355">
                  <c:v>413</c:v>
                </c:pt>
                <c:pt idx="6356">
                  <c:v>413</c:v>
                </c:pt>
                <c:pt idx="6357">
                  <c:v>406</c:v>
                </c:pt>
                <c:pt idx="6358">
                  <c:v>405</c:v>
                </c:pt>
                <c:pt idx="6359">
                  <c:v>415</c:v>
                </c:pt>
                <c:pt idx="6360">
                  <c:v>409</c:v>
                </c:pt>
                <c:pt idx="6361">
                  <c:v>405</c:v>
                </c:pt>
                <c:pt idx="6362">
                  <c:v>400</c:v>
                </c:pt>
                <c:pt idx="6363">
                  <c:v>400</c:v>
                </c:pt>
                <c:pt idx="6364">
                  <c:v>400</c:v>
                </c:pt>
                <c:pt idx="6365">
                  <c:v>400</c:v>
                </c:pt>
                <c:pt idx="6366">
                  <c:v>415</c:v>
                </c:pt>
                <c:pt idx="6367">
                  <c:v>410</c:v>
                </c:pt>
                <c:pt idx="6368">
                  <c:v>410</c:v>
                </c:pt>
                <c:pt idx="6369">
                  <c:v>415</c:v>
                </c:pt>
                <c:pt idx="6370">
                  <c:v>427</c:v>
                </c:pt>
                <c:pt idx="6371">
                  <c:v>415</c:v>
                </c:pt>
                <c:pt idx="6372">
                  <c:v>410</c:v>
                </c:pt>
                <c:pt idx="6373">
                  <c:v>415</c:v>
                </c:pt>
                <c:pt idx="6374">
                  <c:v>405</c:v>
                </c:pt>
                <c:pt idx="6375">
                  <c:v>423</c:v>
                </c:pt>
                <c:pt idx="6376">
                  <c:v>415</c:v>
                </c:pt>
                <c:pt idx="6377">
                  <c:v>418</c:v>
                </c:pt>
                <c:pt idx="6378">
                  <c:v>415</c:v>
                </c:pt>
                <c:pt idx="6379">
                  <c:v>408</c:v>
                </c:pt>
                <c:pt idx="6380">
                  <c:v>433</c:v>
                </c:pt>
                <c:pt idx="6381">
                  <c:v>427</c:v>
                </c:pt>
                <c:pt idx="6382">
                  <c:v>439</c:v>
                </c:pt>
                <c:pt idx="6383">
                  <c:v>427</c:v>
                </c:pt>
                <c:pt idx="6384">
                  <c:v>424</c:v>
                </c:pt>
                <c:pt idx="6385">
                  <c:v>427</c:v>
                </c:pt>
                <c:pt idx="6386">
                  <c:v>433</c:v>
                </c:pt>
                <c:pt idx="6387">
                  <c:v>433</c:v>
                </c:pt>
                <c:pt idx="6388">
                  <c:v>441</c:v>
                </c:pt>
                <c:pt idx="6389">
                  <c:v>424</c:v>
                </c:pt>
                <c:pt idx="6390">
                  <c:v>439</c:v>
                </c:pt>
                <c:pt idx="6391">
                  <c:v>424</c:v>
                </c:pt>
                <c:pt idx="6392">
                  <c:v>435</c:v>
                </c:pt>
                <c:pt idx="6393">
                  <c:v>448</c:v>
                </c:pt>
                <c:pt idx="6394">
                  <c:v>441</c:v>
                </c:pt>
                <c:pt idx="6395">
                  <c:v>452</c:v>
                </c:pt>
                <c:pt idx="6396">
                  <c:v>435</c:v>
                </c:pt>
                <c:pt idx="6397">
                  <c:v>448</c:v>
                </c:pt>
                <c:pt idx="6398">
                  <c:v>435</c:v>
                </c:pt>
                <c:pt idx="6399">
                  <c:v>439</c:v>
                </c:pt>
                <c:pt idx="6400">
                  <c:v>439</c:v>
                </c:pt>
                <c:pt idx="6401">
                  <c:v>439</c:v>
                </c:pt>
                <c:pt idx="6402">
                  <c:v>435</c:v>
                </c:pt>
                <c:pt idx="6403">
                  <c:v>448</c:v>
                </c:pt>
                <c:pt idx="6404">
                  <c:v>448</c:v>
                </c:pt>
                <c:pt idx="6405">
                  <c:v>435</c:v>
                </c:pt>
                <c:pt idx="6406">
                  <c:v>441</c:v>
                </c:pt>
                <c:pt idx="6407">
                  <c:v>448</c:v>
                </c:pt>
                <c:pt idx="6408">
                  <c:v>448</c:v>
                </c:pt>
                <c:pt idx="6409">
                  <c:v>445</c:v>
                </c:pt>
                <c:pt idx="6410">
                  <c:v>455</c:v>
                </c:pt>
                <c:pt idx="6411">
                  <c:v>445</c:v>
                </c:pt>
                <c:pt idx="6412">
                  <c:v>448</c:v>
                </c:pt>
                <c:pt idx="6413">
                  <c:v>435</c:v>
                </c:pt>
                <c:pt idx="6414">
                  <c:v>455</c:v>
                </c:pt>
                <c:pt idx="6415">
                  <c:v>464</c:v>
                </c:pt>
                <c:pt idx="6416">
                  <c:v>452</c:v>
                </c:pt>
                <c:pt idx="6417">
                  <c:v>455</c:v>
                </c:pt>
                <c:pt idx="6418">
                  <c:v>448</c:v>
                </c:pt>
                <c:pt idx="6419">
                  <c:v>455</c:v>
                </c:pt>
                <c:pt idx="6420">
                  <c:v>441</c:v>
                </c:pt>
                <c:pt idx="6421">
                  <c:v>459</c:v>
                </c:pt>
                <c:pt idx="6422">
                  <c:v>448</c:v>
                </c:pt>
                <c:pt idx="6423">
                  <c:v>445</c:v>
                </c:pt>
                <c:pt idx="6424">
                  <c:v>441</c:v>
                </c:pt>
                <c:pt idx="6425">
                  <c:v>445</c:v>
                </c:pt>
                <c:pt idx="6426">
                  <c:v>452</c:v>
                </c:pt>
                <c:pt idx="6427">
                  <c:v>455</c:v>
                </c:pt>
                <c:pt idx="6428">
                  <c:v>455</c:v>
                </c:pt>
                <c:pt idx="6429">
                  <c:v>445</c:v>
                </c:pt>
                <c:pt idx="6430">
                  <c:v>441</c:v>
                </c:pt>
                <c:pt idx="6431">
                  <c:v>441</c:v>
                </c:pt>
                <c:pt idx="6432">
                  <c:v>439</c:v>
                </c:pt>
                <c:pt idx="6433">
                  <c:v>441</c:v>
                </c:pt>
                <c:pt idx="6434">
                  <c:v>452</c:v>
                </c:pt>
                <c:pt idx="6435">
                  <c:v>439</c:v>
                </c:pt>
                <c:pt idx="6436">
                  <c:v>448</c:v>
                </c:pt>
                <c:pt idx="6437">
                  <c:v>433</c:v>
                </c:pt>
                <c:pt idx="6438">
                  <c:v>452</c:v>
                </c:pt>
                <c:pt idx="6439">
                  <c:v>448</c:v>
                </c:pt>
                <c:pt idx="6440">
                  <c:v>439</c:v>
                </c:pt>
                <c:pt idx="6441">
                  <c:v>445</c:v>
                </c:pt>
                <c:pt idx="6442">
                  <c:v>435</c:v>
                </c:pt>
                <c:pt idx="6443">
                  <c:v>441</c:v>
                </c:pt>
                <c:pt idx="6444">
                  <c:v>427</c:v>
                </c:pt>
                <c:pt idx="6445">
                  <c:v>445</c:v>
                </c:pt>
                <c:pt idx="6446">
                  <c:v>433</c:v>
                </c:pt>
                <c:pt idx="6447">
                  <c:v>435</c:v>
                </c:pt>
                <c:pt idx="6448">
                  <c:v>427</c:v>
                </c:pt>
                <c:pt idx="6449">
                  <c:v>435</c:v>
                </c:pt>
                <c:pt idx="6450">
                  <c:v>433</c:v>
                </c:pt>
                <c:pt idx="6451">
                  <c:v>427</c:v>
                </c:pt>
                <c:pt idx="6452">
                  <c:v>445</c:v>
                </c:pt>
                <c:pt idx="6453">
                  <c:v>435</c:v>
                </c:pt>
                <c:pt idx="6454">
                  <c:v>439</c:v>
                </c:pt>
                <c:pt idx="6455">
                  <c:v>427</c:v>
                </c:pt>
                <c:pt idx="6456">
                  <c:v>427</c:v>
                </c:pt>
                <c:pt idx="6457">
                  <c:v>433</c:v>
                </c:pt>
                <c:pt idx="6458">
                  <c:v>445</c:v>
                </c:pt>
                <c:pt idx="6459">
                  <c:v>441</c:v>
                </c:pt>
                <c:pt idx="6460">
                  <c:v>448</c:v>
                </c:pt>
                <c:pt idx="6461">
                  <c:v>445</c:v>
                </c:pt>
                <c:pt idx="6462">
                  <c:v>441</c:v>
                </c:pt>
                <c:pt idx="6463">
                  <c:v>427</c:v>
                </c:pt>
                <c:pt idx="6464">
                  <c:v>439</c:v>
                </c:pt>
                <c:pt idx="6465">
                  <c:v>441</c:v>
                </c:pt>
                <c:pt idx="6466">
                  <c:v>439</c:v>
                </c:pt>
                <c:pt idx="6467">
                  <c:v>445</c:v>
                </c:pt>
                <c:pt idx="6468">
                  <c:v>424</c:v>
                </c:pt>
                <c:pt idx="6469">
                  <c:v>439</c:v>
                </c:pt>
                <c:pt idx="6470">
                  <c:v>427</c:v>
                </c:pt>
                <c:pt idx="6471">
                  <c:v>448</c:v>
                </c:pt>
                <c:pt idx="6472">
                  <c:v>433</c:v>
                </c:pt>
                <c:pt idx="6473">
                  <c:v>423</c:v>
                </c:pt>
                <c:pt idx="6474">
                  <c:v>427</c:v>
                </c:pt>
                <c:pt idx="6475">
                  <c:v>423</c:v>
                </c:pt>
                <c:pt idx="6476">
                  <c:v>433</c:v>
                </c:pt>
                <c:pt idx="6477">
                  <c:v>415</c:v>
                </c:pt>
                <c:pt idx="6478">
                  <c:v>418</c:v>
                </c:pt>
                <c:pt idx="6479">
                  <c:v>418</c:v>
                </c:pt>
                <c:pt idx="6480">
                  <c:v>424</c:v>
                </c:pt>
                <c:pt idx="6481">
                  <c:v>415</c:v>
                </c:pt>
                <c:pt idx="6482">
                  <c:v>423</c:v>
                </c:pt>
                <c:pt idx="6483">
                  <c:v>427</c:v>
                </c:pt>
                <c:pt idx="6484">
                  <c:v>418</c:v>
                </c:pt>
                <c:pt idx="6485">
                  <c:v>424</c:v>
                </c:pt>
                <c:pt idx="6486">
                  <c:v>423</c:v>
                </c:pt>
                <c:pt idx="6487">
                  <c:v>427</c:v>
                </c:pt>
                <c:pt idx="6488">
                  <c:v>423</c:v>
                </c:pt>
                <c:pt idx="6489">
                  <c:v>435</c:v>
                </c:pt>
                <c:pt idx="6490">
                  <c:v>427</c:v>
                </c:pt>
                <c:pt idx="6491">
                  <c:v>435</c:v>
                </c:pt>
                <c:pt idx="6492">
                  <c:v>433</c:v>
                </c:pt>
                <c:pt idx="6493">
                  <c:v>445</c:v>
                </c:pt>
                <c:pt idx="6494">
                  <c:v>441</c:v>
                </c:pt>
                <c:pt idx="6495">
                  <c:v>433</c:v>
                </c:pt>
                <c:pt idx="6496">
                  <c:v>435</c:v>
                </c:pt>
                <c:pt idx="6497">
                  <c:v>433</c:v>
                </c:pt>
                <c:pt idx="6498">
                  <c:v>435</c:v>
                </c:pt>
                <c:pt idx="6499">
                  <c:v>439</c:v>
                </c:pt>
                <c:pt idx="6500">
                  <c:v>441</c:v>
                </c:pt>
                <c:pt idx="6501">
                  <c:v>439</c:v>
                </c:pt>
                <c:pt idx="6502">
                  <c:v>427</c:v>
                </c:pt>
                <c:pt idx="6503">
                  <c:v>445</c:v>
                </c:pt>
                <c:pt idx="6504">
                  <c:v>439</c:v>
                </c:pt>
                <c:pt idx="6505">
                  <c:v>452</c:v>
                </c:pt>
                <c:pt idx="6506">
                  <c:v>448</c:v>
                </c:pt>
                <c:pt idx="6507">
                  <c:v>441</c:v>
                </c:pt>
                <c:pt idx="6508">
                  <c:v>448</c:v>
                </c:pt>
                <c:pt idx="6509">
                  <c:v>452</c:v>
                </c:pt>
                <c:pt idx="6510">
                  <c:v>448</c:v>
                </c:pt>
                <c:pt idx="6511">
                  <c:v>448</c:v>
                </c:pt>
                <c:pt idx="6512">
                  <c:v>439</c:v>
                </c:pt>
                <c:pt idx="6513">
                  <c:v>455</c:v>
                </c:pt>
                <c:pt idx="6514">
                  <c:v>435</c:v>
                </c:pt>
                <c:pt idx="6515">
                  <c:v>452</c:v>
                </c:pt>
                <c:pt idx="6516">
                  <c:v>470</c:v>
                </c:pt>
                <c:pt idx="6517">
                  <c:v>459</c:v>
                </c:pt>
                <c:pt idx="6518">
                  <c:v>455</c:v>
                </c:pt>
                <c:pt idx="6519">
                  <c:v>433</c:v>
                </c:pt>
                <c:pt idx="6520">
                  <c:v>448</c:v>
                </c:pt>
                <c:pt idx="6521">
                  <c:v>439</c:v>
                </c:pt>
                <c:pt idx="6522">
                  <c:v>439</c:v>
                </c:pt>
                <c:pt idx="6523">
                  <c:v>435</c:v>
                </c:pt>
                <c:pt idx="6524">
                  <c:v>427</c:v>
                </c:pt>
                <c:pt idx="6525">
                  <c:v>439</c:v>
                </c:pt>
                <c:pt idx="6526">
                  <c:v>439</c:v>
                </c:pt>
                <c:pt idx="6527">
                  <c:v>433</c:v>
                </c:pt>
                <c:pt idx="6528">
                  <c:v>433</c:v>
                </c:pt>
                <c:pt idx="6529">
                  <c:v>424</c:v>
                </c:pt>
                <c:pt idx="6530">
                  <c:v>427</c:v>
                </c:pt>
                <c:pt idx="6531">
                  <c:v>433</c:v>
                </c:pt>
                <c:pt idx="6532">
                  <c:v>427</c:v>
                </c:pt>
                <c:pt idx="6533">
                  <c:v>433</c:v>
                </c:pt>
                <c:pt idx="6534">
                  <c:v>424</c:v>
                </c:pt>
                <c:pt idx="6535">
                  <c:v>435</c:v>
                </c:pt>
                <c:pt idx="6536">
                  <c:v>424</c:v>
                </c:pt>
                <c:pt idx="6537">
                  <c:v>433</c:v>
                </c:pt>
                <c:pt idx="6538">
                  <c:v>427</c:v>
                </c:pt>
                <c:pt idx="6539">
                  <c:v>433</c:v>
                </c:pt>
                <c:pt idx="6540">
                  <c:v>441</c:v>
                </c:pt>
                <c:pt idx="6541">
                  <c:v>433</c:v>
                </c:pt>
                <c:pt idx="6542">
                  <c:v>435</c:v>
                </c:pt>
                <c:pt idx="6543">
                  <c:v>433</c:v>
                </c:pt>
                <c:pt idx="6544">
                  <c:v>435</c:v>
                </c:pt>
                <c:pt idx="6545">
                  <c:v>427</c:v>
                </c:pt>
                <c:pt idx="6546">
                  <c:v>427</c:v>
                </c:pt>
                <c:pt idx="6547">
                  <c:v>435</c:v>
                </c:pt>
                <c:pt idx="6548">
                  <c:v>435</c:v>
                </c:pt>
                <c:pt idx="6549">
                  <c:v>435</c:v>
                </c:pt>
                <c:pt idx="6550">
                  <c:v>441</c:v>
                </c:pt>
                <c:pt idx="6551">
                  <c:v>439</c:v>
                </c:pt>
                <c:pt idx="6552">
                  <c:v>435</c:v>
                </c:pt>
                <c:pt idx="6553">
                  <c:v>433</c:v>
                </c:pt>
                <c:pt idx="6554">
                  <c:v>439</c:v>
                </c:pt>
                <c:pt idx="6555">
                  <c:v>452</c:v>
                </c:pt>
                <c:pt idx="6556">
                  <c:v>441</c:v>
                </c:pt>
                <c:pt idx="6557">
                  <c:v>448</c:v>
                </c:pt>
                <c:pt idx="6558">
                  <c:v>439</c:v>
                </c:pt>
                <c:pt idx="6559">
                  <c:v>448</c:v>
                </c:pt>
                <c:pt idx="6560">
                  <c:v>423</c:v>
                </c:pt>
                <c:pt idx="6561">
                  <c:v>452</c:v>
                </c:pt>
                <c:pt idx="6562">
                  <c:v>455</c:v>
                </c:pt>
                <c:pt idx="6563">
                  <c:v>445</c:v>
                </c:pt>
                <c:pt idx="6564">
                  <c:v>452</c:v>
                </c:pt>
                <c:pt idx="6565">
                  <c:v>439</c:v>
                </c:pt>
                <c:pt idx="6566">
                  <c:v>455</c:v>
                </c:pt>
                <c:pt idx="6567">
                  <c:v>455</c:v>
                </c:pt>
                <c:pt idx="6568">
                  <c:v>464</c:v>
                </c:pt>
                <c:pt idx="6569">
                  <c:v>459</c:v>
                </c:pt>
                <c:pt idx="6570">
                  <c:v>464</c:v>
                </c:pt>
                <c:pt idx="6571">
                  <c:v>459</c:v>
                </c:pt>
                <c:pt idx="6572">
                  <c:v>459</c:v>
                </c:pt>
                <c:pt idx="6573">
                  <c:v>460</c:v>
                </c:pt>
                <c:pt idx="6574">
                  <c:v>470</c:v>
                </c:pt>
                <c:pt idx="6575">
                  <c:v>477</c:v>
                </c:pt>
                <c:pt idx="6576">
                  <c:v>464</c:v>
                </c:pt>
                <c:pt idx="6577">
                  <c:v>460</c:v>
                </c:pt>
                <c:pt idx="6578">
                  <c:v>475</c:v>
                </c:pt>
                <c:pt idx="6579">
                  <c:v>475</c:v>
                </c:pt>
                <c:pt idx="6580">
                  <c:v>477</c:v>
                </c:pt>
                <c:pt idx="6581">
                  <c:v>491</c:v>
                </c:pt>
                <c:pt idx="6582">
                  <c:v>470</c:v>
                </c:pt>
                <c:pt idx="6583">
                  <c:v>496</c:v>
                </c:pt>
                <c:pt idx="6584">
                  <c:v>481</c:v>
                </c:pt>
                <c:pt idx="6585">
                  <c:v>486</c:v>
                </c:pt>
                <c:pt idx="6586">
                  <c:v>481</c:v>
                </c:pt>
                <c:pt idx="6587">
                  <c:v>477</c:v>
                </c:pt>
                <c:pt idx="6588">
                  <c:v>492</c:v>
                </c:pt>
                <c:pt idx="6589">
                  <c:v>464</c:v>
                </c:pt>
                <c:pt idx="6590">
                  <c:v>486</c:v>
                </c:pt>
                <c:pt idx="6591">
                  <c:v>491</c:v>
                </c:pt>
                <c:pt idx="6592">
                  <c:v>492</c:v>
                </c:pt>
                <c:pt idx="6593">
                  <c:v>492</c:v>
                </c:pt>
                <c:pt idx="6594">
                  <c:v>486</c:v>
                </c:pt>
                <c:pt idx="6595">
                  <c:v>496</c:v>
                </c:pt>
                <c:pt idx="6596">
                  <c:v>486</c:v>
                </c:pt>
                <c:pt idx="6597">
                  <c:v>496</c:v>
                </c:pt>
                <c:pt idx="6598">
                  <c:v>492</c:v>
                </c:pt>
                <c:pt idx="6599">
                  <c:v>492</c:v>
                </c:pt>
                <c:pt idx="6600">
                  <c:v>486</c:v>
                </c:pt>
                <c:pt idx="6601">
                  <c:v>502</c:v>
                </c:pt>
                <c:pt idx="6602">
                  <c:v>492</c:v>
                </c:pt>
                <c:pt idx="6603">
                  <c:v>506</c:v>
                </c:pt>
                <c:pt idx="6604">
                  <c:v>491</c:v>
                </c:pt>
                <c:pt idx="6605">
                  <c:v>498</c:v>
                </c:pt>
                <c:pt idx="6606">
                  <c:v>496</c:v>
                </c:pt>
                <c:pt idx="6607">
                  <c:v>491</c:v>
                </c:pt>
                <c:pt idx="6608">
                  <c:v>496</c:v>
                </c:pt>
                <c:pt idx="6609">
                  <c:v>492</c:v>
                </c:pt>
                <c:pt idx="6610">
                  <c:v>498</c:v>
                </c:pt>
                <c:pt idx="6611">
                  <c:v>481</c:v>
                </c:pt>
                <c:pt idx="6612">
                  <c:v>502</c:v>
                </c:pt>
                <c:pt idx="6613">
                  <c:v>492</c:v>
                </c:pt>
                <c:pt idx="6614">
                  <c:v>498</c:v>
                </c:pt>
                <c:pt idx="6615">
                  <c:v>506</c:v>
                </c:pt>
                <c:pt idx="6616">
                  <c:v>498</c:v>
                </c:pt>
                <c:pt idx="6617">
                  <c:v>502</c:v>
                </c:pt>
                <c:pt idx="6618">
                  <c:v>498</c:v>
                </c:pt>
                <c:pt idx="6619">
                  <c:v>506</c:v>
                </c:pt>
                <c:pt idx="6620">
                  <c:v>498</c:v>
                </c:pt>
                <c:pt idx="6621">
                  <c:v>496</c:v>
                </c:pt>
                <c:pt idx="6622">
                  <c:v>492</c:v>
                </c:pt>
                <c:pt idx="6623">
                  <c:v>498</c:v>
                </c:pt>
                <c:pt idx="6624">
                  <c:v>498</c:v>
                </c:pt>
                <c:pt idx="6625">
                  <c:v>506</c:v>
                </c:pt>
                <c:pt idx="6626">
                  <c:v>502</c:v>
                </c:pt>
                <c:pt idx="6627">
                  <c:v>498</c:v>
                </c:pt>
                <c:pt idx="6628">
                  <c:v>514</c:v>
                </c:pt>
                <c:pt idx="6629">
                  <c:v>498</c:v>
                </c:pt>
                <c:pt idx="6630">
                  <c:v>498</c:v>
                </c:pt>
                <c:pt idx="6631">
                  <c:v>502</c:v>
                </c:pt>
                <c:pt idx="6632">
                  <c:v>502</c:v>
                </c:pt>
                <c:pt idx="6633">
                  <c:v>496</c:v>
                </c:pt>
                <c:pt idx="6634">
                  <c:v>498</c:v>
                </c:pt>
                <c:pt idx="6635">
                  <c:v>491</c:v>
                </c:pt>
                <c:pt idx="6636">
                  <c:v>514</c:v>
                </c:pt>
                <c:pt idx="6637">
                  <c:v>502</c:v>
                </c:pt>
                <c:pt idx="6638">
                  <c:v>506</c:v>
                </c:pt>
                <c:pt idx="6639">
                  <c:v>518</c:v>
                </c:pt>
                <c:pt idx="6640">
                  <c:v>502</c:v>
                </c:pt>
                <c:pt idx="6641">
                  <c:v>518</c:v>
                </c:pt>
                <c:pt idx="6642">
                  <c:v>518</c:v>
                </c:pt>
                <c:pt idx="6643">
                  <c:v>523</c:v>
                </c:pt>
                <c:pt idx="6644">
                  <c:v>514</c:v>
                </c:pt>
                <c:pt idx="6645">
                  <c:v>518</c:v>
                </c:pt>
                <c:pt idx="6646">
                  <c:v>526</c:v>
                </c:pt>
                <c:pt idx="6647">
                  <c:v>529</c:v>
                </c:pt>
                <c:pt idx="6648">
                  <c:v>518</c:v>
                </c:pt>
                <c:pt idx="6649">
                  <c:v>529</c:v>
                </c:pt>
                <c:pt idx="6650">
                  <c:v>546</c:v>
                </c:pt>
                <c:pt idx="6651">
                  <c:v>529</c:v>
                </c:pt>
                <c:pt idx="6652">
                  <c:v>518</c:v>
                </c:pt>
                <c:pt idx="6653">
                  <c:v>529</c:v>
                </c:pt>
                <c:pt idx="6654">
                  <c:v>529</c:v>
                </c:pt>
                <c:pt idx="6655">
                  <c:v>523</c:v>
                </c:pt>
                <c:pt idx="6656">
                  <c:v>537</c:v>
                </c:pt>
                <c:pt idx="6657">
                  <c:v>531</c:v>
                </c:pt>
                <c:pt idx="6658">
                  <c:v>537</c:v>
                </c:pt>
                <c:pt idx="6659">
                  <c:v>523</c:v>
                </c:pt>
                <c:pt idx="6660">
                  <c:v>537</c:v>
                </c:pt>
                <c:pt idx="6661">
                  <c:v>546</c:v>
                </c:pt>
                <c:pt idx="6662">
                  <c:v>537</c:v>
                </c:pt>
                <c:pt idx="6663">
                  <c:v>549</c:v>
                </c:pt>
                <c:pt idx="6664">
                  <c:v>526</c:v>
                </c:pt>
                <c:pt idx="6665">
                  <c:v>537</c:v>
                </c:pt>
                <c:pt idx="6666">
                  <c:v>529</c:v>
                </c:pt>
                <c:pt idx="6667">
                  <c:v>531</c:v>
                </c:pt>
                <c:pt idx="6668">
                  <c:v>529</c:v>
                </c:pt>
                <c:pt idx="6669">
                  <c:v>531</c:v>
                </c:pt>
                <c:pt idx="6670">
                  <c:v>537</c:v>
                </c:pt>
                <c:pt idx="6671">
                  <c:v>529</c:v>
                </c:pt>
                <c:pt idx="6672">
                  <c:v>531</c:v>
                </c:pt>
                <c:pt idx="6673">
                  <c:v>542</c:v>
                </c:pt>
                <c:pt idx="6674">
                  <c:v>537</c:v>
                </c:pt>
                <c:pt idx="6675">
                  <c:v>537</c:v>
                </c:pt>
                <c:pt idx="6676">
                  <c:v>523</c:v>
                </c:pt>
                <c:pt idx="6677">
                  <c:v>529</c:v>
                </c:pt>
                <c:pt idx="6678">
                  <c:v>531</c:v>
                </c:pt>
                <c:pt idx="6679">
                  <c:v>529</c:v>
                </c:pt>
                <c:pt idx="6680">
                  <c:v>542</c:v>
                </c:pt>
                <c:pt idx="6681">
                  <c:v>529</c:v>
                </c:pt>
                <c:pt idx="6682">
                  <c:v>542</c:v>
                </c:pt>
                <c:pt idx="6683">
                  <c:v>523</c:v>
                </c:pt>
                <c:pt idx="6684">
                  <c:v>546</c:v>
                </c:pt>
                <c:pt idx="6685">
                  <c:v>531</c:v>
                </c:pt>
                <c:pt idx="6686">
                  <c:v>529</c:v>
                </c:pt>
                <c:pt idx="6687">
                  <c:v>542</c:v>
                </c:pt>
                <c:pt idx="6688">
                  <c:v>523</c:v>
                </c:pt>
                <c:pt idx="6689">
                  <c:v>531</c:v>
                </c:pt>
                <c:pt idx="6690">
                  <c:v>529</c:v>
                </c:pt>
                <c:pt idx="6691">
                  <c:v>542</c:v>
                </c:pt>
                <c:pt idx="6692">
                  <c:v>531</c:v>
                </c:pt>
                <c:pt idx="6693">
                  <c:v>531</c:v>
                </c:pt>
                <c:pt idx="6694">
                  <c:v>537</c:v>
                </c:pt>
                <c:pt idx="6695">
                  <c:v>537</c:v>
                </c:pt>
                <c:pt idx="6696">
                  <c:v>531</c:v>
                </c:pt>
                <c:pt idx="6697">
                  <c:v>542</c:v>
                </c:pt>
                <c:pt idx="6698">
                  <c:v>549</c:v>
                </c:pt>
                <c:pt idx="6699">
                  <c:v>537</c:v>
                </c:pt>
                <c:pt idx="6700">
                  <c:v>526</c:v>
                </c:pt>
                <c:pt idx="6701">
                  <c:v>542</c:v>
                </c:pt>
                <c:pt idx="6702">
                  <c:v>542</c:v>
                </c:pt>
                <c:pt idx="6703">
                  <c:v>537</c:v>
                </c:pt>
                <c:pt idx="6704">
                  <c:v>542</c:v>
                </c:pt>
                <c:pt idx="6705">
                  <c:v>529</c:v>
                </c:pt>
                <c:pt idx="6706">
                  <c:v>569</c:v>
                </c:pt>
                <c:pt idx="6707">
                  <c:v>553</c:v>
                </c:pt>
                <c:pt idx="6708">
                  <c:v>549</c:v>
                </c:pt>
                <c:pt idx="6709">
                  <c:v>542</c:v>
                </c:pt>
                <c:pt idx="6710">
                  <c:v>529</c:v>
                </c:pt>
                <c:pt idx="6711">
                  <c:v>549</c:v>
                </c:pt>
                <c:pt idx="6712">
                  <c:v>523</c:v>
                </c:pt>
                <c:pt idx="6713">
                  <c:v>537</c:v>
                </c:pt>
                <c:pt idx="6714">
                  <c:v>531</c:v>
                </c:pt>
                <c:pt idx="6715">
                  <c:v>529</c:v>
                </c:pt>
                <c:pt idx="6716">
                  <c:v>542</c:v>
                </c:pt>
                <c:pt idx="6717">
                  <c:v>537</c:v>
                </c:pt>
                <c:pt idx="6718">
                  <c:v>546</c:v>
                </c:pt>
                <c:pt idx="6719">
                  <c:v>531</c:v>
                </c:pt>
                <c:pt idx="6720">
                  <c:v>542</c:v>
                </c:pt>
                <c:pt idx="6721">
                  <c:v>542</c:v>
                </c:pt>
                <c:pt idx="6722">
                  <c:v>546</c:v>
                </c:pt>
                <c:pt idx="6723">
                  <c:v>531</c:v>
                </c:pt>
                <c:pt idx="6724">
                  <c:v>523</c:v>
                </c:pt>
                <c:pt idx="6725">
                  <c:v>537</c:v>
                </c:pt>
                <c:pt idx="6726">
                  <c:v>546</c:v>
                </c:pt>
                <c:pt idx="6727">
                  <c:v>537</c:v>
                </c:pt>
                <c:pt idx="6728">
                  <c:v>542</c:v>
                </c:pt>
                <c:pt idx="6729">
                  <c:v>537</c:v>
                </c:pt>
                <c:pt idx="6730">
                  <c:v>542</c:v>
                </c:pt>
                <c:pt idx="6731">
                  <c:v>546</c:v>
                </c:pt>
                <c:pt idx="6732">
                  <c:v>537</c:v>
                </c:pt>
                <c:pt idx="6733">
                  <c:v>537</c:v>
                </c:pt>
                <c:pt idx="6734">
                  <c:v>531</c:v>
                </c:pt>
                <c:pt idx="6735">
                  <c:v>549</c:v>
                </c:pt>
                <c:pt idx="6736">
                  <c:v>537</c:v>
                </c:pt>
                <c:pt idx="6737">
                  <c:v>537</c:v>
                </c:pt>
                <c:pt idx="6738">
                  <c:v>546</c:v>
                </c:pt>
                <c:pt idx="6739">
                  <c:v>549</c:v>
                </c:pt>
                <c:pt idx="6740">
                  <c:v>561</c:v>
                </c:pt>
                <c:pt idx="6741">
                  <c:v>523</c:v>
                </c:pt>
                <c:pt idx="6742">
                  <c:v>542</c:v>
                </c:pt>
                <c:pt idx="6743">
                  <c:v>537</c:v>
                </c:pt>
                <c:pt idx="6744">
                  <c:v>542</c:v>
                </c:pt>
                <c:pt idx="6745">
                  <c:v>537</c:v>
                </c:pt>
                <c:pt idx="6746">
                  <c:v>537</c:v>
                </c:pt>
                <c:pt idx="6747">
                  <c:v>531</c:v>
                </c:pt>
                <c:pt idx="6748">
                  <c:v>549</c:v>
                </c:pt>
                <c:pt idx="6749">
                  <c:v>546</c:v>
                </c:pt>
                <c:pt idx="6750">
                  <c:v>542</c:v>
                </c:pt>
                <c:pt idx="6751">
                  <c:v>553</c:v>
                </c:pt>
                <c:pt idx="6752">
                  <c:v>546</c:v>
                </c:pt>
                <c:pt idx="6753">
                  <c:v>546</c:v>
                </c:pt>
                <c:pt idx="6754">
                  <c:v>546</c:v>
                </c:pt>
                <c:pt idx="6755">
                  <c:v>546</c:v>
                </c:pt>
                <c:pt idx="6756">
                  <c:v>537</c:v>
                </c:pt>
                <c:pt idx="6757">
                  <c:v>546</c:v>
                </c:pt>
                <c:pt idx="6758">
                  <c:v>537</c:v>
                </c:pt>
                <c:pt idx="6759">
                  <c:v>561</c:v>
                </c:pt>
                <c:pt idx="6760">
                  <c:v>542</c:v>
                </c:pt>
                <c:pt idx="6761">
                  <c:v>546</c:v>
                </c:pt>
                <c:pt idx="6762">
                  <c:v>549</c:v>
                </c:pt>
                <c:pt idx="6763">
                  <c:v>546</c:v>
                </c:pt>
                <c:pt idx="6764">
                  <c:v>553</c:v>
                </c:pt>
                <c:pt idx="6765">
                  <c:v>542</c:v>
                </c:pt>
                <c:pt idx="6766">
                  <c:v>549</c:v>
                </c:pt>
                <c:pt idx="6767">
                  <c:v>553</c:v>
                </c:pt>
                <c:pt idx="6768">
                  <c:v>561</c:v>
                </c:pt>
                <c:pt idx="6769">
                  <c:v>569</c:v>
                </c:pt>
                <c:pt idx="6770">
                  <c:v>574</c:v>
                </c:pt>
                <c:pt idx="6771">
                  <c:v>574</c:v>
                </c:pt>
                <c:pt idx="6772">
                  <c:v>594</c:v>
                </c:pt>
                <c:pt idx="6773">
                  <c:v>589</c:v>
                </c:pt>
                <c:pt idx="6774">
                  <c:v>594</c:v>
                </c:pt>
                <c:pt idx="6775">
                  <c:v>574</c:v>
                </c:pt>
                <c:pt idx="6776">
                  <c:v>578</c:v>
                </c:pt>
                <c:pt idx="6777">
                  <c:v>589</c:v>
                </c:pt>
                <c:pt idx="6778">
                  <c:v>578</c:v>
                </c:pt>
                <c:pt idx="6779">
                  <c:v>589</c:v>
                </c:pt>
                <c:pt idx="6780">
                  <c:v>566</c:v>
                </c:pt>
                <c:pt idx="6781">
                  <c:v>581</c:v>
                </c:pt>
                <c:pt idx="6782">
                  <c:v>578</c:v>
                </c:pt>
                <c:pt idx="6783">
                  <c:v>594</c:v>
                </c:pt>
                <c:pt idx="6784">
                  <c:v>581</c:v>
                </c:pt>
                <c:pt idx="6785">
                  <c:v>589</c:v>
                </c:pt>
                <c:pt idx="6786">
                  <c:v>594</c:v>
                </c:pt>
                <c:pt idx="6787">
                  <c:v>574</c:v>
                </c:pt>
                <c:pt idx="6788">
                  <c:v>578</c:v>
                </c:pt>
                <c:pt idx="6789">
                  <c:v>574</c:v>
                </c:pt>
                <c:pt idx="6790">
                  <c:v>581</c:v>
                </c:pt>
                <c:pt idx="6791">
                  <c:v>578</c:v>
                </c:pt>
                <c:pt idx="6792">
                  <c:v>553</c:v>
                </c:pt>
                <c:pt idx="6793">
                  <c:v>574</c:v>
                </c:pt>
                <c:pt idx="6794">
                  <c:v>578</c:v>
                </c:pt>
                <c:pt idx="6795">
                  <c:v>566</c:v>
                </c:pt>
                <c:pt idx="6796">
                  <c:v>605</c:v>
                </c:pt>
                <c:pt idx="6797">
                  <c:v>553</c:v>
                </c:pt>
                <c:pt idx="6798">
                  <c:v>566</c:v>
                </c:pt>
                <c:pt idx="6799">
                  <c:v>574</c:v>
                </c:pt>
                <c:pt idx="6800">
                  <c:v>569</c:v>
                </c:pt>
                <c:pt idx="6801">
                  <c:v>578</c:v>
                </c:pt>
                <c:pt idx="6802">
                  <c:v>553</c:v>
                </c:pt>
                <c:pt idx="6803">
                  <c:v>574</c:v>
                </c:pt>
                <c:pt idx="6804">
                  <c:v>553</c:v>
                </c:pt>
                <c:pt idx="6805">
                  <c:v>581</c:v>
                </c:pt>
                <c:pt idx="6806">
                  <c:v>578</c:v>
                </c:pt>
                <c:pt idx="6807">
                  <c:v>581</c:v>
                </c:pt>
                <c:pt idx="6808">
                  <c:v>578</c:v>
                </c:pt>
                <c:pt idx="6809">
                  <c:v>561</c:v>
                </c:pt>
                <c:pt idx="6810">
                  <c:v>578</c:v>
                </c:pt>
                <c:pt idx="6811">
                  <c:v>578</c:v>
                </c:pt>
                <c:pt idx="6812">
                  <c:v>581</c:v>
                </c:pt>
                <c:pt idx="6813">
                  <c:v>569</c:v>
                </c:pt>
                <c:pt idx="6814">
                  <c:v>574</c:v>
                </c:pt>
                <c:pt idx="6815">
                  <c:v>566</c:v>
                </c:pt>
                <c:pt idx="6816">
                  <c:v>566</c:v>
                </c:pt>
                <c:pt idx="6817">
                  <c:v>574</c:v>
                </c:pt>
                <c:pt idx="6818">
                  <c:v>578</c:v>
                </c:pt>
                <c:pt idx="6819">
                  <c:v>574</c:v>
                </c:pt>
                <c:pt idx="6820">
                  <c:v>569</c:v>
                </c:pt>
                <c:pt idx="6821">
                  <c:v>569</c:v>
                </c:pt>
                <c:pt idx="6822">
                  <c:v>569</c:v>
                </c:pt>
                <c:pt idx="6823">
                  <c:v>574</c:v>
                </c:pt>
                <c:pt idx="6824">
                  <c:v>566</c:v>
                </c:pt>
                <c:pt idx="6825">
                  <c:v>566</c:v>
                </c:pt>
                <c:pt idx="6826">
                  <c:v>549</c:v>
                </c:pt>
                <c:pt idx="6827">
                  <c:v>574</c:v>
                </c:pt>
                <c:pt idx="6828">
                  <c:v>549</c:v>
                </c:pt>
                <c:pt idx="6829">
                  <c:v>561</c:v>
                </c:pt>
                <c:pt idx="6830">
                  <c:v>566</c:v>
                </c:pt>
                <c:pt idx="6831">
                  <c:v>537</c:v>
                </c:pt>
                <c:pt idx="6832">
                  <c:v>542</c:v>
                </c:pt>
                <c:pt idx="6833">
                  <c:v>529</c:v>
                </c:pt>
                <c:pt idx="6834">
                  <c:v>546</c:v>
                </c:pt>
                <c:pt idx="6835">
                  <c:v>529</c:v>
                </c:pt>
                <c:pt idx="6836">
                  <c:v>526</c:v>
                </c:pt>
                <c:pt idx="6837">
                  <c:v>531</c:v>
                </c:pt>
                <c:pt idx="6838">
                  <c:v>526</c:v>
                </c:pt>
                <c:pt idx="6839">
                  <c:v>537</c:v>
                </c:pt>
                <c:pt idx="6840">
                  <c:v>531</c:v>
                </c:pt>
                <c:pt idx="6841">
                  <c:v>553</c:v>
                </c:pt>
                <c:pt idx="6842">
                  <c:v>529</c:v>
                </c:pt>
                <c:pt idx="6843">
                  <c:v>529</c:v>
                </c:pt>
                <c:pt idx="6844">
                  <c:v>529</c:v>
                </c:pt>
                <c:pt idx="6845">
                  <c:v>526</c:v>
                </c:pt>
                <c:pt idx="6846">
                  <c:v>526</c:v>
                </c:pt>
                <c:pt idx="6847">
                  <c:v>537</c:v>
                </c:pt>
                <c:pt idx="6848">
                  <c:v>526</c:v>
                </c:pt>
                <c:pt idx="6849">
                  <c:v>526</c:v>
                </c:pt>
                <c:pt idx="6850">
                  <c:v>506</c:v>
                </c:pt>
                <c:pt idx="6851">
                  <c:v>526</c:v>
                </c:pt>
                <c:pt idx="6852">
                  <c:v>518</c:v>
                </c:pt>
                <c:pt idx="6853">
                  <c:v>526</c:v>
                </c:pt>
                <c:pt idx="6854">
                  <c:v>531</c:v>
                </c:pt>
                <c:pt idx="6855">
                  <c:v>523</c:v>
                </c:pt>
                <c:pt idx="6856">
                  <c:v>523</c:v>
                </c:pt>
                <c:pt idx="6857">
                  <c:v>496</c:v>
                </c:pt>
                <c:pt idx="6858">
                  <c:v>531</c:v>
                </c:pt>
                <c:pt idx="6859">
                  <c:v>526</c:v>
                </c:pt>
                <c:pt idx="6860">
                  <c:v>529</c:v>
                </c:pt>
                <c:pt idx="6861">
                  <c:v>529</c:v>
                </c:pt>
                <c:pt idx="6862">
                  <c:v>529</c:v>
                </c:pt>
                <c:pt idx="6863">
                  <c:v>523</c:v>
                </c:pt>
                <c:pt idx="6864">
                  <c:v>531</c:v>
                </c:pt>
                <c:pt idx="6865">
                  <c:v>537</c:v>
                </c:pt>
                <c:pt idx="6866">
                  <c:v>526</c:v>
                </c:pt>
                <c:pt idx="6867">
                  <c:v>523</c:v>
                </c:pt>
                <c:pt idx="6868">
                  <c:v>529</c:v>
                </c:pt>
                <c:pt idx="6869">
                  <c:v>523</c:v>
                </c:pt>
                <c:pt idx="6870">
                  <c:v>537</c:v>
                </c:pt>
                <c:pt idx="6871">
                  <c:v>542</c:v>
                </c:pt>
                <c:pt idx="6872">
                  <c:v>537</c:v>
                </c:pt>
                <c:pt idx="6873">
                  <c:v>531</c:v>
                </c:pt>
                <c:pt idx="6874">
                  <c:v>518</c:v>
                </c:pt>
                <c:pt idx="6875">
                  <c:v>561</c:v>
                </c:pt>
                <c:pt idx="6876">
                  <c:v>553</c:v>
                </c:pt>
                <c:pt idx="6877">
                  <c:v>542</c:v>
                </c:pt>
                <c:pt idx="6878">
                  <c:v>549</c:v>
                </c:pt>
                <c:pt idx="6879">
                  <c:v>529</c:v>
                </c:pt>
                <c:pt idx="6880">
                  <c:v>549</c:v>
                </c:pt>
                <c:pt idx="6881">
                  <c:v>553</c:v>
                </c:pt>
                <c:pt idx="6882">
                  <c:v>549</c:v>
                </c:pt>
                <c:pt idx="6883">
                  <c:v>537</c:v>
                </c:pt>
                <c:pt idx="6884">
                  <c:v>537</c:v>
                </c:pt>
                <c:pt idx="6885">
                  <c:v>553</c:v>
                </c:pt>
                <c:pt idx="6886">
                  <c:v>574</c:v>
                </c:pt>
                <c:pt idx="6887">
                  <c:v>566</c:v>
                </c:pt>
                <c:pt idx="6888">
                  <c:v>561</c:v>
                </c:pt>
                <c:pt idx="6889">
                  <c:v>569</c:v>
                </c:pt>
                <c:pt idx="6890">
                  <c:v>574</c:v>
                </c:pt>
                <c:pt idx="6891">
                  <c:v>566</c:v>
                </c:pt>
                <c:pt idx="6892">
                  <c:v>566</c:v>
                </c:pt>
                <c:pt idx="6893">
                  <c:v>569</c:v>
                </c:pt>
                <c:pt idx="6894">
                  <c:v>561</c:v>
                </c:pt>
                <c:pt idx="6895">
                  <c:v>578</c:v>
                </c:pt>
                <c:pt idx="6896">
                  <c:v>561</c:v>
                </c:pt>
                <c:pt idx="6897">
                  <c:v>594</c:v>
                </c:pt>
                <c:pt idx="6898">
                  <c:v>581</c:v>
                </c:pt>
                <c:pt idx="6899">
                  <c:v>569</c:v>
                </c:pt>
                <c:pt idx="6900">
                  <c:v>578</c:v>
                </c:pt>
                <c:pt idx="6901">
                  <c:v>561</c:v>
                </c:pt>
                <c:pt idx="6902">
                  <c:v>569</c:v>
                </c:pt>
                <c:pt idx="6903">
                  <c:v>569</c:v>
                </c:pt>
                <c:pt idx="6904">
                  <c:v>578</c:v>
                </c:pt>
                <c:pt idx="6905">
                  <c:v>574</c:v>
                </c:pt>
                <c:pt idx="6906">
                  <c:v>581</c:v>
                </c:pt>
                <c:pt idx="6907">
                  <c:v>574</c:v>
                </c:pt>
                <c:pt idx="6908">
                  <c:v>574</c:v>
                </c:pt>
                <c:pt idx="6909">
                  <c:v>581</c:v>
                </c:pt>
                <c:pt idx="6910">
                  <c:v>566</c:v>
                </c:pt>
                <c:pt idx="6911">
                  <c:v>569</c:v>
                </c:pt>
                <c:pt idx="6912">
                  <c:v>569</c:v>
                </c:pt>
                <c:pt idx="6913">
                  <c:v>566</c:v>
                </c:pt>
                <c:pt idx="6914">
                  <c:v>569</c:v>
                </c:pt>
                <c:pt idx="6915">
                  <c:v>566</c:v>
                </c:pt>
                <c:pt idx="6916">
                  <c:v>561</c:v>
                </c:pt>
                <c:pt idx="6917">
                  <c:v>566</c:v>
                </c:pt>
                <c:pt idx="6918">
                  <c:v>549</c:v>
                </c:pt>
                <c:pt idx="6919">
                  <c:v>569</c:v>
                </c:pt>
                <c:pt idx="6920">
                  <c:v>566</c:v>
                </c:pt>
                <c:pt idx="6921">
                  <c:v>553</c:v>
                </c:pt>
                <c:pt idx="6922">
                  <c:v>566</c:v>
                </c:pt>
                <c:pt idx="6923">
                  <c:v>549</c:v>
                </c:pt>
                <c:pt idx="6924">
                  <c:v>553</c:v>
                </c:pt>
                <c:pt idx="6925">
                  <c:v>529</c:v>
                </c:pt>
                <c:pt idx="6926">
                  <c:v>561</c:v>
                </c:pt>
                <c:pt idx="6927">
                  <c:v>546</c:v>
                </c:pt>
                <c:pt idx="6928">
                  <c:v>553</c:v>
                </c:pt>
                <c:pt idx="6929">
                  <c:v>553</c:v>
                </c:pt>
                <c:pt idx="6930">
                  <c:v>561</c:v>
                </c:pt>
                <c:pt idx="6931">
                  <c:v>569</c:v>
                </c:pt>
                <c:pt idx="6932">
                  <c:v>561</c:v>
                </c:pt>
                <c:pt idx="6933">
                  <c:v>566</c:v>
                </c:pt>
                <c:pt idx="6934">
                  <c:v>553</c:v>
                </c:pt>
                <c:pt idx="6935">
                  <c:v>546</c:v>
                </c:pt>
                <c:pt idx="6936">
                  <c:v>542</c:v>
                </c:pt>
                <c:pt idx="6937">
                  <c:v>537</c:v>
                </c:pt>
                <c:pt idx="6938">
                  <c:v>531</c:v>
                </c:pt>
                <c:pt idx="6939">
                  <c:v>542</c:v>
                </c:pt>
                <c:pt idx="6940">
                  <c:v>529</c:v>
                </c:pt>
                <c:pt idx="6941">
                  <c:v>531</c:v>
                </c:pt>
                <c:pt idx="6942">
                  <c:v>526</c:v>
                </c:pt>
                <c:pt idx="6943">
                  <c:v>526</c:v>
                </c:pt>
                <c:pt idx="6944">
                  <c:v>523</c:v>
                </c:pt>
                <c:pt idx="6945">
                  <c:v>518</c:v>
                </c:pt>
                <c:pt idx="6946">
                  <c:v>526</c:v>
                </c:pt>
                <c:pt idx="6947">
                  <c:v>514</c:v>
                </c:pt>
                <c:pt idx="6948">
                  <c:v>506</c:v>
                </c:pt>
                <c:pt idx="6949">
                  <c:v>491</c:v>
                </c:pt>
                <c:pt idx="6950">
                  <c:v>514</c:v>
                </c:pt>
                <c:pt idx="6951">
                  <c:v>498</c:v>
                </c:pt>
                <c:pt idx="6952">
                  <c:v>502</c:v>
                </c:pt>
                <c:pt idx="6953">
                  <c:v>529</c:v>
                </c:pt>
                <c:pt idx="6954">
                  <c:v>498</c:v>
                </c:pt>
                <c:pt idx="6955">
                  <c:v>506</c:v>
                </c:pt>
                <c:pt idx="6956">
                  <c:v>518</c:v>
                </c:pt>
                <c:pt idx="6957">
                  <c:v>518</c:v>
                </c:pt>
                <c:pt idx="6958">
                  <c:v>506</c:v>
                </c:pt>
                <c:pt idx="6959">
                  <c:v>498</c:v>
                </c:pt>
                <c:pt idx="6960">
                  <c:v>514</c:v>
                </c:pt>
                <c:pt idx="6961">
                  <c:v>502</c:v>
                </c:pt>
                <c:pt idx="6962">
                  <c:v>502</c:v>
                </c:pt>
                <c:pt idx="6963">
                  <c:v>518</c:v>
                </c:pt>
                <c:pt idx="6964">
                  <c:v>502</c:v>
                </c:pt>
                <c:pt idx="6965">
                  <c:v>502</c:v>
                </c:pt>
                <c:pt idx="6966">
                  <c:v>492</c:v>
                </c:pt>
                <c:pt idx="6967">
                  <c:v>502</c:v>
                </c:pt>
                <c:pt idx="6968">
                  <c:v>502</c:v>
                </c:pt>
                <c:pt idx="6969">
                  <c:v>496</c:v>
                </c:pt>
                <c:pt idx="6970">
                  <c:v>514</c:v>
                </c:pt>
                <c:pt idx="6971">
                  <c:v>496</c:v>
                </c:pt>
                <c:pt idx="6972">
                  <c:v>518</c:v>
                </c:pt>
                <c:pt idx="6973">
                  <c:v>518</c:v>
                </c:pt>
                <c:pt idx="6974">
                  <c:v>518</c:v>
                </c:pt>
                <c:pt idx="6975">
                  <c:v>502</c:v>
                </c:pt>
                <c:pt idx="6976">
                  <c:v>506</c:v>
                </c:pt>
                <c:pt idx="6977">
                  <c:v>523</c:v>
                </c:pt>
                <c:pt idx="6978">
                  <c:v>496</c:v>
                </c:pt>
                <c:pt idx="6979">
                  <c:v>518</c:v>
                </c:pt>
                <c:pt idx="6980">
                  <c:v>518</c:v>
                </c:pt>
                <c:pt idx="6981">
                  <c:v>523</c:v>
                </c:pt>
                <c:pt idx="6982">
                  <c:v>514</c:v>
                </c:pt>
                <c:pt idx="6983">
                  <c:v>506</c:v>
                </c:pt>
                <c:pt idx="6984">
                  <c:v>518</c:v>
                </c:pt>
                <c:pt idx="6985">
                  <c:v>502</c:v>
                </c:pt>
                <c:pt idx="6986">
                  <c:v>492</c:v>
                </c:pt>
                <c:pt idx="6987">
                  <c:v>518</c:v>
                </c:pt>
                <c:pt idx="6988">
                  <c:v>502</c:v>
                </c:pt>
                <c:pt idx="6989">
                  <c:v>506</c:v>
                </c:pt>
                <c:pt idx="6990">
                  <c:v>502</c:v>
                </c:pt>
                <c:pt idx="6991">
                  <c:v>498</c:v>
                </c:pt>
                <c:pt idx="6992">
                  <c:v>498</c:v>
                </c:pt>
                <c:pt idx="6993">
                  <c:v>486</c:v>
                </c:pt>
                <c:pt idx="6994">
                  <c:v>486</c:v>
                </c:pt>
                <c:pt idx="6995">
                  <c:v>459</c:v>
                </c:pt>
                <c:pt idx="6996">
                  <c:v>481</c:v>
                </c:pt>
                <c:pt idx="6997">
                  <c:v>475</c:v>
                </c:pt>
                <c:pt idx="6998">
                  <c:v>475</c:v>
                </c:pt>
                <c:pt idx="6999">
                  <c:v>470</c:v>
                </c:pt>
                <c:pt idx="7000">
                  <c:v>445</c:v>
                </c:pt>
                <c:pt idx="7001">
                  <c:v>470</c:v>
                </c:pt>
                <c:pt idx="7002">
                  <c:v>455</c:v>
                </c:pt>
                <c:pt idx="7003">
                  <c:v>448</c:v>
                </c:pt>
                <c:pt idx="7004">
                  <c:v>448</c:v>
                </c:pt>
                <c:pt idx="7005">
                  <c:v>448</c:v>
                </c:pt>
                <c:pt idx="7006">
                  <c:v>441</c:v>
                </c:pt>
                <c:pt idx="7007">
                  <c:v>441</c:v>
                </c:pt>
                <c:pt idx="7008">
                  <c:v>445</c:v>
                </c:pt>
                <c:pt idx="7009">
                  <c:v>441</c:v>
                </c:pt>
                <c:pt idx="7010">
                  <c:v>439</c:v>
                </c:pt>
                <c:pt idx="7011">
                  <c:v>433</c:v>
                </c:pt>
                <c:pt idx="7012">
                  <c:v>427</c:v>
                </c:pt>
                <c:pt idx="7013">
                  <c:v>435</c:v>
                </c:pt>
                <c:pt idx="7014">
                  <c:v>439</c:v>
                </c:pt>
                <c:pt idx="7015">
                  <c:v>435</c:v>
                </c:pt>
                <c:pt idx="7016">
                  <c:v>433</c:v>
                </c:pt>
                <c:pt idx="7017">
                  <c:v>410</c:v>
                </c:pt>
                <c:pt idx="7018">
                  <c:v>433</c:v>
                </c:pt>
                <c:pt idx="7019">
                  <c:v>424</c:v>
                </c:pt>
                <c:pt idx="7020">
                  <c:v>441</c:v>
                </c:pt>
                <c:pt idx="7021">
                  <c:v>435</c:v>
                </c:pt>
                <c:pt idx="7022">
                  <c:v>427</c:v>
                </c:pt>
                <c:pt idx="7023">
                  <c:v>424</c:v>
                </c:pt>
                <c:pt idx="7024">
                  <c:v>408</c:v>
                </c:pt>
                <c:pt idx="7025">
                  <c:v>424</c:v>
                </c:pt>
                <c:pt idx="7026">
                  <c:v>424</c:v>
                </c:pt>
                <c:pt idx="7027">
                  <c:v>433</c:v>
                </c:pt>
                <c:pt idx="7028">
                  <c:v>433</c:v>
                </c:pt>
                <c:pt idx="7029">
                  <c:v>433</c:v>
                </c:pt>
                <c:pt idx="7030">
                  <c:v>433</c:v>
                </c:pt>
                <c:pt idx="7031">
                  <c:v>439</c:v>
                </c:pt>
                <c:pt idx="7032">
                  <c:v>441</c:v>
                </c:pt>
                <c:pt idx="7033">
                  <c:v>441</c:v>
                </c:pt>
                <c:pt idx="7034">
                  <c:v>441</c:v>
                </c:pt>
                <c:pt idx="7035">
                  <c:v>448</c:v>
                </c:pt>
                <c:pt idx="7036">
                  <c:v>427</c:v>
                </c:pt>
                <c:pt idx="7037">
                  <c:v>441</c:v>
                </c:pt>
                <c:pt idx="7038">
                  <c:v>441</c:v>
                </c:pt>
                <c:pt idx="7039">
                  <c:v>441</c:v>
                </c:pt>
                <c:pt idx="7040">
                  <c:v>445</c:v>
                </c:pt>
                <c:pt idx="7041">
                  <c:v>424</c:v>
                </c:pt>
                <c:pt idx="7042">
                  <c:v>459</c:v>
                </c:pt>
                <c:pt idx="7043">
                  <c:v>433</c:v>
                </c:pt>
                <c:pt idx="7044">
                  <c:v>435</c:v>
                </c:pt>
                <c:pt idx="7045">
                  <c:v>441</c:v>
                </c:pt>
                <c:pt idx="7046">
                  <c:v>433</c:v>
                </c:pt>
                <c:pt idx="7047">
                  <c:v>441</c:v>
                </c:pt>
                <c:pt idx="7048">
                  <c:v>415</c:v>
                </c:pt>
                <c:pt idx="7049">
                  <c:v>445</c:v>
                </c:pt>
                <c:pt idx="7050">
                  <c:v>435</c:v>
                </c:pt>
                <c:pt idx="7051">
                  <c:v>445</c:v>
                </c:pt>
                <c:pt idx="7052">
                  <c:v>445</c:v>
                </c:pt>
                <c:pt idx="7053">
                  <c:v>448</c:v>
                </c:pt>
                <c:pt idx="7054">
                  <c:v>448</c:v>
                </c:pt>
                <c:pt idx="7055">
                  <c:v>439</c:v>
                </c:pt>
                <c:pt idx="7056">
                  <c:v>448</c:v>
                </c:pt>
                <c:pt idx="7057">
                  <c:v>445</c:v>
                </c:pt>
                <c:pt idx="7058">
                  <c:v>452</c:v>
                </c:pt>
                <c:pt idx="7059">
                  <c:v>448</c:v>
                </c:pt>
                <c:pt idx="7060">
                  <c:v>448</c:v>
                </c:pt>
                <c:pt idx="7061">
                  <c:v>445</c:v>
                </c:pt>
                <c:pt idx="7062">
                  <c:v>459</c:v>
                </c:pt>
                <c:pt idx="7063">
                  <c:v>448</c:v>
                </c:pt>
                <c:pt idx="7064">
                  <c:v>455</c:v>
                </c:pt>
                <c:pt idx="7065">
                  <c:v>433</c:v>
                </c:pt>
                <c:pt idx="7066">
                  <c:v>452</c:v>
                </c:pt>
                <c:pt idx="7067">
                  <c:v>452</c:v>
                </c:pt>
                <c:pt idx="7068">
                  <c:v>452</c:v>
                </c:pt>
                <c:pt idx="7069">
                  <c:v>459</c:v>
                </c:pt>
                <c:pt idx="7070">
                  <c:v>445</c:v>
                </c:pt>
                <c:pt idx="7071">
                  <c:v>452</c:v>
                </c:pt>
                <c:pt idx="7072">
                  <c:v>448</c:v>
                </c:pt>
                <c:pt idx="7073">
                  <c:v>459</c:v>
                </c:pt>
                <c:pt idx="7074">
                  <c:v>448</c:v>
                </c:pt>
                <c:pt idx="7075">
                  <c:v>460</c:v>
                </c:pt>
                <c:pt idx="7076">
                  <c:v>459</c:v>
                </c:pt>
                <c:pt idx="7077">
                  <c:v>439</c:v>
                </c:pt>
                <c:pt idx="7078">
                  <c:v>459</c:v>
                </c:pt>
                <c:pt idx="7079">
                  <c:v>460</c:v>
                </c:pt>
                <c:pt idx="7080">
                  <c:v>459</c:v>
                </c:pt>
                <c:pt idx="7081">
                  <c:v>455</c:v>
                </c:pt>
                <c:pt idx="7082">
                  <c:v>439</c:v>
                </c:pt>
                <c:pt idx="7083">
                  <c:v>460</c:v>
                </c:pt>
                <c:pt idx="7084">
                  <c:v>460</c:v>
                </c:pt>
                <c:pt idx="7085">
                  <c:v>452</c:v>
                </c:pt>
                <c:pt idx="7086">
                  <c:v>455</c:v>
                </c:pt>
                <c:pt idx="7087">
                  <c:v>460</c:v>
                </c:pt>
                <c:pt idx="7088">
                  <c:v>452</c:v>
                </c:pt>
                <c:pt idx="7089">
                  <c:v>460</c:v>
                </c:pt>
                <c:pt idx="7090">
                  <c:v>455</c:v>
                </c:pt>
                <c:pt idx="7091">
                  <c:v>455</c:v>
                </c:pt>
                <c:pt idx="7092">
                  <c:v>452</c:v>
                </c:pt>
                <c:pt idx="7093">
                  <c:v>464</c:v>
                </c:pt>
                <c:pt idx="7094">
                  <c:v>445</c:v>
                </c:pt>
                <c:pt idx="7095">
                  <c:v>455</c:v>
                </c:pt>
                <c:pt idx="7096">
                  <c:v>459</c:v>
                </c:pt>
                <c:pt idx="7097">
                  <c:v>460</c:v>
                </c:pt>
                <c:pt idx="7098">
                  <c:v>470</c:v>
                </c:pt>
                <c:pt idx="7099">
                  <c:v>452</c:v>
                </c:pt>
                <c:pt idx="7100">
                  <c:v>475</c:v>
                </c:pt>
                <c:pt idx="7101">
                  <c:v>459</c:v>
                </c:pt>
                <c:pt idx="7102">
                  <c:v>460</c:v>
                </c:pt>
                <c:pt idx="7103">
                  <c:v>470</c:v>
                </c:pt>
                <c:pt idx="7104">
                  <c:v>475</c:v>
                </c:pt>
                <c:pt idx="7105">
                  <c:v>459</c:v>
                </c:pt>
                <c:pt idx="7106">
                  <c:v>455</c:v>
                </c:pt>
                <c:pt idx="7107">
                  <c:v>470</c:v>
                </c:pt>
                <c:pt idx="7108">
                  <c:v>470</c:v>
                </c:pt>
                <c:pt idx="7109">
                  <c:v>491</c:v>
                </c:pt>
                <c:pt idx="7110">
                  <c:v>470</c:v>
                </c:pt>
                <c:pt idx="7111">
                  <c:v>470</c:v>
                </c:pt>
                <c:pt idx="7112">
                  <c:v>475</c:v>
                </c:pt>
                <c:pt idx="7113">
                  <c:v>477</c:v>
                </c:pt>
                <c:pt idx="7114">
                  <c:v>481</c:v>
                </c:pt>
                <c:pt idx="7115">
                  <c:v>481</c:v>
                </c:pt>
                <c:pt idx="7116">
                  <c:v>470</c:v>
                </c:pt>
                <c:pt idx="7117">
                  <c:v>491</c:v>
                </c:pt>
                <c:pt idx="7118">
                  <c:v>475</c:v>
                </c:pt>
                <c:pt idx="7119">
                  <c:v>486</c:v>
                </c:pt>
                <c:pt idx="7120">
                  <c:v>486</c:v>
                </c:pt>
                <c:pt idx="7121">
                  <c:v>481</c:v>
                </c:pt>
                <c:pt idx="7122">
                  <c:v>491</c:v>
                </c:pt>
                <c:pt idx="7123">
                  <c:v>470</c:v>
                </c:pt>
                <c:pt idx="7124">
                  <c:v>492</c:v>
                </c:pt>
                <c:pt idx="7125">
                  <c:v>477</c:v>
                </c:pt>
                <c:pt idx="7126">
                  <c:v>477</c:v>
                </c:pt>
                <c:pt idx="7127">
                  <c:v>486</c:v>
                </c:pt>
                <c:pt idx="7128">
                  <c:v>481</c:v>
                </c:pt>
                <c:pt idx="7129">
                  <c:v>475</c:v>
                </c:pt>
                <c:pt idx="7130">
                  <c:v>477</c:v>
                </c:pt>
                <c:pt idx="7131">
                  <c:v>477</c:v>
                </c:pt>
                <c:pt idx="7132">
                  <c:v>481</c:v>
                </c:pt>
                <c:pt idx="7133">
                  <c:v>486</c:v>
                </c:pt>
                <c:pt idx="7134">
                  <c:v>481</c:v>
                </c:pt>
                <c:pt idx="7135">
                  <c:v>477</c:v>
                </c:pt>
                <c:pt idx="7136">
                  <c:v>481</c:v>
                </c:pt>
                <c:pt idx="7137">
                  <c:v>486</c:v>
                </c:pt>
                <c:pt idx="7138">
                  <c:v>481</c:v>
                </c:pt>
                <c:pt idx="7139">
                  <c:v>477</c:v>
                </c:pt>
                <c:pt idx="7140">
                  <c:v>459</c:v>
                </c:pt>
                <c:pt idx="7141">
                  <c:v>486</c:v>
                </c:pt>
                <c:pt idx="7142">
                  <c:v>475</c:v>
                </c:pt>
                <c:pt idx="7143">
                  <c:v>481</c:v>
                </c:pt>
                <c:pt idx="7144">
                  <c:v>486</c:v>
                </c:pt>
                <c:pt idx="7145">
                  <c:v>475</c:v>
                </c:pt>
                <c:pt idx="7146">
                  <c:v>486</c:v>
                </c:pt>
                <c:pt idx="7147">
                  <c:v>464</c:v>
                </c:pt>
                <c:pt idx="7148">
                  <c:v>491</c:v>
                </c:pt>
                <c:pt idx="7149">
                  <c:v>481</c:v>
                </c:pt>
                <c:pt idx="7150">
                  <c:v>486</c:v>
                </c:pt>
                <c:pt idx="7151">
                  <c:v>481</c:v>
                </c:pt>
                <c:pt idx="7152">
                  <c:v>491</c:v>
                </c:pt>
                <c:pt idx="7153">
                  <c:v>481</c:v>
                </c:pt>
                <c:pt idx="7154">
                  <c:v>492</c:v>
                </c:pt>
                <c:pt idx="7155">
                  <c:v>486</c:v>
                </c:pt>
                <c:pt idx="7156">
                  <c:v>477</c:v>
                </c:pt>
                <c:pt idx="7157">
                  <c:v>491</c:v>
                </c:pt>
                <c:pt idx="7158">
                  <c:v>491</c:v>
                </c:pt>
                <c:pt idx="7159">
                  <c:v>477</c:v>
                </c:pt>
                <c:pt idx="7160">
                  <c:v>486</c:v>
                </c:pt>
                <c:pt idx="7161">
                  <c:v>492</c:v>
                </c:pt>
                <c:pt idx="7162">
                  <c:v>491</c:v>
                </c:pt>
                <c:pt idx="7163">
                  <c:v>492</c:v>
                </c:pt>
                <c:pt idx="7164">
                  <c:v>475</c:v>
                </c:pt>
                <c:pt idx="7165">
                  <c:v>498</c:v>
                </c:pt>
                <c:pt idx="7166">
                  <c:v>492</c:v>
                </c:pt>
                <c:pt idx="7167">
                  <c:v>491</c:v>
                </c:pt>
                <c:pt idx="7168">
                  <c:v>491</c:v>
                </c:pt>
                <c:pt idx="7169">
                  <c:v>477</c:v>
                </c:pt>
                <c:pt idx="7170">
                  <c:v>491</c:v>
                </c:pt>
                <c:pt idx="7171">
                  <c:v>470</c:v>
                </c:pt>
                <c:pt idx="7172">
                  <c:v>496</c:v>
                </c:pt>
                <c:pt idx="7173">
                  <c:v>477</c:v>
                </c:pt>
                <c:pt idx="7174">
                  <c:v>486</c:v>
                </c:pt>
                <c:pt idx="7175">
                  <c:v>491</c:v>
                </c:pt>
                <c:pt idx="7176">
                  <c:v>518</c:v>
                </c:pt>
                <c:pt idx="7177">
                  <c:v>486</c:v>
                </c:pt>
                <c:pt idx="7178">
                  <c:v>481</c:v>
                </c:pt>
                <c:pt idx="7179">
                  <c:v>491</c:v>
                </c:pt>
                <c:pt idx="7180">
                  <c:v>481</c:v>
                </c:pt>
                <c:pt idx="7181">
                  <c:v>477</c:v>
                </c:pt>
                <c:pt idx="7182">
                  <c:v>477</c:v>
                </c:pt>
                <c:pt idx="7183">
                  <c:v>481</c:v>
                </c:pt>
                <c:pt idx="7184">
                  <c:v>477</c:v>
                </c:pt>
                <c:pt idx="7185">
                  <c:v>491</c:v>
                </c:pt>
                <c:pt idx="7186">
                  <c:v>475</c:v>
                </c:pt>
                <c:pt idx="7187">
                  <c:v>486</c:v>
                </c:pt>
                <c:pt idx="7188">
                  <c:v>464</c:v>
                </c:pt>
                <c:pt idx="7189">
                  <c:v>475</c:v>
                </c:pt>
                <c:pt idx="7190">
                  <c:v>464</c:v>
                </c:pt>
                <c:pt idx="7191">
                  <c:v>460</c:v>
                </c:pt>
                <c:pt idx="7192">
                  <c:v>475</c:v>
                </c:pt>
                <c:pt idx="7193">
                  <c:v>460</c:v>
                </c:pt>
                <c:pt idx="7194">
                  <c:v>464</c:v>
                </c:pt>
                <c:pt idx="7195">
                  <c:v>452</c:v>
                </c:pt>
                <c:pt idx="7196">
                  <c:v>459</c:v>
                </c:pt>
                <c:pt idx="7197">
                  <c:v>460</c:v>
                </c:pt>
                <c:pt idx="7198">
                  <c:v>455</c:v>
                </c:pt>
                <c:pt idx="7199">
                  <c:v>455</c:v>
                </c:pt>
                <c:pt idx="7200">
                  <c:v>435</c:v>
                </c:pt>
                <c:pt idx="7201">
                  <c:v>441</c:v>
                </c:pt>
                <c:pt idx="7202">
                  <c:v>445</c:v>
                </c:pt>
                <c:pt idx="7203">
                  <c:v>448</c:v>
                </c:pt>
                <c:pt idx="7204">
                  <c:v>445</c:v>
                </c:pt>
                <c:pt idx="7205">
                  <c:v>439</c:v>
                </c:pt>
                <c:pt idx="7206">
                  <c:v>441</c:v>
                </c:pt>
                <c:pt idx="7207">
                  <c:v>435</c:v>
                </c:pt>
                <c:pt idx="7208">
                  <c:v>439</c:v>
                </c:pt>
                <c:pt idx="7209">
                  <c:v>445</c:v>
                </c:pt>
                <c:pt idx="7210">
                  <c:v>445</c:v>
                </c:pt>
                <c:pt idx="7211">
                  <c:v>433</c:v>
                </c:pt>
                <c:pt idx="7212">
                  <c:v>427</c:v>
                </c:pt>
                <c:pt idx="7213">
                  <c:v>433</c:v>
                </c:pt>
                <c:pt idx="7214">
                  <c:v>439</c:v>
                </c:pt>
                <c:pt idx="7215">
                  <c:v>435</c:v>
                </c:pt>
                <c:pt idx="7216">
                  <c:v>452</c:v>
                </c:pt>
                <c:pt idx="7217">
                  <c:v>435</c:v>
                </c:pt>
                <c:pt idx="7218">
                  <c:v>448</c:v>
                </c:pt>
                <c:pt idx="7219">
                  <c:v>445</c:v>
                </c:pt>
                <c:pt idx="7220">
                  <c:v>455</c:v>
                </c:pt>
                <c:pt idx="7221">
                  <c:v>452</c:v>
                </c:pt>
                <c:pt idx="7222">
                  <c:v>435</c:v>
                </c:pt>
                <c:pt idx="7223">
                  <c:v>452</c:v>
                </c:pt>
                <c:pt idx="7224">
                  <c:v>435</c:v>
                </c:pt>
                <c:pt idx="7225">
                  <c:v>448</c:v>
                </c:pt>
                <c:pt idx="7226">
                  <c:v>445</c:v>
                </c:pt>
                <c:pt idx="7227">
                  <c:v>441</c:v>
                </c:pt>
                <c:pt idx="7228">
                  <c:v>439</c:v>
                </c:pt>
                <c:pt idx="7229">
                  <c:v>439</c:v>
                </c:pt>
                <c:pt idx="7230">
                  <c:v>441</c:v>
                </c:pt>
                <c:pt idx="7231">
                  <c:v>424</c:v>
                </c:pt>
                <c:pt idx="7232">
                  <c:v>448</c:v>
                </c:pt>
                <c:pt idx="7233">
                  <c:v>441</c:v>
                </c:pt>
                <c:pt idx="7234">
                  <c:v>445</c:v>
                </c:pt>
                <c:pt idx="7235">
                  <c:v>433</c:v>
                </c:pt>
                <c:pt idx="7236">
                  <c:v>423</c:v>
                </c:pt>
                <c:pt idx="7237">
                  <c:v>441</c:v>
                </c:pt>
                <c:pt idx="7238">
                  <c:v>441</c:v>
                </c:pt>
                <c:pt idx="7239">
                  <c:v>423</c:v>
                </c:pt>
                <c:pt idx="7240">
                  <c:v>433</c:v>
                </c:pt>
                <c:pt idx="7241">
                  <c:v>423</c:v>
                </c:pt>
                <c:pt idx="7242">
                  <c:v>439</c:v>
                </c:pt>
                <c:pt idx="7243">
                  <c:v>439</c:v>
                </c:pt>
                <c:pt idx="7244">
                  <c:v>433</c:v>
                </c:pt>
                <c:pt idx="7245">
                  <c:v>439</c:v>
                </c:pt>
                <c:pt idx="7246">
                  <c:v>427</c:v>
                </c:pt>
                <c:pt idx="7247">
                  <c:v>439</c:v>
                </c:pt>
                <c:pt idx="7248">
                  <c:v>418</c:v>
                </c:pt>
                <c:pt idx="7249">
                  <c:v>433</c:v>
                </c:pt>
                <c:pt idx="7250">
                  <c:v>441</c:v>
                </c:pt>
                <c:pt idx="7251">
                  <c:v>448</c:v>
                </c:pt>
                <c:pt idx="7252">
                  <c:v>433</c:v>
                </c:pt>
                <c:pt idx="7253">
                  <c:v>435</c:v>
                </c:pt>
                <c:pt idx="7254">
                  <c:v>459</c:v>
                </c:pt>
                <c:pt idx="7255">
                  <c:v>441</c:v>
                </c:pt>
                <c:pt idx="7256">
                  <c:v>441</c:v>
                </c:pt>
                <c:pt idx="7257">
                  <c:v>435</c:v>
                </c:pt>
                <c:pt idx="7258">
                  <c:v>445</c:v>
                </c:pt>
                <c:pt idx="7259">
                  <c:v>441</c:v>
                </c:pt>
                <c:pt idx="7260">
                  <c:v>433</c:v>
                </c:pt>
                <c:pt idx="7261">
                  <c:v>435</c:v>
                </c:pt>
                <c:pt idx="7262">
                  <c:v>441</c:v>
                </c:pt>
                <c:pt idx="7263">
                  <c:v>445</c:v>
                </c:pt>
                <c:pt idx="7264">
                  <c:v>459</c:v>
                </c:pt>
                <c:pt idx="7265">
                  <c:v>459</c:v>
                </c:pt>
                <c:pt idx="7266">
                  <c:v>441</c:v>
                </c:pt>
                <c:pt idx="7267">
                  <c:v>435</c:v>
                </c:pt>
                <c:pt idx="7268">
                  <c:v>448</c:v>
                </c:pt>
                <c:pt idx="7269">
                  <c:v>445</c:v>
                </c:pt>
                <c:pt idx="7270">
                  <c:v>441</c:v>
                </c:pt>
                <c:pt idx="7271">
                  <c:v>455</c:v>
                </c:pt>
                <c:pt idx="7272">
                  <c:v>445</c:v>
                </c:pt>
                <c:pt idx="7273">
                  <c:v>459</c:v>
                </c:pt>
                <c:pt idx="7274">
                  <c:v>455</c:v>
                </c:pt>
                <c:pt idx="7275">
                  <c:v>470</c:v>
                </c:pt>
                <c:pt idx="7276">
                  <c:v>459</c:v>
                </c:pt>
                <c:pt idx="7277">
                  <c:v>452</c:v>
                </c:pt>
                <c:pt idx="7278">
                  <c:v>460</c:v>
                </c:pt>
                <c:pt idx="7279">
                  <c:v>445</c:v>
                </c:pt>
                <c:pt idx="7280">
                  <c:v>464</c:v>
                </c:pt>
                <c:pt idx="7281">
                  <c:v>459</c:v>
                </c:pt>
                <c:pt idx="7282">
                  <c:v>464</c:v>
                </c:pt>
                <c:pt idx="7283">
                  <c:v>455</c:v>
                </c:pt>
                <c:pt idx="7284">
                  <c:v>459</c:v>
                </c:pt>
                <c:pt idx="7285">
                  <c:v>460</c:v>
                </c:pt>
                <c:pt idx="7286">
                  <c:v>464</c:v>
                </c:pt>
                <c:pt idx="7287">
                  <c:v>455</c:v>
                </c:pt>
                <c:pt idx="7288">
                  <c:v>470</c:v>
                </c:pt>
                <c:pt idx="7289">
                  <c:v>470</c:v>
                </c:pt>
                <c:pt idx="7290">
                  <c:v>464</c:v>
                </c:pt>
                <c:pt idx="7291">
                  <c:v>455</c:v>
                </c:pt>
                <c:pt idx="7292">
                  <c:v>464</c:v>
                </c:pt>
                <c:pt idx="7293">
                  <c:v>470</c:v>
                </c:pt>
                <c:pt idx="7294">
                  <c:v>464</c:v>
                </c:pt>
                <c:pt idx="7295">
                  <c:v>475</c:v>
                </c:pt>
                <c:pt idx="7296">
                  <c:v>460</c:v>
                </c:pt>
                <c:pt idx="7297">
                  <c:v>464</c:v>
                </c:pt>
                <c:pt idx="7298">
                  <c:v>445</c:v>
                </c:pt>
                <c:pt idx="7299">
                  <c:v>470</c:v>
                </c:pt>
                <c:pt idx="7300">
                  <c:v>464</c:v>
                </c:pt>
                <c:pt idx="7301">
                  <c:v>452</c:v>
                </c:pt>
                <c:pt idx="7302">
                  <c:v>470</c:v>
                </c:pt>
                <c:pt idx="7303">
                  <c:v>452</c:v>
                </c:pt>
                <c:pt idx="7304">
                  <c:v>455</c:v>
                </c:pt>
                <c:pt idx="7305">
                  <c:v>455</c:v>
                </c:pt>
                <c:pt idx="7306">
                  <c:v>460</c:v>
                </c:pt>
                <c:pt idx="7307">
                  <c:v>452</c:v>
                </c:pt>
                <c:pt idx="7308">
                  <c:v>455</c:v>
                </c:pt>
                <c:pt idx="7309">
                  <c:v>455</c:v>
                </c:pt>
                <c:pt idx="7310">
                  <c:v>455</c:v>
                </c:pt>
                <c:pt idx="7311">
                  <c:v>455</c:v>
                </c:pt>
                <c:pt idx="7312">
                  <c:v>460</c:v>
                </c:pt>
                <c:pt idx="7313">
                  <c:v>460</c:v>
                </c:pt>
                <c:pt idx="7314">
                  <c:v>460</c:v>
                </c:pt>
                <c:pt idx="7315">
                  <c:v>460</c:v>
                </c:pt>
                <c:pt idx="7316">
                  <c:v>459</c:v>
                </c:pt>
                <c:pt idx="7317">
                  <c:v>464</c:v>
                </c:pt>
                <c:pt idx="7318">
                  <c:v>464</c:v>
                </c:pt>
                <c:pt idx="7319">
                  <c:v>460</c:v>
                </c:pt>
                <c:pt idx="7320">
                  <c:v>459</c:v>
                </c:pt>
                <c:pt idx="7321">
                  <c:v>470</c:v>
                </c:pt>
                <c:pt idx="7322">
                  <c:v>452</c:v>
                </c:pt>
                <c:pt idx="7323">
                  <c:v>459</c:v>
                </c:pt>
                <c:pt idx="7324">
                  <c:v>460</c:v>
                </c:pt>
                <c:pt idx="7325">
                  <c:v>460</c:v>
                </c:pt>
                <c:pt idx="7326">
                  <c:v>460</c:v>
                </c:pt>
                <c:pt idx="7327">
                  <c:v>459</c:v>
                </c:pt>
                <c:pt idx="7328">
                  <c:v>459</c:v>
                </c:pt>
                <c:pt idx="7329">
                  <c:v>459</c:v>
                </c:pt>
                <c:pt idx="7330">
                  <c:v>459</c:v>
                </c:pt>
                <c:pt idx="7331">
                  <c:v>452</c:v>
                </c:pt>
                <c:pt idx="7332">
                  <c:v>464</c:v>
                </c:pt>
                <c:pt idx="7333">
                  <c:v>460</c:v>
                </c:pt>
                <c:pt idx="7334">
                  <c:v>445</c:v>
                </c:pt>
                <c:pt idx="7335">
                  <c:v>459</c:v>
                </c:pt>
                <c:pt idx="7336">
                  <c:v>455</c:v>
                </c:pt>
                <c:pt idx="7337">
                  <c:v>470</c:v>
                </c:pt>
                <c:pt idx="7338">
                  <c:v>455</c:v>
                </c:pt>
                <c:pt idx="7339">
                  <c:v>460</c:v>
                </c:pt>
                <c:pt idx="7340">
                  <c:v>464</c:v>
                </c:pt>
                <c:pt idx="7341">
                  <c:v>470</c:v>
                </c:pt>
                <c:pt idx="7342">
                  <c:v>459</c:v>
                </c:pt>
                <c:pt idx="7343">
                  <c:v>491</c:v>
                </c:pt>
                <c:pt idx="7344">
                  <c:v>464</c:v>
                </c:pt>
                <c:pt idx="7345">
                  <c:v>459</c:v>
                </c:pt>
                <c:pt idx="7346">
                  <c:v>452</c:v>
                </c:pt>
                <c:pt idx="7347">
                  <c:v>459</c:v>
                </c:pt>
                <c:pt idx="7348">
                  <c:v>464</c:v>
                </c:pt>
                <c:pt idx="7349">
                  <c:v>459</c:v>
                </c:pt>
                <c:pt idx="7350">
                  <c:v>475</c:v>
                </c:pt>
                <c:pt idx="7351">
                  <c:v>459</c:v>
                </c:pt>
                <c:pt idx="7352">
                  <c:v>477</c:v>
                </c:pt>
                <c:pt idx="7353">
                  <c:v>470</c:v>
                </c:pt>
                <c:pt idx="7354">
                  <c:v>481</c:v>
                </c:pt>
                <c:pt idx="7355">
                  <c:v>475</c:v>
                </c:pt>
                <c:pt idx="7356">
                  <c:v>464</c:v>
                </c:pt>
                <c:pt idx="7357">
                  <c:v>486</c:v>
                </c:pt>
                <c:pt idx="7358">
                  <c:v>459</c:v>
                </c:pt>
                <c:pt idx="7359">
                  <c:v>475</c:v>
                </c:pt>
                <c:pt idx="7360">
                  <c:v>464</c:v>
                </c:pt>
                <c:pt idx="7361">
                  <c:v>470</c:v>
                </c:pt>
                <c:pt idx="7362">
                  <c:v>459</c:v>
                </c:pt>
                <c:pt idx="7363">
                  <c:v>455</c:v>
                </c:pt>
                <c:pt idx="7364">
                  <c:v>460</c:v>
                </c:pt>
                <c:pt idx="7365">
                  <c:v>459</c:v>
                </c:pt>
                <c:pt idx="7366">
                  <c:v>460</c:v>
                </c:pt>
                <c:pt idx="7367">
                  <c:v>455</c:v>
                </c:pt>
                <c:pt idx="7368">
                  <c:v>459</c:v>
                </c:pt>
                <c:pt idx="7369">
                  <c:v>455</c:v>
                </c:pt>
                <c:pt idx="7370">
                  <c:v>445</c:v>
                </c:pt>
                <c:pt idx="7371">
                  <c:v>460</c:v>
                </c:pt>
                <c:pt idx="7372">
                  <c:v>459</c:v>
                </c:pt>
                <c:pt idx="7373">
                  <c:v>452</c:v>
                </c:pt>
                <c:pt idx="7374">
                  <c:v>460</c:v>
                </c:pt>
                <c:pt idx="7375">
                  <c:v>448</c:v>
                </c:pt>
                <c:pt idx="7376">
                  <c:v>464</c:v>
                </c:pt>
                <c:pt idx="7377">
                  <c:v>475</c:v>
                </c:pt>
                <c:pt idx="7378">
                  <c:v>459</c:v>
                </c:pt>
                <c:pt idx="7379">
                  <c:v>459</c:v>
                </c:pt>
                <c:pt idx="7380">
                  <c:v>441</c:v>
                </c:pt>
                <c:pt idx="7381">
                  <c:v>460</c:v>
                </c:pt>
                <c:pt idx="7382">
                  <c:v>439</c:v>
                </c:pt>
                <c:pt idx="7383">
                  <c:v>452</c:v>
                </c:pt>
                <c:pt idx="7384">
                  <c:v>448</c:v>
                </c:pt>
                <c:pt idx="7385">
                  <c:v>448</c:v>
                </c:pt>
                <c:pt idx="7386">
                  <c:v>448</c:v>
                </c:pt>
                <c:pt idx="7387">
                  <c:v>448</c:v>
                </c:pt>
                <c:pt idx="7388">
                  <c:v>464</c:v>
                </c:pt>
                <c:pt idx="7389">
                  <c:v>435</c:v>
                </c:pt>
                <c:pt idx="7390">
                  <c:v>455</c:v>
                </c:pt>
                <c:pt idx="7391">
                  <c:v>448</c:v>
                </c:pt>
                <c:pt idx="7392">
                  <c:v>452</c:v>
                </c:pt>
                <c:pt idx="7393">
                  <c:v>441</c:v>
                </c:pt>
                <c:pt idx="7394">
                  <c:v>441</c:v>
                </c:pt>
                <c:pt idx="7395">
                  <c:v>445</c:v>
                </c:pt>
                <c:pt idx="7396">
                  <c:v>441</c:v>
                </c:pt>
                <c:pt idx="7397">
                  <c:v>441</c:v>
                </c:pt>
                <c:pt idx="7398">
                  <c:v>452</c:v>
                </c:pt>
                <c:pt idx="7399">
                  <c:v>460</c:v>
                </c:pt>
                <c:pt idx="7400">
                  <c:v>445</c:v>
                </c:pt>
                <c:pt idx="7401">
                  <c:v>439</c:v>
                </c:pt>
                <c:pt idx="7402">
                  <c:v>448</c:v>
                </c:pt>
                <c:pt idx="7403">
                  <c:v>448</c:v>
                </c:pt>
                <c:pt idx="7404">
                  <c:v>439</c:v>
                </c:pt>
                <c:pt idx="7405">
                  <c:v>445</c:v>
                </c:pt>
                <c:pt idx="7406">
                  <c:v>435</c:v>
                </c:pt>
                <c:pt idx="7407">
                  <c:v>445</c:v>
                </c:pt>
                <c:pt idx="7408">
                  <c:v>448</c:v>
                </c:pt>
                <c:pt idx="7409">
                  <c:v>455</c:v>
                </c:pt>
                <c:pt idx="7410">
                  <c:v>464</c:v>
                </c:pt>
                <c:pt idx="7411">
                  <c:v>445</c:v>
                </c:pt>
                <c:pt idx="7412">
                  <c:v>459</c:v>
                </c:pt>
                <c:pt idx="7413">
                  <c:v>445</c:v>
                </c:pt>
                <c:pt idx="7414">
                  <c:v>452</c:v>
                </c:pt>
                <c:pt idx="7415">
                  <c:v>459</c:v>
                </c:pt>
                <c:pt idx="7416">
                  <c:v>460</c:v>
                </c:pt>
                <c:pt idx="7417">
                  <c:v>448</c:v>
                </c:pt>
                <c:pt idx="7418">
                  <c:v>452</c:v>
                </c:pt>
                <c:pt idx="7419">
                  <c:v>452</c:v>
                </c:pt>
                <c:pt idx="7420">
                  <c:v>455</c:v>
                </c:pt>
                <c:pt idx="7421">
                  <c:v>470</c:v>
                </c:pt>
                <c:pt idx="7422">
                  <c:v>452</c:v>
                </c:pt>
                <c:pt idx="7423">
                  <c:v>455</c:v>
                </c:pt>
                <c:pt idx="7424">
                  <c:v>448</c:v>
                </c:pt>
                <c:pt idx="7425">
                  <c:v>455</c:v>
                </c:pt>
                <c:pt idx="7426">
                  <c:v>445</c:v>
                </c:pt>
                <c:pt idx="7427">
                  <c:v>452</c:v>
                </c:pt>
                <c:pt idx="7428">
                  <c:v>441</c:v>
                </c:pt>
                <c:pt idx="7429">
                  <c:v>452</c:v>
                </c:pt>
                <c:pt idx="7430">
                  <c:v>435</c:v>
                </c:pt>
                <c:pt idx="7431">
                  <c:v>448</c:v>
                </c:pt>
                <c:pt idx="7432">
                  <c:v>448</c:v>
                </c:pt>
                <c:pt idx="7433">
                  <c:v>452</c:v>
                </c:pt>
                <c:pt idx="7434">
                  <c:v>464</c:v>
                </c:pt>
                <c:pt idx="7435">
                  <c:v>452</c:v>
                </c:pt>
                <c:pt idx="7436">
                  <c:v>460</c:v>
                </c:pt>
                <c:pt idx="7437">
                  <c:v>448</c:v>
                </c:pt>
                <c:pt idx="7438">
                  <c:v>470</c:v>
                </c:pt>
                <c:pt idx="7439">
                  <c:v>460</c:v>
                </c:pt>
                <c:pt idx="7440">
                  <c:v>464</c:v>
                </c:pt>
                <c:pt idx="7441">
                  <c:v>460</c:v>
                </c:pt>
                <c:pt idx="7442">
                  <c:v>455</c:v>
                </c:pt>
                <c:pt idx="7443">
                  <c:v>460</c:v>
                </c:pt>
                <c:pt idx="7444">
                  <c:v>448</c:v>
                </c:pt>
                <c:pt idx="7445">
                  <c:v>459</c:v>
                </c:pt>
                <c:pt idx="7446">
                  <c:v>459</c:v>
                </c:pt>
                <c:pt idx="7447">
                  <c:v>460</c:v>
                </c:pt>
                <c:pt idx="7448">
                  <c:v>460</c:v>
                </c:pt>
                <c:pt idx="7449">
                  <c:v>448</c:v>
                </c:pt>
                <c:pt idx="7450">
                  <c:v>460</c:v>
                </c:pt>
                <c:pt idx="7451">
                  <c:v>464</c:v>
                </c:pt>
                <c:pt idx="7452">
                  <c:v>455</c:v>
                </c:pt>
                <c:pt idx="7453">
                  <c:v>460</c:v>
                </c:pt>
                <c:pt idx="7454">
                  <c:v>455</c:v>
                </c:pt>
                <c:pt idx="7455">
                  <c:v>470</c:v>
                </c:pt>
                <c:pt idx="7456">
                  <c:v>459</c:v>
                </c:pt>
                <c:pt idx="7457">
                  <c:v>460</c:v>
                </c:pt>
                <c:pt idx="7458">
                  <c:v>460</c:v>
                </c:pt>
                <c:pt idx="7459">
                  <c:v>455</c:v>
                </c:pt>
                <c:pt idx="7460">
                  <c:v>470</c:v>
                </c:pt>
                <c:pt idx="7461">
                  <c:v>459</c:v>
                </c:pt>
                <c:pt idx="7462">
                  <c:v>470</c:v>
                </c:pt>
                <c:pt idx="7463">
                  <c:v>470</c:v>
                </c:pt>
                <c:pt idx="7464">
                  <c:v>475</c:v>
                </c:pt>
                <c:pt idx="7465">
                  <c:v>464</c:v>
                </c:pt>
                <c:pt idx="7466">
                  <c:v>477</c:v>
                </c:pt>
                <c:pt idx="7467">
                  <c:v>475</c:v>
                </c:pt>
                <c:pt idx="7468">
                  <c:v>460</c:v>
                </c:pt>
                <c:pt idx="7469">
                  <c:v>470</c:v>
                </c:pt>
                <c:pt idx="7470">
                  <c:v>460</c:v>
                </c:pt>
                <c:pt idx="7471">
                  <c:v>464</c:v>
                </c:pt>
                <c:pt idx="7472">
                  <c:v>460</c:v>
                </c:pt>
                <c:pt idx="7473">
                  <c:v>455</c:v>
                </c:pt>
                <c:pt idx="7474">
                  <c:v>460</c:v>
                </c:pt>
                <c:pt idx="7475">
                  <c:v>464</c:v>
                </c:pt>
                <c:pt idx="7476">
                  <c:v>455</c:v>
                </c:pt>
                <c:pt idx="7477">
                  <c:v>491</c:v>
                </c:pt>
                <c:pt idx="7478">
                  <c:v>455</c:v>
                </c:pt>
                <c:pt idx="7479">
                  <c:v>459</c:v>
                </c:pt>
                <c:pt idx="7480">
                  <c:v>464</c:v>
                </c:pt>
                <c:pt idx="7481">
                  <c:v>459</c:v>
                </c:pt>
                <c:pt idx="7482">
                  <c:v>460</c:v>
                </c:pt>
                <c:pt idx="7483">
                  <c:v>452</c:v>
                </c:pt>
                <c:pt idx="7484">
                  <c:v>460</c:v>
                </c:pt>
                <c:pt idx="7485">
                  <c:v>445</c:v>
                </c:pt>
                <c:pt idx="7486">
                  <c:v>459</c:v>
                </c:pt>
                <c:pt idx="7487">
                  <c:v>459</c:v>
                </c:pt>
                <c:pt idx="7488">
                  <c:v>460</c:v>
                </c:pt>
                <c:pt idx="7489">
                  <c:v>464</c:v>
                </c:pt>
                <c:pt idx="7490">
                  <c:v>455</c:v>
                </c:pt>
                <c:pt idx="7491">
                  <c:v>464</c:v>
                </c:pt>
                <c:pt idx="7492">
                  <c:v>459</c:v>
                </c:pt>
                <c:pt idx="7493">
                  <c:v>464</c:v>
                </c:pt>
                <c:pt idx="7494">
                  <c:v>475</c:v>
                </c:pt>
                <c:pt idx="7495">
                  <c:v>470</c:v>
                </c:pt>
                <c:pt idx="7496">
                  <c:v>470</c:v>
                </c:pt>
                <c:pt idx="7497">
                  <c:v>470</c:v>
                </c:pt>
                <c:pt idx="7498">
                  <c:v>464</c:v>
                </c:pt>
                <c:pt idx="7499">
                  <c:v>475</c:v>
                </c:pt>
                <c:pt idx="7500">
                  <c:v>475</c:v>
                </c:pt>
                <c:pt idx="7501">
                  <c:v>475</c:v>
                </c:pt>
                <c:pt idx="7502">
                  <c:v>475</c:v>
                </c:pt>
                <c:pt idx="7503">
                  <c:v>460</c:v>
                </c:pt>
                <c:pt idx="7504">
                  <c:v>464</c:v>
                </c:pt>
                <c:pt idx="7505">
                  <c:v>464</c:v>
                </c:pt>
                <c:pt idx="7506">
                  <c:v>475</c:v>
                </c:pt>
                <c:pt idx="7507">
                  <c:v>460</c:v>
                </c:pt>
                <c:pt idx="7508">
                  <c:v>470</c:v>
                </c:pt>
                <c:pt idx="7509">
                  <c:v>459</c:v>
                </c:pt>
                <c:pt idx="7510">
                  <c:v>475</c:v>
                </c:pt>
                <c:pt idx="7511">
                  <c:v>481</c:v>
                </c:pt>
                <c:pt idx="7512">
                  <c:v>470</c:v>
                </c:pt>
                <c:pt idx="7513">
                  <c:v>470</c:v>
                </c:pt>
                <c:pt idx="7514">
                  <c:v>460</c:v>
                </c:pt>
                <c:pt idx="7515">
                  <c:v>475</c:v>
                </c:pt>
                <c:pt idx="7516">
                  <c:v>452</c:v>
                </c:pt>
                <c:pt idx="7517">
                  <c:v>470</c:v>
                </c:pt>
                <c:pt idx="7518">
                  <c:v>464</c:v>
                </c:pt>
                <c:pt idx="7519">
                  <c:v>470</c:v>
                </c:pt>
                <c:pt idx="7520">
                  <c:v>459</c:v>
                </c:pt>
                <c:pt idx="7521">
                  <c:v>455</c:v>
                </c:pt>
                <c:pt idx="7522">
                  <c:v>477</c:v>
                </c:pt>
                <c:pt idx="7523">
                  <c:v>470</c:v>
                </c:pt>
                <c:pt idx="7524">
                  <c:v>464</c:v>
                </c:pt>
                <c:pt idx="7525">
                  <c:v>470</c:v>
                </c:pt>
                <c:pt idx="7526">
                  <c:v>477</c:v>
                </c:pt>
                <c:pt idx="7527">
                  <c:v>464</c:v>
                </c:pt>
                <c:pt idx="7528">
                  <c:v>459</c:v>
                </c:pt>
                <c:pt idx="7529">
                  <c:v>475</c:v>
                </c:pt>
                <c:pt idx="7530">
                  <c:v>477</c:v>
                </c:pt>
                <c:pt idx="7531">
                  <c:v>475</c:v>
                </c:pt>
                <c:pt idx="7532">
                  <c:v>481</c:v>
                </c:pt>
                <c:pt idx="7533">
                  <c:v>496</c:v>
                </c:pt>
                <c:pt idx="7534">
                  <c:v>475</c:v>
                </c:pt>
                <c:pt idx="7535">
                  <c:v>491</c:v>
                </c:pt>
                <c:pt idx="7536">
                  <c:v>486</c:v>
                </c:pt>
                <c:pt idx="7537">
                  <c:v>481</c:v>
                </c:pt>
                <c:pt idx="7538">
                  <c:v>481</c:v>
                </c:pt>
                <c:pt idx="7539">
                  <c:v>491</c:v>
                </c:pt>
                <c:pt idx="7540">
                  <c:v>475</c:v>
                </c:pt>
                <c:pt idx="7541">
                  <c:v>491</c:v>
                </c:pt>
                <c:pt idx="7542">
                  <c:v>491</c:v>
                </c:pt>
                <c:pt idx="7543">
                  <c:v>496</c:v>
                </c:pt>
                <c:pt idx="7544">
                  <c:v>506</c:v>
                </c:pt>
                <c:pt idx="7545">
                  <c:v>486</c:v>
                </c:pt>
                <c:pt idx="7546">
                  <c:v>502</c:v>
                </c:pt>
                <c:pt idx="7547">
                  <c:v>502</c:v>
                </c:pt>
                <c:pt idx="7548">
                  <c:v>502</c:v>
                </c:pt>
                <c:pt idx="7549">
                  <c:v>498</c:v>
                </c:pt>
                <c:pt idx="7550">
                  <c:v>502</c:v>
                </c:pt>
                <c:pt idx="7551">
                  <c:v>496</c:v>
                </c:pt>
                <c:pt idx="7552">
                  <c:v>492</c:v>
                </c:pt>
                <c:pt idx="7553">
                  <c:v>492</c:v>
                </c:pt>
                <c:pt idx="7554">
                  <c:v>486</c:v>
                </c:pt>
                <c:pt idx="7555">
                  <c:v>498</c:v>
                </c:pt>
                <c:pt idx="7556">
                  <c:v>486</c:v>
                </c:pt>
                <c:pt idx="7557">
                  <c:v>486</c:v>
                </c:pt>
                <c:pt idx="7558">
                  <c:v>477</c:v>
                </c:pt>
                <c:pt idx="7559">
                  <c:v>491</c:v>
                </c:pt>
                <c:pt idx="7560">
                  <c:v>486</c:v>
                </c:pt>
                <c:pt idx="7561">
                  <c:v>491</c:v>
                </c:pt>
                <c:pt idx="7562">
                  <c:v>475</c:v>
                </c:pt>
                <c:pt idx="7563">
                  <c:v>486</c:v>
                </c:pt>
                <c:pt idx="7564">
                  <c:v>464</c:v>
                </c:pt>
                <c:pt idx="7565">
                  <c:v>470</c:v>
                </c:pt>
                <c:pt idx="7566">
                  <c:v>492</c:v>
                </c:pt>
                <c:pt idx="7567">
                  <c:v>464</c:v>
                </c:pt>
                <c:pt idx="7568">
                  <c:v>470</c:v>
                </c:pt>
                <c:pt idx="7569">
                  <c:v>452</c:v>
                </c:pt>
                <c:pt idx="7570">
                  <c:v>464</c:v>
                </c:pt>
                <c:pt idx="7571">
                  <c:v>448</c:v>
                </c:pt>
                <c:pt idx="7572">
                  <c:v>459</c:v>
                </c:pt>
                <c:pt idx="7573">
                  <c:v>455</c:v>
                </c:pt>
                <c:pt idx="7574">
                  <c:v>464</c:v>
                </c:pt>
                <c:pt idx="7575">
                  <c:v>452</c:v>
                </c:pt>
                <c:pt idx="7576">
                  <c:v>452</c:v>
                </c:pt>
                <c:pt idx="7577">
                  <c:v>464</c:v>
                </c:pt>
                <c:pt idx="7578">
                  <c:v>460</c:v>
                </c:pt>
                <c:pt idx="7579">
                  <c:v>459</c:v>
                </c:pt>
                <c:pt idx="7580">
                  <c:v>464</c:v>
                </c:pt>
                <c:pt idx="7581">
                  <c:v>475</c:v>
                </c:pt>
                <c:pt idx="7582">
                  <c:v>460</c:v>
                </c:pt>
                <c:pt idx="7583">
                  <c:v>475</c:v>
                </c:pt>
                <c:pt idx="7584">
                  <c:v>470</c:v>
                </c:pt>
                <c:pt idx="7585">
                  <c:v>477</c:v>
                </c:pt>
                <c:pt idx="7586">
                  <c:v>470</c:v>
                </c:pt>
                <c:pt idx="7587">
                  <c:v>477</c:v>
                </c:pt>
                <c:pt idx="7588">
                  <c:v>460</c:v>
                </c:pt>
                <c:pt idx="7589">
                  <c:v>475</c:v>
                </c:pt>
                <c:pt idx="7590">
                  <c:v>481</c:v>
                </c:pt>
                <c:pt idx="7591">
                  <c:v>470</c:v>
                </c:pt>
                <c:pt idx="7592">
                  <c:v>470</c:v>
                </c:pt>
                <c:pt idx="7593">
                  <c:v>459</c:v>
                </c:pt>
                <c:pt idx="7594">
                  <c:v>475</c:v>
                </c:pt>
                <c:pt idx="7595">
                  <c:v>455</c:v>
                </c:pt>
                <c:pt idx="7596">
                  <c:v>475</c:v>
                </c:pt>
                <c:pt idx="7597">
                  <c:v>470</c:v>
                </c:pt>
                <c:pt idx="7598">
                  <c:v>481</c:v>
                </c:pt>
                <c:pt idx="7599">
                  <c:v>475</c:v>
                </c:pt>
                <c:pt idx="7600">
                  <c:v>475</c:v>
                </c:pt>
                <c:pt idx="7601">
                  <c:v>481</c:v>
                </c:pt>
                <c:pt idx="7602">
                  <c:v>475</c:v>
                </c:pt>
                <c:pt idx="7603">
                  <c:v>481</c:v>
                </c:pt>
                <c:pt idx="7604">
                  <c:v>486</c:v>
                </c:pt>
                <c:pt idx="7605">
                  <c:v>492</c:v>
                </c:pt>
                <c:pt idx="7606">
                  <c:v>481</c:v>
                </c:pt>
                <c:pt idx="7607">
                  <c:v>477</c:v>
                </c:pt>
                <c:pt idx="7608">
                  <c:v>491</c:v>
                </c:pt>
                <c:pt idx="7609">
                  <c:v>492</c:v>
                </c:pt>
                <c:pt idx="7610">
                  <c:v>486</c:v>
                </c:pt>
                <c:pt idx="7611">
                  <c:v>496</c:v>
                </c:pt>
                <c:pt idx="7612">
                  <c:v>486</c:v>
                </c:pt>
                <c:pt idx="7613">
                  <c:v>486</c:v>
                </c:pt>
                <c:pt idx="7614">
                  <c:v>477</c:v>
                </c:pt>
                <c:pt idx="7615">
                  <c:v>486</c:v>
                </c:pt>
                <c:pt idx="7616">
                  <c:v>481</c:v>
                </c:pt>
                <c:pt idx="7617">
                  <c:v>481</c:v>
                </c:pt>
                <c:pt idx="7618">
                  <c:v>491</c:v>
                </c:pt>
                <c:pt idx="7619">
                  <c:v>475</c:v>
                </c:pt>
                <c:pt idx="7620">
                  <c:v>491</c:v>
                </c:pt>
                <c:pt idx="7621">
                  <c:v>481</c:v>
                </c:pt>
                <c:pt idx="7622">
                  <c:v>506</c:v>
                </c:pt>
                <c:pt idx="7623">
                  <c:v>491</c:v>
                </c:pt>
                <c:pt idx="7624">
                  <c:v>460</c:v>
                </c:pt>
                <c:pt idx="7625">
                  <c:v>486</c:v>
                </c:pt>
                <c:pt idx="7626">
                  <c:v>481</c:v>
                </c:pt>
                <c:pt idx="7627">
                  <c:v>486</c:v>
                </c:pt>
                <c:pt idx="7628">
                  <c:v>481</c:v>
                </c:pt>
                <c:pt idx="7629">
                  <c:v>491</c:v>
                </c:pt>
                <c:pt idx="7630">
                  <c:v>481</c:v>
                </c:pt>
                <c:pt idx="7631">
                  <c:v>496</c:v>
                </c:pt>
                <c:pt idx="7632">
                  <c:v>486</c:v>
                </c:pt>
                <c:pt idx="7633">
                  <c:v>523</c:v>
                </c:pt>
                <c:pt idx="7634">
                  <c:v>491</c:v>
                </c:pt>
                <c:pt idx="7635">
                  <c:v>491</c:v>
                </c:pt>
                <c:pt idx="7636">
                  <c:v>477</c:v>
                </c:pt>
                <c:pt idx="7637">
                  <c:v>481</c:v>
                </c:pt>
                <c:pt idx="7638">
                  <c:v>492</c:v>
                </c:pt>
                <c:pt idx="7639">
                  <c:v>481</c:v>
                </c:pt>
                <c:pt idx="7640">
                  <c:v>486</c:v>
                </c:pt>
                <c:pt idx="7641">
                  <c:v>460</c:v>
                </c:pt>
                <c:pt idx="7642">
                  <c:v>477</c:v>
                </c:pt>
                <c:pt idx="7643">
                  <c:v>475</c:v>
                </c:pt>
                <c:pt idx="7644">
                  <c:v>477</c:v>
                </c:pt>
                <c:pt idx="7645">
                  <c:v>496</c:v>
                </c:pt>
                <c:pt idx="7646">
                  <c:v>481</c:v>
                </c:pt>
                <c:pt idx="7647">
                  <c:v>486</c:v>
                </c:pt>
                <c:pt idx="7648">
                  <c:v>477</c:v>
                </c:pt>
                <c:pt idx="7649">
                  <c:v>486</c:v>
                </c:pt>
                <c:pt idx="7650">
                  <c:v>470</c:v>
                </c:pt>
                <c:pt idx="7651">
                  <c:v>477</c:v>
                </c:pt>
                <c:pt idx="7652">
                  <c:v>475</c:v>
                </c:pt>
                <c:pt idx="7653">
                  <c:v>460</c:v>
                </c:pt>
                <c:pt idx="7654">
                  <c:v>477</c:v>
                </c:pt>
                <c:pt idx="7655">
                  <c:v>477</c:v>
                </c:pt>
                <c:pt idx="7656">
                  <c:v>486</c:v>
                </c:pt>
                <c:pt idx="7657">
                  <c:v>475</c:v>
                </c:pt>
                <c:pt idx="7658">
                  <c:v>475</c:v>
                </c:pt>
                <c:pt idx="7659">
                  <c:v>481</c:v>
                </c:pt>
                <c:pt idx="7660">
                  <c:v>475</c:v>
                </c:pt>
                <c:pt idx="7661">
                  <c:v>475</c:v>
                </c:pt>
                <c:pt idx="7662">
                  <c:v>481</c:v>
                </c:pt>
                <c:pt idx="7663">
                  <c:v>470</c:v>
                </c:pt>
                <c:pt idx="7664">
                  <c:v>475</c:v>
                </c:pt>
                <c:pt idx="7665">
                  <c:v>455</c:v>
                </c:pt>
                <c:pt idx="7666">
                  <c:v>481</c:v>
                </c:pt>
                <c:pt idx="7667">
                  <c:v>486</c:v>
                </c:pt>
                <c:pt idx="7668">
                  <c:v>477</c:v>
                </c:pt>
                <c:pt idx="7669">
                  <c:v>492</c:v>
                </c:pt>
                <c:pt idx="7670">
                  <c:v>481</c:v>
                </c:pt>
                <c:pt idx="7671">
                  <c:v>481</c:v>
                </c:pt>
                <c:pt idx="7672">
                  <c:v>460</c:v>
                </c:pt>
                <c:pt idx="7673">
                  <c:v>486</c:v>
                </c:pt>
                <c:pt idx="7674">
                  <c:v>477</c:v>
                </c:pt>
                <c:pt idx="7675">
                  <c:v>486</c:v>
                </c:pt>
                <c:pt idx="7676">
                  <c:v>477</c:v>
                </c:pt>
                <c:pt idx="7677">
                  <c:v>477</c:v>
                </c:pt>
                <c:pt idx="7678">
                  <c:v>481</c:v>
                </c:pt>
                <c:pt idx="7679">
                  <c:v>460</c:v>
                </c:pt>
                <c:pt idx="7680">
                  <c:v>486</c:v>
                </c:pt>
                <c:pt idx="7681">
                  <c:v>481</c:v>
                </c:pt>
                <c:pt idx="7682">
                  <c:v>486</c:v>
                </c:pt>
                <c:pt idx="7683">
                  <c:v>486</c:v>
                </c:pt>
                <c:pt idx="7684">
                  <c:v>481</c:v>
                </c:pt>
                <c:pt idx="7685">
                  <c:v>477</c:v>
                </c:pt>
                <c:pt idx="7686">
                  <c:v>486</c:v>
                </c:pt>
                <c:pt idx="7687">
                  <c:v>477</c:v>
                </c:pt>
                <c:pt idx="7688">
                  <c:v>477</c:v>
                </c:pt>
                <c:pt idx="7689">
                  <c:v>481</c:v>
                </c:pt>
                <c:pt idx="7690">
                  <c:v>477</c:v>
                </c:pt>
                <c:pt idx="7691">
                  <c:v>477</c:v>
                </c:pt>
                <c:pt idx="7692">
                  <c:v>470</c:v>
                </c:pt>
                <c:pt idx="7693">
                  <c:v>481</c:v>
                </c:pt>
                <c:pt idx="7694">
                  <c:v>470</c:v>
                </c:pt>
                <c:pt idx="7695">
                  <c:v>486</c:v>
                </c:pt>
                <c:pt idx="7696">
                  <c:v>459</c:v>
                </c:pt>
                <c:pt idx="7697">
                  <c:v>486</c:v>
                </c:pt>
                <c:pt idx="7698">
                  <c:v>475</c:v>
                </c:pt>
                <c:pt idx="7699">
                  <c:v>481</c:v>
                </c:pt>
                <c:pt idx="7700">
                  <c:v>496</c:v>
                </c:pt>
                <c:pt idx="7701">
                  <c:v>477</c:v>
                </c:pt>
                <c:pt idx="7702">
                  <c:v>475</c:v>
                </c:pt>
                <c:pt idx="7703">
                  <c:v>452</c:v>
                </c:pt>
                <c:pt idx="7704">
                  <c:v>475</c:v>
                </c:pt>
                <c:pt idx="7705">
                  <c:v>459</c:v>
                </c:pt>
                <c:pt idx="7706">
                  <c:v>470</c:v>
                </c:pt>
                <c:pt idx="7707">
                  <c:v>464</c:v>
                </c:pt>
                <c:pt idx="7708">
                  <c:v>459</c:v>
                </c:pt>
                <c:pt idx="7709">
                  <c:v>459</c:v>
                </c:pt>
                <c:pt idx="7710">
                  <c:v>470</c:v>
                </c:pt>
                <c:pt idx="7711">
                  <c:v>464</c:v>
                </c:pt>
                <c:pt idx="7712">
                  <c:v>460</c:v>
                </c:pt>
                <c:pt idx="7713">
                  <c:v>464</c:v>
                </c:pt>
                <c:pt idx="7714">
                  <c:v>464</c:v>
                </c:pt>
                <c:pt idx="7715">
                  <c:v>459</c:v>
                </c:pt>
                <c:pt idx="7716">
                  <c:v>682</c:v>
                </c:pt>
                <c:pt idx="7717">
                  <c:v>475</c:v>
                </c:pt>
                <c:pt idx="7718">
                  <c:v>464</c:v>
                </c:pt>
                <c:pt idx="7719">
                  <c:v>470</c:v>
                </c:pt>
                <c:pt idx="7720">
                  <c:v>455</c:v>
                </c:pt>
                <c:pt idx="7721">
                  <c:v>475</c:v>
                </c:pt>
                <c:pt idx="7722">
                  <c:v>491</c:v>
                </c:pt>
                <c:pt idx="7723">
                  <c:v>464</c:v>
                </c:pt>
                <c:pt idx="7724">
                  <c:v>477</c:v>
                </c:pt>
                <c:pt idx="7725">
                  <c:v>470</c:v>
                </c:pt>
                <c:pt idx="7726">
                  <c:v>481</c:v>
                </c:pt>
                <c:pt idx="7727">
                  <c:v>459</c:v>
                </c:pt>
                <c:pt idx="7728">
                  <c:v>481</c:v>
                </c:pt>
                <c:pt idx="7729">
                  <c:v>477</c:v>
                </c:pt>
                <c:pt idx="7730">
                  <c:v>481</c:v>
                </c:pt>
                <c:pt idx="7731">
                  <c:v>486</c:v>
                </c:pt>
                <c:pt idx="7732">
                  <c:v>486</c:v>
                </c:pt>
                <c:pt idx="7733">
                  <c:v>470</c:v>
                </c:pt>
                <c:pt idx="7734">
                  <c:v>475</c:v>
                </c:pt>
                <c:pt idx="7735">
                  <c:v>477</c:v>
                </c:pt>
                <c:pt idx="7736">
                  <c:v>475</c:v>
                </c:pt>
                <c:pt idx="7737">
                  <c:v>470</c:v>
                </c:pt>
                <c:pt idx="7738">
                  <c:v>477</c:v>
                </c:pt>
                <c:pt idx="7739">
                  <c:v>464</c:v>
                </c:pt>
                <c:pt idx="7740">
                  <c:v>470</c:v>
                </c:pt>
                <c:pt idx="7741">
                  <c:v>486</c:v>
                </c:pt>
                <c:pt idx="7742">
                  <c:v>477</c:v>
                </c:pt>
                <c:pt idx="7743">
                  <c:v>481</c:v>
                </c:pt>
                <c:pt idx="7744">
                  <c:v>475</c:v>
                </c:pt>
                <c:pt idx="7745">
                  <c:v>492</c:v>
                </c:pt>
                <c:pt idx="7746">
                  <c:v>486</c:v>
                </c:pt>
                <c:pt idx="7747">
                  <c:v>477</c:v>
                </c:pt>
                <c:pt idx="7748">
                  <c:v>486</c:v>
                </c:pt>
                <c:pt idx="7749">
                  <c:v>470</c:v>
                </c:pt>
                <c:pt idx="7750">
                  <c:v>477</c:v>
                </c:pt>
                <c:pt idx="7751">
                  <c:v>460</c:v>
                </c:pt>
                <c:pt idx="7752">
                  <c:v>481</c:v>
                </c:pt>
                <c:pt idx="7753">
                  <c:v>470</c:v>
                </c:pt>
                <c:pt idx="7754">
                  <c:v>470</c:v>
                </c:pt>
                <c:pt idx="7755">
                  <c:v>470</c:v>
                </c:pt>
                <c:pt idx="7756">
                  <c:v>481</c:v>
                </c:pt>
                <c:pt idx="7757">
                  <c:v>470</c:v>
                </c:pt>
                <c:pt idx="7758">
                  <c:v>464</c:v>
                </c:pt>
                <c:pt idx="7759">
                  <c:v>464</c:v>
                </c:pt>
                <c:pt idx="7760">
                  <c:v>460</c:v>
                </c:pt>
                <c:pt idx="7761">
                  <c:v>460</c:v>
                </c:pt>
                <c:pt idx="7762">
                  <c:v>464</c:v>
                </c:pt>
                <c:pt idx="7763">
                  <c:v>460</c:v>
                </c:pt>
                <c:pt idx="7764">
                  <c:v>470</c:v>
                </c:pt>
                <c:pt idx="7765">
                  <c:v>470</c:v>
                </c:pt>
                <c:pt idx="7766">
                  <c:v>470</c:v>
                </c:pt>
                <c:pt idx="7767">
                  <c:v>486</c:v>
                </c:pt>
                <c:pt idx="7768">
                  <c:v>464</c:v>
                </c:pt>
                <c:pt idx="7769">
                  <c:v>464</c:v>
                </c:pt>
                <c:pt idx="7770">
                  <c:v>464</c:v>
                </c:pt>
                <c:pt idx="7771">
                  <c:v>459</c:v>
                </c:pt>
                <c:pt idx="7772">
                  <c:v>470</c:v>
                </c:pt>
                <c:pt idx="7773">
                  <c:v>459</c:v>
                </c:pt>
                <c:pt idx="7774">
                  <c:v>464</c:v>
                </c:pt>
                <c:pt idx="7775">
                  <c:v>455</c:v>
                </c:pt>
                <c:pt idx="7776">
                  <c:v>475</c:v>
                </c:pt>
                <c:pt idx="7777">
                  <c:v>470</c:v>
                </c:pt>
                <c:pt idx="7778">
                  <c:v>464</c:v>
                </c:pt>
                <c:pt idx="7779">
                  <c:v>477</c:v>
                </c:pt>
                <c:pt idx="7780">
                  <c:v>470</c:v>
                </c:pt>
                <c:pt idx="7781">
                  <c:v>470</c:v>
                </c:pt>
                <c:pt idx="7782">
                  <c:v>460</c:v>
                </c:pt>
                <c:pt idx="7783">
                  <c:v>475</c:v>
                </c:pt>
                <c:pt idx="7784">
                  <c:v>470</c:v>
                </c:pt>
                <c:pt idx="7785">
                  <c:v>464</c:v>
                </c:pt>
                <c:pt idx="7786">
                  <c:v>460</c:v>
                </c:pt>
                <c:pt idx="7787">
                  <c:v>460</c:v>
                </c:pt>
                <c:pt idx="7788">
                  <c:v>459</c:v>
                </c:pt>
                <c:pt idx="7789">
                  <c:v>470</c:v>
                </c:pt>
                <c:pt idx="7790">
                  <c:v>460</c:v>
                </c:pt>
                <c:pt idx="7791">
                  <c:v>455</c:v>
                </c:pt>
                <c:pt idx="7792">
                  <c:v>452</c:v>
                </c:pt>
                <c:pt idx="7793">
                  <c:v>459</c:v>
                </c:pt>
                <c:pt idx="7794">
                  <c:v>459</c:v>
                </c:pt>
                <c:pt idx="7795">
                  <c:v>452</c:v>
                </c:pt>
                <c:pt idx="7796">
                  <c:v>459</c:v>
                </c:pt>
                <c:pt idx="7797">
                  <c:v>452</c:v>
                </c:pt>
                <c:pt idx="7798">
                  <c:v>459</c:v>
                </c:pt>
                <c:pt idx="7799">
                  <c:v>439</c:v>
                </c:pt>
                <c:pt idx="7800">
                  <c:v>455</c:v>
                </c:pt>
                <c:pt idx="7801">
                  <c:v>460</c:v>
                </c:pt>
                <c:pt idx="7802">
                  <c:v>452</c:v>
                </c:pt>
                <c:pt idx="7803">
                  <c:v>460</c:v>
                </c:pt>
                <c:pt idx="7804">
                  <c:v>452</c:v>
                </c:pt>
                <c:pt idx="7805">
                  <c:v>455</c:v>
                </c:pt>
                <c:pt idx="7806">
                  <c:v>464</c:v>
                </c:pt>
                <c:pt idx="7807">
                  <c:v>464</c:v>
                </c:pt>
                <c:pt idx="7808">
                  <c:v>460</c:v>
                </c:pt>
                <c:pt idx="7809">
                  <c:v>460</c:v>
                </c:pt>
                <c:pt idx="7810">
                  <c:v>470</c:v>
                </c:pt>
                <c:pt idx="7811">
                  <c:v>460</c:v>
                </c:pt>
                <c:pt idx="7812">
                  <c:v>481</c:v>
                </c:pt>
                <c:pt idx="7813">
                  <c:v>475</c:v>
                </c:pt>
                <c:pt idx="7814">
                  <c:v>475</c:v>
                </c:pt>
                <c:pt idx="7815">
                  <c:v>464</c:v>
                </c:pt>
                <c:pt idx="7816">
                  <c:v>464</c:v>
                </c:pt>
                <c:pt idx="7817">
                  <c:v>455</c:v>
                </c:pt>
                <c:pt idx="7818">
                  <c:v>460</c:v>
                </c:pt>
                <c:pt idx="7819">
                  <c:v>455</c:v>
                </c:pt>
                <c:pt idx="7820">
                  <c:v>464</c:v>
                </c:pt>
                <c:pt idx="7821">
                  <c:v>455</c:v>
                </c:pt>
                <c:pt idx="7822">
                  <c:v>459</c:v>
                </c:pt>
                <c:pt idx="7823">
                  <c:v>486</c:v>
                </c:pt>
                <c:pt idx="7824">
                  <c:v>460</c:v>
                </c:pt>
                <c:pt idx="7825">
                  <c:v>460</c:v>
                </c:pt>
                <c:pt idx="7826">
                  <c:v>459</c:v>
                </c:pt>
                <c:pt idx="7827">
                  <c:v>470</c:v>
                </c:pt>
                <c:pt idx="7828">
                  <c:v>455</c:v>
                </c:pt>
                <c:pt idx="7829">
                  <c:v>464</c:v>
                </c:pt>
                <c:pt idx="7830">
                  <c:v>470</c:v>
                </c:pt>
                <c:pt idx="7831">
                  <c:v>475</c:v>
                </c:pt>
                <c:pt idx="7832">
                  <c:v>464</c:v>
                </c:pt>
                <c:pt idx="7833">
                  <c:v>470</c:v>
                </c:pt>
                <c:pt idx="7834">
                  <c:v>481</c:v>
                </c:pt>
                <c:pt idx="7835">
                  <c:v>475</c:v>
                </c:pt>
                <c:pt idx="7836">
                  <c:v>477</c:v>
                </c:pt>
                <c:pt idx="7837">
                  <c:v>477</c:v>
                </c:pt>
                <c:pt idx="7838">
                  <c:v>481</c:v>
                </c:pt>
                <c:pt idx="7839">
                  <c:v>477</c:v>
                </c:pt>
                <c:pt idx="7840">
                  <c:v>470</c:v>
                </c:pt>
                <c:pt idx="7841">
                  <c:v>481</c:v>
                </c:pt>
                <c:pt idx="7842">
                  <c:v>486</c:v>
                </c:pt>
                <c:pt idx="7843">
                  <c:v>475</c:v>
                </c:pt>
                <c:pt idx="7844">
                  <c:v>486</c:v>
                </c:pt>
                <c:pt idx="7845">
                  <c:v>460</c:v>
                </c:pt>
                <c:pt idx="7846">
                  <c:v>481</c:v>
                </c:pt>
                <c:pt idx="7847">
                  <c:v>481</c:v>
                </c:pt>
                <c:pt idx="7848">
                  <c:v>477</c:v>
                </c:pt>
                <c:pt idx="7849">
                  <c:v>486</c:v>
                </c:pt>
                <c:pt idx="7850">
                  <c:v>470</c:v>
                </c:pt>
                <c:pt idx="7851">
                  <c:v>491</c:v>
                </c:pt>
                <c:pt idx="7852">
                  <c:v>477</c:v>
                </c:pt>
                <c:pt idx="7853">
                  <c:v>486</c:v>
                </c:pt>
                <c:pt idx="7854">
                  <c:v>486</c:v>
                </c:pt>
                <c:pt idx="7855">
                  <c:v>486</c:v>
                </c:pt>
                <c:pt idx="7856">
                  <c:v>481</c:v>
                </c:pt>
                <c:pt idx="7857">
                  <c:v>481</c:v>
                </c:pt>
                <c:pt idx="7858">
                  <c:v>486</c:v>
                </c:pt>
                <c:pt idx="7859">
                  <c:v>481</c:v>
                </c:pt>
                <c:pt idx="7860">
                  <c:v>477</c:v>
                </c:pt>
                <c:pt idx="7861">
                  <c:v>486</c:v>
                </c:pt>
                <c:pt idx="7862">
                  <c:v>470</c:v>
                </c:pt>
                <c:pt idx="7863">
                  <c:v>475</c:v>
                </c:pt>
                <c:pt idx="7864">
                  <c:v>486</c:v>
                </c:pt>
                <c:pt idx="7865">
                  <c:v>475</c:v>
                </c:pt>
                <c:pt idx="7866">
                  <c:v>477</c:v>
                </c:pt>
                <c:pt idx="7867">
                  <c:v>477</c:v>
                </c:pt>
                <c:pt idx="7868">
                  <c:v>491</c:v>
                </c:pt>
                <c:pt idx="7869">
                  <c:v>470</c:v>
                </c:pt>
                <c:pt idx="7870">
                  <c:v>477</c:v>
                </c:pt>
                <c:pt idx="7871">
                  <c:v>491</c:v>
                </c:pt>
                <c:pt idx="7872">
                  <c:v>475</c:v>
                </c:pt>
                <c:pt idx="7873">
                  <c:v>486</c:v>
                </c:pt>
                <c:pt idx="7874">
                  <c:v>460</c:v>
                </c:pt>
                <c:pt idx="7875">
                  <c:v>486</c:v>
                </c:pt>
                <c:pt idx="7876">
                  <c:v>475</c:v>
                </c:pt>
                <c:pt idx="7877">
                  <c:v>477</c:v>
                </c:pt>
                <c:pt idx="7878">
                  <c:v>477</c:v>
                </c:pt>
                <c:pt idx="7879">
                  <c:v>486</c:v>
                </c:pt>
                <c:pt idx="7880">
                  <c:v>477</c:v>
                </c:pt>
                <c:pt idx="7881">
                  <c:v>477</c:v>
                </c:pt>
                <c:pt idx="7882">
                  <c:v>477</c:v>
                </c:pt>
                <c:pt idx="7883">
                  <c:v>475</c:v>
                </c:pt>
                <c:pt idx="7884">
                  <c:v>475</c:v>
                </c:pt>
                <c:pt idx="7885">
                  <c:v>475</c:v>
                </c:pt>
                <c:pt idx="7886">
                  <c:v>470</c:v>
                </c:pt>
                <c:pt idx="7887">
                  <c:v>477</c:v>
                </c:pt>
                <c:pt idx="7888">
                  <c:v>475</c:v>
                </c:pt>
                <c:pt idx="7889">
                  <c:v>470</c:v>
                </c:pt>
                <c:pt idx="7890">
                  <c:v>492</c:v>
                </c:pt>
                <c:pt idx="7891">
                  <c:v>460</c:v>
                </c:pt>
                <c:pt idx="7892">
                  <c:v>470</c:v>
                </c:pt>
                <c:pt idx="7893">
                  <c:v>470</c:v>
                </c:pt>
                <c:pt idx="7894">
                  <c:v>464</c:v>
                </c:pt>
                <c:pt idx="7895">
                  <c:v>475</c:v>
                </c:pt>
                <c:pt idx="7896">
                  <c:v>460</c:v>
                </c:pt>
                <c:pt idx="7897">
                  <c:v>464</c:v>
                </c:pt>
                <c:pt idx="7898">
                  <c:v>448</c:v>
                </c:pt>
                <c:pt idx="7899">
                  <c:v>470</c:v>
                </c:pt>
                <c:pt idx="7900">
                  <c:v>475</c:v>
                </c:pt>
                <c:pt idx="7901">
                  <c:v>486</c:v>
                </c:pt>
                <c:pt idx="7902">
                  <c:v>475</c:v>
                </c:pt>
                <c:pt idx="7903">
                  <c:v>475</c:v>
                </c:pt>
                <c:pt idx="7904">
                  <c:v>475</c:v>
                </c:pt>
                <c:pt idx="7905">
                  <c:v>475</c:v>
                </c:pt>
                <c:pt idx="7906">
                  <c:v>475</c:v>
                </c:pt>
                <c:pt idx="7907">
                  <c:v>464</c:v>
                </c:pt>
                <c:pt idx="7908">
                  <c:v>460</c:v>
                </c:pt>
                <c:pt idx="7909">
                  <c:v>464</c:v>
                </c:pt>
                <c:pt idx="7910">
                  <c:v>470</c:v>
                </c:pt>
                <c:pt idx="7911">
                  <c:v>460</c:v>
                </c:pt>
                <c:pt idx="7912">
                  <c:v>475</c:v>
                </c:pt>
                <c:pt idx="7913">
                  <c:v>475</c:v>
                </c:pt>
                <c:pt idx="7914">
                  <c:v>460</c:v>
                </c:pt>
                <c:pt idx="7915">
                  <c:v>459</c:v>
                </c:pt>
                <c:pt idx="7916">
                  <c:v>459</c:v>
                </c:pt>
                <c:pt idx="7917">
                  <c:v>464</c:v>
                </c:pt>
                <c:pt idx="7918">
                  <c:v>460</c:v>
                </c:pt>
                <c:pt idx="7919">
                  <c:v>470</c:v>
                </c:pt>
                <c:pt idx="7920">
                  <c:v>460</c:v>
                </c:pt>
                <c:pt idx="7921">
                  <c:v>470</c:v>
                </c:pt>
                <c:pt idx="7922">
                  <c:v>460</c:v>
                </c:pt>
                <c:pt idx="7923">
                  <c:v>475</c:v>
                </c:pt>
                <c:pt idx="7924">
                  <c:v>475</c:v>
                </c:pt>
                <c:pt idx="7925">
                  <c:v>459</c:v>
                </c:pt>
                <c:pt idx="7926">
                  <c:v>470</c:v>
                </c:pt>
                <c:pt idx="7927">
                  <c:v>448</c:v>
                </c:pt>
                <c:pt idx="7928">
                  <c:v>464</c:v>
                </c:pt>
                <c:pt idx="7929">
                  <c:v>464</c:v>
                </c:pt>
                <c:pt idx="7930">
                  <c:v>464</c:v>
                </c:pt>
                <c:pt idx="7931">
                  <c:v>460</c:v>
                </c:pt>
                <c:pt idx="7932">
                  <c:v>460</c:v>
                </c:pt>
                <c:pt idx="7933">
                  <c:v>464</c:v>
                </c:pt>
                <c:pt idx="7934">
                  <c:v>464</c:v>
                </c:pt>
                <c:pt idx="7935">
                  <c:v>464</c:v>
                </c:pt>
                <c:pt idx="7936">
                  <c:v>459</c:v>
                </c:pt>
                <c:pt idx="7937">
                  <c:v>464</c:v>
                </c:pt>
                <c:pt idx="7938">
                  <c:v>448</c:v>
                </c:pt>
                <c:pt idx="7939">
                  <c:v>448</c:v>
                </c:pt>
                <c:pt idx="7940">
                  <c:v>459</c:v>
                </c:pt>
                <c:pt idx="7941">
                  <c:v>464</c:v>
                </c:pt>
                <c:pt idx="7942">
                  <c:v>455</c:v>
                </c:pt>
                <c:pt idx="7943">
                  <c:v>464</c:v>
                </c:pt>
                <c:pt idx="7944">
                  <c:v>455</c:v>
                </c:pt>
                <c:pt idx="7945">
                  <c:v>459</c:v>
                </c:pt>
                <c:pt idx="7946">
                  <c:v>475</c:v>
                </c:pt>
                <c:pt idx="7947">
                  <c:v>475</c:v>
                </c:pt>
                <c:pt idx="7948">
                  <c:v>460</c:v>
                </c:pt>
                <c:pt idx="7949">
                  <c:v>452</c:v>
                </c:pt>
                <c:pt idx="7950">
                  <c:v>460</c:v>
                </c:pt>
                <c:pt idx="7951">
                  <c:v>448</c:v>
                </c:pt>
                <c:pt idx="7952">
                  <c:v>460</c:v>
                </c:pt>
                <c:pt idx="7953">
                  <c:v>460</c:v>
                </c:pt>
                <c:pt idx="7954">
                  <c:v>475</c:v>
                </c:pt>
                <c:pt idx="7955">
                  <c:v>460</c:v>
                </c:pt>
                <c:pt idx="7956">
                  <c:v>459</c:v>
                </c:pt>
                <c:pt idx="7957">
                  <c:v>481</c:v>
                </c:pt>
                <c:pt idx="7958">
                  <c:v>464</c:v>
                </c:pt>
                <c:pt idx="7959">
                  <c:v>475</c:v>
                </c:pt>
                <c:pt idx="7960">
                  <c:v>464</c:v>
                </c:pt>
                <c:pt idx="7961">
                  <c:v>460</c:v>
                </c:pt>
                <c:pt idx="7962">
                  <c:v>459</c:v>
                </c:pt>
                <c:pt idx="7963">
                  <c:v>477</c:v>
                </c:pt>
                <c:pt idx="7964">
                  <c:v>464</c:v>
                </c:pt>
                <c:pt idx="7965">
                  <c:v>470</c:v>
                </c:pt>
                <c:pt idx="7966">
                  <c:v>455</c:v>
                </c:pt>
                <c:pt idx="7967">
                  <c:v>470</c:v>
                </c:pt>
                <c:pt idx="7968">
                  <c:v>486</c:v>
                </c:pt>
                <c:pt idx="7969">
                  <c:v>460</c:v>
                </c:pt>
                <c:pt idx="7970">
                  <c:v>464</c:v>
                </c:pt>
                <c:pt idx="7971">
                  <c:v>464</c:v>
                </c:pt>
                <c:pt idx="7972">
                  <c:v>477</c:v>
                </c:pt>
                <c:pt idx="7973">
                  <c:v>459</c:v>
                </c:pt>
                <c:pt idx="7974">
                  <c:v>475</c:v>
                </c:pt>
                <c:pt idx="7975">
                  <c:v>452</c:v>
                </c:pt>
                <c:pt idx="7976">
                  <c:v>470</c:v>
                </c:pt>
                <c:pt idx="7977">
                  <c:v>464</c:v>
                </c:pt>
                <c:pt idx="7978">
                  <c:v>475</c:v>
                </c:pt>
                <c:pt idx="7979">
                  <c:v>455</c:v>
                </c:pt>
                <c:pt idx="7980">
                  <c:v>455</c:v>
                </c:pt>
                <c:pt idx="7981">
                  <c:v>475</c:v>
                </c:pt>
                <c:pt idx="7982">
                  <c:v>470</c:v>
                </c:pt>
                <c:pt idx="7983">
                  <c:v>459</c:v>
                </c:pt>
                <c:pt idx="7984">
                  <c:v>460</c:v>
                </c:pt>
                <c:pt idx="7985">
                  <c:v>459</c:v>
                </c:pt>
                <c:pt idx="7986">
                  <c:v>455</c:v>
                </c:pt>
                <c:pt idx="7987">
                  <c:v>464</c:v>
                </c:pt>
                <c:pt idx="7988">
                  <c:v>464</c:v>
                </c:pt>
                <c:pt idx="7989">
                  <c:v>460</c:v>
                </c:pt>
                <c:pt idx="7990">
                  <c:v>459</c:v>
                </c:pt>
                <c:pt idx="7991">
                  <c:v>459</c:v>
                </c:pt>
                <c:pt idx="7992">
                  <c:v>459</c:v>
                </c:pt>
                <c:pt idx="7993">
                  <c:v>452</c:v>
                </c:pt>
                <c:pt idx="7994">
                  <c:v>475</c:v>
                </c:pt>
                <c:pt idx="7995">
                  <c:v>455</c:v>
                </c:pt>
                <c:pt idx="7996">
                  <c:v>460</c:v>
                </c:pt>
                <c:pt idx="7997">
                  <c:v>445</c:v>
                </c:pt>
                <c:pt idx="7998">
                  <c:v>460</c:v>
                </c:pt>
                <c:pt idx="7999">
                  <c:v>455</c:v>
                </c:pt>
                <c:pt idx="8000">
                  <c:v>459</c:v>
                </c:pt>
                <c:pt idx="8001">
                  <c:v>455</c:v>
                </c:pt>
                <c:pt idx="8002">
                  <c:v>459</c:v>
                </c:pt>
                <c:pt idx="8003">
                  <c:v>452</c:v>
                </c:pt>
                <c:pt idx="8004">
                  <c:v>445</c:v>
                </c:pt>
                <c:pt idx="8005">
                  <c:v>459</c:v>
                </c:pt>
                <c:pt idx="8006">
                  <c:v>455</c:v>
                </c:pt>
                <c:pt idx="8007">
                  <c:v>452</c:v>
                </c:pt>
                <c:pt idx="8008">
                  <c:v>455</c:v>
                </c:pt>
                <c:pt idx="8009">
                  <c:v>448</c:v>
                </c:pt>
                <c:pt idx="8010">
                  <c:v>452</c:v>
                </c:pt>
                <c:pt idx="8011">
                  <c:v>455</c:v>
                </c:pt>
                <c:pt idx="8012">
                  <c:v>452</c:v>
                </c:pt>
                <c:pt idx="8013">
                  <c:v>460</c:v>
                </c:pt>
                <c:pt idx="8014">
                  <c:v>445</c:v>
                </c:pt>
                <c:pt idx="8015">
                  <c:v>452</c:v>
                </c:pt>
                <c:pt idx="8016">
                  <c:v>455</c:v>
                </c:pt>
                <c:pt idx="8017">
                  <c:v>445</c:v>
                </c:pt>
                <c:pt idx="8018">
                  <c:v>459</c:v>
                </c:pt>
                <c:pt idx="8019">
                  <c:v>445</c:v>
                </c:pt>
                <c:pt idx="8020">
                  <c:v>452</c:v>
                </c:pt>
                <c:pt idx="8021">
                  <c:v>435</c:v>
                </c:pt>
                <c:pt idx="8022">
                  <c:v>455</c:v>
                </c:pt>
                <c:pt idx="8023">
                  <c:v>452</c:v>
                </c:pt>
                <c:pt idx="8024">
                  <c:v>460</c:v>
                </c:pt>
                <c:pt idx="8025">
                  <c:v>455</c:v>
                </c:pt>
                <c:pt idx="8026">
                  <c:v>452</c:v>
                </c:pt>
                <c:pt idx="8027">
                  <c:v>455</c:v>
                </c:pt>
                <c:pt idx="8028">
                  <c:v>441</c:v>
                </c:pt>
                <c:pt idx="8029">
                  <c:v>455</c:v>
                </c:pt>
                <c:pt idx="8030">
                  <c:v>448</c:v>
                </c:pt>
                <c:pt idx="8031">
                  <c:v>448</c:v>
                </c:pt>
                <c:pt idx="8032">
                  <c:v>445</c:v>
                </c:pt>
                <c:pt idx="8033">
                  <c:v>441</c:v>
                </c:pt>
                <c:pt idx="8034">
                  <c:v>439</c:v>
                </c:pt>
                <c:pt idx="8035">
                  <c:v>481</c:v>
                </c:pt>
                <c:pt idx="8036">
                  <c:v>452</c:v>
                </c:pt>
                <c:pt idx="8037">
                  <c:v>441</c:v>
                </c:pt>
                <c:pt idx="8038">
                  <c:v>439</c:v>
                </c:pt>
                <c:pt idx="8039">
                  <c:v>448</c:v>
                </c:pt>
                <c:pt idx="8040">
                  <c:v>445</c:v>
                </c:pt>
                <c:pt idx="8041">
                  <c:v>445</c:v>
                </c:pt>
                <c:pt idx="8042">
                  <c:v>452</c:v>
                </c:pt>
                <c:pt idx="8043">
                  <c:v>643</c:v>
                </c:pt>
                <c:pt idx="8044">
                  <c:v>441</c:v>
                </c:pt>
                <c:pt idx="8045">
                  <c:v>433</c:v>
                </c:pt>
                <c:pt idx="8046">
                  <c:v>464</c:v>
                </c:pt>
                <c:pt idx="8047">
                  <c:v>448</c:v>
                </c:pt>
                <c:pt idx="8048">
                  <c:v>445</c:v>
                </c:pt>
                <c:pt idx="8049">
                  <c:v>459</c:v>
                </c:pt>
                <c:pt idx="8050">
                  <c:v>452</c:v>
                </c:pt>
                <c:pt idx="8051">
                  <c:v>459</c:v>
                </c:pt>
                <c:pt idx="8052">
                  <c:v>445</c:v>
                </c:pt>
                <c:pt idx="8053">
                  <c:v>459</c:v>
                </c:pt>
                <c:pt idx="8054">
                  <c:v>460</c:v>
                </c:pt>
                <c:pt idx="8055">
                  <c:v>459</c:v>
                </c:pt>
                <c:pt idx="8056">
                  <c:v>460</c:v>
                </c:pt>
                <c:pt idx="8057">
                  <c:v>459</c:v>
                </c:pt>
                <c:pt idx="8058">
                  <c:v>459</c:v>
                </c:pt>
                <c:pt idx="8059">
                  <c:v>459</c:v>
                </c:pt>
                <c:pt idx="8060">
                  <c:v>460</c:v>
                </c:pt>
                <c:pt idx="8061">
                  <c:v>459</c:v>
                </c:pt>
                <c:pt idx="8062">
                  <c:v>455</c:v>
                </c:pt>
                <c:pt idx="8063">
                  <c:v>459</c:v>
                </c:pt>
                <c:pt idx="8064">
                  <c:v>475</c:v>
                </c:pt>
                <c:pt idx="8065">
                  <c:v>470</c:v>
                </c:pt>
                <c:pt idx="8066">
                  <c:v>475</c:v>
                </c:pt>
                <c:pt idx="8067">
                  <c:v>477</c:v>
                </c:pt>
                <c:pt idx="8068">
                  <c:v>470</c:v>
                </c:pt>
                <c:pt idx="8069">
                  <c:v>460</c:v>
                </c:pt>
                <c:pt idx="8070">
                  <c:v>475</c:v>
                </c:pt>
                <c:pt idx="8071">
                  <c:v>475</c:v>
                </c:pt>
                <c:pt idx="8072">
                  <c:v>470</c:v>
                </c:pt>
                <c:pt idx="8073">
                  <c:v>477</c:v>
                </c:pt>
                <c:pt idx="8074">
                  <c:v>464</c:v>
                </c:pt>
                <c:pt idx="8075">
                  <c:v>475</c:v>
                </c:pt>
                <c:pt idx="8076">
                  <c:v>470</c:v>
                </c:pt>
                <c:pt idx="8077">
                  <c:v>481</c:v>
                </c:pt>
                <c:pt idx="8078">
                  <c:v>475</c:v>
                </c:pt>
                <c:pt idx="8079">
                  <c:v>477</c:v>
                </c:pt>
                <c:pt idx="8080">
                  <c:v>491</c:v>
                </c:pt>
                <c:pt idx="8081">
                  <c:v>470</c:v>
                </c:pt>
                <c:pt idx="8082">
                  <c:v>481</c:v>
                </c:pt>
                <c:pt idx="8083">
                  <c:v>475</c:v>
                </c:pt>
                <c:pt idx="8084">
                  <c:v>477</c:v>
                </c:pt>
                <c:pt idx="8085">
                  <c:v>475</c:v>
                </c:pt>
                <c:pt idx="8086">
                  <c:v>475</c:v>
                </c:pt>
                <c:pt idx="8087">
                  <c:v>481</c:v>
                </c:pt>
                <c:pt idx="8088">
                  <c:v>477</c:v>
                </c:pt>
                <c:pt idx="8089">
                  <c:v>470</c:v>
                </c:pt>
                <c:pt idx="8090">
                  <c:v>481</c:v>
                </c:pt>
                <c:pt idx="8091">
                  <c:v>486</c:v>
                </c:pt>
                <c:pt idx="8092">
                  <c:v>470</c:v>
                </c:pt>
                <c:pt idx="8093">
                  <c:v>455</c:v>
                </c:pt>
                <c:pt idx="8094">
                  <c:v>475</c:v>
                </c:pt>
                <c:pt idx="8095">
                  <c:v>477</c:v>
                </c:pt>
                <c:pt idx="8096">
                  <c:v>470</c:v>
                </c:pt>
                <c:pt idx="8097">
                  <c:v>481</c:v>
                </c:pt>
                <c:pt idx="8098">
                  <c:v>475</c:v>
                </c:pt>
                <c:pt idx="8099">
                  <c:v>475</c:v>
                </c:pt>
                <c:pt idx="8100">
                  <c:v>460</c:v>
                </c:pt>
                <c:pt idx="8101">
                  <c:v>481</c:v>
                </c:pt>
                <c:pt idx="8102">
                  <c:v>481</c:v>
                </c:pt>
                <c:pt idx="8103">
                  <c:v>470</c:v>
                </c:pt>
                <c:pt idx="8104">
                  <c:v>477</c:v>
                </c:pt>
                <c:pt idx="8105">
                  <c:v>470</c:v>
                </c:pt>
                <c:pt idx="8106">
                  <c:v>475</c:v>
                </c:pt>
                <c:pt idx="8107">
                  <c:v>464</c:v>
                </c:pt>
                <c:pt idx="8108">
                  <c:v>477</c:v>
                </c:pt>
                <c:pt idx="8109">
                  <c:v>464</c:v>
                </c:pt>
                <c:pt idx="8110">
                  <c:v>460</c:v>
                </c:pt>
                <c:pt idx="8111">
                  <c:v>477</c:v>
                </c:pt>
                <c:pt idx="8112">
                  <c:v>470</c:v>
                </c:pt>
                <c:pt idx="8113">
                  <c:v>491</c:v>
                </c:pt>
                <c:pt idx="8114">
                  <c:v>464</c:v>
                </c:pt>
                <c:pt idx="8115">
                  <c:v>470</c:v>
                </c:pt>
                <c:pt idx="8116">
                  <c:v>464</c:v>
                </c:pt>
                <c:pt idx="8117">
                  <c:v>481</c:v>
                </c:pt>
                <c:pt idx="8118">
                  <c:v>464</c:v>
                </c:pt>
                <c:pt idx="8119">
                  <c:v>475</c:v>
                </c:pt>
                <c:pt idx="8120">
                  <c:v>464</c:v>
                </c:pt>
                <c:pt idx="8121">
                  <c:v>481</c:v>
                </c:pt>
                <c:pt idx="8122">
                  <c:v>464</c:v>
                </c:pt>
                <c:pt idx="8123">
                  <c:v>477</c:v>
                </c:pt>
                <c:pt idx="8124">
                  <c:v>498</c:v>
                </c:pt>
                <c:pt idx="8125">
                  <c:v>481</c:v>
                </c:pt>
                <c:pt idx="8126">
                  <c:v>477</c:v>
                </c:pt>
                <c:pt idx="8127">
                  <c:v>460</c:v>
                </c:pt>
                <c:pt idx="8128">
                  <c:v>491</c:v>
                </c:pt>
                <c:pt idx="8129">
                  <c:v>477</c:v>
                </c:pt>
                <c:pt idx="8130">
                  <c:v>477</c:v>
                </c:pt>
                <c:pt idx="8131">
                  <c:v>477</c:v>
                </c:pt>
                <c:pt idx="8132">
                  <c:v>486</c:v>
                </c:pt>
                <c:pt idx="8133">
                  <c:v>470</c:v>
                </c:pt>
                <c:pt idx="8134">
                  <c:v>460</c:v>
                </c:pt>
                <c:pt idx="8135">
                  <c:v>477</c:v>
                </c:pt>
                <c:pt idx="8136">
                  <c:v>470</c:v>
                </c:pt>
                <c:pt idx="8137">
                  <c:v>470</c:v>
                </c:pt>
                <c:pt idx="8138">
                  <c:v>477</c:v>
                </c:pt>
                <c:pt idx="8139">
                  <c:v>470</c:v>
                </c:pt>
                <c:pt idx="8140">
                  <c:v>475</c:v>
                </c:pt>
                <c:pt idx="8141">
                  <c:v>481</c:v>
                </c:pt>
                <c:pt idx="8142">
                  <c:v>470</c:v>
                </c:pt>
                <c:pt idx="8143">
                  <c:v>481</c:v>
                </c:pt>
                <c:pt idx="8144">
                  <c:v>464</c:v>
                </c:pt>
                <c:pt idx="8145">
                  <c:v>477</c:v>
                </c:pt>
                <c:pt idx="8146">
                  <c:v>459</c:v>
                </c:pt>
                <c:pt idx="8147">
                  <c:v>477</c:v>
                </c:pt>
                <c:pt idx="8148">
                  <c:v>475</c:v>
                </c:pt>
                <c:pt idx="8149">
                  <c:v>475</c:v>
                </c:pt>
                <c:pt idx="8150">
                  <c:v>464</c:v>
                </c:pt>
                <c:pt idx="8151">
                  <c:v>448</c:v>
                </c:pt>
                <c:pt idx="8152">
                  <c:v>464</c:v>
                </c:pt>
                <c:pt idx="8153">
                  <c:v>459</c:v>
                </c:pt>
                <c:pt idx="8154">
                  <c:v>460</c:v>
                </c:pt>
                <c:pt idx="8155">
                  <c:v>460</c:v>
                </c:pt>
                <c:pt idx="8156">
                  <c:v>460</c:v>
                </c:pt>
                <c:pt idx="8157">
                  <c:v>452</c:v>
                </c:pt>
                <c:pt idx="8158">
                  <c:v>445</c:v>
                </c:pt>
                <c:pt idx="8159">
                  <c:v>460</c:v>
                </c:pt>
                <c:pt idx="8160">
                  <c:v>448</c:v>
                </c:pt>
                <c:pt idx="8161">
                  <c:v>452</c:v>
                </c:pt>
                <c:pt idx="8162">
                  <c:v>448</c:v>
                </c:pt>
                <c:pt idx="8163">
                  <c:v>452</c:v>
                </c:pt>
                <c:pt idx="8164">
                  <c:v>448</c:v>
                </c:pt>
                <c:pt idx="8165">
                  <c:v>459</c:v>
                </c:pt>
                <c:pt idx="8166">
                  <c:v>452</c:v>
                </c:pt>
                <c:pt idx="8167">
                  <c:v>452</c:v>
                </c:pt>
                <c:pt idx="8168">
                  <c:v>452</c:v>
                </c:pt>
                <c:pt idx="8169">
                  <c:v>464</c:v>
                </c:pt>
                <c:pt idx="8170">
                  <c:v>445</c:v>
                </c:pt>
                <c:pt idx="8171">
                  <c:v>445</c:v>
                </c:pt>
                <c:pt idx="8172">
                  <c:v>455</c:v>
                </c:pt>
                <c:pt idx="8173">
                  <c:v>452</c:v>
                </c:pt>
                <c:pt idx="8174">
                  <c:v>452</c:v>
                </c:pt>
                <c:pt idx="8175">
                  <c:v>441</c:v>
                </c:pt>
                <c:pt idx="8176">
                  <c:v>452</c:v>
                </c:pt>
                <c:pt idx="8177">
                  <c:v>445</c:v>
                </c:pt>
                <c:pt idx="8178">
                  <c:v>455</c:v>
                </c:pt>
                <c:pt idx="8179">
                  <c:v>448</c:v>
                </c:pt>
                <c:pt idx="8180">
                  <c:v>470</c:v>
                </c:pt>
                <c:pt idx="8181">
                  <c:v>452</c:v>
                </c:pt>
                <c:pt idx="8182">
                  <c:v>427</c:v>
                </c:pt>
                <c:pt idx="8183">
                  <c:v>452</c:v>
                </c:pt>
                <c:pt idx="8184">
                  <c:v>445</c:v>
                </c:pt>
                <c:pt idx="8185">
                  <c:v>441</c:v>
                </c:pt>
                <c:pt idx="8186">
                  <c:v>445</c:v>
                </c:pt>
                <c:pt idx="8187">
                  <c:v>441</c:v>
                </c:pt>
                <c:pt idx="8188">
                  <c:v>452</c:v>
                </c:pt>
                <c:pt idx="8189">
                  <c:v>455</c:v>
                </c:pt>
                <c:pt idx="8190">
                  <c:v>452</c:v>
                </c:pt>
                <c:pt idx="8191">
                  <c:v>470</c:v>
                </c:pt>
                <c:pt idx="8192">
                  <c:v>445</c:v>
                </c:pt>
                <c:pt idx="8193">
                  <c:v>460</c:v>
                </c:pt>
                <c:pt idx="8194">
                  <c:v>455</c:v>
                </c:pt>
                <c:pt idx="8195">
                  <c:v>455</c:v>
                </c:pt>
                <c:pt idx="8196">
                  <c:v>460</c:v>
                </c:pt>
                <c:pt idx="8197">
                  <c:v>452</c:v>
                </c:pt>
                <c:pt idx="8198">
                  <c:v>459</c:v>
                </c:pt>
                <c:pt idx="8199">
                  <c:v>441</c:v>
                </c:pt>
                <c:pt idx="8200">
                  <c:v>460</c:v>
                </c:pt>
                <c:pt idx="8201">
                  <c:v>448</c:v>
                </c:pt>
                <c:pt idx="8202">
                  <c:v>459</c:v>
                </c:pt>
                <c:pt idx="8203">
                  <c:v>464</c:v>
                </c:pt>
                <c:pt idx="8204">
                  <c:v>455</c:v>
                </c:pt>
                <c:pt idx="8205">
                  <c:v>460</c:v>
                </c:pt>
                <c:pt idx="8206">
                  <c:v>455</c:v>
                </c:pt>
                <c:pt idx="8207">
                  <c:v>455</c:v>
                </c:pt>
                <c:pt idx="8208">
                  <c:v>448</c:v>
                </c:pt>
                <c:pt idx="8209">
                  <c:v>459</c:v>
                </c:pt>
                <c:pt idx="8210">
                  <c:v>455</c:v>
                </c:pt>
                <c:pt idx="8211">
                  <c:v>448</c:v>
                </c:pt>
                <c:pt idx="8212">
                  <c:v>452</c:v>
                </c:pt>
                <c:pt idx="8213">
                  <c:v>459</c:v>
                </c:pt>
                <c:pt idx="8214">
                  <c:v>464</c:v>
                </c:pt>
                <c:pt idx="8215">
                  <c:v>452</c:v>
                </c:pt>
                <c:pt idx="8216">
                  <c:v>441</c:v>
                </c:pt>
                <c:pt idx="8217">
                  <c:v>455</c:v>
                </c:pt>
                <c:pt idx="8218">
                  <c:v>460</c:v>
                </c:pt>
                <c:pt idx="8219">
                  <c:v>455</c:v>
                </c:pt>
                <c:pt idx="8220">
                  <c:v>464</c:v>
                </c:pt>
                <c:pt idx="8221">
                  <c:v>452</c:v>
                </c:pt>
                <c:pt idx="8222">
                  <c:v>455</c:v>
                </c:pt>
                <c:pt idx="8223">
                  <c:v>459</c:v>
                </c:pt>
                <c:pt idx="8224">
                  <c:v>459</c:v>
                </c:pt>
                <c:pt idx="8225">
                  <c:v>464</c:v>
                </c:pt>
                <c:pt idx="8226">
                  <c:v>445</c:v>
                </c:pt>
                <c:pt idx="8227">
                  <c:v>459</c:v>
                </c:pt>
                <c:pt idx="8228">
                  <c:v>448</c:v>
                </c:pt>
                <c:pt idx="8229">
                  <c:v>455</c:v>
                </c:pt>
                <c:pt idx="8230">
                  <c:v>452</c:v>
                </c:pt>
                <c:pt idx="8231">
                  <c:v>455</c:v>
                </c:pt>
                <c:pt idx="8232">
                  <c:v>455</c:v>
                </c:pt>
                <c:pt idx="8233">
                  <c:v>441</c:v>
                </c:pt>
                <c:pt idx="8234">
                  <c:v>455</c:v>
                </c:pt>
                <c:pt idx="8235">
                  <c:v>452</c:v>
                </c:pt>
                <c:pt idx="8236">
                  <c:v>470</c:v>
                </c:pt>
                <c:pt idx="8237">
                  <c:v>452</c:v>
                </c:pt>
                <c:pt idx="8238">
                  <c:v>448</c:v>
                </c:pt>
                <c:pt idx="8239">
                  <c:v>445</c:v>
                </c:pt>
                <c:pt idx="8240">
                  <c:v>445</c:v>
                </c:pt>
                <c:pt idx="8241">
                  <c:v>448</c:v>
                </c:pt>
                <c:pt idx="8242">
                  <c:v>455</c:v>
                </c:pt>
                <c:pt idx="8243">
                  <c:v>448</c:v>
                </c:pt>
                <c:pt idx="8244">
                  <c:v>459</c:v>
                </c:pt>
                <c:pt idx="8245">
                  <c:v>448</c:v>
                </c:pt>
                <c:pt idx="8246">
                  <c:v>459</c:v>
                </c:pt>
                <c:pt idx="8247">
                  <c:v>475</c:v>
                </c:pt>
                <c:pt idx="8248">
                  <c:v>643</c:v>
                </c:pt>
                <c:pt idx="8249">
                  <c:v>448</c:v>
                </c:pt>
                <c:pt idx="8250">
                  <c:v>448</c:v>
                </c:pt>
                <c:pt idx="8251">
                  <c:v>459</c:v>
                </c:pt>
                <c:pt idx="8252">
                  <c:v>448</c:v>
                </c:pt>
                <c:pt idx="8253">
                  <c:v>459</c:v>
                </c:pt>
                <c:pt idx="8254">
                  <c:v>459</c:v>
                </c:pt>
                <c:pt idx="8255">
                  <c:v>459</c:v>
                </c:pt>
                <c:pt idx="8256">
                  <c:v>448</c:v>
                </c:pt>
                <c:pt idx="8257">
                  <c:v>448</c:v>
                </c:pt>
                <c:pt idx="8258">
                  <c:v>464</c:v>
                </c:pt>
                <c:pt idx="8259">
                  <c:v>445</c:v>
                </c:pt>
                <c:pt idx="8260">
                  <c:v>455</c:v>
                </c:pt>
                <c:pt idx="8261">
                  <c:v>455</c:v>
                </c:pt>
                <c:pt idx="8262">
                  <c:v>459</c:v>
                </c:pt>
                <c:pt idx="8263">
                  <c:v>455</c:v>
                </c:pt>
                <c:pt idx="8264">
                  <c:v>445</c:v>
                </c:pt>
                <c:pt idx="8265">
                  <c:v>459</c:v>
                </c:pt>
                <c:pt idx="8266">
                  <c:v>470</c:v>
                </c:pt>
                <c:pt idx="8267">
                  <c:v>459</c:v>
                </c:pt>
                <c:pt idx="8268">
                  <c:v>464</c:v>
                </c:pt>
                <c:pt idx="8269">
                  <c:v>477</c:v>
                </c:pt>
                <c:pt idx="8270">
                  <c:v>464</c:v>
                </c:pt>
                <c:pt idx="8271">
                  <c:v>475</c:v>
                </c:pt>
                <c:pt idx="8272">
                  <c:v>470</c:v>
                </c:pt>
                <c:pt idx="8273">
                  <c:v>475</c:v>
                </c:pt>
                <c:pt idx="8274">
                  <c:v>459</c:v>
                </c:pt>
                <c:pt idx="8275">
                  <c:v>470</c:v>
                </c:pt>
                <c:pt idx="8276">
                  <c:v>448</c:v>
                </c:pt>
                <c:pt idx="8277">
                  <c:v>464</c:v>
                </c:pt>
                <c:pt idx="8278">
                  <c:v>464</c:v>
                </c:pt>
                <c:pt idx="8279">
                  <c:v>470</c:v>
                </c:pt>
                <c:pt idx="8280">
                  <c:v>460</c:v>
                </c:pt>
                <c:pt idx="8281">
                  <c:v>455</c:v>
                </c:pt>
                <c:pt idx="8282">
                  <c:v>475</c:v>
                </c:pt>
                <c:pt idx="8283">
                  <c:v>460</c:v>
                </c:pt>
                <c:pt idx="8284">
                  <c:v>470</c:v>
                </c:pt>
                <c:pt idx="8285">
                  <c:v>460</c:v>
                </c:pt>
                <c:pt idx="8286">
                  <c:v>464</c:v>
                </c:pt>
                <c:pt idx="8287">
                  <c:v>460</c:v>
                </c:pt>
                <c:pt idx="8288">
                  <c:v>475</c:v>
                </c:pt>
                <c:pt idx="8289">
                  <c:v>460</c:v>
                </c:pt>
                <c:pt idx="8290">
                  <c:v>464</c:v>
                </c:pt>
                <c:pt idx="8291">
                  <c:v>481</c:v>
                </c:pt>
                <c:pt idx="8292">
                  <c:v>464</c:v>
                </c:pt>
                <c:pt idx="8293">
                  <c:v>455</c:v>
                </c:pt>
                <c:pt idx="8294">
                  <c:v>459</c:v>
                </c:pt>
                <c:pt idx="8295">
                  <c:v>470</c:v>
                </c:pt>
                <c:pt idx="8296">
                  <c:v>460</c:v>
                </c:pt>
                <c:pt idx="8297">
                  <c:v>470</c:v>
                </c:pt>
                <c:pt idx="8298">
                  <c:v>459</c:v>
                </c:pt>
                <c:pt idx="8299">
                  <c:v>464</c:v>
                </c:pt>
                <c:pt idx="8300">
                  <c:v>459</c:v>
                </c:pt>
                <c:pt idx="8301">
                  <c:v>475</c:v>
                </c:pt>
                <c:pt idx="8302">
                  <c:v>475</c:v>
                </c:pt>
                <c:pt idx="8303">
                  <c:v>475</c:v>
                </c:pt>
                <c:pt idx="8304">
                  <c:v>470</c:v>
                </c:pt>
                <c:pt idx="8305">
                  <c:v>455</c:v>
                </c:pt>
                <c:pt idx="8306">
                  <c:v>470</c:v>
                </c:pt>
                <c:pt idx="8307">
                  <c:v>459</c:v>
                </c:pt>
                <c:pt idx="8308">
                  <c:v>470</c:v>
                </c:pt>
                <c:pt idx="8309">
                  <c:v>464</c:v>
                </c:pt>
                <c:pt idx="8310">
                  <c:v>464</c:v>
                </c:pt>
                <c:pt idx="8311">
                  <c:v>460</c:v>
                </c:pt>
                <c:pt idx="8312">
                  <c:v>452</c:v>
                </c:pt>
                <c:pt idx="8313">
                  <c:v>464</c:v>
                </c:pt>
                <c:pt idx="8314">
                  <c:v>470</c:v>
                </c:pt>
                <c:pt idx="8315">
                  <c:v>460</c:v>
                </c:pt>
                <c:pt idx="8316">
                  <c:v>470</c:v>
                </c:pt>
                <c:pt idx="8317">
                  <c:v>459</c:v>
                </c:pt>
                <c:pt idx="8318">
                  <c:v>459</c:v>
                </c:pt>
                <c:pt idx="8319">
                  <c:v>470</c:v>
                </c:pt>
                <c:pt idx="8320">
                  <c:v>459</c:v>
                </c:pt>
                <c:pt idx="8321">
                  <c:v>470</c:v>
                </c:pt>
                <c:pt idx="8322">
                  <c:v>455</c:v>
                </c:pt>
                <c:pt idx="8323">
                  <c:v>475</c:v>
                </c:pt>
                <c:pt idx="8324">
                  <c:v>452</c:v>
                </c:pt>
                <c:pt idx="8325">
                  <c:v>470</c:v>
                </c:pt>
                <c:pt idx="8326">
                  <c:v>475</c:v>
                </c:pt>
                <c:pt idx="8327">
                  <c:v>460</c:v>
                </c:pt>
                <c:pt idx="8328">
                  <c:v>470</c:v>
                </c:pt>
                <c:pt idx="8329">
                  <c:v>452</c:v>
                </c:pt>
                <c:pt idx="8330">
                  <c:v>475</c:v>
                </c:pt>
                <c:pt idx="8331">
                  <c:v>464</c:v>
                </c:pt>
                <c:pt idx="8332">
                  <c:v>470</c:v>
                </c:pt>
                <c:pt idx="8333">
                  <c:v>470</c:v>
                </c:pt>
                <c:pt idx="8334">
                  <c:v>470</c:v>
                </c:pt>
                <c:pt idx="8335">
                  <c:v>460</c:v>
                </c:pt>
                <c:pt idx="8336">
                  <c:v>470</c:v>
                </c:pt>
                <c:pt idx="8337">
                  <c:v>470</c:v>
                </c:pt>
                <c:pt idx="8338">
                  <c:v>464</c:v>
                </c:pt>
                <c:pt idx="8339">
                  <c:v>460</c:v>
                </c:pt>
                <c:pt idx="8340">
                  <c:v>475</c:v>
                </c:pt>
                <c:pt idx="8341">
                  <c:v>459</c:v>
                </c:pt>
                <c:pt idx="8342">
                  <c:v>470</c:v>
                </c:pt>
                <c:pt idx="8343">
                  <c:v>475</c:v>
                </c:pt>
                <c:pt idx="8344">
                  <c:v>464</c:v>
                </c:pt>
                <c:pt idx="8345">
                  <c:v>470</c:v>
                </c:pt>
                <c:pt idx="8346">
                  <c:v>452</c:v>
                </c:pt>
                <c:pt idx="8347">
                  <c:v>491</c:v>
                </c:pt>
                <c:pt idx="8348">
                  <c:v>477</c:v>
                </c:pt>
                <c:pt idx="8349">
                  <c:v>470</c:v>
                </c:pt>
                <c:pt idx="8350">
                  <c:v>475</c:v>
                </c:pt>
                <c:pt idx="8351">
                  <c:v>464</c:v>
                </c:pt>
                <c:pt idx="8352">
                  <c:v>470</c:v>
                </c:pt>
                <c:pt idx="8353">
                  <c:v>459</c:v>
                </c:pt>
                <c:pt idx="8354">
                  <c:v>477</c:v>
                </c:pt>
                <c:pt idx="8355">
                  <c:v>477</c:v>
                </c:pt>
                <c:pt idx="8356">
                  <c:v>475</c:v>
                </c:pt>
                <c:pt idx="8357">
                  <c:v>477</c:v>
                </c:pt>
                <c:pt idx="8358">
                  <c:v>492</c:v>
                </c:pt>
                <c:pt idx="8359">
                  <c:v>477</c:v>
                </c:pt>
                <c:pt idx="8360">
                  <c:v>475</c:v>
                </c:pt>
                <c:pt idx="8361">
                  <c:v>486</c:v>
                </c:pt>
                <c:pt idx="8362">
                  <c:v>460</c:v>
                </c:pt>
                <c:pt idx="8363">
                  <c:v>470</c:v>
                </c:pt>
                <c:pt idx="8364">
                  <c:v>470</c:v>
                </c:pt>
                <c:pt idx="8365">
                  <c:v>459</c:v>
                </c:pt>
                <c:pt idx="8366">
                  <c:v>460</c:v>
                </c:pt>
                <c:pt idx="8367">
                  <c:v>477</c:v>
                </c:pt>
                <c:pt idx="8368">
                  <c:v>455</c:v>
                </c:pt>
                <c:pt idx="8369">
                  <c:v>460</c:v>
                </c:pt>
                <c:pt idx="8370">
                  <c:v>460</c:v>
                </c:pt>
                <c:pt idx="8371">
                  <c:v>464</c:v>
                </c:pt>
                <c:pt idx="8372">
                  <c:v>464</c:v>
                </c:pt>
                <c:pt idx="8373">
                  <c:v>460</c:v>
                </c:pt>
                <c:pt idx="8374">
                  <c:v>477</c:v>
                </c:pt>
                <c:pt idx="8375">
                  <c:v>470</c:v>
                </c:pt>
                <c:pt idx="8376">
                  <c:v>475</c:v>
                </c:pt>
                <c:pt idx="8377">
                  <c:v>448</c:v>
                </c:pt>
                <c:pt idx="8378">
                  <c:v>470</c:v>
                </c:pt>
                <c:pt idx="8379">
                  <c:v>460</c:v>
                </c:pt>
                <c:pt idx="8380">
                  <c:v>464</c:v>
                </c:pt>
                <c:pt idx="8381">
                  <c:v>477</c:v>
                </c:pt>
                <c:pt idx="8382">
                  <c:v>464</c:v>
                </c:pt>
                <c:pt idx="8383">
                  <c:v>470</c:v>
                </c:pt>
                <c:pt idx="8384">
                  <c:v>448</c:v>
                </c:pt>
                <c:pt idx="8385">
                  <c:v>470</c:v>
                </c:pt>
                <c:pt idx="8386">
                  <c:v>460</c:v>
                </c:pt>
                <c:pt idx="8387">
                  <c:v>459</c:v>
                </c:pt>
                <c:pt idx="8388">
                  <c:v>464</c:v>
                </c:pt>
                <c:pt idx="8389">
                  <c:v>470</c:v>
                </c:pt>
                <c:pt idx="8390">
                  <c:v>455</c:v>
                </c:pt>
                <c:pt idx="8391">
                  <c:v>460</c:v>
                </c:pt>
                <c:pt idx="8392">
                  <c:v>475</c:v>
                </c:pt>
                <c:pt idx="8393">
                  <c:v>464</c:v>
                </c:pt>
                <c:pt idx="8394">
                  <c:v>455</c:v>
                </c:pt>
                <c:pt idx="8395">
                  <c:v>460</c:v>
                </c:pt>
                <c:pt idx="8396">
                  <c:v>455</c:v>
                </c:pt>
                <c:pt idx="8397">
                  <c:v>455</c:v>
                </c:pt>
                <c:pt idx="8398">
                  <c:v>470</c:v>
                </c:pt>
                <c:pt idx="8399">
                  <c:v>464</c:v>
                </c:pt>
                <c:pt idx="8400">
                  <c:v>460</c:v>
                </c:pt>
                <c:pt idx="8401">
                  <c:v>448</c:v>
                </c:pt>
                <c:pt idx="8402">
                  <c:v>464</c:v>
                </c:pt>
                <c:pt idx="8403">
                  <c:v>481</c:v>
                </c:pt>
                <c:pt idx="8404">
                  <c:v>455</c:v>
                </c:pt>
                <c:pt idx="8405">
                  <c:v>464</c:v>
                </c:pt>
                <c:pt idx="8406">
                  <c:v>452</c:v>
                </c:pt>
                <c:pt idx="8407">
                  <c:v>459</c:v>
                </c:pt>
                <c:pt idx="8408">
                  <c:v>445</c:v>
                </c:pt>
                <c:pt idx="8409">
                  <c:v>470</c:v>
                </c:pt>
                <c:pt idx="8410">
                  <c:v>459</c:v>
                </c:pt>
                <c:pt idx="8411">
                  <c:v>459</c:v>
                </c:pt>
                <c:pt idx="8412">
                  <c:v>455</c:v>
                </c:pt>
                <c:pt idx="8413">
                  <c:v>445</c:v>
                </c:pt>
                <c:pt idx="8414">
                  <c:v>452</c:v>
                </c:pt>
                <c:pt idx="8415">
                  <c:v>448</c:v>
                </c:pt>
                <c:pt idx="8416">
                  <c:v>452</c:v>
                </c:pt>
                <c:pt idx="8417">
                  <c:v>445</c:v>
                </c:pt>
                <c:pt idx="8418">
                  <c:v>427</c:v>
                </c:pt>
                <c:pt idx="8419">
                  <c:v>448</c:v>
                </c:pt>
                <c:pt idx="8420">
                  <c:v>452</c:v>
                </c:pt>
                <c:pt idx="8421">
                  <c:v>445</c:v>
                </c:pt>
                <c:pt idx="8422">
                  <c:v>452</c:v>
                </c:pt>
                <c:pt idx="8423">
                  <c:v>445</c:v>
                </c:pt>
                <c:pt idx="8424">
                  <c:v>452</c:v>
                </c:pt>
                <c:pt idx="8425">
                  <c:v>439</c:v>
                </c:pt>
                <c:pt idx="8426">
                  <c:v>448</c:v>
                </c:pt>
                <c:pt idx="8427">
                  <c:v>452</c:v>
                </c:pt>
                <c:pt idx="8428">
                  <c:v>439</c:v>
                </c:pt>
                <c:pt idx="8429">
                  <c:v>445</c:v>
                </c:pt>
                <c:pt idx="8430">
                  <c:v>433</c:v>
                </c:pt>
                <c:pt idx="8431">
                  <c:v>452</c:v>
                </c:pt>
                <c:pt idx="8432">
                  <c:v>445</c:v>
                </c:pt>
                <c:pt idx="8433">
                  <c:v>445</c:v>
                </c:pt>
                <c:pt idx="8434">
                  <c:v>445</c:v>
                </c:pt>
                <c:pt idx="8435">
                  <c:v>439</c:v>
                </c:pt>
                <c:pt idx="8436">
                  <c:v>441</c:v>
                </c:pt>
                <c:pt idx="8437">
                  <c:v>441</c:v>
                </c:pt>
                <c:pt idx="8438">
                  <c:v>445</c:v>
                </c:pt>
                <c:pt idx="8439">
                  <c:v>445</c:v>
                </c:pt>
                <c:pt idx="8440">
                  <c:v>448</c:v>
                </c:pt>
                <c:pt idx="8441">
                  <c:v>441</c:v>
                </c:pt>
                <c:pt idx="8442">
                  <c:v>439</c:v>
                </c:pt>
                <c:pt idx="8443">
                  <c:v>441</c:v>
                </c:pt>
                <c:pt idx="8444">
                  <c:v>441</c:v>
                </c:pt>
                <c:pt idx="8445">
                  <c:v>433</c:v>
                </c:pt>
                <c:pt idx="8446">
                  <c:v>445</c:v>
                </c:pt>
                <c:pt idx="8447">
                  <c:v>435</c:v>
                </c:pt>
                <c:pt idx="8448">
                  <c:v>459</c:v>
                </c:pt>
                <c:pt idx="8449">
                  <c:v>435</c:v>
                </c:pt>
                <c:pt idx="8450">
                  <c:v>441</c:v>
                </c:pt>
                <c:pt idx="8451">
                  <c:v>448</c:v>
                </c:pt>
                <c:pt idx="8452">
                  <c:v>439</c:v>
                </c:pt>
                <c:pt idx="8453">
                  <c:v>448</c:v>
                </c:pt>
                <c:pt idx="8454">
                  <c:v>435</c:v>
                </c:pt>
                <c:pt idx="8455">
                  <c:v>445</c:v>
                </c:pt>
                <c:pt idx="8456">
                  <c:v>445</c:v>
                </c:pt>
                <c:pt idx="8457">
                  <c:v>448</c:v>
                </c:pt>
                <c:pt idx="8458">
                  <c:v>448</c:v>
                </c:pt>
                <c:pt idx="8459">
                  <c:v>441</c:v>
                </c:pt>
                <c:pt idx="8460">
                  <c:v>452</c:v>
                </c:pt>
                <c:pt idx="8461">
                  <c:v>433</c:v>
                </c:pt>
                <c:pt idx="8462">
                  <c:v>448</c:v>
                </c:pt>
                <c:pt idx="8463">
                  <c:v>452</c:v>
                </c:pt>
                <c:pt idx="8464">
                  <c:v>448</c:v>
                </c:pt>
                <c:pt idx="8465">
                  <c:v>445</c:v>
                </c:pt>
                <c:pt idx="8466">
                  <c:v>445</c:v>
                </c:pt>
                <c:pt idx="8467">
                  <c:v>448</c:v>
                </c:pt>
                <c:pt idx="8468">
                  <c:v>439</c:v>
                </c:pt>
                <c:pt idx="8469">
                  <c:v>445</c:v>
                </c:pt>
                <c:pt idx="8470">
                  <c:v>455</c:v>
                </c:pt>
                <c:pt idx="8471">
                  <c:v>455</c:v>
                </c:pt>
                <c:pt idx="8472">
                  <c:v>441</c:v>
                </c:pt>
                <c:pt idx="8473">
                  <c:v>439</c:v>
                </c:pt>
                <c:pt idx="8474">
                  <c:v>445</c:v>
                </c:pt>
                <c:pt idx="8475">
                  <c:v>448</c:v>
                </c:pt>
                <c:pt idx="8476">
                  <c:v>445</c:v>
                </c:pt>
                <c:pt idx="8477">
                  <c:v>445</c:v>
                </c:pt>
                <c:pt idx="8478">
                  <c:v>441</c:v>
                </c:pt>
                <c:pt idx="8479">
                  <c:v>439</c:v>
                </c:pt>
                <c:pt idx="8480">
                  <c:v>441</c:v>
                </c:pt>
                <c:pt idx="8481">
                  <c:v>448</c:v>
                </c:pt>
                <c:pt idx="8482">
                  <c:v>441</c:v>
                </c:pt>
                <c:pt idx="8483">
                  <c:v>435</c:v>
                </c:pt>
                <c:pt idx="8484">
                  <c:v>445</c:v>
                </c:pt>
                <c:pt idx="8485">
                  <c:v>423</c:v>
                </c:pt>
                <c:pt idx="8486">
                  <c:v>441</c:v>
                </c:pt>
                <c:pt idx="8487">
                  <c:v>439</c:v>
                </c:pt>
                <c:pt idx="8488">
                  <c:v>441</c:v>
                </c:pt>
                <c:pt idx="8489">
                  <c:v>439</c:v>
                </c:pt>
                <c:pt idx="8490">
                  <c:v>435</c:v>
                </c:pt>
                <c:pt idx="8491">
                  <c:v>435</c:v>
                </c:pt>
                <c:pt idx="8492">
                  <c:v>441</c:v>
                </c:pt>
                <c:pt idx="8493">
                  <c:v>445</c:v>
                </c:pt>
                <c:pt idx="8494">
                  <c:v>441</c:v>
                </c:pt>
                <c:pt idx="8495">
                  <c:v>439</c:v>
                </c:pt>
                <c:pt idx="8496">
                  <c:v>435</c:v>
                </c:pt>
                <c:pt idx="8497">
                  <c:v>441</c:v>
                </c:pt>
                <c:pt idx="8498">
                  <c:v>441</c:v>
                </c:pt>
                <c:pt idx="8499">
                  <c:v>435</c:v>
                </c:pt>
                <c:pt idx="8500">
                  <c:v>435</c:v>
                </c:pt>
                <c:pt idx="8501">
                  <c:v>448</c:v>
                </c:pt>
                <c:pt idx="8502">
                  <c:v>433</c:v>
                </c:pt>
                <c:pt idx="8503">
                  <c:v>439</c:v>
                </c:pt>
                <c:pt idx="8504">
                  <c:v>455</c:v>
                </c:pt>
                <c:pt idx="8505">
                  <c:v>441</c:v>
                </c:pt>
                <c:pt idx="8506">
                  <c:v>441</c:v>
                </c:pt>
                <c:pt idx="8507">
                  <c:v>424</c:v>
                </c:pt>
                <c:pt idx="8508">
                  <c:v>448</c:v>
                </c:pt>
                <c:pt idx="8509">
                  <c:v>435</c:v>
                </c:pt>
                <c:pt idx="8510">
                  <c:v>435</c:v>
                </c:pt>
                <c:pt idx="8511">
                  <c:v>441</c:v>
                </c:pt>
                <c:pt idx="8512">
                  <c:v>439</c:v>
                </c:pt>
                <c:pt idx="8513">
                  <c:v>439</c:v>
                </c:pt>
                <c:pt idx="8514">
                  <c:v>427</c:v>
                </c:pt>
                <c:pt idx="8515">
                  <c:v>459</c:v>
                </c:pt>
                <c:pt idx="8516">
                  <c:v>441</c:v>
                </c:pt>
                <c:pt idx="8517">
                  <c:v>435</c:v>
                </c:pt>
                <c:pt idx="8518">
                  <c:v>439</c:v>
                </c:pt>
                <c:pt idx="8519">
                  <c:v>439</c:v>
                </c:pt>
                <c:pt idx="8520">
                  <c:v>435</c:v>
                </c:pt>
                <c:pt idx="8521">
                  <c:v>448</c:v>
                </c:pt>
                <c:pt idx="8522">
                  <c:v>448</c:v>
                </c:pt>
                <c:pt idx="8523">
                  <c:v>445</c:v>
                </c:pt>
                <c:pt idx="8524">
                  <c:v>439</c:v>
                </c:pt>
                <c:pt idx="8525">
                  <c:v>452</c:v>
                </c:pt>
                <c:pt idx="8526">
                  <c:v>445</c:v>
                </c:pt>
                <c:pt idx="8527">
                  <c:v>441</c:v>
                </c:pt>
                <c:pt idx="8528">
                  <c:v>455</c:v>
                </c:pt>
                <c:pt idx="8529">
                  <c:v>445</c:v>
                </c:pt>
                <c:pt idx="8530">
                  <c:v>452</c:v>
                </c:pt>
                <c:pt idx="8531">
                  <c:v>427</c:v>
                </c:pt>
                <c:pt idx="8532">
                  <c:v>452</c:v>
                </c:pt>
                <c:pt idx="8533">
                  <c:v>445</c:v>
                </c:pt>
                <c:pt idx="8534">
                  <c:v>452</c:v>
                </c:pt>
                <c:pt idx="8535">
                  <c:v>448</c:v>
                </c:pt>
                <c:pt idx="8536">
                  <c:v>448</c:v>
                </c:pt>
                <c:pt idx="8537">
                  <c:v>441</c:v>
                </c:pt>
                <c:pt idx="8538">
                  <c:v>441</c:v>
                </c:pt>
                <c:pt idx="8539">
                  <c:v>455</c:v>
                </c:pt>
                <c:pt idx="8540">
                  <c:v>448</c:v>
                </c:pt>
                <c:pt idx="8541">
                  <c:v>452</c:v>
                </c:pt>
                <c:pt idx="8542">
                  <c:v>448</c:v>
                </c:pt>
                <c:pt idx="8543">
                  <c:v>441</c:v>
                </c:pt>
                <c:pt idx="8544">
                  <c:v>448</c:v>
                </c:pt>
                <c:pt idx="8545">
                  <c:v>452</c:v>
                </c:pt>
                <c:pt idx="8546">
                  <c:v>448</c:v>
                </c:pt>
                <c:pt idx="8547">
                  <c:v>455</c:v>
                </c:pt>
                <c:pt idx="8548">
                  <c:v>439</c:v>
                </c:pt>
                <c:pt idx="8549">
                  <c:v>459</c:v>
                </c:pt>
                <c:pt idx="8550">
                  <c:v>452</c:v>
                </c:pt>
                <c:pt idx="8551">
                  <c:v>448</c:v>
                </c:pt>
                <c:pt idx="8552">
                  <c:v>452</c:v>
                </c:pt>
                <c:pt idx="8553">
                  <c:v>445</c:v>
                </c:pt>
                <c:pt idx="8554">
                  <c:v>452</c:v>
                </c:pt>
                <c:pt idx="8555">
                  <c:v>439</c:v>
                </c:pt>
                <c:pt idx="8556">
                  <c:v>455</c:v>
                </c:pt>
                <c:pt idx="8557">
                  <c:v>448</c:v>
                </c:pt>
                <c:pt idx="8558">
                  <c:v>455</c:v>
                </c:pt>
                <c:pt idx="8559">
                  <c:v>452</c:v>
                </c:pt>
                <c:pt idx="8560">
                  <c:v>459</c:v>
                </c:pt>
                <c:pt idx="8561">
                  <c:v>452</c:v>
                </c:pt>
                <c:pt idx="8562">
                  <c:v>452</c:v>
                </c:pt>
                <c:pt idx="8563">
                  <c:v>460</c:v>
                </c:pt>
                <c:pt idx="8564">
                  <c:v>452</c:v>
                </c:pt>
                <c:pt idx="8565">
                  <c:v>448</c:v>
                </c:pt>
                <c:pt idx="8566">
                  <c:v>452</c:v>
                </c:pt>
                <c:pt idx="8567">
                  <c:v>459</c:v>
                </c:pt>
                <c:pt idx="8568">
                  <c:v>448</c:v>
                </c:pt>
                <c:pt idx="8569">
                  <c:v>464</c:v>
                </c:pt>
                <c:pt idx="8570">
                  <c:v>452</c:v>
                </c:pt>
                <c:pt idx="8571">
                  <c:v>470</c:v>
                </c:pt>
                <c:pt idx="8572">
                  <c:v>448</c:v>
                </c:pt>
                <c:pt idx="8573">
                  <c:v>452</c:v>
                </c:pt>
                <c:pt idx="8574">
                  <c:v>459</c:v>
                </c:pt>
                <c:pt idx="8575">
                  <c:v>448</c:v>
                </c:pt>
                <c:pt idx="8576">
                  <c:v>455</c:v>
                </c:pt>
                <c:pt idx="8577">
                  <c:v>445</c:v>
                </c:pt>
                <c:pt idx="8578">
                  <c:v>455</c:v>
                </c:pt>
                <c:pt idx="8579">
                  <c:v>455</c:v>
                </c:pt>
                <c:pt idx="8580">
                  <c:v>460</c:v>
                </c:pt>
                <c:pt idx="8581">
                  <c:v>452</c:v>
                </c:pt>
                <c:pt idx="8582">
                  <c:v>470</c:v>
                </c:pt>
                <c:pt idx="8583">
                  <c:v>455</c:v>
                </c:pt>
                <c:pt idx="8584">
                  <c:v>439</c:v>
                </c:pt>
                <c:pt idx="8585">
                  <c:v>455</c:v>
                </c:pt>
                <c:pt idx="8586">
                  <c:v>455</c:v>
                </c:pt>
                <c:pt idx="8587">
                  <c:v>455</c:v>
                </c:pt>
                <c:pt idx="8588">
                  <c:v>452</c:v>
                </c:pt>
                <c:pt idx="8589">
                  <c:v>445</c:v>
                </c:pt>
                <c:pt idx="8590">
                  <c:v>448</c:v>
                </c:pt>
                <c:pt idx="8591">
                  <c:v>455</c:v>
                </c:pt>
                <c:pt idx="8592">
                  <c:v>448</c:v>
                </c:pt>
                <c:pt idx="8593">
                  <c:v>452</c:v>
                </c:pt>
                <c:pt idx="8594">
                  <c:v>455</c:v>
                </c:pt>
                <c:pt idx="8595">
                  <c:v>445</c:v>
                </c:pt>
                <c:pt idx="8596">
                  <c:v>433</c:v>
                </c:pt>
                <c:pt idx="8597">
                  <c:v>448</c:v>
                </c:pt>
                <c:pt idx="8598">
                  <c:v>452</c:v>
                </c:pt>
                <c:pt idx="8599">
                  <c:v>452</c:v>
                </c:pt>
                <c:pt idx="8600">
                  <c:v>452</c:v>
                </c:pt>
                <c:pt idx="8601">
                  <c:v>452</c:v>
                </c:pt>
                <c:pt idx="8602">
                  <c:v>448</c:v>
                </c:pt>
                <c:pt idx="8603">
                  <c:v>439</c:v>
                </c:pt>
                <c:pt idx="8604">
                  <c:v>455</c:v>
                </c:pt>
                <c:pt idx="8605">
                  <c:v>452</c:v>
                </c:pt>
                <c:pt idx="8606">
                  <c:v>441</c:v>
                </c:pt>
                <c:pt idx="8607">
                  <c:v>455</c:v>
                </c:pt>
                <c:pt idx="8608">
                  <c:v>435</c:v>
                </c:pt>
                <c:pt idx="8609">
                  <c:v>452</c:v>
                </c:pt>
                <c:pt idx="8610">
                  <c:v>445</c:v>
                </c:pt>
                <c:pt idx="8611">
                  <c:v>448</c:v>
                </c:pt>
                <c:pt idx="8612">
                  <c:v>441</c:v>
                </c:pt>
                <c:pt idx="8613">
                  <c:v>441</c:v>
                </c:pt>
                <c:pt idx="8614">
                  <c:v>448</c:v>
                </c:pt>
                <c:pt idx="8615">
                  <c:v>455</c:v>
                </c:pt>
                <c:pt idx="8616">
                  <c:v>455</c:v>
                </c:pt>
                <c:pt idx="8617">
                  <c:v>455</c:v>
                </c:pt>
                <c:pt idx="8618">
                  <c:v>441</c:v>
                </c:pt>
                <c:pt idx="8619">
                  <c:v>448</c:v>
                </c:pt>
                <c:pt idx="8620">
                  <c:v>460</c:v>
                </c:pt>
                <c:pt idx="8621">
                  <c:v>445</c:v>
                </c:pt>
                <c:pt idx="8622">
                  <c:v>452</c:v>
                </c:pt>
                <c:pt idx="8623">
                  <c:v>439</c:v>
                </c:pt>
                <c:pt idx="8624">
                  <c:v>455</c:v>
                </c:pt>
                <c:pt idx="8625">
                  <c:v>445</c:v>
                </c:pt>
                <c:pt idx="8626">
                  <c:v>455</c:v>
                </c:pt>
                <c:pt idx="8627">
                  <c:v>475</c:v>
                </c:pt>
                <c:pt idx="8628">
                  <c:v>455</c:v>
                </c:pt>
                <c:pt idx="8629">
                  <c:v>459</c:v>
                </c:pt>
                <c:pt idx="8630">
                  <c:v>445</c:v>
                </c:pt>
                <c:pt idx="8631">
                  <c:v>460</c:v>
                </c:pt>
                <c:pt idx="8632">
                  <c:v>459</c:v>
                </c:pt>
                <c:pt idx="8633">
                  <c:v>452</c:v>
                </c:pt>
                <c:pt idx="8634">
                  <c:v>459</c:v>
                </c:pt>
                <c:pt idx="8635">
                  <c:v>452</c:v>
                </c:pt>
                <c:pt idx="8636">
                  <c:v>448</c:v>
                </c:pt>
                <c:pt idx="8637">
                  <c:v>460</c:v>
                </c:pt>
                <c:pt idx="8638">
                  <c:v>455</c:v>
                </c:pt>
                <c:pt idx="8639">
                  <c:v>452</c:v>
                </c:pt>
                <c:pt idx="8640">
                  <c:v>452</c:v>
                </c:pt>
                <c:pt idx="8641">
                  <c:v>452</c:v>
                </c:pt>
                <c:pt idx="8642">
                  <c:v>455</c:v>
                </c:pt>
                <c:pt idx="8643">
                  <c:v>452</c:v>
                </c:pt>
                <c:pt idx="8644">
                  <c:v>459</c:v>
                </c:pt>
                <c:pt idx="8645">
                  <c:v>452</c:v>
                </c:pt>
                <c:pt idx="8646">
                  <c:v>448</c:v>
                </c:pt>
                <c:pt idx="8647">
                  <c:v>433</c:v>
                </c:pt>
                <c:pt idx="8648">
                  <c:v>452</c:v>
                </c:pt>
                <c:pt idx="8649">
                  <c:v>445</c:v>
                </c:pt>
                <c:pt idx="8650">
                  <c:v>448</c:v>
                </c:pt>
                <c:pt idx="8651">
                  <c:v>455</c:v>
                </c:pt>
                <c:pt idx="8652">
                  <c:v>439</c:v>
                </c:pt>
                <c:pt idx="8653">
                  <c:v>448</c:v>
                </c:pt>
                <c:pt idx="8654">
                  <c:v>452</c:v>
                </c:pt>
                <c:pt idx="8655">
                  <c:v>459</c:v>
                </c:pt>
                <c:pt idx="8656">
                  <c:v>452</c:v>
                </c:pt>
                <c:pt idx="8657">
                  <c:v>452</c:v>
                </c:pt>
                <c:pt idx="8658">
                  <c:v>459</c:v>
                </c:pt>
                <c:pt idx="8659">
                  <c:v>448</c:v>
                </c:pt>
                <c:pt idx="8660">
                  <c:v>445</c:v>
                </c:pt>
                <c:pt idx="8661">
                  <c:v>459</c:v>
                </c:pt>
                <c:pt idx="8662">
                  <c:v>455</c:v>
                </c:pt>
                <c:pt idx="8663">
                  <c:v>448</c:v>
                </c:pt>
                <c:pt idx="8664">
                  <c:v>448</c:v>
                </c:pt>
                <c:pt idx="8665">
                  <c:v>448</c:v>
                </c:pt>
                <c:pt idx="8666">
                  <c:v>448</c:v>
                </c:pt>
                <c:pt idx="8667">
                  <c:v>441</c:v>
                </c:pt>
                <c:pt idx="8668">
                  <c:v>455</c:v>
                </c:pt>
                <c:pt idx="8669">
                  <c:v>441</c:v>
                </c:pt>
                <c:pt idx="8670">
                  <c:v>448</c:v>
                </c:pt>
                <c:pt idx="8671">
                  <c:v>448</c:v>
                </c:pt>
                <c:pt idx="8672">
                  <c:v>460</c:v>
                </c:pt>
                <c:pt idx="8673">
                  <c:v>452</c:v>
                </c:pt>
                <c:pt idx="8674">
                  <c:v>452</c:v>
                </c:pt>
                <c:pt idx="8675">
                  <c:v>455</c:v>
                </c:pt>
                <c:pt idx="8676">
                  <c:v>445</c:v>
                </c:pt>
                <c:pt idx="8677">
                  <c:v>459</c:v>
                </c:pt>
                <c:pt idx="8678">
                  <c:v>452</c:v>
                </c:pt>
                <c:pt idx="8679">
                  <c:v>455</c:v>
                </c:pt>
                <c:pt idx="8680">
                  <c:v>445</c:v>
                </c:pt>
                <c:pt idx="8681">
                  <c:v>448</c:v>
                </c:pt>
                <c:pt idx="8682">
                  <c:v>452</c:v>
                </c:pt>
                <c:pt idx="8683">
                  <c:v>464</c:v>
                </c:pt>
                <c:pt idx="8684">
                  <c:v>459</c:v>
                </c:pt>
                <c:pt idx="8685">
                  <c:v>452</c:v>
                </c:pt>
                <c:pt idx="8686">
                  <c:v>459</c:v>
                </c:pt>
                <c:pt idx="8687">
                  <c:v>455</c:v>
                </c:pt>
                <c:pt idx="8688">
                  <c:v>445</c:v>
                </c:pt>
                <c:pt idx="8689">
                  <c:v>459</c:v>
                </c:pt>
                <c:pt idx="8690">
                  <c:v>459</c:v>
                </c:pt>
                <c:pt idx="8691">
                  <c:v>452</c:v>
                </c:pt>
                <c:pt idx="8692">
                  <c:v>464</c:v>
                </c:pt>
                <c:pt idx="8693">
                  <c:v>448</c:v>
                </c:pt>
                <c:pt idx="8694">
                  <c:v>481</c:v>
                </c:pt>
                <c:pt idx="8695">
                  <c:v>460</c:v>
                </c:pt>
                <c:pt idx="8696">
                  <c:v>452</c:v>
                </c:pt>
                <c:pt idx="8697">
                  <c:v>459</c:v>
                </c:pt>
                <c:pt idx="8698">
                  <c:v>445</c:v>
                </c:pt>
                <c:pt idx="8699">
                  <c:v>459</c:v>
                </c:pt>
                <c:pt idx="8700">
                  <c:v>448</c:v>
                </c:pt>
                <c:pt idx="8701">
                  <c:v>455</c:v>
                </c:pt>
                <c:pt idx="8702">
                  <c:v>455</c:v>
                </c:pt>
                <c:pt idx="8703">
                  <c:v>455</c:v>
                </c:pt>
                <c:pt idx="8704">
                  <c:v>455</c:v>
                </c:pt>
                <c:pt idx="8705">
                  <c:v>441</c:v>
                </c:pt>
                <c:pt idx="8706">
                  <c:v>455</c:v>
                </c:pt>
                <c:pt idx="8707">
                  <c:v>448</c:v>
                </c:pt>
                <c:pt idx="8708">
                  <c:v>452</c:v>
                </c:pt>
                <c:pt idx="8709">
                  <c:v>452</c:v>
                </c:pt>
                <c:pt idx="8710">
                  <c:v>445</c:v>
                </c:pt>
                <c:pt idx="8711">
                  <c:v>448</c:v>
                </c:pt>
                <c:pt idx="8712">
                  <c:v>455</c:v>
                </c:pt>
                <c:pt idx="8713">
                  <c:v>448</c:v>
                </c:pt>
                <c:pt idx="8714">
                  <c:v>448</c:v>
                </c:pt>
                <c:pt idx="8715">
                  <c:v>441</c:v>
                </c:pt>
                <c:pt idx="8716">
                  <c:v>448</c:v>
                </c:pt>
                <c:pt idx="8717">
                  <c:v>445</c:v>
                </c:pt>
                <c:pt idx="8718">
                  <c:v>439</c:v>
                </c:pt>
                <c:pt idx="8719">
                  <c:v>448</c:v>
                </c:pt>
                <c:pt idx="8720">
                  <c:v>441</c:v>
                </c:pt>
                <c:pt idx="8721">
                  <c:v>445</c:v>
                </c:pt>
                <c:pt idx="8722">
                  <c:v>435</c:v>
                </c:pt>
                <c:pt idx="8723">
                  <c:v>452</c:v>
                </c:pt>
                <c:pt idx="8724">
                  <c:v>448</c:v>
                </c:pt>
                <c:pt idx="8725">
                  <c:v>452</c:v>
                </c:pt>
                <c:pt idx="8726">
                  <c:v>441</c:v>
                </c:pt>
                <c:pt idx="8727">
                  <c:v>452</c:v>
                </c:pt>
                <c:pt idx="8728">
                  <c:v>452</c:v>
                </c:pt>
                <c:pt idx="8729">
                  <c:v>427</c:v>
                </c:pt>
                <c:pt idx="8730">
                  <c:v>452</c:v>
                </c:pt>
                <c:pt idx="8731">
                  <c:v>439</c:v>
                </c:pt>
                <c:pt idx="8732">
                  <c:v>445</c:v>
                </c:pt>
                <c:pt idx="8733">
                  <c:v>445</c:v>
                </c:pt>
                <c:pt idx="8734">
                  <c:v>445</c:v>
                </c:pt>
                <c:pt idx="8735">
                  <c:v>441</c:v>
                </c:pt>
                <c:pt idx="8736">
                  <c:v>455</c:v>
                </c:pt>
                <c:pt idx="8737">
                  <c:v>445</c:v>
                </c:pt>
                <c:pt idx="8738">
                  <c:v>448</c:v>
                </c:pt>
                <c:pt idx="8739">
                  <c:v>455</c:v>
                </c:pt>
                <c:pt idx="8740">
                  <c:v>448</c:v>
                </c:pt>
                <c:pt idx="8741">
                  <c:v>445</c:v>
                </c:pt>
                <c:pt idx="8742">
                  <c:v>435</c:v>
                </c:pt>
                <c:pt idx="8743">
                  <c:v>448</c:v>
                </c:pt>
                <c:pt idx="8744">
                  <c:v>441</c:v>
                </c:pt>
                <c:pt idx="8745">
                  <c:v>439</c:v>
                </c:pt>
                <c:pt idx="8746">
                  <c:v>423</c:v>
                </c:pt>
                <c:pt idx="8747">
                  <c:v>445</c:v>
                </c:pt>
                <c:pt idx="8748">
                  <c:v>435</c:v>
                </c:pt>
                <c:pt idx="8749">
                  <c:v>441</c:v>
                </c:pt>
                <c:pt idx="8750">
                  <c:v>460</c:v>
                </c:pt>
                <c:pt idx="8751">
                  <c:v>433</c:v>
                </c:pt>
                <c:pt idx="8752">
                  <c:v>435</c:v>
                </c:pt>
                <c:pt idx="8753">
                  <c:v>424</c:v>
                </c:pt>
                <c:pt idx="8754">
                  <c:v>441</c:v>
                </c:pt>
                <c:pt idx="8755">
                  <c:v>435</c:v>
                </c:pt>
                <c:pt idx="8756">
                  <c:v>435</c:v>
                </c:pt>
                <c:pt idx="8757">
                  <c:v>439</c:v>
                </c:pt>
                <c:pt idx="8758">
                  <c:v>427</c:v>
                </c:pt>
                <c:pt idx="8759">
                  <c:v>435</c:v>
                </c:pt>
                <c:pt idx="8760">
                  <c:v>441</c:v>
                </c:pt>
                <c:pt idx="8761">
                  <c:v>433</c:v>
                </c:pt>
                <c:pt idx="8762">
                  <c:v>435</c:v>
                </c:pt>
                <c:pt idx="8763">
                  <c:v>424</c:v>
                </c:pt>
                <c:pt idx="8764">
                  <c:v>435</c:v>
                </c:pt>
                <c:pt idx="8765">
                  <c:v>433</c:v>
                </c:pt>
                <c:pt idx="8766">
                  <c:v>435</c:v>
                </c:pt>
                <c:pt idx="8767">
                  <c:v>441</c:v>
                </c:pt>
                <c:pt idx="8768">
                  <c:v>435</c:v>
                </c:pt>
                <c:pt idx="8769">
                  <c:v>439</c:v>
                </c:pt>
                <c:pt idx="8770">
                  <c:v>427</c:v>
                </c:pt>
                <c:pt idx="8771">
                  <c:v>448</c:v>
                </c:pt>
                <c:pt idx="8772">
                  <c:v>435</c:v>
                </c:pt>
                <c:pt idx="8773">
                  <c:v>433</c:v>
                </c:pt>
                <c:pt idx="8774">
                  <c:v>452</c:v>
                </c:pt>
                <c:pt idx="8775">
                  <c:v>439</c:v>
                </c:pt>
                <c:pt idx="8776">
                  <c:v>441</c:v>
                </c:pt>
                <c:pt idx="8777">
                  <c:v>441</c:v>
                </c:pt>
                <c:pt idx="8778">
                  <c:v>452</c:v>
                </c:pt>
                <c:pt idx="8779">
                  <c:v>441</c:v>
                </c:pt>
                <c:pt idx="8780">
                  <c:v>439</c:v>
                </c:pt>
                <c:pt idx="8781">
                  <c:v>445</c:v>
                </c:pt>
                <c:pt idx="8782">
                  <c:v>445</c:v>
                </c:pt>
                <c:pt idx="8783">
                  <c:v>445</c:v>
                </c:pt>
                <c:pt idx="8784">
                  <c:v>452</c:v>
                </c:pt>
                <c:pt idx="8785">
                  <c:v>452</c:v>
                </c:pt>
                <c:pt idx="8786">
                  <c:v>441</c:v>
                </c:pt>
                <c:pt idx="8787">
                  <c:v>441</c:v>
                </c:pt>
                <c:pt idx="8788">
                  <c:v>445</c:v>
                </c:pt>
                <c:pt idx="8789">
                  <c:v>448</c:v>
                </c:pt>
                <c:pt idx="8790">
                  <c:v>441</c:v>
                </c:pt>
                <c:pt idx="8791">
                  <c:v>452</c:v>
                </c:pt>
                <c:pt idx="8792">
                  <c:v>435</c:v>
                </c:pt>
                <c:pt idx="8793">
                  <c:v>452</c:v>
                </c:pt>
                <c:pt idx="8794">
                  <c:v>452</c:v>
                </c:pt>
                <c:pt idx="8795">
                  <c:v>459</c:v>
                </c:pt>
                <c:pt idx="8796">
                  <c:v>452</c:v>
                </c:pt>
                <c:pt idx="8797">
                  <c:v>445</c:v>
                </c:pt>
                <c:pt idx="8798">
                  <c:v>455</c:v>
                </c:pt>
                <c:pt idx="8799">
                  <c:v>448</c:v>
                </c:pt>
                <c:pt idx="8800">
                  <c:v>459</c:v>
                </c:pt>
                <c:pt idx="8801">
                  <c:v>459</c:v>
                </c:pt>
                <c:pt idx="8802">
                  <c:v>459</c:v>
                </c:pt>
                <c:pt idx="8803">
                  <c:v>448</c:v>
                </c:pt>
                <c:pt idx="8804">
                  <c:v>441</c:v>
                </c:pt>
                <c:pt idx="8805">
                  <c:v>452</c:v>
                </c:pt>
                <c:pt idx="8806">
                  <c:v>464</c:v>
                </c:pt>
                <c:pt idx="8807">
                  <c:v>452</c:v>
                </c:pt>
                <c:pt idx="8808">
                  <c:v>657</c:v>
                </c:pt>
                <c:pt idx="8809">
                  <c:v>448</c:v>
                </c:pt>
                <c:pt idx="8810">
                  <c:v>448</c:v>
                </c:pt>
                <c:pt idx="8811">
                  <c:v>448</c:v>
                </c:pt>
                <c:pt idx="8812">
                  <c:v>448</c:v>
                </c:pt>
                <c:pt idx="8813">
                  <c:v>455</c:v>
                </c:pt>
                <c:pt idx="8814">
                  <c:v>439</c:v>
                </c:pt>
                <c:pt idx="8815">
                  <c:v>448</c:v>
                </c:pt>
                <c:pt idx="8816">
                  <c:v>427</c:v>
                </c:pt>
                <c:pt idx="8817">
                  <c:v>448</c:v>
                </c:pt>
                <c:pt idx="8818">
                  <c:v>452</c:v>
                </c:pt>
                <c:pt idx="8819">
                  <c:v>441</c:v>
                </c:pt>
                <c:pt idx="8820">
                  <c:v>445</c:v>
                </c:pt>
                <c:pt idx="8821">
                  <c:v>435</c:v>
                </c:pt>
                <c:pt idx="8822">
                  <c:v>448</c:v>
                </c:pt>
                <c:pt idx="8823">
                  <c:v>439</c:v>
                </c:pt>
                <c:pt idx="8824">
                  <c:v>441</c:v>
                </c:pt>
                <c:pt idx="8825">
                  <c:v>441</c:v>
                </c:pt>
                <c:pt idx="8826">
                  <c:v>445</c:v>
                </c:pt>
                <c:pt idx="8827">
                  <c:v>439</c:v>
                </c:pt>
                <c:pt idx="8828">
                  <c:v>459</c:v>
                </c:pt>
                <c:pt idx="8829">
                  <c:v>448</c:v>
                </c:pt>
                <c:pt idx="8830">
                  <c:v>439</c:v>
                </c:pt>
                <c:pt idx="8831">
                  <c:v>448</c:v>
                </c:pt>
                <c:pt idx="8832">
                  <c:v>448</c:v>
                </c:pt>
                <c:pt idx="8833">
                  <c:v>439</c:v>
                </c:pt>
                <c:pt idx="8834">
                  <c:v>439</c:v>
                </c:pt>
                <c:pt idx="8835">
                  <c:v>448</c:v>
                </c:pt>
                <c:pt idx="8836">
                  <c:v>441</c:v>
                </c:pt>
                <c:pt idx="8837">
                  <c:v>441</c:v>
                </c:pt>
                <c:pt idx="8838">
                  <c:v>439</c:v>
                </c:pt>
                <c:pt idx="8839">
                  <c:v>470</c:v>
                </c:pt>
                <c:pt idx="8840">
                  <c:v>441</c:v>
                </c:pt>
                <c:pt idx="8841">
                  <c:v>439</c:v>
                </c:pt>
                <c:pt idx="8842">
                  <c:v>452</c:v>
                </c:pt>
                <c:pt idx="8843">
                  <c:v>441</c:v>
                </c:pt>
                <c:pt idx="8844">
                  <c:v>445</c:v>
                </c:pt>
                <c:pt idx="8845">
                  <c:v>433</c:v>
                </c:pt>
                <c:pt idx="8846">
                  <c:v>441</c:v>
                </c:pt>
                <c:pt idx="8847">
                  <c:v>435</c:v>
                </c:pt>
                <c:pt idx="8848">
                  <c:v>441</c:v>
                </c:pt>
                <c:pt idx="8849">
                  <c:v>441</c:v>
                </c:pt>
                <c:pt idx="8850">
                  <c:v>439</c:v>
                </c:pt>
                <c:pt idx="8851">
                  <c:v>441</c:v>
                </c:pt>
                <c:pt idx="8852">
                  <c:v>439</c:v>
                </c:pt>
                <c:pt idx="8853">
                  <c:v>439</c:v>
                </c:pt>
                <c:pt idx="8854">
                  <c:v>435</c:v>
                </c:pt>
                <c:pt idx="8855">
                  <c:v>439</c:v>
                </c:pt>
                <c:pt idx="8856">
                  <c:v>435</c:v>
                </c:pt>
                <c:pt idx="8857">
                  <c:v>435</c:v>
                </c:pt>
                <c:pt idx="8858">
                  <c:v>433</c:v>
                </c:pt>
                <c:pt idx="8859">
                  <c:v>439</c:v>
                </c:pt>
                <c:pt idx="8860">
                  <c:v>435</c:v>
                </c:pt>
                <c:pt idx="8861">
                  <c:v>441</c:v>
                </c:pt>
                <c:pt idx="8862">
                  <c:v>439</c:v>
                </c:pt>
                <c:pt idx="8863">
                  <c:v>433</c:v>
                </c:pt>
                <c:pt idx="8864">
                  <c:v>433</c:v>
                </c:pt>
                <c:pt idx="8865">
                  <c:v>427</c:v>
                </c:pt>
                <c:pt idx="8866">
                  <c:v>435</c:v>
                </c:pt>
                <c:pt idx="8867">
                  <c:v>427</c:v>
                </c:pt>
                <c:pt idx="8868">
                  <c:v>424</c:v>
                </c:pt>
                <c:pt idx="8869">
                  <c:v>414</c:v>
                </c:pt>
                <c:pt idx="8870">
                  <c:v>435</c:v>
                </c:pt>
                <c:pt idx="8871">
                  <c:v>424</c:v>
                </c:pt>
                <c:pt idx="8872">
                  <c:v>433</c:v>
                </c:pt>
                <c:pt idx="8873">
                  <c:v>435</c:v>
                </c:pt>
                <c:pt idx="8874">
                  <c:v>424</c:v>
                </c:pt>
                <c:pt idx="8875">
                  <c:v>427</c:v>
                </c:pt>
                <c:pt idx="8876">
                  <c:v>418</c:v>
                </c:pt>
                <c:pt idx="8877">
                  <c:v>433</c:v>
                </c:pt>
                <c:pt idx="8878">
                  <c:v>423</c:v>
                </c:pt>
                <c:pt idx="8879">
                  <c:v>427</c:v>
                </c:pt>
                <c:pt idx="8880">
                  <c:v>435</c:v>
                </c:pt>
                <c:pt idx="8881">
                  <c:v>423</c:v>
                </c:pt>
                <c:pt idx="8882">
                  <c:v>418</c:v>
                </c:pt>
                <c:pt idx="8883">
                  <c:v>433</c:v>
                </c:pt>
                <c:pt idx="8884">
                  <c:v>439</c:v>
                </c:pt>
                <c:pt idx="8885">
                  <c:v>423</c:v>
                </c:pt>
                <c:pt idx="8886">
                  <c:v>424</c:v>
                </c:pt>
                <c:pt idx="8887">
                  <c:v>433</c:v>
                </c:pt>
                <c:pt idx="8888">
                  <c:v>418</c:v>
                </c:pt>
                <c:pt idx="8889">
                  <c:v>427</c:v>
                </c:pt>
                <c:pt idx="8890">
                  <c:v>427</c:v>
                </c:pt>
                <c:pt idx="8891">
                  <c:v>433</c:v>
                </c:pt>
                <c:pt idx="8892">
                  <c:v>427</c:v>
                </c:pt>
                <c:pt idx="8893">
                  <c:v>415</c:v>
                </c:pt>
                <c:pt idx="8894">
                  <c:v>427</c:v>
                </c:pt>
                <c:pt idx="8895">
                  <c:v>435</c:v>
                </c:pt>
                <c:pt idx="8896">
                  <c:v>423</c:v>
                </c:pt>
                <c:pt idx="8897">
                  <c:v>433</c:v>
                </c:pt>
                <c:pt idx="8898">
                  <c:v>418</c:v>
                </c:pt>
                <c:pt idx="8899">
                  <c:v>424</c:v>
                </c:pt>
                <c:pt idx="8900">
                  <c:v>410</c:v>
                </c:pt>
                <c:pt idx="8901">
                  <c:v>427</c:v>
                </c:pt>
                <c:pt idx="8902">
                  <c:v>418</c:v>
                </c:pt>
                <c:pt idx="8903">
                  <c:v>418</c:v>
                </c:pt>
                <c:pt idx="8904">
                  <c:v>423</c:v>
                </c:pt>
                <c:pt idx="8905">
                  <c:v>424</c:v>
                </c:pt>
                <c:pt idx="8906">
                  <c:v>439</c:v>
                </c:pt>
                <c:pt idx="8907">
                  <c:v>410</c:v>
                </c:pt>
                <c:pt idx="8908">
                  <c:v>427</c:v>
                </c:pt>
                <c:pt idx="8909">
                  <c:v>418</c:v>
                </c:pt>
                <c:pt idx="8910">
                  <c:v>423</c:v>
                </c:pt>
                <c:pt idx="8911">
                  <c:v>418</c:v>
                </c:pt>
                <c:pt idx="8912">
                  <c:v>414</c:v>
                </c:pt>
                <c:pt idx="8913">
                  <c:v>414</c:v>
                </c:pt>
                <c:pt idx="8914">
                  <c:v>423</c:v>
                </c:pt>
                <c:pt idx="8915">
                  <c:v>418</c:v>
                </c:pt>
                <c:pt idx="8916">
                  <c:v>415</c:v>
                </c:pt>
                <c:pt idx="8917">
                  <c:v>405</c:v>
                </c:pt>
                <c:pt idx="8918">
                  <c:v>415</c:v>
                </c:pt>
                <c:pt idx="8919">
                  <c:v>414</c:v>
                </c:pt>
                <c:pt idx="8920">
                  <c:v>414</c:v>
                </c:pt>
                <c:pt idx="8921">
                  <c:v>415</c:v>
                </c:pt>
                <c:pt idx="8922">
                  <c:v>414</c:v>
                </c:pt>
                <c:pt idx="8923">
                  <c:v>415</c:v>
                </c:pt>
                <c:pt idx="8924">
                  <c:v>400</c:v>
                </c:pt>
                <c:pt idx="8925">
                  <c:v>415</c:v>
                </c:pt>
                <c:pt idx="8926">
                  <c:v>409</c:v>
                </c:pt>
                <c:pt idx="8927">
                  <c:v>415</c:v>
                </c:pt>
                <c:pt idx="8928">
                  <c:v>415</c:v>
                </c:pt>
                <c:pt idx="8929">
                  <c:v>413</c:v>
                </c:pt>
                <c:pt idx="8930">
                  <c:v>418</c:v>
                </c:pt>
                <c:pt idx="8931">
                  <c:v>415</c:v>
                </c:pt>
                <c:pt idx="8932">
                  <c:v>420</c:v>
                </c:pt>
                <c:pt idx="8933">
                  <c:v>415</c:v>
                </c:pt>
                <c:pt idx="8934">
                  <c:v>409</c:v>
                </c:pt>
                <c:pt idx="8935">
                  <c:v>415</c:v>
                </c:pt>
                <c:pt idx="8936">
                  <c:v>413</c:v>
                </c:pt>
                <c:pt idx="8937">
                  <c:v>413</c:v>
                </c:pt>
                <c:pt idx="8938">
                  <c:v>423</c:v>
                </c:pt>
                <c:pt idx="8939">
                  <c:v>415</c:v>
                </c:pt>
                <c:pt idx="8940">
                  <c:v>420</c:v>
                </c:pt>
                <c:pt idx="8941">
                  <c:v>415</c:v>
                </c:pt>
                <c:pt idx="8942">
                  <c:v>418</c:v>
                </c:pt>
                <c:pt idx="8943">
                  <c:v>423</c:v>
                </c:pt>
                <c:pt idx="8944">
                  <c:v>420</c:v>
                </c:pt>
                <c:pt idx="8945">
                  <c:v>427</c:v>
                </c:pt>
                <c:pt idx="8946">
                  <c:v>418</c:v>
                </c:pt>
                <c:pt idx="8947">
                  <c:v>420</c:v>
                </c:pt>
                <c:pt idx="8948">
                  <c:v>409</c:v>
                </c:pt>
                <c:pt idx="8949">
                  <c:v>428</c:v>
                </c:pt>
                <c:pt idx="8950">
                  <c:v>420</c:v>
                </c:pt>
                <c:pt idx="8951">
                  <c:v>427</c:v>
                </c:pt>
                <c:pt idx="8952">
                  <c:v>434</c:v>
                </c:pt>
                <c:pt idx="8953">
                  <c:v>423</c:v>
                </c:pt>
                <c:pt idx="8954">
                  <c:v>423</c:v>
                </c:pt>
                <c:pt idx="8955">
                  <c:v>413</c:v>
                </c:pt>
                <c:pt idx="8956">
                  <c:v>428</c:v>
                </c:pt>
                <c:pt idx="8957">
                  <c:v>420</c:v>
                </c:pt>
                <c:pt idx="8958">
                  <c:v>423</c:v>
                </c:pt>
                <c:pt idx="8959">
                  <c:v>420</c:v>
                </c:pt>
                <c:pt idx="8960">
                  <c:v>418</c:v>
                </c:pt>
                <c:pt idx="8961">
                  <c:v>420</c:v>
                </c:pt>
                <c:pt idx="8962">
                  <c:v>427</c:v>
                </c:pt>
                <c:pt idx="8963">
                  <c:v>427</c:v>
                </c:pt>
                <c:pt idx="8964">
                  <c:v>420</c:v>
                </c:pt>
                <c:pt idx="8965">
                  <c:v>418</c:v>
                </c:pt>
                <c:pt idx="8966">
                  <c:v>420</c:v>
                </c:pt>
                <c:pt idx="8967">
                  <c:v>423</c:v>
                </c:pt>
                <c:pt idx="8968">
                  <c:v>420</c:v>
                </c:pt>
                <c:pt idx="8969">
                  <c:v>427</c:v>
                </c:pt>
                <c:pt idx="8970">
                  <c:v>415</c:v>
                </c:pt>
                <c:pt idx="8971">
                  <c:v>423</c:v>
                </c:pt>
                <c:pt idx="8972">
                  <c:v>409</c:v>
                </c:pt>
                <c:pt idx="8973">
                  <c:v>441</c:v>
                </c:pt>
                <c:pt idx="8974">
                  <c:v>428</c:v>
                </c:pt>
                <c:pt idx="8975">
                  <c:v>420</c:v>
                </c:pt>
                <c:pt idx="8976">
                  <c:v>428</c:v>
                </c:pt>
                <c:pt idx="8977">
                  <c:v>413</c:v>
                </c:pt>
                <c:pt idx="8978">
                  <c:v>428</c:v>
                </c:pt>
                <c:pt idx="8979">
                  <c:v>427</c:v>
                </c:pt>
                <c:pt idx="8980">
                  <c:v>428</c:v>
                </c:pt>
                <c:pt idx="8981">
                  <c:v>423</c:v>
                </c:pt>
                <c:pt idx="8982">
                  <c:v>423</c:v>
                </c:pt>
                <c:pt idx="8983">
                  <c:v>423</c:v>
                </c:pt>
                <c:pt idx="8984">
                  <c:v>445</c:v>
                </c:pt>
                <c:pt idx="8985">
                  <c:v>428</c:v>
                </c:pt>
                <c:pt idx="8986">
                  <c:v>427</c:v>
                </c:pt>
                <c:pt idx="8987">
                  <c:v>427</c:v>
                </c:pt>
                <c:pt idx="8988">
                  <c:v>423</c:v>
                </c:pt>
                <c:pt idx="8989">
                  <c:v>420</c:v>
                </c:pt>
                <c:pt idx="8990">
                  <c:v>427</c:v>
                </c:pt>
                <c:pt idx="8991">
                  <c:v>434</c:v>
                </c:pt>
                <c:pt idx="8992">
                  <c:v>427</c:v>
                </c:pt>
                <c:pt idx="8993">
                  <c:v>438</c:v>
                </c:pt>
                <c:pt idx="8994">
                  <c:v>420</c:v>
                </c:pt>
                <c:pt idx="8995">
                  <c:v>463</c:v>
                </c:pt>
                <c:pt idx="8996">
                  <c:v>444</c:v>
                </c:pt>
                <c:pt idx="8997">
                  <c:v>438</c:v>
                </c:pt>
                <c:pt idx="8998">
                  <c:v>434</c:v>
                </c:pt>
                <c:pt idx="8999">
                  <c:v>428</c:v>
                </c:pt>
                <c:pt idx="9000">
                  <c:v>445</c:v>
                </c:pt>
                <c:pt idx="9001">
                  <c:v>423</c:v>
                </c:pt>
                <c:pt idx="9002">
                  <c:v>438</c:v>
                </c:pt>
                <c:pt idx="9003">
                  <c:v>438</c:v>
                </c:pt>
                <c:pt idx="9004">
                  <c:v>441</c:v>
                </c:pt>
                <c:pt idx="9005">
                  <c:v>438</c:v>
                </c:pt>
                <c:pt idx="9006">
                  <c:v>428</c:v>
                </c:pt>
                <c:pt idx="9007">
                  <c:v>441</c:v>
                </c:pt>
                <c:pt idx="9008">
                  <c:v>434</c:v>
                </c:pt>
                <c:pt idx="9009">
                  <c:v>438</c:v>
                </c:pt>
                <c:pt idx="9010">
                  <c:v>444</c:v>
                </c:pt>
                <c:pt idx="9011">
                  <c:v>438</c:v>
                </c:pt>
                <c:pt idx="9012">
                  <c:v>438</c:v>
                </c:pt>
                <c:pt idx="9013">
                  <c:v>438</c:v>
                </c:pt>
                <c:pt idx="9014">
                  <c:v>428</c:v>
                </c:pt>
                <c:pt idx="9015">
                  <c:v>438</c:v>
                </c:pt>
                <c:pt idx="9016">
                  <c:v>427</c:v>
                </c:pt>
                <c:pt idx="9017">
                  <c:v>434</c:v>
                </c:pt>
                <c:pt idx="9018">
                  <c:v>428</c:v>
                </c:pt>
                <c:pt idx="9019">
                  <c:v>428</c:v>
                </c:pt>
                <c:pt idx="9020">
                  <c:v>438</c:v>
                </c:pt>
                <c:pt idx="9021">
                  <c:v>427</c:v>
                </c:pt>
                <c:pt idx="9022">
                  <c:v>427</c:v>
                </c:pt>
                <c:pt idx="9023">
                  <c:v>418</c:v>
                </c:pt>
                <c:pt idx="9024">
                  <c:v>438</c:v>
                </c:pt>
                <c:pt idx="9025">
                  <c:v>427</c:v>
                </c:pt>
                <c:pt idx="9026">
                  <c:v>438</c:v>
                </c:pt>
                <c:pt idx="9027">
                  <c:v>428</c:v>
                </c:pt>
                <c:pt idx="9028">
                  <c:v>434</c:v>
                </c:pt>
                <c:pt idx="9029">
                  <c:v>434</c:v>
                </c:pt>
                <c:pt idx="9030">
                  <c:v>413</c:v>
                </c:pt>
                <c:pt idx="9031">
                  <c:v>434</c:v>
                </c:pt>
                <c:pt idx="9032">
                  <c:v>423</c:v>
                </c:pt>
                <c:pt idx="9033">
                  <c:v>427</c:v>
                </c:pt>
                <c:pt idx="9034">
                  <c:v>423</c:v>
                </c:pt>
                <c:pt idx="9035">
                  <c:v>423</c:v>
                </c:pt>
                <c:pt idx="9036">
                  <c:v>423</c:v>
                </c:pt>
                <c:pt idx="9037">
                  <c:v>438</c:v>
                </c:pt>
                <c:pt idx="9038">
                  <c:v>428</c:v>
                </c:pt>
                <c:pt idx="9039">
                  <c:v>427</c:v>
                </c:pt>
                <c:pt idx="9040">
                  <c:v>441</c:v>
                </c:pt>
                <c:pt idx="9041">
                  <c:v>434</c:v>
                </c:pt>
                <c:pt idx="9042">
                  <c:v>420</c:v>
                </c:pt>
                <c:pt idx="9043">
                  <c:v>427</c:v>
                </c:pt>
                <c:pt idx="9044">
                  <c:v>427</c:v>
                </c:pt>
                <c:pt idx="9045">
                  <c:v>427</c:v>
                </c:pt>
                <c:pt idx="9046">
                  <c:v>427</c:v>
                </c:pt>
                <c:pt idx="9047">
                  <c:v>413</c:v>
                </c:pt>
                <c:pt idx="9048">
                  <c:v>428</c:v>
                </c:pt>
                <c:pt idx="9049">
                  <c:v>423</c:v>
                </c:pt>
                <c:pt idx="9050">
                  <c:v>427</c:v>
                </c:pt>
                <c:pt idx="9051">
                  <c:v>444</c:v>
                </c:pt>
                <c:pt idx="9052">
                  <c:v>427</c:v>
                </c:pt>
                <c:pt idx="9053">
                  <c:v>427</c:v>
                </c:pt>
                <c:pt idx="9054">
                  <c:v>409</c:v>
                </c:pt>
                <c:pt idx="9055">
                  <c:v>428</c:v>
                </c:pt>
                <c:pt idx="9056">
                  <c:v>427</c:v>
                </c:pt>
                <c:pt idx="9057">
                  <c:v>427</c:v>
                </c:pt>
                <c:pt idx="9058">
                  <c:v>427</c:v>
                </c:pt>
                <c:pt idx="9059">
                  <c:v>423</c:v>
                </c:pt>
                <c:pt idx="9060">
                  <c:v>420</c:v>
                </c:pt>
                <c:pt idx="9061">
                  <c:v>438</c:v>
                </c:pt>
                <c:pt idx="9062">
                  <c:v>445</c:v>
                </c:pt>
                <c:pt idx="9063">
                  <c:v>427</c:v>
                </c:pt>
                <c:pt idx="9064">
                  <c:v>427</c:v>
                </c:pt>
                <c:pt idx="9065">
                  <c:v>434</c:v>
                </c:pt>
                <c:pt idx="9066">
                  <c:v>434</c:v>
                </c:pt>
                <c:pt idx="9067">
                  <c:v>428</c:v>
                </c:pt>
                <c:pt idx="9068">
                  <c:v>441</c:v>
                </c:pt>
                <c:pt idx="9069">
                  <c:v>434</c:v>
                </c:pt>
                <c:pt idx="9070">
                  <c:v>434</c:v>
                </c:pt>
                <c:pt idx="9071">
                  <c:v>427</c:v>
                </c:pt>
                <c:pt idx="9072">
                  <c:v>444</c:v>
                </c:pt>
                <c:pt idx="9073">
                  <c:v>460</c:v>
                </c:pt>
                <c:pt idx="9074">
                  <c:v>438</c:v>
                </c:pt>
                <c:pt idx="9075">
                  <c:v>441</c:v>
                </c:pt>
                <c:pt idx="9076">
                  <c:v>434</c:v>
                </c:pt>
                <c:pt idx="9077">
                  <c:v>434</c:v>
                </c:pt>
                <c:pt idx="9078">
                  <c:v>423</c:v>
                </c:pt>
                <c:pt idx="9079">
                  <c:v>441</c:v>
                </c:pt>
                <c:pt idx="9080">
                  <c:v>434</c:v>
                </c:pt>
                <c:pt idx="9081">
                  <c:v>441</c:v>
                </c:pt>
                <c:pt idx="9082">
                  <c:v>438</c:v>
                </c:pt>
                <c:pt idx="9083">
                  <c:v>438</c:v>
                </c:pt>
                <c:pt idx="9084">
                  <c:v>434</c:v>
                </c:pt>
                <c:pt idx="9085">
                  <c:v>418</c:v>
                </c:pt>
                <c:pt idx="9086">
                  <c:v>428</c:v>
                </c:pt>
                <c:pt idx="9087">
                  <c:v>427</c:v>
                </c:pt>
                <c:pt idx="9088">
                  <c:v>434</c:v>
                </c:pt>
                <c:pt idx="9089">
                  <c:v>434</c:v>
                </c:pt>
                <c:pt idx="9090">
                  <c:v>423</c:v>
                </c:pt>
                <c:pt idx="9091">
                  <c:v>427</c:v>
                </c:pt>
                <c:pt idx="9092">
                  <c:v>441</c:v>
                </c:pt>
                <c:pt idx="9093">
                  <c:v>428</c:v>
                </c:pt>
                <c:pt idx="9094">
                  <c:v>434</c:v>
                </c:pt>
                <c:pt idx="9095">
                  <c:v>423</c:v>
                </c:pt>
                <c:pt idx="9096">
                  <c:v>438</c:v>
                </c:pt>
                <c:pt idx="9097">
                  <c:v>434</c:v>
                </c:pt>
                <c:pt idx="9098">
                  <c:v>428</c:v>
                </c:pt>
                <c:pt idx="9099">
                  <c:v>441</c:v>
                </c:pt>
                <c:pt idx="9100">
                  <c:v>438</c:v>
                </c:pt>
                <c:pt idx="9101">
                  <c:v>441</c:v>
                </c:pt>
                <c:pt idx="9102">
                  <c:v>423</c:v>
                </c:pt>
                <c:pt idx="9103">
                  <c:v>444</c:v>
                </c:pt>
                <c:pt idx="9104">
                  <c:v>428</c:v>
                </c:pt>
                <c:pt idx="9105">
                  <c:v>434</c:v>
                </c:pt>
                <c:pt idx="9106">
                  <c:v>428</c:v>
                </c:pt>
                <c:pt idx="9107">
                  <c:v>434</c:v>
                </c:pt>
                <c:pt idx="9108">
                  <c:v>441</c:v>
                </c:pt>
                <c:pt idx="9109">
                  <c:v>438</c:v>
                </c:pt>
                <c:pt idx="9110">
                  <c:v>438</c:v>
                </c:pt>
                <c:pt idx="9111">
                  <c:v>428</c:v>
                </c:pt>
                <c:pt idx="9112">
                  <c:v>427</c:v>
                </c:pt>
                <c:pt idx="9113">
                  <c:v>438</c:v>
                </c:pt>
                <c:pt idx="9114">
                  <c:v>428</c:v>
                </c:pt>
                <c:pt idx="9115">
                  <c:v>434</c:v>
                </c:pt>
                <c:pt idx="9116">
                  <c:v>444</c:v>
                </c:pt>
                <c:pt idx="9117">
                  <c:v>438</c:v>
                </c:pt>
                <c:pt idx="9118">
                  <c:v>444</c:v>
                </c:pt>
                <c:pt idx="9119">
                  <c:v>427</c:v>
                </c:pt>
                <c:pt idx="9120">
                  <c:v>441</c:v>
                </c:pt>
                <c:pt idx="9121">
                  <c:v>438</c:v>
                </c:pt>
                <c:pt idx="9122">
                  <c:v>434</c:v>
                </c:pt>
                <c:pt idx="9123">
                  <c:v>444</c:v>
                </c:pt>
                <c:pt idx="9124">
                  <c:v>434</c:v>
                </c:pt>
                <c:pt idx="9125">
                  <c:v>438</c:v>
                </c:pt>
                <c:pt idx="9126">
                  <c:v>434</c:v>
                </c:pt>
                <c:pt idx="9127">
                  <c:v>438</c:v>
                </c:pt>
                <c:pt idx="9128">
                  <c:v>438</c:v>
                </c:pt>
                <c:pt idx="9129">
                  <c:v>454</c:v>
                </c:pt>
                <c:pt idx="9130">
                  <c:v>434</c:v>
                </c:pt>
                <c:pt idx="9131">
                  <c:v>418</c:v>
                </c:pt>
                <c:pt idx="9132">
                  <c:v>434</c:v>
                </c:pt>
                <c:pt idx="9133">
                  <c:v>438</c:v>
                </c:pt>
                <c:pt idx="9134">
                  <c:v>434</c:v>
                </c:pt>
                <c:pt idx="9135">
                  <c:v>617</c:v>
                </c:pt>
                <c:pt idx="9136">
                  <c:v>428</c:v>
                </c:pt>
                <c:pt idx="9137">
                  <c:v>427</c:v>
                </c:pt>
                <c:pt idx="9138">
                  <c:v>423</c:v>
                </c:pt>
                <c:pt idx="9139">
                  <c:v>423</c:v>
                </c:pt>
                <c:pt idx="9140">
                  <c:v>450</c:v>
                </c:pt>
                <c:pt idx="9141">
                  <c:v>434</c:v>
                </c:pt>
                <c:pt idx="9142">
                  <c:v>428</c:v>
                </c:pt>
                <c:pt idx="9143">
                  <c:v>420</c:v>
                </c:pt>
                <c:pt idx="9144">
                  <c:v>427</c:v>
                </c:pt>
                <c:pt idx="9145">
                  <c:v>438</c:v>
                </c:pt>
                <c:pt idx="9146">
                  <c:v>423</c:v>
                </c:pt>
                <c:pt idx="9147">
                  <c:v>438</c:v>
                </c:pt>
                <c:pt idx="9148">
                  <c:v>423</c:v>
                </c:pt>
                <c:pt idx="9149">
                  <c:v>438</c:v>
                </c:pt>
                <c:pt idx="9150">
                  <c:v>438</c:v>
                </c:pt>
                <c:pt idx="9151">
                  <c:v>460</c:v>
                </c:pt>
                <c:pt idx="9152">
                  <c:v>434</c:v>
                </c:pt>
                <c:pt idx="9153">
                  <c:v>423</c:v>
                </c:pt>
                <c:pt idx="9154">
                  <c:v>434</c:v>
                </c:pt>
                <c:pt idx="9155">
                  <c:v>418</c:v>
                </c:pt>
                <c:pt idx="9156">
                  <c:v>434</c:v>
                </c:pt>
                <c:pt idx="9157">
                  <c:v>434</c:v>
                </c:pt>
                <c:pt idx="9158">
                  <c:v>438</c:v>
                </c:pt>
                <c:pt idx="9159">
                  <c:v>427</c:v>
                </c:pt>
                <c:pt idx="9160">
                  <c:v>428</c:v>
                </c:pt>
                <c:pt idx="9161">
                  <c:v>434</c:v>
                </c:pt>
                <c:pt idx="9162">
                  <c:v>427</c:v>
                </c:pt>
                <c:pt idx="9163">
                  <c:v>434</c:v>
                </c:pt>
                <c:pt idx="9164">
                  <c:v>434</c:v>
                </c:pt>
                <c:pt idx="9165">
                  <c:v>438</c:v>
                </c:pt>
                <c:pt idx="9166">
                  <c:v>434</c:v>
                </c:pt>
                <c:pt idx="9167">
                  <c:v>427</c:v>
                </c:pt>
                <c:pt idx="9168">
                  <c:v>427</c:v>
                </c:pt>
                <c:pt idx="9169">
                  <c:v>434</c:v>
                </c:pt>
                <c:pt idx="9170">
                  <c:v>420</c:v>
                </c:pt>
                <c:pt idx="9171">
                  <c:v>434</c:v>
                </c:pt>
                <c:pt idx="9172">
                  <c:v>418</c:v>
                </c:pt>
                <c:pt idx="9173">
                  <c:v>428</c:v>
                </c:pt>
                <c:pt idx="9174">
                  <c:v>444</c:v>
                </c:pt>
                <c:pt idx="9175">
                  <c:v>428</c:v>
                </c:pt>
                <c:pt idx="9176">
                  <c:v>428</c:v>
                </c:pt>
                <c:pt idx="9177">
                  <c:v>418</c:v>
                </c:pt>
                <c:pt idx="9178">
                  <c:v>428</c:v>
                </c:pt>
                <c:pt idx="9179">
                  <c:v>428</c:v>
                </c:pt>
                <c:pt idx="9180">
                  <c:v>427</c:v>
                </c:pt>
                <c:pt idx="9181">
                  <c:v>434</c:v>
                </c:pt>
                <c:pt idx="9182">
                  <c:v>427</c:v>
                </c:pt>
                <c:pt idx="9183">
                  <c:v>420</c:v>
                </c:pt>
                <c:pt idx="9184">
                  <c:v>423</c:v>
                </c:pt>
                <c:pt idx="9185">
                  <c:v>444</c:v>
                </c:pt>
                <c:pt idx="9186">
                  <c:v>423</c:v>
                </c:pt>
                <c:pt idx="9187">
                  <c:v>427</c:v>
                </c:pt>
                <c:pt idx="9188">
                  <c:v>427</c:v>
                </c:pt>
                <c:pt idx="9189">
                  <c:v>423</c:v>
                </c:pt>
                <c:pt idx="9190">
                  <c:v>423</c:v>
                </c:pt>
                <c:pt idx="9191">
                  <c:v>434</c:v>
                </c:pt>
                <c:pt idx="9192">
                  <c:v>423</c:v>
                </c:pt>
                <c:pt idx="9193">
                  <c:v>428</c:v>
                </c:pt>
                <c:pt idx="9194">
                  <c:v>418</c:v>
                </c:pt>
                <c:pt idx="9195">
                  <c:v>428</c:v>
                </c:pt>
                <c:pt idx="9196">
                  <c:v>438</c:v>
                </c:pt>
                <c:pt idx="9197">
                  <c:v>420</c:v>
                </c:pt>
                <c:pt idx="9198">
                  <c:v>423</c:v>
                </c:pt>
                <c:pt idx="9199">
                  <c:v>418</c:v>
                </c:pt>
                <c:pt idx="9200">
                  <c:v>423</c:v>
                </c:pt>
                <c:pt idx="9201">
                  <c:v>409</c:v>
                </c:pt>
                <c:pt idx="9202">
                  <c:v>427</c:v>
                </c:pt>
                <c:pt idx="9203">
                  <c:v>420</c:v>
                </c:pt>
                <c:pt idx="9204">
                  <c:v>423</c:v>
                </c:pt>
                <c:pt idx="9205">
                  <c:v>420</c:v>
                </c:pt>
                <c:pt idx="9206">
                  <c:v>423</c:v>
                </c:pt>
                <c:pt idx="9207">
                  <c:v>428</c:v>
                </c:pt>
                <c:pt idx="9208">
                  <c:v>418</c:v>
                </c:pt>
                <c:pt idx="9209">
                  <c:v>427</c:v>
                </c:pt>
                <c:pt idx="9210">
                  <c:v>423</c:v>
                </c:pt>
                <c:pt idx="9211">
                  <c:v>427</c:v>
                </c:pt>
                <c:pt idx="9212">
                  <c:v>423</c:v>
                </c:pt>
                <c:pt idx="9213">
                  <c:v>413</c:v>
                </c:pt>
                <c:pt idx="9214">
                  <c:v>420</c:v>
                </c:pt>
                <c:pt idx="9215">
                  <c:v>434</c:v>
                </c:pt>
                <c:pt idx="9216">
                  <c:v>423</c:v>
                </c:pt>
                <c:pt idx="9217">
                  <c:v>420</c:v>
                </c:pt>
                <c:pt idx="9218">
                  <c:v>434</c:v>
                </c:pt>
                <c:pt idx="9219">
                  <c:v>420</c:v>
                </c:pt>
                <c:pt idx="9220">
                  <c:v>427</c:v>
                </c:pt>
                <c:pt idx="9221">
                  <c:v>420</c:v>
                </c:pt>
                <c:pt idx="9222">
                  <c:v>423</c:v>
                </c:pt>
                <c:pt idx="9223">
                  <c:v>418</c:v>
                </c:pt>
                <c:pt idx="9224">
                  <c:v>423</c:v>
                </c:pt>
                <c:pt idx="9225">
                  <c:v>418</c:v>
                </c:pt>
                <c:pt idx="9226">
                  <c:v>427</c:v>
                </c:pt>
                <c:pt idx="9227">
                  <c:v>418</c:v>
                </c:pt>
                <c:pt idx="9228">
                  <c:v>418</c:v>
                </c:pt>
                <c:pt idx="9229">
                  <c:v>441</c:v>
                </c:pt>
                <c:pt idx="9230">
                  <c:v>413</c:v>
                </c:pt>
                <c:pt idx="9231">
                  <c:v>423</c:v>
                </c:pt>
                <c:pt idx="9232">
                  <c:v>420</c:v>
                </c:pt>
                <c:pt idx="9233">
                  <c:v>427</c:v>
                </c:pt>
                <c:pt idx="9234">
                  <c:v>418</c:v>
                </c:pt>
                <c:pt idx="9235">
                  <c:v>403</c:v>
                </c:pt>
                <c:pt idx="9236">
                  <c:v>418</c:v>
                </c:pt>
                <c:pt idx="9237">
                  <c:v>423</c:v>
                </c:pt>
                <c:pt idx="9238">
                  <c:v>418</c:v>
                </c:pt>
                <c:pt idx="9239">
                  <c:v>427</c:v>
                </c:pt>
                <c:pt idx="9240">
                  <c:v>418</c:v>
                </c:pt>
                <c:pt idx="9241">
                  <c:v>423</c:v>
                </c:pt>
                <c:pt idx="9242">
                  <c:v>427</c:v>
                </c:pt>
                <c:pt idx="9243">
                  <c:v>427</c:v>
                </c:pt>
                <c:pt idx="9244">
                  <c:v>427</c:v>
                </c:pt>
                <c:pt idx="9245">
                  <c:v>420</c:v>
                </c:pt>
                <c:pt idx="9246">
                  <c:v>428</c:v>
                </c:pt>
                <c:pt idx="9247">
                  <c:v>415</c:v>
                </c:pt>
                <c:pt idx="9248">
                  <c:v>427</c:v>
                </c:pt>
                <c:pt idx="9249">
                  <c:v>427</c:v>
                </c:pt>
                <c:pt idx="9250">
                  <c:v>423</c:v>
                </c:pt>
                <c:pt idx="9251">
                  <c:v>420</c:v>
                </c:pt>
                <c:pt idx="9252">
                  <c:v>413</c:v>
                </c:pt>
                <c:pt idx="9253">
                  <c:v>434</c:v>
                </c:pt>
                <c:pt idx="9254">
                  <c:v>420</c:v>
                </c:pt>
                <c:pt idx="9255">
                  <c:v>423</c:v>
                </c:pt>
                <c:pt idx="9256">
                  <c:v>434</c:v>
                </c:pt>
                <c:pt idx="9257">
                  <c:v>427</c:v>
                </c:pt>
                <c:pt idx="9258">
                  <c:v>427</c:v>
                </c:pt>
                <c:pt idx="9259">
                  <c:v>423</c:v>
                </c:pt>
                <c:pt idx="9260">
                  <c:v>423</c:v>
                </c:pt>
                <c:pt idx="9261">
                  <c:v>427</c:v>
                </c:pt>
                <c:pt idx="9262">
                  <c:v>427</c:v>
                </c:pt>
                <c:pt idx="9263">
                  <c:v>427</c:v>
                </c:pt>
                <c:pt idx="9264">
                  <c:v>427</c:v>
                </c:pt>
                <c:pt idx="9265">
                  <c:v>423</c:v>
                </c:pt>
                <c:pt idx="9266">
                  <c:v>427</c:v>
                </c:pt>
                <c:pt idx="9267">
                  <c:v>427</c:v>
                </c:pt>
                <c:pt idx="9268">
                  <c:v>428</c:v>
                </c:pt>
                <c:pt idx="9269">
                  <c:v>423</c:v>
                </c:pt>
                <c:pt idx="9270">
                  <c:v>438</c:v>
                </c:pt>
                <c:pt idx="9271">
                  <c:v>428</c:v>
                </c:pt>
                <c:pt idx="9272">
                  <c:v>434</c:v>
                </c:pt>
                <c:pt idx="9273">
                  <c:v>427</c:v>
                </c:pt>
                <c:pt idx="9274">
                  <c:v>445</c:v>
                </c:pt>
                <c:pt idx="9275">
                  <c:v>438</c:v>
                </c:pt>
                <c:pt idx="9276">
                  <c:v>428</c:v>
                </c:pt>
                <c:pt idx="9277">
                  <c:v>444</c:v>
                </c:pt>
                <c:pt idx="9278">
                  <c:v>428</c:v>
                </c:pt>
                <c:pt idx="9279">
                  <c:v>434</c:v>
                </c:pt>
                <c:pt idx="9280">
                  <c:v>434</c:v>
                </c:pt>
                <c:pt idx="9281">
                  <c:v>434</c:v>
                </c:pt>
                <c:pt idx="9282">
                  <c:v>427</c:v>
                </c:pt>
                <c:pt idx="9283">
                  <c:v>427</c:v>
                </c:pt>
                <c:pt idx="9284">
                  <c:v>428</c:v>
                </c:pt>
                <c:pt idx="9285">
                  <c:v>441</c:v>
                </c:pt>
                <c:pt idx="9286">
                  <c:v>427</c:v>
                </c:pt>
                <c:pt idx="9287">
                  <c:v>427</c:v>
                </c:pt>
                <c:pt idx="9288">
                  <c:v>428</c:v>
                </c:pt>
                <c:pt idx="9289">
                  <c:v>420</c:v>
                </c:pt>
                <c:pt idx="9290">
                  <c:v>420</c:v>
                </c:pt>
                <c:pt idx="9291">
                  <c:v>427</c:v>
                </c:pt>
                <c:pt idx="9292">
                  <c:v>428</c:v>
                </c:pt>
                <c:pt idx="9293">
                  <c:v>423</c:v>
                </c:pt>
                <c:pt idx="9294">
                  <c:v>434</c:v>
                </c:pt>
                <c:pt idx="9295">
                  <c:v>423</c:v>
                </c:pt>
                <c:pt idx="9296">
                  <c:v>460</c:v>
                </c:pt>
                <c:pt idx="9297">
                  <c:v>428</c:v>
                </c:pt>
                <c:pt idx="9298">
                  <c:v>428</c:v>
                </c:pt>
                <c:pt idx="9299">
                  <c:v>428</c:v>
                </c:pt>
                <c:pt idx="9300">
                  <c:v>423</c:v>
                </c:pt>
                <c:pt idx="9301">
                  <c:v>428</c:v>
                </c:pt>
                <c:pt idx="9302">
                  <c:v>415</c:v>
                </c:pt>
                <c:pt idx="9303">
                  <c:v>434</c:v>
                </c:pt>
                <c:pt idx="9304">
                  <c:v>427</c:v>
                </c:pt>
                <c:pt idx="9305">
                  <c:v>434</c:v>
                </c:pt>
                <c:pt idx="9306">
                  <c:v>423</c:v>
                </c:pt>
                <c:pt idx="9307">
                  <c:v>427</c:v>
                </c:pt>
                <c:pt idx="9308">
                  <c:v>434</c:v>
                </c:pt>
                <c:pt idx="9309">
                  <c:v>420</c:v>
                </c:pt>
                <c:pt idx="9310">
                  <c:v>427</c:v>
                </c:pt>
                <c:pt idx="9311">
                  <c:v>428</c:v>
                </c:pt>
                <c:pt idx="9312">
                  <c:v>427</c:v>
                </c:pt>
                <c:pt idx="9313">
                  <c:v>423</c:v>
                </c:pt>
                <c:pt idx="9314">
                  <c:v>420</c:v>
                </c:pt>
                <c:pt idx="9315">
                  <c:v>427</c:v>
                </c:pt>
                <c:pt idx="9316">
                  <c:v>427</c:v>
                </c:pt>
                <c:pt idx="9317">
                  <c:v>420</c:v>
                </c:pt>
                <c:pt idx="9318">
                  <c:v>434</c:v>
                </c:pt>
                <c:pt idx="9319">
                  <c:v>423</c:v>
                </c:pt>
                <c:pt idx="9320">
                  <c:v>423</c:v>
                </c:pt>
                <c:pt idx="9321">
                  <c:v>428</c:v>
                </c:pt>
                <c:pt idx="9322">
                  <c:v>427</c:v>
                </c:pt>
                <c:pt idx="9323">
                  <c:v>427</c:v>
                </c:pt>
                <c:pt idx="9324">
                  <c:v>413</c:v>
                </c:pt>
                <c:pt idx="9325">
                  <c:v>428</c:v>
                </c:pt>
                <c:pt idx="9326">
                  <c:v>427</c:v>
                </c:pt>
                <c:pt idx="9327">
                  <c:v>427</c:v>
                </c:pt>
                <c:pt idx="9328">
                  <c:v>427</c:v>
                </c:pt>
                <c:pt idx="9329">
                  <c:v>427</c:v>
                </c:pt>
                <c:pt idx="9330">
                  <c:v>434</c:v>
                </c:pt>
                <c:pt idx="9331">
                  <c:v>418</c:v>
                </c:pt>
                <c:pt idx="9332">
                  <c:v>427</c:v>
                </c:pt>
                <c:pt idx="9333">
                  <c:v>420</c:v>
                </c:pt>
                <c:pt idx="9334">
                  <c:v>423</c:v>
                </c:pt>
                <c:pt idx="9335">
                  <c:v>423</c:v>
                </c:pt>
                <c:pt idx="9336">
                  <c:v>418</c:v>
                </c:pt>
                <c:pt idx="9337">
                  <c:v>427</c:v>
                </c:pt>
                <c:pt idx="9338">
                  <c:v>441</c:v>
                </c:pt>
                <c:pt idx="9339">
                  <c:v>434</c:v>
                </c:pt>
                <c:pt idx="9340">
                  <c:v>428</c:v>
                </c:pt>
                <c:pt idx="9341">
                  <c:v>441</c:v>
                </c:pt>
                <c:pt idx="9342">
                  <c:v>428</c:v>
                </c:pt>
                <c:pt idx="9343">
                  <c:v>434</c:v>
                </c:pt>
                <c:pt idx="9344">
                  <c:v>434</c:v>
                </c:pt>
                <c:pt idx="9345">
                  <c:v>438</c:v>
                </c:pt>
                <c:pt idx="9346">
                  <c:v>434</c:v>
                </c:pt>
                <c:pt idx="9347">
                  <c:v>441</c:v>
                </c:pt>
                <c:pt idx="9348">
                  <c:v>438</c:v>
                </c:pt>
                <c:pt idx="9349">
                  <c:v>445</c:v>
                </c:pt>
                <c:pt idx="9350">
                  <c:v>441</c:v>
                </c:pt>
                <c:pt idx="9351">
                  <c:v>441</c:v>
                </c:pt>
                <c:pt idx="9352">
                  <c:v>463</c:v>
                </c:pt>
                <c:pt idx="9353">
                  <c:v>438</c:v>
                </c:pt>
                <c:pt idx="9354">
                  <c:v>450</c:v>
                </c:pt>
                <c:pt idx="9355">
                  <c:v>444</c:v>
                </c:pt>
                <c:pt idx="9356">
                  <c:v>445</c:v>
                </c:pt>
                <c:pt idx="9357">
                  <c:v>441</c:v>
                </c:pt>
                <c:pt idx="9358">
                  <c:v>438</c:v>
                </c:pt>
                <c:pt idx="9359">
                  <c:v>444</c:v>
                </c:pt>
                <c:pt idx="9360">
                  <c:v>444</c:v>
                </c:pt>
                <c:pt idx="9361">
                  <c:v>438</c:v>
                </c:pt>
                <c:pt idx="9362">
                  <c:v>444</c:v>
                </c:pt>
                <c:pt idx="9363">
                  <c:v>508</c:v>
                </c:pt>
                <c:pt idx="9364">
                  <c:v>434</c:v>
                </c:pt>
                <c:pt idx="9365">
                  <c:v>423</c:v>
                </c:pt>
                <c:pt idx="9366">
                  <c:v>434</c:v>
                </c:pt>
                <c:pt idx="9367">
                  <c:v>438</c:v>
                </c:pt>
                <c:pt idx="9368">
                  <c:v>438</c:v>
                </c:pt>
                <c:pt idx="9369">
                  <c:v>445</c:v>
                </c:pt>
                <c:pt idx="9370">
                  <c:v>434</c:v>
                </c:pt>
                <c:pt idx="9371">
                  <c:v>444</c:v>
                </c:pt>
                <c:pt idx="9372">
                  <c:v>450</c:v>
                </c:pt>
                <c:pt idx="9373">
                  <c:v>450</c:v>
                </c:pt>
                <c:pt idx="9374">
                  <c:v>472</c:v>
                </c:pt>
                <c:pt idx="9375">
                  <c:v>450</c:v>
                </c:pt>
                <c:pt idx="9376">
                  <c:v>460</c:v>
                </c:pt>
                <c:pt idx="9377">
                  <c:v>445</c:v>
                </c:pt>
                <c:pt idx="9378">
                  <c:v>457</c:v>
                </c:pt>
                <c:pt idx="9379">
                  <c:v>464</c:v>
                </c:pt>
                <c:pt idx="9380">
                  <c:v>457</c:v>
                </c:pt>
                <c:pt idx="9381">
                  <c:v>460</c:v>
                </c:pt>
                <c:pt idx="9382">
                  <c:v>457</c:v>
                </c:pt>
                <c:pt idx="9383">
                  <c:v>457</c:v>
                </c:pt>
                <c:pt idx="9384">
                  <c:v>460</c:v>
                </c:pt>
                <c:pt idx="9385">
                  <c:v>454</c:v>
                </c:pt>
                <c:pt idx="9386">
                  <c:v>463</c:v>
                </c:pt>
                <c:pt idx="9387">
                  <c:v>457</c:v>
                </c:pt>
                <c:pt idx="9388">
                  <c:v>450</c:v>
                </c:pt>
                <c:pt idx="9389">
                  <c:v>445</c:v>
                </c:pt>
                <c:pt idx="9390">
                  <c:v>450</c:v>
                </c:pt>
                <c:pt idx="9391">
                  <c:v>460</c:v>
                </c:pt>
                <c:pt idx="9392">
                  <c:v>450</c:v>
                </c:pt>
                <c:pt idx="9393">
                  <c:v>463</c:v>
                </c:pt>
                <c:pt idx="9394">
                  <c:v>450</c:v>
                </c:pt>
                <c:pt idx="9395">
                  <c:v>463</c:v>
                </c:pt>
                <c:pt idx="9396">
                  <c:v>464</c:v>
                </c:pt>
                <c:pt idx="9397">
                  <c:v>463</c:v>
                </c:pt>
                <c:pt idx="9398">
                  <c:v>460</c:v>
                </c:pt>
                <c:pt idx="9399">
                  <c:v>444</c:v>
                </c:pt>
                <c:pt idx="9400">
                  <c:v>463</c:v>
                </c:pt>
                <c:pt idx="9401">
                  <c:v>457</c:v>
                </c:pt>
                <c:pt idx="9402">
                  <c:v>454</c:v>
                </c:pt>
                <c:pt idx="9403">
                  <c:v>457</c:v>
                </c:pt>
                <c:pt idx="9404">
                  <c:v>450</c:v>
                </c:pt>
                <c:pt idx="9405">
                  <c:v>444</c:v>
                </c:pt>
                <c:pt idx="9406">
                  <c:v>457</c:v>
                </c:pt>
                <c:pt idx="9407">
                  <c:v>454</c:v>
                </c:pt>
                <c:pt idx="9408">
                  <c:v>454</c:v>
                </c:pt>
                <c:pt idx="9409">
                  <c:v>445</c:v>
                </c:pt>
                <c:pt idx="9410">
                  <c:v>454</c:v>
                </c:pt>
                <c:pt idx="9411">
                  <c:v>454</c:v>
                </c:pt>
                <c:pt idx="9412">
                  <c:v>445</c:v>
                </c:pt>
                <c:pt idx="9413">
                  <c:v>460</c:v>
                </c:pt>
                <c:pt idx="9414">
                  <c:v>457</c:v>
                </c:pt>
                <c:pt idx="9415">
                  <c:v>457</c:v>
                </c:pt>
                <c:pt idx="9416">
                  <c:v>450</c:v>
                </c:pt>
                <c:pt idx="9417">
                  <c:v>463</c:v>
                </c:pt>
                <c:pt idx="9418">
                  <c:v>457</c:v>
                </c:pt>
                <c:pt idx="9419">
                  <c:v>463</c:v>
                </c:pt>
                <c:pt idx="9420">
                  <c:v>463</c:v>
                </c:pt>
                <c:pt idx="9421">
                  <c:v>460</c:v>
                </c:pt>
                <c:pt idx="9422">
                  <c:v>457</c:v>
                </c:pt>
                <c:pt idx="9423">
                  <c:v>441</c:v>
                </c:pt>
                <c:pt idx="9424">
                  <c:v>454</c:v>
                </c:pt>
                <c:pt idx="9425">
                  <c:v>445</c:v>
                </c:pt>
                <c:pt idx="9426">
                  <c:v>450</c:v>
                </c:pt>
                <c:pt idx="9427">
                  <c:v>450</c:v>
                </c:pt>
                <c:pt idx="9428">
                  <c:v>450</c:v>
                </c:pt>
                <c:pt idx="9429">
                  <c:v>444</c:v>
                </c:pt>
                <c:pt idx="9430">
                  <c:v>464</c:v>
                </c:pt>
                <c:pt idx="9431">
                  <c:v>457</c:v>
                </c:pt>
                <c:pt idx="9432">
                  <c:v>445</c:v>
                </c:pt>
                <c:pt idx="9433">
                  <c:v>454</c:v>
                </c:pt>
                <c:pt idx="9434">
                  <c:v>450</c:v>
                </c:pt>
                <c:pt idx="9435">
                  <c:v>445</c:v>
                </c:pt>
                <c:pt idx="9436">
                  <c:v>445</c:v>
                </c:pt>
                <c:pt idx="9437">
                  <c:v>457</c:v>
                </c:pt>
                <c:pt idx="9438">
                  <c:v>450</c:v>
                </c:pt>
                <c:pt idx="9439">
                  <c:v>454</c:v>
                </c:pt>
                <c:pt idx="9440">
                  <c:v>444</c:v>
                </c:pt>
                <c:pt idx="9441">
                  <c:v>445</c:v>
                </c:pt>
                <c:pt idx="9442">
                  <c:v>445</c:v>
                </c:pt>
                <c:pt idx="9443">
                  <c:v>438</c:v>
                </c:pt>
                <c:pt idx="9444">
                  <c:v>445</c:v>
                </c:pt>
                <c:pt idx="9445">
                  <c:v>438</c:v>
                </c:pt>
                <c:pt idx="9446">
                  <c:v>444</c:v>
                </c:pt>
                <c:pt idx="9447">
                  <c:v>423</c:v>
                </c:pt>
                <c:pt idx="9448">
                  <c:v>450</c:v>
                </c:pt>
                <c:pt idx="9449">
                  <c:v>441</c:v>
                </c:pt>
                <c:pt idx="9450">
                  <c:v>444</c:v>
                </c:pt>
                <c:pt idx="9451">
                  <c:v>450</c:v>
                </c:pt>
                <c:pt idx="9452">
                  <c:v>445</c:v>
                </c:pt>
                <c:pt idx="9453">
                  <c:v>454</c:v>
                </c:pt>
                <c:pt idx="9454">
                  <c:v>438</c:v>
                </c:pt>
                <c:pt idx="9455">
                  <c:v>444</c:v>
                </c:pt>
                <c:pt idx="9456">
                  <c:v>444</c:v>
                </c:pt>
                <c:pt idx="9457">
                  <c:v>441</c:v>
                </c:pt>
                <c:pt idx="9458">
                  <c:v>441</c:v>
                </c:pt>
                <c:pt idx="9459">
                  <c:v>438</c:v>
                </c:pt>
                <c:pt idx="9460">
                  <c:v>434</c:v>
                </c:pt>
                <c:pt idx="9461">
                  <c:v>444</c:v>
                </c:pt>
                <c:pt idx="9462">
                  <c:v>444</c:v>
                </c:pt>
                <c:pt idx="9463">
                  <c:v>444</c:v>
                </c:pt>
                <c:pt idx="9464">
                  <c:v>450</c:v>
                </c:pt>
                <c:pt idx="9465">
                  <c:v>444</c:v>
                </c:pt>
                <c:pt idx="9466">
                  <c:v>441</c:v>
                </c:pt>
                <c:pt idx="9467">
                  <c:v>450</c:v>
                </c:pt>
                <c:pt idx="9468">
                  <c:v>602</c:v>
                </c:pt>
                <c:pt idx="9469">
                  <c:v>445</c:v>
                </c:pt>
                <c:pt idx="9470">
                  <c:v>434</c:v>
                </c:pt>
                <c:pt idx="9471">
                  <c:v>438</c:v>
                </c:pt>
                <c:pt idx="9472">
                  <c:v>434</c:v>
                </c:pt>
                <c:pt idx="9473">
                  <c:v>444</c:v>
                </c:pt>
                <c:pt idx="9474">
                  <c:v>441</c:v>
                </c:pt>
                <c:pt idx="9475">
                  <c:v>438</c:v>
                </c:pt>
                <c:pt idx="9476">
                  <c:v>445</c:v>
                </c:pt>
                <c:pt idx="9477">
                  <c:v>472</c:v>
                </c:pt>
                <c:pt idx="9478">
                  <c:v>472</c:v>
                </c:pt>
                <c:pt idx="9479">
                  <c:v>537</c:v>
                </c:pt>
                <c:pt idx="9480">
                  <c:v>524</c:v>
                </c:pt>
                <c:pt idx="9481">
                  <c:v>503</c:v>
                </c:pt>
                <c:pt idx="9482">
                  <c:v>497</c:v>
                </c:pt>
                <c:pt idx="9483">
                  <c:v>519</c:v>
                </c:pt>
                <c:pt idx="9484">
                  <c:v>519</c:v>
                </c:pt>
                <c:pt idx="9485">
                  <c:v>508</c:v>
                </c:pt>
                <c:pt idx="9486">
                  <c:v>503</c:v>
                </c:pt>
                <c:pt idx="9487">
                  <c:v>503</c:v>
                </c:pt>
                <c:pt idx="9488">
                  <c:v>508</c:v>
                </c:pt>
                <c:pt idx="9489">
                  <c:v>503</c:v>
                </c:pt>
                <c:pt idx="9490">
                  <c:v>503</c:v>
                </c:pt>
                <c:pt idx="9491">
                  <c:v>428</c:v>
                </c:pt>
                <c:pt idx="9492">
                  <c:v>444</c:v>
                </c:pt>
                <c:pt idx="9493">
                  <c:v>438</c:v>
                </c:pt>
                <c:pt idx="9494">
                  <c:v>423</c:v>
                </c:pt>
                <c:pt idx="9495">
                  <c:v>441</c:v>
                </c:pt>
                <c:pt idx="9496">
                  <c:v>438</c:v>
                </c:pt>
                <c:pt idx="9497">
                  <c:v>428</c:v>
                </c:pt>
                <c:pt idx="9498">
                  <c:v>427</c:v>
                </c:pt>
                <c:pt idx="9499">
                  <c:v>438</c:v>
                </c:pt>
                <c:pt idx="9500">
                  <c:v>420</c:v>
                </c:pt>
                <c:pt idx="9501">
                  <c:v>427</c:v>
                </c:pt>
                <c:pt idx="9502">
                  <c:v>427</c:v>
                </c:pt>
                <c:pt idx="9503">
                  <c:v>428</c:v>
                </c:pt>
                <c:pt idx="9504">
                  <c:v>428</c:v>
                </c:pt>
                <c:pt idx="9505">
                  <c:v>420</c:v>
                </c:pt>
                <c:pt idx="9506">
                  <c:v>434</c:v>
                </c:pt>
                <c:pt idx="9507">
                  <c:v>614</c:v>
                </c:pt>
                <c:pt idx="9508">
                  <c:v>420</c:v>
                </c:pt>
                <c:pt idx="9509">
                  <c:v>423</c:v>
                </c:pt>
                <c:pt idx="9510">
                  <c:v>428</c:v>
                </c:pt>
                <c:pt idx="9511">
                  <c:v>444</c:v>
                </c:pt>
                <c:pt idx="9512">
                  <c:v>418</c:v>
                </c:pt>
                <c:pt idx="9513">
                  <c:v>441</c:v>
                </c:pt>
                <c:pt idx="9514">
                  <c:v>428</c:v>
                </c:pt>
                <c:pt idx="9515">
                  <c:v>434</c:v>
                </c:pt>
                <c:pt idx="9516">
                  <c:v>438</c:v>
                </c:pt>
                <c:pt idx="9517">
                  <c:v>441</c:v>
                </c:pt>
                <c:pt idx="9518">
                  <c:v>434</c:v>
                </c:pt>
                <c:pt idx="9519">
                  <c:v>427</c:v>
                </c:pt>
                <c:pt idx="9520">
                  <c:v>441</c:v>
                </c:pt>
                <c:pt idx="9521">
                  <c:v>438</c:v>
                </c:pt>
                <c:pt idx="9522">
                  <c:v>427</c:v>
                </c:pt>
                <c:pt idx="9523">
                  <c:v>428</c:v>
                </c:pt>
                <c:pt idx="9524">
                  <c:v>423</c:v>
                </c:pt>
                <c:pt idx="9525">
                  <c:v>423</c:v>
                </c:pt>
                <c:pt idx="9526">
                  <c:v>434</c:v>
                </c:pt>
                <c:pt idx="9527">
                  <c:v>427</c:v>
                </c:pt>
                <c:pt idx="9528">
                  <c:v>428</c:v>
                </c:pt>
                <c:pt idx="9529">
                  <c:v>423</c:v>
                </c:pt>
                <c:pt idx="9530">
                  <c:v>427</c:v>
                </c:pt>
                <c:pt idx="9531">
                  <c:v>420</c:v>
                </c:pt>
                <c:pt idx="9532">
                  <c:v>441</c:v>
                </c:pt>
                <c:pt idx="9533">
                  <c:v>434</c:v>
                </c:pt>
                <c:pt idx="9534">
                  <c:v>438</c:v>
                </c:pt>
                <c:pt idx="9535">
                  <c:v>428</c:v>
                </c:pt>
                <c:pt idx="9536">
                  <c:v>420</c:v>
                </c:pt>
                <c:pt idx="9537">
                  <c:v>434</c:v>
                </c:pt>
                <c:pt idx="9538">
                  <c:v>427</c:v>
                </c:pt>
                <c:pt idx="9539">
                  <c:v>438</c:v>
                </c:pt>
                <c:pt idx="9540">
                  <c:v>434</c:v>
                </c:pt>
                <c:pt idx="9541">
                  <c:v>434</c:v>
                </c:pt>
                <c:pt idx="9542">
                  <c:v>428</c:v>
                </c:pt>
                <c:pt idx="9543">
                  <c:v>418</c:v>
                </c:pt>
                <c:pt idx="9544">
                  <c:v>441</c:v>
                </c:pt>
                <c:pt idx="9545">
                  <c:v>438</c:v>
                </c:pt>
                <c:pt idx="9546">
                  <c:v>438</c:v>
                </c:pt>
                <c:pt idx="9547">
                  <c:v>438</c:v>
                </c:pt>
                <c:pt idx="9548">
                  <c:v>428</c:v>
                </c:pt>
                <c:pt idx="9549">
                  <c:v>427</c:v>
                </c:pt>
                <c:pt idx="9550">
                  <c:v>438</c:v>
                </c:pt>
                <c:pt idx="9551">
                  <c:v>434</c:v>
                </c:pt>
                <c:pt idx="9552">
                  <c:v>434</c:v>
                </c:pt>
                <c:pt idx="9553">
                  <c:v>420</c:v>
                </c:pt>
                <c:pt idx="9554">
                  <c:v>441</c:v>
                </c:pt>
                <c:pt idx="9555">
                  <c:v>415</c:v>
                </c:pt>
                <c:pt idx="9556">
                  <c:v>438</c:v>
                </c:pt>
                <c:pt idx="9557">
                  <c:v>434</c:v>
                </c:pt>
                <c:pt idx="9558">
                  <c:v>428</c:v>
                </c:pt>
                <c:pt idx="9559">
                  <c:v>434</c:v>
                </c:pt>
                <c:pt idx="9560">
                  <c:v>427</c:v>
                </c:pt>
                <c:pt idx="9561">
                  <c:v>441</c:v>
                </c:pt>
                <c:pt idx="9562">
                  <c:v>428</c:v>
                </c:pt>
                <c:pt idx="9563">
                  <c:v>438</c:v>
                </c:pt>
                <c:pt idx="9564">
                  <c:v>428</c:v>
                </c:pt>
                <c:pt idx="9565">
                  <c:v>438</c:v>
                </c:pt>
                <c:pt idx="9566">
                  <c:v>428</c:v>
                </c:pt>
                <c:pt idx="9567">
                  <c:v>464</c:v>
                </c:pt>
                <c:pt idx="9568">
                  <c:v>438</c:v>
                </c:pt>
                <c:pt idx="9569">
                  <c:v>427</c:v>
                </c:pt>
                <c:pt idx="9570">
                  <c:v>438</c:v>
                </c:pt>
                <c:pt idx="9571">
                  <c:v>434</c:v>
                </c:pt>
                <c:pt idx="9572">
                  <c:v>427</c:v>
                </c:pt>
                <c:pt idx="9573">
                  <c:v>427</c:v>
                </c:pt>
                <c:pt idx="9574">
                  <c:v>441</c:v>
                </c:pt>
                <c:pt idx="9575">
                  <c:v>427</c:v>
                </c:pt>
                <c:pt idx="9576">
                  <c:v>428</c:v>
                </c:pt>
                <c:pt idx="9577">
                  <c:v>423</c:v>
                </c:pt>
                <c:pt idx="9578">
                  <c:v>427</c:v>
                </c:pt>
                <c:pt idx="9579">
                  <c:v>423</c:v>
                </c:pt>
                <c:pt idx="9580">
                  <c:v>427</c:v>
                </c:pt>
                <c:pt idx="9581">
                  <c:v>438</c:v>
                </c:pt>
                <c:pt idx="9582">
                  <c:v>427</c:v>
                </c:pt>
                <c:pt idx="9583">
                  <c:v>434</c:v>
                </c:pt>
                <c:pt idx="9584">
                  <c:v>415</c:v>
                </c:pt>
                <c:pt idx="9585">
                  <c:v>438</c:v>
                </c:pt>
                <c:pt idx="9586">
                  <c:v>428</c:v>
                </c:pt>
                <c:pt idx="9587">
                  <c:v>434</c:v>
                </c:pt>
                <c:pt idx="9588">
                  <c:v>434</c:v>
                </c:pt>
                <c:pt idx="9589">
                  <c:v>434</c:v>
                </c:pt>
                <c:pt idx="9590">
                  <c:v>434</c:v>
                </c:pt>
                <c:pt idx="9591">
                  <c:v>427</c:v>
                </c:pt>
                <c:pt idx="9592">
                  <c:v>428</c:v>
                </c:pt>
                <c:pt idx="9593">
                  <c:v>420</c:v>
                </c:pt>
                <c:pt idx="9594">
                  <c:v>423</c:v>
                </c:pt>
                <c:pt idx="9595">
                  <c:v>423</c:v>
                </c:pt>
                <c:pt idx="9596">
                  <c:v>418</c:v>
                </c:pt>
                <c:pt idx="9597">
                  <c:v>420</c:v>
                </c:pt>
                <c:pt idx="9598">
                  <c:v>423</c:v>
                </c:pt>
                <c:pt idx="9599">
                  <c:v>418</c:v>
                </c:pt>
                <c:pt idx="9600">
                  <c:v>420</c:v>
                </c:pt>
                <c:pt idx="9601">
                  <c:v>423</c:v>
                </c:pt>
                <c:pt idx="9602">
                  <c:v>427</c:v>
                </c:pt>
                <c:pt idx="9603">
                  <c:v>423</c:v>
                </c:pt>
                <c:pt idx="9604">
                  <c:v>415</c:v>
                </c:pt>
                <c:pt idx="9605">
                  <c:v>423</c:v>
                </c:pt>
                <c:pt idx="9606">
                  <c:v>418</c:v>
                </c:pt>
                <c:pt idx="9607">
                  <c:v>423</c:v>
                </c:pt>
                <c:pt idx="9608">
                  <c:v>409</c:v>
                </c:pt>
                <c:pt idx="9609">
                  <c:v>427</c:v>
                </c:pt>
                <c:pt idx="9610">
                  <c:v>415</c:v>
                </c:pt>
                <c:pt idx="9611">
                  <c:v>423</c:v>
                </c:pt>
                <c:pt idx="9612">
                  <c:v>434</c:v>
                </c:pt>
                <c:pt idx="9613">
                  <c:v>427</c:v>
                </c:pt>
                <c:pt idx="9614">
                  <c:v>427</c:v>
                </c:pt>
                <c:pt idx="9615">
                  <c:v>413</c:v>
                </c:pt>
                <c:pt idx="9616">
                  <c:v>427</c:v>
                </c:pt>
                <c:pt idx="9617">
                  <c:v>427</c:v>
                </c:pt>
                <c:pt idx="9618">
                  <c:v>423</c:v>
                </c:pt>
                <c:pt idx="9619">
                  <c:v>428</c:v>
                </c:pt>
                <c:pt idx="9620">
                  <c:v>420</c:v>
                </c:pt>
                <c:pt idx="9621">
                  <c:v>427</c:v>
                </c:pt>
                <c:pt idx="9622">
                  <c:v>428</c:v>
                </c:pt>
                <c:pt idx="9623">
                  <c:v>444</c:v>
                </c:pt>
                <c:pt idx="9624">
                  <c:v>428</c:v>
                </c:pt>
                <c:pt idx="9625">
                  <c:v>418</c:v>
                </c:pt>
                <c:pt idx="9626">
                  <c:v>434</c:v>
                </c:pt>
                <c:pt idx="9627">
                  <c:v>427</c:v>
                </c:pt>
                <c:pt idx="9628">
                  <c:v>423</c:v>
                </c:pt>
                <c:pt idx="9629">
                  <c:v>423</c:v>
                </c:pt>
                <c:pt idx="9630">
                  <c:v>413</c:v>
                </c:pt>
                <c:pt idx="9631">
                  <c:v>420</c:v>
                </c:pt>
                <c:pt idx="9632">
                  <c:v>418</c:v>
                </c:pt>
                <c:pt idx="9633">
                  <c:v>427</c:v>
                </c:pt>
                <c:pt idx="9634">
                  <c:v>428</c:v>
                </c:pt>
                <c:pt idx="9635">
                  <c:v>418</c:v>
                </c:pt>
                <c:pt idx="9636">
                  <c:v>427</c:v>
                </c:pt>
                <c:pt idx="9637">
                  <c:v>413</c:v>
                </c:pt>
                <c:pt idx="9638">
                  <c:v>420</c:v>
                </c:pt>
                <c:pt idx="9639">
                  <c:v>418</c:v>
                </c:pt>
                <c:pt idx="9640">
                  <c:v>428</c:v>
                </c:pt>
                <c:pt idx="9641">
                  <c:v>415</c:v>
                </c:pt>
                <c:pt idx="9642">
                  <c:v>413</c:v>
                </c:pt>
                <c:pt idx="9643">
                  <c:v>418</c:v>
                </c:pt>
                <c:pt idx="9644">
                  <c:v>409</c:v>
                </c:pt>
                <c:pt idx="9645">
                  <c:v>420</c:v>
                </c:pt>
                <c:pt idx="9646">
                  <c:v>423</c:v>
                </c:pt>
                <c:pt idx="9647">
                  <c:v>427</c:v>
                </c:pt>
                <c:pt idx="9648">
                  <c:v>420</c:v>
                </c:pt>
                <c:pt idx="9649">
                  <c:v>420</c:v>
                </c:pt>
                <c:pt idx="9650">
                  <c:v>427</c:v>
                </c:pt>
                <c:pt idx="9651">
                  <c:v>427</c:v>
                </c:pt>
                <c:pt idx="9652">
                  <c:v>423</c:v>
                </c:pt>
                <c:pt idx="9653">
                  <c:v>427</c:v>
                </c:pt>
                <c:pt idx="9654">
                  <c:v>423</c:v>
                </c:pt>
                <c:pt idx="9655">
                  <c:v>434</c:v>
                </c:pt>
                <c:pt idx="9656">
                  <c:v>413</c:v>
                </c:pt>
                <c:pt idx="9657">
                  <c:v>441</c:v>
                </c:pt>
                <c:pt idx="9658">
                  <c:v>428</c:v>
                </c:pt>
                <c:pt idx="9659">
                  <c:v>427</c:v>
                </c:pt>
                <c:pt idx="9660">
                  <c:v>427</c:v>
                </c:pt>
                <c:pt idx="9661">
                  <c:v>423</c:v>
                </c:pt>
                <c:pt idx="9662">
                  <c:v>428</c:v>
                </c:pt>
                <c:pt idx="9663">
                  <c:v>418</c:v>
                </c:pt>
                <c:pt idx="9664">
                  <c:v>427</c:v>
                </c:pt>
                <c:pt idx="9665">
                  <c:v>423</c:v>
                </c:pt>
                <c:pt idx="9666">
                  <c:v>420</c:v>
                </c:pt>
                <c:pt idx="9667">
                  <c:v>428</c:v>
                </c:pt>
                <c:pt idx="9668">
                  <c:v>434</c:v>
                </c:pt>
                <c:pt idx="9669">
                  <c:v>427</c:v>
                </c:pt>
                <c:pt idx="9670">
                  <c:v>427</c:v>
                </c:pt>
                <c:pt idx="9671">
                  <c:v>427</c:v>
                </c:pt>
                <c:pt idx="9672">
                  <c:v>420</c:v>
                </c:pt>
                <c:pt idx="9673">
                  <c:v>423</c:v>
                </c:pt>
                <c:pt idx="9674">
                  <c:v>420</c:v>
                </c:pt>
                <c:pt idx="9675">
                  <c:v>418</c:v>
                </c:pt>
                <c:pt idx="9676">
                  <c:v>413</c:v>
                </c:pt>
                <c:pt idx="9677">
                  <c:v>427</c:v>
                </c:pt>
                <c:pt idx="9678">
                  <c:v>415</c:v>
                </c:pt>
                <c:pt idx="9679">
                  <c:v>428</c:v>
                </c:pt>
                <c:pt idx="9680">
                  <c:v>418</c:v>
                </c:pt>
                <c:pt idx="9681">
                  <c:v>418</c:v>
                </c:pt>
                <c:pt idx="9682">
                  <c:v>413</c:v>
                </c:pt>
                <c:pt idx="9683">
                  <c:v>418</c:v>
                </c:pt>
                <c:pt idx="9684">
                  <c:v>420</c:v>
                </c:pt>
                <c:pt idx="9685">
                  <c:v>420</c:v>
                </c:pt>
                <c:pt idx="9686">
                  <c:v>423</c:v>
                </c:pt>
                <c:pt idx="9687">
                  <c:v>413</c:v>
                </c:pt>
                <c:pt idx="9688">
                  <c:v>423</c:v>
                </c:pt>
                <c:pt idx="9689">
                  <c:v>418</c:v>
                </c:pt>
                <c:pt idx="9690">
                  <c:v>441</c:v>
                </c:pt>
                <c:pt idx="9691">
                  <c:v>427</c:v>
                </c:pt>
                <c:pt idx="9692">
                  <c:v>415</c:v>
                </c:pt>
                <c:pt idx="9693">
                  <c:v>420</c:v>
                </c:pt>
                <c:pt idx="9694">
                  <c:v>409</c:v>
                </c:pt>
                <c:pt idx="9695">
                  <c:v>418</c:v>
                </c:pt>
                <c:pt idx="9696">
                  <c:v>418</c:v>
                </c:pt>
                <c:pt idx="9697">
                  <c:v>420</c:v>
                </c:pt>
                <c:pt idx="9698">
                  <c:v>415</c:v>
                </c:pt>
                <c:pt idx="9699">
                  <c:v>420</c:v>
                </c:pt>
                <c:pt idx="9700">
                  <c:v>415</c:v>
                </c:pt>
                <c:pt idx="9701">
                  <c:v>413</c:v>
                </c:pt>
                <c:pt idx="9702">
                  <c:v>420</c:v>
                </c:pt>
                <c:pt idx="9703">
                  <c:v>415</c:v>
                </c:pt>
                <c:pt idx="9704">
                  <c:v>413</c:v>
                </c:pt>
                <c:pt idx="9705">
                  <c:v>415</c:v>
                </c:pt>
                <c:pt idx="9706">
                  <c:v>409</c:v>
                </c:pt>
                <c:pt idx="9707">
                  <c:v>413</c:v>
                </c:pt>
                <c:pt idx="9708">
                  <c:v>423</c:v>
                </c:pt>
                <c:pt idx="9709">
                  <c:v>418</c:v>
                </c:pt>
                <c:pt idx="9710">
                  <c:v>418</c:v>
                </c:pt>
                <c:pt idx="9711">
                  <c:v>409</c:v>
                </c:pt>
                <c:pt idx="9712">
                  <c:v>427</c:v>
                </c:pt>
                <c:pt idx="9713">
                  <c:v>427</c:v>
                </c:pt>
                <c:pt idx="9714">
                  <c:v>418</c:v>
                </c:pt>
                <c:pt idx="9715">
                  <c:v>423</c:v>
                </c:pt>
                <c:pt idx="9716">
                  <c:v>415</c:v>
                </c:pt>
                <c:pt idx="9717">
                  <c:v>420</c:v>
                </c:pt>
                <c:pt idx="9718">
                  <c:v>409</c:v>
                </c:pt>
                <c:pt idx="9719">
                  <c:v>420</c:v>
                </c:pt>
                <c:pt idx="9720">
                  <c:v>415</c:v>
                </c:pt>
                <c:pt idx="9721">
                  <c:v>418</c:v>
                </c:pt>
                <c:pt idx="9722">
                  <c:v>418</c:v>
                </c:pt>
                <c:pt idx="9723">
                  <c:v>418</c:v>
                </c:pt>
                <c:pt idx="9724">
                  <c:v>420</c:v>
                </c:pt>
                <c:pt idx="9725">
                  <c:v>418</c:v>
                </c:pt>
                <c:pt idx="9726">
                  <c:v>418</c:v>
                </c:pt>
                <c:pt idx="9727">
                  <c:v>413</c:v>
                </c:pt>
                <c:pt idx="9728">
                  <c:v>418</c:v>
                </c:pt>
                <c:pt idx="9729">
                  <c:v>418</c:v>
                </c:pt>
                <c:pt idx="9730">
                  <c:v>405</c:v>
                </c:pt>
                <c:pt idx="9731">
                  <c:v>415</c:v>
                </c:pt>
                <c:pt idx="9732">
                  <c:v>423</c:v>
                </c:pt>
                <c:pt idx="9733">
                  <c:v>415</c:v>
                </c:pt>
                <c:pt idx="9734">
                  <c:v>420</c:v>
                </c:pt>
                <c:pt idx="9735">
                  <c:v>418</c:v>
                </c:pt>
                <c:pt idx="9736">
                  <c:v>418</c:v>
                </c:pt>
                <c:pt idx="9737">
                  <c:v>418</c:v>
                </c:pt>
                <c:pt idx="9738">
                  <c:v>415</c:v>
                </c:pt>
                <c:pt idx="9739">
                  <c:v>418</c:v>
                </c:pt>
                <c:pt idx="9740">
                  <c:v>415</c:v>
                </c:pt>
                <c:pt idx="9741">
                  <c:v>418</c:v>
                </c:pt>
                <c:pt idx="9742">
                  <c:v>420</c:v>
                </c:pt>
                <c:pt idx="9743">
                  <c:v>420</c:v>
                </c:pt>
                <c:pt idx="9744">
                  <c:v>420</c:v>
                </c:pt>
                <c:pt idx="9745">
                  <c:v>415</c:v>
                </c:pt>
                <c:pt idx="9746">
                  <c:v>438</c:v>
                </c:pt>
                <c:pt idx="9747">
                  <c:v>405</c:v>
                </c:pt>
                <c:pt idx="9748">
                  <c:v>413</c:v>
                </c:pt>
                <c:pt idx="9749">
                  <c:v>415</c:v>
                </c:pt>
                <c:pt idx="9750">
                  <c:v>415</c:v>
                </c:pt>
                <c:pt idx="9751">
                  <c:v>409</c:v>
                </c:pt>
                <c:pt idx="9752">
                  <c:v>409</c:v>
                </c:pt>
                <c:pt idx="9753">
                  <c:v>413</c:v>
                </c:pt>
                <c:pt idx="9754">
                  <c:v>413</c:v>
                </c:pt>
                <c:pt idx="9755">
                  <c:v>409</c:v>
                </c:pt>
                <c:pt idx="9756">
                  <c:v>409</c:v>
                </c:pt>
                <c:pt idx="9757">
                  <c:v>405</c:v>
                </c:pt>
                <c:pt idx="9758">
                  <c:v>405</c:v>
                </c:pt>
                <c:pt idx="9759">
                  <c:v>400</c:v>
                </c:pt>
                <c:pt idx="9760">
                  <c:v>408</c:v>
                </c:pt>
                <c:pt idx="9761">
                  <c:v>413</c:v>
                </c:pt>
                <c:pt idx="9762">
                  <c:v>408</c:v>
                </c:pt>
                <c:pt idx="9763">
                  <c:v>422</c:v>
                </c:pt>
                <c:pt idx="9764">
                  <c:v>408</c:v>
                </c:pt>
                <c:pt idx="9765">
                  <c:v>418</c:v>
                </c:pt>
                <c:pt idx="9766">
                  <c:v>416</c:v>
                </c:pt>
                <c:pt idx="9767">
                  <c:v>422</c:v>
                </c:pt>
                <c:pt idx="9768">
                  <c:v>418</c:v>
                </c:pt>
                <c:pt idx="9769">
                  <c:v>422</c:v>
                </c:pt>
                <c:pt idx="9770">
                  <c:v>418</c:v>
                </c:pt>
                <c:pt idx="9771">
                  <c:v>407</c:v>
                </c:pt>
                <c:pt idx="9772">
                  <c:v>426</c:v>
                </c:pt>
                <c:pt idx="9773">
                  <c:v>423</c:v>
                </c:pt>
                <c:pt idx="9774">
                  <c:v>423</c:v>
                </c:pt>
                <c:pt idx="9775">
                  <c:v>413</c:v>
                </c:pt>
                <c:pt idx="9776">
                  <c:v>413</c:v>
                </c:pt>
                <c:pt idx="9777">
                  <c:v>423</c:v>
                </c:pt>
                <c:pt idx="9778">
                  <c:v>418</c:v>
                </c:pt>
                <c:pt idx="9779">
                  <c:v>413</c:v>
                </c:pt>
                <c:pt idx="9780">
                  <c:v>433</c:v>
                </c:pt>
                <c:pt idx="9781">
                  <c:v>422</c:v>
                </c:pt>
                <c:pt idx="9782">
                  <c:v>418</c:v>
                </c:pt>
                <c:pt idx="9783">
                  <c:v>408</c:v>
                </c:pt>
                <c:pt idx="9784">
                  <c:v>422</c:v>
                </c:pt>
                <c:pt idx="9785">
                  <c:v>423</c:v>
                </c:pt>
                <c:pt idx="9786">
                  <c:v>413</c:v>
                </c:pt>
                <c:pt idx="9787">
                  <c:v>418</c:v>
                </c:pt>
                <c:pt idx="9788">
                  <c:v>416</c:v>
                </c:pt>
                <c:pt idx="9789">
                  <c:v>423</c:v>
                </c:pt>
                <c:pt idx="9790">
                  <c:v>426</c:v>
                </c:pt>
                <c:pt idx="9791">
                  <c:v>442</c:v>
                </c:pt>
                <c:pt idx="9792">
                  <c:v>433</c:v>
                </c:pt>
                <c:pt idx="9793">
                  <c:v>426</c:v>
                </c:pt>
                <c:pt idx="9794">
                  <c:v>426</c:v>
                </c:pt>
                <c:pt idx="9795">
                  <c:v>418</c:v>
                </c:pt>
                <c:pt idx="9796">
                  <c:v>426</c:v>
                </c:pt>
                <c:pt idx="9797">
                  <c:v>426</c:v>
                </c:pt>
                <c:pt idx="9798">
                  <c:v>433</c:v>
                </c:pt>
                <c:pt idx="9799">
                  <c:v>422</c:v>
                </c:pt>
                <c:pt idx="9800">
                  <c:v>423</c:v>
                </c:pt>
                <c:pt idx="9801">
                  <c:v>433</c:v>
                </c:pt>
                <c:pt idx="9802">
                  <c:v>444</c:v>
                </c:pt>
                <c:pt idx="9803">
                  <c:v>434</c:v>
                </c:pt>
                <c:pt idx="9804">
                  <c:v>434</c:v>
                </c:pt>
                <c:pt idx="9805">
                  <c:v>438</c:v>
                </c:pt>
                <c:pt idx="9806">
                  <c:v>426</c:v>
                </c:pt>
                <c:pt idx="9807">
                  <c:v>423</c:v>
                </c:pt>
                <c:pt idx="9808">
                  <c:v>433</c:v>
                </c:pt>
                <c:pt idx="9809">
                  <c:v>433</c:v>
                </c:pt>
                <c:pt idx="9810">
                  <c:v>423</c:v>
                </c:pt>
                <c:pt idx="9811">
                  <c:v>433</c:v>
                </c:pt>
                <c:pt idx="9812">
                  <c:v>423</c:v>
                </c:pt>
                <c:pt idx="9813">
                  <c:v>442</c:v>
                </c:pt>
                <c:pt idx="9814">
                  <c:v>444</c:v>
                </c:pt>
                <c:pt idx="9815">
                  <c:v>433</c:v>
                </c:pt>
                <c:pt idx="9816">
                  <c:v>434</c:v>
                </c:pt>
                <c:pt idx="9817">
                  <c:v>426</c:v>
                </c:pt>
                <c:pt idx="9818">
                  <c:v>442</c:v>
                </c:pt>
                <c:pt idx="9819">
                  <c:v>418</c:v>
                </c:pt>
                <c:pt idx="9820">
                  <c:v>434</c:v>
                </c:pt>
                <c:pt idx="9821">
                  <c:v>433</c:v>
                </c:pt>
                <c:pt idx="9822">
                  <c:v>442</c:v>
                </c:pt>
                <c:pt idx="9823">
                  <c:v>434</c:v>
                </c:pt>
                <c:pt idx="9824">
                  <c:v>426</c:v>
                </c:pt>
                <c:pt idx="9825">
                  <c:v>438</c:v>
                </c:pt>
                <c:pt idx="9826">
                  <c:v>438</c:v>
                </c:pt>
                <c:pt idx="9827">
                  <c:v>434</c:v>
                </c:pt>
                <c:pt idx="9828">
                  <c:v>433</c:v>
                </c:pt>
                <c:pt idx="9829">
                  <c:v>434</c:v>
                </c:pt>
                <c:pt idx="9830">
                  <c:v>433</c:v>
                </c:pt>
                <c:pt idx="9831">
                  <c:v>423</c:v>
                </c:pt>
                <c:pt idx="9832">
                  <c:v>438</c:v>
                </c:pt>
                <c:pt idx="9833">
                  <c:v>438</c:v>
                </c:pt>
                <c:pt idx="9834">
                  <c:v>438</c:v>
                </c:pt>
                <c:pt idx="9835">
                  <c:v>438</c:v>
                </c:pt>
                <c:pt idx="9836">
                  <c:v>433</c:v>
                </c:pt>
                <c:pt idx="9837">
                  <c:v>438</c:v>
                </c:pt>
                <c:pt idx="9838">
                  <c:v>444</c:v>
                </c:pt>
                <c:pt idx="9839">
                  <c:v>434</c:v>
                </c:pt>
                <c:pt idx="9840">
                  <c:v>434</c:v>
                </c:pt>
                <c:pt idx="9841">
                  <c:v>423</c:v>
                </c:pt>
                <c:pt idx="9842">
                  <c:v>444</c:v>
                </c:pt>
                <c:pt idx="9843">
                  <c:v>418</c:v>
                </c:pt>
                <c:pt idx="9844">
                  <c:v>434</c:v>
                </c:pt>
                <c:pt idx="9845">
                  <c:v>438</c:v>
                </c:pt>
                <c:pt idx="9846">
                  <c:v>448</c:v>
                </c:pt>
                <c:pt idx="9847">
                  <c:v>444</c:v>
                </c:pt>
                <c:pt idx="9848">
                  <c:v>423</c:v>
                </c:pt>
                <c:pt idx="9849">
                  <c:v>444</c:v>
                </c:pt>
                <c:pt idx="9850">
                  <c:v>438</c:v>
                </c:pt>
                <c:pt idx="9851">
                  <c:v>442</c:v>
                </c:pt>
                <c:pt idx="9852">
                  <c:v>438</c:v>
                </c:pt>
                <c:pt idx="9853">
                  <c:v>438</c:v>
                </c:pt>
                <c:pt idx="9854">
                  <c:v>434</c:v>
                </c:pt>
                <c:pt idx="9855">
                  <c:v>426</c:v>
                </c:pt>
                <c:pt idx="9856">
                  <c:v>442</c:v>
                </c:pt>
                <c:pt idx="9857">
                  <c:v>447</c:v>
                </c:pt>
                <c:pt idx="9858">
                  <c:v>448</c:v>
                </c:pt>
                <c:pt idx="9859">
                  <c:v>438</c:v>
                </c:pt>
                <c:pt idx="9860">
                  <c:v>442</c:v>
                </c:pt>
                <c:pt idx="9861">
                  <c:v>442</c:v>
                </c:pt>
                <c:pt idx="9862">
                  <c:v>444</c:v>
                </c:pt>
                <c:pt idx="9863">
                  <c:v>438</c:v>
                </c:pt>
                <c:pt idx="9864">
                  <c:v>438</c:v>
                </c:pt>
                <c:pt idx="9865">
                  <c:v>438</c:v>
                </c:pt>
                <c:pt idx="9866">
                  <c:v>447</c:v>
                </c:pt>
                <c:pt idx="9867">
                  <c:v>434</c:v>
                </c:pt>
                <c:pt idx="9868">
                  <c:v>442</c:v>
                </c:pt>
                <c:pt idx="9869">
                  <c:v>457</c:v>
                </c:pt>
                <c:pt idx="9870">
                  <c:v>444</c:v>
                </c:pt>
                <c:pt idx="9871">
                  <c:v>434</c:v>
                </c:pt>
                <c:pt idx="9872">
                  <c:v>434</c:v>
                </c:pt>
                <c:pt idx="9873">
                  <c:v>454</c:v>
                </c:pt>
                <c:pt idx="9874">
                  <c:v>444</c:v>
                </c:pt>
                <c:pt idx="9875">
                  <c:v>444</c:v>
                </c:pt>
                <c:pt idx="9876">
                  <c:v>444</c:v>
                </c:pt>
                <c:pt idx="9877">
                  <c:v>448</c:v>
                </c:pt>
                <c:pt idx="9878">
                  <c:v>448</c:v>
                </c:pt>
                <c:pt idx="9879">
                  <c:v>454</c:v>
                </c:pt>
                <c:pt idx="9880">
                  <c:v>476</c:v>
                </c:pt>
                <c:pt idx="9881">
                  <c:v>447</c:v>
                </c:pt>
                <c:pt idx="9882">
                  <c:v>461</c:v>
                </c:pt>
                <c:pt idx="9883">
                  <c:v>447</c:v>
                </c:pt>
                <c:pt idx="9884">
                  <c:v>447</c:v>
                </c:pt>
                <c:pt idx="9885">
                  <c:v>656</c:v>
                </c:pt>
                <c:pt idx="9886">
                  <c:v>466</c:v>
                </c:pt>
                <c:pt idx="9887">
                  <c:v>454</c:v>
                </c:pt>
                <c:pt idx="9888">
                  <c:v>457</c:v>
                </c:pt>
                <c:pt idx="9889">
                  <c:v>454</c:v>
                </c:pt>
                <c:pt idx="9890">
                  <c:v>476</c:v>
                </c:pt>
                <c:pt idx="9891">
                  <c:v>466</c:v>
                </c:pt>
                <c:pt idx="9892">
                  <c:v>457</c:v>
                </c:pt>
                <c:pt idx="9893">
                  <c:v>461</c:v>
                </c:pt>
                <c:pt idx="9894">
                  <c:v>457</c:v>
                </c:pt>
                <c:pt idx="9895">
                  <c:v>461</c:v>
                </c:pt>
                <c:pt idx="9896">
                  <c:v>444</c:v>
                </c:pt>
                <c:pt idx="9897">
                  <c:v>457</c:v>
                </c:pt>
                <c:pt idx="9898">
                  <c:v>447</c:v>
                </c:pt>
                <c:pt idx="9899">
                  <c:v>447</c:v>
                </c:pt>
                <c:pt idx="9900">
                  <c:v>448</c:v>
                </c:pt>
                <c:pt idx="9901">
                  <c:v>444</c:v>
                </c:pt>
                <c:pt idx="9902">
                  <c:v>454</c:v>
                </c:pt>
                <c:pt idx="9903">
                  <c:v>433</c:v>
                </c:pt>
                <c:pt idx="9904">
                  <c:v>448</c:v>
                </c:pt>
                <c:pt idx="9905">
                  <c:v>442</c:v>
                </c:pt>
                <c:pt idx="9906">
                  <c:v>442</c:v>
                </c:pt>
                <c:pt idx="9907">
                  <c:v>442</c:v>
                </c:pt>
                <c:pt idx="9908">
                  <c:v>434</c:v>
                </c:pt>
                <c:pt idx="9909">
                  <c:v>444</c:v>
                </c:pt>
                <c:pt idx="9910">
                  <c:v>444</c:v>
                </c:pt>
                <c:pt idx="9911">
                  <c:v>442</c:v>
                </c:pt>
                <c:pt idx="9912">
                  <c:v>447</c:v>
                </c:pt>
                <c:pt idx="9913">
                  <c:v>442</c:v>
                </c:pt>
                <c:pt idx="9914">
                  <c:v>442</c:v>
                </c:pt>
                <c:pt idx="9915">
                  <c:v>442</c:v>
                </c:pt>
                <c:pt idx="9916">
                  <c:v>444</c:v>
                </c:pt>
                <c:pt idx="9917">
                  <c:v>447</c:v>
                </c:pt>
                <c:pt idx="9918">
                  <c:v>433</c:v>
                </c:pt>
                <c:pt idx="9919">
                  <c:v>438</c:v>
                </c:pt>
                <c:pt idx="9920">
                  <c:v>433</c:v>
                </c:pt>
                <c:pt idx="9921">
                  <c:v>447</c:v>
                </c:pt>
                <c:pt idx="9922">
                  <c:v>433</c:v>
                </c:pt>
                <c:pt idx="9923">
                  <c:v>442</c:v>
                </c:pt>
                <c:pt idx="9924">
                  <c:v>463</c:v>
                </c:pt>
                <c:pt idx="9925">
                  <c:v>442</c:v>
                </c:pt>
                <c:pt idx="9926">
                  <c:v>438</c:v>
                </c:pt>
                <c:pt idx="9927">
                  <c:v>418</c:v>
                </c:pt>
                <c:pt idx="9928">
                  <c:v>454</c:v>
                </c:pt>
                <c:pt idx="9929">
                  <c:v>442</c:v>
                </c:pt>
                <c:pt idx="9930">
                  <c:v>442</c:v>
                </c:pt>
                <c:pt idx="9931">
                  <c:v>447</c:v>
                </c:pt>
                <c:pt idx="9932">
                  <c:v>442</c:v>
                </c:pt>
                <c:pt idx="9933">
                  <c:v>438</c:v>
                </c:pt>
                <c:pt idx="9934">
                  <c:v>444</c:v>
                </c:pt>
                <c:pt idx="9935">
                  <c:v>442</c:v>
                </c:pt>
                <c:pt idx="9936">
                  <c:v>442</c:v>
                </c:pt>
                <c:pt idx="9937">
                  <c:v>444</c:v>
                </c:pt>
                <c:pt idx="9938">
                  <c:v>438</c:v>
                </c:pt>
                <c:pt idx="9939">
                  <c:v>433</c:v>
                </c:pt>
                <c:pt idx="9940">
                  <c:v>442</c:v>
                </c:pt>
                <c:pt idx="9941">
                  <c:v>447</c:v>
                </c:pt>
                <c:pt idx="9942">
                  <c:v>442</c:v>
                </c:pt>
                <c:pt idx="9943">
                  <c:v>447</c:v>
                </c:pt>
                <c:pt idx="9944">
                  <c:v>423</c:v>
                </c:pt>
                <c:pt idx="9945">
                  <c:v>447</c:v>
                </c:pt>
                <c:pt idx="9946">
                  <c:v>447</c:v>
                </c:pt>
                <c:pt idx="9947">
                  <c:v>447</c:v>
                </c:pt>
                <c:pt idx="9948">
                  <c:v>447</c:v>
                </c:pt>
                <c:pt idx="9949">
                  <c:v>448</c:v>
                </c:pt>
                <c:pt idx="9950">
                  <c:v>457</c:v>
                </c:pt>
                <c:pt idx="9951">
                  <c:v>433</c:v>
                </c:pt>
                <c:pt idx="9952">
                  <c:v>448</c:v>
                </c:pt>
                <c:pt idx="9953">
                  <c:v>444</c:v>
                </c:pt>
                <c:pt idx="9954">
                  <c:v>448</c:v>
                </c:pt>
                <c:pt idx="9955">
                  <c:v>447</c:v>
                </c:pt>
                <c:pt idx="9956">
                  <c:v>442</c:v>
                </c:pt>
                <c:pt idx="9957">
                  <c:v>448</c:v>
                </c:pt>
                <c:pt idx="9958">
                  <c:v>461</c:v>
                </c:pt>
                <c:pt idx="9959">
                  <c:v>447</c:v>
                </c:pt>
                <c:pt idx="9960">
                  <c:v>442</c:v>
                </c:pt>
                <c:pt idx="9961">
                  <c:v>448</c:v>
                </c:pt>
                <c:pt idx="9962">
                  <c:v>448</c:v>
                </c:pt>
                <c:pt idx="9963">
                  <c:v>442</c:v>
                </c:pt>
                <c:pt idx="9964">
                  <c:v>442</c:v>
                </c:pt>
                <c:pt idx="9965">
                  <c:v>448</c:v>
                </c:pt>
                <c:pt idx="9966">
                  <c:v>444</c:v>
                </c:pt>
                <c:pt idx="9967">
                  <c:v>442</c:v>
                </c:pt>
                <c:pt idx="9968">
                  <c:v>434</c:v>
                </c:pt>
                <c:pt idx="9969">
                  <c:v>448</c:v>
                </c:pt>
                <c:pt idx="9970">
                  <c:v>434</c:v>
                </c:pt>
                <c:pt idx="9971">
                  <c:v>442</c:v>
                </c:pt>
                <c:pt idx="9972">
                  <c:v>442</c:v>
                </c:pt>
                <c:pt idx="9973">
                  <c:v>434</c:v>
                </c:pt>
                <c:pt idx="9974">
                  <c:v>444</c:v>
                </c:pt>
                <c:pt idx="9975">
                  <c:v>423</c:v>
                </c:pt>
                <c:pt idx="9976">
                  <c:v>438</c:v>
                </c:pt>
                <c:pt idx="9977">
                  <c:v>433</c:v>
                </c:pt>
                <c:pt idx="9978">
                  <c:v>434</c:v>
                </c:pt>
                <c:pt idx="9979">
                  <c:v>433</c:v>
                </c:pt>
                <c:pt idx="9980">
                  <c:v>426</c:v>
                </c:pt>
                <c:pt idx="9981">
                  <c:v>433</c:v>
                </c:pt>
                <c:pt idx="9982">
                  <c:v>416</c:v>
                </c:pt>
                <c:pt idx="9983">
                  <c:v>433</c:v>
                </c:pt>
                <c:pt idx="9984">
                  <c:v>422</c:v>
                </c:pt>
                <c:pt idx="9985">
                  <c:v>426</c:v>
                </c:pt>
                <c:pt idx="9986">
                  <c:v>426</c:v>
                </c:pt>
                <c:pt idx="9987">
                  <c:v>418</c:v>
                </c:pt>
                <c:pt idx="9988">
                  <c:v>422</c:v>
                </c:pt>
                <c:pt idx="9989">
                  <c:v>426</c:v>
                </c:pt>
                <c:pt idx="9990">
                  <c:v>422</c:v>
                </c:pt>
                <c:pt idx="9991">
                  <c:v>426</c:v>
                </c:pt>
                <c:pt idx="9992">
                  <c:v>418</c:v>
                </c:pt>
                <c:pt idx="9993">
                  <c:v>423</c:v>
                </c:pt>
                <c:pt idx="9994">
                  <c:v>407</c:v>
                </c:pt>
                <c:pt idx="9995">
                  <c:v>413</c:v>
                </c:pt>
                <c:pt idx="9996">
                  <c:v>423</c:v>
                </c:pt>
                <c:pt idx="9997">
                  <c:v>418</c:v>
                </c:pt>
                <c:pt idx="9998">
                  <c:v>418</c:v>
                </c:pt>
                <c:pt idx="9999">
                  <c:v>403</c:v>
                </c:pt>
                <c:pt idx="10000">
                  <c:v>422</c:v>
                </c:pt>
                <c:pt idx="10001">
                  <c:v>413</c:v>
                </c:pt>
                <c:pt idx="10002">
                  <c:v>433</c:v>
                </c:pt>
                <c:pt idx="10003">
                  <c:v>422</c:v>
                </c:pt>
                <c:pt idx="10004">
                  <c:v>408</c:v>
                </c:pt>
                <c:pt idx="10005">
                  <c:v>416</c:v>
                </c:pt>
                <c:pt idx="10006">
                  <c:v>400</c:v>
                </c:pt>
                <c:pt idx="10007">
                  <c:v>417</c:v>
                </c:pt>
                <c:pt idx="10008">
                  <c:v>413</c:v>
                </c:pt>
                <c:pt idx="10009">
                  <c:v>421</c:v>
                </c:pt>
                <c:pt idx="10010">
                  <c:v>417</c:v>
                </c:pt>
                <c:pt idx="10011">
                  <c:v>417</c:v>
                </c:pt>
                <c:pt idx="10012">
                  <c:v>411</c:v>
                </c:pt>
                <c:pt idx="10013">
                  <c:v>417</c:v>
                </c:pt>
                <c:pt idx="10014">
                  <c:v>421</c:v>
                </c:pt>
                <c:pt idx="10015">
                  <c:v>411</c:v>
                </c:pt>
                <c:pt idx="10016">
                  <c:v>411</c:v>
                </c:pt>
                <c:pt idx="10017">
                  <c:v>411</c:v>
                </c:pt>
                <c:pt idx="10018">
                  <c:v>408</c:v>
                </c:pt>
                <c:pt idx="10019">
                  <c:v>408</c:v>
                </c:pt>
                <c:pt idx="10020">
                  <c:v>417</c:v>
                </c:pt>
                <c:pt idx="10021">
                  <c:v>408</c:v>
                </c:pt>
                <c:pt idx="10022">
                  <c:v>413</c:v>
                </c:pt>
                <c:pt idx="10023">
                  <c:v>408</c:v>
                </c:pt>
                <c:pt idx="10024">
                  <c:v>417</c:v>
                </c:pt>
                <c:pt idx="10025">
                  <c:v>413</c:v>
                </c:pt>
                <c:pt idx="10026">
                  <c:v>417</c:v>
                </c:pt>
                <c:pt idx="10027">
                  <c:v>417</c:v>
                </c:pt>
                <c:pt idx="10028">
                  <c:v>413</c:v>
                </c:pt>
                <c:pt idx="10029">
                  <c:v>417</c:v>
                </c:pt>
                <c:pt idx="10030">
                  <c:v>405</c:v>
                </c:pt>
                <c:pt idx="10031">
                  <c:v>421</c:v>
                </c:pt>
                <c:pt idx="10032">
                  <c:v>417</c:v>
                </c:pt>
                <c:pt idx="10033">
                  <c:v>417</c:v>
                </c:pt>
                <c:pt idx="10034">
                  <c:v>417</c:v>
                </c:pt>
                <c:pt idx="10035">
                  <c:v>413</c:v>
                </c:pt>
                <c:pt idx="10036">
                  <c:v>411</c:v>
                </c:pt>
                <c:pt idx="10037">
                  <c:v>400</c:v>
                </c:pt>
                <c:pt idx="10038">
                  <c:v>411</c:v>
                </c:pt>
                <c:pt idx="10039">
                  <c:v>405</c:v>
                </c:pt>
                <c:pt idx="10040">
                  <c:v>408</c:v>
                </c:pt>
                <c:pt idx="10041">
                  <c:v>405</c:v>
                </c:pt>
                <c:pt idx="10042">
                  <c:v>402</c:v>
                </c:pt>
                <c:pt idx="10043">
                  <c:v>408</c:v>
                </c:pt>
                <c:pt idx="10044">
                  <c:v>413</c:v>
                </c:pt>
                <c:pt idx="10045">
                  <c:v>411</c:v>
                </c:pt>
                <c:pt idx="10046">
                  <c:v>411</c:v>
                </c:pt>
                <c:pt idx="10047">
                  <c:v>417</c:v>
                </c:pt>
                <c:pt idx="10048">
                  <c:v>411</c:v>
                </c:pt>
                <c:pt idx="10049">
                  <c:v>405</c:v>
                </c:pt>
                <c:pt idx="10050">
                  <c:v>408</c:v>
                </c:pt>
                <c:pt idx="10051">
                  <c:v>417</c:v>
                </c:pt>
                <c:pt idx="10052">
                  <c:v>405</c:v>
                </c:pt>
                <c:pt idx="10053">
                  <c:v>408</c:v>
                </c:pt>
                <c:pt idx="10054">
                  <c:v>400</c:v>
                </c:pt>
                <c:pt idx="10055">
                  <c:v>413</c:v>
                </c:pt>
                <c:pt idx="10056">
                  <c:v>402</c:v>
                </c:pt>
                <c:pt idx="10057">
                  <c:v>408</c:v>
                </c:pt>
                <c:pt idx="10058">
                  <c:v>411</c:v>
                </c:pt>
                <c:pt idx="10059">
                  <c:v>400</c:v>
                </c:pt>
                <c:pt idx="10060">
                  <c:v>402</c:v>
                </c:pt>
                <c:pt idx="10061">
                  <c:v>400</c:v>
                </c:pt>
                <c:pt idx="10062">
                  <c:v>417</c:v>
                </c:pt>
                <c:pt idx="10063">
                  <c:v>408</c:v>
                </c:pt>
                <c:pt idx="10064">
                  <c:v>410</c:v>
                </c:pt>
                <c:pt idx="10065">
                  <c:v>415</c:v>
                </c:pt>
                <c:pt idx="10066">
                  <c:v>408</c:v>
                </c:pt>
                <c:pt idx="10067">
                  <c:v>405</c:v>
                </c:pt>
                <c:pt idx="10068">
                  <c:v>408</c:v>
                </c:pt>
                <c:pt idx="10069">
                  <c:v>420</c:v>
                </c:pt>
                <c:pt idx="10070">
                  <c:v>408</c:v>
                </c:pt>
                <c:pt idx="10071">
                  <c:v>408</c:v>
                </c:pt>
                <c:pt idx="10072">
                  <c:v>410</c:v>
                </c:pt>
                <c:pt idx="10073">
                  <c:v>400</c:v>
                </c:pt>
                <c:pt idx="10074">
                  <c:v>401</c:v>
                </c:pt>
                <c:pt idx="10075">
                  <c:v>415</c:v>
                </c:pt>
                <c:pt idx="10076">
                  <c:v>410</c:v>
                </c:pt>
                <c:pt idx="10077">
                  <c:v>408</c:v>
                </c:pt>
                <c:pt idx="10078">
                  <c:v>405</c:v>
                </c:pt>
                <c:pt idx="10079">
                  <c:v>417</c:v>
                </c:pt>
                <c:pt idx="10080">
                  <c:v>427</c:v>
                </c:pt>
                <c:pt idx="10081">
                  <c:v>417</c:v>
                </c:pt>
                <c:pt idx="10082">
                  <c:v>423</c:v>
                </c:pt>
                <c:pt idx="10083">
                  <c:v>415</c:v>
                </c:pt>
                <c:pt idx="10084">
                  <c:v>420</c:v>
                </c:pt>
                <c:pt idx="10085">
                  <c:v>400</c:v>
                </c:pt>
                <c:pt idx="10086">
                  <c:v>420</c:v>
                </c:pt>
                <c:pt idx="10087">
                  <c:v>410</c:v>
                </c:pt>
                <c:pt idx="10088">
                  <c:v>415</c:v>
                </c:pt>
                <c:pt idx="10089">
                  <c:v>417</c:v>
                </c:pt>
                <c:pt idx="10090">
                  <c:v>410</c:v>
                </c:pt>
                <c:pt idx="10091">
                  <c:v>408</c:v>
                </c:pt>
                <c:pt idx="10092">
                  <c:v>420</c:v>
                </c:pt>
                <c:pt idx="10093">
                  <c:v>420</c:v>
                </c:pt>
                <c:pt idx="10094">
                  <c:v>410</c:v>
                </c:pt>
                <c:pt idx="10095">
                  <c:v>417</c:v>
                </c:pt>
                <c:pt idx="10096">
                  <c:v>415</c:v>
                </c:pt>
                <c:pt idx="10097">
                  <c:v>415</c:v>
                </c:pt>
                <c:pt idx="10098">
                  <c:v>410</c:v>
                </c:pt>
                <c:pt idx="10099">
                  <c:v>423</c:v>
                </c:pt>
                <c:pt idx="10100">
                  <c:v>417</c:v>
                </c:pt>
                <c:pt idx="10101">
                  <c:v>426</c:v>
                </c:pt>
                <c:pt idx="10102">
                  <c:v>410</c:v>
                </c:pt>
                <c:pt idx="10103">
                  <c:v>423</c:v>
                </c:pt>
                <c:pt idx="10104">
                  <c:v>420</c:v>
                </c:pt>
                <c:pt idx="10105">
                  <c:v>420</c:v>
                </c:pt>
                <c:pt idx="10106">
                  <c:v>426</c:v>
                </c:pt>
                <c:pt idx="10107">
                  <c:v>423</c:v>
                </c:pt>
                <c:pt idx="10108">
                  <c:v>423</c:v>
                </c:pt>
                <c:pt idx="10109">
                  <c:v>410</c:v>
                </c:pt>
                <c:pt idx="10110">
                  <c:v>427</c:v>
                </c:pt>
                <c:pt idx="10111">
                  <c:v>426</c:v>
                </c:pt>
                <c:pt idx="10112">
                  <c:v>417</c:v>
                </c:pt>
                <c:pt idx="10113">
                  <c:v>420</c:v>
                </c:pt>
                <c:pt idx="10114">
                  <c:v>420</c:v>
                </c:pt>
                <c:pt idx="10115">
                  <c:v>426</c:v>
                </c:pt>
                <c:pt idx="10116">
                  <c:v>410</c:v>
                </c:pt>
                <c:pt idx="10117">
                  <c:v>423</c:v>
                </c:pt>
                <c:pt idx="10118">
                  <c:v>417</c:v>
                </c:pt>
                <c:pt idx="10119">
                  <c:v>420</c:v>
                </c:pt>
                <c:pt idx="10120">
                  <c:v>426</c:v>
                </c:pt>
                <c:pt idx="10121">
                  <c:v>415</c:v>
                </c:pt>
                <c:pt idx="10122">
                  <c:v>423</c:v>
                </c:pt>
                <c:pt idx="10123">
                  <c:v>426</c:v>
                </c:pt>
                <c:pt idx="10124">
                  <c:v>420</c:v>
                </c:pt>
                <c:pt idx="10125">
                  <c:v>427</c:v>
                </c:pt>
                <c:pt idx="10126">
                  <c:v>417</c:v>
                </c:pt>
                <c:pt idx="10127">
                  <c:v>417</c:v>
                </c:pt>
                <c:pt idx="10128">
                  <c:v>423</c:v>
                </c:pt>
                <c:pt idx="10129">
                  <c:v>408</c:v>
                </c:pt>
                <c:pt idx="10130">
                  <c:v>417</c:v>
                </c:pt>
                <c:pt idx="10131">
                  <c:v>408</c:v>
                </c:pt>
                <c:pt idx="10132">
                  <c:v>410</c:v>
                </c:pt>
                <c:pt idx="10133">
                  <c:v>400</c:v>
                </c:pt>
                <c:pt idx="10134">
                  <c:v>411</c:v>
                </c:pt>
                <c:pt idx="10135">
                  <c:v>408</c:v>
                </c:pt>
                <c:pt idx="10136">
                  <c:v>411</c:v>
                </c:pt>
                <c:pt idx="10137">
                  <c:v>411</c:v>
                </c:pt>
                <c:pt idx="10138">
                  <c:v>403</c:v>
                </c:pt>
                <c:pt idx="10139">
                  <c:v>411</c:v>
                </c:pt>
                <c:pt idx="10140">
                  <c:v>408</c:v>
                </c:pt>
                <c:pt idx="10141">
                  <c:v>414</c:v>
                </c:pt>
                <c:pt idx="10142">
                  <c:v>411</c:v>
                </c:pt>
                <c:pt idx="10143">
                  <c:v>411</c:v>
                </c:pt>
                <c:pt idx="10144">
                  <c:v>405</c:v>
                </c:pt>
                <c:pt idx="10145">
                  <c:v>400</c:v>
                </c:pt>
                <c:pt idx="10146">
                  <c:v>400</c:v>
                </c:pt>
                <c:pt idx="10147">
                  <c:v>416</c:v>
                </c:pt>
                <c:pt idx="10148">
                  <c:v>413</c:v>
                </c:pt>
                <c:pt idx="10149">
                  <c:v>408</c:v>
                </c:pt>
                <c:pt idx="10150">
                  <c:v>400</c:v>
                </c:pt>
                <c:pt idx="10151">
                  <c:v>413</c:v>
                </c:pt>
                <c:pt idx="10152">
                  <c:v>418</c:v>
                </c:pt>
                <c:pt idx="10153">
                  <c:v>416</c:v>
                </c:pt>
                <c:pt idx="10154">
                  <c:v>418</c:v>
                </c:pt>
                <c:pt idx="10155">
                  <c:v>418</c:v>
                </c:pt>
                <c:pt idx="10156">
                  <c:v>423</c:v>
                </c:pt>
                <c:pt idx="10157">
                  <c:v>409</c:v>
                </c:pt>
                <c:pt idx="10158">
                  <c:v>433</c:v>
                </c:pt>
                <c:pt idx="10159">
                  <c:v>418</c:v>
                </c:pt>
                <c:pt idx="10160">
                  <c:v>423</c:v>
                </c:pt>
                <c:pt idx="10161">
                  <c:v>425</c:v>
                </c:pt>
                <c:pt idx="10162">
                  <c:v>416</c:v>
                </c:pt>
                <c:pt idx="10163">
                  <c:v>418</c:v>
                </c:pt>
                <c:pt idx="10164">
                  <c:v>413</c:v>
                </c:pt>
                <c:pt idx="10165">
                  <c:v>425</c:v>
                </c:pt>
                <c:pt idx="10166">
                  <c:v>423</c:v>
                </c:pt>
                <c:pt idx="10167">
                  <c:v>425</c:v>
                </c:pt>
                <c:pt idx="10168">
                  <c:v>425</c:v>
                </c:pt>
                <c:pt idx="10169">
                  <c:v>436</c:v>
                </c:pt>
                <c:pt idx="10170">
                  <c:v>436</c:v>
                </c:pt>
                <c:pt idx="10171">
                  <c:v>423</c:v>
                </c:pt>
                <c:pt idx="10172">
                  <c:v>427</c:v>
                </c:pt>
                <c:pt idx="10173">
                  <c:v>418</c:v>
                </c:pt>
                <c:pt idx="10174">
                  <c:v>423</c:v>
                </c:pt>
                <c:pt idx="10175">
                  <c:v>416</c:v>
                </c:pt>
                <c:pt idx="10176">
                  <c:v>423</c:v>
                </c:pt>
                <c:pt idx="10177">
                  <c:v>418</c:v>
                </c:pt>
                <c:pt idx="10178">
                  <c:v>433</c:v>
                </c:pt>
                <c:pt idx="10179">
                  <c:v>423</c:v>
                </c:pt>
                <c:pt idx="10180">
                  <c:v>438</c:v>
                </c:pt>
                <c:pt idx="10181">
                  <c:v>423</c:v>
                </c:pt>
                <c:pt idx="10182">
                  <c:v>433</c:v>
                </c:pt>
                <c:pt idx="10183">
                  <c:v>436</c:v>
                </c:pt>
                <c:pt idx="10184">
                  <c:v>427</c:v>
                </c:pt>
                <c:pt idx="10185">
                  <c:v>438</c:v>
                </c:pt>
                <c:pt idx="10186">
                  <c:v>427</c:v>
                </c:pt>
                <c:pt idx="10187">
                  <c:v>433</c:v>
                </c:pt>
                <c:pt idx="10188">
                  <c:v>425</c:v>
                </c:pt>
                <c:pt idx="10189">
                  <c:v>438</c:v>
                </c:pt>
                <c:pt idx="10190">
                  <c:v>436</c:v>
                </c:pt>
                <c:pt idx="10191">
                  <c:v>448</c:v>
                </c:pt>
                <c:pt idx="10192">
                  <c:v>436</c:v>
                </c:pt>
                <c:pt idx="10193">
                  <c:v>427</c:v>
                </c:pt>
                <c:pt idx="10194">
                  <c:v>433</c:v>
                </c:pt>
                <c:pt idx="10195">
                  <c:v>436</c:v>
                </c:pt>
                <c:pt idx="10196">
                  <c:v>443</c:v>
                </c:pt>
                <c:pt idx="10197">
                  <c:v>436</c:v>
                </c:pt>
                <c:pt idx="10198">
                  <c:v>438</c:v>
                </c:pt>
                <c:pt idx="10199">
                  <c:v>438</c:v>
                </c:pt>
                <c:pt idx="10200">
                  <c:v>436</c:v>
                </c:pt>
                <c:pt idx="10201">
                  <c:v>443</c:v>
                </c:pt>
                <c:pt idx="10202">
                  <c:v>462</c:v>
                </c:pt>
                <c:pt idx="10203">
                  <c:v>446</c:v>
                </c:pt>
                <c:pt idx="10204">
                  <c:v>438</c:v>
                </c:pt>
                <c:pt idx="10205">
                  <c:v>436</c:v>
                </c:pt>
                <c:pt idx="10206">
                  <c:v>446</c:v>
                </c:pt>
                <c:pt idx="10207">
                  <c:v>446</c:v>
                </c:pt>
                <c:pt idx="10208">
                  <c:v>436</c:v>
                </c:pt>
                <c:pt idx="10209">
                  <c:v>448</c:v>
                </c:pt>
                <c:pt idx="10210">
                  <c:v>433</c:v>
                </c:pt>
                <c:pt idx="10211">
                  <c:v>443</c:v>
                </c:pt>
                <c:pt idx="10212">
                  <c:v>427</c:v>
                </c:pt>
                <c:pt idx="10213">
                  <c:v>443</c:v>
                </c:pt>
                <c:pt idx="10214">
                  <c:v>443</c:v>
                </c:pt>
                <c:pt idx="10215">
                  <c:v>425</c:v>
                </c:pt>
                <c:pt idx="10216">
                  <c:v>446</c:v>
                </c:pt>
                <c:pt idx="10217">
                  <c:v>423</c:v>
                </c:pt>
                <c:pt idx="10218">
                  <c:v>438</c:v>
                </c:pt>
                <c:pt idx="10219">
                  <c:v>443</c:v>
                </c:pt>
                <c:pt idx="10220">
                  <c:v>446</c:v>
                </c:pt>
                <c:pt idx="10221">
                  <c:v>438</c:v>
                </c:pt>
                <c:pt idx="10222">
                  <c:v>436</c:v>
                </c:pt>
                <c:pt idx="10223">
                  <c:v>446</c:v>
                </c:pt>
                <c:pt idx="10224">
                  <c:v>446</c:v>
                </c:pt>
                <c:pt idx="10225">
                  <c:v>446</c:v>
                </c:pt>
                <c:pt idx="10226">
                  <c:v>446</c:v>
                </c:pt>
                <c:pt idx="10227">
                  <c:v>446</c:v>
                </c:pt>
                <c:pt idx="10228">
                  <c:v>438</c:v>
                </c:pt>
                <c:pt idx="10229">
                  <c:v>427</c:v>
                </c:pt>
                <c:pt idx="10230">
                  <c:v>443</c:v>
                </c:pt>
                <c:pt idx="10231">
                  <c:v>446</c:v>
                </c:pt>
                <c:pt idx="10232">
                  <c:v>443</c:v>
                </c:pt>
                <c:pt idx="10233">
                  <c:v>446</c:v>
                </c:pt>
                <c:pt idx="10234">
                  <c:v>436</c:v>
                </c:pt>
                <c:pt idx="10235">
                  <c:v>448</c:v>
                </c:pt>
                <c:pt idx="10236">
                  <c:v>448</c:v>
                </c:pt>
                <c:pt idx="10237">
                  <c:v>446</c:v>
                </c:pt>
                <c:pt idx="10238">
                  <c:v>448</c:v>
                </c:pt>
                <c:pt idx="10239">
                  <c:v>438</c:v>
                </c:pt>
                <c:pt idx="10240">
                  <c:v>448</c:v>
                </c:pt>
                <c:pt idx="10241">
                  <c:v>433</c:v>
                </c:pt>
                <c:pt idx="10242">
                  <c:v>448</c:v>
                </c:pt>
                <c:pt idx="10243">
                  <c:v>446</c:v>
                </c:pt>
                <c:pt idx="10244">
                  <c:v>452</c:v>
                </c:pt>
                <c:pt idx="10245">
                  <c:v>446</c:v>
                </c:pt>
                <c:pt idx="10246">
                  <c:v>438</c:v>
                </c:pt>
                <c:pt idx="10247">
                  <c:v>454</c:v>
                </c:pt>
                <c:pt idx="10248">
                  <c:v>448</c:v>
                </c:pt>
                <c:pt idx="10249">
                  <c:v>448</c:v>
                </c:pt>
                <c:pt idx="10250">
                  <c:v>446</c:v>
                </c:pt>
                <c:pt idx="10251">
                  <c:v>443</c:v>
                </c:pt>
                <c:pt idx="10252">
                  <c:v>433</c:v>
                </c:pt>
                <c:pt idx="10253">
                  <c:v>436</c:v>
                </c:pt>
                <c:pt idx="10254">
                  <c:v>438</c:v>
                </c:pt>
                <c:pt idx="10255">
                  <c:v>433</c:v>
                </c:pt>
                <c:pt idx="10256">
                  <c:v>425</c:v>
                </c:pt>
                <c:pt idx="10257">
                  <c:v>446</c:v>
                </c:pt>
                <c:pt idx="10258">
                  <c:v>438</c:v>
                </c:pt>
                <c:pt idx="10259">
                  <c:v>427</c:v>
                </c:pt>
                <c:pt idx="10260">
                  <c:v>423</c:v>
                </c:pt>
                <c:pt idx="10261">
                  <c:v>425</c:v>
                </c:pt>
                <c:pt idx="10262">
                  <c:v>427</c:v>
                </c:pt>
                <c:pt idx="10263">
                  <c:v>425</c:v>
                </c:pt>
                <c:pt idx="10264">
                  <c:v>427</c:v>
                </c:pt>
                <c:pt idx="10265">
                  <c:v>425</c:v>
                </c:pt>
                <c:pt idx="10266">
                  <c:v>427</c:v>
                </c:pt>
                <c:pt idx="10267">
                  <c:v>423</c:v>
                </c:pt>
                <c:pt idx="10268">
                  <c:v>433</c:v>
                </c:pt>
                <c:pt idx="10269">
                  <c:v>427</c:v>
                </c:pt>
                <c:pt idx="10270">
                  <c:v>418</c:v>
                </c:pt>
                <c:pt idx="10271">
                  <c:v>425</c:v>
                </c:pt>
                <c:pt idx="10272">
                  <c:v>413</c:v>
                </c:pt>
                <c:pt idx="10273">
                  <c:v>418</c:v>
                </c:pt>
                <c:pt idx="10274">
                  <c:v>425</c:v>
                </c:pt>
                <c:pt idx="10275">
                  <c:v>418</c:v>
                </c:pt>
                <c:pt idx="10276">
                  <c:v>416</c:v>
                </c:pt>
                <c:pt idx="10277">
                  <c:v>409</c:v>
                </c:pt>
                <c:pt idx="10278">
                  <c:v>418</c:v>
                </c:pt>
                <c:pt idx="10279">
                  <c:v>418</c:v>
                </c:pt>
                <c:pt idx="10280">
                  <c:v>425</c:v>
                </c:pt>
                <c:pt idx="10281">
                  <c:v>416</c:v>
                </c:pt>
                <c:pt idx="10282">
                  <c:v>416</c:v>
                </c:pt>
                <c:pt idx="10283">
                  <c:v>418</c:v>
                </c:pt>
                <c:pt idx="10284">
                  <c:v>409</c:v>
                </c:pt>
                <c:pt idx="10285">
                  <c:v>416</c:v>
                </c:pt>
                <c:pt idx="10286">
                  <c:v>418</c:v>
                </c:pt>
                <c:pt idx="10287">
                  <c:v>409</c:v>
                </c:pt>
                <c:pt idx="10288">
                  <c:v>427</c:v>
                </c:pt>
                <c:pt idx="10289">
                  <c:v>418</c:v>
                </c:pt>
                <c:pt idx="10290">
                  <c:v>418</c:v>
                </c:pt>
                <c:pt idx="10291">
                  <c:v>438</c:v>
                </c:pt>
                <c:pt idx="10292">
                  <c:v>413</c:v>
                </c:pt>
                <c:pt idx="10293">
                  <c:v>418</c:v>
                </c:pt>
                <c:pt idx="10294">
                  <c:v>408</c:v>
                </c:pt>
                <c:pt idx="10295">
                  <c:v>416</c:v>
                </c:pt>
                <c:pt idx="10296">
                  <c:v>400</c:v>
                </c:pt>
                <c:pt idx="10297">
                  <c:v>421</c:v>
                </c:pt>
                <c:pt idx="10298">
                  <c:v>421</c:v>
                </c:pt>
                <c:pt idx="10299">
                  <c:v>421</c:v>
                </c:pt>
                <c:pt idx="10300">
                  <c:v>421</c:v>
                </c:pt>
                <c:pt idx="10301">
                  <c:v>410</c:v>
                </c:pt>
                <c:pt idx="10302">
                  <c:v>445</c:v>
                </c:pt>
                <c:pt idx="10303">
                  <c:v>415</c:v>
                </c:pt>
                <c:pt idx="10304">
                  <c:v>418</c:v>
                </c:pt>
                <c:pt idx="10305">
                  <c:v>425</c:v>
                </c:pt>
                <c:pt idx="10306">
                  <c:v>425</c:v>
                </c:pt>
                <c:pt idx="10307">
                  <c:v>425</c:v>
                </c:pt>
                <c:pt idx="10308">
                  <c:v>427</c:v>
                </c:pt>
                <c:pt idx="10309">
                  <c:v>425</c:v>
                </c:pt>
                <c:pt idx="10310">
                  <c:v>432</c:v>
                </c:pt>
                <c:pt idx="10311">
                  <c:v>425</c:v>
                </c:pt>
                <c:pt idx="10312">
                  <c:v>435</c:v>
                </c:pt>
                <c:pt idx="10313">
                  <c:v>421</c:v>
                </c:pt>
                <c:pt idx="10314">
                  <c:v>427</c:v>
                </c:pt>
                <c:pt idx="10315">
                  <c:v>427</c:v>
                </c:pt>
                <c:pt idx="10316">
                  <c:v>421</c:v>
                </c:pt>
                <c:pt idx="10317">
                  <c:v>421</c:v>
                </c:pt>
                <c:pt idx="10318">
                  <c:v>415</c:v>
                </c:pt>
                <c:pt idx="10319">
                  <c:v>427</c:v>
                </c:pt>
                <c:pt idx="10320">
                  <c:v>415</c:v>
                </c:pt>
                <c:pt idx="10321">
                  <c:v>425</c:v>
                </c:pt>
                <c:pt idx="10322">
                  <c:v>421</c:v>
                </c:pt>
                <c:pt idx="10323">
                  <c:v>421</c:v>
                </c:pt>
                <c:pt idx="10324">
                  <c:v>425</c:v>
                </c:pt>
                <c:pt idx="10325">
                  <c:v>427</c:v>
                </c:pt>
                <c:pt idx="10326">
                  <c:v>425</c:v>
                </c:pt>
                <c:pt idx="10327">
                  <c:v>425</c:v>
                </c:pt>
                <c:pt idx="10328">
                  <c:v>425</c:v>
                </c:pt>
                <c:pt idx="10329">
                  <c:v>418</c:v>
                </c:pt>
                <c:pt idx="10330">
                  <c:v>415</c:v>
                </c:pt>
                <c:pt idx="10331">
                  <c:v>415</c:v>
                </c:pt>
                <c:pt idx="10332">
                  <c:v>411</c:v>
                </c:pt>
                <c:pt idx="10333">
                  <c:v>415</c:v>
                </c:pt>
                <c:pt idx="10334">
                  <c:v>421</c:v>
                </c:pt>
                <c:pt idx="10335">
                  <c:v>410</c:v>
                </c:pt>
                <c:pt idx="10336">
                  <c:v>427</c:v>
                </c:pt>
                <c:pt idx="10337">
                  <c:v>418</c:v>
                </c:pt>
                <c:pt idx="10338">
                  <c:v>418</c:v>
                </c:pt>
                <c:pt idx="10339">
                  <c:v>439</c:v>
                </c:pt>
                <c:pt idx="10340">
                  <c:v>425</c:v>
                </c:pt>
                <c:pt idx="10341">
                  <c:v>427</c:v>
                </c:pt>
                <c:pt idx="10342">
                  <c:v>418</c:v>
                </c:pt>
                <c:pt idx="10343">
                  <c:v>427</c:v>
                </c:pt>
                <c:pt idx="10344">
                  <c:v>410</c:v>
                </c:pt>
                <c:pt idx="10345">
                  <c:v>427</c:v>
                </c:pt>
                <c:pt idx="10346">
                  <c:v>425</c:v>
                </c:pt>
                <c:pt idx="10347">
                  <c:v>439</c:v>
                </c:pt>
                <c:pt idx="10348">
                  <c:v>432</c:v>
                </c:pt>
                <c:pt idx="10349">
                  <c:v>407</c:v>
                </c:pt>
                <c:pt idx="10350">
                  <c:v>427</c:v>
                </c:pt>
                <c:pt idx="10351">
                  <c:v>425</c:v>
                </c:pt>
                <c:pt idx="10352">
                  <c:v>425</c:v>
                </c:pt>
                <c:pt idx="10353">
                  <c:v>427</c:v>
                </c:pt>
                <c:pt idx="10354">
                  <c:v>427</c:v>
                </c:pt>
                <c:pt idx="10355">
                  <c:v>432</c:v>
                </c:pt>
                <c:pt idx="10356">
                  <c:v>439</c:v>
                </c:pt>
                <c:pt idx="10357">
                  <c:v>432</c:v>
                </c:pt>
                <c:pt idx="10358">
                  <c:v>445</c:v>
                </c:pt>
                <c:pt idx="10359">
                  <c:v>435</c:v>
                </c:pt>
                <c:pt idx="10360">
                  <c:v>439</c:v>
                </c:pt>
                <c:pt idx="10361">
                  <c:v>425</c:v>
                </c:pt>
                <c:pt idx="10362">
                  <c:v>432</c:v>
                </c:pt>
                <c:pt idx="10363">
                  <c:v>445</c:v>
                </c:pt>
                <c:pt idx="10364">
                  <c:v>432</c:v>
                </c:pt>
                <c:pt idx="10365">
                  <c:v>432</c:v>
                </c:pt>
                <c:pt idx="10366">
                  <c:v>432</c:v>
                </c:pt>
                <c:pt idx="10367">
                  <c:v>439</c:v>
                </c:pt>
                <c:pt idx="10368">
                  <c:v>432</c:v>
                </c:pt>
                <c:pt idx="10369">
                  <c:v>448</c:v>
                </c:pt>
                <c:pt idx="10370">
                  <c:v>439</c:v>
                </c:pt>
                <c:pt idx="10371">
                  <c:v>435</c:v>
                </c:pt>
                <c:pt idx="10372">
                  <c:v>435</c:v>
                </c:pt>
                <c:pt idx="10373">
                  <c:v>427</c:v>
                </c:pt>
                <c:pt idx="10374">
                  <c:v>445</c:v>
                </c:pt>
                <c:pt idx="10375">
                  <c:v>427</c:v>
                </c:pt>
                <c:pt idx="10376">
                  <c:v>441</c:v>
                </c:pt>
                <c:pt idx="10377">
                  <c:v>435</c:v>
                </c:pt>
                <c:pt idx="10378">
                  <c:v>439</c:v>
                </c:pt>
                <c:pt idx="10379">
                  <c:v>435</c:v>
                </c:pt>
                <c:pt idx="10380">
                  <c:v>456</c:v>
                </c:pt>
                <c:pt idx="10381">
                  <c:v>445</c:v>
                </c:pt>
                <c:pt idx="10382">
                  <c:v>441</c:v>
                </c:pt>
                <c:pt idx="10383">
                  <c:v>445</c:v>
                </c:pt>
                <c:pt idx="10384">
                  <c:v>445</c:v>
                </c:pt>
                <c:pt idx="10385">
                  <c:v>439</c:v>
                </c:pt>
                <c:pt idx="10386">
                  <c:v>427</c:v>
                </c:pt>
                <c:pt idx="10387">
                  <c:v>421</c:v>
                </c:pt>
                <c:pt idx="10388">
                  <c:v>441</c:v>
                </c:pt>
                <c:pt idx="10389">
                  <c:v>445</c:v>
                </c:pt>
                <c:pt idx="10390">
                  <c:v>432</c:v>
                </c:pt>
                <c:pt idx="10391">
                  <c:v>448</c:v>
                </c:pt>
                <c:pt idx="10392">
                  <c:v>439</c:v>
                </c:pt>
                <c:pt idx="10393">
                  <c:v>435</c:v>
                </c:pt>
                <c:pt idx="10394">
                  <c:v>441</c:v>
                </c:pt>
                <c:pt idx="10395">
                  <c:v>435</c:v>
                </c:pt>
                <c:pt idx="10396">
                  <c:v>439</c:v>
                </c:pt>
                <c:pt idx="10397">
                  <c:v>421</c:v>
                </c:pt>
                <c:pt idx="10398">
                  <c:v>435</c:v>
                </c:pt>
                <c:pt idx="10399">
                  <c:v>425</c:v>
                </c:pt>
                <c:pt idx="10400">
                  <c:v>427</c:v>
                </c:pt>
                <c:pt idx="10401">
                  <c:v>425</c:v>
                </c:pt>
                <c:pt idx="10402">
                  <c:v>427</c:v>
                </c:pt>
                <c:pt idx="10403">
                  <c:v>421</c:v>
                </c:pt>
                <c:pt idx="10404">
                  <c:v>410</c:v>
                </c:pt>
                <c:pt idx="10405">
                  <c:v>425</c:v>
                </c:pt>
                <c:pt idx="10406">
                  <c:v>421</c:v>
                </c:pt>
                <c:pt idx="10407">
                  <c:v>427</c:v>
                </c:pt>
                <c:pt idx="10408">
                  <c:v>432</c:v>
                </c:pt>
                <c:pt idx="10409">
                  <c:v>427</c:v>
                </c:pt>
                <c:pt idx="10410">
                  <c:v>427</c:v>
                </c:pt>
                <c:pt idx="10411">
                  <c:v>411</c:v>
                </c:pt>
                <c:pt idx="10412">
                  <c:v>427</c:v>
                </c:pt>
                <c:pt idx="10413">
                  <c:v>425</c:v>
                </c:pt>
                <c:pt idx="10414">
                  <c:v>425</c:v>
                </c:pt>
                <c:pt idx="10415">
                  <c:v>421</c:v>
                </c:pt>
                <c:pt idx="10416">
                  <c:v>421</c:v>
                </c:pt>
                <c:pt idx="10417">
                  <c:v>415</c:v>
                </c:pt>
                <c:pt idx="10418">
                  <c:v>415</c:v>
                </c:pt>
                <c:pt idx="10419">
                  <c:v>425</c:v>
                </c:pt>
                <c:pt idx="10420">
                  <c:v>427</c:v>
                </c:pt>
                <c:pt idx="10421">
                  <c:v>415</c:v>
                </c:pt>
                <c:pt idx="10422">
                  <c:v>432</c:v>
                </c:pt>
                <c:pt idx="10423">
                  <c:v>418</c:v>
                </c:pt>
                <c:pt idx="10424">
                  <c:v>425</c:v>
                </c:pt>
                <c:pt idx="10425">
                  <c:v>432</c:v>
                </c:pt>
                <c:pt idx="10426">
                  <c:v>421</c:v>
                </c:pt>
                <c:pt idx="10427">
                  <c:v>425</c:v>
                </c:pt>
                <c:pt idx="10428">
                  <c:v>415</c:v>
                </c:pt>
                <c:pt idx="10429">
                  <c:v>425</c:v>
                </c:pt>
                <c:pt idx="10430">
                  <c:v>411</c:v>
                </c:pt>
                <c:pt idx="10431">
                  <c:v>427</c:v>
                </c:pt>
                <c:pt idx="10432">
                  <c:v>427</c:v>
                </c:pt>
                <c:pt idx="10433">
                  <c:v>441</c:v>
                </c:pt>
                <c:pt idx="10434">
                  <c:v>432</c:v>
                </c:pt>
                <c:pt idx="10435">
                  <c:v>427</c:v>
                </c:pt>
                <c:pt idx="10436">
                  <c:v>451</c:v>
                </c:pt>
                <c:pt idx="10437">
                  <c:v>432</c:v>
                </c:pt>
                <c:pt idx="10438">
                  <c:v>425</c:v>
                </c:pt>
                <c:pt idx="10439">
                  <c:v>425</c:v>
                </c:pt>
                <c:pt idx="10440">
                  <c:v>425</c:v>
                </c:pt>
                <c:pt idx="10441">
                  <c:v>421</c:v>
                </c:pt>
                <c:pt idx="10442">
                  <c:v>411</c:v>
                </c:pt>
                <c:pt idx="10443">
                  <c:v>427</c:v>
                </c:pt>
                <c:pt idx="10444">
                  <c:v>432</c:v>
                </c:pt>
                <c:pt idx="10445">
                  <c:v>425</c:v>
                </c:pt>
                <c:pt idx="10446">
                  <c:v>427</c:v>
                </c:pt>
                <c:pt idx="10447">
                  <c:v>439</c:v>
                </c:pt>
                <c:pt idx="10448">
                  <c:v>432</c:v>
                </c:pt>
                <c:pt idx="10449">
                  <c:v>435</c:v>
                </c:pt>
                <c:pt idx="10450">
                  <c:v>432</c:v>
                </c:pt>
                <c:pt idx="10451">
                  <c:v>427</c:v>
                </c:pt>
                <c:pt idx="10452">
                  <c:v>418</c:v>
                </c:pt>
                <c:pt idx="10453">
                  <c:v>425</c:v>
                </c:pt>
                <c:pt idx="10454">
                  <c:v>407</c:v>
                </c:pt>
                <c:pt idx="10455">
                  <c:v>425</c:v>
                </c:pt>
                <c:pt idx="10456">
                  <c:v>425</c:v>
                </c:pt>
                <c:pt idx="10457">
                  <c:v>427</c:v>
                </c:pt>
                <c:pt idx="10458">
                  <c:v>445</c:v>
                </c:pt>
                <c:pt idx="10459">
                  <c:v>410</c:v>
                </c:pt>
                <c:pt idx="10460">
                  <c:v>427</c:v>
                </c:pt>
                <c:pt idx="10461">
                  <c:v>415</c:v>
                </c:pt>
                <c:pt idx="10462">
                  <c:v>427</c:v>
                </c:pt>
                <c:pt idx="10463">
                  <c:v>411</c:v>
                </c:pt>
                <c:pt idx="10464">
                  <c:v>421</c:v>
                </c:pt>
                <c:pt idx="10465">
                  <c:v>415</c:v>
                </c:pt>
                <c:pt idx="10466">
                  <c:v>410</c:v>
                </c:pt>
                <c:pt idx="10467">
                  <c:v>421</c:v>
                </c:pt>
                <c:pt idx="10468">
                  <c:v>415</c:v>
                </c:pt>
                <c:pt idx="10469">
                  <c:v>415</c:v>
                </c:pt>
                <c:pt idx="10470">
                  <c:v>432</c:v>
                </c:pt>
                <c:pt idx="10471">
                  <c:v>432</c:v>
                </c:pt>
                <c:pt idx="10472">
                  <c:v>425</c:v>
                </c:pt>
                <c:pt idx="10473">
                  <c:v>435</c:v>
                </c:pt>
                <c:pt idx="10474">
                  <c:v>427</c:v>
                </c:pt>
                <c:pt idx="10475">
                  <c:v>427</c:v>
                </c:pt>
                <c:pt idx="10476">
                  <c:v>421</c:v>
                </c:pt>
                <c:pt idx="10477">
                  <c:v>441</c:v>
                </c:pt>
                <c:pt idx="10478">
                  <c:v>421</c:v>
                </c:pt>
                <c:pt idx="10479">
                  <c:v>432</c:v>
                </c:pt>
                <c:pt idx="10480">
                  <c:v>439</c:v>
                </c:pt>
                <c:pt idx="10481">
                  <c:v>445</c:v>
                </c:pt>
                <c:pt idx="10482">
                  <c:v>435</c:v>
                </c:pt>
                <c:pt idx="10483">
                  <c:v>432</c:v>
                </c:pt>
                <c:pt idx="10484">
                  <c:v>441</c:v>
                </c:pt>
                <c:pt idx="10485">
                  <c:v>427</c:v>
                </c:pt>
                <c:pt idx="10486">
                  <c:v>435</c:v>
                </c:pt>
                <c:pt idx="10487">
                  <c:v>441</c:v>
                </c:pt>
                <c:pt idx="10488">
                  <c:v>441</c:v>
                </c:pt>
                <c:pt idx="10489">
                  <c:v>445</c:v>
                </c:pt>
                <c:pt idx="10490">
                  <c:v>435</c:v>
                </c:pt>
                <c:pt idx="10491">
                  <c:v>455</c:v>
                </c:pt>
                <c:pt idx="10492">
                  <c:v>456</c:v>
                </c:pt>
                <c:pt idx="10493">
                  <c:v>451</c:v>
                </c:pt>
                <c:pt idx="10494">
                  <c:v>455</c:v>
                </c:pt>
                <c:pt idx="10495">
                  <c:v>448</c:v>
                </c:pt>
                <c:pt idx="10496">
                  <c:v>445</c:v>
                </c:pt>
                <c:pt idx="10497">
                  <c:v>439</c:v>
                </c:pt>
                <c:pt idx="10498">
                  <c:v>445</c:v>
                </c:pt>
                <c:pt idx="10499">
                  <c:v>441</c:v>
                </c:pt>
                <c:pt idx="10500">
                  <c:v>435</c:v>
                </c:pt>
                <c:pt idx="10501">
                  <c:v>448</c:v>
                </c:pt>
                <c:pt idx="10502">
                  <c:v>432</c:v>
                </c:pt>
                <c:pt idx="10503">
                  <c:v>448</c:v>
                </c:pt>
                <c:pt idx="10504">
                  <c:v>432</c:v>
                </c:pt>
                <c:pt idx="10505">
                  <c:v>435</c:v>
                </c:pt>
                <c:pt idx="10506">
                  <c:v>445</c:v>
                </c:pt>
                <c:pt idx="10507">
                  <c:v>435</c:v>
                </c:pt>
                <c:pt idx="10508">
                  <c:v>448</c:v>
                </c:pt>
                <c:pt idx="10509">
                  <c:v>432</c:v>
                </c:pt>
                <c:pt idx="10510">
                  <c:v>445</c:v>
                </c:pt>
                <c:pt idx="10511">
                  <c:v>439</c:v>
                </c:pt>
                <c:pt idx="10512">
                  <c:v>441</c:v>
                </c:pt>
                <c:pt idx="10513">
                  <c:v>432</c:v>
                </c:pt>
                <c:pt idx="10514">
                  <c:v>445</c:v>
                </c:pt>
                <c:pt idx="10515">
                  <c:v>441</c:v>
                </c:pt>
                <c:pt idx="10516">
                  <c:v>432</c:v>
                </c:pt>
                <c:pt idx="10517">
                  <c:v>445</c:v>
                </c:pt>
                <c:pt idx="10518">
                  <c:v>451</c:v>
                </c:pt>
                <c:pt idx="10519">
                  <c:v>451</c:v>
                </c:pt>
                <c:pt idx="10520">
                  <c:v>445</c:v>
                </c:pt>
                <c:pt idx="10521">
                  <c:v>435</c:v>
                </c:pt>
                <c:pt idx="10522">
                  <c:v>451</c:v>
                </c:pt>
                <c:pt idx="10523">
                  <c:v>448</c:v>
                </c:pt>
                <c:pt idx="10524">
                  <c:v>439</c:v>
                </c:pt>
                <c:pt idx="10525">
                  <c:v>456</c:v>
                </c:pt>
                <c:pt idx="10526">
                  <c:v>448</c:v>
                </c:pt>
                <c:pt idx="10527">
                  <c:v>448</c:v>
                </c:pt>
                <c:pt idx="10528">
                  <c:v>445</c:v>
                </c:pt>
                <c:pt idx="10529">
                  <c:v>448</c:v>
                </c:pt>
                <c:pt idx="10530">
                  <c:v>451</c:v>
                </c:pt>
                <c:pt idx="10531">
                  <c:v>451</c:v>
                </c:pt>
                <c:pt idx="10532">
                  <c:v>460</c:v>
                </c:pt>
                <c:pt idx="10533">
                  <c:v>451</c:v>
                </c:pt>
                <c:pt idx="10534">
                  <c:v>460</c:v>
                </c:pt>
                <c:pt idx="10535">
                  <c:v>460</c:v>
                </c:pt>
                <c:pt idx="10536">
                  <c:v>472</c:v>
                </c:pt>
                <c:pt idx="10537">
                  <c:v>451</c:v>
                </c:pt>
                <c:pt idx="10538">
                  <c:v>448</c:v>
                </c:pt>
                <c:pt idx="10539">
                  <c:v>456</c:v>
                </c:pt>
                <c:pt idx="10540">
                  <c:v>445</c:v>
                </c:pt>
                <c:pt idx="10541">
                  <c:v>455</c:v>
                </c:pt>
                <c:pt idx="10542">
                  <c:v>455</c:v>
                </c:pt>
                <c:pt idx="10543">
                  <c:v>460</c:v>
                </c:pt>
                <c:pt idx="10544">
                  <c:v>456</c:v>
                </c:pt>
                <c:pt idx="10545">
                  <c:v>451</c:v>
                </c:pt>
                <c:pt idx="10546">
                  <c:v>460</c:v>
                </c:pt>
                <c:pt idx="10547">
                  <c:v>493</c:v>
                </c:pt>
                <c:pt idx="10548">
                  <c:v>465</c:v>
                </c:pt>
                <c:pt idx="10549">
                  <c:v>460</c:v>
                </c:pt>
                <c:pt idx="10550">
                  <c:v>460</c:v>
                </c:pt>
                <c:pt idx="10551">
                  <c:v>451</c:v>
                </c:pt>
                <c:pt idx="10552">
                  <c:v>445</c:v>
                </c:pt>
                <c:pt idx="10553">
                  <c:v>456</c:v>
                </c:pt>
                <c:pt idx="10554">
                  <c:v>465</c:v>
                </c:pt>
                <c:pt idx="10555">
                  <c:v>456</c:v>
                </c:pt>
                <c:pt idx="10556">
                  <c:v>464</c:v>
                </c:pt>
                <c:pt idx="10557">
                  <c:v>448</c:v>
                </c:pt>
                <c:pt idx="10558">
                  <c:v>460</c:v>
                </c:pt>
                <c:pt idx="10559">
                  <c:v>478</c:v>
                </c:pt>
                <c:pt idx="10560">
                  <c:v>464</c:v>
                </c:pt>
                <c:pt idx="10561">
                  <c:v>460</c:v>
                </c:pt>
                <c:pt idx="10562">
                  <c:v>455</c:v>
                </c:pt>
                <c:pt idx="10563">
                  <c:v>465</c:v>
                </c:pt>
                <c:pt idx="10564">
                  <c:v>451</c:v>
                </c:pt>
                <c:pt idx="10565">
                  <c:v>451</c:v>
                </c:pt>
                <c:pt idx="10566">
                  <c:v>456</c:v>
                </c:pt>
                <c:pt idx="10567">
                  <c:v>456</c:v>
                </c:pt>
                <c:pt idx="10568">
                  <c:v>448</c:v>
                </c:pt>
                <c:pt idx="10569">
                  <c:v>448</c:v>
                </c:pt>
                <c:pt idx="10570">
                  <c:v>455</c:v>
                </c:pt>
                <c:pt idx="10571">
                  <c:v>455</c:v>
                </c:pt>
                <c:pt idx="10572">
                  <c:v>455</c:v>
                </c:pt>
                <c:pt idx="10573">
                  <c:v>455</c:v>
                </c:pt>
                <c:pt idx="10574">
                  <c:v>455</c:v>
                </c:pt>
                <c:pt idx="10575">
                  <c:v>441</c:v>
                </c:pt>
                <c:pt idx="10576">
                  <c:v>439</c:v>
                </c:pt>
                <c:pt idx="10577">
                  <c:v>439</c:v>
                </c:pt>
                <c:pt idx="10578">
                  <c:v>445</c:v>
                </c:pt>
                <c:pt idx="10579">
                  <c:v>439</c:v>
                </c:pt>
                <c:pt idx="10580">
                  <c:v>441</c:v>
                </c:pt>
                <c:pt idx="10581">
                  <c:v>448</c:v>
                </c:pt>
                <c:pt idx="10582">
                  <c:v>435</c:v>
                </c:pt>
                <c:pt idx="10583">
                  <c:v>427</c:v>
                </c:pt>
                <c:pt idx="10584">
                  <c:v>439</c:v>
                </c:pt>
                <c:pt idx="10585">
                  <c:v>448</c:v>
                </c:pt>
                <c:pt idx="10586">
                  <c:v>435</c:v>
                </c:pt>
                <c:pt idx="10587">
                  <c:v>439</c:v>
                </c:pt>
                <c:pt idx="10588">
                  <c:v>427</c:v>
                </c:pt>
                <c:pt idx="10589">
                  <c:v>432</c:v>
                </c:pt>
                <c:pt idx="10590">
                  <c:v>411</c:v>
                </c:pt>
                <c:pt idx="10591">
                  <c:v>439</c:v>
                </c:pt>
                <c:pt idx="10592">
                  <c:v>441</c:v>
                </c:pt>
                <c:pt idx="10593">
                  <c:v>427</c:v>
                </c:pt>
                <c:pt idx="10594">
                  <c:v>441</c:v>
                </c:pt>
                <c:pt idx="10595">
                  <c:v>432</c:v>
                </c:pt>
                <c:pt idx="10596">
                  <c:v>439</c:v>
                </c:pt>
                <c:pt idx="10597">
                  <c:v>421</c:v>
                </c:pt>
                <c:pt idx="10598">
                  <c:v>439</c:v>
                </c:pt>
                <c:pt idx="10599">
                  <c:v>435</c:v>
                </c:pt>
                <c:pt idx="10600">
                  <c:v>441</c:v>
                </c:pt>
                <c:pt idx="10601">
                  <c:v>435</c:v>
                </c:pt>
                <c:pt idx="10602">
                  <c:v>425</c:v>
                </c:pt>
                <c:pt idx="10603">
                  <c:v>439</c:v>
                </c:pt>
                <c:pt idx="10604">
                  <c:v>427</c:v>
                </c:pt>
                <c:pt idx="10605">
                  <c:v>439</c:v>
                </c:pt>
                <c:pt idx="10606">
                  <c:v>435</c:v>
                </c:pt>
                <c:pt idx="10607">
                  <c:v>435</c:v>
                </c:pt>
                <c:pt idx="10608">
                  <c:v>435</c:v>
                </c:pt>
                <c:pt idx="10609">
                  <c:v>432</c:v>
                </c:pt>
                <c:pt idx="10610">
                  <c:v>435</c:v>
                </c:pt>
                <c:pt idx="10611">
                  <c:v>435</c:v>
                </c:pt>
                <c:pt idx="10612">
                  <c:v>435</c:v>
                </c:pt>
                <c:pt idx="10613">
                  <c:v>435</c:v>
                </c:pt>
                <c:pt idx="10614">
                  <c:v>441</c:v>
                </c:pt>
                <c:pt idx="10615">
                  <c:v>441</c:v>
                </c:pt>
                <c:pt idx="10616">
                  <c:v>439</c:v>
                </c:pt>
                <c:pt idx="10617">
                  <c:v>439</c:v>
                </c:pt>
                <c:pt idx="10618">
                  <c:v>445</c:v>
                </c:pt>
                <c:pt idx="10619">
                  <c:v>439</c:v>
                </c:pt>
                <c:pt idx="10620">
                  <c:v>445</c:v>
                </c:pt>
                <c:pt idx="10621">
                  <c:v>439</c:v>
                </c:pt>
                <c:pt idx="10622">
                  <c:v>448</c:v>
                </c:pt>
                <c:pt idx="10623">
                  <c:v>425</c:v>
                </c:pt>
                <c:pt idx="10624">
                  <c:v>432</c:v>
                </c:pt>
                <c:pt idx="10625">
                  <c:v>456</c:v>
                </c:pt>
                <c:pt idx="10626">
                  <c:v>425</c:v>
                </c:pt>
                <c:pt idx="10627">
                  <c:v>445</c:v>
                </c:pt>
                <c:pt idx="10628">
                  <c:v>435</c:v>
                </c:pt>
                <c:pt idx="10629">
                  <c:v>441</c:v>
                </c:pt>
                <c:pt idx="10630">
                  <c:v>435</c:v>
                </c:pt>
                <c:pt idx="10631">
                  <c:v>441</c:v>
                </c:pt>
                <c:pt idx="10632">
                  <c:v>435</c:v>
                </c:pt>
                <c:pt idx="10633">
                  <c:v>425</c:v>
                </c:pt>
                <c:pt idx="10634">
                  <c:v>427</c:v>
                </c:pt>
                <c:pt idx="10635">
                  <c:v>439</c:v>
                </c:pt>
                <c:pt idx="10636">
                  <c:v>427</c:v>
                </c:pt>
                <c:pt idx="10637">
                  <c:v>427</c:v>
                </c:pt>
                <c:pt idx="10638">
                  <c:v>427</c:v>
                </c:pt>
                <c:pt idx="10639">
                  <c:v>432</c:v>
                </c:pt>
                <c:pt idx="10640">
                  <c:v>425</c:v>
                </c:pt>
                <c:pt idx="10641">
                  <c:v>427</c:v>
                </c:pt>
                <c:pt idx="10642">
                  <c:v>435</c:v>
                </c:pt>
                <c:pt idx="10643">
                  <c:v>425</c:v>
                </c:pt>
                <c:pt idx="10644">
                  <c:v>425</c:v>
                </c:pt>
                <c:pt idx="10645">
                  <c:v>421</c:v>
                </c:pt>
                <c:pt idx="10646">
                  <c:v>418</c:v>
                </c:pt>
                <c:pt idx="10647">
                  <c:v>415</c:v>
                </c:pt>
                <c:pt idx="10648">
                  <c:v>418</c:v>
                </c:pt>
                <c:pt idx="10649">
                  <c:v>421</c:v>
                </c:pt>
                <c:pt idx="10650">
                  <c:v>407</c:v>
                </c:pt>
                <c:pt idx="10651">
                  <c:v>425</c:v>
                </c:pt>
                <c:pt idx="10652">
                  <c:v>418</c:v>
                </c:pt>
                <c:pt idx="10653">
                  <c:v>421</c:v>
                </c:pt>
                <c:pt idx="10654">
                  <c:v>421</c:v>
                </c:pt>
                <c:pt idx="10655">
                  <c:v>411</c:v>
                </c:pt>
                <c:pt idx="10656">
                  <c:v>421</c:v>
                </c:pt>
                <c:pt idx="10657">
                  <c:v>421</c:v>
                </c:pt>
                <c:pt idx="10658">
                  <c:v>421</c:v>
                </c:pt>
                <c:pt idx="10659">
                  <c:v>427</c:v>
                </c:pt>
                <c:pt idx="10660">
                  <c:v>421</c:v>
                </c:pt>
                <c:pt idx="10661">
                  <c:v>421</c:v>
                </c:pt>
                <c:pt idx="10662">
                  <c:v>421</c:v>
                </c:pt>
                <c:pt idx="10663">
                  <c:v>425</c:v>
                </c:pt>
                <c:pt idx="10664">
                  <c:v>432</c:v>
                </c:pt>
                <c:pt idx="10665">
                  <c:v>425</c:v>
                </c:pt>
                <c:pt idx="10666">
                  <c:v>432</c:v>
                </c:pt>
                <c:pt idx="10667">
                  <c:v>418</c:v>
                </c:pt>
                <c:pt idx="10668">
                  <c:v>425</c:v>
                </c:pt>
                <c:pt idx="10669">
                  <c:v>410</c:v>
                </c:pt>
                <c:pt idx="10670">
                  <c:v>427</c:v>
                </c:pt>
                <c:pt idx="10671">
                  <c:v>427</c:v>
                </c:pt>
                <c:pt idx="10672">
                  <c:v>415</c:v>
                </c:pt>
                <c:pt idx="10673">
                  <c:v>427</c:v>
                </c:pt>
                <c:pt idx="10674">
                  <c:v>411</c:v>
                </c:pt>
                <c:pt idx="10675">
                  <c:v>421</c:v>
                </c:pt>
                <c:pt idx="10676">
                  <c:v>421</c:v>
                </c:pt>
                <c:pt idx="10677">
                  <c:v>427</c:v>
                </c:pt>
                <c:pt idx="10678">
                  <c:v>411</c:v>
                </c:pt>
                <c:pt idx="10679">
                  <c:v>418</c:v>
                </c:pt>
                <c:pt idx="10680">
                  <c:v>418</c:v>
                </c:pt>
                <c:pt idx="10681">
                  <c:v>425</c:v>
                </c:pt>
                <c:pt idx="10682">
                  <c:v>421</c:v>
                </c:pt>
                <c:pt idx="10683">
                  <c:v>427</c:v>
                </c:pt>
                <c:pt idx="10684">
                  <c:v>427</c:v>
                </c:pt>
                <c:pt idx="10685">
                  <c:v>425</c:v>
                </c:pt>
                <c:pt idx="10686">
                  <c:v>425</c:v>
                </c:pt>
                <c:pt idx="10687">
                  <c:v>427</c:v>
                </c:pt>
                <c:pt idx="10688">
                  <c:v>427</c:v>
                </c:pt>
                <c:pt idx="10689">
                  <c:v>425</c:v>
                </c:pt>
                <c:pt idx="10690">
                  <c:v>432</c:v>
                </c:pt>
                <c:pt idx="10691">
                  <c:v>418</c:v>
                </c:pt>
                <c:pt idx="10692">
                  <c:v>441</c:v>
                </c:pt>
                <c:pt idx="10693">
                  <c:v>445</c:v>
                </c:pt>
                <c:pt idx="10694">
                  <c:v>439</c:v>
                </c:pt>
                <c:pt idx="10695">
                  <c:v>441</c:v>
                </c:pt>
                <c:pt idx="10696">
                  <c:v>421</c:v>
                </c:pt>
                <c:pt idx="10697">
                  <c:v>439</c:v>
                </c:pt>
                <c:pt idx="10698">
                  <c:v>425</c:v>
                </c:pt>
                <c:pt idx="10699">
                  <c:v>435</c:v>
                </c:pt>
                <c:pt idx="10700">
                  <c:v>441</c:v>
                </c:pt>
                <c:pt idx="10701">
                  <c:v>445</c:v>
                </c:pt>
                <c:pt idx="10702">
                  <c:v>439</c:v>
                </c:pt>
                <c:pt idx="10703">
                  <c:v>427</c:v>
                </c:pt>
                <c:pt idx="10704">
                  <c:v>439</c:v>
                </c:pt>
                <c:pt idx="10705">
                  <c:v>421</c:v>
                </c:pt>
                <c:pt idx="10706">
                  <c:v>421</c:v>
                </c:pt>
                <c:pt idx="10707">
                  <c:v>425</c:v>
                </c:pt>
                <c:pt idx="10708">
                  <c:v>418</c:v>
                </c:pt>
                <c:pt idx="10709">
                  <c:v>421</c:v>
                </c:pt>
                <c:pt idx="10710">
                  <c:v>435</c:v>
                </c:pt>
                <c:pt idx="10711">
                  <c:v>425</c:v>
                </c:pt>
                <c:pt idx="10712">
                  <c:v>421</c:v>
                </c:pt>
                <c:pt idx="10713">
                  <c:v>410</c:v>
                </c:pt>
                <c:pt idx="10714">
                  <c:v>427</c:v>
                </c:pt>
                <c:pt idx="10715">
                  <c:v>421</c:v>
                </c:pt>
                <c:pt idx="10716">
                  <c:v>411</c:v>
                </c:pt>
                <c:pt idx="10717">
                  <c:v>432</c:v>
                </c:pt>
                <c:pt idx="10718">
                  <c:v>418</c:v>
                </c:pt>
                <c:pt idx="10719">
                  <c:v>425</c:v>
                </c:pt>
                <c:pt idx="10720">
                  <c:v>415</c:v>
                </c:pt>
                <c:pt idx="10721">
                  <c:v>425</c:v>
                </c:pt>
                <c:pt idx="10722">
                  <c:v>415</c:v>
                </c:pt>
                <c:pt idx="10723">
                  <c:v>418</c:v>
                </c:pt>
                <c:pt idx="10724">
                  <c:v>425</c:v>
                </c:pt>
                <c:pt idx="10725">
                  <c:v>425</c:v>
                </c:pt>
                <c:pt idx="10726">
                  <c:v>418</c:v>
                </c:pt>
                <c:pt idx="10727">
                  <c:v>411</c:v>
                </c:pt>
                <c:pt idx="10728">
                  <c:v>425</c:v>
                </c:pt>
                <c:pt idx="10729">
                  <c:v>421</c:v>
                </c:pt>
                <c:pt idx="10730">
                  <c:v>418</c:v>
                </c:pt>
                <c:pt idx="10731">
                  <c:v>411</c:v>
                </c:pt>
                <c:pt idx="10732">
                  <c:v>407</c:v>
                </c:pt>
                <c:pt idx="10733">
                  <c:v>411</c:v>
                </c:pt>
                <c:pt idx="10734">
                  <c:v>410</c:v>
                </c:pt>
                <c:pt idx="10735">
                  <c:v>411</c:v>
                </c:pt>
                <c:pt idx="10736">
                  <c:v>418</c:v>
                </c:pt>
                <c:pt idx="10737">
                  <c:v>415</c:v>
                </c:pt>
                <c:pt idx="10738">
                  <c:v>418</c:v>
                </c:pt>
                <c:pt idx="10739">
                  <c:v>415</c:v>
                </c:pt>
                <c:pt idx="10740">
                  <c:v>411</c:v>
                </c:pt>
                <c:pt idx="10741">
                  <c:v>415</c:v>
                </c:pt>
                <c:pt idx="10742">
                  <c:v>402</c:v>
                </c:pt>
                <c:pt idx="10743">
                  <c:v>410</c:v>
                </c:pt>
                <c:pt idx="10744">
                  <c:v>400</c:v>
                </c:pt>
                <c:pt idx="10745">
                  <c:v>420</c:v>
                </c:pt>
                <c:pt idx="10746">
                  <c:v>410</c:v>
                </c:pt>
                <c:pt idx="10747">
                  <c:v>420</c:v>
                </c:pt>
                <c:pt idx="10748">
                  <c:v>418</c:v>
                </c:pt>
                <c:pt idx="10749">
                  <c:v>415</c:v>
                </c:pt>
                <c:pt idx="10750">
                  <c:v>423</c:v>
                </c:pt>
                <c:pt idx="10751">
                  <c:v>403</c:v>
                </c:pt>
                <c:pt idx="10752">
                  <c:v>415</c:v>
                </c:pt>
                <c:pt idx="10753">
                  <c:v>410</c:v>
                </c:pt>
                <c:pt idx="10754">
                  <c:v>415</c:v>
                </c:pt>
                <c:pt idx="10755">
                  <c:v>418</c:v>
                </c:pt>
                <c:pt idx="10756">
                  <c:v>418</c:v>
                </c:pt>
                <c:pt idx="10757">
                  <c:v>418</c:v>
                </c:pt>
                <c:pt idx="10758">
                  <c:v>420</c:v>
                </c:pt>
                <c:pt idx="10759">
                  <c:v>423</c:v>
                </c:pt>
                <c:pt idx="10760">
                  <c:v>410</c:v>
                </c:pt>
                <c:pt idx="10761">
                  <c:v>418</c:v>
                </c:pt>
                <c:pt idx="10762">
                  <c:v>415</c:v>
                </c:pt>
                <c:pt idx="10763">
                  <c:v>410</c:v>
                </c:pt>
                <c:pt idx="10764">
                  <c:v>418</c:v>
                </c:pt>
                <c:pt idx="10765">
                  <c:v>426</c:v>
                </c:pt>
                <c:pt idx="10766">
                  <c:v>418</c:v>
                </c:pt>
                <c:pt idx="10767">
                  <c:v>410</c:v>
                </c:pt>
                <c:pt idx="10768">
                  <c:v>403</c:v>
                </c:pt>
                <c:pt idx="10769">
                  <c:v>435</c:v>
                </c:pt>
                <c:pt idx="10770">
                  <c:v>410</c:v>
                </c:pt>
                <c:pt idx="10771">
                  <c:v>418</c:v>
                </c:pt>
                <c:pt idx="10772">
                  <c:v>428</c:v>
                </c:pt>
                <c:pt idx="10773">
                  <c:v>418</c:v>
                </c:pt>
                <c:pt idx="10774">
                  <c:v>418</c:v>
                </c:pt>
                <c:pt idx="10775">
                  <c:v>400</c:v>
                </c:pt>
                <c:pt idx="10776">
                  <c:v>420</c:v>
                </c:pt>
                <c:pt idx="10777">
                  <c:v>420</c:v>
                </c:pt>
                <c:pt idx="10778">
                  <c:v>423</c:v>
                </c:pt>
                <c:pt idx="10779">
                  <c:v>435</c:v>
                </c:pt>
                <c:pt idx="10780">
                  <c:v>438</c:v>
                </c:pt>
                <c:pt idx="10781">
                  <c:v>426</c:v>
                </c:pt>
                <c:pt idx="10782">
                  <c:v>418</c:v>
                </c:pt>
                <c:pt idx="10783">
                  <c:v>423</c:v>
                </c:pt>
                <c:pt idx="10784">
                  <c:v>420</c:v>
                </c:pt>
                <c:pt idx="10785">
                  <c:v>418</c:v>
                </c:pt>
                <c:pt idx="10786">
                  <c:v>423</c:v>
                </c:pt>
                <c:pt idx="10787">
                  <c:v>420</c:v>
                </c:pt>
                <c:pt idx="10788">
                  <c:v>426</c:v>
                </c:pt>
                <c:pt idx="10789">
                  <c:v>438</c:v>
                </c:pt>
                <c:pt idx="10790">
                  <c:v>426</c:v>
                </c:pt>
                <c:pt idx="10791">
                  <c:v>447</c:v>
                </c:pt>
                <c:pt idx="10792">
                  <c:v>426</c:v>
                </c:pt>
                <c:pt idx="10793">
                  <c:v>428</c:v>
                </c:pt>
                <c:pt idx="10794">
                  <c:v>418</c:v>
                </c:pt>
                <c:pt idx="10795">
                  <c:v>428</c:v>
                </c:pt>
                <c:pt idx="10796">
                  <c:v>441</c:v>
                </c:pt>
                <c:pt idx="10797">
                  <c:v>435</c:v>
                </c:pt>
                <c:pt idx="10798">
                  <c:v>435</c:v>
                </c:pt>
                <c:pt idx="10799">
                  <c:v>418</c:v>
                </c:pt>
                <c:pt idx="10800">
                  <c:v>441</c:v>
                </c:pt>
                <c:pt idx="10801">
                  <c:v>423</c:v>
                </c:pt>
                <c:pt idx="10802">
                  <c:v>441</c:v>
                </c:pt>
                <c:pt idx="10803">
                  <c:v>444</c:v>
                </c:pt>
                <c:pt idx="10804">
                  <c:v>438</c:v>
                </c:pt>
                <c:pt idx="10805">
                  <c:v>438</c:v>
                </c:pt>
                <c:pt idx="10806">
                  <c:v>423</c:v>
                </c:pt>
                <c:pt idx="10807">
                  <c:v>435</c:v>
                </c:pt>
                <c:pt idx="10808">
                  <c:v>435</c:v>
                </c:pt>
                <c:pt idx="10809">
                  <c:v>435</c:v>
                </c:pt>
                <c:pt idx="10810">
                  <c:v>441</c:v>
                </c:pt>
                <c:pt idx="10811">
                  <c:v>426</c:v>
                </c:pt>
                <c:pt idx="10812">
                  <c:v>438</c:v>
                </c:pt>
                <c:pt idx="10813">
                  <c:v>441</c:v>
                </c:pt>
                <c:pt idx="10814">
                  <c:v>441</c:v>
                </c:pt>
                <c:pt idx="10815">
                  <c:v>435</c:v>
                </c:pt>
                <c:pt idx="10816">
                  <c:v>423</c:v>
                </c:pt>
                <c:pt idx="10817">
                  <c:v>428</c:v>
                </c:pt>
                <c:pt idx="10818">
                  <c:v>447</c:v>
                </c:pt>
                <c:pt idx="10819">
                  <c:v>438</c:v>
                </c:pt>
                <c:pt idx="10820">
                  <c:v>447</c:v>
                </c:pt>
                <c:pt idx="10821">
                  <c:v>428</c:v>
                </c:pt>
                <c:pt idx="10822">
                  <c:v>441</c:v>
                </c:pt>
                <c:pt idx="10823">
                  <c:v>423</c:v>
                </c:pt>
                <c:pt idx="10824">
                  <c:v>444</c:v>
                </c:pt>
                <c:pt idx="10825">
                  <c:v>448</c:v>
                </c:pt>
                <c:pt idx="10826">
                  <c:v>435</c:v>
                </c:pt>
                <c:pt idx="10827">
                  <c:v>447</c:v>
                </c:pt>
                <c:pt idx="10828">
                  <c:v>428</c:v>
                </c:pt>
                <c:pt idx="10829">
                  <c:v>435</c:v>
                </c:pt>
                <c:pt idx="10830">
                  <c:v>428</c:v>
                </c:pt>
                <c:pt idx="10831">
                  <c:v>438</c:v>
                </c:pt>
                <c:pt idx="10832">
                  <c:v>435</c:v>
                </c:pt>
                <c:pt idx="10833">
                  <c:v>428</c:v>
                </c:pt>
                <c:pt idx="10834">
                  <c:v>435</c:v>
                </c:pt>
                <c:pt idx="10835">
                  <c:v>435</c:v>
                </c:pt>
                <c:pt idx="10836">
                  <c:v>435</c:v>
                </c:pt>
                <c:pt idx="10837">
                  <c:v>423</c:v>
                </c:pt>
                <c:pt idx="10838">
                  <c:v>426</c:v>
                </c:pt>
                <c:pt idx="10839">
                  <c:v>426</c:v>
                </c:pt>
                <c:pt idx="10840">
                  <c:v>435</c:v>
                </c:pt>
                <c:pt idx="10841">
                  <c:v>428</c:v>
                </c:pt>
                <c:pt idx="10842">
                  <c:v>435</c:v>
                </c:pt>
                <c:pt idx="10843">
                  <c:v>418</c:v>
                </c:pt>
                <c:pt idx="10844">
                  <c:v>428</c:v>
                </c:pt>
                <c:pt idx="10845">
                  <c:v>415</c:v>
                </c:pt>
                <c:pt idx="10846">
                  <c:v>435</c:v>
                </c:pt>
                <c:pt idx="10847">
                  <c:v>444</c:v>
                </c:pt>
                <c:pt idx="10848">
                  <c:v>435</c:v>
                </c:pt>
                <c:pt idx="10849">
                  <c:v>438</c:v>
                </c:pt>
                <c:pt idx="10850">
                  <c:v>426</c:v>
                </c:pt>
                <c:pt idx="10851">
                  <c:v>435</c:v>
                </c:pt>
                <c:pt idx="10852">
                  <c:v>420</c:v>
                </c:pt>
                <c:pt idx="10853">
                  <c:v>435</c:v>
                </c:pt>
                <c:pt idx="10854">
                  <c:v>441</c:v>
                </c:pt>
                <c:pt idx="10855">
                  <c:v>444</c:v>
                </c:pt>
                <c:pt idx="10856">
                  <c:v>438</c:v>
                </c:pt>
                <c:pt idx="10857">
                  <c:v>426</c:v>
                </c:pt>
                <c:pt idx="10858">
                  <c:v>441</c:v>
                </c:pt>
                <c:pt idx="10859">
                  <c:v>423</c:v>
                </c:pt>
                <c:pt idx="10860">
                  <c:v>441</c:v>
                </c:pt>
                <c:pt idx="10861">
                  <c:v>441</c:v>
                </c:pt>
                <c:pt idx="10862">
                  <c:v>441</c:v>
                </c:pt>
                <c:pt idx="10863">
                  <c:v>438</c:v>
                </c:pt>
                <c:pt idx="10864">
                  <c:v>428</c:v>
                </c:pt>
                <c:pt idx="10865">
                  <c:v>447</c:v>
                </c:pt>
                <c:pt idx="10866">
                  <c:v>444</c:v>
                </c:pt>
                <c:pt idx="10867">
                  <c:v>441</c:v>
                </c:pt>
                <c:pt idx="10868">
                  <c:v>444</c:v>
                </c:pt>
                <c:pt idx="10869">
                  <c:v>454</c:v>
                </c:pt>
                <c:pt idx="10870">
                  <c:v>438</c:v>
                </c:pt>
                <c:pt idx="10871">
                  <c:v>454</c:v>
                </c:pt>
                <c:pt idx="10872">
                  <c:v>441</c:v>
                </c:pt>
                <c:pt idx="10873">
                  <c:v>447</c:v>
                </c:pt>
                <c:pt idx="10874">
                  <c:v>435</c:v>
                </c:pt>
                <c:pt idx="10875">
                  <c:v>447</c:v>
                </c:pt>
                <c:pt idx="10876">
                  <c:v>438</c:v>
                </c:pt>
                <c:pt idx="10877">
                  <c:v>441</c:v>
                </c:pt>
                <c:pt idx="10878">
                  <c:v>444</c:v>
                </c:pt>
                <c:pt idx="10879">
                  <c:v>447</c:v>
                </c:pt>
                <c:pt idx="10880">
                  <c:v>464</c:v>
                </c:pt>
                <c:pt idx="10881">
                  <c:v>428</c:v>
                </c:pt>
                <c:pt idx="10882">
                  <c:v>457</c:v>
                </c:pt>
                <c:pt idx="10883">
                  <c:v>441</c:v>
                </c:pt>
                <c:pt idx="10884">
                  <c:v>444</c:v>
                </c:pt>
                <c:pt idx="10885">
                  <c:v>438</c:v>
                </c:pt>
                <c:pt idx="10886">
                  <c:v>441</c:v>
                </c:pt>
                <c:pt idx="10887">
                  <c:v>438</c:v>
                </c:pt>
                <c:pt idx="10888">
                  <c:v>435</c:v>
                </c:pt>
                <c:pt idx="10889">
                  <c:v>448</c:v>
                </c:pt>
                <c:pt idx="10890">
                  <c:v>447</c:v>
                </c:pt>
                <c:pt idx="10891">
                  <c:v>438</c:v>
                </c:pt>
                <c:pt idx="10892">
                  <c:v>447</c:v>
                </c:pt>
                <c:pt idx="10893">
                  <c:v>438</c:v>
                </c:pt>
                <c:pt idx="10894">
                  <c:v>438</c:v>
                </c:pt>
                <c:pt idx="10895">
                  <c:v>444</c:v>
                </c:pt>
                <c:pt idx="10896">
                  <c:v>438</c:v>
                </c:pt>
                <c:pt idx="10897">
                  <c:v>448</c:v>
                </c:pt>
                <c:pt idx="10898">
                  <c:v>438</c:v>
                </c:pt>
                <c:pt idx="10899">
                  <c:v>447</c:v>
                </c:pt>
                <c:pt idx="10900">
                  <c:v>441</c:v>
                </c:pt>
                <c:pt idx="10901">
                  <c:v>444</c:v>
                </c:pt>
                <c:pt idx="10902">
                  <c:v>444</c:v>
                </c:pt>
                <c:pt idx="10903">
                  <c:v>444</c:v>
                </c:pt>
                <c:pt idx="10904">
                  <c:v>447</c:v>
                </c:pt>
                <c:pt idx="10905">
                  <c:v>428</c:v>
                </c:pt>
                <c:pt idx="10906">
                  <c:v>447</c:v>
                </c:pt>
                <c:pt idx="10907">
                  <c:v>444</c:v>
                </c:pt>
                <c:pt idx="10908">
                  <c:v>447</c:v>
                </c:pt>
                <c:pt idx="10909">
                  <c:v>444</c:v>
                </c:pt>
                <c:pt idx="10910">
                  <c:v>444</c:v>
                </c:pt>
                <c:pt idx="10911">
                  <c:v>438</c:v>
                </c:pt>
                <c:pt idx="10912">
                  <c:v>426</c:v>
                </c:pt>
                <c:pt idx="10913">
                  <c:v>441</c:v>
                </c:pt>
                <c:pt idx="10914">
                  <c:v>448</c:v>
                </c:pt>
                <c:pt idx="10915">
                  <c:v>444</c:v>
                </c:pt>
                <c:pt idx="10916">
                  <c:v>444</c:v>
                </c:pt>
                <c:pt idx="10917">
                  <c:v>441</c:v>
                </c:pt>
                <c:pt idx="10918">
                  <c:v>438</c:v>
                </c:pt>
                <c:pt idx="10919">
                  <c:v>438</c:v>
                </c:pt>
                <c:pt idx="10920">
                  <c:v>428</c:v>
                </c:pt>
                <c:pt idx="10921">
                  <c:v>435</c:v>
                </c:pt>
                <c:pt idx="10922">
                  <c:v>435</c:v>
                </c:pt>
                <c:pt idx="10923">
                  <c:v>448</c:v>
                </c:pt>
                <c:pt idx="10924">
                  <c:v>423</c:v>
                </c:pt>
                <c:pt idx="10925">
                  <c:v>438</c:v>
                </c:pt>
                <c:pt idx="10926">
                  <c:v>438</c:v>
                </c:pt>
                <c:pt idx="10927">
                  <c:v>423</c:v>
                </c:pt>
                <c:pt idx="10928">
                  <c:v>428</c:v>
                </c:pt>
                <c:pt idx="10929">
                  <c:v>418</c:v>
                </c:pt>
                <c:pt idx="10930">
                  <c:v>438</c:v>
                </c:pt>
                <c:pt idx="10931">
                  <c:v>435</c:v>
                </c:pt>
                <c:pt idx="10932">
                  <c:v>438</c:v>
                </c:pt>
                <c:pt idx="10933">
                  <c:v>435</c:v>
                </c:pt>
                <c:pt idx="10934">
                  <c:v>426</c:v>
                </c:pt>
                <c:pt idx="10935">
                  <c:v>423</c:v>
                </c:pt>
                <c:pt idx="10936">
                  <c:v>428</c:v>
                </c:pt>
                <c:pt idx="10937">
                  <c:v>435</c:v>
                </c:pt>
                <c:pt idx="10938">
                  <c:v>428</c:v>
                </c:pt>
                <c:pt idx="10939">
                  <c:v>438</c:v>
                </c:pt>
                <c:pt idx="10940">
                  <c:v>441</c:v>
                </c:pt>
                <c:pt idx="10941">
                  <c:v>428</c:v>
                </c:pt>
                <c:pt idx="10942">
                  <c:v>426</c:v>
                </c:pt>
                <c:pt idx="10943">
                  <c:v>438</c:v>
                </c:pt>
                <c:pt idx="10944">
                  <c:v>623</c:v>
                </c:pt>
                <c:pt idx="10945">
                  <c:v>441</c:v>
                </c:pt>
                <c:pt idx="10946">
                  <c:v>435</c:v>
                </c:pt>
                <c:pt idx="10947">
                  <c:v>447</c:v>
                </c:pt>
                <c:pt idx="10948">
                  <c:v>444</c:v>
                </c:pt>
                <c:pt idx="10949">
                  <c:v>438</c:v>
                </c:pt>
                <c:pt idx="10950">
                  <c:v>441</c:v>
                </c:pt>
                <c:pt idx="10951">
                  <c:v>428</c:v>
                </c:pt>
                <c:pt idx="10952">
                  <c:v>435</c:v>
                </c:pt>
                <c:pt idx="10953">
                  <c:v>423</c:v>
                </c:pt>
                <c:pt idx="10954">
                  <c:v>447</c:v>
                </c:pt>
                <c:pt idx="10955">
                  <c:v>441</c:v>
                </c:pt>
                <c:pt idx="10956">
                  <c:v>444</c:v>
                </c:pt>
                <c:pt idx="10957">
                  <c:v>444</c:v>
                </c:pt>
                <c:pt idx="10958">
                  <c:v>447</c:v>
                </c:pt>
                <c:pt idx="10959">
                  <c:v>441</c:v>
                </c:pt>
                <c:pt idx="10960">
                  <c:v>426</c:v>
                </c:pt>
                <c:pt idx="10961">
                  <c:v>444</c:v>
                </c:pt>
                <c:pt idx="10962">
                  <c:v>441</c:v>
                </c:pt>
                <c:pt idx="10963">
                  <c:v>444</c:v>
                </c:pt>
                <c:pt idx="10964">
                  <c:v>448</c:v>
                </c:pt>
                <c:pt idx="10965">
                  <c:v>447</c:v>
                </c:pt>
                <c:pt idx="10966">
                  <c:v>438</c:v>
                </c:pt>
                <c:pt idx="10967">
                  <c:v>444</c:v>
                </c:pt>
                <c:pt idx="10968">
                  <c:v>441</c:v>
                </c:pt>
                <c:pt idx="10969">
                  <c:v>457</c:v>
                </c:pt>
                <c:pt idx="10970">
                  <c:v>454</c:v>
                </c:pt>
                <c:pt idx="10971">
                  <c:v>457</c:v>
                </c:pt>
                <c:pt idx="10972">
                  <c:v>438</c:v>
                </c:pt>
                <c:pt idx="10973">
                  <c:v>448</c:v>
                </c:pt>
                <c:pt idx="10974">
                  <c:v>448</c:v>
                </c:pt>
                <c:pt idx="10975">
                  <c:v>447</c:v>
                </c:pt>
                <c:pt idx="10976">
                  <c:v>448</c:v>
                </c:pt>
                <c:pt idx="10977">
                  <c:v>438</c:v>
                </c:pt>
                <c:pt idx="10978">
                  <c:v>448</c:v>
                </c:pt>
                <c:pt idx="10979">
                  <c:v>448</c:v>
                </c:pt>
                <c:pt idx="10980">
                  <c:v>470</c:v>
                </c:pt>
                <c:pt idx="10981">
                  <c:v>457</c:v>
                </c:pt>
                <c:pt idx="10982">
                  <c:v>447</c:v>
                </c:pt>
                <c:pt idx="10983">
                  <c:v>448</c:v>
                </c:pt>
                <c:pt idx="10984">
                  <c:v>435</c:v>
                </c:pt>
                <c:pt idx="10985">
                  <c:v>448</c:v>
                </c:pt>
                <c:pt idx="10986">
                  <c:v>441</c:v>
                </c:pt>
                <c:pt idx="10987">
                  <c:v>444</c:v>
                </c:pt>
                <c:pt idx="10988">
                  <c:v>444</c:v>
                </c:pt>
                <c:pt idx="10989">
                  <c:v>441</c:v>
                </c:pt>
                <c:pt idx="10990">
                  <c:v>454</c:v>
                </c:pt>
                <c:pt idx="10991">
                  <c:v>476</c:v>
                </c:pt>
                <c:pt idx="10992">
                  <c:v>460</c:v>
                </c:pt>
                <c:pt idx="10993">
                  <c:v>447</c:v>
                </c:pt>
                <c:pt idx="10994">
                  <c:v>448</c:v>
                </c:pt>
                <c:pt idx="10995">
                  <c:v>454</c:v>
                </c:pt>
                <c:pt idx="10996">
                  <c:v>460</c:v>
                </c:pt>
                <c:pt idx="10997">
                  <c:v>447</c:v>
                </c:pt>
                <c:pt idx="10998">
                  <c:v>463</c:v>
                </c:pt>
                <c:pt idx="10999">
                  <c:v>448</c:v>
                </c:pt>
                <c:pt idx="11000">
                  <c:v>454</c:v>
                </c:pt>
                <c:pt idx="11001">
                  <c:v>438</c:v>
                </c:pt>
                <c:pt idx="11002">
                  <c:v>476</c:v>
                </c:pt>
                <c:pt idx="11003">
                  <c:v>460</c:v>
                </c:pt>
                <c:pt idx="11004">
                  <c:v>454</c:v>
                </c:pt>
                <c:pt idx="11005">
                  <c:v>464</c:v>
                </c:pt>
                <c:pt idx="11006">
                  <c:v>448</c:v>
                </c:pt>
                <c:pt idx="11007">
                  <c:v>463</c:v>
                </c:pt>
                <c:pt idx="11008">
                  <c:v>460</c:v>
                </c:pt>
                <c:pt idx="11009">
                  <c:v>463</c:v>
                </c:pt>
                <c:pt idx="11010">
                  <c:v>463</c:v>
                </c:pt>
                <c:pt idx="11011">
                  <c:v>460</c:v>
                </c:pt>
                <c:pt idx="11012">
                  <c:v>457</c:v>
                </c:pt>
                <c:pt idx="11013">
                  <c:v>444</c:v>
                </c:pt>
                <c:pt idx="11014">
                  <c:v>457</c:v>
                </c:pt>
                <c:pt idx="11015">
                  <c:v>454</c:v>
                </c:pt>
                <c:pt idx="11016">
                  <c:v>457</c:v>
                </c:pt>
                <c:pt idx="11017">
                  <c:v>454</c:v>
                </c:pt>
                <c:pt idx="11018">
                  <c:v>457</c:v>
                </c:pt>
                <c:pt idx="11019">
                  <c:v>457</c:v>
                </c:pt>
                <c:pt idx="11020">
                  <c:v>460</c:v>
                </c:pt>
                <c:pt idx="11021">
                  <c:v>457</c:v>
                </c:pt>
                <c:pt idx="11022">
                  <c:v>463</c:v>
                </c:pt>
                <c:pt idx="11023">
                  <c:v>460</c:v>
                </c:pt>
                <c:pt idx="11024">
                  <c:v>460</c:v>
                </c:pt>
                <c:pt idx="11025">
                  <c:v>447</c:v>
                </c:pt>
                <c:pt idx="11026">
                  <c:v>464</c:v>
                </c:pt>
                <c:pt idx="11027">
                  <c:v>460</c:v>
                </c:pt>
                <c:pt idx="11028">
                  <c:v>460</c:v>
                </c:pt>
                <c:pt idx="11029">
                  <c:v>460</c:v>
                </c:pt>
                <c:pt idx="11030">
                  <c:v>448</c:v>
                </c:pt>
                <c:pt idx="11031">
                  <c:v>457</c:v>
                </c:pt>
                <c:pt idx="11032">
                  <c:v>448</c:v>
                </c:pt>
                <c:pt idx="11033">
                  <c:v>463</c:v>
                </c:pt>
                <c:pt idx="11034">
                  <c:v>448</c:v>
                </c:pt>
                <c:pt idx="11035">
                  <c:v>454</c:v>
                </c:pt>
                <c:pt idx="11036">
                  <c:v>463</c:v>
                </c:pt>
                <c:pt idx="11037">
                  <c:v>444</c:v>
                </c:pt>
                <c:pt idx="11038">
                  <c:v>463</c:v>
                </c:pt>
                <c:pt idx="11039">
                  <c:v>460</c:v>
                </c:pt>
                <c:pt idx="11040">
                  <c:v>463</c:v>
                </c:pt>
                <c:pt idx="11041">
                  <c:v>457</c:v>
                </c:pt>
                <c:pt idx="11042">
                  <c:v>448</c:v>
                </c:pt>
                <c:pt idx="11043">
                  <c:v>457</c:v>
                </c:pt>
                <c:pt idx="11044">
                  <c:v>457</c:v>
                </c:pt>
                <c:pt idx="11045">
                  <c:v>457</c:v>
                </c:pt>
                <c:pt idx="11046">
                  <c:v>460</c:v>
                </c:pt>
                <c:pt idx="11047">
                  <c:v>460</c:v>
                </c:pt>
                <c:pt idx="11048">
                  <c:v>454</c:v>
                </c:pt>
                <c:pt idx="11049">
                  <c:v>457</c:v>
                </c:pt>
                <c:pt idx="11050">
                  <c:v>457</c:v>
                </c:pt>
                <c:pt idx="11051">
                  <c:v>463</c:v>
                </c:pt>
                <c:pt idx="11052">
                  <c:v>457</c:v>
                </c:pt>
                <c:pt idx="11053">
                  <c:v>464</c:v>
                </c:pt>
                <c:pt idx="11054">
                  <c:v>448</c:v>
                </c:pt>
                <c:pt idx="11055">
                  <c:v>460</c:v>
                </c:pt>
                <c:pt idx="11056">
                  <c:v>460</c:v>
                </c:pt>
                <c:pt idx="11057">
                  <c:v>457</c:v>
                </c:pt>
                <c:pt idx="11058">
                  <c:v>463</c:v>
                </c:pt>
                <c:pt idx="11059">
                  <c:v>444</c:v>
                </c:pt>
                <c:pt idx="11060">
                  <c:v>454</c:v>
                </c:pt>
                <c:pt idx="11061">
                  <c:v>447</c:v>
                </c:pt>
                <c:pt idx="11062">
                  <c:v>460</c:v>
                </c:pt>
                <c:pt idx="11063">
                  <c:v>457</c:v>
                </c:pt>
                <c:pt idx="11064">
                  <c:v>454</c:v>
                </c:pt>
                <c:pt idx="11065">
                  <c:v>454</c:v>
                </c:pt>
                <c:pt idx="11066">
                  <c:v>444</c:v>
                </c:pt>
                <c:pt idx="11067">
                  <c:v>460</c:v>
                </c:pt>
                <c:pt idx="11068">
                  <c:v>457</c:v>
                </c:pt>
                <c:pt idx="11069">
                  <c:v>476</c:v>
                </c:pt>
                <c:pt idx="11070">
                  <c:v>463</c:v>
                </c:pt>
                <c:pt idx="11071">
                  <c:v>463</c:v>
                </c:pt>
                <c:pt idx="11072">
                  <c:v>457</c:v>
                </c:pt>
                <c:pt idx="11073">
                  <c:v>448</c:v>
                </c:pt>
                <c:pt idx="11074">
                  <c:v>454</c:v>
                </c:pt>
                <c:pt idx="11075">
                  <c:v>457</c:v>
                </c:pt>
                <c:pt idx="11076">
                  <c:v>444</c:v>
                </c:pt>
                <c:pt idx="11077">
                  <c:v>463</c:v>
                </c:pt>
                <c:pt idx="11078">
                  <c:v>441</c:v>
                </c:pt>
                <c:pt idx="11079">
                  <c:v>454</c:v>
                </c:pt>
                <c:pt idx="11080">
                  <c:v>476</c:v>
                </c:pt>
                <c:pt idx="11081">
                  <c:v>457</c:v>
                </c:pt>
                <c:pt idx="11082">
                  <c:v>457</c:v>
                </c:pt>
                <c:pt idx="11083">
                  <c:v>444</c:v>
                </c:pt>
                <c:pt idx="11084">
                  <c:v>460</c:v>
                </c:pt>
                <c:pt idx="11085">
                  <c:v>441</c:v>
                </c:pt>
                <c:pt idx="11086">
                  <c:v>454</c:v>
                </c:pt>
                <c:pt idx="11087">
                  <c:v>454</c:v>
                </c:pt>
                <c:pt idx="11088">
                  <c:v>447</c:v>
                </c:pt>
                <c:pt idx="11089">
                  <c:v>441</c:v>
                </c:pt>
                <c:pt idx="11090">
                  <c:v>438</c:v>
                </c:pt>
                <c:pt idx="11091">
                  <c:v>447</c:v>
                </c:pt>
                <c:pt idx="11092">
                  <c:v>447</c:v>
                </c:pt>
                <c:pt idx="11093">
                  <c:v>448</c:v>
                </c:pt>
                <c:pt idx="11094">
                  <c:v>448</c:v>
                </c:pt>
                <c:pt idx="11095">
                  <c:v>448</c:v>
                </c:pt>
                <c:pt idx="11096">
                  <c:v>447</c:v>
                </c:pt>
                <c:pt idx="11097">
                  <c:v>441</c:v>
                </c:pt>
                <c:pt idx="11098">
                  <c:v>454</c:v>
                </c:pt>
                <c:pt idx="11099">
                  <c:v>448</c:v>
                </c:pt>
                <c:pt idx="11100">
                  <c:v>444</c:v>
                </c:pt>
                <c:pt idx="11101">
                  <c:v>447</c:v>
                </c:pt>
                <c:pt idx="11102">
                  <c:v>444</c:v>
                </c:pt>
                <c:pt idx="11103">
                  <c:v>448</c:v>
                </c:pt>
                <c:pt idx="11104">
                  <c:v>438</c:v>
                </c:pt>
                <c:pt idx="11105">
                  <c:v>454</c:v>
                </c:pt>
                <c:pt idx="11106">
                  <c:v>454</c:v>
                </c:pt>
                <c:pt idx="11107">
                  <c:v>448</c:v>
                </c:pt>
                <c:pt idx="11108">
                  <c:v>460</c:v>
                </c:pt>
                <c:pt idx="11109">
                  <c:v>448</c:v>
                </c:pt>
                <c:pt idx="11110">
                  <c:v>460</c:v>
                </c:pt>
                <c:pt idx="11111">
                  <c:v>460</c:v>
                </c:pt>
                <c:pt idx="11112">
                  <c:v>457</c:v>
                </c:pt>
                <c:pt idx="11113">
                  <c:v>457</c:v>
                </c:pt>
                <c:pt idx="11114">
                  <c:v>457</c:v>
                </c:pt>
                <c:pt idx="11115">
                  <c:v>470</c:v>
                </c:pt>
                <c:pt idx="11116">
                  <c:v>447</c:v>
                </c:pt>
                <c:pt idx="11117">
                  <c:v>470</c:v>
                </c:pt>
                <c:pt idx="11118">
                  <c:v>470</c:v>
                </c:pt>
                <c:pt idx="11119">
                  <c:v>481</c:v>
                </c:pt>
                <c:pt idx="11120">
                  <c:v>470</c:v>
                </c:pt>
                <c:pt idx="11121">
                  <c:v>470</c:v>
                </c:pt>
                <c:pt idx="11122">
                  <c:v>477</c:v>
                </c:pt>
                <c:pt idx="11123">
                  <c:v>477</c:v>
                </c:pt>
                <c:pt idx="11124">
                  <c:v>470</c:v>
                </c:pt>
                <c:pt idx="11125">
                  <c:v>481</c:v>
                </c:pt>
                <c:pt idx="11126">
                  <c:v>476</c:v>
                </c:pt>
                <c:pt idx="11127">
                  <c:v>464</c:v>
                </c:pt>
                <c:pt idx="11128">
                  <c:v>481</c:v>
                </c:pt>
                <c:pt idx="11129">
                  <c:v>470</c:v>
                </c:pt>
                <c:pt idx="11130">
                  <c:v>476</c:v>
                </c:pt>
                <c:pt idx="11131">
                  <c:v>464</c:v>
                </c:pt>
                <c:pt idx="11132">
                  <c:v>477</c:v>
                </c:pt>
                <c:pt idx="11133">
                  <c:v>476</c:v>
                </c:pt>
                <c:pt idx="11134">
                  <c:v>477</c:v>
                </c:pt>
                <c:pt idx="11135">
                  <c:v>481</c:v>
                </c:pt>
                <c:pt idx="11136">
                  <c:v>492</c:v>
                </c:pt>
                <c:pt idx="11137">
                  <c:v>481</c:v>
                </c:pt>
                <c:pt idx="11138">
                  <c:v>470</c:v>
                </c:pt>
                <c:pt idx="11139">
                  <c:v>477</c:v>
                </c:pt>
                <c:pt idx="11140">
                  <c:v>457</c:v>
                </c:pt>
                <c:pt idx="11141">
                  <c:v>476</c:v>
                </c:pt>
                <c:pt idx="11142">
                  <c:v>464</c:v>
                </c:pt>
                <c:pt idx="11143">
                  <c:v>477</c:v>
                </c:pt>
                <c:pt idx="11144">
                  <c:v>463</c:v>
                </c:pt>
                <c:pt idx="11145">
                  <c:v>457</c:v>
                </c:pt>
                <c:pt idx="11146">
                  <c:v>476</c:v>
                </c:pt>
                <c:pt idx="11147">
                  <c:v>477</c:v>
                </c:pt>
                <c:pt idx="11148">
                  <c:v>464</c:v>
                </c:pt>
                <c:pt idx="11149">
                  <c:v>476</c:v>
                </c:pt>
                <c:pt idx="11150">
                  <c:v>476</c:v>
                </c:pt>
                <c:pt idx="11151">
                  <c:v>470</c:v>
                </c:pt>
                <c:pt idx="11152">
                  <c:v>463</c:v>
                </c:pt>
                <c:pt idx="11153">
                  <c:v>464</c:v>
                </c:pt>
                <c:pt idx="11154">
                  <c:v>464</c:v>
                </c:pt>
                <c:pt idx="11155">
                  <c:v>457</c:v>
                </c:pt>
                <c:pt idx="11156">
                  <c:v>476</c:v>
                </c:pt>
                <c:pt idx="11157">
                  <c:v>460</c:v>
                </c:pt>
                <c:pt idx="11158">
                  <c:v>470</c:v>
                </c:pt>
                <c:pt idx="11159">
                  <c:v>470</c:v>
                </c:pt>
                <c:pt idx="11160">
                  <c:v>470</c:v>
                </c:pt>
                <c:pt idx="11161">
                  <c:v>477</c:v>
                </c:pt>
                <c:pt idx="11162">
                  <c:v>463</c:v>
                </c:pt>
                <c:pt idx="11163">
                  <c:v>477</c:v>
                </c:pt>
                <c:pt idx="11164">
                  <c:v>464</c:v>
                </c:pt>
                <c:pt idx="11165">
                  <c:v>476</c:v>
                </c:pt>
                <c:pt idx="11166">
                  <c:v>476</c:v>
                </c:pt>
                <c:pt idx="11167">
                  <c:v>477</c:v>
                </c:pt>
                <c:pt idx="11168">
                  <c:v>463</c:v>
                </c:pt>
                <c:pt idx="11169">
                  <c:v>476</c:v>
                </c:pt>
                <c:pt idx="11170">
                  <c:v>477</c:v>
                </c:pt>
                <c:pt idx="11171">
                  <c:v>470</c:v>
                </c:pt>
                <c:pt idx="11172">
                  <c:v>477</c:v>
                </c:pt>
                <c:pt idx="11173">
                  <c:v>476</c:v>
                </c:pt>
                <c:pt idx="11174">
                  <c:v>464</c:v>
                </c:pt>
                <c:pt idx="11175">
                  <c:v>476</c:v>
                </c:pt>
                <c:pt idx="11176">
                  <c:v>481</c:v>
                </c:pt>
                <c:pt idx="11177">
                  <c:v>476</c:v>
                </c:pt>
                <c:pt idx="11178">
                  <c:v>477</c:v>
                </c:pt>
                <c:pt idx="11179">
                  <c:v>470</c:v>
                </c:pt>
                <c:pt idx="11180">
                  <c:v>506</c:v>
                </c:pt>
                <c:pt idx="11181">
                  <c:v>477</c:v>
                </c:pt>
                <c:pt idx="11182">
                  <c:v>477</c:v>
                </c:pt>
                <c:pt idx="11183">
                  <c:v>481</c:v>
                </c:pt>
                <c:pt idx="11184">
                  <c:v>463</c:v>
                </c:pt>
                <c:pt idx="11185">
                  <c:v>481</c:v>
                </c:pt>
                <c:pt idx="11186">
                  <c:v>464</c:v>
                </c:pt>
                <c:pt idx="11187">
                  <c:v>477</c:v>
                </c:pt>
                <c:pt idx="11188">
                  <c:v>477</c:v>
                </c:pt>
                <c:pt idx="11189">
                  <c:v>477</c:v>
                </c:pt>
                <c:pt idx="11190">
                  <c:v>481</c:v>
                </c:pt>
                <c:pt idx="11191">
                  <c:v>470</c:v>
                </c:pt>
                <c:pt idx="11192">
                  <c:v>477</c:v>
                </c:pt>
                <c:pt idx="11193">
                  <c:v>481</c:v>
                </c:pt>
                <c:pt idx="11194">
                  <c:v>481</c:v>
                </c:pt>
                <c:pt idx="11195">
                  <c:v>476</c:v>
                </c:pt>
                <c:pt idx="11196">
                  <c:v>481</c:v>
                </c:pt>
                <c:pt idx="11197">
                  <c:v>477</c:v>
                </c:pt>
                <c:pt idx="11198">
                  <c:v>476</c:v>
                </c:pt>
                <c:pt idx="11199">
                  <c:v>476</c:v>
                </c:pt>
                <c:pt idx="11200">
                  <c:v>481</c:v>
                </c:pt>
                <c:pt idx="11201">
                  <c:v>464</c:v>
                </c:pt>
                <c:pt idx="11202">
                  <c:v>476</c:v>
                </c:pt>
                <c:pt idx="11203">
                  <c:v>460</c:v>
                </c:pt>
                <c:pt idx="11204">
                  <c:v>464</c:v>
                </c:pt>
                <c:pt idx="11205">
                  <c:v>463</c:v>
                </c:pt>
                <c:pt idx="11206">
                  <c:v>460</c:v>
                </c:pt>
                <c:pt idx="11207">
                  <c:v>463</c:v>
                </c:pt>
                <c:pt idx="11208">
                  <c:v>448</c:v>
                </c:pt>
                <c:pt idx="11209">
                  <c:v>460</c:v>
                </c:pt>
                <c:pt idx="11210">
                  <c:v>448</c:v>
                </c:pt>
                <c:pt idx="11211">
                  <c:v>464</c:v>
                </c:pt>
                <c:pt idx="11212">
                  <c:v>457</c:v>
                </c:pt>
                <c:pt idx="11213">
                  <c:v>457</c:v>
                </c:pt>
                <c:pt idx="11214">
                  <c:v>464</c:v>
                </c:pt>
                <c:pt idx="11215">
                  <c:v>448</c:v>
                </c:pt>
                <c:pt idx="11216">
                  <c:v>460</c:v>
                </c:pt>
                <c:pt idx="11217">
                  <c:v>460</c:v>
                </c:pt>
                <c:pt idx="11218">
                  <c:v>460</c:v>
                </c:pt>
                <c:pt idx="11219">
                  <c:v>457</c:v>
                </c:pt>
                <c:pt idx="11220">
                  <c:v>448</c:v>
                </c:pt>
                <c:pt idx="11221">
                  <c:v>463</c:v>
                </c:pt>
                <c:pt idx="11222">
                  <c:v>460</c:v>
                </c:pt>
                <c:pt idx="11223">
                  <c:v>457</c:v>
                </c:pt>
                <c:pt idx="11224">
                  <c:v>464</c:v>
                </c:pt>
                <c:pt idx="11225">
                  <c:v>460</c:v>
                </c:pt>
                <c:pt idx="11226">
                  <c:v>454</c:v>
                </c:pt>
                <c:pt idx="11227">
                  <c:v>460</c:v>
                </c:pt>
                <c:pt idx="11228">
                  <c:v>457</c:v>
                </c:pt>
                <c:pt idx="11229">
                  <c:v>460</c:v>
                </c:pt>
                <c:pt idx="11230">
                  <c:v>448</c:v>
                </c:pt>
                <c:pt idx="11231">
                  <c:v>463</c:v>
                </c:pt>
                <c:pt idx="11232">
                  <c:v>447</c:v>
                </c:pt>
                <c:pt idx="11233">
                  <c:v>464</c:v>
                </c:pt>
                <c:pt idx="11234">
                  <c:v>464</c:v>
                </c:pt>
                <c:pt idx="11235">
                  <c:v>470</c:v>
                </c:pt>
                <c:pt idx="11236">
                  <c:v>476</c:v>
                </c:pt>
                <c:pt idx="11237">
                  <c:v>457</c:v>
                </c:pt>
                <c:pt idx="11238">
                  <c:v>476</c:v>
                </c:pt>
                <c:pt idx="11239">
                  <c:v>463</c:v>
                </c:pt>
                <c:pt idx="11240">
                  <c:v>476</c:v>
                </c:pt>
                <c:pt idx="11241">
                  <c:v>470</c:v>
                </c:pt>
                <c:pt idx="11242">
                  <c:v>476</c:v>
                </c:pt>
                <c:pt idx="11243">
                  <c:v>464</c:v>
                </c:pt>
                <c:pt idx="11244">
                  <c:v>460</c:v>
                </c:pt>
                <c:pt idx="11245">
                  <c:v>476</c:v>
                </c:pt>
                <c:pt idx="11246">
                  <c:v>476</c:v>
                </c:pt>
                <c:pt idx="11247">
                  <c:v>481</c:v>
                </c:pt>
                <c:pt idx="11248">
                  <c:v>470</c:v>
                </c:pt>
                <c:pt idx="11249">
                  <c:v>470</c:v>
                </c:pt>
                <c:pt idx="11250">
                  <c:v>460</c:v>
                </c:pt>
                <c:pt idx="11251">
                  <c:v>470</c:v>
                </c:pt>
                <c:pt idx="11252">
                  <c:v>460</c:v>
                </c:pt>
                <c:pt idx="11253">
                  <c:v>460</c:v>
                </c:pt>
                <c:pt idx="11254">
                  <c:v>447</c:v>
                </c:pt>
                <c:pt idx="11255">
                  <c:v>460</c:v>
                </c:pt>
                <c:pt idx="11256">
                  <c:v>457</c:v>
                </c:pt>
                <c:pt idx="11257">
                  <c:v>457</c:v>
                </c:pt>
                <c:pt idx="11258">
                  <c:v>477</c:v>
                </c:pt>
                <c:pt idx="11259">
                  <c:v>457</c:v>
                </c:pt>
                <c:pt idx="11260">
                  <c:v>454</c:v>
                </c:pt>
                <c:pt idx="11261">
                  <c:v>428</c:v>
                </c:pt>
                <c:pt idx="11262">
                  <c:v>454</c:v>
                </c:pt>
                <c:pt idx="11263">
                  <c:v>447</c:v>
                </c:pt>
                <c:pt idx="11264">
                  <c:v>447</c:v>
                </c:pt>
                <c:pt idx="11265">
                  <c:v>444</c:v>
                </c:pt>
                <c:pt idx="11266">
                  <c:v>444</c:v>
                </c:pt>
                <c:pt idx="11267">
                  <c:v>447</c:v>
                </c:pt>
                <c:pt idx="11268">
                  <c:v>438</c:v>
                </c:pt>
                <c:pt idx="11269">
                  <c:v>460</c:v>
                </c:pt>
                <c:pt idx="11270">
                  <c:v>447</c:v>
                </c:pt>
                <c:pt idx="11271">
                  <c:v>441</c:v>
                </c:pt>
                <c:pt idx="11272">
                  <c:v>444</c:v>
                </c:pt>
                <c:pt idx="11273">
                  <c:v>441</c:v>
                </c:pt>
                <c:pt idx="11274">
                  <c:v>428</c:v>
                </c:pt>
                <c:pt idx="11275">
                  <c:v>441</c:v>
                </c:pt>
                <c:pt idx="11276">
                  <c:v>435</c:v>
                </c:pt>
                <c:pt idx="11277">
                  <c:v>441</c:v>
                </c:pt>
                <c:pt idx="11278">
                  <c:v>428</c:v>
                </c:pt>
                <c:pt idx="11279">
                  <c:v>448</c:v>
                </c:pt>
                <c:pt idx="11280">
                  <c:v>435</c:v>
                </c:pt>
                <c:pt idx="11281">
                  <c:v>441</c:v>
                </c:pt>
                <c:pt idx="11282">
                  <c:v>447</c:v>
                </c:pt>
                <c:pt idx="11283">
                  <c:v>438</c:v>
                </c:pt>
                <c:pt idx="11284">
                  <c:v>447</c:v>
                </c:pt>
                <c:pt idx="11285">
                  <c:v>428</c:v>
                </c:pt>
                <c:pt idx="11286">
                  <c:v>447</c:v>
                </c:pt>
                <c:pt idx="11287">
                  <c:v>438</c:v>
                </c:pt>
                <c:pt idx="11288">
                  <c:v>438</c:v>
                </c:pt>
                <c:pt idx="11289">
                  <c:v>435</c:v>
                </c:pt>
                <c:pt idx="11290">
                  <c:v>428</c:v>
                </c:pt>
                <c:pt idx="11291">
                  <c:v>426</c:v>
                </c:pt>
                <c:pt idx="11292">
                  <c:v>438</c:v>
                </c:pt>
                <c:pt idx="11293">
                  <c:v>447</c:v>
                </c:pt>
                <c:pt idx="11294">
                  <c:v>435</c:v>
                </c:pt>
                <c:pt idx="11295">
                  <c:v>441</c:v>
                </c:pt>
                <c:pt idx="11296">
                  <c:v>438</c:v>
                </c:pt>
                <c:pt idx="11297">
                  <c:v>428</c:v>
                </c:pt>
                <c:pt idx="11298">
                  <c:v>444</c:v>
                </c:pt>
                <c:pt idx="11299">
                  <c:v>457</c:v>
                </c:pt>
                <c:pt idx="11300">
                  <c:v>441</c:v>
                </c:pt>
                <c:pt idx="11301">
                  <c:v>444</c:v>
                </c:pt>
                <c:pt idx="11302">
                  <c:v>423</c:v>
                </c:pt>
                <c:pt idx="11303">
                  <c:v>444</c:v>
                </c:pt>
                <c:pt idx="11304">
                  <c:v>435</c:v>
                </c:pt>
                <c:pt idx="11305">
                  <c:v>435</c:v>
                </c:pt>
                <c:pt idx="11306">
                  <c:v>444</c:v>
                </c:pt>
                <c:pt idx="11307">
                  <c:v>428</c:v>
                </c:pt>
                <c:pt idx="11308">
                  <c:v>444</c:v>
                </c:pt>
                <c:pt idx="11309">
                  <c:v>447</c:v>
                </c:pt>
                <c:pt idx="11310">
                  <c:v>447</c:v>
                </c:pt>
                <c:pt idx="11311">
                  <c:v>447</c:v>
                </c:pt>
                <c:pt idx="11312">
                  <c:v>441</c:v>
                </c:pt>
                <c:pt idx="11313">
                  <c:v>454</c:v>
                </c:pt>
                <c:pt idx="11314">
                  <c:v>444</c:v>
                </c:pt>
                <c:pt idx="11315">
                  <c:v>454</c:v>
                </c:pt>
                <c:pt idx="11316">
                  <c:v>448</c:v>
                </c:pt>
                <c:pt idx="11317">
                  <c:v>448</c:v>
                </c:pt>
                <c:pt idx="11318">
                  <c:v>438</c:v>
                </c:pt>
                <c:pt idx="11319">
                  <c:v>441</c:v>
                </c:pt>
                <c:pt idx="11320">
                  <c:v>438</c:v>
                </c:pt>
                <c:pt idx="11321">
                  <c:v>444</c:v>
                </c:pt>
                <c:pt idx="11322">
                  <c:v>441</c:v>
                </c:pt>
                <c:pt idx="11323">
                  <c:v>448</c:v>
                </c:pt>
                <c:pt idx="11324">
                  <c:v>441</c:v>
                </c:pt>
                <c:pt idx="11325">
                  <c:v>460</c:v>
                </c:pt>
                <c:pt idx="11326">
                  <c:v>435</c:v>
                </c:pt>
                <c:pt idx="11327">
                  <c:v>454</c:v>
                </c:pt>
                <c:pt idx="11328">
                  <c:v>447</c:v>
                </c:pt>
                <c:pt idx="11329">
                  <c:v>444</c:v>
                </c:pt>
                <c:pt idx="11330">
                  <c:v>448</c:v>
                </c:pt>
                <c:pt idx="11331">
                  <c:v>438</c:v>
                </c:pt>
                <c:pt idx="11332">
                  <c:v>441</c:v>
                </c:pt>
                <c:pt idx="11333">
                  <c:v>426</c:v>
                </c:pt>
                <c:pt idx="11334">
                  <c:v>448</c:v>
                </c:pt>
                <c:pt idx="11335">
                  <c:v>447</c:v>
                </c:pt>
                <c:pt idx="11336">
                  <c:v>457</c:v>
                </c:pt>
                <c:pt idx="11337">
                  <c:v>454</c:v>
                </c:pt>
                <c:pt idx="11338">
                  <c:v>448</c:v>
                </c:pt>
                <c:pt idx="11339">
                  <c:v>457</c:v>
                </c:pt>
                <c:pt idx="11340">
                  <c:v>438</c:v>
                </c:pt>
                <c:pt idx="11341">
                  <c:v>457</c:v>
                </c:pt>
                <c:pt idx="11342">
                  <c:v>447</c:v>
                </c:pt>
                <c:pt idx="11343">
                  <c:v>444</c:v>
                </c:pt>
                <c:pt idx="11344">
                  <c:v>448</c:v>
                </c:pt>
                <c:pt idx="11345">
                  <c:v>444</c:v>
                </c:pt>
                <c:pt idx="11346">
                  <c:v>447</c:v>
                </c:pt>
                <c:pt idx="11347">
                  <c:v>457</c:v>
                </c:pt>
                <c:pt idx="11348">
                  <c:v>457</c:v>
                </c:pt>
                <c:pt idx="11349">
                  <c:v>448</c:v>
                </c:pt>
                <c:pt idx="11350">
                  <c:v>448</c:v>
                </c:pt>
                <c:pt idx="11351">
                  <c:v>448</c:v>
                </c:pt>
                <c:pt idx="11352">
                  <c:v>447</c:v>
                </c:pt>
                <c:pt idx="11353">
                  <c:v>454</c:v>
                </c:pt>
                <c:pt idx="11354">
                  <c:v>457</c:v>
                </c:pt>
                <c:pt idx="11355">
                  <c:v>457</c:v>
                </c:pt>
                <c:pt idx="11356">
                  <c:v>457</c:v>
                </c:pt>
                <c:pt idx="11357">
                  <c:v>454</c:v>
                </c:pt>
                <c:pt idx="11358">
                  <c:v>487</c:v>
                </c:pt>
                <c:pt idx="11359">
                  <c:v>457</c:v>
                </c:pt>
                <c:pt idx="11360">
                  <c:v>454</c:v>
                </c:pt>
                <c:pt idx="11361">
                  <c:v>457</c:v>
                </c:pt>
                <c:pt idx="11362">
                  <c:v>447</c:v>
                </c:pt>
                <c:pt idx="11363">
                  <c:v>448</c:v>
                </c:pt>
                <c:pt idx="11364">
                  <c:v>444</c:v>
                </c:pt>
                <c:pt idx="11365">
                  <c:v>460</c:v>
                </c:pt>
                <c:pt idx="11366">
                  <c:v>454</c:v>
                </c:pt>
                <c:pt idx="11367">
                  <c:v>457</c:v>
                </c:pt>
                <c:pt idx="11368">
                  <c:v>463</c:v>
                </c:pt>
                <c:pt idx="11369">
                  <c:v>460</c:v>
                </c:pt>
                <c:pt idx="11370">
                  <c:v>463</c:v>
                </c:pt>
                <c:pt idx="11371">
                  <c:v>463</c:v>
                </c:pt>
                <c:pt idx="11372">
                  <c:v>476</c:v>
                </c:pt>
                <c:pt idx="11373">
                  <c:v>460</c:v>
                </c:pt>
                <c:pt idx="11374">
                  <c:v>460</c:v>
                </c:pt>
                <c:pt idx="11375">
                  <c:v>464</c:v>
                </c:pt>
                <c:pt idx="11376">
                  <c:v>470</c:v>
                </c:pt>
                <c:pt idx="11377">
                  <c:v>460</c:v>
                </c:pt>
                <c:pt idx="11378">
                  <c:v>470</c:v>
                </c:pt>
                <c:pt idx="11379">
                  <c:v>457</c:v>
                </c:pt>
                <c:pt idx="11380">
                  <c:v>457</c:v>
                </c:pt>
                <c:pt idx="11381">
                  <c:v>444</c:v>
                </c:pt>
                <c:pt idx="11382">
                  <c:v>454</c:v>
                </c:pt>
                <c:pt idx="11383">
                  <c:v>448</c:v>
                </c:pt>
                <c:pt idx="11384">
                  <c:v>447</c:v>
                </c:pt>
                <c:pt idx="11385">
                  <c:v>457</c:v>
                </c:pt>
                <c:pt idx="11386">
                  <c:v>448</c:v>
                </c:pt>
                <c:pt idx="11387">
                  <c:v>454</c:v>
                </c:pt>
                <c:pt idx="11388">
                  <c:v>457</c:v>
                </c:pt>
                <c:pt idx="11389">
                  <c:v>454</c:v>
                </c:pt>
                <c:pt idx="11390">
                  <c:v>447</c:v>
                </c:pt>
                <c:pt idx="11391">
                  <c:v>454</c:v>
                </c:pt>
                <c:pt idx="11392">
                  <c:v>454</c:v>
                </c:pt>
                <c:pt idx="11393">
                  <c:v>444</c:v>
                </c:pt>
                <c:pt idx="11394">
                  <c:v>448</c:v>
                </c:pt>
                <c:pt idx="11395">
                  <c:v>448</c:v>
                </c:pt>
                <c:pt idx="11396">
                  <c:v>454</c:v>
                </c:pt>
                <c:pt idx="11397">
                  <c:v>444</c:v>
                </c:pt>
                <c:pt idx="11398">
                  <c:v>448</c:v>
                </c:pt>
                <c:pt idx="11399">
                  <c:v>460</c:v>
                </c:pt>
                <c:pt idx="11400">
                  <c:v>454</c:v>
                </c:pt>
                <c:pt idx="11401">
                  <c:v>463</c:v>
                </c:pt>
                <c:pt idx="11402">
                  <c:v>470</c:v>
                </c:pt>
                <c:pt idx="11403">
                  <c:v>470</c:v>
                </c:pt>
                <c:pt idx="11404">
                  <c:v>457</c:v>
                </c:pt>
                <c:pt idx="11405">
                  <c:v>447</c:v>
                </c:pt>
                <c:pt idx="11406">
                  <c:v>454</c:v>
                </c:pt>
                <c:pt idx="11407">
                  <c:v>460</c:v>
                </c:pt>
                <c:pt idx="11408">
                  <c:v>448</c:v>
                </c:pt>
                <c:pt idx="11409">
                  <c:v>457</c:v>
                </c:pt>
                <c:pt idx="11410">
                  <c:v>454</c:v>
                </c:pt>
                <c:pt idx="11411">
                  <c:v>463</c:v>
                </c:pt>
                <c:pt idx="11412">
                  <c:v>463</c:v>
                </c:pt>
                <c:pt idx="11413">
                  <c:v>464</c:v>
                </c:pt>
                <c:pt idx="11414">
                  <c:v>470</c:v>
                </c:pt>
                <c:pt idx="11415">
                  <c:v>457</c:v>
                </c:pt>
                <c:pt idx="11416">
                  <c:v>477</c:v>
                </c:pt>
                <c:pt idx="11417">
                  <c:v>460</c:v>
                </c:pt>
                <c:pt idx="11418">
                  <c:v>470</c:v>
                </c:pt>
                <c:pt idx="11419">
                  <c:v>464</c:v>
                </c:pt>
                <c:pt idx="11420">
                  <c:v>463</c:v>
                </c:pt>
                <c:pt idx="11421">
                  <c:v>464</c:v>
                </c:pt>
                <c:pt idx="11422">
                  <c:v>470</c:v>
                </c:pt>
                <c:pt idx="11423">
                  <c:v>476</c:v>
                </c:pt>
                <c:pt idx="11424">
                  <c:v>464</c:v>
                </c:pt>
                <c:pt idx="11425">
                  <c:v>477</c:v>
                </c:pt>
                <c:pt idx="11426">
                  <c:v>476</c:v>
                </c:pt>
                <c:pt idx="11427">
                  <c:v>476</c:v>
                </c:pt>
                <c:pt idx="11428">
                  <c:v>476</c:v>
                </c:pt>
                <c:pt idx="11429">
                  <c:v>470</c:v>
                </c:pt>
                <c:pt idx="11430">
                  <c:v>463</c:v>
                </c:pt>
                <c:pt idx="11431">
                  <c:v>464</c:v>
                </c:pt>
                <c:pt idx="11432">
                  <c:v>464</c:v>
                </c:pt>
                <c:pt idx="11433">
                  <c:v>470</c:v>
                </c:pt>
                <c:pt idx="11434">
                  <c:v>476</c:v>
                </c:pt>
                <c:pt idx="11435">
                  <c:v>481</c:v>
                </c:pt>
                <c:pt idx="11436">
                  <c:v>485</c:v>
                </c:pt>
                <c:pt idx="11437">
                  <c:v>477</c:v>
                </c:pt>
                <c:pt idx="11438">
                  <c:v>476</c:v>
                </c:pt>
                <c:pt idx="11439">
                  <c:v>464</c:v>
                </c:pt>
                <c:pt idx="11440">
                  <c:v>470</c:v>
                </c:pt>
                <c:pt idx="11441">
                  <c:v>457</c:v>
                </c:pt>
                <c:pt idx="11442">
                  <c:v>476</c:v>
                </c:pt>
                <c:pt idx="11443">
                  <c:v>476</c:v>
                </c:pt>
                <c:pt idx="11444">
                  <c:v>481</c:v>
                </c:pt>
                <c:pt idx="11445">
                  <c:v>470</c:v>
                </c:pt>
                <c:pt idx="11446">
                  <c:v>476</c:v>
                </c:pt>
                <c:pt idx="11447">
                  <c:v>487</c:v>
                </c:pt>
                <c:pt idx="11448">
                  <c:v>460</c:v>
                </c:pt>
                <c:pt idx="11449">
                  <c:v>477</c:v>
                </c:pt>
                <c:pt idx="11450">
                  <c:v>470</c:v>
                </c:pt>
                <c:pt idx="11451">
                  <c:v>476</c:v>
                </c:pt>
                <c:pt idx="11452">
                  <c:v>464</c:v>
                </c:pt>
                <c:pt idx="11453">
                  <c:v>470</c:v>
                </c:pt>
                <c:pt idx="11454">
                  <c:v>477</c:v>
                </c:pt>
                <c:pt idx="11455">
                  <c:v>481</c:v>
                </c:pt>
                <c:pt idx="11456">
                  <c:v>476</c:v>
                </c:pt>
                <c:pt idx="11457">
                  <c:v>485</c:v>
                </c:pt>
                <c:pt idx="11458">
                  <c:v>481</c:v>
                </c:pt>
                <c:pt idx="11459">
                  <c:v>463</c:v>
                </c:pt>
                <c:pt idx="11460">
                  <c:v>463</c:v>
                </c:pt>
                <c:pt idx="11461">
                  <c:v>470</c:v>
                </c:pt>
                <c:pt idx="11462">
                  <c:v>476</c:v>
                </c:pt>
                <c:pt idx="11463">
                  <c:v>464</c:v>
                </c:pt>
                <c:pt idx="11464">
                  <c:v>485</c:v>
                </c:pt>
                <c:pt idx="11465">
                  <c:v>470</c:v>
                </c:pt>
                <c:pt idx="11466">
                  <c:v>481</c:v>
                </c:pt>
                <c:pt idx="11467">
                  <c:v>485</c:v>
                </c:pt>
                <c:pt idx="11468">
                  <c:v>487</c:v>
                </c:pt>
                <c:pt idx="11469">
                  <c:v>498</c:v>
                </c:pt>
                <c:pt idx="11470">
                  <c:v>464</c:v>
                </c:pt>
                <c:pt idx="11471">
                  <c:v>477</c:v>
                </c:pt>
                <c:pt idx="11472">
                  <c:v>463</c:v>
                </c:pt>
                <c:pt idx="11473">
                  <c:v>477</c:v>
                </c:pt>
                <c:pt idx="11474">
                  <c:v>476</c:v>
                </c:pt>
                <c:pt idx="11475">
                  <c:v>476</c:v>
                </c:pt>
                <c:pt idx="11476">
                  <c:v>470</c:v>
                </c:pt>
                <c:pt idx="11477">
                  <c:v>464</c:v>
                </c:pt>
                <c:pt idx="11478">
                  <c:v>477</c:v>
                </c:pt>
                <c:pt idx="11479">
                  <c:v>477</c:v>
                </c:pt>
                <c:pt idx="11480">
                  <c:v>476</c:v>
                </c:pt>
                <c:pt idx="11481">
                  <c:v>477</c:v>
                </c:pt>
                <c:pt idx="11482">
                  <c:v>477</c:v>
                </c:pt>
                <c:pt idx="11483">
                  <c:v>470</c:v>
                </c:pt>
                <c:pt idx="11484">
                  <c:v>476</c:v>
                </c:pt>
                <c:pt idx="11485">
                  <c:v>463</c:v>
                </c:pt>
                <c:pt idx="11486">
                  <c:v>470</c:v>
                </c:pt>
                <c:pt idx="11487">
                  <c:v>457</c:v>
                </c:pt>
                <c:pt idx="11488">
                  <c:v>476</c:v>
                </c:pt>
                <c:pt idx="11489">
                  <c:v>460</c:v>
                </c:pt>
                <c:pt idx="11490">
                  <c:v>470</c:v>
                </c:pt>
                <c:pt idx="11491">
                  <c:v>470</c:v>
                </c:pt>
                <c:pt idx="11492">
                  <c:v>476</c:v>
                </c:pt>
                <c:pt idx="11493">
                  <c:v>470</c:v>
                </c:pt>
                <c:pt idx="11494">
                  <c:v>463</c:v>
                </c:pt>
                <c:pt idx="11495">
                  <c:v>477</c:v>
                </c:pt>
                <c:pt idx="11496">
                  <c:v>460</c:v>
                </c:pt>
                <c:pt idx="11497">
                  <c:v>460</c:v>
                </c:pt>
                <c:pt idx="11498">
                  <c:v>460</c:v>
                </c:pt>
                <c:pt idx="11499">
                  <c:v>470</c:v>
                </c:pt>
                <c:pt idx="11500">
                  <c:v>464</c:v>
                </c:pt>
                <c:pt idx="11501">
                  <c:v>463</c:v>
                </c:pt>
                <c:pt idx="11502">
                  <c:v>470</c:v>
                </c:pt>
                <c:pt idx="11503">
                  <c:v>464</c:v>
                </c:pt>
                <c:pt idx="11504">
                  <c:v>463</c:v>
                </c:pt>
                <c:pt idx="11505">
                  <c:v>463</c:v>
                </c:pt>
                <c:pt idx="11506">
                  <c:v>460</c:v>
                </c:pt>
                <c:pt idx="11507">
                  <c:v>457</c:v>
                </c:pt>
                <c:pt idx="11508">
                  <c:v>448</c:v>
                </c:pt>
                <c:pt idx="11509">
                  <c:v>457</c:v>
                </c:pt>
                <c:pt idx="11510">
                  <c:v>457</c:v>
                </c:pt>
                <c:pt idx="11511">
                  <c:v>457</c:v>
                </c:pt>
                <c:pt idx="11512">
                  <c:v>464</c:v>
                </c:pt>
                <c:pt idx="11513">
                  <c:v>460</c:v>
                </c:pt>
                <c:pt idx="11514">
                  <c:v>464</c:v>
                </c:pt>
                <c:pt idx="11515">
                  <c:v>460</c:v>
                </c:pt>
                <c:pt idx="11516">
                  <c:v>460</c:v>
                </c:pt>
                <c:pt idx="11517">
                  <c:v>460</c:v>
                </c:pt>
                <c:pt idx="11518">
                  <c:v>447</c:v>
                </c:pt>
                <c:pt idx="11519">
                  <c:v>463</c:v>
                </c:pt>
                <c:pt idx="11520">
                  <c:v>447</c:v>
                </c:pt>
                <c:pt idx="11521">
                  <c:v>457</c:v>
                </c:pt>
                <c:pt idx="11522">
                  <c:v>457</c:v>
                </c:pt>
                <c:pt idx="11523">
                  <c:v>463</c:v>
                </c:pt>
                <c:pt idx="11524">
                  <c:v>460</c:v>
                </c:pt>
                <c:pt idx="11525">
                  <c:v>476</c:v>
                </c:pt>
                <c:pt idx="11526">
                  <c:v>463</c:v>
                </c:pt>
                <c:pt idx="11527">
                  <c:v>457</c:v>
                </c:pt>
                <c:pt idx="11528">
                  <c:v>460</c:v>
                </c:pt>
                <c:pt idx="11529">
                  <c:v>460</c:v>
                </c:pt>
                <c:pt idx="11530">
                  <c:v>470</c:v>
                </c:pt>
                <c:pt idx="11531">
                  <c:v>460</c:v>
                </c:pt>
                <c:pt idx="11532">
                  <c:v>464</c:v>
                </c:pt>
                <c:pt idx="11533">
                  <c:v>463</c:v>
                </c:pt>
                <c:pt idx="11534">
                  <c:v>470</c:v>
                </c:pt>
                <c:pt idx="11535">
                  <c:v>457</c:v>
                </c:pt>
                <c:pt idx="11536">
                  <c:v>485</c:v>
                </c:pt>
                <c:pt idx="11537">
                  <c:v>454</c:v>
                </c:pt>
                <c:pt idx="11538">
                  <c:v>457</c:v>
                </c:pt>
                <c:pt idx="11539">
                  <c:v>470</c:v>
                </c:pt>
                <c:pt idx="11540">
                  <c:v>460</c:v>
                </c:pt>
                <c:pt idx="11541">
                  <c:v>463</c:v>
                </c:pt>
                <c:pt idx="11542">
                  <c:v>447</c:v>
                </c:pt>
                <c:pt idx="11543">
                  <c:v>460</c:v>
                </c:pt>
                <c:pt idx="11544">
                  <c:v>454</c:v>
                </c:pt>
                <c:pt idx="11545">
                  <c:v>454</c:v>
                </c:pt>
                <c:pt idx="11546">
                  <c:v>454</c:v>
                </c:pt>
                <c:pt idx="11547">
                  <c:v>448</c:v>
                </c:pt>
                <c:pt idx="11548">
                  <c:v>454</c:v>
                </c:pt>
                <c:pt idx="11549">
                  <c:v>438</c:v>
                </c:pt>
                <c:pt idx="11550">
                  <c:v>463</c:v>
                </c:pt>
                <c:pt idx="11551">
                  <c:v>457</c:v>
                </c:pt>
                <c:pt idx="11552">
                  <c:v>463</c:v>
                </c:pt>
                <c:pt idx="11553">
                  <c:v>460</c:v>
                </c:pt>
                <c:pt idx="11554">
                  <c:v>454</c:v>
                </c:pt>
                <c:pt idx="11555">
                  <c:v>457</c:v>
                </c:pt>
                <c:pt idx="11556">
                  <c:v>463</c:v>
                </c:pt>
                <c:pt idx="11557">
                  <c:v>463</c:v>
                </c:pt>
                <c:pt idx="11558">
                  <c:v>463</c:v>
                </c:pt>
                <c:pt idx="11559">
                  <c:v>464</c:v>
                </c:pt>
                <c:pt idx="11560">
                  <c:v>476</c:v>
                </c:pt>
                <c:pt idx="11561">
                  <c:v>463</c:v>
                </c:pt>
                <c:pt idx="11562">
                  <c:v>470</c:v>
                </c:pt>
                <c:pt idx="11563">
                  <c:v>476</c:v>
                </c:pt>
                <c:pt idx="11564">
                  <c:v>464</c:v>
                </c:pt>
                <c:pt idx="11565">
                  <c:v>470</c:v>
                </c:pt>
                <c:pt idx="11566">
                  <c:v>448</c:v>
                </c:pt>
                <c:pt idx="11567">
                  <c:v>470</c:v>
                </c:pt>
                <c:pt idx="11568">
                  <c:v>463</c:v>
                </c:pt>
                <c:pt idx="11569">
                  <c:v>470</c:v>
                </c:pt>
                <c:pt idx="11570">
                  <c:v>481</c:v>
                </c:pt>
                <c:pt idx="11571">
                  <c:v>470</c:v>
                </c:pt>
                <c:pt idx="11572">
                  <c:v>477</c:v>
                </c:pt>
                <c:pt idx="11573">
                  <c:v>448</c:v>
                </c:pt>
                <c:pt idx="11574">
                  <c:v>476</c:v>
                </c:pt>
                <c:pt idx="11575">
                  <c:v>476</c:v>
                </c:pt>
                <c:pt idx="11576">
                  <c:v>476</c:v>
                </c:pt>
                <c:pt idx="11577">
                  <c:v>477</c:v>
                </c:pt>
                <c:pt idx="11578">
                  <c:v>477</c:v>
                </c:pt>
                <c:pt idx="11579">
                  <c:v>481</c:v>
                </c:pt>
                <c:pt idx="11580">
                  <c:v>487</c:v>
                </c:pt>
                <c:pt idx="11581">
                  <c:v>487</c:v>
                </c:pt>
                <c:pt idx="11582">
                  <c:v>470</c:v>
                </c:pt>
                <c:pt idx="11583">
                  <c:v>476</c:v>
                </c:pt>
                <c:pt idx="11584">
                  <c:v>476</c:v>
                </c:pt>
                <c:pt idx="11585">
                  <c:v>477</c:v>
                </c:pt>
                <c:pt idx="11586">
                  <c:v>470</c:v>
                </c:pt>
                <c:pt idx="11587">
                  <c:v>477</c:v>
                </c:pt>
                <c:pt idx="11588">
                  <c:v>470</c:v>
                </c:pt>
                <c:pt idx="11589">
                  <c:v>477</c:v>
                </c:pt>
                <c:pt idx="11590">
                  <c:v>463</c:v>
                </c:pt>
                <c:pt idx="11591">
                  <c:v>481</c:v>
                </c:pt>
                <c:pt idx="11592">
                  <c:v>470</c:v>
                </c:pt>
                <c:pt idx="11593">
                  <c:v>464</c:v>
                </c:pt>
                <c:pt idx="11594">
                  <c:v>464</c:v>
                </c:pt>
                <c:pt idx="11595">
                  <c:v>463</c:v>
                </c:pt>
                <c:pt idx="11596">
                  <c:v>476</c:v>
                </c:pt>
                <c:pt idx="11597">
                  <c:v>457</c:v>
                </c:pt>
                <c:pt idx="11598">
                  <c:v>477</c:v>
                </c:pt>
                <c:pt idx="11599">
                  <c:v>476</c:v>
                </c:pt>
                <c:pt idx="11600">
                  <c:v>476</c:v>
                </c:pt>
                <c:pt idx="11601">
                  <c:v>470</c:v>
                </c:pt>
                <c:pt idx="11602">
                  <c:v>463</c:v>
                </c:pt>
                <c:pt idx="11603">
                  <c:v>464</c:v>
                </c:pt>
                <c:pt idx="11604">
                  <c:v>448</c:v>
                </c:pt>
                <c:pt idx="11605">
                  <c:v>460</c:v>
                </c:pt>
                <c:pt idx="11606">
                  <c:v>460</c:v>
                </c:pt>
                <c:pt idx="11607">
                  <c:v>460</c:v>
                </c:pt>
                <c:pt idx="11608">
                  <c:v>460</c:v>
                </c:pt>
                <c:pt idx="11609">
                  <c:v>457</c:v>
                </c:pt>
                <c:pt idx="11610">
                  <c:v>454</c:v>
                </c:pt>
                <c:pt idx="11611">
                  <c:v>460</c:v>
                </c:pt>
                <c:pt idx="11612">
                  <c:v>454</c:v>
                </c:pt>
                <c:pt idx="11613">
                  <c:v>454</c:v>
                </c:pt>
                <c:pt idx="11614">
                  <c:v>457</c:v>
                </c:pt>
                <c:pt idx="11615">
                  <c:v>457</c:v>
                </c:pt>
                <c:pt idx="11616">
                  <c:v>460</c:v>
                </c:pt>
                <c:pt idx="11617">
                  <c:v>448</c:v>
                </c:pt>
                <c:pt idx="11618">
                  <c:v>460</c:v>
                </c:pt>
                <c:pt idx="11619">
                  <c:v>454</c:v>
                </c:pt>
                <c:pt idx="11620">
                  <c:v>454</c:v>
                </c:pt>
                <c:pt idx="11621">
                  <c:v>447</c:v>
                </c:pt>
                <c:pt idx="11622">
                  <c:v>460</c:v>
                </c:pt>
                <c:pt idx="11623">
                  <c:v>447</c:v>
                </c:pt>
                <c:pt idx="11624">
                  <c:v>457</c:v>
                </c:pt>
                <c:pt idx="11625">
                  <c:v>463</c:v>
                </c:pt>
                <c:pt idx="11626">
                  <c:v>463</c:v>
                </c:pt>
                <c:pt idx="11627">
                  <c:v>460</c:v>
                </c:pt>
                <c:pt idx="11628">
                  <c:v>441</c:v>
                </c:pt>
                <c:pt idx="11629">
                  <c:v>457</c:v>
                </c:pt>
                <c:pt idx="11630">
                  <c:v>448</c:v>
                </c:pt>
                <c:pt idx="11631">
                  <c:v>448</c:v>
                </c:pt>
                <c:pt idx="11632">
                  <c:v>454</c:v>
                </c:pt>
                <c:pt idx="11633">
                  <c:v>441</c:v>
                </c:pt>
                <c:pt idx="11634">
                  <c:v>444</c:v>
                </c:pt>
                <c:pt idx="11635">
                  <c:v>457</c:v>
                </c:pt>
                <c:pt idx="11636">
                  <c:v>460</c:v>
                </c:pt>
                <c:pt idx="11637">
                  <c:v>454</c:v>
                </c:pt>
                <c:pt idx="11638">
                  <c:v>447</c:v>
                </c:pt>
                <c:pt idx="11639">
                  <c:v>457</c:v>
                </c:pt>
                <c:pt idx="11640">
                  <c:v>438</c:v>
                </c:pt>
                <c:pt idx="11641">
                  <c:v>444</c:v>
                </c:pt>
                <c:pt idx="11642">
                  <c:v>448</c:v>
                </c:pt>
                <c:pt idx="11643">
                  <c:v>444</c:v>
                </c:pt>
                <c:pt idx="11644">
                  <c:v>454</c:v>
                </c:pt>
                <c:pt idx="11645">
                  <c:v>447</c:v>
                </c:pt>
                <c:pt idx="11646">
                  <c:v>460</c:v>
                </c:pt>
                <c:pt idx="11647">
                  <c:v>464</c:v>
                </c:pt>
                <c:pt idx="11648">
                  <c:v>447</c:v>
                </c:pt>
                <c:pt idx="11649">
                  <c:v>457</c:v>
                </c:pt>
                <c:pt idx="11650">
                  <c:v>444</c:v>
                </c:pt>
                <c:pt idx="11651">
                  <c:v>448</c:v>
                </c:pt>
                <c:pt idx="11652">
                  <c:v>447</c:v>
                </c:pt>
                <c:pt idx="11653">
                  <c:v>463</c:v>
                </c:pt>
                <c:pt idx="11654">
                  <c:v>457</c:v>
                </c:pt>
                <c:pt idx="11655">
                  <c:v>460</c:v>
                </c:pt>
                <c:pt idx="11656">
                  <c:v>460</c:v>
                </c:pt>
                <c:pt idx="11657">
                  <c:v>454</c:v>
                </c:pt>
                <c:pt idx="11658">
                  <c:v>476</c:v>
                </c:pt>
                <c:pt idx="11659">
                  <c:v>457</c:v>
                </c:pt>
                <c:pt idx="11660">
                  <c:v>454</c:v>
                </c:pt>
                <c:pt idx="11661">
                  <c:v>447</c:v>
                </c:pt>
                <c:pt idx="11662">
                  <c:v>454</c:v>
                </c:pt>
                <c:pt idx="11663">
                  <c:v>454</c:v>
                </c:pt>
                <c:pt idx="11664">
                  <c:v>454</c:v>
                </c:pt>
                <c:pt idx="11665">
                  <c:v>447</c:v>
                </c:pt>
                <c:pt idx="11666">
                  <c:v>460</c:v>
                </c:pt>
                <c:pt idx="11667">
                  <c:v>448</c:v>
                </c:pt>
                <c:pt idx="11668">
                  <c:v>454</c:v>
                </c:pt>
                <c:pt idx="11669">
                  <c:v>464</c:v>
                </c:pt>
                <c:pt idx="11670">
                  <c:v>454</c:v>
                </c:pt>
                <c:pt idx="11671">
                  <c:v>448</c:v>
                </c:pt>
                <c:pt idx="11672">
                  <c:v>448</c:v>
                </c:pt>
                <c:pt idx="11673">
                  <c:v>460</c:v>
                </c:pt>
                <c:pt idx="11674">
                  <c:v>448</c:v>
                </c:pt>
                <c:pt idx="11675">
                  <c:v>457</c:v>
                </c:pt>
                <c:pt idx="11676">
                  <c:v>457</c:v>
                </c:pt>
                <c:pt idx="11677">
                  <c:v>448</c:v>
                </c:pt>
                <c:pt idx="11678">
                  <c:v>448</c:v>
                </c:pt>
                <c:pt idx="11679">
                  <c:v>444</c:v>
                </c:pt>
                <c:pt idx="11680">
                  <c:v>463</c:v>
                </c:pt>
                <c:pt idx="11681">
                  <c:v>454</c:v>
                </c:pt>
                <c:pt idx="11682">
                  <c:v>448</c:v>
                </c:pt>
                <c:pt idx="11683">
                  <c:v>454</c:v>
                </c:pt>
                <c:pt idx="11684">
                  <c:v>454</c:v>
                </c:pt>
                <c:pt idx="11685">
                  <c:v>438</c:v>
                </c:pt>
                <c:pt idx="11686">
                  <c:v>438</c:v>
                </c:pt>
                <c:pt idx="11687">
                  <c:v>447</c:v>
                </c:pt>
                <c:pt idx="11688">
                  <c:v>441</c:v>
                </c:pt>
                <c:pt idx="11689">
                  <c:v>441</c:v>
                </c:pt>
                <c:pt idx="11690">
                  <c:v>454</c:v>
                </c:pt>
                <c:pt idx="11691">
                  <c:v>441</c:v>
                </c:pt>
                <c:pt idx="11692">
                  <c:v>444</c:v>
                </c:pt>
                <c:pt idx="11693">
                  <c:v>444</c:v>
                </c:pt>
                <c:pt idx="11694">
                  <c:v>444</c:v>
                </c:pt>
                <c:pt idx="11695">
                  <c:v>457</c:v>
                </c:pt>
                <c:pt idx="11696">
                  <c:v>444</c:v>
                </c:pt>
                <c:pt idx="11697">
                  <c:v>457</c:v>
                </c:pt>
                <c:pt idx="11698">
                  <c:v>447</c:v>
                </c:pt>
                <c:pt idx="11699">
                  <c:v>454</c:v>
                </c:pt>
                <c:pt idx="11700">
                  <c:v>428</c:v>
                </c:pt>
                <c:pt idx="11701">
                  <c:v>448</c:v>
                </c:pt>
                <c:pt idx="11702">
                  <c:v>447</c:v>
                </c:pt>
                <c:pt idx="11703">
                  <c:v>454</c:v>
                </c:pt>
                <c:pt idx="11704">
                  <c:v>457</c:v>
                </c:pt>
                <c:pt idx="11705">
                  <c:v>448</c:v>
                </c:pt>
                <c:pt idx="11706">
                  <c:v>457</c:v>
                </c:pt>
                <c:pt idx="11707">
                  <c:v>454</c:v>
                </c:pt>
                <c:pt idx="11708">
                  <c:v>454</c:v>
                </c:pt>
                <c:pt idx="11709">
                  <c:v>448</c:v>
                </c:pt>
                <c:pt idx="11710">
                  <c:v>457</c:v>
                </c:pt>
                <c:pt idx="11711">
                  <c:v>457</c:v>
                </c:pt>
                <c:pt idx="11712">
                  <c:v>457</c:v>
                </c:pt>
                <c:pt idx="11713">
                  <c:v>457</c:v>
                </c:pt>
                <c:pt idx="11714">
                  <c:v>470</c:v>
                </c:pt>
                <c:pt idx="11715">
                  <c:v>464</c:v>
                </c:pt>
                <c:pt idx="11716">
                  <c:v>457</c:v>
                </c:pt>
                <c:pt idx="11717">
                  <c:v>457</c:v>
                </c:pt>
                <c:pt idx="11718">
                  <c:v>457</c:v>
                </c:pt>
                <c:pt idx="11719">
                  <c:v>457</c:v>
                </c:pt>
                <c:pt idx="11720">
                  <c:v>460</c:v>
                </c:pt>
                <c:pt idx="11721">
                  <c:v>470</c:v>
                </c:pt>
                <c:pt idx="11722">
                  <c:v>470</c:v>
                </c:pt>
                <c:pt idx="11723">
                  <c:v>464</c:v>
                </c:pt>
                <c:pt idx="11724">
                  <c:v>454</c:v>
                </c:pt>
                <c:pt idx="11725">
                  <c:v>460</c:v>
                </c:pt>
                <c:pt idx="11726">
                  <c:v>460</c:v>
                </c:pt>
                <c:pt idx="11727">
                  <c:v>454</c:v>
                </c:pt>
                <c:pt idx="11728">
                  <c:v>463</c:v>
                </c:pt>
                <c:pt idx="11729">
                  <c:v>457</c:v>
                </c:pt>
                <c:pt idx="11730">
                  <c:v>460</c:v>
                </c:pt>
                <c:pt idx="11731">
                  <c:v>448</c:v>
                </c:pt>
                <c:pt idx="11732">
                  <c:v>464</c:v>
                </c:pt>
                <c:pt idx="11733">
                  <c:v>448</c:v>
                </c:pt>
                <c:pt idx="11734">
                  <c:v>448</c:v>
                </c:pt>
                <c:pt idx="11735">
                  <c:v>448</c:v>
                </c:pt>
                <c:pt idx="11736">
                  <c:v>463</c:v>
                </c:pt>
                <c:pt idx="11737">
                  <c:v>454</c:v>
                </c:pt>
                <c:pt idx="11738">
                  <c:v>460</c:v>
                </c:pt>
                <c:pt idx="11739">
                  <c:v>460</c:v>
                </c:pt>
                <c:pt idx="11740">
                  <c:v>454</c:v>
                </c:pt>
                <c:pt idx="11741">
                  <c:v>447</c:v>
                </c:pt>
                <c:pt idx="11742">
                  <c:v>454</c:v>
                </c:pt>
                <c:pt idx="11743">
                  <c:v>447</c:v>
                </c:pt>
                <c:pt idx="11744">
                  <c:v>444</c:v>
                </c:pt>
                <c:pt idx="11745">
                  <c:v>457</c:v>
                </c:pt>
                <c:pt idx="11746">
                  <c:v>447</c:v>
                </c:pt>
                <c:pt idx="11747">
                  <c:v>470</c:v>
                </c:pt>
                <c:pt idx="11748">
                  <c:v>435</c:v>
                </c:pt>
                <c:pt idx="11749">
                  <c:v>448</c:v>
                </c:pt>
                <c:pt idx="11750">
                  <c:v>454</c:v>
                </c:pt>
                <c:pt idx="11751">
                  <c:v>444</c:v>
                </c:pt>
                <c:pt idx="11752">
                  <c:v>447</c:v>
                </c:pt>
                <c:pt idx="11753">
                  <c:v>438</c:v>
                </c:pt>
                <c:pt idx="11754">
                  <c:v>441</c:v>
                </c:pt>
                <c:pt idx="11755">
                  <c:v>438</c:v>
                </c:pt>
                <c:pt idx="11756">
                  <c:v>444</c:v>
                </c:pt>
                <c:pt idx="11757">
                  <c:v>444</c:v>
                </c:pt>
                <c:pt idx="11758">
                  <c:v>460</c:v>
                </c:pt>
                <c:pt idx="11759">
                  <c:v>448</c:v>
                </c:pt>
                <c:pt idx="11760">
                  <c:v>435</c:v>
                </c:pt>
                <c:pt idx="11761">
                  <c:v>435</c:v>
                </c:pt>
                <c:pt idx="11762">
                  <c:v>428</c:v>
                </c:pt>
                <c:pt idx="11763">
                  <c:v>441</c:v>
                </c:pt>
                <c:pt idx="11764">
                  <c:v>441</c:v>
                </c:pt>
                <c:pt idx="11765">
                  <c:v>438</c:v>
                </c:pt>
                <c:pt idx="11766">
                  <c:v>438</c:v>
                </c:pt>
                <c:pt idx="11767">
                  <c:v>441</c:v>
                </c:pt>
                <c:pt idx="11768">
                  <c:v>438</c:v>
                </c:pt>
                <c:pt idx="11769">
                  <c:v>441</c:v>
                </c:pt>
                <c:pt idx="11770">
                  <c:v>441</c:v>
                </c:pt>
                <c:pt idx="11771">
                  <c:v>428</c:v>
                </c:pt>
                <c:pt idx="11772">
                  <c:v>423</c:v>
                </c:pt>
                <c:pt idx="11773">
                  <c:v>423</c:v>
                </c:pt>
                <c:pt idx="11774">
                  <c:v>435</c:v>
                </c:pt>
                <c:pt idx="11775">
                  <c:v>428</c:v>
                </c:pt>
                <c:pt idx="11776">
                  <c:v>438</c:v>
                </c:pt>
                <c:pt idx="11777">
                  <c:v>428</c:v>
                </c:pt>
                <c:pt idx="11778">
                  <c:v>435</c:v>
                </c:pt>
                <c:pt idx="11779">
                  <c:v>428</c:v>
                </c:pt>
                <c:pt idx="11780">
                  <c:v>441</c:v>
                </c:pt>
                <c:pt idx="11781">
                  <c:v>444</c:v>
                </c:pt>
                <c:pt idx="11782">
                  <c:v>428</c:v>
                </c:pt>
                <c:pt idx="11783">
                  <c:v>438</c:v>
                </c:pt>
                <c:pt idx="11784">
                  <c:v>423</c:v>
                </c:pt>
                <c:pt idx="11785">
                  <c:v>435</c:v>
                </c:pt>
                <c:pt idx="11786">
                  <c:v>438</c:v>
                </c:pt>
                <c:pt idx="11787">
                  <c:v>447</c:v>
                </c:pt>
                <c:pt idx="11788">
                  <c:v>438</c:v>
                </c:pt>
                <c:pt idx="11789">
                  <c:v>438</c:v>
                </c:pt>
                <c:pt idx="11790">
                  <c:v>444</c:v>
                </c:pt>
                <c:pt idx="11791">
                  <c:v>428</c:v>
                </c:pt>
                <c:pt idx="11792">
                  <c:v>444</c:v>
                </c:pt>
                <c:pt idx="11793">
                  <c:v>441</c:v>
                </c:pt>
                <c:pt idx="11794">
                  <c:v>441</c:v>
                </c:pt>
                <c:pt idx="11795">
                  <c:v>438</c:v>
                </c:pt>
                <c:pt idx="11796">
                  <c:v>438</c:v>
                </c:pt>
                <c:pt idx="11797">
                  <c:v>444</c:v>
                </c:pt>
                <c:pt idx="11798">
                  <c:v>447</c:v>
                </c:pt>
                <c:pt idx="11799">
                  <c:v>441</c:v>
                </c:pt>
                <c:pt idx="11800">
                  <c:v>447</c:v>
                </c:pt>
                <c:pt idx="11801">
                  <c:v>438</c:v>
                </c:pt>
                <c:pt idx="11802">
                  <c:v>438</c:v>
                </c:pt>
                <c:pt idx="11803">
                  <c:v>426</c:v>
                </c:pt>
                <c:pt idx="11804">
                  <c:v>444</c:v>
                </c:pt>
                <c:pt idx="11805">
                  <c:v>444</c:v>
                </c:pt>
                <c:pt idx="11806">
                  <c:v>438</c:v>
                </c:pt>
                <c:pt idx="11807">
                  <c:v>447</c:v>
                </c:pt>
                <c:pt idx="11808">
                  <c:v>423</c:v>
                </c:pt>
                <c:pt idx="11809">
                  <c:v>441</c:v>
                </c:pt>
                <c:pt idx="11810">
                  <c:v>438</c:v>
                </c:pt>
                <c:pt idx="11811">
                  <c:v>444</c:v>
                </c:pt>
                <c:pt idx="11812">
                  <c:v>435</c:v>
                </c:pt>
                <c:pt idx="11813">
                  <c:v>428</c:v>
                </c:pt>
                <c:pt idx="11814">
                  <c:v>444</c:v>
                </c:pt>
                <c:pt idx="11815">
                  <c:v>423</c:v>
                </c:pt>
                <c:pt idx="11816">
                  <c:v>435</c:v>
                </c:pt>
                <c:pt idx="11817">
                  <c:v>438</c:v>
                </c:pt>
                <c:pt idx="11818">
                  <c:v>435</c:v>
                </c:pt>
                <c:pt idx="11819">
                  <c:v>428</c:v>
                </c:pt>
                <c:pt idx="11820">
                  <c:v>426</c:v>
                </c:pt>
                <c:pt idx="11821">
                  <c:v>438</c:v>
                </c:pt>
                <c:pt idx="11822">
                  <c:v>435</c:v>
                </c:pt>
                <c:pt idx="11823">
                  <c:v>423</c:v>
                </c:pt>
                <c:pt idx="11824">
                  <c:v>428</c:v>
                </c:pt>
                <c:pt idx="11825">
                  <c:v>435</c:v>
                </c:pt>
                <c:pt idx="11826">
                  <c:v>423</c:v>
                </c:pt>
                <c:pt idx="11827">
                  <c:v>418</c:v>
                </c:pt>
                <c:pt idx="11828">
                  <c:v>428</c:v>
                </c:pt>
                <c:pt idx="11829">
                  <c:v>426</c:v>
                </c:pt>
                <c:pt idx="11830">
                  <c:v>423</c:v>
                </c:pt>
                <c:pt idx="11831">
                  <c:v>426</c:v>
                </c:pt>
                <c:pt idx="11832">
                  <c:v>418</c:v>
                </c:pt>
                <c:pt idx="11833">
                  <c:v>426</c:v>
                </c:pt>
                <c:pt idx="11834">
                  <c:v>423</c:v>
                </c:pt>
                <c:pt idx="11835">
                  <c:v>420</c:v>
                </c:pt>
                <c:pt idx="11836">
                  <c:v>428</c:v>
                </c:pt>
                <c:pt idx="11837">
                  <c:v>418</c:v>
                </c:pt>
                <c:pt idx="11838">
                  <c:v>420</c:v>
                </c:pt>
                <c:pt idx="11839">
                  <c:v>418</c:v>
                </c:pt>
                <c:pt idx="11840">
                  <c:v>420</c:v>
                </c:pt>
                <c:pt idx="11841">
                  <c:v>420</c:v>
                </c:pt>
                <c:pt idx="11842">
                  <c:v>428</c:v>
                </c:pt>
                <c:pt idx="11843">
                  <c:v>423</c:v>
                </c:pt>
                <c:pt idx="11844">
                  <c:v>418</c:v>
                </c:pt>
                <c:pt idx="11845">
                  <c:v>426</c:v>
                </c:pt>
                <c:pt idx="11846">
                  <c:v>423</c:v>
                </c:pt>
                <c:pt idx="11847">
                  <c:v>441</c:v>
                </c:pt>
                <c:pt idx="11848">
                  <c:v>428</c:v>
                </c:pt>
                <c:pt idx="11849">
                  <c:v>435</c:v>
                </c:pt>
                <c:pt idx="11850">
                  <c:v>428</c:v>
                </c:pt>
                <c:pt idx="11851">
                  <c:v>435</c:v>
                </c:pt>
                <c:pt idx="11852">
                  <c:v>441</c:v>
                </c:pt>
                <c:pt idx="11853">
                  <c:v>444</c:v>
                </c:pt>
                <c:pt idx="11854">
                  <c:v>426</c:v>
                </c:pt>
                <c:pt idx="11855">
                  <c:v>444</c:v>
                </c:pt>
                <c:pt idx="11856">
                  <c:v>428</c:v>
                </c:pt>
                <c:pt idx="11857">
                  <c:v>441</c:v>
                </c:pt>
                <c:pt idx="11858">
                  <c:v>454</c:v>
                </c:pt>
                <c:pt idx="11859">
                  <c:v>441</c:v>
                </c:pt>
                <c:pt idx="11860">
                  <c:v>441</c:v>
                </c:pt>
                <c:pt idx="11861">
                  <c:v>435</c:v>
                </c:pt>
                <c:pt idx="11862">
                  <c:v>448</c:v>
                </c:pt>
                <c:pt idx="11863">
                  <c:v>444</c:v>
                </c:pt>
                <c:pt idx="11864">
                  <c:v>447</c:v>
                </c:pt>
                <c:pt idx="11865">
                  <c:v>448</c:v>
                </c:pt>
                <c:pt idx="11866">
                  <c:v>448</c:v>
                </c:pt>
                <c:pt idx="11867">
                  <c:v>444</c:v>
                </c:pt>
                <c:pt idx="11868">
                  <c:v>447</c:v>
                </c:pt>
                <c:pt idx="11869">
                  <c:v>470</c:v>
                </c:pt>
                <c:pt idx="11870">
                  <c:v>441</c:v>
                </c:pt>
                <c:pt idx="11871">
                  <c:v>444</c:v>
                </c:pt>
                <c:pt idx="11872">
                  <c:v>435</c:v>
                </c:pt>
                <c:pt idx="11873">
                  <c:v>428</c:v>
                </c:pt>
                <c:pt idx="11874">
                  <c:v>428</c:v>
                </c:pt>
                <c:pt idx="11875">
                  <c:v>441</c:v>
                </c:pt>
                <c:pt idx="11876">
                  <c:v>435</c:v>
                </c:pt>
                <c:pt idx="11877">
                  <c:v>438</c:v>
                </c:pt>
                <c:pt idx="11878">
                  <c:v>435</c:v>
                </c:pt>
                <c:pt idx="11879">
                  <c:v>444</c:v>
                </c:pt>
                <c:pt idx="11880">
                  <c:v>460</c:v>
                </c:pt>
                <c:pt idx="11881">
                  <c:v>441</c:v>
                </c:pt>
                <c:pt idx="11882">
                  <c:v>444</c:v>
                </c:pt>
                <c:pt idx="11883">
                  <c:v>444</c:v>
                </c:pt>
                <c:pt idx="11884">
                  <c:v>444</c:v>
                </c:pt>
                <c:pt idx="11885">
                  <c:v>423</c:v>
                </c:pt>
                <c:pt idx="11886">
                  <c:v>441</c:v>
                </c:pt>
                <c:pt idx="11887">
                  <c:v>426</c:v>
                </c:pt>
                <c:pt idx="11888">
                  <c:v>435</c:v>
                </c:pt>
                <c:pt idx="11889">
                  <c:v>441</c:v>
                </c:pt>
                <c:pt idx="11890">
                  <c:v>441</c:v>
                </c:pt>
                <c:pt idx="11891">
                  <c:v>438</c:v>
                </c:pt>
                <c:pt idx="11892">
                  <c:v>418</c:v>
                </c:pt>
                <c:pt idx="11893">
                  <c:v>444</c:v>
                </c:pt>
                <c:pt idx="11894">
                  <c:v>438</c:v>
                </c:pt>
                <c:pt idx="11895">
                  <c:v>444</c:v>
                </c:pt>
                <c:pt idx="11896">
                  <c:v>438</c:v>
                </c:pt>
                <c:pt idx="11897">
                  <c:v>441</c:v>
                </c:pt>
                <c:pt idx="11898">
                  <c:v>441</c:v>
                </c:pt>
                <c:pt idx="11899">
                  <c:v>426</c:v>
                </c:pt>
                <c:pt idx="11900">
                  <c:v>435</c:v>
                </c:pt>
                <c:pt idx="11901">
                  <c:v>441</c:v>
                </c:pt>
                <c:pt idx="11902">
                  <c:v>435</c:v>
                </c:pt>
                <c:pt idx="11903">
                  <c:v>444</c:v>
                </c:pt>
                <c:pt idx="11904">
                  <c:v>438</c:v>
                </c:pt>
                <c:pt idx="11905">
                  <c:v>435</c:v>
                </c:pt>
                <c:pt idx="11906">
                  <c:v>447</c:v>
                </c:pt>
                <c:pt idx="11907">
                  <c:v>444</c:v>
                </c:pt>
                <c:pt idx="11908">
                  <c:v>441</c:v>
                </c:pt>
                <c:pt idx="11909">
                  <c:v>438</c:v>
                </c:pt>
                <c:pt idx="11910">
                  <c:v>448</c:v>
                </c:pt>
                <c:pt idx="11911">
                  <c:v>418</c:v>
                </c:pt>
                <c:pt idx="11912">
                  <c:v>444</c:v>
                </c:pt>
                <c:pt idx="11913">
                  <c:v>438</c:v>
                </c:pt>
                <c:pt idx="11914">
                  <c:v>447</c:v>
                </c:pt>
                <c:pt idx="11915">
                  <c:v>447</c:v>
                </c:pt>
                <c:pt idx="11916">
                  <c:v>428</c:v>
                </c:pt>
                <c:pt idx="11917">
                  <c:v>447</c:v>
                </c:pt>
                <c:pt idx="11918">
                  <c:v>444</c:v>
                </c:pt>
                <c:pt idx="11919">
                  <c:v>444</c:v>
                </c:pt>
                <c:pt idx="11920">
                  <c:v>444</c:v>
                </c:pt>
                <c:pt idx="11921">
                  <c:v>441</c:v>
                </c:pt>
                <c:pt idx="11922">
                  <c:v>435</c:v>
                </c:pt>
                <c:pt idx="11923">
                  <c:v>420</c:v>
                </c:pt>
                <c:pt idx="11924">
                  <c:v>438</c:v>
                </c:pt>
                <c:pt idx="11925">
                  <c:v>447</c:v>
                </c:pt>
                <c:pt idx="11926">
                  <c:v>441</c:v>
                </c:pt>
                <c:pt idx="11927">
                  <c:v>447</c:v>
                </c:pt>
                <c:pt idx="11928">
                  <c:v>444</c:v>
                </c:pt>
                <c:pt idx="11929">
                  <c:v>444</c:v>
                </c:pt>
                <c:pt idx="11930">
                  <c:v>447</c:v>
                </c:pt>
                <c:pt idx="11931">
                  <c:v>438</c:v>
                </c:pt>
                <c:pt idx="11932">
                  <c:v>438</c:v>
                </c:pt>
                <c:pt idx="11933">
                  <c:v>426</c:v>
                </c:pt>
                <c:pt idx="11934">
                  <c:v>444</c:v>
                </c:pt>
                <c:pt idx="11935">
                  <c:v>426</c:v>
                </c:pt>
                <c:pt idx="11936">
                  <c:v>454</c:v>
                </c:pt>
                <c:pt idx="11937">
                  <c:v>447</c:v>
                </c:pt>
                <c:pt idx="11938">
                  <c:v>444</c:v>
                </c:pt>
                <c:pt idx="11939">
                  <c:v>441</c:v>
                </c:pt>
                <c:pt idx="11940">
                  <c:v>428</c:v>
                </c:pt>
                <c:pt idx="11941">
                  <c:v>454</c:v>
                </c:pt>
                <c:pt idx="11942">
                  <c:v>435</c:v>
                </c:pt>
                <c:pt idx="11943">
                  <c:v>441</c:v>
                </c:pt>
                <c:pt idx="11944">
                  <c:v>441</c:v>
                </c:pt>
                <c:pt idx="11945">
                  <c:v>441</c:v>
                </c:pt>
                <c:pt idx="11946">
                  <c:v>438</c:v>
                </c:pt>
                <c:pt idx="11947">
                  <c:v>454</c:v>
                </c:pt>
                <c:pt idx="11948">
                  <c:v>441</c:v>
                </c:pt>
                <c:pt idx="11949">
                  <c:v>435</c:v>
                </c:pt>
                <c:pt idx="11950">
                  <c:v>438</c:v>
                </c:pt>
                <c:pt idx="11951">
                  <c:v>435</c:v>
                </c:pt>
                <c:pt idx="11952">
                  <c:v>435</c:v>
                </c:pt>
                <c:pt idx="11953">
                  <c:v>423</c:v>
                </c:pt>
                <c:pt idx="11954">
                  <c:v>438</c:v>
                </c:pt>
                <c:pt idx="11955">
                  <c:v>428</c:v>
                </c:pt>
                <c:pt idx="11956">
                  <c:v>438</c:v>
                </c:pt>
                <c:pt idx="11957">
                  <c:v>426</c:v>
                </c:pt>
                <c:pt idx="11958">
                  <c:v>464</c:v>
                </c:pt>
                <c:pt idx="11959">
                  <c:v>428</c:v>
                </c:pt>
                <c:pt idx="11960">
                  <c:v>428</c:v>
                </c:pt>
                <c:pt idx="11961">
                  <c:v>441</c:v>
                </c:pt>
                <c:pt idx="11962">
                  <c:v>428</c:v>
                </c:pt>
                <c:pt idx="11963">
                  <c:v>435</c:v>
                </c:pt>
                <c:pt idx="11964">
                  <c:v>418</c:v>
                </c:pt>
                <c:pt idx="11965">
                  <c:v>438</c:v>
                </c:pt>
                <c:pt idx="11966">
                  <c:v>428</c:v>
                </c:pt>
                <c:pt idx="11967">
                  <c:v>435</c:v>
                </c:pt>
                <c:pt idx="11968">
                  <c:v>444</c:v>
                </c:pt>
                <c:pt idx="11969">
                  <c:v>441</c:v>
                </c:pt>
                <c:pt idx="11970">
                  <c:v>444</c:v>
                </c:pt>
                <c:pt idx="11971">
                  <c:v>435</c:v>
                </c:pt>
                <c:pt idx="11972">
                  <c:v>447</c:v>
                </c:pt>
                <c:pt idx="11973">
                  <c:v>438</c:v>
                </c:pt>
                <c:pt idx="11974">
                  <c:v>438</c:v>
                </c:pt>
                <c:pt idx="11975">
                  <c:v>428</c:v>
                </c:pt>
                <c:pt idx="11976">
                  <c:v>435</c:v>
                </c:pt>
                <c:pt idx="11977">
                  <c:v>428</c:v>
                </c:pt>
                <c:pt idx="11978">
                  <c:v>444</c:v>
                </c:pt>
                <c:pt idx="11979">
                  <c:v>441</c:v>
                </c:pt>
                <c:pt idx="11980">
                  <c:v>438</c:v>
                </c:pt>
                <c:pt idx="11981">
                  <c:v>441</c:v>
                </c:pt>
                <c:pt idx="11982">
                  <c:v>438</c:v>
                </c:pt>
                <c:pt idx="11983">
                  <c:v>426</c:v>
                </c:pt>
                <c:pt idx="11984">
                  <c:v>428</c:v>
                </c:pt>
                <c:pt idx="11985">
                  <c:v>438</c:v>
                </c:pt>
                <c:pt idx="11986">
                  <c:v>438</c:v>
                </c:pt>
                <c:pt idx="11987">
                  <c:v>444</c:v>
                </c:pt>
                <c:pt idx="11988">
                  <c:v>428</c:v>
                </c:pt>
                <c:pt idx="11989">
                  <c:v>441</c:v>
                </c:pt>
                <c:pt idx="11990">
                  <c:v>435</c:v>
                </c:pt>
                <c:pt idx="11991">
                  <c:v>444</c:v>
                </c:pt>
                <c:pt idx="11992">
                  <c:v>444</c:v>
                </c:pt>
                <c:pt idx="11993">
                  <c:v>435</c:v>
                </c:pt>
                <c:pt idx="11994">
                  <c:v>438</c:v>
                </c:pt>
                <c:pt idx="11995">
                  <c:v>426</c:v>
                </c:pt>
                <c:pt idx="11996">
                  <c:v>447</c:v>
                </c:pt>
                <c:pt idx="11997">
                  <c:v>441</c:v>
                </c:pt>
                <c:pt idx="11998">
                  <c:v>444</c:v>
                </c:pt>
                <c:pt idx="11999">
                  <c:v>444</c:v>
                </c:pt>
                <c:pt idx="12000">
                  <c:v>438</c:v>
                </c:pt>
                <c:pt idx="12001">
                  <c:v>435</c:v>
                </c:pt>
                <c:pt idx="12002">
                  <c:v>441</c:v>
                </c:pt>
                <c:pt idx="12003">
                  <c:v>447</c:v>
                </c:pt>
                <c:pt idx="12004">
                  <c:v>438</c:v>
                </c:pt>
                <c:pt idx="12005">
                  <c:v>435</c:v>
                </c:pt>
                <c:pt idx="12006">
                  <c:v>438</c:v>
                </c:pt>
                <c:pt idx="12007">
                  <c:v>428</c:v>
                </c:pt>
                <c:pt idx="12008">
                  <c:v>428</c:v>
                </c:pt>
                <c:pt idx="12009">
                  <c:v>444</c:v>
                </c:pt>
                <c:pt idx="12010">
                  <c:v>438</c:v>
                </c:pt>
                <c:pt idx="12011">
                  <c:v>444</c:v>
                </c:pt>
                <c:pt idx="12012">
                  <c:v>428</c:v>
                </c:pt>
                <c:pt idx="12013">
                  <c:v>444</c:v>
                </c:pt>
                <c:pt idx="12014">
                  <c:v>447</c:v>
                </c:pt>
                <c:pt idx="12015">
                  <c:v>435</c:v>
                </c:pt>
                <c:pt idx="12016">
                  <c:v>441</c:v>
                </c:pt>
                <c:pt idx="12017">
                  <c:v>438</c:v>
                </c:pt>
                <c:pt idx="12018">
                  <c:v>444</c:v>
                </c:pt>
                <c:pt idx="12019">
                  <c:v>423</c:v>
                </c:pt>
                <c:pt idx="12020">
                  <c:v>448</c:v>
                </c:pt>
                <c:pt idx="12021">
                  <c:v>435</c:v>
                </c:pt>
                <c:pt idx="12022">
                  <c:v>441</c:v>
                </c:pt>
                <c:pt idx="12023">
                  <c:v>441</c:v>
                </c:pt>
                <c:pt idx="12024">
                  <c:v>444</c:v>
                </c:pt>
                <c:pt idx="12025">
                  <c:v>448</c:v>
                </c:pt>
                <c:pt idx="12026">
                  <c:v>438</c:v>
                </c:pt>
                <c:pt idx="12027">
                  <c:v>448</c:v>
                </c:pt>
                <c:pt idx="12028">
                  <c:v>441</c:v>
                </c:pt>
                <c:pt idx="12029">
                  <c:v>438</c:v>
                </c:pt>
                <c:pt idx="12030">
                  <c:v>438</c:v>
                </c:pt>
                <c:pt idx="12031">
                  <c:v>428</c:v>
                </c:pt>
                <c:pt idx="12032">
                  <c:v>444</c:v>
                </c:pt>
                <c:pt idx="12033">
                  <c:v>448</c:v>
                </c:pt>
                <c:pt idx="12034">
                  <c:v>444</c:v>
                </c:pt>
                <c:pt idx="12035">
                  <c:v>447</c:v>
                </c:pt>
                <c:pt idx="12036">
                  <c:v>447</c:v>
                </c:pt>
                <c:pt idx="12037">
                  <c:v>444</c:v>
                </c:pt>
                <c:pt idx="12038">
                  <c:v>438</c:v>
                </c:pt>
                <c:pt idx="12039">
                  <c:v>441</c:v>
                </c:pt>
                <c:pt idx="12040">
                  <c:v>447</c:v>
                </c:pt>
                <c:pt idx="12041">
                  <c:v>444</c:v>
                </c:pt>
                <c:pt idx="12042">
                  <c:v>454</c:v>
                </c:pt>
                <c:pt idx="12043">
                  <c:v>426</c:v>
                </c:pt>
                <c:pt idx="12044">
                  <c:v>444</c:v>
                </c:pt>
                <c:pt idx="12045">
                  <c:v>438</c:v>
                </c:pt>
                <c:pt idx="12046">
                  <c:v>447</c:v>
                </c:pt>
                <c:pt idx="12047">
                  <c:v>457</c:v>
                </c:pt>
                <c:pt idx="12048">
                  <c:v>447</c:v>
                </c:pt>
                <c:pt idx="12049">
                  <c:v>444</c:v>
                </c:pt>
                <c:pt idx="12050">
                  <c:v>649</c:v>
                </c:pt>
                <c:pt idx="12051">
                  <c:v>441</c:v>
                </c:pt>
                <c:pt idx="12052">
                  <c:v>438</c:v>
                </c:pt>
                <c:pt idx="12053">
                  <c:v>438</c:v>
                </c:pt>
                <c:pt idx="12054">
                  <c:v>441</c:v>
                </c:pt>
                <c:pt idx="12055">
                  <c:v>441</c:v>
                </c:pt>
                <c:pt idx="12056">
                  <c:v>444</c:v>
                </c:pt>
                <c:pt idx="12057">
                  <c:v>448</c:v>
                </c:pt>
                <c:pt idx="12058">
                  <c:v>447</c:v>
                </c:pt>
                <c:pt idx="12059">
                  <c:v>438</c:v>
                </c:pt>
                <c:pt idx="12060">
                  <c:v>441</c:v>
                </c:pt>
                <c:pt idx="12061">
                  <c:v>441</c:v>
                </c:pt>
                <c:pt idx="12062">
                  <c:v>441</c:v>
                </c:pt>
                <c:pt idx="12063">
                  <c:v>444</c:v>
                </c:pt>
                <c:pt idx="12064">
                  <c:v>447</c:v>
                </c:pt>
                <c:pt idx="12065">
                  <c:v>441</c:v>
                </c:pt>
                <c:pt idx="12066">
                  <c:v>444</c:v>
                </c:pt>
                <c:pt idx="12067">
                  <c:v>444</c:v>
                </c:pt>
                <c:pt idx="12068">
                  <c:v>457</c:v>
                </c:pt>
                <c:pt idx="12069">
                  <c:v>454</c:v>
                </c:pt>
                <c:pt idx="12070">
                  <c:v>448</c:v>
                </c:pt>
                <c:pt idx="12071">
                  <c:v>454</c:v>
                </c:pt>
                <c:pt idx="12072">
                  <c:v>454</c:v>
                </c:pt>
                <c:pt idx="12073">
                  <c:v>457</c:v>
                </c:pt>
                <c:pt idx="12074">
                  <c:v>444</c:v>
                </c:pt>
                <c:pt idx="12075">
                  <c:v>470</c:v>
                </c:pt>
                <c:pt idx="12076">
                  <c:v>454</c:v>
                </c:pt>
                <c:pt idx="12077">
                  <c:v>460</c:v>
                </c:pt>
                <c:pt idx="12078">
                  <c:v>463</c:v>
                </c:pt>
                <c:pt idx="12079">
                  <c:v>460</c:v>
                </c:pt>
                <c:pt idx="12080">
                  <c:v>470</c:v>
                </c:pt>
                <c:pt idx="12081">
                  <c:v>441</c:v>
                </c:pt>
                <c:pt idx="12082">
                  <c:v>463</c:v>
                </c:pt>
                <c:pt idx="12083">
                  <c:v>457</c:v>
                </c:pt>
                <c:pt idx="12084">
                  <c:v>460</c:v>
                </c:pt>
                <c:pt idx="12085">
                  <c:v>460</c:v>
                </c:pt>
                <c:pt idx="12086">
                  <c:v>463</c:v>
                </c:pt>
                <c:pt idx="12087">
                  <c:v>454</c:v>
                </c:pt>
                <c:pt idx="12088">
                  <c:v>463</c:v>
                </c:pt>
                <c:pt idx="12089">
                  <c:v>463</c:v>
                </c:pt>
                <c:pt idx="12090">
                  <c:v>463</c:v>
                </c:pt>
                <c:pt idx="12091">
                  <c:v>481</c:v>
                </c:pt>
                <c:pt idx="12092">
                  <c:v>476</c:v>
                </c:pt>
                <c:pt idx="12093">
                  <c:v>457</c:v>
                </c:pt>
                <c:pt idx="12094">
                  <c:v>463</c:v>
                </c:pt>
                <c:pt idx="12095">
                  <c:v>476</c:v>
                </c:pt>
                <c:pt idx="12096">
                  <c:v>464</c:v>
                </c:pt>
                <c:pt idx="12097">
                  <c:v>463</c:v>
                </c:pt>
                <c:pt idx="12098">
                  <c:v>454</c:v>
                </c:pt>
                <c:pt idx="12099">
                  <c:v>470</c:v>
                </c:pt>
                <c:pt idx="12100">
                  <c:v>460</c:v>
                </c:pt>
                <c:pt idx="12101">
                  <c:v>470</c:v>
                </c:pt>
                <c:pt idx="12102">
                  <c:v>470</c:v>
                </c:pt>
                <c:pt idx="12103">
                  <c:v>463</c:v>
                </c:pt>
                <c:pt idx="12104">
                  <c:v>470</c:v>
                </c:pt>
                <c:pt idx="12105">
                  <c:v>441</c:v>
                </c:pt>
                <c:pt idx="12106">
                  <c:v>470</c:v>
                </c:pt>
                <c:pt idx="12107">
                  <c:v>454</c:v>
                </c:pt>
                <c:pt idx="12108">
                  <c:v>457</c:v>
                </c:pt>
                <c:pt idx="12109">
                  <c:v>457</c:v>
                </c:pt>
                <c:pt idx="12110">
                  <c:v>457</c:v>
                </c:pt>
                <c:pt idx="12111">
                  <c:v>460</c:v>
                </c:pt>
                <c:pt idx="12112">
                  <c:v>464</c:v>
                </c:pt>
                <c:pt idx="12113">
                  <c:v>460</c:v>
                </c:pt>
                <c:pt idx="12114">
                  <c:v>464</c:v>
                </c:pt>
                <c:pt idx="12115">
                  <c:v>463</c:v>
                </c:pt>
                <c:pt idx="12116">
                  <c:v>457</c:v>
                </c:pt>
                <c:pt idx="12117">
                  <c:v>448</c:v>
                </c:pt>
                <c:pt idx="12118">
                  <c:v>448</c:v>
                </c:pt>
                <c:pt idx="12119">
                  <c:v>454</c:v>
                </c:pt>
                <c:pt idx="12120">
                  <c:v>454</c:v>
                </c:pt>
                <c:pt idx="12121">
                  <c:v>460</c:v>
                </c:pt>
                <c:pt idx="12122">
                  <c:v>448</c:v>
                </c:pt>
                <c:pt idx="12123">
                  <c:v>463</c:v>
                </c:pt>
                <c:pt idx="12124">
                  <c:v>454</c:v>
                </c:pt>
                <c:pt idx="12125">
                  <c:v>460</c:v>
                </c:pt>
                <c:pt idx="12126">
                  <c:v>457</c:v>
                </c:pt>
                <c:pt idx="12127">
                  <c:v>448</c:v>
                </c:pt>
                <c:pt idx="12128">
                  <c:v>457</c:v>
                </c:pt>
                <c:pt idx="12129">
                  <c:v>438</c:v>
                </c:pt>
                <c:pt idx="12130">
                  <c:v>460</c:v>
                </c:pt>
                <c:pt idx="12131">
                  <c:v>454</c:v>
                </c:pt>
                <c:pt idx="12132">
                  <c:v>460</c:v>
                </c:pt>
                <c:pt idx="12133">
                  <c:v>463</c:v>
                </c:pt>
                <c:pt idx="12134">
                  <c:v>460</c:v>
                </c:pt>
                <c:pt idx="12135">
                  <c:v>454</c:v>
                </c:pt>
                <c:pt idx="12136">
                  <c:v>454</c:v>
                </c:pt>
                <c:pt idx="12137">
                  <c:v>457</c:v>
                </c:pt>
                <c:pt idx="12138">
                  <c:v>447</c:v>
                </c:pt>
                <c:pt idx="12139">
                  <c:v>448</c:v>
                </c:pt>
                <c:pt idx="12140">
                  <c:v>454</c:v>
                </c:pt>
                <c:pt idx="12141">
                  <c:v>448</c:v>
                </c:pt>
                <c:pt idx="12142">
                  <c:v>454</c:v>
                </c:pt>
                <c:pt idx="12143">
                  <c:v>460</c:v>
                </c:pt>
                <c:pt idx="12144">
                  <c:v>454</c:v>
                </c:pt>
                <c:pt idx="12145">
                  <c:v>454</c:v>
                </c:pt>
                <c:pt idx="12146">
                  <c:v>441</c:v>
                </c:pt>
                <c:pt idx="12147">
                  <c:v>460</c:v>
                </c:pt>
                <c:pt idx="12148">
                  <c:v>457</c:v>
                </c:pt>
                <c:pt idx="12149">
                  <c:v>457</c:v>
                </c:pt>
                <c:pt idx="12150">
                  <c:v>464</c:v>
                </c:pt>
                <c:pt idx="12151">
                  <c:v>454</c:v>
                </c:pt>
                <c:pt idx="12152">
                  <c:v>457</c:v>
                </c:pt>
                <c:pt idx="12153">
                  <c:v>438</c:v>
                </c:pt>
                <c:pt idx="12154">
                  <c:v>460</c:v>
                </c:pt>
                <c:pt idx="12155">
                  <c:v>454</c:v>
                </c:pt>
                <c:pt idx="12156">
                  <c:v>460</c:v>
                </c:pt>
                <c:pt idx="12157">
                  <c:v>463</c:v>
                </c:pt>
                <c:pt idx="12158">
                  <c:v>464</c:v>
                </c:pt>
                <c:pt idx="12159">
                  <c:v>463</c:v>
                </c:pt>
                <c:pt idx="12160">
                  <c:v>457</c:v>
                </c:pt>
                <c:pt idx="12161">
                  <c:v>457</c:v>
                </c:pt>
                <c:pt idx="12162">
                  <c:v>460</c:v>
                </c:pt>
                <c:pt idx="12163">
                  <c:v>457</c:v>
                </c:pt>
                <c:pt idx="12164">
                  <c:v>463</c:v>
                </c:pt>
                <c:pt idx="12165">
                  <c:v>460</c:v>
                </c:pt>
                <c:pt idx="12166">
                  <c:v>470</c:v>
                </c:pt>
                <c:pt idx="12167">
                  <c:v>464</c:v>
                </c:pt>
                <c:pt idx="12168">
                  <c:v>463</c:v>
                </c:pt>
                <c:pt idx="12169">
                  <c:v>470</c:v>
                </c:pt>
                <c:pt idx="12170">
                  <c:v>457</c:v>
                </c:pt>
                <c:pt idx="12171">
                  <c:v>460</c:v>
                </c:pt>
                <c:pt idx="12172">
                  <c:v>448</c:v>
                </c:pt>
                <c:pt idx="12173">
                  <c:v>464</c:v>
                </c:pt>
                <c:pt idx="12174">
                  <c:v>476</c:v>
                </c:pt>
                <c:pt idx="12175">
                  <c:v>476</c:v>
                </c:pt>
                <c:pt idx="12176">
                  <c:v>477</c:v>
                </c:pt>
                <c:pt idx="12177">
                  <c:v>457</c:v>
                </c:pt>
                <c:pt idx="12178">
                  <c:v>470</c:v>
                </c:pt>
                <c:pt idx="12179">
                  <c:v>470</c:v>
                </c:pt>
                <c:pt idx="12180">
                  <c:v>476</c:v>
                </c:pt>
                <c:pt idx="12181">
                  <c:v>477</c:v>
                </c:pt>
                <c:pt idx="12182">
                  <c:v>470</c:v>
                </c:pt>
                <c:pt idx="12183">
                  <c:v>485</c:v>
                </c:pt>
                <c:pt idx="12184">
                  <c:v>464</c:v>
                </c:pt>
                <c:pt idx="12185">
                  <c:v>481</c:v>
                </c:pt>
                <c:pt idx="12186">
                  <c:v>476</c:v>
                </c:pt>
                <c:pt idx="12187">
                  <c:v>470</c:v>
                </c:pt>
                <c:pt idx="12188">
                  <c:v>476</c:v>
                </c:pt>
                <c:pt idx="12189">
                  <c:v>476</c:v>
                </c:pt>
                <c:pt idx="12190">
                  <c:v>476</c:v>
                </c:pt>
                <c:pt idx="12191">
                  <c:v>476</c:v>
                </c:pt>
                <c:pt idx="12192">
                  <c:v>485</c:v>
                </c:pt>
                <c:pt idx="12193">
                  <c:v>476</c:v>
                </c:pt>
                <c:pt idx="12194">
                  <c:v>477</c:v>
                </c:pt>
                <c:pt idx="12195">
                  <c:v>476</c:v>
                </c:pt>
                <c:pt idx="12196">
                  <c:v>464</c:v>
                </c:pt>
                <c:pt idx="12197">
                  <c:v>476</c:v>
                </c:pt>
                <c:pt idx="12198">
                  <c:v>477</c:v>
                </c:pt>
                <c:pt idx="12199">
                  <c:v>481</c:v>
                </c:pt>
                <c:pt idx="12200">
                  <c:v>485</c:v>
                </c:pt>
                <c:pt idx="12201">
                  <c:v>476</c:v>
                </c:pt>
                <c:pt idx="12202">
                  <c:v>502</c:v>
                </c:pt>
                <c:pt idx="12203">
                  <c:v>485</c:v>
                </c:pt>
                <c:pt idx="12204">
                  <c:v>485</c:v>
                </c:pt>
                <c:pt idx="12205">
                  <c:v>485</c:v>
                </c:pt>
                <c:pt idx="12206">
                  <c:v>477</c:v>
                </c:pt>
                <c:pt idx="12207">
                  <c:v>481</c:v>
                </c:pt>
                <c:pt idx="12208">
                  <c:v>464</c:v>
                </c:pt>
                <c:pt idx="12209">
                  <c:v>487</c:v>
                </c:pt>
                <c:pt idx="12210">
                  <c:v>477</c:v>
                </c:pt>
                <c:pt idx="12211">
                  <c:v>487</c:v>
                </c:pt>
                <c:pt idx="12212">
                  <c:v>485</c:v>
                </c:pt>
                <c:pt idx="12213">
                  <c:v>506</c:v>
                </c:pt>
                <c:pt idx="12214">
                  <c:v>485</c:v>
                </c:pt>
                <c:pt idx="12215">
                  <c:v>476</c:v>
                </c:pt>
                <c:pt idx="12216">
                  <c:v>492</c:v>
                </c:pt>
                <c:pt idx="12217">
                  <c:v>485</c:v>
                </c:pt>
                <c:pt idx="12218">
                  <c:v>485</c:v>
                </c:pt>
                <c:pt idx="12219">
                  <c:v>477</c:v>
                </c:pt>
                <c:pt idx="12220">
                  <c:v>487</c:v>
                </c:pt>
                <c:pt idx="12221">
                  <c:v>481</c:v>
                </c:pt>
                <c:pt idx="12222">
                  <c:v>492</c:v>
                </c:pt>
                <c:pt idx="12223">
                  <c:v>492</c:v>
                </c:pt>
                <c:pt idx="12224">
                  <c:v>537</c:v>
                </c:pt>
                <c:pt idx="12225">
                  <c:v>492</c:v>
                </c:pt>
                <c:pt idx="12226">
                  <c:v>485</c:v>
                </c:pt>
                <c:pt idx="12227">
                  <c:v>477</c:v>
                </c:pt>
                <c:pt idx="12228">
                  <c:v>470</c:v>
                </c:pt>
                <c:pt idx="12229">
                  <c:v>487</c:v>
                </c:pt>
                <c:pt idx="12230">
                  <c:v>470</c:v>
                </c:pt>
                <c:pt idx="12231">
                  <c:v>477</c:v>
                </c:pt>
                <c:pt idx="12232">
                  <c:v>464</c:v>
                </c:pt>
                <c:pt idx="12233">
                  <c:v>477</c:v>
                </c:pt>
                <c:pt idx="12234">
                  <c:v>463</c:v>
                </c:pt>
                <c:pt idx="12235">
                  <c:v>476</c:v>
                </c:pt>
                <c:pt idx="12236">
                  <c:v>470</c:v>
                </c:pt>
                <c:pt idx="12237">
                  <c:v>476</c:v>
                </c:pt>
                <c:pt idx="12238">
                  <c:v>481</c:v>
                </c:pt>
                <c:pt idx="12239">
                  <c:v>464</c:v>
                </c:pt>
                <c:pt idx="12240">
                  <c:v>470</c:v>
                </c:pt>
                <c:pt idx="12241">
                  <c:v>454</c:v>
                </c:pt>
                <c:pt idx="12242">
                  <c:v>464</c:v>
                </c:pt>
                <c:pt idx="12243">
                  <c:v>464</c:v>
                </c:pt>
                <c:pt idx="12244">
                  <c:v>476</c:v>
                </c:pt>
                <c:pt idx="12245">
                  <c:v>470</c:v>
                </c:pt>
                <c:pt idx="12246">
                  <c:v>460</c:v>
                </c:pt>
                <c:pt idx="12247">
                  <c:v>477</c:v>
                </c:pt>
                <c:pt idx="12248">
                  <c:v>470</c:v>
                </c:pt>
                <c:pt idx="12249">
                  <c:v>464</c:v>
                </c:pt>
                <c:pt idx="12250">
                  <c:v>464</c:v>
                </c:pt>
                <c:pt idx="12251">
                  <c:v>470</c:v>
                </c:pt>
                <c:pt idx="12252">
                  <c:v>460</c:v>
                </c:pt>
                <c:pt idx="12253">
                  <c:v>454</c:v>
                </c:pt>
                <c:pt idx="12254">
                  <c:v>463</c:v>
                </c:pt>
                <c:pt idx="12255">
                  <c:v>464</c:v>
                </c:pt>
                <c:pt idx="12256">
                  <c:v>476</c:v>
                </c:pt>
                <c:pt idx="12257">
                  <c:v>481</c:v>
                </c:pt>
                <c:pt idx="12258">
                  <c:v>477</c:v>
                </c:pt>
                <c:pt idx="12259">
                  <c:v>470</c:v>
                </c:pt>
                <c:pt idx="12260">
                  <c:v>481</c:v>
                </c:pt>
                <c:pt idx="12261">
                  <c:v>470</c:v>
                </c:pt>
                <c:pt idx="12262">
                  <c:v>470</c:v>
                </c:pt>
                <c:pt idx="12263">
                  <c:v>463</c:v>
                </c:pt>
                <c:pt idx="12264">
                  <c:v>477</c:v>
                </c:pt>
                <c:pt idx="12265">
                  <c:v>454</c:v>
                </c:pt>
                <c:pt idx="12266">
                  <c:v>470</c:v>
                </c:pt>
                <c:pt idx="12267">
                  <c:v>476</c:v>
                </c:pt>
                <c:pt idx="12268">
                  <c:v>481</c:v>
                </c:pt>
                <c:pt idx="12269">
                  <c:v>481</c:v>
                </c:pt>
                <c:pt idx="12270">
                  <c:v>464</c:v>
                </c:pt>
                <c:pt idx="12271">
                  <c:v>476</c:v>
                </c:pt>
                <c:pt idx="12272">
                  <c:v>457</c:v>
                </c:pt>
                <c:pt idx="12273">
                  <c:v>470</c:v>
                </c:pt>
                <c:pt idx="12274">
                  <c:v>470</c:v>
                </c:pt>
                <c:pt idx="12275">
                  <c:v>477</c:v>
                </c:pt>
                <c:pt idx="12276">
                  <c:v>464</c:v>
                </c:pt>
                <c:pt idx="12277">
                  <c:v>464</c:v>
                </c:pt>
                <c:pt idx="12278">
                  <c:v>476</c:v>
                </c:pt>
                <c:pt idx="12279">
                  <c:v>470</c:v>
                </c:pt>
                <c:pt idx="12280">
                  <c:v>476</c:v>
                </c:pt>
                <c:pt idx="12281">
                  <c:v>464</c:v>
                </c:pt>
                <c:pt idx="12282">
                  <c:v>470</c:v>
                </c:pt>
                <c:pt idx="12283">
                  <c:v>463</c:v>
                </c:pt>
                <c:pt idx="12284">
                  <c:v>448</c:v>
                </c:pt>
                <c:pt idx="12285">
                  <c:v>470</c:v>
                </c:pt>
                <c:pt idx="12286">
                  <c:v>463</c:v>
                </c:pt>
                <c:pt idx="12287">
                  <c:v>460</c:v>
                </c:pt>
                <c:pt idx="12288">
                  <c:v>476</c:v>
                </c:pt>
                <c:pt idx="12289">
                  <c:v>464</c:v>
                </c:pt>
                <c:pt idx="12290">
                  <c:v>464</c:v>
                </c:pt>
                <c:pt idx="12291">
                  <c:v>463</c:v>
                </c:pt>
                <c:pt idx="12292">
                  <c:v>464</c:v>
                </c:pt>
                <c:pt idx="12293">
                  <c:v>460</c:v>
                </c:pt>
                <c:pt idx="12294">
                  <c:v>457</c:v>
                </c:pt>
                <c:pt idx="12295">
                  <c:v>463</c:v>
                </c:pt>
                <c:pt idx="12296">
                  <c:v>457</c:v>
                </c:pt>
                <c:pt idx="12297">
                  <c:v>464</c:v>
                </c:pt>
                <c:pt idx="12298">
                  <c:v>457</c:v>
                </c:pt>
                <c:pt idx="12299">
                  <c:v>477</c:v>
                </c:pt>
                <c:pt idx="12300">
                  <c:v>476</c:v>
                </c:pt>
                <c:pt idx="12301">
                  <c:v>463</c:v>
                </c:pt>
                <c:pt idx="12302">
                  <c:v>487</c:v>
                </c:pt>
                <c:pt idx="12303">
                  <c:v>460</c:v>
                </c:pt>
                <c:pt idx="12304">
                  <c:v>470</c:v>
                </c:pt>
                <c:pt idx="12305">
                  <c:v>470</c:v>
                </c:pt>
                <c:pt idx="12306">
                  <c:v>476</c:v>
                </c:pt>
                <c:pt idx="12307">
                  <c:v>460</c:v>
                </c:pt>
                <c:pt idx="12308">
                  <c:v>463</c:v>
                </c:pt>
                <c:pt idx="12309">
                  <c:v>463</c:v>
                </c:pt>
                <c:pt idx="12310">
                  <c:v>464</c:v>
                </c:pt>
                <c:pt idx="12311">
                  <c:v>457</c:v>
                </c:pt>
                <c:pt idx="12312">
                  <c:v>464</c:v>
                </c:pt>
                <c:pt idx="12313">
                  <c:v>464</c:v>
                </c:pt>
                <c:pt idx="12314">
                  <c:v>470</c:v>
                </c:pt>
                <c:pt idx="12315">
                  <c:v>457</c:v>
                </c:pt>
                <c:pt idx="12316">
                  <c:v>470</c:v>
                </c:pt>
                <c:pt idx="12317">
                  <c:v>470</c:v>
                </c:pt>
                <c:pt idx="12318">
                  <c:v>457</c:v>
                </c:pt>
                <c:pt idx="12319">
                  <c:v>463</c:v>
                </c:pt>
                <c:pt idx="12320">
                  <c:v>454</c:v>
                </c:pt>
                <c:pt idx="12321">
                  <c:v>463</c:v>
                </c:pt>
                <c:pt idx="12322">
                  <c:v>454</c:v>
                </c:pt>
                <c:pt idx="12323">
                  <c:v>476</c:v>
                </c:pt>
                <c:pt idx="12324">
                  <c:v>464</c:v>
                </c:pt>
                <c:pt idx="12325">
                  <c:v>463</c:v>
                </c:pt>
                <c:pt idx="12326">
                  <c:v>476</c:v>
                </c:pt>
                <c:pt idx="12327">
                  <c:v>454</c:v>
                </c:pt>
                <c:pt idx="12328">
                  <c:v>464</c:v>
                </c:pt>
                <c:pt idx="12329">
                  <c:v>463</c:v>
                </c:pt>
                <c:pt idx="12330">
                  <c:v>481</c:v>
                </c:pt>
                <c:pt idx="12331">
                  <c:v>464</c:v>
                </c:pt>
                <c:pt idx="12332">
                  <c:v>464</c:v>
                </c:pt>
                <c:pt idx="12333">
                  <c:v>464</c:v>
                </c:pt>
                <c:pt idx="12334">
                  <c:v>460</c:v>
                </c:pt>
                <c:pt idx="12335">
                  <c:v>460</c:v>
                </c:pt>
                <c:pt idx="12336">
                  <c:v>460</c:v>
                </c:pt>
                <c:pt idx="12337">
                  <c:v>460</c:v>
                </c:pt>
                <c:pt idx="12338">
                  <c:v>464</c:v>
                </c:pt>
                <c:pt idx="12339">
                  <c:v>460</c:v>
                </c:pt>
                <c:pt idx="12340">
                  <c:v>464</c:v>
                </c:pt>
                <c:pt idx="12341">
                  <c:v>464</c:v>
                </c:pt>
                <c:pt idx="12342">
                  <c:v>460</c:v>
                </c:pt>
                <c:pt idx="12343">
                  <c:v>463</c:v>
                </c:pt>
                <c:pt idx="12344">
                  <c:v>448</c:v>
                </c:pt>
                <c:pt idx="12345">
                  <c:v>463</c:v>
                </c:pt>
                <c:pt idx="12346">
                  <c:v>460</c:v>
                </c:pt>
                <c:pt idx="12347">
                  <c:v>470</c:v>
                </c:pt>
                <c:pt idx="12348">
                  <c:v>476</c:v>
                </c:pt>
                <c:pt idx="12349">
                  <c:v>460</c:v>
                </c:pt>
                <c:pt idx="12350">
                  <c:v>464</c:v>
                </c:pt>
                <c:pt idx="12351">
                  <c:v>448</c:v>
                </c:pt>
                <c:pt idx="12352">
                  <c:v>463</c:v>
                </c:pt>
                <c:pt idx="12353">
                  <c:v>460</c:v>
                </c:pt>
                <c:pt idx="12354">
                  <c:v>464</c:v>
                </c:pt>
                <c:pt idx="12355">
                  <c:v>463</c:v>
                </c:pt>
                <c:pt idx="12356">
                  <c:v>464</c:v>
                </c:pt>
                <c:pt idx="12357">
                  <c:v>463</c:v>
                </c:pt>
                <c:pt idx="12358">
                  <c:v>454</c:v>
                </c:pt>
                <c:pt idx="12359">
                  <c:v>457</c:v>
                </c:pt>
                <c:pt idx="12360">
                  <c:v>460</c:v>
                </c:pt>
                <c:pt idx="12361">
                  <c:v>470</c:v>
                </c:pt>
                <c:pt idx="12362">
                  <c:v>464</c:v>
                </c:pt>
                <c:pt idx="12363">
                  <c:v>463</c:v>
                </c:pt>
                <c:pt idx="12364">
                  <c:v>464</c:v>
                </c:pt>
                <c:pt idx="12365">
                  <c:v>457</c:v>
                </c:pt>
                <c:pt idx="12366">
                  <c:v>460</c:v>
                </c:pt>
                <c:pt idx="12367">
                  <c:v>476</c:v>
                </c:pt>
                <c:pt idx="12368">
                  <c:v>463</c:v>
                </c:pt>
                <c:pt idx="12369">
                  <c:v>476</c:v>
                </c:pt>
                <c:pt idx="12370">
                  <c:v>460</c:v>
                </c:pt>
                <c:pt idx="12371">
                  <c:v>470</c:v>
                </c:pt>
                <c:pt idx="12372">
                  <c:v>460</c:v>
                </c:pt>
                <c:pt idx="12373">
                  <c:v>457</c:v>
                </c:pt>
                <c:pt idx="12374">
                  <c:v>463</c:v>
                </c:pt>
                <c:pt idx="12375">
                  <c:v>457</c:v>
                </c:pt>
                <c:pt idx="12376">
                  <c:v>470</c:v>
                </c:pt>
                <c:pt idx="12377">
                  <c:v>457</c:v>
                </c:pt>
                <c:pt idx="12378">
                  <c:v>464</c:v>
                </c:pt>
                <c:pt idx="12379">
                  <c:v>463</c:v>
                </c:pt>
                <c:pt idx="12380">
                  <c:v>477</c:v>
                </c:pt>
                <c:pt idx="12381">
                  <c:v>476</c:v>
                </c:pt>
                <c:pt idx="12382">
                  <c:v>470</c:v>
                </c:pt>
                <c:pt idx="12383">
                  <c:v>470</c:v>
                </c:pt>
                <c:pt idx="12384">
                  <c:v>464</c:v>
                </c:pt>
                <c:pt idx="12385">
                  <c:v>470</c:v>
                </c:pt>
                <c:pt idx="12386">
                  <c:v>460</c:v>
                </c:pt>
                <c:pt idx="12387">
                  <c:v>463</c:v>
                </c:pt>
                <c:pt idx="12388">
                  <c:v>463</c:v>
                </c:pt>
                <c:pt idx="12389">
                  <c:v>457</c:v>
                </c:pt>
                <c:pt idx="12390">
                  <c:v>463</c:v>
                </c:pt>
                <c:pt idx="12391">
                  <c:v>485</c:v>
                </c:pt>
                <c:pt idx="12392">
                  <c:v>470</c:v>
                </c:pt>
                <c:pt idx="12393">
                  <c:v>463</c:v>
                </c:pt>
                <c:pt idx="12394">
                  <c:v>457</c:v>
                </c:pt>
                <c:pt idx="12395">
                  <c:v>464</c:v>
                </c:pt>
                <c:pt idx="12396">
                  <c:v>470</c:v>
                </c:pt>
                <c:pt idx="12397">
                  <c:v>470</c:v>
                </c:pt>
                <c:pt idx="12398">
                  <c:v>476</c:v>
                </c:pt>
                <c:pt idx="12399">
                  <c:v>460</c:v>
                </c:pt>
                <c:pt idx="12400">
                  <c:v>464</c:v>
                </c:pt>
                <c:pt idx="12401">
                  <c:v>448</c:v>
                </c:pt>
                <c:pt idx="12402">
                  <c:v>487</c:v>
                </c:pt>
                <c:pt idx="12403">
                  <c:v>470</c:v>
                </c:pt>
                <c:pt idx="12404">
                  <c:v>464</c:v>
                </c:pt>
                <c:pt idx="12405">
                  <c:v>477</c:v>
                </c:pt>
                <c:pt idx="12406">
                  <c:v>457</c:v>
                </c:pt>
                <c:pt idx="12407">
                  <c:v>463</c:v>
                </c:pt>
                <c:pt idx="12408">
                  <c:v>463</c:v>
                </c:pt>
                <c:pt idx="12409">
                  <c:v>470</c:v>
                </c:pt>
                <c:pt idx="12410">
                  <c:v>460</c:v>
                </c:pt>
                <c:pt idx="12411">
                  <c:v>463</c:v>
                </c:pt>
                <c:pt idx="12412">
                  <c:v>476</c:v>
                </c:pt>
                <c:pt idx="12413">
                  <c:v>492</c:v>
                </c:pt>
                <c:pt idx="12414">
                  <c:v>463</c:v>
                </c:pt>
                <c:pt idx="12415">
                  <c:v>460</c:v>
                </c:pt>
                <c:pt idx="12416">
                  <c:v>454</c:v>
                </c:pt>
                <c:pt idx="12417">
                  <c:v>454</c:v>
                </c:pt>
                <c:pt idx="12418">
                  <c:v>444</c:v>
                </c:pt>
                <c:pt idx="12419">
                  <c:v>448</c:v>
                </c:pt>
                <c:pt idx="12420">
                  <c:v>457</c:v>
                </c:pt>
                <c:pt idx="12421">
                  <c:v>447</c:v>
                </c:pt>
                <c:pt idx="12422">
                  <c:v>454</c:v>
                </c:pt>
                <c:pt idx="12423">
                  <c:v>444</c:v>
                </c:pt>
                <c:pt idx="12424">
                  <c:v>470</c:v>
                </c:pt>
                <c:pt idx="12425">
                  <c:v>448</c:v>
                </c:pt>
                <c:pt idx="12426">
                  <c:v>444</c:v>
                </c:pt>
                <c:pt idx="12427">
                  <c:v>448</c:v>
                </c:pt>
                <c:pt idx="12428">
                  <c:v>441</c:v>
                </c:pt>
                <c:pt idx="12429">
                  <c:v>448</c:v>
                </c:pt>
                <c:pt idx="12430">
                  <c:v>426</c:v>
                </c:pt>
                <c:pt idx="12431">
                  <c:v>444</c:v>
                </c:pt>
                <c:pt idx="12432">
                  <c:v>438</c:v>
                </c:pt>
                <c:pt idx="12433">
                  <c:v>447</c:v>
                </c:pt>
                <c:pt idx="12434">
                  <c:v>447</c:v>
                </c:pt>
                <c:pt idx="12435">
                  <c:v>441</c:v>
                </c:pt>
                <c:pt idx="12436">
                  <c:v>457</c:v>
                </c:pt>
                <c:pt idx="12437">
                  <c:v>444</c:v>
                </c:pt>
                <c:pt idx="12438">
                  <c:v>441</c:v>
                </c:pt>
                <c:pt idx="12439">
                  <c:v>441</c:v>
                </c:pt>
                <c:pt idx="12440">
                  <c:v>447</c:v>
                </c:pt>
                <c:pt idx="12441">
                  <c:v>444</c:v>
                </c:pt>
                <c:pt idx="12442">
                  <c:v>435</c:v>
                </c:pt>
                <c:pt idx="12443">
                  <c:v>447</c:v>
                </c:pt>
                <c:pt idx="12444">
                  <c:v>457</c:v>
                </c:pt>
                <c:pt idx="12445">
                  <c:v>441</c:v>
                </c:pt>
                <c:pt idx="12446">
                  <c:v>447</c:v>
                </c:pt>
                <c:pt idx="12447">
                  <c:v>441</c:v>
                </c:pt>
                <c:pt idx="12448">
                  <c:v>441</c:v>
                </c:pt>
                <c:pt idx="12449">
                  <c:v>444</c:v>
                </c:pt>
                <c:pt idx="12450">
                  <c:v>447</c:v>
                </c:pt>
                <c:pt idx="12451">
                  <c:v>447</c:v>
                </c:pt>
                <c:pt idx="12452">
                  <c:v>438</c:v>
                </c:pt>
                <c:pt idx="12453">
                  <c:v>444</c:v>
                </c:pt>
                <c:pt idx="12454">
                  <c:v>438</c:v>
                </c:pt>
                <c:pt idx="12455">
                  <c:v>447</c:v>
                </c:pt>
                <c:pt idx="12456">
                  <c:v>448</c:v>
                </c:pt>
                <c:pt idx="12457">
                  <c:v>454</c:v>
                </c:pt>
                <c:pt idx="12458">
                  <c:v>448</c:v>
                </c:pt>
                <c:pt idx="12459">
                  <c:v>441</c:v>
                </c:pt>
                <c:pt idx="12460">
                  <c:v>441</c:v>
                </c:pt>
                <c:pt idx="12461">
                  <c:v>426</c:v>
                </c:pt>
                <c:pt idx="12462">
                  <c:v>441</c:v>
                </c:pt>
                <c:pt idx="12463">
                  <c:v>444</c:v>
                </c:pt>
                <c:pt idx="12464">
                  <c:v>448</c:v>
                </c:pt>
                <c:pt idx="12465">
                  <c:v>444</c:v>
                </c:pt>
                <c:pt idx="12466">
                  <c:v>435</c:v>
                </c:pt>
                <c:pt idx="12467">
                  <c:v>438</c:v>
                </c:pt>
                <c:pt idx="12468">
                  <c:v>441</c:v>
                </c:pt>
                <c:pt idx="12469">
                  <c:v>448</c:v>
                </c:pt>
                <c:pt idx="12470">
                  <c:v>438</c:v>
                </c:pt>
                <c:pt idx="12471">
                  <c:v>447</c:v>
                </c:pt>
                <c:pt idx="12472">
                  <c:v>441</c:v>
                </c:pt>
                <c:pt idx="12473">
                  <c:v>426</c:v>
                </c:pt>
                <c:pt idx="12474">
                  <c:v>441</c:v>
                </c:pt>
                <c:pt idx="12475">
                  <c:v>441</c:v>
                </c:pt>
                <c:pt idx="12476">
                  <c:v>428</c:v>
                </c:pt>
                <c:pt idx="12477">
                  <c:v>444</c:v>
                </c:pt>
                <c:pt idx="12478">
                  <c:v>444</c:v>
                </c:pt>
                <c:pt idx="12479">
                  <c:v>448</c:v>
                </c:pt>
                <c:pt idx="12480">
                  <c:v>444</c:v>
                </c:pt>
                <c:pt idx="12481">
                  <c:v>448</c:v>
                </c:pt>
                <c:pt idx="12482">
                  <c:v>448</c:v>
                </c:pt>
                <c:pt idx="12483">
                  <c:v>441</c:v>
                </c:pt>
                <c:pt idx="12484">
                  <c:v>454</c:v>
                </c:pt>
                <c:pt idx="12485">
                  <c:v>441</c:v>
                </c:pt>
                <c:pt idx="12486">
                  <c:v>457</c:v>
                </c:pt>
                <c:pt idx="12487">
                  <c:v>454</c:v>
                </c:pt>
                <c:pt idx="12488">
                  <c:v>460</c:v>
                </c:pt>
                <c:pt idx="12489">
                  <c:v>457</c:v>
                </c:pt>
                <c:pt idx="12490">
                  <c:v>448</c:v>
                </c:pt>
                <c:pt idx="12491">
                  <c:v>464</c:v>
                </c:pt>
                <c:pt idx="12492">
                  <c:v>448</c:v>
                </c:pt>
                <c:pt idx="12493">
                  <c:v>457</c:v>
                </c:pt>
                <c:pt idx="12494">
                  <c:v>457</c:v>
                </c:pt>
                <c:pt idx="12495">
                  <c:v>457</c:v>
                </c:pt>
                <c:pt idx="12496">
                  <c:v>448</c:v>
                </c:pt>
                <c:pt idx="12497">
                  <c:v>447</c:v>
                </c:pt>
                <c:pt idx="12498">
                  <c:v>448</c:v>
                </c:pt>
                <c:pt idx="12499">
                  <c:v>454</c:v>
                </c:pt>
                <c:pt idx="12500">
                  <c:v>454</c:v>
                </c:pt>
                <c:pt idx="12501">
                  <c:v>457</c:v>
                </c:pt>
                <c:pt idx="12502">
                  <c:v>464</c:v>
                </c:pt>
                <c:pt idx="12503">
                  <c:v>448</c:v>
                </c:pt>
                <c:pt idx="12504">
                  <c:v>441</c:v>
                </c:pt>
                <c:pt idx="12505">
                  <c:v>457</c:v>
                </c:pt>
                <c:pt idx="12506">
                  <c:v>460</c:v>
                </c:pt>
                <c:pt idx="12507">
                  <c:v>454</c:v>
                </c:pt>
                <c:pt idx="12508">
                  <c:v>460</c:v>
                </c:pt>
                <c:pt idx="12509">
                  <c:v>448</c:v>
                </c:pt>
                <c:pt idx="12510">
                  <c:v>457</c:v>
                </c:pt>
                <c:pt idx="12511">
                  <c:v>444</c:v>
                </c:pt>
                <c:pt idx="12512">
                  <c:v>457</c:v>
                </c:pt>
                <c:pt idx="12513">
                  <c:v>463</c:v>
                </c:pt>
                <c:pt idx="12514">
                  <c:v>447</c:v>
                </c:pt>
                <c:pt idx="12515">
                  <c:v>457</c:v>
                </c:pt>
                <c:pt idx="12516">
                  <c:v>447</c:v>
                </c:pt>
                <c:pt idx="12517">
                  <c:v>460</c:v>
                </c:pt>
                <c:pt idx="12518">
                  <c:v>454</c:v>
                </c:pt>
                <c:pt idx="12519">
                  <c:v>463</c:v>
                </c:pt>
                <c:pt idx="12520">
                  <c:v>448</c:v>
                </c:pt>
                <c:pt idx="12521">
                  <c:v>460</c:v>
                </c:pt>
                <c:pt idx="12522">
                  <c:v>460</c:v>
                </c:pt>
                <c:pt idx="12523">
                  <c:v>454</c:v>
                </c:pt>
                <c:pt idx="12524">
                  <c:v>477</c:v>
                </c:pt>
                <c:pt idx="12525">
                  <c:v>464</c:v>
                </c:pt>
                <c:pt idx="12526">
                  <c:v>464</c:v>
                </c:pt>
                <c:pt idx="12527">
                  <c:v>460</c:v>
                </c:pt>
                <c:pt idx="12528">
                  <c:v>457</c:v>
                </c:pt>
                <c:pt idx="12529">
                  <c:v>463</c:v>
                </c:pt>
                <c:pt idx="12530">
                  <c:v>470</c:v>
                </c:pt>
                <c:pt idx="12531">
                  <c:v>464</c:v>
                </c:pt>
                <c:pt idx="12532">
                  <c:v>476</c:v>
                </c:pt>
                <c:pt idx="12533">
                  <c:v>464</c:v>
                </c:pt>
                <c:pt idx="12534">
                  <c:v>464</c:v>
                </c:pt>
                <c:pt idx="12535">
                  <c:v>463</c:v>
                </c:pt>
                <c:pt idx="12536">
                  <c:v>470</c:v>
                </c:pt>
                <c:pt idx="12537">
                  <c:v>464</c:v>
                </c:pt>
                <c:pt idx="12538">
                  <c:v>463</c:v>
                </c:pt>
                <c:pt idx="12539">
                  <c:v>470</c:v>
                </c:pt>
                <c:pt idx="12540">
                  <c:v>460</c:v>
                </c:pt>
                <c:pt idx="12541">
                  <c:v>464</c:v>
                </c:pt>
                <c:pt idx="12542">
                  <c:v>463</c:v>
                </c:pt>
                <c:pt idx="12543">
                  <c:v>464</c:v>
                </c:pt>
                <c:pt idx="12544">
                  <c:v>463</c:v>
                </c:pt>
                <c:pt idx="12545">
                  <c:v>463</c:v>
                </c:pt>
                <c:pt idx="12546">
                  <c:v>476</c:v>
                </c:pt>
                <c:pt idx="12547">
                  <c:v>457</c:v>
                </c:pt>
                <c:pt idx="12548">
                  <c:v>460</c:v>
                </c:pt>
                <c:pt idx="12549">
                  <c:v>457</c:v>
                </c:pt>
                <c:pt idx="12550">
                  <c:v>454</c:v>
                </c:pt>
                <c:pt idx="12551">
                  <c:v>454</c:v>
                </c:pt>
                <c:pt idx="12552">
                  <c:v>454</c:v>
                </c:pt>
                <c:pt idx="12553">
                  <c:v>457</c:v>
                </c:pt>
                <c:pt idx="12554">
                  <c:v>464</c:v>
                </c:pt>
                <c:pt idx="12555">
                  <c:v>457</c:v>
                </c:pt>
                <c:pt idx="12556">
                  <c:v>464</c:v>
                </c:pt>
                <c:pt idx="12557">
                  <c:v>457</c:v>
                </c:pt>
                <c:pt idx="12558">
                  <c:v>457</c:v>
                </c:pt>
                <c:pt idx="12559">
                  <c:v>447</c:v>
                </c:pt>
                <c:pt idx="12560">
                  <c:v>460</c:v>
                </c:pt>
                <c:pt idx="12561">
                  <c:v>460</c:v>
                </c:pt>
                <c:pt idx="12562">
                  <c:v>457</c:v>
                </c:pt>
                <c:pt idx="12563">
                  <c:v>464</c:v>
                </c:pt>
                <c:pt idx="12564">
                  <c:v>454</c:v>
                </c:pt>
                <c:pt idx="12565">
                  <c:v>457</c:v>
                </c:pt>
                <c:pt idx="12566">
                  <c:v>454</c:v>
                </c:pt>
                <c:pt idx="12567">
                  <c:v>463</c:v>
                </c:pt>
                <c:pt idx="12568">
                  <c:v>457</c:v>
                </c:pt>
                <c:pt idx="12569">
                  <c:v>460</c:v>
                </c:pt>
                <c:pt idx="12570">
                  <c:v>464</c:v>
                </c:pt>
                <c:pt idx="12571">
                  <c:v>448</c:v>
                </c:pt>
                <c:pt idx="12572">
                  <c:v>463</c:v>
                </c:pt>
                <c:pt idx="12573">
                  <c:v>460</c:v>
                </c:pt>
                <c:pt idx="12574">
                  <c:v>463</c:v>
                </c:pt>
                <c:pt idx="12575">
                  <c:v>457</c:v>
                </c:pt>
                <c:pt idx="12576">
                  <c:v>448</c:v>
                </c:pt>
                <c:pt idx="12577">
                  <c:v>463</c:v>
                </c:pt>
                <c:pt idx="12578">
                  <c:v>463</c:v>
                </c:pt>
                <c:pt idx="12579">
                  <c:v>457</c:v>
                </c:pt>
                <c:pt idx="12580">
                  <c:v>464</c:v>
                </c:pt>
                <c:pt idx="12581">
                  <c:v>463</c:v>
                </c:pt>
                <c:pt idx="12582">
                  <c:v>460</c:v>
                </c:pt>
                <c:pt idx="12583">
                  <c:v>454</c:v>
                </c:pt>
                <c:pt idx="12584">
                  <c:v>464</c:v>
                </c:pt>
                <c:pt idx="12585">
                  <c:v>460</c:v>
                </c:pt>
                <c:pt idx="12586">
                  <c:v>457</c:v>
                </c:pt>
                <c:pt idx="12587">
                  <c:v>464</c:v>
                </c:pt>
                <c:pt idx="12588">
                  <c:v>460</c:v>
                </c:pt>
                <c:pt idx="12589">
                  <c:v>470</c:v>
                </c:pt>
                <c:pt idx="12590">
                  <c:v>460</c:v>
                </c:pt>
                <c:pt idx="12591">
                  <c:v>477</c:v>
                </c:pt>
                <c:pt idx="12592">
                  <c:v>476</c:v>
                </c:pt>
                <c:pt idx="12593">
                  <c:v>460</c:v>
                </c:pt>
                <c:pt idx="12594">
                  <c:v>470</c:v>
                </c:pt>
                <c:pt idx="12595">
                  <c:v>457</c:v>
                </c:pt>
                <c:pt idx="12596">
                  <c:v>463</c:v>
                </c:pt>
                <c:pt idx="12597">
                  <c:v>454</c:v>
                </c:pt>
                <c:pt idx="12598">
                  <c:v>477</c:v>
                </c:pt>
                <c:pt idx="12599">
                  <c:v>460</c:v>
                </c:pt>
                <c:pt idx="12600">
                  <c:v>463</c:v>
                </c:pt>
                <c:pt idx="12601">
                  <c:v>464</c:v>
                </c:pt>
                <c:pt idx="12602">
                  <c:v>476</c:v>
                </c:pt>
                <c:pt idx="12603">
                  <c:v>476</c:v>
                </c:pt>
                <c:pt idx="12604">
                  <c:v>457</c:v>
                </c:pt>
                <c:pt idx="12605">
                  <c:v>464</c:v>
                </c:pt>
                <c:pt idx="12606">
                  <c:v>463</c:v>
                </c:pt>
                <c:pt idx="12607">
                  <c:v>470</c:v>
                </c:pt>
                <c:pt idx="12608">
                  <c:v>470</c:v>
                </c:pt>
                <c:pt idx="12609">
                  <c:v>463</c:v>
                </c:pt>
                <c:pt idx="12610">
                  <c:v>464</c:v>
                </c:pt>
                <c:pt idx="12611">
                  <c:v>464</c:v>
                </c:pt>
                <c:pt idx="12612">
                  <c:v>463</c:v>
                </c:pt>
                <c:pt idx="12613">
                  <c:v>477</c:v>
                </c:pt>
                <c:pt idx="12614">
                  <c:v>463</c:v>
                </c:pt>
                <c:pt idx="12615">
                  <c:v>460</c:v>
                </c:pt>
                <c:pt idx="12616">
                  <c:v>460</c:v>
                </c:pt>
                <c:pt idx="12617">
                  <c:v>457</c:v>
                </c:pt>
                <c:pt idx="12618">
                  <c:v>464</c:v>
                </c:pt>
                <c:pt idx="12619">
                  <c:v>460</c:v>
                </c:pt>
                <c:pt idx="12620">
                  <c:v>464</c:v>
                </c:pt>
                <c:pt idx="12621">
                  <c:v>447</c:v>
                </c:pt>
                <c:pt idx="12622">
                  <c:v>464</c:v>
                </c:pt>
                <c:pt idx="12623">
                  <c:v>457</c:v>
                </c:pt>
                <c:pt idx="12624">
                  <c:v>460</c:v>
                </c:pt>
                <c:pt idx="12625">
                  <c:v>460</c:v>
                </c:pt>
                <c:pt idx="12626">
                  <c:v>457</c:v>
                </c:pt>
                <c:pt idx="12627">
                  <c:v>463</c:v>
                </c:pt>
                <c:pt idx="12628">
                  <c:v>457</c:v>
                </c:pt>
                <c:pt idx="12629">
                  <c:v>470</c:v>
                </c:pt>
                <c:pt idx="12630">
                  <c:v>460</c:v>
                </c:pt>
                <c:pt idx="12631">
                  <c:v>463</c:v>
                </c:pt>
                <c:pt idx="12632">
                  <c:v>460</c:v>
                </c:pt>
                <c:pt idx="12633">
                  <c:v>463</c:v>
                </c:pt>
                <c:pt idx="12634">
                  <c:v>457</c:v>
                </c:pt>
                <c:pt idx="12635">
                  <c:v>460</c:v>
                </c:pt>
                <c:pt idx="12636">
                  <c:v>470</c:v>
                </c:pt>
                <c:pt idx="12637">
                  <c:v>463</c:v>
                </c:pt>
                <c:pt idx="12638">
                  <c:v>463</c:v>
                </c:pt>
                <c:pt idx="12639">
                  <c:v>460</c:v>
                </c:pt>
                <c:pt idx="12640">
                  <c:v>464</c:v>
                </c:pt>
                <c:pt idx="12641">
                  <c:v>457</c:v>
                </c:pt>
                <c:pt idx="12642">
                  <c:v>464</c:v>
                </c:pt>
                <c:pt idx="12643">
                  <c:v>463</c:v>
                </c:pt>
                <c:pt idx="12644">
                  <c:v>464</c:v>
                </c:pt>
                <c:pt idx="12645">
                  <c:v>460</c:v>
                </c:pt>
                <c:pt idx="12646">
                  <c:v>485</c:v>
                </c:pt>
                <c:pt idx="12647">
                  <c:v>457</c:v>
                </c:pt>
                <c:pt idx="12648">
                  <c:v>460</c:v>
                </c:pt>
                <c:pt idx="12649">
                  <c:v>470</c:v>
                </c:pt>
                <c:pt idx="12650">
                  <c:v>463</c:v>
                </c:pt>
                <c:pt idx="12651">
                  <c:v>464</c:v>
                </c:pt>
                <c:pt idx="12652">
                  <c:v>460</c:v>
                </c:pt>
                <c:pt idx="12653">
                  <c:v>476</c:v>
                </c:pt>
                <c:pt idx="12654">
                  <c:v>460</c:v>
                </c:pt>
                <c:pt idx="12655">
                  <c:v>481</c:v>
                </c:pt>
                <c:pt idx="12656">
                  <c:v>481</c:v>
                </c:pt>
                <c:pt idx="12657">
                  <c:v>477</c:v>
                </c:pt>
                <c:pt idx="12658">
                  <c:v>476</c:v>
                </c:pt>
                <c:pt idx="12659">
                  <c:v>460</c:v>
                </c:pt>
                <c:pt idx="12660">
                  <c:v>470</c:v>
                </c:pt>
                <c:pt idx="12661">
                  <c:v>470</c:v>
                </c:pt>
                <c:pt idx="12662">
                  <c:v>476</c:v>
                </c:pt>
                <c:pt idx="12663">
                  <c:v>476</c:v>
                </c:pt>
                <c:pt idx="12664">
                  <c:v>477</c:v>
                </c:pt>
                <c:pt idx="12665">
                  <c:v>476</c:v>
                </c:pt>
                <c:pt idx="12666">
                  <c:v>463</c:v>
                </c:pt>
                <c:pt idx="12667">
                  <c:v>477</c:v>
                </c:pt>
                <c:pt idx="12668">
                  <c:v>464</c:v>
                </c:pt>
                <c:pt idx="12669">
                  <c:v>477</c:v>
                </c:pt>
                <c:pt idx="12670">
                  <c:v>476</c:v>
                </c:pt>
                <c:pt idx="12671">
                  <c:v>477</c:v>
                </c:pt>
                <c:pt idx="12672">
                  <c:v>476</c:v>
                </c:pt>
                <c:pt idx="12673">
                  <c:v>485</c:v>
                </c:pt>
                <c:pt idx="12674">
                  <c:v>481</c:v>
                </c:pt>
                <c:pt idx="12675">
                  <c:v>485</c:v>
                </c:pt>
                <c:pt idx="12676">
                  <c:v>470</c:v>
                </c:pt>
                <c:pt idx="12677">
                  <c:v>487</c:v>
                </c:pt>
                <c:pt idx="12678">
                  <c:v>460</c:v>
                </c:pt>
                <c:pt idx="12679">
                  <c:v>477</c:v>
                </c:pt>
                <c:pt idx="12680">
                  <c:v>485</c:v>
                </c:pt>
                <c:pt idx="12681">
                  <c:v>477</c:v>
                </c:pt>
                <c:pt idx="12682">
                  <c:v>481</c:v>
                </c:pt>
                <c:pt idx="12683">
                  <c:v>674</c:v>
                </c:pt>
                <c:pt idx="12684">
                  <c:v>477</c:v>
                </c:pt>
                <c:pt idx="12685">
                  <c:v>470</c:v>
                </c:pt>
                <c:pt idx="12686">
                  <c:v>470</c:v>
                </c:pt>
                <c:pt idx="12687">
                  <c:v>470</c:v>
                </c:pt>
                <c:pt idx="12688">
                  <c:v>470</c:v>
                </c:pt>
                <c:pt idx="12689">
                  <c:v>464</c:v>
                </c:pt>
                <c:pt idx="12690">
                  <c:v>477</c:v>
                </c:pt>
                <c:pt idx="12691">
                  <c:v>477</c:v>
                </c:pt>
                <c:pt idx="12692">
                  <c:v>463</c:v>
                </c:pt>
                <c:pt idx="12693">
                  <c:v>463</c:v>
                </c:pt>
                <c:pt idx="12694">
                  <c:v>476</c:v>
                </c:pt>
                <c:pt idx="12695">
                  <c:v>476</c:v>
                </c:pt>
                <c:pt idx="12696">
                  <c:v>470</c:v>
                </c:pt>
                <c:pt idx="12697">
                  <c:v>476</c:v>
                </c:pt>
                <c:pt idx="12698">
                  <c:v>477</c:v>
                </c:pt>
                <c:pt idx="12699">
                  <c:v>477</c:v>
                </c:pt>
                <c:pt idx="12700">
                  <c:v>464</c:v>
                </c:pt>
                <c:pt idx="12701">
                  <c:v>477</c:v>
                </c:pt>
                <c:pt idx="12702">
                  <c:v>464</c:v>
                </c:pt>
                <c:pt idx="12703">
                  <c:v>464</c:v>
                </c:pt>
                <c:pt idx="12704">
                  <c:v>481</c:v>
                </c:pt>
                <c:pt idx="12705">
                  <c:v>477</c:v>
                </c:pt>
                <c:pt idx="12706">
                  <c:v>481</c:v>
                </c:pt>
                <c:pt idx="12707">
                  <c:v>476</c:v>
                </c:pt>
                <c:pt idx="12708">
                  <c:v>487</c:v>
                </c:pt>
                <c:pt idx="12709">
                  <c:v>477</c:v>
                </c:pt>
                <c:pt idx="12710">
                  <c:v>477</c:v>
                </c:pt>
                <c:pt idx="12711">
                  <c:v>470</c:v>
                </c:pt>
                <c:pt idx="12712">
                  <c:v>477</c:v>
                </c:pt>
                <c:pt idx="12713">
                  <c:v>477</c:v>
                </c:pt>
                <c:pt idx="12714">
                  <c:v>457</c:v>
                </c:pt>
                <c:pt idx="12715">
                  <c:v>485</c:v>
                </c:pt>
                <c:pt idx="12716">
                  <c:v>477</c:v>
                </c:pt>
                <c:pt idx="12717">
                  <c:v>481</c:v>
                </c:pt>
                <c:pt idx="12718">
                  <c:v>476</c:v>
                </c:pt>
                <c:pt idx="12719">
                  <c:v>476</c:v>
                </c:pt>
                <c:pt idx="12720">
                  <c:v>470</c:v>
                </c:pt>
                <c:pt idx="12721">
                  <c:v>485</c:v>
                </c:pt>
                <c:pt idx="12722">
                  <c:v>476</c:v>
                </c:pt>
                <c:pt idx="12723">
                  <c:v>477</c:v>
                </c:pt>
                <c:pt idx="12724">
                  <c:v>477</c:v>
                </c:pt>
                <c:pt idx="12725">
                  <c:v>481</c:v>
                </c:pt>
                <c:pt idx="12726">
                  <c:v>485</c:v>
                </c:pt>
                <c:pt idx="12727">
                  <c:v>476</c:v>
                </c:pt>
                <c:pt idx="12728">
                  <c:v>485</c:v>
                </c:pt>
                <c:pt idx="12729">
                  <c:v>477</c:v>
                </c:pt>
                <c:pt idx="12730">
                  <c:v>476</c:v>
                </c:pt>
                <c:pt idx="12731">
                  <c:v>448</c:v>
                </c:pt>
                <c:pt idx="12732">
                  <c:v>476</c:v>
                </c:pt>
                <c:pt idx="12733">
                  <c:v>460</c:v>
                </c:pt>
                <c:pt idx="12734">
                  <c:v>463</c:v>
                </c:pt>
                <c:pt idx="12735">
                  <c:v>470</c:v>
                </c:pt>
                <c:pt idx="12736">
                  <c:v>463</c:v>
                </c:pt>
                <c:pt idx="12737">
                  <c:v>476</c:v>
                </c:pt>
                <c:pt idx="12738">
                  <c:v>643</c:v>
                </c:pt>
                <c:pt idx="12739">
                  <c:v>464</c:v>
                </c:pt>
                <c:pt idx="12740">
                  <c:v>463</c:v>
                </c:pt>
                <c:pt idx="12741">
                  <c:v>464</c:v>
                </c:pt>
                <c:pt idx="12742">
                  <c:v>464</c:v>
                </c:pt>
                <c:pt idx="12743">
                  <c:v>460</c:v>
                </c:pt>
                <c:pt idx="12744">
                  <c:v>463</c:v>
                </c:pt>
                <c:pt idx="12745">
                  <c:v>457</c:v>
                </c:pt>
                <c:pt idx="12746">
                  <c:v>463</c:v>
                </c:pt>
                <c:pt idx="12747">
                  <c:v>448</c:v>
                </c:pt>
                <c:pt idx="12748">
                  <c:v>454</c:v>
                </c:pt>
                <c:pt idx="12749">
                  <c:v>460</c:v>
                </c:pt>
                <c:pt idx="12750">
                  <c:v>454</c:v>
                </c:pt>
                <c:pt idx="12751">
                  <c:v>457</c:v>
                </c:pt>
                <c:pt idx="12752">
                  <c:v>457</c:v>
                </c:pt>
                <c:pt idx="12753">
                  <c:v>447</c:v>
                </c:pt>
                <c:pt idx="12754">
                  <c:v>457</c:v>
                </c:pt>
                <c:pt idx="12755">
                  <c:v>448</c:v>
                </c:pt>
                <c:pt idx="12756">
                  <c:v>464</c:v>
                </c:pt>
                <c:pt idx="12757">
                  <c:v>460</c:v>
                </c:pt>
                <c:pt idx="12758">
                  <c:v>454</c:v>
                </c:pt>
                <c:pt idx="12759">
                  <c:v>457</c:v>
                </c:pt>
                <c:pt idx="12760">
                  <c:v>444</c:v>
                </c:pt>
                <c:pt idx="12761">
                  <c:v>454</c:v>
                </c:pt>
                <c:pt idx="12762">
                  <c:v>438</c:v>
                </c:pt>
                <c:pt idx="12763">
                  <c:v>463</c:v>
                </c:pt>
                <c:pt idx="12764">
                  <c:v>447</c:v>
                </c:pt>
                <c:pt idx="12765">
                  <c:v>448</c:v>
                </c:pt>
                <c:pt idx="12766">
                  <c:v>448</c:v>
                </c:pt>
                <c:pt idx="12767">
                  <c:v>448</c:v>
                </c:pt>
                <c:pt idx="12768">
                  <c:v>448</c:v>
                </c:pt>
                <c:pt idx="12769">
                  <c:v>423</c:v>
                </c:pt>
                <c:pt idx="12770">
                  <c:v>454</c:v>
                </c:pt>
                <c:pt idx="12771">
                  <c:v>448</c:v>
                </c:pt>
                <c:pt idx="12772">
                  <c:v>448</c:v>
                </c:pt>
                <c:pt idx="12773">
                  <c:v>447</c:v>
                </c:pt>
                <c:pt idx="12774">
                  <c:v>448</c:v>
                </c:pt>
                <c:pt idx="12775">
                  <c:v>441</c:v>
                </c:pt>
                <c:pt idx="12776">
                  <c:v>448</c:v>
                </c:pt>
                <c:pt idx="12777">
                  <c:v>457</c:v>
                </c:pt>
                <c:pt idx="12778">
                  <c:v>460</c:v>
                </c:pt>
                <c:pt idx="12779">
                  <c:v>457</c:v>
                </c:pt>
                <c:pt idx="12780">
                  <c:v>447</c:v>
                </c:pt>
                <c:pt idx="12781">
                  <c:v>441</c:v>
                </c:pt>
                <c:pt idx="12782">
                  <c:v>447</c:v>
                </c:pt>
                <c:pt idx="12783">
                  <c:v>448</c:v>
                </c:pt>
                <c:pt idx="12784">
                  <c:v>448</c:v>
                </c:pt>
                <c:pt idx="12785">
                  <c:v>454</c:v>
                </c:pt>
                <c:pt idx="12786">
                  <c:v>438</c:v>
                </c:pt>
                <c:pt idx="12787">
                  <c:v>454</c:v>
                </c:pt>
                <c:pt idx="12788">
                  <c:v>438</c:v>
                </c:pt>
                <c:pt idx="12789">
                  <c:v>441</c:v>
                </c:pt>
                <c:pt idx="12790">
                  <c:v>457</c:v>
                </c:pt>
                <c:pt idx="12791">
                  <c:v>448</c:v>
                </c:pt>
                <c:pt idx="12792">
                  <c:v>448</c:v>
                </c:pt>
                <c:pt idx="12793">
                  <c:v>438</c:v>
                </c:pt>
                <c:pt idx="12794">
                  <c:v>447</c:v>
                </c:pt>
                <c:pt idx="12795">
                  <c:v>444</c:v>
                </c:pt>
                <c:pt idx="12796">
                  <c:v>448</c:v>
                </c:pt>
                <c:pt idx="12797">
                  <c:v>447</c:v>
                </c:pt>
                <c:pt idx="12798">
                  <c:v>454</c:v>
                </c:pt>
                <c:pt idx="12799">
                  <c:v>441</c:v>
                </c:pt>
                <c:pt idx="12800">
                  <c:v>438</c:v>
                </c:pt>
                <c:pt idx="12801">
                  <c:v>457</c:v>
                </c:pt>
                <c:pt idx="12802">
                  <c:v>448</c:v>
                </c:pt>
                <c:pt idx="12803">
                  <c:v>457</c:v>
                </c:pt>
                <c:pt idx="12804">
                  <c:v>454</c:v>
                </c:pt>
                <c:pt idx="12805">
                  <c:v>454</c:v>
                </c:pt>
                <c:pt idx="12806">
                  <c:v>447</c:v>
                </c:pt>
                <c:pt idx="12807">
                  <c:v>428</c:v>
                </c:pt>
                <c:pt idx="12808">
                  <c:v>454</c:v>
                </c:pt>
                <c:pt idx="12809">
                  <c:v>460</c:v>
                </c:pt>
                <c:pt idx="12810">
                  <c:v>447</c:v>
                </c:pt>
                <c:pt idx="12811">
                  <c:v>448</c:v>
                </c:pt>
                <c:pt idx="12812">
                  <c:v>448</c:v>
                </c:pt>
                <c:pt idx="12813">
                  <c:v>444</c:v>
                </c:pt>
                <c:pt idx="12814">
                  <c:v>454</c:v>
                </c:pt>
                <c:pt idx="12815">
                  <c:v>447</c:v>
                </c:pt>
                <c:pt idx="12816">
                  <c:v>454</c:v>
                </c:pt>
                <c:pt idx="12817">
                  <c:v>447</c:v>
                </c:pt>
                <c:pt idx="12818">
                  <c:v>457</c:v>
                </c:pt>
                <c:pt idx="12819">
                  <c:v>435</c:v>
                </c:pt>
                <c:pt idx="12820">
                  <c:v>454</c:v>
                </c:pt>
                <c:pt idx="12821">
                  <c:v>448</c:v>
                </c:pt>
                <c:pt idx="12822">
                  <c:v>457</c:v>
                </c:pt>
                <c:pt idx="12823">
                  <c:v>463</c:v>
                </c:pt>
                <c:pt idx="12824">
                  <c:v>441</c:v>
                </c:pt>
                <c:pt idx="12825">
                  <c:v>454</c:v>
                </c:pt>
                <c:pt idx="12826">
                  <c:v>448</c:v>
                </c:pt>
                <c:pt idx="12827">
                  <c:v>447</c:v>
                </c:pt>
                <c:pt idx="12828">
                  <c:v>447</c:v>
                </c:pt>
                <c:pt idx="12829">
                  <c:v>447</c:v>
                </c:pt>
                <c:pt idx="12830">
                  <c:v>444</c:v>
                </c:pt>
                <c:pt idx="12831">
                  <c:v>441</c:v>
                </c:pt>
                <c:pt idx="12832">
                  <c:v>444</c:v>
                </c:pt>
                <c:pt idx="12833">
                  <c:v>444</c:v>
                </c:pt>
                <c:pt idx="12834">
                  <c:v>454</c:v>
                </c:pt>
                <c:pt idx="12835">
                  <c:v>435</c:v>
                </c:pt>
                <c:pt idx="12836">
                  <c:v>438</c:v>
                </c:pt>
                <c:pt idx="12837">
                  <c:v>441</c:v>
                </c:pt>
                <c:pt idx="12838">
                  <c:v>454</c:v>
                </c:pt>
                <c:pt idx="12839">
                  <c:v>441</c:v>
                </c:pt>
                <c:pt idx="12840">
                  <c:v>441</c:v>
                </c:pt>
                <c:pt idx="12841">
                  <c:v>420</c:v>
                </c:pt>
                <c:pt idx="12842">
                  <c:v>441</c:v>
                </c:pt>
                <c:pt idx="12843">
                  <c:v>423</c:v>
                </c:pt>
                <c:pt idx="12844">
                  <c:v>444</c:v>
                </c:pt>
                <c:pt idx="12845">
                  <c:v>460</c:v>
                </c:pt>
                <c:pt idx="12846">
                  <c:v>438</c:v>
                </c:pt>
                <c:pt idx="12847">
                  <c:v>435</c:v>
                </c:pt>
                <c:pt idx="12848">
                  <c:v>426</c:v>
                </c:pt>
                <c:pt idx="12849">
                  <c:v>441</c:v>
                </c:pt>
                <c:pt idx="12850">
                  <c:v>438</c:v>
                </c:pt>
                <c:pt idx="12851">
                  <c:v>438</c:v>
                </c:pt>
                <c:pt idx="12852">
                  <c:v>438</c:v>
                </c:pt>
                <c:pt idx="12853">
                  <c:v>441</c:v>
                </c:pt>
                <c:pt idx="12854">
                  <c:v>438</c:v>
                </c:pt>
                <c:pt idx="12855">
                  <c:v>423</c:v>
                </c:pt>
                <c:pt idx="12856">
                  <c:v>444</c:v>
                </c:pt>
                <c:pt idx="12857">
                  <c:v>438</c:v>
                </c:pt>
                <c:pt idx="12858">
                  <c:v>435</c:v>
                </c:pt>
                <c:pt idx="12859">
                  <c:v>435</c:v>
                </c:pt>
                <c:pt idx="12860">
                  <c:v>441</c:v>
                </c:pt>
                <c:pt idx="12861">
                  <c:v>441</c:v>
                </c:pt>
                <c:pt idx="12862">
                  <c:v>448</c:v>
                </c:pt>
                <c:pt idx="12863">
                  <c:v>444</c:v>
                </c:pt>
                <c:pt idx="12864">
                  <c:v>444</c:v>
                </c:pt>
                <c:pt idx="12865">
                  <c:v>438</c:v>
                </c:pt>
                <c:pt idx="12866">
                  <c:v>447</c:v>
                </c:pt>
                <c:pt idx="12867">
                  <c:v>447</c:v>
                </c:pt>
                <c:pt idx="12868">
                  <c:v>454</c:v>
                </c:pt>
                <c:pt idx="12869">
                  <c:v>463</c:v>
                </c:pt>
                <c:pt idx="12870">
                  <c:v>457</c:v>
                </c:pt>
                <c:pt idx="12871">
                  <c:v>454</c:v>
                </c:pt>
                <c:pt idx="12872">
                  <c:v>447</c:v>
                </c:pt>
                <c:pt idx="12873">
                  <c:v>460</c:v>
                </c:pt>
                <c:pt idx="12874">
                  <c:v>463</c:v>
                </c:pt>
                <c:pt idx="12875">
                  <c:v>463</c:v>
                </c:pt>
                <c:pt idx="12876">
                  <c:v>457</c:v>
                </c:pt>
                <c:pt idx="12877">
                  <c:v>457</c:v>
                </c:pt>
                <c:pt idx="12878">
                  <c:v>448</c:v>
                </c:pt>
                <c:pt idx="12879">
                  <c:v>444</c:v>
                </c:pt>
                <c:pt idx="12880">
                  <c:v>463</c:v>
                </c:pt>
                <c:pt idx="12881">
                  <c:v>457</c:v>
                </c:pt>
                <c:pt idx="12882">
                  <c:v>463</c:v>
                </c:pt>
                <c:pt idx="12883">
                  <c:v>454</c:v>
                </c:pt>
                <c:pt idx="12884">
                  <c:v>447</c:v>
                </c:pt>
                <c:pt idx="12885">
                  <c:v>444</c:v>
                </c:pt>
                <c:pt idx="12886">
                  <c:v>460</c:v>
                </c:pt>
                <c:pt idx="12887">
                  <c:v>454</c:v>
                </c:pt>
                <c:pt idx="12888">
                  <c:v>460</c:v>
                </c:pt>
                <c:pt idx="12889">
                  <c:v>454</c:v>
                </c:pt>
                <c:pt idx="12890">
                  <c:v>457</c:v>
                </c:pt>
                <c:pt idx="12891">
                  <c:v>444</c:v>
                </c:pt>
                <c:pt idx="12892">
                  <c:v>448</c:v>
                </c:pt>
                <c:pt idx="12893">
                  <c:v>463</c:v>
                </c:pt>
                <c:pt idx="12894">
                  <c:v>454</c:v>
                </c:pt>
                <c:pt idx="12895">
                  <c:v>454</c:v>
                </c:pt>
                <c:pt idx="12896">
                  <c:v>438</c:v>
                </c:pt>
                <c:pt idx="12897">
                  <c:v>457</c:v>
                </c:pt>
                <c:pt idx="12898">
                  <c:v>438</c:v>
                </c:pt>
                <c:pt idx="12899">
                  <c:v>454</c:v>
                </c:pt>
                <c:pt idx="12900">
                  <c:v>454</c:v>
                </c:pt>
                <c:pt idx="12901">
                  <c:v>457</c:v>
                </c:pt>
                <c:pt idx="12902">
                  <c:v>448</c:v>
                </c:pt>
                <c:pt idx="12903">
                  <c:v>438</c:v>
                </c:pt>
                <c:pt idx="12904">
                  <c:v>448</c:v>
                </c:pt>
                <c:pt idx="12905">
                  <c:v>448</c:v>
                </c:pt>
                <c:pt idx="12906">
                  <c:v>448</c:v>
                </c:pt>
                <c:pt idx="12907">
                  <c:v>448</c:v>
                </c:pt>
                <c:pt idx="12908">
                  <c:v>448</c:v>
                </c:pt>
                <c:pt idx="12909">
                  <c:v>438</c:v>
                </c:pt>
                <c:pt idx="12910">
                  <c:v>441</c:v>
                </c:pt>
                <c:pt idx="12911">
                  <c:v>447</c:v>
                </c:pt>
                <c:pt idx="12912">
                  <c:v>457</c:v>
                </c:pt>
                <c:pt idx="12913">
                  <c:v>448</c:v>
                </c:pt>
                <c:pt idx="12914">
                  <c:v>447</c:v>
                </c:pt>
                <c:pt idx="12915">
                  <c:v>444</c:v>
                </c:pt>
                <c:pt idx="12916">
                  <c:v>444</c:v>
                </c:pt>
                <c:pt idx="12917">
                  <c:v>454</c:v>
                </c:pt>
                <c:pt idx="12918">
                  <c:v>448</c:v>
                </c:pt>
                <c:pt idx="12919">
                  <c:v>454</c:v>
                </c:pt>
                <c:pt idx="12920">
                  <c:v>441</c:v>
                </c:pt>
                <c:pt idx="12921">
                  <c:v>460</c:v>
                </c:pt>
                <c:pt idx="12922">
                  <c:v>428</c:v>
                </c:pt>
                <c:pt idx="12923">
                  <c:v>448</c:v>
                </c:pt>
                <c:pt idx="12924">
                  <c:v>454</c:v>
                </c:pt>
                <c:pt idx="12925">
                  <c:v>441</c:v>
                </c:pt>
                <c:pt idx="12926">
                  <c:v>454</c:v>
                </c:pt>
                <c:pt idx="12927">
                  <c:v>444</c:v>
                </c:pt>
                <c:pt idx="12928">
                  <c:v>448</c:v>
                </c:pt>
                <c:pt idx="12929">
                  <c:v>435</c:v>
                </c:pt>
                <c:pt idx="12930">
                  <c:v>448</c:v>
                </c:pt>
                <c:pt idx="12931">
                  <c:v>447</c:v>
                </c:pt>
                <c:pt idx="12932">
                  <c:v>454</c:v>
                </c:pt>
                <c:pt idx="12933">
                  <c:v>444</c:v>
                </c:pt>
                <c:pt idx="12934">
                  <c:v>448</c:v>
                </c:pt>
                <c:pt idx="12935">
                  <c:v>441</c:v>
                </c:pt>
                <c:pt idx="12936">
                  <c:v>435</c:v>
                </c:pt>
                <c:pt idx="12937">
                  <c:v>447</c:v>
                </c:pt>
                <c:pt idx="12938">
                  <c:v>447</c:v>
                </c:pt>
                <c:pt idx="12939">
                  <c:v>454</c:v>
                </c:pt>
                <c:pt idx="12940">
                  <c:v>441</c:v>
                </c:pt>
                <c:pt idx="12941">
                  <c:v>423</c:v>
                </c:pt>
                <c:pt idx="12942">
                  <c:v>441</c:v>
                </c:pt>
                <c:pt idx="12943">
                  <c:v>447</c:v>
                </c:pt>
                <c:pt idx="12944">
                  <c:v>444</c:v>
                </c:pt>
                <c:pt idx="12945">
                  <c:v>476</c:v>
                </c:pt>
                <c:pt idx="12946">
                  <c:v>444</c:v>
                </c:pt>
                <c:pt idx="12947">
                  <c:v>438</c:v>
                </c:pt>
                <c:pt idx="12948">
                  <c:v>435</c:v>
                </c:pt>
                <c:pt idx="12949">
                  <c:v>438</c:v>
                </c:pt>
                <c:pt idx="12950">
                  <c:v>438</c:v>
                </c:pt>
                <c:pt idx="12951">
                  <c:v>438</c:v>
                </c:pt>
                <c:pt idx="12952">
                  <c:v>444</c:v>
                </c:pt>
                <c:pt idx="12953">
                  <c:v>423</c:v>
                </c:pt>
                <c:pt idx="12954">
                  <c:v>435</c:v>
                </c:pt>
                <c:pt idx="12955">
                  <c:v>438</c:v>
                </c:pt>
                <c:pt idx="12956">
                  <c:v>470</c:v>
                </c:pt>
                <c:pt idx="12957">
                  <c:v>444</c:v>
                </c:pt>
                <c:pt idx="12958">
                  <c:v>418</c:v>
                </c:pt>
                <c:pt idx="12959">
                  <c:v>435</c:v>
                </c:pt>
                <c:pt idx="12960">
                  <c:v>428</c:v>
                </c:pt>
                <c:pt idx="12961">
                  <c:v>441</c:v>
                </c:pt>
                <c:pt idx="12962">
                  <c:v>441</c:v>
                </c:pt>
                <c:pt idx="12963">
                  <c:v>441</c:v>
                </c:pt>
                <c:pt idx="12964">
                  <c:v>423</c:v>
                </c:pt>
                <c:pt idx="12965">
                  <c:v>426</c:v>
                </c:pt>
                <c:pt idx="12966">
                  <c:v>426</c:v>
                </c:pt>
                <c:pt idx="12967">
                  <c:v>457</c:v>
                </c:pt>
                <c:pt idx="12968">
                  <c:v>444</c:v>
                </c:pt>
                <c:pt idx="12969">
                  <c:v>638</c:v>
                </c:pt>
                <c:pt idx="12970">
                  <c:v>428</c:v>
                </c:pt>
                <c:pt idx="12971">
                  <c:v>435</c:v>
                </c:pt>
                <c:pt idx="12972">
                  <c:v>444</c:v>
                </c:pt>
                <c:pt idx="12973">
                  <c:v>435</c:v>
                </c:pt>
                <c:pt idx="12974">
                  <c:v>441</c:v>
                </c:pt>
                <c:pt idx="12975">
                  <c:v>426</c:v>
                </c:pt>
                <c:pt idx="12976">
                  <c:v>438</c:v>
                </c:pt>
                <c:pt idx="12977">
                  <c:v>423</c:v>
                </c:pt>
                <c:pt idx="12978">
                  <c:v>457</c:v>
                </c:pt>
                <c:pt idx="12979">
                  <c:v>447</c:v>
                </c:pt>
                <c:pt idx="12980">
                  <c:v>444</c:v>
                </c:pt>
                <c:pt idx="12981">
                  <c:v>441</c:v>
                </c:pt>
                <c:pt idx="12982">
                  <c:v>438</c:v>
                </c:pt>
                <c:pt idx="12983">
                  <c:v>444</c:v>
                </c:pt>
                <c:pt idx="12984">
                  <c:v>444</c:v>
                </c:pt>
                <c:pt idx="12985">
                  <c:v>447</c:v>
                </c:pt>
                <c:pt idx="12986">
                  <c:v>444</c:v>
                </c:pt>
                <c:pt idx="12987">
                  <c:v>444</c:v>
                </c:pt>
                <c:pt idx="12988">
                  <c:v>447</c:v>
                </c:pt>
                <c:pt idx="12989">
                  <c:v>463</c:v>
                </c:pt>
                <c:pt idx="12990">
                  <c:v>457</c:v>
                </c:pt>
                <c:pt idx="12991">
                  <c:v>441</c:v>
                </c:pt>
                <c:pt idx="12992">
                  <c:v>444</c:v>
                </c:pt>
                <c:pt idx="12993">
                  <c:v>448</c:v>
                </c:pt>
                <c:pt idx="12994">
                  <c:v>441</c:v>
                </c:pt>
                <c:pt idx="12995">
                  <c:v>447</c:v>
                </c:pt>
                <c:pt idx="12996">
                  <c:v>448</c:v>
                </c:pt>
                <c:pt idx="12997">
                  <c:v>447</c:v>
                </c:pt>
                <c:pt idx="12998">
                  <c:v>457</c:v>
                </c:pt>
                <c:pt idx="12999">
                  <c:v>444</c:v>
                </c:pt>
                <c:pt idx="13000">
                  <c:v>460</c:v>
                </c:pt>
                <c:pt idx="13001">
                  <c:v>438</c:v>
                </c:pt>
                <c:pt idx="13002">
                  <c:v>447</c:v>
                </c:pt>
                <c:pt idx="13003">
                  <c:v>460</c:v>
                </c:pt>
                <c:pt idx="13004">
                  <c:v>448</c:v>
                </c:pt>
                <c:pt idx="13005">
                  <c:v>457</c:v>
                </c:pt>
                <c:pt idx="13006">
                  <c:v>438</c:v>
                </c:pt>
                <c:pt idx="13007">
                  <c:v>454</c:v>
                </c:pt>
                <c:pt idx="13008">
                  <c:v>444</c:v>
                </c:pt>
                <c:pt idx="13009">
                  <c:v>457</c:v>
                </c:pt>
                <c:pt idx="13010">
                  <c:v>454</c:v>
                </c:pt>
                <c:pt idx="13011">
                  <c:v>470</c:v>
                </c:pt>
                <c:pt idx="13012">
                  <c:v>454</c:v>
                </c:pt>
                <c:pt idx="13013">
                  <c:v>441</c:v>
                </c:pt>
                <c:pt idx="13014">
                  <c:v>457</c:v>
                </c:pt>
                <c:pt idx="13015">
                  <c:v>454</c:v>
                </c:pt>
                <c:pt idx="13016">
                  <c:v>457</c:v>
                </c:pt>
                <c:pt idx="13017">
                  <c:v>448</c:v>
                </c:pt>
                <c:pt idx="13018">
                  <c:v>448</c:v>
                </c:pt>
                <c:pt idx="13019">
                  <c:v>444</c:v>
                </c:pt>
                <c:pt idx="13020">
                  <c:v>447</c:v>
                </c:pt>
                <c:pt idx="13021">
                  <c:v>457</c:v>
                </c:pt>
                <c:pt idx="13022">
                  <c:v>470</c:v>
                </c:pt>
                <c:pt idx="13023">
                  <c:v>454</c:v>
                </c:pt>
                <c:pt idx="13024">
                  <c:v>447</c:v>
                </c:pt>
                <c:pt idx="13025">
                  <c:v>447</c:v>
                </c:pt>
                <c:pt idx="13026">
                  <c:v>448</c:v>
                </c:pt>
                <c:pt idx="13027">
                  <c:v>457</c:v>
                </c:pt>
                <c:pt idx="13028">
                  <c:v>448</c:v>
                </c:pt>
                <c:pt idx="13029">
                  <c:v>448</c:v>
                </c:pt>
                <c:pt idx="13030">
                  <c:v>438</c:v>
                </c:pt>
                <c:pt idx="13031">
                  <c:v>454</c:v>
                </c:pt>
                <c:pt idx="13032">
                  <c:v>438</c:v>
                </c:pt>
                <c:pt idx="13033">
                  <c:v>481</c:v>
                </c:pt>
                <c:pt idx="13034">
                  <c:v>448</c:v>
                </c:pt>
                <c:pt idx="13035">
                  <c:v>438</c:v>
                </c:pt>
                <c:pt idx="13036">
                  <c:v>447</c:v>
                </c:pt>
                <c:pt idx="13037">
                  <c:v>438</c:v>
                </c:pt>
                <c:pt idx="13038">
                  <c:v>454</c:v>
                </c:pt>
                <c:pt idx="13039">
                  <c:v>444</c:v>
                </c:pt>
                <c:pt idx="13040">
                  <c:v>444</c:v>
                </c:pt>
                <c:pt idx="13041">
                  <c:v>444</c:v>
                </c:pt>
                <c:pt idx="13042">
                  <c:v>441</c:v>
                </c:pt>
                <c:pt idx="13043">
                  <c:v>441</c:v>
                </c:pt>
                <c:pt idx="13044">
                  <c:v>470</c:v>
                </c:pt>
                <c:pt idx="13045">
                  <c:v>454</c:v>
                </c:pt>
                <c:pt idx="13046">
                  <c:v>435</c:v>
                </c:pt>
                <c:pt idx="13047">
                  <c:v>438</c:v>
                </c:pt>
                <c:pt idx="13048">
                  <c:v>438</c:v>
                </c:pt>
                <c:pt idx="13049">
                  <c:v>444</c:v>
                </c:pt>
                <c:pt idx="13050">
                  <c:v>441</c:v>
                </c:pt>
                <c:pt idx="13051">
                  <c:v>448</c:v>
                </c:pt>
                <c:pt idx="13052">
                  <c:v>438</c:v>
                </c:pt>
                <c:pt idx="13053">
                  <c:v>435</c:v>
                </c:pt>
                <c:pt idx="13054">
                  <c:v>438</c:v>
                </c:pt>
                <c:pt idx="13055">
                  <c:v>477</c:v>
                </c:pt>
                <c:pt idx="13056">
                  <c:v>438</c:v>
                </c:pt>
                <c:pt idx="13057">
                  <c:v>426</c:v>
                </c:pt>
                <c:pt idx="13058">
                  <c:v>438</c:v>
                </c:pt>
                <c:pt idx="13059">
                  <c:v>438</c:v>
                </c:pt>
                <c:pt idx="13060">
                  <c:v>447</c:v>
                </c:pt>
                <c:pt idx="13061">
                  <c:v>423</c:v>
                </c:pt>
                <c:pt idx="13062">
                  <c:v>441</c:v>
                </c:pt>
                <c:pt idx="13063">
                  <c:v>426</c:v>
                </c:pt>
                <c:pt idx="13064">
                  <c:v>426</c:v>
                </c:pt>
                <c:pt idx="13065">
                  <c:v>438</c:v>
                </c:pt>
              </c:numCache>
            </c:numRef>
          </c:val>
          <c:smooth val="0"/>
        </c:ser>
        <c:dLbls>
          <c:showLegendKey val="0"/>
          <c:showVal val="0"/>
          <c:showCatName val="0"/>
          <c:showSerName val="0"/>
          <c:showPercent val="0"/>
          <c:showBubbleSize val="0"/>
        </c:dLbls>
        <c:marker val="1"/>
        <c:smooth val="0"/>
        <c:axId val="300827776"/>
        <c:axId val="300829312"/>
      </c:lineChart>
      <c:catAx>
        <c:axId val="300827776"/>
        <c:scaling>
          <c:orientation val="minMax"/>
        </c:scaling>
        <c:delete val="0"/>
        <c:axPos val="b"/>
        <c:numFmt formatCode="h:mm:ss" sourceLinked="1"/>
        <c:majorTickMark val="out"/>
        <c:minorTickMark val="none"/>
        <c:tickLblPos val="nextTo"/>
        <c:crossAx val="300829312"/>
        <c:crosses val="autoZero"/>
        <c:auto val="1"/>
        <c:lblAlgn val="ctr"/>
        <c:lblOffset val="100"/>
        <c:noMultiLvlLbl val="0"/>
      </c:catAx>
      <c:valAx>
        <c:axId val="300829312"/>
        <c:scaling>
          <c:orientation val="minMax"/>
        </c:scaling>
        <c:delete val="0"/>
        <c:axPos val="l"/>
        <c:majorGridlines/>
        <c:numFmt formatCode="General" sourceLinked="1"/>
        <c:majorTickMark val="out"/>
        <c:minorTickMark val="none"/>
        <c:tickLblPos val="nextTo"/>
        <c:crossAx val="300827776"/>
        <c:crosses val="autoZero"/>
        <c:crossBetween val="between"/>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ro-RO"/>
              <a:t>Iași</a:t>
            </a:r>
            <a:endParaRPr lang="en-GB"/>
          </a:p>
        </c:rich>
      </c:tx>
      <c:overlay val="0"/>
    </c:title>
    <c:autoTitleDeleted val="0"/>
    <c:plotArea>
      <c:layout/>
      <c:lineChart>
        <c:grouping val="standard"/>
        <c:varyColors val="0"/>
        <c:ser>
          <c:idx val="0"/>
          <c:order val="0"/>
          <c:tx>
            <c:v>TVOC Level</c:v>
          </c:tx>
          <c:marker>
            <c:symbol val="none"/>
          </c:marker>
          <c:cat>
            <c:numRef>
              <c:f>Sheet1!$C$1:$C$13066</c:f>
              <c:numCache>
                <c:formatCode>h:mm:ss</c:formatCode>
                <c:ptCount val="13066"/>
                <c:pt idx="0">
                  <c:v>2.0833333333333333E-3</c:v>
                </c:pt>
                <c:pt idx="1">
                  <c:v>2.0949074074074073E-3</c:v>
                </c:pt>
                <c:pt idx="2">
                  <c:v>2.1064814814814813E-3</c:v>
                </c:pt>
                <c:pt idx="3">
                  <c:v>2.1180555555555553E-3</c:v>
                </c:pt>
                <c:pt idx="4">
                  <c:v>2.1296296296296298E-3</c:v>
                </c:pt>
                <c:pt idx="5">
                  <c:v>2.1412037037037038E-3</c:v>
                </c:pt>
                <c:pt idx="6">
                  <c:v>2.1527777777777778E-3</c:v>
                </c:pt>
                <c:pt idx="7">
                  <c:v>2.1643518518518518E-3</c:v>
                </c:pt>
                <c:pt idx="8">
                  <c:v>2.1759259259259258E-3</c:v>
                </c:pt>
                <c:pt idx="9">
                  <c:v>2.1874999999999998E-3</c:v>
                </c:pt>
                <c:pt idx="10">
                  <c:v>2.1990740740740742E-3</c:v>
                </c:pt>
                <c:pt idx="11">
                  <c:v>2.2106481481481478E-3</c:v>
                </c:pt>
                <c:pt idx="12">
                  <c:v>2.2222222222222222E-3</c:v>
                </c:pt>
                <c:pt idx="13">
                  <c:v>2.2337962962962967E-3</c:v>
                </c:pt>
                <c:pt idx="14">
                  <c:v>2.2453703703703702E-3</c:v>
                </c:pt>
                <c:pt idx="15">
                  <c:v>2.2569444444444447E-3</c:v>
                </c:pt>
                <c:pt idx="16">
                  <c:v>2.2685185185185182E-3</c:v>
                </c:pt>
                <c:pt idx="17">
                  <c:v>2.2800925925925927E-3</c:v>
                </c:pt>
                <c:pt idx="18">
                  <c:v>2.2916666666666667E-3</c:v>
                </c:pt>
                <c:pt idx="19">
                  <c:v>2.3032407407407407E-3</c:v>
                </c:pt>
                <c:pt idx="20">
                  <c:v>2.3148148148148151E-3</c:v>
                </c:pt>
                <c:pt idx="21">
                  <c:v>2.3263888888888887E-3</c:v>
                </c:pt>
                <c:pt idx="22">
                  <c:v>2.3379629629629631E-3</c:v>
                </c:pt>
                <c:pt idx="23">
                  <c:v>2.3495370370370371E-3</c:v>
                </c:pt>
                <c:pt idx="24">
                  <c:v>2.3611111111111111E-3</c:v>
                </c:pt>
                <c:pt idx="25">
                  <c:v>2.3726851851851851E-3</c:v>
                </c:pt>
                <c:pt idx="26">
                  <c:v>2.3842592592592591E-3</c:v>
                </c:pt>
                <c:pt idx="27">
                  <c:v>2.3958333333333336E-3</c:v>
                </c:pt>
                <c:pt idx="28">
                  <c:v>2.4074074074074076E-3</c:v>
                </c:pt>
                <c:pt idx="29">
                  <c:v>2.4189814814814816E-3</c:v>
                </c:pt>
                <c:pt idx="30">
                  <c:v>2.4305555555555556E-3</c:v>
                </c:pt>
                <c:pt idx="31">
                  <c:v>2.4421296296296296E-3</c:v>
                </c:pt>
                <c:pt idx="32">
                  <c:v>2.4537037037037036E-3</c:v>
                </c:pt>
                <c:pt idx="33">
                  <c:v>2.4652777777777776E-3</c:v>
                </c:pt>
                <c:pt idx="34">
                  <c:v>2.4768518518518516E-3</c:v>
                </c:pt>
                <c:pt idx="35">
                  <c:v>2.488425925925926E-3</c:v>
                </c:pt>
                <c:pt idx="36">
                  <c:v>2.5000000000000001E-3</c:v>
                </c:pt>
                <c:pt idx="37">
                  <c:v>2.5115740740740741E-3</c:v>
                </c:pt>
                <c:pt idx="38">
                  <c:v>2.5231481481481481E-3</c:v>
                </c:pt>
                <c:pt idx="39">
                  <c:v>2.5347222222222221E-3</c:v>
                </c:pt>
                <c:pt idx="40">
                  <c:v>2.5462962962962961E-3</c:v>
                </c:pt>
                <c:pt idx="41">
                  <c:v>2.5578703703703705E-3</c:v>
                </c:pt>
                <c:pt idx="42">
                  <c:v>2.5694444444444445E-3</c:v>
                </c:pt>
                <c:pt idx="43">
                  <c:v>2.5810185185185185E-3</c:v>
                </c:pt>
                <c:pt idx="44">
                  <c:v>2.5925925925925925E-3</c:v>
                </c:pt>
                <c:pt idx="45">
                  <c:v>2.6041666666666665E-3</c:v>
                </c:pt>
                <c:pt idx="46">
                  <c:v>2.615740740740741E-3</c:v>
                </c:pt>
                <c:pt idx="47">
                  <c:v>2.627314814814815E-3</c:v>
                </c:pt>
                <c:pt idx="48">
                  <c:v>2.6388888888888885E-3</c:v>
                </c:pt>
                <c:pt idx="49">
                  <c:v>2.6504629629629625E-3</c:v>
                </c:pt>
                <c:pt idx="50">
                  <c:v>2.6620370370370374E-3</c:v>
                </c:pt>
                <c:pt idx="51">
                  <c:v>2.673611111111111E-3</c:v>
                </c:pt>
                <c:pt idx="52">
                  <c:v>2.685185185185185E-3</c:v>
                </c:pt>
                <c:pt idx="53">
                  <c:v>2.6967592592592594E-3</c:v>
                </c:pt>
                <c:pt idx="54">
                  <c:v>2.7083333333333334E-3</c:v>
                </c:pt>
                <c:pt idx="55">
                  <c:v>2.7199074074074074E-3</c:v>
                </c:pt>
                <c:pt idx="56">
                  <c:v>2.7314814814814819E-3</c:v>
                </c:pt>
                <c:pt idx="57">
                  <c:v>2.7430555555555559E-3</c:v>
                </c:pt>
                <c:pt idx="58">
                  <c:v>2.7546296296296294E-3</c:v>
                </c:pt>
                <c:pt idx="59">
                  <c:v>2.7662037037037034E-3</c:v>
                </c:pt>
                <c:pt idx="60">
                  <c:v>2.7777777777777779E-3</c:v>
                </c:pt>
                <c:pt idx="61">
                  <c:v>2.7893518518518519E-3</c:v>
                </c:pt>
                <c:pt idx="62">
                  <c:v>2.8009259259259259E-3</c:v>
                </c:pt>
                <c:pt idx="63">
                  <c:v>2.8124999999999995E-3</c:v>
                </c:pt>
                <c:pt idx="64">
                  <c:v>2.8240740740740739E-3</c:v>
                </c:pt>
                <c:pt idx="65">
                  <c:v>2.8356481481481479E-3</c:v>
                </c:pt>
                <c:pt idx="66">
                  <c:v>2.8472222222222219E-3</c:v>
                </c:pt>
                <c:pt idx="67">
                  <c:v>2.8587962962962963E-3</c:v>
                </c:pt>
                <c:pt idx="68">
                  <c:v>2.8703703703703708E-3</c:v>
                </c:pt>
                <c:pt idx="69">
                  <c:v>2.8819444444444444E-3</c:v>
                </c:pt>
                <c:pt idx="70">
                  <c:v>2.8935185185185188E-3</c:v>
                </c:pt>
                <c:pt idx="71">
                  <c:v>2.9050925925925928E-3</c:v>
                </c:pt>
                <c:pt idx="72">
                  <c:v>2.9166666666666668E-3</c:v>
                </c:pt>
                <c:pt idx="73">
                  <c:v>2.9282407407407412E-3</c:v>
                </c:pt>
                <c:pt idx="74">
                  <c:v>2.9398148148148148E-3</c:v>
                </c:pt>
                <c:pt idx="75">
                  <c:v>2.9513888888888888E-3</c:v>
                </c:pt>
                <c:pt idx="76">
                  <c:v>2.9629629629629628E-3</c:v>
                </c:pt>
                <c:pt idx="77">
                  <c:v>2.9745370370370373E-3</c:v>
                </c:pt>
                <c:pt idx="78">
                  <c:v>2.9861111111111113E-3</c:v>
                </c:pt>
                <c:pt idx="79">
                  <c:v>2.9976851851851848E-3</c:v>
                </c:pt>
                <c:pt idx="80">
                  <c:v>3.0092592592592588E-3</c:v>
                </c:pt>
                <c:pt idx="81">
                  <c:v>3.0208333333333333E-3</c:v>
                </c:pt>
                <c:pt idx="82">
                  <c:v>3.0324074074074073E-3</c:v>
                </c:pt>
                <c:pt idx="83">
                  <c:v>3.0439814814814821E-3</c:v>
                </c:pt>
                <c:pt idx="84">
                  <c:v>3.0555555555555557E-3</c:v>
                </c:pt>
                <c:pt idx="85">
                  <c:v>3.0671296296296297E-3</c:v>
                </c:pt>
                <c:pt idx="86">
                  <c:v>3.0787037037037037E-3</c:v>
                </c:pt>
                <c:pt idx="87">
                  <c:v>3.0902777777777782E-3</c:v>
                </c:pt>
                <c:pt idx="88">
                  <c:v>3.1018518518518522E-3</c:v>
                </c:pt>
                <c:pt idx="89">
                  <c:v>3.1134259259259257E-3</c:v>
                </c:pt>
                <c:pt idx="90">
                  <c:v>3.1249999999999997E-3</c:v>
                </c:pt>
                <c:pt idx="91">
                  <c:v>3.1365740740740742E-3</c:v>
                </c:pt>
                <c:pt idx="92">
                  <c:v>3.1481481481481482E-3</c:v>
                </c:pt>
                <c:pt idx="93">
                  <c:v>3.1597222222222222E-3</c:v>
                </c:pt>
                <c:pt idx="94">
                  <c:v>3.1712962962962958E-3</c:v>
                </c:pt>
                <c:pt idx="95">
                  <c:v>3.1828703703703702E-3</c:v>
                </c:pt>
                <c:pt idx="96">
                  <c:v>3.1944444444444442E-3</c:v>
                </c:pt>
                <c:pt idx="97">
                  <c:v>3.2060185185185191E-3</c:v>
                </c:pt>
                <c:pt idx="98">
                  <c:v>3.2175925925925926E-3</c:v>
                </c:pt>
                <c:pt idx="99">
                  <c:v>3.2291666666666666E-3</c:v>
                </c:pt>
                <c:pt idx="100">
                  <c:v>3.2407407407407406E-3</c:v>
                </c:pt>
                <c:pt idx="101">
                  <c:v>3.2523148148148151E-3</c:v>
                </c:pt>
                <c:pt idx="102">
                  <c:v>3.2638888888888891E-3</c:v>
                </c:pt>
                <c:pt idx="103">
                  <c:v>3.2754629629629631E-3</c:v>
                </c:pt>
                <c:pt idx="104">
                  <c:v>3.2870370370370367E-3</c:v>
                </c:pt>
                <c:pt idx="105">
                  <c:v>3.2986111111111111E-3</c:v>
                </c:pt>
                <c:pt idx="106">
                  <c:v>3.3101851851851851E-3</c:v>
                </c:pt>
                <c:pt idx="107">
                  <c:v>3.3217592592592591E-3</c:v>
                </c:pt>
                <c:pt idx="108">
                  <c:v>3.3333333333333335E-3</c:v>
                </c:pt>
                <c:pt idx="109">
                  <c:v>3.3449074074074071E-3</c:v>
                </c:pt>
                <c:pt idx="110">
                  <c:v>3.3564814814814811E-3</c:v>
                </c:pt>
                <c:pt idx="111">
                  <c:v>3.3680555555555551E-3</c:v>
                </c:pt>
                <c:pt idx="112">
                  <c:v>3.37962962962963E-3</c:v>
                </c:pt>
                <c:pt idx="113">
                  <c:v>3.3912037037037036E-3</c:v>
                </c:pt>
                <c:pt idx="114">
                  <c:v>3.4027777777777784E-3</c:v>
                </c:pt>
                <c:pt idx="115">
                  <c:v>3.414351851851852E-3</c:v>
                </c:pt>
                <c:pt idx="116">
                  <c:v>3.425925925925926E-3</c:v>
                </c:pt>
                <c:pt idx="117">
                  <c:v>3.4375E-3</c:v>
                </c:pt>
                <c:pt idx="118">
                  <c:v>3.4490740740740745E-3</c:v>
                </c:pt>
                <c:pt idx="119">
                  <c:v>3.4606481481481485E-3</c:v>
                </c:pt>
                <c:pt idx="120">
                  <c:v>3.472222222222222E-3</c:v>
                </c:pt>
                <c:pt idx="121">
                  <c:v>3.483796296296296E-3</c:v>
                </c:pt>
                <c:pt idx="122">
                  <c:v>3.4953703703703705E-3</c:v>
                </c:pt>
                <c:pt idx="123">
                  <c:v>3.5069444444444445E-3</c:v>
                </c:pt>
                <c:pt idx="124">
                  <c:v>3.5185185185185185E-3</c:v>
                </c:pt>
                <c:pt idx="125">
                  <c:v>3.530092592592592E-3</c:v>
                </c:pt>
                <c:pt idx="126">
                  <c:v>3.5416666666666665E-3</c:v>
                </c:pt>
                <c:pt idx="127">
                  <c:v>3.5532407407407405E-3</c:v>
                </c:pt>
                <c:pt idx="128">
                  <c:v>3.5648148148148154E-3</c:v>
                </c:pt>
                <c:pt idx="129">
                  <c:v>3.5763888888888894E-3</c:v>
                </c:pt>
                <c:pt idx="130">
                  <c:v>3.5879629629629629E-3</c:v>
                </c:pt>
                <c:pt idx="131">
                  <c:v>3.5995370370370369E-3</c:v>
                </c:pt>
                <c:pt idx="132">
                  <c:v>3.6111111111111114E-3</c:v>
                </c:pt>
                <c:pt idx="133">
                  <c:v>3.6226851851851854E-3</c:v>
                </c:pt>
                <c:pt idx="134">
                  <c:v>3.6342592592592594E-3</c:v>
                </c:pt>
                <c:pt idx="135">
                  <c:v>3.645833333333333E-3</c:v>
                </c:pt>
                <c:pt idx="136">
                  <c:v>3.6574074074074074E-3</c:v>
                </c:pt>
                <c:pt idx="137">
                  <c:v>3.6689814814814814E-3</c:v>
                </c:pt>
                <c:pt idx="138">
                  <c:v>3.6805555555555554E-3</c:v>
                </c:pt>
                <c:pt idx="139">
                  <c:v>3.6921296296296298E-3</c:v>
                </c:pt>
                <c:pt idx="140">
                  <c:v>3.7037037037037034E-3</c:v>
                </c:pt>
                <c:pt idx="141">
                  <c:v>3.7152777777777774E-3</c:v>
                </c:pt>
                <c:pt idx="142">
                  <c:v>3.7268518518518514E-3</c:v>
                </c:pt>
                <c:pt idx="143">
                  <c:v>3.7384259259259263E-3</c:v>
                </c:pt>
                <c:pt idx="144">
                  <c:v>3.7500000000000003E-3</c:v>
                </c:pt>
                <c:pt idx="145">
                  <c:v>3.7615740740740739E-3</c:v>
                </c:pt>
                <c:pt idx="146">
                  <c:v>3.7731481481481483E-3</c:v>
                </c:pt>
                <c:pt idx="147">
                  <c:v>3.7847222222222223E-3</c:v>
                </c:pt>
                <c:pt idx="148">
                  <c:v>3.7962962962962963E-3</c:v>
                </c:pt>
                <c:pt idx="149">
                  <c:v>3.8078703703703707E-3</c:v>
                </c:pt>
                <c:pt idx="150">
                  <c:v>3.8194444444444443E-3</c:v>
                </c:pt>
                <c:pt idx="151">
                  <c:v>3.8310185185185183E-3</c:v>
                </c:pt>
                <c:pt idx="152">
                  <c:v>3.8425925925925923E-3</c:v>
                </c:pt>
                <c:pt idx="153">
                  <c:v>3.8541666666666668E-3</c:v>
                </c:pt>
                <c:pt idx="154">
                  <c:v>3.8657407407407408E-3</c:v>
                </c:pt>
                <c:pt idx="155">
                  <c:v>3.8773148148148143E-3</c:v>
                </c:pt>
                <c:pt idx="156">
                  <c:v>3.8888888888888883E-3</c:v>
                </c:pt>
                <c:pt idx="157">
                  <c:v>3.9004629629629632E-3</c:v>
                </c:pt>
                <c:pt idx="158">
                  <c:v>3.9120370370370368E-3</c:v>
                </c:pt>
                <c:pt idx="159">
                  <c:v>3.9236111111111112E-3</c:v>
                </c:pt>
                <c:pt idx="160">
                  <c:v>3.9351851851851857E-3</c:v>
                </c:pt>
                <c:pt idx="161">
                  <c:v>3.9467592592592592E-3</c:v>
                </c:pt>
                <c:pt idx="162">
                  <c:v>3.9583333333333337E-3</c:v>
                </c:pt>
                <c:pt idx="163">
                  <c:v>3.9699074074074072E-3</c:v>
                </c:pt>
                <c:pt idx="164">
                  <c:v>3.9814814814814817E-3</c:v>
                </c:pt>
                <c:pt idx="165">
                  <c:v>3.9930555555555561E-3</c:v>
                </c:pt>
                <c:pt idx="166">
                  <c:v>4.0046296296296297E-3</c:v>
                </c:pt>
                <c:pt idx="167">
                  <c:v>4.0162037037037033E-3</c:v>
                </c:pt>
                <c:pt idx="168">
                  <c:v>4.0277777777777777E-3</c:v>
                </c:pt>
                <c:pt idx="169">
                  <c:v>4.0277777777777777E-3</c:v>
                </c:pt>
                <c:pt idx="170">
                  <c:v>4.0393518518518521E-3</c:v>
                </c:pt>
                <c:pt idx="171">
                  <c:v>4.0509259259259257E-3</c:v>
                </c:pt>
                <c:pt idx="172">
                  <c:v>4.0624999999999993E-3</c:v>
                </c:pt>
                <c:pt idx="173">
                  <c:v>4.0740740740740746E-3</c:v>
                </c:pt>
                <c:pt idx="174">
                  <c:v>4.0856481481481481E-3</c:v>
                </c:pt>
                <c:pt idx="175">
                  <c:v>4.0972222222222226E-3</c:v>
                </c:pt>
                <c:pt idx="176">
                  <c:v>4.108796296296297E-3</c:v>
                </c:pt>
                <c:pt idx="177">
                  <c:v>4.1203703703703706E-3</c:v>
                </c:pt>
                <c:pt idx="178">
                  <c:v>4.1319444444444442E-3</c:v>
                </c:pt>
                <c:pt idx="179">
                  <c:v>4.1435185185185186E-3</c:v>
                </c:pt>
                <c:pt idx="180">
                  <c:v>4.155092592592593E-3</c:v>
                </c:pt>
                <c:pt idx="181">
                  <c:v>4.1666666666666666E-3</c:v>
                </c:pt>
                <c:pt idx="182">
                  <c:v>4.1782407407407402E-3</c:v>
                </c:pt>
                <c:pt idx="183">
                  <c:v>4.1898148148148146E-3</c:v>
                </c:pt>
                <c:pt idx="184">
                  <c:v>4.2013888888888891E-3</c:v>
                </c:pt>
                <c:pt idx="185">
                  <c:v>4.2129629629629626E-3</c:v>
                </c:pt>
                <c:pt idx="186">
                  <c:v>4.2245370370370371E-3</c:v>
                </c:pt>
                <c:pt idx="187">
                  <c:v>4.2361111111111106E-3</c:v>
                </c:pt>
                <c:pt idx="188">
                  <c:v>4.2476851851851851E-3</c:v>
                </c:pt>
                <c:pt idx="189">
                  <c:v>4.2592592592592595E-3</c:v>
                </c:pt>
                <c:pt idx="190">
                  <c:v>4.2708333333333339E-3</c:v>
                </c:pt>
                <c:pt idx="191">
                  <c:v>4.2824074074074075E-3</c:v>
                </c:pt>
                <c:pt idx="192">
                  <c:v>4.2939814814814811E-3</c:v>
                </c:pt>
                <c:pt idx="193">
                  <c:v>4.3055555555555555E-3</c:v>
                </c:pt>
                <c:pt idx="194">
                  <c:v>4.31712962962963E-3</c:v>
                </c:pt>
                <c:pt idx="195">
                  <c:v>4.3287037037037035E-3</c:v>
                </c:pt>
                <c:pt idx="196">
                  <c:v>4.340277777777778E-3</c:v>
                </c:pt>
                <c:pt idx="197">
                  <c:v>4.3518518518518515E-3</c:v>
                </c:pt>
                <c:pt idx="198">
                  <c:v>4.363425925925926E-3</c:v>
                </c:pt>
                <c:pt idx="199">
                  <c:v>4.3749999999999995E-3</c:v>
                </c:pt>
                <c:pt idx="200">
                  <c:v>4.386574074074074E-3</c:v>
                </c:pt>
                <c:pt idx="201">
                  <c:v>4.3981481481481484E-3</c:v>
                </c:pt>
                <c:pt idx="202">
                  <c:v>4.409722222222222E-3</c:v>
                </c:pt>
                <c:pt idx="203">
                  <c:v>4.4212962962962956E-3</c:v>
                </c:pt>
                <c:pt idx="204">
                  <c:v>4.4328703703703709E-3</c:v>
                </c:pt>
                <c:pt idx="205">
                  <c:v>4.4444444444444444E-3</c:v>
                </c:pt>
                <c:pt idx="206">
                  <c:v>4.4560185185185189E-3</c:v>
                </c:pt>
                <c:pt idx="207">
                  <c:v>4.4675925925925933E-3</c:v>
                </c:pt>
                <c:pt idx="208">
                  <c:v>4.4791666666666669E-3</c:v>
                </c:pt>
                <c:pt idx="209">
                  <c:v>4.4907407407407405E-3</c:v>
                </c:pt>
                <c:pt idx="210">
                  <c:v>4.5023148148148149E-3</c:v>
                </c:pt>
                <c:pt idx="211">
                  <c:v>4.5138888888888893E-3</c:v>
                </c:pt>
                <c:pt idx="212">
                  <c:v>4.5254629629629629E-3</c:v>
                </c:pt>
                <c:pt idx="213">
                  <c:v>4.5370370370370365E-3</c:v>
                </c:pt>
                <c:pt idx="214">
                  <c:v>4.5486111111111109E-3</c:v>
                </c:pt>
                <c:pt idx="215">
                  <c:v>4.5601851851851853E-3</c:v>
                </c:pt>
                <c:pt idx="216">
                  <c:v>4.5717592592592589E-3</c:v>
                </c:pt>
                <c:pt idx="217">
                  <c:v>4.5833333333333334E-3</c:v>
                </c:pt>
                <c:pt idx="218">
                  <c:v>4.5949074074074078E-3</c:v>
                </c:pt>
                <c:pt idx="219">
                  <c:v>4.6064814814814814E-3</c:v>
                </c:pt>
                <c:pt idx="220">
                  <c:v>4.6180555555555558E-3</c:v>
                </c:pt>
                <c:pt idx="221">
                  <c:v>4.6296296296296302E-3</c:v>
                </c:pt>
                <c:pt idx="222">
                  <c:v>4.6412037037037038E-3</c:v>
                </c:pt>
                <c:pt idx="223">
                  <c:v>4.6527777777777774E-3</c:v>
                </c:pt>
                <c:pt idx="224">
                  <c:v>4.6643518518518518E-3</c:v>
                </c:pt>
                <c:pt idx="225">
                  <c:v>4.6759259259259263E-3</c:v>
                </c:pt>
                <c:pt idx="226">
                  <c:v>4.6874999999999998E-3</c:v>
                </c:pt>
                <c:pt idx="227">
                  <c:v>4.6990740740740743E-3</c:v>
                </c:pt>
                <c:pt idx="228">
                  <c:v>4.7106481481481478E-3</c:v>
                </c:pt>
                <c:pt idx="229">
                  <c:v>4.7222222222222223E-3</c:v>
                </c:pt>
                <c:pt idx="230">
                  <c:v>4.7337962962962958E-3</c:v>
                </c:pt>
                <c:pt idx="231">
                  <c:v>4.7453703703703703E-3</c:v>
                </c:pt>
                <c:pt idx="232">
                  <c:v>4.7569444444444447E-3</c:v>
                </c:pt>
                <c:pt idx="233">
                  <c:v>4.7685185185185183E-3</c:v>
                </c:pt>
                <c:pt idx="234">
                  <c:v>4.7800925925925919E-3</c:v>
                </c:pt>
                <c:pt idx="235">
                  <c:v>4.7916666666666672E-3</c:v>
                </c:pt>
                <c:pt idx="236">
                  <c:v>4.8032407407407407E-3</c:v>
                </c:pt>
                <c:pt idx="237">
                  <c:v>4.8148148148148152E-3</c:v>
                </c:pt>
                <c:pt idx="238">
                  <c:v>4.8263888888888887E-3</c:v>
                </c:pt>
                <c:pt idx="239">
                  <c:v>4.8379629629629632E-3</c:v>
                </c:pt>
                <c:pt idx="240">
                  <c:v>4.8495370370370368E-3</c:v>
                </c:pt>
                <c:pt idx="241">
                  <c:v>4.8611111111111112E-3</c:v>
                </c:pt>
                <c:pt idx="242">
                  <c:v>4.8726851851851856E-3</c:v>
                </c:pt>
                <c:pt idx="243">
                  <c:v>4.8842592592592592E-3</c:v>
                </c:pt>
                <c:pt idx="244">
                  <c:v>4.8958333333333328E-3</c:v>
                </c:pt>
                <c:pt idx="245">
                  <c:v>4.9074074074074072E-3</c:v>
                </c:pt>
                <c:pt idx="246">
                  <c:v>4.9189814814814816E-3</c:v>
                </c:pt>
                <c:pt idx="247">
                  <c:v>4.9305555555555552E-3</c:v>
                </c:pt>
                <c:pt idx="248">
                  <c:v>4.9421296296296288E-3</c:v>
                </c:pt>
                <c:pt idx="249">
                  <c:v>4.9537037037037041E-3</c:v>
                </c:pt>
                <c:pt idx="250">
                  <c:v>4.9652777777777777E-3</c:v>
                </c:pt>
                <c:pt idx="251">
                  <c:v>4.9768518518518521E-3</c:v>
                </c:pt>
                <c:pt idx="252">
                  <c:v>4.9884259259259265E-3</c:v>
                </c:pt>
                <c:pt idx="253">
                  <c:v>5.0000000000000001E-3</c:v>
                </c:pt>
                <c:pt idx="254">
                  <c:v>5.0115740740740737E-3</c:v>
                </c:pt>
                <c:pt idx="255">
                  <c:v>5.0231481481481481E-3</c:v>
                </c:pt>
                <c:pt idx="256">
                  <c:v>5.0347222222222225E-3</c:v>
                </c:pt>
                <c:pt idx="257">
                  <c:v>5.0462962962962961E-3</c:v>
                </c:pt>
                <c:pt idx="258">
                  <c:v>5.0578703703703706E-3</c:v>
                </c:pt>
                <c:pt idx="259">
                  <c:v>5.0694444444444441E-3</c:v>
                </c:pt>
                <c:pt idx="260">
                  <c:v>5.0810185185185186E-3</c:v>
                </c:pt>
                <c:pt idx="261">
                  <c:v>5.0925925925925921E-3</c:v>
                </c:pt>
                <c:pt idx="262">
                  <c:v>5.1041666666666666E-3</c:v>
                </c:pt>
                <c:pt idx="263">
                  <c:v>5.115740740740741E-3</c:v>
                </c:pt>
                <c:pt idx="264">
                  <c:v>5.1273148148148146E-3</c:v>
                </c:pt>
                <c:pt idx="265">
                  <c:v>5.138888888888889E-3</c:v>
                </c:pt>
                <c:pt idx="266">
                  <c:v>5.1504629629629635E-3</c:v>
                </c:pt>
                <c:pt idx="267">
                  <c:v>5.162037037037037E-3</c:v>
                </c:pt>
                <c:pt idx="268">
                  <c:v>5.1736111111111115E-3</c:v>
                </c:pt>
                <c:pt idx="269">
                  <c:v>5.185185185185185E-3</c:v>
                </c:pt>
                <c:pt idx="270">
                  <c:v>5.1967592592592595E-3</c:v>
                </c:pt>
                <c:pt idx="271">
                  <c:v>5.208333333333333E-3</c:v>
                </c:pt>
                <c:pt idx="272">
                  <c:v>5.2199074074074066E-3</c:v>
                </c:pt>
                <c:pt idx="273">
                  <c:v>5.2314814814814819E-3</c:v>
                </c:pt>
                <c:pt idx="274">
                  <c:v>5.2430555555555555E-3</c:v>
                </c:pt>
                <c:pt idx="275">
                  <c:v>5.2546296296296299E-3</c:v>
                </c:pt>
                <c:pt idx="276">
                  <c:v>5.2662037037037035E-3</c:v>
                </c:pt>
                <c:pt idx="277">
                  <c:v>5.2777777777777771E-3</c:v>
                </c:pt>
                <c:pt idx="278">
                  <c:v>5.2893518518518515E-3</c:v>
                </c:pt>
                <c:pt idx="279">
                  <c:v>5.3009259259259251E-3</c:v>
                </c:pt>
                <c:pt idx="280">
                  <c:v>5.3125000000000004E-3</c:v>
                </c:pt>
                <c:pt idx="281">
                  <c:v>5.3240740740740748E-3</c:v>
                </c:pt>
                <c:pt idx="282">
                  <c:v>5.3356481481481484E-3</c:v>
                </c:pt>
                <c:pt idx="283">
                  <c:v>5.347222222222222E-3</c:v>
                </c:pt>
                <c:pt idx="284">
                  <c:v>5.3587962962962964E-3</c:v>
                </c:pt>
                <c:pt idx="285">
                  <c:v>5.37037037037037E-3</c:v>
                </c:pt>
                <c:pt idx="286">
                  <c:v>5.3819444444444453E-3</c:v>
                </c:pt>
                <c:pt idx="287">
                  <c:v>5.3935185185185188E-3</c:v>
                </c:pt>
                <c:pt idx="288">
                  <c:v>5.4050925925925924E-3</c:v>
                </c:pt>
                <c:pt idx="289">
                  <c:v>5.4166666666666669E-3</c:v>
                </c:pt>
                <c:pt idx="290">
                  <c:v>5.4282407407407404E-3</c:v>
                </c:pt>
                <c:pt idx="291">
                  <c:v>5.4398148148148149E-3</c:v>
                </c:pt>
                <c:pt idx="292">
                  <c:v>5.4513888888888884E-3</c:v>
                </c:pt>
                <c:pt idx="293">
                  <c:v>5.4629629629629637E-3</c:v>
                </c:pt>
                <c:pt idx="294">
                  <c:v>5.4745370370370373E-3</c:v>
                </c:pt>
                <c:pt idx="295">
                  <c:v>5.4861111111111117E-3</c:v>
                </c:pt>
                <c:pt idx="296">
                  <c:v>5.4976851851851853E-3</c:v>
                </c:pt>
                <c:pt idx="297">
                  <c:v>5.5092592592592589E-3</c:v>
                </c:pt>
                <c:pt idx="298">
                  <c:v>5.5208333333333333E-3</c:v>
                </c:pt>
                <c:pt idx="299">
                  <c:v>5.5324074074074069E-3</c:v>
                </c:pt>
                <c:pt idx="300">
                  <c:v>5.5439814814814822E-3</c:v>
                </c:pt>
                <c:pt idx="301">
                  <c:v>5.5555555555555558E-3</c:v>
                </c:pt>
                <c:pt idx="302">
                  <c:v>5.5671296296296302E-3</c:v>
                </c:pt>
                <c:pt idx="303">
                  <c:v>5.5787037037037038E-3</c:v>
                </c:pt>
                <c:pt idx="304">
                  <c:v>5.5902777777777782E-3</c:v>
                </c:pt>
                <c:pt idx="305">
                  <c:v>5.6018518518518518E-3</c:v>
                </c:pt>
                <c:pt idx="306">
                  <c:v>5.6134259259259271E-3</c:v>
                </c:pt>
                <c:pt idx="307">
                  <c:v>5.6249999999999989E-3</c:v>
                </c:pt>
                <c:pt idx="308">
                  <c:v>5.6365740740740742E-3</c:v>
                </c:pt>
                <c:pt idx="309">
                  <c:v>5.6481481481481478E-3</c:v>
                </c:pt>
                <c:pt idx="310">
                  <c:v>5.6597222222222222E-3</c:v>
                </c:pt>
                <c:pt idx="311">
                  <c:v>5.6712962962962958E-3</c:v>
                </c:pt>
                <c:pt idx="312">
                  <c:v>5.6828703703703702E-3</c:v>
                </c:pt>
                <c:pt idx="313">
                  <c:v>5.6944444444444438E-3</c:v>
                </c:pt>
                <c:pt idx="314">
                  <c:v>5.7060185185185191E-3</c:v>
                </c:pt>
                <c:pt idx="315">
                  <c:v>5.7175925925925927E-3</c:v>
                </c:pt>
                <c:pt idx="316">
                  <c:v>5.7291666666666671E-3</c:v>
                </c:pt>
                <c:pt idx="317">
                  <c:v>5.7407407407407416E-3</c:v>
                </c:pt>
                <c:pt idx="318">
                  <c:v>5.7523148148148143E-3</c:v>
                </c:pt>
                <c:pt idx="319">
                  <c:v>5.7638888888888887E-3</c:v>
                </c:pt>
                <c:pt idx="320">
                  <c:v>5.7754629629629623E-3</c:v>
                </c:pt>
                <c:pt idx="321">
                  <c:v>5.7870370370370376E-3</c:v>
                </c:pt>
                <c:pt idx="322">
                  <c:v>5.7986111111111112E-3</c:v>
                </c:pt>
                <c:pt idx="323">
                  <c:v>5.8101851851851856E-3</c:v>
                </c:pt>
                <c:pt idx="324">
                  <c:v>5.8217592592592592E-3</c:v>
                </c:pt>
                <c:pt idx="325">
                  <c:v>5.8333333333333336E-3</c:v>
                </c:pt>
                <c:pt idx="326">
                  <c:v>5.8449074074074072E-3</c:v>
                </c:pt>
                <c:pt idx="327">
                  <c:v>5.8564814814814825E-3</c:v>
                </c:pt>
                <c:pt idx="328">
                  <c:v>5.8680555555555543E-3</c:v>
                </c:pt>
                <c:pt idx="329">
                  <c:v>5.8796296296296296E-3</c:v>
                </c:pt>
                <c:pt idx="330">
                  <c:v>5.8912037037037032E-3</c:v>
                </c:pt>
                <c:pt idx="331">
                  <c:v>5.9027777777777776E-3</c:v>
                </c:pt>
                <c:pt idx="332">
                  <c:v>5.9143518518518521E-3</c:v>
                </c:pt>
                <c:pt idx="333">
                  <c:v>5.9259259259259256E-3</c:v>
                </c:pt>
                <c:pt idx="334">
                  <c:v>5.9375000000000009E-3</c:v>
                </c:pt>
                <c:pt idx="335">
                  <c:v>5.9490740740740745E-3</c:v>
                </c:pt>
                <c:pt idx="336">
                  <c:v>5.9606481481481489E-3</c:v>
                </c:pt>
                <c:pt idx="337">
                  <c:v>5.9722222222222225E-3</c:v>
                </c:pt>
                <c:pt idx="338">
                  <c:v>5.9837962962962961E-3</c:v>
                </c:pt>
                <c:pt idx="339">
                  <c:v>5.9953703703703697E-3</c:v>
                </c:pt>
                <c:pt idx="340">
                  <c:v>6.0069444444444441E-3</c:v>
                </c:pt>
                <c:pt idx="341">
                  <c:v>6.0185185185185177E-3</c:v>
                </c:pt>
                <c:pt idx="342">
                  <c:v>6.030092592592593E-3</c:v>
                </c:pt>
                <c:pt idx="343">
                  <c:v>6.0416666666666665E-3</c:v>
                </c:pt>
                <c:pt idx="344">
                  <c:v>6.053240740740741E-3</c:v>
                </c:pt>
                <c:pt idx="345">
                  <c:v>6.0648148148148145E-3</c:v>
                </c:pt>
                <c:pt idx="346">
                  <c:v>6.076388888888889E-3</c:v>
                </c:pt>
                <c:pt idx="347">
                  <c:v>6.0879629629629643E-3</c:v>
                </c:pt>
                <c:pt idx="348">
                  <c:v>6.0995370370370361E-3</c:v>
                </c:pt>
                <c:pt idx="349">
                  <c:v>6.1111111111111114E-3</c:v>
                </c:pt>
                <c:pt idx="350">
                  <c:v>6.122685185185185E-3</c:v>
                </c:pt>
                <c:pt idx="351">
                  <c:v>6.1342592592592594E-3</c:v>
                </c:pt>
                <c:pt idx="352">
                  <c:v>6.145833333333333E-3</c:v>
                </c:pt>
                <c:pt idx="353">
                  <c:v>6.1574074074074074E-3</c:v>
                </c:pt>
                <c:pt idx="354">
                  <c:v>6.168981481481481E-3</c:v>
                </c:pt>
                <c:pt idx="355">
                  <c:v>6.1805555555555563E-3</c:v>
                </c:pt>
                <c:pt idx="356">
                  <c:v>6.1921296296296299E-3</c:v>
                </c:pt>
                <c:pt idx="357">
                  <c:v>6.2037037037037043E-3</c:v>
                </c:pt>
                <c:pt idx="358">
                  <c:v>6.215277777777777E-3</c:v>
                </c:pt>
                <c:pt idx="359">
                  <c:v>6.2268518518518515E-3</c:v>
                </c:pt>
                <c:pt idx="360">
                  <c:v>6.238425925925925E-3</c:v>
                </c:pt>
                <c:pt idx="361">
                  <c:v>6.2499999999999995E-3</c:v>
                </c:pt>
                <c:pt idx="362">
                  <c:v>6.2615740740740748E-3</c:v>
                </c:pt>
                <c:pt idx="363">
                  <c:v>6.2731481481481484E-3</c:v>
                </c:pt>
                <c:pt idx="364">
                  <c:v>6.2847222222222228E-3</c:v>
                </c:pt>
                <c:pt idx="365">
                  <c:v>6.2962962962962964E-3</c:v>
                </c:pt>
                <c:pt idx="366">
                  <c:v>6.3078703703703708E-3</c:v>
                </c:pt>
                <c:pt idx="367">
                  <c:v>6.3194444444444444E-3</c:v>
                </c:pt>
                <c:pt idx="368">
                  <c:v>6.3310185185185197E-3</c:v>
                </c:pt>
                <c:pt idx="369">
                  <c:v>6.3425925925925915E-3</c:v>
                </c:pt>
                <c:pt idx="370">
                  <c:v>6.3541666666666668E-3</c:v>
                </c:pt>
                <c:pt idx="371">
                  <c:v>6.3657407407407404E-3</c:v>
                </c:pt>
                <c:pt idx="372">
                  <c:v>6.3773148148148148E-3</c:v>
                </c:pt>
                <c:pt idx="373">
                  <c:v>6.3888888888888884E-3</c:v>
                </c:pt>
                <c:pt idx="374">
                  <c:v>6.4004629629629628E-3</c:v>
                </c:pt>
                <c:pt idx="375">
                  <c:v>6.4120370370370364E-3</c:v>
                </c:pt>
                <c:pt idx="376">
                  <c:v>6.4236111111111117E-3</c:v>
                </c:pt>
                <c:pt idx="377">
                  <c:v>6.4351851851851861E-3</c:v>
                </c:pt>
                <c:pt idx="378">
                  <c:v>6.4467592592592597E-3</c:v>
                </c:pt>
                <c:pt idx="379">
                  <c:v>6.4583333333333333E-3</c:v>
                </c:pt>
                <c:pt idx="380">
                  <c:v>6.4699074074074069E-3</c:v>
                </c:pt>
                <c:pt idx="381">
                  <c:v>6.4814814814814813E-3</c:v>
                </c:pt>
                <c:pt idx="382">
                  <c:v>6.4930555555555549E-3</c:v>
                </c:pt>
                <c:pt idx="383">
                  <c:v>6.5046296296296302E-3</c:v>
                </c:pt>
                <c:pt idx="384">
                  <c:v>6.5162037037037037E-3</c:v>
                </c:pt>
                <c:pt idx="385">
                  <c:v>6.5277777777777782E-3</c:v>
                </c:pt>
                <c:pt idx="386">
                  <c:v>6.5393518518518517E-3</c:v>
                </c:pt>
                <c:pt idx="387">
                  <c:v>6.5509259259259262E-3</c:v>
                </c:pt>
                <c:pt idx="388">
                  <c:v>6.5624999999999998E-3</c:v>
                </c:pt>
                <c:pt idx="389">
                  <c:v>6.5740740740740733E-3</c:v>
                </c:pt>
                <c:pt idx="390">
                  <c:v>6.5856481481481469E-3</c:v>
                </c:pt>
                <c:pt idx="391">
                  <c:v>6.5972222222222222E-3</c:v>
                </c:pt>
                <c:pt idx="392">
                  <c:v>6.6087962962962966E-3</c:v>
                </c:pt>
                <c:pt idx="393">
                  <c:v>6.6203703703703702E-3</c:v>
                </c:pt>
                <c:pt idx="394">
                  <c:v>6.6319444444444446E-3</c:v>
                </c:pt>
                <c:pt idx="395">
                  <c:v>6.6435185185185182E-3</c:v>
                </c:pt>
                <c:pt idx="396">
                  <c:v>6.6550925925925935E-3</c:v>
                </c:pt>
                <c:pt idx="397">
                  <c:v>6.6666666666666671E-3</c:v>
                </c:pt>
                <c:pt idx="398">
                  <c:v>6.6782407407407415E-3</c:v>
                </c:pt>
                <c:pt idx="399">
                  <c:v>6.6898148148148142E-3</c:v>
                </c:pt>
                <c:pt idx="400">
                  <c:v>6.7013888888888887E-3</c:v>
                </c:pt>
                <c:pt idx="401">
                  <c:v>6.7129629629629622E-3</c:v>
                </c:pt>
                <c:pt idx="402">
                  <c:v>6.7245370370370367E-3</c:v>
                </c:pt>
                <c:pt idx="403">
                  <c:v>6.7361111111111103E-3</c:v>
                </c:pt>
                <c:pt idx="404">
                  <c:v>6.7476851851851856E-3</c:v>
                </c:pt>
                <c:pt idx="405">
                  <c:v>6.7592592592592591E-3</c:v>
                </c:pt>
                <c:pt idx="406">
                  <c:v>6.7708333333333336E-3</c:v>
                </c:pt>
                <c:pt idx="407">
                  <c:v>6.782407407407408E-3</c:v>
                </c:pt>
                <c:pt idx="408">
                  <c:v>6.7939814814814816E-3</c:v>
                </c:pt>
                <c:pt idx="409">
                  <c:v>6.8055555555555569E-3</c:v>
                </c:pt>
                <c:pt idx="410">
                  <c:v>6.8171296296296287E-3</c:v>
                </c:pt>
                <c:pt idx="411">
                  <c:v>6.828703703703704E-3</c:v>
                </c:pt>
                <c:pt idx="412">
                  <c:v>6.8402777777777776E-3</c:v>
                </c:pt>
                <c:pt idx="413">
                  <c:v>6.851851851851852E-3</c:v>
                </c:pt>
                <c:pt idx="414">
                  <c:v>6.8634259259259256E-3</c:v>
                </c:pt>
                <c:pt idx="415">
                  <c:v>6.875E-3</c:v>
                </c:pt>
                <c:pt idx="416">
                  <c:v>6.8865740740740736E-3</c:v>
                </c:pt>
                <c:pt idx="417">
                  <c:v>6.8981481481481489E-3</c:v>
                </c:pt>
                <c:pt idx="418">
                  <c:v>6.9097222222222225E-3</c:v>
                </c:pt>
                <c:pt idx="419">
                  <c:v>6.9212962962962969E-3</c:v>
                </c:pt>
                <c:pt idx="420">
                  <c:v>6.9328703703703696E-3</c:v>
                </c:pt>
                <c:pt idx="421">
                  <c:v>6.9444444444444441E-3</c:v>
                </c:pt>
                <c:pt idx="422">
                  <c:v>6.9560185185185185E-3</c:v>
                </c:pt>
                <c:pt idx="423">
                  <c:v>6.9675925925925921E-3</c:v>
                </c:pt>
                <c:pt idx="424">
                  <c:v>6.9791666666666674E-3</c:v>
                </c:pt>
                <c:pt idx="425">
                  <c:v>6.9907407407407409E-3</c:v>
                </c:pt>
                <c:pt idx="426">
                  <c:v>7.0023148148148154E-3</c:v>
                </c:pt>
                <c:pt idx="427">
                  <c:v>7.013888888888889E-3</c:v>
                </c:pt>
                <c:pt idx="428">
                  <c:v>7.0254629629629634E-3</c:v>
                </c:pt>
                <c:pt idx="429">
                  <c:v>7.037037037037037E-3</c:v>
                </c:pt>
                <c:pt idx="430">
                  <c:v>7.0486111111111105E-3</c:v>
                </c:pt>
                <c:pt idx="431">
                  <c:v>7.0601851851851841E-3</c:v>
                </c:pt>
                <c:pt idx="432">
                  <c:v>7.0717592592592594E-3</c:v>
                </c:pt>
                <c:pt idx="433">
                  <c:v>7.083333333333333E-3</c:v>
                </c:pt>
                <c:pt idx="434">
                  <c:v>7.0949074074074074E-3</c:v>
                </c:pt>
                <c:pt idx="435">
                  <c:v>7.106481481481481E-3</c:v>
                </c:pt>
                <c:pt idx="436">
                  <c:v>7.1180555555555554E-3</c:v>
                </c:pt>
                <c:pt idx="437">
                  <c:v>7.1296296296296307E-3</c:v>
                </c:pt>
                <c:pt idx="438">
                  <c:v>7.1412037037037043E-3</c:v>
                </c:pt>
                <c:pt idx="439">
                  <c:v>7.1527777777777787E-3</c:v>
                </c:pt>
                <c:pt idx="440">
                  <c:v>7.1643518518518514E-3</c:v>
                </c:pt>
                <c:pt idx="441">
                  <c:v>7.1759259259259259E-3</c:v>
                </c:pt>
                <c:pt idx="442">
                  <c:v>7.1874999999999994E-3</c:v>
                </c:pt>
                <c:pt idx="443">
                  <c:v>7.1990740740740739E-3</c:v>
                </c:pt>
                <c:pt idx="444">
                  <c:v>7.2106481481481475E-3</c:v>
                </c:pt>
                <c:pt idx="445">
                  <c:v>7.2222222222222228E-3</c:v>
                </c:pt>
                <c:pt idx="446">
                  <c:v>7.2337962962962963E-3</c:v>
                </c:pt>
                <c:pt idx="447">
                  <c:v>7.2453703703703708E-3</c:v>
                </c:pt>
                <c:pt idx="448">
                  <c:v>7.2569444444444443E-3</c:v>
                </c:pt>
                <c:pt idx="449">
                  <c:v>7.2685185185185188E-3</c:v>
                </c:pt>
                <c:pt idx="450">
                  <c:v>7.2800925925925915E-3</c:v>
                </c:pt>
                <c:pt idx="451">
                  <c:v>7.2916666666666659E-3</c:v>
                </c:pt>
                <c:pt idx="452">
                  <c:v>7.3032407407407412E-3</c:v>
                </c:pt>
                <c:pt idx="453">
                  <c:v>7.3148148148148148E-3</c:v>
                </c:pt>
                <c:pt idx="454">
                  <c:v>7.3263888888888892E-3</c:v>
                </c:pt>
                <c:pt idx="455">
                  <c:v>7.3379629629629628E-3</c:v>
                </c:pt>
                <c:pt idx="456">
                  <c:v>7.3495370370370372E-3</c:v>
                </c:pt>
                <c:pt idx="457">
                  <c:v>7.3611111111111108E-3</c:v>
                </c:pt>
                <c:pt idx="458">
                  <c:v>7.3726851851851861E-3</c:v>
                </c:pt>
                <c:pt idx="459">
                  <c:v>7.3842592592592597E-3</c:v>
                </c:pt>
                <c:pt idx="460">
                  <c:v>7.3958333333333341E-3</c:v>
                </c:pt>
                <c:pt idx="461">
                  <c:v>7.4074074074074068E-3</c:v>
                </c:pt>
                <c:pt idx="462">
                  <c:v>7.4189814814814813E-3</c:v>
                </c:pt>
                <c:pt idx="463">
                  <c:v>7.4305555555555548E-3</c:v>
                </c:pt>
                <c:pt idx="464">
                  <c:v>7.4421296296296293E-3</c:v>
                </c:pt>
                <c:pt idx="465">
                  <c:v>7.4537037037037028E-3</c:v>
                </c:pt>
                <c:pt idx="466">
                  <c:v>7.4652777777777781E-3</c:v>
                </c:pt>
                <c:pt idx="467">
                  <c:v>7.4768518518518526E-3</c:v>
                </c:pt>
                <c:pt idx="468">
                  <c:v>7.4884259259259262E-3</c:v>
                </c:pt>
                <c:pt idx="469">
                  <c:v>7.5000000000000006E-3</c:v>
                </c:pt>
                <c:pt idx="470">
                  <c:v>7.5115740740740742E-3</c:v>
                </c:pt>
                <c:pt idx="471">
                  <c:v>7.5231481481481477E-3</c:v>
                </c:pt>
                <c:pt idx="472">
                  <c:v>7.5347222222222213E-3</c:v>
                </c:pt>
                <c:pt idx="473">
                  <c:v>7.5462962962962966E-3</c:v>
                </c:pt>
                <c:pt idx="474">
                  <c:v>7.5578703703703702E-3</c:v>
                </c:pt>
                <c:pt idx="475">
                  <c:v>7.5694444444444446E-3</c:v>
                </c:pt>
                <c:pt idx="476">
                  <c:v>7.5810185185185182E-3</c:v>
                </c:pt>
                <c:pt idx="477">
                  <c:v>7.5925925925925926E-3</c:v>
                </c:pt>
                <c:pt idx="478">
                  <c:v>7.6041666666666662E-3</c:v>
                </c:pt>
                <c:pt idx="479">
                  <c:v>7.6157407407407415E-3</c:v>
                </c:pt>
                <c:pt idx="480">
                  <c:v>7.6273148148148151E-3</c:v>
                </c:pt>
                <c:pt idx="481">
                  <c:v>7.6388888888888886E-3</c:v>
                </c:pt>
                <c:pt idx="482">
                  <c:v>7.6504629629629631E-3</c:v>
                </c:pt>
                <c:pt idx="483">
                  <c:v>7.6620370370370366E-3</c:v>
                </c:pt>
                <c:pt idx="484">
                  <c:v>7.6736111111111111E-3</c:v>
                </c:pt>
                <c:pt idx="485">
                  <c:v>7.6851851851851847E-3</c:v>
                </c:pt>
                <c:pt idx="486">
                  <c:v>7.69675925925926E-3</c:v>
                </c:pt>
                <c:pt idx="487">
                  <c:v>7.7083333333333335E-3</c:v>
                </c:pt>
                <c:pt idx="488">
                  <c:v>7.719907407407408E-3</c:v>
                </c:pt>
                <c:pt idx="489">
                  <c:v>7.7314814814814815E-3</c:v>
                </c:pt>
                <c:pt idx="490">
                  <c:v>7.743055555555556E-3</c:v>
                </c:pt>
                <c:pt idx="491">
                  <c:v>7.7546296296296287E-3</c:v>
                </c:pt>
                <c:pt idx="492">
                  <c:v>7.7662037037037031E-3</c:v>
                </c:pt>
                <c:pt idx="493">
                  <c:v>7.7662037037037031E-3</c:v>
                </c:pt>
                <c:pt idx="494">
                  <c:v>7.7777777777777767E-3</c:v>
                </c:pt>
                <c:pt idx="495">
                  <c:v>7.789351851851852E-3</c:v>
                </c:pt>
                <c:pt idx="496">
                  <c:v>7.8009259259259256E-3</c:v>
                </c:pt>
                <c:pt idx="497">
                  <c:v>7.8125E-3</c:v>
                </c:pt>
                <c:pt idx="498">
                  <c:v>7.8240740740740753E-3</c:v>
                </c:pt>
                <c:pt idx="499">
                  <c:v>7.8356481481481489E-3</c:v>
                </c:pt>
                <c:pt idx="500">
                  <c:v>7.8472222222222224E-3</c:v>
                </c:pt>
                <c:pt idx="501">
                  <c:v>7.858796296296296E-3</c:v>
                </c:pt>
                <c:pt idx="502">
                  <c:v>7.8703703703703713E-3</c:v>
                </c:pt>
                <c:pt idx="503">
                  <c:v>7.8819444444444432E-3</c:v>
                </c:pt>
                <c:pt idx="504">
                  <c:v>7.8935185185185185E-3</c:v>
                </c:pt>
                <c:pt idx="505">
                  <c:v>7.905092592592592E-3</c:v>
                </c:pt>
                <c:pt idx="506">
                  <c:v>7.9166666666666673E-3</c:v>
                </c:pt>
                <c:pt idx="507">
                  <c:v>7.9282407407407409E-3</c:v>
                </c:pt>
                <c:pt idx="508">
                  <c:v>7.9398148148148145E-3</c:v>
                </c:pt>
                <c:pt idx="509">
                  <c:v>7.951388888888888E-3</c:v>
                </c:pt>
                <c:pt idx="510">
                  <c:v>7.9629629629629634E-3</c:v>
                </c:pt>
                <c:pt idx="511">
                  <c:v>7.9745370370370369E-3</c:v>
                </c:pt>
                <c:pt idx="512">
                  <c:v>7.9861111111111122E-3</c:v>
                </c:pt>
                <c:pt idx="513">
                  <c:v>7.9976851851851858E-3</c:v>
                </c:pt>
                <c:pt idx="514">
                  <c:v>8.0092592592592594E-3</c:v>
                </c:pt>
                <c:pt idx="515">
                  <c:v>8.0208333333333329E-3</c:v>
                </c:pt>
                <c:pt idx="516">
                  <c:v>8.0324074074074065E-3</c:v>
                </c:pt>
                <c:pt idx="517">
                  <c:v>8.0439814814814818E-3</c:v>
                </c:pt>
                <c:pt idx="518">
                  <c:v>8.0555555555555554E-3</c:v>
                </c:pt>
                <c:pt idx="519">
                  <c:v>8.0671296296296307E-3</c:v>
                </c:pt>
                <c:pt idx="520">
                  <c:v>8.0787037037037043E-3</c:v>
                </c:pt>
                <c:pt idx="521">
                  <c:v>8.0902777777777778E-3</c:v>
                </c:pt>
                <c:pt idx="522">
                  <c:v>8.1018518518518514E-3</c:v>
                </c:pt>
                <c:pt idx="523">
                  <c:v>8.113425925925925E-3</c:v>
                </c:pt>
                <c:pt idx="524">
                  <c:v>8.1249999999999985E-3</c:v>
                </c:pt>
                <c:pt idx="525">
                  <c:v>8.1365740740740738E-3</c:v>
                </c:pt>
                <c:pt idx="526">
                  <c:v>8.1481481481481474E-3</c:v>
                </c:pt>
                <c:pt idx="527">
                  <c:v>8.1597222222222227E-3</c:v>
                </c:pt>
                <c:pt idx="528">
                  <c:v>8.1712962962962963E-3</c:v>
                </c:pt>
                <c:pt idx="529">
                  <c:v>8.1828703703703699E-3</c:v>
                </c:pt>
                <c:pt idx="530">
                  <c:v>8.1944444444444452E-3</c:v>
                </c:pt>
                <c:pt idx="531">
                  <c:v>8.2060185185185187E-3</c:v>
                </c:pt>
                <c:pt idx="532">
                  <c:v>8.217592592592594E-3</c:v>
                </c:pt>
                <c:pt idx="533">
                  <c:v>8.2291666666666659E-3</c:v>
                </c:pt>
                <c:pt idx="534">
                  <c:v>8.2407407407407412E-3</c:v>
                </c:pt>
                <c:pt idx="535">
                  <c:v>8.2523148148148148E-3</c:v>
                </c:pt>
                <c:pt idx="536">
                  <c:v>8.2638888888888883E-3</c:v>
                </c:pt>
                <c:pt idx="537">
                  <c:v>8.2754629629629619E-3</c:v>
                </c:pt>
                <c:pt idx="538">
                  <c:v>8.2870370370370372E-3</c:v>
                </c:pt>
                <c:pt idx="539">
                  <c:v>8.2986111111111108E-3</c:v>
                </c:pt>
                <c:pt idx="540">
                  <c:v>8.3101851851851861E-3</c:v>
                </c:pt>
                <c:pt idx="541">
                  <c:v>8.3217592592592596E-3</c:v>
                </c:pt>
                <c:pt idx="542">
                  <c:v>8.3333333333333332E-3</c:v>
                </c:pt>
                <c:pt idx="543">
                  <c:v>8.3449074074074085E-3</c:v>
                </c:pt>
                <c:pt idx="544">
                  <c:v>8.3564814814814804E-3</c:v>
                </c:pt>
                <c:pt idx="545">
                  <c:v>8.3680555555555557E-3</c:v>
                </c:pt>
                <c:pt idx="546">
                  <c:v>8.3796296296296292E-3</c:v>
                </c:pt>
                <c:pt idx="547">
                  <c:v>8.3912037037037045E-3</c:v>
                </c:pt>
                <c:pt idx="548">
                  <c:v>8.4027777777777781E-3</c:v>
                </c:pt>
                <c:pt idx="549">
                  <c:v>8.4143518518518517E-3</c:v>
                </c:pt>
                <c:pt idx="550">
                  <c:v>8.4259259259259253E-3</c:v>
                </c:pt>
                <c:pt idx="551">
                  <c:v>8.4375000000000006E-3</c:v>
                </c:pt>
                <c:pt idx="552">
                  <c:v>8.4490740740740741E-3</c:v>
                </c:pt>
                <c:pt idx="553">
                  <c:v>8.4606481481481494E-3</c:v>
                </c:pt>
                <c:pt idx="554">
                  <c:v>8.4722222222222213E-3</c:v>
                </c:pt>
                <c:pt idx="555">
                  <c:v>8.4837962962962966E-3</c:v>
                </c:pt>
                <c:pt idx="556">
                  <c:v>8.4953703703703701E-3</c:v>
                </c:pt>
                <c:pt idx="557">
                  <c:v>8.5069444444444437E-3</c:v>
                </c:pt>
                <c:pt idx="558">
                  <c:v>8.518518518518519E-3</c:v>
                </c:pt>
                <c:pt idx="559">
                  <c:v>8.5300925925925926E-3</c:v>
                </c:pt>
                <c:pt idx="560">
                  <c:v>8.5416666666666679E-3</c:v>
                </c:pt>
                <c:pt idx="561">
                  <c:v>8.5532407407407415E-3</c:v>
                </c:pt>
                <c:pt idx="562">
                  <c:v>8.564814814814815E-3</c:v>
                </c:pt>
                <c:pt idx="563">
                  <c:v>8.5763888888888886E-3</c:v>
                </c:pt>
                <c:pt idx="564">
                  <c:v>8.5879629629629622E-3</c:v>
                </c:pt>
                <c:pt idx="565">
                  <c:v>8.5995370370370357E-3</c:v>
                </c:pt>
                <c:pt idx="566">
                  <c:v>8.611111111111111E-3</c:v>
                </c:pt>
                <c:pt idx="567">
                  <c:v>8.6226851851851846E-3</c:v>
                </c:pt>
                <c:pt idx="568">
                  <c:v>8.6342592592592599E-3</c:v>
                </c:pt>
                <c:pt idx="569">
                  <c:v>8.6458333333333335E-3</c:v>
                </c:pt>
                <c:pt idx="570">
                  <c:v>8.6574074074074071E-3</c:v>
                </c:pt>
                <c:pt idx="571">
                  <c:v>8.6689814814814806E-3</c:v>
                </c:pt>
                <c:pt idx="572">
                  <c:v>8.6805555555555559E-3</c:v>
                </c:pt>
                <c:pt idx="573">
                  <c:v>8.6921296296296312E-3</c:v>
                </c:pt>
                <c:pt idx="574">
                  <c:v>8.7037037037037031E-3</c:v>
                </c:pt>
                <c:pt idx="575">
                  <c:v>8.7152777777777784E-3</c:v>
                </c:pt>
                <c:pt idx="576">
                  <c:v>8.726851851851852E-3</c:v>
                </c:pt>
                <c:pt idx="577">
                  <c:v>8.7384259259259255E-3</c:v>
                </c:pt>
                <c:pt idx="578">
                  <c:v>8.7499999999999991E-3</c:v>
                </c:pt>
                <c:pt idx="579">
                  <c:v>8.7615740740740744E-3</c:v>
                </c:pt>
                <c:pt idx="580">
                  <c:v>8.773148148148148E-3</c:v>
                </c:pt>
                <c:pt idx="581">
                  <c:v>8.7847222222222233E-3</c:v>
                </c:pt>
                <c:pt idx="582">
                  <c:v>8.7962962962962968E-3</c:v>
                </c:pt>
                <c:pt idx="583">
                  <c:v>8.8078703703703704E-3</c:v>
                </c:pt>
                <c:pt idx="584">
                  <c:v>8.819444444444444E-3</c:v>
                </c:pt>
                <c:pt idx="585">
                  <c:v>8.8310185185185176E-3</c:v>
                </c:pt>
                <c:pt idx="586">
                  <c:v>8.8425925925925911E-3</c:v>
                </c:pt>
                <c:pt idx="587">
                  <c:v>8.8541666666666664E-3</c:v>
                </c:pt>
                <c:pt idx="588">
                  <c:v>8.8657407407407417E-3</c:v>
                </c:pt>
                <c:pt idx="589">
                  <c:v>8.8773148148148153E-3</c:v>
                </c:pt>
                <c:pt idx="590">
                  <c:v>8.8888888888888889E-3</c:v>
                </c:pt>
                <c:pt idx="591">
                  <c:v>8.9004629629629625E-3</c:v>
                </c:pt>
                <c:pt idx="592">
                  <c:v>8.9120370370370378E-3</c:v>
                </c:pt>
                <c:pt idx="593">
                  <c:v>8.9236111111111113E-3</c:v>
                </c:pt>
                <c:pt idx="594">
                  <c:v>8.9351851851851866E-3</c:v>
                </c:pt>
                <c:pt idx="595">
                  <c:v>8.9467592592592585E-3</c:v>
                </c:pt>
                <c:pt idx="596">
                  <c:v>8.9583333333333338E-3</c:v>
                </c:pt>
                <c:pt idx="597">
                  <c:v>8.9699074074074073E-3</c:v>
                </c:pt>
                <c:pt idx="598">
                  <c:v>8.9814814814814809E-3</c:v>
                </c:pt>
                <c:pt idx="599">
                  <c:v>8.9930555555555545E-3</c:v>
                </c:pt>
                <c:pt idx="600">
                  <c:v>9.0046296296296298E-3</c:v>
                </c:pt>
                <c:pt idx="601">
                  <c:v>9.0162037037037034E-3</c:v>
                </c:pt>
                <c:pt idx="602">
                  <c:v>9.0277777777777787E-3</c:v>
                </c:pt>
                <c:pt idx="603">
                  <c:v>9.0393518518518522E-3</c:v>
                </c:pt>
                <c:pt idx="604">
                  <c:v>9.0509259259259258E-3</c:v>
                </c:pt>
                <c:pt idx="605">
                  <c:v>9.0624999999999994E-3</c:v>
                </c:pt>
                <c:pt idx="606">
                  <c:v>9.0740740740740729E-3</c:v>
                </c:pt>
                <c:pt idx="607">
                  <c:v>9.0856481481481483E-3</c:v>
                </c:pt>
                <c:pt idx="608">
                  <c:v>9.0972222222222218E-3</c:v>
                </c:pt>
                <c:pt idx="609">
                  <c:v>9.1087962962962971E-3</c:v>
                </c:pt>
                <c:pt idx="610">
                  <c:v>9.1203703703703707E-3</c:v>
                </c:pt>
                <c:pt idx="611">
                  <c:v>9.1319444444444443E-3</c:v>
                </c:pt>
                <c:pt idx="612">
                  <c:v>9.1435185185185178E-3</c:v>
                </c:pt>
                <c:pt idx="613">
                  <c:v>9.1550925925925931E-3</c:v>
                </c:pt>
                <c:pt idx="614">
                  <c:v>9.1666666666666667E-3</c:v>
                </c:pt>
                <c:pt idx="615">
                  <c:v>9.1782407407407403E-3</c:v>
                </c:pt>
                <c:pt idx="616">
                  <c:v>9.1898148148148139E-3</c:v>
                </c:pt>
                <c:pt idx="617">
                  <c:v>9.2013888888888892E-3</c:v>
                </c:pt>
                <c:pt idx="618">
                  <c:v>9.2129629629629627E-3</c:v>
                </c:pt>
                <c:pt idx="619">
                  <c:v>9.2245370370370363E-3</c:v>
                </c:pt>
                <c:pt idx="620">
                  <c:v>9.2361111111111116E-3</c:v>
                </c:pt>
                <c:pt idx="621">
                  <c:v>9.2476851851851852E-3</c:v>
                </c:pt>
                <c:pt idx="622">
                  <c:v>9.2592592592592605E-3</c:v>
                </c:pt>
                <c:pt idx="623">
                  <c:v>9.2708333333333341E-3</c:v>
                </c:pt>
                <c:pt idx="624">
                  <c:v>9.2824074074074076E-3</c:v>
                </c:pt>
                <c:pt idx="625">
                  <c:v>9.2939814814814812E-3</c:v>
                </c:pt>
                <c:pt idx="626">
                  <c:v>9.3055555555555548E-3</c:v>
                </c:pt>
                <c:pt idx="627">
                  <c:v>9.3171296296296283E-3</c:v>
                </c:pt>
                <c:pt idx="628">
                  <c:v>9.3287037037037036E-3</c:v>
                </c:pt>
                <c:pt idx="629">
                  <c:v>9.3402777777777772E-3</c:v>
                </c:pt>
                <c:pt idx="630">
                  <c:v>9.3518518518518525E-3</c:v>
                </c:pt>
                <c:pt idx="631">
                  <c:v>9.3634259259259261E-3</c:v>
                </c:pt>
                <c:pt idx="632">
                  <c:v>9.3749999999999997E-3</c:v>
                </c:pt>
                <c:pt idx="633">
                  <c:v>9.386574074074075E-3</c:v>
                </c:pt>
                <c:pt idx="634">
                  <c:v>9.3981481481481485E-3</c:v>
                </c:pt>
                <c:pt idx="635">
                  <c:v>9.4097222222222238E-3</c:v>
                </c:pt>
                <c:pt idx="636">
                  <c:v>9.4212962962962957E-3</c:v>
                </c:pt>
                <c:pt idx="637">
                  <c:v>9.432870370370371E-3</c:v>
                </c:pt>
                <c:pt idx="638">
                  <c:v>9.4444444444444445E-3</c:v>
                </c:pt>
                <c:pt idx="639">
                  <c:v>9.4560185185185181E-3</c:v>
                </c:pt>
                <c:pt idx="640">
                  <c:v>9.4675925925925917E-3</c:v>
                </c:pt>
                <c:pt idx="641">
                  <c:v>9.479166666666667E-3</c:v>
                </c:pt>
                <c:pt idx="642">
                  <c:v>9.4907407407407406E-3</c:v>
                </c:pt>
                <c:pt idx="643">
                  <c:v>9.5023148148148159E-3</c:v>
                </c:pt>
                <c:pt idx="644">
                  <c:v>9.5138888888888894E-3</c:v>
                </c:pt>
                <c:pt idx="645">
                  <c:v>9.525462962962963E-3</c:v>
                </c:pt>
                <c:pt idx="646">
                  <c:v>9.5370370370370366E-3</c:v>
                </c:pt>
                <c:pt idx="647">
                  <c:v>9.5486111111111101E-3</c:v>
                </c:pt>
                <c:pt idx="648">
                  <c:v>9.5601851851851855E-3</c:v>
                </c:pt>
                <c:pt idx="649">
                  <c:v>9.571759259259259E-3</c:v>
                </c:pt>
                <c:pt idx="650">
                  <c:v>9.5833333333333343E-3</c:v>
                </c:pt>
                <c:pt idx="651">
                  <c:v>9.5949074074074079E-3</c:v>
                </c:pt>
                <c:pt idx="652">
                  <c:v>9.6064814814814815E-3</c:v>
                </c:pt>
                <c:pt idx="653">
                  <c:v>9.618055555555555E-3</c:v>
                </c:pt>
                <c:pt idx="654">
                  <c:v>9.6296296296296303E-3</c:v>
                </c:pt>
                <c:pt idx="655">
                  <c:v>9.6412037037037039E-3</c:v>
                </c:pt>
                <c:pt idx="656">
                  <c:v>9.6527777777777775E-3</c:v>
                </c:pt>
                <c:pt idx="657">
                  <c:v>9.6643518518518511E-3</c:v>
                </c:pt>
                <c:pt idx="658">
                  <c:v>9.6759259259259264E-3</c:v>
                </c:pt>
                <c:pt idx="659">
                  <c:v>9.6874999999999999E-3</c:v>
                </c:pt>
                <c:pt idx="660">
                  <c:v>9.6990740740740735E-3</c:v>
                </c:pt>
                <c:pt idx="661">
                  <c:v>9.7106481481481471E-3</c:v>
                </c:pt>
                <c:pt idx="662">
                  <c:v>9.7222222222222224E-3</c:v>
                </c:pt>
                <c:pt idx="663">
                  <c:v>9.7337962962962977E-3</c:v>
                </c:pt>
                <c:pt idx="664">
                  <c:v>9.7453703703703713E-3</c:v>
                </c:pt>
                <c:pt idx="665">
                  <c:v>9.7569444444444448E-3</c:v>
                </c:pt>
                <c:pt idx="666">
                  <c:v>9.7685185185185184E-3</c:v>
                </c:pt>
                <c:pt idx="667">
                  <c:v>9.780092592592592E-3</c:v>
                </c:pt>
                <c:pt idx="668">
                  <c:v>9.7916666666666655E-3</c:v>
                </c:pt>
                <c:pt idx="669">
                  <c:v>9.8032407407407408E-3</c:v>
                </c:pt>
                <c:pt idx="670">
                  <c:v>9.8148148148148144E-3</c:v>
                </c:pt>
                <c:pt idx="671">
                  <c:v>9.8263888888888897E-3</c:v>
                </c:pt>
                <c:pt idx="672">
                  <c:v>9.8379629629629633E-3</c:v>
                </c:pt>
                <c:pt idx="673">
                  <c:v>9.8495370370370369E-3</c:v>
                </c:pt>
                <c:pt idx="674">
                  <c:v>9.8611111111111104E-3</c:v>
                </c:pt>
                <c:pt idx="675">
                  <c:v>9.8726851851851857E-3</c:v>
                </c:pt>
                <c:pt idx="676">
                  <c:v>9.8842592592592576E-3</c:v>
                </c:pt>
                <c:pt idx="677">
                  <c:v>9.8958333333333329E-3</c:v>
                </c:pt>
                <c:pt idx="678">
                  <c:v>9.9074074074074082E-3</c:v>
                </c:pt>
                <c:pt idx="679">
                  <c:v>9.9189814814814817E-3</c:v>
                </c:pt>
                <c:pt idx="680">
                  <c:v>9.9305555555555553E-3</c:v>
                </c:pt>
                <c:pt idx="681">
                  <c:v>9.9421296296296289E-3</c:v>
                </c:pt>
                <c:pt idx="682">
                  <c:v>9.9537037037037042E-3</c:v>
                </c:pt>
                <c:pt idx="683">
                  <c:v>9.9652777777777778E-3</c:v>
                </c:pt>
                <c:pt idx="684">
                  <c:v>9.9768518518518531E-3</c:v>
                </c:pt>
                <c:pt idx="685">
                  <c:v>9.9884259259259266E-3</c:v>
                </c:pt>
                <c:pt idx="686">
                  <c:v>0.01</c:v>
                </c:pt>
                <c:pt idx="687">
                  <c:v>1.0011574074074074E-2</c:v>
                </c:pt>
                <c:pt idx="688">
                  <c:v>1.0023148148148147E-2</c:v>
                </c:pt>
                <c:pt idx="689">
                  <c:v>1.0034722222222221E-2</c:v>
                </c:pt>
                <c:pt idx="690">
                  <c:v>1.0046296296296296E-2</c:v>
                </c:pt>
                <c:pt idx="691">
                  <c:v>1.005787037037037E-2</c:v>
                </c:pt>
                <c:pt idx="692">
                  <c:v>1.0069444444444445E-2</c:v>
                </c:pt>
                <c:pt idx="693">
                  <c:v>1.0081018518518519E-2</c:v>
                </c:pt>
                <c:pt idx="694">
                  <c:v>1.0092592592592592E-2</c:v>
                </c:pt>
                <c:pt idx="695">
                  <c:v>1.0104166666666668E-2</c:v>
                </c:pt>
                <c:pt idx="696">
                  <c:v>1.0115740740740741E-2</c:v>
                </c:pt>
                <c:pt idx="697">
                  <c:v>1.0127314814814815E-2</c:v>
                </c:pt>
                <c:pt idx="698">
                  <c:v>1.0138888888888888E-2</c:v>
                </c:pt>
                <c:pt idx="699">
                  <c:v>1.0150462962962964E-2</c:v>
                </c:pt>
                <c:pt idx="700">
                  <c:v>1.0162037037037037E-2</c:v>
                </c:pt>
                <c:pt idx="701">
                  <c:v>1.0173611111111111E-2</c:v>
                </c:pt>
                <c:pt idx="702">
                  <c:v>1.0185185185185184E-2</c:v>
                </c:pt>
                <c:pt idx="703">
                  <c:v>1.019675925925926E-2</c:v>
                </c:pt>
                <c:pt idx="704">
                  <c:v>1.0208333333333333E-2</c:v>
                </c:pt>
                <c:pt idx="705">
                  <c:v>1.0219907407407408E-2</c:v>
                </c:pt>
                <c:pt idx="706">
                  <c:v>1.0231481481481482E-2</c:v>
                </c:pt>
                <c:pt idx="707">
                  <c:v>1.0243055555555556E-2</c:v>
                </c:pt>
                <c:pt idx="708">
                  <c:v>1.0254629629629629E-2</c:v>
                </c:pt>
                <c:pt idx="709">
                  <c:v>1.0266203703703703E-2</c:v>
                </c:pt>
                <c:pt idx="710">
                  <c:v>1.0277777777777778E-2</c:v>
                </c:pt>
                <c:pt idx="711">
                  <c:v>1.0289351851851852E-2</c:v>
                </c:pt>
                <c:pt idx="712">
                  <c:v>1.0300925925925927E-2</c:v>
                </c:pt>
                <c:pt idx="713">
                  <c:v>1.03125E-2</c:v>
                </c:pt>
                <c:pt idx="714">
                  <c:v>1.0324074074074074E-2</c:v>
                </c:pt>
                <c:pt idx="715">
                  <c:v>1.0335648148148148E-2</c:v>
                </c:pt>
                <c:pt idx="716">
                  <c:v>1.0347222222222223E-2</c:v>
                </c:pt>
                <c:pt idx="717">
                  <c:v>1.0358796296296295E-2</c:v>
                </c:pt>
                <c:pt idx="718">
                  <c:v>1.037037037037037E-2</c:v>
                </c:pt>
                <c:pt idx="719">
                  <c:v>1.0381944444444444E-2</c:v>
                </c:pt>
                <c:pt idx="720">
                  <c:v>1.0393518518518519E-2</c:v>
                </c:pt>
                <c:pt idx="721">
                  <c:v>1.0405092592592593E-2</c:v>
                </c:pt>
                <c:pt idx="722">
                  <c:v>1.0416666666666666E-2</c:v>
                </c:pt>
                <c:pt idx="723">
                  <c:v>1.042824074074074E-2</c:v>
                </c:pt>
                <c:pt idx="724">
                  <c:v>1.0439814814814813E-2</c:v>
                </c:pt>
                <c:pt idx="725">
                  <c:v>1.045138888888889E-2</c:v>
                </c:pt>
                <c:pt idx="726">
                  <c:v>1.0462962962962964E-2</c:v>
                </c:pt>
                <c:pt idx="727">
                  <c:v>1.0474537037037037E-2</c:v>
                </c:pt>
                <c:pt idx="728">
                  <c:v>1.0486111111111111E-2</c:v>
                </c:pt>
                <c:pt idx="729">
                  <c:v>1.0497685185185186E-2</c:v>
                </c:pt>
                <c:pt idx="730">
                  <c:v>1.050925925925926E-2</c:v>
                </c:pt>
                <c:pt idx="731">
                  <c:v>1.0520833333333333E-2</c:v>
                </c:pt>
                <c:pt idx="732">
                  <c:v>1.0532407407407407E-2</c:v>
                </c:pt>
                <c:pt idx="733">
                  <c:v>1.0543981481481481E-2</c:v>
                </c:pt>
                <c:pt idx="734">
                  <c:v>1.0555555555555554E-2</c:v>
                </c:pt>
                <c:pt idx="735">
                  <c:v>1.0567129629629629E-2</c:v>
                </c:pt>
                <c:pt idx="736">
                  <c:v>1.0578703703703703E-2</c:v>
                </c:pt>
                <c:pt idx="737">
                  <c:v>1.0590277777777777E-2</c:v>
                </c:pt>
                <c:pt idx="738">
                  <c:v>1.0601851851851854E-2</c:v>
                </c:pt>
                <c:pt idx="739">
                  <c:v>1.0613425925925927E-2</c:v>
                </c:pt>
                <c:pt idx="740">
                  <c:v>1.0625000000000001E-2</c:v>
                </c:pt>
                <c:pt idx="741">
                  <c:v>1.0636574074074074E-2</c:v>
                </c:pt>
                <c:pt idx="742">
                  <c:v>1.064814814814815E-2</c:v>
                </c:pt>
                <c:pt idx="743">
                  <c:v>1.0659722222222221E-2</c:v>
                </c:pt>
                <c:pt idx="744">
                  <c:v>1.0671296296296297E-2</c:v>
                </c:pt>
                <c:pt idx="745">
                  <c:v>1.068287037037037E-2</c:v>
                </c:pt>
                <c:pt idx="746">
                  <c:v>1.0694444444444444E-2</c:v>
                </c:pt>
                <c:pt idx="747">
                  <c:v>1.0706018518518517E-2</c:v>
                </c:pt>
                <c:pt idx="748">
                  <c:v>1.0717592592592593E-2</c:v>
                </c:pt>
                <c:pt idx="749">
                  <c:v>1.0729166666666666E-2</c:v>
                </c:pt>
                <c:pt idx="750">
                  <c:v>1.074074074074074E-2</c:v>
                </c:pt>
                <c:pt idx="751">
                  <c:v>1.0752314814814814E-2</c:v>
                </c:pt>
                <c:pt idx="752">
                  <c:v>1.0763888888888891E-2</c:v>
                </c:pt>
                <c:pt idx="753">
                  <c:v>1.0775462962962964E-2</c:v>
                </c:pt>
                <c:pt idx="754">
                  <c:v>1.0787037037037038E-2</c:v>
                </c:pt>
                <c:pt idx="755">
                  <c:v>1.0798611111111111E-2</c:v>
                </c:pt>
                <c:pt idx="756">
                  <c:v>1.0810185185185185E-2</c:v>
                </c:pt>
                <c:pt idx="757">
                  <c:v>1.082175925925926E-2</c:v>
                </c:pt>
                <c:pt idx="758">
                  <c:v>1.0833333333333334E-2</c:v>
                </c:pt>
                <c:pt idx="759">
                  <c:v>1.0844907407407407E-2</c:v>
                </c:pt>
                <c:pt idx="760">
                  <c:v>1.0856481481481481E-2</c:v>
                </c:pt>
                <c:pt idx="761">
                  <c:v>1.0868055555555556E-2</c:v>
                </c:pt>
                <c:pt idx="762">
                  <c:v>1.087962962962963E-2</c:v>
                </c:pt>
                <c:pt idx="763">
                  <c:v>1.0891203703703703E-2</c:v>
                </c:pt>
                <c:pt idx="764">
                  <c:v>1.0902777777777777E-2</c:v>
                </c:pt>
                <c:pt idx="765">
                  <c:v>1.091435185185185E-2</c:v>
                </c:pt>
                <c:pt idx="766">
                  <c:v>1.0925925925925924E-2</c:v>
                </c:pt>
                <c:pt idx="767">
                  <c:v>1.0937500000000001E-2</c:v>
                </c:pt>
                <c:pt idx="768">
                  <c:v>1.0949074074074075E-2</c:v>
                </c:pt>
                <c:pt idx="769">
                  <c:v>1.0960648148148148E-2</c:v>
                </c:pt>
                <c:pt idx="770">
                  <c:v>1.0972222222222223E-2</c:v>
                </c:pt>
                <c:pt idx="771">
                  <c:v>1.0983796296296297E-2</c:v>
                </c:pt>
                <c:pt idx="772">
                  <c:v>1.0995370370370371E-2</c:v>
                </c:pt>
                <c:pt idx="773">
                  <c:v>1.1006944444444444E-2</c:v>
                </c:pt>
                <c:pt idx="774">
                  <c:v>1.1018518518518518E-2</c:v>
                </c:pt>
                <c:pt idx="775">
                  <c:v>1.1030092592592591E-2</c:v>
                </c:pt>
                <c:pt idx="776">
                  <c:v>1.1041666666666667E-2</c:v>
                </c:pt>
                <c:pt idx="777">
                  <c:v>1.105324074074074E-2</c:v>
                </c:pt>
                <c:pt idx="778">
                  <c:v>1.1064814814814814E-2</c:v>
                </c:pt>
                <c:pt idx="779">
                  <c:v>1.1076388888888887E-2</c:v>
                </c:pt>
                <c:pt idx="780">
                  <c:v>1.1087962962962964E-2</c:v>
                </c:pt>
                <c:pt idx="781">
                  <c:v>1.1099537037037038E-2</c:v>
                </c:pt>
                <c:pt idx="782">
                  <c:v>1.1111111111111112E-2</c:v>
                </c:pt>
                <c:pt idx="783">
                  <c:v>1.1122685185185185E-2</c:v>
                </c:pt>
                <c:pt idx="784">
                  <c:v>1.113425925925926E-2</c:v>
                </c:pt>
                <c:pt idx="785">
                  <c:v>1.1145833333333334E-2</c:v>
                </c:pt>
                <c:pt idx="786">
                  <c:v>1.1157407407407408E-2</c:v>
                </c:pt>
                <c:pt idx="787">
                  <c:v>1.1168981481481481E-2</c:v>
                </c:pt>
                <c:pt idx="788">
                  <c:v>1.1180555555555556E-2</c:v>
                </c:pt>
                <c:pt idx="789">
                  <c:v>1.119212962962963E-2</c:v>
                </c:pt>
                <c:pt idx="790">
                  <c:v>1.1203703703703704E-2</c:v>
                </c:pt>
                <c:pt idx="791">
                  <c:v>1.1215277777777777E-2</c:v>
                </c:pt>
                <c:pt idx="792">
                  <c:v>1.1226851851851854E-2</c:v>
                </c:pt>
                <c:pt idx="793">
                  <c:v>1.1238425925925928E-2</c:v>
                </c:pt>
                <c:pt idx="794">
                  <c:v>1.1249999999999998E-2</c:v>
                </c:pt>
                <c:pt idx="795">
                  <c:v>1.1261574074074071E-2</c:v>
                </c:pt>
                <c:pt idx="796">
                  <c:v>1.1273148148148148E-2</c:v>
                </c:pt>
                <c:pt idx="797">
                  <c:v>1.1284722222222222E-2</c:v>
                </c:pt>
                <c:pt idx="798">
                  <c:v>1.1296296296296296E-2</c:v>
                </c:pt>
                <c:pt idx="799">
                  <c:v>1.1307870370370371E-2</c:v>
                </c:pt>
                <c:pt idx="800">
                  <c:v>1.1319444444444444E-2</c:v>
                </c:pt>
                <c:pt idx="801">
                  <c:v>1.1331018518518518E-2</c:v>
                </c:pt>
                <c:pt idx="802">
                  <c:v>1.1342592592592592E-2</c:v>
                </c:pt>
                <c:pt idx="803">
                  <c:v>1.1354166666666667E-2</c:v>
                </c:pt>
                <c:pt idx="804">
                  <c:v>1.136574074074074E-2</c:v>
                </c:pt>
                <c:pt idx="805">
                  <c:v>1.1377314814814814E-2</c:v>
                </c:pt>
                <c:pt idx="806">
                  <c:v>1.1377314814814814E-2</c:v>
                </c:pt>
                <c:pt idx="807">
                  <c:v>1.1388888888888888E-2</c:v>
                </c:pt>
                <c:pt idx="808">
                  <c:v>1.1400462962962965E-2</c:v>
                </c:pt>
                <c:pt idx="809">
                  <c:v>1.1412037037037038E-2</c:v>
                </c:pt>
                <c:pt idx="810">
                  <c:v>1.1423611111111112E-2</c:v>
                </c:pt>
                <c:pt idx="811">
                  <c:v>1.1435185185185185E-2</c:v>
                </c:pt>
                <c:pt idx="812">
                  <c:v>1.1446759259259261E-2</c:v>
                </c:pt>
                <c:pt idx="813">
                  <c:v>1.1458333333333334E-2</c:v>
                </c:pt>
                <c:pt idx="814">
                  <c:v>1.1469907407407408E-2</c:v>
                </c:pt>
                <c:pt idx="815">
                  <c:v>1.1481481481481483E-2</c:v>
                </c:pt>
                <c:pt idx="816">
                  <c:v>1.1493055555555555E-2</c:v>
                </c:pt>
                <c:pt idx="817">
                  <c:v>1.1504629629629629E-2</c:v>
                </c:pt>
                <c:pt idx="818">
                  <c:v>1.1516203703703702E-2</c:v>
                </c:pt>
                <c:pt idx="819">
                  <c:v>1.1527777777777777E-2</c:v>
                </c:pt>
                <c:pt idx="820">
                  <c:v>1.1539351851851851E-2</c:v>
                </c:pt>
                <c:pt idx="821">
                  <c:v>1.1550925925925925E-2</c:v>
                </c:pt>
                <c:pt idx="822">
                  <c:v>1.1562499999999998E-2</c:v>
                </c:pt>
                <c:pt idx="823">
                  <c:v>1.1574074074074075E-2</c:v>
                </c:pt>
                <c:pt idx="824">
                  <c:v>1.1585648148148149E-2</c:v>
                </c:pt>
                <c:pt idx="825">
                  <c:v>1.1597222222222222E-2</c:v>
                </c:pt>
                <c:pt idx="826">
                  <c:v>1.1608796296296296E-2</c:v>
                </c:pt>
                <c:pt idx="827">
                  <c:v>1.1620370370370371E-2</c:v>
                </c:pt>
                <c:pt idx="828">
                  <c:v>1.1631944444444445E-2</c:v>
                </c:pt>
                <c:pt idx="829">
                  <c:v>1.1643518518518518E-2</c:v>
                </c:pt>
                <c:pt idx="830">
                  <c:v>1.1655092592592594E-2</c:v>
                </c:pt>
                <c:pt idx="831">
                  <c:v>1.1666666666666667E-2</c:v>
                </c:pt>
                <c:pt idx="832">
                  <c:v>1.1678240740740741E-2</c:v>
                </c:pt>
                <c:pt idx="833">
                  <c:v>1.1689814814814814E-2</c:v>
                </c:pt>
                <c:pt idx="834">
                  <c:v>1.1701388888888891E-2</c:v>
                </c:pt>
                <c:pt idx="835">
                  <c:v>1.1712962962962965E-2</c:v>
                </c:pt>
                <c:pt idx="836">
                  <c:v>1.1724537037037035E-2</c:v>
                </c:pt>
                <c:pt idx="837">
                  <c:v>1.1736111111111109E-2</c:v>
                </c:pt>
                <c:pt idx="838">
                  <c:v>1.1747685185185186E-2</c:v>
                </c:pt>
                <c:pt idx="839">
                  <c:v>1.1759259259259259E-2</c:v>
                </c:pt>
                <c:pt idx="840">
                  <c:v>1.1770833333333333E-2</c:v>
                </c:pt>
                <c:pt idx="841">
                  <c:v>1.1782407407407406E-2</c:v>
                </c:pt>
                <c:pt idx="842">
                  <c:v>1.1793981481481482E-2</c:v>
                </c:pt>
                <c:pt idx="843">
                  <c:v>1.1805555555555555E-2</c:v>
                </c:pt>
                <c:pt idx="844">
                  <c:v>1.1817129629629629E-2</c:v>
                </c:pt>
                <c:pt idx="845">
                  <c:v>1.1828703703703704E-2</c:v>
                </c:pt>
                <c:pt idx="846">
                  <c:v>1.1840277777777778E-2</c:v>
                </c:pt>
                <c:pt idx="847">
                  <c:v>1.1851851851851851E-2</c:v>
                </c:pt>
                <c:pt idx="848">
                  <c:v>1.1863425925925925E-2</c:v>
                </c:pt>
                <c:pt idx="849">
                  <c:v>1.1875000000000002E-2</c:v>
                </c:pt>
                <c:pt idx="850">
                  <c:v>1.1886574074074075E-2</c:v>
                </c:pt>
                <c:pt idx="851">
                  <c:v>1.1898148148148149E-2</c:v>
                </c:pt>
                <c:pt idx="852">
                  <c:v>1.1909722222222223E-2</c:v>
                </c:pt>
                <c:pt idx="853">
                  <c:v>1.1921296296296298E-2</c:v>
                </c:pt>
                <c:pt idx="854">
                  <c:v>1.1932870370370371E-2</c:v>
                </c:pt>
                <c:pt idx="855">
                  <c:v>1.1944444444444445E-2</c:v>
                </c:pt>
                <c:pt idx="856">
                  <c:v>1.1956018518518517E-2</c:v>
                </c:pt>
                <c:pt idx="857">
                  <c:v>1.1967592592592592E-2</c:v>
                </c:pt>
                <c:pt idx="858">
                  <c:v>1.1979166666666666E-2</c:v>
                </c:pt>
                <c:pt idx="859">
                  <c:v>1.1990740740740739E-2</c:v>
                </c:pt>
                <c:pt idx="860">
                  <c:v>1.2002314814814815E-2</c:v>
                </c:pt>
                <c:pt idx="861">
                  <c:v>1.2013888888888888E-2</c:v>
                </c:pt>
                <c:pt idx="862">
                  <c:v>1.2025462962962962E-2</c:v>
                </c:pt>
                <c:pt idx="863">
                  <c:v>1.2037037037037035E-2</c:v>
                </c:pt>
                <c:pt idx="864">
                  <c:v>1.2048611111111112E-2</c:v>
                </c:pt>
                <c:pt idx="865">
                  <c:v>1.2060185185185186E-2</c:v>
                </c:pt>
                <c:pt idx="866">
                  <c:v>1.207175925925926E-2</c:v>
                </c:pt>
                <c:pt idx="867">
                  <c:v>1.2083333333333333E-2</c:v>
                </c:pt>
                <c:pt idx="868">
                  <c:v>1.2094907407407408E-2</c:v>
                </c:pt>
                <c:pt idx="869">
                  <c:v>1.2106481481481482E-2</c:v>
                </c:pt>
                <c:pt idx="870">
                  <c:v>1.2118055555555556E-2</c:v>
                </c:pt>
                <c:pt idx="871">
                  <c:v>1.2129629629629629E-2</c:v>
                </c:pt>
                <c:pt idx="872">
                  <c:v>1.2141203703703704E-2</c:v>
                </c:pt>
                <c:pt idx="873">
                  <c:v>1.2152777777777778E-2</c:v>
                </c:pt>
                <c:pt idx="874">
                  <c:v>1.2164351851851852E-2</c:v>
                </c:pt>
                <c:pt idx="875">
                  <c:v>1.2175925925925929E-2</c:v>
                </c:pt>
                <c:pt idx="876">
                  <c:v>1.2187500000000002E-2</c:v>
                </c:pt>
                <c:pt idx="877">
                  <c:v>1.2199074074074072E-2</c:v>
                </c:pt>
                <c:pt idx="878">
                  <c:v>1.2210648148148146E-2</c:v>
                </c:pt>
                <c:pt idx="879">
                  <c:v>1.2222222222222223E-2</c:v>
                </c:pt>
                <c:pt idx="880">
                  <c:v>1.2233796296296296E-2</c:v>
                </c:pt>
                <c:pt idx="881">
                  <c:v>1.224537037037037E-2</c:v>
                </c:pt>
                <c:pt idx="882">
                  <c:v>1.2256944444444444E-2</c:v>
                </c:pt>
                <c:pt idx="883">
                  <c:v>1.2268518518518519E-2</c:v>
                </c:pt>
                <c:pt idx="884">
                  <c:v>1.2280092592592592E-2</c:v>
                </c:pt>
                <c:pt idx="885">
                  <c:v>1.2291666666666666E-2</c:v>
                </c:pt>
                <c:pt idx="886">
                  <c:v>1.230324074074074E-2</c:v>
                </c:pt>
                <c:pt idx="887">
                  <c:v>1.2314814814814815E-2</c:v>
                </c:pt>
                <c:pt idx="888">
                  <c:v>1.2326388888888888E-2</c:v>
                </c:pt>
                <c:pt idx="889">
                  <c:v>1.2337962962962962E-2</c:v>
                </c:pt>
                <c:pt idx="890">
                  <c:v>1.2349537037037039E-2</c:v>
                </c:pt>
                <c:pt idx="891">
                  <c:v>1.2361111111111113E-2</c:v>
                </c:pt>
                <c:pt idx="892">
                  <c:v>1.2372685185185186E-2</c:v>
                </c:pt>
                <c:pt idx="893">
                  <c:v>1.238425925925926E-2</c:v>
                </c:pt>
                <c:pt idx="894">
                  <c:v>1.2395833333333335E-2</c:v>
                </c:pt>
                <c:pt idx="895">
                  <c:v>1.2407407407407409E-2</c:v>
                </c:pt>
                <c:pt idx="896">
                  <c:v>1.2418981481481482E-2</c:v>
                </c:pt>
                <c:pt idx="897">
                  <c:v>1.2430555555555554E-2</c:v>
                </c:pt>
                <c:pt idx="898">
                  <c:v>1.2442129629629629E-2</c:v>
                </c:pt>
                <c:pt idx="899">
                  <c:v>1.2453703703703703E-2</c:v>
                </c:pt>
                <c:pt idx="900">
                  <c:v>1.2465277777777777E-2</c:v>
                </c:pt>
                <c:pt idx="901">
                  <c:v>1.247685185185185E-2</c:v>
                </c:pt>
                <c:pt idx="902">
                  <c:v>1.2488425925925925E-2</c:v>
                </c:pt>
                <c:pt idx="903">
                  <c:v>1.2499999999999999E-2</c:v>
                </c:pt>
                <c:pt idx="904">
                  <c:v>1.2511574074074073E-2</c:v>
                </c:pt>
                <c:pt idx="905">
                  <c:v>1.252314814814815E-2</c:v>
                </c:pt>
                <c:pt idx="906">
                  <c:v>1.2534722222222223E-2</c:v>
                </c:pt>
                <c:pt idx="907">
                  <c:v>1.2546296296296297E-2</c:v>
                </c:pt>
                <c:pt idx="908">
                  <c:v>1.255787037037037E-2</c:v>
                </c:pt>
                <c:pt idx="909">
                  <c:v>1.2569444444444446E-2</c:v>
                </c:pt>
                <c:pt idx="910">
                  <c:v>1.2581018518518519E-2</c:v>
                </c:pt>
                <c:pt idx="911">
                  <c:v>1.2592592592592593E-2</c:v>
                </c:pt>
                <c:pt idx="912">
                  <c:v>1.2604166666666666E-2</c:v>
                </c:pt>
                <c:pt idx="913">
                  <c:v>1.2615740740740742E-2</c:v>
                </c:pt>
                <c:pt idx="914">
                  <c:v>1.2627314814814815E-2</c:v>
                </c:pt>
                <c:pt idx="915">
                  <c:v>1.2638888888888889E-2</c:v>
                </c:pt>
                <c:pt idx="916">
                  <c:v>1.2650462962962962E-2</c:v>
                </c:pt>
                <c:pt idx="917">
                  <c:v>1.2662037037037039E-2</c:v>
                </c:pt>
                <c:pt idx="918">
                  <c:v>1.2673611111111109E-2</c:v>
                </c:pt>
                <c:pt idx="919">
                  <c:v>1.2685185185185183E-2</c:v>
                </c:pt>
                <c:pt idx="920">
                  <c:v>1.269675925925926E-2</c:v>
                </c:pt>
                <c:pt idx="921">
                  <c:v>1.2708333333333334E-2</c:v>
                </c:pt>
                <c:pt idx="922">
                  <c:v>1.2719907407407407E-2</c:v>
                </c:pt>
                <c:pt idx="923">
                  <c:v>1.2731481481481481E-2</c:v>
                </c:pt>
                <c:pt idx="924">
                  <c:v>1.2743055555555556E-2</c:v>
                </c:pt>
                <c:pt idx="925">
                  <c:v>1.275462962962963E-2</c:v>
                </c:pt>
                <c:pt idx="926">
                  <c:v>1.2766203703703703E-2</c:v>
                </c:pt>
                <c:pt idx="927">
                  <c:v>1.2777777777777777E-2</c:v>
                </c:pt>
                <c:pt idx="928">
                  <c:v>1.2789351851851852E-2</c:v>
                </c:pt>
                <c:pt idx="929">
                  <c:v>1.2800925925925926E-2</c:v>
                </c:pt>
                <c:pt idx="930">
                  <c:v>1.2812499999999999E-2</c:v>
                </c:pt>
                <c:pt idx="931">
                  <c:v>1.2824074074074073E-2</c:v>
                </c:pt>
                <c:pt idx="932">
                  <c:v>1.283564814814815E-2</c:v>
                </c:pt>
                <c:pt idx="933">
                  <c:v>1.2847222222222223E-2</c:v>
                </c:pt>
                <c:pt idx="934">
                  <c:v>1.2858796296296297E-2</c:v>
                </c:pt>
                <c:pt idx="935">
                  <c:v>1.2870370370370372E-2</c:v>
                </c:pt>
                <c:pt idx="936">
                  <c:v>1.2881944444444446E-2</c:v>
                </c:pt>
                <c:pt idx="937">
                  <c:v>1.2893518518518519E-2</c:v>
                </c:pt>
                <c:pt idx="938">
                  <c:v>1.2905092592592591E-2</c:v>
                </c:pt>
                <c:pt idx="939">
                  <c:v>1.2916666666666667E-2</c:v>
                </c:pt>
                <c:pt idx="940">
                  <c:v>1.292824074074074E-2</c:v>
                </c:pt>
                <c:pt idx="941">
                  <c:v>1.2939814814814814E-2</c:v>
                </c:pt>
                <c:pt idx="942">
                  <c:v>1.2951388888888887E-2</c:v>
                </c:pt>
                <c:pt idx="943">
                  <c:v>1.2962962962962963E-2</c:v>
                </c:pt>
                <c:pt idx="944">
                  <c:v>1.2974537037037036E-2</c:v>
                </c:pt>
                <c:pt idx="945">
                  <c:v>1.298611111111111E-2</c:v>
                </c:pt>
                <c:pt idx="946">
                  <c:v>1.2997685185185183E-2</c:v>
                </c:pt>
                <c:pt idx="947">
                  <c:v>1.300925925925926E-2</c:v>
                </c:pt>
                <c:pt idx="948">
                  <c:v>1.3020833333333334E-2</c:v>
                </c:pt>
                <c:pt idx="949">
                  <c:v>1.3032407407407407E-2</c:v>
                </c:pt>
                <c:pt idx="950">
                  <c:v>1.3043981481481483E-2</c:v>
                </c:pt>
                <c:pt idx="951">
                  <c:v>1.3055555555555556E-2</c:v>
                </c:pt>
                <c:pt idx="952">
                  <c:v>1.306712962962963E-2</c:v>
                </c:pt>
                <c:pt idx="953">
                  <c:v>1.3078703703703703E-2</c:v>
                </c:pt>
                <c:pt idx="954">
                  <c:v>1.3090277777777779E-2</c:v>
                </c:pt>
                <c:pt idx="955">
                  <c:v>1.3101851851851852E-2</c:v>
                </c:pt>
                <c:pt idx="956">
                  <c:v>1.3113425925925926E-2</c:v>
                </c:pt>
                <c:pt idx="957">
                  <c:v>1.3125E-2</c:v>
                </c:pt>
                <c:pt idx="958">
                  <c:v>1.3136574074074077E-2</c:v>
                </c:pt>
                <c:pt idx="959">
                  <c:v>1.3148148148148147E-2</c:v>
                </c:pt>
                <c:pt idx="960">
                  <c:v>1.315972222222222E-2</c:v>
                </c:pt>
                <c:pt idx="961">
                  <c:v>1.3171296296296294E-2</c:v>
                </c:pt>
                <c:pt idx="962">
                  <c:v>1.3182870370370371E-2</c:v>
                </c:pt>
                <c:pt idx="963">
                  <c:v>1.3194444444444444E-2</c:v>
                </c:pt>
                <c:pt idx="964">
                  <c:v>1.3206018518518518E-2</c:v>
                </c:pt>
                <c:pt idx="965">
                  <c:v>1.3217592592592593E-2</c:v>
                </c:pt>
                <c:pt idx="966">
                  <c:v>1.3229166666666667E-2</c:v>
                </c:pt>
                <c:pt idx="967">
                  <c:v>1.324074074074074E-2</c:v>
                </c:pt>
                <c:pt idx="968">
                  <c:v>1.3252314814814814E-2</c:v>
                </c:pt>
                <c:pt idx="969">
                  <c:v>1.3263888888888889E-2</c:v>
                </c:pt>
                <c:pt idx="970">
                  <c:v>1.3275462962962963E-2</c:v>
                </c:pt>
                <c:pt idx="971">
                  <c:v>1.3287037037037036E-2</c:v>
                </c:pt>
                <c:pt idx="972">
                  <c:v>1.329861111111111E-2</c:v>
                </c:pt>
                <c:pt idx="973">
                  <c:v>1.3310185185185187E-2</c:v>
                </c:pt>
                <c:pt idx="974">
                  <c:v>1.3321759259259261E-2</c:v>
                </c:pt>
                <c:pt idx="975">
                  <c:v>1.3333333333333334E-2</c:v>
                </c:pt>
                <c:pt idx="976">
                  <c:v>1.3344907407407408E-2</c:v>
                </c:pt>
                <c:pt idx="977">
                  <c:v>1.3356481481481483E-2</c:v>
                </c:pt>
                <c:pt idx="978">
                  <c:v>1.3368055555555557E-2</c:v>
                </c:pt>
                <c:pt idx="979">
                  <c:v>1.3379629629629628E-2</c:v>
                </c:pt>
                <c:pt idx="980">
                  <c:v>1.3391203703703704E-2</c:v>
                </c:pt>
                <c:pt idx="981">
                  <c:v>1.3402777777777777E-2</c:v>
                </c:pt>
                <c:pt idx="982">
                  <c:v>1.3414351851851851E-2</c:v>
                </c:pt>
                <c:pt idx="983">
                  <c:v>1.3425925925925924E-2</c:v>
                </c:pt>
                <c:pt idx="984">
                  <c:v>1.34375E-2</c:v>
                </c:pt>
                <c:pt idx="985">
                  <c:v>1.3449074074074073E-2</c:v>
                </c:pt>
                <c:pt idx="986">
                  <c:v>1.3460648148148147E-2</c:v>
                </c:pt>
                <c:pt idx="987">
                  <c:v>1.3472222222222221E-2</c:v>
                </c:pt>
                <c:pt idx="988">
                  <c:v>1.3483796296296298E-2</c:v>
                </c:pt>
                <c:pt idx="989">
                  <c:v>1.3495370370370371E-2</c:v>
                </c:pt>
                <c:pt idx="990">
                  <c:v>1.3506944444444445E-2</c:v>
                </c:pt>
                <c:pt idx="991">
                  <c:v>1.3518518518518518E-2</c:v>
                </c:pt>
                <c:pt idx="992">
                  <c:v>1.3530092592592594E-2</c:v>
                </c:pt>
                <c:pt idx="993">
                  <c:v>1.3541666666666667E-2</c:v>
                </c:pt>
                <c:pt idx="994">
                  <c:v>1.3553240740740741E-2</c:v>
                </c:pt>
                <c:pt idx="995">
                  <c:v>1.3564814814814816E-2</c:v>
                </c:pt>
                <c:pt idx="996">
                  <c:v>1.357638888888889E-2</c:v>
                </c:pt>
                <c:pt idx="997">
                  <c:v>1.3587962962962963E-2</c:v>
                </c:pt>
                <c:pt idx="998">
                  <c:v>1.3599537037037037E-2</c:v>
                </c:pt>
                <c:pt idx="999">
                  <c:v>1.3611111111111114E-2</c:v>
                </c:pt>
                <c:pt idx="1000">
                  <c:v>1.3622685185185184E-2</c:v>
                </c:pt>
                <c:pt idx="1001">
                  <c:v>1.3634259259259257E-2</c:v>
                </c:pt>
                <c:pt idx="1002">
                  <c:v>1.3645833333333331E-2</c:v>
                </c:pt>
                <c:pt idx="1003">
                  <c:v>1.3657407407407408E-2</c:v>
                </c:pt>
                <c:pt idx="1004">
                  <c:v>1.3668981481481482E-2</c:v>
                </c:pt>
                <c:pt idx="1005">
                  <c:v>1.3680555555555555E-2</c:v>
                </c:pt>
                <c:pt idx="1006">
                  <c:v>1.3692129629629629E-2</c:v>
                </c:pt>
                <c:pt idx="1007">
                  <c:v>1.3703703703703704E-2</c:v>
                </c:pt>
                <c:pt idx="1008">
                  <c:v>1.3715277777777778E-2</c:v>
                </c:pt>
                <c:pt idx="1009">
                  <c:v>1.3726851851851851E-2</c:v>
                </c:pt>
                <c:pt idx="1010">
                  <c:v>1.3738425925925926E-2</c:v>
                </c:pt>
                <c:pt idx="1011">
                  <c:v>1.375E-2</c:v>
                </c:pt>
                <c:pt idx="1012">
                  <c:v>1.3761574074074074E-2</c:v>
                </c:pt>
                <c:pt idx="1013">
                  <c:v>1.3773148148148147E-2</c:v>
                </c:pt>
                <c:pt idx="1014">
                  <c:v>1.3784722222222224E-2</c:v>
                </c:pt>
                <c:pt idx="1015">
                  <c:v>1.3796296296296298E-2</c:v>
                </c:pt>
                <c:pt idx="1016">
                  <c:v>1.3807870370370371E-2</c:v>
                </c:pt>
                <c:pt idx="1017">
                  <c:v>1.3819444444444445E-2</c:v>
                </c:pt>
                <c:pt idx="1018">
                  <c:v>1.383101851851852E-2</c:v>
                </c:pt>
                <c:pt idx="1019">
                  <c:v>1.3842592592592594E-2</c:v>
                </c:pt>
                <c:pt idx="1020">
                  <c:v>1.3854166666666666E-2</c:v>
                </c:pt>
                <c:pt idx="1021">
                  <c:v>1.3865740740740739E-2</c:v>
                </c:pt>
                <c:pt idx="1022">
                  <c:v>1.3877314814814815E-2</c:v>
                </c:pt>
                <c:pt idx="1023">
                  <c:v>1.3888888888888888E-2</c:v>
                </c:pt>
                <c:pt idx="1024">
                  <c:v>1.3900462962962962E-2</c:v>
                </c:pt>
                <c:pt idx="1025">
                  <c:v>1.3912037037037037E-2</c:v>
                </c:pt>
                <c:pt idx="1026">
                  <c:v>1.3923611111111111E-2</c:v>
                </c:pt>
                <c:pt idx="1027">
                  <c:v>1.3935185185185184E-2</c:v>
                </c:pt>
                <c:pt idx="1028">
                  <c:v>1.3946759259259258E-2</c:v>
                </c:pt>
                <c:pt idx="1029">
                  <c:v>1.3958333333333335E-2</c:v>
                </c:pt>
                <c:pt idx="1030">
                  <c:v>1.3969907407407408E-2</c:v>
                </c:pt>
                <c:pt idx="1031">
                  <c:v>1.3981481481481482E-2</c:v>
                </c:pt>
                <c:pt idx="1032">
                  <c:v>1.3993055555555555E-2</c:v>
                </c:pt>
                <c:pt idx="1033">
                  <c:v>1.4004629629629631E-2</c:v>
                </c:pt>
                <c:pt idx="1034">
                  <c:v>1.4016203703703704E-2</c:v>
                </c:pt>
                <c:pt idx="1035">
                  <c:v>1.4027777777777778E-2</c:v>
                </c:pt>
                <c:pt idx="1036">
                  <c:v>1.4039351851851851E-2</c:v>
                </c:pt>
                <c:pt idx="1037">
                  <c:v>1.4050925925925927E-2</c:v>
                </c:pt>
                <c:pt idx="1038">
                  <c:v>1.40625E-2</c:v>
                </c:pt>
                <c:pt idx="1039">
                  <c:v>1.4074074074074074E-2</c:v>
                </c:pt>
                <c:pt idx="1040">
                  <c:v>1.4085648148148151E-2</c:v>
                </c:pt>
                <c:pt idx="1041">
                  <c:v>1.4097222222222221E-2</c:v>
                </c:pt>
                <c:pt idx="1042">
                  <c:v>1.4108796296296295E-2</c:v>
                </c:pt>
                <c:pt idx="1043">
                  <c:v>1.4120370370370368E-2</c:v>
                </c:pt>
                <c:pt idx="1044">
                  <c:v>1.4131944444444445E-2</c:v>
                </c:pt>
                <c:pt idx="1045">
                  <c:v>1.4143518518518519E-2</c:v>
                </c:pt>
                <c:pt idx="1046">
                  <c:v>1.4155092592592592E-2</c:v>
                </c:pt>
                <c:pt idx="1047">
                  <c:v>1.4166666666666666E-2</c:v>
                </c:pt>
                <c:pt idx="1048">
                  <c:v>1.4178240740740741E-2</c:v>
                </c:pt>
                <c:pt idx="1049">
                  <c:v>1.4189814814814815E-2</c:v>
                </c:pt>
                <c:pt idx="1050">
                  <c:v>1.4201388888888888E-2</c:v>
                </c:pt>
                <c:pt idx="1051">
                  <c:v>1.4212962962962962E-2</c:v>
                </c:pt>
                <c:pt idx="1052">
                  <c:v>1.4224537037037037E-2</c:v>
                </c:pt>
                <c:pt idx="1053">
                  <c:v>1.4236111111111111E-2</c:v>
                </c:pt>
                <c:pt idx="1054">
                  <c:v>1.4247685185185184E-2</c:v>
                </c:pt>
                <c:pt idx="1055">
                  <c:v>1.4259259259259261E-2</c:v>
                </c:pt>
                <c:pt idx="1056">
                  <c:v>1.4270833333333335E-2</c:v>
                </c:pt>
                <c:pt idx="1057">
                  <c:v>1.4282407407407409E-2</c:v>
                </c:pt>
                <c:pt idx="1058">
                  <c:v>1.4293981481481482E-2</c:v>
                </c:pt>
                <c:pt idx="1059">
                  <c:v>1.4305555555555557E-2</c:v>
                </c:pt>
                <c:pt idx="1060">
                  <c:v>1.4317129629629631E-2</c:v>
                </c:pt>
                <c:pt idx="1061">
                  <c:v>1.4328703703703703E-2</c:v>
                </c:pt>
                <c:pt idx="1062">
                  <c:v>1.4340277777777776E-2</c:v>
                </c:pt>
                <c:pt idx="1063">
                  <c:v>1.4351851851851852E-2</c:v>
                </c:pt>
                <c:pt idx="1064">
                  <c:v>1.4363425925925925E-2</c:v>
                </c:pt>
                <c:pt idx="1065">
                  <c:v>1.4374999999999999E-2</c:v>
                </c:pt>
                <c:pt idx="1066">
                  <c:v>1.4386574074074072E-2</c:v>
                </c:pt>
                <c:pt idx="1067">
                  <c:v>1.4398148148148148E-2</c:v>
                </c:pt>
                <c:pt idx="1068">
                  <c:v>1.4409722222222221E-2</c:v>
                </c:pt>
                <c:pt idx="1069">
                  <c:v>1.4421296296296295E-2</c:v>
                </c:pt>
                <c:pt idx="1070">
                  <c:v>1.4432870370370372E-2</c:v>
                </c:pt>
                <c:pt idx="1071">
                  <c:v>1.4444444444444446E-2</c:v>
                </c:pt>
                <c:pt idx="1072">
                  <c:v>1.4456018518518519E-2</c:v>
                </c:pt>
                <c:pt idx="1073">
                  <c:v>1.4467592592592593E-2</c:v>
                </c:pt>
                <c:pt idx="1074">
                  <c:v>1.4479166666666668E-2</c:v>
                </c:pt>
                <c:pt idx="1075">
                  <c:v>1.4490740740740742E-2</c:v>
                </c:pt>
                <c:pt idx="1076">
                  <c:v>1.4502314814814815E-2</c:v>
                </c:pt>
                <c:pt idx="1077">
                  <c:v>1.4513888888888889E-2</c:v>
                </c:pt>
                <c:pt idx="1078">
                  <c:v>1.4525462962962964E-2</c:v>
                </c:pt>
                <c:pt idx="1079">
                  <c:v>1.4537037037037038E-2</c:v>
                </c:pt>
                <c:pt idx="1080">
                  <c:v>1.4548611111111111E-2</c:v>
                </c:pt>
                <c:pt idx="1081">
                  <c:v>1.4560185185185183E-2</c:v>
                </c:pt>
                <c:pt idx="1082">
                  <c:v>1.4571759259259258E-2</c:v>
                </c:pt>
                <c:pt idx="1083">
                  <c:v>1.4583333333333332E-2</c:v>
                </c:pt>
                <c:pt idx="1084">
                  <c:v>1.4594907407407405E-2</c:v>
                </c:pt>
                <c:pt idx="1085">
                  <c:v>1.4606481481481482E-2</c:v>
                </c:pt>
                <c:pt idx="1086">
                  <c:v>1.4618055555555556E-2</c:v>
                </c:pt>
                <c:pt idx="1087">
                  <c:v>1.462962962962963E-2</c:v>
                </c:pt>
                <c:pt idx="1088">
                  <c:v>1.4641203703703703E-2</c:v>
                </c:pt>
                <c:pt idx="1089">
                  <c:v>1.4652777777777778E-2</c:v>
                </c:pt>
                <c:pt idx="1090">
                  <c:v>1.4664351851851852E-2</c:v>
                </c:pt>
                <c:pt idx="1091">
                  <c:v>1.4675925925925926E-2</c:v>
                </c:pt>
                <c:pt idx="1092">
                  <c:v>1.4687499999999999E-2</c:v>
                </c:pt>
                <c:pt idx="1093">
                  <c:v>1.4699074074074074E-2</c:v>
                </c:pt>
                <c:pt idx="1094">
                  <c:v>1.4710648148148148E-2</c:v>
                </c:pt>
                <c:pt idx="1095">
                  <c:v>1.4722222222222222E-2</c:v>
                </c:pt>
                <c:pt idx="1096">
                  <c:v>1.4733796296296295E-2</c:v>
                </c:pt>
                <c:pt idx="1097">
                  <c:v>1.4745370370370372E-2</c:v>
                </c:pt>
                <c:pt idx="1098">
                  <c:v>1.4756944444444446E-2</c:v>
                </c:pt>
                <c:pt idx="1099">
                  <c:v>1.4768518518518519E-2</c:v>
                </c:pt>
                <c:pt idx="1100">
                  <c:v>1.4780092592592595E-2</c:v>
                </c:pt>
                <c:pt idx="1101">
                  <c:v>1.4791666666666668E-2</c:v>
                </c:pt>
                <c:pt idx="1102">
                  <c:v>1.480324074074074E-2</c:v>
                </c:pt>
                <c:pt idx="1103">
                  <c:v>1.4814814814814814E-2</c:v>
                </c:pt>
                <c:pt idx="1104">
                  <c:v>1.4826388888888889E-2</c:v>
                </c:pt>
                <c:pt idx="1105">
                  <c:v>1.4837962962962963E-2</c:v>
                </c:pt>
                <c:pt idx="1106">
                  <c:v>1.4849537037037036E-2</c:v>
                </c:pt>
                <c:pt idx="1107">
                  <c:v>1.486111111111111E-2</c:v>
                </c:pt>
                <c:pt idx="1108">
                  <c:v>1.4872685185185185E-2</c:v>
                </c:pt>
                <c:pt idx="1109">
                  <c:v>1.4884259259259259E-2</c:v>
                </c:pt>
                <c:pt idx="1110">
                  <c:v>1.4895833333333332E-2</c:v>
                </c:pt>
                <c:pt idx="1111">
                  <c:v>1.4907407407407406E-2</c:v>
                </c:pt>
                <c:pt idx="1112">
                  <c:v>1.4918981481481483E-2</c:v>
                </c:pt>
                <c:pt idx="1113">
                  <c:v>1.4930555555555556E-2</c:v>
                </c:pt>
                <c:pt idx="1114">
                  <c:v>1.494212962962963E-2</c:v>
                </c:pt>
                <c:pt idx="1115">
                  <c:v>1.4953703703703705E-2</c:v>
                </c:pt>
                <c:pt idx="1116">
                  <c:v>1.4965277777777779E-2</c:v>
                </c:pt>
                <c:pt idx="1117">
                  <c:v>1.4976851851851852E-2</c:v>
                </c:pt>
                <c:pt idx="1118">
                  <c:v>1.4988425925925926E-2</c:v>
                </c:pt>
                <c:pt idx="1119">
                  <c:v>1.5000000000000001E-2</c:v>
                </c:pt>
                <c:pt idx="1120">
                  <c:v>1.5011574074074075E-2</c:v>
                </c:pt>
                <c:pt idx="1121">
                  <c:v>1.5023148148148148E-2</c:v>
                </c:pt>
                <c:pt idx="1122">
                  <c:v>1.503472222222222E-2</c:v>
                </c:pt>
                <c:pt idx="1123">
                  <c:v>1.5046296296296295E-2</c:v>
                </c:pt>
                <c:pt idx="1124">
                  <c:v>1.5057870370370369E-2</c:v>
                </c:pt>
                <c:pt idx="1125">
                  <c:v>1.5057870370370369E-2</c:v>
                </c:pt>
                <c:pt idx="1126">
                  <c:v>1.5069444444444443E-2</c:v>
                </c:pt>
                <c:pt idx="1127">
                  <c:v>1.5081018518518516E-2</c:v>
                </c:pt>
                <c:pt idx="1128">
                  <c:v>1.5092592592592593E-2</c:v>
                </c:pt>
                <c:pt idx="1129">
                  <c:v>1.5104166666666667E-2</c:v>
                </c:pt>
                <c:pt idx="1130">
                  <c:v>1.511574074074074E-2</c:v>
                </c:pt>
                <c:pt idx="1131">
                  <c:v>1.5127314814814816E-2</c:v>
                </c:pt>
                <c:pt idx="1132">
                  <c:v>1.5138888888888889E-2</c:v>
                </c:pt>
                <c:pt idx="1133">
                  <c:v>1.5150462962962963E-2</c:v>
                </c:pt>
                <c:pt idx="1134">
                  <c:v>1.5162037037037036E-2</c:v>
                </c:pt>
                <c:pt idx="1135">
                  <c:v>1.5173611111111112E-2</c:v>
                </c:pt>
                <c:pt idx="1136">
                  <c:v>1.5185185185185185E-2</c:v>
                </c:pt>
                <c:pt idx="1137">
                  <c:v>1.5196759259259259E-2</c:v>
                </c:pt>
                <c:pt idx="1138">
                  <c:v>1.5208333333333332E-2</c:v>
                </c:pt>
                <c:pt idx="1139">
                  <c:v>1.5219907407407409E-2</c:v>
                </c:pt>
                <c:pt idx="1140">
                  <c:v>1.5231481481481483E-2</c:v>
                </c:pt>
                <c:pt idx="1141">
                  <c:v>1.5243055555555557E-2</c:v>
                </c:pt>
                <c:pt idx="1142">
                  <c:v>1.525462962962963E-2</c:v>
                </c:pt>
                <c:pt idx="1143">
                  <c:v>1.5266203703703705E-2</c:v>
                </c:pt>
                <c:pt idx="1144">
                  <c:v>1.5277777777777777E-2</c:v>
                </c:pt>
                <c:pt idx="1145">
                  <c:v>1.5289351851851851E-2</c:v>
                </c:pt>
                <c:pt idx="1146">
                  <c:v>1.5300925925925926E-2</c:v>
                </c:pt>
                <c:pt idx="1147">
                  <c:v>1.53125E-2</c:v>
                </c:pt>
                <c:pt idx="1148">
                  <c:v>1.5324074074074073E-2</c:v>
                </c:pt>
                <c:pt idx="1149">
                  <c:v>1.5335648148148147E-2</c:v>
                </c:pt>
                <c:pt idx="1150">
                  <c:v>1.5347222222222222E-2</c:v>
                </c:pt>
                <c:pt idx="1151">
                  <c:v>1.5358796296296296E-2</c:v>
                </c:pt>
                <c:pt idx="1152">
                  <c:v>1.5370370370370369E-2</c:v>
                </c:pt>
                <c:pt idx="1153">
                  <c:v>1.5381944444444443E-2</c:v>
                </c:pt>
                <c:pt idx="1154">
                  <c:v>1.539351851851852E-2</c:v>
                </c:pt>
                <c:pt idx="1155">
                  <c:v>1.5405092592592593E-2</c:v>
                </c:pt>
                <c:pt idx="1156">
                  <c:v>1.5416666666666667E-2</c:v>
                </c:pt>
                <c:pt idx="1157">
                  <c:v>1.5428240740740741E-2</c:v>
                </c:pt>
                <c:pt idx="1158">
                  <c:v>1.5439814814814816E-2</c:v>
                </c:pt>
                <c:pt idx="1159">
                  <c:v>1.545138888888889E-2</c:v>
                </c:pt>
                <c:pt idx="1160">
                  <c:v>1.5462962962962963E-2</c:v>
                </c:pt>
                <c:pt idx="1161">
                  <c:v>1.5474537037037038E-2</c:v>
                </c:pt>
                <c:pt idx="1162">
                  <c:v>1.5486111111111112E-2</c:v>
                </c:pt>
                <c:pt idx="1163">
                  <c:v>1.5497685185185186E-2</c:v>
                </c:pt>
                <c:pt idx="1164">
                  <c:v>1.5509259259259257E-2</c:v>
                </c:pt>
                <c:pt idx="1165">
                  <c:v>1.5520833333333333E-2</c:v>
                </c:pt>
                <c:pt idx="1166">
                  <c:v>1.5532407407407406E-2</c:v>
                </c:pt>
                <c:pt idx="1167">
                  <c:v>1.554398148148148E-2</c:v>
                </c:pt>
                <c:pt idx="1168">
                  <c:v>1.5555555555555553E-2</c:v>
                </c:pt>
                <c:pt idx="1169">
                  <c:v>1.556712962962963E-2</c:v>
                </c:pt>
                <c:pt idx="1170">
                  <c:v>1.5578703703703704E-2</c:v>
                </c:pt>
                <c:pt idx="1171">
                  <c:v>1.5590277777777778E-2</c:v>
                </c:pt>
                <c:pt idx="1172">
                  <c:v>1.5601851851851851E-2</c:v>
                </c:pt>
                <c:pt idx="1173">
                  <c:v>1.5613425925925926E-2</c:v>
                </c:pt>
                <c:pt idx="1174">
                  <c:v>1.5625E-2</c:v>
                </c:pt>
                <c:pt idx="1175">
                  <c:v>1.5636574074074074E-2</c:v>
                </c:pt>
                <c:pt idx="1176">
                  <c:v>1.5648148148148151E-2</c:v>
                </c:pt>
                <c:pt idx="1177">
                  <c:v>1.5659722222222224E-2</c:v>
                </c:pt>
                <c:pt idx="1178">
                  <c:v>1.5671296296296298E-2</c:v>
                </c:pt>
                <c:pt idx="1179">
                  <c:v>1.5682870370370371E-2</c:v>
                </c:pt>
                <c:pt idx="1180">
                  <c:v>1.5694444444444445E-2</c:v>
                </c:pt>
                <c:pt idx="1181">
                  <c:v>1.5706018518518518E-2</c:v>
                </c:pt>
                <c:pt idx="1182">
                  <c:v>1.5717592592592592E-2</c:v>
                </c:pt>
                <c:pt idx="1183">
                  <c:v>1.5729166666666666E-2</c:v>
                </c:pt>
                <c:pt idx="1184">
                  <c:v>1.5740740740740743E-2</c:v>
                </c:pt>
                <c:pt idx="1185">
                  <c:v>1.5752314814814813E-2</c:v>
                </c:pt>
                <c:pt idx="1186">
                  <c:v>1.5763888888888886E-2</c:v>
                </c:pt>
                <c:pt idx="1187">
                  <c:v>1.577546296296296E-2</c:v>
                </c:pt>
                <c:pt idx="1188">
                  <c:v>1.5787037037037037E-2</c:v>
                </c:pt>
                <c:pt idx="1189">
                  <c:v>1.579861111111111E-2</c:v>
                </c:pt>
                <c:pt idx="1190">
                  <c:v>1.5810185185185184E-2</c:v>
                </c:pt>
                <c:pt idx="1191">
                  <c:v>1.5821759259259261E-2</c:v>
                </c:pt>
                <c:pt idx="1192">
                  <c:v>1.5833333333333335E-2</c:v>
                </c:pt>
                <c:pt idx="1193">
                  <c:v>1.5844907407407408E-2</c:v>
                </c:pt>
                <c:pt idx="1194">
                  <c:v>1.5856481481481482E-2</c:v>
                </c:pt>
                <c:pt idx="1195">
                  <c:v>1.5868055555555555E-2</c:v>
                </c:pt>
                <c:pt idx="1196">
                  <c:v>1.5879629629629629E-2</c:v>
                </c:pt>
                <c:pt idx="1197">
                  <c:v>1.5891203703703703E-2</c:v>
                </c:pt>
                <c:pt idx="1198">
                  <c:v>1.5902777777777776E-2</c:v>
                </c:pt>
                <c:pt idx="1199">
                  <c:v>1.5914351851851853E-2</c:v>
                </c:pt>
                <c:pt idx="1200">
                  <c:v>1.5925925925925927E-2</c:v>
                </c:pt>
                <c:pt idx="1201">
                  <c:v>1.59375E-2</c:v>
                </c:pt>
                <c:pt idx="1202">
                  <c:v>1.5949074074074074E-2</c:v>
                </c:pt>
                <c:pt idx="1203">
                  <c:v>1.5960648148148151E-2</c:v>
                </c:pt>
                <c:pt idx="1204">
                  <c:v>1.5972222222222224E-2</c:v>
                </c:pt>
                <c:pt idx="1205">
                  <c:v>1.5983796296296295E-2</c:v>
                </c:pt>
                <c:pt idx="1206">
                  <c:v>1.5995370370370372E-2</c:v>
                </c:pt>
                <c:pt idx="1207">
                  <c:v>1.6006944444444445E-2</c:v>
                </c:pt>
                <c:pt idx="1208">
                  <c:v>1.6018518518518519E-2</c:v>
                </c:pt>
                <c:pt idx="1209">
                  <c:v>1.6030092592592592E-2</c:v>
                </c:pt>
                <c:pt idx="1210">
                  <c:v>1.6041666666666666E-2</c:v>
                </c:pt>
                <c:pt idx="1211">
                  <c:v>1.6053240740740739E-2</c:v>
                </c:pt>
                <c:pt idx="1212">
                  <c:v>1.6064814814814813E-2</c:v>
                </c:pt>
                <c:pt idx="1213">
                  <c:v>1.6076388888888887E-2</c:v>
                </c:pt>
                <c:pt idx="1214">
                  <c:v>1.6087962962962964E-2</c:v>
                </c:pt>
                <c:pt idx="1215">
                  <c:v>1.6099537037037037E-2</c:v>
                </c:pt>
                <c:pt idx="1216">
                  <c:v>1.6111111111111111E-2</c:v>
                </c:pt>
                <c:pt idx="1217">
                  <c:v>1.6122685185185184E-2</c:v>
                </c:pt>
                <c:pt idx="1218">
                  <c:v>1.6134259259259261E-2</c:v>
                </c:pt>
                <c:pt idx="1219">
                  <c:v>1.6145833333333335E-2</c:v>
                </c:pt>
                <c:pt idx="1220">
                  <c:v>1.6157407407407409E-2</c:v>
                </c:pt>
                <c:pt idx="1221">
                  <c:v>1.6168981481481482E-2</c:v>
                </c:pt>
                <c:pt idx="1222">
                  <c:v>1.6180555555555556E-2</c:v>
                </c:pt>
                <c:pt idx="1223">
                  <c:v>1.6192129629629629E-2</c:v>
                </c:pt>
                <c:pt idx="1224">
                  <c:v>1.6203703703703703E-2</c:v>
                </c:pt>
                <c:pt idx="1225">
                  <c:v>1.621527777777778E-2</c:v>
                </c:pt>
                <c:pt idx="1226">
                  <c:v>1.622685185185185E-2</c:v>
                </c:pt>
                <c:pt idx="1227">
                  <c:v>1.6238425925925924E-2</c:v>
                </c:pt>
                <c:pt idx="1228">
                  <c:v>1.6249999999999997E-2</c:v>
                </c:pt>
                <c:pt idx="1229">
                  <c:v>1.6261574074074074E-2</c:v>
                </c:pt>
                <c:pt idx="1230">
                  <c:v>1.6273148148148148E-2</c:v>
                </c:pt>
                <c:pt idx="1231">
                  <c:v>1.6284722222222221E-2</c:v>
                </c:pt>
                <c:pt idx="1232">
                  <c:v>1.6296296296296295E-2</c:v>
                </c:pt>
                <c:pt idx="1233">
                  <c:v>1.6307870370370372E-2</c:v>
                </c:pt>
                <c:pt idx="1234">
                  <c:v>1.6319444444444445E-2</c:v>
                </c:pt>
                <c:pt idx="1235">
                  <c:v>1.6331018518518519E-2</c:v>
                </c:pt>
                <c:pt idx="1236">
                  <c:v>1.6342592592592593E-2</c:v>
                </c:pt>
                <c:pt idx="1237">
                  <c:v>1.6354166666666666E-2</c:v>
                </c:pt>
                <c:pt idx="1238">
                  <c:v>1.636574074074074E-2</c:v>
                </c:pt>
                <c:pt idx="1239">
                  <c:v>1.6377314814814813E-2</c:v>
                </c:pt>
                <c:pt idx="1240">
                  <c:v>1.638888888888889E-2</c:v>
                </c:pt>
                <c:pt idx="1241">
                  <c:v>1.6400462962962964E-2</c:v>
                </c:pt>
                <c:pt idx="1242">
                  <c:v>1.6412037037037037E-2</c:v>
                </c:pt>
                <c:pt idx="1243">
                  <c:v>1.6423611111111111E-2</c:v>
                </c:pt>
                <c:pt idx="1244">
                  <c:v>1.6435185185185188E-2</c:v>
                </c:pt>
                <c:pt idx="1245">
                  <c:v>1.6446759259259262E-2</c:v>
                </c:pt>
                <c:pt idx="1246">
                  <c:v>1.6458333333333332E-2</c:v>
                </c:pt>
                <c:pt idx="1247">
                  <c:v>1.6469907407407405E-2</c:v>
                </c:pt>
                <c:pt idx="1248">
                  <c:v>1.6481481481481482E-2</c:v>
                </c:pt>
                <c:pt idx="1249">
                  <c:v>1.6493055555555556E-2</c:v>
                </c:pt>
                <c:pt idx="1250">
                  <c:v>1.650462962962963E-2</c:v>
                </c:pt>
                <c:pt idx="1251">
                  <c:v>1.6516203703703703E-2</c:v>
                </c:pt>
                <c:pt idx="1252">
                  <c:v>1.6527777777777777E-2</c:v>
                </c:pt>
                <c:pt idx="1253">
                  <c:v>1.653935185185185E-2</c:v>
                </c:pt>
                <c:pt idx="1254">
                  <c:v>1.6550925925925924E-2</c:v>
                </c:pt>
                <c:pt idx="1255">
                  <c:v>1.6562500000000001E-2</c:v>
                </c:pt>
                <c:pt idx="1256">
                  <c:v>1.6574074074074074E-2</c:v>
                </c:pt>
                <c:pt idx="1257">
                  <c:v>1.6585648148148148E-2</c:v>
                </c:pt>
                <c:pt idx="1258">
                  <c:v>1.6597222222222222E-2</c:v>
                </c:pt>
                <c:pt idx="1259">
                  <c:v>1.6608796296296299E-2</c:v>
                </c:pt>
                <c:pt idx="1260">
                  <c:v>1.6620370370370372E-2</c:v>
                </c:pt>
                <c:pt idx="1261">
                  <c:v>1.6631944444444446E-2</c:v>
                </c:pt>
                <c:pt idx="1262">
                  <c:v>1.6643518518518519E-2</c:v>
                </c:pt>
                <c:pt idx="1263">
                  <c:v>1.6655092592592593E-2</c:v>
                </c:pt>
                <c:pt idx="1264">
                  <c:v>1.6666666666666666E-2</c:v>
                </c:pt>
                <c:pt idx="1265">
                  <c:v>1.667824074074074E-2</c:v>
                </c:pt>
                <c:pt idx="1266">
                  <c:v>1.6689814814814817E-2</c:v>
                </c:pt>
                <c:pt idx="1267">
                  <c:v>1.6701388888888887E-2</c:v>
                </c:pt>
                <c:pt idx="1268">
                  <c:v>1.6712962962962961E-2</c:v>
                </c:pt>
                <c:pt idx="1269">
                  <c:v>1.6724537037037034E-2</c:v>
                </c:pt>
                <c:pt idx="1270">
                  <c:v>1.6736111111111111E-2</c:v>
                </c:pt>
                <c:pt idx="1271">
                  <c:v>1.6747685185185185E-2</c:v>
                </c:pt>
                <c:pt idx="1272">
                  <c:v>1.6759259259259258E-2</c:v>
                </c:pt>
                <c:pt idx="1273">
                  <c:v>1.6770833333333332E-2</c:v>
                </c:pt>
                <c:pt idx="1274">
                  <c:v>1.6782407407407409E-2</c:v>
                </c:pt>
                <c:pt idx="1275">
                  <c:v>1.6793981481481483E-2</c:v>
                </c:pt>
                <c:pt idx="1276">
                  <c:v>1.6805555555555556E-2</c:v>
                </c:pt>
                <c:pt idx="1277">
                  <c:v>1.681712962962963E-2</c:v>
                </c:pt>
                <c:pt idx="1278">
                  <c:v>1.6828703703703703E-2</c:v>
                </c:pt>
                <c:pt idx="1279">
                  <c:v>1.6840277777777777E-2</c:v>
                </c:pt>
                <c:pt idx="1280">
                  <c:v>1.6851851851851851E-2</c:v>
                </c:pt>
                <c:pt idx="1281">
                  <c:v>1.6863425925925928E-2</c:v>
                </c:pt>
                <c:pt idx="1282">
                  <c:v>1.6875000000000001E-2</c:v>
                </c:pt>
                <c:pt idx="1283">
                  <c:v>1.6886574074074075E-2</c:v>
                </c:pt>
                <c:pt idx="1284">
                  <c:v>1.6898148148148148E-2</c:v>
                </c:pt>
                <c:pt idx="1285">
                  <c:v>1.6909722222222225E-2</c:v>
                </c:pt>
                <c:pt idx="1286">
                  <c:v>1.6921296296296299E-2</c:v>
                </c:pt>
                <c:pt idx="1287">
                  <c:v>1.6932870370370369E-2</c:v>
                </c:pt>
                <c:pt idx="1288">
                  <c:v>1.6944444444444443E-2</c:v>
                </c:pt>
                <c:pt idx="1289">
                  <c:v>1.695601851851852E-2</c:v>
                </c:pt>
                <c:pt idx="1290">
                  <c:v>1.6967592592592593E-2</c:v>
                </c:pt>
                <c:pt idx="1291">
                  <c:v>1.6979166666666667E-2</c:v>
                </c:pt>
                <c:pt idx="1292">
                  <c:v>1.699074074074074E-2</c:v>
                </c:pt>
                <c:pt idx="1293">
                  <c:v>1.7002314814814814E-2</c:v>
                </c:pt>
                <c:pt idx="1294">
                  <c:v>1.7013888888888887E-2</c:v>
                </c:pt>
                <c:pt idx="1295">
                  <c:v>1.7025462962962961E-2</c:v>
                </c:pt>
                <c:pt idx="1296">
                  <c:v>1.7037037037037038E-2</c:v>
                </c:pt>
                <c:pt idx="1297">
                  <c:v>1.7048611111111112E-2</c:v>
                </c:pt>
                <c:pt idx="1298">
                  <c:v>1.7060185185185185E-2</c:v>
                </c:pt>
                <c:pt idx="1299">
                  <c:v>1.7071759259259259E-2</c:v>
                </c:pt>
                <c:pt idx="1300">
                  <c:v>1.7083333333333336E-2</c:v>
                </c:pt>
                <c:pt idx="1301">
                  <c:v>1.7094907407407409E-2</c:v>
                </c:pt>
                <c:pt idx="1302">
                  <c:v>1.7106481481481483E-2</c:v>
                </c:pt>
                <c:pt idx="1303">
                  <c:v>1.7118055555555556E-2</c:v>
                </c:pt>
                <c:pt idx="1304">
                  <c:v>1.712962962962963E-2</c:v>
                </c:pt>
                <c:pt idx="1305">
                  <c:v>1.7141203703703704E-2</c:v>
                </c:pt>
                <c:pt idx="1306">
                  <c:v>1.7152777777777777E-2</c:v>
                </c:pt>
                <c:pt idx="1307">
                  <c:v>1.7164351851851851E-2</c:v>
                </c:pt>
                <c:pt idx="1308">
                  <c:v>1.7175925925925924E-2</c:v>
                </c:pt>
                <c:pt idx="1309">
                  <c:v>1.7187499999999998E-2</c:v>
                </c:pt>
                <c:pt idx="1310">
                  <c:v>1.7199074074074071E-2</c:v>
                </c:pt>
                <c:pt idx="1311">
                  <c:v>1.7210648148148149E-2</c:v>
                </c:pt>
                <c:pt idx="1312">
                  <c:v>1.7222222222222222E-2</c:v>
                </c:pt>
                <c:pt idx="1313">
                  <c:v>1.7233796296296296E-2</c:v>
                </c:pt>
                <c:pt idx="1314">
                  <c:v>1.7245370370370369E-2</c:v>
                </c:pt>
                <c:pt idx="1315">
                  <c:v>1.7256944444444446E-2</c:v>
                </c:pt>
                <c:pt idx="1316">
                  <c:v>1.726851851851852E-2</c:v>
                </c:pt>
                <c:pt idx="1317">
                  <c:v>1.7280092592592593E-2</c:v>
                </c:pt>
                <c:pt idx="1318">
                  <c:v>1.7291666666666667E-2</c:v>
                </c:pt>
                <c:pt idx="1319">
                  <c:v>1.7303240740740741E-2</c:v>
                </c:pt>
                <c:pt idx="1320">
                  <c:v>1.7314814814814814E-2</c:v>
                </c:pt>
                <c:pt idx="1321">
                  <c:v>1.7326388888888888E-2</c:v>
                </c:pt>
                <c:pt idx="1322">
                  <c:v>1.7337962962962961E-2</c:v>
                </c:pt>
                <c:pt idx="1323">
                  <c:v>1.7349537037037038E-2</c:v>
                </c:pt>
                <c:pt idx="1324">
                  <c:v>1.7361111111111112E-2</c:v>
                </c:pt>
                <c:pt idx="1325">
                  <c:v>1.7372685185185185E-2</c:v>
                </c:pt>
                <c:pt idx="1326">
                  <c:v>1.7384259259259262E-2</c:v>
                </c:pt>
                <c:pt idx="1327">
                  <c:v>1.7395833333333336E-2</c:v>
                </c:pt>
                <c:pt idx="1328">
                  <c:v>1.7407407407407406E-2</c:v>
                </c:pt>
                <c:pt idx="1329">
                  <c:v>1.741898148148148E-2</c:v>
                </c:pt>
                <c:pt idx="1330">
                  <c:v>1.7430555555555557E-2</c:v>
                </c:pt>
                <c:pt idx="1331">
                  <c:v>1.744212962962963E-2</c:v>
                </c:pt>
                <c:pt idx="1332">
                  <c:v>1.7453703703703704E-2</c:v>
                </c:pt>
                <c:pt idx="1333">
                  <c:v>1.7465277777777777E-2</c:v>
                </c:pt>
                <c:pt idx="1334">
                  <c:v>1.7476851851851851E-2</c:v>
                </c:pt>
                <c:pt idx="1335">
                  <c:v>1.7488425925925925E-2</c:v>
                </c:pt>
                <c:pt idx="1336">
                  <c:v>1.7499999999999998E-2</c:v>
                </c:pt>
                <c:pt idx="1337">
                  <c:v>1.7511574074074072E-2</c:v>
                </c:pt>
                <c:pt idx="1338">
                  <c:v>1.7523148148148149E-2</c:v>
                </c:pt>
                <c:pt idx="1339">
                  <c:v>1.7534722222222222E-2</c:v>
                </c:pt>
                <c:pt idx="1340">
                  <c:v>1.7546296296296296E-2</c:v>
                </c:pt>
                <c:pt idx="1341">
                  <c:v>1.7557870370370373E-2</c:v>
                </c:pt>
                <c:pt idx="1342">
                  <c:v>1.7569444444444447E-2</c:v>
                </c:pt>
                <c:pt idx="1343">
                  <c:v>1.758101851851852E-2</c:v>
                </c:pt>
                <c:pt idx="1344">
                  <c:v>1.7592592592592594E-2</c:v>
                </c:pt>
                <c:pt idx="1345">
                  <c:v>1.7604166666666667E-2</c:v>
                </c:pt>
                <c:pt idx="1346">
                  <c:v>1.7615740740740741E-2</c:v>
                </c:pt>
                <c:pt idx="1347">
                  <c:v>1.7627314814814814E-2</c:v>
                </c:pt>
                <c:pt idx="1348">
                  <c:v>1.7638888888888888E-2</c:v>
                </c:pt>
                <c:pt idx="1349">
                  <c:v>1.7650462962962962E-2</c:v>
                </c:pt>
                <c:pt idx="1350">
                  <c:v>1.7662037037037035E-2</c:v>
                </c:pt>
                <c:pt idx="1351">
                  <c:v>1.7673611111111109E-2</c:v>
                </c:pt>
                <c:pt idx="1352">
                  <c:v>1.7685185185185182E-2</c:v>
                </c:pt>
                <c:pt idx="1353">
                  <c:v>1.7696759259259259E-2</c:v>
                </c:pt>
                <c:pt idx="1354">
                  <c:v>1.7708333333333333E-2</c:v>
                </c:pt>
                <c:pt idx="1355">
                  <c:v>1.7719907407407406E-2</c:v>
                </c:pt>
                <c:pt idx="1356">
                  <c:v>1.7731481481481483E-2</c:v>
                </c:pt>
                <c:pt idx="1357">
                  <c:v>1.7743055555555557E-2</c:v>
                </c:pt>
                <c:pt idx="1358">
                  <c:v>1.7754629629629631E-2</c:v>
                </c:pt>
                <c:pt idx="1359">
                  <c:v>1.7766203703703704E-2</c:v>
                </c:pt>
                <c:pt idx="1360">
                  <c:v>1.7777777777777778E-2</c:v>
                </c:pt>
                <c:pt idx="1361">
                  <c:v>1.7789351851851851E-2</c:v>
                </c:pt>
                <c:pt idx="1362">
                  <c:v>1.7800925925925925E-2</c:v>
                </c:pt>
                <c:pt idx="1363">
                  <c:v>1.7812499999999998E-2</c:v>
                </c:pt>
                <c:pt idx="1364">
                  <c:v>1.7824074074074076E-2</c:v>
                </c:pt>
                <c:pt idx="1365">
                  <c:v>1.7835648148148149E-2</c:v>
                </c:pt>
                <c:pt idx="1366">
                  <c:v>1.7847222222222223E-2</c:v>
                </c:pt>
                <c:pt idx="1367">
                  <c:v>1.7858796296296296E-2</c:v>
                </c:pt>
                <c:pt idx="1368">
                  <c:v>1.7870370370370373E-2</c:v>
                </c:pt>
                <c:pt idx="1369">
                  <c:v>1.7881944444444443E-2</c:v>
                </c:pt>
                <c:pt idx="1370">
                  <c:v>1.7893518518518517E-2</c:v>
                </c:pt>
                <c:pt idx="1371">
                  <c:v>1.7905092592592594E-2</c:v>
                </c:pt>
                <c:pt idx="1372">
                  <c:v>1.7916666666666668E-2</c:v>
                </c:pt>
                <c:pt idx="1373">
                  <c:v>1.7928240740740741E-2</c:v>
                </c:pt>
                <c:pt idx="1374">
                  <c:v>1.7939814814814815E-2</c:v>
                </c:pt>
                <c:pt idx="1375">
                  <c:v>1.7951388888888888E-2</c:v>
                </c:pt>
                <c:pt idx="1376">
                  <c:v>1.7962962962962962E-2</c:v>
                </c:pt>
                <c:pt idx="1377">
                  <c:v>1.7974537037037035E-2</c:v>
                </c:pt>
                <c:pt idx="1378">
                  <c:v>1.7986111111111109E-2</c:v>
                </c:pt>
                <c:pt idx="1379">
                  <c:v>1.7997685185185186E-2</c:v>
                </c:pt>
                <c:pt idx="1380">
                  <c:v>1.800925925925926E-2</c:v>
                </c:pt>
                <c:pt idx="1381">
                  <c:v>1.8020833333333333E-2</c:v>
                </c:pt>
                <c:pt idx="1382">
                  <c:v>1.8032407407407407E-2</c:v>
                </c:pt>
                <c:pt idx="1383">
                  <c:v>1.8043981481481484E-2</c:v>
                </c:pt>
                <c:pt idx="1384">
                  <c:v>1.8055555555555557E-2</c:v>
                </c:pt>
                <c:pt idx="1385">
                  <c:v>1.8067129629629631E-2</c:v>
                </c:pt>
                <c:pt idx="1386">
                  <c:v>1.8078703703703704E-2</c:v>
                </c:pt>
                <c:pt idx="1387">
                  <c:v>1.8090277777777778E-2</c:v>
                </c:pt>
                <c:pt idx="1388">
                  <c:v>1.8101851851851852E-2</c:v>
                </c:pt>
                <c:pt idx="1389">
                  <c:v>1.8113425925925925E-2</c:v>
                </c:pt>
                <c:pt idx="1390">
                  <c:v>1.8124999999999999E-2</c:v>
                </c:pt>
                <c:pt idx="1391">
                  <c:v>1.8136574074074072E-2</c:v>
                </c:pt>
                <c:pt idx="1392">
                  <c:v>1.8148148148148146E-2</c:v>
                </c:pt>
                <c:pt idx="1393">
                  <c:v>1.8159722222222219E-2</c:v>
                </c:pt>
                <c:pt idx="1394">
                  <c:v>1.8171296296296297E-2</c:v>
                </c:pt>
                <c:pt idx="1395">
                  <c:v>1.818287037037037E-2</c:v>
                </c:pt>
                <c:pt idx="1396">
                  <c:v>1.8194444444444444E-2</c:v>
                </c:pt>
                <c:pt idx="1397">
                  <c:v>1.8206018518518517E-2</c:v>
                </c:pt>
                <c:pt idx="1398">
                  <c:v>1.8217592592592594E-2</c:v>
                </c:pt>
                <c:pt idx="1399">
                  <c:v>1.8229166666666668E-2</c:v>
                </c:pt>
                <c:pt idx="1400">
                  <c:v>1.8240740740740741E-2</c:v>
                </c:pt>
                <c:pt idx="1401">
                  <c:v>1.8252314814814815E-2</c:v>
                </c:pt>
                <c:pt idx="1402">
                  <c:v>1.8263888888888889E-2</c:v>
                </c:pt>
                <c:pt idx="1403">
                  <c:v>1.8275462962962962E-2</c:v>
                </c:pt>
                <c:pt idx="1404">
                  <c:v>1.8287037037037036E-2</c:v>
                </c:pt>
                <c:pt idx="1405">
                  <c:v>1.8298611111111113E-2</c:v>
                </c:pt>
                <c:pt idx="1406">
                  <c:v>1.8310185185185186E-2</c:v>
                </c:pt>
                <c:pt idx="1407">
                  <c:v>1.832175925925926E-2</c:v>
                </c:pt>
                <c:pt idx="1408">
                  <c:v>1.8333333333333333E-2</c:v>
                </c:pt>
                <c:pt idx="1409">
                  <c:v>1.834490740740741E-2</c:v>
                </c:pt>
                <c:pt idx="1410">
                  <c:v>1.8356481481481481E-2</c:v>
                </c:pt>
                <c:pt idx="1411">
                  <c:v>1.8368055555555554E-2</c:v>
                </c:pt>
                <c:pt idx="1412">
                  <c:v>1.8379629629629628E-2</c:v>
                </c:pt>
                <c:pt idx="1413">
                  <c:v>1.8391203703703705E-2</c:v>
                </c:pt>
                <c:pt idx="1414">
                  <c:v>1.8402777777777778E-2</c:v>
                </c:pt>
                <c:pt idx="1415">
                  <c:v>1.8414351851851852E-2</c:v>
                </c:pt>
                <c:pt idx="1416">
                  <c:v>1.8425925925925925E-2</c:v>
                </c:pt>
                <c:pt idx="1417">
                  <c:v>1.8437499999999999E-2</c:v>
                </c:pt>
                <c:pt idx="1418">
                  <c:v>1.8449074074074073E-2</c:v>
                </c:pt>
                <c:pt idx="1419">
                  <c:v>1.8460648148148146E-2</c:v>
                </c:pt>
                <c:pt idx="1420">
                  <c:v>1.8472222222222223E-2</c:v>
                </c:pt>
                <c:pt idx="1421">
                  <c:v>1.8483796296296297E-2</c:v>
                </c:pt>
                <c:pt idx="1422">
                  <c:v>1.849537037037037E-2</c:v>
                </c:pt>
                <c:pt idx="1423">
                  <c:v>1.8506944444444444E-2</c:v>
                </c:pt>
                <c:pt idx="1424">
                  <c:v>1.8518518518518521E-2</c:v>
                </c:pt>
                <c:pt idx="1425">
                  <c:v>1.8530092592592595E-2</c:v>
                </c:pt>
                <c:pt idx="1426">
                  <c:v>1.8541666666666668E-2</c:v>
                </c:pt>
                <c:pt idx="1427">
                  <c:v>1.8553240740740742E-2</c:v>
                </c:pt>
                <c:pt idx="1428">
                  <c:v>1.8564814814814815E-2</c:v>
                </c:pt>
                <c:pt idx="1429">
                  <c:v>1.8576388888888889E-2</c:v>
                </c:pt>
                <c:pt idx="1430">
                  <c:v>1.8587962962962962E-2</c:v>
                </c:pt>
                <c:pt idx="1431">
                  <c:v>1.8599537037037036E-2</c:v>
                </c:pt>
                <c:pt idx="1432">
                  <c:v>1.861111111111111E-2</c:v>
                </c:pt>
                <c:pt idx="1433">
                  <c:v>1.8622685185185183E-2</c:v>
                </c:pt>
                <c:pt idx="1434">
                  <c:v>1.8634259259259257E-2</c:v>
                </c:pt>
                <c:pt idx="1435">
                  <c:v>1.8645833333333334E-2</c:v>
                </c:pt>
                <c:pt idx="1436">
                  <c:v>1.8657407407407407E-2</c:v>
                </c:pt>
                <c:pt idx="1437">
                  <c:v>1.8668981481481481E-2</c:v>
                </c:pt>
                <c:pt idx="1438">
                  <c:v>1.8680555555555554E-2</c:v>
                </c:pt>
                <c:pt idx="1439">
                  <c:v>1.8692129629629631E-2</c:v>
                </c:pt>
                <c:pt idx="1440">
                  <c:v>1.8703703703703705E-2</c:v>
                </c:pt>
                <c:pt idx="1441">
                  <c:v>1.8715277777777779E-2</c:v>
                </c:pt>
                <c:pt idx="1442">
                  <c:v>1.8726851851851852E-2</c:v>
                </c:pt>
                <c:pt idx="1443">
                  <c:v>1.8738425925925926E-2</c:v>
                </c:pt>
                <c:pt idx="1444">
                  <c:v>1.8749999999999999E-2</c:v>
                </c:pt>
                <c:pt idx="1445">
                  <c:v>1.8761574074074073E-2</c:v>
                </c:pt>
                <c:pt idx="1446">
                  <c:v>1.877314814814815E-2</c:v>
                </c:pt>
                <c:pt idx="1447">
                  <c:v>1.8784722222222223E-2</c:v>
                </c:pt>
                <c:pt idx="1448">
                  <c:v>1.8796296296296297E-2</c:v>
                </c:pt>
                <c:pt idx="1449">
                  <c:v>1.8807870370370371E-2</c:v>
                </c:pt>
                <c:pt idx="1450">
                  <c:v>1.8819444444444448E-2</c:v>
                </c:pt>
                <c:pt idx="1451">
                  <c:v>1.8831018518518518E-2</c:v>
                </c:pt>
                <c:pt idx="1452">
                  <c:v>1.8831018518518518E-2</c:v>
                </c:pt>
                <c:pt idx="1453">
                  <c:v>1.8842592592592591E-2</c:v>
                </c:pt>
                <c:pt idx="1454">
                  <c:v>1.8854166666666665E-2</c:v>
                </c:pt>
                <c:pt idx="1455">
                  <c:v>1.8865740740740742E-2</c:v>
                </c:pt>
                <c:pt idx="1456">
                  <c:v>1.8877314814814816E-2</c:v>
                </c:pt>
                <c:pt idx="1457">
                  <c:v>1.8888888888888889E-2</c:v>
                </c:pt>
                <c:pt idx="1458">
                  <c:v>1.8900462962962963E-2</c:v>
                </c:pt>
                <c:pt idx="1459">
                  <c:v>1.8912037037037036E-2</c:v>
                </c:pt>
                <c:pt idx="1460">
                  <c:v>1.892361111111111E-2</c:v>
                </c:pt>
                <c:pt idx="1461">
                  <c:v>1.8935185185185183E-2</c:v>
                </c:pt>
                <c:pt idx="1462">
                  <c:v>1.894675925925926E-2</c:v>
                </c:pt>
                <c:pt idx="1463">
                  <c:v>1.8958333333333334E-2</c:v>
                </c:pt>
                <c:pt idx="1464">
                  <c:v>1.8969907407407408E-2</c:v>
                </c:pt>
                <c:pt idx="1465">
                  <c:v>1.8981481481481481E-2</c:v>
                </c:pt>
                <c:pt idx="1466">
                  <c:v>1.8993055555555558E-2</c:v>
                </c:pt>
                <c:pt idx="1467">
                  <c:v>1.9004629629629632E-2</c:v>
                </c:pt>
                <c:pt idx="1468">
                  <c:v>1.9016203703703705E-2</c:v>
                </c:pt>
                <c:pt idx="1469">
                  <c:v>1.9027777777777779E-2</c:v>
                </c:pt>
                <c:pt idx="1470">
                  <c:v>1.9039351851851852E-2</c:v>
                </c:pt>
                <c:pt idx="1471">
                  <c:v>1.9050925925925926E-2</c:v>
                </c:pt>
                <c:pt idx="1472">
                  <c:v>1.90625E-2</c:v>
                </c:pt>
                <c:pt idx="1473">
                  <c:v>1.9074074074074073E-2</c:v>
                </c:pt>
                <c:pt idx="1474">
                  <c:v>1.9085648148148147E-2</c:v>
                </c:pt>
                <c:pt idx="1475">
                  <c:v>1.909722222222222E-2</c:v>
                </c:pt>
                <c:pt idx="1476">
                  <c:v>1.9108796296296294E-2</c:v>
                </c:pt>
                <c:pt idx="1477">
                  <c:v>1.9120370370370371E-2</c:v>
                </c:pt>
                <c:pt idx="1478">
                  <c:v>1.9131944444444444E-2</c:v>
                </c:pt>
                <c:pt idx="1479">
                  <c:v>1.9143518518518518E-2</c:v>
                </c:pt>
                <c:pt idx="1480">
                  <c:v>1.9155092592592592E-2</c:v>
                </c:pt>
                <c:pt idx="1481">
                  <c:v>1.9166666666666669E-2</c:v>
                </c:pt>
                <c:pt idx="1482">
                  <c:v>1.9178240740740742E-2</c:v>
                </c:pt>
                <c:pt idx="1483">
                  <c:v>1.9189814814814816E-2</c:v>
                </c:pt>
                <c:pt idx="1484">
                  <c:v>1.9201388888888889E-2</c:v>
                </c:pt>
                <c:pt idx="1485">
                  <c:v>1.9212962962962963E-2</c:v>
                </c:pt>
                <c:pt idx="1486">
                  <c:v>1.9224537037037037E-2</c:v>
                </c:pt>
                <c:pt idx="1487">
                  <c:v>1.923611111111111E-2</c:v>
                </c:pt>
                <c:pt idx="1488">
                  <c:v>1.9247685185185184E-2</c:v>
                </c:pt>
                <c:pt idx="1489">
                  <c:v>1.9259259259259261E-2</c:v>
                </c:pt>
                <c:pt idx="1490">
                  <c:v>1.9270833333333334E-2</c:v>
                </c:pt>
                <c:pt idx="1491">
                  <c:v>1.9282407407407408E-2</c:v>
                </c:pt>
                <c:pt idx="1492">
                  <c:v>1.9293981481481485E-2</c:v>
                </c:pt>
                <c:pt idx="1493">
                  <c:v>1.9305555555555555E-2</c:v>
                </c:pt>
                <c:pt idx="1494">
                  <c:v>1.9317129629629629E-2</c:v>
                </c:pt>
                <c:pt idx="1495">
                  <c:v>1.9328703703703702E-2</c:v>
                </c:pt>
                <c:pt idx="1496">
                  <c:v>1.9340277777777779E-2</c:v>
                </c:pt>
                <c:pt idx="1497">
                  <c:v>1.9351851851851853E-2</c:v>
                </c:pt>
                <c:pt idx="1498">
                  <c:v>1.9363425925925926E-2</c:v>
                </c:pt>
                <c:pt idx="1499">
                  <c:v>1.9375E-2</c:v>
                </c:pt>
                <c:pt idx="1500">
                  <c:v>1.9386574074074073E-2</c:v>
                </c:pt>
                <c:pt idx="1501">
                  <c:v>1.9398148148148147E-2</c:v>
                </c:pt>
                <c:pt idx="1502">
                  <c:v>1.9409722222222221E-2</c:v>
                </c:pt>
                <c:pt idx="1503">
                  <c:v>1.9421296296296294E-2</c:v>
                </c:pt>
                <c:pt idx="1504">
                  <c:v>1.9432870370370371E-2</c:v>
                </c:pt>
                <c:pt idx="1505">
                  <c:v>1.9444444444444445E-2</c:v>
                </c:pt>
                <c:pt idx="1506">
                  <c:v>1.9456018518518518E-2</c:v>
                </c:pt>
                <c:pt idx="1507">
                  <c:v>1.9467592592592595E-2</c:v>
                </c:pt>
                <c:pt idx="1508">
                  <c:v>1.9479166666666669E-2</c:v>
                </c:pt>
                <c:pt idx="1509">
                  <c:v>1.9490740740740743E-2</c:v>
                </c:pt>
                <c:pt idx="1510">
                  <c:v>1.9502314814814816E-2</c:v>
                </c:pt>
                <c:pt idx="1511">
                  <c:v>1.951388888888889E-2</c:v>
                </c:pt>
                <c:pt idx="1512">
                  <c:v>1.9525462962962963E-2</c:v>
                </c:pt>
                <c:pt idx="1513">
                  <c:v>1.9537037037037037E-2</c:v>
                </c:pt>
                <c:pt idx="1514">
                  <c:v>1.954861111111111E-2</c:v>
                </c:pt>
                <c:pt idx="1515">
                  <c:v>1.9560185185185184E-2</c:v>
                </c:pt>
                <c:pt idx="1516">
                  <c:v>1.9571759259259257E-2</c:v>
                </c:pt>
                <c:pt idx="1517">
                  <c:v>1.9583333333333331E-2</c:v>
                </c:pt>
                <c:pt idx="1518">
                  <c:v>1.9594907407407405E-2</c:v>
                </c:pt>
                <c:pt idx="1519">
                  <c:v>1.9606481481481482E-2</c:v>
                </c:pt>
                <c:pt idx="1520">
                  <c:v>1.9618055555555555E-2</c:v>
                </c:pt>
                <c:pt idx="1521">
                  <c:v>1.9629629629629629E-2</c:v>
                </c:pt>
                <c:pt idx="1522">
                  <c:v>1.9641203703703706E-2</c:v>
                </c:pt>
                <c:pt idx="1523">
                  <c:v>1.9652777777777779E-2</c:v>
                </c:pt>
                <c:pt idx="1524">
                  <c:v>1.9664351851851853E-2</c:v>
                </c:pt>
                <c:pt idx="1525">
                  <c:v>1.9675925925925927E-2</c:v>
                </c:pt>
                <c:pt idx="1526">
                  <c:v>1.96875E-2</c:v>
                </c:pt>
                <c:pt idx="1527">
                  <c:v>1.9699074074074074E-2</c:v>
                </c:pt>
                <c:pt idx="1528">
                  <c:v>1.9710648148148147E-2</c:v>
                </c:pt>
                <c:pt idx="1529">
                  <c:v>1.9722222222222221E-2</c:v>
                </c:pt>
                <c:pt idx="1530">
                  <c:v>1.9733796296296298E-2</c:v>
                </c:pt>
                <c:pt idx="1531">
                  <c:v>1.9745370370370371E-2</c:v>
                </c:pt>
                <c:pt idx="1532">
                  <c:v>1.9756944444444445E-2</c:v>
                </c:pt>
                <c:pt idx="1533">
                  <c:v>1.9768518518518515E-2</c:v>
                </c:pt>
                <c:pt idx="1534">
                  <c:v>1.9780092592592592E-2</c:v>
                </c:pt>
                <c:pt idx="1535">
                  <c:v>1.9791666666666666E-2</c:v>
                </c:pt>
                <c:pt idx="1536">
                  <c:v>1.9803240740740739E-2</c:v>
                </c:pt>
                <c:pt idx="1537">
                  <c:v>1.9814814814814816E-2</c:v>
                </c:pt>
                <c:pt idx="1538">
                  <c:v>1.982638888888889E-2</c:v>
                </c:pt>
                <c:pt idx="1539">
                  <c:v>1.9837962962962963E-2</c:v>
                </c:pt>
                <c:pt idx="1540">
                  <c:v>1.9849537037037037E-2</c:v>
                </c:pt>
                <c:pt idx="1541">
                  <c:v>1.9861111111111111E-2</c:v>
                </c:pt>
                <c:pt idx="1542">
                  <c:v>1.9872685185185184E-2</c:v>
                </c:pt>
                <c:pt idx="1543">
                  <c:v>1.9884259259259258E-2</c:v>
                </c:pt>
                <c:pt idx="1544">
                  <c:v>1.9895833333333331E-2</c:v>
                </c:pt>
                <c:pt idx="1545">
                  <c:v>1.9907407407407408E-2</c:v>
                </c:pt>
                <c:pt idx="1546">
                  <c:v>1.9918981481481482E-2</c:v>
                </c:pt>
                <c:pt idx="1547">
                  <c:v>1.9930555555555556E-2</c:v>
                </c:pt>
                <c:pt idx="1548">
                  <c:v>1.9942129629629629E-2</c:v>
                </c:pt>
                <c:pt idx="1549">
                  <c:v>1.9953703703703706E-2</c:v>
                </c:pt>
                <c:pt idx="1550">
                  <c:v>1.996527777777778E-2</c:v>
                </c:pt>
                <c:pt idx="1551">
                  <c:v>1.9976851851851853E-2</c:v>
                </c:pt>
                <c:pt idx="1552">
                  <c:v>1.9988425925925927E-2</c:v>
                </c:pt>
                <c:pt idx="1553">
                  <c:v>0.02</c:v>
                </c:pt>
                <c:pt idx="1554">
                  <c:v>2.0011574074074074E-2</c:v>
                </c:pt>
                <c:pt idx="1555">
                  <c:v>2.0023148148148148E-2</c:v>
                </c:pt>
                <c:pt idx="1556">
                  <c:v>2.0034722222222221E-2</c:v>
                </c:pt>
                <c:pt idx="1557">
                  <c:v>2.0046296296296295E-2</c:v>
                </c:pt>
                <c:pt idx="1558">
                  <c:v>2.0057870370370368E-2</c:v>
                </c:pt>
                <c:pt idx="1559">
                  <c:v>2.0069444444444442E-2</c:v>
                </c:pt>
                <c:pt idx="1560">
                  <c:v>2.0081018518518519E-2</c:v>
                </c:pt>
                <c:pt idx="1561">
                  <c:v>2.0092592592592592E-2</c:v>
                </c:pt>
                <c:pt idx="1562">
                  <c:v>2.0104166666666666E-2</c:v>
                </c:pt>
                <c:pt idx="1563">
                  <c:v>2.011574074074074E-2</c:v>
                </c:pt>
                <c:pt idx="1564">
                  <c:v>2.0127314814814817E-2</c:v>
                </c:pt>
                <c:pt idx="1565">
                  <c:v>2.013888888888889E-2</c:v>
                </c:pt>
                <c:pt idx="1566">
                  <c:v>2.0150462962962964E-2</c:v>
                </c:pt>
                <c:pt idx="1567">
                  <c:v>2.0162037037037037E-2</c:v>
                </c:pt>
                <c:pt idx="1568">
                  <c:v>2.0173611111111111E-2</c:v>
                </c:pt>
                <c:pt idx="1569">
                  <c:v>2.0185185185185184E-2</c:v>
                </c:pt>
                <c:pt idx="1570">
                  <c:v>2.0196759259259258E-2</c:v>
                </c:pt>
                <c:pt idx="1571">
                  <c:v>2.0208333333333335E-2</c:v>
                </c:pt>
                <c:pt idx="1572">
                  <c:v>2.0219907407407409E-2</c:v>
                </c:pt>
                <c:pt idx="1573">
                  <c:v>2.0231481481481482E-2</c:v>
                </c:pt>
                <c:pt idx="1574">
                  <c:v>2.0243055555555552E-2</c:v>
                </c:pt>
                <c:pt idx="1575">
                  <c:v>2.0254629629629629E-2</c:v>
                </c:pt>
                <c:pt idx="1576">
                  <c:v>2.0266203703703703E-2</c:v>
                </c:pt>
                <c:pt idx="1577">
                  <c:v>2.0277777777777777E-2</c:v>
                </c:pt>
                <c:pt idx="1578">
                  <c:v>2.028935185185185E-2</c:v>
                </c:pt>
                <c:pt idx="1579">
                  <c:v>2.0300925925925927E-2</c:v>
                </c:pt>
                <c:pt idx="1580">
                  <c:v>2.0312500000000001E-2</c:v>
                </c:pt>
                <c:pt idx="1581">
                  <c:v>2.0324074074074074E-2</c:v>
                </c:pt>
                <c:pt idx="1582">
                  <c:v>2.0335648148148148E-2</c:v>
                </c:pt>
                <c:pt idx="1583">
                  <c:v>2.0347222222222221E-2</c:v>
                </c:pt>
                <c:pt idx="1584">
                  <c:v>2.0358796296296295E-2</c:v>
                </c:pt>
                <c:pt idx="1585">
                  <c:v>2.0370370370370369E-2</c:v>
                </c:pt>
                <c:pt idx="1586">
                  <c:v>2.0381944444444446E-2</c:v>
                </c:pt>
                <c:pt idx="1587">
                  <c:v>2.0393518518518519E-2</c:v>
                </c:pt>
                <c:pt idx="1588">
                  <c:v>2.0405092592592593E-2</c:v>
                </c:pt>
                <c:pt idx="1589">
                  <c:v>2.0416666666666666E-2</c:v>
                </c:pt>
                <c:pt idx="1590">
                  <c:v>2.0428240740740743E-2</c:v>
                </c:pt>
                <c:pt idx="1591">
                  <c:v>2.0439814814814817E-2</c:v>
                </c:pt>
                <c:pt idx="1592">
                  <c:v>2.045138888888889E-2</c:v>
                </c:pt>
                <c:pt idx="1593">
                  <c:v>2.0462962962962964E-2</c:v>
                </c:pt>
                <c:pt idx="1594">
                  <c:v>2.0474537037037038E-2</c:v>
                </c:pt>
                <c:pt idx="1595">
                  <c:v>2.0486111111111111E-2</c:v>
                </c:pt>
                <c:pt idx="1596">
                  <c:v>2.0497685185185185E-2</c:v>
                </c:pt>
                <c:pt idx="1597">
                  <c:v>2.0509259259259258E-2</c:v>
                </c:pt>
                <c:pt idx="1598">
                  <c:v>2.0520833333333332E-2</c:v>
                </c:pt>
                <c:pt idx="1599">
                  <c:v>2.0532407407407405E-2</c:v>
                </c:pt>
                <c:pt idx="1600">
                  <c:v>2.0543981481481479E-2</c:v>
                </c:pt>
                <c:pt idx="1601">
                  <c:v>2.0555555555555556E-2</c:v>
                </c:pt>
                <c:pt idx="1602">
                  <c:v>2.056712962962963E-2</c:v>
                </c:pt>
                <c:pt idx="1603">
                  <c:v>2.0578703703703703E-2</c:v>
                </c:pt>
                <c:pt idx="1604">
                  <c:v>2.0590277777777777E-2</c:v>
                </c:pt>
                <c:pt idx="1605">
                  <c:v>2.0601851851851854E-2</c:v>
                </c:pt>
                <c:pt idx="1606">
                  <c:v>2.0613425925925927E-2</c:v>
                </c:pt>
                <c:pt idx="1607">
                  <c:v>2.0625000000000001E-2</c:v>
                </c:pt>
                <c:pt idx="1608">
                  <c:v>2.0636574074074075E-2</c:v>
                </c:pt>
                <c:pt idx="1609">
                  <c:v>2.0648148148148148E-2</c:v>
                </c:pt>
                <c:pt idx="1610">
                  <c:v>2.0659722222222222E-2</c:v>
                </c:pt>
                <c:pt idx="1611">
                  <c:v>2.0671296296296295E-2</c:v>
                </c:pt>
                <c:pt idx="1612">
                  <c:v>2.0682870370370372E-2</c:v>
                </c:pt>
                <c:pt idx="1613">
                  <c:v>2.0694444444444446E-2</c:v>
                </c:pt>
                <c:pt idx="1614">
                  <c:v>2.0706018518518519E-2</c:v>
                </c:pt>
                <c:pt idx="1615">
                  <c:v>2.071759259259259E-2</c:v>
                </c:pt>
                <c:pt idx="1616">
                  <c:v>2.0729166666666667E-2</c:v>
                </c:pt>
                <c:pt idx="1617">
                  <c:v>2.074074074074074E-2</c:v>
                </c:pt>
                <c:pt idx="1618">
                  <c:v>2.0752314814814814E-2</c:v>
                </c:pt>
                <c:pt idx="1619">
                  <c:v>2.0763888888888887E-2</c:v>
                </c:pt>
                <c:pt idx="1620">
                  <c:v>2.0775462962962964E-2</c:v>
                </c:pt>
                <c:pt idx="1621">
                  <c:v>2.0787037037037038E-2</c:v>
                </c:pt>
                <c:pt idx="1622">
                  <c:v>2.0798611111111111E-2</c:v>
                </c:pt>
                <c:pt idx="1623">
                  <c:v>2.0810185185185185E-2</c:v>
                </c:pt>
                <c:pt idx="1624">
                  <c:v>2.0821759259259259E-2</c:v>
                </c:pt>
                <c:pt idx="1625">
                  <c:v>2.0833333333333332E-2</c:v>
                </c:pt>
                <c:pt idx="1626">
                  <c:v>2.0844907407407406E-2</c:v>
                </c:pt>
                <c:pt idx="1627">
                  <c:v>2.0856481481481479E-2</c:v>
                </c:pt>
                <c:pt idx="1628">
                  <c:v>2.0868055555555556E-2</c:v>
                </c:pt>
                <c:pt idx="1629">
                  <c:v>2.0879629629629626E-2</c:v>
                </c:pt>
                <c:pt idx="1630">
                  <c:v>2.0891203703703703E-2</c:v>
                </c:pt>
                <c:pt idx="1631">
                  <c:v>2.0902777777777781E-2</c:v>
                </c:pt>
                <c:pt idx="1632">
                  <c:v>2.0914351851851851E-2</c:v>
                </c:pt>
                <c:pt idx="1633">
                  <c:v>2.0925925925925928E-2</c:v>
                </c:pt>
                <c:pt idx="1634">
                  <c:v>2.0937499999999998E-2</c:v>
                </c:pt>
                <c:pt idx="1635">
                  <c:v>2.0949074074074075E-2</c:v>
                </c:pt>
                <c:pt idx="1636">
                  <c:v>2.0960648148148148E-2</c:v>
                </c:pt>
                <c:pt idx="1637">
                  <c:v>2.0972222222222222E-2</c:v>
                </c:pt>
                <c:pt idx="1638">
                  <c:v>2.0983796296296296E-2</c:v>
                </c:pt>
                <c:pt idx="1639">
                  <c:v>2.0995370370370373E-2</c:v>
                </c:pt>
                <c:pt idx="1640">
                  <c:v>2.1006944444444443E-2</c:v>
                </c:pt>
                <c:pt idx="1641">
                  <c:v>2.101851851851852E-2</c:v>
                </c:pt>
                <c:pt idx="1642">
                  <c:v>2.1030092592592597E-2</c:v>
                </c:pt>
                <c:pt idx="1643">
                  <c:v>2.1041666666666667E-2</c:v>
                </c:pt>
                <c:pt idx="1644">
                  <c:v>2.1053240740740744E-2</c:v>
                </c:pt>
                <c:pt idx="1645">
                  <c:v>2.1064814814814814E-2</c:v>
                </c:pt>
                <c:pt idx="1646">
                  <c:v>2.1076388888888891E-2</c:v>
                </c:pt>
                <c:pt idx="1647">
                  <c:v>2.1087962962962961E-2</c:v>
                </c:pt>
                <c:pt idx="1648">
                  <c:v>2.1099537037037038E-2</c:v>
                </c:pt>
                <c:pt idx="1649">
                  <c:v>2.1111111111111108E-2</c:v>
                </c:pt>
                <c:pt idx="1650">
                  <c:v>2.1122685185185185E-2</c:v>
                </c:pt>
                <c:pt idx="1651">
                  <c:v>2.1134259259259259E-2</c:v>
                </c:pt>
                <c:pt idx="1652">
                  <c:v>2.1145833333333332E-2</c:v>
                </c:pt>
                <c:pt idx="1653">
                  <c:v>2.1157407407407406E-2</c:v>
                </c:pt>
                <c:pt idx="1654">
                  <c:v>2.1168981481481483E-2</c:v>
                </c:pt>
                <c:pt idx="1655">
                  <c:v>2.1180555555555553E-2</c:v>
                </c:pt>
                <c:pt idx="1656">
                  <c:v>2.119212962962963E-2</c:v>
                </c:pt>
                <c:pt idx="1657">
                  <c:v>2.1203703703703707E-2</c:v>
                </c:pt>
                <c:pt idx="1658">
                  <c:v>2.1215277777777777E-2</c:v>
                </c:pt>
                <c:pt idx="1659">
                  <c:v>2.1226851851851854E-2</c:v>
                </c:pt>
                <c:pt idx="1660">
                  <c:v>2.1238425925925924E-2</c:v>
                </c:pt>
                <c:pt idx="1661">
                  <c:v>2.1250000000000002E-2</c:v>
                </c:pt>
                <c:pt idx="1662">
                  <c:v>2.1261574074074075E-2</c:v>
                </c:pt>
                <c:pt idx="1663">
                  <c:v>2.1273148148148149E-2</c:v>
                </c:pt>
                <c:pt idx="1664">
                  <c:v>2.1284722222222222E-2</c:v>
                </c:pt>
                <c:pt idx="1665">
                  <c:v>2.1296296296296299E-2</c:v>
                </c:pt>
                <c:pt idx="1666">
                  <c:v>2.1307870370370369E-2</c:v>
                </c:pt>
                <c:pt idx="1667">
                  <c:v>2.1319444444444443E-2</c:v>
                </c:pt>
                <c:pt idx="1668">
                  <c:v>2.1331018518518517E-2</c:v>
                </c:pt>
                <c:pt idx="1669">
                  <c:v>2.1342592592592594E-2</c:v>
                </c:pt>
                <c:pt idx="1670">
                  <c:v>2.1354166666666664E-2</c:v>
                </c:pt>
                <c:pt idx="1671">
                  <c:v>2.1365740740740741E-2</c:v>
                </c:pt>
                <c:pt idx="1672">
                  <c:v>2.1377314814814818E-2</c:v>
                </c:pt>
                <c:pt idx="1673">
                  <c:v>2.1388888888888888E-2</c:v>
                </c:pt>
                <c:pt idx="1674">
                  <c:v>2.1400462962962965E-2</c:v>
                </c:pt>
                <c:pt idx="1675">
                  <c:v>2.1412037037037035E-2</c:v>
                </c:pt>
                <c:pt idx="1676">
                  <c:v>2.1423611111111112E-2</c:v>
                </c:pt>
                <c:pt idx="1677">
                  <c:v>2.1435185185185186E-2</c:v>
                </c:pt>
                <c:pt idx="1678">
                  <c:v>2.1446759259259259E-2</c:v>
                </c:pt>
                <c:pt idx="1679">
                  <c:v>2.1458333333333333E-2</c:v>
                </c:pt>
                <c:pt idx="1680">
                  <c:v>2.146990740740741E-2</c:v>
                </c:pt>
                <c:pt idx="1681">
                  <c:v>2.148148148148148E-2</c:v>
                </c:pt>
                <c:pt idx="1682">
                  <c:v>2.1493055555555557E-2</c:v>
                </c:pt>
                <c:pt idx="1683">
                  <c:v>2.1504629629629627E-2</c:v>
                </c:pt>
                <c:pt idx="1684">
                  <c:v>2.1516203703703704E-2</c:v>
                </c:pt>
                <c:pt idx="1685">
                  <c:v>2.1527777777777781E-2</c:v>
                </c:pt>
                <c:pt idx="1686">
                  <c:v>2.1539351851851851E-2</c:v>
                </c:pt>
                <c:pt idx="1687">
                  <c:v>2.1550925925925928E-2</c:v>
                </c:pt>
                <c:pt idx="1688">
                  <c:v>2.1562499999999998E-2</c:v>
                </c:pt>
                <c:pt idx="1689">
                  <c:v>2.1574074074074075E-2</c:v>
                </c:pt>
                <c:pt idx="1690">
                  <c:v>2.1585648148148145E-2</c:v>
                </c:pt>
                <c:pt idx="1691">
                  <c:v>2.1597222222222223E-2</c:v>
                </c:pt>
                <c:pt idx="1692">
                  <c:v>2.1608796296296296E-2</c:v>
                </c:pt>
                <c:pt idx="1693">
                  <c:v>2.162037037037037E-2</c:v>
                </c:pt>
                <c:pt idx="1694">
                  <c:v>2.1631944444444443E-2</c:v>
                </c:pt>
                <c:pt idx="1695">
                  <c:v>2.164351851851852E-2</c:v>
                </c:pt>
                <c:pt idx="1696">
                  <c:v>2.165509259259259E-2</c:v>
                </c:pt>
                <c:pt idx="1697">
                  <c:v>2.1666666666666667E-2</c:v>
                </c:pt>
                <c:pt idx="1698">
                  <c:v>2.1678240740740738E-2</c:v>
                </c:pt>
                <c:pt idx="1699">
                  <c:v>2.1689814814814815E-2</c:v>
                </c:pt>
                <c:pt idx="1700">
                  <c:v>2.1701388888888892E-2</c:v>
                </c:pt>
                <c:pt idx="1701">
                  <c:v>2.1712962962962962E-2</c:v>
                </c:pt>
                <c:pt idx="1702">
                  <c:v>2.1724537037037039E-2</c:v>
                </c:pt>
                <c:pt idx="1703">
                  <c:v>2.1736111111111112E-2</c:v>
                </c:pt>
                <c:pt idx="1704">
                  <c:v>2.1747685185185186E-2</c:v>
                </c:pt>
                <c:pt idx="1705">
                  <c:v>2.1759259259259259E-2</c:v>
                </c:pt>
                <c:pt idx="1706">
                  <c:v>2.1770833333333336E-2</c:v>
                </c:pt>
                <c:pt idx="1707">
                  <c:v>2.1782407407407407E-2</c:v>
                </c:pt>
                <c:pt idx="1708">
                  <c:v>2.179398148148148E-2</c:v>
                </c:pt>
                <c:pt idx="1709">
                  <c:v>2.1805555555555554E-2</c:v>
                </c:pt>
                <c:pt idx="1710">
                  <c:v>2.1817129629629631E-2</c:v>
                </c:pt>
                <c:pt idx="1711">
                  <c:v>2.1828703703703701E-2</c:v>
                </c:pt>
                <c:pt idx="1712">
                  <c:v>2.1840277777777778E-2</c:v>
                </c:pt>
                <c:pt idx="1713">
                  <c:v>2.1851851851851848E-2</c:v>
                </c:pt>
                <c:pt idx="1714">
                  <c:v>2.1863425925925925E-2</c:v>
                </c:pt>
                <c:pt idx="1715">
                  <c:v>2.1875000000000002E-2</c:v>
                </c:pt>
                <c:pt idx="1716">
                  <c:v>2.1886574074074072E-2</c:v>
                </c:pt>
                <c:pt idx="1717">
                  <c:v>2.1898148148148149E-2</c:v>
                </c:pt>
                <c:pt idx="1718">
                  <c:v>2.1909722222222223E-2</c:v>
                </c:pt>
                <c:pt idx="1719">
                  <c:v>2.1921296296296296E-2</c:v>
                </c:pt>
                <c:pt idx="1720">
                  <c:v>2.193287037037037E-2</c:v>
                </c:pt>
                <c:pt idx="1721">
                  <c:v>2.1944444444444447E-2</c:v>
                </c:pt>
                <c:pt idx="1722">
                  <c:v>2.1956018518518517E-2</c:v>
                </c:pt>
                <c:pt idx="1723">
                  <c:v>2.1967592592592594E-2</c:v>
                </c:pt>
                <c:pt idx="1724">
                  <c:v>2.1979166666666664E-2</c:v>
                </c:pt>
                <c:pt idx="1725">
                  <c:v>2.1990740740740741E-2</c:v>
                </c:pt>
                <c:pt idx="1726">
                  <c:v>2.2002314814814818E-2</c:v>
                </c:pt>
                <c:pt idx="1727">
                  <c:v>2.2013888888888888E-2</c:v>
                </c:pt>
                <c:pt idx="1728">
                  <c:v>2.2025462962962958E-2</c:v>
                </c:pt>
                <c:pt idx="1729">
                  <c:v>2.2037037037037036E-2</c:v>
                </c:pt>
                <c:pt idx="1730">
                  <c:v>2.2048611111111113E-2</c:v>
                </c:pt>
                <c:pt idx="1731">
                  <c:v>2.2060185185185183E-2</c:v>
                </c:pt>
                <c:pt idx="1732">
                  <c:v>2.207175925925926E-2</c:v>
                </c:pt>
                <c:pt idx="1733">
                  <c:v>2.2083333333333333E-2</c:v>
                </c:pt>
                <c:pt idx="1734">
                  <c:v>2.2094907407407407E-2</c:v>
                </c:pt>
                <c:pt idx="1735">
                  <c:v>2.210648148148148E-2</c:v>
                </c:pt>
                <c:pt idx="1736">
                  <c:v>2.2118055555555557E-2</c:v>
                </c:pt>
                <c:pt idx="1737">
                  <c:v>2.2129629629629628E-2</c:v>
                </c:pt>
                <c:pt idx="1738">
                  <c:v>2.2141203703703705E-2</c:v>
                </c:pt>
                <c:pt idx="1739">
                  <c:v>2.2152777777777775E-2</c:v>
                </c:pt>
                <c:pt idx="1740">
                  <c:v>2.2164351851851852E-2</c:v>
                </c:pt>
                <c:pt idx="1741">
                  <c:v>2.2175925925925929E-2</c:v>
                </c:pt>
                <c:pt idx="1742">
                  <c:v>2.2187499999999999E-2</c:v>
                </c:pt>
                <c:pt idx="1743">
                  <c:v>2.2199074074074076E-2</c:v>
                </c:pt>
                <c:pt idx="1744">
                  <c:v>2.2210648148148149E-2</c:v>
                </c:pt>
                <c:pt idx="1745">
                  <c:v>2.2222222222222223E-2</c:v>
                </c:pt>
                <c:pt idx="1746">
                  <c:v>2.2233796296296297E-2</c:v>
                </c:pt>
                <c:pt idx="1747">
                  <c:v>2.224537037037037E-2</c:v>
                </c:pt>
                <c:pt idx="1748">
                  <c:v>2.225694444444444E-2</c:v>
                </c:pt>
                <c:pt idx="1749">
                  <c:v>2.2268518518518521E-2</c:v>
                </c:pt>
                <c:pt idx="1750">
                  <c:v>2.2280092592592591E-2</c:v>
                </c:pt>
                <c:pt idx="1751">
                  <c:v>2.2291666666666668E-2</c:v>
                </c:pt>
                <c:pt idx="1752">
                  <c:v>2.2303240740740738E-2</c:v>
                </c:pt>
                <c:pt idx="1753">
                  <c:v>2.2314814814814815E-2</c:v>
                </c:pt>
                <c:pt idx="1754">
                  <c:v>2.2326388888888885E-2</c:v>
                </c:pt>
                <c:pt idx="1755">
                  <c:v>2.2337962962962962E-2</c:v>
                </c:pt>
                <c:pt idx="1756">
                  <c:v>2.2349537037037032E-2</c:v>
                </c:pt>
                <c:pt idx="1757">
                  <c:v>2.2361111111111113E-2</c:v>
                </c:pt>
                <c:pt idx="1758">
                  <c:v>2.2372685185185186E-2</c:v>
                </c:pt>
                <c:pt idx="1759">
                  <c:v>2.238425925925926E-2</c:v>
                </c:pt>
                <c:pt idx="1760">
                  <c:v>2.2395833333333334E-2</c:v>
                </c:pt>
                <c:pt idx="1761">
                  <c:v>2.2407407407407407E-2</c:v>
                </c:pt>
                <c:pt idx="1762">
                  <c:v>2.2418981481481481E-2</c:v>
                </c:pt>
                <c:pt idx="1763">
                  <c:v>2.2430555555555554E-2</c:v>
                </c:pt>
                <c:pt idx="1764">
                  <c:v>2.2442129629629631E-2</c:v>
                </c:pt>
                <c:pt idx="1765">
                  <c:v>2.2453703703703708E-2</c:v>
                </c:pt>
                <c:pt idx="1766">
                  <c:v>2.2465277777777778E-2</c:v>
                </c:pt>
                <c:pt idx="1767">
                  <c:v>2.2476851851851855E-2</c:v>
                </c:pt>
                <c:pt idx="1768">
                  <c:v>2.2488425925925926E-2</c:v>
                </c:pt>
                <c:pt idx="1769">
                  <c:v>2.2499999999999996E-2</c:v>
                </c:pt>
                <c:pt idx="1770">
                  <c:v>2.2511574074074073E-2</c:v>
                </c:pt>
                <c:pt idx="1771">
                  <c:v>2.2523148148148143E-2</c:v>
                </c:pt>
                <c:pt idx="1772">
                  <c:v>2.2534722222222223E-2</c:v>
                </c:pt>
                <c:pt idx="1773">
                  <c:v>2.2546296296296297E-2</c:v>
                </c:pt>
                <c:pt idx="1774">
                  <c:v>2.255787037037037E-2</c:v>
                </c:pt>
                <c:pt idx="1775">
                  <c:v>2.2569444444444444E-2</c:v>
                </c:pt>
                <c:pt idx="1776">
                  <c:v>2.2581018518518518E-2</c:v>
                </c:pt>
                <c:pt idx="1777">
                  <c:v>2.2592592592592591E-2</c:v>
                </c:pt>
                <c:pt idx="1778">
                  <c:v>2.2604166666666665E-2</c:v>
                </c:pt>
                <c:pt idx="1779">
                  <c:v>2.2615740740740742E-2</c:v>
                </c:pt>
                <c:pt idx="1780">
                  <c:v>2.2627314814814819E-2</c:v>
                </c:pt>
                <c:pt idx="1781">
                  <c:v>2.2638888888888889E-2</c:v>
                </c:pt>
                <c:pt idx="1782">
                  <c:v>2.2650462962962966E-2</c:v>
                </c:pt>
                <c:pt idx="1783">
                  <c:v>2.2662037037037036E-2</c:v>
                </c:pt>
                <c:pt idx="1784">
                  <c:v>2.2673611111111113E-2</c:v>
                </c:pt>
                <c:pt idx="1785">
                  <c:v>2.2685185185185183E-2</c:v>
                </c:pt>
                <c:pt idx="1786">
                  <c:v>2.269675925925926E-2</c:v>
                </c:pt>
                <c:pt idx="1787">
                  <c:v>2.2708333333333334E-2</c:v>
                </c:pt>
                <c:pt idx="1788">
                  <c:v>2.2719907407407411E-2</c:v>
                </c:pt>
                <c:pt idx="1789">
                  <c:v>2.2731481481481481E-2</c:v>
                </c:pt>
                <c:pt idx="1790">
                  <c:v>2.2743055555555555E-2</c:v>
                </c:pt>
                <c:pt idx="1791">
                  <c:v>2.2743055555555555E-2</c:v>
                </c:pt>
                <c:pt idx="1792">
                  <c:v>2.2766203703703702E-2</c:v>
                </c:pt>
                <c:pt idx="1793">
                  <c:v>2.2766203703703702E-2</c:v>
                </c:pt>
                <c:pt idx="1794">
                  <c:v>2.2777777777777775E-2</c:v>
                </c:pt>
                <c:pt idx="1795">
                  <c:v>2.2789351851851852E-2</c:v>
                </c:pt>
                <c:pt idx="1796">
                  <c:v>2.2800925925925929E-2</c:v>
                </c:pt>
                <c:pt idx="1797">
                  <c:v>2.2812499999999999E-2</c:v>
                </c:pt>
                <c:pt idx="1798">
                  <c:v>2.2824074074074076E-2</c:v>
                </c:pt>
                <c:pt idx="1799">
                  <c:v>2.2835648148148147E-2</c:v>
                </c:pt>
                <c:pt idx="1800">
                  <c:v>2.2847222222222224E-2</c:v>
                </c:pt>
                <c:pt idx="1801">
                  <c:v>2.2858796296296294E-2</c:v>
                </c:pt>
                <c:pt idx="1802">
                  <c:v>2.2870370370370371E-2</c:v>
                </c:pt>
                <c:pt idx="1803">
                  <c:v>2.2881944444444444E-2</c:v>
                </c:pt>
                <c:pt idx="1804">
                  <c:v>2.2893518518518521E-2</c:v>
                </c:pt>
                <c:pt idx="1805">
                  <c:v>2.2905092592592591E-2</c:v>
                </c:pt>
                <c:pt idx="1806">
                  <c:v>2.2916666666666669E-2</c:v>
                </c:pt>
                <c:pt idx="1807">
                  <c:v>2.2928240740740739E-2</c:v>
                </c:pt>
                <c:pt idx="1808">
                  <c:v>2.2939814814814816E-2</c:v>
                </c:pt>
                <c:pt idx="1809">
                  <c:v>2.2951388888888886E-2</c:v>
                </c:pt>
                <c:pt idx="1810">
                  <c:v>2.2962962962962966E-2</c:v>
                </c:pt>
                <c:pt idx="1811">
                  <c:v>2.297453703703704E-2</c:v>
                </c:pt>
                <c:pt idx="1812">
                  <c:v>2.298611111111111E-2</c:v>
                </c:pt>
                <c:pt idx="1813">
                  <c:v>2.2997685185185187E-2</c:v>
                </c:pt>
                <c:pt idx="1814">
                  <c:v>2.3009259259259257E-2</c:v>
                </c:pt>
                <c:pt idx="1815">
                  <c:v>2.3020833333333334E-2</c:v>
                </c:pt>
                <c:pt idx="1816">
                  <c:v>2.3032407407407404E-2</c:v>
                </c:pt>
                <c:pt idx="1817">
                  <c:v>2.3043981481481481E-2</c:v>
                </c:pt>
                <c:pt idx="1818">
                  <c:v>2.3055555555555555E-2</c:v>
                </c:pt>
                <c:pt idx="1819">
                  <c:v>2.3067129629629632E-2</c:v>
                </c:pt>
                <c:pt idx="1820">
                  <c:v>2.3078703703703702E-2</c:v>
                </c:pt>
                <c:pt idx="1821">
                  <c:v>2.3090277777777779E-2</c:v>
                </c:pt>
                <c:pt idx="1822">
                  <c:v>2.3101851851851849E-2</c:v>
                </c:pt>
                <c:pt idx="1823">
                  <c:v>2.3113425925925926E-2</c:v>
                </c:pt>
                <c:pt idx="1824">
                  <c:v>2.3124999999999996E-2</c:v>
                </c:pt>
                <c:pt idx="1825">
                  <c:v>2.3136574074074077E-2</c:v>
                </c:pt>
                <c:pt idx="1826">
                  <c:v>2.314814814814815E-2</c:v>
                </c:pt>
                <c:pt idx="1827">
                  <c:v>2.3159722222222224E-2</c:v>
                </c:pt>
                <c:pt idx="1828">
                  <c:v>2.3171296296296297E-2</c:v>
                </c:pt>
                <c:pt idx="1829">
                  <c:v>2.3182870370370371E-2</c:v>
                </c:pt>
                <c:pt idx="1830">
                  <c:v>2.3194444444444445E-2</c:v>
                </c:pt>
                <c:pt idx="1831">
                  <c:v>2.3206018518518515E-2</c:v>
                </c:pt>
                <c:pt idx="1832">
                  <c:v>2.3217592592592592E-2</c:v>
                </c:pt>
                <c:pt idx="1833">
                  <c:v>2.3229166666666665E-2</c:v>
                </c:pt>
                <c:pt idx="1834">
                  <c:v>2.3240740740740742E-2</c:v>
                </c:pt>
                <c:pt idx="1835">
                  <c:v>2.3252314814814812E-2</c:v>
                </c:pt>
                <c:pt idx="1836">
                  <c:v>2.326388888888889E-2</c:v>
                </c:pt>
                <c:pt idx="1837">
                  <c:v>2.327546296296296E-2</c:v>
                </c:pt>
                <c:pt idx="1838">
                  <c:v>2.3287037037037037E-2</c:v>
                </c:pt>
                <c:pt idx="1839">
                  <c:v>2.3298611111111107E-2</c:v>
                </c:pt>
                <c:pt idx="1840">
                  <c:v>2.3310185185185187E-2</c:v>
                </c:pt>
                <c:pt idx="1841">
                  <c:v>2.3321759259259261E-2</c:v>
                </c:pt>
                <c:pt idx="1842">
                  <c:v>2.3333333333333334E-2</c:v>
                </c:pt>
                <c:pt idx="1843">
                  <c:v>2.3344907407407408E-2</c:v>
                </c:pt>
                <c:pt idx="1844">
                  <c:v>2.3356481481481482E-2</c:v>
                </c:pt>
                <c:pt idx="1845">
                  <c:v>2.3368055555555555E-2</c:v>
                </c:pt>
                <c:pt idx="1846">
                  <c:v>2.3379629629629629E-2</c:v>
                </c:pt>
                <c:pt idx="1847">
                  <c:v>2.3391203703703702E-2</c:v>
                </c:pt>
                <c:pt idx="1848">
                  <c:v>2.3402777777777783E-2</c:v>
                </c:pt>
                <c:pt idx="1849">
                  <c:v>2.3414351851851853E-2</c:v>
                </c:pt>
                <c:pt idx="1850">
                  <c:v>2.342592592592593E-2</c:v>
                </c:pt>
                <c:pt idx="1851">
                  <c:v>2.34375E-2</c:v>
                </c:pt>
                <c:pt idx="1852">
                  <c:v>2.344907407407407E-2</c:v>
                </c:pt>
                <c:pt idx="1853">
                  <c:v>2.3460648148148147E-2</c:v>
                </c:pt>
                <c:pt idx="1854">
                  <c:v>2.3472222222222217E-2</c:v>
                </c:pt>
                <c:pt idx="1855">
                  <c:v>2.3483796296296298E-2</c:v>
                </c:pt>
                <c:pt idx="1856">
                  <c:v>2.3495370370370371E-2</c:v>
                </c:pt>
                <c:pt idx="1857">
                  <c:v>2.3506944444444445E-2</c:v>
                </c:pt>
                <c:pt idx="1858">
                  <c:v>2.3518518518518518E-2</c:v>
                </c:pt>
                <c:pt idx="1859">
                  <c:v>2.3530092592592592E-2</c:v>
                </c:pt>
                <c:pt idx="1860">
                  <c:v>2.3541666666666666E-2</c:v>
                </c:pt>
                <c:pt idx="1861">
                  <c:v>2.3553240740740739E-2</c:v>
                </c:pt>
                <c:pt idx="1862">
                  <c:v>2.3564814814814813E-2</c:v>
                </c:pt>
                <c:pt idx="1863">
                  <c:v>2.3576388888888893E-2</c:v>
                </c:pt>
                <c:pt idx="1864">
                  <c:v>2.3587962962962963E-2</c:v>
                </c:pt>
                <c:pt idx="1865">
                  <c:v>2.359953703703704E-2</c:v>
                </c:pt>
                <c:pt idx="1866">
                  <c:v>2.361111111111111E-2</c:v>
                </c:pt>
                <c:pt idx="1867">
                  <c:v>2.3622685185185188E-2</c:v>
                </c:pt>
                <c:pt idx="1868">
                  <c:v>2.3634259259259258E-2</c:v>
                </c:pt>
                <c:pt idx="1869">
                  <c:v>2.3645833333333335E-2</c:v>
                </c:pt>
                <c:pt idx="1870">
                  <c:v>2.3657407407407408E-2</c:v>
                </c:pt>
                <c:pt idx="1871">
                  <c:v>2.3668981481481485E-2</c:v>
                </c:pt>
                <c:pt idx="1872">
                  <c:v>2.3680555555555555E-2</c:v>
                </c:pt>
                <c:pt idx="1873">
                  <c:v>2.3692129629629629E-2</c:v>
                </c:pt>
                <c:pt idx="1874">
                  <c:v>2.3703703703703703E-2</c:v>
                </c:pt>
                <c:pt idx="1875">
                  <c:v>2.3715277777777776E-2</c:v>
                </c:pt>
                <c:pt idx="1876">
                  <c:v>2.372685185185185E-2</c:v>
                </c:pt>
                <c:pt idx="1877">
                  <c:v>2.3738425925925923E-2</c:v>
                </c:pt>
                <c:pt idx="1878">
                  <c:v>2.3750000000000004E-2</c:v>
                </c:pt>
                <c:pt idx="1879">
                  <c:v>2.3761574074074074E-2</c:v>
                </c:pt>
                <c:pt idx="1880">
                  <c:v>2.3773148148148151E-2</c:v>
                </c:pt>
                <c:pt idx="1881">
                  <c:v>2.3784722222222221E-2</c:v>
                </c:pt>
                <c:pt idx="1882">
                  <c:v>2.3796296296296298E-2</c:v>
                </c:pt>
                <c:pt idx="1883">
                  <c:v>2.3807870370370368E-2</c:v>
                </c:pt>
                <c:pt idx="1884">
                  <c:v>2.3819444444444445E-2</c:v>
                </c:pt>
                <c:pt idx="1885">
                  <c:v>2.3831018518518519E-2</c:v>
                </c:pt>
                <c:pt idx="1886">
                  <c:v>2.3842592592592596E-2</c:v>
                </c:pt>
                <c:pt idx="1887">
                  <c:v>2.3854166666666666E-2</c:v>
                </c:pt>
                <c:pt idx="1888">
                  <c:v>2.3865740740740743E-2</c:v>
                </c:pt>
                <c:pt idx="1889">
                  <c:v>2.3877314814814813E-2</c:v>
                </c:pt>
                <c:pt idx="1890">
                  <c:v>2.388888888888889E-2</c:v>
                </c:pt>
                <c:pt idx="1891">
                  <c:v>2.390046296296296E-2</c:v>
                </c:pt>
                <c:pt idx="1892">
                  <c:v>2.3912037037037034E-2</c:v>
                </c:pt>
                <c:pt idx="1893">
                  <c:v>2.3923611111111114E-2</c:v>
                </c:pt>
                <c:pt idx="1894">
                  <c:v>2.3935185185185184E-2</c:v>
                </c:pt>
                <c:pt idx="1895">
                  <c:v>2.3946759259259261E-2</c:v>
                </c:pt>
                <c:pt idx="1896">
                  <c:v>2.3958333333333331E-2</c:v>
                </c:pt>
                <c:pt idx="1897">
                  <c:v>2.3969907407407409E-2</c:v>
                </c:pt>
                <c:pt idx="1898">
                  <c:v>2.3981481481481479E-2</c:v>
                </c:pt>
                <c:pt idx="1899">
                  <c:v>2.3993055555555556E-2</c:v>
                </c:pt>
                <c:pt idx="1900">
                  <c:v>2.4004629629629629E-2</c:v>
                </c:pt>
                <c:pt idx="1901">
                  <c:v>2.4016203703703706E-2</c:v>
                </c:pt>
                <c:pt idx="1902">
                  <c:v>2.4027777777777776E-2</c:v>
                </c:pt>
                <c:pt idx="1903">
                  <c:v>2.4039351851851853E-2</c:v>
                </c:pt>
                <c:pt idx="1904">
                  <c:v>2.4050925925925924E-2</c:v>
                </c:pt>
                <c:pt idx="1905">
                  <c:v>2.4062500000000001E-2</c:v>
                </c:pt>
                <c:pt idx="1906">
                  <c:v>2.4074074074074071E-2</c:v>
                </c:pt>
                <c:pt idx="1907">
                  <c:v>2.4085648148148148E-2</c:v>
                </c:pt>
                <c:pt idx="1908">
                  <c:v>2.4097222222222225E-2</c:v>
                </c:pt>
                <c:pt idx="1909">
                  <c:v>2.4108796296296298E-2</c:v>
                </c:pt>
                <c:pt idx="1910">
                  <c:v>2.4120370370370372E-2</c:v>
                </c:pt>
                <c:pt idx="1911">
                  <c:v>2.4131944444444445E-2</c:v>
                </c:pt>
                <c:pt idx="1912">
                  <c:v>2.4143518518518519E-2</c:v>
                </c:pt>
                <c:pt idx="1913">
                  <c:v>2.4155092592592589E-2</c:v>
                </c:pt>
                <c:pt idx="1914">
                  <c:v>2.4166666666666666E-2</c:v>
                </c:pt>
                <c:pt idx="1915">
                  <c:v>2.417824074074074E-2</c:v>
                </c:pt>
                <c:pt idx="1916">
                  <c:v>2.4189814814814817E-2</c:v>
                </c:pt>
                <c:pt idx="1917">
                  <c:v>2.4201388888888887E-2</c:v>
                </c:pt>
                <c:pt idx="1918">
                  <c:v>2.4212962962962964E-2</c:v>
                </c:pt>
                <c:pt idx="1919">
                  <c:v>2.4224537037037034E-2</c:v>
                </c:pt>
                <c:pt idx="1920">
                  <c:v>2.4236111111111111E-2</c:v>
                </c:pt>
                <c:pt idx="1921">
                  <c:v>2.4247685185185181E-2</c:v>
                </c:pt>
                <c:pt idx="1922">
                  <c:v>2.4259259259259258E-2</c:v>
                </c:pt>
                <c:pt idx="1923">
                  <c:v>2.4270833333333335E-2</c:v>
                </c:pt>
                <c:pt idx="1924">
                  <c:v>2.4282407407407409E-2</c:v>
                </c:pt>
                <c:pt idx="1925">
                  <c:v>2.4293981481481482E-2</c:v>
                </c:pt>
                <c:pt idx="1926">
                  <c:v>2.4305555555555556E-2</c:v>
                </c:pt>
                <c:pt idx="1927">
                  <c:v>2.431712962962963E-2</c:v>
                </c:pt>
                <c:pt idx="1928">
                  <c:v>2.4328703703703703E-2</c:v>
                </c:pt>
                <c:pt idx="1929">
                  <c:v>2.4340277777777777E-2</c:v>
                </c:pt>
                <c:pt idx="1930">
                  <c:v>2.4351851851851857E-2</c:v>
                </c:pt>
                <c:pt idx="1931">
                  <c:v>2.4363425925925927E-2</c:v>
                </c:pt>
                <c:pt idx="1932">
                  <c:v>2.4375000000000004E-2</c:v>
                </c:pt>
                <c:pt idx="1933">
                  <c:v>2.4386574074074074E-2</c:v>
                </c:pt>
                <c:pt idx="1934">
                  <c:v>2.4398148148148145E-2</c:v>
                </c:pt>
                <c:pt idx="1935">
                  <c:v>2.4409722222222222E-2</c:v>
                </c:pt>
                <c:pt idx="1936">
                  <c:v>2.4421296296296292E-2</c:v>
                </c:pt>
                <c:pt idx="1937">
                  <c:v>2.4432870370370369E-2</c:v>
                </c:pt>
                <c:pt idx="1938">
                  <c:v>2.4444444444444446E-2</c:v>
                </c:pt>
                <c:pt idx="1939">
                  <c:v>2.4456018518518519E-2</c:v>
                </c:pt>
                <c:pt idx="1940">
                  <c:v>2.4467592592592593E-2</c:v>
                </c:pt>
                <c:pt idx="1941">
                  <c:v>2.4479166666666666E-2</c:v>
                </c:pt>
                <c:pt idx="1942">
                  <c:v>2.449074074074074E-2</c:v>
                </c:pt>
                <c:pt idx="1943">
                  <c:v>2.4502314814814814E-2</c:v>
                </c:pt>
                <c:pt idx="1944">
                  <c:v>2.4513888888888887E-2</c:v>
                </c:pt>
                <c:pt idx="1945">
                  <c:v>2.4525462962962968E-2</c:v>
                </c:pt>
                <c:pt idx="1946">
                  <c:v>2.4537037037037038E-2</c:v>
                </c:pt>
                <c:pt idx="1947">
                  <c:v>2.4548611111111115E-2</c:v>
                </c:pt>
                <c:pt idx="1948">
                  <c:v>2.4560185185185185E-2</c:v>
                </c:pt>
                <c:pt idx="1949">
                  <c:v>2.4571759259259262E-2</c:v>
                </c:pt>
                <c:pt idx="1950">
                  <c:v>2.4583333333333332E-2</c:v>
                </c:pt>
                <c:pt idx="1951">
                  <c:v>2.4594907407407409E-2</c:v>
                </c:pt>
                <c:pt idx="1952">
                  <c:v>2.4606481481481479E-2</c:v>
                </c:pt>
                <c:pt idx="1953">
                  <c:v>2.461805555555556E-2</c:v>
                </c:pt>
                <c:pt idx="1954">
                  <c:v>2.462962962962963E-2</c:v>
                </c:pt>
                <c:pt idx="1955">
                  <c:v>2.4641203703703703E-2</c:v>
                </c:pt>
                <c:pt idx="1956">
                  <c:v>2.4652777777777777E-2</c:v>
                </c:pt>
                <c:pt idx="1957">
                  <c:v>2.4664351851851851E-2</c:v>
                </c:pt>
                <c:pt idx="1958">
                  <c:v>2.4675925925925924E-2</c:v>
                </c:pt>
                <c:pt idx="1959">
                  <c:v>2.4687499999999998E-2</c:v>
                </c:pt>
                <c:pt idx="1960">
                  <c:v>2.4699074074074078E-2</c:v>
                </c:pt>
                <c:pt idx="1961">
                  <c:v>2.4710648148148148E-2</c:v>
                </c:pt>
                <c:pt idx="1962">
                  <c:v>2.4722222222222225E-2</c:v>
                </c:pt>
                <c:pt idx="1963">
                  <c:v>2.4733796296296295E-2</c:v>
                </c:pt>
                <c:pt idx="1964">
                  <c:v>2.4745370370370372E-2</c:v>
                </c:pt>
                <c:pt idx="1965">
                  <c:v>2.4756944444444443E-2</c:v>
                </c:pt>
                <c:pt idx="1966">
                  <c:v>2.476851851851852E-2</c:v>
                </c:pt>
                <c:pt idx="1967">
                  <c:v>2.478009259259259E-2</c:v>
                </c:pt>
                <c:pt idx="1968">
                  <c:v>2.479166666666667E-2</c:v>
                </c:pt>
                <c:pt idx="1969">
                  <c:v>2.480324074074074E-2</c:v>
                </c:pt>
                <c:pt idx="1970">
                  <c:v>2.4814814814814817E-2</c:v>
                </c:pt>
                <c:pt idx="1971">
                  <c:v>2.4826388888888887E-2</c:v>
                </c:pt>
                <c:pt idx="1972">
                  <c:v>2.4837962962962964E-2</c:v>
                </c:pt>
                <c:pt idx="1973">
                  <c:v>2.4849537037037035E-2</c:v>
                </c:pt>
                <c:pt idx="1974">
                  <c:v>2.4861111111111108E-2</c:v>
                </c:pt>
                <c:pt idx="1975">
                  <c:v>2.4872685185185189E-2</c:v>
                </c:pt>
                <c:pt idx="1976">
                  <c:v>2.4884259259259259E-2</c:v>
                </c:pt>
                <c:pt idx="1977">
                  <c:v>2.4895833333333336E-2</c:v>
                </c:pt>
                <c:pt idx="1978">
                  <c:v>2.4907407407407406E-2</c:v>
                </c:pt>
                <c:pt idx="1979">
                  <c:v>2.4918981481481483E-2</c:v>
                </c:pt>
                <c:pt idx="1980">
                  <c:v>2.4930555555555553E-2</c:v>
                </c:pt>
                <c:pt idx="1981">
                  <c:v>2.494212962962963E-2</c:v>
                </c:pt>
                <c:pt idx="1982">
                  <c:v>2.49537037037037E-2</c:v>
                </c:pt>
                <c:pt idx="1983">
                  <c:v>2.4965277777777781E-2</c:v>
                </c:pt>
                <c:pt idx="1984">
                  <c:v>2.4976851851851851E-2</c:v>
                </c:pt>
                <c:pt idx="1985">
                  <c:v>2.4988425925925928E-2</c:v>
                </c:pt>
                <c:pt idx="1986">
                  <c:v>2.4999999999999998E-2</c:v>
                </c:pt>
                <c:pt idx="1987">
                  <c:v>2.5011574074074075E-2</c:v>
                </c:pt>
                <c:pt idx="1988">
                  <c:v>2.5023148148148145E-2</c:v>
                </c:pt>
                <c:pt idx="1989">
                  <c:v>2.5034722222222222E-2</c:v>
                </c:pt>
                <c:pt idx="1990">
                  <c:v>2.5046296296296299E-2</c:v>
                </c:pt>
                <c:pt idx="1991">
                  <c:v>2.5057870370370373E-2</c:v>
                </c:pt>
                <c:pt idx="1992">
                  <c:v>2.5069444444444446E-2</c:v>
                </c:pt>
                <c:pt idx="1993">
                  <c:v>2.508101851851852E-2</c:v>
                </c:pt>
                <c:pt idx="1994">
                  <c:v>2.5092592592592593E-2</c:v>
                </c:pt>
                <c:pt idx="1995">
                  <c:v>2.5104166666666664E-2</c:v>
                </c:pt>
                <c:pt idx="1996">
                  <c:v>2.5115740740740741E-2</c:v>
                </c:pt>
                <c:pt idx="1997">
                  <c:v>2.5127314814814811E-2</c:v>
                </c:pt>
                <c:pt idx="1998">
                  <c:v>2.5138888888888891E-2</c:v>
                </c:pt>
                <c:pt idx="1999">
                  <c:v>2.5150462962962961E-2</c:v>
                </c:pt>
                <c:pt idx="2000">
                  <c:v>2.5162037037037038E-2</c:v>
                </c:pt>
                <c:pt idx="2001">
                  <c:v>2.5173611111111108E-2</c:v>
                </c:pt>
                <c:pt idx="2002">
                  <c:v>2.5185185185185185E-2</c:v>
                </c:pt>
                <c:pt idx="2003">
                  <c:v>2.5196759259259256E-2</c:v>
                </c:pt>
                <c:pt idx="2004">
                  <c:v>2.5208333333333333E-2</c:v>
                </c:pt>
                <c:pt idx="2005">
                  <c:v>2.521990740740741E-2</c:v>
                </c:pt>
                <c:pt idx="2006">
                  <c:v>2.5231481481481483E-2</c:v>
                </c:pt>
                <c:pt idx="2007">
                  <c:v>2.5243055555555557E-2</c:v>
                </c:pt>
                <c:pt idx="2008">
                  <c:v>2.525462962962963E-2</c:v>
                </c:pt>
                <c:pt idx="2009">
                  <c:v>2.5266203703703704E-2</c:v>
                </c:pt>
                <c:pt idx="2010">
                  <c:v>2.5277777777777777E-2</c:v>
                </c:pt>
                <c:pt idx="2011">
                  <c:v>2.5289351851851851E-2</c:v>
                </c:pt>
                <c:pt idx="2012">
                  <c:v>2.5300925925925925E-2</c:v>
                </c:pt>
                <c:pt idx="2013">
                  <c:v>2.5312500000000002E-2</c:v>
                </c:pt>
                <c:pt idx="2014">
                  <c:v>2.5324074074074079E-2</c:v>
                </c:pt>
                <c:pt idx="2015">
                  <c:v>2.5335648148148149E-2</c:v>
                </c:pt>
                <c:pt idx="2016">
                  <c:v>2.5347222222222219E-2</c:v>
                </c:pt>
                <c:pt idx="2017">
                  <c:v>2.5358796296296296E-2</c:v>
                </c:pt>
                <c:pt idx="2018">
                  <c:v>2.5370370370370366E-2</c:v>
                </c:pt>
                <c:pt idx="2019">
                  <c:v>2.5381944444444443E-2</c:v>
                </c:pt>
                <c:pt idx="2020">
                  <c:v>2.539351851851852E-2</c:v>
                </c:pt>
                <c:pt idx="2021">
                  <c:v>2.5405092592592594E-2</c:v>
                </c:pt>
                <c:pt idx="2022">
                  <c:v>2.5416666666666667E-2</c:v>
                </c:pt>
                <c:pt idx="2023">
                  <c:v>2.5428240740740741E-2</c:v>
                </c:pt>
                <c:pt idx="2024">
                  <c:v>2.5439814814814814E-2</c:v>
                </c:pt>
                <c:pt idx="2025">
                  <c:v>2.5451388888888888E-2</c:v>
                </c:pt>
                <c:pt idx="2026">
                  <c:v>2.5462962962962962E-2</c:v>
                </c:pt>
                <c:pt idx="2027">
                  <c:v>2.5474537037037035E-2</c:v>
                </c:pt>
                <c:pt idx="2028">
                  <c:v>2.5486111111111112E-2</c:v>
                </c:pt>
                <c:pt idx="2029">
                  <c:v>2.5497685185185189E-2</c:v>
                </c:pt>
                <c:pt idx="2030">
                  <c:v>2.5509259259259259E-2</c:v>
                </c:pt>
                <c:pt idx="2031">
                  <c:v>2.5520833333333336E-2</c:v>
                </c:pt>
                <c:pt idx="2032">
                  <c:v>2.5532407407407406E-2</c:v>
                </c:pt>
                <c:pt idx="2033">
                  <c:v>2.5543981481481483E-2</c:v>
                </c:pt>
                <c:pt idx="2034">
                  <c:v>2.5555555555555554E-2</c:v>
                </c:pt>
                <c:pt idx="2035">
                  <c:v>2.5567129629629634E-2</c:v>
                </c:pt>
                <c:pt idx="2036">
                  <c:v>2.5578703703703704E-2</c:v>
                </c:pt>
                <c:pt idx="2037">
                  <c:v>2.5590277777777778E-2</c:v>
                </c:pt>
                <c:pt idx="2038">
                  <c:v>2.5601851851851851E-2</c:v>
                </c:pt>
                <c:pt idx="2039">
                  <c:v>2.5613425925925925E-2</c:v>
                </c:pt>
                <c:pt idx="2040">
                  <c:v>2.5624999999999998E-2</c:v>
                </c:pt>
                <c:pt idx="2041">
                  <c:v>2.5636574074074072E-2</c:v>
                </c:pt>
                <c:pt idx="2042">
                  <c:v>2.5648148148148146E-2</c:v>
                </c:pt>
                <c:pt idx="2043">
                  <c:v>2.5659722222222223E-2</c:v>
                </c:pt>
                <c:pt idx="2044">
                  <c:v>2.56712962962963E-2</c:v>
                </c:pt>
                <c:pt idx="2045">
                  <c:v>2.568287037037037E-2</c:v>
                </c:pt>
                <c:pt idx="2046">
                  <c:v>2.5694444444444447E-2</c:v>
                </c:pt>
                <c:pt idx="2047">
                  <c:v>2.5706018518518517E-2</c:v>
                </c:pt>
                <c:pt idx="2048">
                  <c:v>2.5717592592592594E-2</c:v>
                </c:pt>
                <c:pt idx="2049">
                  <c:v>2.5729166666666664E-2</c:v>
                </c:pt>
                <c:pt idx="2050">
                  <c:v>2.5740740740740745E-2</c:v>
                </c:pt>
                <c:pt idx="2051">
                  <c:v>2.5752314814814815E-2</c:v>
                </c:pt>
                <c:pt idx="2052">
                  <c:v>2.5763888888888892E-2</c:v>
                </c:pt>
                <c:pt idx="2053">
                  <c:v>2.5775462962962962E-2</c:v>
                </c:pt>
                <c:pt idx="2054">
                  <c:v>2.5787037037037039E-2</c:v>
                </c:pt>
                <c:pt idx="2055">
                  <c:v>2.5798611111111109E-2</c:v>
                </c:pt>
                <c:pt idx="2056">
                  <c:v>2.5810185185185183E-2</c:v>
                </c:pt>
                <c:pt idx="2057">
                  <c:v>2.5821759259259256E-2</c:v>
                </c:pt>
                <c:pt idx="2058">
                  <c:v>2.5833333333333333E-2</c:v>
                </c:pt>
                <c:pt idx="2059">
                  <c:v>2.584490740740741E-2</c:v>
                </c:pt>
                <c:pt idx="2060">
                  <c:v>2.585648148148148E-2</c:v>
                </c:pt>
                <c:pt idx="2061">
                  <c:v>2.5868055555555557E-2</c:v>
                </c:pt>
                <c:pt idx="2062">
                  <c:v>2.5879629629629627E-2</c:v>
                </c:pt>
                <c:pt idx="2063">
                  <c:v>2.5891203703703704E-2</c:v>
                </c:pt>
                <c:pt idx="2064">
                  <c:v>2.5902777777777775E-2</c:v>
                </c:pt>
                <c:pt idx="2065">
                  <c:v>2.5914351851851855E-2</c:v>
                </c:pt>
                <c:pt idx="2066">
                  <c:v>2.5925925925925925E-2</c:v>
                </c:pt>
                <c:pt idx="2067">
                  <c:v>2.5937500000000002E-2</c:v>
                </c:pt>
                <c:pt idx="2068">
                  <c:v>2.5949074074074072E-2</c:v>
                </c:pt>
                <c:pt idx="2069">
                  <c:v>2.5960648148148149E-2</c:v>
                </c:pt>
                <c:pt idx="2070">
                  <c:v>2.5972222222222219E-2</c:v>
                </c:pt>
                <c:pt idx="2071">
                  <c:v>2.5983796296296297E-2</c:v>
                </c:pt>
                <c:pt idx="2072">
                  <c:v>2.5995370370370367E-2</c:v>
                </c:pt>
                <c:pt idx="2073">
                  <c:v>2.6006944444444447E-2</c:v>
                </c:pt>
                <c:pt idx="2074">
                  <c:v>2.6018518518518521E-2</c:v>
                </c:pt>
                <c:pt idx="2075">
                  <c:v>2.6030092592592594E-2</c:v>
                </c:pt>
                <c:pt idx="2076">
                  <c:v>2.6041666666666668E-2</c:v>
                </c:pt>
                <c:pt idx="2077">
                  <c:v>2.6053240740740738E-2</c:v>
                </c:pt>
                <c:pt idx="2078">
                  <c:v>2.6064814814814815E-2</c:v>
                </c:pt>
                <c:pt idx="2079">
                  <c:v>2.6076388888888885E-2</c:v>
                </c:pt>
                <c:pt idx="2080">
                  <c:v>2.6087962962962966E-2</c:v>
                </c:pt>
                <c:pt idx="2081">
                  <c:v>2.6099537037037036E-2</c:v>
                </c:pt>
                <c:pt idx="2082">
                  <c:v>2.6111111111111113E-2</c:v>
                </c:pt>
                <c:pt idx="2083">
                  <c:v>2.6122685185185183E-2</c:v>
                </c:pt>
                <c:pt idx="2084">
                  <c:v>2.613425925925926E-2</c:v>
                </c:pt>
                <c:pt idx="2085">
                  <c:v>2.614583333333333E-2</c:v>
                </c:pt>
                <c:pt idx="2086">
                  <c:v>2.6157407407407407E-2</c:v>
                </c:pt>
                <c:pt idx="2087">
                  <c:v>2.6168981481481477E-2</c:v>
                </c:pt>
                <c:pt idx="2088">
                  <c:v>2.6180555555555558E-2</c:v>
                </c:pt>
                <c:pt idx="2089">
                  <c:v>2.6192129629629631E-2</c:v>
                </c:pt>
                <c:pt idx="2090">
                  <c:v>2.6203703703703705E-2</c:v>
                </c:pt>
                <c:pt idx="2091">
                  <c:v>2.6215277777777778E-2</c:v>
                </c:pt>
                <c:pt idx="2092">
                  <c:v>2.6226851851851852E-2</c:v>
                </c:pt>
                <c:pt idx="2093">
                  <c:v>2.6238425925925925E-2</c:v>
                </c:pt>
                <c:pt idx="2094">
                  <c:v>2.6249999999999999E-2</c:v>
                </c:pt>
                <c:pt idx="2095">
                  <c:v>2.6261574074074076E-2</c:v>
                </c:pt>
                <c:pt idx="2096">
                  <c:v>2.6273148148148153E-2</c:v>
                </c:pt>
                <c:pt idx="2097">
                  <c:v>2.6284722222222223E-2</c:v>
                </c:pt>
                <c:pt idx="2098">
                  <c:v>2.6296296296296293E-2</c:v>
                </c:pt>
                <c:pt idx="2099">
                  <c:v>2.630787037037037E-2</c:v>
                </c:pt>
                <c:pt idx="2100">
                  <c:v>2.631944444444444E-2</c:v>
                </c:pt>
                <c:pt idx="2101">
                  <c:v>2.6331018518518517E-2</c:v>
                </c:pt>
                <c:pt idx="2102">
                  <c:v>2.6342592592592588E-2</c:v>
                </c:pt>
                <c:pt idx="2103">
                  <c:v>2.6354166666666668E-2</c:v>
                </c:pt>
                <c:pt idx="2104">
                  <c:v>2.6365740740740742E-2</c:v>
                </c:pt>
                <c:pt idx="2105">
                  <c:v>2.6377314814814815E-2</c:v>
                </c:pt>
                <c:pt idx="2106">
                  <c:v>2.6388888888888889E-2</c:v>
                </c:pt>
                <c:pt idx="2107">
                  <c:v>2.6400462962962962E-2</c:v>
                </c:pt>
                <c:pt idx="2108">
                  <c:v>2.6412037037037036E-2</c:v>
                </c:pt>
                <c:pt idx="2109">
                  <c:v>2.642361111111111E-2</c:v>
                </c:pt>
                <c:pt idx="2110">
                  <c:v>2.6435185185185187E-2</c:v>
                </c:pt>
                <c:pt idx="2111">
                  <c:v>2.6446759259259264E-2</c:v>
                </c:pt>
                <c:pt idx="2112">
                  <c:v>2.6458333333333334E-2</c:v>
                </c:pt>
                <c:pt idx="2113">
                  <c:v>2.6469907407407411E-2</c:v>
                </c:pt>
                <c:pt idx="2114">
                  <c:v>2.6481481481481481E-2</c:v>
                </c:pt>
                <c:pt idx="2115">
                  <c:v>2.6493055555555558E-2</c:v>
                </c:pt>
                <c:pt idx="2116">
                  <c:v>2.6504629629629628E-2</c:v>
                </c:pt>
                <c:pt idx="2117">
                  <c:v>2.6516203703703698E-2</c:v>
                </c:pt>
                <c:pt idx="2118">
                  <c:v>2.6527777777777779E-2</c:v>
                </c:pt>
                <c:pt idx="2119">
                  <c:v>2.6539351851851852E-2</c:v>
                </c:pt>
                <c:pt idx="2120">
                  <c:v>2.6550925925925926E-2</c:v>
                </c:pt>
                <c:pt idx="2121">
                  <c:v>2.6562499999999999E-2</c:v>
                </c:pt>
                <c:pt idx="2122">
                  <c:v>2.6574074074074073E-2</c:v>
                </c:pt>
                <c:pt idx="2123">
                  <c:v>2.6585648148148146E-2</c:v>
                </c:pt>
                <c:pt idx="2124">
                  <c:v>2.659722222222222E-2</c:v>
                </c:pt>
                <c:pt idx="2125">
                  <c:v>2.6608796296296297E-2</c:v>
                </c:pt>
                <c:pt idx="2126">
                  <c:v>2.6620370370370374E-2</c:v>
                </c:pt>
                <c:pt idx="2127">
                  <c:v>2.6631944444444444E-2</c:v>
                </c:pt>
                <c:pt idx="2128">
                  <c:v>2.6643518518518521E-2</c:v>
                </c:pt>
                <c:pt idx="2129">
                  <c:v>2.6655092592592591E-2</c:v>
                </c:pt>
                <c:pt idx="2130">
                  <c:v>2.6666666666666668E-2</c:v>
                </c:pt>
                <c:pt idx="2131">
                  <c:v>2.6678240740740738E-2</c:v>
                </c:pt>
                <c:pt idx="2132">
                  <c:v>2.6689814814814816E-2</c:v>
                </c:pt>
                <c:pt idx="2133">
                  <c:v>2.6701388888888889E-2</c:v>
                </c:pt>
                <c:pt idx="2134">
                  <c:v>2.6712962962962966E-2</c:v>
                </c:pt>
                <c:pt idx="2135">
                  <c:v>2.6724537037037036E-2</c:v>
                </c:pt>
                <c:pt idx="2136">
                  <c:v>2.6736111111111113E-2</c:v>
                </c:pt>
                <c:pt idx="2137">
                  <c:v>2.6747685185185183E-2</c:v>
                </c:pt>
                <c:pt idx="2138">
                  <c:v>2.6759259259259257E-2</c:v>
                </c:pt>
                <c:pt idx="2139">
                  <c:v>2.6759259259259257E-2</c:v>
                </c:pt>
                <c:pt idx="2140">
                  <c:v>2.6770833333333331E-2</c:v>
                </c:pt>
                <c:pt idx="2141">
                  <c:v>2.6782407407407408E-2</c:v>
                </c:pt>
                <c:pt idx="2142">
                  <c:v>2.6793981481481485E-2</c:v>
                </c:pt>
                <c:pt idx="2143">
                  <c:v>2.6805555555555555E-2</c:v>
                </c:pt>
                <c:pt idx="2144">
                  <c:v>2.6817129629629632E-2</c:v>
                </c:pt>
                <c:pt idx="2145">
                  <c:v>2.6828703703703702E-2</c:v>
                </c:pt>
                <c:pt idx="2146">
                  <c:v>2.6840277777777779E-2</c:v>
                </c:pt>
                <c:pt idx="2147">
                  <c:v>2.6851851851851849E-2</c:v>
                </c:pt>
                <c:pt idx="2148">
                  <c:v>2.6863425925925926E-2</c:v>
                </c:pt>
                <c:pt idx="2149">
                  <c:v>2.6875E-2</c:v>
                </c:pt>
                <c:pt idx="2150">
                  <c:v>2.6886574074074077E-2</c:v>
                </c:pt>
                <c:pt idx="2151">
                  <c:v>2.6898148148148147E-2</c:v>
                </c:pt>
                <c:pt idx="2152">
                  <c:v>2.6909722222222224E-2</c:v>
                </c:pt>
                <c:pt idx="2153">
                  <c:v>2.6921296296296294E-2</c:v>
                </c:pt>
                <c:pt idx="2154">
                  <c:v>2.6932870370370371E-2</c:v>
                </c:pt>
                <c:pt idx="2155">
                  <c:v>2.6944444444444441E-2</c:v>
                </c:pt>
                <c:pt idx="2156">
                  <c:v>2.6956018518518522E-2</c:v>
                </c:pt>
                <c:pt idx="2157">
                  <c:v>2.6967592592592595E-2</c:v>
                </c:pt>
                <c:pt idx="2158">
                  <c:v>2.6979166666666669E-2</c:v>
                </c:pt>
                <c:pt idx="2159">
                  <c:v>2.6990740740740742E-2</c:v>
                </c:pt>
                <c:pt idx="2160">
                  <c:v>2.7002314814814812E-2</c:v>
                </c:pt>
                <c:pt idx="2161">
                  <c:v>2.7013888888888889E-2</c:v>
                </c:pt>
                <c:pt idx="2162">
                  <c:v>2.7025462962962959E-2</c:v>
                </c:pt>
                <c:pt idx="2163">
                  <c:v>2.7037037037037037E-2</c:v>
                </c:pt>
                <c:pt idx="2164">
                  <c:v>2.704861111111111E-2</c:v>
                </c:pt>
                <c:pt idx="2165">
                  <c:v>2.7060185185185187E-2</c:v>
                </c:pt>
                <c:pt idx="2166">
                  <c:v>2.7071759259259257E-2</c:v>
                </c:pt>
                <c:pt idx="2167">
                  <c:v>2.7083333333333334E-2</c:v>
                </c:pt>
                <c:pt idx="2168">
                  <c:v>2.7094907407407404E-2</c:v>
                </c:pt>
                <c:pt idx="2169">
                  <c:v>2.7106481481481481E-2</c:v>
                </c:pt>
                <c:pt idx="2170">
                  <c:v>2.7118055555555552E-2</c:v>
                </c:pt>
                <c:pt idx="2171">
                  <c:v>2.7129629629629632E-2</c:v>
                </c:pt>
                <c:pt idx="2172">
                  <c:v>2.7141203703703706E-2</c:v>
                </c:pt>
                <c:pt idx="2173">
                  <c:v>2.7152777777777779E-2</c:v>
                </c:pt>
                <c:pt idx="2174">
                  <c:v>2.7164351851851853E-2</c:v>
                </c:pt>
                <c:pt idx="2175">
                  <c:v>2.7175925925925926E-2</c:v>
                </c:pt>
                <c:pt idx="2176">
                  <c:v>2.71875E-2</c:v>
                </c:pt>
                <c:pt idx="2177">
                  <c:v>2.7199074074074073E-2</c:v>
                </c:pt>
                <c:pt idx="2178">
                  <c:v>2.7210648148148147E-2</c:v>
                </c:pt>
                <c:pt idx="2179">
                  <c:v>2.7222222222222228E-2</c:v>
                </c:pt>
                <c:pt idx="2180">
                  <c:v>2.7233796296296298E-2</c:v>
                </c:pt>
                <c:pt idx="2181">
                  <c:v>2.7245370370370368E-2</c:v>
                </c:pt>
                <c:pt idx="2182">
                  <c:v>2.7256944444444445E-2</c:v>
                </c:pt>
                <c:pt idx="2183">
                  <c:v>2.7268518518518515E-2</c:v>
                </c:pt>
                <c:pt idx="2184">
                  <c:v>2.7280092592592592E-2</c:v>
                </c:pt>
                <c:pt idx="2185">
                  <c:v>2.7291666666666662E-2</c:v>
                </c:pt>
                <c:pt idx="2186">
                  <c:v>2.7303240740740743E-2</c:v>
                </c:pt>
                <c:pt idx="2187">
                  <c:v>2.7314814814814816E-2</c:v>
                </c:pt>
                <c:pt idx="2188">
                  <c:v>2.732638888888889E-2</c:v>
                </c:pt>
                <c:pt idx="2189">
                  <c:v>2.7337962962962963E-2</c:v>
                </c:pt>
                <c:pt idx="2190">
                  <c:v>2.7349537037037037E-2</c:v>
                </c:pt>
                <c:pt idx="2191">
                  <c:v>2.736111111111111E-2</c:v>
                </c:pt>
                <c:pt idx="2192">
                  <c:v>2.7372685185185184E-2</c:v>
                </c:pt>
                <c:pt idx="2193">
                  <c:v>2.7384259259259257E-2</c:v>
                </c:pt>
                <c:pt idx="2194">
                  <c:v>2.7395833333333338E-2</c:v>
                </c:pt>
                <c:pt idx="2195">
                  <c:v>2.7407407407407408E-2</c:v>
                </c:pt>
                <c:pt idx="2196">
                  <c:v>2.7418981481481485E-2</c:v>
                </c:pt>
                <c:pt idx="2197">
                  <c:v>2.7430555555555555E-2</c:v>
                </c:pt>
                <c:pt idx="2198">
                  <c:v>2.7442129629629632E-2</c:v>
                </c:pt>
                <c:pt idx="2199">
                  <c:v>2.7453703703703702E-2</c:v>
                </c:pt>
                <c:pt idx="2200">
                  <c:v>2.7465277777777772E-2</c:v>
                </c:pt>
                <c:pt idx="2201">
                  <c:v>2.7476851851851853E-2</c:v>
                </c:pt>
                <c:pt idx="2202">
                  <c:v>2.7488425925925927E-2</c:v>
                </c:pt>
                <c:pt idx="2203">
                  <c:v>2.75E-2</c:v>
                </c:pt>
                <c:pt idx="2204">
                  <c:v>2.7511574074074074E-2</c:v>
                </c:pt>
                <c:pt idx="2205">
                  <c:v>2.7523148148148147E-2</c:v>
                </c:pt>
                <c:pt idx="2206">
                  <c:v>2.7534722222222221E-2</c:v>
                </c:pt>
                <c:pt idx="2207">
                  <c:v>2.7546296296296294E-2</c:v>
                </c:pt>
                <c:pt idx="2208">
                  <c:v>2.7557870370370368E-2</c:v>
                </c:pt>
                <c:pt idx="2209">
                  <c:v>2.7569444444444448E-2</c:v>
                </c:pt>
                <c:pt idx="2210">
                  <c:v>2.7581018518518519E-2</c:v>
                </c:pt>
                <c:pt idx="2211">
                  <c:v>2.7592592592592596E-2</c:v>
                </c:pt>
                <c:pt idx="2212">
                  <c:v>2.7604166666666666E-2</c:v>
                </c:pt>
                <c:pt idx="2213">
                  <c:v>2.7615740740740743E-2</c:v>
                </c:pt>
                <c:pt idx="2214">
                  <c:v>2.7627314814814813E-2</c:v>
                </c:pt>
                <c:pt idx="2215">
                  <c:v>2.763888888888889E-2</c:v>
                </c:pt>
                <c:pt idx="2216">
                  <c:v>2.7650462962962963E-2</c:v>
                </c:pt>
                <c:pt idx="2217">
                  <c:v>2.7662037037037041E-2</c:v>
                </c:pt>
                <c:pt idx="2218">
                  <c:v>2.7673611111111111E-2</c:v>
                </c:pt>
                <c:pt idx="2219">
                  <c:v>2.7685185185185188E-2</c:v>
                </c:pt>
                <c:pt idx="2220">
                  <c:v>2.7696759259259258E-2</c:v>
                </c:pt>
                <c:pt idx="2221">
                  <c:v>2.7708333333333331E-2</c:v>
                </c:pt>
                <c:pt idx="2222">
                  <c:v>2.7719907407407405E-2</c:v>
                </c:pt>
                <c:pt idx="2223">
                  <c:v>2.7731481481481478E-2</c:v>
                </c:pt>
                <c:pt idx="2224">
                  <c:v>2.7743055555555559E-2</c:v>
                </c:pt>
                <c:pt idx="2225">
                  <c:v>2.7754629629629629E-2</c:v>
                </c:pt>
                <c:pt idx="2226">
                  <c:v>2.7766203703703706E-2</c:v>
                </c:pt>
                <c:pt idx="2227">
                  <c:v>2.7777777777777776E-2</c:v>
                </c:pt>
                <c:pt idx="2228">
                  <c:v>2.7789351851851853E-2</c:v>
                </c:pt>
                <c:pt idx="2229">
                  <c:v>2.7800925925925923E-2</c:v>
                </c:pt>
                <c:pt idx="2230">
                  <c:v>2.78125E-2</c:v>
                </c:pt>
                <c:pt idx="2231">
                  <c:v>2.7824074074074074E-2</c:v>
                </c:pt>
                <c:pt idx="2232">
                  <c:v>2.7835648148148151E-2</c:v>
                </c:pt>
                <c:pt idx="2233">
                  <c:v>2.7847222222222221E-2</c:v>
                </c:pt>
                <c:pt idx="2234">
                  <c:v>2.7858796296296298E-2</c:v>
                </c:pt>
                <c:pt idx="2235">
                  <c:v>2.7870370370370368E-2</c:v>
                </c:pt>
                <c:pt idx="2236">
                  <c:v>2.7881944444444445E-2</c:v>
                </c:pt>
                <c:pt idx="2237">
                  <c:v>2.7893518518518515E-2</c:v>
                </c:pt>
                <c:pt idx="2238">
                  <c:v>2.7905092592592592E-2</c:v>
                </c:pt>
                <c:pt idx="2239">
                  <c:v>2.7916666666666669E-2</c:v>
                </c:pt>
                <c:pt idx="2240">
                  <c:v>2.7928240740740743E-2</c:v>
                </c:pt>
                <c:pt idx="2241">
                  <c:v>2.7939814814814817E-2</c:v>
                </c:pt>
                <c:pt idx="2242">
                  <c:v>2.7951388888888887E-2</c:v>
                </c:pt>
                <c:pt idx="2243">
                  <c:v>2.7962962962962964E-2</c:v>
                </c:pt>
                <c:pt idx="2244">
                  <c:v>2.7974537037037034E-2</c:v>
                </c:pt>
                <c:pt idx="2245">
                  <c:v>2.7986111111111111E-2</c:v>
                </c:pt>
                <c:pt idx="2246">
                  <c:v>2.7997685185185184E-2</c:v>
                </c:pt>
                <c:pt idx="2247">
                  <c:v>2.8009259259259262E-2</c:v>
                </c:pt>
                <c:pt idx="2248">
                  <c:v>2.8020833333333332E-2</c:v>
                </c:pt>
                <c:pt idx="2249">
                  <c:v>2.8032407407407409E-2</c:v>
                </c:pt>
                <c:pt idx="2250">
                  <c:v>2.8043981481481479E-2</c:v>
                </c:pt>
                <c:pt idx="2251">
                  <c:v>2.8055555555555556E-2</c:v>
                </c:pt>
                <c:pt idx="2252">
                  <c:v>2.8067129629629626E-2</c:v>
                </c:pt>
                <c:pt idx="2253">
                  <c:v>2.8078703703703703E-2</c:v>
                </c:pt>
                <c:pt idx="2254">
                  <c:v>2.809027777777778E-2</c:v>
                </c:pt>
                <c:pt idx="2255">
                  <c:v>2.8101851851851854E-2</c:v>
                </c:pt>
                <c:pt idx="2256">
                  <c:v>2.8113425925925927E-2</c:v>
                </c:pt>
                <c:pt idx="2257">
                  <c:v>2.8125000000000001E-2</c:v>
                </c:pt>
                <c:pt idx="2258">
                  <c:v>2.8136574074074074E-2</c:v>
                </c:pt>
                <c:pt idx="2259">
                  <c:v>2.8148148148148148E-2</c:v>
                </c:pt>
                <c:pt idx="2260">
                  <c:v>2.8159722222222221E-2</c:v>
                </c:pt>
                <c:pt idx="2261">
                  <c:v>2.8171296296296302E-2</c:v>
                </c:pt>
                <c:pt idx="2262">
                  <c:v>2.8182870370370372E-2</c:v>
                </c:pt>
                <c:pt idx="2263">
                  <c:v>2.8194444444444442E-2</c:v>
                </c:pt>
                <c:pt idx="2264">
                  <c:v>2.8206018518518519E-2</c:v>
                </c:pt>
                <c:pt idx="2265">
                  <c:v>2.8217592592592589E-2</c:v>
                </c:pt>
                <c:pt idx="2266">
                  <c:v>2.8229166666666666E-2</c:v>
                </c:pt>
                <c:pt idx="2267">
                  <c:v>2.8240740740740736E-2</c:v>
                </c:pt>
                <c:pt idx="2268">
                  <c:v>2.8252314814814813E-2</c:v>
                </c:pt>
                <c:pt idx="2269">
                  <c:v>2.826388888888889E-2</c:v>
                </c:pt>
                <c:pt idx="2270">
                  <c:v>2.8275462962962964E-2</c:v>
                </c:pt>
                <c:pt idx="2271">
                  <c:v>2.8287037037037038E-2</c:v>
                </c:pt>
                <c:pt idx="2272">
                  <c:v>2.8298611111111111E-2</c:v>
                </c:pt>
                <c:pt idx="2273">
                  <c:v>2.8310185185185185E-2</c:v>
                </c:pt>
                <c:pt idx="2274">
                  <c:v>2.8321759259259258E-2</c:v>
                </c:pt>
                <c:pt idx="2275">
                  <c:v>2.8333333333333332E-2</c:v>
                </c:pt>
                <c:pt idx="2276">
                  <c:v>2.8344907407407412E-2</c:v>
                </c:pt>
                <c:pt idx="2277">
                  <c:v>2.8356481481481483E-2</c:v>
                </c:pt>
                <c:pt idx="2278">
                  <c:v>2.836805555555556E-2</c:v>
                </c:pt>
                <c:pt idx="2279">
                  <c:v>2.837962962962963E-2</c:v>
                </c:pt>
                <c:pt idx="2280">
                  <c:v>2.8391203703703707E-2</c:v>
                </c:pt>
                <c:pt idx="2281">
                  <c:v>2.8402777777777777E-2</c:v>
                </c:pt>
                <c:pt idx="2282">
                  <c:v>2.8414351851851847E-2</c:v>
                </c:pt>
                <c:pt idx="2283">
                  <c:v>2.8425925925925924E-2</c:v>
                </c:pt>
                <c:pt idx="2284">
                  <c:v>2.8437500000000001E-2</c:v>
                </c:pt>
                <c:pt idx="2285">
                  <c:v>2.8449074074074075E-2</c:v>
                </c:pt>
                <c:pt idx="2286">
                  <c:v>2.8460648148148148E-2</c:v>
                </c:pt>
                <c:pt idx="2287">
                  <c:v>2.8472222222222222E-2</c:v>
                </c:pt>
                <c:pt idx="2288">
                  <c:v>2.8483796296296295E-2</c:v>
                </c:pt>
                <c:pt idx="2289">
                  <c:v>2.8495370370370369E-2</c:v>
                </c:pt>
                <c:pt idx="2290">
                  <c:v>2.8506944444444442E-2</c:v>
                </c:pt>
                <c:pt idx="2291">
                  <c:v>2.8518518518518523E-2</c:v>
                </c:pt>
                <c:pt idx="2292">
                  <c:v>2.8530092592592593E-2</c:v>
                </c:pt>
                <c:pt idx="2293">
                  <c:v>2.854166666666667E-2</c:v>
                </c:pt>
                <c:pt idx="2294">
                  <c:v>2.855324074074074E-2</c:v>
                </c:pt>
                <c:pt idx="2295">
                  <c:v>2.8564814814814817E-2</c:v>
                </c:pt>
                <c:pt idx="2296">
                  <c:v>2.8576388888888887E-2</c:v>
                </c:pt>
                <c:pt idx="2297">
                  <c:v>2.8587962962962964E-2</c:v>
                </c:pt>
                <c:pt idx="2298">
                  <c:v>2.8599537037037034E-2</c:v>
                </c:pt>
                <c:pt idx="2299">
                  <c:v>2.8611111111111115E-2</c:v>
                </c:pt>
                <c:pt idx="2300">
                  <c:v>2.8622685185185185E-2</c:v>
                </c:pt>
                <c:pt idx="2301">
                  <c:v>2.8634259259259262E-2</c:v>
                </c:pt>
                <c:pt idx="2302">
                  <c:v>2.8645833333333332E-2</c:v>
                </c:pt>
                <c:pt idx="2303">
                  <c:v>2.8657407407407406E-2</c:v>
                </c:pt>
                <c:pt idx="2304">
                  <c:v>2.8668981481481479E-2</c:v>
                </c:pt>
                <c:pt idx="2305">
                  <c:v>2.8680555555555553E-2</c:v>
                </c:pt>
                <c:pt idx="2306">
                  <c:v>2.8692129629629633E-2</c:v>
                </c:pt>
                <c:pt idx="2307">
                  <c:v>2.8703703703703703E-2</c:v>
                </c:pt>
                <c:pt idx="2308">
                  <c:v>2.8715277777777781E-2</c:v>
                </c:pt>
                <c:pt idx="2309">
                  <c:v>2.8726851851851851E-2</c:v>
                </c:pt>
                <c:pt idx="2310">
                  <c:v>2.8738425925925928E-2</c:v>
                </c:pt>
                <c:pt idx="2311">
                  <c:v>2.8749999999999998E-2</c:v>
                </c:pt>
                <c:pt idx="2312">
                  <c:v>2.8761574074074075E-2</c:v>
                </c:pt>
                <c:pt idx="2313">
                  <c:v>2.8773148148148145E-2</c:v>
                </c:pt>
                <c:pt idx="2314">
                  <c:v>2.8784722222222225E-2</c:v>
                </c:pt>
                <c:pt idx="2315">
                  <c:v>2.8796296296296296E-2</c:v>
                </c:pt>
                <c:pt idx="2316">
                  <c:v>2.8807870370370373E-2</c:v>
                </c:pt>
                <c:pt idx="2317">
                  <c:v>2.8819444444444443E-2</c:v>
                </c:pt>
                <c:pt idx="2318">
                  <c:v>2.883101851851852E-2</c:v>
                </c:pt>
                <c:pt idx="2319">
                  <c:v>2.884259259259259E-2</c:v>
                </c:pt>
                <c:pt idx="2320">
                  <c:v>2.8854166666666667E-2</c:v>
                </c:pt>
                <c:pt idx="2321">
                  <c:v>2.8865740740740744E-2</c:v>
                </c:pt>
                <c:pt idx="2322">
                  <c:v>2.8877314814814817E-2</c:v>
                </c:pt>
                <c:pt idx="2323">
                  <c:v>2.8888888888888891E-2</c:v>
                </c:pt>
                <c:pt idx="2324">
                  <c:v>2.8900462962962961E-2</c:v>
                </c:pt>
                <c:pt idx="2325">
                  <c:v>2.8912037037037038E-2</c:v>
                </c:pt>
                <c:pt idx="2326">
                  <c:v>2.8923611111111108E-2</c:v>
                </c:pt>
                <c:pt idx="2327">
                  <c:v>2.8935185185185185E-2</c:v>
                </c:pt>
                <c:pt idx="2328">
                  <c:v>2.8946759259259255E-2</c:v>
                </c:pt>
                <c:pt idx="2329">
                  <c:v>2.8958333333333336E-2</c:v>
                </c:pt>
                <c:pt idx="2330">
                  <c:v>2.8969907407407406E-2</c:v>
                </c:pt>
                <c:pt idx="2331">
                  <c:v>2.8981481481481483E-2</c:v>
                </c:pt>
                <c:pt idx="2332">
                  <c:v>2.8993055555555553E-2</c:v>
                </c:pt>
                <c:pt idx="2333">
                  <c:v>2.900462962962963E-2</c:v>
                </c:pt>
                <c:pt idx="2334">
                  <c:v>2.90162037037037E-2</c:v>
                </c:pt>
                <c:pt idx="2335">
                  <c:v>2.9027777777777777E-2</c:v>
                </c:pt>
                <c:pt idx="2336">
                  <c:v>2.9039351851851854E-2</c:v>
                </c:pt>
                <c:pt idx="2337">
                  <c:v>2.9050925925925928E-2</c:v>
                </c:pt>
                <c:pt idx="2338">
                  <c:v>2.9062500000000002E-2</c:v>
                </c:pt>
                <c:pt idx="2339">
                  <c:v>2.9074074074074075E-2</c:v>
                </c:pt>
                <c:pt idx="2340">
                  <c:v>2.9085648148148149E-2</c:v>
                </c:pt>
                <c:pt idx="2341">
                  <c:v>2.9097222222222222E-2</c:v>
                </c:pt>
                <c:pt idx="2342">
                  <c:v>2.9108796296296296E-2</c:v>
                </c:pt>
                <c:pt idx="2343">
                  <c:v>2.9120370370370366E-2</c:v>
                </c:pt>
                <c:pt idx="2344">
                  <c:v>2.9131944444444446E-2</c:v>
                </c:pt>
                <c:pt idx="2345">
                  <c:v>2.9143518518518517E-2</c:v>
                </c:pt>
                <c:pt idx="2346">
                  <c:v>2.9155092592592594E-2</c:v>
                </c:pt>
                <c:pt idx="2347">
                  <c:v>2.9166666666666664E-2</c:v>
                </c:pt>
                <c:pt idx="2348">
                  <c:v>2.9178240740740741E-2</c:v>
                </c:pt>
                <c:pt idx="2349">
                  <c:v>2.9189814814814811E-2</c:v>
                </c:pt>
                <c:pt idx="2350">
                  <c:v>2.9201388888888888E-2</c:v>
                </c:pt>
                <c:pt idx="2351">
                  <c:v>2.9212962962962965E-2</c:v>
                </c:pt>
                <c:pt idx="2352">
                  <c:v>2.9224537037037038E-2</c:v>
                </c:pt>
                <c:pt idx="2353">
                  <c:v>2.9236111111111112E-2</c:v>
                </c:pt>
                <c:pt idx="2354">
                  <c:v>2.9247685185185186E-2</c:v>
                </c:pt>
                <c:pt idx="2355">
                  <c:v>2.9259259259259259E-2</c:v>
                </c:pt>
                <c:pt idx="2356">
                  <c:v>2.9270833333333333E-2</c:v>
                </c:pt>
                <c:pt idx="2357">
                  <c:v>2.9282407407407406E-2</c:v>
                </c:pt>
                <c:pt idx="2358">
                  <c:v>2.929398148148148E-2</c:v>
                </c:pt>
                <c:pt idx="2359">
                  <c:v>2.9305555555555557E-2</c:v>
                </c:pt>
                <c:pt idx="2360">
                  <c:v>2.9317129629629634E-2</c:v>
                </c:pt>
                <c:pt idx="2361">
                  <c:v>2.9328703703703704E-2</c:v>
                </c:pt>
                <c:pt idx="2362">
                  <c:v>2.9340277777777781E-2</c:v>
                </c:pt>
                <c:pt idx="2363">
                  <c:v>2.9351851851851851E-2</c:v>
                </c:pt>
                <c:pt idx="2364">
                  <c:v>2.9363425925925921E-2</c:v>
                </c:pt>
                <c:pt idx="2365">
                  <c:v>2.9374999999999998E-2</c:v>
                </c:pt>
                <c:pt idx="2366">
                  <c:v>2.9386574074074075E-2</c:v>
                </c:pt>
                <c:pt idx="2367">
                  <c:v>2.9398148148148149E-2</c:v>
                </c:pt>
                <c:pt idx="2368">
                  <c:v>2.9409722222222223E-2</c:v>
                </c:pt>
                <c:pt idx="2369">
                  <c:v>2.9421296296296296E-2</c:v>
                </c:pt>
                <c:pt idx="2370">
                  <c:v>2.943287037037037E-2</c:v>
                </c:pt>
                <c:pt idx="2371">
                  <c:v>2.9444444444444443E-2</c:v>
                </c:pt>
                <c:pt idx="2372">
                  <c:v>2.9456018518518517E-2</c:v>
                </c:pt>
                <c:pt idx="2373">
                  <c:v>2.946759259259259E-2</c:v>
                </c:pt>
                <c:pt idx="2374">
                  <c:v>2.9479166666666667E-2</c:v>
                </c:pt>
                <c:pt idx="2375">
                  <c:v>2.9490740740740744E-2</c:v>
                </c:pt>
                <c:pt idx="2376">
                  <c:v>2.9502314814814815E-2</c:v>
                </c:pt>
                <c:pt idx="2377">
                  <c:v>2.9513888888888892E-2</c:v>
                </c:pt>
                <c:pt idx="2378">
                  <c:v>2.9525462962962962E-2</c:v>
                </c:pt>
                <c:pt idx="2379">
                  <c:v>2.9537037037037039E-2</c:v>
                </c:pt>
                <c:pt idx="2380">
                  <c:v>2.9548611111111109E-2</c:v>
                </c:pt>
                <c:pt idx="2381">
                  <c:v>2.9560185185185189E-2</c:v>
                </c:pt>
                <c:pt idx="2382">
                  <c:v>2.9571759259259259E-2</c:v>
                </c:pt>
                <c:pt idx="2383">
                  <c:v>2.9583333333333336E-2</c:v>
                </c:pt>
                <c:pt idx="2384">
                  <c:v>2.9594907407407407E-2</c:v>
                </c:pt>
                <c:pt idx="2385">
                  <c:v>2.960648148148148E-2</c:v>
                </c:pt>
                <c:pt idx="2386">
                  <c:v>2.9618055555555554E-2</c:v>
                </c:pt>
                <c:pt idx="2387">
                  <c:v>2.9629629629629627E-2</c:v>
                </c:pt>
                <c:pt idx="2388">
                  <c:v>2.9641203703703701E-2</c:v>
                </c:pt>
                <c:pt idx="2389">
                  <c:v>2.9652777777777778E-2</c:v>
                </c:pt>
                <c:pt idx="2390">
                  <c:v>2.9664351851851855E-2</c:v>
                </c:pt>
                <c:pt idx="2391">
                  <c:v>2.9675925925925925E-2</c:v>
                </c:pt>
                <c:pt idx="2392">
                  <c:v>2.9687500000000002E-2</c:v>
                </c:pt>
                <c:pt idx="2393">
                  <c:v>2.9699074074074072E-2</c:v>
                </c:pt>
                <c:pt idx="2394">
                  <c:v>2.9710648148148149E-2</c:v>
                </c:pt>
                <c:pt idx="2395">
                  <c:v>2.9722222222222219E-2</c:v>
                </c:pt>
                <c:pt idx="2396">
                  <c:v>2.97337962962963E-2</c:v>
                </c:pt>
                <c:pt idx="2397">
                  <c:v>2.974537037037037E-2</c:v>
                </c:pt>
                <c:pt idx="2398">
                  <c:v>2.9756944444444447E-2</c:v>
                </c:pt>
                <c:pt idx="2399">
                  <c:v>2.9768518518518517E-2</c:v>
                </c:pt>
                <c:pt idx="2400">
                  <c:v>2.9780092592592594E-2</c:v>
                </c:pt>
                <c:pt idx="2401">
                  <c:v>2.9791666666666664E-2</c:v>
                </c:pt>
                <c:pt idx="2402">
                  <c:v>2.9803240740740741E-2</c:v>
                </c:pt>
                <c:pt idx="2403">
                  <c:v>2.9814814814814811E-2</c:v>
                </c:pt>
                <c:pt idx="2404">
                  <c:v>2.9826388888888892E-2</c:v>
                </c:pt>
                <c:pt idx="2405">
                  <c:v>2.9837962962962965E-2</c:v>
                </c:pt>
                <c:pt idx="2406">
                  <c:v>2.9849537037037036E-2</c:v>
                </c:pt>
                <c:pt idx="2407">
                  <c:v>2.9861111111111113E-2</c:v>
                </c:pt>
                <c:pt idx="2408">
                  <c:v>2.9872685185185183E-2</c:v>
                </c:pt>
                <c:pt idx="2409">
                  <c:v>2.988425925925926E-2</c:v>
                </c:pt>
                <c:pt idx="2410">
                  <c:v>2.989583333333333E-2</c:v>
                </c:pt>
                <c:pt idx="2411">
                  <c:v>2.990740740740741E-2</c:v>
                </c:pt>
                <c:pt idx="2412">
                  <c:v>2.991898148148148E-2</c:v>
                </c:pt>
                <c:pt idx="2413">
                  <c:v>2.9930555555555557E-2</c:v>
                </c:pt>
                <c:pt idx="2414">
                  <c:v>2.9942129629629628E-2</c:v>
                </c:pt>
                <c:pt idx="2415">
                  <c:v>2.9953703703703705E-2</c:v>
                </c:pt>
                <c:pt idx="2416">
                  <c:v>2.9965277777777775E-2</c:v>
                </c:pt>
                <c:pt idx="2417">
                  <c:v>2.9976851851851852E-2</c:v>
                </c:pt>
                <c:pt idx="2418">
                  <c:v>2.9988425925925922E-2</c:v>
                </c:pt>
                <c:pt idx="2419">
                  <c:v>3.0000000000000002E-2</c:v>
                </c:pt>
                <c:pt idx="2420">
                  <c:v>3.0011574074074076E-2</c:v>
                </c:pt>
                <c:pt idx="2421">
                  <c:v>3.0023148148148149E-2</c:v>
                </c:pt>
                <c:pt idx="2422">
                  <c:v>3.0034722222222223E-2</c:v>
                </c:pt>
                <c:pt idx="2423">
                  <c:v>3.0046296296296297E-2</c:v>
                </c:pt>
                <c:pt idx="2424">
                  <c:v>3.005787037037037E-2</c:v>
                </c:pt>
                <c:pt idx="2425">
                  <c:v>3.006944444444444E-2</c:v>
                </c:pt>
                <c:pt idx="2426">
                  <c:v>3.0081018518518521E-2</c:v>
                </c:pt>
                <c:pt idx="2427">
                  <c:v>3.0092592592592591E-2</c:v>
                </c:pt>
                <c:pt idx="2428">
                  <c:v>3.0104166666666668E-2</c:v>
                </c:pt>
                <c:pt idx="2429">
                  <c:v>3.0115740740740738E-2</c:v>
                </c:pt>
                <c:pt idx="2430">
                  <c:v>3.0127314814814815E-2</c:v>
                </c:pt>
                <c:pt idx="2431">
                  <c:v>3.0138888888888885E-2</c:v>
                </c:pt>
                <c:pt idx="2432">
                  <c:v>3.0150462962962962E-2</c:v>
                </c:pt>
                <c:pt idx="2433">
                  <c:v>3.0162037037037032E-2</c:v>
                </c:pt>
                <c:pt idx="2434">
                  <c:v>3.0173611111111113E-2</c:v>
                </c:pt>
                <c:pt idx="2435">
                  <c:v>3.0185185185185186E-2</c:v>
                </c:pt>
                <c:pt idx="2436">
                  <c:v>3.019675925925926E-2</c:v>
                </c:pt>
                <c:pt idx="2437">
                  <c:v>3.0208333333333334E-2</c:v>
                </c:pt>
                <c:pt idx="2438">
                  <c:v>3.0219907407407407E-2</c:v>
                </c:pt>
                <c:pt idx="2439">
                  <c:v>3.0231481481481481E-2</c:v>
                </c:pt>
                <c:pt idx="2440">
                  <c:v>3.0243055555555554E-2</c:v>
                </c:pt>
                <c:pt idx="2441">
                  <c:v>3.0254629629629631E-2</c:v>
                </c:pt>
                <c:pt idx="2442">
                  <c:v>3.0266203703703708E-2</c:v>
                </c:pt>
                <c:pt idx="2443">
                  <c:v>3.0277777777777778E-2</c:v>
                </c:pt>
                <c:pt idx="2444">
                  <c:v>3.0289351851851855E-2</c:v>
                </c:pt>
                <c:pt idx="2445">
                  <c:v>3.0300925925925926E-2</c:v>
                </c:pt>
                <c:pt idx="2446">
                  <c:v>3.0312499999999996E-2</c:v>
                </c:pt>
                <c:pt idx="2447">
                  <c:v>3.0324074074074073E-2</c:v>
                </c:pt>
                <c:pt idx="2448">
                  <c:v>3.0335648148148143E-2</c:v>
                </c:pt>
                <c:pt idx="2449">
                  <c:v>3.0347222222222223E-2</c:v>
                </c:pt>
                <c:pt idx="2450">
                  <c:v>3.0358796296296297E-2</c:v>
                </c:pt>
                <c:pt idx="2451">
                  <c:v>3.037037037037037E-2</c:v>
                </c:pt>
                <c:pt idx="2452">
                  <c:v>3.0381944444444444E-2</c:v>
                </c:pt>
                <c:pt idx="2453">
                  <c:v>3.0393518518518518E-2</c:v>
                </c:pt>
                <c:pt idx="2454">
                  <c:v>3.0405092592592591E-2</c:v>
                </c:pt>
                <c:pt idx="2455">
                  <c:v>3.0416666666666665E-2</c:v>
                </c:pt>
                <c:pt idx="2456">
                  <c:v>3.0428240740740742E-2</c:v>
                </c:pt>
                <c:pt idx="2457">
                  <c:v>3.0439814814814819E-2</c:v>
                </c:pt>
                <c:pt idx="2458">
                  <c:v>3.0451388888888889E-2</c:v>
                </c:pt>
                <c:pt idx="2459">
                  <c:v>3.0462962962962966E-2</c:v>
                </c:pt>
                <c:pt idx="2460">
                  <c:v>3.0474537037037036E-2</c:v>
                </c:pt>
                <c:pt idx="2461">
                  <c:v>3.0486111111111113E-2</c:v>
                </c:pt>
                <c:pt idx="2462">
                  <c:v>3.0497685185185183E-2</c:v>
                </c:pt>
                <c:pt idx="2463">
                  <c:v>3.050925925925926E-2</c:v>
                </c:pt>
                <c:pt idx="2464">
                  <c:v>3.0520833333333334E-2</c:v>
                </c:pt>
                <c:pt idx="2465">
                  <c:v>3.0532407407407411E-2</c:v>
                </c:pt>
                <c:pt idx="2466">
                  <c:v>3.0543981481481481E-2</c:v>
                </c:pt>
                <c:pt idx="2467">
                  <c:v>3.0555555555555555E-2</c:v>
                </c:pt>
                <c:pt idx="2468">
                  <c:v>3.0567129629629628E-2</c:v>
                </c:pt>
                <c:pt idx="2469">
                  <c:v>3.0578703703703702E-2</c:v>
                </c:pt>
                <c:pt idx="2470">
                  <c:v>3.0590277777777775E-2</c:v>
                </c:pt>
                <c:pt idx="2471">
                  <c:v>3.0601851851851852E-2</c:v>
                </c:pt>
                <c:pt idx="2472">
                  <c:v>3.0613425925925929E-2</c:v>
                </c:pt>
                <c:pt idx="2473">
                  <c:v>3.0624999999999999E-2</c:v>
                </c:pt>
                <c:pt idx="2474">
                  <c:v>3.0636574074074076E-2</c:v>
                </c:pt>
                <c:pt idx="2475">
                  <c:v>3.0648148148148147E-2</c:v>
                </c:pt>
                <c:pt idx="2476">
                  <c:v>3.0659722222222224E-2</c:v>
                </c:pt>
                <c:pt idx="2477">
                  <c:v>3.0671296296296294E-2</c:v>
                </c:pt>
                <c:pt idx="2478">
                  <c:v>3.0682870370370371E-2</c:v>
                </c:pt>
                <c:pt idx="2479">
                  <c:v>3.0694444444444444E-2</c:v>
                </c:pt>
                <c:pt idx="2480">
                  <c:v>3.0706018518518521E-2</c:v>
                </c:pt>
                <c:pt idx="2481">
                  <c:v>3.0717592592592591E-2</c:v>
                </c:pt>
                <c:pt idx="2482">
                  <c:v>3.0729166666666669E-2</c:v>
                </c:pt>
                <c:pt idx="2483">
                  <c:v>3.0740740740740739E-2</c:v>
                </c:pt>
                <c:pt idx="2484">
                  <c:v>3.0740740740740739E-2</c:v>
                </c:pt>
                <c:pt idx="2485">
                  <c:v>3.0752314814814816E-2</c:v>
                </c:pt>
                <c:pt idx="2486">
                  <c:v>3.0763888888888886E-2</c:v>
                </c:pt>
                <c:pt idx="2487">
                  <c:v>3.0775462962962966E-2</c:v>
                </c:pt>
                <c:pt idx="2488">
                  <c:v>3.078703703703704E-2</c:v>
                </c:pt>
                <c:pt idx="2489">
                  <c:v>3.079861111111111E-2</c:v>
                </c:pt>
                <c:pt idx="2490">
                  <c:v>3.0810185185185187E-2</c:v>
                </c:pt>
                <c:pt idx="2491">
                  <c:v>3.0821759259259257E-2</c:v>
                </c:pt>
                <c:pt idx="2492">
                  <c:v>3.0833333333333334E-2</c:v>
                </c:pt>
                <c:pt idx="2493">
                  <c:v>3.0844907407407404E-2</c:v>
                </c:pt>
                <c:pt idx="2494">
                  <c:v>3.0856481481481481E-2</c:v>
                </c:pt>
                <c:pt idx="2495">
                  <c:v>3.0868055555555555E-2</c:v>
                </c:pt>
                <c:pt idx="2496">
                  <c:v>3.0879629629629632E-2</c:v>
                </c:pt>
                <c:pt idx="2497">
                  <c:v>3.0891203703703702E-2</c:v>
                </c:pt>
                <c:pt idx="2498">
                  <c:v>3.0902777777777779E-2</c:v>
                </c:pt>
                <c:pt idx="2499">
                  <c:v>3.0914351851851849E-2</c:v>
                </c:pt>
                <c:pt idx="2500">
                  <c:v>3.0925925925925926E-2</c:v>
                </c:pt>
                <c:pt idx="2501">
                  <c:v>3.0937499999999996E-2</c:v>
                </c:pt>
                <c:pt idx="2502">
                  <c:v>3.0949074074074077E-2</c:v>
                </c:pt>
                <c:pt idx="2503">
                  <c:v>3.096064814814815E-2</c:v>
                </c:pt>
                <c:pt idx="2504">
                  <c:v>3.0972222222222224E-2</c:v>
                </c:pt>
                <c:pt idx="2505">
                  <c:v>3.0983796296296297E-2</c:v>
                </c:pt>
                <c:pt idx="2506">
                  <c:v>3.0995370370370371E-2</c:v>
                </c:pt>
                <c:pt idx="2507">
                  <c:v>3.1006944444444445E-2</c:v>
                </c:pt>
                <c:pt idx="2508">
                  <c:v>3.1018518518518515E-2</c:v>
                </c:pt>
                <c:pt idx="2509">
                  <c:v>3.1030092592592592E-2</c:v>
                </c:pt>
                <c:pt idx="2510">
                  <c:v>3.1041666666666665E-2</c:v>
                </c:pt>
                <c:pt idx="2511">
                  <c:v>3.1053240740740742E-2</c:v>
                </c:pt>
                <c:pt idx="2512">
                  <c:v>3.1064814814814812E-2</c:v>
                </c:pt>
                <c:pt idx="2513">
                  <c:v>3.107638888888889E-2</c:v>
                </c:pt>
                <c:pt idx="2514">
                  <c:v>3.108796296296296E-2</c:v>
                </c:pt>
                <c:pt idx="2515">
                  <c:v>3.1099537037037037E-2</c:v>
                </c:pt>
                <c:pt idx="2516">
                  <c:v>3.1111111111111107E-2</c:v>
                </c:pt>
                <c:pt idx="2517">
                  <c:v>3.1122685185185187E-2</c:v>
                </c:pt>
                <c:pt idx="2518">
                  <c:v>3.1134259259259261E-2</c:v>
                </c:pt>
                <c:pt idx="2519">
                  <c:v>3.1145833333333334E-2</c:v>
                </c:pt>
                <c:pt idx="2520">
                  <c:v>3.1157407407407408E-2</c:v>
                </c:pt>
                <c:pt idx="2521">
                  <c:v>3.1168981481481482E-2</c:v>
                </c:pt>
                <c:pt idx="2522">
                  <c:v>3.1180555555555555E-2</c:v>
                </c:pt>
                <c:pt idx="2523">
                  <c:v>3.1192129629629629E-2</c:v>
                </c:pt>
                <c:pt idx="2524">
                  <c:v>3.1203703703703702E-2</c:v>
                </c:pt>
                <c:pt idx="2525">
                  <c:v>3.1215277777777783E-2</c:v>
                </c:pt>
                <c:pt idx="2526">
                  <c:v>3.1226851851851853E-2</c:v>
                </c:pt>
                <c:pt idx="2527">
                  <c:v>3.123842592592593E-2</c:v>
                </c:pt>
                <c:pt idx="2528">
                  <c:v>3.125E-2</c:v>
                </c:pt>
                <c:pt idx="2529">
                  <c:v>3.1261574074074074E-2</c:v>
                </c:pt>
                <c:pt idx="2530">
                  <c:v>3.1273148148148147E-2</c:v>
                </c:pt>
                <c:pt idx="2531">
                  <c:v>3.1284722222222221E-2</c:v>
                </c:pt>
                <c:pt idx="2532">
                  <c:v>3.1296296296296301E-2</c:v>
                </c:pt>
                <c:pt idx="2533">
                  <c:v>3.1307870370370368E-2</c:v>
                </c:pt>
                <c:pt idx="2534">
                  <c:v>3.1319444444444448E-2</c:v>
                </c:pt>
                <c:pt idx="2535">
                  <c:v>3.1331018518518515E-2</c:v>
                </c:pt>
                <c:pt idx="2536">
                  <c:v>3.1342592592592596E-2</c:v>
                </c:pt>
                <c:pt idx="2537">
                  <c:v>3.1354166666666662E-2</c:v>
                </c:pt>
                <c:pt idx="2538">
                  <c:v>3.1365740740740743E-2</c:v>
                </c:pt>
                <c:pt idx="2539">
                  <c:v>3.1377314814814809E-2</c:v>
                </c:pt>
                <c:pt idx="2540">
                  <c:v>3.138888888888889E-2</c:v>
                </c:pt>
                <c:pt idx="2541">
                  <c:v>3.1400462962962963E-2</c:v>
                </c:pt>
                <c:pt idx="2542">
                  <c:v>3.1412037037037037E-2</c:v>
                </c:pt>
                <c:pt idx="2543">
                  <c:v>3.142361111111111E-2</c:v>
                </c:pt>
                <c:pt idx="2544">
                  <c:v>3.1435185185185184E-2</c:v>
                </c:pt>
                <c:pt idx="2545">
                  <c:v>3.1446759259259258E-2</c:v>
                </c:pt>
                <c:pt idx="2546">
                  <c:v>3.1458333333333331E-2</c:v>
                </c:pt>
                <c:pt idx="2547">
                  <c:v>3.1469907407407412E-2</c:v>
                </c:pt>
                <c:pt idx="2548">
                  <c:v>3.1481481481481485E-2</c:v>
                </c:pt>
                <c:pt idx="2549">
                  <c:v>3.1493055555555559E-2</c:v>
                </c:pt>
                <c:pt idx="2550">
                  <c:v>3.1504629629629625E-2</c:v>
                </c:pt>
                <c:pt idx="2551">
                  <c:v>3.1516203703703706E-2</c:v>
                </c:pt>
                <c:pt idx="2552">
                  <c:v>3.1527777777777773E-2</c:v>
                </c:pt>
                <c:pt idx="2553">
                  <c:v>3.1539351851851853E-2</c:v>
                </c:pt>
                <c:pt idx="2554">
                  <c:v>3.155092592592592E-2</c:v>
                </c:pt>
                <c:pt idx="2555">
                  <c:v>3.15625E-2</c:v>
                </c:pt>
                <c:pt idx="2556">
                  <c:v>3.1574074074074074E-2</c:v>
                </c:pt>
                <c:pt idx="2557">
                  <c:v>3.1585648148148147E-2</c:v>
                </c:pt>
                <c:pt idx="2558">
                  <c:v>3.1597222222222221E-2</c:v>
                </c:pt>
                <c:pt idx="2559">
                  <c:v>3.1608796296296295E-2</c:v>
                </c:pt>
                <c:pt idx="2560">
                  <c:v>3.1620370370370368E-2</c:v>
                </c:pt>
                <c:pt idx="2561">
                  <c:v>3.1631944444444442E-2</c:v>
                </c:pt>
                <c:pt idx="2562">
                  <c:v>3.1643518518518522E-2</c:v>
                </c:pt>
                <c:pt idx="2563">
                  <c:v>3.1655092592592596E-2</c:v>
                </c:pt>
                <c:pt idx="2564">
                  <c:v>3.1666666666666669E-2</c:v>
                </c:pt>
                <c:pt idx="2565">
                  <c:v>3.1678240740740743E-2</c:v>
                </c:pt>
                <c:pt idx="2566">
                  <c:v>3.1689814814814816E-2</c:v>
                </c:pt>
                <c:pt idx="2567">
                  <c:v>3.170138888888889E-2</c:v>
                </c:pt>
                <c:pt idx="2568">
                  <c:v>3.1712962962962964E-2</c:v>
                </c:pt>
                <c:pt idx="2569">
                  <c:v>3.172453703703703E-2</c:v>
                </c:pt>
                <c:pt idx="2570">
                  <c:v>3.1736111111111111E-2</c:v>
                </c:pt>
                <c:pt idx="2571">
                  <c:v>3.1747685185185184E-2</c:v>
                </c:pt>
                <c:pt idx="2572">
                  <c:v>3.1759259259259258E-2</c:v>
                </c:pt>
                <c:pt idx="2573">
                  <c:v>3.1770833333333331E-2</c:v>
                </c:pt>
                <c:pt idx="2574">
                  <c:v>3.1782407407407405E-2</c:v>
                </c:pt>
                <c:pt idx="2575">
                  <c:v>3.1793981481481479E-2</c:v>
                </c:pt>
                <c:pt idx="2576">
                  <c:v>3.1805555555555552E-2</c:v>
                </c:pt>
                <c:pt idx="2577">
                  <c:v>3.1817129629629633E-2</c:v>
                </c:pt>
                <c:pt idx="2578">
                  <c:v>3.1828703703703706E-2</c:v>
                </c:pt>
                <c:pt idx="2579">
                  <c:v>3.184027777777778E-2</c:v>
                </c:pt>
                <c:pt idx="2580">
                  <c:v>3.1851851851851853E-2</c:v>
                </c:pt>
                <c:pt idx="2581">
                  <c:v>3.1863425925925927E-2</c:v>
                </c:pt>
                <c:pt idx="2582">
                  <c:v>3.1875000000000001E-2</c:v>
                </c:pt>
                <c:pt idx="2583">
                  <c:v>3.1886574074074074E-2</c:v>
                </c:pt>
                <c:pt idx="2584">
                  <c:v>3.1898148148148148E-2</c:v>
                </c:pt>
                <c:pt idx="2585">
                  <c:v>3.1909722222222221E-2</c:v>
                </c:pt>
                <c:pt idx="2586">
                  <c:v>3.1921296296296302E-2</c:v>
                </c:pt>
                <c:pt idx="2587">
                  <c:v>3.1932870370370368E-2</c:v>
                </c:pt>
                <c:pt idx="2588">
                  <c:v>3.1944444444444449E-2</c:v>
                </c:pt>
                <c:pt idx="2589">
                  <c:v>3.1956018518518516E-2</c:v>
                </c:pt>
                <c:pt idx="2590">
                  <c:v>3.1967592592592589E-2</c:v>
                </c:pt>
                <c:pt idx="2591">
                  <c:v>3.1979166666666663E-2</c:v>
                </c:pt>
                <c:pt idx="2592">
                  <c:v>3.1990740740740743E-2</c:v>
                </c:pt>
                <c:pt idx="2593">
                  <c:v>3.2002314814814817E-2</c:v>
                </c:pt>
                <c:pt idx="2594">
                  <c:v>3.201388888888889E-2</c:v>
                </c:pt>
                <c:pt idx="2595">
                  <c:v>3.2025462962962964E-2</c:v>
                </c:pt>
                <c:pt idx="2596">
                  <c:v>3.2037037037037037E-2</c:v>
                </c:pt>
                <c:pt idx="2597">
                  <c:v>3.2048611111111111E-2</c:v>
                </c:pt>
                <c:pt idx="2598">
                  <c:v>3.2060185185185185E-2</c:v>
                </c:pt>
                <c:pt idx="2599">
                  <c:v>3.2071759259259258E-2</c:v>
                </c:pt>
                <c:pt idx="2600">
                  <c:v>3.2083333333333332E-2</c:v>
                </c:pt>
                <c:pt idx="2601">
                  <c:v>3.2094907407407412E-2</c:v>
                </c:pt>
                <c:pt idx="2602">
                  <c:v>3.2106481481481479E-2</c:v>
                </c:pt>
                <c:pt idx="2603">
                  <c:v>3.2118055555555559E-2</c:v>
                </c:pt>
                <c:pt idx="2604">
                  <c:v>3.2129629629629626E-2</c:v>
                </c:pt>
                <c:pt idx="2605">
                  <c:v>3.2141203703703707E-2</c:v>
                </c:pt>
                <c:pt idx="2606">
                  <c:v>3.2152777777777773E-2</c:v>
                </c:pt>
                <c:pt idx="2607">
                  <c:v>3.2164351851851854E-2</c:v>
                </c:pt>
                <c:pt idx="2608">
                  <c:v>3.2175925925925927E-2</c:v>
                </c:pt>
                <c:pt idx="2609">
                  <c:v>3.2187500000000001E-2</c:v>
                </c:pt>
                <c:pt idx="2610">
                  <c:v>3.2199074074074074E-2</c:v>
                </c:pt>
                <c:pt idx="2611">
                  <c:v>3.2210648148148148E-2</c:v>
                </c:pt>
                <c:pt idx="2612">
                  <c:v>3.2222222222222222E-2</c:v>
                </c:pt>
                <c:pt idx="2613">
                  <c:v>3.2233796296296295E-2</c:v>
                </c:pt>
                <c:pt idx="2614">
                  <c:v>3.2245370370370369E-2</c:v>
                </c:pt>
                <c:pt idx="2615">
                  <c:v>3.2256944444444442E-2</c:v>
                </c:pt>
                <c:pt idx="2616">
                  <c:v>3.2268518518518523E-2</c:v>
                </c:pt>
                <c:pt idx="2617">
                  <c:v>3.2280092592592589E-2</c:v>
                </c:pt>
                <c:pt idx="2618">
                  <c:v>3.229166666666667E-2</c:v>
                </c:pt>
                <c:pt idx="2619">
                  <c:v>3.2303240740740737E-2</c:v>
                </c:pt>
                <c:pt idx="2620">
                  <c:v>3.2314814814814817E-2</c:v>
                </c:pt>
                <c:pt idx="2621">
                  <c:v>3.2326388888888884E-2</c:v>
                </c:pt>
                <c:pt idx="2622">
                  <c:v>3.2337962962962964E-2</c:v>
                </c:pt>
                <c:pt idx="2623">
                  <c:v>3.2349537037037038E-2</c:v>
                </c:pt>
                <c:pt idx="2624">
                  <c:v>3.2361111111111111E-2</c:v>
                </c:pt>
                <c:pt idx="2625">
                  <c:v>3.2372685185185185E-2</c:v>
                </c:pt>
                <c:pt idx="2626">
                  <c:v>3.2384259259259258E-2</c:v>
                </c:pt>
                <c:pt idx="2627">
                  <c:v>3.2395833333333332E-2</c:v>
                </c:pt>
                <c:pt idx="2628">
                  <c:v>3.2407407407407406E-2</c:v>
                </c:pt>
                <c:pt idx="2629">
                  <c:v>3.2418981481481479E-2</c:v>
                </c:pt>
                <c:pt idx="2630">
                  <c:v>3.243055555555556E-2</c:v>
                </c:pt>
                <c:pt idx="2631">
                  <c:v>3.2442129629629633E-2</c:v>
                </c:pt>
                <c:pt idx="2632">
                  <c:v>3.24537037037037E-2</c:v>
                </c:pt>
                <c:pt idx="2633">
                  <c:v>3.246527777777778E-2</c:v>
                </c:pt>
                <c:pt idx="2634">
                  <c:v>3.2476851851851847E-2</c:v>
                </c:pt>
                <c:pt idx="2635">
                  <c:v>3.2488425925925928E-2</c:v>
                </c:pt>
                <c:pt idx="2636">
                  <c:v>3.2499999999999994E-2</c:v>
                </c:pt>
                <c:pt idx="2637">
                  <c:v>3.2511574074074075E-2</c:v>
                </c:pt>
                <c:pt idx="2638">
                  <c:v>3.2523148148148148E-2</c:v>
                </c:pt>
                <c:pt idx="2639">
                  <c:v>3.2534722222222222E-2</c:v>
                </c:pt>
                <c:pt idx="2640">
                  <c:v>3.2546296296296295E-2</c:v>
                </c:pt>
                <c:pt idx="2641">
                  <c:v>3.2557870370370369E-2</c:v>
                </c:pt>
                <c:pt idx="2642">
                  <c:v>3.2569444444444443E-2</c:v>
                </c:pt>
                <c:pt idx="2643">
                  <c:v>3.2581018518518516E-2</c:v>
                </c:pt>
                <c:pt idx="2644">
                  <c:v>3.259259259259259E-2</c:v>
                </c:pt>
                <c:pt idx="2645">
                  <c:v>3.260416666666667E-2</c:v>
                </c:pt>
                <c:pt idx="2646">
                  <c:v>3.2615740740740744E-2</c:v>
                </c:pt>
                <c:pt idx="2647">
                  <c:v>3.2627314814814817E-2</c:v>
                </c:pt>
                <c:pt idx="2648">
                  <c:v>3.2638888888888891E-2</c:v>
                </c:pt>
                <c:pt idx="2649">
                  <c:v>3.2650462962962964E-2</c:v>
                </c:pt>
                <c:pt idx="2650">
                  <c:v>3.2662037037037038E-2</c:v>
                </c:pt>
                <c:pt idx="2651">
                  <c:v>3.2673611111111105E-2</c:v>
                </c:pt>
                <c:pt idx="2652">
                  <c:v>3.2685185185185185E-2</c:v>
                </c:pt>
                <c:pt idx="2653">
                  <c:v>3.2696759259259259E-2</c:v>
                </c:pt>
                <c:pt idx="2654">
                  <c:v>3.2708333333333332E-2</c:v>
                </c:pt>
                <c:pt idx="2655">
                  <c:v>3.2719907407407406E-2</c:v>
                </c:pt>
                <c:pt idx="2656">
                  <c:v>3.2731481481481479E-2</c:v>
                </c:pt>
                <c:pt idx="2657">
                  <c:v>3.2743055555555553E-2</c:v>
                </c:pt>
                <c:pt idx="2658">
                  <c:v>3.2754629629629627E-2</c:v>
                </c:pt>
                <c:pt idx="2659">
                  <c:v>3.27662037037037E-2</c:v>
                </c:pt>
                <c:pt idx="2660">
                  <c:v>3.2777777777777781E-2</c:v>
                </c:pt>
                <c:pt idx="2661">
                  <c:v>3.2789351851851854E-2</c:v>
                </c:pt>
                <c:pt idx="2662">
                  <c:v>3.2800925925925928E-2</c:v>
                </c:pt>
                <c:pt idx="2663">
                  <c:v>3.2812500000000001E-2</c:v>
                </c:pt>
                <c:pt idx="2664">
                  <c:v>3.2824074074074075E-2</c:v>
                </c:pt>
                <c:pt idx="2665">
                  <c:v>3.2835648148148149E-2</c:v>
                </c:pt>
                <c:pt idx="2666">
                  <c:v>3.2847222222222222E-2</c:v>
                </c:pt>
                <c:pt idx="2667">
                  <c:v>3.2858796296296296E-2</c:v>
                </c:pt>
                <c:pt idx="2668">
                  <c:v>3.2870370370370376E-2</c:v>
                </c:pt>
                <c:pt idx="2669">
                  <c:v>3.2881944444444443E-2</c:v>
                </c:pt>
                <c:pt idx="2670">
                  <c:v>3.2893518518518523E-2</c:v>
                </c:pt>
                <c:pt idx="2671">
                  <c:v>3.290509259259259E-2</c:v>
                </c:pt>
                <c:pt idx="2672">
                  <c:v>3.2916666666666664E-2</c:v>
                </c:pt>
                <c:pt idx="2673">
                  <c:v>3.2928240740740737E-2</c:v>
                </c:pt>
                <c:pt idx="2674">
                  <c:v>3.2939814814814811E-2</c:v>
                </c:pt>
                <c:pt idx="2675">
                  <c:v>3.2951388888888891E-2</c:v>
                </c:pt>
                <c:pt idx="2676">
                  <c:v>3.2962962962962965E-2</c:v>
                </c:pt>
                <c:pt idx="2677">
                  <c:v>3.2974537037037038E-2</c:v>
                </c:pt>
                <c:pt idx="2678">
                  <c:v>3.2986111111111112E-2</c:v>
                </c:pt>
                <c:pt idx="2679">
                  <c:v>3.2997685185185185E-2</c:v>
                </c:pt>
                <c:pt idx="2680">
                  <c:v>3.3009259259259259E-2</c:v>
                </c:pt>
                <c:pt idx="2681">
                  <c:v>3.3020833333333333E-2</c:v>
                </c:pt>
                <c:pt idx="2682">
                  <c:v>3.3032407407407406E-2</c:v>
                </c:pt>
                <c:pt idx="2683">
                  <c:v>3.3043981481481487E-2</c:v>
                </c:pt>
                <c:pt idx="2684">
                  <c:v>3.3055555555555553E-2</c:v>
                </c:pt>
                <c:pt idx="2685">
                  <c:v>3.3067129629629634E-2</c:v>
                </c:pt>
                <c:pt idx="2686">
                  <c:v>3.30787037037037E-2</c:v>
                </c:pt>
                <c:pt idx="2687">
                  <c:v>3.3090277777777781E-2</c:v>
                </c:pt>
                <c:pt idx="2688">
                  <c:v>3.3101851851851848E-2</c:v>
                </c:pt>
                <c:pt idx="2689">
                  <c:v>3.3113425925925928E-2</c:v>
                </c:pt>
                <c:pt idx="2690">
                  <c:v>3.3125000000000002E-2</c:v>
                </c:pt>
                <c:pt idx="2691">
                  <c:v>3.3136574074074075E-2</c:v>
                </c:pt>
                <c:pt idx="2692">
                  <c:v>3.3148148148148149E-2</c:v>
                </c:pt>
                <c:pt idx="2693">
                  <c:v>3.3159722222222222E-2</c:v>
                </c:pt>
                <c:pt idx="2694">
                  <c:v>3.3171296296296296E-2</c:v>
                </c:pt>
                <c:pt idx="2695">
                  <c:v>3.318287037037037E-2</c:v>
                </c:pt>
                <c:pt idx="2696">
                  <c:v>3.3194444444444443E-2</c:v>
                </c:pt>
                <c:pt idx="2697">
                  <c:v>3.3206018518518517E-2</c:v>
                </c:pt>
                <c:pt idx="2698">
                  <c:v>3.3217592592592597E-2</c:v>
                </c:pt>
                <c:pt idx="2699">
                  <c:v>3.3229166666666664E-2</c:v>
                </c:pt>
                <c:pt idx="2700">
                  <c:v>3.3240740740740744E-2</c:v>
                </c:pt>
                <c:pt idx="2701">
                  <c:v>3.3252314814814811E-2</c:v>
                </c:pt>
                <c:pt idx="2702">
                  <c:v>3.3263888888888891E-2</c:v>
                </c:pt>
                <c:pt idx="2703">
                  <c:v>3.3275462962962958E-2</c:v>
                </c:pt>
                <c:pt idx="2704">
                  <c:v>3.3287037037037039E-2</c:v>
                </c:pt>
                <c:pt idx="2705">
                  <c:v>3.3298611111111112E-2</c:v>
                </c:pt>
                <c:pt idx="2706">
                  <c:v>3.3310185185185186E-2</c:v>
                </c:pt>
                <c:pt idx="2707">
                  <c:v>3.3321759259259259E-2</c:v>
                </c:pt>
                <c:pt idx="2708">
                  <c:v>3.3333333333333333E-2</c:v>
                </c:pt>
                <c:pt idx="2709">
                  <c:v>3.3344907407407406E-2</c:v>
                </c:pt>
                <c:pt idx="2710">
                  <c:v>3.335648148148148E-2</c:v>
                </c:pt>
                <c:pt idx="2711">
                  <c:v>3.3368055555555554E-2</c:v>
                </c:pt>
                <c:pt idx="2712">
                  <c:v>3.3379629629629634E-2</c:v>
                </c:pt>
                <c:pt idx="2713">
                  <c:v>3.3391203703703708E-2</c:v>
                </c:pt>
                <c:pt idx="2714">
                  <c:v>3.3402777777777774E-2</c:v>
                </c:pt>
                <c:pt idx="2715">
                  <c:v>3.3414351851851855E-2</c:v>
                </c:pt>
                <c:pt idx="2716">
                  <c:v>3.3425925925925921E-2</c:v>
                </c:pt>
                <c:pt idx="2717">
                  <c:v>3.3437500000000002E-2</c:v>
                </c:pt>
                <c:pt idx="2718">
                  <c:v>3.3449074074074069E-2</c:v>
                </c:pt>
                <c:pt idx="2719">
                  <c:v>3.3460648148148149E-2</c:v>
                </c:pt>
                <c:pt idx="2720">
                  <c:v>3.3472222222222223E-2</c:v>
                </c:pt>
                <c:pt idx="2721">
                  <c:v>3.3483796296296296E-2</c:v>
                </c:pt>
                <c:pt idx="2722">
                  <c:v>3.349537037037037E-2</c:v>
                </c:pt>
                <c:pt idx="2723">
                  <c:v>3.3506944444444443E-2</c:v>
                </c:pt>
                <c:pt idx="2724">
                  <c:v>3.3518518518518517E-2</c:v>
                </c:pt>
                <c:pt idx="2725">
                  <c:v>3.3530092592592591E-2</c:v>
                </c:pt>
                <c:pt idx="2726">
                  <c:v>3.3541666666666664E-2</c:v>
                </c:pt>
                <c:pt idx="2727">
                  <c:v>3.3553240740740745E-2</c:v>
                </c:pt>
                <c:pt idx="2728">
                  <c:v>3.3564814814814818E-2</c:v>
                </c:pt>
                <c:pt idx="2729">
                  <c:v>3.3576388888888892E-2</c:v>
                </c:pt>
                <c:pt idx="2730">
                  <c:v>3.3587962962962965E-2</c:v>
                </c:pt>
                <c:pt idx="2731">
                  <c:v>3.3599537037037039E-2</c:v>
                </c:pt>
                <c:pt idx="2732">
                  <c:v>3.3611111111111112E-2</c:v>
                </c:pt>
                <c:pt idx="2733">
                  <c:v>3.3622685185185179E-2</c:v>
                </c:pt>
                <c:pt idx="2734">
                  <c:v>3.363425925925926E-2</c:v>
                </c:pt>
                <c:pt idx="2735">
                  <c:v>3.3645833333333333E-2</c:v>
                </c:pt>
                <c:pt idx="2736">
                  <c:v>3.3657407407407407E-2</c:v>
                </c:pt>
                <c:pt idx="2737">
                  <c:v>3.366898148148148E-2</c:v>
                </c:pt>
                <c:pt idx="2738">
                  <c:v>3.3680555555555554E-2</c:v>
                </c:pt>
                <c:pt idx="2739">
                  <c:v>3.3692129629629627E-2</c:v>
                </c:pt>
                <c:pt idx="2740">
                  <c:v>3.3703703703703701E-2</c:v>
                </c:pt>
                <c:pt idx="2741">
                  <c:v>3.3715277777777775E-2</c:v>
                </c:pt>
                <c:pt idx="2742">
                  <c:v>3.3726851851851855E-2</c:v>
                </c:pt>
                <c:pt idx="2743">
                  <c:v>3.3738425925925929E-2</c:v>
                </c:pt>
                <c:pt idx="2744">
                  <c:v>3.3750000000000002E-2</c:v>
                </c:pt>
                <c:pt idx="2745">
                  <c:v>3.3761574074074076E-2</c:v>
                </c:pt>
                <c:pt idx="2746">
                  <c:v>3.3773148148148149E-2</c:v>
                </c:pt>
                <c:pt idx="2747">
                  <c:v>3.3784722222222223E-2</c:v>
                </c:pt>
                <c:pt idx="2748">
                  <c:v>3.3796296296296297E-2</c:v>
                </c:pt>
                <c:pt idx="2749">
                  <c:v>3.380787037037037E-2</c:v>
                </c:pt>
                <c:pt idx="2750">
                  <c:v>3.3819444444444451E-2</c:v>
                </c:pt>
                <c:pt idx="2751">
                  <c:v>3.3831018518518517E-2</c:v>
                </c:pt>
                <c:pt idx="2752">
                  <c:v>3.3842592592592598E-2</c:v>
                </c:pt>
                <c:pt idx="2753">
                  <c:v>3.3854166666666664E-2</c:v>
                </c:pt>
                <c:pt idx="2754">
                  <c:v>3.3865740740740738E-2</c:v>
                </c:pt>
                <c:pt idx="2755">
                  <c:v>3.3877314814814811E-2</c:v>
                </c:pt>
                <c:pt idx="2756">
                  <c:v>3.3888888888888885E-2</c:v>
                </c:pt>
                <c:pt idx="2757">
                  <c:v>3.3900462962962966E-2</c:v>
                </c:pt>
                <c:pt idx="2758">
                  <c:v>3.3912037037037039E-2</c:v>
                </c:pt>
                <c:pt idx="2759">
                  <c:v>3.3923611111111113E-2</c:v>
                </c:pt>
                <c:pt idx="2760">
                  <c:v>3.3935185185185186E-2</c:v>
                </c:pt>
                <c:pt idx="2761">
                  <c:v>3.394675925925926E-2</c:v>
                </c:pt>
                <c:pt idx="2762">
                  <c:v>3.3958333333333333E-2</c:v>
                </c:pt>
                <c:pt idx="2763">
                  <c:v>3.3969907407407407E-2</c:v>
                </c:pt>
                <c:pt idx="2764">
                  <c:v>3.3981481481481481E-2</c:v>
                </c:pt>
                <c:pt idx="2765">
                  <c:v>3.3993055555555561E-2</c:v>
                </c:pt>
                <c:pt idx="2766">
                  <c:v>3.4004629629629628E-2</c:v>
                </c:pt>
                <c:pt idx="2767">
                  <c:v>3.4016203703703708E-2</c:v>
                </c:pt>
                <c:pt idx="2768">
                  <c:v>3.4027777777777775E-2</c:v>
                </c:pt>
                <c:pt idx="2769">
                  <c:v>3.4039351851851855E-2</c:v>
                </c:pt>
                <c:pt idx="2770">
                  <c:v>3.4050925925925922E-2</c:v>
                </c:pt>
                <c:pt idx="2771">
                  <c:v>3.4062500000000002E-2</c:v>
                </c:pt>
                <c:pt idx="2772">
                  <c:v>3.4074074074074076E-2</c:v>
                </c:pt>
                <c:pt idx="2773">
                  <c:v>3.408564814814815E-2</c:v>
                </c:pt>
                <c:pt idx="2774">
                  <c:v>3.4097222222222223E-2</c:v>
                </c:pt>
                <c:pt idx="2775">
                  <c:v>3.4108796296296297E-2</c:v>
                </c:pt>
                <c:pt idx="2776">
                  <c:v>3.412037037037037E-2</c:v>
                </c:pt>
                <c:pt idx="2777">
                  <c:v>3.4131944444444444E-2</c:v>
                </c:pt>
                <c:pt idx="2778">
                  <c:v>3.4143518518518517E-2</c:v>
                </c:pt>
                <c:pt idx="2779">
                  <c:v>3.4155092592592591E-2</c:v>
                </c:pt>
                <c:pt idx="2780">
                  <c:v>3.4166666666666672E-2</c:v>
                </c:pt>
                <c:pt idx="2781">
                  <c:v>3.4178240740740738E-2</c:v>
                </c:pt>
                <c:pt idx="2782">
                  <c:v>3.4189814814814819E-2</c:v>
                </c:pt>
                <c:pt idx="2783">
                  <c:v>3.4201388888888885E-2</c:v>
                </c:pt>
                <c:pt idx="2784">
                  <c:v>3.4212962962962966E-2</c:v>
                </c:pt>
                <c:pt idx="2785">
                  <c:v>3.4224537037037032E-2</c:v>
                </c:pt>
                <c:pt idx="2786">
                  <c:v>3.4236111111111113E-2</c:v>
                </c:pt>
                <c:pt idx="2787">
                  <c:v>3.4247685185185187E-2</c:v>
                </c:pt>
                <c:pt idx="2788">
                  <c:v>3.425925925925926E-2</c:v>
                </c:pt>
                <c:pt idx="2789">
                  <c:v>3.4270833333333334E-2</c:v>
                </c:pt>
                <c:pt idx="2790">
                  <c:v>3.4282407407407407E-2</c:v>
                </c:pt>
                <c:pt idx="2791">
                  <c:v>3.4293981481481481E-2</c:v>
                </c:pt>
                <c:pt idx="2792">
                  <c:v>3.4305555555555554E-2</c:v>
                </c:pt>
                <c:pt idx="2793">
                  <c:v>3.4317129629629628E-2</c:v>
                </c:pt>
                <c:pt idx="2794">
                  <c:v>3.4328703703703702E-2</c:v>
                </c:pt>
                <c:pt idx="2795">
                  <c:v>3.4340277777777782E-2</c:v>
                </c:pt>
                <c:pt idx="2796">
                  <c:v>3.4351851851851849E-2</c:v>
                </c:pt>
                <c:pt idx="2797">
                  <c:v>3.4363425925925929E-2</c:v>
                </c:pt>
                <c:pt idx="2798">
                  <c:v>3.4374999999999996E-2</c:v>
                </c:pt>
                <c:pt idx="2799">
                  <c:v>3.4386574074074076E-2</c:v>
                </c:pt>
                <c:pt idx="2800">
                  <c:v>3.4398148148148143E-2</c:v>
                </c:pt>
                <c:pt idx="2801">
                  <c:v>3.4409722222222223E-2</c:v>
                </c:pt>
                <c:pt idx="2802">
                  <c:v>3.4421296296296297E-2</c:v>
                </c:pt>
                <c:pt idx="2803">
                  <c:v>3.4432870370370371E-2</c:v>
                </c:pt>
                <c:pt idx="2804">
                  <c:v>3.4444444444444444E-2</c:v>
                </c:pt>
                <c:pt idx="2805">
                  <c:v>3.4456018518518518E-2</c:v>
                </c:pt>
                <c:pt idx="2806">
                  <c:v>3.4467592592592591E-2</c:v>
                </c:pt>
                <c:pt idx="2807">
                  <c:v>3.4479166666666665E-2</c:v>
                </c:pt>
                <c:pt idx="2808">
                  <c:v>3.4490740740740738E-2</c:v>
                </c:pt>
                <c:pt idx="2809">
                  <c:v>3.4502314814814812E-2</c:v>
                </c:pt>
                <c:pt idx="2810">
                  <c:v>3.4513888888888893E-2</c:v>
                </c:pt>
                <c:pt idx="2811">
                  <c:v>3.4525462962962966E-2</c:v>
                </c:pt>
                <c:pt idx="2812">
                  <c:v>3.453703703703704E-2</c:v>
                </c:pt>
                <c:pt idx="2813">
                  <c:v>3.4548611111111113E-2</c:v>
                </c:pt>
                <c:pt idx="2814">
                  <c:v>3.4560185185185187E-2</c:v>
                </c:pt>
                <c:pt idx="2815">
                  <c:v>3.4571759259259253E-2</c:v>
                </c:pt>
                <c:pt idx="2816">
                  <c:v>3.4583333333333334E-2</c:v>
                </c:pt>
                <c:pt idx="2817">
                  <c:v>3.4594907407407408E-2</c:v>
                </c:pt>
                <c:pt idx="2818">
                  <c:v>3.4606481481481481E-2</c:v>
                </c:pt>
                <c:pt idx="2819">
                  <c:v>3.4618055555555555E-2</c:v>
                </c:pt>
                <c:pt idx="2820">
                  <c:v>3.4629629629629628E-2</c:v>
                </c:pt>
                <c:pt idx="2821">
                  <c:v>3.4641203703703702E-2</c:v>
                </c:pt>
                <c:pt idx="2822">
                  <c:v>3.4652777777777775E-2</c:v>
                </c:pt>
                <c:pt idx="2823">
                  <c:v>3.4664351851851849E-2</c:v>
                </c:pt>
                <c:pt idx="2824">
                  <c:v>3.4675925925925923E-2</c:v>
                </c:pt>
                <c:pt idx="2825">
                  <c:v>3.4687500000000003E-2</c:v>
                </c:pt>
                <c:pt idx="2826">
                  <c:v>3.4699074074074077E-2</c:v>
                </c:pt>
                <c:pt idx="2827">
                  <c:v>3.471064814814815E-2</c:v>
                </c:pt>
                <c:pt idx="2828">
                  <c:v>3.4722222222222224E-2</c:v>
                </c:pt>
                <c:pt idx="2829">
                  <c:v>3.4733796296296297E-2</c:v>
                </c:pt>
                <c:pt idx="2830">
                  <c:v>3.4745370370370371E-2</c:v>
                </c:pt>
                <c:pt idx="2831">
                  <c:v>3.4756944444444444E-2</c:v>
                </c:pt>
                <c:pt idx="2832">
                  <c:v>3.4756944444444444E-2</c:v>
                </c:pt>
                <c:pt idx="2833">
                  <c:v>3.4768518518518525E-2</c:v>
                </c:pt>
                <c:pt idx="2834">
                  <c:v>3.4780092592592592E-2</c:v>
                </c:pt>
                <c:pt idx="2835">
                  <c:v>3.4791666666666672E-2</c:v>
                </c:pt>
                <c:pt idx="2836">
                  <c:v>3.4803240740740739E-2</c:v>
                </c:pt>
                <c:pt idx="2837">
                  <c:v>3.4814814814814812E-2</c:v>
                </c:pt>
                <c:pt idx="2838">
                  <c:v>3.4826388888888886E-2</c:v>
                </c:pt>
                <c:pt idx="2839">
                  <c:v>3.4837962962962959E-2</c:v>
                </c:pt>
                <c:pt idx="2840">
                  <c:v>3.4849537037037033E-2</c:v>
                </c:pt>
                <c:pt idx="2841">
                  <c:v>3.4861111111111114E-2</c:v>
                </c:pt>
                <c:pt idx="2842">
                  <c:v>3.4872685185185187E-2</c:v>
                </c:pt>
                <c:pt idx="2843">
                  <c:v>3.4884259259259261E-2</c:v>
                </c:pt>
                <c:pt idx="2844">
                  <c:v>3.4895833333333334E-2</c:v>
                </c:pt>
                <c:pt idx="2845">
                  <c:v>3.4907407407407408E-2</c:v>
                </c:pt>
                <c:pt idx="2846">
                  <c:v>3.4918981481481481E-2</c:v>
                </c:pt>
                <c:pt idx="2847">
                  <c:v>3.4930555555555555E-2</c:v>
                </c:pt>
                <c:pt idx="2848">
                  <c:v>3.4942129629629635E-2</c:v>
                </c:pt>
                <c:pt idx="2849">
                  <c:v>3.4953703703703702E-2</c:v>
                </c:pt>
                <c:pt idx="2850">
                  <c:v>3.4965277777777783E-2</c:v>
                </c:pt>
                <c:pt idx="2851">
                  <c:v>3.4976851851851849E-2</c:v>
                </c:pt>
                <c:pt idx="2852">
                  <c:v>3.498842592592593E-2</c:v>
                </c:pt>
                <c:pt idx="2853">
                  <c:v>3.4999999999999996E-2</c:v>
                </c:pt>
                <c:pt idx="2854">
                  <c:v>3.5011574074074077E-2</c:v>
                </c:pt>
                <c:pt idx="2855">
                  <c:v>3.5023148148148144E-2</c:v>
                </c:pt>
                <c:pt idx="2856">
                  <c:v>3.5034722222222224E-2</c:v>
                </c:pt>
                <c:pt idx="2857">
                  <c:v>3.5046296296296298E-2</c:v>
                </c:pt>
                <c:pt idx="2858">
                  <c:v>3.5057870370370371E-2</c:v>
                </c:pt>
                <c:pt idx="2859">
                  <c:v>3.5069444444444445E-2</c:v>
                </c:pt>
                <c:pt idx="2860">
                  <c:v>3.5081018518518518E-2</c:v>
                </c:pt>
                <c:pt idx="2861">
                  <c:v>3.5092592592592592E-2</c:v>
                </c:pt>
                <c:pt idx="2862">
                  <c:v>3.5104166666666665E-2</c:v>
                </c:pt>
                <c:pt idx="2863">
                  <c:v>3.5115740740740746E-2</c:v>
                </c:pt>
                <c:pt idx="2864">
                  <c:v>3.5127314814814813E-2</c:v>
                </c:pt>
                <c:pt idx="2865">
                  <c:v>3.5138888888888893E-2</c:v>
                </c:pt>
                <c:pt idx="2866">
                  <c:v>3.515046296296296E-2</c:v>
                </c:pt>
                <c:pt idx="2867">
                  <c:v>3.516203703703704E-2</c:v>
                </c:pt>
                <c:pt idx="2868">
                  <c:v>3.5173611111111107E-2</c:v>
                </c:pt>
                <c:pt idx="2869">
                  <c:v>3.5185185185185187E-2</c:v>
                </c:pt>
                <c:pt idx="2870">
                  <c:v>3.5196759259259254E-2</c:v>
                </c:pt>
                <c:pt idx="2871">
                  <c:v>3.5208333333333335E-2</c:v>
                </c:pt>
                <c:pt idx="2872">
                  <c:v>3.5219907407407408E-2</c:v>
                </c:pt>
                <c:pt idx="2873">
                  <c:v>3.5231481481481482E-2</c:v>
                </c:pt>
                <c:pt idx="2874">
                  <c:v>3.5243055555555555E-2</c:v>
                </c:pt>
                <c:pt idx="2875">
                  <c:v>3.5254629629629629E-2</c:v>
                </c:pt>
                <c:pt idx="2876">
                  <c:v>3.5266203703703702E-2</c:v>
                </c:pt>
                <c:pt idx="2877">
                  <c:v>3.5277777777777776E-2</c:v>
                </c:pt>
                <c:pt idx="2878">
                  <c:v>3.5289351851851856E-2</c:v>
                </c:pt>
                <c:pt idx="2879">
                  <c:v>3.5300925925925923E-2</c:v>
                </c:pt>
                <c:pt idx="2880">
                  <c:v>3.5312500000000004E-2</c:v>
                </c:pt>
                <c:pt idx="2881">
                  <c:v>3.532407407407407E-2</c:v>
                </c:pt>
                <c:pt idx="2882">
                  <c:v>3.5335648148148151E-2</c:v>
                </c:pt>
                <c:pt idx="2883">
                  <c:v>3.5347222222222217E-2</c:v>
                </c:pt>
                <c:pt idx="2884">
                  <c:v>3.5358796296296298E-2</c:v>
                </c:pt>
                <c:pt idx="2885">
                  <c:v>3.5370370370370365E-2</c:v>
                </c:pt>
                <c:pt idx="2886">
                  <c:v>3.5381944444444445E-2</c:v>
                </c:pt>
                <c:pt idx="2887">
                  <c:v>3.5393518518518519E-2</c:v>
                </c:pt>
                <c:pt idx="2888">
                  <c:v>3.5405092592592592E-2</c:v>
                </c:pt>
                <c:pt idx="2889">
                  <c:v>3.5416666666666666E-2</c:v>
                </c:pt>
                <c:pt idx="2890">
                  <c:v>3.5428240740740739E-2</c:v>
                </c:pt>
                <c:pt idx="2891">
                  <c:v>3.5439814814814813E-2</c:v>
                </c:pt>
                <c:pt idx="2892">
                  <c:v>3.5451388888888886E-2</c:v>
                </c:pt>
                <c:pt idx="2893">
                  <c:v>3.5462962962962967E-2</c:v>
                </c:pt>
                <c:pt idx="2894">
                  <c:v>3.5474537037037041E-2</c:v>
                </c:pt>
                <c:pt idx="2895">
                  <c:v>3.5486111111111114E-2</c:v>
                </c:pt>
                <c:pt idx="2896">
                  <c:v>3.5497685185185188E-2</c:v>
                </c:pt>
                <c:pt idx="2897">
                  <c:v>3.5509259259259261E-2</c:v>
                </c:pt>
                <c:pt idx="2898">
                  <c:v>3.5520833333333328E-2</c:v>
                </c:pt>
                <c:pt idx="2899">
                  <c:v>3.5532407407407408E-2</c:v>
                </c:pt>
                <c:pt idx="2900">
                  <c:v>3.5543981481481475E-2</c:v>
                </c:pt>
                <c:pt idx="2901">
                  <c:v>3.5555555555555556E-2</c:v>
                </c:pt>
                <c:pt idx="2902">
                  <c:v>3.5567129629629629E-2</c:v>
                </c:pt>
                <c:pt idx="2903">
                  <c:v>3.5578703703703703E-2</c:v>
                </c:pt>
                <c:pt idx="2904">
                  <c:v>3.5590277777777776E-2</c:v>
                </c:pt>
                <c:pt idx="2905">
                  <c:v>3.560185185185185E-2</c:v>
                </c:pt>
                <c:pt idx="2906">
                  <c:v>3.5613425925925923E-2</c:v>
                </c:pt>
                <c:pt idx="2907">
                  <c:v>3.5624999999999997E-2</c:v>
                </c:pt>
                <c:pt idx="2908">
                  <c:v>3.5636574074074077E-2</c:v>
                </c:pt>
                <c:pt idx="2909">
                  <c:v>3.5648148148148151E-2</c:v>
                </c:pt>
                <c:pt idx="2910">
                  <c:v>3.5659722222222225E-2</c:v>
                </c:pt>
                <c:pt idx="2911">
                  <c:v>3.5671296296296298E-2</c:v>
                </c:pt>
                <c:pt idx="2912">
                  <c:v>3.5682870370370372E-2</c:v>
                </c:pt>
                <c:pt idx="2913">
                  <c:v>3.5694444444444445E-2</c:v>
                </c:pt>
                <c:pt idx="2914">
                  <c:v>3.5706018518518519E-2</c:v>
                </c:pt>
                <c:pt idx="2915">
                  <c:v>3.5717592592592592E-2</c:v>
                </c:pt>
                <c:pt idx="2916">
                  <c:v>3.5729166666666666E-2</c:v>
                </c:pt>
                <c:pt idx="2917">
                  <c:v>3.5740740740740747E-2</c:v>
                </c:pt>
                <c:pt idx="2918">
                  <c:v>3.5752314814814813E-2</c:v>
                </c:pt>
                <c:pt idx="2919">
                  <c:v>3.5763888888888887E-2</c:v>
                </c:pt>
                <c:pt idx="2920">
                  <c:v>3.577546296296296E-2</c:v>
                </c:pt>
                <c:pt idx="2921">
                  <c:v>3.5787037037037034E-2</c:v>
                </c:pt>
                <c:pt idx="2922">
                  <c:v>3.5798611111111107E-2</c:v>
                </c:pt>
                <c:pt idx="2923">
                  <c:v>3.5810185185185188E-2</c:v>
                </c:pt>
                <c:pt idx="2924">
                  <c:v>3.5821759259259262E-2</c:v>
                </c:pt>
                <c:pt idx="2925">
                  <c:v>3.5833333333333335E-2</c:v>
                </c:pt>
                <c:pt idx="2926">
                  <c:v>3.5844907407407409E-2</c:v>
                </c:pt>
                <c:pt idx="2927">
                  <c:v>3.5856481481481482E-2</c:v>
                </c:pt>
                <c:pt idx="2928">
                  <c:v>3.5868055555555556E-2</c:v>
                </c:pt>
                <c:pt idx="2929">
                  <c:v>3.5879629629629629E-2</c:v>
                </c:pt>
                <c:pt idx="2930">
                  <c:v>3.5891203703703703E-2</c:v>
                </c:pt>
                <c:pt idx="2931">
                  <c:v>3.5902777777777777E-2</c:v>
                </c:pt>
                <c:pt idx="2932">
                  <c:v>3.5914351851851857E-2</c:v>
                </c:pt>
                <c:pt idx="2933">
                  <c:v>3.5925925925925924E-2</c:v>
                </c:pt>
                <c:pt idx="2934">
                  <c:v>3.5937500000000004E-2</c:v>
                </c:pt>
                <c:pt idx="2935">
                  <c:v>3.5949074074074071E-2</c:v>
                </c:pt>
                <c:pt idx="2936">
                  <c:v>3.5960648148148151E-2</c:v>
                </c:pt>
                <c:pt idx="2937">
                  <c:v>3.5972222222222218E-2</c:v>
                </c:pt>
                <c:pt idx="2938">
                  <c:v>3.5983796296296298E-2</c:v>
                </c:pt>
                <c:pt idx="2939">
                  <c:v>3.5995370370370372E-2</c:v>
                </c:pt>
                <c:pt idx="2940">
                  <c:v>3.6006944444444446E-2</c:v>
                </c:pt>
                <c:pt idx="2941">
                  <c:v>3.6018518518518519E-2</c:v>
                </c:pt>
                <c:pt idx="2942">
                  <c:v>3.6030092592592593E-2</c:v>
                </c:pt>
                <c:pt idx="2943">
                  <c:v>3.6041666666666666E-2</c:v>
                </c:pt>
                <c:pt idx="2944">
                  <c:v>3.605324074074074E-2</c:v>
                </c:pt>
                <c:pt idx="2945">
                  <c:v>3.6064814814814813E-2</c:v>
                </c:pt>
                <c:pt idx="2946">
                  <c:v>3.6076388888888887E-2</c:v>
                </c:pt>
                <c:pt idx="2947">
                  <c:v>3.6087962962962968E-2</c:v>
                </c:pt>
                <c:pt idx="2948">
                  <c:v>3.6099537037037034E-2</c:v>
                </c:pt>
                <c:pt idx="2949">
                  <c:v>3.6111111111111115E-2</c:v>
                </c:pt>
                <c:pt idx="2950">
                  <c:v>3.6122685185185181E-2</c:v>
                </c:pt>
                <c:pt idx="2951">
                  <c:v>3.6134259259259262E-2</c:v>
                </c:pt>
                <c:pt idx="2952">
                  <c:v>3.6145833333333328E-2</c:v>
                </c:pt>
                <c:pt idx="2953">
                  <c:v>3.6157407407407409E-2</c:v>
                </c:pt>
                <c:pt idx="2954">
                  <c:v>3.6168981481481483E-2</c:v>
                </c:pt>
                <c:pt idx="2955">
                  <c:v>3.6180555555555556E-2</c:v>
                </c:pt>
                <c:pt idx="2956">
                  <c:v>3.619212962962963E-2</c:v>
                </c:pt>
                <c:pt idx="2957">
                  <c:v>3.6203703703703703E-2</c:v>
                </c:pt>
                <c:pt idx="2958">
                  <c:v>3.6215277777777777E-2</c:v>
                </c:pt>
                <c:pt idx="2959">
                  <c:v>3.622685185185185E-2</c:v>
                </c:pt>
                <c:pt idx="2960">
                  <c:v>3.6238425925925924E-2</c:v>
                </c:pt>
                <c:pt idx="2961">
                  <c:v>3.6249999999999998E-2</c:v>
                </c:pt>
                <c:pt idx="2962">
                  <c:v>3.6261574074074078E-2</c:v>
                </c:pt>
                <c:pt idx="2963">
                  <c:v>3.6273148148148145E-2</c:v>
                </c:pt>
                <c:pt idx="2964">
                  <c:v>3.6284722222222225E-2</c:v>
                </c:pt>
                <c:pt idx="2965">
                  <c:v>3.6296296296296292E-2</c:v>
                </c:pt>
                <c:pt idx="2966">
                  <c:v>3.6307870370370372E-2</c:v>
                </c:pt>
                <c:pt idx="2967">
                  <c:v>3.6319444444444439E-2</c:v>
                </c:pt>
                <c:pt idx="2968">
                  <c:v>3.6331018518518519E-2</c:v>
                </c:pt>
                <c:pt idx="2969">
                  <c:v>3.6342592592592593E-2</c:v>
                </c:pt>
                <c:pt idx="2970">
                  <c:v>3.6354166666666667E-2</c:v>
                </c:pt>
                <c:pt idx="2971">
                  <c:v>3.636574074074074E-2</c:v>
                </c:pt>
                <c:pt idx="2972">
                  <c:v>3.6377314814814814E-2</c:v>
                </c:pt>
                <c:pt idx="2973">
                  <c:v>3.6388888888888887E-2</c:v>
                </c:pt>
                <c:pt idx="2974">
                  <c:v>3.6400462962962961E-2</c:v>
                </c:pt>
                <c:pt idx="2975">
                  <c:v>3.6412037037037034E-2</c:v>
                </c:pt>
                <c:pt idx="2976">
                  <c:v>3.6423611111111115E-2</c:v>
                </c:pt>
                <c:pt idx="2977">
                  <c:v>3.6435185185185189E-2</c:v>
                </c:pt>
                <c:pt idx="2978">
                  <c:v>3.6446759259259262E-2</c:v>
                </c:pt>
                <c:pt idx="2979">
                  <c:v>3.6458333333333336E-2</c:v>
                </c:pt>
                <c:pt idx="2980">
                  <c:v>3.6469907407407402E-2</c:v>
                </c:pt>
                <c:pt idx="2981">
                  <c:v>3.6481481481481483E-2</c:v>
                </c:pt>
                <c:pt idx="2982">
                  <c:v>3.6493055555555549E-2</c:v>
                </c:pt>
                <c:pt idx="2983">
                  <c:v>3.650462962962963E-2</c:v>
                </c:pt>
                <c:pt idx="2984">
                  <c:v>3.6516203703703703E-2</c:v>
                </c:pt>
                <c:pt idx="2985">
                  <c:v>3.6527777777777777E-2</c:v>
                </c:pt>
                <c:pt idx="2986">
                  <c:v>3.6539351851851851E-2</c:v>
                </c:pt>
                <c:pt idx="2987">
                  <c:v>3.6550925925925924E-2</c:v>
                </c:pt>
                <c:pt idx="2988">
                  <c:v>3.6562499999999998E-2</c:v>
                </c:pt>
                <c:pt idx="2989">
                  <c:v>3.6574074074074071E-2</c:v>
                </c:pt>
                <c:pt idx="2990">
                  <c:v>3.6585648148148145E-2</c:v>
                </c:pt>
                <c:pt idx="2991">
                  <c:v>3.6597222222222225E-2</c:v>
                </c:pt>
                <c:pt idx="2992">
                  <c:v>3.6608796296296299E-2</c:v>
                </c:pt>
                <c:pt idx="2993">
                  <c:v>3.6620370370370373E-2</c:v>
                </c:pt>
                <c:pt idx="2994">
                  <c:v>3.6631944444444446E-2</c:v>
                </c:pt>
                <c:pt idx="2995">
                  <c:v>3.664351851851852E-2</c:v>
                </c:pt>
                <c:pt idx="2996">
                  <c:v>3.6655092592592593E-2</c:v>
                </c:pt>
                <c:pt idx="2997">
                  <c:v>3.6666666666666667E-2</c:v>
                </c:pt>
                <c:pt idx="2998">
                  <c:v>3.667824074074074E-2</c:v>
                </c:pt>
                <c:pt idx="2999">
                  <c:v>3.6689814814814821E-2</c:v>
                </c:pt>
                <c:pt idx="3000">
                  <c:v>3.6701388888888888E-2</c:v>
                </c:pt>
                <c:pt idx="3001">
                  <c:v>3.6712962962962961E-2</c:v>
                </c:pt>
                <c:pt idx="3002">
                  <c:v>3.6724537037037035E-2</c:v>
                </c:pt>
                <c:pt idx="3003">
                  <c:v>3.6736111111111108E-2</c:v>
                </c:pt>
                <c:pt idx="3004">
                  <c:v>3.6747685185185182E-2</c:v>
                </c:pt>
                <c:pt idx="3005">
                  <c:v>3.6759259259259255E-2</c:v>
                </c:pt>
                <c:pt idx="3006">
                  <c:v>3.6770833333333336E-2</c:v>
                </c:pt>
                <c:pt idx="3007">
                  <c:v>3.6782407407407409E-2</c:v>
                </c:pt>
                <c:pt idx="3008">
                  <c:v>3.6793981481481483E-2</c:v>
                </c:pt>
                <c:pt idx="3009">
                  <c:v>3.6805555555555557E-2</c:v>
                </c:pt>
                <c:pt idx="3010">
                  <c:v>3.681712962962963E-2</c:v>
                </c:pt>
                <c:pt idx="3011">
                  <c:v>3.6828703703703704E-2</c:v>
                </c:pt>
                <c:pt idx="3012">
                  <c:v>3.6840277777777777E-2</c:v>
                </c:pt>
                <c:pt idx="3013">
                  <c:v>3.6851851851851851E-2</c:v>
                </c:pt>
                <c:pt idx="3014">
                  <c:v>3.6863425925925931E-2</c:v>
                </c:pt>
                <c:pt idx="3015">
                  <c:v>3.6874999999999998E-2</c:v>
                </c:pt>
                <c:pt idx="3016">
                  <c:v>3.6886574074074079E-2</c:v>
                </c:pt>
                <c:pt idx="3017">
                  <c:v>3.6898148148148145E-2</c:v>
                </c:pt>
                <c:pt idx="3018">
                  <c:v>3.6909722222222226E-2</c:v>
                </c:pt>
                <c:pt idx="3019">
                  <c:v>3.6921296296296292E-2</c:v>
                </c:pt>
                <c:pt idx="3020">
                  <c:v>3.6932870370370366E-2</c:v>
                </c:pt>
                <c:pt idx="3021">
                  <c:v>3.6944444444444446E-2</c:v>
                </c:pt>
                <c:pt idx="3022">
                  <c:v>3.695601851851852E-2</c:v>
                </c:pt>
                <c:pt idx="3023">
                  <c:v>3.6967592592592594E-2</c:v>
                </c:pt>
                <c:pt idx="3024">
                  <c:v>3.6979166666666667E-2</c:v>
                </c:pt>
                <c:pt idx="3025">
                  <c:v>3.6990740740740741E-2</c:v>
                </c:pt>
                <c:pt idx="3026">
                  <c:v>3.7002314814814814E-2</c:v>
                </c:pt>
                <c:pt idx="3027">
                  <c:v>3.7013888888888888E-2</c:v>
                </c:pt>
                <c:pt idx="3028">
                  <c:v>3.7025462962962961E-2</c:v>
                </c:pt>
                <c:pt idx="3029">
                  <c:v>3.7037037037037042E-2</c:v>
                </c:pt>
                <c:pt idx="3030">
                  <c:v>3.7048611111111109E-2</c:v>
                </c:pt>
                <c:pt idx="3031">
                  <c:v>3.7060185185185189E-2</c:v>
                </c:pt>
                <c:pt idx="3032">
                  <c:v>3.7071759259259256E-2</c:v>
                </c:pt>
                <c:pt idx="3033">
                  <c:v>3.7083333333333336E-2</c:v>
                </c:pt>
                <c:pt idx="3034">
                  <c:v>3.7094907407407403E-2</c:v>
                </c:pt>
                <c:pt idx="3035">
                  <c:v>3.7106481481481483E-2</c:v>
                </c:pt>
                <c:pt idx="3036">
                  <c:v>3.7118055555555557E-2</c:v>
                </c:pt>
                <c:pt idx="3037">
                  <c:v>3.712962962962963E-2</c:v>
                </c:pt>
                <c:pt idx="3038">
                  <c:v>3.7141203703703704E-2</c:v>
                </c:pt>
                <c:pt idx="3039">
                  <c:v>3.7152777777777778E-2</c:v>
                </c:pt>
                <c:pt idx="3040">
                  <c:v>3.7164351851851851E-2</c:v>
                </c:pt>
                <c:pt idx="3041">
                  <c:v>3.7175925925925925E-2</c:v>
                </c:pt>
                <c:pt idx="3042">
                  <c:v>3.7187499999999998E-2</c:v>
                </c:pt>
                <c:pt idx="3043">
                  <c:v>3.7199074074074072E-2</c:v>
                </c:pt>
                <c:pt idx="3044">
                  <c:v>3.7210648148148152E-2</c:v>
                </c:pt>
                <c:pt idx="3045">
                  <c:v>3.7222222222222219E-2</c:v>
                </c:pt>
                <c:pt idx="3046">
                  <c:v>3.72337962962963E-2</c:v>
                </c:pt>
                <c:pt idx="3047">
                  <c:v>3.7245370370370366E-2</c:v>
                </c:pt>
                <c:pt idx="3048">
                  <c:v>3.7256944444444447E-2</c:v>
                </c:pt>
                <c:pt idx="3049">
                  <c:v>3.7268518518518513E-2</c:v>
                </c:pt>
                <c:pt idx="3050">
                  <c:v>3.7280092592592594E-2</c:v>
                </c:pt>
                <c:pt idx="3051">
                  <c:v>3.7291666666666667E-2</c:v>
                </c:pt>
                <c:pt idx="3052">
                  <c:v>3.7303240740740741E-2</c:v>
                </c:pt>
                <c:pt idx="3053">
                  <c:v>3.7314814814814815E-2</c:v>
                </c:pt>
                <c:pt idx="3054">
                  <c:v>3.7326388888888888E-2</c:v>
                </c:pt>
                <c:pt idx="3055">
                  <c:v>3.7337962962962962E-2</c:v>
                </c:pt>
                <c:pt idx="3056">
                  <c:v>3.7349537037037035E-2</c:v>
                </c:pt>
                <c:pt idx="3057">
                  <c:v>3.7361111111111109E-2</c:v>
                </c:pt>
                <c:pt idx="3058">
                  <c:v>3.7372685185185189E-2</c:v>
                </c:pt>
                <c:pt idx="3059">
                  <c:v>3.7384259259259263E-2</c:v>
                </c:pt>
                <c:pt idx="3060">
                  <c:v>3.7395833333333336E-2</c:v>
                </c:pt>
                <c:pt idx="3061">
                  <c:v>3.740740740740741E-2</c:v>
                </c:pt>
                <c:pt idx="3062">
                  <c:v>3.7418981481481477E-2</c:v>
                </c:pt>
                <c:pt idx="3063">
                  <c:v>3.7430555555555557E-2</c:v>
                </c:pt>
                <c:pt idx="3064">
                  <c:v>3.7442129629629624E-2</c:v>
                </c:pt>
                <c:pt idx="3065">
                  <c:v>3.7453703703703704E-2</c:v>
                </c:pt>
                <c:pt idx="3066">
                  <c:v>3.7465277777777778E-2</c:v>
                </c:pt>
                <c:pt idx="3067">
                  <c:v>3.7476851851851851E-2</c:v>
                </c:pt>
                <c:pt idx="3068">
                  <c:v>3.7488425925925925E-2</c:v>
                </c:pt>
                <c:pt idx="3069">
                  <c:v>3.7499999999999999E-2</c:v>
                </c:pt>
                <c:pt idx="3070">
                  <c:v>3.7511574074074072E-2</c:v>
                </c:pt>
                <c:pt idx="3071">
                  <c:v>3.7523148148148146E-2</c:v>
                </c:pt>
                <c:pt idx="3072">
                  <c:v>3.7534722222222219E-2</c:v>
                </c:pt>
                <c:pt idx="3073">
                  <c:v>3.75462962962963E-2</c:v>
                </c:pt>
                <c:pt idx="3074">
                  <c:v>3.7557870370370373E-2</c:v>
                </c:pt>
                <c:pt idx="3075">
                  <c:v>3.7569444444444447E-2</c:v>
                </c:pt>
                <c:pt idx="3076">
                  <c:v>3.7581018518518521E-2</c:v>
                </c:pt>
                <c:pt idx="3077">
                  <c:v>3.7592592592592594E-2</c:v>
                </c:pt>
                <c:pt idx="3078">
                  <c:v>3.7604166666666668E-2</c:v>
                </c:pt>
                <c:pt idx="3079">
                  <c:v>3.7615740740740741E-2</c:v>
                </c:pt>
                <c:pt idx="3080">
                  <c:v>3.7627314814814815E-2</c:v>
                </c:pt>
                <c:pt idx="3081">
                  <c:v>3.7638888888888895E-2</c:v>
                </c:pt>
                <c:pt idx="3082">
                  <c:v>3.7650462962962962E-2</c:v>
                </c:pt>
                <c:pt idx="3083">
                  <c:v>3.7662037037037036E-2</c:v>
                </c:pt>
                <c:pt idx="3084">
                  <c:v>3.7673611111111109E-2</c:v>
                </c:pt>
                <c:pt idx="3085">
                  <c:v>3.7685185185185183E-2</c:v>
                </c:pt>
                <c:pt idx="3086">
                  <c:v>3.7696759259259256E-2</c:v>
                </c:pt>
                <c:pt idx="3087">
                  <c:v>3.770833333333333E-2</c:v>
                </c:pt>
                <c:pt idx="3088">
                  <c:v>3.771990740740741E-2</c:v>
                </c:pt>
                <c:pt idx="3089">
                  <c:v>3.7731481481481484E-2</c:v>
                </c:pt>
                <c:pt idx="3090">
                  <c:v>3.7743055555555557E-2</c:v>
                </c:pt>
                <c:pt idx="3091">
                  <c:v>3.7754629629629631E-2</c:v>
                </c:pt>
                <c:pt idx="3092">
                  <c:v>3.7766203703703705E-2</c:v>
                </c:pt>
                <c:pt idx="3093">
                  <c:v>3.7777777777777778E-2</c:v>
                </c:pt>
                <c:pt idx="3094">
                  <c:v>3.7789351851851852E-2</c:v>
                </c:pt>
                <c:pt idx="3095">
                  <c:v>3.7800925925925925E-2</c:v>
                </c:pt>
                <c:pt idx="3096">
                  <c:v>3.7812500000000006E-2</c:v>
                </c:pt>
                <c:pt idx="3097">
                  <c:v>3.7824074074074072E-2</c:v>
                </c:pt>
                <c:pt idx="3098">
                  <c:v>3.7835648148148153E-2</c:v>
                </c:pt>
                <c:pt idx="3099">
                  <c:v>3.784722222222222E-2</c:v>
                </c:pt>
                <c:pt idx="3100">
                  <c:v>3.78587962962963E-2</c:v>
                </c:pt>
                <c:pt idx="3101">
                  <c:v>3.7870370370370367E-2</c:v>
                </c:pt>
                <c:pt idx="3102">
                  <c:v>3.788194444444444E-2</c:v>
                </c:pt>
                <c:pt idx="3103">
                  <c:v>3.7893518518518521E-2</c:v>
                </c:pt>
                <c:pt idx="3104">
                  <c:v>3.7905092592592594E-2</c:v>
                </c:pt>
                <c:pt idx="3105">
                  <c:v>3.7916666666666668E-2</c:v>
                </c:pt>
                <c:pt idx="3106">
                  <c:v>3.7928240740740742E-2</c:v>
                </c:pt>
                <c:pt idx="3107">
                  <c:v>3.7939814814814815E-2</c:v>
                </c:pt>
                <c:pt idx="3108">
                  <c:v>3.7951388888888889E-2</c:v>
                </c:pt>
                <c:pt idx="3109">
                  <c:v>3.7962962962962962E-2</c:v>
                </c:pt>
                <c:pt idx="3110">
                  <c:v>3.7974537037037036E-2</c:v>
                </c:pt>
                <c:pt idx="3111">
                  <c:v>3.7986111111111116E-2</c:v>
                </c:pt>
                <c:pt idx="3112">
                  <c:v>3.7997685185185183E-2</c:v>
                </c:pt>
                <c:pt idx="3113">
                  <c:v>3.8009259259259263E-2</c:v>
                </c:pt>
                <c:pt idx="3114">
                  <c:v>3.802083333333333E-2</c:v>
                </c:pt>
                <c:pt idx="3115">
                  <c:v>3.8032407407407411E-2</c:v>
                </c:pt>
                <c:pt idx="3116">
                  <c:v>3.8043981481481477E-2</c:v>
                </c:pt>
                <c:pt idx="3117">
                  <c:v>3.8055555555555558E-2</c:v>
                </c:pt>
                <c:pt idx="3118">
                  <c:v>3.8067129629629631E-2</c:v>
                </c:pt>
                <c:pt idx="3119">
                  <c:v>3.8078703703703705E-2</c:v>
                </c:pt>
                <c:pt idx="3120">
                  <c:v>3.8090277777777778E-2</c:v>
                </c:pt>
                <c:pt idx="3121">
                  <c:v>3.8101851851851852E-2</c:v>
                </c:pt>
                <c:pt idx="3122">
                  <c:v>3.8113425925925926E-2</c:v>
                </c:pt>
                <c:pt idx="3123">
                  <c:v>3.8124999999999999E-2</c:v>
                </c:pt>
                <c:pt idx="3124">
                  <c:v>3.8136574074074073E-2</c:v>
                </c:pt>
                <c:pt idx="3125">
                  <c:v>3.8148148148148146E-2</c:v>
                </c:pt>
                <c:pt idx="3126">
                  <c:v>3.8159722222222227E-2</c:v>
                </c:pt>
                <c:pt idx="3127">
                  <c:v>3.8171296296296293E-2</c:v>
                </c:pt>
                <c:pt idx="3128">
                  <c:v>3.8182870370370374E-2</c:v>
                </c:pt>
                <c:pt idx="3129">
                  <c:v>3.8194444444444441E-2</c:v>
                </c:pt>
                <c:pt idx="3130">
                  <c:v>3.8206018518518521E-2</c:v>
                </c:pt>
                <c:pt idx="3131">
                  <c:v>3.8217592592592588E-2</c:v>
                </c:pt>
                <c:pt idx="3132">
                  <c:v>3.8229166666666668E-2</c:v>
                </c:pt>
                <c:pt idx="3133">
                  <c:v>3.8240740740740742E-2</c:v>
                </c:pt>
                <c:pt idx="3134">
                  <c:v>3.8252314814814815E-2</c:v>
                </c:pt>
                <c:pt idx="3135">
                  <c:v>3.8263888888888889E-2</c:v>
                </c:pt>
                <c:pt idx="3136">
                  <c:v>3.8275462962962963E-2</c:v>
                </c:pt>
                <c:pt idx="3137">
                  <c:v>3.8287037037037036E-2</c:v>
                </c:pt>
                <c:pt idx="3138">
                  <c:v>3.829861111111111E-2</c:v>
                </c:pt>
                <c:pt idx="3139">
                  <c:v>3.8310185185185183E-2</c:v>
                </c:pt>
                <c:pt idx="3140">
                  <c:v>3.8321759259259257E-2</c:v>
                </c:pt>
                <c:pt idx="3141">
                  <c:v>3.8333333333333337E-2</c:v>
                </c:pt>
                <c:pt idx="3142">
                  <c:v>3.8344907407407411E-2</c:v>
                </c:pt>
                <c:pt idx="3143">
                  <c:v>3.8356481481481484E-2</c:v>
                </c:pt>
                <c:pt idx="3144">
                  <c:v>3.8368055555555551E-2</c:v>
                </c:pt>
                <c:pt idx="3145">
                  <c:v>3.8379629629629632E-2</c:v>
                </c:pt>
                <c:pt idx="3146">
                  <c:v>3.8391203703703698E-2</c:v>
                </c:pt>
                <c:pt idx="3147">
                  <c:v>3.8402777777777779E-2</c:v>
                </c:pt>
                <c:pt idx="3148">
                  <c:v>3.8414351851851852E-2</c:v>
                </c:pt>
                <c:pt idx="3149">
                  <c:v>3.8425925925925926E-2</c:v>
                </c:pt>
                <c:pt idx="3150">
                  <c:v>3.8437499999999999E-2</c:v>
                </c:pt>
                <c:pt idx="3151">
                  <c:v>3.8449074074074073E-2</c:v>
                </c:pt>
                <c:pt idx="3152">
                  <c:v>3.8460648148148147E-2</c:v>
                </c:pt>
                <c:pt idx="3153">
                  <c:v>3.847222222222222E-2</c:v>
                </c:pt>
                <c:pt idx="3154">
                  <c:v>3.8483796296296294E-2</c:v>
                </c:pt>
                <c:pt idx="3155">
                  <c:v>3.8495370370370367E-2</c:v>
                </c:pt>
                <c:pt idx="3156">
                  <c:v>3.8506944444444448E-2</c:v>
                </c:pt>
                <c:pt idx="3157">
                  <c:v>3.8518518518518521E-2</c:v>
                </c:pt>
                <c:pt idx="3158">
                  <c:v>3.8530092592592595E-2</c:v>
                </c:pt>
                <c:pt idx="3159">
                  <c:v>3.8541666666666669E-2</c:v>
                </c:pt>
                <c:pt idx="3160">
                  <c:v>3.8553240740740742E-2</c:v>
                </c:pt>
                <c:pt idx="3161">
                  <c:v>3.8564814814814816E-2</c:v>
                </c:pt>
                <c:pt idx="3162">
                  <c:v>3.8576388888888889E-2</c:v>
                </c:pt>
                <c:pt idx="3163">
                  <c:v>3.858796296296297E-2</c:v>
                </c:pt>
                <c:pt idx="3164">
                  <c:v>3.8599537037037036E-2</c:v>
                </c:pt>
                <c:pt idx="3165">
                  <c:v>3.861111111111111E-2</c:v>
                </c:pt>
                <c:pt idx="3166">
                  <c:v>3.8622685185185184E-2</c:v>
                </c:pt>
                <c:pt idx="3167">
                  <c:v>3.8634259259259257E-2</c:v>
                </c:pt>
                <c:pt idx="3168">
                  <c:v>3.8645833333333331E-2</c:v>
                </c:pt>
                <c:pt idx="3169">
                  <c:v>3.8657407407407404E-2</c:v>
                </c:pt>
                <c:pt idx="3170">
                  <c:v>3.8668981481481478E-2</c:v>
                </c:pt>
                <c:pt idx="3171">
                  <c:v>3.8680555555555558E-2</c:v>
                </c:pt>
                <c:pt idx="3172">
                  <c:v>3.8692129629629632E-2</c:v>
                </c:pt>
                <c:pt idx="3173">
                  <c:v>3.8703703703703705E-2</c:v>
                </c:pt>
                <c:pt idx="3174">
                  <c:v>3.8715277777777779E-2</c:v>
                </c:pt>
                <c:pt idx="3175">
                  <c:v>3.8726851851851853E-2</c:v>
                </c:pt>
                <c:pt idx="3176">
                  <c:v>3.8738425925925926E-2</c:v>
                </c:pt>
                <c:pt idx="3177">
                  <c:v>3.875E-2</c:v>
                </c:pt>
                <c:pt idx="3178">
                  <c:v>3.876157407407408E-2</c:v>
                </c:pt>
                <c:pt idx="3179">
                  <c:v>3.8773148148148147E-2</c:v>
                </c:pt>
                <c:pt idx="3180">
                  <c:v>3.8784722222222227E-2</c:v>
                </c:pt>
                <c:pt idx="3181">
                  <c:v>3.8796296296296294E-2</c:v>
                </c:pt>
                <c:pt idx="3182">
                  <c:v>3.8807870370370375E-2</c:v>
                </c:pt>
                <c:pt idx="3183">
                  <c:v>3.8819444444444441E-2</c:v>
                </c:pt>
                <c:pt idx="3184">
                  <c:v>3.8831018518518515E-2</c:v>
                </c:pt>
                <c:pt idx="3185">
                  <c:v>3.8842592592592588E-2</c:v>
                </c:pt>
                <c:pt idx="3186">
                  <c:v>3.8854166666666669E-2</c:v>
                </c:pt>
                <c:pt idx="3187">
                  <c:v>3.8865740740740742E-2</c:v>
                </c:pt>
                <c:pt idx="3188">
                  <c:v>3.8877314814814816E-2</c:v>
                </c:pt>
                <c:pt idx="3189">
                  <c:v>3.8877314814814816E-2</c:v>
                </c:pt>
                <c:pt idx="3190">
                  <c:v>3.888888888888889E-2</c:v>
                </c:pt>
                <c:pt idx="3191">
                  <c:v>3.8900462962962963E-2</c:v>
                </c:pt>
                <c:pt idx="3192">
                  <c:v>3.8912037037037037E-2</c:v>
                </c:pt>
                <c:pt idx="3193">
                  <c:v>3.892361111111111E-2</c:v>
                </c:pt>
                <c:pt idx="3194">
                  <c:v>3.8935185185185191E-2</c:v>
                </c:pt>
                <c:pt idx="3195">
                  <c:v>3.8946759259259257E-2</c:v>
                </c:pt>
                <c:pt idx="3196">
                  <c:v>3.8958333333333338E-2</c:v>
                </c:pt>
                <c:pt idx="3197">
                  <c:v>3.8969907407407404E-2</c:v>
                </c:pt>
                <c:pt idx="3198">
                  <c:v>3.8981481481481485E-2</c:v>
                </c:pt>
                <c:pt idx="3199">
                  <c:v>3.8993055555555552E-2</c:v>
                </c:pt>
                <c:pt idx="3200">
                  <c:v>3.9004629629629632E-2</c:v>
                </c:pt>
                <c:pt idx="3201">
                  <c:v>3.9016203703703699E-2</c:v>
                </c:pt>
                <c:pt idx="3202">
                  <c:v>3.9027777777777779E-2</c:v>
                </c:pt>
                <c:pt idx="3203">
                  <c:v>3.9039351851851853E-2</c:v>
                </c:pt>
                <c:pt idx="3204">
                  <c:v>3.9050925925925926E-2</c:v>
                </c:pt>
                <c:pt idx="3205">
                  <c:v>3.90625E-2</c:v>
                </c:pt>
                <c:pt idx="3206">
                  <c:v>3.9074074074074074E-2</c:v>
                </c:pt>
                <c:pt idx="3207">
                  <c:v>3.9085648148148147E-2</c:v>
                </c:pt>
                <c:pt idx="3208">
                  <c:v>3.9097222222222221E-2</c:v>
                </c:pt>
                <c:pt idx="3209">
                  <c:v>3.9108796296296301E-2</c:v>
                </c:pt>
                <c:pt idx="3210">
                  <c:v>3.9120370370370368E-2</c:v>
                </c:pt>
                <c:pt idx="3211">
                  <c:v>3.9131944444444448E-2</c:v>
                </c:pt>
                <c:pt idx="3212">
                  <c:v>3.9143518518518515E-2</c:v>
                </c:pt>
                <c:pt idx="3213">
                  <c:v>3.9155092592592596E-2</c:v>
                </c:pt>
                <c:pt idx="3214">
                  <c:v>3.9166666666666662E-2</c:v>
                </c:pt>
                <c:pt idx="3215">
                  <c:v>3.9178240740740743E-2</c:v>
                </c:pt>
                <c:pt idx="3216">
                  <c:v>3.9189814814814809E-2</c:v>
                </c:pt>
                <c:pt idx="3217">
                  <c:v>3.920138888888889E-2</c:v>
                </c:pt>
                <c:pt idx="3218">
                  <c:v>3.9212962962962963E-2</c:v>
                </c:pt>
                <c:pt idx="3219">
                  <c:v>3.9224537037037037E-2</c:v>
                </c:pt>
                <c:pt idx="3220">
                  <c:v>3.923611111111111E-2</c:v>
                </c:pt>
                <c:pt idx="3221">
                  <c:v>3.9247685185185184E-2</c:v>
                </c:pt>
                <c:pt idx="3222">
                  <c:v>3.9259259259259258E-2</c:v>
                </c:pt>
                <c:pt idx="3223">
                  <c:v>3.9270833333333331E-2</c:v>
                </c:pt>
                <c:pt idx="3224">
                  <c:v>3.9282407407407412E-2</c:v>
                </c:pt>
                <c:pt idx="3225">
                  <c:v>3.9293981481481485E-2</c:v>
                </c:pt>
                <c:pt idx="3226">
                  <c:v>3.9305555555555559E-2</c:v>
                </c:pt>
                <c:pt idx="3227">
                  <c:v>3.9317129629629625E-2</c:v>
                </c:pt>
                <c:pt idx="3228">
                  <c:v>3.9328703703703706E-2</c:v>
                </c:pt>
                <c:pt idx="3229">
                  <c:v>3.9340277777777773E-2</c:v>
                </c:pt>
                <c:pt idx="3230">
                  <c:v>3.9351851851851853E-2</c:v>
                </c:pt>
                <c:pt idx="3231">
                  <c:v>3.936342592592592E-2</c:v>
                </c:pt>
                <c:pt idx="3232">
                  <c:v>3.9375E-2</c:v>
                </c:pt>
                <c:pt idx="3233">
                  <c:v>3.9386574074074074E-2</c:v>
                </c:pt>
                <c:pt idx="3234">
                  <c:v>3.9398148148148147E-2</c:v>
                </c:pt>
                <c:pt idx="3235">
                  <c:v>3.9409722222222221E-2</c:v>
                </c:pt>
                <c:pt idx="3236">
                  <c:v>3.9421296296296295E-2</c:v>
                </c:pt>
                <c:pt idx="3237">
                  <c:v>3.9432870370370368E-2</c:v>
                </c:pt>
                <c:pt idx="3238">
                  <c:v>3.9444444444444442E-2</c:v>
                </c:pt>
                <c:pt idx="3239">
                  <c:v>3.9456018518518522E-2</c:v>
                </c:pt>
                <c:pt idx="3240">
                  <c:v>3.9467592592592596E-2</c:v>
                </c:pt>
                <c:pt idx="3241">
                  <c:v>3.9479166666666669E-2</c:v>
                </c:pt>
                <c:pt idx="3242">
                  <c:v>3.9490740740740743E-2</c:v>
                </c:pt>
                <c:pt idx="3243">
                  <c:v>3.9502314814814816E-2</c:v>
                </c:pt>
                <c:pt idx="3244">
                  <c:v>3.951388888888889E-2</c:v>
                </c:pt>
                <c:pt idx="3245">
                  <c:v>3.9525462962962964E-2</c:v>
                </c:pt>
                <c:pt idx="3246">
                  <c:v>3.953703703703703E-2</c:v>
                </c:pt>
                <c:pt idx="3247">
                  <c:v>3.9548611111111111E-2</c:v>
                </c:pt>
                <c:pt idx="3248">
                  <c:v>3.9560185185185184E-2</c:v>
                </c:pt>
                <c:pt idx="3249">
                  <c:v>3.9571759259259258E-2</c:v>
                </c:pt>
                <c:pt idx="3250">
                  <c:v>3.9583333333333331E-2</c:v>
                </c:pt>
                <c:pt idx="3251">
                  <c:v>3.9594907407407405E-2</c:v>
                </c:pt>
                <c:pt idx="3252">
                  <c:v>3.9606481481481479E-2</c:v>
                </c:pt>
                <c:pt idx="3253">
                  <c:v>3.9618055555555552E-2</c:v>
                </c:pt>
                <c:pt idx="3254">
                  <c:v>3.9629629629629633E-2</c:v>
                </c:pt>
                <c:pt idx="3255">
                  <c:v>3.9641203703703706E-2</c:v>
                </c:pt>
                <c:pt idx="3256">
                  <c:v>3.965277777777778E-2</c:v>
                </c:pt>
                <c:pt idx="3257">
                  <c:v>3.9664351851851853E-2</c:v>
                </c:pt>
                <c:pt idx="3258">
                  <c:v>3.9675925925925927E-2</c:v>
                </c:pt>
                <c:pt idx="3259">
                  <c:v>3.9687500000000001E-2</c:v>
                </c:pt>
                <c:pt idx="3260">
                  <c:v>3.9699074074074074E-2</c:v>
                </c:pt>
                <c:pt idx="3261">
                  <c:v>3.9710648148148148E-2</c:v>
                </c:pt>
                <c:pt idx="3262">
                  <c:v>3.9722222222222221E-2</c:v>
                </c:pt>
                <c:pt idx="3263">
                  <c:v>3.9733796296296302E-2</c:v>
                </c:pt>
                <c:pt idx="3264">
                  <c:v>3.9745370370370368E-2</c:v>
                </c:pt>
                <c:pt idx="3265">
                  <c:v>3.9756944444444449E-2</c:v>
                </c:pt>
                <c:pt idx="3266">
                  <c:v>3.9768518518518516E-2</c:v>
                </c:pt>
                <c:pt idx="3267">
                  <c:v>3.9780092592592589E-2</c:v>
                </c:pt>
                <c:pt idx="3268">
                  <c:v>3.9791666666666663E-2</c:v>
                </c:pt>
                <c:pt idx="3269">
                  <c:v>3.9803240740740743E-2</c:v>
                </c:pt>
                <c:pt idx="3270">
                  <c:v>3.9814814814814817E-2</c:v>
                </c:pt>
                <c:pt idx="3271">
                  <c:v>3.982638888888889E-2</c:v>
                </c:pt>
                <c:pt idx="3272">
                  <c:v>3.9837962962962964E-2</c:v>
                </c:pt>
                <c:pt idx="3273">
                  <c:v>3.9849537037037037E-2</c:v>
                </c:pt>
                <c:pt idx="3274">
                  <c:v>3.9861111111111111E-2</c:v>
                </c:pt>
                <c:pt idx="3275">
                  <c:v>3.9872685185185185E-2</c:v>
                </c:pt>
                <c:pt idx="3276">
                  <c:v>3.9884259259259258E-2</c:v>
                </c:pt>
                <c:pt idx="3277">
                  <c:v>3.9895833333333332E-2</c:v>
                </c:pt>
                <c:pt idx="3278">
                  <c:v>3.9907407407407412E-2</c:v>
                </c:pt>
                <c:pt idx="3279">
                  <c:v>3.9918981481481479E-2</c:v>
                </c:pt>
                <c:pt idx="3280">
                  <c:v>3.9930555555555559E-2</c:v>
                </c:pt>
                <c:pt idx="3281">
                  <c:v>3.9942129629629626E-2</c:v>
                </c:pt>
                <c:pt idx="3282">
                  <c:v>3.9953703703703707E-2</c:v>
                </c:pt>
                <c:pt idx="3283">
                  <c:v>3.9965277777777773E-2</c:v>
                </c:pt>
                <c:pt idx="3284">
                  <c:v>3.9976851851851854E-2</c:v>
                </c:pt>
                <c:pt idx="3285">
                  <c:v>3.9988425925925927E-2</c:v>
                </c:pt>
                <c:pt idx="3286">
                  <c:v>0.04</c:v>
                </c:pt>
                <c:pt idx="3287">
                  <c:v>4.0011574074074074E-2</c:v>
                </c:pt>
                <c:pt idx="3288">
                  <c:v>4.0023148148148148E-2</c:v>
                </c:pt>
                <c:pt idx="3289">
                  <c:v>4.0034722222222222E-2</c:v>
                </c:pt>
                <c:pt idx="3290">
                  <c:v>4.0046296296296295E-2</c:v>
                </c:pt>
                <c:pt idx="3291">
                  <c:v>4.0057870370370369E-2</c:v>
                </c:pt>
                <c:pt idx="3292">
                  <c:v>4.0069444444444442E-2</c:v>
                </c:pt>
                <c:pt idx="3293">
                  <c:v>4.0081018518518523E-2</c:v>
                </c:pt>
                <c:pt idx="3294">
                  <c:v>4.0092592592592589E-2</c:v>
                </c:pt>
                <c:pt idx="3295">
                  <c:v>4.010416666666667E-2</c:v>
                </c:pt>
                <c:pt idx="3296">
                  <c:v>4.0115740740740737E-2</c:v>
                </c:pt>
                <c:pt idx="3297">
                  <c:v>4.0127314814814817E-2</c:v>
                </c:pt>
                <c:pt idx="3298">
                  <c:v>4.0138888888888884E-2</c:v>
                </c:pt>
                <c:pt idx="3299">
                  <c:v>4.0150462962962964E-2</c:v>
                </c:pt>
                <c:pt idx="3300">
                  <c:v>4.0162037037037038E-2</c:v>
                </c:pt>
                <c:pt idx="3301">
                  <c:v>4.0173611111111111E-2</c:v>
                </c:pt>
                <c:pt idx="3302">
                  <c:v>4.0185185185185185E-2</c:v>
                </c:pt>
                <c:pt idx="3303">
                  <c:v>4.0196759259259258E-2</c:v>
                </c:pt>
                <c:pt idx="3304">
                  <c:v>4.0208333333333332E-2</c:v>
                </c:pt>
                <c:pt idx="3305">
                  <c:v>4.0219907407407406E-2</c:v>
                </c:pt>
                <c:pt idx="3306">
                  <c:v>4.0231481481481479E-2</c:v>
                </c:pt>
                <c:pt idx="3307">
                  <c:v>4.024305555555556E-2</c:v>
                </c:pt>
                <c:pt idx="3308">
                  <c:v>4.0254629629629633E-2</c:v>
                </c:pt>
                <c:pt idx="3309">
                  <c:v>4.02662037037037E-2</c:v>
                </c:pt>
                <c:pt idx="3310">
                  <c:v>4.027777777777778E-2</c:v>
                </c:pt>
                <c:pt idx="3311">
                  <c:v>4.0289351851851847E-2</c:v>
                </c:pt>
                <c:pt idx="3312">
                  <c:v>4.0300925925925928E-2</c:v>
                </c:pt>
                <c:pt idx="3313">
                  <c:v>4.0312499999999994E-2</c:v>
                </c:pt>
                <c:pt idx="3314">
                  <c:v>4.0324074074074075E-2</c:v>
                </c:pt>
                <c:pt idx="3315">
                  <c:v>4.0335648148148148E-2</c:v>
                </c:pt>
                <c:pt idx="3316">
                  <c:v>4.0347222222222222E-2</c:v>
                </c:pt>
                <c:pt idx="3317">
                  <c:v>4.0358796296296295E-2</c:v>
                </c:pt>
                <c:pt idx="3318">
                  <c:v>4.0370370370370369E-2</c:v>
                </c:pt>
                <c:pt idx="3319">
                  <c:v>4.0381944444444443E-2</c:v>
                </c:pt>
                <c:pt idx="3320">
                  <c:v>4.0393518518518516E-2</c:v>
                </c:pt>
                <c:pt idx="3321">
                  <c:v>4.040509259259259E-2</c:v>
                </c:pt>
                <c:pt idx="3322">
                  <c:v>4.041666666666667E-2</c:v>
                </c:pt>
                <c:pt idx="3323">
                  <c:v>4.0428240740740744E-2</c:v>
                </c:pt>
                <c:pt idx="3324">
                  <c:v>4.0439814814814817E-2</c:v>
                </c:pt>
                <c:pt idx="3325">
                  <c:v>4.0451388888888891E-2</c:v>
                </c:pt>
                <c:pt idx="3326">
                  <c:v>4.0462962962962964E-2</c:v>
                </c:pt>
                <c:pt idx="3327">
                  <c:v>4.0474537037037038E-2</c:v>
                </c:pt>
                <c:pt idx="3328">
                  <c:v>4.0486111111111105E-2</c:v>
                </c:pt>
                <c:pt idx="3329">
                  <c:v>4.0497685185185185E-2</c:v>
                </c:pt>
                <c:pt idx="3330">
                  <c:v>4.0509259259259259E-2</c:v>
                </c:pt>
                <c:pt idx="3331">
                  <c:v>4.0520833333333332E-2</c:v>
                </c:pt>
                <c:pt idx="3332">
                  <c:v>4.0532407407407406E-2</c:v>
                </c:pt>
                <c:pt idx="3333">
                  <c:v>4.0543981481481479E-2</c:v>
                </c:pt>
                <c:pt idx="3334">
                  <c:v>4.0555555555555553E-2</c:v>
                </c:pt>
                <c:pt idx="3335">
                  <c:v>4.0567129629629627E-2</c:v>
                </c:pt>
                <c:pt idx="3336">
                  <c:v>4.05787037037037E-2</c:v>
                </c:pt>
                <c:pt idx="3337">
                  <c:v>4.0590277777777781E-2</c:v>
                </c:pt>
                <c:pt idx="3338">
                  <c:v>4.0601851851851854E-2</c:v>
                </c:pt>
                <c:pt idx="3339">
                  <c:v>4.0613425925925928E-2</c:v>
                </c:pt>
                <c:pt idx="3340">
                  <c:v>4.0625000000000001E-2</c:v>
                </c:pt>
                <c:pt idx="3341">
                  <c:v>4.0636574074074075E-2</c:v>
                </c:pt>
                <c:pt idx="3342">
                  <c:v>4.0648148148148149E-2</c:v>
                </c:pt>
                <c:pt idx="3343">
                  <c:v>4.0659722222222222E-2</c:v>
                </c:pt>
                <c:pt idx="3344">
                  <c:v>4.0671296296296296E-2</c:v>
                </c:pt>
                <c:pt idx="3345">
                  <c:v>4.0682870370370376E-2</c:v>
                </c:pt>
                <c:pt idx="3346">
                  <c:v>4.0694444444444443E-2</c:v>
                </c:pt>
                <c:pt idx="3347">
                  <c:v>4.0706018518518523E-2</c:v>
                </c:pt>
                <c:pt idx="3348">
                  <c:v>4.071759259259259E-2</c:v>
                </c:pt>
                <c:pt idx="3349">
                  <c:v>4.0729166666666664E-2</c:v>
                </c:pt>
                <c:pt idx="3350">
                  <c:v>4.0740740740740737E-2</c:v>
                </c:pt>
                <c:pt idx="3351">
                  <c:v>4.0752314814814811E-2</c:v>
                </c:pt>
                <c:pt idx="3352">
                  <c:v>4.0763888888888891E-2</c:v>
                </c:pt>
                <c:pt idx="3353">
                  <c:v>4.0775462962962965E-2</c:v>
                </c:pt>
                <c:pt idx="3354">
                  <c:v>4.0787037037037038E-2</c:v>
                </c:pt>
                <c:pt idx="3355">
                  <c:v>4.0798611111111112E-2</c:v>
                </c:pt>
                <c:pt idx="3356">
                  <c:v>4.0810185185185185E-2</c:v>
                </c:pt>
                <c:pt idx="3357">
                  <c:v>4.0821759259259259E-2</c:v>
                </c:pt>
                <c:pt idx="3358">
                  <c:v>4.0833333333333333E-2</c:v>
                </c:pt>
                <c:pt idx="3359">
                  <c:v>4.0844907407407406E-2</c:v>
                </c:pt>
                <c:pt idx="3360">
                  <c:v>4.0856481481481487E-2</c:v>
                </c:pt>
                <c:pt idx="3361">
                  <c:v>4.0868055555555553E-2</c:v>
                </c:pt>
                <c:pt idx="3362">
                  <c:v>4.0879629629629634E-2</c:v>
                </c:pt>
                <c:pt idx="3363">
                  <c:v>4.08912037037037E-2</c:v>
                </c:pt>
                <c:pt idx="3364">
                  <c:v>4.0902777777777781E-2</c:v>
                </c:pt>
                <c:pt idx="3365">
                  <c:v>4.0914351851851848E-2</c:v>
                </c:pt>
                <c:pt idx="3366">
                  <c:v>4.0925925925925928E-2</c:v>
                </c:pt>
                <c:pt idx="3367">
                  <c:v>4.0937500000000002E-2</c:v>
                </c:pt>
                <c:pt idx="3368">
                  <c:v>4.0949074074074075E-2</c:v>
                </c:pt>
                <c:pt idx="3369">
                  <c:v>4.0960648148148149E-2</c:v>
                </c:pt>
                <c:pt idx="3370">
                  <c:v>4.0972222222222222E-2</c:v>
                </c:pt>
                <c:pt idx="3371">
                  <c:v>4.0983796296296296E-2</c:v>
                </c:pt>
                <c:pt idx="3372">
                  <c:v>4.099537037037037E-2</c:v>
                </c:pt>
                <c:pt idx="3373">
                  <c:v>4.1006944444444443E-2</c:v>
                </c:pt>
                <c:pt idx="3374">
                  <c:v>4.1018518518518517E-2</c:v>
                </c:pt>
                <c:pt idx="3375">
                  <c:v>4.1030092592592597E-2</c:v>
                </c:pt>
                <c:pt idx="3376">
                  <c:v>4.1041666666666664E-2</c:v>
                </c:pt>
                <c:pt idx="3377">
                  <c:v>4.1053240740740744E-2</c:v>
                </c:pt>
                <c:pt idx="3378">
                  <c:v>4.1064814814814811E-2</c:v>
                </c:pt>
                <c:pt idx="3379">
                  <c:v>4.1076388888888891E-2</c:v>
                </c:pt>
                <c:pt idx="3380">
                  <c:v>4.1087962962962958E-2</c:v>
                </c:pt>
                <c:pt idx="3381">
                  <c:v>4.1099537037037039E-2</c:v>
                </c:pt>
                <c:pt idx="3382">
                  <c:v>4.1111111111111112E-2</c:v>
                </c:pt>
                <c:pt idx="3383">
                  <c:v>4.1122685185185186E-2</c:v>
                </c:pt>
                <c:pt idx="3384">
                  <c:v>4.1134259259259259E-2</c:v>
                </c:pt>
                <c:pt idx="3385">
                  <c:v>4.1145833333333333E-2</c:v>
                </c:pt>
                <c:pt idx="3386">
                  <c:v>4.1157407407407406E-2</c:v>
                </c:pt>
                <c:pt idx="3387">
                  <c:v>4.116898148148148E-2</c:v>
                </c:pt>
                <c:pt idx="3388">
                  <c:v>4.1180555555555554E-2</c:v>
                </c:pt>
                <c:pt idx="3389">
                  <c:v>4.1192129629629634E-2</c:v>
                </c:pt>
                <c:pt idx="3390">
                  <c:v>4.1203703703703708E-2</c:v>
                </c:pt>
                <c:pt idx="3391">
                  <c:v>4.1215277777777774E-2</c:v>
                </c:pt>
                <c:pt idx="3392">
                  <c:v>4.1226851851851855E-2</c:v>
                </c:pt>
                <c:pt idx="3393">
                  <c:v>4.1238425925925921E-2</c:v>
                </c:pt>
                <c:pt idx="3394">
                  <c:v>4.1250000000000002E-2</c:v>
                </c:pt>
                <c:pt idx="3395">
                  <c:v>4.1261574074074069E-2</c:v>
                </c:pt>
                <c:pt idx="3396">
                  <c:v>4.1273148148148149E-2</c:v>
                </c:pt>
                <c:pt idx="3397">
                  <c:v>4.1284722222222223E-2</c:v>
                </c:pt>
                <c:pt idx="3398">
                  <c:v>4.1296296296296296E-2</c:v>
                </c:pt>
                <c:pt idx="3399">
                  <c:v>4.130787037037037E-2</c:v>
                </c:pt>
                <c:pt idx="3400">
                  <c:v>4.1319444444444443E-2</c:v>
                </c:pt>
                <c:pt idx="3401">
                  <c:v>4.1331018518518517E-2</c:v>
                </c:pt>
                <c:pt idx="3402">
                  <c:v>4.1342592592592591E-2</c:v>
                </c:pt>
                <c:pt idx="3403">
                  <c:v>4.1354166666666664E-2</c:v>
                </c:pt>
                <c:pt idx="3404">
                  <c:v>4.1365740740740745E-2</c:v>
                </c:pt>
                <c:pt idx="3405">
                  <c:v>4.1377314814814818E-2</c:v>
                </c:pt>
                <c:pt idx="3406">
                  <c:v>4.1388888888888892E-2</c:v>
                </c:pt>
                <c:pt idx="3407">
                  <c:v>4.1400462962962965E-2</c:v>
                </c:pt>
                <c:pt idx="3408">
                  <c:v>4.1412037037037039E-2</c:v>
                </c:pt>
                <c:pt idx="3409">
                  <c:v>4.1423611111111112E-2</c:v>
                </c:pt>
                <c:pt idx="3410">
                  <c:v>4.1435185185185179E-2</c:v>
                </c:pt>
                <c:pt idx="3411">
                  <c:v>4.144675925925926E-2</c:v>
                </c:pt>
                <c:pt idx="3412">
                  <c:v>4.1458333333333333E-2</c:v>
                </c:pt>
                <c:pt idx="3413">
                  <c:v>4.1469907407407407E-2</c:v>
                </c:pt>
                <c:pt idx="3414">
                  <c:v>4.148148148148148E-2</c:v>
                </c:pt>
                <c:pt idx="3415">
                  <c:v>4.1493055555555554E-2</c:v>
                </c:pt>
                <c:pt idx="3416">
                  <c:v>4.1504629629629627E-2</c:v>
                </c:pt>
                <c:pt idx="3417">
                  <c:v>4.1516203703703701E-2</c:v>
                </c:pt>
                <c:pt idx="3418">
                  <c:v>4.1527777777777775E-2</c:v>
                </c:pt>
                <c:pt idx="3419">
                  <c:v>4.1539351851851855E-2</c:v>
                </c:pt>
                <c:pt idx="3420">
                  <c:v>4.1550925925925929E-2</c:v>
                </c:pt>
                <c:pt idx="3421">
                  <c:v>4.1562500000000002E-2</c:v>
                </c:pt>
                <c:pt idx="3422">
                  <c:v>4.1574074074074076E-2</c:v>
                </c:pt>
                <c:pt idx="3423">
                  <c:v>4.1585648148148149E-2</c:v>
                </c:pt>
                <c:pt idx="3424">
                  <c:v>4.1597222222222223E-2</c:v>
                </c:pt>
                <c:pt idx="3425">
                  <c:v>4.1608796296296297E-2</c:v>
                </c:pt>
                <c:pt idx="3426">
                  <c:v>4.162037037037037E-2</c:v>
                </c:pt>
                <c:pt idx="3427">
                  <c:v>4.1631944444444451E-2</c:v>
                </c:pt>
                <c:pt idx="3428">
                  <c:v>4.1643518518518517E-2</c:v>
                </c:pt>
                <c:pt idx="3429">
                  <c:v>4.1655092592592598E-2</c:v>
                </c:pt>
                <c:pt idx="3430">
                  <c:v>4.1666666666666664E-2</c:v>
                </c:pt>
                <c:pt idx="3431">
                  <c:v>4.1678240740740745E-2</c:v>
                </c:pt>
                <c:pt idx="3432">
                  <c:v>4.1689814814814818E-2</c:v>
                </c:pt>
                <c:pt idx="3433">
                  <c:v>4.1701388888888885E-2</c:v>
                </c:pt>
                <c:pt idx="3434">
                  <c:v>4.1712962962962959E-2</c:v>
                </c:pt>
                <c:pt idx="3435">
                  <c:v>4.1724537037037039E-2</c:v>
                </c:pt>
                <c:pt idx="3436">
                  <c:v>4.1736111111111113E-2</c:v>
                </c:pt>
                <c:pt idx="3437">
                  <c:v>4.1747685185185186E-2</c:v>
                </c:pt>
                <c:pt idx="3438">
                  <c:v>4.1759259259259253E-2</c:v>
                </c:pt>
                <c:pt idx="3439">
                  <c:v>4.1770833333333333E-2</c:v>
                </c:pt>
                <c:pt idx="3440">
                  <c:v>4.1782407407407407E-2</c:v>
                </c:pt>
                <c:pt idx="3441">
                  <c:v>4.1793981481481481E-2</c:v>
                </c:pt>
                <c:pt idx="3442">
                  <c:v>4.1805555555555561E-2</c:v>
                </c:pt>
                <c:pt idx="3443">
                  <c:v>4.1817129629629628E-2</c:v>
                </c:pt>
                <c:pt idx="3444">
                  <c:v>4.1828703703703701E-2</c:v>
                </c:pt>
                <c:pt idx="3445">
                  <c:v>4.1840277777777775E-2</c:v>
                </c:pt>
                <c:pt idx="3446">
                  <c:v>4.1851851851851855E-2</c:v>
                </c:pt>
                <c:pt idx="3447">
                  <c:v>4.1863425925925929E-2</c:v>
                </c:pt>
                <c:pt idx="3448">
                  <c:v>4.1874999999999996E-2</c:v>
                </c:pt>
                <c:pt idx="3449">
                  <c:v>4.1886574074074069E-2</c:v>
                </c:pt>
                <c:pt idx="3450">
                  <c:v>4.189814814814815E-2</c:v>
                </c:pt>
                <c:pt idx="3451">
                  <c:v>4.1909722222222223E-2</c:v>
                </c:pt>
                <c:pt idx="3452">
                  <c:v>4.1921296296296297E-2</c:v>
                </c:pt>
                <c:pt idx="3453">
                  <c:v>4.1932870370370377E-2</c:v>
                </c:pt>
                <c:pt idx="3454">
                  <c:v>4.1944444444444444E-2</c:v>
                </c:pt>
                <c:pt idx="3455">
                  <c:v>4.1956018518518517E-2</c:v>
                </c:pt>
                <c:pt idx="3456">
                  <c:v>4.1967592592592591E-2</c:v>
                </c:pt>
                <c:pt idx="3457">
                  <c:v>4.1979166666666672E-2</c:v>
                </c:pt>
                <c:pt idx="3458">
                  <c:v>4.1990740740740745E-2</c:v>
                </c:pt>
                <c:pt idx="3459">
                  <c:v>4.2002314814814812E-2</c:v>
                </c:pt>
                <c:pt idx="3460">
                  <c:v>4.2013888888888885E-2</c:v>
                </c:pt>
                <c:pt idx="3461">
                  <c:v>4.2025462962962966E-2</c:v>
                </c:pt>
                <c:pt idx="3462">
                  <c:v>4.2037037037037039E-2</c:v>
                </c:pt>
                <c:pt idx="3463">
                  <c:v>4.2048611111111113E-2</c:v>
                </c:pt>
                <c:pt idx="3464">
                  <c:v>4.206018518518518E-2</c:v>
                </c:pt>
                <c:pt idx="3465">
                  <c:v>4.207175925925926E-2</c:v>
                </c:pt>
                <c:pt idx="3466">
                  <c:v>4.2083333333333334E-2</c:v>
                </c:pt>
                <c:pt idx="3467">
                  <c:v>4.2094907407407407E-2</c:v>
                </c:pt>
                <c:pt idx="3468">
                  <c:v>4.2106481481481488E-2</c:v>
                </c:pt>
                <c:pt idx="3469">
                  <c:v>4.2118055555555554E-2</c:v>
                </c:pt>
                <c:pt idx="3470">
                  <c:v>4.2129629629629628E-2</c:v>
                </c:pt>
                <c:pt idx="3471">
                  <c:v>4.2141203703703702E-2</c:v>
                </c:pt>
                <c:pt idx="3472">
                  <c:v>4.2152777777777782E-2</c:v>
                </c:pt>
                <c:pt idx="3473">
                  <c:v>4.2164351851851856E-2</c:v>
                </c:pt>
                <c:pt idx="3474">
                  <c:v>4.2175925925925922E-2</c:v>
                </c:pt>
                <c:pt idx="3475">
                  <c:v>4.2187499999999996E-2</c:v>
                </c:pt>
                <c:pt idx="3476">
                  <c:v>4.2199074074074076E-2</c:v>
                </c:pt>
                <c:pt idx="3477">
                  <c:v>4.221064814814815E-2</c:v>
                </c:pt>
                <c:pt idx="3478">
                  <c:v>4.2222222222222223E-2</c:v>
                </c:pt>
                <c:pt idx="3479">
                  <c:v>4.223379629629629E-2</c:v>
                </c:pt>
                <c:pt idx="3480">
                  <c:v>4.2245370370370371E-2</c:v>
                </c:pt>
                <c:pt idx="3481">
                  <c:v>4.2256944444444444E-2</c:v>
                </c:pt>
                <c:pt idx="3482">
                  <c:v>4.2268518518518518E-2</c:v>
                </c:pt>
                <c:pt idx="3483">
                  <c:v>4.2280092592592598E-2</c:v>
                </c:pt>
                <c:pt idx="3484">
                  <c:v>4.2291666666666665E-2</c:v>
                </c:pt>
                <c:pt idx="3485">
                  <c:v>4.2303240740740738E-2</c:v>
                </c:pt>
                <c:pt idx="3486">
                  <c:v>4.2314814814814812E-2</c:v>
                </c:pt>
                <c:pt idx="3487">
                  <c:v>4.2326388888888893E-2</c:v>
                </c:pt>
                <c:pt idx="3488">
                  <c:v>4.2337962962962966E-2</c:v>
                </c:pt>
                <c:pt idx="3489">
                  <c:v>4.2349537037037033E-2</c:v>
                </c:pt>
                <c:pt idx="3490">
                  <c:v>4.2361111111111106E-2</c:v>
                </c:pt>
                <c:pt idx="3491">
                  <c:v>4.2372685185185187E-2</c:v>
                </c:pt>
                <c:pt idx="3492">
                  <c:v>4.238425925925926E-2</c:v>
                </c:pt>
                <c:pt idx="3493">
                  <c:v>4.2395833333333334E-2</c:v>
                </c:pt>
                <c:pt idx="3494">
                  <c:v>4.2407407407407401E-2</c:v>
                </c:pt>
                <c:pt idx="3495">
                  <c:v>4.2418981481481481E-2</c:v>
                </c:pt>
                <c:pt idx="3496">
                  <c:v>4.2430555555555555E-2</c:v>
                </c:pt>
                <c:pt idx="3497">
                  <c:v>4.2442129629629628E-2</c:v>
                </c:pt>
                <c:pt idx="3498">
                  <c:v>4.2453703703703709E-2</c:v>
                </c:pt>
                <c:pt idx="3499">
                  <c:v>4.2465277777777775E-2</c:v>
                </c:pt>
                <c:pt idx="3500">
                  <c:v>4.2476851851851849E-2</c:v>
                </c:pt>
                <c:pt idx="3501">
                  <c:v>4.2488425925925923E-2</c:v>
                </c:pt>
                <c:pt idx="3502">
                  <c:v>4.2500000000000003E-2</c:v>
                </c:pt>
                <c:pt idx="3503">
                  <c:v>4.2511574074074077E-2</c:v>
                </c:pt>
                <c:pt idx="3504">
                  <c:v>4.252314814814815E-2</c:v>
                </c:pt>
                <c:pt idx="3505">
                  <c:v>4.2534722222222217E-2</c:v>
                </c:pt>
                <c:pt idx="3506">
                  <c:v>4.2546296296296297E-2</c:v>
                </c:pt>
                <c:pt idx="3507">
                  <c:v>4.2557870370370371E-2</c:v>
                </c:pt>
                <c:pt idx="3508">
                  <c:v>4.2569444444444444E-2</c:v>
                </c:pt>
                <c:pt idx="3509">
                  <c:v>4.2581018518518525E-2</c:v>
                </c:pt>
                <c:pt idx="3510">
                  <c:v>4.2592592592592592E-2</c:v>
                </c:pt>
                <c:pt idx="3511">
                  <c:v>4.2604166666666665E-2</c:v>
                </c:pt>
                <c:pt idx="3512">
                  <c:v>4.2615740740740739E-2</c:v>
                </c:pt>
                <c:pt idx="3513">
                  <c:v>4.2627314814814819E-2</c:v>
                </c:pt>
                <c:pt idx="3514">
                  <c:v>4.2638888888888893E-2</c:v>
                </c:pt>
                <c:pt idx="3515">
                  <c:v>4.2650462962962959E-2</c:v>
                </c:pt>
                <c:pt idx="3516">
                  <c:v>4.2662037037037033E-2</c:v>
                </c:pt>
                <c:pt idx="3517">
                  <c:v>4.2673611111111114E-2</c:v>
                </c:pt>
                <c:pt idx="3518">
                  <c:v>4.2685185185185187E-2</c:v>
                </c:pt>
                <c:pt idx="3519">
                  <c:v>4.2696759259259261E-2</c:v>
                </c:pt>
                <c:pt idx="3520">
                  <c:v>4.2708333333333327E-2</c:v>
                </c:pt>
                <c:pt idx="3521">
                  <c:v>4.2719907407407408E-2</c:v>
                </c:pt>
                <c:pt idx="3522">
                  <c:v>4.2731481481481481E-2</c:v>
                </c:pt>
                <c:pt idx="3523">
                  <c:v>4.2743055555555555E-2</c:v>
                </c:pt>
                <c:pt idx="3524">
                  <c:v>4.2754629629629635E-2</c:v>
                </c:pt>
                <c:pt idx="3525">
                  <c:v>4.2766203703703702E-2</c:v>
                </c:pt>
                <c:pt idx="3526">
                  <c:v>4.2777777777777776E-2</c:v>
                </c:pt>
                <c:pt idx="3527">
                  <c:v>4.2789351851851849E-2</c:v>
                </c:pt>
                <c:pt idx="3528">
                  <c:v>4.280092592592593E-2</c:v>
                </c:pt>
                <c:pt idx="3529">
                  <c:v>4.2812500000000003E-2</c:v>
                </c:pt>
                <c:pt idx="3530">
                  <c:v>4.282407407407407E-2</c:v>
                </c:pt>
                <c:pt idx="3531">
                  <c:v>4.2835648148148144E-2</c:v>
                </c:pt>
                <c:pt idx="3532">
                  <c:v>4.2847222222222224E-2</c:v>
                </c:pt>
                <c:pt idx="3533">
                  <c:v>4.2858796296296298E-2</c:v>
                </c:pt>
                <c:pt idx="3534">
                  <c:v>4.2870370370370371E-2</c:v>
                </c:pt>
                <c:pt idx="3535">
                  <c:v>4.2881944444444438E-2</c:v>
                </c:pt>
                <c:pt idx="3536">
                  <c:v>4.2893518518518518E-2</c:v>
                </c:pt>
                <c:pt idx="3537">
                  <c:v>4.2905092592592592E-2</c:v>
                </c:pt>
                <c:pt idx="3538">
                  <c:v>4.2916666666666665E-2</c:v>
                </c:pt>
                <c:pt idx="3539">
                  <c:v>4.2928240740740746E-2</c:v>
                </c:pt>
                <c:pt idx="3540">
                  <c:v>4.2939814814814813E-2</c:v>
                </c:pt>
                <c:pt idx="3541">
                  <c:v>4.2951388888888886E-2</c:v>
                </c:pt>
                <c:pt idx="3542">
                  <c:v>4.296296296296296E-2</c:v>
                </c:pt>
                <c:pt idx="3543">
                  <c:v>4.297453703703704E-2</c:v>
                </c:pt>
                <c:pt idx="3544">
                  <c:v>4.2986111111111114E-2</c:v>
                </c:pt>
                <c:pt idx="3545">
                  <c:v>4.2997685185185187E-2</c:v>
                </c:pt>
                <c:pt idx="3546">
                  <c:v>4.3009259259259254E-2</c:v>
                </c:pt>
                <c:pt idx="3547">
                  <c:v>4.3020833333333335E-2</c:v>
                </c:pt>
                <c:pt idx="3548">
                  <c:v>4.3032407407407408E-2</c:v>
                </c:pt>
                <c:pt idx="3549">
                  <c:v>4.3043981481481482E-2</c:v>
                </c:pt>
                <c:pt idx="3550">
                  <c:v>4.3055555555555562E-2</c:v>
                </c:pt>
                <c:pt idx="3551">
                  <c:v>4.3067129629629629E-2</c:v>
                </c:pt>
                <c:pt idx="3552">
                  <c:v>4.3078703703703702E-2</c:v>
                </c:pt>
                <c:pt idx="3553">
                  <c:v>4.3090277777777776E-2</c:v>
                </c:pt>
                <c:pt idx="3554">
                  <c:v>4.3090277777777776E-2</c:v>
                </c:pt>
                <c:pt idx="3555">
                  <c:v>4.3101851851851856E-2</c:v>
                </c:pt>
                <c:pt idx="3556">
                  <c:v>4.311342592592593E-2</c:v>
                </c:pt>
                <c:pt idx="3557">
                  <c:v>4.3124999999999997E-2</c:v>
                </c:pt>
                <c:pt idx="3558">
                  <c:v>4.313657407407407E-2</c:v>
                </c:pt>
                <c:pt idx="3559">
                  <c:v>4.3148148148148151E-2</c:v>
                </c:pt>
                <c:pt idx="3560">
                  <c:v>4.3159722222222224E-2</c:v>
                </c:pt>
                <c:pt idx="3561">
                  <c:v>4.3171296296296298E-2</c:v>
                </c:pt>
                <c:pt idx="3562">
                  <c:v>4.3182870370370365E-2</c:v>
                </c:pt>
                <c:pt idx="3563">
                  <c:v>4.3194444444444445E-2</c:v>
                </c:pt>
                <c:pt idx="3564">
                  <c:v>4.3206018518518519E-2</c:v>
                </c:pt>
                <c:pt idx="3565">
                  <c:v>4.3217592592592592E-2</c:v>
                </c:pt>
                <c:pt idx="3566">
                  <c:v>4.3229166666666673E-2</c:v>
                </c:pt>
                <c:pt idx="3567">
                  <c:v>4.3240740740740739E-2</c:v>
                </c:pt>
                <c:pt idx="3568">
                  <c:v>4.3252314814814813E-2</c:v>
                </c:pt>
                <c:pt idx="3569">
                  <c:v>4.3263888888888886E-2</c:v>
                </c:pt>
                <c:pt idx="3570">
                  <c:v>4.3275462962962967E-2</c:v>
                </c:pt>
                <c:pt idx="3571">
                  <c:v>4.3287037037037041E-2</c:v>
                </c:pt>
                <c:pt idx="3572">
                  <c:v>4.3298611111111107E-2</c:v>
                </c:pt>
                <c:pt idx="3573">
                  <c:v>4.3310185185185181E-2</c:v>
                </c:pt>
                <c:pt idx="3574">
                  <c:v>4.3321759259259261E-2</c:v>
                </c:pt>
                <c:pt idx="3575">
                  <c:v>4.3333333333333335E-2</c:v>
                </c:pt>
                <c:pt idx="3576">
                  <c:v>4.3344907407407408E-2</c:v>
                </c:pt>
                <c:pt idx="3577">
                  <c:v>4.3356481481481475E-2</c:v>
                </c:pt>
                <c:pt idx="3578">
                  <c:v>4.3368055555555556E-2</c:v>
                </c:pt>
                <c:pt idx="3579">
                  <c:v>4.3379629629629629E-2</c:v>
                </c:pt>
                <c:pt idx="3580">
                  <c:v>4.3391203703703703E-2</c:v>
                </c:pt>
                <c:pt idx="3581">
                  <c:v>4.3402777777777783E-2</c:v>
                </c:pt>
                <c:pt idx="3582">
                  <c:v>4.341435185185185E-2</c:v>
                </c:pt>
                <c:pt idx="3583">
                  <c:v>4.3425925925925923E-2</c:v>
                </c:pt>
                <c:pt idx="3584">
                  <c:v>4.3437499999999997E-2</c:v>
                </c:pt>
                <c:pt idx="3585">
                  <c:v>4.3449074074074077E-2</c:v>
                </c:pt>
                <c:pt idx="3586">
                  <c:v>4.3460648148148151E-2</c:v>
                </c:pt>
                <c:pt idx="3587">
                  <c:v>4.3472222222222225E-2</c:v>
                </c:pt>
                <c:pt idx="3588">
                  <c:v>4.3483796296296291E-2</c:v>
                </c:pt>
                <c:pt idx="3589">
                  <c:v>4.3495370370370372E-2</c:v>
                </c:pt>
                <c:pt idx="3590">
                  <c:v>4.3506944444444445E-2</c:v>
                </c:pt>
                <c:pt idx="3591">
                  <c:v>4.3518518518518519E-2</c:v>
                </c:pt>
                <c:pt idx="3592">
                  <c:v>4.3530092592592599E-2</c:v>
                </c:pt>
                <c:pt idx="3593">
                  <c:v>4.3541666666666666E-2</c:v>
                </c:pt>
                <c:pt idx="3594">
                  <c:v>4.355324074074074E-2</c:v>
                </c:pt>
                <c:pt idx="3595">
                  <c:v>4.3564814814814813E-2</c:v>
                </c:pt>
                <c:pt idx="3596">
                  <c:v>4.3576388888888894E-2</c:v>
                </c:pt>
                <c:pt idx="3597">
                  <c:v>4.3587962962962967E-2</c:v>
                </c:pt>
                <c:pt idx="3598">
                  <c:v>4.3599537037037034E-2</c:v>
                </c:pt>
                <c:pt idx="3599">
                  <c:v>4.3611111111111107E-2</c:v>
                </c:pt>
                <c:pt idx="3600">
                  <c:v>4.3622685185185188E-2</c:v>
                </c:pt>
                <c:pt idx="3601">
                  <c:v>4.3634259259259262E-2</c:v>
                </c:pt>
                <c:pt idx="3602">
                  <c:v>4.3645833333333335E-2</c:v>
                </c:pt>
                <c:pt idx="3603">
                  <c:v>4.3657407407407402E-2</c:v>
                </c:pt>
                <c:pt idx="3604">
                  <c:v>4.3668981481481482E-2</c:v>
                </c:pt>
                <c:pt idx="3605">
                  <c:v>4.3680555555555556E-2</c:v>
                </c:pt>
                <c:pt idx="3606">
                  <c:v>4.3692129629629629E-2</c:v>
                </c:pt>
                <c:pt idx="3607">
                  <c:v>4.370370370370371E-2</c:v>
                </c:pt>
                <c:pt idx="3608">
                  <c:v>4.3715277777777777E-2</c:v>
                </c:pt>
                <c:pt idx="3609">
                  <c:v>4.372685185185185E-2</c:v>
                </c:pt>
                <c:pt idx="3610">
                  <c:v>4.3738425925925924E-2</c:v>
                </c:pt>
                <c:pt idx="3611">
                  <c:v>4.3750000000000004E-2</c:v>
                </c:pt>
                <c:pt idx="3612">
                  <c:v>4.3761574074074078E-2</c:v>
                </c:pt>
                <c:pt idx="3613">
                  <c:v>4.3773148148148144E-2</c:v>
                </c:pt>
                <c:pt idx="3614">
                  <c:v>4.3784722222222218E-2</c:v>
                </c:pt>
                <c:pt idx="3615">
                  <c:v>4.3796296296296298E-2</c:v>
                </c:pt>
                <c:pt idx="3616">
                  <c:v>4.3807870370370372E-2</c:v>
                </c:pt>
                <c:pt idx="3617">
                  <c:v>4.3819444444444446E-2</c:v>
                </c:pt>
                <c:pt idx="3618">
                  <c:v>4.3831018518518512E-2</c:v>
                </c:pt>
                <c:pt idx="3619">
                  <c:v>4.3842592592592593E-2</c:v>
                </c:pt>
                <c:pt idx="3620">
                  <c:v>4.3854166666666666E-2</c:v>
                </c:pt>
                <c:pt idx="3621">
                  <c:v>4.386574074074074E-2</c:v>
                </c:pt>
                <c:pt idx="3622">
                  <c:v>4.387731481481482E-2</c:v>
                </c:pt>
                <c:pt idx="3623">
                  <c:v>4.3888888888888887E-2</c:v>
                </c:pt>
                <c:pt idx="3624">
                  <c:v>4.3900462962962961E-2</c:v>
                </c:pt>
                <c:pt idx="3625">
                  <c:v>4.3912037037037034E-2</c:v>
                </c:pt>
                <c:pt idx="3626">
                  <c:v>4.3923611111111115E-2</c:v>
                </c:pt>
                <c:pt idx="3627">
                  <c:v>4.3935185185185188E-2</c:v>
                </c:pt>
                <c:pt idx="3628">
                  <c:v>4.3946759259259255E-2</c:v>
                </c:pt>
                <c:pt idx="3629">
                  <c:v>4.3958333333333328E-2</c:v>
                </c:pt>
                <c:pt idx="3630">
                  <c:v>4.3969907407407409E-2</c:v>
                </c:pt>
                <c:pt idx="3631">
                  <c:v>4.3981481481481483E-2</c:v>
                </c:pt>
                <c:pt idx="3632">
                  <c:v>4.3993055555555556E-2</c:v>
                </c:pt>
                <c:pt idx="3633">
                  <c:v>4.4004629629629623E-2</c:v>
                </c:pt>
                <c:pt idx="3634">
                  <c:v>4.4016203703703703E-2</c:v>
                </c:pt>
                <c:pt idx="3635">
                  <c:v>4.4027777777777777E-2</c:v>
                </c:pt>
                <c:pt idx="3636">
                  <c:v>4.403935185185185E-2</c:v>
                </c:pt>
                <c:pt idx="3637">
                  <c:v>4.4050925925925931E-2</c:v>
                </c:pt>
                <c:pt idx="3638">
                  <c:v>4.4062500000000004E-2</c:v>
                </c:pt>
                <c:pt idx="3639">
                  <c:v>4.4074074074074071E-2</c:v>
                </c:pt>
                <c:pt idx="3640">
                  <c:v>4.4085648148148145E-2</c:v>
                </c:pt>
                <c:pt idx="3641">
                  <c:v>4.4097222222222225E-2</c:v>
                </c:pt>
                <c:pt idx="3642">
                  <c:v>4.4108796296296299E-2</c:v>
                </c:pt>
                <c:pt idx="3643">
                  <c:v>4.4120370370370372E-2</c:v>
                </c:pt>
                <c:pt idx="3644">
                  <c:v>4.4131944444444439E-2</c:v>
                </c:pt>
                <c:pt idx="3645">
                  <c:v>4.4143518518518519E-2</c:v>
                </c:pt>
                <c:pt idx="3646">
                  <c:v>4.4155092592592593E-2</c:v>
                </c:pt>
                <c:pt idx="3647">
                  <c:v>4.4166666666666667E-2</c:v>
                </c:pt>
                <c:pt idx="3648">
                  <c:v>4.4178240740740747E-2</c:v>
                </c:pt>
                <c:pt idx="3649">
                  <c:v>4.4189814814814814E-2</c:v>
                </c:pt>
                <c:pt idx="3650">
                  <c:v>4.4201388888888887E-2</c:v>
                </c:pt>
                <c:pt idx="3651">
                  <c:v>4.4212962962962961E-2</c:v>
                </c:pt>
                <c:pt idx="3652">
                  <c:v>4.4224537037037041E-2</c:v>
                </c:pt>
                <c:pt idx="3653">
                  <c:v>4.4236111111111115E-2</c:v>
                </c:pt>
                <c:pt idx="3654">
                  <c:v>4.4247685185185182E-2</c:v>
                </c:pt>
                <c:pt idx="3655">
                  <c:v>4.4259259259259255E-2</c:v>
                </c:pt>
                <c:pt idx="3656">
                  <c:v>4.4270833333333336E-2</c:v>
                </c:pt>
                <c:pt idx="3657">
                  <c:v>4.4282407407407409E-2</c:v>
                </c:pt>
                <c:pt idx="3658">
                  <c:v>4.4293981481481483E-2</c:v>
                </c:pt>
                <c:pt idx="3659">
                  <c:v>4.4305555555555549E-2</c:v>
                </c:pt>
                <c:pt idx="3660">
                  <c:v>4.431712962962963E-2</c:v>
                </c:pt>
                <c:pt idx="3661">
                  <c:v>4.4328703703703703E-2</c:v>
                </c:pt>
                <c:pt idx="3662">
                  <c:v>4.4340277777777777E-2</c:v>
                </c:pt>
                <c:pt idx="3663">
                  <c:v>4.4351851851851858E-2</c:v>
                </c:pt>
                <c:pt idx="3664">
                  <c:v>4.4363425925925924E-2</c:v>
                </c:pt>
                <c:pt idx="3665">
                  <c:v>4.4374999999999998E-2</c:v>
                </c:pt>
                <c:pt idx="3666">
                  <c:v>4.4386574074074071E-2</c:v>
                </c:pt>
                <c:pt idx="3667">
                  <c:v>4.4398148148148152E-2</c:v>
                </c:pt>
                <c:pt idx="3668">
                  <c:v>4.4409722222222225E-2</c:v>
                </c:pt>
                <c:pt idx="3669">
                  <c:v>4.4421296296296292E-2</c:v>
                </c:pt>
                <c:pt idx="3670">
                  <c:v>4.4432870370370366E-2</c:v>
                </c:pt>
                <c:pt idx="3671">
                  <c:v>4.4444444444444446E-2</c:v>
                </c:pt>
                <c:pt idx="3672">
                  <c:v>4.445601851851852E-2</c:v>
                </c:pt>
                <c:pt idx="3673">
                  <c:v>4.4467592592592593E-2</c:v>
                </c:pt>
                <c:pt idx="3674">
                  <c:v>4.447916666666666E-2</c:v>
                </c:pt>
                <c:pt idx="3675">
                  <c:v>4.449074074074074E-2</c:v>
                </c:pt>
                <c:pt idx="3676">
                  <c:v>4.4502314814814814E-2</c:v>
                </c:pt>
                <c:pt idx="3677">
                  <c:v>4.4513888888888888E-2</c:v>
                </c:pt>
                <c:pt idx="3678">
                  <c:v>4.4525462962962968E-2</c:v>
                </c:pt>
                <c:pt idx="3679">
                  <c:v>4.4537037037037042E-2</c:v>
                </c:pt>
                <c:pt idx="3680">
                  <c:v>4.4548611111111108E-2</c:v>
                </c:pt>
                <c:pt idx="3681">
                  <c:v>4.4560185185185182E-2</c:v>
                </c:pt>
                <c:pt idx="3682">
                  <c:v>4.4571759259259262E-2</c:v>
                </c:pt>
                <c:pt idx="3683">
                  <c:v>4.4583333333333336E-2</c:v>
                </c:pt>
                <c:pt idx="3684">
                  <c:v>4.4594907407407409E-2</c:v>
                </c:pt>
                <c:pt idx="3685">
                  <c:v>4.4606481481481476E-2</c:v>
                </c:pt>
                <c:pt idx="3686">
                  <c:v>4.4618055555555557E-2</c:v>
                </c:pt>
                <c:pt idx="3687">
                  <c:v>4.462962962962963E-2</c:v>
                </c:pt>
                <c:pt idx="3688">
                  <c:v>4.4641203703703704E-2</c:v>
                </c:pt>
                <c:pt idx="3689">
                  <c:v>4.4652777777777784E-2</c:v>
                </c:pt>
                <c:pt idx="3690">
                  <c:v>4.4664351851851851E-2</c:v>
                </c:pt>
                <c:pt idx="3691">
                  <c:v>4.4675925925925924E-2</c:v>
                </c:pt>
                <c:pt idx="3692">
                  <c:v>4.4687499999999998E-2</c:v>
                </c:pt>
                <c:pt idx="3693">
                  <c:v>4.4699074074074079E-2</c:v>
                </c:pt>
                <c:pt idx="3694">
                  <c:v>4.4710648148148152E-2</c:v>
                </c:pt>
                <c:pt idx="3695">
                  <c:v>4.4722222222222219E-2</c:v>
                </c:pt>
                <c:pt idx="3696">
                  <c:v>4.4733796296296292E-2</c:v>
                </c:pt>
                <c:pt idx="3697">
                  <c:v>4.4745370370370373E-2</c:v>
                </c:pt>
                <c:pt idx="3698">
                  <c:v>4.4756944444444446E-2</c:v>
                </c:pt>
                <c:pt idx="3699">
                  <c:v>4.476851851851852E-2</c:v>
                </c:pt>
                <c:pt idx="3700">
                  <c:v>4.4780092592592587E-2</c:v>
                </c:pt>
                <c:pt idx="3701">
                  <c:v>4.4791666666666667E-2</c:v>
                </c:pt>
                <c:pt idx="3702">
                  <c:v>4.4803240740740741E-2</c:v>
                </c:pt>
                <c:pt idx="3703">
                  <c:v>4.4814814814814814E-2</c:v>
                </c:pt>
                <c:pt idx="3704">
                  <c:v>4.4826388888888895E-2</c:v>
                </c:pt>
                <c:pt idx="3705">
                  <c:v>4.4837962962962961E-2</c:v>
                </c:pt>
                <c:pt idx="3706">
                  <c:v>4.4849537037037035E-2</c:v>
                </c:pt>
                <c:pt idx="3707">
                  <c:v>4.4861111111111109E-2</c:v>
                </c:pt>
                <c:pt idx="3708">
                  <c:v>4.4872685185185189E-2</c:v>
                </c:pt>
                <c:pt idx="3709">
                  <c:v>4.4884259259259263E-2</c:v>
                </c:pt>
                <c:pt idx="3710">
                  <c:v>4.4895833333333329E-2</c:v>
                </c:pt>
                <c:pt idx="3711">
                  <c:v>4.4907407407407403E-2</c:v>
                </c:pt>
                <c:pt idx="3712">
                  <c:v>4.4918981481481483E-2</c:v>
                </c:pt>
                <c:pt idx="3713">
                  <c:v>4.4930555555555557E-2</c:v>
                </c:pt>
                <c:pt idx="3714">
                  <c:v>4.494212962962963E-2</c:v>
                </c:pt>
                <c:pt idx="3715">
                  <c:v>4.4953703703703697E-2</c:v>
                </c:pt>
                <c:pt idx="3716">
                  <c:v>4.4965277777777778E-2</c:v>
                </c:pt>
                <c:pt idx="3717">
                  <c:v>4.4976851851851851E-2</c:v>
                </c:pt>
                <c:pt idx="3718">
                  <c:v>4.4988425925925925E-2</c:v>
                </c:pt>
                <c:pt idx="3719">
                  <c:v>4.5000000000000005E-2</c:v>
                </c:pt>
                <c:pt idx="3720">
                  <c:v>4.5011574074074072E-2</c:v>
                </c:pt>
                <c:pt idx="3721">
                  <c:v>4.5023148148148145E-2</c:v>
                </c:pt>
                <c:pt idx="3722">
                  <c:v>4.5034722222222219E-2</c:v>
                </c:pt>
                <c:pt idx="3723">
                  <c:v>4.50462962962963E-2</c:v>
                </c:pt>
                <c:pt idx="3724">
                  <c:v>4.5057870370370373E-2</c:v>
                </c:pt>
                <c:pt idx="3725">
                  <c:v>4.5069444444444447E-2</c:v>
                </c:pt>
                <c:pt idx="3726">
                  <c:v>4.5081018518518513E-2</c:v>
                </c:pt>
                <c:pt idx="3727">
                  <c:v>4.5092592592592594E-2</c:v>
                </c:pt>
                <c:pt idx="3728">
                  <c:v>4.5104166666666667E-2</c:v>
                </c:pt>
                <c:pt idx="3729">
                  <c:v>4.5115740740740741E-2</c:v>
                </c:pt>
                <c:pt idx="3730">
                  <c:v>4.5127314814814821E-2</c:v>
                </c:pt>
                <c:pt idx="3731">
                  <c:v>4.5138888888888888E-2</c:v>
                </c:pt>
                <c:pt idx="3732">
                  <c:v>4.5150462962962962E-2</c:v>
                </c:pt>
                <c:pt idx="3733">
                  <c:v>4.5162037037037035E-2</c:v>
                </c:pt>
                <c:pt idx="3734">
                  <c:v>4.5173611111111116E-2</c:v>
                </c:pt>
                <c:pt idx="3735">
                  <c:v>4.5185185185185189E-2</c:v>
                </c:pt>
                <c:pt idx="3736">
                  <c:v>4.5196759259259256E-2</c:v>
                </c:pt>
                <c:pt idx="3737">
                  <c:v>4.520833333333333E-2</c:v>
                </c:pt>
                <c:pt idx="3738">
                  <c:v>4.521990740740741E-2</c:v>
                </c:pt>
                <c:pt idx="3739">
                  <c:v>4.5231481481481484E-2</c:v>
                </c:pt>
                <c:pt idx="3740">
                  <c:v>4.5243055555555557E-2</c:v>
                </c:pt>
                <c:pt idx="3741">
                  <c:v>4.5254629629629624E-2</c:v>
                </c:pt>
                <c:pt idx="3742">
                  <c:v>4.5266203703703704E-2</c:v>
                </c:pt>
                <c:pt idx="3743">
                  <c:v>4.5277777777777778E-2</c:v>
                </c:pt>
                <c:pt idx="3744">
                  <c:v>4.5289351851851851E-2</c:v>
                </c:pt>
                <c:pt idx="3745">
                  <c:v>4.5300925925925932E-2</c:v>
                </c:pt>
                <c:pt idx="3746">
                  <c:v>4.5312499999999999E-2</c:v>
                </c:pt>
                <c:pt idx="3747">
                  <c:v>4.5324074074074072E-2</c:v>
                </c:pt>
                <c:pt idx="3748">
                  <c:v>4.5335648148148146E-2</c:v>
                </c:pt>
                <c:pt idx="3749">
                  <c:v>4.5347222222222226E-2</c:v>
                </c:pt>
                <c:pt idx="3750">
                  <c:v>4.53587962962963E-2</c:v>
                </c:pt>
                <c:pt idx="3751">
                  <c:v>4.5370370370370366E-2</c:v>
                </c:pt>
                <c:pt idx="3752">
                  <c:v>4.538194444444444E-2</c:v>
                </c:pt>
                <c:pt idx="3753">
                  <c:v>4.5393518518518521E-2</c:v>
                </c:pt>
                <c:pt idx="3754">
                  <c:v>4.5405092592592594E-2</c:v>
                </c:pt>
                <c:pt idx="3755">
                  <c:v>4.5416666666666668E-2</c:v>
                </c:pt>
                <c:pt idx="3756">
                  <c:v>4.5428240740740734E-2</c:v>
                </c:pt>
                <c:pt idx="3757">
                  <c:v>4.5439814814814815E-2</c:v>
                </c:pt>
                <c:pt idx="3758">
                  <c:v>4.5451388888888888E-2</c:v>
                </c:pt>
                <c:pt idx="3759">
                  <c:v>4.5462962962962962E-2</c:v>
                </c:pt>
                <c:pt idx="3760">
                  <c:v>4.5474537037037042E-2</c:v>
                </c:pt>
                <c:pt idx="3761">
                  <c:v>4.5486111111111109E-2</c:v>
                </c:pt>
                <c:pt idx="3762">
                  <c:v>4.5497685185185183E-2</c:v>
                </c:pt>
                <c:pt idx="3763">
                  <c:v>4.5509259259259256E-2</c:v>
                </c:pt>
                <c:pt idx="3764">
                  <c:v>4.5520833333333337E-2</c:v>
                </c:pt>
                <c:pt idx="3765">
                  <c:v>4.553240740740741E-2</c:v>
                </c:pt>
                <c:pt idx="3766">
                  <c:v>4.5543981481481477E-2</c:v>
                </c:pt>
                <c:pt idx="3767">
                  <c:v>4.5555555555555551E-2</c:v>
                </c:pt>
                <c:pt idx="3768">
                  <c:v>4.5567129629629631E-2</c:v>
                </c:pt>
                <c:pt idx="3769">
                  <c:v>4.5578703703703705E-2</c:v>
                </c:pt>
                <c:pt idx="3770">
                  <c:v>4.5590277777777778E-2</c:v>
                </c:pt>
                <c:pt idx="3771">
                  <c:v>4.5601851851851859E-2</c:v>
                </c:pt>
                <c:pt idx="3772">
                  <c:v>4.5613425925925925E-2</c:v>
                </c:pt>
                <c:pt idx="3773">
                  <c:v>4.5624999999999999E-2</c:v>
                </c:pt>
                <c:pt idx="3774">
                  <c:v>4.5636574074074072E-2</c:v>
                </c:pt>
                <c:pt idx="3775">
                  <c:v>4.5648148148148153E-2</c:v>
                </c:pt>
                <c:pt idx="3776">
                  <c:v>4.5659722222222227E-2</c:v>
                </c:pt>
                <c:pt idx="3777">
                  <c:v>4.5671296296296293E-2</c:v>
                </c:pt>
                <c:pt idx="3778">
                  <c:v>4.5682870370370367E-2</c:v>
                </c:pt>
                <c:pt idx="3779">
                  <c:v>4.5694444444444447E-2</c:v>
                </c:pt>
                <c:pt idx="3780">
                  <c:v>4.5706018518518521E-2</c:v>
                </c:pt>
                <c:pt idx="3781">
                  <c:v>4.5717592592592594E-2</c:v>
                </c:pt>
                <c:pt idx="3782">
                  <c:v>4.5729166666666661E-2</c:v>
                </c:pt>
                <c:pt idx="3783">
                  <c:v>4.5740740740740742E-2</c:v>
                </c:pt>
                <c:pt idx="3784">
                  <c:v>4.5752314814814815E-2</c:v>
                </c:pt>
                <c:pt idx="3785">
                  <c:v>4.5763888888888889E-2</c:v>
                </c:pt>
                <c:pt idx="3786">
                  <c:v>4.5775462962962969E-2</c:v>
                </c:pt>
                <c:pt idx="3787">
                  <c:v>4.5787037037037036E-2</c:v>
                </c:pt>
                <c:pt idx="3788">
                  <c:v>4.5798611111111109E-2</c:v>
                </c:pt>
                <c:pt idx="3789">
                  <c:v>4.5810185185185183E-2</c:v>
                </c:pt>
                <c:pt idx="3790">
                  <c:v>4.5821759259259263E-2</c:v>
                </c:pt>
                <c:pt idx="3791">
                  <c:v>4.5833333333333337E-2</c:v>
                </c:pt>
                <c:pt idx="3792">
                  <c:v>4.5844907407407404E-2</c:v>
                </c:pt>
                <c:pt idx="3793">
                  <c:v>4.5856481481481477E-2</c:v>
                </c:pt>
                <c:pt idx="3794">
                  <c:v>4.5868055555555558E-2</c:v>
                </c:pt>
                <c:pt idx="3795">
                  <c:v>4.5879629629629631E-2</c:v>
                </c:pt>
                <c:pt idx="3796">
                  <c:v>4.5891203703703705E-2</c:v>
                </c:pt>
                <c:pt idx="3797">
                  <c:v>4.5902777777777772E-2</c:v>
                </c:pt>
                <c:pt idx="3798">
                  <c:v>4.5914351851851852E-2</c:v>
                </c:pt>
                <c:pt idx="3799">
                  <c:v>4.5925925925925926E-2</c:v>
                </c:pt>
                <c:pt idx="3800">
                  <c:v>4.5937499999999999E-2</c:v>
                </c:pt>
                <c:pt idx="3801">
                  <c:v>4.594907407407408E-2</c:v>
                </c:pt>
                <c:pt idx="3802">
                  <c:v>4.5960648148148146E-2</c:v>
                </c:pt>
                <c:pt idx="3803">
                  <c:v>4.597222222222222E-2</c:v>
                </c:pt>
                <c:pt idx="3804">
                  <c:v>4.5983796296296293E-2</c:v>
                </c:pt>
                <c:pt idx="3805">
                  <c:v>4.5995370370370374E-2</c:v>
                </c:pt>
                <c:pt idx="3806">
                  <c:v>4.6006944444444448E-2</c:v>
                </c:pt>
                <c:pt idx="3807">
                  <c:v>4.6018518518518514E-2</c:v>
                </c:pt>
                <c:pt idx="3808">
                  <c:v>4.6030092592592588E-2</c:v>
                </c:pt>
                <c:pt idx="3809">
                  <c:v>4.6041666666666668E-2</c:v>
                </c:pt>
                <c:pt idx="3810">
                  <c:v>4.6053240740740742E-2</c:v>
                </c:pt>
                <c:pt idx="3811">
                  <c:v>4.6064814814814815E-2</c:v>
                </c:pt>
                <c:pt idx="3812">
                  <c:v>4.6076388888888882E-2</c:v>
                </c:pt>
                <c:pt idx="3813">
                  <c:v>4.6087962962962963E-2</c:v>
                </c:pt>
                <c:pt idx="3814">
                  <c:v>4.6099537037037036E-2</c:v>
                </c:pt>
                <c:pt idx="3815">
                  <c:v>4.611111111111111E-2</c:v>
                </c:pt>
                <c:pt idx="3816">
                  <c:v>4.612268518518519E-2</c:v>
                </c:pt>
                <c:pt idx="3817">
                  <c:v>4.6134259259259264E-2</c:v>
                </c:pt>
                <c:pt idx="3818">
                  <c:v>4.614583333333333E-2</c:v>
                </c:pt>
                <c:pt idx="3819">
                  <c:v>4.6157407407407404E-2</c:v>
                </c:pt>
                <c:pt idx="3820">
                  <c:v>4.6168981481481484E-2</c:v>
                </c:pt>
                <c:pt idx="3821">
                  <c:v>4.6180555555555558E-2</c:v>
                </c:pt>
                <c:pt idx="3822">
                  <c:v>4.6192129629629632E-2</c:v>
                </c:pt>
                <c:pt idx="3823">
                  <c:v>4.6203703703703698E-2</c:v>
                </c:pt>
                <c:pt idx="3824">
                  <c:v>4.6215277777777779E-2</c:v>
                </c:pt>
                <c:pt idx="3825">
                  <c:v>4.6226851851851852E-2</c:v>
                </c:pt>
                <c:pt idx="3826">
                  <c:v>4.6238425925925926E-2</c:v>
                </c:pt>
                <c:pt idx="3827">
                  <c:v>4.6250000000000006E-2</c:v>
                </c:pt>
                <c:pt idx="3828">
                  <c:v>4.6261574074074073E-2</c:v>
                </c:pt>
                <c:pt idx="3829">
                  <c:v>4.6273148148148147E-2</c:v>
                </c:pt>
                <c:pt idx="3830">
                  <c:v>4.628472222222222E-2</c:v>
                </c:pt>
                <c:pt idx="3831">
                  <c:v>4.6296296296296301E-2</c:v>
                </c:pt>
                <c:pt idx="3832">
                  <c:v>4.6307870370370374E-2</c:v>
                </c:pt>
                <c:pt idx="3833">
                  <c:v>4.6319444444444441E-2</c:v>
                </c:pt>
                <c:pt idx="3834">
                  <c:v>4.6331018518518514E-2</c:v>
                </c:pt>
                <c:pt idx="3835">
                  <c:v>4.6342592592592595E-2</c:v>
                </c:pt>
                <c:pt idx="3836">
                  <c:v>4.6354166666666669E-2</c:v>
                </c:pt>
                <c:pt idx="3837">
                  <c:v>4.6365740740740742E-2</c:v>
                </c:pt>
                <c:pt idx="3838">
                  <c:v>4.6377314814814809E-2</c:v>
                </c:pt>
                <c:pt idx="3839">
                  <c:v>4.6388888888888889E-2</c:v>
                </c:pt>
                <c:pt idx="3840">
                  <c:v>4.6400462962962963E-2</c:v>
                </c:pt>
                <c:pt idx="3841">
                  <c:v>4.6412037037037036E-2</c:v>
                </c:pt>
                <c:pt idx="3842">
                  <c:v>4.6423611111111117E-2</c:v>
                </c:pt>
                <c:pt idx="3843">
                  <c:v>4.6435185185185184E-2</c:v>
                </c:pt>
                <c:pt idx="3844">
                  <c:v>4.6446759259259257E-2</c:v>
                </c:pt>
                <c:pt idx="3845">
                  <c:v>4.6458333333333331E-2</c:v>
                </c:pt>
                <c:pt idx="3846">
                  <c:v>4.6469907407407411E-2</c:v>
                </c:pt>
                <c:pt idx="3847">
                  <c:v>4.6481481481481485E-2</c:v>
                </c:pt>
                <c:pt idx="3848">
                  <c:v>4.6493055555555551E-2</c:v>
                </c:pt>
                <c:pt idx="3849">
                  <c:v>4.6504629629629625E-2</c:v>
                </c:pt>
                <c:pt idx="3850">
                  <c:v>4.6516203703703705E-2</c:v>
                </c:pt>
                <c:pt idx="3851">
                  <c:v>4.6527777777777779E-2</c:v>
                </c:pt>
                <c:pt idx="3852">
                  <c:v>4.6539351851851853E-2</c:v>
                </c:pt>
                <c:pt idx="3853">
                  <c:v>4.6550925925925919E-2</c:v>
                </c:pt>
                <c:pt idx="3854">
                  <c:v>4.65625E-2</c:v>
                </c:pt>
                <c:pt idx="3855">
                  <c:v>4.6574074074074073E-2</c:v>
                </c:pt>
                <c:pt idx="3856">
                  <c:v>4.6585648148148147E-2</c:v>
                </c:pt>
                <c:pt idx="3857">
                  <c:v>4.6597222222222227E-2</c:v>
                </c:pt>
                <c:pt idx="3858">
                  <c:v>4.6608796296296294E-2</c:v>
                </c:pt>
                <c:pt idx="3859">
                  <c:v>4.6620370370370368E-2</c:v>
                </c:pt>
                <c:pt idx="3860">
                  <c:v>4.6631944444444441E-2</c:v>
                </c:pt>
                <c:pt idx="3861">
                  <c:v>4.6643518518518522E-2</c:v>
                </c:pt>
                <c:pt idx="3862">
                  <c:v>4.6655092592592595E-2</c:v>
                </c:pt>
                <c:pt idx="3863">
                  <c:v>4.6666666666666669E-2</c:v>
                </c:pt>
                <c:pt idx="3864">
                  <c:v>4.6678240740740735E-2</c:v>
                </c:pt>
                <c:pt idx="3865">
                  <c:v>4.6689814814814816E-2</c:v>
                </c:pt>
                <c:pt idx="3866">
                  <c:v>4.670138888888889E-2</c:v>
                </c:pt>
                <c:pt idx="3867">
                  <c:v>4.6712962962962963E-2</c:v>
                </c:pt>
                <c:pt idx="3868">
                  <c:v>4.6724537037037044E-2</c:v>
                </c:pt>
                <c:pt idx="3869">
                  <c:v>4.673611111111111E-2</c:v>
                </c:pt>
                <c:pt idx="3870">
                  <c:v>4.6747685185185184E-2</c:v>
                </c:pt>
                <c:pt idx="3871">
                  <c:v>4.6759259259259257E-2</c:v>
                </c:pt>
                <c:pt idx="3872">
                  <c:v>4.6770833333333338E-2</c:v>
                </c:pt>
                <c:pt idx="3873">
                  <c:v>4.6782407407407411E-2</c:v>
                </c:pt>
                <c:pt idx="3874">
                  <c:v>4.6793981481481478E-2</c:v>
                </c:pt>
                <c:pt idx="3875">
                  <c:v>4.6805555555555552E-2</c:v>
                </c:pt>
                <c:pt idx="3876">
                  <c:v>4.6817129629629632E-2</c:v>
                </c:pt>
                <c:pt idx="3877">
                  <c:v>4.6828703703703706E-2</c:v>
                </c:pt>
                <c:pt idx="3878">
                  <c:v>4.6840277777777779E-2</c:v>
                </c:pt>
                <c:pt idx="3879">
                  <c:v>4.6851851851851846E-2</c:v>
                </c:pt>
                <c:pt idx="3880">
                  <c:v>4.6863425925925926E-2</c:v>
                </c:pt>
                <c:pt idx="3881">
                  <c:v>4.6875E-2</c:v>
                </c:pt>
                <c:pt idx="3882">
                  <c:v>4.6886574074074074E-2</c:v>
                </c:pt>
                <c:pt idx="3883">
                  <c:v>4.6898148148148154E-2</c:v>
                </c:pt>
                <c:pt idx="3884">
                  <c:v>4.6909722222222221E-2</c:v>
                </c:pt>
                <c:pt idx="3885">
                  <c:v>4.6921296296296294E-2</c:v>
                </c:pt>
                <c:pt idx="3886">
                  <c:v>4.6932870370370368E-2</c:v>
                </c:pt>
                <c:pt idx="3887">
                  <c:v>4.6944444444444448E-2</c:v>
                </c:pt>
                <c:pt idx="3888">
                  <c:v>4.6956018518518522E-2</c:v>
                </c:pt>
                <c:pt idx="3889">
                  <c:v>4.6967592592592589E-2</c:v>
                </c:pt>
                <c:pt idx="3890">
                  <c:v>4.6979166666666662E-2</c:v>
                </c:pt>
                <c:pt idx="3891">
                  <c:v>4.6990740740740743E-2</c:v>
                </c:pt>
                <c:pt idx="3892">
                  <c:v>4.7002314814814816E-2</c:v>
                </c:pt>
                <c:pt idx="3893">
                  <c:v>4.701388888888889E-2</c:v>
                </c:pt>
                <c:pt idx="3894">
                  <c:v>4.702546296296297E-2</c:v>
                </c:pt>
                <c:pt idx="3895">
                  <c:v>4.7037037037037037E-2</c:v>
                </c:pt>
                <c:pt idx="3896">
                  <c:v>4.704861111111111E-2</c:v>
                </c:pt>
                <c:pt idx="3897">
                  <c:v>4.7060185185185184E-2</c:v>
                </c:pt>
                <c:pt idx="3898">
                  <c:v>4.7071759259259265E-2</c:v>
                </c:pt>
                <c:pt idx="3899">
                  <c:v>4.7083333333333331E-2</c:v>
                </c:pt>
                <c:pt idx="3900">
                  <c:v>4.7094907407407405E-2</c:v>
                </c:pt>
                <c:pt idx="3901">
                  <c:v>4.7106481481481478E-2</c:v>
                </c:pt>
                <c:pt idx="3902">
                  <c:v>4.7118055555555559E-2</c:v>
                </c:pt>
                <c:pt idx="3903">
                  <c:v>4.7129629629629632E-2</c:v>
                </c:pt>
                <c:pt idx="3904">
                  <c:v>4.7141203703703706E-2</c:v>
                </c:pt>
                <c:pt idx="3905">
                  <c:v>4.7152777777777773E-2</c:v>
                </c:pt>
                <c:pt idx="3906">
                  <c:v>4.7164351851851853E-2</c:v>
                </c:pt>
                <c:pt idx="3907">
                  <c:v>4.7175925925925927E-2</c:v>
                </c:pt>
                <c:pt idx="3908">
                  <c:v>4.71875E-2</c:v>
                </c:pt>
                <c:pt idx="3909">
                  <c:v>4.7199074074074067E-2</c:v>
                </c:pt>
                <c:pt idx="3910">
                  <c:v>4.7210648148148147E-2</c:v>
                </c:pt>
                <c:pt idx="3911">
                  <c:v>4.7222222222222221E-2</c:v>
                </c:pt>
                <c:pt idx="3912">
                  <c:v>4.7233796296296295E-2</c:v>
                </c:pt>
                <c:pt idx="3913">
                  <c:v>4.7245370370370375E-2</c:v>
                </c:pt>
                <c:pt idx="3914">
                  <c:v>4.7256944444444449E-2</c:v>
                </c:pt>
                <c:pt idx="3915">
                  <c:v>4.7268518518518515E-2</c:v>
                </c:pt>
                <c:pt idx="3916">
                  <c:v>4.7280092592592589E-2</c:v>
                </c:pt>
                <c:pt idx="3917">
                  <c:v>4.7291666666666669E-2</c:v>
                </c:pt>
                <c:pt idx="3918">
                  <c:v>4.7291666666666669E-2</c:v>
                </c:pt>
                <c:pt idx="3919">
                  <c:v>4.7303240740740743E-2</c:v>
                </c:pt>
                <c:pt idx="3920">
                  <c:v>4.731481481481481E-2</c:v>
                </c:pt>
                <c:pt idx="3921">
                  <c:v>4.7326388888888883E-2</c:v>
                </c:pt>
                <c:pt idx="3922">
                  <c:v>4.7337962962962964E-2</c:v>
                </c:pt>
                <c:pt idx="3923">
                  <c:v>4.7349537037037037E-2</c:v>
                </c:pt>
                <c:pt idx="3924">
                  <c:v>4.7361111111111111E-2</c:v>
                </c:pt>
                <c:pt idx="3925">
                  <c:v>4.7372685185185191E-2</c:v>
                </c:pt>
                <c:pt idx="3926">
                  <c:v>4.7384259259259258E-2</c:v>
                </c:pt>
                <c:pt idx="3927">
                  <c:v>4.7395833333333331E-2</c:v>
                </c:pt>
                <c:pt idx="3928">
                  <c:v>4.7407407407407405E-2</c:v>
                </c:pt>
                <c:pt idx="3929">
                  <c:v>4.7418981481481486E-2</c:v>
                </c:pt>
                <c:pt idx="3930">
                  <c:v>4.7430555555555559E-2</c:v>
                </c:pt>
                <c:pt idx="3931">
                  <c:v>4.7442129629629626E-2</c:v>
                </c:pt>
                <c:pt idx="3932">
                  <c:v>4.7453703703703699E-2</c:v>
                </c:pt>
                <c:pt idx="3933">
                  <c:v>4.746527777777778E-2</c:v>
                </c:pt>
                <c:pt idx="3934">
                  <c:v>4.7476851851851853E-2</c:v>
                </c:pt>
                <c:pt idx="3935">
                  <c:v>4.7488425925925927E-2</c:v>
                </c:pt>
                <c:pt idx="3936">
                  <c:v>4.7500000000000007E-2</c:v>
                </c:pt>
                <c:pt idx="3937">
                  <c:v>4.7511574074074074E-2</c:v>
                </c:pt>
                <c:pt idx="3938">
                  <c:v>4.7523148148148148E-2</c:v>
                </c:pt>
                <c:pt idx="3939">
                  <c:v>4.7534722222222221E-2</c:v>
                </c:pt>
                <c:pt idx="3940">
                  <c:v>4.7546296296296302E-2</c:v>
                </c:pt>
                <c:pt idx="3941">
                  <c:v>4.7557870370370368E-2</c:v>
                </c:pt>
                <c:pt idx="3942">
                  <c:v>4.7569444444444442E-2</c:v>
                </c:pt>
                <c:pt idx="3943">
                  <c:v>4.7581018518518516E-2</c:v>
                </c:pt>
                <c:pt idx="3944">
                  <c:v>4.7592592592592596E-2</c:v>
                </c:pt>
                <c:pt idx="3945">
                  <c:v>4.760416666666667E-2</c:v>
                </c:pt>
                <c:pt idx="3946">
                  <c:v>4.7615740740740743E-2</c:v>
                </c:pt>
                <c:pt idx="3947">
                  <c:v>4.762731481481481E-2</c:v>
                </c:pt>
                <c:pt idx="3948">
                  <c:v>4.763888888888889E-2</c:v>
                </c:pt>
                <c:pt idx="3949">
                  <c:v>4.7650462962962964E-2</c:v>
                </c:pt>
                <c:pt idx="3950">
                  <c:v>4.7662037037037037E-2</c:v>
                </c:pt>
                <c:pt idx="3951">
                  <c:v>4.7673611111111104E-2</c:v>
                </c:pt>
                <c:pt idx="3952">
                  <c:v>4.7685185185185185E-2</c:v>
                </c:pt>
                <c:pt idx="3953">
                  <c:v>4.7696759259259258E-2</c:v>
                </c:pt>
                <c:pt idx="3954">
                  <c:v>4.7708333333333332E-2</c:v>
                </c:pt>
                <c:pt idx="3955">
                  <c:v>4.7719907407407412E-2</c:v>
                </c:pt>
                <c:pt idx="3956">
                  <c:v>4.7731481481481486E-2</c:v>
                </c:pt>
                <c:pt idx="3957">
                  <c:v>4.7743055555555552E-2</c:v>
                </c:pt>
                <c:pt idx="3958">
                  <c:v>4.7754629629629626E-2</c:v>
                </c:pt>
                <c:pt idx="3959">
                  <c:v>4.7766203703703707E-2</c:v>
                </c:pt>
                <c:pt idx="3960">
                  <c:v>4.777777777777778E-2</c:v>
                </c:pt>
                <c:pt idx="3961">
                  <c:v>4.7789351851851847E-2</c:v>
                </c:pt>
                <c:pt idx="3962">
                  <c:v>4.780092592592592E-2</c:v>
                </c:pt>
                <c:pt idx="3963">
                  <c:v>4.7812500000000001E-2</c:v>
                </c:pt>
                <c:pt idx="3964">
                  <c:v>4.7824074074074074E-2</c:v>
                </c:pt>
                <c:pt idx="3965">
                  <c:v>4.7835648148148148E-2</c:v>
                </c:pt>
                <c:pt idx="3966">
                  <c:v>4.7847222222222228E-2</c:v>
                </c:pt>
                <c:pt idx="3967">
                  <c:v>4.7858796296296295E-2</c:v>
                </c:pt>
                <c:pt idx="3968">
                  <c:v>4.7870370370370369E-2</c:v>
                </c:pt>
                <c:pt idx="3969">
                  <c:v>4.7881944444444442E-2</c:v>
                </c:pt>
                <c:pt idx="3970">
                  <c:v>4.7893518518518523E-2</c:v>
                </c:pt>
                <c:pt idx="3971">
                  <c:v>4.7905092592592589E-2</c:v>
                </c:pt>
                <c:pt idx="3972">
                  <c:v>4.7916666666666663E-2</c:v>
                </c:pt>
                <c:pt idx="3973">
                  <c:v>4.7928240740740737E-2</c:v>
                </c:pt>
                <c:pt idx="3974">
                  <c:v>4.7939814814814817E-2</c:v>
                </c:pt>
                <c:pt idx="3975">
                  <c:v>4.7951388888888891E-2</c:v>
                </c:pt>
                <c:pt idx="3976">
                  <c:v>4.7962962962962964E-2</c:v>
                </c:pt>
                <c:pt idx="3977">
                  <c:v>4.7974537037037045E-2</c:v>
                </c:pt>
                <c:pt idx="3978">
                  <c:v>4.7986111111111111E-2</c:v>
                </c:pt>
                <c:pt idx="3979">
                  <c:v>4.7997685185185185E-2</c:v>
                </c:pt>
                <c:pt idx="3980">
                  <c:v>4.8009259259259258E-2</c:v>
                </c:pt>
                <c:pt idx="3981">
                  <c:v>4.8020833333333339E-2</c:v>
                </c:pt>
                <c:pt idx="3982">
                  <c:v>4.8032407407407406E-2</c:v>
                </c:pt>
                <c:pt idx="3983">
                  <c:v>4.8043981481481479E-2</c:v>
                </c:pt>
                <c:pt idx="3984">
                  <c:v>4.8055555555555553E-2</c:v>
                </c:pt>
                <c:pt idx="3985">
                  <c:v>4.8067129629629633E-2</c:v>
                </c:pt>
                <c:pt idx="3986">
                  <c:v>4.8078703703703707E-2</c:v>
                </c:pt>
                <c:pt idx="3987">
                  <c:v>4.809027777777778E-2</c:v>
                </c:pt>
                <c:pt idx="3988">
                  <c:v>4.8101851851851847E-2</c:v>
                </c:pt>
                <c:pt idx="3989">
                  <c:v>4.8113425925925928E-2</c:v>
                </c:pt>
                <c:pt idx="3990">
                  <c:v>4.8125000000000001E-2</c:v>
                </c:pt>
                <c:pt idx="3991">
                  <c:v>4.8136574074074075E-2</c:v>
                </c:pt>
                <c:pt idx="3992">
                  <c:v>4.8148148148148141E-2</c:v>
                </c:pt>
                <c:pt idx="3993">
                  <c:v>4.8159722222222222E-2</c:v>
                </c:pt>
                <c:pt idx="3994">
                  <c:v>4.8171296296296295E-2</c:v>
                </c:pt>
                <c:pt idx="3995">
                  <c:v>4.8182870370370369E-2</c:v>
                </c:pt>
                <c:pt idx="3996">
                  <c:v>4.8194444444444449E-2</c:v>
                </c:pt>
                <c:pt idx="3997">
                  <c:v>4.8206018518518523E-2</c:v>
                </c:pt>
                <c:pt idx="3998">
                  <c:v>4.821759259259259E-2</c:v>
                </c:pt>
                <c:pt idx="3999">
                  <c:v>4.8229166666666663E-2</c:v>
                </c:pt>
                <c:pt idx="4000">
                  <c:v>4.8240740740740744E-2</c:v>
                </c:pt>
                <c:pt idx="4001">
                  <c:v>4.8252314814814817E-2</c:v>
                </c:pt>
                <c:pt idx="4002">
                  <c:v>4.8263888888888884E-2</c:v>
                </c:pt>
                <c:pt idx="4003">
                  <c:v>4.8275462962962958E-2</c:v>
                </c:pt>
                <c:pt idx="4004">
                  <c:v>4.8287037037037038E-2</c:v>
                </c:pt>
                <c:pt idx="4005">
                  <c:v>4.8298611111111112E-2</c:v>
                </c:pt>
                <c:pt idx="4006">
                  <c:v>4.8310185185185185E-2</c:v>
                </c:pt>
                <c:pt idx="4007">
                  <c:v>4.8321759259259266E-2</c:v>
                </c:pt>
                <c:pt idx="4008">
                  <c:v>4.8333333333333332E-2</c:v>
                </c:pt>
                <c:pt idx="4009">
                  <c:v>4.8344907407407406E-2</c:v>
                </c:pt>
                <c:pt idx="4010">
                  <c:v>4.8356481481481479E-2</c:v>
                </c:pt>
                <c:pt idx="4011">
                  <c:v>4.836805555555556E-2</c:v>
                </c:pt>
                <c:pt idx="4012">
                  <c:v>4.8379629629629627E-2</c:v>
                </c:pt>
                <c:pt idx="4013">
                  <c:v>4.83912037037037E-2</c:v>
                </c:pt>
                <c:pt idx="4014">
                  <c:v>4.8402777777777774E-2</c:v>
                </c:pt>
                <c:pt idx="4015">
                  <c:v>4.8414351851851854E-2</c:v>
                </c:pt>
                <c:pt idx="4016">
                  <c:v>4.8425925925925928E-2</c:v>
                </c:pt>
                <c:pt idx="4017">
                  <c:v>4.8437500000000001E-2</c:v>
                </c:pt>
                <c:pt idx="4018">
                  <c:v>4.8449074074074082E-2</c:v>
                </c:pt>
                <c:pt idx="4019">
                  <c:v>4.8460648148148149E-2</c:v>
                </c:pt>
                <c:pt idx="4020">
                  <c:v>4.8472222222222222E-2</c:v>
                </c:pt>
                <c:pt idx="4021">
                  <c:v>4.8483796296296296E-2</c:v>
                </c:pt>
                <c:pt idx="4022">
                  <c:v>4.8495370370370376E-2</c:v>
                </c:pt>
                <c:pt idx="4023">
                  <c:v>4.8506944444444443E-2</c:v>
                </c:pt>
                <c:pt idx="4024">
                  <c:v>4.8518518518518516E-2</c:v>
                </c:pt>
                <c:pt idx="4025">
                  <c:v>4.853009259259259E-2</c:v>
                </c:pt>
                <c:pt idx="4026">
                  <c:v>4.854166666666667E-2</c:v>
                </c:pt>
                <c:pt idx="4027">
                  <c:v>4.8553240740740744E-2</c:v>
                </c:pt>
                <c:pt idx="4028">
                  <c:v>4.8564814814814818E-2</c:v>
                </c:pt>
                <c:pt idx="4029">
                  <c:v>4.8576388888888884E-2</c:v>
                </c:pt>
                <c:pt idx="4030">
                  <c:v>4.8587962962962965E-2</c:v>
                </c:pt>
                <c:pt idx="4031">
                  <c:v>4.8599537037037038E-2</c:v>
                </c:pt>
                <c:pt idx="4032">
                  <c:v>4.8611111111111112E-2</c:v>
                </c:pt>
                <c:pt idx="4033">
                  <c:v>4.8622685185185179E-2</c:v>
                </c:pt>
                <c:pt idx="4034">
                  <c:v>4.8634259259259259E-2</c:v>
                </c:pt>
                <c:pt idx="4035">
                  <c:v>4.8645833333333333E-2</c:v>
                </c:pt>
                <c:pt idx="4036">
                  <c:v>4.8657407407407406E-2</c:v>
                </c:pt>
                <c:pt idx="4037">
                  <c:v>4.8668981481481487E-2</c:v>
                </c:pt>
                <c:pt idx="4038">
                  <c:v>4.868055555555556E-2</c:v>
                </c:pt>
                <c:pt idx="4039">
                  <c:v>4.8692129629629627E-2</c:v>
                </c:pt>
                <c:pt idx="4040">
                  <c:v>4.87037037037037E-2</c:v>
                </c:pt>
                <c:pt idx="4041">
                  <c:v>4.8715277777777781E-2</c:v>
                </c:pt>
                <c:pt idx="4042">
                  <c:v>4.8726851851851855E-2</c:v>
                </c:pt>
                <c:pt idx="4043">
                  <c:v>4.8738425925925921E-2</c:v>
                </c:pt>
                <c:pt idx="4044">
                  <c:v>4.8749999999999995E-2</c:v>
                </c:pt>
                <c:pt idx="4045">
                  <c:v>4.8761574074074075E-2</c:v>
                </c:pt>
                <c:pt idx="4046">
                  <c:v>4.8773148148148149E-2</c:v>
                </c:pt>
                <c:pt idx="4047">
                  <c:v>4.8784722222222222E-2</c:v>
                </c:pt>
                <c:pt idx="4048">
                  <c:v>4.8796296296296303E-2</c:v>
                </c:pt>
                <c:pt idx="4049">
                  <c:v>4.880787037037037E-2</c:v>
                </c:pt>
                <c:pt idx="4050">
                  <c:v>4.8819444444444443E-2</c:v>
                </c:pt>
                <c:pt idx="4051">
                  <c:v>4.8831018518518517E-2</c:v>
                </c:pt>
                <c:pt idx="4052">
                  <c:v>4.8842592592592597E-2</c:v>
                </c:pt>
                <c:pt idx="4053">
                  <c:v>4.8854166666666664E-2</c:v>
                </c:pt>
                <c:pt idx="4054">
                  <c:v>4.8865740740740737E-2</c:v>
                </c:pt>
                <c:pt idx="4055">
                  <c:v>4.8877314814814811E-2</c:v>
                </c:pt>
                <c:pt idx="4056">
                  <c:v>4.8888888888888891E-2</c:v>
                </c:pt>
                <c:pt idx="4057">
                  <c:v>4.8900462962962965E-2</c:v>
                </c:pt>
                <c:pt idx="4058">
                  <c:v>4.8912037037037039E-2</c:v>
                </c:pt>
                <c:pt idx="4059">
                  <c:v>4.8923611111111105E-2</c:v>
                </c:pt>
                <c:pt idx="4060">
                  <c:v>4.8935185185185186E-2</c:v>
                </c:pt>
                <c:pt idx="4061">
                  <c:v>4.8946759259259259E-2</c:v>
                </c:pt>
                <c:pt idx="4062">
                  <c:v>4.8958333333333333E-2</c:v>
                </c:pt>
                <c:pt idx="4063">
                  <c:v>4.8969907407407413E-2</c:v>
                </c:pt>
                <c:pt idx="4064">
                  <c:v>4.898148148148148E-2</c:v>
                </c:pt>
                <c:pt idx="4065">
                  <c:v>4.8993055555555554E-2</c:v>
                </c:pt>
                <c:pt idx="4066">
                  <c:v>4.9004629629629627E-2</c:v>
                </c:pt>
                <c:pt idx="4067">
                  <c:v>4.9016203703703708E-2</c:v>
                </c:pt>
                <c:pt idx="4068">
                  <c:v>4.9027777777777781E-2</c:v>
                </c:pt>
                <c:pt idx="4069">
                  <c:v>4.9039351851851855E-2</c:v>
                </c:pt>
                <c:pt idx="4070">
                  <c:v>4.9050925925925921E-2</c:v>
                </c:pt>
                <c:pt idx="4071">
                  <c:v>4.9062500000000002E-2</c:v>
                </c:pt>
                <c:pt idx="4072">
                  <c:v>4.9074074074074076E-2</c:v>
                </c:pt>
                <c:pt idx="4073">
                  <c:v>4.9085648148148149E-2</c:v>
                </c:pt>
                <c:pt idx="4074">
                  <c:v>4.9097222222222216E-2</c:v>
                </c:pt>
                <c:pt idx="4075">
                  <c:v>4.9108796296296296E-2</c:v>
                </c:pt>
                <c:pt idx="4076">
                  <c:v>4.912037037037037E-2</c:v>
                </c:pt>
                <c:pt idx="4077">
                  <c:v>4.9131944444444443E-2</c:v>
                </c:pt>
                <c:pt idx="4078">
                  <c:v>4.9143518518518524E-2</c:v>
                </c:pt>
                <c:pt idx="4079">
                  <c:v>4.9155092592592597E-2</c:v>
                </c:pt>
                <c:pt idx="4080">
                  <c:v>4.9166666666666664E-2</c:v>
                </c:pt>
                <c:pt idx="4081">
                  <c:v>4.9178240740740738E-2</c:v>
                </c:pt>
                <c:pt idx="4082">
                  <c:v>4.9189814814814818E-2</c:v>
                </c:pt>
                <c:pt idx="4083">
                  <c:v>4.9201388888888892E-2</c:v>
                </c:pt>
                <c:pt idx="4084">
                  <c:v>4.9212962962962958E-2</c:v>
                </c:pt>
                <c:pt idx="4085">
                  <c:v>4.9224537037037032E-2</c:v>
                </c:pt>
                <c:pt idx="4086">
                  <c:v>4.9236111111111112E-2</c:v>
                </c:pt>
                <c:pt idx="4087">
                  <c:v>4.9247685185185186E-2</c:v>
                </c:pt>
                <c:pt idx="4088">
                  <c:v>4.925925925925926E-2</c:v>
                </c:pt>
                <c:pt idx="4089">
                  <c:v>4.927083333333334E-2</c:v>
                </c:pt>
                <c:pt idx="4090">
                  <c:v>4.9282407407407407E-2</c:v>
                </c:pt>
                <c:pt idx="4091">
                  <c:v>4.929398148148148E-2</c:v>
                </c:pt>
                <c:pt idx="4092">
                  <c:v>4.9305555555555554E-2</c:v>
                </c:pt>
                <c:pt idx="4093">
                  <c:v>4.9317129629629634E-2</c:v>
                </c:pt>
                <c:pt idx="4094">
                  <c:v>4.9328703703703701E-2</c:v>
                </c:pt>
                <c:pt idx="4095">
                  <c:v>4.9340277777777775E-2</c:v>
                </c:pt>
                <c:pt idx="4096">
                  <c:v>4.9351851851851848E-2</c:v>
                </c:pt>
                <c:pt idx="4097">
                  <c:v>4.9363425925925929E-2</c:v>
                </c:pt>
                <c:pt idx="4098">
                  <c:v>4.9375000000000002E-2</c:v>
                </c:pt>
                <c:pt idx="4099">
                  <c:v>4.9386574074074076E-2</c:v>
                </c:pt>
                <c:pt idx="4100">
                  <c:v>4.9398148148148142E-2</c:v>
                </c:pt>
                <c:pt idx="4101">
                  <c:v>4.9409722222222223E-2</c:v>
                </c:pt>
                <c:pt idx="4102">
                  <c:v>4.9421296296296297E-2</c:v>
                </c:pt>
                <c:pt idx="4103">
                  <c:v>4.943287037037037E-2</c:v>
                </c:pt>
                <c:pt idx="4104">
                  <c:v>4.9444444444444437E-2</c:v>
                </c:pt>
                <c:pt idx="4105">
                  <c:v>4.9456018518518517E-2</c:v>
                </c:pt>
                <c:pt idx="4106">
                  <c:v>4.9467592592592591E-2</c:v>
                </c:pt>
                <c:pt idx="4107">
                  <c:v>4.9479166666666664E-2</c:v>
                </c:pt>
                <c:pt idx="4108">
                  <c:v>4.9490740740740745E-2</c:v>
                </c:pt>
                <c:pt idx="4109">
                  <c:v>4.9502314814814818E-2</c:v>
                </c:pt>
                <c:pt idx="4110">
                  <c:v>4.9513888888888892E-2</c:v>
                </c:pt>
                <c:pt idx="4111">
                  <c:v>4.9525462962962959E-2</c:v>
                </c:pt>
                <c:pt idx="4112">
                  <c:v>4.9537037037037039E-2</c:v>
                </c:pt>
                <c:pt idx="4113">
                  <c:v>4.9548611111111113E-2</c:v>
                </c:pt>
                <c:pt idx="4114">
                  <c:v>4.9560185185185186E-2</c:v>
                </c:pt>
                <c:pt idx="4115">
                  <c:v>4.9571759259259253E-2</c:v>
                </c:pt>
                <c:pt idx="4116">
                  <c:v>4.9583333333333333E-2</c:v>
                </c:pt>
                <c:pt idx="4117">
                  <c:v>4.9594907407407407E-2</c:v>
                </c:pt>
                <c:pt idx="4118">
                  <c:v>4.9606481481481481E-2</c:v>
                </c:pt>
                <c:pt idx="4119">
                  <c:v>4.9618055555555561E-2</c:v>
                </c:pt>
                <c:pt idx="4120">
                  <c:v>4.9629629629629635E-2</c:v>
                </c:pt>
                <c:pt idx="4121">
                  <c:v>4.9641203703703701E-2</c:v>
                </c:pt>
                <c:pt idx="4122">
                  <c:v>4.9652777777777775E-2</c:v>
                </c:pt>
                <c:pt idx="4123">
                  <c:v>4.9664351851851855E-2</c:v>
                </c:pt>
                <c:pt idx="4124">
                  <c:v>4.9675925925925929E-2</c:v>
                </c:pt>
                <c:pt idx="4125">
                  <c:v>4.9687499999999996E-2</c:v>
                </c:pt>
                <c:pt idx="4126">
                  <c:v>4.9699074074074069E-2</c:v>
                </c:pt>
                <c:pt idx="4127">
                  <c:v>4.971064814814815E-2</c:v>
                </c:pt>
                <c:pt idx="4128">
                  <c:v>4.9722222222222223E-2</c:v>
                </c:pt>
                <c:pt idx="4129">
                  <c:v>4.9733796296296297E-2</c:v>
                </c:pt>
                <c:pt idx="4130">
                  <c:v>4.9745370370370377E-2</c:v>
                </c:pt>
                <c:pt idx="4131">
                  <c:v>4.9756944444444444E-2</c:v>
                </c:pt>
                <c:pt idx="4132">
                  <c:v>4.9768518518518517E-2</c:v>
                </c:pt>
                <c:pt idx="4133">
                  <c:v>4.9780092592592591E-2</c:v>
                </c:pt>
                <c:pt idx="4134">
                  <c:v>4.9791666666666672E-2</c:v>
                </c:pt>
                <c:pt idx="4135">
                  <c:v>4.9803240740740738E-2</c:v>
                </c:pt>
                <c:pt idx="4136">
                  <c:v>4.9814814814814812E-2</c:v>
                </c:pt>
                <c:pt idx="4137">
                  <c:v>4.9826388888888885E-2</c:v>
                </c:pt>
                <c:pt idx="4138">
                  <c:v>4.9837962962962966E-2</c:v>
                </c:pt>
                <c:pt idx="4139">
                  <c:v>4.9849537037037039E-2</c:v>
                </c:pt>
                <c:pt idx="4140">
                  <c:v>4.9861111111111113E-2</c:v>
                </c:pt>
                <c:pt idx="4141">
                  <c:v>4.987268518518518E-2</c:v>
                </c:pt>
                <c:pt idx="4142">
                  <c:v>4.988425925925926E-2</c:v>
                </c:pt>
                <c:pt idx="4143">
                  <c:v>4.9895833333333334E-2</c:v>
                </c:pt>
                <c:pt idx="4144">
                  <c:v>4.9907407407407407E-2</c:v>
                </c:pt>
                <c:pt idx="4145">
                  <c:v>4.9918981481481474E-2</c:v>
                </c:pt>
                <c:pt idx="4146">
                  <c:v>4.9930555555555554E-2</c:v>
                </c:pt>
                <c:pt idx="4147">
                  <c:v>4.9942129629629628E-2</c:v>
                </c:pt>
                <c:pt idx="4148">
                  <c:v>4.9953703703703702E-2</c:v>
                </c:pt>
                <c:pt idx="4149">
                  <c:v>4.9965277777777782E-2</c:v>
                </c:pt>
                <c:pt idx="4150">
                  <c:v>4.9976851851851856E-2</c:v>
                </c:pt>
                <c:pt idx="4151">
                  <c:v>4.9988425925925922E-2</c:v>
                </c:pt>
                <c:pt idx="4152">
                  <c:v>4.9999999999999996E-2</c:v>
                </c:pt>
                <c:pt idx="4153">
                  <c:v>5.0011574074074076E-2</c:v>
                </c:pt>
                <c:pt idx="4154">
                  <c:v>5.002314814814815E-2</c:v>
                </c:pt>
                <c:pt idx="4155">
                  <c:v>5.0034722222222223E-2</c:v>
                </c:pt>
                <c:pt idx="4156">
                  <c:v>5.004629629629629E-2</c:v>
                </c:pt>
                <c:pt idx="4157">
                  <c:v>5.0057870370370371E-2</c:v>
                </c:pt>
                <c:pt idx="4158">
                  <c:v>5.0069444444444444E-2</c:v>
                </c:pt>
                <c:pt idx="4159">
                  <c:v>5.0081018518518518E-2</c:v>
                </c:pt>
                <c:pt idx="4160">
                  <c:v>5.0092592592592598E-2</c:v>
                </c:pt>
                <c:pt idx="4161">
                  <c:v>5.0104166666666672E-2</c:v>
                </c:pt>
                <c:pt idx="4162">
                  <c:v>5.0115740740740738E-2</c:v>
                </c:pt>
                <c:pt idx="4163">
                  <c:v>5.0127314814814812E-2</c:v>
                </c:pt>
                <c:pt idx="4164">
                  <c:v>5.0138888888888893E-2</c:v>
                </c:pt>
                <c:pt idx="4165">
                  <c:v>5.0150462962962966E-2</c:v>
                </c:pt>
                <c:pt idx="4166">
                  <c:v>5.0162037037037033E-2</c:v>
                </c:pt>
                <c:pt idx="4167">
                  <c:v>5.0173611111111106E-2</c:v>
                </c:pt>
                <c:pt idx="4168">
                  <c:v>5.0185185185185187E-2</c:v>
                </c:pt>
                <c:pt idx="4169">
                  <c:v>5.019675925925926E-2</c:v>
                </c:pt>
                <c:pt idx="4170">
                  <c:v>5.0208333333333334E-2</c:v>
                </c:pt>
                <c:pt idx="4171">
                  <c:v>5.0219907407407414E-2</c:v>
                </c:pt>
                <c:pt idx="4172">
                  <c:v>5.0231481481481481E-2</c:v>
                </c:pt>
                <c:pt idx="4173">
                  <c:v>5.0243055555555555E-2</c:v>
                </c:pt>
                <c:pt idx="4174">
                  <c:v>5.0254629629629628E-2</c:v>
                </c:pt>
                <c:pt idx="4175">
                  <c:v>5.0266203703703709E-2</c:v>
                </c:pt>
                <c:pt idx="4176">
                  <c:v>5.0277777777777775E-2</c:v>
                </c:pt>
                <c:pt idx="4177">
                  <c:v>5.0289351851851849E-2</c:v>
                </c:pt>
                <c:pt idx="4178">
                  <c:v>5.0300925925925923E-2</c:v>
                </c:pt>
                <c:pt idx="4179">
                  <c:v>5.0312500000000003E-2</c:v>
                </c:pt>
                <c:pt idx="4180">
                  <c:v>5.0324074074074077E-2</c:v>
                </c:pt>
                <c:pt idx="4181">
                  <c:v>5.033564814814815E-2</c:v>
                </c:pt>
                <c:pt idx="4182">
                  <c:v>5.0347222222222217E-2</c:v>
                </c:pt>
                <c:pt idx="4183">
                  <c:v>5.0358796296296297E-2</c:v>
                </c:pt>
                <c:pt idx="4184">
                  <c:v>5.0370370370370371E-2</c:v>
                </c:pt>
                <c:pt idx="4185">
                  <c:v>5.0381944444444444E-2</c:v>
                </c:pt>
                <c:pt idx="4186">
                  <c:v>5.0393518518518511E-2</c:v>
                </c:pt>
                <c:pt idx="4187">
                  <c:v>5.0405092592592592E-2</c:v>
                </c:pt>
                <c:pt idx="4188">
                  <c:v>5.0416666666666665E-2</c:v>
                </c:pt>
                <c:pt idx="4189">
                  <c:v>5.0428240740740739E-2</c:v>
                </c:pt>
                <c:pt idx="4190">
                  <c:v>5.0439814814814819E-2</c:v>
                </c:pt>
                <c:pt idx="4191">
                  <c:v>5.0451388888888893E-2</c:v>
                </c:pt>
                <c:pt idx="4192">
                  <c:v>5.0462962962962959E-2</c:v>
                </c:pt>
                <c:pt idx="4193">
                  <c:v>5.0474537037037033E-2</c:v>
                </c:pt>
                <c:pt idx="4194">
                  <c:v>5.0486111111111114E-2</c:v>
                </c:pt>
                <c:pt idx="4195">
                  <c:v>5.0497685185185187E-2</c:v>
                </c:pt>
                <c:pt idx="4196">
                  <c:v>5.0509259259259254E-2</c:v>
                </c:pt>
                <c:pt idx="4197">
                  <c:v>5.0520833333333327E-2</c:v>
                </c:pt>
                <c:pt idx="4198">
                  <c:v>5.0532407407407408E-2</c:v>
                </c:pt>
                <c:pt idx="4199">
                  <c:v>5.0543981481481481E-2</c:v>
                </c:pt>
                <c:pt idx="4200">
                  <c:v>5.0555555555555555E-2</c:v>
                </c:pt>
                <c:pt idx="4201">
                  <c:v>5.0567129629629635E-2</c:v>
                </c:pt>
                <c:pt idx="4202">
                  <c:v>5.0578703703703709E-2</c:v>
                </c:pt>
                <c:pt idx="4203">
                  <c:v>5.0590277777777776E-2</c:v>
                </c:pt>
                <c:pt idx="4204">
                  <c:v>5.0601851851851849E-2</c:v>
                </c:pt>
                <c:pt idx="4205">
                  <c:v>5.061342592592593E-2</c:v>
                </c:pt>
                <c:pt idx="4206">
                  <c:v>5.0625000000000003E-2</c:v>
                </c:pt>
                <c:pt idx="4207">
                  <c:v>5.063657407407407E-2</c:v>
                </c:pt>
                <c:pt idx="4208">
                  <c:v>5.0648148148148144E-2</c:v>
                </c:pt>
                <c:pt idx="4209">
                  <c:v>5.0659722222222224E-2</c:v>
                </c:pt>
                <c:pt idx="4210">
                  <c:v>5.0671296296296298E-2</c:v>
                </c:pt>
                <c:pt idx="4211">
                  <c:v>5.0682870370370371E-2</c:v>
                </c:pt>
                <c:pt idx="4212">
                  <c:v>5.0694444444444452E-2</c:v>
                </c:pt>
                <c:pt idx="4213">
                  <c:v>5.0706018518518518E-2</c:v>
                </c:pt>
                <c:pt idx="4214">
                  <c:v>5.0717592592592592E-2</c:v>
                </c:pt>
                <c:pt idx="4215">
                  <c:v>5.0729166666666665E-2</c:v>
                </c:pt>
                <c:pt idx="4216">
                  <c:v>5.0740740740740746E-2</c:v>
                </c:pt>
                <c:pt idx="4217">
                  <c:v>5.0752314814814813E-2</c:v>
                </c:pt>
                <c:pt idx="4218">
                  <c:v>5.0763888888888886E-2</c:v>
                </c:pt>
                <c:pt idx="4219">
                  <c:v>5.077546296296296E-2</c:v>
                </c:pt>
                <c:pt idx="4220">
                  <c:v>5.078703703703704E-2</c:v>
                </c:pt>
                <c:pt idx="4221">
                  <c:v>5.0798611111111114E-2</c:v>
                </c:pt>
                <c:pt idx="4222">
                  <c:v>5.0810185185185187E-2</c:v>
                </c:pt>
                <c:pt idx="4223">
                  <c:v>5.0821759259259254E-2</c:v>
                </c:pt>
                <c:pt idx="4224">
                  <c:v>5.0833333333333335E-2</c:v>
                </c:pt>
                <c:pt idx="4225">
                  <c:v>5.0844907407407408E-2</c:v>
                </c:pt>
                <c:pt idx="4226">
                  <c:v>5.0856481481481482E-2</c:v>
                </c:pt>
                <c:pt idx="4227">
                  <c:v>5.0868055555555548E-2</c:v>
                </c:pt>
                <c:pt idx="4228">
                  <c:v>5.0879629629629629E-2</c:v>
                </c:pt>
                <c:pt idx="4229">
                  <c:v>5.0891203703703702E-2</c:v>
                </c:pt>
                <c:pt idx="4230">
                  <c:v>5.0902777777777776E-2</c:v>
                </c:pt>
                <c:pt idx="4231">
                  <c:v>5.0914351851851856E-2</c:v>
                </c:pt>
                <c:pt idx="4232">
                  <c:v>5.092592592592593E-2</c:v>
                </c:pt>
                <c:pt idx="4233">
                  <c:v>5.0937499999999997E-2</c:v>
                </c:pt>
                <c:pt idx="4234">
                  <c:v>5.094907407407407E-2</c:v>
                </c:pt>
                <c:pt idx="4235">
                  <c:v>5.0960648148148151E-2</c:v>
                </c:pt>
                <c:pt idx="4236">
                  <c:v>5.0972222222222224E-2</c:v>
                </c:pt>
                <c:pt idx="4237">
                  <c:v>5.0983796296296291E-2</c:v>
                </c:pt>
                <c:pt idx="4238">
                  <c:v>5.0995370370370365E-2</c:v>
                </c:pt>
                <c:pt idx="4239">
                  <c:v>5.1006944444444445E-2</c:v>
                </c:pt>
                <c:pt idx="4240">
                  <c:v>5.1018518518518519E-2</c:v>
                </c:pt>
                <c:pt idx="4241">
                  <c:v>5.1030092592592592E-2</c:v>
                </c:pt>
                <c:pt idx="4242">
                  <c:v>5.1041666666666673E-2</c:v>
                </c:pt>
                <c:pt idx="4243">
                  <c:v>5.1053240740740746E-2</c:v>
                </c:pt>
                <c:pt idx="4244">
                  <c:v>5.1064814814814813E-2</c:v>
                </c:pt>
                <c:pt idx="4245">
                  <c:v>5.1076388888888886E-2</c:v>
                </c:pt>
                <c:pt idx="4246">
                  <c:v>5.1087962962962967E-2</c:v>
                </c:pt>
                <c:pt idx="4247">
                  <c:v>5.1099537037037041E-2</c:v>
                </c:pt>
                <c:pt idx="4248">
                  <c:v>5.1111111111111107E-2</c:v>
                </c:pt>
                <c:pt idx="4249">
                  <c:v>5.1122685185185181E-2</c:v>
                </c:pt>
                <c:pt idx="4250">
                  <c:v>5.1134259259259261E-2</c:v>
                </c:pt>
                <c:pt idx="4251">
                  <c:v>5.1145833333333335E-2</c:v>
                </c:pt>
                <c:pt idx="4252">
                  <c:v>5.1157407407407408E-2</c:v>
                </c:pt>
                <c:pt idx="4253">
                  <c:v>5.1168981481481489E-2</c:v>
                </c:pt>
                <c:pt idx="4254">
                  <c:v>5.1180555555555556E-2</c:v>
                </c:pt>
                <c:pt idx="4255">
                  <c:v>5.1192129629629629E-2</c:v>
                </c:pt>
                <c:pt idx="4256">
                  <c:v>5.1203703703703703E-2</c:v>
                </c:pt>
                <c:pt idx="4257">
                  <c:v>5.1215277777777783E-2</c:v>
                </c:pt>
                <c:pt idx="4258">
                  <c:v>5.122685185185185E-2</c:v>
                </c:pt>
                <c:pt idx="4259">
                  <c:v>5.1238425925925923E-2</c:v>
                </c:pt>
                <c:pt idx="4260">
                  <c:v>5.1249999999999997E-2</c:v>
                </c:pt>
                <c:pt idx="4261">
                  <c:v>5.1261574074074077E-2</c:v>
                </c:pt>
                <c:pt idx="4262">
                  <c:v>5.1273148148148151E-2</c:v>
                </c:pt>
                <c:pt idx="4263">
                  <c:v>5.1284722222222225E-2</c:v>
                </c:pt>
                <c:pt idx="4264">
                  <c:v>5.1296296296296291E-2</c:v>
                </c:pt>
                <c:pt idx="4265">
                  <c:v>5.1307870370370372E-2</c:v>
                </c:pt>
                <c:pt idx="4266">
                  <c:v>5.1319444444444445E-2</c:v>
                </c:pt>
                <c:pt idx="4267">
                  <c:v>5.1331018518518519E-2</c:v>
                </c:pt>
                <c:pt idx="4268">
                  <c:v>5.1342592592592586E-2</c:v>
                </c:pt>
                <c:pt idx="4269">
                  <c:v>5.1354166666666666E-2</c:v>
                </c:pt>
                <c:pt idx="4270">
                  <c:v>5.136574074074074E-2</c:v>
                </c:pt>
                <c:pt idx="4271">
                  <c:v>5.1377314814814813E-2</c:v>
                </c:pt>
                <c:pt idx="4272">
                  <c:v>5.1388888888888894E-2</c:v>
                </c:pt>
                <c:pt idx="4273">
                  <c:v>5.1400462962962967E-2</c:v>
                </c:pt>
                <c:pt idx="4274">
                  <c:v>5.1412037037037034E-2</c:v>
                </c:pt>
                <c:pt idx="4275">
                  <c:v>5.1423611111111107E-2</c:v>
                </c:pt>
                <c:pt idx="4276">
                  <c:v>5.1435185185185188E-2</c:v>
                </c:pt>
                <c:pt idx="4277">
                  <c:v>5.1446759259259262E-2</c:v>
                </c:pt>
                <c:pt idx="4278">
                  <c:v>5.1458333333333328E-2</c:v>
                </c:pt>
                <c:pt idx="4279">
                  <c:v>5.1469907407407402E-2</c:v>
                </c:pt>
                <c:pt idx="4280">
                  <c:v>5.1481481481481482E-2</c:v>
                </c:pt>
                <c:pt idx="4281">
                  <c:v>5.1493055555555556E-2</c:v>
                </c:pt>
                <c:pt idx="4282">
                  <c:v>5.1504629629629629E-2</c:v>
                </c:pt>
                <c:pt idx="4283">
                  <c:v>5.151620370370371E-2</c:v>
                </c:pt>
                <c:pt idx="4284">
                  <c:v>5.1527777777777777E-2</c:v>
                </c:pt>
                <c:pt idx="4285">
                  <c:v>5.1527777777777777E-2</c:v>
                </c:pt>
                <c:pt idx="4286">
                  <c:v>5.153935185185185E-2</c:v>
                </c:pt>
                <c:pt idx="4287">
                  <c:v>5.1550925925925924E-2</c:v>
                </c:pt>
                <c:pt idx="4288">
                  <c:v>5.1562500000000004E-2</c:v>
                </c:pt>
                <c:pt idx="4289">
                  <c:v>5.1574074074074078E-2</c:v>
                </c:pt>
                <c:pt idx="4290">
                  <c:v>5.1585648148148144E-2</c:v>
                </c:pt>
                <c:pt idx="4291">
                  <c:v>5.1597222222222218E-2</c:v>
                </c:pt>
                <c:pt idx="4292">
                  <c:v>5.1608796296296298E-2</c:v>
                </c:pt>
                <c:pt idx="4293">
                  <c:v>5.1620370370370372E-2</c:v>
                </c:pt>
                <c:pt idx="4294">
                  <c:v>5.1631944444444446E-2</c:v>
                </c:pt>
                <c:pt idx="4295">
                  <c:v>5.1643518518518526E-2</c:v>
                </c:pt>
                <c:pt idx="4296">
                  <c:v>5.1655092592592593E-2</c:v>
                </c:pt>
                <c:pt idx="4297">
                  <c:v>5.1666666666666666E-2</c:v>
                </c:pt>
                <c:pt idx="4298">
                  <c:v>5.167824074074074E-2</c:v>
                </c:pt>
                <c:pt idx="4299">
                  <c:v>5.168981481481482E-2</c:v>
                </c:pt>
                <c:pt idx="4300">
                  <c:v>5.1701388888888887E-2</c:v>
                </c:pt>
                <c:pt idx="4301">
                  <c:v>5.1712962962962961E-2</c:v>
                </c:pt>
                <c:pt idx="4302">
                  <c:v>5.1724537037037034E-2</c:v>
                </c:pt>
                <c:pt idx="4303">
                  <c:v>5.1736111111111115E-2</c:v>
                </c:pt>
                <c:pt idx="4304">
                  <c:v>5.1747685185185188E-2</c:v>
                </c:pt>
                <c:pt idx="4305">
                  <c:v>5.1759259259259262E-2</c:v>
                </c:pt>
                <c:pt idx="4306">
                  <c:v>5.1770833333333328E-2</c:v>
                </c:pt>
                <c:pt idx="4307">
                  <c:v>5.1782407407407409E-2</c:v>
                </c:pt>
                <c:pt idx="4308">
                  <c:v>5.1793981481481483E-2</c:v>
                </c:pt>
                <c:pt idx="4309">
                  <c:v>5.1805555555555556E-2</c:v>
                </c:pt>
                <c:pt idx="4310">
                  <c:v>5.1817129629629623E-2</c:v>
                </c:pt>
                <c:pt idx="4311">
                  <c:v>5.1828703703703703E-2</c:v>
                </c:pt>
                <c:pt idx="4312">
                  <c:v>5.1840277777777777E-2</c:v>
                </c:pt>
                <c:pt idx="4313">
                  <c:v>5.185185185185185E-2</c:v>
                </c:pt>
                <c:pt idx="4314">
                  <c:v>5.1863425925925931E-2</c:v>
                </c:pt>
                <c:pt idx="4315">
                  <c:v>5.1875000000000004E-2</c:v>
                </c:pt>
                <c:pt idx="4316">
                  <c:v>5.1886574074074071E-2</c:v>
                </c:pt>
                <c:pt idx="4317">
                  <c:v>5.1898148148148145E-2</c:v>
                </c:pt>
                <c:pt idx="4318">
                  <c:v>5.1909722222222225E-2</c:v>
                </c:pt>
                <c:pt idx="4319">
                  <c:v>5.1921296296296299E-2</c:v>
                </c:pt>
                <c:pt idx="4320">
                  <c:v>5.1932870370370365E-2</c:v>
                </c:pt>
                <c:pt idx="4321">
                  <c:v>5.1944444444444439E-2</c:v>
                </c:pt>
                <c:pt idx="4322">
                  <c:v>5.1956018518518519E-2</c:v>
                </c:pt>
                <c:pt idx="4323">
                  <c:v>5.1967592592592593E-2</c:v>
                </c:pt>
                <c:pt idx="4324">
                  <c:v>5.1979166666666667E-2</c:v>
                </c:pt>
                <c:pt idx="4325">
                  <c:v>5.1990740740740747E-2</c:v>
                </c:pt>
                <c:pt idx="4326">
                  <c:v>5.2002314814814814E-2</c:v>
                </c:pt>
                <c:pt idx="4327">
                  <c:v>5.2013888888888887E-2</c:v>
                </c:pt>
                <c:pt idx="4328">
                  <c:v>5.2025462962962961E-2</c:v>
                </c:pt>
                <c:pt idx="4329">
                  <c:v>5.2037037037037041E-2</c:v>
                </c:pt>
                <c:pt idx="4330">
                  <c:v>5.2048611111111108E-2</c:v>
                </c:pt>
                <c:pt idx="4331">
                  <c:v>5.2060185185185182E-2</c:v>
                </c:pt>
                <c:pt idx="4332">
                  <c:v>5.2071759259259255E-2</c:v>
                </c:pt>
                <c:pt idx="4333">
                  <c:v>5.2083333333333336E-2</c:v>
                </c:pt>
                <c:pt idx="4334">
                  <c:v>5.2094907407407409E-2</c:v>
                </c:pt>
                <c:pt idx="4335">
                  <c:v>5.2106481481481483E-2</c:v>
                </c:pt>
                <c:pt idx="4336">
                  <c:v>5.2118055555555563E-2</c:v>
                </c:pt>
                <c:pt idx="4337">
                  <c:v>5.212962962962963E-2</c:v>
                </c:pt>
                <c:pt idx="4338">
                  <c:v>5.2141203703703703E-2</c:v>
                </c:pt>
                <c:pt idx="4339">
                  <c:v>5.2152777777777777E-2</c:v>
                </c:pt>
                <c:pt idx="4340">
                  <c:v>5.2164351851851858E-2</c:v>
                </c:pt>
                <c:pt idx="4341">
                  <c:v>5.2175925925925924E-2</c:v>
                </c:pt>
                <c:pt idx="4342">
                  <c:v>5.2187499999999998E-2</c:v>
                </c:pt>
                <c:pt idx="4343">
                  <c:v>5.2199074074074071E-2</c:v>
                </c:pt>
                <c:pt idx="4344">
                  <c:v>5.2210648148148152E-2</c:v>
                </c:pt>
                <c:pt idx="4345">
                  <c:v>5.2222222222222225E-2</c:v>
                </c:pt>
                <c:pt idx="4346">
                  <c:v>5.2233796296296299E-2</c:v>
                </c:pt>
                <c:pt idx="4347">
                  <c:v>5.2245370370370366E-2</c:v>
                </c:pt>
                <c:pt idx="4348">
                  <c:v>5.2256944444444446E-2</c:v>
                </c:pt>
                <c:pt idx="4349">
                  <c:v>5.226851851851852E-2</c:v>
                </c:pt>
                <c:pt idx="4350">
                  <c:v>5.2280092592592593E-2</c:v>
                </c:pt>
                <c:pt idx="4351">
                  <c:v>5.229166666666666E-2</c:v>
                </c:pt>
                <c:pt idx="4352">
                  <c:v>5.230324074074074E-2</c:v>
                </c:pt>
                <c:pt idx="4353">
                  <c:v>5.2314814814814814E-2</c:v>
                </c:pt>
                <c:pt idx="4354">
                  <c:v>5.2326388888888888E-2</c:v>
                </c:pt>
                <c:pt idx="4355">
                  <c:v>5.2337962962962968E-2</c:v>
                </c:pt>
                <c:pt idx="4356">
                  <c:v>5.2349537037037042E-2</c:v>
                </c:pt>
                <c:pt idx="4357">
                  <c:v>5.2361111111111108E-2</c:v>
                </c:pt>
                <c:pt idx="4358">
                  <c:v>5.2372685185185182E-2</c:v>
                </c:pt>
                <c:pt idx="4359">
                  <c:v>5.2384259259259262E-2</c:v>
                </c:pt>
                <c:pt idx="4360">
                  <c:v>5.2395833333333336E-2</c:v>
                </c:pt>
                <c:pt idx="4361">
                  <c:v>5.2407407407407403E-2</c:v>
                </c:pt>
                <c:pt idx="4362">
                  <c:v>5.2418981481481476E-2</c:v>
                </c:pt>
                <c:pt idx="4363">
                  <c:v>5.2430555555555557E-2</c:v>
                </c:pt>
                <c:pt idx="4364">
                  <c:v>5.244212962962963E-2</c:v>
                </c:pt>
                <c:pt idx="4365">
                  <c:v>5.2453703703703704E-2</c:v>
                </c:pt>
                <c:pt idx="4366">
                  <c:v>5.2465277777777784E-2</c:v>
                </c:pt>
                <c:pt idx="4367">
                  <c:v>5.2476851851851851E-2</c:v>
                </c:pt>
                <c:pt idx="4368">
                  <c:v>5.2488425925925924E-2</c:v>
                </c:pt>
                <c:pt idx="4369">
                  <c:v>5.2499999999999998E-2</c:v>
                </c:pt>
                <c:pt idx="4370">
                  <c:v>5.2511574074074079E-2</c:v>
                </c:pt>
                <c:pt idx="4371">
                  <c:v>5.2523148148148145E-2</c:v>
                </c:pt>
                <c:pt idx="4372">
                  <c:v>5.2534722222222219E-2</c:v>
                </c:pt>
                <c:pt idx="4373">
                  <c:v>5.2546296296296292E-2</c:v>
                </c:pt>
                <c:pt idx="4374">
                  <c:v>5.2557870370370373E-2</c:v>
                </c:pt>
                <c:pt idx="4375">
                  <c:v>5.2569444444444446E-2</c:v>
                </c:pt>
                <c:pt idx="4376">
                  <c:v>5.258101851851852E-2</c:v>
                </c:pt>
                <c:pt idx="4377">
                  <c:v>5.2592592592592587E-2</c:v>
                </c:pt>
                <c:pt idx="4378">
                  <c:v>5.2604166666666667E-2</c:v>
                </c:pt>
                <c:pt idx="4379">
                  <c:v>5.2615740740740741E-2</c:v>
                </c:pt>
                <c:pt idx="4380">
                  <c:v>5.2627314814814814E-2</c:v>
                </c:pt>
                <c:pt idx="4381">
                  <c:v>5.2638888888888895E-2</c:v>
                </c:pt>
                <c:pt idx="4382">
                  <c:v>5.2650462962962961E-2</c:v>
                </c:pt>
                <c:pt idx="4383">
                  <c:v>5.2662037037037035E-2</c:v>
                </c:pt>
                <c:pt idx="4384">
                  <c:v>5.2673611111111109E-2</c:v>
                </c:pt>
                <c:pt idx="4385">
                  <c:v>5.2685185185185189E-2</c:v>
                </c:pt>
                <c:pt idx="4386">
                  <c:v>5.2696759259259263E-2</c:v>
                </c:pt>
                <c:pt idx="4387">
                  <c:v>5.2708333333333336E-2</c:v>
                </c:pt>
                <c:pt idx="4388">
                  <c:v>5.2719907407407403E-2</c:v>
                </c:pt>
                <c:pt idx="4389">
                  <c:v>5.2731481481481483E-2</c:v>
                </c:pt>
                <c:pt idx="4390">
                  <c:v>5.2743055555555557E-2</c:v>
                </c:pt>
                <c:pt idx="4391">
                  <c:v>5.275462962962963E-2</c:v>
                </c:pt>
                <c:pt idx="4392">
                  <c:v>5.2766203703703697E-2</c:v>
                </c:pt>
                <c:pt idx="4393">
                  <c:v>5.2777777777777778E-2</c:v>
                </c:pt>
                <c:pt idx="4394">
                  <c:v>5.2789351851851851E-2</c:v>
                </c:pt>
                <c:pt idx="4395">
                  <c:v>5.2800925925925925E-2</c:v>
                </c:pt>
                <c:pt idx="4396">
                  <c:v>5.2812500000000005E-2</c:v>
                </c:pt>
                <c:pt idx="4397">
                  <c:v>5.2824074074074079E-2</c:v>
                </c:pt>
                <c:pt idx="4398">
                  <c:v>5.2835648148148145E-2</c:v>
                </c:pt>
                <c:pt idx="4399">
                  <c:v>5.2847222222222219E-2</c:v>
                </c:pt>
                <c:pt idx="4400">
                  <c:v>5.28587962962963E-2</c:v>
                </c:pt>
                <c:pt idx="4401">
                  <c:v>5.2870370370370373E-2</c:v>
                </c:pt>
                <c:pt idx="4402">
                  <c:v>5.288194444444444E-2</c:v>
                </c:pt>
                <c:pt idx="4403">
                  <c:v>5.2893518518518513E-2</c:v>
                </c:pt>
                <c:pt idx="4404">
                  <c:v>5.2905092592592594E-2</c:v>
                </c:pt>
                <c:pt idx="4405">
                  <c:v>5.2916666666666667E-2</c:v>
                </c:pt>
                <c:pt idx="4406">
                  <c:v>5.2928240740740741E-2</c:v>
                </c:pt>
                <c:pt idx="4407">
                  <c:v>5.2939814814814821E-2</c:v>
                </c:pt>
                <c:pt idx="4408">
                  <c:v>5.2951388888888888E-2</c:v>
                </c:pt>
                <c:pt idx="4409">
                  <c:v>5.2962962962962962E-2</c:v>
                </c:pt>
                <c:pt idx="4410">
                  <c:v>5.2974537037037035E-2</c:v>
                </c:pt>
                <c:pt idx="4411">
                  <c:v>5.2986111111111116E-2</c:v>
                </c:pt>
                <c:pt idx="4412">
                  <c:v>5.2997685185185182E-2</c:v>
                </c:pt>
                <c:pt idx="4413">
                  <c:v>5.3009259259259256E-2</c:v>
                </c:pt>
                <c:pt idx="4414">
                  <c:v>5.302083333333333E-2</c:v>
                </c:pt>
                <c:pt idx="4415">
                  <c:v>5.303240740740741E-2</c:v>
                </c:pt>
                <c:pt idx="4416">
                  <c:v>5.3043981481481484E-2</c:v>
                </c:pt>
                <c:pt idx="4417">
                  <c:v>5.3055555555555557E-2</c:v>
                </c:pt>
                <c:pt idx="4418">
                  <c:v>5.3067129629629638E-2</c:v>
                </c:pt>
                <c:pt idx="4419">
                  <c:v>5.3078703703703704E-2</c:v>
                </c:pt>
                <c:pt idx="4420">
                  <c:v>5.3090277777777778E-2</c:v>
                </c:pt>
                <c:pt idx="4421">
                  <c:v>5.3101851851851851E-2</c:v>
                </c:pt>
                <c:pt idx="4422">
                  <c:v>5.3113425925925932E-2</c:v>
                </c:pt>
                <c:pt idx="4423">
                  <c:v>5.3124999999999999E-2</c:v>
                </c:pt>
                <c:pt idx="4424">
                  <c:v>5.3136574074074072E-2</c:v>
                </c:pt>
                <c:pt idx="4425">
                  <c:v>5.3148148148148146E-2</c:v>
                </c:pt>
                <c:pt idx="4426">
                  <c:v>5.3159722222222226E-2</c:v>
                </c:pt>
                <c:pt idx="4427">
                  <c:v>5.31712962962963E-2</c:v>
                </c:pt>
                <c:pt idx="4428">
                  <c:v>5.3182870370370366E-2</c:v>
                </c:pt>
                <c:pt idx="4429">
                  <c:v>5.319444444444444E-2</c:v>
                </c:pt>
                <c:pt idx="4430">
                  <c:v>5.3206018518518521E-2</c:v>
                </c:pt>
                <c:pt idx="4431">
                  <c:v>5.3217592592592594E-2</c:v>
                </c:pt>
                <c:pt idx="4432">
                  <c:v>5.3229166666666661E-2</c:v>
                </c:pt>
                <c:pt idx="4433">
                  <c:v>5.3240740740740734E-2</c:v>
                </c:pt>
                <c:pt idx="4434">
                  <c:v>5.3252314814814815E-2</c:v>
                </c:pt>
                <c:pt idx="4435">
                  <c:v>5.3263888888888888E-2</c:v>
                </c:pt>
                <c:pt idx="4436">
                  <c:v>5.3275462962962962E-2</c:v>
                </c:pt>
                <c:pt idx="4437">
                  <c:v>5.3287037037037042E-2</c:v>
                </c:pt>
                <c:pt idx="4438">
                  <c:v>5.3298611111111116E-2</c:v>
                </c:pt>
                <c:pt idx="4439">
                  <c:v>5.3310185185185183E-2</c:v>
                </c:pt>
                <c:pt idx="4440">
                  <c:v>5.3321759259259256E-2</c:v>
                </c:pt>
                <c:pt idx="4441">
                  <c:v>5.3333333333333337E-2</c:v>
                </c:pt>
                <c:pt idx="4442">
                  <c:v>5.334490740740741E-2</c:v>
                </c:pt>
                <c:pt idx="4443">
                  <c:v>5.3356481481481477E-2</c:v>
                </c:pt>
                <c:pt idx="4444">
                  <c:v>5.3368055555555551E-2</c:v>
                </c:pt>
                <c:pt idx="4445">
                  <c:v>5.3379629629629631E-2</c:v>
                </c:pt>
                <c:pt idx="4446">
                  <c:v>5.3391203703703705E-2</c:v>
                </c:pt>
                <c:pt idx="4447">
                  <c:v>5.3402777777777778E-2</c:v>
                </c:pt>
                <c:pt idx="4448">
                  <c:v>5.3414351851851859E-2</c:v>
                </c:pt>
                <c:pt idx="4449">
                  <c:v>5.3425925925925925E-2</c:v>
                </c:pt>
                <c:pt idx="4450">
                  <c:v>5.3437499999999999E-2</c:v>
                </c:pt>
                <c:pt idx="4451">
                  <c:v>5.3449074074074072E-2</c:v>
                </c:pt>
                <c:pt idx="4452">
                  <c:v>5.3460648148148153E-2</c:v>
                </c:pt>
                <c:pt idx="4453">
                  <c:v>5.347222222222222E-2</c:v>
                </c:pt>
                <c:pt idx="4454">
                  <c:v>5.3483796296296293E-2</c:v>
                </c:pt>
                <c:pt idx="4455">
                  <c:v>5.3495370370370367E-2</c:v>
                </c:pt>
                <c:pt idx="4456">
                  <c:v>5.3506944444444447E-2</c:v>
                </c:pt>
                <c:pt idx="4457">
                  <c:v>5.3518518518518521E-2</c:v>
                </c:pt>
                <c:pt idx="4458">
                  <c:v>5.3530092592592594E-2</c:v>
                </c:pt>
                <c:pt idx="4459">
                  <c:v>5.3541666666666675E-2</c:v>
                </c:pt>
                <c:pt idx="4460">
                  <c:v>5.3553240740740742E-2</c:v>
                </c:pt>
                <c:pt idx="4461">
                  <c:v>5.3564814814814815E-2</c:v>
                </c:pt>
                <c:pt idx="4462">
                  <c:v>5.3576388888888889E-2</c:v>
                </c:pt>
                <c:pt idx="4463">
                  <c:v>5.3587962962962969E-2</c:v>
                </c:pt>
                <c:pt idx="4464">
                  <c:v>5.3599537037037036E-2</c:v>
                </c:pt>
                <c:pt idx="4465">
                  <c:v>5.3611111111111109E-2</c:v>
                </c:pt>
                <c:pt idx="4466">
                  <c:v>5.3622685185185183E-2</c:v>
                </c:pt>
                <c:pt idx="4467">
                  <c:v>5.3634259259259263E-2</c:v>
                </c:pt>
                <c:pt idx="4468">
                  <c:v>5.3645833333333337E-2</c:v>
                </c:pt>
                <c:pt idx="4469">
                  <c:v>5.3657407407407404E-2</c:v>
                </c:pt>
                <c:pt idx="4470">
                  <c:v>5.3668981481481477E-2</c:v>
                </c:pt>
                <c:pt idx="4471">
                  <c:v>5.3680555555555558E-2</c:v>
                </c:pt>
                <c:pt idx="4472">
                  <c:v>5.3692129629629631E-2</c:v>
                </c:pt>
                <c:pt idx="4473">
                  <c:v>5.3703703703703698E-2</c:v>
                </c:pt>
                <c:pt idx="4474">
                  <c:v>5.3715277777777772E-2</c:v>
                </c:pt>
                <c:pt idx="4475">
                  <c:v>5.3726851851851852E-2</c:v>
                </c:pt>
                <c:pt idx="4476">
                  <c:v>5.3738425925925926E-2</c:v>
                </c:pt>
                <c:pt idx="4477">
                  <c:v>5.3749999999999999E-2</c:v>
                </c:pt>
                <c:pt idx="4478">
                  <c:v>5.376157407407408E-2</c:v>
                </c:pt>
                <c:pt idx="4479">
                  <c:v>5.3773148148148153E-2</c:v>
                </c:pt>
                <c:pt idx="4480">
                  <c:v>5.378472222222222E-2</c:v>
                </c:pt>
                <c:pt idx="4481">
                  <c:v>5.3796296296296293E-2</c:v>
                </c:pt>
                <c:pt idx="4482">
                  <c:v>5.3807870370370374E-2</c:v>
                </c:pt>
                <c:pt idx="4483">
                  <c:v>5.3819444444444448E-2</c:v>
                </c:pt>
                <c:pt idx="4484">
                  <c:v>5.3831018518518514E-2</c:v>
                </c:pt>
                <c:pt idx="4485">
                  <c:v>5.3842592592592588E-2</c:v>
                </c:pt>
                <c:pt idx="4486">
                  <c:v>5.3854166666666668E-2</c:v>
                </c:pt>
                <c:pt idx="4487">
                  <c:v>5.3865740740740742E-2</c:v>
                </c:pt>
                <c:pt idx="4488">
                  <c:v>5.3877314814814815E-2</c:v>
                </c:pt>
                <c:pt idx="4489">
                  <c:v>5.3888888888888896E-2</c:v>
                </c:pt>
                <c:pt idx="4490">
                  <c:v>5.3900462962962963E-2</c:v>
                </c:pt>
                <c:pt idx="4491">
                  <c:v>5.3912037037037036E-2</c:v>
                </c:pt>
                <c:pt idx="4492">
                  <c:v>5.392361111111111E-2</c:v>
                </c:pt>
                <c:pt idx="4493">
                  <c:v>5.393518518518519E-2</c:v>
                </c:pt>
                <c:pt idx="4494">
                  <c:v>5.3946759259259257E-2</c:v>
                </c:pt>
                <c:pt idx="4495">
                  <c:v>5.395833333333333E-2</c:v>
                </c:pt>
                <c:pt idx="4496">
                  <c:v>5.3969907407407404E-2</c:v>
                </c:pt>
                <c:pt idx="4497">
                  <c:v>5.3981481481481484E-2</c:v>
                </c:pt>
                <c:pt idx="4498">
                  <c:v>5.3993055555555558E-2</c:v>
                </c:pt>
                <c:pt idx="4499">
                  <c:v>5.4004629629629632E-2</c:v>
                </c:pt>
                <c:pt idx="4500">
                  <c:v>5.4016203703703712E-2</c:v>
                </c:pt>
                <c:pt idx="4501">
                  <c:v>5.4027777777777779E-2</c:v>
                </c:pt>
                <c:pt idx="4502">
                  <c:v>5.4039351851851852E-2</c:v>
                </c:pt>
                <c:pt idx="4503">
                  <c:v>5.4050925925925926E-2</c:v>
                </c:pt>
                <c:pt idx="4504">
                  <c:v>5.4062500000000006E-2</c:v>
                </c:pt>
                <c:pt idx="4505">
                  <c:v>5.4074074074074073E-2</c:v>
                </c:pt>
                <c:pt idx="4506">
                  <c:v>5.4085648148148147E-2</c:v>
                </c:pt>
                <c:pt idx="4507">
                  <c:v>5.409722222222222E-2</c:v>
                </c:pt>
                <c:pt idx="4508">
                  <c:v>5.4108796296296301E-2</c:v>
                </c:pt>
                <c:pt idx="4509">
                  <c:v>5.4120370370370374E-2</c:v>
                </c:pt>
                <c:pt idx="4510">
                  <c:v>5.4131944444444441E-2</c:v>
                </c:pt>
                <c:pt idx="4511">
                  <c:v>5.4143518518518514E-2</c:v>
                </c:pt>
                <c:pt idx="4512">
                  <c:v>5.4155092592592595E-2</c:v>
                </c:pt>
                <c:pt idx="4513">
                  <c:v>5.4166666666666669E-2</c:v>
                </c:pt>
                <c:pt idx="4514">
                  <c:v>5.4178240740740735E-2</c:v>
                </c:pt>
                <c:pt idx="4515">
                  <c:v>5.4189814814814809E-2</c:v>
                </c:pt>
                <c:pt idx="4516">
                  <c:v>5.4201388888888889E-2</c:v>
                </c:pt>
                <c:pt idx="4517">
                  <c:v>5.4212962962962963E-2</c:v>
                </c:pt>
                <c:pt idx="4518">
                  <c:v>5.4224537037037036E-2</c:v>
                </c:pt>
                <c:pt idx="4519">
                  <c:v>5.4236111111111117E-2</c:v>
                </c:pt>
                <c:pt idx="4520">
                  <c:v>5.424768518518519E-2</c:v>
                </c:pt>
                <c:pt idx="4521">
                  <c:v>5.4259259259259257E-2</c:v>
                </c:pt>
                <c:pt idx="4522">
                  <c:v>5.4270833333333331E-2</c:v>
                </c:pt>
                <c:pt idx="4523">
                  <c:v>5.4282407407407411E-2</c:v>
                </c:pt>
                <c:pt idx="4524">
                  <c:v>5.4293981481481485E-2</c:v>
                </c:pt>
                <c:pt idx="4525">
                  <c:v>5.4305555555555551E-2</c:v>
                </c:pt>
                <c:pt idx="4526">
                  <c:v>5.4317129629629625E-2</c:v>
                </c:pt>
                <c:pt idx="4527">
                  <c:v>5.4328703703703705E-2</c:v>
                </c:pt>
                <c:pt idx="4528">
                  <c:v>5.4340277777777779E-2</c:v>
                </c:pt>
                <c:pt idx="4529">
                  <c:v>5.4351851851851853E-2</c:v>
                </c:pt>
                <c:pt idx="4530">
                  <c:v>5.4363425925925933E-2</c:v>
                </c:pt>
                <c:pt idx="4531">
                  <c:v>5.4375E-2</c:v>
                </c:pt>
                <c:pt idx="4532">
                  <c:v>5.4386574074074073E-2</c:v>
                </c:pt>
                <c:pt idx="4533">
                  <c:v>5.4398148148148147E-2</c:v>
                </c:pt>
                <c:pt idx="4534">
                  <c:v>5.4409722222222227E-2</c:v>
                </c:pt>
                <c:pt idx="4535">
                  <c:v>5.4421296296296294E-2</c:v>
                </c:pt>
                <c:pt idx="4536">
                  <c:v>5.4432870370370368E-2</c:v>
                </c:pt>
                <c:pt idx="4537">
                  <c:v>5.4444444444444441E-2</c:v>
                </c:pt>
                <c:pt idx="4538">
                  <c:v>5.4456018518518522E-2</c:v>
                </c:pt>
                <c:pt idx="4539">
                  <c:v>5.4467592592592595E-2</c:v>
                </c:pt>
                <c:pt idx="4540">
                  <c:v>5.4479166666666669E-2</c:v>
                </c:pt>
                <c:pt idx="4541">
                  <c:v>5.4490740740740735E-2</c:v>
                </c:pt>
                <c:pt idx="4542">
                  <c:v>5.4502314814814816E-2</c:v>
                </c:pt>
                <c:pt idx="4543">
                  <c:v>5.451388888888889E-2</c:v>
                </c:pt>
                <c:pt idx="4544">
                  <c:v>5.4525462962962963E-2</c:v>
                </c:pt>
                <c:pt idx="4545">
                  <c:v>5.4537037037037044E-2</c:v>
                </c:pt>
                <c:pt idx="4546">
                  <c:v>5.454861111111111E-2</c:v>
                </c:pt>
                <c:pt idx="4547">
                  <c:v>5.4560185185185184E-2</c:v>
                </c:pt>
                <c:pt idx="4548">
                  <c:v>5.4571759259259257E-2</c:v>
                </c:pt>
                <c:pt idx="4549">
                  <c:v>5.4583333333333338E-2</c:v>
                </c:pt>
                <c:pt idx="4550">
                  <c:v>5.4594907407407411E-2</c:v>
                </c:pt>
                <c:pt idx="4551">
                  <c:v>5.4606481481481478E-2</c:v>
                </c:pt>
                <c:pt idx="4552">
                  <c:v>5.4618055555555552E-2</c:v>
                </c:pt>
                <c:pt idx="4553">
                  <c:v>5.4629629629629632E-2</c:v>
                </c:pt>
                <c:pt idx="4554">
                  <c:v>5.4641203703703706E-2</c:v>
                </c:pt>
                <c:pt idx="4555">
                  <c:v>5.4652777777777772E-2</c:v>
                </c:pt>
                <c:pt idx="4556">
                  <c:v>5.4664351851851846E-2</c:v>
                </c:pt>
                <c:pt idx="4557">
                  <c:v>5.4675925925925926E-2</c:v>
                </c:pt>
                <c:pt idx="4558">
                  <c:v>5.46875E-2</c:v>
                </c:pt>
                <c:pt idx="4559">
                  <c:v>5.4699074074074074E-2</c:v>
                </c:pt>
                <c:pt idx="4560">
                  <c:v>5.4710648148148154E-2</c:v>
                </c:pt>
                <c:pt idx="4561">
                  <c:v>5.4722222222222228E-2</c:v>
                </c:pt>
                <c:pt idx="4562">
                  <c:v>5.4733796296296294E-2</c:v>
                </c:pt>
                <c:pt idx="4563">
                  <c:v>5.4745370370370368E-2</c:v>
                </c:pt>
                <c:pt idx="4564">
                  <c:v>5.4756944444444448E-2</c:v>
                </c:pt>
                <c:pt idx="4565">
                  <c:v>5.4768518518518522E-2</c:v>
                </c:pt>
                <c:pt idx="4566">
                  <c:v>5.4780092592592589E-2</c:v>
                </c:pt>
                <c:pt idx="4567">
                  <c:v>5.4791666666666662E-2</c:v>
                </c:pt>
                <c:pt idx="4568">
                  <c:v>5.4803240740740743E-2</c:v>
                </c:pt>
                <c:pt idx="4569">
                  <c:v>5.4814814814814816E-2</c:v>
                </c:pt>
                <c:pt idx="4570">
                  <c:v>5.482638888888889E-2</c:v>
                </c:pt>
                <c:pt idx="4571">
                  <c:v>5.4837962962962956E-2</c:v>
                </c:pt>
                <c:pt idx="4572">
                  <c:v>5.4849537037037037E-2</c:v>
                </c:pt>
                <c:pt idx="4573">
                  <c:v>5.486111111111111E-2</c:v>
                </c:pt>
                <c:pt idx="4574">
                  <c:v>5.4872685185185184E-2</c:v>
                </c:pt>
                <c:pt idx="4575">
                  <c:v>5.4884259259259265E-2</c:v>
                </c:pt>
                <c:pt idx="4576">
                  <c:v>5.4895833333333331E-2</c:v>
                </c:pt>
                <c:pt idx="4577">
                  <c:v>5.4907407407407405E-2</c:v>
                </c:pt>
                <c:pt idx="4578">
                  <c:v>5.4918981481481478E-2</c:v>
                </c:pt>
                <c:pt idx="4579">
                  <c:v>5.4930555555555559E-2</c:v>
                </c:pt>
                <c:pt idx="4580">
                  <c:v>5.4942129629629632E-2</c:v>
                </c:pt>
                <c:pt idx="4581">
                  <c:v>5.4953703703703706E-2</c:v>
                </c:pt>
                <c:pt idx="4582">
                  <c:v>5.4965277777777773E-2</c:v>
                </c:pt>
                <c:pt idx="4583">
                  <c:v>5.4976851851851853E-2</c:v>
                </c:pt>
                <c:pt idx="4584">
                  <c:v>5.4988425925925927E-2</c:v>
                </c:pt>
                <c:pt idx="4585">
                  <c:v>5.5E-2</c:v>
                </c:pt>
                <c:pt idx="4586">
                  <c:v>5.5011574074074067E-2</c:v>
                </c:pt>
                <c:pt idx="4587">
                  <c:v>5.5023148148148147E-2</c:v>
                </c:pt>
                <c:pt idx="4588">
                  <c:v>5.5034722222222221E-2</c:v>
                </c:pt>
                <c:pt idx="4589">
                  <c:v>5.5046296296296295E-2</c:v>
                </c:pt>
                <c:pt idx="4590">
                  <c:v>5.5057870370370375E-2</c:v>
                </c:pt>
                <c:pt idx="4591">
                  <c:v>5.5069444444444449E-2</c:v>
                </c:pt>
                <c:pt idx="4592">
                  <c:v>5.5081018518518515E-2</c:v>
                </c:pt>
                <c:pt idx="4593">
                  <c:v>5.5092592592592589E-2</c:v>
                </c:pt>
                <c:pt idx="4594">
                  <c:v>5.5104166666666669E-2</c:v>
                </c:pt>
                <c:pt idx="4595">
                  <c:v>5.5115740740740743E-2</c:v>
                </c:pt>
                <c:pt idx="4596">
                  <c:v>5.512731481481481E-2</c:v>
                </c:pt>
                <c:pt idx="4597">
                  <c:v>5.5138888888888883E-2</c:v>
                </c:pt>
                <c:pt idx="4598">
                  <c:v>5.5150462962962964E-2</c:v>
                </c:pt>
                <c:pt idx="4599">
                  <c:v>5.5162037037037037E-2</c:v>
                </c:pt>
                <c:pt idx="4600">
                  <c:v>5.5173611111111111E-2</c:v>
                </c:pt>
                <c:pt idx="4601">
                  <c:v>5.5185185185185191E-2</c:v>
                </c:pt>
                <c:pt idx="4602">
                  <c:v>5.5196759259259265E-2</c:v>
                </c:pt>
                <c:pt idx="4603">
                  <c:v>5.5208333333333331E-2</c:v>
                </c:pt>
                <c:pt idx="4604">
                  <c:v>5.5219907407407405E-2</c:v>
                </c:pt>
                <c:pt idx="4605">
                  <c:v>5.5231481481481486E-2</c:v>
                </c:pt>
                <c:pt idx="4606">
                  <c:v>5.5243055555555559E-2</c:v>
                </c:pt>
                <c:pt idx="4607">
                  <c:v>5.5254629629629626E-2</c:v>
                </c:pt>
                <c:pt idx="4608">
                  <c:v>5.5266203703703699E-2</c:v>
                </c:pt>
                <c:pt idx="4609">
                  <c:v>5.527777777777778E-2</c:v>
                </c:pt>
                <c:pt idx="4610">
                  <c:v>5.5289351851851853E-2</c:v>
                </c:pt>
                <c:pt idx="4611">
                  <c:v>5.5300925925925927E-2</c:v>
                </c:pt>
                <c:pt idx="4612">
                  <c:v>5.5312499999999994E-2</c:v>
                </c:pt>
                <c:pt idx="4613">
                  <c:v>5.5324074074074074E-2</c:v>
                </c:pt>
                <c:pt idx="4614">
                  <c:v>5.5335648148148148E-2</c:v>
                </c:pt>
                <c:pt idx="4615">
                  <c:v>5.5347222222222221E-2</c:v>
                </c:pt>
                <c:pt idx="4616">
                  <c:v>5.5358796296296288E-2</c:v>
                </c:pt>
                <c:pt idx="4617">
                  <c:v>5.5370370370370368E-2</c:v>
                </c:pt>
                <c:pt idx="4618">
                  <c:v>5.5381944444444442E-2</c:v>
                </c:pt>
                <c:pt idx="4619">
                  <c:v>5.5393518518518516E-2</c:v>
                </c:pt>
                <c:pt idx="4620">
                  <c:v>5.5405092592592596E-2</c:v>
                </c:pt>
                <c:pt idx="4621">
                  <c:v>5.541666666666667E-2</c:v>
                </c:pt>
                <c:pt idx="4622">
                  <c:v>5.5428240740740743E-2</c:v>
                </c:pt>
                <c:pt idx="4623">
                  <c:v>5.543981481481481E-2</c:v>
                </c:pt>
                <c:pt idx="4624">
                  <c:v>5.545138888888889E-2</c:v>
                </c:pt>
                <c:pt idx="4625">
                  <c:v>5.5462962962962964E-2</c:v>
                </c:pt>
                <c:pt idx="4626">
                  <c:v>5.5474537037037037E-2</c:v>
                </c:pt>
                <c:pt idx="4627">
                  <c:v>5.5486111111111104E-2</c:v>
                </c:pt>
                <c:pt idx="4628">
                  <c:v>5.5497685185185185E-2</c:v>
                </c:pt>
                <c:pt idx="4629">
                  <c:v>5.5509259259259258E-2</c:v>
                </c:pt>
                <c:pt idx="4630">
                  <c:v>5.5520833333333332E-2</c:v>
                </c:pt>
                <c:pt idx="4631">
                  <c:v>5.5532407407407412E-2</c:v>
                </c:pt>
                <c:pt idx="4632">
                  <c:v>5.5543981481481486E-2</c:v>
                </c:pt>
                <c:pt idx="4633">
                  <c:v>5.5555555555555552E-2</c:v>
                </c:pt>
                <c:pt idx="4634">
                  <c:v>5.5567129629629626E-2</c:v>
                </c:pt>
                <c:pt idx="4635">
                  <c:v>5.5578703703703707E-2</c:v>
                </c:pt>
                <c:pt idx="4636">
                  <c:v>5.559027777777778E-2</c:v>
                </c:pt>
                <c:pt idx="4637">
                  <c:v>5.5601851851851847E-2</c:v>
                </c:pt>
                <c:pt idx="4638">
                  <c:v>5.561342592592592E-2</c:v>
                </c:pt>
                <c:pt idx="4639">
                  <c:v>5.5625000000000001E-2</c:v>
                </c:pt>
                <c:pt idx="4640">
                  <c:v>5.5636574074074074E-2</c:v>
                </c:pt>
                <c:pt idx="4641">
                  <c:v>5.5648148148148148E-2</c:v>
                </c:pt>
                <c:pt idx="4642">
                  <c:v>5.5659722222222228E-2</c:v>
                </c:pt>
                <c:pt idx="4643">
                  <c:v>5.5671296296296302E-2</c:v>
                </c:pt>
                <c:pt idx="4644">
                  <c:v>5.5682870370370369E-2</c:v>
                </c:pt>
                <c:pt idx="4645">
                  <c:v>5.5694444444444442E-2</c:v>
                </c:pt>
                <c:pt idx="4646">
                  <c:v>5.5694444444444442E-2</c:v>
                </c:pt>
                <c:pt idx="4647">
                  <c:v>5.5717592592592596E-2</c:v>
                </c:pt>
                <c:pt idx="4648">
                  <c:v>5.5717592592592596E-2</c:v>
                </c:pt>
                <c:pt idx="4649">
                  <c:v>5.5729166666666663E-2</c:v>
                </c:pt>
                <c:pt idx="4650">
                  <c:v>5.5740740740740737E-2</c:v>
                </c:pt>
                <c:pt idx="4651">
                  <c:v>5.5752314814814817E-2</c:v>
                </c:pt>
                <c:pt idx="4652">
                  <c:v>5.5763888888888891E-2</c:v>
                </c:pt>
                <c:pt idx="4653">
                  <c:v>5.5775462962962964E-2</c:v>
                </c:pt>
                <c:pt idx="4654">
                  <c:v>5.5787037037037031E-2</c:v>
                </c:pt>
                <c:pt idx="4655">
                  <c:v>5.5798611111111111E-2</c:v>
                </c:pt>
                <c:pt idx="4656">
                  <c:v>5.5810185185185185E-2</c:v>
                </c:pt>
                <c:pt idx="4657">
                  <c:v>5.5821759259259258E-2</c:v>
                </c:pt>
                <c:pt idx="4658">
                  <c:v>5.5833333333333325E-2</c:v>
                </c:pt>
                <c:pt idx="4659">
                  <c:v>5.5844907407407406E-2</c:v>
                </c:pt>
                <c:pt idx="4660">
                  <c:v>5.5856481481481479E-2</c:v>
                </c:pt>
                <c:pt idx="4661">
                  <c:v>5.5868055555555553E-2</c:v>
                </c:pt>
                <c:pt idx="4662">
                  <c:v>5.5879629629629633E-2</c:v>
                </c:pt>
                <c:pt idx="4663">
                  <c:v>5.5891203703703707E-2</c:v>
                </c:pt>
                <c:pt idx="4664">
                  <c:v>5.590277777777778E-2</c:v>
                </c:pt>
                <c:pt idx="4665">
                  <c:v>5.5914351851851847E-2</c:v>
                </c:pt>
                <c:pt idx="4666">
                  <c:v>5.5925925925925928E-2</c:v>
                </c:pt>
                <c:pt idx="4667">
                  <c:v>5.5937500000000001E-2</c:v>
                </c:pt>
                <c:pt idx="4668">
                  <c:v>5.5949074074074075E-2</c:v>
                </c:pt>
                <c:pt idx="4669">
                  <c:v>5.5960648148148141E-2</c:v>
                </c:pt>
                <c:pt idx="4670">
                  <c:v>5.5972222222222222E-2</c:v>
                </c:pt>
                <c:pt idx="4671">
                  <c:v>5.5983796296296295E-2</c:v>
                </c:pt>
                <c:pt idx="4672">
                  <c:v>5.5995370370370369E-2</c:v>
                </c:pt>
                <c:pt idx="4673">
                  <c:v>5.6006944444444449E-2</c:v>
                </c:pt>
                <c:pt idx="4674">
                  <c:v>5.6018518518518523E-2</c:v>
                </c:pt>
                <c:pt idx="4675">
                  <c:v>5.603009259259259E-2</c:v>
                </c:pt>
                <c:pt idx="4676">
                  <c:v>5.6041666666666663E-2</c:v>
                </c:pt>
                <c:pt idx="4677">
                  <c:v>5.6053240740740744E-2</c:v>
                </c:pt>
                <c:pt idx="4678">
                  <c:v>5.6064814814814817E-2</c:v>
                </c:pt>
                <c:pt idx="4679">
                  <c:v>5.6076388888888884E-2</c:v>
                </c:pt>
                <c:pt idx="4680">
                  <c:v>5.6087962962962958E-2</c:v>
                </c:pt>
                <c:pt idx="4681">
                  <c:v>5.6099537037037038E-2</c:v>
                </c:pt>
                <c:pt idx="4682">
                  <c:v>5.6111111111111112E-2</c:v>
                </c:pt>
                <c:pt idx="4683">
                  <c:v>5.6122685185185185E-2</c:v>
                </c:pt>
                <c:pt idx="4684">
                  <c:v>5.6134259259259266E-2</c:v>
                </c:pt>
                <c:pt idx="4685">
                  <c:v>5.6145833333333339E-2</c:v>
                </c:pt>
                <c:pt idx="4686">
                  <c:v>5.6157407407407406E-2</c:v>
                </c:pt>
                <c:pt idx="4687">
                  <c:v>5.6168981481481479E-2</c:v>
                </c:pt>
                <c:pt idx="4688">
                  <c:v>5.618055555555556E-2</c:v>
                </c:pt>
                <c:pt idx="4689">
                  <c:v>5.6192129629629634E-2</c:v>
                </c:pt>
                <c:pt idx="4690">
                  <c:v>5.62037037037037E-2</c:v>
                </c:pt>
                <c:pt idx="4691">
                  <c:v>5.6215277777777774E-2</c:v>
                </c:pt>
                <c:pt idx="4692">
                  <c:v>5.6226851851851854E-2</c:v>
                </c:pt>
                <c:pt idx="4693">
                  <c:v>5.6238425925925928E-2</c:v>
                </c:pt>
                <c:pt idx="4694">
                  <c:v>5.6250000000000001E-2</c:v>
                </c:pt>
                <c:pt idx="4695">
                  <c:v>5.6261574074074068E-2</c:v>
                </c:pt>
                <c:pt idx="4696">
                  <c:v>5.6273148148148149E-2</c:v>
                </c:pt>
                <c:pt idx="4697">
                  <c:v>5.6284722222222222E-2</c:v>
                </c:pt>
                <c:pt idx="4698">
                  <c:v>5.6296296296296296E-2</c:v>
                </c:pt>
                <c:pt idx="4699">
                  <c:v>5.6307870370370362E-2</c:v>
                </c:pt>
                <c:pt idx="4700">
                  <c:v>5.6319444444444443E-2</c:v>
                </c:pt>
                <c:pt idx="4701">
                  <c:v>5.6331018518518516E-2</c:v>
                </c:pt>
                <c:pt idx="4702">
                  <c:v>5.634259259259259E-2</c:v>
                </c:pt>
                <c:pt idx="4703">
                  <c:v>5.635416666666667E-2</c:v>
                </c:pt>
                <c:pt idx="4704">
                  <c:v>5.6365740740740744E-2</c:v>
                </c:pt>
                <c:pt idx="4705">
                  <c:v>5.6377314814814818E-2</c:v>
                </c:pt>
                <c:pt idx="4706">
                  <c:v>5.6388888888888884E-2</c:v>
                </c:pt>
                <c:pt idx="4707">
                  <c:v>5.6400462962962965E-2</c:v>
                </c:pt>
                <c:pt idx="4708">
                  <c:v>5.6412037037037038E-2</c:v>
                </c:pt>
                <c:pt idx="4709">
                  <c:v>5.6423611111111112E-2</c:v>
                </c:pt>
                <c:pt idx="4710">
                  <c:v>5.6435185185185179E-2</c:v>
                </c:pt>
                <c:pt idx="4711">
                  <c:v>5.6446759259259259E-2</c:v>
                </c:pt>
                <c:pt idx="4712">
                  <c:v>5.6458333333333333E-2</c:v>
                </c:pt>
                <c:pt idx="4713">
                  <c:v>5.6469907407407406E-2</c:v>
                </c:pt>
                <c:pt idx="4714">
                  <c:v>5.6481481481481487E-2</c:v>
                </c:pt>
                <c:pt idx="4715">
                  <c:v>5.649305555555556E-2</c:v>
                </c:pt>
                <c:pt idx="4716">
                  <c:v>5.6504629629629627E-2</c:v>
                </c:pt>
                <c:pt idx="4717">
                  <c:v>5.65162037037037E-2</c:v>
                </c:pt>
                <c:pt idx="4718">
                  <c:v>5.6527777777777781E-2</c:v>
                </c:pt>
                <c:pt idx="4719">
                  <c:v>5.6539351851851855E-2</c:v>
                </c:pt>
                <c:pt idx="4720">
                  <c:v>5.6550925925925921E-2</c:v>
                </c:pt>
                <c:pt idx="4721">
                  <c:v>5.6562499999999995E-2</c:v>
                </c:pt>
                <c:pt idx="4722">
                  <c:v>5.6574074074074075E-2</c:v>
                </c:pt>
                <c:pt idx="4723">
                  <c:v>5.6585648148148149E-2</c:v>
                </c:pt>
                <c:pt idx="4724">
                  <c:v>5.6597222222222222E-2</c:v>
                </c:pt>
                <c:pt idx="4725">
                  <c:v>5.6608796296296303E-2</c:v>
                </c:pt>
                <c:pt idx="4726">
                  <c:v>5.6620370370370376E-2</c:v>
                </c:pt>
                <c:pt idx="4727">
                  <c:v>5.6631944444444443E-2</c:v>
                </c:pt>
                <c:pt idx="4728">
                  <c:v>5.6643518518518517E-2</c:v>
                </c:pt>
                <c:pt idx="4729">
                  <c:v>5.6655092592592597E-2</c:v>
                </c:pt>
                <c:pt idx="4730">
                  <c:v>5.6666666666666671E-2</c:v>
                </c:pt>
                <c:pt idx="4731">
                  <c:v>5.6678240740740737E-2</c:v>
                </c:pt>
                <c:pt idx="4732">
                  <c:v>5.6689814814814811E-2</c:v>
                </c:pt>
                <c:pt idx="4733">
                  <c:v>5.6701388888888891E-2</c:v>
                </c:pt>
                <c:pt idx="4734">
                  <c:v>5.6712962962962965E-2</c:v>
                </c:pt>
                <c:pt idx="4735">
                  <c:v>5.6724537037037039E-2</c:v>
                </c:pt>
                <c:pt idx="4736">
                  <c:v>5.6736111111111105E-2</c:v>
                </c:pt>
                <c:pt idx="4737">
                  <c:v>5.6747685185185186E-2</c:v>
                </c:pt>
                <c:pt idx="4738">
                  <c:v>5.6759259259259259E-2</c:v>
                </c:pt>
                <c:pt idx="4739">
                  <c:v>5.6770833333333333E-2</c:v>
                </c:pt>
                <c:pt idx="4740">
                  <c:v>5.67824074074074E-2</c:v>
                </c:pt>
                <c:pt idx="4741">
                  <c:v>5.679398148148148E-2</c:v>
                </c:pt>
                <c:pt idx="4742">
                  <c:v>5.6805555555555554E-2</c:v>
                </c:pt>
                <c:pt idx="4743">
                  <c:v>5.6817129629629627E-2</c:v>
                </c:pt>
                <c:pt idx="4744">
                  <c:v>5.6828703703703708E-2</c:v>
                </c:pt>
                <c:pt idx="4745">
                  <c:v>5.6840277777777781E-2</c:v>
                </c:pt>
                <c:pt idx="4746">
                  <c:v>5.6851851851851855E-2</c:v>
                </c:pt>
                <c:pt idx="4747">
                  <c:v>5.6863425925925921E-2</c:v>
                </c:pt>
                <c:pt idx="4748">
                  <c:v>5.6875000000000002E-2</c:v>
                </c:pt>
                <c:pt idx="4749">
                  <c:v>5.6886574074074076E-2</c:v>
                </c:pt>
                <c:pt idx="4750">
                  <c:v>5.6898148148148149E-2</c:v>
                </c:pt>
                <c:pt idx="4751">
                  <c:v>5.6909722222222216E-2</c:v>
                </c:pt>
                <c:pt idx="4752">
                  <c:v>5.6921296296296296E-2</c:v>
                </c:pt>
                <c:pt idx="4753">
                  <c:v>5.693287037037037E-2</c:v>
                </c:pt>
                <c:pt idx="4754">
                  <c:v>5.6944444444444443E-2</c:v>
                </c:pt>
                <c:pt idx="4755">
                  <c:v>5.6956018518518524E-2</c:v>
                </c:pt>
                <c:pt idx="4756">
                  <c:v>5.6967592592592597E-2</c:v>
                </c:pt>
                <c:pt idx="4757">
                  <c:v>5.6979166666666664E-2</c:v>
                </c:pt>
                <c:pt idx="4758">
                  <c:v>5.6990740740740738E-2</c:v>
                </c:pt>
                <c:pt idx="4759">
                  <c:v>5.7002314814814818E-2</c:v>
                </c:pt>
                <c:pt idx="4760">
                  <c:v>5.7013888888888892E-2</c:v>
                </c:pt>
                <c:pt idx="4761">
                  <c:v>5.7025462962962958E-2</c:v>
                </c:pt>
                <c:pt idx="4762">
                  <c:v>5.7037037037037032E-2</c:v>
                </c:pt>
                <c:pt idx="4763">
                  <c:v>5.7048611111111112E-2</c:v>
                </c:pt>
                <c:pt idx="4764">
                  <c:v>5.7060185185185186E-2</c:v>
                </c:pt>
                <c:pt idx="4765">
                  <c:v>5.707175925925926E-2</c:v>
                </c:pt>
                <c:pt idx="4766">
                  <c:v>5.708333333333334E-2</c:v>
                </c:pt>
                <c:pt idx="4767">
                  <c:v>5.7094907407407407E-2</c:v>
                </c:pt>
                <c:pt idx="4768">
                  <c:v>5.710648148148148E-2</c:v>
                </c:pt>
                <c:pt idx="4769">
                  <c:v>5.7118055555555554E-2</c:v>
                </c:pt>
                <c:pt idx="4770">
                  <c:v>5.7129629629629634E-2</c:v>
                </c:pt>
                <c:pt idx="4771">
                  <c:v>5.7141203703703708E-2</c:v>
                </c:pt>
                <c:pt idx="4772">
                  <c:v>5.7152777777777775E-2</c:v>
                </c:pt>
                <c:pt idx="4773">
                  <c:v>5.7164351851851848E-2</c:v>
                </c:pt>
                <c:pt idx="4774">
                  <c:v>5.7175925925925929E-2</c:v>
                </c:pt>
                <c:pt idx="4775">
                  <c:v>5.7187500000000002E-2</c:v>
                </c:pt>
                <c:pt idx="4776">
                  <c:v>5.7199074074074076E-2</c:v>
                </c:pt>
                <c:pt idx="4777">
                  <c:v>5.7210648148148142E-2</c:v>
                </c:pt>
                <c:pt idx="4778">
                  <c:v>5.7222222222222223E-2</c:v>
                </c:pt>
                <c:pt idx="4779">
                  <c:v>5.7233796296296297E-2</c:v>
                </c:pt>
                <c:pt idx="4780">
                  <c:v>5.724537037037037E-2</c:v>
                </c:pt>
                <c:pt idx="4781">
                  <c:v>5.7256944444444437E-2</c:v>
                </c:pt>
                <c:pt idx="4782">
                  <c:v>5.7268518518518517E-2</c:v>
                </c:pt>
                <c:pt idx="4783">
                  <c:v>5.7280092592592591E-2</c:v>
                </c:pt>
                <c:pt idx="4784">
                  <c:v>5.7291666666666664E-2</c:v>
                </c:pt>
                <c:pt idx="4785">
                  <c:v>5.7303240740740745E-2</c:v>
                </c:pt>
                <c:pt idx="4786">
                  <c:v>5.7314814814814818E-2</c:v>
                </c:pt>
                <c:pt idx="4787">
                  <c:v>5.7326388888888892E-2</c:v>
                </c:pt>
                <c:pt idx="4788">
                  <c:v>5.7337962962962959E-2</c:v>
                </c:pt>
                <c:pt idx="4789">
                  <c:v>5.7349537037037039E-2</c:v>
                </c:pt>
                <c:pt idx="4790">
                  <c:v>5.7361111111111113E-2</c:v>
                </c:pt>
                <c:pt idx="4791">
                  <c:v>5.7372685185185186E-2</c:v>
                </c:pt>
                <c:pt idx="4792">
                  <c:v>5.7384259259259253E-2</c:v>
                </c:pt>
                <c:pt idx="4793">
                  <c:v>5.7395833333333333E-2</c:v>
                </c:pt>
                <c:pt idx="4794">
                  <c:v>5.7407407407407407E-2</c:v>
                </c:pt>
                <c:pt idx="4795">
                  <c:v>5.7418981481481481E-2</c:v>
                </c:pt>
                <c:pt idx="4796">
                  <c:v>5.7430555555555561E-2</c:v>
                </c:pt>
                <c:pt idx="4797">
                  <c:v>5.7442129629629628E-2</c:v>
                </c:pt>
                <c:pt idx="4798">
                  <c:v>5.7453703703703701E-2</c:v>
                </c:pt>
                <c:pt idx="4799">
                  <c:v>5.7465277777777775E-2</c:v>
                </c:pt>
                <c:pt idx="4800">
                  <c:v>5.7476851851851855E-2</c:v>
                </c:pt>
                <c:pt idx="4801">
                  <c:v>5.7488425925925929E-2</c:v>
                </c:pt>
                <c:pt idx="4802">
                  <c:v>5.7499999999999996E-2</c:v>
                </c:pt>
                <c:pt idx="4803">
                  <c:v>5.7511574074074069E-2</c:v>
                </c:pt>
                <c:pt idx="4804">
                  <c:v>5.752314814814815E-2</c:v>
                </c:pt>
                <c:pt idx="4805">
                  <c:v>5.7534722222222223E-2</c:v>
                </c:pt>
                <c:pt idx="4806">
                  <c:v>5.7546296296296297E-2</c:v>
                </c:pt>
                <c:pt idx="4807">
                  <c:v>5.7557870370370377E-2</c:v>
                </c:pt>
                <c:pt idx="4808">
                  <c:v>5.7569444444444444E-2</c:v>
                </c:pt>
                <c:pt idx="4809">
                  <c:v>5.7581018518518517E-2</c:v>
                </c:pt>
                <c:pt idx="4810">
                  <c:v>5.7592592592592591E-2</c:v>
                </c:pt>
                <c:pt idx="4811">
                  <c:v>5.7604166666666672E-2</c:v>
                </c:pt>
                <c:pt idx="4812">
                  <c:v>5.7615740740740738E-2</c:v>
                </c:pt>
                <c:pt idx="4813">
                  <c:v>5.7627314814814812E-2</c:v>
                </c:pt>
                <c:pt idx="4814">
                  <c:v>5.7638888888888885E-2</c:v>
                </c:pt>
                <c:pt idx="4815">
                  <c:v>5.7650462962962966E-2</c:v>
                </c:pt>
                <c:pt idx="4816">
                  <c:v>5.7662037037037039E-2</c:v>
                </c:pt>
                <c:pt idx="4817">
                  <c:v>5.7673611111111113E-2</c:v>
                </c:pt>
                <c:pt idx="4818">
                  <c:v>5.768518518518518E-2</c:v>
                </c:pt>
                <c:pt idx="4819">
                  <c:v>5.769675925925926E-2</c:v>
                </c:pt>
                <c:pt idx="4820">
                  <c:v>5.7708333333333334E-2</c:v>
                </c:pt>
                <c:pt idx="4821">
                  <c:v>5.7719907407407407E-2</c:v>
                </c:pt>
                <c:pt idx="4822">
                  <c:v>5.7731481481481474E-2</c:v>
                </c:pt>
                <c:pt idx="4823">
                  <c:v>5.7743055555555554E-2</c:v>
                </c:pt>
                <c:pt idx="4824">
                  <c:v>5.7754629629629628E-2</c:v>
                </c:pt>
                <c:pt idx="4825">
                  <c:v>5.7766203703703702E-2</c:v>
                </c:pt>
                <c:pt idx="4826">
                  <c:v>5.7777777777777782E-2</c:v>
                </c:pt>
                <c:pt idx="4827">
                  <c:v>5.7789351851851856E-2</c:v>
                </c:pt>
                <c:pt idx="4828">
                  <c:v>5.7800925925925929E-2</c:v>
                </c:pt>
                <c:pt idx="4829">
                  <c:v>5.7812499999999996E-2</c:v>
                </c:pt>
                <c:pt idx="4830">
                  <c:v>5.7824074074074076E-2</c:v>
                </c:pt>
                <c:pt idx="4831">
                  <c:v>5.783564814814815E-2</c:v>
                </c:pt>
                <c:pt idx="4832">
                  <c:v>5.7847222222222223E-2</c:v>
                </c:pt>
                <c:pt idx="4833">
                  <c:v>5.785879629629629E-2</c:v>
                </c:pt>
                <c:pt idx="4834">
                  <c:v>5.7870370370370371E-2</c:v>
                </c:pt>
                <c:pt idx="4835">
                  <c:v>5.7881944444444444E-2</c:v>
                </c:pt>
                <c:pt idx="4836">
                  <c:v>5.7893518518518518E-2</c:v>
                </c:pt>
                <c:pt idx="4837">
                  <c:v>5.7905092592592598E-2</c:v>
                </c:pt>
                <c:pt idx="4838">
                  <c:v>5.7916666666666665E-2</c:v>
                </c:pt>
                <c:pt idx="4839">
                  <c:v>5.7928240740740738E-2</c:v>
                </c:pt>
                <c:pt idx="4840">
                  <c:v>5.7939814814814812E-2</c:v>
                </c:pt>
                <c:pt idx="4841">
                  <c:v>5.7951388888888893E-2</c:v>
                </c:pt>
                <c:pt idx="4842">
                  <c:v>5.7962962962962959E-2</c:v>
                </c:pt>
                <c:pt idx="4843">
                  <c:v>5.7974537037037033E-2</c:v>
                </c:pt>
                <c:pt idx="4844">
                  <c:v>5.7986111111111106E-2</c:v>
                </c:pt>
                <c:pt idx="4845">
                  <c:v>5.7997685185185187E-2</c:v>
                </c:pt>
                <c:pt idx="4846">
                  <c:v>5.800925925925926E-2</c:v>
                </c:pt>
                <c:pt idx="4847">
                  <c:v>5.8020833333333334E-2</c:v>
                </c:pt>
                <c:pt idx="4848">
                  <c:v>5.8032407407407414E-2</c:v>
                </c:pt>
                <c:pt idx="4849">
                  <c:v>5.8043981481481481E-2</c:v>
                </c:pt>
                <c:pt idx="4850">
                  <c:v>5.8055555555555555E-2</c:v>
                </c:pt>
                <c:pt idx="4851">
                  <c:v>5.8067129629629628E-2</c:v>
                </c:pt>
                <c:pt idx="4852">
                  <c:v>5.8078703703703709E-2</c:v>
                </c:pt>
                <c:pt idx="4853">
                  <c:v>5.8090277777777775E-2</c:v>
                </c:pt>
                <c:pt idx="4854">
                  <c:v>5.8101851851851849E-2</c:v>
                </c:pt>
                <c:pt idx="4855">
                  <c:v>5.8113425925925923E-2</c:v>
                </c:pt>
                <c:pt idx="4856">
                  <c:v>5.8125000000000003E-2</c:v>
                </c:pt>
                <c:pt idx="4857">
                  <c:v>5.8136574074074077E-2</c:v>
                </c:pt>
                <c:pt idx="4858">
                  <c:v>5.814814814814815E-2</c:v>
                </c:pt>
                <c:pt idx="4859">
                  <c:v>5.8159722222222217E-2</c:v>
                </c:pt>
                <c:pt idx="4860">
                  <c:v>5.8171296296296297E-2</c:v>
                </c:pt>
                <c:pt idx="4861">
                  <c:v>5.8182870370370371E-2</c:v>
                </c:pt>
                <c:pt idx="4862">
                  <c:v>5.8194444444444444E-2</c:v>
                </c:pt>
                <c:pt idx="4863">
                  <c:v>5.8206018518518511E-2</c:v>
                </c:pt>
                <c:pt idx="4864">
                  <c:v>5.8217592592592592E-2</c:v>
                </c:pt>
                <c:pt idx="4865">
                  <c:v>5.8229166666666665E-2</c:v>
                </c:pt>
                <c:pt idx="4866">
                  <c:v>5.8240740740740739E-2</c:v>
                </c:pt>
                <c:pt idx="4867">
                  <c:v>5.8252314814814819E-2</c:v>
                </c:pt>
                <c:pt idx="4868">
                  <c:v>5.8263888888888893E-2</c:v>
                </c:pt>
                <c:pt idx="4869">
                  <c:v>5.8275462962962966E-2</c:v>
                </c:pt>
                <c:pt idx="4870">
                  <c:v>5.8287037037037033E-2</c:v>
                </c:pt>
                <c:pt idx="4871">
                  <c:v>5.8298611111111114E-2</c:v>
                </c:pt>
                <c:pt idx="4872">
                  <c:v>5.8310185185185187E-2</c:v>
                </c:pt>
                <c:pt idx="4873">
                  <c:v>5.8321759259259261E-2</c:v>
                </c:pt>
                <c:pt idx="4874">
                  <c:v>5.8333333333333327E-2</c:v>
                </c:pt>
                <c:pt idx="4875">
                  <c:v>5.8344907407407408E-2</c:v>
                </c:pt>
                <c:pt idx="4876">
                  <c:v>5.8356481481481481E-2</c:v>
                </c:pt>
                <c:pt idx="4877">
                  <c:v>5.8368055555555555E-2</c:v>
                </c:pt>
                <c:pt idx="4878">
                  <c:v>5.8379629629629635E-2</c:v>
                </c:pt>
                <c:pt idx="4879">
                  <c:v>5.8391203703703702E-2</c:v>
                </c:pt>
                <c:pt idx="4880">
                  <c:v>5.8402777777777776E-2</c:v>
                </c:pt>
                <c:pt idx="4881">
                  <c:v>5.8414351851851849E-2</c:v>
                </c:pt>
                <c:pt idx="4882">
                  <c:v>5.842592592592593E-2</c:v>
                </c:pt>
                <c:pt idx="4883">
                  <c:v>5.8437499999999996E-2</c:v>
                </c:pt>
                <c:pt idx="4884">
                  <c:v>5.844907407407407E-2</c:v>
                </c:pt>
                <c:pt idx="4885">
                  <c:v>5.8460648148148144E-2</c:v>
                </c:pt>
                <c:pt idx="4886">
                  <c:v>5.8472222222222224E-2</c:v>
                </c:pt>
                <c:pt idx="4887">
                  <c:v>5.8483796296296298E-2</c:v>
                </c:pt>
                <c:pt idx="4888">
                  <c:v>5.8495370370370371E-2</c:v>
                </c:pt>
                <c:pt idx="4889">
                  <c:v>5.8506944444444452E-2</c:v>
                </c:pt>
                <c:pt idx="4890">
                  <c:v>5.8518518518518518E-2</c:v>
                </c:pt>
                <c:pt idx="4891">
                  <c:v>5.8530092592592592E-2</c:v>
                </c:pt>
                <c:pt idx="4892">
                  <c:v>5.8541666666666665E-2</c:v>
                </c:pt>
                <c:pt idx="4893">
                  <c:v>5.8553240740740746E-2</c:v>
                </c:pt>
                <c:pt idx="4894">
                  <c:v>5.8564814814814813E-2</c:v>
                </c:pt>
                <c:pt idx="4895">
                  <c:v>5.8576388888888886E-2</c:v>
                </c:pt>
                <c:pt idx="4896">
                  <c:v>5.858796296296296E-2</c:v>
                </c:pt>
                <c:pt idx="4897">
                  <c:v>5.859953703703704E-2</c:v>
                </c:pt>
                <c:pt idx="4898">
                  <c:v>5.8611111111111114E-2</c:v>
                </c:pt>
                <c:pt idx="4899">
                  <c:v>5.8622685185185187E-2</c:v>
                </c:pt>
                <c:pt idx="4900">
                  <c:v>5.8634259259259254E-2</c:v>
                </c:pt>
                <c:pt idx="4901">
                  <c:v>5.8645833333333335E-2</c:v>
                </c:pt>
                <c:pt idx="4902">
                  <c:v>5.8657407407407408E-2</c:v>
                </c:pt>
                <c:pt idx="4903">
                  <c:v>5.8668981481481482E-2</c:v>
                </c:pt>
                <c:pt idx="4904">
                  <c:v>5.8680555555555548E-2</c:v>
                </c:pt>
                <c:pt idx="4905">
                  <c:v>5.8692129629629629E-2</c:v>
                </c:pt>
                <c:pt idx="4906">
                  <c:v>5.8703703703703702E-2</c:v>
                </c:pt>
                <c:pt idx="4907">
                  <c:v>5.8715277777777776E-2</c:v>
                </c:pt>
                <c:pt idx="4908">
                  <c:v>5.8726851851851856E-2</c:v>
                </c:pt>
                <c:pt idx="4909">
                  <c:v>5.873842592592593E-2</c:v>
                </c:pt>
                <c:pt idx="4910">
                  <c:v>5.8750000000000004E-2</c:v>
                </c:pt>
                <c:pt idx="4911">
                  <c:v>5.876157407407407E-2</c:v>
                </c:pt>
                <c:pt idx="4912">
                  <c:v>5.8773148148148151E-2</c:v>
                </c:pt>
                <c:pt idx="4913">
                  <c:v>5.8784722222222224E-2</c:v>
                </c:pt>
                <c:pt idx="4914">
                  <c:v>5.8796296296296298E-2</c:v>
                </c:pt>
                <c:pt idx="4915">
                  <c:v>5.8807870370370365E-2</c:v>
                </c:pt>
                <c:pt idx="4916">
                  <c:v>5.8819444444444445E-2</c:v>
                </c:pt>
                <c:pt idx="4917">
                  <c:v>5.8831018518518519E-2</c:v>
                </c:pt>
                <c:pt idx="4918">
                  <c:v>5.8842592592592592E-2</c:v>
                </c:pt>
                <c:pt idx="4919">
                  <c:v>5.8854166666666673E-2</c:v>
                </c:pt>
                <c:pt idx="4920">
                  <c:v>5.8865740740740739E-2</c:v>
                </c:pt>
                <c:pt idx="4921">
                  <c:v>5.8877314814814813E-2</c:v>
                </c:pt>
                <c:pt idx="4922">
                  <c:v>5.8888888888888886E-2</c:v>
                </c:pt>
                <c:pt idx="4923">
                  <c:v>5.8900462962962967E-2</c:v>
                </c:pt>
                <c:pt idx="4924">
                  <c:v>5.8912037037037034E-2</c:v>
                </c:pt>
                <c:pt idx="4925">
                  <c:v>5.8923611111111107E-2</c:v>
                </c:pt>
                <c:pt idx="4926">
                  <c:v>5.8935185185185181E-2</c:v>
                </c:pt>
                <c:pt idx="4927">
                  <c:v>5.8946759259259261E-2</c:v>
                </c:pt>
                <c:pt idx="4928">
                  <c:v>5.8958333333333335E-2</c:v>
                </c:pt>
                <c:pt idx="4929">
                  <c:v>5.8969907407407408E-2</c:v>
                </c:pt>
                <c:pt idx="4930">
                  <c:v>5.8981481481481489E-2</c:v>
                </c:pt>
                <c:pt idx="4931">
                  <c:v>5.8993055555555556E-2</c:v>
                </c:pt>
                <c:pt idx="4932">
                  <c:v>5.9004629629629629E-2</c:v>
                </c:pt>
                <c:pt idx="4933">
                  <c:v>5.9016203703703703E-2</c:v>
                </c:pt>
                <c:pt idx="4934">
                  <c:v>5.9027777777777783E-2</c:v>
                </c:pt>
                <c:pt idx="4935">
                  <c:v>5.903935185185185E-2</c:v>
                </c:pt>
                <c:pt idx="4936">
                  <c:v>5.9050925925925923E-2</c:v>
                </c:pt>
                <c:pt idx="4937">
                  <c:v>5.9062499999999997E-2</c:v>
                </c:pt>
                <c:pt idx="4938">
                  <c:v>5.9074074074074077E-2</c:v>
                </c:pt>
                <c:pt idx="4939">
                  <c:v>5.9085648148148151E-2</c:v>
                </c:pt>
                <c:pt idx="4940">
                  <c:v>5.9097222222222225E-2</c:v>
                </c:pt>
                <c:pt idx="4941">
                  <c:v>5.9108796296296291E-2</c:v>
                </c:pt>
                <c:pt idx="4942">
                  <c:v>5.9120370370370372E-2</c:v>
                </c:pt>
                <c:pt idx="4943">
                  <c:v>5.9131944444444445E-2</c:v>
                </c:pt>
                <c:pt idx="4944">
                  <c:v>5.9143518518518519E-2</c:v>
                </c:pt>
                <c:pt idx="4945">
                  <c:v>5.9155092592592586E-2</c:v>
                </c:pt>
                <c:pt idx="4946">
                  <c:v>5.9166666666666666E-2</c:v>
                </c:pt>
                <c:pt idx="4947">
                  <c:v>5.917824074074074E-2</c:v>
                </c:pt>
                <c:pt idx="4948">
                  <c:v>5.9189814814814813E-2</c:v>
                </c:pt>
                <c:pt idx="4949">
                  <c:v>5.9201388888888894E-2</c:v>
                </c:pt>
                <c:pt idx="4950">
                  <c:v>5.9212962962962967E-2</c:v>
                </c:pt>
                <c:pt idx="4951">
                  <c:v>5.9224537037037041E-2</c:v>
                </c:pt>
                <c:pt idx="4952">
                  <c:v>5.9236111111111107E-2</c:v>
                </c:pt>
                <c:pt idx="4953">
                  <c:v>5.9247685185185188E-2</c:v>
                </c:pt>
                <c:pt idx="4954">
                  <c:v>5.9259259259259262E-2</c:v>
                </c:pt>
                <c:pt idx="4955">
                  <c:v>5.9270833333333335E-2</c:v>
                </c:pt>
                <c:pt idx="4956">
                  <c:v>5.9282407407407402E-2</c:v>
                </c:pt>
                <c:pt idx="4957">
                  <c:v>5.9293981481481482E-2</c:v>
                </c:pt>
                <c:pt idx="4958">
                  <c:v>5.9305555555555556E-2</c:v>
                </c:pt>
                <c:pt idx="4959">
                  <c:v>5.9317129629629629E-2</c:v>
                </c:pt>
                <c:pt idx="4960">
                  <c:v>5.932870370370371E-2</c:v>
                </c:pt>
                <c:pt idx="4961">
                  <c:v>5.9340277777777777E-2</c:v>
                </c:pt>
                <c:pt idx="4962">
                  <c:v>5.935185185185185E-2</c:v>
                </c:pt>
                <c:pt idx="4963">
                  <c:v>5.9363425925925924E-2</c:v>
                </c:pt>
                <c:pt idx="4964">
                  <c:v>5.9375000000000004E-2</c:v>
                </c:pt>
                <c:pt idx="4965">
                  <c:v>5.9386574074074071E-2</c:v>
                </c:pt>
                <c:pt idx="4966">
                  <c:v>5.9398148148148144E-2</c:v>
                </c:pt>
                <c:pt idx="4967">
                  <c:v>5.9409722222222218E-2</c:v>
                </c:pt>
                <c:pt idx="4968">
                  <c:v>5.9421296296296298E-2</c:v>
                </c:pt>
                <c:pt idx="4969">
                  <c:v>5.9432870370370372E-2</c:v>
                </c:pt>
                <c:pt idx="4970">
                  <c:v>5.9444444444444446E-2</c:v>
                </c:pt>
                <c:pt idx="4971">
                  <c:v>5.9456018518518526E-2</c:v>
                </c:pt>
                <c:pt idx="4972">
                  <c:v>5.9467592592592593E-2</c:v>
                </c:pt>
                <c:pt idx="4973">
                  <c:v>5.9479166666666666E-2</c:v>
                </c:pt>
                <c:pt idx="4974">
                  <c:v>5.949074074074074E-2</c:v>
                </c:pt>
                <c:pt idx="4975">
                  <c:v>5.950231481481482E-2</c:v>
                </c:pt>
                <c:pt idx="4976">
                  <c:v>5.9513888888888887E-2</c:v>
                </c:pt>
                <c:pt idx="4977">
                  <c:v>5.9525462962962961E-2</c:v>
                </c:pt>
                <c:pt idx="4978">
                  <c:v>5.9537037037037034E-2</c:v>
                </c:pt>
                <c:pt idx="4979">
                  <c:v>5.9548611111111115E-2</c:v>
                </c:pt>
                <c:pt idx="4980">
                  <c:v>5.9560185185185188E-2</c:v>
                </c:pt>
                <c:pt idx="4981">
                  <c:v>5.9571759259259262E-2</c:v>
                </c:pt>
                <c:pt idx="4982">
                  <c:v>5.9583333333333328E-2</c:v>
                </c:pt>
                <c:pt idx="4983">
                  <c:v>5.9594907407407409E-2</c:v>
                </c:pt>
                <c:pt idx="4984">
                  <c:v>5.9606481481481483E-2</c:v>
                </c:pt>
                <c:pt idx="4985">
                  <c:v>5.9618055555555556E-2</c:v>
                </c:pt>
                <c:pt idx="4986">
                  <c:v>5.9629629629629623E-2</c:v>
                </c:pt>
                <c:pt idx="4987">
                  <c:v>5.9641203703703703E-2</c:v>
                </c:pt>
                <c:pt idx="4988">
                  <c:v>5.9652777777777777E-2</c:v>
                </c:pt>
                <c:pt idx="4989">
                  <c:v>5.966435185185185E-2</c:v>
                </c:pt>
                <c:pt idx="4990">
                  <c:v>5.9675925925925931E-2</c:v>
                </c:pt>
                <c:pt idx="4991">
                  <c:v>5.9687500000000004E-2</c:v>
                </c:pt>
                <c:pt idx="4992">
                  <c:v>5.9699074074074071E-2</c:v>
                </c:pt>
                <c:pt idx="4993">
                  <c:v>5.9710648148148145E-2</c:v>
                </c:pt>
                <c:pt idx="4994">
                  <c:v>5.9722222222222225E-2</c:v>
                </c:pt>
                <c:pt idx="4995">
                  <c:v>5.9733796296296299E-2</c:v>
                </c:pt>
                <c:pt idx="4996">
                  <c:v>5.9745370370370372E-2</c:v>
                </c:pt>
                <c:pt idx="4997">
                  <c:v>5.9756944444444439E-2</c:v>
                </c:pt>
                <c:pt idx="4998">
                  <c:v>5.9768518518518519E-2</c:v>
                </c:pt>
                <c:pt idx="4999">
                  <c:v>5.9780092592592593E-2</c:v>
                </c:pt>
                <c:pt idx="5000">
                  <c:v>5.9791666666666667E-2</c:v>
                </c:pt>
                <c:pt idx="5001">
                  <c:v>5.9803240740740747E-2</c:v>
                </c:pt>
                <c:pt idx="5002">
                  <c:v>5.9814814814814814E-2</c:v>
                </c:pt>
                <c:pt idx="5003">
                  <c:v>5.9826388888888887E-2</c:v>
                </c:pt>
                <c:pt idx="5004">
                  <c:v>5.9837962962962961E-2</c:v>
                </c:pt>
                <c:pt idx="5005">
                  <c:v>5.9849537037037041E-2</c:v>
                </c:pt>
                <c:pt idx="5006">
                  <c:v>5.9861111111111108E-2</c:v>
                </c:pt>
                <c:pt idx="5007">
                  <c:v>5.9872685185185182E-2</c:v>
                </c:pt>
                <c:pt idx="5008">
                  <c:v>5.9884259259259255E-2</c:v>
                </c:pt>
                <c:pt idx="5009">
                  <c:v>5.9895833333333336E-2</c:v>
                </c:pt>
                <c:pt idx="5010">
                  <c:v>5.9907407407407409E-2</c:v>
                </c:pt>
                <c:pt idx="5011">
                  <c:v>5.9918981481481483E-2</c:v>
                </c:pt>
                <c:pt idx="5012">
                  <c:v>5.9930555555555563E-2</c:v>
                </c:pt>
                <c:pt idx="5013">
                  <c:v>5.994212962962963E-2</c:v>
                </c:pt>
                <c:pt idx="5014">
                  <c:v>5.994212962962963E-2</c:v>
                </c:pt>
                <c:pt idx="5015">
                  <c:v>5.9953703703703703E-2</c:v>
                </c:pt>
                <c:pt idx="5016">
                  <c:v>5.9965277777777777E-2</c:v>
                </c:pt>
                <c:pt idx="5017">
                  <c:v>5.9976851851851858E-2</c:v>
                </c:pt>
                <c:pt idx="5018">
                  <c:v>5.9988425925925924E-2</c:v>
                </c:pt>
                <c:pt idx="5019">
                  <c:v>0.06</c:v>
                </c:pt>
                <c:pt idx="5020">
                  <c:v>6.0011574074074071E-2</c:v>
                </c:pt>
                <c:pt idx="5021">
                  <c:v>6.0023148148148152E-2</c:v>
                </c:pt>
                <c:pt idx="5022">
                  <c:v>6.0034722222222225E-2</c:v>
                </c:pt>
                <c:pt idx="5023">
                  <c:v>6.0046296296296292E-2</c:v>
                </c:pt>
                <c:pt idx="5024">
                  <c:v>6.0057870370370366E-2</c:v>
                </c:pt>
                <c:pt idx="5025">
                  <c:v>6.0069444444444446E-2</c:v>
                </c:pt>
                <c:pt idx="5026">
                  <c:v>6.008101851851852E-2</c:v>
                </c:pt>
                <c:pt idx="5027">
                  <c:v>6.0092592592592593E-2</c:v>
                </c:pt>
                <c:pt idx="5028">
                  <c:v>6.010416666666666E-2</c:v>
                </c:pt>
                <c:pt idx="5029">
                  <c:v>6.011574074074074E-2</c:v>
                </c:pt>
                <c:pt idx="5030">
                  <c:v>6.0127314814814814E-2</c:v>
                </c:pt>
                <c:pt idx="5031">
                  <c:v>6.0138888888888888E-2</c:v>
                </c:pt>
                <c:pt idx="5032">
                  <c:v>6.0150462962962968E-2</c:v>
                </c:pt>
                <c:pt idx="5033">
                  <c:v>6.0162037037037042E-2</c:v>
                </c:pt>
                <c:pt idx="5034">
                  <c:v>6.0173611111111108E-2</c:v>
                </c:pt>
                <c:pt idx="5035">
                  <c:v>6.0185185185185182E-2</c:v>
                </c:pt>
                <c:pt idx="5036">
                  <c:v>6.0196759259259262E-2</c:v>
                </c:pt>
                <c:pt idx="5037">
                  <c:v>6.0208333333333336E-2</c:v>
                </c:pt>
                <c:pt idx="5038">
                  <c:v>6.0219907407407403E-2</c:v>
                </c:pt>
                <c:pt idx="5039">
                  <c:v>6.0231481481481476E-2</c:v>
                </c:pt>
                <c:pt idx="5040">
                  <c:v>6.0243055555555557E-2</c:v>
                </c:pt>
                <c:pt idx="5041">
                  <c:v>6.025462962962963E-2</c:v>
                </c:pt>
                <c:pt idx="5042">
                  <c:v>6.0266203703703704E-2</c:v>
                </c:pt>
                <c:pt idx="5043">
                  <c:v>6.0277777777777784E-2</c:v>
                </c:pt>
                <c:pt idx="5044">
                  <c:v>6.0289351851851851E-2</c:v>
                </c:pt>
                <c:pt idx="5045">
                  <c:v>6.0300925925925924E-2</c:v>
                </c:pt>
                <c:pt idx="5046">
                  <c:v>6.0312499999999998E-2</c:v>
                </c:pt>
                <c:pt idx="5047">
                  <c:v>6.0324074074074079E-2</c:v>
                </c:pt>
                <c:pt idx="5048">
                  <c:v>6.0335648148148145E-2</c:v>
                </c:pt>
                <c:pt idx="5049">
                  <c:v>6.0347222222222219E-2</c:v>
                </c:pt>
                <c:pt idx="5050">
                  <c:v>6.0358796296296292E-2</c:v>
                </c:pt>
                <c:pt idx="5051">
                  <c:v>6.0370370370370373E-2</c:v>
                </c:pt>
                <c:pt idx="5052">
                  <c:v>6.0381944444444446E-2</c:v>
                </c:pt>
                <c:pt idx="5053">
                  <c:v>6.039351851851852E-2</c:v>
                </c:pt>
                <c:pt idx="5054">
                  <c:v>6.04050925925926E-2</c:v>
                </c:pt>
                <c:pt idx="5055">
                  <c:v>6.0416666666666667E-2</c:v>
                </c:pt>
                <c:pt idx="5056">
                  <c:v>6.0428240740740741E-2</c:v>
                </c:pt>
                <c:pt idx="5057">
                  <c:v>6.0439814814814814E-2</c:v>
                </c:pt>
                <c:pt idx="5058">
                  <c:v>6.0451388888888895E-2</c:v>
                </c:pt>
                <c:pt idx="5059">
                  <c:v>6.0462962962962961E-2</c:v>
                </c:pt>
                <c:pt idx="5060">
                  <c:v>6.0474537037037035E-2</c:v>
                </c:pt>
                <c:pt idx="5061">
                  <c:v>6.0486111111111109E-2</c:v>
                </c:pt>
                <c:pt idx="5062">
                  <c:v>6.0497685185185189E-2</c:v>
                </c:pt>
                <c:pt idx="5063">
                  <c:v>6.0509259259259263E-2</c:v>
                </c:pt>
                <c:pt idx="5064">
                  <c:v>6.0520833333333329E-2</c:v>
                </c:pt>
                <c:pt idx="5065">
                  <c:v>6.0532407407407403E-2</c:v>
                </c:pt>
                <c:pt idx="5066">
                  <c:v>6.0543981481481483E-2</c:v>
                </c:pt>
                <c:pt idx="5067">
                  <c:v>6.0555555555555557E-2</c:v>
                </c:pt>
                <c:pt idx="5068">
                  <c:v>6.0567129629629624E-2</c:v>
                </c:pt>
                <c:pt idx="5069">
                  <c:v>6.0578703703703697E-2</c:v>
                </c:pt>
                <c:pt idx="5070">
                  <c:v>6.0590277777777778E-2</c:v>
                </c:pt>
                <c:pt idx="5071">
                  <c:v>6.0601851851851851E-2</c:v>
                </c:pt>
                <c:pt idx="5072">
                  <c:v>6.0613425925925925E-2</c:v>
                </c:pt>
                <c:pt idx="5073">
                  <c:v>6.0625000000000005E-2</c:v>
                </c:pt>
                <c:pt idx="5074">
                  <c:v>6.0636574074074079E-2</c:v>
                </c:pt>
                <c:pt idx="5075">
                  <c:v>6.0648148148148145E-2</c:v>
                </c:pt>
                <c:pt idx="5076">
                  <c:v>6.0659722222222219E-2</c:v>
                </c:pt>
                <c:pt idx="5077">
                  <c:v>6.06712962962963E-2</c:v>
                </c:pt>
                <c:pt idx="5078">
                  <c:v>6.0682870370370373E-2</c:v>
                </c:pt>
                <c:pt idx="5079">
                  <c:v>6.069444444444444E-2</c:v>
                </c:pt>
                <c:pt idx="5080">
                  <c:v>6.0706018518518513E-2</c:v>
                </c:pt>
                <c:pt idx="5081">
                  <c:v>6.0717592592592594E-2</c:v>
                </c:pt>
                <c:pt idx="5082">
                  <c:v>6.0729166666666667E-2</c:v>
                </c:pt>
                <c:pt idx="5083">
                  <c:v>6.0740740740740741E-2</c:v>
                </c:pt>
                <c:pt idx="5084">
                  <c:v>6.0752314814814821E-2</c:v>
                </c:pt>
                <c:pt idx="5085">
                  <c:v>6.0763888888888888E-2</c:v>
                </c:pt>
                <c:pt idx="5086">
                  <c:v>6.0775462962962962E-2</c:v>
                </c:pt>
                <c:pt idx="5087">
                  <c:v>6.0787037037037035E-2</c:v>
                </c:pt>
                <c:pt idx="5088">
                  <c:v>6.0798611111111116E-2</c:v>
                </c:pt>
                <c:pt idx="5089">
                  <c:v>6.0810185185185182E-2</c:v>
                </c:pt>
                <c:pt idx="5090">
                  <c:v>6.0821759259259256E-2</c:v>
                </c:pt>
                <c:pt idx="5091">
                  <c:v>6.083333333333333E-2</c:v>
                </c:pt>
                <c:pt idx="5092">
                  <c:v>6.084490740740741E-2</c:v>
                </c:pt>
                <c:pt idx="5093">
                  <c:v>6.0856481481481484E-2</c:v>
                </c:pt>
                <c:pt idx="5094">
                  <c:v>6.0868055555555557E-2</c:v>
                </c:pt>
                <c:pt idx="5095">
                  <c:v>6.0879629629629638E-2</c:v>
                </c:pt>
                <c:pt idx="5096">
                  <c:v>6.0891203703703704E-2</c:v>
                </c:pt>
                <c:pt idx="5097">
                  <c:v>6.0902777777777778E-2</c:v>
                </c:pt>
                <c:pt idx="5098">
                  <c:v>6.0914351851851851E-2</c:v>
                </c:pt>
                <c:pt idx="5099">
                  <c:v>6.0925925925925932E-2</c:v>
                </c:pt>
                <c:pt idx="5100">
                  <c:v>6.0937499999999999E-2</c:v>
                </c:pt>
                <c:pt idx="5101">
                  <c:v>6.0949074074074072E-2</c:v>
                </c:pt>
                <c:pt idx="5102">
                  <c:v>6.0960648148148146E-2</c:v>
                </c:pt>
                <c:pt idx="5103">
                  <c:v>6.0972222222222226E-2</c:v>
                </c:pt>
                <c:pt idx="5104">
                  <c:v>6.09837962962963E-2</c:v>
                </c:pt>
                <c:pt idx="5105">
                  <c:v>6.0995370370370366E-2</c:v>
                </c:pt>
                <c:pt idx="5106">
                  <c:v>6.100694444444444E-2</c:v>
                </c:pt>
                <c:pt idx="5107">
                  <c:v>6.1018518518518521E-2</c:v>
                </c:pt>
                <c:pt idx="5108">
                  <c:v>6.1030092592592594E-2</c:v>
                </c:pt>
                <c:pt idx="5109">
                  <c:v>6.1041666666666661E-2</c:v>
                </c:pt>
                <c:pt idx="5110">
                  <c:v>6.1053240740740734E-2</c:v>
                </c:pt>
                <c:pt idx="5111">
                  <c:v>6.1064814814814815E-2</c:v>
                </c:pt>
                <c:pt idx="5112">
                  <c:v>6.1076388888888888E-2</c:v>
                </c:pt>
                <c:pt idx="5113">
                  <c:v>6.1087962962962962E-2</c:v>
                </c:pt>
                <c:pt idx="5114">
                  <c:v>6.1099537037037042E-2</c:v>
                </c:pt>
                <c:pt idx="5115">
                  <c:v>6.1111111111111116E-2</c:v>
                </c:pt>
                <c:pt idx="5116">
                  <c:v>6.1122685185185183E-2</c:v>
                </c:pt>
                <c:pt idx="5117">
                  <c:v>6.1134259259259256E-2</c:v>
                </c:pt>
                <c:pt idx="5118">
                  <c:v>6.1145833333333337E-2</c:v>
                </c:pt>
                <c:pt idx="5119">
                  <c:v>6.115740740740741E-2</c:v>
                </c:pt>
                <c:pt idx="5120">
                  <c:v>6.1168981481481477E-2</c:v>
                </c:pt>
                <c:pt idx="5121">
                  <c:v>6.1180555555555551E-2</c:v>
                </c:pt>
                <c:pt idx="5122">
                  <c:v>6.1192129629629631E-2</c:v>
                </c:pt>
                <c:pt idx="5123">
                  <c:v>6.1203703703703705E-2</c:v>
                </c:pt>
                <c:pt idx="5124">
                  <c:v>6.1215277777777778E-2</c:v>
                </c:pt>
                <c:pt idx="5125">
                  <c:v>6.1226851851851859E-2</c:v>
                </c:pt>
                <c:pt idx="5126">
                  <c:v>6.1238425925925925E-2</c:v>
                </c:pt>
                <c:pt idx="5127">
                  <c:v>6.1249999999999999E-2</c:v>
                </c:pt>
                <c:pt idx="5128">
                  <c:v>6.1261574074074072E-2</c:v>
                </c:pt>
                <c:pt idx="5129">
                  <c:v>6.1273148148148153E-2</c:v>
                </c:pt>
                <c:pt idx="5130">
                  <c:v>6.128472222222222E-2</c:v>
                </c:pt>
                <c:pt idx="5131">
                  <c:v>6.1296296296296293E-2</c:v>
                </c:pt>
                <c:pt idx="5132">
                  <c:v>6.1307870370370367E-2</c:v>
                </c:pt>
                <c:pt idx="5133">
                  <c:v>6.1319444444444447E-2</c:v>
                </c:pt>
                <c:pt idx="5134">
                  <c:v>6.1331018518518521E-2</c:v>
                </c:pt>
                <c:pt idx="5135">
                  <c:v>6.1342592592592594E-2</c:v>
                </c:pt>
                <c:pt idx="5136">
                  <c:v>6.1354166666666675E-2</c:v>
                </c:pt>
                <c:pt idx="5137">
                  <c:v>6.1365740740740742E-2</c:v>
                </c:pt>
                <c:pt idx="5138">
                  <c:v>6.1377314814814815E-2</c:v>
                </c:pt>
                <c:pt idx="5139">
                  <c:v>6.1388888888888889E-2</c:v>
                </c:pt>
                <c:pt idx="5140">
                  <c:v>6.1400462962962969E-2</c:v>
                </c:pt>
                <c:pt idx="5141">
                  <c:v>6.1412037037037036E-2</c:v>
                </c:pt>
                <c:pt idx="5142">
                  <c:v>6.1423611111111109E-2</c:v>
                </c:pt>
                <c:pt idx="5143">
                  <c:v>6.1435185185185183E-2</c:v>
                </c:pt>
                <c:pt idx="5144">
                  <c:v>6.1446759259259263E-2</c:v>
                </c:pt>
                <c:pt idx="5145">
                  <c:v>6.1458333333333337E-2</c:v>
                </c:pt>
                <c:pt idx="5146">
                  <c:v>6.1469907407407404E-2</c:v>
                </c:pt>
                <c:pt idx="5147">
                  <c:v>6.1481481481481477E-2</c:v>
                </c:pt>
                <c:pt idx="5148">
                  <c:v>6.1493055555555558E-2</c:v>
                </c:pt>
                <c:pt idx="5149">
                  <c:v>6.1504629629629631E-2</c:v>
                </c:pt>
                <c:pt idx="5150">
                  <c:v>6.1516203703703698E-2</c:v>
                </c:pt>
                <c:pt idx="5151">
                  <c:v>6.1527777777777772E-2</c:v>
                </c:pt>
                <c:pt idx="5152">
                  <c:v>6.1539351851851852E-2</c:v>
                </c:pt>
                <c:pt idx="5153">
                  <c:v>6.1550925925925926E-2</c:v>
                </c:pt>
                <c:pt idx="5154">
                  <c:v>6.1562499999999999E-2</c:v>
                </c:pt>
                <c:pt idx="5155">
                  <c:v>6.157407407407408E-2</c:v>
                </c:pt>
                <c:pt idx="5156">
                  <c:v>6.1585648148148153E-2</c:v>
                </c:pt>
                <c:pt idx="5157">
                  <c:v>6.159722222222222E-2</c:v>
                </c:pt>
                <c:pt idx="5158">
                  <c:v>6.1608796296296293E-2</c:v>
                </c:pt>
                <c:pt idx="5159">
                  <c:v>6.1620370370370374E-2</c:v>
                </c:pt>
                <c:pt idx="5160">
                  <c:v>6.1631944444444448E-2</c:v>
                </c:pt>
                <c:pt idx="5161">
                  <c:v>6.1643518518518514E-2</c:v>
                </c:pt>
                <c:pt idx="5162">
                  <c:v>6.1655092592592588E-2</c:v>
                </c:pt>
                <c:pt idx="5163">
                  <c:v>6.1666666666666668E-2</c:v>
                </c:pt>
                <c:pt idx="5164">
                  <c:v>6.1678240740740742E-2</c:v>
                </c:pt>
                <c:pt idx="5165">
                  <c:v>6.1689814814814815E-2</c:v>
                </c:pt>
                <c:pt idx="5166">
                  <c:v>6.1701388888888896E-2</c:v>
                </c:pt>
                <c:pt idx="5167">
                  <c:v>6.1712962962962963E-2</c:v>
                </c:pt>
                <c:pt idx="5168">
                  <c:v>6.1724537037037036E-2</c:v>
                </c:pt>
                <c:pt idx="5169">
                  <c:v>6.173611111111111E-2</c:v>
                </c:pt>
                <c:pt idx="5170">
                  <c:v>6.174768518518519E-2</c:v>
                </c:pt>
                <c:pt idx="5171">
                  <c:v>6.1759259259259257E-2</c:v>
                </c:pt>
                <c:pt idx="5172">
                  <c:v>6.177083333333333E-2</c:v>
                </c:pt>
                <c:pt idx="5173">
                  <c:v>6.1782407407407404E-2</c:v>
                </c:pt>
                <c:pt idx="5174">
                  <c:v>6.1793981481481484E-2</c:v>
                </c:pt>
                <c:pt idx="5175">
                  <c:v>6.1805555555555558E-2</c:v>
                </c:pt>
                <c:pt idx="5176">
                  <c:v>6.1817129629629632E-2</c:v>
                </c:pt>
                <c:pt idx="5177">
                  <c:v>6.1828703703703712E-2</c:v>
                </c:pt>
                <c:pt idx="5178">
                  <c:v>6.1840277777777779E-2</c:v>
                </c:pt>
                <c:pt idx="5179">
                  <c:v>6.1851851851851852E-2</c:v>
                </c:pt>
                <c:pt idx="5180">
                  <c:v>6.1863425925925926E-2</c:v>
                </c:pt>
                <c:pt idx="5181">
                  <c:v>6.1875000000000006E-2</c:v>
                </c:pt>
                <c:pt idx="5182">
                  <c:v>6.1886574074074073E-2</c:v>
                </c:pt>
                <c:pt idx="5183">
                  <c:v>6.1898148148148147E-2</c:v>
                </c:pt>
                <c:pt idx="5184">
                  <c:v>6.190972222222222E-2</c:v>
                </c:pt>
                <c:pt idx="5185">
                  <c:v>6.1921296296296301E-2</c:v>
                </c:pt>
                <c:pt idx="5186">
                  <c:v>6.1932870370370374E-2</c:v>
                </c:pt>
                <c:pt idx="5187">
                  <c:v>6.1944444444444441E-2</c:v>
                </c:pt>
                <c:pt idx="5188">
                  <c:v>6.1956018518518514E-2</c:v>
                </c:pt>
                <c:pt idx="5189">
                  <c:v>6.1967592592592595E-2</c:v>
                </c:pt>
                <c:pt idx="5190">
                  <c:v>6.1979166666666669E-2</c:v>
                </c:pt>
                <c:pt idx="5191">
                  <c:v>6.1990740740740735E-2</c:v>
                </c:pt>
                <c:pt idx="5192">
                  <c:v>6.2002314814814809E-2</c:v>
                </c:pt>
                <c:pt idx="5193">
                  <c:v>6.2013888888888889E-2</c:v>
                </c:pt>
                <c:pt idx="5194">
                  <c:v>6.2025462962962963E-2</c:v>
                </c:pt>
                <c:pt idx="5195">
                  <c:v>6.2037037037037036E-2</c:v>
                </c:pt>
                <c:pt idx="5196">
                  <c:v>6.2048611111111117E-2</c:v>
                </c:pt>
                <c:pt idx="5197">
                  <c:v>6.206018518518519E-2</c:v>
                </c:pt>
                <c:pt idx="5198">
                  <c:v>6.2071759259259257E-2</c:v>
                </c:pt>
                <c:pt idx="5199">
                  <c:v>6.2083333333333331E-2</c:v>
                </c:pt>
                <c:pt idx="5200">
                  <c:v>6.2094907407407411E-2</c:v>
                </c:pt>
                <c:pt idx="5201">
                  <c:v>6.2106481481481485E-2</c:v>
                </c:pt>
                <c:pt idx="5202">
                  <c:v>6.2118055555555551E-2</c:v>
                </c:pt>
                <c:pt idx="5203">
                  <c:v>6.2129629629629625E-2</c:v>
                </c:pt>
                <c:pt idx="5204">
                  <c:v>6.2141203703703705E-2</c:v>
                </c:pt>
                <c:pt idx="5205">
                  <c:v>6.2152777777777779E-2</c:v>
                </c:pt>
                <c:pt idx="5206">
                  <c:v>6.2164351851851853E-2</c:v>
                </c:pt>
                <c:pt idx="5207">
                  <c:v>6.2175925925925933E-2</c:v>
                </c:pt>
                <c:pt idx="5208">
                  <c:v>6.21875E-2</c:v>
                </c:pt>
                <c:pt idx="5209">
                  <c:v>6.2199074074074073E-2</c:v>
                </c:pt>
                <c:pt idx="5210">
                  <c:v>6.2210648148148147E-2</c:v>
                </c:pt>
                <c:pt idx="5211">
                  <c:v>6.2222222222222227E-2</c:v>
                </c:pt>
                <c:pt idx="5212">
                  <c:v>6.2233796296296294E-2</c:v>
                </c:pt>
                <c:pt idx="5213">
                  <c:v>6.2245370370370368E-2</c:v>
                </c:pt>
                <c:pt idx="5214">
                  <c:v>6.2256944444444441E-2</c:v>
                </c:pt>
                <c:pt idx="5215">
                  <c:v>6.2268518518518522E-2</c:v>
                </c:pt>
                <c:pt idx="5216">
                  <c:v>6.2280092592592595E-2</c:v>
                </c:pt>
                <c:pt idx="5217">
                  <c:v>6.2291666666666669E-2</c:v>
                </c:pt>
                <c:pt idx="5218">
                  <c:v>6.2303240740740735E-2</c:v>
                </c:pt>
                <c:pt idx="5219">
                  <c:v>6.2314814814814816E-2</c:v>
                </c:pt>
                <c:pt idx="5220">
                  <c:v>6.232638888888889E-2</c:v>
                </c:pt>
                <c:pt idx="5221">
                  <c:v>6.2337962962962963E-2</c:v>
                </c:pt>
                <c:pt idx="5222">
                  <c:v>6.2349537037037044E-2</c:v>
                </c:pt>
                <c:pt idx="5223">
                  <c:v>6.236111111111111E-2</c:v>
                </c:pt>
                <c:pt idx="5224">
                  <c:v>6.2372685185185184E-2</c:v>
                </c:pt>
                <c:pt idx="5225">
                  <c:v>6.2384259259259257E-2</c:v>
                </c:pt>
                <c:pt idx="5226">
                  <c:v>6.2395833333333338E-2</c:v>
                </c:pt>
                <c:pt idx="5227">
                  <c:v>6.2407407407407411E-2</c:v>
                </c:pt>
                <c:pt idx="5228">
                  <c:v>6.2418981481481478E-2</c:v>
                </c:pt>
                <c:pt idx="5229">
                  <c:v>6.2430555555555552E-2</c:v>
                </c:pt>
                <c:pt idx="5230">
                  <c:v>6.2442129629629632E-2</c:v>
                </c:pt>
                <c:pt idx="5231">
                  <c:v>6.2453703703703706E-2</c:v>
                </c:pt>
                <c:pt idx="5232">
                  <c:v>6.2465277777777772E-2</c:v>
                </c:pt>
                <c:pt idx="5233">
                  <c:v>6.2476851851851846E-2</c:v>
                </c:pt>
                <c:pt idx="5234">
                  <c:v>6.2488425925925926E-2</c:v>
                </c:pt>
                <c:pt idx="5235">
                  <c:v>6.25E-2</c:v>
                </c:pt>
                <c:pt idx="5236">
                  <c:v>6.2511574074074081E-2</c:v>
                </c:pt>
                <c:pt idx="5237">
                  <c:v>6.2523148148148147E-2</c:v>
                </c:pt>
                <c:pt idx="5238">
                  <c:v>6.2534722222222228E-2</c:v>
                </c:pt>
                <c:pt idx="5239">
                  <c:v>6.2546296296296294E-2</c:v>
                </c:pt>
                <c:pt idx="5240">
                  <c:v>6.2557870370370375E-2</c:v>
                </c:pt>
                <c:pt idx="5241">
                  <c:v>6.2569444444444441E-2</c:v>
                </c:pt>
                <c:pt idx="5242">
                  <c:v>6.2581018518518508E-2</c:v>
                </c:pt>
                <c:pt idx="5243">
                  <c:v>6.2592592592592589E-2</c:v>
                </c:pt>
                <c:pt idx="5244">
                  <c:v>6.2604166666666669E-2</c:v>
                </c:pt>
                <c:pt idx="5245">
                  <c:v>6.2615740740740736E-2</c:v>
                </c:pt>
                <c:pt idx="5246">
                  <c:v>6.2627314814814816E-2</c:v>
                </c:pt>
                <c:pt idx="5247">
                  <c:v>6.2638888888888897E-2</c:v>
                </c:pt>
                <c:pt idx="5248">
                  <c:v>6.2650462962962963E-2</c:v>
                </c:pt>
                <c:pt idx="5249">
                  <c:v>6.2662037037037044E-2</c:v>
                </c:pt>
                <c:pt idx="5250">
                  <c:v>6.267361111111111E-2</c:v>
                </c:pt>
                <c:pt idx="5251">
                  <c:v>6.2685185185185191E-2</c:v>
                </c:pt>
                <c:pt idx="5252">
                  <c:v>6.2696759259259258E-2</c:v>
                </c:pt>
                <c:pt idx="5253">
                  <c:v>6.2708333333333324E-2</c:v>
                </c:pt>
                <c:pt idx="5254">
                  <c:v>6.2719907407407405E-2</c:v>
                </c:pt>
                <c:pt idx="5255">
                  <c:v>6.2731481481481485E-2</c:v>
                </c:pt>
                <c:pt idx="5256">
                  <c:v>6.2743055555555552E-2</c:v>
                </c:pt>
                <c:pt idx="5257">
                  <c:v>6.2754629629629632E-2</c:v>
                </c:pt>
                <c:pt idx="5258">
                  <c:v>6.2766203703703713E-2</c:v>
                </c:pt>
                <c:pt idx="5259">
                  <c:v>6.277777777777778E-2</c:v>
                </c:pt>
                <c:pt idx="5260">
                  <c:v>6.2789351851851846E-2</c:v>
                </c:pt>
                <c:pt idx="5261">
                  <c:v>6.2800925925925927E-2</c:v>
                </c:pt>
                <c:pt idx="5262">
                  <c:v>6.2812499999999993E-2</c:v>
                </c:pt>
                <c:pt idx="5263">
                  <c:v>6.2824074074074074E-2</c:v>
                </c:pt>
                <c:pt idx="5264">
                  <c:v>6.283564814814814E-2</c:v>
                </c:pt>
                <c:pt idx="5265">
                  <c:v>6.2847222222222221E-2</c:v>
                </c:pt>
                <c:pt idx="5266">
                  <c:v>6.2858796296296301E-2</c:v>
                </c:pt>
                <c:pt idx="5267">
                  <c:v>6.2870370370370368E-2</c:v>
                </c:pt>
                <c:pt idx="5268">
                  <c:v>6.2881944444444449E-2</c:v>
                </c:pt>
                <c:pt idx="5269">
                  <c:v>6.2893518518518529E-2</c:v>
                </c:pt>
                <c:pt idx="5270">
                  <c:v>6.2905092592592596E-2</c:v>
                </c:pt>
                <c:pt idx="5271">
                  <c:v>6.2916666666666662E-2</c:v>
                </c:pt>
                <c:pt idx="5272">
                  <c:v>6.2928240740740743E-2</c:v>
                </c:pt>
                <c:pt idx="5273">
                  <c:v>6.293981481481481E-2</c:v>
                </c:pt>
                <c:pt idx="5274">
                  <c:v>6.295138888888889E-2</c:v>
                </c:pt>
                <c:pt idx="5275">
                  <c:v>6.2962962962962957E-2</c:v>
                </c:pt>
                <c:pt idx="5276">
                  <c:v>6.2974537037037037E-2</c:v>
                </c:pt>
                <c:pt idx="5277">
                  <c:v>6.2986111111111118E-2</c:v>
                </c:pt>
                <c:pt idx="5278">
                  <c:v>6.2997685185185184E-2</c:v>
                </c:pt>
                <c:pt idx="5279">
                  <c:v>6.3009259259259265E-2</c:v>
                </c:pt>
                <c:pt idx="5280">
                  <c:v>6.3020833333333331E-2</c:v>
                </c:pt>
                <c:pt idx="5281">
                  <c:v>6.3032407407407412E-2</c:v>
                </c:pt>
                <c:pt idx="5282">
                  <c:v>6.3043981481481479E-2</c:v>
                </c:pt>
                <c:pt idx="5283">
                  <c:v>6.3055555555555545E-2</c:v>
                </c:pt>
                <c:pt idx="5284">
                  <c:v>6.3067129629629626E-2</c:v>
                </c:pt>
                <c:pt idx="5285">
                  <c:v>6.3078703703703706E-2</c:v>
                </c:pt>
                <c:pt idx="5286">
                  <c:v>6.3090277777777773E-2</c:v>
                </c:pt>
                <c:pt idx="5287">
                  <c:v>6.3101851851851853E-2</c:v>
                </c:pt>
                <c:pt idx="5288">
                  <c:v>6.3113425925925934E-2</c:v>
                </c:pt>
                <c:pt idx="5289">
                  <c:v>6.3125000000000001E-2</c:v>
                </c:pt>
                <c:pt idx="5290">
                  <c:v>6.3136574074074081E-2</c:v>
                </c:pt>
                <c:pt idx="5291">
                  <c:v>6.3148148148148148E-2</c:v>
                </c:pt>
                <c:pt idx="5292">
                  <c:v>6.3159722222222228E-2</c:v>
                </c:pt>
                <c:pt idx="5293">
                  <c:v>6.3171296296296295E-2</c:v>
                </c:pt>
                <c:pt idx="5294">
                  <c:v>6.3182870370370361E-2</c:v>
                </c:pt>
                <c:pt idx="5295">
                  <c:v>6.3194444444444442E-2</c:v>
                </c:pt>
                <c:pt idx="5296">
                  <c:v>6.3206018518518522E-2</c:v>
                </c:pt>
                <c:pt idx="5297">
                  <c:v>6.3217592592592589E-2</c:v>
                </c:pt>
                <c:pt idx="5298">
                  <c:v>6.322916666666667E-2</c:v>
                </c:pt>
                <c:pt idx="5299">
                  <c:v>6.324074074074075E-2</c:v>
                </c:pt>
                <c:pt idx="5300">
                  <c:v>6.3252314814814817E-2</c:v>
                </c:pt>
                <c:pt idx="5301">
                  <c:v>6.3263888888888883E-2</c:v>
                </c:pt>
                <c:pt idx="5302">
                  <c:v>6.3275462962962964E-2</c:v>
                </c:pt>
                <c:pt idx="5303">
                  <c:v>6.3287037037037031E-2</c:v>
                </c:pt>
                <c:pt idx="5304">
                  <c:v>6.3298611111111111E-2</c:v>
                </c:pt>
                <c:pt idx="5305">
                  <c:v>6.3310185185185178E-2</c:v>
                </c:pt>
                <c:pt idx="5306">
                  <c:v>6.3321759259259258E-2</c:v>
                </c:pt>
                <c:pt idx="5307">
                  <c:v>6.3333333333333339E-2</c:v>
                </c:pt>
                <c:pt idx="5308">
                  <c:v>6.3344907407407405E-2</c:v>
                </c:pt>
                <c:pt idx="5309">
                  <c:v>6.3356481481481486E-2</c:v>
                </c:pt>
                <c:pt idx="5310">
                  <c:v>6.3368055555555566E-2</c:v>
                </c:pt>
                <c:pt idx="5311">
                  <c:v>6.3379629629629633E-2</c:v>
                </c:pt>
                <c:pt idx="5312">
                  <c:v>6.33912037037037E-2</c:v>
                </c:pt>
                <c:pt idx="5313">
                  <c:v>6.340277777777778E-2</c:v>
                </c:pt>
                <c:pt idx="5314">
                  <c:v>6.3414351851851847E-2</c:v>
                </c:pt>
                <c:pt idx="5315">
                  <c:v>6.3425925925925927E-2</c:v>
                </c:pt>
                <c:pt idx="5316">
                  <c:v>6.3437499999999994E-2</c:v>
                </c:pt>
                <c:pt idx="5317">
                  <c:v>6.3449074074074074E-2</c:v>
                </c:pt>
                <c:pt idx="5318">
                  <c:v>6.3460648148148155E-2</c:v>
                </c:pt>
                <c:pt idx="5319">
                  <c:v>6.3472222222222222E-2</c:v>
                </c:pt>
                <c:pt idx="5320">
                  <c:v>6.3483796296296302E-2</c:v>
                </c:pt>
                <c:pt idx="5321">
                  <c:v>6.3495370370370369E-2</c:v>
                </c:pt>
                <c:pt idx="5322">
                  <c:v>6.3506944444444449E-2</c:v>
                </c:pt>
                <c:pt idx="5323">
                  <c:v>6.3518518518518516E-2</c:v>
                </c:pt>
                <c:pt idx="5324">
                  <c:v>6.3530092592592582E-2</c:v>
                </c:pt>
                <c:pt idx="5325">
                  <c:v>6.3541666666666663E-2</c:v>
                </c:pt>
                <c:pt idx="5326">
                  <c:v>6.3553240740740743E-2</c:v>
                </c:pt>
                <c:pt idx="5327">
                  <c:v>6.356481481481481E-2</c:v>
                </c:pt>
                <c:pt idx="5328">
                  <c:v>6.3576388888888891E-2</c:v>
                </c:pt>
                <c:pt idx="5329">
                  <c:v>6.3587962962962971E-2</c:v>
                </c:pt>
                <c:pt idx="5330">
                  <c:v>6.3599537037037038E-2</c:v>
                </c:pt>
                <c:pt idx="5331">
                  <c:v>6.3611111111111118E-2</c:v>
                </c:pt>
                <c:pt idx="5332">
                  <c:v>6.3622685185185185E-2</c:v>
                </c:pt>
                <c:pt idx="5333">
                  <c:v>6.3634259259259265E-2</c:v>
                </c:pt>
                <c:pt idx="5334">
                  <c:v>6.3645833333333332E-2</c:v>
                </c:pt>
                <c:pt idx="5335">
                  <c:v>6.3657407407407399E-2</c:v>
                </c:pt>
                <c:pt idx="5336">
                  <c:v>6.3668981481481479E-2</c:v>
                </c:pt>
                <c:pt idx="5337">
                  <c:v>6.368055555555556E-2</c:v>
                </c:pt>
                <c:pt idx="5338">
                  <c:v>6.3692129629629626E-2</c:v>
                </c:pt>
                <c:pt idx="5339">
                  <c:v>6.3703703703703707E-2</c:v>
                </c:pt>
                <c:pt idx="5340">
                  <c:v>6.3715277777777787E-2</c:v>
                </c:pt>
                <c:pt idx="5341">
                  <c:v>6.3726851851851854E-2</c:v>
                </c:pt>
                <c:pt idx="5342">
                  <c:v>6.3738425925925921E-2</c:v>
                </c:pt>
                <c:pt idx="5343">
                  <c:v>6.3750000000000001E-2</c:v>
                </c:pt>
                <c:pt idx="5344">
                  <c:v>6.3761574074074068E-2</c:v>
                </c:pt>
                <c:pt idx="5345">
                  <c:v>6.3773148148148148E-2</c:v>
                </c:pt>
                <c:pt idx="5346">
                  <c:v>6.3784722222222215E-2</c:v>
                </c:pt>
                <c:pt idx="5347">
                  <c:v>6.3796296296296295E-2</c:v>
                </c:pt>
                <c:pt idx="5348">
                  <c:v>6.3807870370370376E-2</c:v>
                </c:pt>
                <c:pt idx="5349">
                  <c:v>6.3819444444444443E-2</c:v>
                </c:pt>
                <c:pt idx="5350">
                  <c:v>6.3831018518518523E-2</c:v>
                </c:pt>
                <c:pt idx="5351">
                  <c:v>6.3842592592592604E-2</c:v>
                </c:pt>
                <c:pt idx="5352">
                  <c:v>6.385416666666667E-2</c:v>
                </c:pt>
                <c:pt idx="5353">
                  <c:v>6.3865740740740737E-2</c:v>
                </c:pt>
                <c:pt idx="5354">
                  <c:v>6.3877314814814817E-2</c:v>
                </c:pt>
                <c:pt idx="5355">
                  <c:v>6.3888888888888884E-2</c:v>
                </c:pt>
                <c:pt idx="5356">
                  <c:v>6.3900462962962964E-2</c:v>
                </c:pt>
                <c:pt idx="5357">
                  <c:v>6.3912037037037031E-2</c:v>
                </c:pt>
                <c:pt idx="5358">
                  <c:v>6.3923611111111112E-2</c:v>
                </c:pt>
                <c:pt idx="5359">
                  <c:v>6.3935185185185192E-2</c:v>
                </c:pt>
                <c:pt idx="5360">
                  <c:v>6.3946759259259259E-2</c:v>
                </c:pt>
                <c:pt idx="5361">
                  <c:v>6.3958333333333339E-2</c:v>
                </c:pt>
                <c:pt idx="5362">
                  <c:v>6.3969907407407406E-2</c:v>
                </c:pt>
                <c:pt idx="5363">
                  <c:v>6.3981481481481486E-2</c:v>
                </c:pt>
                <c:pt idx="5364">
                  <c:v>6.3993055555555553E-2</c:v>
                </c:pt>
                <c:pt idx="5365">
                  <c:v>6.400462962962962E-2</c:v>
                </c:pt>
                <c:pt idx="5366">
                  <c:v>6.40162037037037E-2</c:v>
                </c:pt>
                <c:pt idx="5367">
                  <c:v>6.4027777777777781E-2</c:v>
                </c:pt>
                <c:pt idx="5368">
                  <c:v>6.4039351851851847E-2</c:v>
                </c:pt>
                <c:pt idx="5369">
                  <c:v>6.4050925925925928E-2</c:v>
                </c:pt>
                <c:pt idx="5370">
                  <c:v>6.4062500000000008E-2</c:v>
                </c:pt>
                <c:pt idx="5371">
                  <c:v>6.4074074074074075E-2</c:v>
                </c:pt>
                <c:pt idx="5372">
                  <c:v>6.4085648148148142E-2</c:v>
                </c:pt>
                <c:pt idx="5373">
                  <c:v>6.4097222222222222E-2</c:v>
                </c:pt>
                <c:pt idx="5374">
                  <c:v>6.4108796296296303E-2</c:v>
                </c:pt>
                <c:pt idx="5375">
                  <c:v>6.4120370370370369E-2</c:v>
                </c:pt>
                <c:pt idx="5376">
                  <c:v>6.4131944444444436E-2</c:v>
                </c:pt>
                <c:pt idx="5377">
                  <c:v>6.4143518518518516E-2</c:v>
                </c:pt>
                <c:pt idx="5378">
                  <c:v>6.4155092592592597E-2</c:v>
                </c:pt>
                <c:pt idx="5379">
                  <c:v>6.4166666666666664E-2</c:v>
                </c:pt>
                <c:pt idx="5380">
                  <c:v>6.4178240740740744E-2</c:v>
                </c:pt>
                <c:pt idx="5381">
                  <c:v>6.4178240740740744E-2</c:v>
                </c:pt>
                <c:pt idx="5382">
                  <c:v>6.4189814814814811E-2</c:v>
                </c:pt>
                <c:pt idx="5383">
                  <c:v>6.4201388888888891E-2</c:v>
                </c:pt>
                <c:pt idx="5384">
                  <c:v>6.4212962962962958E-2</c:v>
                </c:pt>
                <c:pt idx="5385">
                  <c:v>6.4224537037037038E-2</c:v>
                </c:pt>
                <c:pt idx="5386">
                  <c:v>6.4236111111111105E-2</c:v>
                </c:pt>
                <c:pt idx="5387">
                  <c:v>6.4247685185185185E-2</c:v>
                </c:pt>
                <c:pt idx="5388">
                  <c:v>6.4259259259259252E-2</c:v>
                </c:pt>
                <c:pt idx="5389">
                  <c:v>6.4270833333333333E-2</c:v>
                </c:pt>
                <c:pt idx="5390">
                  <c:v>6.4282407407407413E-2</c:v>
                </c:pt>
                <c:pt idx="5391">
                  <c:v>6.429398148148148E-2</c:v>
                </c:pt>
                <c:pt idx="5392">
                  <c:v>6.430555555555556E-2</c:v>
                </c:pt>
                <c:pt idx="5393">
                  <c:v>6.4317129629629641E-2</c:v>
                </c:pt>
                <c:pt idx="5394">
                  <c:v>6.4328703703703707E-2</c:v>
                </c:pt>
                <c:pt idx="5395">
                  <c:v>6.4340277777777774E-2</c:v>
                </c:pt>
                <c:pt idx="5396">
                  <c:v>6.4351851851851841E-2</c:v>
                </c:pt>
                <c:pt idx="5397">
                  <c:v>6.4363425925925921E-2</c:v>
                </c:pt>
                <c:pt idx="5398">
                  <c:v>6.4375000000000002E-2</c:v>
                </c:pt>
                <c:pt idx="5399">
                  <c:v>6.4386574074074068E-2</c:v>
                </c:pt>
                <c:pt idx="5400">
                  <c:v>6.4398148148148149E-2</c:v>
                </c:pt>
                <c:pt idx="5401">
                  <c:v>6.4409722222222229E-2</c:v>
                </c:pt>
                <c:pt idx="5402">
                  <c:v>6.4421296296296296E-2</c:v>
                </c:pt>
                <c:pt idx="5403">
                  <c:v>6.4432870370370363E-2</c:v>
                </c:pt>
                <c:pt idx="5404">
                  <c:v>6.4444444444444443E-2</c:v>
                </c:pt>
                <c:pt idx="5405">
                  <c:v>6.4456018518518524E-2</c:v>
                </c:pt>
                <c:pt idx="5406">
                  <c:v>6.446759259259259E-2</c:v>
                </c:pt>
                <c:pt idx="5407">
                  <c:v>6.4479166666666657E-2</c:v>
                </c:pt>
                <c:pt idx="5408">
                  <c:v>6.4490740740740737E-2</c:v>
                </c:pt>
                <c:pt idx="5409">
                  <c:v>6.4502314814814818E-2</c:v>
                </c:pt>
                <c:pt idx="5410">
                  <c:v>6.4513888888888885E-2</c:v>
                </c:pt>
                <c:pt idx="5411">
                  <c:v>6.4525462962962965E-2</c:v>
                </c:pt>
                <c:pt idx="5412">
                  <c:v>6.4537037037037046E-2</c:v>
                </c:pt>
                <c:pt idx="5413">
                  <c:v>6.4548611111111112E-2</c:v>
                </c:pt>
                <c:pt idx="5414">
                  <c:v>6.4560185185185193E-2</c:v>
                </c:pt>
                <c:pt idx="5415">
                  <c:v>6.4571759259259259E-2</c:v>
                </c:pt>
                <c:pt idx="5416">
                  <c:v>6.458333333333334E-2</c:v>
                </c:pt>
                <c:pt idx="5417">
                  <c:v>6.4594907407407406E-2</c:v>
                </c:pt>
                <c:pt idx="5418">
                  <c:v>6.4606481481481473E-2</c:v>
                </c:pt>
                <c:pt idx="5419">
                  <c:v>6.4618055555555554E-2</c:v>
                </c:pt>
                <c:pt idx="5420">
                  <c:v>6.4629629629629634E-2</c:v>
                </c:pt>
                <c:pt idx="5421">
                  <c:v>6.4641203703703701E-2</c:v>
                </c:pt>
                <c:pt idx="5422">
                  <c:v>6.4652777777777781E-2</c:v>
                </c:pt>
                <c:pt idx="5423">
                  <c:v>6.4664351851851862E-2</c:v>
                </c:pt>
                <c:pt idx="5424">
                  <c:v>6.4675925925925928E-2</c:v>
                </c:pt>
                <c:pt idx="5425">
                  <c:v>6.4687499999999995E-2</c:v>
                </c:pt>
                <c:pt idx="5426">
                  <c:v>6.4699074074074062E-2</c:v>
                </c:pt>
                <c:pt idx="5427">
                  <c:v>6.4710648148148142E-2</c:v>
                </c:pt>
                <c:pt idx="5428">
                  <c:v>6.4722222222222223E-2</c:v>
                </c:pt>
                <c:pt idx="5429">
                  <c:v>6.4733796296296289E-2</c:v>
                </c:pt>
                <c:pt idx="5430">
                  <c:v>6.474537037037037E-2</c:v>
                </c:pt>
                <c:pt idx="5431">
                  <c:v>6.475694444444445E-2</c:v>
                </c:pt>
                <c:pt idx="5432">
                  <c:v>6.4768518518518517E-2</c:v>
                </c:pt>
                <c:pt idx="5433">
                  <c:v>6.4780092592592597E-2</c:v>
                </c:pt>
                <c:pt idx="5434">
                  <c:v>6.4791666666666664E-2</c:v>
                </c:pt>
                <c:pt idx="5435">
                  <c:v>6.4803240740740745E-2</c:v>
                </c:pt>
                <c:pt idx="5436">
                  <c:v>6.4814814814814811E-2</c:v>
                </c:pt>
                <c:pt idx="5437">
                  <c:v>6.4826388888888892E-2</c:v>
                </c:pt>
                <c:pt idx="5438">
                  <c:v>6.4837962962962958E-2</c:v>
                </c:pt>
                <c:pt idx="5439">
                  <c:v>6.4849537037037039E-2</c:v>
                </c:pt>
                <c:pt idx="5440">
                  <c:v>6.4861111111111105E-2</c:v>
                </c:pt>
                <c:pt idx="5441">
                  <c:v>6.4872685185185186E-2</c:v>
                </c:pt>
                <c:pt idx="5442">
                  <c:v>6.4884259259259267E-2</c:v>
                </c:pt>
                <c:pt idx="5443">
                  <c:v>6.4895833333333333E-2</c:v>
                </c:pt>
                <c:pt idx="5444">
                  <c:v>6.4907407407407414E-2</c:v>
                </c:pt>
                <c:pt idx="5445">
                  <c:v>6.491898148148148E-2</c:v>
                </c:pt>
                <c:pt idx="5446">
                  <c:v>6.4930555555555561E-2</c:v>
                </c:pt>
                <c:pt idx="5447">
                  <c:v>6.4942129629629627E-2</c:v>
                </c:pt>
                <c:pt idx="5448">
                  <c:v>6.4953703703703694E-2</c:v>
                </c:pt>
                <c:pt idx="5449">
                  <c:v>6.4965277777777775E-2</c:v>
                </c:pt>
                <c:pt idx="5450">
                  <c:v>6.4976851851851855E-2</c:v>
                </c:pt>
                <c:pt idx="5451">
                  <c:v>6.4988425925925922E-2</c:v>
                </c:pt>
                <c:pt idx="5452">
                  <c:v>6.5000000000000002E-2</c:v>
                </c:pt>
                <c:pt idx="5453">
                  <c:v>6.5011574074074083E-2</c:v>
                </c:pt>
                <c:pt idx="5454">
                  <c:v>6.5023148148148149E-2</c:v>
                </c:pt>
                <c:pt idx="5455">
                  <c:v>6.5034722222222216E-2</c:v>
                </c:pt>
                <c:pt idx="5456">
                  <c:v>6.5046296296296297E-2</c:v>
                </c:pt>
                <c:pt idx="5457">
                  <c:v>6.5057870370370363E-2</c:v>
                </c:pt>
                <c:pt idx="5458">
                  <c:v>6.5069444444444444E-2</c:v>
                </c:pt>
                <c:pt idx="5459">
                  <c:v>6.508101851851851E-2</c:v>
                </c:pt>
                <c:pt idx="5460">
                  <c:v>6.5092592592592591E-2</c:v>
                </c:pt>
                <c:pt idx="5461">
                  <c:v>6.5104166666666671E-2</c:v>
                </c:pt>
                <c:pt idx="5462">
                  <c:v>6.5115740740740738E-2</c:v>
                </c:pt>
                <c:pt idx="5463">
                  <c:v>6.5127314814814818E-2</c:v>
                </c:pt>
                <c:pt idx="5464">
                  <c:v>6.5138888888888885E-2</c:v>
                </c:pt>
                <c:pt idx="5465">
                  <c:v>6.5150462962962966E-2</c:v>
                </c:pt>
                <c:pt idx="5466">
                  <c:v>6.5162037037037032E-2</c:v>
                </c:pt>
                <c:pt idx="5467">
                  <c:v>6.5173611111111113E-2</c:v>
                </c:pt>
                <c:pt idx="5468">
                  <c:v>6.5185185185185179E-2</c:v>
                </c:pt>
                <c:pt idx="5469">
                  <c:v>6.519675925925926E-2</c:v>
                </c:pt>
                <c:pt idx="5470">
                  <c:v>6.5208333333333326E-2</c:v>
                </c:pt>
                <c:pt idx="5471">
                  <c:v>6.5219907407407407E-2</c:v>
                </c:pt>
                <c:pt idx="5472">
                  <c:v>6.5231481481481488E-2</c:v>
                </c:pt>
                <c:pt idx="5473">
                  <c:v>6.5243055555555554E-2</c:v>
                </c:pt>
                <c:pt idx="5474">
                  <c:v>6.5254629629629635E-2</c:v>
                </c:pt>
                <c:pt idx="5475">
                  <c:v>6.5266203703703715E-2</c:v>
                </c:pt>
                <c:pt idx="5476">
                  <c:v>6.5277777777777782E-2</c:v>
                </c:pt>
                <c:pt idx="5477">
                  <c:v>6.5289351851851848E-2</c:v>
                </c:pt>
                <c:pt idx="5478">
                  <c:v>6.5300925925925915E-2</c:v>
                </c:pt>
                <c:pt idx="5479">
                  <c:v>6.5312499999999996E-2</c:v>
                </c:pt>
                <c:pt idx="5480">
                  <c:v>6.5324074074074076E-2</c:v>
                </c:pt>
                <c:pt idx="5481">
                  <c:v>6.5335648148148143E-2</c:v>
                </c:pt>
                <c:pt idx="5482">
                  <c:v>6.5347222222222223E-2</c:v>
                </c:pt>
                <c:pt idx="5483">
                  <c:v>6.5358796296296304E-2</c:v>
                </c:pt>
                <c:pt idx="5484">
                  <c:v>6.537037037037037E-2</c:v>
                </c:pt>
                <c:pt idx="5485">
                  <c:v>6.5381944444444437E-2</c:v>
                </c:pt>
                <c:pt idx="5486">
                  <c:v>6.5393518518518517E-2</c:v>
                </c:pt>
                <c:pt idx="5487">
                  <c:v>6.5405092592592584E-2</c:v>
                </c:pt>
                <c:pt idx="5488">
                  <c:v>6.5416666666666665E-2</c:v>
                </c:pt>
                <c:pt idx="5489">
                  <c:v>6.5428240740740731E-2</c:v>
                </c:pt>
                <c:pt idx="5490">
                  <c:v>6.5439814814814812E-2</c:v>
                </c:pt>
                <c:pt idx="5491">
                  <c:v>6.5451388888888892E-2</c:v>
                </c:pt>
                <c:pt idx="5492">
                  <c:v>6.5462962962962959E-2</c:v>
                </c:pt>
                <c:pt idx="5493">
                  <c:v>6.5474537037037039E-2</c:v>
                </c:pt>
                <c:pt idx="5494">
                  <c:v>6.548611111111112E-2</c:v>
                </c:pt>
                <c:pt idx="5495">
                  <c:v>6.5497685185185187E-2</c:v>
                </c:pt>
                <c:pt idx="5496">
                  <c:v>6.5509259259259267E-2</c:v>
                </c:pt>
                <c:pt idx="5497">
                  <c:v>6.5520833333333334E-2</c:v>
                </c:pt>
                <c:pt idx="5498">
                  <c:v>6.5532407407407414E-2</c:v>
                </c:pt>
                <c:pt idx="5499">
                  <c:v>6.5543981481481481E-2</c:v>
                </c:pt>
                <c:pt idx="5500">
                  <c:v>6.5555555555555547E-2</c:v>
                </c:pt>
                <c:pt idx="5501">
                  <c:v>6.5567129629629628E-2</c:v>
                </c:pt>
                <c:pt idx="5502">
                  <c:v>6.5578703703703708E-2</c:v>
                </c:pt>
                <c:pt idx="5503">
                  <c:v>6.5590277777777775E-2</c:v>
                </c:pt>
                <c:pt idx="5504">
                  <c:v>6.5601851851851856E-2</c:v>
                </c:pt>
                <c:pt idx="5505">
                  <c:v>6.5613425925925936E-2</c:v>
                </c:pt>
                <c:pt idx="5506">
                  <c:v>6.5625000000000003E-2</c:v>
                </c:pt>
                <c:pt idx="5507">
                  <c:v>6.5636574074074069E-2</c:v>
                </c:pt>
                <c:pt idx="5508">
                  <c:v>6.5648148148148136E-2</c:v>
                </c:pt>
                <c:pt idx="5509">
                  <c:v>6.5659722222222217E-2</c:v>
                </c:pt>
                <c:pt idx="5510">
                  <c:v>6.5671296296296297E-2</c:v>
                </c:pt>
                <c:pt idx="5511">
                  <c:v>6.5682870370370364E-2</c:v>
                </c:pt>
                <c:pt idx="5512">
                  <c:v>6.5694444444444444E-2</c:v>
                </c:pt>
                <c:pt idx="5513">
                  <c:v>6.5706018518518525E-2</c:v>
                </c:pt>
                <c:pt idx="5514">
                  <c:v>6.5717592592592591E-2</c:v>
                </c:pt>
                <c:pt idx="5515">
                  <c:v>6.5729166666666672E-2</c:v>
                </c:pt>
                <c:pt idx="5516">
                  <c:v>6.5740740740740738E-2</c:v>
                </c:pt>
                <c:pt idx="5517">
                  <c:v>6.5752314814814819E-2</c:v>
                </c:pt>
                <c:pt idx="5518">
                  <c:v>6.5763888888888886E-2</c:v>
                </c:pt>
                <c:pt idx="5519">
                  <c:v>6.5775462962962966E-2</c:v>
                </c:pt>
                <c:pt idx="5520">
                  <c:v>6.5787037037037033E-2</c:v>
                </c:pt>
                <c:pt idx="5521">
                  <c:v>6.5798611111111113E-2</c:v>
                </c:pt>
                <c:pt idx="5522">
                  <c:v>6.581018518518518E-2</c:v>
                </c:pt>
                <c:pt idx="5523">
                  <c:v>6.582175925925926E-2</c:v>
                </c:pt>
                <c:pt idx="5524">
                  <c:v>6.5833333333333341E-2</c:v>
                </c:pt>
                <c:pt idx="5525">
                  <c:v>6.5844907407407408E-2</c:v>
                </c:pt>
                <c:pt idx="5526">
                  <c:v>6.5856481481481488E-2</c:v>
                </c:pt>
                <c:pt idx="5527">
                  <c:v>6.5868055555555555E-2</c:v>
                </c:pt>
                <c:pt idx="5528">
                  <c:v>6.5879629629629635E-2</c:v>
                </c:pt>
                <c:pt idx="5529">
                  <c:v>6.5891203703703702E-2</c:v>
                </c:pt>
                <c:pt idx="5530">
                  <c:v>6.5902777777777768E-2</c:v>
                </c:pt>
                <c:pt idx="5531">
                  <c:v>6.5914351851851849E-2</c:v>
                </c:pt>
                <c:pt idx="5532">
                  <c:v>6.5925925925925929E-2</c:v>
                </c:pt>
                <c:pt idx="5533">
                  <c:v>6.5937499999999996E-2</c:v>
                </c:pt>
                <c:pt idx="5534">
                  <c:v>6.5949074074074077E-2</c:v>
                </c:pt>
                <c:pt idx="5535">
                  <c:v>6.5960648148148157E-2</c:v>
                </c:pt>
                <c:pt idx="5536">
                  <c:v>6.5972222222222224E-2</c:v>
                </c:pt>
                <c:pt idx="5537">
                  <c:v>6.598379629629629E-2</c:v>
                </c:pt>
                <c:pt idx="5538">
                  <c:v>6.5995370370370371E-2</c:v>
                </c:pt>
                <c:pt idx="5539">
                  <c:v>6.6006944444444438E-2</c:v>
                </c:pt>
                <c:pt idx="5540">
                  <c:v>6.6018518518518518E-2</c:v>
                </c:pt>
                <c:pt idx="5541">
                  <c:v>6.6030092592592585E-2</c:v>
                </c:pt>
                <c:pt idx="5542">
                  <c:v>6.6041666666666665E-2</c:v>
                </c:pt>
                <c:pt idx="5543">
                  <c:v>6.6053240740740746E-2</c:v>
                </c:pt>
                <c:pt idx="5544">
                  <c:v>6.6064814814814812E-2</c:v>
                </c:pt>
                <c:pt idx="5545">
                  <c:v>6.6076388888888893E-2</c:v>
                </c:pt>
                <c:pt idx="5546">
                  <c:v>6.6087962962962959E-2</c:v>
                </c:pt>
                <c:pt idx="5547">
                  <c:v>6.609953703703704E-2</c:v>
                </c:pt>
                <c:pt idx="5548">
                  <c:v>6.6111111111111107E-2</c:v>
                </c:pt>
                <c:pt idx="5549">
                  <c:v>6.6122685185185187E-2</c:v>
                </c:pt>
                <c:pt idx="5550">
                  <c:v>6.6134259259259254E-2</c:v>
                </c:pt>
                <c:pt idx="5551">
                  <c:v>6.6145833333333334E-2</c:v>
                </c:pt>
                <c:pt idx="5552">
                  <c:v>6.6157407407407401E-2</c:v>
                </c:pt>
                <c:pt idx="5553">
                  <c:v>6.6168981481481481E-2</c:v>
                </c:pt>
                <c:pt idx="5554">
                  <c:v>6.6180555555555562E-2</c:v>
                </c:pt>
                <c:pt idx="5555">
                  <c:v>6.6192129629629629E-2</c:v>
                </c:pt>
                <c:pt idx="5556">
                  <c:v>6.6203703703703709E-2</c:v>
                </c:pt>
                <c:pt idx="5557">
                  <c:v>6.621527777777779E-2</c:v>
                </c:pt>
                <c:pt idx="5558">
                  <c:v>6.6226851851851856E-2</c:v>
                </c:pt>
                <c:pt idx="5559">
                  <c:v>6.6238425925925923E-2</c:v>
                </c:pt>
                <c:pt idx="5560">
                  <c:v>6.6249999999999989E-2</c:v>
                </c:pt>
                <c:pt idx="5561">
                  <c:v>6.626157407407407E-2</c:v>
                </c:pt>
                <c:pt idx="5562">
                  <c:v>6.627314814814815E-2</c:v>
                </c:pt>
                <c:pt idx="5563">
                  <c:v>6.6284722222222217E-2</c:v>
                </c:pt>
                <c:pt idx="5564">
                  <c:v>6.6296296296296298E-2</c:v>
                </c:pt>
                <c:pt idx="5565">
                  <c:v>6.6307870370370378E-2</c:v>
                </c:pt>
                <c:pt idx="5566">
                  <c:v>6.6319444444444445E-2</c:v>
                </c:pt>
                <c:pt idx="5567">
                  <c:v>6.6331018518518511E-2</c:v>
                </c:pt>
                <c:pt idx="5568">
                  <c:v>6.6342592592592592E-2</c:v>
                </c:pt>
                <c:pt idx="5569">
                  <c:v>6.6354166666666659E-2</c:v>
                </c:pt>
                <c:pt idx="5570">
                  <c:v>6.6365740740740739E-2</c:v>
                </c:pt>
                <c:pt idx="5571">
                  <c:v>6.6377314814814806E-2</c:v>
                </c:pt>
                <c:pt idx="5572">
                  <c:v>6.6388888888888886E-2</c:v>
                </c:pt>
                <c:pt idx="5573">
                  <c:v>6.6400462962962967E-2</c:v>
                </c:pt>
                <c:pt idx="5574">
                  <c:v>6.6412037037037033E-2</c:v>
                </c:pt>
                <c:pt idx="5575">
                  <c:v>6.6423611111111114E-2</c:v>
                </c:pt>
                <c:pt idx="5576">
                  <c:v>6.6435185185185194E-2</c:v>
                </c:pt>
                <c:pt idx="5577">
                  <c:v>6.6446759259259261E-2</c:v>
                </c:pt>
                <c:pt idx="5578">
                  <c:v>6.6458333333333341E-2</c:v>
                </c:pt>
                <c:pt idx="5579">
                  <c:v>6.6469907407407408E-2</c:v>
                </c:pt>
                <c:pt idx="5580">
                  <c:v>6.6481481481481489E-2</c:v>
                </c:pt>
                <c:pt idx="5581">
                  <c:v>6.6493055555555555E-2</c:v>
                </c:pt>
                <c:pt idx="5582">
                  <c:v>6.6504629629629622E-2</c:v>
                </c:pt>
                <c:pt idx="5583">
                  <c:v>6.6516203703703702E-2</c:v>
                </c:pt>
                <c:pt idx="5584">
                  <c:v>6.6527777777777783E-2</c:v>
                </c:pt>
                <c:pt idx="5585">
                  <c:v>6.653935185185185E-2</c:v>
                </c:pt>
                <c:pt idx="5586">
                  <c:v>6.655092592592593E-2</c:v>
                </c:pt>
                <c:pt idx="5587">
                  <c:v>6.6562500000000011E-2</c:v>
                </c:pt>
                <c:pt idx="5588">
                  <c:v>6.6574074074074077E-2</c:v>
                </c:pt>
                <c:pt idx="5589">
                  <c:v>6.6585648148148144E-2</c:v>
                </c:pt>
                <c:pt idx="5590">
                  <c:v>6.659722222222221E-2</c:v>
                </c:pt>
                <c:pt idx="5591">
                  <c:v>6.6608796296296291E-2</c:v>
                </c:pt>
                <c:pt idx="5592">
                  <c:v>6.6620370370370371E-2</c:v>
                </c:pt>
                <c:pt idx="5593">
                  <c:v>6.6631944444444438E-2</c:v>
                </c:pt>
                <c:pt idx="5594">
                  <c:v>6.6643518518518519E-2</c:v>
                </c:pt>
                <c:pt idx="5595">
                  <c:v>6.6655092592592599E-2</c:v>
                </c:pt>
                <c:pt idx="5596">
                  <c:v>6.6666666666666666E-2</c:v>
                </c:pt>
                <c:pt idx="5597">
                  <c:v>6.6678240740740746E-2</c:v>
                </c:pt>
                <c:pt idx="5598">
                  <c:v>6.6689814814814813E-2</c:v>
                </c:pt>
                <c:pt idx="5599">
                  <c:v>6.6701388888888893E-2</c:v>
                </c:pt>
                <c:pt idx="5600">
                  <c:v>6.671296296296296E-2</c:v>
                </c:pt>
                <c:pt idx="5601">
                  <c:v>6.6724537037037041E-2</c:v>
                </c:pt>
                <c:pt idx="5602">
                  <c:v>6.6736111111111107E-2</c:v>
                </c:pt>
                <c:pt idx="5603">
                  <c:v>6.6747685185185188E-2</c:v>
                </c:pt>
                <c:pt idx="5604">
                  <c:v>6.6759259259259254E-2</c:v>
                </c:pt>
                <c:pt idx="5605">
                  <c:v>6.6770833333333335E-2</c:v>
                </c:pt>
                <c:pt idx="5606">
                  <c:v>6.6782407407407415E-2</c:v>
                </c:pt>
                <c:pt idx="5607">
                  <c:v>6.6793981481481482E-2</c:v>
                </c:pt>
                <c:pt idx="5608">
                  <c:v>6.6805555555555562E-2</c:v>
                </c:pt>
                <c:pt idx="5609">
                  <c:v>6.6817129629629629E-2</c:v>
                </c:pt>
                <c:pt idx="5610">
                  <c:v>6.682870370370371E-2</c:v>
                </c:pt>
                <c:pt idx="5611">
                  <c:v>6.6840277777777776E-2</c:v>
                </c:pt>
                <c:pt idx="5612">
                  <c:v>6.6851851851851843E-2</c:v>
                </c:pt>
                <c:pt idx="5613">
                  <c:v>6.6863425925925923E-2</c:v>
                </c:pt>
                <c:pt idx="5614">
                  <c:v>6.6875000000000004E-2</c:v>
                </c:pt>
                <c:pt idx="5615">
                  <c:v>6.6886574074074071E-2</c:v>
                </c:pt>
                <c:pt idx="5616">
                  <c:v>6.6898148148148151E-2</c:v>
                </c:pt>
                <c:pt idx="5617">
                  <c:v>6.6909722222222232E-2</c:v>
                </c:pt>
                <c:pt idx="5618">
                  <c:v>6.6921296296296298E-2</c:v>
                </c:pt>
                <c:pt idx="5619">
                  <c:v>6.6932870370370365E-2</c:v>
                </c:pt>
                <c:pt idx="5620">
                  <c:v>6.6944444444444445E-2</c:v>
                </c:pt>
                <c:pt idx="5621">
                  <c:v>6.6956018518518512E-2</c:v>
                </c:pt>
                <c:pt idx="5622">
                  <c:v>6.6967592592592592E-2</c:v>
                </c:pt>
                <c:pt idx="5623">
                  <c:v>6.6979166666666659E-2</c:v>
                </c:pt>
                <c:pt idx="5624">
                  <c:v>6.699074074074074E-2</c:v>
                </c:pt>
                <c:pt idx="5625">
                  <c:v>6.700231481481482E-2</c:v>
                </c:pt>
                <c:pt idx="5626">
                  <c:v>6.7013888888888887E-2</c:v>
                </c:pt>
                <c:pt idx="5627">
                  <c:v>6.7025462962962967E-2</c:v>
                </c:pt>
                <c:pt idx="5628">
                  <c:v>6.7037037037037034E-2</c:v>
                </c:pt>
                <c:pt idx="5629">
                  <c:v>6.7048611111111114E-2</c:v>
                </c:pt>
                <c:pt idx="5630">
                  <c:v>6.7060185185185181E-2</c:v>
                </c:pt>
                <c:pt idx="5631">
                  <c:v>6.7071759259259262E-2</c:v>
                </c:pt>
                <c:pt idx="5632">
                  <c:v>6.7083333333333328E-2</c:v>
                </c:pt>
                <c:pt idx="5633">
                  <c:v>6.7094907407407409E-2</c:v>
                </c:pt>
                <c:pt idx="5634">
                  <c:v>6.7106481481481475E-2</c:v>
                </c:pt>
                <c:pt idx="5635">
                  <c:v>6.7118055555555556E-2</c:v>
                </c:pt>
                <c:pt idx="5636">
                  <c:v>6.7129629629629636E-2</c:v>
                </c:pt>
                <c:pt idx="5637">
                  <c:v>6.7141203703703703E-2</c:v>
                </c:pt>
                <c:pt idx="5638">
                  <c:v>6.7152777777777783E-2</c:v>
                </c:pt>
                <c:pt idx="5639">
                  <c:v>6.7164351851851864E-2</c:v>
                </c:pt>
                <c:pt idx="5640">
                  <c:v>6.7175925925925931E-2</c:v>
                </c:pt>
                <c:pt idx="5641">
                  <c:v>6.7187499999999997E-2</c:v>
                </c:pt>
                <c:pt idx="5642">
                  <c:v>6.7199074074074064E-2</c:v>
                </c:pt>
                <c:pt idx="5643">
                  <c:v>6.7210648148148144E-2</c:v>
                </c:pt>
                <c:pt idx="5644">
                  <c:v>6.7222222222222225E-2</c:v>
                </c:pt>
                <c:pt idx="5645">
                  <c:v>6.7233796296296292E-2</c:v>
                </c:pt>
                <c:pt idx="5646">
                  <c:v>6.7245370370370372E-2</c:v>
                </c:pt>
                <c:pt idx="5647">
                  <c:v>6.7256944444444453E-2</c:v>
                </c:pt>
                <c:pt idx="5648">
                  <c:v>6.7268518518518519E-2</c:v>
                </c:pt>
                <c:pt idx="5649">
                  <c:v>6.7280092592592586E-2</c:v>
                </c:pt>
                <c:pt idx="5650">
                  <c:v>6.7291666666666666E-2</c:v>
                </c:pt>
                <c:pt idx="5651">
                  <c:v>6.7303240740740733E-2</c:v>
                </c:pt>
                <c:pt idx="5652">
                  <c:v>6.7314814814814813E-2</c:v>
                </c:pt>
                <c:pt idx="5653">
                  <c:v>6.732638888888888E-2</c:v>
                </c:pt>
                <c:pt idx="5654">
                  <c:v>6.7337962962962961E-2</c:v>
                </c:pt>
                <c:pt idx="5655">
                  <c:v>6.7349537037037041E-2</c:v>
                </c:pt>
                <c:pt idx="5656">
                  <c:v>6.7361111111111108E-2</c:v>
                </c:pt>
                <c:pt idx="5657">
                  <c:v>6.7372685185185188E-2</c:v>
                </c:pt>
                <c:pt idx="5658">
                  <c:v>6.7384259259259269E-2</c:v>
                </c:pt>
                <c:pt idx="5659">
                  <c:v>6.7395833333333335E-2</c:v>
                </c:pt>
                <c:pt idx="5660">
                  <c:v>6.7407407407407416E-2</c:v>
                </c:pt>
                <c:pt idx="5661">
                  <c:v>6.7418981481481483E-2</c:v>
                </c:pt>
                <c:pt idx="5662">
                  <c:v>6.7430555555555563E-2</c:v>
                </c:pt>
                <c:pt idx="5663">
                  <c:v>6.744212962962963E-2</c:v>
                </c:pt>
                <c:pt idx="5664">
                  <c:v>6.7453703703703696E-2</c:v>
                </c:pt>
                <c:pt idx="5665">
                  <c:v>6.7465277777777777E-2</c:v>
                </c:pt>
                <c:pt idx="5666">
                  <c:v>6.7476851851851857E-2</c:v>
                </c:pt>
                <c:pt idx="5667">
                  <c:v>6.7488425925925924E-2</c:v>
                </c:pt>
                <c:pt idx="5668">
                  <c:v>6.7500000000000004E-2</c:v>
                </c:pt>
                <c:pt idx="5669">
                  <c:v>6.7511574074074085E-2</c:v>
                </c:pt>
                <c:pt idx="5670">
                  <c:v>6.7523148148148152E-2</c:v>
                </c:pt>
                <c:pt idx="5671">
                  <c:v>6.7534722222222218E-2</c:v>
                </c:pt>
                <c:pt idx="5672">
                  <c:v>6.7546296296296285E-2</c:v>
                </c:pt>
                <c:pt idx="5673">
                  <c:v>6.7557870370370365E-2</c:v>
                </c:pt>
                <c:pt idx="5674">
                  <c:v>6.7569444444444446E-2</c:v>
                </c:pt>
                <c:pt idx="5675">
                  <c:v>6.7581018518518512E-2</c:v>
                </c:pt>
                <c:pt idx="5676">
                  <c:v>6.7592592592592593E-2</c:v>
                </c:pt>
                <c:pt idx="5677">
                  <c:v>6.7604166666666674E-2</c:v>
                </c:pt>
                <c:pt idx="5678">
                  <c:v>6.761574074074074E-2</c:v>
                </c:pt>
                <c:pt idx="5679">
                  <c:v>6.7627314814814821E-2</c:v>
                </c:pt>
                <c:pt idx="5680">
                  <c:v>6.7638888888888887E-2</c:v>
                </c:pt>
                <c:pt idx="5681">
                  <c:v>6.7650462962962968E-2</c:v>
                </c:pt>
                <c:pt idx="5682">
                  <c:v>6.7662037037037034E-2</c:v>
                </c:pt>
                <c:pt idx="5683">
                  <c:v>6.7673611111111115E-2</c:v>
                </c:pt>
                <c:pt idx="5684">
                  <c:v>6.7685185185185182E-2</c:v>
                </c:pt>
                <c:pt idx="5685">
                  <c:v>6.7696759259259262E-2</c:v>
                </c:pt>
                <c:pt idx="5686">
                  <c:v>6.7708333333333329E-2</c:v>
                </c:pt>
                <c:pt idx="5687">
                  <c:v>6.7719907407407409E-2</c:v>
                </c:pt>
                <c:pt idx="5688">
                  <c:v>6.773148148148149E-2</c:v>
                </c:pt>
                <c:pt idx="5689">
                  <c:v>6.7743055555555556E-2</c:v>
                </c:pt>
                <c:pt idx="5690">
                  <c:v>6.7754629629629637E-2</c:v>
                </c:pt>
                <c:pt idx="5691">
                  <c:v>6.7766203703703703E-2</c:v>
                </c:pt>
                <c:pt idx="5692">
                  <c:v>6.7777777777777784E-2</c:v>
                </c:pt>
                <c:pt idx="5693">
                  <c:v>6.7789351851851851E-2</c:v>
                </c:pt>
                <c:pt idx="5694">
                  <c:v>6.7800925925925917E-2</c:v>
                </c:pt>
                <c:pt idx="5695">
                  <c:v>6.7812499999999998E-2</c:v>
                </c:pt>
                <c:pt idx="5696">
                  <c:v>6.7824074074074078E-2</c:v>
                </c:pt>
                <c:pt idx="5697">
                  <c:v>6.7835648148148145E-2</c:v>
                </c:pt>
                <c:pt idx="5698">
                  <c:v>6.7847222222222225E-2</c:v>
                </c:pt>
                <c:pt idx="5699">
                  <c:v>6.7858796296296306E-2</c:v>
                </c:pt>
                <c:pt idx="5700">
                  <c:v>6.7870370370370373E-2</c:v>
                </c:pt>
                <c:pt idx="5701">
                  <c:v>6.7881944444444439E-2</c:v>
                </c:pt>
                <c:pt idx="5702">
                  <c:v>6.789351851851852E-2</c:v>
                </c:pt>
                <c:pt idx="5703">
                  <c:v>6.7905092592592586E-2</c:v>
                </c:pt>
                <c:pt idx="5704">
                  <c:v>6.7916666666666667E-2</c:v>
                </c:pt>
                <c:pt idx="5705">
                  <c:v>6.7928240740740733E-2</c:v>
                </c:pt>
                <c:pt idx="5706">
                  <c:v>6.7939814814814814E-2</c:v>
                </c:pt>
                <c:pt idx="5707">
                  <c:v>6.7951388888888895E-2</c:v>
                </c:pt>
                <c:pt idx="5708">
                  <c:v>6.7962962962962961E-2</c:v>
                </c:pt>
                <c:pt idx="5709">
                  <c:v>6.7974537037037042E-2</c:v>
                </c:pt>
                <c:pt idx="5710">
                  <c:v>6.7986111111111108E-2</c:v>
                </c:pt>
                <c:pt idx="5711">
                  <c:v>6.7997685185185189E-2</c:v>
                </c:pt>
                <c:pt idx="5712">
                  <c:v>6.8009259259259255E-2</c:v>
                </c:pt>
                <c:pt idx="5713">
                  <c:v>6.8020833333333336E-2</c:v>
                </c:pt>
                <c:pt idx="5714">
                  <c:v>6.8032407407407403E-2</c:v>
                </c:pt>
                <c:pt idx="5715">
                  <c:v>6.8043981481481483E-2</c:v>
                </c:pt>
                <c:pt idx="5716">
                  <c:v>6.805555555555555E-2</c:v>
                </c:pt>
                <c:pt idx="5717">
                  <c:v>6.806712962962963E-2</c:v>
                </c:pt>
                <c:pt idx="5718">
                  <c:v>6.8078703703703711E-2</c:v>
                </c:pt>
                <c:pt idx="5719">
                  <c:v>6.8090277777777777E-2</c:v>
                </c:pt>
                <c:pt idx="5720">
                  <c:v>6.8101851851851858E-2</c:v>
                </c:pt>
                <c:pt idx="5721">
                  <c:v>6.8113425925925938E-2</c:v>
                </c:pt>
                <c:pt idx="5722">
                  <c:v>6.8125000000000005E-2</c:v>
                </c:pt>
                <c:pt idx="5723">
                  <c:v>6.8136574074074072E-2</c:v>
                </c:pt>
                <c:pt idx="5724">
                  <c:v>6.8148148148148138E-2</c:v>
                </c:pt>
                <c:pt idx="5725">
                  <c:v>6.8159722222222219E-2</c:v>
                </c:pt>
                <c:pt idx="5726">
                  <c:v>6.8171296296296299E-2</c:v>
                </c:pt>
                <c:pt idx="5727">
                  <c:v>6.8182870370370366E-2</c:v>
                </c:pt>
                <c:pt idx="5728">
                  <c:v>6.8194444444444446E-2</c:v>
                </c:pt>
                <c:pt idx="5729">
                  <c:v>6.8206018518518527E-2</c:v>
                </c:pt>
                <c:pt idx="5730">
                  <c:v>6.8217592592592594E-2</c:v>
                </c:pt>
                <c:pt idx="5731">
                  <c:v>6.822916666666666E-2</c:v>
                </c:pt>
                <c:pt idx="5732">
                  <c:v>6.8240740740740741E-2</c:v>
                </c:pt>
                <c:pt idx="5733">
                  <c:v>6.8252314814814807E-2</c:v>
                </c:pt>
                <c:pt idx="5734">
                  <c:v>6.8263888888888888E-2</c:v>
                </c:pt>
                <c:pt idx="5735">
                  <c:v>6.8275462962962954E-2</c:v>
                </c:pt>
                <c:pt idx="5736">
                  <c:v>6.8287037037037035E-2</c:v>
                </c:pt>
                <c:pt idx="5737">
                  <c:v>6.8298611111111115E-2</c:v>
                </c:pt>
                <c:pt idx="5738">
                  <c:v>6.8310185185185182E-2</c:v>
                </c:pt>
                <c:pt idx="5739">
                  <c:v>6.8321759259259263E-2</c:v>
                </c:pt>
                <c:pt idx="5740">
                  <c:v>6.8333333333333343E-2</c:v>
                </c:pt>
                <c:pt idx="5741">
                  <c:v>6.834490740740741E-2</c:v>
                </c:pt>
                <c:pt idx="5742">
                  <c:v>6.8356481481481476E-2</c:v>
                </c:pt>
                <c:pt idx="5743">
                  <c:v>6.8368055555555557E-2</c:v>
                </c:pt>
                <c:pt idx="5744">
                  <c:v>6.8379629629629637E-2</c:v>
                </c:pt>
                <c:pt idx="5745">
                  <c:v>6.8391203703703704E-2</c:v>
                </c:pt>
                <c:pt idx="5746">
                  <c:v>6.8402777777777771E-2</c:v>
                </c:pt>
                <c:pt idx="5747">
                  <c:v>6.8414351851851851E-2</c:v>
                </c:pt>
                <c:pt idx="5748">
                  <c:v>6.8425925925925932E-2</c:v>
                </c:pt>
                <c:pt idx="5749">
                  <c:v>6.8425925925925932E-2</c:v>
                </c:pt>
                <c:pt idx="5750">
                  <c:v>6.8437499999999998E-2</c:v>
                </c:pt>
                <c:pt idx="5751">
                  <c:v>6.8449074074074079E-2</c:v>
                </c:pt>
                <c:pt idx="5752">
                  <c:v>6.8460648148148159E-2</c:v>
                </c:pt>
                <c:pt idx="5753">
                  <c:v>6.8472222222222226E-2</c:v>
                </c:pt>
                <c:pt idx="5754">
                  <c:v>6.8483796296296293E-2</c:v>
                </c:pt>
                <c:pt idx="5755">
                  <c:v>6.8495370370370359E-2</c:v>
                </c:pt>
                <c:pt idx="5756">
                  <c:v>6.850694444444444E-2</c:v>
                </c:pt>
                <c:pt idx="5757">
                  <c:v>6.851851851851852E-2</c:v>
                </c:pt>
                <c:pt idx="5758">
                  <c:v>6.8530092592592587E-2</c:v>
                </c:pt>
                <c:pt idx="5759">
                  <c:v>6.8541666666666667E-2</c:v>
                </c:pt>
                <c:pt idx="5760">
                  <c:v>6.8553240740740748E-2</c:v>
                </c:pt>
                <c:pt idx="5761">
                  <c:v>6.8564814814814815E-2</c:v>
                </c:pt>
                <c:pt idx="5762">
                  <c:v>6.8576388888888895E-2</c:v>
                </c:pt>
                <c:pt idx="5763">
                  <c:v>6.8587962962962962E-2</c:v>
                </c:pt>
                <c:pt idx="5764">
                  <c:v>6.8599537037037042E-2</c:v>
                </c:pt>
                <c:pt idx="5765">
                  <c:v>6.8611111111111109E-2</c:v>
                </c:pt>
                <c:pt idx="5766">
                  <c:v>6.8622685185185189E-2</c:v>
                </c:pt>
                <c:pt idx="5767">
                  <c:v>6.8634259259259256E-2</c:v>
                </c:pt>
                <c:pt idx="5768">
                  <c:v>6.8645833333333336E-2</c:v>
                </c:pt>
                <c:pt idx="5769">
                  <c:v>6.8657407407407403E-2</c:v>
                </c:pt>
                <c:pt idx="5770">
                  <c:v>6.8668981481481484E-2</c:v>
                </c:pt>
                <c:pt idx="5771">
                  <c:v>6.8680555555555564E-2</c:v>
                </c:pt>
                <c:pt idx="5772">
                  <c:v>6.8692129629629631E-2</c:v>
                </c:pt>
                <c:pt idx="5773">
                  <c:v>6.8703703703703697E-2</c:v>
                </c:pt>
                <c:pt idx="5774">
                  <c:v>6.8715277777777778E-2</c:v>
                </c:pt>
                <c:pt idx="5775">
                  <c:v>6.8726851851851858E-2</c:v>
                </c:pt>
                <c:pt idx="5776">
                  <c:v>6.8738425925925925E-2</c:v>
                </c:pt>
                <c:pt idx="5777">
                  <c:v>6.8749999999999992E-2</c:v>
                </c:pt>
                <c:pt idx="5778">
                  <c:v>6.8761574074074072E-2</c:v>
                </c:pt>
                <c:pt idx="5779">
                  <c:v>6.8773148148148153E-2</c:v>
                </c:pt>
                <c:pt idx="5780">
                  <c:v>6.8784722222222219E-2</c:v>
                </c:pt>
                <c:pt idx="5781">
                  <c:v>6.87962962962963E-2</c:v>
                </c:pt>
                <c:pt idx="5782">
                  <c:v>6.880787037037038E-2</c:v>
                </c:pt>
                <c:pt idx="5783">
                  <c:v>6.8819444444444447E-2</c:v>
                </c:pt>
                <c:pt idx="5784">
                  <c:v>6.8831018518518514E-2</c:v>
                </c:pt>
                <c:pt idx="5785">
                  <c:v>6.8842592592592594E-2</c:v>
                </c:pt>
                <c:pt idx="5786">
                  <c:v>6.8854166666666661E-2</c:v>
                </c:pt>
                <c:pt idx="5787">
                  <c:v>6.8865740740740741E-2</c:v>
                </c:pt>
                <c:pt idx="5788">
                  <c:v>6.8877314814814808E-2</c:v>
                </c:pt>
                <c:pt idx="5789">
                  <c:v>6.8888888888888888E-2</c:v>
                </c:pt>
                <c:pt idx="5790">
                  <c:v>6.8900462962962969E-2</c:v>
                </c:pt>
                <c:pt idx="5791">
                  <c:v>6.8912037037037036E-2</c:v>
                </c:pt>
                <c:pt idx="5792">
                  <c:v>6.8923611111111116E-2</c:v>
                </c:pt>
                <c:pt idx="5793">
                  <c:v>6.8935185185185183E-2</c:v>
                </c:pt>
                <c:pt idx="5794">
                  <c:v>6.8946759259259263E-2</c:v>
                </c:pt>
                <c:pt idx="5795">
                  <c:v>6.895833333333333E-2</c:v>
                </c:pt>
                <c:pt idx="5796">
                  <c:v>6.896990740740741E-2</c:v>
                </c:pt>
                <c:pt idx="5797">
                  <c:v>6.8981481481481477E-2</c:v>
                </c:pt>
                <c:pt idx="5798">
                  <c:v>6.8993055555555557E-2</c:v>
                </c:pt>
                <c:pt idx="5799">
                  <c:v>6.9004629629629624E-2</c:v>
                </c:pt>
                <c:pt idx="5800">
                  <c:v>6.9016203703703705E-2</c:v>
                </c:pt>
                <c:pt idx="5801">
                  <c:v>6.9027777777777785E-2</c:v>
                </c:pt>
                <c:pt idx="5802">
                  <c:v>6.9039351851851852E-2</c:v>
                </c:pt>
                <c:pt idx="5803">
                  <c:v>6.9050925925925918E-2</c:v>
                </c:pt>
                <c:pt idx="5804">
                  <c:v>6.9062500000000013E-2</c:v>
                </c:pt>
                <c:pt idx="5805">
                  <c:v>6.9074074074074079E-2</c:v>
                </c:pt>
                <c:pt idx="5806">
                  <c:v>6.9085648148148146E-2</c:v>
                </c:pt>
                <c:pt idx="5807">
                  <c:v>6.9097222222222213E-2</c:v>
                </c:pt>
                <c:pt idx="5808">
                  <c:v>6.9108796296296293E-2</c:v>
                </c:pt>
                <c:pt idx="5809">
                  <c:v>6.9120370370370374E-2</c:v>
                </c:pt>
                <c:pt idx="5810">
                  <c:v>6.913194444444444E-2</c:v>
                </c:pt>
                <c:pt idx="5811">
                  <c:v>6.9143518518518521E-2</c:v>
                </c:pt>
                <c:pt idx="5812">
                  <c:v>6.9155092592592601E-2</c:v>
                </c:pt>
                <c:pt idx="5813">
                  <c:v>6.9166666666666668E-2</c:v>
                </c:pt>
                <c:pt idx="5814">
                  <c:v>6.9178240740740735E-2</c:v>
                </c:pt>
                <c:pt idx="5815">
                  <c:v>6.9189814814814815E-2</c:v>
                </c:pt>
                <c:pt idx="5816">
                  <c:v>6.9201388888888882E-2</c:v>
                </c:pt>
                <c:pt idx="5817">
                  <c:v>6.9212962962962962E-2</c:v>
                </c:pt>
                <c:pt idx="5818">
                  <c:v>6.9224537037037029E-2</c:v>
                </c:pt>
                <c:pt idx="5819">
                  <c:v>6.9236111111111109E-2</c:v>
                </c:pt>
                <c:pt idx="5820">
                  <c:v>6.924768518518519E-2</c:v>
                </c:pt>
                <c:pt idx="5821">
                  <c:v>6.9259259259259257E-2</c:v>
                </c:pt>
                <c:pt idx="5822">
                  <c:v>6.9270833333333337E-2</c:v>
                </c:pt>
                <c:pt idx="5823">
                  <c:v>6.9282407407407418E-2</c:v>
                </c:pt>
                <c:pt idx="5824">
                  <c:v>6.9293981481481484E-2</c:v>
                </c:pt>
                <c:pt idx="5825">
                  <c:v>6.9305555555555551E-2</c:v>
                </c:pt>
                <c:pt idx="5826">
                  <c:v>6.9317129629629631E-2</c:v>
                </c:pt>
                <c:pt idx="5827">
                  <c:v>6.9328703703703712E-2</c:v>
                </c:pt>
                <c:pt idx="5828">
                  <c:v>6.9340277777777778E-2</c:v>
                </c:pt>
                <c:pt idx="5829">
                  <c:v>6.9351851851851845E-2</c:v>
                </c:pt>
                <c:pt idx="5830">
                  <c:v>6.9363425925925926E-2</c:v>
                </c:pt>
                <c:pt idx="5831">
                  <c:v>6.9375000000000006E-2</c:v>
                </c:pt>
                <c:pt idx="5832">
                  <c:v>6.9386574074074073E-2</c:v>
                </c:pt>
                <c:pt idx="5833">
                  <c:v>6.9398148148148139E-2</c:v>
                </c:pt>
                <c:pt idx="5834">
                  <c:v>6.9409722222222234E-2</c:v>
                </c:pt>
                <c:pt idx="5835">
                  <c:v>6.94212962962963E-2</c:v>
                </c:pt>
                <c:pt idx="5836">
                  <c:v>6.9432870370370367E-2</c:v>
                </c:pt>
                <c:pt idx="5837">
                  <c:v>6.9444444444444434E-2</c:v>
                </c:pt>
                <c:pt idx="5838">
                  <c:v>6.9456018518518514E-2</c:v>
                </c:pt>
                <c:pt idx="5839">
                  <c:v>6.9467592592592595E-2</c:v>
                </c:pt>
                <c:pt idx="5840">
                  <c:v>6.9479166666666661E-2</c:v>
                </c:pt>
                <c:pt idx="5841">
                  <c:v>6.9490740740740742E-2</c:v>
                </c:pt>
                <c:pt idx="5842">
                  <c:v>6.9502314814814822E-2</c:v>
                </c:pt>
                <c:pt idx="5843">
                  <c:v>6.9513888888888889E-2</c:v>
                </c:pt>
                <c:pt idx="5844">
                  <c:v>6.9525462962962969E-2</c:v>
                </c:pt>
                <c:pt idx="5845">
                  <c:v>6.9537037037037036E-2</c:v>
                </c:pt>
                <c:pt idx="5846">
                  <c:v>6.9548611111111117E-2</c:v>
                </c:pt>
                <c:pt idx="5847">
                  <c:v>6.9560185185185183E-2</c:v>
                </c:pt>
                <c:pt idx="5848">
                  <c:v>6.957175925925925E-2</c:v>
                </c:pt>
                <c:pt idx="5849">
                  <c:v>6.958333333333333E-2</c:v>
                </c:pt>
                <c:pt idx="5850">
                  <c:v>6.9594907407407411E-2</c:v>
                </c:pt>
                <c:pt idx="5851">
                  <c:v>6.9606481481481478E-2</c:v>
                </c:pt>
                <c:pt idx="5852">
                  <c:v>6.9618055555555558E-2</c:v>
                </c:pt>
                <c:pt idx="5853">
                  <c:v>6.9629629629629639E-2</c:v>
                </c:pt>
                <c:pt idx="5854">
                  <c:v>6.9641203703703705E-2</c:v>
                </c:pt>
                <c:pt idx="5855">
                  <c:v>6.9652777777777772E-2</c:v>
                </c:pt>
                <c:pt idx="5856">
                  <c:v>6.9664351851851852E-2</c:v>
                </c:pt>
                <c:pt idx="5857">
                  <c:v>6.9675925925925933E-2</c:v>
                </c:pt>
                <c:pt idx="5858">
                  <c:v>6.9687499999999999E-2</c:v>
                </c:pt>
                <c:pt idx="5859">
                  <c:v>6.9699074074074066E-2</c:v>
                </c:pt>
                <c:pt idx="5860">
                  <c:v>6.9710648148148147E-2</c:v>
                </c:pt>
                <c:pt idx="5861">
                  <c:v>6.9722222222222227E-2</c:v>
                </c:pt>
                <c:pt idx="5862">
                  <c:v>6.9733796296296294E-2</c:v>
                </c:pt>
                <c:pt idx="5863">
                  <c:v>6.9745370370370374E-2</c:v>
                </c:pt>
                <c:pt idx="5864">
                  <c:v>6.9756944444444455E-2</c:v>
                </c:pt>
                <c:pt idx="5865">
                  <c:v>6.9768518518518521E-2</c:v>
                </c:pt>
                <c:pt idx="5866">
                  <c:v>6.9780092592592588E-2</c:v>
                </c:pt>
                <c:pt idx="5867">
                  <c:v>6.9791666666666669E-2</c:v>
                </c:pt>
                <c:pt idx="5868">
                  <c:v>6.9803240740740735E-2</c:v>
                </c:pt>
                <c:pt idx="5869">
                  <c:v>6.9814814814814816E-2</c:v>
                </c:pt>
                <c:pt idx="5870">
                  <c:v>6.9826388888888882E-2</c:v>
                </c:pt>
                <c:pt idx="5871">
                  <c:v>6.9837962962962963E-2</c:v>
                </c:pt>
                <c:pt idx="5872">
                  <c:v>6.9849537037037043E-2</c:v>
                </c:pt>
                <c:pt idx="5873">
                  <c:v>6.986111111111111E-2</c:v>
                </c:pt>
                <c:pt idx="5874">
                  <c:v>6.987268518518519E-2</c:v>
                </c:pt>
                <c:pt idx="5875">
                  <c:v>6.9884259259259257E-2</c:v>
                </c:pt>
                <c:pt idx="5876">
                  <c:v>6.9895833333333338E-2</c:v>
                </c:pt>
                <c:pt idx="5877">
                  <c:v>6.9907407407407404E-2</c:v>
                </c:pt>
                <c:pt idx="5878">
                  <c:v>6.9918981481481471E-2</c:v>
                </c:pt>
                <c:pt idx="5879">
                  <c:v>6.9930555555555551E-2</c:v>
                </c:pt>
                <c:pt idx="5880">
                  <c:v>6.9942129629629632E-2</c:v>
                </c:pt>
                <c:pt idx="5881">
                  <c:v>6.9953703703703699E-2</c:v>
                </c:pt>
                <c:pt idx="5882">
                  <c:v>6.9965277777777779E-2</c:v>
                </c:pt>
                <c:pt idx="5883">
                  <c:v>6.997685185185186E-2</c:v>
                </c:pt>
                <c:pt idx="5884">
                  <c:v>6.9988425925925926E-2</c:v>
                </c:pt>
                <c:pt idx="5885">
                  <c:v>6.9999999999999993E-2</c:v>
                </c:pt>
                <c:pt idx="5886">
                  <c:v>7.0011574074074087E-2</c:v>
                </c:pt>
                <c:pt idx="5887">
                  <c:v>7.0023148148148154E-2</c:v>
                </c:pt>
                <c:pt idx="5888">
                  <c:v>7.003472222222222E-2</c:v>
                </c:pt>
                <c:pt idx="5889">
                  <c:v>7.0046296296296287E-2</c:v>
                </c:pt>
                <c:pt idx="5890">
                  <c:v>7.0057870370370368E-2</c:v>
                </c:pt>
                <c:pt idx="5891">
                  <c:v>7.0069444444444448E-2</c:v>
                </c:pt>
                <c:pt idx="5892">
                  <c:v>7.0081018518518515E-2</c:v>
                </c:pt>
                <c:pt idx="5893">
                  <c:v>7.0092592592592595E-2</c:v>
                </c:pt>
                <c:pt idx="5894">
                  <c:v>7.0104166666666676E-2</c:v>
                </c:pt>
                <c:pt idx="5895">
                  <c:v>7.0115740740740742E-2</c:v>
                </c:pt>
                <c:pt idx="5896">
                  <c:v>7.0127314814814809E-2</c:v>
                </c:pt>
                <c:pt idx="5897">
                  <c:v>7.013888888888889E-2</c:v>
                </c:pt>
                <c:pt idx="5898">
                  <c:v>7.0150462962962956E-2</c:v>
                </c:pt>
                <c:pt idx="5899">
                  <c:v>7.0162037037037037E-2</c:v>
                </c:pt>
                <c:pt idx="5900">
                  <c:v>7.0173611111111103E-2</c:v>
                </c:pt>
                <c:pt idx="5901">
                  <c:v>7.0185185185185184E-2</c:v>
                </c:pt>
                <c:pt idx="5902">
                  <c:v>7.0196759259259264E-2</c:v>
                </c:pt>
                <c:pt idx="5903">
                  <c:v>7.0208333333333331E-2</c:v>
                </c:pt>
                <c:pt idx="5904">
                  <c:v>7.0219907407407411E-2</c:v>
                </c:pt>
                <c:pt idx="5905">
                  <c:v>7.0231481481481492E-2</c:v>
                </c:pt>
                <c:pt idx="5906">
                  <c:v>7.0243055555555559E-2</c:v>
                </c:pt>
                <c:pt idx="5907">
                  <c:v>7.0254629629629625E-2</c:v>
                </c:pt>
                <c:pt idx="5908">
                  <c:v>7.0266203703703692E-2</c:v>
                </c:pt>
                <c:pt idx="5909">
                  <c:v>7.0277777777777786E-2</c:v>
                </c:pt>
                <c:pt idx="5910">
                  <c:v>7.0289351851851853E-2</c:v>
                </c:pt>
                <c:pt idx="5911">
                  <c:v>7.0300925925925919E-2</c:v>
                </c:pt>
                <c:pt idx="5912">
                  <c:v>7.03125E-2</c:v>
                </c:pt>
                <c:pt idx="5913">
                  <c:v>7.0324074074074081E-2</c:v>
                </c:pt>
                <c:pt idx="5914">
                  <c:v>7.0335648148148147E-2</c:v>
                </c:pt>
                <c:pt idx="5915">
                  <c:v>7.0347222222222214E-2</c:v>
                </c:pt>
                <c:pt idx="5916">
                  <c:v>7.0358796296296308E-2</c:v>
                </c:pt>
                <c:pt idx="5917">
                  <c:v>7.0370370370370375E-2</c:v>
                </c:pt>
                <c:pt idx="5918">
                  <c:v>7.0381944444444441E-2</c:v>
                </c:pt>
                <c:pt idx="5919">
                  <c:v>7.0393518518518508E-2</c:v>
                </c:pt>
                <c:pt idx="5920">
                  <c:v>7.0405092592592589E-2</c:v>
                </c:pt>
                <c:pt idx="5921">
                  <c:v>7.0416666666666669E-2</c:v>
                </c:pt>
                <c:pt idx="5922">
                  <c:v>7.0428240740740736E-2</c:v>
                </c:pt>
                <c:pt idx="5923">
                  <c:v>7.0439814814814816E-2</c:v>
                </c:pt>
                <c:pt idx="5924">
                  <c:v>7.0451388888888897E-2</c:v>
                </c:pt>
                <c:pt idx="5925">
                  <c:v>7.0462962962962963E-2</c:v>
                </c:pt>
                <c:pt idx="5926">
                  <c:v>7.0474537037037044E-2</c:v>
                </c:pt>
                <c:pt idx="5927">
                  <c:v>7.048611111111111E-2</c:v>
                </c:pt>
                <c:pt idx="5928">
                  <c:v>7.0497685185185191E-2</c:v>
                </c:pt>
                <c:pt idx="5929">
                  <c:v>7.0509259259259258E-2</c:v>
                </c:pt>
                <c:pt idx="5930">
                  <c:v>7.0520833333333324E-2</c:v>
                </c:pt>
                <c:pt idx="5931">
                  <c:v>7.0532407407407405E-2</c:v>
                </c:pt>
                <c:pt idx="5932">
                  <c:v>7.0543981481481485E-2</c:v>
                </c:pt>
                <c:pt idx="5933">
                  <c:v>7.0555555555555552E-2</c:v>
                </c:pt>
                <c:pt idx="5934">
                  <c:v>7.0567129629629632E-2</c:v>
                </c:pt>
                <c:pt idx="5935">
                  <c:v>7.0578703703703713E-2</c:v>
                </c:pt>
                <c:pt idx="5936">
                  <c:v>7.059027777777778E-2</c:v>
                </c:pt>
                <c:pt idx="5937">
                  <c:v>7.0601851851851846E-2</c:v>
                </c:pt>
                <c:pt idx="5938">
                  <c:v>7.0613425925925913E-2</c:v>
                </c:pt>
                <c:pt idx="5939">
                  <c:v>7.0625000000000007E-2</c:v>
                </c:pt>
                <c:pt idx="5940">
                  <c:v>7.0636574074074074E-2</c:v>
                </c:pt>
                <c:pt idx="5941">
                  <c:v>7.064814814814814E-2</c:v>
                </c:pt>
                <c:pt idx="5942">
                  <c:v>7.0659722222222221E-2</c:v>
                </c:pt>
                <c:pt idx="5943">
                  <c:v>7.0671296296296301E-2</c:v>
                </c:pt>
                <c:pt idx="5944">
                  <c:v>7.0682870370370368E-2</c:v>
                </c:pt>
                <c:pt idx="5945">
                  <c:v>7.0694444444444449E-2</c:v>
                </c:pt>
                <c:pt idx="5946">
                  <c:v>7.0706018518518529E-2</c:v>
                </c:pt>
                <c:pt idx="5947">
                  <c:v>7.0717592592592596E-2</c:v>
                </c:pt>
                <c:pt idx="5948">
                  <c:v>7.0729166666666662E-2</c:v>
                </c:pt>
                <c:pt idx="5949">
                  <c:v>7.0740740740740743E-2</c:v>
                </c:pt>
                <c:pt idx="5950">
                  <c:v>7.075231481481481E-2</c:v>
                </c:pt>
                <c:pt idx="5951">
                  <c:v>7.076388888888889E-2</c:v>
                </c:pt>
                <c:pt idx="5952">
                  <c:v>7.0775462962962957E-2</c:v>
                </c:pt>
                <c:pt idx="5953">
                  <c:v>7.0787037037037037E-2</c:v>
                </c:pt>
                <c:pt idx="5954">
                  <c:v>7.0798611111111118E-2</c:v>
                </c:pt>
                <c:pt idx="5955">
                  <c:v>7.0810185185185184E-2</c:v>
                </c:pt>
                <c:pt idx="5956">
                  <c:v>7.0821759259259265E-2</c:v>
                </c:pt>
                <c:pt idx="5957">
                  <c:v>7.0833333333333331E-2</c:v>
                </c:pt>
                <c:pt idx="5958">
                  <c:v>7.0844907407407412E-2</c:v>
                </c:pt>
                <c:pt idx="5959">
                  <c:v>7.0856481481481479E-2</c:v>
                </c:pt>
                <c:pt idx="5960">
                  <c:v>7.0868055555555545E-2</c:v>
                </c:pt>
                <c:pt idx="5961">
                  <c:v>7.0879629629629626E-2</c:v>
                </c:pt>
                <c:pt idx="5962">
                  <c:v>7.0891203703703706E-2</c:v>
                </c:pt>
                <c:pt idx="5963">
                  <c:v>7.0902777777777773E-2</c:v>
                </c:pt>
                <c:pt idx="5964">
                  <c:v>7.0914351851851853E-2</c:v>
                </c:pt>
                <c:pt idx="5965">
                  <c:v>7.0925925925925934E-2</c:v>
                </c:pt>
                <c:pt idx="5966">
                  <c:v>7.0937500000000001E-2</c:v>
                </c:pt>
                <c:pt idx="5967">
                  <c:v>7.0949074074074067E-2</c:v>
                </c:pt>
                <c:pt idx="5968">
                  <c:v>7.0960648148148148E-2</c:v>
                </c:pt>
                <c:pt idx="5969">
                  <c:v>7.0972222222222228E-2</c:v>
                </c:pt>
                <c:pt idx="5970">
                  <c:v>7.0983796296296295E-2</c:v>
                </c:pt>
                <c:pt idx="5971">
                  <c:v>7.0995370370370361E-2</c:v>
                </c:pt>
                <c:pt idx="5972">
                  <c:v>7.1006944444444442E-2</c:v>
                </c:pt>
                <c:pt idx="5973">
                  <c:v>7.1018518518518522E-2</c:v>
                </c:pt>
                <c:pt idx="5974">
                  <c:v>7.1030092592592589E-2</c:v>
                </c:pt>
                <c:pt idx="5975">
                  <c:v>7.104166666666667E-2</c:v>
                </c:pt>
                <c:pt idx="5976">
                  <c:v>7.105324074074075E-2</c:v>
                </c:pt>
                <c:pt idx="5977">
                  <c:v>7.1064814814814817E-2</c:v>
                </c:pt>
                <c:pt idx="5978">
                  <c:v>7.1076388888888883E-2</c:v>
                </c:pt>
                <c:pt idx="5979">
                  <c:v>7.1087962962962964E-2</c:v>
                </c:pt>
                <c:pt idx="5980">
                  <c:v>7.1099537037037031E-2</c:v>
                </c:pt>
                <c:pt idx="5981">
                  <c:v>7.1111111111111111E-2</c:v>
                </c:pt>
                <c:pt idx="5982">
                  <c:v>7.1122685185185178E-2</c:v>
                </c:pt>
                <c:pt idx="5983">
                  <c:v>7.1134259259259258E-2</c:v>
                </c:pt>
                <c:pt idx="5984">
                  <c:v>7.1145833333333339E-2</c:v>
                </c:pt>
                <c:pt idx="5985">
                  <c:v>7.1157407407407405E-2</c:v>
                </c:pt>
                <c:pt idx="5986">
                  <c:v>7.1168981481481486E-2</c:v>
                </c:pt>
                <c:pt idx="5987">
                  <c:v>7.1180555555555566E-2</c:v>
                </c:pt>
                <c:pt idx="5988">
                  <c:v>7.1192129629629633E-2</c:v>
                </c:pt>
                <c:pt idx="5989">
                  <c:v>7.12037037037037E-2</c:v>
                </c:pt>
                <c:pt idx="5990">
                  <c:v>7.1215277777777766E-2</c:v>
                </c:pt>
                <c:pt idx="5991">
                  <c:v>7.1226851851851861E-2</c:v>
                </c:pt>
                <c:pt idx="5992">
                  <c:v>7.1238425925925927E-2</c:v>
                </c:pt>
                <c:pt idx="5993">
                  <c:v>7.1249999999999994E-2</c:v>
                </c:pt>
                <c:pt idx="5994">
                  <c:v>7.1261574074074074E-2</c:v>
                </c:pt>
                <c:pt idx="5995">
                  <c:v>7.1273148148148155E-2</c:v>
                </c:pt>
                <c:pt idx="5996">
                  <c:v>7.1284722222222222E-2</c:v>
                </c:pt>
                <c:pt idx="5997">
                  <c:v>7.1296296296296288E-2</c:v>
                </c:pt>
                <c:pt idx="5998">
                  <c:v>7.1307870370370369E-2</c:v>
                </c:pt>
                <c:pt idx="5999">
                  <c:v>7.1319444444444449E-2</c:v>
                </c:pt>
                <c:pt idx="6000">
                  <c:v>7.1331018518518516E-2</c:v>
                </c:pt>
                <c:pt idx="6001">
                  <c:v>7.1342592592592582E-2</c:v>
                </c:pt>
                <c:pt idx="6002">
                  <c:v>7.1354166666666663E-2</c:v>
                </c:pt>
                <c:pt idx="6003">
                  <c:v>7.1365740740740743E-2</c:v>
                </c:pt>
                <c:pt idx="6004">
                  <c:v>7.137731481481481E-2</c:v>
                </c:pt>
                <c:pt idx="6005">
                  <c:v>7.1388888888888891E-2</c:v>
                </c:pt>
                <c:pt idx="6006">
                  <c:v>7.1400462962962971E-2</c:v>
                </c:pt>
                <c:pt idx="6007">
                  <c:v>7.1412037037037038E-2</c:v>
                </c:pt>
                <c:pt idx="6008">
                  <c:v>7.1423611111111118E-2</c:v>
                </c:pt>
                <c:pt idx="6009">
                  <c:v>7.1435185185185185E-2</c:v>
                </c:pt>
                <c:pt idx="6010">
                  <c:v>7.1446759259259265E-2</c:v>
                </c:pt>
                <c:pt idx="6011">
                  <c:v>7.1458333333333332E-2</c:v>
                </c:pt>
                <c:pt idx="6012">
                  <c:v>7.1469907407407399E-2</c:v>
                </c:pt>
                <c:pt idx="6013">
                  <c:v>7.1481481481481479E-2</c:v>
                </c:pt>
                <c:pt idx="6014">
                  <c:v>7.149305555555556E-2</c:v>
                </c:pt>
                <c:pt idx="6015">
                  <c:v>7.1504629629629626E-2</c:v>
                </c:pt>
                <c:pt idx="6016">
                  <c:v>7.1516203703703707E-2</c:v>
                </c:pt>
                <c:pt idx="6017">
                  <c:v>7.1527777777777787E-2</c:v>
                </c:pt>
                <c:pt idx="6018">
                  <c:v>7.1539351851851854E-2</c:v>
                </c:pt>
                <c:pt idx="6019">
                  <c:v>7.1550925925925921E-2</c:v>
                </c:pt>
                <c:pt idx="6020">
                  <c:v>7.1562499999999987E-2</c:v>
                </c:pt>
                <c:pt idx="6021">
                  <c:v>7.1574074074074082E-2</c:v>
                </c:pt>
                <c:pt idx="6022">
                  <c:v>7.1585648148148148E-2</c:v>
                </c:pt>
                <c:pt idx="6023">
                  <c:v>7.1597222222222215E-2</c:v>
                </c:pt>
                <c:pt idx="6024">
                  <c:v>7.1608796296296295E-2</c:v>
                </c:pt>
                <c:pt idx="6025">
                  <c:v>7.1620370370370376E-2</c:v>
                </c:pt>
                <c:pt idx="6026">
                  <c:v>7.1631944444444443E-2</c:v>
                </c:pt>
                <c:pt idx="6027">
                  <c:v>7.1643518518518523E-2</c:v>
                </c:pt>
                <c:pt idx="6028">
                  <c:v>7.165509259259259E-2</c:v>
                </c:pt>
                <c:pt idx="6029">
                  <c:v>7.166666666666667E-2</c:v>
                </c:pt>
                <c:pt idx="6030">
                  <c:v>7.1678240740740737E-2</c:v>
                </c:pt>
                <c:pt idx="6031">
                  <c:v>7.1689814814814817E-2</c:v>
                </c:pt>
                <c:pt idx="6032">
                  <c:v>7.1701388888888884E-2</c:v>
                </c:pt>
                <c:pt idx="6033">
                  <c:v>7.1712962962962964E-2</c:v>
                </c:pt>
                <c:pt idx="6034">
                  <c:v>7.1724537037037031E-2</c:v>
                </c:pt>
                <c:pt idx="6035">
                  <c:v>7.1736111111111112E-2</c:v>
                </c:pt>
                <c:pt idx="6036">
                  <c:v>7.1747685185185192E-2</c:v>
                </c:pt>
                <c:pt idx="6037">
                  <c:v>7.1759259259259259E-2</c:v>
                </c:pt>
                <c:pt idx="6038">
                  <c:v>7.1770833333333339E-2</c:v>
                </c:pt>
                <c:pt idx="6039">
                  <c:v>7.1782407407407406E-2</c:v>
                </c:pt>
                <c:pt idx="6040">
                  <c:v>7.1793981481481486E-2</c:v>
                </c:pt>
                <c:pt idx="6041">
                  <c:v>7.1805555555555553E-2</c:v>
                </c:pt>
                <c:pt idx="6042">
                  <c:v>7.181712962962962E-2</c:v>
                </c:pt>
                <c:pt idx="6043">
                  <c:v>7.18287037037037E-2</c:v>
                </c:pt>
                <c:pt idx="6044">
                  <c:v>7.1840277777777781E-2</c:v>
                </c:pt>
                <c:pt idx="6045">
                  <c:v>7.1851851851851847E-2</c:v>
                </c:pt>
                <c:pt idx="6046">
                  <c:v>7.1863425925925928E-2</c:v>
                </c:pt>
                <c:pt idx="6047">
                  <c:v>7.1875000000000008E-2</c:v>
                </c:pt>
                <c:pt idx="6048">
                  <c:v>7.1886574074074075E-2</c:v>
                </c:pt>
                <c:pt idx="6049">
                  <c:v>7.1898148148148142E-2</c:v>
                </c:pt>
                <c:pt idx="6050">
                  <c:v>7.1909722222222222E-2</c:v>
                </c:pt>
                <c:pt idx="6051">
                  <c:v>7.1921296296296303E-2</c:v>
                </c:pt>
                <c:pt idx="6052">
                  <c:v>7.1932870370370369E-2</c:v>
                </c:pt>
                <c:pt idx="6053">
                  <c:v>7.1944444444444436E-2</c:v>
                </c:pt>
                <c:pt idx="6054">
                  <c:v>7.1956018518518516E-2</c:v>
                </c:pt>
                <c:pt idx="6055">
                  <c:v>7.1967592592592597E-2</c:v>
                </c:pt>
                <c:pt idx="6056">
                  <c:v>7.1979166666666664E-2</c:v>
                </c:pt>
                <c:pt idx="6057">
                  <c:v>7.1990740740740744E-2</c:v>
                </c:pt>
                <c:pt idx="6058">
                  <c:v>7.2002314814814811E-2</c:v>
                </c:pt>
                <c:pt idx="6059">
                  <c:v>7.2013888888888891E-2</c:v>
                </c:pt>
                <c:pt idx="6060">
                  <c:v>7.2025462962962958E-2</c:v>
                </c:pt>
                <c:pt idx="6061">
                  <c:v>7.2037037037037038E-2</c:v>
                </c:pt>
                <c:pt idx="6062">
                  <c:v>7.2048611111111105E-2</c:v>
                </c:pt>
                <c:pt idx="6063">
                  <c:v>7.2060185185185185E-2</c:v>
                </c:pt>
                <c:pt idx="6064">
                  <c:v>7.2071759259259252E-2</c:v>
                </c:pt>
                <c:pt idx="6065">
                  <c:v>7.2083333333333333E-2</c:v>
                </c:pt>
                <c:pt idx="6066">
                  <c:v>7.2094907407407413E-2</c:v>
                </c:pt>
                <c:pt idx="6067">
                  <c:v>7.210648148148148E-2</c:v>
                </c:pt>
                <c:pt idx="6068">
                  <c:v>7.211805555555556E-2</c:v>
                </c:pt>
                <c:pt idx="6069">
                  <c:v>7.2129629629629641E-2</c:v>
                </c:pt>
                <c:pt idx="6070">
                  <c:v>7.2141203703703707E-2</c:v>
                </c:pt>
                <c:pt idx="6071">
                  <c:v>7.2152777777777774E-2</c:v>
                </c:pt>
                <c:pt idx="6072">
                  <c:v>7.2164351851851841E-2</c:v>
                </c:pt>
                <c:pt idx="6073">
                  <c:v>7.2175925925925921E-2</c:v>
                </c:pt>
                <c:pt idx="6074">
                  <c:v>7.2187500000000002E-2</c:v>
                </c:pt>
                <c:pt idx="6075">
                  <c:v>7.2199074074074068E-2</c:v>
                </c:pt>
                <c:pt idx="6076">
                  <c:v>7.2210648148148149E-2</c:v>
                </c:pt>
                <c:pt idx="6077">
                  <c:v>7.2222222222222229E-2</c:v>
                </c:pt>
                <c:pt idx="6078">
                  <c:v>7.2233796296296296E-2</c:v>
                </c:pt>
                <c:pt idx="6079">
                  <c:v>7.2245370370370363E-2</c:v>
                </c:pt>
                <c:pt idx="6080">
                  <c:v>7.2256944444444443E-2</c:v>
                </c:pt>
                <c:pt idx="6081">
                  <c:v>7.2268518518518524E-2</c:v>
                </c:pt>
                <c:pt idx="6082">
                  <c:v>7.228009259259259E-2</c:v>
                </c:pt>
                <c:pt idx="6083">
                  <c:v>7.2291666666666657E-2</c:v>
                </c:pt>
                <c:pt idx="6084">
                  <c:v>7.2303240740740737E-2</c:v>
                </c:pt>
                <c:pt idx="6085">
                  <c:v>7.2314814814814818E-2</c:v>
                </c:pt>
                <c:pt idx="6086">
                  <c:v>7.2326388888888885E-2</c:v>
                </c:pt>
                <c:pt idx="6087">
                  <c:v>7.2337962962962965E-2</c:v>
                </c:pt>
                <c:pt idx="6088">
                  <c:v>7.2349537037037046E-2</c:v>
                </c:pt>
                <c:pt idx="6089">
                  <c:v>7.2361111111111112E-2</c:v>
                </c:pt>
                <c:pt idx="6090">
                  <c:v>7.2372685185185193E-2</c:v>
                </c:pt>
                <c:pt idx="6091">
                  <c:v>7.2384259259259259E-2</c:v>
                </c:pt>
                <c:pt idx="6092">
                  <c:v>7.239583333333334E-2</c:v>
                </c:pt>
                <c:pt idx="6093">
                  <c:v>7.2407407407407406E-2</c:v>
                </c:pt>
                <c:pt idx="6094">
                  <c:v>7.2418981481481473E-2</c:v>
                </c:pt>
                <c:pt idx="6095">
                  <c:v>7.2430555555555554E-2</c:v>
                </c:pt>
                <c:pt idx="6096">
                  <c:v>7.2442129629629634E-2</c:v>
                </c:pt>
                <c:pt idx="6097">
                  <c:v>7.2453703703703701E-2</c:v>
                </c:pt>
                <c:pt idx="6098">
                  <c:v>7.2465277777777781E-2</c:v>
                </c:pt>
                <c:pt idx="6099">
                  <c:v>7.2476851851851862E-2</c:v>
                </c:pt>
                <c:pt idx="6100">
                  <c:v>7.2488425925925928E-2</c:v>
                </c:pt>
                <c:pt idx="6101">
                  <c:v>7.2499999999999995E-2</c:v>
                </c:pt>
                <c:pt idx="6102">
                  <c:v>7.2511574074074062E-2</c:v>
                </c:pt>
                <c:pt idx="6103">
                  <c:v>7.2523148148148142E-2</c:v>
                </c:pt>
                <c:pt idx="6104">
                  <c:v>7.2534722222222223E-2</c:v>
                </c:pt>
                <c:pt idx="6105">
                  <c:v>7.2546296296296289E-2</c:v>
                </c:pt>
                <c:pt idx="6106">
                  <c:v>7.255787037037037E-2</c:v>
                </c:pt>
                <c:pt idx="6107">
                  <c:v>7.256944444444445E-2</c:v>
                </c:pt>
                <c:pt idx="6108">
                  <c:v>7.2581018518518517E-2</c:v>
                </c:pt>
                <c:pt idx="6109">
                  <c:v>7.2592592592592597E-2</c:v>
                </c:pt>
                <c:pt idx="6110">
                  <c:v>7.2604166666666664E-2</c:v>
                </c:pt>
                <c:pt idx="6111">
                  <c:v>7.2615740740740745E-2</c:v>
                </c:pt>
                <c:pt idx="6112">
                  <c:v>7.2627314814814811E-2</c:v>
                </c:pt>
                <c:pt idx="6113">
                  <c:v>7.2638888888888892E-2</c:v>
                </c:pt>
                <c:pt idx="6114">
                  <c:v>7.2638888888888892E-2</c:v>
                </c:pt>
                <c:pt idx="6115">
                  <c:v>7.2650462962962958E-2</c:v>
                </c:pt>
                <c:pt idx="6116">
                  <c:v>7.2673611111111105E-2</c:v>
                </c:pt>
                <c:pt idx="6117">
                  <c:v>7.2673611111111105E-2</c:v>
                </c:pt>
                <c:pt idx="6118">
                  <c:v>7.2685185185185186E-2</c:v>
                </c:pt>
                <c:pt idx="6119">
                  <c:v>7.2696759259259267E-2</c:v>
                </c:pt>
                <c:pt idx="6120">
                  <c:v>7.2708333333333333E-2</c:v>
                </c:pt>
                <c:pt idx="6121">
                  <c:v>7.2719907407407414E-2</c:v>
                </c:pt>
                <c:pt idx="6122">
                  <c:v>7.273148148148148E-2</c:v>
                </c:pt>
                <c:pt idx="6123">
                  <c:v>7.2743055555555561E-2</c:v>
                </c:pt>
                <c:pt idx="6124">
                  <c:v>7.2754629629629627E-2</c:v>
                </c:pt>
                <c:pt idx="6125">
                  <c:v>7.2766203703703694E-2</c:v>
                </c:pt>
                <c:pt idx="6126">
                  <c:v>7.2777777777777775E-2</c:v>
                </c:pt>
                <c:pt idx="6127">
                  <c:v>7.2789351851851855E-2</c:v>
                </c:pt>
                <c:pt idx="6128">
                  <c:v>7.2800925925925922E-2</c:v>
                </c:pt>
                <c:pt idx="6129">
                  <c:v>7.2812500000000002E-2</c:v>
                </c:pt>
                <c:pt idx="6130">
                  <c:v>7.2824074074074083E-2</c:v>
                </c:pt>
                <c:pt idx="6131">
                  <c:v>7.2835648148148149E-2</c:v>
                </c:pt>
                <c:pt idx="6132">
                  <c:v>7.2847222222222216E-2</c:v>
                </c:pt>
                <c:pt idx="6133">
                  <c:v>7.2858796296296297E-2</c:v>
                </c:pt>
                <c:pt idx="6134">
                  <c:v>7.2870370370370363E-2</c:v>
                </c:pt>
                <c:pt idx="6135">
                  <c:v>7.2881944444444444E-2</c:v>
                </c:pt>
                <c:pt idx="6136">
                  <c:v>7.289351851851851E-2</c:v>
                </c:pt>
                <c:pt idx="6137">
                  <c:v>7.2905092592592591E-2</c:v>
                </c:pt>
                <c:pt idx="6138">
                  <c:v>7.2916666666666671E-2</c:v>
                </c:pt>
                <c:pt idx="6139">
                  <c:v>7.2928240740740738E-2</c:v>
                </c:pt>
                <c:pt idx="6140">
                  <c:v>7.2939814814814818E-2</c:v>
                </c:pt>
                <c:pt idx="6141">
                  <c:v>7.2951388888888885E-2</c:v>
                </c:pt>
                <c:pt idx="6142">
                  <c:v>7.2962962962962966E-2</c:v>
                </c:pt>
                <c:pt idx="6143">
                  <c:v>7.2974537037037032E-2</c:v>
                </c:pt>
                <c:pt idx="6144">
                  <c:v>7.2986111111111113E-2</c:v>
                </c:pt>
                <c:pt idx="6145">
                  <c:v>7.2997685185185179E-2</c:v>
                </c:pt>
                <c:pt idx="6146">
                  <c:v>7.300925925925926E-2</c:v>
                </c:pt>
                <c:pt idx="6147">
                  <c:v>7.3020833333333326E-2</c:v>
                </c:pt>
                <c:pt idx="6148">
                  <c:v>7.3032407407407407E-2</c:v>
                </c:pt>
                <c:pt idx="6149">
                  <c:v>7.3043981481481488E-2</c:v>
                </c:pt>
                <c:pt idx="6150">
                  <c:v>7.3055555555555554E-2</c:v>
                </c:pt>
                <c:pt idx="6151">
                  <c:v>7.3067129629629635E-2</c:v>
                </c:pt>
                <c:pt idx="6152">
                  <c:v>7.3078703703703715E-2</c:v>
                </c:pt>
                <c:pt idx="6153">
                  <c:v>7.3090277777777782E-2</c:v>
                </c:pt>
                <c:pt idx="6154">
                  <c:v>7.3101851851851848E-2</c:v>
                </c:pt>
                <c:pt idx="6155">
                  <c:v>7.3113425925925915E-2</c:v>
                </c:pt>
                <c:pt idx="6156">
                  <c:v>7.3124999999999996E-2</c:v>
                </c:pt>
                <c:pt idx="6157">
                  <c:v>7.3136574074074076E-2</c:v>
                </c:pt>
                <c:pt idx="6158">
                  <c:v>7.3148148148148143E-2</c:v>
                </c:pt>
                <c:pt idx="6159">
                  <c:v>7.3159722222222223E-2</c:v>
                </c:pt>
                <c:pt idx="6160">
                  <c:v>7.3171296296296304E-2</c:v>
                </c:pt>
                <c:pt idx="6161">
                  <c:v>7.318287037037037E-2</c:v>
                </c:pt>
                <c:pt idx="6162">
                  <c:v>7.3194444444444437E-2</c:v>
                </c:pt>
                <c:pt idx="6163">
                  <c:v>7.3206018518518517E-2</c:v>
                </c:pt>
                <c:pt idx="6164">
                  <c:v>7.3217592592592584E-2</c:v>
                </c:pt>
                <c:pt idx="6165">
                  <c:v>7.3229166666666665E-2</c:v>
                </c:pt>
                <c:pt idx="6166">
                  <c:v>7.3240740740740731E-2</c:v>
                </c:pt>
                <c:pt idx="6167">
                  <c:v>7.3252314814814812E-2</c:v>
                </c:pt>
                <c:pt idx="6168">
                  <c:v>7.3263888888888892E-2</c:v>
                </c:pt>
                <c:pt idx="6169">
                  <c:v>7.3275462962962959E-2</c:v>
                </c:pt>
                <c:pt idx="6170">
                  <c:v>7.3287037037037039E-2</c:v>
                </c:pt>
                <c:pt idx="6171">
                  <c:v>7.329861111111112E-2</c:v>
                </c:pt>
                <c:pt idx="6172">
                  <c:v>7.3310185185185187E-2</c:v>
                </c:pt>
                <c:pt idx="6173">
                  <c:v>7.3321759259259267E-2</c:v>
                </c:pt>
                <c:pt idx="6174">
                  <c:v>7.3333333333333334E-2</c:v>
                </c:pt>
                <c:pt idx="6175">
                  <c:v>7.3344907407407414E-2</c:v>
                </c:pt>
                <c:pt idx="6176">
                  <c:v>7.3356481481481481E-2</c:v>
                </c:pt>
                <c:pt idx="6177">
                  <c:v>7.3368055555555547E-2</c:v>
                </c:pt>
                <c:pt idx="6178">
                  <c:v>7.3379629629629628E-2</c:v>
                </c:pt>
                <c:pt idx="6179">
                  <c:v>7.3391203703703708E-2</c:v>
                </c:pt>
                <c:pt idx="6180">
                  <c:v>7.3402777777777775E-2</c:v>
                </c:pt>
                <c:pt idx="6181">
                  <c:v>7.3414351851851856E-2</c:v>
                </c:pt>
                <c:pt idx="6182">
                  <c:v>7.3425925925925936E-2</c:v>
                </c:pt>
                <c:pt idx="6183">
                  <c:v>7.3437500000000003E-2</c:v>
                </c:pt>
                <c:pt idx="6184">
                  <c:v>7.3449074074074069E-2</c:v>
                </c:pt>
                <c:pt idx="6185">
                  <c:v>7.3460648148148136E-2</c:v>
                </c:pt>
                <c:pt idx="6186">
                  <c:v>7.3472222222222217E-2</c:v>
                </c:pt>
                <c:pt idx="6187">
                  <c:v>7.3483796296296297E-2</c:v>
                </c:pt>
                <c:pt idx="6188">
                  <c:v>7.3495370370370364E-2</c:v>
                </c:pt>
                <c:pt idx="6189">
                  <c:v>7.3506944444444444E-2</c:v>
                </c:pt>
                <c:pt idx="6190">
                  <c:v>7.3518518518518525E-2</c:v>
                </c:pt>
                <c:pt idx="6191">
                  <c:v>7.3530092592592591E-2</c:v>
                </c:pt>
                <c:pt idx="6192">
                  <c:v>7.3541666666666672E-2</c:v>
                </c:pt>
                <c:pt idx="6193">
                  <c:v>7.3553240740740738E-2</c:v>
                </c:pt>
                <c:pt idx="6194">
                  <c:v>7.3564814814814819E-2</c:v>
                </c:pt>
                <c:pt idx="6195">
                  <c:v>7.3576388888888886E-2</c:v>
                </c:pt>
                <c:pt idx="6196">
                  <c:v>7.3587962962962966E-2</c:v>
                </c:pt>
                <c:pt idx="6197">
                  <c:v>7.3599537037037033E-2</c:v>
                </c:pt>
                <c:pt idx="6198">
                  <c:v>7.3611111111111113E-2</c:v>
                </c:pt>
                <c:pt idx="6199">
                  <c:v>7.362268518518518E-2</c:v>
                </c:pt>
                <c:pt idx="6200">
                  <c:v>7.363425925925926E-2</c:v>
                </c:pt>
                <c:pt idx="6201">
                  <c:v>7.3645833333333341E-2</c:v>
                </c:pt>
                <c:pt idx="6202">
                  <c:v>7.3657407407407408E-2</c:v>
                </c:pt>
                <c:pt idx="6203">
                  <c:v>7.3668981481481488E-2</c:v>
                </c:pt>
                <c:pt idx="6204">
                  <c:v>7.3680555555555555E-2</c:v>
                </c:pt>
                <c:pt idx="6205">
                  <c:v>7.3692129629629635E-2</c:v>
                </c:pt>
                <c:pt idx="6206">
                  <c:v>7.3703703703703702E-2</c:v>
                </c:pt>
                <c:pt idx="6207">
                  <c:v>7.3715277777777768E-2</c:v>
                </c:pt>
                <c:pt idx="6208">
                  <c:v>7.3726851851851849E-2</c:v>
                </c:pt>
                <c:pt idx="6209">
                  <c:v>7.3738425925925929E-2</c:v>
                </c:pt>
                <c:pt idx="6210">
                  <c:v>7.3749999999999996E-2</c:v>
                </c:pt>
                <c:pt idx="6211">
                  <c:v>7.3761574074074077E-2</c:v>
                </c:pt>
                <c:pt idx="6212">
                  <c:v>7.3773148148148157E-2</c:v>
                </c:pt>
                <c:pt idx="6213">
                  <c:v>7.3784722222222224E-2</c:v>
                </c:pt>
                <c:pt idx="6214">
                  <c:v>7.379629629629629E-2</c:v>
                </c:pt>
                <c:pt idx="6215">
                  <c:v>7.3807870370370371E-2</c:v>
                </c:pt>
                <c:pt idx="6216">
                  <c:v>7.3819444444444438E-2</c:v>
                </c:pt>
                <c:pt idx="6217">
                  <c:v>7.3831018518518518E-2</c:v>
                </c:pt>
                <c:pt idx="6218">
                  <c:v>7.3842592592592585E-2</c:v>
                </c:pt>
                <c:pt idx="6219">
                  <c:v>7.3854166666666665E-2</c:v>
                </c:pt>
                <c:pt idx="6220">
                  <c:v>7.3865740740740746E-2</c:v>
                </c:pt>
                <c:pt idx="6221">
                  <c:v>7.3877314814814812E-2</c:v>
                </c:pt>
                <c:pt idx="6222">
                  <c:v>7.3888888888888893E-2</c:v>
                </c:pt>
                <c:pt idx="6223">
                  <c:v>7.3900462962962959E-2</c:v>
                </c:pt>
                <c:pt idx="6224">
                  <c:v>7.391203703703704E-2</c:v>
                </c:pt>
                <c:pt idx="6225">
                  <c:v>7.3923611111111107E-2</c:v>
                </c:pt>
                <c:pt idx="6226">
                  <c:v>7.3935185185185187E-2</c:v>
                </c:pt>
                <c:pt idx="6227">
                  <c:v>7.3946759259259254E-2</c:v>
                </c:pt>
                <c:pt idx="6228">
                  <c:v>7.3958333333333334E-2</c:v>
                </c:pt>
                <c:pt idx="6229">
                  <c:v>7.3969907407407401E-2</c:v>
                </c:pt>
                <c:pt idx="6230">
                  <c:v>7.3981481481481481E-2</c:v>
                </c:pt>
                <c:pt idx="6231">
                  <c:v>7.3993055555555562E-2</c:v>
                </c:pt>
                <c:pt idx="6232">
                  <c:v>7.4004629629629629E-2</c:v>
                </c:pt>
                <c:pt idx="6233">
                  <c:v>7.4016203703703709E-2</c:v>
                </c:pt>
                <c:pt idx="6234">
                  <c:v>7.402777777777779E-2</c:v>
                </c:pt>
                <c:pt idx="6235">
                  <c:v>7.4039351851851856E-2</c:v>
                </c:pt>
                <c:pt idx="6236">
                  <c:v>7.4050925925925923E-2</c:v>
                </c:pt>
                <c:pt idx="6237">
                  <c:v>7.4062499999999989E-2</c:v>
                </c:pt>
                <c:pt idx="6238">
                  <c:v>7.407407407407407E-2</c:v>
                </c:pt>
                <c:pt idx="6239">
                  <c:v>7.408564814814815E-2</c:v>
                </c:pt>
                <c:pt idx="6240">
                  <c:v>7.4097222222222217E-2</c:v>
                </c:pt>
                <c:pt idx="6241">
                  <c:v>7.4108796296296298E-2</c:v>
                </c:pt>
                <c:pt idx="6242">
                  <c:v>7.4120370370370378E-2</c:v>
                </c:pt>
                <c:pt idx="6243">
                  <c:v>7.4131944444444445E-2</c:v>
                </c:pt>
                <c:pt idx="6244">
                  <c:v>7.4143518518518511E-2</c:v>
                </c:pt>
                <c:pt idx="6245">
                  <c:v>7.4155092592592592E-2</c:v>
                </c:pt>
                <c:pt idx="6246">
                  <c:v>7.4166666666666659E-2</c:v>
                </c:pt>
                <c:pt idx="6247">
                  <c:v>7.4178240740740739E-2</c:v>
                </c:pt>
                <c:pt idx="6248">
                  <c:v>7.4189814814814806E-2</c:v>
                </c:pt>
                <c:pt idx="6249">
                  <c:v>7.4201388888888886E-2</c:v>
                </c:pt>
                <c:pt idx="6250">
                  <c:v>7.4212962962962967E-2</c:v>
                </c:pt>
                <c:pt idx="6251">
                  <c:v>7.4224537037037033E-2</c:v>
                </c:pt>
                <c:pt idx="6252">
                  <c:v>7.4236111111111114E-2</c:v>
                </c:pt>
                <c:pt idx="6253">
                  <c:v>7.4247685185185194E-2</c:v>
                </c:pt>
                <c:pt idx="6254">
                  <c:v>7.4259259259259261E-2</c:v>
                </c:pt>
                <c:pt idx="6255">
                  <c:v>7.4270833333333341E-2</c:v>
                </c:pt>
                <c:pt idx="6256">
                  <c:v>7.4282407407407408E-2</c:v>
                </c:pt>
                <c:pt idx="6257">
                  <c:v>7.4293981481481489E-2</c:v>
                </c:pt>
                <c:pt idx="6258">
                  <c:v>7.4305555555555555E-2</c:v>
                </c:pt>
                <c:pt idx="6259">
                  <c:v>7.4317129629629622E-2</c:v>
                </c:pt>
                <c:pt idx="6260">
                  <c:v>7.4328703703703702E-2</c:v>
                </c:pt>
                <c:pt idx="6261">
                  <c:v>7.4340277777777783E-2</c:v>
                </c:pt>
                <c:pt idx="6262">
                  <c:v>7.435185185185185E-2</c:v>
                </c:pt>
                <c:pt idx="6263">
                  <c:v>7.436342592592593E-2</c:v>
                </c:pt>
                <c:pt idx="6264">
                  <c:v>7.4375000000000011E-2</c:v>
                </c:pt>
                <c:pt idx="6265">
                  <c:v>7.4386574074074077E-2</c:v>
                </c:pt>
                <c:pt idx="6266">
                  <c:v>7.4398148148148144E-2</c:v>
                </c:pt>
                <c:pt idx="6267">
                  <c:v>7.440972222222221E-2</c:v>
                </c:pt>
                <c:pt idx="6268">
                  <c:v>7.4421296296296291E-2</c:v>
                </c:pt>
                <c:pt idx="6269">
                  <c:v>7.4432870370370371E-2</c:v>
                </c:pt>
                <c:pt idx="6270">
                  <c:v>7.4444444444444438E-2</c:v>
                </c:pt>
                <c:pt idx="6271">
                  <c:v>7.4456018518518519E-2</c:v>
                </c:pt>
                <c:pt idx="6272">
                  <c:v>7.4467592592592599E-2</c:v>
                </c:pt>
                <c:pt idx="6273">
                  <c:v>7.4479166666666666E-2</c:v>
                </c:pt>
                <c:pt idx="6274">
                  <c:v>7.4490740740740746E-2</c:v>
                </c:pt>
                <c:pt idx="6275">
                  <c:v>7.4502314814814813E-2</c:v>
                </c:pt>
                <c:pt idx="6276">
                  <c:v>7.4513888888888893E-2</c:v>
                </c:pt>
                <c:pt idx="6277">
                  <c:v>7.452546296296296E-2</c:v>
                </c:pt>
                <c:pt idx="6278">
                  <c:v>7.4537037037037041E-2</c:v>
                </c:pt>
                <c:pt idx="6279">
                  <c:v>7.4548611111111107E-2</c:v>
                </c:pt>
                <c:pt idx="6280">
                  <c:v>7.4560185185185188E-2</c:v>
                </c:pt>
                <c:pt idx="6281">
                  <c:v>7.4571759259259254E-2</c:v>
                </c:pt>
                <c:pt idx="6282">
                  <c:v>7.4583333333333335E-2</c:v>
                </c:pt>
                <c:pt idx="6283">
                  <c:v>7.4594907407407415E-2</c:v>
                </c:pt>
                <c:pt idx="6284">
                  <c:v>7.4606481481481482E-2</c:v>
                </c:pt>
                <c:pt idx="6285">
                  <c:v>7.4618055555555562E-2</c:v>
                </c:pt>
                <c:pt idx="6286">
                  <c:v>7.4629629629629629E-2</c:v>
                </c:pt>
                <c:pt idx="6287">
                  <c:v>7.464120370370371E-2</c:v>
                </c:pt>
                <c:pt idx="6288">
                  <c:v>7.4652777777777776E-2</c:v>
                </c:pt>
                <c:pt idx="6289">
                  <c:v>7.4664351851851843E-2</c:v>
                </c:pt>
                <c:pt idx="6290">
                  <c:v>7.4675925925925923E-2</c:v>
                </c:pt>
                <c:pt idx="6291">
                  <c:v>7.4687500000000004E-2</c:v>
                </c:pt>
                <c:pt idx="6292">
                  <c:v>7.4699074074074071E-2</c:v>
                </c:pt>
                <c:pt idx="6293">
                  <c:v>7.4710648148148151E-2</c:v>
                </c:pt>
                <c:pt idx="6294">
                  <c:v>7.4722222222222232E-2</c:v>
                </c:pt>
                <c:pt idx="6295">
                  <c:v>7.4733796296296298E-2</c:v>
                </c:pt>
                <c:pt idx="6296">
                  <c:v>7.4745370370370365E-2</c:v>
                </c:pt>
                <c:pt idx="6297">
                  <c:v>7.4756944444444445E-2</c:v>
                </c:pt>
                <c:pt idx="6298">
                  <c:v>7.4768518518518512E-2</c:v>
                </c:pt>
                <c:pt idx="6299">
                  <c:v>7.4780092592592592E-2</c:v>
                </c:pt>
                <c:pt idx="6300">
                  <c:v>7.4791666666666659E-2</c:v>
                </c:pt>
                <c:pt idx="6301">
                  <c:v>7.480324074074074E-2</c:v>
                </c:pt>
                <c:pt idx="6302">
                  <c:v>7.481481481481482E-2</c:v>
                </c:pt>
                <c:pt idx="6303">
                  <c:v>7.4826388888888887E-2</c:v>
                </c:pt>
                <c:pt idx="6304">
                  <c:v>7.4837962962962967E-2</c:v>
                </c:pt>
                <c:pt idx="6305">
                  <c:v>7.4849537037037034E-2</c:v>
                </c:pt>
                <c:pt idx="6306">
                  <c:v>7.4861111111111114E-2</c:v>
                </c:pt>
                <c:pt idx="6307">
                  <c:v>7.4872685185185181E-2</c:v>
                </c:pt>
                <c:pt idx="6308">
                  <c:v>7.4884259259259262E-2</c:v>
                </c:pt>
                <c:pt idx="6309">
                  <c:v>7.4895833333333328E-2</c:v>
                </c:pt>
                <c:pt idx="6310">
                  <c:v>7.4907407407407409E-2</c:v>
                </c:pt>
                <c:pt idx="6311">
                  <c:v>7.4918981481481475E-2</c:v>
                </c:pt>
                <c:pt idx="6312">
                  <c:v>7.4930555555555556E-2</c:v>
                </c:pt>
                <c:pt idx="6313">
                  <c:v>7.4942129629629636E-2</c:v>
                </c:pt>
                <c:pt idx="6314">
                  <c:v>7.4953703703703703E-2</c:v>
                </c:pt>
                <c:pt idx="6315">
                  <c:v>7.4965277777777783E-2</c:v>
                </c:pt>
                <c:pt idx="6316">
                  <c:v>7.4976851851851864E-2</c:v>
                </c:pt>
                <c:pt idx="6317">
                  <c:v>7.4988425925925931E-2</c:v>
                </c:pt>
                <c:pt idx="6318">
                  <c:v>7.4999999999999997E-2</c:v>
                </c:pt>
                <c:pt idx="6319">
                  <c:v>7.5011574074074064E-2</c:v>
                </c:pt>
                <c:pt idx="6320">
                  <c:v>7.5023148148148144E-2</c:v>
                </c:pt>
                <c:pt idx="6321">
                  <c:v>7.5034722222222225E-2</c:v>
                </c:pt>
                <c:pt idx="6322">
                  <c:v>7.5046296296296292E-2</c:v>
                </c:pt>
                <c:pt idx="6323">
                  <c:v>7.5057870370370372E-2</c:v>
                </c:pt>
                <c:pt idx="6324">
                  <c:v>7.5069444444444453E-2</c:v>
                </c:pt>
                <c:pt idx="6325">
                  <c:v>7.5081018518518519E-2</c:v>
                </c:pt>
                <c:pt idx="6326">
                  <c:v>7.5092592592592586E-2</c:v>
                </c:pt>
                <c:pt idx="6327">
                  <c:v>7.5104166666666666E-2</c:v>
                </c:pt>
                <c:pt idx="6328">
                  <c:v>7.5115740740740733E-2</c:v>
                </c:pt>
                <c:pt idx="6329">
                  <c:v>7.5127314814814813E-2</c:v>
                </c:pt>
                <c:pt idx="6330">
                  <c:v>7.513888888888888E-2</c:v>
                </c:pt>
                <c:pt idx="6331">
                  <c:v>7.5150462962962961E-2</c:v>
                </c:pt>
                <c:pt idx="6332">
                  <c:v>7.5162037037037041E-2</c:v>
                </c:pt>
                <c:pt idx="6333">
                  <c:v>7.5173611111111108E-2</c:v>
                </c:pt>
                <c:pt idx="6334">
                  <c:v>7.5185185185185188E-2</c:v>
                </c:pt>
                <c:pt idx="6335">
                  <c:v>7.5196759259259269E-2</c:v>
                </c:pt>
                <c:pt idx="6336">
                  <c:v>7.5208333333333335E-2</c:v>
                </c:pt>
                <c:pt idx="6337">
                  <c:v>7.5219907407407416E-2</c:v>
                </c:pt>
                <c:pt idx="6338">
                  <c:v>7.5231481481481483E-2</c:v>
                </c:pt>
                <c:pt idx="6339">
                  <c:v>7.5243055555555563E-2</c:v>
                </c:pt>
                <c:pt idx="6340">
                  <c:v>7.525462962962963E-2</c:v>
                </c:pt>
                <c:pt idx="6341">
                  <c:v>7.5266203703703696E-2</c:v>
                </c:pt>
                <c:pt idx="6342">
                  <c:v>7.5277777777777777E-2</c:v>
                </c:pt>
                <c:pt idx="6343">
                  <c:v>7.5289351851851857E-2</c:v>
                </c:pt>
                <c:pt idx="6344">
                  <c:v>7.5300925925925924E-2</c:v>
                </c:pt>
                <c:pt idx="6345">
                  <c:v>7.5312500000000004E-2</c:v>
                </c:pt>
                <c:pt idx="6346">
                  <c:v>7.5324074074074085E-2</c:v>
                </c:pt>
                <c:pt idx="6347">
                  <c:v>7.5335648148148152E-2</c:v>
                </c:pt>
                <c:pt idx="6348">
                  <c:v>7.5347222222222218E-2</c:v>
                </c:pt>
                <c:pt idx="6349">
                  <c:v>7.5358796296296285E-2</c:v>
                </c:pt>
                <c:pt idx="6350">
                  <c:v>7.5370370370370365E-2</c:v>
                </c:pt>
                <c:pt idx="6351">
                  <c:v>7.5381944444444446E-2</c:v>
                </c:pt>
                <c:pt idx="6352">
                  <c:v>7.5393518518518512E-2</c:v>
                </c:pt>
                <c:pt idx="6353">
                  <c:v>7.5405092592592593E-2</c:v>
                </c:pt>
                <c:pt idx="6354">
                  <c:v>7.5416666666666674E-2</c:v>
                </c:pt>
                <c:pt idx="6355">
                  <c:v>7.542824074074074E-2</c:v>
                </c:pt>
                <c:pt idx="6356">
                  <c:v>7.5439814814814821E-2</c:v>
                </c:pt>
                <c:pt idx="6357">
                  <c:v>7.5451388888888887E-2</c:v>
                </c:pt>
                <c:pt idx="6358">
                  <c:v>7.5462962962962968E-2</c:v>
                </c:pt>
                <c:pt idx="6359">
                  <c:v>7.5474537037037034E-2</c:v>
                </c:pt>
                <c:pt idx="6360">
                  <c:v>7.5486111111111115E-2</c:v>
                </c:pt>
                <c:pt idx="6361">
                  <c:v>7.5497685185185182E-2</c:v>
                </c:pt>
                <c:pt idx="6362">
                  <c:v>7.5509259259259262E-2</c:v>
                </c:pt>
                <c:pt idx="6363">
                  <c:v>7.5520833333333329E-2</c:v>
                </c:pt>
                <c:pt idx="6364">
                  <c:v>7.5532407407407409E-2</c:v>
                </c:pt>
                <c:pt idx="6365">
                  <c:v>7.554398148148149E-2</c:v>
                </c:pt>
                <c:pt idx="6366">
                  <c:v>7.5555555555555556E-2</c:v>
                </c:pt>
                <c:pt idx="6367">
                  <c:v>7.5567129629629637E-2</c:v>
                </c:pt>
                <c:pt idx="6368">
                  <c:v>7.5578703703703703E-2</c:v>
                </c:pt>
                <c:pt idx="6369">
                  <c:v>7.5590277777777784E-2</c:v>
                </c:pt>
                <c:pt idx="6370">
                  <c:v>7.5601851851851851E-2</c:v>
                </c:pt>
                <c:pt idx="6371">
                  <c:v>7.5613425925925917E-2</c:v>
                </c:pt>
                <c:pt idx="6372">
                  <c:v>7.5624999999999998E-2</c:v>
                </c:pt>
                <c:pt idx="6373">
                  <c:v>7.5636574074074078E-2</c:v>
                </c:pt>
                <c:pt idx="6374">
                  <c:v>7.5648148148148145E-2</c:v>
                </c:pt>
                <c:pt idx="6375">
                  <c:v>7.5659722222222225E-2</c:v>
                </c:pt>
                <c:pt idx="6376">
                  <c:v>7.5671296296296306E-2</c:v>
                </c:pt>
                <c:pt idx="6377">
                  <c:v>7.5682870370370373E-2</c:v>
                </c:pt>
                <c:pt idx="6378">
                  <c:v>7.5694444444444439E-2</c:v>
                </c:pt>
                <c:pt idx="6379">
                  <c:v>7.570601851851852E-2</c:v>
                </c:pt>
                <c:pt idx="6380">
                  <c:v>7.5717592592592586E-2</c:v>
                </c:pt>
                <c:pt idx="6381">
                  <c:v>7.5729166666666667E-2</c:v>
                </c:pt>
                <c:pt idx="6382">
                  <c:v>7.5740740740740733E-2</c:v>
                </c:pt>
                <c:pt idx="6383">
                  <c:v>7.5752314814814814E-2</c:v>
                </c:pt>
                <c:pt idx="6384">
                  <c:v>7.5763888888888895E-2</c:v>
                </c:pt>
                <c:pt idx="6385">
                  <c:v>7.5775462962962961E-2</c:v>
                </c:pt>
                <c:pt idx="6386">
                  <c:v>7.5787037037037042E-2</c:v>
                </c:pt>
                <c:pt idx="6387">
                  <c:v>7.5798611111111108E-2</c:v>
                </c:pt>
                <c:pt idx="6388">
                  <c:v>7.5810185185185189E-2</c:v>
                </c:pt>
                <c:pt idx="6389">
                  <c:v>7.5821759259259255E-2</c:v>
                </c:pt>
                <c:pt idx="6390">
                  <c:v>7.5833333333333336E-2</c:v>
                </c:pt>
                <c:pt idx="6391">
                  <c:v>7.5844907407407403E-2</c:v>
                </c:pt>
                <c:pt idx="6392">
                  <c:v>7.5856481481481483E-2</c:v>
                </c:pt>
                <c:pt idx="6393">
                  <c:v>7.586805555555555E-2</c:v>
                </c:pt>
                <c:pt idx="6394">
                  <c:v>7.587962962962963E-2</c:v>
                </c:pt>
                <c:pt idx="6395">
                  <c:v>7.5891203703703711E-2</c:v>
                </c:pt>
                <c:pt idx="6396">
                  <c:v>7.5902777777777777E-2</c:v>
                </c:pt>
                <c:pt idx="6397">
                  <c:v>7.5914351851851858E-2</c:v>
                </c:pt>
                <c:pt idx="6398">
                  <c:v>7.5925925925925938E-2</c:v>
                </c:pt>
                <c:pt idx="6399">
                  <c:v>7.5937500000000005E-2</c:v>
                </c:pt>
                <c:pt idx="6400">
                  <c:v>7.5949074074074072E-2</c:v>
                </c:pt>
                <c:pt idx="6401">
                  <c:v>7.5960648148148138E-2</c:v>
                </c:pt>
                <c:pt idx="6402">
                  <c:v>7.5972222222222219E-2</c:v>
                </c:pt>
                <c:pt idx="6403">
                  <c:v>7.5983796296296299E-2</c:v>
                </c:pt>
                <c:pt idx="6404">
                  <c:v>7.5995370370370366E-2</c:v>
                </c:pt>
                <c:pt idx="6405">
                  <c:v>7.6006944444444446E-2</c:v>
                </c:pt>
                <c:pt idx="6406">
                  <c:v>7.6018518518518527E-2</c:v>
                </c:pt>
                <c:pt idx="6407">
                  <c:v>7.6030092592592594E-2</c:v>
                </c:pt>
                <c:pt idx="6408">
                  <c:v>7.604166666666666E-2</c:v>
                </c:pt>
                <c:pt idx="6409">
                  <c:v>7.6053240740740741E-2</c:v>
                </c:pt>
                <c:pt idx="6410">
                  <c:v>7.6064814814814807E-2</c:v>
                </c:pt>
                <c:pt idx="6411">
                  <c:v>7.6076388888888888E-2</c:v>
                </c:pt>
                <c:pt idx="6412">
                  <c:v>7.6087962962962954E-2</c:v>
                </c:pt>
                <c:pt idx="6413">
                  <c:v>7.6099537037037035E-2</c:v>
                </c:pt>
                <c:pt idx="6414">
                  <c:v>7.6111111111111115E-2</c:v>
                </c:pt>
                <c:pt idx="6415">
                  <c:v>7.6122685185185182E-2</c:v>
                </c:pt>
                <c:pt idx="6416">
                  <c:v>7.6134259259259263E-2</c:v>
                </c:pt>
                <c:pt idx="6417">
                  <c:v>7.6145833333333343E-2</c:v>
                </c:pt>
                <c:pt idx="6418">
                  <c:v>7.615740740740741E-2</c:v>
                </c:pt>
                <c:pt idx="6419">
                  <c:v>7.6168981481481476E-2</c:v>
                </c:pt>
                <c:pt idx="6420">
                  <c:v>7.6180555555555557E-2</c:v>
                </c:pt>
                <c:pt idx="6421">
                  <c:v>7.6192129629629637E-2</c:v>
                </c:pt>
                <c:pt idx="6422">
                  <c:v>7.6203703703703704E-2</c:v>
                </c:pt>
                <c:pt idx="6423">
                  <c:v>7.6215277777777771E-2</c:v>
                </c:pt>
                <c:pt idx="6424">
                  <c:v>7.6226851851851851E-2</c:v>
                </c:pt>
                <c:pt idx="6425">
                  <c:v>7.6238425925925932E-2</c:v>
                </c:pt>
                <c:pt idx="6426">
                  <c:v>7.6249999999999998E-2</c:v>
                </c:pt>
                <c:pt idx="6427">
                  <c:v>7.6261574074074079E-2</c:v>
                </c:pt>
                <c:pt idx="6428">
                  <c:v>7.6273148148148159E-2</c:v>
                </c:pt>
                <c:pt idx="6429">
                  <c:v>7.6284722222222226E-2</c:v>
                </c:pt>
                <c:pt idx="6430">
                  <c:v>7.6296296296296293E-2</c:v>
                </c:pt>
                <c:pt idx="6431">
                  <c:v>7.6307870370370359E-2</c:v>
                </c:pt>
                <c:pt idx="6432">
                  <c:v>7.631944444444444E-2</c:v>
                </c:pt>
                <c:pt idx="6433">
                  <c:v>7.633101851851852E-2</c:v>
                </c:pt>
                <c:pt idx="6434">
                  <c:v>7.6342592592592587E-2</c:v>
                </c:pt>
                <c:pt idx="6435">
                  <c:v>7.6354166666666667E-2</c:v>
                </c:pt>
                <c:pt idx="6436">
                  <c:v>7.6365740740740748E-2</c:v>
                </c:pt>
                <c:pt idx="6437">
                  <c:v>7.6377314814814815E-2</c:v>
                </c:pt>
                <c:pt idx="6438">
                  <c:v>7.6388888888888895E-2</c:v>
                </c:pt>
                <c:pt idx="6439">
                  <c:v>7.6400462962962962E-2</c:v>
                </c:pt>
                <c:pt idx="6440">
                  <c:v>7.6412037037037042E-2</c:v>
                </c:pt>
                <c:pt idx="6441">
                  <c:v>7.6423611111111109E-2</c:v>
                </c:pt>
                <c:pt idx="6442">
                  <c:v>7.6435185185185189E-2</c:v>
                </c:pt>
                <c:pt idx="6443">
                  <c:v>7.6446759259259256E-2</c:v>
                </c:pt>
                <c:pt idx="6444">
                  <c:v>7.6458333333333336E-2</c:v>
                </c:pt>
                <c:pt idx="6445">
                  <c:v>7.6469907407407403E-2</c:v>
                </c:pt>
                <c:pt idx="6446">
                  <c:v>7.6481481481481484E-2</c:v>
                </c:pt>
                <c:pt idx="6447">
                  <c:v>7.6493055555555564E-2</c:v>
                </c:pt>
                <c:pt idx="6448">
                  <c:v>7.6504629629629631E-2</c:v>
                </c:pt>
                <c:pt idx="6449">
                  <c:v>7.6516203703703697E-2</c:v>
                </c:pt>
                <c:pt idx="6450">
                  <c:v>7.6527777777777778E-2</c:v>
                </c:pt>
                <c:pt idx="6451">
                  <c:v>7.6539351851851858E-2</c:v>
                </c:pt>
                <c:pt idx="6452">
                  <c:v>7.6550925925925925E-2</c:v>
                </c:pt>
                <c:pt idx="6453">
                  <c:v>7.6562499999999992E-2</c:v>
                </c:pt>
                <c:pt idx="6454">
                  <c:v>7.6574074074074072E-2</c:v>
                </c:pt>
                <c:pt idx="6455">
                  <c:v>7.6585648148148153E-2</c:v>
                </c:pt>
                <c:pt idx="6456">
                  <c:v>7.6597222222222219E-2</c:v>
                </c:pt>
                <c:pt idx="6457">
                  <c:v>7.66087962962963E-2</c:v>
                </c:pt>
                <c:pt idx="6458">
                  <c:v>7.662037037037038E-2</c:v>
                </c:pt>
                <c:pt idx="6459">
                  <c:v>7.6631944444444447E-2</c:v>
                </c:pt>
                <c:pt idx="6460">
                  <c:v>7.6643518518518514E-2</c:v>
                </c:pt>
                <c:pt idx="6461">
                  <c:v>7.6655092592592594E-2</c:v>
                </c:pt>
                <c:pt idx="6462">
                  <c:v>7.6666666666666661E-2</c:v>
                </c:pt>
                <c:pt idx="6463">
                  <c:v>7.6678240740740741E-2</c:v>
                </c:pt>
                <c:pt idx="6464">
                  <c:v>7.6689814814814808E-2</c:v>
                </c:pt>
                <c:pt idx="6465">
                  <c:v>7.6701388888888888E-2</c:v>
                </c:pt>
                <c:pt idx="6466">
                  <c:v>7.6712962962962969E-2</c:v>
                </c:pt>
                <c:pt idx="6467">
                  <c:v>7.6724537037037036E-2</c:v>
                </c:pt>
                <c:pt idx="6468">
                  <c:v>7.6736111111111116E-2</c:v>
                </c:pt>
                <c:pt idx="6469">
                  <c:v>7.6747685185185183E-2</c:v>
                </c:pt>
                <c:pt idx="6470">
                  <c:v>7.6759259259259263E-2</c:v>
                </c:pt>
                <c:pt idx="6471">
                  <c:v>7.677083333333333E-2</c:v>
                </c:pt>
                <c:pt idx="6472">
                  <c:v>7.678240740740741E-2</c:v>
                </c:pt>
                <c:pt idx="6473">
                  <c:v>7.6793981481481477E-2</c:v>
                </c:pt>
                <c:pt idx="6474">
                  <c:v>7.6805555555555557E-2</c:v>
                </c:pt>
                <c:pt idx="6475">
                  <c:v>7.6817129629629624E-2</c:v>
                </c:pt>
                <c:pt idx="6476">
                  <c:v>7.6828703703703705E-2</c:v>
                </c:pt>
                <c:pt idx="6477">
                  <c:v>7.6840277777777785E-2</c:v>
                </c:pt>
                <c:pt idx="6478">
                  <c:v>7.6851851851851852E-2</c:v>
                </c:pt>
                <c:pt idx="6479">
                  <c:v>7.6863425925925918E-2</c:v>
                </c:pt>
                <c:pt idx="6480">
                  <c:v>7.6875000000000013E-2</c:v>
                </c:pt>
                <c:pt idx="6481">
                  <c:v>7.6886574074074079E-2</c:v>
                </c:pt>
                <c:pt idx="6482">
                  <c:v>7.6898148148148146E-2</c:v>
                </c:pt>
                <c:pt idx="6483">
                  <c:v>7.6909722222222213E-2</c:v>
                </c:pt>
                <c:pt idx="6484">
                  <c:v>7.6921296296296293E-2</c:v>
                </c:pt>
                <c:pt idx="6485">
                  <c:v>7.6932870370370374E-2</c:v>
                </c:pt>
                <c:pt idx="6486">
                  <c:v>7.694444444444444E-2</c:v>
                </c:pt>
                <c:pt idx="6487">
                  <c:v>7.6956018518518521E-2</c:v>
                </c:pt>
                <c:pt idx="6488">
                  <c:v>7.6967592592592601E-2</c:v>
                </c:pt>
                <c:pt idx="6489">
                  <c:v>7.6979166666666668E-2</c:v>
                </c:pt>
                <c:pt idx="6490">
                  <c:v>7.6990740740740735E-2</c:v>
                </c:pt>
                <c:pt idx="6491">
                  <c:v>7.7002314814814815E-2</c:v>
                </c:pt>
                <c:pt idx="6492">
                  <c:v>7.7013888888888882E-2</c:v>
                </c:pt>
                <c:pt idx="6493">
                  <c:v>7.7025462962962962E-2</c:v>
                </c:pt>
                <c:pt idx="6494">
                  <c:v>7.7037037037037029E-2</c:v>
                </c:pt>
                <c:pt idx="6495">
                  <c:v>7.7048611111111109E-2</c:v>
                </c:pt>
                <c:pt idx="6496">
                  <c:v>7.706018518518519E-2</c:v>
                </c:pt>
                <c:pt idx="6497">
                  <c:v>7.7071759259259257E-2</c:v>
                </c:pt>
                <c:pt idx="6498">
                  <c:v>7.7083333333333337E-2</c:v>
                </c:pt>
                <c:pt idx="6499">
                  <c:v>7.7094907407407418E-2</c:v>
                </c:pt>
                <c:pt idx="6500">
                  <c:v>7.7094907407407418E-2</c:v>
                </c:pt>
                <c:pt idx="6501">
                  <c:v>7.7106481481481484E-2</c:v>
                </c:pt>
                <c:pt idx="6502">
                  <c:v>7.7118055555555551E-2</c:v>
                </c:pt>
                <c:pt idx="6503">
                  <c:v>7.7129629629629631E-2</c:v>
                </c:pt>
                <c:pt idx="6504">
                  <c:v>7.7141203703703712E-2</c:v>
                </c:pt>
                <c:pt idx="6505">
                  <c:v>7.7152777777777778E-2</c:v>
                </c:pt>
                <c:pt idx="6506">
                  <c:v>7.7164351851851845E-2</c:v>
                </c:pt>
                <c:pt idx="6507">
                  <c:v>7.7175925925925926E-2</c:v>
                </c:pt>
                <c:pt idx="6508">
                  <c:v>7.7187500000000006E-2</c:v>
                </c:pt>
                <c:pt idx="6509">
                  <c:v>7.7199074074074073E-2</c:v>
                </c:pt>
                <c:pt idx="6510">
                  <c:v>7.7210648148148139E-2</c:v>
                </c:pt>
                <c:pt idx="6511">
                  <c:v>7.7222222222222234E-2</c:v>
                </c:pt>
                <c:pt idx="6512">
                  <c:v>7.72337962962963E-2</c:v>
                </c:pt>
                <c:pt idx="6513">
                  <c:v>7.7245370370370367E-2</c:v>
                </c:pt>
                <c:pt idx="6514">
                  <c:v>7.7256944444444434E-2</c:v>
                </c:pt>
                <c:pt idx="6515">
                  <c:v>7.7268518518518514E-2</c:v>
                </c:pt>
                <c:pt idx="6516">
                  <c:v>7.7280092592592595E-2</c:v>
                </c:pt>
                <c:pt idx="6517">
                  <c:v>7.7291666666666661E-2</c:v>
                </c:pt>
                <c:pt idx="6518">
                  <c:v>7.7303240740740742E-2</c:v>
                </c:pt>
                <c:pt idx="6519">
                  <c:v>7.7314814814814822E-2</c:v>
                </c:pt>
                <c:pt idx="6520">
                  <c:v>7.7326388888888889E-2</c:v>
                </c:pt>
                <c:pt idx="6521">
                  <c:v>7.7337962962962969E-2</c:v>
                </c:pt>
                <c:pt idx="6522">
                  <c:v>7.7349537037037036E-2</c:v>
                </c:pt>
                <c:pt idx="6523">
                  <c:v>7.7361111111111117E-2</c:v>
                </c:pt>
                <c:pt idx="6524">
                  <c:v>7.7372685185185183E-2</c:v>
                </c:pt>
                <c:pt idx="6525">
                  <c:v>7.738425925925925E-2</c:v>
                </c:pt>
                <c:pt idx="6526">
                  <c:v>7.739583333333333E-2</c:v>
                </c:pt>
                <c:pt idx="6527">
                  <c:v>7.7407407407407411E-2</c:v>
                </c:pt>
                <c:pt idx="6528">
                  <c:v>7.7418981481481478E-2</c:v>
                </c:pt>
                <c:pt idx="6529">
                  <c:v>7.7430555555555558E-2</c:v>
                </c:pt>
                <c:pt idx="6530">
                  <c:v>7.7442129629629639E-2</c:v>
                </c:pt>
                <c:pt idx="6531">
                  <c:v>7.7453703703703705E-2</c:v>
                </c:pt>
                <c:pt idx="6532">
                  <c:v>7.7465277777777772E-2</c:v>
                </c:pt>
                <c:pt idx="6533">
                  <c:v>7.7476851851851852E-2</c:v>
                </c:pt>
                <c:pt idx="6534">
                  <c:v>7.7488425925925933E-2</c:v>
                </c:pt>
                <c:pt idx="6535">
                  <c:v>7.7499999999999999E-2</c:v>
                </c:pt>
                <c:pt idx="6536">
                  <c:v>7.7511574074074066E-2</c:v>
                </c:pt>
                <c:pt idx="6537">
                  <c:v>7.7523148148148147E-2</c:v>
                </c:pt>
                <c:pt idx="6538">
                  <c:v>7.7534722222222227E-2</c:v>
                </c:pt>
                <c:pt idx="6539">
                  <c:v>7.7546296296296294E-2</c:v>
                </c:pt>
                <c:pt idx="6540">
                  <c:v>7.7557870370370374E-2</c:v>
                </c:pt>
                <c:pt idx="6541">
                  <c:v>7.7569444444444455E-2</c:v>
                </c:pt>
                <c:pt idx="6542">
                  <c:v>7.7581018518518521E-2</c:v>
                </c:pt>
                <c:pt idx="6543">
                  <c:v>7.7592592592592588E-2</c:v>
                </c:pt>
                <c:pt idx="6544">
                  <c:v>7.7604166666666669E-2</c:v>
                </c:pt>
                <c:pt idx="6545">
                  <c:v>7.7615740740740735E-2</c:v>
                </c:pt>
                <c:pt idx="6546">
                  <c:v>7.7627314814814816E-2</c:v>
                </c:pt>
                <c:pt idx="6547">
                  <c:v>7.7638888888888882E-2</c:v>
                </c:pt>
                <c:pt idx="6548">
                  <c:v>7.7650462962962963E-2</c:v>
                </c:pt>
                <c:pt idx="6549">
                  <c:v>7.7662037037037043E-2</c:v>
                </c:pt>
                <c:pt idx="6550">
                  <c:v>7.767361111111111E-2</c:v>
                </c:pt>
                <c:pt idx="6551">
                  <c:v>7.768518518518519E-2</c:v>
                </c:pt>
                <c:pt idx="6552">
                  <c:v>7.7696759259259257E-2</c:v>
                </c:pt>
                <c:pt idx="6553">
                  <c:v>7.7708333333333338E-2</c:v>
                </c:pt>
                <c:pt idx="6554">
                  <c:v>7.7719907407407404E-2</c:v>
                </c:pt>
                <c:pt idx="6555">
                  <c:v>7.7731481481481471E-2</c:v>
                </c:pt>
                <c:pt idx="6556">
                  <c:v>7.7743055555555551E-2</c:v>
                </c:pt>
                <c:pt idx="6557">
                  <c:v>7.7754629629629632E-2</c:v>
                </c:pt>
                <c:pt idx="6558">
                  <c:v>7.7766203703703699E-2</c:v>
                </c:pt>
                <c:pt idx="6559">
                  <c:v>7.7777777777777779E-2</c:v>
                </c:pt>
                <c:pt idx="6560">
                  <c:v>7.778935185185186E-2</c:v>
                </c:pt>
                <c:pt idx="6561">
                  <c:v>7.7800925925925926E-2</c:v>
                </c:pt>
                <c:pt idx="6562">
                  <c:v>7.7812499999999993E-2</c:v>
                </c:pt>
                <c:pt idx="6563">
                  <c:v>7.7824074074074087E-2</c:v>
                </c:pt>
                <c:pt idx="6564">
                  <c:v>7.7835648148148154E-2</c:v>
                </c:pt>
                <c:pt idx="6565">
                  <c:v>7.784722222222222E-2</c:v>
                </c:pt>
                <c:pt idx="6566">
                  <c:v>7.7858796296296287E-2</c:v>
                </c:pt>
                <c:pt idx="6567">
                  <c:v>7.7870370370370368E-2</c:v>
                </c:pt>
                <c:pt idx="6568">
                  <c:v>7.7881944444444448E-2</c:v>
                </c:pt>
                <c:pt idx="6569">
                  <c:v>7.7893518518518515E-2</c:v>
                </c:pt>
                <c:pt idx="6570">
                  <c:v>7.7905092592592595E-2</c:v>
                </c:pt>
                <c:pt idx="6571">
                  <c:v>7.7916666666666676E-2</c:v>
                </c:pt>
                <c:pt idx="6572">
                  <c:v>7.7928240740740742E-2</c:v>
                </c:pt>
                <c:pt idx="6573">
                  <c:v>7.7939814814814809E-2</c:v>
                </c:pt>
                <c:pt idx="6574">
                  <c:v>7.795138888888889E-2</c:v>
                </c:pt>
                <c:pt idx="6575">
                  <c:v>7.7962962962962956E-2</c:v>
                </c:pt>
                <c:pt idx="6576">
                  <c:v>7.7974537037037037E-2</c:v>
                </c:pt>
                <c:pt idx="6577">
                  <c:v>7.7986111111111103E-2</c:v>
                </c:pt>
                <c:pt idx="6578">
                  <c:v>7.7997685185185184E-2</c:v>
                </c:pt>
                <c:pt idx="6579">
                  <c:v>7.8009259259259264E-2</c:v>
                </c:pt>
                <c:pt idx="6580">
                  <c:v>7.8020833333333331E-2</c:v>
                </c:pt>
                <c:pt idx="6581">
                  <c:v>7.8032407407407411E-2</c:v>
                </c:pt>
                <c:pt idx="6582">
                  <c:v>7.8043981481481492E-2</c:v>
                </c:pt>
                <c:pt idx="6583">
                  <c:v>7.8055555555555559E-2</c:v>
                </c:pt>
                <c:pt idx="6584">
                  <c:v>7.8067129629629625E-2</c:v>
                </c:pt>
                <c:pt idx="6585">
                  <c:v>7.8078703703703692E-2</c:v>
                </c:pt>
                <c:pt idx="6586">
                  <c:v>7.8090277777777786E-2</c:v>
                </c:pt>
                <c:pt idx="6587">
                  <c:v>7.8101851851851853E-2</c:v>
                </c:pt>
                <c:pt idx="6588">
                  <c:v>7.8113425925925919E-2</c:v>
                </c:pt>
                <c:pt idx="6589">
                  <c:v>7.8125E-2</c:v>
                </c:pt>
                <c:pt idx="6590">
                  <c:v>7.8136574074074081E-2</c:v>
                </c:pt>
                <c:pt idx="6591">
                  <c:v>7.8148148148148147E-2</c:v>
                </c:pt>
                <c:pt idx="6592">
                  <c:v>7.8159722222222214E-2</c:v>
                </c:pt>
                <c:pt idx="6593">
                  <c:v>7.8171296296296308E-2</c:v>
                </c:pt>
                <c:pt idx="6594">
                  <c:v>7.8182870370370375E-2</c:v>
                </c:pt>
                <c:pt idx="6595">
                  <c:v>7.8194444444444441E-2</c:v>
                </c:pt>
                <c:pt idx="6596">
                  <c:v>7.8206018518518508E-2</c:v>
                </c:pt>
                <c:pt idx="6597">
                  <c:v>7.8217592592592589E-2</c:v>
                </c:pt>
                <c:pt idx="6598">
                  <c:v>7.8229166666666669E-2</c:v>
                </c:pt>
                <c:pt idx="6599">
                  <c:v>7.8240740740740736E-2</c:v>
                </c:pt>
                <c:pt idx="6600">
                  <c:v>7.8252314814814816E-2</c:v>
                </c:pt>
                <c:pt idx="6601">
                  <c:v>7.8263888888888897E-2</c:v>
                </c:pt>
                <c:pt idx="6602">
                  <c:v>7.8275462962962963E-2</c:v>
                </c:pt>
                <c:pt idx="6603">
                  <c:v>7.8287037037037044E-2</c:v>
                </c:pt>
                <c:pt idx="6604">
                  <c:v>7.829861111111111E-2</c:v>
                </c:pt>
                <c:pt idx="6605">
                  <c:v>7.8310185185185191E-2</c:v>
                </c:pt>
                <c:pt idx="6606">
                  <c:v>7.8321759259259258E-2</c:v>
                </c:pt>
                <c:pt idx="6607">
                  <c:v>7.8333333333333324E-2</c:v>
                </c:pt>
                <c:pt idx="6608">
                  <c:v>7.8344907407407405E-2</c:v>
                </c:pt>
                <c:pt idx="6609">
                  <c:v>7.8356481481481485E-2</c:v>
                </c:pt>
                <c:pt idx="6610">
                  <c:v>7.8368055555555552E-2</c:v>
                </c:pt>
                <c:pt idx="6611">
                  <c:v>7.8379629629629632E-2</c:v>
                </c:pt>
                <c:pt idx="6612">
                  <c:v>7.8391203703703713E-2</c:v>
                </c:pt>
                <c:pt idx="6613">
                  <c:v>7.840277777777778E-2</c:v>
                </c:pt>
                <c:pt idx="6614">
                  <c:v>7.8414351851851846E-2</c:v>
                </c:pt>
                <c:pt idx="6615">
                  <c:v>7.8425925925925913E-2</c:v>
                </c:pt>
                <c:pt idx="6616">
                  <c:v>7.8437500000000007E-2</c:v>
                </c:pt>
                <c:pt idx="6617">
                  <c:v>7.8449074074074074E-2</c:v>
                </c:pt>
                <c:pt idx="6618">
                  <c:v>7.846064814814814E-2</c:v>
                </c:pt>
                <c:pt idx="6619">
                  <c:v>7.8472222222222221E-2</c:v>
                </c:pt>
                <c:pt idx="6620">
                  <c:v>7.8483796296296301E-2</c:v>
                </c:pt>
                <c:pt idx="6621">
                  <c:v>7.8495370370370368E-2</c:v>
                </c:pt>
                <c:pt idx="6622">
                  <c:v>7.8506944444444449E-2</c:v>
                </c:pt>
                <c:pt idx="6623">
                  <c:v>7.8518518518518529E-2</c:v>
                </c:pt>
                <c:pt idx="6624">
                  <c:v>7.8530092592592596E-2</c:v>
                </c:pt>
                <c:pt idx="6625">
                  <c:v>7.8541666666666662E-2</c:v>
                </c:pt>
                <c:pt idx="6626">
                  <c:v>7.8553240740740743E-2</c:v>
                </c:pt>
                <c:pt idx="6627">
                  <c:v>7.856481481481481E-2</c:v>
                </c:pt>
                <c:pt idx="6628">
                  <c:v>7.857638888888889E-2</c:v>
                </c:pt>
                <c:pt idx="6629">
                  <c:v>7.8587962962962957E-2</c:v>
                </c:pt>
                <c:pt idx="6630">
                  <c:v>7.8599537037037037E-2</c:v>
                </c:pt>
                <c:pt idx="6631">
                  <c:v>7.8611111111111118E-2</c:v>
                </c:pt>
                <c:pt idx="6632">
                  <c:v>7.8622685185185184E-2</c:v>
                </c:pt>
                <c:pt idx="6633">
                  <c:v>7.8634259259259265E-2</c:v>
                </c:pt>
                <c:pt idx="6634">
                  <c:v>7.8645833333333331E-2</c:v>
                </c:pt>
                <c:pt idx="6635">
                  <c:v>7.8657407407407412E-2</c:v>
                </c:pt>
                <c:pt idx="6636">
                  <c:v>7.8668981481481479E-2</c:v>
                </c:pt>
                <c:pt idx="6637">
                  <c:v>7.8680555555555545E-2</c:v>
                </c:pt>
                <c:pt idx="6638">
                  <c:v>7.8692129629629626E-2</c:v>
                </c:pt>
                <c:pt idx="6639">
                  <c:v>7.8703703703703706E-2</c:v>
                </c:pt>
                <c:pt idx="6640">
                  <c:v>7.8715277777777773E-2</c:v>
                </c:pt>
                <c:pt idx="6641">
                  <c:v>7.8726851851851853E-2</c:v>
                </c:pt>
                <c:pt idx="6642">
                  <c:v>7.8738425925925934E-2</c:v>
                </c:pt>
                <c:pt idx="6643">
                  <c:v>7.8750000000000001E-2</c:v>
                </c:pt>
                <c:pt idx="6644">
                  <c:v>7.8761574074074067E-2</c:v>
                </c:pt>
                <c:pt idx="6645">
                  <c:v>7.8773148148148148E-2</c:v>
                </c:pt>
                <c:pt idx="6646">
                  <c:v>7.8784722222222228E-2</c:v>
                </c:pt>
                <c:pt idx="6647">
                  <c:v>7.8796296296296295E-2</c:v>
                </c:pt>
                <c:pt idx="6648">
                  <c:v>7.8807870370370361E-2</c:v>
                </c:pt>
                <c:pt idx="6649">
                  <c:v>7.8819444444444442E-2</c:v>
                </c:pt>
                <c:pt idx="6650">
                  <c:v>7.8831018518518522E-2</c:v>
                </c:pt>
                <c:pt idx="6651">
                  <c:v>7.8842592592592589E-2</c:v>
                </c:pt>
                <c:pt idx="6652">
                  <c:v>7.885416666666667E-2</c:v>
                </c:pt>
                <c:pt idx="6653">
                  <c:v>7.886574074074075E-2</c:v>
                </c:pt>
                <c:pt idx="6654">
                  <c:v>7.8877314814814817E-2</c:v>
                </c:pt>
                <c:pt idx="6655">
                  <c:v>7.8888888888888883E-2</c:v>
                </c:pt>
                <c:pt idx="6656">
                  <c:v>7.8900462962962964E-2</c:v>
                </c:pt>
                <c:pt idx="6657">
                  <c:v>7.8912037037037031E-2</c:v>
                </c:pt>
                <c:pt idx="6658">
                  <c:v>7.8923611111111111E-2</c:v>
                </c:pt>
                <c:pt idx="6659">
                  <c:v>7.8935185185185178E-2</c:v>
                </c:pt>
                <c:pt idx="6660">
                  <c:v>7.8946759259259258E-2</c:v>
                </c:pt>
                <c:pt idx="6661">
                  <c:v>7.8958333333333339E-2</c:v>
                </c:pt>
                <c:pt idx="6662">
                  <c:v>7.8969907407407405E-2</c:v>
                </c:pt>
                <c:pt idx="6663">
                  <c:v>7.8981481481481486E-2</c:v>
                </c:pt>
                <c:pt idx="6664">
                  <c:v>7.8993055555555566E-2</c:v>
                </c:pt>
                <c:pt idx="6665">
                  <c:v>7.9004629629629633E-2</c:v>
                </c:pt>
                <c:pt idx="6666">
                  <c:v>7.90162037037037E-2</c:v>
                </c:pt>
                <c:pt idx="6667">
                  <c:v>7.9027777777777766E-2</c:v>
                </c:pt>
                <c:pt idx="6668">
                  <c:v>7.9039351851851861E-2</c:v>
                </c:pt>
                <c:pt idx="6669">
                  <c:v>7.9050925925925927E-2</c:v>
                </c:pt>
                <c:pt idx="6670">
                  <c:v>7.9062499999999994E-2</c:v>
                </c:pt>
                <c:pt idx="6671">
                  <c:v>7.9074074074074074E-2</c:v>
                </c:pt>
                <c:pt idx="6672">
                  <c:v>7.9085648148148155E-2</c:v>
                </c:pt>
                <c:pt idx="6673">
                  <c:v>7.9097222222222222E-2</c:v>
                </c:pt>
                <c:pt idx="6674">
                  <c:v>7.9108796296296288E-2</c:v>
                </c:pt>
                <c:pt idx="6675">
                  <c:v>7.9120370370370369E-2</c:v>
                </c:pt>
                <c:pt idx="6676">
                  <c:v>7.9131944444444449E-2</c:v>
                </c:pt>
                <c:pt idx="6677">
                  <c:v>7.9143518518518516E-2</c:v>
                </c:pt>
                <c:pt idx="6678">
                  <c:v>7.9155092592592582E-2</c:v>
                </c:pt>
                <c:pt idx="6679">
                  <c:v>7.9166666666666663E-2</c:v>
                </c:pt>
                <c:pt idx="6680">
                  <c:v>7.9178240740740743E-2</c:v>
                </c:pt>
                <c:pt idx="6681">
                  <c:v>7.918981481481481E-2</c:v>
                </c:pt>
                <c:pt idx="6682">
                  <c:v>7.9201388888888891E-2</c:v>
                </c:pt>
                <c:pt idx="6683">
                  <c:v>7.9212962962962971E-2</c:v>
                </c:pt>
                <c:pt idx="6684">
                  <c:v>7.9224537037037038E-2</c:v>
                </c:pt>
                <c:pt idx="6685">
                  <c:v>7.9236111111111118E-2</c:v>
                </c:pt>
                <c:pt idx="6686">
                  <c:v>7.9247685185185185E-2</c:v>
                </c:pt>
                <c:pt idx="6687">
                  <c:v>7.9259259259259265E-2</c:v>
                </c:pt>
                <c:pt idx="6688">
                  <c:v>7.9270833333333332E-2</c:v>
                </c:pt>
                <c:pt idx="6689">
                  <c:v>7.9282407407407399E-2</c:v>
                </c:pt>
                <c:pt idx="6690">
                  <c:v>7.9293981481481479E-2</c:v>
                </c:pt>
                <c:pt idx="6691">
                  <c:v>7.930555555555556E-2</c:v>
                </c:pt>
                <c:pt idx="6692">
                  <c:v>7.9317129629629626E-2</c:v>
                </c:pt>
                <c:pt idx="6693">
                  <c:v>7.9328703703703707E-2</c:v>
                </c:pt>
                <c:pt idx="6694">
                  <c:v>7.9340277777777787E-2</c:v>
                </c:pt>
                <c:pt idx="6695">
                  <c:v>7.9351851851851854E-2</c:v>
                </c:pt>
                <c:pt idx="6696">
                  <c:v>7.9363425925925921E-2</c:v>
                </c:pt>
                <c:pt idx="6697">
                  <c:v>7.9374999999999987E-2</c:v>
                </c:pt>
                <c:pt idx="6698">
                  <c:v>7.9386574074074082E-2</c:v>
                </c:pt>
                <c:pt idx="6699">
                  <c:v>7.9398148148148148E-2</c:v>
                </c:pt>
                <c:pt idx="6700">
                  <c:v>7.9409722222222215E-2</c:v>
                </c:pt>
                <c:pt idx="6701">
                  <c:v>7.9421296296296295E-2</c:v>
                </c:pt>
                <c:pt idx="6702">
                  <c:v>7.9432870370370376E-2</c:v>
                </c:pt>
                <c:pt idx="6703">
                  <c:v>7.9444444444444443E-2</c:v>
                </c:pt>
                <c:pt idx="6704">
                  <c:v>7.9456018518518523E-2</c:v>
                </c:pt>
                <c:pt idx="6705">
                  <c:v>7.946759259259259E-2</c:v>
                </c:pt>
                <c:pt idx="6706">
                  <c:v>7.947916666666667E-2</c:v>
                </c:pt>
                <c:pt idx="6707">
                  <c:v>7.9490740740740737E-2</c:v>
                </c:pt>
                <c:pt idx="6708">
                  <c:v>7.9502314814814817E-2</c:v>
                </c:pt>
                <c:pt idx="6709">
                  <c:v>7.9513888888888884E-2</c:v>
                </c:pt>
                <c:pt idx="6710">
                  <c:v>7.9525462962962964E-2</c:v>
                </c:pt>
                <c:pt idx="6711">
                  <c:v>7.9537037037037031E-2</c:v>
                </c:pt>
                <c:pt idx="6712">
                  <c:v>7.9548611111111112E-2</c:v>
                </c:pt>
                <c:pt idx="6713">
                  <c:v>7.9560185185185192E-2</c:v>
                </c:pt>
                <c:pt idx="6714">
                  <c:v>7.9571759259259259E-2</c:v>
                </c:pt>
                <c:pt idx="6715">
                  <c:v>7.9583333333333339E-2</c:v>
                </c:pt>
                <c:pt idx="6716">
                  <c:v>7.9594907407407406E-2</c:v>
                </c:pt>
                <c:pt idx="6717">
                  <c:v>7.9606481481481486E-2</c:v>
                </c:pt>
                <c:pt idx="6718">
                  <c:v>7.9618055555555553E-2</c:v>
                </c:pt>
                <c:pt idx="6719">
                  <c:v>7.962962962962962E-2</c:v>
                </c:pt>
                <c:pt idx="6720">
                  <c:v>7.96412037037037E-2</c:v>
                </c:pt>
                <c:pt idx="6721">
                  <c:v>7.9652777777777781E-2</c:v>
                </c:pt>
                <c:pt idx="6722">
                  <c:v>7.9664351851851847E-2</c:v>
                </c:pt>
                <c:pt idx="6723">
                  <c:v>7.9675925925925928E-2</c:v>
                </c:pt>
                <c:pt idx="6724">
                  <c:v>7.9687500000000008E-2</c:v>
                </c:pt>
                <c:pt idx="6725">
                  <c:v>7.9699074074074075E-2</c:v>
                </c:pt>
                <c:pt idx="6726">
                  <c:v>7.9710648148148142E-2</c:v>
                </c:pt>
                <c:pt idx="6727">
                  <c:v>7.9722222222222222E-2</c:v>
                </c:pt>
                <c:pt idx="6728">
                  <c:v>7.9733796296296303E-2</c:v>
                </c:pt>
                <c:pt idx="6729">
                  <c:v>7.9745370370370369E-2</c:v>
                </c:pt>
                <c:pt idx="6730">
                  <c:v>7.9756944444444436E-2</c:v>
                </c:pt>
                <c:pt idx="6731">
                  <c:v>7.9768518518518516E-2</c:v>
                </c:pt>
                <c:pt idx="6732">
                  <c:v>7.9780092592592597E-2</c:v>
                </c:pt>
                <c:pt idx="6733">
                  <c:v>7.9791666666666664E-2</c:v>
                </c:pt>
                <c:pt idx="6734">
                  <c:v>7.9803240740740744E-2</c:v>
                </c:pt>
                <c:pt idx="6735">
                  <c:v>7.9814814814814811E-2</c:v>
                </c:pt>
                <c:pt idx="6736">
                  <c:v>7.9826388888888891E-2</c:v>
                </c:pt>
                <c:pt idx="6737">
                  <c:v>7.9837962962962958E-2</c:v>
                </c:pt>
                <c:pt idx="6738">
                  <c:v>7.9849537037037038E-2</c:v>
                </c:pt>
                <c:pt idx="6739">
                  <c:v>7.9861111111111105E-2</c:v>
                </c:pt>
                <c:pt idx="6740">
                  <c:v>7.9872685185185185E-2</c:v>
                </c:pt>
                <c:pt idx="6741">
                  <c:v>7.9884259259259252E-2</c:v>
                </c:pt>
                <c:pt idx="6742">
                  <c:v>7.9895833333333333E-2</c:v>
                </c:pt>
                <c:pt idx="6743">
                  <c:v>7.9907407407407413E-2</c:v>
                </c:pt>
                <c:pt idx="6744">
                  <c:v>7.991898148148148E-2</c:v>
                </c:pt>
                <c:pt idx="6745">
                  <c:v>7.993055555555556E-2</c:v>
                </c:pt>
                <c:pt idx="6746">
                  <c:v>7.9942129629629641E-2</c:v>
                </c:pt>
                <c:pt idx="6747">
                  <c:v>7.9953703703703707E-2</c:v>
                </c:pt>
                <c:pt idx="6748">
                  <c:v>7.9965277777777774E-2</c:v>
                </c:pt>
                <c:pt idx="6749">
                  <c:v>7.9976851851851841E-2</c:v>
                </c:pt>
                <c:pt idx="6750">
                  <c:v>7.9988425925925921E-2</c:v>
                </c:pt>
                <c:pt idx="6751">
                  <c:v>0.08</c:v>
                </c:pt>
                <c:pt idx="6752">
                  <c:v>8.0011574074074068E-2</c:v>
                </c:pt>
                <c:pt idx="6753">
                  <c:v>8.0023148148148149E-2</c:v>
                </c:pt>
                <c:pt idx="6754">
                  <c:v>8.0034722222222229E-2</c:v>
                </c:pt>
                <c:pt idx="6755">
                  <c:v>8.0046296296296296E-2</c:v>
                </c:pt>
                <c:pt idx="6756">
                  <c:v>8.0057870370370363E-2</c:v>
                </c:pt>
                <c:pt idx="6757">
                  <c:v>8.0069444444444443E-2</c:v>
                </c:pt>
                <c:pt idx="6758">
                  <c:v>8.0081018518518524E-2</c:v>
                </c:pt>
                <c:pt idx="6759">
                  <c:v>8.009259259259259E-2</c:v>
                </c:pt>
                <c:pt idx="6760">
                  <c:v>8.0104166666666657E-2</c:v>
                </c:pt>
                <c:pt idx="6761">
                  <c:v>8.0115740740740737E-2</c:v>
                </c:pt>
                <c:pt idx="6762">
                  <c:v>8.0127314814814818E-2</c:v>
                </c:pt>
                <c:pt idx="6763">
                  <c:v>8.0138888888888885E-2</c:v>
                </c:pt>
                <c:pt idx="6764">
                  <c:v>8.0150462962962965E-2</c:v>
                </c:pt>
                <c:pt idx="6765">
                  <c:v>8.0162037037037046E-2</c:v>
                </c:pt>
                <c:pt idx="6766">
                  <c:v>8.0173611111111112E-2</c:v>
                </c:pt>
                <c:pt idx="6767">
                  <c:v>8.0185185185185193E-2</c:v>
                </c:pt>
                <c:pt idx="6768">
                  <c:v>8.0196759259259259E-2</c:v>
                </c:pt>
                <c:pt idx="6769">
                  <c:v>8.020833333333334E-2</c:v>
                </c:pt>
                <c:pt idx="6770">
                  <c:v>8.0219907407407406E-2</c:v>
                </c:pt>
                <c:pt idx="6771">
                  <c:v>8.0231481481481473E-2</c:v>
                </c:pt>
                <c:pt idx="6772">
                  <c:v>8.0243055555555554E-2</c:v>
                </c:pt>
                <c:pt idx="6773">
                  <c:v>8.0254629629629634E-2</c:v>
                </c:pt>
                <c:pt idx="6774">
                  <c:v>8.0266203703703701E-2</c:v>
                </c:pt>
                <c:pt idx="6775">
                  <c:v>8.0277777777777781E-2</c:v>
                </c:pt>
                <c:pt idx="6776">
                  <c:v>8.0289351851851862E-2</c:v>
                </c:pt>
                <c:pt idx="6777">
                  <c:v>8.0300925925925928E-2</c:v>
                </c:pt>
                <c:pt idx="6778">
                  <c:v>8.0312499999999995E-2</c:v>
                </c:pt>
                <c:pt idx="6779">
                  <c:v>8.0324074074074062E-2</c:v>
                </c:pt>
                <c:pt idx="6780">
                  <c:v>8.0335648148148142E-2</c:v>
                </c:pt>
                <c:pt idx="6781">
                  <c:v>8.0347222222222223E-2</c:v>
                </c:pt>
                <c:pt idx="6782">
                  <c:v>8.0358796296296289E-2</c:v>
                </c:pt>
                <c:pt idx="6783">
                  <c:v>8.037037037037037E-2</c:v>
                </c:pt>
                <c:pt idx="6784">
                  <c:v>8.038194444444445E-2</c:v>
                </c:pt>
                <c:pt idx="6785">
                  <c:v>8.0393518518518517E-2</c:v>
                </c:pt>
                <c:pt idx="6786">
                  <c:v>8.0405092592592597E-2</c:v>
                </c:pt>
                <c:pt idx="6787">
                  <c:v>8.0416666666666664E-2</c:v>
                </c:pt>
                <c:pt idx="6788">
                  <c:v>8.0428240740740745E-2</c:v>
                </c:pt>
                <c:pt idx="6789">
                  <c:v>8.0439814814814811E-2</c:v>
                </c:pt>
                <c:pt idx="6790">
                  <c:v>8.0451388888888892E-2</c:v>
                </c:pt>
                <c:pt idx="6791">
                  <c:v>8.0462962962962958E-2</c:v>
                </c:pt>
                <c:pt idx="6792">
                  <c:v>8.0474537037037039E-2</c:v>
                </c:pt>
                <c:pt idx="6793">
                  <c:v>8.0486111111111105E-2</c:v>
                </c:pt>
                <c:pt idx="6794">
                  <c:v>8.0497685185185186E-2</c:v>
                </c:pt>
                <c:pt idx="6795">
                  <c:v>8.0509259259259267E-2</c:v>
                </c:pt>
                <c:pt idx="6796">
                  <c:v>8.0520833333333333E-2</c:v>
                </c:pt>
                <c:pt idx="6797">
                  <c:v>8.0532407407407414E-2</c:v>
                </c:pt>
                <c:pt idx="6798">
                  <c:v>8.054398148148148E-2</c:v>
                </c:pt>
                <c:pt idx="6799">
                  <c:v>8.0555555555555561E-2</c:v>
                </c:pt>
                <c:pt idx="6800">
                  <c:v>8.0567129629629627E-2</c:v>
                </c:pt>
                <c:pt idx="6801">
                  <c:v>8.0578703703703694E-2</c:v>
                </c:pt>
                <c:pt idx="6802">
                  <c:v>8.0590277777777775E-2</c:v>
                </c:pt>
                <c:pt idx="6803">
                  <c:v>8.0601851851851855E-2</c:v>
                </c:pt>
                <c:pt idx="6804">
                  <c:v>8.0613425925925922E-2</c:v>
                </c:pt>
                <c:pt idx="6805">
                  <c:v>8.0625000000000002E-2</c:v>
                </c:pt>
                <c:pt idx="6806">
                  <c:v>8.0636574074074083E-2</c:v>
                </c:pt>
                <c:pt idx="6807">
                  <c:v>8.0648148148148149E-2</c:v>
                </c:pt>
                <c:pt idx="6808">
                  <c:v>8.0659722222222216E-2</c:v>
                </c:pt>
                <c:pt idx="6809">
                  <c:v>8.0671296296296297E-2</c:v>
                </c:pt>
                <c:pt idx="6810">
                  <c:v>8.0682870370370363E-2</c:v>
                </c:pt>
                <c:pt idx="6811">
                  <c:v>8.0694444444444444E-2</c:v>
                </c:pt>
                <c:pt idx="6812">
                  <c:v>8.070601851851851E-2</c:v>
                </c:pt>
                <c:pt idx="6813">
                  <c:v>8.0717592592592591E-2</c:v>
                </c:pt>
                <c:pt idx="6814">
                  <c:v>8.0729166666666671E-2</c:v>
                </c:pt>
                <c:pt idx="6815">
                  <c:v>8.0740740740740738E-2</c:v>
                </c:pt>
                <c:pt idx="6816">
                  <c:v>8.0752314814814818E-2</c:v>
                </c:pt>
                <c:pt idx="6817">
                  <c:v>8.0763888888888885E-2</c:v>
                </c:pt>
                <c:pt idx="6818">
                  <c:v>8.0775462962962966E-2</c:v>
                </c:pt>
                <c:pt idx="6819">
                  <c:v>8.0787037037037032E-2</c:v>
                </c:pt>
                <c:pt idx="6820">
                  <c:v>8.0798611111111113E-2</c:v>
                </c:pt>
                <c:pt idx="6821">
                  <c:v>8.0810185185185179E-2</c:v>
                </c:pt>
                <c:pt idx="6822">
                  <c:v>8.082175925925926E-2</c:v>
                </c:pt>
                <c:pt idx="6823">
                  <c:v>8.0833333333333326E-2</c:v>
                </c:pt>
                <c:pt idx="6824">
                  <c:v>8.0844907407407407E-2</c:v>
                </c:pt>
                <c:pt idx="6825">
                  <c:v>8.0856481481481488E-2</c:v>
                </c:pt>
                <c:pt idx="6826">
                  <c:v>8.0868055555555554E-2</c:v>
                </c:pt>
                <c:pt idx="6827">
                  <c:v>8.0879629629629635E-2</c:v>
                </c:pt>
                <c:pt idx="6828">
                  <c:v>8.0891203703703715E-2</c:v>
                </c:pt>
                <c:pt idx="6829">
                  <c:v>8.0902777777777782E-2</c:v>
                </c:pt>
                <c:pt idx="6830">
                  <c:v>8.0914351851851848E-2</c:v>
                </c:pt>
                <c:pt idx="6831">
                  <c:v>8.0925925925925915E-2</c:v>
                </c:pt>
                <c:pt idx="6832">
                  <c:v>8.0937499999999996E-2</c:v>
                </c:pt>
                <c:pt idx="6833">
                  <c:v>8.0949074074074076E-2</c:v>
                </c:pt>
                <c:pt idx="6834">
                  <c:v>8.0960648148148143E-2</c:v>
                </c:pt>
                <c:pt idx="6835">
                  <c:v>8.0972222222222223E-2</c:v>
                </c:pt>
                <c:pt idx="6836">
                  <c:v>8.0983796296296304E-2</c:v>
                </c:pt>
                <c:pt idx="6837">
                  <c:v>8.099537037037037E-2</c:v>
                </c:pt>
                <c:pt idx="6838">
                  <c:v>8.1006944444444437E-2</c:v>
                </c:pt>
                <c:pt idx="6839">
                  <c:v>8.1018518518518517E-2</c:v>
                </c:pt>
                <c:pt idx="6840">
                  <c:v>8.1030092592592584E-2</c:v>
                </c:pt>
                <c:pt idx="6841">
                  <c:v>8.1041666666666665E-2</c:v>
                </c:pt>
                <c:pt idx="6842">
                  <c:v>8.1053240740740731E-2</c:v>
                </c:pt>
                <c:pt idx="6843">
                  <c:v>8.1064814814814812E-2</c:v>
                </c:pt>
                <c:pt idx="6844">
                  <c:v>8.1076388888888892E-2</c:v>
                </c:pt>
                <c:pt idx="6845">
                  <c:v>8.1087962962962959E-2</c:v>
                </c:pt>
                <c:pt idx="6846">
                  <c:v>8.1099537037037039E-2</c:v>
                </c:pt>
                <c:pt idx="6847">
                  <c:v>8.111111111111112E-2</c:v>
                </c:pt>
                <c:pt idx="6848">
                  <c:v>8.1122685185185187E-2</c:v>
                </c:pt>
                <c:pt idx="6849">
                  <c:v>8.1134259259259267E-2</c:v>
                </c:pt>
                <c:pt idx="6850">
                  <c:v>8.1145833333333334E-2</c:v>
                </c:pt>
                <c:pt idx="6851">
                  <c:v>8.1157407407407414E-2</c:v>
                </c:pt>
                <c:pt idx="6852">
                  <c:v>8.1168981481481481E-2</c:v>
                </c:pt>
                <c:pt idx="6853">
                  <c:v>8.1180555555555547E-2</c:v>
                </c:pt>
                <c:pt idx="6854">
                  <c:v>8.1192129629629628E-2</c:v>
                </c:pt>
                <c:pt idx="6855">
                  <c:v>8.1203703703703708E-2</c:v>
                </c:pt>
                <c:pt idx="6856">
                  <c:v>8.1215277777777775E-2</c:v>
                </c:pt>
                <c:pt idx="6857">
                  <c:v>8.1226851851851856E-2</c:v>
                </c:pt>
                <c:pt idx="6858">
                  <c:v>8.1238425925925936E-2</c:v>
                </c:pt>
                <c:pt idx="6859">
                  <c:v>8.1250000000000003E-2</c:v>
                </c:pt>
                <c:pt idx="6860">
                  <c:v>8.1261574074074069E-2</c:v>
                </c:pt>
                <c:pt idx="6861">
                  <c:v>8.1273148148148136E-2</c:v>
                </c:pt>
                <c:pt idx="6862">
                  <c:v>8.1284722222222217E-2</c:v>
                </c:pt>
                <c:pt idx="6863">
                  <c:v>8.1296296296296297E-2</c:v>
                </c:pt>
                <c:pt idx="6864">
                  <c:v>8.1307870370370364E-2</c:v>
                </c:pt>
                <c:pt idx="6865">
                  <c:v>8.1319444444444444E-2</c:v>
                </c:pt>
                <c:pt idx="6866">
                  <c:v>8.1331018518518525E-2</c:v>
                </c:pt>
                <c:pt idx="6867">
                  <c:v>8.1342592592592591E-2</c:v>
                </c:pt>
                <c:pt idx="6868">
                  <c:v>8.1354166666666672E-2</c:v>
                </c:pt>
                <c:pt idx="6869">
                  <c:v>8.1365740740740738E-2</c:v>
                </c:pt>
                <c:pt idx="6870">
                  <c:v>8.1377314814814819E-2</c:v>
                </c:pt>
                <c:pt idx="6871">
                  <c:v>8.1388888888888886E-2</c:v>
                </c:pt>
                <c:pt idx="6872">
                  <c:v>8.1400462962962966E-2</c:v>
                </c:pt>
                <c:pt idx="6873">
                  <c:v>8.1412037037037033E-2</c:v>
                </c:pt>
                <c:pt idx="6874">
                  <c:v>8.1423611111111113E-2</c:v>
                </c:pt>
                <c:pt idx="6875">
                  <c:v>8.143518518518518E-2</c:v>
                </c:pt>
                <c:pt idx="6876">
                  <c:v>8.144675925925926E-2</c:v>
                </c:pt>
                <c:pt idx="6877">
                  <c:v>8.1458333333333341E-2</c:v>
                </c:pt>
                <c:pt idx="6878">
                  <c:v>8.1469907407407408E-2</c:v>
                </c:pt>
                <c:pt idx="6879">
                  <c:v>8.1481481481481488E-2</c:v>
                </c:pt>
                <c:pt idx="6880">
                  <c:v>8.1493055555555555E-2</c:v>
                </c:pt>
                <c:pt idx="6881">
                  <c:v>8.1504629629629635E-2</c:v>
                </c:pt>
                <c:pt idx="6882">
                  <c:v>8.1516203703703702E-2</c:v>
                </c:pt>
                <c:pt idx="6883">
                  <c:v>8.1527777777777768E-2</c:v>
                </c:pt>
                <c:pt idx="6884">
                  <c:v>8.1539351851851849E-2</c:v>
                </c:pt>
                <c:pt idx="6885">
                  <c:v>8.1550925925925929E-2</c:v>
                </c:pt>
                <c:pt idx="6886">
                  <c:v>8.1562499999999996E-2</c:v>
                </c:pt>
                <c:pt idx="6887">
                  <c:v>8.1574074074074077E-2</c:v>
                </c:pt>
                <c:pt idx="6888">
                  <c:v>8.1585648148148157E-2</c:v>
                </c:pt>
                <c:pt idx="6889">
                  <c:v>8.1597222222222224E-2</c:v>
                </c:pt>
                <c:pt idx="6890">
                  <c:v>8.1597222222222224E-2</c:v>
                </c:pt>
                <c:pt idx="6891">
                  <c:v>8.160879629629629E-2</c:v>
                </c:pt>
                <c:pt idx="6892">
                  <c:v>8.1620370370370371E-2</c:v>
                </c:pt>
                <c:pt idx="6893">
                  <c:v>8.1631944444444438E-2</c:v>
                </c:pt>
                <c:pt idx="6894">
                  <c:v>8.1643518518518518E-2</c:v>
                </c:pt>
                <c:pt idx="6895">
                  <c:v>8.1655092592592585E-2</c:v>
                </c:pt>
                <c:pt idx="6896">
                  <c:v>8.1666666666666665E-2</c:v>
                </c:pt>
                <c:pt idx="6897">
                  <c:v>8.1678240740740746E-2</c:v>
                </c:pt>
                <c:pt idx="6898">
                  <c:v>8.1689814814814812E-2</c:v>
                </c:pt>
                <c:pt idx="6899">
                  <c:v>8.1701388888888893E-2</c:v>
                </c:pt>
                <c:pt idx="6900">
                  <c:v>8.1712962962962959E-2</c:v>
                </c:pt>
                <c:pt idx="6901">
                  <c:v>8.172453703703704E-2</c:v>
                </c:pt>
                <c:pt idx="6902">
                  <c:v>8.1736111111111107E-2</c:v>
                </c:pt>
                <c:pt idx="6903">
                  <c:v>8.1747685185185187E-2</c:v>
                </c:pt>
                <c:pt idx="6904">
                  <c:v>8.1759259259259254E-2</c:v>
                </c:pt>
                <c:pt idx="6905">
                  <c:v>8.1770833333333334E-2</c:v>
                </c:pt>
                <c:pt idx="6906">
                  <c:v>8.1782407407407401E-2</c:v>
                </c:pt>
                <c:pt idx="6907">
                  <c:v>8.1793981481481481E-2</c:v>
                </c:pt>
                <c:pt idx="6908">
                  <c:v>8.1805555555555562E-2</c:v>
                </c:pt>
                <c:pt idx="6909">
                  <c:v>8.1817129629629629E-2</c:v>
                </c:pt>
                <c:pt idx="6910">
                  <c:v>8.1828703703703709E-2</c:v>
                </c:pt>
                <c:pt idx="6911">
                  <c:v>8.184027777777779E-2</c:v>
                </c:pt>
                <c:pt idx="6912">
                  <c:v>8.1851851851851856E-2</c:v>
                </c:pt>
                <c:pt idx="6913">
                  <c:v>8.1863425925925923E-2</c:v>
                </c:pt>
                <c:pt idx="6914">
                  <c:v>8.1874999999999989E-2</c:v>
                </c:pt>
                <c:pt idx="6915">
                  <c:v>8.188657407407407E-2</c:v>
                </c:pt>
                <c:pt idx="6916">
                  <c:v>8.189814814814815E-2</c:v>
                </c:pt>
                <c:pt idx="6917">
                  <c:v>8.1909722222222217E-2</c:v>
                </c:pt>
                <c:pt idx="6918">
                  <c:v>8.1921296296296298E-2</c:v>
                </c:pt>
                <c:pt idx="6919">
                  <c:v>8.1932870370370378E-2</c:v>
                </c:pt>
                <c:pt idx="6920">
                  <c:v>8.1944444444444445E-2</c:v>
                </c:pt>
                <c:pt idx="6921">
                  <c:v>8.1956018518518511E-2</c:v>
                </c:pt>
                <c:pt idx="6922">
                  <c:v>8.1967592592592592E-2</c:v>
                </c:pt>
                <c:pt idx="6923">
                  <c:v>8.1979166666666659E-2</c:v>
                </c:pt>
                <c:pt idx="6924">
                  <c:v>8.1990740740740739E-2</c:v>
                </c:pt>
                <c:pt idx="6925">
                  <c:v>8.2002314814814806E-2</c:v>
                </c:pt>
                <c:pt idx="6926">
                  <c:v>8.2013888888888886E-2</c:v>
                </c:pt>
                <c:pt idx="6927">
                  <c:v>8.2025462962962967E-2</c:v>
                </c:pt>
                <c:pt idx="6928">
                  <c:v>8.2037037037037033E-2</c:v>
                </c:pt>
                <c:pt idx="6929">
                  <c:v>8.2048611111111114E-2</c:v>
                </c:pt>
                <c:pt idx="6930">
                  <c:v>8.2060185185185194E-2</c:v>
                </c:pt>
                <c:pt idx="6931">
                  <c:v>8.2071759259259261E-2</c:v>
                </c:pt>
                <c:pt idx="6932">
                  <c:v>8.2083333333333341E-2</c:v>
                </c:pt>
                <c:pt idx="6933">
                  <c:v>8.2094907407407408E-2</c:v>
                </c:pt>
                <c:pt idx="6934">
                  <c:v>8.2106481481481489E-2</c:v>
                </c:pt>
                <c:pt idx="6935">
                  <c:v>8.2118055555555555E-2</c:v>
                </c:pt>
                <c:pt idx="6936">
                  <c:v>8.2129629629629622E-2</c:v>
                </c:pt>
                <c:pt idx="6937">
                  <c:v>8.2141203703703702E-2</c:v>
                </c:pt>
                <c:pt idx="6938">
                  <c:v>8.2152777777777783E-2</c:v>
                </c:pt>
                <c:pt idx="6939">
                  <c:v>8.216435185185185E-2</c:v>
                </c:pt>
                <c:pt idx="6940">
                  <c:v>8.217592592592593E-2</c:v>
                </c:pt>
                <c:pt idx="6941">
                  <c:v>8.2187500000000011E-2</c:v>
                </c:pt>
                <c:pt idx="6942">
                  <c:v>8.2199074074074077E-2</c:v>
                </c:pt>
                <c:pt idx="6943">
                  <c:v>8.2210648148148144E-2</c:v>
                </c:pt>
                <c:pt idx="6944">
                  <c:v>8.222222222222221E-2</c:v>
                </c:pt>
                <c:pt idx="6945">
                  <c:v>8.2233796296296291E-2</c:v>
                </c:pt>
                <c:pt idx="6946">
                  <c:v>8.2245370370370371E-2</c:v>
                </c:pt>
                <c:pt idx="6947">
                  <c:v>8.2256944444444438E-2</c:v>
                </c:pt>
                <c:pt idx="6948">
                  <c:v>8.2268518518518519E-2</c:v>
                </c:pt>
                <c:pt idx="6949">
                  <c:v>8.2280092592592599E-2</c:v>
                </c:pt>
                <c:pt idx="6950">
                  <c:v>8.2291666666666666E-2</c:v>
                </c:pt>
                <c:pt idx="6951">
                  <c:v>8.2303240740740746E-2</c:v>
                </c:pt>
                <c:pt idx="6952">
                  <c:v>8.2314814814814813E-2</c:v>
                </c:pt>
                <c:pt idx="6953">
                  <c:v>8.2326388888888893E-2</c:v>
                </c:pt>
                <c:pt idx="6954">
                  <c:v>8.233796296296296E-2</c:v>
                </c:pt>
                <c:pt idx="6955">
                  <c:v>8.2349537037037041E-2</c:v>
                </c:pt>
                <c:pt idx="6956">
                  <c:v>8.2361111111111107E-2</c:v>
                </c:pt>
                <c:pt idx="6957">
                  <c:v>8.2372685185185188E-2</c:v>
                </c:pt>
                <c:pt idx="6958">
                  <c:v>8.2384259259259254E-2</c:v>
                </c:pt>
                <c:pt idx="6959">
                  <c:v>8.2395833333333335E-2</c:v>
                </c:pt>
                <c:pt idx="6960">
                  <c:v>8.2407407407407415E-2</c:v>
                </c:pt>
                <c:pt idx="6961">
                  <c:v>8.2418981481481482E-2</c:v>
                </c:pt>
                <c:pt idx="6962">
                  <c:v>8.2430555555555562E-2</c:v>
                </c:pt>
                <c:pt idx="6963">
                  <c:v>8.2442129629629629E-2</c:v>
                </c:pt>
                <c:pt idx="6964">
                  <c:v>8.245370370370371E-2</c:v>
                </c:pt>
                <c:pt idx="6965">
                  <c:v>8.2465277777777776E-2</c:v>
                </c:pt>
                <c:pt idx="6966">
                  <c:v>8.2476851851851843E-2</c:v>
                </c:pt>
                <c:pt idx="6967">
                  <c:v>8.2488425925925923E-2</c:v>
                </c:pt>
                <c:pt idx="6968">
                  <c:v>8.2500000000000004E-2</c:v>
                </c:pt>
                <c:pt idx="6969">
                  <c:v>8.2511574074074071E-2</c:v>
                </c:pt>
                <c:pt idx="6970">
                  <c:v>8.2523148148148151E-2</c:v>
                </c:pt>
                <c:pt idx="6971">
                  <c:v>8.2534722222222232E-2</c:v>
                </c:pt>
                <c:pt idx="6972">
                  <c:v>8.2546296296296298E-2</c:v>
                </c:pt>
                <c:pt idx="6973">
                  <c:v>8.2557870370370365E-2</c:v>
                </c:pt>
                <c:pt idx="6974">
                  <c:v>8.2569444444444445E-2</c:v>
                </c:pt>
                <c:pt idx="6975">
                  <c:v>8.2581018518518512E-2</c:v>
                </c:pt>
                <c:pt idx="6976">
                  <c:v>8.2592592592592592E-2</c:v>
                </c:pt>
                <c:pt idx="6977">
                  <c:v>8.2604166666666659E-2</c:v>
                </c:pt>
                <c:pt idx="6978">
                  <c:v>8.261574074074074E-2</c:v>
                </c:pt>
                <c:pt idx="6979">
                  <c:v>8.262731481481482E-2</c:v>
                </c:pt>
                <c:pt idx="6980">
                  <c:v>8.2638888888888887E-2</c:v>
                </c:pt>
                <c:pt idx="6981">
                  <c:v>8.2650462962962967E-2</c:v>
                </c:pt>
                <c:pt idx="6982">
                  <c:v>8.2662037037037034E-2</c:v>
                </c:pt>
                <c:pt idx="6983">
                  <c:v>8.2673611111111114E-2</c:v>
                </c:pt>
                <c:pt idx="6984">
                  <c:v>8.2685185185185181E-2</c:v>
                </c:pt>
                <c:pt idx="6985">
                  <c:v>8.2696759259259262E-2</c:v>
                </c:pt>
                <c:pt idx="6986">
                  <c:v>8.2708333333333328E-2</c:v>
                </c:pt>
                <c:pt idx="6987">
                  <c:v>8.2719907407407409E-2</c:v>
                </c:pt>
                <c:pt idx="6988">
                  <c:v>8.2731481481481475E-2</c:v>
                </c:pt>
                <c:pt idx="6989">
                  <c:v>8.2743055555555556E-2</c:v>
                </c:pt>
                <c:pt idx="6990">
                  <c:v>8.2754629629629636E-2</c:v>
                </c:pt>
                <c:pt idx="6991">
                  <c:v>8.2766203703703703E-2</c:v>
                </c:pt>
                <c:pt idx="6992">
                  <c:v>8.2777777777777783E-2</c:v>
                </c:pt>
                <c:pt idx="6993">
                  <c:v>8.2789351851851864E-2</c:v>
                </c:pt>
                <c:pt idx="6994">
                  <c:v>8.2800925925925931E-2</c:v>
                </c:pt>
                <c:pt idx="6995">
                  <c:v>8.2812499999999997E-2</c:v>
                </c:pt>
                <c:pt idx="6996">
                  <c:v>8.2824074074074064E-2</c:v>
                </c:pt>
                <c:pt idx="6997">
                  <c:v>8.2835648148148144E-2</c:v>
                </c:pt>
                <c:pt idx="6998">
                  <c:v>8.2847222222222225E-2</c:v>
                </c:pt>
                <c:pt idx="6999">
                  <c:v>8.2858796296296292E-2</c:v>
                </c:pt>
                <c:pt idx="7000">
                  <c:v>8.2870370370370372E-2</c:v>
                </c:pt>
                <c:pt idx="7001">
                  <c:v>8.2881944444444453E-2</c:v>
                </c:pt>
                <c:pt idx="7002">
                  <c:v>8.2893518518518519E-2</c:v>
                </c:pt>
                <c:pt idx="7003">
                  <c:v>8.2905092592592586E-2</c:v>
                </c:pt>
                <c:pt idx="7004">
                  <c:v>8.2916666666666666E-2</c:v>
                </c:pt>
                <c:pt idx="7005">
                  <c:v>8.2928240740740733E-2</c:v>
                </c:pt>
                <c:pt idx="7006">
                  <c:v>8.2939814814814813E-2</c:v>
                </c:pt>
                <c:pt idx="7007">
                  <c:v>8.295138888888888E-2</c:v>
                </c:pt>
                <c:pt idx="7008">
                  <c:v>8.2962962962962961E-2</c:v>
                </c:pt>
                <c:pt idx="7009">
                  <c:v>8.2974537037037041E-2</c:v>
                </c:pt>
                <c:pt idx="7010">
                  <c:v>8.2986111111111108E-2</c:v>
                </c:pt>
                <c:pt idx="7011">
                  <c:v>8.2997685185185188E-2</c:v>
                </c:pt>
                <c:pt idx="7012">
                  <c:v>8.3009259259259269E-2</c:v>
                </c:pt>
                <c:pt idx="7013">
                  <c:v>8.3020833333333335E-2</c:v>
                </c:pt>
                <c:pt idx="7014">
                  <c:v>8.3032407407407416E-2</c:v>
                </c:pt>
                <c:pt idx="7015">
                  <c:v>8.3043981481481483E-2</c:v>
                </c:pt>
                <c:pt idx="7016">
                  <c:v>8.3055555555555563E-2</c:v>
                </c:pt>
                <c:pt idx="7017">
                  <c:v>8.306712962962963E-2</c:v>
                </c:pt>
                <c:pt idx="7018">
                  <c:v>8.3078703703703696E-2</c:v>
                </c:pt>
                <c:pt idx="7019">
                  <c:v>8.3090277777777777E-2</c:v>
                </c:pt>
                <c:pt idx="7020">
                  <c:v>8.3101851851851857E-2</c:v>
                </c:pt>
                <c:pt idx="7021">
                  <c:v>8.3113425925925924E-2</c:v>
                </c:pt>
                <c:pt idx="7022">
                  <c:v>8.3125000000000004E-2</c:v>
                </c:pt>
                <c:pt idx="7023">
                  <c:v>8.3136574074074085E-2</c:v>
                </c:pt>
                <c:pt idx="7024">
                  <c:v>8.3148148148148152E-2</c:v>
                </c:pt>
                <c:pt idx="7025">
                  <c:v>8.3159722222222218E-2</c:v>
                </c:pt>
                <c:pt idx="7026">
                  <c:v>8.3171296296296285E-2</c:v>
                </c:pt>
                <c:pt idx="7027">
                  <c:v>8.3182870370370365E-2</c:v>
                </c:pt>
                <c:pt idx="7028">
                  <c:v>8.3194444444444446E-2</c:v>
                </c:pt>
                <c:pt idx="7029">
                  <c:v>8.3206018518518512E-2</c:v>
                </c:pt>
                <c:pt idx="7030">
                  <c:v>8.3217592592592593E-2</c:v>
                </c:pt>
                <c:pt idx="7031">
                  <c:v>8.3229166666666674E-2</c:v>
                </c:pt>
                <c:pt idx="7032">
                  <c:v>8.324074074074074E-2</c:v>
                </c:pt>
                <c:pt idx="7033">
                  <c:v>8.3252314814814821E-2</c:v>
                </c:pt>
                <c:pt idx="7034">
                  <c:v>8.3263888888888887E-2</c:v>
                </c:pt>
                <c:pt idx="7035">
                  <c:v>8.3275462962962968E-2</c:v>
                </c:pt>
                <c:pt idx="7036">
                  <c:v>8.3287037037037034E-2</c:v>
                </c:pt>
                <c:pt idx="7037">
                  <c:v>8.3298611111111115E-2</c:v>
                </c:pt>
                <c:pt idx="7038">
                  <c:v>8.3310185185185182E-2</c:v>
                </c:pt>
                <c:pt idx="7039">
                  <c:v>8.3321759259259262E-2</c:v>
                </c:pt>
                <c:pt idx="7040">
                  <c:v>8.3333333333333329E-2</c:v>
                </c:pt>
                <c:pt idx="7041">
                  <c:v>8.3344907407407409E-2</c:v>
                </c:pt>
                <c:pt idx="7042">
                  <c:v>8.335648148148149E-2</c:v>
                </c:pt>
                <c:pt idx="7043">
                  <c:v>8.3368055555555556E-2</c:v>
                </c:pt>
                <c:pt idx="7044">
                  <c:v>8.3379629629629637E-2</c:v>
                </c:pt>
                <c:pt idx="7045">
                  <c:v>8.3391203703703717E-2</c:v>
                </c:pt>
                <c:pt idx="7046">
                  <c:v>8.340277777777777E-2</c:v>
                </c:pt>
                <c:pt idx="7047">
                  <c:v>8.3414351851851851E-2</c:v>
                </c:pt>
                <c:pt idx="7048">
                  <c:v>8.3425925925925917E-2</c:v>
                </c:pt>
                <c:pt idx="7049">
                  <c:v>8.3437499999999998E-2</c:v>
                </c:pt>
                <c:pt idx="7050">
                  <c:v>8.3449074074074078E-2</c:v>
                </c:pt>
                <c:pt idx="7051">
                  <c:v>8.3460648148148145E-2</c:v>
                </c:pt>
                <c:pt idx="7052">
                  <c:v>8.3472222222222225E-2</c:v>
                </c:pt>
                <c:pt idx="7053">
                  <c:v>8.3483796296296306E-2</c:v>
                </c:pt>
                <c:pt idx="7054">
                  <c:v>8.3495370370370373E-2</c:v>
                </c:pt>
                <c:pt idx="7055">
                  <c:v>8.3506944444444453E-2</c:v>
                </c:pt>
                <c:pt idx="7056">
                  <c:v>8.3518518518518506E-2</c:v>
                </c:pt>
                <c:pt idx="7057">
                  <c:v>8.3530092592592586E-2</c:v>
                </c:pt>
                <c:pt idx="7058">
                  <c:v>8.3541666666666667E-2</c:v>
                </c:pt>
                <c:pt idx="7059">
                  <c:v>8.3553240740740733E-2</c:v>
                </c:pt>
                <c:pt idx="7060">
                  <c:v>8.3564814814814814E-2</c:v>
                </c:pt>
                <c:pt idx="7061">
                  <c:v>8.3576388888888895E-2</c:v>
                </c:pt>
                <c:pt idx="7062">
                  <c:v>8.3587962962962961E-2</c:v>
                </c:pt>
                <c:pt idx="7063">
                  <c:v>8.3599537037037042E-2</c:v>
                </c:pt>
                <c:pt idx="7064">
                  <c:v>8.3611111111111122E-2</c:v>
                </c:pt>
                <c:pt idx="7065">
                  <c:v>8.3622685185185189E-2</c:v>
                </c:pt>
                <c:pt idx="7066">
                  <c:v>8.3634259259259255E-2</c:v>
                </c:pt>
                <c:pt idx="7067">
                  <c:v>8.3645833333333322E-2</c:v>
                </c:pt>
                <c:pt idx="7068">
                  <c:v>8.3657407407407403E-2</c:v>
                </c:pt>
                <c:pt idx="7069">
                  <c:v>8.3668981481481483E-2</c:v>
                </c:pt>
                <c:pt idx="7070">
                  <c:v>8.368055555555555E-2</c:v>
                </c:pt>
                <c:pt idx="7071">
                  <c:v>8.369212962962963E-2</c:v>
                </c:pt>
                <c:pt idx="7072">
                  <c:v>8.3703703703703711E-2</c:v>
                </c:pt>
                <c:pt idx="7073">
                  <c:v>8.3715277777777777E-2</c:v>
                </c:pt>
                <c:pt idx="7074">
                  <c:v>8.3726851851851858E-2</c:v>
                </c:pt>
                <c:pt idx="7075">
                  <c:v>8.3738425925925938E-2</c:v>
                </c:pt>
                <c:pt idx="7076">
                  <c:v>8.3749999999999991E-2</c:v>
                </c:pt>
                <c:pt idx="7077">
                  <c:v>8.3761574074074072E-2</c:v>
                </c:pt>
                <c:pt idx="7078">
                  <c:v>8.3773148148148138E-2</c:v>
                </c:pt>
                <c:pt idx="7079">
                  <c:v>8.3784722222222219E-2</c:v>
                </c:pt>
                <c:pt idx="7080">
                  <c:v>8.3796296296296299E-2</c:v>
                </c:pt>
                <c:pt idx="7081">
                  <c:v>8.3807870370370366E-2</c:v>
                </c:pt>
                <c:pt idx="7082">
                  <c:v>8.3819444444444446E-2</c:v>
                </c:pt>
                <c:pt idx="7083">
                  <c:v>8.3831018518518527E-2</c:v>
                </c:pt>
                <c:pt idx="7084">
                  <c:v>8.3842592592592594E-2</c:v>
                </c:pt>
                <c:pt idx="7085">
                  <c:v>8.3854166666666674E-2</c:v>
                </c:pt>
                <c:pt idx="7086">
                  <c:v>8.3865740740740755E-2</c:v>
                </c:pt>
                <c:pt idx="7087">
                  <c:v>8.3877314814814807E-2</c:v>
                </c:pt>
                <c:pt idx="7088">
                  <c:v>8.3888888888888888E-2</c:v>
                </c:pt>
                <c:pt idx="7089">
                  <c:v>8.3900462962962954E-2</c:v>
                </c:pt>
                <c:pt idx="7090">
                  <c:v>8.3912037037037035E-2</c:v>
                </c:pt>
                <c:pt idx="7091">
                  <c:v>8.3923611111111115E-2</c:v>
                </c:pt>
                <c:pt idx="7092">
                  <c:v>8.3935185185185182E-2</c:v>
                </c:pt>
                <c:pt idx="7093">
                  <c:v>8.3946759259259263E-2</c:v>
                </c:pt>
                <c:pt idx="7094">
                  <c:v>8.3958333333333343E-2</c:v>
                </c:pt>
                <c:pt idx="7095">
                  <c:v>8.396990740740741E-2</c:v>
                </c:pt>
                <c:pt idx="7096">
                  <c:v>8.398148148148149E-2</c:v>
                </c:pt>
                <c:pt idx="7097">
                  <c:v>8.3993055555555543E-2</c:v>
                </c:pt>
                <c:pt idx="7098">
                  <c:v>8.4004629629629624E-2</c:v>
                </c:pt>
                <c:pt idx="7099">
                  <c:v>8.4016203703703704E-2</c:v>
                </c:pt>
                <c:pt idx="7100">
                  <c:v>8.4027777777777771E-2</c:v>
                </c:pt>
                <c:pt idx="7101">
                  <c:v>8.4039351851851851E-2</c:v>
                </c:pt>
                <c:pt idx="7102">
                  <c:v>8.4050925925925932E-2</c:v>
                </c:pt>
                <c:pt idx="7103">
                  <c:v>8.4062499999999998E-2</c:v>
                </c:pt>
                <c:pt idx="7104">
                  <c:v>8.4074074074074079E-2</c:v>
                </c:pt>
                <c:pt idx="7105">
                  <c:v>8.4085648148148159E-2</c:v>
                </c:pt>
                <c:pt idx="7106">
                  <c:v>8.4097222222222226E-2</c:v>
                </c:pt>
                <c:pt idx="7107">
                  <c:v>8.4108796296296293E-2</c:v>
                </c:pt>
                <c:pt idx="7108">
                  <c:v>8.4120370370370359E-2</c:v>
                </c:pt>
                <c:pt idx="7109">
                  <c:v>8.413194444444444E-2</c:v>
                </c:pt>
                <c:pt idx="7110">
                  <c:v>8.414351851851852E-2</c:v>
                </c:pt>
                <c:pt idx="7111">
                  <c:v>8.4155092592592587E-2</c:v>
                </c:pt>
                <c:pt idx="7112">
                  <c:v>8.4166666666666667E-2</c:v>
                </c:pt>
                <c:pt idx="7113">
                  <c:v>8.4178240740740748E-2</c:v>
                </c:pt>
                <c:pt idx="7114">
                  <c:v>8.4189814814814815E-2</c:v>
                </c:pt>
                <c:pt idx="7115">
                  <c:v>8.4201388888888895E-2</c:v>
                </c:pt>
                <c:pt idx="7116">
                  <c:v>8.4212962962962976E-2</c:v>
                </c:pt>
                <c:pt idx="7117">
                  <c:v>8.4224537037037028E-2</c:v>
                </c:pt>
                <c:pt idx="7118">
                  <c:v>8.4236111111111109E-2</c:v>
                </c:pt>
                <c:pt idx="7119">
                  <c:v>8.4247685185185175E-2</c:v>
                </c:pt>
                <c:pt idx="7120">
                  <c:v>8.4259259259259256E-2</c:v>
                </c:pt>
                <c:pt idx="7121">
                  <c:v>8.4270833333333336E-2</c:v>
                </c:pt>
                <c:pt idx="7122">
                  <c:v>8.4282407407407403E-2</c:v>
                </c:pt>
                <c:pt idx="7123">
                  <c:v>8.4293981481481484E-2</c:v>
                </c:pt>
                <c:pt idx="7124">
                  <c:v>8.4305555555555564E-2</c:v>
                </c:pt>
                <c:pt idx="7125">
                  <c:v>8.4317129629629631E-2</c:v>
                </c:pt>
                <c:pt idx="7126">
                  <c:v>8.4328703703703711E-2</c:v>
                </c:pt>
                <c:pt idx="7127">
                  <c:v>8.4340277777777764E-2</c:v>
                </c:pt>
                <c:pt idx="7128">
                  <c:v>8.4351851851851845E-2</c:v>
                </c:pt>
                <c:pt idx="7129">
                  <c:v>8.4363425925925925E-2</c:v>
                </c:pt>
                <c:pt idx="7130">
                  <c:v>8.4374999999999992E-2</c:v>
                </c:pt>
                <c:pt idx="7131">
                  <c:v>8.4386574074074072E-2</c:v>
                </c:pt>
                <c:pt idx="7132">
                  <c:v>8.4398148148148153E-2</c:v>
                </c:pt>
                <c:pt idx="7133">
                  <c:v>8.4409722222222219E-2</c:v>
                </c:pt>
                <c:pt idx="7134">
                  <c:v>8.44212962962963E-2</c:v>
                </c:pt>
                <c:pt idx="7135">
                  <c:v>8.443287037037038E-2</c:v>
                </c:pt>
                <c:pt idx="7136">
                  <c:v>8.4444444444444447E-2</c:v>
                </c:pt>
                <c:pt idx="7137">
                  <c:v>8.4456018518518527E-2</c:v>
                </c:pt>
                <c:pt idx="7138">
                  <c:v>8.446759259259258E-2</c:v>
                </c:pt>
                <c:pt idx="7139">
                  <c:v>8.4479166666666661E-2</c:v>
                </c:pt>
                <c:pt idx="7140">
                  <c:v>8.4490740740740741E-2</c:v>
                </c:pt>
                <c:pt idx="7141">
                  <c:v>8.4502314814814808E-2</c:v>
                </c:pt>
                <c:pt idx="7142">
                  <c:v>8.4513888888888888E-2</c:v>
                </c:pt>
                <c:pt idx="7143">
                  <c:v>8.4525462962962969E-2</c:v>
                </c:pt>
                <c:pt idx="7144">
                  <c:v>8.4537037037037036E-2</c:v>
                </c:pt>
                <c:pt idx="7145">
                  <c:v>8.4548611111111116E-2</c:v>
                </c:pt>
                <c:pt idx="7146">
                  <c:v>8.4560185185185197E-2</c:v>
                </c:pt>
                <c:pt idx="7147">
                  <c:v>8.4571759259259263E-2</c:v>
                </c:pt>
                <c:pt idx="7148">
                  <c:v>8.458333333333333E-2</c:v>
                </c:pt>
                <c:pt idx="7149">
                  <c:v>8.4594907407407396E-2</c:v>
                </c:pt>
                <c:pt idx="7150">
                  <c:v>8.4606481481481477E-2</c:v>
                </c:pt>
                <c:pt idx="7151">
                  <c:v>8.4618055555555557E-2</c:v>
                </c:pt>
                <c:pt idx="7152">
                  <c:v>8.4629629629629624E-2</c:v>
                </c:pt>
                <c:pt idx="7153">
                  <c:v>8.4641203703703705E-2</c:v>
                </c:pt>
                <c:pt idx="7154">
                  <c:v>8.4652777777777785E-2</c:v>
                </c:pt>
                <c:pt idx="7155">
                  <c:v>8.4664351851851852E-2</c:v>
                </c:pt>
                <c:pt idx="7156">
                  <c:v>8.4675925925925932E-2</c:v>
                </c:pt>
                <c:pt idx="7157">
                  <c:v>8.4687500000000013E-2</c:v>
                </c:pt>
                <c:pt idx="7158">
                  <c:v>8.4699074074074066E-2</c:v>
                </c:pt>
                <c:pt idx="7159">
                  <c:v>8.4710648148148146E-2</c:v>
                </c:pt>
                <c:pt idx="7160">
                  <c:v>8.4722222222222213E-2</c:v>
                </c:pt>
                <c:pt idx="7161">
                  <c:v>8.4733796296296293E-2</c:v>
                </c:pt>
                <c:pt idx="7162">
                  <c:v>8.4745370370370374E-2</c:v>
                </c:pt>
                <c:pt idx="7163">
                  <c:v>8.475694444444444E-2</c:v>
                </c:pt>
                <c:pt idx="7164">
                  <c:v>8.4768518518518521E-2</c:v>
                </c:pt>
                <c:pt idx="7165">
                  <c:v>8.4780092592592601E-2</c:v>
                </c:pt>
                <c:pt idx="7166">
                  <c:v>8.4791666666666668E-2</c:v>
                </c:pt>
                <c:pt idx="7167">
                  <c:v>8.4803240740740748E-2</c:v>
                </c:pt>
                <c:pt idx="7168">
                  <c:v>8.4814814814814801E-2</c:v>
                </c:pt>
                <c:pt idx="7169">
                  <c:v>8.4826388888888882E-2</c:v>
                </c:pt>
                <c:pt idx="7170">
                  <c:v>8.4837962962962962E-2</c:v>
                </c:pt>
                <c:pt idx="7171">
                  <c:v>8.4849537037037029E-2</c:v>
                </c:pt>
                <c:pt idx="7172">
                  <c:v>8.4861111111111109E-2</c:v>
                </c:pt>
                <c:pt idx="7173">
                  <c:v>8.487268518518519E-2</c:v>
                </c:pt>
                <c:pt idx="7174">
                  <c:v>8.4884259259259257E-2</c:v>
                </c:pt>
                <c:pt idx="7175">
                  <c:v>8.4895833333333337E-2</c:v>
                </c:pt>
                <c:pt idx="7176">
                  <c:v>8.4907407407407418E-2</c:v>
                </c:pt>
                <c:pt idx="7177">
                  <c:v>8.4918981481481484E-2</c:v>
                </c:pt>
                <c:pt idx="7178">
                  <c:v>8.4930555555555551E-2</c:v>
                </c:pt>
                <c:pt idx="7179">
                  <c:v>8.4942129629629617E-2</c:v>
                </c:pt>
                <c:pt idx="7180">
                  <c:v>8.4953703703703698E-2</c:v>
                </c:pt>
                <c:pt idx="7181">
                  <c:v>8.4965277777777778E-2</c:v>
                </c:pt>
                <c:pt idx="7182">
                  <c:v>8.4976851851851845E-2</c:v>
                </c:pt>
                <c:pt idx="7183">
                  <c:v>8.4988425925925926E-2</c:v>
                </c:pt>
                <c:pt idx="7184">
                  <c:v>8.5000000000000006E-2</c:v>
                </c:pt>
                <c:pt idx="7185">
                  <c:v>8.5011574074074073E-2</c:v>
                </c:pt>
                <c:pt idx="7186">
                  <c:v>8.5023148148148153E-2</c:v>
                </c:pt>
                <c:pt idx="7187">
                  <c:v>8.5034722222222234E-2</c:v>
                </c:pt>
                <c:pt idx="7188">
                  <c:v>8.50462962962963E-2</c:v>
                </c:pt>
                <c:pt idx="7189">
                  <c:v>8.5057870370370367E-2</c:v>
                </c:pt>
                <c:pt idx="7190">
                  <c:v>8.5069444444444434E-2</c:v>
                </c:pt>
                <c:pt idx="7191">
                  <c:v>8.5081018518518514E-2</c:v>
                </c:pt>
                <c:pt idx="7192">
                  <c:v>8.5092592592592595E-2</c:v>
                </c:pt>
                <c:pt idx="7193">
                  <c:v>8.5104166666666661E-2</c:v>
                </c:pt>
                <c:pt idx="7194">
                  <c:v>8.5115740740740742E-2</c:v>
                </c:pt>
                <c:pt idx="7195">
                  <c:v>8.5127314814814822E-2</c:v>
                </c:pt>
                <c:pt idx="7196">
                  <c:v>8.5138888888888889E-2</c:v>
                </c:pt>
                <c:pt idx="7197">
                  <c:v>8.5150462962962969E-2</c:v>
                </c:pt>
                <c:pt idx="7198">
                  <c:v>8.516203703703705E-2</c:v>
                </c:pt>
                <c:pt idx="7199">
                  <c:v>8.5173611111111103E-2</c:v>
                </c:pt>
                <c:pt idx="7200">
                  <c:v>8.5185185185185183E-2</c:v>
                </c:pt>
                <c:pt idx="7201">
                  <c:v>8.519675925925925E-2</c:v>
                </c:pt>
                <c:pt idx="7202">
                  <c:v>8.520833333333333E-2</c:v>
                </c:pt>
                <c:pt idx="7203">
                  <c:v>8.5219907407407411E-2</c:v>
                </c:pt>
                <c:pt idx="7204">
                  <c:v>8.5231481481481478E-2</c:v>
                </c:pt>
                <c:pt idx="7205">
                  <c:v>8.5243055555555558E-2</c:v>
                </c:pt>
                <c:pt idx="7206">
                  <c:v>8.5254629629629639E-2</c:v>
                </c:pt>
                <c:pt idx="7207">
                  <c:v>8.5266203703703705E-2</c:v>
                </c:pt>
                <c:pt idx="7208">
                  <c:v>8.5277777777777786E-2</c:v>
                </c:pt>
                <c:pt idx="7209">
                  <c:v>8.5289351851851838E-2</c:v>
                </c:pt>
                <c:pt idx="7210">
                  <c:v>8.5300925925925919E-2</c:v>
                </c:pt>
                <c:pt idx="7211">
                  <c:v>8.5312499999999999E-2</c:v>
                </c:pt>
                <c:pt idx="7212">
                  <c:v>8.5324074074074066E-2</c:v>
                </c:pt>
                <c:pt idx="7213">
                  <c:v>8.5335648148148147E-2</c:v>
                </c:pt>
                <c:pt idx="7214">
                  <c:v>8.5347222222222227E-2</c:v>
                </c:pt>
                <c:pt idx="7215">
                  <c:v>8.5358796296296294E-2</c:v>
                </c:pt>
                <c:pt idx="7216">
                  <c:v>8.5370370370370374E-2</c:v>
                </c:pt>
                <c:pt idx="7217">
                  <c:v>8.5381944444444455E-2</c:v>
                </c:pt>
                <c:pt idx="7218">
                  <c:v>8.5393518518518521E-2</c:v>
                </c:pt>
                <c:pt idx="7219">
                  <c:v>8.5405092592592588E-2</c:v>
                </c:pt>
                <c:pt idx="7220">
                  <c:v>8.5416666666666655E-2</c:v>
                </c:pt>
                <c:pt idx="7221">
                  <c:v>8.5428240740740735E-2</c:v>
                </c:pt>
                <c:pt idx="7222">
                  <c:v>8.5439814814814816E-2</c:v>
                </c:pt>
                <c:pt idx="7223">
                  <c:v>8.5451388888888882E-2</c:v>
                </c:pt>
                <c:pt idx="7224">
                  <c:v>8.5462962962962963E-2</c:v>
                </c:pt>
                <c:pt idx="7225">
                  <c:v>8.5474537037037043E-2</c:v>
                </c:pt>
                <c:pt idx="7226">
                  <c:v>8.548611111111111E-2</c:v>
                </c:pt>
                <c:pt idx="7227">
                  <c:v>8.549768518518519E-2</c:v>
                </c:pt>
                <c:pt idx="7228">
                  <c:v>8.5509259259259271E-2</c:v>
                </c:pt>
                <c:pt idx="7229">
                  <c:v>8.5520833333333338E-2</c:v>
                </c:pt>
                <c:pt idx="7230">
                  <c:v>8.5532407407407404E-2</c:v>
                </c:pt>
                <c:pt idx="7231">
                  <c:v>8.5543981481481471E-2</c:v>
                </c:pt>
                <c:pt idx="7232">
                  <c:v>8.5555555555555551E-2</c:v>
                </c:pt>
                <c:pt idx="7233">
                  <c:v>8.5567129629629632E-2</c:v>
                </c:pt>
                <c:pt idx="7234">
                  <c:v>8.5578703703703699E-2</c:v>
                </c:pt>
                <c:pt idx="7235">
                  <c:v>8.5590277777777779E-2</c:v>
                </c:pt>
                <c:pt idx="7236">
                  <c:v>8.560185185185186E-2</c:v>
                </c:pt>
                <c:pt idx="7237">
                  <c:v>8.5613425925925926E-2</c:v>
                </c:pt>
                <c:pt idx="7238">
                  <c:v>8.5625000000000007E-2</c:v>
                </c:pt>
                <c:pt idx="7239">
                  <c:v>8.5636574074074087E-2</c:v>
                </c:pt>
                <c:pt idx="7240">
                  <c:v>8.564814814814814E-2</c:v>
                </c:pt>
                <c:pt idx="7241">
                  <c:v>8.565972222222222E-2</c:v>
                </c:pt>
                <c:pt idx="7242">
                  <c:v>8.5671296296296287E-2</c:v>
                </c:pt>
                <c:pt idx="7243">
                  <c:v>8.5682870370370368E-2</c:v>
                </c:pt>
                <c:pt idx="7244">
                  <c:v>8.5694444444444448E-2</c:v>
                </c:pt>
                <c:pt idx="7245">
                  <c:v>8.5706018518518515E-2</c:v>
                </c:pt>
                <c:pt idx="7246">
                  <c:v>8.5717592592592595E-2</c:v>
                </c:pt>
                <c:pt idx="7247">
                  <c:v>8.5729166666666676E-2</c:v>
                </c:pt>
                <c:pt idx="7248">
                  <c:v>8.5740740740740742E-2</c:v>
                </c:pt>
                <c:pt idx="7249">
                  <c:v>8.5752314814814823E-2</c:v>
                </c:pt>
                <c:pt idx="7250">
                  <c:v>8.5763888888888876E-2</c:v>
                </c:pt>
                <c:pt idx="7251">
                  <c:v>8.5775462962962956E-2</c:v>
                </c:pt>
                <c:pt idx="7252">
                  <c:v>8.5787037037037037E-2</c:v>
                </c:pt>
                <c:pt idx="7253">
                  <c:v>8.5798611111111103E-2</c:v>
                </c:pt>
                <c:pt idx="7254">
                  <c:v>8.5810185185185184E-2</c:v>
                </c:pt>
                <c:pt idx="7255">
                  <c:v>8.5821759259259264E-2</c:v>
                </c:pt>
                <c:pt idx="7256">
                  <c:v>8.5833333333333331E-2</c:v>
                </c:pt>
                <c:pt idx="7257">
                  <c:v>8.5844907407407411E-2</c:v>
                </c:pt>
                <c:pt idx="7258">
                  <c:v>8.5856481481481492E-2</c:v>
                </c:pt>
                <c:pt idx="7259">
                  <c:v>8.5868055555555559E-2</c:v>
                </c:pt>
                <c:pt idx="7260">
                  <c:v>8.5879629629629625E-2</c:v>
                </c:pt>
                <c:pt idx="7261">
                  <c:v>8.5891203703703692E-2</c:v>
                </c:pt>
                <c:pt idx="7262">
                  <c:v>8.5902777777777772E-2</c:v>
                </c:pt>
                <c:pt idx="7263">
                  <c:v>8.5914351851851853E-2</c:v>
                </c:pt>
                <c:pt idx="7264">
                  <c:v>8.5925925925925919E-2</c:v>
                </c:pt>
                <c:pt idx="7265">
                  <c:v>8.59375E-2</c:v>
                </c:pt>
                <c:pt idx="7266">
                  <c:v>8.5949074074074081E-2</c:v>
                </c:pt>
                <c:pt idx="7267">
                  <c:v>8.5960648148148147E-2</c:v>
                </c:pt>
                <c:pt idx="7268">
                  <c:v>8.5972222222222228E-2</c:v>
                </c:pt>
                <c:pt idx="7269">
                  <c:v>8.5983796296296308E-2</c:v>
                </c:pt>
                <c:pt idx="7270">
                  <c:v>8.5995370370370375E-2</c:v>
                </c:pt>
                <c:pt idx="7271">
                  <c:v>8.6006944444444441E-2</c:v>
                </c:pt>
                <c:pt idx="7272">
                  <c:v>8.6018518518518508E-2</c:v>
                </c:pt>
                <c:pt idx="7273">
                  <c:v>8.6030092592592589E-2</c:v>
                </c:pt>
                <c:pt idx="7274">
                  <c:v>8.6041666666666669E-2</c:v>
                </c:pt>
                <c:pt idx="7275">
                  <c:v>8.6053240740740736E-2</c:v>
                </c:pt>
                <c:pt idx="7276">
                  <c:v>8.6064814814814816E-2</c:v>
                </c:pt>
                <c:pt idx="7277">
                  <c:v>8.6076388888888897E-2</c:v>
                </c:pt>
                <c:pt idx="7278">
                  <c:v>8.6087962962962963E-2</c:v>
                </c:pt>
                <c:pt idx="7279">
                  <c:v>8.6099537037037044E-2</c:v>
                </c:pt>
                <c:pt idx="7280">
                  <c:v>8.6111111111111124E-2</c:v>
                </c:pt>
                <c:pt idx="7281">
                  <c:v>8.6122685185185177E-2</c:v>
                </c:pt>
                <c:pt idx="7282">
                  <c:v>8.6134259259259258E-2</c:v>
                </c:pt>
                <c:pt idx="7283">
                  <c:v>8.6145833333333324E-2</c:v>
                </c:pt>
                <c:pt idx="7284">
                  <c:v>8.6157407407407405E-2</c:v>
                </c:pt>
                <c:pt idx="7285">
                  <c:v>8.6168981481481485E-2</c:v>
                </c:pt>
                <c:pt idx="7286">
                  <c:v>8.6180555555555552E-2</c:v>
                </c:pt>
                <c:pt idx="7287">
                  <c:v>8.6192129629629632E-2</c:v>
                </c:pt>
                <c:pt idx="7288">
                  <c:v>8.6203703703703713E-2</c:v>
                </c:pt>
                <c:pt idx="7289">
                  <c:v>8.621527777777778E-2</c:v>
                </c:pt>
                <c:pt idx="7290">
                  <c:v>8.622685185185186E-2</c:v>
                </c:pt>
                <c:pt idx="7291">
                  <c:v>8.6238425925925913E-2</c:v>
                </c:pt>
                <c:pt idx="7292">
                  <c:v>8.6249999999999993E-2</c:v>
                </c:pt>
                <c:pt idx="7293">
                  <c:v>8.6261574074074074E-2</c:v>
                </c:pt>
                <c:pt idx="7294">
                  <c:v>8.627314814814814E-2</c:v>
                </c:pt>
                <c:pt idx="7295">
                  <c:v>8.6284722222222221E-2</c:v>
                </c:pt>
                <c:pt idx="7296">
                  <c:v>8.6296296296296301E-2</c:v>
                </c:pt>
                <c:pt idx="7297">
                  <c:v>8.6307870370370368E-2</c:v>
                </c:pt>
                <c:pt idx="7298">
                  <c:v>8.6319444444444449E-2</c:v>
                </c:pt>
                <c:pt idx="7299">
                  <c:v>8.6331018518518529E-2</c:v>
                </c:pt>
                <c:pt idx="7300">
                  <c:v>8.6342592592592596E-2</c:v>
                </c:pt>
                <c:pt idx="7301">
                  <c:v>8.6354166666666662E-2</c:v>
                </c:pt>
                <c:pt idx="7302">
                  <c:v>8.6354166666666662E-2</c:v>
                </c:pt>
                <c:pt idx="7303">
                  <c:v>8.6365740740740729E-2</c:v>
                </c:pt>
                <c:pt idx="7304">
                  <c:v>8.637731481481481E-2</c:v>
                </c:pt>
                <c:pt idx="7305">
                  <c:v>8.638888888888889E-2</c:v>
                </c:pt>
                <c:pt idx="7306">
                  <c:v>8.6400462962962957E-2</c:v>
                </c:pt>
                <c:pt idx="7307">
                  <c:v>8.6412037037037037E-2</c:v>
                </c:pt>
                <c:pt idx="7308">
                  <c:v>8.6423611111111118E-2</c:v>
                </c:pt>
                <c:pt idx="7309">
                  <c:v>8.6435185185185184E-2</c:v>
                </c:pt>
                <c:pt idx="7310">
                  <c:v>8.6446759259259265E-2</c:v>
                </c:pt>
                <c:pt idx="7311">
                  <c:v>8.6458333333333345E-2</c:v>
                </c:pt>
                <c:pt idx="7312">
                  <c:v>8.6469907407407412E-2</c:v>
                </c:pt>
                <c:pt idx="7313">
                  <c:v>8.6481481481481479E-2</c:v>
                </c:pt>
                <c:pt idx="7314">
                  <c:v>8.6493055555555545E-2</c:v>
                </c:pt>
                <c:pt idx="7315">
                  <c:v>8.6504629629629626E-2</c:v>
                </c:pt>
                <c:pt idx="7316">
                  <c:v>8.6516203703703706E-2</c:v>
                </c:pt>
                <c:pt idx="7317">
                  <c:v>8.6527777777777773E-2</c:v>
                </c:pt>
                <c:pt idx="7318">
                  <c:v>8.6539351851851853E-2</c:v>
                </c:pt>
                <c:pt idx="7319">
                  <c:v>8.6550925925925934E-2</c:v>
                </c:pt>
                <c:pt idx="7320">
                  <c:v>8.6562500000000001E-2</c:v>
                </c:pt>
                <c:pt idx="7321">
                  <c:v>8.6574074074074081E-2</c:v>
                </c:pt>
                <c:pt idx="7322">
                  <c:v>8.6585648148148162E-2</c:v>
                </c:pt>
                <c:pt idx="7323">
                  <c:v>8.6597222222222214E-2</c:v>
                </c:pt>
                <c:pt idx="7324">
                  <c:v>8.6608796296296295E-2</c:v>
                </c:pt>
                <c:pt idx="7325">
                  <c:v>8.6620370370370361E-2</c:v>
                </c:pt>
                <c:pt idx="7326">
                  <c:v>8.6631944444444442E-2</c:v>
                </c:pt>
                <c:pt idx="7327">
                  <c:v>8.6643518518518522E-2</c:v>
                </c:pt>
                <c:pt idx="7328">
                  <c:v>8.6655092592592589E-2</c:v>
                </c:pt>
                <c:pt idx="7329">
                  <c:v>8.666666666666667E-2</c:v>
                </c:pt>
                <c:pt idx="7330">
                  <c:v>8.667824074074075E-2</c:v>
                </c:pt>
                <c:pt idx="7331">
                  <c:v>8.6689814814814817E-2</c:v>
                </c:pt>
                <c:pt idx="7332">
                  <c:v>8.6701388888888897E-2</c:v>
                </c:pt>
                <c:pt idx="7333">
                  <c:v>8.671296296296295E-2</c:v>
                </c:pt>
                <c:pt idx="7334">
                  <c:v>8.6724537037037031E-2</c:v>
                </c:pt>
                <c:pt idx="7335">
                  <c:v>8.6736111111111111E-2</c:v>
                </c:pt>
                <c:pt idx="7336">
                  <c:v>8.6747685185185178E-2</c:v>
                </c:pt>
                <c:pt idx="7337">
                  <c:v>8.6759259259259258E-2</c:v>
                </c:pt>
                <c:pt idx="7338">
                  <c:v>8.6770833333333339E-2</c:v>
                </c:pt>
                <c:pt idx="7339">
                  <c:v>8.6782407407407405E-2</c:v>
                </c:pt>
                <c:pt idx="7340">
                  <c:v>8.6793981481481486E-2</c:v>
                </c:pt>
                <c:pt idx="7341">
                  <c:v>8.6805555555555566E-2</c:v>
                </c:pt>
                <c:pt idx="7342">
                  <c:v>8.6817129629629633E-2</c:v>
                </c:pt>
                <c:pt idx="7343">
                  <c:v>8.68287037037037E-2</c:v>
                </c:pt>
                <c:pt idx="7344">
                  <c:v>8.6840277777777766E-2</c:v>
                </c:pt>
                <c:pt idx="7345">
                  <c:v>8.6851851851851847E-2</c:v>
                </c:pt>
                <c:pt idx="7346">
                  <c:v>8.6863425925925927E-2</c:v>
                </c:pt>
                <c:pt idx="7347">
                  <c:v>8.6874999999999994E-2</c:v>
                </c:pt>
                <c:pt idx="7348">
                  <c:v>8.6886574074074074E-2</c:v>
                </c:pt>
                <c:pt idx="7349">
                  <c:v>8.6898148148148155E-2</c:v>
                </c:pt>
                <c:pt idx="7350">
                  <c:v>8.6909722222222222E-2</c:v>
                </c:pt>
                <c:pt idx="7351">
                  <c:v>8.6921296296296302E-2</c:v>
                </c:pt>
                <c:pt idx="7352">
                  <c:v>8.6932870370370383E-2</c:v>
                </c:pt>
                <c:pt idx="7353">
                  <c:v>8.6944444444444449E-2</c:v>
                </c:pt>
                <c:pt idx="7354">
                  <c:v>8.6956018518518516E-2</c:v>
                </c:pt>
                <c:pt idx="7355">
                  <c:v>8.6967592592592582E-2</c:v>
                </c:pt>
                <c:pt idx="7356">
                  <c:v>8.6979166666666663E-2</c:v>
                </c:pt>
                <c:pt idx="7357">
                  <c:v>8.6990740740740743E-2</c:v>
                </c:pt>
                <c:pt idx="7358">
                  <c:v>8.700231481481481E-2</c:v>
                </c:pt>
                <c:pt idx="7359">
                  <c:v>8.7013888888888891E-2</c:v>
                </c:pt>
                <c:pt idx="7360">
                  <c:v>8.7025462962962971E-2</c:v>
                </c:pt>
                <c:pt idx="7361">
                  <c:v>8.7037037037037038E-2</c:v>
                </c:pt>
                <c:pt idx="7362">
                  <c:v>8.7048611111111118E-2</c:v>
                </c:pt>
                <c:pt idx="7363">
                  <c:v>8.7060185185185171E-2</c:v>
                </c:pt>
                <c:pt idx="7364">
                  <c:v>8.7071759259259252E-2</c:v>
                </c:pt>
                <c:pt idx="7365">
                  <c:v>8.7083333333333332E-2</c:v>
                </c:pt>
                <c:pt idx="7366">
                  <c:v>8.7094907407407399E-2</c:v>
                </c:pt>
                <c:pt idx="7367">
                  <c:v>8.7106481481481479E-2</c:v>
                </c:pt>
                <c:pt idx="7368">
                  <c:v>8.711805555555556E-2</c:v>
                </c:pt>
                <c:pt idx="7369">
                  <c:v>8.7129629629629626E-2</c:v>
                </c:pt>
                <c:pt idx="7370">
                  <c:v>8.7141203703703707E-2</c:v>
                </c:pt>
                <c:pt idx="7371">
                  <c:v>8.7152777777777787E-2</c:v>
                </c:pt>
                <c:pt idx="7372">
                  <c:v>8.7164351851851854E-2</c:v>
                </c:pt>
                <c:pt idx="7373">
                  <c:v>8.7175925925925934E-2</c:v>
                </c:pt>
                <c:pt idx="7374">
                  <c:v>8.7187499999999987E-2</c:v>
                </c:pt>
                <c:pt idx="7375">
                  <c:v>8.7199074074074068E-2</c:v>
                </c:pt>
                <c:pt idx="7376">
                  <c:v>8.7210648148148148E-2</c:v>
                </c:pt>
                <c:pt idx="7377">
                  <c:v>8.7222222222222215E-2</c:v>
                </c:pt>
                <c:pt idx="7378">
                  <c:v>8.7233796296296295E-2</c:v>
                </c:pt>
                <c:pt idx="7379">
                  <c:v>8.7245370370370376E-2</c:v>
                </c:pt>
                <c:pt idx="7380">
                  <c:v>8.7256944444444443E-2</c:v>
                </c:pt>
                <c:pt idx="7381">
                  <c:v>8.7268518518518523E-2</c:v>
                </c:pt>
                <c:pt idx="7382">
                  <c:v>8.7280092592592604E-2</c:v>
                </c:pt>
                <c:pt idx="7383">
                  <c:v>8.729166666666667E-2</c:v>
                </c:pt>
                <c:pt idx="7384">
                  <c:v>8.7303240740740737E-2</c:v>
                </c:pt>
                <c:pt idx="7385">
                  <c:v>8.7314814814814803E-2</c:v>
                </c:pt>
                <c:pt idx="7386">
                  <c:v>8.7326388888888884E-2</c:v>
                </c:pt>
                <c:pt idx="7387">
                  <c:v>8.7337962962962964E-2</c:v>
                </c:pt>
                <c:pt idx="7388">
                  <c:v>8.7349537037037031E-2</c:v>
                </c:pt>
                <c:pt idx="7389">
                  <c:v>8.7361111111111112E-2</c:v>
                </c:pt>
                <c:pt idx="7390">
                  <c:v>8.7372685185185192E-2</c:v>
                </c:pt>
                <c:pt idx="7391">
                  <c:v>8.7384259259259259E-2</c:v>
                </c:pt>
                <c:pt idx="7392">
                  <c:v>8.7395833333333339E-2</c:v>
                </c:pt>
                <c:pt idx="7393">
                  <c:v>8.740740740740742E-2</c:v>
                </c:pt>
                <c:pt idx="7394">
                  <c:v>8.7418981481481473E-2</c:v>
                </c:pt>
                <c:pt idx="7395">
                  <c:v>8.7430555555555553E-2</c:v>
                </c:pt>
                <c:pt idx="7396">
                  <c:v>8.744212962962962E-2</c:v>
                </c:pt>
                <c:pt idx="7397">
                  <c:v>8.74537037037037E-2</c:v>
                </c:pt>
                <c:pt idx="7398">
                  <c:v>8.7465277777777781E-2</c:v>
                </c:pt>
                <c:pt idx="7399">
                  <c:v>8.7476851851851847E-2</c:v>
                </c:pt>
                <c:pt idx="7400">
                  <c:v>8.7488425925925928E-2</c:v>
                </c:pt>
                <c:pt idx="7401">
                  <c:v>8.7500000000000008E-2</c:v>
                </c:pt>
                <c:pt idx="7402">
                  <c:v>8.7511574074074075E-2</c:v>
                </c:pt>
                <c:pt idx="7403">
                  <c:v>8.7523148148148155E-2</c:v>
                </c:pt>
                <c:pt idx="7404">
                  <c:v>8.7534722222222208E-2</c:v>
                </c:pt>
                <c:pt idx="7405">
                  <c:v>8.7546296296296289E-2</c:v>
                </c:pt>
                <c:pt idx="7406">
                  <c:v>8.7557870370370369E-2</c:v>
                </c:pt>
                <c:pt idx="7407">
                  <c:v>8.7569444444444436E-2</c:v>
                </c:pt>
                <c:pt idx="7408">
                  <c:v>8.7581018518518516E-2</c:v>
                </c:pt>
                <c:pt idx="7409">
                  <c:v>8.7592592592592597E-2</c:v>
                </c:pt>
                <c:pt idx="7410">
                  <c:v>8.7604166666666664E-2</c:v>
                </c:pt>
                <c:pt idx="7411">
                  <c:v>8.7615740740740744E-2</c:v>
                </c:pt>
                <c:pt idx="7412">
                  <c:v>8.7627314814814825E-2</c:v>
                </c:pt>
                <c:pt idx="7413">
                  <c:v>8.7638888888888891E-2</c:v>
                </c:pt>
                <c:pt idx="7414">
                  <c:v>8.7650462962962972E-2</c:v>
                </c:pt>
                <c:pt idx="7415">
                  <c:v>8.7662037037037024E-2</c:v>
                </c:pt>
                <c:pt idx="7416">
                  <c:v>8.7673611111111105E-2</c:v>
                </c:pt>
                <c:pt idx="7417">
                  <c:v>8.7685185185185185E-2</c:v>
                </c:pt>
                <c:pt idx="7418">
                  <c:v>8.7696759259259252E-2</c:v>
                </c:pt>
                <c:pt idx="7419">
                  <c:v>8.7708333333333333E-2</c:v>
                </c:pt>
                <c:pt idx="7420">
                  <c:v>8.7719907407407413E-2</c:v>
                </c:pt>
                <c:pt idx="7421">
                  <c:v>8.773148148148148E-2</c:v>
                </c:pt>
                <c:pt idx="7422">
                  <c:v>8.774305555555556E-2</c:v>
                </c:pt>
                <c:pt idx="7423">
                  <c:v>8.7754629629629641E-2</c:v>
                </c:pt>
                <c:pt idx="7424">
                  <c:v>8.7766203703703707E-2</c:v>
                </c:pt>
                <c:pt idx="7425">
                  <c:v>8.7777777777777774E-2</c:v>
                </c:pt>
                <c:pt idx="7426">
                  <c:v>8.7789351851851841E-2</c:v>
                </c:pt>
                <c:pt idx="7427">
                  <c:v>8.7800925925925921E-2</c:v>
                </c:pt>
                <c:pt idx="7428">
                  <c:v>8.7812500000000002E-2</c:v>
                </c:pt>
                <c:pt idx="7429">
                  <c:v>8.7824074074074068E-2</c:v>
                </c:pt>
                <c:pt idx="7430">
                  <c:v>8.7835648148148149E-2</c:v>
                </c:pt>
                <c:pt idx="7431">
                  <c:v>8.7847222222222229E-2</c:v>
                </c:pt>
                <c:pt idx="7432">
                  <c:v>8.7858796296296296E-2</c:v>
                </c:pt>
                <c:pt idx="7433">
                  <c:v>8.7870370370370376E-2</c:v>
                </c:pt>
                <c:pt idx="7434">
                  <c:v>8.7881944444444457E-2</c:v>
                </c:pt>
                <c:pt idx="7435">
                  <c:v>8.789351851851851E-2</c:v>
                </c:pt>
                <c:pt idx="7436">
                  <c:v>8.790509259259259E-2</c:v>
                </c:pt>
                <c:pt idx="7437">
                  <c:v>8.7916666666666657E-2</c:v>
                </c:pt>
                <c:pt idx="7438">
                  <c:v>8.7928240740740737E-2</c:v>
                </c:pt>
                <c:pt idx="7439">
                  <c:v>8.7939814814814818E-2</c:v>
                </c:pt>
                <c:pt idx="7440">
                  <c:v>8.7951388888888885E-2</c:v>
                </c:pt>
                <c:pt idx="7441">
                  <c:v>8.7962962962962965E-2</c:v>
                </c:pt>
                <c:pt idx="7442">
                  <c:v>8.7974537037037046E-2</c:v>
                </c:pt>
                <c:pt idx="7443">
                  <c:v>8.7986111111111112E-2</c:v>
                </c:pt>
                <c:pt idx="7444">
                  <c:v>8.7997685185185193E-2</c:v>
                </c:pt>
                <c:pt idx="7445">
                  <c:v>8.8009259259259245E-2</c:v>
                </c:pt>
                <c:pt idx="7446">
                  <c:v>8.8020833333333326E-2</c:v>
                </c:pt>
                <c:pt idx="7447">
                  <c:v>8.8032407407407406E-2</c:v>
                </c:pt>
                <c:pt idx="7448">
                  <c:v>8.8043981481481473E-2</c:v>
                </c:pt>
                <c:pt idx="7449">
                  <c:v>8.8055555555555554E-2</c:v>
                </c:pt>
                <c:pt idx="7450">
                  <c:v>8.8067129629629634E-2</c:v>
                </c:pt>
                <c:pt idx="7451">
                  <c:v>8.8078703703703701E-2</c:v>
                </c:pt>
                <c:pt idx="7452">
                  <c:v>8.8090277777777781E-2</c:v>
                </c:pt>
                <c:pt idx="7453">
                  <c:v>8.8101851851851862E-2</c:v>
                </c:pt>
                <c:pt idx="7454">
                  <c:v>8.8113425925925928E-2</c:v>
                </c:pt>
                <c:pt idx="7455">
                  <c:v>8.8125000000000009E-2</c:v>
                </c:pt>
                <c:pt idx="7456">
                  <c:v>8.8136574074074062E-2</c:v>
                </c:pt>
                <c:pt idx="7457">
                  <c:v>8.8148148148148142E-2</c:v>
                </c:pt>
                <c:pt idx="7458">
                  <c:v>8.8159722222222223E-2</c:v>
                </c:pt>
                <c:pt idx="7459">
                  <c:v>8.8171296296296289E-2</c:v>
                </c:pt>
                <c:pt idx="7460">
                  <c:v>8.818287037037037E-2</c:v>
                </c:pt>
                <c:pt idx="7461">
                  <c:v>8.819444444444445E-2</c:v>
                </c:pt>
                <c:pt idx="7462">
                  <c:v>8.8206018518518517E-2</c:v>
                </c:pt>
                <c:pt idx="7463">
                  <c:v>8.8217592592592597E-2</c:v>
                </c:pt>
                <c:pt idx="7464">
                  <c:v>8.8229166666666678E-2</c:v>
                </c:pt>
                <c:pt idx="7465">
                  <c:v>8.8240740740740745E-2</c:v>
                </c:pt>
                <c:pt idx="7466">
                  <c:v>8.8252314814814811E-2</c:v>
                </c:pt>
                <c:pt idx="7467">
                  <c:v>8.8263888888888878E-2</c:v>
                </c:pt>
                <c:pt idx="7468">
                  <c:v>8.8275462962962958E-2</c:v>
                </c:pt>
                <c:pt idx="7469">
                  <c:v>8.8287037037037039E-2</c:v>
                </c:pt>
                <c:pt idx="7470">
                  <c:v>8.8298611111111105E-2</c:v>
                </c:pt>
                <c:pt idx="7471">
                  <c:v>8.8310185185185186E-2</c:v>
                </c:pt>
                <c:pt idx="7472">
                  <c:v>8.8321759259259267E-2</c:v>
                </c:pt>
                <c:pt idx="7473">
                  <c:v>8.8333333333333333E-2</c:v>
                </c:pt>
                <c:pt idx="7474">
                  <c:v>8.8344907407407414E-2</c:v>
                </c:pt>
                <c:pt idx="7475">
                  <c:v>8.8356481481481494E-2</c:v>
                </c:pt>
                <c:pt idx="7476">
                  <c:v>8.8368055555555547E-2</c:v>
                </c:pt>
                <c:pt idx="7477">
                  <c:v>8.8379629629629627E-2</c:v>
                </c:pt>
                <c:pt idx="7478">
                  <c:v>8.8391203703703694E-2</c:v>
                </c:pt>
                <c:pt idx="7479">
                  <c:v>8.8402777777777775E-2</c:v>
                </c:pt>
                <c:pt idx="7480">
                  <c:v>8.8414351851851855E-2</c:v>
                </c:pt>
                <c:pt idx="7481">
                  <c:v>8.8425925925925922E-2</c:v>
                </c:pt>
                <c:pt idx="7482">
                  <c:v>8.8437500000000002E-2</c:v>
                </c:pt>
                <c:pt idx="7483">
                  <c:v>8.8449074074074083E-2</c:v>
                </c:pt>
                <c:pt idx="7484">
                  <c:v>8.8460648148148149E-2</c:v>
                </c:pt>
                <c:pt idx="7485">
                  <c:v>8.847222222222223E-2</c:v>
                </c:pt>
                <c:pt idx="7486">
                  <c:v>8.8483796296296283E-2</c:v>
                </c:pt>
                <c:pt idx="7487">
                  <c:v>8.8495370370370363E-2</c:v>
                </c:pt>
                <c:pt idx="7488">
                  <c:v>8.8506944444444444E-2</c:v>
                </c:pt>
                <c:pt idx="7489">
                  <c:v>8.851851851851851E-2</c:v>
                </c:pt>
                <c:pt idx="7490">
                  <c:v>8.8530092592592591E-2</c:v>
                </c:pt>
                <c:pt idx="7491">
                  <c:v>8.8541666666666671E-2</c:v>
                </c:pt>
                <c:pt idx="7492">
                  <c:v>8.8553240740740738E-2</c:v>
                </c:pt>
                <c:pt idx="7493">
                  <c:v>8.8564814814814818E-2</c:v>
                </c:pt>
                <c:pt idx="7494">
                  <c:v>8.8576388888888899E-2</c:v>
                </c:pt>
                <c:pt idx="7495">
                  <c:v>8.8587962962962966E-2</c:v>
                </c:pt>
                <c:pt idx="7496">
                  <c:v>8.8599537037037046E-2</c:v>
                </c:pt>
                <c:pt idx="7497">
                  <c:v>8.8611111111111099E-2</c:v>
                </c:pt>
                <c:pt idx="7498">
                  <c:v>8.8622685185185179E-2</c:v>
                </c:pt>
                <c:pt idx="7499">
                  <c:v>8.863425925925926E-2</c:v>
                </c:pt>
                <c:pt idx="7500">
                  <c:v>8.8645833333333326E-2</c:v>
                </c:pt>
                <c:pt idx="7501">
                  <c:v>8.8657407407407407E-2</c:v>
                </c:pt>
                <c:pt idx="7502">
                  <c:v>8.8668981481481488E-2</c:v>
                </c:pt>
                <c:pt idx="7503">
                  <c:v>8.8680555555555554E-2</c:v>
                </c:pt>
                <c:pt idx="7504">
                  <c:v>8.8692129629629635E-2</c:v>
                </c:pt>
                <c:pt idx="7505">
                  <c:v>8.8703703703703715E-2</c:v>
                </c:pt>
                <c:pt idx="7506">
                  <c:v>8.8715277777777782E-2</c:v>
                </c:pt>
                <c:pt idx="7507">
                  <c:v>8.8726851851851848E-2</c:v>
                </c:pt>
                <c:pt idx="7508">
                  <c:v>8.8738425925925915E-2</c:v>
                </c:pt>
                <c:pt idx="7509">
                  <c:v>8.8749999999999996E-2</c:v>
                </c:pt>
                <c:pt idx="7510">
                  <c:v>8.8761574074074076E-2</c:v>
                </c:pt>
                <c:pt idx="7511">
                  <c:v>8.8773148148148143E-2</c:v>
                </c:pt>
                <c:pt idx="7512">
                  <c:v>8.8784722222222223E-2</c:v>
                </c:pt>
                <c:pt idx="7513">
                  <c:v>8.8796296296296304E-2</c:v>
                </c:pt>
                <c:pt idx="7514">
                  <c:v>8.880787037037037E-2</c:v>
                </c:pt>
                <c:pt idx="7515">
                  <c:v>8.8819444444444451E-2</c:v>
                </c:pt>
                <c:pt idx="7516">
                  <c:v>8.8831018518518531E-2</c:v>
                </c:pt>
                <c:pt idx="7517">
                  <c:v>8.8842592592592584E-2</c:v>
                </c:pt>
                <c:pt idx="7518">
                  <c:v>8.8854166666666665E-2</c:v>
                </c:pt>
                <c:pt idx="7519">
                  <c:v>8.8865740740740731E-2</c:v>
                </c:pt>
                <c:pt idx="7520">
                  <c:v>8.8877314814814812E-2</c:v>
                </c:pt>
                <c:pt idx="7521">
                  <c:v>8.8888888888888892E-2</c:v>
                </c:pt>
                <c:pt idx="7522">
                  <c:v>8.8900462962962959E-2</c:v>
                </c:pt>
                <c:pt idx="7523">
                  <c:v>8.8912037037037039E-2</c:v>
                </c:pt>
                <c:pt idx="7524">
                  <c:v>8.892361111111112E-2</c:v>
                </c:pt>
                <c:pt idx="7525">
                  <c:v>8.8935185185185187E-2</c:v>
                </c:pt>
                <c:pt idx="7526">
                  <c:v>8.8946759259259267E-2</c:v>
                </c:pt>
                <c:pt idx="7527">
                  <c:v>8.895833333333332E-2</c:v>
                </c:pt>
                <c:pt idx="7528">
                  <c:v>8.89699074074074E-2</c:v>
                </c:pt>
                <c:pt idx="7529">
                  <c:v>8.8981481481481481E-2</c:v>
                </c:pt>
                <c:pt idx="7530">
                  <c:v>8.8993055555555547E-2</c:v>
                </c:pt>
                <c:pt idx="7531">
                  <c:v>8.9004629629629628E-2</c:v>
                </c:pt>
                <c:pt idx="7532">
                  <c:v>8.9016203703703708E-2</c:v>
                </c:pt>
                <c:pt idx="7533">
                  <c:v>8.9027777777777775E-2</c:v>
                </c:pt>
                <c:pt idx="7534">
                  <c:v>8.9039351851851856E-2</c:v>
                </c:pt>
                <c:pt idx="7535">
                  <c:v>8.9050925925925936E-2</c:v>
                </c:pt>
                <c:pt idx="7536">
                  <c:v>8.9062500000000003E-2</c:v>
                </c:pt>
                <c:pt idx="7537">
                  <c:v>8.9074074074074083E-2</c:v>
                </c:pt>
                <c:pt idx="7538">
                  <c:v>8.9085648148148136E-2</c:v>
                </c:pt>
                <c:pt idx="7539">
                  <c:v>8.9097222222222217E-2</c:v>
                </c:pt>
                <c:pt idx="7540">
                  <c:v>8.9108796296296297E-2</c:v>
                </c:pt>
                <c:pt idx="7541">
                  <c:v>8.9120370370370364E-2</c:v>
                </c:pt>
                <c:pt idx="7542">
                  <c:v>8.9131944444444444E-2</c:v>
                </c:pt>
                <c:pt idx="7543">
                  <c:v>8.9143518518518525E-2</c:v>
                </c:pt>
                <c:pt idx="7544">
                  <c:v>8.9155092592592591E-2</c:v>
                </c:pt>
                <c:pt idx="7545">
                  <c:v>8.9166666666666672E-2</c:v>
                </c:pt>
                <c:pt idx="7546">
                  <c:v>8.9178240740740752E-2</c:v>
                </c:pt>
                <c:pt idx="7547">
                  <c:v>8.9189814814814819E-2</c:v>
                </c:pt>
                <c:pt idx="7548">
                  <c:v>8.9201388888888886E-2</c:v>
                </c:pt>
                <c:pt idx="7549">
                  <c:v>8.9212962962962952E-2</c:v>
                </c:pt>
                <c:pt idx="7550">
                  <c:v>8.9224537037037033E-2</c:v>
                </c:pt>
                <c:pt idx="7551">
                  <c:v>8.9236111111111113E-2</c:v>
                </c:pt>
                <c:pt idx="7552">
                  <c:v>8.924768518518518E-2</c:v>
                </c:pt>
                <c:pt idx="7553">
                  <c:v>8.925925925925926E-2</c:v>
                </c:pt>
                <c:pt idx="7554">
                  <c:v>8.9270833333333341E-2</c:v>
                </c:pt>
                <c:pt idx="7555">
                  <c:v>8.9282407407407408E-2</c:v>
                </c:pt>
                <c:pt idx="7556">
                  <c:v>8.9293981481481488E-2</c:v>
                </c:pt>
                <c:pt idx="7557">
                  <c:v>8.9305555555555569E-2</c:v>
                </c:pt>
                <c:pt idx="7558">
                  <c:v>8.9317129629629621E-2</c:v>
                </c:pt>
                <c:pt idx="7559">
                  <c:v>8.9328703703703702E-2</c:v>
                </c:pt>
                <c:pt idx="7560">
                  <c:v>8.9340277777777768E-2</c:v>
                </c:pt>
                <c:pt idx="7561">
                  <c:v>8.9351851851851849E-2</c:v>
                </c:pt>
                <c:pt idx="7562">
                  <c:v>8.9363425925925929E-2</c:v>
                </c:pt>
                <c:pt idx="7563">
                  <c:v>8.9374999999999996E-2</c:v>
                </c:pt>
                <c:pt idx="7564">
                  <c:v>8.9386574074074077E-2</c:v>
                </c:pt>
                <c:pt idx="7565">
                  <c:v>8.9398148148148157E-2</c:v>
                </c:pt>
                <c:pt idx="7566">
                  <c:v>8.9409722222222224E-2</c:v>
                </c:pt>
                <c:pt idx="7567">
                  <c:v>8.9421296296296304E-2</c:v>
                </c:pt>
                <c:pt idx="7568">
                  <c:v>8.9432870370370357E-2</c:v>
                </c:pt>
                <c:pt idx="7569">
                  <c:v>8.9444444444444438E-2</c:v>
                </c:pt>
                <c:pt idx="7570">
                  <c:v>8.9456018518518518E-2</c:v>
                </c:pt>
                <c:pt idx="7571">
                  <c:v>8.9467592592592585E-2</c:v>
                </c:pt>
                <c:pt idx="7572">
                  <c:v>8.9479166666666665E-2</c:v>
                </c:pt>
                <c:pt idx="7573">
                  <c:v>8.9490740740740746E-2</c:v>
                </c:pt>
                <c:pt idx="7574">
                  <c:v>8.9502314814814812E-2</c:v>
                </c:pt>
                <c:pt idx="7575">
                  <c:v>8.9513888888888893E-2</c:v>
                </c:pt>
                <c:pt idx="7576">
                  <c:v>8.9525462962962973E-2</c:v>
                </c:pt>
                <c:pt idx="7577">
                  <c:v>8.953703703703704E-2</c:v>
                </c:pt>
                <c:pt idx="7578">
                  <c:v>8.9548611111111107E-2</c:v>
                </c:pt>
                <c:pt idx="7579">
                  <c:v>8.9560185185185173E-2</c:v>
                </c:pt>
                <c:pt idx="7580">
                  <c:v>8.9571759259259254E-2</c:v>
                </c:pt>
                <c:pt idx="7581">
                  <c:v>8.9583333333333334E-2</c:v>
                </c:pt>
                <c:pt idx="7582">
                  <c:v>8.9594907407407401E-2</c:v>
                </c:pt>
                <c:pt idx="7583">
                  <c:v>8.9606481481481481E-2</c:v>
                </c:pt>
                <c:pt idx="7584">
                  <c:v>8.9618055555555562E-2</c:v>
                </c:pt>
                <c:pt idx="7585">
                  <c:v>8.9629629629629629E-2</c:v>
                </c:pt>
                <c:pt idx="7586">
                  <c:v>8.9641203703703709E-2</c:v>
                </c:pt>
                <c:pt idx="7587">
                  <c:v>8.965277777777779E-2</c:v>
                </c:pt>
                <c:pt idx="7588">
                  <c:v>8.9664351851851856E-2</c:v>
                </c:pt>
                <c:pt idx="7589">
                  <c:v>8.9675925925925923E-2</c:v>
                </c:pt>
                <c:pt idx="7590">
                  <c:v>8.9687499999999989E-2</c:v>
                </c:pt>
                <c:pt idx="7591">
                  <c:v>8.969907407407407E-2</c:v>
                </c:pt>
                <c:pt idx="7592">
                  <c:v>8.971064814814815E-2</c:v>
                </c:pt>
                <c:pt idx="7593">
                  <c:v>8.9722222222222217E-2</c:v>
                </c:pt>
                <c:pt idx="7594">
                  <c:v>8.9733796296296298E-2</c:v>
                </c:pt>
                <c:pt idx="7595">
                  <c:v>8.9745370370370378E-2</c:v>
                </c:pt>
                <c:pt idx="7596">
                  <c:v>8.9756944444444445E-2</c:v>
                </c:pt>
                <c:pt idx="7597">
                  <c:v>8.9768518518518525E-2</c:v>
                </c:pt>
                <c:pt idx="7598">
                  <c:v>8.9780092592592606E-2</c:v>
                </c:pt>
                <c:pt idx="7599">
                  <c:v>8.9791666666666659E-2</c:v>
                </c:pt>
                <c:pt idx="7600">
                  <c:v>8.9803240740740739E-2</c:v>
                </c:pt>
                <c:pt idx="7601">
                  <c:v>8.9814814814814806E-2</c:v>
                </c:pt>
                <c:pt idx="7602">
                  <c:v>8.9826388888888886E-2</c:v>
                </c:pt>
                <c:pt idx="7603">
                  <c:v>8.9837962962962967E-2</c:v>
                </c:pt>
                <c:pt idx="7604">
                  <c:v>8.9849537037037033E-2</c:v>
                </c:pt>
                <c:pt idx="7605">
                  <c:v>8.9861111111111114E-2</c:v>
                </c:pt>
                <c:pt idx="7606">
                  <c:v>8.9872685185185194E-2</c:v>
                </c:pt>
                <c:pt idx="7607">
                  <c:v>8.9884259259259261E-2</c:v>
                </c:pt>
                <c:pt idx="7608">
                  <c:v>8.9895833333333341E-2</c:v>
                </c:pt>
                <c:pt idx="7609">
                  <c:v>8.9907407407407394E-2</c:v>
                </c:pt>
                <c:pt idx="7610">
                  <c:v>8.9918981481481475E-2</c:v>
                </c:pt>
                <c:pt idx="7611">
                  <c:v>8.9930555555555555E-2</c:v>
                </c:pt>
                <c:pt idx="7612">
                  <c:v>8.9942129629629622E-2</c:v>
                </c:pt>
                <c:pt idx="7613">
                  <c:v>8.9953703703703702E-2</c:v>
                </c:pt>
                <c:pt idx="7614">
                  <c:v>8.9965277777777783E-2</c:v>
                </c:pt>
                <c:pt idx="7615">
                  <c:v>8.997685185185185E-2</c:v>
                </c:pt>
                <c:pt idx="7616">
                  <c:v>8.998842592592593E-2</c:v>
                </c:pt>
                <c:pt idx="7617">
                  <c:v>9.0000000000000011E-2</c:v>
                </c:pt>
                <c:pt idx="7618">
                  <c:v>9.0011574074074077E-2</c:v>
                </c:pt>
                <c:pt idx="7619">
                  <c:v>9.0023148148148144E-2</c:v>
                </c:pt>
                <c:pt idx="7620">
                  <c:v>9.003472222222221E-2</c:v>
                </c:pt>
                <c:pt idx="7621">
                  <c:v>9.0046296296296291E-2</c:v>
                </c:pt>
                <c:pt idx="7622">
                  <c:v>9.0057870370370371E-2</c:v>
                </c:pt>
                <c:pt idx="7623">
                  <c:v>9.0069444444444438E-2</c:v>
                </c:pt>
                <c:pt idx="7624">
                  <c:v>9.0081018518518519E-2</c:v>
                </c:pt>
                <c:pt idx="7625">
                  <c:v>9.0092592592592599E-2</c:v>
                </c:pt>
                <c:pt idx="7626">
                  <c:v>9.0104166666666666E-2</c:v>
                </c:pt>
                <c:pt idx="7627">
                  <c:v>9.0115740740740746E-2</c:v>
                </c:pt>
                <c:pt idx="7628">
                  <c:v>9.0127314814814827E-2</c:v>
                </c:pt>
                <c:pt idx="7629">
                  <c:v>9.0138888888888893E-2</c:v>
                </c:pt>
                <c:pt idx="7630">
                  <c:v>9.015046296296296E-2</c:v>
                </c:pt>
                <c:pt idx="7631">
                  <c:v>9.0162037037037027E-2</c:v>
                </c:pt>
                <c:pt idx="7632">
                  <c:v>9.0173611111111107E-2</c:v>
                </c:pt>
                <c:pt idx="7633">
                  <c:v>9.0185185185185188E-2</c:v>
                </c:pt>
                <c:pt idx="7634">
                  <c:v>9.0196759259259254E-2</c:v>
                </c:pt>
                <c:pt idx="7635">
                  <c:v>9.0208333333333335E-2</c:v>
                </c:pt>
                <c:pt idx="7636">
                  <c:v>9.0219907407407415E-2</c:v>
                </c:pt>
                <c:pt idx="7637">
                  <c:v>9.0231481481481482E-2</c:v>
                </c:pt>
                <c:pt idx="7638">
                  <c:v>9.0243055555555562E-2</c:v>
                </c:pt>
                <c:pt idx="7639">
                  <c:v>9.0254629629629643E-2</c:v>
                </c:pt>
                <c:pt idx="7640">
                  <c:v>9.0266203703703696E-2</c:v>
                </c:pt>
                <c:pt idx="7641">
                  <c:v>9.0277777777777776E-2</c:v>
                </c:pt>
                <c:pt idx="7642">
                  <c:v>9.0289351851851843E-2</c:v>
                </c:pt>
                <c:pt idx="7643">
                  <c:v>9.0300925925925923E-2</c:v>
                </c:pt>
                <c:pt idx="7644">
                  <c:v>9.0312500000000004E-2</c:v>
                </c:pt>
                <c:pt idx="7645">
                  <c:v>9.0324074074074071E-2</c:v>
                </c:pt>
                <c:pt idx="7646">
                  <c:v>9.0335648148148151E-2</c:v>
                </c:pt>
                <c:pt idx="7647">
                  <c:v>9.0347222222222232E-2</c:v>
                </c:pt>
                <c:pt idx="7648">
                  <c:v>9.0358796296296298E-2</c:v>
                </c:pt>
                <c:pt idx="7649">
                  <c:v>9.0370370370370379E-2</c:v>
                </c:pt>
                <c:pt idx="7650">
                  <c:v>9.0381944444444431E-2</c:v>
                </c:pt>
                <c:pt idx="7651">
                  <c:v>9.0393518518518512E-2</c:v>
                </c:pt>
                <c:pt idx="7652">
                  <c:v>9.0405092592592592E-2</c:v>
                </c:pt>
                <c:pt idx="7653">
                  <c:v>9.0416666666666659E-2</c:v>
                </c:pt>
                <c:pt idx="7654">
                  <c:v>9.042824074074074E-2</c:v>
                </c:pt>
                <c:pt idx="7655">
                  <c:v>9.043981481481482E-2</c:v>
                </c:pt>
                <c:pt idx="7656">
                  <c:v>9.0451388888888887E-2</c:v>
                </c:pt>
                <c:pt idx="7657">
                  <c:v>9.0462962962962967E-2</c:v>
                </c:pt>
                <c:pt idx="7658">
                  <c:v>9.0474537037037048E-2</c:v>
                </c:pt>
                <c:pt idx="7659">
                  <c:v>9.0486111111111114E-2</c:v>
                </c:pt>
                <c:pt idx="7660">
                  <c:v>9.0497685185185181E-2</c:v>
                </c:pt>
                <c:pt idx="7661">
                  <c:v>9.0509259259259248E-2</c:v>
                </c:pt>
                <c:pt idx="7662">
                  <c:v>9.0520833333333328E-2</c:v>
                </c:pt>
                <c:pt idx="7663">
                  <c:v>9.0532407407407409E-2</c:v>
                </c:pt>
                <c:pt idx="7664">
                  <c:v>9.0543981481481475E-2</c:v>
                </c:pt>
                <c:pt idx="7665">
                  <c:v>9.0555555555555556E-2</c:v>
                </c:pt>
                <c:pt idx="7666">
                  <c:v>9.0567129629629636E-2</c:v>
                </c:pt>
                <c:pt idx="7667">
                  <c:v>9.0578703703703703E-2</c:v>
                </c:pt>
                <c:pt idx="7668">
                  <c:v>9.0590277777777783E-2</c:v>
                </c:pt>
                <c:pt idx="7669">
                  <c:v>9.0601851851851864E-2</c:v>
                </c:pt>
                <c:pt idx="7670">
                  <c:v>9.0613425925925917E-2</c:v>
                </c:pt>
                <c:pt idx="7671">
                  <c:v>9.0624999999999997E-2</c:v>
                </c:pt>
                <c:pt idx="7672">
                  <c:v>9.0636574074074064E-2</c:v>
                </c:pt>
                <c:pt idx="7673">
                  <c:v>9.0648148148148144E-2</c:v>
                </c:pt>
                <c:pt idx="7674">
                  <c:v>9.0659722222222225E-2</c:v>
                </c:pt>
                <c:pt idx="7675">
                  <c:v>9.0671296296296292E-2</c:v>
                </c:pt>
                <c:pt idx="7676">
                  <c:v>9.0682870370370372E-2</c:v>
                </c:pt>
                <c:pt idx="7677">
                  <c:v>9.0694444444444453E-2</c:v>
                </c:pt>
                <c:pt idx="7678">
                  <c:v>9.0706018518518519E-2</c:v>
                </c:pt>
                <c:pt idx="7679">
                  <c:v>9.07175925925926E-2</c:v>
                </c:pt>
                <c:pt idx="7680">
                  <c:v>9.072916666666668E-2</c:v>
                </c:pt>
                <c:pt idx="7681">
                  <c:v>9.0740740740740733E-2</c:v>
                </c:pt>
                <c:pt idx="7682">
                  <c:v>9.0752314814814813E-2</c:v>
                </c:pt>
                <c:pt idx="7683">
                  <c:v>9.076388888888888E-2</c:v>
                </c:pt>
                <c:pt idx="7684">
                  <c:v>9.0775462962962961E-2</c:v>
                </c:pt>
                <c:pt idx="7685">
                  <c:v>9.0787037037037041E-2</c:v>
                </c:pt>
                <c:pt idx="7686">
                  <c:v>9.0798611111111108E-2</c:v>
                </c:pt>
                <c:pt idx="7687">
                  <c:v>9.0810185185185188E-2</c:v>
                </c:pt>
                <c:pt idx="7688">
                  <c:v>9.0821759259259269E-2</c:v>
                </c:pt>
                <c:pt idx="7689">
                  <c:v>9.0833333333333335E-2</c:v>
                </c:pt>
                <c:pt idx="7690">
                  <c:v>9.0844907407407416E-2</c:v>
                </c:pt>
                <c:pt idx="7691">
                  <c:v>9.0856481481481469E-2</c:v>
                </c:pt>
                <c:pt idx="7692">
                  <c:v>9.0868055555555549E-2</c:v>
                </c:pt>
                <c:pt idx="7693">
                  <c:v>9.087962962962963E-2</c:v>
                </c:pt>
                <c:pt idx="7694">
                  <c:v>9.0891203703703696E-2</c:v>
                </c:pt>
                <c:pt idx="7695">
                  <c:v>9.0902777777777777E-2</c:v>
                </c:pt>
                <c:pt idx="7696">
                  <c:v>9.0914351851851857E-2</c:v>
                </c:pt>
                <c:pt idx="7697">
                  <c:v>9.0925925925925924E-2</c:v>
                </c:pt>
                <c:pt idx="7698">
                  <c:v>9.0937500000000004E-2</c:v>
                </c:pt>
                <c:pt idx="7699">
                  <c:v>9.0949074074074085E-2</c:v>
                </c:pt>
                <c:pt idx="7700">
                  <c:v>9.0960648148148152E-2</c:v>
                </c:pt>
                <c:pt idx="7701">
                  <c:v>9.0972222222222218E-2</c:v>
                </c:pt>
                <c:pt idx="7702">
                  <c:v>9.0983796296296285E-2</c:v>
                </c:pt>
                <c:pt idx="7703">
                  <c:v>9.0995370370370365E-2</c:v>
                </c:pt>
                <c:pt idx="7704">
                  <c:v>9.1006944444444446E-2</c:v>
                </c:pt>
                <c:pt idx="7705">
                  <c:v>9.1018518518518512E-2</c:v>
                </c:pt>
                <c:pt idx="7706">
                  <c:v>9.1030092592592593E-2</c:v>
                </c:pt>
                <c:pt idx="7707">
                  <c:v>9.1041666666666674E-2</c:v>
                </c:pt>
                <c:pt idx="7708">
                  <c:v>9.105324074074074E-2</c:v>
                </c:pt>
                <c:pt idx="7709">
                  <c:v>9.1064814814814821E-2</c:v>
                </c:pt>
                <c:pt idx="7710">
                  <c:v>9.1076388888888901E-2</c:v>
                </c:pt>
                <c:pt idx="7711">
                  <c:v>9.1087962962962954E-2</c:v>
                </c:pt>
                <c:pt idx="7712">
                  <c:v>9.1099537037037034E-2</c:v>
                </c:pt>
                <c:pt idx="7713">
                  <c:v>9.1111111111111101E-2</c:v>
                </c:pt>
                <c:pt idx="7714">
                  <c:v>9.1122685185185182E-2</c:v>
                </c:pt>
                <c:pt idx="7715">
                  <c:v>9.1122685185185182E-2</c:v>
                </c:pt>
                <c:pt idx="7716">
                  <c:v>9.1134259259259262E-2</c:v>
                </c:pt>
                <c:pt idx="7717">
                  <c:v>9.1145833333333329E-2</c:v>
                </c:pt>
                <c:pt idx="7718">
                  <c:v>9.1157407407407409E-2</c:v>
                </c:pt>
                <c:pt idx="7719">
                  <c:v>9.116898148148149E-2</c:v>
                </c:pt>
                <c:pt idx="7720">
                  <c:v>9.1180555555555556E-2</c:v>
                </c:pt>
                <c:pt idx="7721">
                  <c:v>9.1192129629629637E-2</c:v>
                </c:pt>
                <c:pt idx="7722">
                  <c:v>9.1203703703703717E-2</c:v>
                </c:pt>
                <c:pt idx="7723">
                  <c:v>9.121527777777777E-2</c:v>
                </c:pt>
                <c:pt idx="7724">
                  <c:v>9.1226851851851851E-2</c:v>
                </c:pt>
                <c:pt idx="7725">
                  <c:v>9.1238425925925917E-2</c:v>
                </c:pt>
                <c:pt idx="7726">
                  <c:v>9.1249999999999998E-2</c:v>
                </c:pt>
                <c:pt idx="7727">
                  <c:v>9.1261574074074078E-2</c:v>
                </c:pt>
                <c:pt idx="7728">
                  <c:v>9.1273148148148145E-2</c:v>
                </c:pt>
                <c:pt idx="7729">
                  <c:v>9.1284722222222225E-2</c:v>
                </c:pt>
                <c:pt idx="7730">
                  <c:v>9.1296296296296306E-2</c:v>
                </c:pt>
                <c:pt idx="7731">
                  <c:v>9.1307870370370373E-2</c:v>
                </c:pt>
                <c:pt idx="7732">
                  <c:v>9.1319444444444453E-2</c:v>
                </c:pt>
                <c:pt idx="7733">
                  <c:v>9.1331018518518506E-2</c:v>
                </c:pt>
                <c:pt idx="7734">
                  <c:v>9.1342592592592586E-2</c:v>
                </c:pt>
                <c:pt idx="7735">
                  <c:v>9.1354166666666667E-2</c:v>
                </c:pt>
                <c:pt idx="7736">
                  <c:v>9.1365740740740733E-2</c:v>
                </c:pt>
                <c:pt idx="7737">
                  <c:v>9.1377314814814814E-2</c:v>
                </c:pt>
                <c:pt idx="7738">
                  <c:v>9.1388888888888895E-2</c:v>
                </c:pt>
                <c:pt idx="7739">
                  <c:v>9.1400462962962961E-2</c:v>
                </c:pt>
                <c:pt idx="7740">
                  <c:v>9.1412037037037042E-2</c:v>
                </c:pt>
                <c:pt idx="7741">
                  <c:v>9.1423611111111122E-2</c:v>
                </c:pt>
                <c:pt idx="7742">
                  <c:v>9.1435185185185189E-2</c:v>
                </c:pt>
                <c:pt idx="7743">
                  <c:v>9.1446759259259255E-2</c:v>
                </c:pt>
                <c:pt idx="7744">
                  <c:v>9.1458333333333322E-2</c:v>
                </c:pt>
                <c:pt idx="7745">
                  <c:v>9.1469907407407403E-2</c:v>
                </c:pt>
                <c:pt idx="7746">
                  <c:v>9.1481481481481483E-2</c:v>
                </c:pt>
                <c:pt idx="7747">
                  <c:v>9.149305555555555E-2</c:v>
                </c:pt>
                <c:pt idx="7748">
                  <c:v>9.150462962962963E-2</c:v>
                </c:pt>
                <c:pt idx="7749">
                  <c:v>9.1516203703703711E-2</c:v>
                </c:pt>
                <c:pt idx="7750">
                  <c:v>9.1527777777777777E-2</c:v>
                </c:pt>
                <c:pt idx="7751">
                  <c:v>9.1539351851851858E-2</c:v>
                </c:pt>
                <c:pt idx="7752">
                  <c:v>9.1550925925925938E-2</c:v>
                </c:pt>
                <c:pt idx="7753">
                  <c:v>9.1562499999999991E-2</c:v>
                </c:pt>
                <c:pt idx="7754">
                  <c:v>9.1574074074074072E-2</c:v>
                </c:pt>
                <c:pt idx="7755">
                  <c:v>9.1585648148148138E-2</c:v>
                </c:pt>
                <c:pt idx="7756">
                  <c:v>9.1597222222222219E-2</c:v>
                </c:pt>
                <c:pt idx="7757">
                  <c:v>9.1608796296296299E-2</c:v>
                </c:pt>
                <c:pt idx="7758">
                  <c:v>9.1620370370370366E-2</c:v>
                </c:pt>
                <c:pt idx="7759">
                  <c:v>9.1631944444444446E-2</c:v>
                </c:pt>
                <c:pt idx="7760">
                  <c:v>9.1643518518518527E-2</c:v>
                </c:pt>
                <c:pt idx="7761">
                  <c:v>9.1655092592592594E-2</c:v>
                </c:pt>
                <c:pt idx="7762">
                  <c:v>9.1666666666666674E-2</c:v>
                </c:pt>
                <c:pt idx="7763">
                  <c:v>9.1678240740740755E-2</c:v>
                </c:pt>
                <c:pt idx="7764">
                  <c:v>9.1689814814814807E-2</c:v>
                </c:pt>
                <c:pt idx="7765">
                  <c:v>9.1701388888888888E-2</c:v>
                </c:pt>
                <c:pt idx="7766">
                  <c:v>9.1712962962962954E-2</c:v>
                </c:pt>
                <c:pt idx="7767">
                  <c:v>9.1724537037037035E-2</c:v>
                </c:pt>
                <c:pt idx="7768">
                  <c:v>9.1736111111111115E-2</c:v>
                </c:pt>
                <c:pt idx="7769">
                  <c:v>9.1747685185185182E-2</c:v>
                </c:pt>
                <c:pt idx="7770">
                  <c:v>9.1759259259259263E-2</c:v>
                </c:pt>
                <c:pt idx="7771">
                  <c:v>9.1770833333333343E-2</c:v>
                </c:pt>
                <c:pt idx="7772">
                  <c:v>9.178240740740741E-2</c:v>
                </c:pt>
                <c:pt idx="7773">
                  <c:v>9.179398148148149E-2</c:v>
                </c:pt>
                <c:pt idx="7774">
                  <c:v>9.1805555555555543E-2</c:v>
                </c:pt>
                <c:pt idx="7775">
                  <c:v>9.1817129629629624E-2</c:v>
                </c:pt>
                <c:pt idx="7776">
                  <c:v>9.1828703703703704E-2</c:v>
                </c:pt>
                <c:pt idx="7777">
                  <c:v>9.1840277777777771E-2</c:v>
                </c:pt>
                <c:pt idx="7778">
                  <c:v>9.1851851851851851E-2</c:v>
                </c:pt>
                <c:pt idx="7779">
                  <c:v>9.1863425925925932E-2</c:v>
                </c:pt>
                <c:pt idx="7780">
                  <c:v>9.1874999999999998E-2</c:v>
                </c:pt>
                <c:pt idx="7781">
                  <c:v>9.1886574074074079E-2</c:v>
                </c:pt>
                <c:pt idx="7782">
                  <c:v>9.1898148148148159E-2</c:v>
                </c:pt>
                <c:pt idx="7783">
                  <c:v>9.1909722222222226E-2</c:v>
                </c:pt>
                <c:pt idx="7784">
                  <c:v>9.1921296296296293E-2</c:v>
                </c:pt>
                <c:pt idx="7785">
                  <c:v>9.1932870370370359E-2</c:v>
                </c:pt>
                <c:pt idx="7786">
                  <c:v>9.194444444444444E-2</c:v>
                </c:pt>
                <c:pt idx="7787">
                  <c:v>9.195601851851852E-2</c:v>
                </c:pt>
                <c:pt idx="7788">
                  <c:v>9.1967592592592587E-2</c:v>
                </c:pt>
                <c:pt idx="7789">
                  <c:v>9.1979166666666667E-2</c:v>
                </c:pt>
                <c:pt idx="7790">
                  <c:v>9.1990740740740748E-2</c:v>
                </c:pt>
                <c:pt idx="7791">
                  <c:v>9.2002314814814815E-2</c:v>
                </c:pt>
                <c:pt idx="7792">
                  <c:v>9.2013888888888895E-2</c:v>
                </c:pt>
                <c:pt idx="7793">
                  <c:v>9.2025462962962976E-2</c:v>
                </c:pt>
                <c:pt idx="7794">
                  <c:v>9.2037037037037028E-2</c:v>
                </c:pt>
                <c:pt idx="7795">
                  <c:v>9.2048611111111109E-2</c:v>
                </c:pt>
                <c:pt idx="7796">
                  <c:v>9.2060185185185175E-2</c:v>
                </c:pt>
                <c:pt idx="7797">
                  <c:v>9.2071759259259256E-2</c:v>
                </c:pt>
                <c:pt idx="7798">
                  <c:v>9.2083333333333336E-2</c:v>
                </c:pt>
                <c:pt idx="7799">
                  <c:v>9.2094907407407403E-2</c:v>
                </c:pt>
                <c:pt idx="7800">
                  <c:v>9.2106481481481484E-2</c:v>
                </c:pt>
                <c:pt idx="7801">
                  <c:v>9.2118055555555564E-2</c:v>
                </c:pt>
                <c:pt idx="7802">
                  <c:v>9.2129629629629631E-2</c:v>
                </c:pt>
                <c:pt idx="7803">
                  <c:v>9.2141203703703711E-2</c:v>
                </c:pt>
                <c:pt idx="7804">
                  <c:v>9.2152777777777764E-2</c:v>
                </c:pt>
                <c:pt idx="7805">
                  <c:v>9.2164351851851845E-2</c:v>
                </c:pt>
                <c:pt idx="7806">
                  <c:v>9.2175925925925925E-2</c:v>
                </c:pt>
                <c:pt idx="7807">
                  <c:v>9.2187499999999992E-2</c:v>
                </c:pt>
                <c:pt idx="7808">
                  <c:v>9.2199074074074072E-2</c:v>
                </c:pt>
                <c:pt idx="7809">
                  <c:v>9.2210648148148153E-2</c:v>
                </c:pt>
                <c:pt idx="7810">
                  <c:v>9.2222222222222219E-2</c:v>
                </c:pt>
                <c:pt idx="7811">
                  <c:v>9.22337962962963E-2</c:v>
                </c:pt>
                <c:pt idx="7812">
                  <c:v>9.224537037037038E-2</c:v>
                </c:pt>
                <c:pt idx="7813">
                  <c:v>9.2256944444444447E-2</c:v>
                </c:pt>
                <c:pt idx="7814">
                  <c:v>9.2268518518518527E-2</c:v>
                </c:pt>
                <c:pt idx="7815">
                  <c:v>9.228009259259258E-2</c:v>
                </c:pt>
                <c:pt idx="7816">
                  <c:v>9.2291666666666661E-2</c:v>
                </c:pt>
                <c:pt idx="7817">
                  <c:v>9.2303240740740741E-2</c:v>
                </c:pt>
                <c:pt idx="7818">
                  <c:v>9.2314814814814808E-2</c:v>
                </c:pt>
                <c:pt idx="7819">
                  <c:v>9.2326388888888888E-2</c:v>
                </c:pt>
                <c:pt idx="7820">
                  <c:v>9.2337962962962969E-2</c:v>
                </c:pt>
                <c:pt idx="7821">
                  <c:v>9.2349537037037036E-2</c:v>
                </c:pt>
                <c:pt idx="7822">
                  <c:v>9.2361111111111116E-2</c:v>
                </c:pt>
                <c:pt idx="7823">
                  <c:v>9.2372685185185197E-2</c:v>
                </c:pt>
                <c:pt idx="7824">
                  <c:v>9.2384259259259263E-2</c:v>
                </c:pt>
                <c:pt idx="7825">
                  <c:v>9.239583333333333E-2</c:v>
                </c:pt>
                <c:pt idx="7826">
                  <c:v>9.2407407407407396E-2</c:v>
                </c:pt>
                <c:pt idx="7827">
                  <c:v>9.2418981481481477E-2</c:v>
                </c:pt>
                <c:pt idx="7828">
                  <c:v>9.2430555555555557E-2</c:v>
                </c:pt>
                <c:pt idx="7829">
                  <c:v>9.2442129629629624E-2</c:v>
                </c:pt>
                <c:pt idx="7830">
                  <c:v>9.2453703703703705E-2</c:v>
                </c:pt>
                <c:pt idx="7831">
                  <c:v>9.2465277777777785E-2</c:v>
                </c:pt>
                <c:pt idx="7832">
                  <c:v>9.2476851851851852E-2</c:v>
                </c:pt>
                <c:pt idx="7833">
                  <c:v>9.2488425925925932E-2</c:v>
                </c:pt>
                <c:pt idx="7834">
                  <c:v>9.2500000000000013E-2</c:v>
                </c:pt>
                <c:pt idx="7835">
                  <c:v>9.2511574074074066E-2</c:v>
                </c:pt>
                <c:pt idx="7836">
                  <c:v>9.2523148148148146E-2</c:v>
                </c:pt>
                <c:pt idx="7837">
                  <c:v>9.2534722222222213E-2</c:v>
                </c:pt>
                <c:pt idx="7838">
                  <c:v>9.2546296296296293E-2</c:v>
                </c:pt>
                <c:pt idx="7839">
                  <c:v>9.2557870370370374E-2</c:v>
                </c:pt>
                <c:pt idx="7840">
                  <c:v>9.256944444444444E-2</c:v>
                </c:pt>
                <c:pt idx="7841">
                  <c:v>9.2581018518518521E-2</c:v>
                </c:pt>
                <c:pt idx="7842">
                  <c:v>9.2592592592592601E-2</c:v>
                </c:pt>
                <c:pt idx="7843">
                  <c:v>9.2604166666666668E-2</c:v>
                </c:pt>
                <c:pt idx="7844">
                  <c:v>9.2615740740740748E-2</c:v>
                </c:pt>
                <c:pt idx="7845">
                  <c:v>9.2627314814814801E-2</c:v>
                </c:pt>
                <c:pt idx="7846">
                  <c:v>9.2638888888888882E-2</c:v>
                </c:pt>
                <c:pt idx="7847">
                  <c:v>9.2650462962962962E-2</c:v>
                </c:pt>
                <c:pt idx="7848">
                  <c:v>9.2662037037037029E-2</c:v>
                </c:pt>
                <c:pt idx="7849">
                  <c:v>9.2673611111111109E-2</c:v>
                </c:pt>
                <c:pt idx="7850">
                  <c:v>9.268518518518519E-2</c:v>
                </c:pt>
                <c:pt idx="7851">
                  <c:v>9.2696759259259257E-2</c:v>
                </c:pt>
                <c:pt idx="7852">
                  <c:v>9.2708333333333337E-2</c:v>
                </c:pt>
                <c:pt idx="7853">
                  <c:v>9.2719907407407418E-2</c:v>
                </c:pt>
                <c:pt idx="7854">
                  <c:v>9.2731481481481484E-2</c:v>
                </c:pt>
                <c:pt idx="7855">
                  <c:v>9.2743055555555565E-2</c:v>
                </c:pt>
                <c:pt idx="7856">
                  <c:v>9.2754629629629617E-2</c:v>
                </c:pt>
                <c:pt idx="7857">
                  <c:v>9.2766203703703698E-2</c:v>
                </c:pt>
                <c:pt idx="7858">
                  <c:v>9.2777777777777778E-2</c:v>
                </c:pt>
                <c:pt idx="7859">
                  <c:v>9.2789351851851845E-2</c:v>
                </c:pt>
                <c:pt idx="7860">
                  <c:v>9.2800925925925926E-2</c:v>
                </c:pt>
                <c:pt idx="7861">
                  <c:v>9.2812500000000006E-2</c:v>
                </c:pt>
                <c:pt idx="7862">
                  <c:v>9.2824074074074073E-2</c:v>
                </c:pt>
                <c:pt idx="7863">
                  <c:v>9.2835648148148153E-2</c:v>
                </c:pt>
                <c:pt idx="7864">
                  <c:v>9.2847222222222234E-2</c:v>
                </c:pt>
                <c:pt idx="7865">
                  <c:v>9.28587962962963E-2</c:v>
                </c:pt>
                <c:pt idx="7866">
                  <c:v>9.2870370370370367E-2</c:v>
                </c:pt>
                <c:pt idx="7867">
                  <c:v>9.2881944444444434E-2</c:v>
                </c:pt>
                <c:pt idx="7868">
                  <c:v>9.2893518518518514E-2</c:v>
                </c:pt>
                <c:pt idx="7869">
                  <c:v>9.2905092592592595E-2</c:v>
                </c:pt>
                <c:pt idx="7870">
                  <c:v>9.2916666666666661E-2</c:v>
                </c:pt>
                <c:pt idx="7871">
                  <c:v>9.2928240740740742E-2</c:v>
                </c:pt>
                <c:pt idx="7872">
                  <c:v>9.2939814814814822E-2</c:v>
                </c:pt>
                <c:pt idx="7873">
                  <c:v>9.2951388888888889E-2</c:v>
                </c:pt>
                <c:pt idx="7874">
                  <c:v>9.2962962962962969E-2</c:v>
                </c:pt>
                <c:pt idx="7875">
                  <c:v>9.297453703703705E-2</c:v>
                </c:pt>
                <c:pt idx="7876">
                  <c:v>9.2986111111111103E-2</c:v>
                </c:pt>
                <c:pt idx="7877">
                  <c:v>9.2997685185185183E-2</c:v>
                </c:pt>
                <c:pt idx="7878">
                  <c:v>9.300925925925925E-2</c:v>
                </c:pt>
                <c:pt idx="7879">
                  <c:v>9.302083333333333E-2</c:v>
                </c:pt>
                <c:pt idx="7880">
                  <c:v>9.3032407407407411E-2</c:v>
                </c:pt>
                <c:pt idx="7881">
                  <c:v>9.3043981481481478E-2</c:v>
                </c:pt>
                <c:pt idx="7882">
                  <c:v>9.3055555555555558E-2</c:v>
                </c:pt>
                <c:pt idx="7883">
                  <c:v>9.3067129629629639E-2</c:v>
                </c:pt>
                <c:pt idx="7884">
                  <c:v>9.3078703703703705E-2</c:v>
                </c:pt>
                <c:pt idx="7885">
                  <c:v>9.3090277777777786E-2</c:v>
                </c:pt>
                <c:pt idx="7886">
                  <c:v>9.3101851851851838E-2</c:v>
                </c:pt>
                <c:pt idx="7887">
                  <c:v>9.3113425925925919E-2</c:v>
                </c:pt>
                <c:pt idx="7888">
                  <c:v>9.3124999999999999E-2</c:v>
                </c:pt>
                <c:pt idx="7889">
                  <c:v>9.3136574074074066E-2</c:v>
                </c:pt>
                <c:pt idx="7890">
                  <c:v>9.3148148148148147E-2</c:v>
                </c:pt>
                <c:pt idx="7891">
                  <c:v>9.3159722222222227E-2</c:v>
                </c:pt>
                <c:pt idx="7892">
                  <c:v>9.3171296296296294E-2</c:v>
                </c:pt>
                <c:pt idx="7893">
                  <c:v>9.3182870370370374E-2</c:v>
                </c:pt>
                <c:pt idx="7894">
                  <c:v>9.3194444444444455E-2</c:v>
                </c:pt>
                <c:pt idx="7895">
                  <c:v>9.3206018518518521E-2</c:v>
                </c:pt>
                <c:pt idx="7896">
                  <c:v>9.3217592592592588E-2</c:v>
                </c:pt>
                <c:pt idx="7897">
                  <c:v>9.3229166666666655E-2</c:v>
                </c:pt>
                <c:pt idx="7898">
                  <c:v>9.3240740740740735E-2</c:v>
                </c:pt>
                <c:pt idx="7899">
                  <c:v>9.3252314814814816E-2</c:v>
                </c:pt>
                <c:pt idx="7900">
                  <c:v>9.3263888888888882E-2</c:v>
                </c:pt>
                <c:pt idx="7901">
                  <c:v>9.3275462962962963E-2</c:v>
                </c:pt>
                <c:pt idx="7902">
                  <c:v>9.3287037037037043E-2</c:v>
                </c:pt>
                <c:pt idx="7903">
                  <c:v>9.329861111111111E-2</c:v>
                </c:pt>
                <c:pt idx="7904">
                  <c:v>9.331018518518519E-2</c:v>
                </c:pt>
                <c:pt idx="7905">
                  <c:v>9.3321759259259271E-2</c:v>
                </c:pt>
                <c:pt idx="7906">
                  <c:v>9.3333333333333338E-2</c:v>
                </c:pt>
                <c:pt idx="7907">
                  <c:v>9.3344907407407404E-2</c:v>
                </c:pt>
                <c:pt idx="7908">
                  <c:v>9.3356481481481471E-2</c:v>
                </c:pt>
                <c:pt idx="7909">
                  <c:v>9.3368055555555551E-2</c:v>
                </c:pt>
                <c:pt idx="7910">
                  <c:v>9.3379629629629632E-2</c:v>
                </c:pt>
                <c:pt idx="7911">
                  <c:v>9.3391203703703699E-2</c:v>
                </c:pt>
                <c:pt idx="7912">
                  <c:v>9.3402777777777779E-2</c:v>
                </c:pt>
                <c:pt idx="7913">
                  <c:v>9.341435185185186E-2</c:v>
                </c:pt>
                <c:pt idx="7914">
                  <c:v>9.3425925925925926E-2</c:v>
                </c:pt>
                <c:pt idx="7915">
                  <c:v>9.3437500000000007E-2</c:v>
                </c:pt>
                <c:pt idx="7916">
                  <c:v>9.3449074074074087E-2</c:v>
                </c:pt>
                <c:pt idx="7917">
                  <c:v>9.346064814814814E-2</c:v>
                </c:pt>
                <c:pt idx="7918">
                  <c:v>9.347222222222222E-2</c:v>
                </c:pt>
                <c:pt idx="7919">
                  <c:v>9.3483796296296287E-2</c:v>
                </c:pt>
                <c:pt idx="7920">
                  <c:v>9.3495370370370368E-2</c:v>
                </c:pt>
                <c:pt idx="7921">
                  <c:v>9.3506944444444448E-2</c:v>
                </c:pt>
                <c:pt idx="7922">
                  <c:v>9.3518518518518515E-2</c:v>
                </c:pt>
                <c:pt idx="7923">
                  <c:v>9.3530092592592595E-2</c:v>
                </c:pt>
                <c:pt idx="7924">
                  <c:v>9.3541666666666676E-2</c:v>
                </c:pt>
                <c:pt idx="7925">
                  <c:v>9.3553240740740742E-2</c:v>
                </c:pt>
                <c:pt idx="7926">
                  <c:v>9.3564814814814823E-2</c:v>
                </c:pt>
                <c:pt idx="7927">
                  <c:v>9.3576388888888876E-2</c:v>
                </c:pt>
                <c:pt idx="7928">
                  <c:v>9.3587962962962956E-2</c:v>
                </c:pt>
                <c:pt idx="7929">
                  <c:v>9.3599537037037037E-2</c:v>
                </c:pt>
                <c:pt idx="7930">
                  <c:v>9.3611111111111103E-2</c:v>
                </c:pt>
                <c:pt idx="7931">
                  <c:v>9.3622685185185184E-2</c:v>
                </c:pt>
                <c:pt idx="7932">
                  <c:v>9.3634259259259264E-2</c:v>
                </c:pt>
                <c:pt idx="7933">
                  <c:v>9.3645833333333331E-2</c:v>
                </c:pt>
                <c:pt idx="7934">
                  <c:v>9.3657407407407411E-2</c:v>
                </c:pt>
                <c:pt idx="7935">
                  <c:v>9.3668981481481492E-2</c:v>
                </c:pt>
                <c:pt idx="7936">
                  <c:v>9.3680555555555559E-2</c:v>
                </c:pt>
                <c:pt idx="7937">
                  <c:v>9.3692129629629625E-2</c:v>
                </c:pt>
                <c:pt idx="7938">
                  <c:v>9.3703703703703692E-2</c:v>
                </c:pt>
                <c:pt idx="7939">
                  <c:v>9.3715277777777772E-2</c:v>
                </c:pt>
                <c:pt idx="7940">
                  <c:v>9.3726851851851853E-2</c:v>
                </c:pt>
                <c:pt idx="7941">
                  <c:v>9.3738425925925919E-2</c:v>
                </c:pt>
                <c:pt idx="7942">
                  <c:v>9.375E-2</c:v>
                </c:pt>
                <c:pt idx="7943">
                  <c:v>9.3761574074074081E-2</c:v>
                </c:pt>
                <c:pt idx="7944">
                  <c:v>9.3773148148148147E-2</c:v>
                </c:pt>
                <c:pt idx="7945">
                  <c:v>9.3784722222222228E-2</c:v>
                </c:pt>
                <c:pt idx="7946">
                  <c:v>9.3796296296296308E-2</c:v>
                </c:pt>
                <c:pt idx="7947">
                  <c:v>9.3807870370370375E-2</c:v>
                </c:pt>
                <c:pt idx="7948">
                  <c:v>9.3819444444444441E-2</c:v>
                </c:pt>
                <c:pt idx="7949">
                  <c:v>9.3831018518518508E-2</c:v>
                </c:pt>
                <c:pt idx="7950">
                  <c:v>9.3842592592592589E-2</c:v>
                </c:pt>
                <c:pt idx="7951">
                  <c:v>9.3854166666666669E-2</c:v>
                </c:pt>
                <c:pt idx="7952">
                  <c:v>9.3865740740740736E-2</c:v>
                </c:pt>
                <c:pt idx="7953">
                  <c:v>9.3877314814814816E-2</c:v>
                </c:pt>
                <c:pt idx="7954">
                  <c:v>9.3888888888888897E-2</c:v>
                </c:pt>
                <c:pt idx="7955">
                  <c:v>9.3900462962962963E-2</c:v>
                </c:pt>
                <c:pt idx="7956">
                  <c:v>9.3912037037037044E-2</c:v>
                </c:pt>
                <c:pt idx="7957">
                  <c:v>9.3923611111111097E-2</c:v>
                </c:pt>
                <c:pt idx="7958">
                  <c:v>9.3935185185185177E-2</c:v>
                </c:pt>
                <c:pt idx="7959">
                  <c:v>9.3946759259259258E-2</c:v>
                </c:pt>
                <c:pt idx="7960">
                  <c:v>9.3958333333333324E-2</c:v>
                </c:pt>
                <c:pt idx="7961">
                  <c:v>9.3969907407407405E-2</c:v>
                </c:pt>
                <c:pt idx="7962">
                  <c:v>9.3981481481481485E-2</c:v>
                </c:pt>
                <c:pt idx="7963">
                  <c:v>9.3993055555555552E-2</c:v>
                </c:pt>
                <c:pt idx="7964">
                  <c:v>9.4004629629629632E-2</c:v>
                </c:pt>
                <c:pt idx="7965">
                  <c:v>9.4016203703703713E-2</c:v>
                </c:pt>
                <c:pt idx="7966">
                  <c:v>9.402777777777778E-2</c:v>
                </c:pt>
                <c:pt idx="7967">
                  <c:v>9.403935185185186E-2</c:v>
                </c:pt>
                <c:pt idx="7968">
                  <c:v>9.4050925925925941E-2</c:v>
                </c:pt>
                <c:pt idx="7969">
                  <c:v>9.4062499999999993E-2</c:v>
                </c:pt>
                <c:pt idx="7970">
                  <c:v>9.4074074074074074E-2</c:v>
                </c:pt>
                <c:pt idx="7971">
                  <c:v>9.408564814814814E-2</c:v>
                </c:pt>
                <c:pt idx="7972">
                  <c:v>9.4097222222222221E-2</c:v>
                </c:pt>
                <c:pt idx="7973">
                  <c:v>9.4108796296296301E-2</c:v>
                </c:pt>
                <c:pt idx="7974">
                  <c:v>9.4120370370370368E-2</c:v>
                </c:pt>
                <c:pt idx="7975">
                  <c:v>9.4131944444444449E-2</c:v>
                </c:pt>
                <c:pt idx="7976">
                  <c:v>9.4143518518518529E-2</c:v>
                </c:pt>
                <c:pt idx="7977">
                  <c:v>9.4155092592592596E-2</c:v>
                </c:pt>
                <c:pt idx="7978">
                  <c:v>9.4166666666666662E-2</c:v>
                </c:pt>
                <c:pt idx="7979">
                  <c:v>9.4178240740740729E-2</c:v>
                </c:pt>
                <c:pt idx="7980">
                  <c:v>9.418981481481481E-2</c:v>
                </c:pt>
                <c:pt idx="7981">
                  <c:v>9.420138888888889E-2</c:v>
                </c:pt>
                <c:pt idx="7982">
                  <c:v>9.4212962962962957E-2</c:v>
                </c:pt>
                <c:pt idx="7983">
                  <c:v>9.4224537037037037E-2</c:v>
                </c:pt>
                <c:pt idx="7984">
                  <c:v>9.4236111111111118E-2</c:v>
                </c:pt>
                <c:pt idx="7985">
                  <c:v>9.4247685185185184E-2</c:v>
                </c:pt>
                <c:pt idx="7986">
                  <c:v>9.4259259259259265E-2</c:v>
                </c:pt>
                <c:pt idx="7987">
                  <c:v>9.4270833333333345E-2</c:v>
                </c:pt>
                <c:pt idx="7988">
                  <c:v>9.4282407407407412E-2</c:v>
                </c:pt>
                <c:pt idx="7989">
                  <c:v>9.4293981481481479E-2</c:v>
                </c:pt>
                <c:pt idx="7990">
                  <c:v>9.4305555555555545E-2</c:v>
                </c:pt>
                <c:pt idx="7991">
                  <c:v>9.4317129629629626E-2</c:v>
                </c:pt>
                <c:pt idx="7992">
                  <c:v>9.4328703703703706E-2</c:v>
                </c:pt>
                <c:pt idx="7993">
                  <c:v>9.4340277777777773E-2</c:v>
                </c:pt>
                <c:pt idx="7994">
                  <c:v>9.4351851851851853E-2</c:v>
                </c:pt>
                <c:pt idx="7995">
                  <c:v>9.4363425925925934E-2</c:v>
                </c:pt>
                <c:pt idx="7996">
                  <c:v>9.4375000000000001E-2</c:v>
                </c:pt>
                <c:pt idx="7997">
                  <c:v>9.4386574074074081E-2</c:v>
                </c:pt>
                <c:pt idx="7998">
                  <c:v>9.4398148148148134E-2</c:v>
                </c:pt>
                <c:pt idx="7999">
                  <c:v>9.4409722222222214E-2</c:v>
                </c:pt>
                <c:pt idx="8000">
                  <c:v>9.4421296296296295E-2</c:v>
                </c:pt>
                <c:pt idx="8001">
                  <c:v>9.4432870370370361E-2</c:v>
                </c:pt>
                <c:pt idx="8002">
                  <c:v>9.4444444444444442E-2</c:v>
                </c:pt>
                <c:pt idx="8003">
                  <c:v>9.4456018518518522E-2</c:v>
                </c:pt>
                <c:pt idx="8004">
                  <c:v>9.4467592592592589E-2</c:v>
                </c:pt>
                <c:pt idx="8005">
                  <c:v>9.447916666666667E-2</c:v>
                </c:pt>
                <c:pt idx="8006">
                  <c:v>9.449074074074075E-2</c:v>
                </c:pt>
                <c:pt idx="8007">
                  <c:v>9.4502314814814817E-2</c:v>
                </c:pt>
                <c:pt idx="8008">
                  <c:v>9.4513888888888897E-2</c:v>
                </c:pt>
                <c:pt idx="8009">
                  <c:v>9.4525462962962978E-2</c:v>
                </c:pt>
                <c:pt idx="8010">
                  <c:v>9.4537037037037031E-2</c:v>
                </c:pt>
                <c:pt idx="8011">
                  <c:v>9.4548611111111111E-2</c:v>
                </c:pt>
                <c:pt idx="8012">
                  <c:v>9.4560185185185178E-2</c:v>
                </c:pt>
                <c:pt idx="8013">
                  <c:v>9.4571759259259258E-2</c:v>
                </c:pt>
                <c:pt idx="8014">
                  <c:v>9.4583333333333339E-2</c:v>
                </c:pt>
                <c:pt idx="8015">
                  <c:v>9.4594907407407405E-2</c:v>
                </c:pt>
                <c:pt idx="8016">
                  <c:v>9.4606481481481486E-2</c:v>
                </c:pt>
                <c:pt idx="8017">
                  <c:v>9.4618055555555566E-2</c:v>
                </c:pt>
                <c:pt idx="8018">
                  <c:v>9.4629629629629619E-2</c:v>
                </c:pt>
                <c:pt idx="8019">
                  <c:v>9.46412037037037E-2</c:v>
                </c:pt>
                <c:pt idx="8020">
                  <c:v>9.4652777777777766E-2</c:v>
                </c:pt>
                <c:pt idx="8021">
                  <c:v>9.4664351851851847E-2</c:v>
                </c:pt>
                <c:pt idx="8022">
                  <c:v>9.4675925925925927E-2</c:v>
                </c:pt>
                <c:pt idx="8023">
                  <c:v>9.4687499999999994E-2</c:v>
                </c:pt>
                <c:pt idx="8024">
                  <c:v>9.4699074074074074E-2</c:v>
                </c:pt>
                <c:pt idx="8025">
                  <c:v>9.4710648148148155E-2</c:v>
                </c:pt>
                <c:pt idx="8026">
                  <c:v>9.4722222222222222E-2</c:v>
                </c:pt>
                <c:pt idx="8027">
                  <c:v>9.4733796296296302E-2</c:v>
                </c:pt>
                <c:pt idx="8028">
                  <c:v>9.4745370370370383E-2</c:v>
                </c:pt>
                <c:pt idx="8029">
                  <c:v>9.4756944444444449E-2</c:v>
                </c:pt>
                <c:pt idx="8030">
                  <c:v>9.4768518518518516E-2</c:v>
                </c:pt>
                <c:pt idx="8031">
                  <c:v>9.4780092592592582E-2</c:v>
                </c:pt>
                <c:pt idx="8032">
                  <c:v>9.4791666666666663E-2</c:v>
                </c:pt>
                <c:pt idx="8033">
                  <c:v>9.4803240740740743E-2</c:v>
                </c:pt>
                <c:pt idx="8034">
                  <c:v>9.481481481481481E-2</c:v>
                </c:pt>
                <c:pt idx="8035">
                  <c:v>9.4826388888888891E-2</c:v>
                </c:pt>
                <c:pt idx="8036">
                  <c:v>9.4837962962962971E-2</c:v>
                </c:pt>
                <c:pt idx="8037">
                  <c:v>9.4849537037037038E-2</c:v>
                </c:pt>
                <c:pt idx="8038">
                  <c:v>9.4861111111111118E-2</c:v>
                </c:pt>
                <c:pt idx="8039">
                  <c:v>9.4872685185185171E-2</c:v>
                </c:pt>
                <c:pt idx="8040">
                  <c:v>9.4884259259259252E-2</c:v>
                </c:pt>
                <c:pt idx="8041">
                  <c:v>9.4895833333333332E-2</c:v>
                </c:pt>
                <c:pt idx="8042">
                  <c:v>9.4907407407407399E-2</c:v>
                </c:pt>
                <c:pt idx="8043">
                  <c:v>9.4918981481481479E-2</c:v>
                </c:pt>
                <c:pt idx="8044">
                  <c:v>9.493055555555556E-2</c:v>
                </c:pt>
                <c:pt idx="8045">
                  <c:v>9.4942129629629626E-2</c:v>
                </c:pt>
                <c:pt idx="8046">
                  <c:v>9.4953703703703707E-2</c:v>
                </c:pt>
                <c:pt idx="8047">
                  <c:v>9.4965277777777787E-2</c:v>
                </c:pt>
                <c:pt idx="8048">
                  <c:v>9.4976851851851854E-2</c:v>
                </c:pt>
                <c:pt idx="8049">
                  <c:v>9.4988425925925934E-2</c:v>
                </c:pt>
                <c:pt idx="8050">
                  <c:v>9.5000000000000015E-2</c:v>
                </c:pt>
                <c:pt idx="8051">
                  <c:v>9.5011574074074068E-2</c:v>
                </c:pt>
                <c:pt idx="8052">
                  <c:v>9.5023148148148148E-2</c:v>
                </c:pt>
                <c:pt idx="8053">
                  <c:v>9.5034722222222215E-2</c:v>
                </c:pt>
                <c:pt idx="8054">
                  <c:v>9.5046296296296295E-2</c:v>
                </c:pt>
                <c:pt idx="8055">
                  <c:v>9.5057870370370376E-2</c:v>
                </c:pt>
                <c:pt idx="8056">
                  <c:v>9.5069444444444443E-2</c:v>
                </c:pt>
                <c:pt idx="8057">
                  <c:v>9.5081018518518523E-2</c:v>
                </c:pt>
                <c:pt idx="8058">
                  <c:v>9.5092592592592604E-2</c:v>
                </c:pt>
                <c:pt idx="8059">
                  <c:v>9.5104166666666656E-2</c:v>
                </c:pt>
                <c:pt idx="8060">
                  <c:v>9.5115740740740737E-2</c:v>
                </c:pt>
                <c:pt idx="8061">
                  <c:v>9.5127314814814803E-2</c:v>
                </c:pt>
                <c:pt idx="8062">
                  <c:v>9.5138888888888884E-2</c:v>
                </c:pt>
                <c:pt idx="8063">
                  <c:v>9.5150462962962964E-2</c:v>
                </c:pt>
                <c:pt idx="8064">
                  <c:v>9.5162037037037031E-2</c:v>
                </c:pt>
                <c:pt idx="8065">
                  <c:v>9.5173611111111112E-2</c:v>
                </c:pt>
                <c:pt idx="8066">
                  <c:v>9.5185185185185192E-2</c:v>
                </c:pt>
                <c:pt idx="8067">
                  <c:v>9.5196759259259259E-2</c:v>
                </c:pt>
                <c:pt idx="8068">
                  <c:v>9.5208333333333339E-2</c:v>
                </c:pt>
                <c:pt idx="8069">
                  <c:v>9.521990740740742E-2</c:v>
                </c:pt>
                <c:pt idx="8070">
                  <c:v>9.5231481481481486E-2</c:v>
                </c:pt>
                <c:pt idx="8071">
                  <c:v>9.5243055555555553E-2</c:v>
                </c:pt>
                <c:pt idx="8072">
                  <c:v>9.525462962962962E-2</c:v>
                </c:pt>
                <c:pt idx="8073">
                  <c:v>9.52662037037037E-2</c:v>
                </c:pt>
                <c:pt idx="8074">
                  <c:v>9.5277777777777781E-2</c:v>
                </c:pt>
                <c:pt idx="8075">
                  <c:v>9.5289351851851847E-2</c:v>
                </c:pt>
                <c:pt idx="8076">
                  <c:v>9.5300925925925928E-2</c:v>
                </c:pt>
                <c:pt idx="8077">
                  <c:v>9.5312500000000008E-2</c:v>
                </c:pt>
                <c:pt idx="8078">
                  <c:v>9.5324074074074075E-2</c:v>
                </c:pt>
                <c:pt idx="8079">
                  <c:v>9.5335648148148155E-2</c:v>
                </c:pt>
                <c:pt idx="8080">
                  <c:v>9.5347222222222208E-2</c:v>
                </c:pt>
                <c:pt idx="8081">
                  <c:v>9.5358796296296289E-2</c:v>
                </c:pt>
                <c:pt idx="8082">
                  <c:v>9.5370370370370369E-2</c:v>
                </c:pt>
                <c:pt idx="8083">
                  <c:v>9.5381944444444436E-2</c:v>
                </c:pt>
                <c:pt idx="8084">
                  <c:v>9.5393518518518516E-2</c:v>
                </c:pt>
                <c:pt idx="8085">
                  <c:v>9.5405092592592597E-2</c:v>
                </c:pt>
                <c:pt idx="8086">
                  <c:v>9.5416666666666664E-2</c:v>
                </c:pt>
                <c:pt idx="8087">
                  <c:v>9.5428240740740744E-2</c:v>
                </c:pt>
                <c:pt idx="8088">
                  <c:v>9.5439814814814825E-2</c:v>
                </c:pt>
                <c:pt idx="8089">
                  <c:v>9.5451388888888891E-2</c:v>
                </c:pt>
                <c:pt idx="8090">
                  <c:v>9.5462962962962972E-2</c:v>
                </c:pt>
                <c:pt idx="8091">
                  <c:v>9.5474537037037052E-2</c:v>
                </c:pt>
                <c:pt idx="8092">
                  <c:v>9.5486111111111105E-2</c:v>
                </c:pt>
                <c:pt idx="8093">
                  <c:v>9.5497685185185185E-2</c:v>
                </c:pt>
                <c:pt idx="8094">
                  <c:v>9.5509259259259252E-2</c:v>
                </c:pt>
                <c:pt idx="8095">
                  <c:v>9.5520833333333333E-2</c:v>
                </c:pt>
                <c:pt idx="8096">
                  <c:v>9.5532407407407413E-2</c:v>
                </c:pt>
                <c:pt idx="8097">
                  <c:v>9.554398148148148E-2</c:v>
                </c:pt>
                <c:pt idx="8098">
                  <c:v>9.555555555555556E-2</c:v>
                </c:pt>
                <c:pt idx="8099">
                  <c:v>9.5567129629629641E-2</c:v>
                </c:pt>
                <c:pt idx="8100">
                  <c:v>9.5578703703703694E-2</c:v>
                </c:pt>
                <c:pt idx="8101">
                  <c:v>9.5590277777777774E-2</c:v>
                </c:pt>
                <c:pt idx="8102">
                  <c:v>9.5601851851851841E-2</c:v>
                </c:pt>
                <c:pt idx="8103">
                  <c:v>9.5613425925925921E-2</c:v>
                </c:pt>
                <c:pt idx="8104">
                  <c:v>9.5625000000000002E-2</c:v>
                </c:pt>
                <c:pt idx="8105">
                  <c:v>9.5636574074074068E-2</c:v>
                </c:pt>
                <c:pt idx="8106">
                  <c:v>9.5648148148148149E-2</c:v>
                </c:pt>
                <c:pt idx="8107">
                  <c:v>9.5659722222222229E-2</c:v>
                </c:pt>
                <c:pt idx="8108">
                  <c:v>9.5671296296296296E-2</c:v>
                </c:pt>
                <c:pt idx="8109">
                  <c:v>9.5682870370370376E-2</c:v>
                </c:pt>
                <c:pt idx="8110">
                  <c:v>9.5694444444444457E-2</c:v>
                </c:pt>
                <c:pt idx="8111">
                  <c:v>9.5706018518518524E-2</c:v>
                </c:pt>
                <c:pt idx="8112">
                  <c:v>9.571759259259259E-2</c:v>
                </c:pt>
                <c:pt idx="8113">
                  <c:v>9.5729166666666657E-2</c:v>
                </c:pt>
                <c:pt idx="8114">
                  <c:v>9.5740740740740737E-2</c:v>
                </c:pt>
                <c:pt idx="8115">
                  <c:v>9.5752314814814818E-2</c:v>
                </c:pt>
                <c:pt idx="8116">
                  <c:v>9.5763888888888885E-2</c:v>
                </c:pt>
                <c:pt idx="8117">
                  <c:v>9.5775462962962965E-2</c:v>
                </c:pt>
                <c:pt idx="8118">
                  <c:v>9.5787037037037046E-2</c:v>
                </c:pt>
                <c:pt idx="8119">
                  <c:v>9.5798611111111112E-2</c:v>
                </c:pt>
                <c:pt idx="8120">
                  <c:v>9.5810185185185179E-2</c:v>
                </c:pt>
                <c:pt idx="8121">
                  <c:v>9.5821759259259245E-2</c:v>
                </c:pt>
                <c:pt idx="8122">
                  <c:v>9.5833333333333326E-2</c:v>
                </c:pt>
                <c:pt idx="8123">
                  <c:v>9.5844907407407406E-2</c:v>
                </c:pt>
                <c:pt idx="8124">
                  <c:v>9.5856481481481473E-2</c:v>
                </c:pt>
                <c:pt idx="8125">
                  <c:v>9.5868055555555554E-2</c:v>
                </c:pt>
                <c:pt idx="8126">
                  <c:v>9.5879629629629634E-2</c:v>
                </c:pt>
                <c:pt idx="8127">
                  <c:v>9.5891203703703701E-2</c:v>
                </c:pt>
                <c:pt idx="8128">
                  <c:v>9.5902777777777781E-2</c:v>
                </c:pt>
                <c:pt idx="8129">
                  <c:v>9.5914351851851862E-2</c:v>
                </c:pt>
                <c:pt idx="8130">
                  <c:v>9.5914351851851862E-2</c:v>
                </c:pt>
                <c:pt idx="8131">
                  <c:v>9.5925925925925928E-2</c:v>
                </c:pt>
                <c:pt idx="8132">
                  <c:v>9.5937500000000009E-2</c:v>
                </c:pt>
                <c:pt idx="8133">
                  <c:v>9.5949074074074089E-2</c:v>
                </c:pt>
                <c:pt idx="8134">
                  <c:v>9.5960648148148142E-2</c:v>
                </c:pt>
                <c:pt idx="8135">
                  <c:v>9.5972222222222223E-2</c:v>
                </c:pt>
                <c:pt idx="8136">
                  <c:v>9.5983796296296289E-2</c:v>
                </c:pt>
                <c:pt idx="8137">
                  <c:v>9.599537037037037E-2</c:v>
                </c:pt>
                <c:pt idx="8138">
                  <c:v>9.600694444444445E-2</c:v>
                </c:pt>
                <c:pt idx="8139">
                  <c:v>9.6018518518518517E-2</c:v>
                </c:pt>
                <c:pt idx="8140">
                  <c:v>9.6030092592592597E-2</c:v>
                </c:pt>
                <c:pt idx="8141">
                  <c:v>9.6041666666666678E-2</c:v>
                </c:pt>
                <c:pt idx="8142">
                  <c:v>9.6053240740740731E-2</c:v>
                </c:pt>
                <c:pt idx="8143">
                  <c:v>9.6064814814814811E-2</c:v>
                </c:pt>
                <c:pt idx="8144">
                  <c:v>9.6076388888888878E-2</c:v>
                </c:pt>
                <c:pt idx="8145">
                  <c:v>9.6087962962962958E-2</c:v>
                </c:pt>
                <c:pt idx="8146">
                  <c:v>9.6099537037037039E-2</c:v>
                </c:pt>
                <c:pt idx="8147">
                  <c:v>9.6111111111111105E-2</c:v>
                </c:pt>
                <c:pt idx="8148">
                  <c:v>9.6122685185185186E-2</c:v>
                </c:pt>
                <c:pt idx="8149">
                  <c:v>9.6134259259259267E-2</c:v>
                </c:pt>
                <c:pt idx="8150">
                  <c:v>9.6145833333333333E-2</c:v>
                </c:pt>
                <c:pt idx="8151">
                  <c:v>9.6157407407407414E-2</c:v>
                </c:pt>
                <c:pt idx="8152">
                  <c:v>9.6168981481481494E-2</c:v>
                </c:pt>
                <c:pt idx="8153">
                  <c:v>9.6180555555555561E-2</c:v>
                </c:pt>
                <c:pt idx="8154">
                  <c:v>9.6192129629629627E-2</c:v>
                </c:pt>
                <c:pt idx="8155">
                  <c:v>9.6203703703703694E-2</c:v>
                </c:pt>
                <c:pt idx="8156">
                  <c:v>9.6215277777777775E-2</c:v>
                </c:pt>
                <c:pt idx="8157">
                  <c:v>9.6226851851851855E-2</c:v>
                </c:pt>
                <c:pt idx="8158">
                  <c:v>9.6238425925925922E-2</c:v>
                </c:pt>
                <c:pt idx="8159">
                  <c:v>9.6250000000000002E-2</c:v>
                </c:pt>
                <c:pt idx="8160">
                  <c:v>9.6261574074074083E-2</c:v>
                </c:pt>
                <c:pt idx="8161">
                  <c:v>9.6273148148148149E-2</c:v>
                </c:pt>
                <c:pt idx="8162">
                  <c:v>9.6284722222222216E-2</c:v>
                </c:pt>
                <c:pt idx="8163">
                  <c:v>9.6296296296296283E-2</c:v>
                </c:pt>
                <c:pt idx="8164">
                  <c:v>9.6307870370370363E-2</c:v>
                </c:pt>
                <c:pt idx="8165">
                  <c:v>9.6319444444444444E-2</c:v>
                </c:pt>
                <c:pt idx="8166">
                  <c:v>9.633101851851851E-2</c:v>
                </c:pt>
                <c:pt idx="8167">
                  <c:v>9.6342592592592591E-2</c:v>
                </c:pt>
                <c:pt idx="8168">
                  <c:v>9.6354166666666671E-2</c:v>
                </c:pt>
                <c:pt idx="8169">
                  <c:v>9.6365740740740738E-2</c:v>
                </c:pt>
                <c:pt idx="8170">
                  <c:v>9.6377314814814818E-2</c:v>
                </c:pt>
                <c:pt idx="8171">
                  <c:v>9.6388888888888899E-2</c:v>
                </c:pt>
                <c:pt idx="8172">
                  <c:v>9.6400462962962966E-2</c:v>
                </c:pt>
                <c:pt idx="8173">
                  <c:v>9.6412037037037046E-2</c:v>
                </c:pt>
                <c:pt idx="8174">
                  <c:v>9.6423611111111127E-2</c:v>
                </c:pt>
                <c:pt idx="8175">
                  <c:v>9.6435185185185179E-2</c:v>
                </c:pt>
                <c:pt idx="8176">
                  <c:v>9.644675925925926E-2</c:v>
                </c:pt>
                <c:pt idx="8177">
                  <c:v>9.6458333333333326E-2</c:v>
                </c:pt>
                <c:pt idx="8178">
                  <c:v>9.6469907407407407E-2</c:v>
                </c:pt>
                <c:pt idx="8179">
                  <c:v>9.6481481481481488E-2</c:v>
                </c:pt>
                <c:pt idx="8180">
                  <c:v>9.6493055555555554E-2</c:v>
                </c:pt>
                <c:pt idx="8181">
                  <c:v>9.6504629629629635E-2</c:v>
                </c:pt>
                <c:pt idx="8182">
                  <c:v>9.6516203703703715E-2</c:v>
                </c:pt>
                <c:pt idx="8183">
                  <c:v>9.6527777777777768E-2</c:v>
                </c:pt>
                <c:pt idx="8184">
                  <c:v>9.6539351851851848E-2</c:v>
                </c:pt>
                <c:pt idx="8185">
                  <c:v>9.6550925925925915E-2</c:v>
                </c:pt>
                <c:pt idx="8186">
                  <c:v>9.6562499999999996E-2</c:v>
                </c:pt>
                <c:pt idx="8187">
                  <c:v>9.6574074074074076E-2</c:v>
                </c:pt>
                <c:pt idx="8188">
                  <c:v>9.6585648148148143E-2</c:v>
                </c:pt>
                <c:pt idx="8189">
                  <c:v>9.6597222222222223E-2</c:v>
                </c:pt>
                <c:pt idx="8190">
                  <c:v>9.6608796296296304E-2</c:v>
                </c:pt>
                <c:pt idx="8191">
                  <c:v>9.662037037037037E-2</c:v>
                </c:pt>
                <c:pt idx="8192">
                  <c:v>9.6631944444444451E-2</c:v>
                </c:pt>
                <c:pt idx="8193">
                  <c:v>9.6643518518518531E-2</c:v>
                </c:pt>
                <c:pt idx="8194">
                  <c:v>9.6655092592592598E-2</c:v>
                </c:pt>
                <c:pt idx="8195">
                  <c:v>9.6666666666666665E-2</c:v>
                </c:pt>
                <c:pt idx="8196">
                  <c:v>9.6678240740740731E-2</c:v>
                </c:pt>
                <c:pt idx="8197">
                  <c:v>9.6689814814814812E-2</c:v>
                </c:pt>
                <c:pt idx="8198">
                  <c:v>9.6701388888888892E-2</c:v>
                </c:pt>
                <c:pt idx="8199">
                  <c:v>9.6712962962962959E-2</c:v>
                </c:pt>
                <c:pt idx="8200">
                  <c:v>9.6724537037037039E-2</c:v>
                </c:pt>
                <c:pt idx="8201">
                  <c:v>9.673611111111112E-2</c:v>
                </c:pt>
                <c:pt idx="8202">
                  <c:v>9.6747685185185187E-2</c:v>
                </c:pt>
                <c:pt idx="8203">
                  <c:v>9.6759259259259253E-2</c:v>
                </c:pt>
                <c:pt idx="8204">
                  <c:v>9.677083333333332E-2</c:v>
                </c:pt>
                <c:pt idx="8205">
                  <c:v>9.67824074074074E-2</c:v>
                </c:pt>
                <c:pt idx="8206">
                  <c:v>9.6793981481481481E-2</c:v>
                </c:pt>
                <c:pt idx="8207">
                  <c:v>9.6805555555555547E-2</c:v>
                </c:pt>
                <c:pt idx="8208">
                  <c:v>9.6817129629629628E-2</c:v>
                </c:pt>
                <c:pt idx="8209">
                  <c:v>9.6828703703703708E-2</c:v>
                </c:pt>
                <c:pt idx="8210">
                  <c:v>9.6840277777777775E-2</c:v>
                </c:pt>
                <c:pt idx="8211">
                  <c:v>9.6851851851851856E-2</c:v>
                </c:pt>
                <c:pt idx="8212">
                  <c:v>9.6863425925925936E-2</c:v>
                </c:pt>
                <c:pt idx="8213">
                  <c:v>9.6875000000000003E-2</c:v>
                </c:pt>
                <c:pt idx="8214">
                  <c:v>9.6886574074074083E-2</c:v>
                </c:pt>
                <c:pt idx="8215">
                  <c:v>9.6898148148148164E-2</c:v>
                </c:pt>
                <c:pt idx="8216">
                  <c:v>9.6909722222222217E-2</c:v>
                </c:pt>
                <c:pt idx="8217">
                  <c:v>9.6921296296296297E-2</c:v>
                </c:pt>
                <c:pt idx="8218">
                  <c:v>9.6932870370370364E-2</c:v>
                </c:pt>
                <c:pt idx="8219">
                  <c:v>9.6944444444444444E-2</c:v>
                </c:pt>
                <c:pt idx="8220">
                  <c:v>9.6956018518518525E-2</c:v>
                </c:pt>
                <c:pt idx="8221">
                  <c:v>9.6967592592592591E-2</c:v>
                </c:pt>
                <c:pt idx="8222">
                  <c:v>9.6979166666666672E-2</c:v>
                </c:pt>
                <c:pt idx="8223">
                  <c:v>9.6990740740740752E-2</c:v>
                </c:pt>
                <c:pt idx="8224">
                  <c:v>9.7002314814814805E-2</c:v>
                </c:pt>
                <c:pt idx="8225">
                  <c:v>9.7013888888888886E-2</c:v>
                </c:pt>
                <c:pt idx="8226">
                  <c:v>9.7025462962962952E-2</c:v>
                </c:pt>
                <c:pt idx="8227">
                  <c:v>9.7037037037037033E-2</c:v>
                </c:pt>
                <c:pt idx="8228">
                  <c:v>9.7048611111111113E-2</c:v>
                </c:pt>
                <c:pt idx="8229">
                  <c:v>9.706018518518518E-2</c:v>
                </c:pt>
                <c:pt idx="8230">
                  <c:v>9.707175925925926E-2</c:v>
                </c:pt>
                <c:pt idx="8231">
                  <c:v>9.7083333333333341E-2</c:v>
                </c:pt>
                <c:pt idx="8232">
                  <c:v>9.7094907407407408E-2</c:v>
                </c:pt>
                <c:pt idx="8233">
                  <c:v>9.7106481481481488E-2</c:v>
                </c:pt>
                <c:pt idx="8234">
                  <c:v>9.7118055555555569E-2</c:v>
                </c:pt>
                <c:pt idx="8235">
                  <c:v>9.7129629629629635E-2</c:v>
                </c:pt>
                <c:pt idx="8236">
                  <c:v>9.7141203703703702E-2</c:v>
                </c:pt>
                <c:pt idx="8237">
                  <c:v>9.7152777777777768E-2</c:v>
                </c:pt>
                <c:pt idx="8238">
                  <c:v>9.7164351851851849E-2</c:v>
                </c:pt>
                <c:pt idx="8239">
                  <c:v>9.7175925925925929E-2</c:v>
                </c:pt>
                <c:pt idx="8240">
                  <c:v>9.7187499999999996E-2</c:v>
                </c:pt>
                <c:pt idx="8241">
                  <c:v>9.7199074074074077E-2</c:v>
                </c:pt>
                <c:pt idx="8242">
                  <c:v>9.7210648148148157E-2</c:v>
                </c:pt>
                <c:pt idx="8243">
                  <c:v>9.7222222222222224E-2</c:v>
                </c:pt>
                <c:pt idx="8244">
                  <c:v>9.723379629629629E-2</c:v>
                </c:pt>
                <c:pt idx="8245">
                  <c:v>9.7245370370370357E-2</c:v>
                </c:pt>
                <c:pt idx="8246">
                  <c:v>9.7256944444444438E-2</c:v>
                </c:pt>
                <c:pt idx="8247">
                  <c:v>9.7268518518518518E-2</c:v>
                </c:pt>
                <c:pt idx="8248">
                  <c:v>9.7280092592592585E-2</c:v>
                </c:pt>
                <c:pt idx="8249">
                  <c:v>9.7291666666666665E-2</c:v>
                </c:pt>
                <c:pt idx="8250">
                  <c:v>9.7303240740740746E-2</c:v>
                </c:pt>
                <c:pt idx="8251">
                  <c:v>9.7314814814814812E-2</c:v>
                </c:pt>
                <c:pt idx="8252">
                  <c:v>9.7326388888888893E-2</c:v>
                </c:pt>
                <c:pt idx="8253">
                  <c:v>9.7337962962962973E-2</c:v>
                </c:pt>
                <c:pt idx="8254">
                  <c:v>9.734953703703704E-2</c:v>
                </c:pt>
                <c:pt idx="8255">
                  <c:v>9.736111111111112E-2</c:v>
                </c:pt>
                <c:pt idx="8256">
                  <c:v>9.7372685185185173E-2</c:v>
                </c:pt>
                <c:pt idx="8257">
                  <c:v>9.7384259259259254E-2</c:v>
                </c:pt>
                <c:pt idx="8258">
                  <c:v>9.7395833333333334E-2</c:v>
                </c:pt>
                <c:pt idx="8259">
                  <c:v>9.7407407407407401E-2</c:v>
                </c:pt>
                <c:pt idx="8260">
                  <c:v>9.7418981481481481E-2</c:v>
                </c:pt>
                <c:pt idx="8261">
                  <c:v>9.7430555555555562E-2</c:v>
                </c:pt>
                <c:pt idx="8262">
                  <c:v>9.7442129629629629E-2</c:v>
                </c:pt>
                <c:pt idx="8263">
                  <c:v>9.7453703703703709E-2</c:v>
                </c:pt>
                <c:pt idx="8264">
                  <c:v>9.746527777777779E-2</c:v>
                </c:pt>
                <c:pt idx="8265">
                  <c:v>9.7476851851851842E-2</c:v>
                </c:pt>
                <c:pt idx="8266">
                  <c:v>9.7488425925925923E-2</c:v>
                </c:pt>
                <c:pt idx="8267">
                  <c:v>9.7499999999999989E-2</c:v>
                </c:pt>
                <c:pt idx="8268">
                  <c:v>9.751157407407407E-2</c:v>
                </c:pt>
                <c:pt idx="8269">
                  <c:v>9.752314814814815E-2</c:v>
                </c:pt>
                <c:pt idx="8270">
                  <c:v>9.7534722222222217E-2</c:v>
                </c:pt>
                <c:pt idx="8271">
                  <c:v>9.7546296296296298E-2</c:v>
                </c:pt>
                <c:pt idx="8272">
                  <c:v>9.7557870370370378E-2</c:v>
                </c:pt>
                <c:pt idx="8273">
                  <c:v>9.7569444444444445E-2</c:v>
                </c:pt>
                <c:pt idx="8274">
                  <c:v>9.7581018518518525E-2</c:v>
                </c:pt>
                <c:pt idx="8275">
                  <c:v>9.7592592592592606E-2</c:v>
                </c:pt>
                <c:pt idx="8276">
                  <c:v>9.7604166666666672E-2</c:v>
                </c:pt>
                <c:pt idx="8277">
                  <c:v>9.7615740740740739E-2</c:v>
                </c:pt>
                <c:pt idx="8278">
                  <c:v>9.7627314814814806E-2</c:v>
                </c:pt>
                <c:pt idx="8279">
                  <c:v>9.7638888888888886E-2</c:v>
                </c:pt>
                <c:pt idx="8280">
                  <c:v>9.7650462962962967E-2</c:v>
                </c:pt>
                <c:pt idx="8281">
                  <c:v>9.7662037037037033E-2</c:v>
                </c:pt>
                <c:pt idx="8282">
                  <c:v>9.7673611111111114E-2</c:v>
                </c:pt>
                <c:pt idx="8283">
                  <c:v>9.7685185185185194E-2</c:v>
                </c:pt>
                <c:pt idx="8284">
                  <c:v>9.7696759259259261E-2</c:v>
                </c:pt>
                <c:pt idx="8285">
                  <c:v>9.7708333333333328E-2</c:v>
                </c:pt>
                <c:pt idx="8286">
                  <c:v>9.7719907407407394E-2</c:v>
                </c:pt>
                <c:pt idx="8287">
                  <c:v>9.7731481481481475E-2</c:v>
                </c:pt>
                <c:pt idx="8288">
                  <c:v>9.7743055555555555E-2</c:v>
                </c:pt>
                <c:pt idx="8289">
                  <c:v>9.7754629629629622E-2</c:v>
                </c:pt>
                <c:pt idx="8290">
                  <c:v>9.7766203703703702E-2</c:v>
                </c:pt>
                <c:pt idx="8291">
                  <c:v>9.7777777777777783E-2</c:v>
                </c:pt>
                <c:pt idx="8292">
                  <c:v>9.778935185185185E-2</c:v>
                </c:pt>
                <c:pt idx="8293">
                  <c:v>9.780092592592593E-2</c:v>
                </c:pt>
                <c:pt idx="8294">
                  <c:v>9.7812500000000011E-2</c:v>
                </c:pt>
                <c:pt idx="8295">
                  <c:v>9.7824074074074077E-2</c:v>
                </c:pt>
                <c:pt idx="8296">
                  <c:v>9.7835648148148158E-2</c:v>
                </c:pt>
                <c:pt idx="8297">
                  <c:v>9.784722222222221E-2</c:v>
                </c:pt>
                <c:pt idx="8298">
                  <c:v>9.7858796296296291E-2</c:v>
                </c:pt>
                <c:pt idx="8299">
                  <c:v>9.7870370370370371E-2</c:v>
                </c:pt>
                <c:pt idx="8300">
                  <c:v>9.7881944444444438E-2</c:v>
                </c:pt>
                <c:pt idx="8301">
                  <c:v>9.7893518518518519E-2</c:v>
                </c:pt>
                <c:pt idx="8302">
                  <c:v>9.7905092592592599E-2</c:v>
                </c:pt>
                <c:pt idx="8303">
                  <c:v>9.7916666666666666E-2</c:v>
                </c:pt>
                <c:pt idx="8304">
                  <c:v>9.7928240740740746E-2</c:v>
                </c:pt>
                <c:pt idx="8305">
                  <c:v>9.7939814814814827E-2</c:v>
                </c:pt>
                <c:pt idx="8306">
                  <c:v>9.795138888888888E-2</c:v>
                </c:pt>
                <c:pt idx="8307">
                  <c:v>9.796296296296296E-2</c:v>
                </c:pt>
                <c:pt idx="8308">
                  <c:v>9.7974537037037027E-2</c:v>
                </c:pt>
                <c:pt idx="8309">
                  <c:v>9.7986111111111107E-2</c:v>
                </c:pt>
                <c:pt idx="8310">
                  <c:v>9.7997685185185188E-2</c:v>
                </c:pt>
                <c:pt idx="8311">
                  <c:v>9.8009259259259254E-2</c:v>
                </c:pt>
                <c:pt idx="8312">
                  <c:v>9.8020833333333335E-2</c:v>
                </c:pt>
                <c:pt idx="8313">
                  <c:v>9.8032407407407415E-2</c:v>
                </c:pt>
                <c:pt idx="8314">
                  <c:v>9.8043981481481482E-2</c:v>
                </c:pt>
                <c:pt idx="8315">
                  <c:v>9.8055555555555562E-2</c:v>
                </c:pt>
                <c:pt idx="8316">
                  <c:v>9.8067129629629643E-2</c:v>
                </c:pt>
                <c:pt idx="8317">
                  <c:v>9.807870370370371E-2</c:v>
                </c:pt>
                <c:pt idx="8318">
                  <c:v>9.8090277777777776E-2</c:v>
                </c:pt>
                <c:pt idx="8319">
                  <c:v>9.8101851851851843E-2</c:v>
                </c:pt>
                <c:pt idx="8320">
                  <c:v>9.8113425925925923E-2</c:v>
                </c:pt>
                <c:pt idx="8321">
                  <c:v>9.8125000000000004E-2</c:v>
                </c:pt>
                <c:pt idx="8322">
                  <c:v>9.8136574074074071E-2</c:v>
                </c:pt>
                <c:pt idx="8323">
                  <c:v>9.8148148148148151E-2</c:v>
                </c:pt>
                <c:pt idx="8324">
                  <c:v>9.8159722222222232E-2</c:v>
                </c:pt>
                <c:pt idx="8325">
                  <c:v>9.8171296296296298E-2</c:v>
                </c:pt>
                <c:pt idx="8326">
                  <c:v>9.8182870370370365E-2</c:v>
                </c:pt>
                <c:pt idx="8327">
                  <c:v>9.8194444444444431E-2</c:v>
                </c:pt>
                <c:pt idx="8328">
                  <c:v>9.8206018518518512E-2</c:v>
                </c:pt>
                <c:pt idx="8329">
                  <c:v>9.8217592592592592E-2</c:v>
                </c:pt>
                <c:pt idx="8330">
                  <c:v>9.8229166666666659E-2</c:v>
                </c:pt>
                <c:pt idx="8331">
                  <c:v>9.824074074074074E-2</c:v>
                </c:pt>
                <c:pt idx="8332">
                  <c:v>9.825231481481482E-2</c:v>
                </c:pt>
                <c:pt idx="8333">
                  <c:v>9.8263888888888887E-2</c:v>
                </c:pt>
                <c:pt idx="8334">
                  <c:v>9.8275462962962967E-2</c:v>
                </c:pt>
                <c:pt idx="8335">
                  <c:v>9.8287037037037048E-2</c:v>
                </c:pt>
                <c:pt idx="8336">
                  <c:v>9.8298611111111114E-2</c:v>
                </c:pt>
                <c:pt idx="8337">
                  <c:v>9.8310185185185195E-2</c:v>
                </c:pt>
                <c:pt idx="8338">
                  <c:v>9.8321759259259248E-2</c:v>
                </c:pt>
                <c:pt idx="8339">
                  <c:v>9.8333333333333328E-2</c:v>
                </c:pt>
                <c:pt idx="8340">
                  <c:v>9.8344907407407409E-2</c:v>
                </c:pt>
                <c:pt idx="8341">
                  <c:v>9.8356481481481475E-2</c:v>
                </c:pt>
                <c:pt idx="8342">
                  <c:v>9.8368055555555556E-2</c:v>
                </c:pt>
                <c:pt idx="8343">
                  <c:v>9.8379629629629636E-2</c:v>
                </c:pt>
                <c:pt idx="8344">
                  <c:v>9.8391203703703703E-2</c:v>
                </c:pt>
                <c:pt idx="8345">
                  <c:v>9.8402777777777783E-2</c:v>
                </c:pt>
                <c:pt idx="8346">
                  <c:v>9.8414351851851836E-2</c:v>
                </c:pt>
                <c:pt idx="8347">
                  <c:v>9.8425925925925917E-2</c:v>
                </c:pt>
                <c:pt idx="8348">
                  <c:v>9.8437499999999997E-2</c:v>
                </c:pt>
                <c:pt idx="8349">
                  <c:v>9.8449074074074064E-2</c:v>
                </c:pt>
                <c:pt idx="8350">
                  <c:v>9.8460648148148144E-2</c:v>
                </c:pt>
                <c:pt idx="8351">
                  <c:v>9.8472222222222225E-2</c:v>
                </c:pt>
                <c:pt idx="8352">
                  <c:v>9.8483796296296292E-2</c:v>
                </c:pt>
                <c:pt idx="8353">
                  <c:v>9.8495370370370372E-2</c:v>
                </c:pt>
                <c:pt idx="8354">
                  <c:v>9.8506944444444453E-2</c:v>
                </c:pt>
                <c:pt idx="8355">
                  <c:v>9.8518518518518519E-2</c:v>
                </c:pt>
                <c:pt idx="8356">
                  <c:v>9.85300925925926E-2</c:v>
                </c:pt>
                <c:pt idx="8357">
                  <c:v>9.854166666666668E-2</c:v>
                </c:pt>
                <c:pt idx="8358">
                  <c:v>9.8553240740740747E-2</c:v>
                </c:pt>
                <c:pt idx="8359">
                  <c:v>9.8564814814814813E-2</c:v>
                </c:pt>
                <c:pt idx="8360">
                  <c:v>9.857638888888888E-2</c:v>
                </c:pt>
                <c:pt idx="8361">
                  <c:v>9.8587962962962961E-2</c:v>
                </c:pt>
                <c:pt idx="8362">
                  <c:v>9.8599537037037041E-2</c:v>
                </c:pt>
                <c:pt idx="8363">
                  <c:v>9.8611111111111108E-2</c:v>
                </c:pt>
                <c:pt idx="8364">
                  <c:v>9.8622685185185188E-2</c:v>
                </c:pt>
                <c:pt idx="8365">
                  <c:v>9.8634259259259269E-2</c:v>
                </c:pt>
                <c:pt idx="8366">
                  <c:v>9.8645833333333335E-2</c:v>
                </c:pt>
                <c:pt idx="8367">
                  <c:v>9.8657407407407402E-2</c:v>
                </c:pt>
                <c:pt idx="8368">
                  <c:v>9.8668981481481469E-2</c:v>
                </c:pt>
                <c:pt idx="8369">
                  <c:v>9.8680555555555549E-2</c:v>
                </c:pt>
                <c:pt idx="8370">
                  <c:v>9.869212962962963E-2</c:v>
                </c:pt>
                <c:pt idx="8371">
                  <c:v>9.8703703703703696E-2</c:v>
                </c:pt>
                <c:pt idx="8372">
                  <c:v>9.8715277777777777E-2</c:v>
                </c:pt>
                <c:pt idx="8373">
                  <c:v>9.8726851851851857E-2</c:v>
                </c:pt>
                <c:pt idx="8374">
                  <c:v>9.8738425925925924E-2</c:v>
                </c:pt>
                <c:pt idx="8375">
                  <c:v>9.8750000000000004E-2</c:v>
                </c:pt>
                <c:pt idx="8376">
                  <c:v>9.8761574074074085E-2</c:v>
                </c:pt>
                <c:pt idx="8377">
                  <c:v>9.8773148148148152E-2</c:v>
                </c:pt>
                <c:pt idx="8378">
                  <c:v>9.8784722222222232E-2</c:v>
                </c:pt>
                <c:pt idx="8379">
                  <c:v>9.8796296296296285E-2</c:v>
                </c:pt>
                <c:pt idx="8380">
                  <c:v>9.8807870370370365E-2</c:v>
                </c:pt>
                <c:pt idx="8381">
                  <c:v>9.8819444444444446E-2</c:v>
                </c:pt>
                <c:pt idx="8382">
                  <c:v>9.8831018518518512E-2</c:v>
                </c:pt>
                <c:pt idx="8383">
                  <c:v>9.8842592592592593E-2</c:v>
                </c:pt>
                <c:pt idx="8384">
                  <c:v>9.8854166666666674E-2</c:v>
                </c:pt>
                <c:pt idx="8385">
                  <c:v>9.886574074074074E-2</c:v>
                </c:pt>
                <c:pt idx="8386">
                  <c:v>9.8877314814814821E-2</c:v>
                </c:pt>
                <c:pt idx="8387">
                  <c:v>9.8888888888888873E-2</c:v>
                </c:pt>
                <c:pt idx="8388">
                  <c:v>9.8900462962962954E-2</c:v>
                </c:pt>
                <c:pt idx="8389">
                  <c:v>9.8912037037037034E-2</c:v>
                </c:pt>
                <c:pt idx="8390">
                  <c:v>9.8923611111111101E-2</c:v>
                </c:pt>
                <c:pt idx="8391">
                  <c:v>9.8935185185185182E-2</c:v>
                </c:pt>
                <c:pt idx="8392">
                  <c:v>9.8946759259259262E-2</c:v>
                </c:pt>
                <c:pt idx="8393">
                  <c:v>9.8958333333333329E-2</c:v>
                </c:pt>
                <c:pt idx="8394">
                  <c:v>9.8969907407407409E-2</c:v>
                </c:pt>
                <c:pt idx="8395">
                  <c:v>9.898148148148149E-2</c:v>
                </c:pt>
                <c:pt idx="8396">
                  <c:v>9.8993055555555556E-2</c:v>
                </c:pt>
                <c:pt idx="8397">
                  <c:v>9.9004629629629637E-2</c:v>
                </c:pt>
                <c:pt idx="8398">
                  <c:v>9.9016203703703717E-2</c:v>
                </c:pt>
                <c:pt idx="8399">
                  <c:v>9.9027777777777784E-2</c:v>
                </c:pt>
                <c:pt idx="8400">
                  <c:v>9.9039351851851851E-2</c:v>
                </c:pt>
                <c:pt idx="8401">
                  <c:v>9.9050925925925917E-2</c:v>
                </c:pt>
                <c:pt idx="8402">
                  <c:v>9.9062499999999998E-2</c:v>
                </c:pt>
                <c:pt idx="8403">
                  <c:v>9.9074074074074078E-2</c:v>
                </c:pt>
                <c:pt idx="8404">
                  <c:v>9.9085648148148145E-2</c:v>
                </c:pt>
                <c:pt idx="8405">
                  <c:v>9.9097222222222225E-2</c:v>
                </c:pt>
                <c:pt idx="8406">
                  <c:v>9.9108796296296306E-2</c:v>
                </c:pt>
                <c:pt idx="8407">
                  <c:v>9.9120370370370373E-2</c:v>
                </c:pt>
                <c:pt idx="8408">
                  <c:v>9.9131944444444439E-2</c:v>
                </c:pt>
                <c:pt idx="8409">
                  <c:v>9.9143518518518506E-2</c:v>
                </c:pt>
                <c:pt idx="8410">
                  <c:v>9.9155092592592586E-2</c:v>
                </c:pt>
                <c:pt idx="8411">
                  <c:v>9.9166666666666667E-2</c:v>
                </c:pt>
                <c:pt idx="8412">
                  <c:v>9.9178240740740733E-2</c:v>
                </c:pt>
                <c:pt idx="8413">
                  <c:v>9.9189814814814814E-2</c:v>
                </c:pt>
                <c:pt idx="8414">
                  <c:v>9.9201388888888895E-2</c:v>
                </c:pt>
                <c:pt idx="8415">
                  <c:v>9.9212962962962961E-2</c:v>
                </c:pt>
                <c:pt idx="8416">
                  <c:v>9.9224537037037042E-2</c:v>
                </c:pt>
                <c:pt idx="8417">
                  <c:v>9.9236111111111122E-2</c:v>
                </c:pt>
                <c:pt idx="8418">
                  <c:v>9.9247685185185189E-2</c:v>
                </c:pt>
                <c:pt idx="8419">
                  <c:v>9.9259259259259269E-2</c:v>
                </c:pt>
                <c:pt idx="8420">
                  <c:v>9.9270833333333322E-2</c:v>
                </c:pt>
                <c:pt idx="8421">
                  <c:v>9.9282407407407403E-2</c:v>
                </c:pt>
                <c:pt idx="8422">
                  <c:v>9.9293981481481483E-2</c:v>
                </c:pt>
                <c:pt idx="8423">
                  <c:v>9.930555555555555E-2</c:v>
                </c:pt>
                <c:pt idx="8424">
                  <c:v>9.931712962962963E-2</c:v>
                </c:pt>
                <c:pt idx="8425">
                  <c:v>9.9328703703703711E-2</c:v>
                </c:pt>
                <c:pt idx="8426">
                  <c:v>9.9340277777777777E-2</c:v>
                </c:pt>
                <c:pt idx="8427">
                  <c:v>9.9351851851851858E-2</c:v>
                </c:pt>
                <c:pt idx="8428">
                  <c:v>9.9363425925925911E-2</c:v>
                </c:pt>
                <c:pt idx="8429">
                  <c:v>9.9374999999999991E-2</c:v>
                </c:pt>
                <c:pt idx="8430">
                  <c:v>9.9386574074074072E-2</c:v>
                </c:pt>
                <c:pt idx="8431">
                  <c:v>9.9398148148148138E-2</c:v>
                </c:pt>
                <c:pt idx="8432">
                  <c:v>9.9409722222222219E-2</c:v>
                </c:pt>
                <c:pt idx="8433">
                  <c:v>9.9421296296296299E-2</c:v>
                </c:pt>
                <c:pt idx="8434">
                  <c:v>9.9432870370370366E-2</c:v>
                </c:pt>
                <c:pt idx="8435">
                  <c:v>9.9444444444444446E-2</c:v>
                </c:pt>
                <c:pt idx="8436">
                  <c:v>9.9456018518518527E-2</c:v>
                </c:pt>
                <c:pt idx="8437">
                  <c:v>9.9467592592592594E-2</c:v>
                </c:pt>
                <c:pt idx="8438">
                  <c:v>9.9479166666666674E-2</c:v>
                </c:pt>
                <c:pt idx="8439">
                  <c:v>9.9490740740740755E-2</c:v>
                </c:pt>
                <c:pt idx="8440">
                  <c:v>9.9502314814814821E-2</c:v>
                </c:pt>
                <c:pt idx="8441">
                  <c:v>9.9513888888888888E-2</c:v>
                </c:pt>
                <c:pt idx="8442">
                  <c:v>9.9525462962962954E-2</c:v>
                </c:pt>
                <c:pt idx="8443">
                  <c:v>9.9537037037037035E-2</c:v>
                </c:pt>
                <c:pt idx="8444">
                  <c:v>9.9548611111111115E-2</c:v>
                </c:pt>
                <c:pt idx="8445">
                  <c:v>9.9560185185185182E-2</c:v>
                </c:pt>
                <c:pt idx="8446">
                  <c:v>9.9571759259259263E-2</c:v>
                </c:pt>
                <c:pt idx="8447">
                  <c:v>9.9583333333333343E-2</c:v>
                </c:pt>
                <c:pt idx="8448">
                  <c:v>9.959490740740741E-2</c:v>
                </c:pt>
                <c:pt idx="8449">
                  <c:v>9.9606481481481476E-2</c:v>
                </c:pt>
                <c:pt idx="8450">
                  <c:v>9.9618055555555543E-2</c:v>
                </c:pt>
                <c:pt idx="8451">
                  <c:v>9.9629629629629624E-2</c:v>
                </c:pt>
                <c:pt idx="8452">
                  <c:v>9.9641203703703704E-2</c:v>
                </c:pt>
                <c:pt idx="8453">
                  <c:v>9.9652777777777771E-2</c:v>
                </c:pt>
                <c:pt idx="8454">
                  <c:v>9.9664351851851851E-2</c:v>
                </c:pt>
                <c:pt idx="8455">
                  <c:v>9.9675925925925932E-2</c:v>
                </c:pt>
                <c:pt idx="8456">
                  <c:v>9.9687499999999998E-2</c:v>
                </c:pt>
                <c:pt idx="8457">
                  <c:v>9.9699074074074079E-2</c:v>
                </c:pt>
                <c:pt idx="8458">
                  <c:v>9.9710648148148159E-2</c:v>
                </c:pt>
                <c:pt idx="8459">
                  <c:v>9.9722222222222226E-2</c:v>
                </c:pt>
                <c:pt idx="8460">
                  <c:v>9.9733796296296306E-2</c:v>
                </c:pt>
                <c:pt idx="8461">
                  <c:v>9.9745370370370359E-2</c:v>
                </c:pt>
                <c:pt idx="8462">
                  <c:v>9.975694444444444E-2</c:v>
                </c:pt>
                <c:pt idx="8463">
                  <c:v>9.976851851851852E-2</c:v>
                </c:pt>
                <c:pt idx="8464">
                  <c:v>9.9780092592592587E-2</c:v>
                </c:pt>
                <c:pt idx="8465">
                  <c:v>9.9791666666666667E-2</c:v>
                </c:pt>
                <c:pt idx="8466">
                  <c:v>9.9803240740740748E-2</c:v>
                </c:pt>
                <c:pt idx="8467">
                  <c:v>9.9814814814814815E-2</c:v>
                </c:pt>
                <c:pt idx="8468">
                  <c:v>9.9826388888888895E-2</c:v>
                </c:pt>
                <c:pt idx="8469">
                  <c:v>9.9837962962962948E-2</c:v>
                </c:pt>
                <c:pt idx="8470">
                  <c:v>9.9849537037037028E-2</c:v>
                </c:pt>
                <c:pt idx="8471">
                  <c:v>9.9861111111111109E-2</c:v>
                </c:pt>
                <c:pt idx="8472">
                  <c:v>9.9872685185185175E-2</c:v>
                </c:pt>
                <c:pt idx="8473">
                  <c:v>9.9884259259259256E-2</c:v>
                </c:pt>
                <c:pt idx="8474">
                  <c:v>9.9895833333333336E-2</c:v>
                </c:pt>
                <c:pt idx="8475">
                  <c:v>9.9907407407407403E-2</c:v>
                </c:pt>
                <c:pt idx="8476">
                  <c:v>9.9918981481481484E-2</c:v>
                </c:pt>
                <c:pt idx="8477">
                  <c:v>9.9930555555555564E-2</c:v>
                </c:pt>
                <c:pt idx="8478">
                  <c:v>9.9942129629629631E-2</c:v>
                </c:pt>
                <c:pt idx="8479">
                  <c:v>9.9953703703703711E-2</c:v>
                </c:pt>
                <c:pt idx="8480">
                  <c:v>9.9965277777777792E-2</c:v>
                </c:pt>
                <c:pt idx="8481">
                  <c:v>9.9976851851851845E-2</c:v>
                </c:pt>
                <c:pt idx="8482">
                  <c:v>9.9988425925925925E-2</c:v>
                </c:pt>
                <c:pt idx="8483">
                  <c:v>9.9999999999999992E-2</c:v>
                </c:pt>
                <c:pt idx="8484">
                  <c:v>0.10001157407407407</c:v>
                </c:pt>
                <c:pt idx="8485">
                  <c:v>0.10002314814814815</c:v>
                </c:pt>
                <c:pt idx="8486">
                  <c:v>0.10003472222222222</c:v>
                </c:pt>
                <c:pt idx="8487">
                  <c:v>0.1000462962962963</c:v>
                </c:pt>
                <c:pt idx="8488">
                  <c:v>0.10005787037037038</c:v>
                </c:pt>
                <c:pt idx="8489">
                  <c:v>0.10006944444444445</c:v>
                </c:pt>
                <c:pt idx="8490">
                  <c:v>0.10008101851851851</c:v>
                </c:pt>
                <c:pt idx="8491">
                  <c:v>0.10009259259259258</c:v>
                </c:pt>
                <c:pt idx="8492">
                  <c:v>0.10010416666666666</c:v>
                </c:pt>
                <c:pt idx="8493">
                  <c:v>0.10011574074074074</c:v>
                </c:pt>
                <c:pt idx="8494">
                  <c:v>0.10012731481481481</c:v>
                </c:pt>
                <c:pt idx="8495">
                  <c:v>0.10013888888888889</c:v>
                </c:pt>
                <c:pt idx="8496">
                  <c:v>0.10015046296296297</c:v>
                </c:pt>
                <c:pt idx="8497">
                  <c:v>0.10016203703703704</c:v>
                </c:pt>
                <c:pt idx="8498">
                  <c:v>0.10017361111111112</c:v>
                </c:pt>
                <c:pt idx="8499">
                  <c:v>0.1001851851851852</c:v>
                </c:pt>
                <c:pt idx="8500">
                  <c:v>0.10019675925925926</c:v>
                </c:pt>
                <c:pt idx="8501">
                  <c:v>0.10020833333333334</c:v>
                </c:pt>
                <c:pt idx="8502">
                  <c:v>0.1002199074074074</c:v>
                </c:pt>
                <c:pt idx="8503">
                  <c:v>0.10023148148148148</c:v>
                </c:pt>
                <c:pt idx="8504">
                  <c:v>0.10024305555555556</c:v>
                </c:pt>
                <c:pt idx="8505">
                  <c:v>0.10025462962962962</c:v>
                </c:pt>
                <c:pt idx="8506">
                  <c:v>0.1002662037037037</c:v>
                </c:pt>
                <c:pt idx="8507">
                  <c:v>0.10027777777777779</c:v>
                </c:pt>
                <c:pt idx="8508">
                  <c:v>0.10028935185185185</c:v>
                </c:pt>
                <c:pt idx="8509">
                  <c:v>0.10030092592592593</c:v>
                </c:pt>
                <c:pt idx="8510">
                  <c:v>0.10031249999999999</c:v>
                </c:pt>
                <c:pt idx="8511">
                  <c:v>0.10032407407407407</c:v>
                </c:pt>
                <c:pt idx="8512">
                  <c:v>0.10033564814814815</c:v>
                </c:pt>
                <c:pt idx="8513">
                  <c:v>0.10034722222222221</c:v>
                </c:pt>
                <c:pt idx="8514">
                  <c:v>0.10035879629629629</c:v>
                </c:pt>
                <c:pt idx="8515">
                  <c:v>0.10037037037037037</c:v>
                </c:pt>
                <c:pt idx="8516">
                  <c:v>0.10038194444444444</c:v>
                </c:pt>
                <c:pt idx="8517">
                  <c:v>0.10039351851851852</c:v>
                </c:pt>
                <c:pt idx="8518">
                  <c:v>0.1004050925925926</c:v>
                </c:pt>
                <c:pt idx="8519">
                  <c:v>0.10041666666666667</c:v>
                </c:pt>
                <c:pt idx="8520">
                  <c:v>0.10042824074074075</c:v>
                </c:pt>
                <c:pt idx="8521">
                  <c:v>0.10043981481481483</c:v>
                </c:pt>
                <c:pt idx="8522">
                  <c:v>0.10045138888888888</c:v>
                </c:pt>
                <c:pt idx="8523">
                  <c:v>0.10046296296296296</c:v>
                </c:pt>
                <c:pt idx="8524">
                  <c:v>0.10047453703703703</c:v>
                </c:pt>
                <c:pt idx="8525">
                  <c:v>0.10048611111111111</c:v>
                </c:pt>
                <c:pt idx="8526">
                  <c:v>0.10049768518518519</c:v>
                </c:pt>
                <c:pt idx="8527">
                  <c:v>0.10050925925925926</c:v>
                </c:pt>
                <c:pt idx="8528">
                  <c:v>0.10052083333333334</c:v>
                </c:pt>
                <c:pt idx="8529">
                  <c:v>0.10053240740740742</c:v>
                </c:pt>
                <c:pt idx="8530">
                  <c:v>0.10054398148148148</c:v>
                </c:pt>
                <c:pt idx="8531">
                  <c:v>0.10055555555555555</c:v>
                </c:pt>
                <c:pt idx="8532">
                  <c:v>0.10056712962962962</c:v>
                </c:pt>
                <c:pt idx="8533">
                  <c:v>0.1005787037037037</c:v>
                </c:pt>
                <c:pt idx="8534">
                  <c:v>0.10059027777777778</c:v>
                </c:pt>
                <c:pt idx="8535">
                  <c:v>0.10060185185185185</c:v>
                </c:pt>
                <c:pt idx="8536">
                  <c:v>0.10061342592592593</c:v>
                </c:pt>
                <c:pt idx="8537">
                  <c:v>0.10062500000000001</c:v>
                </c:pt>
                <c:pt idx="8538">
                  <c:v>0.10063657407407407</c:v>
                </c:pt>
                <c:pt idx="8539">
                  <c:v>0.10064814814814815</c:v>
                </c:pt>
                <c:pt idx="8540">
                  <c:v>0.10065972222222223</c:v>
                </c:pt>
                <c:pt idx="8541">
                  <c:v>0.1006712962962963</c:v>
                </c:pt>
                <c:pt idx="8542">
                  <c:v>0.10068287037037038</c:v>
                </c:pt>
                <c:pt idx="8543">
                  <c:v>0.10069444444444443</c:v>
                </c:pt>
                <c:pt idx="8544">
                  <c:v>0.10070601851851851</c:v>
                </c:pt>
                <c:pt idx="8545">
                  <c:v>0.10071759259259259</c:v>
                </c:pt>
                <c:pt idx="8546">
                  <c:v>0.10072916666666666</c:v>
                </c:pt>
                <c:pt idx="8547">
                  <c:v>0.10072916666666666</c:v>
                </c:pt>
                <c:pt idx="8548">
                  <c:v>0.10075231481481482</c:v>
                </c:pt>
                <c:pt idx="8549">
                  <c:v>0.10075231481481482</c:v>
                </c:pt>
                <c:pt idx="8550">
                  <c:v>0.10076388888888889</c:v>
                </c:pt>
                <c:pt idx="8551">
                  <c:v>0.10077546296296297</c:v>
                </c:pt>
                <c:pt idx="8552">
                  <c:v>0.10078703703703702</c:v>
                </c:pt>
                <c:pt idx="8553">
                  <c:v>0.1007986111111111</c:v>
                </c:pt>
                <c:pt idx="8554">
                  <c:v>0.10081018518518518</c:v>
                </c:pt>
                <c:pt idx="8555">
                  <c:v>0.10082175925925925</c:v>
                </c:pt>
                <c:pt idx="8556">
                  <c:v>0.10083333333333333</c:v>
                </c:pt>
                <c:pt idx="8557">
                  <c:v>0.10084490740740741</c:v>
                </c:pt>
                <c:pt idx="8558">
                  <c:v>0.10085648148148148</c:v>
                </c:pt>
                <c:pt idx="8559">
                  <c:v>0.10086805555555556</c:v>
                </c:pt>
                <c:pt idx="8560">
                  <c:v>0.10087962962962964</c:v>
                </c:pt>
                <c:pt idx="8561">
                  <c:v>0.10089120370370371</c:v>
                </c:pt>
                <c:pt idx="8562">
                  <c:v>0.10090277777777779</c:v>
                </c:pt>
                <c:pt idx="8563">
                  <c:v>0.10091435185185187</c:v>
                </c:pt>
                <c:pt idx="8564">
                  <c:v>0.10092592592592592</c:v>
                </c:pt>
                <c:pt idx="8565">
                  <c:v>0.1009375</c:v>
                </c:pt>
                <c:pt idx="8566">
                  <c:v>0.10094907407407407</c:v>
                </c:pt>
                <c:pt idx="8567">
                  <c:v>0.10096064814814815</c:v>
                </c:pt>
                <c:pt idx="8568">
                  <c:v>0.10097222222222223</c:v>
                </c:pt>
                <c:pt idx="8569">
                  <c:v>0.10098379629629629</c:v>
                </c:pt>
                <c:pt idx="8570">
                  <c:v>0.10099537037037037</c:v>
                </c:pt>
                <c:pt idx="8571">
                  <c:v>0.10100694444444445</c:v>
                </c:pt>
                <c:pt idx="8572">
                  <c:v>0.10101851851851851</c:v>
                </c:pt>
                <c:pt idx="8573">
                  <c:v>0.10103009259259259</c:v>
                </c:pt>
                <c:pt idx="8574">
                  <c:v>0.10104166666666665</c:v>
                </c:pt>
                <c:pt idx="8575">
                  <c:v>0.10105324074074074</c:v>
                </c:pt>
                <c:pt idx="8576">
                  <c:v>0.10106481481481482</c:v>
                </c:pt>
                <c:pt idx="8577">
                  <c:v>0.10107638888888888</c:v>
                </c:pt>
                <c:pt idx="8578">
                  <c:v>0.10108796296296296</c:v>
                </c:pt>
                <c:pt idx="8579">
                  <c:v>0.10109953703703704</c:v>
                </c:pt>
                <c:pt idx="8580">
                  <c:v>0.10111111111111111</c:v>
                </c:pt>
                <c:pt idx="8581">
                  <c:v>0.10112268518518519</c:v>
                </c:pt>
                <c:pt idx="8582">
                  <c:v>0.10113425925925927</c:v>
                </c:pt>
                <c:pt idx="8583">
                  <c:v>0.10114583333333334</c:v>
                </c:pt>
                <c:pt idx="8584">
                  <c:v>0.10115740740740742</c:v>
                </c:pt>
                <c:pt idx="8585">
                  <c:v>0.10116898148148147</c:v>
                </c:pt>
                <c:pt idx="8586">
                  <c:v>0.10118055555555555</c:v>
                </c:pt>
                <c:pt idx="8587">
                  <c:v>0.10119212962962963</c:v>
                </c:pt>
                <c:pt idx="8588">
                  <c:v>0.1012037037037037</c:v>
                </c:pt>
                <c:pt idx="8589">
                  <c:v>0.10121527777777778</c:v>
                </c:pt>
                <c:pt idx="8590">
                  <c:v>0.10122685185185186</c:v>
                </c:pt>
                <c:pt idx="8591">
                  <c:v>0.10123842592592593</c:v>
                </c:pt>
                <c:pt idx="8592">
                  <c:v>0.10125000000000001</c:v>
                </c:pt>
                <c:pt idx="8593">
                  <c:v>0.10126157407407406</c:v>
                </c:pt>
                <c:pt idx="8594">
                  <c:v>0.10127314814814814</c:v>
                </c:pt>
                <c:pt idx="8595">
                  <c:v>0.10128472222222222</c:v>
                </c:pt>
                <c:pt idx="8596">
                  <c:v>0.10129629629629629</c:v>
                </c:pt>
                <c:pt idx="8597">
                  <c:v>0.10130787037037037</c:v>
                </c:pt>
                <c:pt idx="8598">
                  <c:v>0.10131944444444445</c:v>
                </c:pt>
                <c:pt idx="8599">
                  <c:v>0.10133101851851851</c:v>
                </c:pt>
                <c:pt idx="8600">
                  <c:v>0.1013425925925926</c:v>
                </c:pt>
                <c:pt idx="8601">
                  <c:v>0.10135416666666668</c:v>
                </c:pt>
                <c:pt idx="8602">
                  <c:v>0.10136574074074074</c:v>
                </c:pt>
                <c:pt idx="8603">
                  <c:v>0.10137731481481482</c:v>
                </c:pt>
                <c:pt idx="8604">
                  <c:v>0.1013888888888889</c:v>
                </c:pt>
                <c:pt idx="8605">
                  <c:v>0.10140046296296296</c:v>
                </c:pt>
                <c:pt idx="8606">
                  <c:v>0.10141203703703704</c:v>
                </c:pt>
                <c:pt idx="8607">
                  <c:v>0.1014236111111111</c:v>
                </c:pt>
                <c:pt idx="8608">
                  <c:v>0.10143518518518518</c:v>
                </c:pt>
                <c:pt idx="8609">
                  <c:v>0.10144675925925926</c:v>
                </c:pt>
                <c:pt idx="8610">
                  <c:v>0.10145833333333333</c:v>
                </c:pt>
                <c:pt idx="8611">
                  <c:v>0.10146990740740741</c:v>
                </c:pt>
                <c:pt idx="8612">
                  <c:v>0.10148148148148149</c:v>
                </c:pt>
                <c:pt idx="8613">
                  <c:v>0.10149305555555554</c:v>
                </c:pt>
                <c:pt idx="8614">
                  <c:v>0.10150462962962963</c:v>
                </c:pt>
                <c:pt idx="8615">
                  <c:v>0.10151620370370369</c:v>
                </c:pt>
                <c:pt idx="8616">
                  <c:v>0.10152777777777777</c:v>
                </c:pt>
                <c:pt idx="8617">
                  <c:v>0.10153935185185185</c:v>
                </c:pt>
                <c:pt idx="8618">
                  <c:v>0.10155092592592592</c:v>
                </c:pt>
                <c:pt idx="8619">
                  <c:v>0.1015625</c:v>
                </c:pt>
                <c:pt idx="8620">
                  <c:v>0.10157407407407408</c:v>
                </c:pt>
                <c:pt idx="8621">
                  <c:v>0.10158564814814815</c:v>
                </c:pt>
                <c:pt idx="8622">
                  <c:v>0.10159722222222223</c:v>
                </c:pt>
                <c:pt idx="8623">
                  <c:v>0.10160879629629631</c:v>
                </c:pt>
                <c:pt idx="8624">
                  <c:v>0.10162037037037037</c:v>
                </c:pt>
                <c:pt idx="8625">
                  <c:v>0.10163194444444446</c:v>
                </c:pt>
                <c:pt idx="8626">
                  <c:v>0.10164351851851851</c:v>
                </c:pt>
                <c:pt idx="8627">
                  <c:v>0.10165509259259259</c:v>
                </c:pt>
                <c:pt idx="8628">
                  <c:v>0.10166666666666667</c:v>
                </c:pt>
                <c:pt idx="8629">
                  <c:v>0.10167824074074074</c:v>
                </c:pt>
                <c:pt idx="8630">
                  <c:v>0.10168981481481482</c:v>
                </c:pt>
                <c:pt idx="8631">
                  <c:v>0.1017013888888889</c:v>
                </c:pt>
                <c:pt idx="8632">
                  <c:v>0.10171296296296296</c:v>
                </c:pt>
                <c:pt idx="8633">
                  <c:v>0.10172453703703704</c:v>
                </c:pt>
                <c:pt idx="8634">
                  <c:v>0.1017361111111111</c:v>
                </c:pt>
                <c:pt idx="8635">
                  <c:v>0.10174768518518518</c:v>
                </c:pt>
                <c:pt idx="8636">
                  <c:v>0.10175925925925926</c:v>
                </c:pt>
                <c:pt idx="8637">
                  <c:v>0.10177083333333332</c:v>
                </c:pt>
                <c:pt idx="8638">
                  <c:v>0.1017824074074074</c:v>
                </c:pt>
                <c:pt idx="8639">
                  <c:v>0.10179398148148149</c:v>
                </c:pt>
                <c:pt idx="8640">
                  <c:v>0.10180555555555555</c:v>
                </c:pt>
                <c:pt idx="8641">
                  <c:v>0.10181712962962963</c:v>
                </c:pt>
                <c:pt idx="8642">
                  <c:v>0.10182870370370371</c:v>
                </c:pt>
                <c:pt idx="8643">
                  <c:v>0.10184027777777778</c:v>
                </c:pt>
                <c:pt idx="8644">
                  <c:v>0.10185185185185186</c:v>
                </c:pt>
                <c:pt idx="8645">
                  <c:v>0.10186342592592594</c:v>
                </c:pt>
                <c:pt idx="8646">
                  <c:v>0.10187499999999999</c:v>
                </c:pt>
                <c:pt idx="8647">
                  <c:v>0.10188657407407407</c:v>
                </c:pt>
                <c:pt idx="8648">
                  <c:v>0.10189814814814814</c:v>
                </c:pt>
                <c:pt idx="8649">
                  <c:v>0.10190972222222222</c:v>
                </c:pt>
                <c:pt idx="8650">
                  <c:v>0.1019212962962963</c:v>
                </c:pt>
                <c:pt idx="8651">
                  <c:v>0.10193287037037037</c:v>
                </c:pt>
                <c:pt idx="8652">
                  <c:v>0.10194444444444445</c:v>
                </c:pt>
                <c:pt idx="8653">
                  <c:v>0.10195601851851853</c:v>
                </c:pt>
                <c:pt idx="8654">
                  <c:v>0.10196759259259258</c:v>
                </c:pt>
                <c:pt idx="8655">
                  <c:v>0.10197916666666666</c:v>
                </c:pt>
                <c:pt idx="8656">
                  <c:v>0.10199074074074073</c:v>
                </c:pt>
                <c:pt idx="8657">
                  <c:v>0.10200231481481481</c:v>
                </c:pt>
                <c:pt idx="8658">
                  <c:v>0.10201388888888889</c:v>
                </c:pt>
                <c:pt idx="8659">
                  <c:v>0.10202546296296296</c:v>
                </c:pt>
                <c:pt idx="8660">
                  <c:v>0.10203703703703704</c:v>
                </c:pt>
                <c:pt idx="8661">
                  <c:v>0.10204861111111112</c:v>
                </c:pt>
                <c:pt idx="8662">
                  <c:v>0.10206018518518518</c:v>
                </c:pt>
                <c:pt idx="8663">
                  <c:v>0.10207175925925926</c:v>
                </c:pt>
                <c:pt idx="8664">
                  <c:v>0.10208333333333335</c:v>
                </c:pt>
                <c:pt idx="8665">
                  <c:v>0.10209490740740741</c:v>
                </c:pt>
                <c:pt idx="8666">
                  <c:v>0.10210648148148149</c:v>
                </c:pt>
                <c:pt idx="8667">
                  <c:v>0.10211805555555555</c:v>
                </c:pt>
                <c:pt idx="8668">
                  <c:v>0.10212962962962963</c:v>
                </c:pt>
                <c:pt idx="8669">
                  <c:v>0.10214120370370371</c:v>
                </c:pt>
                <c:pt idx="8670">
                  <c:v>0.10215277777777777</c:v>
                </c:pt>
                <c:pt idx="8671">
                  <c:v>0.10216435185185185</c:v>
                </c:pt>
                <c:pt idx="8672">
                  <c:v>0.10217592592592593</c:v>
                </c:pt>
                <c:pt idx="8673">
                  <c:v>0.1021875</c:v>
                </c:pt>
                <c:pt idx="8674">
                  <c:v>0.10219907407407408</c:v>
                </c:pt>
                <c:pt idx="8675">
                  <c:v>0.10221064814814813</c:v>
                </c:pt>
                <c:pt idx="8676">
                  <c:v>0.10222222222222221</c:v>
                </c:pt>
                <c:pt idx="8677">
                  <c:v>0.10223379629629629</c:v>
                </c:pt>
                <c:pt idx="8678">
                  <c:v>0.10224537037037036</c:v>
                </c:pt>
                <c:pt idx="8679">
                  <c:v>0.10225694444444444</c:v>
                </c:pt>
                <c:pt idx="8680">
                  <c:v>0.10226851851851852</c:v>
                </c:pt>
                <c:pt idx="8681">
                  <c:v>0.10228009259259259</c:v>
                </c:pt>
                <c:pt idx="8682">
                  <c:v>0.10229166666666667</c:v>
                </c:pt>
                <c:pt idx="8683">
                  <c:v>0.10230324074074075</c:v>
                </c:pt>
                <c:pt idx="8684">
                  <c:v>0.10231481481481482</c:v>
                </c:pt>
                <c:pt idx="8685">
                  <c:v>0.1023263888888889</c:v>
                </c:pt>
                <c:pt idx="8686">
                  <c:v>0.10233796296296298</c:v>
                </c:pt>
                <c:pt idx="8687">
                  <c:v>0.10234953703703703</c:v>
                </c:pt>
                <c:pt idx="8688">
                  <c:v>0.10236111111111111</c:v>
                </c:pt>
                <c:pt idx="8689">
                  <c:v>0.10237268518518518</c:v>
                </c:pt>
                <c:pt idx="8690">
                  <c:v>0.10238425925925926</c:v>
                </c:pt>
                <c:pt idx="8691">
                  <c:v>0.10239583333333334</c:v>
                </c:pt>
                <c:pt idx="8692">
                  <c:v>0.10240740740740741</c:v>
                </c:pt>
                <c:pt idx="8693">
                  <c:v>0.10241898148148149</c:v>
                </c:pt>
                <c:pt idx="8694">
                  <c:v>0.10243055555555557</c:v>
                </c:pt>
                <c:pt idx="8695">
                  <c:v>0.10244212962962962</c:v>
                </c:pt>
                <c:pt idx="8696">
                  <c:v>0.1024537037037037</c:v>
                </c:pt>
                <c:pt idx="8697">
                  <c:v>0.10246527777777777</c:v>
                </c:pt>
                <c:pt idx="8698">
                  <c:v>0.10247685185185185</c:v>
                </c:pt>
                <c:pt idx="8699">
                  <c:v>0.10248842592592593</c:v>
                </c:pt>
                <c:pt idx="8700">
                  <c:v>0.10249999999999999</c:v>
                </c:pt>
                <c:pt idx="8701">
                  <c:v>0.10251157407407407</c:v>
                </c:pt>
                <c:pt idx="8702">
                  <c:v>0.10252314814814815</c:v>
                </c:pt>
                <c:pt idx="8703">
                  <c:v>0.10253472222222222</c:v>
                </c:pt>
                <c:pt idx="8704">
                  <c:v>0.1025462962962963</c:v>
                </c:pt>
                <c:pt idx="8705">
                  <c:v>0.10255787037037038</c:v>
                </c:pt>
                <c:pt idx="8706">
                  <c:v>0.10256944444444445</c:v>
                </c:pt>
                <c:pt idx="8707">
                  <c:v>0.10258101851851852</c:v>
                </c:pt>
                <c:pt idx="8708">
                  <c:v>0.10259259259259258</c:v>
                </c:pt>
                <c:pt idx="8709">
                  <c:v>0.10260416666666666</c:v>
                </c:pt>
                <c:pt idx="8710">
                  <c:v>0.10261574074074074</c:v>
                </c:pt>
                <c:pt idx="8711">
                  <c:v>0.10262731481481481</c:v>
                </c:pt>
                <c:pt idx="8712">
                  <c:v>0.10263888888888889</c:v>
                </c:pt>
                <c:pt idx="8713">
                  <c:v>0.10265046296296297</c:v>
                </c:pt>
                <c:pt idx="8714">
                  <c:v>0.10266203703703704</c:v>
                </c:pt>
                <c:pt idx="8715">
                  <c:v>0.10267361111111112</c:v>
                </c:pt>
                <c:pt idx="8716">
                  <c:v>0.10268518518518517</c:v>
                </c:pt>
                <c:pt idx="8717">
                  <c:v>0.10269675925925925</c:v>
                </c:pt>
                <c:pt idx="8718">
                  <c:v>0.10270833333333333</c:v>
                </c:pt>
                <c:pt idx="8719">
                  <c:v>0.1027199074074074</c:v>
                </c:pt>
                <c:pt idx="8720">
                  <c:v>0.10273148148148148</c:v>
                </c:pt>
                <c:pt idx="8721">
                  <c:v>0.10274305555555556</c:v>
                </c:pt>
                <c:pt idx="8722">
                  <c:v>0.10275462962962963</c:v>
                </c:pt>
                <c:pt idx="8723">
                  <c:v>0.10276620370370371</c:v>
                </c:pt>
                <c:pt idx="8724">
                  <c:v>0.10277777777777779</c:v>
                </c:pt>
                <c:pt idx="8725">
                  <c:v>0.10278935185185185</c:v>
                </c:pt>
                <c:pt idx="8726">
                  <c:v>0.10280092592592593</c:v>
                </c:pt>
                <c:pt idx="8727">
                  <c:v>0.10281250000000001</c:v>
                </c:pt>
                <c:pt idx="8728">
                  <c:v>0.10282407407407407</c:v>
                </c:pt>
                <c:pt idx="8729">
                  <c:v>0.10283564814814815</c:v>
                </c:pt>
                <c:pt idx="8730">
                  <c:v>0.10284722222222221</c:v>
                </c:pt>
                <c:pt idx="8731">
                  <c:v>0.1028587962962963</c:v>
                </c:pt>
                <c:pt idx="8732">
                  <c:v>0.10287037037037038</c:v>
                </c:pt>
                <c:pt idx="8733">
                  <c:v>0.10288194444444444</c:v>
                </c:pt>
                <c:pt idx="8734">
                  <c:v>0.10289351851851852</c:v>
                </c:pt>
                <c:pt idx="8735">
                  <c:v>0.1029050925925926</c:v>
                </c:pt>
                <c:pt idx="8736">
                  <c:v>0.10291666666666666</c:v>
                </c:pt>
                <c:pt idx="8737">
                  <c:v>0.10292824074074074</c:v>
                </c:pt>
                <c:pt idx="8738">
                  <c:v>0.1029398148148148</c:v>
                </c:pt>
                <c:pt idx="8739">
                  <c:v>0.10295138888888888</c:v>
                </c:pt>
                <c:pt idx="8740">
                  <c:v>0.10296296296296296</c:v>
                </c:pt>
                <c:pt idx="8741">
                  <c:v>0.10297453703703703</c:v>
                </c:pt>
                <c:pt idx="8742">
                  <c:v>0.10298611111111111</c:v>
                </c:pt>
                <c:pt idx="8743">
                  <c:v>0.10299768518518519</c:v>
                </c:pt>
                <c:pt idx="8744">
                  <c:v>0.10300925925925926</c:v>
                </c:pt>
                <c:pt idx="8745">
                  <c:v>0.10302083333333334</c:v>
                </c:pt>
                <c:pt idx="8746">
                  <c:v>0.10303240740740742</c:v>
                </c:pt>
                <c:pt idx="8747">
                  <c:v>0.10304398148148149</c:v>
                </c:pt>
                <c:pt idx="8748">
                  <c:v>0.10305555555555555</c:v>
                </c:pt>
                <c:pt idx="8749">
                  <c:v>0.10306712962962962</c:v>
                </c:pt>
                <c:pt idx="8750">
                  <c:v>0.1030787037037037</c:v>
                </c:pt>
                <c:pt idx="8751">
                  <c:v>0.10309027777777778</c:v>
                </c:pt>
                <c:pt idx="8752">
                  <c:v>0.10310185185185185</c:v>
                </c:pt>
                <c:pt idx="8753">
                  <c:v>0.10311342592592593</c:v>
                </c:pt>
                <c:pt idx="8754">
                  <c:v>0.10312500000000001</c:v>
                </c:pt>
                <c:pt idx="8755">
                  <c:v>0.10313657407407407</c:v>
                </c:pt>
                <c:pt idx="8756">
                  <c:v>0.10314814814814816</c:v>
                </c:pt>
                <c:pt idx="8757">
                  <c:v>0.10315972222222221</c:v>
                </c:pt>
                <c:pt idx="8758">
                  <c:v>0.10317129629629629</c:v>
                </c:pt>
                <c:pt idx="8759">
                  <c:v>0.10318287037037037</c:v>
                </c:pt>
                <c:pt idx="8760">
                  <c:v>0.10319444444444444</c:v>
                </c:pt>
                <c:pt idx="8761">
                  <c:v>0.10320601851851852</c:v>
                </c:pt>
                <c:pt idx="8762">
                  <c:v>0.1032175925925926</c:v>
                </c:pt>
                <c:pt idx="8763">
                  <c:v>0.10322916666666666</c:v>
                </c:pt>
                <c:pt idx="8764">
                  <c:v>0.10324074074074074</c:v>
                </c:pt>
                <c:pt idx="8765">
                  <c:v>0.10325231481481482</c:v>
                </c:pt>
                <c:pt idx="8766">
                  <c:v>0.10326388888888889</c:v>
                </c:pt>
                <c:pt idx="8767">
                  <c:v>0.10327546296296297</c:v>
                </c:pt>
                <c:pt idx="8768">
                  <c:v>0.10328703703703705</c:v>
                </c:pt>
                <c:pt idx="8769">
                  <c:v>0.1032986111111111</c:v>
                </c:pt>
                <c:pt idx="8770">
                  <c:v>0.10331018518518519</c:v>
                </c:pt>
                <c:pt idx="8771">
                  <c:v>0.10332175925925925</c:v>
                </c:pt>
                <c:pt idx="8772">
                  <c:v>0.10333333333333333</c:v>
                </c:pt>
                <c:pt idx="8773">
                  <c:v>0.10334490740740741</c:v>
                </c:pt>
                <c:pt idx="8774">
                  <c:v>0.10335648148148148</c:v>
                </c:pt>
                <c:pt idx="8775">
                  <c:v>0.10336805555555556</c:v>
                </c:pt>
                <c:pt idx="8776">
                  <c:v>0.10337962962962964</c:v>
                </c:pt>
                <c:pt idx="8777">
                  <c:v>0.10339120370370369</c:v>
                </c:pt>
                <c:pt idx="8778">
                  <c:v>0.10340277777777777</c:v>
                </c:pt>
                <c:pt idx="8779">
                  <c:v>0.10341435185185184</c:v>
                </c:pt>
                <c:pt idx="8780">
                  <c:v>0.10342592592592592</c:v>
                </c:pt>
                <c:pt idx="8781">
                  <c:v>0.1034375</c:v>
                </c:pt>
                <c:pt idx="8782">
                  <c:v>0.10344907407407407</c:v>
                </c:pt>
                <c:pt idx="8783">
                  <c:v>0.10346064814814815</c:v>
                </c:pt>
                <c:pt idx="8784">
                  <c:v>0.10347222222222223</c:v>
                </c:pt>
                <c:pt idx="8785">
                  <c:v>0.1034837962962963</c:v>
                </c:pt>
                <c:pt idx="8786">
                  <c:v>0.10349537037037038</c:v>
                </c:pt>
                <c:pt idx="8787">
                  <c:v>0.10350694444444446</c:v>
                </c:pt>
                <c:pt idx="8788">
                  <c:v>0.10351851851851852</c:v>
                </c:pt>
                <c:pt idx="8789">
                  <c:v>0.10353009259259259</c:v>
                </c:pt>
                <c:pt idx="8790">
                  <c:v>0.10354166666666666</c:v>
                </c:pt>
                <c:pt idx="8791">
                  <c:v>0.10355324074074074</c:v>
                </c:pt>
                <c:pt idx="8792">
                  <c:v>0.10356481481481482</c:v>
                </c:pt>
                <c:pt idx="8793">
                  <c:v>0.10357638888888888</c:v>
                </c:pt>
                <c:pt idx="8794">
                  <c:v>0.10358796296296297</c:v>
                </c:pt>
                <c:pt idx="8795">
                  <c:v>0.10359953703703705</c:v>
                </c:pt>
                <c:pt idx="8796">
                  <c:v>0.10361111111111111</c:v>
                </c:pt>
                <c:pt idx="8797">
                  <c:v>0.10362268518518518</c:v>
                </c:pt>
                <c:pt idx="8798">
                  <c:v>0.10363425925925925</c:v>
                </c:pt>
                <c:pt idx="8799">
                  <c:v>0.10364583333333333</c:v>
                </c:pt>
                <c:pt idx="8800">
                  <c:v>0.10365740740740741</c:v>
                </c:pt>
                <c:pt idx="8801">
                  <c:v>0.10366898148148147</c:v>
                </c:pt>
                <c:pt idx="8802">
                  <c:v>0.10368055555555555</c:v>
                </c:pt>
                <c:pt idx="8803">
                  <c:v>0.10369212962962963</c:v>
                </c:pt>
                <c:pt idx="8804">
                  <c:v>0.1037037037037037</c:v>
                </c:pt>
                <c:pt idx="8805">
                  <c:v>0.10371527777777778</c:v>
                </c:pt>
                <c:pt idx="8806">
                  <c:v>0.10372685185185186</c:v>
                </c:pt>
                <c:pt idx="8807">
                  <c:v>0.10373842592592593</c:v>
                </c:pt>
                <c:pt idx="8808">
                  <c:v>0.10375000000000001</c:v>
                </c:pt>
                <c:pt idx="8809">
                  <c:v>0.10376157407407409</c:v>
                </c:pt>
                <c:pt idx="8810">
                  <c:v>0.10377314814814814</c:v>
                </c:pt>
                <c:pt idx="8811">
                  <c:v>0.10378472222222222</c:v>
                </c:pt>
                <c:pt idx="8812">
                  <c:v>0.10379629629629629</c:v>
                </c:pt>
                <c:pt idx="8813">
                  <c:v>0.10380787037037037</c:v>
                </c:pt>
                <c:pt idx="8814">
                  <c:v>0.10381944444444445</c:v>
                </c:pt>
                <c:pt idx="8815">
                  <c:v>0.10383101851851852</c:v>
                </c:pt>
                <c:pt idx="8816">
                  <c:v>0.1038425925925926</c:v>
                </c:pt>
                <c:pt idx="8817">
                  <c:v>0.10385416666666668</c:v>
                </c:pt>
                <c:pt idx="8818">
                  <c:v>0.10386574074074073</c:v>
                </c:pt>
                <c:pt idx="8819">
                  <c:v>0.10387731481481481</c:v>
                </c:pt>
                <c:pt idx="8820">
                  <c:v>0.10388888888888888</c:v>
                </c:pt>
                <c:pt idx="8821">
                  <c:v>0.10390046296296296</c:v>
                </c:pt>
                <c:pt idx="8822">
                  <c:v>0.10391203703703704</c:v>
                </c:pt>
                <c:pt idx="8823">
                  <c:v>0.10392361111111111</c:v>
                </c:pt>
                <c:pt idx="8824">
                  <c:v>0.10393518518518519</c:v>
                </c:pt>
                <c:pt idx="8825">
                  <c:v>0.10394675925925927</c:v>
                </c:pt>
                <c:pt idx="8826">
                  <c:v>0.10395833333333333</c:v>
                </c:pt>
                <c:pt idx="8827">
                  <c:v>0.10396990740740741</c:v>
                </c:pt>
                <c:pt idx="8828">
                  <c:v>0.10398148148148149</c:v>
                </c:pt>
                <c:pt idx="8829">
                  <c:v>0.10399305555555556</c:v>
                </c:pt>
                <c:pt idx="8830">
                  <c:v>0.10400462962962963</c:v>
                </c:pt>
                <c:pt idx="8831">
                  <c:v>0.10401620370370369</c:v>
                </c:pt>
                <c:pt idx="8832">
                  <c:v>0.10402777777777777</c:v>
                </c:pt>
                <c:pt idx="8833">
                  <c:v>0.10403935185185186</c:v>
                </c:pt>
                <c:pt idx="8834">
                  <c:v>0.10405092592592592</c:v>
                </c:pt>
                <c:pt idx="8835">
                  <c:v>0.1040625</c:v>
                </c:pt>
                <c:pt idx="8836">
                  <c:v>0.10407407407407408</c:v>
                </c:pt>
                <c:pt idx="8837">
                  <c:v>0.10408564814814815</c:v>
                </c:pt>
                <c:pt idx="8838">
                  <c:v>0.10409722222222222</c:v>
                </c:pt>
                <c:pt idx="8839">
                  <c:v>0.10410879629629628</c:v>
                </c:pt>
                <c:pt idx="8840">
                  <c:v>0.10412037037037036</c:v>
                </c:pt>
                <c:pt idx="8841">
                  <c:v>0.10413194444444444</c:v>
                </c:pt>
                <c:pt idx="8842">
                  <c:v>0.10414351851851851</c:v>
                </c:pt>
                <c:pt idx="8843">
                  <c:v>0.10415509259259259</c:v>
                </c:pt>
                <c:pt idx="8844">
                  <c:v>0.10416666666666667</c:v>
                </c:pt>
                <c:pt idx="8845">
                  <c:v>0.10417824074074074</c:v>
                </c:pt>
                <c:pt idx="8846">
                  <c:v>0.10418981481481482</c:v>
                </c:pt>
                <c:pt idx="8847">
                  <c:v>0.1042013888888889</c:v>
                </c:pt>
                <c:pt idx="8848">
                  <c:v>0.10421296296296297</c:v>
                </c:pt>
                <c:pt idx="8849">
                  <c:v>0.10422453703703705</c:v>
                </c:pt>
                <c:pt idx="8850">
                  <c:v>0.10423611111111113</c:v>
                </c:pt>
                <c:pt idx="8851">
                  <c:v>0.10424768518518518</c:v>
                </c:pt>
                <c:pt idx="8852">
                  <c:v>0.10425925925925926</c:v>
                </c:pt>
                <c:pt idx="8853">
                  <c:v>0.10427083333333333</c:v>
                </c:pt>
                <c:pt idx="8854">
                  <c:v>0.10428240740740741</c:v>
                </c:pt>
                <c:pt idx="8855">
                  <c:v>0.10429398148148149</c:v>
                </c:pt>
                <c:pt idx="8856">
                  <c:v>0.10430555555555555</c:v>
                </c:pt>
                <c:pt idx="8857">
                  <c:v>0.10431712962962963</c:v>
                </c:pt>
                <c:pt idx="8858">
                  <c:v>0.10432870370370372</c:v>
                </c:pt>
                <c:pt idx="8859">
                  <c:v>0.10434027777777777</c:v>
                </c:pt>
                <c:pt idx="8860">
                  <c:v>0.10435185185185185</c:v>
                </c:pt>
                <c:pt idx="8861">
                  <c:v>0.10436342592592592</c:v>
                </c:pt>
                <c:pt idx="8862">
                  <c:v>0.104375</c:v>
                </c:pt>
                <c:pt idx="8863">
                  <c:v>0.10438657407407408</c:v>
                </c:pt>
                <c:pt idx="8864">
                  <c:v>0.10439814814814814</c:v>
                </c:pt>
                <c:pt idx="8865">
                  <c:v>0.10440972222222222</c:v>
                </c:pt>
                <c:pt idx="8866">
                  <c:v>0.1044212962962963</c:v>
                </c:pt>
                <c:pt idx="8867">
                  <c:v>0.10443287037037037</c:v>
                </c:pt>
                <c:pt idx="8868">
                  <c:v>0.10444444444444445</c:v>
                </c:pt>
                <c:pt idx="8869">
                  <c:v>0.10445601851851853</c:v>
                </c:pt>
                <c:pt idx="8870">
                  <c:v>0.1044675925925926</c:v>
                </c:pt>
                <c:pt idx="8871">
                  <c:v>0.10447916666666666</c:v>
                </c:pt>
                <c:pt idx="8872">
                  <c:v>0.10449074074074073</c:v>
                </c:pt>
                <c:pt idx="8873">
                  <c:v>0.10450231481481481</c:v>
                </c:pt>
                <c:pt idx="8874">
                  <c:v>0.10451388888888889</c:v>
                </c:pt>
                <c:pt idx="8875">
                  <c:v>0.10452546296296296</c:v>
                </c:pt>
                <c:pt idx="8876">
                  <c:v>0.10453703703703704</c:v>
                </c:pt>
                <c:pt idx="8877">
                  <c:v>0.10454861111111112</c:v>
                </c:pt>
                <c:pt idx="8878">
                  <c:v>0.10456018518518519</c:v>
                </c:pt>
                <c:pt idx="8879">
                  <c:v>0.10457175925925925</c:v>
                </c:pt>
                <c:pt idx="8880">
                  <c:v>0.10458333333333332</c:v>
                </c:pt>
                <c:pt idx="8881">
                  <c:v>0.1045949074074074</c:v>
                </c:pt>
                <c:pt idx="8882">
                  <c:v>0.10460648148148148</c:v>
                </c:pt>
                <c:pt idx="8883">
                  <c:v>0.10461805555555555</c:v>
                </c:pt>
                <c:pt idx="8884">
                  <c:v>0.10462962962962963</c:v>
                </c:pt>
                <c:pt idx="8885">
                  <c:v>0.10464120370370371</c:v>
                </c:pt>
                <c:pt idx="8886">
                  <c:v>0.10465277777777778</c:v>
                </c:pt>
                <c:pt idx="8887">
                  <c:v>0.10466435185185186</c:v>
                </c:pt>
                <c:pt idx="8888">
                  <c:v>0.10467592592592594</c:v>
                </c:pt>
                <c:pt idx="8889">
                  <c:v>0.1046875</c:v>
                </c:pt>
                <c:pt idx="8890">
                  <c:v>0.10469907407407408</c:v>
                </c:pt>
                <c:pt idx="8891">
                  <c:v>0.10471064814814816</c:v>
                </c:pt>
                <c:pt idx="8892">
                  <c:v>0.10472222222222222</c:v>
                </c:pt>
                <c:pt idx="8893">
                  <c:v>0.1047337962962963</c:v>
                </c:pt>
                <c:pt idx="8894">
                  <c:v>0.10474537037037036</c:v>
                </c:pt>
                <c:pt idx="8895">
                  <c:v>0.10475694444444444</c:v>
                </c:pt>
                <c:pt idx="8896">
                  <c:v>0.10476851851851852</c:v>
                </c:pt>
                <c:pt idx="8897">
                  <c:v>0.10478009259259259</c:v>
                </c:pt>
                <c:pt idx="8898">
                  <c:v>0.10479166666666667</c:v>
                </c:pt>
                <c:pt idx="8899">
                  <c:v>0.10480324074074075</c:v>
                </c:pt>
                <c:pt idx="8900">
                  <c:v>0.10481481481481481</c:v>
                </c:pt>
                <c:pt idx="8901">
                  <c:v>0.10482638888888889</c:v>
                </c:pt>
                <c:pt idx="8902">
                  <c:v>0.10483796296296295</c:v>
                </c:pt>
                <c:pt idx="8903">
                  <c:v>0.10484953703703703</c:v>
                </c:pt>
                <c:pt idx="8904">
                  <c:v>0.10486111111111111</c:v>
                </c:pt>
                <c:pt idx="8905">
                  <c:v>0.10487268518518518</c:v>
                </c:pt>
                <c:pt idx="8906">
                  <c:v>0.10488425925925926</c:v>
                </c:pt>
                <c:pt idx="8907">
                  <c:v>0.10489583333333334</c:v>
                </c:pt>
                <c:pt idx="8908">
                  <c:v>0.10490740740740741</c:v>
                </c:pt>
                <c:pt idx="8909">
                  <c:v>0.10491898148148149</c:v>
                </c:pt>
                <c:pt idx="8910">
                  <c:v>0.10493055555555557</c:v>
                </c:pt>
                <c:pt idx="8911">
                  <c:v>0.10494212962962964</c:v>
                </c:pt>
                <c:pt idx="8912">
                  <c:v>0.1049537037037037</c:v>
                </c:pt>
                <c:pt idx="8913">
                  <c:v>0.10496527777777777</c:v>
                </c:pt>
                <c:pt idx="8914">
                  <c:v>0.10497685185185185</c:v>
                </c:pt>
                <c:pt idx="8915">
                  <c:v>0.10498842592592593</c:v>
                </c:pt>
                <c:pt idx="8916">
                  <c:v>0.105</c:v>
                </c:pt>
                <c:pt idx="8917">
                  <c:v>0.10501157407407408</c:v>
                </c:pt>
                <c:pt idx="8918">
                  <c:v>0.10502314814814816</c:v>
                </c:pt>
                <c:pt idx="8919">
                  <c:v>0.10503472222222222</c:v>
                </c:pt>
                <c:pt idx="8920">
                  <c:v>0.10504629629629629</c:v>
                </c:pt>
                <c:pt idx="8921">
                  <c:v>0.10505787037037036</c:v>
                </c:pt>
                <c:pt idx="8922">
                  <c:v>0.10506944444444444</c:v>
                </c:pt>
                <c:pt idx="8923">
                  <c:v>0.10508101851851852</c:v>
                </c:pt>
                <c:pt idx="8924">
                  <c:v>0.10509259259259258</c:v>
                </c:pt>
                <c:pt idx="8925">
                  <c:v>0.10510416666666667</c:v>
                </c:pt>
                <c:pt idx="8926">
                  <c:v>0.10511574074074075</c:v>
                </c:pt>
                <c:pt idx="8927">
                  <c:v>0.10512731481481481</c:v>
                </c:pt>
                <c:pt idx="8928">
                  <c:v>0.10513888888888889</c:v>
                </c:pt>
                <c:pt idx="8929">
                  <c:v>0.10515046296296297</c:v>
                </c:pt>
                <c:pt idx="8930">
                  <c:v>0.10516203703703704</c:v>
                </c:pt>
                <c:pt idx="8931">
                  <c:v>0.10517361111111112</c:v>
                </c:pt>
                <c:pt idx="8932">
                  <c:v>0.10518518518518517</c:v>
                </c:pt>
                <c:pt idx="8933">
                  <c:v>0.10519675925925925</c:v>
                </c:pt>
                <c:pt idx="8934">
                  <c:v>0.10520833333333333</c:v>
                </c:pt>
                <c:pt idx="8935">
                  <c:v>0.1052199074074074</c:v>
                </c:pt>
                <c:pt idx="8936">
                  <c:v>0.10523148148148148</c:v>
                </c:pt>
                <c:pt idx="8937">
                  <c:v>0.10524305555555556</c:v>
                </c:pt>
                <c:pt idx="8938">
                  <c:v>0.10525462962962963</c:v>
                </c:pt>
                <c:pt idx="8939">
                  <c:v>0.10526620370370371</c:v>
                </c:pt>
                <c:pt idx="8940">
                  <c:v>0.10527777777777779</c:v>
                </c:pt>
                <c:pt idx="8941">
                  <c:v>0.10528935185185184</c:v>
                </c:pt>
                <c:pt idx="8942">
                  <c:v>0.10530092592592592</c:v>
                </c:pt>
                <c:pt idx="8943">
                  <c:v>0.10531249999999999</c:v>
                </c:pt>
                <c:pt idx="8944">
                  <c:v>0.10532407407407407</c:v>
                </c:pt>
                <c:pt idx="8945">
                  <c:v>0.10533564814814815</c:v>
                </c:pt>
                <c:pt idx="8946">
                  <c:v>0.10534722222222222</c:v>
                </c:pt>
                <c:pt idx="8947">
                  <c:v>0.1053587962962963</c:v>
                </c:pt>
                <c:pt idx="8948">
                  <c:v>0.10537037037037038</c:v>
                </c:pt>
                <c:pt idx="8949">
                  <c:v>0.10538194444444444</c:v>
                </c:pt>
                <c:pt idx="8950">
                  <c:v>0.10539351851851853</c:v>
                </c:pt>
                <c:pt idx="8951">
                  <c:v>0.10540509259259261</c:v>
                </c:pt>
                <c:pt idx="8952">
                  <c:v>0.10541666666666667</c:v>
                </c:pt>
                <c:pt idx="8953">
                  <c:v>0.10542824074074074</c:v>
                </c:pt>
                <c:pt idx="8954">
                  <c:v>0.10543981481481481</c:v>
                </c:pt>
                <c:pt idx="8955">
                  <c:v>0.10545138888888889</c:v>
                </c:pt>
                <c:pt idx="8956">
                  <c:v>0.10546296296296297</c:v>
                </c:pt>
                <c:pt idx="8957">
                  <c:v>0.10547453703703703</c:v>
                </c:pt>
                <c:pt idx="8958">
                  <c:v>0.10548611111111111</c:v>
                </c:pt>
                <c:pt idx="8959">
                  <c:v>0.10549768518518519</c:v>
                </c:pt>
                <c:pt idx="8960">
                  <c:v>0.10550925925925926</c:v>
                </c:pt>
                <c:pt idx="8961">
                  <c:v>0.10552083333333333</c:v>
                </c:pt>
                <c:pt idx="8962">
                  <c:v>0.10553240740740739</c:v>
                </c:pt>
                <c:pt idx="8963">
                  <c:v>0.10554398148148147</c:v>
                </c:pt>
                <c:pt idx="8964">
                  <c:v>0.10555555555555556</c:v>
                </c:pt>
                <c:pt idx="8965">
                  <c:v>0.10556712962962962</c:v>
                </c:pt>
                <c:pt idx="8966">
                  <c:v>0.10556712962962962</c:v>
                </c:pt>
                <c:pt idx="8967">
                  <c:v>0.1055787037037037</c:v>
                </c:pt>
                <c:pt idx="8968">
                  <c:v>0.10559027777777778</c:v>
                </c:pt>
                <c:pt idx="8969">
                  <c:v>0.10560185185185185</c:v>
                </c:pt>
                <c:pt idx="8970">
                  <c:v>0.10561342592592593</c:v>
                </c:pt>
                <c:pt idx="8971">
                  <c:v>0.10562500000000001</c:v>
                </c:pt>
                <c:pt idx="8972">
                  <c:v>0.10563657407407408</c:v>
                </c:pt>
                <c:pt idx="8973">
                  <c:v>0.10564814814814816</c:v>
                </c:pt>
                <c:pt idx="8974">
                  <c:v>0.10565972222222221</c:v>
                </c:pt>
                <c:pt idx="8975">
                  <c:v>0.10567129629629629</c:v>
                </c:pt>
                <c:pt idx="8976">
                  <c:v>0.10568287037037037</c:v>
                </c:pt>
                <c:pt idx="8977">
                  <c:v>0.10569444444444444</c:v>
                </c:pt>
                <c:pt idx="8978">
                  <c:v>0.10570601851851852</c:v>
                </c:pt>
                <c:pt idx="8979">
                  <c:v>0.1057175925925926</c:v>
                </c:pt>
                <c:pt idx="8980">
                  <c:v>0.10572916666666667</c:v>
                </c:pt>
                <c:pt idx="8981">
                  <c:v>0.10574074074074075</c:v>
                </c:pt>
                <c:pt idx="8982">
                  <c:v>0.1057523148148148</c:v>
                </c:pt>
                <c:pt idx="8983">
                  <c:v>0.10576388888888888</c:v>
                </c:pt>
                <c:pt idx="8984">
                  <c:v>0.10577546296296296</c:v>
                </c:pt>
                <c:pt idx="8985">
                  <c:v>0.10578703703703703</c:v>
                </c:pt>
                <c:pt idx="8986">
                  <c:v>0.10579861111111111</c:v>
                </c:pt>
                <c:pt idx="8987">
                  <c:v>0.10581018518518519</c:v>
                </c:pt>
                <c:pt idx="8988">
                  <c:v>0.10582175925925925</c:v>
                </c:pt>
                <c:pt idx="8989">
                  <c:v>0.10583333333333333</c:v>
                </c:pt>
                <c:pt idx="8990">
                  <c:v>0.10584490740740742</c:v>
                </c:pt>
                <c:pt idx="8991">
                  <c:v>0.10585648148148148</c:v>
                </c:pt>
                <c:pt idx="8992">
                  <c:v>0.10586805555555556</c:v>
                </c:pt>
                <c:pt idx="8993">
                  <c:v>0.10587962962962964</c:v>
                </c:pt>
                <c:pt idx="8994">
                  <c:v>0.10589120370370371</c:v>
                </c:pt>
                <c:pt idx="8995">
                  <c:v>0.10590277777777778</c:v>
                </c:pt>
                <c:pt idx="8996">
                  <c:v>0.10591435185185184</c:v>
                </c:pt>
                <c:pt idx="8997">
                  <c:v>0.10592592592592592</c:v>
                </c:pt>
                <c:pt idx="8998">
                  <c:v>0.1059375</c:v>
                </c:pt>
                <c:pt idx="8999">
                  <c:v>0.10594907407407407</c:v>
                </c:pt>
                <c:pt idx="9000">
                  <c:v>0.10596064814814815</c:v>
                </c:pt>
                <c:pt idx="9001">
                  <c:v>0.10597222222222223</c:v>
                </c:pt>
                <c:pt idx="9002">
                  <c:v>0.1059837962962963</c:v>
                </c:pt>
                <c:pt idx="9003">
                  <c:v>0.10599537037037036</c:v>
                </c:pt>
                <c:pt idx="9004">
                  <c:v>0.10600694444444443</c:v>
                </c:pt>
                <c:pt idx="9005">
                  <c:v>0.10601851851851851</c:v>
                </c:pt>
                <c:pt idx="9006">
                  <c:v>0.10603009259259259</c:v>
                </c:pt>
                <c:pt idx="9007">
                  <c:v>0.10604166666666666</c:v>
                </c:pt>
                <c:pt idx="9008">
                  <c:v>0.10605324074074074</c:v>
                </c:pt>
                <c:pt idx="9009">
                  <c:v>0.10606481481481482</c:v>
                </c:pt>
                <c:pt idx="9010">
                  <c:v>0.10607638888888889</c:v>
                </c:pt>
                <c:pt idx="9011">
                  <c:v>0.10608796296296297</c:v>
                </c:pt>
                <c:pt idx="9012">
                  <c:v>0.10609953703703705</c:v>
                </c:pt>
                <c:pt idx="9013">
                  <c:v>0.10611111111111111</c:v>
                </c:pt>
                <c:pt idx="9014">
                  <c:v>0.10612268518518519</c:v>
                </c:pt>
                <c:pt idx="9015">
                  <c:v>0.10613425925925928</c:v>
                </c:pt>
                <c:pt idx="9016">
                  <c:v>0.10614583333333333</c:v>
                </c:pt>
                <c:pt idx="9017">
                  <c:v>0.10615740740740741</c:v>
                </c:pt>
                <c:pt idx="9018">
                  <c:v>0.10616898148148148</c:v>
                </c:pt>
                <c:pt idx="9019">
                  <c:v>0.10618055555555556</c:v>
                </c:pt>
                <c:pt idx="9020">
                  <c:v>0.10619212962962964</c:v>
                </c:pt>
                <c:pt idx="9021">
                  <c:v>0.1062037037037037</c:v>
                </c:pt>
                <c:pt idx="9022">
                  <c:v>0.10621527777777778</c:v>
                </c:pt>
                <c:pt idx="9023">
                  <c:v>0.10622685185185186</c:v>
                </c:pt>
                <c:pt idx="9024">
                  <c:v>0.10623842592592592</c:v>
                </c:pt>
                <c:pt idx="9025">
                  <c:v>0.10625</c:v>
                </c:pt>
                <c:pt idx="9026">
                  <c:v>0.10626157407407406</c:v>
                </c:pt>
                <c:pt idx="9027">
                  <c:v>0.10627314814814814</c:v>
                </c:pt>
                <c:pt idx="9028">
                  <c:v>0.10628472222222222</c:v>
                </c:pt>
                <c:pt idx="9029">
                  <c:v>0.10629629629629629</c:v>
                </c:pt>
                <c:pt idx="9030">
                  <c:v>0.10630787037037037</c:v>
                </c:pt>
                <c:pt idx="9031">
                  <c:v>0.10631944444444445</c:v>
                </c:pt>
                <c:pt idx="9032">
                  <c:v>0.10633101851851852</c:v>
                </c:pt>
                <c:pt idx="9033">
                  <c:v>0.1063425925925926</c:v>
                </c:pt>
                <c:pt idx="9034">
                  <c:v>0.10635416666666668</c:v>
                </c:pt>
                <c:pt idx="9035">
                  <c:v>0.10636574074074073</c:v>
                </c:pt>
                <c:pt idx="9036">
                  <c:v>0.10637731481481481</c:v>
                </c:pt>
                <c:pt idx="9037">
                  <c:v>0.10638888888888888</c:v>
                </c:pt>
                <c:pt idx="9038">
                  <c:v>0.10640046296296296</c:v>
                </c:pt>
                <c:pt idx="9039">
                  <c:v>0.10641203703703704</c:v>
                </c:pt>
                <c:pt idx="9040">
                  <c:v>0.10642361111111111</c:v>
                </c:pt>
                <c:pt idx="9041">
                  <c:v>0.10643518518518519</c:v>
                </c:pt>
                <c:pt idx="9042">
                  <c:v>0.10644675925925927</c:v>
                </c:pt>
                <c:pt idx="9043">
                  <c:v>0.10645833333333332</c:v>
                </c:pt>
                <c:pt idx="9044">
                  <c:v>0.10646990740740742</c:v>
                </c:pt>
                <c:pt idx="9045">
                  <c:v>0.10648148148148147</c:v>
                </c:pt>
                <c:pt idx="9046">
                  <c:v>0.10649305555555555</c:v>
                </c:pt>
                <c:pt idx="9047">
                  <c:v>0.10650462962962963</c:v>
                </c:pt>
                <c:pt idx="9048">
                  <c:v>0.1065162037037037</c:v>
                </c:pt>
                <c:pt idx="9049">
                  <c:v>0.10652777777777778</c:v>
                </c:pt>
                <c:pt idx="9050">
                  <c:v>0.10653935185185186</c:v>
                </c:pt>
                <c:pt idx="9051">
                  <c:v>0.10655092592592592</c:v>
                </c:pt>
                <c:pt idx="9052">
                  <c:v>0.1065625</c:v>
                </c:pt>
                <c:pt idx="9053">
                  <c:v>0.10657407407407408</c:v>
                </c:pt>
                <c:pt idx="9054">
                  <c:v>0.10658564814814815</c:v>
                </c:pt>
                <c:pt idx="9055">
                  <c:v>0.10659722222222223</c:v>
                </c:pt>
                <c:pt idx="9056">
                  <c:v>0.10660879629629628</c:v>
                </c:pt>
                <c:pt idx="9057">
                  <c:v>0.10662037037037037</c:v>
                </c:pt>
                <c:pt idx="9058">
                  <c:v>0.10663194444444445</c:v>
                </c:pt>
                <c:pt idx="9059">
                  <c:v>0.10664351851851851</c:v>
                </c:pt>
                <c:pt idx="9060">
                  <c:v>0.10665509259259259</c:v>
                </c:pt>
                <c:pt idx="9061">
                  <c:v>0.10666666666666667</c:v>
                </c:pt>
                <c:pt idx="9062">
                  <c:v>0.10667824074074074</c:v>
                </c:pt>
                <c:pt idx="9063">
                  <c:v>0.10668981481481482</c:v>
                </c:pt>
                <c:pt idx="9064">
                  <c:v>0.10670138888888887</c:v>
                </c:pt>
                <c:pt idx="9065">
                  <c:v>0.10671296296296295</c:v>
                </c:pt>
                <c:pt idx="9066">
                  <c:v>0.10672453703703703</c:v>
                </c:pt>
                <c:pt idx="9067">
                  <c:v>0.1067361111111111</c:v>
                </c:pt>
                <c:pt idx="9068">
                  <c:v>0.10674768518518518</c:v>
                </c:pt>
                <c:pt idx="9069">
                  <c:v>0.10675925925925926</c:v>
                </c:pt>
                <c:pt idx="9070">
                  <c:v>0.10677083333333333</c:v>
                </c:pt>
                <c:pt idx="9071">
                  <c:v>0.10678240740740741</c:v>
                </c:pt>
                <c:pt idx="9072">
                  <c:v>0.10679398148148149</c:v>
                </c:pt>
                <c:pt idx="9073">
                  <c:v>0.10680555555555556</c:v>
                </c:pt>
                <c:pt idx="9074">
                  <c:v>0.10681712962962964</c:v>
                </c:pt>
                <c:pt idx="9075">
                  <c:v>0.10682870370370372</c:v>
                </c:pt>
                <c:pt idx="9076">
                  <c:v>0.10684027777777778</c:v>
                </c:pt>
                <c:pt idx="9077">
                  <c:v>0.10685185185185185</c:v>
                </c:pt>
                <c:pt idx="9078">
                  <c:v>0.10686342592592592</c:v>
                </c:pt>
                <c:pt idx="9079">
                  <c:v>0.106875</c:v>
                </c:pt>
                <c:pt idx="9080">
                  <c:v>0.10688657407407408</c:v>
                </c:pt>
                <c:pt idx="9081">
                  <c:v>0.10689814814814814</c:v>
                </c:pt>
                <c:pt idx="9082">
                  <c:v>0.10690972222222223</c:v>
                </c:pt>
                <c:pt idx="9083">
                  <c:v>0.10692129629629631</c:v>
                </c:pt>
                <c:pt idx="9084">
                  <c:v>0.10693287037037037</c:v>
                </c:pt>
                <c:pt idx="9085">
                  <c:v>0.10694444444444444</c:v>
                </c:pt>
                <c:pt idx="9086">
                  <c:v>0.10695601851851851</c:v>
                </c:pt>
                <c:pt idx="9087">
                  <c:v>0.10696759259259259</c:v>
                </c:pt>
                <c:pt idx="9088">
                  <c:v>0.10697916666666667</c:v>
                </c:pt>
                <c:pt idx="9089">
                  <c:v>0.10699074074074073</c:v>
                </c:pt>
                <c:pt idx="9090">
                  <c:v>0.10700231481481481</c:v>
                </c:pt>
                <c:pt idx="9091">
                  <c:v>0.10701388888888889</c:v>
                </c:pt>
                <c:pt idx="9092">
                  <c:v>0.10702546296296296</c:v>
                </c:pt>
                <c:pt idx="9093">
                  <c:v>0.10703703703703704</c:v>
                </c:pt>
                <c:pt idx="9094">
                  <c:v>0.10704861111111112</c:v>
                </c:pt>
                <c:pt idx="9095">
                  <c:v>0.10706018518518519</c:v>
                </c:pt>
                <c:pt idx="9096">
                  <c:v>0.10707175925925926</c:v>
                </c:pt>
                <c:pt idx="9097">
                  <c:v>0.10708333333333335</c:v>
                </c:pt>
                <c:pt idx="9098">
                  <c:v>0.1070949074074074</c:v>
                </c:pt>
                <c:pt idx="9099">
                  <c:v>0.10710648148148148</c:v>
                </c:pt>
                <c:pt idx="9100">
                  <c:v>0.10711805555555555</c:v>
                </c:pt>
                <c:pt idx="9101">
                  <c:v>0.10712962962962963</c:v>
                </c:pt>
                <c:pt idx="9102">
                  <c:v>0.10714120370370371</c:v>
                </c:pt>
                <c:pt idx="9103">
                  <c:v>0.10715277777777778</c:v>
                </c:pt>
                <c:pt idx="9104">
                  <c:v>0.10716435185185186</c:v>
                </c:pt>
                <c:pt idx="9105">
                  <c:v>0.10717592592592594</c:v>
                </c:pt>
                <c:pt idx="9106">
                  <c:v>0.10718749999999999</c:v>
                </c:pt>
                <c:pt idx="9107">
                  <c:v>0.10719907407407407</c:v>
                </c:pt>
                <c:pt idx="9108">
                  <c:v>0.10721064814814814</c:v>
                </c:pt>
                <c:pt idx="9109">
                  <c:v>0.10722222222222222</c:v>
                </c:pt>
                <c:pt idx="9110">
                  <c:v>0.1072337962962963</c:v>
                </c:pt>
                <c:pt idx="9111">
                  <c:v>0.10724537037037037</c:v>
                </c:pt>
                <c:pt idx="9112">
                  <c:v>0.10725694444444445</c:v>
                </c:pt>
                <c:pt idx="9113">
                  <c:v>0.10726851851851853</c:v>
                </c:pt>
                <c:pt idx="9114">
                  <c:v>0.10728009259259259</c:v>
                </c:pt>
                <c:pt idx="9115">
                  <c:v>0.10729166666666667</c:v>
                </c:pt>
                <c:pt idx="9116">
                  <c:v>0.10730324074074075</c:v>
                </c:pt>
                <c:pt idx="9117">
                  <c:v>0.10731481481481481</c:v>
                </c:pt>
                <c:pt idx="9118">
                  <c:v>0.10732638888888889</c:v>
                </c:pt>
                <c:pt idx="9119">
                  <c:v>0.10733796296296295</c:v>
                </c:pt>
                <c:pt idx="9120">
                  <c:v>0.10734953703703703</c:v>
                </c:pt>
                <c:pt idx="9121">
                  <c:v>0.10736111111111112</c:v>
                </c:pt>
                <c:pt idx="9122">
                  <c:v>0.10737268518518518</c:v>
                </c:pt>
                <c:pt idx="9123">
                  <c:v>0.10738425925925926</c:v>
                </c:pt>
                <c:pt idx="9124">
                  <c:v>0.10739583333333334</c:v>
                </c:pt>
                <c:pt idx="9125">
                  <c:v>0.1074074074074074</c:v>
                </c:pt>
                <c:pt idx="9126">
                  <c:v>0.10741898148148148</c:v>
                </c:pt>
                <c:pt idx="9127">
                  <c:v>0.10743055555555554</c:v>
                </c:pt>
                <c:pt idx="9128">
                  <c:v>0.10744212962962962</c:v>
                </c:pt>
                <c:pt idx="9129">
                  <c:v>0.1074537037037037</c:v>
                </c:pt>
                <c:pt idx="9130">
                  <c:v>0.10746527777777777</c:v>
                </c:pt>
                <c:pt idx="9131">
                  <c:v>0.10747685185185185</c:v>
                </c:pt>
                <c:pt idx="9132">
                  <c:v>0.10748842592592593</c:v>
                </c:pt>
                <c:pt idx="9133">
                  <c:v>0.1075</c:v>
                </c:pt>
                <c:pt idx="9134">
                  <c:v>0.10751157407407408</c:v>
                </c:pt>
                <c:pt idx="9135">
                  <c:v>0.10752314814814816</c:v>
                </c:pt>
                <c:pt idx="9136">
                  <c:v>0.10753472222222223</c:v>
                </c:pt>
                <c:pt idx="9137">
                  <c:v>0.10754629629629631</c:v>
                </c:pt>
                <c:pt idx="9138">
                  <c:v>0.10755787037037036</c:v>
                </c:pt>
                <c:pt idx="9139">
                  <c:v>0.10756944444444444</c:v>
                </c:pt>
                <c:pt idx="9140">
                  <c:v>0.10758101851851852</c:v>
                </c:pt>
                <c:pt idx="9141">
                  <c:v>0.10759259259259259</c:v>
                </c:pt>
                <c:pt idx="9142">
                  <c:v>0.10760416666666667</c:v>
                </c:pt>
                <c:pt idx="9143">
                  <c:v>0.10761574074074075</c:v>
                </c:pt>
                <c:pt idx="9144">
                  <c:v>0.10762731481481481</c:v>
                </c:pt>
                <c:pt idx="9145">
                  <c:v>0.1076388888888889</c:v>
                </c:pt>
                <c:pt idx="9146">
                  <c:v>0.10765046296296295</c:v>
                </c:pt>
                <c:pt idx="9147">
                  <c:v>0.10766203703703703</c:v>
                </c:pt>
                <c:pt idx="9148">
                  <c:v>0.10767361111111111</c:v>
                </c:pt>
                <c:pt idx="9149">
                  <c:v>0.10768518518518518</c:v>
                </c:pt>
                <c:pt idx="9150">
                  <c:v>0.10769675925925926</c:v>
                </c:pt>
                <c:pt idx="9151">
                  <c:v>0.10770833333333334</c:v>
                </c:pt>
                <c:pt idx="9152">
                  <c:v>0.1077199074074074</c:v>
                </c:pt>
                <c:pt idx="9153">
                  <c:v>0.10773148148148148</c:v>
                </c:pt>
                <c:pt idx="9154">
                  <c:v>0.10774305555555556</c:v>
                </c:pt>
                <c:pt idx="9155">
                  <c:v>0.10775462962962963</c:v>
                </c:pt>
                <c:pt idx="9156">
                  <c:v>0.10776620370370371</c:v>
                </c:pt>
                <c:pt idx="9157">
                  <c:v>0.10777777777777779</c:v>
                </c:pt>
                <c:pt idx="9158">
                  <c:v>0.10778935185185186</c:v>
                </c:pt>
                <c:pt idx="9159">
                  <c:v>0.10780092592592593</c:v>
                </c:pt>
                <c:pt idx="9160">
                  <c:v>0.10781249999999999</c:v>
                </c:pt>
                <c:pt idx="9161">
                  <c:v>0.10782407407407407</c:v>
                </c:pt>
                <c:pt idx="9162">
                  <c:v>0.10783564814814815</c:v>
                </c:pt>
                <c:pt idx="9163">
                  <c:v>0.10784722222222222</c:v>
                </c:pt>
                <c:pt idx="9164">
                  <c:v>0.1078587962962963</c:v>
                </c:pt>
                <c:pt idx="9165">
                  <c:v>0.10787037037037038</c:v>
                </c:pt>
                <c:pt idx="9166">
                  <c:v>0.10788194444444445</c:v>
                </c:pt>
                <c:pt idx="9167">
                  <c:v>0.10789351851851851</c:v>
                </c:pt>
                <c:pt idx="9168">
                  <c:v>0.10790509259259258</c:v>
                </c:pt>
                <c:pt idx="9169">
                  <c:v>0.10791666666666666</c:v>
                </c:pt>
                <c:pt idx="9170">
                  <c:v>0.10792824074074074</c:v>
                </c:pt>
                <c:pt idx="9171">
                  <c:v>0.10793981481481481</c:v>
                </c:pt>
                <c:pt idx="9172">
                  <c:v>0.10795138888888889</c:v>
                </c:pt>
                <c:pt idx="9173">
                  <c:v>0.10796296296296297</c:v>
                </c:pt>
                <c:pt idx="9174">
                  <c:v>0.10797453703703704</c:v>
                </c:pt>
                <c:pt idx="9175">
                  <c:v>0.10798611111111112</c:v>
                </c:pt>
                <c:pt idx="9176">
                  <c:v>0.1079976851851852</c:v>
                </c:pt>
                <c:pt idx="9177">
                  <c:v>0.10800925925925926</c:v>
                </c:pt>
                <c:pt idx="9178">
                  <c:v>0.10802083333333333</c:v>
                </c:pt>
                <c:pt idx="9179">
                  <c:v>0.10803240740740742</c:v>
                </c:pt>
                <c:pt idx="9180">
                  <c:v>0.10804398148148148</c:v>
                </c:pt>
                <c:pt idx="9181">
                  <c:v>0.10805555555555556</c:v>
                </c:pt>
                <c:pt idx="9182">
                  <c:v>0.10806712962962962</c:v>
                </c:pt>
                <c:pt idx="9183">
                  <c:v>0.1080787037037037</c:v>
                </c:pt>
                <c:pt idx="9184">
                  <c:v>0.10809027777777779</c:v>
                </c:pt>
                <c:pt idx="9185">
                  <c:v>0.10810185185185185</c:v>
                </c:pt>
                <c:pt idx="9186">
                  <c:v>0.10811342592592592</c:v>
                </c:pt>
                <c:pt idx="9187">
                  <c:v>0.10812500000000001</c:v>
                </c:pt>
                <c:pt idx="9188">
                  <c:v>0.10813657407407407</c:v>
                </c:pt>
                <c:pt idx="9189">
                  <c:v>0.10814814814814815</c:v>
                </c:pt>
                <c:pt idx="9190">
                  <c:v>0.10815972222222221</c:v>
                </c:pt>
                <c:pt idx="9191">
                  <c:v>0.10817129629629629</c:v>
                </c:pt>
                <c:pt idx="9192">
                  <c:v>0.10818287037037037</c:v>
                </c:pt>
                <c:pt idx="9193">
                  <c:v>0.10819444444444444</c:v>
                </c:pt>
                <c:pt idx="9194">
                  <c:v>0.10820601851851852</c:v>
                </c:pt>
                <c:pt idx="9195">
                  <c:v>0.1082175925925926</c:v>
                </c:pt>
                <c:pt idx="9196">
                  <c:v>0.10822916666666667</c:v>
                </c:pt>
                <c:pt idx="9197">
                  <c:v>0.10824074074074075</c:v>
                </c:pt>
                <c:pt idx="9198">
                  <c:v>0.10825231481481483</c:v>
                </c:pt>
                <c:pt idx="9199">
                  <c:v>0.10826388888888888</c:v>
                </c:pt>
                <c:pt idx="9200">
                  <c:v>0.10827546296296296</c:v>
                </c:pt>
                <c:pt idx="9201">
                  <c:v>0.10828703703703703</c:v>
                </c:pt>
                <c:pt idx="9202">
                  <c:v>0.10829861111111111</c:v>
                </c:pt>
                <c:pt idx="9203">
                  <c:v>0.10831018518518519</c:v>
                </c:pt>
                <c:pt idx="9204">
                  <c:v>0.10832175925925926</c:v>
                </c:pt>
                <c:pt idx="9205">
                  <c:v>0.10833333333333334</c:v>
                </c:pt>
                <c:pt idx="9206">
                  <c:v>0.10834490740740742</c:v>
                </c:pt>
                <c:pt idx="9207">
                  <c:v>0.10835648148148147</c:v>
                </c:pt>
                <c:pt idx="9208">
                  <c:v>0.10836805555555555</c:v>
                </c:pt>
                <c:pt idx="9209">
                  <c:v>0.10837962962962962</c:v>
                </c:pt>
                <c:pt idx="9210">
                  <c:v>0.1083912037037037</c:v>
                </c:pt>
                <c:pt idx="9211">
                  <c:v>0.10840277777777778</c:v>
                </c:pt>
                <c:pt idx="9212">
                  <c:v>0.10841435185185185</c:v>
                </c:pt>
                <c:pt idx="9213">
                  <c:v>0.10842592592592593</c:v>
                </c:pt>
                <c:pt idx="9214">
                  <c:v>0.10843750000000001</c:v>
                </c:pt>
                <c:pt idx="9215">
                  <c:v>0.10844907407407407</c:v>
                </c:pt>
                <c:pt idx="9216">
                  <c:v>0.10846064814814815</c:v>
                </c:pt>
                <c:pt idx="9217">
                  <c:v>0.10847222222222223</c:v>
                </c:pt>
                <c:pt idx="9218">
                  <c:v>0.1084837962962963</c:v>
                </c:pt>
                <c:pt idx="9219">
                  <c:v>0.10849537037037038</c:v>
                </c:pt>
                <c:pt idx="9220">
                  <c:v>0.10850694444444443</c:v>
                </c:pt>
                <c:pt idx="9221">
                  <c:v>0.10851851851851851</c:v>
                </c:pt>
                <c:pt idx="9222">
                  <c:v>0.10853009259259259</c:v>
                </c:pt>
                <c:pt idx="9223">
                  <c:v>0.10854166666666666</c:v>
                </c:pt>
                <c:pt idx="9224">
                  <c:v>0.10855324074074074</c:v>
                </c:pt>
                <c:pt idx="9225">
                  <c:v>0.10856481481481482</c:v>
                </c:pt>
                <c:pt idx="9226">
                  <c:v>0.10857638888888889</c:v>
                </c:pt>
                <c:pt idx="9227">
                  <c:v>0.10858796296296297</c:v>
                </c:pt>
                <c:pt idx="9228">
                  <c:v>0.10859953703703702</c:v>
                </c:pt>
                <c:pt idx="9229">
                  <c:v>0.1086111111111111</c:v>
                </c:pt>
                <c:pt idx="9230">
                  <c:v>0.10862268518518518</c:v>
                </c:pt>
                <c:pt idx="9231">
                  <c:v>0.10863425925925925</c:v>
                </c:pt>
                <c:pt idx="9232">
                  <c:v>0.10864583333333333</c:v>
                </c:pt>
                <c:pt idx="9233">
                  <c:v>0.10865740740740741</c:v>
                </c:pt>
                <c:pt idx="9234">
                  <c:v>0.10866898148148148</c:v>
                </c:pt>
                <c:pt idx="9235">
                  <c:v>0.10868055555555556</c:v>
                </c:pt>
                <c:pt idx="9236">
                  <c:v>0.10869212962962964</c:v>
                </c:pt>
                <c:pt idx="9237">
                  <c:v>0.10870370370370371</c:v>
                </c:pt>
                <c:pt idx="9238">
                  <c:v>0.10871527777777779</c:v>
                </c:pt>
                <c:pt idx="9239">
                  <c:v>0.10872685185185187</c:v>
                </c:pt>
                <c:pt idx="9240">
                  <c:v>0.10873842592592593</c:v>
                </c:pt>
                <c:pt idx="9241">
                  <c:v>0.10875</c:v>
                </c:pt>
                <c:pt idx="9242">
                  <c:v>0.10876157407407407</c:v>
                </c:pt>
                <c:pt idx="9243">
                  <c:v>0.10877314814814815</c:v>
                </c:pt>
                <c:pt idx="9244">
                  <c:v>0.10878472222222223</c:v>
                </c:pt>
                <c:pt idx="9245">
                  <c:v>0.10879629629629629</c:v>
                </c:pt>
                <c:pt idx="9246">
                  <c:v>0.10880787037037037</c:v>
                </c:pt>
                <c:pt idx="9247">
                  <c:v>0.10881944444444445</c:v>
                </c:pt>
                <c:pt idx="9248">
                  <c:v>0.10883101851851852</c:v>
                </c:pt>
                <c:pt idx="9249">
                  <c:v>0.10884259259259259</c:v>
                </c:pt>
                <c:pt idx="9250">
                  <c:v>0.10885416666666665</c:v>
                </c:pt>
                <c:pt idx="9251">
                  <c:v>0.10886574074074074</c:v>
                </c:pt>
                <c:pt idx="9252">
                  <c:v>0.10887731481481482</c:v>
                </c:pt>
                <c:pt idx="9253">
                  <c:v>0.10888888888888888</c:v>
                </c:pt>
                <c:pt idx="9254">
                  <c:v>0.10890046296296296</c:v>
                </c:pt>
                <c:pt idx="9255">
                  <c:v>0.10891203703703704</c:v>
                </c:pt>
                <c:pt idx="9256">
                  <c:v>0.10892361111111111</c:v>
                </c:pt>
                <c:pt idx="9257">
                  <c:v>0.10893518518518519</c:v>
                </c:pt>
                <c:pt idx="9258">
                  <c:v>0.10894675925925927</c:v>
                </c:pt>
                <c:pt idx="9259">
                  <c:v>0.10895833333333334</c:v>
                </c:pt>
                <c:pt idx="9260">
                  <c:v>0.1089699074074074</c:v>
                </c:pt>
                <c:pt idx="9261">
                  <c:v>0.10898148148148147</c:v>
                </c:pt>
                <c:pt idx="9262">
                  <c:v>0.10899305555555555</c:v>
                </c:pt>
                <c:pt idx="9263">
                  <c:v>0.10900462962962963</c:v>
                </c:pt>
                <c:pt idx="9264">
                  <c:v>0.1090162037037037</c:v>
                </c:pt>
                <c:pt idx="9265">
                  <c:v>0.10902777777777778</c:v>
                </c:pt>
                <c:pt idx="9266">
                  <c:v>0.10903935185185186</c:v>
                </c:pt>
                <c:pt idx="9267">
                  <c:v>0.10905092592592593</c:v>
                </c:pt>
                <c:pt idx="9268">
                  <c:v>0.10906249999999999</c:v>
                </c:pt>
                <c:pt idx="9269">
                  <c:v>0.10907407407407409</c:v>
                </c:pt>
                <c:pt idx="9270">
                  <c:v>0.10908564814814814</c:v>
                </c:pt>
                <c:pt idx="9271">
                  <c:v>0.10909722222222222</c:v>
                </c:pt>
                <c:pt idx="9272">
                  <c:v>0.10910879629629629</c:v>
                </c:pt>
                <c:pt idx="9273">
                  <c:v>0.10912037037037037</c:v>
                </c:pt>
                <c:pt idx="9274">
                  <c:v>0.10913194444444445</c:v>
                </c:pt>
                <c:pt idx="9275">
                  <c:v>0.10914351851851851</c:v>
                </c:pt>
                <c:pt idx="9276">
                  <c:v>0.1091550925925926</c:v>
                </c:pt>
                <c:pt idx="9277">
                  <c:v>0.10916666666666668</c:v>
                </c:pt>
                <c:pt idx="9278">
                  <c:v>0.10917824074074074</c:v>
                </c:pt>
                <c:pt idx="9279">
                  <c:v>0.10918981481481482</c:v>
                </c:pt>
                <c:pt idx="9280">
                  <c:v>0.1092013888888889</c:v>
                </c:pt>
                <c:pt idx="9281">
                  <c:v>0.10921296296296296</c:v>
                </c:pt>
                <c:pt idx="9282">
                  <c:v>0.10922453703703704</c:v>
                </c:pt>
                <c:pt idx="9283">
                  <c:v>0.1092361111111111</c:v>
                </c:pt>
                <c:pt idx="9284">
                  <c:v>0.10924768518518518</c:v>
                </c:pt>
                <c:pt idx="9285">
                  <c:v>0.10925925925925926</c:v>
                </c:pt>
                <c:pt idx="9286">
                  <c:v>0.10927083333333333</c:v>
                </c:pt>
                <c:pt idx="9287">
                  <c:v>0.10928240740740741</c:v>
                </c:pt>
                <c:pt idx="9288">
                  <c:v>0.10929398148148149</c:v>
                </c:pt>
                <c:pt idx="9289">
                  <c:v>0.10930555555555554</c:v>
                </c:pt>
                <c:pt idx="9290">
                  <c:v>0.10931712962962963</c:v>
                </c:pt>
                <c:pt idx="9291">
                  <c:v>0.10932870370370369</c:v>
                </c:pt>
                <c:pt idx="9292">
                  <c:v>0.10934027777777777</c:v>
                </c:pt>
                <c:pt idx="9293">
                  <c:v>0.10935185185185185</c:v>
                </c:pt>
                <c:pt idx="9294">
                  <c:v>0.10936342592592592</c:v>
                </c:pt>
                <c:pt idx="9295">
                  <c:v>0.109375</c:v>
                </c:pt>
                <c:pt idx="9296">
                  <c:v>0.10938657407407408</c:v>
                </c:pt>
                <c:pt idx="9297">
                  <c:v>0.10939814814814815</c:v>
                </c:pt>
                <c:pt idx="9298">
                  <c:v>0.10940972222222223</c:v>
                </c:pt>
                <c:pt idx="9299">
                  <c:v>0.10942129629629631</c:v>
                </c:pt>
                <c:pt idx="9300">
                  <c:v>0.10943287037037037</c:v>
                </c:pt>
                <c:pt idx="9301">
                  <c:v>0.10944444444444446</c:v>
                </c:pt>
                <c:pt idx="9302">
                  <c:v>0.10945601851851851</c:v>
                </c:pt>
                <c:pt idx="9303">
                  <c:v>0.10946759259259259</c:v>
                </c:pt>
                <c:pt idx="9304">
                  <c:v>0.10947916666666667</c:v>
                </c:pt>
                <c:pt idx="9305">
                  <c:v>0.10949074074074074</c:v>
                </c:pt>
                <c:pt idx="9306">
                  <c:v>0.10950231481481482</c:v>
                </c:pt>
                <c:pt idx="9307">
                  <c:v>0.1095138888888889</c:v>
                </c:pt>
                <c:pt idx="9308">
                  <c:v>0.10952546296296296</c:v>
                </c:pt>
                <c:pt idx="9309">
                  <c:v>0.10953703703703704</c:v>
                </c:pt>
                <c:pt idx="9310">
                  <c:v>0.1095486111111111</c:v>
                </c:pt>
                <c:pt idx="9311">
                  <c:v>0.10956018518518518</c:v>
                </c:pt>
                <c:pt idx="9312">
                  <c:v>0.10957175925925926</c:v>
                </c:pt>
                <c:pt idx="9313">
                  <c:v>0.10958333333333332</c:v>
                </c:pt>
                <c:pt idx="9314">
                  <c:v>0.1095949074074074</c:v>
                </c:pt>
                <c:pt idx="9315">
                  <c:v>0.10960648148148149</c:v>
                </c:pt>
                <c:pt idx="9316">
                  <c:v>0.10961805555555555</c:v>
                </c:pt>
                <c:pt idx="9317">
                  <c:v>0.10962962962962963</c:v>
                </c:pt>
                <c:pt idx="9318">
                  <c:v>0.10964120370370371</c:v>
                </c:pt>
                <c:pt idx="9319">
                  <c:v>0.10965277777777778</c:v>
                </c:pt>
                <c:pt idx="9320">
                  <c:v>0.10966435185185186</c:v>
                </c:pt>
                <c:pt idx="9321">
                  <c:v>0.10967592592592591</c:v>
                </c:pt>
                <c:pt idx="9322">
                  <c:v>0.10968750000000001</c:v>
                </c:pt>
                <c:pt idx="9323">
                  <c:v>0.10969907407407407</c:v>
                </c:pt>
                <c:pt idx="9324">
                  <c:v>0.10971064814814814</c:v>
                </c:pt>
                <c:pt idx="9325">
                  <c:v>0.10972222222222222</c:v>
                </c:pt>
                <c:pt idx="9326">
                  <c:v>0.1097337962962963</c:v>
                </c:pt>
                <c:pt idx="9327">
                  <c:v>0.10974537037037037</c:v>
                </c:pt>
                <c:pt idx="9328">
                  <c:v>0.10975694444444445</c:v>
                </c:pt>
                <c:pt idx="9329">
                  <c:v>0.10976851851851853</c:v>
                </c:pt>
                <c:pt idx="9330">
                  <c:v>0.1097800925925926</c:v>
                </c:pt>
                <c:pt idx="9331">
                  <c:v>0.10979166666666666</c:v>
                </c:pt>
                <c:pt idx="9332">
                  <c:v>0.10980324074074073</c:v>
                </c:pt>
                <c:pt idx="9333">
                  <c:v>0.10981481481481481</c:v>
                </c:pt>
                <c:pt idx="9334">
                  <c:v>0.10982638888888889</c:v>
                </c:pt>
                <c:pt idx="9335">
                  <c:v>0.10983796296296296</c:v>
                </c:pt>
                <c:pt idx="9336">
                  <c:v>0.10984953703703704</c:v>
                </c:pt>
                <c:pt idx="9337">
                  <c:v>0.10986111111111112</c:v>
                </c:pt>
                <c:pt idx="9338">
                  <c:v>0.10987268518518518</c:v>
                </c:pt>
                <c:pt idx="9339">
                  <c:v>0.10988425925925926</c:v>
                </c:pt>
                <c:pt idx="9340">
                  <c:v>0.10989583333333335</c:v>
                </c:pt>
                <c:pt idx="9341">
                  <c:v>0.10990740740740741</c:v>
                </c:pt>
                <c:pt idx="9342">
                  <c:v>0.10991898148148148</c:v>
                </c:pt>
                <c:pt idx="9343">
                  <c:v>0.10993055555555555</c:v>
                </c:pt>
                <c:pt idx="9344">
                  <c:v>0.10994212962962963</c:v>
                </c:pt>
                <c:pt idx="9345">
                  <c:v>0.10995370370370371</c:v>
                </c:pt>
                <c:pt idx="9346">
                  <c:v>0.10996527777777777</c:v>
                </c:pt>
                <c:pt idx="9347">
                  <c:v>0.10997685185185185</c:v>
                </c:pt>
                <c:pt idx="9348">
                  <c:v>0.10998842592592593</c:v>
                </c:pt>
                <c:pt idx="9349">
                  <c:v>0.11</c:v>
                </c:pt>
                <c:pt idx="9350">
                  <c:v>0.11001157407407407</c:v>
                </c:pt>
                <c:pt idx="9351">
                  <c:v>0.11002314814814813</c:v>
                </c:pt>
                <c:pt idx="9352">
                  <c:v>0.11003472222222221</c:v>
                </c:pt>
                <c:pt idx="9353">
                  <c:v>0.11004629629629629</c:v>
                </c:pt>
                <c:pt idx="9354">
                  <c:v>0.11005787037037036</c:v>
                </c:pt>
                <c:pt idx="9355">
                  <c:v>0.11006944444444444</c:v>
                </c:pt>
                <c:pt idx="9356">
                  <c:v>0.11008101851851852</c:v>
                </c:pt>
                <c:pt idx="9357">
                  <c:v>0.11009259259259259</c:v>
                </c:pt>
                <c:pt idx="9358">
                  <c:v>0.11010416666666667</c:v>
                </c:pt>
                <c:pt idx="9359">
                  <c:v>0.11011574074074075</c:v>
                </c:pt>
                <c:pt idx="9360">
                  <c:v>0.11012731481481482</c:v>
                </c:pt>
                <c:pt idx="9361">
                  <c:v>0.1101388888888889</c:v>
                </c:pt>
                <c:pt idx="9362">
                  <c:v>0.11015046296296298</c:v>
                </c:pt>
                <c:pt idx="9363">
                  <c:v>0.11016203703703703</c:v>
                </c:pt>
                <c:pt idx="9364">
                  <c:v>0.11017361111111111</c:v>
                </c:pt>
                <c:pt idx="9365">
                  <c:v>0.11018518518518518</c:v>
                </c:pt>
                <c:pt idx="9366">
                  <c:v>0.11019675925925926</c:v>
                </c:pt>
                <c:pt idx="9367">
                  <c:v>0.11020833333333334</c:v>
                </c:pt>
                <c:pt idx="9368">
                  <c:v>0.11021990740740741</c:v>
                </c:pt>
                <c:pt idx="9369">
                  <c:v>0.11023148148148149</c:v>
                </c:pt>
                <c:pt idx="9370">
                  <c:v>0.11024305555555557</c:v>
                </c:pt>
                <c:pt idx="9371">
                  <c:v>0.11025462962962962</c:v>
                </c:pt>
                <c:pt idx="9372">
                  <c:v>0.1102662037037037</c:v>
                </c:pt>
                <c:pt idx="9373">
                  <c:v>0.11027777777777777</c:v>
                </c:pt>
                <c:pt idx="9374">
                  <c:v>0.11028935185185185</c:v>
                </c:pt>
                <c:pt idx="9375">
                  <c:v>0.11030092592592593</c:v>
                </c:pt>
                <c:pt idx="9376">
                  <c:v>0.11031249999999999</c:v>
                </c:pt>
                <c:pt idx="9377">
                  <c:v>0.11032407407407407</c:v>
                </c:pt>
                <c:pt idx="9378">
                  <c:v>0.11033564814814815</c:v>
                </c:pt>
                <c:pt idx="9379">
                  <c:v>0.11034722222222222</c:v>
                </c:pt>
                <c:pt idx="9380">
                  <c:v>0.1103587962962963</c:v>
                </c:pt>
                <c:pt idx="9381">
                  <c:v>0.11037037037037038</c:v>
                </c:pt>
                <c:pt idx="9382">
                  <c:v>0.11038194444444445</c:v>
                </c:pt>
                <c:pt idx="9383">
                  <c:v>0.11039351851851853</c:v>
                </c:pt>
                <c:pt idx="9384">
                  <c:v>0.11039351851851853</c:v>
                </c:pt>
                <c:pt idx="9385">
                  <c:v>0.11040509259259258</c:v>
                </c:pt>
                <c:pt idx="9386">
                  <c:v>0.11041666666666666</c:v>
                </c:pt>
                <c:pt idx="9387">
                  <c:v>0.11042824074074074</c:v>
                </c:pt>
                <c:pt idx="9388">
                  <c:v>0.11043981481481481</c:v>
                </c:pt>
                <c:pt idx="9389">
                  <c:v>0.11045138888888889</c:v>
                </c:pt>
                <c:pt idx="9390">
                  <c:v>0.11046296296296297</c:v>
                </c:pt>
                <c:pt idx="9391">
                  <c:v>0.11047453703703704</c:v>
                </c:pt>
                <c:pt idx="9392">
                  <c:v>0.11048611111111112</c:v>
                </c:pt>
                <c:pt idx="9393">
                  <c:v>0.11049768518518517</c:v>
                </c:pt>
                <c:pt idx="9394">
                  <c:v>0.11050925925925925</c:v>
                </c:pt>
                <c:pt idx="9395">
                  <c:v>0.11052083333333333</c:v>
                </c:pt>
                <c:pt idx="9396">
                  <c:v>0.1105324074074074</c:v>
                </c:pt>
                <c:pt idx="9397">
                  <c:v>0.11054398148148148</c:v>
                </c:pt>
                <c:pt idx="9398">
                  <c:v>0.11055555555555556</c:v>
                </c:pt>
                <c:pt idx="9399">
                  <c:v>0.11056712962962963</c:v>
                </c:pt>
                <c:pt idx="9400">
                  <c:v>0.11057870370370371</c:v>
                </c:pt>
                <c:pt idx="9401">
                  <c:v>0.11059027777777779</c:v>
                </c:pt>
                <c:pt idx="9402">
                  <c:v>0.11060185185185185</c:v>
                </c:pt>
                <c:pt idx="9403">
                  <c:v>0.11061342592592593</c:v>
                </c:pt>
                <c:pt idx="9404">
                  <c:v>0.11062499999999999</c:v>
                </c:pt>
                <c:pt idx="9405">
                  <c:v>0.11063657407407408</c:v>
                </c:pt>
                <c:pt idx="9406">
                  <c:v>0.11064814814814815</c:v>
                </c:pt>
                <c:pt idx="9407">
                  <c:v>0.11065972222222221</c:v>
                </c:pt>
                <c:pt idx="9408">
                  <c:v>0.1106712962962963</c:v>
                </c:pt>
                <c:pt idx="9409">
                  <c:v>0.11068287037037038</c:v>
                </c:pt>
                <c:pt idx="9410">
                  <c:v>0.11069444444444444</c:v>
                </c:pt>
                <c:pt idx="9411">
                  <c:v>0.11070601851851852</c:v>
                </c:pt>
                <c:pt idx="9412">
                  <c:v>0.11071759259259258</c:v>
                </c:pt>
                <c:pt idx="9413">
                  <c:v>0.11072916666666667</c:v>
                </c:pt>
                <c:pt idx="9414">
                  <c:v>0.11074074074074074</c:v>
                </c:pt>
                <c:pt idx="9415">
                  <c:v>0.1107523148148148</c:v>
                </c:pt>
                <c:pt idx="9416">
                  <c:v>0.11076388888888888</c:v>
                </c:pt>
                <c:pt idx="9417">
                  <c:v>0.11077546296296296</c:v>
                </c:pt>
                <c:pt idx="9418">
                  <c:v>0.11078703703703703</c:v>
                </c:pt>
                <c:pt idx="9419">
                  <c:v>0.11079861111111111</c:v>
                </c:pt>
                <c:pt idx="9420">
                  <c:v>0.11081018518518519</c:v>
                </c:pt>
                <c:pt idx="9421">
                  <c:v>0.11082175925925926</c:v>
                </c:pt>
                <c:pt idx="9422">
                  <c:v>0.11083333333333334</c:v>
                </c:pt>
                <c:pt idx="9423">
                  <c:v>0.11084490740740742</c:v>
                </c:pt>
                <c:pt idx="9424">
                  <c:v>0.11085648148148149</c:v>
                </c:pt>
                <c:pt idx="9425">
                  <c:v>0.11086805555555555</c:v>
                </c:pt>
                <c:pt idx="9426">
                  <c:v>0.11087962962962962</c:v>
                </c:pt>
                <c:pt idx="9427">
                  <c:v>0.1108912037037037</c:v>
                </c:pt>
                <c:pt idx="9428">
                  <c:v>0.11090277777777778</c:v>
                </c:pt>
                <c:pt idx="9429">
                  <c:v>0.11091435185185185</c:v>
                </c:pt>
                <c:pt idx="9430">
                  <c:v>0.11092592592592593</c:v>
                </c:pt>
                <c:pt idx="9431">
                  <c:v>0.11093750000000001</c:v>
                </c:pt>
                <c:pt idx="9432">
                  <c:v>0.11094907407407407</c:v>
                </c:pt>
                <c:pt idx="9433">
                  <c:v>0.11096064814814814</c:v>
                </c:pt>
                <c:pt idx="9434">
                  <c:v>0.11097222222222221</c:v>
                </c:pt>
                <c:pt idx="9435">
                  <c:v>0.11098379629629629</c:v>
                </c:pt>
                <c:pt idx="9436">
                  <c:v>0.11099537037037037</c:v>
                </c:pt>
                <c:pt idx="9437">
                  <c:v>0.11100694444444444</c:v>
                </c:pt>
                <c:pt idx="9438">
                  <c:v>0.11101851851851852</c:v>
                </c:pt>
                <c:pt idx="9439">
                  <c:v>0.1110300925925926</c:v>
                </c:pt>
                <c:pt idx="9440">
                  <c:v>0.11104166666666666</c:v>
                </c:pt>
                <c:pt idx="9441">
                  <c:v>0.11105324074074074</c:v>
                </c:pt>
                <c:pt idx="9442">
                  <c:v>0.11106481481481482</c:v>
                </c:pt>
                <c:pt idx="9443">
                  <c:v>0.11107638888888889</c:v>
                </c:pt>
                <c:pt idx="9444">
                  <c:v>0.11108796296296297</c:v>
                </c:pt>
                <c:pt idx="9445">
                  <c:v>0.11109953703703705</c:v>
                </c:pt>
                <c:pt idx="9446">
                  <c:v>0.1111111111111111</c:v>
                </c:pt>
                <c:pt idx="9447">
                  <c:v>0.11112268518518519</c:v>
                </c:pt>
                <c:pt idx="9448">
                  <c:v>0.11113425925925925</c:v>
                </c:pt>
                <c:pt idx="9449">
                  <c:v>0.11114583333333333</c:v>
                </c:pt>
                <c:pt idx="9450">
                  <c:v>0.11115740740740741</c:v>
                </c:pt>
                <c:pt idx="9451">
                  <c:v>0.11116898148148148</c:v>
                </c:pt>
                <c:pt idx="9452">
                  <c:v>0.11118055555555556</c:v>
                </c:pt>
                <c:pt idx="9453">
                  <c:v>0.11119212962962964</c:v>
                </c:pt>
                <c:pt idx="9454">
                  <c:v>0.11120370370370369</c:v>
                </c:pt>
                <c:pt idx="9455">
                  <c:v>0.11121527777777777</c:v>
                </c:pt>
                <c:pt idx="9456">
                  <c:v>0.11122685185185184</c:v>
                </c:pt>
                <c:pt idx="9457">
                  <c:v>0.11123842592592592</c:v>
                </c:pt>
                <c:pt idx="9458">
                  <c:v>0.11125</c:v>
                </c:pt>
                <c:pt idx="9459">
                  <c:v>0.11126157407407407</c:v>
                </c:pt>
                <c:pt idx="9460">
                  <c:v>0.11127314814814815</c:v>
                </c:pt>
                <c:pt idx="9461">
                  <c:v>0.11128472222222223</c:v>
                </c:pt>
                <c:pt idx="9462">
                  <c:v>0.1112962962962963</c:v>
                </c:pt>
                <c:pt idx="9463">
                  <c:v>0.11130787037037038</c:v>
                </c:pt>
                <c:pt idx="9464">
                  <c:v>0.11131944444444446</c:v>
                </c:pt>
                <c:pt idx="9465">
                  <c:v>0.11133101851851852</c:v>
                </c:pt>
                <c:pt idx="9466">
                  <c:v>0.1113425925925926</c:v>
                </c:pt>
                <c:pt idx="9467">
                  <c:v>0.11135416666666666</c:v>
                </c:pt>
                <c:pt idx="9468">
                  <c:v>0.11136574074074074</c:v>
                </c:pt>
                <c:pt idx="9469">
                  <c:v>0.11137731481481482</c:v>
                </c:pt>
                <c:pt idx="9470">
                  <c:v>0.11138888888888888</c:v>
                </c:pt>
                <c:pt idx="9471">
                  <c:v>0.11140046296296297</c:v>
                </c:pt>
                <c:pt idx="9472">
                  <c:v>0.11141203703703705</c:v>
                </c:pt>
                <c:pt idx="9473">
                  <c:v>0.11142361111111111</c:v>
                </c:pt>
                <c:pt idx="9474">
                  <c:v>0.11143518518518519</c:v>
                </c:pt>
                <c:pt idx="9475">
                  <c:v>0.11144675925925925</c:v>
                </c:pt>
                <c:pt idx="9476">
                  <c:v>0.11145833333333333</c:v>
                </c:pt>
                <c:pt idx="9477">
                  <c:v>0.11146990740740741</c:v>
                </c:pt>
                <c:pt idx="9478">
                  <c:v>0.11148148148148147</c:v>
                </c:pt>
                <c:pt idx="9479">
                  <c:v>0.11149305555555555</c:v>
                </c:pt>
                <c:pt idx="9480">
                  <c:v>0.11150462962962963</c:v>
                </c:pt>
                <c:pt idx="9481">
                  <c:v>0.1115162037037037</c:v>
                </c:pt>
                <c:pt idx="9482">
                  <c:v>0.11152777777777778</c:v>
                </c:pt>
                <c:pt idx="9483">
                  <c:v>0.11153935185185186</c:v>
                </c:pt>
                <c:pt idx="9484">
                  <c:v>0.11155092592592593</c:v>
                </c:pt>
                <c:pt idx="9485">
                  <c:v>0.11156250000000001</c:v>
                </c:pt>
                <c:pt idx="9486">
                  <c:v>0.11157407407407406</c:v>
                </c:pt>
                <c:pt idx="9487">
                  <c:v>0.11158564814814814</c:v>
                </c:pt>
                <c:pt idx="9488">
                  <c:v>0.11159722222222222</c:v>
                </c:pt>
                <c:pt idx="9489">
                  <c:v>0.11160879629629629</c:v>
                </c:pt>
                <c:pt idx="9490">
                  <c:v>0.11162037037037037</c:v>
                </c:pt>
                <c:pt idx="9491">
                  <c:v>0.11163194444444445</c:v>
                </c:pt>
                <c:pt idx="9492">
                  <c:v>0.11164351851851852</c:v>
                </c:pt>
                <c:pt idx="9493">
                  <c:v>0.1116550925925926</c:v>
                </c:pt>
                <c:pt idx="9494">
                  <c:v>0.11166666666666665</c:v>
                </c:pt>
                <c:pt idx="9495">
                  <c:v>0.11167824074074074</c:v>
                </c:pt>
                <c:pt idx="9496">
                  <c:v>0.11168981481481481</c:v>
                </c:pt>
                <c:pt idx="9497">
                  <c:v>0.11170138888888888</c:v>
                </c:pt>
                <c:pt idx="9498">
                  <c:v>0.11171296296296296</c:v>
                </c:pt>
                <c:pt idx="9499">
                  <c:v>0.11172453703703704</c:v>
                </c:pt>
                <c:pt idx="9500">
                  <c:v>0.11173611111111111</c:v>
                </c:pt>
                <c:pt idx="9501">
                  <c:v>0.11174768518518519</c:v>
                </c:pt>
                <c:pt idx="9502">
                  <c:v>0.11175925925925927</c:v>
                </c:pt>
                <c:pt idx="9503">
                  <c:v>0.11177083333333333</c:v>
                </c:pt>
                <c:pt idx="9504">
                  <c:v>0.11178240740740741</c:v>
                </c:pt>
                <c:pt idx="9505">
                  <c:v>0.11179398148148149</c:v>
                </c:pt>
                <c:pt idx="9506">
                  <c:v>0.11180555555555556</c:v>
                </c:pt>
                <c:pt idx="9507">
                  <c:v>0.11181712962962963</c:v>
                </c:pt>
                <c:pt idx="9508">
                  <c:v>0.11182870370370369</c:v>
                </c:pt>
                <c:pt idx="9509">
                  <c:v>0.11184027777777777</c:v>
                </c:pt>
                <c:pt idx="9510">
                  <c:v>0.11185185185185186</c:v>
                </c:pt>
                <c:pt idx="9511">
                  <c:v>0.11186342592592592</c:v>
                </c:pt>
                <c:pt idx="9512">
                  <c:v>0.111875</c:v>
                </c:pt>
                <c:pt idx="9513">
                  <c:v>0.11188657407407408</c:v>
                </c:pt>
                <c:pt idx="9514">
                  <c:v>0.11189814814814815</c:v>
                </c:pt>
                <c:pt idx="9515">
                  <c:v>0.11190972222222222</c:v>
                </c:pt>
                <c:pt idx="9516">
                  <c:v>0.11192129629629628</c:v>
                </c:pt>
                <c:pt idx="9517">
                  <c:v>0.11193287037037036</c:v>
                </c:pt>
                <c:pt idx="9518">
                  <c:v>0.11194444444444444</c:v>
                </c:pt>
                <c:pt idx="9519">
                  <c:v>0.11195601851851851</c:v>
                </c:pt>
                <c:pt idx="9520">
                  <c:v>0.11196759259259259</c:v>
                </c:pt>
                <c:pt idx="9521">
                  <c:v>0.11197916666666667</c:v>
                </c:pt>
                <c:pt idx="9522">
                  <c:v>0.11199074074074074</c:v>
                </c:pt>
                <c:pt idx="9523">
                  <c:v>0.11200231481481482</c:v>
                </c:pt>
                <c:pt idx="9524">
                  <c:v>0.1120138888888889</c:v>
                </c:pt>
                <c:pt idx="9525">
                  <c:v>0.11202546296296297</c:v>
                </c:pt>
                <c:pt idx="9526">
                  <c:v>0.11203703703703705</c:v>
                </c:pt>
                <c:pt idx="9527">
                  <c:v>0.11204861111111113</c:v>
                </c:pt>
                <c:pt idx="9528">
                  <c:v>0.11206018518518518</c:v>
                </c:pt>
                <c:pt idx="9529">
                  <c:v>0.11207175925925926</c:v>
                </c:pt>
                <c:pt idx="9530">
                  <c:v>0.11208333333333333</c:v>
                </c:pt>
                <c:pt idx="9531">
                  <c:v>0.11209490740740741</c:v>
                </c:pt>
                <c:pt idx="9532">
                  <c:v>0.11210648148148149</c:v>
                </c:pt>
                <c:pt idx="9533">
                  <c:v>0.11211805555555555</c:v>
                </c:pt>
                <c:pt idx="9534">
                  <c:v>0.11212962962962963</c:v>
                </c:pt>
                <c:pt idx="9535">
                  <c:v>0.11214120370370372</c:v>
                </c:pt>
                <c:pt idx="9536">
                  <c:v>0.11215277777777777</c:v>
                </c:pt>
                <c:pt idx="9537">
                  <c:v>0.11216435185185185</c:v>
                </c:pt>
                <c:pt idx="9538">
                  <c:v>0.11217592592592592</c:v>
                </c:pt>
                <c:pt idx="9539">
                  <c:v>0.1121875</c:v>
                </c:pt>
                <c:pt idx="9540">
                  <c:v>0.11219907407407408</c:v>
                </c:pt>
                <c:pt idx="9541">
                  <c:v>0.11221064814814814</c:v>
                </c:pt>
                <c:pt idx="9542">
                  <c:v>0.11222222222222222</c:v>
                </c:pt>
                <c:pt idx="9543">
                  <c:v>0.1122337962962963</c:v>
                </c:pt>
                <c:pt idx="9544">
                  <c:v>0.11224537037037037</c:v>
                </c:pt>
                <c:pt idx="9545">
                  <c:v>0.11225694444444445</c:v>
                </c:pt>
                <c:pt idx="9546">
                  <c:v>0.11226851851851853</c:v>
                </c:pt>
                <c:pt idx="9547">
                  <c:v>0.11228009259259258</c:v>
                </c:pt>
                <c:pt idx="9548">
                  <c:v>0.11229166666666668</c:v>
                </c:pt>
                <c:pt idx="9549">
                  <c:v>0.11230324074074073</c:v>
                </c:pt>
                <c:pt idx="9550">
                  <c:v>0.11231481481481481</c:v>
                </c:pt>
                <c:pt idx="9551">
                  <c:v>0.11232638888888889</c:v>
                </c:pt>
                <c:pt idx="9552">
                  <c:v>0.11233796296296296</c:v>
                </c:pt>
                <c:pt idx="9553">
                  <c:v>0.11234953703703704</c:v>
                </c:pt>
                <c:pt idx="9554">
                  <c:v>0.11236111111111112</c:v>
                </c:pt>
                <c:pt idx="9555">
                  <c:v>0.11237268518518519</c:v>
                </c:pt>
                <c:pt idx="9556">
                  <c:v>0.11238425925925927</c:v>
                </c:pt>
                <c:pt idx="9557">
                  <c:v>0.11239583333333332</c:v>
                </c:pt>
                <c:pt idx="9558">
                  <c:v>0.1124074074074074</c:v>
                </c:pt>
                <c:pt idx="9559">
                  <c:v>0.11241898148148148</c:v>
                </c:pt>
                <c:pt idx="9560">
                  <c:v>0.11243055555555555</c:v>
                </c:pt>
                <c:pt idx="9561">
                  <c:v>0.11244212962962963</c:v>
                </c:pt>
                <c:pt idx="9562">
                  <c:v>0.11245370370370371</c:v>
                </c:pt>
                <c:pt idx="9563">
                  <c:v>0.11246527777777778</c:v>
                </c:pt>
                <c:pt idx="9564">
                  <c:v>0.11247685185185186</c:v>
                </c:pt>
                <c:pt idx="9565">
                  <c:v>0.11248842592592594</c:v>
                </c:pt>
                <c:pt idx="9566">
                  <c:v>0.1125</c:v>
                </c:pt>
                <c:pt idx="9567">
                  <c:v>0.11251157407407408</c:v>
                </c:pt>
                <c:pt idx="9568">
                  <c:v>0.11252314814814814</c:v>
                </c:pt>
                <c:pt idx="9569">
                  <c:v>0.11253472222222222</c:v>
                </c:pt>
                <c:pt idx="9570">
                  <c:v>0.1125462962962963</c:v>
                </c:pt>
                <c:pt idx="9571">
                  <c:v>0.11255787037037036</c:v>
                </c:pt>
                <c:pt idx="9572">
                  <c:v>0.11256944444444444</c:v>
                </c:pt>
                <c:pt idx="9573">
                  <c:v>0.11258101851851852</c:v>
                </c:pt>
                <c:pt idx="9574">
                  <c:v>0.11259259259259259</c:v>
                </c:pt>
                <c:pt idx="9575">
                  <c:v>0.11260416666666667</c:v>
                </c:pt>
                <c:pt idx="9576">
                  <c:v>0.11261574074074072</c:v>
                </c:pt>
                <c:pt idx="9577">
                  <c:v>0.11262731481481481</c:v>
                </c:pt>
                <c:pt idx="9578">
                  <c:v>0.11263888888888889</c:v>
                </c:pt>
                <c:pt idx="9579">
                  <c:v>0.11265046296296295</c:v>
                </c:pt>
                <c:pt idx="9580">
                  <c:v>0.11266203703703703</c:v>
                </c:pt>
                <c:pt idx="9581">
                  <c:v>0.11267361111111111</c:v>
                </c:pt>
                <c:pt idx="9582">
                  <c:v>0.11268518518518518</c:v>
                </c:pt>
                <c:pt idx="9583">
                  <c:v>0.11269675925925926</c:v>
                </c:pt>
                <c:pt idx="9584">
                  <c:v>0.11270833333333334</c:v>
                </c:pt>
                <c:pt idx="9585">
                  <c:v>0.11271990740740741</c:v>
                </c:pt>
                <c:pt idx="9586">
                  <c:v>0.11273148148148149</c:v>
                </c:pt>
                <c:pt idx="9587">
                  <c:v>0.11274305555555557</c:v>
                </c:pt>
                <c:pt idx="9588">
                  <c:v>0.11275462962962964</c:v>
                </c:pt>
                <c:pt idx="9589">
                  <c:v>0.1127662037037037</c:v>
                </c:pt>
                <c:pt idx="9590">
                  <c:v>0.11277777777777777</c:v>
                </c:pt>
                <c:pt idx="9591">
                  <c:v>0.11278935185185185</c:v>
                </c:pt>
                <c:pt idx="9592">
                  <c:v>0.11280092592592593</c:v>
                </c:pt>
                <c:pt idx="9593">
                  <c:v>0.1128125</c:v>
                </c:pt>
                <c:pt idx="9594">
                  <c:v>0.11282407407407408</c:v>
                </c:pt>
                <c:pt idx="9595">
                  <c:v>0.11283564814814816</c:v>
                </c:pt>
                <c:pt idx="9596">
                  <c:v>0.11284722222222222</c:v>
                </c:pt>
                <c:pt idx="9597">
                  <c:v>0.11285879629629629</c:v>
                </c:pt>
                <c:pt idx="9598">
                  <c:v>0.11287037037037036</c:v>
                </c:pt>
                <c:pt idx="9599">
                  <c:v>0.11288194444444444</c:v>
                </c:pt>
                <c:pt idx="9600">
                  <c:v>0.11289351851851852</c:v>
                </c:pt>
                <c:pt idx="9601">
                  <c:v>0.11290509259259258</c:v>
                </c:pt>
                <c:pt idx="9602">
                  <c:v>0.11291666666666667</c:v>
                </c:pt>
                <c:pt idx="9603">
                  <c:v>0.11292824074074075</c:v>
                </c:pt>
                <c:pt idx="9604">
                  <c:v>0.11293981481481481</c:v>
                </c:pt>
                <c:pt idx="9605">
                  <c:v>0.11295138888888889</c:v>
                </c:pt>
                <c:pt idx="9606">
                  <c:v>0.11296296296296297</c:v>
                </c:pt>
                <c:pt idx="9607">
                  <c:v>0.11297453703703704</c:v>
                </c:pt>
                <c:pt idx="9608">
                  <c:v>0.11298611111111112</c:v>
                </c:pt>
                <c:pt idx="9609">
                  <c:v>0.1129976851851852</c:v>
                </c:pt>
                <c:pt idx="9610">
                  <c:v>0.11300925925925925</c:v>
                </c:pt>
                <c:pt idx="9611">
                  <c:v>0.11302083333333333</c:v>
                </c:pt>
                <c:pt idx="9612">
                  <c:v>0.1130324074074074</c:v>
                </c:pt>
                <c:pt idx="9613">
                  <c:v>0.11304398148148148</c:v>
                </c:pt>
                <c:pt idx="9614">
                  <c:v>0.11305555555555556</c:v>
                </c:pt>
                <c:pt idx="9615">
                  <c:v>0.11306712962962963</c:v>
                </c:pt>
                <c:pt idx="9616">
                  <c:v>0.11307870370370371</c:v>
                </c:pt>
                <c:pt idx="9617">
                  <c:v>0.11309027777777779</c:v>
                </c:pt>
                <c:pt idx="9618">
                  <c:v>0.11310185185185184</c:v>
                </c:pt>
                <c:pt idx="9619">
                  <c:v>0.11311342592592592</c:v>
                </c:pt>
                <c:pt idx="9620">
                  <c:v>0.11312499999999999</c:v>
                </c:pt>
                <c:pt idx="9621">
                  <c:v>0.11313657407407407</c:v>
                </c:pt>
                <c:pt idx="9622">
                  <c:v>0.11314814814814815</c:v>
                </c:pt>
                <c:pt idx="9623">
                  <c:v>0.11315972222222222</c:v>
                </c:pt>
                <c:pt idx="9624">
                  <c:v>0.1131712962962963</c:v>
                </c:pt>
                <c:pt idx="9625">
                  <c:v>0.11318287037037038</c:v>
                </c:pt>
                <c:pt idx="9626">
                  <c:v>0.11319444444444444</c:v>
                </c:pt>
                <c:pt idx="9627">
                  <c:v>0.11320601851851853</c:v>
                </c:pt>
                <c:pt idx="9628">
                  <c:v>0.11321759259259261</c:v>
                </c:pt>
                <c:pt idx="9629">
                  <c:v>0.11322916666666666</c:v>
                </c:pt>
                <c:pt idx="9630">
                  <c:v>0.11324074074074075</c:v>
                </c:pt>
                <c:pt idx="9631">
                  <c:v>0.11325231481481481</c:v>
                </c:pt>
                <c:pt idx="9632">
                  <c:v>0.11326388888888889</c:v>
                </c:pt>
                <c:pt idx="9633">
                  <c:v>0.11327546296296297</c:v>
                </c:pt>
                <c:pt idx="9634">
                  <c:v>0.11328703703703703</c:v>
                </c:pt>
                <c:pt idx="9635">
                  <c:v>0.11329861111111111</c:v>
                </c:pt>
                <c:pt idx="9636">
                  <c:v>0.11331018518518519</c:v>
                </c:pt>
                <c:pt idx="9637">
                  <c:v>0.11332175925925925</c:v>
                </c:pt>
                <c:pt idx="9638">
                  <c:v>0.11333333333333334</c:v>
                </c:pt>
                <c:pt idx="9639">
                  <c:v>0.11334490740740739</c:v>
                </c:pt>
                <c:pt idx="9640">
                  <c:v>0.11335648148148147</c:v>
                </c:pt>
                <c:pt idx="9641">
                  <c:v>0.11336805555555556</c:v>
                </c:pt>
                <c:pt idx="9642">
                  <c:v>0.11337962962962962</c:v>
                </c:pt>
                <c:pt idx="9643">
                  <c:v>0.1133912037037037</c:v>
                </c:pt>
                <c:pt idx="9644">
                  <c:v>0.11340277777777778</c:v>
                </c:pt>
                <c:pt idx="9645">
                  <c:v>0.11341435185185185</c:v>
                </c:pt>
                <c:pt idx="9646">
                  <c:v>0.11342592592592593</c:v>
                </c:pt>
                <c:pt idx="9647">
                  <c:v>0.11343750000000001</c:v>
                </c:pt>
                <c:pt idx="9648">
                  <c:v>0.11344907407407408</c:v>
                </c:pt>
                <c:pt idx="9649">
                  <c:v>0.11346064814814816</c:v>
                </c:pt>
                <c:pt idx="9650">
                  <c:v>0.11347222222222221</c:v>
                </c:pt>
                <c:pt idx="9651">
                  <c:v>0.11348379629629629</c:v>
                </c:pt>
                <c:pt idx="9652">
                  <c:v>0.11349537037037037</c:v>
                </c:pt>
                <c:pt idx="9653">
                  <c:v>0.11350694444444444</c:v>
                </c:pt>
                <c:pt idx="9654">
                  <c:v>0.11351851851851852</c:v>
                </c:pt>
                <c:pt idx="9655">
                  <c:v>0.1135300925925926</c:v>
                </c:pt>
                <c:pt idx="9656">
                  <c:v>0.11354166666666667</c:v>
                </c:pt>
                <c:pt idx="9657">
                  <c:v>0.11355324074074075</c:v>
                </c:pt>
                <c:pt idx="9658">
                  <c:v>0.1135648148148148</c:v>
                </c:pt>
                <c:pt idx="9659">
                  <c:v>0.11357638888888888</c:v>
                </c:pt>
                <c:pt idx="9660">
                  <c:v>0.11358796296296296</c:v>
                </c:pt>
                <c:pt idx="9661">
                  <c:v>0.11359953703703703</c:v>
                </c:pt>
                <c:pt idx="9662">
                  <c:v>0.11361111111111111</c:v>
                </c:pt>
                <c:pt idx="9663">
                  <c:v>0.11362268518518519</c:v>
                </c:pt>
                <c:pt idx="9664">
                  <c:v>0.11363425925925925</c:v>
                </c:pt>
                <c:pt idx="9665">
                  <c:v>0.11364583333333333</c:v>
                </c:pt>
                <c:pt idx="9666">
                  <c:v>0.11365740740740742</c:v>
                </c:pt>
                <c:pt idx="9667">
                  <c:v>0.11366898148148148</c:v>
                </c:pt>
                <c:pt idx="9668">
                  <c:v>0.11368055555555556</c:v>
                </c:pt>
                <c:pt idx="9669">
                  <c:v>0.11369212962962964</c:v>
                </c:pt>
                <c:pt idx="9670">
                  <c:v>0.11370370370370371</c:v>
                </c:pt>
                <c:pt idx="9671">
                  <c:v>0.11371527777777778</c:v>
                </c:pt>
                <c:pt idx="9672">
                  <c:v>0.11372685185185184</c:v>
                </c:pt>
                <c:pt idx="9673">
                  <c:v>0.11373842592592592</c:v>
                </c:pt>
                <c:pt idx="9674">
                  <c:v>0.11375</c:v>
                </c:pt>
                <c:pt idx="9675">
                  <c:v>0.11376157407407407</c:v>
                </c:pt>
                <c:pt idx="9676">
                  <c:v>0.11377314814814815</c:v>
                </c:pt>
                <c:pt idx="9677">
                  <c:v>0.11378472222222223</c:v>
                </c:pt>
                <c:pt idx="9678">
                  <c:v>0.1137962962962963</c:v>
                </c:pt>
                <c:pt idx="9679">
                  <c:v>0.11380787037037036</c:v>
                </c:pt>
                <c:pt idx="9680">
                  <c:v>0.11381944444444443</c:v>
                </c:pt>
                <c:pt idx="9681">
                  <c:v>0.11383101851851851</c:v>
                </c:pt>
                <c:pt idx="9682">
                  <c:v>0.11384259259259259</c:v>
                </c:pt>
                <c:pt idx="9683">
                  <c:v>0.11385416666666666</c:v>
                </c:pt>
                <c:pt idx="9684">
                  <c:v>0.11386574074074074</c:v>
                </c:pt>
                <c:pt idx="9685">
                  <c:v>0.11387731481481482</c:v>
                </c:pt>
                <c:pt idx="9686">
                  <c:v>0.11388888888888889</c:v>
                </c:pt>
                <c:pt idx="9687">
                  <c:v>0.11390046296296297</c:v>
                </c:pt>
                <c:pt idx="9688">
                  <c:v>0.11391203703703705</c:v>
                </c:pt>
                <c:pt idx="9689">
                  <c:v>0.11392361111111111</c:v>
                </c:pt>
                <c:pt idx="9690">
                  <c:v>0.11393518518518519</c:v>
                </c:pt>
                <c:pt idx="9691">
                  <c:v>0.11394675925925928</c:v>
                </c:pt>
                <c:pt idx="9692">
                  <c:v>0.11395833333333333</c:v>
                </c:pt>
                <c:pt idx="9693">
                  <c:v>0.11396990740740741</c:v>
                </c:pt>
                <c:pt idx="9694">
                  <c:v>0.11398148148148148</c:v>
                </c:pt>
                <c:pt idx="9695">
                  <c:v>0.11399305555555556</c:v>
                </c:pt>
                <c:pt idx="9696">
                  <c:v>0.11400462962962964</c:v>
                </c:pt>
                <c:pt idx="9697">
                  <c:v>0.1140162037037037</c:v>
                </c:pt>
                <c:pt idx="9698">
                  <c:v>0.11402777777777778</c:v>
                </c:pt>
                <c:pt idx="9699">
                  <c:v>0.11403935185185186</c:v>
                </c:pt>
                <c:pt idx="9700">
                  <c:v>0.11405092592592592</c:v>
                </c:pt>
                <c:pt idx="9701">
                  <c:v>0.1140625</c:v>
                </c:pt>
                <c:pt idx="9702">
                  <c:v>0.11407407407407406</c:v>
                </c:pt>
                <c:pt idx="9703">
                  <c:v>0.11408564814814814</c:v>
                </c:pt>
                <c:pt idx="9704">
                  <c:v>0.11409722222222222</c:v>
                </c:pt>
                <c:pt idx="9705">
                  <c:v>0.11410879629629629</c:v>
                </c:pt>
                <c:pt idx="9706">
                  <c:v>0.11412037037037037</c:v>
                </c:pt>
                <c:pt idx="9707">
                  <c:v>0.11413194444444445</c:v>
                </c:pt>
                <c:pt idx="9708">
                  <c:v>0.11414351851851852</c:v>
                </c:pt>
                <c:pt idx="9709">
                  <c:v>0.1141550925925926</c:v>
                </c:pt>
                <c:pt idx="9710">
                  <c:v>0.11416666666666668</c:v>
                </c:pt>
                <c:pt idx="9711">
                  <c:v>0.11417824074074073</c:v>
                </c:pt>
                <c:pt idx="9712">
                  <c:v>0.11418981481481481</c:v>
                </c:pt>
                <c:pt idx="9713">
                  <c:v>0.11420138888888888</c:v>
                </c:pt>
                <c:pt idx="9714">
                  <c:v>0.11421296296296296</c:v>
                </c:pt>
                <c:pt idx="9715">
                  <c:v>0.11422453703703704</c:v>
                </c:pt>
                <c:pt idx="9716">
                  <c:v>0.11423611111111111</c:v>
                </c:pt>
                <c:pt idx="9717">
                  <c:v>0.11424768518518519</c:v>
                </c:pt>
                <c:pt idx="9718">
                  <c:v>0.11425925925925927</c:v>
                </c:pt>
                <c:pt idx="9719">
                  <c:v>0.11427083333333332</c:v>
                </c:pt>
                <c:pt idx="9720">
                  <c:v>0.11428240740740742</c:v>
                </c:pt>
                <c:pt idx="9721">
                  <c:v>0.11429398148148147</c:v>
                </c:pt>
                <c:pt idx="9722">
                  <c:v>0.11430555555555555</c:v>
                </c:pt>
                <c:pt idx="9723">
                  <c:v>0.11431712962962963</c:v>
                </c:pt>
                <c:pt idx="9724">
                  <c:v>0.1143287037037037</c:v>
                </c:pt>
                <c:pt idx="9725">
                  <c:v>0.11434027777777778</c:v>
                </c:pt>
                <c:pt idx="9726">
                  <c:v>0.11435185185185186</c:v>
                </c:pt>
                <c:pt idx="9727">
                  <c:v>0.11436342592592592</c:v>
                </c:pt>
                <c:pt idx="9728">
                  <c:v>0.114375</c:v>
                </c:pt>
                <c:pt idx="9729">
                  <c:v>0.11438657407407408</c:v>
                </c:pt>
                <c:pt idx="9730">
                  <c:v>0.11439814814814815</c:v>
                </c:pt>
                <c:pt idx="9731">
                  <c:v>0.11440972222222223</c:v>
                </c:pt>
                <c:pt idx="9732">
                  <c:v>0.11442129629629628</c:v>
                </c:pt>
                <c:pt idx="9733">
                  <c:v>0.11443287037037037</c:v>
                </c:pt>
                <c:pt idx="9734">
                  <c:v>0.11444444444444445</c:v>
                </c:pt>
                <c:pt idx="9735">
                  <c:v>0.11445601851851851</c:v>
                </c:pt>
                <c:pt idx="9736">
                  <c:v>0.11446759259259259</c:v>
                </c:pt>
                <c:pt idx="9737">
                  <c:v>0.11447916666666667</c:v>
                </c:pt>
                <c:pt idx="9738">
                  <c:v>0.11449074074074074</c:v>
                </c:pt>
                <c:pt idx="9739">
                  <c:v>0.11450231481481482</c:v>
                </c:pt>
                <c:pt idx="9740">
                  <c:v>0.11451388888888887</c:v>
                </c:pt>
                <c:pt idx="9741">
                  <c:v>0.11452546296296295</c:v>
                </c:pt>
                <c:pt idx="9742">
                  <c:v>0.11453703703703703</c:v>
                </c:pt>
                <c:pt idx="9743">
                  <c:v>0.1145486111111111</c:v>
                </c:pt>
                <c:pt idx="9744">
                  <c:v>0.11456018518518518</c:v>
                </c:pt>
                <c:pt idx="9745">
                  <c:v>0.11457175925925926</c:v>
                </c:pt>
                <c:pt idx="9746">
                  <c:v>0.11458333333333333</c:v>
                </c:pt>
                <c:pt idx="9747">
                  <c:v>0.11459490740740741</c:v>
                </c:pt>
                <c:pt idx="9748">
                  <c:v>0.11460648148148149</c:v>
                </c:pt>
                <c:pt idx="9749">
                  <c:v>0.11461805555555556</c:v>
                </c:pt>
                <c:pt idx="9750">
                  <c:v>0.11462962962962964</c:v>
                </c:pt>
                <c:pt idx="9751">
                  <c:v>0.11464120370370372</c:v>
                </c:pt>
                <c:pt idx="9752">
                  <c:v>0.11465277777777778</c:v>
                </c:pt>
                <c:pt idx="9753">
                  <c:v>0.11466435185185185</c:v>
                </c:pt>
                <c:pt idx="9754">
                  <c:v>0.11467592592592592</c:v>
                </c:pt>
                <c:pt idx="9755">
                  <c:v>0.1146875</c:v>
                </c:pt>
                <c:pt idx="9756">
                  <c:v>0.11469907407407408</c:v>
                </c:pt>
                <c:pt idx="9757">
                  <c:v>0.11471064814814814</c:v>
                </c:pt>
                <c:pt idx="9758">
                  <c:v>0.11472222222222223</c:v>
                </c:pt>
                <c:pt idx="9759">
                  <c:v>0.11473379629629631</c:v>
                </c:pt>
                <c:pt idx="9760">
                  <c:v>0.11474537037037037</c:v>
                </c:pt>
                <c:pt idx="9761">
                  <c:v>0.11475694444444444</c:v>
                </c:pt>
                <c:pt idx="9762">
                  <c:v>0.11476851851851851</c:v>
                </c:pt>
                <c:pt idx="9763">
                  <c:v>0.11478009259259259</c:v>
                </c:pt>
                <c:pt idx="9764">
                  <c:v>0.11479166666666667</c:v>
                </c:pt>
                <c:pt idx="9765">
                  <c:v>0.11480324074074073</c:v>
                </c:pt>
                <c:pt idx="9766">
                  <c:v>0.11481481481481481</c:v>
                </c:pt>
                <c:pt idx="9767">
                  <c:v>0.11482638888888889</c:v>
                </c:pt>
                <c:pt idx="9768">
                  <c:v>0.11483796296296296</c:v>
                </c:pt>
                <c:pt idx="9769">
                  <c:v>0.11484953703703704</c:v>
                </c:pt>
                <c:pt idx="9770">
                  <c:v>0.11486111111111112</c:v>
                </c:pt>
                <c:pt idx="9771">
                  <c:v>0.11487268518518519</c:v>
                </c:pt>
                <c:pt idx="9772">
                  <c:v>0.11488425925925926</c:v>
                </c:pt>
                <c:pt idx="9773">
                  <c:v>0.11489583333333335</c:v>
                </c:pt>
                <c:pt idx="9774">
                  <c:v>0.1149074074074074</c:v>
                </c:pt>
                <c:pt idx="9775">
                  <c:v>0.11491898148148148</c:v>
                </c:pt>
                <c:pt idx="9776">
                  <c:v>0.11493055555555555</c:v>
                </c:pt>
                <c:pt idx="9777">
                  <c:v>0.11494212962962963</c:v>
                </c:pt>
                <c:pt idx="9778">
                  <c:v>0.11495370370370371</c:v>
                </c:pt>
                <c:pt idx="9779">
                  <c:v>0.11496527777777778</c:v>
                </c:pt>
                <c:pt idx="9780">
                  <c:v>0.11497685185185186</c:v>
                </c:pt>
                <c:pt idx="9781">
                  <c:v>0.11498842592592594</c:v>
                </c:pt>
                <c:pt idx="9782">
                  <c:v>0.11499999999999999</c:v>
                </c:pt>
                <c:pt idx="9783">
                  <c:v>0.11501157407407407</c:v>
                </c:pt>
                <c:pt idx="9784">
                  <c:v>0.11502314814814814</c:v>
                </c:pt>
                <c:pt idx="9785">
                  <c:v>0.11503472222222222</c:v>
                </c:pt>
                <c:pt idx="9786">
                  <c:v>0.1150462962962963</c:v>
                </c:pt>
                <c:pt idx="9787">
                  <c:v>0.11505787037037037</c:v>
                </c:pt>
                <c:pt idx="9788">
                  <c:v>0.11506944444444445</c:v>
                </c:pt>
                <c:pt idx="9789">
                  <c:v>0.11508101851851853</c:v>
                </c:pt>
                <c:pt idx="9790">
                  <c:v>0.11509259259259259</c:v>
                </c:pt>
                <c:pt idx="9791">
                  <c:v>0.11510416666666667</c:v>
                </c:pt>
                <c:pt idx="9792">
                  <c:v>0.11511574074074075</c:v>
                </c:pt>
                <c:pt idx="9793">
                  <c:v>0.11512731481481481</c:v>
                </c:pt>
                <c:pt idx="9794">
                  <c:v>0.11513888888888889</c:v>
                </c:pt>
                <c:pt idx="9795">
                  <c:v>0.11515046296296295</c:v>
                </c:pt>
                <c:pt idx="9796">
                  <c:v>0.11516203703703703</c:v>
                </c:pt>
                <c:pt idx="9797">
                  <c:v>0.11516203703703703</c:v>
                </c:pt>
                <c:pt idx="9798">
                  <c:v>0.11518518518518518</c:v>
                </c:pt>
                <c:pt idx="9799">
                  <c:v>0.11518518518518518</c:v>
                </c:pt>
                <c:pt idx="9800">
                  <c:v>0.11519675925925926</c:v>
                </c:pt>
                <c:pt idx="9801">
                  <c:v>0.11520833333333334</c:v>
                </c:pt>
                <c:pt idx="9802">
                  <c:v>0.1152199074074074</c:v>
                </c:pt>
                <c:pt idx="9803">
                  <c:v>0.11523148148148148</c:v>
                </c:pt>
                <c:pt idx="9804">
                  <c:v>0.11524305555555554</c:v>
                </c:pt>
                <c:pt idx="9805">
                  <c:v>0.11525462962962962</c:v>
                </c:pt>
                <c:pt idx="9806">
                  <c:v>0.1152662037037037</c:v>
                </c:pt>
                <c:pt idx="9807">
                  <c:v>0.11527777777777777</c:v>
                </c:pt>
                <c:pt idx="9808">
                  <c:v>0.11528935185185185</c:v>
                </c:pt>
                <c:pt idx="9809">
                  <c:v>0.11530092592592593</c:v>
                </c:pt>
                <c:pt idx="9810">
                  <c:v>0.1153125</c:v>
                </c:pt>
                <c:pt idx="9811">
                  <c:v>0.11532407407407408</c:v>
                </c:pt>
                <c:pt idx="9812">
                  <c:v>0.11533564814814816</c:v>
                </c:pt>
                <c:pt idx="9813">
                  <c:v>0.11534722222222223</c:v>
                </c:pt>
                <c:pt idx="9814">
                  <c:v>0.11535879629629631</c:v>
                </c:pt>
                <c:pt idx="9815">
                  <c:v>0.11537037037037036</c:v>
                </c:pt>
                <c:pt idx="9816">
                  <c:v>0.11538194444444444</c:v>
                </c:pt>
                <c:pt idx="9817">
                  <c:v>0.11539351851851852</c:v>
                </c:pt>
                <c:pt idx="9818">
                  <c:v>0.11540509259259259</c:v>
                </c:pt>
                <c:pt idx="9819">
                  <c:v>0.11541666666666667</c:v>
                </c:pt>
                <c:pt idx="9820">
                  <c:v>0.11542824074074075</c:v>
                </c:pt>
                <c:pt idx="9821">
                  <c:v>0.11543981481481481</c:v>
                </c:pt>
                <c:pt idx="9822">
                  <c:v>0.1154513888888889</c:v>
                </c:pt>
                <c:pt idx="9823">
                  <c:v>0.11546296296296295</c:v>
                </c:pt>
                <c:pt idx="9824">
                  <c:v>0.11547453703703703</c:v>
                </c:pt>
                <c:pt idx="9825">
                  <c:v>0.11548611111111111</c:v>
                </c:pt>
                <c:pt idx="9826">
                  <c:v>0.11549768518518518</c:v>
                </c:pt>
                <c:pt idx="9827">
                  <c:v>0.11550925925925926</c:v>
                </c:pt>
                <c:pt idx="9828">
                  <c:v>0.11552083333333334</c:v>
                </c:pt>
                <c:pt idx="9829">
                  <c:v>0.1155324074074074</c:v>
                </c:pt>
                <c:pt idx="9830">
                  <c:v>0.11554398148148148</c:v>
                </c:pt>
                <c:pt idx="9831">
                  <c:v>0.11555555555555556</c:v>
                </c:pt>
                <c:pt idx="9832">
                  <c:v>0.11556712962962963</c:v>
                </c:pt>
                <c:pt idx="9833">
                  <c:v>0.11557870370370371</c:v>
                </c:pt>
                <c:pt idx="9834">
                  <c:v>0.11559027777777779</c:v>
                </c:pt>
                <c:pt idx="9835">
                  <c:v>0.11560185185185186</c:v>
                </c:pt>
                <c:pt idx="9836">
                  <c:v>0.11561342592592593</c:v>
                </c:pt>
                <c:pt idx="9837">
                  <c:v>0.11562499999999999</c:v>
                </c:pt>
                <c:pt idx="9838">
                  <c:v>0.11563657407407407</c:v>
                </c:pt>
                <c:pt idx="9839">
                  <c:v>0.11564814814814815</c:v>
                </c:pt>
                <c:pt idx="9840">
                  <c:v>0.11565972222222222</c:v>
                </c:pt>
                <c:pt idx="9841">
                  <c:v>0.1156712962962963</c:v>
                </c:pt>
                <c:pt idx="9842">
                  <c:v>0.11568287037037038</c:v>
                </c:pt>
                <c:pt idx="9843">
                  <c:v>0.11569444444444445</c:v>
                </c:pt>
                <c:pt idx="9844">
                  <c:v>0.11570601851851851</c:v>
                </c:pt>
                <c:pt idx="9845">
                  <c:v>0.11571759259259258</c:v>
                </c:pt>
                <c:pt idx="9846">
                  <c:v>0.11572916666666666</c:v>
                </c:pt>
                <c:pt idx="9847">
                  <c:v>0.11574074074074074</c:v>
                </c:pt>
                <c:pt idx="9848">
                  <c:v>0.11575231481481481</c:v>
                </c:pt>
                <c:pt idx="9849">
                  <c:v>0.11576388888888889</c:v>
                </c:pt>
                <c:pt idx="9850">
                  <c:v>0.11577546296296297</c:v>
                </c:pt>
                <c:pt idx="9851">
                  <c:v>0.11578703703703704</c:v>
                </c:pt>
                <c:pt idx="9852">
                  <c:v>0.11579861111111112</c:v>
                </c:pt>
                <c:pt idx="9853">
                  <c:v>0.1158101851851852</c:v>
                </c:pt>
                <c:pt idx="9854">
                  <c:v>0.11582175925925926</c:v>
                </c:pt>
                <c:pt idx="9855">
                  <c:v>0.11583333333333333</c:v>
                </c:pt>
                <c:pt idx="9856">
                  <c:v>0.11584490740740742</c:v>
                </c:pt>
                <c:pt idx="9857">
                  <c:v>0.11585648148148148</c:v>
                </c:pt>
                <c:pt idx="9858">
                  <c:v>0.11586805555555556</c:v>
                </c:pt>
                <c:pt idx="9859">
                  <c:v>0.11587962962962962</c:v>
                </c:pt>
                <c:pt idx="9860">
                  <c:v>0.1158912037037037</c:v>
                </c:pt>
                <c:pt idx="9861">
                  <c:v>0.11590277777777779</c:v>
                </c:pt>
                <c:pt idx="9862">
                  <c:v>0.11591435185185185</c:v>
                </c:pt>
                <c:pt idx="9863">
                  <c:v>0.11592592592592592</c:v>
                </c:pt>
                <c:pt idx="9864">
                  <c:v>0.11593750000000001</c:v>
                </c:pt>
                <c:pt idx="9865">
                  <c:v>0.11594907407407407</c:v>
                </c:pt>
                <c:pt idx="9866">
                  <c:v>0.11596064814814815</c:v>
                </c:pt>
                <c:pt idx="9867">
                  <c:v>0.11597222222222221</c:v>
                </c:pt>
                <c:pt idx="9868">
                  <c:v>0.11598379629629629</c:v>
                </c:pt>
                <c:pt idx="9869">
                  <c:v>0.11599537037037037</c:v>
                </c:pt>
                <c:pt idx="9870">
                  <c:v>0.11600694444444444</c:v>
                </c:pt>
                <c:pt idx="9871">
                  <c:v>0.11601851851851852</c:v>
                </c:pt>
                <c:pt idx="9872">
                  <c:v>0.1160300925925926</c:v>
                </c:pt>
                <c:pt idx="9873">
                  <c:v>0.11604166666666667</c:v>
                </c:pt>
                <c:pt idx="9874">
                  <c:v>0.11605324074074075</c:v>
                </c:pt>
                <c:pt idx="9875">
                  <c:v>0.11606481481481483</c:v>
                </c:pt>
                <c:pt idx="9876">
                  <c:v>0.11607638888888888</c:v>
                </c:pt>
                <c:pt idx="9877">
                  <c:v>0.11608796296296296</c:v>
                </c:pt>
                <c:pt idx="9878">
                  <c:v>0.11609953703703703</c:v>
                </c:pt>
                <c:pt idx="9879">
                  <c:v>0.11611111111111111</c:v>
                </c:pt>
                <c:pt idx="9880">
                  <c:v>0.11612268518518519</c:v>
                </c:pt>
                <c:pt idx="9881">
                  <c:v>0.11613425925925926</c:v>
                </c:pt>
                <c:pt idx="9882">
                  <c:v>0.11614583333333334</c:v>
                </c:pt>
                <c:pt idx="9883">
                  <c:v>0.11615740740740742</c:v>
                </c:pt>
                <c:pt idx="9884">
                  <c:v>0.11616898148148147</c:v>
                </c:pt>
                <c:pt idx="9885">
                  <c:v>0.11618055555555555</c:v>
                </c:pt>
                <c:pt idx="9886">
                  <c:v>0.11619212962962962</c:v>
                </c:pt>
                <c:pt idx="9887">
                  <c:v>0.1162037037037037</c:v>
                </c:pt>
                <c:pt idx="9888">
                  <c:v>0.11621527777777778</c:v>
                </c:pt>
                <c:pt idx="9889">
                  <c:v>0.11622685185185185</c:v>
                </c:pt>
                <c:pt idx="9890">
                  <c:v>0.11623842592592593</c:v>
                </c:pt>
                <c:pt idx="9891">
                  <c:v>0.11625000000000001</c:v>
                </c:pt>
                <c:pt idx="9892">
                  <c:v>0.11626157407407407</c:v>
                </c:pt>
                <c:pt idx="9893">
                  <c:v>0.11627314814814815</c:v>
                </c:pt>
                <c:pt idx="9894">
                  <c:v>0.11628472222222223</c:v>
                </c:pt>
                <c:pt idx="9895">
                  <c:v>0.1162962962962963</c:v>
                </c:pt>
                <c:pt idx="9896">
                  <c:v>0.11630787037037038</c:v>
                </c:pt>
                <c:pt idx="9897">
                  <c:v>0.11631944444444443</c:v>
                </c:pt>
                <c:pt idx="9898">
                  <c:v>0.11633101851851851</c:v>
                </c:pt>
                <c:pt idx="9899">
                  <c:v>0.11634259259259259</c:v>
                </c:pt>
                <c:pt idx="9900">
                  <c:v>0.11635416666666666</c:v>
                </c:pt>
                <c:pt idx="9901">
                  <c:v>0.11636574074074074</c:v>
                </c:pt>
                <c:pt idx="9902">
                  <c:v>0.11637731481481482</c:v>
                </c:pt>
                <c:pt idx="9903">
                  <c:v>0.11638888888888889</c:v>
                </c:pt>
                <c:pt idx="9904">
                  <c:v>0.11640046296296297</c:v>
                </c:pt>
                <c:pt idx="9905">
                  <c:v>0.11641203703703702</c:v>
                </c:pt>
                <c:pt idx="9906">
                  <c:v>0.1164236111111111</c:v>
                </c:pt>
                <c:pt idx="9907">
                  <c:v>0.11643518518518518</c:v>
                </c:pt>
                <c:pt idx="9908">
                  <c:v>0.11644675925925925</c:v>
                </c:pt>
                <c:pt idx="9909">
                  <c:v>0.11645833333333333</c:v>
                </c:pt>
                <c:pt idx="9910">
                  <c:v>0.11646990740740741</c:v>
                </c:pt>
                <c:pt idx="9911">
                  <c:v>0.11648148148148148</c:v>
                </c:pt>
                <c:pt idx="9912">
                  <c:v>0.11649305555555556</c:v>
                </c:pt>
                <c:pt idx="9913">
                  <c:v>0.11650462962962964</c:v>
                </c:pt>
                <c:pt idx="9914">
                  <c:v>0.11651620370370371</c:v>
                </c:pt>
                <c:pt idx="9915">
                  <c:v>0.11652777777777779</c:v>
                </c:pt>
                <c:pt idx="9916">
                  <c:v>0.11653935185185187</c:v>
                </c:pt>
                <c:pt idx="9917">
                  <c:v>0.11655092592592593</c:v>
                </c:pt>
                <c:pt idx="9918">
                  <c:v>0.1165625</c:v>
                </c:pt>
                <c:pt idx="9919">
                  <c:v>0.11657407407407407</c:v>
                </c:pt>
                <c:pt idx="9920">
                  <c:v>0.11658564814814815</c:v>
                </c:pt>
                <c:pt idx="9921">
                  <c:v>0.11659722222222223</c:v>
                </c:pt>
                <c:pt idx="9922">
                  <c:v>0.11660879629629629</c:v>
                </c:pt>
                <c:pt idx="9923">
                  <c:v>0.11662037037037037</c:v>
                </c:pt>
                <c:pt idx="9924">
                  <c:v>0.11663194444444445</c:v>
                </c:pt>
                <c:pt idx="9925">
                  <c:v>0.11664351851851852</c:v>
                </c:pt>
                <c:pt idx="9926">
                  <c:v>0.11665509259259259</c:v>
                </c:pt>
                <c:pt idx="9927">
                  <c:v>0.11666666666666665</c:v>
                </c:pt>
                <c:pt idx="9928">
                  <c:v>0.11667824074074074</c:v>
                </c:pt>
                <c:pt idx="9929">
                  <c:v>0.11668981481481482</c:v>
                </c:pt>
                <c:pt idx="9930">
                  <c:v>0.11670138888888888</c:v>
                </c:pt>
                <c:pt idx="9931">
                  <c:v>0.11671296296296296</c:v>
                </c:pt>
                <c:pt idx="9932">
                  <c:v>0.11672453703703704</c:v>
                </c:pt>
                <c:pt idx="9933">
                  <c:v>0.11673611111111111</c:v>
                </c:pt>
                <c:pt idx="9934">
                  <c:v>0.11674768518518519</c:v>
                </c:pt>
                <c:pt idx="9935">
                  <c:v>0.11675925925925927</c:v>
                </c:pt>
                <c:pt idx="9936">
                  <c:v>0.11677083333333334</c:v>
                </c:pt>
                <c:pt idx="9937">
                  <c:v>0.1167824074074074</c:v>
                </c:pt>
                <c:pt idx="9938">
                  <c:v>0.11679398148148147</c:v>
                </c:pt>
                <c:pt idx="9939">
                  <c:v>0.11680555555555555</c:v>
                </c:pt>
                <c:pt idx="9940">
                  <c:v>0.11681712962962963</c:v>
                </c:pt>
                <c:pt idx="9941">
                  <c:v>0.1168287037037037</c:v>
                </c:pt>
                <c:pt idx="9942">
                  <c:v>0.11684027777777778</c:v>
                </c:pt>
                <c:pt idx="9943">
                  <c:v>0.11685185185185186</c:v>
                </c:pt>
                <c:pt idx="9944">
                  <c:v>0.11686342592592593</c:v>
                </c:pt>
                <c:pt idx="9945">
                  <c:v>0.11687499999999999</c:v>
                </c:pt>
                <c:pt idx="9946">
                  <c:v>0.11688657407407409</c:v>
                </c:pt>
                <c:pt idx="9947">
                  <c:v>0.11689814814814814</c:v>
                </c:pt>
                <c:pt idx="9948">
                  <c:v>0.11690972222222222</c:v>
                </c:pt>
                <c:pt idx="9949">
                  <c:v>0.11692129629629629</c:v>
                </c:pt>
                <c:pt idx="9950">
                  <c:v>0.11693287037037037</c:v>
                </c:pt>
                <c:pt idx="9951">
                  <c:v>0.11694444444444445</c:v>
                </c:pt>
                <c:pt idx="9952">
                  <c:v>0.11695601851851851</c:v>
                </c:pt>
                <c:pt idx="9953">
                  <c:v>0.1169675925925926</c:v>
                </c:pt>
                <c:pt idx="9954">
                  <c:v>0.11697916666666668</c:v>
                </c:pt>
                <c:pt idx="9955">
                  <c:v>0.11699074074074074</c:v>
                </c:pt>
                <c:pt idx="9956">
                  <c:v>0.11700231481481482</c:v>
                </c:pt>
                <c:pt idx="9957">
                  <c:v>0.1170138888888889</c:v>
                </c:pt>
                <c:pt idx="9958">
                  <c:v>0.11702546296296296</c:v>
                </c:pt>
                <c:pt idx="9959">
                  <c:v>0.11703703703703704</c:v>
                </c:pt>
                <c:pt idx="9960">
                  <c:v>0.1170486111111111</c:v>
                </c:pt>
                <c:pt idx="9961">
                  <c:v>0.11706018518518518</c:v>
                </c:pt>
                <c:pt idx="9962">
                  <c:v>0.11707175925925926</c:v>
                </c:pt>
                <c:pt idx="9963">
                  <c:v>0.11708333333333333</c:v>
                </c:pt>
                <c:pt idx="9964">
                  <c:v>0.11709490740740741</c:v>
                </c:pt>
                <c:pt idx="9965">
                  <c:v>0.11710648148148149</c:v>
                </c:pt>
                <c:pt idx="9966">
                  <c:v>0.11711805555555554</c:v>
                </c:pt>
                <c:pt idx="9967">
                  <c:v>0.11712962962962963</c:v>
                </c:pt>
                <c:pt idx="9968">
                  <c:v>0.11714120370370369</c:v>
                </c:pt>
                <c:pt idx="9969">
                  <c:v>0.11715277777777777</c:v>
                </c:pt>
                <c:pt idx="9970">
                  <c:v>0.11716435185185185</c:v>
                </c:pt>
                <c:pt idx="9971">
                  <c:v>0.11717592592592592</c:v>
                </c:pt>
                <c:pt idx="9972">
                  <c:v>0.1171875</c:v>
                </c:pt>
                <c:pt idx="9973">
                  <c:v>0.11719907407407408</c:v>
                </c:pt>
                <c:pt idx="9974">
                  <c:v>0.11721064814814815</c:v>
                </c:pt>
                <c:pt idx="9975">
                  <c:v>0.11722222222222223</c:v>
                </c:pt>
                <c:pt idx="9976">
                  <c:v>0.11723379629629631</c:v>
                </c:pt>
                <c:pt idx="9977">
                  <c:v>0.11724537037037037</c:v>
                </c:pt>
                <c:pt idx="9978">
                  <c:v>0.11725694444444446</c:v>
                </c:pt>
                <c:pt idx="9979">
                  <c:v>0.11726851851851851</c:v>
                </c:pt>
                <c:pt idx="9980">
                  <c:v>0.11728009259259259</c:v>
                </c:pt>
                <c:pt idx="9981">
                  <c:v>0.11729166666666667</c:v>
                </c:pt>
                <c:pt idx="9982">
                  <c:v>0.11730324074074074</c:v>
                </c:pt>
                <c:pt idx="9983">
                  <c:v>0.11731481481481482</c:v>
                </c:pt>
                <c:pt idx="9984">
                  <c:v>0.1173263888888889</c:v>
                </c:pt>
                <c:pt idx="9985">
                  <c:v>0.11733796296296296</c:v>
                </c:pt>
                <c:pt idx="9986">
                  <c:v>0.11734953703703704</c:v>
                </c:pt>
                <c:pt idx="9987">
                  <c:v>0.1173611111111111</c:v>
                </c:pt>
                <c:pt idx="9988">
                  <c:v>0.11737268518518518</c:v>
                </c:pt>
                <c:pt idx="9989">
                  <c:v>0.11738425925925926</c:v>
                </c:pt>
                <c:pt idx="9990">
                  <c:v>0.11739583333333332</c:v>
                </c:pt>
                <c:pt idx="9991">
                  <c:v>0.1174074074074074</c:v>
                </c:pt>
                <c:pt idx="9992">
                  <c:v>0.11741898148148149</c:v>
                </c:pt>
                <c:pt idx="9993">
                  <c:v>0.11743055555555555</c:v>
                </c:pt>
                <c:pt idx="9994">
                  <c:v>0.11744212962962963</c:v>
                </c:pt>
                <c:pt idx="9995">
                  <c:v>0.11745370370370371</c:v>
                </c:pt>
                <c:pt idx="9996">
                  <c:v>0.11746527777777778</c:v>
                </c:pt>
                <c:pt idx="9997">
                  <c:v>0.11747685185185186</c:v>
                </c:pt>
                <c:pt idx="9998">
                  <c:v>0.11748842592592591</c:v>
                </c:pt>
                <c:pt idx="9999">
                  <c:v>0.11750000000000001</c:v>
                </c:pt>
                <c:pt idx="10000">
                  <c:v>0.11751157407407407</c:v>
                </c:pt>
                <c:pt idx="10001">
                  <c:v>0.11752314814814814</c:v>
                </c:pt>
                <c:pt idx="10002">
                  <c:v>0.11753472222222222</c:v>
                </c:pt>
                <c:pt idx="10003">
                  <c:v>0.1175462962962963</c:v>
                </c:pt>
                <c:pt idx="10004">
                  <c:v>0.11755787037037037</c:v>
                </c:pt>
                <c:pt idx="10005">
                  <c:v>0.11756944444444445</c:v>
                </c:pt>
                <c:pt idx="10006">
                  <c:v>0.11758101851851853</c:v>
                </c:pt>
                <c:pt idx="10007">
                  <c:v>0.1175925925925926</c:v>
                </c:pt>
                <c:pt idx="10008">
                  <c:v>0.11760416666666666</c:v>
                </c:pt>
                <c:pt idx="10009">
                  <c:v>0.11761574074074073</c:v>
                </c:pt>
                <c:pt idx="10010">
                  <c:v>0.11762731481481481</c:v>
                </c:pt>
                <c:pt idx="10011">
                  <c:v>0.11763888888888889</c:v>
                </c:pt>
                <c:pt idx="10012">
                  <c:v>0.11765046296296296</c:v>
                </c:pt>
                <c:pt idx="10013">
                  <c:v>0.11766203703703704</c:v>
                </c:pt>
                <c:pt idx="10014">
                  <c:v>0.11767361111111112</c:v>
                </c:pt>
                <c:pt idx="10015">
                  <c:v>0.11768518518518518</c:v>
                </c:pt>
                <c:pt idx="10016">
                  <c:v>0.11769675925925926</c:v>
                </c:pt>
                <c:pt idx="10017">
                  <c:v>0.11770833333333335</c:v>
                </c:pt>
                <c:pt idx="10018">
                  <c:v>0.11771990740740741</c:v>
                </c:pt>
                <c:pt idx="10019">
                  <c:v>0.11773148148148148</c:v>
                </c:pt>
                <c:pt idx="10020">
                  <c:v>0.11774305555555555</c:v>
                </c:pt>
                <c:pt idx="10021">
                  <c:v>0.11775462962962963</c:v>
                </c:pt>
                <c:pt idx="10022">
                  <c:v>0.11776620370370371</c:v>
                </c:pt>
                <c:pt idx="10023">
                  <c:v>0.11777777777777777</c:v>
                </c:pt>
                <c:pt idx="10024">
                  <c:v>0.11778935185185185</c:v>
                </c:pt>
                <c:pt idx="10025">
                  <c:v>0.11780092592592593</c:v>
                </c:pt>
                <c:pt idx="10026">
                  <c:v>0.1178125</c:v>
                </c:pt>
                <c:pt idx="10027">
                  <c:v>0.11782407407407407</c:v>
                </c:pt>
                <c:pt idx="10028">
                  <c:v>0.11783564814814813</c:v>
                </c:pt>
                <c:pt idx="10029">
                  <c:v>0.11784722222222221</c:v>
                </c:pt>
                <c:pt idx="10030">
                  <c:v>0.11785879629629629</c:v>
                </c:pt>
                <c:pt idx="10031">
                  <c:v>0.11787037037037036</c:v>
                </c:pt>
                <c:pt idx="10032">
                  <c:v>0.11788194444444444</c:v>
                </c:pt>
                <c:pt idx="10033">
                  <c:v>0.11789351851851852</c:v>
                </c:pt>
                <c:pt idx="10034">
                  <c:v>0.11790509259259259</c:v>
                </c:pt>
                <c:pt idx="10035">
                  <c:v>0.11791666666666667</c:v>
                </c:pt>
                <c:pt idx="10036">
                  <c:v>0.11792824074074075</c:v>
                </c:pt>
                <c:pt idx="10037">
                  <c:v>0.11793981481481482</c:v>
                </c:pt>
                <c:pt idx="10038">
                  <c:v>0.1179513888888889</c:v>
                </c:pt>
                <c:pt idx="10039">
                  <c:v>0.11796296296296298</c:v>
                </c:pt>
                <c:pt idx="10040">
                  <c:v>0.11797453703703703</c:v>
                </c:pt>
                <c:pt idx="10041">
                  <c:v>0.11798611111111111</c:v>
                </c:pt>
                <c:pt idx="10042">
                  <c:v>0.11799768518518518</c:v>
                </c:pt>
                <c:pt idx="10043">
                  <c:v>0.11800925925925926</c:v>
                </c:pt>
                <c:pt idx="10044">
                  <c:v>0.11802083333333334</c:v>
                </c:pt>
                <c:pt idx="10045">
                  <c:v>0.11803240740740741</c:v>
                </c:pt>
                <c:pt idx="10046">
                  <c:v>0.11804398148148149</c:v>
                </c:pt>
                <c:pt idx="10047">
                  <c:v>0.11805555555555557</c:v>
                </c:pt>
                <c:pt idx="10048">
                  <c:v>0.11806712962962962</c:v>
                </c:pt>
                <c:pt idx="10049">
                  <c:v>0.1180787037037037</c:v>
                </c:pt>
                <c:pt idx="10050">
                  <c:v>0.11809027777777777</c:v>
                </c:pt>
                <c:pt idx="10051">
                  <c:v>0.11810185185185185</c:v>
                </c:pt>
                <c:pt idx="10052">
                  <c:v>0.11811342592592593</c:v>
                </c:pt>
                <c:pt idx="10053">
                  <c:v>0.11812499999999999</c:v>
                </c:pt>
                <c:pt idx="10054">
                  <c:v>0.11813657407407407</c:v>
                </c:pt>
                <c:pt idx="10055">
                  <c:v>0.11814814814814815</c:v>
                </c:pt>
                <c:pt idx="10056">
                  <c:v>0.11815972222222222</c:v>
                </c:pt>
                <c:pt idx="10057">
                  <c:v>0.1181712962962963</c:v>
                </c:pt>
                <c:pt idx="10058">
                  <c:v>0.11818287037037038</c:v>
                </c:pt>
                <c:pt idx="10059">
                  <c:v>0.11819444444444445</c:v>
                </c:pt>
                <c:pt idx="10060">
                  <c:v>0.11820601851851853</c:v>
                </c:pt>
                <c:pt idx="10061">
                  <c:v>0.11821759259259258</c:v>
                </c:pt>
                <c:pt idx="10062">
                  <c:v>0.11822916666666666</c:v>
                </c:pt>
                <c:pt idx="10063">
                  <c:v>0.11824074074074074</c:v>
                </c:pt>
                <c:pt idx="10064">
                  <c:v>0.11825231481481481</c:v>
                </c:pt>
                <c:pt idx="10065">
                  <c:v>0.11826388888888889</c:v>
                </c:pt>
                <c:pt idx="10066">
                  <c:v>0.11827546296296297</c:v>
                </c:pt>
                <c:pt idx="10067">
                  <c:v>0.11828703703703704</c:v>
                </c:pt>
                <c:pt idx="10068">
                  <c:v>0.11829861111111112</c:v>
                </c:pt>
                <c:pt idx="10069">
                  <c:v>0.11831018518518517</c:v>
                </c:pt>
                <c:pt idx="10070">
                  <c:v>0.11832175925925925</c:v>
                </c:pt>
                <c:pt idx="10071">
                  <c:v>0.11833333333333333</c:v>
                </c:pt>
                <c:pt idx="10072">
                  <c:v>0.1183449074074074</c:v>
                </c:pt>
                <c:pt idx="10073">
                  <c:v>0.11835648148148148</c:v>
                </c:pt>
                <c:pt idx="10074">
                  <c:v>0.11836805555555556</c:v>
                </c:pt>
                <c:pt idx="10075">
                  <c:v>0.11837962962962963</c:v>
                </c:pt>
                <c:pt idx="10076">
                  <c:v>0.11839120370370371</c:v>
                </c:pt>
                <c:pt idx="10077">
                  <c:v>0.11840277777777779</c:v>
                </c:pt>
                <c:pt idx="10078">
                  <c:v>0.11841435185185185</c:v>
                </c:pt>
                <c:pt idx="10079">
                  <c:v>0.11842592592592593</c:v>
                </c:pt>
                <c:pt idx="10080">
                  <c:v>0.11843749999999999</c:v>
                </c:pt>
                <c:pt idx="10081">
                  <c:v>0.11844907407407408</c:v>
                </c:pt>
                <c:pt idx="10082">
                  <c:v>0.11846064814814815</c:v>
                </c:pt>
                <c:pt idx="10083">
                  <c:v>0.11847222222222221</c:v>
                </c:pt>
                <c:pt idx="10084">
                  <c:v>0.1184837962962963</c:v>
                </c:pt>
                <c:pt idx="10085">
                  <c:v>0.11849537037037038</c:v>
                </c:pt>
                <c:pt idx="10086">
                  <c:v>0.11850694444444444</c:v>
                </c:pt>
                <c:pt idx="10087">
                  <c:v>0.11851851851851852</c:v>
                </c:pt>
                <c:pt idx="10088">
                  <c:v>0.11853009259259258</c:v>
                </c:pt>
                <c:pt idx="10089">
                  <c:v>0.11854166666666667</c:v>
                </c:pt>
                <c:pt idx="10090">
                  <c:v>0.11855324074074074</c:v>
                </c:pt>
                <c:pt idx="10091">
                  <c:v>0.1185648148148148</c:v>
                </c:pt>
                <c:pt idx="10092">
                  <c:v>0.11857638888888888</c:v>
                </c:pt>
                <c:pt idx="10093">
                  <c:v>0.11858796296296296</c:v>
                </c:pt>
                <c:pt idx="10094">
                  <c:v>0.11859953703703703</c:v>
                </c:pt>
                <c:pt idx="10095">
                  <c:v>0.11861111111111111</c:v>
                </c:pt>
                <c:pt idx="10096">
                  <c:v>0.11862268518518519</c:v>
                </c:pt>
                <c:pt idx="10097">
                  <c:v>0.11863425925925926</c:v>
                </c:pt>
                <c:pt idx="10098">
                  <c:v>0.11864583333333334</c:v>
                </c:pt>
                <c:pt idx="10099">
                  <c:v>0.11865740740740742</c:v>
                </c:pt>
                <c:pt idx="10100">
                  <c:v>0.11866898148148149</c:v>
                </c:pt>
                <c:pt idx="10101">
                  <c:v>0.11868055555555555</c:v>
                </c:pt>
                <c:pt idx="10102">
                  <c:v>0.11869212962962962</c:v>
                </c:pt>
                <c:pt idx="10103">
                  <c:v>0.1187037037037037</c:v>
                </c:pt>
                <c:pt idx="10104">
                  <c:v>0.11871527777777778</c:v>
                </c:pt>
                <c:pt idx="10105">
                  <c:v>0.11872685185185185</c:v>
                </c:pt>
                <c:pt idx="10106">
                  <c:v>0.11873842592592593</c:v>
                </c:pt>
                <c:pt idx="10107">
                  <c:v>0.11875000000000001</c:v>
                </c:pt>
                <c:pt idx="10108">
                  <c:v>0.11876157407407407</c:v>
                </c:pt>
                <c:pt idx="10109">
                  <c:v>0.11877314814814814</c:v>
                </c:pt>
                <c:pt idx="10110">
                  <c:v>0.11878472222222221</c:v>
                </c:pt>
                <c:pt idx="10111">
                  <c:v>0.11879629629629629</c:v>
                </c:pt>
                <c:pt idx="10112">
                  <c:v>0.11880787037037037</c:v>
                </c:pt>
                <c:pt idx="10113">
                  <c:v>0.11881944444444444</c:v>
                </c:pt>
                <c:pt idx="10114">
                  <c:v>0.11883101851851852</c:v>
                </c:pt>
                <c:pt idx="10115">
                  <c:v>0.1188425925925926</c:v>
                </c:pt>
                <c:pt idx="10116">
                  <c:v>0.11885416666666666</c:v>
                </c:pt>
                <c:pt idx="10117">
                  <c:v>0.11886574074074074</c:v>
                </c:pt>
                <c:pt idx="10118">
                  <c:v>0.11887731481481482</c:v>
                </c:pt>
                <c:pt idx="10119">
                  <c:v>0.11888888888888889</c:v>
                </c:pt>
                <c:pt idx="10120">
                  <c:v>0.11890046296296297</c:v>
                </c:pt>
                <c:pt idx="10121">
                  <c:v>0.11891203703703705</c:v>
                </c:pt>
                <c:pt idx="10122">
                  <c:v>0.1189236111111111</c:v>
                </c:pt>
                <c:pt idx="10123">
                  <c:v>0.11893518518518519</c:v>
                </c:pt>
                <c:pt idx="10124">
                  <c:v>0.11894675925925925</c:v>
                </c:pt>
                <c:pt idx="10125">
                  <c:v>0.11895833333333333</c:v>
                </c:pt>
                <c:pt idx="10126">
                  <c:v>0.11896990740740741</c:v>
                </c:pt>
                <c:pt idx="10127">
                  <c:v>0.11898148148148148</c:v>
                </c:pt>
                <c:pt idx="10128">
                  <c:v>0.11899305555555556</c:v>
                </c:pt>
                <c:pt idx="10129">
                  <c:v>0.11900462962962964</c:v>
                </c:pt>
                <c:pt idx="10130">
                  <c:v>0.11901620370370369</c:v>
                </c:pt>
                <c:pt idx="10131">
                  <c:v>0.11902777777777777</c:v>
                </c:pt>
                <c:pt idx="10132">
                  <c:v>0.11903935185185184</c:v>
                </c:pt>
                <c:pt idx="10133">
                  <c:v>0.11905092592592592</c:v>
                </c:pt>
                <c:pt idx="10134">
                  <c:v>0.1190625</c:v>
                </c:pt>
                <c:pt idx="10135">
                  <c:v>0.11907407407407407</c:v>
                </c:pt>
                <c:pt idx="10136">
                  <c:v>0.11908564814814815</c:v>
                </c:pt>
                <c:pt idx="10137">
                  <c:v>0.11909722222222223</c:v>
                </c:pt>
                <c:pt idx="10138">
                  <c:v>0.1191087962962963</c:v>
                </c:pt>
                <c:pt idx="10139">
                  <c:v>0.11912037037037038</c:v>
                </c:pt>
                <c:pt idx="10140">
                  <c:v>0.11913194444444446</c:v>
                </c:pt>
                <c:pt idx="10141">
                  <c:v>0.11914351851851852</c:v>
                </c:pt>
                <c:pt idx="10142">
                  <c:v>0.1191550925925926</c:v>
                </c:pt>
                <c:pt idx="10143">
                  <c:v>0.11916666666666666</c:v>
                </c:pt>
                <c:pt idx="10144">
                  <c:v>0.11917824074074074</c:v>
                </c:pt>
                <c:pt idx="10145">
                  <c:v>0.11918981481481482</c:v>
                </c:pt>
                <c:pt idx="10146">
                  <c:v>0.11920138888888888</c:v>
                </c:pt>
                <c:pt idx="10147">
                  <c:v>0.11921296296296297</c:v>
                </c:pt>
                <c:pt idx="10148">
                  <c:v>0.11922453703703705</c:v>
                </c:pt>
                <c:pt idx="10149">
                  <c:v>0.11923611111111111</c:v>
                </c:pt>
                <c:pt idx="10150">
                  <c:v>0.11924768518518519</c:v>
                </c:pt>
                <c:pt idx="10151">
                  <c:v>0.11925925925925925</c:v>
                </c:pt>
                <c:pt idx="10152">
                  <c:v>0.11927083333333333</c:v>
                </c:pt>
                <c:pt idx="10153">
                  <c:v>0.11928240740740741</c:v>
                </c:pt>
                <c:pt idx="10154">
                  <c:v>0.11929398148148147</c:v>
                </c:pt>
                <c:pt idx="10155">
                  <c:v>0.11930555555555555</c:v>
                </c:pt>
                <c:pt idx="10156">
                  <c:v>0.11931712962962963</c:v>
                </c:pt>
                <c:pt idx="10157">
                  <c:v>0.1193287037037037</c:v>
                </c:pt>
                <c:pt idx="10158">
                  <c:v>0.11934027777777778</c:v>
                </c:pt>
                <c:pt idx="10159">
                  <c:v>0.11935185185185186</c:v>
                </c:pt>
                <c:pt idx="10160">
                  <c:v>0.11936342592592593</c:v>
                </c:pt>
                <c:pt idx="10161">
                  <c:v>0.11937500000000001</c:v>
                </c:pt>
                <c:pt idx="10162">
                  <c:v>0.11938657407407406</c:v>
                </c:pt>
                <c:pt idx="10163">
                  <c:v>0.11939814814814814</c:v>
                </c:pt>
                <c:pt idx="10164">
                  <c:v>0.11940972222222222</c:v>
                </c:pt>
                <c:pt idx="10165">
                  <c:v>0.11942129629629629</c:v>
                </c:pt>
                <c:pt idx="10166">
                  <c:v>0.11943287037037037</c:v>
                </c:pt>
                <c:pt idx="10167">
                  <c:v>0.11944444444444445</c:v>
                </c:pt>
                <c:pt idx="10168">
                  <c:v>0.11945601851851852</c:v>
                </c:pt>
                <c:pt idx="10169">
                  <c:v>0.1194675925925926</c:v>
                </c:pt>
                <c:pt idx="10170">
                  <c:v>0.11947916666666665</c:v>
                </c:pt>
                <c:pt idx="10171">
                  <c:v>0.11949074074074074</c:v>
                </c:pt>
                <c:pt idx="10172">
                  <c:v>0.11950231481481481</c:v>
                </c:pt>
                <c:pt idx="10173">
                  <c:v>0.11951388888888888</c:v>
                </c:pt>
                <c:pt idx="10174">
                  <c:v>0.11952546296296296</c:v>
                </c:pt>
                <c:pt idx="10175">
                  <c:v>0.11953703703703704</c:v>
                </c:pt>
                <c:pt idx="10176">
                  <c:v>0.11954861111111111</c:v>
                </c:pt>
                <c:pt idx="10177">
                  <c:v>0.11956018518518519</c:v>
                </c:pt>
                <c:pt idx="10178">
                  <c:v>0.11957175925925927</c:v>
                </c:pt>
                <c:pt idx="10179">
                  <c:v>0.11958333333333333</c:v>
                </c:pt>
                <c:pt idx="10180">
                  <c:v>0.11959490740740741</c:v>
                </c:pt>
                <c:pt idx="10181">
                  <c:v>0.11960648148148149</c:v>
                </c:pt>
                <c:pt idx="10182">
                  <c:v>0.11961805555555556</c:v>
                </c:pt>
                <c:pt idx="10183">
                  <c:v>0.11962962962962963</c:v>
                </c:pt>
                <c:pt idx="10184">
                  <c:v>0.11964120370370369</c:v>
                </c:pt>
                <c:pt idx="10185">
                  <c:v>0.11965277777777777</c:v>
                </c:pt>
                <c:pt idx="10186">
                  <c:v>0.11966435185185186</c:v>
                </c:pt>
                <c:pt idx="10187">
                  <c:v>0.11967592592592592</c:v>
                </c:pt>
                <c:pt idx="10188">
                  <c:v>0.1196875</c:v>
                </c:pt>
                <c:pt idx="10189">
                  <c:v>0.11969907407407408</c:v>
                </c:pt>
                <c:pt idx="10190">
                  <c:v>0.11971064814814815</c:v>
                </c:pt>
                <c:pt idx="10191">
                  <c:v>0.11972222222222222</c:v>
                </c:pt>
                <c:pt idx="10192">
                  <c:v>0.11973379629629628</c:v>
                </c:pt>
                <c:pt idx="10193">
                  <c:v>0.11974537037037036</c:v>
                </c:pt>
                <c:pt idx="10194">
                  <c:v>0.11975694444444444</c:v>
                </c:pt>
                <c:pt idx="10195">
                  <c:v>0.11976851851851851</c:v>
                </c:pt>
                <c:pt idx="10196">
                  <c:v>0.11978009259259259</c:v>
                </c:pt>
                <c:pt idx="10197">
                  <c:v>0.11979166666666667</c:v>
                </c:pt>
                <c:pt idx="10198">
                  <c:v>0.11980324074074074</c:v>
                </c:pt>
                <c:pt idx="10199">
                  <c:v>0.11981481481481482</c:v>
                </c:pt>
                <c:pt idx="10200">
                  <c:v>0.1198263888888889</c:v>
                </c:pt>
                <c:pt idx="10201">
                  <c:v>0.11983796296296297</c:v>
                </c:pt>
                <c:pt idx="10202">
                  <c:v>0.11984953703703705</c:v>
                </c:pt>
                <c:pt idx="10203">
                  <c:v>0.11986111111111113</c:v>
                </c:pt>
                <c:pt idx="10204">
                  <c:v>0.11987268518518518</c:v>
                </c:pt>
                <c:pt idx="10205">
                  <c:v>0.11988425925925926</c:v>
                </c:pt>
                <c:pt idx="10206">
                  <c:v>0.11989583333333333</c:v>
                </c:pt>
                <c:pt idx="10207">
                  <c:v>0.11990740740740741</c:v>
                </c:pt>
                <c:pt idx="10208">
                  <c:v>0.11991898148148149</c:v>
                </c:pt>
                <c:pt idx="10209">
                  <c:v>0.11993055555555555</c:v>
                </c:pt>
                <c:pt idx="10210">
                  <c:v>0.11994212962962963</c:v>
                </c:pt>
                <c:pt idx="10211">
                  <c:v>0.11995370370370372</c:v>
                </c:pt>
                <c:pt idx="10212">
                  <c:v>0.11996527777777777</c:v>
                </c:pt>
                <c:pt idx="10213">
                  <c:v>0.11997685185185185</c:v>
                </c:pt>
                <c:pt idx="10214">
                  <c:v>0.11998842592592592</c:v>
                </c:pt>
                <c:pt idx="10215">
                  <c:v>0.12</c:v>
                </c:pt>
                <c:pt idx="10216">
                  <c:v>0.12001157407407408</c:v>
                </c:pt>
                <c:pt idx="10217">
                  <c:v>0.12002314814814814</c:v>
                </c:pt>
                <c:pt idx="10218">
                  <c:v>0.12003472222222222</c:v>
                </c:pt>
                <c:pt idx="10219">
                  <c:v>0.1200462962962963</c:v>
                </c:pt>
                <c:pt idx="10220">
                  <c:v>0.12005787037037037</c:v>
                </c:pt>
                <c:pt idx="10221">
                  <c:v>0.12006944444444445</c:v>
                </c:pt>
                <c:pt idx="10222">
                  <c:v>0.12008101851851853</c:v>
                </c:pt>
                <c:pt idx="10223">
                  <c:v>0.12009259259259258</c:v>
                </c:pt>
                <c:pt idx="10224">
                  <c:v>0.12010416666666668</c:v>
                </c:pt>
                <c:pt idx="10225">
                  <c:v>0.12011574074074073</c:v>
                </c:pt>
                <c:pt idx="10226">
                  <c:v>0.12012731481481481</c:v>
                </c:pt>
                <c:pt idx="10227">
                  <c:v>0.12013888888888889</c:v>
                </c:pt>
                <c:pt idx="10228">
                  <c:v>0.12013888888888889</c:v>
                </c:pt>
                <c:pt idx="10229">
                  <c:v>0.12016203703703704</c:v>
                </c:pt>
                <c:pt idx="10230">
                  <c:v>0.12016203703703704</c:v>
                </c:pt>
                <c:pt idx="10231">
                  <c:v>0.12017361111111112</c:v>
                </c:pt>
                <c:pt idx="10232">
                  <c:v>0.12018518518518519</c:v>
                </c:pt>
                <c:pt idx="10233">
                  <c:v>0.12019675925925927</c:v>
                </c:pt>
                <c:pt idx="10234">
                  <c:v>0.12020833333333332</c:v>
                </c:pt>
                <c:pt idx="10235">
                  <c:v>0.1202199074074074</c:v>
                </c:pt>
                <c:pt idx="10236">
                  <c:v>0.12023148148148148</c:v>
                </c:pt>
                <c:pt idx="10237">
                  <c:v>0.12024305555555555</c:v>
                </c:pt>
                <c:pt idx="10238">
                  <c:v>0.12025462962962963</c:v>
                </c:pt>
                <c:pt idx="10239">
                  <c:v>0.12026620370370371</c:v>
                </c:pt>
                <c:pt idx="10240">
                  <c:v>0.12027777777777778</c:v>
                </c:pt>
                <c:pt idx="10241">
                  <c:v>0.12028935185185186</c:v>
                </c:pt>
                <c:pt idx="10242">
                  <c:v>0.12030092592592594</c:v>
                </c:pt>
                <c:pt idx="10243">
                  <c:v>0.1203125</c:v>
                </c:pt>
                <c:pt idx="10244">
                  <c:v>0.12032407407407408</c:v>
                </c:pt>
                <c:pt idx="10245">
                  <c:v>0.12033564814814814</c:v>
                </c:pt>
                <c:pt idx="10246">
                  <c:v>0.12034722222222222</c:v>
                </c:pt>
                <c:pt idx="10247">
                  <c:v>0.1203587962962963</c:v>
                </c:pt>
                <c:pt idx="10248">
                  <c:v>0.12037037037037036</c:v>
                </c:pt>
                <c:pt idx="10249">
                  <c:v>0.12038194444444444</c:v>
                </c:pt>
                <c:pt idx="10250">
                  <c:v>0.12039351851851852</c:v>
                </c:pt>
                <c:pt idx="10251">
                  <c:v>0.12040509259259259</c:v>
                </c:pt>
                <c:pt idx="10252">
                  <c:v>0.12041666666666667</c:v>
                </c:pt>
                <c:pt idx="10253">
                  <c:v>0.12042824074074072</c:v>
                </c:pt>
                <c:pt idx="10254">
                  <c:v>0.12043981481481481</c:v>
                </c:pt>
                <c:pt idx="10255">
                  <c:v>0.12045138888888889</c:v>
                </c:pt>
                <c:pt idx="10256">
                  <c:v>0.12046296296296295</c:v>
                </c:pt>
                <c:pt idx="10257">
                  <c:v>0.12047453703703703</c:v>
                </c:pt>
                <c:pt idx="10258">
                  <c:v>0.12048611111111111</c:v>
                </c:pt>
                <c:pt idx="10259">
                  <c:v>0.12049768518518518</c:v>
                </c:pt>
                <c:pt idx="10260">
                  <c:v>0.12050925925925926</c:v>
                </c:pt>
                <c:pt idx="10261">
                  <c:v>0.12052083333333334</c:v>
                </c:pt>
                <c:pt idx="10262">
                  <c:v>0.12053240740740741</c:v>
                </c:pt>
                <c:pt idx="10263">
                  <c:v>0.12054398148148149</c:v>
                </c:pt>
                <c:pt idx="10264">
                  <c:v>0.12055555555555557</c:v>
                </c:pt>
                <c:pt idx="10265">
                  <c:v>0.12056712962962964</c:v>
                </c:pt>
                <c:pt idx="10266">
                  <c:v>0.1205787037037037</c:v>
                </c:pt>
                <c:pt idx="10267">
                  <c:v>0.12059027777777777</c:v>
                </c:pt>
                <c:pt idx="10268">
                  <c:v>0.12060185185185185</c:v>
                </c:pt>
                <c:pt idx="10269">
                  <c:v>0.12061342592592593</c:v>
                </c:pt>
                <c:pt idx="10270">
                  <c:v>0.120625</c:v>
                </c:pt>
                <c:pt idx="10271">
                  <c:v>0.12063657407407408</c:v>
                </c:pt>
                <c:pt idx="10272">
                  <c:v>0.12064814814814816</c:v>
                </c:pt>
                <c:pt idx="10273">
                  <c:v>0.12065972222222222</c:v>
                </c:pt>
                <c:pt idx="10274">
                  <c:v>0.12067129629629629</c:v>
                </c:pt>
                <c:pt idx="10275">
                  <c:v>0.12068287037037036</c:v>
                </c:pt>
                <c:pt idx="10276">
                  <c:v>0.12069444444444444</c:v>
                </c:pt>
                <c:pt idx="10277">
                  <c:v>0.12070601851851852</c:v>
                </c:pt>
                <c:pt idx="10278">
                  <c:v>0.12071759259259258</c:v>
                </c:pt>
                <c:pt idx="10279">
                  <c:v>0.12072916666666667</c:v>
                </c:pt>
                <c:pt idx="10280">
                  <c:v>0.12074074074074075</c:v>
                </c:pt>
                <c:pt idx="10281">
                  <c:v>0.12075231481481481</c:v>
                </c:pt>
                <c:pt idx="10282">
                  <c:v>0.12076388888888889</c:v>
                </c:pt>
                <c:pt idx="10283">
                  <c:v>0.12077546296296297</c:v>
                </c:pt>
                <c:pt idx="10284">
                  <c:v>0.12078703703703704</c:v>
                </c:pt>
                <c:pt idx="10285">
                  <c:v>0.12079861111111112</c:v>
                </c:pt>
                <c:pt idx="10286">
                  <c:v>0.1208101851851852</c:v>
                </c:pt>
                <c:pt idx="10287">
                  <c:v>0.12082175925925925</c:v>
                </c:pt>
                <c:pt idx="10288">
                  <c:v>0.12083333333333333</c:v>
                </c:pt>
                <c:pt idx="10289">
                  <c:v>0.1208449074074074</c:v>
                </c:pt>
                <c:pt idx="10290">
                  <c:v>0.12085648148148148</c:v>
                </c:pt>
                <c:pt idx="10291">
                  <c:v>0.12086805555555556</c:v>
                </c:pt>
                <c:pt idx="10292">
                  <c:v>0.12087962962962963</c:v>
                </c:pt>
                <c:pt idx="10293">
                  <c:v>0.12089120370370371</c:v>
                </c:pt>
                <c:pt idx="10294">
                  <c:v>0.12090277777777779</c:v>
                </c:pt>
                <c:pt idx="10295">
                  <c:v>0.12091435185185184</c:v>
                </c:pt>
                <c:pt idx="10296">
                  <c:v>0.12092592592592592</c:v>
                </c:pt>
                <c:pt idx="10297">
                  <c:v>0.12093749999999999</c:v>
                </c:pt>
                <c:pt idx="10298">
                  <c:v>0.12094907407407407</c:v>
                </c:pt>
                <c:pt idx="10299">
                  <c:v>0.12096064814814815</c:v>
                </c:pt>
                <c:pt idx="10300">
                  <c:v>0.12097222222222222</c:v>
                </c:pt>
                <c:pt idx="10301">
                  <c:v>0.1209837962962963</c:v>
                </c:pt>
                <c:pt idx="10302">
                  <c:v>0.12099537037037038</c:v>
                </c:pt>
                <c:pt idx="10303">
                  <c:v>0.12100694444444444</c:v>
                </c:pt>
                <c:pt idx="10304">
                  <c:v>0.12101851851851853</c:v>
                </c:pt>
                <c:pt idx="10305">
                  <c:v>0.12103009259259261</c:v>
                </c:pt>
                <c:pt idx="10306">
                  <c:v>0.12104166666666666</c:v>
                </c:pt>
                <c:pt idx="10307">
                  <c:v>0.12105324074074075</c:v>
                </c:pt>
                <c:pt idx="10308">
                  <c:v>0.12106481481481481</c:v>
                </c:pt>
                <c:pt idx="10309">
                  <c:v>0.12107638888888889</c:v>
                </c:pt>
                <c:pt idx="10310">
                  <c:v>0.12108796296296297</c:v>
                </c:pt>
                <c:pt idx="10311">
                  <c:v>0.12109953703703703</c:v>
                </c:pt>
                <c:pt idx="10312">
                  <c:v>0.12111111111111111</c:v>
                </c:pt>
                <c:pt idx="10313">
                  <c:v>0.12112268518518519</c:v>
                </c:pt>
                <c:pt idx="10314">
                  <c:v>0.12113425925925925</c:v>
                </c:pt>
                <c:pt idx="10315">
                  <c:v>0.12114583333333334</c:v>
                </c:pt>
                <c:pt idx="10316">
                  <c:v>0.12115740740740739</c:v>
                </c:pt>
                <c:pt idx="10317">
                  <c:v>0.12116898148148147</c:v>
                </c:pt>
                <c:pt idx="10318">
                  <c:v>0.12118055555555556</c:v>
                </c:pt>
                <c:pt idx="10319">
                  <c:v>0.12119212962962962</c:v>
                </c:pt>
                <c:pt idx="10320">
                  <c:v>0.1212037037037037</c:v>
                </c:pt>
                <c:pt idx="10321">
                  <c:v>0.12121527777777778</c:v>
                </c:pt>
                <c:pt idx="10322">
                  <c:v>0.12122685185185185</c:v>
                </c:pt>
                <c:pt idx="10323">
                  <c:v>0.12123842592592593</c:v>
                </c:pt>
                <c:pt idx="10324">
                  <c:v>0.12125000000000001</c:v>
                </c:pt>
                <c:pt idx="10325">
                  <c:v>0.12126157407407408</c:v>
                </c:pt>
                <c:pt idx="10326">
                  <c:v>0.12127314814814816</c:v>
                </c:pt>
                <c:pt idx="10327">
                  <c:v>0.12128472222222221</c:v>
                </c:pt>
                <c:pt idx="10328">
                  <c:v>0.12129629629629629</c:v>
                </c:pt>
                <c:pt idx="10329">
                  <c:v>0.12130787037037037</c:v>
                </c:pt>
                <c:pt idx="10330">
                  <c:v>0.12131944444444444</c:v>
                </c:pt>
                <c:pt idx="10331">
                  <c:v>0.12133101851851852</c:v>
                </c:pt>
                <c:pt idx="10332">
                  <c:v>0.1213425925925926</c:v>
                </c:pt>
                <c:pt idx="10333">
                  <c:v>0.12135416666666667</c:v>
                </c:pt>
                <c:pt idx="10334">
                  <c:v>0.12136574074074075</c:v>
                </c:pt>
                <c:pt idx="10335">
                  <c:v>0.1213773148148148</c:v>
                </c:pt>
                <c:pt idx="10336">
                  <c:v>0.12138888888888888</c:v>
                </c:pt>
                <c:pt idx="10337">
                  <c:v>0.12140046296296296</c:v>
                </c:pt>
                <c:pt idx="10338">
                  <c:v>0.12141203703703703</c:v>
                </c:pt>
                <c:pt idx="10339">
                  <c:v>0.12142361111111111</c:v>
                </c:pt>
                <c:pt idx="10340">
                  <c:v>0.12143518518518519</c:v>
                </c:pt>
                <c:pt idx="10341">
                  <c:v>0.12144675925925925</c:v>
                </c:pt>
                <c:pt idx="10342">
                  <c:v>0.12145833333333333</c:v>
                </c:pt>
                <c:pt idx="10343">
                  <c:v>0.12146990740740742</c:v>
                </c:pt>
                <c:pt idx="10344">
                  <c:v>0.12148148148148148</c:v>
                </c:pt>
                <c:pt idx="10345">
                  <c:v>0.12149305555555556</c:v>
                </c:pt>
                <c:pt idx="10346">
                  <c:v>0.12150462962962964</c:v>
                </c:pt>
                <c:pt idx="10347">
                  <c:v>0.12151620370370371</c:v>
                </c:pt>
                <c:pt idx="10348">
                  <c:v>0.12152777777777778</c:v>
                </c:pt>
                <c:pt idx="10349">
                  <c:v>0.12153935185185184</c:v>
                </c:pt>
                <c:pt idx="10350">
                  <c:v>0.12155092592592592</c:v>
                </c:pt>
                <c:pt idx="10351">
                  <c:v>0.1215625</c:v>
                </c:pt>
                <c:pt idx="10352">
                  <c:v>0.12157407407407407</c:v>
                </c:pt>
                <c:pt idx="10353">
                  <c:v>0.12158564814814815</c:v>
                </c:pt>
                <c:pt idx="10354">
                  <c:v>0.12159722222222223</c:v>
                </c:pt>
                <c:pt idx="10355">
                  <c:v>0.1216087962962963</c:v>
                </c:pt>
                <c:pt idx="10356">
                  <c:v>0.12162037037037036</c:v>
                </c:pt>
                <c:pt idx="10357">
                  <c:v>0.12163194444444443</c:v>
                </c:pt>
                <c:pt idx="10358">
                  <c:v>0.12164351851851851</c:v>
                </c:pt>
                <c:pt idx="10359">
                  <c:v>0.12165509259259259</c:v>
                </c:pt>
                <c:pt idx="10360">
                  <c:v>0.12166666666666666</c:v>
                </c:pt>
                <c:pt idx="10361">
                  <c:v>0.12167824074074074</c:v>
                </c:pt>
                <c:pt idx="10362">
                  <c:v>0.12168981481481482</c:v>
                </c:pt>
                <c:pt idx="10363">
                  <c:v>0.12170138888888889</c:v>
                </c:pt>
                <c:pt idx="10364">
                  <c:v>0.12171296296296297</c:v>
                </c:pt>
                <c:pt idx="10365">
                  <c:v>0.12172453703703705</c:v>
                </c:pt>
                <c:pt idx="10366">
                  <c:v>0.12173611111111111</c:v>
                </c:pt>
                <c:pt idx="10367">
                  <c:v>0.12174768518518519</c:v>
                </c:pt>
                <c:pt idx="10368">
                  <c:v>0.12175925925925928</c:v>
                </c:pt>
                <c:pt idx="10369">
                  <c:v>0.12177083333333333</c:v>
                </c:pt>
                <c:pt idx="10370">
                  <c:v>0.12178240740740741</c:v>
                </c:pt>
                <c:pt idx="10371">
                  <c:v>0.12179398148148148</c:v>
                </c:pt>
                <c:pt idx="10372">
                  <c:v>0.12180555555555556</c:v>
                </c:pt>
                <c:pt idx="10373">
                  <c:v>0.12181712962962964</c:v>
                </c:pt>
                <c:pt idx="10374">
                  <c:v>0.1218287037037037</c:v>
                </c:pt>
                <c:pt idx="10375">
                  <c:v>0.12184027777777778</c:v>
                </c:pt>
                <c:pt idx="10376">
                  <c:v>0.12185185185185186</c:v>
                </c:pt>
                <c:pt idx="10377">
                  <c:v>0.12186342592592592</c:v>
                </c:pt>
                <c:pt idx="10378">
                  <c:v>0.121875</c:v>
                </c:pt>
                <c:pt idx="10379">
                  <c:v>0.12188657407407406</c:v>
                </c:pt>
                <c:pt idx="10380">
                  <c:v>0.12189814814814814</c:v>
                </c:pt>
                <c:pt idx="10381">
                  <c:v>0.12190972222222222</c:v>
                </c:pt>
                <c:pt idx="10382">
                  <c:v>0.12192129629629629</c:v>
                </c:pt>
                <c:pt idx="10383">
                  <c:v>0.12193287037037037</c:v>
                </c:pt>
                <c:pt idx="10384">
                  <c:v>0.12194444444444445</c:v>
                </c:pt>
                <c:pt idx="10385">
                  <c:v>0.12195601851851852</c:v>
                </c:pt>
                <c:pt idx="10386">
                  <c:v>0.1219675925925926</c:v>
                </c:pt>
                <c:pt idx="10387">
                  <c:v>0.12197916666666668</c:v>
                </c:pt>
                <c:pt idx="10388">
                  <c:v>0.12199074074074073</c:v>
                </c:pt>
                <c:pt idx="10389">
                  <c:v>0.12200231481481481</c:v>
                </c:pt>
                <c:pt idx="10390">
                  <c:v>0.12201388888888888</c:v>
                </c:pt>
                <c:pt idx="10391">
                  <c:v>0.12202546296296296</c:v>
                </c:pt>
                <c:pt idx="10392">
                  <c:v>0.12203703703703704</c:v>
                </c:pt>
                <c:pt idx="10393">
                  <c:v>0.12204861111111111</c:v>
                </c:pt>
                <c:pt idx="10394">
                  <c:v>0.12206018518518519</c:v>
                </c:pt>
                <c:pt idx="10395">
                  <c:v>0.12207175925925927</c:v>
                </c:pt>
                <c:pt idx="10396">
                  <c:v>0.12208333333333332</c:v>
                </c:pt>
                <c:pt idx="10397">
                  <c:v>0.12209490740740742</c:v>
                </c:pt>
                <c:pt idx="10398">
                  <c:v>0.12210648148148147</c:v>
                </c:pt>
                <c:pt idx="10399">
                  <c:v>0.12211805555555555</c:v>
                </c:pt>
                <c:pt idx="10400">
                  <c:v>0.12212962962962963</c:v>
                </c:pt>
                <c:pt idx="10401">
                  <c:v>0.1221412037037037</c:v>
                </c:pt>
                <c:pt idx="10402">
                  <c:v>0.12215277777777778</c:v>
                </c:pt>
                <c:pt idx="10403">
                  <c:v>0.12216435185185186</c:v>
                </c:pt>
                <c:pt idx="10404">
                  <c:v>0.12217592592592592</c:v>
                </c:pt>
                <c:pt idx="10405">
                  <c:v>0.1221875</c:v>
                </c:pt>
                <c:pt idx="10406">
                  <c:v>0.12219907407407408</c:v>
                </c:pt>
                <c:pt idx="10407">
                  <c:v>0.12221064814814815</c:v>
                </c:pt>
                <c:pt idx="10408">
                  <c:v>0.12222222222222223</c:v>
                </c:pt>
                <c:pt idx="10409">
                  <c:v>0.12223379629629628</c:v>
                </c:pt>
                <c:pt idx="10410">
                  <c:v>0.12224537037037037</c:v>
                </c:pt>
                <c:pt idx="10411">
                  <c:v>0.12225694444444445</c:v>
                </c:pt>
                <c:pt idx="10412">
                  <c:v>0.12226851851851851</c:v>
                </c:pt>
                <c:pt idx="10413">
                  <c:v>0.12228009259259259</c:v>
                </c:pt>
                <c:pt idx="10414">
                  <c:v>0.12229166666666667</c:v>
                </c:pt>
                <c:pt idx="10415">
                  <c:v>0.12230324074074074</c:v>
                </c:pt>
                <c:pt idx="10416">
                  <c:v>0.12231481481481482</c:v>
                </c:pt>
                <c:pt idx="10417">
                  <c:v>0.12232638888888887</c:v>
                </c:pt>
                <c:pt idx="10418">
                  <c:v>0.12233796296296295</c:v>
                </c:pt>
                <c:pt idx="10419">
                  <c:v>0.12234953703703703</c:v>
                </c:pt>
                <c:pt idx="10420">
                  <c:v>0.1223611111111111</c:v>
                </c:pt>
                <c:pt idx="10421">
                  <c:v>0.12237268518518518</c:v>
                </c:pt>
                <c:pt idx="10422">
                  <c:v>0.12238425925925926</c:v>
                </c:pt>
                <c:pt idx="10423">
                  <c:v>0.12239583333333333</c:v>
                </c:pt>
                <c:pt idx="10424">
                  <c:v>0.12240740740740741</c:v>
                </c:pt>
                <c:pt idx="10425">
                  <c:v>0.12241898148148149</c:v>
                </c:pt>
                <c:pt idx="10426">
                  <c:v>0.12243055555555556</c:v>
                </c:pt>
                <c:pt idx="10427">
                  <c:v>0.12244212962962964</c:v>
                </c:pt>
                <c:pt idx="10428">
                  <c:v>0.12245370370370372</c:v>
                </c:pt>
                <c:pt idx="10429">
                  <c:v>0.12246527777777778</c:v>
                </c:pt>
                <c:pt idx="10430">
                  <c:v>0.12247685185185185</c:v>
                </c:pt>
                <c:pt idx="10431">
                  <c:v>0.12248842592592592</c:v>
                </c:pt>
                <c:pt idx="10432">
                  <c:v>0.1225</c:v>
                </c:pt>
                <c:pt idx="10433">
                  <c:v>0.12251157407407408</c:v>
                </c:pt>
                <c:pt idx="10434">
                  <c:v>0.12252314814814814</c:v>
                </c:pt>
                <c:pt idx="10435">
                  <c:v>0.12253472222222223</c:v>
                </c:pt>
                <c:pt idx="10436">
                  <c:v>0.12254629629629631</c:v>
                </c:pt>
                <c:pt idx="10437">
                  <c:v>0.12255787037037037</c:v>
                </c:pt>
                <c:pt idx="10438">
                  <c:v>0.12256944444444444</c:v>
                </c:pt>
                <c:pt idx="10439">
                  <c:v>0.12258101851851851</c:v>
                </c:pt>
                <c:pt idx="10440">
                  <c:v>0.12259259259259259</c:v>
                </c:pt>
                <c:pt idx="10441">
                  <c:v>0.12260416666666667</c:v>
                </c:pt>
                <c:pt idx="10442">
                  <c:v>0.12261574074074073</c:v>
                </c:pt>
                <c:pt idx="10443">
                  <c:v>0.12262731481481481</c:v>
                </c:pt>
                <c:pt idx="10444">
                  <c:v>0.12263888888888889</c:v>
                </c:pt>
                <c:pt idx="10445">
                  <c:v>0.12265046296296296</c:v>
                </c:pt>
                <c:pt idx="10446">
                  <c:v>0.12266203703703704</c:v>
                </c:pt>
                <c:pt idx="10447">
                  <c:v>0.12267361111111112</c:v>
                </c:pt>
                <c:pt idx="10448">
                  <c:v>0.12268518518518519</c:v>
                </c:pt>
                <c:pt idx="10449">
                  <c:v>0.12269675925925926</c:v>
                </c:pt>
                <c:pt idx="10450">
                  <c:v>0.12270833333333335</c:v>
                </c:pt>
                <c:pt idx="10451">
                  <c:v>0.1227199074074074</c:v>
                </c:pt>
                <c:pt idx="10452">
                  <c:v>0.12273148148148148</c:v>
                </c:pt>
                <c:pt idx="10453">
                  <c:v>0.12274305555555555</c:v>
                </c:pt>
                <c:pt idx="10454">
                  <c:v>0.12275462962962963</c:v>
                </c:pt>
                <c:pt idx="10455">
                  <c:v>0.12276620370370371</c:v>
                </c:pt>
                <c:pt idx="10456">
                  <c:v>0.12277777777777778</c:v>
                </c:pt>
                <c:pt idx="10457">
                  <c:v>0.12278935185185186</c:v>
                </c:pt>
                <c:pt idx="10458">
                  <c:v>0.12280092592592594</c:v>
                </c:pt>
                <c:pt idx="10459">
                  <c:v>0.12281249999999999</c:v>
                </c:pt>
                <c:pt idx="10460">
                  <c:v>0.12282407407407407</c:v>
                </c:pt>
                <c:pt idx="10461">
                  <c:v>0.12283564814814814</c:v>
                </c:pt>
                <c:pt idx="10462">
                  <c:v>0.12284722222222222</c:v>
                </c:pt>
                <c:pt idx="10463">
                  <c:v>0.1228587962962963</c:v>
                </c:pt>
                <c:pt idx="10464">
                  <c:v>0.12287037037037037</c:v>
                </c:pt>
                <c:pt idx="10465">
                  <c:v>0.12288194444444445</c:v>
                </c:pt>
                <c:pt idx="10466">
                  <c:v>0.12289351851851853</c:v>
                </c:pt>
                <c:pt idx="10467">
                  <c:v>0.12290509259259259</c:v>
                </c:pt>
                <c:pt idx="10468">
                  <c:v>0.12291666666666667</c:v>
                </c:pt>
                <c:pt idx="10469">
                  <c:v>0.12292824074074075</c:v>
                </c:pt>
                <c:pt idx="10470">
                  <c:v>0.12293981481481481</c:v>
                </c:pt>
                <c:pt idx="10471">
                  <c:v>0.12295138888888889</c:v>
                </c:pt>
                <c:pt idx="10472">
                  <c:v>0.12296296296296295</c:v>
                </c:pt>
                <c:pt idx="10473">
                  <c:v>0.12297453703703703</c:v>
                </c:pt>
                <c:pt idx="10474">
                  <c:v>0.12298611111111112</c:v>
                </c:pt>
                <c:pt idx="10475">
                  <c:v>0.12299768518518518</c:v>
                </c:pt>
                <c:pt idx="10476">
                  <c:v>0.12300925925925926</c:v>
                </c:pt>
                <c:pt idx="10477">
                  <c:v>0.12302083333333334</c:v>
                </c:pt>
                <c:pt idx="10478">
                  <c:v>0.1230324074074074</c:v>
                </c:pt>
                <c:pt idx="10479">
                  <c:v>0.12304398148148148</c:v>
                </c:pt>
                <c:pt idx="10480">
                  <c:v>0.12305555555555554</c:v>
                </c:pt>
                <c:pt idx="10481">
                  <c:v>0.12306712962962962</c:v>
                </c:pt>
                <c:pt idx="10482">
                  <c:v>0.1230787037037037</c:v>
                </c:pt>
                <c:pt idx="10483">
                  <c:v>0.12309027777777777</c:v>
                </c:pt>
                <c:pt idx="10484">
                  <c:v>0.12310185185185185</c:v>
                </c:pt>
                <c:pt idx="10485">
                  <c:v>0.12311342592592593</c:v>
                </c:pt>
                <c:pt idx="10486">
                  <c:v>0.123125</c:v>
                </c:pt>
                <c:pt idx="10487">
                  <c:v>0.12313657407407408</c:v>
                </c:pt>
                <c:pt idx="10488">
                  <c:v>0.12314814814814816</c:v>
                </c:pt>
                <c:pt idx="10489">
                  <c:v>0.12315972222222223</c:v>
                </c:pt>
                <c:pt idx="10490">
                  <c:v>0.12317129629629631</c:v>
                </c:pt>
                <c:pt idx="10491">
                  <c:v>0.12318287037037036</c:v>
                </c:pt>
                <c:pt idx="10492">
                  <c:v>0.12319444444444444</c:v>
                </c:pt>
                <c:pt idx="10493">
                  <c:v>0.12320601851851852</c:v>
                </c:pt>
                <c:pt idx="10494">
                  <c:v>0.12321759259259259</c:v>
                </c:pt>
                <c:pt idx="10495">
                  <c:v>0.12322916666666667</c:v>
                </c:pt>
                <c:pt idx="10496">
                  <c:v>0.12324074074074075</c:v>
                </c:pt>
                <c:pt idx="10497">
                  <c:v>0.12325231481481481</c:v>
                </c:pt>
                <c:pt idx="10498">
                  <c:v>0.1232638888888889</c:v>
                </c:pt>
                <c:pt idx="10499">
                  <c:v>0.12327546296296295</c:v>
                </c:pt>
                <c:pt idx="10500">
                  <c:v>0.12328703703703703</c:v>
                </c:pt>
                <c:pt idx="10501">
                  <c:v>0.12329861111111111</c:v>
                </c:pt>
                <c:pt idx="10502">
                  <c:v>0.12331018518518518</c:v>
                </c:pt>
                <c:pt idx="10503">
                  <c:v>0.12332175925925926</c:v>
                </c:pt>
                <c:pt idx="10504">
                  <c:v>0.12333333333333334</c:v>
                </c:pt>
                <c:pt idx="10505">
                  <c:v>0.1233449074074074</c:v>
                </c:pt>
                <c:pt idx="10506">
                  <c:v>0.12335648148148148</c:v>
                </c:pt>
                <c:pt idx="10507">
                  <c:v>0.12336805555555556</c:v>
                </c:pt>
                <c:pt idx="10508">
                  <c:v>0.12337962962962963</c:v>
                </c:pt>
                <c:pt idx="10509">
                  <c:v>0.12339120370370371</c:v>
                </c:pt>
                <c:pt idx="10510">
                  <c:v>0.12340277777777779</c:v>
                </c:pt>
                <c:pt idx="10511">
                  <c:v>0.12341435185185186</c:v>
                </c:pt>
                <c:pt idx="10512">
                  <c:v>0.12342592592592593</c:v>
                </c:pt>
                <c:pt idx="10513">
                  <c:v>0.12343749999999999</c:v>
                </c:pt>
                <c:pt idx="10514">
                  <c:v>0.12344907407407407</c:v>
                </c:pt>
                <c:pt idx="10515">
                  <c:v>0.12346064814814815</c:v>
                </c:pt>
                <c:pt idx="10516">
                  <c:v>0.12347222222222222</c:v>
                </c:pt>
                <c:pt idx="10517">
                  <c:v>0.1234837962962963</c:v>
                </c:pt>
                <c:pt idx="10518">
                  <c:v>0.12349537037037038</c:v>
                </c:pt>
                <c:pt idx="10519">
                  <c:v>0.12350694444444445</c:v>
                </c:pt>
                <c:pt idx="10520">
                  <c:v>0.12351851851851851</c:v>
                </c:pt>
                <c:pt idx="10521">
                  <c:v>0.12353009259259258</c:v>
                </c:pt>
                <c:pt idx="10522">
                  <c:v>0.12354166666666666</c:v>
                </c:pt>
                <c:pt idx="10523">
                  <c:v>0.12355324074074074</c:v>
                </c:pt>
                <c:pt idx="10524">
                  <c:v>0.12356481481481481</c:v>
                </c:pt>
                <c:pt idx="10525">
                  <c:v>0.12357638888888889</c:v>
                </c:pt>
                <c:pt idx="10526">
                  <c:v>0.12358796296296297</c:v>
                </c:pt>
                <c:pt idx="10527">
                  <c:v>0.12359953703703704</c:v>
                </c:pt>
                <c:pt idx="10528">
                  <c:v>0.12361111111111112</c:v>
                </c:pt>
                <c:pt idx="10529">
                  <c:v>0.1236226851851852</c:v>
                </c:pt>
                <c:pt idx="10530">
                  <c:v>0.12363425925925926</c:v>
                </c:pt>
                <c:pt idx="10531">
                  <c:v>0.12364583333333333</c:v>
                </c:pt>
                <c:pt idx="10532">
                  <c:v>0.12365740740740742</c:v>
                </c:pt>
                <c:pt idx="10533">
                  <c:v>0.12366898148148148</c:v>
                </c:pt>
                <c:pt idx="10534">
                  <c:v>0.12368055555555556</c:v>
                </c:pt>
                <c:pt idx="10535">
                  <c:v>0.12369212962962962</c:v>
                </c:pt>
                <c:pt idx="10536">
                  <c:v>0.1237037037037037</c:v>
                </c:pt>
                <c:pt idx="10537">
                  <c:v>0.12371527777777779</c:v>
                </c:pt>
                <c:pt idx="10538">
                  <c:v>0.12372685185185185</c:v>
                </c:pt>
                <c:pt idx="10539">
                  <c:v>0.12373842592592592</c:v>
                </c:pt>
                <c:pt idx="10540">
                  <c:v>0.12375000000000001</c:v>
                </c:pt>
                <c:pt idx="10541">
                  <c:v>0.12376157407407407</c:v>
                </c:pt>
                <c:pt idx="10542">
                  <c:v>0.12377314814814815</c:v>
                </c:pt>
                <c:pt idx="10543">
                  <c:v>0.12378472222222221</c:v>
                </c:pt>
                <c:pt idx="10544">
                  <c:v>0.12379629629629629</c:v>
                </c:pt>
                <c:pt idx="10545">
                  <c:v>0.12380787037037037</c:v>
                </c:pt>
                <c:pt idx="10546">
                  <c:v>0.12381944444444444</c:v>
                </c:pt>
                <c:pt idx="10547">
                  <c:v>0.12383101851851852</c:v>
                </c:pt>
                <c:pt idx="10548">
                  <c:v>0.1238425925925926</c:v>
                </c:pt>
                <c:pt idx="10549">
                  <c:v>0.12385416666666667</c:v>
                </c:pt>
                <c:pt idx="10550">
                  <c:v>0.12386574074074075</c:v>
                </c:pt>
                <c:pt idx="10551">
                  <c:v>0.12387731481481483</c:v>
                </c:pt>
                <c:pt idx="10552">
                  <c:v>0.12388888888888888</c:v>
                </c:pt>
                <c:pt idx="10553">
                  <c:v>0.12390046296296296</c:v>
                </c:pt>
                <c:pt idx="10554">
                  <c:v>0.12391203703703703</c:v>
                </c:pt>
                <c:pt idx="10555">
                  <c:v>0.12392361111111111</c:v>
                </c:pt>
                <c:pt idx="10556">
                  <c:v>0.12393518518518519</c:v>
                </c:pt>
                <c:pt idx="10557">
                  <c:v>0.12394675925925926</c:v>
                </c:pt>
                <c:pt idx="10558">
                  <c:v>0.12395833333333334</c:v>
                </c:pt>
                <c:pt idx="10559">
                  <c:v>0.12396990740740742</c:v>
                </c:pt>
                <c:pt idx="10560">
                  <c:v>0.12398148148148147</c:v>
                </c:pt>
                <c:pt idx="10561">
                  <c:v>0.12399305555555555</c:v>
                </c:pt>
                <c:pt idx="10562">
                  <c:v>0.12400462962962962</c:v>
                </c:pt>
                <c:pt idx="10563">
                  <c:v>0.1240162037037037</c:v>
                </c:pt>
                <c:pt idx="10564">
                  <c:v>0.12402777777777778</c:v>
                </c:pt>
                <c:pt idx="10565">
                  <c:v>0.12403935185185185</c:v>
                </c:pt>
                <c:pt idx="10566">
                  <c:v>0.12405092592592593</c:v>
                </c:pt>
                <c:pt idx="10567">
                  <c:v>0.12406250000000001</c:v>
                </c:pt>
                <c:pt idx="10568">
                  <c:v>0.12407407407407407</c:v>
                </c:pt>
                <c:pt idx="10569">
                  <c:v>0.12408564814814815</c:v>
                </c:pt>
                <c:pt idx="10570">
                  <c:v>0.12409722222222223</c:v>
                </c:pt>
                <c:pt idx="10571">
                  <c:v>0.1241087962962963</c:v>
                </c:pt>
                <c:pt idx="10572">
                  <c:v>0.12412037037037038</c:v>
                </c:pt>
                <c:pt idx="10573">
                  <c:v>0.12413194444444443</c:v>
                </c:pt>
                <c:pt idx="10574">
                  <c:v>0.12414351851851851</c:v>
                </c:pt>
                <c:pt idx="10575">
                  <c:v>0.12415509259259259</c:v>
                </c:pt>
                <c:pt idx="10576">
                  <c:v>0.12416666666666666</c:v>
                </c:pt>
                <c:pt idx="10577">
                  <c:v>0.12417824074074074</c:v>
                </c:pt>
                <c:pt idx="10578">
                  <c:v>0.12418981481481482</c:v>
                </c:pt>
                <c:pt idx="10579">
                  <c:v>0.12420138888888889</c:v>
                </c:pt>
                <c:pt idx="10580">
                  <c:v>0.12421296296296297</c:v>
                </c:pt>
                <c:pt idx="10581">
                  <c:v>0.12422453703703702</c:v>
                </c:pt>
                <c:pt idx="10582">
                  <c:v>0.1242361111111111</c:v>
                </c:pt>
                <c:pt idx="10583">
                  <c:v>0.12424768518518518</c:v>
                </c:pt>
                <c:pt idx="10584">
                  <c:v>0.12425925925925925</c:v>
                </c:pt>
                <c:pt idx="10585">
                  <c:v>0.12427083333333333</c:v>
                </c:pt>
                <c:pt idx="10586">
                  <c:v>0.12428240740740741</c:v>
                </c:pt>
                <c:pt idx="10587">
                  <c:v>0.12429398148148148</c:v>
                </c:pt>
                <c:pt idx="10588">
                  <c:v>0.12430555555555556</c:v>
                </c:pt>
                <c:pt idx="10589">
                  <c:v>0.12431712962962964</c:v>
                </c:pt>
                <c:pt idx="10590">
                  <c:v>0.12432870370370371</c:v>
                </c:pt>
                <c:pt idx="10591">
                  <c:v>0.12434027777777779</c:v>
                </c:pt>
                <c:pt idx="10592">
                  <c:v>0.12435185185185187</c:v>
                </c:pt>
                <c:pt idx="10593">
                  <c:v>0.12436342592592593</c:v>
                </c:pt>
                <c:pt idx="10594">
                  <c:v>0.124375</c:v>
                </c:pt>
                <c:pt idx="10595">
                  <c:v>0.12438657407407407</c:v>
                </c:pt>
                <c:pt idx="10596">
                  <c:v>0.12439814814814815</c:v>
                </c:pt>
                <c:pt idx="10597">
                  <c:v>0.12440972222222223</c:v>
                </c:pt>
                <c:pt idx="10598">
                  <c:v>0.12442129629629629</c:v>
                </c:pt>
                <c:pt idx="10599">
                  <c:v>0.12443287037037037</c:v>
                </c:pt>
                <c:pt idx="10600">
                  <c:v>0.12444444444444445</c:v>
                </c:pt>
                <c:pt idx="10601">
                  <c:v>0.12445601851851852</c:v>
                </c:pt>
                <c:pt idx="10602">
                  <c:v>0.12446759259259259</c:v>
                </c:pt>
                <c:pt idx="10603">
                  <c:v>0.12447916666666665</c:v>
                </c:pt>
                <c:pt idx="10604">
                  <c:v>0.12449074074074074</c:v>
                </c:pt>
                <c:pt idx="10605">
                  <c:v>0.12450231481481482</c:v>
                </c:pt>
                <c:pt idx="10606">
                  <c:v>0.12451388888888888</c:v>
                </c:pt>
                <c:pt idx="10607">
                  <c:v>0.12452546296296296</c:v>
                </c:pt>
                <c:pt idx="10608">
                  <c:v>0.12453703703703704</c:v>
                </c:pt>
                <c:pt idx="10609">
                  <c:v>0.12454861111111111</c:v>
                </c:pt>
                <c:pt idx="10610">
                  <c:v>0.12456018518518519</c:v>
                </c:pt>
                <c:pt idx="10611">
                  <c:v>0.12457175925925927</c:v>
                </c:pt>
                <c:pt idx="10612">
                  <c:v>0.12458333333333334</c:v>
                </c:pt>
                <c:pt idx="10613">
                  <c:v>0.1245949074074074</c:v>
                </c:pt>
                <c:pt idx="10614">
                  <c:v>0.12460648148148147</c:v>
                </c:pt>
                <c:pt idx="10615">
                  <c:v>0.12461805555555555</c:v>
                </c:pt>
                <c:pt idx="10616">
                  <c:v>0.12462962962962963</c:v>
                </c:pt>
                <c:pt idx="10617">
                  <c:v>0.1246412037037037</c:v>
                </c:pt>
                <c:pt idx="10618">
                  <c:v>0.12465277777777778</c:v>
                </c:pt>
                <c:pt idx="10619">
                  <c:v>0.12466435185185186</c:v>
                </c:pt>
                <c:pt idx="10620">
                  <c:v>0.12467592592592593</c:v>
                </c:pt>
                <c:pt idx="10621">
                  <c:v>0.12468749999999999</c:v>
                </c:pt>
                <c:pt idx="10622">
                  <c:v>0.12469907407407409</c:v>
                </c:pt>
                <c:pt idx="10623">
                  <c:v>0.12471064814814814</c:v>
                </c:pt>
                <c:pt idx="10624">
                  <c:v>0.12472222222222222</c:v>
                </c:pt>
                <c:pt idx="10625">
                  <c:v>0.12473379629629629</c:v>
                </c:pt>
                <c:pt idx="10626">
                  <c:v>0.12474537037037037</c:v>
                </c:pt>
                <c:pt idx="10627">
                  <c:v>0.12475694444444445</c:v>
                </c:pt>
                <c:pt idx="10628">
                  <c:v>0.12476851851851851</c:v>
                </c:pt>
                <c:pt idx="10629">
                  <c:v>0.1247800925925926</c:v>
                </c:pt>
                <c:pt idx="10630">
                  <c:v>0.12479166666666668</c:v>
                </c:pt>
                <c:pt idx="10631">
                  <c:v>0.12480324074074074</c:v>
                </c:pt>
                <c:pt idx="10632">
                  <c:v>0.12481481481481482</c:v>
                </c:pt>
                <c:pt idx="10633">
                  <c:v>0.1248263888888889</c:v>
                </c:pt>
                <c:pt idx="10634">
                  <c:v>0.12483796296296296</c:v>
                </c:pt>
                <c:pt idx="10635">
                  <c:v>0.12484953703703704</c:v>
                </c:pt>
                <c:pt idx="10636">
                  <c:v>0.1248611111111111</c:v>
                </c:pt>
                <c:pt idx="10637">
                  <c:v>0.12487268518518518</c:v>
                </c:pt>
                <c:pt idx="10638">
                  <c:v>0.12488425925925926</c:v>
                </c:pt>
                <c:pt idx="10639">
                  <c:v>0.12489583333333333</c:v>
                </c:pt>
                <c:pt idx="10640">
                  <c:v>0.12490740740740741</c:v>
                </c:pt>
                <c:pt idx="10641">
                  <c:v>0.12491898148148149</c:v>
                </c:pt>
                <c:pt idx="10642">
                  <c:v>0.12493055555555554</c:v>
                </c:pt>
                <c:pt idx="10643">
                  <c:v>0.12494212962962963</c:v>
                </c:pt>
                <c:pt idx="10644">
                  <c:v>0.12495370370370369</c:v>
                </c:pt>
                <c:pt idx="10645">
                  <c:v>0.12496527777777777</c:v>
                </c:pt>
                <c:pt idx="10646">
                  <c:v>0.12497685185185185</c:v>
                </c:pt>
                <c:pt idx="10647">
                  <c:v>0.12498842592592592</c:v>
                </c:pt>
                <c:pt idx="10648">
                  <c:v>0.125</c:v>
                </c:pt>
                <c:pt idx="10649">
                  <c:v>0.12501157407407407</c:v>
                </c:pt>
                <c:pt idx="10650">
                  <c:v>0.12502314814814816</c:v>
                </c:pt>
                <c:pt idx="10651">
                  <c:v>0.12503472222222223</c:v>
                </c:pt>
                <c:pt idx="10652">
                  <c:v>0.12504629629629629</c:v>
                </c:pt>
                <c:pt idx="10653">
                  <c:v>0.12505787037037039</c:v>
                </c:pt>
                <c:pt idx="10654">
                  <c:v>0.12506944444444443</c:v>
                </c:pt>
                <c:pt idx="10655">
                  <c:v>0.12508101851851852</c:v>
                </c:pt>
                <c:pt idx="10656">
                  <c:v>0.12509259259259259</c:v>
                </c:pt>
                <c:pt idx="10657">
                  <c:v>0.12510416666666666</c:v>
                </c:pt>
                <c:pt idx="10658">
                  <c:v>0.12511574074074075</c:v>
                </c:pt>
                <c:pt idx="10659">
                  <c:v>0.12512731481481482</c:v>
                </c:pt>
                <c:pt idx="10660">
                  <c:v>0.12513888888888888</c:v>
                </c:pt>
                <c:pt idx="10661">
                  <c:v>0.12515046296296298</c:v>
                </c:pt>
                <c:pt idx="10662">
                  <c:v>0.12516203703703704</c:v>
                </c:pt>
                <c:pt idx="10663">
                  <c:v>0.12517361111111111</c:v>
                </c:pt>
                <c:pt idx="10664">
                  <c:v>0.12518518518518518</c:v>
                </c:pt>
                <c:pt idx="10665">
                  <c:v>0.12519675925925924</c:v>
                </c:pt>
                <c:pt idx="10666">
                  <c:v>0.12520833333333334</c:v>
                </c:pt>
                <c:pt idx="10667">
                  <c:v>0.1252199074074074</c:v>
                </c:pt>
                <c:pt idx="10668">
                  <c:v>0.12523148148148147</c:v>
                </c:pt>
                <c:pt idx="10669">
                  <c:v>0.12524305555555557</c:v>
                </c:pt>
                <c:pt idx="10670">
                  <c:v>0.12524305555555557</c:v>
                </c:pt>
                <c:pt idx="10671">
                  <c:v>0.1252662037037037</c:v>
                </c:pt>
                <c:pt idx="10672">
                  <c:v>0.1252662037037037</c:v>
                </c:pt>
                <c:pt idx="10673">
                  <c:v>0.12527777777777779</c:v>
                </c:pt>
                <c:pt idx="10674">
                  <c:v>0.12528935185185186</c:v>
                </c:pt>
                <c:pt idx="10675">
                  <c:v>0.12530092592592593</c:v>
                </c:pt>
                <c:pt idx="10676">
                  <c:v>0.12531249999999999</c:v>
                </c:pt>
                <c:pt idx="10677">
                  <c:v>0.12532407407407406</c:v>
                </c:pt>
                <c:pt idx="10678">
                  <c:v>0.12533564814814815</c:v>
                </c:pt>
                <c:pt idx="10679">
                  <c:v>0.12534722222222222</c:v>
                </c:pt>
                <c:pt idx="10680">
                  <c:v>0.12535879629629629</c:v>
                </c:pt>
                <c:pt idx="10681">
                  <c:v>0.12537037037037038</c:v>
                </c:pt>
                <c:pt idx="10682">
                  <c:v>0.12538194444444445</c:v>
                </c:pt>
                <c:pt idx="10683">
                  <c:v>0.12539351851851852</c:v>
                </c:pt>
                <c:pt idx="10684">
                  <c:v>0.12540509259259261</c:v>
                </c:pt>
                <c:pt idx="10685">
                  <c:v>0.12541666666666665</c:v>
                </c:pt>
                <c:pt idx="10686">
                  <c:v>0.12542824074074074</c:v>
                </c:pt>
                <c:pt idx="10687">
                  <c:v>0.12543981481481481</c:v>
                </c:pt>
                <c:pt idx="10688">
                  <c:v>0.12545138888888888</c:v>
                </c:pt>
                <c:pt idx="10689">
                  <c:v>0.12546296296296297</c:v>
                </c:pt>
                <c:pt idx="10690">
                  <c:v>0.12547453703703704</c:v>
                </c:pt>
                <c:pt idx="10691">
                  <c:v>0.1254861111111111</c:v>
                </c:pt>
                <c:pt idx="10692">
                  <c:v>0.1254976851851852</c:v>
                </c:pt>
                <c:pt idx="10693">
                  <c:v>0.12550925925925926</c:v>
                </c:pt>
                <c:pt idx="10694">
                  <c:v>0.12552083333333333</c:v>
                </c:pt>
                <c:pt idx="10695">
                  <c:v>0.12553240740740743</c:v>
                </c:pt>
                <c:pt idx="10696">
                  <c:v>0.12554398148148146</c:v>
                </c:pt>
                <c:pt idx="10697">
                  <c:v>0.12555555555555556</c:v>
                </c:pt>
                <c:pt idx="10698">
                  <c:v>0.12556712962962963</c:v>
                </c:pt>
                <c:pt idx="10699">
                  <c:v>0.12557870370370369</c:v>
                </c:pt>
                <c:pt idx="10700">
                  <c:v>0.12559027777777779</c:v>
                </c:pt>
                <c:pt idx="10701">
                  <c:v>0.12560185185185185</c:v>
                </c:pt>
                <c:pt idx="10702">
                  <c:v>0.12561342592592592</c:v>
                </c:pt>
                <c:pt idx="10703">
                  <c:v>0.12562500000000001</c:v>
                </c:pt>
                <c:pt idx="10704">
                  <c:v>0.12563657407407408</c:v>
                </c:pt>
                <c:pt idx="10705">
                  <c:v>0.12564814814814815</c:v>
                </c:pt>
                <c:pt idx="10706">
                  <c:v>0.12565972222222221</c:v>
                </c:pt>
                <c:pt idx="10707">
                  <c:v>0.12567129629629628</c:v>
                </c:pt>
                <c:pt idx="10708">
                  <c:v>0.12568287037037038</c:v>
                </c:pt>
                <c:pt idx="10709">
                  <c:v>0.12569444444444444</c:v>
                </c:pt>
                <c:pt idx="10710">
                  <c:v>0.12570601851851851</c:v>
                </c:pt>
                <c:pt idx="10711">
                  <c:v>0.1257175925925926</c:v>
                </c:pt>
                <c:pt idx="10712">
                  <c:v>0.12572916666666667</c:v>
                </c:pt>
                <c:pt idx="10713">
                  <c:v>0.12574074074074074</c:v>
                </c:pt>
                <c:pt idx="10714">
                  <c:v>0.12575231481481483</c:v>
                </c:pt>
                <c:pt idx="10715">
                  <c:v>0.1257638888888889</c:v>
                </c:pt>
                <c:pt idx="10716">
                  <c:v>0.12577546296296296</c:v>
                </c:pt>
                <c:pt idx="10717">
                  <c:v>0.12578703703703703</c:v>
                </c:pt>
                <c:pt idx="10718">
                  <c:v>0.1257986111111111</c:v>
                </c:pt>
                <c:pt idx="10719">
                  <c:v>0.12581018518518519</c:v>
                </c:pt>
                <c:pt idx="10720">
                  <c:v>0.12582175925925926</c:v>
                </c:pt>
                <c:pt idx="10721">
                  <c:v>0.12583333333333332</c:v>
                </c:pt>
                <c:pt idx="10722">
                  <c:v>0.12584490740740742</c:v>
                </c:pt>
                <c:pt idx="10723">
                  <c:v>0.12585648148148149</c:v>
                </c:pt>
                <c:pt idx="10724">
                  <c:v>0.12586805555555555</c:v>
                </c:pt>
                <c:pt idx="10725">
                  <c:v>0.12587962962962965</c:v>
                </c:pt>
                <c:pt idx="10726">
                  <c:v>0.12589120370370369</c:v>
                </c:pt>
                <c:pt idx="10727">
                  <c:v>0.12590277777777778</c:v>
                </c:pt>
                <c:pt idx="10728">
                  <c:v>0.12591435185185185</c:v>
                </c:pt>
                <c:pt idx="10729">
                  <c:v>0.12592592592592591</c:v>
                </c:pt>
                <c:pt idx="10730">
                  <c:v>0.12593750000000001</c:v>
                </c:pt>
                <c:pt idx="10731">
                  <c:v>0.12594907407407407</c:v>
                </c:pt>
                <c:pt idx="10732">
                  <c:v>0.12596064814814814</c:v>
                </c:pt>
                <c:pt idx="10733">
                  <c:v>0.12597222222222224</c:v>
                </c:pt>
                <c:pt idx="10734">
                  <c:v>0.1259837962962963</c:v>
                </c:pt>
                <c:pt idx="10735">
                  <c:v>0.12599537037037037</c:v>
                </c:pt>
                <c:pt idx="10736">
                  <c:v>0.12600694444444444</c:v>
                </c:pt>
                <c:pt idx="10737">
                  <c:v>0.1260185185185185</c:v>
                </c:pt>
                <c:pt idx="10738">
                  <c:v>0.1260300925925926</c:v>
                </c:pt>
                <c:pt idx="10739">
                  <c:v>0.12604166666666666</c:v>
                </c:pt>
                <c:pt idx="10740">
                  <c:v>0.12605324074074073</c:v>
                </c:pt>
                <c:pt idx="10741">
                  <c:v>0.12606481481481482</c:v>
                </c:pt>
                <c:pt idx="10742">
                  <c:v>0.12607638888888889</c:v>
                </c:pt>
                <c:pt idx="10743">
                  <c:v>0.12608796296296296</c:v>
                </c:pt>
                <c:pt idx="10744">
                  <c:v>0.12609953703703705</c:v>
                </c:pt>
                <c:pt idx="10745">
                  <c:v>0.12611111111111112</c:v>
                </c:pt>
                <c:pt idx="10746">
                  <c:v>0.12612268518518518</c:v>
                </c:pt>
                <c:pt idx="10747">
                  <c:v>0.12613425925925925</c:v>
                </c:pt>
                <c:pt idx="10748">
                  <c:v>0.12614583333333332</c:v>
                </c:pt>
                <c:pt idx="10749">
                  <c:v>0.12615740740740741</c:v>
                </c:pt>
                <c:pt idx="10750">
                  <c:v>0.12616898148148148</c:v>
                </c:pt>
                <c:pt idx="10751">
                  <c:v>0.12618055555555555</c:v>
                </c:pt>
                <c:pt idx="10752">
                  <c:v>0.12619212962962964</c:v>
                </c:pt>
                <c:pt idx="10753">
                  <c:v>0.12620370370370371</c:v>
                </c:pt>
                <c:pt idx="10754">
                  <c:v>0.12621527777777777</c:v>
                </c:pt>
                <c:pt idx="10755">
                  <c:v>0.12622685185185187</c:v>
                </c:pt>
                <c:pt idx="10756">
                  <c:v>0.12623842592592593</c:v>
                </c:pt>
                <c:pt idx="10757">
                  <c:v>0.12625</c:v>
                </c:pt>
                <c:pt idx="10758">
                  <c:v>0.12626157407407407</c:v>
                </c:pt>
                <c:pt idx="10759">
                  <c:v>0.12627314814814813</c:v>
                </c:pt>
                <c:pt idx="10760">
                  <c:v>0.12628472222222223</c:v>
                </c:pt>
                <c:pt idx="10761">
                  <c:v>0.1262962962962963</c:v>
                </c:pt>
                <c:pt idx="10762">
                  <c:v>0.12630787037037036</c:v>
                </c:pt>
                <c:pt idx="10763">
                  <c:v>0.12631944444444446</c:v>
                </c:pt>
                <c:pt idx="10764">
                  <c:v>0.12633101851851852</c:v>
                </c:pt>
                <c:pt idx="10765">
                  <c:v>0.12634259259259259</c:v>
                </c:pt>
                <c:pt idx="10766">
                  <c:v>0.12635416666666668</c:v>
                </c:pt>
                <c:pt idx="10767">
                  <c:v>0.12636574074074072</c:v>
                </c:pt>
                <c:pt idx="10768">
                  <c:v>0.12637731481481482</c:v>
                </c:pt>
                <c:pt idx="10769">
                  <c:v>0.12638888888888888</c:v>
                </c:pt>
                <c:pt idx="10770">
                  <c:v>0.12640046296296295</c:v>
                </c:pt>
                <c:pt idx="10771">
                  <c:v>0.12641203703703704</c:v>
                </c:pt>
                <c:pt idx="10772">
                  <c:v>0.12642361111111111</c:v>
                </c:pt>
                <c:pt idx="10773">
                  <c:v>0.12643518518518518</c:v>
                </c:pt>
                <c:pt idx="10774">
                  <c:v>0.12644675925925927</c:v>
                </c:pt>
                <c:pt idx="10775">
                  <c:v>0.12645833333333334</c:v>
                </c:pt>
                <c:pt idx="10776">
                  <c:v>0.12646990740740741</c:v>
                </c:pt>
                <c:pt idx="10777">
                  <c:v>0.12648148148148147</c:v>
                </c:pt>
                <c:pt idx="10778">
                  <c:v>0.12649305555555554</c:v>
                </c:pt>
                <c:pt idx="10779">
                  <c:v>0.12650462962962963</c:v>
                </c:pt>
                <c:pt idx="10780">
                  <c:v>0.1265162037037037</c:v>
                </c:pt>
                <c:pt idx="10781">
                  <c:v>0.12652777777777777</c:v>
                </c:pt>
                <c:pt idx="10782">
                  <c:v>0.12653935185185186</c:v>
                </c:pt>
                <c:pt idx="10783">
                  <c:v>0.12655092592592593</c:v>
                </c:pt>
                <c:pt idx="10784">
                  <c:v>0.12656249999999999</c:v>
                </c:pt>
                <c:pt idx="10785">
                  <c:v>0.12657407407407409</c:v>
                </c:pt>
                <c:pt idx="10786">
                  <c:v>0.12658564814814816</c:v>
                </c:pt>
                <c:pt idx="10787">
                  <c:v>0.12659722222222222</c:v>
                </c:pt>
                <c:pt idx="10788">
                  <c:v>0.12660879629629629</c:v>
                </c:pt>
                <c:pt idx="10789">
                  <c:v>0.12662037037037036</c:v>
                </c:pt>
                <c:pt idx="10790">
                  <c:v>0.12663194444444445</c:v>
                </c:pt>
                <c:pt idx="10791">
                  <c:v>0.12664351851851852</c:v>
                </c:pt>
                <c:pt idx="10792">
                  <c:v>0.12665509259259258</c:v>
                </c:pt>
                <c:pt idx="10793">
                  <c:v>0.12666666666666668</c:v>
                </c:pt>
                <c:pt idx="10794">
                  <c:v>0.12667824074074074</c:v>
                </c:pt>
                <c:pt idx="10795">
                  <c:v>0.12668981481481481</c:v>
                </c:pt>
                <c:pt idx="10796">
                  <c:v>0.12670138888888891</c:v>
                </c:pt>
                <c:pt idx="10797">
                  <c:v>0.12671296296296297</c:v>
                </c:pt>
                <c:pt idx="10798">
                  <c:v>0.12672453703703704</c:v>
                </c:pt>
                <c:pt idx="10799">
                  <c:v>0.1267361111111111</c:v>
                </c:pt>
                <c:pt idx="10800">
                  <c:v>0.12674768518518517</c:v>
                </c:pt>
                <c:pt idx="10801">
                  <c:v>0.12675925925925927</c:v>
                </c:pt>
                <c:pt idx="10802">
                  <c:v>0.12677083333333333</c:v>
                </c:pt>
                <c:pt idx="10803">
                  <c:v>0.1267824074074074</c:v>
                </c:pt>
                <c:pt idx="10804">
                  <c:v>0.12679398148148149</c:v>
                </c:pt>
                <c:pt idx="10805">
                  <c:v>0.12680555555555556</c:v>
                </c:pt>
                <c:pt idx="10806">
                  <c:v>0.12681712962962963</c:v>
                </c:pt>
                <c:pt idx="10807">
                  <c:v>0.12682870370370372</c:v>
                </c:pt>
                <c:pt idx="10808">
                  <c:v>0.12684027777777776</c:v>
                </c:pt>
                <c:pt idx="10809">
                  <c:v>0.12685185185185185</c:v>
                </c:pt>
                <c:pt idx="10810">
                  <c:v>0.12686342592592592</c:v>
                </c:pt>
                <c:pt idx="10811">
                  <c:v>0.12687499999999999</c:v>
                </c:pt>
                <c:pt idx="10812">
                  <c:v>0.12688657407407408</c:v>
                </c:pt>
                <c:pt idx="10813">
                  <c:v>0.12689814814814815</c:v>
                </c:pt>
                <c:pt idx="10814">
                  <c:v>0.12690972222222222</c:v>
                </c:pt>
                <c:pt idx="10815">
                  <c:v>0.12692129629629631</c:v>
                </c:pt>
                <c:pt idx="10816">
                  <c:v>0.12693287037037038</c:v>
                </c:pt>
                <c:pt idx="10817">
                  <c:v>0.12694444444444444</c:v>
                </c:pt>
                <c:pt idx="10818">
                  <c:v>0.12695601851851851</c:v>
                </c:pt>
                <c:pt idx="10819">
                  <c:v>0.12696759259259258</c:v>
                </c:pt>
                <c:pt idx="10820">
                  <c:v>0.12697916666666667</c:v>
                </c:pt>
                <c:pt idx="10821">
                  <c:v>0.12699074074074074</c:v>
                </c:pt>
                <c:pt idx="10822">
                  <c:v>0.1270023148148148</c:v>
                </c:pt>
                <c:pt idx="10823">
                  <c:v>0.1270138888888889</c:v>
                </c:pt>
                <c:pt idx="10824">
                  <c:v>0.12702546296296297</c:v>
                </c:pt>
                <c:pt idx="10825">
                  <c:v>0.12703703703703703</c:v>
                </c:pt>
                <c:pt idx="10826">
                  <c:v>0.12704861111111113</c:v>
                </c:pt>
                <c:pt idx="10827">
                  <c:v>0.12706018518518519</c:v>
                </c:pt>
                <c:pt idx="10828">
                  <c:v>0.12707175925925926</c:v>
                </c:pt>
                <c:pt idx="10829">
                  <c:v>0.12708333333333333</c:v>
                </c:pt>
                <c:pt idx="10830">
                  <c:v>0.12709490740740739</c:v>
                </c:pt>
                <c:pt idx="10831">
                  <c:v>0.12710648148148149</c:v>
                </c:pt>
                <c:pt idx="10832">
                  <c:v>0.12711805555555555</c:v>
                </c:pt>
                <c:pt idx="10833">
                  <c:v>0.12712962962962962</c:v>
                </c:pt>
                <c:pt idx="10834">
                  <c:v>0.12714120370370371</c:v>
                </c:pt>
                <c:pt idx="10835">
                  <c:v>0.12715277777777778</c:v>
                </c:pt>
                <c:pt idx="10836">
                  <c:v>0.12716435185185185</c:v>
                </c:pt>
                <c:pt idx="10837">
                  <c:v>0.12717592592592594</c:v>
                </c:pt>
                <c:pt idx="10838">
                  <c:v>0.12718750000000001</c:v>
                </c:pt>
                <c:pt idx="10839">
                  <c:v>0.12719907407407408</c:v>
                </c:pt>
                <c:pt idx="10840">
                  <c:v>0.12721064814814814</c:v>
                </c:pt>
                <c:pt idx="10841">
                  <c:v>0.12722222222222221</c:v>
                </c:pt>
                <c:pt idx="10842">
                  <c:v>0.1272337962962963</c:v>
                </c:pt>
                <c:pt idx="10843">
                  <c:v>0.12724537037037037</c:v>
                </c:pt>
                <c:pt idx="10844">
                  <c:v>0.12725694444444444</c:v>
                </c:pt>
                <c:pt idx="10845">
                  <c:v>0.12726851851851853</c:v>
                </c:pt>
                <c:pt idx="10846">
                  <c:v>0.1272800925925926</c:v>
                </c:pt>
                <c:pt idx="10847">
                  <c:v>0.12729166666666666</c:v>
                </c:pt>
                <c:pt idx="10848">
                  <c:v>0.12730324074074076</c:v>
                </c:pt>
                <c:pt idx="10849">
                  <c:v>0.1273148148148148</c:v>
                </c:pt>
                <c:pt idx="10850">
                  <c:v>0.12732638888888889</c:v>
                </c:pt>
                <c:pt idx="10851">
                  <c:v>0.12733796296296296</c:v>
                </c:pt>
                <c:pt idx="10852">
                  <c:v>0.12734953703703702</c:v>
                </c:pt>
                <c:pt idx="10853">
                  <c:v>0.12736111111111112</c:v>
                </c:pt>
                <c:pt idx="10854">
                  <c:v>0.12737268518518519</c:v>
                </c:pt>
                <c:pt idx="10855">
                  <c:v>0.12738425925925925</c:v>
                </c:pt>
                <c:pt idx="10856">
                  <c:v>0.12739583333333335</c:v>
                </c:pt>
                <c:pt idx="10857">
                  <c:v>0.12740740740740741</c:v>
                </c:pt>
                <c:pt idx="10858">
                  <c:v>0.12741898148148148</c:v>
                </c:pt>
                <c:pt idx="10859">
                  <c:v>0.12743055555555555</c:v>
                </c:pt>
                <c:pt idx="10860">
                  <c:v>0.12744212962962961</c:v>
                </c:pt>
                <c:pt idx="10861">
                  <c:v>0.12745370370370371</c:v>
                </c:pt>
                <c:pt idx="10862">
                  <c:v>0.12746527777777777</c:v>
                </c:pt>
                <c:pt idx="10863">
                  <c:v>0.12747685185185184</c:v>
                </c:pt>
                <c:pt idx="10864">
                  <c:v>0.12748842592592594</c:v>
                </c:pt>
                <c:pt idx="10865">
                  <c:v>0.1275</c:v>
                </c:pt>
                <c:pt idx="10866">
                  <c:v>0.12751157407407407</c:v>
                </c:pt>
                <c:pt idx="10867">
                  <c:v>0.12752314814814816</c:v>
                </c:pt>
                <c:pt idx="10868">
                  <c:v>0.12753472222222223</c:v>
                </c:pt>
                <c:pt idx="10869">
                  <c:v>0.1275462962962963</c:v>
                </c:pt>
                <c:pt idx="10870">
                  <c:v>0.12755787037037036</c:v>
                </c:pt>
                <c:pt idx="10871">
                  <c:v>0.12756944444444443</c:v>
                </c:pt>
                <c:pt idx="10872">
                  <c:v>0.12758101851851852</c:v>
                </c:pt>
                <c:pt idx="10873">
                  <c:v>0.12759259259259259</c:v>
                </c:pt>
                <c:pt idx="10874">
                  <c:v>0.12760416666666666</c:v>
                </c:pt>
                <c:pt idx="10875">
                  <c:v>0.12761574074074075</c:v>
                </c:pt>
                <c:pt idx="10876">
                  <c:v>0.12762731481481482</c:v>
                </c:pt>
                <c:pt idx="10877">
                  <c:v>0.12763888888888889</c:v>
                </c:pt>
                <c:pt idx="10878">
                  <c:v>0.12765046296296298</c:v>
                </c:pt>
                <c:pt idx="10879">
                  <c:v>0.12766203703703705</c:v>
                </c:pt>
                <c:pt idx="10880">
                  <c:v>0.12767361111111111</c:v>
                </c:pt>
                <c:pt idx="10881">
                  <c:v>0.12768518518518518</c:v>
                </c:pt>
                <c:pt idx="10882">
                  <c:v>0.12769675925925925</c:v>
                </c:pt>
                <c:pt idx="10883">
                  <c:v>0.12770833333333334</c:v>
                </c:pt>
                <c:pt idx="10884">
                  <c:v>0.12771990740740741</c:v>
                </c:pt>
                <c:pt idx="10885">
                  <c:v>0.12773148148148147</c:v>
                </c:pt>
                <c:pt idx="10886">
                  <c:v>0.12774305555555557</c:v>
                </c:pt>
                <c:pt idx="10887">
                  <c:v>0.12775462962962963</c:v>
                </c:pt>
                <c:pt idx="10888">
                  <c:v>0.1277662037037037</c:v>
                </c:pt>
                <c:pt idx="10889">
                  <c:v>0.1277777777777778</c:v>
                </c:pt>
                <c:pt idx="10890">
                  <c:v>0.12778935185185183</c:v>
                </c:pt>
                <c:pt idx="10891">
                  <c:v>0.12780092592592593</c:v>
                </c:pt>
                <c:pt idx="10892">
                  <c:v>0.1278125</c:v>
                </c:pt>
                <c:pt idx="10893">
                  <c:v>0.12782407407407406</c:v>
                </c:pt>
                <c:pt idx="10894">
                  <c:v>0.12783564814814816</c:v>
                </c:pt>
                <c:pt idx="10895">
                  <c:v>0.12784722222222222</c:v>
                </c:pt>
                <c:pt idx="10896">
                  <c:v>0.12785879629629629</c:v>
                </c:pt>
                <c:pt idx="10897">
                  <c:v>0.12787037037037038</c:v>
                </c:pt>
                <c:pt idx="10898">
                  <c:v>0.12788194444444445</c:v>
                </c:pt>
                <c:pt idx="10899">
                  <c:v>0.12789351851851852</c:v>
                </c:pt>
                <c:pt idx="10900">
                  <c:v>0.12790509259259258</c:v>
                </c:pt>
                <c:pt idx="10901">
                  <c:v>0.12791666666666665</c:v>
                </c:pt>
                <c:pt idx="10902">
                  <c:v>0.12792824074074075</c:v>
                </c:pt>
                <c:pt idx="10903">
                  <c:v>0.12793981481481481</c:v>
                </c:pt>
                <c:pt idx="10904">
                  <c:v>0.12795138888888888</c:v>
                </c:pt>
                <c:pt idx="10905">
                  <c:v>0.12796296296296297</c:v>
                </c:pt>
                <c:pt idx="10906">
                  <c:v>0.12797453703703704</c:v>
                </c:pt>
                <c:pt idx="10907">
                  <c:v>0.12798611111111111</c:v>
                </c:pt>
                <c:pt idx="10908">
                  <c:v>0.1279976851851852</c:v>
                </c:pt>
                <c:pt idx="10909">
                  <c:v>0.12800925925925927</c:v>
                </c:pt>
                <c:pt idx="10910">
                  <c:v>0.12802083333333333</c:v>
                </c:pt>
                <c:pt idx="10911">
                  <c:v>0.1280324074074074</c:v>
                </c:pt>
                <c:pt idx="10912">
                  <c:v>0.12804398148148147</c:v>
                </c:pt>
                <c:pt idx="10913">
                  <c:v>0.12805555555555556</c:v>
                </c:pt>
                <c:pt idx="10914">
                  <c:v>0.12806712962962963</c:v>
                </c:pt>
                <c:pt idx="10915">
                  <c:v>0.12807870370370369</c:v>
                </c:pt>
                <c:pt idx="10916">
                  <c:v>0.12809027777777779</c:v>
                </c:pt>
                <c:pt idx="10917">
                  <c:v>0.12810185185185186</c:v>
                </c:pt>
                <c:pt idx="10918">
                  <c:v>0.12811342592592592</c:v>
                </c:pt>
                <c:pt idx="10919">
                  <c:v>0.12812500000000002</c:v>
                </c:pt>
                <c:pt idx="10920">
                  <c:v>0.12813657407407408</c:v>
                </c:pt>
                <c:pt idx="10921">
                  <c:v>0.12814814814814815</c:v>
                </c:pt>
                <c:pt idx="10922">
                  <c:v>0.12815972222222222</c:v>
                </c:pt>
                <c:pt idx="10923">
                  <c:v>0.12817129629629628</c:v>
                </c:pt>
                <c:pt idx="10924">
                  <c:v>0.12818287037037038</c:v>
                </c:pt>
                <c:pt idx="10925">
                  <c:v>0.12819444444444444</c:v>
                </c:pt>
                <c:pt idx="10926">
                  <c:v>0.12820601851851851</c:v>
                </c:pt>
                <c:pt idx="10927">
                  <c:v>0.12821759259259261</c:v>
                </c:pt>
                <c:pt idx="10928">
                  <c:v>0.12822916666666667</c:v>
                </c:pt>
                <c:pt idx="10929">
                  <c:v>0.12824074074074074</c:v>
                </c:pt>
                <c:pt idx="10930">
                  <c:v>0.12825231481481483</c:v>
                </c:pt>
                <c:pt idx="10931">
                  <c:v>0.12826388888888887</c:v>
                </c:pt>
                <c:pt idx="10932">
                  <c:v>0.12827546296296297</c:v>
                </c:pt>
                <c:pt idx="10933">
                  <c:v>0.12828703703703703</c:v>
                </c:pt>
                <c:pt idx="10934">
                  <c:v>0.1282986111111111</c:v>
                </c:pt>
                <c:pt idx="10935">
                  <c:v>0.12831018518518519</c:v>
                </c:pt>
                <c:pt idx="10936">
                  <c:v>0.12832175925925926</c:v>
                </c:pt>
                <c:pt idx="10937">
                  <c:v>0.12833333333333333</c:v>
                </c:pt>
                <c:pt idx="10938">
                  <c:v>0.12834490740740742</c:v>
                </c:pt>
                <c:pt idx="10939">
                  <c:v>0.12835648148148149</c:v>
                </c:pt>
                <c:pt idx="10940">
                  <c:v>0.12836805555555555</c:v>
                </c:pt>
                <c:pt idx="10941">
                  <c:v>0.12837962962962962</c:v>
                </c:pt>
                <c:pt idx="10942">
                  <c:v>0.12839120370370369</c:v>
                </c:pt>
                <c:pt idx="10943">
                  <c:v>0.12840277777777778</c:v>
                </c:pt>
                <c:pt idx="10944">
                  <c:v>0.12841435185185185</c:v>
                </c:pt>
                <c:pt idx="10945">
                  <c:v>0.12842592592592592</c:v>
                </c:pt>
                <c:pt idx="10946">
                  <c:v>0.12843750000000001</c:v>
                </c:pt>
                <c:pt idx="10947">
                  <c:v>0.12844907407407408</c:v>
                </c:pt>
                <c:pt idx="10948">
                  <c:v>0.12846064814814814</c:v>
                </c:pt>
                <c:pt idx="10949">
                  <c:v>0.12847222222222224</c:v>
                </c:pt>
                <c:pt idx="10950">
                  <c:v>0.1284837962962963</c:v>
                </c:pt>
                <c:pt idx="10951">
                  <c:v>0.12849537037037037</c:v>
                </c:pt>
                <c:pt idx="10952">
                  <c:v>0.12850694444444444</c:v>
                </c:pt>
                <c:pt idx="10953">
                  <c:v>0.1285185185185185</c:v>
                </c:pt>
                <c:pt idx="10954">
                  <c:v>0.1285300925925926</c:v>
                </c:pt>
                <c:pt idx="10955">
                  <c:v>0.12854166666666667</c:v>
                </c:pt>
                <c:pt idx="10956">
                  <c:v>0.12855324074074073</c:v>
                </c:pt>
                <c:pt idx="10957">
                  <c:v>0.12856481481481483</c:v>
                </c:pt>
                <c:pt idx="10958">
                  <c:v>0.12857638888888889</c:v>
                </c:pt>
                <c:pt idx="10959">
                  <c:v>0.12858796296296296</c:v>
                </c:pt>
                <c:pt idx="10960">
                  <c:v>0.12859953703703705</c:v>
                </c:pt>
                <c:pt idx="10961">
                  <c:v>0.12861111111111112</c:v>
                </c:pt>
                <c:pt idx="10962">
                  <c:v>0.12862268518518519</c:v>
                </c:pt>
                <c:pt idx="10963">
                  <c:v>0.12863425925925925</c:v>
                </c:pt>
                <c:pt idx="10964">
                  <c:v>0.12864583333333332</c:v>
                </c:pt>
                <c:pt idx="10965">
                  <c:v>0.12865740740740741</c:v>
                </c:pt>
                <c:pt idx="10966">
                  <c:v>0.12866898148148148</c:v>
                </c:pt>
                <c:pt idx="10967">
                  <c:v>0.12868055555555555</c:v>
                </c:pt>
                <c:pt idx="10968">
                  <c:v>0.12869212962962964</c:v>
                </c:pt>
                <c:pt idx="10969">
                  <c:v>0.12870370370370371</c:v>
                </c:pt>
                <c:pt idx="10970">
                  <c:v>0.12871527777777778</c:v>
                </c:pt>
                <c:pt idx="10971">
                  <c:v>0.12872685185185184</c:v>
                </c:pt>
                <c:pt idx="10972">
                  <c:v>0.12873842592592591</c:v>
                </c:pt>
                <c:pt idx="10973">
                  <c:v>0.12875</c:v>
                </c:pt>
                <c:pt idx="10974">
                  <c:v>0.12876157407407407</c:v>
                </c:pt>
                <c:pt idx="10975">
                  <c:v>0.12877314814814814</c:v>
                </c:pt>
                <c:pt idx="10976">
                  <c:v>0.12878472222222223</c:v>
                </c:pt>
                <c:pt idx="10977">
                  <c:v>0.1287962962962963</c:v>
                </c:pt>
                <c:pt idx="10978">
                  <c:v>0.12880787037037036</c:v>
                </c:pt>
                <c:pt idx="10979">
                  <c:v>0.12881944444444446</c:v>
                </c:pt>
                <c:pt idx="10980">
                  <c:v>0.12883101851851853</c:v>
                </c:pt>
                <c:pt idx="10981">
                  <c:v>0.12884259259259259</c:v>
                </c:pt>
                <c:pt idx="10982">
                  <c:v>0.12885416666666666</c:v>
                </c:pt>
                <c:pt idx="10983">
                  <c:v>0.12886574074074073</c:v>
                </c:pt>
                <c:pt idx="10984">
                  <c:v>0.12887731481481482</c:v>
                </c:pt>
                <c:pt idx="10985">
                  <c:v>0.12888888888888889</c:v>
                </c:pt>
                <c:pt idx="10986">
                  <c:v>0.12890046296296295</c:v>
                </c:pt>
                <c:pt idx="10987">
                  <c:v>0.12891203703703705</c:v>
                </c:pt>
                <c:pt idx="10988">
                  <c:v>0.12892361111111111</c:v>
                </c:pt>
                <c:pt idx="10989">
                  <c:v>0.12893518518518518</c:v>
                </c:pt>
                <c:pt idx="10990">
                  <c:v>0.12894675925925927</c:v>
                </c:pt>
                <c:pt idx="10991">
                  <c:v>0.12895833333333334</c:v>
                </c:pt>
                <c:pt idx="10992">
                  <c:v>0.12896990740740741</c:v>
                </c:pt>
                <c:pt idx="10993">
                  <c:v>0.12898148148148147</c:v>
                </c:pt>
                <c:pt idx="10994">
                  <c:v>0.12899305555555554</c:v>
                </c:pt>
                <c:pt idx="10995">
                  <c:v>0.12900462962962964</c:v>
                </c:pt>
                <c:pt idx="10996">
                  <c:v>0.1290162037037037</c:v>
                </c:pt>
                <c:pt idx="10997">
                  <c:v>0.12902777777777777</c:v>
                </c:pt>
                <c:pt idx="10998">
                  <c:v>0.12903935185185186</c:v>
                </c:pt>
                <c:pt idx="10999">
                  <c:v>0.12905092592592593</c:v>
                </c:pt>
                <c:pt idx="11000">
                  <c:v>0.1290625</c:v>
                </c:pt>
                <c:pt idx="11001">
                  <c:v>0.12907407407407409</c:v>
                </c:pt>
                <c:pt idx="11002">
                  <c:v>0.12908564814814813</c:v>
                </c:pt>
                <c:pt idx="11003">
                  <c:v>0.12909722222222222</c:v>
                </c:pt>
                <c:pt idx="11004">
                  <c:v>0.12910879629629629</c:v>
                </c:pt>
                <c:pt idx="11005">
                  <c:v>0.12912037037037036</c:v>
                </c:pt>
                <c:pt idx="11006">
                  <c:v>0.12913194444444445</c:v>
                </c:pt>
                <c:pt idx="11007">
                  <c:v>0.12914351851851852</c:v>
                </c:pt>
                <c:pt idx="11008">
                  <c:v>0.12915509259259259</c:v>
                </c:pt>
                <c:pt idx="11009">
                  <c:v>0.12916666666666668</c:v>
                </c:pt>
                <c:pt idx="11010">
                  <c:v>0.12917824074074075</c:v>
                </c:pt>
                <c:pt idx="11011">
                  <c:v>0.12918981481481481</c:v>
                </c:pt>
                <c:pt idx="11012">
                  <c:v>0.12920138888888888</c:v>
                </c:pt>
                <c:pt idx="11013">
                  <c:v>0.12921296296296295</c:v>
                </c:pt>
                <c:pt idx="11014">
                  <c:v>0.12922453703703704</c:v>
                </c:pt>
                <c:pt idx="11015">
                  <c:v>0.12923611111111111</c:v>
                </c:pt>
                <c:pt idx="11016">
                  <c:v>0.12924768518518517</c:v>
                </c:pt>
                <c:pt idx="11017">
                  <c:v>0.12925925925925927</c:v>
                </c:pt>
                <c:pt idx="11018">
                  <c:v>0.12927083333333333</c:v>
                </c:pt>
                <c:pt idx="11019">
                  <c:v>0.1292824074074074</c:v>
                </c:pt>
                <c:pt idx="11020">
                  <c:v>0.1292939814814815</c:v>
                </c:pt>
                <c:pt idx="11021">
                  <c:v>0.12930555555555556</c:v>
                </c:pt>
                <c:pt idx="11022">
                  <c:v>0.12931712962962963</c:v>
                </c:pt>
                <c:pt idx="11023">
                  <c:v>0.1293287037037037</c:v>
                </c:pt>
                <c:pt idx="11024">
                  <c:v>0.12934027777777776</c:v>
                </c:pt>
                <c:pt idx="11025">
                  <c:v>0.12935185185185186</c:v>
                </c:pt>
                <c:pt idx="11026">
                  <c:v>0.12936342592592592</c:v>
                </c:pt>
                <c:pt idx="11027">
                  <c:v>0.12937499999999999</c:v>
                </c:pt>
                <c:pt idx="11028">
                  <c:v>0.12938657407407408</c:v>
                </c:pt>
                <c:pt idx="11029">
                  <c:v>0.12939814814814815</c:v>
                </c:pt>
                <c:pt idx="11030">
                  <c:v>0.12940972222222222</c:v>
                </c:pt>
                <c:pt idx="11031">
                  <c:v>0.12942129629629631</c:v>
                </c:pt>
                <c:pt idx="11032">
                  <c:v>0.12943287037037038</c:v>
                </c:pt>
                <c:pt idx="11033">
                  <c:v>0.12944444444444445</c:v>
                </c:pt>
                <c:pt idx="11034">
                  <c:v>0.12945601851851851</c:v>
                </c:pt>
                <c:pt idx="11035">
                  <c:v>0.12946759259259258</c:v>
                </c:pt>
                <c:pt idx="11036">
                  <c:v>0.12947916666666667</c:v>
                </c:pt>
                <c:pt idx="11037">
                  <c:v>0.12949074074074074</c:v>
                </c:pt>
                <c:pt idx="11038">
                  <c:v>0.12950231481481481</c:v>
                </c:pt>
                <c:pt idx="11039">
                  <c:v>0.1295138888888889</c:v>
                </c:pt>
                <c:pt idx="11040">
                  <c:v>0.12952546296296297</c:v>
                </c:pt>
                <c:pt idx="11041">
                  <c:v>0.12953703703703703</c:v>
                </c:pt>
                <c:pt idx="11042">
                  <c:v>0.12954861111111113</c:v>
                </c:pt>
                <c:pt idx="11043">
                  <c:v>0.12956018518518517</c:v>
                </c:pt>
                <c:pt idx="11044">
                  <c:v>0.12957175925925926</c:v>
                </c:pt>
                <c:pt idx="11045">
                  <c:v>0.12958333333333333</c:v>
                </c:pt>
                <c:pt idx="11046">
                  <c:v>0.12959490740740739</c:v>
                </c:pt>
                <c:pt idx="11047">
                  <c:v>0.12960648148148149</c:v>
                </c:pt>
                <c:pt idx="11048">
                  <c:v>0.12961805555555556</c:v>
                </c:pt>
                <c:pt idx="11049">
                  <c:v>0.12962962962962962</c:v>
                </c:pt>
                <c:pt idx="11050">
                  <c:v>0.12964120370370372</c:v>
                </c:pt>
                <c:pt idx="11051">
                  <c:v>0.12965277777777778</c:v>
                </c:pt>
                <c:pt idx="11052">
                  <c:v>0.12966435185185185</c:v>
                </c:pt>
                <c:pt idx="11053">
                  <c:v>0.12967592592592592</c:v>
                </c:pt>
                <c:pt idx="11054">
                  <c:v>0.12968749999999998</c:v>
                </c:pt>
                <c:pt idx="11055">
                  <c:v>0.12969907407407408</c:v>
                </c:pt>
                <c:pt idx="11056">
                  <c:v>0.12971064814814814</c:v>
                </c:pt>
                <c:pt idx="11057">
                  <c:v>0.12972222222222221</c:v>
                </c:pt>
                <c:pt idx="11058">
                  <c:v>0.12973379629629631</c:v>
                </c:pt>
                <c:pt idx="11059">
                  <c:v>0.12974537037037037</c:v>
                </c:pt>
                <c:pt idx="11060">
                  <c:v>0.12975694444444444</c:v>
                </c:pt>
                <c:pt idx="11061">
                  <c:v>0.12976851851851853</c:v>
                </c:pt>
                <c:pt idx="11062">
                  <c:v>0.1297800925925926</c:v>
                </c:pt>
                <c:pt idx="11063">
                  <c:v>0.12979166666666667</c:v>
                </c:pt>
                <c:pt idx="11064">
                  <c:v>0.12980324074074073</c:v>
                </c:pt>
                <c:pt idx="11065">
                  <c:v>0.1298148148148148</c:v>
                </c:pt>
                <c:pt idx="11066">
                  <c:v>0.12982638888888889</c:v>
                </c:pt>
                <c:pt idx="11067">
                  <c:v>0.12983796296296296</c:v>
                </c:pt>
                <c:pt idx="11068">
                  <c:v>0.12984953703703703</c:v>
                </c:pt>
                <c:pt idx="11069">
                  <c:v>0.12986111111111112</c:v>
                </c:pt>
                <c:pt idx="11070">
                  <c:v>0.12987268518518519</c:v>
                </c:pt>
                <c:pt idx="11071">
                  <c:v>0.12988425925925925</c:v>
                </c:pt>
                <c:pt idx="11072">
                  <c:v>0.12989583333333335</c:v>
                </c:pt>
                <c:pt idx="11073">
                  <c:v>0.12990740740740742</c:v>
                </c:pt>
                <c:pt idx="11074">
                  <c:v>0.12991898148148148</c:v>
                </c:pt>
                <c:pt idx="11075">
                  <c:v>0.12993055555555555</c:v>
                </c:pt>
                <c:pt idx="11076">
                  <c:v>0.12994212962962962</c:v>
                </c:pt>
                <c:pt idx="11077">
                  <c:v>0.12995370370370371</c:v>
                </c:pt>
                <c:pt idx="11078">
                  <c:v>0.12996527777777778</c:v>
                </c:pt>
                <c:pt idx="11079">
                  <c:v>0.12997685185185184</c:v>
                </c:pt>
                <c:pt idx="11080">
                  <c:v>0.12998842592592594</c:v>
                </c:pt>
                <c:pt idx="11081">
                  <c:v>0.13</c:v>
                </c:pt>
                <c:pt idx="11082">
                  <c:v>0.13001157407407407</c:v>
                </c:pt>
                <c:pt idx="11083">
                  <c:v>0.13002314814814817</c:v>
                </c:pt>
                <c:pt idx="11084">
                  <c:v>0.1300347222222222</c:v>
                </c:pt>
                <c:pt idx="11085">
                  <c:v>0.1300462962962963</c:v>
                </c:pt>
                <c:pt idx="11086">
                  <c:v>0.13005787037037037</c:v>
                </c:pt>
                <c:pt idx="11087">
                  <c:v>0.13006944444444443</c:v>
                </c:pt>
                <c:pt idx="11088">
                  <c:v>0.13008101851851853</c:v>
                </c:pt>
                <c:pt idx="11089">
                  <c:v>0.13009259259259259</c:v>
                </c:pt>
                <c:pt idx="11090">
                  <c:v>0.13010416666666666</c:v>
                </c:pt>
                <c:pt idx="11091">
                  <c:v>0.13011574074074075</c:v>
                </c:pt>
                <c:pt idx="11092">
                  <c:v>0.13012731481481482</c:v>
                </c:pt>
                <c:pt idx="11093">
                  <c:v>0.13013888888888889</c:v>
                </c:pt>
                <c:pt idx="11094">
                  <c:v>0.13015046296296295</c:v>
                </c:pt>
                <c:pt idx="11095">
                  <c:v>0.13016203703703702</c:v>
                </c:pt>
                <c:pt idx="11096">
                  <c:v>0.13017361111111111</c:v>
                </c:pt>
                <c:pt idx="11097">
                  <c:v>0.13018518518518518</c:v>
                </c:pt>
                <c:pt idx="11098">
                  <c:v>0.13019675925925925</c:v>
                </c:pt>
                <c:pt idx="11099">
                  <c:v>0.13020833333333334</c:v>
                </c:pt>
                <c:pt idx="11100">
                  <c:v>0.13021990740740741</c:v>
                </c:pt>
                <c:pt idx="11101">
                  <c:v>0.13023148148148148</c:v>
                </c:pt>
                <c:pt idx="11102">
                  <c:v>0.13024305555555557</c:v>
                </c:pt>
                <c:pt idx="11103">
                  <c:v>0.13025462962962964</c:v>
                </c:pt>
                <c:pt idx="11104">
                  <c:v>0.1302662037037037</c:v>
                </c:pt>
                <c:pt idx="11105">
                  <c:v>0.13027777777777777</c:v>
                </c:pt>
                <c:pt idx="11106">
                  <c:v>0.13028935185185184</c:v>
                </c:pt>
                <c:pt idx="11107">
                  <c:v>0.13030092592592593</c:v>
                </c:pt>
                <c:pt idx="11108">
                  <c:v>0.13030092592592593</c:v>
                </c:pt>
                <c:pt idx="11109">
                  <c:v>0.1303125</c:v>
                </c:pt>
                <c:pt idx="11110">
                  <c:v>0.13033564814814816</c:v>
                </c:pt>
                <c:pt idx="11111">
                  <c:v>0.13033564814814816</c:v>
                </c:pt>
                <c:pt idx="11112">
                  <c:v>0.13034722222222223</c:v>
                </c:pt>
                <c:pt idx="11113">
                  <c:v>0.13035879629629629</c:v>
                </c:pt>
                <c:pt idx="11114">
                  <c:v>0.13037037037037039</c:v>
                </c:pt>
                <c:pt idx="11115">
                  <c:v>0.13038194444444445</c:v>
                </c:pt>
                <c:pt idx="11116">
                  <c:v>0.13039351851851852</c:v>
                </c:pt>
                <c:pt idx="11117">
                  <c:v>0.13040509259259259</c:v>
                </c:pt>
                <c:pt idx="11118">
                  <c:v>0.13041666666666665</c:v>
                </c:pt>
                <c:pt idx="11119">
                  <c:v>0.13042824074074075</c:v>
                </c:pt>
                <c:pt idx="11120">
                  <c:v>0.13043981481481481</c:v>
                </c:pt>
                <c:pt idx="11121">
                  <c:v>0.13045138888888888</c:v>
                </c:pt>
                <c:pt idx="11122">
                  <c:v>0.13046296296296298</c:v>
                </c:pt>
                <c:pt idx="11123">
                  <c:v>0.13047453703703704</c:v>
                </c:pt>
                <c:pt idx="11124">
                  <c:v>0.13048611111111111</c:v>
                </c:pt>
                <c:pt idx="11125">
                  <c:v>0.1304976851851852</c:v>
                </c:pt>
                <c:pt idx="11126">
                  <c:v>0.13050925925925924</c:v>
                </c:pt>
                <c:pt idx="11127">
                  <c:v>0.13052083333333334</c:v>
                </c:pt>
                <c:pt idx="11128">
                  <c:v>0.1305324074074074</c:v>
                </c:pt>
                <c:pt idx="11129">
                  <c:v>0.13054398148148147</c:v>
                </c:pt>
                <c:pt idx="11130">
                  <c:v>0.13055555555555556</c:v>
                </c:pt>
                <c:pt idx="11131">
                  <c:v>0.13056712962962963</c:v>
                </c:pt>
                <c:pt idx="11132">
                  <c:v>0.1305787037037037</c:v>
                </c:pt>
                <c:pt idx="11133">
                  <c:v>0.13059027777777779</c:v>
                </c:pt>
                <c:pt idx="11134">
                  <c:v>0.13060185185185186</c:v>
                </c:pt>
                <c:pt idx="11135">
                  <c:v>0.13061342592592592</c:v>
                </c:pt>
                <c:pt idx="11136">
                  <c:v>0.13062499999999999</c:v>
                </c:pt>
                <c:pt idx="11137">
                  <c:v>0.13063657407407406</c:v>
                </c:pt>
                <c:pt idx="11138">
                  <c:v>0.13064814814814815</c:v>
                </c:pt>
                <c:pt idx="11139">
                  <c:v>0.13065972222222222</c:v>
                </c:pt>
                <c:pt idx="11140">
                  <c:v>0.13067129629629629</c:v>
                </c:pt>
                <c:pt idx="11141">
                  <c:v>0.13068287037037038</c:v>
                </c:pt>
                <c:pt idx="11142">
                  <c:v>0.13069444444444445</c:v>
                </c:pt>
                <c:pt idx="11143">
                  <c:v>0.13070601851851851</c:v>
                </c:pt>
                <c:pt idx="11144">
                  <c:v>0.13071759259259261</c:v>
                </c:pt>
                <c:pt idx="11145">
                  <c:v>0.13072916666666667</c:v>
                </c:pt>
                <c:pt idx="11146">
                  <c:v>0.13074074074074074</c:v>
                </c:pt>
                <c:pt idx="11147">
                  <c:v>0.13075231481481481</c:v>
                </c:pt>
                <c:pt idx="11148">
                  <c:v>0.13076388888888887</c:v>
                </c:pt>
                <c:pt idx="11149">
                  <c:v>0.13077546296296297</c:v>
                </c:pt>
                <c:pt idx="11150">
                  <c:v>0.13078703703703703</c:v>
                </c:pt>
                <c:pt idx="11151">
                  <c:v>0.1307986111111111</c:v>
                </c:pt>
                <c:pt idx="11152">
                  <c:v>0.1308101851851852</c:v>
                </c:pt>
                <c:pt idx="11153">
                  <c:v>0.13082175925925926</c:v>
                </c:pt>
                <c:pt idx="11154">
                  <c:v>0.13083333333333333</c:v>
                </c:pt>
                <c:pt idx="11155">
                  <c:v>0.13084490740740742</c:v>
                </c:pt>
                <c:pt idx="11156">
                  <c:v>0.13085648148148149</c:v>
                </c:pt>
                <c:pt idx="11157">
                  <c:v>0.13086805555555556</c:v>
                </c:pt>
                <c:pt idx="11158">
                  <c:v>0.13087962962962962</c:v>
                </c:pt>
                <c:pt idx="11159">
                  <c:v>0.13089120370370369</c:v>
                </c:pt>
                <c:pt idx="11160">
                  <c:v>0.13090277777777778</c:v>
                </c:pt>
                <c:pt idx="11161">
                  <c:v>0.13091435185185185</c:v>
                </c:pt>
                <c:pt idx="11162">
                  <c:v>0.13092592592592592</c:v>
                </c:pt>
                <c:pt idx="11163">
                  <c:v>0.13093750000000001</c:v>
                </c:pt>
                <c:pt idx="11164">
                  <c:v>0.13094907407407408</c:v>
                </c:pt>
                <c:pt idx="11165">
                  <c:v>0.13096064814814815</c:v>
                </c:pt>
                <c:pt idx="11166">
                  <c:v>0.13097222222222224</c:v>
                </c:pt>
                <c:pt idx="11167">
                  <c:v>0.13098379629629628</c:v>
                </c:pt>
                <c:pt idx="11168">
                  <c:v>0.13099537037037037</c:v>
                </c:pt>
                <c:pt idx="11169">
                  <c:v>0.13100694444444444</c:v>
                </c:pt>
                <c:pt idx="11170">
                  <c:v>0.13101851851851851</c:v>
                </c:pt>
                <c:pt idx="11171">
                  <c:v>0.1310300925925926</c:v>
                </c:pt>
                <c:pt idx="11172">
                  <c:v>0.13104166666666667</c:v>
                </c:pt>
                <c:pt idx="11173">
                  <c:v>0.13105324074074073</c:v>
                </c:pt>
                <c:pt idx="11174">
                  <c:v>0.13106481481481483</c:v>
                </c:pt>
                <c:pt idx="11175">
                  <c:v>0.1310763888888889</c:v>
                </c:pt>
                <c:pt idx="11176">
                  <c:v>0.13108796296296296</c:v>
                </c:pt>
                <c:pt idx="11177">
                  <c:v>0.13109953703703703</c:v>
                </c:pt>
                <c:pt idx="11178">
                  <c:v>0.13111111111111109</c:v>
                </c:pt>
                <c:pt idx="11179">
                  <c:v>0.13112268518518519</c:v>
                </c:pt>
                <c:pt idx="11180">
                  <c:v>0.13113425925925926</c:v>
                </c:pt>
                <c:pt idx="11181">
                  <c:v>0.13114583333333332</c:v>
                </c:pt>
                <c:pt idx="11182">
                  <c:v>0.13115740740740742</c:v>
                </c:pt>
                <c:pt idx="11183">
                  <c:v>0.13116898148148148</c:v>
                </c:pt>
                <c:pt idx="11184">
                  <c:v>0.13118055555555555</c:v>
                </c:pt>
                <c:pt idx="11185">
                  <c:v>0.13119212962962964</c:v>
                </c:pt>
                <c:pt idx="11186">
                  <c:v>0.13120370370370371</c:v>
                </c:pt>
                <c:pt idx="11187">
                  <c:v>0.13121527777777778</c:v>
                </c:pt>
                <c:pt idx="11188">
                  <c:v>0.13122685185185184</c:v>
                </c:pt>
                <c:pt idx="11189">
                  <c:v>0.13123842592592591</c:v>
                </c:pt>
                <c:pt idx="11190">
                  <c:v>0.13125000000000001</c:v>
                </c:pt>
                <c:pt idx="11191">
                  <c:v>0.13126157407407407</c:v>
                </c:pt>
                <c:pt idx="11192">
                  <c:v>0.13127314814814814</c:v>
                </c:pt>
                <c:pt idx="11193">
                  <c:v>0.13128472222222223</c:v>
                </c:pt>
                <c:pt idx="11194">
                  <c:v>0.1312962962962963</c:v>
                </c:pt>
                <c:pt idx="11195">
                  <c:v>0.13130787037037037</c:v>
                </c:pt>
                <c:pt idx="11196">
                  <c:v>0.13131944444444446</c:v>
                </c:pt>
                <c:pt idx="11197">
                  <c:v>0.13133101851851853</c:v>
                </c:pt>
                <c:pt idx="11198">
                  <c:v>0.13134259259259259</c:v>
                </c:pt>
                <c:pt idx="11199">
                  <c:v>0.13135416666666666</c:v>
                </c:pt>
                <c:pt idx="11200">
                  <c:v>0.13136574074074073</c:v>
                </c:pt>
                <c:pt idx="11201">
                  <c:v>0.13137731481481482</c:v>
                </c:pt>
                <c:pt idx="11202">
                  <c:v>0.13138888888888889</c:v>
                </c:pt>
                <c:pt idx="11203">
                  <c:v>0.13140046296296296</c:v>
                </c:pt>
                <c:pt idx="11204">
                  <c:v>0.13141203703703705</c:v>
                </c:pt>
                <c:pt idx="11205">
                  <c:v>0.13142361111111112</c:v>
                </c:pt>
                <c:pt idx="11206">
                  <c:v>0.13143518518518518</c:v>
                </c:pt>
                <c:pt idx="11207">
                  <c:v>0.13144675925925928</c:v>
                </c:pt>
                <c:pt idx="11208">
                  <c:v>0.13145833333333332</c:v>
                </c:pt>
                <c:pt idx="11209">
                  <c:v>0.13146990740740741</c:v>
                </c:pt>
                <c:pt idx="11210">
                  <c:v>0.13148148148148148</c:v>
                </c:pt>
                <c:pt idx="11211">
                  <c:v>0.13149305555555554</c:v>
                </c:pt>
                <c:pt idx="11212">
                  <c:v>0.13150462962962964</c:v>
                </c:pt>
                <c:pt idx="11213">
                  <c:v>0.1315162037037037</c:v>
                </c:pt>
                <c:pt idx="11214">
                  <c:v>0.13152777777777777</c:v>
                </c:pt>
                <c:pt idx="11215">
                  <c:v>0.13153935185185187</c:v>
                </c:pt>
                <c:pt idx="11216">
                  <c:v>0.13155092592592593</c:v>
                </c:pt>
                <c:pt idx="11217">
                  <c:v>0.1315625</c:v>
                </c:pt>
                <c:pt idx="11218">
                  <c:v>0.13157407407407407</c:v>
                </c:pt>
                <c:pt idx="11219">
                  <c:v>0.13158564814814813</c:v>
                </c:pt>
                <c:pt idx="11220">
                  <c:v>0.13159722222222223</c:v>
                </c:pt>
                <c:pt idx="11221">
                  <c:v>0.13160879629629629</c:v>
                </c:pt>
                <c:pt idx="11222">
                  <c:v>0.13162037037037036</c:v>
                </c:pt>
                <c:pt idx="11223">
                  <c:v>0.13163194444444445</c:v>
                </c:pt>
                <c:pt idx="11224">
                  <c:v>0.13164351851851852</c:v>
                </c:pt>
                <c:pt idx="11225">
                  <c:v>0.13165509259259259</c:v>
                </c:pt>
                <c:pt idx="11226">
                  <c:v>0.13166666666666668</c:v>
                </c:pt>
                <c:pt idx="11227">
                  <c:v>0.13167824074074075</c:v>
                </c:pt>
                <c:pt idx="11228">
                  <c:v>0.13168981481481482</c:v>
                </c:pt>
                <c:pt idx="11229">
                  <c:v>0.13170138888888888</c:v>
                </c:pt>
                <c:pt idx="11230">
                  <c:v>0.13171296296296295</c:v>
                </c:pt>
                <c:pt idx="11231">
                  <c:v>0.13172453703703704</c:v>
                </c:pt>
                <c:pt idx="11232">
                  <c:v>0.13173611111111111</c:v>
                </c:pt>
                <c:pt idx="11233">
                  <c:v>0.13174768518518518</c:v>
                </c:pt>
                <c:pt idx="11234">
                  <c:v>0.13175925925925927</c:v>
                </c:pt>
                <c:pt idx="11235">
                  <c:v>0.13177083333333334</c:v>
                </c:pt>
                <c:pt idx="11236">
                  <c:v>0.1317824074074074</c:v>
                </c:pt>
                <c:pt idx="11237">
                  <c:v>0.1317939814814815</c:v>
                </c:pt>
                <c:pt idx="11238">
                  <c:v>0.13180555555555556</c:v>
                </c:pt>
                <c:pt idx="11239">
                  <c:v>0.13181712962962963</c:v>
                </c:pt>
                <c:pt idx="11240">
                  <c:v>0.1318287037037037</c:v>
                </c:pt>
                <c:pt idx="11241">
                  <c:v>0.13184027777777776</c:v>
                </c:pt>
                <c:pt idx="11242">
                  <c:v>0.13185185185185186</c:v>
                </c:pt>
                <c:pt idx="11243">
                  <c:v>0.13186342592592593</c:v>
                </c:pt>
                <c:pt idx="11244">
                  <c:v>0.13187499999999999</c:v>
                </c:pt>
                <c:pt idx="11245">
                  <c:v>0.13188657407407409</c:v>
                </c:pt>
                <c:pt idx="11246">
                  <c:v>0.13189814814814815</c:v>
                </c:pt>
                <c:pt idx="11247">
                  <c:v>0.13190972222222222</c:v>
                </c:pt>
                <c:pt idx="11248">
                  <c:v>0.13192129629629631</c:v>
                </c:pt>
                <c:pt idx="11249">
                  <c:v>0.13193287037037035</c:v>
                </c:pt>
                <c:pt idx="11250">
                  <c:v>0.13194444444444445</c:v>
                </c:pt>
                <c:pt idx="11251">
                  <c:v>0.13195601851851851</c:v>
                </c:pt>
                <c:pt idx="11252">
                  <c:v>0.13196759259259258</c:v>
                </c:pt>
                <c:pt idx="11253">
                  <c:v>0.13197916666666668</c:v>
                </c:pt>
                <c:pt idx="11254">
                  <c:v>0.13199074074074074</c:v>
                </c:pt>
                <c:pt idx="11255">
                  <c:v>0.13200231481481481</c:v>
                </c:pt>
                <c:pt idx="11256">
                  <c:v>0.1320138888888889</c:v>
                </c:pt>
                <c:pt idx="11257">
                  <c:v>0.13202546296296297</c:v>
                </c:pt>
                <c:pt idx="11258">
                  <c:v>0.13203703703703704</c:v>
                </c:pt>
                <c:pt idx="11259">
                  <c:v>0.1320486111111111</c:v>
                </c:pt>
                <c:pt idx="11260">
                  <c:v>0.13206018518518517</c:v>
                </c:pt>
                <c:pt idx="11261">
                  <c:v>0.13207175925925926</c:v>
                </c:pt>
                <c:pt idx="11262">
                  <c:v>0.13208333333333333</c:v>
                </c:pt>
                <c:pt idx="11263">
                  <c:v>0.1320949074074074</c:v>
                </c:pt>
                <c:pt idx="11264">
                  <c:v>0.13210648148148149</c:v>
                </c:pt>
                <c:pt idx="11265">
                  <c:v>0.13211805555555556</c:v>
                </c:pt>
                <c:pt idx="11266">
                  <c:v>0.13212962962962962</c:v>
                </c:pt>
                <c:pt idx="11267">
                  <c:v>0.13214120370370372</c:v>
                </c:pt>
                <c:pt idx="11268">
                  <c:v>0.13215277777777779</c:v>
                </c:pt>
                <c:pt idx="11269">
                  <c:v>0.13216435185185185</c:v>
                </c:pt>
                <c:pt idx="11270">
                  <c:v>0.13217592592592592</c:v>
                </c:pt>
                <c:pt idx="11271">
                  <c:v>0.13218749999999999</c:v>
                </c:pt>
                <c:pt idx="11272">
                  <c:v>0.13219907407407408</c:v>
                </c:pt>
                <c:pt idx="11273">
                  <c:v>0.13221064814814815</c:v>
                </c:pt>
                <c:pt idx="11274">
                  <c:v>0.13222222222222221</c:v>
                </c:pt>
                <c:pt idx="11275">
                  <c:v>0.13223379629629631</c:v>
                </c:pt>
                <c:pt idx="11276">
                  <c:v>0.13224537037037037</c:v>
                </c:pt>
                <c:pt idx="11277">
                  <c:v>0.13225694444444444</c:v>
                </c:pt>
                <c:pt idx="11278">
                  <c:v>0.13226851851851854</c:v>
                </c:pt>
                <c:pt idx="11279">
                  <c:v>0.13228009259259257</c:v>
                </c:pt>
                <c:pt idx="11280">
                  <c:v>0.13229166666666667</c:v>
                </c:pt>
                <c:pt idx="11281">
                  <c:v>0.13230324074074074</c:v>
                </c:pt>
                <c:pt idx="11282">
                  <c:v>0.1323148148148148</c:v>
                </c:pt>
                <c:pt idx="11283">
                  <c:v>0.1323263888888889</c:v>
                </c:pt>
                <c:pt idx="11284">
                  <c:v>0.13233796296296296</c:v>
                </c:pt>
                <c:pt idx="11285">
                  <c:v>0.13234953703703703</c:v>
                </c:pt>
                <c:pt idx="11286">
                  <c:v>0.13236111111111112</c:v>
                </c:pt>
                <c:pt idx="11287">
                  <c:v>0.13237268518518519</c:v>
                </c:pt>
                <c:pt idx="11288">
                  <c:v>0.13238425925925926</c:v>
                </c:pt>
                <c:pt idx="11289">
                  <c:v>0.13239583333333335</c:v>
                </c:pt>
                <c:pt idx="11290">
                  <c:v>0.13240740740740739</c:v>
                </c:pt>
                <c:pt idx="11291">
                  <c:v>0.13241898148148148</c:v>
                </c:pt>
                <c:pt idx="11292">
                  <c:v>0.13243055555555555</c:v>
                </c:pt>
                <c:pt idx="11293">
                  <c:v>0.13244212962962962</c:v>
                </c:pt>
                <c:pt idx="11294">
                  <c:v>0.13245370370370371</c:v>
                </c:pt>
                <c:pt idx="11295">
                  <c:v>0.13246527777777778</c:v>
                </c:pt>
                <c:pt idx="11296">
                  <c:v>0.13247685185185185</c:v>
                </c:pt>
                <c:pt idx="11297">
                  <c:v>0.13248842592592594</c:v>
                </c:pt>
                <c:pt idx="11298">
                  <c:v>0.13250000000000001</c:v>
                </c:pt>
                <c:pt idx="11299">
                  <c:v>0.13251157407407407</c:v>
                </c:pt>
                <c:pt idx="11300">
                  <c:v>0.13252314814814814</c:v>
                </c:pt>
                <c:pt idx="11301">
                  <c:v>0.13253472222222221</c:v>
                </c:pt>
                <c:pt idx="11302">
                  <c:v>0.1325462962962963</c:v>
                </c:pt>
                <c:pt idx="11303">
                  <c:v>0.13255787037037037</c:v>
                </c:pt>
                <c:pt idx="11304">
                  <c:v>0.13256944444444443</c:v>
                </c:pt>
                <c:pt idx="11305">
                  <c:v>0.13258101851851853</c:v>
                </c:pt>
                <c:pt idx="11306">
                  <c:v>0.1325925925925926</c:v>
                </c:pt>
                <c:pt idx="11307">
                  <c:v>0.13260416666666666</c:v>
                </c:pt>
                <c:pt idx="11308">
                  <c:v>0.13261574074074076</c:v>
                </c:pt>
                <c:pt idx="11309">
                  <c:v>0.13262731481481482</c:v>
                </c:pt>
                <c:pt idx="11310">
                  <c:v>0.13263888888888889</c:v>
                </c:pt>
                <c:pt idx="11311">
                  <c:v>0.13265046296296296</c:v>
                </c:pt>
                <c:pt idx="11312">
                  <c:v>0.13266203703703702</c:v>
                </c:pt>
                <c:pt idx="11313">
                  <c:v>0.13267361111111112</c:v>
                </c:pt>
                <c:pt idx="11314">
                  <c:v>0.13268518518518518</c:v>
                </c:pt>
                <c:pt idx="11315">
                  <c:v>0.13269675925925925</c:v>
                </c:pt>
                <c:pt idx="11316">
                  <c:v>0.13270833333333334</c:v>
                </c:pt>
                <c:pt idx="11317">
                  <c:v>0.13271990740740741</c:v>
                </c:pt>
                <c:pt idx="11318">
                  <c:v>0.13273148148148148</c:v>
                </c:pt>
                <c:pt idx="11319">
                  <c:v>0.13274305555555557</c:v>
                </c:pt>
                <c:pt idx="11320">
                  <c:v>0.13275462962962961</c:v>
                </c:pt>
                <c:pt idx="11321">
                  <c:v>0.13276620370370371</c:v>
                </c:pt>
                <c:pt idx="11322">
                  <c:v>0.13277777777777777</c:v>
                </c:pt>
                <c:pt idx="11323">
                  <c:v>0.13278935185185184</c:v>
                </c:pt>
                <c:pt idx="11324">
                  <c:v>0.13280092592592593</c:v>
                </c:pt>
                <c:pt idx="11325">
                  <c:v>0.1328125</c:v>
                </c:pt>
                <c:pt idx="11326">
                  <c:v>0.13282407407407407</c:v>
                </c:pt>
                <c:pt idx="11327">
                  <c:v>0.13283564814814816</c:v>
                </c:pt>
                <c:pt idx="11328">
                  <c:v>0.13284722222222223</c:v>
                </c:pt>
                <c:pt idx="11329">
                  <c:v>0.13285879629629629</c:v>
                </c:pt>
                <c:pt idx="11330">
                  <c:v>0.13287037037037039</c:v>
                </c:pt>
                <c:pt idx="11331">
                  <c:v>0.13288194444444443</c:v>
                </c:pt>
                <c:pt idx="11332">
                  <c:v>0.13289351851851852</c:v>
                </c:pt>
                <c:pt idx="11333">
                  <c:v>0.13290509259259259</c:v>
                </c:pt>
                <c:pt idx="11334">
                  <c:v>0.13291666666666666</c:v>
                </c:pt>
                <c:pt idx="11335">
                  <c:v>0.13292824074074075</c:v>
                </c:pt>
                <c:pt idx="11336">
                  <c:v>0.13293981481481482</c:v>
                </c:pt>
                <c:pt idx="11337">
                  <c:v>0.13295138888888888</c:v>
                </c:pt>
                <c:pt idx="11338">
                  <c:v>0.13296296296296298</c:v>
                </c:pt>
                <c:pt idx="11339">
                  <c:v>0.13297453703703704</c:v>
                </c:pt>
                <c:pt idx="11340">
                  <c:v>0.13298611111111111</c:v>
                </c:pt>
                <c:pt idx="11341">
                  <c:v>0.13299768518518518</c:v>
                </c:pt>
                <c:pt idx="11342">
                  <c:v>0.13300925925925924</c:v>
                </c:pt>
                <c:pt idx="11343">
                  <c:v>0.13302083333333334</c:v>
                </c:pt>
                <c:pt idx="11344">
                  <c:v>0.1330324074074074</c:v>
                </c:pt>
                <c:pt idx="11345">
                  <c:v>0.13304398148148147</c:v>
                </c:pt>
                <c:pt idx="11346">
                  <c:v>0.13305555555555557</c:v>
                </c:pt>
                <c:pt idx="11347">
                  <c:v>0.13306712962962963</c:v>
                </c:pt>
                <c:pt idx="11348">
                  <c:v>0.1330787037037037</c:v>
                </c:pt>
                <c:pt idx="11349">
                  <c:v>0.13309027777777779</c:v>
                </c:pt>
                <c:pt idx="11350">
                  <c:v>0.13310185185185186</c:v>
                </c:pt>
                <c:pt idx="11351">
                  <c:v>0.13311342592592593</c:v>
                </c:pt>
                <c:pt idx="11352">
                  <c:v>0.13312499999999999</c:v>
                </c:pt>
                <c:pt idx="11353">
                  <c:v>0.13313657407407406</c:v>
                </c:pt>
                <c:pt idx="11354">
                  <c:v>0.13314814814814815</c:v>
                </c:pt>
                <c:pt idx="11355">
                  <c:v>0.13315972222222222</c:v>
                </c:pt>
                <c:pt idx="11356">
                  <c:v>0.13317129629629629</c:v>
                </c:pt>
                <c:pt idx="11357">
                  <c:v>0.13318287037037038</c:v>
                </c:pt>
                <c:pt idx="11358">
                  <c:v>0.13319444444444445</c:v>
                </c:pt>
                <c:pt idx="11359">
                  <c:v>0.13320601851851852</c:v>
                </c:pt>
                <c:pt idx="11360">
                  <c:v>0.13321759259259261</c:v>
                </c:pt>
                <c:pt idx="11361">
                  <c:v>0.13322916666666665</c:v>
                </c:pt>
                <c:pt idx="11362">
                  <c:v>0.13324074074074074</c:v>
                </c:pt>
                <c:pt idx="11363">
                  <c:v>0.13325231481481481</c:v>
                </c:pt>
                <c:pt idx="11364">
                  <c:v>0.13326388888888888</c:v>
                </c:pt>
                <c:pt idx="11365">
                  <c:v>0.13327546296296297</c:v>
                </c:pt>
                <c:pt idx="11366">
                  <c:v>0.13328703703703704</c:v>
                </c:pt>
                <c:pt idx="11367">
                  <c:v>0.1332986111111111</c:v>
                </c:pt>
                <c:pt idx="11368">
                  <c:v>0.1333101851851852</c:v>
                </c:pt>
                <c:pt idx="11369">
                  <c:v>0.13332175925925926</c:v>
                </c:pt>
                <c:pt idx="11370">
                  <c:v>0.13333333333333333</c:v>
                </c:pt>
                <c:pt idx="11371">
                  <c:v>0.13334490740740743</c:v>
                </c:pt>
                <c:pt idx="11372">
                  <c:v>0.13335648148148146</c:v>
                </c:pt>
                <c:pt idx="11373">
                  <c:v>0.13336805555555556</c:v>
                </c:pt>
                <c:pt idx="11374">
                  <c:v>0.13337962962962963</c:v>
                </c:pt>
                <c:pt idx="11375">
                  <c:v>0.13339120370370369</c:v>
                </c:pt>
                <c:pt idx="11376">
                  <c:v>0.13340277777777779</c:v>
                </c:pt>
                <c:pt idx="11377">
                  <c:v>0.13341435185185185</c:v>
                </c:pt>
                <c:pt idx="11378">
                  <c:v>0.13342592592592592</c:v>
                </c:pt>
                <c:pt idx="11379">
                  <c:v>0.13343750000000001</c:v>
                </c:pt>
                <c:pt idx="11380">
                  <c:v>0.13344907407407408</c:v>
                </c:pt>
                <c:pt idx="11381">
                  <c:v>0.13346064814814815</c:v>
                </c:pt>
                <c:pt idx="11382">
                  <c:v>0.13347222222222221</c:v>
                </c:pt>
                <c:pt idx="11383">
                  <c:v>0.13348379629629628</c:v>
                </c:pt>
                <c:pt idx="11384">
                  <c:v>0.13349537037037038</c:v>
                </c:pt>
                <c:pt idx="11385">
                  <c:v>0.13350694444444444</c:v>
                </c:pt>
                <c:pt idx="11386">
                  <c:v>0.13351851851851851</c:v>
                </c:pt>
                <c:pt idx="11387">
                  <c:v>0.1335300925925926</c:v>
                </c:pt>
                <c:pt idx="11388">
                  <c:v>0.13354166666666667</c:v>
                </c:pt>
                <c:pt idx="11389">
                  <c:v>0.13355324074074074</c:v>
                </c:pt>
                <c:pt idx="11390">
                  <c:v>0.13356481481481483</c:v>
                </c:pt>
                <c:pt idx="11391">
                  <c:v>0.1335763888888889</c:v>
                </c:pt>
                <c:pt idx="11392">
                  <c:v>0.13358796296296296</c:v>
                </c:pt>
                <c:pt idx="11393">
                  <c:v>0.13359953703703703</c:v>
                </c:pt>
                <c:pt idx="11394">
                  <c:v>0.1336111111111111</c:v>
                </c:pt>
                <c:pt idx="11395">
                  <c:v>0.13362268518518519</c:v>
                </c:pt>
                <c:pt idx="11396">
                  <c:v>0.13363425925925926</c:v>
                </c:pt>
                <c:pt idx="11397">
                  <c:v>0.13364583333333332</c:v>
                </c:pt>
                <c:pt idx="11398">
                  <c:v>0.13365740740740742</c:v>
                </c:pt>
                <c:pt idx="11399">
                  <c:v>0.13366898148148149</c:v>
                </c:pt>
                <c:pt idx="11400">
                  <c:v>0.13368055555555555</c:v>
                </c:pt>
                <c:pt idx="11401">
                  <c:v>0.13369212962962965</c:v>
                </c:pt>
                <c:pt idx="11402">
                  <c:v>0.13370370370370369</c:v>
                </c:pt>
                <c:pt idx="11403">
                  <c:v>0.13371527777777778</c:v>
                </c:pt>
                <c:pt idx="11404">
                  <c:v>0.13372685185185185</c:v>
                </c:pt>
                <c:pt idx="11405">
                  <c:v>0.13373842592592591</c:v>
                </c:pt>
                <c:pt idx="11406">
                  <c:v>0.13375000000000001</c:v>
                </c:pt>
                <c:pt idx="11407">
                  <c:v>0.13376157407407407</c:v>
                </c:pt>
                <c:pt idx="11408">
                  <c:v>0.13377314814814814</c:v>
                </c:pt>
                <c:pt idx="11409">
                  <c:v>0.13378472222222224</c:v>
                </c:pt>
                <c:pt idx="11410">
                  <c:v>0.1337962962962963</c:v>
                </c:pt>
                <c:pt idx="11411">
                  <c:v>0.13380787037037037</c:v>
                </c:pt>
                <c:pt idx="11412">
                  <c:v>0.13381944444444444</c:v>
                </c:pt>
                <c:pt idx="11413">
                  <c:v>0.1338310185185185</c:v>
                </c:pt>
                <c:pt idx="11414">
                  <c:v>0.1338425925925926</c:v>
                </c:pt>
                <c:pt idx="11415">
                  <c:v>0.13385416666666666</c:v>
                </c:pt>
                <c:pt idx="11416">
                  <c:v>0.13386574074074073</c:v>
                </c:pt>
                <c:pt idx="11417">
                  <c:v>0.13387731481481482</c:v>
                </c:pt>
                <c:pt idx="11418">
                  <c:v>0.13388888888888889</c:v>
                </c:pt>
                <c:pt idx="11419">
                  <c:v>0.13390046296296296</c:v>
                </c:pt>
                <c:pt idx="11420">
                  <c:v>0.13391203703703705</c:v>
                </c:pt>
                <c:pt idx="11421">
                  <c:v>0.13392361111111112</c:v>
                </c:pt>
                <c:pt idx="11422">
                  <c:v>0.13393518518518518</c:v>
                </c:pt>
                <c:pt idx="11423">
                  <c:v>0.13394675925925925</c:v>
                </c:pt>
                <c:pt idx="11424">
                  <c:v>0.13395833333333332</c:v>
                </c:pt>
                <c:pt idx="11425">
                  <c:v>0.13396990740740741</c:v>
                </c:pt>
                <c:pt idx="11426">
                  <c:v>0.13398148148148148</c:v>
                </c:pt>
                <c:pt idx="11427">
                  <c:v>0.13399305555555555</c:v>
                </c:pt>
                <c:pt idx="11428">
                  <c:v>0.13400462962962964</c:v>
                </c:pt>
                <c:pt idx="11429">
                  <c:v>0.13401620370370371</c:v>
                </c:pt>
                <c:pt idx="11430">
                  <c:v>0.13402777777777777</c:v>
                </c:pt>
                <c:pt idx="11431">
                  <c:v>0.13403935185185187</c:v>
                </c:pt>
                <c:pt idx="11432">
                  <c:v>0.13405092592592593</c:v>
                </c:pt>
                <c:pt idx="11433">
                  <c:v>0.1340625</c:v>
                </c:pt>
                <c:pt idx="11434">
                  <c:v>0.13407407407407407</c:v>
                </c:pt>
                <c:pt idx="11435">
                  <c:v>0.13408564814814813</c:v>
                </c:pt>
                <c:pt idx="11436">
                  <c:v>0.13409722222222223</c:v>
                </c:pt>
                <c:pt idx="11437">
                  <c:v>0.1341087962962963</c:v>
                </c:pt>
                <c:pt idx="11438">
                  <c:v>0.13412037037037036</c:v>
                </c:pt>
                <c:pt idx="11439">
                  <c:v>0.13413194444444446</c:v>
                </c:pt>
                <c:pt idx="11440">
                  <c:v>0.13414351851851852</c:v>
                </c:pt>
                <c:pt idx="11441">
                  <c:v>0.13415509259259259</c:v>
                </c:pt>
                <c:pt idx="11442">
                  <c:v>0.13416666666666668</c:v>
                </c:pt>
                <c:pt idx="11443">
                  <c:v>0.13417824074074072</c:v>
                </c:pt>
                <c:pt idx="11444">
                  <c:v>0.13418981481481482</c:v>
                </c:pt>
                <c:pt idx="11445">
                  <c:v>0.13420138888888888</c:v>
                </c:pt>
                <c:pt idx="11446">
                  <c:v>0.13421296296296295</c:v>
                </c:pt>
                <c:pt idx="11447">
                  <c:v>0.13422453703703704</c:v>
                </c:pt>
                <c:pt idx="11448">
                  <c:v>0.13423611111111111</c:v>
                </c:pt>
                <c:pt idx="11449">
                  <c:v>0.13424768518518518</c:v>
                </c:pt>
                <c:pt idx="11450">
                  <c:v>0.13425925925925927</c:v>
                </c:pt>
                <c:pt idx="11451">
                  <c:v>0.13427083333333334</c:v>
                </c:pt>
                <c:pt idx="11452">
                  <c:v>0.13428240740740741</c:v>
                </c:pt>
                <c:pt idx="11453">
                  <c:v>0.13429398148148147</c:v>
                </c:pt>
                <c:pt idx="11454">
                  <c:v>0.13430555555555554</c:v>
                </c:pt>
                <c:pt idx="11455">
                  <c:v>0.13431712962962963</c:v>
                </c:pt>
                <c:pt idx="11456">
                  <c:v>0.1343287037037037</c:v>
                </c:pt>
                <c:pt idx="11457">
                  <c:v>0.13434027777777777</c:v>
                </c:pt>
                <c:pt idx="11458">
                  <c:v>0.13435185185185186</c:v>
                </c:pt>
                <c:pt idx="11459">
                  <c:v>0.13436342592592593</c:v>
                </c:pt>
                <c:pt idx="11460">
                  <c:v>0.13437499999999999</c:v>
                </c:pt>
                <c:pt idx="11461">
                  <c:v>0.13438657407407409</c:v>
                </c:pt>
                <c:pt idx="11462">
                  <c:v>0.13439814814814816</c:v>
                </c:pt>
                <c:pt idx="11463">
                  <c:v>0.13440972222222222</c:v>
                </c:pt>
                <c:pt idx="11464">
                  <c:v>0.13442129629629629</c:v>
                </c:pt>
                <c:pt idx="11465">
                  <c:v>0.13443287037037036</c:v>
                </c:pt>
                <c:pt idx="11466">
                  <c:v>0.13444444444444445</c:v>
                </c:pt>
                <c:pt idx="11467">
                  <c:v>0.13445601851851852</c:v>
                </c:pt>
                <c:pt idx="11468">
                  <c:v>0.13446759259259258</c:v>
                </c:pt>
                <c:pt idx="11469">
                  <c:v>0.13447916666666668</c:v>
                </c:pt>
                <c:pt idx="11470">
                  <c:v>0.13449074074074074</c:v>
                </c:pt>
                <c:pt idx="11471">
                  <c:v>0.13450231481481481</c:v>
                </c:pt>
                <c:pt idx="11472">
                  <c:v>0.13451388888888891</c:v>
                </c:pt>
                <c:pt idx="11473">
                  <c:v>0.13452546296296297</c:v>
                </c:pt>
                <c:pt idx="11474">
                  <c:v>0.13453703703703704</c:v>
                </c:pt>
                <c:pt idx="11475">
                  <c:v>0.1345486111111111</c:v>
                </c:pt>
                <c:pt idx="11476">
                  <c:v>0.13456018518518517</c:v>
                </c:pt>
                <c:pt idx="11477">
                  <c:v>0.13457175925925927</c:v>
                </c:pt>
                <c:pt idx="11478">
                  <c:v>0.13458333333333333</c:v>
                </c:pt>
                <c:pt idx="11479">
                  <c:v>0.1345949074074074</c:v>
                </c:pt>
                <c:pt idx="11480">
                  <c:v>0.13460648148148149</c:v>
                </c:pt>
                <c:pt idx="11481">
                  <c:v>0.13461805555555556</c:v>
                </c:pt>
                <c:pt idx="11482">
                  <c:v>0.13462962962962963</c:v>
                </c:pt>
                <c:pt idx="11483">
                  <c:v>0.13464120370370372</c:v>
                </c:pt>
                <c:pt idx="11484">
                  <c:v>0.13465277777777776</c:v>
                </c:pt>
                <c:pt idx="11485">
                  <c:v>0.13466435185185185</c:v>
                </c:pt>
                <c:pt idx="11486">
                  <c:v>0.13467592592592592</c:v>
                </c:pt>
                <c:pt idx="11487">
                  <c:v>0.13468749999999999</c:v>
                </c:pt>
                <c:pt idx="11488">
                  <c:v>0.13469907407407408</c:v>
                </c:pt>
                <c:pt idx="11489">
                  <c:v>0.13471064814814815</c:v>
                </c:pt>
                <c:pt idx="11490">
                  <c:v>0.13472222222222222</c:v>
                </c:pt>
                <c:pt idx="11491">
                  <c:v>0.13473379629629631</c:v>
                </c:pt>
                <c:pt idx="11492">
                  <c:v>0.13474537037037038</c:v>
                </c:pt>
                <c:pt idx="11493">
                  <c:v>0.13475694444444444</c:v>
                </c:pt>
                <c:pt idx="11494">
                  <c:v>0.13476851851851851</c:v>
                </c:pt>
                <c:pt idx="11495">
                  <c:v>0.13478009259259258</c:v>
                </c:pt>
                <c:pt idx="11496">
                  <c:v>0.13479166666666667</c:v>
                </c:pt>
                <c:pt idx="11497">
                  <c:v>0.13480324074074074</c:v>
                </c:pt>
                <c:pt idx="11498">
                  <c:v>0.1348148148148148</c:v>
                </c:pt>
                <c:pt idx="11499">
                  <c:v>0.1348263888888889</c:v>
                </c:pt>
                <c:pt idx="11500">
                  <c:v>0.13483796296296297</c:v>
                </c:pt>
                <c:pt idx="11501">
                  <c:v>0.13484953703703703</c:v>
                </c:pt>
                <c:pt idx="11502">
                  <c:v>0.13486111111111113</c:v>
                </c:pt>
                <c:pt idx="11503">
                  <c:v>0.13487268518518519</c:v>
                </c:pt>
                <c:pt idx="11504">
                  <c:v>0.13488425925925926</c:v>
                </c:pt>
                <c:pt idx="11505">
                  <c:v>0.13489583333333333</c:v>
                </c:pt>
                <c:pt idx="11506">
                  <c:v>0.13490740740740739</c:v>
                </c:pt>
                <c:pt idx="11507">
                  <c:v>0.13491898148148149</c:v>
                </c:pt>
                <c:pt idx="11508">
                  <c:v>0.13493055555555555</c:v>
                </c:pt>
                <c:pt idx="11509">
                  <c:v>0.13494212962962962</c:v>
                </c:pt>
                <c:pt idx="11510">
                  <c:v>0.13495370370370371</c:v>
                </c:pt>
                <c:pt idx="11511">
                  <c:v>0.13496527777777778</c:v>
                </c:pt>
                <c:pt idx="11512">
                  <c:v>0.13497685185185185</c:v>
                </c:pt>
                <c:pt idx="11513">
                  <c:v>0.13498842592592594</c:v>
                </c:pt>
                <c:pt idx="11514">
                  <c:v>0.13500000000000001</c:v>
                </c:pt>
                <c:pt idx="11515">
                  <c:v>0.13501157407407408</c:v>
                </c:pt>
                <c:pt idx="11516">
                  <c:v>0.13502314814814814</c:v>
                </c:pt>
                <c:pt idx="11517">
                  <c:v>0.13503472222222221</c:v>
                </c:pt>
                <c:pt idx="11518">
                  <c:v>0.1350462962962963</c:v>
                </c:pt>
                <c:pt idx="11519">
                  <c:v>0.13505787037037037</c:v>
                </c:pt>
                <c:pt idx="11520">
                  <c:v>0.13506944444444444</c:v>
                </c:pt>
                <c:pt idx="11521">
                  <c:v>0.13508101851851853</c:v>
                </c:pt>
                <c:pt idx="11522">
                  <c:v>0.1350925925925926</c:v>
                </c:pt>
                <c:pt idx="11523">
                  <c:v>0.13510416666666666</c:v>
                </c:pt>
                <c:pt idx="11524">
                  <c:v>0.13511574074074076</c:v>
                </c:pt>
                <c:pt idx="11525">
                  <c:v>0.1351273148148148</c:v>
                </c:pt>
                <c:pt idx="11526">
                  <c:v>0.13513888888888889</c:v>
                </c:pt>
                <c:pt idx="11527">
                  <c:v>0.13515046296296296</c:v>
                </c:pt>
                <c:pt idx="11528">
                  <c:v>0.13516203703703702</c:v>
                </c:pt>
                <c:pt idx="11529">
                  <c:v>0.13517361111111112</c:v>
                </c:pt>
                <c:pt idx="11530">
                  <c:v>0.13518518518518519</c:v>
                </c:pt>
                <c:pt idx="11531">
                  <c:v>0.13519675925925925</c:v>
                </c:pt>
                <c:pt idx="11532">
                  <c:v>0.13520833333333335</c:v>
                </c:pt>
                <c:pt idx="11533">
                  <c:v>0.13521990740740741</c:v>
                </c:pt>
                <c:pt idx="11534">
                  <c:v>0.13523148148148148</c:v>
                </c:pt>
                <c:pt idx="11535">
                  <c:v>0.13524305555555555</c:v>
                </c:pt>
                <c:pt idx="11536">
                  <c:v>0.13525462962962961</c:v>
                </c:pt>
                <c:pt idx="11537">
                  <c:v>0.13526620370370371</c:v>
                </c:pt>
                <c:pt idx="11538">
                  <c:v>0.13527777777777777</c:v>
                </c:pt>
                <c:pt idx="11539">
                  <c:v>0.13528935185185184</c:v>
                </c:pt>
                <c:pt idx="11540">
                  <c:v>0.13530092592592594</c:v>
                </c:pt>
                <c:pt idx="11541">
                  <c:v>0.1353125</c:v>
                </c:pt>
                <c:pt idx="11542">
                  <c:v>0.13532407407407407</c:v>
                </c:pt>
                <c:pt idx="11543">
                  <c:v>0.13532407407407407</c:v>
                </c:pt>
                <c:pt idx="11544">
                  <c:v>0.13533564814814816</c:v>
                </c:pt>
                <c:pt idx="11545">
                  <c:v>0.13534722222222223</c:v>
                </c:pt>
                <c:pt idx="11546">
                  <c:v>0.1353587962962963</c:v>
                </c:pt>
                <c:pt idx="11547">
                  <c:v>0.13537037037037036</c:v>
                </c:pt>
                <c:pt idx="11548">
                  <c:v>0.13538194444444443</c:v>
                </c:pt>
                <c:pt idx="11549">
                  <c:v>0.13539351851851852</c:v>
                </c:pt>
                <c:pt idx="11550">
                  <c:v>0.13540509259259259</c:v>
                </c:pt>
                <c:pt idx="11551">
                  <c:v>0.13541666666666666</c:v>
                </c:pt>
                <c:pt idx="11552">
                  <c:v>0.13542824074074075</c:v>
                </c:pt>
                <c:pt idx="11553">
                  <c:v>0.13543981481481482</c:v>
                </c:pt>
                <c:pt idx="11554">
                  <c:v>0.13545138888888889</c:v>
                </c:pt>
                <c:pt idx="11555">
                  <c:v>0.13546296296296298</c:v>
                </c:pt>
                <c:pt idx="11556">
                  <c:v>0.13547453703703705</c:v>
                </c:pt>
                <c:pt idx="11557">
                  <c:v>0.13548611111111111</c:v>
                </c:pt>
                <c:pt idx="11558">
                  <c:v>0.13549768518518518</c:v>
                </c:pt>
                <c:pt idx="11559">
                  <c:v>0.13550925925925925</c:v>
                </c:pt>
                <c:pt idx="11560">
                  <c:v>0.13552083333333334</c:v>
                </c:pt>
                <c:pt idx="11561">
                  <c:v>0.13553240740740741</c:v>
                </c:pt>
                <c:pt idx="11562">
                  <c:v>0.13554398148148147</c:v>
                </c:pt>
                <c:pt idx="11563">
                  <c:v>0.13555555555555557</c:v>
                </c:pt>
                <c:pt idx="11564">
                  <c:v>0.13556712962962963</c:v>
                </c:pt>
                <c:pt idx="11565">
                  <c:v>0.1355787037037037</c:v>
                </c:pt>
                <c:pt idx="11566">
                  <c:v>0.13559027777777777</c:v>
                </c:pt>
                <c:pt idx="11567">
                  <c:v>0.13560185185185183</c:v>
                </c:pt>
                <c:pt idx="11568">
                  <c:v>0.13561342592592593</c:v>
                </c:pt>
                <c:pt idx="11569">
                  <c:v>0.135625</c:v>
                </c:pt>
                <c:pt idx="11570">
                  <c:v>0.13563657407407406</c:v>
                </c:pt>
                <c:pt idx="11571">
                  <c:v>0.13564814814814816</c:v>
                </c:pt>
                <c:pt idx="11572">
                  <c:v>0.13565972222222222</c:v>
                </c:pt>
                <c:pt idx="11573">
                  <c:v>0.13567129629629629</c:v>
                </c:pt>
                <c:pt idx="11574">
                  <c:v>0.13568287037037038</c:v>
                </c:pt>
                <c:pt idx="11575">
                  <c:v>0.13569444444444445</c:v>
                </c:pt>
                <c:pt idx="11576">
                  <c:v>0.13570601851851852</c:v>
                </c:pt>
                <c:pt idx="11577">
                  <c:v>0.13571759259259261</c:v>
                </c:pt>
                <c:pt idx="11578">
                  <c:v>0.13572916666666665</c:v>
                </c:pt>
                <c:pt idx="11579">
                  <c:v>0.13574074074074075</c:v>
                </c:pt>
                <c:pt idx="11580">
                  <c:v>0.13575231481481481</c:v>
                </c:pt>
                <c:pt idx="11581">
                  <c:v>0.13576388888888888</c:v>
                </c:pt>
                <c:pt idx="11582">
                  <c:v>0.13577546296296297</c:v>
                </c:pt>
                <c:pt idx="11583">
                  <c:v>0.13578703703703704</c:v>
                </c:pt>
                <c:pt idx="11584">
                  <c:v>0.13579861111111111</c:v>
                </c:pt>
                <c:pt idx="11585">
                  <c:v>0.1358101851851852</c:v>
                </c:pt>
                <c:pt idx="11586">
                  <c:v>0.13582175925925927</c:v>
                </c:pt>
                <c:pt idx="11587">
                  <c:v>0.13583333333333333</c:v>
                </c:pt>
                <c:pt idx="11588">
                  <c:v>0.1358449074074074</c:v>
                </c:pt>
                <c:pt idx="11589">
                  <c:v>0.13585648148148147</c:v>
                </c:pt>
                <c:pt idx="11590">
                  <c:v>0.13586805555555556</c:v>
                </c:pt>
                <c:pt idx="11591">
                  <c:v>0.13587962962962963</c:v>
                </c:pt>
                <c:pt idx="11592">
                  <c:v>0.13589120370370369</c:v>
                </c:pt>
                <c:pt idx="11593">
                  <c:v>0.13590277777777779</c:v>
                </c:pt>
                <c:pt idx="11594">
                  <c:v>0.13591435185185186</c:v>
                </c:pt>
                <c:pt idx="11595">
                  <c:v>0.13592592592592592</c:v>
                </c:pt>
                <c:pt idx="11596">
                  <c:v>0.13593750000000002</c:v>
                </c:pt>
                <c:pt idx="11597">
                  <c:v>0.13594907407407408</c:v>
                </c:pt>
                <c:pt idx="11598">
                  <c:v>0.13596064814814815</c:v>
                </c:pt>
                <c:pt idx="11599">
                  <c:v>0.13597222222222222</c:v>
                </c:pt>
                <c:pt idx="11600">
                  <c:v>0.13598379629629628</c:v>
                </c:pt>
                <c:pt idx="11601">
                  <c:v>0.13599537037037038</c:v>
                </c:pt>
                <c:pt idx="11602">
                  <c:v>0.13600694444444444</c:v>
                </c:pt>
                <c:pt idx="11603">
                  <c:v>0.13601851851851851</c:v>
                </c:pt>
                <c:pt idx="11604">
                  <c:v>0.13603009259259261</c:v>
                </c:pt>
                <c:pt idx="11605">
                  <c:v>0.13604166666666667</c:v>
                </c:pt>
                <c:pt idx="11606">
                  <c:v>0.13605324074074074</c:v>
                </c:pt>
                <c:pt idx="11607">
                  <c:v>0.13606481481481481</c:v>
                </c:pt>
                <c:pt idx="11608">
                  <c:v>0.13607638888888887</c:v>
                </c:pt>
                <c:pt idx="11609">
                  <c:v>0.13608796296296297</c:v>
                </c:pt>
                <c:pt idx="11610">
                  <c:v>0.13609953703703703</c:v>
                </c:pt>
                <c:pt idx="11611">
                  <c:v>0.1361111111111111</c:v>
                </c:pt>
                <c:pt idx="11612">
                  <c:v>0.13612268518518519</c:v>
                </c:pt>
                <c:pt idx="11613">
                  <c:v>0.13613425925925926</c:v>
                </c:pt>
                <c:pt idx="11614">
                  <c:v>0.13614583333333333</c:v>
                </c:pt>
                <c:pt idx="11615">
                  <c:v>0.13615740740740742</c:v>
                </c:pt>
                <c:pt idx="11616">
                  <c:v>0.13616898148148149</c:v>
                </c:pt>
                <c:pt idx="11617">
                  <c:v>0.13618055555555555</c:v>
                </c:pt>
                <c:pt idx="11618">
                  <c:v>0.13619212962962965</c:v>
                </c:pt>
                <c:pt idx="11619">
                  <c:v>0.13620370370370369</c:v>
                </c:pt>
                <c:pt idx="11620">
                  <c:v>0.13621527777777778</c:v>
                </c:pt>
                <c:pt idx="11621">
                  <c:v>0.13622685185185185</c:v>
                </c:pt>
                <c:pt idx="11622">
                  <c:v>0.13623842592592592</c:v>
                </c:pt>
                <c:pt idx="11623">
                  <c:v>0.13625000000000001</c:v>
                </c:pt>
                <c:pt idx="11624">
                  <c:v>0.13626157407407408</c:v>
                </c:pt>
                <c:pt idx="11625">
                  <c:v>0.13627314814814814</c:v>
                </c:pt>
                <c:pt idx="11626">
                  <c:v>0.13628472222222224</c:v>
                </c:pt>
                <c:pt idx="11627">
                  <c:v>0.13629629629629628</c:v>
                </c:pt>
                <c:pt idx="11628">
                  <c:v>0.13630787037037037</c:v>
                </c:pt>
                <c:pt idx="11629">
                  <c:v>0.13631944444444444</c:v>
                </c:pt>
                <c:pt idx="11630">
                  <c:v>0.1363310185185185</c:v>
                </c:pt>
                <c:pt idx="11631">
                  <c:v>0.1363425925925926</c:v>
                </c:pt>
                <c:pt idx="11632">
                  <c:v>0.13635416666666667</c:v>
                </c:pt>
                <c:pt idx="11633">
                  <c:v>0.13636574074074073</c:v>
                </c:pt>
                <c:pt idx="11634">
                  <c:v>0.13637731481481483</c:v>
                </c:pt>
                <c:pt idx="11635">
                  <c:v>0.13638888888888889</c:v>
                </c:pt>
                <c:pt idx="11636">
                  <c:v>0.13640046296296296</c:v>
                </c:pt>
                <c:pt idx="11637">
                  <c:v>0.13641203703703705</c:v>
                </c:pt>
                <c:pt idx="11638">
                  <c:v>0.13642361111111112</c:v>
                </c:pt>
                <c:pt idx="11639">
                  <c:v>0.13643518518518519</c:v>
                </c:pt>
                <c:pt idx="11640">
                  <c:v>0.13644675925925925</c:v>
                </c:pt>
                <c:pt idx="11641">
                  <c:v>0.13645833333333332</c:v>
                </c:pt>
                <c:pt idx="11642">
                  <c:v>0.13646990740740741</c:v>
                </c:pt>
                <c:pt idx="11643">
                  <c:v>0.13648148148148148</c:v>
                </c:pt>
                <c:pt idx="11644">
                  <c:v>0.13649305555555555</c:v>
                </c:pt>
                <c:pt idx="11645">
                  <c:v>0.13650462962962964</c:v>
                </c:pt>
                <c:pt idx="11646">
                  <c:v>0.13651620370370371</c:v>
                </c:pt>
                <c:pt idx="11647">
                  <c:v>0.13652777777777778</c:v>
                </c:pt>
                <c:pt idx="11648">
                  <c:v>0.13653935185185184</c:v>
                </c:pt>
                <c:pt idx="11649">
                  <c:v>0.13655092592592591</c:v>
                </c:pt>
                <c:pt idx="11650">
                  <c:v>0.1365625</c:v>
                </c:pt>
                <c:pt idx="11651">
                  <c:v>0.13657407407407407</c:v>
                </c:pt>
                <c:pt idx="11652">
                  <c:v>0.13658564814814814</c:v>
                </c:pt>
                <c:pt idx="11653">
                  <c:v>0.13659722222222223</c:v>
                </c:pt>
                <c:pt idx="11654">
                  <c:v>0.1366087962962963</c:v>
                </c:pt>
                <c:pt idx="11655">
                  <c:v>0.13662037037037036</c:v>
                </c:pt>
                <c:pt idx="11656">
                  <c:v>0.13663194444444446</c:v>
                </c:pt>
                <c:pt idx="11657">
                  <c:v>0.13664351851851853</c:v>
                </c:pt>
                <c:pt idx="11658">
                  <c:v>0.13665509259259259</c:v>
                </c:pt>
                <c:pt idx="11659">
                  <c:v>0.13666666666666669</c:v>
                </c:pt>
                <c:pt idx="11660">
                  <c:v>0.13667824074074073</c:v>
                </c:pt>
                <c:pt idx="11661">
                  <c:v>0.13668981481481482</c:v>
                </c:pt>
                <c:pt idx="11662">
                  <c:v>0.13670138888888889</c:v>
                </c:pt>
                <c:pt idx="11663">
                  <c:v>0.13671296296296295</c:v>
                </c:pt>
                <c:pt idx="11664">
                  <c:v>0.13672453703703705</c:v>
                </c:pt>
                <c:pt idx="11665">
                  <c:v>0.13673611111111111</c:v>
                </c:pt>
                <c:pt idx="11666">
                  <c:v>0.13674768518518518</c:v>
                </c:pt>
                <c:pt idx="11667">
                  <c:v>0.13675925925925927</c:v>
                </c:pt>
                <c:pt idx="11668">
                  <c:v>0.13677083333333331</c:v>
                </c:pt>
                <c:pt idx="11669">
                  <c:v>0.13678240740740741</c:v>
                </c:pt>
                <c:pt idx="11670">
                  <c:v>0.13679398148148147</c:v>
                </c:pt>
                <c:pt idx="11671">
                  <c:v>0.13680555555555554</c:v>
                </c:pt>
                <c:pt idx="11672">
                  <c:v>0.13681712962962964</c:v>
                </c:pt>
                <c:pt idx="11673">
                  <c:v>0.1368287037037037</c:v>
                </c:pt>
                <c:pt idx="11674">
                  <c:v>0.13684027777777777</c:v>
                </c:pt>
                <c:pt idx="11675">
                  <c:v>0.13685185185185186</c:v>
                </c:pt>
                <c:pt idx="11676">
                  <c:v>0.13686342592592593</c:v>
                </c:pt>
                <c:pt idx="11677">
                  <c:v>0.136875</c:v>
                </c:pt>
                <c:pt idx="11678">
                  <c:v>0.13688657407407409</c:v>
                </c:pt>
                <c:pt idx="11679">
                  <c:v>0.13689814814814816</c:v>
                </c:pt>
                <c:pt idx="11680">
                  <c:v>0.13690972222222222</c:v>
                </c:pt>
                <c:pt idx="11681">
                  <c:v>0.13692129629629629</c:v>
                </c:pt>
                <c:pt idx="11682">
                  <c:v>0.13693287037037036</c:v>
                </c:pt>
                <c:pt idx="11683">
                  <c:v>0.13694444444444445</c:v>
                </c:pt>
                <c:pt idx="11684">
                  <c:v>0.13695601851851852</c:v>
                </c:pt>
                <c:pt idx="11685">
                  <c:v>0.13696759259259259</c:v>
                </c:pt>
                <c:pt idx="11686">
                  <c:v>0.13697916666666668</c:v>
                </c:pt>
                <c:pt idx="11687">
                  <c:v>0.13699074074074075</c:v>
                </c:pt>
                <c:pt idx="11688">
                  <c:v>0.13700231481481481</c:v>
                </c:pt>
                <c:pt idx="11689">
                  <c:v>0.13701388888888888</c:v>
                </c:pt>
                <c:pt idx="11690">
                  <c:v>0.13702546296296295</c:v>
                </c:pt>
                <c:pt idx="11691">
                  <c:v>0.13703703703703704</c:v>
                </c:pt>
                <c:pt idx="11692">
                  <c:v>0.13704861111111111</c:v>
                </c:pt>
                <c:pt idx="11693">
                  <c:v>0.13706018518518517</c:v>
                </c:pt>
                <c:pt idx="11694">
                  <c:v>0.13707175925925927</c:v>
                </c:pt>
                <c:pt idx="11695">
                  <c:v>0.13708333333333333</c:v>
                </c:pt>
                <c:pt idx="11696">
                  <c:v>0.1370949074074074</c:v>
                </c:pt>
                <c:pt idx="11697">
                  <c:v>0.1371064814814815</c:v>
                </c:pt>
                <c:pt idx="11698">
                  <c:v>0.13711805555555556</c:v>
                </c:pt>
                <c:pt idx="11699">
                  <c:v>0.13712962962962963</c:v>
                </c:pt>
                <c:pt idx="11700">
                  <c:v>0.13714120370370372</c:v>
                </c:pt>
                <c:pt idx="11701">
                  <c:v>0.13715277777777776</c:v>
                </c:pt>
                <c:pt idx="11702">
                  <c:v>0.13716435185185186</c:v>
                </c:pt>
                <c:pt idx="11703">
                  <c:v>0.13717592592592592</c:v>
                </c:pt>
                <c:pt idx="11704">
                  <c:v>0.13718749999999999</c:v>
                </c:pt>
                <c:pt idx="11705">
                  <c:v>0.13719907407407408</c:v>
                </c:pt>
                <c:pt idx="11706">
                  <c:v>0.13721064814814815</c:v>
                </c:pt>
                <c:pt idx="11707">
                  <c:v>0.13722222222222222</c:v>
                </c:pt>
                <c:pt idx="11708">
                  <c:v>0.13723379629629631</c:v>
                </c:pt>
                <c:pt idx="11709">
                  <c:v>0.13724537037037035</c:v>
                </c:pt>
                <c:pt idx="11710">
                  <c:v>0.13725694444444445</c:v>
                </c:pt>
                <c:pt idx="11711">
                  <c:v>0.13726851851851851</c:v>
                </c:pt>
                <c:pt idx="11712">
                  <c:v>0.13728009259259258</c:v>
                </c:pt>
                <c:pt idx="11713">
                  <c:v>0.13729166666666667</c:v>
                </c:pt>
                <c:pt idx="11714">
                  <c:v>0.13730324074074074</c:v>
                </c:pt>
                <c:pt idx="11715">
                  <c:v>0.13731481481481481</c:v>
                </c:pt>
                <c:pt idx="11716">
                  <c:v>0.1373263888888889</c:v>
                </c:pt>
                <c:pt idx="11717">
                  <c:v>0.13733796296296297</c:v>
                </c:pt>
                <c:pt idx="11718">
                  <c:v>0.13734953703703703</c:v>
                </c:pt>
                <c:pt idx="11719">
                  <c:v>0.13736111111111113</c:v>
                </c:pt>
                <c:pt idx="11720">
                  <c:v>0.13737268518518519</c:v>
                </c:pt>
                <c:pt idx="11721">
                  <c:v>0.13738425925925926</c:v>
                </c:pt>
                <c:pt idx="11722">
                  <c:v>0.13739583333333333</c:v>
                </c:pt>
                <c:pt idx="11723">
                  <c:v>0.13740740740740739</c:v>
                </c:pt>
                <c:pt idx="11724">
                  <c:v>0.13741898148148149</c:v>
                </c:pt>
                <c:pt idx="11725">
                  <c:v>0.13743055555555556</c:v>
                </c:pt>
                <c:pt idx="11726">
                  <c:v>0.13744212962962962</c:v>
                </c:pt>
                <c:pt idx="11727">
                  <c:v>0.13745370370370372</c:v>
                </c:pt>
                <c:pt idx="11728">
                  <c:v>0.13746527777777778</c:v>
                </c:pt>
                <c:pt idx="11729">
                  <c:v>0.13747685185185185</c:v>
                </c:pt>
                <c:pt idx="11730">
                  <c:v>0.13748842592592592</c:v>
                </c:pt>
                <c:pt idx="11731">
                  <c:v>0.13749999999999998</c:v>
                </c:pt>
                <c:pt idx="11732">
                  <c:v>0.13751157407407408</c:v>
                </c:pt>
                <c:pt idx="11733">
                  <c:v>0.13752314814814814</c:v>
                </c:pt>
                <c:pt idx="11734">
                  <c:v>0.13753472222222221</c:v>
                </c:pt>
                <c:pt idx="11735">
                  <c:v>0.13754629629629631</c:v>
                </c:pt>
                <c:pt idx="11736">
                  <c:v>0.13755787037037037</c:v>
                </c:pt>
                <c:pt idx="11737">
                  <c:v>0.13756944444444444</c:v>
                </c:pt>
                <c:pt idx="11738">
                  <c:v>0.13758101851851853</c:v>
                </c:pt>
                <c:pt idx="11739">
                  <c:v>0.1375925925925926</c:v>
                </c:pt>
                <c:pt idx="11740">
                  <c:v>0.13760416666666667</c:v>
                </c:pt>
                <c:pt idx="11741">
                  <c:v>0.13761574074074076</c:v>
                </c:pt>
                <c:pt idx="11742">
                  <c:v>0.1376273148148148</c:v>
                </c:pt>
                <c:pt idx="11743">
                  <c:v>0.13763888888888889</c:v>
                </c:pt>
                <c:pt idx="11744">
                  <c:v>0.13765046296296296</c:v>
                </c:pt>
                <c:pt idx="11745">
                  <c:v>0.13766203703703703</c:v>
                </c:pt>
                <c:pt idx="11746">
                  <c:v>0.13767361111111112</c:v>
                </c:pt>
                <c:pt idx="11747">
                  <c:v>0.13768518518518519</c:v>
                </c:pt>
                <c:pt idx="11748">
                  <c:v>0.13769675925925925</c:v>
                </c:pt>
                <c:pt idx="11749">
                  <c:v>0.13770833333333335</c:v>
                </c:pt>
                <c:pt idx="11750">
                  <c:v>0.13771990740740739</c:v>
                </c:pt>
                <c:pt idx="11751">
                  <c:v>0.13773148148148148</c:v>
                </c:pt>
                <c:pt idx="11752">
                  <c:v>0.13774305555555555</c:v>
                </c:pt>
                <c:pt idx="11753">
                  <c:v>0.13775462962962962</c:v>
                </c:pt>
                <c:pt idx="11754">
                  <c:v>0.13776620370370371</c:v>
                </c:pt>
                <c:pt idx="11755">
                  <c:v>0.13777777777777778</c:v>
                </c:pt>
                <c:pt idx="11756">
                  <c:v>0.13778935185185184</c:v>
                </c:pt>
                <c:pt idx="11757">
                  <c:v>0.13780092592592594</c:v>
                </c:pt>
                <c:pt idx="11758">
                  <c:v>0.1378125</c:v>
                </c:pt>
                <c:pt idx="11759">
                  <c:v>0.13782407407407407</c:v>
                </c:pt>
                <c:pt idx="11760">
                  <c:v>0.13783564814814817</c:v>
                </c:pt>
                <c:pt idx="11761">
                  <c:v>0.13784722222222223</c:v>
                </c:pt>
                <c:pt idx="11762">
                  <c:v>0.1378587962962963</c:v>
                </c:pt>
                <c:pt idx="11763">
                  <c:v>0.13787037037037037</c:v>
                </c:pt>
                <c:pt idx="11764">
                  <c:v>0.13788194444444443</c:v>
                </c:pt>
                <c:pt idx="11765">
                  <c:v>0.13789351851851853</c:v>
                </c:pt>
                <c:pt idx="11766">
                  <c:v>0.13790509259259259</c:v>
                </c:pt>
                <c:pt idx="11767">
                  <c:v>0.13791666666666666</c:v>
                </c:pt>
                <c:pt idx="11768">
                  <c:v>0.13792824074074075</c:v>
                </c:pt>
                <c:pt idx="11769">
                  <c:v>0.13793981481481482</c:v>
                </c:pt>
                <c:pt idx="11770">
                  <c:v>0.13795138888888889</c:v>
                </c:pt>
                <c:pt idx="11771">
                  <c:v>0.13796296296296295</c:v>
                </c:pt>
                <c:pt idx="11772">
                  <c:v>0.13797453703703702</c:v>
                </c:pt>
                <c:pt idx="11773">
                  <c:v>0.13798611111111111</c:v>
                </c:pt>
                <c:pt idx="11774">
                  <c:v>0.13799768518518518</c:v>
                </c:pt>
                <c:pt idx="11775">
                  <c:v>0.13800925925925925</c:v>
                </c:pt>
                <c:pt idx="11776">
                  <c:v>0.13802083333333334</c:v>
                </c:pt>
                <c:pt idx="11777">
                  <c:v>0.13803240740740741</c:v>
                </c:pt>
                <c:pt idx="11778">
                  <c:v>0.13804398148148148</c:v>
                </c:pt>
                <c:pt idx="11779">
                  <c:v>0.13805555555555557</c:v>
                </c:pt>
                <c:pt idx="11780">
                  <c:v>0.13806712962962964</c:v>
                </c:pt>
                <c:pt idx="11781">
                  <c:v>0.1380787037037037</c:v>
                </c:pt>
                <c:pt idx="11782">
                  <c:v>0.1380902777777778</c:v>
                </c:pt>
                <c:pt idx="11783">
                  <c:v>0.13810185185185184</c:v>
                </c:pt>
                <c:pt idx="11784">
                  <c:v>0.13811342592592593</c:v>
                </c:pt>
                <c:pt idx="11785">
                  <c:v>0.138125</c:v>
                </c:pt>
                <c:pt idx="11786">
                  <c:v>0.13813657407407406</c:v>
                </c:pt>
                <c:pt idx="11787">
                  <c:v>0.13814814814814816</c:v>
                </c:pt>
                <c:pt idx="11788">
                  <c:v>0.13815972222222223</c:v>
                </c:pt>
                <c:pt idx="11789">
                  <c:v>0.13817129629629629</c:v>
                </c:pt>
                <c:pt idx="11790">
                  <c:v>0.13818287037037039</c:v>
                </c:pt>
                <c:pt idx="11791">
                  <c:v>0.13819444444444443</c:v>
                </c:pt>
                <c:pt idx="11792">
                  <c:v>0.13820601851851852</c:v>
                </c:pt>
                <c:pt idx="11793">
                  <c:v>0.13821759259259259</c:v>
                </c:pt>
                <c:pt idx="11794">
                  <c:v>0.13822916666666665</c:v>
                </c:pt>
                <c:pt idx="11795">
                  <c:v>0.13824074074074075</c:v>
                </c:pt>
                <c:pt idx="11796">
                  <c:v>0.13825231481481481</c:v>
                </c:pt>
                <c:pt idx="11797">
                  <c:v>0.13826388888888888</c:v>
                </c:pt>
                <c:pt idx="11798">
                  <c:v>0.13827546296296298</c:v>
                </c:pt>
                <c:pt idx="11799">
                  <c:v>0.13828703703703704</c:v>
                </c:pt>
                <c:pt idx="11800">
                  <c:v>0.13829861111111111</c:v>
                </c:pt>
                <c:pt idx="11801">
                  <c:v>0.1383101851851852</c:v>
                </c:pt>
                <c:pt idx="11802">
                  <c:v>0.13832175925925927</c:v>
                </c:pt>
                <c:pt idx="11803">
                  <c:v>0.13833333333333334</c:v>
                </c:pt>
                <c:pt idx="11804">
                  <c:v>0.1383449074074074</c:v>
                </c:pt>
                <c:pt idx="11805">
                  <c:v>0.13835648148148147</c:v>
                </c:pt>
                <c:pt idx="11806">
                  <c:v>0.13836805555555556</c:v>
                </c:pt>
                <c:pt idx="11807">
                  <c:v>0.13837962962962963</c:v>
                </c:pt>
                <c:pt idx="11808">
                  <c:v>0.1383912037037037</c:v>
                </c:pt>
                <c:pt idx="11809">
                  <c:v>0.13840277777777779</c:v>
                </c:pt>
                <c:pt idx="11810">
                  <c:v>0.13841435185185186</c:v>
                </c:pt>
                <c:pt idx="11811">
                  <c:v>0.13842592592592592</c:v>
                </c:pt>
                <c:pt idx="11812">
                  <c:v>0.13843749999999999</c:v>
                </c:pt>
                <c:pt idx="11813">
                  <c:v>0.13844907407407406</c:v>
                </c:pt>
                <c:pt idx="11814">
                  <c:v>0.13846064814814815</c:v>
                </c:pt>
                <c:pt idx="11815">
                  <c:v>0.13847222222222222</c:v>
                </c:pt>
                <c:pt idx="11816">
                  <c:v>0.13848379629629629</c:v>
                </c:pt>
                <c:pt idx="11817">
                  <c:v>0.13849537037037038</c:v>
                </c:pt>
                <c:pt idx="11818">
                  <c:v>0.13850694444444445</c:v>
                </c:pt>
                <c:pt idx="11819">
                  <c:v>0.13851851851851851</c:v>
                </c:pt>
                <c:pt idx="11820">
                  <c:v>0.13853009259259261</c:v>
                </c:pt>
                <c:pt idx="11821">
                  <c:v>0.13854166666666667</c:v>
                </c:pt>
                <c:pt idx="11822">
                  <c:v>0.13855324074074074</c:v>
                </c:pt>
                <c:pt idx="11823">
                  <c:v>0.13856481481481484</c:v>
                </c:pt>
                <c:pt idx="11824">
                  <c:v>0.13857638888888887</c:v>
                </c:pt>
                <c:pt idx="11825">
                  <c:v>0.13858796296296297</c:v>
                </c:pt>
                <c:pt idx="11826">
                  <c:v>0.13859953703703703</c:v>
                </c:pt>
                <c:pt idx="11827">
                  <c:v>0.1386111111111111</c:v>
                </c:pt>
                <c:pt idx="11828">
                  <c:v>0.1386226851851852</c:v>
                </c:pt>
                <c:pt idx="11829">
                  <c:v>0.13863425925925926</c:v>
                </c:pt>
                <c:pt idx="11830">
                  <c:v>0.13864583333333333</c:v>
                </c:pt>
                <c:pt idx="11831">
                  <c:v>0.13865740740740742</c:v>
                </c:pt>
                <c:pt idx="11832">
                  <c:v>0.13866898148148146</c:v>
                </c:pt>
                <c:pt idx="11833">
                  <c:v>0.13868055555555556</c:v>
                </c:pt>
                <c:pt idx="11834">
                  <c:v>0.13869212962962962</c:v>
                </c:pt>
                <c:pt idx="11835">
                  <c:v>0.13870370370370369</c:v>
                </c:pt>
                <c:pt idx="11836">
                  <c:v>0.13871527777777778</c:v>
                </c:pt>
                <c:pt idx="11837">
                  <c:v>0.13872685185185185</c:v>
                </c:pt>
                <c:pt idx="11838">
                  <c:v>0.13873842592592592</c:v>
                </c:pt>
                <c:pt idx="11839">
                  <c:v>0.13875000000000001</c:v>
                </c:pt>
                <c:pt idx="11840">
                  <c:v>0.13876157407407408</c:v>
                </c:pt>
                <c:pt idx="11841">
                  <c:v>0.13877314814814815</c:v>
                </c:pt>
                <c:pt idx="11842">
                  <c:v>0.13878472222222224</c:v>
                </c:pt>
                <c:pt idx="11843">
                  <c:v>0.13879629629629631</c:v>
                </c:pt>
                <c:pt idx="11844">
                  <c:v>0.13880787037037037</c:v>
                </c:pt>
                <c:pt idx="11845">
                  <c:v>0.13881944444444444</c:v>
                </c:pt>
                <c:pt idx="11846">
                  <c:v>0.13883101851851851</c:v>
                </c:pt>
                <c:pt idx="11847">
                  <c:v>0.1388425925925926</c:v>
                </c:pt>
                <c:pt idx="11848">
                  <c:v>0.13885416666666667</c:v>
                </c:pt>
                <c:pt idx="11849">
                  <c:v>0.13886574074074073</c:v>
                </c:pt>
                <c:pt idx="11850">
                  <c:v>0.13887731481481483</c:v>
                </c:pt>
                <c:pt idx="11851">
                  <c:v>0.1388888888888889</c:v>
                </c:pt>
                <c:pt idx="11852">
                  <c:v>0.13890046296296296</c:v>
                </c:pt>
                <c:pt idx="11853">
                  <c:v>0.13891203703703703</c:v>
                </c:pt>
                <c:pt idx="11854">
                  <c:v>0.13892361111111109</c:v>
                </c:pt>
                <c:pt idx="11855">
                  <c:v>0.13893518518518519</c:v>
                </c:pt>
                <c:pt idx="11856">
                  <c:v>0.13894675925925926</c:v>
                </c:pt>
                <c:pt idx="11857">
                  <c:v>0.13895833333333332</c:v>
                </c:pt>
                <c:pt idx="11858">
                  <c:v>0.13896990740740742</c:v>
                </c:pt>
                <c:pt idx="11859">
                  <c:v>0.13898148148148148</c:v>
                </c:pt>
                <c:pt idx="11860">
                  <c:v>0.13899305555555555</c:v>
                </c:pt>
                <c:pt idx="11861">
                  <c:v>0.13900462962962964</c:v>
                </c:pt>
                <c:pt idx="11862">
                  <c:v>0.13901620370370371</c:v>
                </c:pt>
                <c:pt idx="11863">
                  <c:v>0.13902777777777778</c:v>
                </c:pt>
                <c:pt idx="11864">
                  <c:v>0.13903935185185184</c:v>
                </c:pt>
                <c:pt idx="11865">
                  <c:v>0.13905092592592591</c:v>
                </c:pt>
                <c:pt idx="11866">
                  <c:v>0.13906250000000001</c:v>
                </c:pt>
                <c:pt idx="11867">
                  <c:v>0.13907407407407407</c:v>
                </c:pt>
                <c:pt idx="11868">
                  <c:v>0.13908564814814814</c:v>
                </c:pt>
                <c:pt idx="11869">
                  <c:v>0.13909722222222223</c:v>
                </c:pt>
                <c:pt idx="11870">
                  <c:v>0.1391087962962963</c:v>
                </c:pt>
                <c:pt idx="11871">
                  <c:v>0.13912037037037037</c:v>
                </c:pt>
                <c:pt idx="11872">
                  <c:v>0.13913194444444446</c:v>
                </c:pt>
                <c:pt idx="11873">
                  <c:v>0.1391435185185185</c:v>
                </c:pt>
                <c:pt idx="11874">
                  <c:v>0.13915509259259259</c:v>
                </c:pt>
                <c:pt idx="11875">
                  <c:v>0.13916666666666666</c:v>
                </c:pt>
                <c:pt idx="11876">
                  <c:v>0.13917824074074073</c:v>
                </c:pt>
                <c:pt idx="11877">
                  <c:v>0.13918981481481482</c:v>
                </c:pt>
                <c:pt idx="11878">
                  <c:v>0.13920138888888889</c:v>
                </c:pt>
                <c:pt idx="11879">
                  <c:v>0.13921296296296296</c:v>
                </c:pt>
                <c:pt idx="11880">
                  <c:v>0.13922453703703705</c:v>
                </c:pt>
                <c:pt idx="11881">
                  <c:v>0.13923611111111112</c:v>
                </c:pt>
                <c:pt idx="11882">
                  <c:v>0.13924768518518518</c:v>
                </c:pt>
                <c:pt idx="11883">
                  <c:v>0.13925925925925928</c:v>
                </c:pt>
                <c:pt idx="11884">
                  <c:v>0.13927083333333334</c:v>
                </c:pt>
                <c:pt idx="11885">
                  <c:v>0.13928240740740741</c:v>
                </c:pt>
                <c:pt idx="11886">
                  <c:v>0.13929398148148148</c:v>
                </c:pt>
                <c:pt idx="11887">
                  <c:v>0.13930555555555554</c:v>
                </c:pt>
                <c:pt idx="11888">
                  <c:v>0.13931712962962964</c:v>
                </c:pt>
                <c:pt idx="11889">
                  <c:v>0.1393287037037037</c:v>
                </c:pt>
                <c:pt idx="11890">
                  <c:v>0.13934027777777777</c:v>
                </c:pt>
                <c:pt idx="11891">
                  <c:v>0.13935185185185187</c:v>
                </c:pt>
                <c:pt idx="11892">
                  <c:v>0.13936342592592593</c:v>
                </c:pt>
                <c:pt idx="11893">
                  <c:v>0.139375</c:v>
                </c:pt>
                <c:pt idx="11894">
                  <c:v>0.13938657407407407</c:v>
                </c:pt>
                <c:pt idx="11895">
                  <c:v>0.13939814814814813</c:v>
                </c:pt>
                <c:pt idx="11896">
                  <c:v>0.13940972222222223</c:v>
                </c:pt>
                <c:pt idx="11897">
                  <c:v>0.13942129629629629</c:v>
                </c:pt>
                <c:pt idx="11898">
                  <c:v>0.13943287037037036</c:v>
                </c:pt>
                <c:pt idx="11899">
                  <c:v>0.13944444444444445</c:v>
                </c:pt>
                <c:pt idx="11900">
                  <c:v>0.13945601851851852</c:v>
                </c:pt>
                <c:pt idx="11901">
                  <c:v>0.13946759259259259</c:v>
                </c:pt>
                <c:pt idx="11902">
                  <c:v>0.13947916666666668</c:v>
                </c:pt>
                <c:pt idx="11903">
                  <c:v>0.13949074074074075</c:v>
                </c:pt>
                <c:pt idx="11904">
                  <c:v>0.13950231481481482</c:v>
                </c:pt>
                <c:pt idx="11905">
                  <c:v>0.13951388888888888</c:v>
                </c:pt>
                <c:pt idx="11906">
                  <c:v>0.13952546296296295</c:v>
                </c:pt>
                <c:pt idx="11907">
                  <c:v>0.13953703703703704</c:v>
                </c:pt>
                <c:pt idx="11908">
                  <c:v>0.13954861111111111</c:v>
                </c:pt>
                <c:pt idx="11909">
                  <c:v>0.13956018518518518</c:v>
                </c:pt>
                <c:pt idx="11910">
                  <c:v>0.13957175925925927</c:v>
                </c:pt>
                <c:pt idx="11911">
                  <c:v>0.13958333333333334</c:v>
                </c:pt>
                <c:pt idx="11912">
                  <c:v>0.1395949074074074</c:v>
                </c:pt>
                <c:pt idx="11913">
                  <c:v>0.1396064814814815</c:v>
                </c:pt>
                <c:pt idx="11914">
                  <c:v>0.13961805555555554</c:v>
                </c:pt>
                <c:pt idx="11915">
                  <c:v>0.13962962962962963</c:v>
                </c:pt>
                <c:pt idx="11916">
                  <c:v>0.1396412037037037</c:v>
                </c:pt>
                <c:pt idx="11917">
                  <c:v>0.13965277777777776</c:v>
                </c:pt>
                <c:pt idx="11918">
                  <c:v>0.13966435185185186</c:v>
                </c:pt>
                <c:pt idx="11919">
                  <c:v>0.13967592592592593</c:v>
                </c:pt>
                <c:pt idx="11920">
                  <c:v>0.13968749999999999</c:v>
                </c:pt>
                <c:pt idx="11921">
                  <c:v>0.13969907407407409</c:v>
                </c:pt>
                <c:pt idx="11922">
                  <c:v>0.13971064814814815</c:v>
                </c:pt>
                <c:pt idx="11923">
                  <c:v>0.13972222222222222</c:v>
                </c:pt>
                <c:pt idx="11924">
                  <c:v>0.13973379629629631</c:v>
                </c:pt>
                <c:pt idx="11925">
                  <c:v>0.13974537037037038</c:v>
                </c:pt>
                <c:pt idx="11926">
                  <c:v>0.13975694444444445</c:v>
                </c:pt>
                <c:pt idx="11927">
                  <c:v>0.13976851851851851</c:v>
                </c:pt>
                <c:pt idx="11928">
                  <c:v>0.13978009259259258</c:v>
                </c:pt>
                <c:pt idx="11929">
                  <c:v>0.13979166666666668</c:v>
                </c:pt>
                <c:pt idx="11930">
                  <c:v>0.13980324074074074</c:v>
                </c:pt>
                <c:pt idx="11931">
                  <c:v>0.13981481481481481</c:v>
                </c:pt>
                <c:pt idx="11932">
                  <c:v>0.1398263888888889</c:v>
                </c:pt>
                <c:pt idx="11933">
                  <c:v>0.13983796296296297</c:v>
                </c:pt>
                <c:pt idx="11934">
                  <c:v>0.13984953703703704</c:v>
                </c:pt>
                <c:pt idx="11935">
                  <c:v>0.1398611111111111</c:v>
                </c:pt>
                <c:pt idx="11936">
                  <c:v>0.13987268518518517</c:v>
                </c:pt>
                <c:pt idx="11937">
                  <c:v>0.13988425925925926</c:v>
                </c:pt>
                <c:pt idx="11938">
                  <c:v>0.13989583333333333</c:v>
                </c:pt>
                <c:pt idx="11939">
                  <c:v>0.1399074074074074</c:v>
                </c:pt>
                <c:pt idx="11940">
                  <c:v>0.13991898148148149</c:v>
                </c:pt>
                <c:pt idx="11941">
                  <c:v>0.13993055555555556</c:v>
                </c:pt>
                <c:pt idx="11942">
                  <c:v>0.13994212962962962</c:v>
                </c:pt>
                <c:pt idx="11943">
                  <c:v>0.13995370370370372</c:v>
                </c:pt>
                <c:pt idx="11944">
                  <c:v>0.13996527777777779</c:v>
                </c:pt>
                <c:pt idx="11945">
                  <c:v>0.13997685185185185</c:v>
                </c:pt>
                <c:pt idx="11946">
                  <c:v>0.13998842592592592</c:v>
                </c:pt>
                <c:pt idx="11947">
                  <c:v>0.13999999999999999</c:v>
                </c:pt>
                <c:pt idx="11948">
                  <c:v>0.14001157407407408</c:v>
                </c:pt>
                <c:pt idx="11949">
                  <c:v>0.14002314814814815</c:v>
                </c:pt>
                <c:pt idx="11950">
                  <c:v>0.14003472222222221</c:v>
                </c:pt>
                <c:pt idx="11951">
                  <c:v>0.14004629629629631</c:v>
                </c:pt>
                <c:pt idx="11952">
                  <c:v>0.14005787037037037</c:v>
                </c:pt>
                <c:pt idx="11953">
                  <c:v>0.14006944444444444</c:v>
                </c:pt>
                <c:pt idx="11954">
                  <c:v>0.14008101851851851</c:v>
                </c:pt>
                <c:pt idx="11955">
                  <c:v>0.14009259259259257</c:v>
                </c:pt>
                <c:pt idx="11956">
                  <c:v>0.14010416666666667</c:v>
                </c:pt>
                <c:pt idx="11957">
                  <c:v>0.14011574074074074</c:v>
                </c:pt>
                <c:pt idx="11958">
                  <c:v>0.1401273148148148</c:v>
                </c:pt>
                <c:pt idx="11959">
                  <c:v>0.1401388888888889</c:v>
                </c:pt>
                <c:pt idx="11960">
                  <c:v>0.14015046296296296</c:v>
                </c:pt>
                <c:pt idx="11961">
                  <c:v>0.14016203703703703</c:v>
                </c:pt>
                <c:pt idx="11962">
                  <c:v>0.14017361111111112</c:v>
                </c:pt>
                <c:pt idx="11963">
                  <c:v>0.14018518518518519</c:v>
                </c:pt>
                <c:pt idx="11964">
                  <c:v>0.14019675925925926</c:v>
                </c:pt>
                <c:pt idx="11965">
                  <c:v>0.14020833333333335</c:v>
                </c:pt>
                <c:pt idx="11966">
                  <c:v>0.14021990740740742</c:v>
                </c:pt>
                <c:pt idx="11967">
                  <c:v>0.14023148148148148</c:v>
                </c:pt>
                <c:pt idx="11968">
                  <c:v>0.14024305555555555</c:v>
                </c:pt>
                <c:pt idx="11969">
                  <c:v>0.14025462962962962</c:v>
                </c:pt>
                <c:pt idx="11970">
                  <c:v>0.14026620370370371</c:v>
                </c:pt>
                <c:pt idx="11971">
                  <c:v>0.14027777777777778</c:v>
                </c:pt>
                <c:pt idx="11972">
                  <c:v>0.14028935185185185</c:v>
                </c:pt>
                <c:pt idx="11973">
                  <c:v>0.14030092592592594</c:v>
                </c:pt>
                <c:pt idx="11974">
                  <c:v>0.14031250000000001</c:v>
                </c:pt>
                <c:pt idx="11975">
                  <c:v>0.14032407407407407</c:v>
                </c:pt>
                <c:pt idx="11976">
                  <c:v>0.14033564814814814</c:v>
                </c:pt>
                <c:pt idx="11977">
                  <c:v>0.14034722222222221</c:v>
                </c:pt>
                <c:pt idx="11978">
                  <c:v>0.1403587962962963</c:v>
                </c:pt>
                <c:pt idx="11979">
                  <c:v>0.14037037037037037</c:v>
                </c:pt>
                <c:pt idx="11980">
                  <c:v>0.14038194444444443</c:v>
                </c:pt>
                <c:pt idx="11981">
                  <c:v>0.14039351851851853</c:v>
                </c:pt>
                <c:pt idx="11982">
                  <c:v>0.1404050925925926</c:v>
                </c:pt>
                <c:pt idx="11983">
                  <c:v>0.14041666666666666</c:v>
                </c:pt>
                <c:pt idx="11984">
                  <c:v>0.14042824074074076</c:v>
                </c:pt>
                <c:pt idx="11985">
                  <c:v>0.14043981481481482</c:v>
                </c:pt>
                <c:pt idx="11986">
                  <c:v>0.14043981481481482</c:v>
                </c:pt>
                <c:pt idx="11987">
                  <c:v>0.14045138888888889</c:v>
                </c:pt>
                <c:pt idx="11988">
                  <c:v>0.14046296296296296</c:v>
                </c:pt>
                <c:pt idx="11989">
                  <c:v>0.14047453703703702</c:v>
                </c:pt>
                <c:pt idx="11990">
                  <c:v>0.14048611111111112</c:v>
                </c:pt>
                <c:pt idx="11991">
                  <c:v>0.14049768518518518</c:v>
                </c:pt>
                <c:pt idx="11992">
                  <c:v>0.14050925925925925</c:v>
                </c:pt>
                <c:pt idx="11993">
                  <c:v>0.14052083333333334</c:v>
                </c:pt>
                <c:pt idx="11994">
                  <c:v>0.14053240740740741</c:v>
                </c:pt>
                <c:pt idx="11995">
                  <c:v>0.14054398148148148</c:v>
                </c:pt>
                <c:pt idx="11996">
                  <c:v>0.14055555555555554</c:v>
                </c:pt>
                <c:pt idx="11997">
                  <c:v>0.14056712962962961</c:v>
                </c:pt>
                <c:pt idx="11998">
                  <c:v>0.14057870370370371</c:v>
                </c:pt>
                <c:pt idx="11999">
                  <c:v>0.14059027777777777</c:v>
                </c:pt>
                <c:pt idx="12000">
                  <c:v>0.14060185185185184</c:v>
                </c:pt>
                <c:pt idx="12001">
                  <c:v>0.14061342592592593</c:v>
                </c:pt>
                <c:pt idx="12002">
                  <c:v>0.140625</c:v>
                </c:pt>
                <c:pt idx="12003">
                  <c:v>0.14063657407407407</c:v>
                </c:pt>
                <c:pt idx="12004">
                  <c:v>0.14064814814814816</c:v>
                </c:pt>
                <c:pt idx="12005">
                  <c:v>0.14065972222222223</c:v>
                </c:pt>
                <c:pt idx="12006">
                  <c:v>0.14067129629629629</c:v>
                </c:pt>
                <c:pt idx="12007">
                  <c:v>0.14068287037037039</c:v>
                </c:pt>
                <c:pt idx="12008">
                  <c:v>0.14069444444444446</c:v>
                </c:pt>
                <c:pt idx="12009">
                  <c:v>0.14070601851851852</c:v>
                </c:pt>
                <c:pt idx="12010">
                  <c:v>0.14071759259259259</c:v>
                </c:pt>
                <c:pt idx="12011">
                  <c:v>0.14072916666666666</c:v>
                </c:pt>
                <c:pt idx="12012">
                  <c:v>0.14074074074074075</c:v>
                </c:pt>
                <c:pt idx="12013">
                  <c:v>0.14075231481481482</c:v>
                </c:pt>
                <c:pt idx="12014">
                  <c:v>0.14076388888888888</c:v>
                </c:pt>
                <c:pt idx="12015">
                  <c:v>0.14077546296296298</c:v>
                </c:pt>
                <c:pt idx="12016">
                  <c:v>0.14078703703703704</c:v>
                </c:pt>
                <c:pt idx="12017">
                  <c:v>0.14079861111111111</c:v>
                </c:pt>
                <c:pt idx="12018">
                  <c:v>0.14081018518518518</c:v>
                </c:pt>
                <c:pt idx="12019">
                  <c:v>0.14082175925925924</c:v>
                </c:pt>
                <c:pt idx="12020">
                  <c:v>0.14083333333333334</c:v>
                </c:pt>
                <c:pt idx="12021">
                  <c:v>0.1408449074074074</c:v>
                </c:pt>
                <c:pt idx="12022">
                  <c:v>0.14085648148148147</c:v>
                </c:pt>
                <c:pt idx="12023">
                  <c:v>0.14086805555555557</c:v>
                </c:pt>
                <c:pt idx="12024">
                  <c:v>0.14087962962962963</c:v>
                </c:pt>
                <c:pt idx="12025">
                  <c:v>0.1408912037037037</c:v>
                </c:pt>
                <c:pt idx="12026">
                  <c:v>0.14090277777777779</c:v>
                </c:pt>
                <c:pt idx="12027">
                  <c:v>0.14091435185185186</c:v>
                </c:pt>
                <c:pt idx="12028">
                  <c:v>0.14092592592592593</c:v>
                </c:pt>
                <c:pt idx="12029">
                  <c:v>0.14093749999999999</c:v>
                </c:pt>
                <c:pt idx="12030">
                  <c:v>0.14094907407407406</c:v>
                </c:pt>
                <c:pt idx="12031">
                  <c:v>0.14096064814814815</c:v>
                </c:pt>
                <c:pt idx="12032">
                  <c:v>0.14097222222222222</c:v>
                </c:pt>
                <c:pt idx="12033">
                  <c:v>0.14098379629629629</c:v>
                </c:pt>
                <c:pt idx="12034">
                  <c:v>0.14099537037037038</c:v>
                </c:pt>
                <c:pt idx="12035">
                  <c:v>0.14100694444444445</c:v>
                </c:pt>
                <c:pt idx="12036">
                  <c:v>0.14101851851851852</c:v>
                </c:pt>
                <c:pt idx="12037">
                  <c:v>0.14103009259259258</c:v>
                </c:pt>
                <c:pt idx="12038">
                  <c:v>0.14104166666666665</c:v>
                </c:pt>
                <c:pt idx="12039">
                  <c:v>0.14105324074074074</c:v>
                </c:pt>
                <c:pt idx="12040">
                  <c:v>0.14106481481481481</c:v>
                </c:pt>
                <c:pt idx="12041">
                  <c:v>0.14107638888888888</c:v>
                </c:pt>
                <c:pt idx="12042">
                  <c:v>0.14108796296296297</c:v>
                </c:pt>
                <c:pt idx="12043">
                  <c:v>0.14109953703703704</c:v>
                </c:pt>
                <c:pt idx="12044">
                  <c:v>0.1411111111111111</c:v>
                </c:pt>
                <c:pt idx="12045">
                  <c:v>0.1411226851851852</c:v>
                </c:pt>
                <c:pt idx="12046">
                  <c:v>0.14113425925925926</c:v>
                </c:pt>
                <c:pt idx="12047">
                  <c:v>0.14114583333333333</c:v>
                </c:pt>
                <c:pt idx="12048">
                  <c:v>0.14115740740740743</c:v>
                </c:pt>
                <c:pt idx="12049">
                  <c:v>0.14116898148148149</c:v>
                </c:pt>
                <c:pt idx="12050">
                  <c:v>0.14118055555555556</c:v>
                </c:pt>
                <c:pt idx="12051">
                  <c:v>0.14119212962962963</c:v>
                </c:pt>
                <c:pt idx="12052">
                  <c:v>0.14120370370370369</c:v>
                </c:pt>
                <c:pt idx="12053">
                  <c:v>0.14121527777777779</c:v>
                </c:pt>
                <c:pt idx="12054">
                  <c:v>0.14122685185185185</c:v>
                </c:pt>
                <c:pt idx="12055">
                  <c:v>0.14123842592592592</c:v>
                </c:pt>
                <c:pt idx="12056">
                  <c:v>0.14125000000000001</c:v>
                </c:pt>
                <c:pt idx="12057">
                  <c:v>0.14126157407407408</c:v>
                </c:pt>
                <c:pt idx="12058">
                  <c:v>0.14127314814814815</c:v>
                </c:pt>
                <c:pt idx="12059">
                  <c:v>0.14128472222222221</c:v>
                </c:pt>
                <c:pt idx="12060">
                  <c:v>0.14129629629629628</c:v>
                </c:pt>
                <c:pt idx="12061">
                  <c:v>0.14130787037037038</c:v>
                </c:pt>
                <c:pt idx="12062">
                  <c:v>0.14131944444444444</c:v>
                </c:pt>
                <c:pt idx="12063">
                  <c:v>0.14133101851851851</c:v>
                </c:pt>
                <c:pt idx="12064">
                  <c:v>0.1413425925925926</c:v>
                </c:pt>
                <c:pt idx="12065">
                  <c:v>0.14135416666666667</c:v>
                </c:pt>
                <c:pt idx="12066">
                  <c:v>0.14136574074074074</c:v>
                </c:pt>
                <c:pt idx="12067">
                  <c:v>0.14137731481481483</c:v>
                </c:pt>
                <c:pt idx="12068">
                  <c:v>0.1413888888888889</c:v>
                </c:pt>
                <c:pt idx="12069">
                  <c:v>0.14140046296296296</c:v>
                </c:pt>
                <c:pt idx="12070">
                  <c:v>0.14141203703703703</c:v>
                </c:pt>
                <c:pt idx="12071">
                  <c:v>0.1414236111111111</c:v>
                </c:pt>
                <c:pt idx="12072">
                  <c:v>0.14143518518518519</c:v>
                </c:pt>
                <c:pt idx="12073">
                  <c:v>0.14144675925925926</c:v>
                </c:pt>
                <c:pt idx="12074">
                  <c:v>0.14145833333333332</c:v>
                </c:pt>
                <c:pt idx="12075">
                  <c:v>0.14146990740740742</c:v>
                </c:pt>
                <c:pt idx="12076">
                  <c:v>0.14148148148148149</c:v>
                </c:pt>
                <c:pt idx="12077">
                  <c:v>0.14149305555555555</c:v>
                </c:pt>
                <c:pt idx="12078">
                  <c:v>0.14150462962962962</c:v>
                </c:pt>
                <c:pt idx="12079">
                  <c:v>0.14151620370370369</c:v>
                </c:pt>
                <c:pt idx="12080">
                  <c:v>0.14152777777777778</c:v>
                </c:pt>
                <c:pt idx="12081">
                  <c:v>0.14153935185185185</c:v>
                </c:pt>
                <c:pt idx="12082">
                  <c:v>0.14155092592592591</c:v>
                </c:pt>
                <c:pt idx="12083">
                  <c:v>0.14156250000000001</c:v>
                </c:pt>
                <c:pt idx="12084">
                  <c:v>0.14157407407407407</c:v>
                </c:pt>
                <c:pt idx="12085">
                  <c:v>0.14158564814814814</c:v>
                </c:pt>
                <c:pt idx="12086">
                  <c:v>0.14159722222222224</c:v>
                </c:pt>
                <c:pt idx="12087">
                  <c:v>0.1416087962962963</c:v>
                </c:pt>
                <c:pt idx="12088">
                  <c:v>0.14162037037037037</c:v>
                </c:pt>
                <c:pt idx="12089">
                  <c:v>0.14163194444444446</c:v>
                </c:pt>
                <c:pt idx="12090">
                  <c:v>0.1416435185185185</c:v>
                </c:pt>
                <c:pt idx="12091">
                  <c:v>0.1416550925925926</c:v>
                </c:pt>
                <c:pt idx="12092">
                  <c:v>0.14166666666666666</c:v>
                </c:pt>
                <c:pt idx="12093">
                  <c:v>0.14167824074074073</c:v>
                </c:pt>
                <c:pt idx="12094">
                  <c:v>0.14168981481481482</c:v>
                </c:pt>
                <c:pt idx="12095">
                  <c:v>0.14170138888888889</c:v>
                </c:pt>
                <c:pt idx="12096">
                  <c:v>0.14171296296296296</c:v>
                </c:pt>
                <c:pt idx="12097">
                  <c:v>0.14172453703703705</c:v>
                </c:pt>
                <c:pt idx="12098">
                  <c:v>0.14173611111111112</c:v>
                </c:pt>
                <c:pt idx="12099">
                  <c:v>0.14174768518518518</c:v>
                </c:pt>
                <c:pt idx="12100">
                  <c:v>0.14175925925925925</c:v>
                </c:pt>
                <c:pt idx="12101">
                  <c:v>0.14177083333333332</c:v>
                </c:pt>
                <c:pt idx="12102">
                  <c:v>0.14178240740740741</c:v>
                </c:pt>
                <c:pt idx="12103">
                  <c:v>0.14179398148148148</c:v>
                </c:pt>
                <c:pt idx="12104">
                  <c:v>0.14180555555555555</c:v>
                </c:pt>
                <c:pt idx="12105">
                  <c:v>0.14181712962962964</c:v>
                </c:pt>
                <c:pt idx="12106">
                  <c:v>0.14182870370370371</c:v>
                </c:pt>
                <c:pt idx="12107">
                  <c:v>0.14184027777777777</c:v>
                </c:pt>
                <c:pt idx="12108">
                  <c:v>0.14185185185185187</c:v>
                </c:pt>
                <c:pt idx="12109">
                  <c:v>0.14186342592592593</c:v>
                </c:pt>
                <c:pt idx="12110">
                  <c:v>0.141875</c:v>
                </c:pt>
                <c:pt idx="12111">
                  <c:v>0.14188657407407407</c:v>
                </c:pt>
                <c:pt idx="12112">
                  <c:v>0.14189814814814813</c:v>
                </c:pt>
                <c:pt idx="12113">
                  <c:v>0.14190972222222223</c:v>
                </c:pt>
                <c:pt idx="12114">
                  <c:v>0.1419212962962963</c:v>
                </c:pt>
                <c:pt idx="12115">
                  <c:v>0.14193287037037036</c:v>
                </c:pt>
                <c:pt idx="12116">
                  <c:v>0.14194444444444446</c:v>
                </c:pt>
                <c:pt idx="12117">
                  <c:v>0.14195601851851852</c:v>
                </c:pt>
                <c:pt idx="12118">
                  <c:v>0.14196759259259259</c:v>
                </c:pt>
                <c:pt idx="12119">
                  <c:v>0.14197916666666666</c:v>
                </c:pt>
                <c:pt idx="12120">
                  <c:v>0.14199074074074072</c:v>
                </c:pt>
                <c:pt idx="12121">
                  <c:v>0.14200231481481482</c:v>
                </c:pt>
                <c:pt idx="12122">
                  <c:v>0.14201388888888888</c:v>
                </c:pt>
                <c:pt idx="12123">
                  <c:v>0.14202546296296295</c:v>
                </c:pt>
                <c:pt idx="12124">
                  <c:v>0.14203703703703704</c:v>
                </c:pt>
                <c:pt idx="12125">
                  <c:v>0.14204861111111111</c:v>
                </c:pt>
                <c:pt idx="12126">
                  <c:v>0.14206018518518518</c:v>
                </c:pt>
                <c:pt idx="12127">
                  <c:v>0.14207175925925927</c:v>
                </c:pt>
                <c:pt idx="12128">
                  <c:v>0.14208333333333334</c:v>
                </c:pt>
                <c:pt idx="12129">
                  <c:v>0.14209490740740741</c:v>
                </c:pt>
                <c:pt idx="12130">
                  <c:v>0.1421064814814815</c:v>
                </c:pt>
                <c:pt idx="12131">
                  <c:v>0.14211805555555554</c:v>
                </c:pt>
                <c:pt idx="12132">
                  <c:v>0.14212962962962963</c:v>
                </c:pt>
                <c:pt idx="12133">
                  <c:v>0.1421412037037037</c:v>
                </c:pt>
                <c:pt idx="12134">
                  <c:v>0.14215277777777777</c:v>
                </c:pt>
                <c:pt idx="12135">
                  <c:v>0.14216435185185186</c:v>
                </c:pt>
                <c:pt idx="12136">
                  <c:v>0.14217592592592593</c:v>
                </c:pt>
                <c:pt idx="12137">
                  <c:v>0.14218749999999999</c:v>
                </c:pt>
                <c:pt idx="12138">
                  <c:v>0.14219907407407409</c:v>
                </c:pt>
                <c:pt idx="12139">
                  <c:v>0.14221064814814816</c:v>
                </c:pt>
                <c:pt idx="12140">
                  <c:v>0.14222222222222222</c:v>
                </c:pt>
                <c:pt idx="12141">
                  <c:v>0.14223379629629629</c:v>
                </c:pt>
                <c:pt idx="12142">
                  <c:v>0.14224537037037036</c:v>
                </c:pt>
                <c:pt idx="12143">
                  <c:v>0.14225694444444445</c:v>
                </c:pt>
                <c:pt idx="12144">
                  <c:v>0.14226851851851852</c:v>
                </c:pt>
                <c:pt idx="12145">
                  <c:v>0.14228009259259258</c:v>
                </c:pt>
                <c:pt idx="12146">
                  <c:v>0.14229166666666668</c:v>
                </c:pt>
                <c:pt idx="12147">
                  <c:v>0.14230324074074074</c:v>
                </c:pt>
                <c:pt idx="12148">
                  <c:v>0.14231481481481481</c:v>
                </c:pt>
                <c:pt idx="12149">
                  <c:v>0.14232638888888891</c:v>
                </c:pt>
                <c:pt idx="12150">
                  <c:v>0.14233796296296297</c:v>
                </c:pt>
                <c:pt idx="12151">
                  <c:v>0.14234953703703704</c:v>
                </c:pt>
                <c:pt idx="12152">
                  <c:v>0.1423611111111111</c:v>
                </c:pt>
                <c:pt idx="12153">
                  <c:v>0.14237268518518517</c:v>
                </c:pt>
                <c:pt idx="12154">
                  <c:v>0.14238425925925927</c:v>
                </c:pt>
                <c:pt idx="12155">
                  <c:v>0.14239583333333333</c:v>
                </c:pt>
                <c:pt idx="12156">
                  <c:v>0.1424074074074074</c:v>
                </c:pt>
                <c:pt idx="12157">
                  <c:v>0.14241898148148149</c:v>
                </c:pt>
                <c:pt idx="12158">
                  <c:v>0.14243055555555556</c:v>
                </c:pt>
                <c:pt idx="12159">
                  <c:v>0.14244212962962963</c:v>
                </c:pt>
                <c:pt idx="12160">
                  <c:v>0.14245370370370369</c:v>
                </c:pt>
                <c:pt idx="12161">
                  <c:v>0.14246527777777776</c:v>
                </c:pt>
                <c:pt idx="12162">
                  <c:v>0.14247685185185185</c:v>
                </c:pt>
                <c:pt idx="12163">
                  <c:v>0.14248842592592592</c:v>
                </c:pt>
                <c:pt idx="12164">
                  <c:v>0.14249999999999999</c:v>
                </c:pt>
                <c:pt idx="12165">
                  <c:v>0.14251157407407408</c:v>
                </c:pt>
                <c:pt idx="12166">
                  <c:v>0.14252314814814815</c:v>
                </c:pt>
                <c:pt idx="12167">
                  <c:v>0.14253472222222222</c:v>
                </c:pt>
                <c:pt idx="12168">
                  <c:v>0.14254629629629631</c:v>
                </c:pt>
                <c:pt idx="12169">
                  <c:v>0.14255787037037038</c:v>
                </c:pt>
                <c:pt idx="12170">
                  <c:v>0.14256944444444444</c:v>
                </c:pt>
                <c:pt idx="12171">
                  <c:v>0.14258101851851854</c:v>
                </c:pt>
                <c:pt idx="12172">
                  <c:v>0.14259259259259258</c:v>
                </c:pt>
                <c:pt idx="12173">
                  <c:v>0.14260416666666667</c:v>
                </c:pt>
                <c:pt idx="12174">
                  <c:v>0.14261574074074074</c:v>
                </c:pt>
                <c:pt idx="12175">
                  <c:v>0.1426273148148148</c:v>
                </c:pt>
                <c:pt idx="12176">
                  <c:v>0.1426388888888889</c:v>
                </c:pt>
                <c:pt idx="12177">
                  <c:v>0.14265046296296297</c:v>
                </c:pt>
                <c:pt idx="12178">
                  <c:v>0.14266203703703703</c:v>
                </c:pt>
                <c:pt idx="12179">
                  <c:v>0.14267361111111113</c:v>
                </c:pt>
                <c:pt idx="12180">
                  <c:v>0.14268518518518516</c:v>
                </c:pt>
                <c:pt idx="12181">
                  <c:v>0.14269675925925926</c:v>
                </c:pt>
                <c:pt idx="12182">
                  <c:v>0.14270833333333333</c:v>
                </c:pt>
                <c:pt idx="12183">
                  <c:v>0.14271990740740739</c:v>
                </c:pt>
                <c:pt idx="12184">
                  <c:v>0.14273148148148149</c:v>
                </c:pt>
                <c:pt idx="12185">
                  <c:v>0.14274305555555555</c:v>
                </c:pt>
                <c:pt idx="12186">
                  <c:v>0.14275462962962962</c:v>
                </c:pt>
                <c:pt idx="12187">
                  <c:v>0.14276620370370371</c:v>
                </c:pt>
                <c:pt idx="12188">
                  <c:v>0.14277777777777778</c:v>
                </c:pt>
                <c:pt idx="12189">
                  <c:v>0.14278935185185185</c:v>
                </c:pt>
                <c:pt idx="12190">
                  <c:v>0.14280092592592594</c:v>
                </c:pt>
                <c:pt idx="12191">
                  <c:v>0.14281250000000001</c:v>
                </c:pt>
                <c:pt idx="12192">
                  <c:v>0.14282407407407408</c:v>
                </c:pt>
                <c:pt idx="12193">
                  <c:v>0.14283564814814814</c:v>
                </c:pt>
                <c:pt idx="12194">
                  <c:v>0.14284722222222221</c:v>
                </c:pt>
                <c:pt idx="12195">
                  <c:v>0.1428587962962963</c:v>
                </c:pt>
                <c:pt idx="12196">
                  <c:v>0.14287037037037037</c:v>
                </c:pt>
                <c:pt idx="12197">
                  <c:v>0.14288194444444444</c:v>
                </c:pt>
                <c:pt idx="12198">
                  <c:v>0.14289351851851853</c:v>
                </c:pt>
                <c:pt idx="12199">
                  <c:v>0.1429050925925926</c:v>
                </c:pt>
                <c:pt idx="12200">
                  <c:v>0.14291666666666666</c:v>
                </c:pt>
                <c:pt idx="12201">
                  <c:v>0.14292824074074073</c:v>
                </c:pt>
                <c:pt idx="12202">
                  <c:v>0.1429398148148148</c:v>
                </c:pt>
                <c:pt idx="12203">
                  <c:v>0.14295138888888889</c:v>
                </c:pt>
                <c:pt idx="12204">
                  <c:v>0.14296296296296296</c:v>
                </c:pt>
                <c:pt idx="12205">
                  <c:v>0.14297453703703702</c:v>
                </c:pt>
                <c:pt idx="12206">
                  <c:v>0.14298611111111112</c:v>
                </c:pt>
                <c:pt idx="12207">
                  <c:v>0.14299768518518519</c:v>
                </c:pt>
                <c:pt idx="12208">
                  <c:v>0.14300925925925925</c:v>
                </c:pt>
                <c:pt idx="12209">
                  <c:v>0.14302083333333335</c:v>
                </c:pt>
                <c:pt idx="12210">
                  <c:v>0.14303240740740741</c:v>
                </c:pt>
                <c:pt idx="12211">
                  <c:v>0.14304398148148148</c:v>
                </c:pt>
                <c:pt idx="12212">
                  <c:v>0.14305555555555557</c:v>
                </c:pt>
                <c:pt idx="12213">
                  <c:v>0.14306712962962961</c:v>
                </c:pt>
                <c:pt idx="12214">
                  <c:v>0.14307870370370371</c:v>
                </c:pt>
                <c:pt idx="12215">
                  <c:v>0.14309027777777777</c:v>
                </c:pt>
                <c:pt idx="12216">
                  <c:v>0.14310185185185184</c:v>
                </c:pt>
                <c:pt idx="12217">
                  <c:v>0.14311342592592594</c:v>
                </c:pt>
                <c:pt idx="12218">
                  <c:v>0.143125</c:v>
                </c:pt>
                <c:pt idx="12219">
                  <c:v>0.14313657407407407</c:v>
                </c:pt>
                <c:pt idx="12220">
                  <c:v>0.14314814814814816</c:v>
                </c:pt>
                <c:pt idx="12221">
                  <c:v>0.1431597222222222</c:v>
                </c:pt>
                <c:pt idx="12222">
                  <c:v>0.1431712962962963</c:v>
                </c:pt>
                <c:pt idx="12223">
                  <c:v>0.14318287037037036</c:v>
                </c:pt>
                <c:pt idx="12224">
                  <c:v>0.14319444444444443</c:v>
                </c:pt>
                <c:pt idx="12225">
                  <c:v>0.14320601851851852</c:v>
                </c:pt>
                <c:pt idx="12226">
                  <c:v>0.14321759259259259</c:v>
                </c:pt>
                <c:pt idx="12227">
                  <c:v>0.14322916666666666</c:v>
                </c:pt>
                <c:pt idx="12228">
                  <c:v>0.14324074074074075</c:v>
                </c:pt>
                <c:pt idx="12229">
                  <c:v>0.14325231481481482</c:v>
                </c:pt>
                <c:pt idx="12230">
                  <c:v>0.14326388888888889</c:v>
                </c:pt>
                <c:pt idx="12231">
                  <c:v>0.14327546296296298</c:v>
                </c:pt>
                <c:pt idx="12232">
                  <c:v>0.14328703703703705</c:v>
                </c:pt>
                <c:pt idx="12233">
                  <c:v>0.14329861111111111</c:v>
                </c:pt>
                <c:pt idx="12234">
                  <c:v>0.14331018518518518</c:v>
                </c:pt>
                <c:pt idx="12235">
                  <c:v>0.14332175925925925</c:v>
                </c:pt>
                <c:pt idx="12236">
                  <c:v>0.14333333333333334</c:v>
                </c:pt>
                <c:pt idx="12237">
                  <c:v>0.14334490740740741</c:v>
                </c:pt>
                <c:pt idx="12238">
                  <c:v>0.14335648148148147</c:v>
                </c:pt>
                <c:pt idx="12239">
                  <c:v>0.14336805555555557</c:v>
                </c:pt>
                <c:pt idx="12240">
                  <c:v>0.14337962962962963</c:v>
                </c:pt>
                <c:pt idx="12241">
                  <c:v>0.1433912037037037</c:v>
                </c:pt>
                <c:pt idx="12242">
                  <c:v>0.14340277777777777</c:v>
                </c:pt>
                <c:pt idx="12243">
                  <c:v>0.14341435185185183</c:v>
                </c:pt>
                <c:pt idx="12244">
                  <c:v>0.14342592592592593</c:v>
                </c:pt>
                <c:pt idx="12245">
                  <c:v>0.1434375</c:v>
                </c:pt>
                <c:pt idx="12246">
                  <c:v>0.14344907407407406</c:v>
                </c:pt>
                <c:pt idx="12247">
                  <c:v>0.14346064814814816</c:v>
                </c:pt>
                <c:pt idx="12248">
                  <c:v>0.14347222222222222</c:v>
                </c:pt>
                <c:pt idx="12249">
                  <c:v>0.14348379629629629</c:v>
                </c:pt>
                <c:pt idx="12250">
                  <c:v>0.14349537037037038</c:v>
                </c:pt>
                <c:pt idx="12251">
                  <c:v>0.14350694444444445</c:v>
                </c:pt>
                <c:pt idx="12252">
                  <c:v>0.14351851851851852</c:v>
                </c:pt>
                <c:pt idx="12253">
                  <c:v>0.14353009259259261</c:v>
                </c:pt>
                <c:pt idx="12254">
                  <c:v>0.14354166666666665</c:v>
                </c:pt>
                <c:pt idx="12255">
                  <c:v>0.14355324074074075</c:v>
                </c:pt>
                <c:pt idx="12256">
                  <c:v>0.14356481481481481</c:v>
                </c:pt>
                <c:pt idx="12257">
                  <c:v>0.14357638888888888</c:v>
                </c:pt>
                <c:pt idx="12258">
                  <c:v>0.14358796296296297</c:v>
                </c:pt>
                <c:pt idx="12259">
                  <c:v>0.14359953703703704</c:v>
                </c:pt>
                <c:pt idx="12260">
                  <c:v>0.14361111111111111</c:v>
                </c:pt>
                <c:pt idx="12261">
                  <c:v>0.1436226851851852</c:v>
                </c:pt>
                <c:pt idx="12262">
                  <c:v>0.14363425925925924</c:v>
                </c:pt>
                <c:pt idx="12263">
                  <c:v>0.14364583333333333</c:v>
                </c:pt>
                <c:pt idx="12264">
                  <c:v>0.1436574074074074</c:v>
                </c:pt>
                <c:pt idx="12265">
                  <c:v>0.14366898148148147</c:v>
                </c:pt>
                <c:pt idx="12266">
                  <c:v>0.14368055555555556</c:v>
                </c:pt>
                <c:pt idx="12267">
                  <c:v>0.14369212962962963</c:v>
                </c:pt>
                <c:pt idx="12268">
                  <c:v>0.14370370370370369</c:v>
                </c:pt>
                <c:pt idx="12269">
                  <c:v>0.14371527777777779</c:v>
                </c:pt>
                <c:pt idx="12270">
                  <c:v>0.14372685185185186</c:v>
                </c:pt>
                <c:pt idx="12271">
                  <c:v>0.14373842592592592</c:v>
                </c:pt>
                <c:pt idx="12272">
                  <c:v>0.14375000000000002</c:v>
                </c:pt>
                <c:pt idx="12273">
                  <c:v>0.14376157407407408</c:v>
                </c:pt>
                <c:pt idx="12274">
                  <c:v>0.14377314814814815</c:v>
                </c:pt>
                <c:pt idx="12275">
                  <c:v>0.14378472222222222</c:v>
                </c:pt>
                <c:pt idx="12276">
                  <c:v>0.14379629629629628</c:v>
                </c:pt>
                <c:pt idx="12277">
                  <c:v>0.14380787037037038</c:v>
                </c:pt>
                <c:pt idx="12278">
                  <c:v>0.14381944444444444</c:v>
                </c:pt>
                <c:pt idx="12279">
                  <c:v>0.14383101851851851</c:v>
                </c:pt>
                <c:pt idx="12280">
                  <c:v>0.14384259259259261</c:v>
                </c:pt>
                <c:pt idx="12281">
                  <c:v>0.14385416666666667</c:v>
                </c:pt>
                <c:pt idx="12282">
                  <c:v>0.14386574074074074</c:v>
                </c:pt>
                <c:pt idx="12283">
                  <c:v>0.14387731481481481</c:v>
                </c:pt>
                <c:pt idx="12284">
                  <c:v>0.14388888888888887</c:v>
                </c:pt>
                <c:pt idx="12285">
                  <c:v>0.14390046296296297</c:v>
                </c:pt>
                <c:pt idx="12286">
                  <c:v>0.14391203703703703</c:v>
                </c:pt>
                <c:pt idx="12287">
                  <c:v>0.1439236111111111</c:v>
                </c:pt>
                <c:pt idx="12288">
                  <c:v>0.14393518518518519</c:v>
                </c:pt>
                <c:pt idx="12289">
                  <c:v>0.14394675925925926</c:v>
                </c:pt>
                <c:pt idx="12290">
                  <c:v>0.14395833333333333</c:v>
                </c:pt>
                <c:pt idx="12291">
                  <c:v>0.14396990740740742</c:v>
                </c:pt>
                <c:pt idx="12292">
                  <c:v>0.14398148148148149</c:v>
                </c:pt>
                <c:pt idx="12293">
                  <c:v>0.14399305555555555</c:v>
                </c:pt>
                <c:pt idx="12294">
                  <c:v>0.14400462962962965</c:v>
                </c:pt>
                <c:pt idx="12295">
                  <c:v>0.14401620370370369</c:v>
                </c:pt>
                <c:pt idx="12296">
                  <c:v>0.14402777777777778</c:v>
                </c:pt>
                <c:pt idx="12297">
                  <c:v>0.14403935185185185</c:v>
                </c:pt>
                <c:pt idx="12298">
                  <c:v>0.14405092592592592</c:v>
                </c:pt>
                <c:pt idx="12299">
                  <c:v>0.14406250000000001</c:v>
                </c:pt>
                <c:pt idx="12300">
                  <c:v>0.14407407407407408</c:v>
                </c:pt>
                <c:pt idx="12301">
                  <c:v>0.14408564814814814</c:v>
                </c:pt>
                <c:pt idx="12302">
                  <c:v>0.14409722222222224</c:v>
                </c:pt>
                <c:pt idx="12303">
                  <c:v>0.14410879629629628</c:v>
                </c:pt>
                <c:pt idx="12304">
                  <c:v>0.14412037037037037</c:v>
                </c:pt>
                <c:pt idx="12305">
                  <c:v>0.14413194444444444</c:v>
                </c:pt>
                <c:pt idx="12306">
                  <c:v>0.1441435185185185</c:v>
                </c:pt>
                <c:pt idx="12307">
                  <c:v>0.1441550925925926</c:v>
                </c:pt>
                <c:pt idx="12308">
                  <c:v>0.14416666666666667</c:v>
                </c:pt>
                <c:pt idx="12309">
                  <c:v>0.14417824074074073</c:v>
                </c:pt>
                <c:pt idx="12310">
                  <c:v>0.14418981481481483</c:v>
                </c:pt>
                <c:pt idx="12311">
                  <c:v>0.14420138888888889</c:v>
                </c:pt>
                <c:pt idx="12312">
                  <c:v>0.14421296296296296</c:v>
                </c:pt>
                <c:pt idx="12313">
                  <c:v>0.14422453703703705</c:v>
                </c:pt>
                <c:pt idx="12314">
                  <c:v>0.14423611111111112</c:v>
                </c:pt>
                <c:pt idx="12315">
                  <c:v>0.14424768518518519</c:v>
                </c:pt>
                <c:pt idx="12316">
                  <c:v>0.14425925925925925</c:v>
                </c:pt>
                <c:pt idx="12317">
                  <c:v>0.14427083333333332</c:v>
                </c:pt>
                <c:pt idx="12318">
                  <c:v>0.14428240740740741</c:v>
                </c:pt>
                <c:pt idx="12319">
                  <c:v>0.14429398148148148</c:v>
                </c:pt>
                <c:pt idx="12320">
                  <c:v>0.14430555555555555</c:v>
                </c:pt>
                <c:pt idx="12321">
                  <c:v>0.14431712962962964</c:v>
                </c:pt>
                <c:pt idx="12322">
                  <c:v>0.14432870370370371</c:v>
                </c:pt>
                <c:pt idx="12323">
                  <c:v>0.14434027777777778</c:v>
                </c:pt>
                <c:pt idx="12324">
                  <c:v>0.14435185185185184</c:v>
                </c:pt>
                <c:pt idx="12325">
                  <c:v>0.14436342592592591</c:v>
                </c:pt>
                <c:pt idx="12326">
                  <c:v>0.144375</c:v>
                </c:pt>
                <c:pt idx="12327">
                  <c:v>0.14438657407407407</c:v>
                </c:pt>
                <c:pt idx="12328">
                  <c:v>0.14439814814814814</c:v>
                </c:pt>
                <c:pt idx="12329">
                  <c:v>0.14440972222222223</c:v>
                </c:pt>
                <c:pt idx="12330">
                  <c:v>0.1444212962962963</c:v>
                </c:pt>
                <c:pt idx="12331">
                  <c:v>0.14443287037037036</c:v>
                </c:pt>
                <c:pt idx="12332">
                  <c:v>0.14444444444444446</c:v>
                </c:pt>
                <c:pt idx="12333">
                  <c:v>0.14445601851851853</c:v>
                </c:pt>
                <c:pt idx="12334">
                  <c:v>0.14446759259259259</c:v>
                </c:pt>
                <c:pt idx="12335">
                  <c:v>0.14447916666666669</c:v>
                </c:pt>
                <c:pt idx="12336">
                  <c:v>0.14449074074074073</c:v>
                </c:pt>
                <c:pt idx="12337">
                  <c:v>0.14450231481481482</c:v>
                </c:pt>
                <c:pt idx="12338">
                  <c:v>0.14451388888888889</c:v>
                </c:pt>
                <c:pt idx="12339">
                  <c:v>0.14452546296296295</c:v>
                </c:pt>
                <c:pt idx="12340">
                  <c:v>0.14453703703703705</c:v>
                </c:pt>
                <c:pt idx="12341">
                  <c:v>0.14454861111111111</c:v>
                </c:pt>
                <c:pt idx="12342">
                  <c:v>0.14456018518518518</c:v>
                </c:pt>
                <c:pt idx="12343">
                  <c:v>0.14457175925925927</c:v>
                </c:pt>
                <c:pt idx="12344">
                  <c:v>0.14458333333333331</c:v>
                </c:pt>
                <c:pt idx="12345">
                  <c:v>0.14459490740740741</c:v>
                </c:pt>
                <c:pt idx="12346">
                  <c:v>0.14460648148148147</c:v>
                </c:pt>
                <c:pt idx="12347">
                  <c:v>0.14461805555555554</c:v>
                </c:pt>
                <c:pt idx="12348">
                  <c:v>0.14462962962962964</c:v>
                </c:pt>
                <c:pt idx="12349">
                  <c:v>0.1446412037037037</c:v>
                </c:pt>
                <c:pt idx="12350">
                  <c:v>0.14465277777777777</c:v>
                </c:pt>
                <c:pt idx="12351">
                  <c:v>0.14466435185185186</c:v>
                </c:pt>
                <c:pt idx="12352">
                  <c:v>0.14467592592592593</c:v>
                </c:pt>
                <c:pt idx="12353">
                  <c:v>0.1446875</c:v>
                </c:pt>
                <c:pt idx="12354">
                  <c:v>0.14469907407407409</c:v>
                </c:pt>
                <c:pt idx="12355">
                  <c:v>0.14471064814814816</c:v>
                </c:pt>
                <c:pt idx="12356">
                  <c:v>0.14472222222222222</c:v>
                </c:pt>
                <c:pt idx="12357">
                  <c:v>0.14473379629629629</c:v>
                </c:pt>
                <c:pt idx="12358">
                  <c:v>0.14474537037037036</c:v>
                </c:pt>
                <c:pt idx="12359">
                  <c:v>0.14475694444444445</c:v>
                </c:pt>
                <c:pt idx="12360">
                  <c:v>0.14476851851851852</c:v>
                </c:pt>
                <c:pt idx="12361">
                  <c:v>0.14478009259259259</c:v>
                </c:pt>
                <c:pt idx="12362">
                  <c:v>0.14479166666666668</c:v>
                </c:pt>
                <c:pt idx="12363">
                  <c:v>0.14480324074074075</c:v>
                </c:pt>
                <c:pt idx="12364">
                  <c:v>0.14481481481481481</c:v>
                </c:pt>
                <c:pt idx="12365">
                  <c:v>0.14482638888888888</c:v>
                </c:pt>
                <c:pt idx="12366">
                  <c:v>0.14483796296296295</c:v>
                </c:pt>
                <c:pt idx="12367">
                  <c:v>0.14484953703703704</c:v>
                </c:pt>
                <c:pt idx="12368">
                  <c:v>0.14486111111111111</c:v>
                </c:pt>
                <c:pt idx="12369">
                  <c:v>0.14487268518518517</c:v>
                </c:pt>
                <c:pt idx="12370">
                  <c:v>0.14488425925925927</c:v>
                </c:pt>
                <c:pt idx="12371">
                  <c:v>0.14489583333333333</c:v>
                </c:pt>
                <c:pt idx="12372">
                  <c:v>0.1449074074074074</c:v>
                </c:pt>
                <c:pt idx="12373">
                  <c:v>0.1449189814814815</c:v>
                </c:pt>
                <c:pt idx="12374">
                  <c:v>0.14493055555555556</c:v>
                </c:pt>
                <c:pt idx="12375">
                  <c:v>0.14494212962962963</c:v>
                </c:pt>
                <c:pt idx="12376">
                  <c:v>0.14495370370370372</c:v>
                </c:pt>
                <c:pt idx="12377">
                  <c:v>0.14496527777777776</c:v>
                </c:pt>
                <c:pt idx="12378">
                  <c:v>0.14497685185185186</c:v>
                </c:pt>
                <c:pt idx="12379">
                  <c:v>0.14498842592592592</c:v>
                </c:pt>
                <c:pt idx="12380">
                  <c:v>0.14499999999999999</c:v>
                </c:pt>
                <c:pt idx="12381">
                  <c:v>0.14501157407407408</c:v>
                </c:pt>
                <c:pt idx="12382">
                  <c:v>0.14502314814814815</c:v>
                </c:pt>
                <c:pt idx="12383">
                  <c:v>0.14503472222222222</c:v>
                </c:pt>
                <c:pt idx="12384">
                  <c:v>0.14504629629629631</c:v>
                </c:pt>
                <c:pt idx="12385">
                  <c:v>0.14505787037037035</c:v>
                </c:pt>
                <c:pt idx="12386">
                  <c:v>0.14506944444444445</c:v>
                </c:pt>
                <c:pt idx="12387">
                  <c:v>0.14508101851851851</c:v>
                </c:pt>
                <c:pt idx="12388">
                  <c:v>0.14509259259259258</c:v>
                </c:pt>
                <c:pt idx="12389">
                  <c:v>0.14510416666666667</c:v>
                </c:pt>
                <c:pt idx="12390">
                  <c:v>0.14511574074074074</c:v>
                </c:pt>
                <c:pt idx="12391">
                  <c:v>0.14512731481481481</c:v>
                </c:pt>
                <c:pt idx="12392">
                  <c:v>0.1451388888888889</c:v>
                </c:pt>
                <c:pt idx="12393">
                  <c:v>0.14515046296296297</c:v>
                </c:pt>
                <c:pt idx="12394">
                  <c:v>0.14516203703703703</c:v>
                </c:pt>
                <c:pt idx="12395">
                  <c:v>0.14517361111111113</c:v>
                </c:pt>
                <c:pt idx="12396">
                  <c:v>0.14518518518518519</c:v>
                </c:pt>
                <c:pt idx="12397">
                  <c:v>0.14519675925925926</c:v>
                </c:pt>
                <c:pt idx="12398">
                  <c:v>0.14520833333333333</c:v>
                </c:pt>
                <c:pt idx="12399">
                  <c:v>0.14521990740740739</c:v>
                </c:pt>
                <c:pt idx="12400">
                  <c:v>0.14523148148148149</c:v>
                </c:pt>
                <c:pt idx="12401">
                  <c:v>0.14524305555555556</c:v>
                </c:pt>
                <c:pt idx="12402">
                  <c:v>0.14525462962962962</c:v>
                </c:pt>
                <c:pt idx="12403">
                  <c:v>0.14526620370370372</c:v>
                </c:pt>
                <c:pt idx="12404">
                  <c:v>0.14527777777777778</c:v>
                </c:pt>
                <c:pt idx="12405">
                  <c:v>0.14528935185185185</c:v>
                </c:pt>
                <c:pt idx="12406">
                  <c:v>0.14530092592592592</c:v>
                </c:pt>
                <c:pt idx="12407">
                  <c:v>0.14531249999999998</c:v>
                </c:pt>
                <c:pt idx="12408">
                  <c:v>0.14532407407407408</c:v>
                </c:pt>
                <c:pt idx="12409">
                  <c:v>0.14533564814814814</c:v>
                </c:pt>
                <c:pt idx="12410">
                  <c:v>0.14534722222222221</c:v>
                </c:pt>
                <c:pt idx="12411">
                  <c:v>0.14535879629629631</c:v>
                </c:pt>
                <c:pt idx="12412">
                  <c:v>0.14537037037037037</c:v>
                </c:pt>
                <c:pt idx="12413">
                  <c:v>0.14538194444444444</c:v>
                </c:pt>
                <c:pt idx="12414">
                  <c:v>0.14539351851851853</c:v>
                </c:pt>
                <c:pt idx="12415">
                  <c:v>0.1454050925925926</c:v>
                </c:pt>
                <c:pt idx="12416">
                  <c:v>0.14541666666666667</c:v>
                </c:pt>
                <c:pt idx="12417">
                  <c:v>0.14542824074074076</c:v>
                </c:pt>
                <c:pt idx="12418">
                  <c:v>0.1454398148148148</c:v>
                </c:pt>
                <c:pt idx="12419">
                  <c:v>0.14545138888888889</c:v>
                </c:pt>
                <c:pt idx="12420">
                  <c:v>0.14546296296296296</c:v>
                </c:pt>
                <c:pt idx="12421">
                  <c:v>0.14547453703703703</c:v>
                </c:pt>
                <c:pt idx="12422">
                  <c:v>0.14548611111111112</c:v>
                </c:pt>
                <c:pt idx="12423">
                  <c:v>0.14549768518518519</c:v>
                </c:pt>
                <c:pt idx="12424">
                  <c:v>0.14550925925925925</c:v>
                </c:pt>
                <c:pt idx="12425">
                  <c:v>0.14552083333333335</c:v>
                </c:pt>
                <c:pt idx="12426">
                  <c:v>0.14553240740740739</c:v>
                </c:pt>
                <c:pt idx="12427">
                  <c:v>0.14554398148148148</c:v>
                </c:pt>
                <c:pt idx="12428">
                  <c:v>0.14555555555555555</c:v>
                </c:pt>
                <c:pt idx="12429">
                  <c:v>0.14556712962962962</c:v>
                </c:pt>
                <c:pt idx="12430">
                  <c:v>0.14557870370370371</c:v>
                </c:pt>
                <c:pt idx="12431">
                  <c:v>0.14559027777777778</c:v>
                </c:pt>
                <c:pt idx="12432">
                  <c:v>0.14560185185185184</c:v>
                </c:pt>
                <c:pt idx="12433">
                  <c:v>0.14561342592592594</c:v>
                </c:pt>
                <c:pt idx="12434">
                  <c:v>0.145625</c:v>
                </c:pt>
                <c:pt idx="12435">
                  <c:v>0.14563657407407407</c:v>
                </c:pt>
                <c:pt idx="12436">
                  <c:v>0.14564814814814817</c:v>
                </c:pt>
                <c:pt idx="12437">
                  <c:v>0.14564814814814817</c:v>
                </c:pt>
                <c:pt idx="12438">
                  <c:v>0.14565972222222223</c:v>
                </c:pt>
                <c:pt idx="12439">
                  <c:v>0.1456712962962963</c:v>
                </c:pt>
                <c:pt idx="12440">
                  <c:v>0.14568287037037037</c:v>
                </c:pt>
                <c:pt idx="12441">
                  <c:v>0.14569444444444443</c:v>
                </c:pt>
                <c:pt idx="12442">
                  <c:v>0.14570601851851853</c:v>
                </c:pt>
                <c:pt idx="12443">
                  <c:v>0.14571759259259259</c:v>
                </c:pt>
                <c:pt idx="12444">
                  <c:v>0.14572916666666666</c:v>
                </c:pt>
                <c:pt idx="12445">
                  <c:v>0.14574074074074075</c:v>
                </c:pt>
                <c:pt idx="12446">
                  <c:v>0.14575231481481482</c:v>
                </c:pt>
                <c:pt idx="12447">
                  <c:v>0.14576388888888889</c:v>
                </c:pt>
                <c:pt idx="12448">
                  <c:v>0.14577546296296295</c:v>
                </c:pt>
                <c:pt idx="12449">
                  <c:v>0.14578703703703702</c:v>
                </c:pt>
                <c:pt idx="12450">
                  <c:v>0.14579861111111111</c:v>
                </c:pt>
                <c:pt idx="12451">
                  <c:v>0.14581018518518518</c:v>
                </c:pt>
                <c:pt idx="12452">
                  <c:v>0.14582175925925925</c:v>
                </c:pt>
                <c:pt idx="12453">
                  <c:v>0.14583333333333334</c:v>
                </c:pt>
                <c:pt idx="12454">
                  <c:v>0.14584490740740741</c:v>
                </c:pt>
                <c:pt idx="12455">
                  <c:v>0.14585648148148148</c:v>
                </c:pt>
                <c:pt idx="12456">
                  <c:v>0.14586805555555557</c:v>
                </c:pt>
                <c:pt idx="12457">
                  <c:v>0.14587962962962964</c:v>
                </c:pt>
                <c:pt idx="12458">
                  <c:v>0.1458912037037037</c:v>
                </c:pt>
                <c:pt idx="12459">
                  <c:v>0.1459027777777778</c:v>
                </c:pt>
                <c:pt idx="12460">
                  <c:v>0.14591435185185184</c:v>
                </c:pt>
                <c:pt idx="12461">
                  <c:v>0.14592592592592593</c:v>
                </c:pt>
                <c:pt idx="12462">
                  <c:v>0.1459375</c:v>
                </c:pt>
                <c:pt idx="12463">
                  <c:v>0.14594907407407406</c:v>
                </c:pt>
                <c:pt idx="12464">
                  <c:v>0.14596064814814816</c:v>
                </c:pt>
                <c:pt idx="12465">
                  <c:v>0.14597222222222223</c:v>
                </c:pt>
                <c:pt idx="12466">
                  <c:v>0.14598379629629629</c:v>
                </c:pt>
                <c:pt idx="12467">
                  <c:v>0.14599537037037039</c:v>
                </c:pt>
                <c:pt idx="12468">
                  <c:v>0.14600694444444443</c:v>
                </c:pt>
                <c:pt idx="12469">
                  <c:v>0.14601851851851852</c:v>
                </c:pt>
                <c:pt idx="12470">
                  <c:v>0.14603009259259259</c:v>
                </c:pt>
                <c:pt idx="12471">
                  <c:v>0.14604166666666665</c:v>
                </c:pt>
                <c:pt idx="12472">
                  <c:v>0.14605324074074075</c:v>
                </c:pt>
                <c:pt idx="12473">
                  <c:v>0.14606481481481481</c:v>
                </c:pt>
                <c:pt idx="12474">
                  <c:v>0.14607638888888888</c:v>
                </c:pt>
                <c:pt idx="12475">
                  <c:v>0.14608796296296298</c:v>
                </c:pt>
                <c:pt idx="12476">
                  <c:v>0.14609953703703704</c:v>
                </c:pt>
                <c:pt idx="12477">
                  <c:v>0.14611111111111111</c:v>
                </c:pt>
                <c:pt idx="12478">
                  <c:v>0.1461226851851852</c:v>
                </c:pt>
                <c:pt idx="12479">
                  <c:v>0.14613425925925927</c:v>
                </c:pt>
                <c:pt idx="12480">
                  <c:v>0.14614583333333334</c:v>
                </c:pt>
                <c:pt idx="12481">
                  <c:v>0.1461574074074074</c:v>
                </c:pt>
                <c:pt idx="12482">
                  <c:v>0.14616898148148147</c:v>
                </c:pt>
                <c:pt idx="12483">
                  <c:v>0.14618055555555556</c:v>
                </c:pt>
                <c:pt idx="12484">
                  <c:v>0.14619212962962963</c:v>
                </c:pt>
                <c:pt idx="12485">
                  <c:v>0.1462037037037037</c:v>
                </c:pt>
                <c:pt idx="12486">
                  <c:v>0.14621527777777779</c:v>
                </c:pt>
                <c:pt idx="12487">
                  <c:v>0.14622685185185186</c:v>
                </c:pt>
                <c:pt idx="12488">
                  <c:v>0.14623842592592592</c:v>
                </c:pt>
                <c:pt idx="12489">
                  <c:v>0.14624999999999999</c:v>
                </c:pt>
                <c:pt idx="12490">
                  <c:v>0.14626157407407406</c:v>
                </c:pt>
                <c:pt idx="12491">
                  <c:v>0.14627314814814815</c:v>
                </c:pt>
                <c:pt idx="12492">
                  <c:v>0.14628472222222222</c:v>
                </c:pt>
                <c:pt idx="12493">
                  <c:v>0.14629629629629629</c:v>
                </c:pt>
                <c:pt idx="12494">
                  <c:v>0.14630787037037038</c:v>
                </c:pt>
                <c:pt idx="12495">
                  <c:v>0.14631944444444445</c:v>
                </c:pt>
                <c:pt idx="12496">
                  <c:v>0.14633101851851851</c:v>
                </c:pt>
                <c:pt idx="12497">
                  <c:v>0.14634259259259261</c:v>
                </c:pt>
                <c:pt idx="12498">
                  <c:v>0.14635416666666667</c:v>
                </c:pt>
                <c:pt idx="12499">
                  <c:v>0.14636574074074074</c:v>
                </c:pt>
                <c:pt idx="12500">
                  <c:v>0.14637731481481484</c:v>
                </c:pt>
                <c:pt idx="12501">
                  <c:v>0.14638888888888887</c:v>
                </c:pt>
                <c:pt idx="12502">
                  <c:v>0.14640046296296297</c:v>
                </c:pt>
                <c:pt idx="12503">
                  <c:v>0.14641203703703703</c:v>
                </c:pt>
                <c:pt idx="12504">
                  <c:v>0.1464236111111111</c:v>
                </c:pt>
                <c:pt idx="12505">
                  <c:v>0.1464351851851852</c:v>
                </c:pt>
                <c:pt idx="12506">
                  <c:v>0.14644675925925926</c:v>
                </c:pt>
                <c:pt idx="12507">
                  <c:v>0.14645833333333333</c:v>
                </c:pt>
                <c:pt idx="12508">
                  <c:v>0.14646990740740742</c:v>
                </c:pt>
                <c:pt idx="12509">
                  <c:v>0.14648148148148146</c:v>
                </c:pt>
                <c:pt idx="12510">
                  <c:v>0.14649305555555556</c:v>
                </c:pt>
                <c:pt idx="12511">
                  <c:v>0.14650462962962962</c:v>
                </c:pt>
                <c:pt idx="12512">
                  <c:v>0.14651620370370369</c:v>
                </c:pt>
                <c:pt idx="12513">
                  <c:v>0.14652777777777778</c:v>
                </c:pt>
                <c:pt idx="12514">
                  <c:v>0.14653935185185185</c:v>
                </c:pt>
                <c:pt idx="12515">
                  <c:v>0.14655092592592592</c:v>
                </c:pt>
                <c:pt idx="12516">
                  <c:v>0.14656250000000001</c:v>
                </c:pt>
                <c:pt idx="12517">
                  <c:v>0.14657407407407408</c:v>
                </c:pt>
                <c:pt idx="12518">
                  <c:v>0.14658564814814815</c:v>
                </c:pt>
                <c:pt idx="12519">
                  <c:v>0.14659722222222224</c:v>
                </c:pt>
                <c:pt idx="12520">
                  <c:v>0.14660879629629631</c:v>
                </c:pt>
                <c:pt idx="12521">
                  <c:v>0.14662037037037037</c:v>
                </c:pt>
                <c:pt idx="12522">
                  <c:v>0.14663194444444444</c:v>
                </c:pt>
                <c:pt idx="12523">
                  <c:v>0.14664351851851851</c:v>
                </c:pt>
                <c:pt idx="12524">
                  <c:v>0.1466550925925926</c:v>
                </c:pt>
                <c:pt idx="12525">
                  <c:v>0.14666666666666667</c:v>
                </c:pt>
                <c:pt idx="12526">
                  <c:v>0.14667824074074073</c:v>
                </c:pt>
                <c:pt idx="12527">
                  <c:v>0.14668981481481483</c:v>
                </c:pt>
                <c:pt idx="12528">
                  <c:v>0.1467013888888889</c:v>
                </c:pt>
                <c:pt idx="12529">
                  <c:v>0.14671296296296296</c:v>
                </c:pt>
                <c:pt idx="12530">
                  <c:v>0.14672453703703703</c:v>
                </c:pt>
                <c:pt idx="12531">
                  <c:v>0.14673611111111109</c:v>
                </c:pt>
                <c:pt idx="12532">
                  <c:v>0.14674768518518519</c:v>
                </c:pt>
                <c:pt idx="12533">
                  <c:v>0.14675925925925926</c:v>
                </c:pt>
                <c:pt idx="12534">
                  <c:v>0.14677083333333332</c:v>
                </c:pt>
                <c:pt idx="12535">
                  <c:v>0.14678240740740742</c:v>
                </c:pt>
                <c:pt idx="12536">
                  <c:v>0.14679398148148148</c:v>
                </c:pt>
                <c:pt idx="12537">
                  <c:v>0.14680555555555555</c:v>
                </c:pt>
                <c:pt idx="12538">
                  <c:v>0.14681712962962964</c:v>
                </c:pt>
                <c:pt idx="12539">
                  <c:v>0.14682870370370371</c:v>
                </c:pt>
                <c:pt idx="12540">
                  <c:v>0.14684027777777778</c:v>
                </c:pt>
                <c:pt idx="12541">
                  <c:v>0.14685185185185184</c:v>
                </c:pt>
                <c:pt idx="12542">
                  <c:v>0.14686342592592591</c:v>
                </c:pt>
                <c:pt idx="12543">
                  <c:v>0.14687500000000001</c:v>
                </c:pt>
                <c:pt idx="12544">
                  <c:v>0.14688657407407407</c:v>
                </c:pt>
                <c:pt idx="12545">
                  <c:v>0.14689814814814814</c:v>
                </c:pt>
                <c:pt idx="12546">
                  <c:v>0.14690972222222223</c:v>
                </c:pt>
                <c:pt idx="12547">
                  <c:v>0.1469212962962963</c:v>
                </c:pt>
                <c:pt idx="12548">
                  <c:v>0.14693287037037037</c:v>
                </c:pt>
                <c:pt idx="12549">
                  <c:v>0.14694444444444446</c:v>
                </c:pt>
                <c:pt idx="12550">
                  <c:v>0.1469560185185185</c:v>
                </c:pt>
                <c:pt idx="12551">
                  <c:v>0.14696759259259259</c:v>
                </c:pt>
                <c:pt idx="12552">
                  <c:v>0.14697916666666666</c:v>
                </c:pt>
                <c:pt idx="12553">
                  <c:v>0.14699074074074073</c:v>
                </c:pt>
                <c:pt idx="12554">
                  <c:v>0.14700231481481482</c:v>
                </c:pt>
                <c:pt idx="12555">
                  <c:v>0.14701388888888889</c:v>
                </c:pt>
                <c:pt idx="12556">
                  <c:v>0.14702546296296296</c:v>
                </c:pt>
                <c:pt idx="12557">
                  <c:v>0.14703703703703705</c:v>
                </c:pt>
                <c:pt idx="12558">
                  <c:v>0.14704861111111112</c:v>
                </c:pt>
                <c:pt idx="12559">
                  <c:v>0.14706018518518518</c:v>
                </c:pt>
                <c:pt idx="12560">
                  <c:v>0.14707175925925928</c:v>
                </c:pt>
                <c:pt idx="12561">
                  <c:v>0.14708333333333334</c:v>
                </c:pt>
                <c:pt idx="12562">
                  <c:v>0.14709490740740741</c:v>
                </c:pt>
                <c:pt idx="12563">
                  <c:v>0.14710648148148148</c:v>
                </c:pt>
                <c:pt idx="12564">
                  <c:v>0.14711805555555554</c:v>
                </c:pt>
                <c:pt idx="12565">
                  <c:v>0.14712962962962964</c:v>
                </c:pt>
                <c:pt idx="12566">
                  <c:v>0.1471412037037037</c:v>
                </c:pt>
                <c:pt idx="12567">
                  <c:v>0.14715277777777777</c:v>
                </c:pt>
                <c:pt idx="12568">
                  <c:v>0.14716435185185187</c:v>
                </c:pt>
                <c:pt idx="12569">
                  <c:v>0.14717592592592593</c:v>
                </c:pt>
                <c:pt idx="12570">
                  <c:v>0.1471875</c:v>
                </c:pt>
                <c:pt idx="12571">
                  <c:v>0.14719907407407407</c:v>
                </c:pt>
                <c:pt idx="12572">
                  <c:v>0.14721064814814813</c:v>
                </c:pt>
                <c:pt idx="12573">
                  <c:v>0.14722222222222223</c:v>
                </c:pt>
                <c:pt idx="12574">
                  <c:v>0.14723379629629629</c:v>
                </c:pt>
                <c:pt idx="12575">
                  <c:v>0.14724537037037036</c:v>
                </c:pt>
                <c:pt idx="12576">
                  <c:v>0.14725694444444445</c:v>
                </c:pt>
                <c:pt idx="12577">
                  <c:v>0.14726851851851852</c:v>
                </c:pt>
                <c:pt idx="12578">
                  <c:v>0.14728009259259259</c:v>
                </c:pt>
                <c:pt idx="12579">
                  <c:v>0.14729166666666668</c:v>
                </c:pt>
                <c:pt idx="12580">
                  <c:v>0.14730324074074075</c:v>
                </c:pt>
                <c:pt idx="12581">
                  <c:v>0.14731481481481482</c:v>
                </c:pt>
                <c:pt idx="12582">
                  <c:v>0.14732638888888888</c:v>
                </c:pt>
                <c:pt idx="12583">
                  <c:v>0.14733796296296295</c:v>
                </c:pt>
                <c:pt idx="12584">
                  <c:v>0.14734953703703704</c:v>
                </c:pt>
                <c:pt idx="12585">
                  <c:v>0.14736111111111111</c:v>
                </c:pt>
                <c:pt idx="12586">
                  <c:v>0.14737268518518518</c:v>
                </c:pt>
                <c:pt idx="12587">
                  <c:v>0.14738425925925927</c:v>
                </c:pt>
                <c:pt idx="12588">
                  <c:v>0.14739583333333334</c:v>
                </c:pt>
                <c:pt idx="12589">
                  <c:v>0.1474074074074074</c:v>
                </c:pt>
                <c:pt idx="12590">
                  <c:v>0.14741898148148147</c:v>
                </c:pt>
                <c:pt idx="12591">
                  <c:v>0.14743055555555554</c:v>
                </c:pt>
                <c:pt idx="12592">
                  <c:v>0.14744212962962963</c:v>
                </c:pt>
                <c:pt idx="12593">
                  <c:v>0.1474537037037037</c:v>
                </c:pt>
                <c:pt idx="12594">
                  <c:v>0.14746527777777776</c:v>
                </c:pt>
                <c:pt idx="12595">
                  <c:v>0.14747685185185186</c:v>
                </c:pt>
                <c:pt idx="12596">
                  <c:v>0.14748842592592593</c:v>
                </c:pt>
                <c:pt idx="12597">
                  <c:v>0.14749999999999999</c:v>
                </c:pt>
                <c:pt idx="12598">
                  <c:v>0.14751157407407409</c:v>
                </c:pt>
                <c:pt idx="12599">
                  <c:v>0.14752314814814815</c:v>
                </c:pt>
                <c:pt idx="12600">
                  <c:v>0.14753472222222222</c:v>
                </c:pt>
                <c:pt idx="12601">
                  <c:v>0.14754629629629631</c:v>
                </c:pt>
                <c:pt idx="12602">
                  <c:v>0.14755787037037038</c:v>
                </c:pt>
                <c:pt idx="12603">
                  <c:v>0.14756944444444445</c:v>
                </c:pt>
                <c:pt idx="12604">
                  <c:v>0.14758101851851851</c:v>
                </c:pt>
                <c:pt idx="12605">
                  <c:v>0.14759259259259258</c:v>
                </c:pt>
                <c:pt idx="12606">
                  <c:v>0.14760416666666668</c:v>
                </c:pt>
                <c:pt idx="12607">
                  <c:v>0.14761574074074074</c:v>
                </c:pt>
                <c:pt idx="12608">
                  <c:v>0.14762731481481481</c:v>
                </c:pt>
                <c:pt idx="12609">
                  <c:v>0.1476388888888889</c:v>
                </c:pt>
                <c:pt idx="12610">
                  <c:v>0.14765046296296297</c:v>
                </c:pt>
                <c:pt idx="12611">
                  <c:v>0.14766203703703704</c:v>
                </c:pt>
                <c:pt idx="12612">
                  <c:v>0.1476736111111111</c:v>
                </c:pt>
                <c:pt idx="12613">
                  <c:v>0.14768518518518517</c:v>
                </c:pt>
                <c:pt idx="12614">
                  <c:v>0.14769675925925926</c:v>
                </c:pt>
                <c:pt idx="12615">
                  <c:v>0.14770833333333333</c:v>
                </c:pt>
                <c:pt idx="12616">
                  <c:v>0.1477199074074074</c:v>
                </c:pt>
                <c:pt idx="12617">
                  <c:v>0.14773148148148149</c:v>
                </c:pt>
                <c:pt idx="12618">
                  <c:v>0.14774305555555556</c:v>
                </c:pt>
                <c:pt idx="12619">
                  <c:v>0.14775462962962962</c:v>
                </c:pt>
                <c:pt idx="12620">
                  <c:v>0.14776620370370372</c:v>
                </c:pt>
                <c:pt idx="12621">
                  <c:v>0.14777777777777779</c:v>
                </c:pt>
                <c:pt idx="12622">
                  <c:v>0.14778935185185185</c:v>
                </c:pt>
                <c:pt idx="12623">
                  <c:v>0.14780092592592595</c:v>
                </c:pt>
                <c:pt idx="12624">
                  <c:v>0.14781249999999999</c:v>
                </c:pt>
                <c:pt idx="12625">
                  <c:v>0.14782407407407408</c:v>
                </c:pt>
                <c:pt idx="12626">
                  <c:v>0.14783564814814815</c:v>
                </c:pt>
                <c:pt idx="12627">
                  <c:v>0.14784722222222221</c:v>
                </c:pt>
                <c:pt idx="12628">
                  <c:v>0.14785879629629631</c:v>
                </c:pt>
                <c:pt idx="12629">
                  <c:v>0.14787037037037037</c:v>
                </c:pt>
                <c:pt idx="12630">
                  <c:v>0.14788194444444444</c:v>
                </c:pt>
                <c:pt idx="12631">
                  <c:v>0.14789351851851854</c:v>
                </c:pt>
                <c:pt idx="12632">
                  <c:v>0.14790509259259257</c:v>
                </c:pt>
                <c:pt idx="12633">
                  <c:v>0.14791666666666667</c:v>
                </c:pt>
                <c:pt idx="12634">
                  <c:v>0.14792824074074074</c:v>
                </c:pt>
                <c:pt idx="12635">
                  <c:v>0.1479398148148148</c:v>
                </c:pt>
                <c:pt idx="12636">
                  <c:v>0.1479513888888889</c:v>
                </c:pt>
                <c:pt idx="12637">
                  <c:v>0.14796296296296296</c:v>
                </c:pt>
                <c:pt idx="12638">
                  <c:v>0.14797453703703703</c:v>
                </c:pt>
                <c:pt idx="12639">
                  <c:v>0.14798611111111112</c:v>
                </c:pt>
                <c:pt idx="12640">
                  <c:v>0.14799768518518519</c:v>
                </c:pt>
                <c:pt idx="12641">
                  <c:v>0.14800925925925926</c:v>
                </c:pt>
                <c:pt idx="12642">
                  <c:v>0.14802083333333335</c:v>
                </c:pt>
                <c:pt idx="12643">
                  <c:v>0.14803240740740739</c:v>
                </c:pt>
                <c:pt idx="12644">
                  <c:v>0.14804398148148148</c:v>
                </c:pt>
                <c:pt idx="12645">
                  <c:v>0.14805555555555555</c:v>
                </c:pt>
                <c:pt idx="12646">
                  <c:v>0.14806712962962962</c:v>
                </c:pt>
                <c:pt idx="12647">
                  <c:v>0.14807870370370371</c:v>
                </c:pt>
                <c:pt idx="12648">
                  <c:v>0.14809027777777778</c:v>
                </c:pt>
                <c:pt idx="12649">
                  <c:v>0.14810185185185185</c:v>
                </c:pt>
                <c:pt idx="12650">
                  <c:v>0.14811342592592594</c:v>
                </c:pt>
                <c:pt idx="12651">
                  <c:v>0.14812499999999998</c:v>
                </c:pt>
                <c:pt idx="12652">
                  <c:v>0.14813657407407407</c:v>
                </c:pt>
                <c:pt idx="12653">
                  <c:v>0.14814814814814814</c:v>
                </c:pt>
                <c:pt idx="12654">
                  <c:v>0.14815972222222221</c:v>
                </c:pt>
                <c:pt idx="12655">
                  <c:v>0.1481712962962963</c:v>
                </c:pt>
                <c:pt idx="12656">
                  <c:v>0.14818287037037037</c:v>
                </c:pt>
                <c:pt idx="12657">
                  <c:v>0.14819444444444443</c:v>
                </c:pt>
                <c:pt idx="12658">
                  <c:v>0.14820601851851853</c:v>
                </c:pt>
                <c:pt idx="12659">
                  <c:v>0.1482175925925926</c:v>
                </c:pt>
                <c:pt idx="12660">
                  <c:v>0.14822916666666666</c:v>
                </c:pt>
                <c:pt idx="12661">
                  <c:v>0.14824074074074076</c:v>
                </c:pt>
                <c:pt idx="12662">
                  <c:v>0.14825231481481482</c:v>
                </c:pt>
                <c:pt idx="12663">
                  <c:v>0.14826388888888889</c:v>
                </c:pt>
                <c:pt idx="12664">
                  <c:v>0.14827546296296296</c:v>
                </c:pt>
                <c:pt idx="12665">
                  <c:v>0.14828703703703702</c:v>
                </c:pt>
                <c:pt idx="12666">
                  <c:v>0.14829861111111112</c:v>
                </c:pt>
                <c:pt idx="12667">
                  <c:v>0.14831018518518518</c:v>
                </c:pt>
                <c:pt idx="12668">
                  <c:v>0.14832175925925925</c:v>
                </c:pt>
                <c:pt idx="12669">
                  <c:v>0.14833333333333334</c:v>
                </c:pt>
                <c:pt idx="12670">
                  <c:v>0.14834490740740741</c:v>
                </c:pt>
                <c:pt idx="12671">
                  <c:v>0.14835648148148148</c:v>
                </c:pt>
                <c:pt idx="12672">
                  <c:v>0.14836805555555554</c:v>
                </c:pt>
                <c:pt idx="12673">
                  <c:v>0.14837962962962961</c:v>
                </c:pt>
                <c:pt idx="12674">
                  <c:v>0.14839120370370371</c:v>
                </c:pt>
                <c:pt idx="12675">
                  <c:v>0.14840277777777777</c:v>
                </c:pt>
                <c:pt idx="12676">
                  <c:v>0.14841435185185184</c:v>
                </c:pt>
                <c:pt idx="12677">
                  <c:v>0.14842592592592593</c:v>
                </c:pt>
                <c:pt idx="12678">
                  <c:v>0.1484375</c:v>
                </c:pt>
                <c:pt idx="12679">
                  <c:v>0.14844907407407407</c:v>
                </c:pt>
                <c:pt idx="12680">
                  <c:v>0.14846064814814816</c:v>
                </c:pt>
                <c:pt idx="12681">
                  <c:v>0.14847222222222223</c:v>
                </c:pt>
                <c:pt idx="12682">
                  <c:v>0.14848379629629629</c:v>
                </c:pt>
                <c:pt idx="12683">
                  <c:v>0.14849537037037039</c:v>
                </c:pt>
                <c:pt idx="12684">
                  <c:v>0.14850694444444446</c:v>
                </c:pt>
                <c:pt idx="12685">
                  <c:v>0.14851851851851852</c:v>
                </c:pt>
                <c:pt idx="12686">
                  <c:v>0.14853009259259259</c:v>
                </c:pt>
                <c:pt idx="12687">
                  <c:v>0.14854166666666666</c:v>
                </c:pt>
                <c:pt idx="12688">
                  <c:v>0.14855324074074075</c:v>
                </c:pt>
                <c:pt idx="12689">
                  <c:v>0.14856481481481482</c:v>
                </c:pt>
                <c:pt idx="12690">
                  <c:v>0.14857638888888888</c:v>
                </c:pt>
                <c:pt idx="12691">
                  <c:v>0.14858796296296298</c:v>
                </c:pt>
                <c:pt idx="12692">
                  <c:v>0.14859953703703704</c:v>
                </c:pt>
                <c:pt idx="12693">
                  <c:v>0.14861111111111111</c:v>
                </c:pt>
                <c:pt idx="12694">
                  <c:v>0.14862268518518518</c:v>
                </c:pt>
                <c:pt idx="12695">
                  <c:v>0.14863425925925924</c:v>
                </c:pt>
                <c:pt idx="12696">
                  <c:v>0.14864583333333334</c:v>
                </c:pt>
                <c:pt idx="12697">
                  <c:v>0.1486574074074074</c:v>
                </c:pt>
                <c:pt idx="12698">
                  <c:v>0.14866898148148147</c:v>
                </c:pt>
                <c:pt idx="12699">
                  <c:v>0.14868055555555557</c:v>
                </c:pt>
                <c:pt idx="12700">
                  <c:v>0.14869212962962963</c:v>
                </c:pt>
                <c:pt idx="12701">
                  <c:v>0.1487037037037037</c:v>
                </c:pt>
                <c:pt idx="12702">
                  <c:v>0.14871527777777779</c:v>
                </c:pt>
                <c:pt idx="12703">
                  <c:v>0.14872685185185186</c:v>
                </c:pt>
                <c:pt idx="12704">
                  <c:v>0.14873842592592593</c:v>
                </c:pt>
                <c:pt idx="12705">
                  <c:v>0.14875000000000002</c:v>
                </c:pt>
                <c:pt idx="12706">
                  <c:v>0.14876157407407406</c:v>
                </c:pt>
                <c:pt idx="12707">
                  <c:v>0.14877314814814815</c:v>
                </c:pt>
                <c:pt idx="12708">
                  <c:v>0.14878472222222222</c:v>
                </c:pt>
                <c:pt idx="12709">
                  <c:v>0.14879629629629629</c:v>
                </c:pt>
                <c:pt idx="12710">
                  <c:v>0.14880787037037038</c:v>
                </c:pt>
                <c:pt idx="12711">
                  <c:v>0.14881944444444445</c:v>
                </c:pt>
                <c:pt idx="12712">
                  <c:v>0.14883101851851852</c:v>
                </c:pt>
                <c:pt idx="12713">
                  <c:v>0.14884259259259261</c:v>
                </c:pt>
                <c:pt idx="12714">
                  <c:v>0.14885416666666665</c:v>
                </c:pt>
                <c:pt idx="12715">
                  <c:v>0.14886574074074074</c:v>
                </c:pt>
                <c:pt idx="12716">
                  <c:v>0.14887731481481481</c:v>
                </c:pt>
                <c:pt idx="12717">
                  <c:v>0.14888888888888888</c:v>
                </c:pt>
                <c:pt idx="12718">
                  <c:v>0.14890046296296297</c:v>
                </c:pt>
                <c:pt idx="12719">
                  <c:v>0.14891203703703704</c:v>
                </c:pt>
                <c:pt idx="12720">
                  <c:v>0.1489236111111111</c:v>
                </c:pt>
                <c:pt idx="12721">
                  <c:v>0.1489351851851852</c:v>
                </c:pt>
                <c:pt idx="12722">
                  <c:v>0.14894675925925926</c:v>
                </c:pt>
                <c:pt idx="12723">
                  <c:v>0.14895833333333333</c:v>
                </c:pt>
                <c:pt idx="12724">
                  <c:v>0.14896990740740743</c:v>
                </c:pt>
                <c:pt idx="12725">
                  <c:v>0.14898148148148146</c:v>
                </c:pt>
                <c:pt idx="12726">
                  <c:v>0.14899305555555556</c:v>
                </c:pt>
                <c:pt idx="12727">
                  <c:v>0.14900462962962963</c:v>
                </c:pt>
                <c:pt idx="12728">
                  <c:v>0.14901620370370369</c:v>
                </c:pt>
                <c:pt idx="12729">
                  <c:v>0.14902777777777779</c:v>
                </c:pt>
                <c:pt idx="12730">
                  <c:v>0.14903935185185185</c:v>
                </c:pt>
                <c:pt idx="12731">
                  <c:v>0.14905092592592592</c:v>
                </c:pt>
                <c:pt idx="12732">
                  <c:v>0.14906250000000001</c:v>
                </c:pt>
                <c:pt idx="12733">
                  <c:v>0.14907407407407405</c:v>
                </c:pt>
                <c:pt idx="12734">
                  <c:v>0.14908564814814815</c:v>
                </c:pt>
                <c:pt idx="12735">
                  <c:v>0.14909722222222221</c:v>
                </c:pt>
                <c:pt idx="12736">
                  <c:v>0.14910879629629628</c:v>
                </c:pt>
                <c:pt idx="12737">
                  <c:v>0.14912037037037038</c:v>
                </c:pt>
                <c:pt idx="12738">
                  <c:v>0.14913194444444444</c:v>
                </c:pt>
                <c:pt idx="12739">
                  <c:v>0.14914351851851851</c:v>
                </c:pt>
                <c:pt idx="12740">
                  <c:v>0.1491550925925926</c:v>
                </c:pt>
                <c:pt idx="12741">
                  <c:v>0.14916666666666667</c:v>
                </c:pt>
                <c:pt idx="12742">
                  <c:v>0.14917824074074074</c:v>
                </c:pt>
                <c:pt idx="12743">
                  <c:v>0.14918981481481483</c:v>
                </c:pt>
                <c:pt idx="12744">
                  <c:v>0.1492013888888889</c:v>
                </c:pt>
                <c:pt idx="12745">
                  <c:v>0.14921296296296296</c:v>
                </c:pt>
                <c:pt idx="12746">
                  <c:v>0.14922453703703703</c:v>
                </c:pt>
                <c:pt idx="12747">
                  <c:v>0.1492361111111111</c:v>
                </c:pt>
                <c:pt idx="12748">
                  <c:v>0.14924768518518519</c:v>
                </c:pt>
                <c:pt idx="12749">
                  <c:v>0.14925925925925926</c:v>
                </c:pt>
                <c:pt idx="12750">
                  <c:v>0.14927083333333332</c:v>
                </c:pt>
                <c:pt idx="12751">
                  <c:v>0.14928240740740742</c:v>
                </c:pt>
                <c:pt idx="12752">
                  <c:v>0.14929398148148149</c:v>
                </c:pt>
                <c:pt idx="12753">
                  <c:v>0.14930555555555555</c:v>
                </c:pt>
                <c:pt idx="12754">
                  <c:v>0.14931712962962962</c:v>
                </c:pt>
                <c:pt idx="12755">
                  <c:v>0.14932870370370369</c:v>
                </c:pt>
                <c:pt idx="12756">
                  <c:v>0.14934027777777778</c:v>
                </c:pt>
                <c:pt idx="12757">
                  <c:v>0.14935185185185185</c:v>
                </c:pt>
                <c:pt idx="12758">
                  <c:v>0.14936342592592591</c:v>
                </c:pt>
                <c:pt idx="12759">
                  <c:v>0.14937500000000001</c:v>
                </c:pt>
                <c:pt idx="12760">
                  <c:v>0.14938657407407407</c:v>
                </c:pt>
                <c:pt idx="12761">
                  <c:v>0.14939814814814814</c:v>
                </c:pt>
                <c:pt idx="12762">
                  <c:v>0.14940972222222224</c:v>
                </c:pt>
                <c:pt idx="12763">
                  <c:v>0.1494212962962963</c:v>
                </c:pt>
                <c:pt idx="12764">
                  <c:v>0.14943287037037037</c:v>
                </c:pt>
                <c:pt idx="12765">
                  <c:v>0.14944444444444446</c:v>
                </c:pt>
                <c:pt idx="12766">
                  <c:v>0.14945601851851853</c:v>
                </c:pt>
                <c:pt idx="12767">
                  <c:v>0.1494675925925926</c:v>
                </c:pt>
                <c:pt idx="12768">
                  <c:v>0.14947916666666666</c:v>
                </c:pt>
                <c:pt idx="12769">
                  <c:v>0.14949074074074073</c:v>
                </c:pt>
                <c:pt idx="12770">
                  <c:v>0.14950231481481482</c:v>
                </c:pt>
                <c:pt idx="12771">
                  <c:v>0.14951388888888889</c:v>
                </c:pt>
                <c:pt idx="12772">
                  <c:v>0.14952546296296296</c:v>
                </c:pt>
                <c:pt idx="12773">
                  <c:v>0.14953703703703705</c:v>
                </c:pt>
                <c:pt idx="12774">
                  <c:v>0.14954861111111112</c:v>
                </c:pt>
                <c:pt idx="12775">
                  <c:v>0.14956018518518518</c:v>
                </c:pt>
                <c:pt idx="12776">
                  <c:v>0.14957175925925925</c:v>
                </c:pt>
                <c:pt idx="12777">
                  <c:v>0.14958333333333332</c:v>
                </c:pt>
                <c:pt idx="12778">
                  <c:v>0.14959490740740741</c:v>
                </c:pt>
                <c:pt idx="12779">
                  <c:v>0.14960648148148148</c:v>
                </c:pt>
                <c:pt idx="12780">
                  <c:v>0.14961805555555555</c:v>
                </c:pt>
                <c:pt idx="12781">
                  <c:v>0.14962962962962964</c:v>
                </c:pt>
                <c:pt idx="12782">
                  <c:v>0.14964120370370371</c:v>
                </c:pt>
                <c:pt idx="12783">
                  <c:v>0.14965277777777777</c:v>
                </c:pt>
                <c:pt idx="12784">
                  <c:v>0.14966435185185187</c:v>
                </c:pt>
                <c:pt idx="12785">
                  <c:v>0.14967592592592593</c:v>
                </c:pt>
                <c:pt idx="12786">
                  <c:v>0.1496875</c:v>
                </c:pt>
                <c:pt idx="12787">
                  <c:v>0.1496990740740741</c:v>
                </c:pt>
                <c:pt idx="12788">
                  <c:v>0.14971064814814813</c:v>
                </c:pt>
                <c:pt idx="12789">
                  <c:v>0.14972222222222223</c:v>
                </c:pt>
                <c:pt idx="12790">
                  <c:v>0.1497337962962963</c:v>
                </c:pt>
                <c:pt idx="12791">
                  <c:v>0.14974537037037036</c:v>
                </c:pt>
                <c:pt idx="12792">
                  <c:v>0.14975694444444446</c:v>
                </c:pt>
                <c:pt idx="12793">
                  <c:v>0.14976851851851852</c:v>
                </c:pt>
                <c:pt idx="12794">
                  <c:v>0.14978009259259259</c:v>
                </c:pt>
                <c:pt idx="12795">
                  <c:v>0.14979166666666668</c:v>
                </c:pt>
                <c:pt idx="12796">
                  <c:v>0.14980324074074072</c:v>
                </c:pt>
                <c:pt idx="12797">
                  <c:v>0.14981481481481482</c:v>
                </c:pt>
                <c:pt idx="12798">
                  <c:v>0.14982638888888888</c:v>
                </c:pt>
                <c:pt idx="12799">
                  <c:v>0.14983796296296295</c:v>
                </c:pt>
                <c:pt idx="12800">
                  <c:v>0.14984953703703704</c:v>
                </c:pt>
                <c:pt idx="12801">
                  <c:v>0.14986111111111111</c:v>
                </c:pt>
                <c:pt idx="12802">
                  <c:v>0.14987268518518518</c:v>
                </c:pt>
                <c:pt idx="12803">
                  <c:v>0.14988425925925927</c:v>
                </c:pt>
                <c:pt idx="12804">
                  <c:v>0.14989583333333334</c:v>
                </c:pt>
                <c:pt idx="12805">
                  <c:v>0.14990740740740741</c:v>
                </c:pt>
                <c:pt idx="12806">
                  <c:v>0.1499189814814815</c:v>
                </c:pt>
                <c:pt idx="12807">
                  <c:v>0.14993055555555554</c:v>
                </c:pt>
                <c:pt idx="12808">
                  <c:v>0.14994212962962963</c:v>
                </c:pt>
                <c:pt idx="12809">
                  <c:v>0.1499537037037037</c:v>
                </c:pt>
                <c:pt idx="12810">
                  <c:v>0.14996527777777777</c:v>
                </c:pt>
                <c:pt idx="12811">
                  <c:v>0.14997685185185186</c:v>
                </c:pt>
                <c:pt idx="12812">
                  <c:v>0.14998842592592593</c:v>
                </c:pt>
                <c:pt idx="12813">
                  <c:v>0.15</c:v>
                </c:pt>
                <c:pt idx="12814">
                  <c:v>0.15001157407407409</c:v>
                </c:pt>
                <c:pt idx="12815">
                  <c:v>0.15002314814814813</c:v>
                </c:pt>
                <c:pt idx="12816">
                  <c:v>0.15003472222222222</c:v>
                </c:pt>
                <c:pt idx="12817">
                  <c:v>0.15004629629629629</c:v>
                </c:pt>
                <c:pt idx="12818">
                  <c:v>0.15005787037037036</c:v>
                </c:pt>
                <c:pt idx="12819">
                  <c:v>0.15006944444444445</c:v>
                </c:pt>
                <c:pt idx="12820">
                  <c:v>0.15008101851851852</c:v>
                </c:pt>
                <c:pt idx="12821">
                  <c:v>0.15009259259259258</c:v>
                </c:pt>
                <c:pt idx="12822">
                  <c:v>0.15010416666666668</c:v>
                </c:pt>
                <c:pt idx="12823">
                  <c:v>0.15011574074074074</c:v>
                </c:pt>
                <c:pt idx="12824">
                  <c:v>0.15012731481481481</c:v>
                </c:pt>
                <c:pt idx="12825">
                  <c:v>0.15013888888888891</c:v>
                </c:pt>
                <c:pt idx="12826">
                  <c:v>0.15015046296296297</c:v>
                </c:pt>
                <c:pt idx="12827">
                  <c:v>0.15016203703703704</c:v>
                </c:pt>
                <c:pt idx="12828">
                  <c:v>0.1501736111111111</c:v>
                </c:pt>
                <c:pt idx="12829">
                  <c:v>0.15018518518518517</c:v>
                </c:pt>
                <c:pt idx="12830">
                  <c:v>0.15019675925925927</c:v>
                </c:pt>
                <c:pt idx="12831">
                  <c:v>0.15020833333333333</c:v>
                </c:pt>
                <c:pt idx="12832">
                  <c:v>0.1502199074074074</c:v>
                </c:pt>
                <c:pt idx="12833">
                  <c:v>0.15023148148148149</c:v>
                </c:pt>
                <c:pt idx="12834">
                  <c:v>0.15024305555555556</c:v>
                </c:pt>
                <c:pt idx="12835">
                  <c:v>0.15025462962962963</c:v>
                </c:pt>
                <c:pt idx="12836">
                  <c:v>0.15026620370370369</c:v>
                </c:pt>
                <c:pt idx="12837">
                  <c:v>0.15027777777777776</c:v>
                </c:pt>
                <c:pt idx="12838">
                  <c:v>0.15028935185185185</c:v>
                </c:pt>
                <c:pt idx="12839">
                  <c:v>0.15030092592592592</c:v>
                </c:pt>
                <c:pt idx="12840">
                  <c:v>0.15031249999999999</c:v>
                </c:pt>
                <c:pt idx="12841">
                  <c:v>0.15032407407407408</c:v>
                </c:pt>
                <c:pt idx="12842">
                  <c:v>0.15033564814814815</c:v>
                </c:pt>
                <c:pt idx="12843">
                  <c:v>0.15034722222222222</c:v>
                </c:pt>
                <c:pt idx="12844">
                  <c:v>0.15035879629629631</c:v>
                </c:pt>
                <c:pt idx="12845">
                  <c:v>0.15037037037037038</c:v>
                </c:pt>
                <c:pt idx="12846">
                  <c:v>0.15038194444444444</c:v>
                </c:pt>
                <c:pt idx="12847">
                  <c:v>0.15039351851851854</c:v>
                </c:pt>
                <c:pt idx="12848">
                  <c:v>0.1504050925925926</c:v>
                </c:pt>
                <c:pt idx="12849">
                  <c:v>0.15041666666666667</c:v>
                </c:pt>
                <c:pt idx="12850">
                  <c:v>0.15042824074074074</c:v>
                </c:pt>
                <c:pt idx="12851">
                  <c:v>0.1504398148148148</c:v>
                </c:pt>
                <c:pt idx="12852">
                  <c:v>0.1504513888888889</c:v>
                </c:pt>
                <c:pt idx="12853">
                  <c:v>0.15046296296296297</c:v>
                </c:pt>
                <c:pt idx="12854">
                  <c:v>0.15047453703703703</c:v>
                </c:pt>
                <c:pt idx="12855">
                  <c:v>0.15048611111111113</c:v>
                </c:pt>
                <c:pt idx="12856">
                  <c:v>0.15049768518518519</c:v>
                </c:pt>
                <c:pt idx="12857">
                  <c:v>0.15050925925925926</c:v>
                </c:pt>
                <c:pt idx="12858">
                  <c:v>0.15052083333333333</c:v>
                </c:pt>
                <c:pt idx="12859">
                  <c:v>0.15053240740740739</c:v>
                </c:pt>
                <c:pt idx="12860">
                  <c:v>0.15054398148148149</c:v>
                </c:pt>
                <c:pt idx="12861">
                  <c:v>0.15055555555555555</c:v>
                </c:pt>
                <c:pt idx="12862">
                  <c:v>0.15056712962962962</c:v>
                </c:pt>
                <c:pt idx="12863">
                  <c:v>0.15057870370370371</c:v>
                </c:pt>
                <c:pt idx="12864">
                  <c:v>0.15059027777777778</c:v>
                </c:pt>
                <c:pt idx="12865">
                  <c:v>0.15060185185185185</c:v>
                </c:pt>
                <c:pt idx="12866">
                  <c:v>0.15061342592592594</c:v>
                </c:pt>
                <c:pt idx="12867">
                  <c:v>0.15062500000000001</c:v>
                </c:pt>
                <c:pt idx="12868">
                  <c:v>0.15063657407407408</c:v>
                </c:pt>
                <c:pt idx="12869">
                  <c:v>0.15064814814814814</c:v>
                </c:pt>
                <c:pt idx="12870">
                  <c:v>0.15065972222222221</c:v>
                </c:pt>
                <c:pt idx="12871">
                  <c:v>0.1506712962962963</c:v>
                </c:pt>
                <c:pt idx="12872">
                  <c:v>0.15068287037037037</c:v>
                </c:pt>
                <c:pt idx="12873">
                  <c:v>0.15069444444444444</c:v>
                </c:pt>
                <c:pt idx="12874">
                  <c:v>0.15070601851851853</c:v>
                </c:pt>
                <c:pt idx="12875">
                  <c:v>0.1507175925925926</c:v>
                </c:pt>
                <c:pt idx="12876">
                  <c:v>0.15072916666666666</c:v>
                </c:pt>
                <c:pt idx="12877">
                  <c:v>0.15074074074074076</c:v>
                </c:pt>
                <c:pt idx="12878">
                  <c:v>0.1507523148148148</c:v>
                </c:pt>
                <c:pt idx="12879">
                  <c:v>0.15076388888888889</c:v>
                </c:pt>
                <c:pt idx="12880">
                  <c:v>0.15077546296296296</c:v>
                </c:pt>
                <c:pt idx="12881">
                  <c:v>0.15078703703703702</c:v>
                </c:pt>
                <c:pt idx="12882">
                  <c:v>0.15079861111111112</c:v>
                </c:pt>
                <c:pt idx="12883">
                  <c:v>0.15081018518518519</c:v>
                </c:pt>
                <c:pt idx="12884">
                  <c:v>0.15082175925925925</c:v>
                </c:pt>
                <c:pt idx="12885">
                  <c:v>0.15083333333333335</c:v>
                </c:pt>
                <c:pt idx="12886">
                  <c:v>0.15084490740740741</c:v>
                </c:pt>
                <c:pt idx="12887">
                  <c:v>0.15085648148148148</c:v>
                </c:pt>
                <c:pt idx="12888">
                  <c:v>0.15086805555555557</c:v>
                </c:pt>
                <c:pt idx="12889">
                  <c:v>0.15087962962962961</c:v>
                </c:pt>
                <c:pt idx="12890">
                  <c:v>0.15089120370370371</c:v>
                </c:pt>
                <c:pt idx="12891">
                  <c:v>0.15090277777777777</c:v>
                </c:pt>
                <c:pt idx="12892">
                  <c:v>0.15090277777777777</c:v>
                </c:pt>
                <c:pt idx="12893">
                  <c:v>0.15091435185185184</c:v>
                </c:pt>
                <c:pt idx="12894">
                  <c:v>0.15092592592592594</c:v>
                </c:pt>
                <c:pt idx="12895">
                  <c:v>0.1509375</c:v>
                </c:pt>
                <c:pt idx="12896">
                  <c:v>0.15094907407407407</c:v>
                </c:pt>
                <c:pt idx="12897">
                  <c:v>0.15096064814814816</c:v>
                </c:pt>
                <c:pt idx="12898">
                  <c:v>0.1509722222222222</c:v>
                </c:pt>
                <c:pt idx="12899">
                  <c:v>0.1509837962962963</c:v>
                </c:pt>
                <c:pt idx="12900">
                  <c:v>0.15099537037037036</c:v>
                </c:pt>
                <c:pt idx="12901">
                  <c:v>0.15100694444444443</c:v>
                </c:pt>
                <c:pt idx="12902">
                  <c:v>0.15101851851851852</c:v>
                </c:pt>
                <c:pt idx="12903">
                  <c:v>0.15103009259259259</c:v>
                </c:pt>
                <c:pt idx="12904">
                  <c:v>0.15104166666666666</c:v>
                </c:pt>
                <c:pt idx="12905">
                  <c:v>0.15105324074074075</c:v>
                </c:pt>
                <c:pt idx="12906">
                  <c:v>0.15106481481481482</c:v>
                </c:pt>
                <c:pt idx="12907">
                  <c:v>0.15107638888888889</c:v>
                </c:pt>
                <c:pt idx="12908">
                  <c:v>0.15108796296296298</c:v>
                </c:pt>
                <c:pt idx="12909">
                  <c:v>0.15109953703703705</c:v>
                </c:pt>
                <c:pt idx="12910">
                  <c:v>0.15111111111111111</c:v>
                </c:pt>
                <c:pt idx="12911">
                  <c:v>0.15112268518518518</c:v>
                </c:pt>
                <c:pt idx="12912">
                  <c:v>0.15113425925925925</c:v>
                </c:pt>
                <c:pt idx="12913">
                  <c:v>0.15114583333333334</c:v>
                </c:pt>
                <c:pt idx="12914">
                  <c:v>0.15115740740740741</c:v>
                </c:pt>
                <c:pt idx="12915">
                  <c:v>0.15116898148148147</c:v>
                </c:pt>
                <c:pt idx="12916">
                  <c:v>0.15118055555555557</c:v>
                </c:pt>
                <c:pt idx="12917">
                  <c:v>0.15119212962962963</c:v>
                </c:pt>
                <c:pt idx="12918">
                  <c:v>0.1512037037037037</c:v>
                </c:pt>
                <c:pt idx="12919">
                  <c:v>0.15121527777777777</c:v>
                </c:pt>
                <c:pt idx="12920">
                  <c:v>0.15122685185185183</c:v>
                </c:pt>
                <c:pt idx="12921">
                  <c:v>0.15123842592592593</c:v>
                </c:pt>
                <c:pt idx="12922">
                  <c:v>0.15125</c:v>
                </c:pt>
                <c:pt idx="12923">
                  <c:v>0.15126157407407406</c:v>
                </c:pt>
                <c:pt idx="12924">
                  <c:v>0.15127314814814816</c:v>
                </c:pt>
                <c:pt idx="12925">
                  <c:v>0.15128472222222222</c:v>
                </c:pt>
                <c:pt idx="12926">
                  <c:v>0.15129629629629629</c:v>
                </c:pt>
                <c:pt idx="12927">
                  <c:v>0.15130787037037038</c:v>
                </c:pt>
                <c:pt idx="12928">
                  <c:v>0.15131944444444445</c:v>
                </c:pt>
                <c:pt idx="12929">
                  <c:v>0.15133101851851852</c:v>
                </c:pt>
                <c:pt idx="12930">
                  <c:v>0.15134259259259258</c:v>
                </c:pt>
                <c:pt idx="12931">
                  <c:v>0.15135416666666668</c:v>
                </c:pt>
                <c:pt idx="12932">
                  <c:v>0.15136574074074075</c:v>
                </c:pt>
                <c:pt idx="12933">
                  <c:v>0.15137731481481481</c:v>
                </c:pt>
                <c:pt idx="12934">
                  <c:v>0.15138888888888888</c:v>
                </c:pt>
                <c:pt idx="12935">
                  <c:v>0.15140046296296297</c:v>
                </c:pt>
                <c:pt idx="12936">
                  <c:v>0.15141203703703704</c:v>
                </c:pt>
                <c:pt idx="12937">
                  <c:v>0.15142361111111111</c:v>
                </c:pt>
                <c:pt idx="12938">
                  <c:v>0.1514351851851852</c:v>
                </c:pt>
                <c:pt idx="12939">
                  <c:v>0.15144675925925927</c:v>
                </c:pt>
                <c:pt idx="12940">
                  <c:v>0.15145833333333333</c:v>
                </c:pt>
                <c:pt idx="12941">
                  <c:v>0.1514699074074074</c:v>
                </c:pt>
                <c:pt idx="12942">
                  <c:v>0.15148148148148147</c:v>
                </c:pt>
                <c:pt idx="12943">
                  <c:v>0.15149305555555556</c:v>
                </c:pt>
                <c:pt idx="12944">
                  <c:v>0.15150462962962963</c:v>
                </c:pt>
                <c:pt idx="12945">
                  <c:v>0.15151620370370369</c:v>
                </c:pt>
                <c:pt idx="12946">
                  <c:v>0.15152777777777779</c:v>
                </c:pt>
                <c:pt idx="12947">
                  <c:v>0.15153935185185186</c:v>
                </c:pt>
                <c:pt idx="12948">
                  <c:v>0.15155092592592592</c:v>
                </c:pt>
                <c:pt idx="12949">
                  <c:v>0.15156250000000002</c:v>
                </c:pt>
                <c:pt idx="12950">
                  <c:v>0.15157407407407408</c:v>
                </c:pt>
                <c:pt idx="12951">
                  <c:v>0.15158564814814815</c:v>
                </c:pt>
                <c:pt idx="12952">
                  <c:v>0.15159722222222222</c:v>
                </c:pt>
                <c:pt idx="12953">
                  <c:v>0.15160879629629628</c:v>
                </c:pt>
                <c:pt idx="12954">
                  <c:v>0.15162037037037038</c:v>
                </c:pt>
                <c:pt idx="12955">
                  <c:v>0.15163194444444444</c:v>
                </c:pt>
                <c:pt idx="12956">
                  <c:v>0.15164351851851851</c:v>
                </c:pt>
                <c:pt idx="12957">
                  <c:v>0.15165509259259261</c:v>
                </c:pt>
                <c:pt idx="12958">
                  <c:v>0.15166666666666667</c:v>
                </c:pt>
                <c:pt idx="12959">
                  <c:v>0.15167824074074074</c:v>
                </c:pt>
                <c:pt idx="12960">
                  <c:v>0.15168981481481481</c:v>
                </c:pt>
                <c:pt idx="12961">
                  <c:v>0.15170138888888887</c:v>
                </c:pt>
                <c:pt idx="12962">
                  <c:v>0.15171296296296297</c:v>
                </c:pt>
                <c:pt idx="12963">
                  <c:v>0.15172453703703703</c:v>
                </c:pt>
                <c:pt idx="12964">
                  <c:v>0.1517361111111111</c:v>
                </c:pt>
                <c:pt idx="12965">
                  <c:v>0.15174768518518519</c:v>
                </c:pt>
                <c:pt idx="12966">
                  <c:v>0.15175925925925926</c:v>
                </c:pt>
                <c:pt idx="12967">
                  <c:v>0.15177083333333333</c:v>
                </c:pt>
                <c:pt idx="12968">
                  <c:v>0.15178240740740742</c:v>
                </c:pt>
                <c:pt idx="12969">
                  <c:v>0.15179398148148149</c:v>
                </c:pt>
                <c:pt idx="12970">
                  <c:v>0.15180555555555555</c:v>
                </c:pt>
                <c:pt idx="12971">
                  <c:v>0.15181712962962965</c:v>
                </c:pt>
                <c:pt idx="12972">
                  <c:v>0.15182870370370369</c:v>
                </c:pt>
                <c:pt idx="12973">
                  <c:v>0.15184027777777778</c:v>
                </c:pt>
                <c:pt idx="12974">
                  <c:v>0.15185185185185185</c:v>
                </c:pt>
                <c:pt idx="12975">
                  <c:v>0.15186342592592592</c:v>
                </c:pt>
                <c:pt idx="12976">
                  <c:v>0.15187500000000001</c:v>
                </c:pt>
                <c:pt idx="12977">
                  <c:v>0.15188657407407408</c:v>
                </c:pt>
                <c:pt idx="12978">
                  <c:v>0.15189814814814814</c:v>
                </c:pt>
                <c:pt idx="12979">
                  <c:v>0.15190972222222224</c:v>
                </c:pt>
                <c:pt idx="12980">
                  <c:v>0.15192129629629628</c:v>
                </c:pt>
                <c:pt idx="12981">
                  <c:v>0.15193287037037037</c:v>
                </c:pt>
                <c:pt idx="12982">
                  <c:v>0.15194444444444444</c:v>
                </c:pt>
                <c:pt idx="12983">
                  <c:v>0.1519560185185185</c:v>
                </c:pt>
                <c:pt idx="12984">
                  <c:v>0.1519675925925926</c:v>
                </c:pt>
                <c:pt idx="12985">
                  <c:v>0.15197916666666667</c:v>
                </c:pt>
                <c:pt idx="12986">
                  <c:v>0.15199074074074073</c:v>
                </c:pt>
                <c:pt idx="12987">
                  <c:v>0.15200231481481483</c:v>
                </c:pt>
                <c:pt idx="12988">
                  <c:v>0.15201388888888889</c:v>
                </c:pt>
                <c:pt idx="12989">
                  <c:v>0.15202546296296296</c:v>
                </c:pt>
                <c:pt idx="12990">
                  <c:v>0.15203703703703705</c:v>
                </c:pt>
                <c:pt idx="12991">
                  <c:v>0.15204861111111112</c:v>
                </c:pt>
                <c:pt idx="12992">
                  <c:v>0.15206018518518519</c:v>
                </c:pt>
                <c:pt idx="12993">
                  <c:v>0.15207175925925925</c:v>
                </c:pt>
                <c:pt idx="12994">
                  <c:v>0.15208333333333332</c:v>
                </c:pt>
                <c:pt idx="12995">
                  <c:v>0.15209490740740741</c:v>
                </c:pt>
                <c:pt idx="12996">
                  <c:v>0.15210648148148148</c:v>
                </c:pt>
                <c:pt idx="12997">
                  <c:v>0.15211805555555555</c:v>
                </c:pt>
                <c:pt idx="12998">
                  <c:v>0.15212962962962964</c:v>
                </c:pt>
                <c:pt idx="12999">
                  <c:v>0.15214120370370371</c:v>
                </c:pt>
                <c:pt idx="13000">
                  <c:v>0.15215277777777778</c:v>
                </c:pt>
                <c:pt idx="13001">
                  <c:v>0.15216435185185184</c:v>
                </c:pt>
                <c:pt idx="13002">
                  <c:v>0.15217592592592591</c:v>
                </c:pt>
                <c:pt idx="13003">
                  <c:v>0.1521875</c:v>
                </c:pt>
                <c:pt idx="13004">
                  <c:v>0.15219907407407407</c:v>
                </c:pt>
                <c:pt idx="13005">
                  <c:v>0.15221064814814814</c:v>
                </c:pt>
                <c:pt idx="13006">
                  <c:v>0.15222222222222223</c:v>
                </c:pt>
                <c:pt idx="13007">
                  <c:v>0.1522337962962963</c:v>
                </c:pt>
                <c:pt idx="13008">
                  <c:v>0.15224537037037036</c:v>
                </c:pt>
                <c:pt idx="13009">
                  <c:v>0.15225694444444446</c:v>
                </c:pt>
                <c:pt idx="13010">
                  <c:v>0.15226851851851853</c:v>
                </c:pt>
                <c:pt idx="13011">
                  <c:v>0.15228009259259259</c:v>
                </c:pt>
                <c:pt idx="13012">
                  <c:v>0.15229166666666666</c:v>
                </c:pt>
                <c:pt idx="13013">
                  <c:v>0.15230324074074075</c:v>
                </c:pt>
                <c:pt idx="13014">
                  <c:v>0.15231481481481482</c:v>
                </c:pt>
                <c:pt idx="13015">
                  <c:v>0.15232638888888889</c:v>
                </c:pt>
                <c:pt idx="13016">
                  <c:v>0.15233796296296295</c:v>
                </c:pt>
                <c:pt idx="13017">
                  <c:v>0.15234953703703705</c:v>
                </c:pt>
                <c:pt idx="13018">
                  <c:v>0.15236111111111111</c:v>
                </c:pt>
                <c:pt idx="13019">
                  <c:v>0.15237268518518518</c:v>
                </c:pt>
                <c:pt idx="13020">
                  <c:v>0.15238425925925925</c:v>
                </c:pt>
                <c:pt idx="13021">
                  <c:v>0.15239583333333334</c:v>
                </c:pt>
                <c:pt idx="13022">
                  <c:v>0.15240740740740741</c:v>
                </c:pt>
                <c:pt idx="13023">
                  <c:v>0.15241898148148147</c:v>
                </c:pt>
                <c:pt idx="13024">
                  <c:v>0.15243055555555554</c:v>
                </c:pt>
                <c:pt idx="13025">
                  <c:v>0.15244212962962964</c:v>
                </c:pt>
                <c:pt idx="13026">
                  <c:v>0.1524537037037037</c:v>
                </c:pt>
                <c:pt idx="13027">
                  <c:v>0.15246527777777777</c:v>
                </c:pt>
                <c:pt idx="13028">
                  <c:v>0.15247685185185186</c:v>
                </c:pt>
                <c:pt idx="13029">
                  <c:v>0.15248842592592593</c:v>
                </c:pt>
                <c:pt idx="13030">
                  <c:v>0.1525</c:v>
                </c:pt>
                <c:pt idx="13031">
                  <c:v>0.15251157407407409</c:v>
                </c:pt>
                <c:pt idx="13032">
                  <c:v>0.15252314814814816</c:v>
                </c:pt>
                <c:pt idx="13033">
                  <c:v>0.15253472222222222</c:v>
                </c:pt>
                <c:pt idx="13034">
                  <c:v>0.15254629629629629</c:v>
                </c:pt>
                <c:pt idx="13035">
                  <c:v>0.15255787037037036</c:v>
                </c:pt>
                <c:pt idx="13036">
                  <c:v>0.15256944444444445</c:v>
                </c:pt>
                <c:pt idx="13037">
                  <c:v>0.15258101851851852</c:v>
                </c:pt>
                <c:pt idx="13038">
                  <c:v>0.15259259259259259</c:v>
                </c:pt>
                <c:pt idx="13039">
                  <c:v>0.15260416666666668</c:v>
                </c:pt>
                <c:pt idx="13040">
                  <c:v>0.15261574074074075</c:v>
                </c:pt>
                <c:pt idx="13041">
                  <c:v>0.15262731481481481</c:v>
                </c:pt>
                <c:pt idx="13042">
                  <c:v>0.15263888888888888</c:v>
                </c:pt>
                <c:pt idx="13043">
                  <c:v>0.15265046296296295</c:v>
                </c:pt>
                <c:pt idx="13044">
                  <c:v>0.15266203703703704</c:v>
                </c:pt>
                <c:pt idx="13045">
                  <c:v>0.15267361111111111</c:v>
                </c:pt>
                <c:pt idx="13046">
                  <c:v>0.15268518518518517</c:v>
                </c:pt>
                <c:pt idx="13047">
                  <c:v>0.15269675925925927</c:v>
                </c:pt>
                <c:pt idx="13048">
                  <c:v>0.15270833333333333</c:v>
                </c:pt>
                <c:pt idx="13049">
                  <c:v>0.1527199074074074</c:v>
                </c:pt>
                <c:pt idx="13050">
                  <c:v>0.1527314814814815</c:v>
                </c:pt>
                <c:pt idx="13051">
                  <c:v>0.15274305555555556</c:v>
                </c:pt>
                <c:pt idx="13052">
                  <c:v>0.15275462962962963</c:v>
                </c:pt>
                <c:pt idx="13053">
                  <c:v>0.15276620370370372</c:v>
                </c:pt>
                <c:pt idx="13054">
                  <c:v>0.15277777777777776</c:v>
                </c:pt>
                <c:pt idx="13055">
                  <c:v>0.15278935185185186</c:v>
                </c:pt>
                <c:pt idx="13056">
                  <c:v>0.15280092592592592</c:v>
                </c:pt>
                <c:pt idx="13057">
                  <c:v>0.15281249999999999</c:v>
                </c:pt>
                <c:pt idx="13058">
                  <c:v>0.15282407407407408</c:v>
                </c:pt>
                <c:pt idx="13059">
                  <c:v>0.15283564814814815</c:v>
                </c:pt>
                <c:pt idx="13060">
                  <c:v>0.15284722222222222</c:v>
                </c:pt>
                <c:pt idx="13061">
                  <c:v>0.15285879629629631</c:v>
                </c:pt>
                <c:pt idx="13062">
                  <c:v>0.15287037037037035</c:v>
                </c:pt>
                <c:pt idx="13063">
                  <c:v>0.15288194444444445</c:v>
                </c:pt>
                <c:pt idx="13064">
                  <c:v>0.15289351851851851</c:v>
                </c:pt>
                <c:pt idx="13065">
                  <c:v>0.15290509259259258</c:v>
                </c:pt>
              </c:numCache>
            </c:numRef>
          </c:cat>
          <c:val>
            <c:numRef>
              <c:f>Sheet1!$E$1:$E$13066</c:f>
              <c:numCache>
                <c:formatCode>General</c:formatCode>
                <c:ptCount val="13066"/>
                <c:pt idx="0">
                  <c:v>0</c:v>
                </c:pt>
                <c:pt idx="1">
                  <c:v>0</c:v>
                </c:pt>
                <c:pt idx="2">
                  <c:v>1</c:v>
                </c:pt>
                <c:pt idx="3">
                  <c:v>1</c:v>
                </c:pt>
                <c:pt idx="4">
                  <c:v>0</c:v>
                </c:pt>
                <c:pt idx="5">
                  <c:v>0</c:v>
                </c:pt>
                <c:pt idx="6">
                  <c:v>0</c:v>
                </c:pt>
                <c:pt idx="7">
                  <c:v>0</c:v>
                </c:pt>
                <c:pt idx="8">
                  <c:v>0</c:v>
                </c:pt>
                <c:pt idx="9">
                  <c:v>0</c:v>
                </c:pt>
                <c:pt idx="10">
                  <c:v>0</c:v>
                </c:pt>
                <c:pt idx="11">
                  <c:v>0</c:v>
                </c:pt>
                <c:pt idx="12">
                  <c:v>0</c:v>
                </c:pt>
                <c:pt idx="13">
                  <c:v>0</c:v>
                </c:pt>
                <c:pt idx="14">
                  <c:v>0</c:v>
                </c:pt>
                <c:pt idx="15">
                  <c:v>0</c:v>
                </c:pt>
                <c:pt idx="16">
                  <c:v>1</c:v>
                </c:pt>
                <c:pt idx="17">
                  <c:v>0</c:v>
                </c:pt>
                <c:pt idx="18">
                  <c:v>0</c:v>
                </c:pt>
                <c:pt idx="19">
                  <c:v>1</c:v>
                </c:pt>
                <c:pt idx="20">
                  <c:v>1</c:v>
                </c:pt>
                <c:pt idx="21">
                  <c:v>0</c:v>
                </c:pt>
                <c:pt idx="22">
                  <c:v>1</c:v>
                </c:pt>
                <c:pt idx="23">
                  <c:v>0</c:v>
                </c:pt>
                <c:pt idx="24">
                  <c:v>3</c:v>
                </c:pt>
                <c:pt idx="25">
                  <c:v>0</c:v>
                </c:pt>
                <c:pt idx="26">
                  <c:v>0</c:v>
                </c:pt>
                <c:pt idx="27">
                  <c:v>0</c:v>
                </c:pt>
                <c:pt idx="28">
                  <c:v>0</c:v>
                </c:pt>
                <c:pt idx="29">
                  <c:v>0</c:v>
                </c:pt>
                <c:pt idx="30">
                  <c:v>0</c:v>
                </c:pt>
                <c:pt idx="31">
                  <c:v>2</c:v>
                </c:pt>
                <c:pt idx="32">
                  <c:v>1</c:v>
                </c:pt>
                <c:pt idx="33">
                  <c:v>1</c:v>
                </c:pt>
                <c:pt idx="34">
                  <c:v>0</c:v>
                </c:pt>
                <c:pt idx="35">
                  <c:v>0</c:v>
                </c:pt>
                <c:pt idx="36">
                  <c:v>2</c:v>
                </c:pt>
                <c:pt idx="37">
                  <c:v>0</c:v>
                </c:pt>
                <c:pt idx="38">
                  <c:v>0</c:v>
                </c:pt>
                <c:pt idx="39">
                  <c:v>0</c:v>
                </c:pt>
                <c:pt idx="40">
                  <c:v>0</c:v>
                </c:pt>
                <c:pt idx="41">
                  <c:v>0</c:v>
                </c:pt>
                <c:pt idx="42">
                  <c:v>1</c:v>
                </c:pt>
                <c:pt idx="43">
                  <c:v>0</c:v>
                </c:pt>
                <c:pt idx="44">
                  <c:v>0</c:v>
                </c:pt>
                <c:pt idx="45">
                  <c:v>0</c:v>
                </c:pt>
                <c:pt idx="46">
                  <c:v>0</c:v>
                </c:pt>
                <c:pt idx="47">
                  <c:v>1</c:v>
                </c:pt>
                <c:pt idx="48">
                  <c:v>0</c:v>
                </c:pt>
                <c:pt idx="49">
                  <c:v>0</c:v>
                </c:pt>
                <c:pt idx="50">
                  <c:v>0</c:v>
                </c:pt>
                <c:pt idx="51">
                  <c:v>1</c:v>
                </c:pt>
                <c:pt idx="52">
                  <c:v>0</c:v>
                </c:pt>
                <c:pt idx="53">
                  <c:v>1</c:v>
                </c:pt>
                <c:pt idx="54">
                  <c:v>1</c:v>
                </c:pt>
                <c:pt idx="55">
                  <c:v>1</c:v>
                </c:pt>
                <c:pt idx="56">
                  <c:v>0</c:v>
                </c:pt>
                <c:pt idx="57">
                  <c:v>1</c:v>
                </c:pt>
                <c:pt idx="58">
                  <c:v>0</c:v>
                </c:pt>
                <c:pt idx="59">
                  <c:v>0</c:v>
                </c:pt>
                <c:pt idx="60">
                  <c:v>1</c:v>
                </c:pt>
                <c:pt idx="61">
                  <c:v>0</c:v>
                </c:pt>
                <c:pt idx="62">
                  <c:v>0</c:v>
                </c:pt>
                <c:pt idx="63">
                  <c:v>1</c:v>
                </c:pt>
                <c:pt idx="64">
                  <c:v>0</c:v>
                </c:pt>
                <c:pt idx="65">
                  <c:v>0</c:v>
                </c:pt>
                <c:pt idx="66">
                  <c:v>1</c:v>
                </c:pt>
                <c:pt idx="67">
                  <c:v>0</c:v>
                </c:pt>
                <c:pt idx="68">
                  <c:v>0</c:v>
                </c:pt>
                <c:pt idx="69">
                  <c:v>0</c:v>
                </c:pt>
                <c:pt idx="70">
                  <c:v>1</c:v>
                </c:pt>
                <c:pt idx="71">
                  <c:v>1</c:v>
                </c:pt>
                <c:pt idx="72">
                  <c:v>0</c:v>
                </c:pt>
                <c:pt idx="73">
                  <c:v>1</c:v>
                </c:pt>
                <c:pt idx="74">
                  <c:v>0</c:v>
                </c:pt>
                <c:pt idx="75">
                  <c:v>1</c:v>
                </c:pt>
                <c:pt idx="76">
                  <c:v>0</c:v>
                </c:pt>
                <c:pt idx="77">
                  <c:v>1</c:v>
                </c:pt>
                <c:pt idx="78">
                  <c:v>0</c:v>
                </c:pt>
                <c:pt idx="79">
                  <c:v>0</c:v>
                </c:pt>
                <c:pt idx="80">
                  <c:v>1</c:v>
                </c:pt>
                <c:pt idx="81">
                  <c:v>1</c:v>
                </c:pt>
                <c:pt idx="82">
                  <c:v>1</c:v>
                </c:pt>
                <c:pt idx="83">
                  <c:v>0</c:v>
                </c:pt>
                <c:pt idx="84">
                  <c:v>0</c:v>
                </c:pt>
                <c:pt idx="85">
                  <c:v>0</c:v>
                </c:pt>
                <c:pt idx="86">
                  <c:v>0</c:v>
                </c:pt>
                <c:pt idx="87">
                  <c:v>0</c:v>
                </c:pt>
                <c:pt idx="88">
                  <c:v>0</c:v>
                </c:pt>
                <c:pt idx="89">
                  <c:v>0</c:v>
                </c:pt>
                <c:pt idx="90">
                  <c:v>1</c:v>
                </c:pt>
                <c:pt idx="91">
                  <c:v>1</c:v>
                </c:pt>
                <c:pt idx="92">
                  <c:v>1</c:v>
                </c:pt>
                <c:pt idx="93">
                  <c:v>1</c:v>
                </c:pt>
                <c:pt idx="94">
                  <c:v>0</c:v>
                </c:pt>
                <c:pt idx="95">
                  <c:v>0</c:v>
                </c:pt>
                <c:pt idx="96">
                  <c:v>0</c:v>
                </c:pt>
                <c:pt idx="97">
                  <c:v>1</c:v>
                </c:pt>
                <c:pt idx="98">
                  <c:v>0</c:v>
                </c:pt>
                <c:pt idx="99">
                  <c:v>1</c:v>
                </c:pt>
                <c:pt idx="100">
                  <c:v>0</c:v>
                </c:pt>
                <c:pt idx="101">
                  <c:v>0</c:v>
                </c:pt>
                <c:pt idx="102">
                  <c:v>0</c:v>
                </c:pt>
                <c:pt idx="103">
                  <c:v>0</c:v>
                </c:pt>
                <c:pt idx="104">
                  <c:v>1</c:v>
                </c:pt>
                <c:pt idx="105">
                  <c:v>0</c:v>
                </c:pt>
                <c:pt idx="106">
                  <c:v>0</c:v>
                </c:pt>
                <c:pt idx="107">
                  <c:v>1</c:v>
                </c:pt>
                <c:pt idx="108">
                  <c:v>0</c:v>
                </c:pt>
                <c:pt idx="109">
                  <c:v>0</c:v>
                </c:pt>
                <c:pt idx="110">
                  <c:v>0</c:v>
                </c:pt>
                <c:pt idx="111">
                  <c:v>0</c:v>
                </c:pt>
                <c:pt idx="112">
                  <c:v>1</c:v>
                </c:pt>
                <c:pt idx="113">
                  <c:v>1</c:v>
                </c:pt>
                <c:pt idx="114">
                  <c:v>1</c:v>
                </c:pt>
                <c:pt idx="115">
                  <c:v>0</c:v>
                </c:pt>
                <c:pt idx="116">
                  <c:v>0</c:v>
                </c:pt>
                <c:pt idx="117">
                  <c:v>2</c:v>
                </c:pt>
                <c:pt idx="118">
                  <c:v>1</c:v>
                </c:pt>
                <c:pt idx="119">
                  <c:v>2</c:v>
                </c:pt>
                <c:pt idx="120">
                  <c:v>1</c:v>
                </c:pt>
                <c:pt idx="121">
                  <c:v>1</c:v>
                </c:pt>
                <c:pt idx="122">
                  <c:v>1</c:v>
                </c:pt>
                <c:pt idx="123">
                  <c:v>0</c:v>
                </c:pt>
                <c:pt idx="124">
                  <c:v>0</c:v>
                </c:pt>
                <c:pt idx="125">
                  <c:v>0</c:v>
                </c:pt>
                <c:pt idx="126">
                  <c:v>0</c:v>
                </c:pt>
                <c:pt idx="127">
                  <c:v>1</c:v>
                </c:pt>
                <c:pt idx="128">
                  <c:v>0</c:v>
                </c:pt>
                <c:pt idx="129">
                  <c:v>0</c:v>
                </c:pt>
                <c:pt idx="130">
                  <c:v>1</c:v>
                </c:pt>
                <c:pt idx="131">
                  <c:v>1</c:v>
                </c:pt>
                <c:pt idx="132">
                  <c:v>1</c:v>
                </c:pt>
                <c:pt idx="133">
                  <c:v>0</c:v>
                </c:pt>
                <c:pt idx="134">
                  <c:v>1</c:v>
                </c:pt>
                <c:pt idx="135">
                  <c:v>0</c:v>
                </c:pt>
                <c:pt idx="136">
                  <c:v>0</c:v>
                </c:pt>
                <c:pt idx="137">
                  <c:v>1</c:v>
                </c:pt>
                <c:pt idx="138">
                  <c:v>2</c:v>
                </c:pt>
                <c:pt idx="139">
                  <c:v>0</c:v>
                </c:pt>
                <c:pt idx="140">
                  <c:v>0</c:v>
                </c:pt>
                <c:pt idx="141">
                  <c:v>0</c:v>
                </c:pt>
                <c:pt idx="142">
                  <c:v>0</c:v>
                </c:pt>
                <c:pt idx="143">
                  <c:v>0</c:v>
                </c:pt>
                <c:pt idx="144">
                  <c:v>0</c:v>
                </c:pt>
                <c:pt idx="145">
                  <c:v>0</c:v>
                </c:pt>
                <c:pt idx="146">
                  <c:v>0</c:v>
                </c:pt>
                <c:pt idx="147">
                  <c:v>1</c:v>
                </c:pt>
                <c:pt idx="148">
                  <c:v>0</c:v>
                </c:pt>
                <c:pt idx="149">
                  <c:v>1</c:v>
                </c:pt>
                <c:pt idx="150">
                  <c:v>0</c:v>
                </c:pt>
                <c:pt idx="151">
                  <c:v>0</c:v>
                </c:pt>
                <c:pt idx="152">
                  <c:v>1</c:v>
                </c:pt>
                <c:pt idx="153">
                  <c:v>0</c:v>
                </c:pt>
                <c:pt idx="154">
                  <c:v>0</c:v>
                </c:pt>
                <c:pt idx="155">
                  <c:v>0</c:v>
                </c:pt>
                <c:pt idx="156">
                  <c:v>0</c:v>
                </c:pt>
                <c:pt idx="157">
                  <c:v>0</c:v>
                </c:pt>
                <c:pt idx="158">
                  <c:v>1</c:v>
                </c:pt>
                <c:pt idx="159">
                  <c:v>1</c:v>
                </c:pt>
                <c:pt idx="160">
                  <c:v>1</c:v>
                </c:pt>
                <c:pt idx="161">
                  <c:v>3</c:v>
                </c:pt>
                <c:pt idx="162">
                  <c:v>0</c:v>
                </c:pt>
                <c:pt idx="163">
                  <c:v>0</c:v>
                </c:pt>
                <c:pt idx="164">
                  <c:v>1</c:v>
                </c:pt>
                <c:pt idx="165">
                  <c:v>1</c:v>
                </c:pt>
                <c:pt idx="166">
                  <c:v>0</c:v>
                </c:pt>
                <c:pt idx="167">
                  <c:v>0</c:v>
                </c:pt>
                <c:pt idx="168">
                  <c:v>0</c:v>
                </c:pt>
                <c:pt idx="169">
                  <c:v>1</c:v>
                </c:pt>
                <c:pt idx="170">
                  <c:v>0</c:v>
                </c:pt>
                <c:pt idx="171">
                  <c:v>1</c:v>
                </c:pt>
                <c:pt idx="172">
                  <c:v>0</c:v>
                </c:pt>
                <c:pt idx="173">
                  <c:v>0</c:v>
                </c:pt>
                <c:pt idx="174">
                  <c:v>1</c:v>
                </c:pt>
                <c:pt idx="175">
                  <c:v>0</c:v>
                </c:pt>
                <c:pt idx="176">
                  <c:v>0</c:v>
                </c:pt>
                <c:pt idx="177">
                  <c:v>0</c:v>
                </c:pt>
                <c:pt idx="178">
                  <c:v>0</c:v>
                </c:pt>
                <c:pt idx="179">
                  <c:v>0</c:v>
                </c:pt>
                <c:pt idx="180">
                  <c:v>1</c:v>
                </c:pt>
                <c:pt idx="181">
                  <c:v>1</c:v>
                </c:pt>
                <c:pt idx="182">
                  <c:v>0</c:v>
                </c:pt>
                <c:pt idx="183">
                  <c:v>0</c:v>
                </c:pt>
                <c:pt idx="184">
                  <c:v>1</c:v>
                </c:pt>
                <c:pt idx="185">
                  <c:v>0</c:v>
                </c:pt>
                <c:pt idx="186">
                  <c:v>0</c:v>
                </c:pt>
                <c:pt idx="187">
                  <c:v>0</c:v>
                </c:pt>
                <c:pt idx="188">
                  <c:v>0</c:v>
                </c:pt>
                <c:pt idx="189">
                  <c:v>0</c:v>
                </c:pt>
                <c:pt idx="190">
                  <c:v>0</c:v>
                </c:pt>
                <c:pt idx="191">
                  <c:v>0</c:v>
                </c:pt>
                <c:pt idx="192">
                  <c:v>0</c:v>
                </c:pt>
                <c:pt idx="193">
                  <c:v>1</c:v>
                </c:pt>
                <c:pt idx="194">
                  <c:v>0</c:v>
                </c:pt>
                <c:pt idx="195">
                  <c:v>2</c:v>
                </c:pt>
                <c:pt idx="196">
                  <c:v>0</c:v>
                </c:pt>
                <c:pt idx="197">
                  <c:v>0</c:v>
                </c:pt>
                <c:pt idx="198">
                  <c:v>1</c:v>
                </c:pt>
                <c:pt idx="199">
                  <c:v>0</c:v>
                </c:pt>
                <c:pt idx="200">
                  <c:v>1</c:v>
                </c:pt>
                <c:pt idx="201">
                  <c:v>0</c:v>
                </c:pt>
                <c:pt idx="202">
                  <c:v>1</c:v>
                </c:pt>
                <c:pt idx="203">
                  <c:v>0</c:v>
                </c:pt>
                <c:pt idx="204">
                  <c:v>0</c:v>
                </c:pt>
                <c:pt idx="205">
                  <c:v>1</c:v>
                </c:pt>
                <c:pt idx="206">
                  <c:v>1</c:v>
                </c:pt>
                <c:pt idx="207">
                  <c:v>1</c:v>
                </c:pt>
                <c:pt idx="208">
                  <c:v>0</c:v>
                </c:pt>
                <c:pt idx="209">
                  <c:v>0</c:v>
                </c:pt>
                <c:pt idx="210">
                  <c:v>0</c:v>
                </c:pt>
                <c:pt idx="211">
                  <c:v>0</c:v>
                </c:pt>
                <c:pt idx="212">
                  <c:v>0</c:v>
                </c:pt>
                <c:pt idx="213">
                  <c:v>0</c:v>
                </c:pt>
                <c:pt idx="214">
                  <c:v>1</c:v>
                </c:pt>
                <c:pt idx="215">
                  <c:v>2</c:v>
                </c:pt>
                <c:pt idx="216">
                  <c:v>2</c:v>
                </c:pt>
                <c:pt idx="217">
                  <c:v>2</c:v>
                </c:pt>
                <c:pt idx="218">
                  <c:v>0</c:v>
                </c:pt>
                <c:pt idx="219">
                  <c:v>0</c:v>
                </c:pt>
                <c:pt idx="220">
                  <c:v>0</c:v>
                </c:pt>
                <c:pt idx="221">
                  <c:v>0</c:v>
                </c:pt>
                <c:pt idx="222">
                  <c:v>1</c:v>
                </c:pt>
                <c:pt idx="223">
                  <c:v>0</c:v>
                </c:pt>
                <c:pt idx="224">
                  <c:v>1</c:v>
                </c:pt>
                <c:pt idx="225">
                  <c:v>0</c:v>
                </c:pt>
                <c:pt idx="226">
                  <c:v>2</c:v>
                </c:pt>
                <c:pt idx="227">
                  <c:v>0</c:v>
                </c:pt>
                <c:pt idx="228">
                  <c:v>2</c:v>
                </c:pt>
                <c:pt idx="229">
                  <c:v>4</c:v>
                </c:pt>
                <c:pt idx="230">
                  <c:v>0</c:v>
                </c:pt>
                <c:pt idx="231">
                  <c:v>2</c:v>
                </c:pt>
                <c:pt idx="232">
                  <c:v>0</c:v>
                </c:pt>
                <c:pt idx="233">
                  <c:v>1</c:v>
                </c:pt>
                <c:pt idx="234">
                  <c:v>0</c:v>
                </c:pt>
                <c:pt idx="235">
                  <c:v>0</c:v>
                </c:pt>
                <c:pt idx="236">
                  <c:v>0</c:v>
                </c:pt>
                <c:pt idx="237">
                  <c:v>0</c:v>
                </c:pt>
                <c:pt idx="238">
                  <c:v>0</c:v>
                </c:pt>
                <c:pt idx="239">
                  <c:v>0</c:v>
                </c:pt>
                <c:pt idx="240">
                  <c:v>0</c:v>
                </c:pt>
                <c:pt idx="241">
                  <c:v>0</c:v>
                </c:pt>
                <c:pt idx="242">
                  <c:v>1</c:v>
                </c:pt>
                <c:pt idx="243">
                  <c:v>0</c:v>
                </c:pt>
                <c:pt idx="244">
                  <c:v>0</c:v>
                </c:pt>
                <c:pt idx="245">
                  <c:v>0</c:v>
                </c:pt>
                <c:pt idx="246">
                  <c:v>1</c:v>
                </c:pt>
                <c:pt idx="247">
                  <c:v>0</c:v>
                </c:pt>
                <c:pt idx="248">
                  <c:v>0</c:v>
                </c:pt>
                <c:pt idx="249">
                  <c:v>1</c:v>
                </c:pt>
                <c:pt idx="250">
                  <c:v>0</c:v>
                </c:pt>
                <c:pt idx="251">
                  <c:v>0</c:v>
                </c:pt>
                <c:pt idx="252">
                  <c:v>0</c:v>
                </c:pt>
                <c:pt idx="253">
                  <c:v>1</c:v>
                </c:pt>
                <c:pt idx="254">
                  <c:v>0</c:v>
                </c:pt>
                <c:pt idx="255">
                  <c:v>0</c:v>
                </c:pt>
                <c:pt idx="256">
                  <c:v>0</c:v>
                </c:pt>
                <c:pt idx="257">
                  <c:v>0</c:v>
                </c:pt>
                <c:pt idx="258">
                  <c:v>0</c:v>
                </c:pt>
                <c:pt idx="259">
                  <c:v>0</c:v>
                </c:pt>
                <c:pt idx="260">
                  <c:v>0</c:v>
                </c:pt>
                <c:pt idx="261">
                  <c:v>0</c:v>
                </c:pt>
                <c:pt idx="262">
                  <c:v>15</c:v>
                </c:pt>
                <c:pt idx="263">
                  <c:v>21</c:v>
                </c:pt>
                <c:pt idx="264">
                  <c:v>19</c:v>
                </c:pt>
                <c:pt idx="265">
                  <c:v>17</c:v>
                </c:pt>
                <c:pt idx="266">
                  <c:v>19</c:v>
                </c:pt>
                <c:pt idx="267">
                  <c:v>17</c:v>
                </c:pt>
                <c:pt idx="268">
                  <c:v>18</c:v>
                </c:pt>
                <c:pt idx="269">
                  <c:v>17</c:v>
                </c:pt>
                <c:pt idx="270">
                  <c:v>21</c:v>
                </c:pt>
                <c:pt idx="271">
                  <c:v>17</c:v>
                </c:pt>
                <c:pt idx="272">
                  <c:v>18</c:v>
                </c:pt>
                <c:pt idx="273">
                  <c:v>17</c:v>
                </c:pt>
                <c:pt idx="274">
                  <c:v>18</c:v>
                </c:pt>
                <c:pt idx="275">
                  <c:v>19</c:v>
                </c:pt>
                <c:pt idx="276">
                  <c:v>18</c:v>
                </c:pt>
                <c:pt idx="277">
                  <c:v>18</c:v>
                </c:pt>
                <c:pt idx="278">
                  <c:v>17</c:v>
                </c:pt>
                <c:pt idx="279">
                  <c:v>15</c:v>
                </c:pt>
                <c:pt idx="280">
                  <c:v>17</c:v>
                </c:pt>
                <c:pt idx="281">
                  <c:v>19</c:v>
                </c:pt>
                <c:pt idx="282">
                  <c:v>17</c:v>
                </c:pt>
                <c:pt idx="283">
                  <c:v>19</c:v>
                </c:pt>
                <c:pt idx="284">
                  <c:v>15</c:v>
                </c:pt>
                <c:pt idx="285">
                  <c:v>18</c:v>
                </c:pt>
                <c:pt idx="286">
                  <c:v>19</c:v>
                </c:pt>
                <c:pt idx="287">
                  <c:v>18</c:v>
                </c:pt>
                <c:pt idx="288">
                  <c:v>18</c:v>
                </c:pt>
                <c:pt idx="289">
                  <c:v>14</c:v>
                </c:pt>
                <c:pt idx="290">
                  <c:v>18</c:v>
                </c:pt>
                <c:pt idx="291">
                  <c:v>14</c:v>
                </c:pt>
                <c:pt idx="292">
                  <c:v>15</c:v>
                </c:pt>
                <c:pt idx="293">
                  <c:v>15</c:v>
                </c:pt>
                <c:pt idx="294">
                  <c:v>17</c:v>
                </c:pt>
                <c:pt idx="295">
                  <c:v>18</c:v>
                </c:pt>
                <c:pt idx="296">
                  <c:v>12</c:v>
                </c:pt>
                <c:pt idx="297">
                  <c:v>15</c:v>
                </c:pt>
                <c:pt idx="298">
                  <c:v>15</c:v>
                </c:pt>
                <c:pt idx="299">
                  <c:v>17</c:v>
                </c:pt>
                <c:pt idx="300">
                  <c:v>15</c:v>
                </c:pt>
                <c:pt idx="301">
                  <c:v>14</c:v>
                </c:pt>
                <c:pt idx="302">
                  <c:v>14</c:v>
                </c:pt>
                <c:pt idx="303">
                  <c:v>15</c:v>
                </c:pt>
                <c:pt idx="304">
                  <c:v>14</c:v>
                </c:pt>
                <c:pt idx="305">
                  <c:v>14</c:v>
                </c:pt>
                <c:pt idx="306">
                  <c:v>12</c:v>
                </c:pt>
                <c:pt idx="307">
                  <c:v>14</c:v>
                </c:pt>
                <c:pt idx="308">
                  <c:v>12</c:v>
                </c:pt>
                <c:pt idx="309">
                  <c:v>14</c:v>
                </c:pt>
                <c:pt idx="310">
                  <c:v>14</c:v>
                </c:pt>
                <c:pt idx="311">
                  <c:v>12</c:v>
                </c:pt>
                <c:pt idx="312">
                  <c:v>14</c:v>
                </c:pt>
                <c:pt idx="313">
                  <c:v>10</c:v>
                </c:pt>
                <c:pt idx="314">
                  <c:v>12</c:v>
                </c:pt>
                <c:pt idx="315">
                  <c:v>11</c:v>
                </c:pt>
                <c:pt idx="316">
                  <c:v>12</c:v>
                </c:pt>
                <c:pt idx="317">
                  <c:v>12</c:v>
                </c:pt>
                <c:pt idx="318">
                  <c:v>12</c:v>
                </c:pt>
                <c:pt idx="319">
                  <c:v>12</c:v>
                </c:pt>
                <c:pt idx="320">
                  <c:v>12</c:v>
                </c:pt>
                <c:pt idx="321">
                  <c:v>14</c:v>
                </c:pt>
                <c:pt idx="322">
                  <c:v>11</c:v>
                </c:pt>
                <c:pt idx="323">
                  <c:v>11</c:v>
                </c:pt>
                <c:pt idx="324">
                  <c:v>12</c:v>
                </c:pt>
                <c:pt idx="325">
                  <c:v>12</c:v>
                </c:pt>
                <c:pt idx="326">
                  <c:v>12</c:v>
                </c:pt>
                <c:pt idx="327">
                  <c:v>12</c:v>
                </c:pt>
                <c:pt idx="328">
                  <c:v>12</c:v>
                </c:pt>
                <c:pt idx="329">
                  <c:v>12</c:v>
                </c:pt>
                <c:pt idx="330">
                  <c:v>11</c:v>
                </c:pt>
                <c:pt idx="331">
                  <c:v>11</c:v>
                </c:pt>
                <c:pt idx="332">
                  <c:v>14</c:v>
                </c:pt>
                <c:pt idx="333">
                  <c:v>8</c:v>
                </c:pt>
                <c:pt idx="334">
                  <c:v>14</c:v>
                </c:pt>
                <c:pt idx="335">
                  <c:v>10</c:v>
                </c:pt>
                <c:pt idx="336">
                  <c:v>11</c:v>
                </c:pt>
                <c:pt idx="337">
                  <c:v>10</c:v>
                </c:pt>
                <c:pt idx="338">
                  <c:v>9</c:v>
                </c:pt>
                <c:pt idx="339">
                  <c:v>10</c:v>
                </c:pt>
                <c:pt idx="340">
                  <c:v>10</c:v>
                </c:pt>
                <c:pt idx="341">
                  <c:v>11</c:v>
                </c:pt>
                <c:pt idx="342">
                  <c:v>10</c:v>
                </c:pt>
                <c:pt idx="343">
                  <c:v>9</c:v>
                </c:pt>
                <c:pt idx="344">
                  <c:v>9</c:v>
                </c:pt>
                <c:pt idx="345">
                  <c:v>11</c:v>
                </c:pt>
                <c:pt idx="346">
                  <c:v>8</c:v>
                </c:pt>
                <c:pt idx="347">
                  <c:v>10</c:v>
                </c:pt>
                <c:pt idx="348">
                  <c:v>8</c:v>
                </c:pt>
                <c:pt idx="349">
                  <c:v>10</c:v>
                </c:pt>
                <c:pt idx="350">
                  <c:v>7</c:v>
                </c:pt>
                <c:pt idx="351">
                  <c:v>9</c:v>
                </c:pt>
                <c:pt idx="352">
                  <c:v>9</c:v>
                </c:pt>
                <c:pt idx="353">
                  <c:v>9</c:v>
                </c:pt>
                <c:pt idx="354">
                  <c:v>9</c:v>
                </c:pt>
                <c:pt idx="355">
                  <c:v>9</c:v>
                </c:pt>
                <c:pt idx="356">
                  <c:v>9</c:v>
                </c:pt>
                <c:pt idx="357">
                  <c:v>9</c:v>
                </c:pt>
                <c:pt idx="358">
                  <c:v>10</c:v>
                </c:pt>
                <c:pt idx="359">
                  <c:v>8</c:v>
                </c:pt>
                <c:pt idx="360">
                  <c:v>9</c:v>
                </c:pt>
                <c:pt idx="361">
                  <c:v>7</c:v>
                </c:pt>
                <c:pt idx="362">
                  <c:v>9</c:v>
                </c:pt>
                <c:pt idx="363">
                  <c:v>7</c:v>
                </c:pt>
                <c:pt idx="364">
                  <c:v>10</c:v>
                </c:pt>
                <c:pt idx="365">
                  <c:v>7</c:v>
                </c:pt>
                <c:pt idx="366">
                  <c:v>12</c:v>
                </c:pt>
                <c:pt idx="367">
                  <c:v>9</c:v>
                </c:pt>
                <c:pt idx="368">
                  <c:v>7</c:v>
                </c:pt>
                <c:pt idx="369">
                  <c:v>8</c:v>
                </c:pt>
                <c:pt idx="370">
                  <c:v>7</c:v>
                </c:pt>
                <c:pt idx="371">
                  <c:v>9</c:v>
                </c:pt>
                <c:pt idx="372">
                  <c:v>6</c:v>
                </c:pt>
                <c:pt idx="373">
                  <c:v>9</c:v>
                </c:pt>
                <c:pt idx="374">
                  <c:v>7</c:v>
                </c:pt>
                <c:pt idx="375">
                  <c:v>9</c:v>
                </c:pt>
                <c:pt idx="376">
                  <c:v>8</c:v>
                </c:pt>
                <c:pt idx="377">
                  <c:v>7</c:v>
                </c:pt>
                <c:pt idx="378">
                  <c:v>9</c:v>
                </c:pt>
                <c:pt idx="379">
                  <c:v>7</c:v>
                </c:pt>
                <c:pt idx="380">
                  <c:v>8</c:v>
                </c:pt>
                <c:pt idx="381">
                  <c:v>7</c:v>
                </c:pt>
                <c:pt idx="382">
                  <c:v>9</c:v>
                </c:pt>
                <c:pt idx="383">
                  <c:v>42</c:v>
                </c:pt>
                <c:pt idx="384">
                  <c:v>7</c:v>
                </c:pt>
                <c:pt idx="385">
                  <c:v>9</c:v>
                </c:pt>
                <c:pt idx="386">
                  <c:v>9</c:v>
                </c:pt>
                <c:pt idx="387">
                  <c:v>7</c:v>
                </c:pt>
                <c:pt idx="388">
                  <c:v>9</c:v>
                </c:pt>
                <c:pt idx="389">
                  <c:v>9</c:v>
                </c:pt>
                <c:pt idx="390">
                  <c:v>7</c:v>
                </c:pt>
                <c:pt idx="391">
                  <c:v>9</c:v>
                </c:pt>
                <c:pt idx="392">
                  <c:v>9</c:v>
                </c:pt>
                <c:pt idx="393">
                  <c:v>11</c:v>
                </c:pt>
                <c:pt idx="394">
                  <c:v>7</c:v>
                </c:pt>
                <c:pt idx="395">
                  <c:v>12</c:v>
                </c:pt>
                <c:pt idx="396">
                  <c:v>8</c:v>
                </c:pt>
                <c:pt idx="397">
                  <c:v>9</c:v>
                </c:pt>
                <c:pt idx="398">
                  <c:v>9</c:v>
                </c:pt>
                <c:pt idx="399">
                  <c:v>9</c:v>
                </c:pt>
                <c:pt idx="400">
                  <c:v>12</c:v>
                </c:pt>
                <c:pt idx="401">
                  <c:v>11</c:v>
                </c:pt>
                <c:pt idx="402">
                  <c:v>10</c:v>
                </c:pt>
                <c:pt idx="403">
                  <c:v>9</c:v>
                </c:pt>
                <c:pt idx="404">
                  <c:v>10</c:v>
                </c:pt>
                <c:pt idx="405">
                  <c:v>9</c:v>
                </c:pt>
                <c:pt idx="406">
                  <c:v>11</c:v>
                </c:pt>
                <c:pt idx="407">
                  <c:v>9</c:v>
                </c:pt>
                <c:pt idx="408">
                  <c:v>10</c:v>
                </c:pt>
                <c:pt idx="409">
                  <c:v>8</c:v>
                </c:pt>
                <c:pt idx="410">
                  <c:v>9</c:v>
                </c:pt>
                <c:pt idx="411">
                  <c:v>36</c:v>
                </c:pt>
                <c:pt idx="412">
                  <c:v>11</c:v>
                </c:pt>
                <c:pt idx="413">
                  <c:v>9</c:v>
                </c:pt>
                <c:pt idx="414">
                  <c:v>10</c:v>
                </c:pt>
                <c:pt idx="415">
                  <c:v>12</c:v>
                </c:pt>
                <c:pt idx="416">
                  <c:v>11</c:v>
                </c:pt>
                <c:pt idx="417">
                  <c:v>10</c:v>
                </c:pt>
                <c:pt idx="418">
                  <c:v>9</c:v>
                </c:pt>
                <c:pt idx="419">
                  <c:v>10</c:v>
                </c:pt>
                <c:pt idx="420">
                  <c:v>10</c:v>
                </c:pt>
                <c:pt idx="421">
                  <c:v>10</c:v>
                </c:pt>
                <c:pt idx="422">
                  <c:v>9</c:v>
                </c:pt>
                <c:pt idx="423">
                  <c:v>9</c:v>
                </c:pt>
                <c:pt idx="424">
                  <c:v>10</c:v>
                </c:pt>
                <c:pt idx="425">
                  <c:v>9</c:v>
                </c:pt>
                <c:pt idx="426">
                  <c:v>9</c:v>
                </c:pt>
                <c:pt idx="427">
                  <c:v>9</c:v>
                </c:pt>
                <c:pt idx="428">
                  <c:v>9</c:v>
                </c:pt>
                <c:pt idx="429">
                  <c:v>9</c:v>
                </c:pt>
                <c:pt idx="430">
                  <c:v>9</c:v>
                </c:pt>
                <c:pt idx="431">
                  <c:v>9</c:v>
                </c:pt>
                <c:pt idx="432">
                  <c:v>9</c:v>
                </c:pt>
                <c:pt idx="433">
                  <c:v>9</c:v>
                </c:pt>
                <c:pt idx="434">
                  <c:v>12</c:v>
                </c:pt>
                <c:pt idx="435">
                  <c:v>7</c:v>
                </c:pt>
                <c:pt idx="436">
                  <c:v>9</c:v>
                </c:pt>
                <c:pt idx="437">
                  <c:v>9</c:v>
                </c:pt>
                <c:pt idx="438">
                  <c:v>8</c:v>
                </c:pt>
                <c:pt idx="439">
                  <c:v>9</c:v>
                </c:pt>
                <c:pt idx="440">
                  <c:v>8</c:v>
                </c:pt>
                <c:pt idx="441">
                  <c:v>9</c:v>
                </c:pt>
                <c:pt idx="442">
                  <c:v>9</c:v>
                </c:pt>
                <c:pt idx="443">
                  <c:v>9</c:v>
                </c:pt>
                <c:pt idx="444">
                  <c:v>8</c:v>
                </c:pt>
                <c:pt idx="445">
                  <c:v>8</c:v>
                </c:pt>
                <c:pt idx="446">
                  <c:v>10</c:v>
                </c:pt>
                <c:pt idx="447">
                  <c:v>7</c:v>
                </c:pt>
                <c:pt idx="448">
                  <c:v>9</c:v>
                </c:pt>
                <c:pt idx="449">
                  <c:v>7</c:v>
                </c:pt>
                <c:pt idx="450">
                  <c:v>9</c:v>
                </c:pt>
                <c:pt idx="451">
                  <c:v>7</c:v>
                </c:pt>
                <c:pt idx="452">
                  <c:v>7</c:v>
                </c:pt>
                <c:pt idx="453">
                  <c:v>7</c:v>
                </c:pt>
                <c:pt idx="454">
                  <c:v>9</c:v>
                </c:pt>
                <c:pt idx="455">
                  <c:v>7</c:v>
                </c:pt>
                <c:pt idx="456">
                  <c:v>9</c:v>
                </c:pt>
                <c:pt idx="457">
                  <c:v>9</c:v>
                </c:pt>
                <c:pt idx="458">
                  <c:v>7</c:v>
                </c:pt>
                <c:pt idx="459">
                  <c:v>9</c:v>
                </c:pt>
                <c:pt idx="460">
                  <c:v>9</c:v>
                </c:pt>
                <c:pt idx="461">
                  <c:v>7</c:v>
                </c:pt>
                <c:pt idx="462">
                  <c:v>8</c:v>
                </c:pt>
                <c:pt idx="463">
                  <c:v>8</c:v>
                </c:pt>
                <c:pt idx="464">
                  <c:v>7</c:v>
                </c:pt>
                <c:pt idx="465">
                  <c:v>8</c:v>
                </c:pt>
                <c:pt idx="466">
                  <c:v>9</c:v>
                </c:pt>
                <c:pt idx="467">
                  <c:v>8</c:v>
                </c:pt>
                <c:pt idx="468">
                  <c:v>8</c:v>
                </c:pt>
                <c:pt idx="469">
                  <c:v>7</c:v>
                </c:pt>
                <c:pt idx="470">
                  <c:v>9</c:v>
                </c:pt>
                <c:pt idx="471">
                  <c:v>7</c:v>
                </c:pt>
                <c:pt idx="472">
                  <c:v>7</c:v>
                </c:pt>
                <c:pt idx="473">
                  <c:v>7</c:v>
                </c:pt>
                <c:pt idx="474">
                  <c:v>8</c:v>
                </c:pt>
                <c:pt idx="475">
                  <c:v>7</c:v>
                </c:pt>
                <c:pt idx="476">
                  <c:v>8</c:v>
                </c:pt>
                <c:pt idx="477">
                  <c:v>7</c:v>
                </c:pt>
                <c:pt idx="478">
                  <c:v>8</c:v>
                </c:pt>
                <c:pt idx="479">
                  <c:v>4</c:v>
                </c:pt>
                <c:pt idx="480">
                  <c:v>9</c:v>
                </c:pt>
                <c:pt idx="481">
                  <c:v>6</c:v>
                </c:pt>
                <c:pt idx="482">
                  <c:v>7</c:v>
                </c:pt>
                <c:pt idx="483">
                  <c:v>7</c:v>
                </c:pt>
                <c:pt idx="484">
                  <c:v>6</c:v>
                </c:pt>
                <c:pt idx="485">
                  <c:v>6</c:v>
                </c:pt>
                <c:pt idx="486">
                  <c:v>7</c:v>
                </c:pt>
                <c:pt idx="487">
                  <c:v>7</c:v>
                </c:pt>
                <c:pt idx="488">
                  <c:v>6</c:v>
                </c:pt>
                <c:pt idx="489">
                  <c:v>5</c:v>
                </c:pt>
                <c:pt idx="490">
                  <c:v>5</c:v>
                </c:pt>
                <c:pt idx="491">
                  <c:v>4</c:v>
                </c:pt>
                <c:pt idx="492">
                  <c:v>6</c:v>
                </c:pt>
                <c:pt idx="493">
                  <c:v>6</c:v>
                </c:pt>
                <c:pt idx="494">
                  <c:v>6</c:v>
                </c:pt>
                <c:pt idx="495">
                  <c:v>4</c:v>
                </c:pt>
                <c:pt idx="496">
                  <c:v>2</c:v>
                </c:pt>
                <c:pt idx="497">
                  <c:v>4</c:v>
                </c:pt>
                <c:pt idx="498">
                  <c:v>5</c:v>
                </c:pt>
                <c:pt idx="499">
                  <c:v>4</c:v>
                </c:pt>
                <c:pt idx="500">
                  <c:v>6</c:v>
                </c:pt>
                <c:pt idx="501">
                  <c:v>4</c:v>
                </c:pt>
                <c:pt idx="502">
                  <c:v>4</c:v>
                </c:pt>
                <c:pt idx="503">
                  <c:v>9</c:v>
                </c:pt>
                <c:pt idx="504">
                  <c:v>4</c:v>
                </c:pt>
                <c:pt idx="505">
                  <c:v>6</c:v>
                </c:pt>
                <c:pt idx="506">
                  <c:v>3</c:v>
                </c:pt>
                <c:pt idx="507">
                  <c:v>5</c:v>
                </c:pt>
                <c:pt idx="508">
                  <c:v>4</c:v>
                </c:pt>
                <c:pt idx="509">
                  <c:v>5</c:v>
                </c:pt>
                <c:pt idx="510">
                  <c:v>4</c:v>
                </c:pt>
                <c:pt idx="511">
                  <c:v>4</c:v>
                </c:pt>
                <c:pt idx="512">
                  <c:v>4</c:v>
                </c:pt>
                <c:pt idx="513">
                  <c:v>3</c:v>
                </c:pt>
                <c:pt idx="514">
                  <c:v>4</c:v>
                </c:pt>
                <c:pt idx="515">
                  <c:v>4</c:v>
                </c:pt>
                <c:pt idx="516">
                  <c:v>5</c:v>
                </c:pt>
                <c:pt idx="517">
                  <c:v>4</c:v>
                </c:pt>
                <c:pt idx="518">
                  <c:v>3</c:v>
                </c:pt>
                <c:pt idx="519">
                  <c:v>3</c:v>
                </c:pt>
                <c:pt idx="520">
                  <c:v>4</c:v>
                </c:pt>
                <c:pt idx="521">
                  <c:v>2</c:v>
                </c:pt>
                <c:pt idx="522">
                  <c:v>2</c:v>
                </c:pt>
                <c:pt idx="523">
                  <c:v>0</c:v>
                </c:pt>
                <c:pt idx="524">
                  <c:v>2</c:v>
                </c:pt>
                <c:pt idx="525">
                  <c:v>2</c:v>
                </c:pt>
                <c:pt idx="526">
                  <c:v>2</c:v>
                </c:pt>
                <c:pt idx="527">
                  <c:v>3</c:v>
                </c:pt>
                <c:pt idx="528">
                  <c:v>0</c:v>
                </c:pt>
                <c:pt idx="529">
                  <c:v>2</c:v>
                </c:pt>
                <c:pt idx="530">
                  <c:v>0</c:v>
                </c:pt>
                <c:pt idx="531">
                  <c:v>2</c:v>
                </c:pt>
                <c:pt idx="532">
                  <c:v>1</c:v>
                </c:pt>
                <c:pt idx="533">
                  <c:v>1</c:v>
                </c:pt>
                <c:pt idx="534">
                  <c:v>2</c:v>
                </c:pt>
                <c:pt idx="535">
                  <c:v>1</c:v>
                </c:pt>
                <c:pt idx="536">
                  <c:v>1</c:v>
                </c:pt>
                <c:pt idx="537">
                  <c:v>2</c:v>
                </c:pt>
                <c:pt idx="538">
                  <c:v>3</c:v>
                </c:pt>
                <c:pt idx="539">
                  <c:v>1</c:v>
                </c:pt>
                <c:pt idx="540">
                  <c:v>0</c:v>
                </c:pt>
                <c:pt idx="541">
                  <c:v>1</c:v>
                </c:pt>
                <c:pt idx="542">
                  <c:v>2</c:v>
                </c:pt>
                <c:pt idx="543">
                  <c:v>2</c:v>
                </c:pt>
                <c:pt idx="544">
                  <c:v>5</c:v>
                </c:pt>
                <c:pt idx="545">
                  <c:v>1</c:v>
                </c:pt>
                <c:pt idx="546">
                  <c:v>3</c:v>
                </c:pt>
                <c:pt idx="547">
                  <c:v>2</c:v>
                </c:pt>
                <c:pt idx="548">
                  <c:v>13</c:v>
                </c:pt>
                <c:pt idx="549">
                  <c:v>2</c:v>
                </c:pt>
                <c:pt idx="550">
                  <c:v>2</c:v>
                </c:pt>
                <c:pt idx="551">
                  <c:v>1</c:v>
                </c:pt>
                <c:pt idx="552">
                  <c:v>0</c:v>
                </c:pt>
                <c:pt idx="553">
                  <c:v>0</c:v>
                </c:pt>
                <c:pt idx="554">
                  <c:v>2</c:v>
                </c:pt>
                <c:pt idx="555">
                  <c:v>32</c:v>
                </c:pt>
                <c:pt idx="556">
                  <c:v>0</c:v>
                </c:pt>
                <c:pt idx="557">
                  <c:v>0</c:v>
                </c:pt>
                <c:pt idx="558">
                  <c:v>1</c:v>
                </c:pt>
                <c:pt idx="559">
                  <c:v>5</c:v>
                </c:pt>
                <c:pt idx="560">
                  <c:v>0</c:v>
                </c:pt>
                <c:pt idx="561">
                  <c:v>2</c:v>
                </c:pt>
                <c:pt idx="562">
                  <c:v>0</c:v>
                </c:pt>
                <c:pt idx="563">
                  <c:v>2</c:v>
                </c:pt>
                <c:pt idx="564">
                  <c:v>0</c:v>
                </c:pt>
                <c:pt idx="565">
                  <c:v>2</c:v>
                </c:pt>
                <c:pt idx="566">
                  <c:v>0</c:v>
                </c:pt>
                <c:pt idx="567">
                  <c:v>1</c:v>
                </c:pt>
                <c:pt idx="568">
                  <c:v>1</c:v>
                </c:pt>
                <c:pt idx="569">
                  <c:v>1</c:v>
                </c:pt>
                <c:pt idx="570">
                  <c:v>0</c:v>
                </c:pt>
                <c:pt idx="571">
                  <c:v>0</c:v>
                </c:pt>
                <c:pt idx="572">
                  <c:v>1</c:v>
                </c:pt>
                <c:pt idx="573">
                  <c:v>0</c:v>
                </c:pt>
                <c:pt idx="574">
                  <c:v>0</c:v>
                </c:pt>
                <c:pt idx="575">
                  <c:v>0</c:v>
                </c:pt>
                <c:pt idx="576">
                  <c:v>0</c:v>
                </c:pt>
                <c:pt idx="577">
                  <c:v>0</c:v>
                </c:pt>
                <c:pt idx="578">
                  <c:v>1</c:v>
                </c:pt>
                <c:pt idx="579">
                  <c:v>0</c:v>
                </c:pt>
                <c:pt idx="580">
                  <c:v>0</c:v>
                </c:pt>
                <c:pt idx="581">
                  <c:v>0</c:v>
                </c:pt>
                <c:pt idx="582">
                  <c:v>5</c:v>
                </c:pt>
                <c:pt idx="583">
                  <c:v>1</c:v>
                </c:pt>
                <c:pt idx="584">
                  <c:v>0</c:v>
                </c:pt>
                <c:pt idx="585">
                  <c:v>1</c:v>
                </c:pt>
                <c:pt idx="586">
                  <c:v>0</c:v>
                </c:pt>
                <c:pt idx="587">
                  <c:v>1</c:v>
                </c:pt>
                <c:pt idx="588">
                  <c:v>0</c:v>
                </c:pt>
                <c:pt idx="589">
                  <c:v>1</c:v>
                </c:pt>
                <c:pt idx="590">
                  <c:v>0</c:v>
                </c:pt>
                <c:pt idx="591">
                  <c:v>1</c:v>
                </c:pt>
                <c:pt idx="592">
                  <c:v>0</c:v>
                </c:pt>
                <c:pt idx="593">
                  <c:v>0</c:v>
                </c:pt>
                <c:pt idx="594">
                  <c:v>1</c:v>
                </c:pt>
                <c:pt idx="595">
                  <c:v>0</c:v>
                </c:pt>
                <c:pt idx="596">
                  <c:v>0</c:v>
                </c:pt>
                <c:pt idx="597">
                  <c:v>1</c:v>
                </c:pt>
                <c:pt idx="598">
                  <c:v>0</c:v>
                </c:pt>
                <c:pt idx="599">
                  <c:v>1</c:v>
                </c:pt>
                <c:pt idx="600">
                  <c:v>1</c:v>
                </c:pt>
                <c:pt idx="601">
                  <c:v>0</c:v>
                </c:pt>
                <c:pt idx="602">
                  <c:v>1</c:v>
                </c:pt>
                <c:pt idx="603">
                  <c:v>0</c:v>
                </c:pt>
                <c:pt idx="604">
                  <c:v>1</c:v>
                </c:pt>
                <c:pt idx="605">
                  <c:v>0</c:v>
                </c:pt>
                <c:pt idx="606">
                  <c:v>1</c:v>
                </c:pt>
                <c:pt idx="607">
                  <c:v>1</c:v>
                </c:pt>
                <c:pt idx="608">
                  <c:v>1</c:v>
                </c:pt>
                <c:pt idx="609">
                  <c:v>1</c:v>
                </c:pt>
                <c:pt idx="610">
                  <c:v>0</c:v>
                </c:pt>
                <c:pt idx="611">
                  <c:v>0</c:v>
                </c:pt>
                <c:pt idx="612">
                  <c:v>1</c:v>
                </c:pt>
                <c:pt idx="613">
                  <c:v>0</c:v>
                </c:pt>
                <c:pt idx="614">
                  <c:v>1</c:v>
                </c:pt>
                <c:pt idx="615">
                  <c:v>0</c:v>
                </c:pt>
                <c:pt idx="616">
                  <c:v>3</c:v>
                </c:pt>
                <c:pt idx="617">
                  <c:v>1</c:v>
                </c:pt>
                <c:pt idx="618">
                  <c:v>1</c:v>
                </c:pt>
                <c:pt idx="619">
                  <c:v>1</c:v>
                </c:pt>
                <c:pt idx="620">
                  <c:v>0</c:v>
                </c:pt>
                <c:pt idx="621">
                  <c:v>0</c:v>
                </c:pt>
                <c:pt idx="622">
                  <c:v>0</c:v>
                </c:pt>
                <c:pt idx="623">
                  <c:v>3</c:v>
                </c:pt>
                <c:pt idx="624">
                  <c:v>2</c:v>
                </c:pt>
                <c:pt idx="625">
                  <c:v>2</c:v>
                </c:pt>
                <c:pt idx="626">
                  <c:v>3</c:v>
                </c:pt>
                <c:pt idx="627">
                  <c:v>1</c:v>
                </c:pt>
                <c:pt idx="628">
                  <c:v>3</c:v>
                </c:pt>
                <c:pt idx="629">
                  <c:v>3</c:v>
                </c:pt>
                <c:pt idx="630">
                  <c:v>1</c:v>
                </c:pt>
                <c:pt idx="631">
                  <c:v>3</c:v>
                </c:pt>
                <c:pt idx="632">
                  <c:v>0</c:v>
                </c:pt>
                <c:pt idx="633">
                  <c:v>4</c:v>
                </c:pt>
                <c:pt idx="634">
                  <c:v>1</c:v>
                </c:pt>
                <c:pt idx="635">
                  <c:v>2</c:v>
                </c:pt>
                <c:pt idx="636">
                  <c:v>2</c:v>
                </c:pt>
                <c:pt idx="637">
                  <c:v>0</c:v>
                </c:pt>
                <c:pt idx="638">
                  <c:v>1</c:v>
                </c:pt>
                <c:pt idx="639">
                  <c:v>2</c:v>
                </c:pt>
                <c:pt idx="640">
                  <c:v>1</c:v>
                </c:pt>
                <c:pt idx="641">
                  <c:v>0</c:v>
                </c:pt>
                <c:pt idx="642">
                  <c:v>0</c:v>
                </c:pt>
                <c:pt idx="643">
                  <c:v>1</c:v>
                </c:pt>
                <c:pt idx="644">
                  <c:v>2</c:v>
                </c:pt>
                <c:pt idx="645">
                  <c:v>1</c:v>
                </c:pt>
                <c:pt idx="646">
                  <c:v>3</c:v>
                </c:pt>
                <c:pt idx="647">
                  <c:v>1</c:v>
                </c:pt>
                <c:pt idx="648">
                  <c:v>3</c:v>
                </c:pt>
                <c:pt idx="649">
                  <c:v>1</c:v>
                </c:pt>
                <c:pt idx="650">
                  <c:v>3</c:v>
                </c:pt>
                <c:pt idx="651">
                  <c:v>3</c:v>
                </c:pt>
                <c:pt idx="652">
                  <c:v>0</c:v>
                </c:pt>
                <c:pt idx="653">
                  <c:v>3</c:v>
                </c:pt>
                <c:pt idx="654">
                  <c:v>2</c:v>
                </c:pt>
                <c:pt idx="655">
                  <c:v>4</c:v>
                </c:pt>
                <c:pt idx="656">
                  <c:v>3</c:v>
                </c:pt>
                <c:pt idx="657">
                  <c:v>4</c:v>
                </c:pt>
                <c:pt idx="658">
                  <c:v>3</c:v>
                </c:pt>
                <c:pt idx="659">
                  <c:v>2</c:v>
                </c:pt>
                <c:pt idx="660">
                  <c:v>3</c:v>
                </c:pt>
                <c:pt idx="661">
                  <c:v>4</c:v>
                </c:pt>
                <c:pt idx="662">
                  <c:v>2</c:v>
                </c:pt>
                <c:pt idx="663">
                  <c:v>4</c:v>
                </c:pt>
                <c:pt idx="664">
                  <c:v>5</c:v>
                </c:pt>
                <c:pt idx="665">
                  <c:v>3</c:v>
                </c:pt>
                <c:pt idx="666">
                  <c:v>5</c:v>
                </c:pt>
                <c:pt idx="667">
                  <c:v>3</c:v>
                </c:pt>
                <c:pt idx="668">
                  <c:v>3</c:v>
                </c:pt>
                <c:pt idx="669">
                  <c:v>1</c:v>
                </c:pt>
                <c:pt idx="670">
                  <c:v>5</c:v>
                </c:pt>
                <c:pt idx="671">
                  <c:v>3</c:v>
                </c:pt>
                <c:pt idx="672">
                  <c:v>3</c:v>
                </c:pt>
                <c:pt idx="673">
                  <c:v>3</c:v>
                </c:pt>
                <c:pt idx="674">
                  <c:v>4</c:v>
                </c:pt>
                <c:pt idx="675">
                  <c:v>3</c:v>
                </c:pt>
                <c:pt idx="676">
                  <c:v>2</c:v>
                </c:pt>
                <c:pt idx="677">
                  <c:v>3</c:v>
                </c:pt>
                <c:pt idx="678">
                  <c:v>1</c:v>
                </c:pt>
                <c:pt idx="679">
                  <c:v>2</c:v>
                </c:pt>
                <c:pt idx="680">
                  <c:v>2</c:v>
                </c:pt>
                <c:pt idx="681">
                  <c:v>3</c:v>
                </c:pt>
                <c:pt idx="682">
                  <c:v>2</c:v>
                </c:pt>
                <c:pt idx="683">
                  <c:v>3</c:v>
                </c:pt>
                <c:pt idx="684">
                  <c:v>1</c:v>
                </c:pt>
                <c:pt idx="685">
                  <c:v>3</c:v>
                </c:pt>
                <c:pt idx="686">
                  <c:v>4</c:v>
                </c:pt>
                <c:pt idx="687">
                  <c:v>2</c:v>
                </c:pt>
                <c:pt idx="688">
                  <c:v>3</c:v>
                </c:pt>
                <c:pt idx="689">
                  <c:v>1</c:v>
                </c:pt>
                <c:pt idx="690">
                  <c:v>3</c:v>
                </c:pt>
                <c:pt idx="691">
                  <c:v>0</c:v>
                </c:pt>
                <c:pt idx="692">
                  <c:v>2</c:v>
                </c:pt>
                <c:pt idx="693">
                  <c:v>2</c:v>
                </c:pt>
                <c:pt idx="694">
                  <c:v>1</c:v>
                </c:pt>
                <c:pt idx="695">
                  <c:v>2</c:v>
                </c:pt>
                <c:pt idx="696">
                  <c:v>0</c:v>
                </c:pt>
                <c:pt idx="697">
                  <c:v>3</c:v>
                </c:pt>
                <c:pt idx="698">
                  <c:v>1</c:v>
                </c:pt>
                <c:pt idx="699">
                  <c:v>1</c:v>
                </c:pt>
                <c:pt idx="700">
                  <c:v>2</c:v>
                </c:pt>
                <c:pt idx="701">
                  <c:v>1</c:v>
                </c:pt>
                <c:pt idx="702">
                  <c:v>2</c:v>
                </c:pt>
                <c:pt idx="703">
                  <c:v>2</c:v>
                </c:pt>
                <c:pt idx="704">
                  <c:v>2</c:v>
                </c:pt>
                <c:pt idx="705">
                  <c:v>2</c:v>
                </c:pt>
                <c:pt idx="706">
                  <c:v>1</c:v>
                </c:pt>
                <c:pt idx="707">
                  <c:v>3</c:v>
                </c:pt>
                <c:pt idx="708">
                  <c:v>3</c:v>
                </c:pt>
                <c:pt idx="709">
                  <c:v>3</c:v>
                </c:pt>
                <c:pt idx="710">
                  <c:v>2</c:v>
                </c:pt>
                <c:pt idx="711">
                  <c:v>2</c:v>
                </c:pt>
                <c:pt idx="712">
                  <c:v>3</c:v>
                </c:pt>
                <c:pt idx="713">
                  <c:v>0</c:v>
                </c:pt>
                <c:pt idx="714">
                  <c:v>3</c:v>
                </c:pt>
                <c:pt idx="715">
                  <c:v>1</c:v>
                </c:pt>
                <c:pt idx="716">
                  <c:v>1</c:v>
                </c:pt>
                <c:pt idx="717">
                  <c:v>1</c:v>
                </c:pt>
                <c:pt idx="718">
                  <c:v>2</c:v>
                </c:pt>
                <c:pt idx="719">
                  <c:v>2</c:v>
                </c:pt>
                <c:pt idx="720">
                  <c:v>2</c:v>
                </c:pt>
                <c:pt idx="721">
                  <c:v>3</c:v>
                </c:pt>
                <c:pt idx="722">
                  <c:v>1</c:v>
                </c:pt>
                <c:pt idx="723">
                  <c:v>1</c:v>
                </c:pt>
                <c:pt idx="724">
                  <c:v>2</c:v>
                </c:pt>
                <c:pt idx="725">
                  <c:v>0</c:v>
                </c:pt>
                <c:pt idx="726">
                  <c:v>1</c:v>
                </c:pt>
                <c:pt idx="727">
                  <c:v>3</c:v>
                </c:pt>
                <c:pt idx="728">
                  <c:v>0</c:v>
                </c:pt>
                <c:pt idx="729">
                  <c:v>1</c:v>
                </c:pt>
                <c:pt idx="730">
                  <c:v>0</c:v>
                </c:pt>
                <c:pt idx="731">
                  <c:v>4</c:v>
                </c:pt>
                <c:pt idx="732">
                  <c:v>3</c:v>
                </c:pt>
                <c:pt idx="733">
                  <c:v>2</c:v>
                </c:pt>
                <c:pt idx="734">
                  <c:v>2</c:v>
                </c:pt>
                <c:pt idx="735">
                  <c:v>1</c:v>
                </c:pt>
                <c:pt idx="736">
                  <c:v>2</c:v>
                </c:pt>
                <c:pt idx="737">
                  <c:v>0</c:v>
                </c:pt>
                <c:pt idx="738">
                  <c:v>3</c:v>
                </c:pt>
                <c:pt idx="739">
                  <c:v>2</c:v>
                </c:pt>
                <c:pt idx="740">
                  <c:v>3</c:v>
                </c:pt>
                <c:pt idx="741">
                  <c:v>3</c:v>
                </c:pt>
                <c:pt idx="742">
                  <c:v>1</c:v>
                </c:pt>
                <c:pt idx="743">
                  <c:v>3</c:v>
                </c:pt>
                <c:pt idx="744">
                  <c:v>2</c:v>
                </c:pt>
                <c:pt idx="745">
                  <c:v>2</c:v>
                </c:pt>
                <c:pt idx="746">
                  <c:v>1</c:v>
                </c:pt>
                <c:pt idx="747">
                  <c:v>0</c:v>
                </c:pt>
                <c:pt idx="748">
                  <c:v>3</c:v>
                </c:pt>
                <c:pt idx="749">
                  <c:v>2</c:v>
                </c:pt>
                <c:pt idx="750">
                  <c:v>3</c:v>
                </c:pt>
                <c:pt idx="751">
                  <c:v>2</c:v>
                </c:pt>
                <c:pt idx="752">
                  <c:v>1</c:v>
                </c:pt>
                <c:pt idx="753">
                  <c:v>2</c:v>
                </c:pt>
                <c:pt idx="754">
                  <c:v>1</c:v>
                </c:pt>
                <c:pt idx="755">
                  <c:v>1</c:v>
                </c:pt>
                <c:pt idx="756">
                  <c:v>1</c:v>
                </c:pt>
                <c:pt idx="757">
                  <c:v>0</c:v>
                </c:pt>
                <c:pt idx="758">
                  <c:v>0</c:v>
                </c:pt>
                <c:pt idx="759">
                  <c:v>0</c:v>
                </c:pt>
                <c:pt idx="760">
                  <c:v>1</c:v>
                </c:pt>
                <c:pt idx="761">
                  <c:v>1</c:v>
                </c:pt>
                <c:pt idx="762">
                  <c:v>3</c:v>
                </c:pt>
                <c:pt idx="763">
                  <c:v>1</c:v>
                </c:pt>
                <c:pt idx="764">
                  <c:v>1</c:v>
                </c:pt>
                <c:pt idx="765">
                  <c:v>2</c:v>
                </c:pt>
                <c:pt idx="766">
                  <c:v>2</c:v>
                </c:pt>
                <c:pt idx="767">
                  <c:v>1</c:v>
                </c:pt>
                <c:pt idx="768">
                  <c:v>1</c:v>
                </c:pt>
                <c:pt idx="769">
                  <c:v>1</c:v>
                </c:pt>
                <c:pt idx="770">
                  <c:v>1</c:v>
                </c:pt>
                <c:pt idx="771">
                  <c:v>1</c:v>
                </c:pt>
                <c:pt idx="772">
                  <c:v>1</c:v>
                </c:pt>
                <c:pt idx="773">
                  <c:v>1</c:v>
                </c:pt>
                <c:pt idx="774">
                  <c:v>0</c:v>
                </c:pt>
                <c:pt idx="775">
                  <c:v>2</c:v>
                </c:pt>
                <c:pt idx="776">
                  <c:v>1</c:v>
                </c:pt>
                <c:pt idx="777">
                  <c:v>3</c:v>
                </c:pt>
                <c:pt idx="778">
                  <c:v>3</c:v>
                </c:pt>
                <c:pt idx="779">
                  <c:v>1</c:v>
                </c:pt>
                <c:pt idx="780">
                  <c:v>0</c:v>
                </c:pt>
                <c:pt idx="781">
                  <c:v>1</c:v>
                </c:pt>
                <c:pt idx="782">
                  <c:v>1</c:v>
                </c:pt>
                <c:pt idx="783">
                  <c:v>1</c:v>
                </c:pt>
                <c:pt idx="784">
                  <c:v>0</c:v>
                </c:pt>
                <c:pt idx="785">
                  <c:v>0</c:v>
                </c:pt>
                <c:pt idx="786">
                  <c:v>0</c:v>
                </c:pt>
                <c:pt idx="787">
                  <c:v>0</c:v>
                </c:pt>
                <c:pt idx="788">
                  <c:v>2</c:v>
                </c:pt>
                <c:pt idx="789">
                  <c:v>2</c:v>
                </c:pt>
                <c:pt idx="790">
                  <c:v>1</c:v>
                </c:pt>
                <c:pt idx="791">
                  <c:v>0</c:v>
                </c:pt>
                <c:pt idx="792">
                  <c:v>2</c:v>
                </c:pt>
                <c:pt idx="793">
                  <c:v>3</c:v>
                </c:pt>
                <c:pt idx="794">
                  <c:v>2</c:v>
                </c:pt>
                <c:pt idx="795">
                  <c:v>2</c:v>
                </c:pt>
                <c:pt idx="796">
                  <c:v>2</c:v>
                </c:pt>
                <c:pt idx="797">
                  <c:v>2</c:v>
                </c:pt>
                <c:pt idx="798">
                  <c:v>2</c:v>
                </c:pt>
                <c:pt idx="799">
                  <c:v>2</c:v>
                </c:pt>
                <c:pt idx="800">
                  <c:v>4</c:v>
                </c:pt>
                <c:pt idx="801">
                  <c:v>0</c:v>
                </c:pt>
                <c:pt idx="802">
                  <c:v>2</c:v>
                </c:pt>
                <c:pt idx="803">
                  <c:v>1</c:v>
                </c:pt>
                <c:pt idx="804">
                  <c:v>2</c:v>
                </c:pt>
                <c:pt idx="805">
                  <c:v>1</c:v>
                </c:pt>
                <c:pt idx="806">
                  <c:v>3</c:v>
                </c:pt>
                <c:pt idx="807">
                  <c:v>1</c:v>
                </c:pt>
                <c:pt idx="808">
                  <c:v>1</c:v>
                </c:pt>
                <c:pt idx="809">
                  <c:v>1</c:v>
                </c:pt>
                <c:pt idx="810">
                  <c:v>2</c:v>
                </c:pt>
                <c:pt idx="811">
                  <c:v>3</c:v>
                </c:pt>
                <c:pt idx="812">
                  <c:v>2</c:v>
                </c:pt>
                <c:pt idx="813">
                  <c:v>0</c:v>
                </c:pt>
                <c:pt idx="814">
                  <c:v>1</c:v>
                </c:pt>
                <c:pt idx="815">
                  <c:v>3</c:v>
                </c:pt>
                <c:pt idx="816">
                  <c:v>1</c:v>
                </c:pt>
                <c:pt idx="817">
                  <c:v>2</c:v>
                </c:pt>
                <c:pt idx="818">
                  <c:v>0</c:v>
                </c:pt>
                <c:pt idx="819">
                  <c:v>4</c:v>
                </c:pt>
                <c:pt idx="820">
                  <c:v>1</c:v>
                </c:pt>
                <c:pt idx="821">
                  <c:v>2</c:v>
                </c:pt>
                <c:pt idx="822">
                  <c:v>1</c:v>
                </c:pt>
                <c:pt idx="823">
                  <c:v>2</c:v>
                </c:pt>
                <c:pt idx="824">
                  <c:v>1</c:v>
                </c:pt>
                <c:pt idx="825">
                  <c:v>1</c:v>
                </c:pt>
                <c:pt idx="826">
                  <c:v>0</c:v>
                </c:pt>
                <c:pt idx="827">
                  <c:v>1</c:v>
                </c:pt>
                <c:pt idx="828">
                  <c:v>0</c:v>
                </c:pt>
                <c:pt idx="829">
                  <c:v>1</c:v>
                </c:pt>
                <c:pt idx="830">
                  <c:v>1</c:v>
                </c:pt>
                <c:pt idx="831">
                  <c:v>2</c:v>
                </c:pt>
                <c:pt idx="832">
                  <c:v>2</c:v>
                </c:pt>
                <c:pt idx="833">
                  <c:v>1</c:v>
                </c:pt>
                <c:pt idx="834">
                  <c:v>3</c:v>
                </c:pt>
                <c:pt idx="835">
                  <c:v>0</c:v>
                </c:pt>
                <c:pt idx="836">
                  <c:v>1</c:v>
                </c:pt>
                <c:pt idx="837">
                  <c:v>1</c:v>
                </c:pt>
                <c:pt idx="838">
                  <c:v>1</c:v>
                </c:pt>
                <c:pt idx="839">
                  <c:v>1</c:v>
                </c:pt>
                <c:pt idx="840">
                  <c:v>1</c:v>
                </c:pt>
                <c:pt idx="841">
                  <c:v>1</c:v>
                </c:pt>
                <c:pt idx="842">
                  <c:v>0</c:v>
                </c:pt>
                <c:pt idx="843">
                  <c:v>0</c:v>
                </c:pt>
                <c:pt idx="844">
                  <c:v>1</c:v>
                </c:pt>
                <c:pt idx="845">
                  <c:v>0</c:v>
                </c:pt>
                <c:pt idx="846">
                  <c:v>3</c:v>
                </c:pt>
                <c:pt idx="847">
                  <c:v>1</c:v>
                </c:pt>
                <c:pt idx="848">
                  <c:v>2</c:v>
                </c:pt>
                <c:pt idx="849">
                  <c:v>1</c:v>
                </c:pt>
                <c:pt idx="850">
                  <c:v>3</c:v>
                </c:pt>
                <c:pt idx="851">
                  <c:v>1</c:v>
                </c:pt>
                <c:pt idx="852">
                  <c:v>0</c:v>
                </c:pt>
                <c:pt idx="853">
                  <c:v>1</c:v>
                </c:pt>
                <c:pt idx="854">
                  <c:v>2</c:v>
                </c:pt>
                <c:pt idx="855">
                  <c:v>0</c:v>
                </c:pt>
                <c:pt idx="856">
                  <c:v>2</c:v>
                </c:pt>
                <c:pt idx="857">
                  <c:v>3</c:v>
                </c:pt>
                <c:pt idx="858">
                  <c:v>1</c:v>
                </c:pt>
                <c:pt idx="859">
                  <c:v>3</c:v>
                </c:pt>
                <c:pt idx="860">
                  <c:v>1</c:v>
                </c:pt>
                <c:pt idx="861">
                  <c:v>1</c:v>
                </c:pt>
                <c:pt idx="862">
                  <c:v>0</c:v>
                </c:pt>
                <c:pt idx="863">
                  <c:v>2</c:v>
                </c:pt>
                <c:pt idx="864">
                  <c:v>0</c:v>
                </c:pt>
                <c:pt idx="865">
                  <c:v>1</c:v>
                </c:pt>
                <c:pt idx="866">
                  <c:v>0</c:v>
                </c:pt>
                <c:pt idx="867">
                  <c:v>2</c:v>
                </c:pt>
                <c:pt idx="868">
                  <c:v>3</c:v>
                </c:pt>
                <c:pt idx="869">
                  <c:v>0</c:v>
                </c:pt>
                <c:pt idx="870">
                  <c:v>2</c:v>
                </c:pt>
                <c:pt idx="871">
                  <c:v>2</c:v>
                </c:pt>
                <c:pt idx="872">
                  <c:v>0</c:v>
                </c:pt>
                <c:pt idx="873">
                  <c:v>1</c:v>
                </c:pt>
                <c:pt idx="874">
                  <c:v>0</c:v>
                </c:pt>
                <c:pt idx="875">
                  <c:v>0</c:v>
                </c:pt>
                <c:pt idx="876">
                  <c:v>2</c:v>
                </c:pt>
                <c:pt idx="877">
                  <c:v>0</c:v>
                </c:pt>
                <c:pt idx="878">
                  <c:v>1</c:v>
                </c:pt>
                <c:pt idx="879">
                  <c:v>0</c:v>
                </c:pt>
                <c:pt idx="880">
                  <c:v>2</c:v>
                </c:pt>
                <c:pt idx="881">
                  <c:v>1</c:v>
                </c:pt>
                <c:pt idx="882">
                  <c:v>1</c:v>
                </c:pt>
                <c:pt idx="883">
                  <c:v>1</c:v>
                </c:pt>
                <c:pt idx="884">
                  <c:v>0</c:v>
                </c:pt>
                <c:pt idx="885">
                  <c:v>1</c:v>
                </c:pt>
                <c:pt idx="886">
                  <c:v>1</c:v>
                </c:pt>
                <c:pt idx="887">
                  <c:v>1</c:v>
                </c:pt>
                <c:pt idx="888">
                  <c:v>0</c:v>
                </c:pt>
                <c:pt idx="889">
                  <c:v>1</c:v>
                </c:pt>
                <c:pt idx="890">
                  <c:v>0</c:v>
                </c:pt>
                <c:pt idx="891">
                  <c:v>1</c:v>
                </c:pt>
                <c:pt idx="892">
                  <c:v>0</c:v>
                </c:pt>
                <c:pt idx="893">
                  <c:v>1</c:v>
                </c:pt>
                <c:pt idx="894">
                  <c:v>0</c:v>
                </c:pt>
                <c:pt idx="895">
                  <c:v>0</c:v>
                </c:pt>
                <c:pt idx="896">
                  <c:v>0</c:v>
                </c:pt>
                <c:pt idx="897">
                  <c:v>2</c:v>
                </c:pt>
                <c:pt idx="898">
                  <c:v>1</c:v>
                </c:pt>
                <c:pt idx="899">
                  <c:v>1</c:v>
                </c:pt>
                <c:pt idx="900">
                  <c:v>3</c:v>
                </c:pt>
                <c:pt idx="901">
                  <c:v>0</c:v>
                </c:pt>
                <c:pt idx="902">
                  <c:v>5</c:v>
                </c:pt>
                <c:pt idx="903">
                  <c:v>3</c:v>
                </c:pt>
                <c:pt idx="904">
                  <c:v>2</c:v>
                </c:pt>
                <c:pt idx="905">
                  <c:v>1</c:v>
                </c:pt>
                <c:pt idx="906">
                  <c:v>0</c:v>
                </c:pt>
                <c:pt idx="907">
                  <c:v>2</c:v>
                </c:pt>
                <c:pt idx="908">
                  <c:v>0</c:v>
                </c:pt>
                <c:pt idx="909">
                  <c:v>1</c:v>
                </c:pt>
                <c:pt idx="910">
                  <c:v>2</c:v>
                </c:pt>
                <c:pt idx="911">
                  <c:v>1</c:v>
                </c:pt>
                <c:pt idx="912">
                  <c:v>1</c:v>
                </c:pt>
                <c:pt idx="913">
                  <c:v>3</c:v>
                </c:pt>
                <c:pt idx="914">
                  <c:v>2</c:v>
                </c:pt>
                <c:pt idx="915">
                  <c:v>2</c:v>
                </c:pt>
                <c:pt idx="916">
                  <c:v>0</c:v>
                </c:pt>
                <c:pt idx="917">
                  <c:v>2</c:v>
                </c:pt>
                <c:pt idx="918">
                  <c:v>0</c:v>
                </c:pt>
                <c:pt idx="919">
                  <c:v>1</c:v>
                </c:pt>
                <c:pt idx="920">
                  <c:v>2</c:v>
                </c:pt>
                <c:pt idx="921">
                  <c:v>0</c:v>
                </c:pt>
                <c:pt idx="922">
                  <c:v>1</c:v>
                </c:pt>
                <c:pt idx="923">
                  <c:v>0</c:v>
                </c:pt>
                <c:pt idx="924">
                  <c:v>5</c:v>
                </c:pt>
                <c:pt idx="925">
                  <c:v>7</c:v>
                </c:pt>
                <c:pt idx="926">
                  <c:v>3</c:v>
                </c:pt>
                <c:pt idx="927">
                  <c:v>4</c:v>
                </c:pt>
                <c:pt idx="928">
                  <c:v>2</c:v>
                </c:pt>
                <c:pt idx="929">
                  <c:v>4</c:v>
                </c:pt>
                <c:pt idx="930">
                  <c:v>5</c:v>
                </c:pt>
                <c:pt idx="931">
                  <c:v>5</c:v>
                </c:pt>
                <c:pt idx="932">
                  <c:v>3</c:v>
                </c:pt>
                <c:pt idx="933">
                  <c:v>3</c:v>
                </c:pt>
                <c:pt idx="934">
                  <c:v>3</c:v>
                </c:pt>
                <c:pt idx="935">
                  <c:v>5</c:v>
                </c:pt>
                <c:pt idx="936">
                  <c:v>2</c:v>
                </c:pt>
                <c:pt idx="937">
                  <c:v>5</c:v>
                </c:pt>
                <c:pt idx="938">
                  <c:v>3</c:v>
                </c:pt>
                <c:pt idx="939">
                  <c:v>2</c:v>
                </c:pt>
                <c:pt idx="940">
                  <c:v>5</c:v>
                </c:pt>
                <c:pt idx="941">
                  <c:v>3</c:v>
                </c:pt>
                <c:pt idx="942">
                  <c:v>5</c:v>
                </c:pt>
                <c:pt idx="943">
                  <c:v>0</c:v>
                </c:pt>
                <c:pt idx="944">
                  <c:v>4</c:v>
                </c:pt>
                <c:pt idx="945">
                  <c:v>4</c:v>
                </c:pt>
                <c:pt idx="946">
                  <c:v>3</c:v>
                </c:pt>
                <c:pt idx="947">
                  <c:v>4</c:v>
                </c:pt>
                <c:pt idx="948">
                  <c:v>4</c:v>
                </c:pt>
                <c:pt idx="949">
                  <c:v>4</c:v>
                </c:pt>
                <c:pt idx="950">
                  <c:v>3</c:v>
                </c:pt>
                <c:pt idx="951">
                  <c:v>3</c:v>
                </c:pt>
                <c:pt idx="952">
                  <c:v>3</c:v>
                </c:pt>
                <c:pt idx="953">
                  <c:v>2</c:v>
                </c:pt>
                <c:pt idx="954">
                  <c:v>4</c:v>
                </c:pt>
                <c:pt idx="955">
                  <c:v>2</c:v>
                </c:pt>
                <c:pt idx="956">
                  <c:v>5</c:v>
                </c:pt>
                <c:pt idx="957">
                  <c:v>4</c:v>
                </c:pt>
                <c:pt idx="958">
                  <c:v>4</c:v>
                </c:pt>
                <c:pt idx="959">
                  <c:v>4</c:v>
                </c:pt>
                <c:pt idx="960">
                  <c:v>1</c:v>
                </c:pt>
                <c:pt idx="961">
                  <c:v>5</c:v>
                </c:pt>
                <c:pt idx="962">
                  <c:v>4</c:v>
                </c:pt>
                <c:pt idx="963">
                  <c:v>2</c:v>
                </c:pt>
                <c:pt idx="964">
                  <c:v>4</c:v>
                </c:pt>
                <c:pt idx="965">
                  <c:v>1</c:v>
                </c:pt>
                <c:pt idx="966">
                  <c:v>3</c:v>
                </c:pt>
                <c:pt idx="967">
                  <c:v>4</c:v>
                </c:pt>
                <c:pt idx="968">
                  <c:v>3</c:v>
                </c:pt>
                <c:pt idx="969">
                  <c:v>2</c:v>
                </c:pt>
                <c:pt idx="970">
                  <c:v>0</c:v>
                </c:pt>
                <c:pt idx="971">
                  <c:v>5</c:v>
                </c:pt>
                <c:pt idx="972">
                  <c:v>2</c:v>
                </c:pt>
                <c:pt idx="973">
                  <c:v>3</c:v>
                </c:pt>
                <c:pt idx="974">
                  <c:v>2</c:v>
                </c:pt>
                <c:pt idx="975">
                  <c:v>2</c:v>
                </c:pt>
                <c:pt idx="976">
                  <c:v>2</c:v>
                </c:pt>
                <c:pt idx="977">
                  <c:v>2</c:v>
                </c:pt>
                <c:pt idx="978">
                  <c:v>2</c:v>
                </c:pt>
                <c:pt idx="979">
                  <c:v>2</c:v>
                </c:pt>
                <c:pt idx="980">
                  <c:v>0</c:v>
                </c:pt>
                <c:pt idx="981">
                  <c:v>2</c:v>
                </c:pt>
                <c:pt idx="982">
                  <c:v>2</c:v>
                </c:pt>
                <c:pt idx="983">
                  <c:v>2</c:v>
                </c:pt>
                <c:pt idx="984">
                  <c:v>2</c:v>
                </c:pt>
                <c:pt idx="985">
                  <c:v>1</c:v>
                </c:pt>
                <c:pt idx="986">
                  <c:v>2</c:v>
                </c:pt>
                <c:pt idx="987">
                  <c:v>0</c:v>
                </c:pt>
                <c:pt idx="988">
                  <c:v>2</c:v>
                </c:pt>
                <c:pt idx="989">
                  <c:v>2</c:v>
                </c:pt>
                <c:pt idx="990">
                  <c:v>1</c:v>
                </c:pt>
                <c:pt idx="991">
                  <c:v>0</c:v>
                </c:pt>
                <c:pt idx="992">
                  <c:v>0</c:v>
                </c:pt>
                <c:pt idx="993">
                  <c:v>0</c:v>
                </c:pt>
                <c:pt idx="994">
                  <c:v>2</c:v>
                </c:pt>
                <c:pt idx="995">
                  <c:v>1</c:v>
                </c:pt>
                <c:pt idx="996">
                  <c:v>1</c:v>
                </c:pt>
                <c:pt idx="997">
                  <c:v>0</c:v>
                </c:pt>
                <c:pt idx="998">
                  <c:v>0</c:v>
                </c:pt>
                <c:pt idx="999">
                  <c:v>2</c:v>
                </c:pt>
                <c:pt idx="1000">
                  <c:v>0</c:v>
                </c:pt>
                <c:pt idx="1001">
                  <c:v>0</c:v>
                </c:pt>
                <c:pt idx="1002">
                  <c:v>0</c:v>
                </c:pt>
                <c:pt idx="1003">
                  <c:v>0</c:v>
                </c:pt>
                <c:pt idx="1004">
                  <c:v>0</c:v>
                </c:pt>
                <c:pt idx="1005">
                  <c:v>6</c:v>
                </c:pt>
                <c:pt idx="1006">
                  <c:v>2</c:v>
                </c:pt>
                <c:pt idx="1007">
                  <c:v>0</c:v>
                </c:pt>
                <c:pt idx="1008">
                  <c:v>2</c:v>
                </c:pt>
                <c:pt idx="1009">
                  <c:v>0</c:v>
                </c:pt>
                <c:pt idx="1010">
                  <c:v>1</c:v>
                </c:pt>
                <c:pt idx="1011">
                  <c:v>1</c:v>
                </c:pt>
                <c:pt idx="1012">
                  <c:v>2</c:v>
                </c:pt>
                <c:pt idx="1013">
                  <c:v>0</c:v>
                </c:pt>
                <c:pt idx="1014">
                  <c:v>0</c:v>
                </c:pt>
                <c:pt idx="1015">
                  <c:v>2</c:v>
                </c:pt>
                <c:pt idx="1016">
                  <c:v>2</c:v>
                </c:pt>
                <c:pt idx="1017">
                  <c:v>3</c:v>
                </c:pt>
                <c:pt idx="1018">
                  <c:v>1</c:v>
                </c:pt>
                <c:pt idx="1019">
                  <c:v>2</c:v>
                </c:pt>
                <c:pt idx="1020">
                  <c:v>1</c:v>
                </c:pt>
                <c:pt idx="1021">
                  <c:v>5</c:v>
                </c:pt>
                <c:pt idx="1022">
                  <c:v>2</c:v>
                </c:pt>
                <c:pt idx="1023">
                  <c:v>2</c:v>
                </c:pt>
                <c:pt idx="1024">
                  <c:v>30</c:v>
                </c:pt>
                <c:pt idx="1025">
                  <c:v>4</c:v>
                </c:pt>
                <c:pt idx="1026">
                  <c:v>1</c:v>
                </c:pt>
                <c:pt idx="1027">
                  <c:v>3</c:v>
                </c:pt>
                <c:pt idx="1028">
                  <c:v>4</c:v>
                </c:pt>
                <c:pt idx="1029">
                  <c:v>3</c:v>
                </c:pt>
                <c:pt idx="1030">
                  <c:v>2</c:v>
                </c:pt>
                <c:pt idx="1031">
                  <c:v>0</c:v>
                </c:pt>
                <c:pt idx="1032">
                  <c:v>3</c:v>
                </c:pt>
                <c:pt idx="1033">
                  <c:v>3</c:v>
                </c:pt>
                <c:pt idx="1034">
                  <c:v>2</c:v>
                </c:pt>
                <c:pt idx="1035">
                  <c:v>3</c:v>
                </c:pt>
                <c:pt idx="1036">
                  <c:v>2</c:v>
                </c:pt>
                <c:pt idx="1037">
                  <c:v>2</c:v>
                </c:pt>
                <c:pt idx="1038">
                  <c:v>2</c:v>
                </c:pt>
                <c:pt idx="1039">
                  <c:v>5</c:v>
                </c:pt>
                <c:pt idx="1040">
                  <c:v>2</c:v>
                </c:pt>
                <c:pt idx="1041">
                  <c:v>2</c:v>
                </c:pt>
                <c:pt idx="1042">
                  <c:v>1</c:v>
                </c:pt>
                <c:pt idx="1043">
                  <c:v>2</c:v>
                </c:pt>
                <c:pt idx="1044">
                  <c:v>0</c:v>
                </c:pt>
                <c:pt idx="1045">
                  <c:v>2</c:v>
                </c:pt>
                <c:pt idx="1046">
                  <c:v>0</c:v>
                </c:pt>
                <c:pt idx="1047">
                  <c:v>2</c:v>
                </c:pt>
                <c:pt idx="1048">
                  <c:v>0</c:v>
                </c:pt>
                <c:pt idx="1049">
                  <c:v>4</c:v>
                </c:pt>
                <c:pt idx="1050">
                  <c:v>2</c:v>
                </c:pt>
                <c:pt idx="1051">
                  <c:v>3</c:v>
                </c:pt>
                <c:pt idx="1052">
                  <c:v>3</c:v>
                </c:pt>
                <c:pt idx="1053">
                  <c:v>2</c:v>
                </c:pt>
                <c:pt idx="1054">
                  <c:v>2</c:v>
                </c:pt>
                <c:pt idx="1055">
                  <c:v>2</c:v>
                </c:pt>
                <c:pt idx="1056">
                  <c:v>2</c:v>
                </c:pt>
                <c:pt idx="1057">
                  <c:v>2</c:v>
                </c:pt>
                <c:pt idx="1058">
                  <c:v>1</c:v>
                </c:pt>
                <c:pt idx="1059">
                  <c:v>2</c:v>
                </c:pt>
                <c:pt idx="1060">
                  <c:v>2</c:v>
                </c:pt>
                <c:pt idx="1061">
                  <c:v>1</c:v>
                </c:pt>
                <c:pt idx="1062">
                  <c:v>4</c:v>
                </c:pt>
                <c:pt idx="1063">
                  <c:v>1</c:v>
                </c:pt>
                <c:pt idx="1064">
                  <c:v>0</c:v>
                </c:pt>
                <c:pt idx="1065">
                  <c:v>2</c:v>
                </c:pt>
                <c:pt idx="1066">
                  <c:v>1</c:v>
                </c:pt>
                <c:pt idx="1067">
                  <c:v>2</c:v>
                </c:pt>
                <c:pt idx="1068">
                  <c:v>0</c:v>
                </c:pt>
                <c:pt idx="1069">
                  <c:v>1</c:v>
                </c:pt>
                <c:pt idx="1070">
                  <c:v>0</c:v>
                </c:pt>
                <c:pt idx="1071">
                  <c:v>2</c:v>
                </c:pt>
                <c:pt idx="1072">
                  <c:v>1</c:v>
                </c:pt>
                <c:pt idx="1073">
                  <c:v>2</c:v>
                </c:pt>
                <c:pt idx="1074">
                  <c:v>2</c:v>
                </c:pt>
                <c:pt idx="1075">
                  <c:v>0</c:v>
                </c:pt>
                <c:pt idx="1076">
                  <c:v>2</c:v>
                </c:pt>
                <c:pt idx="1077">
                  <c:v>1</c:v>
                </c:pt>
                <c:pt idx="1078">
                  <c:v>1</c:v>
                </c:pt>
                <c:pt idx="1079">
                  <c:v>2</c:v>
                </c:pt>
                <c:pt idx="1080">
                  <c:v>2</c:v>
                </c:pt>
                <c:pt idx="1081">
                  <c:v>0</c:v>
                </c:pt>
                <c:pt idx="1082">
                  <c:v>2</c:v>
                </c:pt>
                <c:pt idx="1083">
                  <c:v>0</c:v>
                </c:pt>
                <c:pt idx="1084">
                  <c:v>1</c:v>
                </c:pt>
                <c:pt idx="1085">
                  <c:v>0</c:v>
                </c:pt>
                <c:pt idx="1086">
                  <c:v>1</c:v>
                </c:pt>
                <c:pt idx="1087">
                  <c:v>0</c:v>
                </c:pt>
                <c:pt idx="1088">
                  <c:v>1</c:v>
                </c:pt>
                <c:pt idx="1089">
                  <c:v>1</c:v>
                </c:pt>
                <c:pt idx="1090">
                  <c:v>1</c:v>
                </c:pt>
                <c:pt idx="1091">
                  <c:v>1</c:v>
                </c:pt>
                <c:pt idx="1092">
                  <c:v>0</c:v>
                </c:pt>
                <c:pt idx="1093">
                  <c:v>1</c:v>
                </c:pt>
                <c:pt idx="1094">
                  <c:v>1</c:v>
                </c:pt>
                <c:pt idx="1095">
                  <c:v>1</c:v>
                </c:pt>
                <c:pt idx="1096">
                  <c:v>3</c:v>
                </c:pt>
                <c:pt idx="1097">
                  <c:v>0</c:v>
                </c:pt>
                <c:pt idx="1098">
                  <c:v>2</c:v>
                </c:pt>
                <c:pt idx="1099">
                  <c:v>1</c:v>
                </c:pt>
                <c:pt idx="1100">
                  <c:v>3</c:v>
                </c:pt>
                <c:pt idx="1101">
                  <c:v>1</c:v>
                </c:pt>
                <c:pt idx="1102">
                  <c:v>0</c:v>
                </c:pt>
                <c:pt idx="1103">
                  <c:v>1</c:v>
                </c:pt>
                <c:pt idx="1104">
                  <c:v>1</c:v>
                </c:pt>
                <c:pt idx="1105">
                  <c:v>1</c:v>
                </c:pt>
                <c:pt idx="1106">
                  <c:v>2</c:v>
                </c:pt>
                <c:pt idx="1107">
                  <c:v>1</c:v>
                </c:pt>
                <c:pt idx="1108">
                  <c:v>2</c:v>
                </c:pt>
                <c:pt idx="1109">
                  <c:v>2</c:v>
                </c:pt>
                <c:pt idx="1110">
                  <c:v>2</c:v>
                </c:pt>
                <c:pt idx="1111">
                  <c:v>1</c:v>
                </c:pt>
                <c:pt idx="1112">
                  <c:v>0</c:v>
                </c:pt>
                <c:pt idx="1113">
                  <c:v>1</c:v>
                </c:pt>
                <c:pt idx="1114">
                  <c:v>0</c:v>
                </c:pt>
                <c:pt idx="1115">
                  <c:v>1</c:v>
                </c:pt>
                <c:pt idx="1116">
                  <c:v>1</c:v>
                </c:pt>
                <c:pt idx="1117">
                  <c:v>2</c:v>
                </c:pt>
                <c:pt idx="1118">
                  <c:v>1</c:v>
                </c:pt>
                <c:pt idx="1119">
                  <c:v>1</c:v>
                </c:pt>
                <c:pt idx="1120">
                  <c:v>1</c:v>
                </c:pt>
                <c:pt idx="1121">
                  <c:v>1</c:v>
                </c:pt>
                <c:pt idx="1122">
                  <c:v>1</c:v>
                </c:pt>
                <c:pt idx="1123">
                  <c:v>2</c:v>
                </c:pt>
                <c:pt idx="1124">
                  <c:v>1</c:v>
                </c:pt>
                <c:pt idx="1125">
                  <c:v>1</c:v>
                </c:pt>
                <c:pt idx="1126">
                  <c:v>0</c:v>
                </c:pt>
                <c:pt idx="1127">
                  <c:v>1</c:v>
                </c:pt>
                <c:pt idx="1128">
                  <c:v>1</c:v>
                </c:pt>
                <c:pt idx="1129">
                  <c:v>1</c:v>
                </c:pt>
                <c:pt idx="1130">
                  <c:v>3</c:v>
                </c:pt>
                <c:pt idx="1131">
                  <c:v>1</c:v>
                </c:pt>
                <c:pt idx="1132">
                  <c:v>1</c:v>
                </c:pt>
                <c:pt idx="1133">
                  <c:v>2</c:v>
                </c:pt>
                <c:pt idx="1134">
                  <c:v>1</c:v>
                </c:pt>
                <c:pt idx="1135">
                  <c:v>1</c:v>
                </c:pt>
                <c:pt idx="1136">
                  <c:v>0</c:v>
                </c:pt>
                <c:pt idx="1137">
                  <c:v>2</c:v>
                </c:pt>
                <c:pt idx="1138">
                  <c:v>0</c:v>
                </c:pt>
                <c:pt idx="1139">
                  <c:v>1</c:v>
                </c:pt>
                <c:pt idx="1140">
                  <c:v>1</c:v>
                </c:pt>
                <c:pt idx="1141">
                  <c:v>2</c:v>
                </c:pt>
                <c:pt idx="1142">
                  <c:v>1</c:v>
                </c:pt>
                <c:pt idx="1143">
                  <c:v>0</c:v>
                </c:pt>
                <c:pt idx="1144">
                  <c:v>1</c:v>
                </c:pt>
                <c:pt idx="1145">
                  <c:v>1</c:v>
                </c:pt>
                <c:pt idx="1146">
                  <c:v>0</c:v>
                </c:pt>
                <c:pt idx="1147">
                  <c:v>1</c:v>
                </c:pt>
                <c:pt idx="1148">
                  <c:v>1</c:v>
                </c:pt>
                <c:pt idx="1149">
                  <c:v>1</c:v>
                </c:pt>
                <c:pt idx="1150">
                  <c:v>0</c:v>
                </c:pt>
                <c:pt idx="1151">
                  <c:v>2</c:v>
                </c:pt>
                <c:pt idx="1152">
                  <c:v>1</c:v>
                </c:pt>
                <c:pt idx="1153">
                  <c:v>3</c:v>
                </c:pt>
                <c:pt idx="1154">
                  <c:v>2</c:v>
                </c:pt>
                <c:pt idx="1155">
                  <c:v>1</c:v>
                </c:pt>
                <c:pt idx="1156">
                  <c:v>2</c:v>
                </c:pt>
                <c:pt idx="1157">
                  <c:v>3</c:v>
                </c:pt>
                <c:pt idx="1158">
                  <c:v>1</c:v>
                </c:pt>
                <c:pt idx="1159">
                  <c:v>2</c:v>
                </c:pt>
                <c:pt idx="1160">
                  <c:v>1</c:v>
                </c:pt>
                <c:pt idx="1161">
                  <c:v>2</c:v>
                </c:pt>
                <c:pt idx="1162">
                  <c:v>1</c:v>
                </c:pt>
                <c:pt idx="1163">
                  <c:v>2</c:v>
                </c:pt>
                <c:pt idx="1164">
                  <c:v>3</c:v>
                </c:pt>
                <c:pt idx="1165">
                  <c:v>1</c:v>
                </c:pt>
                <c:pt idx="1166">
                  <c:v>2</c:v>
                </c:pt>
                <c:pt idx="1167">
                  <c:v>0</c:v>
                </c:pt>
                <c:pt idx="1168">
                  <c:v>3</c:v>
                </c:pt>
                <c:pt idx="1169">
                  <c:v>1</c:v>
                </c:pt>
                <c:pt idx="1170">
                  <c:v>3</c:v>
                </c:pt>
                <c:pt idx="1171">
                  <c:v>2</c:v>
                </c:pt>
                <c:pt idx="1172">
                  <c:v>2</c:v>
                </c:pt>
                <c:pt idx="1173">
                  <c:v>2</c:v>
                </c:pt>
                <c:pt idx="1174">
                  <c:v>1</c:v>
                </c:pt>
                <c:pt idx="1175">
                  <c:v>2</c:v>
                </c:pt>
                <c:pt idx="1176">
                  <c:v>3</c:v>
                </c:pt>
                <c:pt idx="1177">
                  <c:v>2</c:v>
                </c:pt>
                <c:pt idx="1178">
                  <c:v>2</c:v>
                </c:pt>
                <c:pt idx="1179">
                  <c:v>1</c:v>
                </c:pt>
                <c:pt idx="1180">
                  <c:v>1</c:v>
                </c:pt>
                <c:pt idx="1181">
                  <c:v>2</c:v>
                </c:pt>
                <c:pt idx="1182">
                  <c:v>1</c:v>
                </c:pt>
                <c:pt idx="1183">
                  <c:v>2</c:v>
                </c:pt>
                <c:pt idx="1184">
                  <c:v>0</c:v>
                </c:pt>
                <c:pt idx="1185">
                  <c:v>2</c:v>
                </c:pt>
                <c:pt idx="1186">
                  <c:v>1</c:v>
                </c:pt>
                <c:pt idx="1187">
                  <c:v>3</c:v>
                </c:pt>
                <c:pt idx="1188">
                  <c:v>3</c:v>
                </c:pt>
                <c:pt idx="1189">
                  <c:v>2</c:v>
                </c:pt>
                <c:pt idx="1190">
                  <c:v>3</c:v>
                </c:pt>
                <c:pt idx="1191">
                  <c:v>2</c:v>
                </c:pt>
                <c:pt idx="1192">
                  <c:v>2</c:v>
                </c:pt>
                <c:pt idx="1193">
                  <c:v>2</c:v>
                </c:pt>
                <c:pt idx="1194">
                  <c:v>2</c:v>
                </c:pt>
                <c:pt idx="1195">
                  <c:v>2</c:v>
                </c:pt>
                <c:pt idx="1196">
                  <c:v>1</c:v>
                </c:pt>
                <c:pt idx="1197">
                  <c:v>2</c:v>
                </c:pt>
                <c:pt idx="1198">
                  <c:v>5</c:v>
                </c:pt>
                <c:pt idx="1199">
                  <c:v>3</c:v>
                </c:pt>
                <c:pt idx="1200">
                  <c:v>2</c:v>
                </c:pt>
                <c:pt idx="1201">
                  <c:v>1</c:v>
                </c:pt>
                <c:pt idx="1202">
                  <c:v>2</c:v>
                </c:pt>
                <c:pt idx="1203">
                  <c:v>1</c:v>
                </c:pt>
                <c:pt idx="1204">
                  <c:v>0</c:v>
                </c:pt>
                <c:pt idx="1205">
                  <c:v>2</c:v>
                </c:pt>
                <c:pt idx="1206">
                  <c:v>0</c:v>
                </c:pt>
                <c:pt idx="1207">
                  <c:v>1</c:v>
                </c:pt>
                <c:pt idx="1208">
                  <c:v>0</c:v>
                </c:pt>
                <c:pt idx="1209">
                  <c:v>2</c:v>
                </c:pt>
                <c:pt idx="1210">
                  <c:v>2</c:v>
                </c:pt>
                <c:pt idx="1211">
                  <c:v>0</c:v>
                </c:pt>
                <c:pt idx="1212">
                  <c:v>2</c:v>
                </c:pt>
                <c:pt idx="1213">
                  <c:v>0</c:v>
                </c:pt>
                <c:pt idx="1214">
                  <c:v>2</c:v>
                </c:pt>
                <c:pt idx="1215">
                  <c:v>1</c:v>
                </c:pt>
                <c:pt idx="1216">
                  <c:v>2</c:v>
                </c:pt>
                <c:pt idx="1217">
                  <c:v>1</c:v>
                </c:pt>
                <c:pt idx="1218">
                  <c:v>0</c:v>
                </c:pt>
                <c:pt idx="1219">
                  <c:v>2</c:v>
                </c:pt>
                <c:pt idx="1220">
                  <c:v>2</c:v>
                </c:pt>
                <c:pt idx="1221">
                  <c:v>4</c:v>
                </c:pt>
                <c:pt idx="1222">
                  <c:v>2</c:v>
                </c:pt>
                <c:pt idx="1223">
                  <c:v>2</c:v>
                </c:pt>
                <c:pt idx="1224">
                  <c:v>2</c:v>
                </c:pt>
                <c:pt idx="1225">
                  <c:v>4</c:v>
                </c:pt>
                <c:pt idx="1226">
                  <c:v>2</c:v>
                </c:pt>
                <c:pt idx="1227">
                  <c:v>3</c:v>
                </c:pt>
                <c:pt idx="1228">
                  <c:v>1</c:v>
                </c:pt>
                <c:pt idx="1229">
                  <c:v>2</c:v>
                </c:pt>
                <c:pt idx="1230">
                  <c:v>2</c:v>
                </c:pt>
                <c:pt idx="1231">
                  <c:v>2</c:v>
                </c:pt>
                <c:pt idx="1232">
                  <c:v>2</c:v>
                </c:pt>
                <c:pt idx="1233">
                  <c:v>1</c:v>
                </c:pt>
                <c:pt idx="1234">
                  <c:v>1</c:v>
                </c:pt>
                <c:pt idx="1235">
                  <c:v>2</c:v>
                </c:pt>
                <c:pt idx="1236">
                  <c:v>2</c:v>
                </c:pt>
                <c:pt idx="1237">
                  <c:v>1</c:v>
                </c:pt>
                <c:pt idx="1238">
                  <c:v>0</c:v>
                </c:pt>
                <c:pt idx="1239">
                  <c:v>1</c:v>
                </c:pt>
                <c:pt idx="1240">
                  <c:v>3</c:v>
                </c:pt>
                <c:pt idx="1241">
                  <c:v>1</c:v>
                </c:pt>
                <c:pt idx="1242">
                  <c:v>3</c:v>
                </c:pt>
                <c:pt idx="1243">
                  <c:v>1</c:v>
                </c:pt>
                <c:pt idx="1244">
                  <c:v>3</c:v>
                </c:pt>
                <c:pt idx="1245">
                  <c:v>2</c:v>
                </c:pt>
                <c:pt idx="1246">
                  <c:v>2</c:v>
                </c:pt>
                <c:pt idx="1247">
                  <c:v>2</c:v>
                </c:pt>
                <c:pt idx="1248">
                  <c:v>0</c:v>
                </c:pt>
                <c:pt idx="1249">
                  <c:v>2</c:v>
                </c:pt>
                <c:pt idx="1250">
                  <c:v>0</c:v>
                </c:pt>
                <c:pt idx="1251">
                  <c:v>3</c:v>
                </c:pt>
                <c:pt idx="1252">
                  <c:v>3</c:v>
                </c:pt>
                <c:pt idx="1253">
                  <c:v>3</c:v>
                </c:pt>
                <c:pt idx="1254">
                  <c:v>2</c:v>
                </c:pt>
                <c:pt idx="1255">
                  <c:v>0</c:v>
                </c:pt>
                <c:pt idx="1256">
                  <c:v>3</c:v>
                </c:pt>
                <c:pt idx="1257">
                  <c:v>1</c:v>
                </c:pt>
                <c:pt idx="1258">
                  <c:v>3</c:v>
                </c:pt>
                <c:pt idx="1259">
                  <c:v>2</c:v>
                </c:pt>
                <c:pt idx="1260">
                  <c:v>2</c:v>
                </c:pt>
                <c:pt idx="1261">
                  <c:v>2</c:v>
                </c:pt>
                <c:pt idx="1262">
                  <c:v>3</c:v>
                </c:pt>
                <c:pt idx="1263">
                  <c:v>3</c:v>
                </c:pt>
                <c:pt idx="1264">
                  <c:v>3</c:v>
                </c:pt>
                <c:pt idx="1265">
                  <c:v>1</c:v>
                </c:pt>
                <c:pt idx="1266">
                  <c:v>4</c:v>
                </c:pt>
                <c:pt idx="1267">
                  <c:v>3</c:v>
                </c:pt>
                <c:pt idx="1268">
                  <c:v>2</c:v>
                </c:pt>
                <c:pt idx="1269">
                  <c:v>3</c:v>
                </c:pt>
                <c:pt idx="1270">
                  <c:v>3</c:v>
                </c:pt>
                <c:pt idx="1271">
                  <c:v>3</c:v>
                </c:pt>
                <c:pt idx="1272">
                  <c:v>1</c:v>
                </c:pt>
                <c:pt idx="1273">
                  <c:v>5</c:v>
                </c:pt>
                <c:pt idx="1274">
                  <c:v>2</c:v>
                </c:pt>
                <c:pt idx="1275">
                  <c:v>3</c:v>
                </c:pt>
                <c:pt idx="1276">
                  <c:v>3</c:v>
                </c:pt>
                <c:pt idx="1277">
                  <c:v>3</c:v>
                </c:pt>
                <c:pt idx="1278">
                  <c:v>5</c:v>
                </c:pt>
                <c:pt idx="1279">
                  <c:v>4</c:v>
                </c:pt>
                <c:pt idx="1280">
                  <c:v>4</c:v>
                </c:pt>
                <c:pt idx="1281">
                  <c:v>3</c:v>
                </c:pt>
                <c:pt idx="1282">
                  <c:v>3</c:v>
                </c:pt>
                <c:pt idx="1283">
                  <c:v>3</c:v>
                </c:pt>
                <c:pt idx="1284">
                  <c:v>5</c:v>
                </c:pt>
                <c:pt idx="1285">
                  <c:v>3</c:v>
                </c:pt>
                <c:pt idx="1286">
                  <c:v>4</c:v>
                </c:pt>
                <c:pt idx="1287">
                  <c:v>3</c:v>
                </c:pt>
                <c:pt idx="1288">
                  <c:v>3</c:v>
                </c:pt>
                <c:pt idx="1289">
                  <c:v>5</c:v>
                </c:pt>
                <c:pt idx="1290">
                  <c:v>4</c:v>
                </c:pt>
                <c:pt idx="1291">
                  <c:v>4</c:v>
                </c:pt>
                <c:pt idx="1292">
                  <c:v>1</c:v>
                </c:pt>
                <c:pt idx="1293">
                  <c:v>3</c:v>
                </c:pt>
                <c:pt idx="1294">
                  <c:v>3</c:v>
                </c:pt>
                <c:pt idx="1295">
                  <c:v>3</c:v>
                </c:pt>
                <c:pt idx="1296">
                  <c:v>4</c:v>
                </c:pt>
                <c:pt idx="1297">
                  <c:v>3</c:v>
                </c:pt>
                <c:pt idx="1298">
                  <c:v>3</c:v>
                </c:pt>
                <c:pt idx="1299">
                  <c:v>1</c:v>
                </c:pt>
                <c:pt idx="1300">
                  <c:v>2</c:v>
                </c:pt>
                <c:pt idx="1301">
                  <c:v>4</c:v>
                </c:pt>
                <c:pt idx="1302">
                  <c:v>2</c:v>
                </c:pt>
                <c:pt idx="1303">
                  <c:v>2</c:v>
                </c:pt>
                <c:pt idx="1304">
                  <c:v>1</c:v>
                </c:pt>
                <c:pt idx="1305">
                  <c:v>1</c:v>
                </c:pt>
                <c:pt idx="1306">
                  <c:v>3</c:v>
                </c:pt>
                <c:pt idx="1307">
                  <c:v>1</c:v>
                </c:pt>
                <c:pt idx="1308">
                  <c:v>3</c:v>
                </c:pt>
                <c:pt idx="1309">
                  <c:v>0</c:v>
                </c:pt>
                <c:pt idx="1310">
                  <c:v>1</c:v>
                </c:pt>
                <c:pt idx="1311">
                  <c:v>0</c:v>
                </c:pt>
                <c:pt idx="1312">
                  <c:v>5</c:v>
                </c:pt>
                <c:pt idx="1313">
                  <c:v>3</c:v>
                </c:pt>
                <c:pt idx="1314">
                  <c:v>1</c:v>
                </c:pt>
                <c:pt idx="1315">
                  <c:v>2</c:v>
                </c:pt>
                <c:pt idx="1316">
                  <c:v>0</c:v>
                </c:pt>
                <c:pt idx="1317">
                  <c:v>2</c:v>
                </c:pt>
                <c:pt idx="1318">
                  <c:v>2</c:v>
                </c:pt>
                <c:pt idx="1319">
                  <c:v>1</c:v>
                </c:pt>
                <c:pt idx="1320">
                  <c:v>2</c:v>
                </c:pt>
                <c:pt idx="1321">
                  <c:v>1</c:v>
                </c:pt>
                <c:pt idx="1322">
                  <c:v>0</c:v>
                </c:pt>
                <c:pt idx="1323">
                  <c:v>2</c:v>
                </c:pt>
                <c:pt idx="1324">
                  <c:v>2</c:v>
                </c:pt>
                <c:pt idx="1325">
                  <c:v>1</c:v>
                </c:pt>
                <c:pt idx="1326">
                  <c:v>0</c:v>
                </c:pt>
                <c:pt idx="1327">
                  <c:v>0</c:v>
                </c:pt>
                <c:pt idx="1328">
                  <c:v>0</c:v>
                </c:pt>
                <c:pt idx="1329">
                  <c:v>0</c:v>
                </c:pt>
                <c:pt idx="1330">
                  <c:v>2</c:v>
                </c:pt>
                <c:pt idx="1331">
                  <c:v>0</c:v>
                </c:pt>
                <c:pt idx="1332">
                  <c:v>0</c:v>
                </c:pt>
                <c:pt idx="1333">
                  <c:v>0</c:v>
                </c:pt>
                <c:pt idx="1334">
                  <c:v>1</c:v>
                </c:pt>
                <c:pt idx="1335">
                  <c:v>3</c:v>
                </c:pt>
                <c:pt idx="1336">
                  <c:v>1</c:v>
                </c:pt>
                <c:pt idx="1337">
                  <c:v>2</c:v>
                </c:pt>
                <c:pt idx="1338">
                  <c:v>0</c:v>
                </c:pt>
                <c:pt idx="1339">
                  <c:v>0</c:v>
                </c:pt>
                <c:pt idx="1340">
                  <c:v>1</c:v>
                </c:pt>
                <c:pt idx="1341">
                  <c:v>1</c:v>
                </c:pt>
                <c:pt idx="1342">
                  <c:v>0</c:v>
                </c:pt>
                <c:pt idx="1343">
                  <c:v>0</c:v>
                </c:pt>
                <c:pt idx="1344">
                  <c:v>0</c:v>
                </c:pt>
                <c:pt idx="1345">
                  <c:v>0</c:v>
                </c:pt>
                <c:pt idx="1346">
                  <c:v>0</c:v>
                </c:pt>
                <c:pt idx="1347">
                  <c:v>0</c:v>
                </c:pt>
                <c:pt idx="1348">
                  <c:v>0</c:v>
                </c:pt>
                <c:pt idx="1349">
                  <c:v>0</c:v>
                </c:pt>
                <c:pt idx="1350">
                  <c:v>1</c:v>
                </c:pt>
                <c:pt idx="1351">
                  <c:v>1</c:v>
                </c:pt>
                <c:pt idx="1352">
                  <c:v>1</c:v>
                </c:pt>
                <c:pt idx="1353">
                  <c:v>1</c:v>
                </c:pt>
                <c:pt idx="1354">
                  <c:v>2</c:v>
                </c:pt>
                <c:pt idx="1355">
                  <c:v>0</c:v>
                </c:pt>
                <c:pt idx="1356">
                  <c:v>1</c:v>
                </c:pt>
                <c:pt idx="1357">
                  <c:v>1</c:v>
                </c:pt>
                <c:pt idx="1358">
                  <c:v>1</c:v>
                </c:pt>
                <c:pt idx="1359">
                  <c:v>1</c:v>
                </c:pt>
                <c:pt idx="1360">
                  <c:v>0</c:v>
                </c:pt>
                <c:pt idx="1361">
                  <c:v>2</c:v>
                </c:pt>
                <c:pt idx="1362">
                  <c:v>2</c:v>
                </c:pt>
                <c:pt idx="1363">
                  <c:v>3</c:v>
                </c:pt>
                <c:pt idx="1364">
                  <c:v>2</c:v>
                </c:pt>
                <c:pt idx="1365">
                  <c:v>3</c:v>
                </c:pt>
                <c:pt idx="1366">
                  <c:v>1</c:v>
                </c:pt>
                <c:pt idx="1367">
                  <c:v>0</c:v>
                </c:pt>
                <c:pt idx="1368">
                  <c:v>2</c:v>
                </c:pt>
                <c:pt idx="1369">
                  <c:v>4</c:v>
                </c:pt>
                <c:pt idx="1370">
                  <c:v>3</c:v>
                </c:pt>
                <c:pt idx="1371">
                  <c:v>2</c:v>
                </c:pt>
                <c:pt idx="1372">
                  <c:v>2</c:v>
                </c:pt>
                <c:pt idx="1373">
                  <c:v>2</c:v>
                </c:pt>
                <c:pt idx="1374">
                  <c:v>2</c:v>
                </c:pt>
                <c:pt idx="1375">
                  <c:v>2</c:v>
                </c:pt>
                <c:pt idx="1376">
                  <c:v>3</c:v>
                </c:pt>
                <c:pt idx="1377">
                  <c:v>1</c:v>
                </c:pt>
                <c:pt idx="1378">
                  <c:v>3</c:v>
                </c:pt>
                <c:pt idx="1379">
                  <c:v>2</c:v>
                </c:pt>
                <c:pt idx="1380">
                  <c:v>2</c:v>
                </c:pt>
                <c:pt idx="1381">
                  <c:v>3</c:v>
                </c:pt>
                <c:pt idx="1382">
                  <c:v>3</c:v>
                </c:pt>
                <c:pt idx="1383">
                  <c:v>2</c:v>
                </c:pt>
                <c:pt idx="1384">
                  <c:v>0</c:v>
                </c:pt>
                <c:pt idx="1385">
                  <c:v>3</c:v>
                </c:pt>
                <c:pt idx="1386">
                  <c:v>1</c:v>
                </c:pt>
                <c:pt idx="1387">
                  <c:v>2</c:v>
                </c:pt>
                <c:pt idx="1388">
                  <c:v>1</c:v>
                </c:pt>
                <c:pt idx="1389">
                  <c:v>1</c:v>
                </c:pt>
                <c:pt idx="1390">
                  <c:v>1</c:v>
                </c:pt>
                <c:pt idx="1391">
                  <c:v>2</c:v>
                </c:pt>
                <c:pt idx="1392">
                  <c:v>3</c:v>
                </c:pt>
                <c:pt idx="1393">
                  <c:v>1</c:v>
                </c:pt>
                <c:pt idx="1394">
                  <c:v>0</c:v>
                </c:pt>
                <c:pt idx="1395">
                  <c:v>1</c:v>
                </c:pt>
                <c:pt idx="1396">
                  <c:v>1</c:v>
                </c:pt>
                <c:pt idx="1397">
                  <c:v>1</c:v>
                </c:pt>
                <c:pt idx="1398">
                  <c:v>1</c:v>
                </c:pt>
                <c:pt idx="1399">
                  <c:v>1</c:v>
                </c:pt>
                <c:pt idx="1400">
                  <c:v>2</c:v>
                </c:pt>
                <c:pt idx="1401">
                  <c:v>0</c:v>
                </c:pt>
                <c:pt idx="1402">
                  <c:v>3</c:v>
                </c:pt>
                <c:pt idx="1403">
                  <c:v>5</c:v>
                </c:pt>
                <c:pt idx="1404">
                  <c:v>1</c:v>
                </c:pt>
                <c:pt idx="1405">
                  <c:v>4</c:v>
                </c:pt>
                <c:pt idx="1406">
                  <c:v>2</c:v>
                </c:pt>
                <c:pt idx="1407">
                  <c:v>3</c:v>
                </c:pt>
                <c:pt idx="1408">
                  <c:v>3</c:v>
                </c:pt>
                <c:pt idx="1409">
                  <c:v>2</c:v>
                </c:pt>
                <c:pt idx="1410">
                  <c:v>2</c:v>
                </c:pt>
                <c:pt idx="1411">
                  <c:v>2</c:v>
                </c:pt>
                <c:pt idx="1412">
                  <c:v>2</c:v>
                </c:pt>
                <c:pt idx="1413">
                  <c:v>3</c:v>
                </c:pt>
                <c:pt idx="1414">
                  <c:v>2</c:v>
                </c:pt>
                <c:pt idx="1415">
                  <c:v>4</c:v>
                </c:pt>
                <c:pt idx="1416">
                  <c:v>2</c:v>
                </c:pt>
                <c:pt idx="1417">
                  <c:v>2</c:v>
                </c:pt>
                <c:pt idx="1418">
                  <c:v>2</c:v>
                </c:pt>
                <c:pt idx="1419">
                  <c:v>2</c:v>
                </c:pt>
                <c:pt idx="1420">
                  <c:v>2</c:v>
                </c:pt>
                <c:pt idx="1421">
                  <c:v>0</c:v>
                </c:pt>
                <c:pt idx="1422">
                  <c:v>2</c:v>
                </c:pt>
                <c:pt idx="1423">
                  <c:v>1</c:v>
                </c:pt>
                <c:pt idx="1424">
                  <c:v>2</c:v>
                </c:pt>
                <c:pt idx="1425">
                  <c:v>2</c:v>
                </c:pt>
                <c:pt idx="1426">
                  <c:v>4</c:v>
                </c:pt>
                <c:pt idx="1427">
                  <c:v>2</c:v>
                </c:pt>
                <c:pt idx="1428">
                  <c:v>0</c:v>
                </c:pt>
                <c:pt idx="1429">
                  <c:v>2</c:v>
                </c:pt>
                <c:pt idx="1430">
                  <c:v>1</c:v>
                </c:pt>
                <c:pt idx="1431">
                  <c:v>2</c:v>
                </c:pt>
                <c:pt idx="1432">
                  <c:v>1</c:v>
                </c:pt>
                <c:pt idx="1433">
                  <c:v>0</c:v>
                </c:pt>
                <c:pt idx="1434">
                  <c:v>2</c:v>
                </c:pt>
                <c:pt idx="1435">
                  <c:v>2</c:v>
                </c:pt>
                <c:pt idx="1436">
                  <c:v>1</c:v>
                </c:pt>
                <c:pt idx="1437">
                  <c:v>1</c:v>
                </c:pt>
                <c:pt idx="1438">
                  <c:v>0</c:v>
                </c:pt>
                <c:pt idx="1439">
                  <c:v>2</c:v>
                </c:pt>
                <c:pt idx="1440">
                  <c:v>1</c:v>
                </c:pt>
                <c:pt idx="1441">
                  <c:v>1</c:v>
                </c:pt>
                <c:pt idx="1442">
                  <c:v>2</c:v>
                </c:pt>
                <c:pt idx="1443">
                  <c:v>1</c:v>
                </c:pt>
                <c:pt idx="1444">
                  <c:v>1</c:v>
                </c:pt>
                <c:pt idx="1445">
                  <c:v>1</c:v>
                </c:pt>
                <c:pt idx="1446">
                  <c:v>2</c:v>
                </c:pt>
                <c:pt idx="1447">
                  <c:v>1</c:v>
                </c:pt>
                <c:pt idx="1448">
                  <c:v>2</c:v>
                </c:pt>
                <c:pt idx="1449">
                  <c:v>3</c:v>
                </c:pt>
                <c:pt idx="1450">
                  <c:v>0</c:v>
                </c:pt>
                <c:pt idx="1451">
                  <c:v>2</c:v>
                </c:pt>
                <c:pt idx="1452">
                  <c:v>2</c:v>
                </c:pt>
                <c:pt idx="1453">
                  <c:v>3</c:v>
                </c:pt>
                <c:pt idx="1454">
                  <c:v>1</c:v>
                </c:pt>
                <c:pt idx="1455">
                  <c:v>0</c:v>
                </c:pt>
                <c:pt idx="1456">
                  <c:v>2</c:v>
                </c:pt>
                <c:pt idx="1457">
                  <c:v>2</c:v>
                </c:pt>
                <c:pt idx="1458">
                  <c:v>2</c:v>
                </c:pt>
                <c:pt idx="1459">
                  <c:v>3</c:v>
                </c:pt>
                <c:pt idx="1460">
                  <c:v>3</c:v>
                </c:pt>
                <c:pt idx="1461">
                  <c:v>3</c:v>
                </c:pt>
                <c:pt idx="1462">
                  <c:v>3</c:v>
                </c:pt>
                <c:pt idx="1463">
                  <c:v>4</c:v>
                </c:pt>
                <c:pt idx="1464">
                  <c:v>3</c:v>
                </c:pt>
                <c:pt idx="1465">
                  <c:v>2</c:v>
                </c:pt>
                <c:pt idx="1466">
                  <c:v>5</c:v>
                </c:pt>
                <c:pt idx="1467">
                  <c:v>2</c:v>
                </c:pt>
                <c:pt idx="1468">
                  <c:v>4</c:v>
                </c:pt>
                <c:pt idx="1469">
                  <c:v>3</c:v>
                </c:pt>
                <c:pt idx="1470">
                  <c:v>4</c:v>
                </c:pt>
                <c:pt idx="1471">
                  <c:v>2</c:v>
                </c:pt>
                <c:pt idx="1472">
                  <c:v>2</c:v>
                </c:pt>
                <c:pt idx="1473">
                  <c:v>5</c:v>
                </c:pt>
                <c:pt idx="1474">
                  <c:v>2</c:v>
                </c:pt>
                <c:pt idx="1475">
                  <c:v>3</c:v>
                </c:pt>
                <c:pt idx="1476">
                  <c:v>3</c:v>
                </c:pt>
                <c:pt idx="1477">
                  <c:v>4</c:v>
                </c:pt>
                <c:pt idx="1478">
                  <c:v>2</c:v>
                </c:pt>
                <c:pt idx="1479">
                  <c:v>2</c:v>
                </c:pt>
                <c:pt idx="1480">
                  <c:v>3</c:v>
                </c:pt>
                <c:pt idx="1481">
                  <c:v>2</c:v>
                </c:pt>
                <c:pt idx="1482">
                  <c:v>1</c:v>
                </c:pt>
                <c:pt idx="1483">
                  <c:v>6</c:v>
                </c:pt>
                <c:pt idx="1484">
                  <c:v>1</c:v>
                </c:pt>
                <c:pt idx="1485">
                  <c:v>1</c:v>
                </c:pt>
                <c:pt idx="1486">
                  <c:v>2</c:v>
                </c:pt>
                <c:pt idx="1487">
                  <c:v>2</c:v>
                </c:pt>
                <c:pt idx="1488">
                  <c:v>2</c:v>
                </c:pt>
                <c:pt idx="1489">
                  <c:v>0</c:v>
                </c:pt>
                <c:pt idx="1490">
                  <c:v>1</c:v>
                </c:pt>
                <c:pt idx="1491">
                  <c:v>0</c:v>
                </c:pt>
                <c:pt idx="1492">
                  <c:v>2</c:v>
                </c:pt>
                <c:pt idx="1493">
                  <c:v>0</c:v>
                </c:pt>
                <c:pt idx="1494">
                  <c:v>1</c:v>
                </c:pt>
                <c:pt idx="1495">
                  <c:v>1</c:v>
                </c:pt>
                <c:pt idx="1496">
                  <c:v>0</c:v>
                </c:pt>
                <c:pt idx="1497">
                  <c:v>2</c:v>
                </c:pt>
                <c:pt idx="1498">
                  <c:v>0</c:v>
                </c:pt>
                <c:pt idx="1499">
                  <c:v>0</c:v>
                </c:pt>
                <c:pt idx="1500">
                  <c:v>0</c:v>
                </c:pt>
                <c:pt idx="1501">
                  <c:v>0</c:v>
                </c:pt>
                <c:pt idx="1502">
                  <c:v>1</c:v>
                </c:pt>
                <c:pt idx="1503">
                  <c:v>1</c:v>
                </c:pt>
                <c:pt idx="1504">
                  <c:v>1</c:v>
                </c:pt>
                <c:pt idx="1505">
                  <c:v>1</c:v>
                </c:pt>
                <c:pt idx="1506">
                  <c:v>1</c:v>
                </c:pt>
                <c:pt idx="1507">
                  <c:v>2</c:v>
                </c:pt>
                <c:pt idx="1508">
                  <c:v>1</c:v>
                </c:pt>
                <c:pt idx="1509">
                  <c:v>0</c:v>
                </c:pt>
                <c:pt idx="1510">
                  <c:v>1</c:v>
                </c:pt>
                <c:pt idx="1511">
                  <c:v>0</c:v>
                </c:pt>
                <c:pt idx="1512">
                  <c:v>2</c:v>
                </c:pt>
                <c:pt idx="1513">
                  <c:v>1</c:v>
                </c:pt>
                <c:pt idx="1514">
                  <c:v>1</c:v>
                </c:pt>
                <c:pt idx="1515">
                  <c:v>1</c:v>
                </c:pt>
                <c:pt idx="1516">
                  <c:v>0</c:v>
                </c:pt>
                <c:pt idx="1517">
                  <c:v>2</c:v>
                </c:pt>
                <c:pt idx="1518">
                  <c:v>1</c:v>
                </c:pt>
                <c:pt idx="1519">
                  <c:v>1</c:v>
                </c:pt>
                <c:pt idx="1520">
                  <c:v>2</c:v>
                </c:pt>
                <c:pt idx="1521">
                  <c:v>1</c:v>
                </c:pt>
                <c:pt idx="1522">
                  <c:v>1</c:v>
                </c:pt>
                <c:pt idx="1523">
                  <c:v>2</c:v>
                </c:pt>
                <c:pt idx="1524">
                  <c:v>1</c:v>
                </c:pt>
                <c:pt idx="1525">
                  <c:v>2</c:v>
                </c:pt>
                <c:pt idx="1526">
                  <c:v>0</c:v>
                </c:pt>
                <c:pt idx="1527">
                  <c:v>2</c:v>
                </c:pt>
                <c:pt idx="1528">
                  <c:v>1</c:v>
                </c:pt>
                <c:pt idx="1529">
                  <c:v>1</c:v>
                </c:pt>
                <c:pt idx="1530">
                  <c:v>2</c:v>
                </c:pt>
                <c:pt idx="1531">
                  <c:v>1</c:v>
                </c:pt>
                <c:pt idx="1532">
                  <c:v>0</c:v>
                </c:pt>
                <c:pt idx="1533">
                  <c:v>0</c:v>
                </c:pt>
                <c:pt idx="1534">
                  <c:v>3</c:v>
                </c:pt>
                <c:pt idx="1535">
                  <c:v>1</c:v>
                </c:pt>
                <c:pt idx="1536">
                  <c:v>2</c:v>
                </c:pt>
                <c:pt idx="1537">
                  <c:v>2</c:v>
                </c:pt>
                <c:pt idx="1538">
                  <c:v>2</c:v>
                </c:pt>
                <c:pt idx="1539">
                  <c:v>1</c:v>
                </c:pt>
                <c:pt idx="1540">
                  <c:v>3</c:v>
                </c:pt>
                <c:pt idx="1541">
                  <c:v>3</c:v>
                </c:pt>
                <c:pt idx="1542">
                  <c:v>1</c:v>
                </c:pt>
                <c:pt idx="1543">
                  <c:v>1</c:v>
                </c:pt>
                <c:pt idx="1544">
                  <c:v>2</c:v>
                </c:pt>
                <c:pt idx="1545">
                  <c:v>2</c:v>
                </c:pt>
                <c:pt idx="1546">
                  <c:v>2</c:v>
                </c:pt>
                <c:pt idx="1547">
                  <c:v>3</c:v>
                </c:pt>
                <c:pt idx="1548">
                  <c:v>1</c:v>
                </c:pt>
                <c:pt idx="1549">
                  <c:v>3</c:v>
                </c:pt>
                <c:pt idx="1550">
                  <c:v>0</c:v>
                </c:pt>
                <c:pt idx="1551">
                  <c:v>2</c:v>
                </c:pt>
                <c:pt idx="1552">
                  <c:v>3</c:v>
                </c:pt>
                <c:pt idx="1553">
                  <c:v>1</c:v>
                </c:pt>
                <c:pt idx="1554">
                  <c:v>3</c:v>
                </c:pt>
                <c:pt idx="1555">
                  <c:v>0</c:v>
                </c:pt>
                <c:pt idx="1556">
                  <c:v>2</c:v>
                </c:pt>
                <c:pt idx="1557">
                  <c:v>3</c:v>
                </c:pt>
                <c:pt idx="1558">
                  <c:v>2</c:v>
                </c:pt>
                <c:pt idx="1559">
                  <c:v>1</c:v>
                </c:pt>
                <c:pt idx="1560">
                  <c:v>3</c:v>
                </c:pt>
                <c:pt idx="1561">
                  <c:v>1</c:v>
                </c:pt>
                <c:pt idx="1562">
                  <c:v>1</c:v>
                </c:pt>
                <c:pt idx="1563">
                  <c:v>3</c:v>
                </c:pt>
                <c:pt idx="1564">
                  <c:v>1</c:v>
                </c:pt>
                <c:pt idx="1565">
                  <c:v>1</c:v>
                </c:pt>
                <c:pt idx="1566">
                  <c:v>1</c:v>
                </c:pt>
                <c:pt idx="1567">
                  <c:v>0</c:v>
                </c:pt>
                <c:pt idx="1568">
                  <c:v>1</c:v>
                </c:pt>
                <c:pt idx="1569">
                  <c:v>2</c:v>
                </c:pt>
                <c:pt idx="1570">
                  <c:v>1</c:v>
                </c:pt>
                <c:pt idx="1571">
                  <c:v>3</c:v>
                </c:pt>
                <c:pt idx="1572">
                  <c:v>0</c:v>
                </c:pt>
                <c:pt idx="1573">
                  <c:v>1</c:v>
                </c:pt>
                <c:pt idx="1574">
                  <c:v>3</c:v>
                </c:pt>
                <c:pt idx="1575">
                  <c:v>1</c:v>
                </c:pt>
                <c:pt idx="1576">
                  <c:v>1</c:v>
                </c:pt>
                <c:pt idx="1577">
                  <c:v>0</c:v>
                </c:pt>
                <c:pt idx="1578">
                  <c:v>1</c:v>
                </c:pt>
                <c:pt idx="1579">
                  <c:v>1</c:v>
                </c:pt>
                <c:pt idx="1580">
                  <c:v>1</c:v>
                </c:pt>
                <c:pt idx="1581">
                  <c:v>0</c:v>
                </c:pt>
                <c:pt idx="1582">
                  <c:v>1</c:v>
                </c:pt>
                <c:pt idx="1583">
                  <c:v>0</c:v>
                </c:pt>
                <c:pt idx="1584">
                  <c:v>1</c:v>
                </c:pt>
                <c:pt idx="1585">
                  <c:v>1</c:v>
                </c:pt>
                <c:pt idx="1586">
                  <c:v>1</c:v>
                </c:pt>
                <c:pt idx="1587">
                  <c:v>1</c:v>
                </c:pt>
                <c:pt idx="1588">
                  <c:v>1</c:v>
                </c:pt>
                <c:pt idx="1589">
                  <c:v>0</c:v>
                </c:pt>
                <c:pt idx="1590">
                  <c:v>1</c:v>
                </c:pt>
                <c:pt idx="1591">
                  <c:v>2</c:v>
                </c:pt>
                <c:pt idx="1592">
                  <c:v>0</c:v>
                </c:pt>
                <c:pt idx="1593">
                  <c:v>2</c:v>
                </c:pt>
                <c:pt idx="1594">
                  <c:v>0</c:v>
                </c:pt>
                <c:pt idx="1595">
                  <c:v>1</c:v>
                </c:pt>
                <c:pt idx="1596">
                  <c:v>0</c:v>
                </c:pt>
                <c:pt idx="1597">
                  <c:v>2</c:v>
                </c:pt>
                <c:pt idx="1598">
                  <c:v>1</c:v>
                </c:pt>
                <c:pt idx="1599">
                  <c:v>1</c:v>
                </c:pt>
                <c:pt idx="1600">
                  <c:v>1</c:v>
                </c:pt>
                <c:pt idx="1601">
                  <c:v>0</c:v>
                </c:pt>
                <c:pt idx="1602">
                  <c:v>1</c:v>
                </c:pt>
                <c:pt idx="1603">
                  <c:v>0</c:v>
                </c:pt>
                <c:pt idx="1604">
                  <c:v>1</c:v>
                </c:pt>
                <c:pt idx="1605">
                  <c:v>1</c:v>
                </c:pt>
                <c:pt idx="1606">
                  <c:v>0</c:v>
                </c:pt>
                <c:pt idx="1607">
                  <c:v>1</c:v>
                </c:pt>
                <c:pt idx="1608">
                  <c:v>3</c:v>
                </c:pt>
                <c:pt idx="1609">
                  <c:v>2</c:v>
                </c:pt>
                <c:pt idx="1610">
                  <c:v>1</c:v>
                </c:pt>
                <c:pt idx="1611">
                  <c:v>0</c:v>
                </c:pt>
                <c:pt idx="1612">
                  <c:v>0</c:v>
                </c:pt>
                <c:pt idx="1613">
                  <c:v>1</c:v>
                </c:pt>
                <c:pt idx="1614">
                  <c:v>0</c:v>
                </c:pt>
                <c:pt idx="1615">
                  <c:v>1</c:v>
                </c:pt>
                <c:pt idx="1616">
                  <c:v>0</c:v>
                </c:pt>
                <c:pt idx="1617">
                  <c:v>0</c:v>
                </c:pt>
                <c:pt idx="1618">
                  <c:v>0</c:v>
                </c:pt>
                <c:pt idx="1619">
                  <c:v>1</c:v>
                </c:pt>
                <c:pt idx="1620">
                  <c:v>0</c:v>
                </c:pt>
                <c:pt idx="1621">
                  <c:v>0</c:v>
                </c:pt>
                <c:pt idx="1622">
                  <c:v>0</c:v>
                </c:pt>
                <c:pt idx="1623">
                  <c:v>0</c:v>
                </c:pt>
                <c:pt idx="1624">
                  <c:v>2</c:v>
                </c:pt>
                <c:pt idx="1625">
                  <c:v>1</c:v>
                </c:pt>
                <c:pt idx="1626">
                  <c:v>1</c:v>
                </c:pt>
                <c:pt idx="1627">
                  <c:v>2</c:v>
                </c:pt>
                <c:pt idx="1628">
                  <c:v>0</c:v>
                </c:pt>
                <c:pt idx="1629">
                  <c:v>2</c:v>
                </c:pt>
                <c:pt idx="1630">
                  <c:v>1</c:v>
                </c:pt>
                <c:pt idx="1631">
                  <c:v>2</c:v>
                </c:pt>
                <c:pt idx="1632">
                  <c:v>2</c:v>
                </c:pt>
                <c:pt idx="1633">
                  <c:v>1</c:v>
                </c:pt>
                <c:pt idx="1634">
                  <c:v>1</c:v>
                </c:pt>
                <c:pt idx="1635">
                  <c:v>3</c:v>
                </c:pt>
                <c:pt idx="1636">
                  <c:v>1</c:v>
                </c:pt>
                <c:pt idx="1637">
                  <c:v>2</c:v>
                </c:pt>
                <c:pt idx="1638">
                  <c:v>1</c:v>
                </c:pt>
                <c:pt idx="1639">
                  <c:v>1</c:v>
                </c:pt>
                <c:pt idx="1640">
                  <c:v>1</c:v>
                </c:pt>
                <c:pt idx="1641">
                  <c:v>1</c:v>
                </c:pt>
                <c:pt idx="1642">
                  <c:v>2</c:v>
                </c:pt>
                <c:pt idx="1643">
                  <c:v>1</c:v>
                </c:pt>
                <c:pt idx="1644">
                  <c:v>1</c:v>
                </c:pt>
                <c:pt idx="1645">
                  <c:v>0</c:v>
                </c:pt>
                <c:pt idx="1646">
                  <c:v>2</c:v>
                </c:pt>
                <c:pt idx="1647">
                  <c:v>1</c:v>
                </c:pt>
                <c:pt idx="1648">
                  <c:v>1</c:v>
                </c:pt>
                <c:pt idx="1649">
                  <c:v>2</c:v>
                </c:pt>
                <c:pt idx="1650">
                  <c:v>1</c:v>
                </c:pt>
                <c:pt idx="1651">
                  <c:v>1</c:v>
                </c:pt>
                <c:pt idx="1652">
                  <c:v>2</c:v>
                </c:pt>
                <c:pt idx="1653">
                  <c:v>1</c:v>
                </c:pt>
                <c:pt idx="1654">
                  <c:v>1</c:v>
                </c:pt>
                <c:pt idx="1655">
                  <c:v>2</c:v>
                </c:pt>
                <c:pt idx="1656">
                  <c:v>2</c:v>
                </c:pt>
                <c:pt idx="1657">
                  <c:v>3</c:v>
                </c:pt>
                <c:pt idx="1658">
                  <c:v>3</c:v>
                </c:pt>
                <c:pt idx="1659">
                  <c:v>3</c:v>
                </c:pt>
                <c:pt idx="1660">
                  <c:v>3</c:v>
                </c:pt>
                <c:pt idx="1661">
                  <c:v>4</c:v>
                </c:pt>
                <c:pt idx="1662">
                  <c:v>2</c:v>
                </c:pt>
                <c:pt idx="1663">
                  <c:v>5</c:v>
                </c:pt>
                <c:pt idx="1664">
                  <c:v>3</c:v>
                </c:pt>
                <c:pt idx="1665">
                  <c:v>4</c:v>
                </c:pt>
                <c:pt idx="1666">
                  <c:v>6</c:v>
                </c:pt>
                <c:pt idx="1667">
                  <c:v>3</c:v>
                </c:pt>
                <c:pt idx="1668">
                  <c:v>3</c:v>
                </c:pt>
                <c:pt idx="1669">
                  <c:v>4</c:v>
                </c:pt>
                <c:pt idx="1670">
                  <c:v>3</c:v>
                </c:pt>
                <c:pt idx="1671">
                  <c:v>2</c:v>
                </c:pt>
                <c:pt idx="1672">
                  <c:v>2</c:v>
                </c:pt>
                <c:pt idx="1673">
                  <c:v>3</c:v>
                </c:pt>
                <c:pt idx="1674">
                  <c:v>3</c:v>
                </c:pt>
                <c:pt idx="1675">
                  <c:v>2</c:v>
                </c:pt>
                <c:pt idx="1676">
                  <c:v>6</c:v>
                </c:pt>
                <c:pt idx="1677">
                  <c:v>2</c:v>
                </c:pt>
                <c:pt idx="1678">
                  <c:v>1</c:v>
                </c:pt>
                <c:pt idx="1679">
                  <c:v>1</c:v>
                </c:pt>
                <c:pt idx="1680">
                  <c:v>2</c:v>
                </c:pt>
                <c:pt idx="1681">
                  <c:v>2</c:v>
                </c:pt>
                <c:pt idx="1682">
                  <c:v>0</c:v>
                </c:pt>
                <c:pt idx="1683">
                  <c:v>3</c:v>
                </c:pt>
                <c:pt idx="1684">
                  <c:v>1</c:v>
                </c:pt>
                <c:pt idx="1685">
                  <c:v>1</c:v>
                </c:pt>
                <c:pt idx="1686">
                  <c:v>2</c:v>
                </c:pt>
                <c:pt idx="1687">
                  <c:v>1</c:v>
                </c:pt>
                <c:pt idx="1688">
                  <c:v>2</c:v>
                </c:pt>
                <c:pt idx="1689">
                  <c:v>0</c:v>
                </c:pt>
                <c:pt idx="1690">
                  <c:v>2</c:v>
                </c:pt>
                <c:pt idx="1691">
                  <c:v>1</c:v>
                </c:pt>
                <c:pt idx="1692">
                  <c:v>2</c:v>
                </c:pt>
                <c:pt idx="1693">
                  <c:v>1</c:v>
                </c:pt>
                <c:pt idx="1694">
                  <c:v>1</c:v>
                </c:pt>
                <c:pt idx="1695">
                  <c:v>1</c:v>
                </c:pt>
                <c:pt idx="1696">
                  <c:v>0</c:v>
                </c:pt>
                <c:pt idx="1697">
                  <c:v>1</c:v>
                </c:pt>
                <c:pt idx="1698">
                  <c:v>3</c:v>
                </c:pt>
                <c:pt idx="1699">
                  <c:v>3</c:v>
                </c:pt>
                <c:pt idx="1700">
                  <c:v>2</c:v>
                </c:pt>
                <c:pt idx="1701">
                  <c:v>1</c:v>
                </c:pt>
                <c:pt idx="1702">
                  <c:v>1</c:v>
                </c:pt>
                <c:pt idx="1703">
                  <c:v>1</c:v>
                </c:pt>
                <c:pt idx="1704">
                  <c:v>1</c:v>
                </c:pt>
                <c:pt idx="1705">
                  <c:v>2</c:v>
                </c:pt>
                <c:pt idx="1706">
                  <c:v>0</c:v>
                </c:pt>
                <c:pt idx="1707">
                  <c:v>3</c:v>
                </c:pt>
                <c:pt idx="1708">
                  <c:v>0</c:v>
                </c:pt>
                <c:pt idx="1709">
                  <c:v>1</c:v>
                </c:pt>
                <c:pt idx="1710">
                  <c:v>2</c:v>
                </c:pt>
                <c:pt idx="1711">
                  <c:v>0</c:v>
                </c:pt>
                <c:pt idx="1712">
                  <c:v>2</c:v>
                </c:pt>
                <c:pt idx="1713">
                  <c:v>0</c:v>
                </c:pt>
                <c:pt idx="1714">
                  <c:v>1</c:v>
                </c:pt>
                <c:pt idx="1715">
                  <c:v>1</c:v>
                </c:pt>
                <c:pt idx="1716">
                  <c:v>1</c:v>
                </c:pt>
                <c:pt idx="1717">
                  <c:v>1</c:v>
                </c:pt>
                <c:pt idx="1718">
                  <c:v>1</c:v>
                </c:pt>
                <c:pt idx="1719">
                  <c:v>0</c:v>
                </c:pt>
                <c:pt idx="1720">
                  <c:v>1</c:v>
                </c:pt>
                <c:pt idx="1721">
                  <c:v>1</c:v>
                </c:pt>
                <c:pt idx="1722">
                  <c:v>0</c:v>
                </c:pt>
                <c:pt idx="1723">
                  <c:v>0</c:v>
                </c:pt>
                <c:pt idx="1724">
                  <c:v>1</c:v>
                </c:pt>
                <c:pt idx="1725">
                  <c:v>0</c:v>
                </c:pt>
                <c:pt idx="1726">
                  <c:v>0</c:v>
                </c:pt>
                <c:pt idx="1727">
                  <c:v>1</c:v>
                </c:pt>
                <c:pt idx="1728">
                  <c:v>0</c:v>
                </c:pt>
                <c:pt idx="1729">
                  <c:v>2</c:v>
                </c:pt>
                <c:pt idx="1730">
                  <c:v>1</c:v>
                </c:pt>
                <c:pt idx="1731">
                  <c:v>1</c:v>
                </c:pt>
                <c:pt idx="1732">
                  <c:v>1</c:v>
                </c:pt>
                <c:pt idx="1733">
                  <c:v>2</c:v>
                </c:pt>
                <c:pt idx="1734">
                  <c:v>1</c:v>
                </c:pt>
                <c:pt idx="1735">
                  <c:v>1</c:v>
                </c:pt>
                <c:pt idx="1736">
                  <c:v>0</c:v>
                </c:pt>
                <c:pt idx="1737">
                  <c:v>0</c:v>
                </c:pt>
                <c:pt idx="1738">
                  <c:v>1</c:v>
                </c:pt>
                <c:pt idx="1739">
                  <c:v>0</c:v>
                </c:pt>
                <c:pt idx="1740">
                  <c:v>0</c:v>
                </c:pt>
                <c:pt idx="1741">
                  <c:v>1</c:v>
                </c:pt>
                <c:pt idx="1742">
                  <c:v>0</c:v>
                </c:pt>
                <c:pt idx="1743">
                  <c:v>1</c:v>
                </c:pt>
                <c:pt idx="1744">
                  <c:v>2</c:v>
                </c:pt>
                <c:pt idx="1745">
                  <c:v>0</c:v>
                </c:pt>
                <c:pt idx="1746">
                  <c:v>0</c:v>
                </c:pt>
                <c:pt idx="1747">
                  <c:v>1</c:v>
                </c:pt>
                <c:pt idx="1748">
                  <c:v>0</c:v>
                </c:pt>
                <c:pt idx="1749">
                  <c:v>1</c:v>
                </c:pt>
                <c:pt idx="1750">
                  <c:v>0</c:v>
                </c:pt>
                <c:pt idx="1751">
                  <c:v>0</c:v>
                </c:pt>
                <c:pt idx="1752">
                  <c:v>0</c:v>
                </c:pt>
                <c:pt idx="1753">
                  <c:v>2</c:v>
                </c:pt>
                <c:pt idx="1754">
                  <c:v>0</c:v>
                </c:pt>
                <c:pt idx="1755">
                  <c:v>2</c:v>
                </c:pt>
                <c:pt idx="1756">
                  <c:v>3</c:v>
                </c:pt>
                <c:pt idx="1757">
                  <c:v>0</c:v>
                </c:pt>
                <c:pt idx="1758">
                  <c:v>1</c:v>
                </c:pt>
                <c:pt idx="1759">
                  <c:v>0</c:v>
                </c:pt>
                <c:pt idx="1760">
                  <c:v>1</c:v>
                </c:pt>
                <c:pt idx="1761">
                  <c:v>1</c:v>
                </c:pt>
                <c:pt idx="1762">
                  <c:v>1</c:v>
                </c:pt>
                <c:pt idx="1763">
                  <c:v>0</c:v>
                </c:pt>
                <c:pt idx="1764">
                  <c:v>0</c:v>
                </c:pt>
                <c:pt idx="1765">
                  <c:v>1</c:v>
                </c:pt>
                <c:pt idx="1766">
                  <c:v>2</c:v>
                </c:pt>
                <c:pt idx="1767">
                  <c:v>4</c:v>
                </c:pt>
                <c:pt idx="1768">
                  <c:v>2</c:v>
                </c:pt>
                <c:pt idx="1769">
                  <c:v>0</c:v>
                </c:pt>
                <c:pt idx="1770">
                  <c:v>1</c:v>
                </c:pt>
                <c:pt idx="1771">
                  <c:v>1</c:v>
                </c:pt>
                <c:pt idx="1772">
                  <c:v>0</c:v>
                </c:pt>
                <c:pt idx="1773">
                  <c:v>1</c:v>
                </c:pt>
                <c:pt idx="1774">
                  <c:v>0</c:v>
                </c:pt>
                <c:pt idx="1775">
                  <c:v>3</c:v>
                </c:pt>
                <c:pt idx="1776">
                  <c:v>3</c:v>
                </c:pt>
                <c:pt idx="1777">
                  <c:v>2</c:v>
                </c:pt>
                <c:pt idx="1778">
                  <c:v>3</c:v>
                </c:pt>
                <c:pt idx="1779">
                  <c:v>2</c:v>
                </c:pt>
                <c:pt idx="1780">
                  <c:v>3</c:v>
                </c:pt>
                <c:pt idx="1781">
                  <c:v>3</c:v>
                </c:pt>
                <c:pt idx="1782">
                  <c:v>3</c:v>
                </c:pt>
                <c:pt idx="1783">
                  <c:v>3</c:v>
                </c:pt>
                <c:pt idx="1784">
                  <c:v>3</c:v>
                </c:pt>
                <c:pt idx="1785">
                  <c:v>3</c:v>
                </c:pt>
                <c:pt idx="1786">
                  <c:v>2</c:v>
                </c:pt>
                <c:pt idx="1787">
                  <c:v>2</c:v>
                </c:pt>
                <c:pt idx="1788">
                  <c:v>3</c:v>
                </c:pt>
                <c:pt idx="1789">
                  <c:v>3</c:v>
                </c:pt>
                <c:pt idx="1790">
                  <c:v>4</c:v>
                </c:pt>
                <c:pt idx="1791">
                  <c:v>2</c:v>
                </c:pt>
                <c:pt idx="1792">
                  <c:v>5</c:v>
                </c:pt>
                <c:pt idx="1793">
                  <c:v>3</c:v>
                </c:pt>
                <c:pt idx="1794">
                  <c:v>3</c:v>
                </c:pt>
                <c:pt idx="1795">
                  <c:v>5</c:v>
                </c:pt>
                <c:pt idx="1796">
                  <c:v>2</c:v>
                </c:pt>
                <c:pt idx="1797">
                  <c:v>3</c:v>
                </c:pt>
                <c:pt idx="1798">
                  <c:v>3</c:v>
                </c:pt>
                <c:pt idx="1799">
                  <c:v>3</c:v>
                </c:pt>
                <c:pt idx="1800">
                  <c:v>2</c:v>
                </c:pt>
                <c:pt idx="1801">
                  <c:v>3</c:v>
                </c:pt>
                <c:pt idx="1802">
                  <c:v>4</c:v>
                </c:pt>
                <c:pt idx="1803">
                  <c:v>3</c:v>
                </c:pt>
                <c:pt idx="1804">
                  <c:v>1</c:v>
                </c:pt>
                <c:pt idx="1805">
                  <c:v>3</c:v>
                </c:pt>
                <c:pt idx="1806">
                  <c:v>3</c:v>
                </c:pt>
                <c:pt idx="1807">
                  <c:v>3</c:v>
                </c:pt>
                <c:pt idx="1808">
                  <c:v>4</c:v>
                </c:pt>
                <c:pt idx="1809">
                  <c:v>3</c:v>
                </c:pt>
                <c:pt idx="1810">
                  <c:v>4</c:v>
                </c:pt>
                <c:pt idx="1811">
                  <c:v>2</c:v>
                </c:pt>
                <c:pt idx="1812">
                  <c:v>4</c:v>
                </c:pt>
                <c:pt idx="1813">
                  <c:v>5</c:v>
                </c:pt>
                <c:pt idx="1814">
                  <c:v>3</c:v>
                </c:pt>
                <c:pt idx="1815">
                  <c:v>5</c:v>
                </c:pt>
                <c:pt idx="1816">
                  <c:v>3</c:v>
                </c:pt>
                <c:pt idx="1817">
                  <c:v>4</c:v>
                </c:pt>
                <c:pt idx="1818">
                  <c:v>3</c:v>
                </c:pt>
                <c:pt idx="1819">
                  <c:v>5</c:v>
                </c:pt>
                <c:pt idx="1820">
                  <c:v>3</c:v>
                </c:pt>
                <c:pt idx="1821">
                  <c:v>5</c:v>
                </c:pt>
                <c:pt idx="1822">
                  <c:v>4</c:v>
                </c:pt>
                <c:pt idx="1823">
                  <c:v>3</c:v>
                </c:pt>
                <c:pt idx="1824">
                  <c:v>6</c:v>
                </c:pt>
                <c:pt idx="1825">
                  <c:v>3</c:v>
                </c:pt>
                <c:pt idx="1826">
                  <c:v>4</c:v>
                </c:pt>
                <c:pt idx="1827">
                  <c:v>2</c:v>
                </c:pt>
                <c:pt idx="1828">
                  <c:v>3</c:v>
                </c:pt>
                <c:pt idx="1829">
                  <c:v>3</c:v>
                </c:pt>
                <c:pt idx="1830">
                  <c:v>1</c:v>
                </c:pt>
                <c:pt idx="1831">
                  <c:v>3</c:v>
                </c:pt>
                <c:pt idx="1832">
                  <c:v>4</c:v>
                </c:pt>
                <c:pt idx="1833">
                  <c:v>2</c:v>
                </c:pt>
                <c:pt idx="1834">
                  <c:v>3</c:v>
                </c:pt>
                <c:pt idx="1835">
                  <c:v>1</c:v>
                </c:pt>
                <c:pt idx="1836">
                  <c:v>2</c:v>
                </c:pt>
                <c:pt idx="1837">
                  <c:v>3</c:v>
                </c:pt>
                <c:pt idx="1838">
                  <c:v>1</c:v>
                </c:pt>
                <c:pt idx="1839">
                  <c:v>3</c:v>
                </c:pt>
                <c:pt idx="1840">
                  <c:v>2</c:v>
                </c:pt>
                <c:pt idx="1841">
                  <c:v>2</c:v>
                </c:pt>
                <c:pt idx="1842">
                  <c:v>1</c:v>
                </c:pt>
                <c:pt idx="1843">
                  <c:v>2</c:v>
                </c:pt>
                <c:pt idx="1844">
                  <c:v>0</c:v>
                </c:pt>
                <c:pt idx="1845">
                  <c:v>0</c:v>
                </c:pt>
                <c:pt idx="1846">
                  <c:v>1</c:v>
                </c:pt>
                <c:pt idx="1847">
                  <c:v>0</c:v>
                </c:pt>
                <c:pt idx="1848">
                  <c:v>1</c:v>
                </c:pt>
                <c:pt idx="1849">
                  <c:v>0</c:v>
                </c:pt>
                <c:pt idx="1850">
                  <c:v>0</c:v>
                </c:pt>
                <c:pt idx="1851">
                  <c:v>0</c:v>
                </c:pt>
                <c:pt idx="1852">
                  <c:v>0</c:v>
                </c:pt>
                <c:pt idx="1853">
                  <c:v>1</c:v>
                </c:pt>
                <c:pt idx="1854">
                  <c:v>2</c:v>
                </c:pt>
                <c:pt idx="1855">
                  <c:v>1</c:v>
                </c:pt>
                <c:pt idx="1856">
                  <c:v>2</c:v>
                </c:pt>
                <c:pt idx="1857">
                  <c:v>0</c:v>
                </c:pt>
                <c:pt idx="1858">
                  <c:v>4</c:v>
                </c:pt>
                <c:pt idx="1859">
                  <c:v>1</c:v>
                </c:pt>
                <c:pt idx="1860">
                  <c:v>2</c:v>
                </c:pt>
                <c:pt idx="1861">
                  <c:v>1</c:v>
                </c:pt>
                <c:pt idx="1862">
                  <c:v>0</c:v>
                </c:pt>
                <c:pt idx="1863">
                  <c:v>3</c:v>
                </c:pt>
                <c:pt idx="1864">
                  <c:v>0</c:v>
                </c:pt>
                <c:pt idx="1865">
                  <c:v>1</c:v>
                </c:pt>
                <c:pt idx="1866">
                  <c:v>2</c:v>
                </c:pt>
                <c:pt idx="1867">
                  <c:v>2</c:v>
                </c:pt>
                <c:pt idx="1868">
                  <c:v>0</c:v>
                </c:pt>
                <c:pt idx="1869">
                  <c:v>1</c:v>
                </c:pt>
                <c:pt idx="1870">
                  <c:v>3</c:v>
                </c:pt>
                <c:pt idx="1871">
                  <c:v>1</c:v>
                </c:pt>
                <c:pt idx="1872">
                  <c:v>2</c:v>
                </c:pt>
                <c:pt idx="1873">
                  <c:v>1</c:v>
                </c:pt>
                <c:pt idx="1874">
                  <c:v>2</c:v>
                </c:pt>
                <c:pt idx="1875">
                  <c:v>2</c:v>
                </c:pt>
                <c:pt idx="1876">
                  <c:v>2</c:v>
                </c:pt>
                <c:pt idx="1877">
                  <c:v>2</c:v>
                </c:pt>
                <c:pt idx="1878">
                  <c:v>2</c:v>
                </c:pt>
                <c:pt idx="1879">
                  <c:v>0</c:v>
                </c:pt>
                <c:pt idx="1880">
                  <c:v>3</c:v>
                </c:pt>
                <c:pt idx="1881">
                  <c:v>3</c:v>
                </c:pt>
                <c:pt idx="1882">
                  <c:v>0</c:v>
                </c:pt>
                <c:pt idx="1883">
                  <c:v>3</c:v>
                </c:pt>
                <c:pt idx="1884">
                  <c:v>1</c:v>
                </c:pt>
                <c:pt idx="1885">
                  <c:v>2</c:v>
                </c:pt>
                <c:pt idx="1886">
                  <c:v>2</c:v>
                </c:pt>
                <c:pt idx="1887">
                  <c:v>2</c:v>
                </c:pt>
                <c:pt idx="1888">
                  <c:v>1</c:v>
                </c:pt>
                <c:pt idx="1889">
                  <c:v>3</c:v>
                </c:pt>
                <c:pt idx="1890">
                  <c:v>2</c:v>
                </c:pt>
                <c:pt idx="1891">
                  <c:v>0</c:v>
                </c:pt>
                <c:pt idx="1892">
                  <c:v>5</c:v>
                </c:pt>
                <c:pt idx="1893">
                  <c:v>2</c:v>
                </c:pt>
                <c:pt idx="1894">
                  <c:v>2</c:v>
                </c:pt>
                <c:pt idx="1895">
                  <c:v>1</c:v>
                </c:pt>
                <c:pt idx="1896">
                  <c:v>0</c:v>
                </c:pt>
                <c:pt idx="1897">
                  <c:v>1</c:v>
                </c:pt>
                <c:pt idx="1898">
                  <c:v>3</c:v>
                </c:pt>
                <c:pt idx="1899">
                  <c:v>1</c:v>
                </c:pt>
                <c:pt idx="1900">
                  <c:v>2</c:v>
                </c:pt>
                <c:pt idx="1901">
                  <c:v>2</c:v>
                </c:pt>
                <c:pt idx="1902">
                  <c:v>1</c:v>
                </c:pt>
                <c:pt idx="1903">
                  <c:v>0</c:v>
                </c:pt>
                <c:pt idx="1904">
                  <c:v>3</c:v>
                </c:pt>
                <c:pt idx="1905">
                  <c:v>1</c:v>
                </c:pt>
                <c:pt idx="1906">
                  <c:v>1</c:v>
                </c:pt>
                <c:pt idx="1907">
                  <c:v>2</c:v>
                </c:pt>
                <c:pt idx="1908">
                  <c:v>0</c:v>
                </c:pt>
                <c:pt idx="1909">
                  <c:v>0</c:v>
                </c:pt>
                <c:pt idx="1910">
                  <c:v>1</c:v>
                </c:pt>
                <c:pt idx="1911">
                  <c:v>1</c:v>
                </c:pt>
                <c:pt idx="1912">
                  <c:v>0</c:v>
                </c:pt>
                <c:pt idx="1913">
                  <c:v>0</c:v>
                </c:pt>
                <c:pt idx="1914">
                  <c:v>1</c:v>
                </c:pt>
                <c:pt idx="1915">
                  <c:v>2</c:v>
                </c:pt>
                <c:pt idx="1916">
                  <c:v>2</c:v>
                </c:pt>
                <c:pt idx="1917">
                  <c:v>1</c:v>
                </c:pt>
                <c:pt idx="1918">
                  <c:v>1</c:v>
                </c:pt>
                <c:pt idx="1919">
                  <c:v>1</c:v>
                </c:pt>
                <c:pt idx="1920">
                  <c:v>1</c:v>
                </c:pt>
                <c:pt idx="1921">
                  <c:v>1</c:v>
                </c:pt>
                <c:pt idx="1922">
                  <c:v>2</c:v>
                </c:pt>
                <c:pt idx="1923">
                  <c:v>0</c:v>
                </c:pt>
                <c:pt idx="1924">
                  <c:v>2</c:v>
                </c:pt>
                <c:pt idx="1925">
                  <c:v>0</c:v>
                </c:pt>
                <c:pt idx="1926">
                  <c:v>4</c:v>
                </c:pt>
                <c:pt idx="1927">
                  <c:v>1</c:v>
                </c:pt>
                <c:pt idx="1928">
                  <c:v>1</c:v>
                </c:pt>
                <c:pt idx="1929">
                  <c:v>1</c:v>
                </c:pt>
                <c:pt idx="1930">
                  <c:v>0</c:v>
                </c:pt>
                <c:pt idx="1931">
                  <c:v>1</c:v>
                </c:pt>
                <c:pt idx="1932">
                  <c:v>0</c:v>
                </c:pt>
                <c:pt idx="1933">
                  <c:v>0</c:v>
                </c:pt>
                <c:pt idx="1934">
                  <c:v>1</c:v>
                </c:pt>
                <c:pt idx="1935">
                  <c:v>1</c:v>
                </c:pt>
                <c:pt idx="1936">
                  <c:v>0</c:v>
                </c:pt>
                <c:pt idx="1937">
                  <c:v>0</c:v>
                </c:pt>
                <c:pt idx="1938">
                  <c:v>3</c:v>
                </c:pt>
                <c:pt idx="1939">
                  <c:v>0</c:v>
                </c:pt>
                <c:pt idx="1940">
                  <c:v>1</c:v>
                </c:pt>
                <c:pt idx="1941">
                  <c:v>2</c:v>
                </c:pt>
                <c:pt idx="1942">
                  <c:v>0</c:v>
                </c:pt>
                <c:pt idx="1943">
                  <c:v>0</c:v>
                </c:pt>
                <c:pt idx="1944">
                  <c:v>1</c:v>
                </c:pt>
                <c:pt idx="1945">
                  <c:v>2</c:v>
                </c:pt>
                <c:pt idx="1946">
                  <c:v>1</c:v>
                </c:pt>
                <c:pt idx="1947">
                  <c:v>0</c:v>
                </c:pt>
                <c:pt idx="1948">
                  <c:v>2</c:v>
                </c:pt>
                <c:pt idx="1949">
                  <c:v>1</c:v>
                </c:pt>
                <c:pt idx="1950">
                  <c:v>0</c:v>
                </c:pt>
                <c:pt idx="1951">
                  <c:v>2</c:v>
                </c:pt>
                <c:pt idx="1952">
                  <c:v>0</c:v>
                </c:pt>
                <c:pt idx="1953">
                  <c:v>0</c:v>
                </c:pt>
                <c:pt idx="1954">
                  <c:v>0</c:v>
                </c:pt>
                <c:pt idx="1955">
                  <c:v>0</c:v>
                </c:pt>
                <c:pt idx="1956">
                  <c:v>0</c:v>
                </c:pt>
                <c:pt idx="1957">
                  <c:v>0</c:v>
                </c:pt>
                <c:pt idx="1958">
                  <c:v>0</c:v>
                </c:pt>
                <c:pt idx="1959">
                  <c:v>1</c:v>
                </c:pt>
                <c:pt idx="1960">
                  <c:v>3</c:v>
                </c:pt>
                <c:pt idx="1961">
                  <c:v>0</c:v>
                </c:pt>
                <c:pt idx="1962">
                  <c:v>1</c:v>
                </c:pt>
                <c:pt idx="1963">
                  <c:v>2</c:v>
                </c:pt>
                <c:pt idx="1964">
                  <c:v>2</c:v>
                </c:pt>
                <c:pt idx="1965">
                  <c:v>0</c:v>
                </c:pt>
                <c:pt idx="1966">
                  <c:v>1</c:v>
                </c:pt>
                <c:pt idx="1967">
                  <c:v>0</c:v>
                </c:pt>
                <c:pt idx="1968">
                  <c:v>1</c:v>
                </c:pt>
                <c:pt idx="1969">
                  <c:v>1</c:v>
                </c:pt>
                <c:pt idx="1970">
                  <c:v>2</c:v>
                </c:pt>
                <c:pt idx="1971">
                  <c:v>0</c:v>
                </c:pt>
                <c:pt idx="1972">
                  <c:v>2</c:v>
                </c:pt>
                <c:pt idx="1973">
                  <c:v>3</c:v>
                </c:pt>
                <c:pt idx="1974">
                  <c:v>6</c:v>
                </c:pt>
                <c:pt idx="1975">
                  <c:v>10</c:v>
                </c:pt>
                <c:pt idx="1976">
                  <c:v>15</c:v>
                </c:pt>
                <c:pt idx="1977">
                  <c:v>19</c:v>
                </c:pt>
                <c:pt idx="1978">
                  <c:v>20</c:v>
                </c:pt>
                <c:pt idx="1979">
                  <c:v>29</c:v>
                </c:pt>
                <c:pt idx="1980">
                  <c:v>35</c:v>
                </c:pt>
                <c:pt idx="1981">
                  <c:v>41</c:v>
                </c:pt>
                <c:pt idx="1982">
                  <c:v>47</c:v>
                </c:pt>
                <c:pt idx="1983">
                  <c:v>54</c:v>
                </c:pt>
                <c:pt idx="1984">
                  <c:v>56</c:v>
                </c:pt>
                <c:pt idx="1985">
                  <c:v>60</c:v>
                </c:pt>
                <c:pt idx="1986">
                  <c:v>66</c:v>
                </c:pt>
                <c:pt idx="1987">
                  <c:v>62</c:v>
                </c:pt>
                <c:pt idx="1988">
                  <c:v>57</c:v>
                </c:pt>
                <c:pt idx="1989">
                  <c:v>55</c:v>
                </c:pt>
                <c:pt idx="1990">
                  <c:v>52</c:v>
                </c:pt>
                <c:pt idx="1991">
                  <c:v>47</c:v>
                </c:pt>
                <c:pt idx="1992">
                  <c:v>46</c:v>
                </c:pt>
                <c:pt idx="1993">
                  <c:v>39</c:v>
                </c:pt>
                <c:pt idx="1994">
                  <c:v>41</c:v>
                </c:pt>
                <c:pt idx="1995">
                  <c:v>32</c:v>
                </c:pt>
                <c:pt idx="1996">
                  <c:v>32</c:v>
                </c:pt>
                <c:pt idx="1997">
                  <c:v>32</c:v>
                </c:pt>
                <c:pt idx="1998">
                  <c:v>32</c:v>
                </c:pt>
                <c:pt idx="1999">
                  <c:v>36</c:v>
                </c:pt>
                <c:pt idx="2000">
                  <c:v>36</c:v>
                </c:pt>
                <c:pt idx="2001">
                  <c:v>42</c:v>
                </c:pt>
                <c:pt idx="2002">
                  <c:v>46</c:v>
                </c:pt>
                <c:pt idx="2003">
                  <c:v>46</c:v>
                </c:pt>
                <c:pt idx="2004">
                  <c:v>38</c:v>
                </c:pt>
                <c:pt idx="2005">
                  <c:v>37</c:v>
                </c:pt>
                <c:pt idx="2006">
                  <c:v>41</c:v>
                </c:pt>
                <c:pt idx="2007">
                  <c:v>39</c:v>
                </c:pt>
                <c:pt idx="2008">
                  <c:v>42</c:v>
                </c:pt>
                <c:pt idx="2009">
                  <c:v>52</c:v>
                </c:pt>
                <c:pt idx="2010">
                  <c:v>54</c:v>
                </c:pt>
                <c:pt idx="2011">
                  <c:v>58</c:v>
                </c:pt>
                <c:pt idx="2012">
                  <c:v>67</c:v>
                </c:pt>
                <c:pt idx="2013">
                  <c:v>67</c:v>
                </c:pt>
                <c:pt idx="2014">
                  <c:v>73</c:v>
                </c:pt>
                <c:pt idx="2015">
                  <c:v>74</c:v>
                </c:pt>
                <c:pt idx="2016">
                  <c:v>87</c:v>
                </c:pt>
                <c:pt idx="2017">
                  <c:v>92</c:v>
                </c:pt>
                <c:pt idx="2018">
                  <c:v>97</c:v>
                </c:pt>
                <c:pt idx="2019">
                  <c:v>107</c:v>
                </c:pt>
                <c:pt idx="2020">
                  <c:v>105</c:v>
                </c:pt>
                <c:pt idx="2021">
                  <c:v>109</c:v>
                </c:pt>
                <c:pt idx="2022">
                  <c:v>105</c:v>
                </c:pt>
                <c:pt idx="2023">
                  <c:v>107</c:v>
                </c:pt>
                <c:pt idx="2024">
                  <c:v>100</c:v>
                </c:pt>
                <c:pt idx="2025">
                  <c:v>98</c:v>
                </c:pt>
                <c:pt idx="2026">
                  <c:v>91</c:v>
                </c:pt>
                <c:pt idx="2027">
                  <c:v>85</c:v>
                </c:pt>
                <c:pt idx="2028">
                  <c:v>86</c:v>
                </c:pt>
                <c:pt idx="2029">
                  <c:v>79</c:v>
                </c:pt>
                <c:pt idx="2030">
                  <c:v>81</c:v>
                </c:pt>
                <c:pt idx="2031">
                  <c:v>79</c:v>
                </c:pt>
                <c:pt idx="2032">
                  <c:v>79</c:v>
                </c:pt>
                <c:pt idx="2033">
                  <c:v>83</c:v>
                </c:pt>
                <c:pt idx="2034">
                  <c:v>89</c:v>
                </c:pt>
                <c:pt idx="2035">
                  <c:v>85</c:v>
                </c:pt>
                <c:pt idx="2036">
                  <c:v>92</c:v>
                </c:pt>
                <c:pt idx="2037">
                  <c:v>89</c:v>
                </c:pt>
                <c:pt idx="2038">
                  <c:v>91</c:v>
                </c:pt>
                <c:pt idx="2039">
                  <c:v>94</c:v>
                </c:pt>
                <c:pt idx="2040">
                  <c:v>100</c:v>
                </c:pt>
                <c:pt idx="2041">
                  <c:v>94</c:v>
                </c:pt>
                <c:pt idx="2042">
                  <c:v>87</c:v>
                </c:pt>
                <c:pt idx="2043">
                  <c:v>87</c:v>
                </c:pt>
                <c:pt idx="2044">
                  <c:v>81</c:v>
                </c:pt>
                <c:pt idx="2045">
                  <c:v>85</c:v>
                </c:pt>
                <c:pt idx="2046">
                  <c:v>83</c:v>
                </c:pt>
                <c:pt idx="2047">
                  <c:v>83</c:v>
                </c:pt>
                <c:pt idx="2048">
                  <c:v>81</c:v>
                </c:pt>
                <c:pt idx="2049">
                  <c:v>79</c:v>
                </c:pt>
                <c:pt idx="2050">
                  <c:v>81</c:v>
                </c:pt>
                <c:pt idx="2051">
                  <c:v>81</c:v>
                </c:pt>
                <c:pt idx="2052">
                  <c:v>79</c:v>
                </c:pt>
                <c:pt idx="2053">
                  <c:v>79</c:v>
                </c:pt>
                <c:pt idx="2054">
                  <c:v>73</c:v>
                </c:pt>
                <c:pt idx="2055">
                  <c:v>76</c:v>
                </c:pt>
                <c:pt idx="2056">
                  <c:v>79</c:v>
                </c:pt>
                <c:pt idx="2057">
                  <c:v>76</c:v>
                </c:pt>
                <c:pt idx="2058">
                  <c:v>76</c:v>
                </c:pt>
                <c:pt idx="2059">
                  <c:v>68</c:v>
                </c:pt>
                <c:pt idx="2060">
                  <c:v>74</c:v>
                </c:pt>
                <c:pt idx="2061">
                  <c:v>71</c:v>
                </c:pt>
                <c:pt idx="2062">
                  <c:v>74</c:v>
                </c:pt>
                <c:pt idx="2063">
                  <c:v>71</c:v>
                </c:pt>
                <c:pt idx="2064">
                  <c:v>63</c:v>
                </c:pt>
                <c:pt idx="2065">
                  <c:v>65</c:v>
                </c:pt>
                <c:pt idx="2066">
                  <c:v>62</c:v>
                </c:pt>
                <c:pt idx="2067">
                  <c:v>60</c:v>
                </c:pt>
                <c:pt idx="2068">
                  <c:v>115</c:v>
                </c:pt>
                <c:pt idx="2069">
                  <c:v>53</c:v>
                </c:pt>
                <c:pt idx="2070">
                  <c:v>53</c:v>
                </c:pt>
                <c:pt idx="2071">
                  <c:v>49</c:v>
                </c:pt>
                <c:pt idx="2072">
                  <c:v>49</c:v>
                </c:pt>
                <c:pt idx="2073">
                  <c:v>52</c:v>
                </c:pt>
                <c:pt idx="2074">
                  <c:v>49</c:v>
                </c:pt>
                <c:pt idx="2075">
                  <c:v>46</c:v>
                </c:pt>
                <c:pt idx="2076">
                  <c:v>45</c:v>
                </c:pt>
                <c:pt idx="2077">
                  <c:v>46</c:v>
                </c:pt>
                <c:pt idx="2078">
                  <c:v>46</c:v>
                </c:pt>
                <c:pt idx="2079">
                  <c:v>41</c:v>
                </c:pt>
                <c:pt idx="2080">
                  <c:v>42</c:v>
                </c:pt>
                <c:pt idx="2081">
                  <c:v>40</c:v>
                </c:pt>
                <c:pt idx="2082">
                  <c:v>40</c:v>
                </c:pt>
                <c:pt idx="2083">
                  <c:v>37</c:v>
                </c:pt>
                <c:pt idx="2084">
                  <c:v>36</c:v>
                </c:pt>
                <c:pt idx="2085">
                  <c:v>32</c:v>
                </c:pt>
                <c:pt idx="2086">
                  <c:v>29</c:v>
                </c:pt>
                <c:pt idx="2087">
                  <c:v>32</c:v>
                </c:pt>
                <c:pt idx="2088">
                  <c:v>29</c:v>
                </c:pt>
                <c:pt idx="2089">
                  <c:v>30</c:v>
                </c:pt>
                <c:pt idx="2090">
                  <c:v>33</c:v>
                </c:pt>
                <c:pt idx="2091">
                  <c:v>32</c:v>
                </c:pt>
                <c:pt idx="2092">
                  <c:v>30</c:v>
                </c:pt>
                <c:pt idx="2093">
                  <c:v>30</c:v>
                </c:pt>
                <c:pt idx="2094">
                  <c:v>30</c:v>
                </c:pt>
                <c:pt idx="2095">
                  <c:v>28</c:v>
                </c:pt>
                <c:pt idx="2096">
                  <c:v>28</c:v>
                </c:pt>
                <c:pt idx="2097">
                  <c:v>29</c:v>
                </c:pt>
                <c:pt idx="2098">
                  <c:v>25</c:v>
                </c:pt>
                <c:pt idx="2099">
                  <c:v>24</c:v>
                </c:pt>
                <c:pt idx="2100">
                  <c:v>25</c:v>
                </c:pt>
                <c:pt idx="2101">
                  <c:v>24</c:v>
                </c:pt>
                <c:pt idx="2102">
                  <c:v>24</c:v>
                </c:pt>
                <c:pt idx="2103">
                  <c:v>23</c:v>
                </c:pt>
                <c:pt idx="2104">
                  <c:v>25</c:v>
                </c:pt>
                <c:pt idx="2105">
                  <c:v>21</c:v>
                </c:pt>
                <c:pt idx="2106">
                  <c:v>24</c:v>
                </c:pt>
                <c:pt idx="2107">
                  <c:v>26</c:v>
                </c:pt>
                <c:pt idx="2108">
                  <c:v>22</c:v>
                </c:pt>
                <c:pt idx="2109">
                  <c:v>25</c:v>
                </c:pt>
                <c:pt idx="2110">
                  <c:v>20</c:v>
                </c:pt>
                <c:pt idx="2111">
                  <c:v>21</c:v>
                </c:pt>
                <c:pt idx="2112">
                  <c:v>21</c:v>
                </c:pt>
                <c:pt idx="2113">
                  <c:v>20</c:v>
                </c:pt>
                <c:pt idx="2114">
                  <c:v>19</c:v>
                </c:pt>
                <c:pt idx="2115">
                  <c:v>20</c:v>
                </c:pt>
                <c:pt idx="2116">
                  <c:v>19</c:v>
                </c:pt>
                <c:pt idx="2117">
                  <c:v>17</c:v>
                </c:pt>
                <c:pt idx="2118">
                  <c:v>22</c:v>
                </c:pt>
                <c:pt idx="2119">
                  <c:v>20</c:v>
                </c:pt>
                <c:pt idx="2120">
                  <c:v>19</c:v>
                </c:pt>
                <c:pt idx="2121">
                  <c:v>19</c:v>
                </c:pt>
                <c:pt idx="2122">
                  <c:v>19</c:v>
                </c:pt>
                <c:pt idx="2123">
                  <c:v>17</c:v>
                </c:pt>
                <c:pt idx="2124">
                  <c:v>19</c:v>
                </c:pt>
                <c:pt idx="2125">
                  <c:v>19</c:v>
                </c:pt>
                <c:pt idx="2126">
                  <c:v>17</c:v>
                </c:pt>
                <c:pt idx="2127">
                  <c:v>16</c:v>
                </c:pt>
                <c:pt idx="2128">
                  <c:v>19</c:v>
                </c:pt>
                <c:pt idx="2129">
                  <c:v>16</c:v>
                </c:pt>
                <c:pt idx="2130">
                  <c:v>17</c:v>
                </c:pt>
                <c:pt idx="2131">
                  <c:v>19</c:v>
                </c:pt>
                <c:pt idx="2132">
                  <c:v>15</c:v>
                </c:pt>
                <c:pt idx="2133">
                  <c:v>17</c:v>
                </c:pt>
                <c:pt idx="2134">
                  <c:v>14</c:v>
                </c:pt>
                <c:pt idx="2135">
                  <c:v>15</c:v>
                </c:pt>
                <c:pt idx="2136">
                  <c:v>14</c:v>
                </c:pt>
                <c:pt idx="2137">
                  <c:v>14</c:v>
                </c:pt>
                <c:pt idx="2138">
                  <c:v>14</c:v>
                </c:pt>
                <c:pt idx="2139">
                  <c:v>12</c:v>
                </c:pt>
                <c:pt idx="2140">
                  <c:v>12</c:v>
                </c:pt>
                <c:pt idx="2141">
                  <c:v>13</c:v>
                </c:pt>
                <c:pt idx="2142">
                  <c:v>12</c:v>
                </c:pt>
                <c:pt idx="2143">
                  <c:v>12</c:v>
                </c:pt>
                <c:pt idx="2144">
                  <c:v>12</c:v>
                </c:pt>
                <c:pt idx="2145">
                  <c:v>14</c:v>
                </c:pt>
                <c:pt idx="2146">
                  <c:v>14</c:v>
                </c:pt>
                <c:pt idx="2147">
                  <c:v>14</c:v>
                </c:pt>
                <c:pt idx="2148">
                  <c:v>19</c:v>
                </c:pt>
                <c:pt idx="2149">
                  <c:v>19</c:v>
                </c:pt>
                <c:pt idx="2150">
                  <c:v>20</c:v>
                </c:pt>
                <c:pt idx="2151">
                  <c:v>20</c:v>
                </c:pt>
                <c:pt idx="2152">
                  <c:v>21</c:v>
                </c:pt>
                <c:pt idx="2153">
                  <c:v>22</c:v>
                </c:pt>
                <c:pt idx="2154">
                  <c:v>20</c:v>
                </c:pt>
                <c:pt idx="2155">
                  <c:v>20</c:v>
                </c:pt>
                <c:pt idx="2156">
                  <c:v>17</c:v>
                </c:pt>
                <c:pt idx="2157">
                  <c:v>20</c:v>
                </c:pt>
                <c:pt idx="2158">
                  <c:v>17</c:v>
                </c:pt>
                <c:pt idx="2159">
                  <c:v>17</c:v>
                </c:pt>
                <c:pt idx="2160">
                  <c:v>17</c:v>
                </c:pt>
                <c:pt idx="2161">
                  <c:v>16</c:v>
                </c:pt>
                <c:pt idx="2162">
                  <c:v>17</c:v>
                </c:pt>
                <c:pt idx="2163">
                  <c:v>16</c:v>
                </c:pt>
                <c:pt idx="2164">
                  <c:v>15</c:v>
                </c:pt>
                <c:pt idx="2165">
                  <c:v>14</c:v>
                </c:pt>
                <c:pt idx="2166">
                  <c:v>15</c:v>
                </c:pt>
                <c:pt idx="2167">
                  <c:v>14</c:v>
                </c:pt>
                <c:pt idx="2168">
                  <c:v>12</c:v>
                </c:pt>
                <c:pt idx="2169">
                  <c:v>14</c:v>
                </c:pt>
                <c:pt idx="2170">
                  <c:v>14</c:v>
                </c:pt>
                <c:pt idx="2171">
                  <c:v>12</c:v>
                </c:pt>
                <c:pt idx="2172">
                  <c:v>13</c:v>
                </c:pt>
                <c:pt idx="2173">
                  <c:v>12</c:v>
                </c:pt>
                <c:pt idx="2174">
                  <c:v>12</c:v>
                </c:pt>
                <c:pt idx="2175">
                  <c:v>10</c:v>
                </c:pt>
                <c:pt idx="2176">
                  <c:v>12</c:v>
                </c:pt>
                <c:pt idx="2177">
                  <c:v>11</c:v>
                </c:pt>
                <c:pt idx="2178">
                  <c:v>9</c:v>
                </c:pt>
                <c:pt idx="2179">
                  <c:v>11</c:v>
                </c:pt>
                <c:pt idx="2180">
                  <c:v>7</c:v>
                </c:pt>
                <c:pt idx="2181">
                  <c:v>9</c:v>
                </c:pt>
                <c:pt idx="2182">
                  <c:v>10</c:v>
                </c:pt>
                <c:pt idx="2183">
                  <c:v>9</c:v>
                </c:pt>
                <c:pt idx="2184">
                  <c:v>8</c:v>
                </c:pt>
                <c:pt idx="2185">
                  <c:v>9</c:v>
                </c:pt>
                <c:pt idx="2186">
                  <c:v>12</c:v>
                </c:pt>
                <c:pt idx="2187">
                  <c:v>9</c:v>
                </c:pt>
                <c:pt idx="2188">
                  <c:v>10</c:v>
                </c:pt>
                <c:pt idx="2189">
                  <c:v>10</c:v>
                </c:pt>
                <c:pt idx="2190">
                  <c:v>9</c:v>
                </c:pt>
                <c:pt idx="2191">
                  <c:v>9</c:v>
                </c:pt>
                <c:pt idx="2192">
                  <c:v>9</c:v>
                </c:pt>
                <c:pt idx="2193">
                  <c:v>9</c:v>
                </c:pt>
                <c:pt idx="2194">
                  <c:v>10</c:v>
                </c:pt>
                <c:pt idx="2195">
                  <c:v>10</c:v>
                </c:pt>
                <c:pt idx="2196">
                  <c:v>11</c:v>
                </c:pt>
                <c:pt idx="2197">
                  <c:v>9</c:v>
                </c:pt>
                <c:pt idx="2198">
                  <c:v>10</c:v>
                </c:pt>
                <c:pt idx="2199">
                  <c:v>10</c:v>
                </c:pt>
                <c:pt idx="2200">
                  <c:v>11</c:v>
                </c:pt>
                <c:pt idx="2201">
                  <c:v>12</c:v>
                </c:pt>
                <c:pt idx="2202">
                  <c:v>9</c:v>
                </c:pt>
                <c:pt idx="2203">
                  <c:v>11</c:v>
                </c:pt>
                <c:pt idx="2204">
                  <c:v>10</c:v>
                </c:pt>
                <c:pt idx="2205">
                  <c:v>10</c:v>
                </c:pt>
                <c:pt idx="2206">
                  <c:v>10</c:v>
                </c:pt>
                <c:pt idx="2207">
                  <c:v>12</c:v>
                </c:pt>
                <c:pt idx="2208">
                  <c:v>9</c:v>
                </c:pt>
                <c:pt idx="2209">
                  <c:v>8</c:v>
                </c:pt>
                <c:pt idx="2210">
                  <c:v>10</c:v>
                </c:pt>
                <c:pt idx="2211">
                  <c:v>9</c:v>
                </c:pt>
                <c:pt idx="2212">
                  <c:v>10</c:v>
                </c:pt>
                <c:pt idx="2213">
                  <c:v>11</c:v>
                </c:pt>
                <c:pt idx="2214">
                  <c:v>10</c:v>
                </c:pt>
                <c:pt idx="2215">
                  <c:v>9</c:v>
                </c:pt>
                <c:pt idx="2216">
                  <c:v>11</c:v>
                </c:pt>
                <c:pt idx="2217">
                  <c:v>11</c:v>
                </c:pt>
                <c:pt idx="2218">
                  <c:v>10</c:v>
                </c:pt>
                <c:pt idx="2219">
                  <c:v>10</c:v>
                </c:pt>
                <c:pt idx="2220">
                  <c:v>14</c:v>
                </c:pt>
                <c:pt idx="2221">
                  <c:v>9</c:v>
                </c:pt>
                <c:pt idx="2222">
                  <c:v>9</c:v>
                </c:pt>
                <c:pt idx="2223">
                  <c:v>10</c:v>
                </c:pt>
                <c:pt idx="2224">
                  <c:v>7</c:v>
                </c:pt>
                <c:pt idx="2225">
                  <c:v>8</c:v>
                </c:pt>
                <c:pt idx="2226">
                  <c:v>6</c:v>
                </c:pt>
                <c:pt idx="2227">
                  <c:v>9</c:v>
                </c:pt>
                <c:pt idx="2228">
                  <c:v>7</c:v>
                </c:pt>
                <c:pt idx="2229">
                  <c:v>8</c:v>
                </c:pt>
                <c:pt idx="2230">
                  <c:v>7</c:v>
                </c:pt>
                <c:pt idx="2231">
                  <c:v>8</c:v>
                </c:pt>
                <c:pt idx="2232">
                  <c:v>7</c:v>
                </c:pt>
                <c:pt idx="2233">
                  <c:v>6</c:v>
                </c:pt>
                <c:pt idx="2234">
                  <c:v>5</c:v>
                </c:pt>
                <c:pt idx="2235">
                  <c:v>5</c:v>
                </c:pt>
                <c:pt idx="2236">
                  <c:v>4</c:v>
                </c:pt>
                <c:pt idx="2237">
                  <c:v>5</c:v>
                </c:pt>
                <c:pt idx="2238">
                  <c:v>6</c:v>
                </c:pt>
                <c:pt idx="2239">
                  <c:v>5</c:v>
                </c:pt>
                <c:pt idx="2240">
                  <c:v>5</c:v>
                </c:pt>
                <c:pt idx="2241">
                  <c:v>4</c:v>
                </c:pt>
                <c:pt idx="2242">
                  <c:v>8</c:v>
                </c:pt>
                <c:pt idx="2243">
                  <c:v>6</c:v>
                </c:pt>
                <c:pt idx="2244">
                  <c:v>5</c:v>
                </c:pt>
                <c:pt idx="2245">
                  <c:v>6</c:v>
                </c:pt>
                <c:pt idx="2246">
                  <c:v>4</c:v>
                </c:pt>
                <c:pt idx="2247">
                  <c:v>5</c:v>
                </c:pt>
                <c:pt idx="2248">
                  <c:v>3</c:v>
                </c:pt>
                <c:pt idx="2249">
                  <c:v>5</c:v>
                </c:pt>
                <c:pt idx="2250">
                  <c:v>4</c:v>
                </c:pt>
                <c:pt idx="2251">
                  <c:v>4</c:v>
                </c:pt>
                <c:pt idx="2252">
                  <c:v>3</c:v>
                </c:pt>
                <c:pt idx="2253">
                  <c:v>3</c:v>
                </c:pt>
                <c:pt idx="2254">
                  <c:v>3</c:v>
                </c:pt>
                <c:pt idx="2255">
                  <c:v>2</c:v>
                </c:pt>
                <c:pt idx="2256">
                  <c:v>2</c:v>
                </c:pt>
                <c:pt idx="2257">
                  <c:v>2</c:v>
                </c:pt>
                <c:pt idx="2258">
                  <c:v>3</c:v>
                </c:pt>
                <c:pt idx="2259">
                  <c:v>29</c:v>
                </c:pt>
                <c:pt idx="2260">
                  <c:v>0</c:v>
                </c:pt>
                <c:pt idx="2261">
                  <c:v>2</c:v>
                </c:pt>
                <c:pt idx="2262">
                  <c:v>2</c:v>
                </c:pt>
                <c:pt idx="2263">
                  <c:v>0</c:v>
                </c:pt>
                <c:pt idx="2264">
                  <c:v>6</c:v>
                </c:pt>
                <c:pt idx="2265">
                  <c:v>3</c:v>
                </c:pt>
                <c:pt idx="2266">
                  <c:v>7</c:v>
                </c:pt>
                <c:pt idx="2267">
                  <c:v>7</c:v>
                </c:pt>
                <c:pt idx="2268">
                  <c:v>12</c:v>
                </c:pt>
                <c:pt idx="2269">
                  <c:v>16</c:v>
                </c:pt>
                <c:pt idx="2270">
                  <c:v>17</c:v>
                </c:pt>
                <c:pt idx="2271">
                  <c:v>21</c:v>
                </c:pt>
                <c:pt idx="2272">
                  <c:v>25</c:v>
                </c:pt>
                <c:pt idx="2273">
                  <c:v>26</c:v>
                </c:pt>
                <c:pt idx="2274">
                  <c:v>26</c:v>
                </c:pt>
                <c:pt idx="2275">
                  <c:v>33</c:v>
                </c:pt>
                <c:pt idx="2276">
                  <c:v>32</c:v>
                </c:pt>
                <c:pt idx="2277">
                  <c:v>29</c:v>
                </c:pt>
                <c:pt idx="2278">
                  <c:v>32</c:v>
                </c:pt>
                <c:pt idx="2279">
                  <c:v>29</c:v>
                </c:pt>
                <c:pt idx="2280">
                  <c:v>33</c:v>
                </c:pt>
                <c:pt idx="2281">
                  <c:v>32</c:v>
                </c:pt>
                <c:pt idx="2282">
                  <c:v>34</c:v>
                </c:pt>
                <c:pt idx="2283">
                  <c:v>32</c:v>
                </c:pt>
                <c:pt idx="2284">
                  <c:v>30</c:v>
                </c:pt>
                <c:pt idx="2285">
                  <c:v>35</c:v>
                </c:pt>
                <c:pt idx="2286">
                  <c:v>34</c:v>
                </c:pt>
                <c:pt idx="2287">
                  <c:v>33</c:v>
                </c:pt>
                <c:pt idx="2288">
                  <c:v>33</c:v>
                </c:pt>
                <c:pt idx="2289">
                  <c:v>35</c:v>
                </c:pt>
                <c:pt idx="2290">
                  <c:v>33</c:v>
                </c:pt>
                <c:pt idx="2291">
                  <c:v>32</c:v>
                </c:pt>
                <c:pt idx="2292">
                  <c:v>34</c:v>
                </c:pt>
                <c:pt idx="2293">
                  <c:v>34</c:v>
                </c:pt>
                <c:pt idx="2294">
                  <c:v>30</c:v>
                </c:pt>
                <c:pt idx="2295">
                  <c:v>35</c:v>
                </c:pt>
                <c:pt idx="2296">
                  <c:v>29</c:v>
                </c:pt>
                <c:pt idx="2297">
                  <c:v>29</c:v>
                </c:pt>
                <c:pt idx="2298">
                  <c:v>30</c:v>
                </c:pt>
                <c:pt idx="2299">
                  <c:v>26</c:v>
                </c:pt>
                <c:pt idx="2300">
                  <c:v>26</c:v>
                </c:pt>
                <c:pt idx="2301">
                  <c:v>25</c:v>
                </c:pt>
                <c:pt idx="2302">
                  <c:v>26</c:v>
                </c:pt>
                <c:pt idx="2303">
                  <c:v>23</c:v>
                </c:pt>
                <c:pt idx="2304">
                  <c:v>24</c:v>
                </c:pt>
                <c:pt idx="2305">
                  <c:v>24</c:v>
                </c:pt>
                <c:pt idx="2306">
                  <c:v>21</c:v>
                </c:pt>
                <c:pt idx="2307">
                  <c:v>22</c:v>
                </c:pt>
                <c:pt idx="2308">
                  <c:v>20</c:v>
                </c:pt>
                <c:pt idx="2309">
                  <c:v>24</c:v>
                </c:pt>
                <c:pt idx="2310">
                  <c:v>22</c:v>
                </c:pt>
                <c:pt idx="2311">
                  <c:v>21</c:v>
                </c:pt>
                <c:pt idx="2312">
                  <c:v>20</c:v>
                </c:pt>
                <c:pt idx="2313">
                  <c:v>19</c:v>
                </c:pt>
                <c:pt idx="2314">
                  <c:v>19</c:v>
                </c:pt>
                <c:pt idx="2315">
                  <c:v>20</c:v>
                </c:pt>
                <c:pt idx="2316">
                  <c:v>19</c:v>
                </c:pt>
                <c:pt idx="2317">
                  <c:v>19</c:v>
                </c:pt>
                <c:pt idx="2318">
                  <c:v>17</c:v>
                </c:pt>
                <c:pt idx="2319">
                  <c:v>20</c:v>
                </c:pt>
                <c:pt idx="2320">
                  <c:v>17</c:v>
                </c:pt>
                <c:pt idx="2321">
                  <c:v>19</c:v>
                </c:pt>
                <c:pt idx="2322">
                  <c:v>19</c:v>
                </c:pt>
                <c:pt idx="2323">
                  <c:v>17</c:v>
                </c:pt>
                <c:pt idx="2324">
                  <c:v>17</c:v>
                </c:pt>
                <c:pt idx="2325">
                  <c:v>14</c:v>
                </c:pt>
                <c:pt idx="2326">
                  <c:v>17</c:v>
                </c:pt>
                <c:pt idx="2327">
                  <c:v>14</c:v>
                </c:pt>
                <c:pt idx="2328">
                  <c:v>16</c:v>
                </c:pt>
                <c:pt idx="2329">
                  <c:v>15</c:v>
                </c:pt>
                <c:pt idx="2330">
                  <c:v>14</c:v>
                </c:pt>
                <c:pt idx="2331">
                  <c:v>16</c:v>
                </c:pt>
                <c:pt idx="2332">
                  <c:v>19</c:v>
                </c:pt>
                <c:pt idx="2333">
                  <c:v>21</c:v>
                </c:pt>
                <c:pt idx="2334">
                  <c:v>22</c:v>
                </c:pt>
                <c:pt idx="2335">
                  <c:v>22</c:v>
                </c:pt>
                <c:pt idx="2336">
                  <c:v>23</c:v>
                </c:pt>
                <c:pt idx="2337">
                  <c:v>24</c:v>
                </c:pt>
                <c:pt idx="2338">
                  <c:v>24</c:v>
                </c:pt>
                <c:pt idx="2339">
                  <c:v>26</c:v>
                </c:pt>
                <c:pt idx="2340">
                  <c:v>67</c:v>
                </c:pt>
                <c:pt idx="2341">
                  <c:v>29</c:v>
                </c:pt>
                <c:pt idx="2342">
                  <c:v>28</c:v>
                </c:pt>
                <c:pt idx="2343">
                  <c:v>34</c:v>
                </c:pt>
                <c:pt idx="2344">
                  <c:v>33</c:v>
                </c:pt>
                <c:pt idx="2345">
                  <c:v>33</c:v>
                </c:pt>
                <c:pt idx="2346">
                  <c:v>37</c:v>
                </c:pt>
                <c:pt idx="2347">
                  <c:v>34</c:v>
                </c:pt>
                <c:pt idx="2348">
                  <c:v>38</c:v>
                </c:pt>
                <c:pt idx="2349">
                  <c:v>37</c:v>
                </c:pt>
                <c:pt idx="2350">
                  <c:v>39</c:v>
                </c:pt>
                <c:pt idx="2351">
                  <c:v>38</c:v>
                </c:pt>
                <c:pt idx="2352">
                  <c:v>37</c:v>
                </c:pt>
                <c:pt idx="2353">
                  <c:v>37</c:v>
                </c:pt>
                <c:pt idx="2354">
                  <c:v>41</c:v>
                </c:pt>
                <c:pt idx="2355">
                  <c:v>37</c:v>
                </c:pt>
                <c:pt idx="2356">
                  <c:v>35</c:v>
                </c:pt>
                <c:pt idx="2357">
                  <c:v>37</c:v>
                </c:pt>
                <c:pt idx="2358">
                  <c:v>35</c:v>
                </c:pt>
                <c:pt idx="2359">
                  <c:v>33</c:v>
                </c:pt>
                <c:pt idx="2360">
                  <c:v>33</c:v>
                </c:pt>
                <c:pt idx="2361">
                  <c:v>32</c:v>
                </c:pt>
                <c:pt idx="2362">
                  <c:v>30</c:v>
                </c:pt>
                <c:pt idx="2363">
                  <c:v>32</c:v>
                </c:pt>
                <c:pt idx="2364">
                  <c:v>28</c:v>
                </c:pt>
                <c:pt idx="2365">
                  <c:v>29</c:v>
                </c:pt>
                <c:pt idx="2366">
                  <c:v>28</c:v>
                </c:pt>
                <c:pt idx="2367">
                  <c:v>25</c:v>
                </c:pt>
                <c:pt idx="2368">
                  <c:v>26</c:v>
                </c:pt>
                <c:pt idx="2369">
                  <c:v>24</c:v>
                </c:pt>
                <c:pt idx="2370">
                  <c:v>24</c:v>
                </c:pt>
                <c:pt idx="2371">
                  <c:v>22</c:v>
                </c:pt>
                <c:pt idx="2372">
                  <c:v>23</c:v>
                </c:pt>
                <c:pt idx="2373">
                  <c:v>23</c:v>
                </c:pt>
                <c:pt idx="2374">
                  <c:v>24</c:v>
                </c:pt>
                <c:pt idx="2375">
                  <c:v>22</c:v>
                </c:pt>
                <c:pt idx="2376">
                  <c:v>21</c:v>
                </c:pt>
                <c:pt idx="2377">
                  <c:v>24</c:v>
                </c:pt>
                <c:pt idx="2378">
                  <c:v>20</c:v>
                </c:pt>
                <c:pt idx="2379">
                  <c:v>23</c:v>
                </c:pt>
                <c:pt idx="2380">
                  <c:v>23</c:v>
                </c:pt>
                <c:pt idx="2381">
                  <c:v>20</c:v>
                </c:pt>
                <c:pt idx="2382">
                  <c:v>22</c:v>
                </c:pt>
                <c:pt idx="2383">
                  <c:v>20</c:v>
                </c:pt>
                <c:pt idx="2384">
                  <c:v>23</c:v>
                </c:pt>
                <c:pt idx="2385">
                  <c:v>23</c:v>
                </c:pt>
                <c:pt idx="2386">
                  <c:v>22</c:v>
                </c:pt>
                <c:pt idx="2387">
                  <c:v>22</c:v>
                </c:pt>
                <c:pt idx="2388">
                  <c:v>23</c:v>
                </c:pt>
                <c:pt idx="2389">
                  <c:v>22</c:v>
                </c:pt>
                <c:pt idx="2390">
                  <c:v>21</c:v>
                </c:pt>
                <c:pt idx="2391">
                  <c:v>23</c:v>
                </c:pt>
                <c:pt idx="2392">
                  <c:v>22</c:v>
                </c:pt>
                <c:pt idx="2393">
                  <c:v>20</c:v>
                </c:pt>
                <c:pt idx="2394">
                  <c:v>23</c:v>
                </c:pt>
                <c:pt idx="2395">
                  <c:v>20</c:v>
                </c:pt>
                <c:pt idx="2396">
                  <c:v>20</c:v>
                </c:pt>
                <c:pt idx="2397">
                  <c:v>23</c:v>
                </c:pt>
                <c:pt idx="2398">
                  <c:v>20</c:v>
                </c:pt>
                <c:pt idx="2399">
                  <c:v>20</c:v>
                </c:pt>
                <c:pt idx="2400">
                  <c:v>19</c:v>
                </c:pt>
                <c:pt idx="2401">
                  <c:v>20</c:v>
                </c:pt>
                <c:pt idx="2402">
                  <c:v>19</c:v>
                </c:pt>
                <c:pt idx="2403">
                  <c:v>19</c:v>
                </c:pt>
                <c:pt idx="2404">
                  <c:v>17</c:v>
                </c:pt>
                <c:pt idx="2405">
                  <c:v>20</c:v>
                </c:pt>
                <c:pt idx="2406">
                  <c:v>20</c:v>
                </c:pt>
                <c:pt idx="2407">
                  <c:v>20</c:v>
                </c:pt>
                <c:pt idx="2408">
                  <c:v>20</c:v>
                </c:pt>
                <c:pt idx="2409">
                  <c:v>20</c:v>
                </c:pt>
                <c:pt idx="2410">
                  <c:v>19</c:v>
                </c:pt>
                <c:pt idx="2411">
                  <c:v>20</c:v>
                </c:pt>
                <c:pt idx="2412">
                  <c:v>17</c:v>
                </c:pt>
                <c:pt idx="2413">
                  <c:v>17</c:v>
                </c:pt>
                <c:pt idx="2414">
                  <c:v>19</c:v>
                </c:pt>
                <c:pt idx="2415">
                  <c:v>17</c:v>
                </c:pt>
                <c:pt idx="2416">
                  <c:v>17</c:v>
                </c:pt>
                <c:pt idx="2417">
                  <c:v>15</c:v>
                </c:pt>
                <c:pt idx="2418">
                  <c:v>17</c:v>
                </c:pt>
                <c:pt idx="2419">
                  <c:v>13</c:v>
                </c:pt>
                <c:pt idx="2420">
                  <c:v>14</c:v>
                </c:pt>
                <c:pt idx="2421">
                  <c:v>14</c:v>
                </c:pt>
                <c:pt idx="2422">
                  <c:v>16</c:v>
                </c:pt>
                <c:pt idx="2423">
                  <c:v>15</c:v>
                </c:pt>
                <c:pt idx="2424">
                  <c:v>10</c:v>
                </c:pt>
                <c:pt idx="2425">
                  <c:v>14</c:v>
                </c:pt>
                <c:pt idx="2426">
                  <c:v>14</c:v>
                </c:pt>
                <c:pt idx="2427">
                  <c:v>14</c:v>
                </c:pt>
                <c:pt idx="2428">
                  <c:v>14</c:v>
                </c:pt>
                <c:pt idx="2429">
                  <c:v>14</c:v>
                </c:pt>
                <c:pt idx="2430">
                  <c:v>12</c:v>
                </c:pt>
                <c:pt idx="2431">
                  <c:v>13</c:v>
                </c:pt>
                <c:pt idx="2432">
                  <c:v>13</c:v>
                </c:pt>
                <c:pt idx="2433">
                  <c:v>17</c:v>
                </c:pt>
                <c:pt idx="2434">
                  <c:v>12</c:v>
                </c:pt>
                <c:pt idx="2435">
                  <c:v>14</c:v>
                </c:pt>
                <c:pt idx="2436">
                  <c:v>12</c:v>
                </c:pt>
                <c:pt idx="2437">
                  <c:v>11</c:v>
                </c:pt>
                <c:pt idx="2438">
                  <c:v>14</c:v>
                </c:pt>
                <c:pt idx="2439">
                  <c:v>12</c:v>
                </c:pt>
                <c:pt idx="2440">
                  <c:v>11</c:v>
                </c:pt>
                <c:pt idx="2441">
                  <c:v>10</c:v>
                </c:pt>
                <c:pt idx="2442">
                  <c:v>11</c:v>
                </c:pt>
                <c:pt idx="2443">
                  <c:v>9</c:v>
                </c:pt>
                <c:pt idx="2444">
                  <c:v>10</c:v>
                </c:pt>
                <c:pt idx="2445">
                  <c:v>12</c:v>
                </c:pt>
                <c:pt idx="2446">
                  <c:v>9</c:v>
                </c:pt>
                <c:pt idx="2447">
                  <c:v>10</c:v>
                </c:pt>
                <c:pt idx="2448">
                  <c:v>10</c:v>
                </c:pt>
                <c:pt idx="2449">
                  <c:v>14</c:v>
                </c:pt>
                <c:pt idx="2450">
                  <c:v>14</c:v>
                </c:pt>
                <c:pt idx="2451">
                  <c:v>16</c:v>
                </c:pt>
                <c:pt idx="2452">
                  <c:v>15</c:v>
                </c:pt>
                <c:pt idx="2453">
                  <c:v>15</c:v>
                </c:pt>
                <c:pt idx="2454">
                  <c:v>17</c:v>
                </c:pt>
                <c:pt idx="2455">
                  <c:v>17</c:v>
                </c:pt>
                <c:pt idx="2456">
                  <c:v>17</c:v>
                </c:pt>
                <c:pt idx="2457">
                  <c:v>17</c:v>
                </c:pt>
                <c:pt idx="2458">
                  <c:v>14</c:v>
                </c:pt>
                <c:pt idx="2459">
                  <c:v>15</c:v>
                </c:pt>
                <c:pt idx="2460">
                  <c:v>17</c:v>
                </c:pt>
                <c:pt idx="2461">
                  <c:v>14</c:v>
                </c:pt>
                <c:pt idx="2462">
                  <c:v>16</c:v>
                </c:pt>
                <c:pt idx="2463">
                  <c:v>15</c:v>
                </c:pt>
                <c:pt idx="2464">
                  <c:v>17</c:v>
                </c:pt>
                <c:pt idx="2465">
                  <c:v>16</c:v>
                </c:pt>
                <c:pt idx="2466">
                  <c:v>16</c:v>
                </c:pt>
                <c:pt idx="2467">
                  <c:v>17</c:v>
                </c:pt>
                <c:pt idx="2468">
                  <c:v>14</c:v>
                </c:pt>
                <c:pt idx="2469">
                  <c:v>16</c:v>
                </c:pt>
                <c:pt idx="2470">
                  <c:v>13</c:v>
                </c:pt>
                <c:pt idx="2471">
                  <c:v>14</c:v>
                </c:pt>
                <c:pt idx="2472">
                  <c:v>14</c:v>
                </c:pt>
                <c:pt idx="2473">
                  <c:v>15</c:v>
                </c:pt>
                <c:pt idx="2474">
                  <c:v>15</c:v>
                </c:pt>
                <c:pt idx="2475">
                  <c:v>12</c:v>
                </c:pt>
                <c:pt idx="2476">
                  <c:v>14</c:v>
                </c:pt>
                <c:pt idx="2477">
                  <c:v>15</c:v>
                </c:pt>
                <c:pt idx="2478">
                  <c:v>13</c:v>
                </c:pt>
                <c:pt idx="2479">
                  <c:v>14</c:v>
                </c:pt>
                <c:pt idx="2480">
                  <c:v>15</c:v>
                </c:pt>
                <c:pt idx="2481">
                  <c:v>13</c:v>
                </c:pt>
                <c:pt idx="2482">
                  <c:v>13</c:v>
                </c:pt>
                <c:pt idx="2483">
                  <c:v>14</c:v>
                </c:pt>
                <c:pt idx="2484">
                  <c:v>12</c:v>
                </c:pt>
                <c:pt idx="2485">
                  <c:v>10</c:v>
                </c:pt>
                <c:pt idx="2486">
                  <c:v>13</c:v>
                </c:pt>
                <c:pt idx="2487">
                  <c:v>9</c:v>
                </c:pt>
                <c:pt idx="2488">
                  <c:v>10</c:v>
                </c:pt>
                <c:pt idx="2489">
                  <c:v>10</c:v>
                </c:pt>
                <c:pt idx="2490">
                  <c:v>9</c:v>
                </c:pt>
                <c:pt idx="2491">
                  <c:v>6</c:v>
                </c:pt>
                <c:pt idx="2492">
                  <c:v>5</c:v>
                </c:pt>
                <c:pt idx="2493">
                  <c:v>6</c:v>
                </c:pt>
                <c:pt idx="2494">
                  <c:v>3</c:v>
                </c:pt>
                <c:pt idx="2495">
                  <c:v>4</c:v>
                </c:pt>
                <c:pt idx="2496">
                  <c:v>4</c:v>
                </c:pt>
                <c:pt idx="2497">
                  <c:v>3</c:v>
                </c:pt>
                <c:pt idx="2498">
                  <c:v>3</c:v>
                </c:pt>
                <c:pt idx="2499">
                  <c:v>4</c:v>
                </c:pt>
                <c:pt idx="2500">
                  <c:v>3</c:v>
                </c:pt>
                <c:pt idx="2501">
                  <c:v>5</c:v>
                </c:pt>
                <c:pt idx="2502">
                  <c:v>5</c:v>
                </c:pt>
                <c:pt idx="2503">
                  <c:v>32</c:v>
                </c:pt>
                <c:pt idx="2504">
                  <c:v>2</c:v>
                </c:pt>
                <c:pt idx="2505">
                  <c:v>3</c:v>
                </c:pt>
                <c:pt idx="2506">
                  <c:v>3</c:v>
                </c:pt>
                <c:pt idx="2507">
                  <c:v>2</c:v>
                </c:pt>
                <c:pt idx="2508">
                  <c:v>3</c:v>
                </c:pt>
                <c:pt idx="2509">
                  <c:v>0</c:v>
                </c:pt>
                <c:pt idx="2510">
                  <c:v>4</c:v>
                </c:pt>
                <c:pt idx="2511">
                  <c:v>2</c:v>
                </c:pt>
                <c:pt idx="2512">
                  <c:v>3</c:v>
                </c:pt>
                <c:pt idx="2513">
                  <c:v>5</c:v>
                </c:pt>
                <c:pt idx="2514">
                  <c:v>3</c:v>
                </c:pt>
                <c:pt idx="2515">
                  <c:v>4</c:v>
                </c:pt>
                <c:pt idx="2516">
                  <c:v>2</c:v>
                </c:pt>
                <c:pt idx="2517">
                  <c:v>5</c:v>
                </c:pt>
                <c:pt idx="2518">
                  <c:v>3</c:v>
                </c:pt>
                <c:pt idx="2519">
                  <c:v>4</c:v>
                </c:pt>
                <c:pt idx="2520">
                  <c:v>3</c:v>
                </c:pt>
                <c:pt idx="2521">
                  <c:v>3</c:v>
                </c:pt>
                <c:pt idx="2522">
                  <c:v>3</c:v>
                </c:pt>
                <c:pt idx="2523">
                  <c:v>5</c:v>
                </c:pt>
                <c:pt idx="2524">
                  <c:v>5</c:v>
                </c:pt>
                <c:pt idx="2525">
                  <c:v>4</c:v>
                </c:pt>
                <c:pt idx="2526">
                  <c:v>2</c:v>
                </c:pt>
                <c:pt idx="2527">
                  <c:v>3</c:v>
                </c:pt>
                <c:pt idx="2528">
                  <c:v>3</c:v>
                </c:pt>
                <c:pt idx="2529">
                  <c:v>2</c:v>
                </c:pt>
                <c:pt idx="2530">
                  <c:v>4</c:v>
                </c:pt>
                <c:pt idx="2531">
                  <c:v>3</c:v>
                </c:pt>
                <c:pt idx="2532">
                  <c:v>2</c:v>
                </c:pt>
                <c:pt idx="2533">
                  <c:v>0</c:v>
                </c:pt>
                <c:pt idx="2534">
                  <c:v>2</c:v>
                </c:pt>
                <c:pt idx="2535">
                  <c:v>2</c:v>
                </c:pt>
                <c:pt idx="2536">
                  <c:v>0</c:v>
                </c:pt>
                <c:pt idx="2537">
                  <c:v>1</c:v>
                </c:pt>
                <c:pt idx="2538">
                  <c:v>0</c:v>
                </c:pt>
                <c:pt idx="2539">
                  <c:v>2</c:v>
                </c:pt>
                <c:pt idx="2540">
                  <c:v>2</c:v>
                </c:pt>
                <c:pt idx="2541">
                  <c:v>0</c:v>
                </c:pt>
                <c:pt idx="2542">
                  <c:v>1</c:v>
                </c:pt>
                <c:pt idx="2543">
                  <c:v>0</c:v>
                </c:pt>
                <c:pt idx="2544">
                  <c:v>0</c:v>
                </c:pt>
                <c:pt idx="2545">
                  <c:v>0</c:v>
                </c:pt>
                <c:pt idx="2546">
                  <c:v>0</c:v>
                </c:pt>
                <c:pt idx="2547">
                  <c:v>1</c:v>
                </c:pt>
                <c:pt idx="2548">
                  <c:v>1</c:v>
                </c:pt>
                <c:pt idx="2549">
                  <c:v>1</c:v>
                </c:pt>
                <c:pt idx="2550">
                  <c:v>0</c:v>
                </c:pt>
                <c:pt idx="2551">
                  <c:v>1</c:v>
                </c:pt>
                <c:pt idx="2552">
                  <c:v>1</c:v>
                </c:pt>
                <c:pt idx="2553">
                  <c:v>0</c:v>
                </c:pt>
                <c:pt idx="2554">
                  <c:v>2</c:v>
                </c:pt>
                <c:pt idx="2555">
                  <c:v>0</c:v>
                </c:pt>
                <c:pt idx="2556">
                  <c:v>1</c:v>
                </c:pt>
                <c:pt idx="2557">
                  <c:v>1</c:v>
                </c:pt>
                <c:pt idx="2558">
                  <c:v>3</c:v>
                </c:pt>
                <c:pt idx="2559">
                  <c:v>0</c:v>
                </c:pt>
                <c:pt idx="2560">
                  <c:v>0</c:v>
                </c:pt>
                <c:pt idx="2561">
                  <c:v>1</c:v>
                </c:pt>
                <c:pt idx="2562">
                  <c:v>1</c:v>
                </c:pt>
                <c:pt idx="2563">
                  <c:v>1</c:v>
                </c:pt>
                <c:pt idx="2564">
                  <c:v>2</c:v>
                </c:pt>
                <c:pt idx="2565">
                  <c:v>0</c:v>
                </c:pt>
                <c:pt idx="2566">
                  <c:v>0</c:v>
                </c:pt>
                <c:pt idx="2567">
                  <c:v>2</c:v>
                </c:pt>
                <c:pt idx="2568">
                  <c:v>1</c:v>
                </c:pt>
                <c:pt idx="2569">
                  <c:v>2</c:v>
                </c:pt>
                <c:pt idx="2570">
                  <c:v>0</c:v>
                </c:pt>
                <c:pt idx="2571">
                  <c:v>1</c:v>
                </c:pt>
                <c:pt idx="2572">
                  <c:v>1</c:v>
                </c:pt>
                <c:pt idx="2573">
                  <c:v>1</c:v>
                </c:pt>
                <c:pt idx="2574">
                  <c:v>1</c:v>
                </c:pt>
                <c:pt idx="2575">
                  <c:v>0</c:v>
                </c:pt>
                <c:pt idx="2576">
                  <c:v>2</c:v>
                </c:pt>
                <c:pt idx="2577">
                  <c:v>2</c:v>
                </c:pt>
                <c:pt idx="2578">
                  <c:v>2</c:v>
                </c:pt>
                <c:pt idx="2579">
                  <c:v>1</c:v>
                </c:pt>
                <c:pt idx="2580">
                  <c:v>1</c:v>
                </c:pt>
                <c:pt idx="2581">
                  <c:v>3</c:v>
                </c:pt>
                <c:pt idx="2582">
                  <c:v>0</c:v>
                </c:pt>
                <c:pt idx="2583">
                  <c:v>1</c:v>
                </c:pt>
                <c:pt idx="2584">
                  <c:v>1</c:v>
                </c:pt>
                <c:pt idx="2585">
                  <c:v>1</c:v>
                </c:pt>
                <c:pt idx="2586">
                  <c:v>0</c:v>
                </c:pt>
                <c:pt idx="2587">
                  <c:v>0</c:v>
                </c:pt>
                <c:pt idx="2588">
                  <c:v>0</c:v>
                </c:pt>
                <c:pt idx="2589">
                  <c:v>0</c:v>
                </c:pt>
                <c:pt idx="2590">
                  <c:v>0</c:v>
                </c:pt>
                <c:pt idx="2591">
                  <c:v>1</c:v>
                </c:pt>
                <c:pt idx="2592">
                  <c:v>0</c:v>
                </c:pt>
                <c:pt idx="2593">
                  <c:v>0</c:v>
                </c:pt>
                <c:pt idx="2594">
                  <c:v>0</c:v>
                </c:pt>
                <c:pt idx="2595">
                  <c:v>0</c:v>
                </c:pt>
                <c:pt idx="2596">
                  <c:v>0</c:v>
                </c:pt>
                <c:pt idx="2597">
                  <c:v>0</c:v>
                </c:pt>
                <c:pt idx="2598">
                  <c:v>2</c:v>
                </c:pt>
                <c:pt idx="2599">
                  <c:v>1</c:v>
                </c:pt>
                <c:pt idx="2600">
                  <c:v>1</c:v>
                </c:pt>
                <c:pt idx="2601">
                  <c:v>1</c:v>
                </c:pt>
                <c:pt idx="2602">
                  <c:v>1</c:v>
                </c:pt>
                <c:pt idx="2603">
                  <c:v>1</c:v>
                </c:pt>
                <c:pt idx="2604">
                  <c:v>0</c:v>
                </c:pt>
                <c:pt idx="2605">
                  <c:v>2</c:v>
                </c:pt>
                <c:pt idx="2606">
                  <c:v>2</c:v>
                </c:pt>
                <c:pt idx="2607">
                  <c:v>2</c:v>
                </c:pt>
                <c:pt idx="2608">
                  <c:v>0</c:v>
                </c:pt>
                <c:pt idx="2609">
                  <c:v>2</c:v>
                </c:pt>
                <c:pt idx="2610">
                  <c:v>0</c:v>
                </c:pt>
                <c:pt idx="2611">
                  <c:v>1</c:v>
                </c:pt>
                <c:pt idx="2612">
                  <c:v>1</c:v>
                </c:pt>
                <c:pt idx="2613">
                  <c:v>0</c:v>
                </c:pt>
                <c:pt idx="2614">
                  <c:v>0</c:v>
                </c:pt>
                <c:pt idx="2615">
                  <c:v>3</c:v>
                </c:pt>
                <c:pt idx="2616">
                  <c:v>0</c:v>
                </c:pt>
                <c:pt idx="2617">
                  <c:v>0</c:v>
                </c:pt>
                <c:pt idx="2618">
                  <c:v>2</c:v>
                </c:pt>
                <c:pt idx="2619">
                  <c:v>0</c:v>
                </c:pt>
                <c:pt idx="2620">
                  <c:v>0</c:v>
                </c:pt>
                <c:pt idx="2621">
                  <c:v>2</c:v>
                </c:pt>
                <c:pt idx="2622">
                  <c:v>2</c:v>
                </c:pt>
                <c:pt idx="2623">
                  <c:v>0</c:v>
                </c:pt>
                <c:pt idx="2624">
                  <c:v>0</c:v>
                </c:pt>
                <c:pt idx="2625">
                  <c:v>0</c:v>
                </c:pt>
                <c:pt idx="2626">
                  <c:v>0</c:v>
                </c:pt>
                <c:pt idx="2627">
                  <c:v>1</c:v>
                </c:pt>
                <c:pt idx="2628">
                  <c:v>1</c:v>
                </c:pt>
                <c:pt idx="2629">
                  <c:v>0</c:v>
                </c:pt>
                <c:pt idx="2630">
                  <c:v>0</c:v>
                </c:pt>
                <c:pt idx="2631">
                  <c:v>0</c:v>
                </c:pt>
                <c:pt idx="2632">
                  <c:v>1</c:v>
                </c:pt>
                <c:pt idx="2633">
                  <c:v>0</c:v>
                </c:pt>
                <c:pt idx="2634">
                  <c:v>0</c:v>
                </c:pt>
                <c:pt idx="2635">
                  <c:v>1</c:v>
                </c:pt>
                <c:pt idx="2636">
                  <c:v>0</c:v>
                </c:pt>
                <c:pt idx="2637">
                  <c:v>3</c:v>
                </c:pt>
                <c:pt idx="2638">
                  <c:v>3</c:v>
                </c:pt>
                <c:pt idx="2639">
                  <c:v>2</c:v>
                </c:pt>
                <c:pt idx="2640">
                  <c:v>2</c:v>
                </c:pt>
                <c:pt idx="2641">
                  <c:v>1</c:v>
                </c:pt>
                <c:pt idx="2642">
                  <c:v>2</c:v>
                </c:pt>
                <c:pt idx="2643">
                  <c:v>0</c:v>
                </c:pt>
                <c:pt idx="2644">
                  <c:v>3</c:v>
                </c:pt>
                <c:pt idx="2645">
                  <c:v>1</c:v>
                </c:pt>
                <c:pt idx="2646">
                  <c:v>2</c:v>
                </c:pt>
                <c:pt idx="2647">
                  <c:v>2</c:v>
                </c:pt>
                <c:pt idx="2648">
                  <c:v>0</c:v>
                </c:pt>
                <c:pt idx="2649">
                  <c:v>3</c:v>
                </c:pt>
                <c:pt idx="2650">
                  <c:v>2</c:v>
                </c:pt>
                <c:pt idx="2651">
                  <c:v>2</c:v>
                </c:pt>
                <c:pt idx="2652">
                  <c:v>1</c:v>
                </c:pt>
                <c:pt idx="2653">
                  <c:v>2</c:v>
                </c:pt>
                <c:pt idx="2654">
                  <c:v>1</c:v>
                </c:pt>
                <c:pt idx="2655">
                  <c:v>0</c:v>
                </c:pt>
                <c:pt idx="2656">
                  <c:v>2</c:v>
                </c:pt>
                <c:pt idx="2657">
                  <c:v>3</c:v>
                </c:pt>
                <c:pt idx="2658">
                  <c:v>0</c:v>
                </c:pt>
                <c:pt idx="2659">
                  <c:v>3</c:v>
                </c:pt>
                <c:pt idx="2660">
                  <c:v>5</c:v>
                </c:pt>
                <c:pt idx="2661">
                  <c:v>1</c:v>
                </c:pt>
                <c:pt idx="2662">
                  <c:v>2</c:v>
                </c:pt>
                <c:pt idx="2663">
                  <c:v>0</c:v>
                </c:pt>
                <c:pt idx="2664">
                  <c:v>1</c:v>
                </c:pt>
                <c:pt idx="2665">
                  <c:v>0</c:v>
                </c:pt>
                <c:pt idx="2666">
                  <c:v>4</c:v>
                </c:pt>
                <c:pt idx="2667">
                  <c:v>3</c:v>
                </c:pt>
                <c:pt idx="2668">
                  <c:v>2</c:v>
                </c:pt>
                <c:pt idx="2669">
                  <c:v>3</c:v>
                </c:pt>
                <c:pt idx="2670">
                  <c:v>3</c:v>
                </c:pt>
                <c:pt idx="2671">
                  <c:v>1</c:v>
                </c:pt>
                <c:pt idx="2672">
                  <c:v>3</c:v>
                </c:pt>
                <c:pt idx="2673">
                  <c:v>4</c:v>
                </c:pt>
                <c:pt idx="2674">
                  <c:v>2</c:v>
                </c:pt>
                <c:pt idx="2675">
                  <c:v>2</c:v>
                </c:pt>
                <c:pt idx="2676">
                  <c:v>3</c:v>
                </c:pt>
                <c:pt idx="2677">
                  <c:v>1</c:v>
                </c:pt>
                <c:pt idx="2678">
                  <c:v>2</c:v>
                </c:pt>
                <c:pt idx="2679">
                  <c:v>5</c:v>
                </c:pt>
                <c:pt idx="2680">
                  <c:v>3</c:v>
                </c:pt>
                <c:pt idx="2681">
                  <c:v>2</c:v>
                </c:pt>
                <c:pt idx="2682">
                  <c:v>1</c:v>
                </c:pt>
                <c:pt idx="2683">
                  <c:v>5</c:v>
                </c:pt>
                <c:pt idx="2684">
                  <c:v>2</c:v>
                </c:pt>
                <c:pt idx="2685">
                  <c:v>2</c:v>
                </c:pt>
                <c:pt idx="2686">
                  <c:v>3</c:v>
                </c:pt>
                <c:pt idx="2687">
                  <c:v>1</c:v>
                </c:pt>
                <c:pt idx="2688">
                  <c:v>3</c:v>
                </c:pt>
                <c:pt idx="2689">
                  <c:v>2</c:v>
                </c:pt>
                <c:pt idx="2690">
                  <c:v>3</c:v>
                </c:pt>
                <c:pt idx="2691">
                  <c:v>3</c:v>
                </c:pt>
                <c:pt idx="2692">
                  <c:v>3</c:v>
                </c:pt>
                <c:pt idx="2693">
                  <c:v>4</c:v>
                </c:pt>
                <c:pt idx="2694">
                  <c:v>7</c:v>
                </c:pt>
                <c:pt idx="2695">
                  <c:v>3</c:v>
                </c:pt>
                <c:pt idx="2696">
                  <c:v>3</c:v>
                </c:pt>
                <c:pt idx="2697">
                  <c:v>4</c:v>
                </c:pt>
                <c:pt idx="2698">
                  <c:v>3</c:v>
                </c:pt>
                <c:pt idx="2699">
                  <c:v>1</c:v>
                </c:pt>
                <c:pt idx="2700">
                  <c:v>4</c:v>
                </c:pt>
                <c:pt idx="2701">
                  <c:v>4</c:v>
                </c:pt>
                <c:pt idx="2702">
                  <c:v>2</c:v>
                </c:pt>
                <c:pt idx="2703">
                  <c:v>3</c:v>
                </c:pt>
                <c:pt idx="2704">
                  <c:v>2</c:v>
                </c:pt>
                <c:pt idx="2705">
                  <c:v>4</c:v>
                </c:pt>
                <c:pt idx="2706">
                  <c:v>3</c:v>
                </c:pt>
                <c:pt idx="2707">
                  <c:v>2</c:v>
                </c:pt>
                <c:pt idx="2708">
                  <c:v>3</c:v>
                </c:pt>
                <c:pt idx="2709">
                  <c:v>2</c:v>
                </c:pt>
                <c:pt idx="2710">
                  <c:v>3</c:v>
                </c:pt>
                <c:pt idx="2711">
                  <c:v>2</c:v>
                </c:pt>
                <c:pt idx="2712">
                  <c:v>3</c:v>
                </c:pt>
                <c:pt idx="2713">
                  <c:v>3</c:v>
                </c:pt>
                <c:pt idx="2714">
                  <c:v>2</c:v>
                </c:pt>
                <c:pt idx="2715">
                  <c:v>2</c:v>
                </c:pt>
                <c:pt idx="2716">
                  <c:v>3</c:v>
                </c:pt>
                <c:pt idx="2717">
                  <c:v>3</c:v>
                </c:pt>
                <c:pt idx="2718">
                  <c:v>2</c:v>
                </c:pt>
                <c:pt idx="2719">
                  <c:v>2</c:v>
                </c:pt>
                <c:pt idx="2720">
                  <c:v>2</c:v>
                </c:pt>
                <c:pt idx="2721">
                  <c:v>2</c:v>
                </c:pt>
                <c:pt idx="2722">
                  <c:v>2</c:v>
                </c:pt>
                <c:pt idx="2723">
                  <c:v>3</c:v>
                </c:pt>
                <c:pt idx="2724">
                  <c:v>2</c:v>
                </c:pt>
                <c:pt idx="2725">
                  <c:v>2</c:v>
                </c:pt>
                <c:pt idx="2726">
                  <c:v>1</c:v>
                </c:pt>
                <c:pt idx="2727">
                  <c:v>2</c:v>
                </c:pt>
                <c:pt idx="2728">
                  <c:v>1</c:v>
                </c:pt>
                <c:pt idx="2729">
                  <c:v>1</c:v>
                </c:pt>
                <c:pt idx="2730">
                  <c:v>3</c:v>
                </c:pt>
                <c:pt idx="2731">
                  <c:v>1</c:v>
                </c:pt>
                <c:pt idx="2732">
                  <c:v>1</c:v>
                </c:pt>
                <c:pt idx="2733">
                  <c:v>0</c:v>
                </c:pt>
                <c:pt idx="2734">
                  <c:v>3</c:v>
                </c:pt>
                <c:pt idx="2735">
                  <c:v>1</c:v>
                </c:pt>
                <c:pt idx="2736">
                  <c:v>1</c:v>
                </c:pt>
                <c:pt idx="2737">
                  <c:v>1</c:v>
                </c:pt>
                <c:pt idx="2738">
                  <c:v>0</c:v>
                </c:pt>
                <c:pt idx="2739">
                  <c:v>1</c:v>
                </c:pt>
                <c:pt idx="2740">
                  <c:v>2</c:v>
                </c:pt>
                <c:pt idx="2741">
                  <c:v>1</c:v>
                </c:pt>
                <c:pt idx="2742">
                  <c:v>1</c:v>
                </c:pt>
                <c:pt idx="2743">
                  <c:v>0</c:v>
                </c:pt>
                <c:pt idx="2744">
                  <c:v>1</c:v>
                </c:pt>
                <c:pt idx="2745">
                  <c:v>0</c:v>
                </c:pt>
                <c:pt idx="2746">
                  <c:v>1</c:v>
                </c:pt>
                <c:pt idx="2747">
                  <c:v>2</c:v>
                </c:pt>
                <c:pt idx="2748">
                  <c:v>0</c:v>
                </c:pt>
                <c:pt idx="2749">
                  <c:v>1</c:v>
                </c:pt>
                <c:pt idx="2750">
                  <c:v>0</c:v>
                </c:pt>
                <c:pt idx="2751">
                  <c:v>6</c:v>
                </c:pt>
                <c:pt idx="2752">
                  <c:v>1</c:v>
                </c:pt>
                <c:pt idx="2753">
                  <c:v>0</c:v>
                </c:pt>
                <c:pt idx="2754">
                  <c:v>2</c:v>
                </c:pt>
                <c:pt idx="2755">
                  <c:v>0</c:v>
                </c:pt>
                <c:pt idx="2756">
                  <c:v>0</c:v>
                </c:pt>
                <c:pt idx="2757">
                  <c:v>0</c:v>
                </c:pt>
                <c:pt idx="2758">
                  <c:v>1</c:v>
                </c:pt>
                <c:pt idx="2759">
                  <c:v>0</c:v>
                </c:pt>
                <c:pt idx="2760">
                  <c:v>0</c:v>
                </c:pt>
                <c:pt idx="2761">
                  <c:v>0</c:v>
                </c:pt>
                <c:pt idx="2762">
                  <c:v>2</c:v>
                </c:pt>
                <c:pt idx="2763">
                  <c:v>2</c:v>
                </c:pt>
                <c:pt idx="2764">
                  <c:v>0</c:v>
                </c:pt>
                <c:pt idx="2765">
                  <c:v>0</c:v>
                </c:pt>
                <c:pt idx="2766">
                  <c:v>0</c:v>
                </c:pt>
                <c:pt idx="2767">
                  <c:v>0</c:v>
                </c:pt>
                <c:pt idx="2768">
                  <c:v>1</c:v>
                </c:pt>
                <c:pt idx="2769">
                  <c:v>0</c:v>
                </c:pt>
                <c:pt idx="2770">
                  <c:v>0</c:v>
                </c:pt>
                <c:pt idx="2771">
                  <c:v>2</c:v>
                </c:pt>
                <c:pt idx="2772">
                  <c:v>0</c:v>
                </c:pt>
                <c:pt idx="2773">
                  <c:v>0</c:v>
                </c:pt>
                <c:pt idx="2774">
                  <c:v>3</c:v>
                </c:pt>
                <c:pt idx="2775">
                  <c:v>2</c:v>
                </c:pt>
                <c:pt idx="2776">
                  <c:v>2</c:v>
                </c:pt>
                <c:pt idx="2777">
                  <c:v>0</c:v>
                </c:pt>
                <c:pt idx="2778">
                  <c:v>1</c:v>
                </c:pt>
                <c:pt idx="2779">
                  <c:v>1</c:v>
                </c:pt>
                <c:pt idx="2780">
                  <c:v>2</c:v>
                </c:pt>
                <c:pt idx="2781">
                  <c:v>2</c:v>
                </c:pt>
                <c:pt idx="2782">
                  <c:v>1</c:v>
                </c:pt>
                <c:pt idx="2783">
                  <c:v>1</c:v>
                </c:pt>
                <c:pt idx="2784">
                  <c:v>1</c:v>
                </c:pt>
                <c:pt idx="2785">
                  <c:v>3</c:v>
                </c:pt>
                <c:pt idx="2786">
                  <c:v>1</c:v>
                </c:pt>
                <c:pt idx="2787">
                  <c:v>3</c:v>
                </c:pt>
                <c:pt idx="2788">
                  <c:v>3</c:v>
                </c:pt>
                <c:pt idx="2789">
                  <c:v>2</c:v>
                </c:pt>
                <c:pt idx="2790">
                  <c:v>30</c:v>
                </c:pt>
                <c:pt idx="2791">
                  <c:v>3</c:v>
                </c:pt>
                <c:pt idx="2792">
                  <c:v>3</c:v>
                </c:pt>
                <c:pt idx="2793">
                  <c:v>3</c:v>
                </c:pt>
                <c:pt idx="2794">
                  <c:v>1</c:v>
                </c:pt>
                <c:pt idx="2795">
                  <c:v>3</c:v>
                </c:pt>
                <c:pt idx="2796">
                  <c:v>5</c:v>
                </c:pt>
                <c:pt idx="2797">
                  <c:v>2</c:v>
                </c:pt>
                <c:pt idx="2798">
                  <c:v>3</c:v>
                </c:pt>
                <c:pt idx="2799">
                  <c:v>2</c:v>
                </c:pt>
                <c:pt idx="2800">
                  <c:v>3</c:v>
                </c:pt>
                <c:pt idx="2801">
                  <c:v>2</c:v>
                </c:pt>
                <c:pt idx="2802">
                  <c:v>3</c:v>
                </c:pt>
                <c:pt idx="2803">
                  <c:v>3</c:v>
                </c:pt>
                <c:pt idx="2804">
                  <c:v>3</c:v>
                </c:pt>
                <c:pt idx="2805">
                  <c:v>2</c:v>
                </c:pt>
                <c:pt idx="2806">
                  <c:v>2</c:v>
                </c:pt>
                <c:pt idx="2807">
                  <c:v>3</c:v>
                </c:pt>
                <c:pt idx="2808">
                  <c:v>5</c:v>
                </c:pt>
                <c:pt idx="2809">
                  <c:v>3</c:v>
                </c:pt>
                <c:pt idx="2810">
                  <c:v>2</c:v>
                </c:pt>
                <c:pt idx="2811">
                  <c:v>2</c:v>
                </c:pt>
                <c:pt idx="2812">
                  <c:v>2</c:v>
                </c:pt>
                <c:pt idx="2813">
                  <c:v>2</c:v>
                </c:pt>
                <c:pt idx="2814">
                  <c:v>2</c:v>
                </c:pt>
                <c:pt idx="2815">
                  <c:v>3</c:v>
                </c:pt>
                <c:pt idx="2816">
                  <c:v>2</c:v>
                </c:pt>
                <c:pt idx="2817">
                  <c:v>3</c:v>
                </c:pt>
                <c:pt idx="2818">
                  <c:v>3</c:v>
                </c:pt>
                <c:pt idx="2819">
                  <c:v>3</c:v>
                </c:pt>
                <c:pt idx="2820">
                  <c:v>3</c:v>
                </c:pt>
                <c:pt idx="2821">
                  <c:v>1</c:v>
                </c:pt>
                <c:pt idx="2822">
                  <c:v>3</c:v>
                </c:pt>
                <c:pt idx="2823">
                  <c:v>2</c:v>
                </c:pt>
                <c:pt idx="2824">
                  <c:v>3</c:v>
                </c:pt>
                <c:pt idx="2825">
                  <c:v>2</c:v>
                </c:pt>
                <c:pt idx="2826">
                  <c:v>3</c:v>
                </c:pt>
                <c:pt idx="2827">
                  <c:v>2</c:v>
                </c:pt>
                <c:pt idx="2828">
                  <c:v>1</c:v>
                </c:pt>
                <c:pt idx="2829">
                  <c:v>2</c:v>
                </c:pt>
                <c:pt idx="2830">
                  <c:v>3</c:v>
                </c:pt>
                <c:pt idx="2831">
                  <c:v>2</c:v>
                </c:pt>
                <c:pt idx="2832">
                  <c:v>3</c:v>
                </c:pt>
                <c:pt idx="2833">
                  <c:v>3</c:v>
                </c:pt>
                <c:pt idx="2834">
                  <c:v>2</c:v>
                </c:pt>
                <c:pt idx="2835">
                  <c:v>2</c:v>
                </c:pt>
                <c:pt idx="2836">
                  <c:v>3</c:v>
                </c:pt>
                <c:pt idx="2837">
                  <c:v>3</c:v>
                </c:pt>
                <c:pt idx="2838">
                  <c:v>3</c:v>
                </c:pt>
                <c:pt idx="2839">
                  <c:v>3</c:v>
                </c:pt>
                <c:pt idx="2840">
                  <c:v>0</c:v>
                </c:pt>
                <c:pt idx="2841">
                  <c:v>3</c:v>
                </c:pt>
                <c:pt idx="2842">
                  <c:v>3</c:v>
                </c:pt>
                <c:pt idx="2843">
                  <c:v>3</c:v>
                </c:pt>
                <c:pt idx="2844">
                  <c:v>3</c:v>
                </c:pt>
                <c:pt idx="2845">
                  <c:v>1</c:v>
                </c:pt>
                <c:pt idx="2846">
                  <c:v>3</c:v>
                </c:pt>
                <c:pt idx="2847">
                  <c:v>3</c:v>
                </c:pt>
                <c:pt idx="2848">
                  <c:v>3</c:v>
                </c:pt>
                <c:pt idx="2849">
                  <c:v>3</c:v>
                </c:pt>
                <c:pt idx="2850">
                  <c:v>3</c:v>
                </c:pt>
                <c:pt idx="2851">
                  <c:v>3</c:v>
                </c:pt>
                <c:pt idx="2852">
                  <c:v>7</c:v>
                </c:pt>
                <c:pt idx="2853">
                  <c:v>3</c:v>
                </c:pt>
                <c:pt idx="2854">
                  <c:v>2</c:v>
                </c:pt>
                <c:pt idx="2855">
                  <c:v>3</c:v>
                </c:pt>
                <c:pt idx="2856">
                  <c:v>3</c:v>
                </c:pt>
                <c:pt idx="2857">
                  <c:v>2</c:v>
                </c:pt>
                <c:pt idx="2858">
                  <c:v>2</c:v>
                </c:pt>
                <c:pt idx="2859">
                  <c:v>3</c:v>
                </c:pt>
                <c:pt idx="2860">
                  <c:v>3</c:v>
                </c:pt>
                <c:pt idx="2861">
                  <c:v>3</c:v>
                </c:pt>
                <c:pt idx="2862">
                  <c:v>2</c:v>
                </c:pt>
                <c:pt idx="2863">
                  <c:v>3</c:v>
                </c:pt>
                <c:pt idx="2864">
                  <c:v>3</c:v>
                </c:pt>
                <c:pt idx="2865">
                  <c:v>2</c:v>
                </c:pt>
                <c:pt idx="2866">
                  <c:v>3</c:v>
                </c:pt>
                <c:pt idx="2867">
                  <c:v>3</c:v>
                </c:pt>
                <c:pt idx="2868">
                  <c:v>3</c:v>
                </c:pt>
                <c:pt idx="2869">
                  <c:v>1</c:v>
                </c:pt>
                <c:pt idx="2870">
                  <c:v>3</c:v>
                </c:pt>
                <c:pt idx="2871">
                  <c:v>1</c:v>
                </c:pt>
                <c:pt idx="2872">
                  <c:v>3</c:v>
                </c:pt>
                <c:pt idx="2873">
                  <c:v>32</c:v>
                </c:pt>
                <c:pt idx="2874">
                  <c:v>1</c:v>
                </c:pt>
                <c:pt idx="2875">
                  <c:v>3</c:v>
                </c:pt>
                <c:pt idx="2876">
                  <c:v>1</c:v>
                </c:pt>
                <c:pt idx="2877">
                  <c:v>2</c:v>
                </c:pt>
                <c:pt idx="2878">
                  <c:v>2</c:v>
                </c:pt>
                <c:pt idx="2879">
                  <c:v>2</c:v>
                </c:pt>
                <c:pt idx="2880">
                  <c:v>2</c:v>
                </c:pt>
                <c:pt idx="2881">
                  <c:v>1</c:v>
                </c:pt>
                <c:pt idx="2882">
                  <c:v>0</c:v>
                </c:pt>
                <c:pt idx="2883">
                  <c:v>2</c:v>
                </c:pt>
                <c:pt idx="2884">
                  <c:v>2</c:v>
                </c:pt>
                <c:pt idx="2885">
                  <c:v>2</c:v>
                </c:pt>
                <c:pt idx="2886">
                  <c:v>1</c:v>
                </c:pt>
                <c:pt idx="2887">
                  <c:v>2</c:v>
                </c:pt>
                <c:pt idx="2888">
                  <c:v>1</c:v>
                </c:pt>
                <c:pt idx="2889">
                  <c:v>0</c:v>
                </c:pt>
                <c:pt idx="2890">
                  <c:v>2</c:v>
                </c:pt>
                <c:pt idx="2891">
                  <c:v>1</c:v>
                </c:pt>
                <c:pt idx="2892">
                  <c:v>2</c:v>
                </c:pt>
                <c:pt idx="2893">
                  <c:v>2</c:v>
                </c:pt>
                <c:pt idx="2894">
                  <c:v>2</c:v>
                </c:pt>
                <c:pt idx="2895">
                  <c:v>1</c:v>
                </c:pt>
                <c:pt idx="2896">
                  <c:v>1</c:v>
                </c:pt>
                <c:pt idx="2897">
                  <c:v>3</c:v>
                </c:pt>
                <c:pt idx="2898">
                  <c:v>1</c:v>
                </c:pt>
                <c:pt idx="2899">
                  <c:v>1</c:v>
                </c:pt>
                <c:pt idx="2900">
                  <c:v>2</c:v>
                </c:pt>
                <c:pt idx="2901">
                  <c:v>2</c:v>
                </c:pt>
                <c:pt idx="2902">
                  <c:v>2</c:v>
                </c:pt>
                <c:pt idx="2903">
                  <c:v>1</c:v>
                </c:pt>
                <c:pt idx="2904">
                  <c:v>3</c:v>
                </c:pt>
                <c:pt idx="2905">
                  <c:v>3</c:v>
                </c:pt>
                <c:pt idx="2906">
                  <c:v>1</c:v>
                </c:pt>
                <c:pt idx="2907">
                  <c:v>3</c:v>
                </c:pt>
                <c:pt idx="2908">
                  <c:v>1</c:v>
                </c:pt>
                <c:pt idx="2909">
                  <c:v>3</c:v>
                </c:pt>
                <c:pt idx="2910">
                  <c:v>3</c:v>
                </c:pt>
                <c:pt idx="2911">
                  <c:v>2</c:v>
                </c:pt>
                <c:pt idx="2912">
                  <c:v>3</c:v>
                </c:pt>
                <c:pt idx="2913">
                  <c:v>3</c:v>
                </c:pt>
                <c:pt idx="2914">
                  <c:v>3</c:v>
                </c:pt>
                <c:pt idx="2915">
                  <c:v>3</c:v>
                </c:pt>
                <c:pt idx="2916">
                  <c:v>5</c:v>
                </c:pt>
                <c:pt idx="2917">
                  <c:v>3</c:v>
                </c:pt>
                <c:pt idx="2918">
                  <c:v>3</c:v>
                </c:pt>
                <c:pt idx="2919">
                  <c:v>2</c:v>
                </c:pt>
                <c:pt idx="2920">
                  <c:v>3</c:v>
                </c:pt>
                <c:pt idx="2921">
                  <c:v>3</c:v>
                </c:pt>
                <c:pt idx="2922">
                  <c:v>2</c:v>
                </c:pt>
                <c:pt idx="2923">
                  <c:v>1</c:v>
                </c:pt>
                <c:pt idx="2924">
                  <c:v>3</c:v>
                </c:pt>
                <c:pt idx="2925">
                  <c:v>2</c:v>
                </c:pt>
                <c:pt idx="2926">
                  <c:v>2</c:v>
                </c:pt>
                <c:pt idx="2927">
                  <c:v>3</c:v>
                </c:pt>
                <c:pt idx="2928">
                  <c:v>3</c:v>
                </c:pt>
                <c:pt idx="2929">
                  <c:v>2</c:v>
                </c:pt>
                <c:pt idx="2930">
                  <c:v>0</c:v>
                </c:pt>
                <c:pt idx="2931">
                  <c:v>4</c:v>
                </c:pt>
                <c:pt idx="2932">
                  <c:v>3</c:v>
                </c:pt>
                <c:pt idx="2933">
                  <c:v>2</c:v>
                </c:pt>
                <c:pt idx="2934">
                  <c:v>2</c:v>
                </c:pt>
                <c:pt idx="2935">
                  <c:v>1</c:v>
                </c:pt>
                <c:pt idx="2936">
                  <c:v>2</c:v>
                </c:pt>
                <c:pt idx="2937">
                  <c:v>2</c:v>
                </c:pt>
                <c:pt idx="2938">
                  <c:v>3</c:v>
                </c:pt>
                <c:pt idx="2939">
                  <c:v>2</c:v>
                </c:pt>
                <c:pt idx="2940">
                  <c:v>2</c:v>
                </c:pt>
                <c:pt idx="2941">
                  <c:v>1</c:v>
                </c:pt>
                <c:pt idx="2942">
                  <c:v>1</c:v>
                </c:pt>
                <c:pt idx="2943">
                  <c:v>2</c:v>
                </c:pt>
                <c:pt idx="2944">
                  <c:v>2</c:v>
                </c:pt>
                <c:pt idx="2945">
                  <c:v>2</c:v>
                </c:pt>
                <c:pt idx="2946">
                  <c:v>1</c:v>
                </c:pt>
                <c:pt idx="2947">
                  <c:v>1</c:v>
                </c:pt>
                <c:pt idx="2948">
                  <c:v>1</c:v>
                </c:pt>
                <c:pt idx="2949">
                  <c:v>0</c:v>
                </c:pt>
                <c:pt idx="2950">
                  <c:v>1</c:v>
                </c:pt>
                <c:pt idx="2951">
                  <c:v>3</c:v>
                </c:pt>
                <c:pt idx="2952">
                  <c:v>0</c:v>
                </c:pt>
                <c:pt idx="2953">
                  <c:v>1</c:v>
                </c:pt>
                <c:pt idx="2954">
                  <c:v>4</c:v>
                </c:pt>
                <c:pt idx="2955">
                  <c:v>2</c:v>
                </c:pt>
                <c:pt idx="2956">
                  <c:v>2</c:v>
                </c:pt>
                <c:pt idx="2957">
                  <c:v>1</c:v>
                </c:pt>
                <c:pt idx="2958">
                  <c:v>3</c:v>
                </c:pt>
                <c:pt idx="2959">
                  <c:v>1</c:v>
                </c:pt>
                <c:pt idx="2960">
                  <c:v>1</c:v>
                </c:pt>
                <c:pt idx="2961">
                  <c:v>1</c:v>
                </c:pt>
                <c:pt idx="2962">
                  <c:v>2</c:v>
                </c:pt>
                <c:pt idx="2963">
                  <c:v>1</c:v>
                </c:pt>
                <c:pt idx="2964">
                  <c:v>1</c:v>
                </c:pt>
                <c:pt idx="2965">
                  <c:v>5</c:v>
                </c:pt>
                <c:pt idx="2966">
                  <c:v>1</c:v>
                </c:pt>
                <c:pt idx="2967">
                  <c:v>1</c:v>
                </c:pt>
                <c:pt idx="2968">
                  <c:v>1</c:v>
                </c:pt>
                <c:pt idx="2969">
                  <c:v>0</c:v>
                </c:pt>
                <c:pt idx="2970">
                  <c:v>1</c:v>
                </c:pt>
                <c:pt idx="2971">
                  <c:v>2</c:v>
                </c:pt>
                <c:pt idx="2972">
                  <c:v>0</c:v>
                </c:pt>
                <c:pt idx="2973">
                  <c:v>1</c:v>
                </c:pt>
                <c:pt idx="2974">
                  <c:v>0</c:v>
                </c:pt>
                <c:pt idx="2975">
                  <c:v>2</c:v>
                </c:pt>
                <c:pt idx="2976">
                  <c:v>0</c:v>
                </c:pt>
                <c:pt idx="2977">
                  <c:v>0</c:v>
                </c:pt>
                <c:pt idx="2978">
                  <c:v>1</c:v>
                </c:pt>
                <c:pt idx="2979">
                  <c:v>0</c:v>
                </c:pt>
                <c:pt idx="2980">
                  <c:v>1</c:v>
                </c:pt>
                <c:pt idx="2981">
                  <c:v>0</c:v>
                </c:pt>
                <c:pt idx="2982">
                  <c:v>2</c:v>
                </c:pt>
                <c:pt idx="2983">
                  <c:v>1</c:v>
                </c:pt>
                <c:pt idx="2984">
                  <c:v>1</c:v>
                </c:pt>
                <c:pt idx="2985">
                  <c:v>1</c:v>
                </c:pt>
                <c:pt idx="2986">
                  <c:v>1</c:v>
                </c:pt>
                <c:pt idx="2987">
                  <c:v>2</c:v>
                </c:pt>
                <c:pt idx="2988">
                  <c:v>2</c:v>
                </c:pt>
                <c:pt idx="2989">
                  <c:v>2</c:v>
                </c:pt>
                <c:pt idx="2990">
                  <c:v>2</c:v>
                </c:pt>
                <c:pt idx="2991">
                  <c:v>0</c:v>
                </c:pt>
                <c:pt idx="2992">
                  <c:v>1</c:v>
                </c:pt>
                <c:pt idx="2993">
                  <c:v>1</c:v>
                </c:pt>
                <c:pt idx="2994">
                  <c:v>2</c:v>
                </c:pt>
                <c:pt idx="2995">
                  <c:v>3</c:v>
                </c:pt>
                <c:pt idx="2996">
                  <c:v>1</c:v>
                </c:pt>
                <c:pt idx="2997">
                  <c:v>2</c:v>
                </c:pt>
                <c:pt idx="2998">
                  <c:v>2</c:v>
                </c:pt>
                <c:pt idx="2999">
                  <c:v>3</c:v>
                </c:pt>
                <c:pt idx="3000">
                  <c:v>2</c:v>
                </c:pt>
                <c:pt idx="3001">
                  <c:v>3</c:v>
                </c:pt>
                <c:pt idx="3002">
                  <c:v>4</c:v>
                </c:pt>
                <c:pt idx="3003">
                  <c:v>1</c:v>
                </c:pt>
                <c:pt idx="3004">
                  <c:v>5</c:v>
                </c:pt>
                <c:pt idx="3005">
                  <c:v>3</c:v>
                </c:pt>
                <c:pt idx="3006">
                  <c:v>4</c:v>
                </c:pt>
                <c:pt idx="3007">
                  <c:v>3</c:v>
                </c:pt>
                <c:pt idx="3008">
                  <c:v>4</c:v>
                </c:pt>
                <c:pt idx="3009">
                  <c:v>5</c:v>
                </c:pt>
                <c:pt idx="3010">
                  <c:v>3</c:v>
                </c:pt>
                <c:pt idx="3011">
                  <c:v>5</c:v>
                </c:pt>
                <c:pt idx="3012">
                  <c:v>5</c:v>
                </c:pt>
                <c:pt idx="3013">
                  <c:v>6</c:v>
                </c:pt>
                <c:pt idx="3014">
                  <c:v>5</c:v>
                </c:pt>
                <c:pt idx="3015">
                  <c:v>2</c:v>
                </c:pt>
                <c:pt idx="3016">
                  <c:v>5</c:v>
                </c:pt>
                <c:pt idx="3017">
                  <c:v>6</c:v>
                </c:pt>
                <c:pt idx="3018">
                  <c:v>3</c:v>
                </c:pt>
                <c:pt idx="3019">
                  <c:v>5</c:v>
                </c:pt>
                <c:pt idx="3020">
                  <c:v>5</c:v>
                </c:pt>
                <c:pt idx="3021">
                  <c:v>5</c:v>
                </c:pt>
                <c:pt idx="3022">
                  <c:v>3</c:v>
                </c:pt>
                <c:pt idx="3023">
                  <c:v>5</c:v>
                </c:pt>
                <c:pt idx="3024">
                  <c:v>3</c:v>
                </c:pt>
                <c:pt idx="3025">
                  <c:v>3</c:v>
                </c:pt>
                <c:pt idx="3026">
                  <c:v>6</c:v>
                </c:pt>
                <c:pt idx="3027">
                  <c:v>3</c:v>
                </c:pt>
                <c:pt idx="3028">
                  <c:v>5</c:v>
                </c:pt>
                <c:pt idx="3029">
                  <c:v>5</c:v>
                </c:pt>
                <c:pt idx="3030">
                  <c:v>5</c:v>
                </c:pt>
                <c:pt idx="3031">
                  <c:v>3</c:v>
                </c:pt>
                <c:pt idx="3032">
                  <c:v>3</c:v>
                </c:pt>
                <c:pt idx="3033">
                  <c:v>5</c:v>
                </c:pt>
                <c:pt idx="3034">
                  <c:v>3</c:v>
                </c:pt>
                <c:pt idx="3035">
                  <c:v>5</c:v>
                </c:pt>
                <c:pt idx="3036">
                  <c:v>5</c:v>
                </c:pt>
                <c:pt idx="3037">
                  <c:v>5</c:v>
                </c:pt>
                <c:pt idx="3038">
                  <c:v>3</c:v>
                </c:pt>
                <c:pt idx="3039">
                  <c:v>5</c:v>
                </c:pt>
                <c:pt idx="3040">
                  <c:v>5</c:v>
                </c:pt>
                <c:pt idx="3041">
                  <c:v>4</c:v>
                </c:pt>
                <c:pt idx="3042">
                  <c:v>3</c:v>
                </c:pt>
                <c:pt idx="3043">
                  <c:v>5</c:v>
                </c:pt>
                <c:pt idx="3044">
                  <c:v>4</c:v>
                </c:pt>
                <c:pt idx="3045">
                  <c:v>4</c:v>
                </c:pt>
                <c:pt idx="3046">
                  <c:v>4</c:v>
                </c:pt>
                <c:pt idx="3047">
                  <c:v>3</c:v>
                </c:pt>
                <c:pt idx="3048">
                  <c:v>5</c:v>
                </c:pt>
                <c:pt idx="3049">
                  <c:v>1</c:v>
                </c:pt>
                <c:pt idx="3050">
                  <c:v>4</c:v>
                </c:pt>
                <c:pt idx="3051">
                  <c:v>4</c:v>
                </c:pt>
                <c:pt idx="3052">
                  <c:v>5</c:v>
                </c:pt>
                <c:pt idx="3053">
                  <c:v>5</c:v>
                </c:pt>
                <c:pt idx="3054">
                  <c:v>4</c:v>
                </c:pt>
                <c:pt idx="3055">
                  <c:v>5</c:v>
                </c:pt>
                <c:pt idx="3056">
                  <c:v>6</c:v>
                </c:pt>
                <c:pt idx="3057">
                  <c:v>5</c:v>
                </c:pt>
                <c:pt idx="3058">
                  <c:v>3</c:v>
                </c:pt>
                <c:pt idx="3059">
                  <c:v>5</c:v>
                </c:pt>
                <c:pt idx="3060">
                  <c:v>3</c:v>
                </c:pt>
                <c:pt idx="3061">
                  <c:v>3</c:v>
                </c:pt>
                <c:pt idx="3062">
                  <c:v>3</c:v>
                </c:pt>
                <c:pt idx="3063">
                  <c:v>5</c:v>
                </c:pt>
                <c:pt idx="3064">
                  <c:v>4</c:v>
                </c:pt>
                <c:pt idx="3065">
                  <c:v>4</c:v>
                </c:pt>
                <c:pt idx="3066">
                  <c:v>2</c:v>
                </c:pt>
                <c:pt idx="3067">
                  <c:v>9</c:v>
                </c:pt>
                <c:pt idx="3068">
                  <c:v>6</c:v>
                </c:pt>
                <c:pt idx="3069">
                  <c:v>3</c:v>
                </c:pt>
                <c:pt idx="3070">
                  <c:v>5</c:v>
                </c:pt>
                <c:pt idx="3071">
                  <c:v>4</c:v>
                </c:pt>
                <c:pt idx="3072">
                  <c:v>6</c:v>
                </c:pt>
                <c:pt idx="3073">
                  <c:v>3</c:v>
                </c:pt>
                <c:pt idx="3074">
                  <c:v>5</c:v>
                </c:pt>
                <c:pt idx="3075">
                  <c:v>4</c:v>
                </c:pt>
                <c:pt idx="3076">
                  <c:v>6</c:v>
                </c:pt>
                <c:pt idx="3077">
                  <c:v>5</c:v>
                </c:pt>
                <c:pt idx="3078">
                  <c:v>7</c:v>
                </c:pt>
                <c:pt idx="3079">
                  <c:v>5</c:v>
                </c:pt>
                <c:pt idx="3080">
                  <c:v>5</c:v>
                </c:pt>
                <c:pt idx="3081">
                  <c:v>6</c:v>
                </c:pt>
                <c:pt idx="3082">
                  <c:v>5</c:v>
                </c:pt>
                <c:pt idx="3083">
                  <c:v>5</c:v>
                </c:pt>
                <c:pt idx="3084">
                  <c:v>6</c:v>
                </c:pt>
                <c:pt idx="3085">
                  <c:v>5</c:v>
                </c:pt>
                <c:pt idx="3086">
                  <c:v>5</c:v>
                </c:pt>
                <c:pt idx="3087">
                  <c:v>5</c:v>
                </c:pt>
                <c:pt idx="3088">
                  <c:v>5</c:v>
                </c:pt>
                <c:pt idx="3089">
                  <c:v>6</c:v>
                </c:pt>
                <c:pt idx="3090">
                  <c:v>6</c:v>
                </c:pt>
                <c:pt idx="3091">
                  <c:v>6</c:v>
                </c:pt>
                <c:pt idx="3092">
                  <c:v>6</c:v>
                </c:pt>
                <c:pt idx="3093">
                  <c:v>6</c:v>
                </c:pt>
                <c:pt idx="3094">
                  <c:v>7</c:v>
                </c:pt>
                <c:pt idx="3095">
                  <c:v>6</c:v>
                </c:pt>
                <c:pt idx="3096">
                  <c:v>6</c:v>
                </c:pt>
                <c:pt idx="3097">
                  <c:v>4</c:v>
                </c:pt>
                <c:pt idx="3098">
                  <c:v>7</c:v>
                </c:pt>
                <c:pt idx="3099">
                  <c:v>6</c:v>
                </c:pt>
                <c:pt idx="3100">
                  <c:v>6</c:v>
                </c:pt>
                <c:pt idx="3101">
                  <c:v>7</c:v>
                </c:pt>
                <c:pt idx="3102">
                  <c:v>6</c:v>
                </c:pt>
                <c:pt idx="3103">
                  <c:v>7</c:v>
                </c:pt>
                <c:pt idx="3104">
                  <c:v>7</c:v>
                </c:pt>
                <c:pt idx="3105">
                  <c:v>7</c:v>
                </c:pt>
                <c:pt idx="3106">
                  <c:v>6</c:v>
                </c:pt>
                <c:pt idx="3107">
                  <c:v>5</c:v>
                </c:pt>
                <c:pt idx="3108">
                  <c:v>7</c:v>
                </c:pt>
                <c:pt idx="3109">
                  <c:v>6</c:v>
                </c:pt>
                <c:pt idx="3110">
                  <c:v>5</c:v>
                </c:pt>
                <c:pt idx="3111">
                  <c:v>7</c:v>
                </c:pt>
                <c:pt idx="3112">
                  <c:v>9</c:v>
                </c:pt>
                <c:pt idx="3113">
                  <c:v>7</c:v>
                </c:pt>
                <c:pt idx="3114">
                  <c:v>5</c:v>
                </c:pt>
                <c:pt idx="3115">
                  <c:v>6</c:v>
                </c:pt>
                <c:pt idx="3116">
                  <c:v>7</c:v>
                </c:pt>
                <c:pt idx="3117">
                  <c:v>6</c:v>
                </c:pt>
                <c:pt idx="3118">
                  <c:v>8</c:v>
                </c:pt>
                <c:pt idx="3119">
                  <c:v>5</c:v>
                </c:pt>
                <c:pt idx="3120">
                  <c:v>6</c:v>
                </c:pt>
                <c:pt idx="3121">
                  <c:v>7</c:v>
                </c:pt>
                <c:pt idx="3122">
                  <c:v>8</c:v>
                </c:pt>
                <c:pt idx="3123">
                  <c:v>7</c:v>
                </c:pt>
                <c:pt idx="3124">
                  <c:v>5</c:v>
                </c:pt>
                <c:pt idx="3125">
                  <c:v>7</c:v>
                </c:pt>
                <c:pt idx="3126">
                  <c:v>7</c:v>
                </c:pt>
                <c:pt idx="3127">
                  <c:v>6</c:v>
                </c:pt>
                <c:pt idx="3128">
                  <c:v>5</c:v>
                </c:pt>
                <c:pt idx="3129">
                  <c:v>7</c:v>
                </c:pt>
                <c:pt idx="3130">
                  <c:v>7</c:v>
                </c:pt>
                <c:pt idx="3131">
                  <c:v>6</c:v>
                </c:pt>
                <c:pt idx="3132">
                  <c:v>37</c:v>
                </c:pt>
                <c:pt idx="3133">
                  <c:v>6</c:v>
                </c:pt>
                <c:pt idx="3134">
                  <c:v>6</c:v>
                </c:pt>
                <c:pt idx="3135">
                  <c:v>8</c:v>
                </c:pt>
                <c:pt idx="3136">
                  <c:v>6</c:v>
                </c:pt>
                <c:pt idx="3137">
                  <c:v>7</c:v>
                </c:pt>
                <c:pt idx="3138">
                  <c:v>7</c:v>
                </c:pt>
                <c:pt idx="3139">
                  <c:v>8</c:v>
                </c:pt>
                <c:pt idx="3140">
                  <c:v>7</c:v>
                </c:pt>
                <c:pt idx="3141">
                  <c:v>6</c:v>
                </c:pt>
                <c:pt idx="3142">
                  <c:v>7</c:v>
                </c:pt>
                <c:pt idx="3143">
                  <c:v>6</c:v>
                </c:pt>
                <c:pt idx="3144">
                  <c:v>8</c:v>
                </c:pt>
                <c:pt idx="3145">
                  <c:v>7</c:v>
                </c:pt>
                <c:pt idx="3146">
                  <c:v>7</c:v>
                </c:pt>
                <c:pt idx="3147">
                  <c:v>7</c:v>
                </c:pt>
                <c:pt idx="3148">
                  <c:v>5</c:v>
                </c:pt>
                <c:pt idx="3149">
                  <c:v>8</c:v>
                </c:pt>
                <c:pt idx="3150">
                  <c:v>7</c:v>
                </c:pt>
                <c:pt idx="3151">
                  <c:v>8</c:v>
                </c:pt>
                <c:pt idx="3152">
                  <c:v>8</c:v>
                </c:pt>
                <c:pt idx="3153">
                  <c:v>8</c:v>
                </c:pt>
                <c:pt idx="3154">
                  <c:v>7</c:v>
                </c:pt>
                <c:pt idx="3155">
                  <c:v>6</c:v>
                </c:pt>
                <c:pt idx="3156">
                  <c:v>7</c:v>
                </c:pt>
                <c:pt idx="3157">
                  <c:v>8</c:v>
                </c:pt>
                <c:pt idx="3158">
                  <c:v>7</c:v>
                </c:pt>
                <c:pt idx="3159">
                  <c:v>7</c:v>
                </c:pt>
                <c:pt idx="3160">
                  <c:v>7</c:v>
                </c:pt>
                <c:pt idx="3161">
                  <c:v>7</c:v>
                </c:pt>
                <c:pt idx="3162">
                  <c:v>7</c:v>
                </c:pt>
                <c:pt idx="3163">
                  <c:v>6</c:v>
                </c:pt>
                <c:pt idx="3164">
                  <c:v>7</c:v>
                </c:pt>
                <c:pt idx="3165">
                  <c:v>7</c:v>
                </c:pt>
                <c:pt idx="3166">
                  <c:v>8</c:v>
                </c:pt>
                <c:pt idx="3167">
                  <c:v>7</c:v>
                </c:pt>
                <c:pt idx="3168">
                  <c:v>12</c:v>
                </c:pt>
                <c:pt idx="3169">
                  <c:v>9</c:v>
                </c:pt>
                <c:pt idx="3170">
                  <c:v>7</c:v>
                </c:pt>
                <c:pt idx="3171">
                  <c:v>7</c:v>
                </c:pt>
                <c:pt idx="3172">
                  <c:v>4</c:v>
                </c:pt>
                <c:pt idx="3173">
                  <c:v>9</c:v>
                </c:pt>
                <c:pt idx="3174">
                  <c:v>8</c:v>
                </c:pt>
                <c:pt idx="3175">
                  <c:v>7</c:v>
                </c:pt>
                <c:pt idx="3176">
                  <c:v>8</c:v>
                </c:pt>
                <c:pt idx="3177">
                  <c:v>8</c:v>
                </c:pt>
                <c:pt idx="3178">
                  <c:v>8</c:v>
                </c:pt>
                <c:pt idx="3179">
                  <c:v>9</c:v>
                </c:pt>
                <c:pt idx="3180">
                  <c:v>8</c:v>
                </c:pt>
                <c:pt idx="3181">
                  <c:v>8</c:v>
                </c:pt>
                <c:pt idx="3182">
                  <c:v>7</c:v>
                </c:pt>
                <c:pt idx="3183">
                  <c:v>7</c:v>
                </c:pt>
                <c:pt idx="3184">
                  <c:v>6</c:v>
                </c:pt>
                <c:pt idx="3185">
                  <c:v>7</c:v>
                </c:pt>
                <c:pt idx="3186">
                  <c:v>9</c:v>
                </c:pt>
                <c:pt idx="3187">
                  <c:v>7</c:v>
                </c:pt>
                <c:pt idx="3188">
                  <c:v>7</c:v>
                </c:pt>
                <c:pt idx="3189">
                  <c:v>5</c:v>
                </c:pt>
                <c:pt idx="3190">
                  <c:v>9</c:v>
                </c:pt>
                <c:pt idx="3191">
                  <c:v>8</c:v>
                </c:pt>
                <c:pt idx="3192">
                  <c:v>7</c:v>
                </c:pt>
                <c:pt idx="3193">
                  <c:v>8</c:v>
                </c:pt>
                <c:pt idx="3194">
                  <c:v>7</c:v>
                </c:pt>
                <c:pt idx="3195">
                  <c:v>7</c:v>
                </c:pt>
                <c:pt idx="3196">
                  <c:v>6</c:v>
                </c:pt>
                <c:pt idx="3197">
                  <c:v>8</c:v>
                </c:pt>
                <c:pt idx="3198">
                  <c:v>7</c:v>
                </c:pt>
                <c:pt idx="3199">
                  <c:v>7</c:v>
                </c:pt>
                <c:pt idx="3200">
                  <c:v>7</c:v>
                </c:pt>
                <c:pt idx="3201">
                  <c:v>6</c:v>
                </c:pt>
                <c:pt idx="3202">
                  <c:v>8</c:v>
                </c:pt>
                <c:pt idx="3203">
                  <c:v>8</c:v>
                </c:pt>
                <c:pt idx="3204">
                  <c:v>7</c:v>
                </c:pt>
                <c:pt idx="3205">
                  <c:v>6</c:v>
                </c:pt>
                <c:pt idx="3206">
                  <c:v>6</c:v>
                </c:pt>
                <c:pt idx="3207">
                  <c:v>7</c:v>
                </c:pt>
                <c:pt idx="3208">
                  <c:v>6</c:v>
                </c:pt>
                <c:pt idx="3209">
                  <c:v>5</c:v>
                </c:pt>
                <c:pt idx="3210">
                  <c:v>7</c:v>
                </c:pt>
                <c:pt idx="3211">
                  <c:v>6</c:v>
                </c:pt>
                <c:pt idx="3212">
                  <c:v>6</c:v>
                </c:pt>
                <c:pt idx="3213">
                  <c:v>4</c:v>
                </c:pt>
                <c:pt idx="3214">
                  <c:v>7</c:v>
                </c:pt>
                <c:pt idx="3215">
                  <c:v>6</c:v>
                </c:pt>
                <c:pt idx="3216">
                  <c:v>5</c:v>
                </c:pt>
                <c:pt idx="3217">
                  <c:v>5</c:v>
                </c:pt>
                <c:pt idx="3218">
                  <c:v>5</c:v>
                </c:pt>
                <c:pt idx="3219">
                  <c:v>6</c:v>
                </c:pt>
                <c:pt idx="3220">
                  <c:v>6</c:v>
                </c:pt>
                <c:pt idx="3221">
                  <c:v>5</c:v>
                </c:pt>
                <c:pt idx="3222">
                  <c:v>6</c:v>
                </c:pt>
                <c:pt idx="3223">
                  <c:v>6</c:v>
                </c:pt>
                <c:pt idx="3224">
                  <c:v>5</c:v>
                </c:pt>
                <c:pt idx="3225">
                  <c:v>5</c:v>
                </c:pt>
                <c:pt idx="3226">
                  <c:v>7</c:v>
                </c:pt>
                <c:pt idx="3227">
                  <c:v>6</c:v>
                </c:pt>
                <c:pt idx="3228">
                  <c:v>6</c:v>
                </c:pt>
                <c:pt idx="3229">
                  <c:v>5</c:v>
                </c:pt>
                <c:pt idx="3230">
                  <c:v>6</c:v>
                </c:pt>
                <c:pt idx="3231">
                  <c:v>6</c:v>
                </c:pt>
                <c:pt idx="3232">
                  <c:v>6</c:v>
                </c:pt>
                <c:pt idx="3233">
                  <c:v>5</c:v>
                </c:pt>
                <c:pt idx="3234">
                  <c:v>6</c:v>
                </c:pt>
                <c:pt idx="3235">
                  <c:v>4</c:v>
                </c:pt>
                <c:pt idx="3236">
                  <c:v>8</c:v>
                </c:pt>
                <c:pt idx="3237">
                  <c:v>6</c:v>
                </c:pt>
                <c:pt idx="3238">
                  <c:v>6</c:v>
                </c:pt>
                <c:pt idx="3239">
                  <c:v>6</c:v>
                </c:pt>
                <c:pt idx="3240">
                  <c:v>5</c:v>
                </c:pt>
                <c:pt idx="3241">
                  <c:v>7</c:v>
                </c:pt>
                <c:pt idx="3242">
                  <c:v>6</c:v>
                </c:pt>
                <c:pt idx="3243">
                  <c:v>7</c:v>
                </c:pt>
                <c:pt idx="3244">
                  <c:v>8</c:v>
                </c:pt>
                <c:pt idx="3245">
                  <c:v>7</c:v>
                </c:pt>
                <c:pt idx="3246">
                  <c:v>6</c:v>
                </c:pt>
                <c:pt idx="3247">
                  <c:v>12</c:v>
                </c:pt>
                <c:pt idx="3248">
                  <c:v>8</c:v>
                </c:pt>
                <c:pt idx="3249">
                  <c:v>6</c:v>
                </c:pt>
                <c:pt idx="3250">
                  <c:v>6</c:v>
                </c:pt>
                <c:pt idx="3251">
                  <c:v>6</c:v>
                </c:pt>
                <c:pt idx="3252">
                  <c:v>7</c:v>
                </c:pt>
                <c:pt idx="3253">
                  <c:v>7</c:v>
                </c:pt>
                <c:pt idx="3254">
                  <c:v>7</c:v>
                </c:pt>
                <c:pt idx="3255">
                  <c:v>7</c:v>
                </c:pt>
                <c:pt idx="3256">
                  <c:v>8</c:v>
                </c:pt>
                <c:pt idx="3257">
                  <c:v>5</c:v>
                </c:pt>
                <c:pt idx="3258">
                  <c:v>7</c:v>
                </c:pt>
                <c:pt idx="3259">
                  <c:v>7</c:v>
                </c:pt>
                <c:pt idx="3260">
                  <c:v>6</c:v>
                </c:pt>
                <c:pt idx="3261">
                  <c:v>8</c:v>
                </c:pt>
                <c:pt idx="3262">
                  <c:v>6</c:v>
                </c:pt>
                <c:pt idx="3263">
                  <c:v>6</c:v>
                </c:pt>
                <c:pt idx="3264">
                  <c:v>5</c:v>
                </c:pt>
                <c:pt idx="3265">
                  <c:v>8</c:v>
                </c:pt>
                <c:pt idx="3266">
                  <c:v>6</c:v>
                </c:pt>
                <c:pt idx="3267">
                  <c:v>6</c:v>
                </c:pt>
                <c:pt idx="3268">
                  <c:v>7</c:v>
                </c:pt>
                <c:pt idx="3269">
                  <c:v>7</c:v>
                </c:pt>
                <c:pt idx="3270">
                  <c:v>8</c:v>
                </c:pt>
                <c:pt idx="3271">
                  <c:v>7</c:v>
                </c:pt>
                <c:pt idx="3272">
                  <c:v>7</c:v>
                </c:pt>
                <c:pt idx="3273">
                  <c:v>7</c:v>
                </c:pt>
                <c:pt idx="3274">
                  <c:v>6</c:v>
                </c:pt>
                <c:pt idx="3275">
                  <c:v>7</c:v>
                </c:pt>
                <c:pt idx="3276">
                  <c:v>7</c:v>
                </c:pt>
                <c:pt idx="3277">
                  <c:v>6</c:v>
                </c:pt>
                <c:pt idx="3278">
                  <c:v>7</c:v>
                </c:pt>
                <c:pt idx="3279">
                  <c:v>6</c:v>
                </c:pt>
                <c:pt idx="3280">
                  <c:v>6</c:v>
                </c:pt>
                <c:pt idx="3281">
                  <c:v>8</c:v>
                </c:pt>
                <c:pt idx="3282">
                  <c:v>7</c:v>
                </c:pt>
                <c:pt idx="3283">
                  <c:v>7</c:v>
                </c:pt>
                <c:pt idx="3284">
                  <c:v>6</c:v>
                </c:pt>
                <c:pt idx="3285">
                  <c:v>7</c:v>
                </c:pt>
                <c:pt idx="3286">
                  <c:v>6</c:v>
                </c:pt>
                <c:pt idx="3287">
                  <c:v>8</c:v>
                </c:pt>
                <c:pt idx="3288">
                  <c:v>7</c:v>
                </c:pt>
                <c:pt idx="3289">
                  <c:v>6</c:v>
                </c:pt>
                <c:pt idx="3290">
                  <c:v>6</c:v>
                </c:pt>
                <c:pt idx="3291">
                  <c:v>6</c:v>
                </c:pt>
                <c:pt idx="3292">
                  <c:v>7</c:v>
                </c:pt>
                <c:pt idx="3293">
                  <c:v>6</c:v>
                </c:pt>
                <c:pt idx="3294">
                  <c:v>6</c:v>
                </c:pt>
                <c:pt idx="3295">
                  <c:v>5</c:v>
                </c:pt>
                <c:pt idx="3296">
                  <c:v>7</c:v>
                </c:pt>
                <c:pt idx="3297">
                  <c:v>7</c:v>
                </c:pt>
                <c:pt idx="3298">
                  <c:v>7</c:v>
                </c:pt>
                <c:pt idx="3299">
                  <c:v>7</c:v>
                </c:pt>
                <c:pt idx="3300">
                  <c:v>7</c:v>
                </c:pt>
                <c:pt idx="3301">
                  <c:v>6</c:v>
                </c:pt>
                <c:pt idx="3302">
                  <c:v>8</c:v>
                </c:pt>
                <c:pt idx="3303">
                  <c:v>6</c:v>
                </c:pt>
                <c:pt idx="3304">
                  <c:v>8</c:v>
                </c:pt>
                <c:pt idx="3305">
                  <c:v>8</c:v>
                </c:pt>
                <c:pt idx="3306">
                  <c:v>7</c:v>
                </c:pt>
                <c:pt idx="3307">
                  <c:v>7</c:v>
                </c:pt>
                <c:pt idx="3308">
                  <c:v>5</c:v>
                </c:pt>
                <c:pt idx="3309">
                  <c:v>8</c:v>
                </c:pt>
                <c:pt idx="3310">
                  <c:v>7</c:v>
                </c:pt>
                <c:pt idx="3311">
                  <c:v>8</c:v>
                </c:pt>
                <c:pt idx="3312">
                  <c:v>7</c:v>
                </c:pt>
                <c:pt idx="3313">
                  <c:v>7</c:v>
                </c:pt>
                <c:pt idx="3314">
                  <c:v>7</c:v>
                </c:pt>
                <c:pt idx="3315">
                  <c:v>10</c:v>
                </c:pt>
                <c:pt idx="3316">
                  <c:v>8</c:v>
                </c:pt>
                <c:pt idx="3317">
                  <c:v>7</c:v>
                </c:pt>
                <c:pt idx="3318">
                  <c:v>7</c:v>
                </c:pt>
                <c:pt idx="3319">
                  <c:v>8</c:v>
                </c:pt>
                <c:pt idx="3320">
                  <c:v>7</c:v>
                </c:pt>
                <c:pt idx="3321">
                  <c:v>7</c:v>
                </c:pt>
                <c:pt idx="3322">
                  <c:v>9</c:v>
                </c:pt>
                <c:pt idx="3323">
                  <c:v>7</c:v>
                </c:pt>
                <c:pt idx="3324">
                  <c:v>8</c:v>
                </c:pt>
                <c:pt idx="3325">
                  <c:v>6</c:v>
                </c:pt>
                <c:pt idx="3326">
                  <c:v>9</c:v>
                </c:pt>
                <c:pt idx="3327">
                  <c:v>8</c:v>
                </c:pt>
                <c:pt idx="3328">
                  <c:v>7</c:v>
                </c:pt>
                <c:pt idx="3329">
                  <c:v>7</c:v>
                </c:pt>
                <c:pt idx="3330">
                  <c:v>6</c:v>
                </c:pt>
                <c:pt idx="3331">
                  <c:v>6</c:v>
                </c:pt>
                <c:pt idx="3332">
                  <c:v>6</c:v>
                </c:pt>
                <c:pt idx="3333">
                  <c:v>7</c:v>
                </c:pt>
                <c:pt idx="3334">
                  <c:v>5</c:v>
                </c:pt>
                <c:pt idx="3335">
                  <c:v>5</c:v>
                </c:pt>
                <c:pt idx="3336">
                  <c:v>7</c:v>
                </c:pt>
                <c:pt idx="3337">
                  <c:v>8</c:v>
                </c:pt>
                <c:pt idx="3338">
                  <c:v>8</c:v>
                </c:pt>
                <c:pt idx="3339">
                  <c:v>6</c:v>
                </c:pt>
                <c:pt idx="3340">
                  <c:v>6</c:v>
                </c:pt>
                <c:pt idx="3341">
                  <c:v>6</c:v>
                </c:pt>
                <c:pt idx="3342">
                  <c:v>7</c:v>
                </c:pt>
                <c:pt idx="3343">
                  <c:v>6</c:v>
                </c:pt>
                <c:pt idx="3344">
                  <c:v>6</c:v>
                </c:pt>
                <c:pt idx="3345">
                  <c:v>6</c:v>
                </c:pt>
                <c:pt idx="3346">
                  <c:v>7</c:v>
                </c:pt>
                <c:pt idx="3347">
                  <c:v>3</c:v>
                </c:pt>
                <c:pt idx="3348">
                  <c:v>6</c:v>
                </c:pt>
                <c:pt idx="3349">
                  <c:v>8</c:v>
                </c:pt>
                <c:pt idx="3350">
                  <c:v>6</c:v>
                </c:pt>
                <c:pt idx="3351">
                  <c:v>6</c:v>
                </c:pt>
                <c:pt idx="3352">
                  <c:v>3</c:v>
                </c:pt>
                <c:pt idx="3353">
                  <c:v>7</c:v>
                </c:pt>
                <c:pt idx="3354">
                  <c:v>6</c:v>
                </c:pt>
                <c:pt idx="3355">
                  <c:v>7</c:v>
                </c:pt>
                <c:pt idx="3356">
                  <c:v>6</c:v>
                </c:pt>
                <c:pt idx="3357">
                  <c:v>6</c:v>
                </c:pt>
                <c:pt idx="3358">
                  <c:v>6</c:v>
                </c:pt>
                <c:pt idx="3359">
                  <c:v>5</c:v>
                </c:pt>
                <c:pt idx="3360">
                  <c:v>7</c:v>
                </c:pt>
                <c:pt idx="3361">
                  <c:v>6</c:v>
                </c:pt>
                <c:pt idx="3362">
                  <c:v>6</c:v>
                </c:pt>
                <c:pt idx="3363">
                  <c:v>6</c:v>
                </c:pt>
                <c:pt idx="3364">
                  <c:v>6</c:v>
                </c:pt>
                <c:pt idx="3365">
                  <c:v>5</c:v>
                </c:pt>
                <c:pt idx="3366">
                  <c:v>5</c:v>
                </c:pt>
                <c:pt idx="3367">
                  <c:v>6</c:v>
                </c:pt>
                <c:pt idx="3368">
                  <c:v>7</c:v>
                </c:pt>
                <c:pt idx="3369">
                  <c:v>5</c:v>
                </c:pt>
                <c:pt idx="3370">
                  <c:v>6</c:v>
                </c:pt>
                <c:pt idx="3371">
                  <c:v>6</c:v>
                </c:pt>
                <c:pt idx="3372">
                  <c:v>6</c:v>
                </c:pt>
                <c:pt idx="3373">
                  <c:v>6</c:v>
                </c:pt>
                <c:pt idx="3374">
                  <c:v>5</c:v>
                </c:pt>
                <c:pt idx="3375">
                  <c:v>6</c:v>
                </c:pt>
                <c:pt idx="3376">
                  <c:v>4</c:v>
                </c:pt>
                <c:pt idx="3377">
                  <c:v>6</c:v>
                </c:pt>
                <c:pt idx="3378">
                  <c:v>5</c:v>
                </c:pt>
                <c:pt idx="3379">
                  <c:v>5</c:v>
                </c:pt>
                <c:pt idx="3380">
                  <c:v>5</c:v>
                </c:pt>
                <c:pt idx="3381">
                  <c:v>6</c:v>
                </c:pt>
                <c:pt idx="3382">
                  <c:v>5</c:v>
                </c:pt>
                <c:pt idx="3383">
                  <c:v>3</c:v>
                </c:pt>
                <c:pt idx="3384">
                  <c:v>6</c:v>
                </c:pt>
                <c:pt idx="3385">
                  <c:v>5</c:v>
                </c:pt>
                <c:pt idx="3386">
                  <c:v>3</c:v>
                </c:pt>
                <c:pt idx="3387">
                  <c:v>4</c:v>
                </c:pt>
                <c:pt idx="3388">
                  <c:v>4</c:v>
                </c:pt>
                <c:pt idx="3389">
                  <c:v>3</c:v>
                </c:pt>
                <c:pt idx="3390">
                  <c:v>6</c:v>
                </c:pt>
                <c:pt idx="3391">
                  <c:v>4</c:v>
                </c:pt>
                <c:pt idx="3392">
                  <c:v>4</c:v>
                </c:pt>
                <c:pt idx="3393">
                  <c:v>3</c:v>
                </c:pt>
                <c:pt idx="3394">
                  <c:v>9</c:v>
                </c:pt>
                <c:pt idx="3395">
                  <c:v>5</c:v>
                </c:pt>
                <c:pt idx="3396">
                  <c:v>4</c:v>
                </c:pt>
                <c:pt idx="3397">
                  <c:v>5</c:v>
                </c:pt>
                <c:pt idx="3398">
                  <c:v>4</c:v>
                </c:pt>
                <c:pt idx="3399">
                  <c:v>5</c:v>
                </c:pt>
                <c:pt idx="3400">
                  <c:v>3</c:v>
                </c:pt>
                <c:pt idx="3401">
                  <c:v>5</c:v>
                </c:pt>
                <c:pt idx="3402">
                  <c:v>5</c:v>
                </c:pt>
                <c:pt idx="3403">
                  <c:v>5</c:v>
                </c:pt>
                <c:pt idx="3404">
                  <c:v>5</c:v>
                </c:pt>
                <c:pt idx="3405">
                  <c:v>3</c:v>
                </c:pt>
                <c:pt idx="3406">
                  <c:v>6</c:v>
                </c:pt>
                <c:pt idx="3407">
                  <c:v>6</c:v>
                </c:pt>
                <c:pt idx="3408">
                  <c:v>6</c:v>
                </c:pt>
                <c:pt idx="3409">
                  <c:v>4</c:v>
                </c:pt>
                <c:pt idx="3410">
                  <c:v>4</c:v>
                </c:pt>
                <c:pt idx="3411">
                  <c:v>5</c:v>
                </c:pt>
                <c:pt idx="3412">
                  <c:v>5</c:v>
                </c:pt>
                <c:pt idx="3413">
                  <c:v>4</c:v>
                </c:pt>
                <c:pt idx="3414">
                  <c:v>4</c:v>
                </c:pt>
                <c:pt idx="3415">
                  <c:v>4</c:v>
                </c:pt>
                <c:pt idx="3416">
                  <c:v>5</c:v>
                </c:pt>
                <c:pt idx="3417">
                  <c:v>2</c:v>
                </c:pt>
                <c:pt idx="3418">
                  <c:v>5</c:v>
                </c:pt>
                <c:pt idx="3419">
                  <c:v>6</c:v>
                </c:pt>
                <c:pt idx="3420">
                  <c:v>5</c:v>
                </c:pt>
                <c:pt idx="3421">
                  <c:v>5</c:v>
                </c:pt>
                <c:pt idx="3422">
                  <c:v>3</c:v>
                </c:pt>
                <c:pt idx="3423">
                  <c:v>4</c:v>
                </c:pt>
                <c:pt idx="3424">
                  <c:v>3</c:v>
                </c:pt>
                <c:pt idx="3425">
                  <c:v>5</c:v>
                </c:pt>
                <c:pt idx="3426">
                  <c:v>3</c:v>
                </c:pt>
                <c:pt idx="3427">
                  <c:v>3</c:v>
                </c:pt>
                <c:pt idx="3428">
                  <c:v>7</c:v>
                </c:pt>
                <c:pt idx="3429">
                  <c:v>5</c:v>
                </c:pt>
                <c:pt idx="3430">
                  <c:v>5</c:v>
                </c:pt>
                <c:pt idx="3431">
                  <c:v>3</c:v>
                </c:pt>
                <c:pt idx="3432">
                  <c:v>5</c:v>
                </c:pt>
                <c:pt idx="3433">
                  <c:v>5</c:v>
                </c:pt>
                <c:pt idx="3434">
                  <c:v>2</c:v>
                </c:pt>
                <c:pt idx="3435">
                  <c:v>3</c:v>
                </c:pt>
                <c:pt idx="3436">
                  <c:v>4</c:v>
                </c:pt>
                <c:pt idx="3437">
                  <c:v>5</c:v>
                </c:pt>
                <c:pt idx="3438">
                  <c:v>6</c:v>
                </c:pt>
                <c:pt idx="3439">
                  <c:v>2</c:v>
                </c:pt>
                <c:pt idx="3440">
                  <c:v>3</c:v>
                </c:pt>
                <c:pt idx="3441">
                  <c:v>5</c:v>
                </c:pt>
                <c:pt idx="3442">
                  <c:v>5</c:v>
                </c:pt>
                <c:pt idx="3443">
                  <c:v>4</c:v>
                </c:pt>
                <c:pt idx="3444">
                  <c:v>3</c:v>
                </c:pt>
                <c:pt idx="3445">
                  <c:v>4</c:v>
                </c:pt>
                <c:pt idx="3446">
                  <c:v>3</c:v>
                </c:pt>
                <c:pt idx="3447">
                  <c:v>3</c:v>
                </c:pt>
                <c:pt idx="3448">
                  <c:v>3</c:v>
                </c:pt>
                <c:pt idx="3449">
                  <c:v>3</c:v>
                </c:pt>
                <c:pt idx="3450">
                  <c:v>2</c:v>
                </c:pt>
                <c:pt idx="3451">
                  <c:v>3</c:v>
                </c:pt>
                <c:pt idx="3452">
                  <c:v>4</c:v>
                </c:pt>
                <c:pt idx="3453">
                  <c:v>3</c:v>
                </c:pt>
                <c:pt idx="3454">
                  <c:v>3</c:v>
                </c:pt>
                <c:pt idx="3455">
                  <c:v>2</c:v>
                </c:pt>
                <c:pt idx="3456">
                  <c:v>3</c:v>
                </c:pt>
                <c:pt idx="3457">
                  <c:v>2</c:v>
                </c:pt>
                <c:pt idx="3458">
                  <c:v>0</c:v>
                </c:pt>
                <c:pt idx="3459">
                  <c:v>2</c:v>
                </c:pt>
                <c:pt idx="3460">
                  <c:v>3</c:v>
                </c:pt>
                <c:pt idx="3461">
                  <c:v>3</c:v>
                </c:pt>
                <c:pt idx="3462">
                  <c:v>3</c:v>
                </c:pt>
                <c:pt idx="3463">
                  <c:v>2</c:v>
                </c:pt>
                <c:pt idx="3464">
                  <c:v>2</c:v>
                </c:pt>
                <c:pt idx="3465">
                  <c:v>3</c:v>
                </c:pt>
                <c:pt idx="3466">
                  <c:v>3</c:v>
                </c:pt>
                <c:pt idx="3467">
                  <c:v>2</c:v>
                </c:pt>
                <c:pt idx="3468">
                  <c:v>1</c:v>
                </c:pt>
                <c:pt idx="3469">
                  <c:v>2</c:v>
                </c:pt>
                <c:pt idx="3470">
                  <c:v>1</c:v>
                </c:pt>
                <c:pt idx="3471">
                  <c:v>2</c:v>
                </c:pt>
                <c:pt idx="3472">
                  <c:v>1</c:v>
                </c:pt>
                <c:pt idx="3473">
                  <c:v>3</c:v>
                </c:pt>
                <c:pt idx="3474">
                  <c:v>2</c:v>
                </c:pt>
                <c:pt idx="3475">
                  <c:v>1</c:v>
                </c:pt>
                <c:pt idx="3476">
                  <c:v>3</c:v>
                </c:pt>
                <c:pt idx="3477">
                  <c:v>1</c:v>
                </c:pt>
                <c:pt idx="3478">
                  <c:v>2</c:v>
                </c:pt>
                <c:pt idx="3479">
                  <c:v>2</c:v>
                </c:pt>
                <c:pt idx="3480">
                  <c:v>3</c:v>
                </c:pt>
                <c:pt idx="3481">
                  <c:v>1</c:v>
                </c:pt>
                <c:pt idx="3482">
                  <c:v>0</c:v>
                </c:pt>
                <c:pt idx="3483">
                  <c:v>2</c:v>
                </c:pt>
                <c:pt idx="3484">
                  <c:v>7</c:v>
                </c:pt>
                <c:pt idx="3485">
                  <c:v>3</c:v>
                </c:pt>
                <c:pt idx="3486">
                  <c:v>2</c:v>
                </c:pt>
                <c:pt idx="3487">
                  <c:v>1</c:v>
                </c:pt>
                <c:pt idx="3488">
                  <c:v>1</c:v>
                </c:pt>
                <c:pt idx="3489">
                  <c:v>3</c:v>
                </c:pt>
                <c:pt idx="3490">
                  <c:v>2</c:v>
                </c:pt>
                <c:pt idx="3491">
                  <c:v>2</c:v>
                </c:pt>
                <c:pt idx="3492">
                  <c:v>1</c:v>
                </c:pt>
                <c:pt idx="3493">
                  <c:v>2</c:v>
                </c:pt>
                <c:pt idx="3494">
                  <c:v>1</c:v>
                </c:pt>
                <c:pt idx="3495">
                  <c:v>2</c:v>
                </c:pt>
                <c:pt idx="3496">
                  <c:v>3</c:v>
                </c:pt>
                <c:pt idx="3497">
                  <c:v>1</c:v>
                </c:pt>
                <c:pt idx="3498">
                  <c:v>1</c:v>
                </c:pt>
                <c:pt idx="3499">
                  <c:v>0</c:v>
                </c:pt>
                <c:pt idx="3500">
                  <c:v>2</c:v>
                </c:pt>
                <c:pt idx="3501">
                  <c:v>1</c:v>
                </c:pt>
                <c:pt idx="3502">
                  <c:v>2</c:v>
                </c:pt>
                <c:pt idx="3503">
                  <c:v>2</c:v>
                </c:pt>
                <c:pt idx="3504">
                  <c:v>3</c:v>
                </c:pt>
                <c:pt idx="3505">
                  <c:v>2</c:v>
                </c:pt>
                <c:pt idx="3506">
                  <c:v>1</c:v>
                </c:pt>
                <c:pt idx="3507">
                  <c:v>3</c:v>
                </c:pt>
                <c:pt idx="3508">
                  <c:v>2</c:v>
                </c:pt>
                <c:pt idx="3509">
                  <c:v>2</c:v>
                </c:pt>
                <c:pt idx="3510">
                  <c:v>2</c:v>
                </c:pt>
                <c:pt idx="3511">
                  <c:v>1</c:v>
                </c:pt>
                <c:pt idx="3512">
                  <c:v>1</c:v>
                </c:pt>
                <c:pt idx="3513">
                  <c:v>3</c:v>
                </c:pt>
                <c:pt idx="3514">
                  <c:v>2</c:v>
                </c:pt>
                <c:pt idx="3515">
                  <c:v>2</c:v>
                </c:pt>
                <c:pt idx="3516">
                  <c:v>0</c:v>
                </c:pt>
                <c:pt idx="3517">
                  <c:v>2</c:v>
                </c:pt>
                <c:pt idx="3518">
                  <c:v>2</c:v>
                </c:pt>
                <c:pt idx="3519">
                  <c:v>2</c:v>
                </c:pt>
                <c:pt idx="3520">
                  <c:v>2</c:v>
                </c:pt>
                <c:pt idx="3521">
                  <c:v>0</c:v>
                </c:pt>
                <c:pt idx="3522">
                  <c:v>2</c:v>
                </c:pt>
                <c:pt idx="3523">
                  <c:v>2</c:v>
                </c:pt>
                <c:pt idx="3524">
                  <c:v>3</c:v>
                </c:pt>
                <c:pt idx="3525">
                  <c:v>1</c:v>
                </c:pt>
                <c:pt idx="3526">
                  <c:v>2</c:v>
                </c:pt>
                <c:pt idx="3527">
                  <c:v>2</c:v>
                </c:pt>
                <c:pt idx="3528">
                  <c:v>1</c:v>
                </c:pt>
                <c:pt idx="3529">
                  <c:v>2</c:v>
                </c:pt>
                <c:pt idx="3530">
                  <c:v>3</c:v>
                </c:pt>
                <c:pt idx="3531">
                  <c:v>2</c:v>
                </c:pt>
                <c:pt idx="3532">
                  <c:v>3</c:v>
                </c:pt>
                <c:pt idx="3533">
                  <c:v>2</c:v>
                </c:pt>
                <c:pt idx="3534">
                  <c:v>3</c:v>
                </c:pt>
                <c:pt idx="3535">
                  <c:v>3</c:v>
                </c:pt>
                <c:pt idx="3536">
                  <c:v>3</c:v>
                </c:pt>
                <c:pt idx="3537">
                  <c:v>5</c:v>
                </c:pt>
                <c:pt idx="3538">
                  <c:v>2</c:v>
                </c:pt>
                <c:pt idx="3539">
                  <c:v>3</c:v>
                </c:pt>
                <c:pt idx="3540">
                  <c:v>3</c:v>
                </c:pt>
                <c:pt idx="3541">
                  <c:v>5</c:v>
                </c:pt>
                <c:pt idx="3542">
                  <c:v>3</c:v>
                </c:pt>
                <c:pt idx="3543">
                  <c:v>2</c:v>
                </c:pt>
                <c:pt idx="3544">
                  <c:v>3</c:v>
                </c:pt>
                <c:pt idx="3545">
                  <c:v>0</c:v>
                </c:pt>
                <c:pt idx="3546">
                  <c:v>2</c:v>
                </c:pt>
                <c:pt idx="3547">
                  <c:v>3</c:v>
                </c:pt>
                <c:pt idx="3548">
                  <c:v>2</c:v>
                </c:pt>
                <c:pt idx="3549">
                  <c:v>2</c:v>
                </c:pt>
                <c:pt idx="3550">
                  <c:v>2</c:v>
                </c:pt>
                <c:pt idx="3551">
                  <c:v>3</c:v>
                </c:pt>
                <c:pt idx="3552">
                  <c:v>4</c:v>
                </c:pt>
                <c:pt idx="3553">
                  <c:v>2</c:v>
                </c:pt>
                <c:pt idx="3554">
                  <c:v>2</c:v>
                </c:pt>
                <c:pt idx="3555">
                  <c:v>3</c:v>
                </c:pt>
                <c:pt idx="3556">
                  <c:v>2</c:v>
                </c:pt>
                <c:pt idx="3557">
                  <c:v>1</c:v>
                </c:pt>
                <c:pt idx="3558">
                  <c:v>2</c:v>
                </c:pt>
                <c:pt idx="3559">
                  <c:v>3</c:v>
                </c:pt>
                <c:pt idx="3560">
                  <c:v>3</c:v>
                </c:pt>
                <c:pt idx="3561">
                  <c:v>3</c:v>
                </c:pt>
                <c:pt idx="3562">
                  <c:v>2</c:v>
                </c:pt>
                <c:pt idx="3563">
                  <c:v>3</c:v>
                </c:pt>
                <c:pt idx="3564">
                  <c:v>2</c:v>
                </c:pt>
                <c:pt idx="3565">
                  <c:v>3</c:v>
                </c:pt>
                <c:pt idx="3566">
                  <c:v>3</c:v>
                </c:pt>
                <c:pt idx="3567">
                  <c:v>3</c:v>
                </c:pt>
                <c:pt idx="3568">
                  <c:v>4</c:v>
                </c:pt>
                <c:pt idx="3569">
                  <c:v>1</c:v>
                </c:pt>
                <c:pt idx="3570">
                  <c:v>2</c:v>
                </c:pt>
                <c:pt idx="3571">
                  <c:v>3</c:v>
                </c:pt>
                <c:pt idx="3572">
                  <c:v>3</c:v>
                </c:pt>
                <c:pt idx="3573">
                  <c:v>2</c:v>
                </c:pt>
                <c:pt idx="3574">
                  <c:v>2</c:v>
                </c:pt>
                <c:pt idx="3575">
                  <c:v>3</c:v>
                </c:pt>
                <c:pt idx="3576">
                  <c:v>2</c:v>
                </c:pt>
                <c:pt idx="3577">
                  <c:v>2</c:v>
                </c:pt>
                <c:pt idx="3578">
                  <c:v>2</c:v>
                </c:pt>
                <c:pt idx="3579">
                  <c:v>2</c:v>
                </c:pt>
                <c:pt idx="3580">
                  <c:v>2</c:v>
                </c:pt>
                <c:pt idx="3581">
                  <c:v>1</c:v>
                </c:pt>
                <c:pt idx="3582">
                  <c:v>2</c:v>
                </c:pt>
                <c:pt idx="3583">
                  <c:v>3</c:v>
                </c:pt>
                <c:pt idx="3584">
                  <c:v>2</c:v>
                </c:pt>
                <c:pt idx="3585">
                  <c:v>4</c:v>
                </c:pt>
                <c:pt idx="3586">
                  <c:v>3</c:v>
                </c:pt>
                <c:pt idx="3587">
                  <c:v>3</c:v>
                </c:pt>
                <c:pt idx="3588">
                  <c:v>3</c:v>
                </c:pt>
                <c:pt idx="3589">
                  <c:v>3</c:v>
                </c:pt>
                <c:pt idx="3590">
                  <c:v>4</c:v>
                </c:pt>
                <c:pt idx="3591">
                  <c:v>1</c:v>
                </c:pt>
                <c:pt idx="3592">
                  <c:v>2</c:v>
                </c:pt>
                <c:pt idx="3593">
                  <c:v>2</c:v>
                </c:pt>
                <c:pt idx="3594">
                  <c:v>3</c:v>
                </c:pt>
                <c:pt idx="3595">
                  <c:v>2</c:v>
                </c:pt>
                <c:pt idx="3596">
                  <c:v>2</c:v>
                </c:pt>
                <c:pt idx="3597">
                  <c:v>2</c:v>
                </c:pt>
                <c:pt idx="3598">
                  <c:v>2</c:v>
                </c:pt>
                <c:pt idx="3599">
                  <c:v>3</c:v>
                </c:pt>
                <c:pt idx="3600">
                  <c:v>2</c:v>
                </c:pt>
                <c:pt idx="3601">
                  <c:v>2</c:v>
                </c:pt>
                <c:pt idx="3602">
                  <c:v>4</c:v>
                </c:pt>
                <c:pt idx="3603">
                  <c:v>3</c:v>
                </c:pt>
                <c:pt idx="3604">
                  <c:v>3</c:v>
                </c:pt>
                <c:pt idx="3605">
                  <c:v>3</c:v>
                </c:pt>
                <c:pt idx="3606">
                  <c:v>2</c:v>
                </c:pt>
                <c:pt idx="3607">
                  <c:v>3</c:v>
                </c:pt>
                <c:pt idx="3608">
                  <c:v>2</c:v>
                </c:pt>
                <c:pt idx="3609">
                  <c:v>2</c:v>
                </c:pt>
                <c:pt idx="3610">
                  <c:v>2</c:v>
                </c:pt>
                <c:pt idx="3611">
                  <c:v>1</c:v>
                </c:pt>
                <c:pt idx="3612">
                  <c:v>3</c:v>
                </c:pt>
                <c:pt idx="3613">
                  <c:v>3</c:v>
                </c:pt>
                <c:pt idx="3614">
                  <c:v>2</c:v>
                </c:pt>
                <c:pt idx="3615">
                  <c:v>0</c:v>
                </c:pt>
                <c:pt idx="3616">
                  <c:v>2</c:v>
                </c:pt>
                <c:pt idx="3617">
                  <c:v>2</c:v>
                </c:pt>
                <c:pt idx="3618">
                  <c:v>2</c:v>
                </c:pt>
                <c:pt idx="3619">
                  <c:v>1</c:v>
                </c:pt>
                <c:pt idx="3620">
                  <c:v>1</c:v>
                </c:pt>
                <c:pt idx="3621">
                  <c:v>1</c:v>
                </c:pt>
                <c:pt idx="3622">
                  <c:v>0</c:v>
                </c:pt>
                <c:pt idx="3623">
                  <c:v>1</c:v>
                </c:pt>
                <c:pt idx="3624">
                  <c:v>0</c:v>
                </c:pt>
                <c:pt idx="3625">
                  <c:v>0</c:v>
                </c:pt>
                <c:pt idx="3626">
                  <c:v>0</c:v>
                </c:pt>
                <c:pt idx="3627">
                  <c:v>1</c:v>
                </c:pt>
                <c:pt idx="3628">
                  <c:v>0</c:v>
                </c:pt>
                <c:pt idx="3629">
                  <c:v>0</c:v>
                </c:pt>
                <c:pt idx="3630">
                  <c:v>0</c:v>
                </c:pt>
                <c:pt idx="3631">
                  <c:v>2</c:v>
                </c:pt>
                <c:pt idx="3632">
                  <c:v>0</c:v>
                </c:pt>
                <c:pt idx="3633">
                  <c:v>2</c:v>
                </c:pt>
                <c:pt idx="3634">
                  <c:v>1</c:v>
                </c:pt>
                <c:pt idx="3635">
                  <c:v>0</c:v>
                </c:pt>
                <c:pt idx="3636">
                  <c:v>1</c:v>
                </c:pt>
                <c:pt idx="3637">
                  <c:v>1</c:v>
                </c:pt>
                <c:pt idx="3638">
                  <c:v>1</c:v>
                </c:pt>
                <c:pt idx="3639">
                  <c:v>0</c:v>
                </c:pt>
                <c:pt idx="3640">
                  <c:v>1</c:v>
                </c:pt>
                <c:pt idx="3641">
                  <c:v>0</c:v>
                </c:pt>
                <c:pt idx="3642">
                  <c:v>3</c:v>
                </c:pt>
                <c:pt idx="3643">
                  <c:v>2</c:v>
                </c:pt>
                <c:pt idx="3644">
                  <c:v>0</c:v>
                </c:pt>
                <c:pt idx="3645">
                  <c:v>1</c:v>
                </c:pt>
                <c:pt idx="3646">
                  <c:v>1</c:v>
                </c:pt>
                <c:pt idx="3647">
                  <c:v>1</c:v>
                </c:pt>
                <c:pt idx="3648">
                  <c:v>1</c:v>
                </c:pt>
                <c:pt idx="3649">
                  <c:v>0</c:v>
                </c:pt>
                <c:pt idx="3650">
                  <c:v>1</c:v>
                </c:pt>
                <c:pt idx="3651">
                  <c:v>1</c:v>
                </c:pt>
                <c:pt idx="3652">
                  <c:v>1</c:v>
                </c:pt>
                <c:pt idx="3653">
                  <c:v>5</c:v>
                </c:pt>
                <c:pt idx="3654">
                  <c:v>1</c:v>
                </c:pt>
                <c:pt idx="3655">
                  <c:v>1</c:v>
                </c:pt>
                <c:pt idx="3656">
                  <c:v>2</c:v>
                </c:pt>
                <c:pt idx="3657">
                  <c:v>1</c:v>
                </c:pt>
                <c:pt idx="3658">
                  <c:v>1</c:v>
                </c:pt>
                <c:pt idx="3659">
                  <c:v>0</c:v>
                </c:pt>
                <c:pt idx="3660">
                  <c:v>1</c:v>
                </c:pt>
                <c:pt idx="3661">
                  <c:v>0</c:v>
                </c:pt>
                <c:pt idx="3662">
                  <c:v>1</c:v>
                </c:pt>
                <c:pt idx="3663">
                  <c:v>1</c:v>
                </c:pt>
                <c:pt idx="3664">
                  <c:v>1</c:v>
                </c:pt>
                <c:pt idx="3665">
                  <c:v>2</c:v>
                </c:pt>
                <c:pt idx="3666">
                  <c:v>1</c:v>
                </c:pt>
                <c:pt idx="3667">
                  <c:v>2</c:v>
                </c:pt>
                <c:pt idx="3668">
                  <c:v>1</c:v>
                </c:pt>
                <c:pt idx="3669">
                  <c:v>1</c:v>
                </c:pt>
                <c:pt idx="3670">
                  <c:v>1</c:v>
                </c:pt>
                <c:pt idx="3671">
                  <c:v>1</c:v>
                </c:pt>
                <c:pt idx="3672">
                  <c:v>1</c:v>
                </c:pt>
                <c:pt idx="3673">
                  <c:v>0</c:v>
                </c:pt>
                <c:pt idx="3674">
                  <c:v>2</c:v>
                </c:pt>
                <c:pt idx="3675">
                  <c:v>2</c:v>
                </c:pt>
                <c:pt idx="3676">
                  <c:v>2</c:v>
                </c:pt>
                <c:pt idx="3677">
                  <c:v>1</c:v>
                </c:pt>
                <c:pt idx="3678">
                  <c:v>1</c:v>
                </c:pt>
                <c:pt idx="3679">
                  <c:v>0</c:v>
                </c:pt>
                <c:pt idx="3680">
                  <c:v>1</c:v>
                </c:pt>
                <c:pt idx="3681">
                  <c:v>0</c:v>
                </c:pt>
                <c:pt idx="3682">
                  <c:v>1</c:v>
                </c:pt>
                <c:pt idx="3683">
                  <c:v>1</c:v>
                </c:pt>
                <c:pt idx="3684">
                  <c:v>1</c:v>
                </c:pt>
                <c:pt idx="3685">
                  <c:v>0</c:v>
                </c:pt>
                <c:pt idx="3686">
                  <c:v>3</c:v>
                </c:pt>
                <c:pt idx="3687">
                  <c:v>6</c:v>
                </c:pt>
                <c:pt idx="3688">
                  <c:v>2</c:v>
                </c:pt>
                <c:pt idx="3689">
                  <c:v>3</c:v>
                </c:pt>
                <c:pt idx="3690">
                  <c:v>1</c:v>
                </c:pt>
                <c:pt idx="3691">
                  <c:v>3</c:v>
                </c:pt>
                <c:pt idx="3692">
                  <c:v>1</c:v>
                </c:pt>
                <c:pt idx="3693">
                  <c:v>2</c:v>
                </c:pt>
                <c:pt idx="3694">
                  <c:v>1</c:v>
                </c:pt>
                <c:pt idx="3695">
                  <c:v>2</c:v>
                </c:pt>
                <c:pt idx="3696">
                  <c:v>2</c:v>
                </c:pt>
                <c:pt idx="3697">
                  <c:v>1</c:v>
                </c:pt>
                <c:pt idx="3698">
                  <c:v>1</c:v>
                </c:pt>
                <c:pt idx="3699">
                  <c:v>2</c:v>
                </c:pt>
                <c:pt idx="3700">
                  <c:v>2</c:v>
                </c:pt>
                <c:pt idx="3701">
                  <c:v>2</c:v>
                </c:pt>
                <c:pt idx="3702">
                  <c:v>0</c:v>
                </c:pt>
                <c:pt idx="3703">
                  <c:v>1</c:v>
                </c:pt>
                <c:pt idx="3704">
                  <c:v>2</c:v>
                </c:pt>
                <c:pt idx="3705">
                  <c:v>2</c:v>
                </c:pt>
                <c:pt idx="3706">
                  <c:v>2</c:v>
                </c:pt>
                <c:pt idx="3707">
                  <c:v>0</c:v>
                </c:pt>
                <c:pt idx="3708">
                  <c:v>4</c:v>
                </c:pt>
                <c:pt idx="3709">
                  <c:v>3</c:v>
                </c:pt>
                <c:pt idx="3710">
                  <c:v>3</c:v>
                </c:pt>
                <c:pt idx="3711">
                  <c:v>3</c:v>
                </c:pt>
                <c:pt idx="3712">
                  <c:v>2</c:v>
                </c:pt>
                <c:pt idx="3713">
                  <c:v>3</c:v>
                </c:pt>
                <c:pt idx="3714">
                  <c:v>2</c:v>
                </c:pt>
                <c:pt idx="3715">
                  <c:v>3</c:v>
                </c:pt>
                <c:pt idx="3716">
                  <c:v>2</c:v>
                </c:pt>
                <c:pt idx="3717">
                  <c:v>3</c:v>
                </c:pt>
                <c:pt idx="3718">
                  <c:v>3</c:v>
                </c:pt>
                <c:pt idx="3719">
                  <c:v>1</c:v>
                </c:pt>
                <c:pt idx="3720">
                  <c:v>2</c:v>
                </c:pt>
                <c:pt idx="3721">
                  <c:v>7</c:v>
                </c:pt>
                <c:pt idx="3722">
                  <c:v>4</c:v>
                </c:pt>
                <c:pt idx="3723">
                  <c:v>3</c:v>
                </c:pt>
                <c:pt idx="3724">
                  <c:v>1</c:v>
                </c:pt>
                <c:pt idx="3725">
                  <c:v>4</c:v>
                </c:pt>
                <c:pt idx="3726">
                  <c:v>4</c:v>
                </c:pt>
                <c:pt idx="3727">
                  <c:v>3</c:v>
                </c:pt>
                <c:pt idx="3728">
                  <c:v>4</c:v>
                </c:pt>
                <c:pt idx="3729">
                  <c:v>3</c:v>
                </c:pt>
                <c:pt idx="3730">
                  <c:v>4</c:v>
                </c:pt>
                <c:pt idx="3731">
                  <c:v>3</c:v>
                </c:pt>
                <c:pt idx="3732">
                  <c:v>4</c:v>
                </c:pt>
                <c:pt idx="3733">
                  <c:v>4</c:v>
                </c:pt>
                <c:pt idx="3734">
                  <c:v>3</c:v>
                </c:pt>
                <c:pt idx="3735">
                  <c:v>5</c:v>
                </c:pt>
                <c:pt idx="3736">
                  <c:v>1</c:v>
                </c:pt>
                <c:pt idx="3737">
                  <c:v>5</c:v>
                </c:pt>
                <c:pt idx="3738">
                  <c:v>3</c:v>
                </c:pt>
                <c:pt idx="3739">
                  <c:v>4</c:v>
                </c:pt>
                <c:pt idx="3740">
                  <c:v>3</c:v>
                </c:pt>
                <c:pt idx="3741">
                  <c:v>2</c:v>
                </c:pt>
                <c:pt idx="3742">
                  <c:v>3</c:v>
                </c:pt>
                <c:pt idx="3743">
                  <c:v>3</c:v>
                </c:pt>
                <c:pt idx="3744">
                  <c:v>5</c:v>
                </c:pt>
                <c:pt idx="3745">
                  <c:v>3</c:v>
                </c:pt>
                <c:pt idx="3746">
                  <c:v>4</c:v>
                </c:pt>
                <c:pt idx="3747">
                  <c:v>3</c:v>
                </c:pt>
                <c:pt idx="3748">
                  <c:v>4</c:v>
                </c:pt>
                <c:pt idx="3749">
                  <c:v>4</c:v>
                </c:pt>
                <c:pt idx="3750">
                  <c:v>5</c:v>
                </c:pt>
                <c:pt idx="3751">
                  <c:v>3</c:v>
                </c:pt>
                <c:pt idx="3752">
                  <c:v>5</c:v>
                </c:pt>
                <c:pt idx="3753">
                  <c:v>3</c:v>
                </c:pt>
                <c:pt idx="3754">
                  <c:v>6</c:v>
                </c:pt>
                <c:pt idx="3755">
                  <c:v>8</c:v>
                </c:pt>
                <c:pt idx="3756">
                  <c:v>4</c:v>
                </c:pt>
                <c:pt idx="3757">
                  <c:v>6</c:v>
                </c:pt>
                <c:pt idx="3758">
                  <c:v>3</c:v>
                </c:pt>
                <c:pt idx="3759">
                  <c:v>5</c:v>
                </c:pt>
                <c:pt idx="3760">
                  <c:v>4</c:v>
                </c:pt>
                <c:pt idx="3761">
                  <c:v>5</c:v>
                </c:pt>
                <c:pt idx="3762">
                  <c:v>5</c:v>
                </c:pt>
                <c:pt idx="3763">
                  <c:v>5</c:v>
                </c:pt>
                <c:pt idx="3764">
                  <c:v>3</c:v>
                </c:pt>
                <c:pt idx="3765">
                  <c:v>3</c:v>
                </c:pt>
                <c:pt idx="3766">
                  <c:v>4</c:v>
                </c:pt>
                <c:pt idx="3767">
                  <c:v>3</c:v>
                </c:pt>
                <c:pt idx="3768">
                  <c:v>3</c:v>
                </c:pt>
                <c:pt idx="3769">
                  <c:v>3</c:v>
                </c:pt>
                <c:pt idx="3770">
                  <c:v>3</c:v>
                </c:pt>
                <c:pt idx="3771">
                  <c:v>3</c:v>
                </c:pt>
                <c:pt idx="3772">
                  <c:v>3</c:v>
                </c:pt>
                <c:pt idx="3773">
                  <c:v>3</c:v>
                </c:pt>
                <c:pt idx="3774">
                  <c:v>3</c:v>
                </c:pt>
                <c:pt idx="3775">
                  <c:v>1</c:v>
                </c:pt>
                <c:pt idx="3776">
                  <c:v>3</c:v>
                </c:pt>
                <c:pt idx="3777">
                  <c:v>2</c:v>
                </c:pt>
                <c:pt idx="3778">
                  <c:v>3</c:v>
                </c:pt>
                <c:pt idx="3779">
                  <c:v>2</c:v>
                </c:pt>
                <c:pt idx="3780">
                  <c:v>3</c:v>
                </c:pt>
                <c:pt idx="3781">
                  <c:v>3</c:v>
                </c:pt>
                <c:pt idx="3782">
                  <c:v>0</c:v>
                </c:pt>
                <c:pt idx="3783">
                  <c:v>3</c:v>
                </c:pt>
                <c:pt idx="3784">
                  <c:v>2</c:v>
                </c:pt>
                <c:pt idx="3785">
                  <c:v>3</c:v>
                </c:pt>
                <c:pt idx="3786">
                  <c:v>2</c:v>
                </c:pt>
                <c:pt idx="3787">
                  <c:v>1</c:v>
                </c:pt>
                <c:pt idx="3788">
                  <c:v>2</c:v>
                </c:pt>
                <c:pt idx="3789">
                  <c:v>7</c:v>
                </c:pt>
                <c:pt idx="3790">
                  <c:v>2</c:v>
                </c:pt>
                <c:pt idx="3791">
                  <c:v>1</c:v>
                </c:pt>
                <c:pt idx="3792">
                  <c:v>2</c:v>
                </c:pt>
                <c:pt idx="3793">
                  <c:v>3</c:v>
                </c:pt>
                <c:pt idx="3794">
                  <c:v>1</c:v>
                </c:pt>
                <c:pt idx="3795">
                  <c:v>2</c:v>
                </c:pt>
                <c:pt idx="3796">
                  <c:v>3</c:v>
                </c:pt>
                <c:pt idx="3797">
                  <c:v>1</c:v>
                </c:pt>
                <c:pt idx="3798">
                  <c:v>3</c:v>
                </c:pt>
                <c:pt idx="3799">
                  <c:v>0</c:v>
                </c:pt>
                <c:pt idx="3800">
                  <c:v>3</c:v>
                </c:pt>
                <c:pt idx="3801">
                  <c:v>5</c:v>
                </c:pt>
                <c:pt idx="3802">
                  <c:v>2</c:v>
                </c:pt>
                <c:pt idx="3803">
                  <c:v>3</c:v>
                </c:pt>
                <c:pt idx="3804">
                  <c:v>2</c:v>
                </c:pt>
                <c:pt idx="3805">
                  <c:v>4</c:v>
                </c:pt>
                <c:pt idx="3806">
                  <c:v>3</c:v>
                </c:pt>
                <c:pt idx="3807">
                  <c:v>4</c:v>
                </c:pt>
                <c:pt idx="3808">
                  <c:v>3</c:v>
                </c:pt>
                <c:pt idx="3809">
                  <c:v>2</c:v>
                </c:pt>
                <c:pt idx="3810">
                  <c:v>3</c:v>
                </c:pt>
                <c:pt idx="3811">
                  <c:v>3</c:v>
                </c:pt>
                <c:pt idx="3812">
                  <c:v>5</c:v>
                </c:pt>
                <c:pt idx="3813">
                  <c:v>3</c:v>
                </c:pt>
                <c:pt idx="3814">
                  <c:v>5</c:v>
                </c:pt>
                <c:pt idx="3815">
                  <c:v>3</c:v>
                </c:pt>
                <c:pt idx="3816">
                  <c:v>2</c:v>
                </c:pt>
                <c:pt idx="3817">
                  <c:v>2</c:v>
                </c:pt>
                <c:pt idx="3818">
                  <c:v>4</c:v>
                </c:pt>
                <c:pt idx="3819">
                  <c:v>4</c:v>
                </c:pt>
                <c:pt idx="3820">
                  <c:v>5</c:v>
                </c:pt>
                <c:pt idx="3821">
                  <c:v>3</c:v>
                </c:pt>
                <c:pt idx="3822">
                  <c:v>3</c:v>
                </c:pt>
                <c:pt idx="3823">
                  <c:v>7</c:v>
                </c:pt>
                <c:pt idx="3824">
                  <c:v>4</c:v>
                </c:pt>
                <c:pt idx="3825">
                  <c:v>5</c:v>
                </c:pt>
                <c:pt idx="3826">
                  <c:v>2</c:v>
                </c:pt>
                <c:pt idx="3827">
                  <c:v>4</c:v>
                </c:pt>
                <c:pt idx="3828">
                  <c:v>2</c:v>
                </c:pt>
                <c:pt idx="3829">
                  <c:v>3</c:v>
                </c:pt>
                <c:pt idx="3830">
                  <c:v>3</c:v>
                </c:pt>
                <c:pt idx="3831">
                  <c:v>3</c:v>
                </c:pt>
                <c:pt idx="3832">
                  <c:v>3</c:v>
                </c:pt>
                <c:pt idx="3833">
                  <c:v>1</c:v>
                </c:pt>
                <c:pt idx="3834">
                  <c:v>2</c:v>
                </c:pt>
                <c:pt idx="3835">
                  <c:v>2</c:v>
                </c:pt>
                <c:pt idx="3836">
                  <c:v>3</c:v>
                </c:pt>
                <c:pt idx="3837">
                  <c:v>2</c:v>
                </c:pt>
                <c:pt idx="3838">
                  <c:v>1</c:v>
                </c:pt>
                <c:pt idx="3839">
                  <c:v>1</c:v>
                </c:pt>
                <c:pt idx="3840">
                  <c:v>2</c:v>
                </c:pt>
                <c:pt idx="3841">
                  <c:v>2</c:v>
                </c:pt>
                <c:pt idx="3842">
                  <c:v>3</c:v>
                </c:pt>
                <c:pt idx="3843">
                  <c:v>1</c:v>
                </c:pt>
                <c:pt idx="3844">
                  <c:v>2</c:v>
                </c:pt>
                <c:pt idx="3845">
                  <c:v>1</c:v>
                </c:pt>
                <c:pt idx="3846">
                  <c:v>2</c:v>
                </c:pt>
                <c:pt idx="3847">
                  <c:v>3</c:v>
                </c:pt>
                <c:pt idx="3848">
                  <c:v>1</c:v>
                </c:pt>
                <c:pt idx="3849">
                  <c:v>2</c:v>
                </c:pt>
                <c:pt idx="3850">
                  <c:v>0</c:v>
                </c:pt>
                <c:pt idx="3851">
                  <c:v>3</c:v>
                </c:pt>
                <c:pt idx="3852">
                  <c:v>2</c:v>
                </c:pt>
                <c:pt idx="3853">
                  <c:v>2</c:v>
                </c:pt>
                <c:pt idx="3854">
                  <c:v>2</c:v>
                </c:pt>
                <c:pt idx="3855">
                  <c:v>2</c:v>
                </c:pt>
                <c:pt idx="3856">
                  <c:v>2</c:v>
                </c:pt>
                <c:pt idx="3857">
                  <c:v>5</c:v>
                </c:pt>
                <c:pt idx="3858">
                  <c:v>3</c:v>
                </c:pt>
                <c:pt idx="3859">
                  <c:v>1</c:v>
                </c:pt>
                <c:pt idx="3860">
                  <c:v>2</c:v>
                </c:pt>
                <c:pt idx="3861">
                  <c:v>3</c:v>
                </c:pt>
                <c:pt idx="3862">
                  <c:v>2</c:v>
                </c:pt>
                <c:pt idx="3863">
                  <c:v>2</c:v>
                </c:pt>
                <c:pt idx="3864">
                  <c:v>3</c:v>
                </c:pt>
                <c:pt idx="3865">
                  <c:v>2</c:v>
                </c:pt>
                <c:pt idx="3866">
                  <c:v>3</c:v>
                </c:pt>
                <c:pt idx="3867">
                  <c:v>1</c:v>
                </c:pt>
                <c:pt idx="3868">
                  <c:v>3</c:v>
                </c:pt>
                <c:pt idx="3869">
                  <c:v>3</c:v>
                </c:pt>
                <c:pt idx="3870">
                  <c:v>3</c:v>
                </c:pt>
                <c:pt idx="3871">
                  <c:v>5</c:v>
                </c:pt>
                <c:pt idx="3872">
                  <c:v>2</c:v>
                </c:pt>
                <c:pt idx="3873">
                  <c:v>3</c:v>
                </c:pt>
                <c:pt idx="3874">
                  <c:v>2</c:v>
                </c:pt>
                <c:pt idx="3875">
                  <c:v>4</c:v>
                </c:pt>
                <c:pt idx="3876">
                  <c:v>4</c:v>
                </c:pt>
                <c:pt idx="3877">
                  <c:v>2</c:v>
                </c:pt>
                <c:pt idx="3878">
                  <c:v>3</c:v>
                </c:pt>
                <c:pt idx="3879">
                  <c:v>4</c:v>
                </c:pt>
                <c:pt idx="3880">
                  <c:v>5</c:v>
                </c:pt>
                <c:pt idx="3881">
                  <c:v>3</c:v>
                </c:pt>
                <c:pt idx="3882">
                  <c:v>3</c:v>
                </c:pt>
                <c:pt idx="3883">
                  <c:v>3</c:v>
                </c:pt>
                <c:pt idx="3884">
                  <c:v>5</c:v>
                </c:pt>
                <c:pt idx="3885">
                  <c:v>3</c:v>
                </c:pt>
                <c:pt idx="3886">
                  <c:v>4</c:v>
                </c:pt>
                <c:pt idx="3887">
                  <c:v>2</c:v>
                </c:pt>
                <c:pt idx="3888">
                  <c:v>5</c:v>
                </c:pt>
                <c:pt idx="3889">
                  <c:v>2</c:v>
                </c:pt>
                <c:pt idx="3890">
                  <c:v>4</c:v>
                </c:pt>
                <c:pt idx="3891">
                  <c:v>5</c:v>
                </c:pt>
                <c:pt idx="3892">
                  <c:v>5</c:v>
                </c:pt>
                <c:pt idx="3893">
                  <c:v>5</c:v>
                </c:pt>
                <c:pt idx="3894">
                  <c:v>2</c:v>
                </c:pt>
                <c:pt idx="3895">
                  <c:v>6</c:v>
                </c:pt>
                <c:pt idx="3896">
                  <c:v>5</c:v>
                </c:pt>
                <c:pt idx="3897">
                  <c:v>5</c:v>
                </c:pt>
                <c:pt idx="3898">
                  <c:v>3</c:v>
                </c:pt>
                <c:pt idx="3899">
                  <c:v>4</c:v>
                </c:pt>
                <c:pt idx="3900">
                  <c:v>4</c:v>
                </c:pt>
                <c:pt idx="3901">
                  <c:v>4</c:v>
                </c:pt>
                <c:pt idx="3902">
                  <c:v>5</c:v>
                </c:pt>
                <c:pt idx="3903">
                  <c:v>5</c:v>
                </c:pt>
                <c:pt idx="3904">
                  <c:v>3</c:v>
                </c:pt>
                <c:pt idx="3905">
                  <c:v>4</c:v>
                </c:pt>
                <c:pt idx="3906">
                  <c:v>2</c:v>
                </c:pt>
                <c:pt idx="3907">
                  <c:v>3</c:v>
                </c:pt>
                <c:pt idx="3908">
                  <c:v>5</c:v>
                </c:pt>
                <c:pt idx="3909">
                  <c:v>3</c:v>
                </c:pt>
                <c:pt idx="3910">
                  <c:v>3</c:v>
                </c:pt>
                <c:pt idx="3911">
                  <c:v>2</c:v>
                </c:pt>
                <c:pt idx="3912">
                  <c:v>5</c:v>
                </c:pt>
                <c:pt idx="3913">
                  <c:v>3</c:v>
                </c:pt>
                <c:pt idx="3914">
                  <c:v>3</c:v>
                </c:pt>
                <c:pt idx="3915">
                  <c:v>4</c:v>
                </c:pt>
                <c:pt idx="3916">
                  <c:v>4</c:v>
                </c:pt>
                <c:pt idx="3917">
                  <c:v>3</c:v>
                </c:pt>
                <c:pt idx="3918">
                  <c:v>2</c:v>
                </c:pt>
                <c:pt idx="3919">
                  <c:v>5</c:v>
                </c:pt>
                <c:pt idx="3920">
                  <c:v>3</c:v>
                </c:pt>
                <c:pt idx="3921">
                  <c:v>3</c:v>
                </c:pt>
                <c:pt idx="3922">
                  <c:v>2</c:v>
                </c:pt>
                <c:pt idx="3923">
                  <c:v>2</c:v>
                </c:pt>
                <c:pt idx="3924">
                  <c:v>2</c:v>
                </c:pt>
                <c:pt idx="3925">
                  <c:v>4</c:v>
                </c:pt>
                <c:pt idx="3926">
                  <c:v>3</c:v>
                </c:pt>
                <c:pt idx="3927">
                  <c:v>2</c:v>
                </c:pt>
                <c:pt idx="3928">
                  <c:v>3</c:v>
                </c:pt>
                <c:pt idx="3929">
                  <c:v>2</c:v>
                </c:pt>
                <c:pt idx="3930">
                  <c:v>1</c:v>
                </c:pt>
                <c:pt idx="3931">
                  <c:v>2</c:v>
                </c:pt>
                <c:pt idx="3932">
                  <c:v>3</c:v>
                </c:pt>
                <c:pt idx="3933">
                  <c:v>3</c:v>
                </c:pt>
                <c:pt idx="3934">
                  <c:v>2</c:v>
                </c:pt>
                <c:pt idx="3935">
                  <c:v>0</c:v>
                </c:pt>
                <c:pt idx="3936">
                  <c:v>4</c:v>
                </c:pt>
                <c:pt idx="3937">
                  <c:v>3</c:v>
                </c:pt>
                <c:pt idx="3938">
                  <c:v>1</c:v>
                </c:pt>
                <c:pt idx="3939">
                  <c:v>2</c:v>
                </c:pt>
                <c:pt idx="3940">
                  <c:v>0</c:v>
                </c:pt>
                <c:pt idx="3941">
                  <c:v>1</c:v>
                </c:pt>
                <c:pt idx="3942">
                  <c:v>0</c:v>
                </c:pt>
                <c:pt idx="3943">
                  <c:v>2</c:v>
                </c:pt>
                <c:pt idx="3944">
                  <c:v>2</c:v>
                </c:pt>
                <c:pt idx="3945">
                  <c:v>1</c:v>
                </c:pt>
                <c:pt idx="3946">
                  <c:v>2</c:v>
                </c:pt>
                <c:pt idx="3947">
                  <c:v>2</c:v>
                </c:pt>
                <c:pt idx="3948">
                  <c:v>3</c:v>
                </c:pt>
                <c:pt idx="3949">
                  <c:v>2</c:v>
                </c:pt>
                <c:pt idx="3950">
                  <c:v>2</c:v>
                </c:pt>
                <c:pt idx="3951">
                  <c:v>1</c:v>
                </c:pt>
                <c:pt idx="3952">
                  <c:v>1</c:v>
                </c:pt>
                <c:pt idx="3953">
                  <c:v>1</c:v>
                </c:pt>
                <c:pt idx="3954">
                  <c:v>1</c:v>
                </c:pt>
                <c:pt idx="3955">
                  <c:v>2</c:v>
                </c:pt>
                <c:pt idx="3956">
                  <c:v>3</c:v>
                </c:pt>
                <c:pt idx="3957">
                  <c:v>2</c:v>
                </c:pt>
                <c:pt idx="3958">
                  <c:v>2</c:v>
                </c:pt>
                <c:pt idx="3959">
                  <c:v>3</c:v>
                </c:pt>
                <c:pt idx="3960">
                  <c:v>3</c:v>
                </c:pt>
                <c:pt idx="3961">
                  <c:v>4</c:v>
                </c:pt>
                <c:pt idx="3962">
                  <c:v>2</c:v>
                </c:pt>
                <c:pt idx="3963">
                  <c:v>3</c:v>
                </c:pt>
                <c:pt idx="3964">
                  <c:v>3</c:v>
                </c:pt>
                <c:pt idx="3965">
                  <c:v>4</c:v>
                </c:pt>
                <c:pt idx="3966">
                  <c:v>4</c:v>
                </c:pt>
                <c:pt idx="3967">
                  <c:v>4</c:v>
                </c:pt>
                <c:pt idx="3968">
                  <c:v>4</c:v>
                </c:pt>
                <c:pt idx="3969">
                  <c:v>5</c:v>
                </c:pt>
                <c:pt idx="3970">
                  <c:v>8</c:v>
                </c:pt>
                <c:pt idx="3971">
                  <c:v>3</c:v>
                </c:pt>
                <c:pt idx="3972">
                  <c:v>5</c:v>
                </c:pt>
                <c:pt idx="3973">
                  <c:v>5</c:v>
                </c:pt>
                <c:pt idx="3974">
                  <c:v>6</c:v>
                </c:pt>
                <c:pt idx="3975">
                  <c:v>3</c:v>
                </c:pt>
                <c:pt idx="3976">
                  <c:v>3</c:v>
                </c:pt>
                <c:pt idx="3977">
                  <c:v>4</c:v>
                </c:pt>
                <c:pt idx="3978">
                  <c:v>5</c:v>
                </c:pt>
                <c:pt idx="3979">
                  <c:v>4</c:v>
                </c:pt>
                <c:pt idx="3980">
                  <c:v>6</c:v>
                </c:pt>
                <c:pt idx="3981">
                  <c:v>5</c:v>
                </c:pt>
                <c:pt idx="3982">
                  <c:v>6</c:v>
                </c:pt>
                <c:pt idx="3983">
                  <c:v>3</c:v>
                </c:pt>
                <c:pt idx="3984">
                  <c:v>5</c:v>
                </c:pt>
                <c:pt idx="3985">
                  <c:v>7</c:v>
                </c:pt>
                <c:pt idx="3986">
                  <c:v>4</c:v>
                </c:pt>
                <c:pt idx="3987">
                  <c:v>6</c:v>
                </c:pt>
                <c:pt idx="3988">
                  <c:v>4</c:v>
                </c:pt>
                <c:pt idx="3989">
                  <c:v>6</c:v>
                </c:pt>
                <c:pt idx="3990">
                  <c:v>6</c:v>
                </c:pt>
                <c:pt idx="3991">
                  <c:v>5</c:v>
                </c:pt>
                <c:pt idx="3992">
                  <c:v>5</c:v>
                </c:pt>
                <c:pt idx="3993">
                  <c:v>7</c:v>
                </c:pt>
                <c:pt idx="3994">
                  <c:v>7</c:v>
                </c:pt>
                <c:pt idx="3995">
                  <c:v>4</c:v>
                </c:pt>
                <c:pt idx="3996">
                  <c:v>7</c:v>
                </c:pt>
                <c:pt idx="3997">
                  <c:v>5</c:v>
                </c:pt>
                <c:pt idx="3998">
                  <c:v>6</c:v>
                </c:pt>
                <c:pt idx="3999">
                  <c:v>5</c:v>
                </c:pt>
                <c:pt idx="4000">
                  <c:v>6</c:v>
                </c:pt>
                <c:pt idx="4001">
                  <c:v>6</c:v>
                </c:pt>
                <c:pt idx="4002">
                  <c:v>5</c:v>
                </c:pt>
                <c:pt idx="4003">
                  <c:v>4</c:v>
                </c:pt>
                <c:pt idx="4004">
                  <c:v>8</c:v>
                </c:pt>
                <c:pt idx="4005">
                  <c:v>4</c:v>
                </c:pt>
                <c:pt idx="4006">
                  <c:v>4</c:v>
                </c:pt>
                <c:pt idx="4007">
                  <c:v>3</c:v>
                </c:pt>
                <c:pt idx="4008">
                  <c:v>3</c:v>
                </c:pt>
                <c:pt idx="4009">
                  <c:v>4</c:v>
                </c:pt>
                <c:pt idx="4010">
                  <c:v>3</c:v>
                </c:pt>
                <c:pt idx="4011">
                  <c:v>4</c:v>
                </c:pt>
                <c:pt idx="4012">
                  <c:v>3</c:v>
                </c:pt>
                <c:pt idx="4013">
                  <c:v>4</c:v>
                </c:pt>
                <c:pt idx="4014">
                  <c:v>4</c:v>
                </c:pt>
                <c:pt idx="4015">
                  <c:v>4</c:v>
                </c:pt>
                <c:pt idx="4016">
                  <c:v>4</c:v>
                </c:pt>
                <c:pt idx="4017">
                  <c:v>2</c:v>
                </c:pt>
                <c:pt idx="4018">
                  <c:v>4</c:v>
                </c:pt>
                <c:pt idx="4019">
                  <c:v>3</c:v>
                </c:pt>
                <c:pt idx="4020">
                  <c:v>3</c:v>
                </c:pt>
                <c:pt idx="4021">
                  <c:v>3</c:v>
                </c:pt>
                <c:pt idx="4022">
                  <c:v>3</c:v>
                </c:pt>
                <c:pt idx="4023">
                  <c:v>2</c:v>
                </c:pt>
                <c:pt idx="4024">
                  <c:v>3</c:v>
                </c:pt>
                <c:pt idx="4025">
                  <c:v>3</c:v>
                </c:pt>
                <c:pt idx="4026">
                  <c:v>3</c:v>
                </c:pt>
                <c:pt idx="4027">
                  <c:v>3</c:v>
                </c:pt>
                <c:pt idx="4028">
                  <c:v>3</c:v>
                </c:pt>
                <c:pt idx="4029">
                  <c:v>2</c:v>
                </c:pt>
                <c:pt idx="4030">
                  <c:v>3</c:v>
                </c:pt>
                <c:pt idx="4031">
                  <c:v>4</c:v>
                </c:pt>
                <c:pt idx="4032">
                  <c:v>3</c:v>
                </c:pt>
                <c:pt idx="4033">
                  <c:v>3</c:v>
                </c:pt>
                <c:pt idx="4034">
                  <c:v>1</c:v>
                </c:pt>
                <c:pt idx="4035">
                  <c:v>4</c:v>
                </c:pt>
                <c:pt idx="4036">
                  <c:v>3</c:v>
                </c:pt>
                <c:pt idx="4037">
                  <c:v>4</c:v>
                </c:pt>
                <c:pt idx="4038">
                  <c:v>6</c:v>
                </c:pt>
                <c:pt idx="4039">
                  <c:v>5</c:v>
                </c:pt>
                <c:pt idx="4040">
                  <c:v>4</c:v>
                </c:pt>
                <c:pt idx="4041">
                  <c:v>34</c:v>
                </c:pt>
                <c:pt idx="4042">
                  <c:v>5</c:v>
                </c:pt>
                <c:pt idx="4043">
                  <c:v>4</c:v>
                </c:pt>
                <c:pt idx="4044">
                  <c:v>4</c:v>
                </c:pt>
                <c:pt idx="4045">
                  <c:v>4</c:v>
                </c:pt>
                <c:pt idx="4046">
                  <c:v>5</c:v>
                </c:pt>
                <c:pt idx="4047">
                  <c:v>3</c:v>
                </c:pt>
                <c:pt idx="4048">
                  <c:v>4</c:v>
                </c:pt>
                <c:pt idx="4049">
                  <c:v>5</c:v>
                </c:pt>
                <c:pt idx="4050">
                  <c:v>4</c:v>
                </c:pt>
                <c:pt idx="4051">
                  <c:v>3</c:v>
                </c:pt>
                <c:pt idx="4052">
                  <c:v>3</c:v>
                </c:pt>
                <c:pt idx="4053">
                  <c:v>2</c:v>
                </c:pt>
                <c:pt idx="4054">
                  <c:v>3</c:v>
                </c:pt>
                <c:pt idx="4055">
                  <c:v>4</c:v>
                </c:pt>
                <c:pt idx="4056">
                  <c:v>3</c:v>
                </c:pt>
                <c:pt idx="4057">
                  <c:v>2</c:v>
                </c:pt>
                <c:pt idx="4058">
                  <c:v>2</c:v>
                </c:pt>
                <c:pt idx="4059">
                  <c:v>4</c:v>
                </c:pt>
                <c:pt idx="4060">
                  <c:v>2</c:v>
                </c:pt>
                <c:pt idx="4061">
                  <c:v>3</c:v>
                </c:pt>
                <c:pt idx="4062">
                  <c:v>4</c:v>
                </c:pt>
                <c:pt idx="4063">
                  <c:v>2</c:v>
                </c:pt>
                <c:pt idx="4064">
                  <c:v>4</c:v>
                </c:pt>
                <c:pt idx="4065">
                  <c:v>1</c:v>
                </c:pt>
                <c:pt idx="4066">
                  <c:v>4</c:v>
                </c:pt>
                <c:pt idx="4067">
                  <c:v>3</c:v>
                </c:pt>
                <c:pt idx="4068">
                  <c:v>3</c:v>
                </c:pt>
                <c:pt idx="4069">
                  <c:v>2</c:v>
                </c:pt>
                <c:pt idx="4070">
                  <c:v>1</c:v>
                </c:pt>
                <c:pt idx="4071">
                  <c:v>3</c:v>
                </c:pt>
                <c:pt idx="4072">
                  <c:v>4</c:v>
                </c:pt>
                <c:pt idx="4073">
                  <c:v>3</c:v>
                </c:pt>
                <c:pt idx="4074">
                  <c:v>2</c:v>
                </c:pt>
                <c:pt idx="4075">
                  <c:v>0</c:v>
                </c:pt>
                <c:pt idx="4076">
                  <c:v>4</c:v>
                </c:pt>
                <c:pt idx="4077">
                  <c:v>3</c:v>
                </c:pt>
                <c:pt idx="4078">
                  <c:v>2</c:v>
                </c:pt>
                <c:pt idx="4079">
                  <c:v>3</c:v>
                </c:pt>
                <c:pt idx="4080">
                  <c:v>3</c:v>
                </c:pt>
                <c:pt idx="4081">
                  <c:v>4</c:v>
                </c:pt>
                <c:pt idx="4082">
                  <c:v>4</c:v>
                </c:pt>
                <c:pt idx="4083">
                  <c:v>6</c:v>
                </c:pt>
                <c:pt idx="4084">
                  <c:v>3</c:v>
                </c:pt>
                <c:pt idx="4085">
                  <c:v>3</c:v>
                </c:pt>
                <c:pt idx="4086">
                  <c:v>4</c:v>
                </c:pt>
                <c:pt idx="4087">
                  <c:v>1</c:v>
                </c:pt>
                <c:pt idx="4088">
                  <c:v>3</c:v>
                </c:pt>
                <c:pt idx="4089">
                  <c:v>3</c:v>
                </c:pt>
                <c:pt idx="4090">
                  <c:v>4</c:v>
                </c:pt>
                <c:pt idx="4091">
                  <c:v>3</c:v>
                </c:pt>
                <c:pt idx="4092">
                  <c:v>2</c:v>
                </c:pt>
                <c:pt idx="4093">
                  <c:v>4</c:v>
                </c:pt>
                <c:pt idx="4094">
                  <c:v>7</c:v>
                </c:pt>
                <c:pt idx="4095">
                  <c:v>4</c:v>
                </c:pt>
                <c:pt idx="4096">
                  <c:v>3</c:v>
                </c:pt>
                <c:pt idx="4097">
                  <c:v>4</c:v>
                </c:pt>
                <c:pt idx="4098">
                  <c:v>4</c:v>
                </c:pt>
                <c:pt idx="4099">
                  <c:v>5</c:v>
                </c:pt>
                <c:pt idx="4100">
                  <c:v>4</c:v>
                </c:pt>
                <c:pt idx="4101">
                  <c:v>4</c:v>
                </c:pt>
                <c:pt idx="4102">
                  <c:v>3</c:v>
                </c:pt>
                <c:pt idx="4103">
                  <c:v>5</c:v>
                </c:pt>
                <c:pt idx="4104">
                  <c:v>4</c:v>
                </c:pt>
                <c:pt idx="4105">
                  <c:v>5</c:v>
                </c:pt>
                <c:pt idx="4106">
                  <c:v>5</c:v>
                </c:pt>
                <c:pt idx="4107">
                  <c:v>5</c:v>
                </c:pt>
                <c:pt idx="4108">
                  <c:v>5</c:v>
                </c:pt>
                <c:pt idx="4109">
                  <c:v>2</c:v>
                </c:pt>
                <c:pt idx="4110">
                  <c:v>4</c:v>
                </c:pt>
                <c:pt idx="4111">
                  <c:v>4</c:v>
                </c:pt>
                <c:pt idx="4112">
                  <c:v>5</c:v>
                </c:pt>
                <c:pt idx="4113">
                  <c:v>4</c:v>
                </c:pt>
                <c:pt idx="4114">
                  <c:v>4</c:v>
                </c:pt>
                <c:pt idx="4115">
                  <c:v>3</c:v>
                </c:pt>
                <c:pt idx="4116">
                  <c:v>5</c:v>
                </c:pt>
                <c:pt idx="4117">
                  <c:v>7</c:v>
                </c:pt>
                <c:pt idx="4118">
                  <c:v>4</c:v>
                </c:pt>
                <c:pt idx="4119">
                  <c:v>3</c:v>
                </c:pt>
                <c:pt idx="4120">
                  <c:v>5</c:v>
                </c:pt>
                <c:pt idx="4121">
                  <c:v>5</c:v>
                </c:pt>
                <c:pt idx="4122">
                  <c:v>5</c:v>
                </c:pt>
                <c:pt idx="4123">
                  <c:v>4</c:v>
                </c:pt>
                <c:pt idx="4124">
                  <c:v>4</c:v>
                </c:pt>
                <c:pt idx="4125">
                  <c:v>5</c:v>
                </c:pt>
                <c:pt idx="4126">
                  <c:v>3</c:v>
                </c:pt>
                <c:pt idx="4127">
                  <c:v>5</c:v>
                </c:pt>
                <c:pt idx="4128">
                  <c:v>6</c:v>
                </c:pt>
                <c:pt idx="4129">
                  <c:v>4</c:v>
                </c:pt>
                <c:pt idx="4130">
                  <c:v>7</c:v>
                </c:pt>
                <c:pt idx="4131">
                  <c:v>4</c:v>
                </c:pt>
                <c:pt idx="4132">
                  <c:v>4</c:v>
                </c:pt>
                <c:pt idx="4133">
                  <c:v>2</c:v>
                </c:pt>
                <c:pt idx="4134">
                  <c:v>5</c:v>
                </c:pt>
                <c:pt idx="4135">
                  <c:v>5</c:v>
                </c:pt>
                <c:pt idx="4136">
                  <c:v>4</c:v>
                </c:pt>
                <c:pt idx="4137">
                  <c:v>5</c:v>
                </c:pt>
                <c:pt idx="4138">
                  <c:v>4</c:v>
                </c:pt>
                <c:pt idx="4139">
                  <c:v>7</c:v>
                </c:pt>
                <c:pt idx="4140">
                  <c:v>5</c:v>
                </c:pt>
                <c:pt idx="4141">
                  <c:v>5</c:v>
                </c:pt>
                <c:pt idx="4142">
                  <c:v>4</c:v>
                </c:pt>
                <c:pt idx="4143">
                  <c:v>4</c:v>
                </c:pt>
                <c:pt idx="4144">
                  <c:v>4</c:v>
                </c:pt>
                <c:pt idx="4145">
                  <c:v>5</c:v>
                </c:pt>
                <c:pt idx="4146">
                  <c:v>4</c:v>
                </c:pt>
                <c:pt idx="4147">
                  <c:v>6</c:v>
                </c:pt>
                <c:pt idx="4148">
                  <c:v>5</c:v>
                </c:pt>
                <c:pt idx="4149">
                  <c:v>6</c:v>
                </c:pt>
                <c:pt idx="4150">
                  <c:v>4</c:v>
                </c:pt>
                <c:pt idx="4151">
                  <c:v>5</c:v>
                </c:pt>
                <c:pt idx="4152">
                  <c:v>6</c:v>
                </c:pt>
                <c:pt idx="4153">
                  <c:v>3</c:v>
                </c:pt>
                <c:pt idx="4154">
                  <c:v>5</c:v>
                </c:pt>
                <c:pt idx="4155">
                  <c:v>4</c:v>
                </c:pt>
                <c:pt idx="4156">
                  <c:v>5</c:v>
                </c:pt>
                <c:pt idx="4157">
                  <c:v>4</c:v>
                </c:pt>
                <c:pt idx="4158">
                  <c:v>5</c:v>
                </c:pt>
                <c:pt idx="4159">
                  <c:v>3</c:v>
                </c:pt>
                <c:pt idx="4160">
                  <c:v>5</c:v>
                </c:pt>
                <c:pt idx="4161">
                  <c:v>4</c:v>
                </c:pt>
                <c:pt idx="4162">
                  <c:v>4</c:v>
                </c:pt>
                <c:pt idx="4163">
                  <c:v>5</c:v>
                </c:pt>
                <c:pt idx="4164">
                  <c:v>4</c:v>
                </c:pt>
                <c:pt idx="4165">
                  <c:v>5</c:v>
                </c:pt>
                <c:pt idx="4166">
                  <c:v>3</c:v>
                </c:pt>
                <c:pt idx="4167">
                  <c:v>2</c:v>
                </c:pt>
                <c:pt idx="4168">
                  <c:v>5</c:v>
                </c:pt>
                <c:pt idx="4169">
                  <c:v>5</c:v>
                </c:pt>
                <c:pt idx="4170">
                  <c:v>4</c:v>
                </c:pt>
                <c:pt idx="4171">
                  <c:v>6</c:v>
                </c:pt>
                <c:pt idx="4172">
                  <c:v>3</c:v>
                </c:pt>
                <c:pt idx="4173">
                  <c:v>8</c:v>
                </c:pt>
                <c:pt idx="4174">
                  <c:v>5</c:v>
                </c:pt>
                <c:pt idx="4175">
                  <c:v>5</c:v>
                </c:pt>
                <c:pt idx="4176">
                  <c:v>5</c:v>
                </c:pt>
                <c:pt idx="4177">
                  <c:v>3</c:v>
                </c:pt>
                <c:pt idx="4178">
                  <c:v>5</c:v>
                </c:pt>
                <c:pt idx="4179">
                  <c:v>5</c:v>
                </c:pt>
                <c:pt idx="4180">
                  <c:v>6</c:v>
                </c:pt>
                <c:pt idx="4181">
                  <c:v>5</c:v>
                </c:pt>
                <c:pt idx="4182">
                  <c:v>5</c:v>
                </c:pt>
                <c:pt idx="4183">
                  <c:v>5</c:v>
                </c:pt>
                <c:pt idx="4184">
                  <c:v>5</c:v>
                </c:pt>
                <c:pt idx="4185">
                  <c:v>7</c:v>
                </c:pt>
                <c:pt idx="4186">
                  <c:v>4</c:v>
                </c:pt>
                <c:pt idx="4187">
                  <c:v>6</c:v>
                </c:pt>
                <c:pt idx="4188">
                  <c:v>6</c:v>
                </c:pt>
                <c:pt idx="4189">
                  <c:v>5</c:v>
                </c:pt>
                <c:pt idx="4190">
                  <c:v>4</c:v>
                </c:pt>
                <c:pt idx="4191">
                  <c:v>6</c:v>
                </c:pt>
                <c:pt idx="4192">
                  <c:v>5</c:v>
                </c:pt>
                <c:pt idx="4193">
                  <c:v>5</c:v>
                </c:pt>
                <c:pt idx="4194">
                  <c:v>4</c:v>
                </c:pt>
                <c:pt idx="4195">
                  <c:v>5</c:v>
                </c:pt>
                <c:pt idx="4196">
                  <c:v>7</c:v>
                </c:pt>
                <c:pt idx="4197">
                  <c:v>4</c:v>
                </c:pt>
                <c:pt idx="4198">
                  <c:v>5</c:v>
                </c:pt>
                <c:pt idx="4199">
                  <c:v>6</c:v>
                </c:pt>
                <c:pt idx="4200">
                  <c:v>6</c:v>
                </c:pt>
                <c:pt idx="4201">
                  <c:v>4</c:v>
                </c:pt>
                <c:pt idx="4202">
                  <c:v>5</c:v>
                </c:pt>
                <c:pt idx="4203">
                  <c:v>5</c:v>
                </c:pt>
                <c:pt idx="4204">
                  <c:v>5</c:v>
                </c:pt>
                <c:pt idx="4205">
                  <c:v>4</c:v>
                </c:pt>
                <c:pt idx="4206">
                  <c:v>3</c:v>
                </c:pt>
                <c:pt idx="4207">
                  <c:v>7</c:v>
                </c:pt>
                <c:pt idx="4208">
                  <c:v>5</c:v>
                </c:pt>
                <c:pt idx="4209">
                  <c:v>5</c:v>
                </c:pt>
                <c:pt idx="4210">
                  <c:v>4</c:v>
                </c:pt>
                <c:pt idx="4211">
                  <c:v>3</c:v>
                </c:pt>
                <c:pt idx="4212">
                  <c:v>5</c:v>
                </c:pt>
                <c:pt idx="4213">
                  <c:v>4</c:v>
                </c:pt>
                <c:pt idx="4214">
                  <c:v>3</c:v>
                </c:pt>
                <c:pt idx="4215">
                  <c:v>5</c:v>
                </c:pt>
                <c:pt idx="4216">
                  <c:v>4</c:v>
                </c:pt>
                <c:pt idx="4217">
                  <c:v>4</c:v>
                </c:pt>
                <c:pt idx="4218">
                  <c:v>2</c:v>
                </c:pt>
                <c:pt idx="4219">
                  <c:v>3</c:v>
                </c:pt>
                <c:pt idx="4220">
                  <c:v>4</c:v>
                </c:pt>
                <c:pt idx="4221">
                  <c:v>3</c:v>
                </c:pt>
                <c:pt idx="4222">
                  <c:v>4</c:v>
                </c:pt>
                <c:pt idx="4223">
                  <c:v>2</c:v>
                </c:pt>
                <c:pt idx="4224">
                  <c:v>4</c:v>
                </c:pt>
                <c:pt idx="4225">
                  <c:v>4</c:v>
                </c:pt>
                <c:pt idx="4226">
                  <c:v>4</c:v>
                </c:pt>
                <c:pt idx="4227">
                  <c:v>3</c:v>
                </c:pt>
                <c:pt idx="4228">
                  <c:v>4</c:v>
                </c:pt>
                <c:pt idx="4229">
                  <c:v>5</c:v>
                </c:pt>
                <c:pt idx="4230">
                  <c:v>4</c:v>
                </c:pt>
                <c:pt idx="4231">
                  <c:v>4</c:v>
                </c:pt>
                <c:pt idx="4232">
                  <c:v>5</c:v>
                </c:pt>
                <c:pt idx="4233">
                  <c:v>5</c:v>
                </c:pt>
                <c:pt idx="4234">
                  <c:v>4</c:v>
                </c:pt>
                <c:pt idx="4235">
                  <c:v>3</c:v>
                </c:pt>
                <c:pt idx="4236">
                  <c:v>4</c:v>
                </c:pt>
                <c:pt idx="4237">
                  <c:v>5</c:v>
                </c:pt>
                <c:pt idx="4238">
                  <c:v>4</c:v>
                </c:pt>
                <c:pt idx="4239">
                  <c:v>5</c:v>
                </c:pt>
                <c:pt idx="4240">
                  <c:v>3</c:v>
                </c:pt>
                <c:pt idx="4241">
                  <c:v>7</c:v>
                </c:pt>
                <c:pt idx="4242">
                  <c:v>5</c:v>
                </c:pt>
                <c:pt idx="4243">
                  <c:v>5</c:v>
                </c:pt>
                <c:pt idx="4244">
                  <c:v>5</c:v>
                </c:pt>
                <c:pt idx="4245">
                  <c:v>2</c:v>
                </c:pt>
                <c:pt idx="4246">
                  <c:v>5</c:v>
                </c:pt>
                <c:pt idx="4247">
                  <c:v>4</c:v>
                </c:pt>
                <c:pt idx="4248">
                  <c:v>4</c:v>
                </c:pt>
                <c:pt idx="4249">
                  <c:v>4</c:v>
                </c:pt>
                <c:pt idx="4250">
                  <c:v>4</c:v>
                </c:pt>
                <c:pt idx="4251">
                  <c:v>4</c:v>
                </c:pt>
                <c:pt idx="4252">
                  <c:v>5</c:v>
                </c:pt>
                <c:pt idx="4253">
                  <c:v>5</c:v>
                </c:pt>
                <c:pt idx="4254">
                  <c:v>3</c:v>
                </c:pt>
                <c:pt idx="4255">
                  <c:v>3</c:v>
                </c:pt>
                <c:pt idx="4256">
                  <c:v>4</c:v>
                </c:pt>
                <c:pt idx="4257">
                  <c:v>3</c:v>
                </c:pt>
                <c:pt idx="4258">
                  <c:v>2</c:v>
                </c:pt>
                <c:pt idx="4259">
                  <c:v>3</c:v>
                </c:pt>
                <c:pt idx="4260">
                  <c:v>2</c:v>
                </c:pt>
                <c:pt idx="4261">
                  <c:v>30</c:v>
                </c:pt>
                <c:pt idx="4262">
                  <c:v>2</c:v>
                </c:pt>
                <c:pt idx="4263">
                  <c:v>3</c:v>
                </c:pt>
                <c:pt idx="4264">
                  <c:v>2</c:v>
                </c:pt>
                <c:pt idx="4265">
                  <c:v>2</c:v>
                </c:pt>
                <c:pt idx="4266">
                  <c:v>3</c:v>
                </c:pt>
                <c:pt idx="4267">
                  <c:v>4</c:v>
                </c:pt>
                <c:pt idx="4268">
                  <c:v>5</c:v>
                </c:pt>
                <c:pt idx="4269">
                  <c:v>5</c:v>
                </c:pt>
                <c:pt idx="4270">
                  <c:v>6</c:v>
                </c:pt>
                <c:pt idx="4271">
                  <c:v>3</c:v>
                </c:pt>
                <c:pt idx="4272">
                  <c:v>3</c:v>
                </c:pt>
                <c:pt idx="4273">
                  <c:v>3</c:v>
                </c:pt>
                <c:pt idx="4274">
                  <c:v>2</c:v>
                </c:pt>
                <c:pt idx="4275">
                  <c:v>3</c:v>
                </c:pt>
                <c:pt idx="4276">
                  <c:v>4</c:v>
                </c:pt>
                <c:pt idx="4277">
                  <c:v>4</c:v>
                </c:pt>
                <c:pt idx="4278">
                  <c:v>3</c:v>
                </c:pt>
                <c:pt idx="4279">
                  <c:v>4</c:v>
                </c:pt>
                <c:pt idx="4280">
                  <c:v>4</c:v>
                </c:pt>
                <c:pt idx="4281">
                  <c:v>5</c:v>
                </c:pt>
                <c:pt idx="4282">
                  <c:v>3</c:v>
                </c:pt>
                <c:pt idx="4283">
                  <c:v>3</c:v>
                </c:pt>
                <c:pt idx="4284">
                  <c:v>4</c:v>
                </c:pt>
                <c:pt idx="4285">
                  <c:v>3</c:v>
                </c:pt>
                <c:pt idx="4286">
                  <c:v>4</c:v>
                </c:pt>
                <c:pt idx="4287">
                  <c:v>3</c:v>
                </c:pt>
                <c:pt idx="4288">
                  <c:v>4</c:v>
                </c:pt>
                <c:pt idx="4289">
                  <c:v>5</c:v>
                </c:pt>
                <c:pt idx="4290">
                  <c:v>3</c:v>
                </c:pt>
                <c:pt idx="4291">
                  <c:v>3</c:v>
                </c:pt>
                <c:pt idx="4292">
                  <c:v>2</c:v>
                </c:pt>
                <c:pt idx="4293">
                  <c:v>4</c:v>
                </c:pt>
                <c:pt idx="4294">
                  <c:v>3</c:v>
                </c:pt>
                <c:pt idx="4295">
                  <c:v>4</c:v>
                </c:pt>
                <c:pt idx="4296">
                  <c:v>4</c:v>
                </c:pt>
                <c:pt idx="4297">
                  <c:v>4</c:v>
                </c:pt>
                <c:pt idx="4298">
                  <c:v>5</c:v>
                </c:pt>
                <c:pt idx="4299">
                  <c:v>4</c:v>
                </c:pt>
                <c:pt idx="4300">
                  <c:v>4</c:v>
                </c:pt>
                <c:pt idx="4301">
                  <c:v>5</c:v>
                </c:pt>
                <c:pt idx="4302">
                  <c:v>5</c:v>
                </c:pt>
                <c:pt idx="4303">
                  <c:v>5</c:v>
                </c:pt>
                <c:pt idx="4304">
                  <c:v>4</c:v>
                </c:pt>
                <c:pt idx="4305">
                  <c:v>4</c:v>
                </c:pt>
                <c:pt idx="4306">
                  <c:v>7</c:v>
                </c:pt>
                <c:pt idx="4307">
                  <c:v>5</c:v>
                </c:pt>
                <c:pt idx="4308">
                  <c:v>4</c:v>
                </c:pt>
                <c:pt idx="4309">
                  <c:v>5</c:v>
                </c:pt>
                <c:pt idx="4310">
                  <c:v>5</c:v>
                </c:pt>
                <c:pt idx="4311">
                  <c:v>5</c:v>
                </c:pt>
                <c:pt idx="4312">
                  <c:v>4</c:v>
                </c:pt>
                <c:pt idx="4313">
                  <c:v>5</c:v>
                </c:pt>
                <c:pt idx="4314">
                  <c:v>5</c:v>
                </c:pt>
                <c:pt idx="4315">
                  <c:v>7</c:v>
                </c:pt>
                <c:pt idx="4316">
                  <c:v>18</c:v>
                </c:pt>
                <c:pt idx="4317">
                  <c:v>15</c:v>
                </c:pt>
                <c:pt idx="4318">
                  <c:v>17</c:v>
                </c:pt>
                <c:pt idx="4319">
                  <c:v>18</c:v>
                </c:pt>
                <c:pt idx="4320">
                  <c:v>14</c:v>
                </c:pt>
                <c:pt idx="4321">
                  <c:v>14</c:v>
                </c:pt>
                <c:pt idx="4322">
                  <c:v>15</c:v>
                </c:pt>
                <c:pt idx="4323">
                  <c:v>15</c:v>
                </c:pt>
                <c:pt idx="4324">
                  <c:v>15</c:v>
                </c:pt>
                <c:pt idx="4325">
                  <c:v>14</c:v>
                </c:pt>
                <c:pt idx="4326">
                  <c:v>15</c:v>
                </c:pt>
                <c:pt idx="4327">
                  <c:v>14</c:v>
                </c:pt>
                <c:pt idx="4328">
                  <c:v>14</c:v>
                </c:pt>
                <c:pt idx="4329">
                  <c:v>13</c:v>
                </c:pt>
                <c:pt idx="4330">
                  <c:v>14</c:v>
                </c:pt>
                <c:pt idx="4331">
                  <c:v>9</c:v>
                </c:pt>
                <c:pt idx="4332">
                  <c:v>7</c:v>
                </c:pt>
                <c:pt idx="4333">
                  <c:v>14</c:v>
                </c:pt>
                <c:pt idx="4334">
                  <c:v>14</c:v>
                </c:pt>
                <c:pt idx="4335">
                  <c:v>14</c:v>
                </c:pt>
                <c:pt idx="4336">
                  <c:v>14</c:v>
                </c:pt>
                <c:pt idx="4337">
                  <c:v>5</c:v>
                </c:pt>
                <c:pt idx="4338">
                  <c:v>11</c:v>
                </c:pt>
                <c:pt idx="4339">
                  <c:v>14</c:v>
                </c:pt>
                <c:pt idx="4340">
                  <c:v>14</c:v>
                </c:pt>
                <c:pt idx="4341">
                  <c:v>14</c:v>
                </c:pt>
                <c:pt idx="4342">
                  <c:v>12</c:v>
                </c:pt>
                <c:pt idx="4343">
                  <c:v>14</c:v>
                </c:pt>
                <c:pt idx="4344">
                  <c:v>14</c:v>
                </c:pt>
                <c:pt idx="4345">
                  <c:v>13</c:v>
                </c:pt>
                <c:pt idx="4346">
                  <c:v>14</c:v>
                </c:pt>
                <c:pt idx="4347">
                  <c:v>14</c:v>
                </c:pt>
                <c:pt idx="4348">
                  <c:v>12</c:v>
                </c:pt>
                <c:pt idx="4349">
                  <c:v>14</c:v>
                </c:pt>
                <c:pt idx="4350">
                  <c:v>11</c:v>
                </c:pt>
                <c:pt idx="4351">
                  <c:v>14</c:v>
                </c:pt>
                <c:pt idx="4352">
                  <c:v>14</c:v>
                </c:pt>
                <c:pt idx="4353">
                  <c:v>11</c:v>
                </c:pt>
                <c:pt idx="4354">
                  <c:v>5</c:v>
                </c:pt>
                <c:pt idx="4355">
                  <c:v>14</c:v>
                </c:pt>
                <c:pt idx="4356">
                  <c:v>11</c:v>
                </c:pt>
                <c:pt idx="4357">
                  <c:v>9</c:v>
                </c:pt>
                <c:pt idx="4358">
                  <c:v>11</c:v>
                </c:pt>
                <c:pt idx="4359">
                  <c:v>5</c:v>
                </c:pt>
                <c:pt idx="4360">
                  <c:v>5</c:v>
                </c:pt>
                <c:pt idx="4361">
                  <c:v>8</c:v>
                </c:pt>
                <c:pt idx="4362">
                  <c:v>3</c:v>
                </c:pt>
                <c:pt idx="4363">
                  <c:v>5</c:v>
                </c:pt>
                <c:pt idx="4364">
                  <c:v>4</c:v>
                </c:pt>
                <c:pt idx="4365">
                  <c:v>4</c:v>
                </c:pt>
                <c:pt idx="4366">
                  <c:v>6</c:v>
                </c:pt>
                <c:pt idx="4367">
                  <c:v>5</c:v>
                </c:pt>
                <c:pt idx="4368">
                  <c:v>5</c:v>
                </c:pt>
                <c:pt idx="4369">
                  <c:v>7</c:v>
                </c:pt>
                <c:pt idx="4370">
                  <c:v>5</c:v>
                </c:pt>
                <c:pt idx="4371">
                  <c:v>5</c:v>
                </c:pt>
                <c:pt idx="4372">
                  <c:v>6</c:v>
                </c:pt>
                <c:pt idx="4373">
                  <c:v>7</c:v>
                </c:pt>
                <c:pt idx="4374">
                  <c:v>7</c:v>
                </c:pt>
                <c:pt idx="4375">
                  <c:v>5</c:v>
                </c:pt>
                <c:pt idx="4376">
                  <c:v>7</c:v>
                </c:pt>
                <c:pt idx="4377">
                  <c:v>7</c:v>
                </c:pt>
                <c:pt idx="4378">
                  <c:v>8</c:v>
                </c:pt>
                <c:pt idx="4379">
                  <c:v>8</c:v>
                </c:pt>
                <c:pt idx="4380">
                  <c:v>7</c:v>
                </c:pt>
                <c:pt idx="4381">
                  <c:v>7</c:v>
                </c:pt>
                <c:pt idx="4382">
                  <c:v>7</c:v>
                </c:pt>
                <c:pt idx="4383">
                  <c:v>8</c:v>
                </c:pt>
                <c:pt idx="4384">
                  <c:v>7</c:v>
                </c:pt>
                <c:pt idx="4385">
                  <c:v>7</c:v>
                </c:pt>
                <c:pt idx="4386">
                  <c:v>7</c:v>
                </c:pt>
                <c:pt idx="4387">
                  <c:v>7</c:v>
                </c:pt>
                <c:pt idx="4388">
                  <c:v>7</c:v>
                </c:pt>
                <c:pt idx="4389">
                  <c:v>7</c:v>
                </c:pt>
                <c:pt idx="4390">
                  <c:v>7</c:v>
                </c:pt>
                <c:pt idx="4391">
                  <c:v>8</c:v>
                </c:pt>
                <c:pt idx="4392">
                  <c:v>7</c:v>
                </c:pt>
                <c:pt idx="4393">
                  <c:v>8</c:v>
                </c:pt>
                <c:pt idx="4394">
                  <c:v>8</c:v>
                </c:pt>
                <c:pt idx="4395">
                  <c:v>7</c:v>
                </c:pt>
                <c:pt idx="4396">
                  <c:v>7</c:v>
                </c:pt>
                <c:pt idx="4397">
                  <c:v>6</c:v>
                </c:pt>
                <c:pt idx="4398">
                  <c:v>7</c:v>
                </c:pt>
                <c:pt idx="4399">
                  <c:v>5</c:v>
                </c:pt>
                <c:pt idx="4400">
                  <c:v>7</c:v>
                </c:pt>
                <c:pt idx="4401">
                  <c:v>6</c:v>
                </c:pt>
                <c:pt idx="4402">
                  <c:v>5</c:v>
                </c:pt>
                <c:pt idx="4403">
                  <c:v>7</c:v>
                </c:pt>
                <c:pt idx="4404">
                  <c:v>11</c:v>
                </c:pt>
                <c:pt idx="4405">
                  <c:v>6</c:v>
                </c:pt>
                <c:pt idx="4406">
                  <c:v>5</c:v>
                </c:pt>
                <c:pt idx="4407">
                  <c:v>7</c:v>
                </c:pt>
                <c:pt idx="4408">
                  <c:v>5</c:v>
                </c:pt>
                <c:pt idx="4409">
                  <c:v>4</c:v>
                </c:pt>
                <c:pt idx="4410">
                  <c:v>4</c:v>
                </c:pt>
                <c:pt idx="4411">
                  <c:v>5</c:v>
                </c:pt>
                <c:pt idx="4412">
                  <c:v>4</c:v>
                </c:pt>
                <c:pt idx="4413">
                  <c:v>5</c:v>
                </c:pt>
                <c:pt idx="4414">
                  <c:v>4</c:v>
                </c:pt>
                <c:pt idx="4415">
                  <c:v>5</c:v>
                </c:pt>
                <c:pt idx="4416">
                  <c:v>5</c:v>
                </c:pt>
                <c:pt idx="4417">
                  <c:v>5</c:v>
                </c:pt>
                <c:pt idx="4418">
                  <c:v>4</c:v>
                </c:pt>
                <c:pt idx="4419">
                  <c:v>4</c:v>
                </c:pt>
                <c:pt idx="4420">
                  <c:v>7</c:v>
                </c:pt>
                <c:pt idx="4421">
                  <c:v>4</c:v>
                </c:pt>
                <c:pt idx="4422">
                  <c:v>4</c:v>
                </c:pt>
                <c:pt idx="4423">
                  <c:v>2</c:v>
                </c:pt>
                <c:pt idx="4424">
                  <c:v>5</c:v>
                </c:pt>
                <c:pt idx="4425">
                  <c:v>4</c:v>
                </c:pt>
                <c:pt idx="4426">
                  <c:v>4</c:v>
                </c:pt>
                <c:pt idx="4427">
                  <c:v>5</c:v>
                </c:pt>
                <c:pt idx="4428">
                  <c:v>3</c:v>
                </c:pt>
                <c:pt idx="4429">
                  <c:v>5</c:v>
                </c:pt>
                <c:pt idx="4430">
                  <c:v>4</c:v>
                </c:pt>
                <c:pt idx="4431">
                  <c:v>4</c:v>
                </c:pt>
                <c:pt idx="4432">
                  <c:v>3</c:v>
                </c:pt>
                <c:pt idx="4433">
                  <c:v>3</c:v>
                </c:pt>
                <c:pt idx="4434">
                  <c:v>4</c:v>
                </c:pt>
                <c:pt idx="4435">
                  <c:v>3</c:v>
                </c:pt>
                <c:pt idx="4436">
                  <c:v>3</c:v>
                </c:pt>
                <c:pt idx="4437">
                  <c:v>3</c:v>
                </c:pt>
                <c:pt idx="4438">
                  <c:v>6</c:v>
                </c:pt>
                <c:pt idx="4439">
                  <c:v>3</c:v>
                </c:pt>
                <c:pt idx="4440">
                  <c:v>2</c:v>
                </c:pt>
                <c:pt idx="4441">
                  <c:v>3</c:v>
                </c:pt>
                <c:pt idx="4442">
                  <c:v>3</c:v>
                </c:pt>
                <c:pt idx="4443">
                  <c:v>3</c:v>
                </c:pt>
                <c:pt idx="4444">
                  <c:v>4</c:v>
                </c:pt>
                <c:pt idx="4445">
                  <c:v>3</c:v>
                </c:pt>
                <c:pt idx="4446">
                  <c:v>3</c:v>
                </c:pt>
                <c:pt idx="4447">
                  <c:v>2</c:v>
                </c:pt>
                <c:pt idx="4448">
                  <c:v>4</c:v>
                </c:pt>
                <c:pt idx="4449">
                  <c:v>5</c:v>
                </c:pt>
                <c:pt idx="4450">
                  <c:v>3</c:v>
                </c:pt>
                <c:pt idx="4451">
                  <c:v>4</c:v>
                </c:pt>
                <c:pt idx="4452">
                  <c:v>1</c:v>
                </c:pt>
                <c:pt idx="4453">
                  <c:v>4</c:v>
                </c:pt>
                <c:pt idx="4454">
                  <c:v>4</c:v>
                </c:pt>
                <c:pt idx="4455">
                  <c:v>4</c:v>
                </c:pt>
                <c:pt idx="4456">
                  <c:v>2</c:v>
                </c:pt>
                <c:pt idx="4457">
                  <c:v>3</c:v>
                </c:pt>
                <c:pt idx="4458">
                  <c:v>3</c:v>
                </c:pt>
                <c:pt idx="4459">
                  <c:v>4</c:v>
                </c:pt>
                <c:pt idx="4460">
                  <c:v>2</c:v>
                </c:pt>
                <c:pt idx="4461">
                  <c:v>3</c:v>
                </c:pt>
                <c:pt idx="4462">
                  <c:v>4</c:v>
                </c:pt>
                <c:pt idx="4463">
                  <c:v>4</c:v>
                </c:pt>
                <c:pt idx="4464">
                  <c:v>2</c:v>
                </c:pt>
                <c:pt idx="4465">
                  <c:v>4</c:v>
                </c:pt>
                <c:pt idx="4466">
                  <c:v>4</c:v>
                </c:pt>
                <c:pt idx="4467">
                  <c:v>3</c:v>
                </c:pt>
                <c:pt idx="4468">
                  <c:v>4</c:v>
                </c:pt>
                <c:pt idx="4469">
                  <c:v>3</c:v>
                </c:pt>
                <c:pt idx="4470">
                  <c:v>4</c:v>
                </c:pt>
                <c:pt idx="4471">
                  <c:v>3</c:v>
                </c:pt>
                <c:pt idx="4472">
                  <c:v>6</c:v>
                </c:pt>
                <c:pt idx="4473">
                  <c:v>4</c:v>
                </c:pt>
                <c:pt idx="4474">
                  <c:v>3</c:v>
                </c:pt>
                <c:pt idx="4475">
                  <c:v>5</c:v>
                </c:pt>
                <c:pt idx="4476">
                  <c:v>4</c:v>
                </c:pt>
                <c:pt idx="4477">
                  <c:v>5</c:v>
                </c:pt>
                <c:pt idx="4478">
                  <c:v>5</c:v>
                </c:pt>
                <c:pt idx="4479">
                  <c:v>5</c:v>
                </c:pt>
                <c:pt idx="4480">
                  <c:v>4</c:v>
                </c:pt>
                <c:pt idx="4481">
                  <c:v>2</c:v>
                </c:pt>
                <c:pt idx="4482">
                  <c:v>4</c:v>
                </c:pt>
                <c:pt idx="4483">
                  <c:v>6</c:v>
                </c:pt>
                <c:pt idx="4484">
                  <c:v>4</c:v>
                </c:pt>
                <c:pt idx="4485">
                  <c:v>3</c:v>
                </c:pt>
                <c:pt idx="4486">
                  <c:v>4</c:v>
                </c:pt>
                <c:pt idx="4487">
                  <c:v>2</c:v>
                </c:pt>
                <c:pt idx="4488">
                  <c:v>3</c:v>
                </c:pt>
                <c:pt idx="4489">
                  <c:v>3</c:v>
                </c:pt>
                <c:pt idx="4490">
                  <c:v>3</c:v>
                </c:pt>
                <c:pt idx="4491">
                  <c:v>3</c:v>
                </c:pt>
                <c:pt idx="4492">
                  <c:v>4</c:v>
                </c:pt>
                <c:pt idx="4493">
                  <c:v>0</c:v>
                </c:pt>
                <c:pt idx="4494">
                  <c:v>3</c:v>
                </c:pt>
                <c:pt idx="4495">
                  <c:v>5</c:v>
                </c:pt>
                <c:pt idx="4496">
                  <c:v>3</c:v>
                </c:pt>
                <c:pt idx="4497">
                  <c:v>2</c:v>
                </c:pt>
                <c:pt idx="4498">
                  <c:v>26</c:v>
                </c:pt>
                <c:pt idx="4499">
                  <c:v>3</c:v>
                </c:pt>
                <c:pt idx="4500">
                  <c:v>2</c:v>
                </c:pt>
                <c:pt idx="4501">
                  <c:v>2</c:v>
                </c:pt>
                <c:pt idx="4502">
                  <c:v>1</c:v>
                </c:pt>
                <c:pt idx="4503">
                  <c:v>2</c:v>
                </c:pt>
                <c:pt idx="4504">
                  <c:v>1</c:v>
                </c:pt>
                <c:pt idx="4505">
                  <c:v>3</c:v>
                </c:pt>
                <c:pt idx="4506">
                  <c:v>3</c:v>
                </c:pt>
                <c:pt idx="4507">
                  <c:v>1</c:v>
                </c:pt>
                <c:pt idx="4508">
                  <c:v>1</c:v>
                </c:pt>
                <c:pt idx="4509">
                  <c:v>0</c:v>
                </c:pt>
                <c:pt idx="4510">
                  <c:v>0</c:v>
                </c:pt>
                <c:pt idx="4511">
                  <c:v>1</c:v>
                </c:pt>
                <c:pt idx="4512">
                  <c:v>3</c:v>
                </c:pt>
                <c:pt idx="4513">
                  <c:v>0</c:v>
                </c:pt>
                <c:pt idx="4514">
                  <c:v>1</c:v>
                </c:pt>
                <c:pt idx="4515">
                  <c:v>0</c:v>
                </c:pt>
                <c:pt idx="4516">
                  <c:v>2</c:v>
                </c:pt>
                <c:pt idx="4517">
                  <c:v>3</c:v>
                </c:pt>
                <c:pt idx="4518">
                  <c:v>0</c:v>
                </c:pt>
                <c:pt idx="4519">
                  <c:v>1</c:v>
                </c:pt>
                <c:pt idx="4520">
                  <c:v>1</c:v>
                </c:pt>
                <c:pt idx="4521">
                  <c:v>2</c:v>
                </c:pt>
                <c:pt idx="4522">
                  <c:v>1</c:v>
                </c:pt>
                <c:pt idx="4523">
                  <c:v>1</c:v>
                </c:pt>
                <c:pt idx="4524">
                  <c:v>1</c:v>
                </c:pt>
                <c:pt idx="4525">
                  <c:v>0</c:v>
                </c:pt>
                <c:pt idx="4526">
                  <c:v>0</c:v>
                </c:pt>
                <c:pt idx="4527">
                  <c:v>0</c:v>
                </c:pt>
                <c:pt idx="4528">
                  <c:v>2</c:v>
                </c:pt>
                <c:pt idx="4529">
                  <c:v>1</c:v>
                </c:pt>
                <c:pt idx="4530">
                  <c:v>1</c:v>
                </c:pt>
                <c:pt idx="4531">
                  <c:v>0</c:v>
                </c:pt>
                <c:pt idx="4532">
                  <c:v>0</c:v>
                </c:pt>
                <c:pt idx="4533">
                  <c:v>2</c:v>
                </c:pt>
                <c:pt idx="4534">
                  <c:v>2</c:v>
                </c:pt>
                <c:pt idx="4535">
                  <c:v>1</c:v>
                </c:pt>
                <c:pt idx="4536">
                  <c:v>2</c:v>
                </c:pt>
                <c:pt idx="4537">
                  <c:v>1</c:v>
                </c:pt>
                <c:pt idx="4538">
                  <c:v>1</c:v>
                </c:pt>
                <c:pt idx="4539">
                  <c:v>1</c:v>
                </c:pt>
                <c:pt idx="4540">
                  <c:v>1</c:v>
                </c:pt>
                <c:pt idx="4541">
                  <c:v>1</c:v>
                </c:pt>
                <c:pt idx="4542">
                  <c:v>0</c:v>
                </c:pt>
                <c:pt idx="4543">
                  <c:v>3</c:v>
                </c:pt>
                <c:pt idx="4544">
                  <c:v>1</c:v>
                </c:pt>
                <c:pt idx="4545">
                  <c:v>3</c:v>
                </c:pt>
                <c:pt idx="4546">
                  <c:v>3</c:v>
                </c:pt>
                <c:pt idx="4547">
                  <c:v>5</c:v>
                </c:pt>
                <c:pt idx="4548">
                  <c:v>3</c:v>
                </c:pt>
                <c:pt idx="4549">
                  <c:v>2</c:v>
                </c:pt>
                <c:pt idx="4550">
                  <c:v>4</c:v>
                </c:pt>
                <c:pt idx="4551">
                  <c:v>5</c:v>
                </c:pt>
                <c:pt idx="4552">
                  <c:v>3</c:v>
                </c:pt>
                <c:pt idx="4553">
                  <c:v>4</c:v>
                </c:pt>
                <c:pt idx="4554">
                  <c:v>2</c:v>
                </c:pt>
                <c:pt idx="4555">
                  <c:v>3</c:v>
                </c:pt>
                <c:pt idx="4556">
                  <c:v>5</c:v>
                </c:pt>
                <c:pt idx="4557">
                  <c:v>3</c:v>
                </c:pt>
                <c:pt idx="4558">
                  <c:v>4</c:v>
                </c:pt>
                <c:pt idx="4559">
                  <c:v>3</c:v>
                </c:pt>
                <c:pt idx="4560">
                  <c:v>6</c:v>
                </c:pt>
                <c:pt idx="4561">
                  <c:v>5</c:v>
                </c:pt>
                <c:pt idx="4562">
                  <c:v>8</c:v>
                </c:pt>
                <c:pt idx="4563">
                  <c:v>6</c:v>
                </c:pt>
                <c:pt idx="4564">
                  <c:v>6</c:v>
                </c:pt>
                <c:pt idx="4565">
                  <c:v>6</c:v>
                </c:pt>
                <c:pt idx="4566">
                  <c:v>2</c:v>
                </c:pt>
                <c:pt idx="4567">
                  <c:v>5</c:v>
                </c:pt>
                <c:pt idx="4568">
                  <c:v>5</c:v>
                </c:pt>
                <c:pt idx="4569">
                  <c:v>6</c:v>
                </c:pt>
                <c:pt idx="4570">
                  <c:v>5</c:v>
                </c:pt>
                <c:pt idx="4571">
                  <c:v>4</c:v>
                </c:pt>
                <c:pt idx="4572">
                  <c:v>5</c:v>
                </c:pt>
                <c:pt idx="4573">
                  <c:v>6</c:v>
                </c:pt>
                <c:pt idx="4574">
                  <c:v>7</c:v>
                </c:pt>
                <c:pt idx="4575">
                  <c:v>5</c:v>
                </c:pt>
                <c:pt idx="4576">
                  <c:v>5</c:v>
                </c:pt>
                <c:pt idx="4577">
                  <c:v>7</c:v>
                </c:pt>
                <c:pt idx="4578">
                  <c:v>7</c:v>
                </c:pt>
                <c:pt idx="4579">
                  <c:v>6</c:v>
                </c:pt>
                <c:pt idx="4580">
                  <c:v>8</c:v>
                </c:pt>
                <c:pt idx="4581">
                  <c:v>7</c:v>
                </c:pt>
                <c:pt idx="4582">
                  <c:v>7</c:v>
                </c:pt>
                <c:pt idx="4583">
                  <c:v>6</c:v>
                </c:pt>
                <c:pt idx="4584">
                  <c:v>7</c:v>
                </c:pt>
                <c:pt idx="4585">
                  <c:v>7</c:v>
                </c:pt>
                <c:pt idx="4586">
                  <c:v>5</c:v>
                </c:pt>
                <c:pt idx="4587">
                  <c:v>7</c:v>
                </c:pt>
                <c:pt idx="4588">
                  <c:v>7</c:v>
                </c:pt>
                <c:pt idx="4589">
                  <c:v>7</c:v>
                </c:pt>
                <c:pt idx="4590">
                  <c:v>6</c:v>
                </c:pt>
                <c:pt idx="4591">
                  <c:v>7</c:v>
                </c:pt>
                <c:pt idx="4592">
                  <c:v>6</c:v>
                </c:pt>
                <c:pt idx="4593">
                  <c:v>4</c:v>
                </c:pt>
                <c:pt idx="4594">
                  <c:v>6</c:v>
                </c:pt>
                <c:pt idx="4595">
                  <c:v>6</c:v>
                </c:pt>
                <c:pt idx="4596">
                  <c:v>7</c:v>
                </c:pt>
                <c:pt idx="4597">
                  <c:v>4</c:v>
                </c:pt>
                <c:pt idx="4598">
                  <c:v>5</c:v>
                </c:pt>
                <c:pt idx="4599">
                  <c:v>5</c:v>
                </c:pt>
                <c:pt idx="4600">
                  <c:v>5</c:v>
                </c:pt>
                <c:pt idx="4601">
                  <c:v>5</c:v>
                </c:pt>
                <c:pt idx="4602">
                  <c:v>4</c:v>
                </c:pt>
                <c:pt idx="4603">
                  <c:v>2</c:v>
                </c:pt>
                <c:pt idx="4604">
                  <c:v>5</c:v>
                </c:pt>
                <c:pt idx="4605">
                  <c:v>5</c:v>
                </c:pt>
                <c:pt idx="4606">
                  <c:v>5</c:v>
                </c:pt>
                <c:pt idx="4607">
                  <c:v>8</c:v>
                </c:pt>
                <c:pt idx="4608">
                  <c:v>3</c:v>
                </c:pt>
                <c:pt idx="4609">
                  <c:v>5</c:v>
                </c:pt>
                <c:pt idx="4610">
                  <c:v>2</c:v>
                </c:pt>
                <c:pt idx="4611">
                  <c:v>5</c:v>
                </c:pt>
                <c:pt idx="4612">
                  <c:v>3</c:v>
                </c:pt>
                <c:pt idx="4613">
                  <c:v>4</c:v>
                </c:pt>
                <c:pt idx="4614">
                  <c:v>4</c:v>
                </c:pt>
                <c:pt idx="4615">
                  <c:v>2</c:v>
                </c:pt>
                <c:pt idx="4616">
                  <c:v>2</c:v>
                </c:pt>
                <c:pt idx="4617">
                  <c:v>5</c:v>
                </c:pt>
                <c:pt idx="4618">
                  <c:v>4</c:v>
                </c:pt>
                <c:pt idx="4619">
                  <c:v>4</c:v>
                </c:pt>
                <c:pt idx="4620">
                  <c:v>1</c:v>
                </c:pt>
                <c:pt idx="4621">
                  <c:v>3</c:v>
                </c:pt>
                <c:pt idx="4622">
                  <c:v>3</c:v>
                </c:pt>
                <c:pt idx="4623">
                  <c:v>3</c:v>
                </c:pt>
                <c:pt idx="4624">
                  <c:v>3</c:v>
                </c:pt>
                <c:pt idx="4625">
                  <c:v>2</c:v>
                </c:pt>
                <c:pt idx="4626">
                  <c:v>3</c:v>
                </c:pt>
                <c:pt idx="4627">
                  <c:v>3</c:v>
                </c:pt>
                <c:pt idx="4628">
                  <c:v>3</c:v>
                </c:pt>
                <c:pt idx="4629">
                  <c:v>3</c:v>
                </c:pt>
                <c:pt idx="4630">
                  <c:v>3</c:v>
                </c:pt>
                <c:pt idx="4631">
                  <c:v>5</c:v>
                </c:pt>
                <c:pt idx="4632">
                  <c:v>1</c:v>
                </c:pt>
                <c:pt idx="4633">
                  <c:v>3</c:v>
                </c:pt>
                <c:pt idx="4634">
                  <c:v>5</c:v>
                </c:pt>
                <c:pt idx="4635">
                  <c:v>5</c:v>
                </c:pt>
                <c:pt idx="4636">
                  <c:v>2</c:v>
                </c:pt>
                <c:pt idx="4637">
                  <c:v>2</c:v>
                </c:pt>
                <c:pt idx="4638">
                  <c:v>4</c:v>
                </c:pt>
                <c:pt idx="4639">
                  <c:v>4</c:v>
                </c:pt>
                <c:pt idx="4640">
                  <c:v>3</c:v>
                </c:pt>
                <c:pt idx="4641">
                  <c:v>6</c:v>
                </c:pt>
                <c:pt idx="4642">
                  <c:v>3</c:v>
                </c:pt>
                <c:pt idx="4643">
                  <c:v>4</c:v>
                </c:pt>
                <c:pt idx="4644">
                  <c:v>5</c:v>
                </c:pt>
                <c:pt idx="4645">
                  <c:v>4</c:v>
                </c:pt>
                <c:pt idx="4646">
                  <c:v>4</c:v>
                </c:pt>
                <c:pt idx="4647">
                  <c:v>3</c:v>
                </c:pt>
                <c:pt idx="4648">
                  <c:v>5</c:v>
                </c:pt>
                <c:pt idx="4649">
                  <c:v>1</c:v>
                </c:pt>
                <c:pt idx="4650">
                  <c:v>4</c:v>
                </c:pt>
                <c:pt idx="4651">
                  <c:v>4</c:v>
                </c:pt>
                <c:pt idx="4652">
                  <c:v>5</c:v>
                </c:pt>
                <c:pt idx="4653">
                  <c:v>5</c:v>
                </c:pt>
                <c:pt idx="4654">
                  <c:v>1</c:v>
                </c:pt>
                <c:pt idx="4655">
                  <c:v>5</c:v>
                </c:pt>
                <c:pt idx="4656">
                  <c:v>5</c:v>
                </c:pt>
                <c:pt idx="4657">
                  <c:v>4</c:v>
                </c:pt>
                <c:pt idx="4658">
                  <c:v>4</c:v>
                </c:pt>
                <c:pt idx="4659">
                  <c:v>5</c:v>
                </c:pt>
                <c:pt idx="4660">
                  <c:v>3</c:v>
                </c:pt>
                <c:pt idx="4661">
                  <c:v>3</c:v>
                </c:pt>
                <c:pt idx="4662">
                  <c:v>3</c:v>
                </c:pt>
                <c:pt idx="4663">
                  <c:v>5</c:v>
                </c:pt>
                <c:pt idx="4664">
                  <c:v>5</c:v>
                </c:pt>
                <c:pt idx="4665">
                  <c:v>3</c:v>
                </c:pt>
                <c:pt idx="4666">
                  <c:v>2</c:v>
                </c:pt>
                <c:pt idx="4667">
                  <c:v>3</c:v>
                </c:pt>
                <c:pt idx="4668">
                  <c:v>5</c:v>
                </c:pt>
                <c:pt idx="4669">
                  <c:v>3</c:v>
                </c:pt>
                <c:pt idx="4670">
                  <c:v>4</c:v>
                </c:pt>
                <c:pt idx="4671">
                  <c:v>1</c:v>
                </c:pt>
                <c:pt idx="4672">
                  <c:v>4</c:v>
                </c:pt>
                <c:pt idx="4673">
                  <c:v>3</c:v>
                </c:pt>
                <c:pt idx="4674">
                  <c:v>3</c:v>
                </c:pt>
                <c:pt idx="4675">
                  <c:v>5</c:v>
                </c:pt>
                <c:pt idx="4676">
                  <c:v>3</c:v>
                </c:pt>
                <c:pt idx="4677">
                  <c:v>3</c:v>
                </c:pt>
                <c:pt idx="4678">
                  <c:v>1</c:v>
                </c:pt>
                <c:pt idx="4679">
                  <c:v>3</c:v>
                </c:pt>
                <c:pt idx="4680">
                  <c:v>3</c:v>
                </c:pt>
                <c:pt idx="4681">
                  <c:v>3</c:v>
                </c:pt>
                <c:pt idx="4682">
                  <c:v>3</c:v>
                </c:pt>
                <c:pt idx="4683">
                  <c:v>1</c:v>
                </c:pt>
                <c:pt idx="4684">
                  <c:v>3</c:v>
                </c:pt>
                <c:pt idx="4685">
                  <c:v>5</c:v>
                </c:pt>
                <c:pt idx="4686">
                  <c:v>3</c:v>
                </c:pt>
                <c:pt idx="4687">
                  <c:v>3</c:v>
                </c:pt>
                <c:pt idx="4688">
                  <c:v>2</c:v>
                </c:pt>
                <c:pt idx="4689">
                  <c:v>3</c:v>
                </c:pt>
                <c:pt idx="4690">
                  <c:v>2</c:v>
                </c:pt>
                <c:pt idx="4691">
                  <c:v>30</c:v>
                </c:pt>
                <c:pt idx="4692">
                  <c:v>3</c:v>
                </c:pt>
                <c:pt idx="4693">
                  <c:v>1</c:v>
                </c:pt>
                <c:pt idx="4694">
                  <c:v>3</c:v>
                </c:pt>
                <c:pt idx="4695">
                  <c:v>0</c:v>
                </c:pt>
                <c:pt idx="4696">
                  <c:v>3</c:v>
                </c:pt>
                <c:pt idx="4697">
                  <c:v>3</c:v>
                </c:pt>
                <c:pt idx="4698">
                  <c:v>2</c:v>
                </c:pt>
                <c:pt idx="4699">
                  <c:v>2</c:v>
                </c:pt>
                <c:pt idx="4700">
                  <c:v>1</c:v>
                </c:pt>
                <c:pt idx="4701">
                  <c:v>3</c:v>
                </c:pt>
                <c:pt idx="4702">
                  <c:v>3</c:v>
                </c:pt>
                <c:pt idx="4703">
                  <c:v>3</c:v>
                </c:pt>
                <c:pt idx="4704">
                  <c:v>1</c:v>
                </c:pt>
                <c:pt idx="4705">
                  <c:v>1</c:v>
                </c:pt>
                <c:pt idx="4706">
                  <c:v>3</c:v>
                </c:pt>
                <c:pt idx="4707">
                  <c:v>3</c:v>
                </c:pt>
                <c:pt idx="4708">
                  <c:v>2</c:v>
                </c:pt>
                <c:pt idx="4709">
                  <c:v>3</c:v>
                </c:pt>
                <c:pt idx="4710">
                  <c:v>3</c:v>
                </c:pt>
                <c:pt idx="4711">
                  <c:v>2</c:v>
                </c:pt>
                <c:pt idx="4712">
                  <c:v>3</c:v>
                </c:pt>
                <c:pt idx="4713">
                  <c:v>2</c:v>
                </c:pt>
                <c:pt idx="4714">
                  <c:v>3</c:v>
                </c:pt>
                <c:pt idx="4715">
                  <c:v>2</c:v>
                </c:pt>
                <c:pt idx="4716">
                  <c:v>3</c:v>
                </c:pt>
                <c:pt idx="4717">
                  <c:v>0</c:v>
                </c:pt>
                <c:pt idx="4718">
                  <c:v>3</c:v>
                </c:pt>
                <c:pt idx="4719">
                  <c:v>3</c:v>
                </c:pt>
                <c:pt idx="4720">
                  <c:v>5</c:v>
                </c:pt>
                <c:pt idx="4721">
                  <c:v>2</c:v>
                </c:pt>
                <c:pt idx="4722">
                  <c:v>1</c:v>
                </c:pt>
                <c:pt idx="4723">
                  <c:v>4</c:v>
                </c:pt>
                <c:pt idx="4724">
                  <c:v>2</c:v>
                </c:pt>
                <c:pt idx="4725">
                  <c:v>2</c:v>
                </c:pt>
                <c:pt idx="4726">
                  <c:v>1</c:v>
                </c:pt>
                <c:pt idx="4727">
                  <c:v>3</c:v>
                </c:pt>
                <c:pt idx="4728">
                  <c:v>3</c:v>
                </c:pt>
                <c:pt idx="4729">
                  <c:v>0</c:v>
                </c:pt>
                <c:pt idx="4730">
                  <c:v>1</c:v>
                </c:pt>
                <c:pt idx="4731">
                  <c:v>3</c:v>
                </c:pt>
                <c:pt idx="4732">
                  <c:v>2</c:v>
                </c:pt>
                <c:pt idx="4733">
                  <c:v>2</c:v>
                </c:pt>
                <c:pt idx="4734">
                  <c:v>1</c:v>
                </c:pt>
                <c:pt idx="4735">
                  <c:v>2</c:v>
                </c:pt>
                <c:pt idx="4736">
                  <c:v>3</c:v>
                </c:pt>
                <c:pt idx="4737">
                  <c:v>3</c:v>
                </c:pt>
                <c:pt idx="4738">
                  <c:v>3</c:v>
                </c:pt>
                <c:pt idx="4739">
                  <c:v>2</c:v>
                </c:pt>
                <c:pt idx="4740">
                  <c:v>4</c:v>
                </c:pt>
                <c:pt idx="4741">
                  <c:v>4</c:v>
                </c:pt>
                <c:pt idx="4742">
                  <c:v>3</c:v>
                </c:pt>
                <c:pt idx="4743">
                  <c:v>5</c:v>
                </c:pt>
                <c:pt idx="4744">
                  <c:v>4</c:v>
                </c:pt>
                <c:pt idx="4745">
                  <c:v>5</c:v>
                </c:pt>
                <c:pt idx="4746">
                  <c:v>28</c:v>
                </c:pt>
                <c:pt idx="4747">
                  <c:v>4</c:v>
                </c:pt>
                <c:pt idx="4748">
                  <c:v>3</c:v>
                </c:pt>
                <c:pt idx="4749">
                  <c:v>4</c:v>
                </c:pt>
                <c:pt idx="4750">
                  <c:v>4</c:v>
                </c:pt>
                <c:pt idx="4751">
                  <c:v>4</c:v>
                </c:pt>
                <c:pt idx="4752">
                  <c:v>5</c:v>
                </c:pt>
                <c:pt idx="4753">
                  <c:v>6</c:v>
                </c:pt>
                <c:pt idx="4754">
                  <c:v>5</c:v>
                </c:pt>
                <c:pt idx="4755">
                  <c:v>3</c:v>
                </c:pt>
                <c:pt idx="4756">
                  <c:v>2</c:v>
                </c:pt>
                <c:pt idx="4757">
                  <c:v>3</c:v>
                </c:pt>
                <c:pt idx="4758">
                  <c:v>1</c:v>
                </c:pt>
                <c:pt idx="4759">
                  <c:v>1</c:v>
                </c:pt>
                <c:pt idx="4760">
                  <c:v>3</c:v>
                </c:pt>
                <c:pt idx="4761">
                  <c:v>2</c:v>
                </c:pt>
                <c:pt idx="4762">
                  <c:v>1</c:v>
                </c:pt>
                <c:pt idx="4763">
                  <c:v>0</c:v>
                </c:pt>
                <c:pt idx="4764">
                  <c:v>3</c:v>
                </c:pt>
                <c:pt idx="4765">
                  <c:v>2</c:v>
                </c:pt>
                <c:pt idx="4766">
                  <c:v>1</c:v>
                </c:pt>
                <c:pt idx="4767">
                  <c:v>2</c:v>
                </c:pt>
                <c:pt idx="4768">
                  <c:v>2</c:v>
                </c:pt>
                <c:pt idx="4769">
                  <c:v>3</c:v>
                </c:pt>
                <c:pt idx="4770">
                  <c:v>1</c:v>
                </c:pt>
                <c:pt idx="4771">
                  <c:v>1</c:v>
                </c:pt>
                <c:pt idx="4772">
                  <c:v>1</c:v>
                </c:pt>
                <c:pt idx="4773">
                  <c:v>2</c:v>
                </c:pt>
                <c:pt idx="4774">
                  <c:v>31</c:v>
                </c:pt>
                <c:pt idx="4775">
                  <c:v>1</c:v>
                </c:pt>
                <c:pt idx="4776">
                  <c:v>3</c:v>
                </c:pt>
                <c:pt idx="4777">
                  <c:v>3</c:v>
                </c:pt>
                <c:pt idx="4778">
                  <c:v>3</c:v>
                </c:pt>
                <c:pt idx="4779">
                  <c:v>4</c:v>
                </c:pt>
                <c:pt idx="4780">
                  <c:v>2</c:v>
                </c:pt>
                <c:pt idx="4781">
                  <c:v>4</c:v>
                </c:pt>
                <c:pt idx="4782">
                  <c:v>4</c:v>
                </c:pt>
                <c:pt idx="4783">
                  <c:v>5</c:v>
                </c:pt>
                <c:pt idx="4784">
                  <c:v>5</c:v>
                </c:pt>
                <c:pt idx="4785">
                  <c:v>3</c:v>
                </c:pt>
                <c:pt idx="4786">
                  <c:v>5</c:v>
                </c:pt>
                <c:pt idx="4787">
                  <c:v>6</c:v>
                </c:pt>
                <c:pt idx="4788">
                  <c:v>3</c:v>
                </c:pt>
                <c:pt idx="4789">
                  <c:v>5</c:v>
                </c:pt>
                <c:pt idx="4790">
                  <c:v>3</c:v>
                </c:pt>
                <c:pt idx="4791">
                  <c:v>5</c:v>
                </c:pt>
                <c:pt idx="4792">
                  <c:v>3</c:v>
                </c:pt>
                <c:pt idx="4793">
                  <c:v>4</c:v>
                </c:pt>
                <c:pt idx="4794">
                  <c:v>4</c:v>
                </c:pt>
                <c:pt idx="4795">
                  <c:v>6</c:v>
                </c:pt>
                <c:pt idx="4796">
                  <c:v>5</c:v>
                </c:pt>
                <c:pt idx="4797">
                  <c:v>3</c:v>
                </c:pt>
                <c:pt idx="4798">
                  <c:v>3</c:v>
                </c:pt>
                <c:pt idx="4799">
                  <c:v>4</c:v>
                </c:pt>
                <c:pt idx="4800">
                  <c:v>6</c:v>
                </c:pt>
                <c:pt idx="4801">
                  <c:v>35</c:v>
                </c:pt>
                <c:pt idx="4802">
                  <c:v>5</c:v>
                </c:pt>
                <c:pt idx="4803">
                  <c:v>4</c:v>
                </c:pt>
                <c:pt idx="4804">
                  <c:v>3</c:v>
                </c:pt>
                <c:pt idx="4805">
                  <c:v>5</c:v>
                </c:pt>
                <c:pt idx="4806">
                  <c:v>3</c:v>
                </c:pt>
                <c:pt idx="4807">
                  <c:v>2</c:v>
                </c:pt>
                <c:pt idx="4808">
                  <c:v>5</c:v>
                </c:pt>
                <c:pt idx="4809">
                  <c:v>3</c:v>
                </c:pt>
                <c:pt idx="4810">
                  <c:v>3</c:v>
                </c:pt>
                <c:pt idx="4811">
                  <c:v>2</c:v>
                </c:pt>
                <c:pt idx="4812">
                  <c:v>4</c:v>
                </c:pt>
                <c:pt idx="4813">
                  <c:v>4</c:v>
                </c:pt>
                <c:pt idx="4814">
                  <c:v>3</c:v>
                </c:pt>
                <c:pt idx="4815">
                  <c:v>5</c:v>
                </c:pt>
                <c:pt idx="4816">
                  <c:v>3</c:v>
                </c:pt>
                <c:pt idx="4817">
                  <c:v>5</c:v>
                </c:pt>
                <c:pt idx="4818">
                  <c:v>5</c:v>
                </c:pt>
                <c:pt idx="4819">
                  <c:v>5</c:v>
                </c:pt>
                <c:pt idx="4820">
                  <c:v>4</c:v>
                </c:pt>
                <c:pt idx="4821">
                  <c:v>3</c:v>
                </c:pt>
                <c:pt idx="4822">
                  <c:v>6</c:v>
                </c:pt>
                <c:pt idx="4823">
                  <c:v>5</c:v>
                </c:pt>
                <c:pt idx="4824">
                  <c:v>5</c:v>
                </c:pt>
                <c:pt idx="4825">
                  <c:v>5</c:v>
                </c:pt>
                <c:pt idx="4826">
                  <c:v>5</c:v>
                </c:pt>
                <c:pt idx="4827">
                  <c:v>3</c:v>
                </c:pt>
                <c:pt idx="4828">
                  <c:v>2</c:v>
                </c:pt>
                <c:pt idx="4829">
                  <c:v>4</c:v>
                </c:pt>
                <c:pt idx="4830">
                  <c:v>5</c:v>
                </c:pt>
                <c:pt idx="4831">
                  <c:v>3</c:v>
                </c:pt>
                <c:pt idx="4832">
                  <c:v>5</c:v>
                </c:pt>
                <c:pt idx="4833">
                  <c:v>4</c:v>
                </c:pt>
                <c:pt idx="4834">
                  <c:v>4</c:v>
                </c:pt>
                <c:pt idx="4835">
                  <c:v>5</c:v>
                </c:pt>
                <c:pt idx="4836">
                  <c:v>3</c:v>
                </c:pt>
                <c:pt idx="4837">
                  <c:v>3</c:v>
                </c:pt>
                <c:pt idx="4838">
                  <c:v>2</c:v>
                </c:pt>
                <c:pt idx="4839">
                  <c:v>4</c:v>
                </c:pt>
                <c:pt idx="4840">
                  <c:v>1</c:v>
                </c:pt>
                <c:pt idx="4841">
                  <c:v>3</c:v>
                </c:pt>
                <c:pt idx="4842">
                  <c:v>3</c:v>
                </c:pt>
                <c:pt idx="4843">
                  <c:v>7</c:v>
                </c:pt>
                <c:pt idx="4844">
                  <c:v>3</c:v>
                </c:pt>
                <c:pt idx="4845">
                  <c:v>0</c:v>
                </c:pt>
                <c:pt idx="4846">
                  <c:v>3</c:v>
                </c:pt>
                <c:pt idx="4847">
                  <c:v>3</c:v>
                </c:pt>
                <c:pt idx="4848">
                  <c:v>2</c:v>
                </c:pt>
                <c:pt idx="4849">
                  <c:v>2</c:v>
                </c:pt>
                <c:pt idx="4850">
                  <c:v>2</c:v>
                </c:pt>
                <c:pt idx="4851">
                  <c:v>3</c:v>
                </c:pt>
                <c:pt idx="4852">
                  <c:v>3</c:v>
                </c:pt>
                <c:pt idx="4853">
                  <c:v>3</c:v>
                </c:pt>
                <c:pt idx="4854">
                  <c:v>2</c:v>
                </c:pt>
                <c:pt idx="4855">
                  <c:v>3</c:v>
                </c:pt>
                <c:pt idx="4856">
                  <c:v>3</c:v>
                </c:pt>
                <c:pt idx="4857">
                  <c:v>2</c:v>
                </c:pt>
                <c:pt idx="4858">
                  <c:v>1</c:v>
                </c:pt>
                <c:pt idx="4859">
                  <c:v>3</c:v>
                </c:pt>
                <c:pt idx="4860">
                  <c:v>2</c:v>
                </c:pt>
                <c:pt idx="4861">
                  <c:v>1</c:v>
                </c:pt>
                <c:pt idx="4862">
                  <c:v>0</c:v>
                </c:pt>
                <c:pt idx="4863">
                  <c:v>3</c:v>
                </c:pt>
                <c:pt idx="4864">
                  <c:v>2</c:v>
                </c:pt>
                <c:pt idx="4865">
                  <c:v>2</c:v>
                </c:pt>
                <c:pt idx="4866">
                  <c:v>2</c:v>
                </c:pt>
                <c:pt idx="4867">
                  <c:v>2</c:v>
                </c:pt>
                <c:pt idx="4868">
                  <c:v>3</c:v>
                </c:pt>
                <c:pt idx="4869">
                  <c:v>0</c:v>
                </c:pt>
                <c:pt idx="4870">
                  <c:v>3</c:v>
                </c:pt>
                <c:pt idx="4871">
                  <c:v>2</c:v>
                </c:pt>
                <c:pt idx="4872">
                  <c:v>2</c:v>
                </c:pt>
                <c:pt idx="4873">
                  <c:v>2</c:v>
                </c:pt>
                <c:pt idx="4874">
                  <c:v>3</c:v>
                </c:pt>
                <c:pt idx="4875">
                  <c:v>2</c:v>
                </c:pt>
                <c:pt idx="4876">
                  <c:v>2</c:v>
                </c:pt>
                <c:pt idx="4877">
                  <c:v>5</c:v>
                </c:pt>
                <c:pt idx="4878">
                  <c:v>3</c:v>
                </c:pt>
                <c:pt idx="4879">
                  <c:v>2</c:v>
                </c:pt>
                <c:pt idx="4880">
                  <c:v>3</c:v>
                </c:pt>
                <c:pt idx="4881">
                  <c:v>2</c:v>
                </c:pt>
                <c:pt idx="4882">
                  <c:v>1</c:v>
                </c:pt>
                <c:pt idx="4883">
                  <c:v>1</c:v>
                </c:pt>
                <c:pt idx="4884">
                  <c:v>2</c:v>
                </c:pt>
                <c:pt idx="4885">
                  <c:v>2</c:v>
                </c:pt>
                <c:pt idx="4886">
                  <c:v>1</c:v>
                </c:pt>
                <c:pt idx="4887">
                  <c:v>2</c:v>
                </c:pt>
                <c:pt idx="4888">
                  <c:v>0</c:v>
                </c:pt>
                <c:pt idx="4889">
                  <c:v>1</c:v>
                </c:pt>
                <c:pt idx="4890">
                  <c:v>1</c:v>
                </c:pt>
                <c:pt idx="4891">
                  <c:v>0</c:v>
                </c:pt>
                <c:pt idx="4892">
                  <c:v>2</c:v>
                </c:pt>
                <c:pt idx="4893">
                  <c:v>0</c:v>
                </c:pt>
                <c:pt idx="4894">
                  <c:v>2</c:v>
                </c:pt>
                <c:pt idx="4895">
                  <c:v>0</c:v>
                </c:pt>
                <c:pt idx="4896">
                  <c:v>1</c:v>
                </c:pt>
                <c:pt idx="4897">
                  <c:v>2</c:v>
                </c:pt>
                <c:pt idx="4898">
                  <c:v>1</c:v>
                </c:pt>
                <c:pt idx="4899">
                  <c:v>0</c:v>
                </c:pt>
                <c:pt idx="4900">
                  <c:v>1</c:v>
                </c:pt>
                <c:pt idx="4901">
                  <c:v>3</c:v>
                </c:pt>
                <c:pt idx="4902">
                  <c:v>2</c:v>
                </c:pt>
                <c:pt idx="4903">
                  <c:v>0</c:v>
                </c:pt>
                <c:pt idx="4904">
                  <c:v>0</c:v>
                </c:pt>
                <c:pt idx="4905">
                  <c:v>0</c:v>
                </c:pt>
                <c:pt idx="4906">
                  <c:v>0</c:v>
                </c:pt>
                <c:pt idx="4907">
                  <c:v>1</c:v>
                </c:pt>
                <c:pt idx="4908">
                  <c:v>0</c:v>
                </c:pt>
                <c:pt idx="4909">
                  <c:v>0</c:v>
                </c:pt>
                <c:pt idx="4910">
                  <c:v>0</c:v>
                </c:pt>
                <c:pt idx="4911">
                  <c:v>4</c:v>
                </c:pt>
                <c:pt idx="4912">
                  <c:v>0</c:v>
                </c:pt>
                <c:pt idx="4913">
                  <c:v>0</c:v>
                </c:pt>
                <c:pt idx="4914">
                  <c:v>2</c:v>
                </c:pt>
                <c:pt idx="4915">
                  <c:v>1</c:v>
                </c:pt>
                <c:pt idx="4916">
                  <c:v>2</c:v>
                </c:pt>
                <c:pt idx="4917">
                  <c:v>0</c:v>
                </c:pt>
                <c:pt idx="4918">
                  <c:v>1</c:v>
                </c:pt>
                <c:pt idx="4919">
                  <c:v>0</c:v>
                </c:pt>
                <c:pt idx="4920">
                  <c:v>1</c:v>
                </c:pt>
                <c:pt idx="4921">
                  <c:v>0</c:v>
                </c:pt>
                <c:pt idx="4922">
                  <c:v>1</c:v>
                </c:pt>
                <c:pt idx="4923">
                  <c:v>1</c:v>
                </c:pt>
                <c:pt idx="4924">
                  <c:v>0</c:v>
                </c:pt>
                <c:pt idx="4925">
                  <c:v>3</c:v>
                </c:pt>
                <c:pt idx="4926">
                  <c:v>1</c:v>
                </c:pt>
                <c:pt idx="4927">
                  <c:v>1</c:v>
                </c:pt>
                <c:pt idx="4928">
                  <c:v>2</c:v>
                </c:pt>
                <c:pt idx="4929">
                  <c:v>2</c:v>
                </c:pt>
                <c:pt idx="4930">
                  <c:v>2</c:v>
                </c:pt>
                <c:pt idx="4931">
                  <c:v>3</c:v>
                </c:pt>
                <c:pt idx="4932">
                  <c:v>2</c:v>
                </c:pt>
                <c:pt idx="4933">
                  <c:v>3</c:v>
                </c:pt>
                <c:pt idx="4934">
                  <c:v>3</c:v>
                </c:pt>
                <c:pt idx="4935">
                  <c:v>3</c:v>
                </c:pt>
                <c:pt idx="4936">
                  <c:v>1</c:v>
                </c:pt>
                <c:pt idx="4937">
                  <c:v>1</c:v>
                </c:pt>
                <c:pt idx="4938">
                  <c:v>4</c:v>
                </c:pt>
                <c:pt idx="4939">
                  <c:v>2</c:v>
                </c:pt>
                <c:pt idx="4940">
                  <c:v>2</c:v>
                </c:pt>
                <c:pt idx="4941">
                  <c:v>1</c:v>
                </c:pt>
                <c:pt idx="4942">
                  <c:v>3</c:v>
                </c:pt>
                <c:pt idx="4943">
                  <c:v>3</c:v>
                </c:pt>
                <c:pt idx="4944">
                  <c:v>2</c:v>
                </c:pt>
                <c:pt idx="4945">
                  <c:v>5</c:v>
                </c:pt>
                <c:pt idx="4946">
                  <c:v>1</c:v>
                </c:pt>
                <c:pt idx="4947">
                  <c:v>3</c:v>
                </c:pt>
                <c:pt idx="4948">
                  <c:v>3</c:v>
                </c:pt>
                <c:pt idx="4949">
                  <c:v>3</c:v>
                </c:pt>
                <c:pt idx="4950">
                  <c:v>2</c:v>
                </c:pt>
                <c:pt idx="4951">
                  <c:v>3</c:v>
                </c:pt>
                <c:pt idx="4952">
                  <c:v>3</c:v>
                </c:pt>
                <c:pt idx="4953">
                  <c:v>3</c:v>
                </c:pt>
                <c:pt idx="4954">
                  <c:v>1</c:v>
                </c:pt>
                <c:pt idx="4955">
                  <c:v>3</c:v>
                </c:pt>
                <c:pt idx="4956">
                  <c:v>2</c:v>
                </c:pt>
                <c:pt idx="4957">
                  <c:v>3</c:v>
                </c:pt>
                <c:pt idx="4958">
                  <c:v>1</c:v>
                </c:pt>
                <c:pt idx="4959">
                  <c:v>4</c:v>
                </c:pt>
                <c:pt idx="4960">
                  <c:v>3</c:v>
                </c:pt>
                <c:pt idx="4961">
                  <c:v>1</c:v>
                </c:pt>
                <c:pt idx="4962">
                  <c:v>2</c:v>
                </c:pt>
                <c:pt idx="4963">
                  <c:v>2</c:v>
                </c:pt>
                <c:pt idx="4964">
                  <c:v>4</c:v>
                </c:pt>
                <c:pt idx="4965">
                  <c:v>3</c:v>
                </c:pt>
                <c:pt idx="4966">
                  <c:v>3</c:v>
                </c:pt>
                <c:pt idx="4967">
                  <c:v>2</c:v>
                </c:pt>
                <c:pt idx="4968">
                  <c:v>3</c:v>
                </c:pt>
                <c:pt idx="4969">
                  <c:v>3</c:v>
                </c:pt>
                <c:pt idx="4970">
                  <c:v>2</c:v>
                </c:pt>
                <c:pt idx="4971">
                  <c:v>2</c:v>
                </c:pt>
                <c:pt idx="4972">
                  <c:v>4</c:v>
                </c:pt>
                <c:pt idx="4973">
                  <c:v>5</c:v>
                </c:pt>
                <c:pt idx="4974">
                  <c:v>3</c:v>
                </c:pt>
                <c:pt idx="4975">
                  <c:v>2</c:v>
                </c:pt>
                <c:pt idx="4976">
                  <c:v>4</c:v>
                </c:pt>
                <c:pt idx="4977">
                  <c:v>5</c:v>
                </c:pt>
                <c:pt idx="4978">
                  <c:v>2</c:v>
                </c:pt>
                <c:pt idx="4979">
                  <c:v>5</c:v>
                </c:pt>
                <c:pt idx="4980">
                  <c:v>4</c:v>
                </c:pt>
                <c:pt idx="4981">
                  <c:v>3</c:v>
                </c:pt>
                <c:pt idx="4982">
                  <c:v>4</c:v>
                </c:pt>
                <c:pt idx="4983">
                  <c:v>3</c:v>
                </c:pt>
                <c:pt idx="4984">
                  <c:v>3</c:v>
                </c:pt>
                <c:pt idx="4985">
                  <c:v>2</c:v>
                </c:pt>
                <c:pt idx="4986">
                  <c:v>5</c:v>
                </c:pt>
                <c:pt idx="4987">
                  <c:v>3</c:v>
                </c:pt>
                <c:pt idx="4988">
                  <c:v>3</c:v>
                </c:pt>
                <c:pt idx="4989">
                  <c:v>3</c:v>
                </c:pt>
                <c:pt idx="4990">
                  <c:v>3</c:v>
                </c:pt>
                <c:pt idx="4991">
                  <c:v>3</c:v>
                </c:pt>
                <c:pt idx="4992">
                  <c:v>1</c:v>
                </c:pt>
                <c:pt idx="4993">
                  <c:v>4</c:v>
                </c:pt>
                <c:pt idx="4994">
                  <c:v>1</c:v>
                </c:pt>
                <c:pt idx="4995">
                  <c:v>2</c:v>
                </c:pt>
                <c:pt idx="4996">
                  <c:v>3</c:v>
                </c:pt>
                <c:pt idx="4997">
                  <c:v>3</c:v>
                </c:pt>
                <c:pt idx="4998">
                  <c:v>2</c:v>
                </c:pt>
                <c:pt idx="4999">
                  <c:v>1</c:v>
                </c:pt>
                <c:pt idx="5000">
                  <c:v>2</c:v>
                </c:pt>
                <c:pt idx="5001">
                  <c:v>3</c:v>
                </c:pt>
                <c:pt idx="5002">
                  <c:v>3</c:v>
                </c:pt>
                <c:pt idx="5003">
                  <c:v>2</c:v>
                </c:pt>
                <c:pt idx="5004">
                  <c:v>1</c:v>
                </c:pt>
                <c:pt idx="5005">
                  <c:v>2</c:v>
                </c:pt>
                <c:pt idx="5006">
                  <c:v>3</c:v>
                </c:pt>
                <c:pt idx="5007">
                  <c:v>1</c:v>
                </c:pt>
                <c:pt idx="5008">
                  <c:v>2</c:v>
                </c:pt>
                <c:pt idx="5009">
                  <c:v>0</c:v>
                </c:pt>
                <c:pt idx="5010">
                  <c:v>3</c:v>
                </c:pt>
                <c:pt idx="5011">
                  <c:v>1</c:v>
                </c:pt>
                <c:pt idx="5012">
                  <c:v>1</c:v>
                </c:pt>
                <c:pt idx="5013">
                  <c:v>3</c:v>
                </c:pt>
                <c:pt idx="5014">
                  <c:v>1</c:v>
                </c:pt>
                <c:pt idx="5015">
                  <c:v>2</c:v>
                </c:pt>
                <c:pt idx="5016">
                  <c:v>2</c:v>
                </c:pt>
                <c:pt idx="5017">
                  <c:v>2</c:v>
                </c:pt>
                <c:pt idx="5018">
                  <c:v>2</c:v>
                </c:pt>
                <c:pt idx="5019">
                  <c:v>1</c:v>
                </c:pt>
                <c:pt idx="5020">
                  <c:v>2</c:v>
                </c:pt>
                <c:pt idx="5021">
                  <c:v>3</c:v>
                </c:pt>
                <c:pt idx="5022">
                  <c:v>1</c:v>
                </c:pt>
                <c:pt idx="5023">
                  <c:v>2</c:v>
                </c:pt>
                <c:pt idx="5024">
                  <c:v>4</c:v>
                </c:pt>
                <c:pt idx="5025">
                  <c:v>1</c:v>
                </c:pt>
                <c:pt idx="5026">
                  <c:v>0</c:v>
                </c:pt>
                <c:pt idx="5027">
                  <c:v>1</c:v>
                </c:pt>
                <c:pt idx="5028">
                  <c:v>2</c:v>
                </c:pt>
                <c:pt idx="5029">
                  <c:v>2</c:v>
                </c:pt>
                <c:pt idx="5030">
                  <c:v>3</c:v>
                </c:pt>
                <c:pt idx="5031">
                  <c:v>2</c:v>
                </c:pt>
                <c:pt idx="5032">
                  <c:v>2</c:v>
                </c:pt>
                <c:pt idx="5033">
                  <c:v>2</c:v>
                </c:pt>
                <c:pt idx="5034">
                  <c:v>3</c:v>
                </c:pt>
                <c:pt idx="5035">
                  <c:v>1</c:v>
                </c:pt>
                <c:pt idx="5036">
                  <c:v>1</c:v>
                </c:pt>
                <c:pt idx="5037">
                  <c:v>5</c:v>
                </c:pt>
                <c:pt idx="5038">
                  <c:v>2</c:v>
                </c:pt>
                <c:pt idx="5039">
                  <c:v>3</c:v>
                </c:pt>
                <c:pt idx="5040">
                  <c:v>3</c:v>
                </c:pt>
                <c:pt idx="5041">
                  <c:v>4</c:v>
                </c:pt>
                <c:pt idx="5042">
                  <c:v>3</c:v>
                </c:pt>
                <c:pt idx="5043">
                  <c:v>2</c:v>
                </c:pt>
                <c:pt idx="5044">
                  <c:v>32</c:v>
                </c:pt>
                <c:pt idx="5045">
                  <c:v>3</c:v>
                </c:pt>
                <c:pt idx="5046">
                  <c:v>2</c:v>
                </c:pt>
                <c:pt idx="5047">
                  <c:v>2</c:v>
                </c:pt>
                <c:pt idx="5048">
                  <c:v>2</c:v>
                </c:pt>
                <c:pt idx="5049">
                  <c:v>2</c:v>
                </c:pt>
                <c:pt idx="5050">
                  <c:v>3</c:v>
                </c:pt>
                <c:pt idx="5051">
                  <c:v>2</c:v>
                </c:pt>
                <c:pt idx="5052">
                  <c:v>3</c:v>
                </c:pt>
                <c:pt idx="5053">
                  <c:v>2</c:v>
                </c:pt>
                <c:pt idx="5054">
                  <c:v>2</c:v>
                </c:pt>
                <c:pt idx="5055">
                  <c:v>0</c:v>
                </c:pt>
                <c:pt idx="5056">
                  <c:v>2</c:v>
                </c:pt>
                <c:pt idx="5057">
                  <c:v>2</c:v>
                </c:pt>
                <c:pt idx="5058">
                  <c:v>2</c:v>
                </c:pt>
                <c:pt idx="5059">
                  <c:v>1</c:v>
                </c:pt>
                <c:pt idx="5060">
                  <c:v>0</c:v>
                </c:pt>
                <c:pt idx="5061">
                  <c:v>2</c:v>
                </c:pt>
                <c:pt idx="5062">
                  <c:v>1</c:v>
                </c:pt>
                <c:pt idx="5063">
                  <c:v>1</c:v>
                </c:pt>
                <c:pt idx="5064">
                  <c:v>3</c:v>
                </c:pt>
                <c:pt idx="5065">
                  <c:v>1</c:v>
                </c:pt>
                <c:pt idx="5066">
                  <c:v>1</c:v>
                </c:pt>
                <c:pt idx="5067">
                  <c:v>2</c:v>
                </c:pt>
                <c:pt idx="5068">
                  <c:v>1</c:v>
                </c:pt>
                <c:pt idx="5069">
                  <c:v>2</c:v>
                </c:pt>
                <c:pt idx="5070">
                  <c:v>0</c:v>
                </c:pt>
                <c:pt idx="5071">
                  <c:v>1</c:v>
                </c:pt>
                <c:pt idx="5072">
                  <c:v>0</c:v>
                </c:pt>
                <c:pt idx="5073">
                  <c:v>0</c:v>
                </c:pt>
                <c:pt idx="5074">
                  <c:v>1</c:v>
                </c:pt>
                <c:pt idx="5075">
                  <c:v>1</c:v>
                </c:pt>
                <c:pt idx="5076">
                  <c:v>1</c:v>
                </c:pt>
                <c:pt idx="5077">
                  <c:v>0</c:v>
                </c:pt>
                <c:pt idx="5078">
                  <c:v>1</c:v>
                </c:pt>
                <c:pt idx="5079">
                  <c:v>2</c:v>
                </c:pt>
                <c:pt idx="5080">
                  <c:v>3</c:v>
                </c:pt>
                <c:pt idx="5081">
                  <c:v>2</c:v>
                </c:pt>
                <c:pt idx="5082">
                  <c:v>1</c:v>
                </c:pt>
                <c:pt idx="5083">
                  <c:v>3</c:v>
                </c:pt>
                <c:pt idx="5084">
                  <c:v>0</c:v>
                </c:pt>
                <c:pt idx="5085">
                  <c:v>2</c:v>
                </c:pt>
                <c:pt idx="5086">
                  <c:v>1</c:v>
                </c:pt>
                <c:pt idx="5087">
                  <c:v>3</c:v>
                </c:pt>
                <c:pt idx="5088">
                  <c:v>2</c:v>
                </c:pt>
                <c:pt idx="5089">
                  <c:v>3</c:v>
                </c:pt>
                <c:pt idx="5090">
                  <c:v>1</c:v>
                </c:pt>
                <c:pt idx="5091">
                  <c:v>1</c:v>
                </c:pt>
                <c:pt idx="5092">
                  <c:v>4</c:v>
                </c:pt>
                <c:pt idx="5093">
                  <c:v>3</c:v>
                </c:pt>
                <c:pt idx="5094">
                  <c:v>2</c:v>
                </c:pt>
                <c:pt idx="5095">
                  <c:v>3</c:v>
                </c:pt>
                <c:pt idx="5096">
                  <c:v>2</c:v>
                </c:pt>
                <c:pt idx="5097">
                  <c:v>3</c:v>
                </c:pt>
                <c:pt idx="5098">
                  <c:v>3</c:v>
                </c:pt>
                <c:pt idx="5099">
                  <c:v>3</c:v>
                </c:pt>
                <c:pt idx="5100">
                  <c:v>3</c:v>
                </c:pt>
                <c:pt idx="5101">
                  <c:v>3</c:v>
                </c:pt>
                <c:pt idx="5102">
                  <c:v>5</c:v>
                </c:pt>
                <c:pt idx="5103">
                  <c:v>5</c:v>
                </c:pt>
                <c:pt idx="5104">
                  <c:v>2</c:v>
                </c:pt>
                <c:pt idx="5105">
                  <c:v>4</c:v>
                </c:pt>
                <c:pt idx="5106">
                  <c:v>2</c:v>
                </c:pt>
                <c:pt idx="5107">
                  <c:v>3</c:v>
                </c:pt>
                <c:pt idx="5108">
                  <c:v>2</c:v>
                </c:pt>
                <c:pt idx="5109">
                  <c:v>3</c:v>
                </c:pt>
                <c:pt idx="5110">
                  <c:v>3</c:v>
                </c:pt>
                <c:pt idx="5111">
                  <c:v>2</c:v>
                </c:pt>
                <c:pt idx="5112">
                  <c:v>1</c:v>
                </c:pt>
                <c:pt idx="5113">
                  <c:v>0</c:v>
                </c:pt>
                <c:pt idx="5114">
                  <c:v>3</c:v>
                </c:pt>
                <c:pt idx="5115">
                  <c:v>1</c:v>
                </c:pt>
                <c:pt idx="5116">
                  <c:v>1</c:v>
                </c:pt>
                <c:pt idx="5117">
                  <c:v>0</c:v>
                </c:pt>
                <c:pt idx="5118">
                  <c:v>0</c:v>
                </c:pt>
                <c:pt idx="5119">
                  <c:v>1</c:v>
                </c:pt>
                <c:pt idx="5120">
                  <c:v>1</c:v>
                </c:pt>
                <c:pt idx="5121">
                  <c:v>0</c:v>
                </c:pt>
                <c:pt idx="5122">
                  <c:v>2</c:v>
                </c:pt>
                <c:pt idx="5123">
                  <c:v>2</c:v>
                </c:pt>
                <c:pt idx="5124">
                  <c:v>2</c:v>
                </c:pt>
                <c:pt idx="5125">
                  <c:v>1</c:v>
                </c:pt>
                <c:pt idx="5126">
                  <c:v>2</c:v>
                </c:pt>
                <c:pt idx="5127">
                  <c:v>2</c:v>
                </c:pt>
                <c:pt idx="5128">
                  <c:v>1</c:v>
                </c:pt>
                <c:pt idx="5129">
                  <c:v>3</c:v>
                </c:pt>
                <c:pt idx="5130">
                  <c:v>1</c:v>
                </c:pt>
                <c:pt idx="5131">
                  <c:v>3</c:v>
                </c:pt>
                <c:pt idx="5132">
                  <c:v>3</c:v>
                </c:pt>
                <c:pt idx="5133">
                  <c:v>3</c:v>
                </c:pt>
                <c:pt idx="5134">
                  <c:v>3</c:v>
                </c:pt>
                <c:pt idx="5135">
                  <c:v>0</c:v>
                </c:pt>
                <c:pt idx="5136">
                  <c:v>3</c:v>
                </c:pt>
                <c:pt idx="5137">
                  <c:v>3</c:v>
                </c:pt>
                <c:pt idx="5138">
                  <c:v>3</c:v>
                </c:pt>
                <c:pt idx="5139">
                  <c:v>3</c:v>
                </c:pt>
                <c:pt idx="5140">
                  <c:v>2</c:v>
                </c:pt>
                <c:pt idx="5141">
                  <c:v>3</c:v>
                </c:pt>
                <c:pt idx="5142">
                  <c:v>3</c:v>
                </c:pt>
                <c:pt idx="5143">
                  <c:v>2</c:v>
                </c:pt>
                <c:pt idx="5144">
                  <c:v>3</c:v>
                </c:pt>
                <c:pt idx="5145">
                  <c:v>2</c:v>
                </c:pt>
                <c:pt idx="5146">
                  <c:v>3</c:v>
                </c:pt>
                <c:pt idx="5147">
                  <c:v>3</c:v>
                </c:pt>
                <c:pt idx="5148">
                  <c:v>3</c:v>
                </c:pt>
                <c:pt idx="5149">
                  <c:v>3</c:v>
                </c:pt>
                <c:pt idx="5150">
                  <c:v>2</c:v>
                </c:pt>
                <c:pt idx="5151">
                  <c:v>3</c:v>
                </c:pt>
                <c:pt idx="5152">
                  <c:v>3</c:v>
                </c:pt>
                <c:pt idx="5153">
                  <c:v>5</c:v>
                </c:pt>
                <c:pt idx="5154">
                  <c:v>3</c:v>
                </c:pt>
                <c:pt idx="5155">
                  <c:v>3</c:v>
                </c:pt>
                <c:pt idx="5156">
                  <c:v>3</c:v>
                </c:pt>
                <c:pt idx="5157">
                  <c:v>3</c:v>
                </c:pt>
                <c:pt idx="5158">
                  <c:v>3</c:v>
                </c:pt>
                <c:pt idx="5159">
                  <c:v>6</c:v>
                </c:pt>
                <c:pt idx="5160">
                  <c:v>3</c:v>
                </c:pt>
                <c:pt idx="5161">
                  <c:v>3</c:v>
                </c:pt>
                <c:pt idx="5162">
                  <c:v>3</c:v>
                </c:pt>
                <c:pt idx="5163">
                  <c:v>5</c:v>
                </c:pt>
                <c:pt idx="5164">
                  <c:v>5</c:v>
                </c:pt>
                <c:pt idx="5165">
                  <c:v>4</c:v>
                </c:pt>
                <c:pt idx="5166">
                  <c:v>7</c:v>
                </c:pt>
                <c:pt idx="5167">
                  <c:v>5</c:v>
                </c:pt>
                <c:pt idx="5168">
                  <c:v>5</c:v>
                </c:pt>
                <c:pt idx="5169">
                  <c:v>5</c:v>
                </c:pt>
                <c:pt idx="5170">
                  <c:v>6</c:v>
                </c:pt>
                <c:pt idx="5171">
                  <c:v>6</c:v>
                </c:pt>
                <c:pt idx="5172">
                  <c:v>3</c:v>
                </c:pt>
                <c:pt idx="5173">
                  <c:v>5</c:v>
                </c:pt>
                <c:pt idx="5174">
                  <c:v>3</c:v>
                </c:pt>
                <c:pt idx="5175">
                  <c:v>4</c:v>
                </c:pt>
                <c:pt idx="5176">
                  <c:v>3</c:v>
                </c:pt>
                <c:pt idx="5177">
                  <c:v>3</c:v>
                </c:pt>
                <c:pt idx="5178">
                  <c:v>4</c:v>
                </c:pt>
                <c:pt idx="5179">
                  <c:v>3</c:v>
                </c:pt>
                <c:pt idx="5180">
                  <c:v>3</c:v>
                </c:pt>
                <c:pt idx="5181">
                  <c:v>3</c:v>
                </c:pt>
                <c:pt idx="5182">
                  <c:v>3</c:v>
                </c:pt>
                <c:pt idx="5183">
                  <c:v>3</c:v>
                </c:pt>
                <c:pt idx="5184">
                  <c:v>1</c:v>
                </c:pt>
                <c:pt idx="5185">
                  <c:v>3</c:v>
                </c:pt>
                <c:pt idx="5186">
                  <c:v>0</c:v>
                </c:pt>
                <c:pt idx="5187">
                  <c:v>3</c:v>
                </c:pt>
                <c:pt idx="5188">
                  <c:v>3</c:v>
                </c:pt>
                <c:pt idx="5189">
                  <c:v>2</c:v>
                </c:pt>
                <c:pt idx="5190">
                  <c:v>3</c:v>
                </c:pt>
                <c:pt idx="5191">
                  <c:v>1</c:v>
                </c:pt>
                <c:pt idx="5192">
                  <c:v>2</c:v>
                </c:pt>
                <c:pt idx="5193">
                  <c:v>3</c:v>
                </c:pt>
                <c:pt idx="5194">
                  <c:v>3</c:v>
                </c:pt>
                <c:pt idx="5195">
                  <c:v>2</c:v>
                </c:pt>
                <c:pt idx="5196">
                  <c:v>2</c:v>
                </c:pt>
                <c:pt idx="5197">
                  <c:v>3</c:v>
                </c:pt>
                <c:pt idx="5198">
                  <c:v>2</c:v>
                </c:pt>
                <c:pt idx="5199">
                  <c:v>2</c:v>
                </c:pt>
                <c:pt idx="5200">
                  <c:v>2</c:v>
                </c:pt>
                <c:pt idx="5201">
                  <c:v>3</c:v>
                </c:pt>
                <c:pt idx="5202">
                  <c:v>3</c:v>
                </c:pt>
                <c:pt idx="5203">
                  <c:v>2</c:v>
                </c:pt>
                <c:pt idx="5204">
                  <c:v>3</c:v>
                </c:pt>
                <c:pt idx="5205">
                  <c:v>3</c:v>
                </c:pt>
                <c:pt idx="5206">
                  <c:v>4</c:v>
                </c:pt>
                <c:pt idx="5207">
                  <c:v>5</c:v>
                </c:pt>
                <c:pt idx="5208">
                  <c:v>3</c:v>
                </c:pt>
                <c:pt idx="5209">
                  <c:v>3</c:v>
                </c:pt>
                <c:pt idx="5210">
                  <c:v>3</c:v>
                </c:pt>
                <c:pt idx="5211">
                  <c:v>4</c:v>
                </c:pt>
                <c:pt idx="5212">
                  <c:v>3</c:v>
                </c:pt>
                <c:pt idx="5213">
                  <c:v>2</c:v>
                </c:pt>
                <c:pt idx="5214">
                  <c:v>4</c:v>
                </c:pt>
                <c:pt idx="5215">
                  <c:v>2</c:v>
                </c:pt>
                <c:pt idx="5216">
                  <c:v>3</c:v>
                </c:pt>
                <c:pt idx="5217">
                  <c:v>3</c:v>
                </c:pt>
                <c:pt idx="5218">
                  <c:v>3</c:v>
                </c:pt>
                <c:pt idx="5219">
                  <c:v>3</c:v>
                </c:pt>
                <c:pt idx="5220">
                  <c:v>3</c:v>
                </c:pt>
                <c:pt idx="5221">
                  <c:v>3</c:v>
                </c:pt>
                <c:pt idx="5222">
                  <c:v>3</c:v>
                </c:pt>
                <c:pt idx="5223">
                  <c:v>3</c:v>
                </c:pt>
                <c:pt idx="5224">
                  <c:v>3</c:v>
                </c:pt>
                <c:pt idx="5225">
                  <c:v>4</c:v>
                </c:pt>
                <c:pt idx="5226">
                  <c:v>3</c:v>
                </c:pt>
                <c:pt idx="5227">
                  <c:v>2</c:v>
                </c:pt>
                <c:pt idx="5228">
                  <c:v>3</c:v>
                </c:pt>
                <c:pt idx="5229">
                  <c:v>3</c:v>
                </c:pt>
                <c:pt idx="5230">
                  <c:v>2</c:v>
                </c:pt>
                <c:pt idx="5231">
                  <c:v>3</c:v>
                </c:pt>
                <c:pt idx="5232">
                  <c:v>2</c:v>
                </c:pt>
                <c:pt idx="5233">
                  <c:v>5</c:v>
                </c:pt>
                <c:pt idx="5234">
                  <c:v>2</c:v>
                </c:pt>
                <c:pt idx="5235">
                  <c:v>2</c:v>
                </c:pt>
                <c:pt idx="5236">
                  <c:v>2</c:v>
                </c:pt>
                <c:pt idx="5237">
                  <c:v>2</c:v>
                </c:pt>
                <c:pt idx="5238">
                  <c:v>3</c:v>
                </c:pt>
                <c:pt idx="5239">
                  <c:v>0</c:v>
                </c:pt>
                <c:pt idx="5240">
                  <c:v>2</c:v>
                </c:pt>
                <c:pt idx="5241">
                  <c:v>2</c:v>
                </c:pt>
                <c:pt idx="5242">
                  <c:v>2</c:v>
                </c:pt>
                <c:pt idx="5243">
                  <c:v>1</c:v>
                </c:pt>
                <c:pt idx="5244">
                  <c:v>2</c:v>
                </c:pt>
                <c:pt idx="5245">
                  <c:v>3</c:v>
                </c:pt>
                <c:pt idx="5246">
                  <c:v>2</c:v>
                </c:pt>
                <c:pt idx="5247">
                  <c:v>2</c:v>
                </c:pt>
                <c:pt idx="5248">
                  <c:v>1</c:v>
                </c:pt>
                <c:pt idx="5249">
                  <c:v>0</c:v>
                </c:pt>
                <c:pt idx="5250">
                  <c:v>1</c:v>
                </c:pt>
                <c:pt idx="5251">
                  <c:v>3</c:v>
                </c:pt>
                <c:pt idx="5252">
                  <c:v>1</c:v>
                </c:pt>
                <c:pt idx="5253">
                  <c:v>1</c:v>
                </c:pt>
                <c:pt idx="5254">
                  <c:v>0</c:v>
                </c:pt>
                <c:pt idx="5255">
                  <c:v>2</c:v>
                </c:pt>
                <c:pt idx="5256">
                  <c:v>3</c:v>
                </c:pt>
                <c:pt idx="5257">
                  <c:v>2</c:v>
                </c:pt>
                <c:pt idx="5258">
                  <c:v>2</c:v>
                </c:pt>
                <c:pt idx="5259">
                  <c:v>1</c:v>
                </c:pt>
                <c:pt idx="5260">
                  <c:v>3</c:v>
                </c:pt>
                <c:pt idx="5261">
                  <c:v>0</c:v>
                </c:pt>
                <c:pt idx="5262">
                  <c:v>3</c:v>
                </c:pt>
                <c:pt idx="5263">
                  <c:v>1</c:v>
                </c:pt>
                <c:pt idx="5264">
                  <c:v>3</c:v>
                </c:pt>
                <c:pt idx="5265">
                  <c:v>3</c:v>
                </c:pt>
                <c:pt idx="5266">
                  <c:v>3</c:v>
                </c:pt>
                <c:pt idx="5267">
                  <c:v>4</c:v>
                </c:pt>
                <c:pt idx="5268">
                  <c:v>2</c:v>
                </c:pt>
                <c:pt idx="5269">
                  <c:v>4</c:v>
                </c:pt>
                <c:pt idx="5270">
                  <c:v>3</c:v>
                </c:pt>
                <c:pt idx="5271">
                  <c:v>2</c:v>
                </c:pt>
                <c:pt idx="5272">
                  <c:v>3</c:v>
                </c:pt>
                <c:pt idx="5273">
                  <c:v>3</c:v>
                </c:pt>
                <c:pt idx="5274">
                  <c:v>3</c:v>
                </c:pt>
                <c:pt idx="5275">
                  <c:v>4</c:v>
                </c:pt>
                <c:pt idx="5276">
                  <c:v>2</c:v>
                </c:pt>
                <c:pt idx="5277">
                  <c:v>3</c:v>
                </c:pt>
                <c:pt idx="5278">
                  <c:v>1</c:v>
                </c:pt>
                <c:pt idx="5279">
                  <c:v>3</c:v>
                </c:pt>
                <c:pt idx="5280">
                  <c:v>3</c:v>
                </c:pt>
                <c:pt idx="5281">
                  <c:v>1</c:v>
                </c:pt>
                <c:pt idx="5282">
                  <c:v>3</c:v>
                </c:pt>
                <c:pt idx="5283">
                  <c:v>2</c:v>
                </c:pt>
                <c:pt idx="5284">
                  <c:v>2</c:v>
                </c:pt>
                <c:pt idx="5285">
                  <c:v>2</c:v>
                </c:pt>
                <c:pt idx="5286">
                  <c:v>3</c:v>
                </c:pt>
                <c:pt idx="5287">
                  <c:v>2</c:v>
                </c:pt>
                <c:pt idx="5288">
                  <c:v>2</c:v>
                </c:pt>
                <c:pt idx="5289">
                  <c:v>1</c:v>
                </c:pt>
                <c:pt idx="5290">
                  <c:v>0</c:v>
                </c:pt>
                <c:pt idx="5291">
                  <c:v>2</c:v>
                </c:pt>
                <c:pt idx="5292">
                  <c:v>2</c:v>
                </c:pt>
                <c:pt idx="5293">
                  <c:v>1</c:v>
                </c:pt>
                <c:pt idx="5294">
                  <c:v>1</c:v>
                </c:pt>
                <c:pt idx="5295">
                  <c:v>0</c:v>
                </c:pt>
                <c:pt idx="5296">
                  <c:v>2</c:v>
                </c:pt>
                <c:pt idx="5297">
                  <c:v>2</c:v>
                </c:pt>
                <c:pt idx="5298">
                  <c:v>2</c:v>
                </c:pt>
                <c:pt idx="5299">
                  <c:v>3</c:v>
                </c:pt>
                <c:pt idx="5300">
                  <c:v>1</c:v>
                </c:pt>
                <c:pt idx="5301">
                  <c:v>5</c:v>
                </c:pt>
                <c:pt idx="5302">
                  <c:v>5</c:v>
                </c:pt>
                <c:pt idx="5303">
                  <c:v>2</c:v>
                </c:pt>
                <c:pt idx="5304">
                  <c:v>3</c:v>
                </c:pt>
                <c:pt idx="5305">
                  <c:v>3</c:v>
                </c:pt>
                <c:pt idx="5306">
                  <c:v>5</c:v>
                </c:pt>
                <c:pt idx="5307">
                  <c:v>2</c:v>
                </c:pt>
                <c:pt idx="5308">
                  <c:v>3</c:v>
                </c:pt>
                <c:pt idx="5309">
                  <c:v>3</c:v>
                </c:pt>
                <c:pt idx="5310">
                  <c:v>5</c:v>
                </c:pt>
                <c:pt idx="5311">
                  <c:v>5</c:v>
                </c:pt>
                <c:pt idx="5312">
                  <c:v>6</c:v>
                </c:pt>
                <c:pt idx="5313">
                  <c:v>5</c:v>
                </c:pt>
                <c:pt idx="5314">
                  <c:v>5</c:v>
                </c:pt>
                <c:pt idx="5315">
                  <c:v>5</c:v>
                </c:pt>
                <c:pt idx="5316">
                  <c:v>5</c:v>
                </c:pt>
                <c:pt idx="5317">
                  <c:v>5</c:v>
                </c:pt>
                <c:pt idx="5318">
                  <c:v>4</c:v>
                </c:pt>
                <c:pt idx="5319">
                  <c:v>3</c:v>
                </c:pt>
                <c:pt idx="5320">
                  <c:v>4</c:v>
                </c:pt>
                <c:pt idx="5321">
                  <c:v>3</c:v>
                </c:pt>
                <c:pt idx="5322">
                  <c:v>3</c:v>
                </c:pt>
                <c:pt idx="5323">
                  <c:v>8</c:v>
                </c:pt>
                <c:pt idx="5324">
                  <c:v>5</c:v>
                </c:pt>
                <c:pt idx="5325">
                  <c:v>3</c:v>
                </c:pt>
                <c:pt idx="5326">
                  <c:v>5</c:v>
                </c:pt>
                <c:pt idx="5327">
                  <c:v>5</c:v>
                </c:pt>
                <c:pt idx="5328">
                  <c:v>5</c:v>
                </c:pt>
                <c:pt idx="5329">
                  <c:v>2</c:v>
                </c:pt>
                <c:pt idx="5330">
                  <c:v>5</c:v>
                </c:pt>
                <c:pt idx="5331">
                  <c:v>3</c:v>
                </c:pt>
                <c:pt idx="5332">
                  <c:v>4</c:v>
                </c:pt>
                <c:pt idx="5333">
                  <c:v>4</c:v>
                </c:pt>
                <c:pt idx="5334">
                  <c:v>4</c:v>
                </c:pt>
                <c:pt idx="5335">
                  <c:v>5</c:v>
                </c:pt>
                <c:pt idx="5336">
                  <c:v>4</c:v>
                </c:pt>
                <c:pt idx="5337">
                  <c:v>5</c:v>
                </c:pt>
                <c:pt idx="5338">
                  <c:v>3</c:v>
                </c:pt>
                <c:pt idx="5339">
                  <c:v>4</c:v>
                </c:pt>
                <c:pt idx="5340">
                  <c:v>6</c:v>
                </c:pt>
                <c:pt idx="5341">
                  <c:v>3</c:v>
                </c:pt>
                <c:pt idx="5342">
                  <c:v>5</c:v>
                </c:pt>
                <c:pt idx="5343">
                  <c:v>5</c:v>
                </c:pt>
                <c:pt idx="5344">
                  <c:v>5</c:v>
                </c:pt>
                <c:pt idx="5345">
                  <c:v>5</c:v>
                </c:pt>
                <c:pt idx="5346">
                  <c:v>3</c:v>
                </c:pt>
                <c:pt idx="5347">
                  <c:v>5</c:v>
                </c:pt>
                <c:pt idx="5348">
                  <c:v>5</c:v>
                </c:pt>
                <c:pt idx="5349">
                  <c:v>5</c:v>
                </c:pt>
                <c:pt idx="5350">
                  <c:v>6</c:v>
                </c:pt>
                <c:pt idx="5351">
                  <c:v>4</c:v>
                </c:pt>
                <c:pt idx="5352">
                  <c:v>5</c:v>
                </c:pt>
                <c:pt idx="5353">
                  <c:v>6</c:v>
                </c:pt>
                <c:pt idx="5354">
                  <c:v>6</c:v>
                </c:pt>
                <c:pt idx="5355">
                  <c:v>5</c:v>
                </c:pt>
                <c:pt idx="5356">
                  <c:v>4</c:v>
                </c:pt>
                <c:pt idx="5357">
                  <c:v>8</c:v>
                </c:pt>
                <c:pt idx="5358">
                  <c:v>5</c:v>
                </c:pt>
                <c:pt idx="5359">
                  <c:v>5</c:v>
                </c:pt>
                <c:pt idx="5360">
                  <c:v>5</c:v>
                </c:pt>
                <c:pt idx="5361">
                  <c:v>5</c:v>
                </c:pt>
                <c:pt idx="5362">
                  <c:v>5</c:v>
                </c:pt>
                <c:pt idx="5363">
                  <c:v>2</c:v>
                </c:pt>
                <c:pt idx="5364">
                  <c:v>5</c:v>
                </c:pt>
                <c:pt idx="5365">
                  <c:v>5</c:v>
                </c:pt>
                <c:pt idx="5366">
                  <c:v>5</c:v>
                </c:pt>
                <c:pt idx="5367">
                  <c:v>5</c:v>
                </c:pt>
                <c:pt idx="5368">
                  <c:v>3</c:v>
                </c:pt>
                <c:pt idx="5369">
                  <c:v>5</c:v>
                </c:pt>
                <c:pt idx="5370">
                  <c:v>4</c:v>
                </c:pt>
                <c:pt idx="5371">
                  <c:v>2</c:v>
                </c:pt>
                <c:pt idx="5372">
                  <c:v>3</c:v>
                </c:pt>
                <c:pt idx="5373">
                  <c:v>1</c:v>
                </c:pt>
                <c:pt idx="5374">
                  <c:v>4</c:v>
                </c:pt>
                <c:pt idx="5375">
                  <c:v>2</c:v>
                </c:pt>
                <c:pt idx="5376">
                  <c:v>2</c:v>
                </c:pt>
                <c:pt idx="5377">
                  <c:v>3</c:v>
                </c:pt>
                <c:pt idx="5378">
                  <c:v>3</c:v>
                </c:pt>
                <c:pt idx="5379">
                  <c:v>2</c:v>
                </c:pt>
                <c:pt idx="5380">
                  <c:v>1</c:v>
                </c:pt>
                <c:pt idx="5381">
                  <c:v>4</c:v>
                </c:pt>
                <c:pt idx="5382">
                  <c:v>3</c:v>
                </c:pt>
                <c:pt idx="5383">
                  <c:v>5</c:v>
                </c:pt>
                <c:pt idx="5384">
                  <c:v>5</c:v>
                </c:pt>
                <c:pt idx="5385">
                  <c:v>4</c:v>
                </c:pt>
                <c:pt idx="5386">
                  <c:v>4</c:v>
                </c:pt>
                <c:pt idx="5387">
                  <c:v>5</c:v>
                </c:pt>
                <c:pt idx="5388">
                  <c:v>5</c:v>
                </c:pt>
                <c:pt idx="5389">
                  <c:v>5</c:v>
                </c:pt>
                <c:pt idx="5390">
                  <c:v>2</c:v>
                </c:pt>
                <c:pt idx="5391">
                  <c:v>4</c:v>
                </c:pt>
                <c:pt idx="5392">
                  <c:v>4</c:v>
                </c:pt>
                <c:pt idx="5393">
                  <c:v>4</c:v>
                </c:pt>
                <c:pt idx="5394">
                  <c:v>4</c:v>
                </c:pt>
                <c:pt idx="5395">
                  <c:v>3</c:v>
                </c:pt>
                <c:pt idx="5396">
                  <c:v>5</c:v>
                </c:pt>
                <c:pt idx="5397">
                  <c:v>1</c:v>
                </c:pt>
                <c:pt idx="5398">
                  <c:v>5</c:v>
                </c:pt>
                <c:pt idx="5399">
                  <c:v>4</c:v>
                </c:pt>
                <c:pt idx="5400">
                  <c:v>4</c:v>
                </c:pt>
                <c:pt idx="5401">
                  <c:v>5</c:v>
                </c:pt>
                <c:pt idx="5402">
                  <c:v>5</c:v>
                </c:pt>
                <c:pt idx="5403">
                  <c:v>5</c:v>
                </c:pt>
                <c:pt idx="5404">
                  <c:v>4</c:v>
                </c:pt>
                <c:pt idx="5405">
                  <c:v>5</c:v>
                </c:pt>
                <c:pt idx="5406">
                  <c:v>5</c:v>
                </c:pt>
                <c:pt idx="5407">
                  <c:v>4</c:v>
                </c:pt>
                <c:pt idx="5408">
                  <c:v>5</c:v>
                </c:pt>
                <c:pt idx="5409">
                  <c:v>5</c:v>
                </c:pt>
                <c:pt idx="5410">
                  <c:v>5</c:v>
                </c:pt>
                <c:pt idx="5411">
                  <c:v>5</c:v>
                </c:pt>
                <c:pt idx="5412">
                  <c:v>3</c:v>
                </c:pt>
                <c:pt idx="5413">
                  <c:v>6</c:v>
                </c:pt>
                <c:pt idx="5414">
                  <c:v>3</c:v>
                </c:pt>
                <c:pt idx="5415">
                  <c:v>5</c:v>
                </c:pt>
                <c:pt idx="5416">
                  <c:v>5</c:v>
                </c:pt>
                <c:pt idx="5417">
                  <c:v>5</c:v>
                </c:pt>
                <c:pt idx="5418">
                  <c:v>6</c:v>
                </c:pt>
                <c:pt idx="5419">
                  <c:v>4</c:v>
                </c:pt>
                <c:pt idx="5420">
                  <c:v>5</c:v>
                </c:pt>
                <c:pt idx="5421">
                  <c:v>4</c:v>
                </c:pt>
                <c:pt idx="5422">
                  <c:v>5</c:v>
                </c:pt>
                <c:pt idx="5423">
                  <c:v>3</c:v>
                </c:pt>
                <c:pt idx="5424">
                  <c:v>4</c:v>
                </c:pt>
                <c:pt idx="5425">
                  <c:v>5</c:v>
                </c:pt>
                <c:pt idx="5426">
                  <c:v>3</c:v>
                </c:pt>
                <c:pt idx="5427">
                  <c:v>4</c:v>
                </c:pt>
                <c:pt idx="5428">
                  <c:v>3</c:v>
                </c:pt>
                <c:pt idx="5429">
                  <c:v>5</c:v>
                </c:pt>
                <c:pt idx="5430">
                  <c:v>3</c:v>
                </c:pt>
                <c:pt idx="5431">
                  <c:v>1</c:v>
                </c:pt>
                <c:pt idx="5432">
                  <c:v>3</c:v>
                </c:pt>
                <c:pt idx="5433">
                  <c:v>3</c:v>
                </c:pt>
                <c:pt idx="5434">
                  <c:v>3</c:v>
                </c:pt>
                <c:pt idx="5435">
                  <c:v>3</c:v>
                </c:pt>
                <c:pt idx="5436">
                  <c:v>2</c:v>
                </c:pt>
                <c:pt idx="5437">
                  <c:v>3</c:v>
                </c:pt>
                <c:pt idx="5438">
                  <c:v>5</c:v>
                </c:pt>
                <c:pt idx="5439">
                  <c:v>3</c:v>
                </c:pt>
                <c:pt idx="5440">
                  <c:v>2</c:v>
                </c:pt>
                <c:pt idx="5441">
                  <c:v>1</c:v>
                </c:pt>
                <c:pt idx="5442">
                  <c:v>4</c:v>
                </c:pt>
                <c:pt idx="5443">
                  <c:v>1</c:v>
                </c:pt>
                <c:pt idx="5444">
                  <c:v>4</c:v>
                </c:pt>
                <c:pt idx="5445">
                  <c:v>3</c:v>
                </c:pt>
                <c:pt idx="5446">
                  <c:v>5</c:v>
                </c:pt>
                <c:pt idx="5447">
                  <c:v>5</c:v>
                </c:pt>
                <c:pt idx="5448">
                  <c:v>1</c:v>
                </c:pt>
                <c:pt idx="5449">
                  <c:v>3</c:v>
                </c:pt>
                <c:pt idx="5450">
                  <c:v>2</c:v>
                </c:pt>
                <c:pt idx="5451">
                  <c:v>3</c:v>
                </c:pt>
                <c:pt idx="5452">
                  <c:v>1</c:v>
                </c:pt>
                <c:pt idx="5453">
                  <c:v>2</c:v>
                </c:pt>
                <c:pt idx="5454">
                  <c:v>2</c:v>
                </c:pt>
                <c:pt idx="5455">
                  <c:v>1</c:v>
                </c:pt>
                <c:pt idx="5456">
                  <c:v>2</c:v>
                </c:pt>
                <c:pt idx="5457">
                  <c:v>3</c:v>
                </c:pt>
                <c:pt idx="5458">
                  <c:v>2</c:v>
                </c:pt>
                <c:pt idx="5459">
                  <c:v>3</c:v>
                </c:pt>
                <c:pt idx="5460">
                  <c:v>1</c:v>
                </c:pt>
                <c:pt idx="5461">
                  <c:v>2</c:v>
                </c:pt>
                <c:pt idx="5462">
                  <c:v>3</c:v>
                </c:pt>
                <c:pt idx="5463">
                  <c:v>2</c:v>
                </c:pt>
                <c:pt idx="5464">
                  <c:v>2</c:v>
                </c:pt>
                <c:pt idx="5465">
                  <c:v>1</c:v>
                </c:pt>
                <c:pt idx="5466">
                  <c:v>4</c:v>
                </c:pt>
                <c:pt idx="5467">
                  <c:v>1</c:v>
                </c:pt>
                <c:pt idx="5468">
                  <c:v>3</c:v>
                </c:pt>
                <c:pt idx="5469">
                  <c:v>3</c:v>
                </c:pt>
                <c:pt idx="5470">
                  <c:v>5</c:v>
                </c:pt>
                <c:pt idx="5471">
                  <c:v>3</c:v>
                </c:pt>
                <c:pt idx="5472">
                  <c:v>0</c:v>
                </c:pt>
                <c:pt idx="5473">
                  <c:v>4</c:v>
                </c:pt>
                <c:pt idx="5474">
                  <c:v>3</c:v>
                </c:pt>
                <c:pt idx="5475">
                  <c:v>4</c:v>
                </c:pt>
                <c:pt idx="5476">
                  <c:v>3</c:v>
                </c:pt>
                <c:pt idx="5477">
                  <c:v>3</c:v>
                </c:pt>
                <c:pt idx="5478">
                  <c:v>5</c:v>
                </c:pt>
                <c:pt idx="5479">
                  <c:v>4</c:v>
                </c:pt>
                <c:pt idx="5480">
                  <c:v>4</c:v>
                </c:pt>
                <c:pt idx="5481">
                  <c:v>5</c:v>
                </c:pt>
                <c:pt idx="5482">
                  <c:v>2</c:v>
                </c:pt>
                <c:pt idx="5483">
                  <c:v>3</c:v>
                </c:pt>
                <c:pt idx="5484">
                  <c:v>4</c:v>
                </c:pt>
                <c:pt idx="5485">
                  <c:v>3</c:v>
                </c:pt>
                <c:pt idx="5486">
                  <c:v>5</c:v>
                </c:pt>
                <c:pt idx="5487">
                  <c:v>3</c:v>
                </c:pt>
                <c:pt idx="5488">
                  <c:v>5</c:v>
                </c:pt>
                <c:pt idx="5489">
                  <c:v>1</c:v>
                </c:pt>
                <c:pt idx="5490">
                  <c:v>5</c:v>
                </c:pt>
                <c:pt idx="5491">
                  <c:v>32</c:v>
                </c:pt>
                <c:pt idx="5492">
                  <c:v>5</c:v>
                </c:pt>
                <c:pt idx="5493">
                  <c:v>5</c:v>
                </c:pt>
                <c:pt idx="5494">
                  <c:v>3</c:v>
                </c:pt>
                <c:pt idx="5495">
                  <c:v>4</c:v>
                </c:pt>
                <c:pt idx="5496">
                  <c:v>1</c:v>
                </c:pt>
                <c:pt idx="5497">
                  <c:v>5</c:v>
                </c:pt>
                <c:pt idx="5498">
                  <c:v>3</c:v>
                </c:pt>
                <c:pt idx="5499">
                  <c:v>4</c:v>
                </c:pt>
                <c:pt idx="5500">
                  <c:v>3</c:v>
                </c:pt>
                <c:pt idx="5501">
                  <c:v>2</c:v>
                </c:pt>
                <c:pt idx="5502">
                  <c:v>2</c:v>
                </c:pt>
                <c:pt idx="5503">
                  <c:v>5</c:v>
                </c:pt>
                <c:pt idx="5504">
                  <c:v>3</c:v>
                </c:pt>
                <c:pt idx="5505">
                  <c:v>1</c:v>
                </c:pt>
                <c:pt idx="5506">
                  <c:v>2</c:v>
                </c:pt>
                <c:pt idx="5507">
                  <c:v>1</c:v>
                </c:pt>
                <c:pt idx="5508">
                  <c:v>1</c:v>
                </c:pt>
                <c:pt idx="5509">
                  <c:v>1</c:v>
                </c:pt>
                <c:pt idx="5510">
                  <c:v>2</c:v>
                </c:pt>
                <c:pt idx="5511">
                  <c:v>2</c:v>
                </c:pt>
                <c:pt idx="5512">
                  <c:v>2</c:v>
                </c:pt>
                <c:pt idx="5513">
                  <c:v>0</c:v>
                </c:pt>
                <c:pt idx="5514">
                  <c:v>3</c:v>
                </c:pt>
                <c:pt idx="5515">
                  <c:v>2</c:v>
                </c:pt>
                <c:pt idx="5516">
                  <c:v>1</c:v>
                </c:pt>
                <c:pt idx="5517">
                  <c:v>3</c:v>
                </c:pt>
                <c:pt idx="5518">
                  <c:v>2</c:v>
                </c:pt>
                <c:pt idx="5519">
                  <c:v>2</c:v>
                </c:pt>
                <c:pt idx="5520">
                  <c:v>0</c:v>
                </c:pt>
                <c:pt idx="5521">
                  <c:v>4</c:v>
                </c:pt>
                <c:pt idx="5522">
                  <c:v>3</c:v>
                </c:pt>
                <c:pt idx="5523">
                  <c:v>2</c:v>
                </c:pt>
                <c:pt idx="5524">
                  <c:v>3</c:v>
                </c:pt>
                <c:pt idx="5525">
                  <c:v>3</c:v>
                </c:pt>
                <c:pt idx="5526">
                  <c:v>4</c:v>
                </c:pt>
                <c:pt idx="5527">
                  <c:v>2</c:v>
                </c:pt>
                <c:pt idx="5528">
                  <c:v>4</c:v>
                </c:pt>
                <c:pt idx="5529">
                  <c:v>3</c:v>
                </c:pt>
                <c:pt idx="5530">
                  <c:v>2</c:v>
                </c:pt>
                <c:pt idx="5531">
                  <c:v>2</c:v>
                </c:pt>
                <c:pt idx="5532">
                  <c:v>4</c:v>
                </c:pt>
                <c:pt idx="5533">
                  <c:v>2</c:v>
                </c:pt>
                <c:pt idx="5534">
                  <c:v>3</c:v>
                </c:pt>
                <c:pt idx="5535">
                  <c:v>3</c:v>
                </c:pt>
                <c:pt idx="5536">
                  <c:v>2</c:v>
                </c:pt>
                <c:pt idx="5537">
                  <c:v>5</c:v>
                </c:pt>
                <c:pt idx="5538">
                  <c:v>2</c:v>
                </c:pt>
                <c:pt idx="5539">
                  <c:v>2</c:v>
                </c:pt>
                <c:pt idx="5540">
                  <c:v>1</c:v>
                </c:pt>
                <c:pt idx="5541">
                  <c:v>2</c:v>
                </c:pt>
                <c:pt idx="5542">
                  <c:v>0</c:v>
                </c:pt>
                <c:pt idx="5543">
                  <c:v>3</c:v>
                </c:pt>
                <c:pt idx="5544">
                  <c:v>3</c:v>
                </c:pt>
                <c:pt idx="5545">
                  <c:v>2</c:v>
                </c:pt>
                <c:pt idx="5546">
                  <c:v>3</c:v>
                </c:pt>
                <c:pt idx="5547">
                  <c:v>2</c:v>
                </c:pt>
                <c:pt idx="5548">
                  <c:v>2</c:v>
                </c:pt>
                <c:pt idx="5549">
                  <c:v>2</c:v>
                </c:pt>
                <c:pt idx="5550">
                  <c:v>3</c:v>
                </c:pt>
                <c:pt idx="5551">
                  <c:v>3</c:v>
                </c:pt>
                <c:pt idx="5552">
                  <c:v>2</c:v>
                </c:pt>
                <c:pt idx="5553">
                  <c:v>2</c:v>
                </c:pt>
                <c:pt idx="5554">
                  <c:v>4</c:v>
                </c:pt>
                <c:pt idx="5555">
                  <c:v>3</c:v>
                </c:pt>
                <c:pt idx="5556">
                  <c:v>2</c:v>
                </c:pt>
                <c:pt idx="5557">
                  <c:v>2</c:v>
                </c:pt>
                <c:pt idx="5558">
                  <c:v>4</c:v>
                </c:pt>
                <c:pt idx="5559">
                  <c:v>1</c:v>
                </c:pt>
                <c:pt idx="5560">
                  <c:v>3</c:v>
                </c:pt>
                <c:pt idx="5561">
                  <c:v>3</c:v>
                </c:pt>
                <c:pt idx="5562">
                  <c:v>3</c:v>
                </c:pt>
                <c:pt idx="5563">
                  <c:v>3</c:v>
                </c:pt>
                <c:pt idx="5564">
                  <c:v>1</c:v>
                </c:pt>
                <c:pt idx="5565">
                  <c:v>3</c:v>
                </c:pt>
                <c:pt idx="5566">
                  <c:v>2</c:v>
                </c:pt>
                <c:pt idx="5567">
                  <c:v>3</c:v>
                </c:pt>
                <c:pt idx="5568">
                  <c:v>2</c:v>
                </c:pt>
                <c:pt idx="5569">
                  <c:v>3</c:v>
                </c:pt>
                <c:pt idx="5570">
                  <c:v>3</c:v>
                </c:pt>
                <c:pt idx="5571">
                  <c:v>6</c:v>
                </c:pt>
                <c:pt idx="5572">
                  <c:v>3</c:v>
                </c:pt>
                <c:pt idx="5573">
                  <c:v>3</c:v>
                </c:pt>
                <c:pt idx="5574">
                  <c:v>5</c:v>
                </c:pt>
                <c:pt idx="5575">
                  <c:v>4</c:v>
                </c:pt>
                <c:pt idx="5576">
                  <c:v>3</c:v>
                </c:pt>
                <c:pt idx="5577">
                  <c:v>4</c:v>
                </c:pt>
                <c:pt idx="5578">
                  <c:v>6</c:v>
                </c:pt>
                <c:pt idx="5579">
                  <c:v>5</c:v>
                </c:pt>
                <c:pt idx="5580">
                  <c:v>6</c:v>
                </c:pt>
                <c:pt idx="5581">
                  <c:v>5</c:v>
                </c:pt>
                <c:pt idx="5582">
                  <c:v>7</c:v>
                </c:pt>
                <c:pt idx="5583">
                  <c:v>6</c:v>
                </c:pt>
                <c:pt idx="5584">
                  <c:v>5</c:v>
                </c:pt>
                <c:pt idx="5585">
                  <c:v>8</c:v>
                </c:pt>
                <c:pt idx="5586">
                  <c:v>6</c:v>
                </c:pt>
                <c:pt idx="5587">
                  <c:v>6</c:v>
                </c:pt>
                <c:pt idx="5588">
                  <c:v>6</c:v>
                </c:pt>
                <c:pt idx="5589">
                  <c:v>8</c:v>
                </c:pt>
                <c:pt idx="5590">
                  <c:v>6</c:v>
                </c:pt>
                <c:pt idx="5591">
                  <c:v>7</c:v>
                </c:pt>
                <c:pt idx="5592">
                  <c:v>7</c:v>
                </c:pt>
                <c:pt idx="5593">
                  <c:v>7</c:v>
                </c:pt>
                <c:pt idx="5594">
                  <c:v>8</c:v>
                </c:pt>
                <c:pt idx="5595">
                  <c:v>7</c:v>
                </c:pt>
                <c:pt idx="5596">
                  <c:v>8</c:v>
                </c:pt>
                <c:pt idx="5597">
                  <c:v>8</c:v>
                </c:pt>
                <c:pt idx="5598">
                  <c:v>7</c:v>
                </c:pt>
                <c:pt idx="5599">
                  <c:v>8</c:v>
                </c:pt>
                <c:pt idx="5600">
                  <c:v>9</c:v>
                </c:pt>
                <c:pt idx="5601">
                  <c:v>9</c:v>
                </c:pt>
                <c:pt idx="5602">
                  <c:v>10</c:v>
                </c:pt>
                <c:pt idx="5603">
                  <c:v>8</c:v>
                </c:pt>
                <c:pt idx="5604">
                  <c:v>11</c:v>
                </c:pt>
                <c:pt idx="5605">
                  <c:v>8</c:v>
                </c:pt>
                <c:pt idx="5606">
                  <c:v>11</c:v>
                </c:pt>
                <c:pt idx="5607">
                  <c:v>12</c:v>
                </c:pt>
                <c:pt idx="5608">
                  <c:v>12</c:v>
                </c:pt>
                <c:pt idx="5609">
                  <c:v>14</c:v>
                </c:pt>
                <c:pt idx="5610">
                  <c:v>11</c:v>
                </c:pt>
                <c:pt idx="5611">
                  <c:v>12</c:v>
                </c:pt>
                <c:pt idx="5612">
                  <c:v>13</c:v>
                </c:pt>
                <c:pt idx="5613">
                  <c:v>14</c:v>
                </c:pt>
                <c:pt idx="5614">
                  <c:v>12</c:v>
                </c:pt>
                <c:pt idx="5615">
                  <c:v>12</c:v>
                </c:pt>
                <c:pt idx="5616">
                  <c:v>15</c:v>
                </c:pt>
                <c:pt idx="5617">
                  <c:v>12</c:v>
                </c:pt>
                <c:pt idx="5618">
                  <c:v>13</c:v>
                </c:pt>
                <c:pt idx="5619">
                  <c:v>12</c:v>
                </c:pt>
                <c:pt idx="5620">
                  <c:v>15</c:v>
                </c:pt>
                <c:pt idx="5621">
                  <c:v>13</c:v>
                </c:pt>
                <c:pt idx="5622">
                  <c:v>11</c:v>
                </c:pt>
                <c:pt idx="5623">
                  <c:v>12</c:v>
                </c:pt>
                <c:pt idx="5624">
                  <c:v>12</c:v>
                </c:pt>
                <c:pt idx="5625">
                  <c:v>13</c:v>
                </c:pt>
                <c:pt idx="5626">
                  <c:v>14</c:v>
                </c:pt>
                <c:pt idx="5627">
                  <c:v>15</c:v>
                </c:pt>
                <c:pt idx="5628">
                  <c:v>12</c:v>
                </c:pt>
                <c:pt idx="5629">
                  <c:v>14</c:v>
                </c:pt>
                <c:pt idx="5630">
                  <c:v>14</c:v>
                </c:pt>
                <c:pt idx="5631">
                  <c:v>14</c:v>
                </c:pt>
                <c:pt idx="5632">
                  <c:v>13</c:v>
                </c:pt>
                <c:pt idx="5633">
                  <c:v>15</c:v>
                </c:pt>
                <c:pt idx="5634">
                  <c:v>12</c:v>
                </c:pt>
                <c:pt idx="5635">
                  <c:v>14</c:v>
                </c:pt>
                <c:pt idx="5636">
                  <c:v>14</c:v>
                </c:pt>
                <c:pt idx="5637">
                  <c:v>15</c:v>
                </c:pt>
                <c:pt idx="5638">
                  <c:v>13</c:v>
                </c:pt>
                <c:pt idx="5639">
                  <c:v>12</c:v>
                </c:pt>
                <c:pt idx="5640">
                  <c:v>15</c:v>
                </c:pt>
                <c:pt idx="5641">
                  <c:v>12</c:v>
                </c:pt>
                <c:pt idx="5642">
                  <c:v>14</c:v>
                </c:pt>
                <c:pt idx="5643">
                  <c:v>12</c:v>
                </c:pt>
                <c:pt idx="5644">
                  <c:v>13</c:v>
                </c:pt>
                <c:pt idx="5645">
                  <c:v>13</c:v>
                </c:pt>
                <c:pt idx="5646">
                  <c:v>12</c:v>
                </c:pt>
                <c:pt idx="5647">
                  <c:v>14</c:v>
                </c:pt>
                <c:pt idx="5648">
                  <c:v>15</c:v>
                </c:pt>
                <c:pt idx="5649">
                  <c:v>14</c:v>
                </c:pt>
                <c:pt idx="5650">
                  <c:v>17</c:v>
                </c:pt>
                <c:pt idx="5651">
                  <c:v>19</c:v>
                </c:pt>
                <c:pt idx="5652">
                  <c:v>20</c:v>
                </c:pt>
                <c:pt idx="5653">
                  <c:v>25</c:v>
                </c:pt>
                <c:pt idx="5654">
                  <c:v>24</c:v>
                </c:pt>
                <c:pt idx="5655">
                  <c:v>26</c:v>
                </c:pt>
                <c:pt idx="5656">
                  <c:v>24</c:v>
                </c:pt>
                <c:pt idx="5657">
                  <c:v>25</c:v>
                </c:pt>
                <c:pt idx="5658">
                  <c:v>22</c:v>
                </c:pt>
                <c:pt idx="5659">
                  <c:v>23</c:v>
                </c:pt>
                <c:pt idx="5660">
                  <c:v>22</c:v>
                </c:pt>
                <c:pt idx="5661">
                  <c:v>21</c:v>
                </c:pt>
                <c:pt idx="5662">
                  <c:v>20</c:v>
                </c:pt>
                <c:pt idx="5663">
                  <c:v>17</c:v>
                </c:pt>
                <c:pt idx="5664">
                  <c:v>20</c:v>
                </c:pt>
                <c:pt idx="5665">
                  <c:v>17</c:v>
                </c:pt>
                <c:pt idx="5666">
                  <c:v>17</c:v>
                </c:pt>
                <c:pt idx="5667">
                  <c:v>17</c:v>
                </c:pt>
                <c:pt idx="5668">
                  <c:v>17</c:v>
                </c:pt>
                <c:pt idx="5669">
                  <c:v>15</c:v>
                </c:pt>
                <c:pt idx="5670">
                  <c:v>13</c:v>
                </c:pt>
                <c:pt idx="5671">
                  <c:v>16</c:v>
                </c:pt>
                <c:pt idx="5672">
                  <c:v>17</c:v>
                </c:pt>
                <c:pt idx="5673">
                  <c:v>15</c:v>
                </c:pt>
                <c:pt idx="5674">
                  <c:v>15</c:v>
                </c:pt>
                <c:pt idx="5675">
                  <c:v>14</c:v>
                </c:pt>
                <c:pt idx="5676">
                  <c:v>14</c:v>
                </c:pt>
                <c:pt idx="5677">
                  <c:v>15</c:v>
                </c:pt>
                <c:pt idx="5678">
                  <c:v>14</c:v>
                </c:pt>
                <c:pt idx="5679">
                  <c:v>14</c:v>
                </c:pt>
                <c:pt idx="5680">
                  <c:v>11</c:v>
                </c:pt>
                <c:pt idx="5681">
                  <c:v>14</c:v>
                </c:pt>
                <c:pt idx="5682">
                  <c:v>13</c:v>
                </c:pt>
                <c:pt idx="5683">
                  <c:v>17</c:v>
                </c:pt>
                <c:pt idx="5684">
                  <c:v>14</c:v>
                </c:pt>
                <c:pt idx="5685">
                  <c:v>11</c:v>
                </c:pt>
                <c:pt idx="5686">
                  <c:v>14</c:v>
                </c:pt>
                <c:pt idx="5687">
                  <c:v>10</c:v>
                </c:pt>
                <c:pt idx="5688">
                  <c:v>13</c:v>
                </c:pt>
                <c:pt idx="5689">
                  <c:v>13</c:v>
                </c:pt>
                <c:pt idx="5690">
                  <c:v>14</c:v>
                </c:pt>
                <c:pt idx="5691">
                  <c:v>13</c:v>
                </c:pt>
                <c:pt idx="5692">
                  <c:v>14</c:v>
                </c:pt>
                <c:pt idx="5693">
                  <c:v>14</c:v>
                </c:pt>
                <c:pt idx="5694">
                  <c:v>14</c:v>
                </c:pt>
                <c:pt idx="5695">
                  <c:v>14</c:v>
                </c:pt>
                <c:pt idx="5696">
                  <c:v>13</c:v>
                </c:pt>
                <c:pt idx="5697">
                  <c:v>13</c:v>
                </c:pt>
                <c:pt idx="5698">
                  <c:v>14</c:v>
                </c:pt>
                <c:pt idx="5699">
                  <c:v>15</c:v>
                </c:pt>
                <c:pt idx="5700">
                  <c:v>14</c:v>
                </c:pt>
                <c:pt idx="5701">
                  <c:v>15</c:v>
                </c:pt>
                <c:pt idx="5702">
                  <c:v>14</c:v>
                </c:pt>
                <c:pt idx="5703">
                  <c:v>16</c:v>
                </c:pt>
                <c:pt idx="5704">
                  <c:v>12</c:v>
                </c:pt>
                <c:pt idx="5705">
                  <c:v>15</c:v>
                </c:pt>
                <c:pt idx="5706">
                  <c:v>16</c:v>
                </c:pt>
                <c:pt idx="5707">
                  <c:v>14</c:v>
                </c:pt>
                <c:pt idx="5708">
                  <c:v>15</c:v>
                </c:pt>
                <c:pt idx="5709">
                  <c:v>14</c:v>
                </c:pt>
                <c:pt idx="5710">
                  <c:v>15</c:v>
                </c:pt>
                <c:pt idx="5711">
                  <c:v>15</c:v>
                </c:pt>
                <c:pt idx="5712">
                  <c:v>17</c:v>
                </c:pt>
                <c:pt idx="5713">
                  <c:v>15</c:v>
                </c:pt>
                <c:pt idx="5714">
                  <c:v>16</c:v>
                </c:pt>
                <c:pt idx="5715">
                  <c:v>15</c:v>
                </c:pt>
                <c:pt idx="5716">
                  <c:v>14</c:v>
                </c:pt>
                <c:pt idx="5717">
                  <c:v>18</c:v>
                </c:pt>
                <c:pt idx="5718">
                  <c:v>14</c:v>
                </c:pt>
                <c:pt idx="5719">
                  <c:v>15</c:v>
                </c:pt>
                <c:pt idx="5720">
                  <c:v>15</c:v>
                </c:pt>
                <c:pt idx="5721">
                  <c:v>14</c:v>
                </c:pt>
                <c:pt idx="5722">
                  <c:v>15</c:v>
                </c:pt>
                <c:pt idx="5723">
                  <c:v>15</c:v>
                </c:pt>
                <c:pt idx="5724">
                  <c:v>14</c:v>
                </c:pt>
                <c:pt idx="5725">
                  <c:v>14</c:v>
                </c:pt>
                <c:pt idx="5726">
                  <c:v>13</c:v>
                </c:pt>
                <c:pt idx="5727">
                  <c:v>15</c:v>
                </c:pt>
                <c:pt idx="5728">
                  <c:v>11</c:v>
                </c:pt>
                <c:pt idx="5729">
                  <c:v>15</c:v>
                </c:pt>
                <c:pt idx="5730">
                  <c:v>15</c:v>
                </c:pt>
                <c:pt idx="5731">
                  <c:v>12</c:v>
                </c:pt>
                <c:pt idx="5732">
                  <c:v>14</c:v>
                </c:pt>
                <c:pt idx="5733">
                  <c:v>12</c:v>
                </c:pt>
                <c:pt idx="5734">
                  <c:v>15</c:v>
                </c:pt>
                <c:pt idx="5735">
                  <c:v>14</c:v>
                </c:pt>
                <c:pt idx="5736">
                  <c:v>14</c:v>
                </c:pt>
                <c:pt idx="5737">
                  <c:v>12</c:v>
                </c:pt>
                <c:pt idx="5738">
                  <c:v>11</c:v>
                </c:pt>
                <c:pt idx="5739">
                  <c:v>13</c:v>
                </c:pt>
                <c:pt idx="5740">
                  <c:v>15</c:v>
                </c:pt>
                <c:pt idx="5741">
                  <c:v>12</c:v>
                </c:pt>
                <c:pt idx="5742">
                  <c:v>11</c:v>
                </c:pt>
                <c:pt idx="5743">
                  <c:v>11</c:v>
                </c:pt>
                <c:pt idx="5744">
                  <c:v>12</c:v>
                </c:pt>
                <c:pt idx="5745">
                  <c:v>8</c:v>
                </c:pt>
                <c:pt idx="5746">
                  <c:v>11</c:v>
                </c:pt>
                <c:pt idx="5747">
                  <c:v>13</c:v>
                </c:pt>
                <c:pt idx="5748">
                  <c:v>11</c:v>
                </c:pt>
                <c:pt idx="5749">
                  <c:v>12</c:v>
                </c:pt>
                <c:pt idx="5750">
                  <c:v>10</c:v>
                </c:pt>
                <c:pt idx="5751">
                  <c:v>14</c:v>
                </c:pt>
                <c:pt idx="5752">
                  <c:v>13</c:v>
                </c:pt>
                <c:pt idx="5753">
                  <c:v>11</c:v>
                </c:pt>
                <c:pt idx="5754">
                  <c:v>13</c:v>
                </c:pt>
                <c:pt idx="5755">
                  <c:v>11</c:v>
                </c:pt>
                <c:pt idx="5756">
                  <c:v>12</c:v>
                </c:pt>
                <c:pt idx="5757">
                  <c:v>11</c:v>
                </c:pt>
                <c:pt idx="5758">
                  <c:v>12</c:v>
                </c:pt>
                <c:pt idx="5759">
                  <c:v>12</c:v>
                </c:pt>
                <c:pt idx="5760">
                  <c:v>12</c:v>
                </c:pt>
                <c:pt idx="5761">
                  <c:v>13</c:v>
                </c:pt>
                <c:pt idx="5762">
                  <c:v>10</c:v>
                </c:pt>
                <c:pt idx="5763">
                  <c:v>13</c:v>
                </c:pt>
                <c:pt idx="5764">
                  <c:v>13</c:v>
                </c:pt>
                <c:pt idx="5765">
                  <c:v>14</c:v>
                </c:pt>
                <c:pt idx="5766">
                  <c:v>12</c:v>
                </c:pt>
                <c:pt idx="5767">
                  <c:v>12</c:v>
                </c:pt>
                <c:pt idx="5768">
                  <c:v>14</c:v>
                </c:pt>
                <c:pt idx="5769">
                  <c:v>14</c:v>
                </c:pt>
                <c:pt idx="5770">
                  <c:v>12</c:v>
                </c:pt>
                <c:pt idx="5771">
                  <c:v>14</c:v>
                </c:pt>
                <c:pt idx="5772">
                  <c:v>10</c:v>
                </c:pt>
                <c:pt idx="5773">
                  <c:v>13</c:v>
                </c:pt>
                <c:pt idx="5774">
                  <c:v>13</c:v>
                </c:pt>
                <c:pt idx="5775">
                  <c:v>12</c:v>
                </c:pt>
                <c:pt idx="5776">
                  <c:v>14</c:v>
                </c:pt>
                <c:pt idx="5777">
                  <c:v>12</c:v>
                </c:pt>
                <c:pt idx="5778">
                  <c:v>15</c:v>
                </c:pt>
                <c:pt idx="5779">
                  <c:v>12</c:v>
                </c:pt>
                <c:pt idx="5780">
                  <c:v>15</c:v>
                </c:pt>
                <c:pt idx="5781">
                  <c:v>14</c:v>
                </c:pt>
                <c:pt idx="5782">
                  <c:v>14</c:v>
                </c:pt>
                <c:pt idx="5783">
                  <c:v>14</c:v>
                </c:pt>
                <c:pt idx="5784">
                  <c:v>13</c:v>
                </c:pt>
                <c:pt idx="5785">
                  <c:v>16</c:v>
                </c:pt>
                <c:pt idx="5786">
                  <c:v>15</c:v>
                </c:pt>
                <c:pt idx="5787">
                  <c:v>15</c:v>
                </c:pt>
                <c:pt idx="5788">
                  <c:v>15</c:v>
                </c:pt>
                <c:pt idx="5789">
                  <c:v>15</c:v>
                </c:pt>
                <c:pt idx="5790">
                  <c:v>15</c:v>
                </c:pt>
                <c:pt idx="5791">
                  <c:v>15</c:v>
                </c:pt>
                <c:pt idx="5792">
                  <c:v>17</c:v>
                </c:pt>
                <c:pt idx="5793">
                  <c:v>17</c:v>
                </c:pt>
                <c:pt idx="5794">
                  <c:v>17</c:v>
                </c:pt>
                <c:pt idx="5795">
                  <c:v>18</c:v>
                </c:pt>
                <c:pt idx="5796">
                  <c:v>19</c:v>
                </c:pt>
                <c:pt idx="5797">
                  <c:v>18</c:v>
                </c:pt>
                <c:pt idx="5798">
                  <c:v>18</c:v>
                </c:pt>
                <c:pt idx="5799">
                  <c:v>16</c:v>
                </c:pt>
                <c:pt idx="5800">
                  <c:v>17</c:v>
                </c:pt>
                <c:pt idx="5801">
                  <c:v>16</c:v>
                </c:pt>
                <c:pt idx="5802">
                  <c:v>17</c:v>
                </c:pt>
                <c:pt idx="5803">
                  <c:v>13</c:v>
                </c:pt>
                <c:pt idx="5804">
                  <c:v>17</c:v>
                </c:pt>
                <c:pt idx="5805">
                  <c:v>16</c:v>
                </c:pt>
                <c:pt idx="5806">
                  <c:v>15</c:v>
                </c:pt>
                <c:pt idx="5807">
                  <c:v>15</c:v>
                </c:pt>
                <c:pt idx="5808">
                  <c:v>14</c:v>
                </c:pt>
                <c:pt idx="5809">
                  <c:v>14</c:v>
                </c:pt>
                <c:pt idx="5810">
                  <c:v>13</c:v>
                </c:pt>
                <c:pt idx="5811">
                  <c:v>14</c:v>
                </c:pt>
                <c:pt idx="5812">
                  <c:v>13</c:v>
                </c:pt>
                <c:pt idx="5813">
                  <c:v>12</c:v>
                </c:pt>
                <c:pt idx="5814">
                  <c:v>12</c:v>
                </c:pt>
                <c:pt idx="5815">
                  <c:v>14</c:v>
                </c:pt>
                <c:pt idx="5816">
                  <c:v>12</c:v>
                </c:pt>
                <c:pt idx="5817">
                  <c:v>12</c:v>
                </c:pt>
                <c:pt idx="5818">
                  <c:v>11</c:v>
                </c:pt>
                <c:pt idx="5819">
                  <c:v>12</c:v>
                </c:pt>
                <c:pt idx="5820">
                  <c:v>9</c:v>
                </c:pt>
                <c:pt idx="5821">
                  <c:v>11</c:v>
                </c:pt>
                <c:pt idx="5822">
                  <c:v>13</c:v>
                </c:pt>
                <c:pt idx="5823">
                  <c:v>11</c:v>
                </c:pt>
                <c:pt idx="5824">
                  <c:v>11</c:v>
                </c:pt>
                <c:pt idx="5825">
                  <c:v>9</c:v>
                </c:pt>
                <c:pt idx="5826">
                  <c:v>12</c:v>
                </c:pt>
                <c:pt idx="5827">
                  <c:v>11</c:v>
                </c:pt>
                <c:pt idx="5828">
                  <c:v>11</c:v>
                </c:pt>
                <c:pt idx="5829">
                  <c:v>10</c:v>
                </c:pt>
                <c:pt idx="5830">
                  <c:v>10</c:v>
                </c:pt>
                <c:pt idx="5831">
                  <c:v>12</c:v>
                </c:pt>
                <c:pt idx="5832">
                  <c:v>11</c:v>
                </c:pt>
                <c:pt idx="5833">
                  <c:v>12</c:v>
                </c:pt>
                <c:pt idx="5834">
                  <c:v>11</c:v>
                </c:pt>
                <c:pt idx="5835">
                  <c:v>11</c:v>
                </c:pt>
                <c:pt idx="5836">
                  <c:v>11</c:v>
                </c:pt>
                <c:pt idx="5837">
                  <c:v>12</c:v>
                </c:pt>
                <c:pt idx="5838">
                  <c:v>11</c:v>
                </c:pt>
                <c:pt idx="5839">
                  <c:v>11</c:v>
                </c:pt>
                <c:pt idx="5840">
                  <c:v>9</c:v>
                </c:pt>
                <c:pt idx="5841">
                  <c:v>15</c:v>
                </c:pt>
                <c:pt idx="5842">
                  <c:v>12</c:v>
                </c:pt>
                <c:pt idx="5843">
                  <c:v>12</c:v>
                </c:pt>
                <c:pt idx="5844">
                  <c:v>12</c:v>
                </c:pt>
                <c:pt idx="5845">
                  <c:v>11</c:v>
                </c:pt>
                <c:pt idx="5846">
                  <c:v>12</c:v>
                </c:pt>
                <c:pt idx="5847">
                  <c:v>11</c:v>
                </c:pt>
                <c:pt idx="5848">
                  <c:v>11</c:v>
                </c:pt>
                <c:pt idx="5849">
                  <c:v>11</c:v>
                </c:pt>
                <c:pt idx="5850">
                  <c:v>12</c:v>
                </c:pt>
                <c:pt idx="5851">
                  <c:v>12</c:v>
                </c:pt>
                <c:pt idx="5852">
                  <c:v>11</c:v>
                </c:pt>
                <c:pt idx="5853">
                  <c:v>14</c:v>
                </c:pt>
                <c:pt idx="5854">
                  <c:v>13</c:v>
                </c:pt>
                <c:pt idx="5855">
                  <c:v>14</c:v>
                </c:pt>
                <c:pt idx="5856">
                  <c:v>14</c:v>
                </c:pt>
                <c:pt idx="5857">
                  <c:v>14</c:v>
                </c:pt>
                <c:pt idx="5858">
                  <c:v>13</c:v>
                </c:pt>
                <c:pt idx="5859">
                  <c:v>15</c:v>
                </c:pt>
                <c:pt idx="5860">
                  <c:v>14</c:v>
                </c:pt>
                <c:pt idx="5861">
                  <c:v>17</c:v>
                </c:pt>
                <c:pt idx="5862">
                  <c:v>14</c:v>
                </c:pt>
                <c:pt idx="5863">
                  <c:v>17</c:v>
                </c:pt>
                <c:pt idx="5864">
                  <c:v>15</c:v>
                </c:pt>
                <c:pt idx="5865">
                  <c:v>15</c:v>
                </c:pt>
                <c:pt idx="5866">
                  <c:v>16</c:v>
                </c:pt>
                <c:pt idx="5867">
                  <c:v>15</c:v>
                </c:pt>
                <c:pt idx="5868">
                  <c:v>15</c:v>
                </c:pt>
                <c:pt idx="5869">
                  <c:v>14</c:v>
                </c:pt>
                <c:pt idx="5870">
                  <c:v>17</c:v>
                </c:pt>
                <c:pt idx="5871">
                  <c:v>15</c:v>
                </c:pt>
                <c:pt idx="5872">
                  <c:v>15</c:v>
                </c:pt>
                <c:pt idx="5873">
                  <c:v>15</c:v>
                </c:pt>
                <c:pt idx="5874">
                  <c:v>13</c:v>
                </c:pt>
                <c:pt idx="5875">
                  <c:v>17</c:v>
                </c:pt>
                <c:pt idx="5876">
                  <c:v>15</c:v>
                </c:pt>
                <c:pt idx="5877">
                  <c:v>17</c:v>
                </c:pt>
                <c:pt idx="5878">
                  <c:v>17</c:v>
                </c:pt>
                <c:pt idx="5879">
                  <c:v>16</c:v>
                </c:pt>
                <c:pt idx="5880">
                  <c:v>16</c:v>
                </c:pt>
                <c:pt idx="5881">
                  <c:v>14</c:v>
                </c:pt>
                <c:pt idx="5882">
                  <c:v>14</c:v>
                </c:pt>
                <c:pt idx="5883">
                  <c:v>17</c:v>
                </c:pt>
                <c:pt idx="5884">
                  <c:v>15</c:v>
                </c:pt>
                <c:pt idx="5885">
                  <c:v>15</c:v>
                </c:pt>
                <c:pt idx="5886">
                  <c:v>13</c:v>
                </c:pt>
                <c:pt idx="5887">
                  <c:v>16</c:v>
                </c:pt>
                <c:pt idx="5888">
                  <c:v>17</c:v>
                </c:pt>
                <c:pt idx="5889">
                  <c:v>16</c:v>
                </c:pt>
                <c:pt idx="5890">
                  <c:v>15</c:v>
                </c:pt>
                <c:pt idx="5891">
                  <c:v>15</c:v>
                </c:pt>
                <c:pt idx="5892">
                  <c:v>15</c:v>
                </c:pt>
                <c:pt idx="5893">
                  <c:v>14</c:v>
                </c:pt>
                <c:pt idx="5894">
                  <c:v>15</c:v>
                </c:pt>
                <c:pt idx="5895">
                  <c:v>14</c:v>
                </c:pt>
                <c:pt idx="5896">
                  <c:v>14</c:v>
                </c:pt>
                <c:pt idx="5897">
                  <c:v>12</c:v>
                </c:pt>
                <c:pt idx="5898">
                  <c:v>15</c:v>
                </c:pt>
                <c:pt idx="5899">
                  <c:v>15</c:v>
                </c:pt>
                <c:pt idx="5900">
                  <c:v>13</c:v>
                </c:pt>
                <c:pt idx="5901">
                  <c:v>13</c:v>
                </c:pt>
                <c:pt idx="5902">
                  <c:v>15</c:v>
                </c:pt>
                <c:pt idx="5903">
                  <c:v>13</c:v>
                </c:pt>
                <c:pt idx="5904">
                  <c:v>12</c:v>
                </c:pt>
                <c:pt idx="5905">
                  <c:v>13</c:v>
                </c:pt>
                <c:pt idx="5906">
                  <c:v>13</c:v>
                </c:pt>
                <c:pt idx="5907">
                  <c:v>14</c:v>
                </c:pt>
                <c:pt idx="5908">
                  <c:v>10</c:v>
                </c:pt>
                <c:pt idx="5909">
                  <c:v>15</c:v>
                </c:pt>
                <c:pt idx="5910">
                  <c:v>12</c:v>
                </c:pt>
                <c:pt idx="5911">
                  <c:v>10</c:v>
                </c:pt>
                <c:pt idx="5912">
                  <c:v>11</c:v>
                </c:pt>
                <c:pt idx="5913">
                  <c:v>10</c:v>
                </c:pt>
                <c:pt idx="5914">
                  <c:v>12</c:v>
                </c:pt>
                <c:pt idx="5915">
                  <c:v>10</c:v>
                </c:pt>
                <c:pt idx="5916">
                  <c:v>10</c:v>
                </c:pt>
                <c:pt idx="5917">
                  <c:v>11</c:v>
                </c:pt>
                <c:pt idx="5918">
                  <c:v>11</c:v>
                </c:pt>
                <c:pt idx="5919">
                  <c:v>9</c:v>
                </c:pt>
                <c:pt idx="5920">
                  <c:v>8</c:v>
                </c:pt>
                <c:pt idx="5921">
                  <c:v>11</c:v>
                </c:pt>
                <c:pt idx="5922">
                  <c:v>11</c:v>
                </c:pt>
                <c:pt idx="5923">
                  <c:v>11</c:v>
                </c:pt>
                <c:pt idx="5924">
                  <c:v>8</c:v>
                </c:pt>
                <c:pt idx="5925">
                  <c:v>8</c:v>
                </c:pt>
                <c:pt idx="5926">
                  <c:v>9</c:v>
                </c:pt>
                <c:pt idx="5927">
                  <c:v>9</c:v>
                </c:pt>
                <c:pt idx="5928">
                  <c:v>10</c:v>
                </c:pt>
                <c:pt idx="5929">
                  <c:v>9</c:v>
                </c:pt>
                <c:pt idx="5930">
                  <c:v>10</c:v>
                </c:pt>
                <c:pt idx="5931">
                  <c:v>8</c:v>
                </c:pt>
                <c:pt idx="5932">
                  <c:v>8</c:v>
                </c:pt>
                <c:pt idx="5933">
                  <c:v>10</c:v>
                </c:pt>
                <c:pt idx="5934">
                  <c:v>8</c:v>
                </c:pt>
                <c:pt idx="5935">
                  <c:v>8</c:v>
                </c:pt>
                <c:pt idx="5936">
                  <c:v>8</c:v>
                </c:pt>
                <c:pt idx="5937">
                  <c:v>7</c:v>
                </c:pt>
                <c:pt idx="5938">
                  <c:v>8</c:v>
                </c:pt>
                <c:pt idx="5939">
                  <c:v>7</c:v>
                </c:pt>
                <c:pt idx="5940">
                  <c:v>8</c:v>
                </c:pt>
                <c:pt idx="5941">
                  <c:v>8</c:v>
                </c:pt>
                <c:pt idx="5942">
                  <c:v>7</c:v>
                </c:pt>
                <c:pt idx="5943">
                  <c:v>7</c:v>
                </c:pt>
                <c:pt idx="5944">
                  <c:v>8</c:v>
                </c:pt>
                <c:pt idx="5945">
                  <c:v>8</c:v>
                </c:pt>
                <c:pt idx="5946">
                  <c:v>8</c:v>
                </c:pt>
                <c:pt idx="5947">
                  <c:v>8</c:v>
                </c:pt>
                <c:pt idx="5948">
                  <c:v>8</c:v>
                </c:pt>
                <c:pt idx="5949">
                  <c:v>7</c:v>
                </c:pt>
                <c:pt idx="5950">
                  <c:v>8</c:v>
                </c:pt>
                <c:pt idx="5951">
                  <c:v>8</c:v>
                </c:pt>
                <c:pt idx="5952">
                  <c:v>8</c:v>
                </c:pt>
                <c:pt idx="5953">
                  <c:v>8</c:v>
                </c:pt>
                <c:pt idx="5954">
                  <c:v>6</c:v>
                </c:pt>
                <c:pt idx="5955">
                  <c:v>8</c:v>
                </c:pt>
                <c:pt idx="5956">
                  <c:v>7</c:v>
                </c:pt>
                <c:pt idx="5957">
                  <c:v>8</c:v>
                </c:pt>
                <c:pt idx="5958">
                  <c:v>8</c:v>
                </c:pt>
                <c:pt idx="5959">
                  <c:v>8</c:v>
                </c:pt>
                <c:pt idx="5960">
                  <c:v>9</c:v>
                </c:pt>
                <c:pt idx="5961">
                  <c:v>8</c:v>
                </c:pt>
                <c:pt idx="5962">
                  <c:v>8</c:v>
                </c:pt>
                <c:pt idx="5963">
                  <c:v>8</c:v>
                </c:pt>
                <c:pt idx="5964">
                  <c:v>8</c:v>
                </c:pt>
                <c:pt idx="5965">
                  <c:v>7</c:v>
                </c:pt>
                <c:pt idx="5966">
                  <c:v>10</c:v>
                </c:pt>
                <c:pt idx="5967">
                  <c:v>10</c:v>
                </c:pt>
                <c:pt idx="5968">
                  <c:v>8</c:v>
                </c:pt>
                <c:pt idx="5969">
                  <c:v>8</c:v>
                </c:pt>
                <c:pt idx="5970">
                  <c:v>8</c:v>
                </c:pt>
                <c:pt idx="5971">
                  <c:v>8</c:v>
                </c:pt>
                <c:pt idx="5972">
                  <c:v>7</c:v>
                </c:pt>
                <c:pt idx="5973">
                  <c:v>6</c:v>
                </c:pt>
                <c:pt idx="5974">
                  <c:v>9</c:v>
                </c:pt>
                <c:pt idx="5975">
                  <c:v>8</c:v>
                </c:pt>
                <c:pt idx="5976">
                  <c:v>7</c:v>
                </c:pt>
                <c:pt idx="5977">
                  <c:v>11</c:v>
                </c:pt>
                <c:pt idx="5978">
                  <c:v>8</c:v>
                </c:pt>
                <c:pt idx="5979">
                  <c:v>6</c:v>
                </c:pt>
                <c:pt idx="5980">
                  <c:v>8</c:v>
                </c:pt>
                <c:pt idx="5981">
                  <c:v>7</c:v>
                </c:pt>
                <c:pt idx="5982">
                  <c:v>7</c:v>
                </c:pt>
                <c:pt idx="5983">
                  <c:v>6</c:v>
                </c:pt>
                <c:pt idx="5984">
                  <c:v>8</c:v>
                </c:pt>
                <c:pt idx="5985">
                  <c:v>6</c:v>
                </c:pt>
                <c:pt idx="5986">
                  <c:v>7</c:v>
                </c:pt>
                <c:pt idx="5987">
                  <c:v>7</c:v>
                </c:pt>
                <c:pt idx="5988">
                  <c:v>6</c:v>
                </c:pt>
                <c:pt idx="5989">
                  <c:v>7</c:v>
                </c:pt>
                <c:pt idx="5990">
                  <c:v>5</c:v>
                </c:pt>
                <c:pt idx="5991">
                  <c:v>7</c:v>
                </c:pt>
                <c:pt idx="5992">
                  <c:v>6</c:v>
                </c:pt>
                <c:pt idx="5993">
                  <c:v>7</c:v>
                </c:pt>
                <c:pt idx="5994">
                  <c:v>7</c:v>
                </c:pt>
                <c:pt idx="5995">
                  <c:v>6</c:v>
                </c:pt>
                <c:pt idx="5996">
                  <c:v>5</c:v>
                </c:pt>
                <c:pt idx="5997">
                  <c:v>4</c:v>
                </c:pt>
                <c:pt idx="5998">
                  <c:v>7</c:v>
                </c:pt>
                <c:pt idx="5999">
                  <c:v>5</c:v>
                </c:pt>
                <c:pt idx="6000">
                  <c:v>6</c:v>
                </c:pt>
                <c:pt idx="6001">
                  <c:v>6</c:v>
                </c:pt>
                <c:pt idx="6002">
                  <c:v>4</c:v>
                </c:pt>
                <c:pt idx="6003">
                  <c:v>4</c:v>
                </c:pt>
                <c:pt idx="6004">
                  <c:v>5</c:v>
                </c:pt>
                <c:pt idx="6005">
                  <c:v>5</c:v>
                </c:pt>
                <c:pt idx="6006">
                  <c:v>6</c:v>
                </c:pt>
                <c:pt idx="6007">
                  <c:v>2</c:v>
                </c:pt>
                <c:pt idx="6008">
                  <c:v>5</c:v>
                </c:pt>
                <c:pt idx="6009">
                  <c:v>3</c:v>
                </c:pt>
                <c:pt idx="6010">
                  <c:v>5</c:v>
                </c:pt>
                <c:pt idx="6011">
                  <c:v>7</c:v>
                </c:pt>
                <c:pt idx="6012">
                  <c:v>4</c:v>
                </c:pt>
                <c:pt idx="6013">
                  <c:v>5</c:v>
                </c:pt>
                <c:pt idx="6014">
                  <c:v>4</c:v>
                </c:pt>
                <c:pt idx="6015">
                  <c:v>5</c:v>
                </c:pt>
                <c:pt idx="6016">
                  <c:v>3</c:v>
                </c:pt>
                <c:pt idx="6017">
                  <c:v>3</c:v>
                </c:pt>
                <c:pt idx="6018">
                  <c:v>5</c:v>
                </c:pt>
                <c:pt idx="6019">
                  <c:v>5</c:v>
                </c:pt>
                <c:pt idx="6020">
                  <c:v>2</c:v>
                </c:pt>
                <c:pt idx="6021">
                  <c:v>5</c:v>
                </c:pt>
                <c:pt idx="6022">
                  <c:v>3</c:v>
                </c:pt>
                <c:pt idx="6023">
                  <c:v>3</c:v>
                </c:pt>
                <c:pt idx="6024">
                  <c:v>2</c:v>
                </c:pt>
                <c:pt idx="6025">
                  <c:v>4</c:v>
                </c:pt>
                <c:pt idx="6026">
                  <c:v>5</c:v>
                </c:pt>
                <c:pt idx="6027">
                  <c:v>3</c:v>
                </c:pt>
                <c:pt idx="6028">
                  <c:v>5</c:v>
                </c:pt>
                <c:pt idx="6029">
                  <c:v>3</c:v>
                </c:pt>
                <c:pt idx="6030">
                  <c:v>5</c:v>
                </c:pt>
                <c:pt idx="6031">
                  <c:v>4</c:v>
                </c:pt>
                <c:pt idx="6032">
                  <c:v>5</c:v>
                </c:pt>
                <c:pt idx="6033">
                  <c:v>4</c:v>
                </c:pt>
                <c:pt idx="6034">
                  <c:v>4</c:v>
                </c:pt>
                <c:pt idx="6035">
                  <c:v>5</c:v>
                </c:pt>
                <c:pt idx="6036">
                  <c:v>2</c:v>
                </c:pt>
                <c:pt idx="6037">
                  <c:v>5</c:v>
                </c:pt>
                <c:pt idx="6038">
                  <c:v>5</c:v>
                </c:pt>
                <c:pt idx="6039">
                  <c:v>3</c:v>
                </c:pt>
                <c:pt idx="6040">
                  <c:v>3</c:v>
                </c:pt>
                <c:pt idx="6041">
                  <c:v>3</c:v>
                </c:pt>
                <c:pt idx="6042">
                  <c:v>3</c:v>
                </c:pt>
                <c:pt idx="6043">
                  <c:v>3</c:v>
                </c:pt>
                <c:pt idx="6044">
                  <c:v>2</c:v>
                </c:pt>
                <c:pt idx="6045">
                  <c:v>4</c:v>
                </c:pt>
                <c:pt idx="6046">
                  <c:v>3</c:v>
                </c:pt>
                <c:pt idx="6047">
                  <c:v>3</c:v>
                </c:pt>
                <c:pt idx="6048">
                  <c:v>2</c:v>
                </c:pt>
                <c:pt idx="6049">
                  <c:v>2</c:v>
                </c:pt>
                <c:pt idx="6050">
                  <c:v>3</c:v>
                </c:pt>
                <c:pt idx="6051">
                  <c:v>2</c:v>
                </c:pt>
                <c:pt idx="6052">
                  <c:v>3</c:v>
                </c:pt>
                <c:pt idx="6053">
                  <c:v>2</c:v>
                </c:pt>
                <c:pt idx="6054">
                  <c:v>3</c:v>
                </c:pt>
                <c:pt idx="6055">
                  <c:v>1</c:v>
                </c:pt>
                <c:pt idx="6056">
                  <c:v>5</c:v>
                </c:pt>
                <c:pt idx="6057">
                  <c:v>2</c:v>
                </c:pt>
                <c:pt idx="6058">
                  <c:v>1</c:v>
                </c:pt>
                <c:pt idx="6059">
                  <c:v>3</c:v>
                </c:pt>
                <c:pt idx="6060">
                  <c:v>2</c:v>
                </c:pt>
                <c:pt idx="6061">
                  <c:v>3</c:v>
                </c:pt>
                <c:pt idx="6062">
                  <c:v>2</c:v>
                </c:pt>
                <c:pt idx="6063">
                  <c:v>3</c:v>
                </c:pt>
                <c:pt idx="6064">
                  <c:v>2</c:v>
                </c:pt>
                <c:pt idx="6065">
                  <c:v>2</c:v>
                </c:pt>
                <c:pt idx="6066">
                  <c:v>1</c:v>
                </c:pt>
                <c:pt idx="6067">
                  <c:v>3</c:v>
                </c:pt>
                <c:pt idx="6068">
                  <c:v>4</c:v>
                </c:pt>
                <c:pt idx="6069">
                  <c:v>3</c:v>
                </c:pt>
                <c:pt idx="6070">
                  <c:v>2</c:v>
                </c:pt>
                <c:pt idx="6071">
                  <c:v>1</c:v>
                </c:pt>
                <c:pt idx="6072">
                  <c:v>3</c:v>
                </c:pt>
                <c:pt idx="6073">
                  <c:v>3</c:v>
                </c:pt>
                <c:pt idx="6074">
                  <c:v>2</c:v>
                </c:pt>
                <c:pt idx="6075">
                  <c:v>1</c:v>
                </c:pt>
                <c:pt idx="6076">
                  <c:v>3</c:v>
                </c:pt>
                <c:pt idx="6077">
                  <c:v>1</c:v>
                </c:pt>
                <c:pt idx="6078">
                  <c:v>3</c:v>
                </c:pt>
                <c:pt idx="6079">
                  <c:v>4</c:v>
                </c:pt>
                <c:pt idx="6080">
                  <c:v>3</c:v>
                </c:pt>
                <c:pt idx="6081">
                  <c:v>2</c:v>
                </c:pt>
                <c:pt idx="6082">
                  <c:v>2</c:v>
                </c:pt>
                <c:pt idx="6083">
                  <c:v>4</c:v>
                </c:pt>
                <c:pt idx="6084">
                  <c:v>3</c:v>
                </c:pt>
                <c:pt idx="6085">
                  <c:v>3</c:v>
                </c:pt>
                <c:pt idx="6086">
                  <c:v>3</c:v>
                </c:pt>
                <c:pt idx="6087">
                  <c:v>3</c:v>
                </c:pt>
                <c:pt idx="6088">
                  <c:v>2</c:v>
                </c:pt>
                <c:pt idx="6089">
                  <c:v>2</c:v>
                </c:pt>
                <c:pt idx="6090">
                  <c:v>4</c:v>
                </c:pt>
                <c:pt idx="6091">
                  <c:v>3</c:v>
                </c:pt>
                <c:pt idx="6092">
                  <c:v>3</c:v>
                </c:pt>
                <c:pt idx="6093">
                  <c:v>3</c:v>
                </c:pt>
                <c:pt idx="6094">
                  <c:v>3</c:v>
                </c:pt>
                <c:pt idx="6095">
                  <c:v>3</c:v>
                </c:pt>
                <c:pt idx="6096">
                  <c:v>1</c:v>
                </c:pt>
                <c:pt idx="6097">
                  <c:v>3</c:v>
                </c:pt>
                <c:pt idx="6098">
                  <c:v>2</c:v>
                </c:pt>
                <c:pt idx="6099">
                  <c:v>3</c:v>
                </c:pt>
                <c:pt idx="6100">
                  <c:v>4</c:v>
                </c:pt>
                <c:pt idx="6101">
                  <c:v>3</c:v>
                </c:pt>
                <c:pt idx="6102">
                  <c:v>2</c:v>
                </c:pt>
                <c:pt idx="6103">
                  <c:v>4</c:v>
                </c:pt>
                <c:pt idx="6104">
                  <c:v>3</c:v>
                </c:pt>
                <c:pt idx="6105">
                  <c:v>3</c:v>
                </c:pt>
                <c:pt idx="6106">
                  <c:v>1</c:v>
                </c:pt>
                <c:pt idx="6107">
                  <c:v>3</c:v>
                </c:pt>
                <c:pt idx="6108">
                  <c:v>1</c:v>
                </c:pt>
                <c:pt idx="6109">
                  <c:v>3</c:v>
                </c:pt>
                <c:pt idx="6110">
                  <c:v>3</c:v>
                </c:pt>
                <c:pt idx="6111">
                  <c:v>2</c:v>
                </c:pt>
                <c:pt idx="6112">
                  <c:v>3</c:v>
                </c:pt>
                <c:pt idx="6113">
                  <c:v>0</c:v>
                </c:pt>
                <c:pt idx="6114">
                  <c:v>3</c:v>
                </c:pt>
                <c:pt idx="6115">
                  <c:v>2</c:v>
                </c:pt>
                <c:pt idx="6116">
                  <c:v>1</c:v>
                </c:pt>
                <c:pt idx="6117">
                  <c:v>1</c:v>
                </c:pt>
                <c:pt idx="6118">
                  <c:v>2</c:v>
                </c:pt>
                <c:pt idx="6119">
                  <c:v>1</c:v>
                </c:pt>
                <c:pt idx="6120">
                  <c:v>2</c:v>
                </c:pt>
                <c:pt idx="6121">
                  <c:v>1</c:v>
                </c:pt>
                <c:pt idx="6122">
                  <c:v>1</c:v>
                </c:pt>
                <c:pt idx="6123">
                  <c:v>1</c:v>
                </c:pt>
                <c:pt idx="6124">
                  <c:v>2</c:v>
                </c:pt>
                <c:pt idx="6125">
                  <c:v>0</c:v>
                </c:pt>
                <c:pt idx="6126">
                  <c:v>0</c:v>
                </c:pt>
                <c:pt idx="6127">
                  <c:v>2</c:v>
                </c:pt>
                <c:pt idx="6128">
                  <c:v>1</c:v>
                </c:pt>
                <c:pt idx="6129">
                  <c:v>2</c:v>
                </c:pt>
                <c:pt idx="6130">
                  <c:v>0</c:v>
                </c:pt>
                <c:pt idx="6131">
                  <c:v>1</c:v>
                </c:pt>
                <c:pt idx="6132">
                  <c:v>0</c:v>
                </c:pt>
                <c:pt idx="6133">
                  <c:v>1</c:v>
                </c:pt>
                <c:pt idx="6134">
                  <c:v>1</c:v>
                </c:pt>
                <c:pt idx="6135">
                  <c:v>2</c:v>
                </c:pt>
                <c:pt idx="6136">
                  <c:v>1</c:v>
                </c:pt>
                <c:pt idx="6137">
                  <c:v>0</c:v>
                </c:pt>
                <c:pt idx="6138">
                  <c:v>2</c:v>
                </c:pt>
                <c:pt idx="6139">
                  <c:v>0</c:v>
                </c:pt>
                <c:pt idx="6140">
                  <c:v>0</c:v>
                </c:pt>
                <c:pt idx="6141">
                  <c:v>2</c:v>
                </c:pt>
                <c:pt idx="6142">
                  <c:v>0</c:v>
                </c:pt>
                <c:pt idx="6143">
                  <c:v>0</c:v>
                </c:pt>
                <c:pt idx="6144">
                  <c:v>2</c:v>
                </c:pt>
                <c:pt idx="6145">
                  <c:v>0</c:v>
                </c:pt>
                <c:pt idx="6146">
                  <c:v>3</c:v>
                </c:pt>
                <c:pt idx="6147">
                  <c:v>1</c:v>
                </c:pt>
                <c:pt idx="6148">
                  <c:v>1</c:v>
                </c:pt>
                <c:pt idx="6149">
                  <c:v>1</c:v>
                </c:pt>
                <c:pt idx="6150">
                  <c:v>0</c:v>
                </c:pt>
                <c:pt idx="6151">
                  <c:v>2</c:v>
                </c:pt>
                <c:pt idx="6152">
                  <c:v>1</c:v>
                </c:pt>
                <c:pt idx="6153">
                  <c:v>2</c:v>
                </c:pt>
                <c:pt idx="6154">
                  <c:v>0</c:v>
                </c:pt>
                <c:pt idx="6155">
                  <c:v>1</c:v>
                </c:pt>
                <c:pt idx="6156">
                  <c:v>1</c:v>
                </c:pt>
                <c:pt idx="6157">
                  <c:v>1</c:v>
                </c:pt>
                <c:pt idx="6158">
                  <c:v>3</c:v>
                </c:pt>
                <c:pt idx="6159">
                  <c:v>0</c:v>
                </c:pt>
                <c:pt idx="6160">
                  <c:v>1</c:v>
                </c:pt>
                <c:pt idx="6161">
                  <c:v>1</c:v>
                </c:pt>
                <c:pt idx="6162">
                  <c:v>2</c:v>
                </c:pt>
                <c:pt idx="6163">
                  <c:v>30</c:v>
                </c:pt>
                <c:pt idx="6164">
                  <c:v>0</c:v>
                </c:pt>
                <c:pt idx="6165">
                  <c:v>1</c:v>
                </c:pt>
                <c:pt idx="6166">
                  <c:v>1</c:v>
                </c:pt>
                <c:pt idx="6167">
                  <c:v>1</c:v>
                </c:pt>
                <c:pt idx="6168">
                  <c:v>5</c:v>
                </c:pt>
                <c:pt idx="6169">
                  <c:v>0</c:v>
                </c:pt>
                <c:pt idx="6170">
                  <c:v>0</c:v>
                </c:pt>
                <c:pt idx="6171">
                  <c:v>1</c:v>
                </c:pt>
                <c:pt idx="6172">
                  <c:v>2</c:v>
                </c:pt>
                <c:pt idx="6173">
                  <c:v>1</c:v>
                </c:pt>
                <c:pt idx="6174">
                  <c:v>1</c:v>
                </c:pt>
                <c:pt idx="6175">
                  <c:v>1</c:v>
                </c:pt>
                <c:pt idx="6176">
                  <c:v>0</c:v>
                </c:pt>
                <c:pt idx="6177">
                  <c:v>2</c:v>
                </c:pt>
                <c:pt idx="6178">
                  <c:v>1</c:v>
                </c:pt>
                <c:pt idx="6179">
                  <c:v>1</c:v>
                </c:pt>
                <c:pt idx="6180">
                  <c:v>1</c:v>
                </c:pt>
                <c:pt idx="6181">
                  <c:v>0</c:v>
                </c:pt>
                <c:pt idx="6182">
                  <c:v>3</c:v>
                </c:pt>
                <c:pt idx="6183">
                  <c:v>1</c:v>
                </c:pt>
                <c:pt idx="6184">
                  <c:v>1</c:v>
                </c:pt>
                <c:pt idx="6185">
                  <c:v>0</c:v>
                </c:pt>
                <c:pt idx="6186">
                  <c:v>2</c:v>
                </c:pt>
                <c:pt idx="6187">
                  <c:v>1</c:v>
                </c:pt>
                <c:pt idx="6188">
                  <c:v>2</c:v>
                </c:pt>
                <c:pt idx="6189">
                  <c:v>1</c:v>
                </c:pt>
                <c:pt idx="6190">
                  <c:v>2</c:v>
                </c:pt>
                <c:pt idx="6191">
                  <c:v>2</c:v>
                </c:pt>
                <c:pt idx="6192">
                  <c:v>1</c:v>
                </c:pt>
                <c:pt idx="6193">
                  <c:v>0</c:v>
                </c:pt>
                <c:pt idx="6194">
                  <c:v>0</c:v>
                </c:pt>
                <c:pt idx="6195">
                  <c:v>1</c:v>
                </c:pt>
                <c:pt idx="6196">
                  <c:v>1</c:v>
                </c:pt>
                <c:pt idx="6197">
                  <c:v>1</c:v>
                </c:pt>
                <c:pt idx="6198">
                  <c:v>0</c:v>
                </c:pt>
                <c:pt idx="6199">
                  <c:v>0</c:v>
                </c:pt>
                <c:pt idx="6200">
                  <c:v>0</c:v>
                </c:pt>
                <c:pt idx="6201">
                  <c:v>1</c:v>
                </c:pt>
                <c:pt idx="6202">
                  <c:v>2</c:v>
                </c:pt>
                <c:pt idx="6203">
                  <c:v>1</c:v>
                </c:pt>
                <c:pt idx="6204">
                  <c:v>0</c:v>
                </c:pt>
                <c:pt idx="6205">
                  <c:v>0</c:v>
                </c:pt>
                <c:pt idx="6206">
                  <c:v>2</c:v>
                </c:pt>
                <c:pt idx="6207">
                  <c:v>1</c:v>
                </c:pt>
                <c:pt idx="6208">
                  <c:v>2</c:v>
                </c:pt>
                <c:pt idx="6209">
                  <c:v>2</c:v>
                </c:pt>
                <c:pt idx="6210">
                  <c:v>1</c:v>
                </c:pt>
                <c:pt idx="6211">
                  <c:v>0</c:v>
                </c:pt>
                <c:pt idx="6212">
                  <c:v>0</c:v>
                </c:pt>
                <c:pt idx="6213">
                  <c:v>4</c:v>
                </c:pt>
                <c:pt idx="6214">
                  <c:v>0</c:v>
                </c:pt>
                <c:pt idx="6215">
                  <c:v>1</c:v>
                </c:pt>
                <c:pt idx="6216">
                  <c:v>1</c:v>
                </c:pt>
                <c:pt idx="6217">
                  <c:v>2</c:v>
                </c:pt>
                <c:pt idx="6218">
                  <c:v>2</c:v>
                </c:pt>
                <c:pt idx="6219">
                  <c:v>1</c:v>
                </c:pt>
                <c:pt idx="6220">
                  <c:v>1</c:v>
                </c:pt>
                <c:pt idx="6221">
                  <c:v>1</c:v>
                </c:pt>
                <c:pt idx="6222">
                  <c:v>1</c:v>
                </c:pt>
                <c:pt idx="6223">
                  <c:v>2</c:v>
                </c:pt>
                <c:pt idx="6224">
                  <c:v>3</c:v>
                </c:pt>
                <c:pt idx="6225">
                  <c:v>0</c:v>
                </c:pt>
                <c:pt idx="6226">
                  <c:v>2</c:v>
                </c:pt>
                <c:pt idx="6227">
                  <c:v>1</c:v>
                </c:pt>
                <c:pt idx="6228">
                  <c:v>1</c:v>
                </c:pt>
                <c:pt idx="6229">
                  <c:v>0</c:v>
                </c:pt>
                <c:pt idx="6230">
                  <c:v>3</c:v>
                </c:pt>
                <c:pt idx="6231">
                  <c:v>2</c:v>
                </c:pt>
                <c:pt idx="6232">
                  <c:v>2</c:v>
                </c:pt>
                <c:pt idx="6233">
                  <c:v>2</c:v>
                </c:pt>
                <c:pt idx="6234">
                  <c:v>2</c:v>
                </c:pt>
                <c:pt idx="6235">
                  <c:v>1</c:v>
                </c:pt>
                <c:pt idx="6236">
                  <c:v>0</c:v>
                </c:pt>
                <c:pt idx="6237">
                  <c:v>3</c:v>
                </c:pt>
                <c:pt idx="6238">
                  <c:v>1</c:v>
                </c:pt>
                <c:pt idx="6239">
                  <c:v>1</c:v>
                </c:pt>
                <c:pt idx="6240">
                  <c:v>1</c:v>
                </c:pt>
                <c:pt idx="6241">
                  <c:v>0</c:v>
                </c:pt>
                <c:pt idx="6242">
                  <c:v>0</c:v>
                </c:pt>
                <c:pt idx="6243">
                  <c:v>1</c:v>
                </c:pt>
                <c:pt idx="6244">
                  <c:v>0</c:v>
                </c:pt>
                <c:pt idx="6245">
                  <c:v>0</c:v>
                </c:pt>
                <c:pt idx="6246">
                  <c:v>0</c:v>
                </c:pt>
                <c:pt idx="6247">
                  <c:v>2</c:v>
                </c:pt>
                <c:pt idx="6248">
                  <c:v>1</c:v>
                </c:pt>
                <c:pt idx="6249">
                  <c:v>1</c:v>
                </c:pt>
                <c:pt idx="6250">
                  <c:v>2</c:v>
                </c:pt>
                <c:pt idx="6251">
                  <c:v>1</c:v>
                </c:pt>
                <c:pt idx="6252">
                  <c:v>2</c:v>
                </c:pt>
                <c:pt idx="6253">
                  <c:v>0</c:v>
                </c:pt>
                <c:pt idx="6254">
                  <c:v>2</c:v>
                </c:pt>
                <c:pt idx="6255">
                  <c:v>2</c:v>
                </c:pt>
                <c:pt idx="6256">
                  <c:v>3</c:v>
                </c:pt>
                <c:pt idx="6257">
                  <c:v>2</c:v>
                </c:pt>
                <c:pt idx="6258">
                  <c:v>3</c:v>
                </c:pt>
                <c:pt idx="6259">
                  <c:v>2</c:v>
                </c:pt>
                <c:pt idx="6260">
                  <c:v>1</c:v>
                </c:pt>
                <c:pt idx="6261">
                  <c:v>2</c:v>
                </c:pt>
                <c:pt idx="6262">
                  <c:v>2</c:v>
                </c:pt>
                <c:pt idx="6263">
                  <c:v>0</c:v>
                </c:pt>
                <c:pt idx="6264">
                  <c:v>2</c:v>
                </c:pt>
                <c:pt idx="6265">
                  <c:v>1</c:v>
                </c:pt>
                <c:pt idx="6266">
                  <c:v>1</c:v>
                </c:pt>
                <c:pt idx="6267">
                  <c:v>3</c:v>
                </c:pt>
                <c:pt idx="6268">
                  <c:v>2</c:v>
                </c:pt>
                <c:pt idx="6269">
                  <c:v>5</c:v>
                </c:pt>
                <c:pt idx="6270">
                  <c:v>1</c:v>
                </c:pt>
                <c:pt idx="6271">
                  <c:v>2</c:v>
                </c:pt>
                <c:pt idx="6272">
                  <c:v>3</c:v>
                </c:pt>
                <c:pt idx="6273">
                  <c:v>2</c:v>
                </c:pt>
                <c:pt idx="6274">
                  <c:v>3</c:v>
                </c:pt>
                <c:pt idx="6275">
                  <c:v>1</c:v>
                </c:pt>
                <c:pt idx="6276">
                  <c:v>2</c:v>
                </c:pt>
                <c:pt idx="6277">
                  <c:v>1</c:v>
                </c:pt>
                <c:pt idx="6278">
                  <c:v>3</c:v>
                </c:pt>
                <c:pt idx="6279">
                  <c:v>2</c:v>
                </c:pt>
                <c:pt idx="6280">
                  <c:v>2</c:v>
                </c:pt>
                <c:pt idx="6281">
                  <c:v>3</c:v>
                </c:pt>
                <c:pt idx="6282">
                  <c:v>2</c:v>
                </c:pt>
                <c:pt idx="6283">
                  <c:v>3</c:v>
                </c:pt>
                <c:pt idx="6284">
                  <c:v>1</c:v>
                </c:pt>
                <c:pt idx="6285">
                  <c:v>3</c:v>
                </c:pt>
                <c:pt idx="6286">
                  <c:v>2</c:v>
                </c:pt>
                <c:pt idx="6287">
                  <c:v>4</c:v>
                </c:pt>
                <c:pt idx="6288">
                  <c:v>3</c:v>
                </c:pt>
                <c:pt idx="6289">
                  <c:v>3</c:v>
                </c:pt>
                <c:pt idx="6290">
                  <c:v>3</c:v>
                </c:pt>
                <c:pt idx="6291">
                  <c:v>3</c:v>
                </c:pt>
                <c:pt idx="6292">
                  <c:v>4</c:v>
                </c:pt>
                <c:pt idx="6293">
                  <c:v>3</c:v>
                </c:pt>
                <c:pt idx="6294">
                  <c:v>4</c:v>
                </c:pt>
                <c:pt idx="6295">
                  <c:v>4</c:v>
                </c:pt>
                <c:pt idx="6296">
                  <c:v>2</c:v>
                </c:pt>
                <c:pt idx="6297">
                  <c:v>3</c:v>
                </c:pt>
                <c:pt idx="6298">
                  <c:v>4</c:v>
                </c:pt>
                <c:pt idx="6299">
                  <c:v>3</c:v>
                </c:pt>
                <c:pt idx="6300">
                  <c:v>3</c:v>
                </c:pt>
                <c:pt idx="6301">
                  <c:v>0</c:v>
                </c:pt>
                <c:pt idx="6302">
                  <c:v>3</c:v>
                </c:pt>
                <c:pt idx="6303">
                  <c:v>5</c:v>
                </c:pt>
                <c:pt idx="6304">
                  <c:v>3</c:v>
                </c:pt>
                <c:pt idx="6305">
                  <c:v>3</c:v>
                </c:pt>
                <c:pt idx="6306">
                  <c:v>2</c:v>
                </c:pt>
                <c:pt idx="6307">
                  <c:v>3</c:v>
                </c:pt>
                <c:pt idx="6308">
                  <c:v>1</c:v>
                </c:pt>
                <c:pt idx="6309">
                  <c:v>5</c:v>
                </c:pt>
                <c:pt idx="6310">
                  <c:v>2</c:v>
                </c:pt>
                <c:pt idx="6311">
                  <c:v>3</c:v>
                </c:pt>
                <c:pt idx="6312">
                  <c:v>3</c:v>
                </c:pt>
                <c:pt idx="6313">
                  <c:v>3</c:v>
                </c:pt>
                <c:pt idx="6314">
                  <c:v>6</c:v>
                </c:pt>
                <c:pt idx="6315">
                  <c:v>4</c:v>
                </c:pt>
                <c:pt idx="6316">
                  <c:v>3</c:v>
                </c:pt>
                <c:pt idx="6317">
                  <c:v>2</c:v>
                </c:pt>
                <c:pt idx="6318">
                  <c:v>2</c:v>
                </c:pt>
                <c:pt idx="6319">
                  <c:v>4</c:v>
                </c:pt>
                <c:pt idx="6320">
                  <c:v>3</c:v>
                </c:pt>
                <c:pt idx="6321">
                  <c:v>3</c:v>
                </c:pt>
                <c:pt idx="6322">
                  <c:v>3</c:v>
                </c:pt>
                <c:pt idx="6323">
                  <c:v>2</c:v>
                </c:pt>
                <c:pt idx="6324">
                  <c:v>4</c:v>
                </c:pt>
                <c:pt idx="6325">
                  <c:v>7</c:v>
                </c:pt>
                <c:pt idx="6326">
                  <c:v>3</c:v>
                </c:pt>
                <c:pt idx="6327">
                  <c:v>2</c:v>
                </c:pt>
                <c:pt idx="6328">
                  <c:v>1</c:v>
                </c:pt>
                <c:pt idx="6329">
                  <c:v>4</c:v>
                </c:pt>
                <c:pt idx="6330">
                  <c:v>2</c:v>
                </c:pt>
                <c:pt idx="6331">
                  <c:v>3</c:v>
                </c:pt>
                <c:pt idx="6332">
                  <c:v>2</c:v>
                </c:pt>
                <c:pt idx="6333">
                  <c:v>2</c:v>
                </c:pt>
                <c:pt idx="6334">
                  <c:v>2</c:v>
                </c:pt>
                <c:pt idx="6335">
                  <c:v>2</c:v>
                </c:pt>
                <c:pt idx="6336">
                  <c:v>2</c:v>
                </c:pt>
                <c:pt idx="6337">
                  <c:v>2</c:v>
                </c:pt>
                <c:pt idx="6338">
                  <c:v>1</c:v>
                </c:pt>
                <c:pt idx="6339">
                  <c:v>3</c:v>
                </c:pt>
                <c:pt idx="6340">
                  <c:v>1</c:v>
                </c:pt>
                <c:pt idx="6341">
                  <c:v>1</c:v>
                </c:pt>
                <c:pt idx="6342">
                  <c:v>2</c:v>
                </c:pt>
                <c:pt idx="6343">
                  <c:v>3</c:v>
                </c:pt>
                <c:pt idx="6344">
                  <c:v>2</c:v>
                </c:pt>
                <c:pt idx="6345">
                  <c:v>1</c:v>
                </c:pt>
                <c:pt idx="6346">
                  <c:v>3</c:v>
                </c:pt>
                <c:pt idx="6347">
                  <c:v>1</c:v>
                </c:pt>
                <c:pt idx="6348">
                  <c:v>1</c:v>
                </c:pt>
                <c:pt idx="6349">
                  <c:v>3</c:v>
                </c:pt>
                <c:pt idx="6350">
                  <c:v>1</c:v>
                </c:pt>
                <c:pt idx="6351">
                  <c:v>2</c:v>
                </c:pt>
                <c:pt idx="6352">
                  <c:v>0</c:v>
                </c:pt>
                <c:pt idx="6353">
                  <c:v>1</c:v>
                </c:pt>
                <c:pt idx="6354">
                  <c:v>0</c:v>
                </c:pt>
                <c:pt idx="6355">
                  <c:v>1</c:v>
                </c:pt>
                <c:pt idx="6356">
                  <c:v>1</c:v>
                </c:pt>
                <c:pt idx="6357">
                  <c:v>0</c:v>
                </c:pt>
                <c:pt idx="6358">
                  <c:v>0</c:v>
                </c:pt>
                <c:pt idx="6359">
                  <c:v>2</c:v>
                </c:pt>
                <c:pt idx="6360">
                  <c:v>1</c:v>
                </c:pt>
                <c:pt idx="6361">
                  <c:v>0</c:v>
                </c:pt>
                <c:pt idx="6362">
                  <c:v>0</c:v>
                </c:pt>
                <c:pt idx="6363">
                  <c:v>0</c:v>
                </c:pt>
                <c:pt idx="6364">
                  <c:v>0</c:v>
                </c:pt>
                <c:pt idx="6365">
                  <c:v>0</c:v>
                </c:pt>
                <c:pt idx="6366">
                  <c:v>2</c:v>
                </c:pt>
                <c:pt idx="6367">
                  <c:v>1</c:v>
                </c:pt>
                <c:pt idx="6368">
                  <c:v>1</c:v>
                </c:pt>
                <c:pt idx="6369">
                  <c:v>2</c:v>
                </c:pt>
                <c:pt idx="6370">
                  <c:v>4</c:v>
                </c:pt>
                <c:pt idx="6371">
                  <c:v>2</c:v>
                </c:pt>
                <c:pt idx="6372">
                  <c:v>1</c:v>
                </c:pt>
                <c:pt idx="6373">
                  <c:v>2</c:v>
                </c:pt>
                <c:pt idx="6374">
                  <c:v>0</c:v>
                </c:pt>
                <c:pt idx="6375">
                  <c:v>3</c:v>
                </c:pt>
                <c:pt idx="6376">
                  <c:v>2</c:v>
                </c:pt>
                <c:pt idx="6377">
                  <c:v>2</c:v>
                </c:pt>
                <c:pt idx="6378">
                  <c:v>2</c:v>
                </c:pt>
                <c:pt idx="6379">
                  <c:v>1</c:v>
                </c:pt>
                <c:pt idx="6380">
                  <c:v>5</c:v>
                </c:pt>
                <c:pt idx="6381">
                  <c:v>4</c:v>
                </c:pt>
                <c:pt idx="6382">
                  <c:v>5</c:v>
                </c:pt>
                <c:pt idx="6383">
                  <c:v>4</c:v>
                </c:pt>
                <c:pt idx="6384">
                  <c:v>3</c:v>
                </c:pt>
                <c:pt idx="6385">
                  <c:v>4</c:v>
                </c:pt>
                <c:pt idx="6386">
                  <c:v>5</c:v>
                </c:pt>
                <c:pt idx="6387">
                  <c:v>5</c:v>
                </c:pt>
                <c:pt idx="6388">
                  <c:v>6</c:v>
                </c:pt>
                <c:pt idx="6389">
                  <c:v>3</c:v>
                </c:pt>
                <c:pt idx="6390">
                  <c:v>5</c:v>
                </c:pt>
                <c:pt idx="6391">
                  <c:v>3</c:v>
                </c:pt>
                <c:pt idx="6392">
                  <c:v>5</c:v>
                </c:pt>
                <c:pt idx="6393">
                  <c:v>7</c:v>
                </c:pt>
                <c:pt idx="6394">
                  <c:v>6</c:v>
                </c:pt>
                <c:pt idx="6395">
                  <c:v>7</c:v>
                </c:pt>
                <c:pt idx="6396">
                  <c:v>5</c:v>
                </c:pt>
                <c:pt idx="6397">
                  <c:v>7</c:v>
                </c:pt>
                <c:pt idx="6398">
                  <c:v>5</c:v>
                </c:pt>
                <c:pt idx="6399">
                  <c:v>5</c:v>
                </c:pt>
                <c:pt idx="6400">
                  <c:v>5</c:v>
                </c:pt>
                <c:pt idx="6401">
                  <c:v>5</c:v>
                </c:pt>
                <c:pt idx="6402">
                  <c:v>5</c:v>
                </c:pt>
                <c:pt idx="6403">
                  <c:v>7</c:v>
                </c:pt>
                <c:pt idx="6404">
                  <c:v>7</c:v>
                </c:pt>
                <c:pt idx="6405">
                  <c:v>5</c:v>
                </c:pt>
                <c:pt idx="6406">
                  <c:v>6</c:v>
                </c:pt>
                <c:pt idx="6407">
                  <c:v>7</c:v>
                </c:pt>
                <c:pt idx="6408">
                  <c:v>7</c:v>
                </c:pt>
                <c:pt idx="6409">
                  <c:v>6</c:v>
                </c:pt>
                <c:pt idx="6410">
                  <c:v>8</c:v>
                </c:pt>
                <c:pt idx="6411">
                  <c:v>6</c:v>
                </c:pt>
                <c:pt idx="6412">
                  <c:v>7</c:v>
                </c:pt>
                <c:pt idx="6413">
                  <c:v>5</c:v>
                </c:pt>
                <c:pt idx="6414">
                  <c:v>8</c:v>
                </c:pt>
                <c:pt idx="6415">
                  <c:v>9</c:v>
                </c:pt>
                <c:pt idx="6416">
                  <c:v>7</c:v>
                </c:pt>
                <c:pt idx="6417">
                  <c:v>8</c:v>
                </c:pt>
                <c:pt idx="6418">
                  <c:v>7</c:v>
                </c:pt>
                <c:pt idx="6419">
                  <c:v>8</c:v>
                </c:pt>
                <c:pt idx="6420">
                  <c:v>6</c:v>
                </c:pt>
                <c:pt idx="6421">
                  <c:v>8</c:v>
                </c:pt>
                <c:pt idx="6422">
                  <c:v>7</c:v>
                </c:pt>
                <c:pt idx="6423">
                  <c:v>6</c:v>
                </c:pt>
                <c:pt idx="6424">
                  <c:v>6</c:v>
                </c:pt>
                <c:pt idx="6425">
                  <c:v>6</c:v>
                </c:pt>
                <c:pt idx="6426">
                  <c:v>7</c:v>
                </c:pt>
                <c:pt idx="6427">
                  <c:v>8</c:v>
                </c:pt>
                <c:pt idx="6428">
                  <c:v>8</c:v>
                </c:pt>
                <c:pt idx="6429">
                  <c:v>6</c:v>
                </c:pt>
                <c:pt idx="6430">
                  <c:v>6</c:v>
                </c:pt>
                <c:pt idx="6431">
                  <c:v>6</c:v>
                </c:pt>
                <c:pt idx="6432">
                  <c:v>5</c:v>
                </c:pt>
                <c:pt idx="6433">
                  <c:v>6</c:v>
                </c:pt>
                <c:pt idx="6434">
                  <c:v>7</c:v>
                </c:pt>
                <c:pt idx="6435">
                  <c:v>5</c:v>
                </c:pt>
                <c:pt idx="6436">
                  <c:v>7</c:v>
                </c:pt>
                <c:pt idx="6437">
                  <c:v>5</c:v>
                </c:pt>
                <c:pt idx="6438">
                  <c:v>7</c:v>
                </c:pt>
                <c:pt idx="6439">
                  <c:v>7</c:v>
                </c:pt>
                <c:pt idx="6440">
                  <c:v>5</c:v>
                </c:pt>
                <c:pt idx="6441">
                  <c:v>6</c:v>
                </c:pt>
                <c:pt idx="6442">
                  <c:v>5</c:v>
                </c:pt>
                <c:pt idx="6443">
                  <c:v>6</c:v>
                </c:pt>
                <c:pt idx="6444">
                  <c:v>4</c:v>
                </c:pt>
                <c:pt idx="6445">
                  <c:v>6</c:v>
                </c:pt>
                <c:pt idx="6446">
                  <c:v>5</c:v>
                </c:pt>
                <c:pt idx="6447">
                  <c:v>5</c:v>
                </c:pt>
                <c:pt idx="6448">
                  <c:v>4</c:v>
                </c:pt>
                <c:pt idx="6449">
                  <c:v>5</c:v>
                </c:pt>
                <c:pt idx="6450">
                  <c:v>5</c:v>
                </c:pt>
                <c:pt idx="6451">
                  <c:v>4</c:v>
                </c:pt>
                <c:pt idx="6452">
                  <c:v>6</c:v>
                </c:pt>
                <c:pt idx="6453">
                  <c:v>5</c:v>
                </c:pt>
                <c:pt idx="6454">
                  <c:v>5</c:v>
                </c:pt>
                <c:pt idx="6455">
                  <c:v>4</c:v>
                </c:pt>
                <c:pt idx="6456">
                  <c:v>4</c:v>
                </c:pt>
                <c:pt idx="6457">
                  <c:v>5</c:v>
                </c:pt>
                <c:pt idx="6458">
                  <c:v>6</c:v>
                </c:pt>
                <c:pt idx="6459">
                  <c:v>6</c:v>
                </c:pt>
                <c:pt idx="6460">
                  <c:v>7</c:v>
                </c:pt>
                <c:pt idx="6461">
                  <c:v>6</c:v>
                </c:pt>
                <c:pt idx="6462">
                  <c:v>6</c:v>
                </c:pt>
                <c:pt idx="6463">
                  <c:v>4</c:v>
                </c:pt>
                <c:pt idx="6464">
                  <c:v>5</c:v>
                </c:pt>
                <c:pt idx="6465">
                  <c:v>6</c:v>
                </c:pt>
                <c:pt idx="6466">
                  <c:v>5</c:v>
                </c:pt>
                <c:pt idx="6467">
                  <c:v>6</c:v>
                </c:pt>
                <c:pt idx="6468">
                  <c:v>3</c:v>
                </c:pt>
                <c:pt idx="6469">
                  <c:v>5</c:v>
                </c:pt>
                <c:pt idx="6470">
                  <c:v>4</c:v>
                </c:pt>
                <c:pt idx="6471">
                  <c:v>7</c:v>
                </c:pt>
                <c:pt idx="6472">
                  <c:v>5</c:v>
                </c:pt>
                <c:pt idx="6473">
                  <c:v>3</c:v>
                </c:pt>
                <c:pt idx="6474">
                  <c:v>4</c:v>
                </c:pt>
                <c:pt idx="6475">
                  <c:v>3</c:v>
                </c:pt>
                <c:pt idx="6476">
                  <c:v>5</c:v>
                </c:pt>
                <c:pt idx="6477">
                  <c:v>2</c:v>
                </c:pt>
                <c:pt idx="6478">
                  <c:v>2</c:v>
                </c:pt>
                <c:pt idx="6479">
                  <c:v>2</c:v>
                </c:pt>
                <c:pt idx="6480">
                  <c:v>3</c:v>
                </c:pt>
                <c:pt idx="6481">
                  <c:v>2</c:v>
                </c:pt>
                <c:pt idx="6482">
                  <c:v>3</c:v>
                </c:pt>
                <c:pt idx="6483">
                  <c:v>4</c:v>
                </c:pt>
                <c:pt idx="6484">
                  <c:v>2</c:v>
                </c:pt>
                <c:pt idx="6485">
                  <c:v>3</c:v>
                </c:pt>
                <c:pt idx="6486">
                  <c:v>3</c:v>
                </c:pt>
                <c:pt idx="6487">
                  <c:v>4</c:v>
                </c:pt>
                <c:pt idx="6488">
                  <c:v>3</c:v>
                </c:pt>
                <c:pt idx="6489">
                  <c:v>5</c:v>
                </c:pt>
                <c:pt idx="6490">
                  <c:v>4</c:v>
                </c:pt>
                <c:pt idx="6491">
                  <c:v>5</c:v>
                </c:pt>
                <c:pt idx="6492">
                  <c:v>5</c:v>
                </c:pt>
                <c:pt idx="6493">
                  <c:v>6</c:v>
                </c:pt>
                <c:pt idx="6494">
                  <c:v>6</c:v>
                </c:pt>
                <c:pt idx="6495">
                  <c:v>5</c:v>
                </c:pt>
                <c:pt idx="6496">
                  <c:v>5</c:v>
                </c:pt>
                <c:pt idx="6497">
                  <c:v>5</c:v>
                </c:pt>
                <c:pt idx="6498">
                  <c:v>5</c:v>
                </c:pt>
                <c:pt idx="6499">
                  <c:v>5</c:v>
                </c:pt>
                <c:pt idx="6500">
                  <c:v>6</c:v>
                </c:pt>
                <c:pt idx="6501">
                  <c:v>5</c:v>
                </c:pt>
                <c:pt idx="6502">
                  <c:v>4</c:v>
                </c:pt>
                <c:pt idx="6503">
                  <c:v>6</c:v>
                </c:pt>
                <c:pt idx="6504">
                  <c:v>5</c:v>
                </c:pt>
                <c:pt idx="6505">
                  <c:v>7</c:v>
                </c:pt>
                <c:pt idx="6506">
                  <c:v>7</c:v>
                </c:pt>
                <c:pt idx="6507">
                  <c:v>6</c:v>
                </c:pt>
                <c:pt idx="6508">
                  <c:v>7</c:v>
                </c:pt>
                <c:pt idx="6509">
                  <c:v>7</c:v>
                </c:pt>
                <c:pt idx="6510">
                  <c:v>7</c:v>
                </c:pt>
                <c:pt idx="6511">
                  <c:v>7</c:v>
                </c:pt>
                <c:pt idx="6512">
                  <c:v>5</c:v>
                </c:pt>
                <c:pt idx="6513">
                  <c:v>8</c:v>
                </c:pt>
                <c:pt idx="6514">
                  <c:v>5</c:v>
                </c:pt>
                <c:pt idx="6515">
                  <c:v>7</c:v>
                </c:pt>
                <c:pt idx="6516">
                  <c:v>10</c:v>
                </c:pt>
                <c:pt idx="6517">
                  <c:v>8</c:v>
                </c:pt>
                <c:pt idx="6518">
                  <c:v>8</c:v>
                </c:pt>
                <c:pt idx="6519">
                  <c:v>5</c:v>
                </c:pt>
                <c:pt idx="6520">
                  <c:v>7</c:v>
                </c:pt>
                <c:pt idx="6521">
                  <c:v>5</c:v>
                </c:pt>
                <c:pt idx="6522">
                  <c:v>5</c:v>
                </c:pt>
                <c:pt idx="6523">
                  <c:v>5</c:v>
                </c:pt>
                <c:pt idx="6524">
                  <c:v>4</c:v>
                </c:pt>
                <c:pt idx="6525">
                  <c:v>5</c:v>
                </c:pt>
                <c:pt idx="6526">
                  <c:v>5</c:v>
                </c:pt>
                <c:pt idx="6527">
                  <c:v>5</c:v>
                </c:pt>
                <c:pt idx="6528">
                  <c:v>5</c:v>
                </c:pt>
                <c:pt idx="6529">
                  <c:v>3</c:v>
                </c:pt>
                <c:pt idx="6530">
                  <c:v>4</c:v>
                </c:pt>
                <c:pt idx="6531">
                  <c:v>5</c:v>
                </c:pt>
                <c:pt idx="6532">
                  <c:v>4</c:v>
                </c:pt>
                <c:pt idx="6533">
                  <c:v>5</c:v>
                </c:pt>
                <c:pt idx="6534">
                  <c:v>3</c:v>
                </c:pt>
                <c:pt idx="6535">
                  <c:v>5</c:v>
                </c:pt>
                <c:pt idx="6536">
                  <c:v>3</c:v>
                </c:pt>
                <c:pt idx="6537">
                  <c:v>5</c:v>
                </c:pt>
                <c:pt idx="6538">
                  <c:v>4</c:v>
                </c:pt>
                <c:pt idx="6539">
                  <c:v>5</c:v>
                </c:pt>
                <c:pt idx="6540">
                  <c:v>6</c:v>
                </c:pt>
                <c:pt idx="6541">
                  <c:v>5</c:v>
                </c:pt>
                <c:pt idx="6542">
                  <c:v>5</c:v>
                </c:pt>
                <c:pt idx="6543">
                  <c:v>5</c:v>
                </c:pt>
                <c:pt idx="6544">
                  <c:v>5</c:v>
                </c:pt>
                <c:pt idx="6545">
                  <c:v>4</c:v>
                </c:pt>
                <c:pt idx="6546">
                  <c:v>4</c:v>
                </c:pt>
                <c:pt idx="6547">
                  <c:v>5</c:v>
                </c:pt>
                <c:pt idx="6548">
                  <c:v>5</c:v>
                </c:pt>
                <c:pt idx="6549">
                  <c:v>5</c:v>
                </c:pt>
                <c:pt idx="6550">
                  <c:v>6</c:v>
                </c:pt>
                <c:pt idx="6551">
                  <c:v>5</c:v>
                </c:pt>
                <c:pt idx="6552">
                  <c:v>5</c:v>
                </c:pt>
                <c:pt idx="6553">
                  <c:v>5</c:v>
                </c:pt>
                <c:pt idx="6554">
                  <c:v>5</c:v>
                </c:pt>
                <c:pt idx="6555">
                  <c:v>7</c:v>
                </c:pt>
                <c:pt idx="6556">
                  <c:v>6</c:v>
                </c:pt>
                <c:pt idx="6557">
                  <c:v>7</c:v>
                </c:pt>
                <c:pt idx="6558">
                  <c:v>5</c:v>
                </c:pt>
                <c:pt idx="6559">
                  <c:v>7</c:v>
                </c:pt>
                <c:pt idx="6560">
                  <c:v>3</c:v>
                </c:pt>
                <c:pt idx="6561">
                  <c:v>7</c:v>
                </c:pt>
                <c:pt idx="6562">
                  <c:v>8</c:v>
                </c:pt>
                <c:pt idx="6563">
                  <c:v>6</c:v>
                </c:pt>
                <c:pt idx="6564">
                  <c:v>7</c:v>
                </c:pt>
                <c:pt idx="6565">
                  <c:v>5</c:v>
                </c:pt>
                <c:pt idx="6566">
                  <c:v>8</c:v>
                </c:pt>
                <c:pt idx="6567">
                  <c:v>8</c:v>
                </c:pt>
                <c:pt idx="6568">
                  <c:v>9</c:v>
                </c:pt>
                <c:pt idx="6569">
                  <c:v>8</c:v>
                </c:pt>
                <c:pt idx="6570">
                  <c:v>9</c:v>
                </c:pt>
                <c:pt idx="6571">
                  <c:v>8</c:v>
                </c:pt>
                <c:pt idx="6572">
                  <c:v>8</c:v>
                </c:pt>
                <c:pt idx="6573">
                  <c:v>9</c:v>
                </c:pt>
                <c:pt idx="6574">
                  <c:v>10</c:v>
                </c:pt>
                <c:pt idx="6575">
                  <c:v>11</c:v>
                </c:pt>
                <c:pt idx="6576">
                  <c:v>9</c:v>
                </c:pt>
                <c:pt idx="6577">
                  <c:v>9</c:v>
                </c:pt>
                <c:pt idx="6578">
                  <c:v>11</c:v>
                </c:pt>
                <c:pt idx="6579">
                  <c:v>11</c:v>
                </c:pt>
                <c:pt idx="6580">
                  <c:v>11</c:v>
                </c:pt>
                <c:pt idx="6581">
                  <c:v>13</c:v>
                </c:pt>
                <c:pt idx="6582">
                  <c:v>10</c:v>
                </c:pt>
                <c:pt idx="6583">
                  <c:v>14</c:v>
                </c:pt>
                <c:pt idx="6584">
                  <c:v>12</c:v>
                </c:pt>
                <c:pt idx="6585">
                  <c:v>13</c:v>
                </c:pt>
                <c:pt idx="6586">
                  <c:v>12</c:v>
                </c:pt>
                <c:pt idx="6587">
                  <c:v>11</c:v>
                </c:pt>
                <c:pt idx="6588">
                  <c:v>14</c:v>
                </c:pt>
                <c:pt idx="6589">
                  <c:v>9</c:v>
                </c:pt>
                <c:pt idx="6590">
                  <c:v>13</c:v>
                </c:pt>
                <c:pt idx="6591">
                  <c:v>13</c:v>
                </c:pt>
                <c:pt idx="6592">
                  <c:v>14</c:v>
                </c:pt>
                <c:pt idx="6593">
                  <c:v>14</c:v>
                </c:pt>
                <c:pt idx="6594">
                  <c:v>13</c:v>
                </c:pt>
                <c:pt idx="6595">
                  <c:v>14</c:v>
                </c:pt>
                <c:pt idx="6596">
                  <c:v>13</c:v>
                </c:pt>
                <c:pt idx="6597">
                  <c:v>14</c:v>
                </c:pt>
                <c:pt idx="6598">
                  <c:v>14</c:v>
                </c:pt>
                <c:pt idx="6599">
                  <c:v>14</c:v>
                </c:pt>
                <c:pt idx="6600">
                  <c:v>13</c:v>
                </c:pt>
                <c:pt idx="6601">
                  <c:v>15</c:v>
                </c:pt>
                <c:pt idx="6602">
                  <c:v>14</c:v>
                </c:pt>
                <c:pt idx="6603">
                  <c:v>16</c:v>
                </c:pt>
                <c:pt idx="6604">
                  <c:v>13</c:v>
                </c:pt>
                <c:pt idx="6605">
                  <c:v>14</c:v>
                </c:pt>
                <c:pt idx="6606">
                  <c:v>14</c:v>
                </c:pt>
                <c:pt idx="6607">
                  <c:v>13</c:v>
                </c:pt>
                <c:pt idx="6608">
                  <c:v>14</c:v>
                </c:pt>
                <c:pt idx="6609">
                  <c:v>14</c:v>
                </c:pt>
                <c:pt idx="6610">
                  <c:v>14</c:v>
                </c:pt>
                <c:pt idx="6611">
                  <c:v>12</c:v>
                </c:pt>
                <c:pt idx="6612">
                  <c:v>15</c:v>
                </c:pt>
                <c:pt idx="6613">
                  <c:v>14</c:v>
                </c:pt>
                <c:pt idx="6614">
                  <c:v>14</c:v>
                </c:pt>
                <c:pt idx="6615">
                  <c:v>16</c:v>
                </c:pt>
                <c:pt idx="6616">
                  <c:v>14</c:v>
                </c:pt>
                <c:pt idx="6617">
                  <c:v>15</c:v>
                </c:pt>
                <c:pt idx="6618">
                  <c:v>14</c:v>
                </c:pt>
                <c:pt idx="6619">
                  <c:v>16</c:v>
                </c:pt>
                <c:pt idx="6620">
                  <c:v>14</c:v>
                </c:pt>
                <c:pt idx="6621">
                  <c:v>14</c:v>
                </c:pt>
                <c:pt idx="6622">
                  <c:v>14</c:v>
                </c:pt>
                <c:pt idx="6623">
                  <c:v>14</c:v>
                </c:pt>
                <c:pt idx="6624">
                  <c:v>14</c:v>
                </c:pt>
                <c:pt idx="6625">
                  <c:v>16</c:v>
                </c:pt>
                <c:pt idx="6626">
                  <c:v>15</c:v>
                </c:pt>
                <c:pt idx="6627">
                  <c:v>14</c:v>
                </c:pt>
                <c:pt idx="6628">
                  <c:v>17</c:v>
                </c:pt>
                <c:pt idx="6629">
                  <c:v>14</c:v>
                </c:pt>
                <c:pt idx="6630">
                  <c:v>14</c:v>
                </c:pt>
                <c:pt idx="6631">
                  <c:v>15</c:v>
                </c:pt>
                <c:pt idx="6632">
                  <c:v>15</c:v>
                </c:pt>
                <c:pt idx="6633">
                  <c:v>14</c:v>
                </c:pt>
                <c:pt idx="6634">
                  <c:v>14</c:v>
                </c:pt>
                <c:pt idx="6635">
                  <c:v>13</c:v>
                </c:pt>
                <c:pt idx="6636">
                  <c:v>17</c:v>
                </c:pt>
                <c:pt idx="6637">
                  <c:v>15</c:v>
                </c:pt>
                <c:pt idx="6638">
                  <c:v>16</c:v>
                </c:pt>
                <c:pt idx="6639">
                  <c:v>17</c:v>
                </c:pt>
                <c:pt idx="6640">
                  <c:v>15</c:v>
                </c:pt>
                <c:pt idx="6641">
                  <c:v>17</c:v>
                </c:pt>
                <c:pt idx="6642">
                  <c:v>17</c:v>
                </c:pt>
                <c:pt idx="6643">
                  <c:v>18</c:v>
                </c:pt>
                <c:pt idx="6644">
                  <c:v>17</c:v>
                </c:pt>
                <c:pt idx="6645">
                  <c:v>17</c:v>
                </c:pt>
                <c:pt idx="6646">
                  <c:v>19</c:v>
                </c:pt>
                <c:pt idx="6647">
                  <c:v>19</c:v>
                </c:pt>
                <c:pt idx="6648">
                  <c:v>17</c:v>
                </c:pt>
                <c:pt idx="6649">
                  <c:v>19</c:v>
                </c:pt>
                <c:pt idx="6650">
                  <c:v>22</c:v>
                </c:pt>
                <c:pt idx="6651">
                  <c:v>19</c:v>
                </c:pt>
                <c:pt idx="6652">
                  <c:v>17</c:v>
                </c:pt>
                <c:pt idx="6653">
                  <c:v>19</c:v>
                </c:pt>
                <c:pt idx="6654">
                  <c:v>19</c:v>
                </c:pt>
                <c:pt idx="6655">
                  <c:v>18</c:v>
                </c:pt>
                <c:pt idx="6656">
                  <c:v>20</c:v>
                </c:pt>
                <c:pt idx="6657">
                  <c:v>19</c:v>
                </c:pt>
                <c:pt idx="6658">
                  <c:v>20</c:v>
                </c:pt>
                <c:pt idx="6659">
                  <c:v>18</c:v>
                </c:pt>
                <c:pt idx="6660">
                  <c:v>20</c:v>
                </c:pt>
                <c:pt idx="6661">
                  <c:v>22</c:v>
                </c:pt>
                <c:pt idx="6662">
                  <c:v>20</c:v>
                </c:pt>
                <c:pt idx="6663">
                  <c:v>22</c:v>
                </c:pt>
                <c:pt idx="6664">
                  <c:v>19</c:v>
                </c:pt>
                <c:pt idx="6665">
                  <c:v>20</c:v>
                </c:pt>
                <c:pt idx="6666">
                  <c:v>19</c:v>
                </c:pt>
                <c:pt idx="6667">
                  <c:v>19</c:v>
                </c:pt>
                <c:pt idx="6668">
                  <c:v>19</c:v>
                </c:pt>
                <c:pt idx="6669">
                  <c:v>19</c:v>
                </c:pt>
                <c:pt idx="6670">
                  <c:v>20</c:v>
                </c:pt>
                <c:pt idx="6671">
                  <c:v>19</c:v>
                </c:pt>
                <c:pt idx="6672">
                  <c:v>19</c:v>
                </c:pt>
                <c:pt idx="6673">
                  <c:v>21</c:v>
                </c:pt>
                <c:pt idx="6674">
                  <c:v>20</c:v>
                </c:pt>
                <c:pt idx="6675">
                  <c:v>20</c:v>
                </c:pt>
                <c:pt idx="6676">
                  <c:v>18</c:v>
                </c:pt>
                <c:pt idx="6677">
                  <c:v>19</c:v>
                </c:pt>
                <c:pt idx="6678">
                  <c:v>19</c:v>
                </c:pt>
                <c:pt idx="6679">
                  <c:v>19</c:v>
                </c:pt>
                <c:pt idx="6680">
                  <c:v>21</c:v>
                </c:pt>
                <c:pt idx="6681">
                  <c:v>19</c:v>
                </c:pt>
                <c:pt idx="6682">
                  <c:v>21</c:v>
                </c:pt>
                <c:pt idx="6683">
                  <c:v>18</c:v>
                </c:pt>
                <c:pt idx="6684">
                  <c:v>22</c:v>
                </c:pt>
                <c:pt idx="6685">
                  <c:v>19</c:v>
                </c:pt>
                <c:pt idx="6686">
                  <c:v>19</c:v>
                </c:pt>
                <c:pt idx="6687">
                  <c:v>21</c:v>
                </c:pt>
                <c:pt idx="6688">
                  <c:v>18</c:v>
                </c:pt>
                <c:pt idx="6689">
                  <c:v>19</c:v>
                </c:pt>
                <c:pt idx="6690">
                  <c:v>19</c:v>
                </c:pt>
                <c:pt idx="6691">
                  <c:v>21</c:v>
                </c:pt>
                <c:pt idx="6692">
                  <c:v>19</c:v>
                </c:pt>
                <c:pt idx="6693">
                  <c:v>19</c:v>
                </c:pt>
                <c:pt idx="6694">
                  <c:v>20</c:v>
                </c:pt>
                <c:pt idx="6695">
                  <c:v>20</c:v>
                </c:pt>
                <c:pt idx="6696">
                  <c:v>19</c:v>
                </c:pt>
                <c:pt idx="6697">
                  <c:v>21</c:v>
                </c:pt>
                <c:pt idx="6698">
                  <c:v>22</c:v>
                </c:pt>
                <c:pt idx="6699">
                  <c:v>20</c:v>
                </c:pt>
                <c:pt idx="6700">
                  <c:v>19</c:v>
                </c:pt>
                <c:pt idx="6701">
                  <c:v>21</c:v>
                </c:pt>
                <c:pt idx="6702">
                  <c:v>21</c:v>
                </c:pt>
                <c:pt idx="6703">
                  <c:v>20</c:v>
                </c:pt>
                <c:pt idx="6704">
                  <c:v>21</c:v>
                </c:pt>
                <c:pt idx="6705">
                  <c:v>19</c:v>
                </c:pt>
                <c:pt idx="6706">
                  <c:v>25</c:v>
                </c:pt>
                <c:pt idx="6707">
                  <c:v>23</c:v>
                </c:pt>
                <c:pt idx="6708">
                  <c:v>22</c:v>
                </c:pt>
                <c:pt idx="6709">
                  <c:v>21</c:v>
                </c:pt>
                <c:pt idx="6710">
                  <c:v>19</c:v>
                </c:pt>
                <c:pt idx="6711">
                  <c:v>22</c:v>
                </c:pt>
                <c:pt idx="6712">
                  <c:v>18</c:v>
                </c:pt>
                <c:pt idx="6713">
                  <c:v>20</c:v>
                </c:pt>
                <c:pt idx="6714">
                  <c:v>19</c:v>
                </c:pt>
                <c:pt idx="6715">
                  <c:v>19</c:v>
                </c:pt>
                <c:pt idx="6716">
                  <c:v>21</c:v>
                </c:pt>
                <c:pt idx="6717">
                  <c:v>20</c:v>
                </c:pt>
                <c:pt idx="6718">
                  <c:v>22</c:v>
                </c:pt>
                <c:pt idx="6719">
                  <c:v>19</c:v>
                </c:pt>
                <c:pt idx="6720">
                  <c:v>21</c:v>
                </c:pt>
                <c:pt idx="6721">
                  <c:v>21</c:v>
                </c:pt>
                <c:pt idx="6722">
                  <c:v>22</c:v>
                </c:pt>
                <c:pt idx="6723">
                  <c:v>19</c:v>
                </c:pt>
                <c:pt idx="6724">
                  <c:v>18</c:v>
                </c:pt>
                <c:pt idx="6725">
                  <c:v>20</c:v>
                </c:pt>
                <c:pt idx="6726">
                  <c:v>22</c:v>
                </c:pt>
                <c:pt idx="6727">
                  <c:v>20</c:v>
                </c:pt>
                <c:pt idx="6728">
                  <c:v>21</c:v>
                </c:pt>
                <c:pt idx="6729">
                  <c:v>20</c:v>
                </c:pt>
                <c:pt idx="6730">
                  <c:v>21</c:v>
                </c:pt>
                <c:pt idx="6731">
                  <c:v>22</c:v>
                </c:pt>
                <c:pt idx="6732">
                  <c:v>20</c:v>
                </c:pt>
                <c:pt idx="6733">
                  <c:v>20</c:v>
                </c:pt>
                <c:pt idx="6734">
                  <c:v>19</c:v>
                </c:pt>
                <c:pt idx="6735">
                  <c:v>22</c:v>
                </c:pt>
                <c:pt idx="6736">
                  <c:v>20</c:v>
                </c:pt>
                <c:pt idx="6737">
                  <c:v>20</c:v>
                </c:pt>
                <c:pt idx="6738">
                  <c:v>22</c:v>
                </c:pt>
                <c:pt idx="6739">
                  <c:v>22</c:v>
                </c:pt>
                <c:pt idx="6740">
                  <c:v>24</c:v>
                </c:pt>
                <c:pt idx="6741">
                  <c:v>18</c:v>
                </c:pt>
                <c:pt idx="6742">
                  <c:v>21</c:v>
                </c:pt>
                <c:pt idx="6743">
                  <c:v>20</c:v>
                </c:pt>
                <c:pt idx="6744">
                  <c:v>21</c:v>
                </c:pt>
                <c:pt idx="6745">
                  <c:v>20</c:v>
                </c:pt>
                <c:pt idx="6746">
                  <c:v>20</c:v>
                </c:pt>
                <c:pt idx="6747">
                  <c:v>19</c:v>
                </c:pt>
                <c:pt idx="6748">
                  <c:v>22</c:v>
                </c:pt>
                <c:pt idx="6749">
                  <c:v>22</c:v>
                </c:pt>
                <c:pt idx="6750">
                  <c:v>21</c:v>
                </c:pt>
                <c:pt idx="6751">
                  <c:v>23</c:v>
                </c:pt>
                <c:pt idx="6752">
                  <c:v>22</c:v>
                </c:pt>
                <c:pt idx="6753">
                  <c:v>22</c:v>
                </c:pt>
                <c:pt idx="6754">
                  <c:v>22</c:v>
                </c:pt>
                <c:pt idx="6755">
                  <c:v>22</c:v>
                </c:pt>
                <c:pt idx="6756">
                  <c:v>20</c:v>
                </c:pt>
                <c:pt idx="6757">
                  <c:v>22</c:v>
                </c:pt>
                <c:pt idx="6758">
                  <c:v>20</c:v>
                </c:pt>
                <c:pt idx="6759">
                  <c:v>24</c:v>
                </c:pt>
                <c:pt idx="6760">
                  <c:v>21</c:v>
                </c:pt>
                <c:pt idx="6761">
                  <c:v>22</c:v>
                </c:pt>
                <c:pt idx="6762">
                  <c:v>22</c:v>
                </c:pt>
                <c:pt idx="6763">
                  <c:v>22</c:v>
                </c:pt>
                <c:pt idx="6764">
                  <c:v>23</c:v>
                </c:pt>
                <c:pt idx="6765">
                  <c:v>21</c:v>
                </c:pt>
                <c:pt idx="6766">
                  <c:v>22</c:v>
                </c:pt>
                <c:pt idx="6767">
                  <c:v>23</c:v>
                </c:pt>
                <c:pt idx="6768">
                  <c:v>24</c:v>
                </c:pt>
                <c:pt idx="6769">
                  <c:v>25</c:v>
                </c:pt>
                <c:pt idx="6770">
                  <c:v>26</c:v>
                </c:pt>
                <c:pt idx="6771">
                  <c:v>26</c:v>
                </c:pt>
                <c:pt idx="6772">
                  <c:v>29</c:v>
                </c:pt>
                <c:pt idx="6773">
                  <c:v>28</c:v>
                </c:pt>
                <c:pt idx="6774">
                  <c:v>29</c:v>
                </c:pt>
                <c:pt idx="6775">
                  <c:v>26</c:v>
                </c:pt>
                <c:pt idx="6776">
                  <c:v>27</c:v>
                </c:pt>
                <c:pt idx="6777">
                  <c:v>28</c:v>
                </c:pt>
                <c:pt idx="6778">
                  <c:v>27</c:v>
                </c:pt>
                <c:pt idx="6779">
                  <c:v>28</c:v>
                </c:pt>
                <c:pt idx="6780">
                  <c:v>25</c:v>
                </c:pt>
                <c:pt idx="6781">
                  <c:v>27</c:v>
                </c:pt>
                <c:pt idx="6782">
                  <c:v>27</c:v>
                </c:pt>
                <c:pt idx="6783">
                  <c:v>29</c:v>
                </c:pt>
                <c:pt idx="6784">
                  <c:v>27</c:v>
                </c:pt>
                <c:pt idx="6785">
                  <c:v>28</c:v>
                </c:pt>
                <c:pt idx="6786">
                  <c:v>29</c:v>
                </c:pt>
                <c:pt idx="6787">
                  <c:v>26</c:v>
                </c:pt>
                <c:pt idx="6788">
                  <c:v>27</c:v>
                </c:pt>
                <c:pt idx="6789">
                  <c:v>26</c:v>
                </c:pt>
                <c:pt idx="6790">
                  <c:v>27</c:v>
                </c:pt>
                <c:pt idx="6791">
                  <c:v>27</c:v>
                </c:pt>
                <c:pt idx="6792">
                  <c:v>23</c:v>
                </c:pt>
                <c:pt idx="6793">
                  <c:v>26</c:v>
                </c:pt>
                <c:pt idx="6794">
                  <c:v>27</c:v>
                </c:pt>
                <c:pt idx="6795">
                  <c:v>25</c:v>
                </c:pt>
                <c:pt idx="6796">
                  <c:v>31</c:v>
                </c:pt>
                <c:pt idx="6797">
                  <c:v>23</c:v>
                </c:pt>
                <c:pt idx="6798">
                  <c:v>25</c:v>
                </c:pt>
                <c:pt idx="6799">
                  <c:v>26</c:v>
                </c:pt>
                <c:pt idx="6800">
                  <c:v>25</c:v>
                </c:pt>
                <c:pt idx="6801">
                  <c:v>27</c:v>
                </c:pt>
                <c:pt idx="6802">
                  <c:v>23</c:v>
                </c:pt>
                <c:pt idx="6803">
                  <c:v>26</c:v>
                </c:pt>
                <c:pt idx="6804">
                  <c:v>23</c:v>
                </c:pt>
                <c:pt idx="6805">
                  <c:v>27</c:v>
                </c:pt>
                <c:pt idx="6806">
                  <c:v>27</c:v>
                </c:pt>
                <c:pt idx="6807">
                  <c:v>27</c:v>
                </c:pt>
                <c:pt idx="6808">
                  <c:v>27</c:v>
                </c:pt>
                <c:pt idx="6809">
                  <c:v>24</c:v>
                </c:pt>
                <c:pt idx="6810">
                  <c:v>27</c:v>
                </c:pt>
                <c:pt idx="6811">
                  <c:v>27</c:v>
                </c:pt>
                <c:pt idx="6812">
                  <c:v>27</c:v>
                </c:pt>
                <c:pt idx="6813">
                  <c:v>25</c:v>
                </c:pt>
                <c:pt idx="6814">
                  <c:v>26</c:v>
                </c:pt>
                <c:pt idx="6815">
                  <c:v>25</c:v>
                </c:pt>
                <c:pt idx="6816">
                  <c:v>25</c:v>
                </c:pt>
                <c:pt idx="6817">
                  <c:v>26</c:v>
                </c:pt>
                <c:pt idx="6818">
                  <c:v>27</c:v>
                </c:pt>
                <c:pt idx="6819">
                  <c:v>26</c:v>
                </c:pt>
                <c:pt idx="6820">
                  <c:v>25</c:v>
                </c:pt>
                <c:pt idx="6821">
                  <c:v>25</c:v>
                </c:pt>
                <c:pt idx="6822">
                  <c:v>25</c:v>
                </c:pt>
                <c:pt idx="6823">
                  <c:v>26</c:v>
                </c:pt>
                <c:pt idx="6824">
                  <c:v>25</c:v>
                </c:pt>
                <c:pt idx="6825">
                  <c:v>25</c:v>
                </c:pt>
                <c:pt idx="6826">
                  <c:v>22</c:v>
                </c:pt>
                <c:pt idx="6827">
                  <c:v>26</c:v>
                </c:pt>
                <c:pt idx="6828">
                  <c:v>22</c:v>
                </c:pt>
                <c:pt idx="6829">
                  <c:v>24</c:v>
                </c:pt>
                <c:pt idx="6830">
                  <c:v>25</c:v>
                </c:pt>
                <c:pt idx="6831">
                  <c:v>20</c:v>
                </c:pt>
                <c:pt idx="6832">
                  <c:v>21</c:v>
                </c:pt>
                <c:pt idx="6833">
                  <c:v>19</c:v>
                </c:pt>
                <c:pt idx="6834">
                  <c:v>22</c:v>
                </c:pt>
                <c:pt idx="6835">
                  <c:v>19</c:v>
                </c:pt>
                <c:pt idx="6836">
                  <c:v>19</c:v>
                </c:pt>
                <c:pt idx="6837">
                  <c:v>19</c:v>
                </c:pt>
                <c:pt idx="6838">
                  <c:v>19</c:v>
                </c:pt>
                <c:pt idx="6839">
                  <c:v>20</c:v>
                </c:pt>
                <c:pt idx="6840">
                  <c:v>19</c:v>
                </c:pt>
                <c:pt idx="6841">
                  <c:v>23</c:v>
                </c:pt>
                <c:pt idx="6842">
                  <c:v>19</c:v>
                </c:pt>
                <c:pt idx="6843">
                  <c:v>19</c:v>
                </c:pt>
                <c:pt idx="6844">
                  <c:v>19</c:v>
                </c:pt>
                <c:pt idx="6845">
                  <c:v>19</c:v>
                </c:pt>
                <c:pt idx="6846">
                  <c:v>19</c:v>
                </c:pt>
                <c:pt idx="6847">
                  <c:v>20</c:v>
                </c:pt>
                <c:pt idx="6848">
                  <c:v>19</c:v>
                </c:pt>
                <c:pt idx="6849">
                  <c:v>19</c:v>
                </c:pt>
                <c:pt idx="6850">
                  <c:v>16</c:v>
                </c:pt>
                <c:pt idx="6851">
                  <c:v>19</c:v>
                </c:pt>
                <c:pt idx="6852">
                  <c:v>17</c:v>
                </c:pt>
                <c:pt idx="6853">
                  <c:v>19</c:v>
                </c:pt>
                <c:pt idx="6854">
                  <c:v>19</c:v>
                </c:pt>
                <c:pt idx="6855">
                  <c:v>18</c:v>
                </c:pt>
                <c:pt idx="6856">
                  <c:v>18</c:v>
                </c:pt>
                <c:pt idx="6857">
                  <c:v>14</c:v>
                </c:pt>
                <c:pt idx="6858">
                  <c:v>19</c:v>
                </c:pt>
                <c:pt idx="6859">
                  <c:v>19</c:v>
                </c:pt>
                <c:pt idx="6860">
                  <c:v>19</c:v>
                </c:pt>
                <c:pt idx="6861">
                  <c:v>19</c:v>
                </c:pt>
                <c:pt idx="6862">
                  <c:v>19</c:v>
                </c:pt>
                <c:pt idx="6863">
                  <c:v>18</c:v>
                </c:pt>
                <c:pt idx="6864">
                  <c:v>19</c:v>
                </c:pt>
                <c:pt idx="6865">
                  <c:v>20</c:v>
                </c:pt>
                <c:pt idx="6866">
                  <c:v>19</c:v>
                </c:pt>
                <c:pt idx="6867">
                  <c:v>18</c:v>
                </c:pt>
                <c:pt idx="6868">
                  <c:v>19</c:v>
                </c:pt>
                <c:pt idx="6869">
                  <c:v>18</c:v>
                </c:pt>
                <c:pt idx="6870">
                  <c:v>20</c:v>
                </c:pt>
                <c:pt idx="6871">
                  <c:v>21</c:v>
                </c:pt>
                <c:pt idx="6872">
                  <c:v>20</c:v>
                </c:pt>
                <c:pt idx="6873">
                  <c:v>19</c:v>
                </c:pt>
                <c:pt idx="6874">
                  <c:v>17</c:v>
                </c:pt>
                <c:pt idx="6875">
                  <c:v>24</c:v>
                </c:pt>
                <c:pt idx="6876">
                  <c:v>23</c:v>
                </c:pt>
                <c:pt idx="6877">
                  <c:v>21</c:v>
                </c:pt>
                <c:pt idx="6878">
                  <c:v>22</c:v>
                </c:pt>
                <c:pt idx="6879">
                  <c:v>19</c:v>
                </c:pt>
                <c:pt idx="6880">
                  <c:v>22</c:v>
                </c:pt>
                <c:pt idx="6881">
                  <c:v>23</c:v>
                </c:pt>
                <c:pt idx="6882">
                  <c:v>22</c:v>
                </c:pt>
                <c:pt idx="6883">
                  <c:v>20</c:v>
                </c:pt>
                <c:pt idx="6884">
                  <c:v>20</c:v>
                </c:pt>
                <c:pt idx="6885">
                  <c:v>23</c:v>
                </c:pt>
                <c:pt idx="6886">
                  <c:v>26</c:v>
                </c:pt>
                <c:pt idx="6887">
                  <c:v>25</c:v>
                </c:pt>
                <c:pt idx="6888">
                  <c:v>24</c:v>
                </c:pt>
                <c:pt idx="6889">
                  <c:v>25</c:v>
                </c:pt>
                <c:pt idx="6890">
                  <c:v>26</c:v>
                </c:pt>
                <c:pt idx="6891">
                  <c:v>25</c:v>
                </c:pt>
                <c:pt idx="6892">
                  <c:v>25</c:v>
                </c:pt>
                <c:pt idx="6893">
                  <c:v>25</c:v>
                </c:pt>
                <c:pt idx="6894">
                  <c:v>24</c:v>
                </c:pt>
                <c:pt idx="6895">
                  <c:v>27</c:v>
                </c:pt>
                <c:pt idx="6896">
                  <c:v>24</c:v>
                </c:pt>
                <c:pt idx="6897">
                  <c:v>29</c:v>
                </c:pt>
                <c:pt idx="6898">
                  <c:v>27</c:v>
                </c:pt>
                <c:pt idx="6899">
                  <c:v>25</c:v>
                </c:pt>
                <c:pt idx="6900">
                  <c:v>27</c:v>
                </c:pt>
                <c:pt idx="6901">
                  <c:v>24</c:v>
                </c:pt>
                <c:pt idx="6902">
                  <c:v>25</c:v>
                </c:pt>
                <c:pt idx="6903">
                  <c:v>25</c:v>
                </c:pt>
                <c:pt idx="6904">
                  <c:v>27</c:v>
                </c:pt>
                <c:pt idx="6905">
                  <c:v>26</c:v>
                </c:pt>
                <c:pt idx="6906">
                  <c:v>27</c:v>
                </c:pt>
                <c:pt idx="6907">
                  <c:v>26</c:v>
                </c:pt>
                <c:pt idx="6908">
                  <c:v>26</c:v>
                </c:pt>
                <c:pt idx="6909">
                  <c:v>27</c:v>
                </c:pt>
                <c:pt idx="6910">
                  <c:v>25</c:v>
                </c:pt>
                <c:pt idx="6911">
                  <c:v>25</c:v>
                </c:pt>
                <c:pt idx="6912">
                  <c:v>25</c:v>
                </c:pt>
                <c:pt idx="6913">
                  <c:v>25</c:v>
                </c:pt>
                <c:pt idx="6914">
                  <c:v>25</c:v>
                </c:pt>
                <c:pt idx="6915">
                  <c:v>25</c:v>
                </c:pt>
                <c:pt idx="6916">
                  <c:v>24</c:v>
                </c:pt>
                <c:pt idx="6917">
                  <c:v>25</c:v>
                </c:pt>
                <c:pt idx="6918">
                  <c:v>22</c:v>
                </c:pt>
                <c:pt idx="6919">
                  <c:v>25</c:v>
                </c:pt>
                <c:pt idx="6920">
                  <c:v>25</c:v>
                </c:pt>
                <c:pt idx="6921">
                  <c:v>23</c:v>
                </c:pt>
                <c:pt idx="6922">
                  <c:v>25</c:v>
                </c:pt>
                <c:pt idx="6923">
                  <c:v>22</c:v>
                </c:pt>
                <c:pt idx="6924">
                  <c:v>23</c:v>
                </c:pt>
                <c:pt idx="6925">
                  <c:v>19</c:v>
                </c:pt>
                <c:pt idx="6926">
                  <c:v>24</c:v>
                </c:pt>
                <c:pt idx="6927">
                  <c:v>22</c:v>
                </c:pt>
                <c:pt idx="6928">
                  <c:v>23</c:v>
                </c:pt>
                <c:pt idx="6929">
                  <c:v>23</c:v>
                </c:pt>
                <c:pt idx="6930">
                  <c:v>24</c:v>
                </c:pt>
                <c:pt idx="6931">
                  <c:v>25</c:v>
                </c:pt>
                <c:pt idx="6932">
                  <c:v>24</c:v>
                </c:pt>
                <c:pt idx="6933">
                  <c:v>25</c:v>
                </c:pt>
                <c:pt idx="6934">
                  <c:v>23</c:v>
                </c:pt>
                <c:pt idx="6935">
                  <c:v>22</c:v>
                </c:pt>
                <c:pt idx="6936">
                  <c:v>21</c:v>
                </c:pt>
                <c:pt idx="6937">
                  <c:v>20</c:v>
                </c:pt>
                <c:pt idx="6938">
                  <c:v>19</c:v>
                </c:pt>
                <c:pt idx="6939">
                  <c:v>21</c:v>
                </c:pt>
                <c:pt idx="6940">
                  <c:v>19</c:v>
                </c:pt>
                <c:pt idx="6941">
                  <c:v>19</c:v>
                </c:pt>
                <c:pt idx="6942">
                  <c:v>19</c:v>
                </c:pt>
                <c:pt idx="6943">
                  <c:v>19</c:v>
                </c:pt>
                <c:pt idx="6944">
                  <c:v>18</c:v>
                </c:pt>
                <c:pt idx="6945">
                  <c:v>17</c:v>
                </c:pt>
                <c:pt idx="6946">
                  <c:v>19</c:v>
                </c:pt>
                <c:pt idx="6947">
                  <c:v>17</c:v>
                </c:pt>
                <c:pt idx="6948">
                  <c:v>16</c:v>
                </c:pt>
                <c:pt idx="6949">
                  <c:v>13</c:v>
                </c:pt>
                <c:pt idx="6950">
                  <c:v>17</c:v>
                </c:pt>
                <c:pt idx="6951">
                  <c:v>14</c:v>
                </c:pt>
                <c:pt idx="6952">
                  <c:v>15</c:v>
                </c:pt>
                <c:pt idx="6953">
                  <c:v>19</c:v>
                </c:pt>
                <c:pt idx="6954">
                  <c:v>14</c:v>
                </c:pt>
                <c:pt idx="6955">
                  <c:v>16</c:v>
                </c:pt>
                <c:pt idx="6956">
                  <c:v>17</c:v>
                </c:pt>
                <c:pt idx="6957">
                  <c:v>17</c:v>
                </c:pt>
                <c:pt idx="6958">
                  <c:v>16</c:v>
                </c:pt>
                <c:pt idx="6959">
                  <c:v>14</c:v>
                </c:pt>
                <c:pt idx="6960">
                  <c:v>17</c:v>
                </c:pt>
                <c:pt idx="6961">
                  <c:v>15</c:v>
                </c:pt>
                <c:pt idx="6962">
                  <c:v>15</c:v>
                </c:pt>
                <c:pt idx="6963">
                  <c:v>17</c:v>
                </c:pt>
                <c:pt idx="6964">
                  <c:v>15</c:v>
                </c:pt>
                <c:pt idx="6965">
                  <c:v>15</c:v>
                </c:pt>
                <c:pt idx="6966">
                  <c:v>14</c:v>
                </c:pt>
                <c:pt idx="6967">
                  <c:v>15</c:v>
                </c:pt>
                <c:pt idx="6968">
                  <c:v>15</c:v>
                </c:pt>
                <c:pt idx="6969">
                  <c:v>14</c:v>
                </c:pt>
                <c:pt idx="6970">
                  <c:v>17</c:v>
                </c:pt>
                <c:pt idx="6971">
                  <c:v>14</c:v>
                </c:pt>
                <c:pt idx="6972">
                  <c:v>17</c:v>
                </c:pt>
                <c:pt idx="6973">
                  <c:v>17</c:v>
                </c:pt>
                <c:pt idx="6974">
                  <c:v>17</c:v>
                </c:pt>
                <c:pt idx="6975">
                  <c:v>15</c:v>
                </c:pt>
                <c:pt idx="6976">
                  <c:v>16</c:v>
                </c:pt>
                <c:pt idx="6977">
                  <c:v>18</c:v>
                </c:pt>
                <c:pt idx="6978">
                  <c:v>14</c:v>
                </c:pt>
                <c:pt idx="6979">
                  <c:v>17</c:v>
                </c:pt>
                <c:pt idx="6980">
                  <c:v>17</c:v>
                </c:pt>
                <c:pt idx="6981">
                  <c:v>18</c:v>
                </c:pt>
                <c:pt idx="6982">
                  <c:v>17</c:v>
                </c:pt>
                <c:pt idx="6983">
                  <c:v>16</c:v>
                </c:pt>
                <c:pt idx="6984">
                  <c:v>17</c:v>
                </c:pt>
                <c:pt idx="6985">
                  <c:v>15</c:v>
                </c:pt>
                <c:pt idx="6986">
                  <c:v>14</c:v>
                </c:pt>
                <c:pt idx="6987">
                  <c:v>17</c:v>
                </c:pt>
                <c:pt idx="6988">
                  <c:v>15</c:v>
                </c:pt>
                <c:pt idx="6989">
                  <c:v>16</c:v>
                </c:pt>
                <c:pt idx="6990">
                  <c:v>15</c:v>
                </c:pt>
                <c:pt idx="6991">
                  <c:v>14</c:v>
                </c:pt>
                <c:pt idx="6992">
                  <c:v>14</c:v>
                </c:pt>
                <c:pt idx="6993">
                  <c:v>13</c:v>
                </c:pt>
                <c:pt idx="6994">
                  <c:v>13</c:v>
                </c:pt>
                <c:pt idx="6995">
                  <c:v>8</c:v>
                </c:pt>
                <c:pt idx="6996">
                  <c:v>12</c:v>
                </c:pt>
                <c:pt idx="6997">
                  <c:v>11</c:v>
                </c:pt>
                <c:pt idx="6998">
                  <c:v>11</c:v>
                </c:pt>
                <c:pt idx="6999">
                  <c:v>10</c:v>
                </c:pt>
                <c:pt idx="7000">
                  <c:v>6</c:v>
                </c:pt>
                <c:pt idx="7001">
                  <c:v>10</c:v>
                </c:pt>
                <c:pt idx="7002">
                  <c:v>8</c:v>
                </c:pt>
                <c:pt idx="7003">
                  <c:v>7</c:v>
                </c:pt>
                <c:pt idx="7004">
                  <c:v>7</c:v>
                </c:pt>
                <c:pt idx="7005">
                  <c:v>7</c:v>
                </c:pt>
                <c:pt idx="7006">
                  <c:v>6</c:v>
                </c:pt>
                <c:pt idx="7007">
                  <c:v>6</c:v>
                </c:pt>
                <c:pt idx="7008">
                  <c:v>6</c:v>
                </c:pt>
                <c:pt idx="7009">
                  <c:v>6</c:v>
                </c:pt>
                <c:pt idx="7010">
                  <c:v>5</c:v>
                </c:pt>
                <c:pt idx="7011">
                  <c:v>5</c:v>
                </c:pt>
                <c:pt idx="7012">
                  <c:v>4</c:v>
                </c:pt>
                <c:pt idx="7013">
                  <c:v>5</c:v>
                </c:pt>
                <c:pt idx="7014">
                  <c:v>5</c:v>
                </c:pt>
                <c:pt idx="7015">
                  <c:v>5</c:v>
                </c:pt>
                <c:pt idx="7016">
                  <c:v>5</c:v>
                </c:pt>
                <c:pt idx="7017">
                  <c:v>1</c:v>
                </c:pt>
                <c:pt idx="7018">
                  <c:v>5</c:v>
                </c:pt>
                <c:pt idx="7019">
                  <c:v>3</c:v>
                </c:pt>
                <c:pt idx="7020">
                  <c:v>6</c:v>
                </c:pt>
                <c:pt idx="7021">
                  <c:v>5</c:v>
                </c:pt>
                <c:pt idx="7022">
                  <c:v>4</c:v>
                </c:pt>
                <c:pt idx="7023">
                  <c:v>3</c:v>
                </c:pt>
                <c:pt idx="7024">
                  <c:v>1</c:v>
                </c:pt>
                <c:pt idx="7025">
                  <c:v>3</c:v>
                </c:pt>
                <c:pt idx="7026">
                  <c:v>3</c:v>
                </c:pt>
                <c:pt idx="7027">
                  <c:v>5</c:v>
                </c:pt>
                <c:pt idx="7028">
                  <c:v>5</c:v>
                </c:pt>
                <c:pt idx="7029">
                  <c:v>5</c:v>
                </c:pt>
                <c:pt idx="7030">
                  <c:v>5</c:v>
                </c:pt>
                <c:pt idx="7031">
                  <c:v>5</c:v>
                </c:pt>
                <c:pt idx="7032">
                  <c:v>6</c:v>
                </c:pt>
                <c:pt idx="7033">
                  <c:v>6</c:v>
                </c:pt>
                <c:pt idx="7034">
                  <c:v>6</c:v>
                </c:pt>
                <c:pt idx="7035">
                  <c:v>7</c:v>
                </c:pt>
                <c:pt idx="7036">
                  <c:v>4</c:v>
                </c:pt>
                <c:pt idx="7037">
                  <c:v>6</c:v>
                </c:pt>
                <c:pt idx="7038">
                  <c:v>6</c:v>
                </c:pt>
                <c:pt idx="7039">
                  <c:v>6</c:v>
                </c:pt>
                <c:pt idx="7040">
                  <c:v>6</c:v>
                </c:pt>
                <c:pt idx="7041">
                  <c:v>3</c:v>
                </c:pt>
                <c:pt idx="7042">
                  <c:v>8</c:v>
                </c:pt>
                <c:pt idx="7043">
                  <c:v>5</c:v>
                </c:pt>
                <c:pt idx="7044">
                  <c:v>5</c:v>
                </c:pt>
                <c:pt idx="7045">
                  <c:v>6</c:v>
                </c:pt>
                <c:pt idx="7046">
                  <c:v>5</c:v>
                </c:pt>
                <c:pt idx="7047">
                  <c:v>6</c:v>
                </c:pt>
                <c:pt idx="7048">
                  <c:v>2</c:v>
                </c:pt>
                <c:pt idx="7049">
                  <c:v>6</c:v>
                </c:pt>
                <c:pt idx="7050">
                  <c:v>5</c:v>
                </c:pt>
                <c:pt idx="7051">
                  <c:v>6</c:v>
                </c:pt>
                <c:pt idx="7052">
                  <c:v>6</c:v>
                </c:pt>
                <c:pt idx="7053">
                  <c:v>7</c:v>
                </c:pt>
                <c:pt idx="7054">
                  <c:v>7</c:v>
                </c:pt>
                <c:pt idx="7055">
                  <c:v>5</c:v>
                </c:pt>
                <c:pt idx="7056">
                  <c:v>7</c:v>
                </c:pt>
                <c:pt idx="7057">
                  <c:v>6</c:v>
                </c:pt>
                <c:pt idx="7058">
                  <c:v>7</c:v>
                </c:pt>
                <c:pt idx="7059">
                  <c:v>7</c:v>
                </c:pt>
                <c:pt idx="7060">
                  <c:v>7</c:v>
                </c:pt>
                <c:pt idx="7061">
                  <c:v>6</c:v>
                </c:pt>
                <c:pt idx="7062">
                  <c:v>8</c:v>
                </c:pt>
                <c:pt idx="7063">
                  <c:v>7</c:v>
                </c:pt>
                <c:pt idx="7064">
                  <c:v>8</c:v>
                </c:pt>
                <c:pt idx="7065">
                  <c:v>5</c:v>
                </c:pt>
                <c:pt idx="7066">
                  <c:v>7</c:v>
                </c:pt>
                <c:pt idx="7067">
                  <c:v>7</c:v>
                </c:pt>
                <c:pt idx="7068">
                  <c:v>7</c:v>
                </c:pt>
                <c:pt idx="7069">
                  <c:v>8</c:v>
                </c:pt>
                <c:pt idx="7070">
                  <c:v>6</c:v>
                </c:pt>
                <c:pt idx="7071">
                  <c:v>7</c:v>
                </c:pt>
                <c:pt idx="7072">
                  <c:v>7</c:v>
                </c:pt>
                <c:pt idx="7073">
                  <c:v>8</c:v>
                </c:pt>
                <c:pt idx="7074">
                  <c:v>7</c:v>
                </c:pt>
                <c:pt idx="7075">
                  <c:v>9</c:v>
                </c:pt>
                <c:pt idx="7076">
                  <c:v>8</c:v>
                </c:pt>
                <c:pt idx="7077">
                  <c:v>5</c:v>
                </c:pt>
                <c:pt idx="7078">
                  <c:v>8</c:v>
                </c:pt>
                <c:pt idx="7079">
                  <c:v>9</c:v>
                </c:pt>
                <c:pt idx="7080">
                  <c:v>8</c:v>
                </c:pt>
                <c:pt idx="7081">
                  <c:v>8</c:v>
                </c:pt>
                <c:pt idx="7082">
                  <c:v>5</c:v>
                </c:pt>
                <c:pt idx="7083">
                  <c:v>9</c:v>
                </c:pt>
                <c:pt idx="7084">
                  <c:v>9</c:v>
                </c:pt>
                <c:pt idx="7085">
                  <c:v>7</c:v>
                </c:pt>
                <c:pt idx="7086">
                  <c:v>8</c:v>
                </c:pt>
                <c:pt idx="7087">
                  <c:v>9</c:v>
                </c:pt>
                <c:pt idx="7088">
                  <c:v>7</c:v>
                </c:pt>
                <c:pt idx="7089">
                  <c:v>9</c:v>
                </c:pt>
                <c:pt idx="7090">
                  <c:v>8</c:v>
                </c:pt>
                <c:pt idx="7091">
                  <c:v>8</c:v>
                </c:pt>
                <c:pt idx="7092">
                  <c:v>7</c:v>
                </c:pt>
                <c:pt idx="7093">
                  <c:v>9</c:v>
                </c:pt>
                <c:pt idx="7094">
                  <c:v>6</c:v>
                </c:pt>
                <c:pt idx="7095">
                  <c:v>8</c:v>
                </c:pt>
                <c:pt idx="7096">
                  <c:v>8</c:v>
                </c:pt>
                <c:pt idx="7097">
                  <c:v>9</c:v>
                </c:pt>
                <c:pt idx="7098">
                  <c:v>10</c:v>
                </c:pt>
                <c:pt idx="7099">
                  <c:v>7</c:v>
                </c:pt>
                <c:pt idx="7100">
                  <c:v>11</c:v>
                </c:pt>
                <c:pt idx="7101">
                  <c:v>8</c:v>
                </c:pt>
                <c:pt idx="7102">
                  <c:v>9</c:v>
                </c:pt>
                <c:pt idx="7103">
                  <c:v>10</c:v>
                </c:pt>
                <c:pt idx="7104">
                  <c:v>11</c:v>
                </c:pt>
                <c:pt idx="7105">
                  <c:v>8</c:v>
                </c:pt>
                <c:pt idx="7106">
                  <c:v>8</c:v>
                </c:pt>
                <c:pt idx="7107">
                  <c:v>10</c:v>
                </c:pt>
                <c:pt idx="7108">
                  <c:v>10</c:v>
                </c:pt>
                <c:pt idx="7109">
                  <c:v>13</c:v>
                </c:pt>
                <c:pt idx="7110">
                  <c:v>10</c:v>
                </c:pt>
                <c:pt idx="7111">
                  <c:v>10</c:v>
                </c:pt>
                <c:pt idx="7112">
                  <c:v>11</c:v>
                </c:pt>
                <c:pt idx="7113">
                  <c:v>11</c:v>
                </c:pt>
                <c:pt idx="7114">
                  <c:v>12</c:v>
                </c:pt>
                <c:pt idx="7115">
                  <c:v>12</c:v>
                </c:pt>
                <c:pt idx="7116">
                  <c:v>10</c:v>
                </c:pt>
                <c:pt idx="7117">
                  <c:v>13</c:v>
                </c:pt>
                <c:pt idx="7118">
                  <c:v>11</c:v>
                </c:pt>
                <c:pt idx="7119">
                  <c:v>13</c:v>
                </c:pt>
                <c:pt idx="7120">
                  <c:v>13</c:v>
                </c:pt>
                <c:pt idx="7121">
                  <c:v>12</c:v>
                </c:pt>
                <c:pt idx="7122">
                  <c:v>13</c:v>
                </c:pt>
                <c:pt idx="7123">
                  <c:v>10</c:v>
                </c:pt>
                <c:pt idx="7124">
                  <c:v>14</c:v>
                </c:pt>
                <c:pt idx="7125">
                  <c:v>11</c:v>
                </c:pt>
                <c:pt idx="7126">
                  <c:v>11</c:v>
                </c:pt>
                <c:pt idx="7127">
                  <c:v>13</c:v>
                </c:pt>
                <c:pt idx="7128">
                  <c:v>12</c:v>
                </c:pt>
                <c:pt idx="7129">
                  <c:v>11</c:v>
                </c:pt>
                <c:pt idx="7130">
                  <c:v>11</c:v>
                </c:pt>
                <c:pt idx="7131">
                  <c:v>11</c:v>
                </c:pt>
                <c:pt idx="7132">
                  <c:v>12</c:v>
                </c:pt>
                <c:pt idx="7133">
                  <c:v>13</c:v>
                </c:pt>
                <c:pt idx="7134">
                  <c:v>12</c:v>
                </c:pt>
                <c:pt idx="7135">
                  <c:v>11</c:v>
                </c:pt>
                <c:pt idx="7136">
                  <c:v>12</c:v>
                </c:pt>
                <c:pt idx="7137">
                  <c:v>13</c:v>
                </c:pt>
                <c:pt idx="7138">
                  <c:v>12</c:v>
                </c:pt>
                <c:pt idx="7139">
                  <c:v>11</c:v>
                </c:pt>
                <c:pt idx="7140">
                  <c:v>8</c:v>
                </c:pt>
                <c:pt idx="7141">
                  <c:v>13</c:v>
                </c:pt>
                <c:pt idx="7142">
                  <c:v>11</c:v>
                </c:pt>
                <c:pt idx="7143">
                  <c:v>12</c:v>
                </c:pt>
                <c:pt idx="7144">
                  <c:v>13</c:v>
                </c:pt>
                <c:pt idx="7145">
                  <c:v>11</c:v>
                </c:pt>
                <c:pt idx="7146">
                  <c:v>13</c:v>
                </c:pt>
                <c:pt idx="7147">
                  <c:v>9</c:v>
                </c:pt>
                <c:pt idx="7148">
                  <c:v>13</c:v>
                </c:pt>
                <c:pt idx="7149">
                  <c:v>12</c:v>
                </c:pt>
                <c:pt idx="7150">
                  <c:v>13</c:v>
                </c:pt>
                <c:pt idx="7151">
                  <c:v>12</c:v>
                </c:pt>
                <c:pt idx="7152">
                  <c:v>13</c:v>
                </c:pt>
                <c:pt idx="7153">
                  <c:v>12</c:v>
                </c:pt>
                <c:pt idx="7154">
                  <c:v>14</c:v>
                </c:pt>
                <c:pt idx="7155">
                  <c:v>13</c:v>
                </c:pt>
                <c:pt idx="7156">
                  <c:v>11</c:v>
                </c:pt>
                <c:pt idx="7157">
                  <c:v>13</c:v>
                </c:pt>
                <c:pt idx="7158">
                  <c:v>13</c:v>
                </c:pt>
                <c:pt idx="7159">
                  <c:v>11</c:v>
                </c:pt>
                <c:pt idx="7160">
                  <c:v>13</c:v>
                </c:pt>
                <c:pt idx="7161">
                  <c:v>14</c:v>
                </c:pt>
                <c:pt idx="7162">
                  <c:v>13</c:v>
                </c:pt>
                <c:pt idx="7163">
                  <c:v>14</c:v>
                </c:pt>
                <c:pt idx="7164">
                  <c:v>11</c:v>
                </c:pt>
                <c:pt idx="7165">
                  <c:v>14</c:v>
                </c:pt>
                <c:pt idx="7166">
                  <c:v>14</c:v>
                </c:pt>
                <c:pt idx="7167">
                  <c:v>13</c:v>
                </c:pt>
                <c:pt idx="7168">
                  <c:v>13</c:v>
                </c:pt>
                <c:pt idx="7169">
                  <c:v>11</c:v>
                </c:pt>
                <c:pt idx="7170">
                  <c:v>13</c:v>
                </c:pt>
                <c:pt idx="7171">
                  <c:v>10</c:v>
                </c:pt>
                <c:pt idx="7172">
                  <c:v>14</c:v>
                </c:pt>
                <c:pt idx="7173">
                  <c:v>11</c:v>
                </c:pt>
                <c:pt idx="7174">
                  <c:v>13</c:v>
                </c:pt>
                <c:pt idx="7175">
                  <c:v>13</c:v>
                </c:pt>
                <c:pt idx="7176">
                  <c:v>17</c:v>
                </c:pt>
                <c:pt idx="7177">
                  <c:v>13</c:v>
                </c:pt>
                <c:pt idx="7178">
                  <c:v>12</c:v>
                </c:pt>
                <c:pt idx="7179">
                  <c:v>13</c:v>
                </c:pt>
                <c:pt idx="7180">
                  <c:v>12</c:v>
                </c:pt>
                <c:pt idx="7181">
                  <c:v>11</c:v>
                </c:pt>
                <c:pt idx="7182">
                  <c:v>11</c:v>
                </c:pt>
                <c:pt idx="7183">
                  <c:v>12</c:v>
                </c:pt>
                <c:pt idx="7184">
                  <c:v>11</c:v>
                </c:pt>
                <c:pt idx="7185">
                  <c:v>13</c:v>
                </c:pt>
                <c:pt idx="7186">
                  <c:v>11</c:v>
                </c:pt>
                <c:pt idx="7187">
                  <c:v>13</c:v>
                </c:pt>
                <c:pt idx="7188">
                  <c:v>9</c:v>
                </c:pt>
                <c:pt idx="7189">
                  <c:v>11</c:v>
                </c:pt>
                <c:pt idx="7190">
                  <c:v>9</c:v>
                </c:pt>
                <c:pt idx="7191">
                  <c:v>9</c:v>
                </c:pt>
                <c:pt idx="7192">
                  <c:v>11</c:v>
                </c:pt>
                <c:pt idx="7193">
                  <c:v>9</c:v>
                </c:pt>
                <c:pt idx="7194">
                  <c:v>9</c:v>
                </c:pt>
                <c:pt idx="7195">
                  <c:v>7</c:v>
                </c:pt>
                <c:pt idx="7196">
                  <c:v>8</c:v>
                </c:pt>
                <c:pt idx="7197">
                  <c:v>9</c:v>
                </c:pt>
                <c:pt idx="7198">
                  <c:v>8</c:v>
                </c:pt>
                <c:pt idx="7199">
                  <c:v>8</c:v>
                </c:pt>
                <c:pt idx="7200">
                  <c:v>5</c:v>
                </c:pt>
                <c:pt idx="7201">
                  <c:v>6</c:v>
                </c:pt>
                <c:pt idx="7202">
                  <c:v>6</c:v>
                </c:pt>
                <c:pt idx="7203">
                  <c:v>7</c:v>
                </c:pt>
                <c:pt idx="7204">
                  <c:v>6</c:v>
                </c:pt>
                <c:pt idx="7205">
                  <c:v>5</c:v>
                </c:pt>
                <c:pt idx="7206">
                  <c:v>6</c:v>
                </c:pt>
                <c:pt idx="7207">
                  <c:v>5</c:v>
                </c:pt>
                <c:pt idx="7208">
                  <c:v>5</c:v>
                </c:pt>
                <c:pt idx="7209">
                  <c:v>6</c:v>
                </c:pt>
                <c:pt idx="7210">
                  <c:v>6</c:v>
                </c:pt>
                <c:pt idx="7211">
                  <c:v>5</c:v>
                </c:pt>
                <c:pt idx="7212">
                  <c:v>4</c:v>
                </c:pt>
                <c:pt idx="7213">
                  <c:v>5</c:v>
                </c:pt>
                <c:pt idx="7214">
                  <c:v>5</c:v>
                </c:pt>
                <c:pt idx="7215">
                  <c:v>5</c:v>
                </c:pt>
                <c:pt idx="7216">
                  <c:v>7</c:v>
                </c:pt>
                <c:pt idx="7217">
                  <c:v>5</c:v>
                </c:pt>
                <c:pt idx="7218">
                  <c:v>7</c:v>
                </c:pt>
                <c:pt idx="7219">
                  <c:v>6</c:v>
                </c:pt>
                <c:pt idx="7220">
                  <c:v>8</c:v>
                </c:pt>
                <c:pt idx="7221">
                  <c:v>7</c:v>
                </c:pt>
                <c:pt idx="7222">
                  <c:v>5</c:v>
                </c:pt>
                <c:pt idx="7223">
                  <c:v>7</c:v>
                </c:pt>
                <c:pt idx="7224">
                  <c:v>5</c:v>
                </c:pt>
                <c:pt idx="7225">
                  <c:v>7</c:v>
                </c:pt>
                <c:pt idx="7226">
                  <c:v>6</c:v>
                </c:pt>
                <c:pt idx="7227">
                  <c:v>6</c:v>
                </c:pt>
                <c:pt idx="7228">
                  <c:v>5</c:v>
                </c:pt>
                <c:pt idx="7229">
                  <c:v>5</c:v>
                </c:pt>
                <c:pt idx="7230">
                  <c:v>6</c:v>
                </c:pt>
                <c:pt idx="7231">
                  <c:v>3</c:v>
                </c:pt>
                <c:pt idx="7232">
                  <c:v>7</c:v>
                </c:pt>
                <c:pt idx="7233">
                  <c:v>6</c:v>
                </c:pt>
                <c:pt idx="7234">
                  <c:v>6</c:v>
                </c:pt>
                <c:pt idx="7235">
                  <c:v>5</c:v>
                </c:pt>
                <c:pt idx="7236">
                  <c:v>3</c:v>
                </c:pt>
                <c:pt idx="7237">
                  <c:v>6</c:v>
                </c:pt>
                <c:pt idx="7238">
                  <c:v>6</c:v>
                </c:pt>
                <c:pt idx="7239">
                  <c:v>3</c:v>
                </c:pt>
                <c:pt idx="7240">
                  <c:v>5</c:v>
                </c:pt>
                <c:pt idx="7241">
                  <c:v>3</c:v>
                </c:pt>
                <c:pt idx="7242">
                  <c:v>5</c:v>
                </c:pt>
                <c:pt idx="7243">
                  <c:v>5</c:v>
                </c:pt>
                <c:pt idx="7244">
                  <c:v>5</c:v>
                </c:pt>
                <c:pt idx="7245">
                  <c:v>5</c:v>
                </c:pt>
                <c:pt idx="7246">
                  <c:v>4</c:v>
                </c:pt>
                <c:pt idx="7247">
                  <c:v>5</c:v>
                </c:pt>
                <c:pt idx="7248">
                  <c:v>2</c:v>
                </c:pt>
                <c:pt idx="7249">
                  <c:v>5</c:v>
                </c:pt>
                <c:pt idx="7250">
                  <c:v>6</c:v>
                </c:pt>
                <c:pt idx="7251">
                  <c:v>7</c:v>
                </c:pt>
                <c:pt idx="7252">
                  <c:v>5</c:v>
                </c:pt>
                <c:pt idx="7253">
                  <c:v>5</c:v>
                </c:pt>
                <c:pt idx="7254">
                  <c:v>8</c:v>
                </c:pt>
                <c:pt idx="7255">
                  <c:v>6</c:v>
                </c:pt>
                <c:pt idx="7256">
                  <c:v>6</c:v>
                </c:pt>
                <c:pt idx="7257">
                  <c:v>5</c:v>
                </c:pt>
                <c:pt idx="7258">
                  <c:v>6</c:v>
                </c:pt>
                <c:pt idx="7259">
                  <c:v>6</c:v>
                </c:pt>
                <c:pt idx="7260">
                  <c:v>5</c:v>
                </c:pt>
                <c:pt idx="7261">
                  <c:v>5</c:v>
                </c:pt>
                <c:pt idx="7262">
                  <c:v>6</c:v>
                </c:pt>
                <c:pt idx="7263">
                  <c:v>6</c:v>
                </c:pt>
                <c:pt idx="7264">
                  <c:v>8</c:v>
                </c:pt>
                <c:pt idx="7265">
                  <c:v>8</c:v>
                </c:pt>
                <c:pt idx="7266">
                  <c:v>6</c:v>
                </c:pt>
                <c:pt idx="7267">
                  <c:v>5</c:v>
                </c:pt>
                <c:pt idx="7268">
                  <c:v>7</c:v>
                </c:pt>
                <c:pt idx="7269">
                  <c:v>6</c:v>
                </c:pt>
                <c:pt idx="7270">
                  <c:v>6</c:v>
                </c:pt>
                <c:pt idx="7271">
                  <c:v>8</c:v>
                </c:pt>
                <c:pt idx="7272">
                  <c:v>6</c:v>
                </c:pt>
                <c:pt idx="7273">
                  <c:v>8</c:v>
                </c:pt>
                <c:pt idx="7274">
                  <c:v>8</c:v>
                </c:pt>
                <c:pt idx="7275">
                  <c:v>10</c:v>
                </c:pt>
                <c:pt idx="7276">
                  <c:v>8</c:v>
                </c:pt>
                <c:pt idx="7277">
                  <c:v>7</c:v>
                </c:pt>
                <c:pt idx="7278">
                  <c:v>9</c:v>
                </c:pt>
                <c:pt idx="7279">
                  <c:v>6</c:v>
                </c:pt>
                <c:pt idx="7280">
                  <c:v>9</c:v>
                </c:pt>
                <c:pt idx="7281">
                  <c:v>8</c:v>
                </c:pt>
                <c:pt idx="7282">
                  <c:v>9</c:v>
                </c:pt>
                <c:pt idx="7283">
                  <c:v>8</c:v>
                </c:pt>
                <c:pt idx="7284">
                  <c:v>8</c:v>
                </c:pt>
                <c:pt idx="7285">
                  <c:v>9</c:v>
                </c:pt>
                <c:pt idx="7286">
                  <c:v>9</c:v>
                </c:pt>
                <c:pt idx="7287">
                  <c:v>8</c:v>
                </c:pt>
                <c:pt idx="7288">
                  <c:v>10</c:v>
                </c:pt>
                <c:pt idx="7289">
                  <c:v>10</c:v>
                </c:pt>
                <c:pt idx="7290">
                  <c:v>9</c:v>
                </c:pt>
                <c:pt idx="7291">
                  <c:v>8</c:v>
                </c:pt>
                <c:pt idx="7292">
                  <c:v>9</c:v>
                </c:pt>
                <c:pt idx="7293">
                  <c:v>10</c:v>
                </c:pt>
                <c:pt idx="7294">
                  <c:v>9</c:v>
                </c:pt>
                <c:pt idx="7295">
                  <c:v>11</c:v>
                </c:pt>
                <c:pt idx="7296">
                  <c:v>9</c:v>
                </c:pt>
                <c:pt idx="7297">
                  <c:v>9</c:v>
                </c:pt>
                <c:pt idx="7298">
                  <c:v>6</c:v>
                </c:pt>
                <c:pt idx="7299">
                  <c:v>10</c:v>
                </c:pt>
                <c:pt idx="7300">
                  <c:v>9</c:v>
                </c:pt>
                <c:pt idx="7301">
                  <c:v>7</c:v>
                </c:pt>
                <c:pt idx="7302">
                  <c:v>10</c:v>
                </c:pt>
                <c:pt idx="7303">
                  <c:v>7</c:v>
                </c:pt>
                <c:pt idx="7304">
                  <c:v>8</c:v>
                </c:pt>
                <c:pt idx="7305">
                  <c:v>8</c:v>
                </c:pt>
                <c:pt idx="7306">
                  <c:v>9</c:v>
                </c:pt>
                <c:pt idx="7307">
                  <c:v>7</c:v>
                </c:pt>
                <c:pt idx="7308">
                  <c:v>8</c:v>
                </c:pt>
                <c:pt idx="7309">
                  <c:v>8</c:v>
                </c:pt>
                <c:pt idx="7310">
                  <c:v>8</c:v>
                </c:pt>
                <c:pt idx="7311">
                  <c:v>8</c:v>
                </c:pt>
                <c:pt idx="7312">
                  <c:v>9</c:v>
                </c:pt>
                <c:pt idx="7313">
                  <c:v>9</c:v>
                </c:pt>
                <c:pt idx="7314">
                  <c:v>9</c:v>
                </c:pt>
                <c:pt idx="7315">
                  <c:v>9</c:v>
                </c:pt>
                <c:pt idx="7316">
                  <c:v>8</c:v>
                </c:pt>
                <c:pt idx="7317">
                  <c:v>9</c:v>
                </c:pt>
                <c:pt idx="7318">
                  <c:v>9</c:v>
                </c:pt>
                <c:pt idx="7319">
                  <c:v>9</c:v>
                </c:pt>
                <c:pt idx="7320">
                  <c:v>8</c:v>
                </c:pt>
                <c:pt idx="7321">
                  <c:v>10</c:v>
                </c:pt>
                <c:pt idx="7322">
                  <c:v>7</c:v>
                </c:pt>
                <c:pt idx="7323">
                  <c:v>8</c:v>
                </c:pt>
                <c:pt idx="7324">
                  <c:v>9</c:v>
                </c:pt>
                <c:pt idx="7325">
                  <c:v>9</c:v>
                </c:pt>
                <c:pt idx="7326">
                  <c:v>9</c:v>
                </c:pt>
                <c:pt idx="7327">
                  <c:v>8</c:v>
                </c:pt>
                <c:pt idx="7328">
                  <c:v>8</c:v>
                </c:pt>
                <c:pt idx="7329">
                  <c:v>8</c:v>
                </c:pt>
                <c:pt idx="7330">
                  <c:v>8</c:v>
                </c:pt>
                <c:pt idx="7331">
                  <c:v>7</c:v>
                </c:pt>
                <c:pt idx="7332">
                  <c:v>9</c:v>
                </c:pt>
                <c:pt idx="7333">
                  <c:v>9</c:v>
                </c:pt>
                <c:pt idx="7334">
                  <c:v>6</c:v>
                </c:pt>
                <c:pt idx="7335">
                  <c:v>8</c:v>
                </c:pt>
                <c:pt idx="7336">
                  <c:v>8</c:v>
                </c:pt>
                <c:pt idx="7337">
                  <c:v>10</c:v>
                </c:pt>
                <c:pt idx="7338">
                  <c:v>8</c:v>
                </c:pt>
                <c:pt idx="7339">
                  <c:v>9</c:v>
                </c:pt>
                <c:pt idx="7340">
                  <c:v>9</c:v>
                </c:pt>
                <c:pt idx="7341">
                  <c:v>10</c:v>
                </c:pt>
                <c:pt idx="7342">
                  <c:v>8</c:v>
                </c:pt>
                <c:pt idx="7343">
                  <c:v>13</c:v>
                </c:pt>
                <c:pt idx="7344">
                  <c:v>9</c:v>
                </c:pt>
                <c:pt idx="7345">
                  <c:v>8</c:v>
                </c:pt>
                <c:pt idx="7346">
                  <c:v>7</c:v>
                </c:pt>
                <c:pt idx="7347">
                  <c:v>8</c:v>
                </c:pt>
                <c:pt idx="7348">
                  <c:v>9</c:v>
                </c:pt>
                <c:pt idx="7349">
                  <c:v>8</c:v>
                </c:pt>
                <c:pt idx="7350">
                  <c:v>11</c:v>
                </c:pt>
                <c:pt idx="7351">
                  <c:v>8</c:v>
                </c:pt>
                <c:pt idx="7352">
                  <c:v>11</c:v>
                </c:pt>
                <c:pt idx="7353">
                  <c:v>10</c:v>
                </c:pt>
                <c:pt idx="7354">
                  <c:v>12</c:v>
                </c:pt>
                <c:pt idx="7355">
                  <c:v>11</c:v>
                </c:pt>
                <c:pt idx="7356">
                  <c:v>9</c:v>
                </c:pt>
                <c:pt idx="7357">
                  <c:v>13</c:v>
                </c:pt>
                <c:pt idx="7358">
                  <c:v>8</c:v>
                </c:pt>
                <c:pt idx="7359">
                  <c:v>11</c:v>
                </c:pt>
                <c:pt idx="7360">
                  <c:v>9</c:v>
                </c:pt>
                <c:pt idx="7361">
                  <c:v>10</c:v>
                </c:pt>
                <c:pt idx="7362">
                  <c:v>8</c:v>
                </c:pt>
                <c:pt idx="7363">
                  <c:v>8</c:v>
                </c:pt>
                <c:pt idx="7364">
                  <c:v>9</c:v>
                </c:pt>
                <c:pt idx="7365">
                  <c:v>8</c:v>
                </c:pt>
                <c:pt idx="7366">
                  <c:v>9</c:v>
                </c:pt>
                <c:pt idx="7367">
                  <c:v>8</c:v>
                </c:pt>
                <c:pt idx="7368">
                  <c:v>8</c:v>
                </c:pt>
                <c:pt idx="7369">
                  <c:v>8</c:v>
                </c:pt>
                <c:pt idx="7370">
                  <c:v>6</c:v>
                </c:pt>
                <c:pt idx="7371">
                  <c:v>9</c:v>
                </c:pt>
                <c:pt idx="7372">
                  <c:v>8</c:v>
                </c:pt>
                <c:pt idx="7373">
                  <c:v>7</c:v>
                </c:pt>
                <c:pt idx="7374">
                  <c:v>9</c:v>
                </c:pt>
                <c:pt idx="7375">
                  <c:v>7</c:v>
                </c:pt>
                <c:pt idx="7376">
                  <c:v>9</c:v>
                </c:pt>
                <c:pt idx="7377">
                  <c:v>11</c:v>
                </c:pt>
                <c:pt idx="7378">
                  <c:v>8</c:v>
                </c:pt>
                <c:pt idx="7379">
                  <c:v>8</c:v>
                </c:pt>
                <c:pt idx="7380">
                  <c:v>6</c:v>
                </c:pt>
                <c:pt idx="7381">
                  <c:v>9</c:v>
                </c:pt>
                <c:pt idx="7382">
                  <c:v>5</c:v>
                </c:pt>
                <c:pt idx="7383">
                  <c:v>7</c:v>
                </c:pt>
                <c:pt idx="7384">
                  <c:v>7</c:v>
                </c:pt>
                <c:pt idx="7385">
                  <c:v>7</c:v>
                </c:pt>
                <c:pt idx="7386">
                  <c:v>7</c:v>
                </c:pt>
                <c:pt idx="7387">
                  <c:v>7</c:v>
                </c:pt>
                <c:pt idx="7388">
                  <c:v>9</c:v>
                </c:pt>
                <c:pt idx="7389">
                  <c:v>5</c:v>
                </c:pt>
                <c:pt idx="7390">
                  <c:v>8</c:v>
                </c:pt>
                <c:pt idx="7391">
                  <c:v>7</c:v>
                </c:pt>
                <c:pt idx="7392">
                  <c:v>7</c:v>
                </c:pt>
                <c:pt idx="7393">
                  <c:v>6</c:v>
                </c:pt>
                <c:pt idx="7394">
                  <c:v>6</c:v>
                </c:pt>
                <c:pt idx="7395">
                  <c:v>6</c:v>
                </c:pt>
                <c:pt idx="7396">
                  <c:v>6</c:v>
                </c:pt>
                <c:pt idx="7397">
                  <c:v>6</c:v>
                </c:pt>
                <c:pt idx="7398">
                  <c:v>7</c:v>
                </c:pt>
                <c:pt idx="7399">
                  <c:v>9</c:v>
                </c:pt>
                <c:pt idx="7400">
                  <c:v>6</c:v>
                </c:pt>
                <c:pt idx="7401">
                  <c:v>5</c:v>
                </c:pt>
                <c:pt idx="7402">
                  <c:v>7</c:v>
                </c:pt>
                <c:pt idx="7403">
                  <c:v>7</c:v>
                </c:pt>
                <c:pt idx="7404">
                  <c:v>5</c:v>
                </c:pt>
                <c:pt idx="7405">
                  <c:v>6</c:v>
                </c:pt>
                <c:pt idx="7406">
                  <c:v>5</c:v>
                </c:pt>
                <c:pt idx="7407">
                  <c:v>6</c:v>
                </c:pt>
                <c:pt idx="7408">
                  <c:v>7</c:v>
                </c:pt>
                <c:pt idx="7409">
                  <c:v>8</c:v>
                </c:pt>
                <c:pt idx="7410">
                  <c:v>9</c:v>
                </c:pt>
                <c:pt idx="7411">
                  <c:v>6</c:v>
                </c:pt>
                <c:pt idx="7412">
                  <c:v>8</c:v>
                </c:pt>
                <c:pt idx="7413">
                  <c:v>6</c:v>
                </c:pt>
                <c:pt idx="7414">
                  <c:v>7</c:v>
                </c:pt>
                <c:pt idx="7415">
                  <c:v>8</c:v>
                </c:pt>
                <c:pt idx="7416">
                  <c:v>9</c:v>
                </c:pt>
                <c:pt idx="7417">
                  <c:v>7</c:v>
                </c:pt>
                <c:pt idx="7418">
                  <c:v>7</c:v>
                </c:pt>
                <c:pt idx="7419">
                  <c:v>7</c:v>
                </c:pt>
                <c:pt idx="7420">
                  <c:v>8</c:v>
                </c:pt>
                <c:pt idx="7421">
                  <c:v>10</c:v>
                </c:pt>
                <c:pt idx="7422">
                  <c:v>7</c:v>
                </c:pt>
                <c:pt idx="7423">
                  <c:v>8</c:v>
                </c:pt>
                <c:pt idx="7424">
                  <c:v>7</c:v>
                </c:pt>
                <c:pt idx="7425">
                  <c:v>8</c:v>
                </c:pt>
                <c:pt idx="7426">
                  <c:v>6</c:v>
                </c:pt>
                <c:pt idx="7427">
                  <c:v>7</c:v>
                </c:pt>
                <c:pt idx="7428">
                  <c:v>6</c:v>
                </c:pt>
                <c:pt idx="7429">
                  <c:v>7</c:v>
                </c:pt>
                <c:pt idx="7430">
                  <c:v>5</c:v>
                </c:pt>
                <c:pt idx="7431">
                  <c:v>7</c:v>
                </c:pt>
                <c:pt idx="7432">
                  <c:v>7</c:v>
                </c:pt>
                <c:pt idx="7433">
                  <c:v>7</c:v>
                </c:pt>
                <c:pt idx="7434">
                  <c:v>9</c:v>
                </c:pt>
                <c:pt idx="7435">
                  <c:v>7</c:v>
                </c:pt>
                <c:pt idx="7436">
                  <c:v>9</c:v>
                </c:pt>
                <c:pt idx="7437">
                  <c:v>7</c:v>
                </c:pt>
                <c:pt idx="7438">
                  <c:v>10</c:v>
                </c:pt>
                <c:pt idx="7439">
                  <c:v>9</c:v>
                </c:pt>
                <c:pt idx="7440">
                  <c:v>9</c:v>
                </c:pt>
                <c:pt idx="7441">
                  <c:v>9</c:v>
                </c:pt>
                <c:pt idx="7442">
                  <c:v>8</c:v>
                </c:pt>
                <c:pt idx="7443">
                  <c:v>9</c:v>
                </c:pt>
                <c:pt idx="7444">
                  <c:v>7</c:v>
                </c:pt>
                <c:pt idx="7445">
                  <c:v>8</c:v>
                </c:pt>
                <c:pt idx="7446">
                  <c:v>8</c:v>
                </c:pt>
                <c:pt idx="7447">
                  <c:v>9</c:v>
                </c:pt>
                <c:pt idx="7448">
                  <c:v>9</c:v>
                </c:pt>
                <c:pt idx="7449">
                  <c:v>7</c:v>
                </c:pt>
                <c:pt idx="7450">
                  <c:v>9</c:v>
                </c:pt>
                <c:pt idx="7451">
                  <c:v>9</c:v>
                </c:pt>
                <c:pt idx="7452">
                  <c:v>8</c:v>
                </c:pt>
                <c:pt idx="7453">
                  <c:v>9</c:v>
                </c:pt>
                <c:pt idx="7454">
                  <c:v>8</c:v>
                </c:pt>
                <c:pt idx="7455">
                  <c:v>10</c:v>
                </c:pt>
                <c:pt idx="7456">
                  <c:v>8</c:v>
                </c:pt>
                <c:pt idx="7457">
                  <c:v>9</c:v>
                </c:pt>
                <c:pt idx="7458">
                  <c:v>9</c:v>
                </c:pt>
                <c:pt idx="7459">
                  <c:v>8</c:v>
                </c:pt>
                <c:pt idx="7460">
                  <c:v>10</c:v>
                </c:pt>
                <c:pt idx="7461">
                  <c:v>8</c:v>
                </c:pt>
                <c:pt idx="7462">
                  <c:v>10</c:v>
                </c:pt>
                <c:pt idx="7463">
                  <c:v>10</c:v>
                </c:pt>
                <c:pt idx="7464">
                  <c:v>11</c:v>
                </c:pt>
                <c:pt idx="7465">
                  <c:v>9</c:v>
                </c:pt>
                <c:pt idx="7466">
                  <c:v>11</c:v>
                </c:pt>
                <c:pt idx="7467">
                  <c:v>11</c:v>
                </c:pt>
                <c:pt idx="7468">
                  <c:v>9</c:v>
                </c:pt>
                <c:pt idx="7469">
                  <c:v>10</c:v>
                </c:pt>
                <c:pt idx="7470">
                  <c:v>9</c:v>
                </c:pt>
                <c:pt idx="7471">
                  <c:v>9</c:v>
                </c:pt>
                <c:pt idx="7472">
                  <c:v>9</c:v>
                </c:pt>
                <c:pt idx="7473">
                  <c:v>8</c:v>
                </c:pt>
                <c:pt idx="7474">
                  <c:v>9</c:v>
                </c:pt>
                <c:pt idx="7475">
                  <c:v>9</c:v>
                </c:pt>
                <c:pt idx="7476">
                  <c:v>8</c:v>
                </c:pt>
                <c:pt idx="7477">
                  <c:v>13</c:v>
                </c:pt>
                <c:pt idx="7478">
                  <c:v>8</c:v>
                </c:pt>
                <c:pt idx="7479">
                  <c:v>8</c:v>
                </c:pt>
                <c:pt idx="7480">
                  <c:v>9</c:v>
                </c:pt>
                <c:pt idx="7481">
                  <c:v>8</c:v>
                </c:pt>
                <c:pt idx="7482">
                  <c:v>9</c:v>
                </c:pt>
                <c:pt idx="7483">
                  <c:v>7</c:v>
                </c:pt>
                <c:pt idx="7484">
                  <c:v>9</c:v>
                </c:pt>
                <c:pt idx="7485">
                  <c:v>6</c:v>
                </c:pt>
                <c:pt idx="7486">
                  <c:v>8</c:v>
                </c:pt>
                <c:pt idx="7487">
                  <c:v>8</c:v>
                </c:pt>
                <c:pt idx="7488">
                  <c:v>9</c:v>
                </c:pt>
                <c:pt idx="7489">
                  <c:v>9</c:v>
                </c:pt>
                <c:pt idx="7490">
                  <c:v>8</c:v>
                </c:pt>
                <c:pt idx="7491">
                  <c:v>9</c:v>
                </c:pt>
                <c:pt idx="7492">
                  <c:v>8</c:v>
                </c:pt>
                <c:pt idx="7493">
                  <c:v>9</c:v>
                </c:pt>
                <c:pt idx="7494">
                  <c:v>11</c:v>
                </c:pt>
                <c:pt idx="7495">
                  <c:v>10</c:v>
                </c:pt>
                <c:pt idx="7496">
                  <c:v>10</c:v>
                </c:pt>
                <c:pt idx="7497">
                  <c:v>10</c:v>
                </c:pt>
                <c:pt idx="7498">
                  <c:v>9</c:v>
                </c:pt>
                <c:pt idx="7499">
                  <c:v>11</c:v>
                </c:pt>
                <c:pt idx="7500">
                  <c:v>11</c:v>
                </c:pt>
                <c:pt idx="7501">
                  <c:v>11</c:v>
                </c:pt>
                <c:pt idx="7502">
                  <c:v>11</c:v>
                </c:pt>
                <c:pt idx="7503">
                  <c:v>9</c:v>
                </c:pt>
                <c:pt idx="7504">
                  <c:v>9</c:v>
                </c:pt>
                <c:pt idx="7505">
                  <c:v>9</c:v>
                </c:pt>
                <c:pt idx="7506">
                  <c:v>11</c:v>
                </c:pt>
                <c:pt idx="7507">
                  <c:v>9</c:v>
                </c:pt>
                <c:pt idx="7508">
                  <c:v>10</c:v>
                </c:pt>
                <c:pt idx="7509">
                  <c:v>8</c:v>
                </c:pt>
                <c:pt idx="7510">
                  <c:v>11</c:v>
                </c:pt>
                <c:pt idx="7511">
                  <c:v>12</c:v>
                </c:pt>
                <c:pt idx="7512">
                  <c:v>10</c:v>
                </c:pt>
                <c:pt idx="7513">
                  <c:v>10</c:v>
                </c:pt>
                <c:pt idx="7514">
                  <c:v>9</c:v>
                </c:pt>
                <c:pt idx="7515">
                  <c:v>11</c:v>
                </c:pt>
                <c:pt idx="7516">
                  <c:v>7</c:v>
                </c:pt>
                <c:pt idx="7517">
                  <c:v>10</c:v>
                </c:pt>
                <c:pt idx="7518">
                  <c:v>9</c:v>
                </c:pt>
                <c:pt idx="7519">
                  <c:v>10</c:v>
                </c:pt>
                <c:pt idx="7520">
                  <c:v>8</c:v>
                </c:pt>
                <c:pt idx="7521">
                  <c:v>8</c:v>
                </c:pt>
                <c:pt idx="7522">
                  <c:v>11</c:v>
                </c:pt>
                <c:pt idx="7523">
                  <c:v>10</c:v>
                </c:pt>
                <c:pt idx="7524">
                  <c:v>9</c:v>
                </c:pt>
                <c:pt idx="7525">
                  <c:v>10</c:v>
                </c:pt>
                <c:pt idx="7526">
                  <c:v>11</c:v>
                </c:pt>
                <c:pt idx="7527">
                  <c:v>9</c:v>
                </c:pt>
                <c:pt idx="7528">
                  <c:v>8</c:v>
                </c:pt>
                <c:pt idx="7529">
                  <c:v>11</c:v>
                </c:pt>
                <c:pt idx="7530">
                  <c:v>11</c:v>
                </c:pt>
                <c:pt idx="7531">
                  <c:v>11</c:v>
                </c:pt>
                <c:pt idx="7532">
                  <c:v>12</c:v>
                </c:pt>
                <c:pt idx="7533">
                  <c:v>14</c:v>
                </c:pt>
                <c:pt idx="7534">
                  <c:v>11</c:v>
                </c:pt>
                <c:pt idx="7535">
                  <c:v>13</c:v>
                </c:pt>
                <c:pt idx="7536">
                  <c:v>13</c:v>
                </c:pt>
                <c:pt idx="7537">
                  <c:v>12</c:v>
                </c:pt>
                <c:pt idx="7538">
                  <c:v>12</c:v>
                </c:pt>
                <c:pt idx="7539">
                  <c:v>13</c:v>
                </c:pt>
                <c:pt idx="7540">
                  <c:v>11</c:v>
                </c:pt>
                <c:pt idx="7541">
                  <c:v>13</c:v>
                </c:pt>
                <c:pt idx="7542">
                  <c:v>13</c:v>
                </c:pt>
                <c:pt idx="7543">
                  <c:v>14</c:v>
                </c:pt>
                <c:pt idx="7544">
                  <c:v>16</c:v>
                </c:pt>
                <c:pt idx="7545">
                  <c:v>13</c:v>
                </c:pt>
                <c:pt idx="7546">
                  <c:v>15</c:v>
                </c:pt>
                <c:pt idx="7547">
                  <c:v>15</c:v>
                </c:pt>
                <c:pt idx="7548">
                  <c:v>15</c:v>
                </c:pt>
                <c:pt idx="7549">
                  <c:v>14</c:v>
                </c:pt>
                <c:pt idx="7550">
                  <c:v>15</c:v>
                </c:pt>
                <c:pt idx="7551">
                  <c:v>14</c:v>
                </c:pt>
                <c:pt idx="7552">
                  <c:v>14</c:v>
                </c:pt>
                <c:pt idx="7553">
                  <c:v>14</c:v>
                </c:pt>
                <c:pt idx="7554">
                  <c:v>13</c:v>
                </c:pt>
                <c:pt idx="7555">
                  <c:v>14</c:v>
                </c:pt>
                <c:pt idx="7556">
                  <c:v>13</c:v>
                </c:pt>
                <c:pt idx="7557">
                  <c:v>13</c:v>
                </c:pt>
                <c:pt idx="7558">
                  <c:v>11</c:v>
                </c:pt>
                <c:pt idx="7559">
                  <c:v>13</c:v>
                </c:pt>
                <c:pt idx="7560">
                  <c:v>13</c:v>
                </c:pt>
                <c:pt idx="7561">
                  <c:v>13</c:v>
                </c:pt>
                <c:pt idx="7562">
                  <c:v>11</c:v>
                </c:pt>
                <c:pt idx="7563">
                  <c:v>13</c:v>
                </c:pt>
                <c:pt idx="7564">
                  <c:v>9</c:v>
                </c:pt>
                <c:pt idx="7565">
                  <c:v>10</c:v>
                </c:pt>
                <c:pt idx="7566">
                  <c:v>14</c:v>
                </c:pt>
                <c:pt idx="7567">
                  <c:v>9</c:v>
                </c:pt>
                <c:pt idx="7568">
                  <c:v>10</c:v>
                </c:pt>
                <c:pt idx="7569">
                  <c:v>7</c:v>
                </c:pt>
                <c:pt idx="7570">
                  <c:v>9</c:v>
                </c:pt>
                <c:pt idx="7571">
                  <c:v>7</c:v>
                </c:pt>
                <c:pt idx="7572">
                  <c:v>8</c:v>
                </c:pt>
                <c:pt idx="7573">
                  <c:v>8</c:v>
                </c:pt>
                <c:pt idx="7574">
                  <c:v>9</c:v>
                </c:pt>
                <c:pt idx="7575">
                  <c:v>7</c:v>
                </c:pt>
                <c:pt idx="7576">
                  <c:v>7</c:v>
                </c:pt>
                <c:pt idx="7577">
                  <c:v>9</c:v>
                </c:pt>
                <c:pt idx="7578">
                  <c:v>9</c:v>
                </c:pt>
                <c:pt idx="7579">
                  <c:v>8</c:v>
                </c:pt>
                <c:pt idx="7580">
                  <c:v>9</c:v>
                </c:pt>
                <c:pt idx="7581">
                  <c:v>11</c:v>
                </c:pt>
                <c:pt idx="7582">
                  <c:v>9</c:v>
                </c:pt>
                <c:pt idx="7583">
                  <c:v>11</c:v>
                </c:pt>
                <c:pt idx="7584">
                  <c:v>10</c:v>
                </c:pt>
                <c:pt idx="7585">
                  <c:v>11</c:v>
                </c:pt>
                <c:pt idx="7586">
                  <c:v>10</c:v>
                </c:pt>
                <c:pt idx="7587">
                  <c:v>11</c:v>
                </c:pt>
                <c:pt idx="7588">
                  <c:v>9</c:v>
                </c:pt>
                <c:pt idx="7589">
                  <c:v>11</c:v>
                </c:pt>
                <c:pt idx="7590">
                  <c:v>12</c:v>
                </c:pt>
                <c:pt idx="7591">
                  <c:v>10</c:v>
                </c:pt>
                <c:pt idx="7592">
                  <c:v>10</c:v>
                </c:pt>
                <c:pt idx="7593">
                  <c:v>8</c:v>
                </c:pt>
                <c:pt idx="7594">
                  <c:v>11</c:v>
                </c:pt>
                <c:pt idx="7595">
                  <c:v>8</c:v>
                </c:pt>
                <c:pt idx="7596">
                  <c:v>11</c:v>
                </c:pt>
                <c:pt idx="7597">
                  <c:v>10</c:v>
                </c:pt>
                <c:pt idx="7598">
                  <c:v>12</c:v>
                </c:pt>
                <c:pt idx="7599">
                  <c:v>11</c:v>
                </c:pt>
                <c:pt idx="7600">
                  <c:v>11</c:v>
                </c:pt>
                <c:pt idx="7601">
                  <c:v>12</c:v>
                </c:pt>
                <c:pt idx="7602">
                  <c:v>11</c:v>
                </c:pt>
                <c:pt idx="7603">
                  <c:v>12</c:v>
                </c:pt>
                <c:pt idx="7604">
                  <c:v>13</c:v>
                </c:pt>
                <c:pt idx="7605">
                  <c:v>14</c:v>
                </c:pt>
                <c:pt idx="7606">
                  <c:v>12</c:v>
                </c:pt>
                <c:pt idx="7607">
                  <c:v>11</c:v>
                </c:pt>
                <c:pt idx="7608">
                  <c:v>13</c:v>
                </c:pt>
                <c:pt idx="7609">
                  <c:v>14</c:v>
                </c:pt>
                <c:pt idx="7610">
                  <c:v>13</c:v>
                </c:pt>
                <c:pt idx="7611">
                  <c:v>14</c:v>
                </c:pt>
                <c:pt idx="7612">
                  <c:v>13</c:v>
                </c:pt>
                <c:pt idx="7613">
                  <c:v>13</c:v>
                </c:pt>
                <c:pt idx="7614">
                  <c:v>11</c:v>
                </c:pt>
                <c:pt idx="7615">
                  <c:v>13</c:v>
                </c:pt>
                <c:pt idx="7616">
                  <c:v>12</c:v>
                </c:pt>
                <c:pt idx="7617">
                  <c:v>12</c:v>
                </c:pt>
                <c:pt idx="7618">
                  <c:v>13</c:v>
                </c:pt>
                <c:pt idx="7619">
                  <c:v>11</c:v>
                </c:pt>
                <c:pt idx="7620">
                  <c:v>13</c:v>
                </c:pt>
                <c:pt idx="7621">
                  <c:v>12</c:v>
                </c:pt>
                <c:pt idx="7622">
                  <c:v>16</c:v>
                </c:pt>
                <c:pt idx="7623">
                  <c:v>13</c:v>
                </c:pt>
                <c:pt idx="7624">
                  <c:v>9</c:v>
                </c:pt>
                <c:pt idx="7625">
                  <c:v>13</c:v>
                </c:pt>
                <c:pt idx="7626">
                  <c:v>12</c:v>
                </c:pt>
                <c:pt idx="7627">
                  <c:v>13</c:v>
                </c:pt>
                <c:pt idx="7628">
                  <c:v>12</c:v>
                </c:pt>
                <c:pt idx="7629">
                  <c:v>13</c:v>
                </c:pt>
                <c:pt idx="7630">
                  <c:v>12</c:v>
                </c:pt>
                <c:pt idx="7631">
                  <c:v>14</c:v>
                </c:pt>
                <c:pt idx="7632">
                  <c:v>13</c:v>
                </c:pt>
                <c:pt idx="7633">
                  <c:v>18</c:v>
                </c:pt>
                <c:pt idx="7634">
                  <c:v>13</c:v>
                </c:pt>
                <c:pt idx="7635">
                  <c:v>13</c:v>
                </c:pt>
                <c:pt idx="7636">
                  <c:v>11</c:v>
                </c:pt>
                <c:pt idx="7637">
                  <c:v>12</c:v>
                </c:pt>
                <c:pt idx="7638">
                  <c:v>14</c:v>
                </c:pt>
                <c:pt idx="7639">
                  <c:v>12</c:v>
                </c:pt>
                <c:pt idx="7640">
                  <c:v>13</c:v>
                </c:pt>
                <c:pt idx="7641">
                  <c:v>9</c:v>
                </c:pt>
                <c:pt idx="7642">
                  <c:v>11</c:v>
                </c:pt>
                <c:pt idx="7643">
                  <c:v>11</c:v>
                </c:pt>
                <c:pt idx="7644">
                  <c:v>11</c:v>
                </c:pt>
                <c:pt idx="7645">
                  <c:v>14</c:v>
                </c:pt>
                <c:pt idx="7646">
                  <c:v>12</c:v>
                </c:pt>
                <c:pt idx="7647">
                  <c:v>13</c:v>
                </c:pt>
                <c:pt idx="7648">
                  <c:v>11</c:v>
                </c:pt>
                <c:pt idx="7649">
                  <c:v>13</c:v>
                </c:pt>
                <c:pt idx="7650">
                  <c:v>10</c:v>
                </c:pt>
                <c:pt idx="7651">
                  <c:v>11</c:v>
                </c:pt>
                <c:pt idx="7652">
                  <c:v>11</c:v>
                </c:pt>
                <c:pt idx="7653">
                  <c:v>9</c:v>
                </c:pt>
                <c:pt idx="7654">
                  <c:v>11</c:v>
                </c:pt>
                <c:pt idx="7655">
                  <c:v>11</c:v>
                </c:pt>
                <c:pt idx="7656">
                  <c:v>13</c:v>
                </c:pt>
                <c:pt idx="7657">
                  <c:v>11</c:v>
                </c:pt>
                <c:pt idx="7658">
                  <c:v>11</c:v>
                </c:pt>
                <c:pt idx="7659">
                  <c:v>12</c:v>
                </c:pt>
                <c:pt idx="7660">
                  <c:v>11</c:v>
                </c:pt>
                <c:pt idx="7661">
                  <c:v>11</c:v>
                </c:pt>
                <c:pt idx="7662">
                  <c:v>12</c:v>
                </c:pt>
                <c:pt idx="7663">
                  <c:v>10</c:v>
                </c:pt>
                <c:pt idx="7664">
                  <c:v>11</c:v>
                </c:pt>
                <c:pt idx="7665">
                  <c:v>8</c:v>
                </c:pt>
                <c:pt idx="7666">
                  <c:v>12</c:v>
                </c:pt>
                <c:pt idx="7667">
                  <c:v>13</c:v>
                </c:pt>
                <c:pt idx="7668">
                  <c:v>11</c:v>
                </c:pt>
                <c:pt idx="7669">
                  <c:v>14</c:v>
                </c:pt>
                <c:pt idx="7670">
                  <c:v>12</c:v>
                </c:pt>
                <c:pt idx="7671">
                  <c:v>12</c:v>
                </c:pt>
                <c:pt idx="7672">
                  <c:v>9</c:v>
                </c:pt>
                <c:pt idx="7673">
                  <c:v>13</c:v>
                </c:pt>
                <c:pt idx="7674">
                  <c:v>11</c:v>
                </c:pt>
                <c:pt idx="7675">
                  <c:v>13</c:v>
                </c:pt>
                <c:pt idx="7676">
                  <c:v>11</c:v>
                </c:pt>
                <c:pt idx="7677">
                  <c:v>11</c:v>
                </c:pt>
                <c:pt idx="7678">
                  <c:v>12</c:v>
                </c:pt>
                <c:pt idx="7679">
                  <c:v>9</c:v>
                </c:pt>
                <c:pt idx="7680">
                  <c:v>13</c:v>
                </c:pt>
                <c:pt idx="7681">
                  <c:v>12</c:v>
                </c:pt>
                <c:pt idx="7682">
                  <c:v>13</c:v>
                </c:pt>
                <c:pt idx="7683">
                  <c:v>13</c:v>
                </c:pt>
                <c:pt idx="7684">
                  <c:v>12</c:v>
                </c:pt>
                <c:pt idx="7685">
                  <c:v>11</c:v>
                </c:pt>
                <c:pt idx="7686">
                  <c:v>13</c:v>
                </c:pt>
                <c:pt idx="7687">
                  <c:v>11</c:v>
                </c:pt>
                <c:pt idx="7688">
                  <c:v>11</c:v>
                </c:pt>
                <c:pt idx="7689">
                  <c:v>12</c:v>
                </c:pt>
                <c:pt idx="7690">
                  <c:v>11</c:v>
                </c:pt>
                <c:pt idx="7691">
                  <c:v>11</c:v>
                </c:pt>
                <c:pt idx="7692">
                  <c:v>10</c:v>
                </c:pt>
                <c:pt idx="7693">
                  <c:v>12</c:v>
                </c:pt>
                <c:pt idx="7694">
                  <c:v>10</c:v>
                </c:pt>
                <c:pt idx="7695">
                  <c:v>13</c:v>
                </c:pt>
                <c:pt idx="7696">
                  <c:v>8</c:v>
                </c:pt>
                <c:pt idx="7697">
                  <c:v>13</c:v>
                </c:pt>
                <c:pt idx="7698">
                  <c:v>11</c:v>
                </c:pt>
                <c:pt idx="7699">
                  <c:v>12</c:v>
                </c:pt>
                <c:pt idx="7700">
                  <c:v>14</c:v>
                </c:pt>
                <c:pt idx="7701">
                  <c:v>11</c:v>
                </c:pt>
                <c:pt idx="7702">
                  <c:v>11</c:v>
                </c:pt>
                <c:pt idx="7703">
                  <c:v>7</c:v>
                </c:pt>
                <c:pt idx="7704">
                  <c:v>11</c:v>
                </c:pt>
                <c:pt idx="7705">
                  <c:v>8</c:v>
                </c:pt>
                <c:pt idx="7706">
                  <c:v>10</c:v>
                </c:pt>
                <c:pt idx="7707">
                  <c:v>9</c:v>
                </c:pt>
                <c:pt idx="7708">
                  <c:v>8</c:v>
                </c:pt>
                <c:pt idx="7709">
                  <c:v>8</c:v>
                </c:pt>
                <c:pt idx="7710">
                  <c:v>10</c:v>
                </c:pt>
                <c:pt idx="7711">
                  <c:v>9</c:v>
                </c:pt>
                <c:pt idx="7712">
                  <c:v>9</c:v>
                </c:pt>
                <c:pt idx="7713">
                  <c:v>9</c:v>
                </c:pt>
                <c:pt idx="7714">
                  <c:v>9</c:v>
                </c:pt>
                <c:pt idx="7715">
                  <c:v>8</c:v>
                </c:pt>
                <c:pt idx="7716">
                  <c:v>42</c:v>
                </c:pt>
                <c:pt idx="7717">
                  <c:v>11</c:v>
                </c:pt>
                <c:pt idx="7718">
                  <c:v>9</c:v>
                </c:pt>
                <c:pt idx="7719">
                  <c:v>10</c:v>
                </c:pt>
                <c:pt idx="7720">
                  <c:v>8</c:v>
                </c:pt>
                <c:pt idx="7721">
                  <c:v>11</c:v>
                </c:pt>
                <c:pt idx="7722">
                  <c:v>13</c:v>
                </c:pt>
                <c:pt idx="7723">
                  <c:v>9</c:v>
                </c:pt>
                <c:pt idx="7724">
                  <c:v>11</c:v>
                </c:pt>
                <c:pt idx="7725">
                  <c:v>10</c:v>
                </c:pt>
                <c:pt idx="7726">
                  <c:v>12</c:v>
                </c:pt>
                <c:pt idx="7727">
                  <c:v>8</c:v>
                </c:pt>
                <c:pt idx="7728">
                  <c:v>12</c:v>
                </c:pt>
                <c:pt idx="7729">
                  <c:v>11</c:v>
                </c:pt>
                <c:pt idx="7730">
                  <c:v>12</c:v>
                </c:pt>
                <c:pt idx="7731">
                  <c:v>13</c:v>
                </c:pt>
                <c:pt idx="7732">
                  <c:v>13</c:v>
                </c:pt>
                <c:pt idx="7733">
                  <c:v>10</c:v>
                </c:pt>
                <c:pt idx="7734">
                  <c:v>11</c:v>
                </c:pt>
                <c:pt idx="7735">
                  <c:v>11</c:v>
                </c:pt>
                <c:pt idx="7736">
                  <c:v>11</c:v>
                </c:pt>
                <c:pt idx="7737">
                  <c:v>10</c:v>
                </c:pt>
                <c:pt idx="7738">
                  <c:v>11</c:v>
                </c:pt>
                <c:pt idx="7739">
                  <c:v>9</c:v>
                </c:pt>
                <c:pt idx="7740">
                  <c:v>10</c:v>
                </c:pt>
                <c:pt idx="7741">
                  <c:v>13</c:v>
                </c:pt>
                <c:pt idx="7742">
                  <c:v>11</c:v>
                </c:pt>
                <c:pt idx="7743">
                  <c:v>12</c:v>
                </c:pt>
                <c:pt idx="7744">
                  <c:v>11</c:v>
                </c:pt>
                <c:pt idx="7745">
                  <c:v>14</c:v>
                </c:pt>
                <c:pt idx="7746">
                  <c:v>13</c:v>
                </c:pt>
                <c:pt idx="7747">
                  <c:v>11</c:v>
                </c:pt>
                <c:pt idx="7748">
                  <c:v>13</c:v>
                </c:pt>
                <c:pt idx="7749">
                  <c:v>10</c:v>
                </c:pt>
                <c:pt idx="7750">
                  <c:v>11</c:v>
                </c:pt>
                <c:pt idx="7751">
                  <c:v>9</c:v>
                </c:pt>
                <c:pt idx="7752">
                  <c:v>12</c:v>
                </c:pt>
                <c:pt idx="7753">
                  <c:v>10</c:v>
                </c:pt>
                <c:pt idx="7754">
                  <c:v>10</c:v>
                </c:pt>
                <c:pt idx="7755">
                  <c:v>10</c:v>
                </c:pt>
                <c:pt idx="7756">
                  <c:v>12</c:v>
                </c:pt>
                <c:pt idx="7757">
                  <c:v>10</c:v>
                </c:pt>
                <c:pt idx="7758">
                  <c:v>9</c:v>
                </c:pt>
                <c:pt idx="7759">
                  <c:v>9</c:v>
                </c:pt>
                <c:pt idx="7760">
                  <c:v>9</c:v>
                </c:pt>
                <c:pt idx="7761">
                  <c:v>9</c:v>
                </c:pt>
                <c:pt idx="7762">
                  <c:v>9</c:v>
                </c:pt>
                <c:pt idx="7763">
                  <c:v>9</c:v>
                </c:pt>
                <c:pt idx="7764">
                  <c:v>10</c:v>
                </c:pt>
                <c:pt idx="7765">
                  <c:v>10</c:v>
                </c:pt>
                <c:pt idx="7766">
                  <c:v>10</c:v>
                </c:pt>
                <c:pt idx="7767">
                  <c:v>13</c:v>
                </c:pt>
                <c:pt idx="7768">
                  <c:v>9</c:v>
                </c:pt>
                <c:pt idx="7769">
                  <c:v>9</c:v>
                </c:pt>
                <c:pt idx="7770">
                  <c:v>9</c:v>
                </c:pt>
                <c:pt idx="7771">
                  <c:v>8</c:v>
                </c:pt>
                <c:pt idx="7772">
                  <c:v>10</c:v>
                </c:pt>
                <c:pt idx="7773">
                  <c:v>8</c:v>
                </c:pt>
                <c:pt idx="7774">
                  <c:v>9</c:v>
                </c:pt>
                <c:pt idx="7775">
                  <c:v>8</c:v>
                </c:pt>
                <c:pt idx="7776">
                  <c:v>11</c:v>
                </c:pt>
                <c:pt idx="7777">
                  <c:v>10</c:v>
                </c:pt>
                <c:pt idx="7778">
                  <c:v>9</c:v>
                </c:pt>
                <c:pt idx="7779">
                  <c:v>11</c:v>
                </c:pt>
                <c:pt idx="7780">
                  <c:v>10</c:v>
                </c:pt>
                <c:pt idx="7781">
                  <c:v>10</c:v>
                </c:pt>
                <c:pt idx="7782">
                  <c:v>9</c:v>
                </c:pt>
                <c:pt idx="7783">
                  <c:v>11</c:v>
                </c:pt>
                <c:pt idx="7784">
                  <c:v>10</c:v>
                </c:pt>
                <c:pt idx="7785">
                  <c:v>9</c:v>
                </c:pt>
                <c:pt idx="7786">
                  <c:v>9</c:v>
                </c:pt>
                <c:pt idx="7787">
                  <c:v>9</c:v>
                </c:pt>
                <c:pt idx="7788">
                  <c:v>8</c:v>
                </c:pt>
                <c:pt idx="7789">
                  <c:v>10</c:v>
                </c:pt>
                <c:pt idx="7790">
                  <c:v>9</c:v>
                </c:pt>
                <c:pt idx="7791">
                  <c:v>8</c:v>
                </c:pt>
                <c:pt idx="7792">
                  <c:v>7</c:v>
                </c:pt>
                <c:pt idx="7793">
                  <c:v>8</c:v>
                </c:pt>
                <c:pt idx="7794">
                  <c:v>8</c:v>
                </c:pt>
                <c:pt idx="7795">
                  <c:v>7</c:v>
                </c:pt>
                <c:pt idx="7796">
                  <c:v>8</c:v>
                </c:pt>
                <c:pt idx="7797">
                  <c:v>7</c:v>
                </c:pt>
                <c:pt idx="7798">
                  <c:v>8</c:v>
                </c:pt>
                <c:pt idx="7799">
                  <c:v>5</c:v>
                </c:pt>
                <c:pt idx="7800">
                  <c:v>8</c:v>
                </c:pt>
                <c:pt idx="7801">
                  <c:v>9</c:v>
                </c:pt>
                <c:pt idx="7802">
                  <c:v>7</c:v>
                </c:pt>
                <c:pt idx="7803">
                  <c:v>9</c:v>
                </c:pt>
                <c:pt idx="7804">
                  <c:v>7</c:v>
                </c:pt>
                <c:pt idx="7805">
                  <c:v>8</c:v>
                </c:pt>
                <c:pt idx="7806">
                  <c:v>9</c:v>
                </c:pt>
                <c:pt idx="7807">
                  <c:v>9</c:v>
                </c:pt>
                <c:pt idx="7808">
                  <c:v>9</c:v>
                </c:pt>
                <c:pt idx="7809">
                  <c:v>9</c:v>
                </c:pt>
                <c:pt idx="7810">
                  <c:v>10</c:v>
                </c:pt>
                <c:pt idx="7811">
                  <c:v>9</c:v>
                </c:pt>
                <c:pt idx="7812">
                  <c:v>12</c:v>
                </c:pt>
                <c:pt idx="7813">
                  <c:v>11</c:v>
                </c:pt>
                <c:pt idx="7814">
                  <c:v>11</c:v>
                </c:pt>
                <c:pt idx="7815">
                  <c:v>9</c:v>
                </c:pt>
                <c:pt idx="7816">
                  <c:v>9</c:v>
                </c:pt>
                <c:pt idx="7817">
                  <c:v>8</c:v>
                </c:pt>
                <c:pt idx="7818">
                  <c:v>9</c:v>
                </c:pt>
                <c:pt idx="7819">
                  <c:v>8</c:v>
                </c:pt>
                <c:pt idx="7820">
                  <c:v>9</c:v>
                </c:pt>
                <c:pt idx="7821">
                  <c:v>8</c:v>
                </c:pt>
                <c:pt idx="7822">
                  <c:v>8</c:v>
                </c:pt>
                <c:pt idx="7823">
                  <c:v>13</c:v>
                </c:pt>
                <c:pt idx="7824">
                  <c:v>9</c:v>
                </c:pt>
                <c:pt idx="7825">
                  <c:v>9</c:v>
                </c:pt>
                <c:pt idx="7826">
                  <c:v>8</c:v>
                </c:pt>
                <c:pt idx="7827">
                  <c:v>10</c:v>
                </c:pt>
                <c:pt idx="7828">
                  <c:v>8</c:v>
                </c:pt>
                <c:pt idx="7829">
                  <c:v>9</c:v>
                </c:pt>
                <c:pt idx="7830">
                  <c:v>10</c:v>
                </c:pt>
                <c:pt idx="7831">
                  <c:v>11</c:v>
                </c:pt>
                <c:pt idx="7832">
                  <c:v>9</c:v>
                </c:pt>
                <c:pt idx="7833">
                  <c:v>10</c:v>
                </c:pt>
                <c:pt idx="7834">
                  <c:v>12</c:v>
                </c:pt>
                <c:pt idx="7835">
                  <c:v>11</c:v>
                </c:pt>
                <c:pt idx="7836">
                  <c:v>11</c:v>
                </c:pt>
                <c:pt idx="7837">
                  <c:v>11</c:v>
                </c:pt>
                <c:pt idx="7838">
                  <c:v>12</c:v>
                </c:pt>
                <c:pt idx="7839">
                  <c:v>11</c:v>
                </c:pt>
                <c:pt idx="7840">
                  <c:v>10</c:v>
                </c:pt>
                <c:pt idx="7841">
                  <c:v>12</c:v>
                </c:pt>
                <c:pt idx="7842">
                  <c:v>13</c:v>
                </c:pt>
                <c:pt idx="7843">
                  <c:v>11</c:v>
                </c:pt>
                <c:pt idx="7844">
                  <c:v>13</c:v>
                </c:pt>
                <c:pt idx="7845">
                  <c:v>9</c:v>
                </c:pt>
                <c:pt idx="7846">
                  <c:v>12</c:v>
                </c:pt>
                <c:pt idx="7847">
                  <c:v>12</c:v>
                </c:pt>
                <c:pt idx="7848">
                  <c:v>11</c:v>
                </c:pt>
                <c:pt idx="7849">
                  <c:v>13</c:v>
                </c:pt>
                <c:pt idx="7850">
                  <c:v>10</c:v>
                </c:pt>
                <c:pt idx="7851">
                  <c:v>13</c:v>
                </c:pt>
                <c:pt idx="7852">
                  <c:v>11</c:v>
                </c:pt>
                <c:pt idx="7853">
                  <c:v>13</c:v>
                </c:pt>
                <c:pt idx="7854">
                  <c:v>13</c:v>
                </c:pt>
                <c:pt idx="7855">
                  <c:v>13</c:v>
                </c:pt>
                <c:pt idx="7856">
                  <c:v>12</c:v>
                </c:pt>
                <c:pt idx="7857">
                  <c:v>12</c:v>
                </c:pt>
                <c:pt idx="7858">
                  <c:v>13</c:v>
                </c:pt>
                <c:pt idx="7859">
                  <c:v>12</c:v>
                </c:pt>
                <c:pt idx="7860">
                  <c:v>11</c:v>
                </c:pt>
                <c:pt idx="7861">
                  <c:v>13</c:v>
                </c:pt>
                <c:pt idx="7862">
                  <c:v>10</c:v>
                </c:pt>
                <c:pt idx="7863">
                  <c:v>11</c:v>
                </c:pt>
                <c:pt idx="7864">
                  <c:v>13</c:v>
                </c:pt>
                <c:pt idx="7865">
                  <c:v>11</c:v>
                </c:pt>
                <c:pt idx="7866">
                  <c:v>11</c:v>
                </c:pt>
                <c:pt idx="7867">
                  <c:v>11</c:v>
                </c:pt>
                <c:pt idx="7868">
                  <c:v>13</c:v>
                </c:pt>
                <c:pt idx="7869">
                  <c:v>10</c:v>
                </c:pt>
                <c:pt idx="7870">
                  <c:v>11</c:v>
                </c:pt>
                <c:pt idx="7871">
                  <c:v>13</c:v>
                </c:pt>
                <c:pt idx="7872">
                  <c:v>11</c:v>
                </c:pt>
                <c:pt idx="7873">
                  <c:v>13</c:v>
                </c:pt>
                <c:pt idx="7874">
                  <c:v>9</c:v>
                </c:pt>
                <c:pt idx="7875">
                  <c:v>13</c:v>
                </c:pt>
                <c:pt idx="7876">
                  <c:v>11</c:v>
                </c:pt>
                <c:pt idx="7877">
                  <c:v>11</c:v>
                </c:pt>
                <c:pt idx="7878">
                  <c:v>11</c:v>
                </c:pt>
                <c:pt idx="7879">
                  <c:v>13</c:v>
                </c:pt>
                <c:pt idx="7880">
                  <c:v>11</c:v>
                </c:pt>
                <c:pt idx="7881">
                  <c:v>11</c:v>
                </c:pt>
                <c:pt idx="7882">
                  <c:v>11</c:v>
                </c:pt>
                <c:pt idx="7883">
                  <c:v>11</c:v>
                </c:pt>
                <c:pt idx="7884">
                  <c:v>11</c:v>
                </c:pt>
                <c:pt idx="7885">
                  <c:v>11</c:v>
                </c:pt>
                <c:pt idx="7886">
                  <c:v>10</c:v>
                </c:pt>
                <c:pt idx="7887">
                  <c:v>11</c:v>
                </c:pt>
                <c:pt idx="7888">
                  <c:v>11</c:v>
                </c:pt>
                <c:pt idx="7889">
                  <c:v>10</c:v>
                </c:pt>
                <c:pt idx="7890">
                  <c:v>14</c:v>
                </c:pt>
                <c:pt idx="7891">
                  <c:v>9</c:v>
                </c:pt>
                <c:pt idx="7892">
                  <c:v>10</c:v>
                </c:pt>
                <c:pt idx="7893">
                  <c:v>10</c:v>
                </c:pt>
                <c:pt idx="7894">
                  <c:v>9</c:v>
                </c:pt>
                <c:pt idx="7895">
                  <c:v>11</c:v>
                </c:pt>
                <c:pt idx="7896">
                  <c:v>9</c:v>
                </c:pt>
                <c:pt idx="7897">
                  <c:v>9</c:v>
                </c:pt>
                <c:pt idx="7898">
                  <c:v>7</c:v>
                </c:pt>
                <c:pt idx="7899">
                  <c:v>10</c:v>
                </c:pt>
                <c:pt idx="7900">
                  <c:v>11</c:v>
                </c:pt>
                <c:pt idx="7901">
                  <c:v>13</c:v>
                </c:pt>
                <c:pt idx="7902">
                  <c:v>11</c:v>
                </c:pt>
                <c:pt idx="7903">
                  <c:v>11</c:v>
                </c:pt>
                <c:pt idx="7904">
                  <c:v>11</c:v>
                </c:pt>
                <c:pt idx="7905">
                  <c:v>11</c:v>
                </c:pt>
                <c:pt idx="7906">
                  <c:v>11</c:v>
                </c:pt>
                <c:pt idx="7907">
                  <c:v>9</c:v>
                </c:pt>
                <c:pt idx="7908">
                  <c:v>9</c:v>
                </c:pt>
                <c:pt idx="7909">
                  <c:v>9</c:v>
                </c:pt>
                <c:pt idx="7910">
                  <c:v>10</c:v>
                </c:pt>
                <c:pt idx="7911">
                  <c:v>9</c:v>
                </c:pt>
                <c:pt idx="7912">
                  <c:v>11</c:v>
                </c:pt>
                <c:pt idx="7913">
                  <c:v>11</c:v>
                </c:pt>
                <c:pt idx="7914">
                  <c:v>9</c:v>
                </c:pt>
                <c:pt idx="7915">
                  <c:v>8</c:v>
                </c:pt>
                <c:pt idx="7916">
                  <c:v>8</c:v>
                </c:pt>
                <c:pt idx="7917">
                  <c:v>9</c:v>
                </c:pt>
                <c:pt idx="7918">
                  <c:v>9</c:v>
                </c:pt>
                <c:pt idx="7919">
                  <c:v>10</c:v>
                </c:pt>
                <c:pt idx="7920">
                  <c:v>9</c:v>
                </c:pt>
                <c:pt idx="7921">
                  <c:v>10</c:v>
                </c:pt>
                <c:pt idx="7922">
                  <c:v>9</c:v>
                </c:pt>
                <c:pt idx="7923">
                  <c:v>11</c:v>
                </c:pt>
                <c:pt idx="7924">
                  <c:v>11</c:v>
                </c:pt>
                <c:pt idx="7925">
                  <c:v>8</c:v>
                </c:pt>
                <c:pt idx="7926">
                  <c:v>10</c:v>
                </c:pt>
                <c:pt idx="7927">
                  <c:v>7</c:v>
                </c:pt>
                <c:pt idx="7928">
                  <c:v>9</c:v>
                </c:pt>
                <c:pt idx="7929">
                  <c:v>9</c:v>
                </c:pt>
                <c:pt idx="7930">
                  <c:v>9</c:v>
                </c:pt>
                <c:pt idx="7931">
                  <c:v>9</c:v>
                </c:pt>
                <c:pt idx="7932">
                  <c:v>9</c:v>
                </c:pt>
                <c:pt idx="7933">
                  <c:v>9</c:v>
                </c:pt>
                <c:pt idx="7934">
                  <c:v>9</c:v>
                </c:pt>
                <c:pt idx="7935">
                  <c:v>9</c:v>
                </c:pt>
                <c:pt idx="7936">
                  <c:v>8</c:v>
                </c:pt>
                <c:pt idx="7937">
                  <c:v>9</c:v>
                </c:pt>
                <c:pt idx="7938">
                  <c:v>7</c:v>
                </c:pt>
                <c:pt idx="7939">
                  <c:v>7</c:v>
                </c:pt>
                <c:pt idx="7940">
                  <c:v>8</c:v>
                </c:pt>
                <c:pt idx="7941">
                  <c:v>9</c:v>
                </c:pt>
                <c:pt idx="7942">
                  <c:v>8</c:v>
                </c:pt>
                <c:pt idx="7943">
                  <c:v>9</c:v>
                </c:pt>
                <c:pt idx="7944">
                  <c:v>8</c:v>
                </c:pt>
                <c:pt idx="7945">
                  <c:v>8</c:v>
                </c:pt>
                <c:pt idx="7946">
                  <c:v>11</c:v>
                </c:pt>
                <c:pt idx="7947">
                  <c:v>11</c:v>
                </c:pt>
                <c:pt idx="7948">
                  <c:v>9</c:v>
                </c:pt>
                <c:pt idx="7949">
                  <c:v>7</c:v>
                </c:pt>
                <c:pt idx="7950">
                  <c:v>9</c:v>
                </c:pt>
                <c:pt idx="7951">
                  <c:v>7</c:v>
                </c:pt>
                <c:pt idx="7952">
                  <c:v>9</c:v>
                </c:pt>
                <c:pt idx="7953">
                  <c:v>9</c:v>
                </c:pt>
                <c:pt idx="7954">
                  <c:v>11</c:v>
                </c:pt>
                <c:pt idx="7955">
                  <c:v>9</c:v>
                </c:pt>
                <c:pt idx="7956">
                  <c:v>8</c:v>
                </c:pt>
                <c:pt idx="7957">
                  <c:v>12</c:v>
                </c:pt>
                <c:pt idx="7958">
                  <c:v>9</c:v>
                </c:pt>
                <c:pt idx="7959">
                  <c:v>11</c:v>
                </c:pt>
                <c:pt idx="7960">
                  <c:v>9</c:v>
                </c:pt>
                <c:pt idx="7961">
                  <c:v>9</c:v>
                </c:pt>
                <c:pt idx="7962">
                  <c:v>8</c:v>
                </c:pt>
                <c:pt idx="7963">
                  <c:v>11</c:v>
                </c:pt>
                <c:pt idx="7964">
                  <c:v>9</c:v>
                </c:pt>
                <c:pt idx="7965">
                  <c:v>10</c:v>
                </c:pt>
                <c:pt idx="7966">
                  <c:v>8</c:v>
                </c:pt>
                <c:pt idx="7967">
                  <c:v>10</c:v>
                </c:pt>
                <c:pt idx="7968">
                  <c:v>13</c:v>
                </c:pt>
                <c:pt idx="7969">
                  <c:v>9</c:v>
                </c:pt>
                <c:pt idx="7970">
                  <c:v>9</c:v>
                </c:pt>
                <c:pt idx="7971">
                  <c:v>9</c:v>
                </c:pt>
                <c:pt idx="7972">
                  <c:v>11</c:v>
                </c:pt>
                <c:pt idx="7973">
                  <c:v>8</c:v>
                </c:pt>
                <c:pt idx="7974">
                  <c:v>11</c:v>
                </c:pt>
                <c:pt idx="7975">
                  <c:v>7</c:v>
                </c:pt>
                <c:pt idx="7976">
                  <c:v>10</c:v>
                </c:pt>
                <c:pt idx="7977">
                  <c:v>9</c:v>
                </c:pt>
                <c:pt idx="7978">
                  <c:v>11</c:v>
                </c:pt>
                <c:pt idx="7979">
                  <c:v>8</c:v>
                </c:pt>
                <c:pt idx="7980">
                  <c:v>8</c:v>
                </c:pt>
                <c:pt idx="7981">
                  <c:v>11</c:v>
                </c:pt>
                <c:pt idx="7982">
                  <c:v>10</c:v>
                </c:pt>
                <c:pt idx="7983">
                  <c:v>8</c:v>
                </c:pt>
                <c:pt idx="7984">
                  <c:v>9</c:v>
                </c:pt>
                <c:pt idx="7985">
                  <c:v>8</c:v>
                </c:pt>
                <c:pt idx="7986">
                  <c:v>8</c:v>
                </c:pt>
                <c:pt idx="7987">
                  <c:v>9</c:v>
                </c:pt>
                <c:pt idx="7988">
                  <c:v>9</c:v>
                </c:pt>
                <c:pt idx="7989">
                  <c:v>9</c:v>
                </c:pt>
                <c:pt idx="7990">
                  <c:v>8</c:v>
                </c:pt>
                <c:pt idx="7991">
                  <c:v>8</c:v>
                </c:pt>
                <c:pt idx="7992">
                  <c:v>8</c:v>
                </c:pt>
                <c:pt idx="7993">
                  <c:v>7</c:v>
                </c:pt>
                <c:pt idx="7994">
                  <c:v>11</c:v>
                </c:pt>
                <c:pt idx="7995">
                  <c:v>8</c:v>
                </c:pt>
                <c:pt idx="7996">
                  <c:v>9</c:v>
                </c:pt>
                <c:pt idx="7997">
                  <c:v>6</c:v>
                </c:pt>
                <c:pt idx="7998">
                  <c:v>9</c:v>
                </c:pt>
                <c:pt idx="7999">
                  <c:v>8</c:v>
                </c:pt>
                <c:pt idx="8000">
                  <c:v>8</c:v>
                </c:pt>
                <c:pt idx="8001">
                  <c:v>8</c:v>
                </c:pt>
                <c:pt idx="8002">
                  <c:v>8</c:v>
                </c:pt>
                <c:pt idx="8003">
                  <c:v>7</c:v>
                </c:pt>
                <c:pt idx="8004">
                  <c:v>6</c:v>
                </c:pt>
                <c:pt idx="8005">
                  <c:v>8</c:v>
                </c:pt>
                <c:pt idx="8006">
                  <c:v>8</c:v>
                </c:pt>
                <c:pt idx="8007">
                  <c:v>7</c:v>
                </c:pt>
                <c:pt idx="8008">
                  <c:v>8</c:v>
                </c:pt>
                <c:pt idx="8009">
                  <c:v>7</c:v>
                </c:pt>
                <c:pt idx="8010">
                  <c:v>7</c:v>
                </c:pt>
                <c:pt idx="8011">
                  <c:v>8</c:v>
                </c:pt>
                <c:pt idx="8012">
                  <c:v>7</c:v>
                </c:pt>
                <c:pt idx="8013">
                  <c:v>9</c:v>
                </c:pt>
                <c:pt idx="8014">
                  <c:v>6</c:v>
                </c:pt>
                <c:pt idx="8015">
                  <c:v>7</c:v>
                </c:pt>
                <c:pt idx="8016">
                  <c:v>8</c:v>
                </c:pt>
                <c:pt idx="8017">
                  <c:v>6</c:v>
                </c:pt>
                <c:pt idx="8018">
                  <c:v>8</c:v>
                </c:pt>
                <c:pt idx="8019">
                  <c:v>6</c:v>
                </c:pt>
                <c:pt idx="8020">
                  <c:v>7</c:v>
                </c:pt>
                <c:pt idx="8021">
                  <c:v>5</c:v>
                </c:pt>
                <c:pt idx="8022">
                  <c:v>8</c:v>
                </c:pt>
                <c:pt idx="8023">
                  <c:v>7</c:v>
                </c:pt>
                <c:pt idx="8024">
                  <c:v>9</c:v>
                </c:pt>
                <c:pt idx="8025">
                  <c:v>8</c:v>
                </c:pt>
                <c:pt idx="8026">
                  <c:v>7</c:v>
                </c:pt>
                <c:pt idx="8027">
                  <c:v>8</c:v>
                </c:pt>
                <c:pt idx="8028">
                  <c:v>6</c:v>
                </c:pt>
                <c:pt idx="8029">
                  <c:v>8</c:v>
                </c:pt>
                <c:pt idx="8030">
                  <c:v>7</c:v>
                </c:pt>
                <c:pt idx="8031">
                  <c:v>7</c:v>
                </c:pt>
                <c:pt idx="8032">
                  <c:v>6</c:v>
                </c:pt>
                <c:pt idx="8033">
                  <c:v>6</c:v>
                </c:pt>
                <c:pt idx="8034">
                  <c:v>5</c:v>
                </c:pt>
                <c:pt idx="8035">
                  <c:v>12</c:v>
                </c:pt>
                <c:pt idx="8036">
                  <c:v>7</c:v>
                </c:pt>
                <c:pt idx="8037">
                  <c:v>6</c:v>
                </c:pt>
                <c:pt idx="8038">
                  <c:v>5</c:v>
                </c:pt>
                <c:pt idx="8039">
                  <c:v>7</c:v>
                </c:pt>
                <c:pt idx="8040">
                  <c:v>6</c:v>
                </c:pt>
                <c:pt idx="8041">
                  <c:v>6</c:v>
                </c:pt>
                <c:pt idx="8042">
                  <c:v>7</c:v>
                </c:pt>
                <c:pt idx="8043">
                  <c:v>37</c:v>
                </c:pt>
                <c:pt idx="8044">
                  <c:v>6</c:v>
                </c:pt>
                <c:pt idx="8045">
                  <c:v>5</c:v>
                </c:pt>
                <c:pt idx="8046">
                  <c:v>9</c:v>
                </c:pt>
                <c:pt idx="8047">
                  <c:v>7</c:v>
                </c:pt>
                <c:pt idx="8048">
                  <c:v>6</c:v>
                </c:pt>
                <c:pt idx="8049">
                  <c:v>8</c:v>
                </c:pt>
                <c:pt idx="8050">
                  <c:v>7</c:v>
                </c:pt>
                <c:pt idx="8051">
                  <c:v>8</c:v>
                </c:pt>
                <c:pt idx="8052">
                  <c:v>6</c:v>
                </c:pt>
                <c:pt idx="8053">
                  <c:v>8</c:v>
                </c:pt>
                <c:pt idx="8054">
                  <c:v>9</c:v>
                </c:pt>
                <c:pt idx="8055">
                  <c:v>8</c:v>
                </c:pt>
                <c:pt idx="8056">
                  <c:v>9</c:v>
                </c:pt>
                <c:pt idx="8057">
                  <c:v>8</c:v>
                </c:pt>
                <c:pt idx="8058">
                  <c:v>8</c:v>
                </c:pt>
                <c:pt idx="8059">
                  <c:v>8</c:v>
                </c:pt>
                <c:pt idx="8060">
                  <c:v>9</c:v>
                </c:pt>
                <c:pt idx="8061">
                  <c:v>8</c:v>
                </c:pt>
                <c:pt idx="8062">
                  <c:v>8</c:v>
                </c:pt>
                <c:pt idx="8063">
                  <c:v>8</c:v>
                </c:pt>
                <c:pt idx="8064">
                  <c:v>11</c:v>
                </c:pt>
                <c:pt idx="8065">
                  <c:v>10</c:v>
                </c:pt>
                <c:pt idx="8066">
                  <c:v>11</c:v>
                </c:pt>
                <c:pt idx="8067">
                  <c:v>11</c:v>
                </c:pt>
                <c:pt idx="8068">
                  <c:v>10</c:v>
                </c:pt>
                <c:pt idx="8069">
                  <c:v>9</c:v>
                </c:pt>
                <c:pt idx="8070">
                  <c:v>11</c:v>
                </c:pt>
                <c:pt idx="8071">
                  <c:v>11</c:v>
                </c:pt>
                <c:pt idx="8072">
                  <c:v>10</c:v>
                </c:pt>
                <c:pt idx="8073">
                  <c:v>11</c:v>
                </c:pt>
                <c:pt idx="8074">
                  <c:v>9</c:v>
                </c:pt>
                <c:pt idx="8075">
                  <c:v>11</c:v>
                </c:pt>
                <c:pt idx="8076">
                  <c:v>10</c:v>
                </c:pt>
                <c:pt idx="8077">
                  <c:v>12</c:v>
                </c:pt>
                <c:pt idx="8078">
                  <c:v>11</c:v>
                </c:pt>
                <c:pt idx="8079">
                  <c:v>11</c:v>
                </c:pt>
                <c:pt idx="8080">
                  <c:v>13</c:v>
                </c:pt>
                <c:pt idx="8081">
                  <c:v>10</c:v>
                </c:pt>
                <c:pt idx="8082">
                  <c:v>12</c:v>
                </c:pt>
                <c:pt idx="8083">
                  <c:v>11</c:v>
                </c:pt>
                <c:pt idx="8084">
                  <c:v>11</c:v>
                </c:pt>
                <c:pt idx="8085">
                  <c:v>11</c:v>
                </c:pt>
                <c:pt idx="8086">
                  <c:v>11</c:v>
                </c:pt>
                <c:pt idx="8087">
                  <c:v>12</c:v>
                </c:pt>
                <c:pt idx="8088">
                  <c:v>11</c:v>
                </c:pt>
                <c:pt idx="8089">
                  <c:v>10</c:v>
                </c:pt>
                <c:pt idx="8090">
                  <c:v>12</c:v>
                </c:pt>
                <c:pt idx="8091">
                  <c:v>13</c:v>
                </c:pt>
                <c:pt idx="8092">
                  <c:v>10</c:v>
                </c:pt>
                <c:pt idx="8093">
                  <c:v>8</c:v>
                </c:pt>
                <c:pt idx="8094">
                  <c:v>11</c:v>
                </c:pt>
                <c:pt idx="8095">
                  <c:v>11</c:v>
                </c:pt>
                <c:pt idx="8096">
                  <c:v>10</c:v>
                </c:pt>
                <c:pt idx="8097">
                  <c:v>12</c:v>
                </c:pt>
                <c:pt idx="8098">
                  <c:v>11</c:v>
                </c:pt>
                <c:pt idx="8099">
                  <c:v>11</c:v>
                </c:pt>
                <c:pt idx="8100">
                  <c:v>9</c:v>
                </c:pt>
                <c:pt idx="8101">
                  <c:v>12</c:v>
                </c:pt>
                <c:pt idx="8102">
                  <c:v>12</c:v>
                </c:pt>
                <c:pt idx="8103">
                  <c:v>10</c:v>
                </c:pt>
                <c:pt idx="8104">
                  <c:v>11</c:v>
                </c:pt>
                <c:pt idx="8105">
                  <c:v>10</c:v>
                </c:pt>
                <c:pt idx="8106">
                  <c:v>11</c:v>
                </c:pt>
                <c:pt idx="8107">
                  <c:v>9</c:v>
                </c:pt>
                <c:pt idx="8108">
                  <c:v>11</c:v>
                </c:pt>
                <c:pt idx="8109">
                  <c:v>9</c:v>
                </c:pt>
                <c:pt idx="8110">
                  <c:v>9</c:v>
                </c:pt>
                <c:pt idx="8111">
                  <c:v>11</c:v>
                </c:pt>
                <c:pt idx="8112">
                  <c:v>10</c:v>
                </c:pt>
                <c:pt idx="8113">
                  <c:v>13</c:v>
                </c:pt>
                <c:pt idx="8114">
                  <c:v>9</c:v>
                </c:pt>
                <c:pt idx="8115">
                  <c:v>10</c:v>
                </c:pt>
                <c:pt idx="8116">
                  <c:v>9</c:v>
                </c:pt>
                <c:pt idx="8117">
                  <c:v>12</c:v>
                </c:pt>
                <c:pt idx="8118">
                  <c:v>9</c:v>
                </c:pt>
                <c:pt idx="8119">
                  <c:v>11</c:v>
                </c:pt>
                <c:pt idx="8120">
                  <c:v>9</c:v>
                </c:pt>
                <c:pt idx="8121">
                  <c:v>12</c:v>
                </c:pt>
                <c:pt idx="8122">
                  <c:v>9</c:v>
                </c:pt>
                <c:pt idx="8123">
                  <c:v>11</c:v>
                </c:pt>
                <c:pt idx="8124">
                  <c:v>14</c:v>
                </c:pt>
                <c:pt idx="8125">
                  <c:v>12</c:v>
                </c:pt>
                <c:pt idx="8126">
                  <c:v>11</c:v>
                </c:pt>
                <c:pt idx="8127">
                  <c:v>9</c:v>
                </c:pt>
                <c:pt idx="8128">
                  <c:v>13</c:v>
                </c:pt>
                <c:pt idx="8129">
                  <c:v>11</c:v>
                </c:pt>
                <c:pt idx="8130">
                  <c:v>11</c:v>
                </c:pt>
                <c:pt idx="8131">
                  <c:v>11</c:v>
                </c:pt>
                <c:pt idx="8132">
                  <c:v>13</c:v>
                </c:pt>
                <c:pt idx="8133">
                  <c:v>10</c:v>
                </c:pt>
                <c:pt idx="8134">
                  <c:v>9</c:v>
                </c:pt>
                <c:pt idx="8135">
                  <c:v>11</c:v>
                </c:pt>
                <c:pt idx="8136">
                  <c:v>10</c:v>
                </c:pt>
                <c:pt idx="8137">
                  <c:v>10</c:v>
                </c:pt>
                <c:pt idx="8138">
                  <c:v>11</c:v>
                </c:pt>
                <c:pt idx="8139">
                  <c:v>10</c:v>
                </c:pt>
                <c:pt idx="8140">
                  <c:v>11</c:v>
                </c:pt>
                <c:pt idx="8141">
                  <c:v>12</c:v>
                </c:pt>
                <c:pt idx="8142">
                  <c:v>10</c:v>
                </c:pt>
                <c:pt idx="8143">
                  <c:v>12</c:v>
                </c:pt>
                <c:pt idx="8144">
                  <c:v>9</c:v>
                </c:pt>
                <c:pt idx="8145">
                  <c:v>11</c:v>
                </c:pt>
                <c:pt idx="8146">
                  <c:v>8</c:v>
                </c:pt>
                <c:pt idx="8147">
                  <c:v>11</c:v>
                </c:pt>
                <c:pt idx="8148">
                  <c:v>11</c:v>
                </c:pt>
                <c:pt idx="8149">
                  <c:v>11</c:v>
                </c:pt>
                <c:pt idx="8150">
                  <c:v>9</c:v>
                </c:pt>
                <c:pt idx="8151">
                  <c:v>7</c:v>
                </c:pt>
                <c:pt idx="8152">
                  <c:v>9</c:v>
                </c:pt>
                <c:pt idx="8153">
                  <c:v>8</c:v>
                </c:pt>
                <c:pt idx="8154">
                  <c:v>9</c:v>
                </c:pt>
                <c:pt idx="8155">
                  <c:v>9</c:v>
                </c:pt>
                <c:pt idx="8156">
                  <c:v>9</c:v>
                </c:pt>
                <c:pt idx="8157">
                  <c:v>7</c:v>
                </c:pt>
                <c:pt idx="8158">
                  <c:v>6</c:v>
                </c:pt>
                <c:pt idx="8159">
                  <c:v>9</c:v>
                </c:pt>
                <c:pt idx="8160">
                  <c:v>7</c:v>
                </c:pt>
                <c:pt idx="8161">
                  <c:v>7</c:v>
                </c:pt>
                <c:pt idx="8162">
                  <c:v>7</c:v>
                </c:pt>
                <c:pt idx="8163">
                  <c:v>7</c:v>
                </c:pt>
                <c:pt idx="8164">
                  <c:v>7</c:v>
                </c:pt>
                <c:pt idx="8165">
                  <c:v>8</c:v>
                </c:pt>
                <c:pt idx="8166">
                  <c:v>7</c:v>
                </c:pt>
                <c:pt idx="8167">
                  <c:v>7</c:v>
                </c:pt>
                <c:pt idx="8168">
                  <c:v>7</c:v>
                </c:pt>
                <c:pt idx="8169">
                  <c:v>9</c:v>
                </c:pt>
                <c:pt idx="8170">
                  <c:v>6</c:v>
                </c:pt>
                <c:pt idx="8171">
                  <c:v>6</c:v>
                </c:pt>
                <c:pt idx="8172">
                  <c:v>8</c:v>
                </c:pt>
                <c:pt idx="8173">
                  <c:v>7</c:v>
                </c:pt>
                <c:pt idx="8174">
                  <c:v>7</c:v>
                </c:pt>
                <c:pt idx="8175">
                  <c:v>6</c:v>
                </c:pt>
                <c:pt idx="8176">
                  <c:v>7</c:v>
                </c:pt>
                <c:pt idx="8177">
                  <c:v>6</c:v>
                </c:pt>
                <c:pt idx="8178">
                  <c:v>8</c:v>
                </c:pt>
                <c:pt idx="8179">
                  <c:v>7</c:v>
                </c:pt>
                <c:pt idx="8180">
                  <c:v>10</c:v>
                </c:pt>
                <c:pt idx="8181">
                  <c:v>7</c:v>
                </c:pt>
                <c:pt idx="8182">
                  <c:v>4</c:v>
                </c:pt>
                <c:pt idx="8183">
                  <c:v>7</c:v>
                </c:pt>
                <c:pt idx="8184">
                  <c:v>6</c:v>
                </c:pt>
                <c:pt idx="8185">
                  <c:v>6</c:v>
                </c:pt>
                <c:pt idx="8186">
                  <c:v>6</c:v>
                </c:pt>
                <c:pt idx="8187">
                  <c:v>6</c:v>
                </c:pt>
                <c:pt idx="8188">
                  <c:v>7</c:v>
                </c:pt>
                <c:pt idx="8189">
                  <c:v>8</c:v>
                </c:pt>
                <c:pt idx="8190">
                  <c:v>7</c:v>
                </c:pt>
                <c:pt idx="8191">
                  <c:v>10</c:v>
                </c:pt>
                <c:pt idx="8192">
                  <c:v>6</c:v>
                </c:pt>
                <c:pt idx="8193">
                  <c:v>9</c:v>
                </c:pt>
                <c:pt idx="8194">
                  <c:v>8</c:v>
                </c:pt>
                <c:pt idx="8195">
                  <c:v>8</c:v>
                </c:pt>
                <c:pt idx="8196">
                  <c:v>9</c:v>
                </c:pt>
                <c:pt idx="8197">
                  <c:v>7</c:v>
                </c:pt>
                <c:pt idx="8198">
                  <c:v>8</c:v>
                </c:pt>
                <c:pt idx="8199">
                  <c:v>6</c:v>
                </c:pt>
                <c:pt idx="8200">
                  <c:v>9</c:v>
                </c:pt>
                <c:pt idx="8201">
                  <c:v>7</c:v>
                </c:pt>
                <c:pt idx="8202">
                  <c:v>8</c:v>
                </c:pt>
                <c:pt idx="8203">
                  <c:v>9</c:v>
                </c:pt>
                <c:pt idx="8204">
                  <c:v>8</c:v>
                </c:pt>
                <c:pt idx="8205">
                  <c:v>9</c:v>
                </c:pt>
                <c:pt idx="8206">
                  <c:v>8</c:v>
                </c:pt>
                <c:pt idx="8207">
                  <c:v>8</c:v>
                </c:pt>
                <c:pt idx="8208">
                  <c:v>7</c:v>
                </c:pt>
                <c:pt idx="8209">
                  <c:v>8</c:v>
                </c:pt>
                <c:pt idx="8210">
                  <c:v>8</c:v>
                </c:pt>
                <c:pt idx="8211">
                  <c:v>7</c:v>
                </c:pt>
                <c:pt idx="8212">
                  <c:v>7</c:v>
                </c:pt>
                <c:pt idx="8213">
                  <c:v>8</c:v>
                </c:pt>
                <c:pt idx="8214">
                  <c:v>9</c:v>
                </c:pt>
                <c:pt idx="8215">
                  <c:v>7</c:v>
                </c:pt>
                <c:pt idx="8216">
                  <c:v>6</c:v>
                </c:pt>
                <c:pt idx="8217">
                  <c:v>8</c:v>
                </c:pt>
                <c:pt idx="8218">
                  <c:v>9</c:v>
                </c:pt>
                <c:pt idx="8219">
                  <c:v>8</c:v>
                </c:pt>
                <c:pt idx="8220">
                  <c:v>9</c:v>
                </c:pt>
                <c:pt idx="8221">
                  <c:v>7</c:v>
                </c:pt>
                <c:pt idx="8222">
                  <c:v>8</c:v>
                </c:pt>
                <c:pt idx="8223">
                  <c:v>8</c:v>
                </c:pt>
                <c:pt idx="8224">
                  <c:v>8</c:v>
                </c:pt>
                <c:pt idx="8225">
                  <c:v>9</c:v>
                </c:pt>
                <c:pt idx="8226">
                  <c:v>6</c:v>
                </c:pt>
                <c:pt idx="8227">
                  <c:v>8</c:v>
                </c:pt>
                <c:pt idx="8228">
                  <c:v>7</c:v>
                </c:pt>
                <c:pt idx="8229">
                  <c:v>8</c:v>
                </c:pt>
                <c:pt idx="8230">
                  <c:v>7</c:v>
                </c:pt>
                <c:pt idx="8231">
                  <c:v>8</c:v>
                </c:pt>
                <c:pt idx="8232">
                  <c:v>8</c:v>
                </c:pt>
                <c:pt idx="8233">
                  <c:v>6</c:v>
                </c:pt>
                <c:pt idx="8234">
                  <c:v>8</c:v>
                </c:pt>
                <c:pt idx="8235">
                  <c:v>7</c:v>
                </c:pt>
                <c:pt idx="8236">
                  <c:v>10</c:v>
                </c:pt>
                <c:pt idx="8237">
                  <c:v>7</c:v>
                </c:pt>
                <c:pt idx="8238">
                  <c:v>7</c:v>
                </c:pt>
                <c:pt idx="8239">
                  <c:v>6</c:v>
                </c:pt>
                <c:pt idx="8240">
                  <c:v>6</c:v>
                </c:pt>
                <c:pt idx="8241">
                  <c:v>7</c:v>
                </c:pt>
                <c:pt idx="8242">
                  <c:v>8</c:v>
                </c:pt>
                <c:pt idx="8243">
                  <c:v>7</c:v>
                </c:pt>
                <c:pt idx="8244">
                  <c:v>8</c:v>
                </c:pt>
                <c:pt idx="8245">
                  <c:v>7</c:v>
                </c:pt>
                <c:pt idx="8246">
                  <c:v>8</c:v>
                </c:pt>
                <c:pt idx="8247">
                  <c:v>11</c:v>
                </c:pt>
                <c:pt idx="8248">
                  <c:v>37</c:v>
                </c:pt>
                <c:pt idx="8249">
                  <c:v>7</c:v>
                </c:pt>
                <c:pt idx="8250">
                  <c:v>7</c:v>
                </c:pt>
                <c:pt idx="8251">
                  <c:v>8</c:v>
                </c:pt>
                <c:pt idx="8252">
                  <c:v>7</c:v>
                </c:pt>
                <c:pt idx="8253">
                  <c:v>8</c:v>
                </c:pt>
                <c:pt idx="8254">
                  <c:v>8</c:v>
                </c:pt>
                <c:pt idx="8255">
                  <c:v>8</c:v>
                </c:pt>
                <c:pt idx="8256">
                  <c:v>7</c:v>
                </c:pt>
                <c:pt idx="8257">
                  <c:v>7</c:v>
                </c:pt>
                <c:pt idx="8258">
                  <c:v>9</c:v>
                </c:pt>
                <c:pt idx="8259">
                  <c:v>6</c:v>
                </c:pt>
                <c:pt idx="8260">
                  <c:v>8</c:v>
                </c:pt>
                <c:pt idx="8261">
                  <c:v>8</c:v>
                </c:pt>
                <c:pt idx="8262">
                  <c:v>8</c:v>
                </c:pt>
                <c:pt idx="8263">
                  <c:v>8</c:v>
                </c:pt>
                <c:pt idx="8264">
                  <c:v>6</c:v>
                </c:pt>
                <c:pt idx="8265">
                  <c:v>8</c:v>
                </c:pt>
                <c:pt idx="8266">
                  <c:v>10</c:v>
                </c:pt>
                <c:pt idx="8267">
                  <c:v>8</c:v>
                </c:pt>
                <c:pt idx="8268">
                  <c:v>9</c:v>
                </c:pt>
                <c:pt idx="8269">
                  <c:v>11</c:v>
                </c:pt>
                <c:pt idx="8270">
                  <c:v>9</c:v>
                </c:pt>
                <c:pt idx="8271">
                  <c:v>11</c:v>
                </c:pt>
                <c:pt idx="8272">
                  <c:v>10</c:v>
                </c:pt>
                <c:pt idx="8273">
                  <c:v>11</c:v>
                </c:pt>
                <c:pt idx="8274">
                  <c:v>8</c:v>
                </c:pt>
                <c:pt idx="8275">
                  <c:v>10</c:v>
                </c:pt>
                <c:pt idx="8276">
                  <c:v>7</c:v>
                </c:pt>
                <c:pt idx="8277">
                  <c:v>9</c:v>
                </c:pt>
                <c:pt idx="8278">
                  <c:v>9</c:v>
                </c:pt>
                <c:pt idx="8279">
                  <c:v>10</c:v>
                </c:pt>
                <c:pt idx="8280">
                  <c:v>9</c:v>
                </c:pt>
                <c:pt idx="8281">
                  <c:v>8</c:v>
                </c:pt>
                <c:pt idx="8282">
                  <c:v>11</c:v>
                </c:pt>
                <c:pt idx="8283">
                  <c:v>9</c:v>
                </c:pt>
                <c:pt idx="8284">
                  <c:v>10</c:v>
                </c:pt>
                <c:pt idx="8285">
                  <c:v>9</c:v>
                </c:pt>
                <c:pt idx="8286">
                  <c:v>9</c:v>
                </c:pt>
                <c:pt idx="8287">
                  <c:v>9</c:v>
                </c:pt>
                <c:pt idx="8288">
                  <c:v>11</c:v>
                </c:pt>
                <c:pt idx="8289">
                  <c:v>9</c:v>
                </c:pt>
                <c:pt idx="8290">
                  <c:v>9</c:v>
                </c:pt>
                <c:pt idx="8291">
                  <c:v>12</c:v>
                </c:pt>
                <c:pt idx="8292">
                  <c:v>9</c:v>
                </c:pt>
                <c:pt idx="8293">
                  <c:v>8</c:v>
                </c:pt>
                <c:pt idx="8294">
                  <c:v>8</c:v>
                </c:pt>
                <c:pt idx="8295">
                  <c:v>10</c:v>
                </c:pt>
                <c:pt idx="8296">
                  <c:v>9</c:v>
                </c:pt>
                <c:pt idx="8297">
                  <c:v>10</c:v>
                </c:pt>
                <c:pt idx="8298">
                  <c:v>8</c:v>
                </c:pt>
                <c:pt idx="8299">
                  <c:v>9</c:v>
                </c:pt>
                <c:pt idx="8300">
                  <c:v>8</c:v>
                </c:pt>
                <c:pt idx="8301">
                  <c:v>11</c:v>
                </c:pt>
                <c:pt idx="8302">
                  <c:v>11</c:v>
                </c:pt>
                <c:pt idx="8303">
                  <c:v>11</c:v>
                </c:pt>
                <c:pt idx="8304">
                  <c:v>10</c:v>
                </c:pt>
                <c:pt idx="8305">
                  <c:v>8</c:v>
                </c:pt>
                <c:pt idx="8306">
                  <c:v>10</c:v>
                </c:pt>
                <c:pt idx="8307">
                  <c:v>8</c:v>
                </c:pt>
                <c:pt idx="8308">
                  <c:v>10</c:v>
                </c:pt>
                <c:pt idx="8309">
                  <c:v>9</c:v>
                </c:pt>
                <c:pt idx="8310">
                  <c:v>9</c:v>
                </c:pt>
                <c:pt idx="8311">
                  <c:v>9</c:v>
                </c:pt>
                <c:pt idx="8312">
                  <c:v>7</c:v>
                </c:pt>
                <c:pt idx="8313">
                  <c:v>9</c:v>
                </c:pt>
                <c:pt idx="8314">
                  <c:v>10</c:v>
                </c:pt>
                <c:pt idx="8315">
                  <c:v>9</c:v>
                </c:pt>
                <c:pt idx="8316">
                  <c:v>10</c:v>
                </c:pt>
                <c:pt idx="8317">
                  <c:v>8</c:v>
                </c:pt>
                <c:pt idx="8318">
                  <c:v>8</c:v>
                </c:pt>
                <c:pt idx="8319">
                  <c:v>10</c:v>
                </c:pt>
                <c:pt idx="8320">
                  <c:v>8</c:v>
                </c:pt>
                <c:pt idx="8321">
                  <c:v>10</c:v>
                </c:pt>
                <c:pt idx="8322">
                  <c:v>8</c:v>
                </c:pt>
                <c:pt idx="8323">
                  <c:v>11</c:v>
                </c:pt>
                <c:pt idx="8324">
                  <c:v>7</c:v>
                </c:pt>
                <c:pt idx="8325">
                  <c:v>10</c:v>
                </c:pt>
                <c:pt idx="8326">
                  <c:v>11</c:v>
                </c:pt>
                <c:pt idx="8327">
                  <c:v>9</c:v>
                </c:pt>
                <c:pt idx="8328">
                  <c:v>10</c:v>
                </c:pt>
                <c:pt idx="8329">
                  <c:v>7</c:v>
                </c:pt>
                <c:pt idx="8330">
                  <c:v>11</c:v>
                </c:pt>
                <c:pt idx="8331">
                  <c:v>9</c:v>
                </c:pt>
                <c:pt idx="8332">
                  <c:v>10</c:v>
                </c:pt>
                <c:pt idx="8333">
                  <c:v>10</c:v>
                </c:pt>
                <c:pt idx="8334">
                  <c:v>10</c:v>
                </c:pt>
                <c:pt idx="8335">
                  <c:v>9</c:v>
                </c:pt>
                <c:pt idx="8336">
                  <c:v>10</c:v>
                </c:pt>
                <c:pt idx="8337">
                  <c:v>10</c:v>
                </c:pt>
                <c:pt idx="8338">
                  <c:v>9</c:v>
                </c:pt>
                <c:pt idx="8339">
                  <c:v>9</c:v>
                </c:pt>
                <c:pt idx="8340">
                  <c:v>11</c:v>
                </c:pt>
                <c:pt idx="8341">
                  <c:v>8</c:v>
                </c:pt>
                <c:pt idx="8342">
                  <c:v>10</c:v>
                </c:pt>
                <c:pt idx="8343">
                  <c:v>11</c:v>
                </c:pt>
                <c:pt idx="8344">
                  <c:v>9</c:v>
                </c:pt>
                <c:pt idx="8345">
                  <c:v>10</c:v>
                </c:pt>
                <c:pt idx="8346">
                  <c:v>7</c:v>
                </c:pt>
                <c:pt idx="8347">
                  <c:v>13</c:v>
                </c:pt>
                <c:pt idx="8348">
                  <c:v>11</c:v>
                </c:pt>
                <c:pt idx="8349">
                  <c:v>10</c:v>
                </c:pt>
                <c:pt idx="8350">
                  <c:v>11</c:v>
                </c:pt>
                <c:pt idx="8351">
                  <c:v>9</c:v>
                </c:pt>
                <c:pt idx="8352">
                  <c:v>10</c:v>
                </c:pt>
                <c:pt idx="8353">
                  <c:v>8</c:v>
                </c:pt>
                <c:pt idx="8354">
                  <c:v>11</c:v>
                </c:pt>
                <c:pt idx="8355">
                  <c:v>11</c:v>
                </c:pt>
                <c:pt idx="8356">
                  <c:v>11</c:v>
                </c:pt>
                <c:pt idx="8357">
                  <c:v>11</c:v>
                </c:pt>
                <c:pt idx="8358">
                  <c:v>14</c:v>
                </c:pt>
                <c:pt idx="8359">
                  <c:v>11</c:v>
                </c:pt>
                <c:pt idx="8360">
                  <c:v>11</c:v>
                </c:pt>
                <c:pt idx="8361">
                  <c:v>13</c:v>
                </c:pt>
                <c:pt idx="8362">
                  <c:v>9</c:v>
                </c:pt>
                <c:pt idx="8363">
                  <c:v>10</c:v>
                </c:pt>
                <c:pt idx="8364">
                  <c:v>10</c:v>
                </c:pt>
                <c:pt idx="8365">
                  <c:v>8</c:v>
                </c:pt>
                <c:pt idx="8366">
                  <c:v>9</c:v>
                </c:pt>
                <c:pt idx="8367">
                  <c:v>11</c:v>
                </c:pt>
                <c:pt idx="8368">
                  <c:v>8</c:v>
                </c:pt>
                <c:pt idx="8369">
                  <c:v>9</c:v>
                </c:pt>
                <c:pt idx="8370">
                  <c:v>9</c:v>
                </c:pt>
                <c:pt idx="8371">
                  <c:v>9</c:v>
                </c:pt>
                <c:pt idx="8372">
                  <c:v>9</c:v>
                </c:pt>
                <c:pt idx="8373">
                  <c:v>9</c:v>
                </c:pt>
                <c:pt idx="8374">
                  <c:v>11</c:v>
                </c:pt>
                <c:pt idx="8375">
                  <c:v>10</c:v>
                </c:pt>
                <c:pt idx="8376">
                  <c:v>11</c:v>
                </c:pt>
                <c:pt idx="8377">
                  <c:v>7</c:v>
                </c:pt>
                <c:pt idx="8378">
                  <c:v>10</c:v>
                </c:pt>
                <c:pt idx="8379">
                  <c:v>9</c:v>
                </c:pt>
                <c:pt idx="8380">
                  <c:v>9</c:v>
                </c:pt>
                <c:pt idx="8381">
                  <c:v>11</c:v>
                </c:pt>
                <c:pt idx="8382">
                  <c:v>9</c:v>
                </c:pt>
                <c:pt idx="8383">
                  <c:v>10</c:v>
                </c:pt>
                <c:pt idx="8384">
                  <c:v>7</c:v>
                </c:pt>
                <c:pt idx="8385">
                  <c:v>10</c:v>
                </c:pt>
                <c:pt idx="8386">
                  <c:v>9</c:v>
                </c:pt>
                <c:pt idx="8387">
                  <c:v>8</c:v>
                </c:pt>
                <c:pt idx="8388">
                  <c:v>9</c:v>
                </c:pt>
                <c:pt idx="8389">
                  <c:v>10</c:v>
                </c:pt>
                <c:pt idx="8390">
                  <c:v>8</c:v>
                </c:pt>
                <c:pt idx="8391">
                  <c:v>9</c:v>
                </c:pt>
                <c:pt idx="8392">
                  <c:v>11</c:v>
                </c:pt>
                <c:pt idx="8393">
                  <c:v>9</c:v>
                </c:pt>
                <c:pt idx="8394">
                  <c:v>8</c:v>
                </c:pt>
                <c:pt idx="8395">
                  <c:v>9</c:v>
                </c:pt>
                <c:pt idx="8396">
                  <c:v>8</c:v>
                </c:pt>
                <c:pt idx="8397">
                  <c:v>8</c:v>
                </c:pt>
                <c:pt idx="8398">
                  <c:v>10</c:v>
                </c:pt>
                <c:pt idx="8399">
                  <c:v>9</c:v>
                </c:pt>
                <c:pt idx="8400">
                  <c:v>9</c:v>
                </c:pt>
                <c:pt idx="8401">
                  <c:v>7</c:v>
                </c:pt>
                <c:pt idx="8402">
                  <c:v>9</c:v>
                </c:pt>
                <c:pt idx="8403">
                  <c:v>12</c:v>
                </c:pt>
                <c:pt idx="8404">
                  <c:v>8</c:v>
                </c:pt>
                <c:pt idx="8405">
                  <c:v>9</c:v>
                </c:pt>
                <c:pt idx="8406">
                  <c:v>7</c:v>
                </c:pt>
                <c:pt idx="8407">
                  <c:v>8</c:v>
                </c:pt>
                <c:pt idx="8408">
                  <c:v>6</c:v>
                </c:pt>
                <c:pt idx="8409">
                  <c:v>10</c:v>
                </c:pt>
                <c:pt idx="8410">
                  <c:v>8</c:v>
                </c:pt>
                <c:pt idx="8411">
                  <c:v>8</c:v>
                </c:pt>
                <c:pt idx="8412">
                  <c:v>8</c:v>
                </c:pt>
                <c:pt idx="8413">
                  <c:v>6</c:v>
                </c:pt>
                <c:pt idx="8414">
                  <c:v>7</c:v>
                </c:pt>
                <c:pt idx="8415">
                  <c:v>7</c:v>
                </c:pt>
                <c:pt idx="8416">
                  <c:v>7</c:v>
                </c:pt>
                <c:pt idx="8417">
                  <c:v>6</c:v>
                </c:pt>
                <c:pt idx="8418">
                  <c:v>4</c:v>
                </c:pt>
                <c:pt idx="8419">
                  <c:v>7</c:v>
                </c:pt>
                <c:pt idx="8420">
                  <c:v>7</c:v>
                </c:pt>
                <c:pt idx="8421">
                  <c:v>6</c:v>
                </c:pt>
                <c:pt idx="8422">
                  <c:v>7</c:v>
                </c:pt>
                <c:pt idx="8423">
                  <c:v>6</c:v>
                </c:pt>
                <c:pt idx="8424">
                  <c:v>7</c:v>
                </c:pt>
                <c:pt idx="8425">
                  <c:v>5</c:v>
                </c:pt>
                <c:pt idx="8426">
                  <c:v>7</c:v>
                </c:pt>
                <c:pt idx="8427">
                  <c:v>7</c:v>
                </c:pt>
                <c:pt idx="8428">
                  <c:v>5</c:v>
                </c:pt>
                <c:pt idx="8429">
                  <c:v>6</c:v>
                </c:pt>
                <c:pt idx="8430">
                  <c:v>5</c:v>
                </c:pt>
                <c:pt idx="8431">
                  <c:v>7</c:v>
                </c:pt>
                <c:pt idx="8432">
                  <c:v>6</c:v>
                </c:pt>
                <c:pt idx="8433">
                  <c:v>6</c:v>
                </c:pt>
                <c:pt idx="8434">
                  <c:v>6</c:v>
                </c:pt>
                <c:pt idx="8435">
                  <c:v>5</c:v>
                </c:pt>
                <c:pt idx="8436">
                  <c:v>6</c:v>
                </c:pt>
                <c:pt idx="8437">
                  <c:v>6</c:v>
                </c:pt>
                <c:pt idx="8438">
                  <c:v>6</c:v>
                </c:pt>
                <c:pt idx="8439">
                  <c:v>6</c:v>
                </c:pt>
                <c:pt idx="8440">
                  <c:v>7</c:v>
                </c:pt>
                <c:pt idx="8441">
                  <c:v>6</c:v>
                </c:pt>
                <c:pt idx="8442">
                  <c:v>5</c:v>
                </c:pt>
                <c:pt idx="8443">
                  <c:v>6</c:v>
                </c:pt>
                <c:pt idx="8444">
                  <c:v>6</c:v>
                </c:pt>
                <c:pt idx="8445">
                  <c:v>5</c:v>
                </c:pt>
                <c:pt idx="8446">
                  <c:v>6</c:v>
                </c:pt>
                <c:pt idx="8447">
                  <c:v>5</c:v>
                </c:pt>
                <c:pt idx="8448">
                  <c:v>8</c:v>
                </c:pt>
                <c:pt idx="8449">
                  <c:v>5</c:v>
                </c:pt>
                <c:pt idx="8450">
                  <c:v>6</c:v>
                </c:pt>
                <c:pt idx="8451">
                  <c:v>7</c:v>
                </c:pt>
                <c:pt idx="8452">
                  <c:v>5</c:v>
                </c:pt>
                <c:pt idx="8453">
                  <c:v>7</c:v>
                </c:pt>
                <c:pt idx="8454">
                  <c:v>5</c:v>
                </c:pt>
                <c:pt idx="8455">
                  <c:v>6</c:v>
                </c:pt>
                <c:pt idx="8456">
                  <c:v>6</c:v>
                </c:pt>
                <c:pt idx="8457">
                  <c:v>7</c:v>
                </c:pt>
                <c:pt idx="8458">
                  <c:v>7</c:v>
                </c:pt>
                <c:pt idx="8459">
                  <c:v>6</c:v>
                </c:pt>
                <c:pt idx="8460">
                  <c:v>7</c:v>
                </c:pt>
                <c:pt idx="8461">
                  <c:v>5</c:v>
                </c:pt>
                <c:pt idx="8462">
                  <c:v>7</c:v>
                </c:pt>
                <c:pt idx="8463">
                  <c:v>7</c:v>
                </c:pt>
                <c:pt idx="8464">
                  <c:v>7</c:v>
                </c:pt>
                <c:pt idx="8465">
                  <c:v>6</c:v>
                </c:pt>
                <c:pt idx="8466">
                  <c:v>6</c:v>
                </c:pt>
                <c:pt idx="8467">
                  <c:v>7</c:v>
                </c:pt>
                <c:pt idx="8468">
                  <c:v>5</c:v>
                </c:pt>
                <c:pt idx="8469">
                  <c:v>6</c:v>
                </c:pt>
                <c:pt idx="8470">
                  <c:v>8</c:v>
                </c:pt>
                <c:pt idx="8471">
                  <c:v>8</c:v>
                </c:pt>
                <c:pt idx="8472">
                  <c:v>6</c:v>
                </c:pt>
                <c:pt idx="8473">
                  <c:v>5</c:v>
                </c:pt>
                <c:pt idx="8474">
                  <c:v>6</c:v>
                </c:pt>
                <c:pt idx="8475">
                  <c:v>7</c:v>
                </c:pt>
                <c:pt idx="8476">
                  <c:v>6</c:v>
                </c:pt>
                <c:pt idx="8477">
                  <c:v>6</c:v>
                </c:pt>
                <c:pt idx="8478">
                  <c:v>6</c:v>
                </c:pt>
                <c:pt idx="8479">
                  <c:v>5</c:v>
                </c:pt>
                <c:pt idx="8480">
                  <c:v>6</c:v>
                </c:pt>
                <c:pt idx="8481">
                  <c:v>7</c:v>
                </c:pt>
                <c:pt idx="8482">
                  <c:v>6</c:v>
                </c:pt>
                <c:pt idx="8483">
                  <c:v>5</c:v>
                </c:pt>
                <c:pt idx="8484">
                  <c:v>6</c:v>
                </c:pt>
                <c:pt idx="8485">
                  <c:v>3</c:v>
                </c:pt>
                <c:pt idx="8486">
                  <c:v>6</c:v>
                </c:pt>
                <c:pt idx="8487">
                  <c:v>5</c:v>
                </c:pt>
                <c:pt idx="8488">
                  <c:v>6</c:v>
                </c:pt>
                <c:pt idx="8489">
                  <c:v>5</c:v>
                </c:pt>
                <c:pt idx="8490">
                  <c:v>5</c:v>
                </c:pt>
                <c:pt idx="8491">
                  <c:v>5</c:v>
                </c:pt>
                <c:pt idx="8492">
                  <c:v>6</c:v>
                </c:pt>
                <c:pt idx="8493">
                  <c:v>6</c:v>
                </c:pt>
                <c:pt idx="8494">
                  <c:v>6</c:v>
                </c:pt>
                <c:pt idx="8495">
                  <c:v>5</c:v>
                </c:pt>
                <c:pt idx="8496">
                  <c:v>5</c:v>
                </c:pt>
                <c:pt idx="8497">
                  <c:v>6</c:v>
                </c:pt>
                <c:pt idx="8498">
                  <c:v>6</c:v>
                </c:pt>
                <c:pt idx="8499">
                  <c:v>5</c:v>
                </c:pt>
                <c:pt idx="8500">
                  <c:v>5</c:v>
                </c:pt>
                <c:pt idx="8501">
                  <c:v>7</c:v>
                </c:pt>
                <c:pt idx="8502">
                  <c:v>5</c:v>
                </c:pt>
                <c:pt idx="8503">
                  <c:v>5</c:v>
                </c:pt>
                <c:pt idx="8504">
                  <c:v>8</c:v>
                </c:pt>
                <c:pt idx="8505">
                  <c:v>6</c:v>
                </c:pt>
                <c:pt idx="8506">
                  <c:v>6</c:v>
                </c:pt>
                <c:pt idx="8507">
                  <c:v>3</c:v>
                </c:pt>
                <c:pt idx="8508">
                  <c:v>7</c:v>
                </c:pt>
                <c:pt idx="8509">
                  <c:v>5</c:v>
                </c:pt>
                <c:pt idx="8510">
                  <c:v>5</c:v>
                </c:pt>
                <c:pt idx="8511">
                  <c:v>6</c:v>
                </c:pt>
                <c:pt idx="8512">
                  <c:v>5</c:v>
                </c:pt>
                <c:pt idx="8513">
                  <c:v>5</c:v>
                </c:pt>
                <c:pt idx="8514">
                  <c:v>4</c:v>
                </c:pt>
                <c:pt idx="8515">
                  <c:v>8</c:v>
                </c:pt>
                <c:pt idx="8516">
                  <c:v>6</c:v>
                </c:pt>
                <c:pt idx="8517">
                  <c:v>5</c:v>
                </c:pt>
                <c:pt idx="8518">
                  <c:v>5</c:v>
                </c:pt>
                <c:pt idx="8519">
                  <c:v>5</c:v>
                </c:pt>
                <c:pt idx="8520">
                  <c:v>5</c:v>
                </c:pt>
                <c:pt idx="8521">
                  <c:v>7</c:v>
                </c:pt>
                <c:pt idx="8522">
                  <c:v>7</c:v>
                </c:pt>
                <c:pt idx="8523">
                  <c:v>6</c:v>
                </c:pt>
                <c:pt idx="8524">
                  <c:v>5</c:v>
                </c:pt>
                <c:pt idx="8525">
                  <c:v>7</c:v>
                </c:pt>
                <c:pt idx="8526">
                  <c:v>6</c:v>
                </c:pt>
                <c:pt idx="8527">
                  <c:v>6</c:v>
                </c:pt>
                <c:pt idx="8528">
                  <c:v>8</c:v>
                </c:pt>
                <c:pt idx="8529">
                  <c:v>6</c:v>
                </c:pt>
                <c:pt idx="8530">
                  <c:v>7</c:v>
                </c:pt>
                <c:pt idx="8531">
                  <c:v>4</c:v>
                </c:pt>
                <c:pt idx="8532">
                  <c:v>7</c:v>
                </c:pt>
                <c:pt idx="8533">
                  <c:v>6</c:v>
                </c:pt>
                <c:pt idx="8534">
                  <c:v>7</c:v>
                </c:pt>
                <c:pt idx="8535">
                  <c:v>7</c:v>
                </c:pt>
                <c:pt idx="8536">
                  <c:v>7</c:v>
                </c:pt>
                <c:pt idx="8537">
                  <c:v>6</c:v>
                </c:pt>
                <c:pt idx="8538">
                  <c:v>6</c:v>
                </c:pt>
                <c:pt idx="8539">
                  <c:v>8</c:v>
                </c:pt>
                <c:pt idx="8540">
                  <c:v>7</c:v>
                </c:pt>
                <c:pt idx="8541">
                  <c:v>7</c:v>
                </c:pt>
                <c:pt idx="8542">
                  <c:v>7</c:v>
                </c:pt>
                <c:pt idx="8543">
                  <c:v>6</c:v>
                </c:pt>
                <c:pt idx="8544">
                  <c:v>7</c:v>
                </c:pt>
                <c:pt idx="8545">
                  <c:v>7</c:v>
                </c:pt>
                <c:pt idx="8546">
                  <c:v>7</c:v>
                </c:pt>
                <c:pt idx="8547">
                  <c:v>8</c:v>
                </c:pt>
                <c:pt idx="8548">
                  <c:v>5</c:v>
                </c:pt>
                <c:pt idx="8549">
                  <c:v>8</c:v>
                </c:pt>
                <c:pt idx="8550">
                  <c:v>7</c:v>
                </c:pt>
                <c:pt idx="8551">
                  <c:v>7</c:v>
                </c:pt>
                <c:pt idx="8552">
                  <c:v>7</c:v>
                </c:pt>
                <c:pt idx="8553">
                  <c:v>6</c:v>
                </c:pt>
                <c:pt idx="8554">
                  <c:v>7</c:v>
                </c:pt>
                <c:pt idx="8555">
                  <c:v>5</c:v>
                </c:pt>
                <c:pt idx="8556">
                  <c:v>8</c:v>
                </c:pt>
                <c:pt idx="8557">
                  <c:v>7</c:v>
                </c:pt>
                <c:pt idx="8558">
                  <c:v>8</c:v>
                </c:pt>
                <c:pt idx="8559">
                  <c:v>7</c:v>
                </c:pt>
                <c:pt idx="8560">
                  <c:v>8</c:v>
                </c:pt>
                <c:pt idx="8561">
                  <c:v>7</c:v>
                </c:pt>
                <c:pt idx="8562">
                  <c:v>7</c:v>
                </c:pt>
                <c:pt idx="8563">
                  <c:v>9</c:v>
                </c:pt>
                <c:pt idx="8564">
                  <c:v>7</c:v>
                </c:pt>
                <c:pt idx="8565">
                  <c:v>7</c:v>
                </c:pt>
                <c:pt idx="8566">
                  <c:v>7</c:v>
                </c:pt>
                <c:pt idx="8567">
                  <c:v>8</c:v>
                </c:pt>
                <c:pt idx="8568">
                  <c:v>7</c:v>
                </c:pt>
                <c:pt idx="8569">
                  <c:v>9</c:v>
                </c:pt>
                <c:pt idx="8570">
                  <c:v>7</c:v>
                </c:pt>
                <c:pt idx="8571">
                  <c:v>10</c:v>
                </c:pt>
                <c:pt idx="8572">
                  <c:v>7</c:v>
                </c:pt>
                <c:pt idx="8573">
                  <c:v>7</c:v>
                </c:pt>
                <c:pt idx="8574">
                  <c:v>8</c:v>
                </c:pt>
                <c:pt idx="8575">
                  <c:v>7</c:v>
                </c:pt>
                <c:pt idx="8576">
                  <c:v>8</c:v>
                </c:pt>
                <c:pt idx="8577">
                  <c:v>6</c:v>
                </c:pt>
                <c:pt idx="8578">
                  <c:v>8</c:v>
                </c:pt>
                <c:pt idx="8579">
                  <c:v>8</c:v>
                </c:pt>
                <c:pt idx="8580">
                  <c:v>9</c:v>
                </c:pt>
                <c:pt idx="8581">
                  <c:v>7</c:v>
                </c:pt>
                <c:pt idx="8582">
                  <c:v>10</c:v>
                </c:pt>
                <c:pt idx="8583">
                  <c:v>8</c:v>
                </c:pt>
                <c:pt idx="8584">
                  <c:v>5</c:v>
                </c:pt>
                <c:pt idx="8585">
                  <c:v>8</c:v>
                </c:pt>
                <c:pt idx="8586">
                  <c:v>8</c:v>
                </c:pt>
                <c:pt idx="8587">
                  <c:v>8</c:v>
                </c:pt>
                <c:pt idx="8588">
                  <c:v>7</c:v>
                </c:pt>
                <c:pt idx="8589">
                  <c:v>6</c:v>
                </c:pt>
                <c:pt idx="8590">
                  <c:v>7</c:v>
                </c:pt>
                <c:pt idx="8591">
                  <c:v>8</c:v>
                </c:pt>
                <c:pt idx="8592">
                  <c:v>7</c:v>
                </c:pt>
                <c:pt idx="8593">
                  <c:v>7</c:v>
                </c:pt>
                <c:pt idx="8594">
                  <c:v>8</c:v>
                </c:pt>
                <c:pt idx="8595">
                  <c:v>6</c:v>
                </c:pt>
                <c:pt idx="8596">
                  <c:v>5</c:v>
                </c:pt>
                <c:pt idx="8597">
                  <c:v>7</c:v>
                </c:pt>
                <c:pt idx="8598">
                  <c:v>7</c:v>
                </c:pt>
                <c:pt idx="8599">
                  <c:v>7</c:v>
                </c:pt>
                <c:pt idx="8600">
                  <c:v>7</c:v>
                </c:pt>
                <c:pt idx="8601">
                  <c:v>7</c:v>
                </c:pt>
                <c:pt idx="8602">
                  <c:v>7</c:v>
                </c:pt>
                <c:pt idx="8603">
                  <c:v>5</c:v>
                </c:pt>
                <c:pt idx="8604">
                  <c:v>8</c:v>
                </c:pt>
                <c:pt idx="8605">
                  <c:v>7</c:v>
                </c:pt>
                <c:pt idx="8606">
                  <c:v>6</c:v>
                </c:pt>
                <c:pt idx="8607">
                  <c:v>8</c:v>
                </c:pt>
                <c:pt idx="8608">
                  <c:v>5</c:v>
                </c:pt>
                <c:pt idx="8609">
                  <c:v>7</c:v>
                </c:pt>
                <c:pt idx="8610">
                  <c:v>6</c:v>
                </c:pt>
                <c:pt idx="8611">
                  <c:v>7</c:v>
                </c:pt>
                <c:pt idx="8612">
                  <c:v>6</c:v>
                </c:pt>
                <c:pt idx="8613">
                  <c:v>6</c:v>
                </c:pt>
                <c:pt idx="8614">
                  <c:v>7</c:v>
                </c:pt>
                <c:pt idx="8615">
                  <c:v>8</c:v>
                </c:pt>
                <c:pt idx="8616">
                  <c:v>8</c:v>
                </c:pt>
                <c:pt idx="8617">
                  <c:v>8</c:v>
                </c:pt>
                <c:pt idx="8618">
                  <c:v>6</c:v>
                </c:pt>
                <c:pt idx="8619">
                  <c:v>7</c:v>
                </c:pt>
                <c:pt idx="8620">
                  <c:v>9</c:v>
                </c:pt>
                <c:pt idx="8621">
                  <c:v>6</c:v>
                </c:pt>
                <c:pt idx="8622">
                  <c:v>7</c:v>
                </c:pt>
                <c:pt idx="8623">
                  <c:v>5</c:v>
                </c:pt>
                <c:pt idx="8624">
                  <c:v>8</c:v>
                </c:pt>
                <c:pt idx="8625">
                  <c:v>6</c:v>
                </c:pt>
                <c:pt idx="8626">
                  <c:v>8</c:v>
                </c:pt>
                <c:pt idx="8627">
                  <c:v>11</c:v>
                </c:pt>
                <c:pt idx="8628">
                  <c:v>8</c:v>
                </c:pt>
                <c:pt idx="8629">
                  <c:v>8</c:v>
                </c:pt>
                <c:pt idx="8630">
                  <c:v>6</c:v>
                </c:pt>
                <c:pt idx="8631">
                  <c:v>9</c:v>
                </c:pt>
                <c:pt idx="8632">
                  <c:v>8</c:v>
                </c:pt>
                <c:pt idx="8633">
                  <c:v>7</c:v>
                </c:pt>
                <c:pt idx="8634">
                  <c:v>8</c:v>
                </c:pt>
                <c:pt idx="8635">
                  <c:v>7</c:v>
                </c:pt>
                <c:pt idx="8636">
                  <c:v>7</c:v>
                </c:pt>
                <c:pt idx="8637">
                  <c:v>9</c:v>
                </c:pt>
                <c:pt idx="8638">
                  <c:v>8</c:v>
                </c:pt>
                <c:pt idx="8639">
                  <c:v>7</c:v>
                </c:pt>
                <c:pt idx="8640">
                  <c:v>7</c:v>
                </c:pt>
                <c:pt idx="8641">
                  <c:v>7</c:v>
                </c:pt>
                <c:pt idx="8642">
                  <c:v>8</c:v>
                </c:pt>
                <c:pt idx="8643">
                  <c:v>7</c:v>
                </c:pt>
                <c:pt idx="8644">
                  <c:v>8</c:v>
                </c:pt>
                <c:pt idx="8645">
                  <c:v>7</c:v>
                </c:pt>
                <c:pt idx="8646">
                  <c:v>7</c:v>
                </c:pt>
                <c:pt idx="8647">
                  <c:v>5</c:v>
                </c:pt>
                <c:pt idx="8648">
                  <c:v>7</c:v>
                </c:pt>
                <c:pt idx="8649">
                  <c:v>6</c:v>
                </c:pt>
                <c:pt idx="8650">
                  <c:v>7</c:v>
                </c:pt>
                <c:pt idx="8651">
                  <c:v>8</c:v>
                </c:pt>
                <c:pt idx="8652">
                  <c:v>5</c:v>
                </c:pt>
                <c:pt idx="8653">
                  <c:v>7</c:v>
                </c:pt>
                <c:pt idx="8654">
                  <c:v>7</c:v>
                </c:pt>
                <c:pt idx="8655">
                  <c:v>8</c:v>
                </c:pt>
                <c:pt idx="8656">
                  <c:v>7</c:v>
                </c:pt>
                <c:pt idx="8657">
                  <c:v>7</c:v>
                </c:pt>
                <c:pt idx="8658">
                  <c:v>8</c:v>
                </c:pt>
                <c:pt idx="8659">
                  <c:v>7</c:v>
                </c:pt>
                <c:pt idx="8660">
                  <c:v>6</c:v>
                </c:pt>
                <c:pt idx="8661">
                  <c:v>8</c:v>
                </c:pt>
                <c:pt idx="8662">
                  <c:v>8</c:v>
                </c:pt>
                <c:pt idx="8663">
                  <c:v>7</c:v>
                </c:pt>
                <c:pt idx="8664">
                  <c:v>7</c:v>
                </c:pt>
                <c:pt idx="8665">
                  <c:v>7</c:v>
                </c:pt>
                <c:pt idx="8666">
                  <c:v>7</c:v>
                </c:pt>
                <c:pt idx="8667">
                  <c:v>6</c:v>
                </c:pt>
                <c:pt idx="8668">
                  <c:v>8</c:v>
                </c:pt>
                <c:pt idx="8669">
                  <c:v>6</c:v>
                </c:pt>
                <c:pt idx="8670">
                  <c:v>7</c:v>
                </c:pt>
                <c:pt idx="8671">
                  <c:v>7</c:v>
                </c:pt>
                <c:pt idx="8672">
                  <c:v>9</c:v>
                </c:pt>
                <c:pt idx="8673">
                  <c:v>7</c:v>
                </c:pt>
                <c:pt idx="8674">
                  <c:v>7</c:v>
                </c:pt>
                <c:pt idx="8675">
                  <c:v>8</c:v>
                </c:pt>
                <c:pt idx="8676">
                  <c:v>6</c:v>
                </c:pt>
                <c:pt idx="8677">
                  <c:v>8</c:v>
                </c:pt>
                <c:pt idx="8678">
                  <c:v>7</c:v>
                </c:pt>
                <c:pt idx="8679">
                  <c:v>8</c:v>
                </c:pt>
                <c:pt idx="8680">
                  <c:v>6</c:v>
                </c:pt>
                <c:pt idx="8681">
                  <c:v>7</c:v>
                </c:pt>
                <c:pt idx="8682">
                  <c:v>7</c:v>
                </c:pt>
                <c:pt idx="8683">
                  <c:v>9</c:v>
                </c:pt>
                <c:pt idx="8684">
                  <c:v>8</c:v>
                </c:pt>
                <c:pt idx="8685">
                  <c:v>7</c:v>
                </c:pt>
                <c:pt idx="8686">
                  <c:v>8</c:v>
                </c:pt>
                <c:pt idx="8687">
                  <c:v>8</c:v>
                </c:pt>
                <c:pt idx="8688">
                  <c:v>6</c:v>
                </c:pt>
                <c:pt idx="8689">
                  <c:v>8</c:v>
                </c:pt>
                <c:pt idx="8690">
                  <c:v>8</c:v>
                </c:pt>
                <c:pt idx="8691">
                  <c:v>7</c:v>
                </c:pt>
                <c:pt idx="8692">
                  <c:v>9</c:v>
                </c:pt>
                <c:pt idx="8693">
                  <c:v>7</c:v>
                </c:pt>
                <c:pt idx="8694">
                  <c:v>12</c:v>
                </c:pt>
                <c:pt idx="8695">
                  <c:v>9</c:v>
                </c:pt>
                <c:pt idx="8696">
                  <c:v>7</c:v>
                </c:pt>
                <c:pt idx="8697">
                  <c:v>8</c:v>
                </c:pt>
                <c:pt idx="8698">
                  <c:v>6</c:v>
                </c:pt>
                <c:pt idx="8699">
                  <c:v>8</c:v>
                </c:pt>
                <c:pt idx="8700">
                  <c:v>7</c:v>
                </c:pt>
                <c:pt idx="8701">
                  <c:v>8</c:v>
                </c:pt>
                <c:pt idx="8702">
                  <c:v>8</c:v>
                </c:pt>
                <c:pt idx="8703">
                  <c:v>8</c:v>
                </c:pt>
                <c:pt idx="8704">
                  <c:v>8</c:v>
                </c:pt>
                <c:pt idx="8705">
                  <c:v>6</c:v>
                </c:pt>
                <c:pt idx="8706">
                  <c:v>8</c:v>
                </c:pt>
                <c:pt idx="8707">
                  <c:v>7</c:v>
                </c:pt>
                <c:pt idx="8708">
                  <c:v>7</c:v>
                </c:pt>
                <c:pt idx="8709">
                  <c:v>7</c:v>
                </c:pt>
                <c:pt idx="8710">
                  <c:v>6</c:v>
                </c:pt>
                <c:pt idx="8711">
                  <c:v>7</c:v>
                </c:pt>
                <c:pt idx="8712">
                  <c:v>8</c:v>
                </c:pt>
                <c:pt idx="8713">
                  <c:v>7</c:v>
                </c:pt>
                <c:pt idx="8714">
                  <c:v>7</c:v>
                </c:pt>
                <c:pt idx="8715">
                  <c:v>6</c:v>
                </c:pt>
                <c:pt idx="8716">
                  <c:v>7</c:v>
                </c:pt>
                <c:pt idx="8717">
                  <c:v>6</c:v>
                </c:pt>
                <c:pt idx="8718">
                  <c:v>5</c:v>
                </c:pt>
                <c:pt idx="8719">
                  <c:v>7</c:v>
                </c:pt>
                <c:pt idx="8720">
                  <c:v>6</c:v>
                </c:pt>
                <c:pt idx="8721">
                  <c:v>6</c:v>
                </c:pt>
                <c:pt idx="8722">
                  <c:v>5</c:v>
                </c:pt>
                <c:pt idx="8723">
                  <c:v>7</c:v>
                </c:pt>
                <c:pt idx="8724">
                  <c:v>7</c:v>
                </c:pt>
                <c:pt idx="8725">
                  <c:v>7</c:v>
                </c:pt>
                <c:pt idx="8726">
                  <c:v>6</c:v>
                </c:pt>
                <c:pt idx="8727">
                  <c:v>7</c:v>
                </c:pt>
                <c:pt idx="8728">
                  <c:v>7</c:v>
                </c:pt>
                <c:pt idx="8729">
                  <c:v>4</c:v>
                </c:pt>
                <c:pt idx="8730">
                  <c:v>7</c:v>
                </c:pt>
                <c:pt idx="8731">
                  <c:v>5</c:v>
                </c:pt>
                <c:pt idx="8732">
                  <c:v>6</c:v>
                </c:pt>
                <c:pt idx="8733">
                  <c:v>6</c:v>
                </c:pt>
                <c:pt idx="8734">
                  <c:v>6</c:v>
                </c:pt>
                <c:pt idx="8735">
                  <c:v>6</c:v>
                </c:pt>
                <c:pt idx="8736">
                  <c:v>8</c:v>
                </c:pt>
                <c:pt idx="8737">
                  <c:v>6</c:v>
                </c:pt>
                <c:pt idx="8738">
                  <c:v>7</c:v>
                </c:pt>
                <c:pt idx="8739">
                  <c:v>8</c:v>
                </c:pt>
                <c:pt idx="8740">
                  <c:v>7</c:v>
                </c:pt>
                <c:pt idx="8741">
                  <c:v>6</c:v>
                </c:pt>
                <c:pt idx="8742">
                  <c:v>5</c:v>
                </c:pt>
                <c:pt idx="8743">
                  <c:v>7</c:v>
                </c:pt>
                <c:pt idx="8744">
                  <c:v>6</c:v>
                </c:pt>
                <c:pt idx="8745">
                  <c:v>5</c:v>
                </c:pt>
                <c:pt idx="8746">
                  <c:v>3</c:v>
                </c:pt>
                <c:pt idx="8747">
                  <c:v>6</c:v>
                </c:pt>
                <c:pt idx="8748">
                  <c:v>5</c:v>
                </c:pt>
                <c:pt idx="8749">
                  <c:v>6</c:v>
                </c:pt>
                <c:pt idx="8750">
                  <c:v>9</c:v>
                </c:pt>
                <c:pt idx="8751">
                  <c:v>5</c:v>
                </c:pt>
                <c:pt idx="8752">
                  <c:v>5</c:v>
                </c:pt>
                <c:pt idx="8753">
                  <c:v>3</c:v>
                </c:pt>
                <c:pt idx="8754">
                  <c:v>6</c:v>
                </c:pt>
                <c:pt idx="8755">
                  <c:v>5</c:v>
                </c:pt>
                <c:pt idx="8756">
                  <c:v>5</c:v>
                </c:pt>
                <c:pt idx="8757">
                  <c:v>5</c:v>
                </c:pt>
                <c:pt idx="8758">
                  <c:v>4</c:v>
                </c:pt>
                <c:pt idx="8759">
                  <c:v>5</c:v>
                </c:pt>
                <c:pt idx="8760">
                  <c:v>6</c:v>
                </c:pt>
                <c:pt idx="8761">
                  <c:v>5</c:v>
                </c:pt>
                <c:pt idx="8762">
                  <c:v>5</c:v>
                </c:pt>
                <c:pt idx="8763">
                  <c:v>3</c:v>
                </c:pt>
                <c:pt idx="8764">
                  <c:v>5</c:v>
                </c:pt>
                <c:pt idx="8765">
                  <c:v>5</c:v>
                </c:pt>
                <c:pt idx="8766">
                  <c:v>5</c:v>
                </c:pt>
                <c:pt idx="8767">
                  <c:v>6</c:v>
                </c:pt>
                <c:pt idx="8768">
                  <c:v>5</c:v>
                </c:pt>
                <c:pt idx="8769">
                  <c:v>5</c:v>
                </c:pt>
                <c:pt idx="8770">
                  <c:v>4</c:v>
                </c:pt>
                <c:pt idx="8771">
                  <c:v>7</c:v>
                </c:pt>
                <c:pt idx="8772">
                  <c:v>5</c:v>
                </c:pt>
                <c:pt idx="8773">
                  <c:v>5</c:v>
                </c:pt>
                <c:pt idx="8774">
                  <c:v>7</c:v>
                </c:pt>
                <c:pt idx="8775">
                  <c:v>5</c:v>
                </c:pt>
                <c:pt idx="8776">
                  <c:v>6</c:v>
                </c:pt>
                <c:pt idx="8777">
                  <c:v>6</c:v>
                </c:pt>
                <c:pt idx="8778">
                  <c:v>7</c:v>
                </c:pt>
                <c:pt idx="8779">
                  <c:v>6</c:v>
                </c:pt>
                <c:pt idx="8780">
                  <c:v>5</c:v>
                </c:pt>
                <c:pt idx="8781">
                  <c:v>6</c:v>
                </c:pt>
                <c:pt idx="8782">
                  <c:v>6</c:v>
                </c:pt>
                <c:pt idx="8783">
                  <c:v>6</c:v>
                </c:pt>
                <c:pt idx="8784">
                  <c:v>7</c:v>
                </c:pt>
                <c:pt idx="8785">
                  <c:v>7</c:v>
                </c:pt>
                <c:pt idx="8786">
                  <c:v>6</c:v>
                </c:pt>
                <c:pt idx="8787">
                  <c:v>6</c:v>
                </c:pt>
                <c:pt idx="8788">
                  <c:v>6</c:v>
                </c:pt>
                <c:pt idx="8789">
                  <c:v>7</c:v>
                </c:pt>
                <c:pt idx="8790">
                  <c:v>6</c:v>
                </c:pt>
                <c:pt idx="8791">
                  <c:v>7</c:v>
                </c:pt>
                <c:pt idx="8792">
                  <c:v>5</c:v>
                </c:pt>
                <c:pt idx="8793">
                  <c:v>7</c:v>
                </c:pt>
                <c:pt idx="8794">
                  <c:v>7</c:v>
                </c:pt>
                <c:pt idx="8795">
                  <c:v>8</c:v>
                </c:pt>
                <c:pt idx="8796">
                  <c:v>7</c:v>
                </c:pt>
                <c:pt idx="8797">
                  <c:v>6</c:v>
                </c:pt>
                <c:pt idx="8798">
                  <c:v>8</c:v>
                </c:pt>
                <c:pt idx="8799">
                  <c:v>7</c:v>
                </c:pt>
                <c:pt idx="8800">
                  <c:v>8</c:v>
                </c:pt>
                <c:pt idx="8801">
                  <c:v>8</c:v>
                </c:pt>
                <c:pt idx="8802">
                  <c:v>8</c:v>
                </c:pt>
                <c:pt idx="8803">
                  <c:v>7</c:v>
                </c:pt>
                <c:pt idx="8804">
                  <c:v>6</c:v>
                </c:pt>
                <c:pt idx="8805">
                  <c:v>7</c:v>
                </c:pt>
                <c:pt idx="8806">
                  <c:v>9</c:v>
                </c:pt>
                <c:pt idx="8807">
                  <c:v>7</c:v>
                </c:pt>
                <c:pt idx="8808">
                  <c:v>39</c:v>
                </c:pt>
                <c:pt idx="8809">
                  <c:v>7</c:v>
                </c:pt>
                <c:pt idx="8810">
                  <c:v>7</c:v>
                </c:pt>
                <c:pt idx="8811">
                  <c:v>7</c:v>
                </c:pt>
                <c:pt idx="8812">
                  <c:v>7</c:v>
                </c:pt>
                <c:pt idx="8813">
                  <c:v>8</c:v>
                </c:pt>
                <c:pt idx="8814">
                  <c:v>5</c:v>
                </c:pt>
                <c:pt idx="8815">
                  <c:v>7</c:v>
                </c:pt>
                <c:pt idx="8816">
                  <c:v>4</c:v>
                </c:pt>
                <c:pt idx="8817">
                  <c:v>7</c:v>
                </c:pt>
                <c:pt idx="8818">
                  <c:v>7</c:v>
                </c:pt>
                <c:pt idx="8819">
                  <c:v>6</c:v>
                </c:pt>
                <c:pt idx="8820">
                  <c:v>6</c:v>
                </c:pt>
                <c:pt idx="8821">
                  <c:v>5</c:v>
                </c:pt>
                <c:pt idx="8822">
                  <c:v>7</c:v>
                </c:pt>
                <c:pt idx="8823">
                  <c:v>5</c:v>
                </c:pt>
                <c:pt idx="8824">
                  <c:v>6</c:v>
                </c:pt>
                <c:pt idx="8825">
                  <c:v>6</c:v>
                </c:pt>
                <c:pt idx="8826">
                  <c:v>6</c:v>
                </c:pt>
                <c:pt idx="8827">
                  <c:v>5</c:v>
                </c:pt>
                <c:pt idx="8828">
                  <c:v>8</c:v>
                </c:pt>
                <c:pt idx="8829">
                  <c:v>7</c:v>
                </c:pt>
                <c:pt idx="8830">
                  <c:v>5</c:v>
                </c:pt>
                <c:pt idx="8831">
                  <c:v>7</c:v>
                </c:pt>
                <c:pt idx="8832">
                  <c:v>7</c:v>
                </c:pt>
                <c:pt idx="8833">
                  <c:v>5</c:v>
                </c:pt>
                <c:pt idx="8834">
                  <c:v>5</c:v>
                </c:pt>
                <c:pt idx="8835">
                  <c:v>7</c:v>
                </c:pt>
                <c:pt idx="8836">
                  <c:v>6</c:v>
                </c:pt>
                <c:pt idx="8837">
                  <c:v>6</c:v>
                </c:pt>
                <c:pt idx="8838">
                  <c:v>5</c:v>
                </c:pt>
                <c:pt idx="8839">
                  <c:v>10</c:v>
                </c:pt>
                <c:pt idx="8840">
                  <c:v>6</c:v>
                </c:pt>
                <c:pt idx="8841">
                  <c:v>5</c:v>
                </c:pt>
                <c:pt idx="8842">
                  <c:v>7</c:v>
                </c:pt>
                <c:pt idx="8843">
                  <c:v>6</c:v>
                </c:pt>
                <c:pt idx="8844">
                  <c:v>6</c:v>
                </c:pt>
                <c:pt idx="8845">
                  <c:v>5</c:v>
                </c:pt>
                <c:pt idx="8846">
                  <c:v>6</c:v>
                </c:pt>
                <c:pt idx="8847">
                  <c:v>5</c:v>
                </c:pt>
                <c:pt idx="8848">
                  <c:v>6</c:v>
                </c:pt>
                <c:pt idx="8849">
                  <c:v>6</c:v>
                </c:pt>
                <c:pt idx="8850">
                  <c:v>5</c:v>
                </c:pt>
                <c:pt idx="8851">
                  <c:v>6</c:v>
                </c:pt>
                <c:pt idx="8852">
                  <c:v>5</c:v>
                </c:pt>
                <c:pt idx="8853">
                  <c:v>5</c:v>
                </c:pt>
                <c:pt idx="8854">
                  <c:v>5</c:v>
                </c:pt>
                <c:pt idx="8855">
                  <c:v>5</c:v>
                </c:pt>
                <c:pt idx="8856">
                  <c:v>5</c:v>
                </c:pt>
                <c:pt idx="8857">
                  <c:v>5</c:v>
                </c:pt>
                <c:pt idx="8858">
                  <c:v>5</c:v>
                </c:pt>
                <c:pt idx="8859">
                  <c:v>5</c:v>
                </c:pt>
                <c:pt idx="8860">
                  <c:v>5</c:v>
                </c:pt>
                <c:pt idx="8861">
                  <c:v>6</c:v>
                </c:pt>
                <c:pt idx="8862">
                  <c:v>5</c:v>
                </c:pt>
                <c:pt idx="8863">
                  <c:v>5</c:v>
                </c:pt>
                <c:pt idx="8864">
                  <c:v>5</c:v>
                </c:pt>
                <c:pt idx="8865">
                  <c:v>4</c:v>
                </c:pt>
                <c:pt idx="8866">
                  <c:v>5</c:v>
                </c:pt>
                <c:pt idx="8867">
                  <c:v>4</c:v>
                </c:pt>
                <c:pt idx="8868">
                  <c:v>3</c:v>
                </c:pt>
                <c:pt idx="8869">
                  <c:v>2</c:v>
                </c:pt>
                <c:pt idx="8870">
                  <c:v>5</c:v>
                </c:pt>
                <c:pt idx="8871">
                  <c:v>3</c:v>
                </c:pt>
                <c:pt idx="8872">
                  <c:v>5</c:v>
                </c:pt>
                <c:pt idx="8873">
                  <c:v>5</c:v>
                </c:pt>
                <c:pt idx="8874">
                  <c:v>3</c:v>
                </c:pt>
                <c:pt idx="8875">
                  <c:v>4</c:v>
                </c:pt>
                <c:pt idx="8876">
                  <c:v>2</c:v>
                </c:pt>
                <c:pt idx="8877">
                  <c:v>5</c:v>
                </c:pt>
                <c:pt idx="8878">
                  <c:v>3</c:v>
                </c:pt>
                <c:pt idx="8879">
                  <c:v>4</c:v>
                </c:pt>
                <c:pt idx="8880">
                  <c:v>5</c:v>
                </c:pt>
                <c:pt idx="8881">
                  <c:v>3</c:v>
                </c:pt>
                <c:pt idx="8882">
                  <c:v>2</c:v>
                </c:pt>
                <c:pt idx="8883">
                  <c:v>5</c:v>
                </c:pt>
                <c:pt idx="8884">
                  <c:v>5</c:v>
                </c:pt>
                <c:pt idx="8885">
                  <c:v>3</c:v>
                </c:pt>
                <c:pt idx="8886">
                  <c:v>3</c:v>
                </c:pt>
                <c:pt idx="8887">
                  <c:v>5</c:v>
                </c:pt>
                <c:pt idx="8888">
                  <c:v>2</c:v>
                </c:pt>
                <c:pt idx="8889">
                  <c:v>4</c:v>
                </c:pt>
                <c:pt idx="8890">
                  <c:v>4</c:v>
                </c:pt>
                <c:pt idx="8891">
                  <c:v>5</c:v>
                </c:pt>
                <c:pt idx="8892">
                  <c:v>4</c:v>
                </c:pt>
                <c:pt idx="8893">
                  <c:v>2</c:v>
                </c:pt>
                <c:pt idx="8894">
                  <c:v>4</c:v>
                </c:pt>
                <c:pt idx="8895">
                  <c:v>5</c:v>
                </c:pt>
                <c:pt idx="8896">
                  <c:v>3</c:v>
                </c:pt>
                <c:pt idx="8897">
                  <c:v>5</c:v>
                </c:pt>
                <c:pt idx="8898">
                  <c:v>2</c:v>
                </c:pt>
                <c:pt idx="8899">
                  <c:v>3</c:v>
                </c:pt>
                <c:pt idx="8900">
                  <c:v>1</c:v>
                </c:pt>
                <c:pt idx="8901">
                  <c:v>4</c:v>
                </c:pt>
                <c:pt idx="8902">
                  <c:v>2</c:v>
                </c:pt>
                <c:pt idx="8903">
                  <c:v>2</c:v>
                </c:pt>
                <c:pt idx="8904">
                  <c:v>3</c:v>
                </c:pt>
                <c:pt idx="8905">
                  <c:v>3</c:v>
                </c:pt>
                <c:pt idx="8906">
                  <c:v>5</c:v>
                </c:pt>
                <c:pt idx="8907">
                  <c:v>1</c:v>
                </c:pt>
                <c:pt idx="8908">
                  <c:v>4</c:v>
                </c:pt>
                <c:pt idx="8909">
                  <c:v>2</c:v>
                </c:pt>
                <c:pt idx="8910">
                  <c:v>3</c:v>
                </c:pt>
                <c:pt idx="8911">
                  <c:v>2</c:v>
                </c:pt>
                <c:pt idx="8912">
                  <c:v>2</c:v>
                </c:pt>
                <c:pt idx="8913">
                  <c:v>2</c:v>
                </c:pt>
                <c:pt idx="8914">
                  <c:v>3</c:v>
                </c:pt>
                <c:pt idx="8915">
                  <c:v>2</c:v>
                </c:pt>
                <c:pt idx="8916">
                  <c:v>2</c:v>
                </c:pt>
                <c:pt idx="8917">
                  <c:v>0</c:v>
                </c:pt>
                <c:pt idx="8918">
                  <c:v>2</c:v>
                </c:pt>
                <c:pt idx="8919">
                  <c:v>2</c:v>
                </c:pt>
                <c:pt idx="8920">
                  <c:v>2</c:v>
                </c:pt>
                <c:pt idx="8921">
                  <c:v>2</c:v>
                </c:pt>
                <c:pt idx="8922">
                  <c:v>2</c:v>
                </c:pt>
                <c:pt idx="8923">
                  <c:v>2</c:v>
                </c:pt>
                <c:pt idx="8924">
                  <c:v>0</c:v>
                </c:pt>
                <c:pt idx="8925">
                  <c:v>2</c:v>
                </c:pt>
                <c:pt idx="8926">
                  <c:v>1</c:v>
                </c:pt>
                <c:pt idx="8927">
                  <c:v>2</c:v>
                </c:pt>
                <c:pt idx="8928">
                  <c:v>2</c:v>
                </c:pt>
                <c:pt idx="8929">
                  <c:v>1</c:v>
                </c:pt>
                <c:pt idx="8930">
                  <c:v>2</c:v>
                </c:pt>
                <c:pt idx="8931">
                  <c:v>2</c:v>
                </c:pt>
                <c:pt idx="8932">
                  <c:v>3</c:v>
                </c:pt>
                <c:pt idx="8933">
                  <c:v>2</c:v>
                </c:pt>
                <c:pt idx="8934">
                  <c:v>1</c:v>
                </c:pt>
                <c:pt idx="8935">
                  <c:v>2</c:v>
                </c:pt>
                <c:pt idx="8936">
                  <c:v>1</c:v>
                </c:pt>
                <c:pt idx="8937">
                  <c:v>1</c:v>
                </c:pt>
                <c:pt idx="8938">
                  <c:v>3</c:v>
                </c:pt>
                <c:pt idx="8939">
                  <c:v>2</c:v>
                </c:pt>
                <c:pt idx="8940">
                  <c:v>3</c:v>
                </c:pt>
                <c:pt idx="8941">
                  <c:v>2</c:v>
                </c:pt>
                <c:pt idx="8942">
                  <c:v>2</c:v>
                </c:pt>
                <c:pt idx="8943">
                  <c:v>3</c:v>
                </c:pt>
                <c:pt idx="8944">
                  <c:v>3</c:v>
                </c:pt>
                <c:pt idx="8945">
                  <c:v>4</c:v>
                </c:pt>
                <c:pt idx="8946">
                  <c:v>2</c:v>
                </c:pt>
                <c:pt idx="8947">
                  <c:v>3</c:v>
                </c:pt>
                <c:pt idx="8948">
                  <c:v>1</c:v>
                </c:pt>
                <c:pt idx="8949">
                  <c:v>4</c:v>
                </c:pt>
                <c:pt idx="8950">
                  <c:v>3</c:v>
                </c:pt>
                <c:pt idx="8951">
                  <c:v>4</c:v>
                </c:pt>
                <c:pt idx="8952">
                  <c:v>5</c:v>
                </c:pt>
                <c:pt idx="8953">
                  <c:v>3</c:v>
                </c:pt>
                <c:pt idx="8954">
                  <c:v>3</c:v>
                </c:pt>
                <c:pt idx="8955">
                  <c:v>1</c:v>
                </c:pt>
                <c:pt idx="8956">
                  <c:v>4</c:v>
                </c:pt>
                <c:pt idx="8957">
                  <c:v>3</c:v>
                </c:pt>
                <c:pt idx="8958">
                  <c:v>3</c:v>
                </c:pt>
                <c:pt idx="8959">
                  <c:v>3</c:v>
                </c:pt>
                <c:pt idx="8960">
                  <c:v>2</c:v>
                </c:pt>
                <c:pt idx="8961">
                  <c:v>3</c:v>
                </c:pt>
                <c:pt idx="8962">
                  <c:v>4</c:v>
                </c:pt>
                <c:pt idx="8963">
                  <c:v>4</c:v>
                </c:pt>
                <c:pt idx="8964">
                  <c:v>3</c:v>
                </c:pt>
                <c:pt idx="8965">
                  <c:v>2</c:v>
                </c:pt>
                <c:pt idx="8966">
                  <c:v>3</c:v>
                </c:pt>
                <c:pt idx="8967">
                  <c:v>3</c:v>
                </c:pt>
                <c:pt idx="8968">
                  <c:v>3</c:v>
                </c:pt>
                <c:pt idx="8969">
                  <c:v>4</c:v>
                </c:pt>
                <c:pt idx="8970">
                  <c:v>2</c:v>
                </c:pt>
                <c:pt idx="8971">
                  <c:v>3</c:v>
                </c:pt>
                <c:pt idx="8972">
                  <c:v>1</c:v>
                </c:pt>
                <c:pt idx="8973">
                  <c:v>6</c:v>
                </c:pt>
                <c:pt idx="8974">
                  <c:v>4</c:v>
                </c:pt>
                <c:pt idx="8975">
                  <c:v>3</c:v>
                </c:pt>
                <c:pt idx="8976">
                  <c:v>4</c:v>
                </c:pt>
                <c:pt idx="8977">
                  <c:v>1</c:v>
                </c:pt>
                <c:pt idx="8978">
                  <c:v>4</c:v>
                </c:pt>
                <c:pt idx="8979">
                  <c:v>4</c:v>
                </c:pt>
                <c:pt idx="8980">
                  <c:v>4</c:v>
                </c:pt>
                <c:pt idx="8981">
                  <c:v>3</c:v>
                </c:pt>
                <c:pt idx="8982">
                  <c:v>3</c:v>
                </c:pt>
                <c:pt idx="8983">
                  <c:v>3</c:v>
                </c:pt>
                <c:pt idx="8984">
                  <c:v>6</c:v>
                </c:pt>
                <c:pt idx="8985">
                  <c:v>4</c:v>
                </c:pt>
                <c:pt idx="8986">
                  <c:v>4</c:v>
                </c:pt>
                <c:pt idx="8987">
                  <c:v>4</c:v>
                </c:pt>
                <c:pt idx="8988">
                  <c:v>3</c:v>
                </c:pt>
                <c:pt idx="8989">
                  <c:v>3</c:v>
                </c:pt>
                <c:pt idx="8990">
                  <c:v>4</c:v>
                </c:pt>
                <c:pt idx="8991">
                  <c:v>5</c:v>
                </c:pt>
                <c:pt idx="8992">
                  <c:v>4</c:v>
                </c:pt>
                <c:pt idx="8993">
                  <c:v>5</c:v>
                </c:pt>
                <c:pt idx="8994">
                  <c:v>3</c:v>
                </c:pt>
                <c:pt idx="8995">
                  <c:v>9</c:v>
                </c:pt>
                <c:pt idx="8996">
                  <c:v>6</c:v>
                </c:pt>
                <c:pt idx="8997">
                  <c:v>5</c:v>
                </c:pt>
                <c:pt idx="8998">
                  <c:v>5</c:v>
                </c:pt>
                <c:pt idx="8999">
                  <c:v>4</c:v>
                </c:pt>
                <c:pt idx="9000">
                  <c:v>6</c:v>
                </c:pt>
                <c:pt idx="9001">
                  <c:v>3</c:v>
                </c:pt>
                <c:pt idx="9002">
                  <c:v>5</c:v>
                </c:pt>
                <c:pt idx="9003">
                  <c:v>5</c:v>
                </c:pt>
                <c:pt idx="9004">
                  <c:v>6</c:v>
                </c:pt>
                <c:pt idx="9005">
                  <c:v>5</c:v>
                </c:pt>
                <c:pt idx="9006">
                  <c:v>4</c:v>
                </c:pt>
                <c:pt idx="9007">
                  <c:v>6</c:v>
                </c:pt>
                <c:pt idx="9008">
                  <c:v>5</c:v>
                </c:pt>
                <c:pt idx="9009">
                  <c:v>5</c:v>
                </c:pt>
                <c:pt idx="9010">
                  <c:v>6</c:v>
                </c:pt>
                <c:pt idx="9011">
                  <c:v>5</c:v>
                </c:pt>
                <c:pt idx="9012">
                  <c:v>5</c:v>
                </c:pt>
                <c:pt idx="9013">
                  <c:v>5</c:v>
                </c:pt>
                <c:pt idx="9014">
                  <c:v>4</c:v>
                </c:pt>
                <c:pt idx="9015">
                  <c:v>5</c:v>
                </c:pt>
                <c:pt idx="9016">
                  <c:v>4</c:v>
                </c:pt>
                <c:pt idx="9017">
                  <c:v>5</c:v>
                </c:pt>
                <c:pt idx="9018">
                  <c:v>4</c:v>
                </c:pt>
                <c:pt idx="9019">
                  <c:v>4</c:v>
                </c:pt>
                <c:pt idx="9020">
                  <c:v>5</c:v>
                </c:pt>
                <c:pt idx="9021">
                  <c:v>4</c:v>
                </c:pt>
                <c:pt idx="9022">
                  <c:v>4</c:v>
                </c:pt>
                <c:pt idx="9023">
                  <c:v>2</c:v>
                </c:pt>
                <c:pt idx="9024">
                  <c:v>5</c:v>
                </c:pt>
                <c:pt idx="9025">
                  <c:v>4</c:v>
                </c:pt>
                <c:pt idx="9026">
                  <c:v>5</c:v>
                </c:pt>
                <c:pt idx="9027">
                  <c:v>4</c:v>
                </c:pt>
                <c:pt idx="9028">
                  <c:v>5</c:v>
                </c:pt>
                <c:pt idx="9029">
                  <c:v>5</c:v>
                </c:pt>
                <c:pt idx="9030">
                  <c:v>1</c:v>
                </c:pt>
                <c:pt idx="9031">
                  <c:v>5</c:v>
                </c:pt>
                <c:pt idx="9032">
                  <c:v>3</c:v>
                </c:pt>
                <c:pt idx="9033">
                  <c:v>4</c:v>
                </c:pt>
                <c:pt idx="9034">
                  <c:v>3</c:v>
                </c:pt>
                <c:pt idx="9035">
                  <c:v>3</c:v>
                </c:pt>
                <c:pt idx="9036">
                  <c:v>3</c:v>
                </c:pt>
                <c:pt idx="9037">
                  <c:v>5</c:v>
                </c:pt>
                <c:pt idx="9038">
                  <c:v>4</c:v>
                </c:pt>
                <c:pt idx="9039">
                  <c:v>4</c:v>
                </c:pt>
                <c:pt idx="9040">
                  <c:v>6</c:v>
                </c:pt>
                <c:pt idx="9041">
                  <c:v>5</c:v>
                </c:pt>
                <c:pt idx="9042">
                  <c:v>3</c:v>
                </c:pt>
                <c:pt idx="9043">
                  <c:v>4</c:v>
                </c:pt>
                <c:pt idx="9044">
                  <c:v>4</c:v>
                </c:pt>
                <c:pt idx="9045">
                  <c:v>4</c:v>
                </c:pt>
                <c:pt idx="9046">
                  <c:v>4</c:v>
                </c:pt>
                <c:pt idx="9047">
                  <c:v>1</c:v>
                </c:pt>
                <c:pt idx="9048">
                  <c:v>4</c:v>
                </c:pt>
                <c:pt idx="9049">
                  <c:v>3</c:v>
                </c:pt>
                <c:pt idx="9050">
                  <c:v>4</c:v>
                </c:pt>
                <c:pt idx="9051">
                  <c:v>6</c:v>
                </c:pt>
                <c:pt idx="9052">
                  <c:v>4</c:v>
                </c:pt>
                <c:pt idx="9053">
                  <c:v>4</c:v>
                </c:pt>
                <c:pt idx="9054">
                  <c:v>1</c:v>
                </c:pt>
                <c:pt idx="9055">
                  <c:v>4</c:v>
                </c:pt>
                <c:pt idx="9056">
                  <c:v>4</c:v>
                </c:pt>
                <c:pt idx="9057">
                  <c:v>4</c:v>
                </c:pt>
                <c:pt idx="9058">
                  <c:v>4</c:v>
                </c:pt>
                <c:pt idx="9059">
                  <c:v>3</c:v>
                </c:pt>
                <c:pt idx="9060">
                  <c:v>3</c:v>
                </c:pt>
                <c:pt idx="9061">
                  <c:v>5</c:v>
                </c:pt>
                <c:pt idx="9062">
                  <c:v>6</c:v>
                </c:pt>
                <c:pt idx="9063">
                  <c:v>4</c:v>
                </c:pt>
                <c:pt idx="9064">
                  <c:v>4</c:v>
                </c:pt>
                <c:pt idx="9065">
                  <c:v>5</c:v>
                </c:pt>
                <c:pt idx="9066">
                  <c:v>5</c:v>
                </c:pt>
                <c:pt idx="9067">
                  <c:v>4</c:v>
                </c:pt>
                <c:pt idx="9068">
                  <c:v>6</c:v>
                </c:pt>
                <c:pt idx="9069">
                  <c:v>5</c:v>
                </c:pt>
                <c:pt idx="9070">
                  <c:v>5</c:v>
                </c:pt>
                <c:pt idx="9071">
                  <c:v>4</c:v>
                </c:pt>
                <c:pt idx="9072">
                  <c:v>6</c:v>
                </c:pt>
                <c:pt idx="9073">
                  <c:v>9</c:v>
                </c:pt>
                <c:pt idx="9074">
                  <c:v>5</c:v>
                </c:pt>
                <c:pt idx="9075">
                  <c:v>6</c:v>
                </c:pt>
                <c:pt idx="9076">
                  <c:v>5</c:v>
                </c:pt>
                <c:pt idx="9077">
                  <c:v>5</c:v>
                </c:pt>
                <c:pt idx="9078">
                  <c:v>3</c:v>
                </c:pt>
                <c:pt idx="9079">
                  <c:v>6</c:v>
                </c:pt>
                <c:pt idx="9080">
                  <c:v>5</c:v>
                </c:pt>
                <c:pt idx="9081">
                  <c:v>6</c:v>
                </c:pt>
                <c:pt idx="9082">
                  <c:v>5</c:v>
                </c:pt>
                <c:pt idx="9083">
                  <c:v>5</c:v>
                </c:pt>
                <c:pt idx="9084">
                  <c:v>5</c:v>
                </c:pt>
                <c:pt idx="9085">
                  <c:v>2</c:v>
                </c:pt>
                <c:pt idx="9086">
                  <c:v>4</c:v>
                </c:pt>
                <c:pt idx="9087">
                  <c:v>4</c:v>
                </c:pt>
                <c:pt idx="9088">
                  <c:v>5</c:v>
                </c:pt>
                <c:pt idx="9089">
                  <c:v>5</c:v>
                </c:pt>
                <c:pt idx="9090">
                  <c:v>3</c:v>
                </c:pt>
                <c:pt idx="9091">
                  <c:v>4</c:v>
                </c:pt>
                <c:pt idx="9092">
                  <c:v>6</c:v>
                </c:pt>
                <c:pt idx="9093">
                  <c:v>4</c:v>
                </c:pt>
                <c:pt idx="9094">
                  <c:v>5</c:v>
                </c:pt>
                <c:pt idx="9095">
                  <c:v>3</c:v>
                </c:pt>
                <c:pt idx="9096">
                  <c:v>5</c:v>
                </c:pt>
                <c:pt idx="9097">
                  <c:v>5</c:v>
                </c:pt>
                <c:pt idx="9098">
                  <c:v>4</c:v>
                </c:pt>
                <c:pt idx="9099">
                  <c:v>6</c:v>
                </c:pt>
                <c:pt idx="9100">
                  <c:v>5</c:v>
                </c:pt>
                <c:pt idx="9101">
                  <c:v>6</c:v>
                </c:pt>
                <c:pt idx="9102">
                  <c:v>3</c:v>
                </c:pt>
                <c:pt idx="9103">
                  <c:v>6</c:v>
                </c:pt>
                <c:pt idx="9104">
                  <c:v>4</c:v>
                </c:pt>
                <c:pt idx="9105">
                  <c:v>5</c:v>
                </c:pt>
                <c:pt idx="9106">
                  <c:v>4</c:v>
                </c:pt>
                <c:pt idx="9107">
                  <c:v>5</c:v>
                </c:pt>
                <c:pt idx="9108">
                  <c:v>6</c:v>
                </c:pt>
                <c:pt idx="9109">
                  <c:v>5</c:v>
                </c:pt>
                <c:pt idx="9110">
                  <c:v>5</c:v>
                </c:pt>
                <c:pt idx="9111">
                  <c:v>4</c:v>
                </c:pt>
                <c:pt idx="9112">
                  <c:v>4</c:v>
                </c:pt>
                <c:pt idx="9113">
                  <c:v>5</c:v>
                </c:pt>
                <c:pt idx="9114">
                  <c:v>4</c:v>
                </c:pt>
                <c:pt idx="9115">
                  <c:v>5</c:v>
                </c:pt>
                <c:pt idx="9116">
                  <c:v>6</c:v>
                </c:pt>
                <c:pt idx="9117">
                  <c:v>5</c:v>
                </c:pt>
                <c:pt idx="9118">
                  <c:v>6</c:v>
                </c:pt>
                <c:pt idx="9119">
                  <c:v>4</c:v>
                </c:pt>
                <c:pt idx="9120">
                  <c:v>6</c:v>
                </c:pt>
                <c:pt idx="9121">
                  <c:v>5</c:v>
                </c:pt>
                <c:pt idx="9122">
                  <c:v>5</c:v>
                </c:pt>
                <c:pt idx="9123">
                  <c:v>6</c:v>
                </c:pt>
                <c:pt idx="9124">
                  <c:v>5</c:v>
                </c:pt>
                <c:pt idx="9125">
                  <c:v>5</c:v>
                </c:pt>
                <c:pt idx="9126">
                  <c:v>5</c:v>
                </c:pt>
                <c:pt idx="9127">
                  <c:v>5</c:v>
                </c:pt>
                <c:pt idx="9128">
                  <c:v>5</c:v>
                </c:pt>
                <c:pt idx="9129">
                  <c:v>8</c:v>
                </c:pt>
                <c:pt idx="9130">
                  <c:v>5</c:v>
                </c:pt>
                <c:pt idx="9131">
                  <c:v>2</c:v>
                </c:pt>
                <c:pt idx="9132">
                  <c:v>5</c:v>
                </c:pt>
                <c:pt idx="9133">
                  <c:v>5</c:v>
                </c:pt>
                <c:pt idx="9134">
                  <c:v>5</c:v>
                </c:pt>
                <c:pt idx="9135">
                  <c:v>33</c:v>
                </c:pt>
                <c:pt idx="9136">
                  <c:v>4</c:v>
                </c:pt>
                <c:pt idx="9137">
                  <c:v>4</c:v>
                </c:pt>
                <c:pt idx="9138">
                  <c:v>3</c:v>
                </c:pt>
                <c:pt idx="9139">
                  <c:v>3</c:v>
                </c:pt>
                <c:pt idx="9140">
                  <c:v>7</c:v>
                </c:pt>
                <c:pt idx="9141">
                  <c:v>5</c:v>
                </c:pt>
                <c:pt idx="9142">
                  <c:v>4</c:v>
                </c:pt>
                <c:pt idx="9143">
                  <c:v>3</c:v>
                </c:pt>
                <c:pt idx="9144">
                  <c:v>4</c:v>
                </c:pt>
                <c:pt idx="9145">
                  <c:v>5</c:v>
                </c:pt>
                <c:pt idx="9146">
                  <c:v>3</c:v>
                </c:pt>
                <c:pt idx="9147">
                  <c:v>5</c:v>
                </c:pt>
                <c:pt idx="9148">
                  <c:v>3</c:v>
                </c:pt>
                <c:pt idx="9149">
                  <c:v>5</c:v>
                </c:pt>
                <c:pt idx="9150">
                  <c:v>5</c:v>
                </c:pt>
                <c:pt idx="9151">
                  <c:v>9</c:v>
                </c:pt>
                <c:pt idx="9152">
                  <c:v>5</c:v>
                </c:pt>
                <c:pt idx="9153">
                  <c:v>3</c:v>
                </c:pt>
                <c:pt idx="9154">
                  <c:v>5</c:v>
                </c:pt>
                <c:pt idx="9155">
                  <c:v>2</c:v>
                </c:pt>
                <c:pt idx="9156">
                  <c:v>5</c:v>
                </c:pt>
                <c:pt idx="9157">
                  <c:v>5</c:v>
                </c:pt>
                <c:pt idx="9158">
                  <c:v>5</c:v>
                </c:pt>
                <c:pt idx="9159">
                  <c:v>4</c:v>
                </c:pt>
                <c:pt idx="9160">
                  <c:v>4</c:v>
                </c:pt>
                <c:pt idx="9161">
                  <c:v>5</c:v>
                </c:pt>
                <c:pt idx="9162">
                  <c:v>4</c:v>
                </c:pt>
                <c:pt idx="9163">
                  <c:v>5</c:v>
                </c:pt>
                <c:pt idx="9164">
                  <c:v>5</c:v>
                </c:pt>
                <c:pt idx="9165">
                  <c:v>5</c:v>
                </c:pt>
                <c:pt idx="9166">
                  <c:v>5</c:v>
                </c:pt>
                <c:pt idx="9167">
                  <c:v>4</c:v>
                </c:pt>
                <c:pt idx="9168">
                  <c:v>4</c:v>
                </c:pt>
                <c:pt idx="9169">
                  <c:v>5</c:v>
                </c:pt>
                <c:pt idx="9170">
                  <c:v>3</c:v>
                </c:pt>
                <c:pt idx="9171">
                  <c:v>5</c:v>
                </c:pt>
                <c:pt idx="9172">
                  <c:v>2</c:v>
                </c:pt>
                <c:pt idx="9173">
                  <c:v>4</c:v>
                </c:pt>
                <c:pt idx="9174">
                  <c:v>6</c:v>
                </c:pt>
                <c:pt idx="9175">
                  <c:v>4</c:v>
                </c:pt>
                <c:pt idx="9176">
                  <c:v>4</c:v>
                </c:pt>
                <c:pt idx="9177">
                  <c:v>2</c:v>
                </c:pt>
                <c:pt idx="9178">
                  <c:v>4</c:v>
                </c:pt>
                <c:pt idx="9179">
                  <c:v>4</c:v>
                </c:pt>
                <c:pt idx="9180">
                  <c:v>4</c:v>
                </c:pt>
                <c:pt idx="9181">
                  <c:v>5</c:v>
                </c:pt>
                <c:pt idx="9182">
                  <c:v>4</c:v>
                </c:pt>
                <c:pt idx="9183">
                  <c:v>3</c:v>
                </c:pt>
                <c:pt idx="9184">
                  <c:v>3</c:v>
                </c:pt>
                <c:pt idx="9185">
                  <c:v>6</c:v>
                </c:pt>
                <c:pt idx="9186">
                  <c:v>3</c:v>
                </c:pt>
                <c:pt idx="9187">
                  <c:v>4</c:v>
                </c:pt>
                <c:pt idx="9188">
                  <c:v>4</c:v>
                </c:pt>
                <c:pt idx="9189">
                  <c:v>3</c:v>
                </c:pt>
                <c:pt idx="9190">
                  <c:v>3</c:v>
                </c:pt>
                <c:pt idx="9191">
                  <c:v>5</c:v>
                </c:pt>
                <c:pt idx="9192">
                  <c:v>3</c:v>
                </c:pt>
                <c:pt idx="9193">
                  <c:v>4</c:v>
                </c:pt>
                <c:pt idx="9194">
                  <c:v>2</c:v>
                </c:pt>
                <c:pt idx="9195">
                  <c:v>4</c:v>
                </c:pt>
                <c:pt idx="9196">
                  <c:v>5</c:v>
                </c:pt>
                <c:pt idx="9197">
                  <c:v>3</c:v>
                </c:pt>
                <c:pt idx="9198">
                  <c:v>3</c:v>
                </c:pt>
                <c:pt idx="9199">
                  <c:v>2</c:v>
                </c:pt>
                <c:pt idx="9200">
                  <c:v>3</c:v>
                </c:pt>
                <c:pt idx="9201">
                  <c:v>1</c:v>
                </c:pt>
                <c:pt idx="9202">
                  <c:v>4</c:v>
                </c:pt>
                <c:pt idx="9203">
                  <c:v>3</c:v>
                </c:pt>
                <c:pt idx="9204">
                  <c:v>3</c:v>
                </c:pt>
                <c:pt idx="9205">
                  <c:v>3</c:v>
                </c:pt>
                <c:pt idx="9206">
                  <c:v>3</c:v>
                </c:pt>
                <c:pt idx="9207">
                  <c:v>4</c:v>
                </c:pt>
                <c:pt idx="9208">
                  <c:v>2</c:v>
                </c:pt>
                <c:pt idx="9209">
                  <c:v>4</c:v>
                </c:pt>
                <c:pt idx="9210">
                  <c:v>3</c:v>
                </c:pt>
                <c:pt idx="9211">
                  <c:v>4</c:v>
                </c:pt>
                <c:pt idx="9212">
                  <c:v>3</c:v>
                </c:pt>
                <c:pt idx="9213">
                  <c:v>1</c:v>
                </c:pt>
                <c:pt idx="9214">
                  <c:v>3</c:v>
                </c:pt>
                <c:pt idx="9215">
                  <c:v>5</c:v>
                </c:pt>
                <c:pt idx="9216">
                  <c:v>3</c:v>
                </c:pt>
                <c:pt idx="9217">
                  <c:v>3</c:v>
                </c:pt>
                <c:pt idx="9218">
                  <c:v>5</c:v>
                </c:pt>
                <c:pt idx="9219">
                  <c:v>3</c:v>
                </c:pt>
                <c:pt idx="9220">
                  <c:v>4</c:v>
                </c:pt>
                <c:pt idx="9221">
                  <c:v>3</c:v>
                </c:pt>
                <c:pt idx="9222">
                  <c:v>3</c:v>
                </c:pt>
                <c:pt idx="9223">
                  <c:v>2</c:v>
                </c:pt>
                <c:pt idx="9224">
                  <c:v>3</c:v>
                </c:pt>
                <c:pt idx="9225">
                  <c:v>2</c:v>
                </c:pt>
                <c:pt idx="9226">
                  <c:v>4</c:v>
                </c:pt>
                <c:pt idx="9227">
                  <c:v>2</c:v>
                </c:pt>
                <c:pt idx="9228">
                  <c:v>2</c:v>
                </c:pt>
                <c:pt idx="9229">
                  <c:v>6</c:v>
                </c:pt>
                <c:pt idx="9230">
                  <c:v>1</c:v>
                </c:pt>
                <c:pt idx="9231">
                  <c:v>3</c:v>
                </c:pt>
                <c:pt idx="9232">
                  <c:v>3</c:v>
                </c:pt>
                <c:pt idx="9233">
                  <c:v>4</c:v>
                </c:pt>
                <c:pt idx="9234">
                  <c:v>2</c:v>
                </c:pt>
                <c:pt idx="9235">
                  <c:v>0</c:v>
                </c:pt>
                <c:pt idx="9236">
                  <c:v>2</c:v>
                </c:pt>
                <c:pt idx="9237">
                  <c:v>3</c:v>
                </c:pt>
                <c:pt idx="9238">
                  <c:v>2</c:v>
                </c:pt>
                <c:pt idx="9239">
                  <c:v>4</c:v>
                </c:pt>
                <c:pt idx="9240">
                  <c:v>2</c:v>
                </c:pt>
                <c:pt idx="9241">
                  <c:v>3</c:v>
                </c:pt>
                <c:pt idx="9242">
                  <c:v>4</c:v>
                </c:pt>
                <c:pt idx="9243">
                  <c:v>4</c:v>
                </c:pt>
                <c:pt idx="9244">
                  <c:v>4</c:v>
                </c:pt>
                <c:pt idx="9245">
                  <c:v>3</c:v>
                </c:pt>
                <c:pt idx="9246">
                  <c:v>4</c:v>
                </c:pt>
                <c:pt idx="9247">
                  <c:v>2</c:v>
                </c:pt>
                <c:pt idx="9248">
                  <c:v>4</c:v>
                </c:pt>
                <c:pt idx="9249">
                  <c:v>4</c:v>
                </c:pt>
                <c:pt idx="9250">
                  <c:v>3</c:v>
                </c:pt>
                <c:pt idx="9251">
                  <c:v>3</c:v>
                </c:pt>
                <c:pt idx="9252">
                  <c:v>1</c:v>
                </c:pt>
                <c:pt idx="9253">
                  <c:v>5</c:v>
                </c:pt>
                <c:pt idx="9254">
                  <c:v>3</c:v>
                </c:pt>
                <c:pt idx="9255">
                  <c:v>3</c:v>
                </c:pt>
                <c:pt idx="9256">
                  <c:v>5</c:v>
                </c:pt>
                <c:pt idx="9257">
                  <c:v>4</c:v>
                </c:pt>
                <c:pt idx="9258">
                  <c:v>4</c:v>
                </c:pt>
                <c:pt idx="9259">
                  <c:v>3</c:v>
                </c:pt>
                <c:pt idx="9260">
                  <c:v>3</c:v>
                </c:pt>
                <c:pt idx="9261">
                  <c:v>4</c:v>
                </c:pt>
                <c:pt idx="9262">
                  <c:v>4</c:v>
                </c:pt>
                <c:pt idx="9263">
                  <c:v>4</c:v>
                </c:pt>
                <c:pt idx="9264">
                  <c:v>4</c:v>
                </c:pt>
                <c:pt idx="9265">
                  <c:v>3</c:v>
                </c:pt>
                <c:pt idx="9266">
                  <c:v>4</c:v>
                </c:pt>
                <c:pt idx="9267">
                  <c:v>4</c:v>
                </c:pt>
                <c:pt idx="9268">
                  <c:v>4</c:v>
                </c:pt>
                <c:pt idx="9269">
                  <c:v>3</c:v>
                </c:pt>
                <c:pt idx="9270">
                  <c:v>5</c:v>
                </c:pt>
                <c:pt idx="9271">
                  <c:v>4</c:v>
                </c:pt>
                <c:pt idx="9272">
                  <c:v>5</c:v>
                </c:pt>
                <c:pt idx="9273">
                  <c:v>4</c:v>
                </c:pt>
                <c:pt idx="9274">
                  <c:v>6</c:v>
                </c:pt>
                <c:pt idx="9275">
                  <c:v>5</c:v>
                </c:pt>
                <c:pt idx="9276">
                  <c:v>4</c:v>
                </c:pt>
                <c:pt idx="9277">
                  <c:v>6</c:v>
                </c:pt>
                <c:pt idx="9278">
                  <c:v>4</c:v>
                </c:pt>
                <c:pt idx="9279">
                  <c:v>5</c:v>
                </c:pt>
                <c:pt idx="9280">
                  <c:v>5</c:v>
                </c:pt>
                <c:pt idx="9281">
                  <c:v>5</c:v>
                </c:pt>
                <c:pt idx="9282">
                  <c:v>4</c:v>
                </c:pt>
                <c:pt idx="9283">
                  <c:v>4</c:v>
                </c:pt>
                <c:pt idx="9284">
                  <c:v>4</c:v>
                </c:pt>
                <c:pt idx="9285">
                  <c:v>6</c:v>
                </c:pt>
                <c:pt idx="9286">
                  <c:v>4</c:v>
                </c:pt>
                <c:pt idx="9287">
                  <c:v>4</c:v>
                </c:pt>
                <c:pt idx="9288">
                  <c:v>4</c:v>
                </c:pt>
                <c:pt idx="9289">
                  <c:v>3</c:v>
                </c:pt>
                <c:pt idx="9290">
                  <c:v>3</c:v>
                </c:pt>
                <c:pt idx="9291">
                  <c:v>4</c:v>
                </c:pt>
                <c:pt idx="9292">
                  <c:v>4</c:v>
                </c:pt>
                <c:pt idx="9293">
                  <c:v>3</c:v>
                </c:pt>
                <c:pt idx="9294">
                  <c:v>5</c:v>
                </c:pt>
                <c:pt idx="9295">
                  <c:v>3</c:v>
                </c:pt>
                <c:pt idx="9296">
                  <c:v>9</c:v>
                </c:pt>
                <c:pt idx="9297">
                  <c:v>4</c:v>
                </c:pt>
                <c:pt idx="9298">
                  <c:v>4</c:v>
                </c:pt>
                <c:pt idx="9299">
                  <c:v>4</c:v>
                </c:pt>
                <c:pt idx="9300">
                  <c:v>3</c:v>
                </c:pt>
                <c:pt idx="9301">
                  <c:v>4</c:v>
                </c:pt>
                <c:pt idx="9302">
                  <c:v>2</c:v>
                </c:pt>
                <c:pt idx="9303">
                  <c:v>5</c:v>
                </c:pt>
                <c:pt idx="9304">
                  <c:v>4</c:v>
                </c:pt>
                <c:pt idx="9305">
                  <c:v>5</c:v>
                </c:pt>
                <c:pt idx="9306">
                  <c:v>3</c:v>
                </c:pt>
                <c:pt idx="9307">
                  <c:v>4</c:v>
                </c:pt>
                <c:pt idx="9308">
                  <c:v>5</c:v>
                </c:pt>
                <c:pt idx="9309">
                  <c:v>3</c:v>
                </c:pt>
                <c:pt idx="9310">
                  <c:v>4</c:v>
                </c:pt>
                <c:pt idx="9311">
                  <c:v>4</c:v>
                </c:pt>
                <c:pt idx="9312">
                  <c:v>4</c:v>
                </c:pt>
                <c:pt idx="9313">
                  <c:v>3</c:v>
                </c:pt>
                <c:pt idx="9314">
                  <c:v>3</c:v>
                </c:pt>
                <c:pt idx="9315">
                  <c:v>4</c:v>
                </c:pt>
                <c:pt idx="9316">
                  <c:v>4</c:v>
                </c:pt>
                <c:pt idx="9317">
                  <c:v>3</c:v>
                </c:pt>
                <c:pt idx="9318">
                  <c:v>5</c:v>
                </c:pt>
                <c:pt idx="9319">
                  <c:v>3</c:v>
                </c:pt>
                <c:pt idx="9320">
                  <c:v>3</c:v>
                </c:pt>
                <c:pt idx="9321">
                  <c:v>4</c:v>
                </c:pt>
                <c:pt idx="9322">
                  <c:v>4</c:v>
                </c:pt>
                <c:pt idx="9323">
                  <c:v>4</c:v>
                </c:pt>
                <c:pt idx="9324">
                  <c:v>1</c:v>
                </c:pt>
                <c:pt idx="9325">
                  <c:v>4</c:v>
                </c:pt>
                <c:pt idx="9326">
                  <c:v>4</c:v>
                </c:pt>
                <c:pt idx="9327">
                  <c:v>4</c:v>
                </c:pt>
                <c:pt idx="9328">
                  <c:v>4</c:v>
                </c:pt>
                <c:pt idx="9329">
                  <c:v>4</c:v>
                </c:pt>
                <c:pt idx="9330">
                  <c:v>5</c:v>
                </c:pt>
                <c:pt idx="9331">
                  <c:v>2</c:v>
                </c:pt>
                <c:pt idx="9332">
                  <c:v>4</c:v>
                </c:pt>
                <c:pt idx="9333">
                  <c:v>3</c:v>
                </c:pt>
                <c:pt idx="9334">
                  <c:v>3</c:v>
                </c:pt>
                <c:pt idx="9335">
                  <c:v>3</c:v>
                </c:pt>
                <c:pt idx="9336">
                  <c:v>2</c:v>
                </c:pt>
                <c:pt idx="9337">
                  <c:v>4</c:v>
                </c:pt>
                <c:pt idx="9338">
                  <c:v>6</c:v>
                </c:pt>
                <c:pt idx="9339">
                  <c:v>5</c:v>
                </c:pt>
                <c:pt idx="9340">
                  <c:v>4</c:v>
                </c:pt>
                <c:pt idx="9341">
                  <c:v>6</c:v>
                </c:pt>
                <c:pt idx="9342">
                  <c:v>4</c:v>
                </c:pt>
                <c:pt idx="9343">
                  <c:v>5</c:v>
                </c:pt>
                <c:pt idx="9344">
                  <c:v>5</c:v>
                </c:pt>
                <c:pt idx="9345">
                  <c:v>5</c:v>
                </c:pt>
                <c:pt idx="9346">
                  <c:v>5</c:v>
                </c:pt>
                <c:pt idx="9347">
                  <c:v>6</c:v>
                </c:pt>
                <c:pt idx="9348">
                  <c:v>5</c:v>
                </c:pt>
                <c:pt idx="9349">
                  <c:v>6</c:v>
                </c:pt>
                <c:pt idx="9350">
                  <c:v>6</c:v>
                </c:pt>
                <c:pt idx="9351">
                  <c:v>6</c:v>
                </c:pt>
                <c:pt idx="9352">
                  <c:v>9</c:v>
                </c:pt>
                <c:pt idx="9353">
                  <c:v>5</c:v>
                </c:pt>
                <c:pt idx="9354">
                  <c:v>7</c:v>
                </c:pt>
                <c:pt idx="9355">
                  <c:v>6</c:v>
                </c:pt>
                <c:pt idx="9356">
                  <c:v>6</c:v>
                </c:pt>
                <c:pt idx="9357">
                  <c:v>6</c:v>
                </c:pt>
                <c:pt idx="9358">
                  <c:v>5</c:v>
                </c:pt>
                <c:pt idx="9359">
                  <c:v>6</c:v>
                </c:pt>
                <c:pt idx="9360">
                  <c:v>6</c:v>
                </c:pt>
                <c:pt idx="9361">
                  <c:v>5</c:v>
                </c:pt>
                <c:pt idx="9362">
                  <c:v>6</c:v>
                </c:pt>
                <c:pt idx="9363">
                  <c:v>16</c:v>
                </c:pt>
                <c:pt idx="9364">
                  <c:v>5</c:v>
                </c:pt>
                <c:pt idx="9365">
                  <c:v>3</c:v>
                </c:pt>
                <c:pt idx="9366">
                  <c:v>5</c:v>
                </c:pt>
                <c:pt idx="9367">
                  <c:v>5</c:v>
                </c:pt>
                <c:pt idx="9368">
                  <c:v>5</c:v>
                </c:pt>
                <c:pt idx="9369">
                  <c:v>6</c:v>
                </c:pt>
                <c:pt idx="9370">
                  <c:v>5</c:v>
                </c:pt>
                <c:pt idx="9371">
                  <c:v>6</c:v>
                </c:pt>
                <c:pt idx="9372">
                  <c:v>7</c:v>
                </c:pt>
                <c:pt idx="9373">
                  <c:v>7</c:v>
                </c:pt>
                <c:pt idx="9374">
                  <c:v>10</c:v>
                </c:pt>
                <c:pt idx="9375">
                  <c:v>7</c:v>
                </c:pt>
                <c:pt idx="9376">
                  <c:v>9</c:v>
                </c:pt>
                <c:pt idx="9377">
                  <c:v>6</c:v>
                </c:pt>
                <c:pt idx="9378">
                  <c:v>8</c:v>
                </c:pt>
                <c:pt idx="9379">
                  <c:v>9</c:v>
                </c:pt>
                <c:pt idx="9380">
                  <c:v>8</c:v>
                </c:pt>
                <c:pt idx="9381">
                  <c:v>9</c:v>
                </c:pt>
                <c:pt idx="9382">
                  <c:v>8</c:v>
                </c:pt>
                <c:pt idx="9383">
                  <c:v>8</c:v>
                </c:pt>
                <c:pt idx="9384">
                  <c:v>9</c:v>
                </c:pt>
                <c:pt idx="9385">
                  <c:v>8</c:v>
                </c:pt>
                <c:pt idx="9386">
                  <c:v>9</c:v>
                </c:pt>
                <c:pt idx="9387">
                  <c:v>8</c:v>
                </c:pt>
                <c:pt idx="9388">
                  <c:v>7</c:v>
                </c:pt>
                <c:pt idx="9389">
                  <c:v>6</c:v>
                </c:pt>
                <c:pt idx="9390">
                  <c:v>7</c:v>
                </c:pt>
                <c:pt idx="9391">
                  <c:v>9</c:v>
                </c:pt>
                <c:pt idx="9392">
                  <c:v>7</c:v>
                </c:pt>
                <c:pt idx="9393">
                  <c:v>9</c:v>
                </c:pt>
                <c:pt idx="9394">
                  <c:v>7</c:v>
                </c:pt>
                <c:pt idx="9395">
                  <c:v>9</c:v>
                </c:pt>
                <c:pt idx="9396">
                  <c:v>9</c:v>
                </c:pt>
                <c:pt idx="9397">
                  <c:v>9</c:v>
                </c:pt>
                <c:pt idx="9398">
                  <c:v>9</c:v>
                </c:pt>
                <c:pt idx="9399">
                  <c:v>6</c:v>
                </c:pt>
                <c:pt idx="9400">
                  <c:v>9</c:v>
                </c:pt>
                <c:pt idx="9401">
                  <c:v>8</c:v>
                </c:pt>
                <c:pt idx="9402">
                  <c:v>8</c:v>
                </c:pt>
                <c:pt idx="9403">
                  <c:v>8</c:v>
                </c:pt>
                <c:pt idx="9404">
                  <c:v>7</c:v>
                </c:pt>
                <c:pt idx="9405">
                  <c:v>6</c:v>
                </c:pt>
                <c:pt idx="9406">
                  <c:v>8</c:v>
                </c:pt>
                <c:pt idx="9407">
                  <c:v>8</c:v>
                </c:pt>
                <c:pt idx="9408">
                  <c:v>8</c:v>
                </c:pt>
                <c:pt idx="9409">
                  <c:v>6</c:v>
                </c:pt>
                <c:pt idx="9410">
                  <c:v>8</c:v>
                </c:pt>
                <c:pt idx="9411">
                  <c:v>8</c:v>
                </c:pt>
                <c:pt idx="9412">
                  <c:v>6</c:v>
                </c:pt>
                <c:pt idx="9413">
                  <c:v>9</c:v>
                </c:pt>
                <c:pt idx="9414">
                  <c:v>8</c:v>
                </c:pt>
                <c:pt idx="9415">
                  <c:v>8</c:v>
                </c:pt>
                <c:pt idx="9416">
                  <c:v>7</c:v>
                </c:pt>
                <c:pt idx="9417">
                  <c:v>9</c:v>
                </c:pt>
                <c:pt idx="9418">
                  <c:v>8</c:v>
                </c:pt>
                <c:pt idx="9419">
                  <c:v>9</c:v>
                </c:pt>
                <c:pt idx="9420">
                  <c:v>9</c:v>
                </c:pt>
                <c:pt idx="9421">
                  <c:v>9</c:v>
                </c:pt>
                <c:pt idx="9422">
                  <c:v>8</c:v>
                </c:pt>
                <c:pt idx="9423">
                  <c:v>6</c:v>
                </c:pt>
                <c:pt idx="9424">
                  <c:v>8</c:v>
                </c:pt>
                <c:pt idx="9425">
                  <c:v>6</c:v>
                </c:pt>
                <c:pt idx="9426">
                  <c:v>7</c:v>
                </c:pt>
                <c:pt idx="9427">
                  <c:v>7</c:v>
                </c:pt>
                <c:pt idx="9428">
                  <c:v>7</c:v>
                </c:pt>
                <c:pt idx="9429">
                  <c:v>6</c:v>
                </c:pt>
                <c:pt idx="9430">
                  <c:v>9</c:v>
                </c:pt>
                <c:pt idx="9431">
                  <c:v>8</c:v>
                </c:pt>
                <c:pt idx="9432">
                  <c:v>6</c:v>
                </c:pt>
                <c:pt idx="9433">
                  <c:v>8</c:v>
                </c:pt>
                <c:pt idx="9434">
                  <c:v>7</c:v>
                </c:pt>
                <c:pt idx="9435">
                  <c:v>6</c:v>
                </c:pt>
                <c:pt idx="9436">
                  <c:v>6</c:v>
                </c:pt>
                <c:pt idx="9437">
                  <c:v>8</c:v>
                </c:pt>
                <c:pt idx="9438">
                  <c:v>7</c:v>
                </c:pt>
                <c:pt idx="9439">
                  <c:v>8</c:v>
                </c:pt>
                <c:pt idx="9440">
                  <c:v>6</c:v>
                </c:pt>
                <c:pt idx="9441">
                  <c:v>6</c:v>
                </c:pt>
                <c:pt idx="9442">
                  <c:v>6</c:v>
                </c:pt>
                <c:pt idx="9443">
                  <c:v>5</c:v>
                </c:pt>
                <c:pt idx="9444">
                  <c:v>6</c:v>
                </c:pt>
                <c:pt idx="9445">
                  <c:v>5</c:v>
                </c:pt>
                <c:pt idx="9446">
                  <c:v>6</c:v>
                </c:pt>
                <c:pt idx="9447">
                  <c:v>3</c:v>
                </c:pt>
                <c:pt idx="9448">
                  <c:v>7</c:v>
                </c:pt>
                <c:pt idx="9449">
                  <c:v>6</c:v>
                </c:pt>
                <c:pt idx="9450">
                  <c:v>6</c:v>
                </c:pt>
                <c:pt idx="9451">
                  <c:v>7</c:v>
                </c:pt>
                <c:pt idx="9452">
                  <c:v>6</c:v>
                </c:pt>
                <c:pt idx="9453">
                  <c:v>8</c:v>
                </c:pt>
                <c:pt idx="9454">
                  <c:v>5</c:v>
                </c:pt>
                <c:pt idx="9455">
                  <c:v>6</c:v>
                </c:pt>
                <c:pt idx="9456">
                  <c:v>6</c:v>
                </c:pt>
                <c:pt idx="9457">
                  <c:v>6</c:v>
                </c:pt>
                <c:pt idx="9458">
                  <c:v>6</c:v>
                </c:pt>
                <c:pt idx="9459">
                  <c:v>5</c:v>
                </c:pt>
                <c:pt idx="9460">
                  <c:v>5</c:v>
                </c:pt>
                <c:pt idx="9461">
                  <c:v>6</c:v>
                </c:pt>
                <c:pt idx="9462">
                  <c:v>6</c:v>
                </c:pt>
                <c:pt idx="9463">
                  <c:v>6</c:v>
                </c:pt>
                <c:pt idx="9464">
                  <c:v>7</c:v>
                </c:pt>
                <c:pt idx="9465">
                  <c:v>6</c:v>
                </c:pt>
                <c:pt idx="9466">
                  <c:v>6</c:v>
                </c:pt>
                <c:pt idx="9467">
                  <c:v>7</c:v>
                </c:pt>
                <c:pt idx="9468">
                  <c:v>30</c:v>
                </c:pt>
                <c:pt idx="9469">
                  <c:v>6</c:v>
                </c:pt>
                <c:pt idx="9470">
                  <c:v>5</c:v>
                </c:pt>
                <c:pt idx="9471">
                  <c:v>5</c:v>
                </c:pt>
                <c:pt idx="9472">
                  <c:v>5</c:v>
                </c:pt>
                <c:pt idx="9473">
                  <c:v>6</c:v>
                </c:pt>
                <c:pt idx="9474">
                  <c:v>6</c:v>
                </c:pt>
                <c:pt idx="9475">
                  <c:v>5</c:v>
                </c:pt>
                <c:pt idx="9476">
                  <c:v>6</c:v>
                </c:pt>
                <c:pt idx="9477">
                  <c:v>10</c:v>
                </c:pt>
                <c:pt idx="9478">
                  <c:v>10</c:v>
                </c:pt>
                <c:pt idx="9479">
                  <c:v>20</c:v>
                </c:pt>
                <c:pt idx="9480">
                  <c:v>18</c:v>
                </c:pt>
                <c:pt idx="9481">
                  <c:v>15</c:v>
                </c:pt>
                <c:pt idx="9482">
                  <c:v>14</c:v>
                </c:pt>
                <c:pt idx="9483">
                  <c:v>18</c:v>
                </c:pt>
                <c:pt idx="9484">
                  <c:v>18</c:v>
                </c:pt>
                <c:pt idx="9485">
                  <c:v>16</c:v>
                </c:pt>
                <c:pt idx="9486">
                  <c:v>15</c:v>
                </c:pt>
                <c:pt idx="9487">
                  <c:v>15</c:v>
                </c:pt>
                <c:pt idx="9488">
                  <c:v>16</c:v>
                </c:pt>
                <c:pt idx="9489">
                  <c:v>15</c:v>
                </c:pt>
                <c:pt idx="9490">
                  <c:v>15</c:v>
                </c:pt>
                <c:pt idx="9491">
                  <c:v>4</c:v>
                </c:pt>
                <c:pt idx="9492">
                  <c:v>6</c:v>
                </c:pt>
                <c:pt idx="9493">
                  <c:v>5</c:v>
                </c:pt>
                <c:pt idx="9494">
                  <c:v>3</c:v>
                </c:pt>
                <c:pt idx="9495">
                  <c:v>6</c:v>
                </c:pt>
                <c:pt idx="9496">
                  <c:v>5</c:v>
                </c:pt>
                <c:pt idx="9497">
                  <c:v>4</c:v>
                </c:pt>
                <c:pt idx="9498">
                  <c:v>4</c:v>
                </c:pt>
                <c:pt idx="9499">
                  <c:v>5</c:v>
                </c:pt>
                <c:pt idx="9500">
                  <c:v>3</c:v>
                </c:pt>
                <c:pt idx="9501">
                  <c:v>4</c:v>
                </c:pt>
                <c:pt idx="9502">
                  <c:v>4</c:v>
                </c:pt>
                <c:pt idx="9503">
                  <c:v>4</c:v>
                </c:pt>
                <c:pt idx="9504">
                  <c:v>4</c:v>
                </c:pt>
                <c:pt idx="9505">
                  <c:v>3</c:v>
                </c:pt>
                <c:pt idx="9506">
                  <c:v>5</c:v>
                </c:pt>
                <c:pt idx="9507">
                  <c:v>32</c:v>
                </c:pt>
                <c:pt idx="9508">
                  <c:v>3</c:v>
                </c:pt>
                <c:pt idx="9509">
                  <c:v>3</c:v>
                </c:pt>
                <c:pt idx="9510">
                  <c:v>4</c:v>
                </c:pt>
                <c:pt idx="9511">
                  <c:v>6</c:v>
                </c:pt>
                <c:pt idx="9512">
                  <c:v>2</c:v>
                </c:pt>
                <c:pt idx="9513">
                  <c:v>6</c:v>
                </c:pt>
                <c:pt idx="9514">
                  <c:v>4</c:v>
                </c:pt>
                <c:pt idx="9515">
                  <c:v>5</c:v>
                </c:pt>
                <c:pt idx="9516">
                  <c:v>5</c:v>
                </c:pt>
                <c:pt idx="9517">
                  <c:v>6</c:v>
                </c:pt>
                <c:pt idx="9518">
                  <c:v>5</c:v>
                </c:pt>
                <c:pt idx="9519">
                  <c:v>4</c:v>
                </c:pt>
                <c:pt idx="9520">
                  <c:v>6</c:v>
                </c:pt>
                <c:pt idx="9521">
                  <c:v>5</c:v>
                </c:pt>
                <c:pt idx="9522">
                  <c:v>4</c:v>
                </c:pt>
                <c:pt idx="9523">
                  <c:v>4</c:v>
                </c:pt>
                <c:pt idx="9524">
                  <c:v>3</c:v>
                </c:pt>
                <c:pt idx="9525">
                  <c:v>3</c:v>
                </c:pt>
                <c:pt idx="9526">
                  <c:v>5</c:v>
                </c:pt>
                <c:pt idx="9527">
                  <c:v>4</c:v>
                </c:pt>
                <c:pt idx="9528">
                  <c:v>4</c:v>
                </c:pt>
                <c:pt idx="9529">
                  <c:v>3</c:v>
                </c:pt>
                <c:pt idx="9530">
                  <c:v>4</c:v>
                </c:pt>
                <c:pt idx="9531">
                  <c:v>3</c:v>
                </c:pt>
                <c:pt idx="9532">
                  <c:v>6</c:v>
                </c:pt>
                <c:pt idx="9533">
                  <c:v>5</c:v>
                </c:pt>
                <c:pt idx="9534">
                  <c:v>5</c:v>
                </c:pt>
                <c:pt idx="9535">
                  <c:v>4</c:v>
                </c:pt>
                <c:pt idx="9536">
                  <c:v>3</c:v>
                </c:pt>
                <c:pt idx="9537">
                  <c:v>5</c:v>
                </c:pt>
                <c:pt idx="9538">
                  <c:v>4</c:v>
                </c:pt>
                <c:pt idx="9539">
                  <c:v>5</c:v>
                </c:pt>
                <c:pt idx="9540">
                  <c:v>5</c:v>
                </c:pt>
                <c:pt idx="9541">
                  <c:v>5</c:v>
                </c:pt>
                <c:pt idx="9542">
                  <c:v>4</c:v>
                </c:pt>
                <c:pt idx="9543">
                  <c:v>2</c:v>
                </c:pt>
                <c:pt idx="9544">
                  <c:v>6</c:v>
                </c:pt>
                <c:pt idx="9545">
                  <c:v>5</c:v>
                </c:pt>
                <c:pt idx="9546">
                  <c:v>5</c:v>
                </c:pt>
                <c:pt idx="9547">
                  <c:v>5</c:v>
                </c:pt>
                <c:pt idx="9548">
                  <c:v>4</c:v>
                </c:pt>
                <c:pt idx="9549">
                  <c:v>4</c:v>
                </c:pt>
                <c:pt idx="9550">
                  <c:v>5</c:v>
                </c:pt>
                <c:pt idx="9551">
                  <c:v>5</c:v>
                </c:pt>
                <c:pt idx="9552">
                  <c:v>5</c:v>
                </c:pt>
                <c:pt idx="9553">
                  <c:v>3</c:v>
                </c:pt>
                <c:pt idx="9554">
                  <c:v>6</c:v>
                </c:pt>
                <c:pt idx="9555">
                  <c:v>2</c:v>
                </c:pt>
                <c:pt idx="9556">
                  <c:v>5</c:v>
                </c:pt>
                <c:pt idx="9557">
                  <c:v>5</c:v>
                </c:pt>
                <c:pt idx="9558">
                  <c:v>4</c:v>
                </c:pt>
                <c:pt idx="9559">
                  <c:v>5</c:v>
                </c:pt>
                <c:pt idx="9560">
                  <c:v>4</c:v>
                </c:pt>
                <c:pt idx="9561">
                  <c:v>6</c:v>
                </c:pt>
                <c:pt idx="9562">
                  <c:v>4</c:v>
                </c:pt>
                <c:pt idx="9563">
                  <c:v>5</c:v>
                </c:pt>
                <c:pt idx="9564">
                  <c:v>4</c:v>
                </c:pt>
                <c:pt idx="9565">
                  <c:v>5</c:v>
                </c:pt>
                <c:pt idx="9566">
                  <c:v>4</c:v>
                </c:pt>
                <c:pt idx="9567">
                  <c:v>9</c:v>
                </c:pt>
                <c:pt idx="9568">
                  <c:v>5</c:v>
                </c:pt>
                <c:pt idx="9569">
                  <c:v>4</c:v>
                </c:pt>
                <c:pt idx="9570">
                  <c:v>5</c:v>
                </c:pt>
                <c:pt idx="9571">
                  <c:v>5</c:v>
                </c:pt>
                <c:pt idx="9572">
                  <c:v>4</c:v>
                </c:pt>
                <c:pt idx="9573">
                  <c:v>4</c:v>
                </c:pt>
                <c:pt idx="9574">
                  <c:v>6</c:v>
                </c:pt>
                <c:pt idx="9575">
                  <c:v>4</c:v>
                </c:pt>
                <c:pt idx="9576">
                  <c:v>4</c:v>
                </c:pt>
                <c:pt idx="9577">
                  <c:v>3</c:v>
                </c:pt>
                <c:pt idx="9578">
                  <c:v>4</c:v>
                </c:pt>
                <c:pt idx="9579">
                  <c:v>3</c:v>
                </c:pt>
                <c:pt idx="9580">
                  <c:v>4</c:v>
                </c:pt>
                <c:pt idx="9581">
                  <c:v>5</c:v>
                </c:pt>
                <c:pt idx="9582">
                  <c:v>4</c:v>
                </c:pt>
                <c:pt idx="9583">
                  <c:v>5</c:v>
                </c:pt>
                <c:pt idx="9584">
                  <c:v>2</c:v>
                </c:pt>
                <c:pt idx="9585">
                  <c:v>5</c:v>
                </c:pt>
                <c:pt idx="9586">
                  <c:v>4</c:v>
                </c:pt>
                <c:pt idx="9587">
                  <c:v>5</c:v>
                </c:pt>
                <c:pt idx="9588">
                  <c:v>5</c:v>
                </c:pt>
                <c:pt idx="9589">
                  <c:v>5</c:v>
                </c:pt>
                <c:pt idx="9590">
                  <c:v>5</c:v>
                </c:pt>
                <c:pt idx="9591">
                  <c:v>4</c:v>
                </c:pt>
                <c:pt idx="9592">
                  <c:v>4</c:v>
                </c:pt>
                <c:pt idx="9593">
                  <c:v>3</c:v>
                </c:pt>
                <c:pt idx="9594">
                  <c:v>3</c:v>
                </c:pt>
                <c:pt idx="9595">
                  <c:v>3</c:v>
                </c:pt>
                <c:pt idx="9596">
                  <c:v>2</c:v>
                </c:pt>
                <c:pt idx="9597">
                  <c:v>3</c:v>
                </c:pt>
                <c:pt idx="9598">
                  <c:v>3</c:v>
                </c:pt>
                <c:pt idx="9599">
                  <c:v>2</c:v>
                </c:pt>
                <c:pt idx="9600">
                  <c:v>3</c:v>
                </c:pt>
                <c:pt idx="9601">
                  <c:v>3</c:v>
                </c:pt>
                <c:pt idx="9602">
                  <c:v>4</c:v>
                </c:pt>
                <c:pt idx="9603">
                  <c:v>3</c:v>
                </c:pt>
                <c:pt idx="9604">
                  <c:v>2</c:v>
                </c:pt>
                <c:pt idx="9605">
                  <c:v>3</c:v>
                </c:pt>
                <c:pt idx="9606">
                  <c:v>2</c:v>
                </c:pt>
                <c:pt idx="9607">
                  <c:v>3</c:v>
                </c:pt>
                <c:pt idx="9608">
                  <c:v>1</c:v>
                </c:pt>
                <c:pt idx="9609">
                  <c:v>4</c:v>
                </c:pt>
                <c:pt idx="9610">
                  <c:v>2</c:v>
                </c:pt>
                <c:pt idx="9611">
                  <c:v>3</c:v>
                </c:pt>
                <c:pt idx="9612">
                  <c:v>5</c:v>
                </c:pt>
                <c:pt idx="9613">
                  <c:v>4</c:v>
                </c:pt>
                <c:pt idx="9614">
                  <c:v>4</c:v>
                </c:pt>
                <c:pt idx="9615">
                  <c:v>1</c:v>
                </c:pt>
                <c:pt idx="9616">
                  <c:v>4</c:v>
                </c:pt>
                <c:pt idx="9617">
                  <c:v>4</c:v>
                </c:pt>
                <c:pt idx="9618">
                  <c:v>3</c:v>
                </c:pt>
                <c:pt idx="9619">
                  <c:v>4</c:v>
                </c:pt>
                <c:pt idx="9620">
                  <c:v>3</c:v>
                </c:pt>
                <c:pt idx="9621">
                  <c:v>4</c:v>
                </c:pt>
                <c:pt idx="9622">
                  <c:v>4</c:v>
                </c:pt>
                <c:pt idx="9623">
                  <c:v>6</c:v>
                </c:pt>
                <c:pt idx="9624">
                  <c:v>4</c:v>
                </c:pt>
                <c:pt idx="9625">
                  <c:v>2</c:v>
                </c:pt>
                <c:pt idx="9626">
                  <c:v>5</c:v>
                </c:pt>
                <c:pt idx="9627">
                  <c:v>4</c:v>
                </c:pt>
                <c:pt idx="9628">
                  <c:v>3</c:v>
                </c:pt>
                <c:pt idx="9629">
                  <c:v>3</c:v>
                </c:pt>
                <c:pt idx="9630">
                  <c:v>1</c:v>
                </c:pt>
                <c:pt idx="9631">
                  <c:v>3</c:v>
                </c:pt>
                <c:pt idx="9632">
                  <c:v>2</c:v>
                </c:pt>
                <c:pt idx="9633">
                  <c:v>4</c:v>
                </c:pt>
                <c:pt idx="9634">
                  <c:v>4</c:v>
                </c:pt>
                <c:pt idx="9635">
                  <c:v>2</c:v>
                </c:pt>
                <c:pt idx="9636">
                  <c:v>4</c:v>
                </c:pt>
                <c:pt idx="9637">
                  <c:v>1</c:v>
                </c:pt>
                <c:pt idx="9638">
                  <c:v>3</c:v>
                </c:pt>
                <c:pt idx="9639">
                  <c:v>2</c:v>
                </c:pt>
                <c:pt idx="9640">
                  <c:v>4</c:v>
                </c:pt>
                <c:pt idx="9641">
                  <c:v>2</c:v>
                </c:pt>
                <c:pt idx="9642">
                  <c:v>1</c:v>
                </c:pt>
                <c:pt idx="9643">
                  <c:v>2</c:v>
                </c:pt>
                <c:pt idx="9644">
                  <c:v>1</c:v>
                </c:pt>
                <c:pt idx="9645">
                  <c:v>3</c:v>
                </c:pt>
                <c:pt idx="9646">
                  <c:v>3</c:v>
                </c:pt>
                <c:pt idx="9647">
                  <c:v>4</c:v>
                </c:pt>
                <c:pt idx="9648">
                  <c:v>3</c:v>
                </c:pt>
                <c:pt idx="9649">
                  <c:v>3</c:v>
                </c:pt>
                <c:pt idx="9650">
                  <c:v>4</c:v>
                </c:pt>
                <c:pt idx="9651">
                  <c:v>4</c:v>
                </c:pt>
                <c:pt idx="9652">
                  <c:v>3</c:v>
                </c:pt>
                <c:pt idx="9653">
                  <c:v>4</c:v>
                </c:pt>
                <c:pt idx="9654">
                  <c:v>3</c:v>
                </c:pt>
                <c:pt idx="9655">
                  <c:v>5</c:v>
                </c:pt>
                <c:pt idx="9656">
                  <c:v>1</c:v>
                </c:pt>
                <c:pt idx="9657">
                  <c:v>6</c:v>
                </c:pt>
                <c:pt idx="9658">
                  <c:v>4</c:v>
                </c:pt>
                <c:pt idx="9659">
                  <c:v>4</c:v>
                </c:pt>
                <c:pt idx="9660">
                  <c:v>4</c:v>
                </c:pt>
                <c:pt idx="9661">
                  <c:v>3</c:v>
                </c:pt>
                <c:pt idx="9662">
                  <c:v>4</c:v>
                </c:pt>
                <c:pt idx="9663">
                  <c:v>2</c:v>
                </c:pt>
                <c:pt idx="9664">
                  <c:v>4</c:v>
                </c:pt>
                <c:pt idx="9665">
                  <c:v>3</c:v>
                </c:pt>
                <c:pt idx="9666">
                  <c:v>3</c:v>
                </c:pt>
                <c:pt idx="9667">
                  <c:v>4</c:v>
                </c:pt>
                <c:pt idx="9668">
                  <c:v>5</c:v>
                </c:pt>
                <c:pt idx="9669">
                  <c:v>4</c:v>
                </c:pt>
                <c:pt idx="9670">
                  <c:v>4</c:v>
                </c:pt>
                <c:pt idx="9671">
                  <c:v>4</c:v>
                </c:pt>
                <c:pt idx="9672">
                  <c:v>3</c:v>
                </c:pt>
                <c:pt idx="9673">
                  <c:v>3</c:v>
                </c:pt>
                <c:pt idx="9674">
                  <c:v>3</c:v>
                </c:pt>
                <c:pt idx="9675">
                  <c:v>2</c:v>
                </c:pt>
                <c:pt idx="9676">
                  <c:v>1</c:v>
                </c:pt>
                <c:pt idx="9677">
                  <c:v>4</c:v>
                </c:pt>
                <c:pt idx="9678">
                  <c:v>2</c:v>
                </c:pt>
                <c:pt idx="9679">
                  <c:v>4</c:v>
                </c:pt>
                <c:pt idx="9680">
                  <c:v>2</c:v>
                </c:pt>
                <c:pt idx="9681">
                  <c:v>2</c:v>
                </c:pt>
                <c:pt idx="9682">
                  <c:v>1</c:v>
                </c:pt>
                <c:pt idx="9683">
                  <c:v>2</c:v>
                </c:pt>
                <c:pt idx="9684">
                  <c:v>3</c:v>
                </c:pt>
                <c:pt idx="9685">
                  <c:v>3</c:v>
                </c:pt>
                <c:pt idx="9686">
                  <c:v>3</c:v>
                </c:pt>
                <c:pt idx="9687">
                  <c:v>1</c:v>
                </c:pt>
                <c:pt idx="9688">
                  <c:v>3</c:v>
                </c:pt>
                <c:pt idx="9689">
                  <c:v>2</c:v>
                </c:pt>
                <c:pt idx="9690">
                  <c:v>6</c:v>
                </c:pt>
                <c:pt idx="9691">
                  <c:v>4</c:v>
                </c:pt>
                <c:pt idx="9692">
                  <c:v>2</c:v>
                </c:pt>
                <c:pt idx="9693">
                  <c:v>3</c:v>
                </c:pt>
                <c:pt idx="9694">
                  <c:v>1</c:v>
                </c:pt>
                <c:pt idx="9695">
                  <c:v>2</c:v>
                </c:pt>
                <c:pt idx="9696">
                  <c:v>2</c:v>
                </c:pt>
                <c:pt idx="9697">
                  <c:v>3</c:v>
                </c:pt>
                <c:pt idx="9698">
                  <c:v>2</c:v>
                </c:pt>
                <c:pt idx="9699">
                  <c:v>3</c:v>
                </c:pt>
                <c:pt idx="9700">
                  <c:v>2</c:v>
                </c:pt>
                <c:pt idx="9701">
                  <c:v>1</c:v>
                </c:pt>
                <c:pt idx="9702">
                  <c:v>3</c:v>
                </c:pt>
                <c:pt idx="9703">
                  <c:v>2</c:v>
                </c:pt>
                <c:pt idx="9704">
                  <c:v>1</c:v>
                </c:pt>
                <c:pt idx="9705">
                  <c:v>2</c:v>
                </c:pt>
                <c:pt idx="9706">
                  <c:v>1</c:v>
                </c:pt>
                <c:pt idx="9707">
                  <c:v>1</c:v>
                </c:pt>
                <c:pt idx="9708">
                  <c:v>3</c:v>
                </c:pt>
                <c:pt idx="9709">
                  <c:v>2</c:v>
                </c:pt>
                <c:pt idx="9710">
                  <c:v>2</c:v>
                </c:pt>
                <c:pt idx="9711">
                  <c:v>1</c:v>
                </c:pt>
                <c:pt idx="9712">
                  <c:v>4</c:v>
                </c:pt>
                <c:pt idx="9713">
                  <c:v>4</c:v>
                </c:pt>
                <c:pt idx="9714">
                  <c:v>2</c:v>
                </c:pt>
                <c:pt idx="9715">
                  <c:v>3</c:v>
                </c:pt>
                <c:pt idx="9716">
                  <c:v>2</c:v>
                </c:pt>
                <c:pt idx="9717">
                  <c:v>3</c:v>
                </c:pt>
                <c:pt idx="9718">
                  <c:v>1</c:v>
                </c:pt>
                <c:pt idx="9719">
                  <c:v>3</c:v>
                </c:pt>
                <c:pt idx="9720">
                  <c:v>2</c:v>
                </c:pt>
                <c:pt idx="9721">
                  <c:v>2</c:v>
                </c:pt>
                <c:pt idx="9722">
                  <c:v>2</c:v>
                </c:pt>
                <c:pt idx="9723">
                  <c:v>2</c:v>
                </c:pt>
                <c:pt idx="9724">
                  <c:v>3</c:v>
                </c:pt>
                <c:pt idx="9725">
                  <c:v>2</c:v>
                </c:pt>
                <c:pt idx="9726">
                  <c:v>2</c:v>
                </c:pt>
                <c:pt idx="9727">
                  <c:v>1</c:v>
                </c:pt>
                <c:pt idx="9728">
                  <c:v>2</c:v>
                </c:pt>
                <c:pt idx="9729">
                  <c:v>2</c:v>
                </c:pt>
                <c:pt idx="9730">
                  <c:v>0</c:v>
                </c:pt>
                <c:pt idx="9731">
                  <c:v>2</c:v>
                </c:pt>
                <c:pt idx="9732">
                  <c:v>3</c:v>
                </c:pt>
                <c:pt idx="9733">
                  <c:v>2</c:v>
                </c:pt>
                <c:pt idx="9734">
                  <c:v>3</c:v>
                </c:pt>
                <c:pt idx="9735">
                  <c:v>2</c:v>
                </c:pt>
                <c:pt idx="9736">
                  <c:v>2</c:v>
                </c:pt>
                <c:pt idx="9737">
                  <c:v>2</c:v>
                </c:pt>
                <c:pt idx="9738">
                  <c:v>2</c:v>
                </c:pt>
                <c:pt idx="9739">
                  <c:v>2</c:v>
                </c:pt>
                <c:pt idx="9740">
                  <c:v>2</c:v>
                </c:pt>
                <c:pt idx="9741">
                  <c:v>2</c:v>
                </c:pt>
                <c:pt idx="9742">
                  <c:v>3</c:v>
                </c:pt>
                <c:pt idx="9743">
                  <c:v>3</c:v>
                </c:pt>
                <c:pt idx="9744">
                  <c:v>3</c:v>
                </c:pt>
                <c:pt idx="9745">
                  <c:v>2</c:v>
                </c:pt>
                <c:pt idx="9746">
                  <c:v>5</c:v>
                </c:pt>
                <c:pt idx="9747">
                  <c:v>0</c:v>
                </c:pt>
                <c:pt idx="9748">
                  <c:v>1</c:v>
                </c:pt>
                <c:pt idx="9749">
                  <c:v>2</c:v>
                </c:pt>
                <c:pt idx="9750">
                  <c:v>2</c:v>
                </c:pt>
                <c:pt idx="9751">
                  <c:v>1</c:v>
                </c:pt>
                <c:pt idx="9752">
                  <c:v>1</c:v>
                </c:pt>
                <c:pt idx="9753">
                  <c:v>1</c:v>
                </c:pt>
                <c:pt idx="9754">
                  <c:v>1</c:v>
                </c:pt>
                <c:pt idx="9755">
                  <c:v>1</c:v>
                </c:pt>
                <c:pt idx="9756">
                  <c:v>1</c:v>
                </c:pt>
                <c:pt idx="9757">
                  <c:v>0</c:v>
                </c:pt>
                <c:pt idx="9758">
                  <c:v>0</c:v>
                </c:pt>
                <c:pt idx="9759">
                  <c:v>0</c:v>
                </c:pt>
                <c:pt idx="9760">
                  <c:v>1</c:v>
                </c:pt>
                <c:pt idx="9761">
                  <c:v>1</c:v>
                </c:pt>
                <c:pt idx="9762">
                  <c:v>1</c:v>
                </c:pt>
                <c:pt idx="9763">
                  <c:v>3</c:v>
                </c:pt>
                <c:pt idx="9764">
                  <c:v>1</c:v>
                </c:pt>
                <c:pt idx="9765">
                  <c:v>2</c:v>
                </c:pt>
                <c:pt idx="9766">
                  <c:v>2</c:v>
                </c:pt>
                <c:pt idx="9767">
                  <c:v>3</c:v>
                </c:pt>
                <c:pt idx="9768">
                  <c:v>2</c:v>
                </c:pt>
                <c:pt idx="9769">
                  <c:v>3</c:v>
                </c:pt>
                <c:pt idx="9770">
                  <c:v>2</c:v>
                </c:pt>
                <c:pt idx="9771">
                  <c:v>1</c:v>
                </c:pt>
                <c:pt idx="9772">
                  <c:v>3</c:v>
                </c:pt>
                <c:pt idx="9773">
                  <c:v>3</c:v>
                </c:pt>
                <c:pt idx="9774">
                  <c:v>3</c:v>
                </c:pt>
                <c:pt idx="9775">
                  <c:v>1</c:v>
                </c:pt>
                <c:pt idx="9776">
                  <c:v>1</c:v>
                </c:pt>
                <c:pt idx="9777">
                  <c:v>3</c:v>
                </c:pt>
                <c:pt idx="9778">
                  <c:v>2</c:v>
                </c:pt>
                <c:pt idx="9779">
                  <c:v>1</c:v>
                </c:pt>
                <c:pt idx="9780">
                  <c:v>5</c:v>
                </c:pt>
                <c:pt idx="9781">
                  <c:v>3</c:v>
                </c:pt>
                <c:pt idx="9782">
                  <c:v>2</c:v>
                </c:pt>
                <c:pt idx="9783">
                  <c:v>1</c:v>
                </c:pt>
                <c:pt idx="9784">
                  <c:v>3</c:v>
                </c:pt>
                <c:pt idx="9785">
                  <c:v>3</c:v>
                </c:pt>
                <c:pt idx="9786">
                  <c:v>1</c:v>
                </c:pt>
                <c:pt idx="9787">
                  <c:v>2</c:v>
                </c:pt>
                <c:pt idx="9788">
                  <c:v>2</c:v>
                </c:pt>
                <c:pt idx="9789">
                  <c:v>3</c:v>
                </c:pt>
                <c:pt idx="9790">
                  <c:v>3</c:v>
                </c:pt>
                <c:pt idx="9791">
                  <c:v>6</c:v>
                </c:pt>
                <c:pt idx="9792">
                  <c:v>5</c:v>
                </c:pt>
                <c:pt idx="9793">
                  <c:v>3</c:v>
                </c:pt>
                <c:pt idx="9794">
                  <c:v>3</c:v>
                </c:pt>
                <c:pt idx="9795">
                  <c:v>2</c:v>
                </c:pt>
                <c:pt idx="9796">
                  <c:v>3</c:v>
                </c:pt>
                <c:pt idx="9797">
                  <c:v>3</c:v>
                </c:pt>
                <c:pt idx="9798">
                  <c:v>5</c:v>
                </c:pt>
                <c:pt idx="9799">
                  <c:v>3</c:v>
                </c:pt>
                <c:pt idx="9800">
                  <c:v>3</c:v>
                </c:pt>
                <c:pt idx="9801">
                  <c:v>5</c:v>
                </c:pt>
                <c:pt idx="9802">
                  <c:v>6</c:v>
                </c:pt>
                <c:pt idx="9803">
                  <c:v>5</c:v>
                </c:pt>
                <c:pt idx="9804">
                  <c:v>5</c:v>
                </c:pt>
                <c:pt idx="9805">
                  <c:v>5</c:v>
                </c:pt>
                <c:pt idx="9806">
                  <c:v>3</c:v>
                </c:pt>
                <c:pt idx="9807">
                  <c:v>3</c:v>
                </c:pt>
                <c:pt idx="9808">
                  <c:v>5</c:v>
                </c:pt>
                <c:pt idx="9809">
                  <c:v>5</c:v>
                </c:pt>
                <c:pt idx="9810">
                  <c:v>3</c:v>
                </c:pt>
                <c:pt idx="9811">
                  <c:v>5</c:v>
                </c:pt>
                <c:pt idx="9812">
                  <c:v>3</c:v>
                </c:pt>
                <c:pt idx="9813">
                  <c:v>6</c:v>
                </c:pt>
                <c:pt idx="9814">
                  <c:v>6</c:v>
                </c:pt>
                <c:pt idx="9815">
                  <c:v>5</c:v>
                </c:pt>
                <c:pt idx="9816">
                  <c:v>5</c:v>
                </c:pt>
                <c:pt idx="9817">
                  <c:v>3</c:v>
                </c:pt>
                <c:pt idx="9818">
                  <c:v>6</c:v>
                </c:pt>
                <c:pt idx="9819">
                  <c:v>2</c:v>
                </c:pt>
                <c:pt idx="9820">
                  <c:v>5</c:v>
                </c:pt>
                <c:pt idx="9821">
                  <c:v>5</c:v>
                </c:pt>
                <c:pt idx="9822">
                  <c:v>6</c:v>
                </c:pt>
                <c:pt idx="9823">
                  <c:v>5</c:v>
                </c:pt>
                <c:pt idx="9824">
                  <c:v>3</c:v>
                </c:pt>
                <c:pt idx="9825">
                  <c:v>5</c:v>
                </c:pt>
                <c:pt idx="9826">
                  <c:v>5</c:v>
                </c:pt>
                <c:pt idx="9827">
                  <c:v>5</c:v>
                </c:pt>
                <c:pt idx="9828">
                  <c:v>5</c:v>
                </c:pt>
                <c:pt idx="9829">
                  <c:v>5</c:v>
                </c:pt>
                <c:pt idx="9830">
                  <c:v>5</c:v>
                </c:pt>
                <c:pt idx="9831">
                  <c:v>3</c:v>
                </c:pt>
                <c:pt idx="9832">
                  <c:v>5</c:v>
                </c:pt>
                <c:pt idx="9833">
                  <c:v>5</c:v>
                </c:pt>
                <c:pt idx="9834">
                  <c:v>5</c:v>
                </c:pt>
                <c:pt idx="9835">
                  <c:v>5</c:v>
                </c:pt>
                <c:pt idx="9836">
                  <c:v>5</c:v>
                </c:pt>
                <c:pt idx="9837">
                  <c:v>5</c:v>
                </c:pt>
                <c:pt idx="9838">
                  <c:v>6</c:v>
                </c:pt>
                <c:pt idx="9839">
                  <c:v>5</c:v>
                </c:pt>
                <c:pt idx="9840">
                  <c:v>5</c:v>
                </c:pt>
                <c:pt idx="9841">
                  <c:v>3</c:v>
                </c:pt>
                <c:pt idx="9842">
                  <c:v>6</c:v>
                </c:pt>
                <c:pt idx="9843">
                  <c:v>2</c:v>
                </c:pt>
                <c:pt idx="9844">
                  <c:v>5</c:v>
                </c:pt>
                <c:pt idx="9845">
                  <c:v>5</c:v>
                </c:pt>
                <c:pt idx="9846">
                  <c:v>7</c:v>
                </c:pt>
                <c:pt idx="9847">
                  <c:v>6</c:v>
                </c:pt>
                <c:pt idx="9848">
                  <c:v>3</c:v>
                </c:pt>
                <c:pt idx="9849">
                  <c:v>6</c:v>
                </c:pt>
                <c:pt idx="9850">
                  <c:v>5</c:v>
                </c:pt>
                <c:pt idx="9851">
                  <c:v>6</c:v>
                </c:pt>
                <c:pt idx="9852">
                  <c:v>5</c:v>
                </c:pt>
                <c:pt idx="9853">
                  <c:v>5</c:v>
                </c:pt>
                <c:pt idx="9854">
                  <c:v>5</c:v>
                </c:pt>
                <c:pt idx="9855">
                  <c:v>3</c:v>
                </c:pt>
                <c:pt idx="9856">
                  <c:v>6</c:v>
                </c:pt>
                <c:pt idx="9857">
                  <c:v>7</c:v>
                </c:pt>
                <c:pt idx="9858">
                  <c:v>7</c:v>
                </c:pt>
                <c:pt idx="9859">
                  <c:v>5</c:v>
                </c:pt>
                <c:pt idx="9860">
                  <c:v>6</c:v>
                </c:pt>
                <c:pt idx="9861">
                  <c:v>6</c:v>
                </c:pt>
                <c:pt idx="9862">
                  <c:v>6</c:v>
                </c:pt>
                <c:pt idx="9863">
                  <c:v>5</c:v>
                </c:pt>
                <c:pt idx="9864">
                  <c:v>5</c:v>
                </c:pt>
                <c:pt idx="9865">
                  <c:v>5</c:v>
                </c:pt>
                <c:pt idx="9866">
                  <c:v>7</c:v>
                </c:pt>
                <c:pt idx="9867">
                  <c:v>5</c:v>
                </c:pt>
                <c:pt idx="9868">
                  <c:v>6</c:v>
                </c:pt>
                <c:pt idx="9869">
                  <c:v>8</c:v>
                </c:pt>
                <c:pt idx="9870">
                  <c:v>6</c:v>
                </c:pt>
                <c:pt idx="9871">
                  <c:v>5</c:v>
                </c:pt>
                <c:pt idx="9872">
                  <c:v>5</c:v>
                </c:pt>
                <c:pt idx="9873">
                  <c:v>8</c:v>
                </c:pt>
                <c:pt idx="9874">
                  <c:v>6</c:v>
                </c:pt>
                <c:pt idx="9875">
                  <c:v>6</c:v>
                </c:pt>
                <c:pt idx="9876">
                  <c:v>6</c:v>
                </c:pt>
                <c:pt idx="9877">
                  <c:v>7</c:v>
                </c:pt>
                <c:pt idx="9878">
                  <c:v>7</c:v>
                </c:pt>
                <c:pt idx="9879">
                  <c:v>8</c:v>
                </c:pt>
                <c:pt idx="9880">
                  <c:v>11</c:v>
                </c:pt>
                <c:pt idx="9881">
                  <c:v>7</c:v>
                </c:pt>
                <c:pt idx="9882">
                  <c:v>9</c:v>
                </c:pt>
                <c:pt idx="9883">
                  <c:v>7</c:v>
                </c:pt>
                <c:pt idx="9884">
                  <c:v>7</c:v>
                </c:pt>
                <c:pt idx="9885">
                  <c:v>39</c:v>
                </c:pt>
                <c:pt idx="9886">
                  <c:v>10</c:v>
                </c:pt>
                <c:pt idx="9887">
                  <c:v>8</c:v>
                </c:pt>
                <c:pt idx="9888">
                  <c:v>8</c:v>
                </c:pt>
                <c:pt idx="9889">
                  <c:v>8</c:v>
                </c:pt>
                <c:pt idx="9890">
                  <c:v>11</c:v>
                </c:pt>
                <c:pt idx="9891">
                  <c:v>10</c:v>
                </c:pt>
                <c:pt idx="9892">
                  <c:v>8</c:v>
                </c:pt>
                <c:pt idx="9893">
                  <c:v>9</c:v>
                </c:pt>
                <c:pt idx="9894">
                  <c:v>8</c:v>
                </c:pt>
                <c:pt idx="9895">
                  <c:v>9</c:v>
                </c:pt>
                <c:pt idx="9896">
                  <c:v>6</c:v>
                </c:pt>
                <c:pt idx="9897">
                  <c:v>8</c:v>
                </c:pt>
                <c:pt idx="9898">
                  <c:v>7</c:v>
                </c:pt>
                <c:pt idx="9899">
                  <c:v>7</c:v>
                </c:pt>
                <c:pt idx="9900">
                  <c:v>7</c:v>
                </c:pt>
                <c:pt idx="9901">
                  <c:v>6</c:v>
                </c:pt>
                <c:pt idx="9902">
                  <c:v>8</c:v>
                </c:pt>
                <c:pt idx="9903">
                  <c:v>5</c:v>
                </c:pt>
                <c:pt idx="9904">
                  <c:v>7</c:v>
                </c:pt>
                <c:pt idx="9905">
                  <c:v>6</c:v>
                </c:pt>
                <c:pt idx="9906">
                  <c:v>6</c:v>
                </c:pt>
                <c:pt idx="9907">
                  <c:v>6</c:v>
                </c:pt>
                <c:pt idx="9908">
                  <c:v>5</c:v>
                </c:pt>
                <c:pt idx="9909">
                  <c:v>6</c:v>
                </c:pt>
                <c:pt idx="9910">
                  <c:v>6</c:v>
                </c:pt>
                <c:pt idx="9911">
                  <c:v>6</c:v>
                </c:pt>
                <c:pt idx="9912">
                  <c:v>7</c:v>
                </c:pt>
                <c:pt idx="9913">
                  <c:v>6</c:v>
                </c:pt>
                <c:pt idx="9914">
                  <c:v>6</c:v>
                </c:pt>
                <c:pt idx="9915">
                  <c:v>6</c:v>
                </c:pt>
                <c:pt idx="9916">
                  <c:v>6</c:v>
                </c:pt>
                <c:pt idx="9917">
                  <c:v>7</c:v>
                </c:pt>
                <c:pt idx="9918">
                  <c:v>5</c:v>
                </c:pt>
                <c:pt idx="9919">
                  <c:v>5</c:v>
                </c:pt>
                <c:pt idx="9920">
                  <c:v>5</c:v>
                </c:pt>
                <c:pt idx="9921">
                  <c:v>7</c:v>
                </c:pt>
                <c:pt idx="9922">
                  <c:v>5</c:v>
                </c:pt>
                <c:pt idx="9923">
                  <c:v>6</c:v>
                </c:pt>
                <c:pt idx="9924">
                  <c:v>9</c:v>
                </c:pt>
                <c:pt idx="9925">
                  <c:v>6</c:v>
                </c:pt>
                <c:pt idx="9926">
                  <c:v>5</c:v>
                </c:pt>
                <c:pt idx="9927">
                  <c:v>2</c:v>
                </c:pt>
                <c:pt idx="9928">
                  <c:v>8</c:v>
                </c:pt>
                <c:pt idx="9929">
                  <c:v>6</c:v>
                </c:pt>
                <c:pt idx="9930">
                  <c:v>6</c:v>
                </c:pt>
                <c:pt idx="9931">
                  <c:v>7</c:v>
                </c:pt>
                <c:pt idx="9932">
                  <c:v>6</c:v>
                </c:pt>
                <c:pt idx="9933">
                  <c:v>5</c:v>
                </c:pt>
                <c:pt idx="9934">
                  <c:v>6</c:v>
                </c:pt>
                <c:pt idx="9935">
                  <c:v>6</c:v>
                </c:pt>
                <c:pt idx="9936">
                  <c:v>6</c:v>
                </c:pt>
                <c:pt idx="9937">
                  <c:v>6</c:v>
                </c:pt>
                <c:pt idx="9938">
                  <c:v>5</c:v>
                </c:pt>
                <c:pt idx="9939">
                  <c:v>5</c:v>
                </c:pt>
                <c:pt idx="9940">
                  <c:v>6</c:v>
                </c:pt>
                <c:pt idx="9941">
                  <c:v>7</c:v>
                </c:pt>
                <c:pt idx="9942">
                  <c:v>6</c:v>
                </c:pt>
                <c:pt idx="9943">
                  <c:v>7</c:v>
                </c:pt>
                <c:pt idx="9944">
                  <c:v>3</c:v>
                </c:pt>
                <c:pt idx="9945">
                  <c:v>7</c:v>
                </c:pt>
                <c:pt idx="9946">
                  <c:v>7</c:v>
                </c:pt>
                <c:pt idx="9947">
                  <c:v>7</c:v>
                </c:pt>
                <c:pt idx="9948">
                  <c:v>7</c:v>
                </c:pt>
                <c:pt idx="9949">
                  <c:v>7</c:v>
                </c:pt>
                <c:pt idx="9950">
                  <c:v>8</c:v>
                </c:pt>
                <c:pt idx="9951">
                  <c:v>5</c:v>
                </c:pt>
                <c:pt idx="9952">
                  <c:v>7</c:v>
                </c:pt>
                <c:pt idx="9953">
                  <c:v>6</c:v>
                </c:pt>
                <c:pt idx="9954">
                  <c:v>7</c:v>
                </c:pt>
                <c:pt idx="9955">
                  <c:v>7</c:v>
                </c:pt>
                <c:pt idx="9956">
                  <c:v>6</c:v>
                </c:pt>
                <c:pt idx="9957">
                  <c:v>7</c:v>
                </c:pt>
                <c:pt idx="9958">
                  <c:v>9</c:v>
                </c:pt>
                <c:pt idx="9959">
                  <c:v>7</c:v>
                </c:pt>
                <c:pt idx="9960">
                  <c:v>6</c:v>
                </c:pt>
                <c:pt idx="9961">
                  <c:v>7</c:v>
                </c:pt>
                <c:pt idx="9962">
                  <c:v>7</c:v>
                </c:pt>
                <c:pt idx="9963">
                  <c:v>6</c:v>
                </c:pt>
                <c:pt idx="9964">
                  <c:v>6</c:v>
                </c:pt>
                <c:pt idx="9965">
                  <c:v>7</c:v>
                </c:pt>
                <c:pt idx="9966">
                  <c:v>6</c:v>
                </c:pt>
                <c:pt idx="9967">
                  <c:v>6</c:v>
                </c:pt>
                <c:pt idx="9968">
                  <c:v>5</c:v>
                </c:pt>
                <c:pt idx="9969">
                  <c:v>7</c:v>
                </c:pt>
                <c:pt idx="9970">
                  <c:v>5</c:v>
                </c:pt>
                <c:pt idx="9971">
                  <c:v>6</c:v>
                </c:pt>
                <c:pt idx="9972">
                  <c:v>6</c:v>
                </c:pt>
                <c:pt idx="9973">
                  <c:v>5</c:v>
                </c:pt>
                <c:pt idx="9974">
                  <c:v>6</c:v>
                </c:pt>
                <c:pt idx="9975">
                  <c:v>3</c:v>
                </c:pt>
                <c:pt idx="9976">
                  <c:v>5</c:v>
                </c:pt>
                <c:pt idx="9977">
                  <c:v>5</c:v>
                </c:pt>
                <c:pt idx="9978">
                  <c:v>5</c:v>
                </c:pt>
                <c:pt idx="9979">
                  <c:v>5</c:v>
                </c:pt>
                <c:pt idx="9980">
                  <c:v>3</c:v>
                </c:pt>
                <c:pt idx="9981">
                  <c:v>5</c:v>
                </c:pt>
                <c:pt idx="9982">
                  <c:v>2</c:v>
                </c:pt>
                <c:pt idx="9983">
                  <c:v>5</c:v>
                </c:pt>
                <c:pt idx="9984">
                  <c:v>3</c:v>
                </c:pt>
                <c:pt idx="9985">
                  <c:v>3</c:v>
                </c:pt>
                <c:pt idx="9986">
                  <c:v>3</c:v>
                </c:pt>
                <c:pt idx="9987">
                  <c:v>2</c:v>
                </c:pt>
                <c:pt idx="9988">
                  <c:v>3</c:v>
                </c:pt>
                <c:pt idx="9989">
                  <c:v>3</c:v>
                </c:pt>
                <c:pt idx="9990">
                  <c:v>3</c:v>
                </c:pt>
                <c:pt idx="9991">
                  <c:v>3</c:v>
                </c:pt>
                <c:pt idx="9992">
                  <c:v>2</c:v>
                </c:pt>
                <c:pt idx="9993">
                  <c:v>3</c:v>
                </c:pt>
                <c:pt idx="9994">
                  <c:v>1</c:v>
                </c:pt>
                <c:pt idx="9995">
                  <c:v>1</c:v>
                </c:pt>
                <c:pt idx="9996">
                  <c:v>3</c:v>
                </c:pt>
                <c:pt idx="9997">
                  <c:v>2</c:v>
                </c:pt>
                <c:pt idx="9998">
                  <c:v>2</c:v>
                </c:pt>
                <c:pt idx="9999">
                  <c:v>0</c:v>
                </c:pt>
                <c:pt idx="10000">
                  <c:v>3</c:v>
                </c:pt>
                <c:pt idx="10001">
                  <c:v>1</c:v>
                </c:pt>
                <c:pt idx="10002">
                  <c:v>5</c:v>
                </c:pt>
                <c:pt idx="10003">
                  <c:v>3</c:v>
                </c:pt>
                <c:pt idx="10004">
                  <c:v>1</c:v>
                </c:pt>
                <c:pt idx="10005">
                  <c:v>2</c:v>
                </c:pt>
                <c:pt idx="10006">
                  <c:v>0</c:v>
                </c:pt>
                <c:pt idx="10007">
                  <c:v>2</c:v>
                </c:pt>
                <c:pt idx="10008">
                  <c:v>1</c:v>
                </c:pt>
                <c:pt idx="10009">
                  <c:v>3</c:v>
                </c:pt>
                <c:pt idx="10010">
                  <c:v>2</c:v>
                </c:pt>
                <c:pt idx="10011">
                  <c:v>2</c:v>
                </c:pt>
                <c:pt idx="10012">
                  <c:v>1</c:v>
                </c:pt>
                <c:pt idx="10013">
                  <c:v>2</c:v>
                </c:pt>
                <c:pt idx="10014">
                  <c:v>3</c:v>
                </c:pt>
                <c:pt idx="10015">
                  <c:v>1</c:v>
                </c:pt>
                <c:pt idx="10016">
                  <c:v>1</c:v>
                </c:pt>
                <c:pt idx="10017">
                  <c:v>1</c:v>
                </c:pt>
                <c:pt idx="10018">
                  <c:v>1</c:v>
                </c:pt>
                <c:pt idx="10019">
                  <c:v>1</c:v>
                </c:pt>
                <c:pt idx="10020">
                  <c:v>2</c:v>
                </c:pt>
                <c:pt idx="10021">
                  <c:v>1</c:v>
                </c:pt>
                <c:pt idx="10022">
                  <c:v>1</c:v>
                </c:pt>
                <c:pt idx="10023">
                  <c:v>1</c:v>
                </c:pt>
                <c:pt idx="10024">
                  <c:v>2</c:v>
                </c:pt>
                <c:pt idx="10025">
                  <c:v>1</c:v>
                </c:pt>
                <c:pt idx="10026">
                  <c:v>2</c:v>
                </c:pt>
                <c:pt idx="10027">
                  <c:v>2</c:v>
                </c:pt>
                <c:pt idx="10028">
                  <c:v>1</c:v>
                </c:pt>
                <c:pt idx="10029">
                  <c:v>2</c:v>
                </c:pt>
                <c:pt idx="10030">
                  <c:v>0</c:v>
                </c:pt>
                <c:pt idx="10031">
                  <c:v>3</c:v>
                </c:pt>
                <c:pt idx="10032">
                  <c:v>2</c:v>
                </c:pt>
                <c:pt idx="10033">
                  <c:v>2</c:v>
                </c:pt>
                <c:pt idx="10034">
                  <c:v>2</c:v>
                </c:pt>
                <c:pt idx="10035">
                  <c:v>1</c:v>
                </c:pt>
                <c:pt idx="10036">
                  <c:v>1</c:v>
                </c:pt>
                <c:pt idx="10037">
                  <c:v>0</c:v>
                </c:pt>
                <c:pt idx="10038">
                  <c:v>1</c:v>
                </c:pt>
                <c:pt idx="10039">
                  <c:v>0</c:v>
                </c:pt>
                <c:pt idx="10040">
                  <c:v>1</c:v>
                </c:pt>
                <c:pt idx="10041">
                  <c:v>0</c:v>
                </c:pt>
                <c:pt idx="10042">
                  <c:v>0</c:v>
                </c:pt>
                <c:pt idx="10043">
                  <c:v>1</c:v>
                </c:pt>
                <c:pt idx="10044">
                  <c:v>1</c:v>
                </c:pt>
                <c:pt idx="10045">
                  <c:v>1</c:v>
                </c:pt>
                <c:pt idx="10046">
                  <c:v>1</c:v>
                </c:pt>
                <c:pt idx="10047">
                  <c:v>2</c:v>
                </c:pt>
                <c:pt idx="10048">
                  <c:v>1</c:v>
                </c:pt>
                <c:pt idx="10049">
                  <c:v>0</c:v>
                </c:pt>
                <c:pt idx="10050">
                  <c:v>1</c:v>
                </c:pt>
                <c:pt idx="10051">
                  <c:v>2</c:v>
                </c:pt>
                <c:pt idx="10052">
                  <c:v>0</c:v>
                </c:pt>
                <c:pt idx="10053">
                  <c:v>1</c:v>
                </c:pt>
                <c:pt idx="10054">
                  <c:v>0</c:v>
                </c:pt>
                <c:pt idx="10055">
                  <c:v>1</c:v>
                </c:pt>
                <c:pt idx="10056">
                  <c:v>0</c:v>
                </c:pt>
                <c:pt idx="10057">
                  <c:v>1</c:v>
                </c:pt>
                <c:pt idx="10058">
                  <c:v>1</c:v>
                </c:pt>
                <c:pt idx="10059">
                  <c:v>0</c:v>
                </c:pt>
                <c:pt idx="10060">
                  <c:v>0</c:v>
                </c:pt>
                <c:pt idx="10061">
                  <c:v>0</c:v>
                </c:pt>
                <c:pt idx="10062">
                  <c:v>2</c:v>
                </c:pt>
                <c:pt idx="10063">
                  <c:v>1</c:v>
                </c:pt>
                <c:pt idx="10064">
                  <c:v>1</c:v>
                </c:pt>
                <c:pt idx="10065">
                  <c:v>2</c:v>
                </c:pt>
                <c:pt idx="10066">
                  <c:v>1</c:v>
                </c:pt>
                <c:pt idx="10067">
                  <c:v>0</c:v>
                </c:pt>
                <c:pt idx="10068">
                  <c:v>1</c:v>
                </c:pt>
                <c:pt idx="10069">
                  <c:v>3</c:v>
                </c:pt>
                <c:pt idx="10070">
                  <c:v>1</c:v>
                </c:pt>
                <c:pt idx="10071">
                  <c:v>1</c:v>
                </c:pt>
                <c:pt idx="10072">
                  <c:v>1</c:v>
                </c:pt>
                <c:pt idx="10073">
                  <c:v>0</c:v>
                </c:pt>
                <c:pt idx="10074">
                  <c:v>0</c:v>
                </c:pt>
                <c:pt idx="10075">
                  <c:v>2</c:v>
                </c:pt>
                <c:pt idx="10076">
                  <c:v>1</c:v>
                </c:pt>
                <c:pt idx="10077">
                  <c:v>1</c:v>
                </c:pt>
                <c:pt idx="10078">
                  <c:v>0</c:v>
                </c:pt>
                <c:pt idx="10079">
                  <c:v>2</c:v>
                </c:pt>
                <c:pt idx="10080">
                  <c:v>4</c:v>
                </c:pt>
                <c:pt idx="10081">
                  <c:v>2</c:v>
                </c:pt>
                <c:pt idx="10082">
                  <c:v>3</c:v>
                </c:pt>
                <c:pt idx="10083">
                  <c:v>2</c:v>
                </c:pt>
                <c:pt idx="10084">
                  <c:v>3</c:v>
                </c:pt>
                <c:pt idx="10085">
                  <c:v>0</c:v>
                </c:pt>
                <c:pt idx="10086">
                  <c:v>3</c:v>
                </c:pt>
                <c:pt idx="10087">
                  <c:v>1</c:v>
                </c:pt>
                <c:pt idx="10088">
                  <c:v>2</c:v>
                </c:pt>
                <c:pt idx="10089">
                  <c:v>2</c:v>
                </c:pt>
                <c:pt idx="10090">
                  <c:v>1</c:v>
                </c:pt>
                <c:pt idx="10091">
                  <c:v>1</c:v>
                </c:pt>
                <c:pt idx="10092">
                  <c:v>3</c:v>
                </c:pt>
                <c:pt idx="10093">
                  <c:v>3</c:v>
                </c:pt>
                <c:pt idx="10094">
                  <c:v>1</c:v>
                </c:pt>
                <c:pt idx="10095">
                  <c:v>2</c:v>
                </c:pt>
                <c:pt idx="10096">
                  <c:v>2</c:v>
                </c:pt>
                <c:pt idx="10097">
                  <c:v>2</c:v>
                </c:pt>
                <c:pt idx="10098">
                  <c:v>1</c:v>
                </c:pt>
                <c:pt idx="10099">
                  <c:v>3</c:v>
                </c:pt>
                <c:pt idx="10100">
                  <c:v>2</c:v>
                </c:pt>
                <c:pt idx="10101">
                  <c:v>3</c:v>
                </c:pt>
                <c:pt idx="10102">
                  <c:v>1</c:v>
                </c:pt>
                <c:pt idx="10103">
                  <c:v>3</c:v>
                </c:pt>
                <c:pt idx="10104">
                  <c:v>3</c:v>
                </c:pt>
                <c:pt idx="10105">
                  <c:v>3</c:v>
                </c:pt>
                <c:pt idx="10106">
                  <c:v>3</c:v>
                </c:pt>
                <c:pt idx="10107">
                  <c:v>3</c:v>
                </c:pt>
                <c:pt idx="10108">
                  <c:v>3</c:v>
                </c:pt>
                <c:pt idx="10109">
                  <c:v>1</c:v>
                </c:pt>
                <c:pt idx="10110">
                  <c:v>4</c:v>
                </c:pt>
                <c:pt idx="10111">
                  <c:v>3</c:v>
                </c:pt>
                <c:pt idx="10112">
                  <c:v>2</c:v>
                </c:pt>
                <c:pt idx="10113">
                  <c:v>3</c:v>
                </c:pt>
                <c:pt idx="10114">
                  <c:v>3</c:v>
                </c:pt>
                <c:pt idx="10115">
                  <c:v>3</c:v>
                </c:pt>
                <c:pt idx="10116">
                  <c:v>1</c:v>
                </c:pt>
                <c:pt idx="10117">
                  <c:v>3</c:v>
                </c:pt>
                <c:pt idx="10118">
                  <c:v>2</c:v>
                </c:pt>
                <c:pt idx="10119">
                  <c:v>3</c:v>
                </c:pt>
                <c:pt idx="10120">
                  <c:v>3</c:v>
                </c:pt>
                <c:pt idx="10121">
                  <c:v>2</c:v>
                </c:pt>
                <c:pt idx="10122">
                  <c:v>3</c:v>
                </c:pt>
                <c:pt idx="10123">
                  <c:v>3</c:v>
                </c:pt>
                <c:pt idx="10124">
                  <c:v>3</c:v>
                </c:pt>
                <c:pt idx="10125">
                  <c:v>4</c:v>
                </c:pt>
                <c:pt idx="10126">
                  <c:v>2</c:v>
                </c:pt>
                <c:pt idx="10127">
                  <c:v>2</c:v>
                </c:pt>
                <c:pt idx="10128">
                  <c:v>3</c:v>
                </c:pt>
                <c:pt idx="10129">
                  <c:v>1</c:v>
                </c:pt>
                <c:pt idx="10130">
                  <c:v>2</c:v>
                </c:pt>
                <c:pt idx="10131">
                  <c:v>1</c:v>
                </c:pt>
                <c:pt idx="10132">
                  <c:v>1</c:v>
                </c:pt>
                <c:pt idx="10133">
                  <c:v>0</c:v>
                </c:pt>
                <c:pt idx="10134">
                  <c:v>1</c:v>
                </c:pt>
                <c:pt idx="10135">
                  <c:v>1</c:v>
                </c:pt>
                <c:pt idx="10136">
                  <c:v>1</c:v>
                </c:pt>
                <c:pt idx="10137">
                  <c:v>1</c:v>
                </c:pt>
                <c:pt idx="10138">
                  <c:v>0</c:v>
                </c:pt>
                <c:pt idx="10139">
                  <c:v>1</c:v>
                </c:pt>
                <c:pt idx="10140">
                  <c:v>1</c:v>
                </c:pt>
                <c:pt idx="10141">
                  <c:v>2</c:v>
                </c:pt>
                <c:pt idx="10142">
                  <c:v>1</c:v>
                </c:pt>
                <c:pt idx="10143">
                  <c:v>1</c:v>
                </c:pt>
                <c:pt idx="10144">
                  <c:v>0</c:v>
                </c:pt>
                <c:pt idx="10145">
                  <c:v>0</c:v>
                </c:pt>
                <c:pt idx="10146">
                  <c:v>0</c:v>
                </c:pt>
                <c:pt idx="10147">
                  <c:v>2</c:v>
                </c:pt>
                <c:pt idx="10148">
                  <c:v>1</c:v>
                </c:pt>
                <c:pt idx="10149">
                  <c:v>1</c:v>
                </c:pt>
                <c:pt idx="10150">
                  <c:v>0</c:v>
                </c:pt>
                <c:pt idx="10151">
                  <c:v>1</c:v>
                </c:pt>
                <c:pt idx="10152">
                  <c:v>2</c:v>
                </c:pt>
                <c:pt idx="10153">
                  <c:v>2</c:v>
                </c:pt>
                <c:pt idx="10154">
                  <c:v>2</c:v>
                </c:pt>
                <c:pt idx="10155">
                  <c:v>2</c:v>
                </c:pt>
                <c:pt idx="10156">
                  <c:v>3</c:v>
                </c:pt>
                <c:pt idx="10157">
                  <c:v>1</c:v>
                </c:pt>
                <c:pt idx="10158">
                  <c:v>5</c:v>
                </c:pt>
                <c:pt idx="10159">
                  <c:v>2</c:v>
                </c:pt>
                <c:pt idx="10160">
                  <c:v>3</c:v>
                </c:pt>
                <c:pt idx="10161">
                  <c:v>3</c:v>
                </c:pt>
                <c:pt idx="10162">
                  <c:v>2</c:v>
                </c:pt>
                <c:pt idx="10163">
                  <c:v>2</c:v>
                </c:pt>
                <c:pt idx="10164">
                  <c:v>1</c:v>
                </c:pt>
                <c:pt idx="10165">
                  <c:v>3</c:v>
                </c:pt>
                <c:pt idx="10166">
                  <c:v>3</c:v>
                </c:pt>
                <c:pt idx="10167">
                  <c:v>3</c:v>
                </c:pt>
                <c:pt idx="10168">
                  <c:v>3</c:v>
                </c:pt>
                <c:pt idx="10169">
                  <c:v>5</c:v>
                </c:pt>
                <c:pt idx="10170">
                  <c:v>5</c:v>
                </c:pt>
                <c:pt idx="10171">
                  <c:v>3</c:v>
                </c:pt>
                <c:pt idx="10172">
                  <c:v>4</c:v>
                </c:pt>
                <c:pt idx="10173">
                  <c:v>2</c:v>
                </c:pt>
                <c:pt idx="10174">
                  <c:v>3</c:v>
                </c:pt>
                <c:pt idx="10175">
                  <c:v>2</c:v>
                </c:pt>
                <c:pt idx="10176">
                  <c:v>3</c:v>
                </c:pt>
                <c:pt idx="10177">
                  <c:v>2</c:v>
                </c:pt>
                <c:pt idx="10178">
                  <c:v>5</c:v>
                </c:pt>
                <c:pt idx="10179">
                  <c:v>3</c:v>
                </c:pt>
                <c:pt idx="10180">
                  <c:v>5</c:v>
                </c:pt>
                <c:pt idx="10181">
                  <c:v>3</c:v>
                </c:pt>
                <c:pt idx="10182">
                  <c:v>5</c:v>
                </c:pt>
                <c:pt idx="10183">
                  <c:v>5</c:v>
                </c:pt>
                <c:pt idx="10184">
                  <c:v>4</c:v>
                </c:pt>
                <c:pt idx="10185">
                  <c:v>5</c:v>
                </c:pt>
                <c:pt idx="10186">
                  <c:v>4</c:v>
                </c:pt>
                <c:pt idx="10187">
                  <c:v>5</c:v>
                </c:pt>
                <c:pt idx="10188">
                  <c:v>3</c:v>
                </c:pt>
                <c:pt idx="10189">
                  <c:v>5</c:v>
                </c:pt>
                <c:pt idx="10190">
                  <c:v>5</c:v>
                </c:pt>
                <c:pt idx="10191">
                  <c:v>7</c:v>
                </c:pt>
                <c:pt idx="10192">
                  <c:v>5</c:v>
                </c:pt>
                <c:pt idx="10193">
                  <c:v>4</c:v>
                </c:pt>
                <c:pt idx="10194">
                  <c:v>5</c:v>
                </c:pt>
                <c:pt idx="10195">
                  <c:v>5</c:v>
                </c:pt>
                <c:pt idx="10196">
                  <c:v>6</c:v>
                </c:pt>
                <c:pt idx="10197">
                  <c:v>5</c:v>
                </c:pt>
                <c:pt idx="10198">
                  <c:v>5</c:v>
                </c:pt>
                <c:pt idx="10199">
                  <c:v>5</c:v>
                </c:pt>
                <c:pt idx="10200">
                  <c:v>5</c:v>
                </c:pt>
                <c:pt idx="10201">
                  <c:v>6</c:v>
                </c:pt>
                <c:pt idx="10202">
                  <c:v>9</c:v>
                </c:pt>
                <c:pt idx="10203">
                  <c:v>7</c:v>
                </c:pt>
                <c:pt idx="10204">
                  <c:v>5</c:v>
                </c:pt>
                <c:pt idx="10205">
                  <c:v>5</c:v>
                </c:pt>
                <c:pt idx="10206">
                  <c:v>7</c:v>
                </c:pt>
                <c:pt idx="10207">
                  <c:v>7</c:v>
                </c:pt>
                <c:pt idx="10208">
                  <c:v>5</c:v>
                </c:pt>
                <c:pt idx="10209">
                  <c:v>7</c:v>
                </c:pt>
                <c:pt idx="10210">
                  <c:v>5</c:v>
                </c:pt>
                <c:pt idx="10211">
                  <c:v>6</c:v>
                </c:pt>
                <c:pt idx="10212">
                  <c:v>4</c:v>
                </c:pt>
                <c:pt idx="10213">
                  <c:v>6</c:v>
                </c:pt>
                <c:pt idx="10214">
                  <c:v>6</c:v>
                </c:pt>
                <c:pt idx="10215">
                  <c:v>3</c:v>
                </c:pt>
                <c:pt idx="10216">
                  <c:v>7</c:v>
                </c:pt>
                <c:pt idx="10217">
                  <c:v>3</c:v>
                </c:pt>
                <c:pt idx="10218">
                  <c:v>5</c:v>
                </c:pt>
                <c:pt idx="10219">
                  <c:v>6</c:v>
                </c:pt>
                <c:pt idx="10220">
                  <c:v>7</c:v>
                </c:pt>
                <c:pt idx="10221">
                  <c:v>5</c:v>
                </c:pt>
                <c:pt idx="10222">
                  <c:v>5</c:v>
                </c:pt>
                <c:pt idx="10223">
                  <c:v>7</c:v>
                </c:pt>
                <c:pt idx="10224">
                  <c:v>7</c:v>
                </c:pt>
                <c:pt idx="10225">
                  <c:v>7</c:v>
                </c:pt>
                <c:pt idx="10226">
                  <c:v>7</c:v>
                </c:pt>
                <c:pt idx="10227">
                  <c:v>7</c:v>
                </c:pt>
                <c:pt idx="10228">
                  <c:v>5</c:v>
                </c:pt>
                <c:pt idx="10229">
                  <c:v>4</c:v>
                </c:pt>
                <c:pt idx="10230">
                  <c:v>6</c:v>
                </c:pt>
                <c:pt idx="10231">
                  <c:v>7</c:v>
                </c:pt>
                <c:pt idx="10232">
                  <c:v>6</c:v>
                </c:pt>
                <c:pt idx="10233">
                  <c:v>7</c:v>
                </c:pt>
                <c:pt idx="10234">
                  <c:v>5</c:v>
                </c:pt>
                <c:pt idx="10235">
                  <c:v>7</c:v>
                </c:pt>
                <c:pt idx="10236">
                  <c:v>7</c:v>
                </c:pt>
                <c:pt idx="10237">
                  <c:v>7</c:v>
                </c:pt>
                <c:pt idx="10238">
                  <c:v>7</c:v>
                </c:pt>
                <c:pt idx="10239">
                  <c:v>5</c:v>
                </c:pt>
                <c:pt idx="10240">
                  <c:v>7</c:v>
                </c:pt>
                <c:pt idx="10241">
                  <c:v>5</c:v>
                </c:pt>
                <c:pt idx="10242">
                  <c:v>7</c:v>
                </c:pt>
                <c:pt idx="10243">
                  <c:v>7</c:v>
                </c:pt>
                <c:pt idx="10244">
                  <c:v>7</c:v>
                </c:pt>
                <c:pt idx="10245">
                  <c:v>7</c:v>
                </c:pt>
                <c:pt idx="10246">
                  <c:v>5</c:v>
                </c:pt>
                <c:pt idx="10247">
                  <c:v>8</c:v>
                </c:pt>
                <c:pt idx="10248">
                  <c:v>7</c:v>
                </c:pt>
                <c:pt idx="10249">
                  <c:v>7</c:v>
                </c:pt>
                <c:pt idx="10250">
                  <c:v>7</c:v>
                </c:pt>
                <c:pt idx="10251">
                  <c:v>6</c:v>
                </c:pt>
                <c:pt idx="10252">
                  <c:v>5</c:v>
                </c:pt>
                <c:pt idx="10253">
                  <c:v>5</c:v>
                </c:pt>
                <c:pt idx="10254">
                  <c:v>5</c:v>
                </c:pt>
                <c:pt idx="10255">
                  <c:v>5</c:v>
                </c:pt>
                <c:pt idx="10256">
                  <c:v>3</c:v>
                </c:pt>
                <c:pt idx="10257">
                  <c:v>7</c:v>
                </c:pt>
                <c:pt idx="10258">
                  <c:v>5</c:v>
                </c:pt>
                <c:pt idx="10259">
                  <c:v>4</c:v>
                </c:pt>
                <c:pt idx="10260">
                  <c:v>3</c:v>
                </c:pt>
                <c:pt idx="10261">
                  <c:v>3</c:v>
                </c:pt>
                <c:pt idx="10262">
                  <c:v>4</c:v>
                </c:pt>
                <c:pt idx="10263">
                  <c:v>3</c:v>
                </c:pt>
                <c:pt idx="10264">
                  <c:v>4</c:v>
                </c:pt>
                <c:pt idx="10265">
                  <c:v>3</c:v>
                </c:pt>
                <c:pt idx="10266">
                  <c:v>4</c:v>
                </c:pt>
                <c:pt idx="10267">
                  <c:v>3</c:v>
                </c:pt>
                <c:pt idx="10268">
                  <c:v>5</c:v>
                </c:pt>
                <c:pt idx="10269">
                  <c:v>4</c:v>
                </c:pt>
                <c:pt idx="10270">
                  <c:v>2</c:v>
                </c:pt>
                <c:pt idx="10271">
                  <c:v>3</c:v>
                </c:pt>
                <c:pt idx="10272">
                  <c:v>1</c:v>
                </c:pt>
                <c:pt idx="10273">
                  <c:v>2</c:v>
                </c:pt>
                <c:pt idx="10274">
                  <c:v>3</c:v>
                </c:pt>
                <c:pt idx="10275">
                  <c:v>2</c:v>
                </c:pt>
                <c:pt idx="10276">
                  <c:v>2</c:v>
                </c:pt>
                <c:pt idx="10277">
                  <c:v>1</c:v>
                </c:pt>
                <c:pt idx="10278">
                  <c:v>2</c:v>
                </c:pt>
                <c:pt idx="10279">
                  <c:v>2</c:v>
                </c:pt>
                <c:pt idx="10280">
                  <c:v>3</c:v>
                </c:pt>
                <c:pt idx="10281">
                  <c:v>2</c:v>
                </c:pt>
                <c:pt idx="10282">
                  <c:v>2</c:v>
                </c:pt>
                <c:pt idx="10283">
                  <c:v>2</c:v>
                </c:pt>
                <c:pt idx="10284">
                  <c:v>1</c:v>
                </c:pt>
                <c:pt idx="10285">
                  <c:v>2</c:v>
                </c:pt>
                <c:pt idx="10286">
                  <c:v>2</c:v>
                </c:pt>
                <c:pt idx="10287">
                  <c:v>1</c:v>
                </c:pt>
                <c:pt idx="10288">
                  <c:v>4</c:v>
                </c:pt>
                <c:pt idx="10289">
                  <c:v>2</c:v>
                </c:pt>
                <c:pt idx="10290">
                  <c:v>2</c:v>
                </c:pt>
                <c:pt idx="10291">
                  <c:v>5</c:v>
                </c:pt>
                <c:pt idx="10292">
                  <c:v>1</c:v>
                </c:pt>
                <c:pt idx="10293">
                  <c:v>2</c:v>
                </c:pt>
                <c:pt idx="10294">
                  <c:v>1</c:v>
                </c:pt>
                <c:pt idx="10295">
                  <c:v>2</c:v>
                </c:pt>
                <c:pt idx="10296">
                  <c:v>0</c:v>
                </c:pt>
                <c:pt idx="10297">
                  <c:v>3</c:v>
                </c:pt>
                <c:pt idx="10298">
                  <c:v>3</c:v>
                </c:pt>
                <c:pt idx="10299">
                  <c:v>3</c:v>
                </c:pt>
                <c:pt idx="10300">
                  <c:v>3</c:v>
                </c:pt>
                <c:pt idx="10301">
                  <c:v>1</c:v>
                </c:pt>
                <c:pt idx="10302">
                  <c:v>6</c:v>
                </c:pt>
                <c:pt idx="10303">
                  <c:v>2</c:v>
                </c:pt>
                <c:pt idx="10304">
                  <c:v>2</c:v>
                </c:pt>
                <c:pt idx="10305">
                  <c:v>3</c:v>
                </c:pt>
                <c:pt idx="10306">
                  <c:v>3</c:v>
                </c:pt>
                <c:pt idx="10307">
                  <c:v>3</c:v>
                </c:pt>
                <c:pt idx="10308">
                  <c:v>4</c:v>
                </c:pt>
                <c:pt idx="10309">
                  <c:v>3</c:v>
                </c:pt>
                <c:pt idx="10310">
                  <c:v>4</c:v>
                </c:pt>
                <c:pt idx="10311">
                  <c:v>3</c:v>
                </c:pt>
                <c:pt idx="10312">
                  <c:v>5</c:v>
                </c:pt>
                <c:pt idx="10313">
                  <c:v>3</c:v>
                </c:pt>
                <c:pt idx="10314">
                  <c:v>4</c:v>
                </c:pt>
                <c:pt idx="10315">
                  <c:v>4</c:v>
                </c:pt>
                <c:pt idx="10316">
                  <c:v>3</c:v>
                </c:pt>
                <c:pt idx="10317">
                  <c:v>3</c:v>
                </c:pt>
                <c:pt idx="10318">
                  <c:v>2</c:v>
                </c:pt>
                <c:pt idx="10319">
                  <c:v>4</c:v>
                </c:pt>
                <c:pt idx="10320">
                  <c:v>2</c:v>
                </c:pt>
                <c:pt idx="10321">
                  <c:v>3</c:v>
                </c:pt>
                <c:pt idx="10322">
                  <c:v>3</c:v>
                </c:pt>
                <c:pt idx="10323">
                  <c:v>3</c:v>
                </c:pt>
                <c:pt idx="10324">
                  <c:v>3</c:v>
                </c:pt>
                <c:pt idx="10325">
                  <c:v>4</c:v>
                </c:pt>
                <c:pt idx="10326">
                  <c:v>3</c:v>
                </c:pt>
                <c:pt idx="10327">
                  <c:v>3</c:v>
                </c:pt>
                <c:pt idx="10328">
                  <c:v>3</c:v>
                </c:pt>
                <c:pt idx="10329">
                  <c:v>2</c:v>
                </c:pt>
                <c:pt idx="10330">
                  <c:v>2</c:v>
                </c:pt>
                <c:pt idx="10331">
                  <c:v>2</c:v>
                </c:pt>
                <c:pt idx="10332">
                  <c:v>1</c:v>
                </c:pt>
                <c:pt idx="10333">
                  <c:v>2</c:v>
                </c:pt>
                <c:pt idx="10334">
                  <c:v>3</c:v>
                </c:pt>
                <c:pt idx="10335">
                  <c:v>1</c:v>
                </c:pt>
                <c:pt idx="10336">
                  <c:v>4</c:v>
                </c:pt>
                <c:pt idx="10337">
                  <c:v>2</c:v>
                </c:pt>
                <c:pt idx="10338">
                  <c:v>2</c:v>
                </c:pt>
                <c:pt idx="10339">
                  <c:v>5</c:v>
                </c:pt>
                <c:pt idx="10340">
                  <c:v>3</c:v>
                </c:pt>
                <c:pt idx="10341">
                  <c:v>4</c:v>
                </c:pt>
                <c:pt idx="10342">
                  <c:v>2</c:v>
                </c:pt>
                <c:pt idx="10343">
                  <c:v>4</c:v>
                </c:pt>
                <c:pt idx="10344">
                  <c:v>1</c:v>
                </c:pt>
                <c:pt idx="10345">
                  <c:v>4</c:v>
                </c:pt>
                <c:pt idx="10346">
                  <c:v>3</c:v>
                </c:pt>
                <c:pt idx="10347">
                  <c:v>5</c:v>
                </c:pt>
                <c:pt idx="10348">
                  <c:v>4</c:v>
                </c:pt>
                <c:pt idx="10349">
                  <c:v>1</c:v>
                </c:pt>
                <c:pt idx="10350">
                  <c:v>4</c:v>
                </c:pt>
                <c:pt idx="10351">
                  <c:v>3</c:v>
                </c:pt>
                <c:pt idx="10352">
                  <c:v>3</c:v>
                </c:pt>
                <c:pt idx="10353">
                  <c:v>4</c:v>
                </c:pt>
                <c:pt idx="10354">
                  <c:v>4</c:v>
                </c:pt>
                <c:pt idx="10355">
                  <c:v>4</c:v>
                </c:pt>
                <c:pt idx="10356">
                  <c:v>5</c:v>
                </c:pt>
                <c:pt idx="10357">
                  <c:v>4</c:v>
                </c:pt>
                <c:pt idx="10358">
                  <c:v>6</c:v>
                </c:pt>
                <c:pt idx="10359">
                  <c:v>5</c:v>
                </c:pt>
                <c:pt idx="10360">
                  <c:v>5</c:v>
                </c:pt>
                <c:pt idx="10361">
                  <c:v>3</c:v>
                </c:pt>
                <c:pt idx="10362">
                  <c:v>4</c:v>
                </c:pt>
                <c:pt idx="10363">
                  <c:v>6</c:v>
                </c:pt>
                <c:pt idx="10364">
                  <c:v>4</c:v>
                </c:pt>
                <c:pt idx="10365">
                  <c:v>4</c:v>
                </c:pt>
                <c:pt idx="10366">
                  <c:v>4</c:v>
                </c:pt>
                <c:pt idx="10367">
                  <c:v>5</c:v>
                </c:pt>
                <c:pt idx="10368">
                  <c:v>4</c:v>
                </c:pt>
                <c:pt idx="10369">
                  <c:v>7</c:v>
                </c:pt>
                <c:pt idx="10370">
                  <c:v>5</c:v>
                </c:pt>
                <c:pt idx="10371">
                  <c:v>5</c:v>
                </c:pt>
                <c:pt idx="10372">
                  <c:v>5</c:v>
                </c:pt>
                <c:pt idx="10373">
                  <c:v>4</c:v>
                </c:pt>
                <c:pt idx="10374">
                  <c:v>6</c:v>
                </c:pt>
                <c:pt idx="10375">
                  <c:v>4</c:v>
                </c:pt>
                <c:pt idx="10376">
                  <c:v>6</c:v>
                </c:pt>
                <c:pt idx="10377">
                  <c:v>5</c:v>
                </c:pt>
                <c:pt idx="10378">
                  <c:v>5</c:v>
                </c:pt>
                <c:pt idx="10379">
                  <c:v>5</c:v>
                </c:pt>
                <c:pt idx="10380">
                  <c:v>8</c:v>
                </c:pt>
                <c:pt idx="10381">
                  <c:v>6</c:v>
                </c:pt>
                <c:pt idx="10382">
                  <c:v>6</c:v>
                </c:pt>
                <c:pt idx="10383">
                  <c:v>6</c:v>
                </c:pt>
                <c:pt idx="10384">
                  <c:v>6</c:v>
                </c:pt>
                <c:pt idx="10385">
                  <c:v>5</c:v>
                </c:pt>
                <c:pt idx="10386">
                  <c:v>4</c:v>
                </c:pt>
                <c:pt idx="10387">
                  <c:v>3</c:v>
                </c:pt>
                <c:pt idx="10388">
                  <c:v>6</c:v>
                </c:pt>
                <c:pt idx="10389">
                  <c:v>6</c:v>
                </c:pt>
                <c:pt idx="10390">
                  <c:v>4</c:v>
                </c:pt>
                <c:pt idx="10391">
                  <c:v>7</c:v>
                </c:pt>
                <c:pt idx="10392">
                  <c:v>5</c:v>
                </c:pt>
                <c:pt idx="10393">
                  <c:v>5</c:v>
                </c:pt>
                <c:pt idx="10394">
                  <c:v>6</c:v>
                </c:pt>
                <c:pt idx="10395">
                  <c:v>5</c:v>
                </c:pt>
                <c:pt idx="10396">
                  <c:v>5</c:v>
                </c:pt>
                <c:pt idx="10397">
                  <c:v>3</c:v>
                </c:pt>
                <c:pt idx="10398">
                  <c:v>5</c:v>
                </c:pt>
                <c:pt idx="10399">
                  <c:v>3</c:v>
                </c:pt>
                <c:pt idx="10400">
                  <c:v>4</c:v>
                </c:pt>
                <c:pt idx="10401">
                  <c:v>3</c:v>
                </c:pt>
                <c:pt idx="10402">
                  <c:v>4</c:v>
                </c:pt>
                <c:pt idx="10403">
                  <c:v>3</c:v>
                </c:pt>
                <c:pt idx="10404">
                  <c:v>1</c:v>
                </c:pt>
                <c:pt idx="10405">
                  <c:v>3</c:v>
                </c:pt>
                <c:pt idx="10406">
                  <c:v>3</c:v>
                </c:pt>
                <c:pt idx="10407">
                  <c:v>4</c:v>
                </c:pt>
                <c:pt idx="10408">
                  <c:v>4</c:v>
                </c:pt>
                <c:pt idx="10409">
                  <c:v>4</c:v>
                </c:pt>
                <c:pt idx="10410">
                  <c:v>4</c:v>
                </c:pt>
                <c:pt idx="10411">
                  <c:v>1</c:v>
                </c:pt>
                <c:pt idx="10412">
                  <c:v>4</c:v>
                </c:pt>
                <c:pt idx="10413">
                  <c:v>3</c:v>
                </c:pt>
                <c:pt idx="10414">
                  <c:v>3</c:v>
                </c:pt>
                <c:pt idx="10415">
                  <c:v>3</c:v>
                </c:pt>
                <c:pt idx="10416">
                  <c:v>3</c:v>
                </c:pt>
                <c:pt idx="10417">
                  <c:v>2</c:v>
                </c:pt>
                <c:pt idx="10418">
                  <c:v>2</c:v>
                </c:pt>
                <c:pt idx="10419">
                  <c:v>3</c:v>
                </c:pt>
                <c:pt idx="10420">
                  <c:v>4</c:v>
                </c:pt>
                <c:pt idx="10421">
                  <c:v>2</c:v>
                </c:pt>
                <c:pt idx="10422">
                  <c:v>4</c:v>
                </c:pt>
                <c:pt idx="10423">
                  <c:v>2</c:v>
                </c:pt>
                <c:pt idx="10424">
                  <c:v>3</c:v>
                </c:pt>
                <c:pt idx="10425">
                  <c:v>4</c:v>
                </c:pt>
                <c:pt idx="10426">
                  <c:v>3</c:v>
                </c:pt>
                <c:pt idx="10427">
                  <c:v>3</c:v>
                </c:pt>
                <c:pt idx="10428">
                  <c:v>2</c:v>
                </c:pt>
                <c:pt idx="10429">
                  <c:v>3</c:v>
                </c:pt>
                <c:pt idx="10430">
                  <c:v>1</c:v>
                </c:pt>
                <c:pt idx="10431">
                  <c:v>4</c:v>
                </c:pt>
                <c:pt idx="10432">
                  <c:v>4</c:v>
                </c:pt>
                <c:pt idx="10433">
                  <c:v>6</c:v>
                </c:pt>
                <c:pt idx="10434">
                  <c:v>4</c:v>
                </c:pt>
                <c:pt idx="10435">
                  <c:v>4</c:v>
                </c:pt>
                <c:pt idx="10436">
                  <c:v>7</c:v>
                </c:pt>
                <c:pt idx="10437">
                  <c:v>4</c:v>
                </c:pt>
                <c:pt idx="10438">
                  <c:v>3</c:v>
                </c:pt>
                <c:pt idx="10439">
                  <c:v>3</c:v>
                </c:pt>
                <c:pt idx="10440">
                  <c:v>3</c:v>
                </c:pt>
                <c:pt idx="10441">
                  <c:v>3</c:v>
                </c:pt>
                <c:pt idx="10442">
                  <c:v>1</c:v>
                </c:pt>
                <c:pt idx="10443">
                  <c:v>4</c:v>
                </c:pt>
                <c:pt idx="10444">
                  <c:v>4</c:v>
                </c:pt>
                <c:pt idx="10445">
                  <c:v>3</c:v>
                </c:pt>
                <c:pt idx="10446">
                  <c:v>4</c:v>
                </c:pt>
                <c:pt idx="10447">
                  <c:v>5</c:v>
                </c:pt>
                <c:pt idx="10448">
                  <c:v>4</c:v>
                </c:pt>
                <c:pt idx="10449">
                  <c:v>5</c:v>
                </c:pt>
                <c:pt idx="10450">
                  <c:v>4</c:v>
                </c:pt>
                <c:pt idx="10451">
                  <c:v>4</c:v>
                </c:pt>
                <c:pt idx="10452">
                  <c:v>2</c:v>
                </c:pt>
                <c:pt idx="10453">
                  <c:v>3</c:v>
                </c:pt>
                <c:pt idx="10454">
                  <c:v>1</c:v>
                </c:pt>
                <c:pt idx="10455">
                  <c:v>3</c:v>
                </c:pt>
                <c:pt idx="10456">
                  <c:v>3</c:v>
                </c:pt>
                <c:pt idx="10457">
                  <c:v>4</c:v>
                </c:pt>
                <c:pt idx="10458">
                  <c:v>6</c:v>
                </c:pt>
                <c:pt idx="10459">
                  <c:v>1</c:v>
                </c:pt>
                <c:pt idx="10460">
                  <c:v>4</c:v>
                </c:pt>
                <c:pt idx="10461">
                  <c:v>2</c:v>
                </c:pt>
                <c:pt idx="10462">
                  <c:v>4</c:v>
                </c:pt>
                <c:pt idx="10463">
                  <c:v>1</c:v>
                </c:pt>
                <c:pt idx="10464">
                  <c:v>3</c:v>
                </c:pt>
                <c:pt idx="10465">
                  <c:v>2</c:v>
                </c:pt>
                <c:pt idx="10466">
                  <c:v>1</c:v>
                </c:pt>
                <c:pt idx="10467">
                  <c:v>3</c:v>
                </c:pt>
                <c:pt idx="10468">
                  <c:v>2</c:v>
                </c:pt>
                <c:pt idx="10469">
                  <c:v>2</c:v>
                </c:pt>
                <c:pt idx="10470">
                  <c:v>4</c:v>
                </c:pt>
                <c:pt idx="10471">
                  <c:v>4</c:v>
                </c:pt>
                <c:pt idx="10472">
                  <c:v>3</c:v>
                </c:pt>
                <c:pt idx="10473">
                  <c:v>5</c:v>
                </c:pt>
                <c:pt idx="10474">
                  <c:v>4</c:v>
                </c:pt>
                <c:pt idx="10475">
                  <c:v>4</c:v>
                </c:pt>
                <c:pt idx="10476">
                  <c:v>3</c:v>
                </c:pt>
                <c:pt idx="10477">
                  <c:v>6</c:v>
                </c:pt>
                <c:pt idx="10478">
                  <c:v>3</c:v>
                </c:pt>
                <c:pt idx="10479">
                  <c:v>4</c:v>
                </c:pt>
                <c:pt idx="10480">
                  <c:v>5</c:v>
                </c:pt>
                <c:pt idx="10481">
                  <c:v>6</c:v>
                </c:pt>
                <c:pt idx="10482">
                  <c:v>5</c:v>
                </c:pt>
                <c:pt idx="10483">
                  <c:v>4</c:v>
                </c:pt>
                <c:pt idx="10484">
                  <c:v>6</c:v>
                </c:pt>
                <c:pt idx="10485">
                  <c:v>4</c:v>
                </c:pt>
                <c:pt idx="10486">
                  <c:v>5</c:v>
                </c:pt>
                <c:pt idx="10487">
                  <c:v>6</c:v>
                </c:pt>
                <c:pt idx="10488">
                  <c:v>6</c:v>
                </c:pt>
                <c:pt idx="10489">
                  <c:v>6</c:v>
                </c:pt>
                <c:pt idx="10490">
                  <c:v>5</c:v>
                </c:pt>
                <c:pt idx="10491">
                  <c:v>8</c:v>
                </c:pt>
                <c:pt idx="10492">
                  <c:v>8</c:v>
                </c:pt>
                <c:pt idx="10493">
                  <c:v>7</c:v>
                </c:pt>
                <c:pt idx="10494">
                  <c:v>8</c:v>
                </c:pt>
                <c:pt idx="10495">
                  <c:v>7</c:v>
                </c:pt>
                <c:pt idx="10496">
                  <c:v>6</c:v>
                </c:pt>
                <c:pt idx="10497">
                  <c:v>5</c:v>
                </c:pt>
                <c:pt idx="10498">
                  <c:v>6</c:v>
                </c:pt>
                <c:pt idx="10499">
                  <c:v>6</c:v>
                </c:pt>
                <c:pt idx="10500">
                  <c:v>5</c:v>
                </c:pt>
                <c:pt idx="10501">
                  <c:v>7</c:v>
                </c:pt>
                <c:pt idx="10502">
                  <c:v>4</c:v>
                </c:pt>
                <c:pt idx="10503">
                  <c:v>7</c:v>
                </c:pt>
                <c:pt idx="10504">
                  <c:v>4</c:v>
                </c:pt>
                <c:pt idx="10505">
                  <c:v>5</c:v>
                </c:pt>
                <c:pt idx="10506">
                  <c:v>6</c:v>
                </c:pt>
                <c:pt idx="10507">
                  <c:v>5</c:v>
                </c:pt>
                <c:pt idx="10508">
                  <c:v>7</c:v>
                </c:pt>
                <c:pt idx="10509">
                  <c:v>4</c:v>
                </c:pt>
                <c:pt idx="10510">
                  <c:v>6</c:v>
                </c:pt>
                <c:pt idx="10511">
                  <c:v>5</c:v>
                </c:pt>
                <c:pt idx="10512">
                  <c:v>6</c:v>
                </c:pt>
                <c:pt idx="10513">
                  <c:v>4</c:v>
                </c:pt>
                <c:pt idx="10514">
                  <c:v>6</c:v>
                </c:pt>
                <c:pt idx="10515">
                  <c:v>6</c:v>
                </c:pt>
                <c:pt idx="10516">
                  <c:v>4</c:v>
                </c:pt>
                <c:pt idx="10517">
                  <c:v>6</c:v>
                </c:pt>
                <c:pt idx="10518">
                  <c:v>7</c:v>
                </c:pt>
                <c:pt idx="10519">
                  <c:v>7</c:v>
                </c:pt>
                <c:pt idx="10520">
                  <c:v>6</c:v>
                </c:pt>
                <c:pt idx="10521">
                  <c:v>5</c:v>
                </c:pt>
                <c:pt idx="10522">
                  <c:v>7</c:v>
                </c:pt>
                <c:pt idx="10523">
                  <c:v>7</c:v>
                </c:pt>
                <c:pt idx="10524">
                  <c:v>5</c:v>
                </c:pt>
                <c:pt idx="10525">
                  <c:v>8</c:v>
                </c:pt>
                <c:pt idx="10526">
                  <c:v>7</c:v>
                </c:pt>
                <c:pt idx="10527">
                  <c:v>7</c:v>
                </c:pt>
                <c:pt idx="10528">
                  <c:v>6</c:v>
                </c:pt>
                <c:pt idx="10529">
                  <c:v>7</c:v>
                </c:pt>
                <c:pt idx="10530">
                  <c:v>7</c:v>
                </c:pt>
                <c:pt idx="10531">
                  <c:v>7</c:v>
                </c:pt>
                <c:pt idx="10532">
                  <c:v>9</c:v>
                </c:pt>
                <c:pt idx="10533">
                  <c:v>7</c:v>
                </c:pt>
                <c:pt idx="10534">
                  <c:v>9</c:v>
                </c:pt>
                <c:pt idx="10535">
                  <c:v>9</c:v>
                </c:pt>
                <c:pt idx="10536">
                  <c:v>10</c:v>
                </c:pt>
                <c:pt idx="10537">
                  <c:v>7</c:v>
                </c:pt>
                <c:pt idx="10538">
                  <c:v>7</c:v>
                </c:pt>
                <c:pt idx="10539">
                  <c:v>8</c:v>
                </c:pt>
                <c:pt idx="10540">
                  <c:v>6</c:v>
                </c:pt>
                <c:pt idx="10541">
                  <c:v>8</c:v>
                </c:pt>
                <c:pt idx="10542">
                  <c:v>8</c:v>
                </c:pt>
                <c:pt idx="10543">
                  <c:v>9</c:v>
                </c:pt>
                <c:pt idx="10544">
                  <c:v>8</c:v>
                </c:pt>
                <c:pt idx="10545">
                  <c:v>7</c:v>
                </c:pt>
                <c:pt idx="10546">
                  <c:v>9</c:v>
                </c:pt>
                <c:pt idx="10547">
                  <c:v>14</c:v>
                </c:pt>
                <c:pt idx="10548">
                  <c:v>9</c:v>
                </c:pt>
                <c:pt idx="10549">
                  <c:v>9</c:v>
                </c:pt>
                <c:pt idx="10550">
                  <c:v>9</c:v>
                </c:pt>
                <c:pt idx="10551">
                  <c:v>7</c:v>
                </c:pt>
                <c:pt idx="10552">
                  <c:v>6</c:v>
                </c:pt>
                <c:pt idx="10553">
                  <c:v>8</c:v>
                </c:pt>
                <c:pt idx="10554">
                  <c:v>9</c:v>
                </c:pt>
                <c:pt idx="10555">
                  <c:v>8</c:v>
                </c:pt>
                <c:pt idx="10556">
                  <c:v>9</c:v>
                </c:pt>
                <c:pt idx="10557">
                  <c:v>7</c:v>
                </c:pt>
                <c:pt idx="10558">
                  <c:v>9</c:v>
                </c:pt>
                <c:pt idx="10559">
                  <c:v>11</c:v>
                </c:pt>
                <c:pt idx="10560">
                  <c:v>9</c:v>
                </c:pt>
                <c:pt idx="10561">
                  <c:v>9</c:v>
                </c:pt>
                <c:pt idx="10562">
                  <c:v>8</c:v>
                </c:pt>
                <c:pt idx="10563">
                  <c:v>9</c:v>
                </c:pt>
                <c:pt idx="10564">
                  <c:v>7</c:v>
                </c:pt>
                <c:pt idx="10565">
                  <c:v>7</c:v>
                </c:pt>
                <c:pt idx="10566">
                  <c:v>8</c:v>
                </c:pt>
                <c:pt idx="10567">
                  <c:v>8</c:v>
                </c:pt>
                <c:pt idx="10568">
                  <c:v>7</c:v>
                </c:pt>
                <c:pt idx="10569">
                  <c:v>7</c:v>
                </c:pt>
                <c:pt idx="10570">
                  <c:v>8</c:v>
                </c:pt>
                <c:pt idx="10571">
                  <c:v>8</c:v>
                </c:pt>
                <c:pt idx="10572">
                  <c:v>8</c:v>
                </c:pt>
                <c:pt idx="10573">
                  <c:v>8</c:v>
                </c:pt>
                <c:pt idx="10574">
                  <c:v>8</c:v>
                </c:pt>
                <c:pt idx="10575">
                  <c:v>6</c:v>
                </c:pt>
                <c:pt idx="10576">
                  <c:v>5</c:v>
                </c:pt>
                <c:pt idx="10577">
                  <c:v>5</c:v>
                </c:pt>
                <c:pt idx="10578">
                  <c:v>6</c:v>
                </c:pt>
                <c:pt idx="10579">
                  <c:v>5</c:v>
                </c:pt>
                <c:pt idx="10580">
                  <c:v>6</c:v>
                </c:pt>
                <c:pt idx="10581">
                  <c:v>7</c:v>
                </c:pt>
                <c:pt idx="10582">
                  <c:v>5</c:v>
                </c:pt>
                <c:pt idx="10583">
                  <c:v>4</c:v>
                </c:pt>
                <c:pt idx="10584">
                  <c:v>5</c:v>
                </c:pt>
                <c:pt idx="10585">
                  <c:v>7</c:v>
                </c:pt>
                <c:pt idx="10586">
                  <c:v>5</c:v>
                </c:pt>
                <c:pt idx="10587">
                  <c:v>5</c:v>
                </c:pt>
                <c:pt idx="10588">
                  <c:v>4</c:v>
                </c:pt>
                <c:pt idx="10589">
                  <c:v>4</c:v>
                </c:pt>
                <c:pt idx="10590">
                  <c:v>1</c:v>
                </c:pt>
                <c:pt idx="10591">
                  <c:v>5</c:v>
                </c:pt>
                <c:pt idx="10592">
                  <c:v>6</c:v>
                </c:pt>
                <c:pt idx="10593">
                  <c:v>4</c:v>
                </c:pt>
                <c:pt idx="10594">
                  <c:v>6</c:v>
                </c:pt>
                <c:pt idx="10595">
                  <c:v>4</c:v>
                </c:pt>
                <c:pt idx="10596">
                  <c:v>5</c:v>
                </c:pt>
                <c:pt idx="10597">
                  <c:v>3</c:v>
                </c:pt>
                <c:pt idx="10598">
                  <c:v>5</c:v>
                </c:pt>
                <c:pt idx="10599">
                  <c:v>5</c:v>
                </c:pt>
                <c:pt idx="10600">
                  <c:v>6</c:v>
                </c:pt>
                <c:pt idx="10601">
                  <c:v>5</c:v>
                </c:pt>
                <c:pt idx="10602">
                  <c:v>3</c:v>
                </c:pt>
                <c:pt idx="10603">
                  <c:v>5</c:v>
                </c:pt>
                <c:pt idx="10604">
                  <c:v>4</c:v>
                </c:pt>
                <c:pt idx="10605">
                  <c:v>5</c:v>
                </c:pt>
                <c:pt idx="10606">
                  <c:v>5</c:v>
                </c:pt>
                <c:pt idx="10607">
                  <c:v>5</c:v>
                </c:pt>
                <c:pt idx="10608">
                  <c:v>5</c:v>
                </c:pt>
                <c:pt idx="10609">
                  <c:v>4</c:v>
                </c:pt>
                <c:pt idx="10610">
                  <c:v>5</c:v>
                </c:pt>
                <c:pt idx="10611">
                  <c:v>5</c:v>
                </c:pt>
                <c:pt idx="10612">
                  <c:v>5</c:v>
                </c:pt>
                <c:pt idx="10613">
                  <c:v>5</c:v>
                </c:pt>
                <c:pt idx="10614">
                  <c:v>6</c:v>
                </c:pt>
                <c:pt idx="10615">
                  <c:v>6</c:v>
                </c:pt>
                <c:pt idx="10616">
                  <c:v>5</c:v>
                </c:pt>
                <c:pt idx="10617">
                  <c:v>5</c:v>
                </c:pt>
                <c:pt idx="10618">
                  <c:v>6</c:v>
                </c:pt>
                <c:pt idx="10619">
                  <c:v>5</c:v>
                </c:pt>
                <c:pt idx="10620">
                  <c:v>6</c:v>
                </c:pt>
                <c:pt idx="10621">
                  <c:v>5</c:v>
                </c:pt>
                <c:pt idx="10622">
                  <c:v>7</c:v>
                </c:pt>
                <c:pt idx="10623">
                  <c:v>3</c:v>
                </c:pt>
                <c:pt idx="10624">
                  <c:v>4</c:v>
                </c:pt>
                <c:pt idx="10625">
                  <c:v>8</c:v>
                </c:pt>
                <c:pt idx="10626">
                  <c:v>3</c:v>
                </c:pt>
                <c:pt idx="10627">
                  <c:v>6</c:v>
                </c:pt>
                <c:pt idx="10628">
                  <c:v>5</c:v>
                </c:pt>
                <c:pt idx="10629">
                  <c:v>6</c:v>
                </c:pt>
                <c:pt idx="10630">
                  <c:v>5</c:v>
                </c:pt>
                <c:pt idx="10631">
                  <c:v>6</c:v>
                </c:pt>
                <c:pt idx="10632">
                  <c:v>5</c:v>
                </c:pt>
                <c:pt idx="10633">
                  <c:v>3</c:v>
                </c:pt>
                <c:pt idx="10634">
                  <c:v>4</c:v>
                </c:pt>
                <c:pt idx="10635">
                  <c:v>5</c:v>
                </c:pt>
                <c:pt idx="10636">
                  <c:v>4</c:v>
                </c:pt>
                <c:pt idx="10637">
                  <c:v>4</c:v>
                </c:pt>
                <c:pt idx="10638">
                  <c:v>4</c:v>
                </c:pt>
                <c:pt idx="10639">
                  <c:v>4</c:v>
                </c:pt>
                <c:pt idx="10640">
                  <c:v>3</c:v>
                </c:pt>
                <c:pt idx="10641">
                  <c:v>4</c:v>
                </c:pt>
                <c:pt idx="10642">
                  <c:v>5</c:v>
                </c:pt>
                <c:pt idx="10643">
                  <c:v>3</c:v>
                </c:pt>
                <c:pt idx="10644">
                  <c:v>3</c:v>
                </c:pt>
                <c:pt idx="10645">
                  <c:v>3</c:v>
                </c:pt>
                <c:pt idx="10646">
                  <c:v>2</c:v>
                </c:pt>
                <c:pt idx="10647">
                  <c:v>2</c:v>
                </c:pt>
                <c:pt idx="10648">
                  <c:v>2</c:v>
                </c:pt>
                <c:pt idx="10649">
                  <c:v>3</c:v>
                </c:pt>
                <c:pt idx="10650">
                  <c:v>1</c:v>
                </c:pt>
                <c:pt idx="10651">
                  <c:v>3</c:v>
                </c:pt>
                <c:pt idx="10652">
                  <c:v>2</c:v>
                </c:pt>
                <c:pt idx="10653">
                  <c:v>3</c:v>
                </c:pt>
                <c:pt idx="10654">
                  <c:v>3</c:v>
                </c:pt>
                <c:pt idx="10655">
                  <c:v>1</c:v>
                </c:pt>
                <c:pt idx="10656">
                  <c:v>3</c:v>
                </c:pt>
                <c:pt idx="10657">
                  <c:v>3</c:v>
                </c:pt>
                <c:pt idx="10658">
                  <c:v>3</c:v>
                </c:pt>
                <c:pt idx="10659">
                  <c:v>4</c:v>
                </c:pt>
                <c:pt idx="10660">
                  <c:v>3</c:v>
                </c:pt>
                <c:pt idx="10661">
                  <c:v>3</c:v>
                </c:pt>
                <c:pt idx="10662">
                  <c:v>3</c:v>
                </c:pt>
                <c:pt idx="10663">
                  <c:v>3</c:v>
                </c:pt>
                <c:pt idx="10664">
                  <c:v>4</c:v>
                </c:pt>
                <c:pt idx="10665">
                  <c:v>3</c:v>
                </c:pt>
                <c:pt idx="10666">
                  <c:v>4</c:v>
                </c:pt>
                <c:pt idx="10667">
                  <c:v>2</c:v>
                </c:pt>
                <c:pt idx="10668">
                  <c:v>3</c:v>
                </c:pt>
                <c:pt idx="10669">
                  <c:v>1</c:v>
                </c:pt>
                <c:pt idx="10670">
                  <c:v>4</c:v>
                </c:pt>
                <c:pt idx="10671">
                  <c:v>4</c:v>
                </c:pt>
                <c:pt idx="10672">
                  <c:v>2</c:v>
                </c:pt>
                <c:pt idx="10673">
                  <c:v>4</c:v>
                </c:pt>
                <c:pt idx="10674">
                  <c:v>1</c:v>
                </c:pt>
                <c:pt idx="10675">
                  <c:v>3</c:v>
                </c:pt>
                <c:pt idx="10676">
                  <c:v>3</c:v>
                </c:pt>
                <c:pt idx="10677">
                  <c:v>4</c:v>
                </c:pt>
                <c:pt idx="10678">
                  <c:v>1</c:v>
                </c:pt>
                <c:pt idx="10679">
                  <c:v>2</c:v>
                </c:pt>
                <c:pt idx="10680">
                  <c:v>2</c:v>
                </c:pt>
                <c:pt idx="10681">
                  <c:v>3</c:v>
                </c:pt>
                <c:pt idx="10682">
                  <c:v>3</c:v>
                </c:pt>
                <c:pt idx="10683">
                  <c:v>4</c:v>
                </c:pt>
                <c:pt idx="10684">
                  <c:v>4</c:v>
                </c:pt>
                <c:pt idx="10685">
                  <c:v>3</c:v>
                </c:pt>
                <c:pt idx="10686">
                  <c:v>3</c:v>
                </c:pt>
                <c:pt idx="10687">
                  <c:v>4</c:v>
                </c:pt>
                <c:pt idx="10688">
                  <c:v>4</c:v>
                </c:pt>
                <c:pt idx="10689">
                  <c:v>3</c:v>
                </c:pt>
                <c:pt idx="10690">
                  <c:v>4</c:v>
                </c:pt>
                <c:pt idx="10691">
                  <c:v>2</c:v>
                </c:pt>
                <c:pt idx="10692">
                  <c:v>6</c:v>
                </c:pt>
                <c:pt idx="10693">
                  <c:v>6</c:v>
                </c:pt>
                <c:pt idx="10694">
                  <c:v>5</c:v>
                </c:pt>
                <c:pt idx="10695">
                  <c:v>6</c:v>
                </c:pt>
                <c:pt idx="10696">
                  <c:v>3</c:v>
                </c:pt>
                <c:pt idx="10697">
                  <c:v>5</c:v>
                </c:pt>
                <c:pt idx="10698">
                  <c:v>3</c:v>
                </c:pt>
                <c:pt idx="10699">
                  <c:v>5</c:v>
                </c:pt>
                <c:pt idx="10700">
                  <c:v>6</c:v>
                </c:pt>
                <c:pt idx="10701">
                  <c:v>6</c:v>
                </c:pt>
                <c:pt idx="10702">
                  <c:v>5</c:v>
                </c:pt>
                <c:pt idx="10703">
                  <c:v>4</c:v>
                </c:pt>
                <c:pt idx="10704">
                  <c:v>5</c:v>
                </c:pt>
                <c:pt idx="10705">
                  <c:v>3</c:v>
                </c:pt>
                <c:pt idx="10706">
                  <c:v>3</c:v>
                </c:pt>
                <c:pt idx="10707">
                  <c:v>3</c:v>
                </c:pt>
                <c:pt idx="10708">
                  <c:v>2</c:v>
                </c:pt>
                <c:pt idx="10709">
                  <c:v>3</c:v>
                </c:pt>
                <c:pt idx="10710">
                  <c:v>5</c:v>
                </c:pt>
                <c:pt idx="10711">
                  <c:v>3</c:v>
                </c:pt>
                <c:pt idx="10712">
                  <c:v>3</c:v>
                </c:pt>
                <c:pt idx="10713">
                  <c:v>1</c:v>
                </c:pt>
                <c:pt idx="10714">
                  <c:v>4</c:v>
                </c:pt>
                <c:pt idx="10715">
                  <c:v>3</c:v>
                </c:pt>
                <c:pt idx="10716">
                  <c:v>1</c:v>
                </c:pt>
                <c:pt idx="10717">
                  <c:v>4</c:v>
                </c:pt>
                <c:pt idx="10718">
                  <c:v>2</c:v>
                </c:pt>
                <c:pt idx="10719">
                  <c:v>3</c:v>
                </c:pt>
                <c:pt idx="10720">
                  <c:v>2</c:v>
                </c:pt>
                <c:pt idx="10721">
                  <c:v>3</c:v>
                </c:pt>
                <c:pt idx="10722">
                  <c:v>2</c:v>
                </c:pt>
                <c:pt idx="10723">
                  <c:v>2</c:v>
                </c:pt>
                <c:pt idx="10724">
                  <c:v>3</c:v>
                </c:pt>
                <c:pt idx="10725">
                  <c:v>3</c:v>
                </c:pt>
                <c:pt idx="10726">
                  <c:v>2</c:v>
                </c:pt>
                <c:pt idx="10727">
                  <c:v>1</c:v>
                </c:pt>
                <c:pt idx="10728">
                  <c:v>3</c:v>
                </c:pt>
                <c:pt idx="10729">
                  <c:v>3</c:v>
                </c:pt>
                <c:pt idx="10730">
                  <c:v>2</c:v>
                </c:pt>
                <c:pt idx="10731">
                  <c:v>1</c:v>
                </c:pt>
                <c:pt idx="10732">
                  <c:v>1</c:v>
                </c:pt>
                <c:pt idx="10733">
                  <c:v>1</c:v>
                </c:pt>
                <c:pt idx="10734">
                  <c:v>1</c:v>
                </c:pt>
                <c:pt idx="10735">
                  <c:v>1</c:v>
                </c:pt>
                <c:pt idx="10736">
                  <c:v>2</c:v>
                </c:pt>
                <c:pt idx="10737">
                  <c:v>2</c:v>
                </c:pt>
                <c:pt idx="10738">
                  <c:v>2</c:v>
                </c:pt>
                <c:pt idx="10739">
                  <c:v>2</c:v>
                </c:pt>
                <c:pt idx="10740">
                  <c:v>1</c:v>
                </c:pt>
                <c:pt idx="10741">
                  <c:v>2</c:v>
                </c:pt>
                <c:pt idx="10742">
                  <c:v>0</c:v>
                </c:pt>
                <c:pt idx="10743">
                  <c:v>1</c:v>
                </c:pt>
                <c:pt idx="10744">
                  <c:v>0</c:v>
                </c:pt>
                <c:pt idx="10745">
                  <c:v>3</c:v>
                </c:pt>
                <c:pt idx="10746">
                  <c:v>1</c:v>
                </c:pt>
                <c:pt idx="10747">
                  <c:v>3</c:v>
                </c:pt>
                <c:pt idx="10748">
                  <c:v>2</c:v>
                </c:pt>
                <c:pt idx="10749">
                  <c:v>2</c:v>
                </c:pt>
                <c:pt idx="10750">
                  <c:v>3</c:v>
                </c:pt>
                <c:pt idx="10751">
                  <c:v>0</c:v>
                </c:pt>
                <c:pt idx="10752">
                  <c:v>2</c:v>
                </c:pt>
                <c:pt idx="10753">
                  <c:v>1</c:v>
                </c:pt>
                <c:pt idx="10754">
                  <c:v>2</c:v>
                </c:pt>
                <c:pt idx="10755">
                  <c:v>2</c:v>
                </c:pt>
                <c:pt idx="10756">
                  <c:v>2</c:v>
                </c:pt>
                <c:pt idx="10757">
                  <c:v>2</c:v>
                </c:pt>
                <c:pt idx="10758">
                  <c:v>3</c:v>
                </c:pt>
                <c:pt idx="10759">
                  <c:v>3</c:v>
                </c:pt>
                <c:pt idx="10760">
                  <c:v>1</c:v>
                </c:pt>
                <c:pt idx="10761">
                  <c:v>2</c:v>
                </c:pt>
                <c:pt idx="10762">
                  <c:v>2</c:v>
                </c:pt>
                <c:pt idx="10763">
                  <c:v>1</c:v>
                </c:pt>
                <c:pt idx="10764">
                  <c:v>2</c:v>
                </c:pt>
                <c:pt idx="10765">
                  <c:v>3</c:v>
                </c:pt>
                <c:pt idx="10766">
                  <c:v>2</c:v>
                </c:pt>
                <c:pt idx="10767">
                  <c:v>1</c:v>
                </c:pt>
                <c:pt idx="10768">
                  <c:v>0</c:v>
                </c:pt>
                <c:pt idx="10769">
                  <c:v>5</c:v>
                </c:pt>
                <c:pt idx="10770">
                  <c:v>1</c:v>
                </c:pt>
                <c:pt idx="10771">
                  <c:v>2</c:v>
                </c:pt>
                <c:pt idx="10772">
                  <c:v>4</c:v>
                </c:pt>
                <c:pt idx="10773">
                  <c:v>2</c:v>
                </c:pt>
                <c:pt idx="10774">
                  <c:v>2</c:v>
                </c:pt>
                <c:pt idx="10775">
                  <c:v>0</c:v>
                </c:pt>
                <c:pt idx="10776">
                  <c:v>3</c:v>
                </c:pt>
                <c:pt idx="10777">
                  <c:v>3</c:v>
                </c:pt>
                <c:pt idx="10778">
                  <c:v>3</c:v>
                </c:pt>
                <c:pt idx="10779">
                  <c:v>5</c:v>
                </c:pt>
                <c:pt idx="10780">
                  <c:v>5</c:v>
                </c:pt>
                <c:pt idx="10781">
                  <c:v>3</c:v>
                </c:pt>
                <c:pt idx="10782">
                  <c:v>2</c:v>
                </c:pt>
                <c:pt idx="10783">
                  <c:v>3</c:v>
                </c:pt>
                <c:pt idx="10784">
                  <c:v>3</c:v>
                </c:pt>
                <c:pt idx="10785">
                  <c:v>2</c:v>
                </c:pt>
                <c:pt idx="10786">
                  <c:v>3</c:v>
                </c:pt>
                <c:pt idx="10787">
                  <c:v>3</c:v>
                </c:pt>
                <c:pt idx="10788">
                  <c:v>3</c:v>
                </c:pt>
                <c:pt idx="10789">
                  <c:v>5</c:v>
                </c:pt>
                <c:pt idx="10790">
                  <c:v>3</c:v>
                </c:pt>
                <c:pt idx="10791">
                  <c:v>7</c:v>
                </c:pt>
                <c:pt idx="10792">
                  <c:v>3</c:v>
                </c:pt>
                <c:pt idx="10793">
                  <c:v>4</c:v>
                </c:pt>
                <c:pt idx="10794">
                  <c:v>2</c:v>
                </c:pt>
                <c:pt idx="10795">
                  <c:v>4</c:v>
                </c:pt>
                <c:pt idx="10796">
                  <c:v>6</c:v>
                </c:pt>
                <c:pt idx="10797">
                  <c:v>5</c:v>
                </c:pt>
                <c:pt idx="10798">
                  <c:v>5</c:v>
                </c:pt>
                <c:pt idx="10799">
                  <c:v>2</c:v>
                </c:pt>
                <c:pt idx="10800">
                  <c:v>6</c:v>
                </c:pt>
                <c:pt idx="10801">
                  <c:v>3</c:v>
                </c:pt>
                <c:pt idx="10802">
                  <c:v>6</c:v>
                </c:pt>
                <c:pt idx="10803">
                  <c:v>6</c:v>
                </c:pt>
                <c:pt idx="10804">
                  <c:v>5</c:v>
                </c:pt>
                <c:pt idx="10805">
                  <c:v>5</c:v>
                </c:pt>
                <c:pt idx="10806">
                  <c:v>3</c:v>
                </c:pt>
                <c:pt idx="10807">
                  <c:v>5</c:v>
                </c:pt>
                <c:pt idx="10808">
                  <c:v>5</c:v>
                </c:pt>
                <c:pt idx="10809">
                  <c:v>5</c:v>
                </c:pt>
                <c:pt idx="10810">
                  <c:v>6</c:v>
                </c:pt>
                <c:pt idx="10811">
                  <c:v>3</c:v>
                </c:pt>
                <c:pt idx="10812">
                  <c:v>5</c:v>
                </c:pt>
                <c:pt idx="10813">
                  <c:v>6</c:v>
                </c:pt>
                <c:pt idx="10814">
                  <c:v>6</c:v>
                </c:pt>
                <c:pt idx="10815">
                  <c:v>5</c:v>
                </c:pt>
                <c:pt idx="10816">
                  <c:v>3</c:v>
                </c:pt>
                <c:pt idx="10817">
                  <c:v>4</c:v>
                </c:pt>
                <c:pt idx="10818">
                  <c:v>7</c:v>
                </c:pt>
                <c:pt idx="10819">
                  <c:v>5</c:v>
                </c:pt>
                <c:pt idx="10820">
                  <c:v>7</c:v>
                </c:pt>
                <c:pt idx="10821">
                  <c:v>4</c:v>
                </c:pt>
                <c:pt idx="10822">
                  <c:v>6</c:v>
                </c:pt>
                <c:pt idx="10823">
                  <c:v>3</c:v>
                </c:pt>
                <c:pt idx="10824">
                  <c:v>6</c:v>
                </c:pt>
                <c:pt idx="10825">
                  <c:v>7</c:v>
                </c:pt>
                <c:pt idx="10826">
                  <c:v>5</c:v>
                </c:pt>
                <c:pt idx="10827">
                  <c:v>7</c:v>
                </c:pt>
                <c:pt idx="10828">
                  <c:v>4</c:v>
                </c:pt>
                <c:pt idx="10829">
                  <c:v>5</c:v>
                </c:pt>
                <c:pt idx="10830">
                  <c:v>4</c:v>
                </c:pt>
                <c:pt idx="10831">
                  <c:v>5</c:v>
                </c:pt>
                <c:pt idx="10832">
                  <c:v>5</c:v>
                </c:pt>
                <c:pt idx="10833">
                  <c:v>4</c:v>
                </c:pt>
                <c:pt idx="10834">
                  <c:v>5</c:v>
                </c:pt>
                <c:pt idx="10835">
                  <c:v>5</c:v>
                </c:pt>
                <c:pt idx="10836">
                  <c:v>5</c:v>
                </c:pt>
                <c:pt idx="10837">
                  <c:v>3</c:v>
                </c:pt>
                <c:pt idx="10838">
                  <c:v>3</c:v>
                </c:pt>
                <c:pt idx="10839">
                  <c:v>3</c:v>
                </c:pt>
                <c:pt idx="10840">
                  <c:v>5</c:v>
                </c:pt>
                <c:pt idx="10841">
                  <c:v>4</c:v>
                </c:pt>
                <c:pt idx="10842">
                  <c:v>5</c:v>
                </c:pt>
                <c:pt idx="10843">
                  <c:v>2</c:v>
                </c:pt>
                <c:pt idx="10844">
                  <c:v>4</c:v>
                </c:pt>
                <c:pt idx="10845">
                  <c:v>2</c:v>
                </c:pt>
                <c:pt idx="10846">
                  <c:v>5</c:v>
                </c:pt>
                <c:pt idx="10847">
                  <c:v>6</c:v>
                </c:pt>
                <c:pt idx="10848">
                  <c:v>5</c:v>
                </c:pt>
                <c:pt idx="10849">
                  <c:v>5</c:v>
                </c:pt>
                <c:pt idx="10850">
                  <c:v>3</c:v>
                </c:pt>
                <c:pt idx="10851">
                  <c:v>5</c:v>
                </c:pt>
                <c:pt idx="10852">
                  <c:v>3</c:v>
                </c:pt>
                <c:pt idx="10853">
                  <c:v>5</c:v>
                </c:pt>
                <c:pt idx="10854">
                  <c:v>6</c:v>
                </c:pt>
                <c:pt idx="10855">
                  <c:v>6</c:v>
                </c:pt>
                <c:pt idx="10856">
                  <c:v>5</c:v>
                </c:pt>
                <c:pt idx="10857">
                  <c:v>3</c:v>
                </c:pt>
                <c:pt idx="10858">
                  <c:v>6</c:v>
                </c:pt>
                <c:pt idx="10859">
                  <c:v>3</c:v>
                </c:pt>
                <c:pt idx="10860">
                  <c:v>6</c:v>
                </c:pt>
                <c:pt idx="10861">
                  <c:v>6</c:v>
                </c:pt>
                <c:pt idx="10862">
                  <c:v>6</c:v>
                </c:pt>
                <c:pt idx="10863">
                  <c:v>5</c:v>
                </c:pt>
                <c:pt idx="10864">
                  <c:v>4</c:v>
                </c:pt>
                <c:pt idx="10865">
                  <c:v>7</c:v>
                </c:pt>
                <c:pt idx="10866">
                  <c:v>6</c:v>
                </c:pt>
                <c:pt idx="10867">
                  <c:v>6</c:v>
                </c:pt>
                <c:pt idx="10868">
                  <c:v>6</c:v>
                </c:pt>
                <c:pt idx="10869">
                  <c:v>8</c:v>
                </c:pt>
                <c:pt idx="10870">
                  <c:v>5</c:v>
                </c:pt>
                <c:pt idx="10871">
                  <c:v>8</c:v>
                </c:pt>
                <c:pt idx="10872">
                  <c:v>6</c:v>
                </c:pt>
                <c:pt idx="10873">
                  <c:v>7</c:v>
                </c:pt>
                <c:pt idx="10874">
                  <c:v>5</c:v>
                </c:pt>
                <c:pt idx="10875">
                  <c:v>7</c:v>
                </c:pt>
                <c:pt idx="10876">
                  <c:v>5</c:v>
                </c:pt>
                <c:pt idx="10877">
                  <c:v>6</c:v>
                </c:pt>
                <c:pt idx="10878">
                  <c:v>6</c:v>
                </c:pt>
                <c:pt idx="10879">
                  <c:v>7</c:v>
                </c:pt>
                <c:pt idx="10880">
                  <c:v>9</c:v>
                </c:pt>
                <c:pt idx="10881">
                  <c:v>4</c:v>
                </c:pt>
                <c:pt idx="10882">
                  <c:v>8</c:v>
                </c:pt>
                <c:pt idx="10883">
                  <c:v>6</c:v>
                </c:pt>
                <c:pt idx="10884">
                  <c:v>6</c:v>
                </c:pt>
                <c:pt idx="10885">
                  <c:v>5</c:v>
                </c:pt>
                <c:pt idx="10886">
                  <c:v>6</c:v>
                </c:pt>
                <c:pt idx="10887">
                  <c:v>5</c:v>
                </c:pt>
                <c:pt idx="10888">
                  <c:v>5</c:v>
                </c:pt>
                <c:pt idx="10889">
                  <c:v>7</c:v>
                </c:pt>
                <c:pt idx="10890">
                  <c:v>7</c:v>
                </c:pt>
                <c:pt idx="10891">
                  <c:v>5</c:v>
                </c:pt>
                <c:pt idx="10892">
                  <c:v>7</c:v>
                </c:pt>
                <c:pt idx="10893">
                  <c:v>5</c:v>
                </c:pt>
                <c:pt idx="10894">
                  <c:v>5</c:v>
                </c:pt>
                <c:pt idx="10895">
                  <c:v>6</c:v>
                </c:pt>
                <c:pt idx="10896">
                  <c:v>5</c:v>
                </c:pt>
                <c:pt idx="10897">
                  <c:v>7</c:v>
                </c:pt>
                <c:pt idx="10898">
                  <c:v>5</c:v>
                </c:pt>
                <c:pt idx="10899">
                  <c:v>7</c:v>
                </c:pt>
                <c:pt idx="10900">
                  <c:v>6</c:v>
                </c:pt>
                <c:pt idx="10901">
                  <c:v>6</c:v>
                </c:pt>
                <c:pt idx="10902">
                  <c:v>6</c:v>
                </c:pt>
                <c:pt idx="10903">
                  <c:v>6</c:v>
                </c:pt>
                <c:pt idx="10904">
                  <c:v>7</c:v>
                </c:pt>
                <c:pt idx="10905">
                  <c:v>4</c:v>
                </c:pt>
                <c:pt idx="10906">
                  <c:v>7</c:v>
                </c:pt>
                <c:pt idx="10907">
                  <c:v>6</c:v>
                </c:pt>
                <c:pt idx="10908">
                  <c:v>7</c:v>
                </c:pt>
                <c:pt idx="10909">
                  <c:v>6</c:v>
                </c:pt>
                <c:pt idx="10910">
                  <c:v>6</c:v>
                </c:pt>
                <c:pt idx="10911">
                  <c:v>5</c:v>
                </c:pt>
                <c:pt idx="10912">
                  <c:v>3</c:v>
                </c:pt>
                <c:pt idx="10913">
                  <c:v>6</c:v>
                </c:pt>
                <c:pt idx="10914">
                  <c:v>7</c:v>
                </c:pt>
                <c:pt idx="10915">
                  <c:v>6</c:v>
                </c:pt>
                <c:pt idx="10916">
                  <c:v>6</c:v>
                </c:pt>
                <c:pt idx="10917">
                  <c:v>6</c:v>
                </c:pt>
                <c:pt idx="10918">
                  <c:v>5</c:v>
                </c:pt>
                <c:pt idx="10919">
                  <c:v>5</c:v>
                </c:pt>
                <c:pt idx="10920">
                  <c:v>4</c:v>
                </c:pt>
                <c:pt idx="10921">
                  <c:v>5</c:v>
                </c:pt>
                <c:pt idx="10922">
                  <c:v>5</c:v>
                </c:pt>
                <c:pt idx="10923">
                  <c:v>7</c:v>
                </c:pt>
                <c:pt idx="10924">
                  <c:v>3</c:v>
                </c:pt>
                <c:pt idx="10925">
                  <c:v>5</c:v>
                </c:pt>
                <c:pt idx="10926">
                  <c:v>5</c:v>
                </c:pt>
                <c:pt idx="10927">
                  <c:v>3</c:v>
                </c:pt>
                <c:pt idx="10928">
                  <c:v>4</c:v>
                </c:pt>
                <c:pt idx="10929">
                  <c:v>2</c:v>
                </c:pt>
                <c:pt idx="10930">
                  <c:v>5</c:v>
                </c:pt>
                <c:pt idx="10931">
                  <c:v>5</c:v>
                </c:pt>
                <c:pt idx="10932">
                  <c:v>5</c:v>
                </c:pt>
                <c:pt idx="10933">
                  <c:v>5</c:v>
                </c:pt>
                <c:pt idx="10934">
                  <c:v>3</c:v>
                </c:pt>
                <c:pt idx="10935">
                  <c:v>3</c:v>
                </c:pt>
                <c:pt idx="10936">
                  <c:v>4</c:v>
                </c:pt>
                <c:pt idx="10937">
                  <c:v>5</c:v>
                </c:pt>
                <c:pt idx="10938">
                  <c:v>4</c:v>
                </c:pt>
                <c:pt idx="10939">
                  <c:v>5</c:v>
                </c:pt>
                <c:pt idx="10940">
                  <c:v>6</c:v>
                </c:pt>
                <c:pt idx="10941">
                  <c:v>4</c:v>
                </c:pt>
                <c:pt idx="10942">
                  <c:v>3</c:v>
                </c:pt>
                <c:pt idx="10943">
                  <c:v>5</c:v>
                </c:pt>
                <c:pt idx="10944">
                  <c:v>33</c:v>
                </c:pt>
                <c:pt idx="10945">
                  <c:v>6</c:v>
                </c:pt>
                <c:pt idx="10946">
                  <c:v>5</c:v>
                </c:pt>
                <c:pt idx="10947">
                  <c:v>7</c:v>
                </c:pt>
                <c:pt idx="10948">
                  <c:v>6</c:v>
                </c:pt>
                <c:pt idx="10949">
                  <c:v>5</c:v>
                </c:pt>
                <c:pt idx="10950">
                  <c:v>6</c:v>
                </c:pt>
                <c:pt idx="10951">
                  <c:v>4</c:v>
                </c:pt>
                <c:pt idx="10952">
                  <c:v>5</c:v>
                </c:pt>
                <c:pt idx="10953">
                  <c:v>3</c:v>
                </c:pt>
                <c:pt idx="10954">
                  <c:v>7</c:v>
                </c:pt>
                <c:pt idx="10955">
                  <c:v>6</c:v>
                </c:pt>
                <c:pt idx="10956">
                  <c:v>6</c:v>
                </c:pt>
                <c:pt idx="10957">
                  <c:v>6</c:v>
                </c:pt>
                <c:pt idx="10958">
                  <c:v>7</c:v>
                </c:pt>
                <c:pt idx="10959">
                  <c:v>6</c:v>
                </c:pt>
                <c:pt idx="10960">
                  <c:v>3</c:v>
                </c:pt>
                <c:pt idx="10961">
                  <c:v>6</c:v>
                </c:pt>
                <c:pt idx="10962">
                  <c:v>6</c:v>
                </c:pt>
                <c:pt idx="10963">
                  <c:v>6</c:v>
                </c:pt>
                <c:pt idx="10964">
                  <c:v>7</c:v>
                </c:pt>
                <c:pt idx="10965">
                  <c:v>7</c:v>
                </c:pt>
                <c:pt idx="10966">
                  <c:v>5</c:v>
                </c:pt>
                <c:pt idx="10967">
                  <c:v>6</c:v>
                </c:pt>
                <c:pt idx="10968">
                  <c:v>6</c:v>
                </c:pt>
                <c:pt idx="10969">
                  <c:v>8</c:v>
                </c:pt>
                <c:pt idx="10970">
                  <c:v>8</c:v>
                </c:pt>
                <c:pt idx="10971">
                  <c:v>8</c:v>
                </c:pt>
                <c:pt idx="10972">
                  <c:v>5</c:v>
                </c:pt>
                <c:pt idx="10973">
                  <c:v>7</c:v>
                </c:pt>
                <c:pt idx="10974">
                  <c:v>7</c:v>
                </c:pt>
                <c:pt idx="10975">
                  <c:v>7</c:v>
                </c:pt>
                <c:pt idx="10976">
                  <c:v>7</c:v>
                </c:pt>
                <c:pt idx="10977">
                  <c:v>5</c:v>
                </c:pt>
                <c:pt idx="10978">
                  <c:v>7</c:v>
                </c:pt>
                <c:pt idx="10979">
                  <c:v>7</c:v>
                </c:pt>
                <c:pt idx="10980">
                  <c:v>10</c:v>
                </c:pt>
                <c:pt idx="10981">
                  <c:v>8</c:v>
                </c:pt>
                <c:pt idx="10982">
                  <c:v>7</c:v>
                </c:pt>
                <c:pt idx="10983">
                  <c:v>7</c:v>
                </c:pt>
                <c:pt idx="10984">
                  <c:v>5</c:v>
                </c:pt>
                <c:pt idx="10985">
                  <c:v>7</c:v>
                </c:pt>
                <c:pt idx="10986">
                  <c:v>6</c:v>
                </c:pt>
                <c:pt idx="10987">
                  <c:v>6</c:v>
                </c:pt>
                <c:pt idx="10988">
                  <c:v>6</c:v>
                </c:pt>
                <c:pt idx="10989">
                  <c:v>6</c:v>
                </c:pt>
                <c:pt idx="10990">
                  <c:v>8</c:v>
                </c:pt>
                <c:pt idx="10991">
                  <c:v>11</c:v>
                </c:pt>
                <c:pt idx="10992">
                  <c:v>9</c:v>
                </c:pt>
                <c:pt idx="10993">
                  <c:v>7</c:v>
                </c:pt>
                <c:pt idx="10994">
                  <c:v>7</c:v>
                </c:pt>
                <c:pt idx="10995">
                  <c:v>8</c:v>
                </c:pt>
                <c:pt idx="10996">
                  <c:v>9</c:v>
                </c:pt>
                <c:pt idx="10997">
                  <c:v>7</c:v>
                </c:pt>
                <c:pt idx="10998">
                  <c:v>9</c:v>
                </c:pt>
                <c:pt idx="10999">
                  <c:v>7</c:v>
                </c:pt>
                <c:pt idx="11000">
                  <c:v>8</c:v>
                </c:pt>
                <c:pt idx="11001">
                  <c:v>5</c:v>
                </c:pt>
                <c:pt idx="11002">
                  <c:v>11</c:v>
                </c:pt>
                <c:pt idx="11003">
                  <c:v>9</c:v>
                </c:pt>
                <c:pt idx="11004">
                  <c:v>8</c:v>
                </c:pt>
                <c:pt idx="11005">
                  <c:v>9</c:v>
                </c:pt>
                <c:pt idx="11006">
                  <c:v>7</c:v>
                </c:pt>
                <c:pt idx="11007">
                  <c:v>9</c:v>
                </c:pt>
                <c:pt idx="11008">
                  <c:v>9</c:v>
                </c:pt>
                <c:pt idx="11009">
                  <c:v>9</c:v>
                </c:pt>
                <c:pt idx="11010">
                  <c:v>9</c:v>
                </c:pt>
                <c:pt idx="11011">
                  <c:v>9</c:v>
                </c:pt>
                <c:pt idx="11012">
                  <c:v>8</c:v>
                </c:pt>
                <c:pt idx="11013">
                  <c:v>6</c:v>
                </c:pt>
                <c:pt idx="11014">
                  <c:v>8</c:v>
                </c:pt>
                <c:pt idx="11015">
                  <c:v>8</c:v>
                </c:pt>
                <c:pt idx="11016">
                  <c:v>8</c:v>
                </c:pt>
                <c:pt idx="11017">
                  <c:v>8</c:v>
                </c:pt>
                <c:pt idx="11018">
                  <c:v>8</c:v>
                </c:pt>
                <c:pt idx="11019">
                  <c:v>8</c:v>
                </c:pt>
                <c:pt idx="11020">
                  <c:v>9</c:v>
                </c:pt>
                <c:pt idx="11021">
                  <c:v>8</c:v>
                </c:pt>
                <c:pt idx="11022">
                  <c:v>9</c:v>
                </c:pt>
                <c:pt idx="11023">
                  <c:v>9</c:v>
                </c:pt>
                <c:pt idx="11024">
                  <c:v>9</c:v>
                </c:pt>
                <c:pt idx="11025">
                  <c:v>7</c:v>
                </c:pt>
                <c:pt idx="11026">
                  <c:v>9</c:v>
                </c:pt>
                <c:pt idx="11027">
                  <c:v>9</c:v>
                </c:pt>
                <c:pt idx="11028">
                  <c:v>9</c:v>
                </c:pt>
                <c:pt idx="11029">
                  <c:v>9</c:v>
                </c:pt>
                <c:pt idx="11030">
                  <c:v>7</c:v>
                </c:pt>
                <c:pt idx="11031">
                  <c:v>8</c:v>
                </c:pt>
                <c:pt idx="11032">
                  <c:v>7</c:v>
                </c:pt>
                <c:pt idx="11033">
                  <c:v>9</c:v>
                </c:pt>
                <c:pt idx="11034">
                  <c:v>7</c:v>
                </c:pt>
                <c:pt idx="11035">
                  <c:v>8</c:v>
                </c:pt>
                <c:pt idx="11036">
                  <c:v>9</c:v>
                </c:pt>
                <c:pt idx="11037">
                  <c:v>6</c:v>
                </c:pt>
                <c:pt idx="11038">
                  <c:v>9</c:v>
                </c:pt>
                <c:pt idx="11039">
                  <c:v>9</c:v>
                </c:pt>
                <c:pt idx="11040">
                  <c:v>9</c:v>
                </c:pt>
                <c:pt idx="11041">
                  <c:v>8</c:v>
                </c:pt>
                <c:pt idx="11042">
                  <c:v>7</c:v>
                </c:pt>
                <c:pt idx="11043">
                  <c:v>8</c:v>
                </c:pt>
                <c:pt idx="11044">
                  <c:v>8</c:v>
                </c:pt>
                <c:pt idx="11045">
                  <c:v>8</c:v>
                </c:pt>
                <c:pt idx="11046">
                  <c:v>9</c:v>
                </c:pt>
                <c:pt idx="11047">
                  <c:v>9</c:v>
                </c:pt>
                <c:pt idx="11048">
                  <c:v>8</c:v>
                </c:pt>
                <c:pt idx="11049">
                  <c:v>8</c:v>
                </c:pt>
                <c:pt idx="11050">
                  <c:v>8</c:v>
                </c:pt>
                <c:pt idx="11051">
                  <c:v>9</c:v>
                </c:pt>
                <c:pt idx="11052">
                  <c:v>8</c:v>
                </c:pt>
                <c:pt idx="11053">
                  <c:v>9</c:v>
                </c:pt>
                <c:pt idx="11054">
                  <c:v>7</c:v>
                </c:pt>
                <c:pt idx="11055">
                  <c:v>9</c:v>
                </c:pt>
                <c:pt idx="11056">
                  <c:v>9</c:v>
                </c:pt>
                <c:pt idx="11057">
                  <c:v>8</c:v>
                </c:pt>
                <c:pt idx="11058">
                  <c:v>9</c:v>
                </c:pt>
                <c:pt idx="11059">
                  <c:v>6</c:v>
                </c:pt>
                <c:pt idx="11060">
                  <c:v>8</c:v>
                </c:pt>
                <c:pt idx="11061">
                  <c:v>7</c:v>
                </c:pt>
                <c:pt idx="11062">
                  <c:v>9</c:v>
                </c:pt>
                <c:pt idx="11063">
                  <c:v>8</c:v>
                </c:pt>
                <c:pt idx="11064">
                  <c:v>8</c:v>
                </c:pt>
                <c:pt idx="11065">
                  <c:v>8</c:v>
                </c:pt>
                <c:pt idx="11066">
                  <c:v>6</c:v>
                </c:pt>
                <c:pt idx="11067">
                  <c:v>9</c:v>
                </c:pt>
                <c:pt idx="11068">
                  <c:v>8</c:v>
                </c:pt>
                <c:pt idx="11069">
                  <c:v>11</c:v>
                </c:pt>
                <c:pt idx="11070">
                  <c:v>9</c:v>
                </c:pt>
                <c:pt idx="11071">
                  <c:v>9</c:v>
                </c:pt>
                <c:pt idx="11072">
                  <c:v>8</c:v>
                </c:pt>
                <c:pt idx="11073">
                  <c:v>7</c:v>
                </c:pt>
                <c:pt idx="11074">
                  <c:v>8</c:v>
                </c:pt>
                <c:pt idx="11075">
                  <c:v>8</c:v>
                </c:pt>
                <c:pt idx="11076">
                  <c:v>6</c:v>
                </c:pt>
                <c:pt idx="11077">
                  <c:v>9</c:v>
                </c:pt>
                <c:pt idx="11078">
                  <c:v>6</c:v>
                </c:pt>
                <c:pt idx="11079">
                  <c:v>8</c:v>
                </c:pt>
                <c:pt idx="11080">
                  <c:v>11</c:v>
                </c:pt>
                <c:pt idx="11081">
                  <c:v>8</c:v>
                </c:pt>
                <c:pt idx="11082">
                  <c:v>8</c:v>
                </c:pt>
                <c:pt idx="11083">
                  <c:v>6</c:v>
                </c:pt>
                <c:pt idx="11084">
                  <c:v>9</c:v>
                </c:pt>
                <c:pt idx="11085">
                  <c:v>6</c:v>
                </c:pt>
                <c:pt idx="11086">
                  <c:v>8</c:v>
                </c:pt>
                <c:pt idx="11087">
                  <c:v>8</c:v>
                </c:pt>
                <c:pt idx="11088">
                  <c:v>7</c:v>
                </c:pt>
                <c:pt idx="11089">
                  <c:v>6</c:v>
                </c:pt>
                <c:pt idx="11090">
                  <c:v>5</c:v>
                </c:pt>
                <c:pt idx="11091">
                  <c:v>7</c:v>
                </c:pt>
                <c:pt idx="11092">
                  <c:v>7</c:v>
                </c:pt>
                <c:pt idx="11093">
                  <c:v>7</c:v>
                </c:pt>
                <c:pt idx="11094">
                  <c:v>7</c:v>
                </c:pt>
                <c:pt idx="11095">
                  <c:v>7</c:v>
                </c:pt>
                <c:pt idx="11096">
                  <c:v>7</c:v>
                </c:pt>
                <c:pt idx="11097">
                  <c:v>6</c:v>
                </c:pt>
                <c:pt idx="11098">
                  <c:v>8</c:v>
                </c:pt>
                <c:pt idx="11099">
                  <c:v>7</c:v>
                </c:pt>
                <c:pt idx="11100">
                  <c:v>6</c:v>
                </c:pt>
                <c:pt idx="11101">
                  <c:v>7</c:v>
                </c:pt>
                <c:pt idx="11102">
                  <c:v>6</c:v>
                </c:pt>
                <c:pt idx="11103">
                  <c:v>7</c:v>
                </c:pt>
                <c:pt idx="11104">
                  <c:v>5</c:v>
                </c:pt>
                <c:pt idx="11105">
                  <c:v>8</c:v>
                </c:pt>
                <c:pt idx="11106">
                  <c:v>8</c:v>
                </c:pt>
                <c:pt idx="11107">
                  <c:v>7</c:v>
                </c:pt>
                <c:pt idx="11108">
                  <c:v>9</c:v>
                </c:pt>
                <c:pt idx="11109">
                  <c:v>7</c:v>
                </c:pt>
                <c:pt idx="11110">
                  <c:v>9</c:v>
                </c:pt>
                <c:pt idx="11111">
                  <c:v>9</c:v>
                </c:pt>
                <c:pt idx="11112">
                  <c:v>8</c:v>
                </c:pt>
                <c:pt idx="11113">
                  <c:v>8</c:v>
                </c:pt>
                <c:pt idx="11114">
                  <c:v>8</c:v>
                </c:pt>
                <c:pt idx="11115">
                  <c:v>10</c:v>
                </c:pt>
                <c:pt idx="11116">
                  <c:v>7</c:v>
                </c:pt>
                <c:pt idx="11117">
                  <c:v>10</c:v>
                </c:pt>
                <c:pt idx="11118">
                  <c:v>10</c:v>
                </c:pt>
                <c:pt idx="11119">
                  <c:v>12</c:v>
                </c:pt>
                <c:pt idx="11120">
                  <c:v>10</c:v>
                </c:pt>
                <c:pt idx="11121">
                  <c:v>10</c:v>
                </c:pt>
                <c:pt idx="11122">
                  <c:v>11</c:v>
                </c:pt>
                <c:pt idx="11123">
                  <c:v>11</c:v>
                </c:pt>
                <c:pt idx="11124">
                  <c:v>10</c:v>
                </c:pt>
                <c:pt idx="11125">
                  <c:v>12</c:v>
                </c:pt>
                <c:pt idx="11126">
                  <c:v>11</c:v>
                </c:pt>
                <c:pt idx="11127">
                  <c:v>9</c:v>
                </c:pt>
                <c:pt idx="11128">
                  <c:v>12</c:v>
                </c:pt>
                <c:pt idx="11129">
                  <c:v>10</c:v>
                </c:pt>
                <c:pt idx="11130">
                  <c:v>11</c:v>
                </c:pt>
                <c:pt idx="11131">
                  <c:v>9</c:v>
                </c:pt>
                <c:pt idx="11132">
                  <c:v>11</c:v>
                </c:pt>
                <c:pt idx="11133">
                  <c:v>11</c:v>
                </c:pt>
                <c:pt idx="11134">
                  <c:v>11</c:v>
                </c:pt>
                <c:pt idx="11135">
                  <c:v>12</c:v>
                </c:pt>
                <c:pt idx="11136">
                  <c:v>14</c:v>
                </c:pt>
                <c:pt idx="11137">
                  <c:v>12</c:v>
                </c:pt>
                <c:pt idx="11138">
                  <c:v>10</c:v>
                </c:pt>
                <c:pt idx="11139">
                  <c:v>11</c:v>
                </c:pt>
                <c:pt idx="11140">
                  <c:v>8</c:v>
                </c:pt>
                <c:pt idx="11141">
                  <c:v>11</c:v>
                </c:pt>
                <c:pt idx="11142">
                  <c:v>9</c:v>
                </c:pt>
                <c:pt idx="11143">
                  <c:v>11</c:v>
                </c:pt>
                <c:pt idx="11144">
                  <c:v>9</c:v>
                </c:pt>
                <c:pt idx="11145">
                  <c:v>8</c:v>
                </c:pt>
                <c:pt idx="11146">
                  <c:v>11</c:v>
                </c:pt>
                <c:pt idx="11147">
                  <c:v>11</c:v>
                </c:pt>
                <c:pt idx="11148">
                  <c:v>9</c:v>
                </c:pt>
                <c:pt idx="11149">
                  <c:v>11</c:v>
                </c:pt>
                <c:pt idx="11150">
                  <c:v>11</c:v>
                </c:pt>
                <c:pt idx="11151">
                  <c:v>10</c:v>
                </c:pt>
                <c:pt idx="11152">
                  <c:v>9</c:v>
                </c:pt>
                <c:pt idx="11153">
                  <c:v>9</c:v>
                </c:pt>
                <c:pt idx="11154">
                  <c:v>9</c:v>
                </c:pt>
                <c:pt idx="11155">
                  <c:v>8</c:v>
                </c:pt>
                <c:pt idx="11156">
                  <c:v>11</c:v>
                </c:pt>
                <c:pt idx="11157">
                  <c:v>9</c:v>
                </c:pt>
                <c:pt idx="11158">
                  <c:v>10</c:v>
                </c:pt>
                <c:pt idx="11159">
                  <c:v>10</c:v>
                </c:pt>
                <c:pt idx="11160">
                  <c:v>10</c:v>
                </c:pt>
                <c:pt idx="11161">
                  <c:v>11</c:v>
                </c:pt>
                <c:pt idx="11162">
                  <c:v>9</c:v>
                </c:pt>
                <c:pt idx="11163">
                  <c:v>11</c:v>
                </c:pt>
                <c:pt idx="11164">
                  <c:v>9</c:v>
                </c:pt>
                <c:pt idx="11165">
                  <c:v>11</c:v>
                </c:pt>
                <c:pt idx="11166">
                  <c:v>11</c:v>
                </c:pt>
                <c:pt idx="11167">
                  <c:v>11</c:v>
                </c:pt>
                <c:pt idx="11168">
                  <c:v>9</c:v>
                </c:pt>
                <c:pt idx="11169">
                  <c:v>11</c:v>
                </c:pt>
                <c:pt idx="11170">
                  <c:v>11</c:v>
                </c:pt>
                <c:pt idx="11171">
                  <c:v>10</c:v>
                </c:pt>
                <c:pt idx="11172">
                  <c:v>11</c:v>
                </c:pt>
                <c:pt idx="11173">
                  <c:v>11</c:v>
                </c:pt>
                <c:pt idx="11174">
                  <c:v>9</c:v>
                </c:pt>
                <c:pt idx="11175">
                  <c:v>11</c:v>
                </c:pt>
                <c:pt idx="11176">
                  <c:v>12</c:v>
                </c:pt>
                <c:pt idx="11177">
                  <c:v>11</c:v>
                </c:pt>
                <c:pt idx="11178">
                  <c:v>11</c:v>
                </c:pt>
                <c:pt idx="11179">
                  <c:v>10</c:v>
                </c:pt>
                <c:pt idx="11180">
                  <c:v>16</c:v>
                </c:pt>
                <c:pt idx="11181">
                  <c:v>11</c:v>
                </c:pt>
                <c:pt idx="11182">
                  <c:v>11</c:v>
                </c:pt>
                <c:pt idx="11183">
                  <c:v>12</c:v>
                </c:pt>
                <c:pt idx="11184">
                  <c:v>9</c:v>
                </c:pt>
                <c:pt idx="11185">
                  <c:v>12</c:v>
                </c:pt>
                <c:pt idx="11186">
                  <c:v>9</c:v>
                </c:pt>
                <c:pt idx="11187">
                  <c:v>11</c:v>
                </c:pt>
                <c:pt idx="11188">
                  <c:v>11</c:v>
                </c:pt>
                <c:pt idx="11189">
                  <c:v>11</c:v>
                </c:pt>
                <c:pt idx="11190">
                  <c:v>12</c:v>
                </c:pt>
                <c:pt idx="11191">
                  <c:v>10</c:v>
                </c:pt>
                <c:pt idx="11192">
                  <c:v>11</c:v>
                </c:pt>
                <c:pt idx="11193">
                  <c:v>12</c:v>
                </c:pt>
                <c:pt idx="11194">
                  <c:v>12</c:v>
                </c:pt>
                <c:pt idx="11195">
                  <c:v>11</c:v>
                </c:pt>
                <c:pt idx="11196">
                  <c:v>12</c:v>
                </c:pt>
                <c:pt idx="11197">
                  <c:v>11</c:v>
                </c:pt>
                <c:pt idx="11198">
                  <c:v>11</c:v>
                </c:pt>
                <c:pt idx="11199">
                  <c:v>11</c:v>
                </c:pt>
                <c:pt idx="11200">
                  <c:v>12</c:v>
                </c:pt>
                <c:pt idx="11201">
                  <c:v>9</c:v>
                </c:pt>
                <c:pt idx="11202">
                  <c:v>11</c:v>
                </c:pt>
                <c:pt idx="11203">
                  <c:v>9</c:v>
                </c:pt>
                <c:pt idx="11204">
                  <c:v>9</c:v>
                </c:pt>
                <c:pt idx="11205">
                  <c:v>9</c:v>
                </c:pt>
                <c:pt idx="11206">
                  <c:v>9</c:v>
                </c:pt>
                <c:pt idx="11207">
                  <c:v>9</c:v>
                </c:pt>
                <c:pt idx="11208">
                  <c:v>7</c:v>
                </c:pt>
                <c:pt idx="11209">
                  <c:v>9</c:v>
                </c:pt>
                <c:pt idx="11210">
                  <c:v>7</c:v>
                </c:pt>
                <c:pt idx="11211">
                  <c:v>9</c:v>
                </c:pt>
                <c:pt idx="11212">
                  <c:v>8</c:v>
                </c:pt>
                <c:pt idx="11213">
                  <c:v>8</c:v>
                </c:pt>
                <c:pt idx="11214">
                  <c:v>9</c:v>
                </c:pt>
                <c:pt idx="11215">
                  <c:v>7</c:v>
                </c:pt>
                <c:pt idx="11216">
                  <c:v>9</c:v>
                </c:pt>
                <c:pt idx="11217">
                  <c:v>9</c:v>
                </c:pt>
                <c:pt idx="11218">
                  <c:v>9</c:v>
                </c:pt>
                <c:pt idx="11219">
                  <c:v>8</c:v>
                </c:pt>
                <c:pt idx="11220">
                  <c:v>7</c:v>
                </c:pt>
                <c:pt idx="11221">
                  <c:v>9</c:v>
                </c:pt>
                <c:pt idx="11222">
                  <c:v>9</c:v>
                </c:pt>
                <c:pt idx="11223">
                  <c:v>8</c:v>
                </c:pt>
                <c:pt idx="11224">
                  <c:v>9</c:v>
                </c:pt>
                <c:pt idx="11225">
                  <c:v>9</c:v>
                </c:pt>
                <c:pt idx="11226">
                  <c:v>8</c:v>
                </c:pt>
                <c:pt idx="11227">
                  <c:v>9</c:v>
                </c:pt>
                <c:pt idx="11228">
                  <c:v>8</c:v>
                </c:pt>
                <c:pt idx="11229">
                  <c:v>9</c:v>
                </c:pt>
                <c:pt idx="11230">
                  <c:v>7</c:v>
                </c:pt>
                <c:pt idx="11231">
                  <c:v>9</c:v>
                </c:pt>
                <c:pt idx="11232">
                  <c:v>7</c:v>
                </c:pt>
                <c:pt idx="11233">
                  <c:v>9</c:v>
                </c:pt>
                <c:pt idx="11234">
                  <c:v>9</c:v>
                </c:pt>
                <c:pt idx="11235">
                  <c:v>10</c:v>
                </c:pt>
                <c:pt idx="11236">
                  <c:v>11</c:v>
                </c:pt>
                <c:pt idx="11237">
                  <c:v>8</c:v>
                </c:pt>
                <c:pt idx="11238">
                  <c:v>11</c:v>
                </c:pt>
                <c:pt idx="11239">
                  <c:v>9</c:v>
                </c:pt>
                <c:pt idx="11240">
                  <c:v>11</c:v>
                </c:pt>
                <c:pt idx="11241">
                  <c:v>10</c:v>
                </c:pt>
                <c:pt idx="11242">
                  <c:v>11</c:v>
                </c:pt>
                <c:pt idx="11243">
                  <c:v>9</c:v>
                </c:pt>
                <c:pt idx="11244">
                  <c:v>9</c:v>
                </c:pt>
                <c:pt idx="11245">
                  <c:v>11</c:v>
                </c:pt>
                <c:pt idx="11246">
                  <c:v>11</c:v>
                </c:pt>
                <c:pt idx="11247">
                  <c:v>12</c:v>
                </c:pt>
                <c:pt idx="11248">
                  <c:v>10</c:v>
                </c:pt>
                <c:pt idx="11249">
                  <c:v>10</c:v>
                </c:pt>
                <c:pt idx="11250">
                  <c:v>9</c:v>
                </c:pt>
                <c:pt idx="11251">
                  <c:v>10</c:v>
                </c:pt>
                <c:pt idx="11252">
                  <c:v>9</c:v>
                </c:pt>
                <c:pt idx="11253">
                  <c:v>9</c:v>
                </c:pt>
                <c:pt idx="11254">
                  <c:v>7</c:v>
                </c:pt>
                <c:pt idx="11255">
                  <c:v>9</c:v>
                </c:pt>
                <c:pt idx="11256">
                  <c:v>8</c:v>
                </c:pt>
                <c:pt idx="11257">
                  <c:v>8</c:v>
                </c:pt>
                <c:pt idx="11258">
                  <c:v>11</c:v>
                </c:pt>
                <c:pt idx="11259">
                  <c:v>8</c:v>
                </c:pt>
                <c:pt idx="11260">
                  <c:v>8</c:v>
                </c:pt>
                <c:pt idx="11261">
                  <c:v>4</c:v>
                </c:pt>
                <c:pt idx="11262">
                  <c:v>8</c:v>
                </c:pt>
                <c:pt idx="11263">
                  <c:v>7</c:v>
                </c:pt>
                <c:pt idx="11264">
                  <c:v>7</c:v>
                </c:pt>
                <c:pt idx="11265">
                  <c:v>6</c:v>
                </c:pt>
                <c:pt idx="11266">
                  <c:v>6</c:v>
                </c:pt>
                <c:pt idx="11267">
                  <c:v>7</c:v>
                </c:pt>
                <c:pt idx="11268">
                  <c:v>5</c:v>
                </c:pt>
                <c:pt idx="11269">
                  <c:v>9</c:v>
                </c:pt>
                <c:pt idx="11270">
                  <c:v>7</c:v>
                </c:pt>
                <c:pt idx="11271">
                  <c:v>6</c:v>
                </c:pt>
                <c:pt idx="11272">
                  <c:v>6</c:v>
                </c:pt>
                <c:pt idx="11273">
                  <c:v>6</c:v>
                </c:pt>
                <c:pt idx="11274">
                  <c:v>4</c:v>
                </c:pt>
                <c:pt idx="11275">
                  <c:v>6</c:v>
                </c:pt>
                <c:pt idx="11276">
                  <c:v>5</c:v>
                </c:pt>
                <c:pt idx="11277">
                  <c:v>6</c:v>
                </c:pt>
                <c:pt idx="11278">
                  <c:v>4</c:v>
                </c:pt>
                <c:pt idx="11279">
                  <c:v>7</c:v>
                </c:pt>
                <c:pt idx="11280">
                  <c:v>5</c:v>
                </c:pt>
                <c:pt idx="11281">
                  <c:v>6</c:v>
                </c:pt>
                <c:pt idx="11282">
                  <c:v>7</c:v>
                </c:pt>
                <c:pt idx="11283">
                  <c:v>5</c:v>
                </c:pt>
                <c:pt idx="11284">
                  <c:v>7</c:v>
                </c:pt>
                <c:pt idx="11285">
                  <c:v>4</c:v>
                </c:pt>
                <c:pt idx="11286">
                  <c:v>7</c:v>
                </c:pt>
                <c:pt idx="11287">
                  <c:v>5</c:v>
                </c:pt>
                <c:pt idx="11288">
                  <c:v>5</c:v>
                </c:pt>
                <c:pt idx="11289">
                  <c:v>5</c:v>
                </c:pt>
                <c:pt idx="11290">
                  <c:v>4</c:v>
                </c:pt>
                <c:pt idx="11291">
                  <c:v>3</c:v>
                </c:pt>
                <c:pt idx="11292">
                  <c:v>5</c:v>
                </c:pt>
                <c:pt idx="11293">
                  <c:v>7</c:v>
                </c:pt>
                <c:pt idx="11294">
                  <c:v>5</c:v>
                </c:pt>
                <c:pt idx="11295">
                  <c:v>6</c:v>
                </c:pt>
                <c:pt idx="11296">
                  <c:v>5</c:v>
                </c:pt>
                <c:pt idx="11297">
                  <c:v>4</c:v>
                </c:pt>
                <c:pt idx="11298">
                  <c:v>6</c:v>
                </c:pt>
                <c:pt idx="11299">
                  <c:v>8</c:v>
                </c:pt>
                <c:pt idx="11300">
                  <c:v>6</c:v>
                </c:pt>
                <c:pt idx="11301">
                  <c:v>6</c:v>
                </c:pt>
                <c:pt idx="11302">
                  <c:v>3</c:v>
                </c:pt>
                <c:pt idx="11303">
                  <c:v>6</c:v>
                </c:pt>
                <c:pt idx="11304">
                  <c:v>5</c:v>
                </c:pt>
                <c:pt idx="11305">
                  <c:v>5</c:v>
                </c:pt>
                <c:pt idx="11306">
                  <c:v>6</c:v>
                </c:pt>
                <c:pt idx="11307">
                  <c:v>4</c:v>
                </c:pt>
                <c:pt idx="11308">
                  <c:v>6</c:v>
                </c:pt>
                <c:pt idx="11309">
                  <c:v>7</c:v>
                </c:pt>
                <c:pt idx="11310">
                  <c:v>7</c:v>
                </c:pt>
                <c:pt idx="11311">
                  <c:v>7</c:v>
                </c:pt>
                <c:pt idx="11312">
                  <c:v>6</c:v>
                </c:pt>
                <c:pt idx="11313">
                  <c:v>8</c:v>
                </c:pt>
                <c:pt idx="11314">
                  <c:v>6</c:v>
                </c:pt>
                <c:pt idx="11315">
                  <c:v>8</c:v>
                </c:pt>
                <c:pt idx="11316">
                  <c:v>7</c:v>
                </c:pt>
                <c:pt idx="11317">
                  <c:v>7</c:v>
                </c:pt>
                <c:pt idx="11318">
                  <c:v>5</c:v>
                </c:pt>
                <c:pt idx="11319">
                  <c:v>6</c:v>
                </c:pt>
                <c:pt idx="11320">
                  <c:v>5</c:v>
                </c:pt>
                <c:pt idx="11321">
                  <c:v>6</c:v>
                </c:pt>
                <c:pt idx="11322">
                  <c:v>6</c:v>
                </c:pt>
                <c:pt idx="11323">
                  <c:v>7</c:v>
                </c:pt>
                <c:pt idx="11324">
                  <c:v>6</c:v>
                </c:pt>
                <c:pt idx="11325">
                  <c:v>9</c:v>
                </c:pt>
                <c:pt idx="11326">
                  <c:v>5</c:v>
                </c:pt>
                <c:pt idx="11327">
                  <c:v>8</c:v>
                </c:pt>
                <c:pt idx="11328">
                  <c:v>7</c:v>
                </c:pt>
                <c:pt idx="11329">
                  <c:v>6</c:v>
                </c:pt>
                <c:pt idx="11330">
                  <c:v>7</c:v>
                </c:pt>
                <c:pt idx="11331">
                  <c:v>5</c:v>
                </c:pt>
                <c:pt idx="11332">
                  <c:v>6</c:v>
                </c:pt>
                <c:pt idx="11333">
                  <c:v>3</c:v>
                </c:pt>
                <c:pt idx="11334">
                  <c:v>7</c:v>
                </c:pt>
                <c:pt idx="11335">
                  <c:v>7</c:v>
                </c:pt>
                <c:pt idx="11336">
                  <c:v>8</c:v>
                </c:pt>
                <c:pt idx="11337">
                  <c:v>8</c:v>
                </c:pt>
                <c:pt idx="11338">
                  <c:v>7</c:v>
                </c:pt>
                <c:pt idx="11339">
                  <c:v>8</c:v>
                </c:pt>
                <c:pt idx="11340">
                  <c:v>5</c:v>
                </c:pt>
                <c:pt idx="11341">
                  <c:v>8</c:v>
                </c:pt>
                <c:pt idx="11342">
                  <c:v>7</c:v>
                </c:pt>
                <c:pt idx="11343">
                  <c:v>6</c:v>
                </c:pt>
                <c:pt idx="11344">
                  <c:v>7</c:v>
                </c:pt>
                <c:pt idx="11345">
                  <c:v>6</c:v>
                </c:pt>
                <c:pt idx="11346">
                  <c:v>7</c:v>
                </c:pt>
                <c:pt idx="11347">
                  <c:v>8</c:v>
                </c:pt>
                <c:pt idx="11348">
                  <c:v>8</c:v>
                </c:pt>
                <c:pt idx="11349">
                  <c:v>7</c:v>
                </c:pt>
                <c:pt idx="11350">
                  <c:v>7</c:v>
                </c:pt>
                <c:pt idx="11351">
                  <c:v>7</c:v>
                </c:pt>
                <c:pt idx="11352">
                  <c:v>7</c:v>
                </c:pt>
                <c:pt idx="11353">
                  <c:v>8</c:v>
                </c:pt>
                <c:pt idx="11354">
                  <c:v>8</c:v>
                </c:pt>
                <c:pt idx="11355">
                  <c:v>8</c:v>
                </c:pt>
                <c:pt idx="11356">
                  <c:v>8</c:v>
                </c:pt>
                <c:pt idx="11357">
                  <c:v>8</c:v>
                </c:pt>
                <c:pt idx="11358">
                  <c:v>13</c:v>
                </c:pt>
                <c:pt idx="11359">
                  <c:v>8</c:v>
                </c:pt>
                <c:pt idx="11360">
                  <c:v>8</c:v>
                </c:pt>
                <c:pt idx="11361">
                  <c:v>8</c:v>
                </c:pt>
                <c:pt idx="11362">
                  <c:v>7</c:v>
                </c:pt>
                <c:pt idx="11363">
                  <c:v>7</c:v>
                </c:pt>
                <c:pt idx="11364">
                  <c:v>6</c:v>
                </c:pt>
                <c:pt idx="11365">
                  <c:v>9</c:v>
                </c:pt>
                <c:pt idx="11366">
                  <c:v>8</c:v>
                </c:pt>
                <c:pt idx="11367">
                  <c:v>8</c:v>
                </c:pt>
                <c:pt idx="11368">
                  <c:v>9</c:v>
                </c:pt>
                <c:pt idx="11369">
                  <c:v>9</c:v>
                </c:pt>
                <c:pt idx="11370">
                  <c:v>9</c:v>
                </c:pt>
                <c:pt idx="11371">
                  <c:v>9</c:v>
                </c:pt>
                <c:pt idx="11372">
                  <c:v>11</c:v>
                </c:pt>
                <c:pt idx="11373">
                  <c:v>9</c:v>
                </c:pt>
                <c:pt idx="11374">
                  <c:v>9</c:v>
                </c:pt>
                <c:pt idx="11375">
                  <c:v>9</c:v>
                </c:pt>
                <c:pt idx="11376">
                  <c:v>10</c:v>
                </c:pt>
                <c:pt idx="11377">
                  <c:v>9</c:v>
                </c:pt>
                <c:pt idx="11378">
                  <c:v>10</c:v>
                </c:pt>
                <c:pt idx="11379">
                  <c:v>8</c:v>
                </c:pt>
                <c:pt idx="11380">
                  <c:v>8</c:v>
                </c:pt>
                <c:pt idx="11381">
                  <c:v>6</c:v>
                </c:pt>
                <c:pt idx="11382">
                  <c:v>8</c:v>
                </c:pt>
                <c:pt idx="11383">
                  <c:v>7</c:v>
                </c:pt>
                <c:pt idx="11384">
                  <c:v>7</c:v>
                </c:pt>
                <c:pt idx="11385">
                  <c:v>8</c:v>
                </c:pt>
                <c:pt idx="11386">
                  <c:v>7</c:v>
                </c:pt>
                <c:pt idx="11387">
                  <c:v>8</c:v>
                </c:pt>
                <c:pt idx="11388">
                  <c:v>8</c:v>
                </c:pt>
                <c:pt idx="11389">
                  <c:v>8</c:v>
                </c:pt>
                <c:pt idx="11390">
                  <c:v>7</c:v>
                </c:pt>
                <c:pt idx="11391">
                  <c:v>8</c:v>
                </c:pt>
                <c:pt idx="11392">
                  <c:v>8</c:v>
                </c:pt>
                <c:pt idx="11393">
                  <c:v>6</c:v>
                </c:pt>
                <c:pt idx="11394">
                  <c:v>7</c:v>
                </c:pt>
                <c:pt idx="11395">
                  <c:v>7</c:v>
                </c:pt>
                <c:pt idx="11396">
                  <c:v>8</c:v>
                </c:pt>
                <c:pt idx="11397">
                  <c:v>6</c:v>
                </c:pt>
                <c:pt idx="11398">
                  <c:v>7</c:v>
                </c:pt>
                <c:pt idx="11399">
                  <c:v>9</c:v>
                </c:pt>
                <c:pt idx="11400">
                  <c:v>8</c:v>
                </c:pt>
                <c:pt idx="11401">
                  <c:v>9</c:v>
                </c:pt>
                <c:pt idx="11402">
                  <c:v>10</c:v>
                </c:pt>
                <c:pt idx="11403">
                  <c:v>10</c:v>
                </c:pt>
                <c:pt idx="11404">
                  <c:v>8</c:v>
                </c:pt>
                <c:pt idx="11405">
                  <c:v>7</c:v>
                </c:pt>
                <c:pt idx="11406">
                  <c:v>8</c:v>
                </c:pt>
                <c:pt idx="11407">
                  <c:v>9</c:v>
                </c:pt>
                <c:pt idx="11408">
                  <c:v>7</c:v>
                </c:pt>
                <c:pt idx="11409">
                  <c:v>8</c:v>
                </c:pt>
                <c:pt idx="11410">
                  <c:v>8</c:v>
                </c:pt>
                <c:pt idx="11411">
                  <c:v>9</c:v>
                </c:pt>
                <c:pt idx="11412">
                  <c:v>9</c:v>
                </c:pt>
                <c:pt idx="11413">
                  <c:v>9</c:v>
                </c:pt>
                <c:pt idx="11414">
                  <c:v>10</c:v>
                </c:pt>
                <c:pt idx="11415">
                  <c:v>8</c:v>
                </c:pt>
                <c:pt idx="11416">
                  <c:v>11</c:v>
                </c:pt>
                <c:pt idx="11417">
                  <c:v>9</c:v>
                </c:pt>
                <c:pt idx="11418">
                  <c:v>10</c:v>
                </c:pt>
                <c:pt idx="11419">
                  <c:v>9</c:v>
                </c:pt>
                <c:pt idx="11420">
                  <c:v>9</c:v>
                </c:pt>
                <c:pt idx="11421">
                  <c:v>9</c:v>
                </c:pt>
                <c:pt idx="11422">
                  <c:v>10</c:v>
                </c:pt>
                <c:pt idx="11423">
                  <c:v>11</c:v>
                </c:pt>
                <c:pt idx="11424">
                  <c:v>9</c:v>
                </c:pt>
                <c:pt idx="11425">
                  <c:v>11</c:v>
                </c:pt>
                <c:pt idx="11426">
                  <c:v>11</c:v>
                </c:pt>
                <c:pt idx="11427">
                  <c:v>11</c:v>
                </c:pt>
                <c:pt idx="11428">
                  <c:v>11</c:v>
                </c:pt>
                <c:pt idx="11429">
                  <c:v>10</c:v>
                </c:pt>
                <c:pt idx="11430">
                  <c:v>9</c:v>
                </c:pt>
                <c:pt idx="11431">
                  <c:v>9</c:v>
                </c:pt>
                <c:pt idx="11432">
                  <c:v>9</c:v>
                </c:pt>
                <c:pt idx="11433">
                  <c:v>10</c:v>
                </c:pt>
                <c:pt idx="11434">
                  <c:v>11</c:v>
                </c:pt>
                <c:pt idx="11435">
                  <c:v>12</c:v>
                </c:pt>
                <c:pt idx="11436">
                  <c:v>12</c:v>
                </c:pt>
                <c:pt idx="11437">
                  <c:v>11</c:v>
                </c:pt>
                <c:pt idx="11438">
                  <c:v>11</c:v>
                </c:pt>
                <c:pt idx="11439">
                  <c:v>9</c:v>
                </c:pt>
                <c:pt idx="11440">
                  <c:v>10</c:v>
                </c:pt>
                <c:pt idx="11441">
                  <c:v>8</c:v>
                </c:pt>
                <c:pt idx="11442">
                  <c:v>11</c:v>
                </c:pt>
                <c:pt idx="11443">
                  <c:v>11</c:v>
                </c:pt>
                <c:pt idx="11444">
                  <c:v>12</c:v>
                </c:pt>
                <c:pt idx="11445">
                  <c:v>10</c:v>
                </c:pt>
                <c:pt idx="11446">
                  <c:v>11</c:v>
                </c:pt>
                <c:pt idx="11447">
                  <c:v>13</c:v>
                </c:pt>
                <c:pt idx="11448">
                  <c:v>9</c:v>
                </c:pt>
                <c:pt idx="11449">
                  <c:v>11</c:v>
                </c:pt>
                <c:pt idx="11450">
                  <c:v>10</c:v>
                </c:pt>
                <c:pt idx="11451">
                  <c:v>11</c:v>
                </c:pt>
                <c:pt idx="11452">
                  <c:v>9</c:v>
                </c:pt>
                <c:pt idx="11453">
                  <c:v>10</c:v>
                </c:pt>
                <c:pt idx="11454">
                  <c:v>11</c:v>
                </c:pt>
                <c:pt idx="11455">
                  <c:v>12</c:v>
                </c:pt>
                <c:pt idx="11456">
                  <c:v>11</c:v>
                </c:pt>
                <c:pt idx="11457">
                  <c:v>12</c:v>
                </c:pt>
                <c:pt idx="11458">
                  <c:v>12</c:v>
                </c:pt>
                <c:pt idx="11459">
                  <c:v>9</c:v>
                </c:pt>
                <c:pt idx="11460">
                  <c:v>9</c:v>
                </c:pt>
                <c:pt idx="11461">
                  <c:v>10</c:v>
                </c:pt>
                <c:pt idx="11462">
                  <c:v>11</c:v>
                </c:pt>
                <c:pt idx="11463">
                  <c:v>9</c:v>
                </c:pt>
                <c:pt idx="11464">
                  <c:v>12</c:v>
                </c:pt>
                <c:pt idx="11465">
                  <c:v>10</c:v>
                </c:pt>
                <c:pt idx="11466">
                  <c:v>12</c:v>
                </c:pt>
                <c:pt idx="11467">
                  <c:v>12</c:v>
                </c:pt>
                <c:pt idx="11468">
                  <c:v>13</c:v>
                </c:pt>
                <c:pt idx="11469">
                  <c:v>14</c:v>
                </c:pt>
                <c:pt idx="11470">
                  <c:v>9</c:v>
                </c:pt>
                <c:pt idx="11471">
                  <c:v>11</c:v>
                </c:pt>
                <c:pt idx="11472">
                  <c:v>9</c:v>
                </c:pt>
                <c:pt idx="11473">
                  <c:v>11</c:v>
                </c:pt>
                <c:pt idx="11474">
                  <c:v>11</c:v>
                </c:pt>
                <c:pt idx="11475">
                  <c:v>11</c:v>
                </c:pt>
                <c:pt idx="11476">
                  <c:v>10</c:v>
                </c:pt>
                <c:pt idx="11477">
                  <c:v>9</c:v>
                </c:pt>
                <c:pt idx="11478">
                  <c:v>11</c:v>
                </c:pt>
                <c:pt idx="11479">
                  <c:v>11</c:v>
                </c:pt>
                <c:pt idx="11480">
                  <c:v>11</c:v>
                </c:pt>
                <c:pt idx="11481">
                  <c:v>11</c:v>
                </c:pt>
                <c:pt idx="11482">
                  <c:v>11</c:v>
                </c:pt>
                <c:pt idx="11483">
                  <c:v>10</c:v>
                </c:pt>
                <c:pt idx="11484">
                  <c:v>11</c:v>
                </c:pt>
                <c:pt idx="11485">
                  <c:v>9</c:v>
                </c:pt>
                <c:pt idx="11486">
                  <c:v>10</c:v>
                </c:pt>
                <c:pt idx="11487">
                  <c:v>8</c:v>
                </c:pt>
                <c:pt idx="11488">
                  <c:v>11</c:v>
                </c:pt>
                <c:pt idx="11489">
                  <c:v>9</c:v>
                </c:pt>
                <c:pt idx="11490">
                  <c:v>10</c:v>
                </c:pt>
                <c:pt idx="11491">
                  <c:v>10</c:v>
                </c:pt>
                <c:pt idx="11492">
                  <c:v>11</c:v>
                </c:pt>
                <c:pt idx="11493">
                  <c:v>10</c:v>
                </c:pt>
                <c:pt idx="11494">
                  <c:v>9</c:v>
                </c:pt>
                <c:pt idx="11495">
                  <c:v>11</c:v>
                </c:pt>
                <c:pt idx="11496">
                  <c:v>9</c:v>
                </c:pt>
                <c:pt idx="11497">
                  <c:v>9</c:v>
                </c:pt>
                <c:pt idx="11498">
                  <c:v>9</c:v>
                </c:pt>
                <c:pt idx="11499">
                  <c:v>10</c:v>
                </c:pt>
                <c:pt idx="11500">
                  <c:v>9</c:v>
                </c:pt>
                <c:pt idx="11501">
                  <c:v>9</c:v>
                </c:pt>
                <c:pt idx="11502">
                  <c:v>10</c:v>
                </c:pt>
                <c:pt idx="11503">
                  <c:v>9</c:v>
                </c:pt>
                <c:pt idx="11504">
                  <c:v>9</c:v>
                </c:pt>
                <c:pt idx="11505">
                  <c:v>9</c:v>
                </c:pt>
                <c:pt idx="11506">
                  <c:v>9</c:v>
                </c:pt>
                <c:pt idx="11507">
                  <c:v>8</c:v>
                </c:pt>
                <c:pt idx="11508">
                  <c:v>7</c:v>
                </c:pt>
                <c:pt idx="11509">
                  <c:v>8</c:v>
                </c:pt>
                <c:pt idx="11510">
                  <c:v>8</c:v>
                </c:pt>
                <c:pt idx="11511">
                  <c:v>8</c:v>
                </c:pt>
                <c:pt idx="11512">
                  <c:v>9</c:v>
                </c:pt>
                <c:pt idx="11513">
                  <c:v>9</c:v>
                </c:pt>
                <c:pt idx="11514">
                  <c:v>9</c:v>
                </c:pt>
                <c:pt idx="11515">
                  <c:v>9</c:v>
                </c:pt>
                <c:pt idx="11516">
                  <c:v>9</c:v>
                </c:pt>
                <c:pt idx="11517">
                  <c:v>9</c:v>
                </c:pt>
                <c:pt idx="11518">
                  <c:v>7</c:v>
                </c:pt>
                <c:pt idx="11519">
                  <c:v>9</c:v>
                </c:pt>
                <c:pt idx="11520">
                  <c:v>7</c:v>
                </c:pt>
                <c:pt idx="11521">
                  <c:v>8</c:v>
                </c:pt>
                <c:pt idx="11522">
                  <c:v>8</c:v>
                </c:pt>
                <c:pt idx="11523">
                  <c:v>9</c:v>
                </c:pt>
                <c:pt idx="11524">
                  <c:v>9</c:v>
                </c:pt>
                <c:pt idx="11525">
                  <c:v>11</c:v>
                </c:pt>
                <c:pt idx="11526">
                  <c:v>9</c:v>
                </c:pt>
                <c:pt idx="11527">
                  <c:v>8</c:v>
                </c:pt>
                <c:pt idx="11528">
                  <c:v>9</c:v>
                </c:pt>
                <c:pt idx="11529">
                  <c:v>9</c:v>
                </c:pt>
                <c:pt idx="11530">
                  <c:v>10</c:v>
                </c:pt>
                <c:pt idx="11531">
                  <c:v>9</c:v>
                </c:pt>
                <c:pt idx="11532">
                  <c:v>9</c:v>
                </c:pt>
                <c:pt idx="11533">
                  <c:v>9</c:v>
                </c:pt>
                <c:pt idx="11534">
                  <c:v>10</c:v>
                </c:pt>
                <c:pt idx="11535">
                  <c:v>8</c:v>
                </c:pt>
                <c:pt idx="11536">
                  <c:v>12</c:v>
                </c:pt>
                <c:pt idx="11537">
                  <c:v>8</c:v>
                </c:pt>
                <c:pt idx="11538">
                  <c:v>8</c:v>
                </c:pt>
                <c:pt idx="11539">
                  <c:v>10</c:v>
                </c:pt>
                <c:pt idx="11540">
                  <c:v>9</c:v>
                </c:pt>
                <c:pt idx="11541">
                  <c:v>9</c:v>
                </c:pt>
                <c:pt idx="11542">
                  <c:v>7</c:v>
                </c:pt>
                <c:pt idx="11543">
                  <c:v>9</c:v>
                </c:pt>
                <c:pt idx="11544">
                  <c:v>8</c:v>
                </c:pt>
                <c:pt idx="11545">
                  <c:v>8</c:v>
                </c:pt>
                <c:pt idx="11546">
                  <c:v>8</c:v>
                </c:pt>
                <c:pt idx="11547">
                  <c:v>7</c:v>
                </c:pt>
                <c:pt idx="11548">
                  <c:v>8</c:v>
                </c:pt>
                <c:pt idx="11549">
                  <c:v>5</c:v>
                </c:pt>
                <c:pt idx="11550">
                  <c:v>9</c:v>
                </c:pt>
                <c:pt idx="11551">
                  <c:v>8</c:v>
                </c:pt>
                <c:pt idx="11552">
                  <c:v>9</c:v>
                </c:pt>
                <c:pt idx="11553">
                  <c:v>9</c:v>
                </c:pt>
                <c:pt idx="11554">
                  <c:v>8</c:v>
                </c:pt>
                <c:pt idx="11555">
                  <c:v>8</c:v>
                </c:pt>
                <c:pt idx="11556">
                  <c:v>9</c:v>
                </c:pt>
                <c:pt idx="11557">
                  <c:v>9</c:v>
                </c:pt>
                <c:pt idx="11558">
                  <c:v>9</c:v>
                </c:pt>
                <c:pt idx="11559">
                  <c:v>9</c:v>
                </c:pt>
                <c:pt idx="11560">
                  <c:v>11</c:v>
                </c:pt>
                <c:pt idx="11561">
                  <c:v>9</c:v>
                </c:pt>
                <c:pt idx="11562">
                  <c:v>10</c:v>
                </c:pt>
                <c:pt idx="11563">
                  <c:v>11</c:v>
                </c:pt>
                <c:pt idx="11564">
                  <c:v>9</c:v>
                </c:pt>
                <c:pt idx="11565">
                  <c:v>10</c:v>
                </c:pt>
                <c:pt idx="11566">
                  <c:v>7</c:v>
                </c:pt>
                <c:pt idx="11567">
                  <c:v>10</c:v>
                </c:pt>
                <c:pt idx="11568">
                  <c:v>9</c:v>
                </c:pt>
                <c:pt idx="11569">
                  <c:v>10</c:v>
                </c:pt>
                <c:pt idx="11570">
                  <c:v>12</c:v>
                </c:pt>
                <c:pt idx="11571">
                  <c:v>10</c:v>
                </c:pt>
                <c:pt idx="11572">
                  <c:v>11</c:v>
                </c:pt>
                <c:pt idx="11573">
                  <c:v>7</c:v>
                </c:pt>
                <c:pt idx="11574">
                  <c:v>11</c:v>
                </c:pt>
                <c:pt idx="11575">
                  <c:v>11</c:v>
                </c:pt>
                <c:pt idx="11576">
                  <c:v>11</c:v>
                </c:pt>
                <c:pt idx="11577">
                  <c:v>11</c:v>
                </c:pt>
                <c:pt idx="11578">
                  <c:v>11</c:v>
                </c:pt>
                <c:pt idx="11579">
                  <c:v>12</c:v>
                </c:pt>
                <c:pt idx="11580">
                  <c:v>13</c:v>
                </c:pt>
                <c:pt idx="11581">
                  <c:v>13</c:v>
                </c:pt>
                <c:pt idx="11582">
                  <c:v>10</c:v>
                </c:pt>
                <c:pt idx="11583">
                  <c:v>11</c:v>
                </c:pt>
                <c:pt idx="11584">
                  <c:v>11</c:v>
                </c:pt>
                <c:pt idx="11585">
                  <c:v>11</c:v>
                </c:pt>
                <c:pt idx="11586">
                  <c:v>10</c:v>
                </c:pt>
                <c:pt idx="11587">
                  <c:v>11</c:v>
                </c:pt>
                <c:pt idx="11588">
                  <c:v>10</c:v>
                </c:pt>
                <c:pt idx="11589">
                  <c:v>11</c:v>
                </c:pt>
                <c:pt idx="11590">
                  <c:v>9</c:v>
                </c:pt>
                <c:pt idx="11591">
                  <c:v>12</c:v>
                </c:pt>
                <c:pt idx="11592">
                  <c:v>10</c:v>
                </c:pt>
                <c:pt idx="11593">
                  <c:v>9</c:v>
                </c:pt>
                <c:pt idx="11594">
                  <c:v>9</c:v>
                </c:pt>
                <c:pt idx="11595">
                  <c:v>9</c:v>
                </c:pt>
                <c:pt idx="11596">
                  <c:v>11</c:v>
                </c:pt>
                <c:pt idx="11597">
                  <c:v>8</c:v>
                </c:pt>
                <c:pt idx="11598">
                  <c:v>11</c:v>
                </c:pt>
                <c:pt idx="11599">
                  <c:v>11</c:v>
                </c:pt>
                <c:pt idx="11600">
                  <c:v>11</c:v>
                </c:pt>
                <c:pt idx="11601">
                  <c:v>10</c:v>
                </c:pt>
                <c:pt idx="11602">
                  <c:v>9</c:v>
                </c:pt>
                <c:pt idx="11603">
                  <c:v>9</c:v>
                </c:pt>
                <c:pt idx="11604">
                  <c:v>7</c:v>
                </c:pt>
                <c:pt idx="11605">
                  <c:v>9</c:v>
                </c:pt>
                <c:pt idx="11606">
                  <c:v>9</c:v>
                </c:pt>
                <c:pt idx="11607">
                  <c:v>9</c:v>
                </c:pt>
                <c:pt idx="11608">
                  <c:v>9</c:v>
                </c:pt>
                <c:pt idx="11609">
                  <c:v>8</c:v>
                </c:pt>
                <c:pt idx="11610">
                  <c:v>8</c:v>
                </c:pt>
                <c:pt idx="11611">
                  <c:v>9</c:v>
                </c:pt>
                <c:pt idx="11612">
                  <c:v>8</c:v>
                </c:pt>
                <c:pt idx="11613">
                  <c:v>8</c:v>
                </c:pt>
                <c:pt idx="11614">
                  <c:v>8</c:v>
                </c:pt>
                <c:pt idx="11615">
                  <c:v>8</c:v>
                </c:pt>
                <c:pt idx="11616">
                  <c:v>9</c:v>
                </c:pt>
                <c:pt idx="11617">
                  <c:v>7</c:v>
                </c:pt>
                <c:pt idx="11618">
                  <c:v>9</c:v>
                </c:pt>
                <c:pt idx="11619">
                  <c:v>8</c:v>
                </c:pt>
                <c:pt idx="11620">
                  <c:v>8</c:v>
                </c:pt>
                <c:pt idx="11621">
                  <c:v>7</c:v>
                </c:pt>
                <c:pt idx="11622">
                  <c:v>9</c:v>
                </c:pt>
                <c:pt idx="11623">
                  <c:v>7</c:v>
                </c:pt>
                <c:pt idx="11624">
                  <c:v>8</c:v>
                </c:pt>
                <c:pt idx="11625">
                  <c:v>9</c:v>
                </c:pt>
                <c:pt idx="11626">
                  <c:v>9</c:v>
                </c:pt>
                <c:pt idx="11627">
                  <c:v>9</c:v>
                </c:pt>
                <c:pt idx="11628">
                  <c:v>6</c:v>
                </c:pt>
                <c:pt idx="11629">
                  <c:v>8</c:v>
                </c:pt>
                <c:pt idx="11630">
                  <c:v>7</c:v>
                </c:pt>
                <c:pt idx="11631">
                  <c:v>7</c:v>
                </c:pt>
                <c:pt idx="11632">
                  <c:v>8</c:v>
                </c:pt>
                <c:pt idx="11633">
                  <c:v>6</c:v>
                </c:pt>
                <c:pt idx="11634">
                  <c:v>6</c:v>
                </c:pt>
                <c:pt idx="11635">
                  <c:v>8</c:v>
                </c:pt>
                <c:pt idx="11636">
                  <c:v>9</c:v>
                </c:pt>
                <c:pt idx="11637">
                  <c:v>8</c:v>
                </c:pt>
                <c:pt idx="11638">
                  <c:v>7</c:v>
                </c:pt>
                <c:pt idx="11639">
                  <c:v>8</c:v>
                </c:pt>
                <c:pt idx="11640">
                  <c:v>5</c:v>
                </c:pt>
                <c:pt idx="11641">
                  <c:v>6</c:v>
                </c:pt>
                <c:pt idx="11642">
                  <c:v>7</c:v>
                </c:pt>
                <c:pt idx="11643">
                  <c:v>6</c:v>
                </c:pt>
                <c:pt idx="11644">
                  <c:v>8</c:v>
                </c:pt>
                <c:pt idx="11645">
                  <c:v>7</c:v>
                </c:pt>
                <c:pt idx="11646">
                  <c:v>9</c:v>
                </c:pt>
                <c:pt idx="11647">
                  <c:v>9</c:v>
                </c:pt>
                <c:pt idx="11648">
                  <c:v>7</c:v>
                </c:pt>
                <c:pt idx="11649">
                  <c:v>8</c:v>
                </c:pt>
                <c:pt idx="11650">
                  <c:v>6</c:v>
                </c:pt>
                <c:pt idx="11651">
                  <c:v>7</c:v>
                </c:pt>
                <c:pt idx="11652">
                  <c:v>7</c:v>
                </c:pt>
                <c:pt idx="11653">
                  <c:v>9</c:v>
                </c:pt>
                <c:pt idx="11654">
                  <c:v>8</c:v>
                </c:pt>
                <c:pt idx="11655">
                  <c:v>9</c:v>
                </c:pt>
                <c:pt idx="11656">
                  <c:v>9</c:v>
                </c:pt>
                <c:pt idx="11657">
                  <c:v>8</c:v>
                </c:pt>
                <c:pt idx="11658">
                  <c:v>11</c:v>
                </c:pt>
                <c:pt idx="11659">
                  <c:v>8</c:v>
                </c:pt>
                <c:pt idx="11660">
                  <c:v>8</c:v>
                </c:pt>
                <c:pt idx="11661">
                  <c:v>7</c:v>
                </c:pt>
                <c:pt idx="11662">
                  <c:v>8</c:v>
                </c:pt>
                <c:pt idx="11663">
                  <c:v>8</c:v>
                </c:pt>
                <c:pt idx="11664">
                  <c:v>8</c:v>
                </c:pt>
                <c:pt idx="11665">
                  <c:v>7</c:v>
                </c:pt>
                <c:pt idx="11666">
                  <c:v>9</c:v>
                </c:pt>
                <c:pt idx="11667">
                  <c:v>7</c:v>
                </c:pt>
                <c:pt idx="11668">
                  <c:v>8</c:v>
                </c:pt>
                <c:pt idx="11669">
                  <c:v>9</c:v>
                </c:pt>
                <c:pt idx="11670">
                  <c:v>8</c:v>
                </c:pt>
                <c:pt idx="11671">
                  <c:v>7</c:v>
                </c:pt>
                <c:pt idx="11672">
                  <c:v>7</c:v>
                </c:pt>
                <c:pt idx="11673">
                  <c:v>9</c:v>
                </c:pt>
                <c:pt idx="11674">
                  <c:v>7</c:v>
                </c:pt>
                <c:pt idx="11675">
                  <c:v>8</c:v>
                </c:pt>
                <c:pt idx="11676">
                  <c:v>8</c:v>
                </c:pt>
                <c:pt idx="11677">
                  <c:v>7</c:v>
                </c:pt>
                <c:pt idx="11678">
                  <c:v>7</c:v>
                </c:pt>
                <c:pt idx="11679">
                  <c:v>6</c:v>
                </c:pt>
                <c:pt idx="11680">
                  <c:v>9</c:v>
                </c:pt>
                <c:pt idx="11681">
                  <c:v>8</c:v>
                </c:pt>
                <c:pt idx="11682">
                  <c:v>7</c:v>
                </c:pt>
                <c:pt idx="11683">
                  <c:v>8</c:v>
                </c:pt>
                <c:pt idx="11684">
                  <c:v>8</c:v>
                </c:pt>
                <c:pt idx="11685">
                  <c:v>5</c:v>
                </c:pt>
                <c:pt idx="11686">
                  <c:v>5</c:v>
                </c:pt>
                <c:pt idx="11687">
                  <c:v>7</c:v>
                </c:pt>
                <c:pt idx="11688">
                  <c:v>6</c:v>
                </c:pt>
                <c:pt idx="11689">
                  <c:v>6</c:v>
                </c:pt>
                <c:pt idx="11690">
                  <c:v>8</c:v>
                </c:pt>
                <c:pt idx="11691">
                  <c:v>6</c:v>
                </c:pt>
                <c:pt idx="11692">
                  <c:v>6</c:v>
                </c:pt>
                <c:pt idx="11693">
                  <c:v>6</c:v>
                </c:pt>
                <c:pt idx="11694">
                  <c:v>6</c:v>
                </c:pt>
                <c:pt idx="11695">
                  <c:v>8</c:v>
                </c:pt>
                <c:pt idx="11696">
                  <c:v>6</c:v>
                </c:pt>
                <c:pt idx="11697">
                  <c:v>8</c:v>
                </c:pt>
                <c:pt idx="11698">
                  <c:v>7</c:v>
                </c:pt>
                <c:pt idx="11699">
                  <c:v>8</c:v>
                </c:pt>
                <c:pt idx="11700">
                  <c:v>4</c:v>
                </c:pt>
                <c:pt idx="11701">
                  <c:v>7</c:v>
                </c:pt>
                <c:pt idx="11702">
                  <c:v>7</c:v>
                </c:pt>
                <c:pt idx="11703">
                  <c:v>8</c:v>
                </c:pt>
                <c:pt idx="11704">
                  <c:v>8</c:v>
                </c:pt>
                <c:pt idx="11705">
                  <c:v>7</c:v>
                </c:pt>
                <c:pt idx="11706">
                  <c:v>8</c:v>
                </c:pt>
                <c:pt idx="11707">
                  <c:v>8</c:v>
                </c:pt>
                <c:pt idx="11708">
                  <c:v>8</c:v>
                </c:pt>
                <c:pt idx="11709">
                  <c:v>7</c:v>
                </c:pt>
                <c:pt idx="11710">
                  <c:v>8</c:v>
                </c:pt>
                <c:pt idx="11711">
                  <c:v>8</c:v>
                </c:pt>
                <c:pt idx="11712">
                  <c:v>8</c:v>
                </c:pt>
                <c:pt idx="11713">
                  <c:v>8</c:v>
                </c:pt>
                <c:pt idx="11714">
                  <c:v>10</c:v>
                </c:pt>
                <c:pt idx="11715">
                  <c:v>9</c:v>
                </c:pt>
                <c:pt idx="11716">
                  <c:v>8</c:v>
                </c:pt>
                <c:pt idx="11717">
                  <c:v>8</c:v>
                </c:pt>
                <c:pt idx="11718">
                  <c:v>8</c:v>
                </c:pt>
                <c:pt idx="11719">
                  <c:v>8</c:v>
                </c:pt>
                <c:pt idx="11720">
                  <c:v>9</c:v>
                </c:pt>
                <c:pt idx="11721">
                  <c:v>10</c:v>
                </c:pt>
                <c:pt idx="11722">
                  <c:v>10</c:v>
                </c:pt>
                <c:pt idx="11723">
                  <c:v>9</c:v>
                </c:pt>
                <c:pt idx="11724">
                  <c:v>8</c:v>
                </c:pt>
                <c:pt idx="11725">
                  <c:v>9</c:v>
                </c:pt>
                <c:pt idx="11726">
                  <c:v>9</c:v>
                </c:pt>
                <c:pt idx="11727">
                  <c:v>8</c:v>
                </c:pt>
                <c:pt idx="11728">
                  <c:v>9</c:v>
                </c:pt>
                <c:pt idx="11729">
                  <c:v>8</c:v>
                </c:pt>
                <c:pt idx="11730">
                  <c:v>9</c:v>
                </c:pt>
                <c:pt idx="11731">
                  <c:v>7</c:v>
                </c:pt>
                <c:pt idx="11732">
                  <c:v>9</c:v>
                </c:pt>
                <c:pt idx="11733">
                  <c:v>7</c:v>
                </c:pt>
                <c:pt idx="11734">
                  <c:v>7</c:v>
                </c:pt>
                <c:pt idx="11735">
                  <c:v>7</c:v>
                </c:pt>
                <c:pt idx="11736">
                  <c:v>9</c:v>
                </c:pt>
                <c:pt idx="11737">
                  <c:v>8</c:v>
                </c:pt>
                <c:pt idx="11738">
                  <c:v>9</c:v>
                </c:pt>
                <c:pt idx="11739">
                  <c:v>9</c:v>
                </c:pt>
                <c:pt idx="11740">
                  <c:v>8</c:v>
                </c:pt>
                <c:pt idx="11741">
                  <c:v>7</c:v>
                </c:pt>
                <c:pt idx="11742">
                  <c:v>8</c:v>
                </c:pt>
                <c:pt idx="11743">
                  <c:v>7</c:v>
                </c:pt>
                <c:pt idx="11744">
                  <c:v>6</c:v>
                </c:pt>
                <c:pt idx="11745">
                  <c:v>8</c:v>
                </c:pt>
                <c:pt idx="11746">
                  <c:v>7</c:v>
                </c:pt>
                <c:pt idx="11747">
                  <c:v>10</c:v>
                </c:pt>
                <c:pt idx="11748">
                  <c:v>5</c:v>
                </c:pt>
                <c:pt idx="11749">
                  <c:v>7</c:v>
                </c:pt>
                <c:pt idx="11750">
                  <c:v>8</c:v>
                </c:pt>
                <c:pt idx="11751">
                  <c:v>6</c:v>
                </c:pt>
                <c:pt idx="11752">
                  <c:v>7</c:v>
                </c:pt>
                <c:pt idx="11753">
                  <c:v>5</c:v>
                </c:pt>
                <c:pt idx="11754">
                  <c:v>6</c:v>
                </c:pt>
                <c:pt idx="11755">
                  <c:v>5</c:v>
                </c:pt>
                <c:pt idx="11756">
                  <c:v>6</c:v>
                </c:pt>
                <c:pt idx="11757">
                  <c:v>6</c:v>
                </c:pt>
                <c:pt idx="11758">
                  <c:v>9</c:v>
                </c:pt>
                <c:pt idx="11759">
                  <c:v>7</c:v>
                </c:pt>
                <c:pt idx="11760">
                  <c:v>5</c:v>
                </c:pt>
                <c:pt idx="11761">
                  <c:v>5</c:v>
                </c:pt>
                <c:pt idx="11762">
                  <c:v>4</c:v>
                </c:pt>
                <c:pt idx="11763">
                  <c:v>6</c:v>
                </c:pt>
                <c:pt idx="11764">
                  <c:v>6</c:v>
                </c:pt>
                <c:pt idx="11765">
                  <c:v>5</c:v>
                </c:pt>
                <c:pt idx="11766">
                  <c:v>5</c:v>
                </c:pt>
                <c:pt idx="11767">
                  <c:v>6</c:v>
                </c:pt>
                <c:pt idx="11768">
                  <c:v>5</c:v>
                </c:pt>
                <c:pt idx="11769">
                  <c:v>6</c:v>
                </c:pt>
                <c:pt idx="11770">
                  <c:v>6</c:v>
                </c:pt>
                <c:pt idx="11771">
                  <c:v>4</c:v>
                </c:pt>
                <c:pt idx="11772">
                  <c:v>3</c:v>
                </c:pt>
                <c:pt idx="11773">
                  <c:v>3</c:v>
                </c:pt>
                <c:pt idx="11774">
                  <c:v>5</c:v>
                </c:pt>
                <c:pt idx="11775">
                  <c:v>4</c:v>
                </c:pt>
                <c:pt idx="11776">
                  <c:v>5</c:v>
                </c:pt>
                <c:pt idx="11777">
                  <c:v>4</c:v>
                </c:pt>
                <c:pt idx="11778">
                  <c:v>5</c:v>
                </c:pt>
                <c:pt idx="11779">
                  <c:v>4</c:v>
                </c:pt>
                <c:pt idx="11780">
                  <c:v>6</c:v>
                </c:pt>
                <c:pt idx="11781">
                  <c:v>6</c:v>
                </c:pt>
                <c:pt idx="11782">
                  <c:v>4</c:v>
                </c:pt>
                <c:pt idx="11783">
                  <c:v>5</c:v>
                </c:pt>
                <c:pt idx="11784">
                  <c:v>3</c:v>
                </c:pt>
                <c:pt idx="11785">
                  <c:v>5</c:v>
                </c:pt>
                <c:pt idx="11786">
                  <c:v>5</c:v>
                </c:pt>
                <c:pt idx="11787">
                  <c:v>7</c:v>
                </c:pt>
                <c:pt idx="11788">
                  <c:v>5</c:v>
                </c:pt>
                <c:pt idx="11789">
                  <c:v>5</c:v>
                </c:pt>
                <c:pt idx="11790">
                  <c:v>6</c:v>
                </c:pt>
                <c:pt idx="11791">
                  <c:v>4</c:v>
                </c:pt>
                <c:pt idx="11792">
                  <c:v>6</c:v>
                </c:pt>
                <c:pt idx="11793">
                  <c:v>6</c:v>
                </c:pt>
                <c:pt idx="11794">
                  <c:v>6</c:v>
                </c:pt>
                <c:pt idx="11795">
                  <c:v>5</c:v>
                </c:pt>
                <c:pt idx="11796">
                  <c:v>5</c:v>
                </c:pt>
                <c:pt idx="11797">
                  <c:v>6</c:v>
                </c:pt>
                <c:pt idx="11798">
                  <c:v>7</c:v>
                </c:pt>
                <c:pt idx="11799">
                  <c:v>6</c:v>
                </c:pt>
                <c:pt idx="11800">
                  <c:v>7</c:v>
                </c:pt>
                <c:pt idx="11801">
                  <c:v>5</c:v>
                </c:pt>
                <c:pt idx="11802">
                  <c:v>5</c:v>
                </c:pt>
                <c:pt idx="11803">
                  <c:v>3</c:v>
                </c:pt>
                <c:pt idx="11804">
                  <c:v>6</c:v>
                </c:pt>
                <c:pt idx="11805">
                  <c:v>6</c:v>
                </c:pt>
                <c:pt idx="11806">
                  <c:v>5</c:v>
                </c:pt>
                <c:pt idx="11807">
                  <c:v>7</c:v>
                </c:pt>
                <c:pt idx="11808">
                  <c:v>3</c:v>
                </c:pt>
                <c:pt idx="11809">
                  <c:v>6</c:v>
                </c:pt>
                <c:pt idx="11810">
                  <c:v>5</c:v>
                </c:pt>
                <c:pt idx="11811">
                  <c:v>6</c:v>
                </c:pt>
                <c:pt idx="11812">
                  <c:v>5</c:v>
                </c:pt>
                <c:pt idx="11813">
                  <c:v>4</c:v>
                </c:pt>
                <c:pt idx="11814">
                  <c:v>6</c:v>
                </c:pt>
                <c:pt idx="11815">
                  <c:v>3</c:v>
                </c:pt>
                <c:pt idx="11816">
                  <c:v>5</c:v>
                </c:pt>
                <c:pt idx="11817">
                  <c:v>5</c:v>
                </c:pt>
                <c:pt idx="11818">
                  <c:v>5</c:v>
                </c:pt>
                <c:pt idx="11819">
                  <c:v>4</c:v>
                </c:pt>
                <c:pt idx="11820">
                  <c:v>3</c:v>
                </c:pt>
                <c:pt idx="11821">
                  <c:v>5</c:v>
                </c:pt>
                <c:pt idx="11822">
                  <c:v>5</c:v>
                </c:pt>
                <c:pt idx="11823">
                  <c:v>3</c:v>
                </c:pt>
                <c:pt idx="11824">
                  <c:v>4</c:v>
                </c:pt>
                <c:pt idx="11825">
                  <c:v>5</c:v>
                </c:pt>
                <c:pt idx="11826">
                  <c:v>3</c:v>
                </c:pt>
                <c:pt idx="11827">
                  <c:v>2</c:v>
                </c:pt>
                <c:pt idx="11828">
                  <c:v>4</c:v>
                </c:pt>
                <c:pt idx="11829">
                  <c:v>3</c:v>
                </c:pt>
                <c:pt idx="11830">
                  <c:v>3</c:v>
                </c:pt>
                <c:pt idx="11831">
                  <c:v>3</c:v>
                </c:pt>
                <c:pt idx="11832">
                  <c:v>2</c:v>
                </c:pt>
                <c:pt idx="11833">
                  <c:v>3</c:v>
                </c:pt>
                <c:pt idx="11834">
                  <c:v>3</c:v>
                </c:pt>
                <c:pt idx="11835">
                  <c:v>3</c:v>
                </c:pt>
                <c:pt idx="11836">
                  <c:v>4</c:v>
                </c:pt>
                <c:pt idx="11837">
                  <c:v>2</c:v>
                </c:pt>
                <c:pt idx="11838">
                  <c:v>3</c:v>
                </c:pt>
                <c:pt idx="11839">
                  <c:v>2</c:v>
                </c:pt>
                <c:pt idx="11840">
                  <c:v>3</c:v>
                </c:pt>
                <c:pt idx="11841">
                  <c:v>3</c:v>
                </c:pt>
                <c:pt idx="11842">
                  <c:v>4</c:v>
                </c:pt>
                <c:pt idx="11843">
                  <c:v>3</c:v>
                </c:pt>
                <c:pt idx="11844">
                  <c:v>2</c:v>
                </c:pt>
                <c:pt idx="11845">
                  <c:v>3</c:v>
                </c:pt>
                <c:pt idx="11846">
                  <c:v>3</c:v>
                </c:pt>
                <c:pt idx="11847">
                  <c:v>6</c:v>
                </c:pt>
                <c:pt idx="11848">
                  <c:v>4</c:v>
                </c:pt>
                <c:pt idx="11849">
                  <c:v>5</c:v>
                </c:pt>
                <c:pt idx="11850">
                  <c:v>4</c:v>
                </c:pt>
                <c:pt idx="11851">
                  <c:v>5</c:v>
                </c:pt>
                <c:pt idx="11852">
                  <c:v>6</c:v>
                </c:pt>
                <c:pt idx="11853">
                  <c:v>6</c:v>
                </c:pt>
                <c:pt idx="11854">
                  <c:v>3</c:v>
                </c:pt>
                <c:pt idx="11855">
                  <c:v>6</c:v>
                </c:pt>
                <c:pt idx="11856">
                  <c:v>4</c:v>
                </c:pt>
                <c:pt idx="11857">
                  <c:v>6</c:v>
                </c:pt>
                <c:pt idx="11858">
                  <c:v>8</c:v>
                </c:pt>
                <c:pt idx="11859">
                  <c:v>6</c:v>
                </c:pt>
                <c:pt idx="11860">
                  <c:v>6</c:v>
                </c:pt>
                <c:pt idx="11861">
                  <c:v>5</c:v>
                </c:pt>
                <c:pt idx="11862">
                  <c:v>7</c:v>
                </c:pt>
                <c:pt idx="11863">
                  <c:v>6</c:v>
                </c:pt>
                <c:pt idx="11864">
                  <c:v>7</c:v>
                </c:pt>
                <c:pt idx="11865">
                  <c:v>7</c:v>
                </c:pt>
                <c:pt idx="11866">
                  <c:v>7</c:v>
                </c:pt>
                <c:pt idx="11867">
                  <c:v>6</c:v>
                </c:pt>
                <c:pt idx="11868">
                  <c:v>7</c:v>
                </c:pt>
                <c:pt idx="11869">
                  <c:v>10</c:v>
                </c:pt>
                <c:pt idx="11870">
                  <c:v>6</c:v>
                </c:pt>
                <c:pt idx="11871">
                  <c:v>6</c:v>
                </c:pt>
                <c:pt idx="11872">
                  <c:v>5</c:v>
                </c:pt>
                <c:pt idx="11873">
                  <c:v>4</c:v>
                </c:pt>
                <c:pt idx="11874">
                  <c:v>4</c:v>
                </c:pt>
                <c:pt idx="11875">
                  <c:v>6</c:v>
                </c:pt>
                <c:pt idx="11876">
                  <c:v>5</c:v>
                </c:pt>
                <c:pt idx="11877">
                  <c:v>5</c:v>
                </c:pt>
                <c:pt idx="11878">
                  <c:v>5</c:v>
                </c:pt>
                <c:pt idx="11879">
                  <c:v>6</c:v>
                </c:pt>
                <c:pt idx="11880">
                  <c:v>9</c:v>
                </c:pt>
                <c:pt idx="11881">
                  <c:v>6</c:v>
                </c:pt>
                <c:pt idx="11882">
                  <c:v>6</c:v>
                </c:pt>
                <c:pt idx="11883">
                  <c:v>6</c:v>
                </c:pt>
                <c:pt idx="11884">
                  <c:v>6</c:v>
                </c:pt>
                <c:pt idx="11885">
                  <c:v>3</c:v>
                </c:pt>
                <c:pt idx="11886">
                  <c:v>6</c:v>
                </c:pt>
                <c:pt idx="11887">
                  <c:v>3</c:v>
                </c:pt>
                <c:pt idx="11888">
                  <c:v>5</c:v>
                </c:pt>
                <c:pt idx="11889">
                  <c:v>6</c:v>
                </c:pt>
                <c:pt idx="11890">
                  <c:v>6</c:v>
                </c:pt>
                <c:pt idx="11891">
                  <c:v>5</c:v>
                </c:pt>
                <c:pt idx="11892">
                  <c:v>2</c:v>
                </c:pt>
                <c:pt idx="11893">
                  <c:v>6</c:v>
                </c:pt>
                <c:pt idx="11894">
                  <c:v>5</c:v>
                </c:pt>
                <c:pt idx="11895">
                  <c:v>6</c:v>
                </c:pt>
                <c:pt idx="11896">
                  <c:v>5</c:v>
                </c:pt>
                <c:pt idx="11897">
                  <c:v>6</c:v>
                </c:pt>
                <c:pt idx="11898">
                  <c:v>6</c:v>
                </c:pt>
                <c:pt idx="11899">
                  <c:v>3</c:v>
                </c:pt>
                <c:pt idx="11900">
                  <c:v>5</c:v>
                </c:pt>
                <c:pt idx="11901">
                  <c:v>6</c:v>
                </c:pt>
                <c:pt idx="11902">
                  <c:v>5</c:v>
                </c:pt>
                <c:pt idx="11903">
                  <c:v>6</c:v>
                </c:pt>
                <c:pt idx="11904">
                  <c:v>5</c:v>
                </c:pt>
                <c:pt idx="11905">
                  <c:v>5</c:v>
                </c:pt>
                <c:pt idx="11906">
                  <c:v>7</c:v>
                </c:pt>
                <c:pt idx="11907">
                  <c:v>6</c:v>
                </c:pt>
                <c:pt idx="11908">
                  <c:v>6</c:v>
                </c:pt>
                <c:pt idx="11909">
                  <c:v>5</c:v>
                </c:pt>
                <c:pt idx="11910">
                  <c:v>7</c:v>
                </c:pt>
                <c:pt idx="11911">
                  <c:v>2</c:v>
                </c:pt>
                <c:pt idx="11912">
                  <c:v>6</c:v>
                </c:pt>
                <c:pt idx="11913">
                  <c:v>5</c:v>
                </c:pt>
                <c:pt idx="11914">
                  <c:v>7</c:v>
                </c:pt>
                <c:pt idx="11915">
                  <c:v>7</c:v>
                </c:pt>
                <c:pt idx="11916">
                  <c:v>4</c:v>
                </c:pt>
                <c:pt idx="11917">
                  <c:v>7</c:v>
                </c:pt>
                <c:pt idx="11918">
                  <c:v>6</c:v>
                </c:pt>
                <c:pt idx="11919">
                  <c:v>6</c:v>
                </c:pt>
                <c:pt idx="11920">
                  <c:v>6</c:v>
                </c:pt>
                <c:pt idx="11921">
                  <c:v>6</c:v>
                </c:pt>
                <c:pt idx="11922">
                  <c:v>5</c:v>
                </c:pt>
                <c:pt idx="11923">
                  <c:v>3</c:v>
                </c:pt>
                <c:pt idx="11924">
                  <c:v>5</c:v>
                </c:pt>
                <c:pt idx="11925">
                  <c:v>7</c:v>
                </c:pt>
                <c:pt idx="11926">
                  <c:v>6</c:v>
                </c:pt>
                <c:pt idx="11927">
                  <c:v>7</c:v>
                </c:pt>
                <c:pt idx="11928">
                  <c:v>6</c:v>
                </c:pt>
                <c:pt idx="11929">
                  <c:v>6</c:v>
                </c:pt>
                <c:pt idx="11930">
                  <c:v>7</c:v>
                </c:pt>
                <c:pt idx="11931">
                  <c:v>5</c:v>
                </c:pt>
                <c:pt idx="11932">
                  <c:v>5</c:v>
                </c:pt>
                <c:pt idx="11933">
                  <c:v>3</c:v>
                </c:pt>
                <c:pt idx="11934">
                  <c:v>6</c:v>
                </c:pt>
                <c:pt idx="11935">
                  <c:v>3</c:v>
                </c:pt>
                <c:pt idx="11936">
                  <c:v>8</c:v>
                </c:pt>
                <c:pt idx="11937">
                  <c:v>7</c:v>
                </c:pt>
                <c:pt idx="11938">
                  <c:v>6</c:v>
                </c:pt>
                <c:pt idx="11939">
                  <c:v>6</c:v>
                </c:pt>
                <c:pt idx="11940">
                  <c:v>4</c:v>
                </c:pt>
                <c:pt idx="11941">
                  <c:v>8</c:v>
                </c:pt>
                <c:pt idx="11942">
                  <c:v>5</c:v>
                </c:pt>
                <c:pt idx="11943">
                  <c:v>6</c:v>
                </c:pt>
                <c:pt idx="11944">
                  <c:v>6</c:v>
                </c:pt>
                <c:pt idx="11945">
                  <c:v>6</c:v>
                </c:pt>
                <c:pt idx="11946">
                  <c:v>5</c:v>
                </c:pt>
                <c:pt idx="11947">
                  <c:v>8</c:v>
                </c:pt>
                <c:pt idx="11948">
                  <c:v>6</c:v>
                </c:pt>
                <c:pt idx="11949">
                  <c:v>5</c:v>
                </c:pt>
                <c:pt idx="11950">
                  <c:v>5</c:v>
                </c:pt>
                <c:pt idx="11951">
                  <c:v>5</c:v>
                </c:pt>
                <c:pt idx="11952">
                  <c:v>5</c:v>
                </c:pt>
                <c:pt idx="11953">
                  <c:v>3</c:v>
                </c:pt>
                <c:pt idx="11954">
                  <c:v>5</c:v>
                </c:pt>
                <c:pt idx="11955">
                  <c:v>4</c:v>
                </c:pt>
                <c:pt idx="11956">
                  <c:v>5</c:v>
                </c:pt>
                <c:pt idx="11957">
                  <c:v>3</c:v>
                </c:pt>
                <c:pt idx="11958">
                  <c:v>9</c:v>
                </c:pt>
                <c:pt idx="11959">
                  <c:v>4</c:v>
                </c:pt>
                <c:pt idx="11960">
                  <c:v>4</c:v>
                </c:pt>
                <c:pt idx="11961">
                  <c:v>6</c:v>
                </c:pt>
                <c:pt idx="11962">
                  <c:v>4</c:v>
                </c:pt>
                <c:pt idx="11963">
                  <c:v>5</c:v>
                </c:pt>
                <c:pt idx="11964">
                  <c:v>2</c:v>
                </c:pt>
                <c:pt idx="11965">
                  <c:v>5</c:v>
                </c:pt>
                <c:pt idx="11966">
                  <c:v>4</c:v>
                </c:pt>
                <c:pt idx="11967">
                  <c:v>5</c:v>
                </c:pt>
                <c:pt idx="11968">
                  <c:v>6</c:v>
                </c:pt>
                <c:pt idx="11969">
                  <c:v>6</c:v>
                </c:pt>
                <c:pt idx="11970">
                  <c:v>6</c:v>
                </c:pt>
                <c:pt idx="11971">
                  <c:v>5</c:v>
                </c:pt>
                <c:pt idx="11972">
                  <c:v>7</c:v>
                </c:pt>
                <c:pt idx="11973">
                  <c:v>5</c:v>
                </c:pt>
                <c:pt idx="11974">
                  <c:v>5</c:v>
                </c:pt>
                <c:pt idx="11975">
                  <c:v>4</c:v>
                </c:pt>
                <c:pt idx="11976">
                  <c:v>5</c:v>
                </c:pt>
                <c:pt idx="11977">
                  <c:v>4</c:v>
                </c:pt>
                <c:pt idx="11978">
                  <c:v>6</c:v>
                </c:pt>
                <c:pt idx="11979">
                  <c:v>6</c:v>
                </c:pt>
                <c:pt idx="11980">
                  <c:v>5</c:v>
                </c:pt>
                <c:pt idx="11981">
                  <c:v>6</c:v>
                </c:pt>
                <c:pt idx="11982">
                  <c:v>5</c:v>
                </c:pt>
                <c:pt idx="11983">
                  <c:v>3</c:v>
                </c:pt>
                <c:pt idx="11984">
                  <c:v>4</c:v>
                </c:pt>
                <c:pt idx="11985">
                  <c:v>5</c:v>
                </c:pt>
                <c:pt idx="11986">
                  <c:v>5</c:v>
                </c:pt>
                <c:pt idx="11987">
                  <c:v>6</c:v>
                </c:pt>
                <c:pt idx="11988">
                  <c:v>4</c:v>
                </c:pt>
                <c:pt idx="11989">
                  <c:v>6</c:v>
                </c:pt>
                <c:pt idx="11990">
                  <c:v>5</c:v>
                </c:pt>
                <c:pt idx="11991">
                  <c:v>6</c:v>
                </c:pt>
                <c:pt idx="11992">
                  <c:v>6</c:v>
                </c:pt>
                <c:pt idx="11993">
                  <c:v>5</c:v>
                </c:pt>
                <c:pt idx="11994">
                  <c:v>5</c:v>
                </c:pt>
                <c:pt idx="11995">
                  <c:v>3</c:v>
                </c:pt>
                <c:pt idx="11996">
                  <c:v>7</c:v>
                </c:pt>
                <c:pt idx="11997">
                  <c:v>6</c:v>
                </c:pt>
                <c:pt idx="11998">
                  <c:v>6</c:v>
                </c:pt>
                <c:pt idx="11999">
                  <c:v>6</c:v>
                </c:pt>
                <c:pt idx="12000">
                  <c:v>5</c:v>
                </c:pt>
                <c:pt idx="12001">
                  <c:v>5</c:v>
                </c:pt>
                <c:pt idx="12002">
                  <c:v>6</c:v>
                </c:pt>
                <c:pt idx="12003">
                  <c:v>7</c:v>
                </c:pt>
                <c:pt idx="12004">
                  <c:v>5</c:v>
                </c:pt>
                <c:pt idx="12005">
                  <c:v>5</c:v>
                </c:pt>
                <c:pt idx="12006">
                  <c:v>5</c:v>
                </c:pt>
                <c:pt idx="12007">
                  <c:v>4</c:v>
                </c:pt>
                <c:pt idx="12008">
                  <c:v>4</c:v>
                </c:pt>
                <c:pt idx="12009">
                  <c:v>6</c:v>
                </c:pt>
                <c:pt idx="12010">
                  <c:v>5</c:v>
                </c:pt>
                <c:pt idx="12011">
                  <c:v>6</c:v>
                </c:pt>
                <c:pt idx="12012">
                  <c:v>4</c:v>
                </c:pt>
                <c:pt idx="12013">
                  <c:v>6</c:v>
                </c:pt>
                <c:pt idx="12014">
                  <c:v>7</c:v>
                </c:pt>
                <c:pt idx="12015">
                  <c:v>5</c:v>
                </c:pt>
                <c:pt idx="12016">
                  <c:v>6</c:v>
                </c:pt>
                <c:pt idx="12017">
                  <c:v>5</c:v>
                </c:pt>
                <c:pt idx="12018">
                  <c:v>6</c:v>
                </c:pt>
                <c:pt idx="12019">
                  <c:v>3</c:v>
                </c:pt>
                <c:pt idx="12020">
                  <c:v>7</c:v>
                </c:pt>
                <c:pt idx="12021">
                  <c:v>5</c:v>
                </c:pt>
                <c:pt idx="12022">
                  <c:v>6</c:v>
                </c:pt>
                <c:pt idx="12023">
                  <c:v>6</c:v>
                </c:pt>
                <c:pt idx="12024">
                  <c:v>6</c:v>
                </c:pt>
                <c:pt idx="12025">
                  <c:v>7</c:v>
                </c:pt>
                <c:pt idx="12026">
                  <c:v>5</c:v>
                </c:pt>
                <c:pt idx="12027">
                  <c:v>7</c:v>
                </c:pt>
                <c:pt idx="12028">
                  <c:v>6</c:v>
                </c:pt>
                <c:pt idx="12029">
                  <c:v>5</c:v>
                </c:pt>
                <c:pt idx="12030">
                  <c:v>5</c:v>
                </c:pt>
                <c:pt idx="12031">
                  <c:v>4</c:v>
                </c:pt>
                <c:pt idx="12032">
                  <c:v>6</c:v>
                </c:pt>
                <c:pt idx="12033">
                  <c:v>7</c:v>
                </c:pt>
                <c:pt idx="12034">
                  <c:v>6</c:v>
                </c:pt>
                <c:pt idx="12035">
                  <c:v>7</c:v>
                </c:pt>
                <c:pt idx="12036">
                  <c:v>7</c:v>
                </c:pt>
                <c:pt idx="12037">
                  <c:v>6</c:v>
                </c:pt>
                <c:pt idx="12038">
                  <c:v>5</c:v>
                </c:pt>
                <c:pt idx="12039">
                  <c:v>6</c:v>
                </c:pt>
                <c:pt idx="12040">
                  <c:v>7</c:v>
                </c:pt>
                <c:pt idx="12041">
                  <c:v>6</c:v>
                </c:pt>
                <c:pt idx="12042">
                  <c:v>8</c:v>
                </c:pt>
                <c:pt idx="12043">
                  <c:v>3</c:v>
                </c:pt>
                <c:pt idx="12044">
                  <c:v>6</c:v>
                </c:pt>
                <c:pt idx="12045">
                  <c:v>5</c:v>
                </c:pt>
                <c:pt idx="12046">
                  <c:v>7</c:v>
                </c:pt>
                <c:pt idx="12047">
                  <c:v>8</c:v>
                </c:pt>
                <c:pt idx="12048">
                  <c:v>7</c:v>
                </c:pt>
                <c:pt idx="12049">
                  <c:v>6</c:v>
                </c:pt>
                <c:pt idx="12050">
                  <c:v>37</c:v>
                </c:pt>
                <c:pt idx="12051">
                  <c:v>6</c:v>
                </c:pt>
                <c:pt idx="12052">
                  <c:v>5</c:v>
                </c:pt>
                <c:pt idx="12053">
                  <c:v>5</c:v>
                </c:pt>
                <c:pt idx="12054">
                  <c:v>6</c:v>
                </c:pt>
                <c:pt idx="12055">
                  <c:v>6</c:v>
                </c:pt>
                <c:pt idx="12056">
                  <c:v>6</c:v>
                </c:pt>
                <c:pt idx="12057">
                  <c:v>7</c:v>
                </c:pt>
                <c:pt idx="12058">
                  <c:v>7</c:v>
                </c:pt>
                <c:pt idx="12059">
                  <c:v>5</c:v>
                </c:pt>
                <c:pt idx="12060">
                  <c:v>6</c:v>
                </c:pt>
                <c:pt idx="12061">
                  <c:v>6</c:v>
                </c:pt>
                <c:pt idx="12062">
                  <c:v>6</c:v>
                </c:pt>
                <c:pt idx="12063">
                  <c:v>6</c:v>
                </c:pt>
                <c:pt idx="12064">
                  <c:v>7</c:v>
                </c:pt>
                <c:pt idx="12065">
                  <c:v>6</c:v>
                </c:pt>
                <c:pt idx="12066">
                  <c:v>6</c:v>
                </c:pt>
                <c:pt idx="12067">
                  <c:v>6</c:v>
                </c:pt>
                <c:pt idx="12068">
                  <c:v>8</c:v>
                </c:pt>
                <c:pt idx="12069">
                  <c:v>8</c:v>
                </c:pt>
                <c:pt idx="12070">
                  <c:v>7</c:v>
                </c:pt>
                <c:pt idx="12071">
                  <c:v>8</c:v>
                </c:pt>
                <c:pt idx="12072">
                  <c:v>8</c:v>
                </c:pt>
                <c:pt idx="12073">
                  <c:v>8</c:v>
                </c:pt>
                <c:pt idx="12074">
                  <c:v>6</c:v>
                </c:pt>
                <c:pt idx="12075">
                  <c:v>10</c:v>
                </c:pt>
                <c:pt idx="12076">
                  <c:v>8</c:v>
                </c:pt>
                <c:pt idx="12077">
                  <c:v>9</c:v>
                </c:pt>
                <c:pt idx="12078">
                  <c:v>9</c:v>
                </c:pt>
                <c:pt idx="12079">
                  <c:v>9</c:v>
                </c:pt>
                <c:pt idx="12080">
                  <c:v>10</c:v>
                </c:pt>
                <c:pt idx="12081">
                  <c:v>6</c:v>
                </c:pt>
                <c:pt idx="12082">
                  <c:v>9</c:v>
                </c:pt>
                <c:pt idx="12083">
                  <c:v>8</c:v>
                </c:pt>
                <c:pt idx="12084">
                  <c:v>9</c:v>
                </c:pt>
                <c:pt idx="12085">
                  <c:v>9</c:v>
                </c:pt>
                <c:pt idx="12086">
                  <c:v>9</c:v>
                </c:pt>
                <c:pt idx="12087">
                  <c:v>8</c:v>
                </c:pt>
                <c:pt idx="12088">
                  <c:v>9</c:v>
                </c:pt>
                <c:pt idx="12089">
                  <c:v>9</c:v>
                </c:pt>
                <c:pt idx="12090">
                  <c:v>9</c:v>
                </c:pt>
                <c:pt idx="12091">
                  <c:v>12</c:v>
                </c:pt>
                <c:pt idx="12092">
                  <c:v>11</c:v>
                </c:pt>
                <c:pt idx="12093">
                  <c:v>8</c:v>
                </c:pt>
                <c:pt idx="12094">
                  <c:v>9</c:v>
                </c:pt>
                <c:pt idx="12095">
                  <c:v>11</c:v>
                </c:pt>
                <c:pt idx="12096">
                  <c:v>9</c:v>
                </c:pt>
                <c:pt idx="12097">
                  <c:v>9</c:v>
                </c:pt>
                <c:pt idx="12098">
                  <c:v>8</c:v>
                </c:pt>
                <c:pt idx="12099">
                  <c:v>10</c:v>
                </c:pt>
                <c:pt idx="12100">
                  <c:v>9</c:v>
                </c:pt>
                <c:pt idx="12101">
                  <c:v>10</c:v>
                </c:pt>
                <c:pt idx="12102">
                  <c:v>10</c:v>
                </c:pt>
                <c:pt idx="12103">
                  <c:v>9</c:v>
                </c:pt>
                <c:pt idx="12104">
                  <c:v>10</c:v>
                </c:pt>
                <c:pt idx="12105">
                  <c:v>6</c:v>
                </c:pt>
                <c:pt idx="12106">
                  <c:v>10</c:v>
                </c:pt>
                <c:pt idx="12107">
                  <c:v>8</c:v>
                </c:pt>
                <c:pt idx="12108">
                  <c:v>8</c:v>
                </c:pt>
                <c:pt idx="12109">
                  <c:v>8</c:v>
                </c:pt>
                <c:pt idx="12110">
                  <c:v>8</c:v>
                </c:pt>
                <c:pt idx="12111">
                  <c:v>9</c:v>
                </c:pt>
                <c:pt idx="12112">
                  <c:v>9</c:v>
                </c:pt>
                <c:pt idx="12113">
                  <c:v>9</c:v>
                </c:pt>
                <c:pt idx="12114">
                  <c:v>9</c:v>
                </c:pt>
                <c:pt idx="12115">
                  <c:v>9</c:v>
                </c:pt>
                <c:pt idx="12116">
                  <c:v>8</c:v>
                </c:pt>
                <c:pt idx="12117">
                  <c:v>7</c:v>
                </c:pt>
                <c:pt idx="12118">
                  <c:v>7</c:v>
                </c:pt>
                <c:pt idx="12119">
                  <c:v>8</c:v>
                </c:pt>
                <c:pt idx="12120">
                  <c:v>8</c:v>
                </c:pt>
                <c:pt idx="12121">
                  <c:v>9</c:v>
                </c:pt>
                <c:pt idx="12122">
                  <c:v>7</c:v>
                </c:pt>
                <c:pt idx="12123">
                  <c:v>9</c:v>
                </c:pt>
                <c:pt idx="12124">
                  <c:v>8</c:v>
                </c:pt>
                <c:pt idx="12125">
                  <c:v>9</c:v>
                </c:pt>
                <c:pt idx="12126">
                  <c:v>8</c:v>
                </c:pt>
                <c:pt idx="12127">
                  <c:v>7</c:v>
                </c:pt>
                <c:pt idx="12128">
                  <c:v>8</c:v>
                </c:pt>
                <c:pt idx="12129">
                  <c:v>5</c:v>
                </c:pt>
                <c:pt idx="12130">
                  <c:v>9</c:v>
                </c:pt>
                <c:pt idx="12131">
                  <c:v>8</c:v>
                </c:pt>
                <c:pt idx="12132">
                  <c:v>9</c:v>
                </c:pt>
                <c:pt idx="12133">
                  <c:v>9</c:v>
                </c:pt>
                <c:pt idx="12134">
                  <c:v>9</c:v>
                </c:pt>
                <c:pt idx="12135">
                  <c:v>8</c:v>
                </c:pt>
                <c:pt idx="12136">
                  <c:v>8</c:v>
                </c:pt>
                <c:pt idx="12137">
                  <c:v>8</c:v>
                </c:pt>
                <c:pt idx="12138">
                  <c:v>7</c:v>
                </c:pt>
                <c:pt idx="12139">
                  <c:v>7</c:v>
                </c:pt>
                <c:pt idx="12140">
                  <c:v>8</c:v>
                </c:pt>
                <c:pt idx="12141">
                  <c:v>7</c:v>
                </c:pt>
                <c:pt idx="12142">
                  <c:v>8</c:v>
                </c:pt>
                <c:pt idx="12143">
                  <c:v>9</c:v>
                </c:pt>
                <c:pt idx="12144">
                  <c:v>8</c:v>
                </c:pt>
                <c:pt idx="12145">
                  <c:v>8</c:v>
                </c:pt>
                <c:pt idx="12146">
                  <c:v>6</c:v>
                </c:pt>
                <c:pt idx="12147">
                  <c:v>9</c:v>
                </c:pt>
                <c:pt idx="12148">
                  <c:v>8</c:v>
                </c:pt>
                <c:pt idx="12149">
                  <c:v>8</c:v>
                </c:pt>
                <c:pt idx="12150">
                  <c:v>9</c:v>
                </c:pt>
                <c:pt idx="12151">
                  <c:v>8</c:v>
                </c:pt>
                <c:pt idx="12152">
                  <c:v>8</c:v>
                </c:pt>
                <c:pt idx="12153">
                  <c:v>5</c:v>
                </c:pt>
                <c:pt idx="12154">
                  <c:v>9</c:v>
                </c:pt>
                <c:pt idx="12155">
                  <c:v>8</c:v>
                </c:pt>
                <c:pt idx="12156">
                  <c:v>9</c:v>
                </c:pt>
                <c:pt idx="12157">
                  <c:v>9</c:v>
                </c:pt>
                <c:pt idx="12158">
                  <c:v>9</c:v>
                </c:pt>
                <c:pt idx="12159">
                  <c:v>9</c:v>
                </c:pt>
                <c:pt idx="12160">
                  <c:v>8</c:v>
                </c:pt>
                <c:pt idx="12161">
                  <c:v>8</c:v>
                </c:pt>
                <c:pt idx="12162">
                  <c:v>9</c:v>
                </c:pt>
                <c:pt idx="12163">
                  <c:v>8</c:v>
                </c:pt>
                <c:pt idx="12164">
                  <c:v>9</c:v>
                </c:pt>
                <c:pt idx="12165">
                  <c:v>9</c:v>
                </c:pt>
                <c:pt idx="12166">
                  <c:v>10</c:v>
                </c:pt>
                <c:pt idx="12167">
                  <c:v>9</c:v>
                </c:pt>
                <c:pt idx="12168">
                  <c:v>9</c:v>
                </c:pt>
                <c:pt idx="12169">
                  <c:v>10</c:v>
                </c:pt>
                <c:pt idx="12170">
                  <c:v>8</c:v>
                </c:pt>
                <c:pt idx="12171">
                  <c:v>9</c:v>
                </c:pt>
                <c:pt idx="12172">
                  <c:v>7</c:v>
                </c:pt>
                <c:pt idx="12173">
                  <c:v>9</c:v>
                </c:pt>
                <c:pt idx="12174">
                  <c:v>11</c:v>
                </c:pt>
                <c:pt idx="12175">
                  <c:v>11</c:v>
                </c:pt>
                <c:pt idx="12176">
                  <c:v>11</c:v>
                </c:pt>
                <c:pt idx="12177">
                  <c:v>8</c:v>
                </c:pt>
                <c:pt idx="12178">
                  <c:v>10</c:v>
                </c:pt>
                <c:pt idx="12179">
                  <c:v>10</c:v>
                </c:pt>
                <c:pt idx="12180">
                  <c:v>11</c:v>
                </c:pt>
                <c:pt idx="12181">
                  <c:v>11</c:v>
                </c:pt>
                <c:pt idx="12182">
                  <c:v>10</c:v>
                </c:pt>
                <c:pt idx="12183">
                  <c:v>12</c:v>
                </c:pt>
                <c:pt idx="12184">
                  <c:v>9</c:v>
                </c:pt>
                <c:pt idx="12185">
                  <c:v>12</c:v>
                </c:pt>
                <c:pt idx="12186">
                  <c:v>11</c:v>
                </c:pt>
                <c:pt idx="12187">
                  <c:v>10</c:v>
                </c:pt>
                <c:pt idx="12188">
                  <c:v>11</c:v>
                </c:pt>
                <c:pt idx="12189">
                  <c:v>11</c:v>
                </c:pt>
                <c:pt idx="12190">
                  <c:v>11</c:v>
                </c:pt>
                <c:pt idx="12191">
                  <c:v>11</c:v>
                </c:pt>
                <c:pt idx="12192">
                  <c:v>12</c:v>
                </c:pt>
                <c:pt idx="12193">
                  <c:v>11</c:v>
                </c:pt>
                <c:pt idx="12194">
                  <c:v>11</c:v>
                </c:pt>
                <c:pt idx="12195">
                  <c:v>11</c:v>
                </c:pt>
                <c:pt idx="12196">
                  <c:v>9</c:v>
                </c:pt>
                <c:pt idx="12197">
                  <c:v>11</c:v>
                </c:pt>
                <c:pt idx="12198">
                  <c:v>11</c:v>
                </c:pt>
                <c:pt idx="12199">
                  <c:v>12</c:v>
                </c:pt>
                <c:pt idx="12200">
                  <c:v>12</c:v>
                </c:pt>
                <c:pt idx="12201">
                  <c:v>11</c:v>
                </c:pt>
                <c:pt idx="12202">
                  <c:v>15</c:v>
                </c:pt>
                <c:pt idx="12203">
                  <c:v>12</c:v>
                </c:pt>
                <c:pt idx="12204">
                  <c:v>12</c:v>
                </c:pt>
                <c:pt idx="12205">
                  <c:v>12</c:v>
                </c:pt>
                <c:pt idx="12206">
                  <c:v>11</c:v>
                </c:pt>
                <c:pt idx="12207">
                  <c:v>12</c:v>
                </c:pt>
                <c:pt idx="12208">
                  <c:v>9</c:v>
                </c:pt>
                <c:pt idx="12209">
                  <c:v>13</c:v>
                </c:pt>
                <c:pt idx="12210">
                  <c:v>11</c:v>
                </c:pt>
                <c:pt idx="12211">
                  <c:v>13</c:v>
                </c:pt>
                <c:pt idx="12212">
                  <c:v>12</c:v>
                </c:pt>
                <c:pt idx="12213">
                  <c:v>16</c:v>
                </c:pt>
                <c:pt idx="12214">
                  <c:v>12</c:v>
                </c:pt>
                <c:pt idx="12215">
                  <c:v>11</c:v>
                </c:pt>
                <c:pt idx="12216">
                  <c:v>14</c:v>
                </c:pt>
                <c:pt idx="12217">
                  <c:v>12</c:v>
                </c:pt>
                <c:pt idx="12218">
                  <c:v>12</c:v>
                </c:pt>
                <c:pt idx="12219">
                  <c:v>11</c:v>
                </c:pt>
                <c:pt idx="12220">
                  <c:v>13</c:v>
                </c:pt>
                <c:pt idx="12221">
                  <c:v>12</c:v>
                </c:pt>
                <c:pt idx="12222">
                  <c:v>14</c:v>
                </c:pt>
                <c:pt idx="12223">
                  <c:v>14</c:v>
                </c:pt>
                <c:pt idx="12224">
                  <c:v>20</c:v>
                </c:pt>
                <c:pt idx="12225">
                  <c:v>14</c:v>
                </c:pt>
                <c:pt idx="12226">
                  <c:v>12</c:v>
                </c:pt>
                <c:pt idx="12227">
                  <c:v>11</c:v>
                </c:pt>
                <c:pt idx="12228">
                  <c:v>10</c:v>
                </c:pt>
                <c:pt idx="12229">
                  <c:v>13</c:v>
                </c:pt>
                <c:pt idx="12230">
                  <c:v>10</c:v>
                </c:pt>
                <c:pt idx="12231">
                  <c:v>11</c:v>
                </c:pt>
                <c:pt idx="12232">
                  <c:v>9</c:v>
                </c:pt>
                <c:pt idx="12233">
                  <c:v>11</c:v>
                </c:pt>
                <c:pt idx="12234">
                  <c:v>9</c:v>
                </c:pt>
                <c:pt idx="12235">
                  <c:v>11</c:v>
                </c:pt>
                <c:pt idx="12236">
                  <c:v>10</c:v>
                </c:pt>
                <c:pt idx="12237">
                  <c:v>11</c:v>
                </c:pt>
                <c:pt idx="12238">
                  <c:v>12</c:v>
                </c:pt>
                <c:pt idx="12239">
                  <c:v>9</c:v>
                </c:pt>
                <c:pt idx="12240">
                  <c:v>10</c:v>
                </c:pt>
                <c:pt idx="12241">
                  <c:v>8</c:v>
                </c:pt>
                <c:pt idx="12242">
                  <c:v>9</c:v>
                </c:pt>
                <c:pt idx="12243">
                  <c:v>9</c:v>
                </c:pt>
                <c:pt idx="12244">
                  <c:v>11</c:v>
                </c:pt>
                <c:pt idx="12245">
                  <c:v>10</c:v>
                </c:pt>
                <c:pt idx="12246">
                  <c:v>9</c:v>
                </c:pt>
                <c:pt idx="12247">
                  <c:v>11</c:v>
                </c:pt>
                <c:pt idx="12248">
                  <c:v>10</c:v>
                </c:pt>
                <c:pt idx="12249">
                  <c:v>9</c:v>
                </c:pt>
                <c:pt idx="12250">
                  <c:v>9</c:v>
                </c:pt>
                <c:pt idx="12251">
                  <c:v>10</c:v>
                </c:pt>
                <c:pt idx="12252">
                  <c:v>9</c:v>
                </c:pt>
                <c:pt idx="12253">
                  <c:v>8</c:v>
                </c:pt>
                <c:pt idx="12254">
                  <c:v>9</c:v>
                </c:pt>
                <c:pt idx="12255">
                  <c:v>9</c:v>
                </c:pt>
                <c:pt idx="12256">
                  <c:v>11</c:v>
                </c:pt>
                <c:pt idx="12257">
                  <c:v>12</c:v>
                </c:pt>
                <c:pt idx="12258">
                  <c:v>11</c:v>
                </c:pt>
                <c:pt idx="12259">
                  <c:v>10</c:v>
                </c:pt>
                <c:pt idx="12260">
                  <c:v>12</c:v>
                </c:pt>
                <c:pt idx="12261">
                  <c:v>10</c:v>
                </c:pt>
                <c:pt idx="12262">
                  <c:v>10</c:v>
                </c:pt>
                <c:pt idx="12263">
                  <c:v>9</c:v>
                </c:pt>
                <c:pt idx="12264">
                  <c:v>11</c:v>
                </c:pt>
                <c:pt idx="12265">
                  <c:v>8</c:v>
                </c:pt>
                <c:pt idx="12266">
                  <c:v>10</c:v>
                </c:pt>
                <c:pt idx="12267">
                  <c:v>11</c:v>
                </c:pt>
                <c:pt idx="12268">
                  <c:v>12</c:v>
                </c:pt>
                <c:pt idx="12269">
                  <c:v>12</c:v>
                </c:pt>
                <c:pt idx="12270">
                  <c:v>9</c:v>
                </c:pt>
                <c:pt idx="12271">
                  <c:v>11</c:v>
                </c:pt>
                <c:pt idx="12272">
                  <c:v>8</c:v>
                </c:pt>
                <c:pt idx="12273">
                  <c:v>10</c:v>
                </c:pt>
                <c:pt idx="12274">
                  <c:v>10</c:v>
                </c:pt>
                <c:pt idx="12275">
                  <c:v>11</c:v>
                </c:pt>
                <c:pt idx="12276">
                  <c:v>9</c:v>
                </c:pt>
                <c:pt idx="12277">
                  <c:v>9</c:v>
                </c:pt>
                <c:pt idx="12278">
                  <c:v>11</c:v>
                </c:pt>
                <c:pt idx="12279">
                  <c:v>10</c:v>
                </c:pt>
                <c:pt idx="12280">
                  <c:v>11</c:v>
                </c:pt>
                <c:pt idx="12281">
                  <c:v>9</c:v>
                </c:pt>
                <c:pt idx="12282">
                  <c:v>10</c:v>
                </c:pt>
                <c:pt idx="12283">
                  <c:v>9</c:v>
                </c:pt>
                <c:pt idx="12284">
                  <c:v>7</c:v>
                </c:pt>
                <c:pt idx="12285">
                  <c:v>10</c:v>
                </c:pt>
                <c:pt idx="12286">
                  <c:v>9</c:v>
                </c:pt>
                <c:pt idx="12287">
                  <c:v>9</c:v>
                </c:pt>
                <c:pt idx="12288">
                  <c:v>11</c:v>
                </c:pt>
                <c:pt idx="12289">
                  <c:v>9</c:v>
                </c:pt>
                <c:pt idx="12290">
                  <c:v>9</c:v>
                </c:pt>
                <c:pt idx="12291">
                  <c:v>9</c:v>
                </c:pt>
                <c:pt idx="12292">
                  <c:v>9</c:v>
                </c:pt>
                <c:pt idx="12293">
                  <c:v>9</c:v>
                </c:pt>
                <c:pt idx="12294">
                  <c:v>8</c:v>
                </c:pt>
                <c:pt idx="12295">
                  <c:v>9</c:v>
                </c:pt>
                <c:pt idx="12296">
                  <c:v>8</c:v>
                </c:pt>
                <c:pt idx="12297">
                  <c:v>9</c:v>
                </c:pt>
                <c:pt idx="12298">
                  <c:v>8</c:v>
                </c:pt>
                <c:pt idx="12299">
                  <c:v>11</c:v>
                </c:pt>
                <c:pt idx="12300">
                  <c:v>11</c:v>
                </c:pt>
                <c:pt idx="12301">
                  <c:v>9</c:v>
                </c:pt>
                <c:pt idx="12302">
                  <c:v>13</c:v>
                </c:pt>
                <c:pt idx="12303">
                  <c:v>9</c:v>
                </c:pt>
                <c:pt idx="12304">
                  <c:v>10</c:v>
                </c:pt>
                <c:pt idx="12305">
                  <c:v>10</c:v>
                </c:pt>
                <c:pt idx="12306">
                  <c:v>11</c:v>
                </c:pt>
                <c:pt idx="12307">
                  <c:v>9</c:v>
                </c:pt>
                <c:pt idx="12308">
                  <c:v>9</c:v>
                </c:pt>
                <c:pt idx="12309">
                  <c:v>9</c:v>
                </c:pt>
                <c:pt idx="12310">
                  <c:v>9</c:v>
                </c:pt>
                <c:pt idx="12311">
                  <c:v>8</c:v>
                </c:pt>
                <c:pt idx="12312">
                  <c:v>9</c:v>
                </c:pt>
                <c:pt idx="12313">
                  <c:v>9</c:v>
                </c:pt>
                <c:pt idx="12314">
                  <c:v>10</c:v>
                </c:pt>
                <c:pt idx="12315">
                  <c:v>8</c:v>
                </c:pt>
                <c:pt idx="12316">
                  <c:v>10</c:v>
                </c:pt>
                <c:pt idx="12317">
                  <c:v>10</c:v>
                </c:pt>
                <c:pt idx="12318">
                  <c:v>8</c:v>
                </c:pt>
                <c:pt idx="12319">
                  <c:v>9</c:v>
                </c:pt>
                <c:pt idx="12320">
                  <c:v>8</c:v>
                </c:pt>
                <c:pt idx="12321">
                  <c:v>9</c:v>
                </c:pt>
                <c:pt idx="12322">
                  <c:v>8</c:v>
                </c:pt>
                <c:pt idx="12323">
                  <c:v>11</c:v>
                </c:pt>
                <c:pt idx="12324">
                  <c:v>9</c:v>
                </c:pt>
                <c:pt idx="12325">
                  <c:v>9</c:v>
                </c:pt>
                <c:pt idx="12326">
                  <c:v>11</c:v>
                </c:pt>
                <c:pt idx="12327">
                  <c:v>8</c:v>
                </c:pt>
                <c:pt idx="12328">
                  <c:v>9</c:v>
                </c:pt>
                <c:pt idx="12329">
                  <c:v>9</c:v>
                </c:pt>
                <c:pt idx="12330">
                  <c:v>12</c:v>
                </c:pt>
                <c:pt idx="12331">
                  <c:v>9</c:v>
                </c:pt>
                <c:pt idx="12332">
                  <c:v>9</c:v>
                </c:pt>
                <c:pt idx="12333">
                  <c:v>9</c:v>
                </c:pt>
                <c:pt idx="12334">
                  <c:v>9</c:v>
                </c:pt>
                <c:pt idx="12335">
                  <c:v>9</c:v>
                </c:pt>
                <c:pt idx="12336">
                  <c:v>9</c:v>
                </c:pt>
                <c:pt idx="12337">
                  <c:v>9</c:v>
                </c:pt>
                <c:pt idx="12338">
                  <c:v>9</c:v>
                </c:pt>
                <c:pt idx="12339">
                  <c:v>9</c:v>
                </c:pt>
                <c:pt idx="12340">
                  <c:v>9</c:v>
                </c:pt>
                <c:pt idx="12341">
                  <c:v>9</c:v>
                </c:pt>
                <c:pt idx="12342">
                  <c:v>9</c:v>
                </c:pt>
                <c:pt idx="12343">
                  <c:v>9</c:v>
                </c:pt>
                <c:pt idx="12344">
                  <c:v>7</c:v>
                </c:pt>
                <c:pt idx="12345">
                  <c:v>9</c:v>
                </c:pt>
                <c:pt idx="12346">
                  <c:v>9</c:v>
                </c:pt>
                <c:pt idx="12347">
                  <c:v>10</c:v>
                </c:pt>
                <c:pt idx="12348">
                  <c:v>11</c:v>
                </c:pt>
                <c:pt idx="12349">
                  <c:v>9</c:v>
                </c:pt>
                <c:pt idx="12350">
                  <c:v>9</c:v>
                </c:pt>
                <c:pt idx="12351">
                  <c:v>7</c:v>
                </c:pt>
                <c:pt idx="12352">
                  <c:v>9</c:v>
                </c:pt>
                <c:pt idx="12353">
                  <c:v>9</c:v>
                </c:pt>
                <c:pt idx="12354">
                  <c:v>9</c:v>
                </c:pt>
                <c:pt idx="12355">
                  <c:v>9</c:v>
                </c:pt>
                <c:pt idx="12356">
                  <c:v>9</c:v>
                </c:pt>
                <c:pt idx="12357">
                  <c:v>9</c:v>
                </c:pt>
                <c:pt idx="12358">
                  <c:v>8</c:v>
                </c:pt>
                <c:pt idx="12359">
                  <c:v>8</c:v>
                </c:pt>
                <c:pt idx="12360">
                  <c:v>9</c:v>
                </c:pt>
                <c:pt idx="12361">
                  <c:v>10</c:v>
                </c:pt>
                <c:pt idx="12362">
                  <c:v>9</c:v>
                </c:pt>
                <c:pt idx="12363">
                  <c:v>9</c:v>
                </c:pt>
                <c:pt idx="12364">
                  <c:v>9</c:v>
                </c:pt>
                <c:pt idx="12365">
                  <c:v>8</c:v>
                </c:pt>
                <c:pt idx="12366">
                  <c:v>9</c:v>
                </c:pt>
                <c:pt idx="12367">
                  <c:v>11</c:v>
                </c:pt>
                <c:pt idx="12368">
                  <c:v>9</c:v>
                </c:pt>
                <c:pt idx="12369">
                  <c:v>11</c:v>
                </c:pt>
                <c:pt idx="12370">
                  <c:v>9</c:v>
                </c:pt>
                <c:pt idx="12371">
                  <c:v>10</c:v>
                </c:pt>
                <c:pt idx="12372">
                  <c:v>9</c:v>
                </c:pt>
                <c:pt idx="12373">
                  <c:v>8</c:v>
                </c:pt>
                <c:pt idx="12374">
                  <c:v>9</c:v>
                </c:pt>
                <c:pt idx="12375">
                  <c:v>8</c:v>
                </c:pt>
                <c:pt idx="12376">
                  <c:v>10</c:v>
                </c:pt>
                <c:pt idx="12377">
                  <c:v>8</c:v>
                </c:pt>
                <c:pt idx="12378">
                  <c:v>9</c:v>
                </c:pt>
                <c:pt idx="12379">
                  <c:v>9</c:v>
                </c:pt>
                <c:pt idx="12380">
                  <c:v>11</c:v>
                </c:pt>
                <c:pt idx="12381">
                  <c:v>11</c:v>
                </c:pt>
                <c:pt idx="12382">
                  <c:v>10</c:v>
                </c:pt>
                <c:pt idx="12383">
                  <c:v>10</c:v>
                </c:pt>
                <c:pt idx="12384">
                  <c:v>9</c:v>
                </c:pt>
                <c:pt idx="12385">
                  <c:v>10</c:v>
                </c:pt>
                <c:pt idx="12386">
                  <c:v>9</c:v>
                </c:pt>
                <c:pt idx="12387">
                  <c:v>9</c:v>
                </c:pt>
                <c:pt idx="12388">
                  <c:v>9</c:v>
                </c:pt>
                <c:pt idx="12389">
                  <c:v>8</c:v>
                </c:pt>
                <c:pt idx="12390">
                  <c:v>9</c:v>
                </c:pt>
                <c:pt idx="12391">
                  <c:v>12</c:v>
                </c:pt>
                <c:pt idx="12392">
                  <c:v>10</c:v>
                </c:pt>
                <c:pt idx="12393">
                  <c:v>9</c:v>
                </c:pt>
                <c:pt idx="12394">
                  <c:v>8</c:v>
                </c:pt>
                <c:pt idx="12395">
                  <c:v>9</c:v>
                </c:pt>
                <c:pt idx="12396">
                  <c:v>10</c:v>
                </c:pt>
                <c:pt idx="12397">
                  <c:v>10</c:v>
                </c:pt>
                <c:pt idx="12398">
                  <c:v>11</c:v>
                </c:pt>
                <c:pt idx="12399">
                  <c:v>9</c:v>
                </c:pt>
                <c:pt idx="12400">
                  <c:v>9</c:v>
                </c:pt>
                <c:pt idx="12401">
                  <c:v>7</c:v>
                </c:pt>
                <c:pt idx="12402">
                  <c:v>13</c:v>
                </c:pt>
                <c:pt idx="12403">
                  <c:v>10</c:v>
                </c:pt>
                <c:pt idx="12404">
                  <c:v>9</c:v>
                </c:pt>
                <c:pt idx="12405">
                  <c:v>11</c:v>
                </c:pt>
                <c:pt idx="12406">
                  <c:v>8</c:v>
                </c:pt>
                <c:pt idx="12407">
                  <c:v>9</c:v>
                </c:pt>
                <c:pt idx="12408">
                  <c:v>9</c:v>
                </c:pt>
                <c:pt idx="12409">
                  <c:v>10</c:v>
                </c:pt>
                <c:pt idx="12410">
                  <c:v>9</c:v>
                </c:pt>
                <c:pt idx="12411">
                  <c:v>9</c:v>
                </c:pt>
                <c:pt idx="12412">
                  <c:v>11</c:v>
                </c:pt>
                <c:pt idx="12413">
                  <c:v>14</c:v>
                </c:pt>
                <c:pt idx="12414">
                  <c:v>9</c:v>
                </c:pt>
                <c:pt idx="12415">
                  <c:v>9</c:v>
                </c:pt>
                <c:pt idx="12416">
                  <c:v>8</c:v>
                </c:pt>
                <c:pt idx="12417">
                  <c:v>8</c:v>
                </c:pt>
                <c:pt idx="12418">
                  <c:v>6</c:v>
                </c:pt>
                <c:pt idx="12419">
                  <c:v>7</c:v>
                </c:pt>
                <c:pt idx="12420">
                  <c:v>8</c:v>
                </c:pt>
                <c:pt idx="12421">
                  <c:v>7</c:v>
                </c:pt>
                <c:pt idx="12422">
                  <c:v>8</c:v>
                </c:pt>
                <c:pt idx="12423">
                  <c:v>6</c:v>
                </c:pt>
                <c:pt idx="12424">
                  <c:v>10</c:v>
                </c:pt>
                <c:pt idx="12425">
                  <c:v>7</c:v>
                </c:pt>
                <c:pt idx="12426">
                  <c:v>6</c:v>
                </c:pt>
                <c:pt idx="12427">
                  <c:v>7</c:v>
                </c:pt>
                <c:pt idx="12428">
                  <c:v>6</c:v>
                </c:pt>
                <c:pt idx="12429">
                  <c:v>7</c:v>
                </c:pt>
                <c:pt idx="12430">
                  <c:v>3</c:v>
                </c:pt>
                <c:pt idx="12431">
                  <c:v>6</c:v>
                </c:pt>
                <c:pt idx="12432">
                  <c:v>5</c:v>
                </c:pt>
                <c:pt idx="12433">
                  <c:v>7</c:v>
                </c:pt>
                <c:pt idx="12434">
                  <c:v>7</c:v>
                </c:pt>
                <c:pt idx="12435">
                  <c:v>6</c:v>
                </c:pt>
                <c:pt idx="12436">
                  <c:v>8</c:v>
                </c:pt>
                <c:pt idx="12437">
                  <c:v>6</c:v>
                </c:pt>
                <c:pt idx="12438">
                  <c:v>6</c:v>
                </c:pt>
                <c:pt idx="12439">
                  <c:v>6</c:v>
                </c:pt>
                <c:pt idx="12440">
                  <c:v>7</c:v>
                </c:pt>
                <c:pt idx="12441">
                  <c:v>6</c:v>
                </c:pt>
                <c:pt idx="12442">
                  <c:v>5</c:v>
                </c:pt>
                <c:pt idx="12443">
                  <c:v>7</c:v>
                </c:pt>
                <c:pt idx="12444">
                  <c:v>8</c:v>
                </c:pt>
                <c:pt idx="12445">
                  <c:v>6</c:v>
                </c:pt>
                <c:pt idx="12446">
                  <c:v>7</c:v>
                </c:pt>
                <c:pt idx="12447">
                  <c:v>6</c:v>
                </c:pt>
                <c:pt idx="12448">
                  <c:v>6</c:v>
                </c:pt>
                <c:pt idx="12449">
                  <c:v>6</c:v>
                </c:pt>
                <c:pt idx="12450">
                  <c:v>7</c:v>
                </c:pt>
                <c:pt idx="12451">
                  <c:v>7</c:v>
                </c:pt>
                <c:pt idx="12452">
                  <c:v>5</c:v>
                </c:pt>
                <c:pt idx="12453">
                  <c:v>6</c:v>
                </c:pt>
                <c:pt idx="12454">
                  <c:v>5</c:v>
                </c:pt>
                <c:pt idx="12455">
                  <c:v>7</c:v>
                </c:pt>
                <c:pt idx="12456">
                  <c:v>7</c:v>
                </c:pt>
                <c:pt idx="12457">
                  <c:v>8</c:v>
                </c:pt>
                <c:pt idx="12458">
                  <c:v>7</c:v>
                </c:pt>
                <c:pt idx="12459">
                  <c:v>6</c:v>
                </c:pt>
                <c:pt idx="12460">
                  <c:v>6</c:v>
                </c:pt>
                <c:pt idx="12461">
                  <c:v>3</c:v>
                </c:pt>
                <c:pt idx="12462">
                  <c:v>6</c:v>
                </c:pt>
                <c:pt idx="12463">
                  <c:v>6</c:v>
                </c:pt>
                <c:pt idx="12464">
                  <c:v>7</c:v>
                </c:pt>
                <c:pt idx="12465">
                  <c:v>6</c:v>
                </c:pt>
                <c:pt idx="12466">
                  <c:v>5</c:v>
                </c:pt>
                <c:pt idx="12467">
                  <c:v>5</c:v>
                </c:pt>
                <c:pt idx="12468">
                  <c:v>6</c:v>
                </c:pt>
                <c:pt idx="12469">
                  <c:v>7</c:v>
                </c:pt>
                <c:pt idx="12470">
                  <c:v>5</c:v>
                </c:pt>
                <c:pt idx="12471">
                  <c:v>7</c:v>
                </c:pt>
                <c:pt idx="12472">
                  <c:v>6</c:v>
                </c:pt>
                <c:pt idx="12473">
                  <c:v>3</c:v>
                </c:pt>
                <c:pt idx="12474">
                  <c:v>6</c:v>
                </c:pt>
                <c:pt idx="12475">
                  <c:v>6</c:v>
                </c:pt>
                <c:pt idx="12476">
                  <c:v>4</c:v>
                </c:pt>
                <c:pt idx="12477">
                  <c:v>6</c:v>
                </c:pt>
                <c:pt idx="12478">
                  <c:v>6</c:v>
                </c:pt>
                <c:pt idx="12479">
                  <c:v>7</c:v>
                </c:pt>
                <c:pt idx="12480">
                  <c:v>6</c:v>
                </c:pt>
                <c:pt idx="12481">
                  <c:v>7</c:v>
                </c:pt>
                <c:pt idx="12482">
                  <c:v>7</c:v>
                </c:pt>
                <c:pt idx="12483">
                  <c:v>6</c:v>
                </c:pt>
                <c:pt idx="12484">
                  <c:v>8</c:v>
                </c:pt>
                <c:pt idx="12485">
                  <c:v>6</c:v>
                </c:pt>
                <c:pt idx="12486">
                  <c:v>8</c:v>
                </c:pt>
                <c:pt idx="12487">
                  <c:v>8</c:v>
                </c:pt>
                <c:pt idx="12488">
                  <c:v>9</c:v>
                </c:pt>
                <c:pt idx="12489">
                  <c:v>8</c:v>
                </c:pt>
                <c:pt idx="12490">
                  <c:v>7</c:v>
                </c:pt>
                <c:pt idx="12491">
                  <c:v>9</c:v>
                </c:pt>
                <c:pt idx="12492">
                  <c:v>7</c:v>
                </c:pt>
                <c:pt idx="12493">
                  <c:v>8</c:v>
                </c:pt>
                <c:pt idx="12494">
                  <c:v>8</c:v>
                </c:pt>
                <c:pt idx="12495">
                  <c:v>8</c:v>
                </c:pt>
                <c:pt idx="12496">
                  <c:v>7</c:v>
                </c:pt>
                <c:pt idx="12497">
                  <c:v>7</c:v>
                </c:pt>
                <c:pt idx="12498">
                  <c:v>7</c:v>
                </c:pt>
                <c:pt idx="12499">
                  <c:v>8</c:v>
                </c:pt>
                <c:pt idx="12500">
                  <c:v>8</c:v>
                </c:pt>
                <c:pt idx="12501">
                  <c:v>8</c:v>
                </c:pt>
                <c:pt idx="12502">
                  <c:v>9</c:v>
                </c:pt>
                <c:pt idx="12503">
                  <c:v>7</c:v>
                </c:pt>
                <c:pt idx="12504">
                  <c:v>6</c:v>
                </c:pt>
                <c:pt idx="12505">
                  <c:v>8</c:v>
                </c:pt>
                <c:pt idx="12506">
                  <c:v>9</c:v>
                </c:pt>
                <c:pt idx="12507">
                  <c:v>8</c:v>
                </c:pt>
                <c:pt idx="12508">
                  <c:v>9</c:v>
                </c:pt>
                <c:pt idx="12509">
                  <c:v>7</c:v>
                </c:pt>
                <c:pt idx="12510">
                  <c:v>8</c:v>
                </c:pt>
                <c:pt idx="12511">
                  <c:v>6</c:v>
                </c:pt>
                <c:pt idx="12512">
                  <c:v>8</c:v>
                </c:pt>
                <c:pt idx="12513">
                  <c:v>9</c:v>
                </c:pt>
                <c:pt idx="12514">
                  <c:v>7</c:v>
                </c:pt>
                <c:pt idx="12515">
                  <c:v>8</c:v>
                </c:pt>
                <c:pt idx="12516">
                  <c:v>7</c:v>
                </c:pt>
                <c:pt idx="12517">
                  <c:v>9</c:v>
                </c:pt>
                <c:pt idx="12518">
                  <c:v>8</c:v>
                </c:pt>
                <c:pt idx="12519">
                  <c:v>9</c:v>
                </c:pt>
                <c:pt idx="12520">
                  <c:v>7</c:v>
                </c:pt>
                <c:pt idx="12521">
                  <c:v>9</c:v>
                </c:pt>
                <c:pt idx="12522">
                  <c:v>9</c:v>
                </c:pt>
                <c:pt idx="12523">
                  <c:v>8</c:v>
                </c:pt>
                <c:pt idx="12524">
                  <c:v>11</c:v>
                </c:pt>
                <c:pt idx="12525">
                  <c:v>9</c:v>
                </c:pt>
                <c:pt idx="12526">
                  <c:v>9</c:v>
                </c:pt>
                <c:pt idx="12527">
                  <c:v>9</c:v>
                </c:pt>
                <c:pt idx="12528">
                  <c:v>8</c:v>
                </c:pt>
                <c:pt idx="12529">
                  <c:v>9</c:v>
                </c:pt>
                <c:pt idx="12530">
                  <c:v>10</c:v>
                </c:pt>
                <c:pt idx="12531">
                  <c:v>9</c:v>
                </c:pt>
                <c:pt idx="12532">
                  <c:v>11</c:v>
                </c:pt>
                <c:pt idx="12533">
                  <c:v>9</c:v>
                </c:pt>
                <c:pt idx="12534">
                  <c:v>9</c:v>
                </c:pt>
                <c:pt idx="12535">
                  <c:v>9</c:v>
                </c:pt>
                <c:pt idx="12536">
                  <c:v>10</c:v>
                </c:pt>
                <c:pt idx="12537">
                  <c:v>9</c:v>
                </c:pt>
                <c:pt idx="12538">
                  <c:v>9</c:v>
                </c:pt>
                <c:pt idx="12539">
                  <c:v>10</c:v>
                </c:pt>
                <c:pt idx="12540">
                  <c:v>9</c:v>
                </c:pt>
                <c:pt idx="12541">
                  <c:v>9</c:v>
                </c:pt>
                <c:pt idx="12542">
                  <c:v>9</c:v>
                </c:pt>
                <c:pt idx="12543">
                  <c:v>9</c:v>
                </c:pt>
                <c:pt idx="12544">
                  <c:v>9</c:v>
                </c:pt>
                <c:pt idx="12545">
                  <c:v>9</c:v>
                </c:pt>
                <c:pt idx="12546">
                  <c:v>11</c:v>
                </c:pt>
                <c:pt idx="12547">
                  <c:v>8</c:v>
                </c:pt>
                <c:pt idx="12548">
                  <c:v>9</c:v>
                </c:pt>
                <c:pt idx="12549">
                  <c:v>8</c:v>
                </c:pt>
                <c:pt idx="12550">
                  <c:v>8</c:v>
                </c:pt>
                <c:pt idx="12551">
                  <c:v>8</c:v>
                </c:pt>
                <c:pt idx="12552">
                  <c:v>8</c:v>
                </c:pt>
                <c:pt idx="12553">
                  <c:v>8</c:v>
                </c:pt>
                <c:pt idx="12554">
                  <c:v>9</c:v>
                </c:pt>
                <c:pt idx="12555">
                  <c:v>8</c:v>
                </c:pt>
                <c:pt idx="12556">
                  <c:v>9</c:v>
                </c:pt>
                <c:pt idx="12557">
                  <c:v>8</c:v>
                </c:pt>
                <c:pt idx="12558">
                  <c:v>8</c:v>
                </c:pt>
                <c:pt idx="12559">
                  <c:v>7</c:v>
                </c:pt>
                <c:pt idx="12560">
                  <c:v>9</c:v>
                </c:pt>
                <c:pt idx="12561">
                  <c:v>9</c:v>
                </c:pt>
                <c:pt idx="12562">
                  <c:v>8</c:v>
                </c:pt>
                <c:pt idx="12563">
                  <c:v>9</c:v>
                </c:pt>
                <c:pt idx="12564">
                  <c:v>8</c:v>
                </c:pt>
                <c:pt idx="12565">
                  <c:v>8</c:v>
                </c:pt>
                <c:pt idx="12566">
                  <c:v>8</c:v>
                </c:pt>
                <c:pt idx="12567">
                  <c:v>9</c:v>
                </c:pt>
                <c:pt idx="12568">
                  <c:v>8</c:v>
                </c:pt>
                <c:pt idx="12569">
                  <c:v>9</c:v>
                </c:pt>
                <c:pt idx="12570">
                  <c:v>9</c:v>
                </c:pt>
                <c:pt idx="12571">
                  <c:v>7</c:v>
                </c:pt>
                <c:pt idx="12572">
                  <c:v>9</c:v>
                </c:pt>
                <c:pt idx="12573">
                  <c:v>9</c:v>
                </c:pt>
                <c:pt idx="12574">
                  <c:v>9</c:v>
                </c:pt>
                <c:pt idx="12575">
                  <c:v>8</c:v>
                </c:pt>
                <c:pt idx="12576">
                  <c:v>7</c:v>
                </c:pt>
                <c:pt idx="12577">
                  <c:v>9</c:v>
                </c:pt>
                <c:pt idx="12578">
                  <c:v>9</c:v>
                </c:pt>
                <c:pt idx="12579">
                  <c:v>8</c:v>
                </c:pt>
                <c:pt idx="12580">
                  <c:v>9</c:v>
                </c:pt>
                <c:pt idx="12581">
                  <c:v>9</c:v>
                </c:pt>
                <c:pt idx="12582">
                  <c:v>9</c:v>
                </c:pt>
                <c:pt idx="12583">
                  <c:v>8</c:v>
                </c:pt>
                <c:pt idx="12584">
                  <c:v>9</c:v>
                </c:pt>
                <c:pt idx="12585">
                  <c:v>9</c:v>
                </c:pt>
                <c:pt idx="12586">
                  <c:v>8</c:v>
                </c:pt>
                <c:pt idx="12587">
                  <c:v>9</c:v>
                </c:pt>
                <c:pt idx="12588">
                  <c:v>9</c:v>
                </c:pt>
                <c:pt idx="12589">
                  <c:v>10</c:v>
                </c:pt>
                <c:pt idx="12590">
                  <c:v>9</c:v>
                </c:pt>
                <c:pt idx="12591">
                  <c:v>11</c:v>
                </c:pt>
                <c:pt idx="12592">
                  <c:v>11</c:v>
                </c:pt>
                <c:pt idx="12593">
                  <c:v>9</c:v>
                </c:pt>
                <c:pt idx="12594">
                  <c:v>10</c:v>
                </c:pt>
                <c:pt idx="12595">
                  <c:v>8</c:v>
                </c:pt>
                <c:pt idx="12596">
                  <c:v>9</c:v>
                </c:pt>
                <c:pt idx="12597">
                  <c:v>8</c:v>
                </c:pt>
                <c:pt idx="12598">
                  <c:v>11</c:v>
                </c:pt>
                <c:pt idx="12599">
                  <c:v>9</c:v>
                </c:pt>
                <c:pt idx="12600">
                  <c:v>9</c:v>
                </c:pt>
                <c:pt idx="12601">
                  <c:v>9</c:v>
                </c:pt>
                <c:pt idx="12602">
                  <c:v>11</c:v>
                </c:pt>
                <c:pt idx="12603">
                  <c:v>11</c:v>
                </c:pt>
                <c:pt idx="12604">
                  <c:v>8</c:v>
                </c:pt>
                <c:pt idx="12605">
                  <c:v>9</c:v>
                </c:pt>
                <c:pt idx="12606">
                  <c:v>9</c:v>
                </c:pt>
                <c:pt idx="12607">
                  <c:v>10</c:v>
                </c:pt>
                <c:pt idx="12608">
                  <c:v>10</c:v>
                </c:pt>
                <c:pt idx="12609">
                  <c:v>9</c:v>
                </c:pt>
                <c:pt idx="12610">
                  <c:v>9</c:v>
                </c:pt>
                <c:pt idx="12611">
                  <c:v>9</c:v>
                </c:pt>
                <c:pt idx="12612">
                  <c:v>9</c:v>
                </c:pt>
                <c:pt idx="12613">
                  <c:v>11</c:v>
                </c:pt>
                <c:pt idx="12614">
                  <c:v>9</c:v>
                </c:pt>
                <c:pt idx="12615">
                  <c:v>9</c:v>
                </c:pt>
                <c:pt idx="12616">
                  <c:v>9</c:v>
                </c:pt>
                <c:pt idx="12617">
                  <c:v>8</c:v>
                </c:pt>
                <c:pt idx="12618">
                  <c:v>9</c:v>
                </c:pt>
                <c:pt idx="12619">
                  <c:v>9</c:v>
                </c:pt>
                <c:pt idx="12620">
                  <c:v>9</c:v>
                </c:pt>
                <c:pt idx="12621">
                  <c:v>7</c:v>
                </c:pt>
                <c:pt idx="12622">
                  <c:v>9</c:v>
                </c:pt>
                <c:pt idx="12623">
                  <c:v>8</c:v>
                </c:pt>
                <c:pt idx="12624">
                  <c:v>9</c:v>
                </c:pt>
                <c:pt idx="12625">
                  <c:v>9</c:v>
                </c:pt>
                <c:pt idx="12626">
                  <c:v>8</c:v>
                </c:pt>
                <c:pt idx="12627">
                  <c:v>9</c:v>
                </c:pt>
                <c:pt idx="12628">
                  <c:v>8</c:v>
                </c:pt>
                <c:pt idx="12629">
                  <c:v>10</c:v>
                </c:pt>
                <c:pt idx="12630">
                  <c:v>9</c:v>
                </c:pt>
                <c:pt idx="12631">
                  <c:v>9</c:v>
                </c:pt>
                <c:pt idx="12632">
                  <c:v>9</c:v>
                </c:pt>
                <c:pt idx="12633">
                  <c:v>9</c:v>
                </c:pt>
                <c:pt idx="12634">
                  <c:v>8</c:v>
                </c:pt>
                <c:pt idx="12635">
                  <c:v>9</c:v>
                </c:pt>
                <c:pt idx="12636">
                  <c:v>10</c:v>
                </c:pt>
                <c:pt idx="12637">
                  <c:v>9</c:v>
                </c:pt>
                <c:pt idx="12638">
                  <c:v>9</c:v>
                </c:pt>
                <c:pt idx="12639">
                  <c:v>9</c:v>
                </c:pt>
                <c:pt idx="12640">
                  <c:v>9</c:v>
                </c:pt>
                <c:pt idx="12641">
                  <c:v>8</c:v>
                </c:pt>
                <c:pt idx="12642">
                  <c:v>9</c:v>
                </c:pt>
                <c:pt idx="12643">
                  <c:v>9</c:v>
                </c:pt>
                <c:pt idx="12644">
                  <c:v>9</c:v>
                </c:pt>
                <c:pt idx="12645">
                  <c:v>9</c:v>
                </c:pt>
                <c:pt idx="12646">
                  <c:v>12</c:v>
                </c:pt>
                <c:pt idx="12647">
                  <c:v>8</c:v>
                </c:pt>
                <c:pt idx="12648">
                  <c:v>9</c:v>
                </c:pt>
                <c:pt idx="12649">
                  <c:v>10</c:v>
                </c:pt>
                <c:pt idx="12650">
                  <c:v>9</c:v>
                </c:pt>
                <c:pt idx="12651">
                  <c:v>9</c:v>
                </c:pt>
                <c:pt idx="12652">
                  <c:v>9</c:v>
                </c:pt>
                <c:pt idx="12653">
                  <c:v>11</c:v>
                </c:pt>
                <c:pt idx="12654">
                  <c:v>9</c:v>
                </c:pt>
                <c:pt idx="12655">
                  <c:v>12</c:v>
                </c:pt>
                <c:pt idx="12656">
                  <c:v>12</c:v>
                </c:pt>
                <c:pt idx="12657">
                  <c:v>11</c:v>
                </c:pt>
                <c:pt idx="12658">
                  <c:v>11</c:v>
                </c:pt>
                <c:pt idx="12659">
                  <c:v>9</c:v>
                </c:pt>
                <c:pt idx="12660">
                  <c:v>10</c:v>
                </c:pt>
                <c:pt idx="12661">
                  <c:v>10</c:v>
                </c:pt>
                <c:pt idx="12662">
                  <c:v>11</c:v>
                </c:pt>
                <c:pt idx="12663">
                  <c:v>11</c:v>
                </c:pt>
                <c:pt idx="12664">
                  <c:v>11</c:v>
                </c:pt>
                <c:pt idx="12665">
                  <c:v>11</c:v>
                </c:pt>
                <c:pt idx="12666">
                  <c:v>9</c:v>
                </c:pt>
                <c:pt idx="12667">
                  <c:v>11</c:v>
                </c:pt>
                <c:pt idx="12668">
                  <c:v>9</c:v>
                </c:pt>
                <c:pt idx="12669">
                  <c:v>11</c:v>
                </c:pt>
                <c:pt idx="12670">
                  <c:v>11</c:v>
                </c:pt>
                <c:pt idx="12671">
                  <c:v>11</c:v>
                </c:pt>
                <c:pt idx="12672">
                  <c:v>11</c:v>
                </c:pt>
                <c:pt idx="12673">
                  <c:v>12</c:v>
                </c:pt>
                <c:pt idx="12674">
                  <c:v>12</c:v>
                </c:pt>
                <c:pt idx="12675">
                  <c:v>12</c:v>
                </c:pt>
                <c:pt idx="12676">
                  <c:v>10</c:v>
                </c:pt>
                <c:pt idx="12677">
                  <c:v>13</c:v>
                </c:pt>
                <c:pt idx="12678">
                  <c:v>9</c:v>
                </c:pt>
                <c:pt idx="12679">
                  <c:v>11</c:v>
                </c:pt>
                <c:pt idx="12680">
                  <c:v>12</c:v>
                </c:pt>
                <c:pt idx="12681">
                  <c:v>11</c:v>
                </c:pt>
                <c:pt idx="12682">
                  <c:v>12</c:v>
                </c:pt>
                <c:pt idx="12683">
                  <c:v>41</c:v>
                </c:pt>
                <c:pt idx="12684">
                  <c:v>11</c:v>
                </c:pt>
                <c:pt idx="12685">
                  <c:v>10</c:v>
                </c:pt>
                <c:pt idx="12686">
                  <c:v>10</c:v>
                </c:pt>
                <c:pt idx="12687">
                  <c:v>10</c:v>
                </c:pt>
                <c:pt idx="12688">
                  <c:v>10</c:v>
                </c:pt>
                <c:pt idx="12689">
                  <c:v>9</c:v>
                </c:pt>
                <c:pt idx="12690">
                  <c:v>11</c:v>
                </c:pt>
                <c:pt idx="12691">
                  <c:v>11</c:v>
                </c:pt>
                <c:pt idx="12692">
                  <c:v>9</c:v>
                </c:pt>
                <c:pt idx="12693">
                  <c:v>9</c:v>
                </c:pt>
                <c:pt idx="12694">
                  <c:v>11</c:v>
                </c:pt>
                <c:pt idx="12695">
                  <c:v>11</c:v>
                </c:pt>
                <c:pt idx="12696">
                  <c:v>10</c:v>
                </c:pt>
                <c:pt idx="12697">
                  <c:v>11</c:v>
                </c:pt>
                <c:pt idx="12698">
                  <c:v>11</c:v>
                </c:pt>
                <c:pt idx="12699">
                  <c:v>11</c:v>
                </c:pt>
                <c:pt idx="12700">
                  <c:v>9</c:v>
                </c:pt>
                <c:pt idx="12701">
                  <c:v>11</c:v>
                </c:pt>
                <c:pt idx="12702">
                  <c:v>9</c:v>
                </c:pt>
                <c:pt idx="12703">
                  <c:v>9</c:v>
                </c:pt>
                <c:pt idx="12704">
                  <c:v>12</c:v>
                </c:pt>
                <c:pt idx="12705">
                  <c:v>11</c:v>
                </c:pt>
                <c:pt idx="12706">
                  <c:v>12</c:v>
                </c:pt>
                <c:pt idx="12707">
                  <c:v>11</c:v>
                </c:pt>
                <c:pt idx="12708">
                  <c:v>13</c:v>
                </c:pt>
                <c:pt idx="12709">
                  <c:v>11</c:v>
                </c:pt>
                <c:pt idx="12710">
                  <c:v>11</c:v>
                </c:pt>
                <c:pt idx="12711">
                  <c:v>10</c:v>
                </c:pt>
                <c:pt idx="12712">
                  <c:v>11</c:v>
                </c:pt>
                <c:pt idx="12713">
                  <c:v>11</c:v>
                </c:pt>
                <c:pt idx="12714">
                  <c:v>8</c:v>
                </c:pt>
                <c:pt idx="12715">
                  <c:v>12</c:v>
                </c:pt>
                <c:pt idx="12716">
                  <c:v>11</c:v>
                </c:pt>
                <c:pt idx="12717">
                  <c:v>12</c:v>
                </c:pt>
                <c:pt idx="12718">
                  <c:v>11</c:v>
                </c:pt>
                <c:pt idx="12719">
                  <c:v>11</c:v>
                </c:pt>
                <c:pt idx="12720">
                  <c:v>10</c:v>
                </c:pt>
                <c:pt idx="12721">
                  <c:v>12</c:v>
                </c:pt>
                <c:pt idx="12722">
                  <c:v>11</c:v>
                </c:pt>
                <c:pt idx="12723">
                  <c:v>11</c:v>
                </c:pt>
                <c:pt idx="12724">
                  <c:v>11</c:v>
                </c:pt>
                <c:pt idx="12725">
                  <c:v>12</c:v>
                </c:pt>
                <c:pt idx="12726">
                  <c:v>12</c:v>
                </c:pt>
                <c:pt idx="12727">
                  <c:v>11</c:v>
                </c:pt>
                <c:pt idx="12728">
                  <c:v>12</c:v>
                </c:pt>
                <c:pt idx="12729">
                  <c:v>11</c:v>
                </c:pt>
                <c:pt idx="12730">
                  <c:v>11</c:v>
                </c:pt>
                <c:pt idx="12731">
                  <c:v>7</c:v>
                </c:pt>
                <c:pt idx="12732">
                  <c:v>11</c:v>
                </c:pt>
                <c:pt idx="12733">
                  <c:v>9</c:v>
                </c:pt>
                <c:pt idx="12734">
                  <c:v>9</c:v>
                </c:pt>
                <c:pt idx="12735">
                  <c:v>10</c:v>
                </c:pt>
                <c:pt idx="12736">
                  <c:v>9</c:v>
                </c:pt>
                <c:pt idx="12737">
                  <c:v>11</c:v>
                </c:pt>
                <c:pt idx="12738">
                  <c:v>37</c:v>
                </c:pt>
                <c:pt idx="12739">
                  <c:v>9</c:v>
                </c:pt>
                <c:pt idx="12740">
                  <c:v>9</c:v>
                </c:pt>
                <c:pt idx="12741">
                  <c:v>9</c:v>
                </c:pt>
                <c:pt idx="12742">
                  <c:v>9</c:v>
                </c:pt>
                <c:pt idx="12743">
                  <c:v>9</c:v>
                </c:pt>
                <c:pt idx="12744">
                  <c:v>9</c:v>
                </c:pt>
                <c:pt idx="12745">
                  <c:v>8</c:v>
                </c:pt>
                <c:pt idx="12746">
                  <c:v>9</c:v>
                </c:pt>
                <c:pt idx="12747">
                  <c:v>7</c:v>
                </c:pt>
                <c:pt idx="12748">
                  <c:v>8</c:v>
                </c:pt>
                <c:pt idx="12749">
                  <c:v>9</c:v>
                </c:pt>
                <c:pt idx="12750">
                  <c:v>8</c:v>
                </c:pt>
                <c:pt idx="12751">
                  <c:v>8</c:v>
                </c:pt>
                <c:pt idx="12752">
                  <c:v>8</c:v>
                </c:pt>
                <c:pt idx="12753">
                  <c:v>7</c:v>
                </c:pt>
                <c:pt idx="12754">
                  <c:v>8</c:v>
                </c:pt>
                <c:pt idx="12755">
                  <c:v>7</c:v>
                </c:pt>
                <c:pt idx="12756">
                  <c:v>9</c:v>
                </c:pt>
                <c:pt idx="12757">
                  <c:v>9</c:v>
                </c:pt>
                <c:pt idx="12758">
                  <c:v>8</c:v>
                </c:pt>
                <c:pt idx="12759">
                  <c:v>8</c:v>
                </c:pt>
                <c:pt idx="12760">
                  <c:v>6</c:v>
                </c:pt>
                <c:pt idx="12761">
                  <c:v>8</c:v>
                </c:pt>
                <c:pt idx="12762">
                  <c:v>5</c:v>
                </c:pt>
                <c:pt idx="12763">
                  <c:v>9</c:v>
                </c:pt>
                <c:pt idx="12764">
                  <c:v>7</c:v>
                </c:pt>
                <c:pt idx="12765">
                  <c:v>7</c:v>
                </c:pt>
                <c:pt idx="12766">
                  <c:v>7</c:v>
                </c:pt>
                <c:pt idx="12767">
                  <c:v>7</c:v>
                </c:pt>
                <c:pt idx="12768">
                  <c:v>7</c:v>
                </c:pt>
                <c:pt idx="12769">
                  <c:v>3</c:v>
                </c:pt>
                <c:pt idx="12770">
                  <c:v>8</c:v>
                </c:pt>
                <c:pt idx="12771">
                  <c:v>7</c:v>
                </c:pt>
                <c:pt idx="12772">
                  <c:v>7</c:v>
                </c:pt>
                <c:pt idx="12773">
                  <c:v>7</c:v>
                </c:pt>
                <c:pt idx="12774">
                  <c:v>7</c:v>
                </c:pt>
                <c:pt idx="12775">
                  <c:v>6</c:v>
                </c:pt>
                <c:pt idx="12776">
                  <c:v>7</c:v>
                </c:pt>
                <c:pt idx="12777">
                  <c:v>8</c:v>
                </c:pt>
                <c:pt idx="12778">
                  <c:v>9</c:v>
                </c:pt>
                <c:pt idx="12779">
                  <c:v>8</c:v>
                </c:pt>
                <c:pt idx="12780">
                  <c:v>7</c:v>
                </c:pt>
                <c:pt idx="12781">
                  <c:v>6</c:v>
                </c:pt>
                <c:pt idx="12782">
                  <c:v>7</c:v>
                </c:pt>
                <c:pt idx="12783">
                  <c:v>7</c:v>
                </c:pt>
                <c:pt idx="12784">
                  <c:v>7</c:v>
                </c:pt>
                <c:pt idx="12785">
                  <c:v>8</c:v>
                </c:pt>
                <c:pt idx="12786">
                  <c:v>5</c:v>
                </c:pt>
                <c:pt idx="12787">
                  <c:v>8</c:v>
                </c:pt>
                <c:pt idx="12788">
                  <c:v>5</c:v>
                </c:pt>
                <c:pt idx="12789">
                  <c:v>6</c:v>
                </c:pt>
                <c:pt idx="12790">
                  <c:v>8</c:v>
                </c:pt>
                <c:pt idx="12791">
                  <c:v>7</c:v>
                </c:pt>
                <c:pt idx="12792">
                  <c:v>7</c:v>
                </c:pt>
                <c:pt idx="12793">
                  <c:v>5</c:v>
                </c:pt>
                <c:pt idx="12794">
                  <c:v>7</c:v>
                </c:pt>
                <c:pt idx="12795">
                  <c:v>6</c:v>
                </c:pt>
                <c:pt idx="12796">
                  <c:v>7</c:v>
                </c:pt>
                <c:pt idx="12797">
                  <c:v>7</c:v>
                </c:pt>
                <c:pt idx="12798">
                  <c:v>8</c:v>
                </c:pt>
                <c:pt idx="12799">
                  <c:v>6</c:v>
                </c:pt>
                <c:pt idx="12800">
                  <c:v>5</c:v>
                </c:pt>
                <c:pt idx="12801">
                  <c:v>8</c:v>
                </c:pt>
                <c:pt idx="12802">
                  <c:v>7</c:v>
                </c:pt>
                <c:pt idx="12803">
                  <c:v>8</c:v>
                </c:pt>
                <c:pt idx="12804">
                  <c:v>8</c:v>
                </c:pt>
                <c:pt idx="12805">
                  <c:v>8</c:v>
                </c:pt>
                <c:pt idx="12806">
                  <c:v>7</c:v>
                </c:pt>
                <c:pt idx="12807">
                  <c:v>4</c:v>
                </c:pt>
                <c:pt idx="12808">
                  <c:v>8</c:v>
                </c:pt>
                <c:pt idx="12809">
                  <c:v>9</c:v>
                </c:pt>
                <c:pt idx="12810">
                  <c:v>7</c:v>
                </c:pt>
                <c:pt idx="12811">
                  <c:v>7</c:v>
                </c:pt>
                <c:pt idx="12812">
                  <c:v>7</c:v>
                </c:pt>
                <c:pt idx="12813">
                  <c:v>6</c:v>
                </c:pt>
                <c:pt idx="12814">
                  <c:v>8</c:v>
                </c:pt>
                <c:pt idx="12815">
                  <c:v>7</c:v>
                </c:pt>
                <c:pt idx="12816">
                  <c:v>8</c:v>
                </c:pt>
                <c:pt idx="12817">
                  <c:v>7</c:v>
                </c:pt>
                <c:pt idx="12818">
                  <c:v>8</c:v>
                </c:pt>
                <c:pt idx="12819">
                  <c:v>5</c:v>
                </c:pt>
                <c:pt idx="12820">
                  <c:v>8</c:v>
                </c:pt>
                <c:pt idx="12821">
                  <c:v>7</c:v>
                </c:pt>
                <c:pt idx="12822">
                  <c:v>8</c:v>
                </c:pt>
                <c:pt idx="12823">
                  <c:v>9</c:v>
                </c:pt>
                <c:pt idx="12824">
                  <c:v>6</c:v>
                </c:pt>
                <c:pt idx="12825">
                  <c:v>8</c:v>
                </c:pt>
                <c:pt idx="12826">
                  <c:v>7</c:v>
                </c:pt>
                <c:pt idx="12827">
                  <c:v>7</c:v>
                </c:pt>
                <c:pt idx="12828">
                  <c:v>7</c:v>
                </c:pt>
                <c:pt idx="12829">
                  <c:v>7</c:v>
                </c:pt>
                <c:pt idx="12830">
                  <c:v>6</c:v>
                </c:pt>
                <c:pt idx="12831">
                  <c:v>6</c:v>
                </c:pt>
                <c:pt idx="12832">
                  <c:v>6</c:v>
                </c:pt>
                <c:pt idx="12833">
                  <c:v>6</c:v>
                </c:pt>
                <c:pt idx="12834">
                  <c:v>8</c:v>
                </c:pt>
                <c:pt idx="12835">
                  <c:v>5</c:v>
                </c:pt>
                <c:pt idx="12836">
                  <c:v>5</c:v>
                </c:pt>
                <c:pt idx="12837">
                  <c:v>6</c:v>
                </c:pt>
                <c:pt idx="12838">
                  <c:v>8</c:v>
                </c:pt>
                <c:pt idx="12839">
                  <c:v>6</c:v>
                </c:pt>
                <c:pt idx="12840">
                  <c:v>6</c:v>
                </c:pt>
                <c:pt idx="12841">
                  <c:v>3</c:v>
                </c:pt>
                <c:pt idx="12842">
                  <c:v>6</c:v>
                </c:pt>
                <c:pt idx="12843">
                  <c:v>3</c:v>
                </c:pt>
                <c:pt idx="12844">
                  <c:v>6</c:v>
                </c:pt>
                <c:pt idx="12845">
                  <c:v>9</c:v>
                </c:pt>
                <c:pt idx="12846">
                  <c:v>5</c:v>
                </c:pt>
                <c:pt idx="12847">
                  <c:v>5</c:v>
                </c:pt>
                <c:pt idx="12848">
                  <c:v>3</c:v>
                </c:pt>
                <c:pt idx="12849">
                  <c:v>6</c:v>
                </c:pt>
                <c:pt idx="12850">
                  <c:v>5</c:v>
                </c:pt>
                <c:pt idx="12851">
                  <c:v>5</c:v>
                </c:pt>
                <c:pt idx="12852">
                  <c:v>5</c:v>
                </c:pt>
                <c:pt idx="12853">
                  <c:v>6</c:v>
                </c:pt>
                <c:pt idx="12854">
                  <c:v>5</c:v>
                </c:pt>
                <c:pt idx="12855">
                  <c:v>3</c:v>
                </c:pt>
                <c:pt idx="12856">
                  <c:v>6</c:v>
                </c:pt>
                <c:pt idx="12857">
                  <c:v>5</c:v>
                </c:pt>
                <c:pt idx="12858">
                  <c:v>5</c:v>
                </c:pt>
                <c:pt idx="12859">
                  <c:v>5</c:v>
                </c:pt>
                <c:pt idx="12860">
                  <c:v>6</c:v>
                </c:pt>
                <c:pt idx="12861">
                  <c:v>6</c:v>
                </c:pt>
                <c:pt idx="12862">
                  <c:v>7</c:v>
                </c:pt>
                <c:pt idx="12863">
                  <c:v>6</c:v>
                </c:pt>
                <c:pt idx="12864">
                  <c:v>6</c:v>
                </c:pt>
                <c:pt idx="12865">
                  <c:v>5</c:v>
                </c:pt>
                <c:pt idx="12866">
                  <c:v>7</c:v>
                </c:pt>
                <c:pt idx="12867">
                  <c:v>7</c:v>
                </c:pt>
                <c:pt idx="12868">
                  <c:v>8</c:v>
                </c:pt>
                <c:pt idx="12869">
                  <c:v>9</c:v>
                </c:pt>
                <c:pt idx="12870">
                  <c:v>8</c:v>
                </c:pt>
                <c:pt idx="12871">
                  <c:v>8</c:v>
                </c:pt>
                <c:pt idx="12872">
                  <c:v>7</c:v>
                </c:pt>
                <c:pt idx="12873">
                  <c:v>9</c:v>
                </c:pt>
                <c:pt idx="12874">
                  <c:v>9</c:v>
                </c:pt>
                <c:pt idx="12875">
                  <c:v>9</c:v>
                </c:pt>
                <c:pt idx="12876">
                  <c:v>8</c:v>
                </c:pt>
                <c:pt idx="12877">
                  <c:v>8</c:v>
                </c:pt>
                <c:pt idx="12878">
                  <c:v>7</c:v>
                </c:pt>
                <c:pt idx="12879">
                  <c:v>6</c:v>
                </c:pt>
                <c:pt idx="12880">
                  <c:v>9</c:v>
                </c:pt>
                <c:pt idx="12881">
                  <c:v>8</c:v>
                </c:pt>
                <c:pt idx="12882">
                  <c:v>9</c:v>
                </c:pt>
                <c:pt idx="12883">
                  <c:v>8</c:v>
                </c:pt>
                <c:pt idx="12884">
                  <c:v>7</c:v>
                </c:pt>
                <c:pt idx="12885">
                  <c:v>6</c:v>
                </c:pt>
                <c:pt idx="12886">
                  <c:v>9</c:v>
                </c:pt>
                <c:pt idx="12887">
                  <c:v>8</c:v>
                </c:pt>
                <c:pt idx="12888">
                  <c:v>9</c:v>
                </c:pt>
                <c:pt idx="12889">
                  <c:v>8</c:v>
                </c:pt>
                <c:pt idx="12890">
                  <c:v>8</c:v>
                </c:pt>
                <c:pt idx="12891">
                  <c:v>6</c:v>
                </c:pt>
                <c:pt idx="12892">
                  <c:v>7</c:v>
                </c:pt>
                <c:pt idx="12893">
                  <c:v>9</c:v>
                </c:pt>
                <c:pt idx="12894">
                  <c:v>8</c:v>
                </c:pt>
                <c:pt idx="12895">
                  <c:v>8</c:v>
                </c:pt>
                <c:pt idx="12896">
                  <c:v>5</c:v>
                </c:pt>
                <c:pt idx="12897">
                  <c:v>8</c:v>
                </c:pt>
                <c:pt idx="12898">
                  <c:v>5</c:v>
                </c:pt>
                <c:pt idx="12899">
                  <c:v>8</c:v>
                </c:pt>
                <c:pt idx="12900">
                  <c:v>8</c:v>
                </c:pt>
                <c:pt idx="12901">
                  <c:v>8</c:v>
                </c:pt>
                <c:pt idx="12902">
                  <c:v>7</c:v>
                </c:pt>
                <c:pt idx="12903">
                  <c:v>5</c:v>
                </c:pt>
                <c:pt idx="12904">
                  <c:v>7</c:v>
                </c:pt>
                <c:pt idx="12905">
                  <c:v>7</c:v>
                </c:pt>
                <c:pt idx="12906">
                  <c:v>7</c:v>
                </c:pt>
                <c:pt idx="12907">
                  <c:v>7</c:v>
                </c:pt>
                <c:pt idx="12908">
                  <c:v>7</c:v>
                </c:pt>
                <c:pt idx="12909">
                  <c:v>5</c:v>
                </c:pt>
                <c:pt idx="12910">
                  <c:v>6</c:v>
                </c:pt>
                <c:pt idx="12911">
                  <c:v>7</c:v>
                </c:pt>
                <c:pt idx="12912">
                  <c:v>8</c:v>
                </c:pt>
                <c:pt idx="12913">
                  <c:v>7</c:v>
                </c:pt>
                <c:pt idx="12914">
                  <c:v>7</c:v>
                </c:pt>
                <c:pt idx="12915">
                  <c:v>6</c:v>
                </c:pt>
                <c:pt idx="12916">
                  <c:v>6</c:v>
                </c:pt>
                <c:pt idx="12917">
                  <c:v>8</c:v>
                </c:pt>
                <c:pt idx="12918">
                  <c:v>7</c:v>
                </c:pt>
                <c:pt idx="12919">
                  <c:v>8</c:v>
                </c:pt>
                <c:pt idx="12920">
                  <c:v>6</c:v>
                </c:pt>
                <c:pt idx="12921">
                  <c:v>9</c:v>
                </c:pt>
                <c:pt idx="12922">
                  <c:v>4</c:v>
                </c:pt>
                <c:pt idx="12923">
                  <c:v>7</c:v>
                </c:pt>
                <c:pt idx="12924">
                  <c:v>8</c:v>
                </c:pt>
                <c:pt idx="12925">
                  <c:v>6</c:v>
                </c:pt>
                <c:pt idx="12926">
                  <c:v>8</c:v>
                </c:pt>
                <c:pt idx="12927">
                  <c:v>6</c:v>
                </c:pt>
                <c:pt idx="12928">
                  <c:v>7</c:v>
                </c:pt>
                <c:pt idx="12929">
                  <c:v>5</c:v>
                </c:pt>
                <c:pt idx="12930">
                  <c:v>7</c:v>
                </c:pt>
                <c:pt idx="12931">
                  <c:v>7</c:v>
                </c:pt>
                <c:pt idx="12932">
                  <c:v>8</c:v>
                </c:pt>
                <c:pt idx="12933">
                  <c:v>6</c:v>
                </c:pt>
                <c:pt idx="12934">
                  <c:v>7</c:v>
                </c:pt>
                <c:pt idx="12935">
                  <c:v>6</c:v>
                </c:pt>
                <c:pt idx="12936">
                  <c:v>5</c:v>
                </c:pt>
                <c:pt idx="12937">
                  <c:v>7</c:v>
                </c:pt>
                <c:pt idx="12938">
                  <c:v>7</c:v>
                </c:pt>
                <c:pt idx="12939">
                  <c:v>8</c:v>
                </c:pt>
                <c:pt idx="12940">
                  <c:v>6</c:v>
                </c:pt>
                <c:pt idx="12941">
                  <c:v>3</c:v>
                </c:pt>
                <c:pt idx="12942">
                  <c:v>6</c:v>
                </c:pt>
                <c:pt idx="12943">
                  <c:v>7</c:v>
                </c:pt>
                <c:pt idx="12944">
                  <c:v>6</c:v>
                </c:pt>
                <c:pt idx="12945">
                  <c:v>11</c:v>
                </c:pt>
                <c:pt idx="12946">
                  <c:v>6</c:v>
                </c:pt>
                <c:pt idx="12947">
                  <c:v>5</c:v>
                </c:pt>
                <c:pt idx="12948">
                  <c:v>5</c:v>
                </c:pt>
                <c:pt idx="12949">
                  <c:v>5</c:v>
                </c:pt>
                <c:pt idx="12950">
                  <c:v>5</c:v>
                </c:pt>
                <c:pt idx="12951">
                  <c:v>5</c:v>
                </c:pt>
                <c:pt idx="12952">
                  <c:v>6</c:v>
                </c:pt>
                <c:pt idx="12953">
                  <c:v>3</c:v>
                </c:pt>
                <c:pt idx="12954">
                  <c:v>5</c:v>
                </c:pt>
                <c:pt idx="12955">
                  <c:v>5</c:v>
                </c:pt>
                <c:pt idx="12956">
                  <c:v>10</c:v>
                </c:pt>
                <c:pt idx="12957">
                  <c:v>6</c:v>
                </c:pt>
                <c:pt idx="12958">
                  <c:v>2</c:v>
                </c:pt>
                <c:pt idx="12959">
                  <c:v>5</c:v>
                </c:pt>
                <c:pt idx="12960">
                  <c:v>4</c:v>
                </c:pt>
                <c:pt idx="12961">
                  <c:v>6</c:v>
                </c:pt>
                <c:pt idx="12962">
                  <c:v>6</c:v>
                </c:pt>
                <c:pt idx="12963">
                  <c:v>6</c:v>
                </c:pt>
                <c:pt idx="12964">
                  <c:v>3</c:v>
                </c:pt>
                <c:pt idx="12965">
                  <c:v>3</c:v>
                </c:pt>
                <c:pt idx="12966">
                  <c:v>3</c:v>
                </c:pt>
                <c:pt idx="12967">
                  <c:v>8</c:v>
                </c:pt>
                <c:pt idx="12968">
                  <c:v>6</c:v>
                </c:pt>
                <c:pt idx="12969">
                  <c:v>36</c:v>
                </c:pt>
                <c:pt idx="12970">
                  <c:v>4</c:v>
                </c:pt>
                <c:pt idx="12971">
                  <c:v>5</c:v>
                </c:pt>
                <c:pt idx="12972">
                  <c:v>6</c:v>
                </c:pt>
                <c:pt idx="12973">
                  <c:v>5</c:v>
                </c:pt>
                <c:pt idx="12974">
                  <c:v>6</c:v>
                </c:pt>
                <c:pt idx="12975">
                  <c:v>3</c:v>
                </c:pt>
                <c:pt idx="12976">
                  <c:v>5</c:v>
                </c:pt>
                <c:pt idx="12977">
                  <c:v>3</c:v>
                </c:pt>
                <c:pt idx="12978">
                  <c:v>8</c:v>
                </c:pt>
                <c:pt idx="12979">
                  <c:v>7</c:v>
                </c:pt>
                <c:pt idx="12980">
                  <c:v>6</c:v>
                </c:pt>
                <c:pt idx="12981">
                  <c:v>6</c:v>
                </c:pt>
                <c:pt idx="12982">
                  <c:v>5</c:v>
                </c:pt>
                <c:pt idx="12983">
                  <c:v>6</c:v>
                </c:pt>
                <c:pt idx="12984">
                  <c:v>6</c:v>
                </c:pt>
                <c:pt idx="12985">
                  <c:v>7</c:v>
                </c:pt>
                <c:pt idx="12986">
                  <c:v>6</c:v>
                </c:pt>
                <c:pt idx="12987">
                  <c:v>6</c:v>
                </c:pt>
                <c:pt idx="12988">
                  <c:v>7</c:v>
                </c:pt>
                <c:pt idx="12989">
                  <c:v>9</c:v>
                </c:pt>
                <c:pt idx="12990">
                  <c:v>8</c:v>
                </c:pt>
                <c:pt idx="12991">
                  <c:v>6</c:v>
                </c:pt>
                <c:pt idx="12992">
                  <c:v>6</c:v>
                </c:pt>
                <c:pt idx="12993">
                  <c:v>7</c:v>
                </c:pt>
                <c:pt idx="12994">
                  <c:v>6</c:v>
                </c:pt>
                <c:pt idx="12995">
                  <c:v>7</c:v>
                </c:pt>
                <c:pt idx="12996">
                  <c:v>7</c:v>
                </c:pt>
                <c:pt idx="12997">
                  <c:v>7</c:v>
                </c:pt>
                <c:pt idx="12998">
                  <c:v>8</c:v>
                </c:pt>
                <c:pt idx="12999">
                  <c:v>6</c:v>
                </c:pt>
                <c:pt idx="13000">
                  <c:v>9</c:v>
                </c:pt>
                <c:pt idx="13001">
                  <c:v>5</c:v>
                </c:pt>
                <c:pt idx="13002">
                  <c:v>7</c:v>
                </c:pt>
                <c:pt idx="13003">
                  <c:v>9</c:v>
                </c:pt>
                <c:pt idx="13004">
                  <c:v>7</c:v>
                </c:pt>
                <c:pt idx="13005">
                  <c:v>8</c:v>
                </c:pt>
                <c:pt idx="13006">
                  <c:v>5</c:v>
                </c:pt>
                <c:pt idx="13007">
                  <c:v>8</c:v>
                </c:pt>
                <c:pt idx="13008">
                  <c:v>6</c:v>
                </c:pt>
                <c:pt idx="13009">
                  <c:v>8</c:v>
                </c:pt>
                <c:pt idx="13010">
                  <c:v>8</c:v>
                </c:pt>
                <c:pt idx="13011">
                  <c:v>10</c:v>
                </c:pt>
                <c:pt idx="13012">
                  <c:v>8</c:v>
                </c:pt>
                <c:pt idx="13013">
                  <c:v>6</c:v>
                </c:pt>
                <c:pt idx="13014">
                  <c:v>8</c:v>
                </c:pt>
                <c:pt idx="13015">
                  <c:v>8</c:v>
                </c:pt>
                <c:pt idx="13016">
                  <c:v>8</c:v>
                </c:pt>
                <c:pt idx="13017">
                  <c:v>7</c:v>
                </c:pt>
                <c:pt idx="13018">
                  <c:v>7</c:v>
                </c:pt>
                <c:pt idx="13019">
                  <c:v>6</c:v>
                </c:pt>
                <c:pt idx="13020">
                  <c:v>7</c:v>
                </c:pt>
                <c:pt idx="13021">
                  <c:v>8</c:v>
                </c:pt>
                <c:pt idx="13022">
                  <c:v>10</c:v>
                </c:pt>
                <c:pt idx="13023">
                  <c:v>8</c:v>
                </c:pt>
                <c:pt idx="13024">
                  <c:v>7</c:v>
                </c:pt>
                <c:pt idx="13025">
                  <c:v>7</c:v>
                </c:pt>
                <c:pt idx="13026">
                  <c:v>7</c:v>
                </c:pt>
                <c:pt idx="13027">
                  <c:v>8</c:v>
                </c:pt>
                <c:pt idx="13028">
                  <c:v>7</c:v>
                </c:pt>
                <c:pt idx="13029">
                  <c:v>7</c:v>
                </c:pt>
                <c:pt idx="13030">
                  <c:v>5</c:v>
                </c:pt>
                <c:pt idx="13031">
                  <c:v>8</c:v>
                </c:pt>
                <c:pt idx="13032">
                  <c:v>5</c:v>
                </c:pt>
                <c:pt idx="13033">
                  <c:v>12</c:v>
                </c:pt>
                <c:pt idx="13034">
                  <c:v>7</c:v>
                </c:pt>
                <c:pt idx="13035">
                  <c:v>5</c:v>
                </c:pt>
                <c:pt idx="13036">
                  <c:v>7</c:v>
                </c:pt>
                <c:pt idx="13037">
                  <c:v>5</c:v>
                </c:pt>
                <c:pt idx="13038">
                  <c:v>8</c:v>
                </c:pt>
                <c:pt idx="13039">
                  <c:v>6</c:v>
                </c:pt>
                <c:pt idx="13040">
                  <c:v>6</c:v>
                </c:pt>
                <c:pt idx="13041">
                  <c:v>6</c:v>
                </c:pt>
                <c:pt idx="13042">
                  <c:v>6</c:v>
                </c:pt>
                <c:pt idx="13043">
                  <c:v>6</c:v>
                </c:pt>
                <c:pt idx="13044">
                  <c:v>10</c:v>
                </c:pt>
                <c:pt idx="13045">
                  <c:v>8</c:v>
                </c:pt>
                <c:pt idx="13046">
                  <c:v>5</c:v>
                </c:pt>
                <c:pt idx="13047">
                  <c:v>5</c:v>
                </c:pt>
                <c:pt idx="13048">
                  <c:v>5</c:v>
                </c:pt>
                <c:pt idx="13049">
                  <c:v>6</c:v>
                </c:pt>
                <c:pt idx="13050">
                  <c:v>6</c:v>
                </c:pt>
                <c:pt idx="13051">
                  <c:v>7</c:v>
                </c:pt>
                <c:pt idx="13052">
                  <c:v>5</c:v>
                </c:pt>
                <c:pt idx="13053">
                  <c:v>5</c:v>
                </c:pt>
                <c:pt idx="13054">
                  <c:v>5</c:v>
                </c:pt>
                <c:pt idx="13055">
                  <c:v>11</c:v>
                </c:pt>
                <c:pt idx="13056">
                  <c:v>5</c:v>
                </c:pt>
                <c:pt idx="13057">
                  <c:v>3</c:v>
                </c:pt>
                <c:pt idx="13058">
                  <c:v>5</c:v>
                </c:pt>
                <c:pt idx="13059">
                  <c:v>5</c:v>
                </c:pt>
                <c:pt idx="13060">
                  <c:v>7</c:v>
                </c:pt>
                <c:pt idx="13061">
                  <c:v>3</c:v>
                </c:pt>
                <c:pt idx="13062">
                  <c:v>6</c:v>
                </c:pt>
                <c:pt idx="13063">
                  <c:v>3</c:v>
                </c:pt>
                <c:pt idx="13064">
                  <c:v>3</c:v>
                </c:pt>
                <c:pt idx="13065">
                  <c:v>5</c:v>
                </c:pt>
              </c:numCache>
            </c:numRef>
          </c:val>
          <c:smooth val="0"/>
        </c:ser>
        <c:dLbls>
          <c:showLegendKey val="0"/>
          <c:showVal val="0"/>
          <c:showCatName val="0"/>
          <c:showSerName val="0"/>
          <c:showPercent val="0"/>
          <c:showBubbleSize val="0"/>
        </c:dLbls>
        <c:marker val="1"/>
        <c:smooth val="0"/>
        <c:axId val="301062784"/>
        <c:axId val="301064576"/>
      </c:lineChart>
      <c:catAx>
        <c:axId val="301062784"/>
        <c:scaling>
          <c:orientation val="minMax"/>
        </c:scaling>
        <c:delete val="0"/>
        <c:axPos val="b"/>
        <c:numFmt formatCode="h:mm:ss" sourceLinked="1"/>
        <c:majorTickMark val="out"/>
        <c:minorTickMark val="none"/>
        <c:tickLblPos val="nextTo"/>
        <c:crossAx val="301064576"/>
        <c:crosses val="autoZero"/>
        <c:auto val="1"/>
        <c:lblAlgn val="ctr"/>
        <c:lblOffset val="100"/>
        <c:noMultiLvlLbl val="0"/>
      </c:catAx>
      <c:valAx>
        <c:axId val="301064576"/>
        <c:scaling>
          <c:orientation val="minMax"/>
        </c:scaling>
        <c:delete val="0"/>
        <c:axPos val="l"/>
        <c:majorGridlines/>
        <c:numFmt formatCode="General" sourceLinked="1"/>
        <c:majorTickMark val="out"/>
        <c:minorTickMark val="none"/>
        <c:tickLblPos val="nextTo"/>
        <c:crossAx val="301062784"/>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a:pPr>
            <a:r>
              <a:rPr lang="ro-RO"/>
              <a:t>Iași</a:t>
            </a:r>
            <a:endParaRPr lang="en-GB"/>
          </a:p>
        </c:rich>
      </c:tx>
      <c:overlay val="0"/>
    </c:title>
    <c:autoTitleDeleted val="0"/>
    <c:plotArea>
      <c:layout/>
      <c:lineChart>
        <c:grouping val="standard"/>
        <c:varyColors val="0"/>
        <c:ser>
          <c:idx val="0"/>
          <c:order val="0"/>
          <c:tx>
            <c:v>Gas Level</c:v>
          </c:tx>
          <c:marker>
            <c:symbol val="none"/>
          </c:marker>
          <c:cat>
            <c:numRef>
              <c:f>Sheet1!$C$1:$C$13066</c:f>
              <c:numCache>
                <c:formatCode>h:mm:ss</c:formatCode>
                <c:ptCount val="13066"/>
                <c:pt idx="0">
                  <c:v>2.0833333333333333E-3</c:v>
                </c:pt>
                <c:pt idx="1">
                  <c:v>2.0949074074074073E-3</c:v>
                </c:pt>
                <c:pt idx="2">
                  <c:v>2.1064814814814813E-3</c:v>
                </c:pt>
                <c:pt idx="3">
                  <c:v>2.1180555555555553E-3</c:v>
                </c:pt>
                <c:pt idx="4">
                  <c:v>2.1296296296296298E-3</c:v>
                </c:pt>
                <c:pt idx="5">
                  <c:v>2.1412037037037038E-3</c:v>
                </c:pt>
                <c:pt idx="6">
                  <c:v>2.1527777777777778E-3</c:v>
                </c:pt>
                <c:pt idx="7">
                  <c:v>2.1643518518518518E-3</c:v>
                </c:pt>
                <c:pt idx="8">
                  <c:v>2.1759259259259258E-3</c:v>
                </c:pt>
                <c:pt idx="9">
                  <c:v>2.1874999999999998E-3</c:v>
                </c:pt>
                <c:pt idx="10">
                  <c:v>2.1990740740740742E-3</c:v>
                </c:pt>
                <c:pt idx="11">
                  <c:v>2.2106481481481478E-3</c:v>
                </c:pt>
                <c:pt idx="12">
                  <c:v>2.2222222222222222E-3</c:v>
                </c:pt>
                <c:pt idx="13">
                  <c:v>2.2337962962962967E-3</c:v>
                </c:pt>
                <c:pt idx="14">
                  <c:v>2.2453703703703702E-3</c:v>
                </c:pt>
                <c:pt idx="15">
                  <c:v>2.2569444444444447E-3</c:v>
                </c:pt>
                <c:pt idx="16">
                  <c:v>2.2685185185185182E-3</c:v>
                </c:pt>
                <c:pt idx="17">
                  <c:v>2.2800925925925927E-3</c:v>
                </c:pt>
                <c:pt idx="18">
                  <c:v>2.2916666666666667E-3</c:v>
                </c:pt>
                <c:pt idx="19">
                  <c:v>2.3032407407407407E-3</c:v>
                </c:pt>
                <c:pt idx="20">
                  <c:v>2.3148148148148151E-3</c:v>
                </c:pt>
                <c:pt idx="21">
                  <c:v>2.3263888888888887E-3</c:v>
                </c:pt>
                <c:pt idx="22">
                  <c:v>2.3379629629629631E-3</c:v>
                </c:pt>
                <c:pt idx="23">
                  <c:v>2.3495370370370371E-3</c:v>
                </c:pt>
                <c:pt idx="24">
                  <c:v>2.3611111111111111E-3</c:v>
                </c:pt>
                <c:pt idx="25">
                  <c:v>2.3726851851851851E-3</c:v>
                </c:pt>
                <c:pt idx="26">
                  <c:v>2.3842592592592591E-3</c:v>
                </c:pt>
                <c:pt idx="27">
                  <c:v>2.3958333333333336E-3</c:v>
                </c:pt>
                <c:pt idx="28">
                  <c:v>2.4074074074074076E-3</c:v>
                </c:pt>
                <c:pt idx="29">
                  <c:v>2.4189814814814816E-3</c:v>
                </c:pt>
                <c:pt idx="30">
                  <c:v>2.4305555555555556E-3</c:v>
                </c:pt>
                <c:pt idx="31">
                  <c:v>2.4421296296296296E-3</c:v>
                </c:pt>
                <c:pt idx="32">
                  <c:v>2.4537037037037036E-3</c:v>
                </c:pt>
                <c:pt idx="33">
                  <c:v>2.4652777777777776E-3</c:v>
                </c:pt>
                <c:pt idx="34">
                  <c:v>2.4768518518518516E-3</c:v>
                </c:pt>
                <c:pt idx="35">
                  <c:v>2.488425925925926E-3</c:v>
                </c:pt>
                <c:pt idx="36">
                  <c:v>2.5000000000000001E-3</c:v>
                </c:pt>
                <c:pt idx="37">
                  <c:v>2.5115740740740741E-3</c:v>
                </c:pt>
                <c:pt idx="38">
                  <c:v>2.5231481481481481E-3</c:v>
                </c:pt>
                <c:pt idx="39">
                  <c:v>2.5347222222222221E-3</c:v>
                </c:pt>
                <c:pt idx="40">
                  <c:v>2.5462962962962961E-3</c:v>
                </c:pt>
                <c:pt idx="41">
                  <c:v>2.5578703703703705E-3</c:v>
                </c:pt>
                <c:pt idx="42">
                  <c:v>2.5694444444444445E-3</c:v>
                </c:pt>
                <c:pt idx="43">
                  <c:v>2.5810185185185185E-3</c:v>
                </c:pt>
                <c:pt idx="44">
                  <c:v>2.5925925925925925E-3</c:v>
                </c:pt>
                <c:pt idx="45">
                  <c:v>2.6041666666666665E-3</c:v>
                </c:pt>
                <c:pt idx="46">
                  <c:v>2.615740740740741E-3</c:v>
                </c:pt>
                <c:pt idx="47">
                  <c:v>2.627314814814815E-3</c:v>
                </c:pt>
                <c:pt idx="48">
                  <c:v>2.6388888888888885E-3</c:v>
                </c:pt>
                <c:pt idx="49">
                  <c:v>2.6504629629629625E-3</c:v>
                </c:pt>
                <c:pt idx="50">
                  <c:v>2.6620370370370374E-3</c:v>
                </c:pt>
                <c:pt idx="51">
                  <c:v>2.673611111111111E-3</c:v>
                </c:pt>
                <c:pt idx="52">
                  <c:v>2.685185185185185E-3</c:v>
                </c:pt>
                <c:pt idx="53">
                  <c:v>2.6967592592592594E-3</c:v>
                </c:pt>
                <c:pt idx="54">
                  <c:v>2.7083333333333334E-3</c:v>
                </c:pt>
                <c:pt idx="55">
                  <c:v>2.7199074074074074E-3</c:v>
                </c:pt>
                <c:pt idx="56">
                  <c:v>2.7314814814814819E-3</c:v>
                </c:pt>
                <c:pt idx="57">
                  <c:v>2.7430555555555559E-3</c:v>
                </c:pt>
                <c:pt idx="58">
                  <c:v>2.7546296296296294E-3</c:v>
                </c:pt>
                <c:pt idx="59">
                  <c:v>2.7662037037037034E-3</c:v>
                </c:pt>
                <c:pt idx="60">
                  <c:v>2.7777777777777779E-3</c:v>
                </c:pt>
                <c:pt idx="61">
                  <c:v>2.7893518518518519E-3</c:v>
                </c:pt>
                <c:pt idx="62">
                  <c:v>2.8009259259259259E-3</c:v>
                </c:pt>
                <c:pt idx="63">
                  <c:v>2.8124999999999995E-3</c:v>
                </c:pt>
                <c:pt idx="64">
                  <c:v>2.8240740740740739E-3</c:v>
                </c:pt>
                <c:pt idx="65">
                  <c:v>2.8356481481481479E-3</c:v>
                </c:pt>
                <c:pt idx="66">
                  <c:v>2.8472222222222219E-3</c:v>
                </c:pt>
                <c:pt idx="67">
                  <c:v>2.8587962962962963E-3</c:v>
                </c:pt>
                <c:pt idx="68">
                  <c:v>2.8703703703703708E-3</c:v>
                </c:pt>
                <c:pt idx="69">
                  <c:v>2.8819444444444444E-3</c:v>
                </c:pt>
                <c:pt idx="70">
                  <c:v>2.8935185185185188E-3</c:v>
                </c:pt>
                <c:pt idx="71">
                  <c:v>2.9050925925925928E-3</c:v>
                </c:pt>
                <c:pt idx="72">
                  <c:v>2.9166666666666668E-3</c:v>
                </c:pt>
                <c:pt idx="73">
                  <c:v>2.9282407407407412E-3</c:v>
                </c:pt>
                <c:pt idx="74">
                  <c:v>2.9398148148148148E-3</c:v>
                </c:pt>
                <c:pt idx="75">
                  <c:v>2.9513888888888888E-3</c:v>
                </c:pt>
                <c:pt idx="76">
                  <c:v>2.9629629629629628E-3</c:v>
                </c:pt>
                <c:pt idx="77">
                  <c:v>2.9745370370370373E-3</c:v>
                </c:pt>
                <c:pt idx="78">
                  <c:v>2.9861111111111113E-3</c:v>
                </c:pt>
                <c:pt idx="79">
                  <c:v>2.9976851851851848E-3</c:v>
                </c:pt>
                <c:pt idx="80">
                  <c:v>3.0092592592592588E-3</c:v>
                </c:pt>
                <c:pt idx="81">
                  <c:v>3.0208333333333333E-3</c:v>
                </c:pt>
                <c:pt idx="82">
                  <c:v>3.0324074074074073E-3</c:v>
                </c:pt>
                <c:pt idx="83">
                  <c:v>3.0439814814814821E-3</c:v>
                </c:pt>
                <c:pt idx="84">
                  <c:v>3.0555555555555557E-3</c:v>
                </c:pt>
                <c:pt idx="85">
                  <c:v>3.0671296296296297E-3</c:v>
                </c:pt>
                <c:pt idx="86">
                  <c:v>3.0787037037037037E-3</c:v>
                </c:pt>
                <c:pt idx="87">
                  <c:v>3.0902777777777782E-3</c:v>
                </c:pt>
                <c:pt idx="88">
                  <c:v>3.1018518518518522E-3</c:v>
                </c:pt>
                <c:pt idx="89">
                  <c:v>3.1134259259259257E-3</c:v>
                </c:pt>
                <c:pt idx="90">
                  <c:v>3.1249999999999997E-3</c:v>
                </c:pt>
                <c:pt idx="91">
                  <c:v>3.1365740740740742E-3</c:v>
                </c:pt>
                <c:pt idx="92">
                  <c:v>3.1481481481481482E-3</c:v>
                </c:pt>
                <c:pt idx="93">
                  <c:v>3.1597222222222222E-3</c:v>
                </c:pt>
                <c:pt idx="94">
                  <c:v>3.1712962962962958E-3</c:v>
                </c:pt>
                <c:pt idx="95">
                  <c:v>3.1828703703703702E-3</c:v>
                </c:pt>
                <c:pt idx="96">
                  <c:v>3.1944444444444442E-3</c:v>
                </c:pt>
                <c:pt idx="97">
                  <c:v>3.2060185185185191E-3</c:v>
                </c:pt>
                <c:pt idx="98">
                  <c:v>3.2175925925925926E-3</c:v>
                </c:pt>
                <c:pt idx="99">
                  <c:v>3.2291666666666666E-3</c:v>
                </c:pt>
                <c:pt idx="100">
                  <c:v>3.2407407407407406E-3</c:v>
                </c:pt>
                <c:pt idx="101">
                  <c:v>3.2523148148148151E-3</c:v>
                </c:pt>
                <c:pt idx="102">
                  <c:v>3.2638888888888891E-3</c:v>
                </c:pt>
                <c:pt idx="103">
                  <c:v>3.2754629629629631E-3</c:v>
                </c:pt>
                <c:pt idx="104">
                  <c:v>3.2870370370370367E-3</c:v>
                </c:pt>
                <c:pt idx="105">
                  <c:v>3.2986111111111111E-3</c:v>
                </c:pt>
                <c:pt idx="106">
                  <c:v>3.3101851851851851E-3</c:v>
                </c:pt>
                <c:pt idx="107">
                  <c:v>3.3217592592592591E-3</c:v>
                </c:pt>
                <c:pt idx="108">
                  <c:v>3.3333333333333335E-3</c:v>
                </c:pt>
                <c:pt idx="109">
                  <c:v>3.3449074074074071E-3</c:v>
                </c:pt>
                <c:pt idx="110">
                  <c:v>3.3564814814814811E-3</c:v>
                </c:pt>
                <c:pt idx="111">
                  <c:v>3.3680555555555551E-3</c:v>
                </c:pt>
                <c:pt idx="112">
                  <c:v>3.37962962962963E-3</c:v>
                </c:pt>
                <c:pt idx="113">
                  <c:v>3.3912037037037036E-3</c:v>
                </c:pt>
                <c:pt idx="114">
                  <c:v>3.4027777777777784E-3</c:v>
                </c:pt>
                <c:pt idx="115">
                  <c:v>3.414351851851852E-3</c:v>
                </c:pt>
                <c:pt idx="116">
                  <c:v>3.425925925925926E-3</c:v>
                </c:pt>
                <c:pt idx="117">
                  <c:v>3.4375E-3</c:v>
                </c:pt>
                <c:pt idx="118">
                  <c:v>3.4490740740740745E-3</c:v>
                </c:pt>
                <c:pt idx="119">
                  <c:v>3.4606481481481485E-3</c:v>
                </c:pt>
                <c:pt idx="120">
                  <c:v>3.472222222222222E-3</c:v>
                </c:pt>
                <c:pt idx="121">
                  <c:v>3.483796296296296E-3</c:v>
                </c:pt>
                <c:pt idx="122">
                  <c:v>3.4953703703703705E-3</c:v>
                </c:pt>
                <c:pt idx="123">
                  <c:v>3.5069444444444445E-3</c:v>
                </c:pt>
                <c:pt idx="124">
                  <c:v>3.5185185185185185E-3</c:v>
                </c:pt>
                <c:pt idx="125">
                  <c:v>3.530092592592592E-3</c:v>
                </c:pt>
                <c:pt idx="126">
                  <c:v>3.5416666666666665E-3</c:v>
                </c:pt>
                <c:pt idx="127">
                  <c:v>3.5532407407407405E-3</c:v>
                </c:pt>
                <c:pt idx="128">
                  <c:v>3.5648148148148154E-3</c:v>
                </c:pt>
                <c:pt idx="129">
                  <c:v>3.5763888888888894E-3</c:v>
                </c:pt>
                <c:pt idx="130">
                  <c:v>3.5879629629629629E-3</c:v>
                </c:pt>
                <c:pt idx="131">
                  <c:v>3.5995370370370369E-3</c:v>
                </c:pt>
                <c:pt idx="132">
                  <c:v>3.6111111111111114E-3</c:v>
                </c:pt>
                <c:pt idx="133">
                  <c:v>3.6226851851851854E-3</c:v>
                </c:pt>
                <c:pt idx="134">
                  <c:v>3.6342592592592594E-3</c:v>
                </c:pt>
                <c:pt idx="135">
                  <c:v>3.645833333333333E-3</c:v>
                </c:pt>
                <c:pt idx="136">
                  <c:v>3.6574074074074074E-3</c:v>
                </c:pt>
                <c:pt idx="137">
                  <c:v>3.6689814814814814E-3</c:v>
                </c:pt>
                <c:pt idx="138">
                  <c:v>3.6805555555555554E-3</c:v>
                </c:pt>
                <c:pt idx="139">
                  <c:v>3.6921296296296298E-3</c:v>
                </c:pt>
                <c:pt idx="140">
                  <c:v>3.7037037037037034E-3</c:v>
                </c:pt>
                <c:pt idx="141">
                  <c:v>3.7152777777777774E-3</c:v>
                </c:pt>
                <c:pt idx="142">
                  <c:v>3.7268518518518514E-3</c:v>
                </c:pt>
                <c:pt idx="143">
                  <c:v>3.7384259259259263E-3</c:v>
                </c:pt>
                <c:pt idx="144">
                  <c:v>3.7500000000000003E-3</c:v>
                </c:pt>
                <c:pt idx="145">
                  <c:v>3.7615740740740739E-3</c:v>
                </c:pt>
                <c:pt idx="146">
                  <c:v>3.7731481481481483E-3</c:v>
                </c:pt>
                <c:pt idx="147">
                  <c:v>3.7847222222222223E-3</c:v>
                </c:pt>
                <c:pt idx="148">
                  <c:v>3.7962962962962963E-3</c:v>
                </c:pt>
                <c:pt idx="149">
                  <c:v>3.8078703703703707E-3</c:v>
                </c:pt>
                <c:pt idx="150">
                  <c:v>3.8194444444444443E-3</c:v>
                </c:pt>
                <c:pt idx="151">
                  <c:v>3.8310185185185183E-3</c:v>
                </c:pt>
                <c:pt idx="152">
                  <c:v>3.8425925925925923E-3</c:v>
                </c:pt>
                <c:pt idx="153">
                  <c:v>3.8541666666666668E-3</c:v>
                </c:pt>
                <c:pt idx="154">
                  <c:v>3.8657407407407408E-3</c:v>
                </c:pt>
                <c:pt idx="155">
                  <c:v>3.8773148148148143E-3</c:v>
                </c:pt>
                <c:pt idx="156">
                  <c:v>3.8888888888888883E-3</c:v>
                </c:pt>
                <c:pt idx="157">
                  <c:v>3.9004629629629632E-3</c:v>
                </c:pt>
                <c:pt idx="158">
                  <c:v>3.9120370370370368E-3</c:v>
                </c:pt>
                <c:pt idx="159">
                  <c:v>3.9236111111111112E-3</c:v>
                </c:pt>
                <c:pt idx="160">
                  <c:v>3.9351851851851857E-3</c:v>
                </c:pt>
                <c:pt idx="161">
                  <c:v>3.9467592592592592E-3</c:v>
                </c:pt>
                <c:pt idx="162">
                  <c:v>3.9583333333333337E-3</c:v>
                </c:pt>
                <c:pt idx="163">
                  <c:v>3.9699074074074072E-3</c:v>
                </c:pt>
                <c:pt idx="164">
                  <c:v>3.9814814814814817E-3</c:v>
                </c:pt>
                <c:pt idx="165">
                  <c:v>3.9930555555555561E-3</c:v>
                </c:pt>
                <c:pt idx="166">
                  <c:v>4.0046296296296297E-3</c:v>
                </c:pt>
                <c:pt idx="167">
                  <c:v>4.0162037037037033E-3</c:v>
                </c:pt>
                <c:pt idx="168">
                  <c:v>4.0277777777777777E-3</c:v>
                </c:pt>
                <c:pt idx="169">
                  <c:v>4.0277777777777777E-3</c:v>
                </c:pt>
                <c:pt idx="170">
                  <c:v>4.0393518518518521E-3</c:v>
                </c:pt>
                <c:pt idx="171">
                  <c:v>4.0509259259259257E-3</c:v>
                </c:pt>
                <c:pt idx="172">
                  <c:v>4.0624999999999993E-3</c:v>
                </c:pt>
                <c:pt idx="173">
                  <c:v>4.0740740740740746E-3</c:v>
                </c:pt>
                <c:pt idx="174">
                  <c:v>4.0856481481481481E-3</c:v>
                </c:pt>
                <c:pt idx="175">
                  <c:v>4.0972222222222226E-3</c:v>
                </c:pt>
                <c:pt idx="176">
                  <c:v>4.108796296296297E-3</c:v>
                </c:pt>
                <c:pt idx="177">
                  <c:v>4.1203703703703706E-3</c:v>
                </c:pt>
                <c:pt idx="178">
                  <c:v>4.1319444444444442E-3</c:v>
                </c:pt>
                <c:pt idx="179">
                  <c:v>4.1435185185185186E-3</c:v>
                </c:pt>
                <c:pt idx="180">
                  <c:v>4.155092592592593E-3</c:v>
                </c:pt>
                <c:pt idx="181">
                  <c:v>4.1666666666666666E-3</c:v>
                </c:pt>
                <c:pt idx="182">
                  <c:v>4.1782407407407402E-3</c:v>
                </c:pt>
                <c:pt idx="183">
                  <c:v>4.1898148148148146E-3</c:v>
                </c:pt>
                <c:pt idx="184">
                  <c:v>4.2013888888888891E-3</c:v>
                </c:pt>
                <c:pt idx="185">
                  <c:v>4.2129629629629626E-3</c:v>
                </c:pt>
                <c:pt idx="186">
                  <c:v>4.2245370370370371E-3</c:v>
                </c:pt>
                <c:pt idx="187">
                  <c:v>4.2361111111111106E-3</c:v>
                </c:pt>
                <c:pt idx="188">
                  <c:v>4.2476851851851851E-3</c:v>
                </c:pt>
                <c:pt idx="189">
                  <c:v>4.2592592592592595E-3</c:v>
                </c:pt>
                <c:pt idx="190">
                  <c:v>4.2708333333333339E-3</c:v>
                </c:pt>
                <c:pt idx="191">
                  <c:v>4.2824074074074075E-3</c:v>
                </c:pt>
                <c:pt idx="192">
                  <c:v>4.2939814814814811E-3</c:v>
                </c:pt>
                <c:pt idx="193">
                  <c:v>4.3055555555555555E-3</c:v>
                </c:pt>
                <c:pt idx="194">
                  <c:v>4.31712962962963E-3</c:v>
                </c:pt>
                <c:pt idx="195">
                  <c:v>4.3287037037037035E-3</c:v>
                </c:pt>
                <c:pt idx="196">
                  <c:v>4.340277777777778E-3</c:v>
                </c:pt>
                <c:pt idx="197">
                  <c:v>4.3518518518518515E-3</c:v>
                </c:pt>
                <c:pt idx="198">
                  <c:v>4.363425925925926E-3</c:v>
                </c:pt>
                <c:pt idx="199">
                  <c:v>4.3749999999999995E-3</c:v>
                </c:pt>
                <c:pt idx="200">
                  <c:v>4.386574074074074E-3</c:v>
                </c:pt>
                <c:pt idx="201">
                  <c:v>4.3981481481481484E-3</c:v>
                </c:pt>
                <c:pt idx="202">
                  <c:v>4.409722222222222E-3</c:v>
                </c:pt>
                <c:pt idx="203">
                  <c:v>4.4212962962962956E-3</c:v>
                </c:pt>
                <c:pt idx="204">
                  <c:v>4.4328703703703709E-3</c:v>
                </c:pt>
                <c:pt idx="205">
                  <c:v>4.4444444444444444E-3</c:v>
                </c:pt>
                <c:pt idx="206">
                  <c:v>4.4560185185185189E-3</c:v>
                </c:pt>
                <c:pt idx="207">
                  <c:v>4.4675925925925933E-3</c:v>
                </c:pt>
                <c:pt idx="208">
                  <c:v>4.4791666666666669E-3</c:v>
                </c:pt>
                <c:pt idx="209">
                  <c:v>4.4907407407407405E-3</c:v>
                </c:pt>
                <c:pt idx="210">
                  <c:v>4.5023148148148149E-3</c:v>
                </c:pt>
                <c:pt idx="211">
                  <c:v>4.5138888888888893E-3</c:v>
                </c:pt>
                <c:pt idx="212">
                  <c:v>4.5254629629629629E-3</c:v>
                </c:pt>
                <c:pt idx="213">
                  <c:v>4.5370370370370365E-3</c:v>
                </c:pt>
                <c:pt idx="214">
                  <c:v>4.5486111111111109E-3</c:v>
                </c:pt>
                <c:pt idx="215">
                  <c:v>4.5601851851851853E-3</c:v>
                </c:pt>
                <c:pt idx="216">
                  <c:v>4.5717592592592589E-3</c:v>
                </c:pt>
                <c:pt idx="217">
                  <c:v>4.5833333333333334E-3</c:v>
                </c:pt>
                <c:pt idx="218">
                  <c:v>4.5949074074074078E-3</c:v>
                </c:pt>
                <c:pt idx="219">
                  <c:v>4.6064814814814814E-3</c:v>
                </c:pt>
                <c:pt idx="220">
                  <c:v>4.6180555555555558E-3</c:v>
                </c:pt>
                <c:pt idx="221">
                  <c:v>4.6296296296296302E-3</c:v>
                </c:pt>
                <c:pt idx="222">
                  <c:v>4.6412037037037038E-3</c:v>
                </c:pt>
                <c:pt idx="223">
                  <c:v>4.6527777777777774E-3</c:v>
                </c:pt>
                <c:pt idx="224">
                  <c:v>4.6643518518518518E-3</c:v>
                </c:pt>
                <c:pt idx="225">
                  <c:v>4.6759259259259263E-3</c:v>
                </c:pt>
                <c:pt idx="226">
                  <c:v>4.6874999999999998E-3</c:v>
                </c:pt>
                <c:pt idx="227">
                  <c:v>4.6990740740740743E-3</c:v>
                </c:pt>
                <c:pt idx="228">
                  <c:v>4.7106481481481478E-3</c:v>
                </c:pt>
                <c:pt idx="229">
                  <c:v>4.7222222222222223E-3</c:v>
                </c:pt>
                <c:pt idx="230">
                  <c:v>4.7337962962962958E-3</c:v>
                </c:pt>
                <c:pt idx="231">
                  <c:v>4.7453703703703703E-3</c:v>
                </c:pt>
                <c:pt idx="232">
                  <c:v>4.7569444444444447E-3</c:v>
                </c:pt>
                <c:pt idx="233">
                  <c:v>4.7685185185185183E-3</c:v>
                </c:pt>
                <c:pt idx="234">
                  <c:v>4.7800925925925919E-3</c:v>
                </c:pt>
                <c:pt idx="235">
                  <c:v>4.7916666666666672E-3</c:v>
                </c:pt>
                <c:pt idx="236">
                  <c:v>4.8032407407407407E-3</c:v>
                </c:pt>
                <c:pt idx="237">
                  <c:v>4.8148148148148152E-3</c:v>
                </c:pt>
                <c:pt idx="238">
                  <c:v>4.8263888888888887E-3</c:v>
                </c:pt>
                <c:pt idx="239">
                  <c:v>4.8379629629629632E-3</c:v>
                </c:pt>
                <c:pt idx="240">
                  <c:v>4.8495370370370368E-3</c:v>
                </c:pt>
                <c:pt idx="241">
                  <c:v>4.8611111111111112E-3</c:v>
                </c:pt>
                <c:pt idx="242">
                  <c:v>4.8726851851851856E-3</c:v>
                </c:pt>
                <c:pt idx="243">
                  <c:v>4.8842592592592592E-3</c:v>
                </c:pt>
                <c:pt idx="244">
                  <c:v>4.8958333333333328E-3</c:v>
                </c:pt>
                <c:pt idx="245">
                  <c:v>4.9074074074074072E-3</c:v>
                </c:pt>
                <c:pt idx="246">
                  <c:v>4.9189814814814816E-3</c:v>
                </c:pt>
                <c:pt idx="247">
                  <c:v>4.9305555555555552E-3</c:v>
                </c:pt>
                <c:pt idx="248">
                  <c:v>4.9421296296296288E-3</c:v>
                </c:pt>
                <c:pt idx="249">
                  <c:v>4.9537037037037041E-3</c:v>
                </c:pt>
                <c:pt idx="250">
                  <c:v>4.9652777777777777E-3</c:v>
                </c:pt>
                <c:pt idx="251">
                  <c:v>4.9768518518518521E-3</c:v>
                </c:pt>
                <c:pt idx="252">
                  <c:v>4.9884259259259265E-3</c:v>
                </c:pt>
                <c:pt idx="253">
                  <c:v>5.0000000000000001E-3</c:v>
                </c:pt>
                <c:pt idx="254">
                  <c:v>5.0115740740740737E-3</c:v>
                </c:pt>
                <c:pt idx="255">
                  <c:v>5.0231481481481481E-3</c:v>
                </c:pt>
                <c:pt idx="256">
                  <c:v>5.0347222222222225E-3</c:v>
                </c:pt>
                <c:pt idx="257">
                  <c:v>5.0462962962962961E-3</c:v>
                </c:pt>
                <c:pt idx="258">
                  <c:v>5.0578703703703706E-3</c:v>
                </c:pt>
                <c:pt idx="259">
                  <c:v>5.0694444444444441E-3</c:v>
                </c:pt>
                <c:pt idx="260">
                  <c:v>5.0810185185185186E-3</c:v>
                </c:pt>
                <c:pt idx="261">
                  <c:v>5.0925925925925921E-3</c:v>
                </c:pt>
                <c:pt idx="262">
                  <c:v>5.1041666666666666E-3</c:v>
                </c:pt>
                <c:pt idx="263">
                  <c:v>5.115740740740741E-3</c:v>
                </c:pt>
                <c:pt idx="264">
                  <c:v>5.1273148148148146E-3</c:v>
                </c:pt>
                <c:pt idx="265">
                  <c:v>5.138888888888889E-3</c:v>
                </c:pt>
                <c:pt idx="266">
                  <c:v>5.1504629629629635E-3</c:v>
                </c:pt>
                <c:pt idx="267">
                  <c:v>5.162037037037037E-3</c:v>
                </c:pt>
                <c:pt idx="268">
                  <c:v>5.1736111111111115E-3</c:v>
                </c:pt>
                <c:pt idx="269">
                  <c:v>5.185185185185185E-3</c:v>
                </c:pt>
                <c:pt idx="270">
                  <c:v>5.1967592592592595E-3</c:v>
                </c:pt>
                <c:pt idx="271">
                  <c:v>5.208333333333333E-3</c:v>
                </c:pt>
                <c:pt idx="272">
                  <c:v>5.2199074074074066E-3</c:v>
                </c:pt>
                <c:pt idx="273">
                  <c:v>5.2314814814814819E-3</c:v>
                </c:pt>
                <c:pt idx="274">
                  <c:v>5.2430555555555555E-3</c:v>
                </c:pt>
                <c:pt idx="275">
                  <c:v>5.2546296296296299E-3</c:v>
                </c:pt>
                <c:pt idx="276">
                  <c:v>5.2662037037037035E-3</c:v>
                </c:pt>
                <c:pt idx="277">
                  <c:v>5.2777777777777771E-3</c:v>
                </c:pt>
                <c:pt idx="278">
                  <c:v>5.2893518518518515E-3</c:v>
                </c:pt>
                <c:pt idx="279">
                  <c:v>5.3009259259259251E-3</c:v>
                </c:pt>
                <c:pt idx="280">
                  <c:v>5.3125000000000004E-3</c:v>
                </c:pt>
                <c:pt idx="281">
                  <c:v>5.3240740740740748E-3</c:v>
                </c:pt>
                <c:pt idx="282">
                  <c:v>5.3356481481481484E-3</c:v>
                </c:pt>
                <c:pt idx="283">
                  <c:v>5.347222222222222E-3</c:v>
                </c:pt>
                <c:pt idx="284">
                  <c:v>5.3587962962962964E-3</c:v>
                </c:pt>
                <c:pt idx="285">
                  <c:v>5.37037037037037E-3</c:v>
                </c:pt>
                <c:pt idx="286">
                  <c:v>5.3819444444444453E-3</c:v>
                </c:pt>
                <c:pt idx="287">
                  <c:v>5.3935185185185188E-3</c:v>
                </c:pt>
                <c:pt idx="288">
                  <c:v>5.4050925925925924E-3</c:v>
                </c:pt>
                <c:pt idx="289">
                  <c:v>5.4166666666666669E-3</c:v>
                </c:pt>
                <c:pt idx="290">
                  <c:v>5.4282407407407404E-3</c:v>
                </c:pt>
                <c:pt idx="291">
                  <c:v>5.4398148148148149E-3</c:v>
                </c:pt>
                <c:pt idx="292">
                  <c:v>5.4513888888888884E-3</c:v>
                </c:pt>
                <c:pt idx="293">
                  <c:v>5.4629629629629637E-3</c:v>
                </c:pt>
                <c:pt idx="294">
                  <c:v>5.4745370370370373E-3</c:v>
                </c:pt>
                <c:pt idx="295">
                  <c:v>5.4861111111111117E-3</c:v>
                </c:pt>
                <c:pt idx="296">
                  <c:v>5.4976851851851853E-3</c:v>
                </c:pt>
                <c:pt idx="297">
                  <c:v>5.5092592592592589E-3</c:v>
                </c:pt>
                <c:pt idx="298">
                  <c:v>5.5208333333333333E-3</c:v>
                </c:pt>
                <c:pt idx="299">
                  <c:v>5.5324074074074069E-3</c:v>
                </c:pt>
                <c:pt idx="300">
                  <c:v>5.5439814814814822E-3</c:v>
                </c:pt>
                <c:pt idx="301">
                  <c:v>5.5555555555555558E-3</c:v>
                </c:pt>
                <c:pt idx="302">
                  <c:v>5.5671296296296302E-3</c:v>
                </c:pt>
                <c:pt idx="303">
                  <c:v>5.5787037037037038E-3</c:v>
                </c:pt>
                <c:pt idx="304">
                  <c:v>5.5902777777777782E-3</c:v>
                </c:pt>
                <c:pt idx="305">
                  <c:v>5.6018518518518518E-3</c:v>
                </c:pt>
                <c:pt idx="306">
                  <c:v>5.6134259259259271E-3</c:v>
                </c:pt>
                <c:pt idx="307">
                  <c:v>5.6249999999999989E-3</c:v>
                </c:pt>
                <c:pt idx="308">
                  <c:v>5.6365740740740742E-3</c:v>
                </c:pt>
                <c:pt idx="309">
                  <c:v>5.6481481481481478E-3</c:v>
                </c:pt>
                <c:pt idx="310">
                  <c:v>5.6597222222222222E-3</c:v>
                </c:pt>
                <c:pt idx="311">
                  <c:v>5.6712962962962958E-3</c:v>
                </c:pt>
                <c:pt idx="312">
                  <c:v>5.6828703703703702E-3</c:v>
                </c:pt>
                <c:pt idx="313">
                  <c:v>5.6944444444444438E-3</c:v>
                </c:pt>
                <c:pt idx="314">
                  <c:v>5.7060185185185191E-3</c:v>
                </c:pt>
                <c:pt idx="315">
                  <c:v>5.7175925925925927E-3</c:v>
                </c:pt>
                <c:pt idx="316">
                  <c:v>5.7291666666666671E-3</c:v>
                </c:pt>
                <c:pt idx="317">
                  <c:v>5.7407407407407416E-3</c:v>
                </c:pt>
                <c:pt idx="318">
                  <c:v>5.7523148148148143E-3</c:v>
                </c:pt>
                <c:pt idx="319">
                  <c:v>5.7638888888888887E-3</c:v>
                </c:pt>
                <c:pt idx="320">
                  <c:v>5.7754629629629623E-3</c:v>
                </c:pt>
                <c:pt idx="321">
                  <c:v>5.7870370370370376E-3</c:v>
                </c:pt>
                <c:pt idx="322">
                  <c:v>5.7986111111111112E-3</c:v>
                </c:pt>
                <c:pt idx="323">
                  <c:v>5.8101851851851856E-3</c:v>
                </c:pt>
                <c:pt idx="324">
                  <c:v>5.8217592592592592E-3</c:v>
                </c:pt>
                <c:pt idx="325">
                  <c:v>5.8333333333333336E-3</c:v>
                </c:pt>
                <c:pt idx="326">
                  <c:v>5.8449074074074072E-3</c:v>
                </c:pt>
                <c:pt idx="327">
                  <c:v>5.8564814814814825E-3</c:v>
                </c:pt>
                <c:pt idx="328">
                  <c:v>5.8680555555555543E-3</c:v>
                </c:pt>
                <c:pt idx="329">
                  <c:v>5.8796296296296296E-3</c:v>
                </c:pt>
                <c:pt idx="330">
                  <c:v>5.8912037037037032E-3</c:v>
                </c:pt>
                <c:pt idx="331">
                  <c:v>5.9027777777777776E-3</c:v>
                </c:pt>
                <c:pt idx="332">
                  <c:v>5.9143518518518521E-3</c:v>
                </c:pt>
                <c:pt idx="333">
                  <c:v>5.9259259259259256E-3</c:v>
                </c:pt>
                <c:pt idx="334">
                  <c:v>5.9375000000000009E-3</c:v>
                </c:pt>
                <c:pt idx="335">
                  <c:v>5.9490740740740745E-3</c:v>
                </c:pt>
                <c:pt idx="336">
                  <c:v>5.9606481481481489E-3</c:v>
                </c:pt>
                <c:pt idx="337">
                  <c:v>5.9722222222222225E-3</c:v>
                </c:pt>
                <c:pt idx="338">
                  <c:v>5.9837962962962961E-3</c:v>
                </c:pt>
                <c:pt idx="339">
                  <c:v>5.9953703703703697E-3</c:v>
                </c:pt>
                <c:pt idx="340">
                  <c:v>6.0069444444444441E-3</c:v>
                </c:pt>
                <c:pt idx="341">
                  <c:v>6.0185185185185177E-3</c:v>
                </c:pt>
                <c:pt idx="342">
                  <c:v>6.030092592592593E-3</c:v>
                </c:pt>
                <c:pt idx="343">
                  <c:v>6.0416666666666665E-3</c:v>
                </c:pt>
                <c:pt idx="344">
                  <c:v>6.053240740740741E-3</c:v>
                </c:pt>
                <c:pt idx="345">
                  <c:v>6.0648148148148145E-3</c:v>
                </c:pt>
                <c:pt idx="346">
                  <c:v>6.076388888888889E-3</c:v>
                </c:pt>
                <c:pt idx="347">
                  <c:v>6.0879629629629643E-3</c:v>
                </c:pt>
                <c:pt idx="348">
                  <c:v>6.0995370370370361E-3</c:v>
                </c:pt>
                <c:pt idx="349">
                  <c:v>6.1111111111111114E-3</c:v>
                </c:pt>
                <c:pt idx="350">
                  <c:v>6.122685185185185E-3</c:v>
                </c:pt>
                <c:pt idx="351">
                  <c:v>6.1342592592592594E-3</c:v>
                </c:pt>
                <c:pt idx="352">
                  <c:v>6.145833333333333E-3</c:v>
                </c:pt>
                <c:pt idx="353">
                  <c:v>6.1574074074074074E-3</c:v>
                </c:pt>
                <c:pt idx="354">
                  <c:v>6.168981481481481E-3</c:v>
                </c:pt>
                <c:pt idx="355">
                  <c:v>6.1805555555555563E-3</c:v>
                </c:pt>
                <c:pt idx="356">
                  <c:v>6.1921296296296299E-3</c:v>
                </c:pt>
                <c:pt idx="357">
                  <c:v>6.2037037037037043E-3</c:v>
                </c:pt>
                <c:pt idx="358">
                  <c:v>6.215277777777777E-3</c:v>
                </c:pt>
                <c:pt idx="359">
                  <c:v>6.2268518518518515E-3</c:v>
                </c:pt>
                <c:pt idx="360">
                  <c:v>6.238425925925925E-3</c:v>
                </c:pt>
                <c:pt idx="361">
                  <c:v>6.2499999999999995E-3</c:v>
                </c:pt>
                <c:pt idx="362">
                  <c:v>6.2615740740740748E-3</c:v>
                </c:pt>
                <c:pt idx="363">
                  <c:v>6.2731481481481484E-3</c:v>
                </c:pt>
                <c:pt idx="364">
                  <c:v>6.2847222222222228E-3</c:v>
                </c:pt>
                <c:pt idx="365">
                  <c:v>6.2962962962962964E-3</c:v>
                </c:pt>
                <c:pt idx="366">
                  <c:v>6.3078703703703708E-3</c:v>
                </c:pt>
                <c:pt idx="367">
                  <c:v>6.3194444444444444E-3</c:v>
                </c:pt>
                <c:pt idx="368">
                  <c:v>6.3310185185185197E-3</c:v>
                </c:pt>
                <c:pt idx="369">
                  <c:v>6.3425925925925915E-3</c:v>
                </c:pt>
                <c:pt idx="370">
                  <c:v>6.3541666666666668E-3</c:v>
                </c:pt>
                <c:pt idx="371">
                  <c:v>6.3657407407407404E-3</c:v>
                </c:pt>
                <c:pt idx="372">
                  <c:v>6.3773148148148148E-3</c:v>
                </c:pt>
                <c:pt idx="373">
                  <c:v>6.3888888888888884E-3</c:v>
                </c:pt>
                <c:pt idx="374">
                  <c:v>6.4004629629629628E-3</c:v>
                </c:pt>
                <c:pt idx="375">
                  <c:v>6.4120370370370364E-3</c:v>
                </c:pt>
                <c:pt idx="376">
                  <c:v>6.4236111111111117E-3</c:v>
                </c:pt>
                <c:pt idx="377">
                  <c:v>6.4351851851851861E-3</c:v>
                </c:pt>
                <c:pt idx="378">
                  <c:v>6.4467592592592597E-3</c:v>
                </c:pt>
                <c:pt idx="379">
                  <c:v>6.4583333333333333E-3</c:v>
                </c:pt>
                <c:pt idx="380">
                  <c:v>6.4699074074074069E-3</c:v>
                </c:pt>
                <c:pt idx="381">
                  <c:v>6.4814814814814813E-3</c:v>
                </c:pt>
                <c:pt idx="382">
                  <c:v>6.4930555555555549E-3</c:v>
                </c:pt>
                <c:pt idx="383">
                  <c:v>6.5046296296296302E-3</c:v>
                </c:pt>
                <c:pt idx="384">
                  <c:v>6.5162037037037037E-3</c:v>
                </c:pt>
                <c:pt idx="385">
                  <c:v>6.5277777777777782E-3</c:v>
                </c:pt>
                <c:pt idx="386">
                  <c:v>6.5393518518518517E-3</c:v>
                </c:pt>
                <c:pt idx="387">
                  <c:v>6.5509259259259262E-3</c:v>
                </c:pt>
                <c:pt idx="388">
                  <c:v>6.5624999999999998E-3</c:v>
                </c:pt>
                <c:pt idx="389">
                  <c:v>6.5740740740740733E-3</c:v>
                </c:pt>
                <c:pt idx="390">
                  <c:v>6.5856481481481469E-3</c:v>
                </c:pt>
                <c:pt idx="391">
                  <c:v>6.5972222222222222E-3</c:v>
                </c:pt>
                <c:pt idx="392">
                  <c:v>6.6087962962962966E-3</c:v>
                </c:pt>
                <c:pt idx="393">
                  <c:v>6.6203703703703702E-3</c:v>
                </c:pt>
                <c:pt idx="394">
                  <c:v>6.6319444444444446E-3</c:v>
                </c:pt>
                <c:pt idx="395">
                  <c:v>6.6435185185185182E-3</c:v>
                </c:pt>
                <c:pt idx="396">
                  <c:v>6.6550925925925935E-3</c:v>
                </c:pt>
                <c:pt idx="397">
                  <c:v>6.6666666666666671E-3</c:v>
                </c:pt>
                <c:pt idx="398">
                  <c:v>6.6782407407407415E-3</c:v>
                </c:pt>
                <c:pt idx="399">
                  <c:v>6.6898148148148142E-3</c:v>
                </c:pt>
                <c:pt idx="400">
                  <c:v>6.7013888888888887E-3</c:v>
                </c:pt>
                <c:pt idx="401">
                  <c:v>6.7129629629629622E-3</c:v>
                </c:pt>
                <c:pt idx="402">
                  <c:v>6.7245370370370367E-3</c:v>
                </c:pt>
                <c:pt idx="403">
                  <c:v>6.7361111111111103E-3</c:v>
                </c:pt>
                <c:pt idx="404">
                  <c:v>6.7476851851851856E-3</c:v>
                </c:pt>
                <c:pt idx="405">
                  <c:v>6.7592592592592591E-3</c:v>
                </c:pt>
                <c:pt idx="406">
                  <c:v>6.7708333333333336E-3</c:v>
                </c:pt>
                <c:pt idx="407">
                  <c:v>6.782407407407408E-3</c:v>
                </c:pt>
                <c:pt idx="408">
                  <c:v>6.7939814814814816E-3</c:v>
                </c:pt>
                <c:pt idx="409">
                  <c:v>6.8055555555555569E-3</c:v>
                </c:pt>
                <c:pt idx="410">
                  <c:v>6.8171296296296287E-3</c:v>
                </c:pt>
                <c:pt idx="411">
                  <c:v>6.828703703703704E-3</c:v>
                </c:pt>
                <c:pt idx="412">
                  <c:v>6.8402777777777776E-3</c:v>
                </c:pt>
                <c:pt idx="413">
                  <c:v>6.851851851851852E-3</c:v>
                </c:pt>
                <c:pt idx="414">
                  <c:v>6.8634259259259256E-3</c:v>
                </c:pt>
                <c:pt idx="415">
                  <c:v>6.875E-3</c:v>
                </c:pt>
                <c:pt idx="416">
                  <c:v>6.8865740740740736E-3</c:v>
                </c:pt>
                <c:pt idx="417">
                  <c:v>6.8981481481481489E-3</c:v>
                </c:pt>
                <c:pt idx="418">
                  <c:v>6.9097222222222225E-3</c:v>
                </c:pt>
                <c:pt idx="419">
                  <c:v>6.9212962962962969E-3</c:v>
                </c:pt>
                <c:pt idx="420">
                  <c:v>6.9328703703703696E-3</c:v>
                </c:pt>
                <c:pt idx="421">
                  <c:v>6.9444444444444441E-3</c:v>
                </c:pt>
                <c:pt idx="422">
                  <c:v>6.9560185185185185E-3</c:v>
                </c:pt>
                <c:pt idx="423">
                  <c:v>6.9675925925925921E-3</c:v>
                </c:pt>
                <c:pt idx="424">
                  <c:v>6.9791666666666674E-3</c:v>
                </c:pt>
                <c:pt idx="425">
                  <c:v>6.9907407407407409E-3</c:v>
                </c:pt>
                <c:pt idx="426">
                  <c:v>7.0023148148148154E-3</c:v>
                </c:pt>
                <c:pt idx="427">
                  <c:v>7.013888888888889E-3</c:v>
                </c:pt>
                <c:pt idx="428">
                  <c:v>7.0254629629629634E-3</c:v>
                </c:pt>
                <c:pt idx="429">
                  <c:v>7.037037037037037E-3</c:v>
                </c:pt>
                <c:pt idx="430">
                  <c:v>7.0486111111111105E-3</c:v>
                </c:pt>
                <c:pt idx="431">
                  <c:v>7.0601851851851841E-3</c:v>
                </c:pt>
                <c:pt idx="432">
                  <c:v>7.0717592592592594E-3</c:v>
                </c:pt>
                <c:pt idx="433">
                  <c:v>7.083333333333333E-3</c:v>
                </c:pt>
                <c:pt idx="434">
                  <c:v>7.0949074074074074E-3</c:v>
                </c:pt>
                <c:pt idx="435">
                  <c:v>7.106481481481481E-3</c:v>
                </c:pt>
                <c:pt idx="436">
                  <c:v>7.1180555555555554E-3</c:v>
                </c:pt>
                <c:pt idx="437">
                  <c:v>7.1296296296296307E-3</c:v>
                </c:pt>
                <c:pt idx="438">
                  <c:v>7.1412037037037043E-3</c:v>
                </c:pt>
                <c:pt idx="439">
                  <c:v>7.1527777777777787E-3</c:v>
                </c:pt>
                <c:pt idx="440">
                  <c:v>7.1643518518518514E-3</c:v>
                </c:pt>
                <c:pt idx="441">
                  <c:v>7.1759259259259259E-3</c:v>
                </c:pt>
                <c:pt idx="442">
                  <c:v>7.1874999999999994E-3</c:v>
                </c:pt>
                <c:pt idx="443">
                  <c:v>7.1990740740740739E-3</c:v>
                </c:pt>
                <c:pt idx="444">
                  <c:v>7.2106481481481475E-3</c:v>
                </c:pt>
                <c:pt idx="445">
                  <c:v>7.2222222222222228E-3</c:v>
                </c:pt>
                <c:pt idx="446">
                  <c:v>7.2337962962962963E-3</c:v>
                </c:pt>
                <c:pt idx="447">
                  <c:v>7.2453703703703708E-3</c:v>
                </c:pt>
                <c:pt idx="448">
                  <c:v>7.2569444444444443E-3</c:v>
                </c:pt>
                <c:pt idx="449">
                  <c:v>7.2685185185185188E-3</c:v>
                </c:pt>
                <c:pt idx="450">
                  <c:v>7.2800925925925915E-3</c:v>
                </c:pt>
                <c:pt idx="451">
                  <c:v>7.2916666666666659E-3</c:v>
                </c:pt>
                <c:pt idx="452">
                  <c:v>7.3032407407407412E-3</c:v>
                </c:pt>
                <c:pt idx="453">
                  <c:v>7.3148148148148148E-3</c:v>
                </c:pt>
                <c:pt idx="454">
                  <c:v>7.3263888888888892E-3</c:v>
                </c:pt>
                <c:pt idx="455">
                  <c:v>7.3379629629629628E-3</c:v>
                </c:pt>
                <c:pt idx="456">
                  <c:v>7.3495370370370372E-3</c:v>
                </c:pt>
                <c:pt idx="457">
                  <c:v>7.3611111111111108E-3</c:v>
                </c:pt>
                <c:pt idx="458">
                  <c:v>7.3726851851851861E-3</c:v>
                </c:pt>
                <c:pt idx="459">
                  <c:v>7.3842592592592597E-3</c:v>
                </c:pt>
                <c:pt idx="460">
                  <c:v>7.3958333333333341E-3</c:v>
                </c:pt>
                <c:pt idx="461">
                  <c:v>7.4074074074074068E-3</c:v>
                </c:pt>
                <c:pt idx="462">
                  <c:v>7.4189814814814813E-3</c:v>
                </c:pt>
                <c:pt idx="463">
                  <c:v>7.4305555555555548E-3</c:v>
                </c:pt>
                <c:pt idx="464">
                  <c:v>7.4421296296296293E-3</c:v>
                </c:pt>
                <c:pt idx="465">
                  <c:v>7.4537037037037028E-3</c:v>
                </c:pt>
                <c:pt idx="466">
                  <c:v>7.4652777777777781E-3</c:v>
                </c:pt>
                <c:pt idx="467">
                  <c:v>7.4768518518518526E-3</c:v>
                </c:pt>
                <c:pt idx="468">
                  <c:v>7.4884259259259262E-3</c:v>
                </c:pt>
                <c:pt idx="469">
                  <c:v>7.5000000000000006E-3</c:v>
                </c:pt>
                <c:pt idx="470">
                  <c:v>7.5115740740740742E-3</c:v>
                </c:pt>
                <c:pt idx="471">
                  <c:v>7.5231481481481477E-3</c:v>
                </c:pt>
                <c:pt idx="472">
                  <c:v>7.5347222222222213E-3</c:v>
                </c:pt>
                <c:pt idx="473">
                  <c:v>7.5462962962962966E-3</c:v>
                </c:pt>
                <c:pt idx="474">
                  <c:v>7.5578703703703702E-3</c:v>
                </c:pt>
                <c:pt idx="475">
                  <c:v>7.5694444444444446E-3</c:v>
                </c:pt>
                <c:pt idx="476">
                  <c:v>7.5810185185185182E-3</c:v>
                </c:pt>
                <c:pt idx="477">
                  <c:v>7.5925925925925926E-3</c:v>
                </c:pt>
                <c:pt idx="478">
                  <c:v>7.6041666666666662E-3</c:v>
                </c:pt>
                <c:pt idx="479">
                  <c:v>7.6157407407407415E-3</c:v>
                </c:pt>
                <c:pt idx="480">
                  <c:v>7.6273148148148151E-3</c:v>
                </c:pt>
                <c:pt idx="481">
                  <c:v>7.6388888888888886E-3</c:v>
                </c:pt>
                <c:pt idx="482">
                  <c:v>7.6504629629629631E-3</c:v>
                </c:pt>
                <c:pt idx="483">
                  <c:v>7.6620370370370366E-3</c:v>
                </c:pt>
                <c:pt idx="484">
                  <c:v>7.6736111111111111E-3</c:v>
                </c:pt>
                <c:pt idx="485">
                  <c:v>7.6851851851851847E-3</c:v>
                </c:pt>
                <c:pt idx="486">
                  <c:v>7.69675925925926E-3</c:v>
                </c:pt>
                <c:pt idx="487">
                  <c:v>7.7083333333333335E-3</c:v>
                </c:pt>
                <c:pt idx="488">
                  <c:v>7.719907407407408E-3</c:v>
                </c:pt>
                <c:pt idx="489">
                  <c:v>7.7314814814814815E-3</c:v>
                </c:pt>
                <c:pt idx="490">
                  <c:v>7.743055555555556E-3</c:v>
                </c:pt>
                <c:pt idx="491">
                  <c:v>7.7546296296296287E-3</c:v>
                </c:pt>
                <c:pt idx="492">
                  <c:v>7.7662037037037031E-3</c:v>
                </c:pt>
                <c:pt idx="493">
                  <c:v>7.7662037037037031E-3</c:v>
                </c:pt>
                <c:pt idx="494">
                  <c:v>7.7777777777777767E-3</c:v>
                </c:pt>
                <c:pt idx="495">
                  <c:v>7.789351851851852E-3</c:v>
                </c:pt>
                <c:pt idx="496">
                  <c:v>7.8009259259259256E-3</c:v>
                </c:pt>
                <c:pt idx="497">
                  <c:v>7.8125E-3</c:v>
                </c:pt>
                <c:pt idx="498">
                  <c:v>7.8240740740740753E-3</c:v>
                </c:pt>
                <c:pt idx="499">
                  <c:v>7.8356481481481489E-3</c:v>
                </c:pt>
                <c:pt idx="500">
                  <c:v>7.8472222222222224E-3</c:v>
                </c:pt>
                <c:pt idx="501">
                  <c:v>7.858796296296296E-3</c:v>
                </c:pt>
                <c:pt idx="502">
                  <c:v>7.8703703703703713E-3</c:v>
                </c:pt>
                <c:pt idx="503">
                  <c:v>7.8819444444444432E-3</c:v>
                </c:pt>
                <c:pt idx="504">
                  <c:v>7.8935185185185185E-3</c:v>
                </c:pt>
                <c:pt idx="505">
                  <c:v>7.905092592592592E-3</c:v>
                </c:pt>
                <c:pt idx="506">
                  <c:v>7.9166666666666673E-3</c:v>
                </c:pt>
                <c:pt idx="507">
                  <c:v>7.9282407407407409E-3</c:v>
                </c:pt>
                <c:pt idx="508">
                  <c:v>7.9398148148148145E-3</c:v>
                </c:pt>
                <c:pt idx="509">
                  <c:v>7.951388888888888E-3</c:v>
                </c:pt>
                <c:pt idx="510">
                  <c:v>7.9629629629629634E-3</c:v>
                </c:pt>
                <c:pt idx="511">
                  <c:v>7.9745370370370369E-3</c:v>
                </c:pt>
                <c:pt idx="512">
                  <c:v>7.9861111111111122E-3</c:v>
                </c:pt>
                <c:pt idx="513">
                  <c:v>7.9976851851851858E-3</c:v>
                </c:pt>
                <c:pt idx="514">
                  <c:v>8.0092592592592594E-3</c:v>
                </c:pt>
                <c:pt idx="515">
                  <c:v>8.0208333333333329E-3</c:v>
                </c:pt>
                <c:pt idx="516">
                  <c:v>8.0324074074074065E-3</c:v>
                </c:pt>
                <c:pt idx="517">
                  <c:v>8.0439814814814818E-3</c:v>
                </c:pt>
                <c:pt idx="518">
                  <c:v>8.0555555555555554E-3</c:v>
                </c:pt>
                <c:pt idx="519">
                  <c:v>8.0671296296296307E-3</c:v>
                </c:pt>
                <c:pt idx="520">
                  <c:v>8.0787037037037043E-3</c:v>
                </c:pt>
                <c:pt idx="521">
                  <c:v>8.0902777777777778E-3</c:v>
                </c:pt>
                <c:pt idx="522">
                  <c:v>8.1018518518518514E-3</c:v>
                </c:pt>
                <c:pt idx="523">
                  <c:v>8.113425925925925E-3</c:v>
                </c:pt>
                <c:pt idx="524">
                  <c:v>8.1249999999999985E-3</c:v>
                </c:pt>
                <c:pt idx="525">
                  <c:v>8.1365740740740738E-3</c:v>
                </c:pt>
                <c:pt idx="526">
                  <c:v>8.1481481481481474E-3</c:v>
                </c:pt>
                <c:pt idx="527">
                  <c:v>8.1597222222222227E-3</c:v>
                </c:pt>
                <c:pt idx="528">
                  <c:v>8.1712962962962963E-3</c:v>
                </c:pt>
                <c:pt idx="529">
                  <c:v>8.1828703703703699E-3</c:v>
                </c:pt>
                <c:pt idx="530">
                  <c:v>8.1944444444444452E-3</c:v>
                </c:pt>
                <c:pt idx="531">
                  <c:v>8.2060185185185187E-3</c:v>
                </c:pt>
                <c:pt idx="532">
                  <c:v>8.217592592592594E-3</c:v>
                </c:pt>
                <c:pt idx="533">
                  <c:v>8.2291666666666659E-3</c:v>
                </c:pt>
                <c:pt idx="534">
                  <c:v>8.2407407407407412E-3</c:v>
                </c:pt>
                <c:pt idx="535">
                  <c:v>8.2523148148148148E-3</c:v>
                </c:pt>
                <c:pt idx="536">
                  <c:v>8.2638888888888883E-3</c:v>
                </c:pt>
                <c:pt idx="537">
                  <c:v>8.2754629629629619E-3</c:v>
                </c:pt>
                <c:pt idx="538">
                  <c:v>8.2870370370370372E-3</c:v>
                </c:pt>
                <c:pt idx="539">
                  <c:v>8.2986111111111108E-3</c:v>
                </c:pt>
                <c:pt idx="540">
                  <c:v>8.3101851851851861E-3</c:v>
                </c:pt>
                <c:pt idx="541">
                  <c:v>8.3217592592592596E-3</c:v>
                </c:pt>
                <c:pt idx="542">
                  <c:v>8.3333333333333332E-3</c:v>
                </c:pt>
                <c:pt idx="543">
                  <c:v>8.3449074074074085E-3</c:v>
                </c:pt>
                <c:pt idx="544">
                  <c:v>8.3564814814814804E-3</c:v>
                </c:pt>
                <c:pt idx="545">
                  <c:v>8.3680555555555557E-3</c:v>
                </c:pt>
                <c:pt idx="546">
                  <c:v>8.3796296296296292E-3</c:v>
                </c:pt>
                <c:pt idx="547">
                  <c:v>8.3912037037037045E-3</c:v>
                </c:pt>
                <c:pt idx="548">
                  <c:v>8.4027777777777781E-3</c:v>
                </c:pt>
                <c:pt idx="549">
                  <c:v>8.4143518518518517E-3</c:v>
                </c:pt>
                <c:pt idx="550">
                  <c:v>8.4259259259259253E-3</c:v>
                </c:pt>
                <c:pt idx="551">
                  <c:v>8.4375000000000006E-3</c:v>
                </c:pt>
                <c:pt idx="552">
                  <c:v>8.4490740740740741E-3</c:v>
                </c:pt>
                <c:pt idx="553">
                  <c:v>8.4606481481481494E-3</c:v>
                </c:pt>
                <c:pt idx="554">
                  <c:v>8.4722222222222213E-3</c:v>
                </c:pt>
                <c:pt idx="555">
                  <c:v>8.4837962962962966E-3</c:v>
                </c:pt>
                <c:pt idx="556">
                  <c:v>8.4953703703703701E-3</c:v>
                </c:pt>
                <c:pt idx="557">
                  <c:v>8.5069444444444437E-3</c:v>
                </c:pt>
                <c:pt idx="558">
                  <c:v>8.518518518518519E-3</c:v>
                </c:pt>
                <c:pt idx="559">
                  <c:v>8.5300925925925926E-3</c:v>
                </c:pt>
                <c:pt idx="560">
                  <c:v>8.5416666666666679E-3</c:v>
                </c:pt>
                <c:pt idx="561">
                  <c:v>8.5532407407407415E-3</c:v>
                </c:pt>
                <c:pt idx="562">
                  <c:v>8.564814814814815E-3</c:v>
                </c:pt>
                <c:pt idx="563">
                  <c:v>8.5763888888888886E-3</c:v>
                </c:pt>
                <c:pt idx="564">
                  <c:v>8.5879629629629622E-3</c:v>
                </c:pt>
                <c:pt idx="565">
                  <c:v>8.5995370370370357E-3</c:v>
                </c:pt>
                <c:pt idx="566">
                  <c:v>8.611111111111111E-3</c:v>
                </c:pt>
                <c:pt idx="567">
                  <c:v>8.6226851851851846E-3</c:v>
                </c:pt>
                <c:pt idx="568">
                  <c:v>8.6342592592592599E-3</c:v>
                </c:pt>
                <c:pt idx="569">
                  <c:v>8.6458333333333335E-3</c:v>
                </c:pt>
                <c:pt idx="570">
                  <c:v>8.6574074074074071E-3</c:v>
                </c:pt>
                <c:pt idx="571">
                  <c:v>8.6689814814814806E-3</c:v>
                </c:pt>
                <c:pt idx="572">
                  <c:v>8.6805555555555559E-3</c:v>
                </c:pt>
                <c:pt idx="573">
                  <c:v>8.6921296296296312E-3</c:v>
                </c:pt>
                <c:pt idx="574">
                  <c:v>8.7037037037037031E-3</c:v>
                </c:pt>
                <c:pt idx="575">
                  <c:v>8.7152777777777784E-3</c:v>
                </c:pt>
                <c:pt idx="576">
                  <c:v>8.726851851851852E-3</c:v>
                </c:pt>
                <c:pt idx="577">
                  <c:v>8.7384259259259255E-3</c:v>
                </c:pt>
                <c:pt idx="578">
                  <c:v>8.7499999999999991E-3</c:v>
                </c:pt>
                <c:pt idx="579">
                  <c:v>8.7615740740740744E-3</c:v>
                </c:pt>
                <c:pt idx="580">
                  <c:v>8.773148148148148E-3</c:v>
                </c:pt>
                <c:pt idx="581">
                  <c:v>8.7847222222222233E-3</c:v>
                </c:pt>
                <c:pt idx="582">
                  <c:v>8.7962962962962968E-3</c:v>
                </c:pt>
                <c:pt idx="583">
                  <c:v>8.8078703703703704E-3</c:v>
                </c:pt>
                <c:pt idx="584">
                  <c:v>8.819444444444444E-3</c:v>
                </c:pt>
                <c:pt idx="585">
                  <c:v>8.8310185185185176E-3</c:v>
                </c:pt>
                <c:pt idx="586">
                  <c:v>8.8425925925925911E-3</c:v>
                </c:pt>
                <c:pt idx="587">
                  <c:v>8.8541666666666664E-3</c:v>
                </c:pt>
                <c:pt idx="588">
                  <c:v>8.8657407407407417E-3</c:v>
                </c:pt>
                <c:pt idx="589">
                  <c:v>8.8773148148148153E-3</c:v>
                </c:pt>
                <c:pt idx="590">
                  <c:v>8.8888888888888889E-3</c:v>
                </c:pt>
                <c:pt idx="591">
                  <c:v>8.9004629629629625E-3</c:v>
                </c:pt>
                <c:pt idx="592">
                  <c:v>8.9120370370370378E-3</c:v>
                </c:pt>
                <c:pt idx="593">
                  <c:v>8.9236111111111113E-3</c:v>
                </c:pt>
                <c:pt idx="594">
                  <c:v>8.9351851851851866E-3</c:v>
                </c:pt>
                <c:pt idx="595">
                  <c:v>8.9467592592592585E-3</c:v>
                </c:pt>
                <c:pt idx="596">
                  <c:v>8.9583333333333338E-3</c:v>
                </c:pt>
                <c:pt idx="597">
                  <c:v>8.9699074074074073E-3</c:v>
                </c:pt>
                <c:pt idx="598">
                  <c:v>8.9814814814814809E-3</c:v>
                </c:pt>
                <c:pt idx="599">
                  <c:v>8.9930555555555545E-3</c:v>
                </c:pt>
                <c:pt idx="600">
                  <c:v>9.0046296296296298E-3</c:v>
                </c:pt>
                <c:pt idx="601">
                  <c:v>9.0162037037037034E-3</c:v>
                </c:pt>
                <c:pt idx="602">
                  <c:v>9.0277777777777787E-3</c:v>
                </c:pt>
                <c:pt idx="603">
                  <c:v>9.0393518518518522E-3</c:v>
                </c:pt>
                <c:pt idx="604">
                  <c:v>9.0509259259259258E-3</c:v>
                </c:pt>
                <c:pt idx="605">
                  <c:v>9.0624999999999994E-3</c:v>
                </c:pt>
                <c:pt idx="606">
                  <c:v>9.0740740740740729E-3</c:v>
                </c:pt>
                <c:pt idx="607">
                  <c:v>9.0856481481481483E-3</c:v>
                </c:pt>
                <c:pt idx="608">
                  <c:v>9.0972222222222218E-3</c:v>
                </c:pt>
                <c:pt idx="609">
                  <c:v>9.1087962962962971E-3</c:v>
                </c:pt>
                <c:pt idx="610">
                  <c:v>9.1203703703703707E-3</c:v>
                </c:pt>
                <c:pt idx="611">
                  <c:v>9.1319444444444443E-3</c:v>
                </c:pt>
                <c:pt idx="612">
                  <c:v>9.1435185185185178E-3</c:v>
                </c:pt>
                <c:pt idx="613">
                  <c:v>9.1550925925925931E-3</c:v>
                </c:pt>
                <c:pt idx="614">
                  <c:v>9.1666666666666667E-3</c:v>
                </c:pt>
                <c:pt idx="615">
                  <c:v>9.1782407407407403E-3</c:v>
                </c:pt>
                <c:pt idx="616">
                  <c:v>9.1898148148148139E-3</c:v>
                </c:pt>
                <c:pt idx="617">
                  <c:v>9.2013888888888892E-3</c:v>
                </c:pt>
                <c:pt idx="618">
                  <c:v>9.2129629629629627E-3</c:v>
                </c:pt>
                <c:pt idx="619">
                  <c:v>9.2245370370370363E-3</c:v>
                </c:pt>
                <c:pt idx="620">
                  <c:v>9.2361111111111116E-3</c:v>
                </c:pt>
                <c:pt idx="621">
                  <c:v>9.2476851851851852E-3</c:v>
                </c:pt>
                <c:pt idx="622">
                  <c:v>9.2592592592592605E-3</c:v>
                </c:pt>
                <c:pt idx="623">
                  <c:v>9.2708333333333341E-3</c:v>
                </c:pt>
                <c:pt idx="624">
                  <c:v>9.2824074074074076E-3</c:v>
                </c:pt>
                <c:pt idx="625">
                  <c:v>9.2939814814814812E-3</c:v>
                </c:pt>
                <c:pt idx="626">
                  <c:v>9.3055555555555548E-3</c:v>
                </c:pt>
                <c:pt idx="627">
                  <c:v>9.3171296296296283E-3</c:v>
                </c:pt>
                <c:pt idx="628">
                  <c:v>9.3287037037037036E-3</c:v>
                </c:pt>
                <c:pt idx="629">
                  <c:v>9.3402777777777772E-3</c:v>
                </c:pt>
                <c:pt idx="630">
                  <c:v>9.3518518518518525E-3</c:v>
                </c:pt>
                <c:pt idx="631">
                  <c:v>9.3634259259259261E-3</c:v>
                </c:pt>
                <c:pt idx="632">
                  <c:v>9.3749999999999997E-3</c:v>
                </c:pt>
                <c:pt idx="633">
                  <c:v>9.386574074074075E-3</c:v>
                </c:pt>
                <c:pt idx="634">
                  <c:v>9.3981481481481485E-3</c:v>
                </c:pt>
                <c:pt idx="635">
                  <c:v>9.4097222222222238E-3</c:v>
                </c:pt>
                <c:pt idx="636">
                  <c:v>9.4212962962962957E-3</c:v>
                </c:pt>
                <c:pt idx="637">
                  <c:v>9.432870370370371E-3</c:v>
                </c:pt>
                <c:pt idx="638">
                  <c:v>9.4444444444444445E-3</c:v>
                </c:pt>
                <c:pt idx="639">
                  <c:v>9.4560185185185181E-3</c:v>
                </c:pt>
                <c:pt idx="640">
                  <c:v>9.4675925925925917E-3</c:v>
                </c:pt>
                <c:pt idx="641">
                  <c:v>9.479166666666667E-3</c:v>
                </c:pt>
                <c:pt idx="642">
                  <c:v>9.4907407407407406E-3</c:v>
                </c:pt>
                <c:pt idx="643">
                  <c:v>9.5023148148148159E-3</c:v>
                </c:pt>
                <c:pt idx="644">
                  <c:v>9.5138888888888894E-3</c:v>
                </c:pt>
                <c:pt idx="645">
                  <c:v>9.525462962962963E-3</c:v>
                </c:pt>
                <c:pt idx="646">
                  <c:v>9.5370370370370366E-3</c:v>
                </c:pt>
                <c:pt idx="647">
                  <c:v>9.5486111111111101E-3</c:v>
                </c:pt>
                <c:pt idx="648">
                  <c:v>9.5601851851851855E-3</c:v>
                </c:pt>
                <c:pt idx="649">
                  <c:v>9.571759259259259E-3</c:v>
                </c:pt>
                <c:pt idx="650">
                  <c:v>9.5833333333333343E-3</c:v>
                </c:pt>
                <c:pt idx="651">
                  <c:v>9.5949074074074079E-3</c:v>
                </c:pt>
                <c:pt idx="652">
                  <c:v>9.6064814814814815E-3</c:v>
                </c:pt>
                <c:pt idx="653">
                  <c:v>9.618055555555555E-3</c:v>
                </c:pt>
                <c:pt idx="654">
                  <c:v>9.6296296296296303E-3</c:v>
                </c:pt>
                <c:pt idx="655">
                  <c:v>9.6412037037037039E-3</c:v>
                </c:pt>
                <c:pt idx="656">
                  <c:v>9.6527777777777775E-3</c:v>
                </c:pt>
                <c:pt idx="657">
                  <c:v>9.6643518518518511E-3</c:v>
                </c:pt>
                <c:pt idx="658">
                  <c:v>9.6759259259259264E-3</c:v>
                </c:pt>
                <c:pt idx="659">
                  <c:v>9.6874999999999999E-3</c:v>
                </c:pt>
                <c:pt idx="660">
                  <c:v>9.6990740740740735E-3</c:v>
                </c:pt>
                <c:pt idx="661">
                  <c:v>9.7106481481481471E-3</c:v>
                </c:pt>
                <c:pt idx="662">
                  <c:v>9.7222222222222224E-3</c:v>
                </c:pt>
                <c:pt idx="663">
                  <c:v>9.7337962962962977E-3</c:v>
                </c:pt>
                <c:pt idx="664">
                  <c:v>9.7453703703703713E-3</c:v>
                </c:pt>
                <c:pt idx="665">
                  <c:v>9.7569444444444448E-3</c:v>
                </c:pt>
                <c:pt idx="666">
                  <c:v>9.7685185185185184E-3</c:v>
                </c:pt>
                <c:pt idx="667">
                  <c:v>9.780092592592592E-3</c:v>
                </c:pt>
                <c:pt idx="668">
                  <c:v>9.7916666666666655E-3</c:v>
                </c:pt>
                <c:pt idx="669">
                  <c:v>9.8032407407407408E-3</c:v>
                </c:pt>
                <c:pt idx="670">
                  <c:v>9.8148148148148144E-3</c:v>
                </c:pt>
                <c:pt idx="671">
                  <c:v>9.8263888888888897E-3</c:v>
                </c:pt>
                <c:pt idx="672">
                  <c:v>9.8379629629629633E-3</c:v>
                </c:pt>
                <c:pt idx="673">
                  <c:v>9.8495370370370369E-3</c:v>
                </c:pt>
                <c:pt idx="674">
                  <c:v>9.8611111111111104E-3</c:v>
                </c:pt>
                <c:pt idx="675">
                  <c:v>9.8726851851851857E-3</c:v>
                </c:pt>
                <c:pt idx="676">
                  <c:v>9.8842592592592576E-3</c:v>
                </c:pt>
                <c:pt idx="677">
                  <c:v>9.8958333333333329E-3</c:v>
                </c:pt>
                <c:pt idx="678">
                  <c:v>9.9074074074074082E-3</c:v>
                </c:pt>
                <c:pt idx="679">
                  <c:v>9.9189814814814817E-3</c:v>
                </c:pt>
                <c:pt idx="680">
                  <c:v>9.9305555555555553E-3</c:v>
                </c:pt>
                <c:pt idx="681">
                  <c:v>9.9421296296296289E-3</c:v>
                </c:pt>
                <c:pt idx="682">
                  <c:v>9.9537037037037042E-3</c:v>
                </c:pt>
                <c:pt idx="683">
                  <c:v>9.9652777777777778E-3</c:v>
                </c:pt>
                <c:pt idx="684">
                  <c:v>9.9768518518518531E-3</c:v>
                </c:pt>
                <c:pt idx="685">
                  <c:v>9.9884259259259266E-3</c:v>
                </c:pt>
                <c:pt idx="686">
                  <c:v>0.01</c:v>
                </c:pt>
                <c:pt idx="687">
                  <c:v>1.0011574074074074E-2</c:v>
                </c:pt>
                <c:pt idx="688">
                  <c:v>1.0023148148148147E-2</c:v>
                </c:pt>
                <c:pt idx="689">
                  <c:v>1.0034722222222221E-2</c:v>
                </c:pt>
                <c:pt idx="690">
                  <c:v>1.0046296296296296E-2</c:v>
                </c:pt>
                <c:pt idx="691">
                  <c:v>1.005787037037037E-2</c:v>
                </c:pt>
                <c:pt idx="692">
                  <c:v>1.0069444444444445E-2</c:v>
                </c:pt>
                <c:pt idx="693">
                  <c:v>1.0081018518518519E-2</c:v>
                </c:pt>
                <c:pt idx="694">
                  <c:v>1.0092592592592592E-2</c:v>
                </c:pt>
                <c:pt idx="695">
                  <c:v>1.0104166666666668E-2</c:v>
                </c:pt>
                <c:pt idx="696">
                  <c:v>1.0115740740740741E-2</c:v>
                </c:pt>
                <c:pt idx="697">
                  <c:v>1.0127314814814815E-2</c:v>
                </c:pt>
                <c:pt idx="698">
                  <c:v>1.0138888888888888E-2</c:v>
                </c:pt>
                <c:pt idx="699">
                  <c:v>1.0150462962962964E-2</c:v>
                </c:pt>
                <c:pt idx="700">
                  <c:v>1.0162037037037037E-2</c:v>
                </c:pt>
                <c:pt idx="701">
                  <c:v>1.0173611111111111E-2</c:v>
                </c:pt>
                <c:pt idx="702">
                  <c:v>1.0185185185185184E-2</c:v>
                </c:pt>
                <c:pt idx="703">
                  <c:v>1.019675925925926E-2</c:v>
                </c:pt>
                <c:pt idx="704">
                  <c:v>1.0208333333333333E-2</c:v>
                </c:pt>
                <c:pt idx="705">
                  <c:v>1.0219907407407408E-2</c:v>
                </c:pt>
                <c:pt idx="706">
                  <c:v>1.0231481481481482E-2</c:v>
                </c:pt>
                <c:pt idx="707">
                  <c:v>1.0243055555555556E-2</c:v>
                </c:pt>
                <c:pt idx="708">
                  <c:v>1.0254629629629629E-2</c:v>
                </c:pt>
                <c:pt idx="709">
                  <c:v>1.0266203703703703E-2</c:v>
                </c:pt>
                <c:pt idx="710">
                  <c:v>1.0277777777777778E-2</c:v>
                </c:pt>
                <c:pt idx="711">
                  <c:v>1.0289351851851852E-2</c:v>
                </c:pt>
                <c:pt idx="712">
                  <c:v>1.0300925925925927E-2</c:v>
                </c:pt>
                <c:pt idx="713">
                  <c:v>1.03125E-2</c:v>
                </c:pt>
                <c:pt idx="714">
                  <c:v>1.0324074074074074E-2</c:v>
                </c:pt>
                <c:pt idx="715">
                  <c:v>1.0335648148148148E-2</c:v>
                </c:pt>
                <c:pt idx="716">
                  <c:v>1.0347222222222223E-2</c:v>
                </c:pt>
                <c:pt idx="717">
                  <c:v>1.0358796296296295E-2</c:v>
                </c:pt>
                <c:pt idx="718">
                  <c:v>1.037037037037037E-2</c:v>
                </c:pt>
                <c:pt idx="719">
                  <c:v>1.0381944444444444E-2</c:v>
                </c:pt>
                <c:pt idx="720">
                  <c:v>1.0393518518518519E-2</c:v>
                </c:pt>
                <c:pt idx="721">
                  <c:v>1.0405092592592593E-2</c:v>
                </c:pt>
                <c:pt idx="722">
                  <c:v>1.0416666666666666E-2</c:v>
                </c:pt>
                <c:pt idx="723">
                  <c:v>1.042824074074074E-2</c:v>
                </c:pt>
                <c:pt idx="724">
                  <c:v>1.0439814814814813E-2</c:v>
                </c:pt>
                <c:pt idx="725">
                  <c:v>1.045138888888889E-2</c:v>
                </c:pt>
                <c:pt idx="726">
                  <c:v>1.0462962962962964E-2</c:v>
                </c:pt>
                <c:pt idx="727">
                  <c:v>1.0474537037037037E-2</c:v>
                </c:pt>
                <c:pt idx="728">
                  <c:v>1.0486111111111111E-2</c:v>
                </c:pt>
                <c:pt idx="729">
                  <c:v>1.0497685185185186E-2</c:v>
                </c:pt>
                <c:pt idx="730">
                  <c:v>1.050925925925926E-2</c:v>
                </c:pt>
                <c:pt idx="731">
                  <c:v>1.0520833333333333E-2</c:v>
                </c:pt>
                <c:pt idx="732">
                  <c:v>1.0532407407407407E-2</c:v>
                </c:pt>
                <c:pt idx="733">
                  <c:v>1.0543981481481481E-2</c:v>
                </c:pt>
                <c:pt idx="734">
                  <c:v>1.0555555555555554E-2</c:v>
                </c:pt>
                <c:pt idx="735">
                  <c:v>1.0567129629629629E-2</c:v>
                </c:pt>
                <c:pt idx="736">
                  <c:v>1.0578703703703703E-2</c:v>
                </c:pt>
                <c:pt idx="737">
                  <c:v>1.0590277777777777E-2</c:v>
                </c:pt>
                <c:pt idx="738">
                  <c:v>1.0601851851851854E-2</c:v>
                </c:pt>
                <c:pt idx="739">
                  <c:v>1.0613425925925927E-2</c:v>
                </c:pt>
                <c:pt idx="740">
                  <c:v>1.0625000000000001E-2</c:v>
                </c:pt>
                <c:pt idx="741">
                  <c:v>1.0636574074074074E-2</c:v>
                </c:pt>
                <c:pt idx="742">
                  <c:v>1.064814814814815E-2</c:v>
                </c:pt>
                <c:pt idx="743">
                  <c:v>1.0659722222222221E-2</c:v>
                </c:pt>
                <c:pt idx="744">
                  <c:v>1.0671296296296297E-2</c:v>
                </c:pt>
                <c:pt idx="745">
                  <c:v>1.068287037037037E-2</c:v>
                </c:pt>
                <c:pt idx="746">
                  <c:v>1.0694444444444444E-2</c:v>
                </c:pt>
                <c:pt idx="747">
                  <c:v>1.0706018518518517E-2</c:v>
                </c:pt>
                <c:pt idx="748">
                  <c:v>1.0717592592592593E-2</c:v>
                </c:pt>
                <c:pt idx="749">
                  <c:v>1.0729166666666666E-2</c:v>
                </c:pt>
                <c:pt idx="750">
                  <c:v>1.074074074074074E-2</c:v>
                </c:pt>
                <c:pt idx="751">
                  <c:v>1.0752314814814814E-2</c:v>
                </c:pt>
                <c:pt idx="752">
                  <c:v>1.0763888888888891E-2</c:v>
                </c:pt>
                <c:pt idx="753">
                  <c:v>1.0775462962962964E-2</c:v>
                </c:pt>
                <c:pt idx="754">
                  <c:v>1.0787037037037038E-2</c:v>
                </c:pt>
                <c:pt idx="755">
                  <c:v>1.0798611111111111E-2</c:v>
                </c:pt>
                <c:pt idx="756">
                  <c:v>1.0810185185185185E-2</c:v>
                </c:pt>
                <c:pt idx="757">
                  <c:v>1.082175925925926E-2</c:v>
                </c:pt>
                <c:pt idx="758">
                  <c:v>1.0833333333333334E-2</c:v>
                </c:pt>
                <c:pt idx="759">
                  <c:v>1.0844907407407407E-2</c:v>
                </c:pt>
                <c:pt idx="760">
                  <c:v>1.0856481481481481E-2</c:v>
                </c:pt>
                <c:pt idx="761">
                  <c:v>1.0868055555555556E-2</c:v>
                </c:pt>
                <c:pt idx="762">
                  <c:v>1.087962962962963E-2</c:v>
                </c:pt>
                <c:pt idx="763">
                  <c:v>1.0891203703703703E-2</c:v>
                </c:pt>
                <c:pt idx="764">
                  <c:v>1.0902777777777777E-2</c:v>
                </c:pt>
                <c:pt idx="765">
                  <c:v>1.091435185185185E-2</c:v>
                </c:pt>
                <c:pt idx="766">
                  <c:v>1.0925925925925924E-2</c:v>
                </c:pt>
                <c:pt idx="767">
                  <c:v>1.0937500000000001E-2</c:v>
                </c:pt>
                <c:pt idx="768">
                  <c:v>1.0949074074074075E-2</c:v>
                </c:pt>
                <c:pt idx="769">
                  <c:v>1.0960648148148148E-2</c:v>
                </c:pt>
                <c:pt idx="770">
                  <c:v>1.0972222222222223E-2</c:v>
                </c:pt>
                <c:pt idx="771">
                  <c:v>1.0983796296296297E-2</c:v>
                </c:pt>
                <c:pt idx="772">
                  <c:v>1.0995370370370371E-2</c:v>
                </c:pt>
                <c:pt idx="773">
                  <c:v>1.1006944444444444E-2</c:v>
                </c:pt>
                <c:pt idx="774">
                  <c:v>1.1018518518518518E-2</c:v>
                </c:pt>
                <c:pt idx="775">
                  <c:v>1.1030092592592591E-2</c:v>
                </c:pt>
                <c:pt idx="776">
                  <c:v>1.1041666666666667E-2</c:v>
                </c:pt>
                <c:pt idx="777">
                  <c:v>1.105324074074074E-2</c:v>
                </c:pt>
                <c:pt idx="778">
                  <c:v>1.1064814814814814E-2</c:v>
                </c:pt>
                <c:pt idx="779">
                  <c:v>1.1076388888888887E-2</c:v>
                </c:pt>
                <c:pt idx="780">
                  <c:v>1.1087962962962964E-2</c:v>
                </c:pt>
                <c:pt idx="781">
                  <c:v>1.1099537037037038E-2</c:v>
                </c:pt>
                <c:pt idx="782">
                  <c:v>1.1111111111111112E-2</c:v>
                </c:pt>
                <c:pt idx="783">
                  <c:v>1.1122685185185185E-2</c:v>
                </c:pt>
                <c:pt idx="784">
                  <c:v>1.113425925925926E-2</c:v>
                </c:pt>
                <c:pt idx="785">
                  <c:v>1.1145833333333334E-2</c:v>
                </c:pt>
                <c:pt idx="786">
                  <c:v>1.1157407407407408E-2</c:v>
                </c:pt>
                <c:pt idx="787">
                  <c:v>1.1168981481481481E-2</c:v>
                </c:pt>
                <c:pt idx="788">
                  <c:v>1.1180555555555556E-2</c:v>
                </c:pt>
                <c:pt idx="789">
                  <c:v>1.119212962962963E-2</c:v>
                </c:pt>
                <c:pt idx="790">
                  <c:v>1.1203703703703704E-2</c:v>
                </c:pt>
                <c:pt idx="791">
                  <c:v>1.1215277777777777E-2</c:v>
                </c:pt>
                <c:pt idx="792">
                  <c:v>1.1226851851851854E-2</c:v>
                </c:pt>
                <c:pt idx="793">
                  <c:v>1.1238425925925928E-2</c:v>
                </c:pt>
                <c:pt idx="794">
                  <c:v>1.1249999999999998E-2</c:v>
                </c:pt>
                <c:pt idx="795">
                  <c:v>1.1261574074074071E-2</c:v>
                </c:pt>
                <c:pt idx="796">
                  <c:v>1.1273148148148148E-2</c:v>
                </c:pt>
                <c:pt idx="797">
                  <c:v>1.1284722222222222E-2</c:v>
                </c:pt>
                <c:pt idx="798">
                  <c:v>1.1296296296296296E-2</c:v>
                </c:pt>
                <c:pt idx="799">
                  <c:v>1.1307870370370371E-2</c:v>
                </c:pt>
                <c:pt idx="800">
                  <c:v>1.1319444444444444E-2</c:v>
                </c:pt>
                <c:pt idx="801">
                  <c:v>1.1331018518518518E-2</c:v>
                </c:pt>
                <c:pt idx="802">
                  <c:v>1.1342592592592592E-2</c:v>
                </c:pt>
                <c:pt idx="803">
                  <c:v>1.1354166666666667E-2</c:v>
                </c:pt>
                <c:pt idx="804">
                  <c:v>1.136574074074074E-2</c:v>
                </c:pt>
                <c:pt idx="805">
                  <c:v>1.1377314814814814E-2</c:v>
                </c:pt>
                <c:pt idx="806">
                  <c:v>1.1377314814814814E-2</c:v>
                </c:pt>
                <c:pt idx="807">
                  <c:v>1.1388888888888888E-2</c:v>
                </c:pt>
                <c:pt idx="808">
                  <c:v>1.1400462962962965E-2</c:v>
                </c:pt>
                <c:pt idx="809">
                  <c:v>1.1412037037037038E-2</c:v>
                </c:pt>
                <c:pt idx="810">
                  <c:v>1.1423611111111112E-2</c:v>
                </c:pt>
                <c:pt idx="811">
                  <c:v>1.1435185185185185E-2</c:v>
                </c:pt>
                <c:pt idx="812">
                  <c:v>1.1446759259259261E-2</c:v>
                </c:pt>
                <c:pt idx="813">
                  <c:v>1.1458333333333334E-2</c:v>
                </c:pt>
                <c:pt idx="814">
                  <c:v>1.1469907407407408E-2</c:v>
                </c:pt>
                <c:pt idx="815">
                  <c:v>1.1481481481481483E-2</c:v>
                </c:pt>
                <c:pt idx="816">
                  <c:v>1.1493055555555555E-2</c:v>
                </c:pt>
                <c:pt idx="817">
                  <c:v>1.1504629629629629E-2</c:v>
                </c:pt>
                <c:pt idx="818">
                  <c:v>1.1516203703703702E-2</c:v>
                </c:pt>
                <c:pt idx="819">
                  <c:v>1.1527777777777777E-2</c:v>
                </c:pt>
                <c:pt idx="820">
                  <c:v>1.1539351851851851E-2</c:v>
                </c:pt>
                <c:pt idx="821">
                  <c:v>1.1550925925925925E-2</c:v>
                </c:pt>
                <c:pt idx="822">
                  <c:v>1.1562499999999998E-2</c:v>
                </c:pt>
                <c:pt idx="823">
                  <c:v>1.1574074074074075E-2</c:v>
                </c:pt>
                <c:pt idx="824">
                  <c:v>1.1585648148148149E-2</c:v>
                </c:pt>
                <c:pt idx="825">
                  <c:v>1.1597222222222222E-2</c:v>
                </c:pt>
                <c:pt idx="826">
                  <c:v>1.1608796296296296E-2</c:v>
                </c:pt>
                <c:pt idx="827">
                  <c:v>1.1620370370370371E-2</c:v>
                </c:pt>
                <c:pt idx="828">
                  <c:v>1.1631944444444445E-2</c:v>
                </c:pt>
                <c:pt idx="829">
                  <c:v>1.1643518518518518E-2</c:v>
                </c:pt>
                <c:pt idx="830">
                  <c:v>1.1655092592592594E-2</c:v>
                </c:pt>
                <c:pt idx="831">
                  <c:v>1.1666666666666667E-2</c:v>
                </c:pt>
                <c:pt idx="832">
                  <c:v>1.1678240740740741E-2</c:v>
                </c:pt>
                <c:pt idx="833">
                  <c:v>1.1689814814814814E-2</c:v>
                </c:pt>
                <c:pt idx="834">
                  <c:v>1.1701388888888891E-2</c:v>
                </c:pt>
                <c:pt idx="835">
                  <c:v>1.1712962962962965E-2</c:v>
                </c:pt>
                <c:pt idx="836">
                  <c:v>1.1724537037037035E-2</c:v>
                </c:pt>
                <c:pt idx="837">
                  <c:v>1.1736111111111109E-2</c:v>
                </c:pt>
                <c:pt idx="838">
                  <c:v>1.1747685185185186E-2</c:v>
                </c:pt>
                <c:pt idx="839">
                  <c:v>1.1759259259259259E-2</c:v>
                </c:pt>
                <c:pt idx="840">
                  <c:v>1.1770833333333333E-2</c:v>
                </c:pt>
                <c:pt idx="841">
                  <c:v>1.1782407407407406E-2</c:v>
                </c:pt>
                <c:pt idx="842">
                  <c:v>1.1793981481481482E-2</c:v>
                </c:pt>
                <c:pt idx="843">
                  <c:v>1.1805555555555555E-2</c:v>
                </c:pt>
                <c:pt idx="844">
                  <c:v>1.1817129629629629E-2</c:v>
                </c:pt>
                <c:pt idx="845">
                  <c:v>1.1828703703703704E-2</c:v>
                </c:pt>
                <c:pt idx="846">
                  <c:v>1.1840277777777778E-2</c:v>
                </c:pt>
                <c:pt idx="847">
                  <c:v>1.1851851851851851E-2</c:v>
                </c:pt>
                <c:pt idx="848">
                  <c:v>1.1863425925925925E-2</c:v>
                </c:pt>
                <c:pt idx="849">
                  <c:v>1.1875000000000002E-2</c:v>
                </c:pt>
                <c:pt idx="850">
                  <c:v>1.1886574074074075E-2</c:v>
                </c:pt>
                <c:pt idx="851">
                  <c:v>1.1898148148148149E-2</c:v>
                </c:pt>
                <c:pt idx="852">
                  <c:v>1.1909722222222223E-2</c:v>
                </c:pt>
                <c:pt idx="853">
                  <c:v>1.1921296296296298E-2</c:v>
                </c:pt>
                <c:pt idx="854">
                  <c:v>1.1932870370370371E-2</c:v>
                </c:pt>
                <c:pt idx="855">
                  <c:v>1.1944444444444445E-2</c:v>
                </c:pt>
                <c:pt idx="856">
                  <c:v>1.1956018518518517E-2</c:v>
                </c:pt>
                <c:pt idx="857">
                  <c:v>1.1967592592592592E-2</c:v>
                </c:pt>
                <c:pt idx="858">
                  <c:v>1.1979166666666666E-2</c:v>
                </c:pt>
                <c:pt idx="859">
                  <c:v>1.1990740740740739E-2</c:v>
                </c:pt>
                <c:pt idx="860">
                  <c:v>1.2002314814814815E-2</c:v>
                </c:pt>
                <c:pt idx="861">
                  <c:v>1.2013888888888888E-2</c:v>
                </c:pt>
                <c:pt idx="862">
                  <c:v>1.2025462962962962E-2</c:v>
                </c:pt>
                <c:pt idx="863">
                  <c:v>1.2037037037037035E-2</c:v>
                </c:pt>
                <c:pt idx="864">
                  <c:v>1.2048611111111112E-2</c:v>
                </c:pt>
                <c:pt idx="865">
                  <c:v>1.2060185185185186E-2</c:v>
                </c:pt>
                <c:pt idx="866">
                  <c:v>1.207175925925926E-2</c:v>
                </c:pt>
                <c:pt idx="867">
                  <c:v>1.2083333333333333E-2</c:v>
                </c:pt>
                <c:pt idx="868">
                  <c:v>1.2094907407407408E-2</c:v>
                </c:pt>
                <c:pt idx="869">
                  <c:v>1.2106481481481482E-2</c:v>
                </c:pt>
                <c:pt idx="870">
                  <c:v>1.2118055555555556E-2</c:v>
                </c:pt>
                <c:pt idx="871">
                  <c:v>1.2129629629629629E-2</c:v>
                </c:pt>
                <c:pt idx="872">
                  <c:v>1.2141203703703704E-2</c:v>
                </c:pt>
                <c:pt idx="873">
                  <c:v>1.2152777777777778E-2</c:v>
                </c:pt>
                <c:pt idx="874">
                  <c:v>1.2164351851851852E-2</c:v>
                </c:pt>
                <c:pt idx="875">
                  <c:v>1.2175925925925929E-2</c:v>
                </c:pt>
                <c:pt idx="876">
                  <c:v>1.2187500000000002E-2</c:v>
                </c:pt>
                <c:pt idx="877">
                  <c:v>1.2199074074074072E-2</c:v>
                </c:pt>
                <c:pt idx="878">
                  <c:v>1.2210648148148146E-2</c:v>
                </c:pt>
                <c:pt idx="879">
                  <c:v>1.2222222222222223E-2</c:v>
                </c:pt>
                <c:pt idx="880">
                  <c:v>1.2233796296296296E-2</c:v>
                </c:pt>
                <c:pt idx="881">
                  <c:v>1.224537037037037E-2</c:v>
                </c:pt>
                <c:pt idx="882">
                  <c:v>1.2256944444444444E-2</c:v>
                </c:pt>
                <c:pt idx="883">
                  <c:v>1.2268518518518519E-2</c:v>
                </c:pt>
                <c:pt idx="884">
                  <c:v>1.2280092592592592E-2</c:v>
                </c:pt>
                <c:pt idx="885">
                  <c:v>1.2291666666666666E-2</c:v>
                </c:pt>
                <c:pt idx="886">
                  <c:v>1.230324074074074E-2</c:v>
                </c:pt>
                <c:pt idx="887">
                  <c:v>1.2314814814814815E-2</c:v>
                </c:pt>
                <c:pt idx="888">
                  <c:v>1.2326388888888888E-2</c:v>
                </c:pt>
                <c:pt idx="889">
                  <c:v>1.2337962962962962E-2</c:v>
                </c:pt>
                <c:pt idx="890">
                  <c:v>1.2349537037037039E-2</c:v>
                </c:pt>
                <c:pt idx="891">
                  <c:v>1.2361111111111113E-2</c:v>
                </c:pt>
                <c:pt idx="892">
                  <c:v>1.2372685185185186E-2</c:v>
                </c:pt>
                <c:pt idx="893">
                  <c:v>1.238425925925926E-2</c:v>
                </c:pt>
                <c:pt idx="894">
                  <c:v>1.2395833333333335E-2</c:v>
                </c:pt>
                <c:pt idx="895">
                  <c:v>1.2407407407407409E-2</c:v>
                </c:pt>
                <c:pt idx="896">
                  <c:v>1.2418981481481482E-2</c:v>
                </c:pt>
                <c:pt idx="897">
                  <c:v>1.2430555555555554E-2</c:v>
                </c:pt>
                <c:pt idx="898">
                  <c:v>1.2442129629629629E-2</c:v>
                </c:pt>
                <c:pt idx="899">
                  <c:v>1.2453703703703703E-2</c:v>
                </c:pt>
                <c:pt idx="900">
                  <c:v>1.2465277777777777E-2</c:v>
                </c:pt>
                <c:pt idx="901">
                  <c:v>1.247685185185185E-2</c:v>
                </c:pt>
                <c:pt idx="902">
                  <c:v>1.2488425925925925E-2</c:v>
                </c:pt>
                <c:pt idx="903">
                  <c:v>1.2499999999999999E-2</c:v>
                </c:pt>
                <c:pt idx="904">
                  <c:v>1.2511574074074073E-2</c:v>
                </c:pt>
                <c:pt idx="905">
                  <c:v>1.252314814814815E-2</c:v>
                </c:pt>
                <c:pt idx="906">
                  <c:v>1.2534722222222223E-2</c:v>
                </c:pt>
                <c:pt idx="907">
                  <c:v>1.2546296296296297E-2</c:v>
                </c:pt>
                <c:pt idx="908">
                  <c:v>1.255787037037037E-2</c:v>
                </c:pt>
                <c:pt idx="909">
                  <c:v>1.2569444444444446E-2</c:v>
                </c:pt>
                <c:pt idx="910">
                  <c:v>1.2581018518518519E-2</c:v>
                </c:pt>
                <c:pt idx="911">
                  <c:v>1.2592592592592593E-2</c:v>
                </c:pt>
                <c:pt idx="912">
                  <c:v>1.2604166666666666E-2</c:v>
                </c:pt>
                <c:pt idx="913">
                  <c:v>1.2615740740740742E-2</c:v>
                </c:pt>
                <c:pt idx="914">
                  <c:v>1.2627314814814815E-2</c:v>
                </c:pt>
                <c:pt idx="915">
                  <c:v>1.2638888888888889E-2</c:v>
                </c:pt>
                <c:pt idx="916">
                  <c:v>1.2650462962962962E-2</c:v>
                </c:pt>
                <c:pt idx="917">
                  <c:v>1.2662037037037039E-2</c:v>
                </c:pt>
                <c:pt idx="918">
                  <c:v>1.2673611111111109E-2</c:v>
                </c:pt>
                <c:pt idx="919">
                  <c:v>1.2685185185185183E-2</c:v>
                </c:pt>
                <c:pt idx="920">
                  <c:v>1.269675925925926E-2</c:v>
                </c:pt>
                <c:pt idx="921">
                  <c:v>1.2708333333333334E-2</c:v>
                </c:pt>
                <c:pt idx="922">
                  <c:v>1.2719907407407407E-2</c:v>
                </c:pt>
                <c:pt idx="923">
                  <c:v>1.2731481481481481E-2</c:v>
                </c:pt>
                <c:pt idx="924">
                  <c:v>1.2743055555555556E-2</c:v>
                </c:pt>
                <c:pt idx="925">
                  <c:v>1.275462962962963E-2</c:v>
                </c:pt>
                <c:pt idx="926">
                  <c:v>1.2766203703703703E-2</c:v>
                </c:pt>
                <c:pt idx="927">
                  <c:v>1.2777777777777777E-2</c:v>
                </c:pt>
                <c:pt idx="928">
                  <c:v>1.2789351851851852E-2</c:v>
                </c:pt>
                <c:pt idx="929">
                  <c:v>1.2800925925925926E-2</c:v>
                </c:pt>
                <c:pt idx="930">
                  <c:v>1.2812499999999999E-2</c:v>
                </c:pt>
                <c:pt idx="931">
                  <c:v>1.2824074074074073E-2</c:v>
                </c:pt>
                <c:pt idx="932">
                  <c:v>1.283564814814815E-2</c:v>
                </c:pt>
                <c:pt idx="933">
                  <c:v>1.2847222222222223E-2</c:v>
                </c:pt>
                <c:pt idx="934">
                  <c:v>1.2858796296296297E-2</c:v>
                </c:pt>
                <c:pt idx="935">
                  <c:v>1.2870370370370372E-2</c:v>
                </c:pt>
                <c:pt idx="936">
                  <c:v>1.2881944444444446E-2</c:v>
                </c:pt>
                <c:pt idx="937">
                  <c:v>1.2893518518518519E-2</c:v>
                </c:pt>
                <c:pt idx="938">
                  <c:v>1.2905092592592591E-2</c:v>
                </c:pt>
                <c:pt idx="939">
                  <c:v>1.2916666666666667E-2</c:v>
                </c:pt>
                <c:pt idx="940">
                  <c:v>1.292824074074074E-2</c:v>
                </c:pt>
                <c:pt idx="941">
                  <c:v>1.2939814814814814E-2</c:v>
                </c:pt>
                <c:pt idx="942">
                  <c:v>1.2951388888888887E-2</c:v>
                </c:pt>
                <c:pt idx="943">
                  <c:v>1.2962962962962963E-2</c:v>
                </c:pt>
                <c:pt idx="944">
                  <c:v>1.2974537037037036E-2</c:v>
                </c:pt>
                <c:pt idx="945">
                  <c:v>1.298611111111111E-2</c:v>
                </c:pt>
                <c:pt idx="946">
                  <c:v>1.2997685185185183E-2</c:v>
                </c:pt>
                <c:pt idx="947">
                  <c:v>1.300925925925926E-2</c:v>
                </c:pt>
                <c:pt idx="948">
                  <c:v>1.3020833333333334E-2</c:v>
                </c:pt>
                <c:pt idx="949">
                  <c:v>1.3032407407407407E-2</c:v>
                </c:pt>
                <c:pt idx="950">
                  <c:v>1.3043981481481483E-2</c:v>
                </c:pt>
                <c:pt idx="951">
                  <c:v>1.3055555555555556E-2</c:v>
                </c:pt>
                <c:pt idx="952">
                  <c:v>1.306712962962963E-2</c:v>
                </c:pt>
                <c:pt idx="953">
                  <c:v>1.3078703703703703E-2</c:v>
                </c:pt>
                <c:pt idx="954">
                  <c:v>1.3090277777777779E-2</c:v>
                </c:pt>
                <c:pt idx="955">
                  <c:v>1.3101851851851852E-2</c:v>
                </c:pt>
                <c:pt idx="956">
                  <c:v>1.3113425925925926E-2</c:v>
                </c:pt>
                <c:pt idx="957">
                  <c:v>1.3125E-2</c:v>
                </c:pt>
                <c:pt idx="958">
                  <c:v>1.3136574074074077E-2</c:v>
                </c:pt>
                <c:pt idx="959">
                  <c:v>1.3148148148148147E-2</c:v>
                </c:pt>
                <c:pt idx="960">
                  <c:v>1.315972222222222E-2</c:v>
                </c:pt>
                <c:pt idx="961">
                  <c:v>1.3171296296296294E-2</c:v>
                </c:pt>
                <c:pt idx="962">
                  <c:v>1.3182870370370371E-2</c:v>
                </c:pt>
                <c:pt idx="963">
                  <c:v>1.3194444444444444E-2</c:v>
                </c:pt>
                <c:pt idx="964">
                  <c:v>1.3206018518518518E-2</c:v>
                </c:pt>
                <c:pt idx="965">
                  <c:v>1.3217592592592593E-2</c:v>
                </c:pt>
                <c:pt idx="966">
                  <c:v>1.3229166666666667E-2</c:v>
                </c:pt>
                <c:pt idx="967">
                  <c:v>1.324074074074074E-2</c:v>
                </c:pt>
                <c:pt idx="968">
                  <c:v>1.3252314814814814E-2</c:v>
                </c:pt>
                <c:pt idx="969">
                  <c:v>1.3263888888888889E-2</c:v>
                </c:pt>
                <c:pt idx="970">
                  <c:v>1.3275462962962963E-2</c:v>
                </c:pt>
                <c:pt idx="971">
                  <c:v>1.3287037037037036E-2</c:v>
                </c:pt>
                <c:pt idx="972">
                  <c:v>1.329861111111111E-2</c:v>
                </c:pt>
                <c:pt idx="973">
                  <c:v>1.3310185185185187E-2</c:v>
                </c:pt>
                <c:pt idx="974">
                  <c:v>1.3321759259259261E-2</c:v>
                </c:pt>
                <c:pt idx="975">
                  <c:v>1.3333333333333334E-2</c:v>
                </c:pt>
                <c:pt idx="976">
                  <c:v>1.3344907407407408E-2</c:v>
                </c:pt>
                <c:pt idx="977">
                  <c:v>1.3356481481481483E-2</c:v>
                </c:pt>
                <c:pt idx="978">
                  <c:v>1.3368055555555557E-2</c:v>
                </c:pt>
                <c:pt idx="979">
                  <c:v>1.3379629629629628E-2</c:v>
                </c:pt>
                <c:pt idx="980">
                  <c:v>1.3391203703703704E-2</c:v>
                </c:pt>
                <c:pt idx="981">
                  <c:v>1.3402777777777777E-2</c:v>
                </c:pt>
                <c:pt idx="982">
                  <c:v>1.3414351851851851E-2</c:v>
                </c:pt>
                <c:pt idx="983">
                  <c:v>1.3425925925925924E-2</c:v>
                </c:pt>
                <c:pt idx="984">
                  <c:v>1.34375E-2</c:v>
                </c:pt>
                <c:pt idx="985">
                  <c:v>1.3449074074074073E-2</c:v>
                </c:pt>
                <c:pt idx="986">
                  <c:v>1.3460648148148147E-2</c:v>
                </c:pt>
                <c:pt idx="987">
                  <c:v>1.3472222222222221E-2</c:v>
                </c:pt>
                <c:pt idx="988">
                  <c:v>1.3483796296296298E-2</c:v>
                </c:pt>
                <c:pt idx="989">
                  <c:v>1.3495370370370371E-2</c:v>
                </c:pt>
                <c:pt idx="990">
                  <c:v>1.3506944444444445E-2</c:v>
                </c:pt>
                <c:pt idx="991">
                  <c:v>1.3518518518518518E-2</c:v>
                </c:pt>
                <c:pt idx="992">
                  <c:v>1.3530092592592594E-2</c:v>
                </c:pt>
                <c:pt idx="993">
                  <c:v>1.3541666666666667E-2</c:v>
                </c:pt>
                <c:pt idx="994">
                  <c:v>1.3553240740740741E-2</c:v>
                </c:pt>
                <c:pt idx="995">
                  <c:v>1.3564814814814816E-2</c:v>
                </c:pt>
                <c:pt idx="996">
                  <c:v>1.357638888888889E-2</c:v>
                </c:pt>
                <c:pt idx="997">
                  <c:v>1.3587962962962963E-2</c:v>
                </c:pt>
                <c:pt idx="998">
                  <c:v>1.3599537037037037E-2</c:v>
                </c:pt>
                <c:pt idx="999">
                  <c:v>1.3611111111111114E-2</c:v>
                </c:pt>
                <c:pt idx="1000">
                  <c:v>1.3622685185185184E-2</c:v>
                </c:pt>
                <c:pt idx="1001">
                  <c:v>1.3634259259259257E-2</c:v>
                </c:pt>
                <c:pt idx="1002">
                  <c:v>1.3645833333333331E-2</c:v>
                </c:pt>
                <c:pt idx="1003">
                  <c:v>1.3657407407407408E-2</c:v>
                </c:pt>
                <c:pt idx="1004">
                  <c:v>1.3668981481481482E-2</c:v>
                </c:pt>
                <c:pt idx="1005">
                  <c:v>1.3680555555555555E-2</c:v>
                </c:pt>
                <c:pt idx="1006">
                  <c:v>1.3692129629629629E-2</c:v>
                </c:pt>
                <c:pt idx="1007">
                  <c:v>1.3703703703703704E-2</c:v>
                </c:pt>
                <c:pt idx="1008">
                  <c:v>1.3715277777777778E-2</c:v>
                </c:pt>
                <c:pt idx="1009">
                  <c:v>1.3726851851851851E-2</c:v>
                </c:pt>
                <c:pt idx="1010">
                  <c:v>1.3738425925925926E-2</c:v>
                </c:pt>
                <c:pt idx="1011">
                  <c:v>1.375E-2</c:v>
                </c:pt>
                <c:pt idx="1012">
                  <c:v>1.3761574074074074E-2</c:v>
                </c:pt>
                <c:pt idx="1013">
                  <c:v>1.3773148148148147E-2</c:v>
                </c:pt>
                <c:pt idx="1014">
                  <c:v>1.3784722222222224E-2</c:v>
                </c:pt>
                <c:pt idx="1015">
                  <c:v>1.3796296296296298E-2</c:v>
                </c:pt>
                <c:pt idx="1016">
                  <c:v>1.3807870370370371E-2</c:v>
                </c:pt>
                <c:pt idx="1017">
                  <c:v>1.3819444444444445E-2</c:v>
                </c:pt>
                <c:pt idx="1018">
                  <c:v>1.383101851851852E-2</c:v>
                </c:pt>
                <c:pt idx="1019">
                  <c:v>1.3842592592592594E-2</c:v>
                </c:pt>
                <c:pt idx="1020">
                  <c:v>1.3854166666666666E-2</c:v>
                </c:pt>
                <c:pt idx="1021">
                  <c:v>1.3865740740740739E-2</c:v>
                </c:pt>
                <c:pt idx="1022">
                  <c:v>1.3877314814814815E-2</c:v>
                </c:pt>
                <c:pt idx="1023">
                  <c:v>1.3888888888888888E-2</c:v>
                </c:pt>
                <c:pt idx="1024">
                  <c:v>1.3900462962962962E-2</c:v>
                </c:pt>
                <c:pt idx="1025">
                  <c:v>1.3912037037037037E-2</c:v>
                </c:pt>
                <c:pt idx="1026">
                  <c:v>1.3923611111111111E-2</c:v>
                </c:pt>
                <c:pt idx="1027">
                  <c:v>1.3935185185185184E-2</c:v>
                </c:pt>
                <c:pt idx="1028">
                  <c:v>1.3946759259259258E-2</c:v>
                </c:pt>
                <c:pt idx="1029">
                  <c:v>1.3958333333333335E-2</c:v>
                </c:pt>
                <c:pt idx="1030">
                  <c:v>1.3969907407407408E-2</c:v>
                </c:pt>
                <c:pt idx="1031">
                  <c:v>1.3981481481481482E-2</c:v>
                </c:pt>
                <c:pt idx="1032">
                  <c:v>1.3993055555555555E-2</c:v>
                </c:pt>
                <c:pt idx="1033">
                  <c:v>1.4004629629629631E-2</c:v>
                </c:pt>
                <c:pt idx="1034">
                  <c:v>1.4016203703703704E-2</c:v>
                </c:pt>
                <c:pt idx="1035">
                  <c:v>1.4027777777777778E-2</c:v>
                </c:pt>
                <c:pt idx="1036">
                  <c:v>1.4039351851851851E-2</c:v>
                </c:pt>
                <c:pt idx="1037">
                  <c:v>1.4050925925925927E-2</c:v>
                </c:pt>
                <c:pt idx="1038">
                  <c:v>1.40625E-2</c:v>
                </c:pt>
                <c:pt idx="1039">
                  <c:v>1.4074074074074074E-2</c:v>
                </c:pt>
                <c:pt idx="1040">
                  <c:v>1.4085648148148151E-2</c:v>
                </c:pt>
                <c:pt idx="1041">
                  <c:v>1.4097222222222221E-2</c:v>
                </c:pt>
                <c:pt idx="1042">
                  <c:v>1.4108796296296295E-2</c:v>
                </c:pt>
                <c:pt idx="1043">
                  <c:v>1.4120370370370368E-2</c:v>
                </c:pt>
                <c:pt idx="1044">
                  <c:v>1.4131944444444445E-2</c:v>
                </c:pt>
                <c:pt idx="1045">
                  <c:v>1.4143518518518519E-2</c:v>
                </c:pt>
                <c:pt idx="1046">
                  <c:v>1.4155092592592592E-2</c:v>
                </c:pt>
                <c:pt idx="1047">
                  <c:v>1.4166666666666666E-2</c:v>
                </c:pt>
                <c:pt idx="1048">
                  <c:v>1.4178240740740741E-2</c:v>
                </c:pt>
                <c:pt idx="1049">
                  <c:v>1.4189814814814815E-2</c:v>
                </c:pt>
                <c:pt idx="1050">
                  <c:v>1.4201388888888888E-2</c:v>
                </c:pt>
                <c:pt idx="1051">
                  <c:v>1.4212962962962962E-2</c:v>
                </c:pt>
                <c:pt idx="1052">
                  <c:v>1.4224537037037037E-2</c:v>
                </c:pt>
                <c:pt idx="1053">
                  <c:v>1.4236111111111111E-2</c:v>
                </c:pt>
                <c:pt idx="1054">
                  <c:v>1.4247685185185184E-2</c:v>
                </c:pt>
                <c:pt idx="1055">
                  <c:v>1.4259259259259261E-2</c:v>
                </c:pt>
                <c:pt idx="1056">
                  <c:v>1.4270833333333335E-2</c:v>
                </c:pt>
                <c:pt idx="1057">
                  <c:v>1.4282407407407409E-2</c:v>
                </c:pt>
                <c:pt idx="1058">
                  <c:v>1.4293981481481482E-2</c:v>
                </c:pt>
                <c:pt idx="1059">
                  <c:v>1.4305555555555557E-2</c:v>
                </c:pt>
                <c:pt idx="1060">
                  <c:v>1.4317129629629631E-2</c:v>
                </c:pt>
                <c:pt idx="1061">
                  <c:v>1.4328703703703703E-2</c:v>
                </c:pt>
                <c:pt idx="1062">
                  <c:v>1.4340277777777776E-2</c:v>
                </c:pt>
                <c:pt idx="1063">
                  <c:v>1.4351851851851852E-2</c:v>
                </c:pt>
                <c:pt idx="1064">
                  <c:v>1.4363425925925925E-2</c:v>
                </c:pt>
                <c:pt idx="1065">
                  <c:v>1.4374999999999999E-2</c:v>
                </c:pt>
                <c:pt idx="1066">
                  <c:v>1.4386574074074072E-2</c:v>
                </c:pt>
                <c:pt idx="1067">
                  <c:v>1.4398148148148148E-2</c:v>
                </c:pt>
                <c:pt idx="1068">
                  <c:v>1.4409722222222221E-2</c:v>
                </c:pt>
                <c:pt idx="1069">
                  <c:v>1.4421296296296295E-2</c:v>
                </c:pt>
                <c:pt idx="1070">
                  <c:v>1.4432870370370372E-2</c:v>
                </c:pt>
                <c:pt idx="1071">
                  <c:v>1.4444444444444446E-2</c:v>
                </c:pt>
                <c:pt idx="1072">
                  <c:v>1.4456018518518519E-2</c:v>
                </c:pt>
                <c:pt idx="1073">
                  <c:v>1.4467592592592593E-2</c:v>
                </c:pt>
                <c:pt idx="1074">
                  <c:v>1.4479166666666668E-2</c:v>
                </c:pt>
                <c:pt idx="1075">
                  <c:v>1.4490740740740742E-2</c:v>
                </c:pt>
                <c:pt idx="1076">
                  <c:v>1.4502314814814815E-2</c:v>
                </c:pt>
                <c:pt idx="1077">
                  <c:v>1.4513888888888889E-2</c:v>
                </c:pt>
                <c:pt idx="1078">
                  <c:v>1.4525462962962964E-2</c:v>
                </c:pt>
                <c:pt idx="1079">
                  <c:v>1.4537037037037038E-2</c:v>
                </c:pt>
                <c:pt idx="1080">
                  <c:v>1.4548611111111111E-2</c:v>
                </c:pt>
                <c:pt idx="1081">
                  <c:v>1.4560185185185183E-2</c:v>
                </c:pt>
                <c:pt idx="1082">
                  <c:v>1.4571759259259258E-2</c:v>
                </c:pt>
                <c:pt idx="1083">
                  <c:v>1.4583333333333332E-2</c:v>
                </c:pt>
                <c:pt idx="1084">
                  <c:v>1.4594907407407405E-2</c:v>
                </c:pt>
                <c:pt idx="1085">
                  <c:v>1.4606481481481482E-2</c:v>
                </c:pt>
                <c:pt idx="1086">
                  <c:v>1.4618055555555556E-2</c:v>
                </c:pt>
                <c:pt idx="1087">
                  <c:v>1.462962962962963E-2</c:v>
                </c:pt>
                <c:pt idx="1088">
                  <c:v>1.4641203703703703E-2</c:v>
                </c:pt>
                <c:pt idx="1089">
                  <c:v>1.4652777777777778E-2</c:v>
                </c:pt>
                <c:pt idx="1090">
                  <c:v>1.4664351851851852E-2</c:v>
                </c:pt>
                <c:pt idx="1091">
                  <c:v>1.4675925925925926E-2</c:v>
                </c:pt>
                <c:pt idx="1092">
                  <c:v>1.4687499999999999E-2</c:v>
                </c:pt>
                <c:pt idx="1093">
                  <c:v>1.4699074074074074E-2</c:v>
                </c:pt>
                <c:pt idx="1094">
                  <c:v>1.4710648148148148E-2</c:v>
                </c:pt>
                <c:pt idx="1095">
                  <c:v>1.4722222222222222E-2</c:v>
                </c:pt>
                <c:pt idx="1096">
                  <c:v>1.4733796296296295E-2</c:v>
                </c:pt>
                <c:pt idx="1097">
                  <c:v>1.4745370370370372E-2</c:v>
                </c:pt>
                <c:pt idx="1098">
                  <c:v>1.4756944444444446E-2</c:v>
                </c:pt>
                <c:pt idx="1099">
                  <c:v>1.4768518518518519E-2</c:v>
                </c:pt>
                <c:pt idx="1100">
                  <c:v>1.4780092592592595E-2</c:v>
                </c:pt>
                <c:pt idx="1101">
                  <c:v>1.4791666666666668E-2</c:v>
                </c:pt>
                <c:pt idx="1102">
                  <c:v>1.480324074074074E-2</c:v>
                </c:pt>
                <c:pt idx="1103">
                  <c:v>1.4814814814814814E-2</c:v>
                </c:pt>
                <c:pt idx="1104">
                  <c:v>1.4826388888888889E-2</c:v>
                </c:pt>
                <c:pt idx="1105">
                  <c:v>1.4837962962962963E-2</c:v>
                </c:pt>
                <c:pt idx="1106">
                  <c:v>1.4849537037037036E-2</c:v>
                </c:pt>
                <c:pt idx="1107">
                  <c:v>1.486111111111111E-2</c:v>
                </c:pt>
                <c:pt idx="1108">
                  <c:v>1.4872685185185185E-2</c:v>
                </c:pt>
                <c:pt idx="1109">
                  <c:v>1.4884259259259259E-2</c:v>
                </c:pt>
                <c:pt idx="1110">
                  <c:v>1.4895833333333332E-2</c:v>
                </c:pt>
                <c:pt idx="1111">
                  <c:v>1.4907407407407406E-2</c:v>
                </c:pt>
                <c:pt idx="1112">
                  <c:v>1.4918981481481483E-2</c:v>
                </c:pt>
                <c:pt idx="1113">
                  <c:v>1.4930555555555556E-2</c:v>
                </c:pt>
                <c:pt idx="1114">
                  <c:v>1.494212962962963E-2</c:v>
                </c:pt>
                <c:pt idx="1115">
                  <c:v>1.4953703703703705E-2</c:v>
                </c:pt>
                <c:pt idx="1116">
                  <c:v>1.4965277777777779E-2</c:v>
                </c:pt>
                <c:pt idx="1117">
                  <c:v>1.4976851851851852E-2</c:v>
                </c:pt>
                <c:pt idx="1118">
                  <c:v>1.4988425925925926E-2</c:v>
                </c:pt>
                <c:pt idx="1119">
                  <c:v>1.5000000000000001E-2</c:v>
                </c:pt>
                <c:pt idx="1120">
                  <c:v>1.5011574074074075E-2</c:v>
                </c:pt>
                <c:pt idx="1121">
                  <c:v>1.5023148148148148E-2</c:v>
                </c:pt>
                <c:pt idx="1122">
                  <c:v>1.503472222222222E-2</c:v>
                </c:pt>
                <c:pt idx="1123">
                  <c:v>1.5046296296296295E-2</c:v>
                </c:pt>
                <c:pt idx="1124">
                  <c:v>1.5057870370370369E-2</c:v>
                </c:pt>
                <c:pt idx="1125">
                  <c:v>1.5057870370370369E-2</c:v>
                </c:pt>
                <c:pt idx="1126">
                  <c:v>1.5069444444444443E-2</c:v>
                </c:pt>
                <c:pt idx="1127">
                  <c:v>1.5081018518518516E-2</c:v>
                </c:pt>
                <c:pt idx="1128">
                  <c:v>1.5092592592592593E-2</c:v>
                </c:pt>
                <c:pt idx="1129">
                  <c:v>1.5104166666666667E-2</c:v>
                </c:pt>
                <c:pt idx="1130">
                  <c:v>1.511574074074074E-2</c:v>
                </c:pt>
                <c:pt idx="1131">
                  <c:v>1.5127314814814816E-2</c:v>
                </c:pt>
                <c:pt idx="1132">
                  <c:v>1.5138888888888889E-2</c:v>
                </c:pt>
                <c:pt idx="1133">
                  <c:v>1.5150462962962963E-2</c:v>
                </c:pt>
                <c:pt idx="1134">
                  <c:v>1.5162037037037036E-2</c:v>
                </c:pt>
                <c:pt idx="1135">
                  <c:v>1.5173611111111112E-2</c:v>
                </c:pt>
                <c:pt idx="1136">
                  <c:v>1.5185185185185185E-2</c:v>
                </c:pt>
                <c:pt idx="1137">
                  <c:v>1.5196759259259259E-2</c:v>
                </c:pt>
                <c:pt idx="1138">
                  <c:v>1.5208333333333332E-2</c:v>
                </c:pt>
                <c:pt idx="1139">
                  <c:v>1.5219907407407409E-2</c:v>
                </c:pt>
                <c:pt idx="1140">
                  <c:v>1.5231481481481483E-2</c:v>
                </c:pt>
                <c:pt idx="1141">
                  <c:v>1.5243055555555557E-2</c:v>
                </c:pt>
                <c:pt idx="1142">
                  <c:v>1.525462962962963E-2</c:v>
                </c:pt>
                <c:pt idx="1143">
                  <c:v>1.5266203703703705E-2</c:v>
                </c:pt>
                <c:pt idx="1144">
                  <c:v>1.5277777777777777E-2</c:v>
                </c:pt>
                <c:pt idx="1145">
                  <c:v>1.5289351851851851E-2</c:v>
                </c:pt>
                <c:pt idx="1146">
                  <c:v>1.5300925925925926E-2</c:v>
                </c:pt>
                <c:pt idx="1147">
                  <c:v>1.53125E-2</c:v>
                </c:pt>
                <c:pt idx="1148">
                  <c:v>1.5324074074074073E-2</c:v>
                </c:pt>
                <c:pt idx="1149">
                  <c:v>1.5335648148148147E-2</c:v>
                </c:pt>
                <c:pt idx="1150">
                  <c:v>1.5347222222222222E-2</c:v>
                </c:pt>
                <c:pt idx="1151">
                  <c:v>1.5358796296296296E-2</c:v>
                </c:pt>
                <c:pt idx="1152">
                  <c:v>1.5370370370370369E-2</c:v>
                </c:pt>
                <c:pt idx="1153">
                  <c:v>1.5381944444444443E-2</c:v>
                </c:pt>
                <c:pt idx="1154">
                  <c:v>1.539351851851852E-2</c:v>
                </c:pt>
                <c:pt idx="1155">
                  <c:v>1.5405092592592593E-2</c:v>
                </c:pt>
                <c:pt idx="1156">
                  <c:v>1.5416666666666667E-2</c:v>
                </c:pt>
                <c:pt idx="1157">
                  <c:v>1.5428240740740741E-2</c:v>
                </c:pt>
                <c:pt idx="1158">
                  <c:v>1.5439814814814816E-2</c:v>
                </c:pt>
                <c:pt idx="1159">
                  <c:v>1.545138888888889E-2</c:v>
                </c:pt>
                <c:pt idx="1160">
                  <c:v>1.5462962962962963E-2</c:v>
                </c:pt>
                <c:pt idx="1161">
                  <c:v>1.5474537037037038E-2</c:v>
                </c:pt>
                <c:pt idx="1162">
                  <c:v>1.5486111111111112E-2</c:v>
                </c:pt>
                <c:pt idx="1163">
                  <c:v>1.5497685185185186E-2</c:v>
                </c:pt>
                <c:pt idx="1164">
                  <c:v>1.5509259259259257E-2</c:v>
                </c:pt>
                <c:pt idx="1165">
                  <c:v>1.5520833333333333E-2</c:v>
                </c:pt>
                <c:pt idx="1166">
                  <c:v>1.5532407407407406E-2</c:v>
                </c:pt>
                <c:pt idx="1167">
                  <c:v>1.554398148148148E-2</c:v>
                </c:pt>
                <c:pt idx="1168">
                  <c:v>1.5555555555555553E-2</c:v>
                </c:pt>
                <c:pt idx="1169">
                  <c:v>1.556712962962963E-2</c:v>
                </c:pt>
                <c:pt idx="1170">
                  <c:v>1.5578703703703704E-2</c:v>
                </c:pt>
                <c:pt idx="1171">
                  <c:v>1.5590277777777778E-2</c:v>
                </c:pt>
                <c:pt idx="1172">
                  <c:v>1.5601851851851851E-2</c:v>
                </c:pt>
                <c:pt idx="1173">
                  <c:v>1.5613425925925926E-2</c:v>
                </c:pt>
                <c:pt idx="1174">
                  <c:v>1.5625E-2</c:v>
                </c:pt>
                <c:pt idx="1175">
                  <c:v>1.5636574074074074E-2</c:v>
                </c:pt>
                <c:pt idx="1176">
                  <c:v>1.5648148148148151E-2</c:v>
                </c:pt>
                <c:pt idx="1177">
                  <c:v>1.5659722222222224E-2</c:v>
                </c:pt>
                <c:pt idx="1178">
                  <c:v>1.5671296296296298E-2</c:v>
                </c:pt>
                <c:pt idx="1179">
                  <c:v>1.5682870370370371E-2</c:v>
                </c:pt>
                <c:pt idx="1180">
                  <c:v>1.5694444444444445E-2</c:v>
                </c:pt>
                <c:pt idx="1181">
                  <c:v>1.5706018518518518E-2</c:v>
                </c:pt>
                <c:pt idx="1182">
                  <c:v>1.5717592592592592E-2</c:v>
                </c:pt>
                <c:pt idx="1183">
                  <c:v>1.5729166666666666E-2</c:v>
                </c:pt>
                <c:pt idx="1184">
                  <c:v>1.5740740740740743E-2</c:v>
                </c:pt>
                <c:pt idx="1185">
                  <c:v>1.5752314814814813E-2</c:v>
                </c:pt>
                <c:pt idx="1186">
                  <c:v>1.5763888888888886E-2</c:v>
                </c:pt>
                <c:pt idx="1187">
                  <c:v>1.577546296296296E-2</c:v>
                </c:pt>
                <c:pt idx="1188">
                  <c:v>1.5787037037037037E-2</c:v>
                </c:pt>
                <c:pt idx="1189">
                  <c:v>1.579861111111111E-2</c:v>
                </c:pt>
                <c:pt idx="1190">
                  <c:v>1.5810185185185184E-2</c:v>
                </c:pt>
                <c:pt idx="1191">
                  <c:v>1.5821759259259261E-2</c:v>
                </c:pt>
                <c:pt idx="1192">
                  <c:v>1.5833333333333335E-2</c:v>
                </c:pt>
                <c:pt idx="1193">
                  <c:v>1.5844907407407408E-2</c:v>
                </c:pt>
                <c:pt idx="1194">
                  <c:v>1.5856481481481482E-2</c:v>
                </c:pt>
                <c:pt idx="1195">
                  <c:v>1.5868055555555555E-2</c:v>
                </c:pt>
                <c:pt idx="1196">
                  <c:v>1.5879629629629629E-2</c:v>
                </c:pt>
                <c:pt idx="1197">
                  <c:v>1.5891203703703703E-2</c:v>
                </c:pt>
                <c:pt idx="1198">
                  <c:v>1.5902777777777776E-2</c:v>
                </c:pt>
                <c:pt idx="1199">
                  <c:v>1.5914351851851853E-2</c:v>
                </c:pt>
                <c:pt idx="1200">
                  <c:v>1.5925925925925927E-2</c:v>
                </c:pt>
                <c:pt idx="1201">
                  <c:v>1.59375E-2</c:v>
                </c:pt>
                <c:pt idx="1202">
                  <c:v>1.5949074074074074E-2</c:v>
                </c:pt>
                <c:pt idx="1203">
                  <c:v>1.5960648148148151E-2</c:v>
                </c:pt>
                <c:pt idx="1204">
                  <c:v>1.5972222222222224E-2</c:v>
                </c:pt>
                <c:pt idx="1205">
                  <c:v>1.5983796296296295E-2</c:v>
                </c:pt>
                <c:pt idx="1206">
                  <c:v>1.5995370370370372E-2</c:v>
                </c:pt>
                <c:pt idx="1207">
                  <c:v>1.6006944444444445E-2</c:v>
                </c:pt>
                <c:pt idx="1208">
                  <c:v>1.6018518518518519E-2</c:v>
                </c:pt>
                <c:pt idx="1209">
                  <c:v>1.6030092592592592E-2</c:v>
                </c:pt>
                <c:pt idx="1210">
                  <c:v>1.6041666666666666E-2</c:v>
                </c:pt>
                <c:pt idx="1211">
                  <c:v>1.6053240740740739E-2</c:v>
                </c:pt>
                <c:pt idx="1212">
                  <c:v>1.6064814814814813E-2</c:v>
                </c:pt>
                <c:pt idx="1213">
                  <c:v>1.6076388888888887E-2</c:v>
                </c:pt>
                <c:pt idx="1214">
                  <c:v>1.6087962962962964E-2</c:v>
                </c:pt>
                <c:pt idx="1215">
                  <c:v>1.6099537037037037E-2</c:v>
                </c:pt>
                <c:pt idx="1216">
                  <c:v>1.6111111111111111E-2</c:v>
                </c:pt>
                <c:pt idx="1217">
                  <c:v>1.6122685185185184E-2</c:v>
                </c:pt>
                <c:pt idx="1218">
                  <c:v>1.6134259259259261E-2</c:v>
                </c:pt>
                <c:pt idx="1219">
                  <c:v>1.6145833333333335E-2</c:v>
                </c:pt>
                <c:pt idx="1220">
                  <c:v>1.6157407407407409E-2</c:v>
                </c:pt>
                <c:pt idx="1221">
                  <c:v>1.6168981481481482E-2</c:v>
                </c:pt>
                <c:pt idx="1222">
                  <c:v>1.6180555555555556E-2</c:v>
                </c:pt>
                <c:pt idx="1223">
                  <c:v>1.6192129629629629E-2</c:v>
                </c:pt>
                <c:pt idx="1224">
                  <c:v>1.6203703703703703E-2</c:v>
                </c:pt>
                <c:pt idx="1225">
                  <c:v>1.621527777777778E-2</c:v>
                </c:pt>
                <c:pt idx="1226">
                  <c:v>1.622685185185185E-2</c:v>
                </c:pt>
                <c:pt idx="1227">
                  <c:v>1.6238425925925924E-2</c:v>
                </c:pt>
                <c:pt idx="1228">
                  <c:v>1.6249999999999997E-2</c:v>
                </c:pt>
                <c:pt idx="1229">
                  <c:v>1.6261574074074074E-2</c:v>
                </c:pt>
                <c:pt idx="1230">
                  <c:v>1.6273148148148148E-2</c:v>
                </c:pt>
                <c:pt idx="1231">
                  <c:v>1.6284722222222221E-2</c:v>
                </c:pt>
                <c:pt idx="1232">
                  <c:v>1.6296296296296295E-2</c:v>
                </c:pt>
                <c:pt idx="1233">
                  <c:v>1.6307870370370372E-2</c:v>
                </c:pt>
                <c:pt idx="1234">
                  <c:v>1.6319444444444445E-2</c:v>
                </c:pt>
                <c:pt idx="1235">
                  <c:v>1.6331018518518519E-2</c:v>
                </c:pt>
                <c:pt idx="1236">
                  <c:v>1.6342592592592593E-2</c:v>
                </c:pt>
                <c:pt idx="1237">
                  <c:v>1.6354166666666666E-2</c:v>
                </c:pt>
                <c:pt idx="1238">
                  <c:v>1.636574074074074E-2</c:v>
                </c:pt>
                <c:pt idx="1239">
                  <c:v>1.6377314814814813E-2</c:v>
                </c:pt>
                <c:pt idx="1240">
                  <c:v>1.638888888888889E-2</c:v>
                </c:pt>
                <c:pt idx="1241">
                  <c:v>1.6400462962962964E-2</c:v>
                </c:pt>
                <c:pt idx="1242">
                  <c:v>1.6412037037037037E-2</c:v>
                </c:pt>
                <c:pt idx="1243">
                  <c:v>1.6423611111111111E-2</c:v>
                </c:pt>
                <c:pt idx="1244">
                  <c:v>1.6435185185185188E-2</c:v>
                </c:pt>
                <c:pt idx="1245">
                  <c:v>1.6446759259259262E-2</c:v>
                </c:pt>
                <c:pt idx="1246">
                  <c:v>1.6458333333333332E-2</c:v>
                </c:pt>
                <c:pt idx="1247">
                  <c:v>1.6469907407407405E-2</c:v>
                </c:pt>
                <c:pt idx="1248">
                  <c:v>1.6481481481481482E-2</c:v>
                </c:pt>
                <c:pt idx="1249">
                  <c:v>1.6493055555555556E-2</c:v>
                </c:pt>
                <c:pt idx="1250">
                  <c:v>1.650462962962963E-2</c:v>
                </c:pt>
                <c:pt idx="1251">
                  <c:v>1.6516203703703703E-2</c:v>
                </c:pt>
                <c:pt idx="1252">
                  <c:v>1.6527777777777777E-2</c:v>
                </c:pt>
                <c:pt idx="1253">
                  <c:v>1.653935185185185E-2</c:v>
                </c:pt>
                <c:pt idx="1254">
                  <c:v>1.6550925925925924E-2</c:v>
                </c:pt>
                <c:pt idx="1255">
                  <c:v>1.6562500000000001E-2</c:v>
                </c:pt>
                <c:pt idx="1256">
                  <c:v>1.6574074074074074E-2</c:v>
                </c:pt>
                <c:pt idx="1257">
                  <c:v>1.6585648148148148E-2</c:v>
                </c:pt>
                <c:pt idx="1258">
                  <c:v>1.6597222222222222E-2</c:v>
                </c:pt>
                <c:pt idx="1259">
                  <c:v>1.6608796296296299E-2</c:v>
                </c:pt>
                <c:pt idx="1260">
                  <c:v>1.6620370370370372E-2</c:v>
                </c:pt>
                <c:pt idx="1261">
                  <c:v>1.6631944444444446E-2</c:v>
                </c:pt>
                <c:pt idx="1262">
                  <c:v>1.6643518518518519E-2</c:v>
                </c:pt>
                <c:pt idx="1263">
                  <c:v>1.6655092592592593E-2</c:v>
                </c:pt>
                <c:pt idx="1264">
                  <c:v>1.6666666666666666E-2</c:v>
                </c:pt>
                <c:pt idx="1265">
                  <c:v>1.667824074074074E-2</c:v>
                </c:pt>
                <c:pt idx="1266">
                  <c:v>1.6689814814814817E-2</c:v>
                </c:pt>
                <c:pt idx="1267">
                  <c:v>1.6701388888888887E-2</c:v>
                </c:pt>
                <c:pt idx="1268">
                  <c:v>1.6712962962962961E-2</c:v>
                </c:pt>
                <c:pt idx="1269">
                  <c:v>1.6724537037037034E-2</c:v>
                </c:pt>
                <c:pt idx="1270">
                  <c:v>1.6736111111111111E-2</c:v>
                </c:pt>
                <c:pt idx="1271">
                  <c:v>1.6747685185185185E-2</c:v>
                </c:pt>
                <c:pt idx="1272">
                  <c:v>1.6759259259259258E-2</c:v>
                </c:pt>
                <c:pt idx="1273">
                  <c:v>1.6770833333333332E-2</c:v>
                </c:pt>
                <c:pt idx="1274">
                  <c:v>1.6782407407407409E-2</c:v>
                </c:pt>
                <c:pt idx="1275">
                  <c:v>1.6793981481481483E-2</c:v>
                </c:pt>
                <c:pt idx="1276">
                  <c:v>1.6805555555555556E-2</c:v>
                </c:pt>
                <c:pt idx="1277">
                  <c:v>1.681712962962963E-2</c:v>
                </c:pt>
                <c:pt idx="1278">
                  <c:v>1.6828703703703703E-2</c:v>
                </c:pt>
                <c:pt idx="1279">
                  <c:v>1.6840277777777777E-2</c:v>
                </c:pt>
                <c:pt idx="1280">
                  <c:v>1.6851851851851851E-2</c:v>
                </c:pt>
                <c:pt idx="1281">
                  <c:v>1.6863425925925928E-2</c:v>
                </c:pt>
                <c:pt idx="1282">
                  <c:v>1.6875000000000001E-2</c:v>
                </c:pt>
                <c:pt idx="1283">
                  <c:v>1.6886574074074075E-2</c:v>
                </c:pt>
                <c:pt idx="1284">
                  <c:v>1.6898148148148148E-2</c:v>
                </c:pt>
                <c:pt idx="1285">
                  <c:v>1.6909722222222225E-2</c:v>
                </c:pt>
                <c:pt idx="1286">
                  <c:v>1.6921296296296299E-2</c:v>
                </c:pt>
                <c:pt idx="1287">
                  <c:v>1.6932870370370369E-2</c:v>
                </c:pt>
                <c:pt idx="1288">
                  <c:v>1.6944444444444443E-2</c:v>
                </c:pt>
                <c:pt idx="1289">
                  <c:v>1.695601851851852E-2</c:v>
                </c:pt>
                <c:pt idx="1290">
                  <c:v>1.6967592592592593E-2</c:v>
                </c:pt>
                <c:pt idx="1291">
                  <c:v>1.6979166666666667E-2</c:v>
                </c:pt>
                <c:pt idx="1292">
                  <c:v>1.699074074074074E-2</c:v>
                </c:pt>
                <c:pt idx="1293">
                  <c:v>1.7002314814814814E-2</c:v>
                </c:pt>
                <c:pt idx="1294">
                  <c:v>1.7013888888888887E-2</c:v>
                </c:pt>
                <c:pt idx="1295">
                  <c:v>1.7025462962962961E-2</c:v>
                </c:pt>
                <c:pt idx="1296">
                  <c:v>1.7037037037037038E-2</c:v>
                </c:pt>
                <c:pt idx="1297">
                  <c:v>1.7048611111111112E-2</c:v>
                </c:pt>
                <c:pt idx="1298">
                  <c:v>1.7060185185185185E-2</c:v>
                </c:pt>
                <c:pt idx="1299">
                  <c:v>1.7071759259259259E-2</c:v>
                </c:pt>
                <c:pt idx="1300">
                  <c:v>1.7083333333333336E-2</c:v>
                </c:pt>
                <c:pt idx="1301">
                  <c:v>1.7094907407407409E-2</c:v>
                </c:pt>
                <c:pt idx="1302">
                  <c:v>1.7106481481481483E-2</c:v>
                </c:pt>
                <c:pt idx="1303">
                  <c:v>1.7118055555555556E-2</c:v>
                </c:pt>
                <c:pt idx="1304">
                  <c:v>1.712962962962963E-2</c:v>
                </c:pt>
                <c:pt idx="1305">
                  <c:v>1.7141203703703704E-2</c:v>
                </c:pt>
                <c:pt idx="1306">
                  <c:v>1.7152777777777777E-2</c:v>
                </c:pt>
                <c:pt idx="1307">
                  <c:v>1.7164351851851851E-2</c:v>
                </c:pt>
                <c:pt idx="1308">
                  <c:v>1.7175925925925924E-2</c:v>
                </c:pt>
                <c:pt idx="1309">
                  <c:v>1.7187499999999998E-2</c:v>
                </c:pt>
                <c:pt idx="1310">
                  <c:v>1.7199074074074071E-2</c:v>
                </c:pt>
                <c:pt idx="1311">
                  <c:v>1.7210648148148149E-2</c:v>
                </c:pt>
                <c:pt idx="1312">
                  <c:v>1.7222222222222222E-2</c:v>
                </c:pt>
                <c:pt idx="1313">
                  <c:v>1.7233796296296296E-2</c:v>
                </c:pt>
                <c:pt idx="1314">
                  <c:v>1.7245370370370369E-2</c:v>
                </c:pt>
                <c:pt idx="1315">
                  <c:v>1.7256944444444446E-2</c:v>
                </c:pt>
                <c:pt idx="1316">
                  <c:v>1.726851851851852E-2</c:v>
                </c:pt>
                <c:pt idx="1317">
                  <c:v>1.7280092592592593E-2</c:v>
                </c:pt>
                <c:pt idx="1318">
                  <c:v>1.7291666666666667E-2</c:v>
                </c:pt>
                <c:pt idx="1319">
                  <c:v>1.7303240740740741E-2</c:v>
                </c:pt>
                <c:pt idx="1320">
                  <c:v>1.7314814814814814E-2</c:v>
                </c:pt>
                <c:pt idx="1321">
                  <c:v>1.7326388888888888E-2</c:v>
                </c:pt>
                <c:pt idx="1322">
                  <c:v>1.7337962962962961E-2</c:v>
                </c:pt>
                <c:pt idx="1323">
                  <c:v>1.7349537037037038E-2</c:v>
                </c:pt>
                <c:pt idx="1324">
                  <c:v>1.7361111111111112E-2</c:v>
                </c:pt>
                <c:pt idx="1325">
                  <c:v>1.7372685185185185E-2</c:v>
                </c:pt>
                <c:pt idx="1326">
                  <c:v>1.7384259259259262E-2</c:v>
                </c:pt>
                <c:pt idx="1327">
                  <c:v>1.7395833333333336E-2</c:v>
                </c:pt>
                <c:pt idx="1328">
                  <c:v>1.7407407407407406E-2</c:v>
                </c:pt>
                <c:pt idx="1329">
                  <c:v>1.741898148148148E-2</c:v>
                </c:pt>
                <c:pt idx="1330">
                  <c:v>1.7430555555555557E-2</c:v>
                </c:pt>
                <c:pt idx="1331">
                  <c:v>1.744212962962963E-2</c:v>
                </c:pt>
                <c:pt idx="1332">
                  <c:v>1.7453703703703704E-2</c:v>
                </c:pt>
                <c:pt idx="1333">
                  <c:v>1.7465277777777777E-2</c:v>
                </c:pt>
                <c:pt idx="1334">
                  <c:v>1.7476851851851851E-2</c:v>
                </c:pt>
                <c:pt idx="1335">
                  <c:v>1.7488425925925925E-2</c:v>
                </c:pt>
                <c:pt idx="1336">
                  <c:v>1.7499999999999998E-2</c:v>
                </c:pt>
                <c:pt idx="1337">
                  <c:v>1.7511574074074072E-2</c:v>
                </c:pt>
                <c:pt idx="1338">
                  <c:v>1.7523148148148149E-2</c:v>
                </c:pt>
                <c:pt idx="1339">
                  <c:v>1.7534722222222222E-2</c:v>
                </c:pt>
                <c:pt idx="1340">
                  <c:v>1.7546296296296296E-2</c:v>
                </c:pt>
                <c:pt idx="1341">
                  <c:v>1.7557870370370373E-2</c:v>
                </c:pt>
                <c:pt idx="1342">
                  <c:v>1.7569444444444447E-2</c:v>
                </c:pt>
                <c:pt idx="1343">
                  <c:v>1.758101851851852E-2</c:v>
                </c:pt>
                <c:pt idx="1344">
                  <c:v>1.7592592592592594E-2</c:v>
                </c:pt>
                <c:pt idx="1345">
                  <c:v>1.7604166666666667E-2</c:v>
                </c:pt>
                <c:pt idx="1346">
                  <c:v>1.7615740740740741E-2</c:v>
                </c:pt>
                <c:pt idx="1347">
                  <c:v>1.7627314814814814E-2</c:v>
                </c:pt>
                <c:pt idx="1348">
                  <c:v>1.7638888888888888E-2</c:v>
                </c:pt>
                <c:pt idx="1349">
                  <c:v>1.7650462962962962E-2</c:v>
                </c:pt>
                <c:pt idx="1350">
                  <c:v>1.7662037037037035E-2</c:v>
                </c:pt>
                <c:pt idx="1351">
                  <c:v>1.7673611111111109E-2</c:v>
                </c:pt>
                <c:pt idx="1352">
                  <c:v>1.7685185185185182E-2</c:v>
                </c:pt>
                <c:pt idx="1353">
                  <c:v>1.7696759259259259E-2</c:v>
                </c:pt>
                <c:pt idx="1354">
                  <c:v>1.7708333333333333E-2</c:v>
                </c:pt>
                <c:pt idx="1355">
                  <c:v>1.7719907407407406E-2</c:v>
                </c:pt>
                <c:pt idx="1356">
                  <c:v>1.7731481481481483E-2</c:v>
                </c:pt>
                <c:pt idx="1357">
                  <c:v>1.7743055555555557E-2</c:v>
                </c:pt>
                <c:pt idx="1358">
                  <c:v>1.7754629629629631E-2</c:v>
                </c:pt>
                <c:pt idx="1359">
                  <c:v>1.7766203703703704E-2</c:v>
                </c:pt>
                <c:pt idx="1360">
                  <c:v>1.7777777777777778E-2</c:v>
                </c:pt>
                <c:pt idx="1361">
                  <c:v>1.7789351851851851E-2</c:v>
                </c:pt>
                <c:pt idx="1362">
                  <c:v>1.7800925925925925E-2</c:v>
                </c:pt>
                <c:pt idx="1363">
                  <c:v>1.7812499999999998E-2</c:v>
                </c:pt>
                <c:pt idx="1364">
                  <c:v>1.7824074074074076E-2</c:v>
                </c:pt>
                <c:pt idx="1365">
                  <c:v>1.7835648148148149E-2</c:v>
                </c:pt>
                <c:pt idx="1366">
                  <c:v>1.7847222222222223E-2</c:v>
                </c:pt>
                <c:pt idx="1367">
                  <c:v>1.7858796296296296E-2</c:v>
                </c:pt>
                <c:pt idx="1368">
                  <c:v>1.7870370370370373E-2</c:v>
                </c:pt>
                <c:pt idx="1369">
                  <c:v>1.7881944444444443E-2</c:v>
                </c:pt>
                <c:pt idx="1370">
                  <c:v>1.7893518518518517E-2</c:v>
                </c:pt>
                <c:pt idx="1371">
                  <c:v>1.7905092592592594E-2</c:v>
                </c:pt>
                <c:pt idx="1372">
                  <c:v>1.7916666666666668E-2</c:v>
                </c:pt>
                <c:pt idx="1373">
                  <c:v>1.7928240740740741E-2</c:v>
                </c:pt>
                <c:pt idx="1374">
                  <c:v>1.7939814814814815E-2</c:v>
                </c:pt>
                <c:pt idx="1375">
                  <c:v>1.7951388888888888E-2</c:v>
                </c:pt>
                <c:pt idx="1376">
                  <c:v>1.7962962962962962E-2</c:v>
                </c:pt>
                <c:pt idx="1377">
                  <c:v>1.7974537037037035E-2</c:v>
                </c:pt>
                <c:pt idx="1378">
                  <c:v>1.7986111111111109E-2</c:v>
                </c:pt>
                <c:pt idx="1379">
                  <c:v>1.7997685185185186E-2</c:v>
                </c:pt>
                <c:pt idx="1380">
                  <c:v>1.800925925925926E-2</c:v>
                </c:pt>
                <c:pt idx="1381">
                  <c:v>1.8020833333333333E-2</c:v>
                </c:pt>
                <c:pt idx="1382">
                  <c:v>1.8032407407407407E-2</c:v>
                </c:pt>
                <c:pt idx="1383">
                  <c:v>1.8043981481481484E-2</c:v>
                </c:pt>
                <c:pt idx="1384">
                  <c:v>1.8055555555555557E-2</c:v>
                </c:pt>
                <c:pt idx="1385">
                  <c:v>1.8067129629629631E-2</c:v>
                </c:pt>
                <c:pt idx="1386">
                  <c:v>1.8078703703703704E-2</c:v>
                </c:pt>
                <c:pt idx="1387">
                  <c:v>1.8090277777777778E-2</c:v>
                </c:pt>
                <c:pt idx="1388">
                  <c:v>1.8101851851851852E-2</c:v>
                </c:pt>
                <c:pt idx="1389">
                  <c:v>1.8113425925925925E-2</c:v>
                </c:pt>
                <c:pt idx="1390">
                  <c:v>1.8124999999999999E-2</c:v>
                </c:pt>
                <c:pt idx="1391">
                  <c:v>1.8136574074074072E-2</c:v>
                </c:pt>
                <c:pt idx="1392">
                  <c:v>1.8148148148148146E-2</c:v>
                </c:pt>
                <c:pt idx="1393">
                  <c:v>1.8159722222222219E-2</c:v>
                </c:pt>
                <c:pt idx="1394">
                  <c:v>1.8171296296296297E-2</c:v>
                </c:pt>
                <c:pt idx="1395">
                  <c:v>1.818287037037037E-2</c:v>
                </c:pt>
                <c:pt idx="1396">
                  <c:v>1.8194444444444444E-2</c:v>
                </c:pt>
                <c:pt idx="1397">
                  <c:v>1.8206018518518517E-2</c:v>
                </c:pt>
                <c:pt idx="1398">
                  <c:v>1.8217592592592594E-2</c:v>
                </c:pt>
                <c:pt idx="1399">
                  <c:v>1.8229166666666668E-2</c:v>
                </c:pt>
                <c:pt idx="1400">
                  <c:v>1.8240740740740741E-2</c:v>
                </c:pt>
                <c:pt idx="1401">
                  <c:v>1.8252314814814815E-2</c:v>
                </c:pt>
                <c:pt idx="1402">
                  <c:v>1.8263888888888889E-2</c:v>
                </c:pt>
                <c:pt idx="1403">
                  <c:v>1.8275462962962962E-2</c:v>
                </c:pt>
                <c:pt idx="1404">
                  <c:v>1.8287037037037036E-2</c:v>
                </c:pt>
                <c:pt idx="1405">
                  <c:v>1.8298611111111113E-2</c:v>
                </c:pt>
                <c:pt idx="1406">
                  <c:v>1.8310185185185186E-2</c:v>
                </c:pt>
                <c:pt idx="1407">
                  <c:v>1.832175925925926E-2</c:v>
                </c:pt>
                <c:pt idx="1408">
                  <c:v>1.8333333333333333E-2</c:v>
                </c:pt>
                <c:pt idx="1409">
                  <c:v>1.834490740740741E-2</c:v>
                </c:pt>
                <c:pt idx="1410">
                  <c:v>1.8356481481481481E-2</c:v>
                </c:pt>
                <c:pt idx="1411">
                  <c:v>1.8368055555555554E-2</c:v>
                </c:pt>
                <c:pt idx="1412">
                  <c:v>1.8379629629629628E-2</c:v>
                </c:pt>
                <c:pt idx="1413">
                  <c:v>1.8391203703703705E-2</c:v>
                </c:pt>
                <c:pt idx="1414">
                  <c:v>1.8402777777777778E-2</c:v>
                </c:pt>
                <c:pt idx="1415">
                  <c:v>1.8414351851851852E-2</c:v>
                </c:pt>
                <c:pt idx="1416">
                  <c:v>1.8425925925925925E-2</c:v>
                </c:pt>
                <c:pt idx="1417">
                  <c:v>1.8437499999999999E-2</c:v>
                </c:pt>
                <c:pt idx="1418">
                  <c:v>1.8449074074074073E-2</c:v>
                </c:pt>
                <c:pt idx="1419">
                  <c:v>1.8460648148148146E-2</c:v>
                </c:pt>
                <c:pt idx="1420">
                  <c:v>1.8472222222222223E-2</c:v>
                </c:pt>
                <c:pt idx="1421">
                  <c:v>1.8483796296296297E-2</c:v>
                </c:pt>
                <c:pt idx="1422">
                  <c:v>1.849537037037037E-2</c:v>
                </c:pt>
                <c:pt idx="1423">
                  <c:v>1.8506944444444444E-2</c:v>
                </c:pt>
                <c:pt idx="1424">
                  <c:v>1.8518518518518521E-2</c:v>
                </c:pt>
                <c:pt idx="1425">
                  <c:v>1.8530092592592595E-2</c:v>
                </c:pt>
                <c:pt idx="1426">
                  <c:v>1.8541666666666668E-2</c:v>
                </c:pt>
                <c:pt idx="1427">
                  <c:v>1.8553240740740742E-2</c:v>
                </c:pt>
                <c:pt idx="1428">
                  <c:v>1.8564814814814815E-2</c:v>
                </c:pt>
                <c:pt idx="1429">
                  <c:v>1.8576388888888889E-2</c:v>
                </c:pt>
                <c:pt idx="1430">
                  <c:v>1.8587962962962962E-2</c:v>
                </c:pt>
                <c:pt idx="1431">
                  <c:v>1.8599537037037036E-2</c:v>
                </c:pt>
                <c:pt idx="1432">
                  <c:v>1.861111111111111E-2</c:v>
                </c:pt>
                <c:pt idx="1433">
                  <c:v>1.8622685185185183E-2</c:v>
                </c:pt>
                <c:pt idx="1434">
                  <c:v>1.8634259259259257E-2</c:v>
                </c:pt>
                <c:pt idx="1435">
                  <c:v>1.8645833333333334E-2</c:v>
                </c:pt>
                <c:pt idx="1436">
                  <c:v>1.8657407407407407E-2</c:v>
                </c:pt>
                <c:pt idx="1437">
                  <c:v>1.8668981481481481E-2</c:v>
                </c:pt>
                <c:pt idx="1438">
                  <c:v>1.8680555555555554E-2</c:v>
                </c:pt>
                <c:pt idx="1439">
                  <c:v>1.8692129629629631E-2</c:v>
                </c:pt>
                <c:pt idx="1440">
                  <c:v>1.8703703703703705E-2</c:v>
                </c:pt>
                <c:pt idx="1441">
                  <c:v>1.8715277777777779E-2</c:v>
                </c:pt>
                <c:pt idx="1442">
                  <c:v>1.8726851851851852E-2</c:v>
                </c:pt>
                <c:pt idx="1443">
                  <c:v>1.8738425925925926E-2</c:v>
                </c:pt>
                <c:pt idx="1444">
                  <c:v>1.8749999999999999E-2</c:v>
                </c:pt>
                <c:pt idx="1445">
                  <c:v>1.8761574074074073E-2</c:v>
                </c:pt>
                <c:pt idx="1446">
                  <c:v>1.877314814814815E-2</c:v>
                </c:pt>
                <c:pt idx="1447">
                  <c:v>1.8784722222222223E-2</c:v>
                </c:pt>
                <c:pt idx="1448">
                  <c:v>1.8796296296296297E-2</c:v>
                </c:pt>
                <c:pt idx="1449">
                  <c:v>1.8807870370370371E-2</c:v>
                </c:pt>
                <c:pt idx="1450">
                  <c:v>1.8819444444444448E-2</c:v>
                </c:pt>
                <c:pt idx="1451">
                  <c:v>1.8831018518518518E-2</c:v>
                </c:pt>
                <c:pt idx="1452">
                  <c:v>1.8831018518518518E-2</c:v>
                </c:pt>
                <c:pt idx="1453">
                  <c:v>1.8842592592592591E-2</c:v>
                </c:pt>
                <c:pt idx="1454">
                  <c:v>1.8854166666666665E-2</c:v>
                </c:pt>
                <c:pt idx="1455">
                  <c:v>1.8865740740740742E-2</c:v>
                </c:pt>
                <c:pt idx="1456">
                  <c:v>1.8877314814814816E-2</c:v>
                </c:pt>
                <c:pt idx="1457">
                  <c:v>1.8888888888888889E-2</c:v>
                </c:pt>
                <c:pt idx="1458">
                  <c:v>1.8900462962962963E-2</c:v>
                </c:pt>
                <c:pt idx="1459">
                  <c:v>1.8912037037037036E-2</c:v>
                </c:pt>
                <c:pt idx="1460">
                  <c:v>1.892361111111111E-2</c:v>
                </c:pt>
                <c:pt idx="1461">
                  <c:v>1.8935185185185183E-2</c:v>
                </c:pt>
                <c:pt idx="1462">
                  <c:v>1.894675925925926E-2</c:v>
                </c:pt>
                <c:pt idx="1463">
                  <c:v>1.8958333333333334E-2</c:v>
                </c:pt>
                <c:pt idx="1464">
                  <c:v>1.8969907407407408E-2</c:v>
                </c:pt>
                <c:pt idx="1465">
                  <c:v>1.8981481481481481E-2</c:v>
                </c:pt>
                <c:pt idx="1466">
                  <c:v>1.8993055555555558E-2</c:v>
                </c:pt>
                <c:pt idx="1467">
                  <c:v>1.9004629629629632E-2</c:v>
                </c:pt>
                <c:pt idx="1468">
                  <c:v>1.9016203703703705E-2</c:v>
                </c:pt>
                <c:pt idx="1469">
                  <c:v>1.9027777777777779E-2</c:v>
                </c:pt>
                <c:pt idx="1470">
                  <c:v>1.9039351851851852E-2</c:v>
                </c:pt>
                <c:pt idx="1471">
                  <c:v>1.9050925925925926E-2</c:v>
                </c:pt>
                <c:pt idx="1472">
                  <c:v>1.90625E-2</c:v>
                </c:pt>
                <c:pt idx="1473">
                  <c:v>1.9074074074074073E-2</c:v>
                </c:pt>
                <c:pt idx="1474">
                  <c:v>1.9085648148148147E-2</c:v>
                </c:pt>
                <c:pt idx="1475">
                  <c:v>1.909722222222222E-2</c:v>
                </c:pt>
                <c:pt idx="1476">
                  <c:v>1.9108796296296294E-2</c:v>
                </c:pt>
                <c:pt idx="1477">
                  <c:v>1.9120370370370371E-2</c:v>
                </c:pt>
                <c:pt idx="1478">
                  <c:v>1.9131944444444444E-2</c:v>
                </c:pt>
                <c:pt idx="1479">
                  <c:v>1.9143518518518518E-2</c:v>
                </c:pt>
                <c:pt idx="1480">
                  <c:v>1.9155092592592592E-2</c:v>
                </c:pt>
                <c:pt idx="1481">
                  <c:v>1.9166666666666669E-2</c:v>
                </c:pt>
                <c:pt idx="1482">
                  <c:v>1.9178240740740742E-2</c:v>
                </c:pt>
                <c:pt idx="1483">
                  <c:v>1.9189814814814816E-2</c:v>
                </c:pt>
                <c:pt idx="1484">
                  <c:v>1.9201388888888889E-2</c:v>
                </c:pt>
                <c:pt idx="1485">
                  <c:v>1.9212962962962963E-2</c:v>
                </c:pt>
                <c:pt idx="1486">
                  <c:v>1.9224537037037037E-2</c:v>
                </c:pt>
                <c:pt idx="1487">
                  <c:v>1.923611111111111E-2</c:v>
                </c:pt>
                <c:pt idx="1488">
                  <c:v>1.9247685185185184E-2</c:v>
                </c:pt>
                <c:pt idx="1489">
                  <c:v>1.9259259259259261E-2</c:v>
                </c:pt>
                <c:pt idx="1490">
                  <c:v>1.9270833333333334E-2</c:v>
                </c:pt>
                <c:pt idx="1491">
                  <c:v>1.9282407407407408E-2</c:v>
                </c:pt>
                <c:pt idx="1492">
                  <c:v>1.9293981481481485E-2</c:v>
                </c:pt>
                <c:pt idx="1493">
                  <c:v>1.9305555555555555E-2</c:v>
                </c:pt>
                <c:pt idx="1494">
                  <c:v>1.9317129629629629E-2</c:v>
                </c:pt>
                <c:pt idx="1495">
                  <c:v>1.9328703703703702E-2</c:v>
                </c:pt>
                <c:pt idx="1496">
                  <c:v>1.9340277777777779E-2</c:v>
                </c:pt>
                <c:pt idx="1497">
                  <c:v>1.9351851851851853E-2</c:v>
                </c:pt>
                <c:pt idx="1498">
                  <c:v>1.9363425925925926E-2</c:v>
                </c:pt>
                <c:pt idx="1499">
                  <c:v>1.9375E-2</c:v>
                </c:pt>
                <c:pt idx="1500">
                  <c:v>1.9386574074074073E-2</c:v>
                </c:pt>
                <c:pt idx="1501">
                  <c:v>1.9398148148148147E-2</c:v>
                </c:pt>
                <c:pt idx="1502">
                  <c:v>1.9409722222222221E-2</c:v>
                </c:pt>
                <c:pt idx="1503">
                  <c:v>1.9421296296296294E-2</c:v>
                </c:pt>
                <c:pt idx="1504">
                  <c:v>1.9432870370370371E-2</c:v>
                </c:pt>
                <c:pt idx="1505">
                  <c:v>1.9444444444444445E-2</c:v>
                </c:pt>
                <c:pt idx="1506">
                  <c:v>1.9456018518518518E-2</c:v>
                </c:pt>
                <c:pt idx="1507">
                  <c:v>1.9467592592592595E-2</c:v>
                </c:pt>
                <c:pt idx="1508">
                  <c:v>1.9479166666666669E-2</c:v>
                </c:pt>
                <c:pt idx="1509">
                  <c:v>1.9490740740740743E-2</c:v>
                </c:pt>
                <c:pt idx="1510">
                  <c:v>1.9502314814814816E-2</c:v>
                </c:pt>
                <c:pt idx="1511">
                  <c:v>1.951388888888889E-2</c:v>
                </c:pt>
                <c:pt idx="1512">
                  <c:v>1.9525462962962963E-2</c:v>
                </c:pt>
                <c:pt idx="1513">
                  <c:v>1.9537037037037037E-2</c:v>
                </c:pt>
                <c:pt idx="1514">
                  <c:v>1.954861111111111E-2</c:v>
                </c:pt>
                <c:pt idx="1515">
                  <c:v>1.9560185185185184E-2</c:v>
                </c:pt>
                <c:pt idx="1516">
                  <c:v>1.9571759259259257E-2</c:v>
                </c:pt>
                <c:pt idx="1517">
                  <c:v>1.9583333333333331E-2</c:v>
                </c:pt>
                <c:pt idx="1518">
                  <c:v>1.9594907407407405E-2</c:v>
                </c:pt>
                <c:pt idx="1519">
                  <c:v>1.9606481481481482E-2</c:v>
                </c:pt>
                <c:pt idx="1520">
                  <c:v>1.9618055555555555E-2</c:v>
                </c:pt>
                <c:pt idx="1521">
                  <c:v>1.9629629629629629E-2</c:v>
                </c:pt>
                <c:pt idx="1522">
                  <c:v>1.9641203703703706E-2</c:v>
                </c:pt>
                <c:pt idx="1523">
                  <c:v>1.9652777777777779E-2</c:v>
                </c:pt>
                <c:pt idx="1524">
                  <c:v>1.9664351851851853E-2</c:v>
                </c:pt>
                <c:pt idx="1525">
                  <c:v>1.9675925925925927E-2</c:v>
                </c:pt>
                <c:pt idx="1526">
                  <c:v>1.96875E-2</c:v>
                </c:pt>
                <c:pt idx="1527">
                  <c:v>1.9699074074074074E-2</c:v>
                </c:pt>
                <c:pt idx="1528">
                  <c:v>1.9710648148148147E-2</c:v>
                </c:pt>
                <c:pt idx="1529">
                  <c:v>1.9722222222222221E-2</c:v>
                </c:pt>
                <c:pt idx="1530">
                  <c:v>1.9733796296296298E-2</c:v>
                </c:pt>
                <c:pt idx="1531">
                  <c:v>1.9745370370370371E-2</c:v>
                </c:pt>
                <c:pt idx="1532">
                  <c:v>1.9756944444444445E-2</c:v>
                </c:pt>
                <c:pt idx="1533">
                  <c:v>1.9768518518518515E-2</c:v>
                </c:pt>
                <c:pt idx="1534">
                  <c:v>1.9780092592592592E-2</c:v>
                </c:pt>
                <c:pt idx="1535">
                  <c:v>1.9791666666666666E-2</c:v>
                </c:pt>
                <c:pt idx="1536">
                  <c:v>1.9803240740740739E-2</c:v>
                </c:pt>
                <c:pt idx="1537">
                  <c:v>1.9814814814814816E-2</c:v>
                </c:pt>
                <c:pt idx="1538">
                  <c:v>1.982638888888889E-2</c:v>
                </c:pt>
                <c:pt idx="1539">
                  <c:v>1.9837962962962963E-2</c:v>
                </c:pt>
                <c:pt idx="1540">
                  <c:v>1.9849537037037037E-2</c:v>
                </c:pt>
                <c:pt idx="1541">
                  <c:v>1.9861111111111111E-2</c:v>
                </c:pt>
                <c:pt idx="1542">
                  <c:v>1.9872685185185184E-2</c:v>
                </c:pt>
                <c:pt idx="1543">
                  <c:v>1.9884259259259258E-2</c:v>
                </c:pt>
                <c:pt idx="1544">
                  <c:v>1.9895833333333331E-2</c:v>
                </c:pt>
                <c:pt idx="1545">
                  <c:v>1.9907407407407408E-2</c:v>
                </c:pt>
                <c:pt idx="1546">
                  <c:v>1.9918981481481482E-2</c:v>
                </c:pt>
                <c:pt idx="1547">
                  <c:v>1.9930555555555556E-2</c:v>
                </c:pt>
                <c:pt idx="1548">
                  <c:v>1.9942129629629629E-2</c:v>
                </c:pt>
                <c:pt idx="1549">
                  <c:v>1.9953703703703706E-2</c:v>
                </c:pt>
                <c:pt idx="1550">
                  <c:v>1.996527777777778E-2</c:v>
                </c:pt>
                <c:pt idx="1551">
                  <c:v>1.9976851851851853E-2</c:v>
                </c:pt>
                <c:pt idx="1552">
                  <c:v>1.9988425925925927E-2</c:v>
                </c:pt>
                <c:pt idx="1553">
                  <c:v>0.02</c:v>
                </c:pt>
                <c:pt idx="1554">
                  <c:v>2.0011574074074074E-2</c:v>
                </c:pt>
                <c:pt idx="1555">
                  <c:v>2.0023148148148148E-2</c:v>
                </c:pt>
                <c:pt idx="1556">
                  <c:v>2.0034722222222221E-2</c:v>
                </c:pt>
                <c:pt idx="1557">
                  <c:v>2.0046296296296295E-2</c:v>
                </c:pt>
                <c:pt idx="1558">
                  <c:v>2.0057870370370368E-2</c:v>
                </c:pt>
                <c:pt idx="1559">
                  <c:v>2.0069444444444442E-2</c:v>
                </c:pt>
                <c:pt idx="1560">
                  <c:v>2.0081018518518519E-2</c:v>
                </c:pt>
                <c:pt idx="1561">
                  <c:v>2.0092592592592592E-2</c:v>
                </c:pt>
                <c:pt idx="1562">
                  <c:v>2.0104166666666666E-2</c:v>
                </c:pt>
                <c:pt idx="1563">
                  <c:v>2.011574074074074E-2</c:v>
                </c:pt>
                <c:pt idx="1564">
                  <c:v>2.0127314814814817E-2</c:v>
                </c:pt>
                <c:pt idx="1565">
                  <c:v>2.013888888888889E-2</c:v>
                </c:pt>
                <c:pt idx="1566">
                  <c:v>2.0150462962962964E-2</c:v>
                </c:pt>
                <c:pt idx="1567">
                  <c:v>2.0162037037037037E-2</c:v>
                </c:pt>
                <c:pt idx="1568">
                  <c:v>2.0173611111111111E-2</c:v>
                </c:pt>
                <c:pt idx="1569">
                  <c:v>2.0185185185185184E-2</c:v>
                </c:pt>
                <c:pt idx="1570">
                  <c:v>2.0196759259259258E-2</c:v>
                </c:pt>
                <c:pt idx="1571">
                  <c:v>2.0208333333333335E-2</c:v>
                </c:pt>
                <c:pt idx="1572">
                  <c:v>2.0219907407407409E-2</c:v>
                </c:pt>
                <c:pt idx="1573">
                  <c:v>2.0231481481481482E-2</c:v>
                </c:pt>
                <c:pt idx="1574">
                  <c:v>2.0243055555555552E-2</c:v>
                </c:pt>
                <c:pt idx="1575">
                  <c:v>2.0254629629629629E-2</c:v>
                </c:pt>
                <c:pt idx="1576">
                  <c:v>2.0266203703703703E-2</c:v>
                </c:pt>
                <c:pt idx="1577">
                  <c:v>2.0277777777777777E-2</c:v>
                </c:pt>
                <c:pt idx="1578">
                  <c:v>2.028935185185185E-2</c:v>
                </c:pt>
                <c:pt idx="1579">
                  <c:v>2.0300925925925927E-2</c:v>
                </c:pt>
                <c:pt idx="1580">
                  <c:v>2.0312500000000001E-2</c:v>
                </c:pt>
                <c:pt idx="1581">
                  <c:v>2.0324074074074074E-2</c:v>
                </c:pt>
                <c:pt idx="1582">
                  <c:v>2.0335648148148148E-2</c:v>
                </c:pt>
                <c:pt idx="1583">
                  <c:v>2.0347222222222221E-2</c:v>
                </c:pt>
                <c:pt idx="1584">
                  <c:v>2.0358796296296295E-2</c:v>
                </c:pt>
                <c:pt idx="1585">
                  <c:v>2.0370370370370369E-2</c:v>
                </c:pt>
                <c:pt idx="1586">
                  <c:v>2.0381944444444446E-2</c:v>
                </c:pt>
                <c:pt idx="1587">
                  <c:v>2.0393518518518519E-2</c:v>
                </c:pt>
                <c:pt idx="1588">
                  <c:v>2.0405092592592593E-2</c:v>
                </c:pt>
                <c:pt idx="1589">
                  <c:v>2.0416666666666666E-2</c:v>
                </c:pt>
                <c:pt idx="1590">
                  <c:v>2.0428240740740743E-2</c:v>
                </c:pt>
                <c:pt idx="1591">
                  <c:v>2.0439814814814817E-2</c:v>
                </c:pt>
                <c:pt idx="1592">
                  <c:v>2.045138888888889E-2</c:v>
                </c:pt>
                <c:pt idx="1593">
                  <c:v>2.0462962962962964E-2</c:v>
                </c:pt>
                <c:pt idx="1594">
                  <c:v>2.0474537037037038E-2</c:v>
                </c:pt>
                <c:pt idx="1595">
                  <c:v>2.0486111111111111E-2</c:v>
                </c:pt>
                <c:pt idx="1596">
                  <c:v>2.0497685185185185E-2</c:v>
                </c:pt>
                <c:pt idx="1597">
                  <c:v>2.0509259259259258E-2</c:v>
                </c:pt>
                <c:pt idx="1598">
                  <c:v>2.0520833333333332E-2</c:v>
                </c:pt>
                <c:pt idx="1599">
                  <c:v>2.0532407407407405E-2</c:v>
                </c:pt>
                <c:pt idx="1600">
                  <c:v>2.0543981481481479E-2</c:v>
                </c:pt>
                <c:pt idx="1601">
                  <c:v>2.0555555555555556E-2</c:v>
                </c:pt>
                <c:pt idx="1602">
                  <c:v>2.056712962962963E-2</c:v>
                </c:pt>
                <c:pt idx="1603">
                  <c:v>2.0578703703703703E-2</c:v>
                </c:pt>
                <c:pt idx="1604">
                  <c:v>2.0590277777777777E-2</c:v>
                </c:pt>
                <c:pt idx="1605">
                  <c:v>2.0601851851851854E-2</c:v>
                </c:pt>
                <c:pt idx="1606">
                  <c:v>2.0613425925925927E-2</c:v>
                </c:pt>
                <c:pt idx="1607">
                  <c:v>2.0625000000000001E-2</c:v>
                </c:pt>
                <c:pt idx="1608">
                  <c:v>2.0636574074074075E-2</c:v>
                </c:pt>
                <c:pt idx="1609">
                  <c:v>2.0648148148148148E-2</c:v>
                </c:pt>
                <c:pt idx="1610">
                  <c:v>2.0659722222222222E-2</c:v>
                </c:pt>
                <c:pt idx="1611">
                  <c:v>2.0671296296296295E-2</c:v>
                </c:pt>
                <c:pt idx="1612">
                  <c:v>2.0682870370370372E-2</c:v>
                </c:pt>
                <c:pt idx="1613">
                  <c:v>2.0694444444444446E-2</c:v>
                </c:pt>
                <c:pt idx="1614">
                  <c:v>2.0706018518518519E-2</c:v>
                </c:pt>
                <c:pt idx="1615">
                  <c:v>2.071759259259259E-2</c:v>
                </c:pt>
                <c:pt idx="1616">
                  <c:v>2.0729166666666667E-2</c:v>
                </c:pt>
                <c:pt idx="1617">
                  <c:v>2.074074074074074E-2</c:v>
                </c:pt>
                <c:pt idx="1618">
                  <c:v>2.0752314814814814E-2</c:v>
                </c:pt>
                <c:pt idx="1619">
                  <c:v>2.0763888888888887E-2</c:v>
                </c:pt>
                <c:pt idx="1620">
                  <c:v>2.0775462962962964E-2</c:v>
                </c:pt>
                <c:pt idx="1621">
                  <c:v>2.0787037037037038E-2</c:v>
                </c:pt>
                <c:pt idx="1622">
                  <c:v>2.0798611111111111E-2</c:v>
                </c:pt>
                <c:pt idx="1623">
                  <c:v>2.0810185185185185E-2</c:v>
                </c:pt>
                <c:pt idx="1624">
                  <c:v>2.0821759259259259E-2</c:v>
                </c:pt>
                <c:pt idx="1625">
                  <c:v>2.0833333333333332E-2</c:v>
                </c:pt>
                <c:pt idx="1626">
                  <c:v>2.0844907407407406E-2</c:v>
                </c:pt>
                <c:pt idx="1627">
                  <c:v>2.0856481481481479E-2</c:v>
                </c:pt>
                <c:pt idx="1628">
                  <c:v>2.0868055555555556E-2</c:v>
                </c:pt>
                <c:pt idx="1629">
                  <c:v>2.0879629629629626E-2</c:v>
                </c:pt>
                <c:pt idx="1630">
                  <c:v>2.0891203703703703E-2</c:v>
                </c:pt>
                <c:pt idx="1631">
                  <c:v>2.0902777777777781E-2</c:v>
                </c:pt>
                <c:pt idx="1632">
                  <c:v>2.0914351851851851E-2</c:v>
                </c:pt>
                <c:pt idx="1633">
                  <c:v>2.0925925925925928E-2</c:v>
                </c:pt>
                <c:pt idx="1634">
                  <c:v>2.0937499999999998E-2</c:v>
                </c:pt>
                <c:pt idx="1635">
                  <c:v>2.0949074074074075E-2</c:v>
                </c:pt>
                <c:pt idx="1636">
                  <c:v>2.0960648148148148E-2</c:v>
                </c:pt>
                <c:pt idx="1637">
                  <c:v>2.0972222222222222E-2</c:v>
                </c:pt>
                <c:pt idx="1638">
                  <c:v>2.0983796296296296E-2</c:v>
                </c:pt>
                <c:pt idx="1639">
                  <c:v>2.0995370370370373E-2</c:v>
                </c:pt>
                <c:pt idx="1640">
                  <c:v>2.1006944444444443E-2</c:v>
                </c:pt>
                <c:pt idx="1641">
                  <c:v>2.101851851851852E-2</c:v>
                </c:pt>
                <c:pt idx="1642">
                  <c:v>2.1030092592592597E-2</c:v>
                </c:pt>
                <c:pt idx="1643">
                  <c:v>2.1041666666666667E-2</c:v>
                </c:pt>
                <c:pt idx="1644">
                  <c:v>2.1053240740740744E-2</c:v>
                </c:pt>
                <c:pt idx="1645">
                  <c:v>2.1064814814814814E-2</c:v>
                </c:pt>
                <c:pt idx="1646">
                  <c:v>2.1076388888888891E-2</c:v>
                </c:pt>
                <c:pt idx="1647">
                  <c:v>2.1087962962962961E-2</c:v>
                </c:pt>
                <c:pt idx="1648">
                  <c:v>2.1099537037037038E-2</c:v>
                </c:pt>
                <c:pt idx="1649">
                  <c:v>2.1111111111111108E-2</c:v>
                </c:pt>
                <c:pt idx="1650">
                  <c:v>2.1122685185185185E-2</c:v>
                </c:pt>
                <c:pt idx="1651">
                  <c:v>2.1134259259259259E-2</c:v>
                </c:pt>
                <c:pt idx="1652">
                  <c:v>2.1145833333333332E-2</c:v>
                </c:pt>
                <c:pt idx="1653">
                  <c:v>2.1157407407407406E-2</c:v>
                </c:pt>
                <c:pt idx="1654">
                  <c:v>2.1168981481481483E-2</c:v>
                </c:pt>
                <c:pt idx="1655">
                  <c:v>2.1180555555555553E-2</c:v>
                </c:pt>
                <c:pt idx="1656">
                  <c:v>2.119212962962963E-2</c:v>
                </c:pt>
                <c:pt idx="1657">
                  <c:v>2.1203703703703707E-2</c:v>
                </c:pt>
                <c:pt idx="1658">
                  <c:v>2.1215277777777777E-2</c:v>
                </c:pt>
                <c:pt idx="1659">
                  <c:v>2.1226851851851854E-2</c:v>
                </c:pt>
                <c:pt idx="1660">
                  <c:v>2.1238425925925924E-2</c:v>
                </c:pt>
                <c:pt idx="1661">
                  <c:v>2.1250000000000002E-2</c:v>
                </c:pt>
                <c:pt idx="1662">
                  <c:v>2.1261574074074075E-2</c:v>
                </c:pt>
                <c:pt idx="1663">
                  <c:v>2.1273148148148149E-2</c:v>
                </c:pt>
                <c:pt idx="1664">
                  <c:v>2.1284722222222222E-2</c:v>
                </c:pt>
                <c:pt idx="1665">
                  <c:v>2.1296296296296299E-2</c:v>
                </c:pt>
                <c:pt idx="1666">
                  <c:v>2.1307870370370369E-2</c:v>
                </c:pt>
                <c:pt idx="1667">
                  <c:v>2.1319444444444443E-2</c:v>
                </c:pt>
                <c:pt idx="1668">
                  <c:v>2.1331018518518517E-2</c:v>
                </c:pt>
                <c:pt idx="1669">
                  <c:v>2.1342592592592594E-2</c:v>
                </c:pt>
                <c:pt idx="1670">
                  <c:v>2.1354166666666664E-2</c:v>
                </c:pt>
                <c:pt idx="1671">
                  <c:v>2.1365740740740741E-2</c:v>
                </c:pt>
                <c:pt idx="1672">
                  <c:v>2.1377314814814818E-2</c:v>
                </c:pt>
                <c:pt idx="1673">
                  <c:v>2.1388888888888888E-2</c:v>
                </c:pt>
                <c:pt idx="1674">
                  <c:v>2.1400462962962965E-2</c:v>
                </c:pt>
                <c:pt idx="1675">
                  <c:v>2.1412037037037035E-2</c:v>
                </c:pt>
                <c:pt idx="1676">
                  <c:v>2.1423611111111112E-2</c:v>
                </c:pt>
                <c:pt idx="1677">
                  <c:v>2.1435185185185186E-2</c:v>
                </c:pt>
                <c:pt idx="1678">
                  <c:v>2.1446759259259259E-2</c:v>
                </c:pt>
                <c:pt idx="1679">
                  <c:v>2.1458333333333333E-2</c:v>
                </c:pt>
                <c:pt idx="1680">
                  <c:v>2.146990740740741E-2</c:v>
                </c:pt>
                <c:pt idx="1681">
                  <c:v>2.148148148148148E-2</c:v>
                </c:pt>
                <c:pt idx="1682">
                  <c:v>2.1493055555555557E-2</c:v>
                </c:pt>
                <c:pt idx="1683">
                  <c:v>2.1504629629629627E-2</c:v>
                </c:pt>
                <c:pt idx="1684">
                  <c:v>2.1516203703703704E-2</c:v>
                </c:pt>
                <c:pt idx="1685">
                  <c:v>2.1527777777777781E-2</c:v>
                </c:pt>
                <c:pt idx="1686">
                  <c:v>2.1539351851851851E-2</c:v>
                </c:pt>
                <c:pt idx="1687">
                  <c:v>2.1550925925925928E-2</c:v>
                </c:pt>
                <c:pt idx="1688">
                  <c:v>2.1562499999999998E-2</c:v>
                </c:pt>
                <c:pt idx="1689">
                  <c:v>2.1574074074074075E-2</c:v>
                </c:pt>
                <c:pt idx="1690">
                  <c:v>2.1585648148148145E-2</c:v>
                </c:pt>
                <c:pt idx="1691">
                  <c:v>2.1597222222222223E-2</c:v>
                </c:pt>
                <c:pt idx="1692">
                  <c:v>2.1608796296296296E-2</c:v>
                </c:pt>
                <c:pt idx="1693">
                  <c:v>2.162037037037037E-2</c:v>
                </c:pt>
                <c:pt idx="1694">
                  <c:v>2.1631944444444443E-2</c:v>
                </c:pt>
                <c:pt idx="1695">
                  <c:v>2.164351851851852E-2</c:v>
                </c:pt>
                <c:pt idx="1696">
                  <c:v>2.165509259259259E-2</c:v>
                </c:pt>
                <c:pt idx="1697">
                  <c:v>2.1666666666666667E-2</c:v>
                </c:pt>
                <c:pt idx="1698">
                  <c:v>2.1678240740740738E-2</c:v>
                </c:pt>
                <c:pt idx="1699">
                  <c:v>2.1689814814814815E-2</c:v>
                </c:pt>
                <c:pt idx="1700">
                  <c:v>2.1701388888888892E-2</c:v>
                </c:pt>
                <c:pt idx="1701">
                  <c:v>2.1712962962962962E-2</c:v>
                </c:pt>
                <c:pt idx="1702">
                  <c:v>2.1724537037037039E-2</c:v>
                </c:pt>
                <c:pt idx="1703">
                  <c:v>2.1736111111111112E-2</c:v>
                </c:pt>
                <c:pt idx="1704">
                  <c:v>2.1747685185185186E-2</c:v>
                </c:pt>
                <c:pt idx="1705">
                  <c:v>2.1759259259259259E-2</c:v>
                </c:pt>
                <c:pt idx="1706">
                  <c:v>2.1770833333333336E-2</c:v>
                </c:pt>
                <c:pt idx="1707">
                  <c:v>2.1782407407407407E-2</c:v>
                </c:pt>
                <c:pt idx="1708">
                  <c:v>2.179398148148148E-2</c:v>
                </c:pt>
                <c:pt idx="1709">
                  <c:v>2.1805555555555554E-2</c:v>
                </c:pt>
                <c:pt idx="1710">
                  <c:v>2.1817129629629631E-2</c:v>
                </c:pt>
                <c:pt idx="1711">
                  <c:v>2.1828703703703701E-2</c:v>
                </c:pt>
                <c:pt idx="1712">
                  <c:v>2.1840277777777778E-2</c:v>
                </c:pt>
                <c:pt idx="1713">
                  <c:v>2.1851851851851848E-2</c:v>
                </c:pt>
                <c:pt idx="1714">
                  <c:v>2.1863425925925925E-2</c:v>
                </c:pt>
                <c:pt idx="1715">
                  <c:v>2.1875000000000002E-2</c:v>
                </c:pt>
                <c:pt idx="1716">
                  <c:v>2.1886574074074072E-2</c:v>
                </c:pt>
                <c:pt idx="1717">
                  <c:v>2.1898148148148149E-2</c:v>
                </c:pt>
                <c:pt idx="1718">
                  <c:v>2.1909722222222223E-2</c:v>
                </c:pt>
                <c:pt idx="1719">
                  <c:v>2.1921296296296296E-2</c:v>
                </c:pt>
                <c:pt idx="1720">
                  <c:v>2.193287037037037E-2</c:v>
                </c:pt>
                <c:pt idx="1721">
                  <c:v>2.1944444444444447E-2</c:v>
                </c:pt>
                <c:pt idx="1722">
                  <c:v>2.1956018518518517E-2</c:v>
                </c:pt>
                <c:pt idx="1723">
                  <c:v>2.1967592592592594E-2</c:v>
                </c:pt>
                <c:pt idx="1724">
                  <c:v>2.1979166666666664E-2</c:v>
                </c:pt>
                <c:pt idx="1725">
                  <c:v>2.1990740740740741E-2</c:v>
                </c:pt>
                <c:pt idx="1726">
                  <c:v>2.2002314814814818E-2</c:v>
                </c:pt>
                <c:pt idx="1727">
                  <c:v>2.2013888888888888E-2</c:v>
                </c:pt>
                <c:pt idx="1728">
                  <c:v>2.2025462962962958E-2</c:v>
                </c:pt>
                <c:pt idx="1729">
                  <c:v>2.2037037037037036E-2</c:v>
                </c:pt>
                <c:pt idx="1730">
                  <c:v>2.2048611111111113E-2</c:v>
                </c:pt>
                <c:pt idx="1731">
                  <c:v>2.2060185185185183E-2</c:v>
                </c:pt>
                <c:pt idx="1732">
                  <c:v>2.207175925925926E-2</c:v>
                </c:pt>
                <c:pt idx="1733">
                  <c:v>2.2083333333333333E-2</c:v>
                </c:pt>
                <c:pt idx="1734">
                  <c:v>2.2094907407407407E-2</c:v>
                </c:pt>
                <c:pt idx="1735">
                  <c:v>2.210648148148148E-2</c:v>
                </c:pt>
                <c:pt idx="1736">
                  <c:v>2.2118055555555557E-2</c:v>
                </c:pt>
                <c:pt idx="1737">
                  <c:v>2.2129629629629628E-2</c:v>
                </c:pt>
                <c:pt idx="1738">
                  <c:v>2.2141203703703705E-2</c:v>
                </c:pt>
                <c:pt idx="1739">
                  <c:v>2.2152777777777775E-2</c:v>
                </c:pt>
                <c:pt idx="1740">
                  <c:v>2.2164351851851852E-2</c:v>
                </c:pt>
                <c:pt idx="1741">
                  <c:v>2.2175925925925929E-2</c:v>
                </c:pt>
                <c:pt idx="1742">
                  <c:v>2.2187499999999999E-2</c:v>
                </c:pt>
                <c:pt idx="1743">
                  <c:v>2.2199074074074076E-2</c:v>
                </c:pt>
                <c:pt idx="1744">
                  <c:v>2.2210648148148149E-2</c:v>
                </c:pt>
                <c:pt idx="1745">
                  <c:v>2.2222222222222223E-2</c:v>
                </c:pt>
                <c:pt idx="1746">
                  <c:v>2.2233796296296297E-2</c:v>
                </c:pt>
                <c:pt idx="1747">
                  <c:v>2.224537037037037E-2</c:v>
                </c:pt>
                <c:pt idx="1748">
                  <c:v>2.225694444444444E-2</c:v>
                </c:pt>
                <c:pt idx="1749">
                  <c:v>2.2268518518518521E-2</c:v>
                </c:pt>
                <c:pt idx="1750">
                  <c:v>2.2280092592592591E-2</c:v>
                </c:pt>
                <c:pt idx="1751">
                  <c:v>2.2291666666666668E-2</c:v>
                </c:pt>
                <c:pt idx="1752">
                  <c:v>2.2303240740740738E-2</c:v>
                </c:pt>
                <c:pt idx="1753">
                  <c:v>2.2314814814814815E-2</c:v>
                </c:pt>
                <c:pt idx="1754">
                  <c:v>2.2326388888888885E-2</c:v>
                </c:pt>
                <c:pt idx="1755">
                  <c:v>2.2337962962962962E-2</c:v>
                </c:pt>
                <c:pt idx="1756">
                  <c:v>2.2349537037037032E-2</c:v>
                </c:pt>
                <c:pt idx="1757">
                  <c:v>2.2361111111111113E-2</c:v>
                </c:pt>
                <c:pt idx="1758">
                  <c:v>2.2372685185185186E-2</c:v>
                </c:pt>
                <c:pt idx="1759">
                  <c:v>2.238425925925926E-2</c:v>
                </c:pt>
                <c:pt idx="1760">
                  <c:v>2.2395833333333334E-2</c:v>
                </c:pt>
                <c:pt idx="1761">
                  <c:v>2.2407407407407407E-2</c:v>
                </c:pt>
                <c:pt idx="1762">
                  <c:v>2.2418981481481481E-2</c:v>
                </c:pt>
                <c:pt idx="1763">
                  <c:v>2.2430555555555554E-2</c:v>
                </c:pt>
                <c:pt idx="1764">
                  <c:v>2.2442129629629631E-2</c:v>
                </c:pt>
                <c:pt idx="1765">
                  <c:v>2.2453703703703708E-2</c:v>
                </c:pt>
                <c:pt idx="1766">
                  <c:v>2.2465277777777778E-2</c:v>
                </c:pt>
                <c:pt idx="1767">
                  <c:v>2.2476851851851855E-2</c:v>
                </c:pt>
                <c:pt idx="1768">
                  <c:v>2.2488425925925926E-2</c:v>
                </c:pt>
                <c:pt idx="1769">
                  <c:v>2.2499999999999996E-2</c:v>
                </c:pt>
                <c:pt idx="1770">
                  <c:v>2.2511574074074073E-2</c:v>
                </c:pt>
                <c:pt idx="1771">
                  <c:v>2.2523148148148143E-2</c:v>
                </c:pt>
                <c:pt idx="1772">
                  <c:v>2.2534722222222223E-2</c:v>
                </c:pt>
                <c:pt idx="1773">
                  <c:v>2.2546296296296297E-2</c:v>
                </c:pt>
                <c:pt idx="1774">
                  <c:v>2.255787037037037E-2</c:v>
                </c:pt>
                <c:pt idx="1775">
                  <c:v>2.2569444444444444E-2</c:v>
                </c:pt>
                <c:pt idx="1776">
                  <c:v>2.2581018518518518E-2</c:v>
                </c:pt>
                <c:pt idx="1777">
                  <c:v>2.2592592592592591E-2</c:v>
                </c:pt>
                <c:pt idx="1778">
                  <c:v>2.2604166666666665E-2</c:v>
                </c:pt>
                <c:pt idx="1779">
                  <c:v>2.2615740740740742E-2</c:v>
                </c:pt>
                <c:pt idx="1780">
                  <c:v>2.2627314814814819E-2</c:v>
                </c:pt>
                <c:pt idx="1781">
                  <c:v>2.2638888888888889E-2</c:v>
                </c:pt>
                <c:pt idx="1782">
                  <c:v>2.2650462962962966E-2</c:v>
                </c:pt>
                <c:pt idx="1783">
                  <c:v>2.2662037037037036E-2</c:v>
                </c:pt>
                <c:pt idx="1784">
                  <c:v>2.2673611111111113E-2</c:v>
                </c:pt>
                <c:pt idx="1785">
                  <c:v>2.2685185185185183E-2</c:v>
                </c:pt>
                <c:pt idx="1786">
                  <c:v>2.269675925925926E-2</c:v>
                </c:pt>
                <c:pt idx="1787">
                  <c:v>2.2708333333333334E-2</c:v>
                </c:pt>
                <c:pt idx="1788">
                  <c:v>2.2719907407407411E-2</c:v>
                </c:pt>
                <c:pt idx="1789">
                  <c:v>2.2731481481481481E-2</c:v>
                </c:pt>
                <c:pt idx="1790">
                  <c:v>2.2743055555555555E-2</c:v>
                </c:pt>
                <c:pt idx="1791">
                  <c:v>2.2743055555555555E-2</c:v>
                </c:pt>
                <c:pt idx="1792">
                  <c:v>2.2766203703703702E-2</c:v>
                </c:pt>
                <c:pt idx="1793">
                  <c:v>2.2766203703703702E-2</c:v>
                </c:pt>
                <c:pt idx="1794">
                  <c:v>2.2777777777777775E-2</c:v>
                </c:pt>
                <c:pt idx="1795">
                  <c:v>2.2789351851851852E-2</c:v>
                </c:pt>
                <c:pt idx="1796">
                  <c:v>2.2800925925925929E-2</c:v>
                </c:pt>
                <c:pt idx="1797">
                  <c:v>2.2812499999999999E-2</c:v>
                </c:pt>
                <c:pt idx="1798">
                  <c:v>2.2824074074074076E-2</c:v>
                </c:pt>
                <c:pt idx="1799">
                  <c:v>2.2835648148148147E-2</c:v>
                </c:pt>
                <c:pt idx="1800">
                  <c:v>2.2847222222222224E-2</c:v>
                </c:pt>
                <c:pt idx="1801">
                  <c:v>2.2858796296296294E-2</c:v>
                </c:pt>
                <c:pt idx="1802">
                  <c:v>2.2870370370370371E-2</c:v>
                </c:pt>
                <c:pt idx="1803">
                  <c:v>2.2881944444444444E-2</c:v>
                </c:pt>
                <c:pt idx="1804">
                  <c:v>2.2893518518518521E-2</c:v>
                </c:pt>
                <c:pt idx="1805">
                  <c:v>2.2905092592592591E-2</c:v>
                </c:pt>
                <c:pt idx="1806">
                  <c:v>2.2916666666666669E-2</c:v>
                </c:pt>
                <c:pt idx="1807">
                  <c:v>2.2928240740740739E-2</c:v>
                </c:pt>
                <c:pt idx="1808">
                  <c:v>2.2939814814814816E-2</c:v>
                </c:pt>
                <c:pt idx="1809">
                  <c:v>2.2951388888888886E-2</c:v>
                </c:pt>
                <c:pt idx="1810">
                  <c:v>2.2962962962962966E-2</c:v>
                </c:pt>
                <c:pt idx="1811">
                  <c:v>2.297453703703704E-2</c:v>
                </c:pt>
                <c:pt idx="1812">
                  <c:v>2.298611111111111E-2</c:v>
                </c:pt>
                <c:pt idx="1813">
                  <c:v>2.2997685185185187E-2</c:v>
                </c:pt>
                <c:pt idx="1814">
                  <c:v>2.3009259259259257E-2</c:v>
                </c:pt>
                <c:pt idx="1815">
                  <c:v>2.3020833333333334E-2</c:v>
                </c:pt>
                <c:pt idx="1816">
                  <c:v>2.3032407407407404E-2</c:v>
                </c:pt>
                <c:pt idx="1817">
                  <c:v>2.3043981481481481E-2</c:v>
                </c:pt>
                <c:pt idx="1818">
                  <c:v>2.3055555555555555E-2</c:v>
                </c:pt>
                <c:pt idx="1819">
                  <c:v>2.3067129629629632E-2</c:v>
                </c:pt>
                <c:pt idx="1820">
                  <c:v>2.3078703703703702E-2</c:v>
                </c:pt>
                <c:pt idx="1821">
                  <c:v>2.3090277777777779E-2</c:v>
                </c:pt>
                <c:pt idx="1822">
                  <c:v>2.3101851851851849E-2</c:v>
                </c:pt>
                <c:pt idx="1823">
                  <c:v>2.3113425925925926E-2</c:v>
                </c:pt>
                <c:pt idx="1824">
                  <c:v>2.3124999999999996E-2</c:v>
                </c:pt>
                <c:pt idx="1825">
                  <c:v>2.3136574074074077E-2</c:v>
                </c:pt>
                <c:pt idx="1826">
                  <c:v>2.314814814814815E-2</c:v>
                </c:pt>
                <c:pt idx="1827">
                  <c:v>2.3159722222222224E-2</c:v>
                </c:pt>
                <c:pt idx="1828">
                  <c:v>2.3171296296296297E-2</c:v>
                </c:pt>
                <c:pt idx="1829">
                  <c:v>2.3182870370370371E-2</c:v>
                </c:pt>
                <c:pt idx="1830">
                  <c:v>2.3194444444444445E-2</c:v>
                </c:pt>
                <c:pt idx="1831">
                  <c:v>2.3206018518518515E-2</c:v>
                </c:pt>
                <c:pt idx="1832">
                  <c:v>2.3217592592592592E-2</c:v>
                </c:pt>
                <c:pt idx="1833">
                  <c:v>2.3229166666666665E-2</c:v>
                </c:pt>
                <c:pt idx="1834">
                  <c:v>2.3240740740740742E-2</c:v>
                </c:pt>
                <c:pt idx="1835">
                  <c:v>2.3252314814814812E-2</c:v>
                </c:pt>
                <c:pt idx="1836">
                  <c:v>2.326388888888889E-2</c:v>
                </c:pt>
                <c:pt idx="1837">
                  <c:v>2.327546296296296E-2</c:v>
                </c:pt>
                <c:pt idx="1838">
                  <c:v>2.3287037037037037E-2</c:v>
                </c:pt>
                <c:pt idx="1839">
                  <c:v>2.3298611111111107E-2</c:v>
                </c:pt>
                <c:pt idx="1840">
                  <c:v>2.3310185185185187E-2</c:v>
                </c:pt>
                <c:pt idx="1841">
                  <c:v>2.3321759259259261E-2</c:v>
                </c:pt>
                <c:pt idx="1842">
                  <c:v>2.3333333333333334E-2</c:v>
                </c:pt>
                <c:pt idx="1843">
                  <c:v>2.3344907407407408E-2</c:v>
                </c:pt>
                <c:pt idx="1844">
                  <c:v>2.3356481481481482E-2</c:v>
                </c:pt>
                <c:pt idx="1845">
                  <c:v>2.3368055555555555E-2</c:v>
                </c:pt>
                <c:pt idx="1846">
                  <c:v>2.3379629629629629E-2</c:v>
                </c:pt>
                <c:pt idx="1847">
                  <c:v>2.3391203703703702E-2</c:v>
                </c:pt>
                <c:pt idx="1848">
                  <c:v>2.3402777777777783E-2</c:v>
                </c:pt>
                <c:pt idx="1849">
                  <c:v>2.3414351851851853E-2</c:v>
                </c:pt>
                <c:pt idx="1850">
                  <c:v>2.342592592592593E-2</c:v>
                </c:pt>
                <c:pt idx="1851">
                  <c:v>2.34375E-2</c:v>
                </c:pt>
                <c:pt idx="1852">
                  <c:v>2.344907407407407E-2</c:v>
                </c:pt>
                <c:pt idx="1853">
                  <c:v>2.3460648148148147E-2</c:v>
                </c:pt>
                <c:pt idx="1854">
                  <c:v>2.3472222222222217E-2</c:v>
                </c:pt>
                <c:pt idx="1855">
                  <c:v>2.3483796296296298E-2</c:v>
                </c:pt>
                <c:pt idx="1856">
                  <c:v>2.3495370370370371E-2</c:v>
                </c:pt>
                <c:pt idx="1857">
                  <c:v>2.3506944444444445E-2</c:v>
                </c:pt>
                <c:pt idx="1858">
                  <c:v>2.3518518518518518E-2</c:v>
                </c:pt>
                <c:pt idx="1859">
                  <c:v>2.3530092592592592E-2</c:v>
                </c:pt>
                <c:pt idx="1860">
                  <c:v>2.3541666666666666E-2</c:v>
                </c:pt>
                <c:pt idx="1861">
                  <c:v>2.3553240740740739E-2</c:v>
                </c:pt>
                <c:pt idx="1862">
                  <c:v>2.3564814814814813E-2</c:v>
                </c:pt>
                <c:pt idx="1863">
                  <c:v>2.3576388888888893E-2</c:v>
                </c:pt>
                <c:pt idx="1864">
                  <c:v>2.3587962962962963E-2</c:v>
                </c:pt>
                <c:pt idx="1865">
                  <c:v>2.359953703703704E-2</c:v>
                </c:pt>
                <c:pt idx="1866">
                  <c:v>2.361111111111111E-2</c:v>
                </c:pt>
                <c:pt idx="1867">
                  <c:v>2.3622685185185188E-2</c:v>
                </c:pt>
                <c:pt idx="1868">
                  <c:v>2.3634259259259258E-2</c:v>
                </c:pt>
                <c:pt idx="1869">
                  <c:v>2.3645833333333335E-2</c:v>
                </c:pt>
                <c:pt idx="1870">
                  <c:v>2.3657407407407408E-2</c:v>
                </c:pt>
                <c:pt idx="1871">
                  <c:v>2.3668981481481485E-2</c:v>
                </c:pt>
                <c:pt idx="1872">
                  <c:v>2.3680555555555555E-2</c:v>
                </c:pt>
                <c:pt idx="1873">
                  <c:v>2.3692129629629629E-2</c:v>
                </c:pt>
                <c:pt idx="1874">
                  <c:v>2.3703703703703703E-2</c:v>
                </c:pt>
                <c:pt idx="1875">
                  <c:v>2.3715277777777776E-2</c:v>
                </c:pt>
                <c:pt idx="1876">
                  <c:v>2.372685185185185E-2</c:v>
                </c:pt>
                <c:pt idx="1877">
                  <c:v>2.3738425925925923E-2</c:v>
                </c:pt>
                <c:pt idx="1878">
                  <c:v>2.3750000000000004E-2</c:v>
                </c:pt>
                <c:pt idx="1879">
                  <c:v>2.3761574074074074E-2</c:v>
                </c:pt>
                <c:pt idx="1880">
                  <c:v>2.3773148148148151E-2</c:v>
                </c:pt>
                <c:pt idx="1881">
                  <c:v>2.3784722222222221E-2</c:v>
                </c:pt>
                <c:pt idx="1882">
                  <c:v>2.3796296296296298E-2</c:v>
                </c:pt>
                <c:pt idx="1883">
                  <c:v>2.3807870370370368E-2</c:v>
                </c:pt>
                <c:pt idx="1884">
                  <c:v>2.3819444444444445E-2</c:v>
                </c:pt>
                <c:pt idx="1885">
                  <c:v>2.3831018518518519E-2</c:v>
                </c:pt>
                <c:pt idx="1886">
                  <c:v>2.3842592592592596E-2</c:v>
                </c:pt>
                <c:pt idx="1887">
                  <c:v>2.3854166666666666E-2</c:v>
                </c:pt>
                <c:pt idx="1888">
                  <c:v>2.3865740740740743E-2</c:v>
                </c:pt>
                <c:pt idx="1889">
                  <c:v>2.3877314814814813E-2</c:v>
                </c:pt>
                <c:pt idx="1890">
                  <c:v>2.388888888888889E-2</c:v>
                </c:pt>
                <c:pt idx="1891">
                  <c:v>2.390046296296296E-2</c:v>
                </c:pt>
                <c:pt idx="1892">
                  <c:v>2.3912037037037034E-2</c:v>
                </c:pt>
                <c:pt idx="1893">
                  <c:v>2.3923611111111114E-2</c:v>
                </c:pt>
                <c:pt idx="1894">
                  <c:v>2.3935185185185184E-2</c:v>
                </c:pt>
                <c:pt idx="1895">
                  <c:v>2.3946759259259261E-2</c:v>
                </c:pt>
                <c:pt idx="1896">
                  <c:v>2.3958333333333331E-2</c:v>
                </c:pt>
                <c:pt idx="1897">
                  <c:v>2.3969907407407409E-2</c:v>
                </c:pt>
                <c:pt idx="1898">
                  <c:v>2.3981481481481479E-2</c:v>
                </c:pt>
                <c:pt idx="1899">
                  <c:v>2.3993055555555556E-2</c:v>
                </c:pt>
                <c:pt idx="1900">
                  <c:v>2.4004629629629629E-2</c:v>
                </c:pt>
                <c:pt idx="1901">
                  <c:v>2.4016203703703706E-2</c:v>
                </c:pt>
                <c:pt idx="1902">
                  <c:v>2.4027777777777776E-2</c:v>
                </c:pt>
                <c:pt idx="1903">
                  <c:v>2.4039351851851853E-2</c:v>
                </c:pt>
                <c:pt idx="1904">
                  <c:v>2.4050925925925924E-2</c:v>
                </c:pt>
                <c:pt idx="1905">
                  <c:v>2.4062500000000001E-2</c:v>
                </c:pt>
                <c:pt idx="1906">
                  <c:v>2.4074074074074071E-2</c:v>
                </c:pt>
                <c:pt idx="1907">
                  <c:v>2.4085648148148148E-2</c:v>
                </c:pt>
                <c:pt idx="1908">
                  <c:v>2.4097222222222225E-2</c:v>
                </c:pt>
                <c:pt idx="1909">
                  <c:v>2.4108796296296298E-2</c:v>
                </c:pt>
                <c:pt idx="1910">
                  <c:v>2.4120370370370372E-2</c:v>
                </c:pt>
                <c:pt idx="1911">
                  <c:v>2.4131944444444445E-2</c:v>
                </c:pt>
                <c:pt idx="1912">
                  <c:v>2.4143518518518519E-2</c:v>
                </c:pt>
                <c:pt idx="1913">
                  <c:v>2.4155092592592589E-2</c:v>
                </c:pt>
                <c:pt idx="1914">
                  <c:v>2.4166666666666666E-2</c:v>
                </c:pt>
                <c:pt idx="1915">
                  <c:v>2.417824074074074E-2</c:v>
                </c:pt>
                <c:pt idx="1916">
                  <c:v>2.4189814814814817E-2</c:v>
                </c:pt>
                <c:pt idx="1917">
                  <c:v>2.4201388888888887E-2</c:v>
                </c:pt>
                <c:pt idx="1918">
                  <c:v>2.4212962962962964E-2</c:v>
                </c:pt>
                <c:pt idx="1919">
                  <c:v>2.4224537037037034E-2</c:v>
                </c:pt>
                <c:pt idx="1920">
                  <c:v>2.4236111111111111E-2</c:v>
                </c:pt>
                <c:pt idx="1921">
                  <c:v>2.4247685185185181E-2</c:v>
                </c:pt>
                <c:pt idx="1922">
                  <c:v>2.4259259259259258E-2</c:v>
                </c:pt>
                <c:pt idx="1923">
                  <c:v>2.4270833333333335E-2</c:v>
                </c:pt>
                <c:pt idx="1924">
                  <c:v>2.4282407407407409E-2</c:v>
                </c:pt>
                <c:pt idx="1925">
                  <c:v>2.4293981481481482E-2</c:v>
                </c:pt>
                <c:pt idx="1926">
                  <c:v>2.4305555555555556E-2</c:v>
                </c:pt>
                <c:pt idx="1927">
                  <c:v>2.431712962962963E-2</c:v>
                </c:pt>
                <c:pt idx="1928">
                  <c:v>2.4328703703703703E-2</c:v>
                </c:pt>
                <c:pt idx="1929">
                  <c:v>2.4340277777777777E-2</c:v>
                </c:pt>
                <c:pt idx="1930">
                  <c:v>2.4351851851851857E-2</c:v>
                </c:pt>
                <c:pt idx="1931">
                  <c:v>2.4363425925925927E-2</c:v>
                </c:pt>
                <c:pt idx="1932">
                  <c:v>2.4375000000000004E-2</c:v>
                </c:pt>
                <c:pt idx="1933">
                  <c:v>2.4386574074074074E-2</c:v>
                </c:pt>
                <c:pt idx="1934">
                  <c:v>2.4398148148148145E-2</c:v>
                </c:pt>
                <c:pt idx="1935">
                  <c:v>2.4409722222222222E-2</c:v>
                </c:pt>
                <c:pt idx="1936">
                  <c:v>2.4421296296296292E-2</c:v>
                </c:pt>
                <c:pt idx="1937">
                  <c:v>2.4432870370370369E-2</c:v>
                </c:pt>
                <c:pt idx="1938">
                  <c:v>2.4444444444444446E-2</c:v>
                </c:pt>
                <c:pt idx="1939">
                  <c:v>2.4456018518518519E-2</c:v>
                </c:pt>
                <c:pt idx="1940">
                  <c:v>2.4467592592592593E-2</c:v>
                </c:pt>
                <c:pt idx="1941">
                  <c:v>2.4479166666666666E-2</c:v>
                </c:pt>
                <c:pt idx="1942">
                  <c:v>2.449074074074074E-2</c:v>
                </c:pt>
                <c:pt idx="1943">
                  <c:v>2.4502314814814814E-2</c:v>
                </c:pt>
                <c:pt idx="1944">
                  <c:v>2.4513888888888887E-2</c:v>
                </c:pt>
                <c:pt idx="1945">
                  <c:v>2.4525462962962968E-2</c:v>
                </c:pt>
                <c:pt idx="1946">
                  <c:v>2.4537037037037038E-2</c:v>
                </c:pt>
                <c:pt idx="1947">
                  <c:v>2.4548611111111115E-2</c:v>
                </c:pt>
                <c:pt idx="1948">
                  <c:v>2.4560185185185185E-2</c:v>
                </c:pt>
                <c:pt idx="1949">
                  <c:v>2.4571759259259262E-2</c:v>
                </c:pt>
                <c:pt idx="1950">
                  <c:v>2.4583333333333332E-2</c:v>
                </c:pt>
                <c:pt idx="1951">
                  <c:v>2.4594907407407409E-2</c:v>
                </c:pt>
                <c:pt idx="1952">
                  <c:v>2.4606481481481479E-2</c:v>
                </c:pt>
                <c:pt idx="1953">
                  <c:v>2.461805555555556E-2</c:v>
                </c:pt>
                <c:pt idx="1954">
                  <c:v>2.462962962962963E-2</c:v>
                </c:pt>
                <c:pt idx="1955">
                  <c:v>2.4641203703703703E-2</c:v>
                </c:pt>
                <c:pt idx="1956">
                  <c:v>2.4652777777777777E-2</c:v>
                </c:pt>
                <c:pt idx="1957">
                  <c:v>2.4664351851851851E-2</c:v>
                </c:pt>
                <c:pt idx="1958">
                  <c:v>2.4675925925925924E-2</c:v>
                </c:pt>
                <c:pt idx="1959">
                  <c:v>2.4687499999999998E-2</c:v>
                </c:pt>
                <c:pt idx="1960">
                  <c:v>2.4699074074074078E-2</c:v>
                </c:pt>
                <c:pt idx="1961">
                  <c:v>2.4710648148148148E-2</c:v>
                </c:pt>
                <c:pt idx="1962">
                  <c:v>2.4722222222222225E-2</c:v>
                </c:pt>
                <c:pt idx="1963">
                  <c:v>2.4733796296296295E-2</c:v>
                </c:pt>
                <c:pt idx="1964">
                  <c:v>2.4745370370370372E-2</c:v>
                </c:pt>
                <c:pt idx="1965">
                  <c:v>2.4756944444444443E-2</c:v>
                </c:pt>
                <c:pt idx="1966">
                  <c:v>2.476851851851852E-2</c:v>
                </c:pt>
                <c:pt idx="1967">
                  <c:v>2.478009259259259E-2</c:v>
                </c:pt>
                <c:pt idx="1968">
                  <c:v>2.479166666666667E-2</c:v>
                </c:pt>
                <c:pt idx="1969">
                  <c:v>2.480324074074074E-2</c:v>
                </c:pt>
                <c:pt idx="1970">
                  <c:v>2.4814814814814817E-2</c:v>
                </c:pt>
                <c:pt idx="1971">
                  <c:v>2.4826388888888887E-2</c:v>
                </c:pt>
                <c:pt idx="1972">
                  <c:v>2.4837962962962964E-2</c:v>
                </c:pt>
                <c:pt idx="1973">
                  <c:v>2.4849537037037035E-2</c:v>
                </c:pt>
                <c:pt idx="1974">
                  <c:v>2.4861111111111108E-2</c:v>
                </c:pt>
                <c:pt idx="1975">
                  <c:v>2.4872685185185189E-2</c:v>
                </c:pt>
                <c:pt idx="1976">
                  <c:v>2.4884259259259259E-2</c:v>
                </c:pt>
                <c:pt idx="1977">
                  <c:v>2.4895833333333336E-2</c:v>
                </c:pt>
                <c:pt idx="1978">
                  <c:v>2.4907407407407406E-2</c:v>
                </c:pt>
                <c:pt idx="1979">
                  <c:v>2.4918981481481483E-2</c:v>
                </c:pt>
                <c:pt idx="1980">
                  <c:v>2.4930555555555553E-2</c:v>
                </c:pt>
                <c:pt idx="1981">
                  <c:v>2.494212962962963E-2</c:v>
                </c:pt>
                <c:pt idx="1982">
                  <c:v>2.49537037037037E-2</c:v>
                </c:pt>
                <c:pt idx="1983">
                  <c:v>2.4965277777777781E-2</c:v>
                </c:pt>
                <c:pt idx="1984">
                  <c:v>2.4976851851851851E-2</c:v>
                </c:pt>
                <c:pt idx="1985">
                  <c:v>2.4988425925925928E-2</c:v>
                </c:pt>
                <c:pt idx="1986">
                  <c:v>2.4999999999999998E-2</c:v>
                </c:pt>
                <c:pt idx="1987">
                  <c:v>2.5011574074074075E-2</c:v>
                </c:pt>
                <c:pt idx="1988">
                  <c:v>2.5023148148148145E-2</c:v>
                </c:pt>
                <c:pt idx="1989">
                  <c:v>2.5034722222222222E-2</c:v>
                </c:pt>
                <c:pt idx="1990">
                  <c:v>2.5046296296296299E-2</c:v>
                </c:pt>
                <c:pt idx="1991">
                  <c:v>2.5057870370370373E-2</c:v>
                </c:pt>
                <c:pt idx="1992">
                  <c:v>2.5069444444444446E-2</c:v>
                </c:pt>
                <c:pt idx="1993">
                  <c:v>2.508101851851852E-2</c:v>
                </c:pt>
                <c:pt idx="1994">
                  <c:v>2.5092592592592593E-2</c:v>
                </c:pt>
                <c:pt idx="1995">
                  <c:v>2.5104166666666664E-2</c:v>
                </c:pt>
                <c:pt idx="1996">
                  <c:v>2.5115740740740741E-2</c:v>
                </c:pt>
                <c:pt idx="1997">
                  <c:v>2.5127314814814811E-2</c:v>
                </c:pt>
                <c:pt idx="1998">
                  <c:v>2.5138888888888891E-2</c:v>
                </c:pt>
                <c:pt idx="1999">
                  <c:v>2.5150462962962961E-2</c:v>
                </c:pt>
                <c:pt idx="2000">
                  <c:v>2.5162037037037038E-2</c:v>
                </c:pt>
                <c:pt idx="2001">
                  <c:v>2.5173611111111108E-2</c:v>
                </c:pt>
                <c:pt idx="2002">
                  <c:v>2.5185185185185185E-2</c:v>
                </c:pt>
                <c:pt idx="2003">
                  <c:v>2.5196759259259256E-2</c:v>
                </c:pt>
                <c:pt idx="2004">
                  <c:v>2.5208333333333333E-2</c:v>
                </c:pt>
                <c:pt idx="2005">
                  <c:v>2.521990740740741E-2</c:v>
                </c:pt>
                <c:pt idx="2006">
                  <c:v>2.5231481481481483E-2</c:v>
                </c:pt>
                <c:pt idx="2007">
                  <c:v>2.5243055555555557E-2</c:v>
                </c:pt>
                <c:pt idx="2008">
                  <c:v>2.525462962962963E-2</c:v>
                </c:pt>
                <c:pt idx="2009">
                  <c:v>2.5266203703703704E-2</c:v>
                </c:pt>
                <c:pt idx="2010">
                  <c:v>2.5277777777777777E-2</c:v>
                </c:pt>
                <c:pt idx="2011">
                  <c:v>2.5289351851851851E-2</c:v>
                </c:pt>
                <c:pt idx="2012">
                  <c:v>2.5300925925925925E-2</c:v>
                </c:pt>
                <c:pt idx="2013">
                  <c:v>2.5312500000000002E-2</c:v>
                </c:pt>
                <c:pt idx="2014">
                  <c:v>2.5324074074074079E-2</c:v>
                </c:pt>
                <c:pt idx="2015">
                  <c:v>2.5335648148148149E-2</c:v>
                </c:pt>
                <c:pt idx="2016">
                  <c:v>2.5347222222222219E-2</c:v>
                </c:pt>
                <c:pt idx="2017">
                  <c:v>2.5358796296296296E-2</c:v>
                </c:pt>
                <c:pt idx="2018">
                  <c:v>2.5370370370370366E-2</c:v>
                </c:pt>
                <c:pt idx="2019">
                  <c:v>2.5381944444444443E-2</c:v>
                </c:pt>
                <c:pt idx="2020">
                  <c:v>2.539351851851852E-2</c:v>
                </c:pt>
                <c:pt idx="2021">
                  <c:v>2.5405092592592594E-2</c:v>
                </c:pt>
                <c:pt idx="2022">
                  <c:v>2.5416666666666667E-2</c:v>
                </c:pt>
                <c:pt idx="2023">
                  <c:v>2.5428240740740741E-2</c:v>
                </c:pt>
                <c:pt idx="2024">
                  <c:v>2.5439814814814814E-2</c:v>
                </c:pt>
                <c:pt idx="2025">
                  <c:v>2.5451388888888888E-2</c:v>
                </c:pt>
                <c:pt idx="2026">
                  <c:v>2.5462962962962962E-2</c:v>
                </c:pt>
                <c:pt idx="2027">
                  <c:v>2.5474537037037035E-2</c:v>
                </c:pt>
                <c:pt idx="2028">
                  <c:v>2.5486111111111112E-2</c:v>
                </c:pt>
                <c:pt idx="2029">
                  <c:v>2.5497685185185189E-2</c:v>
                </c:pt>
                <c:pt idx="2030">
                  <c:v>2.5509259259259259E-2</c:v>
                </c:pt>
                <c:pt idx="2031">
                  <c:v>2.5520833333333336E-2</c:v>
                </c:pt>
                <c:pt idx="2032">
                  <c:v>2.5532407407407406E-2</c:v>
                </c:pt>
                <c:pt idx="2033">
                  <c:v>2.5543981481481483E-2</c:v>
                </c:pt>
                <c:pt idx="2034">
                  <c:v>2.5555555555555554E-2</c:v>
                </c:pt>
                <c:pt idx="2035">
                  <c:v>2.5567129629629634E-2</c:v>
                </c:pt>
                <c:pt idx="2036">
                  <c:v>2.5578703703703704E-2</c:v>
                </c:pt>
                <c:pt idx="2037">
                  <c:v>2.5590277777777778E-2</c:v>
                </c:pt>
                <c:pt idx="2038">
                  <c:v>2.5601851851851851E-2</c:v>
                </c:pt>
                <c:pt idx="2039">
                  <c:v>2.5613425925925925E-2</c:v>
                </c:pt>
                <c:pt idx="2040">
                  <c:v>2.5624999999999998E-2</c:v>
                </c:pt>
                <c:pt idx="2041">
                  <c:v>2.5636574074074072E-2</c:v>
                </c:pt>
                <c:pt idx="2042">
                  <c:v>2.5648148148148146E-2</c:v>
                </c:pt>
                <c:pt idx="2043">
                  <c:v>2.5659722222222223E-2</c:v>
                </c:pt>
                <c:pt idx="2044">
                  <c:v>2.56712962962963E-2</c:v>
                </c:pt>
                <c:pt idx="2045">
                  <c:v>2.568287037037037E-2</c:v>
                </c:pt>
                <c:pt idx="2046">
                  <c:v>2.5694444444444447E-2</c:v>
                </c:pt>
                <c:pt idx="2047">
                  <c:v>2.5706018518518517E-2</c:v>
                </c:pt>
                <c:pt idx="2048">
                  <c:v>2.5717592592592594E-2</c:v>
                </c:pt>
                <c:pt idx="2049">
                  <c:v>2.5729166666666664E-2</c:v>
                </c:pt>
                <c:pt idx="2050">
                  <c:v>2.5740740740740745E-2</c:v>
                </c:pt>
                <c:pt idx="2051">
                  <c:v>2.5752314814814815E-2</c:v>
                </c:pt>
                <c:pt idx="2052">
                  <c:v>2.5763888888888892E-2</c:v>
                </c:pt>
                <c:pt idx="2053">
                  <c:v>2.5775462962962962E-2</c:v>
                </c:pt>
                <c:pt idx="2054">
                  <c:v>2.5787037037037039E-2</c:v>
                </c:pt>
                <c:pt idx="2055">
                  <c:v>2.5798611111111109E-2</c:v>
                </c:pt>
                <c:pt idx="2056">
                  <c:v>2.5810185185185183E-2</c:v>
                </c:pt>
                <c:pt idx="2057">
                  <c:v>2.5821759259259256E-2</c:v>
                </c:pt>
                <c:pt idx="2058">
                  <c:v>2.5833333333333333E-2</c:v>
                </c:pt>
                <c:pt idx="2059">
                  <c:v>2.584490740740741E-2</c:v>
                </c:pt>
                <c:pt idx="2060">
                  <c:v>2.585648148148148E-2</c:v>
                </c:pt>
                <c:pt idx="2061">
                  <c:v>2.5868055555555557E-2</c:v>
                </c:pt>
                <c:pt idx="2062">
                  <c:v>2.5879629629629627E-2</c:v>
                </c:pt>
                <c:pt idx="2063">
                  <c:v>2.5891203703703704E-2</c:v>
                </c:pt>
                <c:pt idx="2064">
                  <c:v>2.5902777777777775E-2</c:v>
                </c:pt>
                <c:pt idx="2065">
                  <c:v>2.5914351851851855E-2</c:v>
                </c:pt>
                <c:pt idx="2066">
                  <c:v>2.5925925925925925E-2</c:v>
                </c:pt>
                <c:pt idx="2067">
                  <c:v>2.5937500000000002E-2</c:v>
                </c:pt>
                <c:pt idx="2068">
                  <c:v>2.5949074074074072E-2</c:v>
                </c:pt>
                <c:pt idx="2069">
                  <c:v>2.5960648148148149E-2</c:v>
                </c:pt>
                <c:pt idx="2070">
                  <c:v>2.5972222222222219E-2</c:v>
                </c:pt>
                <c:pt idx="2071">
                  <c:v>2.5983796296296297E-2</c:v>
                </c:pt>
                <c:pt idx="2072">
                  <c:v>2.5995370370370367E-2</c:v>
                </c:pt>
                <c:pt idx="2073">
                  <c:v>2.6006944444444447E-2</c:v>
                </c:pt>
                <c:pt idx="2074">
                  <c:v>2.6018518518518521E-2</c:v>
                </c:pt>
                <c:pt idx="2075">
                  <c:v>2.6030092592592594E-2</c:v>
                </c:pt>
                <c:pt idx="2076">
                  <c:v>2.6041666666666668E-2</c:v>
                </c:pt>
                <c:pt idx="2077">
                  <c:v>2.6053240740740738E-2</c:v>
                </c:pt>
                <c:pt idx="2078">
                  <c:v>2.6064814814814815E-2</c:v>
                </c:pt>
                <c:pt idx="2079">
                  <c:v>2.6076388888888885E-2</c:v>
                </c:pt>
                <c:pt idx="2080">
                  <c:v>2.6087962962962966E-2</c:v>
                </c:pt>
                <c:pt idx="2081">
                  <c:v>2.6099537037037036E-2</c:v>
                </c:pt>
                <c:pt idx="2082">
                  <c:v>2.6111111111111113E-2</c:v>
                </c:pt>
                <c:pt idx="2083">
                  <c:v>2.6122685185185183E-2</c:v>
                </c:pt>
                <c:pt idx="2084">
                  <c:v>2.613425925925926E-2</c:v>
                </c:pt>
                <c:pt idx="2085">
                  <c:v>2.614583333333333E-2</c:v>
                </c:pt>
                <c:pt idx="2086">
                  <c:v>2.6157407407407407E-2</c:v>
                </c:pt>
                <c:pt idx="2087">
                  <c:v>2.6168981481481477E-2</c:v>
                </c:pt>
                <c:pt idx="2088">
                  <c:v>2.6180555555555558E-2</c:v>
                </c:pt>
                <c:pt idx="2089">
                  <c:v>2.6192129629629631E-2</c:v>
                </c:pt>
                <c:pt idx="2090">
                  <c:v>2.6203703703703705E-2</c:v>
                </c:pt>
                <c:pt idx="2091">
                  <c:v>2.6215277777777778E-2</c:v>
                </c:pt>
                <c:pt idx="2092">
                  <c:v>2.6226851851851852E-2</c:v>
                </c:pt>
                <c:pt idx="2093">
                  <c:v>2.6238425925925925E-2</c:v>
                </c:pt>
                <c:pt idx="2094">
                  <c:v>2.6249999999999999E-2</c:v>
                </c:pt>
                <c:pt idx="2095">
                  <c:v>2.6261574074074076E-2</c:v>
                </c:pt>
                <c:pt idx="2096">
                  <c:v>2.6273148148148153E-2</c:v>
                </c:pt>
                <c:pt idx="2097">
                  <c:v>2.6284722222222223E-2</c:v>
                </c:pt>
                <c:pt idx="2098">
                  <c:v>2.6296296296296293E-2</c:v>
                </c:pt>
                <c:pt idx="2099">
                  <c:v>2.630787037037037E-2</c:v>
                </c:pt>
                <c:pt idx="2100">
                  <c:v>2.631944444444444E-2</c:v>
                </c:pt>
                <c:pt idx="2101">
                  <c:v>2.6331018518518517E-2</c:v>
                </c:pt>
                <c:pt idx="2102">
                  <c:v>2.6342592592592588E-2</c:v>
                </c:pt>
                <c:pt idx="2103">
                  <c:v>2.6354166666666668E-2</c:v>
                </c:pt>
                <c:pt idx="2104">
                  <c:v>2.6365740740740742E-2</c:v>
                </c:pt>
                <c:pt idx="2105">
                  <c:v>2.6377314814814815E-2</c:v>
                </c:pt>
                <c:pt idx="2106">
                  <c:v>2.6388888888888889E-2</c:v>
                </c:pt>
                <c:pt idx="2107">
                  <c:v>2.6400462962962962E-2</c:v>
                </c:pt>
                <c:pt idx="2108">
                  <c:v>2.6412037037037036E-2</c:v>
                </c:pt>
                <c:pt idx="2109">
                  <c:v>2.642361111111111E-2</c:v>
                </c:pt>
                <c:pt idx="2110">
                  <c:v>2.6435185185185187E-2</c:v>
                </c:pt>
                <c:pt idx="2111">
                  <c:v>2.6446759259259264E-2</c:v>
                </c:pt>
                <c:pt idx="2112">
                  <c:v>2.6458333333333334E-2</c:v>
                </c:pt>
                <c:pt idx="2113">
                  <c:v>2.6469907407407411E-2</c:v>
                </c:pt>
                <c:pt idx="2114">
                  <c:v>2.6481481481481481E-2</c:v>
                </c:pt>
                <c:pt idx="2115">
                  <c:v>2.6493055555555558E-2</c:v>
                </c:pt>
                <c:pt idx="2116">
                  <c:v>2.6504629629629628E-2</c:v>
                </c:pt>
                <c:pt idx="2117">
                  <c:v>2.6516203703703698E-2</c:v>
                </c:pt>
                <c:pt idx="2118">
                  <c:v>2.6527777777777779E-2</c:v>
                </c:pt>
                <c:pt idx="2119">
                  <c:v>2.6539351851851852E-2</c:v>
                </c:pt>
                <c:pt idx="2120">
                  <c:v>2.6550925925925926E-2</c:v>
                </c:pt>
                <c:pt idx="2121">
                  <c:v>2.6562499999999999E-2</c:v>
                </c:pt>
                <c:pt idx="2122">
                  <c:v>2.6574074074074073E-2</c:v>
                </c:pt>
                <c:pt idx="2123">
                  <c:v>2.6585648148148146E-2</c:v>
                </c:pt>
                <c:pt idx="2124">
                  <c:v>2.659722222222222E-2</c:v>
                </c:pt>
                <c:pt idx="2125">
                  <c:v>2.6608796296296297E-2</c:v>
                </c:pt>
                <c:pt idx="2126">
                  <c:v>2.6620370370370374E-2</c:v>
                </c:pt>
                <c:pt idx="2127">
                  <c:v>2.6631944444444444E-2</c:v>
                </c:pt>
                <c:pt idx="2128">
                  <c:v>2.6643518518518521E-2</c:v>
                </c:pt>
                <c:pt idx="2129">
                  <c:v>2.6655092592592591E-2</c:v>
                </c:pt>
                <c:pt idx="2130">
                  <c:v>2.6666666666666668E-2</c:v>
                </c:pt>
                <c:pt idx="2131">
                  <c:v>2.6678240740740738E-2</c:v>
                </c:pt>
                <c:pt idx="2132">
                  <c:v>2.6689814814814816E-2</c:v>
                </c:pt>
                <c:pt idx="2133">
                  <c:v>2.6701388888888889E-2</c:v>
                </c:pt>
                <c:pt idx="2134">
                  <c:v>2.6712962962962966E-2</c:v>
                </c:pt>
                <c:pt idx="2135">
                  <c:v>2.6724537037037036E-2</c:v>
                </c:pt>
                <c:pt idx="2136">
                  <c:v>2.6736111111111113E-2</c:v>
                </c:pt>
                <c:pt idx="2137">
                  <c:v>2.6747685185185183E-2</c:v>
                </c:pt>
                <c:pt idx="2138">
                  <c:v>2.6759259259259257E-2</c:v>
                </c:pt>
                <c:pt idx="2139">
                  <c:v>2.6759259259259257E-2</c:v>
                </c:pt>
                <c:pt idx="2140">
                  <c:v>2.6770833333333331E-2</c:v>
                </c:pt>
                <c:pt idx="2141">
                  <c:v>2.6782407407407408E-2</c:v>
                </c:pt>
                <c:pt idx="2142">
                  <c:v>2.6793981481481485E-2</c:v>
                </c:pt>
                <c:pt idx="2143">
                  <c:v>2.6805555555555555E-2</c:v>
                </c:pt>
                <c:pt idx="2144">
                  <c:v>2.6817129629629632E-2</c:v>
                </c:pt>
                <c:pt idx="2145">
                  <c:v>2.6828703703703702E-2</c:v>
                </c:pt>
                <c:pt idx="2146">
                  <c:v>2.6840277777777779E-2</c:v>
                </c:pt>
                <c:pt idx="2147">
                  <c:v>2.6851851851851849E-2</c:v>
                </c:pt>
                <c:pt idx="2148">
                  <c:v>2.6863425925925926E-2</c:v>
                </c:pt>
                <c:pt idx="2149">
                  <c:v>2.6875E-2</c:v>
                </c:pt>
                <c:pt idx="2150">
                  <c:v>2.6886574074074077E-2</c:v>
                </c:pt>
                <c:pt idx="2151">
                  <c:v>2.6898148148148147E-2</c:v>
                </c:pt>
                <c:pt idx="2152">
                  <c:v>2.6909722222222224E-2</c:v>
                </c:pt>
                <c:pt idx="2153">
                  <c:v>2.6921296296296294E-2</c:v>
                </c:pt>
                <c:pt idx="2154">
                  <c:v>2.6932870370370371E-2</c:v>
                </c:pt>
                <c:pt idx="2155">
                  <c:v>2.6944444444444441E-2</c:v>
                </c:pt>
                <c:pt idx="2156">
                  <c:v>2.6956018518518522E-2</c:v>
                </c:pt>
                <c:pt idx="2157">
                  <c:v>2.6967592592592595E-2</c:v>
                </c:pt>
                <c:pt idx="2158">
                  <c:v>2.6979166666666669E-2</c:v>
                </c:pt>
                <c:pt idx="2159">
                  <c:v>2.6990740740740742E-2</c:v>
                </c:pt>
                <c:pt idx="2160">
                  <c:v>2.7002314814814812E-2</c:v>
                </c:pt>
                <c:pt idx="2161">
                  <c:v>2.7013888888888889E-2</c:v>
                </c:pt>
                <c:pt idx="2162">
                  <c:v>2.7025462962962959E-2</c:v>
                </c:pt>
                <c:pt idx="2163">
                  <c:v>2.7037037037037037E-2</c:v>
                </c:pt>
                <c:pt idx="2164">
                  <c:v>2.704861111111111E-2</c:v>
                </c:pt>
                <c:pt idx="2165">
                  <c:v>2.7060185185185187E-2</c:v>
                </c:pt>
                <c:pt idx="2166">
                  <c:v>2.7071759259259257E-2</c:v>
                </c:pt>
                <c:pt idx="2167">
                  <c:v>2.7083333333333334E-2</c:v>
                </c:pt>
                <c:pt idx="2168">
                  <c:v>2.7094907407407404E-2</c:v>
                </c:pt>
                <c:pt idx="2169">
                  <c:v>2.7106481481481481E-2</c:v>
                </c:pt>
                <c:pt idx="2170">
                  <c:v>2.7118055555555552E-2</c:v>
                </c:pt>
                <c:pt idx="2171">
                  <c:v>2.7129629629629632E-2</c:v>
                </c:pt>
                <c:pt idx="2172">
                  <c:v>2.7141203703703706E-2</c:v>
                </c:pt>
                <c:pt idx="2173">
                  <c:v>2.7152777777777779E-2</c:v>
                </c:pt>
                <c:pt idx="2174">
                  <c:v>2.7164351851851853E-2</c:v>
                </c:pt>
                <c:pt idx="2175">
                  <c:v>2.7175925925925926E-2</c:v>
                </c:pt>
                <c:pt idx="2176">
                  <c:v>2.71875E-2</c:v>
                </c:pt>
                <c:pt idx="2177">
                  <c:v>2.7199074074074073E-2</c:v>
                </c:pt>
                <c:pt idx="2178">
                  <c:v>2.7210648148148147E-2</c:v>
                </c:pt>
                <c:pt idx="2179">
                  <c:v>2.7222222222222228E-2</c:v>
                </c:pt>
                <c:pt idx="2180">
                  <c:v>2.7233796296296298E-2</c:v>
                </c:pt>
                <c:pt idx="2181">
                  <c:v>2.7245370370370368E-2</c:v>
                </c:pt>
                <c:pt idx="2182">
                  <c:v>2.7256944444444445E-2</c:v>
                </c:pt>
                <c:pt idx="2183">
                  <c:v>2.7268518518518515E-2</c:v>
                </c:pt>
                <c:pt idx="2184">
                  <c:v>2.7280092592592592E-2</c:v>
                </c:pt>
                <c:pt idx="2185">
                  <c:v>2.7291666666666662E-2</c:v>
                </c:pt>
                <c:pt idx="2186">
                  <c:v>2.7303240740740743E-2</c:v>
                </c:pt>
                <c:pt idx="2187">
                  <c:v>2.7314814814814816E-2</c:v>
                </c:pt>
                <c:pt idx="2188">
                  <c:v>2.732638888888889E-2</c:v>
                </c:pt>
                <c:pt idx="2189">
                  <c:v>2.7337962962962963E-2</c:v>
                </c:pt>
                <c:pt idx="2190">
                  <c:v>2.7349537037037037E-2</c:v>
                </c:pt>
                <c:pt idx="2191">
                  <c:v>2.736111111111111E-2</c:v>
                </c:pt>
                <c:pt idx="2192">
                  <c:v>2.7372685185185184E-2</c:v>
                </c:pt>
                <c:pt idx="2193">
                  <c:v>2.7384259259259257E-2</c:v>
                </c:pt>
                <c:pt idx="2194">
                  <c:v>2.7395833333333338E-2</c:v>
                </c:pt>
                <c:pt idx="2195">
                  <c:v>2.7407407407407408E-2</c:v>
                </c:pt>
                <c:pt idx="2196">
                  <c:v>2.7418981481481485E-2</c:v>
                </c:pt>
                <c:pt idx="2197">
                  <c:v>2.7430555555555555E-2</c:v>
                </c:pt>
                <c:pt idx="2198">
                  <c:v>2.7442129629629632E-2</c:v>
                </c:pt>
                <c:pt idx="2199">
                  <c:v>2.7453703703703702E-2</c:v>
                </c:pt>
                <c:pt idx="2200">
                  <c:v>2.7465277777777772E-2</c:v>
                </c:pt>
                <c:pt idx="2201">
                  <c:v>2.7476851851851853E-2</c:v>
                </c:pt>
                <c:pt idx="2202">
                  <c:v>2.7488425925925927E-2</c:v>
                </c:pt>
                <c:pt idx="2203">
                  <c:v>2.75E-2</c:v>
                </c:pt>
                <c:pt idx="2204">
                  <c:v>2.7511574074074074E-2</c:v>
                </c:pt>
                <c:pt idx="2205">
                  <c:v>2.7523148148148147E-2</c:v>
                </c:pt>
                <c:pt idx="2206">
                  <c:v>2.7534722222222221E-2</c:v>
                </c:pt>
                <c:pt idx="2207">
                  <c:v>2.7546296296296294E-2</c:v>
                </c:pt>
                <c:pt idx="2208">
                  <c:v>2.7557870370370368E-2</c:v>
                </c:pt>
                <c:pt idx="2209">
                  <c:v>2.7569444444444448E-2</c:v>
                </c:pt>
                <c:pt idx="2210">
                  <c:v>2.7581018518518519E-2</c:v>
                </c:pt>
                <c:pt idx="2211">
                  <c:v>2.7592592592592596E-2</c:v>
                </c:pt>
                <c:pt idx="2212">
                  <c:v>2.7604166666666666E-2</c:v>
                </c:pt>
                <c:pt idx="2213">
                  <c:v>2.7615740740740743E-2</c:v>
                </c:pt>
                <c:pt idx="2214">
                  <c:v>2.7627314814814813E-2</c:v>
                </c:pt>
                <c:pt idx="2215">
                  <c:v>2.763888888888889E-2</c:v>
                </c:pt>
                <c:pt idx="2216">
                  <c:v>2.7650462962962963E-2</c:v>
                </c:pt>
                <c:pt idx="2217">
                  <c:v>2.7662037037037041E-2</c:v>
                </c:pt>
                <c:pt idx="2218">
                  <c:v>2.7673611111111111E-2</c:v>
                </c:pt>
                <c:pt idx="2219">
                  <c:v>2.7685185185185188E-2</c:v>
                </c:pt>
                <c:pt idx="2220">
                  <c:v>2.7696759259259258E-2</c:v>
                </c:pt>
                <c:pt idx="2221">
                  <c:v>2.7708333333333331E-2</c:v>
                </c:pt>
                <c:pt idx="2222">
                  <c:v>2.7719907407407405E-2</c:v>
                </c:pt>
                <c:pt idx="2223">
                  <c:v>2.7731481481481478E-2</c:v>
                </c:pt>
                <c:pt idx="2224">
                  <c:v>2.7743055555555559E-2</c:v>
                </c:pt>
                <c:pt idx="2225">
                  <c:v>2.7754629629629629E-2</c:v>
                </c:pt>
                <c:pt idx="2226">
                  <c:v>2.7766203703703706E-2</c:v>
                </c:pt>
                <c:pt idx="2227">
                  <c:v>2.7777777777777776E-2</c:v>
                </c:pt>
                <c:pt idx="2228">
                  <c:v>2.7789351851851853E-2</c:v>
                </c:pt>
                <c:pt idx="2229">
                  <c:v>2.7800925925925923E-2</c:v>
                </c:pt>
                <c:pt idx="2230">
                  <c:v>2.78125E-2</c:v>
                </c:pt>
                <c:pt idx="2231">
                  <c:v>2.7824074074074074E-2</c:v>
                </c:pt>
                <c:pt idx="2232">
                  <c:v>2.7835648148148151E-2</c:v>
                </c:pt>
                <c:pt idx="2233">
                  <c:v>2.7847222222222221E-2</c:v>
                </c:pt>
                <c:pt idx="2234">
                  <c:v>2.7858796296296298E-2</c:v>
                </c:pt>
                <c:pt idx="2235">
                  <c:v>2.7870370370370368E-2</c:v>
                </c:pt>
                <c:pt idx="2236">
                  <c:v>2.7881944444444445E-2</c:v>
                </c:pt>
                <c:pt idx="2237">
                  <c:v>2.7893518518518515E-2</c:v>
                </c:pt>
                <c:pt idx="2238">
                  <c:v>2.7905092592592592E-2</c:v>
                </c:pt>
                <c:pt idx="2239">
                  <c:v>2.7916666666666669E-2</c:v>
                </c:pt>
                <c:pt idx="2240">
                  <c:v>2.7928240740740743E-2</c:v>
                </c:pt>
                <c:pt idx="2241">
                  <c:v>2.7939814814814817E-2</c:v>
                </c:pt>
                <c:pt idx="2242">
                  <c:v>2.7951388888888887E-2</c:v>
                </c:pt>
                <c:pt idx="2243">
                  <c:v>2.7962962962962964E-2</c:v>
                </c:pt>
                <c:pt idx="2244">
                  <c:v>2.7974537037037034E-2</c:v>
                </c:pt>
                <c:pt idx="2245">
                  <c:v>2.7986111111111111E-2</c:v>
                </c:pt>
                <c:pt idx="2246">
                  <c:v>2.7997685185185184E-2</c:v>
                </c:pt>
                <c:pt idx="2247">
                  <c:v>2.8009259259259262E-2</c:v>
                </c:pt>
                <c:pt idx="2248">
                  <c:v>2.8020833333333332E-2</c:v>
                </c:pt>
                <c:pt idx="2249">
                  <c:v>2.8032407407407409E-2</c:v>
                </c:pt>
                <c:pt idx="2250">
                  <c:v>2.8043981481481479E-2</c:v>
                </c:pt>
                <c:pt idx="2251">
                  <c:v>2.8055555555555556E-2</c:v>
                </c:pt>
                <c:pt idx="2252">
                  <c:v>2.8067129629629626E-2</c:v>
                </c:pt>
                <c:pt idx="2253">
                  <c:v>2.8078703703703703E-2</c:v>
                </c:pt>
                <c:pt idx="2254">
                  <c:v>2.809027777777778E-2</c:v>
                </c:pt>
                <c:pt idx="2255">
                  <c:v>2.8101851851851854E-2</c:v>
                </c:pt>
                <c:pt idx="2256">
                  <c:v>2.8113425925925927E-2</c:v>
                </c:pt>
                <c:pt idx="2257">
                  <c:v>2.8125000000000001E-2</c:v>
                </c:pt>
                <c:pt idx="2258">
                  <c:v>2.8136574074074074E-2</c:v>
                </c:pt>
                <c:pt idx="2259">
                  <c:v>2.8148148148148148E-2</c:v>
                </c:pt>
                <c:pt idx="2260">
                  <c:v>2.8159722222222221E-2</c:v>
                </c:pt>
                <c:pt idx="2261">
                  <c:v>2.8171296296296302E-2</c:v>
                </c:pt>
                <c:pt idx="2262">
                  <c:v>2.8182870370370372E-2</c:v>
                </c:pt>
                <c:pt idx="2263">
                  <c:v>2.8194444444444442E-2</c:v>
                </c:pt>
                <c:pt idx="2264">
                  <c:v>2.8206018518518519E-2</c:v>
                </c:pt>
                <c:pt idx="2265">
                  <c:v>2.8217592592592589E-2</c:v>
                </c:pt>
                <c:pt idx="2266">
                  <c:v>2.8229166666666666E-2</c:v>
                </c:pt>
                <c:pt idx="2267">
                  <c:v>2.8240740740740736E-2</c:v>
                </c:pt>
                <c:pt idx="2268">
                  <c:v>2.8252314814814813E-2</c:v>
                </c:pt>
                <c:pt idx="2269">
                  <c:v>2.826388888888889E-2</c:v>
                </c:pt>
                <c:pt idx="2270">
                  <c:v>2.8275462962962964E-2</c:v>
                </c:pt>
                <c:pt idx="2271">
                  <c:v>2.8287037037037038E-2</c:v>
                </c:pt>
                <c:pt idx="2272">
                  <c:v>2.8298611111111111E-2</c:v>
                </c:pt>
                <c:pt idx="2273">
                  <c:v>2.8310185185185185E-2</c:v>
                </c:pt>
                <c:pt idx="2274">
                  <c:v>2.8321759259259258E-2</c:v>
                </c:pt>
                <c:pt idx="2275">
                  <c:v>2.8333333333333332E-2</c:v>
                </c:pt>
                <c:pt idx="2276">
                  <c:v>2.8344907407407412E-2</c:v>
                </c:pt>
                <c:pt idx="2277">
                  <c:v>2.8356481481481483E-2</c:v>
                </c:pt>
                <c:pt idx="2278">
                  <c:v>2.836805555555556E-2</c:v>
                </c:pt>
                <c:pt idx="2279">
                  <c:v>2.837962962962963E-2</c:v>
                </c:pt>
                <c:pt idx="2280">
                  <c:v>2.8391203703703707E-2</c:v>
                </c:pt>
                <c:pt idx="2281">
                  <c:v>2.8402777777777777E-2</c:v>
                </c:pt>
                <c:pt idx="2282">
                  <c:v>2.8414351851851847E-2</c:v>
                </c:pt>
                <c:pt idx="2283">
                  <c:v>2.8425925925925924E-2</c:v>
                </c:pt>
                <c:pt idx="2284">
                  <c:v>2.8437500000000001E-2</c:v>
                </c:pt>
                <c:pt idx="2285">
                  <c:v>2.8449074074074075E-2</c:v>
                </c:pt>
                <c:pt idx="2286">
                  <c:v>2.8460648148148148E-2</c:v>
                </c:pt>
                <c:pt idx="2287">
                  <c:v>2.8472222222222222E-2</c:v>
                </c:pt>
                <c:pt idx="2288">
                  <c:v>2.8483796296296295E-2</c:v>
                </c:pt>
                <c:pt idx="2289">
                  <c:v>2.8495370370370369E-2</c:v>
                </c:pt>
                <c:pt idx="2290">
                  <c:v>2.8506944444444442E-2</c:v>
                </c:pt>
                <c:pt idx="2291">
                  <c:v>2.8518518518518523E-2</c:v>
                </c:pt>
                <c:pt idx="2292">
                  <c:v>2.8530092592592593E-2</c:v>
                </c:pt>
                <c:pt idx="2293">
                  <c:v>2.854166666666667E-2</c:v>
                </c:pt>
                <c:pt idx="2294">
                  <c:v>2.855324074074074E-2</c:v>
                </c:pt>
                <c:pt idx="2295">
                  <c:v>2.8564814814814817E-2</c:v>
                </c:pt>
                <c:pt idx="2296">
                  <c:v>2.8576388888888887E-2</c:v>
                </c:pt>
                <c:pt idx="2297">
                  <c:v>2.8587962962962964E-2</c:v>
                </c:pt>
                <c:pt idx="2298">
                  <c:v>2.8599537037037034E-2</c:v>
                </c:pt>
                <c:pt idx="2299">
                  <c:v>2.8611111111111115E-2</c:v>
                </c:pt>
                <c:pt idx="2300">
                  <c:v>2.8622685185185185E-2</c:v>
                </c:pt>
                <c:pt idx="2301">
                  <c:v>2.8634259259259262E-2</c:v>
                </c:pt>
                <c:pt idx="2302">
                  <c:v>2.8645833333333332E-2</c:v>
                </c:pt>
                <c:pt idx="2303">
                  <c:v>2.8657407407407406E-2</c:v>
                </c:pt>
                <c:pt idx="2304">
                  <c:v>2.8668981481481479E-2</c:v>
                </c:pt>
                <c:pt idx="2305">
                  <c:v>2.8680555555555553E-2</c:v>
                </c:pt>
                <c:pt idx="2306">
                  <c:v>2.8692129629629633E-2</c:v>
                </c:pt>
                <c:pt idx="2307">
                  <c:v>2.8703703703703703E-2</c:v>
                </c:pt>
                <c:pt idx="2308">
                  <c:v>2.8715277777777781E-2</c:v>
                </c:pt>
                <c:pt idx="2309">
                  <c:v>2.8726851851851851E-2</c:v>
                </c:pt>
                <c:pt idx="2310">
                  <c:v>2.8738425925925928E-2</c:v>
                </c:pt>
                <c:pt idx="2311">
                  <c:v>2.8749999999999998E-2</c:v>
                </c:pt>
                <c:pt idx="2312">
                  <c:v>2.8761574074074075E-2</c:v>
                </c:pt>
                <c:pt idx="2313">
                  <c:v>2.8773148148148145E-2</c:v>
                </c:pt>
                <c:pt idx="2314">
                  <c:v>2.8784722222222225E-2</c:v>
                </c:pt>
                <c:pt idx="2315">
                  <c:v>2.8796296296296296E-2</c:v>
                </c:pt>
                <c:pt idx="2316">
                  <c:v>2.8807870370370373E-2</c:v>
                </c:pt>
                <c:pt idx="2317">
                  <c:v>2.8819444444444443E-2</c:v>
                </c:pt>
                <c:pt idx="2318">
                  <c:v>2.883101851851852E-2</c:v>
                </c:pt>
                <c:pt idx="2319">
                  <c:v>2.884259259259259E-2</c:v>
                </c:pt>
                <c:pt idx="2320">
                  <c:v>2.8854166666666667E-2</c:v>
                </c:pt>
                <c:pt idx="2321">
                  <c:v>2.8865740740740744E-2</c:v>
                </c:pt>
                <c:pt idx="2322">
                  <c:v>2.8877314814814817E-2</c:v>
                </c:pt>
                <c:pt idx="2323">
                  <c:v>2.8888888888888891E-2</c:v>
                </c:pt>
                <c:pt idx="2324">
                  <c:v>2.8900462962962961E-2</c:v>
                </c:pt>
                <c:pt idx="2325">
                  <c:v>2.8912037037037038E-2</c:v>
                </c:pt>
                <c:pt idx="2326">
                  <c:v>2.8923611111111108E-2</c:v>
                </c:pt>
                <c:pt idx="2327">
                  <c:v>2.8935185185185185E-2</c:v>
                </c:pt>
                <c:pt idx="2328">
                  <c:v>2.8946759259259255E-2</c:v>
                </c:pt>
                <c:pt idx="2329">
                  <c:v>2.8958333333333336E-2</c:v>
                </c:pt>
                <c:pt idx="2330">
                  <c:v>2.8969907407407406E-2</c:v>
                </c:pt>
                <c:pt idx="2331">
                  <c:v>2.8981481481481483E-2</c:v>
                </c:pt>
                <c:pt idx="2332">
                  <c:v>2.8993055555555553E-2</c:v>
                </c:pt>
                <c:pt idx="2333">
                  <c:v>2.900462962962963E-2</c:v>
                </c:pt>
                <c:pt idx="2334">
                  <c:v>2.90162037037037E-2</c:v>
                </c:pt>
                <c:pt idx="2335">
                  <c:v>2.9027777777777777E-2</c:v>
                </c:pt>
                <c:pt idx="2336">
                  <c:v>2.9039351851851854E-2</c:v>
                </c:pt>
                <c:pt idx="2337">
                  <c:v>2.9050925925925928E-2</c:v>
                </c:pt>
                <c:pt idx="2338">
                  <c:v>2.9062500000000002E-2</c:v>
                </c:pt>
                <c:pt idx="2339">
                  <c:v>2.9074074074074075E-2</c:v>
                </c:pt>
                <c:pt idx="2340">
                  <c:v>2.9085648148148149E-2</c:v>
                </c:pt>
                <c:pt idx="2341">
                  <c:v>2.9097222222222222E-2</c:v>
                </c:pt>
                <c:pt idx="2342">
                  <c:v>2.9108796296296296E-2</c:v>
                </c:pt>
                <c:pt idx="2343">
                  <c:v>2.9120370370370366E-2</c:v>
                </c:pt>
                <c:pt idx="2344">
                  <c:v>2.9131944444444446E-2</c:v>
                </c:pt>
                <c:pt idx="2345">
                  <c:v>2.9143518518518517E-2</c:v>
                </c:pt>
                <c:pt idx="2346">
                  <c:v>2.9155092592592594E-2</c:v>
                </c:pt>
                <c:pt idx="2347">
                  <c:v>2.9166666666666664E-2</c:v>
                </c:pt>
                <c:pt idx="2348">
                  <c:v>2.9178240740740741E-2</c:v>
                </c:pt>
                <c:pt idx="2349">
                  <c:v>2.9189814814814811E-2</c:v>
                </c:pt>
                <c:pt idx="2350">
                  <c:v>2.9201388888888888E-2</c:v>
                </c:pt>
                <c:pt idx="2351">
                  <c:v>2.9212962962962965E-2</c:v>
                </c:pt>
                <c:pt idx="2352">
                  <c:v>2.9224537037037038E-2</c:v>
                </c:pt>
                <c:pt idx="2353">
                  <c:v>2.9236111111111112E-2</c:v>
                </c:pt>
                <c:pt idx="2354">
                  <c:v>2.9247685185185186E-2</c:v>
                </c:pt>
                <c:pt idx="2355">
                  <c:v>2.9259259259259259E-2</c:v>
                </c:pt>
                <c:pt idx="2356">
                  <c:v>2.9270833333333333E-2</c:v>
                </c:pt>
                <c:pt idx="2357">
                  <c:v>2.9282407407407406E-2</c:v>
                </c:pt>
                <c:pt idx="2358">
                  <c:v>2.929398148148148E-2</c:v>
                </c:pt>
                <c:pt idx="2359">
                  <c:v>2.9305555555555557E-2</c:v>
                </c:pt>
                <c:pt idx="2360">
                  <c:v>2.9317129629629634E-2</c:v>
                </c:pt>
                <c:pt idx="2361">
                  <c:v>2.9328703703703704E-2</c:v>
                </c:pt>
                <c:pt idx="2362">
                  <c:v>2.9340277777777781E-2</c:v>
                </c:pt>
                <c:pt idx="2363">
                  <c:v>2.9351851851851851E-2</c:v>
                </c:pt>
                <c:pt idx="2364">
                  <c:v>2.9363425925925921E-2</c:v>
                </c:pt>
                <c:pt idx="2365">
                  <c:v>2.9374999999999998E-2</c:v>
                </c:pt>
                <c:pt idx="2366">
                  <c:v>2.9386574074074075E-2</c:v>
                </c:pt>
                <c:pt idx="2367">
                  <c:v>2.9398148148148149E-2</c:v>
                </c:pt>
                <c:pt idx="2368">
                  <c:v>2.9409722222222223E-2</c:v>
                </c:pt>
                <c:pt idx="2369">
                  <c:v>2.9421296296296296E-2</c:v>
                </c:pt>
                <c:pt idx="2370">
                  <c:v>2.943287037037037E-2</c:v>
                </c:pt>
                <c:pt idx="2371">
                  <c:v>2.9444444444444443E-2</c:v>
                </c:pt>
                <c:pt idx="2372">
                  <c:v>2.9456018518518517E-2</c:v>
                </c:pt>
                <c:pt idx="2373">
                  <c:v>2.946759259259259E-2</c:v>
                </c:pt>
                <c:pt idx="2374">
                  <c:v>2.9479166666666667E-2</c:v>
                </c:pt>
                <c:pt idx="2375">
                  <c:v>2.9490740740740744E-2</c:v>
                </c:pt>
                <c:pt idx="2376">
                  <c:v>2.9502314814814815E-2</c:v>
                </c:pt>
                <c:pt idx="2377">
                  <c:v>2.9513888888888892E-2</c:v>
                </c:pt>
                <c:pt idx="2378">
                  <c:v>2.9525462962962962E-2</c:v>
                </c:pt>
                <c:pt idx="2379">
                  <c:v>2.9537037037037039E-2</c:v>
                </c:pt>
                <c:pt idx="2380">
                  <c:v>2.9548611111111109E-2</c:v>
                </c:pt>
                <c:pt idx="2381">
                  <c:v>2.9560185185185189E-2</c:v>
                </c:pt>
                <c:pt idx="2382">
                  <c:v>2.9571759259259259E-2</c:v>
                </c:pt>
                <c:pt idx="2383">
                  <c:v>2.9583333333333336E-2</c:v>
                </c:pt>
                <c:pt idx="2384">
                  <c:v>2.9594907407407407E-2</c:v>
                </c:pt>
                <c:pt idx="2385">
                  <c:v>2.960648148148148E-2</c:v>
                </c:pt>
                <c:pt idx="2386">
                  <c:v>2.9618055555555554E-2</c:v>
                </c:pt>
                <c:pt idx="2387">
                  <c:v>2.9629629629629627E-2</c:v>
                </c:pt>
                <c:pt idx="2388">
                  <c:v>2.9641203703703701E-2</c:v>
                </c:pt>
                <c:pt idx="2389">
                  <c:v>2.9652777777777778E-2</c:v>
                </c:pt>
                <c:pt idx="2390">
                  <c:v>2.9664351851851855E-2</c:v>
                </c:pt>
                <c:pt idx="2391">
                  <c:v>2.9675925925925925E-2</c:v>
                </c:pt>
                <c:pt idx="2392">
                  <c:v>2.9687500000000002E-2</c:v>
                </c:pt>
                <c:pt idx="2393">
                  <c:v>2.9699074074074072E-2</c:v>
                </c:pt>
                <c:pt idx="2394">
                  <c:v>2.9710648148148149E-2</c:v>
                </c:pt>
                <c:pt idx="2395">
                  <c:v>2.9722222222222219E-2</c:v>
                </c:pt>
                <c:pt idx="2396">
                  <c:v>2.97337962962963E-2</c:v>
                </c:pt>
                <c:pt idx="2397">
                  <c:v>2.974537037037037E-2</c:v>
                </c:pt>
                <c:pt idx="2398">
                  <c:v>2.9756944444444447E-2</c:v>
                </c:pt>
                <c:pt idx="2399">
                  <c:v>2.9768518518518517E-2</c:v>
                </c:pt>
                <c:pt idx="2400">
                  <c:v>2.9780092592592594E-2</c:v>
                </c:pt>
                <c:pt idx="2401">
                  <c:v>2.9791666666666664E-2</c:v>
                </c:pt>
                <c:pt idx="2402">
                  <c:v>2.9803240740740741E-2</c:v>
                </c:pt>
                <c:pt idx="2403">
                  <c:v>2.9814814814814811E-2</c:v>
                </c:pt>
                <c:pt idx="2404">
                  <c:v>2.9826388888888892E-2</c:v>
                </c:pt>
                <c:pt idx="2405">
                  <c:v>2.9837962962962965E-2</c:v>
                </c:pt>
                <c:pt idx="2406">
                  <c:v>2.9849537037037036E-2</c:v>
                </c:pt>
                <c:pt idx="2407">
                  <c:v>2.9861111111111113E-2</c:v>
                </c:pt>
                <c:pt idx="2408">
                  <c:v>2.9872685185185183E-2</c:v>
                </c:pt>
                <c:pt idx="2409">
                  <c:v>2.988425925925926E-2</c:v>
                </c:pt>
                <c:pt idx="2410">
                  <c:v>2.989583333333333E-2</c:v>
                </c:pt>
                <c:pt idx="2411">
                  <c:v>2.990740740740741E-2</c:v>
                </c:pt>
                <c:pt idx="2412">
                  <c:v>2.991898148148148E-2</c:v>
                </c:pt>
                <c:pt idx="2413">
                  <c:v>2.9930555555555557E-2</c:v>
                </c:pt>
                <c:pt idx="2414">
                  <c:v>2.9942129629629628E-2</c:v>
                </c:pt>
                <c:pt idx="2415">
                  <c:v>2.9953703703703705E-2</c:v>
                </c:pt>
                <c:pt idx="2416">
                  <c:v>2.9965277777777775E-2</c:v>
                </c:pt>
                <c:pt idx="2417">
                  <c:v>2.9976851851851852E-2</c:v>
                </c:pt>
                <c:pt idx="2418">
                  <c:v>2.9988425925925922E-2</c:v>
                </c:pt>
                <c:pt idx="2419">
                  <c:v>3.0000000000000002E-2</c:v>
                </c:pt>
                <c:pt idx="2420">
                  <c:v>3.0011574074074076E-2</c:v>
                </c:pt>
                <c:pt idx="2421">
                  <c:v>3.0023148148148149E-2</c:v>
                </c:pt>
                <c:pt idx="2422">
                  <c:v>3.0034722222222223E-2</c:v>
                </c:pt>
                <c:pt idx="2423">
                  <c:v>3.0046296296296297E-2</c:v>
                </c:pt>
                <c:pt idx="2424">
                  <c:v>3.005787037037037E-2</c:v>
                </c:pt>
                <c:pt idx="2425">
                  <c:v>3.006944444444444E-2</c:v>
                </c:pt>
                <c:pt idx="2426">
                  <c:v>3.0081018518518521E-2</c:v>
                </c:pt>
                <c:pt idx="2427">
                  <c:v>3.0092592592592591E-2</c:v>
                </c:pt>
                <c:pt idx="2428">
                  <c:v>3.0104166666666668E-2</c:v>
                </c:pt>
                <c:pt idx="2429">
                  <c:v>3.0115740740740738E-2</c:v>
                </c:pt>
                <c:pt idx="2430">
                  <c:v>3.0127314814814815E-2</c:v>
                </c:pt>
                <c:pt idx="2431">
                  <c:v>3.0138888888888885E-2</c:v>
                </c:pt>
                <c:pt idx="2432">
                  <c:v>3.0150462962962962E-2</c:v>
                </c:pt>
                <c:pt idx="2433">
                  <c:v>3.0162037037037032E-2</c:v>
                </c:pt>
                <c:pt idx="2434">
                  <c:v>3.0173611111111113E-2</c:v>
                </c:pt>
                <c:pt idx="2435">
                  <c:v>3.0185185185185186E-2</c:v>
                </c:pt>
                <c:pt idx="2436">
                  <c:v>3.019675925925926E-2</c:v>
                </c:pt>
                <c:pt idx="2437">
                  <c:v>3.0208333333333334E-2</c:v>
                </c:pt>
                <c:pt idx="2438">
                  <c:v>3.0219907407407407E-2</c:v>
                </c:pt>
                <c:pt idx="2439">
                  <c:v>3.0231481481481481E-2</c:v>
                </c:pt>
                <c:pt idx="2440">
                  <c:v>3.0243055555555554E-2</c:v>
                </c:pt>
                <c:pt idx="2441">
                  <c:v>3.0254629629629631E-2</c:v>
                </c:pt>
                <c:pt idx="2442">
                  <c:v>3.0266203703703708E-2</c:v>
                </c:pt>
                <c:pt idx="2443">
                  <c:v>3.0277777777777778E-2</c:v>
                </c:pt>
                <c:pt idx="2444">
                  <c:v>3.0289351851851855E-2</c:v>
                </c:pt>
                <c:pt idx="2445">
                  <c:v>3.0300925925925926E-2</c:v>
                </c:pt>
                <c:pt idx="2446">
                  <c:v>3.0312499999999996E-2</c:v>
                </c:pt>
                <c:pt idx="2447">
                  <c:v>3.0324074074074073E-2</c:v>
                </c:pt>
                <c:pt idx="2448">
                  <c:v>3.0335648148148143E-2</c:v>
                </c:pt>
                <c:pt idx="2449">
                  <c:v>3.0347222222222223E-2</c:v>
                </c:pt>
                <c:pt idx="2450">
                  <c:v>3.0358796296296297E-2</c:v>
                </c:pt>
                <c:pt idx="2451">
                  <c:v>3.037037037037037E-2</c:v>
                </c:pt>
                <c:pt idx="2452">
                  <c:v>3.0381944444444444E-2</c:v>
                </c:pt>
                <c:pt idx="2453">
                  <c:v>3.0393518518518518E-2</c:v>
                </c:pt>
                <c:pt idx="2454">
                  <c:v>3.0405092592592591E-2</c:v>
                </c:pt>
                <c:pt idx="2455">
                  <c:v>3.0416666666666665E-2</c:v>
                </c:pt>
                <c:pt idx="2456">
                  <c:v>3.0428240740740742E-2</c:v>
                </c:pt>
                <c:pt idx="2457">
                  <c:v>3.0439814814814819E-2</c:v>
                </c:pt>
                <c:pt idx="2458">
                  <c:v>3.0451388888888889E-2</c:v>
                </c:pt>
                <c:pt idx="2459">
                  <c:v>3.0462962962962966E-2</c:v>
                </c:pt>
                <c:pt idx="2460">
                  <c:v>3.0474537037037036E-2</c:v>
                </c:pt>
                <c:pt idx="2461">
                  <c:v>3.0486111111111113E-2</c:v>
                </c:pt>
                <c:pt idx="2462">
                  <c:v>3.0497685185185183E-2</c:v>
                </c:pt>
                <c:pt idx="2463">
                  <c:v>3.050925925925926E-2</c:v>
                </c:pt>
                <c:pt idx="2464">
                  <c:v>3.0520833333333334E-2</c:v>
                </c:pt>
                <c:pt idx="2465">
                  <c:v>3.0532407407407411E-2</c:v>
                </c:pt>
                <c:pt idx="2466">
                  <c:v>3.0543981481481481E-2</c:v>
                </c:pt>
                <c:pt idx="2467">
                  <c:v>3.0555555555555555E-2</c:v>
                </c:pt>
                <c:pt idx="2468">
                  <c:v>3.0567129629629628E-2</c:v>
                </c:pt>
                <c:pt idx="2469">
                  <c:v>3.0578703703703702E-2</c:v>
                </c:pt>
                <c:pt idx="2470">
                  <c:v>3.0590277777777775E-2</c:v>
                </c:pt>
                <c:pt idx="2471">
                  <c:v>3.0601851851851852E-2</c:v>
                </c:pt>
                <c:pt idx="2472">
                  <c:v>3.0613425925925929E-2</c:v>
                </c:pt>
                <c:pt idx="2473">
                  <c:v>3.0624999999999999E-2</c:v>
                </c:pt>
                <c:pt idx="2474">
                  <c:v>3.0636574074074076E-2</c:v>
                </c:pt>
                <c:pt idx="2475">
                  <c:v>3.0648148148148147E-2</c:v>
                </c:pt>
                <c:pt idx="2476">
                  <c:v>3.0659722222222224E-2</c:v>
                </c:pt>
                <c:pt idx="2477">
                  <c:v>3.0671296296296294E-2</c:v>
                </c:pt>
                <c:pt idx="2478">
                  <c:v>3.0682870370370371E-2</c:v>
                </c:pt>
                <c:pt idx="2479">
                  <c:v>3.0694444444444444E-2</c:v>
                </c:pt>
                <c:pt idx="2480">
                  <c:v>3.0706018518518521E-2</c:v>
                </c:pt>
                <c:pt idx="2481">
                  <c:v>3.0717592592592591E-2</c:v>
                </c:pt>
                <c:pt idx="2482">
                  <c:v>3.0729166666666669E-2</c:v>
                </c:pt>
                <c:pt idx="2483">
                  <c:v>3.0740740740740739E-2</c:v>
                </c:pt>
                <c:pt idx="2484">
                  <c:v>3.0740740740740739E-2</c:v>
                </c:pt>
                <c:pt idx="2485">
                  <c:v>3.0752314814814816E-2</c:v>
                </c:pt>
                <c:pt idx="2486">
                  <c:v>3.0763888888888886E-2</c:v>
                </c:pt>
                <c:pt idx="2487">
                  <c:v>3.0775462962962966E-2</c:v>
                </c:pt>
                <c:pt idx="2488">
                  <c:v>3.078703703703704E-2</c:v>
                </c:pt>
                <c:pt idx="2489">
                  <c:v>3.079861111111111E-2</c:v>
                </c:pt>
                <c:pt idx="2490">
                  <c:v>3.0810185185185187E-2</c:v>
                </c:pt>
                <c:pt idx="2491">
                  <c:v>3.0821759259259257E-2</c:v>
                </c:pt>
                <c:pt idx="2492">
                  <c:v>3.0833333333333334E-2</c:v>
                </c:pt>
                <c:pt idx="2493">
                  <c:v>3.0844907407407404E-2</c:v>
                </c:pt>
                <c:pt idx="2494">
                  <c:v>3.0856481481481481E-2</c:v>
                </c:pt>
                <c:pt idx="2495">
                  <c:v>3.0868055555555555E-2</c:v>
                </c:pt>
                <c:pt idx="2496">
                  <c:v>3.0879629629629632E-2</c:v>
                </c:pt>
                <c:pt idx="2497">
                  <c:v>3.0891203703703702E-2</c:v>
                </c:pt>
                <c:pt idx="2498">
                  <c:v>3.0902777777777779E-2</c:v>
                </c:pt>
                <c:pt idx="2499">
                  <c:v>3.0914351851851849E-2</c:v>
                </c:pt>
                <c:pt idx="2500">
                  <c:v>3.0925925925925926E-2</c:v>
                </c:pt>
                <c:pt idx="2501">
                  <c:v>3.0937499999999996E-2</c:v>
                </c:pt>
                <c:pt idx="2502">
                  <c:v>3.0949074074074077E-2</c:v>
                </c:pt>
                <c:pt idx="2503">
                  <c:v>3.096064814814815E-2</c:v>
                </c:pt>
                <c:pt idx="2504">
                  <c:v>3.0972222222222224E-2</c:v>
                </c:pt>
                <c:pt idx="2505">
                  <c:v>3.0983796296296297E-2</c:v>
                </c:pt>
                <c:pt idx="2506">
                  <c:v>3.0995370370370371E-2</c:v>
                </c:pt>
                <c:pt idx="2507">
                  <c:v>3.1006944444444445E-2</c:v>
                </c:pt>
                <c:pt idx="2508">
                  <c:v>3.1018518518518515E-2</c:v>
                </c:pt>
                <c:pt idx="2509">
                  <c:v>3.1030092592592592E-2</c:v>
                </c:pt>
                <c:pt idx="2510">
                  <c:v>3.1041666666666665E-2</c:v>
                </c:pt>
                <c:pt idx="2511">
                  <c:v>3.1053240740740742E-2</c:v>
                </c:pt>
                <c:pt idx="2512">
                  <c:v>3.1064814814814812E-2</c:v>
                </c:pt>
                <c:pt idx="2513">
                  <c:v>3.107638888888889E-2</c:v>
                </c:pt>
                <c:pt idx="2514">
                  <c:v>3.108796296296296E-2</c:v>
                </c:pt>
                <c:pt idx="2515">
                  <c:v>3.1099537037037037E-2</c:v>
                </c:pt>
                <c:pt idx="2516">
                  <c:v>3.1111111111111107E-2</c:v>
                </c:pt>
                <c:pt idx="2517">
                  <c:v>3.1122685185185187E-2</c:v>
                </c:pt>
                <c:pt idx="2518">
                  <c:v>3.1134259259259261E-2</c:v>
                </c:pt>
                <c:pt idx="2519">
                  <c:v>3.1145833333333334E-2</c:v>
                </c:pt>
                <c:pt idx="2520">
                  <c:v>3.1157407407407408E-2</c:v>
                </c:pt>
                <c:pt idx="2521">
                  <c:v>3.1168981481481482E-2</c:v>
                </c:pt>
                <c:pt idx="2522">
                  <c:v>3.1180555555555555E-2</c:v>
                </c:pt>
                <c:pt idx="2523">
                  <c:v>3.1192129629629629E-2</c:v>
                </c:pt>
                <c:pt idx="2524">
                  <c:v>3.1203703703703702E-2</c:v>
                </c:pt>
                <c:pt idx="2525">
                  <c:v>3.1215277777777783E-2</c:v>
                </c:pt>
                <c:pt idx="2526">
                  <c:v>3.1226851851851853E-2</c:v>
                </c:pt>
                <c:pt idx="2527">
                  <c:v>3.123842592592593E-2</c:v>
                </c:pt>
                <c:pt idx="2528">
                  <c:v>3.125E-2</c:v>
                </c:pt>
                <c:pt idx="2529">
                  <c:v>3.1261574074074074E-2</c:v>
                </c:pt>
                <c:pt idx="2530">
                  <c:v>3.1273148148148147E-2</c:v>
                </c:pt>
                <c:pt idx="2531">
                  <c:v>3.1284722222222221E-2</c:v>
                </c:pt>
                <c:pt idx="2532">
                  <c:v>3.1296296296296301E-2</c:v>
                </c:pt>
                <c:pt idx="2533">
                  <c:v>3.1307870370370368E-2</c:v>
                </c:pt>
                <c:pt idx="2534">
                  <c:v>3.1319444444444448E-2</c:v>
                </c:pt>
                <c:pt idx="2535">
                  <c:v>3.1331018518518515E-2</c:v>
                </c:pt>
                <c:pt idx="2536">
                  <c:v>3.1342592592592596E-2</c:v>
                </c:pt>
                <c:pt idx="2537">
                  <c:v>3.1354166666666662E-2</c:v>
                </c:pt>
                <c:pt idx="2538">
                  <c:v>3.1365740740740743E-2</c:v>
                </c:pt>
                <c:pt idx="2539">
                  <c:v>3.1377314814814809E-2</c:v>
                </c:pt>
                <c:pt idx="2540">
                  <c:v>3.138888888888889E-2</c:v>
                </c:pt>
                <c:pt idx="2541">
                  <c:v>3.1400462962962963E-2</c:v>
                </c:pt>
                <c:pt idx="2542">
                  <c:v>3.1412037037037037E-2</c:v>
                </c:pt>
                <c:pt idx="2543">
                  <c:v>3.142361111111111E-2</c:v>
                </c:pt>
                <c:pt idx="2544">
                  <c:v>3.1435185185185184E-2</c:v>
                </c:pt>
                <c:pt idx="2545">
                  <c:v>3.1446759259259258E-2</c:v>
                </c:pt>
                <c:pt idx="2546">
                  <c:v>3.1458333333333331E-2</c:v>
                </c:pt>
                <c:pt idx="2547">
                  <c:v>3.1469907407407412E-2</c:v>
                </c:pt>
                <c:pt idx="2548">
                  <c:v>3.1481481481481485E-2</c:v>
                </c:pt>
                <c:pt idx="2549">
                  <c:v>3.1493055555555559E-2</c:v>
                </c:pt>
                <c:pt idx="2550">
                  <c:v>3.1504629629629625E-2</c:v>
                </c:pt>
                <c:pt idx="2551">
                  <c:v>3.1516203703703706E-2</c:v>
                </c:pt>
                <c:pt idx="2552">
                  <c:v>3.1527777777777773E-2</c:v>
                </c:pt>
                <c:pt idx="2553">
                  <c:v>3.1539351851851853E-2</c:v>
                </c:pt>
                <c:pt idx="2554">
                  <c:v>3.155092592592592E-2</c:v>
                </c:pt>
                <c:pt idx="2555">
                  <c:v>3.15625E-2</c:v>
                </c:pt>
                <c:pt idx="2556">
                  <c:v>3.1574074074074074E-2</c:v>
                </c:pt>
                <c:pt idx="2557">
                  <c:v>3.1585648148148147E-2</c:v>
                </c:pt>
                <c:pt idx="2558">
                  <c:v>3.1597222222222221E-2</c:v>
                </c:pt>
                <c:pt idx="2559">
                  <c:v>3.1608796296296295E-2</c:v>
                </c:pt>
                <c:pt idx="2560">
                  <c:v>3.1620370370370368E-2</c:v>
                </c:pt>
                <c:pt idx="2561">
                  <c:v>3.1631944444444442E-2</c:v>
                </c:pt>
                <c:pt idx="2562">
                  <c:v>3.1643518518518522E-2</c:v>
                </c:pt>
                <c:pt idx="2563">
                  <c:v>3.1655092592592596E-2</c:v>
                </c:pt>
                <c:pt idx="2564">
                  <c:v>3.1666666666666669E-2</c:v>
                </c:pt>
                <c:pt idx="2565">
                  <c:v>3.1678240740740743E-2</c:v>
                </c:pt>
                <c:pt idx="2566">
                  <c:v>3.1689814814814816E-2</c:v>
                </c:pt>
                <c:pt idx="2567">
                  <c:v>3.170138888888889E-2</c:v>
                </c:pt>
                <c:pt idx="2568">
                  <c:v>3.1712962962962964E-2</c:v>
                </c:pt>
                <c:pt idx="2569">
                  <c:v>3.172453703703703E-2</c:v>
                </c:pt>
                <c:pt idx="2570">
                  <c:v>3.1736111111111111E-2</c:v>
                </c:pt>
                <c:pt idx="2571">
                  <c:v>3.1747685185185184E-2</c:v>
                </c:pt>
                <c:pt idx="2572">
                  <c:v>3.1759259259259258E-2</c:v>
                </c:pt>
                <c:pt idx="2573">
                  <c:v>3.1770833333333331E-2</c:v>
                </c:pt>
                <c:pt idx="2574">
                  <c:v>3.1782407407407405E-2</c:v>
                </c:pt>
                <c:pt idx="2575">
                  <c:v>3.1793981481481479E-2</c:v>
                </c:pt>
                <c:pt idx="2576">
                  <c:v>3.1805555555555552E-2</c:v>
                </c:pt>
                <c:pt idx="2577">
                  <c:v>3.1817129629629633E-2</c:v>
                </c:pt>
                <c:pt idx="2578">
                  <c:v>3.1828703703703706E-2</c:v>
                </c:pt>
                <c:pt idx="2579">
                  <c:v>3.184027777777778E-2</c:v>
                </c:pt>
                <c:pt idx="2580">
                  <c:v>3.1851851851851853E-2</c:v>
                </c:pt>
                <c:pt idx="2581">
                  <c:v>3.1863425925925927E-2</c:v>
                </c:pt>
                <c:pt idx="2582">
                  <c:v>3.1875000000000001E-2</c:v>
                </c:pt>
                <c:pt idx="2583">
                  <c:v>3.1886574074074074E-2</c:v>
                </c:pt>
                <c:pt idx="2584">
                  <c:v>3.1898148148148148E-2</c:v>
                </c:pt>
                <c:pt idx="2585">
                  <c:v>3.1909722222222221E-2</c:v>
                </c:pt>
                <c:pt idx="2586">
                  <c:v>3.1921296296296302E-2</c:v>
                </c:pt>
                <c:pt idx="2587">
                  <c:v>3.1932870370370368E-2</c:v>
                </c:pt>
                <c:pt idx="2588">
                  <c:v>3.1944444444444449E-2</c:v>
                </c:pt>
                <c:pt idx="2589">
                  <c:v>3.1956018518518516E-2</c:v>
                </c:pt>
                <c:pt idx="2590">
                  <c:v>3.1967592592592589E-2</c:v>
                </c:pt>
                <c:pt idx="2591">
                  <c:v>3.1979166666666663E-2</c:v>
                </c:pt>
                <c:pt idx="2592">
                  <c:v>3.1990740740740743E-2</c:v>
                </c:pt>
                <c:pt idx="2593">
                  <c:v>3.2002314814814817E-2</c:v>
                </c:pt>
                <c:pt idx="2594">
                  <c:v>3.201388888888889E-2</c:v>
                </c:pt>
                <c:pt idx="2595">
                  <c:v>3.2025462962962964E-2</c:v>
                </c:pt>
                <c:pt idx="2596">
                  <c:v>3.2037037037037037E-2</c:v>
                </c:pt>
                <c:pt idx="2597">
                  <c:v>3.2048611111111111E-2</c:v>
                </c:pt>
                <c:pt idx="2598">
                  <c:v>3.2060185185185185E-2</c:v>
                </c:pt>
                <c:pt idx="2599">
                  <c:v>3.2071759259259258E-2</c:v>
                </c:pt>
                <c:pt idx="2600">
                  <c:v>3.2083333333333332E-2</c:v>
                </c:pt>
                <c:pt idx="2601">
                  <c:v>3.2094907407407412E-2</c:v>
                </c:pt>
                <c:pt idx="2602">
                  <c:v>3.2106481481481479E-2</c:v>
                </c:pt>
                <c:pt idx="2603">
                  <c:v>3.2118055555555559E-2</c:v>
                </c:pt>
                <c:pt idx="2604">
                  <c:v>3.2129629629629626E-2</c:v>
                </c:pt>
                <c:pt idx="2605">
                  <c:v>3.2141203703703707E-2</c:v>
                </c:pt>
                <c:pt idx="2606">
                  <c:v>3.2152777777777773E-2</c:v>
                </c:pt>
                <c:pt idx="2607">
                  <c:v>3.2164351851851854E-2</c:v>
                </c:pt>
                <c:pt idx="2608">
                  <c:v>3.2175925925925927E-2</c:v>
                </c:pt>
                <c:pt idx="2609">
                  <c:v>3.2187500000000001E-2</c:v>
                </c:pt>
                <c:pt idx="2610">
                  <c:v>3.2199074074074074E-2</c:v>
                </c:pt>
                <c:pt idx="2611">
                  <c:v>3.2210648148148148E-2</c:v>
                </c:pt>
                <c:pt idx="2612">
                  <c:v>3.2222222222222222E-2</c:v>
                </c:pt>
                <c:pt idx="2613">
                  <c:v>3.2233796296296295E-2</c:v>
                </c:pt>
                <c:pt idx="2614">
                  <c:v>3.2245370370370369E-2</c:v>
                </c:pt>
                <c:pt idx="2615">
                  <c:v>3.2256944444444442E-2</c:v>
                </c:pt>
                <c:pt idx="2616">
                  <c:v>3.2268518518518523E-2</c:v>
                </c:pt>
                <c:pt idx="2617">
                  <c:v>3.2280092592592589E-2</c:v>
                </c:pt>
                <c:pt idx="2618">
                  <c:v>3.229166666666667E-2</c:v>
                </c:pt>
                <c:pt idx="2619">
                  <c:v>3.2303240740740737E-2</c:v>
                </c:pt>
                <c:pt idx="2620">
                  <c:v>3.2314814814814817E-2</c:v>
                </c:pt>
                <c:pt idx="2621">
                  <c:v>3.2326388888888884E-2</c:v>
                </c:pt>
                <c:pt idx="2622">
                  <c:v>3.2337962962962964E-2</c:v>
                </c:pt>
                <c:pt idx="2623">
                  <c:v>3.2349537037037038E-2</c:v>
                </c:pt>
                <c:pt idx="2624">
                  <c:v>3.2361111111111111E-2</c:v>
                </c:pt>
                <c:pt idx="2625">
                  <c:v>3.2372685185185185E-2</c:v>
                </c:pt>
                <c:pt idx="2626">
                  <c:v>3.2384259259259258E-2</c:v>
                </c:pt>
                <c:pt idx="2627">
                  <c:v>3.2395833333333332E-2</c:v>
                </c:pt>
                <c:pt idx="2628">
                  <c:v>3.2407407407407406E-2</c:v>
                </c:pt>
                <c:pt idx="2629">
                  <c:v>3.2418981481481479E-2</c:v>
                </c:pt>
                <c:pt idx="2630">
                  <c:v>3.243055555555556E-2</c:v>
                </c:pt>
                <c:pt idx="2631">
                  <c:v>3.2442129629629633E-2</c:v>
                </c:pt>
                <c:pt idx="2632">
                  <c:v>3.24537037037037E-2</c:v>
                </c:pt>
                <c:pt idx="2633">
                  <c:v>3.246527777777778E-2</c:v>
                </c:pt>
                <c:pt idx="2634">
                  <c:v>3.2476851851851847E-2</c:v>
                </c:pt>
                <c:pt idx="2635">
                  <c:v>3.2488425925925928E-2</c:v>
                </c:pt>
                <c:pt idx="2636">
                  <c:v>3.2499999999999994E-2</c:v>
                </c:pt>
                <c:pt idx="2637">
                  <c:v>3.2511574074074075E-2</c:v>
                </c:pt>
                <c:pt idx="2638">
                  <c:v>3.2523148148148148E-2</c:v>
                </c:pt>
                <c:pt idx="2639">
                  <c:v>3.2534722222222222E-2</c:v>
                </c:pt>
                <c:pt idx="2640">
                  <c:v>3.2546296296296295E-2</c:v>
                </c:pt>
                <c:pt idx="2641">
                  <c:v>3.2557870370370369E-2</c:v>
                </c:pt>
                <c:pt idx="2642">
                  <c:v>3.2569444444444443E-2</c:v>
                </c:pt>
                <c:pt idx="2643">
                  <c:v>3.2581018518518516E-2</c:v>
                </c:pt>
                <c:pt idx="2644">
                  <c:v>3.259259259259259E-2</c:v>
                </c:pt>
                <c:pt idx="2645">
                  <c:v>3.260416666666667E-2</c:v>
                </c:pt>
                <c:pt idx="2646">
                  <c:v>3.2615740740740744E-2</c:v>
                </c:pt>
                <c:pt idx="2647">
                  <c:v>3.2627314814814817E-2</c:v>
                </c:pt>
                <c:pt idx="2648">
                  <c:v>3.2638888888888891E-2</c:v>
                </c:pt>
                <c:pt idx="2649">
                  <c:v>3.2650462962962964E-2</c:v>
                </c:pt>
                <c:pt idx="2650">
                  <c:v>3.2662037037037038E-2</c:v>
                </c:pt>
                <c:pt idx="2651">
                  <c:v>3.2673611111111105E-2</c:v>
                </c:pt>
                <c:pt idx="2652">
                  <c:v>3.2685185185185185E-2</c:v>
                </c:pt>
                <c:pt idx="2653">
                  <c:v>3.2696759259259259E-2</c:v>
                </c:pt>
                <c:pt idx="2654">
                  <c:v>3.2708333333333332E-2</c:v>
                </c:pt>
                <c:pt idx="2655">
                  <c:v>3.2719907407407406E-2</c:v>
                </c:pt>
                <c:pt idx="2656">
                  <c:v>3.2731481481481479E-2</c:v>
                </c:pt>
                <c:pt idx="2657">
                  <c:v>3.2743055555555553E-2</c:v>
                </c:pt>
                <c:pt idx="2658">
                  <c:v>3.2754629629629627E-2</c:v>
                </c:pt>
                <c:pt idx="2659">
                  <c:v>3.27662037037037E-2</c:v>
                </c:pt>
                <c:pt idx="2660">
                  <c:v>3.2777777777777781E-2</c:v>
                </c:pt>
                <c:pt idx="2661">
                  <c:v>3.2789351851851854E-2</c:v>
                </c:pt>
                <c:pt idx="2662">
                  <c:v>3.2800925925925928E-2</c:v>
                </c:pt>
                <c:pt idx="2663">
                  <c:v>3.2812500000000001E-2</c:v>
                </c:pt>
                <c:pt idx="2664">
                  <c:v>3.2824074074074075E-2</c:v>
                </c:pt>
                <c:pt idx="2665">
                  <c:v>3.2835648148148149E-2</c:v>
                </c:pt>
                <c:pt idx="2666">
                  <c:v>3.2847222222222222E-2</c:v>
                </c:pt>
                <c:pt idx="2667">
                  <c:v>3.2858796296296296E-2</c:v>
                </c:pt>
                <c:pt idx="2668">
                  <c:v>3.2870370370370376E-2</c:v>
                </c:pt>
                <c:pt idx="2669">
                  <c:v>3.2881944444444443E-2</c:v>
                </c:pt>
                <c:pt idx="2670">
                  <c:v>3.2893518518518523E-2</c:v>
                </c:pt>
                <c:pt idx="2671">
                  <c:v>3.290509259259259E-2</c:v>
                </c:pt>
                <c:pt idx="2672">
                  <c:v>3.2916666666666664E-2</c:v>
                </c:pt>
                <c:pt idx="2673">
                  <c:v>3.2928240740740737E-2</c:v>
                </c:pt>
                <c:pt idx="2674">
                  <c:v>3.2939814814814811E-2</c:v>
                </c:pt>
                <c:pt idx="2675">
                  <c:v>3.2951388888888891E-2</c:v>
                </c:pt>
                <c:pt idx="2676">
                  <c:v>3.2962962962962965E-2</c:v>
                </c:pt>
                <c:pt idx="2677">
                  <c:v>3.2974537037037038E-2</c:v>
                </c:pt>
                <c:pt idx="2678">
                  <c:v>3.2986111111111112E-2</c:v>
                </c:pt>
                <c:pt idx="2679">
                  <c:v>3.2997685185185185E-2</c:v>
                </c:pt>
                <c:pt idx="2680">
                  <c:v>3.3009259259259259E-2</c:v>
                </c:pt>
                <c:pt idx="2681">
                  <c:v>3.3020833333333333E-2</c:v>
                </c:pt>
                <c:pt idx="2682">
                  <c:v>3.3032407407407406E-2</c:v>
                </c:pt>
                <c:pt idx="2683">
                  <c:v>3.3043981481481487E-2</c:v>
                </c:pt>
                <c:pt idx="2684">
                  <c:v>3.3055555555555553E-2</c:v>
                </c:pt>
                <c:pt idx="2685">
                  <c:v>3.3067129629629634E-2</c:v>
                </c:pt>
                <c:pt idx="2686">
                  <c:v>3.30787037037037E-2</c:v>
                </c:pt>
                <c:pt idx="2687">
                  <c:v>3.3090277777777781E-2</c:v>
                </c:pt>
                <c:pt idx="2688">
                  <c:v>3.3101851851851848E-2</c:v>
                </c:pt>
                <c:pt idx="2689">
                  <c:v>3.3113425925925928E-2</c:v>
                </c:pt>
                <c:pt idx="2690">
                  <c:v>3.3125000000000002E-2</c:v>
                </c:pt>
                <c:pt idx="2691">
                  <c:v>3.3136574074074075E-2</c:v>
                </c:pt>
                <c:pt idx="2692">
                  <c:v>3.3148148148148149E-2</c:v>
                </c:pt>
                <c:pt idx="2693">
                  <c:v>3.3159722222222222E-2</c:v>
                </c:pt>
                <c:pt idx="2694">
                  <c:v>3.3171296296296296E-2</c:v>
                </c:pt>
                <c:pt idx="2695">
                  <c:v>3.318287037037037E-2</c:v>
                </c:pt>
                <c:pt idx="2696">
                  <c:v>3.3194444444444443E-2</c:v>
                </c:pt>
                <c:pt idx="2697">
                  <c:v>3.3206018518518517E-2</c:v>
                </c:pt>
                <c:pt idx="2698">
                  <c:v>3.3217592592592597E-2</c:v>
                </c:pt>
                <c:pt idx="2699">
                  <c:v>3.3229166666666664E-2</c:v>
                </c:pt>
                <c:pt idx="2700">
                  <c:v>3.3240740740740744E-2</c:v>
                </c:pt>
                <c:pt idx="2701">
                  <c:v>3.3252314814814811E-2</c:v>
                </c:pt>
                <c:pt idx="2702">
                  <c:v>3.3263888888888891E-2</c:v>
                </c:pt>
                <c:pt idx="2703">
                  <c:v>3.3275462962962958E-2</c:v>
                </c:pt>
                <c:pt idx="2704">
                  <c:v>3.3287037037037039E-2</c:v>
                </c:pt>
                <c:pt idx="2705">
                  <c:v>3.3298611111111112E-2</c:v>
                </c:pt>
                <c:pt idx="2706">
                  <c:v>3.3310185185185186E-2</c:v>
                </c:pt>
                <c:pt idx="2707">
                  <c:v>3.3321759259259259E-2</c:v>
                </c:pt>
                <c:pt idx="2708">
                  <c:v>3.3333333333333333E-2</c:v>
                </c:pt>
                <c:pt idx="2709">
                  <c:v>3.3344907407407406E-2</c:v>
                </c:pt>
                <c:pt idx="2710">
                  <c:v>3.335648148148148E-2</c:v>
                </c:pt>
                <c:pt idx="2711">
                  <c:v>3.3368055555555554E-2</c:v>
                </c:pt>
                <c:pt idx="2712">
                  <c:v>3.3379629629629634E-2</c:v>
                </c:pt>
                <c:pt idx="2713">
                  <c:v>3.3391203703703708E-2</c:v>
                </c:pt>
                <c:pt idx="2714">
                  <c:v>3.3402777777777774E-2</c:v>
                </c:pt>
                <c:pt idx="2715">
                  <c:v>3.3414351851851855E-2</c:v>
                </c:pt>
                <c:pt idx="2716">
                  <c:v>3.3425925925925921E-2</c:v>
                </c:pt>
                <c:pt idx="2717">
                  <c:v>3.3437500000000002E-2</c:v>
                </c:pt>
                <c:pt idx="2718">
                  <c:v>3.3449074074074069E-2</c:v>
                </c:pt>
                <c:pt idx="2719">
                  <c:v>3.3460648148148149E-2</c:v>
                </c:pt>
                <c:pt idx="2720">
                  <c:v>3.3472222222222223E-2</c:v>
                </c:pt>
                <c:pt idx="2721">
                  <c:v>3.3483796296296296E-2</c:v>
                </c:pt>
                <c:pt idx="2722">
                  <c:v>3.349537037037037E-2</c:v>
                </c:pt>
                <c:pt idx="2723">
                  <c:v>3.3506944444444443E-2</c:v>
                </c:pt>
                <c:pt idx="2724">
                  <c:v>3.3518518518518517E-2</c:v>
                </c:pt>
                <c:pt idx="2725">
                  <c:v>3.3530092592592591E-2</c:v>
                </c:pt>
                <c:pt idx="2726">
                  <c:v>3.3541666666666664E-2</c:v>
                </c:pt>
                <c:pt idx="2727">
                  <c:v>3.3553240740740745E-2</c:v>
                </c:pt>
                <c:pt idx="2728">
                  <c:v>3.3564814814814818E-2</c:v>
                </c:pt>
                <c:pt idx="2729">
                  <c:v>3.3576388888888892E-2</c:v>
                </c:pt>
                <c:pt idx="2730">
                  <c:v>3.3587962962962965E-2</c:v>
                </c:pt>
                <c:pt idx="2731">
                  <c:v>3.3599537037037039E-2</c:v>
                </c:pt>
                <c:pt idx="2732">
                  <c:v>3.3611111111111112E-2</c:v>
                </c:pt>
                <c:pt idx="2733">
                  <c:v>3.3622685185185179E-2</c:v>
                </c:pt>
                <c:pt idx="2734">
                  <c:v>3.363425925925926E-2</c:v>
                </c:pt>
                <c:pt idx="2735">
                  <c:v>3.3645833333333333E-2</c:v>
                </c:pt>
                <c:pt idx="2736">
                  <c:v>3.3657407407407407E-2</c:v>
                </c:pt>
                <c:pt idx="2737">
                  <c:v>3.366898148148148E-2</c:v>
                </c:pt>
                <c:pt idx="2738">
                  <c:v>3.3680555555555554E-2</c:v>
                </c:pt>
                <c:pt idx="2739">
                  <c:v>3.3692129629629627E-2</c:v>
                </c:pt>
                <c:pt idx="2740">
                  <c:v>3.3703703703703701E-2</c:v>
                </c:pt>
                <c:pt idx="2741">
                  <c:v>3.3715277777777775E-2</c:v>
                </c:pt>
                <c:pt idx="2742">
                  <c:v>3.3726851851851855E-2</c:v>
                </c:pt>
                <c:pt idx="2743">
                  <c:v>3.3738425925925929E-2</c:v>
                </c:pt>
                <c:pt idx="2744">
                  <c:v>3.3750000000000002E-2</c:v>
                </c:pt>
                <c:pt idx="2745">
                  <c:v>3.3761574074074076E-2</c:v>
                </c:pt>
                <c:pt idx="2746">
                  <c:v>3.3773148148148149E-2</c:v>
                </c:pt>
                <c:pt idx="2747">
                  <c:v>3.3784722222222223E-2</c:v>
                </c:pt>
                <c:pt idx="2748">
                  <c:v>3.3796296296296297E-2</c:v>
                </c:pt>
                <c:pt idx="2749">
                  <c:v>3.380787037037037E-2</c:v>
                </c:pt>
                <c:pt idx="2750">
                  <c:v>3.3819444444444451E-2</c:v>
                </c:pt>
                <c:pt idx="2751">
                  <c:v>3.3831018518518517E-2</c:v>
                </c:pt>
                <c:pt idx="2752">
                  <c:v>3.3842592592592598E-2</c:v>
                </c:pt>
                <c:pt idx="2753">
                  <c:v>3.3854166666666664E-2</c:v>
                </c:pt>
                <c:pt idx="2754">
                  <c:v>3.3865740740740738E-2</c:v>
                </c:pt>
                <c:pt idx="2755">
                  <c:v>3.3877314814814811E-2</c:v>
                </c:pt>
                <c:pt idx="2756">
                  <c:v>3.3888888888888885E-2</c:v>
                </c:pt>
                <c:pt idx="2757">
                  <c:v>3.3900462962962966E-2</c:v>
                </c:pt>
                <c:pt idx="2758">
                  <c:v>3.3912037037037039E-2</c:v>
                </c:pt>
                <c:pt idx="2759">
                  <c:v>3.3923611111111113E-2</c:v>
                </c:pt>
                <c:pt idx="2760">
                  <c:v>3.3935185185185186E-2</c:v>
                </c:pt>
                <c:pt idx="2761">
                  <c:v>3.394675925925926E-2</c:v>
                </c:pt>
                <c:pt idx="2762">
                  <c:v>3.3958333333333333E-2</c:v>
                </c:pt>
                <c:pt idx="2763">
                  <c:v>3.3969907407407407E-2</c:v>
                </c:pt>
                <c:pt idx="2764">
                  <c:v>3.3981481481481481E-2</c:v>
                </c:pt>
                <c:pt idx="2765">
                  <c:v>3.3993055555555561E-2</c:v>
                </c:pt>
                <c:pt idx="2766">
                  <c:v>3.4004629629629628E-2</c:v>
                </c:pt>
                <c:pt idx="2767">
                  <c:v>3.4016203703703708E-2</c:v>
                </c:pt>
                <c:pt idx="2768">
                  <c:v>3.4027777777777775E-2</c:v>
                </c:pt>
                <c:pt idx="2769">
                  <c:v>3.4039351851851855E-2</c:v>
                </c:pt>
                <c:pt idx="2770">
                  <c:v>3.4050925925925922E-2</c:v>
                </c:pt>
                <c:pt idx="2771">
                  <c:v>3.4062500000000002E-2</c:v>
                </c:pt>
                <c:pt idx="2772">
                  <c:v>3.4074074074074076E-2</c:v>
                </c:pt>
                <c:pt idx="2773">
                  <c:v>3.408564814814815E-2</c:v>
                </c:pt>
                <c:pt idx="2774">
                  <c:v>3.4097222222222223E-2</c:v>
                </c:pt>
                <c:pt idx="2775">
                  <c:v>3.4108796296296297E-2</c:v>
                </c:pt>
                <c:pt idx="2776">
                  <c:v>3.412037037037037E-2</c:v>
                </c:pt>
                <c:pt idx="2777">
                  <c:v>3.4131944444444444E-2</c:v>
                </c:pt>
                <c:pt idx="2778">
                  <c:v>3.4143518518518517E-2</c:v>
                </c:pt>
                <c:pt idx="2779">
                  <c:v>3.4155092592592591E-2</c:v>
                </c:pt>
                <c:pt idx="2780">
                  <c:v>3.4166666666666672E-2</c:v>
                </c:pt>
                <c:pt idx="2781">
                  <c:v>3.4178240740740738E-2</c:v>
                </c:pt>
                <c:pt idx="2782">
                  <c:v>3.4189814814814819E-2</c:v>
                </c:pt>
                <c:pt idx="2783">
                  <c:v>3.4201388888888885E-2</c:v>
                </c:pt>
                <c:pt idx="2784">
                  <c:v>3.4212962962962966E-2</c:v>
                </c:pt>
                <c:pt idx="2785">
                  <c:v>3.4224537037037032E-2</c:v>
                </c:pt>
                <c:pt idx="2786">
                  <c:v>3.4236111111111113E-2</c:v>
                </c:pt>
                <c:pt idx="2787">
                  <c:v>3.4247685185185187E-2</c:v>
                </c:pt>
                <c:pt idx="2788">
                  <c:v>3.425925925925926E-2</c:v>
                </c:pt>
                <c:pt idx="2789">
                  <c:v>3.4270833333333334E-2</c:v>
                </c:pt>
                <c:pt idx="2790">
                  <c:v>3.4282407407407407E-2</c:v>
                </c:pt>
                <c:pt idx="2791">
                  <c:v>3.4293981481481481E-2</c:v>
                </c:pt>
                <c:pt idx="2792">
                  <c:v>3.4305555555555554E-2</c:v>
                </c:pt>
                <c:pt idx="2793">
                  <c:v>3.4317129629629628E-2</c:v>
                </c:pt>
                <c:pt idx="2794">
                  <c:v>3.4328703703703702E-2</c:v>
                </c:pt>
                <c:pt idx="2795">
                  <c:v>3.4340277777777782E-2</c:v>
                </c:pt>
                <c:pt idx="2796">
                  <c:v>3.4351851851851849E-2</c:v>
                </c:pt>
                <c:pt idx="2797">
                  <c:v>3.4363425925925929E-2</c:v>
                </c:pt>
                <c:pt idx="2798">
                  <c:v>3.4374999999999996E-2</c:v>
                </c:pt>
                <c:pt idx="2799">
                  <c:v>3.4386574074074076E-2</c:v>
                </c:pt>
                <c:pt idx="2800">
                  <c:v>3.4398148148148143E-2</c:v>
                </c:pt>
                <c:pt idx="2801">
                  <c:v>3.4409722222222223E-2</c:v>
                </c:pt>
                <c:pt idx="2802">
                  <c:v>3.4421296296296297E-2</c:v>
                </c:pt>
                <c:pt idx="2803">
                  <c:v>3.4432870370370371E-2</c:v>
                </c:pt>
                <c:pt idx="2804">
                  <c:v>3.4444444444444444E-2</c:v>
                </c:pt>
                <c:pt idx="2805">
                  <c:v>3.4456018518518518E-2</c:v>
                </c:pt>
                <c:pt idx="2806">
                  <c:v>3.4467592592592591E-2</c:v>
                </c:pt>
                <c:pt idx="2807">
                  <c:v>3.4479166666666665E-2</c:v>
                </c:pt>
                <c:pt idx="2808">
                  <c:v>3.4490740740740738E-2</c:v>
                </c:pt>
                <c:pt idx="2809">
                  <c:v>3.4502314814814812E-2</c:v>
                </c:pt>
                <c:pt idx="2810">
                  <c:v>3.4513888888888893E-2</c:v>
                </c:pt>
                <c:pt idx="2811">
                  <c:v>3.4525462962962966E-2</c:v>
                </c:pt>
                <c:pt idx="2812">
                  <c:v>3.453703703703704E-2</c:v>
                </c:pt>
                <c:pt idx="2813">
                  <c:v>3.4548611111111113E-2</c:v>
                </c:pt>
                <c:pt idx="2814">
                  <c:v>3.4560185185185187E-2</c:v>
                </c:pt>
                <c:pt idx="2815">
                  <c:v>3.4571759259259253E-2</c:v>
                </c:pt>
                <c:pt idx="2816">
                  <c:v>3.4583333333333334E-2</c:v>
                </c:pt>
                <c:pt idx="2817">
                  <c:v>3.4594907407407408E-2</c:v>
                </c:pt>
                <c:pt idx="2818">
                  <c:v>3.4606481481481481E-2</c:v>
                </c:pt>
                <c:pt idx="2819">
                  <c:v>3.4618055555555555E-2</c:v>
                </c:pt>
                <c:pt idx="2820">
                  <c:v>3.4629629629629628E-2</c:v>
                </c:pt>
                <c:pt idx="2821">
                  <c:v>3.4641203703703702E-2</c:v>
                </c:pt>
                <c:pt idx="2822">
                  <c:v>3.4652777777777775E-2</c:v>
                </c:pt>
                <c:pt idx="2823">
                  <c:v>3.4664351851851849E-2</c:v>
                </c:pt>
                <c:pt idx="2824">
                  <c:v>3.4675925925925923E-2</c:v>
                </c:pt>
                <c:pt idx="2825">
                  <c:v>3.4687500000000003E-2</c:v>
                </c:pt>
                <c:pt idx="2826">
                  <c:v>3.4699074074074077E-2</c:v>
                </c:pt>
                <c:pt idx="2827">
                  <c:v>3.471064814814815E-2</c:v>
                </c:pt>
                <c:pt idx="2828">
                  <c:v>3.4722222222222224E-2</c:v>
                </c:pt>
                <c:pt idx="2829">
                  <c:v>3.4733796296296297E-2</c:v>
                </c:pt>
                <c:pt idx="2830">
                  <c:v>3.4745370370370371E-2</c:v>
                </c:pt>
                <c:pt idx="2831">
                  <c:v>3.4756944444444444E-2</c:v>
                </c:pt>
                <c:pt idx="2832">
                  <c:v>3.4756944444444444E-2</c:v>
                </c:pt>
                <c:pt idx="2833">
                  <c:v>3.4768518518518525E-2</c:v>
                </c:pt>
                <c:pt idx="2834">
                  <c:v>3.4780092592592592E-2</c:v>
                </c:pt>
                <c:pt idx="2835">
                  <c:v>3.4791666666666672E-2</c:v>
                </c:pt>
                <c:pt idx="2836">
                  <c:v>3.4803240740740739E-2</c:v>
                </c:pt>
                <c:pt idx="2837">
                  <c:v>3.4814814814814812E-2</c:v>
                </c:pt>
                <c:pt idx="2838">
                  <c:v>3.4826388888888886E-2</c:v>
                </c:pt>
                <c:pt idx="2839">
                  <c:v>3.4837962962962959E-2</c:v>
                </c:pt>
                <c:pt idx="2840">
                  <c:v>3.4849537037037033E-2</c:v>
                </c:pt>
                <c:pt idx="2841">
                  <c:v>3.4861111111111114E-2</c:v>
                </c:pt>
                <c:pt idx="2842">
                  <c:v>3.4872685185185187E-2</c:v>
                </c:pt>
                <c:pt idx="2843">
                  <c:v>3.4884259259259261E-2</c:v>
                </c:pt>
                <c:pt idx="2844">
                  <c:v>3.4895833333333334E-2</c:v>
                </c:pt>
                <c:pt idx="2845">
                  <c:v>3.4907407407407408E-2</c:v>
                </c:pt>
                <c:pt idx="2846">
                  <c:v>3.4918981481481481E-2</c:v>
                </c:pt>
                <c:pt idx="2847">
                  <c:v>3.4930555555555555E-2</c:v>
                </c:pt>
                <c:pt idx="2848">
                  <c:v>3.4942129629629635E-2</c:v>
                </c:pt>
                <c:pt idx="2849">
                  <c:v>3.4953703703703702E-2</c:v>
                </c:pt>
                <c:pt idx="2850">
                  <c:v>3.4965277777777783E-2</c:v>
                </c:pt>
                <c:pt idx="2851">
                  <c:v>3.4976851851851849E-2</c:v>
                </c:pt>
                <c:pt idx="2852">
                  <c:v>3.498842592592593E-2</c:v>
                </c:pt>
                <c:pt idx="2853">
                  <c:v>3.4999999999999996E-2</c:v>
                </c:pt>
                <c:pt idx="2854">
                  <c:v>3.5011574074074077E-2</c:v>
                </c:pt>
                <c:pt idx="2855">
                  <c:v>3.5023148148148144E-2</c:v>
                </c:pt>
                <c:pt idx="2856">
                  <c:v>3.5034722222222224E-2</c:v>
                </c:pt>
                <c:pt idx="2857">
                  <c:v>3.5046296296296298E-2</c:v>
                </c:pt>
                <c:pt idx="2858">
                  <c:v>3.5057870370370371E-2</c:v>
                </c:pt>
                <c:pt idx="2859">
                  <c:v>3.5069444444444445E-2</c:v>
                </c:pt>
                <c:pt idx="2860">
                  <c:v>3.5081018518518518E-2</c:v>
                </c:pt>
                <c:pt idx="2861">
                  <c:v>3.5092592592592592E-2</c:v>
                </c:pt>
                <c:pt idx="2862">
                  <c:v>3.5104166666666665E-2</c:v>
                </c:pt>
                <c:pt idx="2863">
                  <c:v>3.5115740740740746E-2</c:v>
                </c:pt>
                <c:pt idx="2864">
                  <c:v>3.5127314814814813E-2</c:v>
                </c:pt>
                <c:pt idx="2865">
                  <c:v>3.5138888888888893E-2</c:v>
                </c:pt>
                <c:pt idx="2866">
                  <c:v>3.515046296296296E-2</c:v>
                </c:pt>
                <c:pt idx="2867">
                  <c:v>3.516203703703704E-2</c:v>
                </c:pt>
                <c:pt idx="2868">
                  <c:v>3.5173611111111107E-2</c:v>
                </c:pt>
                <c:pt idx="2869">
                  <c:v>3.5185185185185187E-2</c:v>
                </c:pt>
                <c:pt idx="2870">
                  <c:v>3.5196759259259254E-2</c:v>
                </c:pt>
                <c:pt idx="2871">
                  <c:v>3.5208333333333335E-2</c:v>
                </c:pt>
                <c:pt idx="2872">
                  <c:v>3.5219907407407408E-2</c:v>
                </c:pt>
                <c:pt idx="2873">
                  <c:v>3.5231481481481482E-2</c:v>
                </c:pt>
                <c:pt idx="2874">
                  <c:v>3.5243055555555555E-2</c:v>
                </c:pt>
                <c:pt idx="2875">
                  <c:v>3.5254629629629629E-2</c:v>
                </c:pt>
                <c:pt idx="2876">
                  <c:v>3.5266203703703702E-2</c:v>
                </c:pt>
                <c:pt idx="2877">
                  <c:v>3.5277777777777776E-2</c:v>
                </c:pt>
                <c:pt idx="2878">
                  <c:v>3.5289351851851856E-2</c:v>
                </c:pt>
                <c:pt idx="2879">
                  <c:v>3.5300925925925923E-2</c:v>
                </c:pt>
                <c:pt idx="2880">
                  <c:v>3.5312500000000004E-2</c:v>
                </c:pt>
                <c:pt idx="2881">
                  <c:v>3.532407407407407E-2</c:v>
                </c:pt>
                <c:pt idx="2882">
                  <c:v>3.5335648148148151E-2</c:v>
                </c:pt>
                <c:pt idx="2883">
                  <c:v>3.5347222222222217E-2</c:v>
                </c:pt>
                <c:pt idx="2884">
                  <c:v>3.5358796296296298E-2</c:v>
                </c:pt>
                <c:pt idx="2885">
                  <c:v>3.5370370370370365E-2</c:v>
                </c:pt>
                <c:pt idx="2886">
                  <c:v>3.5381944444444445E-2</c:v>
                </c:pt>
                <c:pt idx="2887">
                  <c:v>3.5393518518518519E-2</c:v>
                </c:pt>
                <c:pt idx="2888">
                  <c:v>3.5405092592592592E-2</c:v>
                </c:pt>
                <c:pt idx="2889">
                  <c:v>3.5416666666666666E-2</c:v>
                </c:pt>
                <c:pt idx="2890">
                  <c:v>3.5428240740740739E-2</c:v>
                </c:pt>
                <c:pt idx="2891">
                  <c:v>3.5439814814814813E-2</c:v>
                </c:pt>
                <c:pt idx="2892">
                  <c:v>3.5451388888888886E-2</c:v>
                </c:pt>
                <c:pt idx="2893">
                  <c:v>3.5462962962962967E-2</c:v>
                </c:pt>
                <c:pt idx="2894">
                  <c:v>3.5474537037037041E-2</c:v>
                </c:pt>
                <c:pt idx="2895">
                  <c:v>3.5486111111111114E-2</c:v>
                </c:pt>
                <c:pt idx="2896">
                  <c:v>3.5497685185185188E-2</c:v>
                </c:pt>
                <c:pt idx="2897">
                  <c:v>3.5509259259259261E-2</c:v>
                </c:pt>
                <c:pt idx="2898">
                  <c:v>3.5520833333333328E-2</c:v>
                </c:pt>
                <c:pt idx="2899">
                  <c:v>3.5532407407407408E-2</c:v>
                </c:pt>
                <c:pt idx="2900">
                  <c:v>3.5543981481481475E-2</c:v>
                </c:pt>
                <c:pt idx="2901">
                  <c:v>3.5555555555555556E-2</c:v>
                </c:pt>
                <c:pt idx="2902">
                  <c:v>3.5567129629629629E-2</c:v>
                </c:pt>
                <c:pt idx="2903">
                  <c:v>3.5578703703703703E-2</c:v>
                </c:pt>
                <c:pt idx="2904">
                  <c:v>3.5590277777777776E-2</c:v>
                </c:pt>
                <c:pt idx="2905">
                  <c:v>3.560185185185185E-2</c:v>
                </c:pt>
                <c:pt idx="2906">
                  <c:v>3.5613425925925923E-2</c:v>
                </c:pt>
                <c:pt idx="2907">
                  <c:v>3.5624999999999997E-2</c:v>
                </c:pt>
                <c:pt idx="2908">
                  <c:v>3.5636574074074077E-2</c:v>
                </c:pt>
                <c:pt idx="2909">
                  <c:v>3.5648148148148151E-2</c:v>
                </c:pt>
                <c:pt idx="2910">
                  <c:v>3.5659722222222225E-2</c:v>
                </c:pt>
                <c:pt idx="2911">
                  <c:v>3.5671296296296298E-2</c:v>
                </c:pt>
                <c:pt idx="2912">
                  <c:v>3.5682870370370372E-2</c:v>
                </c:pt>
                <c:pt idx="2913">
                  <c:v>3.5694444444444445E-2</c:v>
                </c:pt>
                <c:pt idx="2914">
                  <c:v>3.5706018518518519E-2</c:v>
                </c:pt>
                <c:pt idx="2915">
                  <c:v>3.5717592592592592E-2</c:v>
                </c:pt>
                <c:pt idx="2916">
                  <c:v>3.5729166666666666E-2</c:v>
                </c:pt>
                <c:pt idx="2917">
                  <c:v>3.5740740740740747E-2</c:v>
                </c:pt>
                <c:pt idx="2918">
                  <c:v>3.5752314814814813E-2</c:v>
                </c:pt>
                <c:pt idx="2919">
                  <c:v>3.5763888888888887E-2</c:v>
                </c:pt>
                <c:pt idx="2920">
                  <c:v>3.577546296296296E-2</c:v>
                </c:pt>
                <c:pt idx="2921">
                  <c:v>3.5787037037037034E-2</c:v>
                </c:pt>
                <c:pt idx="2922">
                  <c:v>3.5798611111111107E-2</c:v>
                </c:pt>
                <c:pt idx="2923">
                  <c:v>3.5810185185185188E-2</c:v>
                </c:pt>
                <c:pt idx="2924">
                  <c:v>3.5821759259259262E-2</c:v>
                </c:pt>
                <c:pt idx="2925">
                  <c:v>3.5833333333333335E-2</c:v>
                </c:pt>
                <c:pt idx="2926">
                  <c:v>3.5844907407407409E-2</c:v>
                </c:pt>
                <c:pt idx="2927">
                  <c:v>3.5856481481481482E-2</c:v>
                </c:pt>
                <c:pt idx="2928">
                  <c:v>3.5868055555555556E-2</c:v>
                </c:pt>
                <c:pt idx="2929">
                  <c:v>3.5879629629629629E-2</c:v>
                </c:pt>
                <c:pt idx="2930">
                  <c:v>3.5891203703703703E-2</c:v>
                </c:pt>
                <c:pt idx="2931">
                  <c:v>3.5902777777777777E-2</c:v>
                </c:pt>
                <c:pt idx="2932">
                  <c:v>3.5914351851851857E-2</c:v>
                </c:pt>
                <c:pt idx="2933">
                  <c:v>3.5925925925925924E-2</c:v>
                </c:pt>
                <c:pt idx="2934">
                  <c:v>3.5937500000000004E-2</c:v>
                </c:pt>
                <c:pt idx="2935">
                  <c:v>3.5949074074074071E-2</c:v>
                </c:pt>
                <c:pt idx="2936">
                  <c:v>3.5960648148148151E-2</c:v>
                </c:pt>
                <c:pt idx="2937">
                  <c:v>3.5972222222222218E-2</c:v>
                </c:pt>
                <c:pt idx="2938">
                  <c:v>3.5983796296296298E-2</c:v>
                </c:pt>
                <c:pt idx="2939">
                  <c:v>3.5995370370370372E-2</c:v>
                </c:pt>
                <c:pt idx="2940">
                  <c:v>3.6006944444444446E-2</c:v>
                </c:pt>
                <c:pt idx="2941">
                  <c:v>3.6018518518518519E-2</c:v>
                </c:pt>
                <c:pt idx="2942">
                  <c:v>3.6030092592592593E-2</c:v>
                </c:pt>
                <c:pt idx="2943">
                  <c:v>3.6041666666666666E-2</c:v>
                </c:pt>
                <c:pt idx="2944">
                  <c:v>3.605324074074074E-2</c:v>
                </c:pt>
                <c:pt idx="2945">
                  <c:v>3.6064814814814813E-2</c:v>
                </c:pt>
                <c:pt idx="2946">
                  <c:v>3.6076388888888887E-2</c:v>
                </c:pt>
                <c:pt idx="2947">
                  <c:v>3.6087962962962968E-2</c:v>
                </c:pt>
                <c:pt idx="2948">
                  <c:v>3.6099537037037034E-2</c:v>
                </c:pt>
                <c:pt idx="2949">
                  <c:v>3.6111111111111115E-2</c:v>
                </c:pt>
                <c:pt idx="2950">
                  <c:v>3.6122685185185181E-2</c:v>
                </c:pt>
                <c:pt idx="2951">
                  <c:v>3.6134259259259262E-2</c:v>
                </c:pt>
                <c:pt idx="2952">
                  <c:v>3.6145833333333328E-2</c:v>
                </c:pt>
                <c:pt idx="2953">
                  <c:v>3.6157407407407409E-2</c:v>
                </c:pt>
                <c:pt idx="2954">
                  <c:v>3.6168981481481483E-2</c:v>
                </c:pt>
                <c:pt idx="2955">
                  <c:v>3.6180555555555556E-2</c:v>
                </c:pt>
                <c:pt idx="2956">
                  <c:v>3.619212962962963E-2</c:v>
                </c:pt>
                <c:pt idx="2957">
                  <c:v>3.6203703703703703E-2</c:v>
                </c:pt>
                <c:pt idx="2958">
                  <c:v>3.6215277777777777E-2</c:v>
                </c:pt>
                <c:pt idx="2959">
                  <c:v>3.622685185185185E-2</c:v>
                </c:pt>
                <c:pt idx="2960">
                  <c:v>3.6238425925925924E-2</c:v>
                </c:pt>
                <c:pt idx="2961">
                  <c:v>3.6249999999999998E-2</c:v>
                </c:pt>
                <c:pt idx="2962">
                  <c:v>3.6261574074074078E-2</c:v>
                </c:pt>
                <c:pt idx="2963">
                  <c:v>3.6273148148148145E-2</c:v>
                </c:pt>
                <c:pt idx="2964">
                  <c:v>3.6284722222222225E-2</c:v>
                </c:pt>
                <c:pt idx="2965">
                  <c:v>3.6296296296296292E-2</c:v>
                </c:pt>
                <c:pt idx="2966">
                  <c:v>3.6307870370370372E-2</c:v>
                </c:pt>
                <c:pt idx="2967">
                  <c:v>3.6319444444444439E-2</c:v>
                </c:pt>
                <c:pt idx="2968">
                  <c:v>3.6331018518518519E-2</c:v>
                </c:pt>
                <c:pt idx="2969">
                  <c:v>3.6342592592592593E-2</c:v>
                </c:pt>
                <c:pt idx="2970">
                  <c:v>3.6354166666666667E-2</c:v>
                </c:pt>
                <c:pt idx="2971">
                  <c:v>3.636574074074074E-2</c:v>
                </c:pt>
                <c:pt idx="2972">
                  <c:v>3.6377314814814814E-2</c:v>
                </c:pt>
                <c:pt idx="2973">
                  <c:v>3.6388888888888887E-2</c:v>
                </c:pt>
                <c:pt idx="2974">
                  <c:v>3.6400462962962961E-2</c:v>
                </c:pt>
                <c:pt idx="2975">
                  <c:v>3.6412037037037034E-2</c:v>
                </c:pt>
                <c:pt idx="2976">
                  <c:v>3.6423611111111115E-2</c:v>
                </c:pt>
                <c:pt idx="2977">
                  <c:v>3.6435185185185189E-2</c:v>
                </c:pt>
                <c:pt idx="2978">
                  <c:v>3.6446759259259262E-2</c:v>
                </c:pt>
                <c:pt idx="2979">
                  <c:v>3.6458333333333336E-2</c:v>
                </c:pt>
                <c:pt idx="2980">
                  <c:v>3.6469907407407402E-2</c:v>
                </c:pt>
                <c:pt idx="2981">
                  <c:v>3.6481481481481483E-2</c:v>
                </c:pt>
                <c:pt idx="2982">
                  <c:v>3.6493055555555549E-2</c:v>
                </c:pt>
                <c:pt idx="2983">
                  <c:v>3.650462962962963E-2</c:v>
                </c:pt>
                <c:pt idx="2984">
                  <c:v>3.6516203703703703E-2</c:v>
                </c:pt>
                <c:pt idx="2985">
                  <c:v>3.6527777777777777E-2</c:v>
                </c:pt>
                <c:pt idx="2986">
                  <c:v>3.6539351851851851E-2</c:v>
                </c:pt>
                <c:pt idx="2987">
                  <c:v>3.6550925925925924E-2</c:v>
                </c:pt>
                <c:pt idx="2988">
                  <c:v>3.6562499999999998E-2</c:v>
                </c:pt>
                <c:pt idx="2989">
                  <c:v>3.6574074074074071E-2</c:v>
                </c:pt>
                <c:pt idx="2990">
                  <c:v>3.6585648148148145E-2</c:v>
                </c:pt>
                <c:pt idx="2991">
                  <c:v>3.6597222222222225E-2</c:v>
                </c:pt>
                <c:pt idx="2992">
                  <c:v>3.6608796296296299E-2</c:v>
                </c:pt>
                <c:pt idx="2993">
                  <c:v>3.6620370370370373E-2</c:v>
                </c:pt>
                <c:pt idx="2994">
                  <c:v>3.6631944444444446E-2</c:v>
                </c:pt>
                <c:pt idx="2995">
                  <c:v>3.664351851851852E-2</c:v>
                </c:pt>
                <c:pt idx="2996">
                  <c:v>3.6655092592592593E-2</c:v>
                </c:pt>
                <c:pt idx="2997">
                  <c:v>3.6666666666666667E-2</c:v>
                </c:pt>
                <c:pt idx="2998">
                  <c:v>3.667824074074074E-2</c:v>
                </c:pt>
                <c:pt idx="2999">
                  <c:v>3.6689814814814821E-2</c:v>
                </c:pt>
                <c:pt idx="3000">
                  <c:v>3.6701388888888888E-2</c:v>
                </c:pt>
                <c:pt idx="3001">
                  <c:v>3.6712962962962961E-2</c:v>
                </c:pt>
                <c:pt idx="3002">
                  <c:v>3.6724537037037035E-2</c:v>
                </c:pt>
                <c:pt idx="3003">
                  <c:v>3.6736111111111108E-2</c:v>
                </c:pt>
                <c:pt idx="3004">
                  <c:v>3.6747685185185182E-2</c:v>
                </c:pt>
                <c:pt idx="3005">
                  <c:v>3.6759259259259255E-2</c:v>
                </c:pt>
                <c:pt idx="3006">
                  <c:v>3.6770833333333336E-2</c:v>
                </c:pt>
                <c:pt idx="3007">
                  <c:v>3.6782407407407409E-2</c:v>
                </c:pt>
                <c:pt idx="3008">
                  <c:v>3.6793981481481483E-2</c:v>
                </c:pt>
                <c:pt idx="3009">
                  <c:v>3.6805555555555557E-2</c:v>
                </c:pt>
                <c:pt idx="3010">
                  <c:v>3.681712962962963E-2</c:v>
                </c:pt>
                <c:pt idx="3011">
                  <c:v>3.6828703703703704E-2</c:v>
                </c:pt>
                <c:pt idx="3012">
                  <c:v>3.6840277777777777E-2</c:v>
                </c:pt>
                <c:pt idx="3013">
                  <c:v>3.6851851851851851E-2</c:v>
                </c:pt>
                <c:pt idx="3014">
                  <c:v>3.6863425925925931E-2</c:v>
                </c:pt>
                <c:pt idx="3015">
                  <c:v>3.6874999999999998E-2</c:v>
                </c:pt>
                <c:pt idx="3016">
                  <c:v>3.6886574074074079E-2</c:v>
                </c:pt>
                <c:pt idx="3017">
                  <c:v>3.6898148148148145E-2</c:v>
                </c:pt>
                <c:pt idx="3018">
                  <c:v>3.6909722222222226E-2</c:v>
                </c:pt>
                <c:pt idx="3019">
                  <c:v>3.6921296296296292E-2</c:v>
                </c:pt>
                <c:pt idx="3020">
                  <c:v>3.6932870370370366E-2</c:v>
                </c:pt>
                <c:pt idx="3021">
                  <c:v>3.6944444444444446E-2</c:v>
                </c:pt>
                <c:pt idx="3022">
                  <c:v>3.695601851851852E-2</c:v>
                </c:pt>
                <c:pt idx="3023">
                  <c:v>3.6967592592592594E-2</c:v>
                </c:pt>
                <c:pt idx="3024">
                  <c:v>3.6979166666666667E-2</c:v>
                </c:pt>
                <c:pt idx="3025">
                  <c:v>3.6990740740740741E-2</c:v>
                </c:pt>
                <c:pt idx="3026">
                  <c:v>3.7002314814814814E-2</c:v>
                </c:pt>
                <c:pt idx="3027">
                  <c:v>3.7013888888888888E-2</c:v>
                </c:pt>
                <c:pt idx="3028">
                  <c:v>3.7025462962962961E-2</c:v>
                </c:pt>
                <c:pt idx="3029">
                  <c:v>3.7037037037037042E-2</c:v>
                </c:pt>
                <c:pt idx="3030">
                  <c:v>3.7048611111111109E-2</c:v>
                </c:pt>
                <c:pt idx="3031">
                  <c:v>3.7060185185185189E-2</c:v>
                </c:pt>
                <c:pt idx="3032">
                  <c:v>3.7071759259259256E-2</c:v>
                </c:pt>
                <c:pt idx="3033">
                  <c:v>3.7083333333333336E-2</c:v>
                </c:pt>
                <c:pt idx="3034">
                  <c:v>3.7094907407407403E-2</c:v>
                </c:pt>
                <c:pt idx="3035">
                  <c:v>3.7106481481481483E-2</c:v>
                </c:pt>
                <c:pt idx="3036">
                  <c:v>3.7118055555555557E-2</c:v>
                </c:pt>
                <c:pt idx="3037">
                  <c:v>3.712962962962963E-2</c:v>
                </c:pt>
                <c:pt idx="3038">
                  <c:v>3.7141203703703704E-2</c:v>
                </c:pt>
                <c:pt idx="3039">
                  <c:v>3.7152777777777778E-2</c:v>
                </c:pt>
                <c:pt idx="3040">
                  <c:v>3.7164351851851851E-2</c:v>
                </c:pt>
                <c:pt idx="3041">
                  <c:v>3.7175925925925925E-2</c:v>
                </c:pt>
                <c:pt idx="3042">
                  <c:v>3.7187499999999998E-2</c:v>
                </c:pt>
                <c:pt idx="3043">
                  <c:v>3.7199074074074072E-2</c:v>
                </c:pt>
                <c:pt idx="3044">
                  <c:v>3.7210648148148152E-2</c:v>
                </c:pt>
                <c:pt idx="3045">
                  <c:v>3.7222222222222219E-2</c:v>
                </c:pt>
                <c:pt idx="3046">
                  <c:v>3.72337962962963E-2</c:v>
                </c:pt>
                <c:pt idx="3047">
                  <c:v>3.7245370370370366E-2</c:v>
                </c:pt>
                <c:pt idx="3048">
                  <c:v>3.7256944444444447E-2</c:v>
                </c:pt>
                <c:pt idx="3049">
                  <c:v>3.7268518518518513E-2</c:v>
                </c:pt>
                <c:pt idx="3050">
                  <c:v>3.7280092592592594E-2</c:v>
                </c:pt>
                <c:pt idx="3051">
                  <c:v>3.7291666666666667E-2</c:v>
                </c:pt>
                <c:pt idx="3052">
                  <c:v>3.7303240740740741E-2</c:v>
                </c:pt>
                <c:pt idx="3053">
                  <c:v>3.7314814814814815E-2</c:v>
                </c:pt>
                <c:pt idx="3054">
                  <c:v>3.7326388888888888E-2</c:v>
                </c:pt>
                <c:pt idx="3055">
                  <c:v>3.7337962962962962E-2</c:v>
                </c:pt>
                <c:pt idx="3056">
                  <c:v>3.7349537037037035E-2</c:v>
                </c:pt>
                <c:pt idx="3057">
                  <c:v>3.7361111111111109E-2</c:v>
                </c:pt>
                <c:pt idx="3058">
                  <c:v>3.7372685185185189E-2</c:v>
                </c:pt>
                <c:pt idx="3059">
                  <c:v>3.7384259259259263E-2</c:v>
                </c:pt>
                <c:pt idx="3060">
                  <c:v>3.7395833333333336E-2</c:v>
                </c:pt>
                <c:pt idx="3061">
                  <c:v>3.740740740740741E-2</c:v>
                </c:pt>
                <c:pt idx="3062">
                  <c:v>3.7418981481481477E-2</c:v>
                </c:pt>
                <c:pt idx="3063">
                  <c:v>3.7430555555555557E-2</c:v>
                </c:pt>
                <c:pt idx="3064">
                  <c:v>3.7442129629629624E-2</c:v>
                </c:pt>
                <c:pt idx="3065">
                  <c:v>3.7453703703703704E-2</c:v>
                </c:pt>
                <c:pt idx="3066">
                  <c:v>3.7465277777777778E-2</c:v>
                </c:pt>
                <c:pt idx="3067">
                  <c:v>3.7476851851851851E-2</c:v>
                </c:pt>
                <c:pt idx="3068">
                  <c:v>3.7488425925925925E-2</c:v>
                </c:pt>
                <c:pt idx="3069">
                  <c:v>3.7499999999999999E-2</c:v>
                </c:pt>
                <c:pt idx="3070">
                  <c:v>3.7511574074074072E-2</c:v>
                </c:pt>
                <c:pt idx="3071">
                  <c:v>3.7523148148148146E-2</c:v>
                </c:pt>
                <c:pt idx="3072">
                  <c:v>3.7534722222222219E-2</c:v>
                </c:pt>
                <c:pt idx="3073">
                  <c:v>3.75462962962963E-2</c:v>
                </c:pt>
                <c:pt idx="3074">
                  <c:v>3.7557870370370373E-2</c:v>
                </c:pt>
                <c:pt idx="3075">
                  <c:v>3.7569444444444447E-2</c:v>
                </c:pt>
                <c:pt idx="3076">
                  <c:v>3.7581018518518521E-2</c:v>
                </c:pt>
                <c:pt idx="3077">
                  <c:v>3.7592592592592594E-2</c:v>
                </c:pt>
                <c:pt idx="3078">
                  <c:v>3.7604166666666668E-2</c:v>
                </c:pt>
                <c:pt idx="3079">
                  <c:v>3.7615740740740741E-2</c:v>
                </c:pt>
                <c:pt idx="3080">
                  <c:v>3.7627314814814815E-2</c:v>
                </c:pt>
                <c:pt idx="3081">
                  <c:v>3.7638888888888895E-2</c:v>
                </c:pt>
                <c:pt idx="3082">
                  <c:v>3.7650462962962962E-2</c:v>
                </c:pt>
                <c:pt idx="3083">
                  <c:v>3.7662037037037036E-2</c:v>
                </c:pt>
                <c:pt idx="3084">
                  <c:v>3.7673611111111109E-2</c:v>
                </c:pt>
                <c:pt idx="3085">
                  <c:v>3.7685185185185183E-2</c:v>
                </c:pt>
                <c:pt idx="3086">
                  <c:v>3.7696759259259256E-2</c:v>
                </c:pt>
                <c:pt idx="3087">
                  <c:v>3.770833333333333E-2</c:v>
                </c:pt>
                <c:pt idx="3088">
                  <c:v>3.771990740740741E-2</c:v>
                </c:pt>
                <c:pt idx="3089">
                  <c:v>3.7731481481481484E-2</c:v>
                </c:pt>
                <c:pt idx="3090">
                  <c:v>3.7743055555555557E-2</c:v>
                </c:pt>
                <c:pt idx="3091">
                  <c:v>3.7754629629629631E-2</c:v>
                </c:pt>
                <c:pt idx="3092">
                  <c:v>3.7766203703703705E-2</c:v>
                </c:pt>
                <c:pt idx="3093">
                  <c:v>3.7777777777777778E-2</c:v>
                </c:pt>
                <c:pt idx="3094">
                  <c:v>3.7789351851851852E-2</c:v>
                </c:pt>
                <c:pt idx="3095">
                  <c:v>3.7800925925925925E-2</c:v>
                </c:pt>
                <c:pt idx="3096">
                  <c:v>3.7812500000000006E-2</c:v>
                </c:pt>
                <c:pt idx="3097">
                  <c:v>3.7824074074074072E-2</c:v>
                </c:pt>
                <c:pt idx="3098">
                  <c:v>3.7835648148148153E-2</c:v>
                </c:pt>
                <c:pt idx="3099">
                  <c:v>3.784722222222222E-2</c:v>
                </c:pt>
                <c:pt idx="3100">
                  <c:v>3.78587962962963E-2</c:v>
                </c:pt>
                <c:pt idx="3101">
                  <c:v>3.7870370370370367E-2</c:v>
                </c:pt>
                <c:pt idx="3102">
                  <c:v>3.788194444444444E-2</c:v>
                </c:pt>
                <c:pt idx="3103">
                  <c:v>3.7893518518518521E-2</c:v>
                </c:pt>
                <c:pt idx="3104">
                  <c:v>3.7905092592592594E-2</c:v>
                </c:pt>
                <c:pt idx="3105">
                  <c:v>3.7916666666666668E-2</c:v>
                </c:pt>
                <c:pt idx="3106">
                  <c:v>3.7928240740740742E-2</c:v>
                </c:pt>
                <c:pt idx="3107">
                  <c:v>3.7939814814814815E-2</c:v>
                </c:pt>
                <c:pt idx="3108">
                  <c:v>3.7951388888888889E-2</c:v>
                </c:pt>
                <c:pt idx="3109">
                  <c:v>3.7962962962962962E-2</c:v>
                </c:pt>
                <c:pt idx="3110">
                  <c:v>3.7974537037037036E-2</c:v>
                </c:pt>
                <c:pt idx="3111">
                  <c:v>3.7986111111111116E-2</c:v>
                </c:pt>
                <c:pt idx="3112">
                  <c:v>3.7997685185185183E-2</c:v>
                </c:pt>
                <c:pt idx="3113">
                  <c:v>3.8009259259259263E-2</c:v>
                </c:pt>
                <c:pt idx="3114">
                  <c:v>3.802083333333333E-2</c:v>
                </c:pt>
                <c:pt idx="3115">
                  <c:v>3.8032407407407411E-2</c:v>
                </c:pt>
                <c:pt idx="3116">
                  <c:v>3.8043981481481477E-2</c:v>
                </c:pt>
                <c:pt idx="3117">
                  <c:v>3.8055555555555558E-2</c:v>
                </c:pt>
                <c:pt idx="3118">
                  <c:v>3.8067129629629631E-2</c:v>
                </c:pt>
                <c:pt idx="3119">
                  <c:v>3.8078703703703705E-2</c:v>
                </c:pt>
                <c:pt idx="3120">
                  <c:v>3.8090277777777778E-2</c:v>
                </c:pt>
                <c:pt idx="3121">
                  <c:v>3.8101851851851852E-2</c:v>
                </c:pt>
                <c:pt idx="3122">
                  <c:v>3.8113425925925926E-2</c:v>
                </c:pt>
                <c:pt idx="3123">
                  <c:v>3.8124999999999999E-2</c:v>
                </c:pt>
                <c:pt idx="3124">
                  <c:v>3.8136574074074073E-2</c:v>
                </c:pt>
                <c:pt idx="3125">
                  <c:v>3.8148148148148146E-2</c:v>
                </c:pt>
                <c:pt idx="3126">
                  <c:v>3.8159722222222227E-2</c:v>
                </c:pt>
                <c:pt idx="3127">
                  <c:v>3.8171296296296293E-2</c:v>
                </c:pt>
                <c:pt idx="3128">
                  <c:v>3.8182870370370374E-2</c:v>
                </c:pt>
                <c:pt idx="3129">
                  <c:v>3.8194444444444441E-2</c:v>
                </c:pt>
                <c:pt idx="3130">
                  <c:v>3.8206018518518521E-2</c:v>
                </c:pt>
                <c:pt idx="3131">
                  <c:v>3.8217592592592588E-2</c:v>
                </c:pt>
                <c:pt idx="3132">
                  <c:v>3.8229166666666668E-2</c:v>
                </c:pt>
                <c:pt idx="3133">
                  <c:v>3.8240740740740742E-2</c:v>
                </c:pt>
                <c:pt idx="3134">
                  <c:v>3.8252314814814815E-2</c:v>
                </c:pt>
                <c:pt idx="3135">
                  <c:v>3.8263888888888889E-2</c:v>
                </c:pt>
                <c:pt idx="3136">
                  <c:v>3.8275462962962963E-2</c:v>
                </c:pt>
                <c:pt idx="3137">
                  <c:v>3.8287037037037036E-2</c:v>
                </c:pt>
                <c:pt idx="3138">
                  <c:v>3.829861111111111E-2</c:v>
                </c:pt>
                <c:pt idx="3139">
                  <c:v>3.8310185185185183E-2</c:v>
                </c:pt>
                <c:pt idx="3140">
                  <c:v>3.8321759259259257E-2</c:v>
                </c:pt>
                <c:pt idx="3141">
                  <c:v>3.8333333333333337E-2</c:v>
                </c:pt>
                <c:pt idx="3142">
                  <c:v>3.8344907407407411E-2</c:v>
                </c:pt>
                <c:pt idx="3143">
                  <c:v>3.8356481481481484E-2</c:v>
                </c:pt>
                <c:pt idx="3144">
                  <c:v>3.8368055555555551E-2</c:v>
                </c:pt>
                <c:pt idx="3145">
                  <c:v>3.8379629629629632E-2</c:v>
                </c:pt>
                <c:pt idx="3146">
                  <c:v>3.8391203703703698E-2</c:v>
                </c:pt>
                <c:pt idx="3147">
                  <c:v>3.8402777777777779E-2</c:v>
                </c:pt>
                <c:pt idx="3148">
                  <c:v>3.8414351851851852E-2</c:v>
                </c:pt>
                <c:pt idx="3149">
                  <c:v>3.8425925925925926E-2</c:v>
                </c:pt>
                <c:pt idx="3150">
                  <c:v>3.8437499999999999E-2</c:v>
                </c:pt>
                <c:pt idx="3151">
                  <c:v>3.8449074074074073E-2</c:v>
                </c:pt>
                <c:pt idx="3152">
                  <c:v>3.8460648148148147E-2</c:v>
                </c:pt>
                <c:pt idx="3153">
                  <c:v>3.847222222222222E-2</c:v>
                </c:pt>
                <c:pt idx="3154">
                  <c:v>3.8483796296296294E-2</c:v>
                </c:pt>
                <c:pt idx="3155">
                  <c:v>3.8495370370370367E-2</c:v>
                </c:pt>
                <c:pt idx="3156">
                  <c:v>3.8506944444444448E-2</c:v>
                </c:pt>
                <c:pt idx="3157">
                  <c:v>3.8518518518518521E-2</c:v>
                </c:pt>
                <c:pt idx="3158">
                  <c:v>3.8530092592592595E-2</c:v>
                </c:pt>
                <c:pt idx="3159">
                  <c:v>3.8541666666666669E-2</c:v>
                </c:pt>
                <c:pt idx="3160">
                  <c:v>3.8553240740740742E-2</c:v>
                </c:pt>
                <c:pt idx="3161">
                  <c:v>3.8564814814814816E-2</c:v>
                </c:pt>
                <c:pt idx="3162">
                  <c:v>3.8576388888888889E-2</c:v>
                </c:pt>
                <c:pt idx="3163">
                  <c:v>3.858796296296297E-2</c:v>
                </c:pt>
                <c:pt idx="3164">
                  <c:v>3.8599537037037036E-2</c:v>
                </c:pt>
                <c:pt idx="3165">
                  <c:v>3.861111111111111E-2</c:v>
                </c:pt>
                <c:pt idx="3166">
                  <c:v>3.8622685185185184E-2</c:v>
                </c:pt>
                <c:pt idx="3167">
                  <c:v>3.8634259259259257E-2</c:v>
                </c:pt>
                <c:pt idx="3168">
                  <c:v>3.8645833333333331E-2</c:v>
                </c:pt>
                <c:pt idx="3169">
                  <c:v>3.8657407407407404E-2</c:v>
                </c:pt>
                <c:pt idx="3170">
                  <c:v>3.8668981481481478E-2</c:v>
                </c:pt>
                <c:pt idx="3171">
                  <c:v>3.8680555555555558E-2</c:v>
                </c:pt>
                <c:pt idx="3172">
                  <c:v>3.8692129629629632E-2</c:v>
                </c:pt>
                <c:pt idx="3173">
                  <c:v>3.8703703703703705E-2</c:v>
                </c:pt>
                <c:pt idx="3174">
                  <c:v>3.8715277777777779E-2</c:v>
                </c:pt>
                <c:pt idx="3175">
                  <c:v>3.8726851851851853E-2</c:v>
                </c:pt>
                <c:pt idx="3176">
                  <c:v>3.8738425925925926E-2</c:v>
                </c:pt>
                <c:pt idx="3177">
                  <c:v>3.875E-2</c:v>
                </c:pt>
                <c:pt idx="3178">
                  <c:v>3.876157407407408E-2</c:v>
                </c:pt>
                <c:pt idx="3179">
                  <c:v>3.8773148148148147E-2</c:v>
                </c:pt>
                <c:pt idx="3180">
                  <c:v>3.8784722222222227E-2</c:v>
                </c:pt>
                <c:pt idx="3181">
                  <c:v>3.8796296296296294E-2</c:v>
                </c:pt>
                <c:pt idx="3182">
                  <c:v>3.8807870370370375E-2</c:v>
                </c:pt>
                <c:pt idx="3183">
                  <c:v>3.8819444444444441E-2</c:v>
                </c:pt>
                <c:pt idx="3184">
                  <c:v>3.8831018518518515E-2</c:v>
                </c:pt>
                <c:pt idx="3185">
                  <c:v>3.8842592592592588E-2</c:v>
                </c:pt>
                <c:pt idx="3186">
                  <c:v>3.8854166666666669E-2</c:v>
                </c:pt>
                <c:pt idx="3187">
                  <c:v>3.8865740740740742E-2</c:v>
                </c:pt>
                <c:pt idx="3188">
                  <c:v>3.8877314814814816E-2</c:v>
                </c:pt>
                <c:pt idx="3189">
                  <c:v>3.8877314814814816E-2</c:v>
                </c:pt>
                <c:pt idx="3190">
                  <c:v>3.888888888888889E-2</c:v>
                </c:pt>
                <c:pt idx="3191">
                  <c:v>3.8900462962962963E-2</c:v>
                </c:pt>
                <c:pt idx="3192">
                  <c:v>3.8912037037037037E-2</c:v>
                </c:pt>
                <c:pt idx="3193">
                  <c:v>3.892361111111111E-2</c:v>
                </c:pt>
                <c:pt idx="3194">
                  <c:v>3.8935185185185191E-2</c:v>
                </c:pt>
                <c:pt idx="3195">
                  <c:v>3.8946759259259257E-2</c:v>
                </c:pt>
                <c:pt idx="3196">
                  <c:v>3.8958333333333338E-2</c:v>
                </c:pt>
                <c:pt idx="3197">
                  <c:v>3.8969907407407404E-2</c:v>
                </c:pt>
                <c:pt idx="3198">
                  <c:v>3.8981481481481485E-2</c:v>
                </c:pt>
                <c:pt idx="3199">
                  <c:v>3.8993055555555552E-2</c:v>
                </c:pt>
                <c:pt idx="3200">
                  <c:v>3.9004629629629632E-2</c:v>
                </c:pt>
                <c:pt idx="3201">
                  <c:v>3.9016203703703699E-2</c:v>
                </c:pt>
                <c:pt idx="3202">
                  <c:v>3.9027777777777779E-2</c:v>
                </c:pt>
                <c:pt idx="3203">
                  <c:v>3.9039351851851853E-2</c:v>
                </c:pt>
                <c:pt idx="3204">
                  <c:v>3.9050925925925926E-2</c:v>
                </c:pt>
                <c:pt idx="3205">
                  <c:v>3.90625E-2</c:v>
                </c:pt>
                <c:pt idx="3206">
                  <c:v>3.9074074074074074E-2</c:v>
                </c:pt>
                <c:pt idx="3207">
                  <c:v>3.9085648148148147E-2</c:v>
                </c:pt>
                <c:pt idx="3208">
                  <c:v>3.9097222222222221E-2</c:v>
                </c:pt>
                <c:pt idx="3209">
                  <c:v>3.9108796296296301E-2</c:v>
                </c:pt>
                <c:pt idx="3210">
                  <c:v>3.9120370370370368E-2</c:v>
                </c:pt>
                <c:pt idx="3211">
                  <c:v>3.9131944444444448E-2</c:v>
                </c:pt>
                <c:pt idx="3212">
                  <c:v>3.9143518518518515E-2</c:v>
                </c:pt>
                <c:pt idx="3213">
                  <c:v>3.9155092592592596E-2</c:v>
                </c:pt>
                <c:pt idx="3214">
                  <c:v>3.9166666666666662E-2</c:v>
                </c:pt>
                <c:pt idx="3215">
                  <c:v>3.9178240740740743E-2</c:v>
                </c:pt>
                <c:pt idx="3216">
                  <c:v>3.9189814814814809E-2</c:v>
                </c:pt>
                <c:pt idx="3217">
                  <c:v>3.920138888888889E-2</c:v>
                </c:pt>
                <c:pt idx="3218">
                  <c:v>3.9212962962962963E-2</c:v>
                </c:pt>
                <c:pt idx="3219">
                  <c:v>3.9224537037037037E-2</c:v>
                </c:pt>
                <c:pt idx="3220">
                  <c:v>3.923611111111111E-2</c:v>
                </c:pt>
                <c:pt idx="3221">
                  <c:v>3.9247685185185184E-2</c:v>
                </c:pt>
                <c:pt idx="3222">
                  <c:v>3.9259259259259258E-2</c:v>
                </c:pt>
                <c:pt idx="3223">
                  <c:v>3.9270833333333331E-2</c:v>
                </c:pt>
                <c:pt idx="3224">
                  <c:v>3.9282407407407412E-2</c:v>
                </c:pt>
                <c:pt idx="3225">
                  <c:v>3.9293981481481485E-2</c:v>
                </c:pt>
                <c:pt idx="3226">
                  <c:v>3.9305555555555559E-2</c:v>
                </c:pt>
                <c:pt idx="3227">
                  <c:v>3.9317129629629625E-2</c:v>
                </c:pt>
                <c:pt idx="3228">
                  <c:v>3.9328703703703706E-2</c:v>
                </c:pt>
                <c:pt idx="3229">
                  <c:v>3.9340277777777773E-2</c:v>
                </c:pt>
                <c:pt idx="3230">
                  <c:v>3.9351851851851853E-2</c:v>
                </c:pt>
                <c:pt idx="3231">
                  <c:v>3.936342592592592E-2</c:v>
                </c:pt>
                <c:pt idx="3232">
                  <c:v>3.9375E-2</c:v>
                </c:pt>
                <c:pt idx="3233">
                  <c:v>3.9386574074074074E-2</c:v>
                </c:pt>
                <c:pt idx="3234">
                  <c:v>3.9398148148148147E-2</c:v>
                </c:pt>
                <c:pt idx="3235">
                  <c:v>3.9409722222222221E-2</c:v>
                </c:pt>
                <c:pt idx="3236">
                  <c:v>3.9421296296296295E-2</c:v>
                </c:pt>
                <c:pt idx="3237">
                  <c:v>3.9432870370370368E-2</c:v>
                </c:pt>
                <c:pt idx="3238">
                  <c:v>3.9444444444444442E-2</c:v>
                </c:pt>
                <c:pt idx="3239">
                  <c:v>3.9456018518518522E-2</c:v>
                </c:pt>
                <c:pt idx="3240">
                  <c:v>3.9467592592592596E-2</c:v>
                </c:pt>
                <c:pt idx="3241">
                  <c:v>3.9479166666666669E-2</c:v>
                </c:pt>
                <c:pt idx="3242">
                  <c:v>3.9490740740740743E-2</c:v>
                </c:pt>
                <c:pt idx="3243">
                  <c:v>3.9502314814814816E-2</c:v>
                </c:pt>
                <c:pt idx="3244">
                  <c:v>3.951388888888889E-2</c:v>
                </c:pt>
                <c:pt idx="3245">
                  <c:v>3.9525462962962964E-2</c:v>
                </c:pt>
                <c:pt idx="3246">
                  <c:v>3.953703703703703E-2</c:v>
                </c:pt>
                <c:pt idx="3247">
                  <c:v>3.9548611111111111E-2</c:v>
                </c:pt>
                <c:pt idx="3248">
                  <c:v>3.9560185185185184E-2</c:v>
                </c:pt>
                <c:pt idx="3249">
                  <c:v>3.9571759259259258E-2</c:v>
                </c:pt>
                <c:pt idx="3250">
                  <c:v>3.9583333333333331E-2</c:v>
                </c:pt>
                <c:pt idx="3251">
                  <c:v>3.9594907407407405E-2</c:v>
                </c:pt>
                <c:pt idx="3252">
                  <c:v>3.9606481481481479E-2</c:v>
                </c:pt>
                <c:pt idx="3253">
                  <c:v>3.9618055555555552E-2</c:v>
                </c:pt>
                <c:pt idx="3254">
                  <c:v>3.9629629629629633E-2</c:v>
                </c:pt>
                <c:pt idx="3255">
                  <c:v>3.9641203703703706E-2</c:v>
                </c:pt>
                <c:pt idx="3256">
                  <c:v>3.965277777777778E-2</c:v>
                </c:pt>
                <c:pt idx="3257">
                  <c:v>3.9664351851851853E-2</c:v>
                </c:pt>
                <c:pt idx="3258">
                  <c:v>3.9675925925925927E-2</c:v>
                </c:pt>
                <c:pt idx="3259">
                  <c:v>3.9687500000000001E-2</c:v>
                </c:pt>
                <c:pt idx="3260">
                  <c:v>3.9699074074074074E-2</c:v>
                </c:pt>
                <c:pt idx="3261">
                  <c:v>3.9710648148148148E-2</c:v>
                </c:pt>
                <c:pt idx="3262">
                  <c:v>3.9722222222222221E-2</c:v>
                </c:pt>
                <c:pt idx="3263">
                  <c:v>3.9733796296296302E-2</c:v>
                </c:pt>
                <c:pt idx="3264">
                  <c:v>3.9745370370370368E-2</c:v>
                </c:pt>
                <c:pt idx="3265">
                  <c:v>3.9756944444444449E-2</c:v>
                </c:pt>
                <c:pt idx="3266">
                  <c:v>3.9768518518518516E-2</c:v>
                </c:pt>
                <c:pt idx="3267">
                  <c:v>3.9780092592592589E-2</c:v>
                </c:pt>
                <c:pt idx="3268">
                  <c:v>3.9791666666666663E-2</c:v>
                </c:pt>
                <c:pt idx="3269">
                  <c:v>3.9803240740740743E-2</c:v>
                </c:pt>
                <c:pt idx="3270">
                  <c:v>3.9814814814814817E-2</c:v>
                </c:pt>
                <c:pt idx="3271">
                  <c:v>3.982638888888889E-2</c:v>
                </c:pt>
                <c:pt idx="3272">
                  <c:v>3.9837962962962964E-2</c:v>
                </c:pt>
                <c:pt idx="3273">
                  <c:v>3.9849537037037037E-2</c:v>
                </c:pt>
                <c:pt idx="3274">
                  <c:v>3.9861111111111111E-2</c:v>
                </c:pt>
                <c:pt idx="3275">
                  <c:v>3.9872685185185185E-2</c:v>
                </c:pt>
                <c:pt idx="3276">
                  <c:v>3.9884259259259258E-2</c:v>
                </c:pt>
                <c:pt idx="3277">
                  <c:v>3.9895833333333332E-2</c:v>
                </c:pt>
                <c:pt idx="3278">
                  <c:v>3.9907407407407412E-2</c:v>
                </c:pt>
                <c:pt idx="3279">
                  <c:v>3.9918981481481479E-2</c:v>
                </c:pt>
                <c:pt idx="3280">
                  <c:v>3.9930555555555559E-2</c:v>
                </c:pt>
                <c:pt idx="3281">
                  <c:v>3.9942129629629626E-2</c:v>
                </c:pt>
                <c:pt idx="3282">
                  <c:v>3.9953703703703707E-2</c:v>
                </c:pt>
                <c:pt idx="3283">
                  <c:v>3.9965277777777773E-2</c:v>
                </c:pt>
                <c:pt idx="3284">
                  <c:v>3.9976851851851854E-2</c:v>
                </c:pt>
                <c:pt idx="3285">
                  <c:v>3.9988425925925927E-2</c:v>
                </c:pt>
                <c:pt idx="3286">
                  <c:v>0.04</c:v>
                </c:pt>
                <c:pt idx="3287">
                  <c:v>4.0011574074074074E-2</c:v>
                </c:pt>
                <c:pt idx="3288">
                  <c:v>4.0023148148148148E-2</c:v>
                </c:pt>
                <c:pt idx="3289">
                  <c:v>4.0034722222222222E-2</c:v>
                </c:pt>
                <c:pt idx="3290">
                  <c:v>4.0046296296296295E-2</c:v>
                </c:pt>
                <c:pt idx="3291">
                  <c:v>4.0057870370370369E-2</c:v>
                </c:pt>
                <c:pt idx="3292">
                  <c:v>4.0069444444444442E-2</c:v>
                </c:pt>
                <c:pt idx="3293">
                  <c:v>4.0081018518518523E-2</c:v>
                </c:pt>
                <c:pt idx="3294">
                  <c:v>4.0092592592592589E-2</c:v>
                </c:pt>
                <c:pt idx="3295">
                  <c:v>4.010416666666667E-2</c:v>
                </c:pt>
                <c:pt idx="3296">
                  <c:v>4.0115740740740737E-2</c:v>
                </c:pt>
                <c:pt idx="3297">
                  <c:v>4.0127314814814817E-2</c:v>
                </c:pt>
                <c:pt idx="3298">
                  <c:v>4.0138888888888884E-2</c:v>
                </c:pt>
                <c:pt idx="3299">
                  <c:v>4.0150462962962964E-2</c:v>
                </c:pt>
                <c:pt idx="3300">
                  <c:v>4.0162037037037038E-2</c:v>
                </c:pt>
                <c:pt idx="3301">
                  <c:v>4.0173611111111111E-2</c:v>
                </c:pt>
                <c:pt idx="3302">
                  <c:v>4.0185185185185185E-2</c:v>
                </c:pt>
                <c:pt idx="3303">
                  <c:v>4.0196759259259258E-2</c:v>
                </c:pt>
                <c:pt idx="3304">
                  <c:v>4.0208333333333332E-2</c:v>
                </c:pt>
                <c:pt idx="3305">
                  <c:v>4.0219907407407406E-2</c:v>
                </c:pt>
                <c:pt idx="3306">
                  <c:v>4.0231481481481479E-2</c:v>
                </c:pt>
                <c:pt idx="3307">
                  <c:v>4.024305555555556E-2</c:v>
                </c:pt>
                <c:pt idx="3308">
                  <c:v>4.0254629629629633E-2</c:v>
                </c:pt>
                <c:pt idx="3309">
                  <c:v>4.02662037037037E-2</c:v>
                </c:pt>
                <c:pt idx="3310">
                  <c:v>4.027777777777778E-2</c:v>
                </c:pt>
                <c:pt idx="3311">
                  <c:v>4.0289351851851847E-2</c:v>
                </c:pt>
                <c:pt idx="3312">
                  <c:v>4.0300925925925928E-2</c:v>
                </c:pt>
                <c:pt idx="3313">
                  <c:v>4.0312499999999994E-2</c:v>
                </c:pt>
                <c:pt idx="3314">
                  <c:v>4.0324074074074075E-2</c:v>
                </c:pt>
                <c:pt idx="3315">
                  <c:v>4.0335648148148148E-2</c:v>
                </c:pt>
                <c:pt idx="3316">
                  <c:v>4.0347222222222222E-2</c:v>
                </c:pt>
                <c:pt idx="3317">
                  <c:v>4.0358796296296295E-2</c:v>
                </c:pt>
                <c:pt idx="3318">
                  <c:v>4.0370370370370369E-2</c:v>
                </c:pt>
                <c:pt idx="3319">
                  <c:v>4.0381944444444443E-2</c:v>
                </c:pt>
                <c:pt idx="3320">
                  <c:v>4.0393518518518516E-2</c:v>
                </c:pt>
                <c:pt idx="3321">
                  <c:v>4.040509259259259E-2</c:v>
                </c:pt>
                <c:pt idx="3322">
                  <c:v>4.041666666666667E-2</c:v>
                </c:pt>
                <c:pt idx="3323">
                  <c:v>4.0428240740740744E-2</c:v>
                </c:pt>
                <c:pt idx="3324">
                  <c:v>4.0439814814814817E-2</c:v>
                </c:pt>
                <c:pt idx="3325">
                  <c:v>4.0451388888888891E-2</c:v>
                </c:pt>
                <c:pt idx="3326">
                  <c:v>4.0462962962962964E-2</c:v>
                </c:pt>
                <c:pt idx="3327">
                  <c:v>4.0474537037037038E-2</c:v>
                </c:pt>
                <c:pt idx="3328">
                  <c:v>4.0486111111111105E-2</c:v>
                </c:pt>
                <c:pt idx="3329">
                  <c:v>4.0497685185185185E-2</c:v>
                </c:pt>
                <c:pt idx="3330">
                  <c:v>4.0509259259259259E-2</c:v>
                </c:pt>
                <c:pt idx="3331">
                  <c:v>4.0520833333333332E-2</c:v>
                </c:pt>
                <c:pt idx="3332">
                  <c:v>4.0532407407407406E-2</c:v>
                </c:pt>
                <c:pt idx="3333">
                  <c:v>4.0543981481481479E-2</c:v>
                </c:pt>
                <c:pt idx="3334">
                  <c:v>4.0555555555555553E-2</c:v>
                </c:pt>
                <c:pt idx="3335">
                  <c:v>4.0567129629629627E-2</c:v>
                </c:pt>
                <c:pt idx="3336">
                  <c:v>4.05787037037037E-2</c:v>
                </c:pt>
                <c:pt idx="3337">
                  <c:v>4.0590277777777781E-2</c:v>
                </c:pt>
                <c:pt idx="3338">
                  <c:v>4.0601851851851854E-2</c:v>
                </c:pt>
                <c:pt idx="3339">
                  <c:v>4.0613425925925928E-2</c:v>
                </c:pt>
                <c:pt idx="3340">
                  <c:v>4.0625000000000001E-2</c:v>
                </c:pt>
                <c:pt idx="3341">
                  <c:v>4.0636574074074075E-2</c:v>
                </c:pt>
                <c:pt idx="3342">
                  <c:v>4.0648148148148149E-2</c:v>
                </c:pt>
                <c:pt idx="3343">
                  <c:v>4.0659722222222222E-2</c:v>
                </c:pt>
                <c:pt idx="3344">
                  <c:v>4.0671296296296296E-2</c:v>
                </c:pt>
                <c:pt idx="3345">
                  <c:v>4.0682870370370376E-2</c:v>
                </c:pt>
                <c:pt idx="3346">
                  <c:v>4.0694444444444443E-2</c:v>
                </c:pt>
                <c:pt idx="3347">
                  <c:v>4.0706018518518523E-2</c:v>
                </c:pt>
                <c:pt idx="3348">
                  <c:v>4.071759259259259E-2</c:v>
                </c:pt>
                <c:pt idx="3349">
                  <c:v>4.0729166666666664E-2</c:v>
                </c:pt>
                <c:pt idx="3350">
                  <c:v>4.0740740740740737E-2</c:v>
                </c:pt>
                <c:pt idx="3351">
                  <c:v>4.0752314814814811E-2</c:v>
                </c:pt>
                <c:pt idx="3352">
                  <c:v>4.0763888888888891E-2</c:v>
                </c:pt>
                <c:pt idx="3353">
                  <c:v>4.0775462962962965E-2</c:v>
                </c:pt>
                <c:pt idx="3354">
                  <c:v>4.0787037037037038E-2</c:v>
                </c:pt>
                <c:pt idx="3355">
                  <c:v>4.0798611111111112E-2</c:v>
                </c:pt>
                <c:pt idx="3356">
                  <c:v>4.0810185185185185E-2</c:v>
                </c:pt>
                <c:pt idx="3357">
                  <c:v>4.0821759259259259E-2</c:v>
                </c:pt>
                <c:pt idx="3358">
                  <c:v>4.0833333333333333E-2</c:v>
                </c:pt>
                <c:pt idx="3359">
                  <c:v>4.0844907407407406E-2</c:v>
                </c:pt>
                <c:pt idx="3360">
                  <c:v>4.0856481481481487E-2</c:v>
                </c:pt>
                <c:pt idx="3361">
                  <c:v>4.0868055555555553E-2</c:v>
                </c:pt>
                <c:pt idx="3362">
                  <c:v>4.0879629629629634E-2</c:v>
                </c:pt>
                <c:pt idx="3363">
                  <c:v>4.08912037037037E-2</c:v>
                </c:pt>
                <c:pt idx="3364">
                  <c:v>4.0902777777777781E-2</c:v>
                </c:pt>
                <c:pt idx="3365">
                  <c:v>4.0914351851851848E-2</c:v>
                </c:pt>
                <c:pt idx="3366">
                  <c:v>4.0925925925925928E-2</c:v>
                </c:pt>
                <c:pt idx="3367">
                  <c:v>4.0937500000000002E-2</c:v>
                </c:pt>
                <c:pt idx="3368">
                  <c:v>4.0949074074074075E-2</c:v>
                </c:pt>
                <c:pt idx="3369">
                  <c:v>4.0960648148148149E-2</c:v>
                </c:pt>
                <c:pt idx="3370">
                  <c:v>4.0972222222222222E-2</c:v>
                </c:pt>
                <c:pt idx="3371">
                  <c:v>4.0983796296296296E-2</c:v>
                </c:pt>
                <c:pt idx="3372">
                  <c:v>4.099537037037037E-2</c:v>
                </c:pt>
                <c:pt idx="3373">
                  <c:v>4.1006944444444443E-2</c:v>
                </c:pt>
                <c:pt idx="3374">
                  <c:v>4.1018518518518517E-2</c:v>
                </c:pt>
                <c:pt idx="3375">
                  <c:v>4.1030092592592597E-2</c:v>
                </c:pt>
                <c:pt idx="3376">
                  <c:v>4.1041666666666664E-2</c:v>
                </c:pt>
                <c:pt idx="3377">
                  <c:v>4.1053240740740744E-2</c:v>
                </c:pt>
                <c:pt idx="3378">
                  <c:v>4.1064814814814811E-2</c:v>
                </c:pt>
                <c:pt idx="3379">
                  <c:v>4.1076388888888891E-2</c:v>
                </c:pt>
                <c:pt idx="3380">
                  <c:v>4.1087962962962958E-2</c:v>
                </c:pt>
                <c:pt idx="3381">
                  <c:v>4.1099537037037039E-2</c:v>
                </c:pt>
                <c:pt idx="3382">
                  <c:v>4.1111111111111112E-2</c:v>
                </c:pt>
                <c:pt idx="3383">
                  <c:v>4.1122685185185186E-2</c:v>
                </c:pt>
                <c:pt idx="3384">
                  <c:v>4.1134259259259259E-2</c:v>
                </c:pt>
                <c:pt idx="3385">
                  <c:v>4.1145833333333333E-2</c:v>
                </c:pt>
                <c:pt idx="3386">
                  <c:v>4.1157407407407406E-2</c:v>
                </c:pt>
                <c:pt idx="3387">
                  <c:v>4.116898148148148E-2</c:v>
                </c:pt>
                <c:pt idx="3388">
                  <c:v>4.1180555555555554E-2</c:v>
                </c:pt>
                <c:pt idx="3389">
                  <c:v>4.1192129629629634E-2</c:v>
                </c:pt>
                <c:pt idx="3390">
                  <c:v>4.1203703703703708E-2</c:v>
                </c:pt>
                <c:pt idx="3391">
                  <c:v>4.1215277777777774E-2</c:v>
                </c:pt>
                <c:pt idx="3392">
                  <c:v>4.1226851851851855E-2</c:v>
                </c:pt>
                <c:pt idx="3393">
                  <c:v>4.1238425925925921E-2</c:v>
                </c:pt>
                <c:pt idx="3394">
                  <c:v>4.1250000000000002E-2</c:v>
                </c:pt>
                <c:pt idx="3395">
                  <c:v>4.1261574074074069E-2</c:v>
                </c:pt>
                <c:pt idx="3396">
                  <c:v>4.1273148148148149E-2</c:v>
                </c:pt>
                <c:pt idx="3397">
                  <c:v>4.1284722222222223E-2</c:v>
                </c:pt>
                <c:pt idx="3398">
                  <c:v>4.1296296296296296E-2</c:v>
                </c:pt>
                <c:pt idx="3399">
                  <c:v>4.130787037037037E-2</c:v>
                </c:pt>
                <c:pt idx="3400">
                  <c:v>4.1319444444444443E-2</c:v>
                </c:pt>
                <c:pt idx="3401">
                  <c:v>4.1331018518518517E-2</c:v>
                </c:pt>
                <c:pt idx="3402">
                  <c:v>4.1342592592592591E-2</c:v>
                </c:pt>
                <c:pt idx="3403">
                  <c:v>4.1354166666666664E-2</c:v>
                </c:pt>
                <c:pt idx="3404">
                  <c:v>4.1365740740740745E-2</c:v>
                </c:pt>
                <c:pt idx="3405">
                  <c:v>4.1377314814814818E-2</c:v>
                </c:pt>
                <c:pt idx="3406">
                  <c:v>4.1388888888888892E-2</c:v>
                </c:pt>
                <c:pt idx="3407">
                  <c:v>4.1400462962962965E-2</c:v>
                </c:pt>
                <c:pt idx="3408">
                  <c:v>4.1412037037037039E-2</c:v>
                </c:pt>
                <c:pt idx="3409">
                  <c:v>4.1423611111111112E-2</c:v>
                </c:pt>
                <c:pt idx="3410">
                  <c:v>4.1435185185185179E-2</c:v>
                </c:pt>
                <c:pt idx="3411">
                  <c:v>4.144675925925926E-2</c:v>
                </c:pt>
                <c:pt idx="3412">
                  <c:v>4.1458333333333333E-2</c:v>
                </c:pt>
                <c:pt idx="3413">
                  <c:v>4.1469907407407407E-2</c:v>
                </c:pt>
                <c:pt idx="3414">
                  <c:v>4.148148148148148E-2</c:v>
                </c:pt>
                <c:pt idx="3415">
                  <c:v>4.1493055555555554E-2</c:v>
                </c:pt>
                <c:pt idx="3416">
                  <c:v>4.1504629629629627E-2</c:v>
                </c:pt>
                <c:pt idx="3417">
                  <c:v>4.1516203703703701E-2</c:v>
                </c:pt>
                <c:pt idx="3418">
                  <c:v>4.1527777777777775E-2</c:v>
                </c:pt>
                <c:pt idx="3419">
                  <c:v>4.1539351851851855E-2</c:v>
                </c:pt>
                <c:pt idx="3420">
                  <c:v>4.1550925925925929E-2</c:v>
                </c:pt>
                <c:pt idx="3421">
                  <c:v>4.1562500000000002E-2</c:v>
                </c:pt>
                <c:pt idx="3422">
                  <c:v>4.1574074074074076E-2</c:v>
                </c:pt>
                <c:pt idx="3423">
                  <c:v>4.1585648148148149E-2</c:v>
                </c:pt>
                <c:pt idx="3424">
                  <c:v>4.1597222222222223E-2</c:v>
                </c:pt>
                <c:pt idx="3425">
                  <c:v>4.1608796296296297E-2</c:v>
                </c:pt>
                <c:pt idx="3426">
                  <c:v>4.162037037037037E-2</c:v>
                </c:pt>
                <c:pt idx="3427">
                  <c:v>4.1631944444444451E-2</c:v>
                </c:pt>
                <c:pt idx="3428">
                  <c:v>4.1643518518518517E-2</c:v>
                </c:pt>
                <c:pt idx="3429">
                  <c:v>4.1655092592592598E-2</c:v>
                </c:pt>
                <c:pt idx="3430">
                  <c:v>4.1666666666666664E-2</c:v>
                </c:pt>
                <c:pt idx="3431">
                  <c:v>4.1678240740740745E-2</c:v>
                </c:pt>
                <c:pt idx="3432">
                  <c:v>4.1689814814814818E-2</c:v>
                </c:pt>
                <c:pt idx="3433">
                  <c:v>4.1701388888888885E-2</c:v>
                </c:pt>
                <c:pt idx="3434">
                  <c:v>4.1712962962962959E-2</c:v>
                </c:pt>
                <c:pt idx="3435">
                  <c:v>4.1724537037037039E-2</c:v>
                </c:pt>
                <c:pt idx="3436">
                  <c:v>4.1736111111111113E-2</c:v>
                </c:pt>
                <c:pt idx="3437">
                  <c:v>4.1747685185185186E-2</c:v>
                </c:pt>
                <c:pt idx="3438">
                  <c:v>4.1759259259259253E-2</c:v>
                </c:pt>
                <c:pt idx="3439">
                  <c:v>4.1770833333333333E-2</c:v>
                </c:pt>
                <c:pt idx="3440">
                  <c:v>4.1782407407407407E-2</c:v>
                </c:pt>
                <c:pt idx="3441">
                  <c:v>4.1793981481481481E-2</c:v>
                </c:pt>
                <c:pt idx="3442">
                  <c:v>4.1805555555555561E-2</c:v>
                </c:pt>
                <c:pt idx="3443">
                  <c:v>4.1817129629629628E-2</c:v>
                </c:pt>
                <c:pt idx="3444">
                  <c:v>4.1828703703703701E-2</c:v>
                </c:pt>
                <c:pt idx="3445">
                  <c:v>4.1840277777777775E-2</c:v>
                </c:pt>
                <c:pt idx="3446">
                  <c:v>4.1851851851851855E-2</c:v>
                </c:pt>
                <c:pt idx="3447">
                  <c:v>4.1863425925925929E-2</c:v>
                </c:pt>
                <c:pt idx="3448">
                  <c:v>4.1874999999999996E-2</c:v>
                </c:pt>
                <c:pt idx="3449">
                  <c:v>4.1886574074074069E-2</c:v>
                </c:pt>
                <c:pt idx="3450">
                  <c:v>4.189814814814815E-2</c:v>
                </c:pt>
                <c:pt idx="3451">
                  <c:v>4.1909722222222223E-2</c:v>
                </c:pt>
                <c:pt idx="3452">
                  <c:v>4.1921296296296297E-2</c:v>
                </c:pt>
                <c:pt idx="3453">
                  <c:v>4.1932870370370377E-2</c:v>
                </c:pt>
                <c:pt idx="3454">
                  <c:v>4.1944444444444444E-2</c:v>
                </c:pt>
                <c:pt idx="3455">
                  <c:v>4.1956018518518517E-2</c:v>
                </c:pt>
                <c:pt idx="3456">
                  <c:v>4.1967592592592591E-2</c:v>
                </c:pt>
                <c:pt idx="3457">
                  <c:v>4.1979166666666672E-2</c:v>
                </c:pt>
                <c:pt idx="3458">
                  <c:v>4.1990740740740745E-2</c:v>
                </c:pt>
                <c:pt idx="3459">
                  <c:v>4.2002314814814812E-2</c:v>
                </c:pt>
                <c:pt idx="3460">
                  <c:v>4.2013888888888885E-2</c:v>
                </c:pt>
                <c:pt idx="3461">
                  <c:v>4.2025462962962966E-2</c:v>
                </c:pt>
                <c:pt idx="3462">
                  <c:v>4.2037037037037039E-2</c:v>
                </c:pt>
                <c:pt idx="3463">
                  <c:v>4.2048611111111113E-2</c:v>
                </c:pt>
                <c:pt idx="3464">
                  <c:v>4.206018518518518E-2</c:v>
                </c:pt>
                <c:pt idx="3465">
                  <c:v>4.207175925925926E-2</c:v>
                </c:pt>
                <c:pt idx="3466">
                  <c:v>4.2083333333333334E-2</c:v>
                </c:pt>
                <c:pt idx="3467">
                  <c:v>4.2094907407407407E-2</c:v>
                </c:pt>
                <c:pt idx="3468">
                  <c:v>4.2106481481481488E-2</c:v>
                </c:pt>
                <c:pt idx="3469">
                  <c:v>4.2118055555555554E-2</c:v>
                </c:pt>
                <c:pt idx="3470">
                  <c:v>4.2129629629629628E-2</c:v>
                </c:pt>
                <c:pt idx="3471">
                  <c:v>4.2141203703703702E-2</c:v>
                </c:pt>
                <c:pt idx="3472">
                  <c:v>4.2152777777777782E-2</c:v>
                </c:pt>
                <c:pt idx="3473">
                  <c:v>4.2164351851851856E-2</c:v>
                </c:pt>
                <c:pt idx="3474">
                  <c:v>4.2175925925925922E-2</c:v>
                </c:pt>
                <c:pt idx="3475">
                  <c:v>4.2187499999999996E-2</c:v>
                </c:pt>
                <c:pt idx="3476">
                  <c:v>4.2199074074074076E-2</c:v>
                </c:pt>
                <c:pt idx="3477">
                  <c:v>4.221064814814815E-2</c:v>
                </c:pt>
                <c:pt idx="3478">
                  <c:v>4.2222222222222223E-2</c:v>
                </c:pt>
                <c:pt idx="3479">
                  <c:v>4.223379629629629E-2</c:v>
                </c:pt>
                <c:pt idx="3480">
                  <c:v>4.2245370370370371E-2</c:v>
                </c:pt>
                <c:pt idx="3481">
                  <c:v>4.2256944444444444E-2</c:v>
                </c:pt>
                <c:pt idx="3482">
                  <c:v>4.2268518518518518E-2</c:v>
                </c:pt>
                <c:pt idx="3483">
                  <c:v>4.2280092592592598E-2</c:v>
                </c:pt>
                <c:pt idx="3484">
                  <c:v>4.2291666666666665E-2</c:v>
                </c:pt>
                <c:pt idx="3485">
                  <c:v>4.2303240740740738E-2</c:v>
                </c:pt>
                <c:pt idx="3486">
                  <c:v>4.2314814814814812E-2</c:v>
                </c:pt>
                <c:pt idx="3487">
                  <c:v>4.2326388888888893E-2</c:v>
                </c:pt>
                <c:pt idx="3488">
                  <c:v>4.2337962962962966E-2</c:v>
                </c:pt>
                <c:pt idx="3489">
                  <c:v>4.2349537037037033E-2</c:v>
                </c:pt>
                <c:pt idx="3490">
                  <c:v>4.2361111111111106E-2</c:v>
                </c:pt>
                <c:pt idx="3491">
                  <c:v>4.2372685185185187E-2</c:v>
                </c:pt>
                <c:pt idx="3492">
                  <c:v>4.238425925925926E-2</c:v>
                </c:pt>
                <c:pt idx="3493">
                  <c:v>4.2395833333333334E-2</c:v>
                </c:pt>
                <c:pt idx="3494">
                  <c:v>4.2407407407407401E-2</c:v>
                </c:pt>
                <c:pt idx="3495">
                  <c:v>4.2418981481481481E-2</c:v>
                </c:pt>
                <c:pt idx="3496">
                  <c:v>4.2430555555555555E-2</c:v>
                </c:pt>
                <c:pt idx="3497">
                  <c:v>4.2442129629629628E-2</c:v>
                </c:pt>
                <c:pt idx="3498">
                  <c:v>4.2453703703703709E-2</c:v>
                </c:pt>
                <c:pt idx="3499">
                  <c:v>4.2465277777777775E-2</c:v>
                </c:pt>
                <c:pt idx="3500">
                  <c:v>4.2476851851851849E-2</c:v>
                </c:pt>
                <c:pt idx="3501">
                  <c:v>4.2488425925925923E-2</c:v>
                </c:pt>
                <c:pt idx="3502">
                  <c:v>4.2500000000000003E-2</c:v>
                </c:pt>
                <c:pt idx="3503">
                  <c:v>4.2511574074074077E-2</c:v>
                </c:pt>
                <c:pt idx="3504">
                  <c:v>4.252314814814815E-2</c:v>
                </c:pt>
                <c:pt idx="3505">
                  <c:v>4.2534722222222217E-2</c:v>
                </c:pt>
                <c:pt idx="3506">
                  <c:v>4.2546296296296297E-2</c:v>
                </c:pt>
                <c:pt idx="3507">
                  <c:v>4.2557870370370371E-2</c:v>
                </c:pt>
                <c:pt idx="3508">
                  <c:v>4.2569444444444444E-2</c:v>
                </c:pt>
                <c:pt idx="3509">
                  <c:v>4.2581018518518525E-2</c:v>
                </c:pt>
                <c:pt idx="3510">
                  <c:v>4.2592592592592592E-2</c:v>
                </c:pt>
                <c:pt idx="3511">
                  <c:v>4.2604166666666665E-2</c:v>
                </c:pt>
                <c:pt idx="3512">
                  <c:v>4.2615740740740739E-2</c:v>
                </c:pt>
                <c:pt idx="3513">
                  <c:v>4.2627314814814819E-2</c:v>
                </c:pt>
                <c:pt idx="3514">
                  <c:v>4.2638888888888893E-2</c:v>
                </c:pt>
                <c:pt idx="3515">
                  <c:v>4.2650462962962959E-2</c:v>
                </c:pt>
                <c:pt idx="3516">
                  <c:v>4.2662037037037033E-2</c:v>
                </c:pt>
                <c:pt idx="3517">
                  <c:v>4.2673611111111114E-2</c:v>
                </c:pt>
                <c:pt idx="3518">
                  <c:v>4.2685185185185187E-2</c:v>
                </c:pt>
                <c:pt idx="3519">
                  <c:v>4.2696759259259261E-2</c:v>
                </c:pt>
                <c:pt idx="3520">
                  <c:v>4.2708333333333327E-2</c:v>
                </c:pt>
                <c:pt idx="3521">
                  <c:v>4.2719907407407408E-2</c:v>
                </c:pt>
                <c:pt idx="3522">
                  <c:v>4.2731481481481481E-2</c:v>
                </c:pt>
                <c:pt idx="3523">
                  <c:v>4.2743055555555555E-2</c:v>
                </c:pt>
                <c:pt idx="3524">
                  <c:v>4.2754629629629635E-2</c:v>
                </c:pt>
                <c:pt idx="3525">
                  <c:v>4.2766203703703702E-2</c:v>
                </c:pt>
                <c:pt idx="3526">
                  <c:v>4.2777777777777776E-2</c:v>
                </c:pt>
                <c:pt idx="3527">
                  <c:v>4.2789351851851849E-2</c:v>
                </c:pt>
                <c:pt idx="3528">
                  <c:v>4.280092592592593E-2</c:v>
                </c:pt>
                <c:pt idx="3529">
                  <c:v>4.2812500000000003E-2</c:v>
                </c:pt>
                <c:pt idx="3530">
                  <c:v>4.282407407407407E-2</c:v>
                </c:pt>
                <c:pt idx="3531">
                  <c:v>4.2835648148148144E-2</c:v>
                </c:pt>
                <c:pt idx="3532">
                  <c:v>4.2847222222222224E-2</c:v>
                </c:pt>
                <c:pt idx="3533">
                  <c:v>4.2858796296296298E-2</c:v>
                </c:pt>
                <c:pt idx="3534">
                  <c:v>4.2870370370370371E-2</c:v>
                </c:pt>
                <c:pt idx="3535">
                  <c:v>4.2881944444444438E-2</c:v>
                </c:pt>
                <c:pt idx="3536">
                  <c:v>4.2893518518518518E-2</c:v>
                </c:pt>
                <c:pt idx="3537">
                  <c:v>4.2905092592592592E-2</c:v>
                </c:pt>
                <c:pt idx="3538">
                  <c:v>4.2916666666666665E-2</c:v>
                </c:pt>
                <c:pt idx="3539">
                  <c:v>4.2928240740740746E-2</c:v>
                </c:pt>
                <c:pt idx="3540">
                  <c:v>4.2939814814814813E-2</c:v>
                </c:pt>
                <c:pt idx="3541">
                  <c:v>4.2951388888888886E-2</c:v>
                </c:pt>
                <c:pt idx="3542">
                  <c:v>4.296296296296296E-2</c:v>
                </c:pt>
                <c:pt idx="3543">
                  <c:v>4.297453703703704E-2</c:v>
                </c:pt>
                <c:pt idx="3544">
                  <c:v>4.2986111111111114E-2</c:v>
                </c:pt>
                <c:pt idx="3545">
                  <c:v>4.2997685185185187E-2</c:v>
                </c:pt>
                <c:pt idx="3546">
                  <c:v>4.3009259259259254E-2</c:v>
                </c:pt>
                <c:pt idx="3547">
                  <c:v>4.3020833333333335E-2</c:v>
                </c:pt>
                <c:pt idx="3548">
                  <c:v>4.3032407407407408E-2</c:v>
                </c:pt>
                <c:pt idx="3549">
                  <c:v>4.3043981481481482E-2</c:v>
                </c:pt>
                <c:pt idx="3550">
                  <c:v>4.3055555555555562E-2</c:v>
                </c:pt>
                <c:pt idx="3551">
                  <c:v>4.3067129629629629E-2</c:v>
                </c:pt>
                <c:pt idx="3552">
                  <c:v>4.3078703703703702E-2</c:v>
                </c:pt>
                <c:pt idx="3553">
                  <c:v>4.3090277777777776E-2</c:v>
                </c:pt>
                <c:pt idx="3554">
                  <c:v>4.3090277777777776E-2</c:v>
                </c:pt>
                <c:pt idx="3555">
                  <c:v>4.3101851851851856E-2</c:v>
                </c:pt>
                <c:pt idx="3556">
                  <c:v>4.311342592592593E-2</c:v>
                </c:pt>
                <c:pt idx="3557">
                  <c:v>4.3124999999999997E-2</c:v>
                </c:pt>
                <c:pt idx="3558">
                  <c:v>4.313657407407407E-2</c:v>
                </c:pt>
                <c:pt idx="3559">
                  <c:v>4.3148148148148151E-2</c:v>
                </c:pt>
                <c:pt idx="3560">
                  <c:v>4.3159722222222224E-2</c:v>
                </c:pt>
                <c:pt idx="3561">
                  <c:v>4.3171296296296298E-2</c:v>
                </c:pt>
                <c:pt idx="3562">
                  <c:v>4.3182870370370365E-2</c:v>
                </c:pt>
                <c:pt idx="3563">
                  <c:v>4.3194444444444445E-2</c:v>
                </c:pt>
                <c:pt idx="3564">
                  <c:v>4.3206018518518519E-2</c:v>
                </c:pt>
                <c:pt idx="3565">
                  <c:v>4.3217592592592592E-2</c:v>
                </c:pt>
                <c:pt idx="3566">
                  <c:v>4.3229166666666673E-2</c:v>
                </c:pt>
                <c:pt idx="3567">
                  <c:v>4.3240740740740739E-2</c:v>
                </c:pt>
                <c:pt idx="3568">
                  <c:v>4.3252314814814813E-2</c:v>
                </c:pt>
                <c:pt idx="3569">
                  <c:v>4.3263888888888886E-2</c:v>
                </c:pt>
                <c:pt idx="3570">
                  <c:v>4.3275462962962967E-2</c:v>
                </c:pt>
                <c:pt idx="3571">
                  <c:v>4.3287037037037041E-2</c:v>
                </c:pt>
                <c:pt idx="3572">
                  <c:v>4.3298611111111107E-2</c:v>
                </c:pt>
                <c:pt idx="3573">
                  <c:v>4.3310185185185181E-2</c:v>
                </c:pt>
                <c:pt idx="3574">
                  <c:v>4.3321759259259261E-2</c:v>
                </c:pt>
                <c:pt idx="3575">
                  <c:v>4.3333333333333335E-2</c:v>
                </c:pt>
                <c:pt idx="3576">
                  <c:v>4.3344907407407408E-2</c:v>
                </c:pt>
                <c:pt idx="3577">
                  <c:v>4.3356481481481475E-2</c:v>
                </c:pt>
                <c:pt idx="3578">
                  <c:v>4.3368055555555556E-2</c:v>
                </c:pt>
                <c:pt idx="3579">
                  <c:v>4.3379629629629629E-2</c:v>
                </c:pt>
                <c:pt idx="3580">
                  <c:v>4.3391203703703703E-2</c:v>
                </c:pt>
                <c:pt idx="3581">
                  <c:v>4.3402777777777783E-2</c:v>
                </c:pt>
                <c:pt idx="3582">
                  <c:v>4.341435185185185E-2</c:v>
                </c:pt>
                <c:pt idx="3583">
                  <c:v>4.3425925925925923E-2</c:v>
                </c:pt>
                <c:pt idx="3584">
                  <c:v>4.3437499999999997E-2</c:v>
                </c:pt>
                <c:pt idx="3585">
                  <c:v>4.3449074074074077E-2</c:v>
                </c:pt>
                <c:pt idx="3586">
                  <c:v>4.3460648148148151E-2</c:v>
                </c:pt>
                <c:pt idx="3587">
                  <c:v>4.3472222222222225E-2</c:v>
                </c:pt>
                <c:pt idx="3588">
                  <c:v>4.3483796296296291E-2</c:v>
                </c:pt>
                <c:pt idx="3589">
                  <c:v>4.3495370370370372E-2</c:v>
                </c:pt>
                <c:pt idx="3590">
                  <c:v>4.3506944444444445E-2</c:v>
                </c:pt>
                <c:pt idx="3591">
                  <c:v>4.3518518518518519E-2</c:v>
                </c:pt>
                <c:pt idx="3592">
                  <c:v>4.3530092592592599E-2</c:v>
                </c:pt>
                <c:pt idx="3593">
                  <c:v>4.3541666666666666E-2</c:v>
                </c:pt>
                <c:pt idx="3594">
                  <c:v>4.355324074074074E-2</c:v>
                </c:pt>
                <c:pt idx="3595">
                  <c:v>4.3564814814814813E-2</c:v>
                </c:pt>
                <c:pt idx="3596">
                  <c:v>4.3576388888888894E-2</c:v>
                </c:pt>
                <c:pt idx="3597">
                  <c:v>4.3587962962962967E-2</c:v>
                </c:pt>
                <c:pt idx="3598">
                  <c:v>4.3599537037037034E-2</c:v>
                </c:pt>
                <c:pt idx="3599">
                  <c:v>4.3611111111111107E-2</c:v>
                </c:pt>
                <c:pt idx="3600">
                  <c:v>4.3622685185185188E-2</c:v>
                </c:pt>
                <c:pt idx="3601">
                  <c:v>4.3634259259259262E-2</c:v>
                </c:pt>
                <c:pt idx="3602">
                  <c:v>4.3645833333333335E-2</c:v>
                </c:pt>
                <c:pt idx="3603">
                  <c:v>4.3657407407407402E-2</c:v>
                </c:pt>
                <c:pt idx="3604">
                  <c:v>4.3668981481481482E-2</c:v>
                </c:pt>
                <c:pt idx="3605">
                  <c:v>4.3680555555555556E-2</c:v>
                </c:pt>
                <c:pt idx="3606">
                  <c:v>4.3692129629629629E-2</c:v>
                </c:pt>
                <c:pt idx="3607">
                  <c:v>4.370370370370371E-2</c:v>
                </c:pt>
                <c:pt idx="3608">
                  <c:v>4.3715277777777777E-2</c:v>
                </c:pt>
                <c:pt idx="3609">
                  <c:v>4.372685185185185E-2</c:v>
                </c:pt>
                <c:pt idx="3610">
                  <c:v>4.3738425925925924E-2</c:v>
                </c:pt>
                <c:pt idx="3611">
                  <c:v>4.3750000000000004E-2</c:v>
                </c:pt>
                <c:pt idx="3612">
                  <c:v>4.3761574074074078E-2</c:v>
                </c:pt>
                <c:pt idx="3613">
                  <c:v>4.3773148148148144E-2</c:v>
                </c:pt>
                <c:pt idx="3614">
                  <c:v>4.3784722222222218E-2</c:v>
                </c:pt>
                <c:pt idx="3615">
                  <c:v>4.3796296296296298E-2</c:v>
                </c:pt>
                <c:pt idx="3616">
                  <c:v>4.3807870370370372E-2</c:v>
                </c:pt>
                <c:pt idx="3617">
                  <c:v>4.3819444444444446E-2</c:v>
                </c:pt>
                <c:pt idx="3618">
                  <c:v>4.3831018518518512E-2</c:v>
                </c:pt>
                <c:pt idx="3619">
                  <c:v>4.3842592592592593E-2</c:v>
                </c:pt>
                <c:pt idx="3620">
                  <c:v>4.3854166666666666E-2</c:v>
                </c:pt>
                <c:pt idx="3621">
                  <c:v>4.386574074074074E-2</c:v>
                </c:pt>
                <c:pt idx="3622">
                  <c:v>4.387731481481482E-2</c:v>
                </c:pt>
                <c:pt idx="3623">
                  <c:v>4.3888888888888887E-2</c:v>
                </c:pt>
                <c:pt idx="3624">
                  <c:v>4.3900462962962961E-2</c:v>
                </c:pt>
                <c:pt idx="3625">
                  <c:v>4.3912037037037034E-2</c:v>
                </c:pt>
                <c:pt idx="3626">
                  <c:v>4.3923611111111115E-2</c:v>
                </c:pt>
                <c:pt idx="3627">
                  <c:v>4.3935185185185188E-2</c:v>
                </c:pt>
                <c:pt idx="3628">
                  <c:v>4.3946759259259255E-2</c:v>
                </c:pt>
                <c:pt idx="3629">
                  <c:v>4.3958333333333328E-2</c:v>
                </c:pt>
                <c:pt idx="3630">
                  <c:v>4.3969907407407409E-2</c:v>
                </c:pt>
                <c:pt idx="3631">
                  <c:v>4.3981481481481483E-2</c:v>
                </c:pt>
                <c:pt idx="3632">
                  <c:v>4.3993055555555556E-2</c:v>
                </c:pt>
                <c:pt idx="3633">
                  <c:v>4.4004629629629623E-2</c:v>
                </c:pt>
                <c:pt idx="3634">
                  <c:v>4.4016203703703703E-2</c:v>
                </c:pt>
                <c:pt idx="3635">
                  <c:v>4.4027777777777777E-2</c:v>
                </c:pt>
                <c:pt idx="3636">
                  <c:v>4.403935185185185E-2</c:v>
                </c:pt>
                <c:pt idx="3637">
                  <c:v>4.4050925925925931E-2</c:v>
                </c:pt>
                <c:pt idx="3638">
                  <c:v>4.4062500000000004E-2</c:v>
                </c:pt>
                <c:pt idx="3639">
                  <c:v>4.4074074074074071E-2</c:v>
                </c:pt>
                <c:pt idx="3640">
                  <c:v>4.4085648148148145E-2</c:v>
                </c:pt>
                <c:pt idx="3641">
                  <c:v>4.4097222222222225E-2</c:v>
                </c:pt>
                <c:pt idx="3642">
                  <c:v>4.4108796296296299E-2</c:v>
                </c:pt>
                <c:pt idx="3643">
                  <c:v>4.4120370370370372E-2</c:v>
                </c:pt>
                <c:pt idx="3644">
                  <c:v>4.4131944444444439E-2</c:v>
                </c:pt>
                <c:pt idx="3645">
                  <c:v>4.4143518518518519E-2</c:v>
                </c:pt>
                <c:pt idx="3646">
                  <c:v>4.4155092592592593E-2</c:v>
                </c:pt>
                <c:pt idx="3647">
                  <c:v>4.4166666666666667E-2</c:v>
                </c:pt>
                <c:pt idx="3648">
                  <c:v>4.4178240740740747E-2</c:v>
                </c:pt>
                <c:pt idx="3649">
                  <c:v>4.4189814814814814E-2</c:v>
                </c:pt>
                <c:pt idx="3650">
                  <c:v>4.4201388888888887E-2</c:v>
                </c:pt>
                <c:pt idx="3651">
                  <c:v>4.4212962962962961E-2</c:v>
                </c:pt>
                <c:pt idx="3652">
                  <c:v>4.4224537037037041E-2</c:v>
                </c:pt>
                <c:pt idx="3653">
                  <c:v>4.4236111111111115E-2</c:v>
                </c:pt>
                <c:pt idx="3654">
                  <c:v>4.4247685185185182E-2</c:v>
                </c:pt>
                <c:pt idx="3655">
                  <c:v>4.4259259259259255E-2</c:v>
                </c:pt>
                <c:pt idx="3656">
                  <c:v>4.4270833333333336E-2</c:v>
                </c:pt>
                <c:pt idx="3657">
                  <c:v>4.4282407407407409E-2</c:v>
                </c:pt>
                <c:pt idx="3658">
                  <c:v>4.4293981481481483E-2</c:v>
                </c:pt>
                <c:pt idx="3659">
                  <c:v>4.4305555555555549E-2</c:v>
                </c:pt>
                <c:pt idx="3660">
                  <c:v>4.431712962962963E-2</c:v>
                </c:pt>
                <c:pt idx="3661">
                  <c:v>4.4328703703703703E-2</c:v>
                </c:pt>
                <c:pt idx="3662">
                  <c:v>4.4340277777777777E-2</c:v>
                </c:pt>
                <c:pt idx="3663">
                  <c:v>4.4351851851851858E-2</c:v>
                </c:pt>
                <c:pt idx="3664">
                  <c:v>4.4363425925925924E-2</c:v>
                </c:pt>
                <c:pt idx="3665">
                  <c:v>4.4374999999999998E-2</c:v>
                </c:pt>
                <c:pt idx="3666">
                  <c:v>4.4386574074074071E-2</c:v>
                </c:pt>
                <c:pt idx="3667">
                  <c:v>4.4398148148148152E-2</c:v>
                </c:pt>
                <c:pt idx="3668">
                  <c:v>4.4409722222222225E-2</c:v>
                </c:pt>
                <c:pt idx="3669">
                  <c:v>4.4421296296296292E-2</c:v>
                </c:pt>
                <c:pt idx="3670">
                  <c:v>4.4432870370370366E-2</c:v>
                </c:pt>
                <c:pt idx="3671">
                  <c:v>4.4444444444444446E-2</c:v>
                </c:pt>
                <c:pt idx="3672">
                  <c:v>4.445601851851852E-2</c:v>
                </c:pt>
                <c:pt idx="3673">
                  <c:v>4.4467592592592593E-2</c:v>
                </c:pt>
                <c:pt idx="3674">
                  <c:v>4.447916666666666E-2</c:v>
                </c:pt>
                <c:pt idx="3675">
                  <c:v>4.449074074074074E-2</c:v>
                </c:pt>
                <c:pt idx="3676">
                  <c:v>4.4502314814814814E-2</c:v>
                </c:pt>
                <c:pt idx="3677">
                  <c:v>4.4513888888888888E-2</c:v>
                </c:pt>
                <c:pt idx="3678">
                  <c:v>4.4525462962962968E-2</c:v>
                </c:pt>
                <c:pt idx="3679">
                  <c:v>4.4537037037037042E-2</c:v>
                </c:pt>
                <c:pt idx="3680">
                  <c:v>4.4548611111111108E-2</c:v>
                </c:pt>
                <c:pt idx="3681">
                  <c:v>4.4560185185185182E-2</c:v>
                </c:pt>
                <c:pt idx="3682">
                  <c:v>4.4571759259259262E-2</c:v>
                </c:pt>
                <c:pt idx="3683">
                  <c:v>4.4583333333333336E-2</c:v>
                </c:pt>
                <c:pt idx="3684">
                  <c:v>4.4594907407407409E-2</c:v>
                </c:pt>
                <c:pt idx="3685">
                  <c:v>4.4606481481481476E-2</c:v>
                </c:pt>
                <c:pt idx="3686">
                  <c:v>4.4618055555555557E-2</c:v>
                </c:pt>
                <c:pt idx="3687">
                  <c:v>4.462962962962963E-2</c:v>
                </c:pt>
                <c:pt idx="3688">
                  <c:v>4.4641203703703704E-2</c:v>
                </c:pt>
                <c:pt idx="3689">
                  <c:v>4.4652777777777784E-2</c:v>
                </c:pt>
                <c:pt idx="3690">
                  <c:v>4.4664351851851851E-2</c:v>
                </c:pt>
                <c:pt idx="3691">
                  <c:v>4.4675925925925924E-2</c:v>
                </c:pt>
                <c:pt idx="3692">
                  <c:v>4.4687499999999998E-2</c:v>
                </c:pt>
                <c:pt idx="3693">
                  <c:v>4.4699074074074079E-2</c:v>
                </c:pt>
                <c:pt idx="3694">
                  <c:v>4.4710648148148152E-2</c:v>
                </c:pt>
                <c:pt idx="3695">
                  <c:v>4.4722222222222219E-2</c:v>
                </c:pt>
                <c:pt idx="3696">
                  <c:v>4.4733796296296292E-2</c:v>
                </c:pt>
                <c:pt idx="3697">
                  <c:v>4.4745370370370373E-2</c:v>
                </c:pt>
                <c:pt idx="3698">
                  <c:v>4.4756944444444446E-2</c:v>
                </c:pt>
                <c:pt idx="3699">
                  <c:v>4.476851851851852E-2</c:v>
                </c:pt>
                <c:pt idx="3700">
                  <c:v>4.4780092592592587E-2</c:v>
                </c:pt>
                <c:pt idx="3701">
                  <c:v>4.4791666666666667E-2</c:v>
                </c:pt>
                <c:pt idx="3702">
                  <c:v>4.4803240740740741E-2</c:v>
                </c:pt>
                <c:pt idx="3703">
                  <c:v>4.4814814814814814E-2</c:v>
                </c:pt>
                <c:pt idx="3704">
                  <c:v>4.4826388888888895E-2</c:v>
                </c:pt>
                <c:pt idx="3705">
                  <c:v>4.4837962962962961E-2</c:v>
                </c:pt>
                <c:pt idx="3706">
                  <c:v>4.4849537037037035E-2</c:v>
                </c:pt>
                <c:pt idx="3707">
                  <c:v>4.4861111111111109E-2</c:v>
                </c:pt>
                <c:pt idx="3708">
                  <c:v>4.4872685185185189E-2</c:v>
                </c:pt>
                <c:pt idx="3709">
                  <c:v>4.4884259259259263E-2</c:v>
                </c:pt>
                <c:pt idx="3710">
                  <c:v>4.4895833333333329E-2</c:v>
                </c:pt>
                <c:pt idx="3711">
                  <c:v>4.4907407407407403E-2</c:v>
                </c:pt>
                <c:pt idx="3712">
                  <c:v>4.4918981481481483E-2</c:v>
                </c:pt>
                <c:pt idx="3713">
                  <c:v>4.4930555555555557E-2</c:v>
                </c:pt>
                <c:pt idx="3714">
                  <c:v>4.494212962962963E-2</c:v>
                </c:pt>
                <c:pt idx="3715">
                  <c:v>4.4953703703703697E-2</c:v>
                </c:pt>
                <c:pt idx="3716">
                  <c:v>4.4965277777777778E-2</c:v>
                </c:pt>
                <c:pt idx="3717">
                  <c:v>4.4976851851851851E-2</c:v>
                </c:pt>
                <c:pt idx="3718">
                  <c:v>4.4988425925925925E-2</c:v>
                </c:pt>
                <c:pt idx="3719">
                  <c:v>4.5000000000000005E-2</c:v>
                </c:pt>
                <c:pt idx="3720">
                  <c:v>4.5011574074074072E-2</c:v>
                </c:pt>
                <c:pt idx="3721">
                  <c:v>4.5023148148148145E-2</c:v>
                </c:pt>
                <c:pt idx="3722">
                  <c:v>4.5034722222222219E-2</c:v>
                </c:pt>
                <c:pt idx="3723">
                  <c:v>4.50462962962963E-2</c:v>
                </c:pt>
                <c:pt idx="3724">
                  <c:v>4.5057870370370373E-2</c:v>
                </c:pt>
                <c:pt idx="3725">
                  <c:v>4.5069444444444447E-2</c:v>
                </c:pt>
                <c:pt idx="3726">
                  <c:v>4.5081018518518513E-2</c:v>
                </c:pt>
                <c:pt idx="3727">
                  <c:v>4.5092592592592594E-2</c:v>
                </c:pt>
                <c:pt idx="3728">
                  <c:v>4.5104166666666667E-2</c:v>
                </c:pt>
                <c:pt idx="3729">
                  <c:v>4.5115740740740741E-2</c:v>
                </c:pt>
                <c:pt idx="3730">
                  <c:v>4.5127314814814821E-2</c:v>
                </c:pt>
                <c:pt idx="3731">
                  <c:v>4.5138888888888888E-2</c:v>
                </c:pt>
                <c:pt idx="3732">
                  <c:v>4.5150462962962962E-2</c:v>
                </c:pt>
                <c:pt idx="3733">
                  <c:v>4.5162037037037035E-2</c:v>
                </c:pt>
                <c:pt idx="3734">
                  <c:v>4.5173611111111116E-2</c:v>
                </c:pt>
                <c:pt idx="3735">
                  <c:v>4.5185185185185189E-2</c:v>
                </c:pt>
                <c:pt idx="3736">
                  <c:v>4.5196759259259256E-2</c:v>
                </c:pt>
                <c:pt idx="3737">
                  <c:v>4.520833333333333E-2</c:v>
                </c:pt>
                <c:pt idx="3738">
                  <c:v>4.521990740740741E-2</c:v>
                </c:pt>
                <c:pt idx="3739">
                  <c:v>4.5231481481481484E-2</c:v>
                </c:pt>
                <c:pt idx="3740">
                  <c:v>4.5243055555555557E-2</c:v>
                </c:pt>
                <c:pt idx="3741">
                  <c:v>4.5254629629629624E-2</c:v>
                </c:pt>
                <c:pt idx="3742">
                  <c:v>4.5266203703703704E-2</c:v>
                </c:pt>
                <c:pt idx="3743">
                  <c:v>4.5277777777777778E-2</c:v>
                </c:pt>
                <c:pt idx="3744">
                  <c:v>4.5289351851851851E-2</c:v>
                </c:pt>
                <c:pt idx="3745">
                  <c:v>4.5300925925925932E-2</c:v>
                </c:pt>
                <c:pt idx="3746">
                  <c:v>4.5312499999999999E-2</c:v>
                </c:pt>
                <c:pt idx="3747">
                  <c:v>4.5324074074074072E-2</c:v>
                </c:pt>
                <c:pt idx="3748">
                  <c:v>4.5335648148148146E-2</c:v>
                </c:pt>
                <c:pt idx="3749">
                  <c:v>4.5347222222222226E-2</c:v>
                </c:pt>
                <c:pt idx="3750">
                  <c:v>4.53587962962963E-2</c:v>
                </c:pt>
                <c:pt idx="3751">
                  <c:v>4.5370370370370366E-2</c:v>
                </c:pt>
                <c:pt idx="3752">
                  <c:v>4.538194444444444E-2</c:v>
                </c:pt>
                <c:pt idx="3753">
                  <c:v>4.5393518518518521E-2</c:v>
                </c:pt>
                <c:pt idx="3754">
                  <c:v>4.5405092592592594E-2</c:v>
                </c:pt>
                <c:pt idx="3755">
                  <c:v>4.5416666666666668E-2</c:v>
                </c:pt>
                <c:pt idx="3756">
                  <c:v>4.5428240740740734E-2</c:v>
                </c:pt>
                <c:pt idx="3757">
                  <c:v>4.5439814814814815E-2</c:v>
                </c:pt>
                <c:pt idx="3758">
                  <c:v>4.5451388888888888E-2</c:v>
                </c:pt>
                <c:pt idx="3759">
                  <c:v>4.5462962962962962E-2</c:v>
                </c:pt>
                <c:pt idx="3760">
                  <c:v>4.5474537037037042E-2</c:v>
                </c:pt>
                <c:pt idx="3761">
                  <c:v>4.5486111111111109E-2</c:v>
                </c:pt>
                <c:pt idx="3762">
                  <c:v>4.5497685185185183E-2</c:v>
                </c:pt>
                <c:pt idx="3763">
                  <c:v>4.5509259259259256E-2</c:v>
                </c:pt>
                <c:pt idx="3764">
                  <c:v>4.5520833333333337E-2</c:v>
                </c:pt>
                <c:pt idx="3765">
                  <c:v>4.553240740740741E-2</c:v>
                </c:pt>
                <c:pt idx="3766">
                  <c:v>4.5543981481481477E-2</c:v>
                </c:pt>
                <c:pt idx="3767">
                  <c:v>4.5555555555555551E-2</c:v>
                </c:pt>
                <c:pt idx="3768">
                  <c:v>4.5567129629629631E-2</c:v>
                </c:pt>
                <c:pt idx="3769">
                  <c:v>4.5578703703703705E-2</c:v>
                </c:pt>
                <c:pt idx="3770">
                  <c:v>4.5590277777777778E-2</c:v>
                </c:pt>
                <c:pt idx="3771">
                  <c:v>4.5601851851851859E-2</c:v>
                </c:pt>
                <c:pt idx="3772">
                  <c:v>4.5613425925925925E-2</c:v>
                </c:pt>
                <c:pt idx="3773">
                  <c:v>4.5624999999999999E-2</c:v>
                </c:pt>
                <c:pt idx="3774">
                  <c:v>4.5636574074074072E-2</c:v>
                </c:pt>
                <c:pt idx="3775">
                  <c:v>4.5648148148148153E-2</c:v>
                </c:pt>
                <c:pt idx="3776">
                  <c:v>4.5659722222222227E-2</c:v>
                </c:pt>
                <c:pt idx="3777">
                  <c:v>4.5671296296296293E-2</c:v>
                </c:pt>
                <c:pt idx="3778">
                  <c:v>4.5682870370370367E-2</c:v>
                </c:pt>
                <c:pt idx="3779">
                  <c:v>4.5694444444444447E-2</c:v>
                </c:pt>
                <c:pt idx="3780">
                  <c:v>4.5706018518518521E-2</c:v>
                </c:pt>
                <c:pt idx="3781">
                  <c:v>4.5717592592592594E-2</c:v>
                </c:pt>
                <c:pt idx="3782">
                  <c:v>4.5729166666666661E-2</c:v>
                </c:pt>
                <c:pt idx="3783">
                  <c:v>4.5740740740740742E-2</c:v>
                </c:pt>
                <c:pt idx="3784">
                  <c:v>4.5752314814814815E-2</c:v>
                </c:pt>
                <c:pt idx="3785">
                  <c:v>4.5763888888888889E-2</c:v>
                </c:pt>
                <c:pt idx="3786">
                  <c:v>4.5775462962962969E-2</c:v>
                </c:pt>
                <c:pt idx="3787">
                  <c:v>4.5787037037037036E-2</c:v>
                </c:pt>
                <c:pt idx="3788">
                  <c:v>4.5798611111111109E-2</c:v>
                </c:pt>
                <c:pt idx="3789">
                  <c:v>4.5810185185185183E-2</c:v>
                </c:pt>
                <c:pt idx="3790">
                  <c:v>4.5821759259259263E-2</c:v>
                </c:pt>
                <c:pt idx="3791">
                  <c:v>4.5833333333333337E-2</c:v>
                </c:pt>
                <c:pt idx="3792">
                  <c:v>4.5844907407407404E-2</c:v>
                </c:pt>
                <c:pt idx="3793">
                  <c:v>4.5856481481481477E-2</c:v>
                </c:pt>
                <c:pt idx="3794">
                  <c:v>4.5868055555555558E-2</c:v>
                </c:pt>
                <c:pt idx="3795">
                  <c:v>4.5879629629629631E-2</c:v>
                </c:pt>
                <c:pt idx="3796">
                  <c:v>4.5891203703703705E-2</c:v>
                </c:pt>
                <c:pt idx="3797">
                  <c:v>4.5902777777777772E-2</c:v>
                </c:pt>
                <c:pt idx="3798">
                  <c:v>4.5914351851851852E-2</c:v>
                </c:pt>
                <c:pt idx="3799">
                  <c:v>4.5925925925925926E-2</c:v>
                </c:pt>
                <c:pt idx="3800">
                  <c:v>4.5937499999999999E-2</c:v>
                </c:pt>
                <c:pt idx="3801">
                  <c:v>4.594907407407408E-2</c:v>
                </c:pt>
                <c:pt idx="3802">
                  <c:v>4.5960648148148146E-2</c:v>
                </c:pt>
                <c:pt idx="3803">
                  <c:v>4.597222222222222E-2</c:v>
                </c:pt>
                <c:pt idx="3804">
                  <c:v>4.5983796296296293E-2</c:v>
                </c:pt>
                <c:pt idx="3805">
                  <c:v>4.5995370370370374E-2</c:v>
                </c:pt>
                <c:pt idx="3806">
                  <c:v>4.6006944444444448E-2</c:v>
                </c:pt>
                <c:pt idx="3807">
                  <c:v>4.6018518518518514E-2</c:v>
                </c:pt>
                <c:pt idx="3808">
                  <c:v>4.6030092592592588E-2</c:v>
                </c:pt>
                <c:pt idx="3809">
                  <c:v>4.6041666666666668E-2</c:v>
                </c:pt>
                <c:pt idx="3810">
                  <c:v>4.6053240740740742E-2</c:v>
                </c:pt>
                <c:pt idx="3811">
                  <c:v>4.6064814814814815E-2</c:v>
                </c:pt>
                <c:pt idx="3812">
                  <c:v>4.6076388888888882E-2</c:v>
                </c:pt>
                <c:pt idx="3813">
                  <c:v>4.6087962962962963E-2</c:v>
                </c:pt>
                <c:pt idx="3814">
                  <c:v>4.6099537037037036E-2</c:v>
                </c:pt>
                <c:pt idx="3815">
                  <c:v>4.611111111111111E-2</c:v>
                </c:pt>
                <c:pt idx="3816">
                  <c:v>4.612268518518519E-2</c:v>
                </c:pt>
                <c:pt idx="3817">
                  <c:v>4.6134259259259264E-2</c:v>
                </c:pt>
                <c:pt idx="3818">
                  <c:v>4.614583333333333E-2</c:v>
                </c:pt>
                <c:pt idx="3819">
                  <c:v>4.6157407407407404E-2</c:v>
                </c:pt>
                <c:pt idx="3820">
                  <c:v>4.6168981481481484E-2</c:v>
                </c:pt>
                <c:pt idx="3821">
                  <c:v>4.6180555555555558E-2</c:v>
                </c:pt>
                <c:pt idx="3822">
                  <c:v>4.6192129629629632E-2</c:v>
                </c:pt>
                <c:pt idx="3823">
                  <c:v>4.6203703703703698E-2</c:v>
                </c:pt>
                <c:pt idx="3824">
                  <c:v>4.6215277777777779E-2</c:v>
                </c:pt>
                <c:pt idx="3825">
                  <c:v>4.6226851851851852E-2</c:v>
                </c:pt>
                <c:pt idx="3826">
                  <c:v>4.6238425925925926E-2</c:v>
                </c:pt>
                <c:pt idx="3827">
                  <c:v>4.6250000000000006E-2</c:v>
                </c:pt>
                <c:pt idx="3828">
                  <c:v>4.6261574074074073E-2</c:v>
                </c:pt>
                <c:pt idx="3829">
                  <c:v>4.6273148148148147E-2</c:v>
                </c:pt>
                <c:pt idx="3830">
                  <c:v>4.628472222222222E-2</c:v>
                </c:pt>
                <c:pt idx="3831">
                  <c:v>4.6296296296296301E-2</c:v>
                </c:pt>
                <c:pt idx="3832">
                  <c:v>4.6307870370370374E-2</c:v>
                </c:pt>
                <c:pt idx="3833">
                  <c:v>4.6319444444444441E-2</c:v>
                </c:pt>
                <c:pt idx="3834">
                  <c:v>4.6331018518518514E-2</c:v>
                </c:pt>
                <c:pt idx="3835">
                  <c:v>4.6342592592592595E-2</c:v>
                </c:pt>
                <c:pt idx="3836">
                  <c:v>4.6354166666666669E-2</c:v>
                </c:pt>
                <c:pt idx="3837">
                  <c:v>4.6365740740740742E-2</c:v>
                </c:pt>
                <c:pt idx="3838">
                  <c:v>4.6377314814814809E-2</c:v>
                </c:pt>
                <c:pt idx="3839">
                  <c:v>4.6388888888888889E-2</c:v>
                </c:pt>
                <c:pt idx="3840">
                  <c:v>4.6400462962962963E-2</c:v>
                </c:pt>
                <c:pt idx="3841">
                  <c:v>4.6412037037037036E-2</c:v>
                </c:pt>
                <c:pt idx="3842">
                  <c:v>4.6423611111111117E-2</c:v>
                </c:pt>
                <c:pt idx="3843">
                  <c:v>4.6435185185185184E-2</c:v>
                </c:pt>
                <c:pt idx="3844">
                  <c:v>4.6446759259259257E-2</c:v>
                </c:pt>
                <c:pt idx="3845">
                  <c:v>4.6458333333333331E-2</c:v>
                </c:pt>
                <c:pt idx="3846">
                  <c:v>4.6469907407407411E-2</c:v>
                </c:pt>
                <c:pt idx="3847">
                  <c:v>4.6481481481481485E-2</c:v>
                </c:pt>
                <c:pt idx="3848">
                  <c:v>4.6493055555555551E-2</c:v>
                </c:pt>
                <c:pt idx="3849">
                  <c:v>4.6504629629629625E-2</c:v>
                </c:pt>
                <c:pt idx="3850">
                  <c:v>4.6516203703703705E-2</c:v>
                </c:pt>
                <c:pt idx="3851">
                  <c:v>4.6527777777777779E-2</c:v>
                </c:pt>
                <c:pt idx="3852">
                  <c:v>4.6539351851851853E-2</c:v>
                </c:pt>
                <c:pt idx="3853">
                  <c:v>4.6550925925925919E-2</c:v>
                </c:pt>
                <c:pt idx="3854">
                  <c:v>4.65625E-2</c:v>
                </c:pt>
                <c:pt idx="3855">
                  <c:v>4.6574074074074073E-2</c:v>
                </c:pt>
                <c:pt idx="3856">
                  <c:v>4.6585648148148147E-2</c:v>
                </c:pt>
                <c:pt idx="3857">
                  <c:v>4.6597222222222227E-2</c:v>
                </c:pt>
                <c:pt idx="3858">
                  <c:v>4.6608796296296294E-2</c:v>
                </c:pt>
                <c:pt idx="3859">
                  <c:v>4.6620370370370368E-2</c:v>
                </c:pt>
                <c:pt idx="3860">
                  <c:v>4.6631944444444441E-2</c:v>
                </c:pt>
                <c:pt idx="3861">
                  <c:v>4.6643518518518522E-2</c:v>
                </c:pt>
                <c:pt idx="3862">
                  <c:v>4.6655092592592595E-2</c:v>
                </c:pt>
                <c:pt idx="3863">
                  <c:v>4.6666666666666669E-2</c:v>
                </c:pt>
                <c:pt idx="3864">
                  <c:v>4.6678240740740735E-2</c:v>
                </c:pt>
                <c:pt idx="3865">
                  <c:v>4.6689814814814816E-2</c:v>
                </c:pt>
                <c:pt idx="3866">
                  <c:v>4.670138888888889E-2</c:v>
                </c:pt>
                <c:pt idx="3867">
                  <c:v>4.6712962962962963E-2</c:v>
                </c:pt>
                <c:pt idx="3868">
                  <c:v>4.6724537037037044E-2</c:v>
                </c:pt>
                <c:pt idx="3869">
                  <c:v>4.673611111111111E-2</c:v>
                </c:pt>
                <c:pt idx="3870">
                  <c:v>4.6747685185185184E-2</c:v>
                </c:pt>
                <c:pt idx="3871">
                  <c:v>4.6759259259259257E-2</c:v>
                </c:pt>
                <c:pt idx="3872">
                  <c:v>4.6770833333333338E-2</c:v>
                </c:pt>
                <c:pt idx="3873">
                  <c:v>4.6782407407407411E-2</c:v>
                </c:pt>
                <c:pt idx="3874">
                  <c:v>4.6793981481481478E-2</c:v>
                </c:pt>
                <c:pt idx="3875">
                  <c:v>4.6805555555555552E-2</c:v>
                </c:pt>
                <c:pt idx="3876">
                  <c:v>4.6817129629629632E-2</c:v>
                </c:pt>
                <c:pt idx="3877">
                  <c:v>4.6828703703703706E-2</c:v>
                </c:pt>
                <c:pt idx="3878">
                  <c:v>4.6840277777777779E-2</c:v>
                </c:pt>
                <c:pt idx="3879">
                  <c:v>4.6851851851851846E-2</c:v>
                </c:pt>
                <c:pt idx="3880">
                  <c:v>4.6863425925925926E-2</c:v>
                </c:pt>
                <c:pt idx="3881">
                  <c:v>4.6875E-2</c:v>
                </c:pt>
                <c:pt idx="3882">
                  <c:v>4.6886574074074074E-2</c:v>
                </c:pt>
                <c:pt idx="3883">
                  <c:v>4.6898148148148154E-2</c:v>
                </c:pt>
                <c:pt idx="3884">
                  <c:v>4.6909722222222221E-2</c:v>
                </c:pt>
                <c:pt idx="3885">
                  <c:v>4.6921296296296294E-2</c:v>
                </c:pt>
                <c:pt idx="3886">
                  <c:v>4.6932870370370368E-2</c:v>
                </c:pt>
                <c:pt idx="3887">
                  <c:v>4.6944444444444448E-2</c:v>
                </c:pt>
                <c:pt idx="3888">
                  <c:v>4.6956018518518522E-2</c:v>
                </c:pt>
                <c:pt idx="3889">
                  <c:v>4.6967592592592589E-2</c:v>
                </c:pt>
                <c:pt idx="3890">
                  <c:v>4.6979166666666662E-2</c:v>
                </c:pt>
                <c:pt idx="3891">
                  <c:v>4.6990740740740743E-2</c:v>
                </c:pt>
                <c:pt idx="3892">
                  <c:v>4.7002314814814816E-2</c:v>
                </c:pt>
                <c:pt idx="3893">
                  <c:v>4.701388888888889E-2</c:v>
                </c:pt>
                <c:pt idx="3894">
                  <c:v>4.702546296296297E-2</c:v>
                </c:pt>
                <c:pt idx="3895">
                  <c:v>4.7037037037037037E-2</c:v>
                </c:pt>
                <c:pt idx="3896">
                  <c:v>4.704861111111111E-2</c:v>
                </c:pt>
                <c:pt idx="3897">
                  <c:v>4.7060185185185184E-2</c:v>
                </c:pt>
                <c:pt idx="3898">
                  <c:v>4.7071759259259265E-2</c:v>
                </c:pt>
                <c:pt idx="3899">
                  <c:v>4.7083333333333331E-2</c:v>
                </c:pt>
                <c:pt idx="3900">
                  <c:v>4.7094907407407405E-2</c:v>
                </c:pt>
                <c:pt idx="3901">
                  <c:v>4.7106481481481478E-2</c:v>
                </c:pt>
                <c:pt idx="3902">
                  <c:v>4.7118055555555559E-2</c:v>
                </c:pt>
                <c:pt idx="3903">
                  <c:v>4.7129629629629632E-2</c:v>
                </c:pt>
                <c:pt idx="3904">
                  <c:v>4.7141203703703706E-2</c:v>
                </c:pt>
                <c:pt idx="3905">
                  <c:v>4.7152777777777773E-2</c:v>
                </c:pt>
                <c:pt idx="3906">
                  <c:v>4.7164351851851853E-2</c:v>
                </c:pt>
                <c:pt idx="3907">
                  <c:v>4.7175925925925927E-2</c:v>
                </c:pt>
                <c:pt idx="3908">
                  <c:v>4.71875E-2</c:v>
                </c:pt>
                <c:pt idx="3909">
                  <c:v>4.7199074074074067E-2</c:v>
                </c:pt>
                <c:pt idx="3910">
                  <c:v>4.7210648148148147E-2</c:v>
                </c:pt>
                <c:pt idx="3911">
                  <c:v>4.7222222222222221E-2</c:v>
                </c:pt>
                <c:pt idx="3912">
                  <c:v>4.7233796296296295E-2</c:v>
                </c:pt>
                <c:pt idx="3913">
                  <c:v>4.7245370370370375E-2</c:v>
                </c:pt>
                <c:pt idx="3914">
                  <c:v>4.7256944444444449E-2</c:v>
                </c:pt>
                <c:pt idx="3915">
                  <c:v>4.7268518518518515E-2</c:v>
                </c:pt>
                <c:pt idx="3916">
                  <c:v>4.7280092592592589E-2</c:v>
                </c:pt>
                <c:pt idx="3917">
                  <c:v>4.7291666666666669E-2</c:v>
                </c:pt>
                <c:pt idx="3918">
                  <c:v>4.7291666666666669E-2</c:v>
                </c:pt>
                <c:pt idx="3919">
                  <c:v>4.7303240740740743E-2</c:v>
                </c:pt>
                <c:pt idx="3920">
                  <c:v>4.731481481481481E-2</c:v>
                </c:pt>
                <c:pt idx="3921">
                  <c:v>4.7326388888888883E-2</c:v>
                </c:pt>
                <c:pt idx="3922">
                  <c:v>4.7337962962962964E-2</c:v>
                </c:pt>
                <c:pt idx="3923">
                  <c:v>4.7349537037037037E-2</c:v>
                </c:pt>
                <c:pt idx="3924">
                  <c:v>4.7361111111111111E-2</c:v>
                </c:pt>
                <c:pt idx="3925">
                  <c:v>4.7372685185185191E-2</c:v>
                </c:pt>
                <c:pt idx="3926">
                  <c:v>4.7384259259259258E-2</c:v>
                </c:pt>
                <c:pt idx="3927">
                  <c:v>4.7395833333333331E-2</c:v>
                </c:pt>
                <c:pt idx="3928">
                  <c:v>4.7407407407407405E-2</c:v>
                </c:pt>
                <c:pt idx="3929">
                  <c:v>4.7418981481481486E-2</c:v>
                </c:pt>
                <c:pt idx="3930">
                  <c:v>4.7430555555555559E-2</c:v>
                </c:pt>
                <c:pt idx="3931">
                  <c:v>4.7442129629629626E-2</c:v>
                </c:pt>
                <c:pt idx="3932">
                  <c:v>4.7453703703703699E-2</c:v>
                </c:pt>
                <c:pt idx="3933">
                  <c:v>4.746527777777778E-2</c:v>
                </c:pt>
                <c:pt idx="3934">
                  <c:v>4.7476851851851853E-2</c:v>
                </c:pt>
                <c:pt idx="3935">
                  <c:v>4.7488425925925927E-2</c:v>
                </c:pt>
                <c:pt idx="3936">
                  <c:v>4.7500000000000007E-2</c:v>
                </c:pt>
                <c:pt idx="3937">
                  <c:v>4.7511574074074074E-2</c:v>
                </c:pt>
                <c:pt idx="3938">
                  <c:v>4.7523148148148148E-2</c:v>
                </c:pt>
                <c:pt idx="3939">
                  <c:v>4.7534722222222221E-2</c:v>
                </c:pt>
                <c:pt idx="3940">
                  <c:v>4.7546296296296302E-2</c:v>
                </c:pt>
                <c:pt idx="3941">
                  <c:v>4.7557870370370368E-2</c:v>
                </c:pt>
                <c:pt idx="3942">
                  <c:v>4.7569444444444442E-2</c:v>
                </c:pt>
                <c:pt idx="3943">
                  <c:v>4.7581018518518516E-2</c:v>
                </c:pt>
                <c:pt idx="3944">
                  <c:v>4.7592592592592596E-2</c:v>
                </c:pt>
                <c:pt idx="3945">
                  <c:v>4.760416666666667E-2</c:v>
                </c:pt>
                <c:pt idx="3946">
                  <c:v>4.7615740740740743E-2</c:v>
                </c:pt>
                <c:pt idx="3947">
                  <c:v>4.762731481481481E-2</c:v>
                </c:pt>
                <c:pt idx="3948">
                  <c:v>4.763888888888889E-2</c:v>
                </c:pt>
                <c:pt idx="3949">
                  <c:v>4.7650462962962964E-2</c:v>
                </c:pt>
                <c:pt idx="3950">
                  <c:v>4.7662037037037037E-2</c:v>
                </c:pt>
                <c:pt idx="3951">
                  <c:v>4.7673611111111104E-2</c:v>
                </c:pt>
                <c:pt idx="3952">
                  <c:v>4.7685185185185185E-2</c:v>
                </c:pt>
                <c:pt idx="3953">
                  <c:v>4.7696759259259258E-2</c:v>
                </c:pt>
                <c:pt idx="3954">
                  <c:v>4.7708333333333332E-2</c:v>
                </c:pt>
                <c:pt idx="3955">
                  <c:v>4.7719907407407412E-2</c:v>
                </c:pt>
                <c:pt idx="3956">
                  <c:v>4.7731481481481486E-2</c:v>
                </c:pt>
                <c:pt idx="3957">
                  <c:v>4.7743055555555552E-2</c:v>
                </c:pt>
                <c:pt idx="3958">
                  <c:v>4.7754629629629626E-2</c:v>
                </c:pt>
                <c:pt idx="3959">
                  <c:v>4.7766203703703707E-2</c:v>
                </c:pt>
                <c:pt idx="3960">
                  <c:v>4.777777777777778E-2</c:v>
                </c:pt>
                <c:pt idx="3961">
                  <c:v>4.7789351851851847E-2</c:v>
                </c:pt>
                <c:pt idx="3962">
                  <c:v>4.780092592592592E-2</c:v>
                </c:pt>
                <c:pt idx="3963">
                  <c:v>4.7812500000000001E-2</c:v>
                </c:pt>
                <c:pt idx="3964">
                  <c:v>4.7824074074074074E-2</c:v>
                </c:pt>
                <c:pt idx="3965">
                  <c:v>4.7835648148148148E-2</c:v>
                </c:pt>
                <c:pt idx="3966">
                  <c:v>4.7847222222222228E-2</c:v>
                </c:pt>
                <c:pt idx="3967">
                  <c:v>4.7858796296296295E-2</c:v>
                </c:pt>
                <c:pt idx="3968">
                  <c:v>4.7870370370370369E-2</c:v>
                </c:pt>
                <c:pt idx="3969">
                  <c:v>4.7881944444444442E-2</c:v>
                </c:pt>
                <c:pt idx="3970">
                  <c:v>4.7893518518518523E-2</c:v>
                </c:pt>
                <c:pt idx="3971">
                  <c:v>4.7905092592592589E-2</c:v>
                </c:pt>
                <c:pt idx="3972">
                  <c:v>4.7916666666666663E-2</c:v>
                </c:pt>
                <c:pt idx="3973">
                  <c:v>4.7928240740740737E-2</c:v>
                </c:pt>
                <c:pt idx="3974">
                  <c:v>4.7939814814814817E-2</c:v>
                </c:pt>
                <c:pt idx="3975">
                  <c:v>4.7951388888888891E-2</c:v>
                </c:pt>
                <c:pt idx="3976">
                  <c:v>4.7962962962962964E-2</c:v>
                </c:pt>
                <c:pt idx="3977">
                  <c:v>4.7974537037037045E-2</c:v>
                </c:pt>
                <c:pt idx="3978">
                  <c:v>4.7986111111111111E-2</c:v>
                </c:pt>
                <c:pt idx="3979">
                  <c:v>4.7997685185185185E-2</c:v>
                </c:pt>
                <c:pt idx="3980">
                  <c:v>4.8009259259259258E-2</c:v>
                </c:pt>
                <c:pt idx="3981">
                  <c:v>4.8020833333333339E-2</c:v>
                </c:pt>
                <c:pt idx="3982">
                  <c:v>4.8032407407407406E-2</c:v>
                </c:pt>
                <c:pt idx="3983">
                  <c:v>4.8043981481481479E-2</c:v>
                </c:pt>
                <c:pt idx="3984">
                  <c:v>4.8055555555555553E-2</c:v>
                </c:pt>
                <c:pt idx="3985">
                  <c:v>4.8067129629629633E-2</c:v>
                </c:pt>
                <c:pt idx="3986">
                  <c:v>4.8078703703703707E-2</c:v>
                </c:pt>
                <c:pt idx="3987">
                  <c:v>4.809027777777778E-2</c:v>
                </c:pt>
                <c:pt idx="3988">
                  <c:v>4.8101851851851847E-2</c:v>
                </c:pt>
                <c:pt idx="3989">
                  <c:v>4.8113425925925928E-2</c:v>
                </c:pt>
                <c:pt idx="3990">
                  <c:v>4.8125000000000001E-2</c:v>
                </c:pt>
                <c:pt idx="3991">
                  <c:v>4.8136574074074075E-2</c:v>
                </c:pt>
                <c:pt idx="3992">
                  <c:v>4.8148148148148141E-2</c:v>
                </c:pt>
                <c:pt idx="3993">
                  <c:v>4.8159722222222222E-2</c:v>
                </c:pt>
                <c:pt idx="3994">
                  <c:v>4.8171296296296295E-2</c:v>
                </c:pt>
                <c:pt idx="3995">
                  <c:v>4.8182870370370369E-2</c:v>
                </c:pt>
                <c:pt idx="3996">
                  <c:v>4.8194444444444449E-2</c:v>
                </c:pt>
                <c:pt idx="3997">
                  <c:v>4.8206018518518523E-2</c:v>
                </c:pt>
                <c:pt idx="3998">
                  <c:v>4.821759259259259E-2</c:v>
                </c:pt>
                <c:pt idx="3999">
                  <c:v>4.8229166666666663E-2</c:v>
                </c:pt>
                <c:pt idx="4000">
                  <c:v>4.8240740740740744E-2</c:v>
                </c:pt>
                <c:pt idx="4001">
                  <c:v>4.8252314814814817E-2</c:v>
                </c:pt>
                <c:pt idx="4002">
                  <c:v>4.8263888888888884E-2</c:v>
                </c:pt>
                <c:pt idx="4003">
                  <c:v>4.8275462962962958E-2</c:v>
                </c:pt>
                <c:pt idx="4004">
                  <c:v>4.8287037037037038E-2</c:v>
                </c:pt>
                <c:pt idx="4005">
                  <c:v>4.8298611111111112E-2</c:v>
                </c:pt>
                <c:pt idx="4006">
                  <c:v>4.8310185185185185E-2</c:v>
                </c:pt>
                <c:pt idx="4007">
                  <c:v>4.8321759259259266E-2</c:v>
                </c:pt>
                <c:pt idx="4008">
                  <c:v>4.8333333333333332E-2</c:v>
                </c:pt>
                <c:pt idx="4009">
                  <c:v>4.8344907407407406E-2</c:v>
                </c:pt>
                <c:pt idx="4010">
                  <c:v>4.8356481481481479E-2</c:v>
                </c:pt>
                <c:pt idx="4011">
                  <c:v>4.836805555555556E-2</c:v>
                </c:pt>
                <c:pt idx="4012">
                  <c:v>4.8379629629629627E-2</c:v>
                </c:pt>
                <c:pt idx="4013">
                  <c:v>4.83912037037037E-2</c:v>
                </c:pt>
                <c:pt idx="4014">
                  <c:v>4.8402777777777774E-2</c:v>
                </c:pt>
                <c:pt idx="4015">
                  <c:v>4.8414351851851854E-2</c:v>
                </c:pt>
                <c:pt idx="4016">
                  <c:v>4.8425925925925928E-2</c:v>
                </c:pt>
                <c:pt idx="4017">
                  <c:v>4.8437500000000001E-2</c:v>
                </c:pt>
                <c:pt idx="4018">
                  <c:v>4.8449074074074082E-2</c:v>
                </c:pt>
                <c:pt idx="4019">
                  <c:v>4.8460648148148149E-2</c:v>
                </c:pt>
                <c:pt idx="4020">
                  <c:v>4.8472222222222222E-2</c:v>
                </c:pt>
                <c:pt idx="4021">
                  <c:v>4.8483796296296296E-2</c:v>
                </c:pt>
                <c:pt idx="4022">
                  <c:v>4.8495370370370376E-2</c:v>
                </c:pt>
                <c:pt idx="4023">
                  <c:v>4.8506944444444443E-2</c:v>
                </c:pt>
                <c:pt idx="4024">
                  <c:v>4.8518518518518516E-2</c:v>
                </c:pt>
                <c:pt idx="4025">
                  <c:v>4.853009259259259E-2</c:v>
                </c:pt>
                <c:pt idx="4026">
                  <c:v>4.854166666666667E-2</c:v>
                </c:pt>
                <c:pt idx="4027">
                  <c:v>4.8553240740740744E-2</c:v>
                </c:pt>
                <c:pt idx="4028">
                  <c:v>4.8564814814814818E-2</c:v>
                </c:pt>
                <c:pt idx="4029">
                  <c:v>4.8576388888888884E-2</c:v>
                </c:pt>
                <c:pt idx="4030">
                  <c:v>4.8587962962962965E-2</c:v>
                </c:pt>
                <c:pt idx="4031">
                  <c:v>4.8599537037037038E-2</c:v>
                </c:pt>
                <c:pt idx="4032">
                  <c:v>4.8611111111111112E-2</c:v>
                </c:pt>
                <c:pt idx="4033">
                  <c:v>4.8622685185185179E-2</c:v>
                </c:pt>
                <c:pt idx="4034">
                  <c:v>4.8634259259259259E-2</c:v>
                </c:pt>
                <c:pt idx="4035">
                  <c:v>4.8645833333333333E-2</c:v>
                </c:pt>
                <c:pt idx="4036">
                  <c:v>4.8657407407407406E-2</c:v>
                </c:pt>
                <c:pt idx="4037">
                  <c:v>4.8668981481481487E-2</c:v>
                </c:pt>
                <c:pt idx="4038">
                  <c:v>4.868055555555556E-2</c:v>
                </c:pt>
                <c:pt idx="4039">
                  <c:v>4.8692129629629627E-2</c:v>
                </c:pt>
                <c:pt idx="4040">
                  <c:v>4.87037037037037E-2</c:v>
                </c:pt>
                <c:pt idx="4041">
                  <c:v>4.8715277777777781E-2</c:v>
                </c:pt>
                <c:pt idx="4042">
                  <c:v>4.8726851851851855E-2</c:v>
                </c:pt>
                <c:pt idx="4043">
                  <c:v>4.8738425925925921E-2</c:v>
                </c:pt>
                <c:pt idx="4044">
                  <c:v>4.8749999999999995E-2</c:v>
                </c:pt>
                <c:pt idx="4045">
                  <c:v>4.8761574074074075E-2</c:v>
                </c:pt>
                <c:pt idx="4046">
                  <c:v>4.8773148148148149E-2</c:v>
                </c:pt>
                <c:pt idx="4047">
                  <c:v>4.8784722222222222E-2</c:v>
                </c:pt>
                <c:pt idx="4048">
                  <c:v>4.8796296296296303E-2</c:v>
                </c:pt>
                <c:pt idx="4049">
                  <c:v>4.880787037037037E-2</c:v>
                </c:pt>
                <c:pt idx="4050">
                  <c:v>4.8819444444444443E-2</c:v>
                </c:pt>
                <c:pt idx="4051">
                  <c:v>4.8831018518518517E-2</c:v>
                </c:pt>
                <c:pt idx="4052">
                  <c:v>4.8842592592592597E-2</c:v>
                </c:pt>
                <c:pt idx="4053">
                  <c:v>4.8854166666666664E-2</c:v>
                </c:pt>
                <c:pt idx="4054">
                  <c:v>4.8865740740740737E-2</c:v>
                </c:pt>
                <c:pt idx="4055">
                  <c:v>4.8877314814814811E-2</c:v>
                </c:pt>
                <c:pt idx="4056">
                  <c:v>4.8888888888888891E-2</c:v>
                </c:pt>
                <c:pt idx="4057">
                  <c:v>4.8900462962962965E-2</c:v>
                </c:pt>
                <c:pt idx="4058">
                  <c:v>4.8912037037037039E-2</c:v>
                </c:pt>
                <c:pt idx="4059">
                  <c:v>4.8923611111111105E-2</c:v>
                </c:pt>
                <c:pt idx="4060">
                  <c:v>4.8935185185185186E-2</c:v>
                </c:pt>
                <c:pt idx="4061">
                  <c:v>4.8946759259259259E-2</c:v>
                </c:pt>
                <c:pt idx="4062">
                  <c:v>4.8958333333333333E-2</c:v>
                </c:pt>
                <c:pt idx="4063">
                  <c:v>4.8969907407407413E-2</c:v>
                </c:pt>
                <c:pt idx="4064">
                  <c:v>4.898148148148148E-2</c:v>
                </c:pt>
                <c:pt idx="4065">
                  <c:v>4.8993055555555554E-2</c:v>
                </c:pt>
                <c:pt idx="4066">
                  <c:v>4.9004629629629627E-2</c:v>
                </c:pt>
                <c:pt idx="4067">
                  <c:v>4.9016203703703708E-2</c:v>
                </c:pt>
                <c:pt idx="4068">
                  <c:v>4.9027777777777781E-2</c:v>
                </c:pt>
                <c:pt idx="4069">
                  <c:v>4.9039351851851855E-2</c:v>
                </c:pt>
                <c:pt idx="4070">
                  <c:v>4.9050925925925921E-2</c:v>
                </c:pt>
                <c:pt idx="4071">
                  <c:v>4.9062500000000002E-2</c:v>
                </c:pt>
                <c:pt idx="4072">
                  <c:v>4.9074074074074076E-2</c:v>
                </c:pt>
                <c:pt idx="4073">
                  <c:v>4.9085648148148149E-2</c:v>
                </c:pt>
                <c:pt idx="4074">
                  <c:v>4.9097222222222216E-2</c:v>
                </c:pt>
                <c:pt idx="4075">
                  <c:v>4.9108796296296296E-2</c:v>
                </c:pt>
                <c:pt idx="4076">
                  <c:v>4.912037037037037E-2</c:v>
                </c:pt>
                <c:pt idx="4077">
                  <c:v>4.9131944444444443E-2</c:v>
                </c:pt>
                <c:pt idx="4078">
                  <c:v>4.9143518518518524E-2</c:v>
                </c:pt>
                <c:pt idx="4079">
                  <c:v>4.9155092592592597E-2</c:v>
                </c:pt>
                <c:pt idx="4080">
                  <c:v>4.9166666666666664E-2</c:v>
                </c:pt>
                <c:pt idx="4081">
                  <c:v>4.9178240740740738E-2</c:v>
                </c:pt>
                <c:pt idx="4082">
                  <c:v>4.9189814814814818E-2</c:v>
                </c:pt>
                <c:pt idx="4083">
                  <c:v>4.9201388888888892E-2</c:v>
                </c:pt>
                <c:pt idx="4084">
                  <c:v>4.9212962962962958E-2</c:v>
                </c:pt>
                <c:pt idx="4085">
                  <c:v>4.9224537037037032E-2</c:v>
                </c:pt>
                <c:pt idx="4086">
                  <c:v>4.9236111111111112E-2</c:v>
                </c:pt>
                <c:pt idx="4087">
                  <c:v>4.9247685185185186E-2</c:v>
                </c:pt>
                <c:pt idx="4088">
                  <c:v>4.925925925925926E-2</c:v>
                </c:pt>
                <c:pt idx="4089">
                  <c:v>4.927083333333334E-2</c:v>
                </c:pt>
                <c:pt idx="4090">
                  <c:v>4.9282407407407407E-2</c:v>
                </c:pt>
                <c:pt idx="4091">
                  <c:v>4.929398148148148E-2</c:v>
                </c:pt>
                <c:pt idx="4092">
                  <c:v>4.9305555555555554E-2</c:v>
                </c:pt>
                <c:pt idx="4093">
                  <c:v>4.9317129629629634E-2</c:v>
                </c:pt>
                <c:pt idx="4094">
                  <c:v>4.9328703703703701E-2</c:v>
                </c:pt>
                <c:pt idx="4095">
                  <c:v>4.9340277777777775E-2</c:v>
                </c:pt>
                <c:pt idx="4096">
                  <c:v>4.9351851851851848E-2</c:v>
                </c:pt>
                <c:pt idx="4097">
                  <c:v>4.9363425925925929E-2</c:v>
                </c:pt>
                <c:pt idx="4098">
                  <c:v>4.9375000000000002E-2</c:v>
                </c:pt>
                <c:pt idx="4099">
                  <c:v>4.9386574074074076E-2</c:v>
                </c:pt>
                <c:pt idx="4100">
                  <c:v>4.9398148148148142E-2</c:v>
                </c:pt>
                <c:pt idx="4101">
                  <c:v>4.9409722222222223E-2</c:v>
                </c:pt>
                <c:pt idx="4102">
                  <c:v>4.9421296296296297E-2</c:v>
                </c:pt>
                <c:pt idx="4103">
                  <c:v>4.943287037037037E-2</c:v>
                </c:pt>
                <c:pt idx="4104">
                  <c:v>4.9444444444444437E-2</c:v>
                </c:pt>
                <c:pt idx="4105">
                  <c:v>4.9456018518518517E-2</c:v>
                </c:pt>
                <c:pt idx="4106">
                  <c:v>4.9467592592592591E-2</c:v>
                </c:pt>
                <c:pt idx="4107">
                  <c:v>4.9479166666666664E-2</c:v>
                </c:pt>
                <c:pt idx="4108">
                  <c:v>4.9490740740740745E-2</c:v>
                </c:pt>
                <c:pt idx="4109">
                  <c:v>4.9502314814814818E-2</c:v>
                </c:pt>
                <c:pt idx="4110">
                  <c:v>4.9513888888888892E-2</c:v>
                </c:pt>
                <c:pt idx="4111">
                  <c:v>4.9525462962962959E-2</c:v>
                </c:pt>
                <c:pt idx="4112">
                  <c:v>4.9537037037037039E-2</c:v>
                </c:pt>
                <c:pt idx="4113">
                  <c:v>4.9548611111111113E-2</c:v>
                </c:pt>
                <c:pt idx="4114">
                  <c:v>4.9560185185185186E-2</c:v>
                </c:pt>
                <c:pt idx="4115">
                  <c:v>4.9571759259259253E-2</c:v>
                </c:pt>
                <c:pt idx="4116">
                  <c:v>4.9583333333333333E-2</c:v>
                </c:pt>
                <c:pt idx="4117">
                  <c:v>4.9594907407407407E-2</c:v>
                </c:pt>
                <c:pt idx="4118">
                  <c:v>4.9606481481481481E-2</c:v>
                </c:pt>
                <c:pt idx="4119">
                  <c:v>4.9618055555555561E-2</c:v>
                </c:pt>
                <c:pt idx="4120">
                  <c:v>4.9629629629629635E-2</c:v>
                </c:pt>
                <c:pt idx="4121">
                  <c:v>4.9641203703703701E-2</c:v>
                </c:pt>
                <c:pt idx="4122">
                  <c:v>4.9652777777777775E-2</c:v>
                </c:pt>
                <c:pt idx="4123">
                  <c:v>4.9664351851851855E-2</c:v>
                </c:pt>
                <c:pt idx="4124">
                  <c:v>4.9675925925925929E-2</c:v>
                </c:pt>
                <c:pt idx="4125">
                  <c:v>4.9687499999999996E-2</c:v>
                </c:pt>
                <c:pt idx="4126">
                  <c:v>4.9699074074074069E-2</c:v>
                </c:pt>
                <c:pt idx="4127">
                  <c:v>4.971064814814815E-2</c:v>
                </c:pt>
                <c:pt idx="4128">
                  <c:v>4.9722222222222223E-2</c:v>
                </c:pt>
                <c:pt idx="4129">
                  <c:v>4.9733796296296297E-2</c:v>
                </c:pt>
                <c:pt idx="4130">
                  <c:v>4.9745370370370377E-2</c:v>
                </c:pt>
                <c:pt idx="4131">
                  <c:v>4.9756944444444444E-2</c:v>
                </c:pt>
                <c:pt idx="4132">
                  <c:v>4.9768518518518517E-2</c:v>
                </c:pt>
                <c:pt idx="4133">
                  <c:v>4.9780092592592591E-2</c:v>
                </c:pt>
                <c:pt idx="4134">
                  <c:v>4.9791666666666672E-2</c:v>
                </c:pt>
                <c:pt idx="4135">
                  <c:v>4.9803240740740738E-2</c:v>
                </c:pt>
                <c:pt idx="4136">
                  <c:v>4.9814814814814812E-2</c:v>
                </c:pt>
                <c:pt idx="4137">
                  <c:v>4.9826388888888885E-2</c:v>
                </c:pt>
                <c:pt idx="4138">
                  <c:v>4.9837962962962966E-2</c:v>
                </c:pt>
                <c:pt idx="4139">
                  <c:v>4.9849537037037039E-2</c:v>
                </c:pt>
                <c:pt idx="4140">
                  <c:v>4.9861111111111113E-2</c:v>
                </c:pt>
                <c:pt idx="4141">
                  <c:v>4.987268518518518E-2</c:v>
                </c:pt>
                <c:pt idx="4142">
                  <c:v>4.988425925925926E-2</c:v>
                </c:pt>
                <c:pt idx="4143">
                  <c:v>4.9895833333333334E-2</c:v>
                </c:pt>
                <c:pt idx="4144">
                  <c:v>4.9907407407407407E-2</c:v>
                </c:pt>
                <c:pt idx="4145">
                  <c:v>4.9918981481481474E-2</c:v>
                </c:pt>
                <c:pt idx="4146">
                  <c:v>4.9930555555555554E-2</c:v>
                </c:pt>
                <c:pt idx="4147">
                  <c:v>4.9942129629629628E-2</c:v>
                </c:pt>
                <c:pt idx="4148">
                  <c:v>4.9953703703703702E-2</c:v>
                </c:pt>
                <c:pt idx="4149">
                  <c:v>4.9965277777777782E-2</c:v>
                </c:pt>
                <c:pt idx="4150">
                  <c:v>4.9976851851851856E-2</c:v>
                </c:pt>
                <c:pt idx="4151">
                  <c:v>4.9988425925925922E-2</c:v>
                </c:pt>
                <c:pt idx="4152">
                  <c:v>4.9999999999999996E-2</c:v>
                </c:pt>
                <c:pt idx="4153">
                  <c:v>5.0011574074074076E-2</c:v>
                </c:pt>
                <c:pt idx="4154">
                  <c:v>5.002314814814815E-2</c:v>
                </c:pt>
                <c:pt idx="4155">
                  <c:v>5.0034722222222223E-2</c:v>
                </c:pt>
                <c:pt idx="4156">
                  <c:v>5.004629629629629E-2</c:v>
                </c:pt>
                <c:pt idx="4157">
                  <c:v>5.0057870370370371E-2</c:v>
                </c:pt>
                <c:pt idx="4158">
                  <c:v>5.0069444444444444E-2</c:v>
                </c:pt>
                <c:pt idx="4159">
                  <c:v>5.0081018518518518E-2</c:v>
                </c:pt>
                <c:pt idx="4160">
                  <c:v>5.0092592592592598E-2</c:v>
                </c:pt>
                <c:pt idx="4161">
                  <c:v>5.0104166666666672E-2</c:v>
                </c:pt>
                <c:pt idx="4162">
                  <c:v>5.0115740740740738E-2</c:v>
                </c:pt>
                <c:pt idx="4163">
                  <c:v>5.0127314814814812E-2</c:v>
                </c:pt>
                <c:pt idx="4164">
                  <c:v>5.0138888888888893E-2</c:v>
                </c:pt>
                <c:pt idx="4165">
                  <c:v>5.0150462962962966E-2</c:v>
                </c:pt>
                <c:pt idx="4166">
                  <c:v>5.0162037037037033E-2</c:v>
                </c:pt>
                <c:pt idx="4167">
                  <c:v>5.0173611111111106E-2</c:v>
                </c:pt>
                <c:pt idx="4168">
                  <c:v>5.0185185185185187E-2</c:v>
                </c:pt>
                <c:pt idx="4169">
                  <c:v>5.019675925925926E-2</c:v>
                </c:pt>
                <c:pt idx="4170">
                  <c:v>5.0208333333333334E-2</c:v>
                </c:pt>
                <c:pt idx="4171">
                  <c:v>5.0219907407407414E-2</c:v>
                </c:pt>
                <c:pt idx="4172">
                  <c:v>5.0231481481481481E-2</c:v>
                </c:pt>
                <c:pt idx="4173">
                  <c:v>5.0243055555555555E-2</c:v>
                </c:pt>
                <c:pt idx="4174">
                  <c:v>5.0254629629629628E-2</c:v>
                </c:pt>
                <c:pt idx="4175">
                  <c:v>5.0266203703703709E-2</c:v>
                </c:pt>
                <c:pt idx="4176">
                  <c:v>5.0277777777777775E-2</c:v>
                </c:pt>
                <c:pt idx="4177">
                  <c:v>5.0289351851851849E-2</c:v>
                </c:pt>
                <c:pt idx="4178">
                  <c:v>5.0300925925925923E-2</c:v>
                </c:pt>
                <c:pt idx="4179">
                  <c:v>5.0312500000000003E-2</c:v>
                </c:pt>
                <c:pt idx="4180">
                  <c:v>5.0324074074074077E-2</c:v>
                </c:pt>
                <c:pt idx="4181">
                  <c:v>5.033564814814815E-2</c:v>
                </c:pt>
                <c:pt idx="4182">
                  <c:v>5.0347222222222217E-2</c:v>
                </c:pt>
                <c:pt idx="4183">
                  <c:v>5.0358796296296297E-2</c:v>
                </c:pt>
                <c:pt idx="4184">
                  <c:v>5.0370370370370371E-2</c:v>
                </c:pt>
                <c:pt idx="4185">
                  <c:v>5.0381944444444444E-2</c:v>
                </c:pt>
                <c:pt idx="4186">
                  <c:v>5.0393518518518511E-2</c:v>
                </c:pt>
                <c:pt idx="4187">
                  <c:v>5.0405092592592592E-2</c:v>
                </c:pt>
                <c:pt idx="4188">
                  <c:v>5.0416666666666665E-2</c:v>
                </c:pt>
                <c:pt idx="4189">
                  <c:v>5.0428240740740739E-2</c:v>
                </c:pt>
                <c:pt idx="4190">
                  <c:v>5.0439814814814819E-2</c:v>
                </c:pt>
                <c:pt idx="4191">
                  <c:v>5.0451388888888893E-2</c:v>
                </c:pt>
                <c:pt idx="4192">
                  <c:v>5.0462962962962959E-2</c:v>
                </c:pt>
                <c:pt idx="4193">
                  <c:v>5.0474537037037033E-2</c:v>
                </c:pt>
                <c:pt idx="4194">
                  <c:v>5.0486111111111114E-2</c:v>
                </c:pt>
                <c:pt idx="4195">
                  <c:v>5.0497685185185187E-2</c:v>
                </c:pt>
                <c:pt idx="4196">
                  <c:v>5.0509259259259254E-2</c:v>
                </c:pt>
                <c:pt idx="4197">
                  <c:v>5.0520833333333327E-2</c:v>
                </c:pt>
                <c:pt idx="4198">
                  <c:v>5.0532407407407408E-2</c:v>
                </c:pt>
                <c:pt idx="4199">
                  <c:v>5.0543981481481481E-2</c:v>
                </c:pt>
                <c:pt idx="4200">
                  <c:v>5.0555555555555555E-2</c:v>
                </c:pt>
                <c:pt idx="4201">
                  <c:v>5.0567129629629635E-2</c:v>
                </c:pt>
                <c:pt idx="4202">
                  <c:v>5.0578703703703709E-2</c:v>
                </c:pt>
                <c:pt idx="4203">
                  <c:v>5.0590277777777776E-2</c:v>
                </c:pt>
                <c:pt idx="4204">
                  <c:v>5.0601851851851849E-2</c:v>
                </c:pt>
                <c:pt idx="4205">
                  <c:v>5.061342592592593E-2</c:v>
                </c:pt>
                <c:pt idx="4206">
                  <c:v>5.0625000000000003E-2</c:v>
                </c:pt>
                <c:pt idx="4207">
                  <c:v>5.063657407407407E-2</c:v>
                </c:pt>
                <c:pt idx="4208">
                  <c:v>5.0648148148148144E-2</c:v>
                </c:pt>
                <c:pt idx="4209">
                  <c:v>5.0659722222222224E-2</c:v>
                </c:pt>
                <c:pt idx="4210">
                  <c:v>5.0671296296296298E-2</c:v>
                </c:pt>
                <c:pt idx="4211">
                  <c:v>5.0682870370370371E-2</c:v>
                </c:pt>
                <c:pt idx="4212">
                  <c:v>5.0694444444444452E-2</c:v>
                </c:pt>
                <c:pt idx="4213">
                  <c:v>5.0706018518518518E-2</c:v>
                </c:pt>
                <c:pt idx="4214">
                  <c:v>5.0717592592592592E-2</c:v>
                </c:pt>
                <c:pt idx="4215">
                  <c:v>5.0729166666666665E-2</c:v>
                </c:pt>
                <c:pt idx="4216">
                  <c:v>5.0740740740740746E-2</c:v>
                </c:pt>
                <c:pt idx="4217">
                  <c:v>5.0752314814814813E-2</c:v>
                </c:pt>
                <c:pt idx="4218">
                  <c:v>5.0763888888888886E-2</c:v>
                </c:pt>
                <c:pt idx="4219">
                  <c:v>5.077546296296296E-2</c:v>
                </c:pt>
                <c:pt idx="4220">
                  <c:v>5.078703703703704E-2</c:v>
                </c:pt>
                <c:pt idx="4221">
                  <c:v>5.0798611111111114E-2</c:v>
                </c:pt>
                <c:pt idx="4222">
                  <c:v>5.0810185185185187E-2</c:v>
                </c:pt>
                <c:pt idx="4223">
                  <c:v>5.0821759259259254E-2</c:v>
                </c:pt>
                <c:pt idx="4224">
                  <c:v>5.0833333333333335E-2</c:v>
                </c:pt>
                <c:pt idx="4225">
                  <c:v>5.0844907407407408E-2</c:v>
                </c:pt>
                <c:pt idx="4226">
                  <c:v>5.0856481481481482E-2</c:v>
                </c:pt>
                <c:pt idx="4227">
                  <c:v>5.0868055555555548E-2</c:v>
                </c:pt>
                <c:pt idx="4228">
                  <c:v>5.0879629629629629E-2</c:v>
                </c:pt>
                <c:pt idx="4229">
                  <c:v>5.0891203703703702E-2</c:v>
                </c:pt>
                <c:pt idx="4230">
                  <c:v>5.0902777777777776E-2</c:v>
                </c:pt>
                <c:pt idx="4231">
                  <c:v>5.0914351851851856E-2</c:v>
                </c:pt>
                <c:pt idx="4232">
                  <c:v>5.092592592592593E-2</c:v>
                </c:pt>
                <c:pt idx="4233">
                  <c:v>5.0937499999999997E-2</c:v>
                </c:pt>
                <c:pt idx="4234">
                  <c:v>5.094907407407407E-2</c:v>
                </c:pt>
                <c:pt idx="4235">
                  <c:v>5.0960648148148151E-2</c:v>
                </c:pt>
                <c:pt idx="4236">
                  <c:v>5.0972222222222224E-2</c:v>
                </c:pt>
                <c:pt idx="4237">
                  <c:v>5.0983796296296291E-2</c:v>
                </c:pt>
                <c:pt idx="4238">
                  <c:v>5.0995370370370365E-2</c:v>
                </c:pt>
                <c:pt idx="4239">
                  <c:v>5.1006944444444445E-2</c:v>
                </c:pt>
                <c:pt idx="4240">
                  <c:v>5.1018518518518519E-2</c:v>
                </c:pt>
                <c:pt idx="4241">
                  <c:v>5.1030092592592592E-2</c:v>
                </c:pt>
                <c:pt idx="4242">
                  <c:v>5.1041666666666673E-2</c:v>
                </c:pt>
                <c:pt idx="4243">
                  <c:v>5.1053240740740746E-2</c:v>
                </c:pt>
                <c:pt idx="4244">
                  <c:v>5.1064814814814813E-2</c:v>
                </c:pt>
                <c:pt idx="4245">
                  <c:v>5.1076388888888886E-2</c:v>
                </c:pt>
                <c:pt idx="4246">
                  <c:v>5.1087962962962967E-2</c:v>
                </c:pt>
                <c:pt idx="4247">
                  <c:v>5.1099537037037041E-2</c:v>
                </c:pt>
                <c:pt idx="4248">
                  <c:v>5.1111111111111107E-2</c:v>
                </c:pt>
                <c:pt idx="4249">
                  <c:v>5.1122685185185181E-2</c:v>
                </c:pt>
                <c:pt idx="4250">
                  <c:v>5.1134259259259261E-2</c:v>
                </c:pt>
                <c:pt idx="4251">
                  <c:v>5.1145833333333335E-2</c:v>
                </c:pt>
                <c:pt idx="4252">
                  <c:v>5.1157407407407408E-2</c:v>
                </c:pt>
                <c:pt idx="4253">
                  <c:v>5.1168981481481489E-2</c:v>
                </c:pt>
                <c:pt idx="4254">
                  <c:v>5.1180555555555556E-2</c:v>
                </c:pt>
                <c:pt idx="4255">
                  <c:v>5.1192129629629629E-2</c:v>
                </c:pt>
                <c:pt idx="4256">
                  <c:v>5.1203703703703703E-2</c:v>
                </c:pt>
                <c:pt idx="4257">
                  <c:v>5.1215277777777783E-2</c:v>
                </c:pt>
                <c:pt idx="4258">
                  <c:v>5.122685185185185E-2</c:v>
                </c:pt>
                <c:pt idx="4259">
                  <c:v>5.1238425925925923E-2</c:v>
                </c:pt>
                <c:pt idx="4260">
                  <c:v>5.1249999999999997E-2</c:v>
                </c:pt>
                <c:pt idx="4261">
                  <c:v>5.1261574074074077E-2</c:v>
                </c:pt>
                <c:pt idx="4262">
                  <c:v>5.1273148148148151E-2</c:v>
                </c:pt>
                <c:pt idx="4263">
                  <c:v>5.1284722222222225E-2</c:v>
                </c:pt>
                <c:pt idx="4264">
                  <c:v>5.1296296296296291E-2</c:v>
                </c:pt>
                <c:pt idx="4265">
                  <c:v>5.1307870370370372E-2</c:v>
                </c:pt>
                <c:pt idx="4266">
                  <c:v>5.1319444444444445E-2</c:v>
                </c:pt>
                <c:pt idx="4267">
                  <c:v>5.1331018518518519E-2</c:v>
                </c:pt>
                <c:pt idx="4268">
                  <c:v>5.1342592592592586E-2</c:v>
                </c:pt>
                <c:pt idx="4269">
                  <c:v>5.1354166666666666E-2</c:v>
                </c:pt>
                <c:pt idx="4270">
                  <c:v>5.136574074074074E-2</c:v>
                </c:pt>
                <c:pt idx="4271">
                  <c:v>5.1377314814814813E-2</c:v>
                </c:pt>
                <c:pt idx="4272">
                  <c:v>5.1388888888888894E-2</c:v>
                </c:pt>
                <c:pt idx="4273">
                  <c:v>5.1400462962962967E-2</c:v>
                </c:pt>
                <c:pt idx="4274">
                  <c:v>5.1412037037037034E-2</c:v>
                </c:pt>
                <c:pt idx="4275">
                  <c:v>5.1423611111111107E-2</c:v>
                </c:pt>
                <c:pt idx="4276">
                  <c:v>5.1435185185185188E-2</c:v>
                </c:pt>
                <c:pt idx="4277">
                  <c:v>5.1446759259259262E-2</c:v>
                </c:pt>
                <c:pt idx="4278">
                  <c:v>5.1458333333333328E-2</c:v>
                </c:pt>
                <c:pt idx="4279">
                  <c:v>5.1469907407407402E-2</c:v>
                </c:pt>
                <c:pt idx="4280">
                  <c:v>5.1481481481481482E-2</c:v>
                </c:pt>
                <c:pt idx="4281">
                  <c:v>5.1493055555555556E-2</c:v>
                </c:pt>
                <c:pt idx="4282">
                  <c:v>5.1504629629629629E-2</c:v>
                </c:pt>
                <c:pt idx="4283">
                  <c:v>5.151620370370371E-2</c:v>
                </c:pt>
                <c:pt idx="4284">
                  <c:v>5.1527777777777777E-2</c:v>
                </c:pt>
                <c:pt idx="4285">
                  <c:v>5.1527777777777777E-2</c:v>
                </c:pt>
                <c:pt idx="4286">
                  <c:v>5.153935185185185E-2</c:v>
                </c:pt>
                <c:pt idx="4287">
                  <c:v>5.1550925925925924E-2</c:v>
                </c:pt>
                <c:pt idx="4288">
                  <c:v>5.1562500000000004E-2</c:v>
                </c:pt>
                <c:pt idx="4289">
                  <c:v>5.1574074074074078E-2</c:v>
                </c:pt>
                <c:pt idx="4290">
                  <c:v>5.1585648148148144E-2</c:v>
                </c:pt>
                <c:pt idx="4291">
                  <c:v>5.1597222222222218E-2</c:v>
                </c:pt>
                <c:pt idx="4292">
                  <c:v>5.1608796296296298E-2</c:v>
                </c:pt>
                <c:pt idx="4293">
                  <c:v>5.1620370370370372E-2</c:v>
                </c:pt>
                <c:pt idx="4294">
                  <c:v>5.1631944444444446E-2</c:v>
                </c:pt>
                <c:pt idx="4295">
                  <c:v>5.1643518518518526E-2</c:v>
                </c:pt>
                <c:pt idx="4296">
                  <c:v>5.1655092592592593E-2</c:v>
                </c:pt>
                <c:pt idx="4297">
                  <c:v>5.1666666666666666E-2</c:v>
                </c:pt>
                <c:pt idx="4298">
                  <c:v>5.167824074074074E-2</c:v>
                </c:pt>
                <c:pt idx="4299">
                  <c:v>5.168981481481482E-2</c:v>
                </c:pt>
                <c:pt idx="4300">
                  <c:v>5.1701388888888887E-2</c:v>
                </c:pt>
                <c:pt idx="4301">
                  <c:v>5.1712962962962961E-2</c:v>
                </c:pt>
                <c:pt idx="4302">
                  <c:v>5.1724537037037034E-2</c:v>
                </c:pt>
                <c:pt idx="4303">
                  <c:v>5.1736111111111115E-2</c:v>
                </c:pt>
                <c:pt idx="4304">
                  <c:v>5.1747685185185188E-2</c:v>
                </c:pt>
                <c:pt idx="4305">
                  <c:v>5.1759259259259262E-2</c:v>
                </c:pt>
                <c:pt idx="4306">
                  <c:v>5.1770833333333328E-2</c:v>
                </c:pt>
                <c:pt idx="4307">
                  <c:v>5.1782407407407409E-2</c:v>
                </c:pt>
                <c:pt idx="4308">
                  <c:v>5.1793981481481483E-2</c:v>
                </c:pt>
                <c:pt idx="4309">
                  <c:v>5.1805555555555556E-2</c:v>
                </c:pt>
                <c:pt idx="4310">
                  <c:v>5.1817129629629623E-2</c:v>
                </c:pt>
                <c:pt idx="4311">
                  <c:v>5.1828703703703703E-2</c:v>
                </c:pt>
                <c:pt idx="4312">
                  <c:v>5.1840277777777777E-2</c:v>
                </c:pt>
                <c:pt idx="4313">
                  <c:v>5.185185185185185E-2</c:v>
                </c:pt>
                <c:pt idx="4314">
                  <c:v>5.1863425925925931E-2</c:v>
                </c:pt>
                <c:pt idx="4315">
                  <c:v>5.1875000000000004E-2</c:v>
                </c:pt>
                <c:pt idx="4316">
                  <c:v>5.1886574074074071E-2</c:v>
                </c:pt>
                <c:pt idx="4317">
                  <c:v>5.1898148148148145E-2</c:v>
                </c:pt>
                <c:pt idx="4318">
                  <c:v>5.1909722222222225E-2</c:v>
                </c:pt>
                <c:pt idx="4319">
                  <c:v>5.1921296296296299E-2</c:v>
                </c:pt>
                <c:pt idx="4320">
                  <c:v>5.1932870370370365E-2</c:v>
                </c:pt>
                <c:pt idx="4321">
                  <c:v>5.1944444444444439E-2</c:v>
                </c:pt>
                <c:pt idx="4322">
                  <c:v>5.1956018518518519E-2</c:v>
                </c:pt>
                <c:pt idx="4323">
                  <c:v>5.1967592592592593E-2</c:v>
                </c:pt>
                <c:pt idx="4324">
                  <c:v>5.1979166666666667E-2</c:v>
                </c:pt>
                <c:pt idx="4325">
                  <c:v>5.1990740740740747E-2</c:v>
                </c:pt>
                <c:pt idx="4326">
                  <c:v>5.2002314814814814E-2</c:v>
                </c:pt>
                <c:pt idx="4327">
                  <c:v>5.2013888888888887E-2</c:v>
                </c:pt>
                <c:pt idx="4328">
                  <c:v>5.2025462962962961E-2</c:v>
                </c:pt>
                <c:pt idx="4329">
                  <c:v>5.2037037037037041E-2</c:v>
                </c:pt>
                <c:pt idx="4330">
                  <c:v>5.2048611111111108E-2</c:v>
                </c:pt>
                <c:pt idx="4331">
                  <c:v>5.2060185185185182E-2</c:v>
                </c:pt>
                <c:pt idx="4332">
                  <c:v>5.2071759259259255E-2</c:v>
                </c:pt>
                <c:pt idx="4333">
                  <c:v>5.2083333333333336E-2</c:v>
                </c:pt>
                <c:pt idx="4334">
                  <c:v>5.2094907407407409E-2</c:v>
                </c:pt>
                <c:pt idx="4335">
                  <c:v>5.2106481481481483E-2</c:v>
                </c:pt>
                <c:pt idx="4336">
                  <c:v>5.2118055555555563E-2</c:v>
                </c:pt>
                <c:pt idx="4337">
                  <c:v>5.212962962962963E-2</c:v>
                </c:pt>
                <c:pt idx="4338">
                  <c:v>5.2141203703703703E-2</c:v>
                </c:pt>
                <c:pt idx="4339">
                  <c:v>5.2152777777777777E-2</c:v>
                </c:pt>
                <c:pt idx="4340">
                  <c:v>5.2164351851851858E-2</c:v>
                </c:pt>
                <c:pt idx="4341">
                  <c:v>5.2175925925925924E-2</c:v>
                </c:pt>
                <c:pt idx="4342">
                  <c:v>5.2187499999999998E-2</c:v>
                </c:pt>
                <c:pt idx="4343">
                  <c:v>5.2199074074074071E-2</c:v>
                </c:pt>
                <c:pt idx="4344">
                  <c:v>5.2210648148148152E-2</c:v>
                </c:pt>
                <c:pt idx="4345">
                  <c:v>5.2222222222222225E-2</c:v>
                </c:pt>
                <c:pt idx="4346">
                  <c:v>5.2233796296296299E-2</c:v>
                </c:pt>
                <c:pt idx="4347">
                  <c:v>5.2245370370370366E-2</c:v>
                </c:pt>
                <c:pt idx="4348">
                  <c:v>5.2256944444444446E-2</c:v>
                </c:pt>
                <c:pt idx="4349">
                  <c:v>5.226851851851852E-2</c:v>
                </c:pt>
                <c:pt idx="4350">
                  <c:v>5.2280092592592593E-2</c:v>
                </c:pt>
                <c:pt idx="4351">
                  <c:v>5.229166666666666E-2</c:v>
                </c:pt>
                <c:pt idx="4352">
                  <c:v>5.230324074074074E-2</c:v>
                </c:pt>
                <c:pt idx="4353">
                  <c:v>5.2314814814814814E-2</c:v>
                </c:pt>
                <c:pt idx="4354">
                  <c:v>5.2326388888888888E-2</c:v>
                </c:pt>
                <c:pt idx="4355">
                  <c:v>5.2337962962962968E-2</c:v>
                </c:pt>
                <c:pt idx="4356">
                  <c:v>5.2349537037037042E-2</c:v>
                </c:pt>
                <c:pt idx="4357">
                  <c:v>5.2361111111111108E-2</c:v>
                </c:pt>
                <c:pt idx="4358">
                  <c:v>5.2372685185185182E-2</c:v>
                </c:pt>
                <c:pt idx="4359">
                  <c:v>5.2384259259259262E-2</c:v>
                </c:pt>
                <c:pt idx="4360">
                  <c:v>5.2395833333333336E-2</c:v>
                </c:pt>
                <c:pt idx="4361">
                  <c:v>5.2407407407407403E-2</c:v>
                </c:pt>
                <c:pt idx="4362">
                  <c:v>5.2418981481481476E-2</c:v>
                </c:pt>
                <c:pt idx="4363">
                  <c:v>5.2430555555555557E-2</c:v>
                </c:pt>
                <c:pt idx="4364">
                  <c:v>5.244212962962963E-2</c:v>
                </c:pt>
                <c:pt idx="4365">
                  <c:v>5.2453703703703704E-2</c:v>
                </c:pt>
                <c:pt idx="4366">
                  <c:v>5.2465277777777784E-2</c:v>
                </c:pt>
                <c:pt idx="4367">
                  <c:v>5.2476851851851851E-2</c:v>
                </c:pt>
                <c:pt idx="4368">
                  <c:v>5.2488425925925924E-2</c:v>
                </c:pt>
                <c:pt idx="4369">
                  <c:v>5.2499999999999998E-2</c:v>
                </c:pt>
                <c:pt idx="4370">
                  <c:v>5.2511574074074079E-2</c:v>
                </c:pt>
                <c:pt idx="4371">
                  <c:v>5.2523148148148145E-2</c:v>
                </c:pt>
                <c:pt idx="4372">
                  <c:v>5.2534722222222219E-2</c:v>
                </c:pt>
                <c:pt idx="4373">
                  <c:v>5.2546296296296292E-2</c:v>
                </c:pt>
                <c:pt idx="4374">
                  <c:v>5.2557870370370373E-2</c:v>
                </c:pt>
                <c:pt idx="4375">
                  <c:v>5.2569444444444446E-2</c:v>
                </c:pt>
                <c:pt idx="4376">
                  <c:v>5.258101851851852E-2</c:v>
                </c:pt>
                <c:pt idx="4377">
                  <c:v>5.2592592592592587E-2</c:v>
                </c:pt>
                <c:pt idx="4378">
                  <c:v>5.2604166666666667E-2</c:v>
                </c:pt>
                <c:pt idx="4379">
                  <c:v>5.2615740740740741E-2</c:v>
                </c:pt>
                <c:pt idx="4380">
                  <c:v>5.2627314814814814E-2</c:v>
                </c:pt>
                <c:pt idx="4381">
                  <c:v>5.2638888888888895E-2</c:v>
                </c:pt>
                <c:pt idx="4382">
                  <c:v>5.2650462962962961E-2</c:v>
                </c:pt>
                <c:pt idx="4383">
                  <c:v>5.2662037037037035E-2</c:v>
                </c:pt>
                <c:pt idx="4384">
                  <c:v>5.2673611111111109E-2</c:v>
                </c:pt>
                <c:pt idx="4385">
                  <c:v>5.2685185185185189E-2</c:v>
                </c:pt>
                <c:pt idx="4386">
                  <c:v>5.2696759259259263E-2</c:v>
                </c:pt>
                <c:pt idx="4387">
                  <c:v>5.2708333333333336E-2</c:v>
                </c:pt>
                <c:pt idx="4388">
                  <c:v>5.2719907407407403E-2</c:v>
                </c:pt>
                <c:pt idx="4389">
                  <c:v>5.2731481481481483E-2</c:v>
                </c:pt>
                <c:pt idx="4390">
                  <c:v>5.2743055555555557E-2</c:v>
                </c:pt>
                <c:pt idx="4391">
                  <c:v>5.275462962962963E-2</c:v>
                </c:pt>
                <c:pt idx="4392">
                  <c:v>5.2766203703703697E-2</c:v>
                </c:pt>
                <c:pt idx="4393">
                  <c:v>5.2777777777777778E-2</c:v>
                </c:pt>
                <c:pt idx="4394">
                  <c:v>5.2789351851851851E-2</c:v>
                </c:pt>
                <c:pt idx="4395">
                  <c:v>5.2800925925925925E-2</c:v>
                </c:pt>
                <c:pt idx="4396">
                  <c:v>5.2812500000000005E-2</c:v>
                </c:pt>
                <c:pt idx="4397">
                  <c:v>5.2824074074074079E-2</c:v>
                </c:pt>
                <c:pt idx="4398">
                  <c:v>5.2835648148148145E-2</c:v>
                </c:pt>
                <c:pt idx="4399">
                  <c:v>5.2847222222222219E-2</c:v>
                </c:pt>
                <c:pt idx="4400">
                  <c:v>5.28587962962963E-2</c:v>
                </c:pt>
                <c:pt idx="4401">
                  <c:v>5.2870370370370373E-2</c:v>
                </c:pt>
                <c:pt idx="4402">
                  <c:v>5.288194444444444E-2</c:v>
                </c:pt>
                <c:pt idx="4403">
                  <c:v>5.2893518518518513E-2</c:v>
                </c:pt>
                <c:pt idx="4404">
                  <c:v>5.2905092592592594E-2</c:v>
                </c:pt>
                <c:pt idx="4405">
                  <c:v>5.2916666666666667E-2</c:v>
                </c:pt>
                <c:pt idx="4406">
                  <c:v>5.2928240740740741E-2</c:v>
                </c:pt>
                <c:pt idx="4407">
                  <c:v>5.2939814814814821E-2</c:v>
                </c:pt>
                <c:pt idx="4408">
                  <c:v>5.2951388888888888E-2</c:v>
                </c:pt>
                <c:pt idx="4409">
                  <c:v>5.2962962962962962E-2</c:v>
                </c:pt>
                <c:pt idx="4410">
                  <c:v>5.2974537037037035E-2</c:v>
                </c:pt>
                <c:pt idx="4411">
                  <c:v>5.2986111111111116E-2</c:v>
                </c:pt>
                <c:pt idx="4412">
                  <c:v>5.2997685185185182E-2</c:v>
                </c:pt>
                <c:pt idx="4413">
                  <c:v>5.3009259259259256E-2</c:v>
                </c:pt>
                <c:pt idx="4414">
                  <c:v>5.302083333333333E-2</c:v>
                </c:pt>
                <c:pt idx="4415">
                  <c:v>5.303240740740741E-2</c:v>
                </c:pt>
                <c:pt idx="4416">
                  <c:v>5.3043981481481484E-2</c:v>
                </c:pt>
                <c:pt idx="4417">
                  <c:v>5.3055555555555557E-2</c:v>
                </c:pt>
                <c:pt idx="4418">
                  <c:v>5.3067129629629638E-2</c:v>
                </c:pt>
                <c:pt idx="4419">
                  <c:v>5.3078703703703704E-2</c:v>
                </c:pt>
                <c:pt idx="4420">
                  <c:v>5.3090277777777778E-2</c:v>
                </c:pt>
                <c:pt idx="4421">
                  <c:v>5.3101851851851851E-2</c:v>
                </c:pt>
                <c:pt idx="4422">
                  <c:v>5.3113425925925932E-2</c:v>
                </c:pt>
                <c:pt idx="4423">
                  <c:v>5.3124999999999999E-2</c:v>
                </c:pt>
                <c:pt idx="4424">
                  <c:v>5.3136574074074072E-2</c:v>
                </c:pt>
                <c:pt idx="4425">
                  <c:v>5.3148148148148146E-2</c:v>
                </c:pt>
                <c:pt idx="4426">
                  <c:v>5.3159722222222226E-2</c:v>
                </c:pt>
                <c:pt idx="4427">
                  <c:v>5.31712962962963E-2</c:v>
                </c:pt>
                <c:pt idx="4428">
                  <c:v>5.3182870370370366E-2</c:v>
                </c:pt>
                <c:pt idx="4429">
                  <c:v>5.319444444444444E-2</c:v>
                </c:pt>
                <c:pt idx="4430">
                  <c:v>5.3206018518518521E-2</c:v>
                </c:pt>
                <c:pt idx="4431">
                  <c:v>5.3217592592592594E-2</c:v>
                </c:pt>
                <c:pt idx="4432">
                  <c:v>5.3229166666666661E-2</c:v>
                </c:pt>
                <c:pt idx="4433">
                  <c:v>5.3240740740740734E-2</c:v>
                </c:pt>
                <c:pt idx="4434">
                  <c:v>5.3252314814814815E-2</c:v>
                </c:pt>
                <c:pt idx="4435">
                  <c:v>5.3263888888888888E-2</c:v>
                </c:pt>
                <c:pt idx="4436">
                  <c:v>5.3275462962962962E-2</c:v>
                </c:pt>
                <c:pt idx="4437">
                  <c:v>5.3287037037037042E-2</c:v>
                </c:pt>
                <c:pt idx="4438">
                  <c:v>5.3298611111111116E-2</c:v>
                </c:pt>
                <c:pt idx="4439">
                  <c:v>5.3310185185185183E-2</c:v>
                </c:pt>
                <c:pt idx="4440">
                  <c:v>5.3321759259259256E-2</c:v>
                </c:pt>
                <c:pt idx="4441">
                  <c:v>5.3333333333333337E-2</c:v>
                </c:pt>
                <c:pt idx="4442">
                  <c:v>5.334490740740741E-2</c:v>
                </c:pt>
                <c:pt idx="4443">
                  <c:v>5.3356481481481477E-2</c:v>
                </c:pt>
                <c:pt idx="4444">
                  <c:v>5.3368055555555551E-2</c:v>
                </c:pt>
                <c:pt idx="4445">
                  <c:v>5.3379629629629631E-2</c:v>
                </c:pt>
                <c:pt idx="4446">
                  <c:v>5.3391203703703705E-2</c:v>
                </c:pt>
                <c:pt idx="4447">
                  <c:v>5.3402777777777778E-2</c:v>
                </c:pt>
                <c:pt idx="4448">
                  <c:v>5.3414351851851859E-2</c:v>
                </c:pt>
                <c:pt idx="4449">
                  <c:v>5.3425925925925925E-2</c:v>
                </c:pt>
                <c:pt idx="4450">
                  <c:v>5.3437499999999999E-2</c:v>
                </c:pt>
                <c:pt idx="4451">
                  <c:v>5.3449074074074072E-2</c:v>
                </c:pt>
                <c:pt idx="4452">
                  <c:v>5.3460648148148153E-2</c:v>
                </c:pt>
                <c:pt idx="4453">
                  <c:v>5.347222222222222E-2</c:v>
                </c:pt>
                <c:pt idx="4454">
                  <c:v>5.3483796296296293E-2</c:v>
                </c:pt>
                <c:pt idx="4455">
                  <c:v>5.3495370370370367E-2</c:v>
                </c:pt>
                <c:pt idx="4456">
                  <c:v>5.3506944444444447E-2</c:v>
                </c:pt>
                <c:pt idx="4457">
                  <c:v>5.3518518518518521E-2</c:v>
                </c:pt>
                <c:pt idx="4458">
                  <c:v>5.3530092592592594E-2</c:v>
                </c:pt>
                <c:pt idx="4459">
                  <c:v>5.3541666666666675E-2</c:v>
                </c:pt>
                <c:pt idx="4460">
                  <c:v>5.3553240740740742E-2</c:v>
                </c:pt>
                <c:pt idx="4461">
                  <c:v>5.3564814814814815E-2</c:v>
                </c:pt>
                <c:pt idx="4462">
                  <c:v>5.3576388888888889E-2</c:v>
                </c:pt>
                <c:pt idx="4463">
                  <c:v>5.3587962962962969E-2</c:v>
                </c:pt>
                <c:pt idx="4464">
                  <c:v>5.3599537037037036E-2</c:v>
                </c:pt>
                <c:pt idx="4465">
                  <c:v>5.3611111111111109E-2</c:v>
                </c:pt>
                <c:pt idx="4466">
                  <c:v>5.3622685185185183E-2</c:v>
                </c:pt>
                <c:pt idx="4467">
                  <c:v>5.3634259259259263E-2</c:v>
                </c:pt>
                <c:pt idx="4468">
                  <c:v>5.3645833333333337E-2</c:v>
                </c:pt>
                <c:pt idx="4469">
                  <c:v>5.3657407407407404E-2</c:v>
                </c:pt>
                <c:pt idx="4470">
                  <c:v>5.3668981481481477E-2</c:v>
                </c:pt>
                <c:pt idx="4471">
                  <c:v>5.3680555555555558E-2</c:v>
                </c:pt>
                <c:pt idx="4472">
                  <c:v>5.3692129629629631E-2</c:v>
                </c:pt>
                <c:pt idx="4473">
                  <c:v>5.3703703703703698E-2</c:v>
                </c:pt>
                <c:pt idx="4474">
                  <c:v>5.3715277777777772E-2</c:v>
                </c:pt>
                <c:pt idx="4475">
                  <c:v>5.3726851851851852E-2</c:v>
                </c:pt>
                <c:pt idx="4476">
                  <c:v>5.3738425925925926E-2</c:v>
                </c:pt>
                <c:pt idx="4477">
                  <c:v>5.3749999999999999E-2</c:v>
                </c:pt>
                <c:pt idx="4478">
                  <c:v>5.376157407407408E-2</c:v>
                </c:pt>
                <c:pt idx="4479">
                  <c:v>5.3773148148148153E-2</c:v>
                </c:pt>
                <c:pt idx="4480">
                  <c:v>5.378472222222222E-2</c:v>
                </c:pt>
                <c:pt idx="4481">
                  <c:v>5.3796296296296293E-2</c:v>
                </c:pt>
                <c:pt idx="4482">
                  <c:v>5.3807870370370374E-2</c:v>
                </c:pt>
                <c:pt idx="4483">
                  <c:v>5.3819444444444448E-2</c:v>
                </c:pt>
                <c:pt idx="4484">
                  <c:v>5.3831018518518514E-2</c:v>
                </c:pt>
                <c:pt idx="4485">
                  <c:v>5.3842592592592588E-2</c:v>
                </c:pt>
                <c:pt idx="4486">
                  <c:v>5.3854166666666668E-2</c:v>
                </c:pt>
                <c:pt idx="4487">
                  <c:v>5.3865740740740742E-2</c:v>
                </c:pt>
                <c:pt idx="4488">
                  <c:v>5.3877314814814815E-2</c:v>
                </c:pt>
                <c:pt idx="4489">
                  <c:v>5.3888888888888896E-2</c:v>
                </c:pt>
                <c:pt idx="4490">
                  <c:v>5.3900462962962963E-2</c:v>
                </c:pt>
                <c:pt idx="4491">
                  <c:v>5.3912037037037036E-2</c:v>
                </c:pt>
                <c:pt idx="4492">
                  <c:v>5.392361111111111E-2</c:v>
                </c:pt>
                <c:pt idx="4493">
                  <c:v>5.393518518518519E-2</c:v>
                </c:pt>
                <c:pt idx="4494">
                  <c:v>5.3946759259259257E-2</c:v>
                </c:pt>
                <c:pt idx="4495">
                  <c:v>5.395833333333333E-2</c:v>
                </c:pt>
                <c:pt idx="4496">
                  <c:v>5.3969907407407404E-2</c:v>
                </c:pt>
                <c:pt idx="4497">
                  <c:v>5.3981481481481484E-2</c:v>
                </c:pt>
                <c:pt idx="4498">
                  <c:v>5.3993055555555558E-2</c:v>
                </c:pt>
                <c:pt idx="4499">
                  <c:v>5.4004629629629632E-2</c:v>
                </c:pt>
                <c:pt idx="4500">
                  <c:v>5.4016203703703712E-2</c:v>
                </c:pt>
                <c:pt idx="4501">
                  <c:v>5.4027777777777779E-2</c:v>
                </c:pt>
                <c:pt idx="4502">
                  <c:v>5.4039351851851852E-2</c:v>
                </c:pt>
                <c:pt idx="4503">
                  <c:v>5.4050925925925926E-2</c:v>
                </c:pt>
                <c:pt idx="4504">
                  <c:v>5.4062500000000006E-2</c:v>
                </c:pt>
                <c:pt idx="4505">
                  <c:v>5.4074074074074073E-2</c:v>
                </c:pt>
                <c:pt idx="4506">
                  <c:v>5.4085648148148147E-2</c:v>
                </c:pt>
                <c:pt idx="4507">
                  <c:v>5.409722222222222E-2</c:v>
                </c:pt>
                <c:pt idx="4508">
                  <c:v>5.4108796296296301E-2</c:v>
                </c:pt>
                <c:pt idx="4509">
                  <c:v>5.4120370370370374E-2</c:v>
                </c:pt>
                <c:pt idx="4510">
                  <c:v>5.4131944444444441E-2</c:v>
                </c:pt>
                <c:pt idx="4511">
                  <c:v>5.4143518518518514E-2</c:v>
                </c:pt>
                <c:pt idx="4512">
                  <c:v>5.4155092592592595E-2</c:v>
                </c:pt>
                <c:pt idx="4513">
                  <c:v>5.4166666666666669E-2</c:v>
                </c:pt>
                <c:pt idx="4514">
                  <c:v>5.4178240740740735E-2</c:v>
                </c:pt>
                <c:pt idx="4515">
                  <c:v>5.4189814814814809E-2</c:v>
                </c:pt>
                <c:pt idx="4516">
                  <c:v>5.4201388888888889E-2</c:v>
                </c:pt>
                <c:pt idx="4517">
                  <c:v>5.4212962962962963E-2</c:v>
                </c:pt>
                <c:pt idx="4518">
                  <c:v>5.4224537037037036E-2</c:v>
                </c:pt>
                <c:pt idx="4519">
                  <c:v>5.4236111111111117E-2</c:v>
                </c:pt>
                <c:pt idx="4520">
                  <c:v>5.424768518518519E-2</c:v>
                </c:pt>
                <c:pt idx="4521">
                  <c:v>5.4259259259259257E-2</c:v>
                </c:pt>
                <c:pt idx="4522">
                  <c:v>5.4270833333333331E-2</c:v>
                </c:pt>
                <c:pt idx="4523">
                  <c:v>5.4282407407407411E-2</c:v>
                </c:pt>
                <c:pt idx="4524">
                  <c:v>5.4293981481481485E-2</c:v>
                </c:pt>
                <c:pt idx="4525">
                  <c:v>5.4305555555555551E-2</c:v>
                </c:pt>
                <c:pt idx="4526">
                  <c:v>5.4317129629629625E-2</c:v>
                </c:pt>
                <c:pt idx="4527">
                  <c:v>5.4328703703703705E-2</c:v>
                </c:pt>
                <c:pt idx="4528">
                  <c:v>5.4340277777777779E-2</c:v>
                </c:pt>
                <c:pt idx="4529">
                  <c:v>5.4351851851851853E-2</c:v>
                </c:pt>
                <c:pt idx="4530">
                  <c:v>5.4363425925925933E-2</c:v>
                </c:pt>
                <c:pt idx="4531">
                  <c:v>5.4375E-2</c:v>
                </c:pt>
                <c:pt idx="4532">
                  <c:v>5.4386574074074073E-2</c:v>
                </c:pt>
                <c:pt idx="4533">
                  <c:v>5.4398148148148147E-2</c:v>
                </c:pt>
                <c:pt idx="4534">
                  <c:v>5.4409722222222227E-2</c:v>
                </c:pt>
                <c:pt idx="4535">
                  <c:v>5.4421296296296294E-2</c:v>
                </c:pt>
                <c:pt idx="4536">
                  <c:v>5.4432870370370368E-2</c:v>
                </c:pt>
                <c:pt idx="4537">
                  <c:v>5.4444444444444441E-2</c:v>
                </c:pt>
                <c:pt idx="4538">
                  <c:v>5.4456018518518522E-2</c:v>
                </c:pt>
                <c:pt idx="4539">
                  <c:v>5.4467592592592595E-2</c:v>
                </c:pt>
                <c:pt idx="4540">
                  <c:v>5.4479166666666669E-2</c:v>
                </c:pt>
                <c:pt idx="4541">
                  <c:v>5.4490740740740735E-2</c:v>
                </c:pt>
                <c:pt idx="4542">
                  <c:v>5.4502314814814816E-2</c:v>
                </c:pt>
                <c:pt idx="4543">
                  <c:v>5.451388888888889E-2</c:v>
                </c:pt>
                <c:pt idx="4544">
                  <c:v>5.4525462962962963E-2</c:v>
                </c:pt>
                <c:pt idx="4545">
                  <c:v>5.4537037037037044E-2</c:v>
                </c:pt>
                <c:pt idx="4546">
                  <c:v>5.454861111111111E-2</c:v>
                </c:pt>
                <c:pt idx="4547">
                  <c:v>5.4560185185185184E-2</c:v>
                </c:pt>
                <c:pt idx="4548">
                  <c:v>5.4571759259259257E-2</c:v>
                </c:pt>
                <c:pt idx="4549">
                  <c:v>5.4583333333333338E-2</c:v>
                </c:pt>
                <c:pt idx="4550">
                  <c:v>5.4594907407407411E-2</c:v>
                </c:pt>
                <c:pt idx="4551">
                  <c:v>5.4606481481481478E-2</c:v>
                </c:pt>
                <c:pt idx="4552">
                  <c:v>5.4618055555555552E-2</c:v>
                </c:pt>
                <c:pt idx="4553">
                  <c:v>5.4629629629629632E-2</c:v>
                </c:pt>
                <c:pt idx="4554">
                  <c:v>5.4641203703703706E-2</c:v>
                </c:pt>
                <c:pt idx="4555">
                  <c:v>5.4652777777777772E-2</c:v>
                </c:pt>
                <c:pt idx="4556">
                  <c:v>5.4664351851851846E-2</c:v>
                </c:pt>
                <c:pt idx="4557">
                  <c:v>5.4675925925925926E-2</c:v>
                </c:pt>
                <c:pt idx="4558">
                  <c:v>5.46875E-2</c:v>
                </c:pt>
                <c:pt idx="4559">
                  <c:v>5.4699074074074074E-2</c:v>
                </c:pt>
                <c:pt idx="4560">
                  <c:v>5.4710648148148154E-2</c:v>
                </c:pt>
                <c:pt idx="4561">
                  <c:v>5.4722222222222228E-2</c:v>
                </c:pt>
                <c:pt idx="4562">
                  <c:v>5.4733796296296294E-2</c:v>
                </c:pt>
                <c:pt idx="4563">
                  <c:v>5.4745370370370368E-2</c:v>
                </c:pt>
                <c:pt idx="4564">
                  <c:v>5.4756944444444448E-2</c:v>
                </c:pt>
                <c:pt idx="4565">
                  <c:v>5.4768518518518522E-2</c:v>
                </c:pt>
                <c:pt idx="4566">
                  <c:v>5.4780092592592589E-2</c:v>
                </c:pt>
                <c:pt idx="4567">
                  <c:v>5.4791666666666662E-2</c:v>
                </c:pt>
                <c:pt idx="4568">
                  <c:v>5.4803240740740743E-2</c:v>
                </c:pt>
                <c:pt idx="4569">
                  <c:v>5.4814814814814816E-2</c:v>
                </c:pt>
                <c:pt idx="4570">
                  <c:v>5.482638888888889E-2</c:v>
                </c:pt>
                <c:pt idx="4571">
                  <c:v>5.4837962962962956E-2</c:v>
                </c:pt>
                <c:pt idx="4572">
                  <c:v>5.4849537037037037E-2</c:v>
                </c:pt>
                <c:pt idx="4573">
                  <c:v>5.486111111111111E-2</c:v>
                </c:pt>
                <c:pt idx="4574">
                  <c:v>5.4872685185185184E-2</c:v>
                </c:pt>
                <c:pt idx="4575">
                  <c:v>5.4884259259259265E-2</c:v>
                </c:pt>
                <c:pt idx="4576">
                  <c:v>5.4895833333333331E-2</c:v>
                </c:pt>
                <c:pt idx="4577">
                  <c:v>5.4907407407407405E-2</c:v>
                </c:pt>
                <c:pt idx="4578">
                  <c:v>5.4918981481481478E-2</c:v>
                </c:pt>
                <c:pt idx="4579">
                  <c:v>5.4930555555555559E-2</c:v>
                </c:pt>
                <c:pt idx="4580">
                  <c:v>5.4942129629629632E-2</c:v>
                </c:pt>
                <c:pt idx="4581">
                  <c:v>5.4953703703703706E-2</c:v>
                </c:pt>
                <c:pt idx="4582">
                  <c:v>5.4965277777777773E-2</c:v>
                </c:pt>
                <c:pt idx="4583">
                  <c:v>5.4976851851851853E-2</c:v>
                </c:pt>
                <c:pt idx="4584">
                  <c:v>5.4988425925925927E-2</c:v>
                </c:pt>
                <c:pt idx="4585">
                  <c:v>5.5E-2</c:v>
                </c:pt>
                <c:pt idx="4586">
                  <c:v>5.5011574074074067E-2</c:v>
                </c:pt>
                <c:pt idx="4587">
                  <c:v>5.5023148148148147E-2</c:v>
                </c:pt>
                <c:pt idx="4588">
                  <c:v>5.5034722222222221E-2</c:v>
                </c:pt>
                <c:pt idx="4589">
                  <c:v>5.5046296296296295E-2</c:v>
                </c:pt>
                <c:pt idx="4590">
                  <c:v>5.5057870370370375E-2</c:v>
                </c:pt>
                <c:pt idx="4591">
                  <c:v>5.5069444444444449E-2</c:v>
                </c:pt>
                <c:pt idx="4592">
                  <c:v>5.5081018518518515E-2</c:v>
                </c:pt>
                <c:pt idx="4593">
                  <c:v>5.5092592592592589E-2</c:v>
                </c:pt>
                <c:pt idx="4594">
                  <c:v>5.5104166666666669E-2</c:v>
                </c:pt>
                <c:pt idx="4595">
                  <c:v>5.5115740740740743E-2</c:v>
                </c:pt>
                <c:pt idx="4596">
                  <c:v>5.512731481481481E-2</c:v>
                </c:pt>
                <c:pt idx="4597">
                  <c:v>5.5138888888888883E-2</c:v>
                </c:pt>
                <c:pt idx="4598">
                  <c:v>5.5150462962962964E-2</c:v>
                </c:pt>
                <c:pt idx="4599">
                  <c:v>5.5162037037037037E-2</c:v>
                </c:pt>
                <c:pt idx="4600">
                  <c:v>5.5173611111111111E-2</c:v>
                </c:pt>
                <c:pt idx="4601">
                  <c:v>5.5185185185185191E-2</c:v>
                </c:pt>
                <c:pt idx="4602">
                  <c:v>5.5196759259259265E-2</c:v>
                </c:pt>
                <c:pt idx="4603">
                  <c:v>5.5208333333333331E-2</c:v>
                </c:pt>
                <c:pt idx="4604">
                  <c:v>5.5219907407407405E-2</c:v>
                </c:pt>
                <c:pt idx="4605">
                  <c:v>5.5231481481481486E-2</c:v>
                </c:pt>
                <c:pt idx="4606">
                  <c:v>5.5243055555555559E-2</c:v>
                </c:pt>
                <c:pt idx="4607">
                  <c:v>5.5254629629629626E-2</c:v>
                </c:pt>
                <c:pt idx="4608">
                  <c:v>5.5266203703703699E-2</c:v>
                </c:pt>
                <c:pt idx="4609">
                  <c:v>5.527777777777778E-2</c:v>
                </c:pt>
                <c:pt idx="4610">
                  <c:v>5.5289351851851853E-2</c:v>
                </c:pt>
                <c:pt idx="4611">
                  <c:v>5.5300925925925927E-2</c:v>
                </c:pt>
                <c:pt idx="4612">
                  <c:v>5.5312499999999994E-2</c:v>
                </c:pt>
                <c:pt idx="4613">
                  <c:v>5.5324074074074074E-2</c:v>
                </c:pt>
                <c:pt idx="4614">
                  <c:v>5.5335648148148148E-2</c:v>
                </c:pt>
                <c:pt idx="4615">
                  <c:v>5.5347222222222221E-2</c:v>
                </c:pt>
                <c:pt idx="4616">
                  <c:v>5.5358796296296288E-2</c:v>
                </c:pt>
                <c:pt idx="4617">
                  <c:v>5.5370370370370368E-2</c:v>
                </c:pt>
                <c:pt idx="4618">
                  <c:v>5.5381944444444442E-2</c:v>
                </c:pt>
                <c:pt idx="4619">
                  <c:v>5.5393518518518516E-2</c:v>
                </c:pt>
                <c:pt idx="4620">
                  <c:v>5.5405092592592596E-2</c:v>
                </c:pt>
                <c:pt idx="4621">
                  <c:v>5.541666666666667E-2</c:v>
                </c:pt>
                <c:pt idx="4622">
                  <c:v>5.5428240740740743E-2</c:v>
                </c:pt>
                <c:pt idx="4623">
                  <c:v>5.543981481481481E-2</c:v>
                </c:pt>
                <c:pt idx="4624">
                  <c:v>5.545138888888889E-2</c:v>
                </c:pt>
                <c:pt idx="4625">
                  <c:v>5.5462962962962964E-2</c:v>
                </c:pt>
                <c:pt idx="4626">
                  <c:v>5.5474537037037037E-2</c:v>
                </c:pt>
                <c:pt idx="4627">
                  <c:v>5.5486111111111104E-2</c:v>
                </c:pt>
                <c:pt idx="4628">
                  <c:v>5.5497685185185185E-2</c:v>
                </c:pt>
                <c:pt idx="4629">
                  <c:v>5.5509259259259258E-2</c:v>
                </c:pt>
                <c:pt idx="4630">
                  <c:v>5.5520833333333332E-2</c:v>
                </c:pt>
                <c:pt idx="4631">
                  <c:v>5.5532407407407412E-2</c:v>
                </c:pt>
                <c:pt idx="4632">
                  <c:v>5.5543981481481486E-2</c:v>
                </c:pt>
                <c:pt idx="4633">
                  <c:v>5.5555555555555552E-2</c:v>
                </c:pt>
                <c:pt idx="4634">
                  <c:v>5.5567129629629626E-2</c:v>
                </c:pt>
                <c:pt idx="4635">
                  <c:v>5.5578703703703707E-2</c:v>
                </c:pt>
                <c:pt idx="4636">
                  <c:v>5.559027777777778E-2</c:v>
                </c:pt>
                <c:pt idx="4637">
                  <c:v>5.5601851851851847E-2</c:v>
                </c:pt>
                <c:pt idx="4638">
                  <c:v>5.561342592592592E-2</c:v>
                </c:pt>
                <c:pt idx="4639">
                  <c:v>5.5625000000000001E-2</c:v>
                </c:pt>
                <c:pt idx="4640">
                  <c:v>5.5636574074074074E-2</c:v>
                </c:pt>
                <c:pt idx="4641">
                  <c:v>5.5648148148148148E-2</c:v>
                </c:pt>
                <c:pt idx="4642">
                  <c:v>5.5659722222222228E-2</c:v>
                </c:pt>
                <c:pt idx="4643">
                  <c:v>5.5671296296296302E-2</c:v>
                </c:pt>
                <c:pt idx="4644">
                  <c:v>5.5682870370370369E-2</c:v>
                </c:pt>
                <c:pt idx="4645">
                  <c:v>5.5694444444444442E-2</c:v>
                </c:pt>
                <c:pt idx="4646">
                  <c:v>5.5694444444444442E-2</c:v>
                </c:pt>
                <c:pt idx="4647">
                  <c:v>5.5717592592592596E-2</c:v>
                </c:pt>
                <c:pt idx="4648">
                  <c:v>5.5717592592592596E-2</c:v>
                </c:pt>
                <c:pt idx="4649">
                  <c:v>5.5729166666666663E-2</c:v>
                </c:pt>
                <c:pt idx="4650">
                  <c:v>5.5740740740740737E-2</c:v>
                </c:pt>
                <c:pt idx="4651">
                  <c:v>5.5752314814814817E-2</c:v>
                </c:pt>
                <c:pt idx="4652">
                  <c:v>5.5763888888888891E-2</c:v>
                </c:pt>
                <c:pt idx="4653">
                  <c:v>5.5775462962962964E-2</c:v>
                </c:pt>
                <c:pt idx="4654">
                  <c:v>5.5787037037037031E-2</c:v>
                </c:pt>
                <c:pt idx="4655">
                  <c:v>5.5798611111111111E-2</c:v>
                </c:pt>
                <c:pt idx="4656">
                  <c:v>5.5810185185185185E-2</c:v>
                </c:pt>
                <c:pt idx="4657">
                  <c:v>5.5821759259259258E-2</c:v>
                </c:pt>
                <c:pt idx="4658">
                  <c:v>5.5833333333333325E-2</c:v>
                </c:pt>
                <c:pt idx="4659">
                  <c:v>5.5844907407407406E-2</c:v>
                </c:pt>
                <c:pt idx="4660">
                  <c:v>5.5856481481481479E-2</c:v>
                </c:pt>
                <c:pt idx="4661">
                  <c:v>5.5868055555555553E-2</c:v>
                </c:pt>
                <c:pt idx="4662">
                  <c:v>5.5879629629629633E-2</c:v>
                </c:pt>
                <c:pt idx="4663">
                  <c:v>5.5891203703703707E-2</c:v>
                </c:pt>
                <c:pt idx="4664">
                  <c:v>5.590277777777778E-2</c:v>
                </c:pt>
                <c:pt idx="4665">
                  <c:v>5.5914351851851847E-2</c:v>
                </c:pt>
                <c:pt idx="4666">
                  <c:v>5.5925925925925928E-2</c:v>
                </c:pt>
                <c:pt idx="4667">
                  <c:v>5.5937500000000001E-2</c:v>
                </c:pt>
                <c:pt idx="4668">
                  <c:v>5.5949074074074075E-2</c:v>
                </c:pt>
                <c:pt idx="4669">
                  <c:v>5.5960648148148141E-2</c:v>
                </c:pt>
                <c:pt idx="4670">
                  <c:v>5.5972222222222222E-2</c:v>
                </c:pt>
                <c:pt idx="4671">
                  <c:v>5.5983796296296295E-2</c:v>
                </c:pt>
                <c:pt idx="4672">
                  <c:v>5.5995370370370369E-2</c:v>
                </c:pt>
                <c:pt idx="4673">
                  <c:v>5.6006944444444449E-2</c:v>
                </c:pt>
                <c:pt idx="4674">
                  <c:v>5.6018518518518523E-2</c:v>
                </c:pt>
                <c:pt idx="4675">
                  <c:v>5.603009259259259E-2</c:v>
                </c:pt>
                <c:pt idx="4676">
                  <c:v>5.6041666666666663E-2</c:v>
                </c:pt>
                <c:pt idx="4677">
                  <c:v>5.6053240740740744E-2</c:v>
                </c:pt>
                <c:pt idx="4678">
                  <c:v>5.6064814814814817E-2</c:v>
                </c:pt>
                <c:pt idx="4679">
                  <c:v>5.6076388888888884E-2</c:v>
                </c:pt>
                <c:pt idx="4680">
                  <c:v>5.6087962962962958E-2</c:v>
                </c:pt>
                <c:pt idx="4681">
                  <c:v>5.6099537037037038E-2</c:v>
                </c:pt>
                <c:pt idx="4682">
                  <c:v>5.6111111111111112E-2</c:v>
                </c:pt>
                <c:pt idx="4683">
                  <c:v>5.6122685185185185E-2</c:v>
                </c:pt>
                <c:pt idx="4684">
                  <c:v>5.6134259259259266E-2</c:v>
                </c:pt>
                <c:pt idx="4685">
                  <c:v>5.6145833333333339E-2</c:v>
                </c:pt>
                <c:pt idx="4686">
                  <c:v>5.6157407407407406E-2</c:v>
                </c:pt>
                <c:pt idx="4687">
                  <c:v>5.6168981481481479E-2</c:v>
                </c:pt>
                <c:pt idx="4688">
                  <c:v>5.618055555555556E-2</c:v>
                </c:pt>
                <c:pt idx="4689">
                  <c:v>5.6192129629629634E-2</c:v>
                </c:pt>
                <c:pt idx="4690">
                  <c:v>5.62037037037037E-2</c:v>
                </c:pt>
                <c:pt idx="4691">
                  <c:v>5.6215277777777774E-2</c:v>
                </c:pt>
                <c:pt idx="4692">
                  <c:v>5.6226851851851854E-2</c:v>
                </c:pt>
                <c:pt idx="4693">
                  <c:v>5.6238425925925928E-2</c:v>
                </c:pt>
                <c:pt idx="4694">
                  <c:v>5.6250000000000001E-2</c:v>
                </c:pt>
                <c:pt idx="4695">
                  <c:v>5.6261574074074068E-2</c:v>
                </c:pt>
                <c:pt idx="4696">
                  <c:v>5.6273148148148149E-2</c:v>
                </c:pt>
                <c:pt idx="4697">
                  <c:v>5.6284722222222222E-2</c:v>
                </c:pt>
                <c:pt idx="4698">
                  <c:v>5.6296296296296296E-2</c:v>
                </c:pt>
                <c:pt idx="4699">
                  <c:v>5.6307870370370362E-2</c:v>
                </c:pt>
                <c:pt idx="4700">
                  <c:v>5.6319444444444443E-2</c:v>
                </c:pt>
                <c:pt idx="4701">
                  <c:v>5.6331018518518516E-2</c:v>
                </c:pt>
                <c:pt idx="4702">
                  <c:v>5.634259259259259E-2</c:v>
                </c:pt>
                <c:pt idx="4703">
                  <c:v>5.635416666666667E-2</c:v>
                </c:pt>
                <c:pt idx="4704">
                  <c:v>5.6365740740740744E-2</c:v>
                </c:pt>
                <c:pt idx="4705">
                  <c:v>5.6377314814814818E-2</c:v>
                </c:pt>
                <c:pt idx="4706">
                  <c:v>5.6388888888888884E-2</c:v>
                </c:pt>
                <c:pt idx="4707">
                  <c:v>5.6400462962962965E-2</c:v>
                </c:pt>
                <c:pt idx="4708">
                  <c:v>5.6412037037037038E-2</c:v>
                </c:pt>
                <c:pt idx="4709">
                  <c:v>5.6423611111111112E-2</c:v>
                </c:pt>
                <c:pt idx="4710">
                  <c:v>5.6435185185185179E-2</c:v>
                </c:pt>
                <c:pt idx="4711">
                  <c:v>5.6446759259259259E-2</c:v>
                </c:pt>
                <c:pt idx="4712">
                  <c:v>5.6458333333333333E-2</c:v>
                </c:pt>
                <c:pt idx="4713">
                  <c:v>5.6469907407407406E-2</c:v>
                </c:pt>
                <c:pt idx="4714">
                  <c:v>5.6481481481481487E-2</c:v>
                </c:pt>
                <c:pt idx="4715">
                  <c:v>5.649305555555556E-2</c:v>
                </c:pt>
                <c:pt idx="4716">
                  <c:v>5.6504629629629627E-2</c:v>
                </c:pt>
                <c:pt idx="4717">
                  <c:v>5.65162037037037E-2</c:v>
                </c:pt>
                <c:pt idx="4718">
                  <c:v>5.6527777777777781E-2</c:v>
                </c:pt>
                <c:pt idx="4719">
                  <c:v>5.6539351851851855E-2</c:v>
                </c:pt>
                <c:pt idx="4720">
                  <c:v>5.6550925925925921E-2</c:v>
                </c:pt>
                <c:pt idx="4721">
                  <c:v>5.6562499999999995E-2</c:v>
                </c:pt>
                <c:pt idx="4722">
                  <c:v>5.6574074074074075E-2</c:v>
                </c:pt>
                <c:pt idx="4723">
                  <c:v>5.6585648148148149E-2</c:v>
                </c:pt>
                <c:pt idx="4724">
                  <c:v>5.6597222222222222E-2</c:v>
                </c:pt>
                <c:pt idx="4725">
                  <c:v>5.6608796296296303E-2</c:v>
                </c:pt>
                <c:pt idx="4726">
                  <c:v>5.6620370370370376E-2</c:v>
                </c:pt>
                <c:pt idx="4727">
                  <c:v>5.6631944444444443E-2</c:v>
                </c:pt>
                <c:pt idx="4728">
                  <c:v>5.6643518518518517E-2</c:v>
                </c:pt>
                <c:pt idx="4729">
                  <c:v>5.6655092592592597E-2</c:v>
                </c:pt>
                <c:pt idx="4730">
                  <c:v>5.6666666666666671E-2</c:v>
                </c:pt>
                <c:pt idx="4731">
                  <c:v>5.6678240740740737E-2</c:v>
                </c:pt>
                <c:pt idx="4732">
                  <c:v>5.6689814814814811E-2</c:v>
                </c:pt>
                <c:pt idx="4733">
                  <c:v>5.6701388888888891E-2</c:v>
                </c:pt>
                <c:pt idx="4734">
                  <c:v>5.6712962962962965E-2</c:v>
                </c:pt>
                <c:pt idx="4735">
                  <c:v>5.6724537037037039E-2</c:v>
                </c:pt>
                <c:pt idx="4736">
                  <c:v>5.6736111111111105E-2</c:v>
                </c:pt>
                <c:pt idx="4737">
                  <c:v>5.6747685185185186E-2</c:v>
                </c:pt>
                <c:pt idx="4738">
                  <c:v>5.6759259259259259E-2</c:v>
                </c:pt>
                <c:pt idx="4739">
                  <c:v>5.6770833333333333E-2</c:v>
                </c:pt>
                <c:pt idx="4740">
                  <c:v>5.67824074074074E-2</c:v>
                </c:pt>
                <c:pt idx="4741">
                  <c:v>5.679398148148148E-2</c:v>
                </c:pt>
                <c:pt idx="4742">
                  <c:v>5.6805555555555554E-2</c:v>
                </c:pt>
                <c:pt idx="4743">
                  <c:v>5.6817129629629627E-2</c:v>
                </c:pt>
                <c:pt idx="4744">
                  <c:v>5.6828703703703708E-2</c:v>
                </c:pt>
                <c:pt idx="4745">
                  <c:v>5.6840277777777781E-2</c:v>
                </c:pt>
                <c:pt idx="4746">
                  <c:v>5.6851851851851855E-2</c:v>
                </c:pt>
                <c:pt idx="4747">
                  <c:v>5.6863425925925921E-2</c:v>
                </c:pt>
                <c:pt idx="4748">
                  <c:v>5.6875000000000002E-2</c:v>
                </c:pt>
                <c:pt idx="4749">
                  <c:v>5.6886574074074076E-2</c:v>
                </c:pt>
                <c:pt idx="4750">
                  <c:v>5.6898148148148149E-2</c:v>
                </c:pt>
                <c:pt idx="4751">
                  <c:v>5.6909722222222216E-2</c:v>
                </c:pt>
                <c:pt idx="4752">
                  <c:v>5.6921296296296296E-2</c:v>
                </c:pt>
                <c:pt idx="4753">
                  <c:v>5.693287037037037E-2</c:v>
                </c:pt>
                <c:pt idx="4754">
                  <c:v>5.6944444444444443E-2</c:v>
                </c:pt>
                <c:pt idx="4755">
                  <c:v>5.6956018518518524E-2</c:v>
                </c:pt>
                <c:pt idx="4756">
                  <c:v>5.6967592592592597E-2</c:v>
                </c:pt>
                <c:pt idx="4757">
                  <c:v>5.6979166666666664E-2</c:v>
                </c:pt>
                <c:pt idx="4758">
                  <c:v>5.6990740740740738E-2</c:v>
                </c:pt>
                <c:pt idx="4759">
                  <c:v>5.7002314814814818E-2</c:v>
                </c:pt>
                <c:pt idx="4760">
                  <c:v>5.7013888888888892E-2</c:v>
                </c:pt>
                <c:pt idx="4761">
                  <c:v>5.7025462962962958E-2</c:v>
                </c:pt>
                <c:pt idx="4762">
                  <c:v>5.7037037037037032E-2</c:v>
                </c:pt>
                <c:pt idx="4763">
                  <c:v>5.7048611111111112E-2</c:v>
                </c:pt>
                <c:pt idx="4764">
                  <c:v>5.7060185185185186E-2</c:v>
                </c:pt>
                <c:pt idx="4765">
                  <c:v>5.707175925925926E-2</c:v>
                </c:pt>
                <c:pt idx="4766">
                  <c:v>5.708333333333334E-2</c:v>
                </c:pt>
                <c:pt idx="4767">
                  <c:v>5.7094907407407407E-2</c:v>
                </c:pt>
                <c:pt idx="4768">
                  <c:v>5.710648148148148E-2</c:v>
                </c:pt>
                <c:pt idx="4769">
                  <c:v>5.7118055555555554E-2</c:v>
                </c:pt>
                <c:pt idx="4770">
                  <c:v>5.7129629629629634E-2</c:v>
                </c:pt>
                <c:pt idx="4771">
                  <c:v>5.7141203703703708E-2</c:v>
                </c:pt>
                <c:pt idx="4772">
                  <c:v>5.7152777777777775E-2</c:v>
                </c:pt>
                <c:pt idx="4773">
                  <c:v>5.7164351851851848E-2</c:v>
                </c:pt>
                <c:pt idx="4774">
                  <c:v>5.7175925925925929E-2</c:v>
                </c:pt>
                <c:pt idx="4775">
                  <c:v>5.7187500000000002E-2</c:v>
                </c:pt>
                <c:pt idx="4776">
                  <c:v>5.7199074074074076E-2</c:v>
                </c:pt>
                <c:pt idx="4777">
                  <c:v>5.7210648148148142E-2</c:v>
                </c:pt>
                <c:pt idx="4778">
                  <c:v>5.7222222222222223E-2</c:v>
                </c:pt>
                <c:pt idx="4779">
                  <c:v>5.7233796296296297E-2</c:v>
                </c:pt>
                <c:pt idx="4780">
                  <c:v>5.724537037037037E-2</c:v>
                </c:pt>
                <c:pt idx="4781">
                  <c:v>5.7256944444444437E-2</c:v>
                </c:pt>
                <c:pt idx="4782">
                  <c:v>5.7268518518518517E-2</c:v>
                </c:pt>
                <c:pt idx="4783">
                  <c:v>5.7280092592592591E-2</c:v>
                </c:pt>
                <c:pt idx="4784">
                  <c:v>5.7291666666666664E-2</c:v>
                </c:pt>
                <c:pt idx="4785">
                  <c:v>5.7303240740740745E-2</c:v>
                </c:pt>
                <c:pt idx="4786">
                  <c:v>5.7314814814814818E-2</c:v>
                </c:pt>
                <c:pt idx="4787">
                  <c:v>5.7326388888888892E-2</c:v>
                </c:pt>
                <c:pt idx="4788">
                  <c:v>5.7337962962962959E-2</c:v>
                </c:pt>
                <c:pt idx="4789">
                  <c:v>5.7349537037037039E-2</c:v>
                </c:pt>
                <c:pt idx="4790">
                  <c:v>5.7361111111111113E-2</c:v>
                </c:pt>
                <c:pt idx="4791">
                  <c:v>5.7372685185185186E-2</c:v>
                </c:pt>
                <c:pt idx="4792">
                  <c:v>5.7384259259259253E-2</c:v>
                </c:pt>
                <c:pt idx="4793">
                  <c:v>5.7395833333333333E-2</c:v>
                </c:pt>
                <c:pt idx="4794">
                  <c:v>5.7407407407407407E-2</c:v>
                </c:pt>
                <c:pt idx="4795">
                  <c:v>5.7418981481481481E-2</c:v>
                </c:pt>
                <c:pt idx="4796">
                  <c:v>5.7430555555555561E-2</c:v>
                </c:pt>
                <c:pt idx="4797">
                  <c:v>5.7442129629629628E-2</c:v>
                </c:pt>
                <c:pt idx="4798">
                  <c:v>5.7453703703703701E-2</c:v>
                </c:pt>
                <c:pt idx="4799">
                  <c:v>5.7465277777777775E-2</c:v>
                </c:pt>
                <c:pt idx="4800">
                  <c:v>5.7476851851851855E-2</c:v>
                </c:pt>
                <c:pt idx="4801">
                  <c:v>5.7488425925925929E-2</c:v>
                </c:pt>
                <c:pt idx="4802">
                  <c:v>5.7499999999999996E-2</c:v>
                </c:pt>
                <c:pt idx="4803">
                  <c:v>5.7511574074074069E-2</c:v>
                </c:pt>
                <c:pt idx="4804">
                  <c:v>5.752314814814815E-2</c:v>
                </c:pt>
                <c:pt idx="4805">
                  <c:v>5.7534722222222223E-2</c:v>
                </c:pt>
                <c:pt idx="4806">
                  <c:v>5.7546296296296297E-2</c:v>
                </c:pt>
                <c:pt idx="4807">
                  <c:v>5.7557870370370377E-2</c:v>
                </c:pt>
                <c:pt idx="4808">
                  <c:v>5.7569444444444444E-2</c:v>
                </c:pt>
                <c:pt idx="4809">
                  <c:v>5.7581018518518517E-2</c:v>
                </c:pt>
                <c:pt idx="4810">
                  <c:v>5.7592592592592591E-2</c:v>
                </c:pt>
                <c:pt idx="4811">
                  <c:v>5.7604166666666672E-2</c:v>
                </c:pt>
                <c:pt idx="4812">
                  <c:v>5.7615740740740738E-2</c:v>
                </c:pt>
                <c:pt idx="4813">
                  <c:v>5.7627314814814812E-2</c:v>
                </c:pt>
                <c:pt idx="4814">
                  <c:v>5.7638888888888885E-2</c:v>
                </c:pt>
                <c:pt idx="4815">
                  <c:v>5.7650462962962966E-2</c:v>
                </c:pt>
                <c:pt idx="4816">
                  <c:v>5.7662037037037039E-2</c:v>
                </c:pt>
                <c:pt idx="4817">
                  <c:v>5.7673611111111113E-2</c:v>
                </c:pt>
                <c:pt idx="4818">
                  <c:v>5.768518518518518E-2</c:v>
                </c:pt>
                <c:pt idx="4819">
                  <c:v>5.769675925925926E-2</c:v>
                </c:pt>
                <c:pt idx="4820">
                  <c:v>5.7708333333333334E-2</c:v>
                </c:pt>
                <c:pt idx="4821">
                  <c:v>5.7719907407407407E-2</c:v>
                </c:pt>
                <c:pt idx="4822">
                  <c:v>5.7731481481481474E-2</c:v>
                </c:pt>
                <c:pt idx="4823">
                  <c:v>5.7743055555555554E-2</c:v>
                </c:pt>
                <c:pt idx="4824">
                  <c:v>5.7754629629629628E-2</c:v>
                </c:pt>
                <c:pt idx="4825">
                  <c:v>5.7766203703703702E-2</c:v>
                </c:pt>
                <c:pt idx="4826">
                  <c:v>5.7777777777777782E-2</c:v>
                </c:pt>
                <c:pt idx="4827">
                  <c:v>5.7789351851851856E-2</c:v>
                </c:pt>
                <c:pt idx="4828">
                  <c:v>5.7800925925925929E-2</c:v>
                </c:pt>
                <c:pt idx="4829">
                  <c:v>5.7812499999999996E-2</c:v>
                </c:pt>
                <c:pt idx="4830">
                  <c:v>5.7824074074074076E-2</c:v>
                </c:pt>
                <c:pt idx="4831">
                  <c:v>5.783564814814815E-2</c:v>
                </c:pt>
                <c:pt idx="4832">
                  <c:v>5.7847222222222223E-2</c:v>
                </c:pt>
                <c:pt idx="4833">
                  <c:v>5.785879629629629E-2</c:v>
                </c:pt>
                <c:pt idx="4834">
                  <c:v>5.7870370370370371E-2</c:v>
                </c:pt>
                <c:pt idx="4835">
                  <c:v>5.7881944444444444E-2</c:v>
                </c:pt>
                <c:pt idx="4836">
                  <c:v>5.7893518518518518E-2</c:v>
                </c:pt>
                <c:pt idx="4837">
                  <c:v>5.7905092592592598E-2</c:v>
                </c:pt>
                <c:pt idx="4838">
                  <c:v>5.7916666666666665E-2</c:v>
                </c:pt>
                <c:pt idx="4839">
                  <c:v>5.7928240740740738E-2</c:v>
                </c:pt>
                <c:pt idx="4840">
                  <c:v>5.7939814814814812E-2</c:v>
                </c:pt>
                <c:pt idx="4841">
                  <c:v>5.7951388888888893E-2</c:v>
                </c:pt>
                <c:pt idx="4842">
                  <c:v>5.7962962962962959E-2</c:v>
                </c:pt>
                <c:pt idx="4843">
                  <c:v>5.7974537037037033E-2</c:v>
                </c:pt>
                <c:pt idx="4844">
                  <c:v>5.7986111111111106E-2</c:v>
                </c:pt>
                <c:pt idx="4845">
                  <c:v>5.7997685185185187E-2</c:v>
                </c:pt>
                <c:pt idx="4846">
                  <c:v>5.800925925925926E-2</c:v>
                </c:pt>
                <c:pt idx="4847">
                  <c:v>5.8020833333333334E-2</c:v>
                </c:pt>
                <c:pt idx="4848">
                  <c:v>5.8032407407407414E-2</c:v>
                </c:pt>
                <c:pt idx="4849">
                  <c:v>5.8043981481481481E-2</c:v>
                </c:pt>
                <c:pt idx="4850">
                  <c:v>5.8055555555555555E-2</c:v>
                </c:pt>
                <c:pt idx="4851">
                  <c:v>5.8067129629629628E-2</c:v>
                </c:pt>
                <c:pt idx="4852">
                  <c:v>5.8078703703703709E-2</c:v>
                </c:pt>
                <c:pt idx="4853">
                  <c:v>5.8090277777777775E-2</c:v>
                </c:pt>
                <c:pt idx="4854">
                  <c:v>5.8101851851851849E-2</c:v>
                </c:pt>
                <c:pt idx="4855">
                  <c:v>5.8113425925925923E-2</c:v>
                </c:pt>
                <c:pt idx="4856">
                  <c:v>5.8125000000000003E-2</c:v>
                </c:pt>
                <c:pt idx="4857">
                  <c:v>5.8136574074074077E-2</c:v>
                </c:pt>
                <c:pt idx="4858">
                  <c:v>5.814814814814815E-2</c:v>
                </c:pt>
                <c:pt idx="4859">
                  <c:v>5.8159722222222217E-2</c:v>
                </c:pt>
                <c:pt idx="4860">
                  <c:v>5.8171296296296297E-2</c:v>
                </c:pt>
                <c:pt idx="4861">
                  <c:v>5.8182870370370371E-2</c:v>
                </c:pt>
                <c:pt idx="4862">
                  <c:v>5.8194444444444444E-2</c:v>
                </c:pt>
                <c:pt idx="4863">
                  <c:v>5.8206018518518511E-2</c:v>
                </c:pt>
                <c:pt idx="4864">
                  <c:v>5.8217592592592592E-2</c:v>
                </c:pt>
                <c:pt idx="4865">
                  <c:v>5.8229166666666665E-2</c:v>
                </c:pt>
                <c:pt idx="4866">
                  <c:v>5.8240740740740739E-2</c:v>
                </c:pt>
                <c:pt idx="4867">
                  <c:v>5.8252314814814819E-2</c:v>
                </c:pt>
                <c:pt idx="4868">
                  <c:v>5.8263888888888893E-2</c:v>
                </c:pt>
                <c:pt idx="4869">
                  <c:v>5.8275462962962966E-2</c:v>
                </c:pt>
                <c:pt idx="4870">
                  <c:v>5.8287037037037033E-2</c:v>
                </c:pt>
                <c:pt idx="4871">
                  <c:v>5.8298611111111114E-2</c:v>
                </c:pt>
                <c:pt idx="4872">
                  <c:v>5.8310185185185187E-2</c:v>
                </c:pt>
                <c:pt idx="4873">
                  <c:v>5.8321759259259261E-2</c:v>
                </c:pt>
                <c:pt idx="4874">
                  <c:v>5.8333333333333327E-2</c:v>
                </c:pt>
                <c:pt idx="4875">
                  <c:v>5.8344907407407408E-2</c:v>
                </c:pt>
                <c:pt idx="4876">
                  <c:v>5.8356481481481481E-2</c:v>
                </c:pt>
                <c:pt idx="4877">
                  <c:v>5.8368055555555555E-2</c:v>
                </c:pt>
                <c:pt idx="4878">
                  <c:v>5.8379629629629635E-2</c:v>
                </c:pt>
                <c:pt idx="4879">
                  <c:v>5.8391203703703702E-2</c:v>
                </c:pt>
                <c:pt idx="4880">
                  <c:v>5.8402777777777776E-2</c:v>
                </c:pt>
                <c:pt idx="4881">
                  <c:v>5.8414351851851849E-2</c:v>
                </c:pt>
                <c:pt idx="4882">
                  <c:v>5.842592592592593E-2</c:v>
                </c:pt>
                <c:pt idx="4883">
                  <c:v>5.8437499999999996E-2</c:v>
                </c:pt>
                <c:pt idx="4884">
                  <c:v>5.844907407407407E-2</c:v>
                </c:pt>
                <c:pt idx="4885">
                  <c:v>5.8460648148148144E-2</c:v>
                </c:pt>
                <c:pt idx="4886">
                  <c:v>5.8472222222222224E-2</c:v>
                </c:pt>
                <c:pt idx="4887">
                  <c:v>5.8483796296296298E-2</c:v>
                </c:pt>
                <c:pt idx="4888">
                  <c:v>5.8495370370370371E-2</c:v>
                </c:pt>
                <c:pt idx="4889">
                  <c:v>5.8506944444444452E-2</c:v>
                </c:pt>
                <c:pt idx="4890">
                  <c:v>5.8518518518518518E-2</c:v>
                </c:pt>
                <c:pt idx="4891">
                  <c:v>5.8530092592592592E-2</c:v>
                </c:pt>
                <c:pt idx="4892">
                  <c:v>5.8541666666666665E-2</c:v>
                </c:pt>
                <c:pt idx="4893">
                  <c:v>5.8553240740740746E-2</c:v>
                </c:pt>
                <c:pt idx="4894">
                  <c:v>5.8564814814814813E-2</c:v>
                </c:pt>
                <c:pt idx="4895">
                  <c:v>5.8576388888888886E-2</c:v>
                </c:pt>
                <c:pt idx="4896">
                  <c:v>5.858796296296296E-2</c:v>
                </c:pt>
                <c:pt idx="4897">
                  <c:v>5.859953703703704E-2</c:v>
                </c:pt>
                <c:pt idx="4898">
                  <c:v>5.8611111111111114E-2</c:v>
                </c:pt>
                <c:pt idx="4899">
                  <c:v>5.8622685185185187E-2</c:v>
                </c:pt>
                <c:pt idx="4900">
                  <c:v>5.8634259259259254E-2</c:v>
                </c:pt>
                <c:pt idx="4901">
                  <c:v>5.8645833333333335E-2</c:v>
                </c:pt>
                <c:pt idx="4902">
                  <c:v>5.8657407407407408E-2</c:v>
                </c:pt>
                <c:pt idx="4903">
                  <c:v>5.8668981481481482E-2</c:v>
                </c:pt>
                <c:pt idx="4904">
                  <c:v>5.8680555555555548E-2</c:v>
                </c:pt>
                <c:pt idx="4905">
                  <c:v>5.8692129629629629E-2</c:v>
                </c:pt>
                <c:pt idx="4906">
                  <c:v>5.8703703703703702E-2</c:v>
                </c:pt>
                <c:pt idx="4907">
                  <c:v>5.8715277777777776E-2</c:v>
                </c:pt>
                <c:pt idx="4908">
                  <c:v>5.8726851851851856E-2</c:v>
                </c:pt>
                <c:pt idx="4909">
                  <c:v>5.873842592592593E-2</c:v>
                </c:pt>
                <c:pt idx="4910">
                  <c:v>5.8750000000000004E-2</c:v>
                </c:pt>
                <c:pt idx="4911">
                  <c:v>5.876157407407407E-2</c:v>
                </c:pt>
                <c:pt idx="4912">
                  <c:v>5.8773148148148151E-2</c:v>
                </c:pt>
                <c:pt idx="4913">
                  <c:v>5.8784722222222224E-2</c:v>
                </c:pt>
                <c:pt idx="4914">
                  <c:v>5.8796296296296298E-2</c:v>
                </c:pt>
                <c:pt idx="4915">
                  <c:v>5.8807870370370365E-2</c:v>
                </c:pt>
                <c:pt idx="4916">
                  <c:v>5.8819444444444445E-2</c:v>
                </c:pt>
                <c:pt idx="4917">
                  <c:v>5.8831018518518519E-2</c:v>
                </c:pt>
                <c:pt idx="4918">
                  <c:v>5.8842592592592592E-2</c:v>
                </c:pt>
                <c:pt idx="4919">
                  <c:v>5.8854166666666673E-2</c:v>
                </c:pt>
                <c:pt idx="4920">
                  <c:v>5.8865740740740739E-2</c:v>
                </c:pt>
                <c:pt idx="4921">
                  <c:v>5.8877314814814813E-2</c:v>
                </c:pt>
                <c:pt idx="4922">
                  <c:v>5.8888888888888886E-2</c:v>
                </c:pt>
                <c:pt idx="4923">
                  <c:v>5.8900462962962967E-2</c:v>
                </c:pt>
                <c:pt idx="4924">
                  <c:v>5.8912037037037034E-2</c:v>
                </c:pt>
                <c:pt idx="4925">
                  <c:v>5.8923611111111107E-2</c:v>
                </c:pt>
                <c:pt idx="4926">
                  <c:v>5.8935185185185181E-2</c:v>
                </c:pt>
                <c:pt idx="4927">
                  <c:v>5.8946759259259261E-2</c:v>
                </c:pt>
                <c:pt idx="4928">
                  <c:v>5.8958333333333335E-2</c:v>
                </c:pt>
                <c:pt idx="4929">
                  <c:v>5.8969907407407408E-2</c:v>
                </c:pt>
                <c:pt idx="4930">
                  <c:v>5.8981481481481489E-2</c:v>
                </c:pt>
                <c:pt idx="4931">
                  <c:v>5.8993055555555556E-2</c:v>
                </c:pt>
                <c:pt idx="4932">
                  <c:v>5.9004629629629629E-2</c:v>
                </c:pt>
                <c:pt idx="4933">
                  <c:v>5.9016203703703703E-2</c:v>
                </c:pt>
                <c:pt idx="4934">
                  <c:v>5.9027777777777783E-2</c:v>
                </c:pt>
                <c:pt idx="4935">
                  <c:v>5.903935185185185E-2</c:v>
                </c:pt>
                <c:pt idx="4936">
                  <c:v>5.9050925925925923E-2</c:v>
                </c:pt>
                <c:pt idx="4937">
                  <c:v>5.9062499999999997E-2</c:v>
                </c:pt>
                <c:pt idx="4938">
                  <c:v>5.9074074074074077E-2</c:v>
                </c:pt>
                <c:pt idx="4939">
                  <c:v>5.9085648148148151E-2</c:v>
                </c:pt>
                <c:pt idx="4940">
                  <c:v>5.9097222222222225E-2</c:v>
                </c:pt>
                <c:pt idx="4941">
                  <c:v>5.9108796296296291E-2</c:v>
                </c:pt>
                <c:pt idx="4942">
                  <c:v>5.9120370370370372E-2</c:v>
                </c:pt>
                <c:pt idx="4943">
                  <c:v>5.9131944444444445E-2</c:v>
                </c:pt>
                <c:pt idx="4944">
                  <c:v>5.9143518518518519E-2</c:v>
                </c:pt>
                <c:pt idx="4945">
                  <c:v>5.9155092592592586E-2</c:v>
                </c:pt>
                <c:pt idx="4946">
                  <c:v>5.9166666666666666E-2</c:v>
                </c:pt>
                <c:pt idx="4947">
                  <c:v>5.917824074074074E-2</c:v>
                </c:pt>
                <c:pt idx="4948">
                  <c:v>5.9189814814814813E-2</c:v>
                </c:pt>
                <c:pt idx="4949">
                  <c:v>5.9201388888888894E-2</c:v>
                </c:pt>
                <c:pt idx="4950">
                  <c:v>5.9212962962962967E-2</c:v>
                </c:pt>
                <c:pt idx="4951">
                  <c:v>5.9224537037037041E-2</c:v>
                </c:pt>
                <c:pt idx="4952">
                  <c:v>5.9236111111111107E-2</c:v>
                </c:pt>
                <c:pt idx="4953">
                  <c:v>5.9247685185185188E-2</c:v>
                </c:pt>
                <c:pt idx="4954">
                  <c:v>5.9259259259259262E-2</c:v>
                </c:pt>
                <c:pt idx="4955">
                  <c:v>5.9270833333333335E-2</c:v>
                </c:pt>
                <c:pt idx="4956">
                  <c:v>5.9282407407407402E-2</c:v>
                </c:pt>
                <c:pt idx="4957">
                  <c:v>5.9293981481481482E-2</c:v>
                </c:pt>
                <c:pt idx="4958">
                  <c:v>5.9305555555555556E-2</c:v>
                </c:pt>
                <c:pt idx="4959">
                  <c:v>5.9317129629629629E-2</c:v>
                </c:pt>
                <c:pt idx="4960">
                  <c:v>5.932870370370371E-2</c:v>
                </c:pt>
                <c:pt idx="4961">
                  <c:v>5.9340277777777777E-2</c:v>
                </c:pt>
                <c:pt idx="4962">
                  <c:v>5.935185185185185E-2</c:v>
                </c:pt>
                <c:pt idx="4963">
                  <c:v>5.9363425925925924E-2</c:v>
                </c:pt>
                <c:pt idx="4964">
                  <c:v>5.9375000000000004E-2</c:v>
                </c:pt>
                <c:pt idx="4965">
                  <c:v>5.9386574074074071E-2</c:v>
                </c:pt>
                <c:pt idx="4966">
                  <c:v>5.9398148148148144E-2</c:v>
                </c:pt>
                <c:pt idx="4967">
                  <c:v>5.9409722222222218E-2</c:v>
                </c:pt>
                <c:pt idx="4968">
                  <c:v>5.9421296296296298E-2</c:v>
                </c:pt>
                <c:pt idx="4969">
                  <c:v>5.9432870370370372E-2</c:v>
                </c:pt>
                <c:pt idx="4970">
                  <c:v>5.9444444444444446E-2</c:v>
                </c:pt>
                <c:pt idx="4971">
                  <c:v>5.9456018518518526E-2</c:v>
                </c:pt>
                <c:pt idx="4972">
                  <c:v>5.9467592592592593E-2</c:v>
                </c:pt>
                <c:pt idx="4973">
                  <c:v>5.9479166666666666E-2</c:v>
                </c:pt>
                <c:pt idx="4974">
                  <c:v>5.949074074074074E-2</c:v>
                </c:pt>
                <c:pt idx="4975">
                  <c:v>5.950231481481482E-2</c:v>
                </c:pt>
                <c:pt idx="4976">
                  <c:v>5.9513888888888887E-2</c:v>
                </c:pt>
                <c:pt idx="4977">
                  <c:v>5.9525462962962961E-2</c:v>
                </c:pt>
                <c:pt idx="4978">
                  <c:v>5.9537037037037034E-2</c:v>
                </c:pt>
                <c:pt idx="4979">
                  <c:v>5.9548611111111115E-2</c:v>
                </c:pt>
                <c:pt idx="4980">
                  <c:v>5.9560185185185188E-2</c:v>
                </c:pt>
                <c:pt idx="4981">
                  <c:v>5.9571759259259262E-2</c:v>
                </c:pt>
                <c:pt idx="4982">
                  <c:v>5.9583333333333328E-2</c:v>
                </c:pt>
                <c:pt idx="4983">
                  <c:v>5.9594907407407409E-2</c:v>
                </c:pt>
                <c:pt idx="4984">
                  <c:v>5.9606481481481483E-2</c:v>
                </c:pt>
                <c:pt idx="4985">
                  <c:v>5.9618055555555556E-2</c:v>
                </c:pt>
                <c:pt idx="4986">
                  <c:v>5.9629629629629623E-2</c:v>
                </c:pt>
                <c:pt idx="4987">
                  <c:v>5.9641203703703703E-2</c:v>
                </c:pt>
                <c:pt idx="4988">
                  <c:v>5.9652777777777777E-2</c:v>
                </c:pt>
                <c:pt idx="4989">
                  <c:v>5.966435185185185E-2</c:v>
                </c:pt>
                <c:pt idx="4990">
                  <c:v>5.9675925925925931E-2</c:v>
                </c:pt>
                <c:pt idx="4991">
                  <c:v>5.9687500000000004E-2</c:v>
                </c:pt>
                <c:pt idx="4992">
                  <c:v>5.9699074074074071E-2</c:v>
                </c:pt>
                <c:pt idx="4993">
                  <c:v>5.9710648148148145E-2</c:v>
                </c:pt>
                <c:pt idx="4994">
                  <c:v>5.9722222222222225E-2</c:v>
                </c:pt>
                <c:pt idx="4995">
                  <c:v>5.9733796296296299E-2</c:v>
                </c:pt>
                <c:pt idx="4996">
                  <c:v>5.9745370370370372E-2</c:v>
                </c:pt>
                <c:pt idx="4997">
                  <c:v>5.9756944444444439E-2</c:v>
                </c:pt>
                <c:pt idx="4998">
                  <c:v>5.9768518518518519E-2</c:v>
                </c:pt>
                <c:pt idx="4999">
                  <c:v>5.9780092592592593E-2</c:v>
                </c:pt>
                <c:pt idx="5000">
                  <c:v>5.9791666666666667E-2</c:v>
                </c:pt>
                <c:pt idx="5001">
                  <c:v>5.9803240740740747E-2</c:v>
                </c:pt>
                <c:pt idx="5002">
                  <c:v>5.9814814814814814E-2</c:v>
                </c:pt>
                <c:pt idx="5003">
                  <c:v>5.9826388888888887E-2</c:v>
                </c:pt>
                <c:pt idx="5004">
                  <c:v>5.9837962962962961E-2</c:v>
                </c:pt>
                <c:pt idx="5005">
                  <c:v>5.9849537037037041E-2</c:v>
                </c:pt>
                <c:pt idx="5006">
                  <c:v>5.9861111111111108E-2</c:v>
                </c:pt>
                <c:pt idx="5007">
                  <c:v>5.9872685185185182E-2</c:v>
                </c:pt>
                <c:pt idx="5008">
                  <c:v>5.9884259259259255E-2</c:v>
                </c:pt>
                <c:pt idx="5009">
                  <c:v>5.9895833333333336E-2</c:v>
                </c:pt>
                <c:pt idx="5010">
                  <c:v>5.9907407407407409E-2</c:v>
                </c:pt>
                <c:pt idx="5011">
                  <c:v>5.9918981481481483E-2</c:v>
                </c:pt>
                <c:pt idx="5012">
                  <c:v>5.9930555555555563E-2</c:v>
                </c:pt>
                <c:pt idx="5013">
                  <c:v>5.994212962962963E-2</c:v>
                </c:pt>
                <c:pt idx="5014">
                  <c:v>5.994212962962963E-2</c:v>
                </c:pt>
                <c:pt idx="5015">
                  <c:v>5.9953703703703703E-2</c:v>
                </c:pt>
                <c:pt idx="5016">
                  <c:v>5.9965277777777777E-2</c:v>
                </c:pt>
                <c:pt idx="5017">
                  <c:v>5.9976851851851858E-2</c:v>
                </c:pt>
                <c:pt idx="5018">
                  <c:v>5.9988425925925924E-2</c:v>
                </c:pt>
                <c:pt idx="5019">
                  <c:v>0.06</c:v>
                </c:pt>
                <c:pt idx="5020">
                  <c:v>6.0011574074074071E-2</c:v>
                </c:pt>
                <c:pt idx="5021">
                  <c:v>6.0023148148148152E-2</c:v>
                </c:pt>
                <c:pt idx="5022">
                  <c:v>6.0034722222222225E-2</c:v>
                </c:pt>
                <c:pt idx="5023">
                  <c:v>6.0046296296296292E-2</c:v>
                </c:pt>
                <c:pt idx="5024">
                  <c:v>6.0057870370370366E-2</c:v>
                </c:pt>
                <c:pt idx="5025">
                  <c:v>6.0069444444444446E-2</c:v>
                </c:pt>
                <c:pt idx="5026">
                  <c:v>6.008101851851852E-2</c:v>
                </c:pt>
                <c:pt idx="5027">
                  <c:v>6.0092592592592593E-2</c:v>
                </c:pt>
                <c:pt idx="5028">
                  <c:v>6.010416666666666E-2</c:v>
                </c:pt>
                <c:pt idx="5029">
                  <c:v>6.011574074074074E-2</c:v>
                </c:pt>
                <c:pt idx="5030">
                  <c:v>6.0127314814814814E-2</c:v>
                </c:pt>
                <c:pt idx="5031">
                  <c:v>6.0138888888888888E-2</c:v>
                </c:pt>
                <c:pt idx="5032">
                  <c:v>6.0150462962962968E-2</c:v>
                </c:pt>
                <c:pt idx="5033">
                  <c:v>6.0162037037037042E-2</c:v>
                </c:pt>
                <c:pt idx="5034">
                  <c:v>6.0173611111111108E-2</c:v>
                </c:pt>
                <c:pt idx="5035">
                  <c:v>6.0185185185185182E-2</c:v>
                </c:pt>
                <c:pt idx="5036">
                  <c:v>6.0196759259259262E-2</c:v>
                </c:pt>
                <c:pt idx="5037">
                  <c:v>6.0208333333333336E-2</c:v>
                </c:pt>
                <c:pt idx="5038">
                  <c:v>6.0219907407407403E-2</c:v>
                </c:pt>
                <c:pt idx="5039">
                  <c:v>6.0231481481481476E-2</c:v>
                </c:pt>
                <c:pt idx="5040">
                  <c:v>6.0243055555555557E-2</c:v>
                </c:pt>
                <c:pt idx="5041">
                  <c:v>6.025462962962963E-2</c:v>
                </c:pt>
                <c:pt idx="5042">
                  <c:v>6.0266203703703704E-2</c:v>
                </c:pt>
                <c:pt idx="5043">
                  <c:v>6.0277777777777784E-2</c:v>
                </c:pt>
                <c:pt idx="5044">
                  <c:v>6.0289351851851851E-2</c:v>
                </c:pt>
                <c:pt idx="5045">
                  <c:v>6.0300925925925924E-2</c:v>
                </c:pt>
                <c:pt idx="5046">
                  <c:v>6.0312499999999998E-2</c:v>
                </c:pt>
                <c:pt idx="5047">
                  <c:v>6.0324074074074079E-2</c:v>
                </c:pt>
                <c:pt idx="5048">
                  <c:v>6.0335648148148145E-2</c:v>
                </c:pt>
                <c:pt idx="5049">
                  <c:v>6.0347222222222219E-2</c:v>
                </c:pt>
                <c:pt idx="5050">
                  <c:v>6.0358796296296292E-2</c:v>
                </c:pt>
                <c:pt idx="5051">
                  <c:v>6.0370370370370373E-2</c:v>
                </c:pt>
                <c:pt idx="5052">
                  <c:v>6.0381944444444446E-2</c:v>
                </c:pt>
                <c:pt idx="5053">
                  <c:v>6.039351851851852E-2</c:v>
                </c:pt>
                <c:pt idx="5054">
                  <c:v>6.04050925925926E-2</c:v>
                </c:pt>
                <c:pt idx="5055">
                  <c:v>6.0416666666666667E-2</c:v>
                </c:pt>
                <c:pt idx="5056">
                  <c:v>6.0428240740740741E-2</c:v>
                </c:pt>
                <c:pt idx="5057">
                  <c:v>6.0439814814814814E-2</c:v>
                </c:pt>
                <c:pt idx="5058">
                  <c:v>6.0451388888888895E-2</c:v>
                </c:pt>
                <c:pt idx="5059">
                  <c:v>6.0462962962962961E-2</c:v>
                </c:pt>
                <c:pt idx="5060">
                  <c:v>6.0474537037037035E-2</c:v>
                </c:pt>
                <c:pt idx="5061">
                  <c:v>6.0486111111111109E-2</c:v>
                </c:pt>
                <c:pt idx="5062">
                  <c:v>6.0497685185185189E-2</c:v>
                </c:pt>
                <c:pt idx="5063">
                  <c:v>6.0509259259259263E-2</c:v>
                </c:pt>
                <c:pt idx="5064">
                  <c:v>6.0520833333333329E-2</c:v>
                </c:pt>
                <c:pt idx="5065">
                  <c:v>6.0532407407407403E-2</c:v>
                </c:pt>
                <c:pt idx="5066">
                  <c:v>6.0543981481481483E-2</c:v>
                </c:pt>
                <c:pt idx="5067">
                  <c:v>6.0555555555555557E-2</c:v>
                </c:pt>
                <c:pt idx="5068">
                  <c:v>6.0567129629629624E-2</c:v>
                </c:pt>
                <c:pt idx="5069">
                  <c:v>6.0578703703703697E-2</c:v>
                </c:pt>
                <c:pt idx="5070">
                  <c:v>6.0590277777777778E-2</c:v>
                </c:pt>
                <c:pt idx="5071">
                  <c:v>6.0601851851851851E-2</c:v>
                </c:pt>
                <c:pt idx="5072">
                  <c:v>6.0613425925925925E-2</c:v>
                </c:pt>
                <c:pt idx="5073">
                  <c:v>6.0625000000000005E-2</c:v>
                </c:pt>
                <c:pt idx="5074">
                  <c:v>6.0636574074074079E-2</c:v>
                </c:pt>
                <c:pt idx="5075">
                  <c:v>6.0648148148148145E-2</c:v>
                </c:pt>
                <c:pt idx="5076">
                  <c:v>6.0659722222222219E-2</c:v>
                </c:pt>
                <c:pt idx="5077">
                  <c:v>6.06712962962963E-2</c:v>
                </c:pt>
                <c:pt idx="5078">
                  <c:v>6.0682870370370373E-2</c:v>
                </c:pt>
                <c:pt idx="5079">
                  <c:v>6.069444444444444E-2</c:v>
                </c:pt>
                <c:pt idx="5080">
                  <c:v>6.0706018518518513E-2</c:v>
                </c:pt>
                <c:pt idx="5081">
                  <c:v>6.0717592592592594E-2</c:v>
                </c:pt>
                <c:pt idx="5082">
                  <c:v>6.0729166666666667E-2</c:v>
                </c:pt>
                <c:pt idx="5083">
                  <c:v>6.0740740740740741E-2</c:v>
                </c:pt>
                <c:pt idx="5084">
                  <c:v>6.0752314814814821E-2</c:v>
                </c:pt>
                <c:pt idx="5085">
                  <c:v>6.0763888888888888E-2</c:v>
                </c:pt>
                <c:pt idx="5086">
                  <c:v>6.0775462962962962E-2</c:v>
                </c:pt>
                <c:pt idx="5087">
                  <c:v>6.0787037037037035E-2</c:v>
                </c:pt>
                <c:pt idx="5088">
                  <c:v>6.0798611111111116E-2</c:v>
                </c:pt>
                <c:pt idx="5089">
                  <c:v>6.0810185185185182E-2</c:v>
                </c:pt>
                <c:pt idx="5090">
                  <c:v>6.0821759259259256E-2</c:v>
                </c:pt>
                <c:pt idx="5091">
                  <c:v>6.083333333333333E-2</c:v>
                </c:pt>
                <c:pt idx="5092">
                  <c:v>6.084490740740741E-2</c:v>
                </c:pt>
                <c:pt idx="5093">
                  <c:v>6.0856481481481484E-2</c:v>
                </c:pt>
                <c:pt idx="5094">
                  <c:v>6.0868055555555557E-2</c:v>
                </c:pt>
                <c:pt idx="5095">
                  <c:v>6.0879629629629638E-2</c:v>
                </c:pt>
                <c:pt idx="5096">
                  <c:v>6.0891203703703704E-2</c:v>
                </c:pt>
                <c:pt idx="5097">
                  <c:v>6.0902777777777778E-2</c:v>
                </c:pt>
                <c:pt idx="5098">
                  <c:v>6.0914351851851851E-2</c:v>
                </c:pt>
                <c:pt idx="5099">
                  <c:v>6.0925925925925932E-2</c:v>
                </c:pt>
                <c:pt idx="5100">
                  <c:v>6.0937499999999999E-2</c:v>
                </c:pt>
                <c:pt idx="5101">
                  <c:v>6.0949074074074072E-2</c:v>
                </c:pt>
                <c:pt idx="5102">
                  <c:v>6.0960648148148146E-2</c:v>
                </c:pt>
                <c:pt idx="5103">
                  <c:v>6.0972222222222226E-2</c:v>
                </c:pt>
                <c:pt idx="5104">
                  <c:v>6.09837962962963E-2</c:v>
                </c:pt>
                <c:pt idx="5105">
                  <c:v>6.0995370370370366E-2</c:v>
                </c:pt>
                <c:pt idx="5106">
                  <c:v>6.100694444444444E-2</c:v>
                </c:pt>
                <c:pt idx="5107">
                  <c:v>6.1018518518518521E-2</c:v>
                </c:pt>
                <c:pt idx="5108">
                  <c:v>6.1030092592592594E-2</c:v>
                </c:pt>
                <c:pt idx="5109">
                  <c:v>6.1041666666666661E-2</c:v>
                </c:pt>
                <c:pt idx="5110">
                  <c:v>6.1053240740740734E-2</c:v>
                </c:pt>
                <c:pt idx="5111">
                  <c:v>6.1064814814814815E-2</c:v>
                </c:pt>
                <c:pt idx="5112">
                  <c:v>6.1076388888888888E-2</c:v>
                </c:pt>
                <c:pt idx="5113">
                  <c:v>6.1087962962962962E-2</c:v>
                </c:pt>
                <c:pt idx="5114">
                  <c:v>6.1099537037037042E-2</c:v>
                </c:pt>
                <c:pt idx="5115">
                  <c:v>6.1111111111111116E-2</c:v>
                </c:pt>
                <c:pt idx="5116">
                  <c:v>6.1122685185185183E-2</c:v>
                </c:pt>
                <c:pt idx="5117">
                  <c:v>6.1134259259259256E-2</c:v>
                </c:pt>
                <c:pt idx="5118">
                  <c:v>6.1145833333333337E-2</c:v>
                </c:pt>
                <c:pt idx="5119">
                  <c:v>6.115740740740741E-2</c:v>
                </c:pt>
                <c:pt idx="5120">
                  <c:v>6.1168981481481477E-2</c:v>
                </c:pt>
                <c:pt idx="5121">
                  <c:v>6.1180555555555551E-2</c:v>
                </c:pt>
                <c:pt idx="5122">
                  <c:v>6.1192129629629631E-2</c:v>
                </c:pt>
                <c:pt idx="5123">
                  <c:v>6.1203703703703705E-2</c:v>
                </c:pt>
                <c:pt idx="5124">
                  <c:v>6.1215277777777778E-2</c:v>
                </c:pt>
                <c:pt idx="5125">
                  <c:v>6.1226851851851859E-2</c:v>
                </c:pt>
                <c:pt idx="5126">
                  <c:v>6.1238425925925925E-2</c:v>
                </c:pt>
                <c:pt idx="5127">
                  <c:v>6.1249999999999999E-2</c:v>
                </c:pt>
                <c:pt idx="5128">
                  <c:v>6.1261574074074072E-2</c:v>
                </c:pt>
                <c:pt idx="5129">
                  <c:v>6.1273148148148153E-2</c:v>
                </c:pt>
                <c:pt idx="5130">
                  <c:v>6.128472222222222E-2</c:v>
                </c:pt>
                <c:pt idx="5131">
                  <c:v>6.1296296296296293E-2</c:v>
                </c:pt>
                <c:pt idx="5132">
                  <c:v>6.1307870370370367E-2</c:v>
                </c:pt>
                <c:pt idx="5133">
                  <c:v>6.1319444444444447E-2</c:v>
                </c:pt>
                <c:pt idx="5134">
                  <c:v>6.1331018518518521E-2</c:v>
                </c:pt>
                <c:pt idx="5135">
                  <c:v>6.1342592592592594E-2</c:v>
                </c:pt>
                <c:pt idx="5136">
                  <c:v>6.1354166666666675E-2</c:v>
                </c:pt>
                <c:pt idx="5137">
                  <c:v>6.1365740740740742E-2</c:v>
                </c:pt>
                <c:pt idx="5138">
                  <c:v>6.1377314814814815E-2</c:v>
                </c:pt>
                <c:pt idx="5139">
                  <c:v>6.1388888888888889E-2</c:v>
                </c:pt>
                <c:pt idx="5140">
                  <c:v>6.1400462962962969E-2</c:v>
                </c:pt>
                <c:pt idx="5141">
                  <c:v>6.1412037037037036E-2</c:v>
                </c:pt>
                <c:pt idx="5142">
                  <c:v>6.1423611111111109E-2</c:v>
                </c:pt>
                <c:pt idx="5143">
                  <c:v>6.1435185185185183E-2</c:v>
                </c:pt>
                <c:pt idx="5144">
                  <c:v>6.1446759259259263E-2</c:v>
                </c:pt>
                <c:pt idx="5145">
                  <c:v>6.1458333333333337E-2</c:v>
                </c:pt>
                <c:pt idx="5146">
                  <c:v>6.1469907407407404E-2</c:v>
                </c:pt>
                <c:pt idx="5147">
                  <c:v>6.1481481481481477E-2</c:v>
                </c:pt>
                <c:pt idx="5148">
                  <c:v>6.1493055555555558E-2</c:v>
                </c:pt>
                <c:pt idx="5149">
                  <c:v>6.1504629629629631E-2</c:v>
                </c:pt>
                <c:pt idx="5150">
                  <c:v>6.1516203703703698E-2</c:v>
                </c:pt>
                <c:pt idx="5151">
                  <c:v>6.1527777777777772E-2</c:v>
                </c:pt>
                <c:pt idx="5152">
                  <c:v>6.1539351851851852E-2</c:v>
                </c:pt>
                <c:pt idx="5153">
                  <c:v>6.1550925925925926E-2</c:v>
                </c:pt>
                <c:pt idx="5154">
                  <c:v>6.1562499999999999E-2</c:v>
                </c:pt>
                <c:pt idx="5155">
                  <c:v>6.157407407407408E-2</c:v>
                </c:pt>
                <c:pt idx="5156">
                  <c:v>6.1585648148148153E-2</c:v>
                </c:pt>
                <c:pt idx="5157">
                  <c:v>6.159722222222222E-2</c:v>
                </c:pt>
                <c:pt idx="5158">
                  <c:v>6.1608796296296293E-2</c:v>
                </c:pt>
                <c:pt idx="5159">
                  <c:v>6.1620370370370374E-2</c:v>
                </c:pt>
                <c:pt idx="5160">
                  <c:v>6.1631944444444448E-2</c:v>
                </c:pt>
                <c:pt idx="5161">
                  <c:v>6.1643518518518514E-2</c:v>
                </c:pt>
                <c:pt idx="5162">
                  <c:v>6.1655092592592588E-2</c:v>
                </c:pt>
                <c:pt idx="5163">
                  <c:v>6.1666666666666668E-2</c:v>
                </c:pt>
                <c:pt idx="5164">
                  <c:v>6.1678240740740742E-2</c:v>
                </c:pt>
                <c:pt idx="5165">
                  <c:v>6.1689814814814815E-2</c:v>
                </c:pt>
                <c:pt idx="5166">
                  <c:v>6.1701388888888896E-2</c:v>
                </c:pt>
                <c:pt idx="5167">
                  <c:v>6.1712962962962963E-2</c:v>
                </c:pt>
                <c:pt idx="5168">
                  <c:v>6.1724537037037036E-2</c:v>
                </c:pt>
                <c:pt idx="5169">
                  <c:v>6.173611111111111E-2</c:v>
                </c:pt>
                <c:pt idx="5170">
                  <c:v>6.174768518518519E-2</c:v>
                </c:pt>
                <c:pt idx="5171">
                  <c:v>6.1759259259259257E-2</c:v>
                </c:pt>
                <c:pt idx="5172">
                  <c:v>6.177083333333333E-2</c:v>
                </c:pt>
                <c:pt idx="5173">
                  <c:v>6.1782407407407404E-2</c:v>
                </c:pt>
                <c:pt idx="5174">
                  <c:v>6.1793981481481484E-2</c:v>
                </c:pt>
                <c:pt idx="5175">
                  <c:v>6.1805555555555558E-2</c:v>
                </c:pt>
                <c:pt idx="5176">
                  <c:v>6.1817129629629632E-2</c:v>
                </c:pt>
                <c:pt idx="5177">
                  <c:v>6.1828703703703712E-2</c:v>
                </c:pt>
                <c:pt idx="5178">
                  <c:v>6.1840277777777779E-2</c:v>
                </c:pt>
                <c:pt idx="5179">
                  <c:v>6.1851851851851852E-2</c:v>
                </c:pt>
                <c:pt idx="5180">
                  <c:v>6.1863425925925926E-2</c:v>
                </c:pt>
                <c:pt idx="5181">
                  <c:v>6.1875000000000006E-2</c:v>
                </c:pt>
                <c:pt idx="5182">
                  <c:v>6.1886574074074073E-2</c:v>
                </c:pt>
                <c:pt idx="5183">
                  <c:v>6.1898148148148147E-2</c:v>
                </c:pt>
                <c:pt idx="5184">
                  <c:v>6.190972222222222E-2</c:v>
                </c:pt>
                <c:pt idx="5185">
                  <c:v>6.1921296296296301E-2</c:v>
                </c:pt>
                <c:pt idx="5186">
                  <c:v>6.1932870370370374E-2</c:v>
                </c:pt>
                <c:pt idx="5187">
                  <c:v>6.1944444444444441E-2</c:v>
                </c:pt>
                <c:pt idx="5188">
                  <c:v>6.1956018518518514E-2</c:v>
                </c:pt>
                <c:pt idx="5189">
                  <c:v>6.1967592592592595E-2</c:v>
                </c:pt>
                <c:pt idx="5190">
                  <c:v>6.1979166666666669E-2</c:v>
                </c:pt>
                <c:pt idx="5191">
                  <c:v>6.1990740740740735E-2</c:v>
                </c:pt>
                <c:pt idx="5192">
                  <c:v>6.2002314814814809E-2</c:v>
                </c:pt>
                <c:pt idx="5193">
                  <c:v>6.2013888888888889E-2</c:v>
                </c:pt>
                <c:pt idx="5194">
                  <c:v>6.2025462962962963E-2</c:v>
                </c:pt>
                <c:pt idx="5195">
                  <c:v>6.2037037037037036E-2</c:v>
                </c:pt>
                <c:pt idx="5196">
                  <c:v>6.2048611111111117E-2</c:v>
                </c:pt>
                <c:pt idx="5197">
                  <c:v>6.206018518518519E-2</c:v>
                </c:pt>
                <c:pt idx="5198">
                  <c:v>6.2071759259259257E-2</c:v>
                </c:pt>
                <c:pt idx="5199">
                  <c:v>6.2083333333333331E-2</c:v>
                </c:pt>
                <c:pt idx="5200">
                  <c:v>6.2094907407407411E-2</c:v>
                </c:pt>
                <c:pt idx="5201">
                  <c:v>6.2106481481481485E-2</c:v>
                </c:pt>
                <c:pt idx="5202">
                  <c:v>6.2118055555555551E-2</c:v>
                </c:pt>
                <c:pt idx="5203">
                  <c:v>6.2129629629629625E-2</c:v>
                </c:pt>
                <c:pt idx="5204">
                  <c:v>6.2141203703703705E-2</c:v>
                </c:pt>
                <c:pt idx="5205">
                  <c:v>6.2152777777777779E-2</c:v>
                </c:pt>
                <c:pt idx="5206">
                  <c:v>6.2164351851851853E-2</c:v>
                </c:pt>
                <c:pt idx="5207">
                  <c:v>6.2175925925925933E-2</c:v>
                </c:pt>
                <c:pt idx="5208">
                  <c:v>6.21875E-2</c:v>
                </c:pt>
                <c:pt idx="5209">
                  <c:v>6.2199074074074073E-2</c:v>
                </c:pt>
                <c:pt idx="5210">
                  <c:v>6.2210648148148147E-2</c:v>
                </c:pt>
                <c:pt idx="5211">
                  <c:v>6.2222222222222227E-2</c:v>
                </c:pt>
                <c:pt idx="5212">
                  <c:v>6.2233796296296294E-2</c:v>
                </c:pt>
                <c:pt idx="5213">
                  <c:v>6.2245370370370368E-2</c:v>
                </c:pt>
                <c:pt idx="5214">
                  <c:v>6.2256944444444441E-2</c:v>
                </c:pt>
                <c:pt idx="5215">
                  <c:v>6.2268518518518522E-2</c:v>
                </c:pt>
                <c:pt idx="5216">
                  <c:v>6.2280092592592595E-2</c:v>
                </c:pt>
                <c:pt idx="5217">
                  <c:v>6.2291666666666669E-2</c:v>
                </c:pt>
                <c:pt idx="5218">
                  <c:v>6.2303240740740735E-2</c:v>
                </c:pt>
                <c:pt idx="5219">
                  <c:v>6.2314814814814816E-2</c:v>
                </c:pt>
                <c:pt idx="5220">
                  <c:v>6.232638888888889E-2</c:v>
                </c:pt>
                <c:pt idx="5221">
                  <c:v>6.2337962962962963E-2</c:v>
                </c:pt>
                <c:pt idx="5222">
                  <c:v>6.2349537037037044E-2</c:v>
                </c:pt>
                <c:pt idx="5223">
                  <c:v>6.236111111111111E-2</c:v>
                </c:pt>
                <c:pt idx="5224">
                  <c:v>6.2372685185185184E-2</c:v>
                </c:pt>
                <c:pt idx="5225">
                  <c:v>6.2384259259259257E-2</c:v>
                </c:pt>
                <c:pt idx="5226">
                  <c:v>6.2395833333333338E-2</c:v>
                </c:pt>
                <c:pt idx="5227">
                  <c:v>6.2407407407407411E-2</c:v>
                </c:pt>
                <c:pt idx="5228">
                  <c:v>6.2418981481481478E-2</c:v>
                </c:pt>
                <c:pt idx="5229">
                  <c:v>6.2430555555555552E-2</c:v>
                </c:pt>
                <c:pt idx="5230">
                  <c:v>6.2442129629629632E-2</c:v>
                </c:pt>
                <c:pt idx="5231">
                  <c:v>6.2453703703703706E-2</c:v>
                </c:pt>
                <c:pt idx="5232">
                  <c:v>6.2465277777777772E-2</c:v>
                </c:pt>
                <c:pt idx="5233">
                  <c:v>6.2476851851851846E-2</c:v>
                </c:pt>
                <c:pt idx="5234">
                  <c:v>6.2488425925925926E-2</c:v>
                </c:pt>
                <c:pt idx="5235">
                  <c:v>6.25E-2</c:v>
                </c:pt>
                <c:pt idx="5236">
                  <c:v>6.2511574074074081E-2</c:v>
                </c:pt>
                <c:pt idx="5237">
                  <c:v>6.2523148148148147E-2</c:v>
                </c:pt>
                <c:pt idx="5238">
                  <c:v>6.2534722222222228E-2</c:v>
                </c:pt>
                <c:pt idx="5239">
                  <c:v>6.2546296296296294E-2</c:v>
                </c:pt>
                <c:pt idx="5240">
                  <c:v>6.2557870370370375E-2</c:v>
                </c:pt>
                <c:pt idx="5241">
                  <c:v>6.2569444444444441E-2</c:v>
                </c:pt>
                <c:pt idx="5242">
                  <c:v>6.2581018518518508E-2</c:v>
                </c:pt>
                <c:pt idx="5243">
                  <c:v>6.2592592592592589E-2</c:v>
                </c:pt>
                <c:pt idx="5244">
                  <c:v>6.2604166666666669E-2</c:v>
                </c:pt>
                <c:pt idx="5245">
                  <c:v>6.2615740740740736E-2</c:v>
                </c:pt>
                <c:pt idx="5246">
                  <c:v>6.2627314814814816E-2</c:v>
                </c:pt>
                <c:pt idx="5247">
                  <c:v>6.2638888888888897E-2</c:v>
                </c:pt>
                <c:pt idx="5248">
                  <c:v>6.2650462962962963E-2</c:v>
                </c:pt>
                <c:pt idx="5249">
                  <c:v>6.2662037037037044E-2</c:v>
                </c:pt>
                <c:pt idx="5250">
                  <c:v>6.267361111111111E-2</c:v>
                </c:pt>
                <c:pt idx="5251">
                  <c:v>6.2685185185185191E-2</c:v>
                </c:pt>
                <c:pt idx="5252">
                  <c:v>6.2696759259259258E-2</c:v>
                </c:pt>
                <c:pt idx="5253">
                  <c:v>6.2708333333333324E-2</c:v>
                </c:pt>
                <c:pt idx="5254">
                  <c:v>6.2719907407407405E-2</c:v>
                </c:pt>
                <c:pt idx="5255">
                  <c:v>6.2731481481481485E-2</c:v>
                </c:pt>
                <c:pt idx="5256">
                  <c:v>6.2743055555555552E-2</c:v>
                </c:pt>
                <c:pt idx="5257">
                  <c:v>6.2754629629629632E-2</c:v>
                </c:pt>
                <c:pt idx="5258">
                  <c:v>6.2766203703703713E-2</c:v>
                </c:pt>
                <c:pt idx="5259">
                  <c:v>6.277777777777778E-2</c:v>
                </c:pt>
                <c:pt idx="5260">
                  <c:v>6.2789351851851846E-2</c:v>
                </c:pt>
                <c:pt idx="5261">
                  <c:v>6.2800925925925927E-2</c:v>
                </c:pt>
                <c:pt idx="5262">
                  <c:v>6.2812499999999993E-2</c:v>
                </c:pt>
                <c:pt idx="5263">
                  <c:v>6.2824074074074074E-2</c:v>
                </c:pt>
                <c:pt idx="5264">
                  <c:v>6.283564814814814E-2</c:v>
                </c:pt>
                <c:pt idx="5265">
                  <c:v>6.2847222222222221E-2</c:v>
                </c:pt>
                <c:pt idx="5266">
                  <c:v>6.2858796296296301E-2</c:v>
                </c:pt>
                <c:pt idx="5267">
                  <c:v>6.2870370370370368E-2</c:v>
                </c:pt>
                <c:pt idx="5268">
                  <c:v>6.2881944444444449E-2</c:v>
                </c:pt>
                <c:pt idx="5269">
                  <c:v>6.2893518518518529E-2</c:v>
                </c:pt>
                <c:pt idx="5270">
                  <c:v>6.2905092592592596E-2</c:v>
                </c:pt>
                <c:pt idx="5271">
                  <c:v>6.2916666666666662E-2</c:v>
                </c:pt>
                <c:pt idx="5272">
                  <c:v>6.2928240740740743E-2</c:v>
                </c:pt>
                <c:pt idx="5273">
                  <c:v>6.293981481481481E-2</c:v>
                </c:pt>
                <c:pt idx="5274">
                  <c:v>6.295138888888889E-2</c:v>
                </c:pt>
                <c:pt idx="5275">
                  <c:v>6.2962962962962957E-2</c:v>
                </c:pt>
                <c:pt idx="5276">
                  <c:v>6.2974537037037037E-2</c:v>
                </c:pt>
                <c:pt idx="5277">
                  <c:v>6.2986111111111118E-2</c:v>
                </c:pt>
                <c:pt idx="5278">
                  <c:v>6.2997685185185184E-2</c:v>
                </c:pt>
                <c:pt idx="5279">
                  <c:v>6.3009259259259265E-2</c:v>
                </c:pt>
                <c:pt idx="5280">
                  <c:v>6.3020833333333331E-2</c:v>
                </c:pt>
                <c:pt idx="5281">
                  <c:v>6.3032407407407412E-2</c:v>
                </c:pt>
                <c:pt idx="5282">
                  <c:v>6.3043981481481479E-2</c:v>
                </c:pt>
                <c:pt idx="5283">
                  <c:v>6.3055555555555545E-2</c:v>
                </c:pt>
                <c:pt idx="5284">
                  <c:v>6.3067129629629626E-2</c:v>
                </c:pt>
                <c:pt idx="5285">
                  <c:v>6.3078703703703706E-2</c:v>
                </c:pt>
                <c:pt idx="5286">
                  <c:v>6.3090277777777773E-2</c:v>
                </c:pt>
                <c:pt idx="5287">
                  <c:v>6.3101851851851853E-2</c:v>
                </c:pt>
                <c:pt idx="5288">
                  <c:v>6.3113425925925934E-2</c:v>
                </c:pt>
                <c:pt idx="5289">
                  <c:v>6.3125000000000001E-2</c:v>
                </c:pt>
                <c:pt idx="5290">
                  <c:v>6.3136574074074081E-2</c:v>
                </c:pt>
                <c:pt idx="5291">
                  <c:v>6.3148148148148148E-2</c:v>
                </c:pt>
                <c:pt idx="5292">
                  <c:v>6.3159722222222228E-2</c:v>
                </c:pt>
                <c:pt idx="5293">
                  <c:v>6.3171296296296295E-2</c:v>
                </c:pt>
                <c:pt idx="5294">
                  <c:v>6.3182870370370361E-2</c:v>
                </c:pt>
                <c:pt idx="5295">
                  <c:v>6.3194444444444442E-2</c:v>
                </c:pt>
                <c:pt idx="5296">
                  <c:v>6.3206018518518522E-2</c:v>
                </c:pt>
                <c:pt idx="5297">
                  <c:v>6.3217592592592589E-2</c:v>
                </c:pt>
                <c:pt idx="5298">
                  <c:v>6.322916666666667E-2</c:v>
                </c:pt>
                <c:pt idx="5299">
                  <c:v>6.324074074074075E-2</c:v>
                </c:pt>
                <c:pt idx="5300">
                  <c:v>6.3252314814814817E-2</c:v>
                </c:pt>
                <c:pt idx="5301">
                  <c:v>6.3263888888888883E-2</c:v>
                </c:pt>
                <c:pt idx="5302">
                  <c:v>6.3275462962962964E-2</c:v>
                </c:pt>
                <c:pt idx="5303">
                  <c:v>6.3287037037037031E-2</c:v>
                </c:pt>
                <c:pt idx="5304">
                  <c:v>6.3298611111111111E-2</c:v>
                </c:pt>
                <c:pt idx="5305">
                  <c:v>6.3310185185185178E-2</c:v>
                </c:pt>
                <c:pt idx="5306">
                  <c:v>6.3321759259259258E-2</c:v>
                </c:pt>
                <c:pt idx="5307">
                  <c:v>6.3333333333333339E-2</c:v>
                </c:pt>
                <c:pt idx="5308">
                  <c:v>6.3344907407407405E-2</c:v>
                </c:pt>
                <c:pt idx="5309">
                  <c:v>6.3356481481481486E-2</c:v>
                </c:pt>
                <c:pt idx="5310">
                  <c:v>6.3368055555555566E-2</c:v>
                </c:pt>
                <c:pt idx="5311">
                  <c:v>6.3379629629629633E-2</c:v>
                </c:pt>
                <c:pt idx="5312">
                  <c:v>6.33912037037037E-2</c:v>
                </c:pt>
                <c:pt idx="5313">
                  <c:v>6.340277777777778E-2</c:v>
                </c:pt>
                <c:pt idx="5314">
                  <c:v>6.3414351851851847E-2</c:v>
                </c:pt>
                <c:pt idx="5315">
                  <c:v>6.3425925925925927E-2</c:v>
                </c:pt>
                <c:pt idx="5316">
                  <c:v>6.3437499999999994E-2</c:v>
                </c:pt>
                <c:pt idx="5317">
                  <c:v>6.3449074074074074E-2</c:v>
                </c:pt>
                <c:pt idx="5318">
                  <c:v>6.3460648148148155E-2</c:v>
                </c:pt>
                <c:pt idx="5319">
                  <c:v>6.3472222222222222E-2</c:v>
                </c:pt>
                <c:pt idx="5320">
                  <c:v>6.3483796296296302E-2</c:v>
                </c:pt>
                <c:pt idx="5321">
                  <c:v>6.3495370370370369E-2</c:v>
                </c:pt>
                <c:pt idx="5322">
                  <c:v>6.3506944444444449E-2</c:v>
                </c:pt>
                <c:pt idx="5323">
                  <c:v>6.3518518518518516E-2</c:v>
                </c:pt>
                <c:pt idx="5324">
                  <c:v>6.3530092592592582E-2</c:v>
                </c:pt>
                <c:pt idx="5325">
                  <c:v>6.3541666666666663E-2</c:v>
                </c:pt>
                <c:pt idx="5326">
                  <c:v>6.3553240740740743E-2</c:v>
                </c:pt>
                <c:pt idx="5327">
                  <c:v>6.356481481481481E-2</c:v>
                </c:pt>
                <c:pt idx="5328">
                  <c:v>6.3576388888888891E-2</c:v>
                </c:pt>
                <c:pt idx="5329">
                  <c:v>6.3587962962962971E-2</c:v>
                </c:pt>
                <c:pt idx="5330">
                  <c:v>6.3599537037037038E-2</c:v>
                </c:pt>
                <c:pt idx="5331">
                  <c:v>6.3611111111111118E-2</c:v>
                </c:pt>
                <c:pt idx="5332">
                  <c:v>6.3622685185185185E-2</c:v>
                </c:pt>
                <c:pt idx="5333">
                  <c:v>6.3634259259259265E-2</c:v>
                </c:pt>
                <c:pt idx="5334">
                  <c:v>6.3645833333333332E-2</c:v>
                </c:pt>
                <c:pt idx="5335">
                  <c:v>6.3657407407407399E-2</c:v>
                </c:pt>
                <c:pt idx="5336">
                  <c:v>6.3668981481481479E-2</c:v>
                </c:pt>
                <c:pt idx="5337">
                  <c:v>6.368055555555556E-2</c:v>
                </c:pt>
                <c:pt idx="5338">
                  <c:v>6.3692129629629626E-2</c:v>
                </c:pt>
                <c:pt idx="5339">
                  <c:v>6.3703703703703707E-2</c:v>
                </c:pt>
                <c:pt idx="5340">
                  <c:v>6.3715277777777787E-2</c:v>
                </c:pt>
                <c:pt idx="5341">
                  <c:v>6.3726851851851854E-2</c:v>
                </c:pt>
                <c:pt idx="5342">
                  <c:v>6.3738425925925921E-2</c:v>
                </c:pt>
                <c:pt idx="5343">
                  <c:v>6.3750000000000001E-2</c:v>
                </c:pt>
                <c:pt idx="5344">
                  <c:v>6.3761574074074068E-2</c:v>
                </c:pt>
                <c:pt idx="5345">
                  <c:v>6.3773148148148148E-2</c:v>
                </c:pt>
                <c:pt idx="5346">
                  <c:v>6.3784722222222215E-2</c:v>
                </c:pt>
                <c:pt idx="5347">
                  <c:v>6.3796296296296295E-2</c:v>
                </c:pt>
                <c:pt idx="5348">
                  <c:v>6.3807870370370376E-2</c:v>
                </c:pt>
                <c:pt idx="5349">
                  <c:v>6.3819444444444443E-2</c:v>
                </c:pt>
                <c:pt idx="5350">
                  <c:v>6.3831018518518523E-2</c:v>
                </c:pt>
                <c:pt idx="5351">
                  <c:v>6.3842592592592604E-2</c:v>
                </c:pt>
                <c:pt idx="5352">
                  <c:v>6.385416666666667E-2</c:v>
                </c:pt>
                <c:pt idx="5353">
                  <c:v>6.3865740740740737E-2</c:v>
                </c:pt>
                <c:pt idx="5354">
                  <c:v>6.3877314814814817E-2</c:v>
                </c:pt>
                <c:pt idx="5355">
                  <c:v>6.3888888888888884E-2</c:v>
                </c:pt>
                <c:pt idx="5356">
                  <c:v>6.3900462962962964E-2</c:v>
                </c:pt>
                <c:pt idx="5357">
                  <c:v>6.3912037037037031E-2</c:v>
                </c:pt>
                <c:pt idx="5358">
                  <c:v>6.3923611111111112E-2</c:v>
                </c:pt>
                <c:pt idx="5359">
                  <c:v>6.3935185185185192E-2</c:v>
                </c:pt>
                <c:pt idx="5360">
                  <c:v>6.3946759259259259E-2</c:v>
                </c:pt>
                <c:pt idx="5361">
                  <c:v>6.3958333333333339E-2</c:v>
                </c:pt>
                <c:pt idx="5362">
                  <c:v>6.3969907407407406E-2</c:v>
                </c:pt>
                <c:pt idx="5363">
                  <c:v>6.3981481481481486E-2</c:v>
                </c:pt>
                <c:pt idx="5364">
                  <c:v>6.3993055555555553E-2</c:v>
                </c:pt>
                <c:pt idx="5365">
                  <c:v>6.400462962962962E-2</c:v>
                </c:pt>
                <c:pt idx="5366">
                  <c:v>6.40162037037037E-2</c:v>
                </c:pt>
                <c:pt idx="5367">
                  <c:v>6.4027777777777781E-2</c:v>
                </c:pt>
                <c:pt idx="5368">
                  <c:v>6.4039351851851847E-2</c:v>
                </c:pt>
                <c:pt idx="5369">
                  <c:v>6.4050925925925928E-2</c:v>
                </c:pt>
                <c:pt idx="5370">
                  <c:v>6.4062500000000008E-2</c:v>
                </c:pt>
                <c:pt idx="5371">
                  <c:v>6.4074074074074075E-2</c:v>
                </c:pt>
                <c:pt idx="5372">
                  <c:v>6.4085648148148142E-2</c:v>
                </c:pt>
                <c:pt idx="5373">
                  <c:v>6.4097222222222222E-2</c:v>
                </c:pt>
                <c:pt idx="5374">
                  <c:v>6.4108796296296303E-2</c:v>
                </c:pt>
                <c:pt idx="5375">
                  <c:v>6.4120370370370369E-2</c:v>
                </c:pt>
                <c:pt idx="5376">
                  <c:v>6.4131944444444436E-2</c:v>
                </c:pt>
                <c:pt idx="5377">
                  <c:v>6.4143518518518516E-2</c:v>
                </c:pt>
                <c:pt idx="5378">
                  <c:v>6.4155092592592597E-2</c:v>
                </c:pt>
                <c:pt idx="5379">
                  <c:v>6.4166666666666664E-2</c:v>
                </c:pt>
                <c:pt idx="5380">
                  <c:v>6.4178240740740744E-2</c:v>
                </c:pt>
                <c:pt idx="5381">
                  <c:v>6.4178240740740744E-2</c:v>
                </c:pt>
                <c:pt idx="5382">
                  <c:v>6.4189814814814811E-2</c:v>
                </c:pt>
                <c:pt idx="5383">
                  <c:v>6.4201388888888891E-2</c:v>
                </c:pt>
                <c:pt idx="5384">
                  <c:v>6.4212962962962958E-2</c:v>
                </c:pt>
                <c:pt idx="5385">
                  <c:v>6.4224537037037038E-2</c:v>
                </c:pt>
                <c:pt idx="5386">
                  <c:v>6.4236111111111105E-2</c:v>
                </c:pt>
                <c:pt idx="5387">
                  <c:v>6.4247685185185185E-2</c:v>
                </c:pt>
                <c:pt idx="5388">
                  <c:v>6.4259259259259252E-2</c:v>
                </c:pt>
                <c:pt idx="5389">
                  <c:v>6.4270833333333333E-2</c:v>
                </c:pt>
                <c:pt idx="5390">
                  <c:v>6.4282407407407413E-2</c:v>
                </c:pt>
                <c:pt idx="5391">
                  <c:v>6.429398148148148E-2</c:v>
                </c:pt>
                <c:pt idx="5392">
                  <c:v>6.430555555555556E-2</c:v>
                </c:pt>
                <c:pt idx="5393">
                  <c:v>6.4317129629629641E-2</c:v>
                </c:pt>
                <c:pt idx="5394">
                  <c:v>6.4328703703703707E-2</c:v>
                </c:pt>
                <c:pt idx="5395">
                  <c:v>6.4340277777777774E-2</c:v>
                </c:pt>
                <c:pt idx="5396">
                  <c:v>6.4351851851851841E-2</c:v>
                </c:pt>
                <c:pt idx="5397">
                  <c:v>6.4363425925925921E-2</c:v>
                </c:pt>
                <c:pt idx="5398">
                  <c:v>6.4375000000000002E-2</c:v>
                </c:pt>
                <c:pt idx="5399">
                  <c:v>6.4386574074074068E-2</c:v>
                </c:pt>
                <c:pt idx="5400">
                  <c:v>6.4398148148148149E-2</c:v>
                </c:pt>
                <c:pt idx="5401">
                  <c:v>6.4409722222222229E-2</c:v>
                </c:pt>
                <c:pt idx="5402">
                  <c:v>6.4421296296296296E-2</c:v>
                </c:pt>
                <c:pt idx="5403">
                  <c:v>6.4432870370370363E-2</c:v>
                </c:pt>
                <c:pt idx="5404">
                  <c:v>6.4444444444444443E-2</c:v>
                </c:pt>
                <c:pt idx="5405">
                  <c:v>6.4456018518518524E-2</c:v>
                </c:pt>
                <c:pt idx="5406">
                  <c:v>6.446759259259259E-2</c:v>
                </c:pt>
                <c:pt idx="5407">
                  <c:v>6.4479166666666657E-2</c:v>
                </c:pt>
                <c:pt idx="5408">
                  <c:v>6.4490740740740737E-2</c:v>
                </c:pt>
                <c:pt idx="5409">
                  <c:v>6.4502314814814818E-2</c:v>
                </c:pt>
                <c:pt idx="5410">
                  <c:v>6.4513888888888885E-2</c:v>
                </c:pt>
                <c:pt idx="5411">
                  <c:v>6.4525462962962965E-2</c:v>
                </c:pt>
                <c:pt idx="5412">
                  <c:v>6.4537037037037046E-2</c:v>
                </c:pt>
                <c:pt idx="5413">
                  <c:v>6.4548611111111112E-2</c:v>
                </c:pt>
                <c:pt idx="5414">
                  <c:v>6.4560185185185193E-2</c:v>
                </c:pt>
                <c:pt idx="5415">
                  <c:v>6.4571759259259259E-2</c:v>
                </c:pt>
                <c:pt idx="5416">
                  <c:v>6.458333333333334E-2</c:v>
                </c:pt>
                <c:pt idx="5417">
                  <c:v>6.4594907407407406E-2</c:v>
                </c:pt>
                <c:pt idx="5418">
                  <c:v>6.4606481481481473E-2</c:v>
                </c:pt>
                <c:pt idx="5419">
                  <c:v>6.4618055555555554E-2</c:v>
                </c:pt>
                <c:pt idx="5420">
                  <c:v>6.4629629629629634E-2</c:v>
                </c:pt>
                <c:pt idx="5421">
                  <c:v>6.4641203703703701E-2</c:v>
                </c:pt>
                <c:pt idx="5422">
                  <c:v>6.4652777777777781E-2</c:v>
                </c:pt>
                <c:pt idx="5423">
                  <c:v>6.4664351851851862E-2</c:v>
                </c:pt>
                <c:pt idx="5424">
                  <c:v>6.4675925925925928E-2</c:v>
                </c:pt>
                <c:pt idx="5425">
                  <c:v>6.4687499999999995E-2</c:v>
                </c:pt>
                <c:pt idx="5426">
                  <c:v>6.4699074074074062E-2</c:v>
                </c:pt>
                <c:pt idx="5427">
                  <c:v>6.4710648148148142E-2</c:v>
                </c:pt>
                <c:pt idx="5428">
                  <c:v>6.4722222222222223E-2</c:v>
                </c:pt>
                <c:pt idx="5429">
                  <c:v>6.4733796296296289E-2</c:v>
                </c:pt>
                <c:pt idx="5430">
                  <c:v>6.474537037037037E-2</c:v>
                </c:pt>
                <c:pt idx="5431">
                  <c:v>6.475694444444445E-2</c:v>
                </c:pt>
                <c:pt idx="5432">
                  <c:v>6.4768518518518517E-2</c:v>
                </c:pt>
                <c:pt idx="5433">
                  <c:v>6.4780092592592597E-2</c:v>
                </c:pt>
                <c:pt idx="5434">
                  <c:v>6.4791666666666664E-2</c:v>
                </c:pt>
                <c:pt idx="5435">
                  <c:v>6.4803240740740745E-2</c:v>
                </c:pt>
                <c:pt idx="5436">
                  <c:v>6.4814814814814811E-2</c:v>
                </c:pt>
                <c:pt idx="5437">
                  <c:v>6.4826388888888892E-2</c:v>
                </c:pt>
                <c:pt idx="5438">
                  <c:v>6.4837962962962958E-2</c:v>
                </c:pt>
                <c:pt idx="5439">
                  <c:v>6.4849537037037039E-2</c:v>
                </c:pt>
                <c:pt idx="5440">
                  <c:v>6.4861111111111105E-2</c:v>
                </c:pt>
                <c:pt idx="5441">
                  <c:v>6.4872685185185186E-2</c:v>
                </c:pt>
                <c:pt idx="5442">
                  <c:v>6.4884259259259267E-2</c:v>
                </c:pt>
                <c:pt idx="5443">
                  <c:v>6.4895833333333333E-2</c:v>
                </c:pt>
                <c:pt idx="5444">
                  <c:v>6.4907407407407414E-2</c:v>
                </c:pt>
                <c:pt idx="5445">
                  <c:v>6.491898148148148E-2</c:v>
                </c:pt>
                <c:pt idx="5446">
                  <c:v>6.4930555555555561E-2</c:v>
                </c:pt>
                <c:pt idx="5447">
                  <c:v>6.4942129629629627E-2</c:v>
                </c:pt>
                <c:pt idx="5448">
                  <c:v>6.4953703703703694E-2</c:v>
                </c:pt>
                <c:pt idx="5449">
                  <c:v>6.4965277777777775E-2</c:v>
                </c:pt>
                <c:pt idx="5450">
                  <c:v>6.4976851851851855E-2</c:v>
                </c:pt>
                <c:pt idx="5451">
                  <c:v>6.4988425925925922E-2</c:v>
                </c:pt>
                <c:pt idx="5452">
                  <c:v>6.5000000000000002E-2</c:v>
                </c:pt>
                <c:pt idx="5453">
                  <c:v>6.5011574074074083E-2</c:v>
                </c:pt>
                <c:pt idx="5454">
                  <c:v>6.5023148148148149E-2</c:v>
                </c:pt>
                <c:pt idx="5455">
                  <c:v>6.5034722222222216E-2</c:v>
                </c:pt>
                <c:pt idx="5456">
                  <c:v>6.5046296296296297E-2</c:v>
                </c:pt>
                <c:pt idx="5457">
                  <c:v>6.5057870370370363E-2</c:v>
                </c:pt>
                <c:pt idx="5458">
                  <c:v>6.5069444444444444E-2</c:v>
                </c:pt>
                <c:pt idx="5459">
                  <c:v>6.508101851851851E-2</c:v>
                </c:pt>
                <c:pt idx="5460">
                  <c:v>6.5092592592592591E-2</c:v>
                </c:pt>
                <c:pt idx="5461">
                  <c:v>6.5104166666666671E-2</c:v>
                </c:pt>
                <c:pt idx="5462">
                  <c:v>6.5115740740740738E-2</c:v>
                </c:pt>
                <c:pt idx="5463">
                  <c:v>6.5127314814814818E-2</c:v>
                </c:pt>
                <c:pt idx="5464">
                  <c:v>6.5138888888888885E-2</c:v>
                </c:pt>
                <c:pt idx="5465">
                  <c:v>6.5150462962962966E-2</c:v>
                </c:pt>
                <c:pt idx="5466">
                  <c:v>6.5162037037037032E-2</c:v>
                </c:pt>
                <c:pt idx="5467">
                  <c:v>6.5173611111111113E-2</c:v>
                </c:pt>
                <c:pt idx="5468">
                  <c:v>6.5185185185185179E-2</c:v>
                </c:pt>
                <c:pt idx="5469">
                  <c:v>6.519675925925926E-2</c:v>
                </c:pt>
                <c:pt idx="5470">
                  <c:v>6.5208333333333326E-2</c:v>
                </c:pt>
                <c:pt idx="5471">
                  <c:v>6.5219907407407407E-2</c:v>
                </c:pt>
                <c:pt idx="5472">
                  <c:v>6.5231481481481488E-2</c:v>
                </c:pt>
                <c:pt idx="5473">
                  <c:v>6.5243055555555554E-2</c:v>
                </c:pt>
                <c:pt idx="5474">
                  <c:v>6.5254629629629635E-2</c:v>
                </c:pt>
                <c:pt idx="5475">
                  <c:v>6.5266203703703715E-2</c:v>
                </c:pt>
                <c:pt idx="5476">
                  <c:v>6.5277777777777782E-2</c:v>
                </c:pt>
                <c:pt idx="5477">
                  <c:v>6.5289351851851848E-2</c:v>
                </c:pt>
                <c:pt idx="5478">
                  <c:v>6.5300925925925915E-2</c:v>
                </c:pt>
                <c:pt idx="5479">
                  <c:v>6.5312499999999996E-2</c:v>
                </c:pt>
                <c:pt idx="5480">
                  <c:v>6.5324074074074076E-2</c:v>
                </c:pt>
                <c:pt idx="5481">
                  <c:v>6.5335648148148143E-2</c:v>
                </c:pt>
                <c:pt idx="5482">
                  <c:v>6.5347222222222223E-2</c:v>
                </c:pt>
                <c:pt idx="5483">
                  <c:v>6.5358796296296304E-2</c:v>
                </c:pt>
                <c:pt idx="5484">
                  <c:v>6.537037037037037E-2</c:v>
                </c:pt>
                <c:pt idx="5485">
                  <c:v>6.5381944444444437E-2</c:v>
                </c:pt>
                <c:pt idx="5486">
                  <c:v>6.5393518518518517E-2</c:v>
                </c:pt>
                <c:pt idx="5487">
                  <c:v>6.5405092592592584E-2</c:v>
                </c:pt>
                <c:pt idx="5488">
                  <c:v>6.5416666666666665E-2</c:v>
                </c:pt>
                <c:pt idx="5489">
                  <c:v>6.5428240740740731E-2</c:v>
                </c:pt>
                <c:pt idx="5490">
                  <c:v>6.5439814814814812E-2</c:v>
                </c:pt>
                <c:pt idx="5491">
                  <c:v>6.5451388888888892E-2</c:v>
                </c:pt>
                <c:pt idx="5492">
                  <c:v>6.5462962962962959E-2</c:v>
                </c:pt>
                <c:pt idx="5493">
                  <c:v>6.5474537037037039E-2</c:v>
                </c:pt>
                <c:pt idx="5494">
                  <c:v>6.548611111111112E-2</c:v>
                </c:pt>
                <c:pt idx="5495">
                  <c:v>6.5497685185185187E-2</c:v>
                </c:pt>
                <c:pt idx="5496">
                  <c:v>6.5509259259259267E-2</c:v>
                </c:pt>
                <c:pt idx="5497">
                  <c:v>6.5520833333333334E-2</c:v>
                </c:pt>
                <c:pt idx="5498">
                  <c:v>6.5532407407407414E-2</c:v>
                </c:pt>
                <c:pt idx="5499">
                  <c:v>6.5543981481481481E-2</c:v>
                </c:pt>
                <c:pt idx="5500">
                  <c:v>6.5555555555555547E-2</c:v>
                </c:pt>
                <c:pt idx="5501">
                  <c:v>6.5567129629629628E-2</c:v>
                </c:pt>
                <c:pt idx="5502">
                  <c:v>6.5578703703703708E-2</c:v>
                </c:pt>
                <c:pt idx="5503">
                  <c:v>6.5590277777777775E-2</c:v>
                </c:pt>
                <c:pt idx="5504">
                  <c:v>6.5601851851851856E-2</c:v>
                </c:pt>
                <c:pt idx="5505">
                  <c:v>6.5613425925925936E-2</c:v>
                </c:pt>
                <c:pt idx="5506">
                  <c:v>6.5625000000000003E-2</c:v>
                </c:pt>
                <c:pt idx="5507">
                  <c:v>6.5636574074074069E-2</c:v>
                </c:pt>
                <c:pt idx="5508">
                  <c:v>6.5648148148148136E-2</c:v>
                </c:pt>
                <c:pt idx="5509">
                  <c:v>6.5659722222222217E-2</c:v>
                </c:pt>
                <c:pt idx="5510">
                  <c:v>6.5671296296296297E-2</c:v>
                </c:pt>
                <c:pt idx="5511">
                  <c:v>6.5682870370370364E-2</c:v>
                </c:pt>
                <c:pt idx="5512">
                  <c:v>6.5694444444444444E-2</c:v>
                </c:pt>
                <c:pt idx="5513">
                  <c:v>6.5706018518518525E-2</c:v>
                </c:pt>
                <c:pt idx="5514">
                  <c:v>6.5717592592592591E-2</c:v>
                </c:pt>
                <c:pt idx="5515">
                  <c:v>6.5729166666666672E-2</c:v>
                </c:pt>
                <c:pt idx="5516">
                  <c:v>6.5740740740740738E-2</c:v>
                </c:pt>
                <c:pt idx="5517">
                  <c:v>6.5752314814814819E-2</c:v>
                </c:pt>
                <c:pt idx="5518">
                  <c:v>6.5763888888888886E-2</c:v>
                </c:pt>
                <c:pt idx="5519">
                  <c:v>6.5775462962962966E-2</c:v>
                </c:pt>
                <c:pt idx="5520">
                  <c:v>6.5787037037037033E-2</c:v>
                </c:pt>
                <c:pt idx="5521">
                  <c:v>6.5798611111111113E-2</c:v>
                </c:pt>
                <c:pt idx="5522">
                  <c:v>6.581018518518518E-2</c:v>
                </c:pt>
                <c:pt idx="5523">
                  <c:v>6.582175925925926E-2</c:v>
                </c:pt>
                <c:pt idx="5524">
                  <c:v>6.5833333333333341E-2</c:v>
                </c:pt>
                <c:pt idx="5525">
                  <c:v>6.5844907407407408E-2</c:v>
                </c:pt>
                <c:pt idx="5526">
                  <c:v>6.5856481481481488E-2</c:v>
                </c:pt>
                <c:pt idx="5527">
                  <c:v>6.5868055555555555E-2</c:v>
                </c:pt>
                <c:pt idx="5528">
                  <c:v>6.5879629629629635E-2</c:v>
                </c:pt>
                <c:pt idx="5529">
                  <c:v>6.5891203703703702E-2</c:v>
                </c:pt>
                <c:pt idx="5530">
                  <c:v>6.5902777777777768E-2</c:v>
                </c:pt>
                <c:pt idx="5531">
                  <c:v>6.5914351851851849E-2</c:v>
                </c:pt>
                <c:pt idx="5532">
                  <c:v>6.5925925925925929E-2</c:v>
                </c:pt>
                <c:pt idx="5533">
                  <c:v>6.5937499999999996E-2</c:v>
                </c:pt>
                <c:pt idx="5534">
                  <c:v>6.5949074074074077E-2</c:v>
                </c:pt>
                <c:pt idx="5535">
                  <c:v>6.5960648148148157E-2</c:v>
                </c:pt>
                <c:pt idx="5536">
                  <c:v>6.5972222222222224E-2</c:v>
                </c:pt>
                <c:pt idx="5537">
                  <c:v>6.598379629629629E-2</c:v>
                </c:pt>
                <c:pt idx="5538">
                  <c:v>6.5995370370370371E-2</c:v>
                </c:pt>
                <c:pt idx="5539">
                  <c:v>6.6006944444444438E-2</c:v>
                </c:pt>
                <c:pt idx="5540">
                  <c:v>6.6018518518518518E-2</c:v>
                </c:pt>
                <c:pt idx="5541">
                  <c:v>6.6030092592592585E-2</c:v>
                </c:pt>
                <c:pt idx="5542">
                  <c:v>6.6041666666666665E-2</c:v>
                </c:pt>
                <c:pt idx="5543">
                  <c:v>6.6053240740740746E-2</c:v>
                </c:pt>
                <c:pt idx="5544">
                  <c:v>6.6064814814814812E-2</c:v>
                </c:pt>
                <c:pt idx="5545">
                  <c:v>6.6076388888888893E-2</c:v>
                </c:pt>
                <c:pt idx="5546">
                  <c:v>6.6087962962962959E-2</c:v>
                </c:pt>
                <c:pt idx="5547">
                  <c:v>6.609953703703704E-2</c:v>
                </c:pt>
                <c:pt idx="5548">
                  <c:v>6.6111111111111107E-2</c:v>
                </c:pt>
                <c:pt idx="5549">
                  <c:v>6.6122685185185187E-2</c:v>
                </c:pt>
                <c:pt idx="5550">
                  <c:v>6.6134259259259254E-2</c:v>
                </c:pt>
                <c:pt idx="5551">
                  <c:v>6.6145833333333334E-2</c:v>
                </c:pt>
                <c:pt idx="5552">
                  <c:v>6.6157407407407401E-2</c:v>
                </c:pt>
                <c:pt idx="5553">
                  <c:v>6.6168981481481481E-2</c:v>
                </c:pt>
                <c:pt idx="5554">
                  <c:v>6.6180555555555562E-2</c:v>
                </c:pt>
                <c:pt idx="5555">
                  <c:v>6.6192129629629629E-2</c:v>
                </c:pt>
                <c:pt idx="5556">
                  <c:v>6.6203703703703709E-2</c:v>
                </c:pt>
                <c:pt idx="5557">
                  <c:v>6.621527777777779E-2</c:v>
                </c:pt>
                <c:pt idx="5558">
                  <c:v>6.6226851851851856E-2</c:v>
                </c:pt>
                <c:pt idx="5559">
                  <c:v>6.6238425925925923E-2</c:v>
                </c:pt>
                <c:pt idx="5560">
                  <c:v>6.6249999999999989E-2</c:v>
                </c:pt>
                <c:pt idx="5561">
                  <c:v>6.626157407407407E-2</c:v>
                </c:pt>
                <c:pt idx="5562">
                  <c:v>6.627314814814815E-2</c:v>
                </c:pt>
                <c:pt idx="5563">
                  <c:v>6.6284722222222217E-2</c:v>
                </c:pt>
                <c:pt idx="5564">
                  <c:v>6.6296296296296298E-2</c:v>
                </c:pt>
                <c:pt idx="5565">
                  <c:v>6.6307870370370378E-2</c:v>
                </c:pt>
                <c:pt idx="5566">
                  <c:v>6.6319444444444445E-2</c:v>
                </c:pt>
                <c:pt idx="5567">
                  <c:v>6.6331018518518511E-2</c:v>
                </c:pt>
                <c:pt idx="5568">
                  <c:v>6.6342592592592592E-2</c:v>
                </c:pt>
                <c:pt idx="5569">
                  <c:v>6.6354166666666659E-2</c:v>
                </c:pt>
                <c:pt idx="5570">
                  <c:v>6.6365740740740739E-2</c:v>
                </c:pt>
                <c:pt idx="5571">
                  <c:v>6.6377314814814806E-2</c:v>
                </c:pt>
                <c:pt idx="5572">
                  <c:v>6.6388888888888886E-2</c:v>
                </c:pt>
                <c:pt idx="5573">
                  <c:v>6.6400462962962967E-2</c:v>
                </c:pt>
                <c:pt idx="5574">
                  <c:v>6.6412037037037033E-2</c:v>
                </c:pt>
                <c:pt idx="5575">
                  <c:v>6.6423611111111114E-2</c:v>
                </c:pt>
                <c:pt idx="5576">
                  <c:v>6.6435185185185194E-2</c:v>
                </c:pt>
                <c:pt idx="5577">
                  <c:v>6.6446759259259261E-2</c:v>
                </c:pt>
                <c:pt idx="5578">
                  <c:v>6.6458333333333341E-2</c:v>
                </c:pt>
                <c:pt idx="5579">
                  <c:v>6.6469907407407408E-2</c:v>
                </c:pt>
                <c:pt idx="5580">
                  <c:v>6.6481481481481489E-2</c:v>
                </c:pt>
                <c:pt idx="5581">
                  <c:v>6.6493055555555555E-2</c:v>
                </c:pt>
                <c:pt idx="5582">
                  <c:v>6.6504629629629622E-2</c:v>
                </c:pt>
                <c:pt idx="5583">
                  <c:v>6.6516203703703702E-2</c:v>
                </c:pt>
                <c:pt idx="5584">
                  <c:v>6.6527777777777783E-2</c:v>
                </c:pt>
                <c:pt idx="5585">
                  <c:v>6.653935185185185E-2</c:v>
                </c:pt>
                <c:pt idx="5586">
                  <c:v>6.655092592592593E-2</c:v>
                </c:pt>
                <c:pt idx="5587">
                  <c:v>6.6562500000000011E-2</c:v>
                </c:pt>
                <c:pt idx="5588">
                  <c:v>6.6574074074074077E-2</c:v>
                </c:pt>
                <c:pt idx="5589">
                  <c:v>6.6585648148148144E-2</c:v>
                </c:pt>
                <c:pt idx="5590">
                  <c:v>6.659722222222221E-2</c:v>
                </c:pt>
                <c:pt idx="5591">
                  <c:v>6.6608796296296291E-2</c:v>
                </c:pt>
                <c:pt idx="5592">
                  <c:v>6.6620370370370371E-2</c:v>
                </c:pt>
                <c:pt idx="5593">
                  <c:v>6.6631944444444438E-2</c:v>
                </c:pt>
                <c:pt idx="5594">
                  <c:v>6.6643518518518519E-2</c:v>
                </c:pt>
                <c:pt idx="5595">
                  <c:v>6.6655092592592599E-2</c:v>
                </c:pt>
                <c:pt idx="5596">
                  <c:v>6.6666666666666666E-2</c:v>
                </c:pt>
                <c:pt idx="5597">
                  <c:v>6.6678240740740746E-2</c:v>
                </c:pt>
                <c:pt idx="5598">
                  <c:v>6.6689814814814813E-2</c:v>
                </c:pt>
                <c:pt idx="5599">
                  <c:v>6.6701388888888893E-2</c:v>
                </c:pt>
                <c:pt idx="5600">
                  <c:v>6.671296296296296E-2</c:v>
                </c:pt>
                <c:pt idx="5601">
                  <c:v>6.6724537037037041E-2</c:v>
                </c:pt>
                <c:pt idx="5602">
                  <c:v>6.6736111111111107E-2</c:v>
                </c:pt>
                <c:pt idx="5603">
                  <c:v>6.6747685185185188E-2</c:v>
                </c:pt>
                <c:pt idx="5604">
                  <c:v>6.6759259259259254E-2</c:v>
                </c:pt>
                <c:pt idx="5605">
                  <c:v>6.6770833333333335E-2</c:v>
                </c:pt>
                <c:pt idx="5606">
                  <c:v>6.6782407407407415E-2</c:v>
                </c:pt>
                <c:pt idx="5607">
                  <c:v>6.6793981481481482E-2</c:v>
                </c:pt>
                <c:pt idx="5608">
                  <c:v>6.6805555555555562E-2</c:v>
                </c:pt>
                <c:pt idx="5609">
                  <c:v>6.6817129629629629E-2</c:v>
                </c:pt>
                <c:pt idx="5610">
                  <c:v>6.682870370370371E-2</c:v>
                </c:pt>
                <c:pt idx="5611">
                  <c:v>6.6840277777777776E-2</c:v>
                </c:pt>
                <c:pt idx="5612">
                  <c:v>6.6851851851851843E-2</c:v>
                </c:pt>
                <c:pt idx="5613">
                  <c:v>6.6863425925925923E-2</c:v>
                </c:pt>
                <c:pt idx="5614">
                  <c:v>6.6875000000000004E-2</c:v>
                </c:pt>
                <c:pt idx="5615">
                  <c:v>6.6886574074074071E-2</c:v>
                </c:pt>
                <c:pt idx="5616">
                  <c:v>6.6898148148148151E-2</c:v>
                </c:pt>
                <c:pt idx="5617">
                  <c:v>6.6909722222222232E-2</c:v>
                </c:pt>
                <c:pt idx="5618">
                  <c:v>6.6921296296296298E-2</c:v>
                </c:pt>
                <c:pt idx="5619">
                  <c:v>6.6932870370370365E-2</c:v>
                </c:pt>
                <c:pt idx="5620">
                  <c:v>6.6944444444444445E-2</c:v>
                </c:pt>
                <c:pt idx="5621">
                  <c:v>6.6956018518518512E-2</c:v>
                </c:pt>
                <c:pt idx="5622">
                  <c:v>6.6967592592592592E-2</c:v>
                </c:pt>
                <c:pt idx="5623">
                  <c:v>6.6979166666666659E-2</c:v>
                </c:pt>
                <c:pt idx="5624">
                  <c:v>6.699074074074074E-2</c:v>
                </c:pt>
                <c:pt idx="5625">
                  <c:v>6.700231481481482E-2</c:v>
                </c:pt>
                <c:pt idx="5626">
                  <c:v>6.7013888888888887E-2</c:v>
                </c:pt>
                <c:pt idx="5627">
                  <c:v>6.7025462962962967E-2</c:v>
                </c:pt>
                <c:pt idx="5628">
                  <c:v>6.7037037037037034E-2</c:v>
                </c:pt>
                <c:pt idx="5629">
                  <c:v>6.7048611111111114E-2</c:v>
                </c:pt>
                <c:pt idx="5630">
                  <c:v>6.7060185185185181E-2</c:v>
                </c:pt>
                <c:pt idx="5631">
                  <c:v>6.7071759259259262E-2</c:v>
                </c:pt>
                <c:pt idx="5632">
                  <c:v>6.7083333333333328E-2</c:v>
                </c:pt>
                <c:pt idx="5633">
                  <c:v>6.7094907407407409E-2</c:v>
                </c:pt>
                <c:pt idx="5634">
                  <c:v>6.7106481481481475E-2</c:v>
                </c:pt>
                <c:pt idx="5635">
                  <c:v>6.7118055555555556E-2</c:v>
                </c:pt>
                <c:pt idx="5636">
                  <c:v>6.7129629629629636E-2</c:v>
                </c:pt>
                <c:pt idx="5637">
                  <c:v>6.7141203703703703E-2</c:v>
                </c:pt>
                <c:pt idx="5638">
                  <c:v>6.7152777777777783E-2</c:v>
                </c:pt>
                <c:pt idx="5639">
                  <c:v>6.7164351851851864E-2</c:v>
                </c:pt>
                <c:pt idx="5640">
                  <c:v>6.7175925925925931E-2</c:v>
                </c:pt>
                <c:pt idx="5641">
                  <c:v>6.7187499999999997E-2</c:v>
                </c:pt>
                <c:pt idx="5642">
                  <c:v>6.7199074074074064E-2</c:v>
                </c:pt>
                <c:pt idx="5643">
                  <c:v>6.7210648148148144E-2</c:v>
                </c:pt>
                <c:pt idx="5644">
                  <c:v>6.7222222222222225E-2</c:v>
                </c:pt>
                <c:pt idx="5645">
                  <c:v>6.7233796296296292E-2</c:v>
                </c:pt>
                <c:pt idx="5646">
                  <c:v>6.7245370370370372E-2</c:v>
                </c:pt>
                <c:pt idx="5647">
                  <c:v>6.7256944444444453E-2</c:v>
                </c:pt>
                <c:pt idx="5648">
                  <c:v>6.7268518518518519E-2</c:v>
                </c:pt>
                <c:pt idx="5649">
                  <c:v>6.7280092592592586E-2</c:v>
                </c:pt>
                <c:pt idx="5650">
                  <c:v>6.7291666666666666E-2</c:v>
                </c:pt>
                <c:pt idx="5651">
                  <c:v>6.7303240740740733E-2</c:v>
                </c:pt>
                <c:pt idx="5652">
                  <c:v>6.7314814814814813E-2</c:v>
                </c:pt>
                <c:pt idx="5653">
                  <c:v>6.732638888888888E-2</c:v>
                </c:pt>
                <c:pt idx="5654">
                  <c:v>6.7337962962962961E-2</c:v>
                </c:pt>
                <c:pt idx="5655">
                  <c:v>6.7349537037037041E-2</c:v>
                </c:pt>
                <c:pt idx="5656">
                  <c:v>6.7361111111111108E-2</c:v>
                </c:pt>
                <c:pt idx="5657">
                  <c:v>6.7372685185185188E-2</c:v>
                </c:pt>
                <c:pt idx="5658">
                  <c:v>6.7384259259259269E-2</c:v>
                </c:pt>
                <c:pt idx="5659">
                  <c:v>6.7395833333333335E-2</c:v>
                </c:pt>
                <c:pt idx="5660">
                  <c:v>6.7407407407407416E-2</c:v>
                </c:pt>
                <c:pt idx="5661">
                  <c:v>6.7418981481481483E-2</c:v>
                </c:pt>
                <c:pt idx="5662">
                  <c:v>6.7430555555555563E-2</c:v>
                </c:pt>
                <c:pt idx="5663">
                  <c:v>6.744212962962963E-2</c:v>
                </c:pt>
                <c:pt idx="5664">
                  <c:v>6.7453703703703696E-2</c:v>
                </c:pt>
                <c:pt idx="5665">
                  <c:v>6.7465277777777777E-2</c:v>
                </c:pt>
                <c:pt idx="5666">
                  <c:v>6.7476851851851857E-2</c:v>
                </c:pt>
                <c:pt idx="5667">
                  <c:v>6.7488425925925924E-2</c:v>
                </c:pt>
                <c:pt idx="5668">
                  <c:v>6.7500000000000004E-2</c:v>
                </c:pt>
                <c:pt idx="5669">
                  <c:v>6.7511574074074085E-2</c:v>
                </c:pt>
                <c:pt idx="5670">
                  <c:v>6.7523148148148152E-2</c:v>
                </c:pt>
                <c:pt idx="5671">
                  <c:v>6.7534722222222218E-2</c:v>
                </c:pt>
                <c:pt idx="5672">
                  <c:v>6.7546296296296285E-2</c:v>
                </c:pt>
                <c:pt idx="5673">
                  <c:v>6.7557870370370365E-2</c:v>
                </c:pt>
                <c:pt idx="5674">
                  <c:v>6.7569444444444446E-2</c:v>
                </c:pt>
                <c:pt idx="5675">
                  <c:v>6.7581018518518512E-2</c:v>
                </c:pt>
                <c:pt idx="5676">
                  <c:v>6.7592592592592593E-2</c:v>
                </c:pt>
                <c:pt idx="5677">
                  <c:v>6.7604166666666674E-2</c:v>
                </c:pt>
                <c:pt idx="5678">
                  <c:v>6.761574074074074E-2</c:v>
                </c:pt>
                <c:pt idx="5679">
                  <c:v>6.7627314814814821E-2</c:v>
                </c:pt>
                <c:pt idx="5680">
                  <c:v>6.7638888888888887E-2</c:v>
                </c:pt>
                <c:pt idx="5681">
                  <c:v>6.7650462962962968E-2</c:v>
                </c:pt>
                <c:pt idx="5682">
                  <c:v>6.7662037037037034E-2</c:v>
                </c:pt>
                <c:pt idx="5683">
                  <c:v>6.7673611111111115E-2</c:v>
                </c:pt>
                <c:pt idx="5684">
                  <c:v>6.7685185185185182E-2</c:v>
                </c:pt>
                <c:pt idx="5685">
                  <c:v>6.7696759259259262E-2</c:v>
                </c:pt>
                <c:pt idx="5686">
                  <c:v>6.7708333333333329E-2</c:v>
                </c:pt>
                <c:pt idx="5687">
                  <c:v>6.7719907407407409E-2</c:v>
                </c:pt>
                <c:pt idx="5688">
                  <c:v>6.773148148148149E-2</c:v>
                </c:pt>
                <c:pt idx="5689">
                  <c:v>6.7743055555555556E-2</c:v>
                </c:pt>
                <c:pt idx="5690">
                  <c:v>6.7754629629629637E-2</c:v>
                </c:pt>
                <c:pt idx="5691">
                  <c:v>6.7766203703703703E-2</c:v>
                </c:pt>
                <c:pt idx="5692">
                  <c:v>6.7777777777777784E-2</c:v>
                </c:pt>
                <c:pt idx="5693">
                  <c:v>6.7789351851851851E-2</c:v>
                </c:pt>
                <c:pt idx="5694">
                  <c:v>6.7800925925925917E-2</c:v>
                </c:pt>
                <c:pt idx="5695">
                  <c:v>6.7812499999999998E-2</c:v>
                </c:pt>
                <c:pt idx="5696">
                  <c:v>6.7824074074074078E-2</c:v>
                </c:pt>
                <c:pt idx="5697">
                  <c:v>6.7835648148148145E-2</c:v>
                </c:pt>
                <c:pt idx="5698">
                  <c:v>6.7847222222222225E-2</c:v>
                </c:pt>
                <c:pt idx="5699">
                  <c:v>6.7858796296296306E-2</c:v>
                </c:pt>
                <c:pt idx="5700">
                  <c:v>6.7870370370370373E-2</c:v>
                </c:pt>
                <c:pt idx="5701">
                  <c:v>6.7881944444444439E-2</c:v>
                </c:pt>
                <c:pt idx="5702">
                  <c:v>6.789351851851852E-2</c:v>
                </c:pt>
                <c:pt idx="5703">
                  <c:v>6.7905092592592586E-2</c:v>
                </c:pt>
                <c:pt idx="5704">
                  <c:v>6.7916666666666667E-2</c:v>
                </c:pt>
                <c:pt idx="5705">
                  <c:v>6.7928240740740733E-2</c:v>
                </c:pt>
                <c:pt idx="5706">
                  <c:v>6.7939814814814814E-2</c:v>
                </c:pt>
                <c:pt idx="5707">
                  <c:v>6.7951388888888895E-2</c:v>
                </c:pt>
                <c:pt idx="5708">
                  <c:v>6.7962962962962961E-2</c:v>
                </c:pt>
                <c:pt idx="5709">
                  <c:v>6.7974537037037042E-2</c:v>
                </c:pt>
                <c:pt idx="5710">
                  <c:v>6.7986111111111108E-2</c:v>
                </c:pt>
                <c:pt idx="5711">
                  <c:v>6.7997685185185189E-2</c:v>
                </c:pt>
                <c:pt idx="5712">
                  <c:v>6.8009259259259255E-2</c:v>
                </c:pt>
                <c:pt idx="5713">
                  <c:v>6.8020833333333336E-2</c:v>
                </c:pt>
                <c:pt idx="5714">
                  <c:v>6.8032407407407403E-2</c:v>
                </c:pt>
                <c:pt idx="5715">
                  <c:v>6.8043981481481483E-2</c:v>
                </c:pt>
                <c:pt idx="5716">
                  <c:v>6.805555555555555E-2</c:v>
                </c:pt>
                <c:pt idx="5717">
                  <c:v>6.806712962962963E-2</c:v>
                </c:pt>
                <c:pt idx="5718">
                  <c:v>6.8078703703703711E-2</c:v>
                </c:pt>
                <c:pt idx="5719">
                  <c:v>6.8090277777777777E-2</c:v>
                </c:pt>
                <c:pt idx="5720">
                  <c:v>6.8101851851851858E-2</c:v>
                </c:pt>
                <c:pt idx="5721">
                  <c:v>6.8113425925925938E-2</c:v>
                </c:pt>
                <c:pt idx="5722">
                  <c:v>6.8125000000000005E-2</c:v>
                </c:pt>
                <c:pt idx="5723">
                  <c:v>6.8136574074074072E-2</c:v>
                </c:pt>
                <c:pt idx="5724">
                  <c:v>6.8148148148148138E-2</c:v>
                </c:pt>
                <c:pt idx="5725">
                  <c:v>6.8159722222222219E-2</c:v>
                </c:pt>
                <c:pt idx="5726">
                  <c:v>6.8171296296296299E-2</c:v>
                </c:pt>
                <c:pt idx="5727">
                  <c:v>6.8182870370370366E-2</c:v>
                </c:pt>
                <c:pt idx="5728">
                  <c:v>6.8194444444444446E-2</c:v>
                </c:pt>
                <c:pt idx="5729">
                  <c:v>6.8206018518518527E-2</c:v>
                </c:pt>
                <c:pt idx="5730">
                  <c:v>6.8217592592592594E-2</c:v>
                </c:pt>
                <c:pt idx="5731">
                  <c:v>6.822916666666666E-2</c:v>
                </c:pt>
                <c:pt idx="5732">
                  <c:v>6.8240740740740741E-2</c:v>
                </c:pt>
                <c:pt idx="5733">
                  <c:v>6.8252314814814807E-2</c:v>
                </c:pt>
                <c:pt idx="5734">
                  <c:v>6.8263888888888888E-2</c:v>
                </c:pt>
                <c:pt idx="5735">
                  <c:v>6.8275462962962954E-2</c:v>
                </c:pt>
                <c:pt idx="5736">
                  <c:v>6.8287037037037035E-2</c:v>
                </c:pt>
                <c:pt idx="5737">
                  <c:v>6.8298611111111115E-2</c:v>
                </c:pt>
                <c:pt idx="5738">
                  <c:v>6.8310185185185182E-2</c:v>
                </c:pt>
                <c:pt idx="5739">
                  <c:v>6.8321759259259263E-2</c:v>
                </c:pt>
                <c:pt idx="5740">
                  <c:v>6.8333333333333343E-2</c:v>
                </c:pt>
                <c:pt idx="5741">
                  <c:v>6.834490740740741E-2</c:v>
                </c:pt>
                <c:pt idx="5742">
                  <c:v>6.8356481481481476E-2</c:v>
                </c:pt>
                <c:pt idx="5743">
                  <c:v>6.8368055555555557E-2</c:v>
                </c:pt>
                <c:pt idx="5744">
                  <c:v>6.8379629629629637E-2</c:v>
                </c:pt>
                <c:pt idx="5745">
                  <c:v>6.8391203703703704E-2</c:v>
                </c:pt>
                <c:pt idx="5746">
                  <c:v>6.8402777777777771E-2</c:v>
                </c:pt>
                <c:pt idx="5747">
                  <c:v>6.8414351851851851E-2</c:v>
                </c:pt>
                <c:pt idx="5748">
                  <c:v>6.8425925925925932E-2</c:v>
                </c:pt>
                <c:pt idx="5749">
                  <c:v>6.8425925925925932E-2</c:v>
                </c:pt>
                <c:pt idx="5750">
                  <c:v>6.8437499999999998E-2</c:v>
                </c:pt>
                <c:pt idx="5751">
                  <c:v>6.8449074074074079E-2</c:v>
                </c:pt>
                <c:pt idx="5752">
                  <c:v>6.8460648148148159E-2</c:v>
                </c:pt>
                <c:pt idx="5753">
                  <c:v>6.8472222222222226E-2</c:v>
                </c:pt>
                <c:pt idx="5754">
                  <c:v>6.8483796296296293E-2</c:v>
                </c:pt>
                <c:pt idx="5755">
                  <c:v>6.8495370370370359E-2</c:v>
                </c:pt>
                <c:pt idx="5756">
                  <c:v>6.850694444444444E-2</c:v>
                </c:pt>
                <c:pt idx="5757">
                  <c:v>6.851851851851852E-2</c:v>
                </c:pt>
                <c:pt idx="5758">
                  <c:v>6.8530092592592587E-2</c:v>
                </c:pt>
                <c:pt idx="5759">
                  <c:v>6.8541666666666667E-2</c:v>
                </c:pt>
                <c:pt idx="5760">
                  <c:v>6.8553240740740748E-2</c:v>
                </c:pt>
                <c:pt idx="5761">
                  <c:v>6.8564814814814815E-2</c:v>
                </c:pt>
                <c:pt idx="5762">
                  <c:v>6.8576388888888895E-2</c:v>
                </c:pt>
                <c:pt idx="5763">
                  <c:v>6.8587962962962962E-2</c:v>
                </c:pt>
                <c:pt idx="5764">
                  <c:v>6.8599537037037042E-2</c:v>
                </c:pt>
                <c:pt idx="5765">
                  <c:v>6.8611111111111109E-2</c:v>
                </c:pt>
                <c:pt idx="5766">
                  <c:v>6.8622685185185189E-2</c:v>
                </c:pt>
                <c:pt idx="5767">
                  <c:v>6.8634259259259256E-2</c:v>
                </c:pt>
                <c:pt idx="5768">
                  <c:v>6.8645833333333336E-2</c:v>
                </c:pt>
                <c:pt idx="5769">
                  <c:v>6.8657407407407403E-2</c:v>
                </c:pt>
                <c:pt idx="5770">
                  <c:v>6.8668981481481484E-2</c:v>
                </c:pt>
                <c:pt idx="5771">
                  <c:v>6.8680555555555564E-2</c:v>
                </c:pt>
                <c:pt idx="5772">
                  <c:v>6.8692129629629631E-2</c:v>
                </c:pt>
                <c:pt idx="5773">
                  <c:v>6.8703703703703697E-2</c:v>
                </c:pt>
                <c:pt idx="5774">
                  <c:v>6.8715277777777778E-2</c:v>
                </c:pt>
                <c:pt idx="5775">
                  <c:v>6.8726851851851858E-2</c:v>
                </c:pt>
                <c:pt idx="5776">
                  <c:v>6.8738425925925925E-2</c:v>
                </c:pt>
                <c:pt idx="5777">
                  <c:v>6.8749999999999992E-2</c:v>
                </c:pt>
                <c:pt idx="5778">
                  <c:v>6.8761574074074072E-2</c:v>
                </c:pt>
                <c:pt idx="5779">
                  <c:v>6.8773148148148153E-2</c:v>
                </c:pt>
                <c:pt idx="5780">
                  <c:v>6.8784722222222219E-2</c:v>
                </c:pt>
                <c:pt idx="5781">
                  <c:v>6.87962962962963E-2</c:v>
                </c:pt>
                <c:pt idx="5782">
                  <c:v>6.880787037037038E-2</c:v>
                </c:pt>
                <c:pt idx="5783">
                  <c:v>6.8819444444444447E-2</c:v>
                </c:pt>
                <c:pt idx="5784">
                  <c:v>6.8831018518518514E-2</c:v>
                </c:pt>
                <c:pt idx="5785">
                  <c:v>6.8842592592592594E-2</c:v>
                </c:pt>
                <c:pt idx="5786">
                  <c:v>6.8854166666666661E-2</c:v>
                </c:pt>
                <c:pt idx="5787">
                  <c:v>6.8865740740740741E-2</c:v>
                </c:pt>
                <c:pt idx="5788">
                  <c:v>6.8877314814814808E-2</c:v>
                </c:pt>
                <c:pt idx="5789">
                  <c:v>6.8888888888888888E-2</c:v>
                </c:pt>
                <c:pt idx="5790">
                  <c:v>6.8900462962962969E-2</c:v>
                </c:pt>
                <c:pt idx="5791">
                  <c:v>6.8912037037037036E-2</c:v>
                </c:pt>
                <c:pt idx="5792">
                  <c:v>6.8923611111111116E-2</c:v>
                </c:pt>
                <c:pt idx="5793">
                  <c:v>6.8935185185185183E-2</c:v>
                </c:pt>
                <c:pt idx="5794">
                  <c:v>6.8946759259259263E-2</c:v>
                </c:pt>
                <c:pt idx="5795">
                  <c:v>6.895833333333333E-2</c:v>
                </c:pt>
                <c:pt idx="5796">
                  <c:v>6.896990740740741E-2</c:v>
                </c:pt>
                <c:pt idx="5797">
                  <c:v>6.8981481481481477E-2</c:v>
                </c:pt>
                <c:pt idx="5798">
                  <c:v>6.8993055555555557E-2</c:v>
                </c:pt>
                <c:pt idx="5799">
                  <c:v>6.9004629629629624E-2</c:v>
                </c:pt>
                <c:pt idx="5800">
                  <c:v>6.9016203703703705E-2</c:v>
                </c:pt>
                <c:pt idx="5801">
                  <c:v>6.9027777777777785E-2</c:v>
                </c:pt>
                <c:pt idx="5802">
                  <c:v>6.9039351851851852E-2</c:v>
                </c:pt>
                <c:pt idx="5803">
                  <c:v>6.9050925925925918E-2</c:v>
                </c:pt>
                <c:pt idx="5804">
                  <c:v>6.9062500000000013E-2</c:v>
                </c:pt>
                <c:pt idx="5805">
                  <c:v>6.9074074074074079E-2</c:v>
                </c:pt>
                <c:pt idx="5806">
                  <c:v>6.9085648148148146E-2</c:v>
                </c:pt>
                <c:pt idx="5807">
                  <c:v>6.9097222222222213E-2</c:v>
                </c:pt>
                <c:pt idx="5808">
                  <c:v>6.9108796296296293E-2</c:v>
                </c:pt>
                <c:pt idx="5809">
                  <c:v>6.9120370370370374E-2</c:v>
                </c:pt>
                <c:pt idx="5810">
                  <c:v>6.913194444444444E-2</c:v>
                </c:pt>
                <c:pt idx="5811">
                  <c:v>6.9143518518518521E-2</c:v>
                </c:pt>
                <c:pt idx="5812">
                  <c:v>6.9155092592592601E-2</c:v>
                </c:pt>
                <c:pt idx="5813">
                  <c:v>6.9166666666666668E-2</c:v>
                </c:pt>
                <c:pt idx="5814">
                  <c:v>6.9178240740740735E-2</c:v>
                </c:pt>
                <c:pt idx="5815">
                  <c:v>6.9189814814814815E-2</c:v>
                </c:pt>
                <c:pt idx="5816">
                  <c:v>6.9201388888888882E-2</c:v>
                </c:pt>
                <c:pt idx="5817">
                  <c:v>6.9212962962962962E-2</c:v>
                </c:pt>
                <c:pt idx="5818">
                  <c:v>6.9224537037037029E-2</c:v>
                </c:pt>
                <c:pt idx="5819">
                  <c:v>6.9236111111111109E-2</c:v>
                </c:pt>
                <c:pt idx="5820">
                  <c:v>6.924768518518519E-2</c:v>
                </c:pt>
                <c:pt idx="5821">
                  <c:v>6.9259259259259257E-2</c:v>
                </c:pt>
                <c:pt idx="5822">
                  <c:v>6.9270833333333337E-2</c:v>
                </c:pt>
                <c:pt idx="5823">
                  <c:v>6.9282407407407418E-2</c:v>
                </c:pt>
                <c:pt idx="5824">
                  <c:v>6.9293981481481484E-2</c:v>
                </c:pt>
                <c:pt idx="5825">
                  <c:v>6.9305555555555551E-2</c:v>
                </c:pt>
                <c:pt idx="5826">
                  <c:v>6.9317129629629631E-2</c:v>
                </c:pt>
                <c:pt idx="5827">
                  <c:v>6.9328703703703712E-2</c:v>
                </c:pt>
                <c:pt idx="5828">
                  <c:v>6.9340277777777778E-2</c:v>
                </c:pt>
                <c:pt idx="5829">
                  <c:v>6.9351851851851845E-2</c:v>
                </c:pt>
                <c:pt idx="5830">
                  <c:v>6.9363425925925926E-2</c:v>
                </c:pt>
                <c:pt idx="5831">
                  <c:v>6.9375000000000006E-2</c:v>
                </c:pt>
                <c:pt idx="5832">
                  <c:v>6.9386574074074073E-2</c:v>
                </c:pt>
                <c:pt idx="5833">
                  <c:v>6.9398148148148139E-2</c:v>
                </c:pt>
                <c:pt idx="5834">
                  <c:v>6.9409722222222234E-2</c:v>
                </c:pt>
                <c:pt idx="5835">
                  <c:v>6.94212962962963E-2</c:v>
                </c:pt>
                <c:pt idx="5836">
                  <c:v>6.9432870370370367E-2</c:v>
                </c:pt>
                <c:pt idx="5837">
                  <c:v>6.9444444444444434E-2</c:v>
                </c:pt>
                <c:pt idx="5838">
                  <c:v>6.9456018518518514E-2</c:v>
                </c:pt>
                <c:pt idx="5839">
                  <c:v>6.9467592592592595E-2</c:v>
                </c:pt>
                <c:pt idx="5840">
                  <c:v>6.9479166666666661E-2</c:v>
                </c:pt>
                <c:pt idx="5841">
                  <c:v>6.9490740740740742E-2</c:v>
                </c:pt>
                <c:pt idx="5842">
                  <c:v>6.9502314814814822E-2</c:v>
                </c:pt>
                <c:pt idx="5843">
                  <c:v>6.9513888888888889E-2</c:v>
                </c:pt>
                <c:pt idx="5844">
                  <c:v>6.9525462962962969E-2</c:v>
                </c:pt>
                <c:pt idx="5845">
                  <c:v>6.9537037037037036E-2</c:v>
                </c:pt>
                <c:pt idx="5846">
                  <c:v>6.9548611111111117E-2</c:v>
                </c:pt>
                <c:pt idx="5847">
                  <c:v>6.9560185185185183E-2</c:v>
                </c:pt>
                <c:pt idx="5848">
                  <c:v>6.957175925925925E-2</c:v>
                </c:pt>
                <c:pt idx="5849">
                  <c:v>6.958333333333333E-2</c:v>
                </c:pt>
                <c:pt idx="5850">
                  <c:v>6.9594907407407411E-2</c:v>
                </c:pt>
                <c:pt idx="5851">
                  <c:v>6.9606481481481478E-2</c:v>
                </c:pt>
                <c:pt idx="5852">
                  <c:v>6.9618055555555558E-2</c:v>
                </c:pt>
                <c:pt idx="5853">
                  <c:v>6.9629629629629639E-2</c:v>
                </c:pt>
                <c:pt idx="5854">
                  <c:v>6.9641203703703705E-2</c:v>
                </c:pt>
                <c:pt idx="5855">
                  <c:v>6.9652777777777772E-2</c:v>
                </c:pt>
                <c:pt idx="5856">
                  <c:v>6.9664351851851852E-2</c:v>
                </c:pt>
                <c:pt idx="5857">
                  <c:v>6.9675925925925933E-2</c:v>
                </c:pt>
                <c:pt idx="5858">
                  <c:v>6.9687499999999999E-2</c:v>
                </c:pt>
                <c:pt idx="5859">
                  <c:v>6.9699074074074066E-2</c:v>
                </c:pt>
                <c:pt idx="5860">
                  <c:v>6.9710648148148147E-2</c:v>
                </c:pt>
                <c:pt idx="5861">
                  <c:v>6.9722222222222227E-2</c:v>
                </c:pt>
                <c:pt idx="5862">
                  <c:v>6.9733796296296294E-2</c:v>
                </c:pt>
                <c:pt idx="5863">
                  <c:v>6.9745370370370374E-2</c:v>
                </c:pt>
                <c:pt idx="5864">
                  <c:v>6.9756944444444455E-2</c:v>
                </c:pt>
                <c:pt idx="5865">
                  <c:v>6.9768518518518521E-2</c:v>
                </c:pt>
                <c:pt idx="5866">
                  <c:v>6.9780092592592588E-2</c:v>
                </c:pt>
                <c:pt idx="5867">
                  <c:v>6.9791666666666669E-2</c:v>
                </c:pt>
                <c:pt idx="5868">
                  <c:v>6.9803240740740735E-2</c:v>
                </c:pt>
                <c:pt idx="5869">
                  <c:v>6.9814814814814816E-2</c:v>
                </c:pt>
                <c:pt idx="5870">
                  <c:v>6.9826388888888882E-2</c:v>
                </c:pt>
                <c:pt idx="5871">
                  <c:v>6.9837962962962963E-2</c:v>
                </c:pt>
                <c:pt idx="5872">
                  <c:v>6.9849537037037043E-2</c:v>
                </c:pt>
                <c:pt idx="5873">
                  <c:v>6.986111111111111E-2</c:v>
                </c:pt>
                <c:pt idx="5874">
                  <c:v>6.987268518518519E-2</c:v>
                </c:pt>
                <c:pt idx="5875">
                  <c:v>6.9884259259259257E-2</c:v>
                </c:pt>
                <c:pt idx="5876">
                  <c:v>6.9895833333333338E-2</c:v>
                </c:pt>
                <c:pt idx="5877">
                  <c:v>6.9907407407407404E-2</c:v>
                </c:pt>
                <c:pt idx="5878">
                  <c:v>6.9918981481481471E-2</c:v>
                </c:pt>
                <c:pt idx="5879">
                  <c:v>6.9930555555555551E-2</c:v>
                </c:pt>
                <c:pt idx="5880">
                  <c:v>6.9942129629629632E-2</c:v>
                </c:pt>
                <c:pt idx="5881">
                  <c:v>6.9953703703703699E-2</c:v>
                </c:pt>
                <c:pt idx="5882">
                  <c:v>6.9965277777777779E-2</c:v>
                </c:pt>
                <c:pt idx="5883">
                  <c:v>6.997685185185186E-2</c:v>
                </c:pt>
                <c:pt idx="5884">
                  <c:v>6.9988425925925926E-2</c:v>
                </c:pt>
                <c:pt idx="5885">
                  <c:v>6.9999999999999993E-2</c:v>
                </c:pt>
                <c:pt idx="5886">
                  <c:v>7.0011574074074087E-2</c:v>
                </c:pt>
                <c:pt idx="5887">
                  <c:v>7.0023148148148154E-2</c:v>
                </c:pt>
                <c:pt idx="5888">
                  <c:v>7.003472222222222E-2</c:v>
                </c:pt>
                <c:pt idx="5889">
                  <c:v>7.0046296296296287E-2</c:v>
                </c:pt>
                <c:pt idx="5890">
                  <c:v>7.0057870370370368E-2</c:v>
                </c:pt>
                <c:pt idx="5891">
                  <c:v>7.0069444444444448E-2</c:v>
                </c:pt>
                <c:pt idx="5892">
                  <c:v>7.0081018518518515E-2</c:v>
                </c:pt>
                <c:pt idx="5893">
                  <c:v>7.0092592592592595E-2</c:v>
                </c:pt>
                <c:pt idx="5894">
                  <c:v>7.0104166666666676E-2</c:v>
                </c:pt>
                <c:pt idx="5895">
                  <c:v>7.0115740740740742E-2</c:v>
                </c:pt>
                <c:pt idx="5896">
                  <c:v>7.0127314814814809E-2</c:v>
                </c:pt>
                <c:pt idx="5897">
                  <c:v>7.013888888888889E-2</c:v>
                </c:pt>
                <c:pt idx="5898">
                  <c:v>7.0150462962962956E-2</c:v>
                </c:pt>
                <c:pt idx="5899">
                  <c:v>7.0162037037037037E-2</c:v>
                </c:pt>
                <c:pt idx="5900">
                  <c:v>7.0173611111111103E-2</c:v>
                </c:pt>
                <c:pt idx="5901">
                  <c:v>7.0185185185185184E-2</c:v>
                </c:pt>
                <c:pt idx="5902">
                  <c:v>7.0196759259259264E-2</c:v>
                </c:pt>
                <c:pt idx="5903">
                  <c:v>7.0208333333333331E-2</c:v>
                </c:pt>
                <c:pt idx="5904">
                  <c:v>7.0219907407407411E-2</c:v>
                </c:pt>
                <c:pt idx="5905">
                  <c:v>7.0231481481481492E-2</c:v>
                </c:pt>
                <c:pt idx="5906">
                  <c:v>7.0243055555555559E-2</c:v>
                </c:pt>
                <c:pt idx="5907">
                  <c:v>7.0254629629629625E-2</c:v>
                </c:pt>
                <c:pt idx="5908">
                  <c:v>7.0266203703703692E-2</c:v>
                </c:pt>
                <c:pt idx="5909">
                  <c:v>7.0277777777777786E-2</c:v>
                </c:pt>
                <c:pt idx="5910">
                  <c:v>7.0289351851851853E-2</c:v>
                </c:pt>
                <c:pt idx="5911">
                  <c:v>7.0300925925925919E-2</c:v>
                </c:pt>
                <c:pt idx="5912">
                  <c:v>7.03125E-2</c:v>
                </c:pt>
                <c:pt idx="5913">
                  <c:v>7.0324074074074081E-2</c:v>
                </c:pt>
                <c:pt idx="5914">
                  <c:v>7.0335648148148147E-2</c:v>
                </c:pt>
                <c:pt idx="5915">
                  <c:v>7.0347222222222214E-2</c:v>
                </c:pt>
                <c:pt idx="5916">
                  <c:v>7.0358796296296308E-2</c:v>
                </c:pt>
                <c:pt idx="5917">
                  <c:v>7.0370370370370375E-2</c:v>
                </c:pt>
                <c:pt idx="5918">
                  <c:v>7.0381944444444441E-2</c:v>
                </c:pt>
                <c:pt idx="5919">
                  <c:v>7.0393518518518508E-2</c:v>
                </c:pt>
                <c:pt idx="5920">
                  <c:v>7.0405092592592589E-2</c:v>
                </c:pt>
                <c:pt idx="5921">
                  <c:v>7.0416666666666669E-2</c:v>
                </c:pt>
                <c:pt idx="5922">
                  <c:v>7.0428240740740736E-2</c:v>
                </c:pt>
                <c:pt idx="5923">
                  <c:v>7.0439814814814816E-2</c:v>
                </c:pt>
                <c:pt idx="5924">
                  <c:v>7.0451388888888897E-2</c:v>
                </c:pt>
                <c:pt idx="5925">
                  <c:v>7.0462962962962963E-2</c:v>
                </c:pt>
                <c:pt idx="5926">
                  <c:v>7.0474537037037044E-2</c:v>
                </c:pt>
                <c:pt idx="5927">
                  <c:v>7.048611111111111E-2</c:v>
                </c:pt>
                <c:pt idx="5928">
                  <c:v>7.0497685185185191E-2</c:v>
                </c:pt>
                <c:pt idx="5929">
                  <c:v>7.0509259259259258E-2</c:v>
                </c:pt>
                <c:pt idx="5930">
                  <c:v>7.0520833333333324E-2</c:v>
                </c:pt>
                <c:pt idx="5931">
                  <c:v>7.0532407407407405E-2</c:v>
                </c:pt>
                <c:pt idx="5932">
                  <c:v>7.0543981481481485E-2</c:v>
                </c:pt>
                <c:pt idx="5933">
                  <c:v>7.0555555555555552E-2</c:v>
                </c:pt>
                <c:pt idx="5934">
                  <c:v>7.0567129629629632E-2</c:v>
                </c:pt>
                <c:pt idx="5935">
                  <c:v>7.0578703703703713E-2</c:v>
                </c:pt>
                <c:pt idx="5936">
                  <c:v>7.059027777777778E-2</c:v>
                </c:pt>
                <c:pt idx="5937">
                  <c:v>7.0601851851851846E-2</c:v>
                </c:pt>
                <c:pt idx="5938">
                  <c:v>7.0613425925925913E-2</c:v>
                </c:pt>
                <c:pt idx="5939">
                  <c:v>7.0625000000000007E-2</c:v>
                </c:pt>
                <c:pt idx="5940">
                  <c:v>7.0636574074074074E-2</c:v>
                </c:pt>
                <c:pt idx="5941">
                  <c:v>7.064814814814814E-2</c:v>
                </c:pt>
                <c:pt idx="5942">
                  <c:v>7.0659722222222221E-2</c:v>
                </c:pt>
                <c:pt idx="5943">
                  <c:v>7.0671296296296301E-2</c:v>
                </c:pt>
                <c:pt idx="5944">
                  <c:v>7.0682870370370368E-2</c:v>
                </c:pt>
                <c:pt idx="5945">
                  <c:v>7.0694444444444449E-2</c:v>
                </c:pt>
                <c:pt idx="5946">
                  <c:v>7.0706018518518529E-2</c:v>
                </c:pt>
                <c:pt idx="5947">
                  <c:v>7.0717592592592596E-2</c:v>
                </c:pt>
                <c:pt idx="5948">
                  <c:v>7.0729166666666662E-2</c:v>
                </c:pt>
                <c:pt idx="5949">
                  <c:v>7.0740740740740743E-2</c:v>
                </c:pt>
                <c:pt idx="5950">
                  <c:v>7.075231481481481E-2</c:v>
                </c:pt>
                <c:pt idx="5951">
                  <c:v>7.076388888888889E-2</c:v>
                </c:pt>
                <c:pt idx="5952">
                  <c:v>7.0775462962962957E-2</c:v>
                </c:pt>
                <c:pt idx="5953">
                  <c:v>7.0787037037037037E-2</c:v>
                </c:pt>
                <c:pt idx="5954">
                  <c:v>7.0798611111111118E-2</c:v>
                </c:pt>
                <c:pt idx="5955">
                  <c:v>7.0810185185185184E-2</c:v>
                </c:pt>
                <c:pt idx="5956">
                  <c:v>7.0821759259259265E-2</c:v>
                </c:pt>
                <c:pt idx="5957">
                  <c:v>7.0833333333333331E-2</c:v>
                </c:pt>
                <c:pt idx="5958">
                  <c:v>7.0844907407407412E-2</c:v>
                </c:pt>
                <c:pt idx="5959">
                  <c:v>7.0856481481481479E-2</c:v>
                </c:pt>
                <c:pt idx="5960">
                  <c:v>7.0868055555555545E-2</c:v>
                </c:pt>
                <c:pt idx="5961">
                  <c:v>7.0879629629629626E-2</c:v>
                </c:pt>
                <c:pt idx="5962">
                  <c:v>7.0891203703703706E-2</c:v>
                </c:pt>
                <c:pt idx="5963">
                  <c:v>7.0902777777777773E-2</c:v>
                </c:pt>
                <c:pt idx="5964">
                  <c:v>7.0914351851851853E-2</c:v>
                </c:pt>
                <c:pt idx="5965">
                  <c:v>7.0925925925925934E-2</c:v>
                </c:pt>
                <c:pt idx="5966">
                  <c:v>7.0937500000000001E-2</c:v>
                </c:pt>
                <c:pt idx="5967">
                  <c:v>7.0949074074074067E-2</c:v>
                </c:pt>
                <c:pt idx="5968">
                  <c:v>7.0960648148148148E-2</c:v>
                </c:pt>
                <c:pt idx="5969">
                  <c:v>7.0972222222222228E-2</c:v>
                </c:pt>
                <c:pt idx="5970">
                  <c:v>7.0983796296296295E-2</c:v>
                </c:pt>
                <c:pt idx="5971">
                  <c:v>7.0995370370370361E-2</c:v>
                </c:pt>
                <c:pt idx="5972">
                  <c:v>7.1006944444444442E-2</c:v>
                </c:pt>
                <c:pt idx="5973">
                  <c:v>7.1018518518518522E-2</c:v>
                </c:pt>
                <c:pt idx="5974">
                  <c:v>7.1030092592592589E-2</c:v>
                </c:pt>
                <c:pt idx="5975">
                  <c:v>7.104166666666667E-2</c:v>
                </c:pt>
                <c:pt idx="5976">
                  <c:v>7.105324074074075E-2</c:v>
                </c:pt>
                <c:pt idx="5977">
                  <c:v>7.1064814814814817E-2</c:v>
                </c:pt>
                <c:pt idx="5978">
                  <c:v>7.1076388888888883E-2</c:v>
                </c:pt>
                <c:pt idx="5979">
                  <c:v>7.1087962962962964E-2</c:v>
                </c:pt>
                <c:pt idx="5980">
                  <c:v>7.1099537037037031E-2</c:v>
                </c:pt>
                <c:pt idx="5981">
                  <c:v>7.1111111111111111E-2</c:v>
                </c:pt>
                <c:pt idx="5982">
                  <c:v>7.1122685185185178E-2</c:v>
                </c:pt>
                <c:pt idx="5983">
                  <c:v>7.1134259259259258E-2</c:v>
                </c:pt>
                <c:pt idx="5984">
                  <c:v>7.1145833333333339E-2</c:v>
                </c:pt>
                <c:pt idx="5985">
                  <c:v>7.1157407407407405E-2</c:v>
                </c:pt>
                <c:pt idx="5986">
                  <c:v>7.1168981481481486E-2</c:v>
                </c:pt>
                <c:pt idx="5987">
                  <c:v>7.1180555555555566E-2</c:v>
                </c:pt>
                <c:pt idx="5988">
                  <c:v>7.1192129629629633E-2</c:v>
                </c:pt>
                <c:pt idx="5989">
                  <c:v>7.12037037037037E-2</c:v>
                </c:pt>
                <c:pt idx="5990">
                  <c:v>7.1215277777777766E-2</c:v>
                </c:pt>
                <c:pt idx="5991">
                  <c:v>7.1226851851851861E-2</c:v>
                </c:pt>
                <c:pt idx="5992">
                  <c:v>7.1238425925925927E-2</c:v>
                </c:pt>
                <c:pt idx="5993">
                  <c:v>7.1249999999999994E-2</c:v>
                </c:pt>
                <c:pt idx="5994">
                  <c:v>7.1261574074074074E-2</c:v>
                </c:pt>
                <c:pt idx="5995">
                  <c:v>7.1273148148148155E-2</c:v>
                </c:pt>
                <c:pt idx="5996">
                  <c:v>7.1284722222222222E-2</c:v>
                </c:pt>
                <c:pt idx="5997">
                  <c:v>7.1296296296296288E-2</c:v>
                </c:pt>
                <c:pt idx="5998">
                  <c:v>7.1307870370370369E-2</c:v>
                </c:pt>
                <c:pt idx="5999">
                  <c:v>7.1319444444444449E-2</c:v>
                </c:pt>
                <c:pt idx="6000">
                  <c:v>7.1331018518518516E-2</c:v>
                </c:pt>
                <c:pt idx="6001">
                  <c:v>7.1342592592592582E-2</c:v>
                </c:pt>
                <c:pt idx="6002">
                  <c:v>7.1354166666666663E-2</c:v>
                </c:pt>
                <c:pt idx="6003">
                  <c:v>7.1365740740740743E-2</c:v>
                </c:pt>
                <c:pt idx="6004">
                  <c:v>7.137731481481481E-2</c:v>
                </c:pt>
                <c:pt idx="6005">
                  <c:v>7.1388888888888891E-2</c:v>
                </c:pt>
                <c:pt idx="6006">
                  <c:v>7.1400462962962971E-2</c:v>
                </c:pt>
                <c:pt idx="6007">
                  <c:v>7.1412037037037038E-2</c:v>
                </c:pt>
                <c:pt idx="6008">
                  <c:v>7.1423611111111118E-2</c:v>
                </c:pt>
                <c:pt idx="6009">
                  <c:v>7.1435185185185185E-2</c:v>
                </c:pt>
                <c:pt idx="6010">
                  <c:v>7.1446759259259265E-2</c:v>
                </c:pt>
                <c:pt idx="6011">
                  <c:v>7.1458333333333332E-2</c:v>
                </c:pt>
                <c:pt idx="6012">
                  <c:v>7.1469907407407399E-2</c:v>
                </c:pt>
                <c:pt idx="6013">
                  <c:v>7.1481481481481479E-2</c:v>
                </c:pt>
                <c:pt idx="6014">
                  <c:v>7.149305555555556E-2</c:v>
                </c:pt>
                <c:pt idx="6015">
                  <c:v>7.1504629629629626E-2</c:v>
                </c:pt>
                <c:pt idx="6016">
                  <c:v>7.1516203703703707E-2</c:v>
                </c:pt>
                <c:pt idx="6017">
                  <c:v>7.1527777777777787E-2</c:v>
                </c:pt>
                <c:pt idx="6018">
                  <c:v>7.1539351851851854E-2</c:v>
                </c:pt>
                <c:pt idx="6019">
                  <c:v>7.1550925925925921E-2</c:v>
                </c:pt>
                <c:pt idx="6020">
                  <c:v>7.1562499999999987E-2</c:v>
                </c:pt>
                <c:pt idx="6021">
                  <c:v>7.1574074074074082E-2</c:v>
                </c:pt>
                <c:pt idx="6022">
                  <c:v>7.1585648148148148E-2</c:v>
                </c:pt>
                <c:pt idx="6023">
                  <c:v>7.1597222222222215E-2</c:v>
                </c:pt>
                <c:pt idx="6024">
                  <c:v>7.1608796296296295E-2</c:v>
                </c:pt>
                <c:pt idx="6025">
                  <c:v>7.1620370370370376E-2</c:v>
                </c:pt>
                <c:pt idx="6026">
                  <c:v>7.1631944444444443E-2</c:v>
                </c:pt>
                <c:pt idx="6027">
                  <c:v>7.1643518518518523E-2</c:v>
                </c:pt>
                <c:pt idx="6028">
                  <c:v>7.165509259259259E-2</c:v>
                </c:pt>
                <c:pt idx="6029">
                  <c:v>7.166666666666667E-2</c:v>
                </c:pt>
                <c:pt idx="6030">
                  <c:v>7.1678240740740737E-2</c:v>
                </c:pt>
                <c:pt idx="6031">
                  <c:v>7.1689814814814817E-2</c:v>
                </c:pt>
                <c:pt idx="6032">
                  <c:v>7.1701388888888884E-2</c:v>
                </c:pt>
                <c:pt idx="6033">
                  <c:v>7.1712962962962964E-2</c:v>
                </c:pt>
                <c:pt idx="6034">
                  <c:v>7.1724537037037031E-2</c:v>
                </c:pt>
                <c:pt idx="6035">
                  <c:v>7.1736111111111112E-2</c:v>
                </c:pt>
                <c:pt idx="6036">
                  <c:v>7.1747685185185192E-2</c:v>
                </c:pt>
                <c:pt idx="6037">
                  <c:v>7.1759259259259259E-2</c:v>
                </c:pt>
                <c:pt idx="6038">
                  <c:v>7.1770833333333339E-2</c:v>
                </c:pt>
                <c:pt idx="6039">
                  <c:v>7.1782407407407406E-2</c:v>
                </c:pt>
                <c:pt idx="6040">
                  <c:v>7.1793981481481486E-2</c:v>
                </c:pt>
                <c:pt idx="6041">
                  <c:v>7.1805555555555553E-2</c:v>
                </c:pt>
                <c:pt idx="6042">
                  <c:v>7.181712962962962E-2</c:v>
                </c:pt>
                <c:pt idx="6043">
                  <c:v>7.18287037037037E-2</c:v>
                </c:pt>
                <c:pt idx="6044">
                  <c:v>7.1840277777777781E-2</c:v>
                </c:pt>
                <c:pt idx="6045">
                  <c:v>7.1851851851851847E-2</c:v>
                </c:pt>
                <c:pt idx="6046">
                  <c:v>7.1863425925925928E-2</c:v>
                </c:pt>
                <c:pt idx="6047">
                  <c:v>7.1875000000000008E-2</c:v>
                </c:pt>
                <c:pt idx="6048">
                  <c:v>7.1886574074074075E-2</c:v>
                </c:pt>
                <c:pt idx="6049">
                  <c:v>7.1898148148148142E-2</c:v>
                </c:pt>
                <c:pt idx="6050">
                  <c:v>7.1909722222222222E-2</c:v>
                </c:pt>
                <c:pt idx="6051">
                  <c:v>7.1921296296296303E-2</c:v>
                </c:pt>
                <c:pt idx="6052">
                  <c:v>7.1932870370370369E-2</c:v>
                </c:pt>
                <c:pt idx="6053">
                  <c:v>7.1944444444444436E-2</c:v>
                </c:pt>
                <c:pt idx="6054">
                  <c:v>7.1956018518518516E-2</c:v>
                </c:pt>
                <c:pt idx="6055">
                  <c:v>7.1967592592592597E-2</c:v>
                </c:pt>
                <c:pt idx="6056">
                  <c:v>7.1979166666666664E-2</c:v>
                </c:pt>
                <c:pt idx="6057">
                  <c:v>7.1990740740740744E-2</c:v>
                </c:pt>
                <c:pt idx="6058">
                  <c:v>7.2002314814814811E-2</c:v>
                </c:pt>
                <c:pt idx="6059">
                  <c:v>7.2013888888888891E-2</c:v>
                </c:pt>
                <c:pt idx="6060">
                  <c:v>7.2025462962962958E-2</c:v>
                </c:pt>
                <c:pt idx="6061">
                  <c:v>7.2037037037037038E-2</c:v>
                </c:pt>
                <c:pt idx="6062">
                  <c:v>7.2048611111111105E-2</c:v>
                </c:pt>
                <c:pt idx="6063">
                  <c:v>7.2060185185185185E-2</c:v>
                </c:pt>
                <c:pt idx="6064">
                  <c:v>7.2071759259259252E-2</c:v>
                </c:pt>
                <c:pt idx="6065">
                  <c:v>7.2083333333333333E-2</c:v>
                </c:pt>
                <c:pt idx="6066">
                  <c:v>7.2094907407407413E-2</c:v>
                </c:pt>
                <c:pt idx="6067">
                  <c:v>7.210648148148148E-2</c:v>
                </c:pt>
                <c:pt idx="6068">
                  <c:v>7.211805555555556E-2</c:v>
                </c:pt>
                <c:pt idx="6069">
                  <c:v>7.2129629629629641E-2</c:v>
                </c:pt>
                <c:pt idx="6070">
                  <c:v>7.2141203703703707E-2</c:v>
                </c:pt>
                <c:pt idx="6071">
                  <c:v>7.2152777777777774E-2</c:v>
                </c:pt>
                <c:pt idx="6072">
                  <c:v>7.2164351851851841E-2</c:v>
                </c:pt>
                <c:pt idx="6073">
                  <c:v>7.2175925925925921E-2</c:v>
                </c:pt>
                <c:pt idx="6074">
                  <c:v>7.2187500000000002E-2</c:v>
                </c:pt>
                <c:pt idx="6075">
                  <c:v>7.2199074074074068E-2</c:v>
                </c:pt>
                <c:pt idx="6076">
                  <c:v>7.2210648148148149E-2</c:v>
                </c:pt>
                <c:pt idx="6077">
                  <c:v>7.2222222222222229E-2</c:v>
                </c:pt>
                <c:pt idx="6078">
                  <c:v>7.2233796296296296E-2</c:v>
                </c:pt>
                <c:pt idx="6079">
                  <c:v>7.2245370370370363E-2</c:v>
                </c:pt>
                <c:pt idx="6080">
                  <c:v>7.2256944444444443E-2</c:v>
                </c:pt>
                <c:pt idx="6081">
                  <c:v>7.2268518518518524E-2</c:v>
                </c:pt>
                <c:pt idx="6082">
                  <c:v>7.228009259259259E-2</c:v>
                </c:pt>
                <c:pt idx="6083">
                  <c:v>7.2291666666666657E-2</c:v>
                </c:pt>
                <c:pt idx="6084">
                  <c:v>7.2303240740740737E-2</c:v>
                </c:pt>
                <c:pt idx="6085">
                  <c:v>7.2314814814814818E-2</c:v>
                </c:pt>
                <c:pt idx="6086">
                  <c:v>7.2326388888888885E-2</c:v>
                </c:pt>
                <c:pt idx="6087">
                  <c:v>7.2337962962962965E-2</c:v>
                </c:pt>
                <c:pt idx="6088">
                  <c:v>7.2349537037037046E-2</c:v>
                </c:pt>
                <c:pt idx="6089">
                  <c:v>7.2361111111111112E-2</c:v>
                </c:pt>
                <c:pt idx="6090">
                  <c:v>7.2372685185185193E-2</c:v>
                </c:pt>
                <c:pt idx="6091">
                  <c:v>7.2384259259259259E-2</c:v>
                </c:pt>
                <c:pt idx="6092">
                  <c:v>7.239583333333334E-2</c:v>
                </c:pt>
                <c:pt idx="6093">
                  <c:v>7.2407407407407406E-2</c:v>
                </c:pt>
                <c:pt idx="6094">
                  <c:v>7.2418981481481473E-2</c:v>
                </c:pt>
                <c:pt idx="6095">
                  <c:v>7.2430555555555554E-2</c:v>
                </c:pt>
                <c:pt idx="6096">
                  <c:v>7.2442129629629634E-2</c:v>
                </c:pt>
                <c:pt idx="6097">
                  <c:v>7.2453703703703701E-2</c:v>
                </c:pt>
                <c:pt idx="6098">
                  <c:v>7.2465277777777781E-2</c:v>
                </c:pt>
                <c:pt idx="6099">
                  <c:v>7.2476851851851862E-2</c:v>
                </c:pt>
                <c:pt idx="6100">
                  <c:v>7.2488425925925928E-2</c:v>
                </c:pt>
                <c:pt idx="6101">
                  <c:v>7.2499999999999995E-2</c:v>
                </c:pt>
                <c:pt idx="6102">
                  <c:v>7.2511574074074062E-2</c:v>
                </c:pt>
                <c:pt idx="6103">
                  <c:v>7.2523148148148142E-2</c:v>
                </c:pt>
                <c:pt idx="6104">
                  <c:v>7.2534722222222223E-2</c:v>
                </c:pt>
                <c:pt idx="6105">
                  <c:v>7.2546296296296289E-2</c:v>
                </c:pt>
                <c:pt idx="6106">
                  <c:v>7.255787037037037E-2</c:v>
                </c:pt>
                <c:pt idx="6107">
                  <c:v>7.256944444444445E-2</c:v>
                </c:pt>
                <c:pt idx="6108">
                  <c:v>7.2581018518518517E-2</c:v>
                </c:pt>
                <c:pt idx="6109">
                  <c:v>7.2592592592592597E-2</c:v>
                </c:pt>
                <c:pt idx="6110">
                  <c:v>7.2604166666666664E-2</c:v>
                </c:pt>
                <c:pt idx="6111">
                  <c:v>7.2615740740740745E-2</c:v>
                </c:pt>
                <c:pt idx="6112">
                  <c:v>7.2627314814814811E-2</c:v>
                </c:pt>
                <c:pt idx="6113">
                  <c:v>7.2638888888888892E-2</c:v>
                </c:pt>
                <c:pt idx="6114">
                  <c:v>7.2638888888888892E-2</c:v>
                </c:pt>
                <c:pt idx="6115">
                  <c:v>7.2650462962962958E-2</c:v>
                </c:pt>
                <c:pt idx="6116">
                  <c:v>7.2673611111111105E-2</c:v>
                </c:pt>
                <c:pt idx="6117">
                  <c:v>7.2673611111111105E-2</c:v>
                </c:pt>
                <c:pt idx="6118">
                  <c:v>7.2685185185185186E-2</c:v>
                </c:pt>
                <c:pt idx="6119">
                  <c:v>7.2696759259259267E-2</c:v>
                </c:pt>
                <c:pt idx="6120">
                  <c:v>7.2708333333333333E-2</c:v>
                </c:pt>
                <c:pt idx="6121">
                  <c:v>7.2719907407407414E-2</c:v>
                </c:pt>
                <c:pt idx="6122">
                  <c:v>7.273148148148148E-2</c:v>
                </c:pt>
                <c:pt idx="6123">
                  <c:v>7.2743055555555561E-2</c:v>
                </c:pt>
                <c:pt idx="6124">
                  <c:v>7.2754629629629627E-2</c:v>
                </c:pt>
                <c:pt idx="6125">
                  <c:v>7.2766203703703694E-2</c:v>
                </c:pt>
                <c:pt idx="6126">
                  <c:v>7.2777777777777775E-2</c:v>
                </c:pt>
                <c:pt idx="6127">
                  <c:v>7.2789351851851855E-2</c:v>
                </c:pt>
                <c:pt idx="6128">
                  <c:v>7.2800925925925922E-2</c:v>
                </c:pt>
                <c:pt idx="6129">
                  <c:v>7.2812500000000002E-2</c:v>
                </c:pt>
                <c:pt idx="6130">
                  <c:v>7.2824074074074083E-2</c:v>
                </c:pt>
                <c:pt idx="6131">
                  <c:v>7.2835648148148149E-2</c:v>
                </c:pt>
                <c:pt idx="6132">
                  <c:v>7.2847222222222216E-2</c:v>
                </c:pt>
                <c:pt idx="6133">
                  <c:v>7.2858796296296297E-2</c:v>
                </c:pt>
                <c:pt idx="6134">
                  <c:v>7.2870370370370363E-2</c:v>
                </c:pt>
                <c:pt idx="6135">
                  <c:v>7.2881944444444444E-2</c:v>
                </c:pt>
                <c:pt idx="6136">
                  <c:v>7.289351851851851E-2</c:v>
                </c:pt>
                <c:pt idx="6137">
                  <c:v>7.2905092592592591E-2</c:v>
                </c:pt>
                <c:pt idx="6138">
                  <c:v>7.2916666666666671E-2</c:v>
                </c:pt>
                <c:pt idx="6139">
                  <c:v>7.2928240740740738E-2</c:v>
                </c:pt>
                <c:pt idx="6140">
                  <c:v>7.2939814814814818E-2</c:v>
                </c:pt>
                <c:pt idx="6141">
                  <c:v>7.2951388888888885E-2</c:v>
                </c:pt>
                <c:pt idx="6142">
                  <c:v>7.2962962962962966E-2</c:v>
                </c:pt>
                <c:pt idx="6143">
                  <c:v>7.2974537037037032E-2</c:v>
                </c:pt>
                <c:pt idx="6144">
                  <c:v>7.2986111111111113E-2</c:v>
                </c:pt>
                <c:pt idx="6145">
                  <c:v>7.2997685185185179E-2</c:v>
                </c:pt>
                <c:pt idx="6146">
                  <c:v>7.300925925925926E-2</c:v>
                </c:pt>
                <c:pt idx="6147">
                  <c:v>7.3020833333333326E-2</c:v>
                </c:pt>
                <c:pt idx="6148">
                  <c:v>7.3032407407407407E-2</c:v>
                </c:pt>
                <c:pt idx="6149">
                  <c:v>7.3043981481481488E-2</c:v>
                </c:pt>
                <c:pt idx="6150">
                  <c:v>7.3055555555555554E-2</c:v>
                </c:pt>
                <c:pt idx="6151">
                  <c:v>7.3067129629629635E-2</c:v>
                </c:pt>
                <c:pt idx="6152">
                  <c:v>7.3078703703703715E-2</c:v>
                </c:pt>
                <c:pt idx="6153">
                  <c:v>7.3090277777777782E-2</c:v>
                </c:pt>
                <c:pt idx="6154">
                  <c:v>7.3101851851851848E-2</c:v>
                </c:pt>
                <c:pt idx="6155">
                  <c:v>7.3113425925925915E-2</c:v>
                </c:pt>
                <c:pt idx="6156">
                  <c:v>7.3124999999999996E-2</c:v>
                </c:pt>
                <c:pt idx="6157">
                  <c:v>7.3136574074074076E-2</c:v>
                </c:pt>
                <c:pt idx="6158">
                  <c:v>7.3148148148148143E-2</c:v>
                </c:pt>
                <c:pt idx="6159">
                  <c:v>7.3159722222222223E-2</c:v>
                </c:pt>
                <c:pt idx="6160">
                  <c:v>7.3171296296296304E-2</c:v>
                </c:pt>
                <c:pt idx="6161">
                  <c:v>7.318287037037037E-2</c:v>
                </c:pt>
                <c:pt idx="6162">
                  <c:v>7.3194444444444437E-2</c:v>
                </c:pt>
                <c:pt idx="6163">
                  <c:v>7.3206018518518517E-2</c:v>
                </c:pt>
                <c:pt idx="6164">
                  <c:v>7.3217592592592584E-2</c:v>
                </c:pt>
                <c:pt idx="6165">
                  <c:v>7.3229166666666665E-2</c:v>
                </c:pt>
                <c:pt idx="6166">
                  <c:v>7.3240740740740731E-2</c:v>
                </c:pt>
                <c:pt idx="6167">
                  <c:v>7.3252314814814812E-2</c:v>
                </c:pt>
                <c:pt idx="6168">
                  <c:v>7.3263888888888892E-2</c:v>
                </c:pt>
                <c:pt idx="6169">
                  <c:v>7.3275462962962959E-2</c:v>
                </c:pt>
                <c:pt idx="6170">
                  <c:v>7.3287037037037039E-2</c:v>
                </c:pt>
                <c:pt idx="6171">
                  <c:v>7.329861111111112E-2</c:v>
                </c:pt>
                <c:pt idx="6172">
                  <c:v>7.3310185185185187E-2</c:v>
                </c:pt>
                <c:pt idx="6173">
                  <c:v>7.3321759259259267E-2</c:v>
                </c:pt>
                <c:pt idx="6174">
                  <c:v>7.3333333333333334E-2</c:v>
                </c:pt>
                <c:pt idx="6175">
                  <c:v>7.3344907407407414E-2</c:v>
                </c:pt>
                <c:pt idx="6176">
                  <c:v>7.3356481481481481E-2</c:v>
                </c:pt>
                <c:pt idx="6177">
                  <c:v>7.3368055555555547E-2</c:v>
                </c:pt>
                <c:pt idx="6178">
                  <c:v>7.3379629629629628E-2</c:v>
                </c:pt>
                <c:pt idx="6179">
                  <c:v>7.3391203703703708E-2</c:v>
                </c:pt>
                <c:pt idx="6180">
                  <c:v>7.3402777777777775E-2</c:v>
                </c:pt>
                <c:pt idx="6181">
                  <c:v>7.3414351851851856E-2</c:v>
                </c:pt>
                <c:pt idx="6182">
                  <c:v>7.3425925925925936E-2</c:v>
                </c:pt>
                <c:pt idx="6183">
                  <c:v>7.3437500000000003E-2</c:v>
                </c:pt>
                <c:pt idx="6184">
                  <c:v>7.3449074074074069E-2</c:v>
                </c:pt>
                <c:pt idx="6185">
                  <c:v>7.3460648148148136E-2</c:v>
                </c:pt>
                <c:pt idx="6186">
                  <c:v>7.3472222222222217E-2</c:v>
                </c:pt>
                <c:pt idx="6187">
                  <c:v>7.3483796296296297E-2</c:v>
                </c:pt>
                <c:pt idx="6188">
                  <c:v>7.3495370370370364E-2</c:v>
                </c:pt>
                <c:pt idx="6189">
                  <c:v>7.3506944444444444E-2</c:v>
                </c:pt>
                <c:pt idx="6190">
                  <c:v>7.3518518518518525E-2</c:v>
                </c:pt>
                <c:pt idx="6191">
                  <c:v>7.3530092592592591E-2</c:v>
                </c:pt>
                <c:pt idx="6192">
                  <c:v>7.3541666666666672E-2</c:v>
                </c:pt>
                <c:pt idx="6193">
                  <c:v>7.3553240740740738E-2</c:v>
                </c:pt>
                <c:pt idx="6194">
                  <c:v>7.3564814814814819E-2</c:v>
                </c:pt>
                <c:pt idx="6195">
                  <c:v>7.3576388888888886E-2</c:v>
                </c:pt>
                <c:pt idx="6196">
                  <c:v>7.3587962962962966E-2</c:v>
                </c:pt>
                <c:pt idx="6197">
                  <c:v>7.3599537037037033E-2</c:v>
                </c:pt>
                <c:pt idx="6198">
                  <c:v>7.3611111111111113E-2</c:v>
                </c:pt>
                <c:pt idx="6199">
                  <c:v>7.362268518518518E-2</c:v>
                </c:pt>
                <c:pt idx="6200">
                  <c:v>7.363425925925926E-2</c:v>
                </c:pt>
                <c:pt idx="6201">
                  <c:v>7.3645833333333341E-2</c:v>
                </c:pt>
                <c:pt idx="6202">
                  <c:v>7.3657407407407408E-2</c:v>
                </c:pt>
                <c:pt idx="6203">
                  <c:v>7.3668981481481488E-2</c:v>
                </c:pt>
                <c:pt idx="6204">
                  <c:v>7.3680555555555555E-2</c:v>
                </c:pt>
                <c:pt idx="6205">
                  <c:v>7.3692129629629635E-2</c:v>
                </c:pt>
                <c:pt idx="6206">
                  <c:v>7.3703703703703702E-2</c:v>
                </c:pt>
                <c:pt idx="6207">
                  <c:v>7.3715277777777768E-2</c:v>
                </c:pt>
                <c:pt idx="6208">
                  <c:v>7.3726851851851849E-2</c:v>
                </c:pt>
                <c:pt idx="6209">
                  <c:v>7.3738425925925929E-2</c:v>
                </c:pt>
                <c:pt idx="6210">
                  <c:v>7.3749999999999996E-2</c:v>
                </c:pt>
                <c:pt idx="6211">
                  <c:v>7.3761574074074077E-2</c:v>
                </c:pt>
                <c:pt idx="6212">
                  <c:v>7.3773148148148157E-2</c:v>
                </c:pt>
                <c:pt idx="6213">
                  <c:v>7.3784722222222224E-2</c:v>
                </c:pt>
                <c:pt idx="6214">
                  <c:v>7.379629629629629E-2</c:v>
                </c:pt>
                <c:pt idx="6215">
                  <c:v>7.3807870370370371E-2</c:v>
                </c:pt>
                <c:pt idx="6216">
                  <c:v>7.3819444444444438E-2</c:v>
                </c:pt>
                <c:pt idx="6217">
                  <c:v>7.3831018518518518E-2</c:v>
                </c:pt>
                <c:pt idx="6218">
                  <c:v>7.3842592592592585E-2</c:v>
                </c:pt>
                <c:pt idx="6219">
                  <c:v>7.3854166666666665E-2</c:v>
                </c:pt>
                <c:pt idx="6220">
                  <c:v>7.3865740740740746E-2</c:v>
                </c:pt>
                <c:pt idx="6221">
                  <c:v>7.3877314814814812E-2</c:v>
                </c:pt>
                <c:pt idx="6222">
                  <c:v>7.3888888888888893E-2</c:v>
                </c:pt>
                <c:pt idx="6223">
                  <c:v>7.3900462962962959E-2</c:v>
                </c:pt>
                <c:pt idx="6224">
                  <c:v>7.391203703703704E-2</c:v>
                </c:pt>
                <c:pt idx="6225">
                  <c:v>7.3923611111111107E-2</c:v>
                </c:pt>
                <c:pt idx="6226">
                  <c:v>7.3935185185185187E-2</c:v>
                </c:pt>
                <c:pt idx="6227">
                  <c:v>7.3946759259259254E-2</c:v>
                </c:pt>
                <c:pt idx="6228">
                  <c:v>7.3958333333333334E-2</c:v>
                </c:pt>
                <c:pt idx="6229">
                  <c:v>7.3969907407407401E-2</c:v>
                </c:pt>
                <c:pt idx="6230">
                  <c:v>7.3981481481481481E-2</c:v>
                </c:pt>
                <c:pt idx="6231">
                  <c:v>7.3993055555555562E-2</c:v>
                </c:pt>
                <c:pt idx="6232">
                  <c:v>7.4004629629629629E-2</c:v>
                </c:pt>
                <c:pt idx="6233">
                  <c:v>7.4016203703703709E-2</c:v>
                </c:pt>
                <c:pt idx="6234">
                  <c:v>7.402777777777779E-2</c:v>
                </c:pt>
                <c:pt idx="6235">
                  <c:v>7.4039351851851856E-2</c:v>
                </c:pt>
                <c:pt idx="6236">
                  <c:v>7.4050925925925923E-2</c:v>
                </c:pt>
                <c:pt idx="6237">
                  <c:v>7.4062499999999989E-2</c:v>
                </c:pt>
                <c:pt idx="6238">
                  <c:v>7.407407407407407E-2</c:v>
                </c:pt>
                <c:pt idx="6239">
                  <c:v>7.408564814814815E-2</c:v>
                </c:pt>
                <c:pt idx="6240">
                  <c:v>7.4097222222222217E-2</c:v>
                </c:pt>
                <c:pt idx="6241">
                  <c:v>7.4108796296296298E-2</c:v>
                </c:pt>
                <c:pt idx="6242">
                  <c:v>7.4120370370370378E-2</c:v>
                </c:pt>
                <c:pt idx="6243">
                  <c:v>7.4131944444444445E-2</c:v>
                </c:pt>
                <c:pt idx="6244">
                  <c:v>7.4143518518518511E-2</c:v>
                </c:pt>
                <c:pt idx="6245">
                  <c:v>7.4155092592592592E-2</c:v>
                </c:pt>
                <c:pt idx="6246">
                  <c:v>7.4166666666666659E-2</c:v>
                </c:pt>
                <c:pt idx="6247">
                  <c:v>7.4178240740740739E-2</c:v>
                </c:pt>
                <c:pt idx="6248">
                  <c:v>7.4189814814814806E-2</c:v>
                </c:pt>
                <c:pt idx="6249">
                  <c:v>7.4201388888888886E-2</c:v>
                </c:pt>
                <c:pt idx="6250">
                  <c:v>7.4212962962962967E-2</c:v>
                </c:pt>
                <c:pt idx="6251">
                  <c:v>7.4224537037037033E-2</c:v>
                </c:pt>
                <c:pt idx="6252">
                  <c:v>7.4236111111111114E-2</c:v>
                </c:pt>
                <c:pt idx="6253">
                  <c:v>7.4247685185185194E-2</c:v>
                </c:pt>
                <c:pt idx="6254">
                  <c:v>7.4259259259259261E-2</c:v>
                </c:pt>
                <c:pt idx="6255">
                  <c:v>7.4270833333333341E-2</c:v>
                </c:pt>
                <c:pt idx="6256">
                  <c:v>7.4282407407407408E-2</c:v>
                </c:pt>
                <c:pt idx="6257">
                  <c:v>7.4293981481481489E-2</c:v>
                </c:pt>
                <c:pt idx="6258">
                  <c:v>7.4305555555555555E-2</c:v>
                </c:pt>
                <c:pt idx="6259">
                  <c:v>7.4317129629629622E-2</c:v>
                </c:pt>
                <c:pt idx="6260">
                  <c:v>7.4328703703703702E-2</c:v>
                </c:pt>
                <c:pt idx="6261">
                  <c:v>7.4340277777777783E-2</c:v>
                </c:pt>
                <c:pt idx="6262">
                  <c:v>7.435185185185185E-2</c:v>
                </c:pt>
                <c:pt idx="6263">
                  <c:v>7.436342592592593E-2</c:v>
                </c:pt>
                <c:pt idx="6264">
                  <c:v>7.4375000000000011E-2</c:v>
                </c:pt>
                <c:pt idx="6265">
                  <c:v>7.4386574074074077E-2</c:v>
                </c:pt>
                <c:pt idx="6266">
                  <c:v>7.4398148148148144E-2</c:v>
                </c:pt>
                <c:pt idx="6267">
                  <c:v>7.440972222222221E-2</c:v>
                </c:pt>
                <c:pt idx="6268">
                  <c:v>7.4421296296296291E-2</c:v>
                </c:pt>
                <c:pt idx="6269">
                  <c:v>7.4432870370370371E-2</c:v>
                </c:pt>
                <c:pt idx="6270">
                  <c:v>7.4444444444444438E-2</c:v>
                </c:pt>
                <c:pt idx="6271">
                  <c:v>7.4456018518518519E-2</c:v>
                </c:pt>
                <c:pt idx="6272">
                  <c:v>7.4467592592592599E-2</c:v>
                </c:pt>
                <c:pt idx="6273">
                  <c:v>7.4479166666666666E-2</c:v>
                </c:pt>
                <c:pt idx="6274">
                  <c:v>7.4490740740740746E-2</c:v>
                </c:pt>
                <c:pt idx="6275">
                  <c:v>7.4502314814814813E-2</c:v>
                </c:pt>
                <c:pt idx="6276">
                  <c:v>7.4513888888888893E-2</c:v>
                </c:pt>
                <c:pt idx="6277">
                  <c:v>7.452546296296296E-2</c:v>
                </c:pt>
                <c:pt idx="6278">
                  <c:v>7.4537037037037041E-2</c:v>
                </c:pt>
                <c:pt idx="6279">
                  <c:v>7.4548611111111107E-2</c:v>
                </c:pt>
                <c:pt idx="6280">
                  <c:v>7.4560185185185188E-2</c:v>
                </c:pt>
                <c:pt idx="6281">
                  <c:v>7.4571759259259254E-2</c:v>
                </c:pt>
                <c:pt idx="6282">
                  <c:v>7.4583333333333335E-2</c:v>
                </c:pt>
                <c:pt idx="6283">
                  <c:v>7.4594907407407415E-2</c:v>
                </c:pt>
                <c:pt idx="6284">
                  <c:v>7.4606481481481482E-2</c:v>
                </c:pt>
                <c:pt idx="6285">
                  <c:v>7.4618055555555562E-2</c:v>
                </c:pt>
                <c:pt idx="6286">
                  <c:v>7.4629629629629629E-2</c:v>
                </c:pt>
                <c:pt idx="6287">
                  <c:v>7.464120370370371E-2</c:v>
                </c:pt>
                <c:pt idx="6288">
                  <c:v>7.4652777777777776E-2</c:v>
                </c:pt>
                <c:pt idx="6289">
                  <c:v>7.4664351851851843E-2</c:v>
                </c:pt>
                <c:pt idx="6290">
                  <c:v>7.4675925925925923E-2</c:v>
                </c:pt>
                <c:pt idx="6291">
                  <c:v>7.4687500000000004E-2</c:v>
                </c:pt>
                <c:pt idx="6292">
                  <c:v>7.4699074074074071E-2</c:v>
                </c:pt>
                <c:pt idx="6293">
                  <c:v>7.4710648148148151E-2</c:v>
                </c:pt>
                <c:pt idx="6294">
                  <c:v>7.4722222222222232E-2</c:v>
                </c:pt>
                <c:pt idx="6295">
                  <c:v>7.4733796296296298E-2</c:v>
                </c:pt>
                <c:pt idx="6296">
                  <c:v>7.4745370370370365E-2</c:v>
                </c:pt>
                <c:pt idx="6297">
                  <c:v>7.4756944444444445E-2</c:v>
                </c:pt>
                <c:pt idx="6298">
                  <c:v>7.4768518518518512E-2</c:v>
                </c:pt>
                <c:pt idx="6299">
                  <c:v>7.4780092592592592E-2</c:v>
                </c:pt>
                <c:pt idx="6300">
                  <c:v>7.4791666666666659E-2</c:v>
                </c:pt>
                <c:pt idx="6301">
                  <c:v>7.480324074074074E-2</c:v>
                </c:pt>
                <c:pt idx="6302">
                  <c:v>7.481481481481482E-2</c:v>
                </c:pt>
                <c:pt idx="6303">
                  <c:v>7.4826388888888887E-2</c:v>
                </c:pt>
                <c:pt idx="6304">
                  <c:v>7.4837962962962967E-2</c:v>
                </c:pt>
                <c:pt idx="6305">
                  <c:v>7.4849537037037034E-2</c:v>
                </c:pt>
                <c:pt idx="6306">
                  <c:v>7.4861111111111114E-2</c:v>
                </c:pt>
                <c:pt idx="6307">
                  <c:v>7.4872685185185181E-2</c:v>
                </c:pt>
                <c:pt idx="6308">
                  <c:v>7.4884259259259262E-2</c:v>
                </c:pt>
                <c:pt idx="6309">
                  <c:v>7.4895833333333328E-2</c:v>
                </c:pt>
                <c:pt idx="6310">
                  <c:v>7.4907407407407409E-2</c:v>
                </c:pt>
                <c:pt idx="6311">
                  <c:v>7.4918981481481475E-2</c:v>
                </c:pt>
                <c:pt idx="6312">
                  <c:v>7.4930555555555556E-2</c:v>
                </c:pt>
                <c:pt idx="6313">
                  <c:v>7.4942129629629636E-2</c:v>
                </c:pt>
                <c:pt idx="6314">
                  <c:v>7.4953703703703703E-2</c:v>
                </c:pt>
                <c:pt idx="6315">
                  <c:v>7.4965277777777783E-2</c:v>
                </c:pt>
                <c:pt idx="6316">
                  <c:v>7.4976851851851864E-2</c:v>
                </c:pt>
                <c:pt idx="6317">
                  <c:v>7.4988425925925931E-2</c:v>
                </c:pt>
                <c:pt idx="6318">
                  <c:v>7.4999999999999997E-2</c:v>
                </c:pt>
                <c:pt idx="6319">
                  <c:v>7.5011574074074064E-2</c:v>
                </c:pt>
                <c:pt idx="6320">
                  <c:v>7.5023148148148144E-2</c:v>
                </c:pt>
                <c:pt idx="6321">
                  <c:v>7.5034722222222225E-2</c:v>
                </c:pt>
                <c:pt idx="6322">
                  <c:v>7.5046296296296292E-2</c:v>
                </c:pt>
                <c:pt idx="6323">
                  <c:v>7.5057870370370372E-2</c:v>
                </c:pt>
                <c:pt idx="6324">
                  <c:v>7.5069444444444453E-2</c:v>
                </c:pt>
                <c:pt idx="6325">
                  <c:v>7.5081018518518519E-2</c:v>
                </c:pt>
                <c:pt idx="6326">
                  <c:v>7.5092592592592586E-2</c:v>
                </c:pt>
                <c:pt idx="6327">
                  <c:v>7.5104166666666666E-2</c:v>
                </c:pt>
                <c:pt idx="6328">
                  <c:v>7.5115740740740733E-2</c:v>
                </c:pt>
                <c:pt idx="6329">
                  <c:v>7.5127314814814813E-2</c:v>
                </c:pt>
                <c:pt idx="6330">
                  <c:v>7.513888888888888E-2</c:v>
                </c:pt>
                <c:pt idx="6331">
                  <c:v>7.5150462962962961E-2</c:v>
                </c:pt>
                <c:pt idx="6332">
                  <c:v>7.5162037037037041E-2</c:v>
                </c:pt>
                <c:pt idx="6333">
                  <c:v>7.5173611111111108E-2</c:v>
                </c:pt>
                <c:pt idx="6334">
                  <c:v>7.5185185185185188E-2</c:v>
                </c:pt>
                <c:pt idx="6335">
                  <c:v>7.5196759259259269E-2</c:v>
                </c:pt>
                <c:pt idx="6336">
                  <c:v>7.5208333333333335E-2</c:v>
                </c:pt>
                <c:pt idx="6337">
                  <c:v>7.5219907407407416E-2</c:v>
                </c:pt>
                <c:pt idx="6338">
                  <c:v>7.5231481481481483E-2</c:v>
                </c:pt>
                <c:pt idx="6339">
                  <c:v>7.5243055555555563E-2</c:v>
                </c:pt>
                <c:pt idx="6340">
                  <c:v>7.525462962962963E-2</c:v>
                </c:pt>
                <c:pt idx="6341">
                  <c:v>7.5266203703703696E-2</c:v>
                </c:pt>
                <c:pt idx="6342">
                  <c:v>7.5277777777777777E-2</c:v>
                </c:pt>
                <c:pt idx="6343">
                  <c:v>7.5289351851851857E-2</c:v>
                </c:pt>
                <c:pt idx="6344">
                  <c:v>7.5300925925925924E-2</c:v>
                </c:pt>
                <c:pt idx="6345">
                  <c:v>7.5312500000000004E-2</c:v>
                </c:pt>
                <c:pt idx="6346">
                  <c:v>7.5324074074074085E-2</c:v>
                </c:pt>
                <c:pt idx="6347">
                  <c:v>7.5335648148148152E-2</c:v>
                </c:pt>
                <c:pt idx="6348">
                  <c:v>7.5347222222222218E-2</c:v>
                </c:pt>
                <c:pt idx="6349">
                  <c:v>7.5358796296296285E-2</c:v>
                </c:pt>
                <c:pt idx="6350">
                  <c:v>7.5370370370370365E-2</c:v>
                </c:pt>
                <c:pt idx="6351">
                  <c:v>7.5381944444444446E-2</c:v>
                </c:pt>
                <c:pt idx="6352">
                  <c:v>7.5393518518518512E-2</c:v>
                </c:pt>
                <c:pt idx="6353">
                  <c:v>7.5405092592592593E-2</c:v>
                </c:pt>
                <c:pt idx="6354">
                  <c:v>7.5416666666666674E-2</c:v>
                </c:pt>
                <c:pt idx="6355">
                  <c:v>7.542824074074074E-2</c:v>
                </c:pt>
                <c:pt idx="6356">
                  <c:v>7.5439814814814821E-2</c:v>
                </c:pt>
                <c:pt idx="6357">
                  <c:v>7.5451388888888887E-2</c:v>
                </c:pt>
                <c:pt idx="6358">
                  <c:v>7.5462962962962968E-2</c:v>
                </c:pt>
                <c:pt idx="6359">
                  <c:v>7.5474537037037034E-2</c:v>
                </c:pt>
                <c:pt idx="6360">
                  <c:v>7.5486111111111115E-2</c:v>
                </c:pt>
                <c:pt idx="6361">
                  <c:v>7.5497685185185182E-2</c:v>
                </c:pt>
                <c:pt idx="6362">
                  <c:v>7.5509259259259262E-2</c:v>
                </c:pt>
                <c:pt idx="6363">
                  <c:v>7.5520833333333329E-2</c:v>
                </c:pt>
                <c:pt idx="6364">
                  <c:v>7.5532407407407409E-2</c:v>
                </c:pt>
                <c:pt idx="6365">
                  <c:v>7.554398148148149E-2</c:v>
                </c:pt>
                <c:pt idx="6366">
                  <c:v>7.5555555555555556E-2</c:v>
                </c:pt>
                <c:pt idx="6367">
                  <c:v>7.5567129629629637E-2</c:v>
                </c:pt>
                <c:pt idx="6368">
                  <c:v>7.5578703703703703E-2</c:v>
                </c:pt>
                <c:pt idx="6369">
                  <c:v>7.5590277777777784E-2</c:v>
                </c:pt>
                <c:pt idx="6370">
                  <c:v>7.5601851851851851E-2</c:v>
                </c:pt>
                <c:pt idx="6371">
                  <c:v>7.5613425925925917E-2</c:v>
                </c:pt>
                <c:pt idx="6372">
                  <c:v>7.5624999999999998E-2</c:v>
                </c:pt>
                <c:pt idx="6373">
                  <c:v>7.5636574074074078E-2</c:v>
                </c:pt>
                <c:pt idx="6374">
                  <c:v>7.5648148148148145E-2</c:v>
                </c:pt>
                <c:pt idx="6375">
                  <c:v>7.5659722222222225E-2</c:v>
                </c:pt>
                <c:pt idx="6376">
                  <c:v>7.5671296296296306E-2</c:v>
                </c:pt>
                <c:pt idx="6377">
                  <c:v>7.5682870370370373E-2</c:v>
                </c:pt>
                <c:pt idx="6378">
                  <c:v>7.5694444444444439E-2</c:v>
                </c:pt>
                <c:pt idx="6379">
                  <c:v>7.570601851851852E-2</c:v>
                </c:pt>
                <c:pt idx="6380">
                  <c:v>7.5717592592592586E-2</c:v>
                </c:pt>
                <c:pt idx="6381">
                  <c:v>7.5729166666666667E-2</c:v>
                </c:pt>
                <c:pt idx="6382">
                  <c:v>7.5740740740740733E-2</c:v>
                </c:pt>
                <c:pt idx="6383">
                  <c:v>7.5752314814814814E-2</c:v>
                </c:pt>
                <c:pt idx="6384">
                  <c:v>7.5763888888888895E-2</c:v>
                </c:pt>
                <c:pt idx="6385">
                  <c:v>7.5775462962962961E-2</c:v>
                </c:pt>
                <c:pt idx="6386">
                  <c:v>7.5787037037037042E-2</c:v>
                </c:pt>
                <c:pt idx="6387">
                  <c:v>7.5798611111111108E-2</c:v>
                </c:pt>
                <c:pt idx="6388">
                  <c:v>7.5810185185185189E-2</c:v>
                </c:pt>
                <c:pt idx="6389">
                  <c:v>7.5821759259259255E-2</c:v>
                </c:pt>
                <c:pt idx="6390">
                  <c:v>7.5833333333333336E-2</c:v>
                </c:pt>
                <c:pt idx="6391">
                  <c:v>7.5844907407407403E-2</c:v>
                </c:pt>
                <c:pt idx="6392">
                  <c:v>7.5856481481481483E-2</c:v>
                </c:pt>
                <c:pt idx="6393">
                  <c:v>7.586805555555555E-2</c:v>
                </c:pt>
                <c:pt idx="6394">
                  <c:v>7.587962962962963E-2</c:v>
                </c:pt>
                <c:pt idx="6395">
                  <c:v>7.5891203703703711E-2</c:v>
                </c:pt>
                <c:pt idx="6396">
                  <c:v>7.5902777777777777E-2</c:v>
                </c:pt>
                <c:pt idx="6397">
                  <c:v>7.5914351851851858E-2</c:v>
                </c:pt>
                <c:pt idx="6398">
                  <c:v>7.5925925925925938E-2</c:v>
                </c:pt>
                <c:pt idx="6399">
                  <c:v>7.5937500000000005E-2</c:v>
                </c:pt>
                <c:pt idx="6400">
                  <c:v>7.5949074074074072E-2</c:v>
                </c:pt>
                <c:pt idx="6401">
                  <c:v>7.5960648148148138E-2</c:v>
                </c:pt>
                <c:pt idx="6402">
                  <c:v>7.5972222222222219E-2</c:v>
                </c:pt>
                <c:pt idx="6403">
                  <c:v>7.5983796296296299E-2</c:v>
                </c:pt>
                <c:pt idx="6404">
                  <c:v>7.5995370370370366E-2</c:v>
                </c:pt>
                <c:pt idx="6405">
                  <c:v>7.6006944444444446E-2</c:v>
                </c:pt>
                <c:pt idx="6406">
                  <c:v>7.6018518518518527E-2</c:v>
                </c:pt>
                <c:pt idx="6407">
                  <c:v>7.6030092592592594E-2</c:v>
                </c:pt>
                <c:pt idx="6408">
                  <c:v>7.604166666666666E-2</c:v>
                </c:pt>
                <c:pt idx="6409">
                  <c:v>7.6053240740740741E-2</c:v>
                </c:pt>
                <c:pt idx="6410">
                  <c:v>7.6064814814814807E-2</c:v>
                </c:pt>
                <c:pt idx="6411">
                  <c:v>7.6076388888888888E-2</c:v>
                </c:pt>
                <c:pt idx="6412">
                  <c:v>7.6087962962962954E-2</c:v>
                </c:pt>
                <c:pt idx="6413">
                  <c:v>7.6099537037037035E-2</c:v>
                </c:pt>
                <c:pt idx="6414">
                  <c:v>7.6111111111111115E-2</c:v>
                </c:pt>
                <c:pt idx="6415">
                  <c:v>7.6122685185185182E-2</c:v>
                </c:pt>
                <c:pt idx="6416">
                  <c:v>7.6134259259259263E-2</c:v>
                </c:pt>
                <c:pt idx="6417">
                  <c:v>7.6145833333333343E-2</c:v>
                </c:pt>
                <c:pt idx="6418">
                  <c:v>7.615740740740741E-2</c:v>
                </c:pt>
                <c:pt idx="6419">
                  <c:v>7.6168981481481476E-2</c:v>
                </c:pt>
                <c:pt idx="6420">
                  <c:v>7.6180555555555557E-2</c:v>
                </c:pt>
                <c:pt idx="6421">
                  <c:v>7.6192129629629637E-2</c:v>
                </c:pt>
                <c:pt idx="6422">
                  <c:v>7.6203703703703704E-2</c:v>
                </c:pt>
                <c:pt idx="6423">
                  <c:v>7.6215277777777771E-2</c:v>
                </c:pt>
                <c:pt idx="6424">
                  <c:v>7.6226851851851851E-2</c:v>
                </c:pt>
                <c:pt idx="6425">
                  <c:v>7.6238425925925932E-2</c:v>
                </c:pt>
                <c:pt idx="6426">
                  <c:v>7.6249999999999998E-2</c:v>
                </c:pt>
                <c:pt idx="6427">
                  <c:v>7.6261574074074079E-2</c:v>
                </c:pt>
                <c:pt idx="6428">
                  <c:v>7.6273148148148159E-2</c:v>
                </c:pt>
                <c:pt idx="6429">
                  <c:v>7.6284722222222226E-2</c:v>
                </c:pt>
                <c:pt idx="6430">
                  <c:v>7.6296296296296293E-2</c:v>
                </c:pt>
                <c:pt idx="6431">
                  <c:v>7.6307870370370359E-2</c:v>
                </c:pt>
                <c:pt idx="6432">
                  <c:v>7.631944444444444E-2</c:v>
                </c:pt>
                <c:pt idx="6433">
                  <c:v>7.633101851851852E-2</c:v>
                </c:pt>
                <c:pt idx="6434">
                  <c:v>7.6342592592592587E-2</c:v>
                </c:pt>
                <c:pt idx="6435">
                  <c:v>7.6354166666666667E-2</c:v>
                </c:pt>
                <c:pt idx="6436">
                  <c:v>7.6365740740740748E-2</c:v>
                </c:pt>
                <c:pt idx="6437">
                  <c:v>7.6377314814814815E-2</c:v>
                </c:pt>
                <c:pt idx="6438">
                  <c:v>7.6388888888888895E-2</c:v>
                </c:pt>
                <c:pt idx="6439">
                  <c:v>7.6400462962962962E-2</c:v>
                </c:pt>
                <c:pt idx="6440">
                  <c:v>7.6412037037037042E-2</c:v>
                </c:pt>
                <c:pt idx="6441">
                  <c:v>7.6423611111111109E-2</c:v>
                </c:pt>
                <c:pt idx="6442">
                  <c:v>7.6435185185185189E-2</c:v>
                </c:pt>
                <c:pt idx="6443">
                  <c:v>7.6446759259259256E-2</c:v>
                </c:pt>
                <c:pt idx="6444">
                  <c:v>7.6458333333333336E-2</c:v>
                </c:pt>
                <c:pt idx="6445">
                  <c:v>7.6469907407407403E-2</c:v>
                </c:pt>
                <c:pt idx="6446">
                  <c:v>7.6481481481481484E-2</c:v>
                </c:pt>
                <c:pt idx="6447">
                  <c:v>7.6493055555555564E-2</c:v>
                </c:pt>
                <c:pt idx="6448">
                  <c:v>7.6504629629629631E-2</c:v>
                </c:pt>
                <c:pt idx="6449">
                  <c:v>7.6516203703703697E-2</c:v>
                </c:pt>
                <c:pt idx="6450">
                  <c:v>7.6527777777777778E-2</c:v>
                </c:pt>
                <c:pt idx="6451">
                  <c:v>7.6539351851851858E-2</c:v>
                </c:pt>
                <c:pt idx="6452">
                  <c:v>7.6550925925925925E-2</c:v>
                </c:pt>
                <c:pt idx="6453">
                  <c:v>7.6562499999999992E-2</c:v>
                </c:pt>
                <c:pt idx="6454">
                  <c:v>7.6574074074074072E-2</c:v>
                </c:pt>
                <c:pt idx="6455">
                  <c:v>7.6585648148148153E-2</c:v>
                </c:pt>
                <c:pt idx="6456">
                  <c:v>7.6597222222222219E-2</c:v>
                </c:pt>
                <c:pt idx="6457">
                  <c:v>7.66087962962963E-2</c:v>
                </c:pt>
                <c:pt idx="6458">
                  <c:v>7.662037037037038E-2</c:v>
                </c:pt>
                <c:pt idx="6459">
                  <c:v>7.6631944444444447E-2</c:v>
                </c:pt>
                <c:pt idx="6460">
                  <c:v>7.6643518518518514E-2</c:v>
                </c:pt>
                <c:pt idx="6461">
                  <c:v>7.6655092592592594E-2</c:v>
                </c:pt>
                <c:pt idx="6462">
                  <c:v>7.6666666666666661E-2</c:v>
                </c:pt>
                <c:pt idx="6463">
                  <c:v>7.6678240740740741E-2</c:v>
                </c:pt>
                <c:pt idx="6464">
                  <c:v>7.6689814814814808E-2</c:v>
                </c:pt>
                <c:pt idx="6465">
                  <c:v>7.6701388888888888E-2</c:v>
                </c:pt>
                <c:pt idx="6466">
                  <c:v>7.6712962962962969E-2</c:v>
                </c:pt>
                <c:pt idx="6467">
                  <c:v>7.6724537037037036E-2</c:v>
                </c:pt>
                <c:pt idx="6468">
                  <c:v>7.6736111111111116E-2</c:v>
                </c:pt>
                <c:pt idx="6469">
                  <c:v>7.6747685185185183E-2</c:v>
                </c:pt>
                <c:pt idx="6470">
                  <c:v>7.6759259259259263E-2</c:v>
                </c:pt>
                <c:pt idx="6471">
                  <c:v>7.677083333333333E-2</c:v>
                </c:pt>
                <c:pt idx="6472">
                  <c:v>7.678240740740741E-2</c:v>
                </c:pt>
                <c:pt idx="6473">
                  <c:v>7.6793981481481477E-2</c:v>
                </c:pt>
                <c:pt idx="6474">
                  <c:v>7.6805555555555557E-2</c:v>
                </c:pt>
                <c:pt idx="6475">
                  <c:v>7.6817129629629624E-2</c:v>
                </c:pt>
                <c:pt idx="6476">
                  <c:v>7.6828703703703705E-2</c:v>
                </c:pt>
                <c:pt idx="6477">
                  <c:v>7.6840277777777785E-2</c:v>
                </c:pt>
                <c:pt idx="6478">
                  <c:v>7.6851851851851852E-2</c:v>
                </c:pt>
                <c:pt idx="6479">
                  <c:v>7.6863425925925918E-2</c:v>
                </c:pt>
                <c:pt idx="6480">
                  <c:v>7.6875000000000013E-2</c:v>
                </c:pt>
                <c:pt idx="6481">
                  <c:v>7.6886574074074079E-2</c:v>
                </c:pt>
                <c:pt idx="6482">
                  <c:v>7.6898148148148146E-2</c:v>
                </c:pt>
                <c:pt idx="6483">
                  <c:v>7.6909722222222213E-2</c:v>
                </c:pt>
                <c:pt idx="6484">
                  <c:v>7.6921296296296293E-2</c:v>
                </c:pt>
                <c:pt idx="6485">
                  <c:v>7.6932870370370374E-2</c:v>
                </c:pt>
                <c:pt idx="6486">
                  <c:v>7.694444444444444E-2</c:v>
                </c:pt>
                <c:pt idx="6487">
                  <c:v>7.6956018518518521E-2</c:v>
                </c:pt>
                <c:pt idx="6488">
                  <c:v>7.6967592592592601E-2</c:v>
                </c:pt>
                <c:pt idx="6489">
                  <c:v>7.6979166666666668E-2</c:v>
                </c:pt>
                <c:pt idx="6490">
                  <c:v>7.6990740740740735E-2</c:v>
                </c:pt>
                <c:pt idx="6491">
                  <c:v>7.7002314814814815E-2</c:v>
                </c:pt>
                <c:pt idx="6492">
                  <c:v>7.7013888888888882E-2</c:v>
                </c:pt>
                <c:pt idx="6493">
                  <c:v>7.7025462962962962E-2</c:v>
                </c:pt>
                <c:pt idx="6494">
                  <c:v>7.7037037037037029E-2</c:v>
                </c:pt>
                <c:pt idx="6495">
                  <c:v>7.7048611111111109E-2</c:v>
                </c:pt>
                <c:pt idx="6496">
                  <c:v>7.706018518518519E-2</c:v>
                </c:pt>
                <c:pt idx="6497">
                  <c:v>7.7071759259259257E-2</c:v>
                </c:pt>
                <c:pt idx="6498">
                  <c:v>7.7083333333333337E-2</c:v>
                </c:pt>
                <c:pt idx="6499">
                  <c:v>7.7094907407407418E-2</c:v>
                </c:pt>
                <c:pt idx="6500">
                  <c:v>7.7094907407407418E-2</c:v>
                </c:pt>
                <c:pt idx="6501">
                  <c:v>7.7106481481481484E-2</c:v>
                </c:pt>
                <c:pt idx="6502">
                  <c:v>7.7118055555555551E-2</c:v>
                </c:pt>
                <c:pt idx="6503">
                  <c:v>7.7129629629629631E-2</c:v>
                </c:pt>
                <c:pt idx="6504">
                  <c:v>7.7141203703703712E-2</c:v>
                </c:pt>
                <c:pt idx="6505">
                  <c:v>7.7152777777777778E-2</c:v>
                </c:pt>
                <c:pt idx="6506">
                  <c:v>7.7164351851851845E-2</c:v>
                </c:pt>
                <c:pt idx="6507">
                  <c:v>7.7175925925925926E-2</c:v>
                </c:pt>
                <c:pt idx="6508">
                  <c:v>7.7187500000000006E-2</c:v>
                </c:pt>
                <c:pt idx="6509">
                  <c:v>7.7199074074074073E-2</c:v>
                </c:pt>
                <c:pt idx="6510">
                  <c:v>7.7210648148148139E-2</c:v>
                </c:pt>
                <c:pt idx="6511">
                  <c:v>7.7222222222222234E-2</c:v>
                </c:pt>
                <c:pt idx="6512">
                  <c:v>7.72337962962963E-2</c:v>
                </c:pt>
                <c:pt idx="6513">
                  <c:v>7.7245370370370367E-2</c:v>
                </c:pt>
                <c:pt idx="6514">
                  <c:v>7.7256944444444434E-2</c:v>
                </c:pt>
                <c:pt idx="6515">
                  <c:v>7.7268518518518514E-2</c:v>
                </c:pt>
                <c:pt idx="6516">
                  <c:v>7.7280092592592595E-2</c:v>
                </c:pt>
                <c:pt idx="6517">
                  <c:v>7.7291666666666661E-2</c:v>
                </c:pt>
                <c:pt idx="6518">
                  <c:v>7.7303240740740742E-2</c:v>
                </c:pt>
                <c:pt idx="6519">
                  <c:v>7.7314814814814822E-2</c:v>
                </c:pt>
                <c:pt idx="6520">
                  <c:v>7.7326388888888889E-2</c:v>
                </c:pt>
                <c:pt idx="6521">
                  <c:v>7.7337962962962969E-2</c:v>
                </c:pt>
                <c:pt idx="6522">
                  <c:v>7.7349537037037036E-2</c:v>
                </c:pt>
                <c:pt idx="6523">
                  <c:v>7.7361111111111117E-2</c:v>
                </c:pt>
                <c:pt idx="6524">
                  <c:v>7.7372685185185183E-2</c:v>
                </c:pt>
                <c:pt idx="6525">
                  <c:v>7.738425925925925E-2</c:v>
                </c:pt>
                <c:pt idx="6526">
                  <c:v>7.739583333333333E-2</c:v>
                </c:pt>
                <c:pt idx="6527">
                  <c:v>7.7407407407407411E-2</c:v>
                </c:pt>
                <c:pt idx="6528">
                  <c:v>7.7418981481481478E-2</c:v>
                </c:pt>
                <c:pt idx="6529">
                  <c:v>7.7430555555555558E-2</c:v>
                </c:pt>
                <c:pt idx="6530">
                  <c:v>7.7442129629629639E-2</c:v>
                </c:pt>
                <c:pt idx="6531">
                  <c:v>7.7453703703703705E-2</c:v>
                </c:pt>
                <c:pt idx="6532">
                  <c:v>7.7465277777777772E-2</c:v>
                </c:pt>
                <c:pt idx="6533">
                  <c:v>7.7476851851851852E-2</c:v>
                </c:pt>
                <c:pt idx="6534">
                  <c:v>7.7488425925925933E-2</c:v>
                </c:pt>
                <c:pt idx="6535">
                  <c:v>7.7499999999999999E-2</c:v>
                </c:pt>
                <c:pt idx="6536">
                  <c:v>7.7511574074074066E-2</c:v>
                </c:pt>
                <c:pt idx="6537">
                  <c:v>7.7523148148148147E-2</c:v>
                </c:pt>
                <c:pt idx="6538">
                  <c:v>7.7534722222222227E-2</c:v>
                </c:pt>
                <c:pt idx="6539">
                  <c:v>7.7546296296296294E-2</c:v>
                </c:pt>
                <c:pt idx="6540">
                  <c:v>7.7557870370370374E-2</c:v>
                </c:pt>
                <c:pt idx="6541">
                  <c:v>7.7569444444444455E-2</c:v>
                </c:pt>
                <c:pt idx="6542">
                  <c:v>7.7581018518518521E-2</c:v>
                </c:pt>
                <c:pt idx="6543">
                  <c:v>7.7592592592592588E-2</c:v>
                </c:pt>
                <c:pt idx="6544">
                  <c:v>7.7604166666666669E-2</c:v>
                </c:pt>
                <c:pt idx="6545">
                  <c:v>7.7615740740740735E-2</c:v>
                </c:pt>
                <c:pt idx="6546">
                  <c:v>7.7627314814814816E-2</c:v>
                </c:pt>
                <c:pt idx="6547">
                  <c:v>7.7638888888888882E-2</c:v>
                </c:pt>
                <c:pt idx="6548">
                  <c:v>7.7650462962962963E-2</c:v>
                </c:pt>
                <c:pt idx="6549">
                  <c:v>7.7662037037037043E-2</c:v>
                </c:pt>
                <c:pt idx="6550">
                  <c:v>7.767361111111111E-2</c:v>
                </c:pt>
                <c:pt idx="6551">
                  <c:v>7.768518518518519E-2</c:v>
                </c:pt>
                <c:pt idx="6552">
                  <c:v>7.7696759259259257E-2</c:v>
                </c:pt>
                <c:pt idx="6553">
                  <c:v>7.7708333333333338E-2</c:v>
                </c:pt>
                <c:pt idx="6554">
                  <c:v>7.7719907407407404E-2</c:v>
                </c:pt>
                <c:pt idx="6555">
                  <c:v>7.7731481481481471E-2</c:v>
                </c:pt>
                <c:pt idx="6556">
                  <c:v>7.7743055555555551E-2</c:v>
                </c:pt>
                <c:pt idx="6557">
                  <c:v>7.7754629629629632E-2</c:v>
                </c:pt>
                <c:pt idx="6558">
                  <c:v>7.7766203703703699E-2</c:v>
                </c:pt>
                <c:pt idx="6559">
                  <c:v>7.7777777777777779E-2</c:v>
                </c:pt>
                <c:pt idx="6560">
                  <c:v>7.778935185185186E-2</c:v>
                </c:pt>
                <c:pt idx="6561">
                  <c:v>7.7800925925925926E-2</c:v>
                </c:pt>
                <c:pt idx="6562">
                  <c:v>7.7812499999999993E-2</c:v>
                </c:pt>
                <c:pt idx="6563">
                  <c:v>7.7824074074074087E-2</c:v>
                </c:pt>
                <c:pt idx="6564">
                  <c:v>7.7835648148148154E-2</c:v>
                </c:pt>
                <c:pt idx="6565">
                  <c:v>7.784722222222222E-2</c:v>
                </c:pt>
                <c:pt idx="6566">
                  <c:v>7.7858796296296287E-2</c:v>
                </c:pt>
                <c:pt idx="6567">
                  <c:v>7.7870370370370368E-2</c:v>
                </c:pt>
                <c:pt idx="6568">
                  <c:v>7.7881944444444448E-2</c:v>
                </c:pt>
                <c:pt idx="6569">
                  <c:v>7.7893518518518515E-2</c:v>
                </c:pt>
                <c:pt idx="6570">
                  <c:v>7.7905092592592595E-2</c:v>
                </c:pt>
                <c:pt idx="6571">
                  <c:v>7.7916666666666676E-2</c:v>
                </c:pt>
                <c:pt idx="6572">
                  <c:v>7.7928240740740742E-2</c:v>
                </c:pt>
                <c:pt idx="6573">
                  <c:v>7.7939814814814809E-2</c:v>
                </c:pt>
                <c:pt idx="6574">
                  <c:v>7.795138888888889E-2</c:v>
                </c:pt>
                <c:pt idx="6575">
                  <c:v>7.7962962962962956E-2</c:v>
                </c:pt>
                <c:pt idx="6576">
                  <c:v>7.7974537037037037E-2</c:v>
                </c:pt>
                <c:pt idx="6577">
                  <c:v>7.7986111111111103E-2</c:v>
                </c:pt>
                <c:pt idx="6578">
                  <c:v>7.7997685185185184E-2</c:v>
                </c:pt>
                <c:pt idx="6579">
                  <c:v>7.8009259259259264E-2</c:v>
                </c:pt>
                <c:pt idx="6580">
                  <c:v>7.8020833333333331E-2</c:v>
                </c:pt>
                <c:pt idx="6581">
                  <c:v>7.8032407407407411E-2</c:v>
                </c:pt>
                <c:pt idx="6582">
                  <c:v>7.8043981481481492E-2</c:v>
                </c:pt>
                <c:pt idx="6583">
                  <c:v>7.8055555555555559E-2</c:v>
                </c:pt>
                <c:pt idx="6584">
                  <c:v>7.8067129629629625E-2</c:v>
                </c:pt>
                <c:pt idx="6585">
                  <c:v>7.8078703703703692E-2</c:v>
                </c:pt>
                <c:pt idx="6586">
                  <c:v>7.8090277777777786E-2</c:v>
                </c:pt>
                <c:pt idx="6587">
                  <c:v>7.8101851851851853E-2</c:v>
                </c:pt>
                <c:pt idx="6588">
                  <c:v>7.8113425925925919E-2</c:v>
                </c:pt>
                <c:pt idx="6589">
                  <c:v>7.8125E-2</c:v>
                </c:pt>
                <c:pt idx="6590">
                  <c:v>7.8136574074074081E-2</c:v>
                </c:pt>
                <c:pt idx="6591">
                  <c:v>7.8148148148148147E-2</c:v>
                </c:pt>
                <c:pt idx="6592">
                  <c:v>7.8159722222222214E-2</c:v>
                </c:pt>
                <c:pt idx="6593">
                  <c:v>7.8171296296296308E-2</c:v>
                </c:pt>
                <c:pt idx="6594">
                  <c:v>7.8182870370370375E-2</c:v>
                </c:pt>
                <c:pt idx="6595">
                  <c:v>7.8194444444444441E-2</c:v>
                </c:pt>
                <c:pt idx="6596">
                  <c:v>7.8206018518518508E-2</c:v>
                </c:pt>
                <c:pt idx="6597">
                  <c:v>7.8217592592592589E-2</c:v>
                </c:pt>
                <c:pt idx="6598">
                  <c:v>7.8229166666666669E-2</c:v>
                </c:pt>
                <c:pt idx="6599">
                  <c:v>7.8240740740740736E-2</c:v>
                </c:pt>
                <c:pt idx="6600">
                  <c:v>7.8252314814814816E-2</c:v>
                </c:pt>
                <c:pt idx="6601">
                  <c:v>7.8263888888888897E-2</c:v>
                </c:pt>
                <c:pt idx="6602">
                  <c:v>7.8275462962962963E-2</c:v>
                </c:pt>
                <c:pt idx="6603">
                  <c:v>7.8287037037037044E-2</c:v>
                </c:pt>
                <c:pt idx="6604">
                  <c:v>7.829861111111111E-2</c:v>
                </c:pt>
                <c:pt idx="6605">
                  <c:v>7.8310185185185191E-2</c:v>
                </c:pt>
                <c:pt idx="6606">
                  <c:v>7.8321759259259258E-2</c:v>
                </c:pt>
                <c:pt idx="6607">
                  <c:v>7.8333333333333324E-2</c:v>
                </c:pt>
                <c:pt idx="6608">
                  <c:v>7.8344907407407405E-2</c:v>
                </c:pt>
                <c:pt idx="6609">
                  <c:v>7.8356481481481485E-2</c:v>
                </c:pt>
                <c:pt idx="6610">
                  <c:v>7.8368055555555552E-2</c:v>
                </c:pt>
                <c:pt idx="6611">
                  <c:v>7.8379629629629632E-2</c:v>
                </c:pt>
                <c:pt idx="6612">
                  <c:v>7.8391203703703713E-2</c:v>
                </c:pt>
                <c:pt idx="6613">
                  <c:v>7.840277777777778E-2</c:v>
                </c:pt>
                <c:pt idx="6614">
                  <c:v>7.8414351851851846E-2</c:v>
                </c:pt>
                <c:pt idx="6615">
                  <c:v>7.8425925925925913E-2</c:v>
                </c:pt>
                <c:pt idx="6616">
                  <c:v>7.8437500000000007E-2</c:v>
                </c:pt>
                <c:pt idx="6617">
                  <c:v>7.8449074074074074E-2</c:v>
                </c:pt>
                <c:pt idx="6618">
                  <c:v>7.846064814814814E-2</c:v>
                </c:pt>
                <c:pt idx="6619">
                  <c:v>7.8472222222222221E-2</c:v>
                </c:pt>
                <c:pt idx="6620">
                  <c:v>7.8483796296296301E-2</c:v>
                </c:pt>
                <c:pt idx="6621">
                  <c:v>7.8495370370370368E-2</c:v>
                </c:pt>
                <c:pt idx="6622">
                  <c:v>7.8506944444444449E-2</c:v>
                </c:pt>
                <c:pt idx="6623">
                  <c:v>7.8518518518518529E-2</c:v>
                </c:pt>
                <c:pt idx="6624">
                  <c:v>7.8530092592592596E-2</c:v>
                </c:pt>
                <c:pt idx="6625">
                  <c:v>7.8541666666666662E-2</c:v>
                </c:pt>
                <c:pt idx="6626">
                  <c:v>7.8553240740740743E-2</c:v>
                </c:pt>
                <c:pt idx="6627">
                  <c:v>7.856481481481481E-2</c:v>
                </c:pt>
                <c:pt idx="6628">
                  <c:v>7.857638888888889E-2</c:v>
                </c:pt>
                <c:pt idx="6629">
                  <c:v>7.8587962962962957E-2</c:v>
                </c:pt>
                <c:pt idx="6630">
                  <c:v>7.8599537037037037E-2</c:v>
                </c:pt>
                <c:pt idx="6631">
                  <c:v>7.8611111111111118E-2</c:v>
                </c:pt>
                <c:pt idx="6632">
                  <c:v>7.8622685185185184E-2</c:v>
                </c:pt>
                <c:pt idx="6633">
                  <c:v>7.8634259259259265E-2</c:v>
                </c:pt>
                <c:pt idx="6634">
                  <c:v>7.8645833333333331E-2</c:v>
                </c:pt>
                <c:pt idx="6635">
                  <c:v>7.8657407407407412E-2</c:v>
                </c:pt>
                <c:pt idx="6636">
                  <c:v>7.8668981481481479E-2</c:v>
                </c:pt>
                <c:pt idx="6637">
                  <c:v>7.8680555555555545E-2</c:v>
                </c:pt>
                <c:pt idx="6638">
                  <c:v>7.8692129629629626E-2</c:v>
                </c:pt>
                <c:pt idx="6639">
                  <c:v>7.8703703703703706E-2</c:v>
                </c:pt>
                <c:pt idx="6640">
                  <c:v>7.8715277777777773E-2</c:v>
                </c:pt>
                <c:pt idx="6641">
                  <c:v>7.8726851851851853E-2</c:v>
                </c:pt>
                <c:pt idx="6642">
                  <c:v>7.8738425925925934E-2</c:v>
                </c:pt>
                <c:pt idx="6643">
                  <c:v>7.8750000000000001E-2</c:v>
                </c:pt>
                <c:pt idx="6644">
                  <c:v>7.8761574074074067E-2</c:v>
                </c:pt>
                <c:pt idx="6645">
                  <c:v>7.8773148148148148E-2</c:v>
                </c:pt>
                <c:pt idx="6646">
                  <c:v>7.8784722222222228E-2</c:v>
                </c:pt>
                <c:pt idx="6647">
                  <c:v>7.8796296296296295E-2</c:v>
                </c:pt>
                <c:pt idx="6648">
                  <c:v>7.8807870370370361E-2</c:v>
                </c:pt>
                <c:pt idx="6649">
                  <c:v>7.8819444444444442E-2</c:v>
                </c:pt>
                <c:pt idx="6650">
                  <c:v>7.8831018518518522E-2</c:v>
                </c:pt>
                <c:pt idx="6651">
                  <c:v>7.8842592592592589E-2</c:v>
                </c:pt>
                <c:pt idx="6652">
                  <c:v>7.885416666666667E-2</c:v>
                </c:pt>
                <c:pt idx="6653">
                  <c:v>7.886574074074075E-2</c:v>
                </c:pt>
                <c:pt idx="6654">
                  <c:v>7.8877314814814817E-2</c:v>
                </c:pt>
                <c:pt idx="6655">
                  <c:v>7.8888888888888883E-2</c:v>
                </c:pt>
                <c:pt idx="6656">
                  <c:v>7.8900462962962964E-2</c:v>
                </c:pt>
                <c:pt idx="6657">
                  <c:v>7.8912037037037031E-2</c:v>
                </c:pt>
                <c:pt idx="6658">
                  <c:v>7.8923611111111111E-2</c:v>
                </c:pt>
                <c:pt idx="6659">
                  <c:v>7.8935185185185178E-2</c:v>
                </c:pt>
                <c:pt idx="6660">
                  <c:v>7.8946759259259258E-2</c:v>
                </c:pt>
                <c:pt idx="6661">
                  <c:v>7.8958333333333339E-2</c:v>
                </c:pt>
                <c:pt idx="6662">
                  <c:v>7.8969907407407405E-2</c:v>
                </c:pt>
                <c:pt idx="6663">
                  <c:v>7.8981481481481486E-2</c:v>
                </c:pt>
                <c:pt idx="6664">
                  <c:v>7.8993055555555566E-2</c:v>
                </c:pt>
                <c:pt idx="6665">
                  <c:v>7.9004629629629633E-2</c:v>
                </c:pt>
                <c:pt idx="6666">
                  <c:v>7.90162037037037E-2</c:v>
                </c:pt>
                <c:pt idx="6667">
                  <c:v>7.9027777777777766E-2</c:v>
                </c:pt>
                <c:pt idx="6668">
                  <c:v>7.9039351851851861E-2</c:v>
                </c:pt>
                <c:pt idx="6669">
                  <c:v>7.9050925925925927E-2</c:v>
                </c:pt>
                <c:pt idx="6670">
                  <c:v>7.9062499999999994E-2</c:v>
                </c:pt>
                <c:pt idx="6671">
                  <c:v>7.9074074074074074E-2</c:v>
                </c:pt>
                <c:pt idx="6672">
                  <c:v>7.9085648148148155E-2</c:v>
                </c:pt>
                <c:pt idx="6673">
                  <c:v>7.9097222222222222E-2</c:v>
                </c:pt>
                <c:pt idx="6674">
                  <c:v>7.9108796296296288E-2</c:v>
                </c:pt>
                <c:pt idx="6675">
                  <c:v>7.9120370370370369E-2</c:v>
                </c:pt>
                <c:pt idx="6676">
                  <c:v>7.9131944444444449E-2</c:v>
                </c:pt>
                <c:pt idx="6677">
                  <c:v>7.9143518518518516E-2</c:v>
                </c:pt>
                <c:pt idx="6678">
                  <c:v>7.9155092592592582E-2</c:v>
                </c:pt>
                <c:pt idx="6679">
                  <c:v>7.9166666666666663E-2</c:v>
                </c:pt>
                <c:pt idx="6680">
                  <c:v>7.9178240740740743E-2</c:v>
                </c:pt>
                <c:pt idx="6681">
                  <c:v>7.918981481481481E-2</c:v>
                </c:pt>
                <c:pt idx="6682">
                  <c:v>7.9201388888888891E-2</c:v>
                </c:pt>
                <c:pt idx="6683">
                  <c:v>7.9212962962962971E-2</c:v>
                </c:pt>
                <c:pt idx="6684">
                  <c:v>7.9224537037037038E-2</c:v>
                </c:pt>
                <c:pt idx="6685">
                  <c:v>7.9236111111111118E-2</c:v>
                </c:pt>
                <c:pt idx="6686">
                  <c:v>7.9247685185185185E-2</c:v>
                </c:pt>
                <c:pt idx="6687">
                  <c:v>7.9259259259259265E-2</c:v>
                </c:pt>
                <c:pt idx="6688">
                  <c:v>7.9270833333333332E-2</c:v>
                </c:pt>
                <c:pt idx="6689">
                  <c:v>7.9282407407407399E-2</c:v>
                </c:pt>
                <c:pt idx="6690">
                  <c:v>7.9293981481481479E-2</c:v>
                </c:pt>
                <c:pt idx="6691">
                  <c:v>7.930555555555556E-2</c:v>
                </c:pt>
                <c:pt idx="6692">
                  <c:v>7.9317129629629626E-2</c:v>
                </c:pt>
                <c:pt idx="6693">
                  <c:v>7.9328703703703707E-2</c:v>
                </c:pt>
                <c:pt idx="6694">
                  <c:v>7.9340277777777787E-2</c:v>
                </c:pt>
                <c:pt idx="6695">
                  <c:v>7.9351851851851854E-2</c:v>
                </c:pt>
                <c:pt idx="6696">
                  <c:v>7.9363425925925921E-2</c:v>
                </c:pt>
                <c:pt idx="6697">
                  <c:v>7.9374999999999987E-2</c:v>
                </c:pt>
                <c:pt idx="6698">
                  <c:v>7.9386574074074082E-2</c:v>
                </c:pt>
                <c:pt idx="6699">
                  <c:v>7.9398148148148148E-2</c:v>
                </c:pt>
                <c:pt idx="6700">
                  <c:v>7.9409722222222215E-2</c:v>
                </c:pt>
                <c:pt idx="6701">
                  <c:v>7.9421296296296295E-2</c:v>
                </c:pt>
                <c:pt idx="6702">
                  <c:v>7.9432870370370376E-2</c:v>
                </c:pt>
                <c:pt idx="6703">
                  <c:v>7.9444444444444443E-2</c:v>
                </c:pt>
                <c:pt idx="6704">
                  <c:v>7.9456018518518523E-2</c:v>
                </c:pt>
                <c:pt idx="6705">
                  <c:v>7.946759259259259E-2</c:v>
                </c:pt>
                <c:pt idx="6706">
                  <c:v>7.947916666666667E-2</c:v>
                </c:pt>
                <c:pt idx="6707">
                  <c:v>7.9490740740740737E-2</c:v>
                </c:pt>
                <c:pt idx="6708">
                  <c:v>7.9502314814814817E-2</c:v>
                </c:pt>
                <c:pt idx="6709">
                  <c:v>7.9513888888888884E-2</c:v>
                </c:pt>
                <c:pt idx="6710">
                  <c:v>7.9525462962962964E-2</c:v>
                </c:pt>
                <c:pt idx="6711">
                  <c:v>7.9537037037037031E-2</c:v>
                </c:pt>
                <c:pt idx="6712">
                  <c:v>7.9548611111111112E-2</c:v>
                </c:pt>
                <c:pt idx="6713">
                  <c:v>7.9560185185185192E-2</c:v>
                </c:pt>
                <c:pt idx="6714">
                  <c:v>7.9571759259259259E-2</c:v>
                </c:pt>
                <c:pt idx="6715">
                  <c:v>7.9583333333333339E-2</c:v>
                </c:pt>
                <c:pt idx="6716">
                  <c:v>7.9594907407407406E-2</c:v>
                </c:pt>
                <c:pt idx="6717">
                  <c:v>7.9606481481481486E-2</c:v>
                </c:pt>
                <c:pt idx="6718">
                  <c:v>7.9618055555555553E-2</c:v>
                </c:pt>
                <c:pt idx="6719">
                  <c:v>7.962962962962962E-2</c:v>
                </c:pt>
                <c:pt idx="6720">
                  <c:v>7.96412037037037E-2</c:v>
                </c:pt>
                <c:pt idx="6721">
                  <c:v>7.9652777777777781E-2</c:v>
                </c:pt>
                <c:pt idx="6722">
                  <c:v>7.9664351851851847E-2</c:v>
                </c:pt>
                <c:pt idx="6723">
                  <c:v>7.9675925925925928E-2</c:v>
                </c:pt>
                <c:pt idx="6724">
                  <c:v>7.9687500000000008E-2</c:v>
                </c:pt>
                <c:pt idx="6725">
                  <c:v>7.9699074074074075E-2</c:v>
                </c:pt>
                <c:pt idx="6726">
                  <c:v>7.9710648148148142E-2</c:v>
                </c:pt>
                <c:pt idx="6727">
                  <c:v>7.9722222222222222E-2</c:v>
                </c:pt>
                <c:pt idx="6728">
                  <c:v>7.9733796296296303E-2</c:v>
                </c:pt>
                <c:pt idx="6729">
                  <c:v>7.9745370370370369E-2</c:v>
                </c:pt>
                <c:pt idx="6730">
                  <c:v>7.9756944444444436E-2</c:v>
                </c:pt>
                <c:pt idx="6731">
                  <c:v>7.9768518518518516E-2</c:v>
                </c:pt>
                <c:pt idx="6732">
                  <c:v>7.9780092592592597E-2</c:v>
                </c:pt>
                <c:pt idx="6733">
                  <c:v>7.9791666666666664E-2</c:v>
                </c:pt>
                <c:pt idx="6734">
                  <c:v>7.9803240740740744E-2</c:v>
                </c:pt>
                <c:pt idx="6735">
                  <c:v>7.9814814814814811E-2</c:v>
                </c:pt>
                <c:pt idx="6736">
                  <c:v>7.9826388888888891E-2</c:v>
                </c:pt>
                <c:pt idx="6737">
                  <c:v>7.9837962962962958E-2</c:v>
                </c:pt>
                <c:pt idx="6738">
                  <c:v>7.9849537037037038E-2</c:v>
                </c:pt>
                <c:pt idx="6739">
                  <c:v>7.9861111111111105E-2</c:v>
                </c:pt>
                <c:pt idx="6740">
                  <c:v>7.9872685185185185E-2</c:v>
                </c:pt>
                <c:pt idx="6741">
                  <c:v>7.9884259259259252E-2</c:v>
                </c:pt>
                <c:pt idx="6742">
                  <c:v>7.9895833333333333E-2</c:v>
                </c:pt>
                <c:pt idx="6743">
                  <c:v>7.9907407407407413E-2</c:v>
                </c:pt>
                <c:pt idx="6744">
                  <c:v>7.991898148148148E-2</c:v>
                </c:pt>
                <c:pt idx="6745">
                  <c:v>7.993055555555556E-2</c:v>
                </c:pt>
                <c:pt idx="6746">
                  <c:v>7.9942129629629641E-2</c:v>
                </c:pt>
                <c:pt idx="6747">
                  <c:v>7.9953703703703707E-2</c:v>
                </c:pt>
                <c:pt idx="6748">
                  <c:v>7.9965277777777774E-2</c:v>
                </c:pt>
                <c:pt idx="6749">
                  <c:v>7.9976851851851841E-2</c:v>
                </c:pt>
                <c:pt idx="6750">
                  <c:v>7.9988425925925921E-2</c:v>
                </c:pt>
                <c:pt idx="6751">
                  <c:v>0.08</c:v>
                </c:pt>
                <c:pt idx="6752">
                  <c:v>8.0011574074074068E-2</c:v>
                </c:pt>
                <c:pt idx="6753">
                  <c:v>8.0023148148148149E-2</c:v>
                </c:pt>
                <c:pt idx="6754">
                  <c:v>8.0034722222222229E-2</c:v>
                </c:pt>
                <c:pt idx="6755">
                  <c:v>8.0046296296296296E-2</c:v>
                </c:pt>
                <c:pt idx="6756">
                  <c:v>8.0057870370370363E-2</c:v>
                </c:pt>
                <c:pt idx="6757">
                  <c:v>8.0069444444444443E-2</c:v>
                </c:pt>
                <c:pt idx="6758">
                  <c:v>8.0081018518518524E-2</c:v>
                </c:pt>
                <c:pt idx="6759">
                  <c:v>8.009259259259259E-2</c:v>
                </c:pt>
                <c:pt idx="6760">
                  <c:v>8.0104166666666657E-2</c:v>
                </c:pt>
                <c:pt idx="6761">
                  <c:v>8.0115740740740737E-2</c:v>
                </c:pt>
                <c:pt idx="6762">
                  <c:v>8.0127314814814818E-2</c:v>
                </c:pt>
                <c:pt idx="6763">
                  <c:v>8.0138888888888885E-2</c:v>
                </c:pt>
                <c:pt idx="6764">
                  <c:v>8.0150462962962965E-2</c:v>
                </c:pt>
                <c:pt idx="6765">
                  <c:v>8.0162037037037046E-2</c:v>
                </c:pt>
                <c:pt idx="6766">
                  <c:v>8.0173611111111112E-2</c:v>
                </c:pt>
                <c:pt idx="6767">
                  <c:v>8.0185185185185193E-2</c:v>
                </c:pt>
                <c:pt idx="6768">
                  <c:v>8.0196759259259259E-2</c:v>
                </c:pt>
                <c:pt idx="6769">
                  <c:v>8.020833333333334E-2</c:v>
                </c:pt>
                <c:pt idx="6770">
                  <c:v>8.0219907407407406E-2</c:v>
                </c:pt>
                <c:pt idx="6771">
                  <c:v>8.0231481481481473E-2</c:v>
                </c:pt>
                <c:pt idx="6772">
                  <c:v>8.0243055555555554E-2</c:v>
                </c:pt>
                <c:pt idx="6773">
                  <c:v>8.0254629629629634E-2</c:v>
                </c:pt>
                <c:pt idx="6774">
                  <c:v>8.0266203703703701E-2</c:v>
                </c:pt>
                <c:pt idx="6775">
                  <c:v>8.0277777777777781E-2</c:v>
                </c:pt>
                <c:pt idx="6776">
                  <c:v>8.0289351851851862E-2</c:v>
                </c:pt>
                <c:pt idx="6777">
                  <c:v>8.0300925925925928E-2</c:v>
                </c:pt>
                <c:pt idx="6778">
                  <c:v>8.0312499999999995E-2</c:v>
                </c:pt>
                <c:pt idx="6779">
                  <c:v>8.0324074074074062E-2</c:v>
                </c:pt>
                <c:pt idx="6780">
                  <c:v>8.0335648148148142E-2</c:v>
                </c:pt>
                <c:pt idx="6781">
                  <c:v>8.0347222222222223E-2</c:v>
                </c:pt>
                <c:pt idx="6782">
                  <c:v>8.0358796296296289E-2</c:v>
                </c:pt>
                <c:pt idx="6783">
                  <c:v>8.037037037037037E-2</c:v>
                </c:pt>
                <c:pt idx="6784">
                  <c:v>8.038194444444445E-2</c:v>
                </c:pt>
                <c:pt idx="6785">
                  <c:v>8.0393518518518517E-2</c:v>
                </c:pt>
                <c:pt idx="6786">
                  <c:v>8.0405092592592597E-2</c:v>
                </c:pt>
                <c:pt idx="6787">
                  <c:v>8.0416666666666664E-2</c:v>
                </c:pt>
                <c:pt idx="6788">
                  <c:v>8.0428240740740745E-2</c:v>
                </c:pt>
                <c:pt idx="6789">
                  <c:v>8.0439814814814811E-2</c:v>
                </c:pt>
                <c:pt idx="6790">
                  <c:v>8.0451388888888892E-2</c:v>
                </c:pt>
                <c:pt idx="6791">
                  <c:v>8.0462962962962958E-2</c:v>
                </c:pt>
                <c:pt idx="6792">
                  <c:v>8.0474537037037039E-2</c:v>
                </c:pt>
                <c:pt idx="6793">
                  <c:v>8.0486111111111105E-2</c:v>
                </c:pt>
                <c:pt idx="6794">
                  <c:v>8.0497685185185186E-2</c:v>
                </c:pt>
                <c:pt idx="6795">
                  <c:v>8.0509259259259267E-2</c:v>
                </c:pt>
                <c:pt idx="6796">
                  <c:v>8.0520833333333333E-2</c:v>
                </c:pt>
                <c:pt idx="6797">
                  <c:v>8.0532407407407414E-2</c:v>
                </c:pt>
                <c:pt idx="6798">
                  <c:v>8.054398148148148E-2</c:v>
                </c:pt>
                <c:pt idx="6799">
                  <c:v>8.0555555555555561E-2</c:v>
                </c:pt>
                <c:pt idx="6800">
                  <c:v>8.0567129629629627E-2</c:v>
                </c:pt>
                <c:pt idx="6801">
                  <c:v>8.0578703703703694E-2</c:v>
                </c:pt>
                <c:pt idx="6802">
                  <c:v>8.0590277777777775E-2</c:v>
                </c:pt>
                <c:pt idx="6803">
                  <c:v>8.0601851851851855E-2</c:v>
                </c:pt>
                <c:pt idx="6804">
                  <c:v>8.0613425925925922E-2</c:v>
                </c:pt>
                <c:pt idx="6805">
                  <c:v>8.0625000000000002E-2</c:v>
                </c:pt>
                <c:pt idx="6806">
                  <c:v>8.0636574074074083E-2</c:v>
                </c:pt>
                <c:pt idx="6807">
                  <c:v>8.0648148148148149E-2</c:v>
                </c:pt>
                <c:pt idx="6808">
                  <c:v>8.0659722222222216E-2</c:v>
                </c:pt>
                <c:pt idx="6809">
                  <c:v>8.0671296296296297E-2</c:v>
                </c:pt>
                <c:pt idx="6810">
                  <c:v>8.0682870370370363E-2</c:v>
                </c:pt>
                <c:pt idx="6811">
                  <c:v>8.0694444444444444E-2</c:v>
                </c:pt>
                <c:pt idx="6812">
                  <c:v>8.070601851851851E-2</c:v>
                </c:pt>
                <c:pt idx="6813">
                  <c:v>8.0717592592592591E-2</c:v>
                </c:pt>
                <c:pt idx="6814">
                  <c:v>8.0729166666666671E-2</c:v>
                </c:pt>
                <c:pt idx="6815">
                  <c:v>8.0740740740740738E-2</c:v>
                </c:pt>
                <c:pt idx="6816">
                  <c:v>8.0752314814814818E-2</c:v>
                </c:pt>
                <c:pt idx="6817">
                  <c:v>8.0763888888888885E-2</c:v>
                </c:pt>
                <c:pt idx="6818">
                  <c:v>8.0775462962962966E-2</c:v>
                </c:pt>
                <c:pt idx="6819">
                  <c:v>8.0787037037037032E-2</c:v>
                </c:pt>
                <c:pt idx="6820">
                  <c:v>8.0798611111111113E-2</c:v>
                </c:pt>
                <c:pt idx="6821">
                  <c:v>8.0810185185185179E-2</c:v>
                </c:pt>
                <c:pt idx="6822">
                  <c:v>8.082175925925926E-2</c:v>
                </c:pt>
                <c:pt idx="6823">
                  <c:v>8.0833333333333326E-2</c:v>
                </c:pt>
                <c:pt idx="6824">
                  <c:v>8.0844907407407407E-2</c:v>
                </c:pt>
                <c:pt idx="6825">
                  <c:v>8.0856481481481488E-2</c:v>
                </c:pt>
                <c:pt idx="6826">
                  <c:v>8.0868055555555554E-2</c:v>
                </c:pt>
                <c:pt idx="6827">
                  <c:v>8.0879629629629635E-2</c:v>
                </c:pt>
                <c:pt idx="6828">
                  <c:v>8.0891203703703715E-2</c:v>
                </c:pt>
                <c:pt idx="6829">
                  <c:v>8.0902777777777782E-2</c:v>
                </c:pt>
                <c:pt idx="6830">
                  <c:v>8.0914351851851848E-2</c:v>
                </c:pt>
                <c:pt idx="6831">
                  <c:v>8.0925925925925915E-2</c:v>
                </c:pt>
                <c:pt idx="6832">
                  <c:v>8.0937499999999996E-2</c:v>
                </c:pt>
                <c:pt idx="6833">
                  <c:v>8.0949074074074076E-2</c:v>
                </c:pt>
                <c:pt idx="6834">
                  <c:v>8.0960648148148143E-2</c:v>
                </c:pt>
                <c:pt idx="6835">
                  <c:v>8.0972222222222223E-2</c:v>
                </c:pt>
                <c:pt idx="6836">
                  <c:v>8.0983796296296304E-2</c:v>
                </c:pt>
                <c:pt idx="6837">
                  <c:v>8.099537037037037E-2</c:v>
                </c:pt>
                <c:pt idx="6838">
                  <c:v>8.1006944444444437E-2</c:v>
                </c:pt>
                <c:pt idx="6839">
                  <c:v>8.1018518518518517E-2</c:v>
                </c:pt>
                <c:pt idx="6840">
                  <c:v>8.1030092592592584E-2</c:v>
                </c:pt>
                <c:pt idx="6841">
                  <c:v>8.1041666666666665E-2</c:v>
                </c:pt>
                <c:pt idx="6842">
                  <c:v>8.1053240740740731E-2</c:v>
                </c:pt>
                <c:pt idx="6843">
                  <c:v>8.1064814814814812E-2</c:v>
                </c:pt>
                <c:pt idx="6844">
                  <c:v>8.1076388888888892E-2</c:v>
                </c:pt>
                <c:pt idx="6845">
                  <c:v>8.1087962962962959E-2</c:v>
                </c:pt>
                <c:pt idx="6846">
                  <c:v>8.1099537037037039E-2</c:v>
                </c:pt>
                <c:pt idx="6847">
                  <c:v>8.111111111111112E-2</c:v>
                </c:pt>
                <c:pt idx="6848">
                  <c:v>8.1122685185185187E-2</c:v>
                </c:pt>
                <c:pt idx="6849">
                  <c:v>8.1134259259259267E-2</c:v>
                </c:pt>
                <c:pt idx="6850">
                  <c:v>8.1145833333333334E-2</c:v>
                </c:pt>
                <c:pt idx="6851">
                  <c:v>8.1157407407407414E-2</c:v>
                </c:pt>
                <c:pt idx="6852">
                  <c:v>8.1168981481481481E-2</c:v>
                </c:pt>
                <c:pt idx="6853">
                  <c:v>8.1180555555555547E-2</c:v>
                </c:pt>
                <c:pt idx="6854">
                  <c:v>8.1192129629629628E-2</c:v>
                </c:pt>
                <c:pt idx="6855">
                  <c:v>8.1203703703703708E-2</c:v>
                </c:pt>
                <c:pt idx="6856">
                  <c:v>8.1215277777777775E-2</c:v>
                </c:pt>
                <c:pt idx="6857">
                  <c:v>8.1226851851851856E-2</c:v>
                </c:pt>
                <c:pt idx="6858">
                  <c:v>8.1238425925925936E-2</c:v>
                </c:pt>
                <c:pt idx="6859">
                  <c:v>8.1250000000000003E-2</c:v>
                </c:pt>
                <c:pt idx="6860">
                  <c:v>8.1261574074074069E-2</c:v>
                </c:pt>
                <c:pt idx="6861">
                  <c:v>8.1273148148148136E-2</c:v>
                </c:pt>
                <c:pt idx="6862">
                  <c:v>8.1284722222222217E-2</c:v>
                </c:pt>
                <c:pt idx="6863">
                  <c:v>8.1296296296296297E-2</c:v>
                </c:pt>
                <c:pt idx="6864">
                  <c:v>8.1307870370370364E-2</c:v>
                </c:pt>
                <c:pt idx="6865">
                  <c:v>8.1319444444444444E-2</c:v>
                </c:pt>
                <c:pt idx="6866">
                  <c:v>8.1331018518518525E-2</c:v>
                </c:pt>
                <c:pt idx="6867">
                  <c:v>8.1342592592592591E-2</c:v>
                </c:pt>
                <c:pt idx="6868">
                  <c:v>8.1354166666666672E-2</c:v>
                </c:pt>
                <c:pt idx="6869">
                  <c:v>8.1365740740740738E-2</c:v>
                </c:pt>
                <c:pt idx="6870">
                  <c:v>8.1377314814814819E-2</c:v>
                </c:pt>
                <c:pt idx="6871">
                  <c:v>8.1388888888888886E-2</c:v>
                </c:pt>
                <c:pt idx="6872">
                  <c:v>8.1400462962962966E-2</c:v>
                </c:pt>
                <c:pt idx="6873">
                  <c:v>8.1412037037037033E-2</c:v>
                </c:pt>
                <c:pt idx="6874">
                  <c:v>8.1423611111111113E-2</c:v>
                </c:pt>
                <c:pt idx="6875">
                  <c:v>8.143518518518518E-2</c:v>
                </c:pt>
                <c:pt idx="6876">
                  <c:v>8.144675925925926E-2</c:v>
                </c:pt>
                <c:pt idx="6877">
                  <c:v>8.1458333333333341E-2</c:v>
                </c:pt>
                <c:pt idx="6878">
                  <c:v>8.1469907407407408E-2</c:v>
                </c:pt>
                <c:pt idx="6879">
                  <c:v>8.1481481481481488E-2</c:v>
                </c:pt>
                <c:pt idx="6880">
                  <c:v>8.1493055555555555E-2</c:v>
                </c:pt>
                <c:pt idx="6881">
                  <c:v>8.1504629629629635E-2</c:v>
                </c:pt>
                <c:pt idx="6882">
                  <c:v>8.1516203703703702E-2</c:v>
                </c:pt>
                <c:pt idx="6883">
                  <c:v>8.1527777777777768E-2</c:v>
                </c:pt>
                <c:pt idx="6884">
                  <c:v>8.1539351851851849E-2</c:v>
                </c:pt>
                <c:pt idx="6885">
                  <c:v>8.1550925925925929E-2</c:v>
                </c:pt>
                <c:pt idx="6886">
                  <c:v>8.1562499999999996E-2</c:v>
                </c:pt>
                <c:pt idx="6887">
                  <c:v>8.1574074074074077E-2</c:v>
                </c:pt>
                <c:pt idx="6888">
                  <c:v>8.1585648148148157E-2</c:v>
                </c:pt>
                <c:pt idx="6889">
                  <c:v>8.1597222222222224E-2</c:v>
                </c:pt>
                <c:pt idx="6890">
                  <c:v>8.1597222222222224E-2</c:v>
                </c:pt>
                <c:pt idx="6891">
                  <c:v>8.160879629629629E-2</c:v>
                </c:pt>
                <c:pt idx="6892">
                  <c:v>8.1620370370370371E-2</c:v>
                </c:pt>
                <c:pt idx="6893">
                  <c:v>8.1631944444444438E-2</c:v>
                </c:pt>
                <c:pt idx="6894">
                  <c:v>8.1643518518518518E-2</c:v>
                </c:pt>
                <c:pt idx="6895">
                  <c:v>8.1655092592592585E-2</c:v>
                </c:pt>
                <c:pt idx="6896">
                  <c:v>8.1666666666666665E-2</c:v>
                </c:pt>
                <c:pt idx="6897">
                  <c:v>8.1678240740740746E-2</c:v>
                </c:pt>
                <c:pt idx="6898">
                  <c:v>8.1689814814814812E-2</c:v>
                </c:pt>
                <c:pt idx="6899">
                  <c:v>8.1701388888888893E-2</c:v>
                </c:pt>
                <c:pt idx="6900">
                  <c:v>8.1712962962962959E-2</c:v>
                </c:pt>
                <c:pt idx="6901">
                  <c:v>8.172453703703704E-2</c:v>
                </c:pt>
                <c:pt idx="6902">
                  <c:v>8.1736111111111107E-2</c:v>
                </c:pt>
                <c:pt idx="6903">
                  <c:v>8.1747685185185187E-2</c:v>
                </c:pt>
                <c:pt idx="6904">
                  <c:v>8.1759259259259254E-2</c:v>
                </c:pt>
                <c:pt idx="6905">
                  <c:v>8.1770833333333334E-2</c:v>
                </c:pt>
                <c:pt idx="6906">
                  <c:v>8.1782407407407401E-2</c:v>
                </c:pt>
                <c:pt idx="6907">
                  <c:v>8.1793981481481481E-2</c:v>
                </c:pt>
                <c:pt idx="6908">
                  <c:v>8.1805555555555562E-2</c:v>
                </c:pt>
                <c:pt idx="6909">
                  <c:v>8.1817129629629629E-2</c:v>
                </c:pt>
                <c:pt idx="6910">
                  <c:v>8.1828703703703709E-2</c:v>
                </c:pt>
                <c:pt idx="6911">
                  <c:v>8.184027777777779E-2</c:v>
                </c:pt>
                <c:pt idx="6912">
                  <c:v>8.1851851851851856E-2</c:v>
                </c:pt>
                <c:pt idx="6913">
                  <c:v>8.1863425925925923E-2</c:v>
                </c:pt>
                <c:pt idx="6914">
                  <c:v>8.1874999999999989E-2</c:v>
                </c:pt>
                <c:pt idx="6915">
                  <c:v>8.188657407407407E-2</c:v>
                </c:pt>
                <c:pt idx="6916">
                  <c:v>8.189814814814815E-2</c:v>
                </c:pt>
                <c:pt idx="6917">
                  <c:v>8.1909722222222217E-2</c:v>
                </c:pt>
                <c:pt idx="6918">
                  <c:v>8.1921296296296298E-2</c:v>
                </c:pt>
                <c:pt idx="6919">
                  <c:v>8.1932870370370378E-2</c:v>
                </c:pt>
                <c:pt idx="6920">
                  <c:v>8.1944444444444445E-2</c:v>
                </c:pt>
                <c:pt idx="6921">
                  <c:v>8.1956018518518511E-2</c:v>
                </c:pt>
                <c:pt idx="6922">
                  <c:v>8.1967592592592592E-2</c:v>
                </c:pt>
                <c:pt idx="6923">
                  <c:v>8.1979166666666659E-2</c:v>
                </c:pt>
                <c:pt idx="6924">
                  <c:v>8.1990740740740739E-2</c:v>
                </c:pt>
                <c:pt idx="6925">
                  <c:v>8.2002314814814806E-2</c:v>
                </c:pt>
                <c:pt idx="6926">
                  <c:v>8.2013888888888886E-2</c:v>
                </c:pt>
                <c:pt idx="6927">
                  <c:v>8.2025462962962967E-2</c:v>
                </c:pt>
                <c:pt idx="6928">
                  <c:v>8.2037037037037033E-2</c:v>
                </c:pt>
                <c:pt idx="6929">
                  <c:v>8.2048611111111114E-2</c:v>
                </c:pt>
                <c:pt idx="6930">
                  <c:v>8.2060185185185194E-2</c:v>
                </c:pt>
                <c:pt idx="6931">
                  <c:v>8.2071759259259261E-2</c:v>
                </c:pt>
                <c:pt idx="6932">
                  <c:v>8.2083333333333341E-2</c:v>
                </c:pt>
                <c:pt idx="6933">
                  <c:v>8.2094907407407408E-2</c:v>
                </c:pt>
                <c:pt idx="6934">
                  <c:v>8.2106481481481489E-2</c:v>
                </c:pt>
                <c:pt idx="6935">
                  <c:v>8.2118055555555555E-2</c:v>
                </c:pt>
                <c:pt idx="6936">
                  <c:v>8.2129629629629622E-2</c:v>
                </c:pt>
                <c:pt idx="6937">
                  <c:v>8.2141203703703702E-2</c:v>
                </c:pt>
                <c:pt idx="6938">
                  <c:v>8.2152777777777783E-2</c:v>
                </c:pt>
                <c:pt idx="6939">
                  <c:v>8.216435185185185E-2</c:v>
                </c:pt>
                <c:pt idx="6940">
                  <c:v>8.217592592592593E-2</c:v>
                </c:pt>
                <c:pt idx="6941">
                  <c:v>8.2187500000000011E-2</c:v>
                </c:pt>
                <c:pt idx="6942">
                  <c:v>8.2199074074074077E-2</c:v>
                </c:pt>
                <c:pt idx="6943">
                  <c:v>8.2210648148148144E-2</c:v>
                </c:pt>
                <c:pt idx="6944">
                  <c:v>8.222222222222221E-2</c:v>
                </c:pt>
                <c:pt idx="6945">
                  <c:v>8.2233796296296291E-2</c:v>
                </c:pt>
                <c:pt idx="6946">
                  <c:v>8.2245370370370371E-2</c:v>
                </c:pt>
                <c:pt idx="6947">
                  <c:v>8.2256944444444438E-2</c:v>
                </c:pt>
                <c:pt idx="6948">
                  <c:v>8.2268518518518519E-2</c:v>
                </c:pt>
                <c:pt idx="6949">
                  <c:v>8.2280092592592599E-2</c:v>
                </c:pt>
                <c:pt idx="6950">
                  <c:v>8.2291666666666666E-2</c:v>
                </c:pt>
                <c:pt idx="6951">
                  <c:v>8.2303240740740746E-2</c:v>
                </c:pt>
                <c:pt idx="6952">
                  <c:v>8.2314814814814813E-2</c:v>
                </c:pt>
                <c:pt idx="6953">
                  <c:v>8.2326388888888893E-2</c:v>
                </c:pt>
                <c:pt idx="6954">
                  <c:v>8.233796296296296E-2</c:v>
                </c:pt>
                <c:pt idx="6955">
                  <c:v>8.2349537037037041E-2</c:v>
                </c:pt>
                <c:pt idx="6956">
                  <c:v>8.2361111111111107E-2</c:v>
                </c:pt>
                <c:pt idx="6957">
                  <c:v>8.2372685185185188E-2</c:v>
                </c:pt>
                <c:pt idx="6958">
                  <c:v>8.2384259259259254E-2</c:v>
                </c:pt>
                <c:pt idx="6959">
                  <c:v>8.2395833333333335E-2</c:v>
                </c:pt>
                <c:pt idx="6960">
                  <c:v>8.2407407407407415E-2</c:v>
                </c:pt>
                <c:pt idx="6961">
                  <c:v>8.2418981481481482E-2</c:v>
                </c:pt>
                <c:pt idx="6962">
                  <c:v>8.2430555555555562E-2</c:v>
                </c:pt>
                <c:pt idx="6963">
                  <c:v>8.2442129629629629E-2</c:v>
                </c:pt>
                <c:pt idx="6964">
                  <c:v>8.245370370370371E-2</c:v>
                </c:pt>
                <c:pt idx="6965">
                  <c:v>8.2465277777777776E-2</c:v>
                </c:pt>
                <c:pt idx="6966">
                  <c:v>8.2476851851851843E-2</c:v>
                </c:pt>
                <c:pt idx="6967">
                  <c:v>8.2488425925925923E-2</c:v>
                </c:pt>
                <c:pt idx="6968">
                  <c:v>8.2500000000000004E-2</c:v>
                </c:pt>
                <c:pt idx="6969">
                  <c:v>8.2511574074074071E-2</c:v>
                </c:pt>
                <c:pt idx="6970">
                  <c:v>8.2523148148148151E-2</c:v>
                </c:pt>
                <c:pt idx="6971">
                  <c:v>8.2534722222222232E-2</c:v>
                </c:pt>
                <c:pt idx="6972">
                  <c:v>8.2546296296296298E-2</c:v>
                </c:pt>
                <c:pt idx="6973">
                  <c:v>8.2557870370370365E-2</c:v>
                </c:pt>
                <c:pt idx="6974">
                  <c:v>8.2569444444444445E-2</c:v>
                </c:pt>
                <c:pt idx="6975">
                  <c:v>8.2581018518518512E-2</c:v>
                </c:pt>
                <c:pt idx="6976">
                  <c:v>8.2592592592592592E-2</c:v>
                </c:pt>
                <c:pt idx="6977">
                  <c:v>8.2604166666666659E-2</c:v>
                </c:pt>
                <c:pt idx="6978">
                  <c:v>8.261574074074074E-2</c:v>
                </c:pt>
                <c:pt idx="6979">
                  <c:v>8.262731481481482E-2</c:v>
                </c:pt>
                <c:pt idx="6980">
                  <c:v>8.2638888888888887E-2</c:v>
                </c:pt>
                <c:pt idx="6981">
                  <c:v>8.2650462962962967E-2</c:v>
                </c:pt>
                <c:pt idx="6982">
                  <c:v>8.2662037037037034E-2</c:v>
                </c:pt>
                <c:pt idx="6983">
                  <c:v>8.2673611111111114E-2</c:v>
                </c:pt>
                <c:pt idx="6984">
                  <c:v>8.2685185185185181E-2</c:v>
                </c:pt>
                <c:pt idx="6985">
                  <c:v>8.2696759259259262E-2</c:v>
                </c:pt>
                <c:pt idx="6986">
                  <c:v>8.2708333333333328E-2</c:v>
                </c:pt>
                <c:pt idx="6987">
                  <c:v>8.2719907407407409E-2</c:v>
                </c:pt>
                <c:pt idx="6988">
                  <c:v>8.2731481481481475E-2</c:v>
                </c:pt>
                <c:pt idx="6989">
                  <c:v>8.2743055555555556E-2</c:v>
                </c:pt>
                <c:pt idx="6990">
                  <c:v>8.2754629629629636E-2</c:v>
                </c:pt>
                <c:pt idx="6991">
                  <c:v>8.2766203703703703E-2</c:v>
                </c:pt>
                <c:pt idx="6992">
                  <c:v>8.2777777777777783E-2</c:v>
                </c:pt>
                <c:pt idx="6993">
                  <c:v>8.2789351851851864E-2</c:v>
                </c:pt>
                <c:pt idx="6994">
                  <c:v>8.2800925925925931E-2</c:v>
                </c:pt>
                <c:pt idx="6995">
                  <c:v>8.2812499999999997E-2</c:v>
                </c:pt>
                <c:pt idx="6996">
                  <c:v>8.2824074074074064E-2</c:v>
                </c:pt>
                <c:pt idx="6997">
                  <c:v>8.2835648148148144E-2</c:v>
                </c:pt>
                <c:pt idx="6998">
                  <c:v>8.2847222222222225E-2</c:v>
                </c:pt>
                <c:pt idx="6999">
                  <c:v>8.2858796296296292E-2</c:v>
                </c:pt>
                <c:pt idx="7000">
                  <c:v>8.2870370370370372E-2</c:v>
                </c:pt>
                <c:pt idx="7001">
                  <c:v>8.2881944444444453E-2</c:v>
                </c:pt>
                <c:pt idx="7002">
                  <c:v>8.2893518518518519E-2</c:v>
                </c:pt>
                <c:pt idx="7003">
                  <c:v>8.2905092592592586E-2</c:v>
                </c:pt>
                <c:pt idx="7004">
                  <c:v>8.2916666666666666E-2</c:v>
                </c:pt>
                <c:pt idx="7005">
                  <c:v>8.2928240740740733E-2</c:v>
                </c:pt>
                <c:pt idx="7006">
                  <c:v>8.2939814814814813E-2</c:v>
                </c:pt>
                <c:pt idx="7007">
                  <c:v>8.295138888888888E-2</c:v>
                </c:pt>
                <c:pt idx="7008">
                  <c:v>8.2962962962962961E-2</c:v>
                </c:pt>
                <c:pt idx="7009">
                  <c:v>8.2974537037037041E-2</c:v>
                </c:pt>
                <c:pt idx="7010">
                  <c:v>8.2986111111111108E-2</c:v>
                </c:pt>
                <c:pt idx="7011">
                  <c:v>8.2997685185185188E-2</c:v>
                </c:pt>
                <c:pt idx="7012">
                  <c:v>8.3009259259259269E-2</c:v>
                </c:pt>
                <c:pt idx="7013">
                  <c:v>8.3020833333333335E-2</c:v>
                </c:pt>
                <c:pt idx="7014">
                  <c:v>8.3032407407407416E-2</c:v>
                </c:pt>
                <c:pt idx="7015">
                  <c:v>8.3043981481481483E-2</c:v>
                </c:pt>
                <c:pt idx="7016">
                  <c:v>8.3055555555555563E-2</c:v>
                </c:pt>
                <c:pt idx="7017">
                  <c:v>8.306712962962963E-2</c:v>
                </c:pt>
                <c:pt idx="7018">
                  <c:v>8.3078703703703696E-2</c:v>
                </c:pt>
                <c:pt idx="7019">
                  <c:v>8.3090277777777777E-2</c:v>
                </c:pt>
                <c:pt idx="7020">
                  <c:v>8.3101851851851857E-2</c:v>
                </c:pt>
                <c:pt idx="7021">
                  <c:v>8.3113425925925924E-2</c:v>
                </c:pt>
                <c:pt idx="7022">
                  <c:v>8.3125000000000004E-2</c:v>
                </c:pt>
                <c:pt idx="7023">
                  <c:v>8.3136574074074085E-2</c:v>
                </c:pt>
                <c:pt idx="7024">
                  <c:v>8.3148148148148152E-2</c:v>
                </c:pt>
                <c:pt idx="7025">
                  <c:v>8.3159722222222218E-2</c:v>
                </c:pt>
                <c:pt idx="7026">
                  <c:v>8.3171296296296285E-2</c:v>
                </c:pt>
                <c:pt idx="7027">
                  <c:v>8.3182870370370365E-2</c:v>
                </c:pt>
                <c:pt idx="7028">
                  <c:v>8.3194444444444446E-2</c:v>
                </c:pt>
                <c:pt idx="7029">
                  <c:v>8.3206018518518512E-2</c:v>
                </c:pt>
                <c:pt idx="7030">
                  <c:v>8.3217592592592593E-2</c:v>
                </c:pt>
                <c:pt idx="7031">
                  <c:v>8.3229166666666674E-2</c:v>
                </c:pt>
                <c:pt idx="7032">
                  <c:v>8.324074074074074E-2</c:v>
                </c:pt>
                <c:pt idx="7033">
                  <c:v>8.3252314814814821E-2</c:v>
                </c:pt>
                <c:pt idx="7034">
                  <c:v>8.3263888888888887E-2</c:v>
                </c:pt>
                <c:pt idx="7035">
                  <c:v>8.3275462962962968E-2</c:v>
                </c:pt>
                <c:pt idx="7036">
                  <c:v>8.3287037037037034E-2</c:v>
                </c:pt>
                <c:pt idx="7037">
                  <c:v>8.3298611111111115E-2</c:v>
                </c:pt>
                <c:pt idx="7038">
                  <c:v>8.3310185185185182E-2</c:v>
                </c:pt>
                <c:pt idx="7039">
                  <c:v>8.3321759259259262E-2</c:v>
                </c:pt>
                <c:pt idx="7040">
                  <c:v>8.3333333333333329E-2</c:v>
                </c:pt>
                <c:pt idx="7041">
                  <c:v>8.3344907407407409E-2</c:v>
                </c:pt>
                <c:pt idx="7042">
                  <c:v>8.335648148148149E-2</c:v>
                </c:pt>
                <c:pt idx="7043">
                  <c:v>8.3368055555555556E-2</c:v>
                </c:pt>
                <c:pt idx="7044">
                  <c:v>8.3379629629629637E-2</c:v>
                </c:pt>
                <c:pt idx="7045">
                  <c:v>8.3391203703703717E-2</c:v>
                </c:pt>
                <c:pt idx="7046">
                  <c:v>8.340277777777777E-2</c:v>
                </c:pt>
                <c:pt idx="7047">
                  <c:v>8.3414351851851851E-2</c:v>
                </c:pt>
                <c:pt idx="7048">
                  <c:v>8.3425925925925917E-2</c:v>
                </c:pt>
                <c:pt idx="7049">
                  <c:v>8.3437499999999998E-2</c:v>
                </c:pt>
                <c:pt idx="7050">
                  <c:v>8.3449074074074078E-2</c:v>
                </c:pt>
                <c:pt idx="7051">
                  <c:v>8.3460648148148145E-2</c:v>
                </c:pt>
                <c:pt idx="7052">
                  <c:v>8.3472222222222225E-2</c:v>
                </c:pt>
                <c:pt idx="7053">
                  <c:v>8.3483796296296306E-2</c:v>
                </c:pt>
                <c:pt idx="7054">
                  <c:v>8.3495370370370373E-2</c:v>
                </c:pt>
                <c:pt idx="7055">
                  <c:v>8.3506944444444453E-2</c:v>
                </c:pt>
                <c:pt idx="7056">
                  <c:v>8.3518518518518506E-2</c:v>
                </c:pt>
                <c:pt idx="7057">
                  <c:v>8.3530092592592586E-2</c:v>
                </c:pt>
                <c:pt idx="7058">
                  <c:v>8.3541666666666667E-2</c:v>
                </c:pt>
                <c:pt idx="7059">
                  <c:v>8.3553240740740733E-2</c:v>
                </c:pt>
                <c:pt idx="7060">
                  <c:v>8.3564814814814814E-2</c:v>
                </c:pt>
                <c:pt idx="7061">
                  <c:v>8.3576388888888895E-2</c:v>
                </c:pt>
                <c:pt idx="7062">
                  <c:v>8.3587962962962961E-2</c:v>
                </c:pt>
                <c:pt idx="7063">
                  <c:v>8.3599537037037042E-2</c:v>
                </c:pt>
                <c:pt idx="7064">
                  <c:v>8.3611111111111122E-2</c:v>
                </c:pt>
                <c:pt idx="7065">
                  <c:v>8.3622685185185189E-2</c:v>
                </c:pt>
                <c:pt idx="7066">
                  <c:v>8.3634259259259255E-2</c:v>
                </c:pt>
                <c:pt idx="7067">
                  <c:v>8.3645833333333322E-2</c:v>
                </c:pt>
                <c:pt idx="7068">
                  <c:v>8.3657407407407403E-2</c:v>
                </c:pt>
                <c:pt idx="7069">
                  <c:v>8.3668981481481483E-2</c:v>
                </c:pt>
                <c:pt idx="7070">
                  <c:v>8.368055555555555E-2</c:v>
                </c:pt>
                <c:pt idx="7071">
                  <c:v>8.369212962962963E-2</c:v>
                </c:pt>
                <c:pt idx="7072">
                  <c:v>8.3703703703703711E-2</c:v>
                </c:pt>
                <c:pt idx="7073">
                  <c:v>8.3715277777777777E-2</c:v>
                </c:pt>
                <c:pt idx="7074">
                  <c:v>8.3726851851851858E-2</c:v>
                </c:pt>
                <c:pt idx="7075">
                  <c:v>8.3738425925925938E-2</c:v>
                </c:pt>
                <c:pt idx="7076">
                  <c:v>8.3749999999999991E-2</c:v>
                </c:pt>
                <c:pt idx="7077">
                  <c:v>8.3761574074074072E-2</c:v>
                </c:pt>
                <c:pt idx="7078">
                  <c:v>8.3773148148148138E-2</c:v>
                </c:pt>
                <c:pt idx="7079">
                  <c:v>8.3784722222222219E-2</c:v>
                </c:pt>
                <c:pt idx="7080">
                  <c:v>8.3796296296296299E-2</c:v>
                </c:pt>
                <c:pt idx="7081">
                  <c:v>8.3807870370370366E-2</c:v>
                </c:pt>
                <c:pt idx="7082">
                  <c:v>8.3819444444444446E-2</c:v>
                </c:pt>
                <c:pt idx="7083">
                  <c:v>8.3831018518518527E-2</c:v>
                </c:pt>
                <c:pt idx="7084">
                  <c:v>8.3842592592592594E-2</c:v>
                </c:pt>
                <c:pt idx="7085">
                  <c:v>8.3854166666666674E-2</c:v>
                </c:pt>
                <c:pt idx="7086">
                  <c:v>8.3865740740740755E-2</c:v>
                </c:pt>
                <c:pt idx="7087">
                  <c:v>8.3877314814814807E-2</c:v>
                </c:pt>
                <c:pt idx="7088">
                  <c:v>8.3888888888888888E-2</c:v>
                </c:pt>
                <c:pt idx="7089">
                  <c:v>8.3900462962962954E-2</c:v>
                </c:pt>
                <c:pt idx="7090">
                  <c:v>8.3912037037037035E-2</c:v>
                </c:pt>
                <c:pt idx="7091">
                  <c:v>8.3923611111111115E-2</c:v>
                </c:pt>
                <c:pt idx="7092">
                  <c:v>8.3935185185185182E-2</c:v>
                </c:pt>
                <c:pt idx="7093">
                  <c:v>8.3946759259259263E-2</c:v>
                </c:pt>
                <c:pt idx="7094">
                  <c:v>8.3958333333333343E-2</c:v>
                </c:pt>
                <c:pt idx="7095">
                  <c:v>8.396990740740741E-2</c:v>
                </c:pt>
                <c:pt idx="7096">
                  <c:v>8.398148148148149E-2</c:v>
                </c:pt>
                <c:pt idx="7097">
                  <c:v>8.3993055555555543E-2</c:v>
                </c:pt>
                <c:pt idx="7098">
                  <c:v>8.4004629629629624E-2</c:v>
                </c:pt>
                <c:pt idx="7099">
                  <c:v>8.4016203703703704E-2</c:v>
                </c:pt>
                <c:pt idx="7100">
                  <c:v>8.4027777777777771E-2</c:v>
                </c:pt>
                <c:pt idx="7101">
                  <c:v>8.4039351851851851E-2</c:v>
                </c:pt>
                <c:pt idx="7102">
                  <c:v>8.4050925925925932E-2</c:v>
                </c:pt>
                <c:pt idx="7103">
                  <c:v>8.4062499999999998E-2</c:v>
                </c:pt>
                <c:pt idx="7104">
                  <c:v>8.4074074074074079E-2</c:v>
                </c:pt>
                <c:pt idx="7105">
                  <c:v>8.4085648148148159E-2</c:v>
                </c:pt>
                <c:pt idx="7106">
                  <c:v>8.4097222222222226E-2</c:v>
                </c:pt>
                <c:pt idx="7107">
                  <c:v>8.4108796296296293E-2</c:v>
                </c:pt>
                <c:pt idx="7108">
                  <c:v>8.4120370370370359E-2</c:v>
                </c:pt>
                <c:pt idx="7109">
                  <c:v>8.413194444444444E-2</c:v>
                </c:pt>
                <c:pt idx="7110">
                  <c:v>8.414351851851852E-2</c:v>
                </c:pt>
                <c:pt idx="7111">
                  <c:v>8.4155092592592587E-2</c:v>
                </c:pt>
                <c:pt idx="7112">
                  <c:v>8.4166666666666667E-2</c:v>
                </c:pt>
                <c:pt idx="7113">
                  <c:v>8.4178240740740748E-2</c:v>
                </c:pt>
                <c:pt idx="7114">
                  <c:v>8.4189814814814815E-2</c:v>
                </c:pt>
                <c:pt idx="7115">
                  <c:v>8.4201388888888895E-2</c:v>
                </c:pt>
                <c:pt idx="7116">
                  <c:v>8.4212962962962976E-2</c:v>
                </c:pt>
                <c:pt idx="7117">
                  <c:v>8.4224537037037028E-2</c:v>
                </c:pt>
                <c:pt idx="7118">
                  <c:v>8.4236111111111109E-2</c:v>
                </c:pt>
                <c:pt idx="7119">
                  <c:v>8.4247685185185175E-2</c:v>
                </c:pt>
                <c:pt idx="7120">
                  <c:v>8.4259259259259256E-2</c:v>
                </c:pt>
                <c:pt idx="7121">
                  <c:v>8.4270833333333336E-2</c:v>
                </c:pt>
                <c:pt idx="7122">
                  <c:v>8.4282407407407403E-2</c:v>
                </c:pt>
                <c:pt idx="7123">
                  <c:v>8.4293981481481484E-2</c:v>
                </c:pt>
                <c:pt idx="7124">
                  <c:v>8.4305555555555564E-2</c:v>
                </c:pt>
                <c:pt idx="7125">
                  <c:v>8.4317129629629631E-2</c:v>
                </c:pt>
                <c:pt idx="7126">
                  <c:v>8.4328703703703711E-2</c:v>
                </c:pt>
                <c:pt idx="7127">
                  <c:v>8.4340277777777764E-2</c:v>
                </c:pt>
                <c:pt idx="7128">
                  <c:v>8.4351851851851845E-2</c:v>
                </c:pt>
                <c:pt idx="7129">
                  <c:v>8.4363425925925925E-2</c:v>
                </c:pt>
                <c:pt idx="7130">
                  <c:v>8.4374999999999992E-2</c:v>
                </c:pt>
                <c:pt idx="7131">
                  <c:v>8.4386574074074072E-2</c:v>
                </c:pt>
                <c:pt idx="7132">
                  <c:v>8.4398148148148153E-2</c:v>
                </c:pt>
                <c:pt idx="7133">
                  <c:v>8.4409722222222219E-2</c:v>
                </c:pt>
                <c:pt idx="7134">
                  <c:v>8.44212962962963E-2</c:v>
                </c:pt>
                <c:pt idx="7135">
                  <c:v>8.443287037037038E-2</c:v>
                </c:pt>
                <c:pt idx="7136">
                  <c:v>8.4444444444444447E-2</c:v>
                </c:pt>
                <c:pt idx="7137">
                  <c:v>8.4456018518518527E-2</c:v>
                </c:pt>
                <c:pt idx="7138">
                  <c:v>8.446759259259258E-2</c:v>
                </c:pt>
                <c:pt idx="7139">
                  <c:v>8.4479166666666661E-2</c:v>
                </c:pt>
                <c:pt idx="7140">
                  <c:v>8.4490740740740741E-2</c:v>
                </c:pt>
                <c:pt idx="7141">
                  <c:v>8.4502314814814808E-2</c:v>
                </c:pt>
                <c:pt idx="7142">
                  <c:v>8.4513888888888888E-2</c:v>
                </c:pt>
                <c:pt idx="7143">
                  <c:v>8.4525462962962969E-2</c:v>
                </c:pt>
                <c:pt idx="7144">
                  <c:v>8.4537037037037036E-2</c:v>
                </c:pt>
                <c:pt idx="7145">
                  <c:v>8.4548611111111116E-2</c:v>
                </c:pt>
                <c:pt idx="7146">
                  <c:v>8.4560185185185197E-2</c:v>
                </c:pt>
                <c:pt idx="7147">
                  <c:v>8.4571759259259263E-2</c:v>
                </c:pt>
                <c:pt idx="7148">
                  <c:v>8.458333333333333E-2</c:v>
                </c:pt>
                <c:pt idx="7149">
                  <c:v>8.4594907407407396E-2</c:v>
                </c:pt>
                <c:pt idx="7150">
                  <c:v>8.4606481481481477E-2</c:v>
                </c:pt>
                <c:pt idx="7151">
                  <c:v>8.4618055555555557E-2</c:v>
                </c:pt>
                <c:pt idx="7152">
                  <c:v>8.4629629629629624E-2</c:v>
                </c:pt>
                <c:pt idx="7153">
                  <c:v>8.4641203703703705E-2</c:v>
                </c:pt>
                <c:pt idx="7154">
                  <c:v>8.4652777777777785E-2</c:v>
                </c:pt>
                <c:pt idx="7155">
                  <c:v>8.4664351851851852E-2</c:v>
                </c:pt>
                <c:pt idx="7156">
                  <c:v>8.4675925925925932E-2</c:v>
                </c:pt>
                <c:pt idx="7157">
                  <c:v>8.4687500000000013E-2</c:v>
                </c:pt>
                <c:pt idx="7158">
                  <c:v>8.4699074074074066E-2</c:v>
                </c:pt>
                <c:pt idx="7159">
                  <c:v>8.4710648148148146E-2</c:v>
                </c:pt>
                <c:pt idx="7160">
                  <c:v>8.4722222222222213E-2</c:v>
                </c:pt>
                <c:pt idx="7161">
                  <c:v>8.4733796296296293E-2</c:v>
                </c:pt>
                <c:pt idx="7162">
                  <c:v>8.4745370370370374E-2</c:v>
                </c:pt>
                <c:pt idx="7163">
                  <c:v>8.475694444444444E-2</c:v>
                </c:pt>
                <c:pt idx="7164">
                  <c:v>8.4768518518518521E-2</c:v>
                </c:pt>
                <c:pt idx="7165">
                  <c:v>8.4780092592592601E-2</c:v>
                </c:pt>
                <c:pt idx="7166">
                  <c:v>8.4791666666666668E-2</c:v>
                </c:pt>
                <c:pt idx="7167">
                  <c:v>8.4803240740740748E-2</c:v>
                </c:pt>
                <c:pt idx="7168">
                  <c:v>8.4814814814814801E-2</c:v>
                </c:pt>
                <c:pt idx="7169">
                  <c:v>8.4826388888888882E-2</c:v>
                </c:pt>
                <c:pt idx="7170">
                  <c:v>8.4837962962962962E-2</c:v>
                </c:pt>
                <c:pt idx="7171">
                  <c:v>8.4849537037037029E-2</c:v>
                </c:pt>
                <c:pt idx="7172">
                  <c:v>8.4861111111111109E-2</c:v>
                </c:pt>
                <c:pt idx="7173">
                  <c:v>8.487268518518519E-2</c:v>
                </c:pt>
                <c:pt idx="7174">
                  <c:v>8.4884259259259257E-2</c:v>
                </c:pt>
                <c:pt idx="7175">
                  <c:v>8.4895833333333337E-2</c:v>
                </c:pt>
                <c:pt idx="7176">
                  <c:v>8.4907407407407418E-2</c:v>
                </c:pt>
                <c:pt idx="7177">
                  <c:v>8.4918981481481484E-2</c:v>
                </c:pt>
                <c:pt idx="7178">
                  <c:v>8.4930555555555551E-2</c:v>
                </c:pt>
                <c:pt idx="7179">
                  <c:v>8.4942129629629617E-2</c:v>
                </c:pt>
                <c:pt idx="7180">
                  <c:v>8.4953703703703698E-2</c:v>
                </c:pt>
                <c:pt idx="7181">
                  <c:v>8.4965277777777778E-2</c:v>
                </c:pt>
                <c:pt idx="7182">
                  <c:v>8.4976851851851845E-2</c:v>
                </c:pt>
                <c:pt idx="7183">
                  <c:v>8.4988425925925926E-2</c:v>
                </c:pt>
                <c:pt idx="7184">
                  <c:v>8.5000000000000006E-2</c:v>
                </c:pt>
                <c:pt idx="7185">
                  <c:v>8.5011574074074073E-2</c:v>
                </c:pt>
                <c:pt idx="7186">
                  <c:v>8.5023148148148153E-2</c:v>
                </c:pt>
                <c:pt idx="7187">
                  <c:v>8.5034722222222234E-2</c:v>
                </c:pt>
                <c:pt idx="7188">
                  <c:v>8.50462962962963E-2</c:v>
                </c:pt>
                <c:pt idx="7189">
                  <c:v>8.5057870370370367E-2</c:v>
                </c:pt>
                <c:pt idx="7190">
                  <c:v>8.5069444444444434E-2</c:v>
                </c:pt>
                <c:pt idx="7191">
                  <c:v>8.5081018518518514E-2</c:v>
                </c:pt>
                <c:pt idx="7192">
                  <c:v>8.5092592592592595E-2</c:v>
                </c:pt>
                <c:pt idx="7193">
                  <c:v>8.5104166666666661E-2</c:v>
                </c:pt>
                <c:pt idx="7194">
                  <c:v>8.5115740740740742E-2</c:v>
                </c:pt>
                <c:pt idx="7195">
                  <c:v>8.5127314814814822E-2</c:v>
                </c:pt>
                <c:pt idx="7196">
                  <c:v>8.5138888888888889E-2</c:v>
                </c:pt>
                <c:pt idx="7197">
                  <c:v>8.5150462962962969E-2</c:v>
                </c:pt>
                <c:pt idx="7198">
                  <c:v>8.516203703703705E-2</c:v>
                </c:pt>
                <c:pt idx="7199">
                  <c:v>8.5173611111111103E-2</c:v>
                </c:pt>
                <c:pt idx="7200">
                  <c:v>8.5185185185185183E-2</c:v>
                </c:pt>
                <c:pt idx="7201">
                  <c:v>8.519675925925925E-2</c:v>
                </c:pt>
                <c:pt idx="7202">
                  <c:v>8.520833333333333E-2</c:v>
                </c:pt>
                <c:pt idx="7203">
                  <c:v>8.5219907407407411E-2</c:v>
                </c:pt>
                <c:pt idx="7204">
                  <c:v>8.5231481481481478E-2</c:v>
                </c:pt>
                <c:pt idx="7205">
                  <c:v>8.5243055555555558E-2</c:v>
                </c:pt>
                <c:pt idx="7206">
                  <c:v>8.5254629629629639E-2</c:v>
                </c:pt>
                <c:pt idx="7207">
                  <c:v>8.5266203703703705E-2</c:v>
                </c:pt>
                <c:pt idx="7208">
                  <c:v>8.5277777777777786E-2</c:v>
                </c:pt>
                <c:pt idx="7209">
                  <c:v>8.5289351851851838E-2</c:v>
                </c:pt>
                <c:pt idx="7210">
                  <c:v>8.5300925925925919E-2</c:v>
                </c:pt>
                <c:pt idx="7211">
                  <c:v>8.5312499999999999E-2</c:v>
                </c:pt>
                <c:pt idx="7212">
                  <c:v>8.5324074074074066E-2</c:v>
                </c:pt>
                <c:pt idx="7213">
                  <c:v>8.5335648148148147E-2</c:v>
                </c:pt>
                <c:pt idx="7214">
                  <c:v>8.5347222222222227E-2</c:v>
                </c:pt>
                <c:pt idx="7215">
                  <c:v>8.5358796296296294E-2</c:v>
                </c:pt>
                <c:pt idx="7216">
                  <c:v>8.5370370370370374E-2</c:v>
                </c:pt>
                <c:pt idx="7217">
                  <c:v>8.5381944444444455E-2</c:v>
                </c:pt>
                <c:pt idx="7218">
                  <c:v>8.5393518518518521E-2</c:v>
                </c:pt>
                <c:pt idx="7219">
                  <c:v>8.5405092592592588E-2</c:v>
                </c:pt>
                <c:pt idx="7220">
                  <c:v>8.5416666666666655E-2</c:v>
                </c:pt>
                <c:pt idx="7221">
                  <c:v>8.5428240740740735E-2</c:v>
                </c:pt>
                <c:pt idx="7222">
                  <c:v>8.5439814814814816E-2</c:v>
                </c:pt>
                <c:pt idx="7223">
                  <c:v>8.5451388888888882E-2</c:v>
                </c:pt>
                <c:pt idx="7224">
                  <c:v>8.5462962962962963E-2</c:v>
                </c:pt>
                <c:pt idx="7225">
                  <c:v>8.5474537037037043E-2</c:v>
                </c:pt>
                <c:pt idx="7226">
                  <c:v>8.548611111111111E-2</c:v>
                </c:pt>
                <c:pt idx="7227">
                  <c:v>8.549768518518519E-2</c:v>
                </c:pt>
                <c:pt idx="7228">
                  <c:v>8.5509259259259271E-2</c:v>
                </c:pt>
                <c:pt idx="7229">
                  <c:v>8.5520833333333338E-2</c:v>
                </c:pt>
                <c:pt idx="7230">
                  <c:v>8.5532407407407404E-2</c:v>
                </c:pt>
                <c:pt idx="7231">
                  <c:v>8.5543981481481471E-2</c:v>
                </c:pt>
                <c:pt idx="7232">
                  <c:v>8.5555555555555551E-2</c:v>
                </c:pt>
                <c:pt idx="7233">
                  <c:v>8.5567129629629632E-2</c:v>
                </c:pt>
                <c:pt idx="7234">
                  <c:v>8.5578703703703699E-2</c:v>
                </c:pt>
                <c:pt idx="7235">
                  <c:v>8.5590277777777779E-2</c:v>
                </c:pt>
                <c:pt idx="7236">
                  <c:v>8.560185185185186E-2</c:v>
                </c:pt>
                <c:pt idx="7237">
                  <c:v>8.5613425925925926E-2</c:v>
                </c:pt>
                <c:pt idx="7238">
                  <c:v>8.5625000000000007E-2</c:v>
                </c:pt>
                <c:pt idx="7239">
                  <c:v>8.5636574074074087E-2</c:v>
                </c:pt>
                <c:pt idx="7240">
                  <c:v>8.564814814814814E-2</c:v>
                </c:pt>
                <c:pt idx="7241">
                  <c:v>8.565972222222222E-2</c:v>
                </c:pt>
                <c:pt idx="7242">
                  <c:v>8.5671296296296287E-2</c:v>
                </c:pt>
                <c:pt idx="7243">
                  <c:v>8.5682870370370368E-2</c:v>
                </c:pt>
                <c:pt idx="7244">
                  <c:v>8.5694444444444448E-2</c:v>
                </c:pt>
                <c:pt idx="7245">
                  <c:v>8.5706018518518515E-2</c:v>
                </c:pt>
                <c:pt idx="7246">
                  <c:v>8.5717592592592595E-2</c:v>
                </c:pt>
                <c:pt idx="7247">
                  <c:v>8.5729166666666676E-2</c:v>
                </c:pt>
                <c:pt idx="7248">
                  <c:v>8.5740740740740742E-2</c:v>
                </c:pt>
                <c:pt idx="7249">
                  <c:v>8.5752314814814823E-2</c:v>
                </c:pt>
                <c:pt idx="7250">
                  <c:v>8.5763888888888876E-2</c:v>
                </c:pt>
                <c:pt idx="7251">
                  <c:v>8.5775462962962956E-2</c:v>
                </c:pt>
                <c:pt idx="7252">
                  <c:v>8.5787037037037037E-2</c:v>
                </c:pt>
                <c:pt idx="7253">
                  <c:v>8.5798611111111103E-2</c:v>
                </c:pt>
                <c:pt idx="7254">
                  <c:v>8.5810185185185184E-2</c:v>
                </c:pt>
                <c:pt idx="7255">
                  <c:v>8.5821759259259264E-2</c:v>
                </c:pt>
                <c:pt idx="7256">
                  <c:v>8.5833333333333331E-2</c:v>
                </c:pt>
                <c:pt idx="7257">
                  <c:v>8.5844907407407411E-2</c:v>
                </c:pt>
                <c:pt idx="7258">
                  <c:v>8.5856481481481492E-2</c:v>
                </c:pt>
                <c:pt idx="7259">
                  <c:v>8.5868055555555559E-2</c:v>
                </c:pt>
                <c:pt idx="7260">
                  <c:v>8.5879629629629625E-2</c:v>
                </c:pt>
                <c:pt idx="7261">
                  <c:v>8.5891203703703692E-2</c:v>
                </c:pt>
                <c:pt idx="7262">
                  <c:v>8.5902777777777772E-2</c:v>
                </c:pt>
                <c:pt idx="7263">
                  <c:v>8.5914351851851853E-2</c:v>
                </c:pt>
                <c:pt idx="7264">
                  <c:v>8.5925925925925919E-2</c:v>
                </c:pt>
                <c:pt idx="7265">
                  <c:v>8.59375E-2</c:v>
                </c:pt>
                <c:pt idx="7266">
                  <c:v>8.5949074074074081E-2</c:v>
                </c:pt>
                <c:pt idx="7267">
                  <c:v>8.5960648148148147E-2</c:v>
                </c:pt>
                <c:pt idx="7268">
                  <c:v>8.5972222222222228E-2</c:v>
                </c:pt>
                <c:pt idx="7269">
                  <c:v>8.5983796296296308E-2</c:v>
                </c:pt>
                <c:pt idx="7270">
                  <c:v>8.5995370370370375E-2</c:v>
                </c:pt>
                <c:pt idx="7271">
                  <c:v>8.6006944444444441E-2</c:v>
                </c:pt>
                <c:pt idx="7272">
                  <c:v>8.6018518518518508E-2</c:v>
                </c:pt>
                <c:pt idx="7273">
                  <c:v>8.6030092592592589E-2</c:v>
                </c:pt>
                <c:pt idx="7274">
                  <c:v>8.6041666666666669E-2</c:v>
                </c:pt>
                <c:pt idx="7275">
                  <c:v>8.6053240740740736E-2</c:v>
                </c:pt>
                <c:pt idx="7276">
                  <c:v>8.6064814814814816E-2</c:v>
                </c:pt>
                <c:pt idx="7277">
                  <c:v>8.6076388888888897E-2</c:v>
                </c:pt>
                <c:pt idx="7278">
                  <c:v>8.6087962962962963E-2</c:v>
                </c:pt>
                <c:pt idx="7279">
                  <c:v>8.6099537037037044E-2</c:v>
                </c:pt>
                <c:pt idx="7280">
                  <c:v>8.6111111111111124E-2</c:v>
                </c:pt>
                <c:pt idx="7281">
                  <c:v>8.6122685185185177E-2</c:v>
                </c:pt>
                <c:pt idx="7282">
                  <c:v>8.6134259259259258E-2</c:v>
                </c:pt>
                <c:pt idx="7283">
                  <c:v>8.6145833333333324E-2</c:v>
                </c:pt>
                <c:pt idx="7284">
                  <c:v>8.6157407407407405E-2</c:v>
                </c:pt>
                <c:pt idx="7285">
                  <c:v>8.6168981481481485E-2</c:v>
                </c:pt>
                <c:pt idx="7286">
                  <c:v>8.6180555555555552E-2</c:v>
                </c:pt>
                <c:pt idx="7287">
                  <c:v>8.6192129629629632E-2</c:v>
                </c:pt>
                <c:pt idx="7288">
                  <c:v>8.6203703703703713E-2</c:v>
                </c:pt>
                <c:pt idx="7289">
                  <c:v>8.621527777777778E-2</c:v>
                </c:pt>
                <c:pt idx="7290">
                  <c:v>8.622685185185186E-2</c:v>
                </c:pt>
                <c:pt idx="7291">
                  <c:v>8.6238425925925913E-2</c:v>
                </c:pt>
                <c:pt idx="7292">
                  <c:v>8.6249999999999993E-2</c:v>
                </c:pt>
                <c:pt idx="7293">
                  <c:v>8.6261574074074074E-2</c:v>
                </c:pt>
                <c:pt idx="7294">
                  <c:v>8.627314814814814E-2</c:v>
                </c:pt>
                <c:pt idx="7295">
                  <c:v>8.6284722222222221E-2</c:v>
                </c:pt>
                <c:pt idx="7296">
                  <c:v>8.6296296296296301E-2</c:v>
                </c:pt>
                <c:pt idx="7297">
                  <c:v>8.6307870370370368E-2</c:v>
                </c:pt>
                <c:pt idx="7298">
                  <c:v>8.6319444444444449E-2</c:v>
                </c:pt>
                <c:pt idx="7299">
                  <c:v>8.6331018518518529E-2</c:v>
                </c:pt>
                <c:pt idx="7300">
                  <c:v>8.6342592592592596E-2</c:v>
                </c:pt>
                <c:pt idx="7301">
                  <c:v>8.6354166666666662E-2</c:v>
                </c:pt>
                <c:pt idx="7302">
                  <c:v>8.6354166666666662E-2</c:v>
                </c:pt>
                <c:pt idx="7303">
                  <c:v>8.6365740740740729E-2</c:v>
                </c:pt>
                <c:pt idx="7304">
                  <c:v>8.637731481481481E-2</c:v>
                </c:pt>
                <c:pt idx="7305">
                  <c:v>8.638888888888889E-2</c:v>
                </c:pt>
                <c:pt idx="7306">
                  <c:v>8.6400462962962957E-2</c:v>
                </c:pt>
                <c:pt idx="7307">
                  <c:v>8.6412037037037037E-2</c:v>
                </c:pt>
                <c:pt idx="7308">
                  <c:v>8.6423611111111118E-2</c:v>
                </c:pt>
                <c:pt idx="7309">
                  <c:v>8.6435185185185184E-2</c:v>
                </c:pt>
                <c:pt idx="7310">
                  <c:v>8.6446759259259265E-2</c:v>
                </c:pt>
                <c:pt idx="7311">
                  <c:v>8.6458333333333345E-2</c:v>
                </c:pt>
                <c:pt idx="7312">
                  <c:v>8.6469907407407412E-2</c:v>
                </c:pt>
                <c:pt idx="7313">
                  <c:v>8.6481481481481479E-2</c:v>
                </c:pt>
                <c:pt idx="7314">
                  <c:v>8.6493055555555545E-2</c:v>
                </c:pt>
                <c:pt idx="7315">
                  <c:v>8.6504629629629626E-2</c:v>
                </c:pt>
                <c:pt idx="7316">
                  <c:v>8.6516203703703706E-2</c:v>
                </c:pt>
                <c:pt idx="7317">
                  <c:v>8.6527777777777773E-2</c:v>
                </c:pt>
                <c:pt idx="7318">
                  <c:v>8.6539351851851853E-2</c:v>
                </c:pt>
                <c:pt idx="7319">
                  <c:v>8.6550925925925934E-2</c:v>
                </c:pt>
                <c:pt idx="7320">
                  <c:v>8.6562500000000001E-2</c:v>
                </c:pt>
                <c:pt idx="7321">
                  <c:v>8.6574074074074081E-2</c:v>
                </c:pt>
                <c:pt idx="7322">
                  <c:v>8.6585648148148162E-2</c:v>
                </c:pt>
                <c:pt idx="7323">
                  <c:v>8.6597222222222214E-2</c:v>
                </c:pt>
                <c:pt idx="7324">
                  <c:v>8.6608796296296295E-2</c:v>
                </c:pt>
                <c:pt idx="7325">
                  <c:v>8.6620370370370361E-2</c:v>
                </c:pt>
                <c:pt idx="7326">
                  <c:v>8.6631944444444442E-2</c:v>
                </c:pt>
                <c:pt idx="7327">
                  <c:v>8.6643518518518522E-2</c:v>
                </c:pt>
                <c:pt idx="7328">
                  <c:v>8.6655092592592589E-2</c:v>
                </c:pt>
                <c:pt idx="7329">
                  <c:v>8.666666666666667E-2</c:v>
                </c:pt>
                <c:pt idx="7330">
                  <c:v>8.667824074074075E-2</c:v>
                </c:pt>
                <c:pt idx="7331">
                  <c:v>8.6689814814814817E-2</c:v>
                </c:pt>
                <c:pt idx="7332">
                  <c:v>8.6701388888888897E-2</c:v>
                </c:pt>
                <c:pt idx="7333">
                  <c:v>8.671296296296295E-2</c:v>
                </c:pt>
                <c:pt idx="7334">
                  <c:v>8.6724537037037031E-2</c:v>
                </c:pt>
                <c:pt idx="7335">
                  <c:v>8.6736111111111111E-2</c:v>
                </c:pt>
                <c:pt idx="7336">
                  <c:v>8.6747685185185178E-2</c:v>
                </c:pt>
                <c:pt idx="7337">
                  <c:v>8.6759259259259258E-2</c:v>
                </c:pt>
                <c:pt idx="7338">
                  <c:v>8.6770833333333339E-2</c:v>
                </c:pt>
                <c:pt idx="7339">
                  <c:v>8.6782407407407405E-2</c:v>
                </c:pt>
                <c:pt idx="7340">
                  <c:v>8.6793981481481486E-2</c:v>
                </c:pt>
                <c:pt idx="7341">
                  <c:v>8.6805555555555566E-2</c:v>
                </c:pt>
                <c:pt idx="7342">
                  <c:v>8.6817129629629633E-2</c:v>
                </c:pt>
                <c:pt idx="7343">
                  <c:v>8.68287037037037E-2</c:v>
                </c:pt>
                <c:pt idx="7344">
                  <c:v>8.6840277777777766E-2</c:v>
                </c:pt>
                <c:pt idx="7345">
                  <c:v>8.6851851851851847E-2</c:v>
                </c:pt>
                <c:pt idx="7346">
                  <c:v>8.6863425925925927E-2</c:v>
                </c:pt>
                <c:pt idx="7347">
                  <c:v>8.6874999999999994E-2</c:v>
                </c:pt>
                <c:pt idx="7348">
                  <c:v>8.6886574074074074E-2</c:v>
                </c:pt>
                <c:pt idx="7349">
                  <c:v>8.6898148148148155E-2</c:v>
                </c:pt>
                <c:pt idx="7350">
                  <c:v>8.6909722222222222E-2</c:v>
                </c:pt>
                <c:pt idx="7351">
                  <c:v>8.6921296296296302E-2</c:v>
                </c:pt>
                <c:pt idx="7352">
                  <c:v>8.6932870370370383E-2</c:v>
                </c:pt>
                <c:pt idx="7353">
                  <c:v>8.6944444444444449E-2</c:v>
                </c:pt>
                <c:pt idx="7354">
                  <c:v>8.6956018518518516E-2</c:v>
                </c:pt>
                <c:pt idx="7355">
                  <c:v>8.6967592592592582E-2</c:v>
                </c:pt>
                <c:pt idx="7356">
                  <c:v>8.6979166666666663E-2</c:v>
                </c:pt>
                <c:pt idx="7357">
                  <c:v>8.6990740740740743E-2</c:v>
                </c:pt>
                <c:pt idx="7358">
                  <c:v>8.700231481481481E-2</c:v>
                </c:pt>
                <c:pt idx="7359">
                  <c:v>8.7013888888888891E-2</c:v>
                </c:pt>
                <c:pt idx="7360">
                  <c:v>8.7025462962962971E-2</c:v>
                </c:pt>
                <c:pt idx="7361">
                  <c:v>8.7037037037037038E-2</c:v>
                </c:pt>
                <c:pt idx="7362">
                  <c:v>8.7048611111111118E-2</c:v>
                </c:pt>
                <c:pt idx="7363">
                  <c:v>8.7060185185185171E-2</c:v>
                </c:pt>
                <c:pt idx="7364">
                  <c:v>8.7071759259259252E-2</c:v>
                </c:pt>
                <c:pt idx="7365">
                  <c:v>8.7083333333333332E-2</c:v>
                </c:pt>
                <c:pt idx="7366">
                  <c:v>8.7094907407407399E-2</c:v>
                </c:pt>
                <c:pt idx="7367">
                  <c:v>8.7106481481481479E-2</c:v>
                </c:pt>
                <c:pt idx="7368">
                  <c:v>8.711805555555556E-2</c:v>
                </c:pt>
                <c:pt idx="7369">
                  <c:v>8.7129629629629626E-2</c:v>
                </c:pt>
                <c:pt idx="7370">
                  <c:v>8.7141203703703707E-2</c:v>
                </c:pt>
                <c:pt idx="7371">
                  <c:v>8.7152777777777787E-2</c:v>
                </c:pt>
                <c:pt idx="7372">
                  <c:v>8.7164351851851854E-2</c:v>
                </c:pt>
                <c:pt idx="7373">
                  <c:v>8.7175925925925934E-2</c:v>
                </c:pt>
                <c:pt idx="7374">
                  <c:v>8.7187499999999987E-2</c:v>
                </c:pt>
                <c:pt idx="7375">
                  <c:v>8.7199074074074068E-2</c:v>
                </c:pt>
                <c:pt idx="7376">
                  <c:v>8.7210648148148148E-2</c:v>
                </c:pt>
                <c:pt idx="7377">
                  <c:v>8.7222222222222215E-2</c:v>
                </c:pt>
                <c:pt idx="7378">
                  <c:v>8.7233796296296295E-2</c:v>
                </c:pt>
                <c:pt idx="7379">
                  <c:v>8.7245370370370376E-2</c:v>
                </c:pt>
                <c:pt idx="7380">
                  <c:v>8.7256944444444443E-2</c:v>
                </c:pt>
                <c:pt idx="7381">
                  <c:v>8.7268518518518523E-2</c:v>
                </c:pt>
                <c:pt idx="7382">
                  <c:v>8.7280092592592604E-2</c:v>
                </c:pt>
                <c:pt idx="7383">
                  <c:v>8.729166666666667E-2</c:v>
                </c:pt>
                <c:pt idx="7384">
                  <c:v>8.7303240740740737E-2</c:v>
                </c:pt>
                <c:pt idx="7385">
                  <c:v>8.7314814814814803E-2</c:v>
                </c:pt>
                <c:pt idx="7386">
                  <c:v>8.7326388888888884E-2</c:v>
                </c:pt>
                <c:pt idx="7387">
                  <c:v>8.7337962962962964E-2</c:v>
                </c:pt>
                <c:pt idx="7388">
                  <c:v>8.7349537037037031E-2</c:v>
                </c:pt>
                <c:pt idx="7389">
                  <c:v>8.7361111111111112E-2</c:v>
                </c:pt>
                <c:pt idx="7390">
                  <c:v>8.7372685185185192E-2</c:v>
                </c:pt>
                <c:pt idx="7391">
                  <c:v>8.7384259259259259E-2</c:v>
                </c:pt>
                <c:pt idx="7392">
                  <c:v>8.7395833333333339E-2</c:v>
                </c:pt>
                <c:pt idx="7393">
                  <c:v>8.740740740740742E-2</c:v>
                </c:pt>
                <c:pt idx="7394">
                  <c:v>8.7418981481481473E-2</c:v>
                </c:pt>
                <c:pt idx="7395">
                  <c:v>8.7430555555555553E-2</c:v>
                </c:pt>
                <c:pt idx="7396">
                  <c:v>8.744212962962962E-2</c:v>
                </c:pt>
                <c:pt idx="7397">
                  <c:v>8.74537037037037E-2</c:v>
                </c:pt>
                <c:pt idx="7398">
                  <c:v>8.7465277777777781E-2</c:v>
                </c:pt>
                <c:pt idx="7399">
                  <c:v>8.7476851851851847E-2</c:v>
                </c:pt>
                <c:pt idx="7400">
                  <c:v>8.7488425925925928E-2</c:v>
                </c:pt>
                <c:pt idx="7401">
                  <c:v>8.7500000000000008E-2</c:v>
                </c:pt>
                <c:pt idx="7402">
                  <c:v>8.7511574074074075E-2</c:v>
                </c:pt>
                <c:pt idx="7403">
                  <c:v>8.7523148148148155E-2</c:v>
                </c:pt>
                <c:pt idx="7404">
                  <c:v>8.7534722222222208E-2</c:v>
                </c:pt>
                <c:pt idx="7405">
                  <c:v>8.7546296296296289E-2</c:v>
                </c:pt>
                <c:pt idx="7406">
                  <c:v>8.7557870370370369E-2</c:v>
                </c:pt>
                <c:pt idx="7407">
                  <c:v>8.7569444444444436E-2</c:v>
                </c:pt>
                <c:pt idx="7408">
                  <c:v>8.7581018518518516E-2</c:v>
                </c:pt>
                <c:pt idx="7409">
                  <c:v>8.7592592592592597E-2</c:v>
                </c:pt>
                <c:pt idx="7410">
                  <c:v>8.7604166666666664E-2</c:v>
                </c:pt>
                <c:pt idx="7411">
                  <c:v>8.7615740740740744E-2</c:v>
                </c:pt>
                <c:pt idx="7412">
                  <c:v>8.7627314814814825E-2</c:v>
                </c:pt>
                <c:pt idx="7413">
                  <c:v>8.7638888888888891E-2</c:v>
                </c:pt>
                <c:pt idx="7414">
                  <c:v>8.7650462962962972E-2</c:v>
                </c:pt>
                <c:pt idx="7415">
                  <c:v>8.7662037037037024E-2</c:v>
                </c:pt>
                <c:pt idx="7416">
                  <c:v>8.7673611111111105E-2</c:v>
                </c:pt>
                <c:pt idx="7417">
                  <c:v>8.7685185185185185E-2</c:v>
                </c:pt>
                <c:pt idx="7418">
                  <c:v>8.7696759259259252E-2</c:v>
                </c:pt>
                <c:pt idx="7419">
                  <c:v>8.7708333333333333E-2</c:v>
                </c:pt>
                <c:pt idx="7420">
                  <c:v>8.7719907407407413E-2</c:v>
                </c:pt>
                <c:pt idx="7421">
                  <c:v>8.773148148148148E-2</c:v>
                </c:pt>
                <c:pt idx="7422">
                  <c:v>8.774305555555556E-2</c:v>
                </c:pt>
                <c:pt idx="7423">
                  <c:v>8.7754629629629641E-2</c:v>
                </c:pt>
                <c:pt idx="7424">
                  <c:v>8.7766203703703707E-2</c:v>
                </c:pt>
                <c:pt idx="7425">
                  <c:v>8.7777777777777774E-2</c:v>
                </c:pt>
                <c:pt idx="7426">
                  <c:v>8.7789351851851841E-2</c:v>
                </c:pt>
                <c:pt idx="7427">
                  <c:v>8.7800925925925921E-2</c:v>
                </c:pt>
                <c:pt idx="7428">
                  <c:v>8.7812500000000002E-2</c:v>
                </c:pt>
                <c:pt idx="7429">
                  <c:v>8.7824074074074068E-2</c:v>
                </c:pt>
                <c:pt idx="7430">
                  <c:v>8.7835648148148149E-2</c:v>
                </c:pt>
                <c:pt idx="7431">
                  <c:v>8.7847222222222229E-2</c:v>
                </c:pt>
                <c:pt idx="7432">
                  <c:v>8.7858796296296296E-2</c:v>
                </c:pt>
                <c:pt idx="7433">
                  <c:v>8.7870370370370376E-2</c:v>
                </c:pt>
                <c:pt idx="7434">
                  <c:v>8.7881944444444457E-2</c:v>
                </c:pt>
                <c:pt idx="7435">
                  <c:v>8.789351851851851E-2</c:v>
                </c:pt>
                <c:pt idx="7436">
                  <c:v>8.790509259259259E-2</c:v>
                </c:pt>
                <c:pt idx="7437">
                  <c:v>8.7916666666666657E-2</c:v>
                </c:pt>
                <c:pt idx="7438">
                  <c:v>8.7928240740740737E-2</c:v>
                </c:pt>
                <c:pt idx="7439">
                  <c:v>8.7939814814814818E-2</c:v>
                </c:pt>
                <c:pt idx="7440">
                  <c:v>8.7951388888888885E-2</c:v>
                </c:pt>
                <c:pt idx="7441">
                  <c:v>8.7962962962962965E-2</c:v>
                </c:pt>
                <c:pt idx="7442">
                  <c:v>8.7974537037037046E-2</c:v>
                </c:pt>
                <c:pt idx="7443">
                  <c:v>8.7986111111111112E-2</c:v>
                </c:pt>
                <c:pt idx="7444">
                  <c:v>8.7997685185185193E-2</c:v>
                </c:pt>
                <c:pt idx="7445">
                  <c:v>8.8009259259259245E-2</c:v>
                </c:pt>
                <c:pt idx="7446">
                  <c:v>8.8020833333333326E-2</c:v>
                </c:pt>
                <c:pt idx="7447">
                  <c:v>8.8032407407407406E-2</c:v>
                </c:pt>
                <c:pt idx="7448">
                  <c:v>8.8043981481481473E-2</c:v>
                </c:pt>
                <c:pt idx="7449">
                  <c:v>8.8055555555555554E-2</c:v>
                </c:pt>
                <c:pt idx="7450">
                  <c:v>8.8067129629629634E-2</c:v>
                </c:pt>
                <c:pt idx="7451">
                  <c:v>8.8078703703703701E-2</c:v>
                </c:pt>
                <c:pt idx="7452">
                  <c:v>8.8090277777777781E-2</c:v>
                </c:pt>
                <c:pt idx="7453">
                  <c:v>8.8101851851851862E-2</c:v>
                </c:pt>
                <c:pt idx="7454">
                  <c:v>8.8113425925925928E-2</c:v>
                </c:pt>
                <c:pt idx="7455">
                  <c:v>8.8125000000000009E-2</c:v>
                </c:pt>
                <c:pt idx="7456">
                  <c:v>8.8136574074074062E-2</c:v>
                </c:pt>
                <c:pt idx="7457">
                  <c:v>8.8148148148148142E-2</c:v>
                </c:pt>
                <c:pt idx="7458">
                  <c:v>8.8159722222222223E-2</c:v>
                </c:pt>
                <c:pt idx="7459">
                  <c:v>8.8171296296296289E-2</c:v>
                </c:pt>
                <c:pt idx="7460">
                  <c:v>8.818287037037037E-2</c:v>
                </c:pt>
                <c:pt idx="7461">
                  <c:v>8.819444444444445E-2</c:v>
                </c:pt>
                <c:pt idx="7462">
                  <c:v>8.8206018518518517E-2</c:v>
                </c:pt>
                <c:pt idx="7463">
                  <c:v>8.8217592592592597E-2</c:v>
                </c:pt>
                <c:pt idx="7464">
                  <c:v>8.8229166666666678E-2</c:v>
                </c:pt>
                <c:pt idx="7465">
                  <c:v>8.8240740740740745E-2</c:v>
                </c:pt>
                <c:pt idx="7466">
                  <c:v>8.8252314814814811E-2</c:v>
                </c:pt>
                <c:pt idx="7467">
                  <c:v>8.8263888888888878E-2</c:v>
                </c:pt>
                <c:pt idx="7468">
                  <c:v>8.8275462962962958E-2</c:v>
                </c:pt>
                <c:pt idx="7469">
                  <c:v>8.8287037037037039E-2</c:v>
                </c:pt>
                <c:pt idx="7470">
                  <c:v>8.8298611111111105E-2</c:v>
                </c:pt>
                <c:pt idx="7471">
                  <c:v>8.8310185185185186E-2</c:v>
                </c:pt>
                <c:pt idx="7472">
                  <c:v>8.8321759259259267E-2</c:v>
                </c:pt>
                <c:pt idx="7473">
                  <c:v>8.8333333333333333E-2</c:v>
                </c:pt>
                <c:pt idx="7474">
                  <c:v>8.8344907407407414E-2</c:v>
                </c:pt>
                <c:pt idx="7475">
                  <c:v>8.8356481481481494E-2</c:v>
                </c:pt>
                <c:pt idx="7476">
                  <c:v>8.8368055555555547E-2</c:v>
                </c:pt>
                <c:pt idx="7477">
                  <c:v>8.8379629629629627E-2</c:v>
                </c:pt>
                <c:pt idx="7478">
                  <c:v>8.8391203703703694E-2</c:v>
                </c:pt>
                <c:pt idx="7479">
                  <c:v>8.8402777777777775E-2</c:v>
                </c:pt>
                <c:pt idx="7480">
                  <c:v>8.8414351851851855E-2</c:v>
                </c:pt>
                <c:pt idx="7481">
                  <c:v>8.8425925925925922E-2</c:v>
                </c:pt>
                <c:pt idx="7482">
                  <c:v>8.8437500000000002E-2</c:v>
                </c:pt>
                <c:pt idx="7483">
                  <c:v>8.8449074074074083E-2</c:v>
                </c:pt>
                <c:pt idx="7484">
                  <c:v>8.8460648148148149E-2</c:v>
                </c:pt>
                <c:pt idx="7485">
                  <c:v>8.847222222222223E-2</c:v>
                </c:pt>
                <c:pt idx="7486">
                  <c:v>8.8483796296296283E-2</c:v>
                </c:pt>
                <c:pt idx="7487">
                  <c:v>8.8495370370370363E-2</c:v>
                </c:pt>
                <c:pt idx="7488">
                  <c:v>8.8506944444444444E-2</c:v>
                </c:pt>
                <c:pt idx="7489">
                  <c:v>8.851851851851851E-2</c:v>
                </c:pt>
                <c:pt idx="7490">
                  <c:v>8.8530092592592591E-2</c:v>
                </c:pt>
                <c:pt idx="7491">
                  <c:v>8.8541666666666671E-2</c:v>
                </c:pt>
                <c:pt idx="7492">
                  <c:v>8.8553240740740738E-2</c:v>
                </c:pt>
                <c:pt idx="7493">
                  <c:v>8.8564814814814818E-2</c:v>
                </c:pt>
                <c:pt idx="7494">
                  <c:v>8.8576388888888899E-2</c:v>
                </c:pt>
                <c:pt idx="7495">
                  <c:v>8.8587962962962966E-2</c:v>
                </c:pt>
                <c:pt idx="7496">
                  <c:v>8.8599537037037046E-2</c:v>
                </c:pt>
                <c:pt idx="7497">
                  <c:v>8.8611111111111099E-2</c:v>
                </c:pt>
                <c:pt idx="7498">
                  <c:v>8.8622685185185179E-2</c:v>
                </c:pt>
                <c:pt idx="7499">
                  <c:v>8.863425925925926E-2</c:v>
                </c:pt>
                <c:pt idx="7500">
                  <c:v>8.8645833333333326E-2</c:v>
                </c:pt>
                <c:pt idx="7501">
                  <c:v>8.8657407407407407E-2</c:v>
                </c:pt>
                <c:pt idx="7502">
                  <c:v>8.8668981481481488E-2</c:v>
                </c:pt>
                <c:pt idx="7503">
                  <c:v>8.8680555555555554E-2</c:v>
                </c:pt>
                <c:pt idx="7504">
                  <c:v>8.8692129629629635E-2</c:v>
                </c:pt>
                <c:pt idx="7505">
                  <c:v>8.8703703703703715E-2</c:v>
                </c:pt>
                <c:pt idx="7506">
                  <c:v>8.8715277777777782E-2</c:v>
                </c:pt>
                <c:pt idx="7507">
                  <c:v>8.8726851851851848E-2</c:v>
                </c:pt>
                <c:pt idx="7508">
                  <c:v>8.8738425925925915E-2</c:v>
                </c:pt>
                <c:pt idx="7509">
                  <c:v>8.8749999999999996E-2</c:v>
                </c:pt>
                <c:pt idx="7510">
                  <c:v>8.8761574074074076E-2</c:v>
                </c:pt>
                <c:pt idx="7511">
                  <c:v>8.8773148148148143E-2</c:v>
                </c:pt>
                <c:pt idx="7512">
                  <c:v>8.8784722222222223E-2</c:v>
                </c:pt>
                <c:pt idx="7513">
                  <c:v>8.8796296296296304E-2</c:v>
                </c:pt>
                <c:pt idx="7514">
                  <c:v>8.880787037037037E-2</c:v>
                </c:pt>
                <c:pt idx="7515">
                  <c:v>8.8819444444444451E-2</c:v>
                </c:pt>
                <c:pt idx="7516">
                  <c:v>8.8831018518518531E-2</c:v>
                </c:pt>
                <c:pt idx="7517">
                  <c:v>8.8842592592592584E-2</c:v>
                </c:pt>
                <c:pt idx="7518">
                  <c:v>8.8854166666666665E-2</c:v>
                </c:pt>
                <c:pt idx="7519">
                  <c:v>8.8865740740740731E-2</c:v>
                </c:pt>
                <c:pt idx="7520">
                  <c:v>8.8877314814814812E-2</c:v>
                </c:pt>
                <c:pt idx="7521">
                  <c:v>8.8888888888888892E-2</c:v>
                </c:pt>
                <c:pt idx="7522">
                  <c:v>8.8900462962962959E-2</c:v>
                </c:pt>
                <c:pt idx="7523">
                  <c:v>8.8912037037037039E-2</c:v>
                </c:pt>
                <c:pt idx="7524">
                  <c:v>8.892361111111112E-2</c:v>
                </c:pt>
                <c:pt idx="7525">
                  <c:v>8.8935185185185187E-2</c:v>
                </c:pt>
                <c:pt idx="7526">
                  <c:v>8.8946759259259267E-2</c:v>
                </c:pt>
                <c:pt idx="7527">
                  <c:v>8.895833333333332E-2</c:v>
                </c:pt>
                <c:pt idx="7528">
                  <c:v>8.89699074074074E-2</c:v>
                </c:pt>
                <c:pt idx="7529">
                  <c:v>8.8981481481481481E-2</c:v>
                </c:pt>
                <c:pt idx="7530">
                  <c:v>8.8993055555555547E-2</c:v>
                </c:pt>
                <c:pt idx="7531">
                  <c:v>8.9004629629629628E-2</c:v>
                </c:pt>
                <c:pt idx="7532">
                  <c:v>8.9016203703703708E-2</c:v>
                </c:pt>
                <c:pt idx="7533">
                  <c:v>8.9027777777777775E-2</c:v>
                </c:pt>
                <c:pt idx="7534">
                  <c:v>8.9039351851851856E-2</c:v>
                </c:pt>
                <c:pt idx="7535">
                  <c:v>8.9050925925925936E-2</c:v>
                </c:pt>
                <c:pt idx="7536">
                  <c:v>8.9062500000000003E-2</c:v>
                </c:pt>
                <c:pt idx="7537">
                  <c:v>8.9074074074074083E-2</c:v>
                </c:pt>
                <c:pt idx="7538">
                  <c:v>8.9085648148148136E-2</c:v>
                </c:pt>
                <c:pt idx="7539">
                  <c:v>8.9097222222222217E-2</c:v>
                </c:pt>
                <c:pt idx="7540">
                  <c:v>8.9108796296296297E-2</c:v>
                </c:pt>
                <c:pt idx="7541">
                  <c:v>8.9120370370370364E-2</c:v>
                </c:pt>
                <c:pt idx="7542">
                  <c:v>8.9131944444444444E-2</c:v>
                </c:pt>
                <c:pt idx="7543">
                  <c:v>8.9143518518518525E-2</c:v>
                </c:pt>
                <c:pt idx="7544">
                  <c:v>8.9155092592592591E-2</c:v>
                </c:pt>
                <c:pt idx="7545">
                  <c:v>8.9166666666666672E-2</c:v>
                </c:pt>
                <c:pt idx="7546">
                  <c:v>8.9178240740740752E-2</c:v>
                </c:pt>
                <c:pt idx="7547">
                  <c:v>8.9189814814814819E-2</c:v>
                </c:pt>
                <c:pt idx="7548">
                  <c:v>8.9201388888888886E-2</c:v>
                </c:pt>
                <c:pt idx="7549">
                  <c:v>8.9212962962962952E-2</c:v>
                </c:pt>
                <c:pt idx="7550">
                  <c:v>8.9224537037037033E-2</c:v>
                </c:pt>
                <c:pt idx="7551">
                  <c:v>8.9236111111111113E-2</c:v>
                </c:pt>
                <c:pt idx="7552">
                  <c:v>8.924768518518518E-2</c:v>
                </c:pt>
                <c:pt idx="7553">
                  <c:v>8.925925925925926E-2</c:v>
                </c:pt>
                <c:pt idx="7554">
                  <c:v>8.9270833333333341E-2</c:v>
                </c:pt>
                <c:pt idx="7555">
                  <c:v>8.9282407407407408E-2</c:v>
                </c:pt>
                <c:pt idx="7556">
                  <c:v>8.9293981481481488E-2</c:v>
                </c:pt>
                <c:pt idx="7557">
                  <c:v>8.9305555555555569E-2</c:v>
                </c:pt>
                <c:pt idx="7558">
                  <c:v>8.9317129629629621E-2</c:v>
                </c:pt>
                <c:pt idx="7559">
                  <c:v>8.9328703703703702E-2</c:v>
                </c:pt>
                <c:pt idx="7560">
                  <c:v>8.9340277777777768E-2</c:v>
                </c:pt>
                <c:pt idx="7561">
                  <c:v>8.9351851851851849E-2</c:v>
                </c:pt>
                <c:pt idx="7562">
                  <c:v>8.9363425925925929E-2</c:v>
                </c:pt>
                <c:pt idx="7563">
                  <c:v>8.9374999999999996E-2</c:v>
                </c:pt>
                <c:pt idx="7564">
                  <c:v>8.9386574074074077E-2</c:v>
                </c:pt>
                <c:pt idx="7565">
                  <c:v>8.9398148148148157E-2</c:v>
                </c:pt>
                <c:pt idx="7566">
                  <c:v>8.9409722222222224E-2</c:v>
                </c:pt>
                <c:pt idx="7567">
                  <c:v>8.9421296296296304E-2</c:v>
                </c:pt>
                <c:pt idx="7568">
                  <c:v>8.9432870370370357E-2</c:v>
                </c:pt>
                <c:pt idx="7569">
                  <c:v>8.9444444444444438E-2</c:v>
                </c:pt>
                <c:pt idx="7570">
                  <c:v>8.9456018518518518E-2</c:v>
                </c:pt>
                <c:pt idx="7571">
                  <c:v>8.9467592592592585E-2</c:v>
                </c:pt>
                <c:pt idx="7572">
                  <c:v>8.9479166666666665E-2</c:v>
                </c:pt>
                <c:pt idx="7573">
                  <c:v>8.9490740740740746E-2</c:v>
                </c:pt>
                <c:pt idx="7574">
                  <c:v>8.9502314814814812E-2</c:v>
                </c:pt>
                <c:pt idx="7575">
                  <c:v>8.9513888888888893E-2</c:v>
                </c:pt>
                <c:pt idx="7576">
                  <c:v>8.9525462962962973E-2</c:v>
                </c:pt>
                <c:pt idx="7577">
                  <c:v>8.953703703703704E-2</c:v>
                </c:pt>
                <c:pt idx="7578">
                  <c:v>8.9548611111111107E-2</c:v>
                </c:pt>
                <c:pt idx="7579">
                  <c:v>8.9560185185185173E-2</c:v>
                </c:pt>
                <c:pt idx="7580">
                  <c:v>8.9571759259259254E-2</c:v>
                </c:pt>
                <c:pt idx="7581">
                  <c:v>8.9583333333333334E-2</c:v>
                </c:pt>
                <c:pt idx="7582">
                  <c:v>8.9594907407407401E-2</c:v>
                </c:pt>
                <c:pt idx="7583">
                  <c:v>8.9606481481481481E-2</c:v>
                </c:pt>
                <c:pt idx="7584">
                  <c:v>8.9618055555555562E-2</c:v>
                </c:pt>
                <c:pt idx="7585">
                  <c:v>8.9629629629629629E-2</c:v>
                </c:pt>
                <c:pt idx="7586">
                  <c:v>8.9641203703703709E-2</c:v>
                </c:pt>
                <c:pt idx="7587">
                  <c:v>8.965277777777779E-2</c:v>
                </c:pt>
                <c:pt idx="7588">
                  <c:v>8.9664351851851856E-2</c:v>
                </c:pt>
                <c:pt idx="7589">
                  <c:v>8.9675925925925923E-2</c:v>
                </c:pt>
                <c:pt idx="7590">
                  <c:v>8.9687499999999989E-2</c:v>
                </c:pt>
                <c:pt idx="7591">
                  <c:v>8.969907407407407E-2</c:v>
                </c:pt>
                <c:pt idx="7592">
                  <c:v>8.971064814814815E-2</c:v>
                </c:pt>
                <c:pt idx="7593">
                  <c:v>8.9722222222222217E-2</c:v>
                </c:pt>
                <c:pt idx="7594">
                  <c:v>8.9733796296296298E-2</c:v>
                </c:pt>
                <c:pt idx="7595">
                  <c:v>8.9745370370370378E-2</c:v>
                </c:pt>
                <c:pt idx="7596">
                  <c:v>8.9756944444444445E-2</c:v>
                </c:pt>
                <c:pt idx="7597">
                  <c:v>8.9768518518518525E-2</c:v>
                </c:pt>
                <c:pt idx="7598">
                  <c:v>8.9780092592592606E-2</c:v>
                </c:pt>
                <c:pt idx="7599">
                  <c:v>8.9791666666666659E-2</c:v>
                </c:pt>
                <c:pt idx="7600">
                  <c:v>8.9803240740740739E-2</c:v>
                </c:pt>
                <c:pt idx="7601">
                  <c:v>8.9814814814814806E-2</c:v>
                </c:pt>
                <c:pt idx="7602">
                  <c:v>8.9826388888888886E-2</c:v>
                </c:pt>
                <c:pt idx="7603">
                  <c:v>8.9837962962962967E-2</c:v>
                </c:pt>
                <c:pt idx="7604">
                  <c:v>8.9849537037037033E-2</c:v>
                </c:pt>
                <c:pt idx="7605">
                  <c:v>8.9861111111111114E-2</c:v>
                </c:pt>
                <c:pt idx="7606">
                  <c:v>8.9872685185185194E-2</c:v>
                </c:pt>
                <c:pt idx="7607">
                  <c:v>8.9884259259259261E-2</c:v>
                </c:pt>
                <c:pt idx="7608">
                  <c:v>8.9895833333333341E-2</c:v>
                </c:pt>
                <c:pt idx="7609">
                  <c:v>8.9907407407407394E-2</c:v>
                </c:pt>
                <c:pt idx="7610">
                  <c:v>8.9918981481481475E-2</c:v>
                </c:pt>
                <c:pt idx="7611">
                  <c:v>8.9930555555555555E-2</c:v>
                </c:pt>
                <c:pt idx="7612">
                  <c:v>8.9942129629629622E-2</c:v>
                </c:pt>
                <c:pt idx="7613">
                  <c:v>8.9953703703703702E-2</c:v>
                </c:pt>
                <c:pt idx="7614">
                  <c:v>8.9965277777777783E-2</c:v>
                </c:pt>
                <c:pt idx="7615">
                  <c:v>8.997685185185185E-2</c:v>
                </c:pt>
                <c:pt idx="7616">
                  <c:v>8.998842592592593E-2</c:v>
                </c:pt>
                <c:pt idx="7617">
                  <c:v>9.0000000000000011E-2</c:v>
                </c:pt>
                <c:pt idx="7618">
                  <c:v>9.0011574074074077E-2</c:v>
                </c:pt>
                <c:pt idx="7619">
                  <c:v>9.0023148148148144E-2</c:v>
                </c:pt>
                <c:pt idx="7620">
                  <c:v>9.003472222222221E-2</c:v>
                </c:pt>
                <c:pt idx="7621">
                  <c:v>9.0046296296296291E-2</c:v>
                </c:pt>
                <c:pt idx="7622">
                  <c:v>9.0057870370370371E-2</c:v>
                </c:pt>
                <c:pt idx="7623">
                  <c:v>9.0069444444444438E-2</c:v>
                </c:pt>
                <c:pt idx="7624">
                  <c:v>9.0081018518518519E-2</c:v>
                </c:pt>
                <c:pt idx="7625">
                  <c:v>9.0092592592592599E-2</c:v>
                </c:pt>
                <c:pt idx="7626">
                  <c:v>9.0104166666666666E-2</c:v>
                </c:pt>
                <c:pt idx="7627">
                  <c:v>9.0115740740740746E-2</c:v>
                </c:pt>
                <c:pt idx="7628">
                  <c:v>9.0127314814814827E-2</c:v>
                </c:pt>
                <c:pt idx="7629">
                  <c:v>9.0138888888888893E-2</c:v>
                </c:pt>
                <c:pt idx="7630">
                  <c:v>9.015046296296296E-2</c:v>
                </c:pt>
                <c:pt idx="7631">
                  <c:v>9.0162037037037027E-2</c:v>
                </c:pt>
                <c:pt idx="7632">
                  <c:v>9.0173611111111107E-2</c:v>
                </c:pt>
                <c:pt idx="7633">
                  <c:v>9.0185185185185188E-2</c:v>
                </c:pt>
                <c:pt idx="7634">
                  <c:v>9.0196759259259254E-2</c:v>
                </c:pt>
                <c:pt idx="7635">
                  <c:v>9.0208333333333335E-2</c:v>
                </c:pt>
                <c:pt idx="7636">
                  <c:v>9.0219907407407415E-2</c:v>
                </c:pt>
                <c:pt idx="7637">
                  <c:v>9.0231481481481482E-2</c:v>
                </c:pt>
                <c:pt idx="7638">
                  <c:v>9.0243055555555562E-2</c:v>
                </c:pt>
                <c:pt idx="7639">
                  <c:v>9.0254629629629643E-2</c:v>
                </c:pt>
                <c:pt idx="7640">
                  <c:v>9.0266203703703696E-2</c:v>
                </c:pt>
                <c:pt idx="7641">
                  <c:v>9.0277777777777776E-2</c:v>
                </c:pt>
                <c:pt idx="7642">
                  <c:v>9.0289351851851843E-2</c:v>
                </c:pt>
                <c:pt idx="7643">
                  <c:v>9.0300925925925923E-2</c:v>
                </c:pt>
                <c:pt idx="7644">
                  <c:v>9.0312500000000004E-2</c:v>
                </c:pt>
                <c:pt idx="7645">
                  <c:v>9.0324074074074071E-2</c:v>
                </c:pt>
                <c:pt idx="7646">
                  <c:v>9.0335648148148151E-2</c:v>
                </c:pt>
                <c:pt idx="7647">
                  <c:v>9.0347222222222232E-2</c:v>
                </c:pt>
                <c:pt idx="7648">
                  <c:v>9.0358796296296298E-2</c:v>
                </c:pt>
                <c:pt idx="7649">
                  <c:v>9.0370370370370379E-2</c:v>
                </c:pt>
                <c:pt idx="7650">
                  <c:v>9.0381944444444431E-2</c:v>
                </c:pt>
                <c:pt idx="7651">
                  <c:v>9.0393518518518512E-2</c:v>
                </c:pt>
                <c:pt idx="7652">
                  <c:v>9.0405092592592592E-2</c:v>
                </c:pt>
                <c:pt idx="7653">
                  <c:v>9.0416666666666659E-2</c:v>
                </c:pt>
                <c:pt idx="7654">
                  <c:v>9.042824074074074E-2</c:v>
                </c:pt>
                <c:pt idx="7655">
                  <c:v>9.043981481481482E-2</c:v>
                </c:pt>
                <c:pt idx="7656">
                  <c:v>9.0451388888888887E-2</c:v>
                </c:pt>
                <c:pt idx="7657">
                  <c:v>9.0462962962962967E-2</c:v>
                </c:pt>
                <c:pt idx="7658">
                  <c:v>9.0474537037037048E-2</c:v>
                </c:pt>
                <c:pt idx="7659">
                  <c:v>9.0486111111111114E-2</c:v>
                </c:pt>
                <c:pt idx="7660">
                  <c:v>9.0497685185185181E-2</c:v>
                </c:pt>
                <c:pt idx="7661">
                  <c:v>9.0509259259259248E-2</c:v>
                </c:pt>
                <c:pt idx="7662">
                  <c:v>9.0520833333333328E-2</c:v>
                </c:pt>
                <c:pt idx="7663">
                  <c:v>9.0532407407407409E-2</c:v>
                </c:pt>
                <c:pt idx="7664">
                  <c:v>9.0543981481481475E-2</c:v>
                </c:pt>
                <c:pt idx="7665">
                  <c:v>9.0555555555555556E-2</c:v>
                </c:pt>
                <c:pt idx="7666">
                  <c:v>9.0567129629629636E-2</c:v>
                </c:pt>
                <c:pt idx="7667">
                  <c:v>9.0578703703703703E-2</c:v>
                </c:pt>
                <c:pt idx="7668">
                  <c:v>9.0590277777777783E-2</c:v>
                </c:pt>
                <c:pt idx="7669">
                  <c:v>9.0601851851851864E-2</c:v>
                </c:pt>
                <c:pt idx="7670">
                  <c:v>9.0613425925925917E-2</c:v>
                </c:pt>
                <c:pt idx="7671">
                  <c:v>9.0624999999999997E-2</c:v>
                </c:pt>
                <c:pt idx="7672">
                  <c:v>9.0636574074074064E-2</c:v>
                </c:pt>
                <c:pt idx="7673">
                  <c:v>9.0648148148148144E-2</c:v>
                </c:pt>
                <c:pt idx="7674">
                  <c:v>9.0659722222222225E-2</c:v>
                </c:pt>
                <c:pt idx="7675">
                  <c:v>9.0671296296296292E-2</c:v>
                </c:pt>
                <c:pt idx="7676">
                  <c:v>9.0682870370370372E-2</c:v>
                </c:pt>
                <c:pt idx="7677">
                  <c:v>9.0694444444444453E-2</c:v>
                </c:pt>
                <c:pt idx="7678">
                  <c:v>9.0706018518518519E-2</c:v>
                </c:pt>
                <c:pt idx="7679">
                  <c:v>9.07175925925926E-2</c:v>
                </c:pt>
                <c:pt idx="7680">
                  <c:v>9.072916666666668E-2</c:v>
                </c:pt>
                <c:pt idx="7681">
                  <c:v>9.0740740740740733E-2</c:v>
                </c:pt>
                <c:pt idx="7682">
                  <c:v>9.0752314814814813E-2</c:v>
                </c:pt>
                <c:pt idx="7683">
                  <c:v>9.076388888888888E-2</c:v>
                </c:pt>
                <c:pt idx="7684">
                  <c:v>9.0775462962962961E-2</c:v>
                </c:pt>
                <c:pt idx="7685">
                  <c:v>9.0787037037037041E-2</c:v>
                </c:pt>
                <c:pt idx="7686">
                  <c:v>9.0798611111111108E-2</c:v>
                </c:pt>
                <c:pt idx="7687">
                  <c:v>9.0810185185185188E-2</c:v>
                </c:pt>
                <c:pt idx="7688">
                  <c:v>9.0821759259259269E-2</c:v>
                </c:pt>
                <c:pt idx="7689">
                  <c:v>9.0833333333333335E-2</c:v>
                </c:pt>
                <c:pt idx="7690">
                  <c:v>9.0844907407407416E-2</c:v>
                </c:pt>
                <c:pt idx="7691">
                  <c:v>9.0856481481481469E-2</c:v>
                </c:pt>
                <c:pt idx="7692">
                  <c:v>9.0868055555555549E-2</c:v>
                </c:pt>
                <c:pt idx="7693">
                  <c:v>9.087962962962963E-2</c:v>
                </c:pt>
                <c:pt idx="7694">
                  <c:v>9.0891203703703696E-2</c:v>
                </c:pt>
                <c:pt idx="7695">
                  <c:v>9.0902777777777777E-2</c:v>
                </c:pt>
                <c:pt idx="7696">
                  <c:v>9.0914351851851857E-2</c:v>
                </c:pt>
                <c:pt idx="7697">
                  <c:v>9.0925925925925924E-2</c:v>
                </c:pt>
                <c:pt idx="7698">
                  <c:v>9.0937500000000004E-2</c:v>
                </c:pt>
                <c:pt idx="7699">
                  <c:v>9.0949074074074085E-2</c:v>
                </c:pt>
                <c:pt idx="7700">
                  <c:v>9.0960648148148152E-2</c:v>
                </c:pt>
                <c:pt idx="7701">
                  <c:v>9.0972222222222218E-2</c:v>
                </c:pt>
                <c:pt idx="7702">
                  <c:v>9.0983796296296285E-2</c:v>
                </c:pt>
                <c:pt idx="7703">
                  <c:v>9.0995370370370365E-2</c:v>
                </c:pt>
                <c:pt idx="7704">
                  <c:v>9.1006944444444446E-2</c:v>
                </c:pt>
                <c:pt idx="7705">
                  <c:v>9.1018518518518512E-2</c:v>
                </c:pt>
                <c:pt idx="7706">
                  <c:v>9.1030092592592593E-2</c:v>
                </c:pt>
                <c:pt idx="7707">
                  <c:v>9.1041666666666674E-2</c:v>
                </c:pt>
                <c:pt idx="7708">
                  <c:v>9.105324074074074E-2</c:v>
                </c:pt>
                <c:pt idx="7709">
                  <c:v>9.1064814814814821E-2</c:v>
                </c:pt>
                <c:pt idx="7710">
                  <c:v>9.1076388888888901E-2</c:v>
                </c:pt>
                <c:pt idx="7711">
                  <c:v>9.1087962962962954E-2</c:v>
                </c:pt>
                <c:pt idx="7712">
                  <c:v>9.1099537037037034E-2</c:v>
                </c:pt>
                <c:pt idx="7713">
                  <c:v>9.1111111111111101E-2</c:v>
                </c:pt>
                <c:pt idx="7714">
                  <c:v>9.1122685185185182E-2</c:v>
                </c:pt>
                <c:pt idx="7715">
                  <c:v>9.1122685185185182E-2</c:v>
                </c:pt>
                <c:pt idx="7716">
                  <c:v>9.1134259259259262E-2</c:v>
                </c:pt>
                <c:pt idx="7717">
                  <c:v>9.1145833333333329E-2</c:v>
                </c:pt>
                <c:pt idx="7718">
                  <c:v>9.1157407407407409E-2</c:v>
                </c:pt>
                <c:pt idx="7719">
                  <c:v>9.116898148148149E-2</c:v>
                </c:pt>
                <c:pt idx="7720">
                  <c:v>9.1180555555555556E-2</c:v>
                </c:pt>
                <c:pt idx="7721">
                  <c:v>9.1192129629629637E-2</c:v>
                </c:pt>
                <c:pt idx="7722">
                  <c:v>9.1203703703703717E-2</c:v>
                </c:pt>
                <c:pt idx="7723">
                  <c:v>9.121527777777777E-2</c:v>
                </c:pt>
                <c:pt idx="7724">
                  <c:v>9.1226851851851851E-2</c:v>
                </c:pt>
                <c:pt idx="7725">
                  <c:v>9.1238425925925917E-2</c:v>
                </c:pt>
                <c:pt idx="7726">
                  <c:v>9.1249999999999998E-2</c:v>
                </c:pt>
                <c:pt idx="7727">
                  <c:v>9.1261574074074078E-2</c:v>
                </c:pt>
                <c:pt idx="7728">
                  <c:v>9.1273148148148145E-2</c:v>
                </c:pt>
                <c:pt idx="7729">
                  <c:v>9.1284722222222225E-2</c:v>
                </c:pt>
                <c:pt idx="7730">
                  <c:v>9.1296296296296306E-2</c:v>
                </c:pt>
                <c:pt idx="7731">
                  <c:v>9.1307870370370373E-2</c:v>
                </c:pt>
                <c:pt idx="7732">
                  <c:v>9.1319444444444453E-2</c:v>
                </c:pt>
                <c:pt idx="7733">
                  <c:v>9.1331018518518506E-2</c:v>
                </c:pt>
                <c:pt idx="7734">
                  <c:v>9.1342592592592586E-2</c:v>
                </c:pt>
                <c:pt idx="7735">
                  <c:v>9.1354166666666667E-2</c:v>
                </c:pt>
                <c:pt idx="7736">
                  <c:v>9.1365740740740733E-2</c:v>
                </c:pt>
                <c:pt idx="7737">
                  <c:v>9.1377314814814814E-2</c:v>
                </c:pt>
                <c:pt idx="7738">
                  <c:v>9.1388888888888895E-2</c:v>
                </c:pt>
                <c:pt idx="7739">
                  <c:v>9.1400462962962961E-2</c:v>
                </c:pt>
                <c:pt idx="7740">
                  <c:v>9.1412037037037042E-2</c:v>
                </c:pt>
                <c:pt idx="7741">
                  <c:v>9.1423611111111122E-2</c:v>
                </c:pt>
                <c:pt idx="7742">
                  <c:v>9.1435185185185189E-2</c:v>
                </c:pt>
                <c:pt idx="7743">
                  <c:v>9.1446759259259255E-2</c:v>
                </c:pt>
                <c:pt idx="7744">
                  <c:v>9.1458333333333322E-2</c:v>
                </c:pt>
                <c:pt idx="7745">
                  <c:v>9.1469907407407403E-2</c:v>
                </c:pt>
                <c:pt idx="7746">
                  <c:v>9.1481481481481483E-2</c:v>
                </c:pt>
                <c:pt idx="7747">
                  <c:v>9.149305555555555E-2</c:v>
                </c:pt>
                <c:pt idx="7748">
                  <c:v>9.150462962962963E-2</c:v>
                </c:pt>
                <c:pt idx="7749">
                  <c:v>9.1516203703703711E-2</c:v>
                </c:pt>
                <c:pt idx="7750">
                  <c:v>9.1527777777777777E-2</c:v>
                </c:pt>
                <c:pt idx="7751">
                  <c:v>9.1539351851851858E-2</c:v>
                </c:pt>
                <c:pt idx="7752">
                  <c:v>9.1550925925925938E-2</c:v>
                </c:pt>
                <c:pt idx="7753">
                  <c:v>9.1562499999999991E-2</c:v>
                </c:pt>
                <c:pt idx="7754">
                  <c:v>9.1574074074074072E-2</c:v>
                </c:pt>
                <c:pt idx="7755">
                  <c:v>9.1585648148148138E-2</c:v>
                </c:pt>
                <c:pt idx="7756">
                  <c:v>9.1597222222222219E-2</c:v>
                </c:pt>
                <c:pt idx="7757">
                  <c:v>9.1608796296296299E-2</c:v>
                </c:pt>
                <c:pt idx="7758">
                  <c:v>9.1620370370370366E-2</c:v>
                </c:pt>
                <c:pt idx="7759">
                  <c:v>9.1631944444444446E-2</c:v>
                </c:pt>
                <c:pt idx="7760">
                  <c:v>9.1643518518518527E-2</c:v>
                </c:pt>
                <c:pt idx="7761">
                  <c:v>9.1655092592592594E-2</c:v>
                </c:pt>
                <c:pt idx="7762">
                  <c:v>9.1666666666666674E-2</c:v>
                </c:pt>
                <c:pt idx="7763">
                  <c:v>9.1678240740740755E-2</c:v>
                </c:pt>
                <c:pt idx="7764">
                  <c:v>9.1689814814814807E-2</c:v>
                </c:pt>
                <c:pt idx="7765">
                  <c:v>9.1701388888888888E-2</c:v>
                </c:pt>
                <c:pt idx="7766">
                  <c:v>9.1712962962962954E-2</c:v>
                </c:pt>
                <c:pt idx="7767">
                  <c:v>9.1724537037037035E-2</c:v>
                </c:pt>
                <c:pt idx="7768">
                  <c:v>9.1736111111111115E-2</c:v>
                </c:pt>
                <c:pt idx="7769">
                  <c:v>9.1747685185185182E-2</c:v>
                </c:pt>
                <c:pt idx="7770">
                  <c:v>9.1759259259259263E-2</c:v>
                </c:pt>
                <c:pt idx="7771">
                  <c:v>9.1770833333333343E-2</c:v>
                </c:pt>
                <c:pt idx="7772">
                  <c:v>9.178240740740741E-2</c:v>
                </c:pt>
                <c:pt idx="7773">
                  <c:v>9.179398148148149E-2</c:v>
                </c:pt>
                <c:pt idx="7774">
                  <c:v>9.1805555555555543E-2</c:v>
                </c:pt>
                <c:pt idx="7775">
                  <c:v>9.1817129629629624E-2</c:v>
                </c:pt>
                <c:pt idx="7776">
                  <c:v>9.1828703703703704E-2</c:v>
                </c:pt>
                <c:pt idx="7777">
                  <c:v>9.1840277777777771E-2</c:v>
                </c:pt>
                <c:pt idx="7778">
                  <c:v>9.1851851851851851E-2</c:v>
                </c:pt>
                <c:pt idx="7779">
                  <c:v>9.1863425925925932E-2</c:v>
                </c:pt>
                <c:pt idx="7780">
                  <c:v>9.1874999999999998E-2</c:v>
                </c:pt>
                <c:pt idx="7781">
                  <c:v>9.1886574074074079E-2</c:v>
                </c:pt>
                <c:pt idx="7782">
                  <c:v>9.1898148148148159E-2</c:v>
                </c:pt>
                <c:pt idx="7783">
                  <c:v>9.1909722222222226E-2</c:v>
                </c:pt>
                <c:pt idx="7784">
                  <c:v>9.1921296296296293E-2</c:v>
                </c:pt>
                <c:pt idx="7785">
                  <c:v>9.1932870370370359E-2</c:v>
                </c:pt>
                <c:pt idx="7786">
                  <c:v>9.194444444444444E-2</c:v>
                </c:pt>
                <c:pt idx="7787">
                  <c:v>9.195601851851852E-2</c:v>
                </c:pt>
                <c:pt idx="7788">
                  <c:v>9.1967592592592587E-2</c:v>
                </c:pt>
                <c:pt idx="7789">
                  <c:v>9.1979166666666667E-2</c:v>
                </c:pt>
                <c:pt idx="7790">
                  <c:v>9.1990740740740748E-2</c:v>
                </c:pt>
                <c:pt idx="7791">
                  <c:v>9.2002314814814815E-2</c:v>
                </c:pt>
                <c:pt idx="7792">
                  <c:v>9.2013888888888895E-2</c:v>
                </c:pt>
                <c:pt idx="7793">
                  <c:v>9.2025462962962976E-2</c:v>
                </c:pt>
                <c:pt idx="7794">
                  <c:v>9.2037037037037028E-2</c:v>
                </c:pt>
                <c:pt idx="7795">
                  <c:v>9.2048611111111109E-2</c:v>
                </c:pt>
                <c:pt idx="7796">
                  <c:v>9.2060185185185175E-2</c:v>
                </c:pt>
                <c:pt idx="7797">
                  <c:v>9.2071759259259256E-2</c:v>
                </c:pt>
                <c:pt idx="7798">
                  <c:v>9.2083333333333336E-2</c:v>
                </c:pt>
                <c:pt idx="7799">
                  <c:v>9.2094907407407403E-2</c:v>
                </c:pt>
                <c:pt idx="7800">
                  <c:v>9.2106481481481484E-2</c:v>
                </c:pt>
                <c:pt idx="7801">
                  <c:v>9.2118055555555564E-2</c:v>
                </c:pt>
                <c:pt idx="7802">
                  <c:v>9.2129629629629631E-2</c:v>
                </c:pt>
                <c:pt idx="7803">
                  <c:v>9.2141203703703711E-2</c:v>
                </c:pt>
                <c:pt idx="7804">
                  <c:v>9.2152777777777764E-2</c:v>
                </c:pt>
                <c:pt idx="7805">
                  <c:v>9.2164351851851845E-2</c:v>
                </c:pt>
                <c:pt idx="7806">
                  <c:v>9.2175925925925925E-2</c:v>
                </c:pt>
                <c:pt idx="7807">
                  <c:v>9.2187499999999992E-2</c:v>
                </c:pt>
                <c:pt idx="7808">
                  <c:v>9.2199074074074072E-2</c:v>
                </c:pt>
                <c:pt idx="7809">
                  <c:v>9.2210648148148153E-2</c:v>
                </c:pt>
                <c:pt idx="7810">
                  <c:v>9.2222222222222219E-2</c:v>
                </c:pt>
                <c:pt idx="7811">
                  <c:v>9.22337962962963E-2</c:v>
                </c:pt>
                <c:pt idx="7812">
                  <c:v>9.224537037037038E-2</c:v>
                </c:pt>
                <c:pt idx="7813">
                  <c:v>9.2256944444444447E-2</c:v>
                </c:pt>
                <c:pt idx="7814">
                  <c:v>9.2268518518518527E-2</c:v>
                </c:pt>
                <c:pt idx="7815">
                  <c:v>9.228009259259258E-2</c:v>
                </c:pt>
                <c:pt idx="7816">
                  <c:v>9.2291666666666661E-2</c:v>
                </c:pt>
                <c:pt idx="7817">
                  <c:v>9.2303240740740741E-2</c:v>
                </c:pt>
                <c:pt idx="7818">
                  <c:v>9.2314814814814808E-2</c:v>
                </c:pt>
                <c:pt idx="7819">
                  <c:v>9.2326388888888888E-2</c:v>
                </c:pt>
                <c:pt idx="7820">
                  <c:v>9.2337962962962969E-2</c:v>
                </c:pt>
                <c:pt idx="7821">
                  <c:v>9.2349537037037036E-2</c:v>
                </c:pt>
                <c:pt idx="7822">
                  <c:v>9.2361111111111116E-2</c:v>
                </c:pt>
                <c:pt idx="7823">
                  <c:v>9.2372685185185197E-2</c:v>
                </c:pt>
                <c:pt idx="7824">
                  <c:v>9.2384259259259263E-2</c:v>
                </c:pt>
                <c:pt idx="7825">
                  <c:v>9.239583333333333E-2</c:v>
                </c:pt>
                <c:pt idx="7826">
                  <c:v>9.2407407407407396E-2</c:v>
                </c:pt>
                <c:pt idx="7827">
                  <c:v>9.2418981481481477E-2</c:v>
                </c:pt>
                <c:pt idx="7828">
                  <c:v>9.2430555555555557E-2</c:v>
                </c:pt>
                <c:pt idx="7829">
                  <c:v>9.2442129629629624E-2</c:v>
                </c:pt>
                <c:pt idx="7830">
                  <c:v>9.2453703703703705E-2</c:v>
                </c:pt>
                <c:pt idx="7831">
                  <c:v>9.2465277777777785E-2</c:v>
                </c:pt>
                <c:pt idx="7832">
                  <c:v>9.2476851851851852E-2</c:v>
                </c:pt>
                <c:pt idx="7833">
                  <c:v>9.2488425925925932E-2</c:v>
                </c:pt>
                <c:pt idx="7834">
                  <c:v>9.2500000000000013E-2</c:v>
                </c:pt>
                <c:pt idx="7835">
                  <c:v>9.2511574074074066E-2</c:v>
                </c:pt>
                <c:pt idx="7836">
                  <c:v>9.2523148148148146E-2</c:v>
                </c:pt>
                <c:pt idx="7837">
                  <c:v>9.2534722222222213E-2</c:v>
                </c:pt>
                <c:pt idx="7838">
                  <c:v>9.2546296296296293E-2</c:v>
                </c:pt>
                <c:pt idx="7839">
                  <c:v>9.2557870370370374E-2</c:v>
                </c:pt>
                <c:pt idx="7840">
                  <c:v>9.256944444444444E-2</c:v>
                </c:pt>
                <c:pt idx="7841">
                  <c:v>9.2581018518518521E-2</c:v>
                </c:pt>
                <c:pt idx="7842">
                  <c:v>9.2592592592592601E-2</c:v>
                </c:pt>
                <c:pt idx="7843">
                  <c:v>9.2604166666666668E-2</c:v>
                </c:pt>
                <c:pt idx="7844">
                  <c:v>9.2615740740740748E-2</c:v>
                </c:pt>
                <c:pt idx="7845">
                  <c:v>9.2627314814814801E-2</c:v>
                </c:pt>
                <c:pt idx="7846">
                  <c:v>9.2638888888888882E-2</c:v>
                </c:pt>
                <c:pt idx="7847">
                  <c:v>9.2650462962962962E-2</c:v>
                </c:pt>
                <c:pt idx="7848">
                  <c:v>9.2662037037037029E-2</c:v>
                </c:pt>
                <c:pt idx="7849">
                  <c:v>9.2673611111111109E-2</c:v>
                </c:pt>
                <c:pt idx="7850">
                  <c:v>9.268518518518519E-2</c:v>
                </c:pt>
                <c:pt idx="7851">
                  <c:v>9.2696759259259257E-2</c:v>
                </c:pt>
                <c:pt idx="7852">
                  <c:v>9.2708333333333337E-2</c:v>
                </c:pt>
                <c:pt idx="7853">
                  <c:v>9.2719907407407418E-2</c:v>
                </c:pt>
                <c:pt idx="7854">
                  <c:v>9.2731481481481484E-2</c:v>
                </c:pt>
                <c:pt idx="7855">
                  <c:v>9.2743055555555565E-2</c:v>
                </c:pt>
                <c:pt idx="7856">
                  <c:v>9.2754629629629617E-2</c:v>
                </c:pt>
                <c:pt idx="7857">
                  <c:v>9.2766203703703698E-2</c:v>
                </c:pt>
                <c:pt idx="7858">
                  <c:v>9.2777777777777778E-2</c:v>
                </c:pt>
                <c:pt idx="7859">
                  <c:v>9.2789351851851845E-2</c:v>
                </c:pt>
                <c:pt idx="7860">
                  <c:v>9.2800925925925926E-2</c:v>
                </c:pt>
                <c:pt idx="7861">
                  <c:v>9.2812500000000006E-2</c:v>
                </c:pt>
                <c:pt idx="7862">
                  <c:v>9.2824074074074073E-2</c:v>
                </c:pt>
                <c:pt idx="7863">
                  <c:v>9.2835648148148153E-2</c:v>
                </c:pt>
                <c:pt idx="7864">
                  <c:v>9.2847222222222234E-2</c:v>
                </c:pt>
                <c:pt idx="7865">
                  <c:v>9.28587962962963E-2</c:v>
                </c:pt>
                <c:pt idx="7866">
                  <c:v>9.2870370370370367E-2</c:v>
                </c:pt>
                <c:pt idx="7867">
                  <c:v>9.2881944444444434E-2</c:v>
                </c:pt>
                <c:pt idx="7868">
                  <c:v>9.2893518518518514E-2</c:v>
                </c:pt>
                <c:pt idx="7869">
                  <c:v>9.2905092592592595E-2</c:v>
                </c:pt>
                <c:pt idx="7870">
                  <c:v>9.2916666666666661E-2</c:v>
                </c:pt>
                <c:pt idx="7871">
                  <c:v>9.2928240740740742E-2</c:v>
                </c:pt>
                <c:pt idx="7872">
                  <c:v>9.2939814814814822E-2</c:v>
                </c:pt>
                <c:pt idx="7873">
                  <c:v>9.2951388888888889E-2</c:v>
                </c:pt>
                <c:pt idx="7874">
                  <c:v>9.2962962962962969E-2</c:v>
                </c:pt>
                <c:pt idx="7875">
                  <c:v>9.297453703703705E-2</c:v>
                </c:pt>
                <c:pt idx="7876">
                  <c:v>9.2986111111111103E-2</c:v>
                </c:pt>
                <c:pt idx="7877">
                  <c:v>9.2997685185185183E-2</c:v>
                </c:pt>
                <c:pt idx="7878">
                  <c:v>9.300925925925925E-2</c:v>
                </c:pt>
                <c:pt idx="7879">
                  <c:v>9.302083333333333E-2</c:v>
                </c:pt>
                <c:pt idx="7880">
                  <c:v>9.3032407407407411E-2</c:v>
                </c:pt>
                <c:pt idx="7881">
                  <c:v>9.3043981481481478E-2</c:v>
                </c:pt>
                <c:pt idx="7882">
                  <c:v>9.3055555555555558E-2</c:v>
                </c:pt>
                <c:pt idx="7883">
                  <c:v>9.3067129629629639E-2</c:v>
                </c:pt>
                <c:pt idx="7884">
                  <c:v>9.3078703703703705E-2</c:v>
                </c:pt>
                <c:pt idx="7885">
                  <c:v>9.3090277777777786E-2</c:v>
                </c:pt>
                <c:pt idx="7886">
                  <c:v>9.3101851851851838E-2</c:v>
                </c:pt>
                <c:pt idx="7887">
                  <c:v>9.3113425925925919E-2</c:v>
                </c:pt>
                <c:pt idx="7888">
                  <c:v>9.3124999999999999E-2</c:v>
                </c:pt>
                <c:pt idx="7889">
                  <c:v>9.3136574074074066E-2</c:v>
                </c:pt>
                <c:pt idx="7890">
                  <c:v>9.3148148148148147E-2</c:v>
                </c:pt>
                <c:pt idx="7891">
                  <c:v>9.3159722222222227E-2</c:v>
                </c:pt>
                <c:pt idx="7892">
                  <c:v>9.3171296296296294E-2</c:v>
                </c:pt>
                <c:pt idx="7893">
                  <c:v>9.3182870370370374E-2</c:v>
                </c:pt>
                <c:pt idx="7894">
                  <c:v>9.3194444444444455E-2</c:v>
                </c:pt>
                <c:pt idx="7895">
                  <c:v>9.3206018518518521E-2</c:v>
                </c:pt>
                <c:pt idx="7896">
                  <c:v>9.3217592592592588E-2</c:v>
                </c:pt>
                <c:pt idx="7897">
                  <c:v>9.3229166666666655E-2</c:v>
                </c:pt>
                <c:pt idx="7898">
                  <c:v>9.3240740740740735E-2</c:v>
                </c:pt>
                <c:pt idx="7899">
                  <c:v>9.3252314814814816E-2</c:v>
                </c:pt>
                <c:pt idx="7900">
                  <c:v>9.3263888888888882E-2</c:v>
                </c:pt>
                <c:pt idx="7901">
                  <c:v>9.3275462962962963E-2</c:v>
                </c:pt>
                <c:pt idx="7902">
                  <c:v>9.3287037037037043E-2</c:v>
                </c:pt>
                <c:pt idx="7903">
                  <c:v>9.329861111111111E-2</c:v>
                </c:pt>
                <c:pt idx="7904">
                  <c:v>9.331018518518519E-2</c:v>
                </c:pt>
                <c:pt idx="7905">
                  <c:v>9.3321759259259271E-2</c:v>
                </c:pt>
                <c:pt idx="7906">
                  <c:v>9.3333333333333338E-2</c:v>
                </c:pt>
                <c:pt idx="7907">
                  <c:v>9.3344907407407404E-2</c:v>
                </c:pt>
                <c:pt idx="7908">
                  <c:v>9.3356481481481471E-2</c:v>
                </c:pt>
                <c:pt idx="7909">
                  <c:v>9.3368055555555551E-2</c:v>
                </c:pt>
                <c:pt idx="7910">
                  <c:v>9.3379629629629632E-2</c:v>
                </c:pt>
                <c:pt idx="7911">
                  <c:v>9.3391203703703699E-2</c:v>
                </c:pt>
                <c:pt idx="7912">
                  <c:v>9.3402777777777779E-2</c:v>
                </c:pt>
                <c:pt idx="7913">
                  <c:v>9.341435185185186E-2</c:v>
                </c:pt>
                <c:pt idx="7914">
                  <c:v>9.3425925925925926E-2</c:v>
                </c:pt>
                <c:pt idx="7915">
                  <c:v>9.3437500000000007E-2</c:v>
                </c:pt>
                <c:pt idx="7916">
                  <c:v>9.3449074074074087E-2</c:v>
                </c:pt>
                <c:pt idx="7917">
                  <c:v>9.346064814814814E-2</c:v>
                </c:pt>
                <c:pt idx="7918">
                  <c:v>9.347222222222222E-2</c:v>
                </c:pt>
                <c:pt idx="7919">
                  <c:v>9.3483796296296287E-2</c:v>
                </c:pt>
                <c:pt idx="7920">
                  <c:v>9.3495370370370368E-2</c:v>
                </c:pt>
                <c:pt idx="7921">
                  <c:v>9.3506944444444448E-2</c:v>
                </c:pt>
                <c:pt idx="7922">
                  <c:v>9.3518518518518515E-2</c:v>
                </c:pt>
                <c:pt idx="7923">
                  <c:v>9.3530092592592595E-2</c:v>
                </c:pt>
                <c:pt idx="7924">
                  <c:v>9.3541666666666676E-2</c:v>
                </c:pt>
                <c:pt idx="7925">
                  <c:v>9.3553240740740742E-2</c:v>
                </c:pt>
                <c:pt idx="7926">
                  <c:v>9.3564814814814823E-2</c:v>
                </c:pt>
                <c:pt idx="7927">
                  <c:v>9.3576388888888876E-2</c:v>
                </c:pt>
                <c:pt idx="7928">
                  <c:v>9.3587962962962956E-2</c:v>
                </c:pt>
                <c:pt idx="7929">
                  <c:v>9.3599537037037037E-2</c:v>
                </c:pt>
                <c:pt idx="7930">
                  <c:v>9.3611111111111103E-2</c:v>
                </c:pt>
                <c:pt idx="7931">
                  <c:v>9.3622685185185184E-2</c:v>
                </c:pt>
                <c:pt idx="7932">
                  <c:v>9.3634259259259264E-2</c:v>
                </c:pt>
                <c:pt idx="7933">
                  <c:v>9.3645833333333331E-2</c:v>
                </c:pt>
                <c:pt idx="7934">
                  <c:v>9.3657407407407411E-2</c:v>
                </c:pt>
                <c:pt idx="7935">
                  <c:v>9.3668981481481492E-2</c:v>
                </c:pt>
                <c:pt idx="7936">
                  <c:v>9.3680555555555559E-2</c:v>
                </c:pt>
                <c:pt idx="7937">
                  <c:v>9.3692129629629625E-2</c:v>
                </c:pt>
                <c:pt idx="7938">
                  <c:v>9.3703703703703692E-2</c:v>
                </c:pt>
                <c:pt idx="7939">
                  <c:v>9.3715277777777772E-2</c:v>
                </c:pt>
                <c:pt idx="7940">
                  <c:v>9.3726851851851853E-2</c:v>
                </c:pt>
                <c:pt idx="7941">
                  <c:v>9.3738425925925919E-2</c:v>
                </c:pt>
                <c:pt idx="7942">
                  <c:v>9.375E-2</c:v>
                </c:pt>
                <c:pt idx="7943">
                  <c:v>9.3761574074074081E-2</c:v>
                </c:pt>
                <c:pt idx="7944">
                  <c:v>9.3773148148148147E-2</c:v>
                </c:pt>
                <c:pt idx="7945">
                  <c:v>9.3784722222222228E-2</c:v>
                </c:pt>
                <c:pt idx="7946">
                  <c:v>9.3796296296296308E-2</c:v>
                </c:pt>
                <c:pt idx="7947">
                  <c:v>9.3807870370370375E-2</c:v>
                </c:pt>
                <c:pt idx="7948">
                  <c:v>9.3819444444444441E-2</c:v>
                </c:pt>
                <c:pt idx="7949">
                  <c:v>9.3831018518518508E-2</c:v>
                </c:pt>
                <c:pt idx="7950">
                  <c:v>9.3842592592592589E-2</c:v>
                </c:pt>
                <c:pt idx="7951">
                  <c:v>9.3854166666666669E-2</c:v>
                </c:pt>
                <c:pt idx="7952">
                  <c:v>9.3865740740740736E-2</c:v>
                </c:pt>
                <c:pt idx="7953">
                  <c:v>9.3877314814814816E-2</c:v>
                </c:pt>
                <c:pt idx="7954">
                  <c:v>9.3888888888888897E-2</c:v>
                </c:pt>
                <c:pt idx="7955">
                  <c:v>9.3900462962962963E-2</c:v>
                </c:pt>
                <c:pt idx="7956">
                  <c:v>9.3912037037037044E-2</c:v>
                </c:pt>
                <c:pt idx="7957">
                  <c:v>9.3923611111111097E-2</c:v>
                </c:pt>
                <c:pt idx="7958">
                  <c:v>9.3935185185185177E-2</c:v>
                </c:pt>
                <c:pt idx="7959">
                  <c:v>9.3946759259259258E-2</c:v>
                </c:pt>
                <c:pt idx="7960">
                  <c:v>9.3958333333333324E-2</c:v>
                </c:pt>
                <c:pt idx="7961">
                  <c:v>9.3969907407407405E-2</c:v>
                </c:pt>
                <c:pt idx="7962">
                  <c:v>9.3981481481481485E-2</c:v>
                </c:pt>
                <c:pt idx="7963">
                  <c:v>9.3993055555555552E-2</c:v>
                </c:pt>
                <c:pt idx="7964">
                  <c:v>9.4004629629629632E-2</c:v>
                </c:pt>
                <c:pt idx="7965">
                  <c:v>9.4016203703703713E-2</c:v>
                </c:pt>
                <c:pt idx="7966">
                  <c:v>9.402777777777778E-2</c:v>
                </c:pt>
                <c:pt idx="7967">
                  <c:v>9.403935185185186E-2</c:v>
                </c:pt>
                <c:pt idx="7968">
                  <c:v>9.4050925925925941E-2</c:v>
                </c:pt>
                <c:pt idx="7969">
                  <c:v>9.4062499999999993E-2</c:v>
                </c:pt>
                <c:pt idx="7970">
                  <c:v>9.4074074074074074E-2</c:v>
                </c:pt>
                <c:pt idx="7971">
                  <c:v>9.408564814814814E-2</c:v>
                </c:pt>
                <c:pt idx="7972">
                  <c:v>9.4097222222222221E-2</c:v>
                </c:pt>
                <c:pt idx="7973">
                  <c:v>9.4108796296296301E-2</c:v>
                </c:pt>
                <c:pt idx="7974">
                  <c:v>9.4120370370370368E-2</c:v>
                </c:pt>
                <c:pt idx="7975">
                  <c:v>9.4131944444444449E-2</c:v>
                </c:pt>
                <c:pt idx="7976">
                  <c:v>9.4143518518518529E-2</c:v>
                </c:pt>
                <c:pt idx="7977">
                  <c:v>9.4155092592592596E-2</c:v>
                </c:pt>
                <c:pt idx="7978">
                  <c:v>9.4166666666666662E-2</c:v>
                </c:pt>
                <c:pt idx="7979">
                  <c:v>9.4178240740740729E-2</c:v>
                </c:pt>
                <c:pt idx="7980">
                  <c:v>9.418981481481481E-2</c:v>
                </c:pt>
                <c:pt idx="7981">
                  <c:v>9.420138888888889E-2</c:v>
                </c:pt>
                <c:pt idx="7982">
                  <c:v>9.4212962962962957E-2</c:v>
                </c:pt>
                <c:pt idx="7983">
                  <c:v>9.4224537037037037E-2</c:v>
                </c:pt>
                <c:pt idx="7984">
                  <c:v>9.4236111111111118E-2</c:v>
                </c:pt>
                <c:pt idx="7985">
                  <c:v>9.4247685185185184E-2</c:v>
                </c:pt>
                <c:pt idx="7986">
                  <c:v>9.4259259259259265E-2</c:v>
                </c:pt>
                <c:pt idx="7987">
                  <c:v>9.4270833333333345E-2</c:v>
                </c:pt>
                <c:pt idx="7988">
                  <c:v>9.4282407407407412E-2</c:v>
                </c:pt>
                <c:pt idx="7989">
                  <c:v>9.4293981481481479E-2</c:v>
                </c:pt>
                <c:pt idx="7990">
                  <c:v>9.4305555555555545E-2</c:v>
                </c:pt>
                <c:pt idx="7991">
                  <c:v>9.4317129629629626E-2</c:v>
                </c:pt>
                <c:pt idx="7992">
                  <c:v>9.4328703703703706E-2</c:v>
                </c:pt>
                <c:pt idx="7993">
                  <c:v>9.4340277777777773E-2</c:v>
                </c:pt>
                <c:pt idx="7994">
                  <c:v>9.4351851851851853E-2</c:v>
                </c:pt>
                <c:pt idx="7995">
                  <c:v>9.4363425925925934E-2</c:v>
                </c:pt>
                <c:pt idx="7996">
                  <c:v>9.4375000000000001E-2</c:v>
                </c:pt>
                <c:pt idx="7997">
                  <c:v>9.4386574074074081E-2</c:v>
                </c:pt>
                <c:pt idx="7998">
                  <c:v>9.4398148148148134E-2</c:v>
                </c:pt>
                <c:pt idx="7999">
                  <c:v>9.4409722222222214E-2</c:v>
                </c:pt>
                <c:pt idx="8000">
                  <c:v>9.4421296296296295E-2</c:v>
                </c:pt>
                <c:pt idx="8001">
                  <c:v>9.4432870370370361E-2</c:v>
                </c:pt>
                <c:pt idx="8002">
                  <c:v>9.4444444444444442E-2</c:v>
                </c:pt>
                <c:pt idx="8003">
                  <c:v>9.4456018518518522E-2</c:v>
                </c:pt>
                <c:pt idx="8004">
                  <c:v>9.4467592592592589E-2</c:v>
                </c:pt>
                <c:pt idx="8005">
                  <c:v>9.447916666666667E-2</c:v>
                </c:pt>
                <c:pt idx="8006">
                  <c:v>9.449074074074075E-2</c:v>
                </c:pt>
                <c:pt idx="8007">
                  <c:v>9.4502314814814817E-2</c:v>
                </c:pt>
                <c:pt idx="8008">
                  <c:v>9.4513888888888897E-2</c:v>
                </c:pt>
                <c:pt idx="8009">
                  <c:v>9.4525462962962978E-2</c:v>
                </c:pt>
                <c:pt idx="8010">
                  <c:v>9.4537037037037031E-2</c:v>
                </c:pt>
                <c:pt idx="8011">
                  <c:v>9.4548611111111111E-2</c:v>
                </c:pt>
                <c:pt idx="8012">
                  <c:v>9.4560185185185178E-2</c:v>
                </c:pt>
                <c:pt idx="8013">
                  <c:v>9.4571759259259258E-2</c:v>
                </c:pt>
                <c:pt idx="8014">
                  <c:v>9.4583333333333339E-2</c:v>
                </c:pt>
                <c:pt idx="8015">
                  <c:v>9.4594907407407405E-2</c:v>
                </c:pt>
                <c:pt idx="8016">
                  <c:v>9.4606481481481486E-2</c:v>
                </c:pt>
                <c:pt idx="8017">
                  <c:v>9.4618055555555566E-2</c:v>
                </c:pt>
                <c:pt idx="8018">
                  <c:v>9.4629629629629619E-2</c:v>
                </c:pt>
                <c:pt idx="8019">
                  <c:v>9.46412037037037E-2</c:v>
                </c:pt>
                <c:pt idx="8020">
                  <c:v>9.4652777777777766E-2</c:v>
                </c:pt>
                <c:pt idx="8021">
                  <c:v>9.4664351851851847E-2</c:v>
                </c:pt>
                <c:pt idx="8022">
                  <c:v>9.4675925925925927E-2</c:v>
                </c:pt>
                <c:pt idx="8023">
                  <c:v>9.4687499999999994E-2</c:v>
                </c:pt>
                <c:pt idx="8024">
                  <c:v>9.4699074074074074E-2</c:v>
                </c:pt>
                <c:pt idx="8025">
                  <c:v>9.4710648148148155E-2</c:v>
                </c:pt>
                <c:pt idx="8026">
                  <c:v>9.4722222222222222E-2</c:v>
                </c:pt>
                <c:pt idx="8027">
                  <c:v>9.4733796296296302E-2</c:v>
                </c:pt>
                <c:pt idx="8028">
                  <c:v>9.4745370370370383E-2</c:v>
                </c:pt>
                <c:pt idx="8029">
                  <c:v>9.4756944444444449E-2</c:v>
                </c:pt>
                <c:pt idx="8030">
                  <c:v>9.4768518518518516E-2</c:v>
                </c:pt>
                <c:pt idx="8031">
                  <c:v>9.4780092592592582E-2</c:v>
                </c:pt>
                <c:pt idx="8032">
                  <c:v>9.4791666666666663E-2</c:v>
                </c:pt>
                <c:pt idx="8033">
                  <c:v>9.4803240740740743E-2</c:v>
                </c:pt>
                <c:pt idx="8034">
                  <c:v>9.481481481481481E-2</c:v>
                </c:pt>
                <c:pt idx="8035">
                  <c:v>9.4826388888888891E-2</c:v>
                </c:pt>
                <c:pt idx="8036">
                  <c:v>9.4837962962962971E-2</c:v>
                </c:pt>
                <c:pt idx="8037">
                  <c:v>9.4849537037037038E-2</c:v>
                </c:pt>
                <c:pt idx="8038">
                  <c:v>9.4861111111111118E-2</c:v>
                </c:pt>
                <c:pt idx="8039">
                  <c:v>9.4872685185185171E-2</c:v>
                </c:pt>
                <c:pt idx="8040">
                  <c:v>9.4884259259259252E-2</c:v>
                </c:pt>
                <c:pt idx="8041">
                  <c:v>9.4895833333333332E-2</c:v>
                </c:pt>
                <c:pt idx="8042">
                  <c:v>9.4907407407407399E-2</c:v>
                </c:pt>
                <c:pt idx="8043">
                  <c:v>9.4918981481481479E-2</c:v>
                </c:pt>
                <c:pt idx="8044">
                  <c:v>9.493055555555556E-2</c:v>
                </c:pt>
                <c:pt idx="8045">
                  <c:v>9.4942129629629626E-2</c:v>
                </c:pt>
                <c:pt idx="8046">
                  <c:v>9.4953703703703707E-2</c:v>
                </c:pt>
                <c:pt idx="8047">
                  <c:v>9.4965277777777787E-2</c:v>
                </c:pt>
                <c:pt idx="8048">
                  <c:v>9.4976851851851854E-2</c:v>
                </c:pt>
                <c:pt idx="8049">
                  <c:v>9.4988425925925934E-2</c:v>
                </c:pt>
                <c:pt idx="8050">
                  <c:v>9.5000000000000015E-2</c:v>
                </c:pt>
                <c:pt idx="8051">
                  <c:v>9.5011574074074068E-2</c:v>
                </c:pt>
                <c:pt idx="8052">
                  <c:v>9.5023148148148148E-2</c:v>
                </c:pt>
                <c:pt idx="8053">
                  <c:v>9.5034722222222215E-2</c:v>
                </c:pt>
                <c:pt idx="8054">
                  <c:v>9.5046296296296295E-2</c:v>
                </c:pt>
                <c:pt idx="8055">
                  <c:v>9.5057870370370376E-2</c:v>
                </c:pt>
                <c:pt idx="8056">
                  <c:v>9.5069444444444443E-2</c:v>
                </c:pt>
                <c:pt idx="8057">
                  <c:v>9.5081018518518523E-2</c:v>
                </c:pt>
                <c:pt idx="8058">
                  <c:v>9.5092592592592604E-2</c:v>
                </c:pt>
                <c:pt idx="8059">
                  <c:v>9.5104166666666656E-2</c:v>
                </c:pt>
                <c:pt idx="8060">
                  <c:v>9.5115740740740737E-2</c:v>
                </c:pt>
                <c:pt idx="8061">
                  <c:v>9.5127314814814803E-2</c:v>
                </c:pt>
                <c:pt idx="8062">
                  <c:v>9.5138888888888884E-2</c:v>
                </c:pt>
                <c:pt idx="8063">
                  <c:v>9.5150462962962964E-2</c:v>
                </c:pt>
                <c:pt idx="8064">
                  <c:v>9.5162037037037031E-2</c:v>
                </c:pt>
                <c:pt idx="8065">
                  <c:v>9.5173611111111112E-2</c:v>
                </c:pt>
                <c:pt idx="8066">
                  <c:v>9.5185185185185192E-2</c:v>
                </c:pt>
                <c:pt idx="8067">
                  <c:v>9.5196759259259259E-2</c:v>
                </c:pt>
                <c:pt idx="8068">
                  <c:v>9.5208333333333339E-2</c:v>
                </c:pt>
                <c:pt idx="8069">
                  <c:v>9.521990740740742E-2</c:v>
                </c:pt>
                <c:pt idx="8070">
                  <c:v>9.5231481481481486E-2</c:v>
                </c:pt>
                <c:pt idx="8071">
                  <c:v>9.5243055555555553E-2</c:v>
                </c:pt>
                <c:pt idx="8072">
                  <c:v>9.525462962962962E-2</c:v>
                </c:pt>
                <c:pt idx="8073">
                  <c:v>9.52662037037037E-2</c:v>
                </c:pt>
                <c:pt idx="8074">
                  <c:v>9.5277777777777781E-2</c:v>
                </c:pt>
                <c:pt idx="8075">
                  <c:v>9.5289351851851847E-2</c:v>
                </c:pt>
                <c:pt idx="8076">
                  <c:v>9.5300925925925928E-2</c:v>
                </c:pt>
                <c:pt idx="8077">
                  <c:v>9.5312500000000008E-2</c:v>
                </c:pt>
                <c:pt idx="8078">
                  <c:v>9.5324074074074075E-2</c:v>
                </c:pt>
                <c:pt idx="8079">
                  <c:v>9.5335648148148155E-2</c:v>
                </c:pt>
                <c:pt idx="8080">
                  <c:v>9.5347222222222208E-2</c:v>
                </c:pt>
                <c:pt idx="8081">
                  <c:v>9.5358796296296289E-2</c:v>
                </c:pt>
                <c:pt idx="8082">
                  <c:v>9.5370370370370369E-2</c:v>
                </c:pt>
                <c:pt idx="8083">
                  <c:v>9.5381944444444436E-2</c:v>
                </c:pt>
                <c:pt idx="8084">
                  <c:v>9.5393518518518516E-2</c:v>
                </c:pt>
                <c:pt idx="8085">
                  <c:v>9.5405092592592597E-2</c:v>
                </c:pt>
                <c:pt idx="8086">
                  <c:v>9.5416666666666664E-2</c:v>
                </c:pt>
                <c:pt idx="8087">
                  <c:v>9.5428240740740744E-2</c:v>
                </c:pt>
                <c:pt idx="8088">
                  <c:v>9.5439814814814825E-2</c:v>
                </c:pt>
                <c:pt idx="8089">
                  <c:v>9.5451388888888891E-2</c:v>
                </c:pt>
                <c:pt idx="8090">
                  <c:v>9.5462962962962972E-2</c:v>
                </c:pt>
                <c:pt idx="8091">
                  <c:v>9.5474537037037052E-2</c:v>
                </c:pt>
                <c:pt idx="8092">
                  <c:v>9.5486111111111105E-2</c:v>
                </c:pt>
                <c:pt idx="8093">
                  <c:v>9.5497685185185185E-2</c:v>
                </c:pt>
                <c:pt idx="8094">
                  <c:v>9.5509259259259252E-2</c:v>
                </c:pt>
                <c:pt idx="8095">
                  <c:v>9.5520833333333333E-2</c:v>
                </c:pt>
                <c:pt idx="8096">
                  <c:v>9.5532407407407413E-2</c:v>
                </c:pt>
                <c:pt idx="8097">
                  <c:v>9.554398148148148E-2</c:v>
                </c:pt>
                <c:pt idx="8098">
                  <c:v>9.555555555555556E-2</c:v>
                </c:pt>
                <c:pt idx="8099">
                  <c:v>9.5567129629629641E-2</c:v>
                </c:pt>
                <c:pt idx="8100">
                  <c:v>9.5578703703703694E-2</c:v>
                </c:pt>
                <c:pt idx="8101">
                  <c:v>9.5590277777777774E-2</c:v>
                </c:pt>
                <c:pt idx="8102">
                  <c:v>9.5601851851851841E-2</c:v>
                </c:pt>
                <c:pt idx="8103">
                  <c:v>9.5613425925925921E-2</c:v>
                </c:pt>
                <c:pt idx="8104">
                  <c:v>9.5625000000000002E-2</c:v>
                </c:pt>
                <c:pt idx="8105">
                  <c:v>9.5636574074074068E-2</c:v>
                </c:pt>
                <c:pt idx="8106">
                  <c:v>9.5648148148148149E-2</c:v>
                </c:pt>
                <c:pt idx="8107">
                  <c:v>9.5659722222222229E-2</c:v>
                </c:pt>
                <c:pt idx="8108">
                  <c:v>9.5671296296296296E-2</c:v>
                </c:pt>
                <c:pt idx="8109">
                  <c:v>9.5682870370370376E-2</c:v>
                </c:pt>
                <c:pt idx="8110">
                  <c:v>9.5694444444444457E-2</c:v>
                </c:pt>
                <c:pt idx="8111">
                  <c:v>9.5706018518518524E-2</c:v>
                </c:pt>
                <c:pt idx="8112">
                  <c:v>9.571759259259259E-2</c:v>
                </c:pt>
                <c:pt idx="8113">
                  <c:v>9.5729166666666657E-2</c:v>
                </c:pt>
                <c:pt idx="8114">
                  <c:v>9.5740740740740737E-2</c:v>
                </c:pt>
                <c:pt idx="8115">
                  <c:v>9.5752314814814818E-2</c:v>
                </c:pt>
                <c:pt idx="8116">
                  <c:v>9.5763888888888885E-2</c:v>
                </c:pt>
                <c:pt idx="8117">
                  <c:v>9.5775462962962965E-2</c:v>
                </c:pt>
                <c:pt idx="8118">
                  <c:v>9.5787037037037046E-2</c:v>
                </c:pt>
                <c:pt idx="8119">
                  <c:v>9.5798611111111112E-2</c:v>
                </c:pt>
                <c:pt idx="8120">
                  <c:v>9.5810185185185179E-2</c:v>
                </c:pt>
                <c:pt idx="8121">
                  <c:v>9.5821759259259245E-2</c:v>
                </c:pt>
                <c:pt idx="8122">
                  <c:v>9.5833333333333326E-2</c:v>
                </c:pt>
                <c:pt idx="8123">
                  <c:v>9.5844907407407406E-2</c:v>
                </c:pt>
                <c:pt idx="8124">
                  <c:v>9.5856481481481473E-2</c:v>
                </c:pt>
                <c:pt idx="8125">
                  <c:v>9.5868055555555554E-2</c:v>
                </c:pt>
                <c:pt idx="8126">
                  <c:v>9.5879629629629634E-2</c:v>
                </c:pt>
                <c:pt idx="8127">
                  <c:v>9.5891203703703701E-2</c:v>
                </c:pt>
                <c:pt idx="8128">
                  <c:v>9.5902777777777781E-2</c:v>
                </c:pt>
                <c:pt idx="8129">
                  <c:v>9.5914351851851862E-2</c:v>
                </c:pt>
                <c:pt idx="8130">
                  <c:v>9.5914351851851862E-2</c:v>
                </c:pt>
                <c:pt idx="8131">
                  <c:v>9.5925925925925928E-2</c:v>
                </c:pt>
                <c:pt idx="8132">
                  <c:v>9.5937500000000009E-2</c:v>
                </c:pt>
                <c:pt idx="8133">
                  <c:v>9.5949074074074089E-2</c:v>
                </c:pt>
                <c:pt idx="8134">
                  <c:v>9.5960648148148142E-2</c:v>
                </c:pt>
                <c:pt idx="8135">
                  <c:v>9.5972222222222223E-2</c:v>
                </c:pt>
                <c:pt idx="8136">
                  <c:v>9.5983796296296289E-2</c:v>
                </c:pt>
                <c:pt idx="8137">
                  <c:v>9.599537037037037E-2</c:v>
                </c:pt>
                <c:pt idx="8138">
                  <c:v>9.600694444444445E-2</c:v>
                </c:pt>
                <c:pt idx="8139">
                  <c:v>9.6018518518518517E-2</c:v>
                </c:pt>
                <c:pt idx="8140">
                  <c:v>9.6030092592592597E-2</c:v>
                </c:pt>
                <c:pt idx="8141">
                  <c:v>9.6041666666666678E-2</c:v>
                </c:pt>
                <c:pt idx="8142">
                  <c:v>9.6053240740740731E-2</c:v>
                </c:pt>
                <c:pt idx="8143">
                  <c:v>9.6064814814814811E-2</c:v>
                </c:pt>
                <c:pt idx="8144">
                  <c:v>9.6076388888888878E-2</c:v>
                </c:pt>
                <c:pt idx="8145">
                  <c:v>9.6087962962962958E-2</c:v>
                </c:pt>
                <c:pt idx="8146">
                  <c:v>9.6099537037037039E-2</c:v>
                </c:pt>
                <c:pt idx="8147">
                  <c:v>9.6111111111111105E-2</c:v>
                </c:pt>
                <c:pt idx="8148">
                  <c:v>9.6122685185185186E-2</c:v>
                </c:pt>
                <c:pt idx="8149">
                  <c:v>9.6134259259259267E-2</c:v>
                </c:pt>
                <c:pt idx="8150">
                  <c:v>9.6145833333333333E-2</c:v>
                </c:pt>
                <c:pt idx="8151">
                  <c:v>9.6157407407407414E-2</c:v>
                </c:pt>
                <c:pt idx="8152">
                  <c:v>9.6168981481481494E-2</c:v>
                </c:pt>
                <c:pt idx="8153">
                  <c:v>9.6180555555555561E-2</c:v>
                </c:pt>
                <c:pt idx="8154">
                  <c:v>9.6192129629629627E-2</c:v>
                </c:pt>
                <c:pt idx="8155">
                  <c:v>9.6203703703703694E-2</c:v>
                </c:pt>
                <c:pt idx="8156">
                  <c:v>9.6215277777777775E-2</c:v>
                </c:pt>
                <c:pt idx="8157">
                  <c:v>9.6226851851851855E-2</c:v>
                </c:pt>
                <c:pt idx="8158">
                  <c:v>9.6238425925925922E-2</c:v>
                </c:pt>
                <c:pt idx="8159">
                  <c:v>9.6250000000000002E-2</c:v>
                </c:pt>
                <c:pt idx="8160">
                  <c:v>9.6261574074074083E-2</c:v>
                </c:pt>
                <c:pt idx="8161">
                  <c:v>9.6273148148148149E-2</c:v>
                </c:pt>
                <c:pt idx="8162">
                  <c:v>9.6284722222222216E-2</c:v>
                </c:pt>
                <c:pt idx="8163">
                  <c:v>9.6296296296296283E-2</c:v>
                </c:pt>
                <c:pt idx="8164">
                  <c:v>9.6307870370370363E-2</c:v>
                </c:pt>
                <c:pt idx="8165">
                  <c:v>9.6319444444444444E-2</c:v>
                </c:pt>
                <c:pt idx="8166">
                  <c:v>9.633101851851851E-2</c:v>
                </c:pt>
                <c:pt idx="8167">
                  <c:v>9.6342592592592591E-2</c:v>
                </c:pt>
                <c:pt idx="8168">
                  <c:v>9.6354166666666671E-2</c:v>
                </c:pt>
                <c:pt idx="8169">
                  <c:v>9.6365740740740738E-2</c:v>
                </c:pt>
                <c:pt idx="8170">
                  <c:v>9.6377314814814818E-2</c:v>
                </c:pt>
                <c:pt idx="8171">
                  <c:v>9.6388888888888899E-2</c:v>
                </c:pt>
                <c:pt idx="8172">
                  <c:v>9.6400462962962966E-2</c:v>
                </c:pt>
                <c:pt idx="8173">
                  <c:v>9.6412037037037046E-2</c:v>
                </c:pt>
                <c:pt idx="8174">
                  <c:v>9.6423611111111127E-2</c:v>
                </c:pt>
                <c:pt idx="8175">
                  <c:v>9.6435185185185179E-2</c:v>
                </c:pt>
                <c:pt idx="8176">
                  <c:v>9.644675925925926E-2</c:v>
                </c:pt>
                <c:pt idx="8177">
                  <c:v>9.6458333333333326E-2</c:v>
                </c:pt>
                <c:pt idx="8178">
                  <c:v>9.6469907407407407E-2</c:v>
                </c:pt>
                <c:pt idx="8179">
                  <c:v>9.6481481481481488E-2</c:v>
                </c:pt>
                <c:pt idx="8180">
                  <c:v>9.6493055555555554E-2</c:v>
                </c:pt>
                <c:pt idx="8181">
                  <c:v>9.6504629629629635E-2</c:v>
                </c:pt>
                <c:pt idx="8182">
                  <c:v>9.6516203703703715E-2</c:v>
                </c:pt>
                <c:pt idx="8183">
                  <c:v>9.6527777777777768E-2</c:v>
                </c:pt>
                <c:pt idx="8184">
                  <c:v>9.6539351851851848E-2</c:v>
                </c:pt>
                <c:pt idx="8185">
                  <c:v>9.6550925925925915E-2</c:v>
                </c:pt>
                <c:pt idx="8186">
                  <c:v>9.6562499999999996E-2</c:v>
                </c:pt>
                <c:pt idx="8187">
                  <c:v>9.6574074074074076E-2</c:v>
                </c:pt>
                <c:pt idx="8188">
                  <c:v>9.6585648148148143E-2</c:v>
                </c:pt>
                <c:pt idx="8189">
                  <c:v>9.6597222222222223E-2</c:v>
                </c:pt>
                <c:pt idx="8190">
                  <c:v>9.6608796296296304E-2</c:v>
                </c:pt>
                <c:pt idx="8191">
                  <c:v>9.662037037037037E-2</c:v>
                </c:pt>
                <c:pt idx="8192">
                  <c:v>9.6631944444444451E-2</c:v>
                </c:pt>
                <c:pt idx="8193">
                  <c:v>9.6643518518518531E-2</c:v>
                </c:pt>
                <c:pt idx="8194">
                  <c:v>9.6655092592592598E-2</c:v>
                </c:pt>
                <c:pt idx="8195">
                  <c:v>9.6666666666666665E-2</c:v>
                </c:pt>
                <c:pt idx="8196">
                  <c:v>9.6678240740740731E-2</c:v>
                </c:pt>
                <c:pt idx="8197">
                  <c:v>9.6689814814814812E-2</c:v>
                </c:pt>
                <c:pt idx="8198">
                  <c:v>9.6701388888888892E-2</c:v>
                </c:pt>
                <c:pt idx="8199">
                  <c:v>9.6712962962962959E-2</c:v>
                </c:pt>
                <c:pt idx="8200">
                  <c:v>9.6724537037037039E-2</c:v>
                </c:pt>
                <c:pt idx="8201">
                  <c:v>9.673611111111112E-2</c:v>
                </c:pt>
                <c:pt idx="8202">
                  <c:v>9.6747685185185187E-2</c:v>
                </c:pt>
                <c:pt idx="8203">
                  <c:v>9.6759259259259253E-2</c:v>
                </c:pt>
                <c:pt idx="8204">
                  <c:v>9.677083333333332E-2</c:v>
                </c:pt>
                <c:pt idx="8205">
                  <c:v>9.67824074074074E-2</c:v>
                </c:pt>
                <c:pt idx="8206">
                  <c:v>9.6793981481481481E-2</c:v>
                </c:pt>
                <c:pt idx="8207">
                  <c:v>9.6805555555555547E-2</c:v>
                </c:pt>
                <c:pt idx="8208">
                  <c:v>9.6817129629629628E-2</c:v>
                </c:pt>
                <c:pt idx="8209">
                  <c:v>9.6828703703703708E-2</c:v>
                </c:pt>
                <c:pt idx="8210">
                  <c:v>9.6840277777777775E-2</c:v>
                </c:pt>
                <c:pt idx="8211">
                  <c:v>9.6851851851851856E-2</c:v>
                </c:pt>
                <c:pt idx="8212">
                  <c:v>9.6863425925925936E-2</c:v>
                </c:pt>
                <c:pt idx="8213">
                  <c:v>9.6875000000000003E-2</c:v>
                </c:pt>
                <c:pt idx="8214">
                  <c:v>9.6886574074074083E-2</c:v>
                </c:pt>
                <c:pt idx="8215">
                  <c:v>9.6898148148148164E-2</c:v>
                </c:pt>
                <c:pt idx="8216">
                  <c:v>9.6909722222222217E-2</c:v>
                </c:pt>
                <c:pt idx="8217">
                  <c:v>9.6921296296296297E-2</c:v>
                </c:pt>
                <c:pt idx="8218">
                  <c:v>9.6932870370370364E-2</c:v>
                </c:pt>
                <c:pt idx="8219">
                  <c:v>9.6944444444444444E-2</c:v>
                </c:pt>
                <c:pt idx="8220">
                  <c:v>9.6956018518518525E-2</c:v>
                </c:pt>
                <c:pt idx="8221">
                  <c:v>9.6967592592592591E-2</c:v>
                </c:pt>
                <c:pt idx="8222">
                  <c:v>9.6979166666666672E-2</c:v>
                </c:pt>
                <c:pt idx="8223">
                  <c:v>9.6990740740740752E-2</c:v>
                </c:pt>
                <c:pt idx="8224">
                  <c:v>9.7002314814814805E-2</c:v>
                </c:pt>
                <c:pt idx="8225">
                  <c:v>9.7013888888888886E-2</c:v>
                </c:pt>
                <c:pt idx="8226">
                  <c:v>9.7025462962962952E-2</c:v>
                </c:pt>
                <c:pt idx="8227">
                  <c:v>9.7037037037037033E-2</c:v>
                </c:pt>
                <c:pt idx="8228">
                  <c:v>9.7048611111111113E-2</c:v>
                </c:pt>
                <c:pt idx="8229">
                  <c:v>9.706018518518518E-2</c:v>
                </c:pt>
                <c:pt idx="8230">
                  <c:v>9.707175925925926E-2</c:v>
                </c:pt>
                <c:pt idx="8231">
                  <c:v>9.7083333333333341E-2</c:v>
                </c:pt>
                <c:pt idx="8232">
                  <c:v>9.7094907407407408E-2</c:v>
                </c:pt>
                <c:pt idx="8233">
                  <c:v>9.7106481481481488E-2</c:v>
                </c:pt>
                <c:pt idx="8234">
                  <c:v>9.7118055555555569E-2</c:v>
                </c:pt>
                <c:pt idx="8235">
                  <c:v>9.7129629629629635E-2</c:v>
                </c:pt>
                <c:pt idx="8236">
                  <c:v>9.7141203703703702E-2</c:v>
                </c:pt>
                <c:pt idx="8237">
                  <c:v>9.7152777777777768E-2</c:v>
                </c:pt>
                <c:pt idx="8238">
                  <c:v>9.7164351851851849E-2</c:v>
                </c:pt>
                <c:pt idx="8239">
                  <c:v>9.7175925925925929E-2</c:v>
                </c:pt>
                <c:pt idx="8240">
                  <c:v>9.7187499999999996E-2</c:v>
                </c:pt>
                <c:pt idx="8241">
                  <c:v>9.7199074074074077E-2</c:v>
                </c:pt>
                <c:pt idx="8242">
                  <c:v>9.7210648148148157E-2</c:v>
                </c:pt>
                <c:pt idx="8243">
                  <c:v>9.7222222222222224E-2</c:v>
                </c:pt>
                <c:pt idx="8244">
                  <c:v>9.723379629629629E-2</c:v>
                </c:pt>
                <c:pt idx="8245">
                  <c:v>9.7245370370370357E-2</c:v>
                </c:pt>
                <c:pt idx="8246">
                  <c:v>9.7256944444444438E-2</c:v>
                </c:pt>
                <c:pt idx="8247">
                  <c:v>9.7268518518518518E-2</c:v>
                </c:pt>
                <c:pt idx="8248">
                  <c:v>9.7280092592592585E-2</c:v>
                </c:pt>
                <c:pt idx="8249">
                  <c:v>9.7291666666666665E-2</c:v>
                </c:pt>
                <c:pt idx="8250">
                  <c:v>9.7303240740740746E-2</c:v>
                </c:pt>
                <c:pt idx="8251">
                  <c:v>9.7314814814814812E-2</c:v>
                </c:pt>
                <c:pt idx="8252">
                  <c:v>9.7326388888888893E-2</c:v>
                </c:pt>
                <c:pt idx="8253">
                  <c:v>9.7337962962962973E-2</c:v>
                </c:pt>
                <c:pt idx="8254">
                  <c:v>9.734953703703704E-2</c:v>
                </c:pt>
                <c:pt idx="8255">
                  <c:v>9.736111111111112E-2</c:v>
                </c:pt>
                <c:pt idx="8256">
                  <c:v>9.7372685185185173E-2</c:v>
                </c:pt>
                <c:pt idx="8257">
                  <c:v>9.7384259259259254E-2</c:v>
                </c:pt>
                <c:pt idx="8258">
                  <c:v>9.7395833333333334E-2</c:v>
                </c:pt>
                <c:pt idx="8259">
                  <c:v>9.7407407407407401E-2</c:v>
                </c:pt>
                <c:pt idx="8260">
                  <c:v>9.7418981481481481E-2</c:v>
                </c:pt>
                <c:pt idx="8261">
                  <c:v>9.7430555555555562E-2</c:v>
                </c:pt>
                <c:pt idx="8262">
                  <c:v>9.7442129629629629E-2</c:v>
                </c:pt>
                <c:pt idx="8263">
                  <c:v>9.7453703703703709E-2</c:v>
                </c:pt>
                <c:pt idx="8264">
                  <c:v>9.746527777777779E-2</c:v>
                </c:pt>
                <c:pt idx="8265">
                  <c:v>9.7476851851851842E-2</c:v>
                </c:pt>
                <c:pt idx="8266">
                  <c:v>9.7488425925925923E-2</c:v>
                </c:pt>
                <c:pt idx="8267">
                  <c:v>9.7499999999999989E-2</c:v>
                </c:pt>
                <c:pt idx="8268">
                  <c:v>9.751157407407407E-2</c:v>
                </c:pt>
                <c:pt idx="8269">
                  <c:v>9.752314814814815E-2</c:v>
                </c:pt>
                <c:pt idx="8270">
                  <c:v>9.7534722222222217E-2</c:v>
                </c:pt>
                <c:pt idx="8271">
                  <c:v>9.7546296296296298E-2</c:v>
                </c:pt>
                <c:pt idx="8272">
                  <c:v>9.7557870370370378E-2</c:v>
                </c:pt>
                <c:pt idx="8273">
                  <c:v>9.7569444444444445E-2</c:v>
                </c:pt>
                <c:pt idx="8274">
                  <c:v>9.7581018518518525E-2</c:v>
                </c:pt>
                <c:pt idx="8275">
                  <c:v>9.7592592592592606E-2</c:v>
                </c:pt>
                <c:pt idx="8276">
                  <c:v>9.7604166666666672E-2</c:v>
                </c:pt>
                <c:pt idx="8277">
                  <c:v>9.7615740740740739E-2</c:v>
                </c:pt>
                <c:pt idx="8278">
                  <c:v>9.7627314814814806E-2</c:v>
                </c:pt>
                <c:pt idx="8279">
                  <c:v>9.7638888888888886E-2</c:v>
                </c:pt>
                <c:pt idx="8280">
                  <c:v>9.7650462962962967E-2</c:v>
                </c:pt>
                <c:pt idx="8281">
                  <c:v>9.7662037037037033E-2</c:v>
                </c:pt>
                <c:pt idx="8282">
                  <c:v>9.7673611111111114E-2</c:v>
                </c:pt>
                <c:pt idx="8283">
                  <c:v>9.7685185185185194E-2</c:v>
                </c:pt>
                <c:pt idx="8284">
                  <c:v>9.7696759259259261E-2</c:v>
                </c:pt>
                <c:pt idx="8285">
                  <c:v>9.7708333333333328E-2</c:v>
                </c:pt>
                <c:pt idx="8286">
                  <c:v>9.7719907407407394E-2</c:v>
                </c:pt>
                <c:pt idx="8287">
                  <c:v>9.7731481481481475E-2</c:v>
                </c:pt>
                <c:pt idx="8288">
                  <c:v>9.7743055555555555E-2</c:v>
                </c:pt>
                <c:pt idx="8289">
                  <c:v>9.7754629629629622E-2</c:v>
                </c:pt>
                <c:pt idx="8290">
                  <c:v>9.7766203703703702E-2</c:v>
                </c:pt>
                <c:pt idx="8291">
                  <c:v>9.7777777777777783E-2</c:v>
                </c:pt>
                <c:pt idx="8292">
                  <c:v>9.778935185185185E-2</c:v>
                </c:pt>
                <c:pt idx="8293">
                  <c:v>9.780092592592593E-2</c:v>
                </c:pt>
                <c:pt idx="8294">
                  <c:v>9.7812500000000011E-2</c:v>
                </c:pt>
                <c:pt idx="8295">
                  <c:v>9.7824074074074077E-2</c:v>
                </c:pt>
                <c:pt idx="8296">
                  <c:v>9.7835648148148158E-2</c:v>
                </c:pt>
                <c:pt idx="8297">
                  <c:v>9.784722222222221E-2</c:v>
                </c:pt>
                <c:pt idx="8298">
                  <c:v>9.7858796296296291E-2</c:v>
                </c:pt>
                <c:pt idx="8299">
                  <c:v>9.7870370370370371E-2</c:v>
                </c:pt>
                <c:pt idx="8300">
                  <c:v>9.7881944444444438E-2</c:v>
                </c:pt>
                <c:pt idx="8301">
                  <c:v>9.7893518518518519E-2</c:v>
                </c:pt>
                <c:pt idx="8302">
                  <c:v>9.7905092592592599E-2</c:v>
                </c:pt>
                <c:pt idx="8303">
                  <c:v>9.7916666666666666E-2</c:v>
                </c:pt>
                <c:pt idx="8304">
                  <c:v>9.7928240740740746E-2</c:v>
                </c:pt>
                <c:pt idx="8305">
                  <c:v>9.7939814814814827E-2</c:v>
                </c:pt>
                <c:pt idx="8306">
                  <c:v>9.795138888888888E-2</c:v>
                </c:pt>
                <c:pt idx="8307">
                  <c:v>9.796296296296296E-2</c:v>
                </c:pt>
                <c:pt idx="8308">
                  <c:v>9.7974537037037027E-2</c:v>
                </c:pt>
                <c:pt idx="8309">
                  <c:v>9.7986111111111107E-2</c:v>
                </c:pt>
                <c:pt idx="8310">
                  <c:v>9.7997685185185188E-2</c:v>
                </c:pt>
                <c:pt idx="8311">
                  <c:v>9.8009259259259254E-2</c:v>
                </c:pt>
                <c:pt idx="8312">
                  <c:v>9.8020833333333335E-2</c:v>
                </c:pt>
                <c:pt idx="8313">
                  <c:v>9.8032407407407415E-2</c:v>
                </c:pt>
                <c:pt idx="8314">
                  <c:v>9.8043981481481482E-2</c:v>
                </c:pt>
                <c:pt idx="8315">
                  <c:v>9.8055555555555562E-2</c:v>
                </c:pt>
                <c:pt idx="8316">
                  <c:v>9.8067129629629643E-2</c:v>
                </c:pt>
                <c:pt idx="8317">
                  <c:v>9.807870370370371E-2</c:v>
                </c:pt>
                <c:pt idx="8318">
                  <c:v>9.8090277777777776E-2</c:v>
                </c:pt>
                <c:pt idx="8319">
                  <c:v>9.8101851851851843E-2</c:v>
                </c:pt>
                <c:pt idx="8320">
                  <c:v>9.8113425925925923E-2</c:v>
                </c:pt>
                <c:pt idx="8321">
                  <c:v>9.8125000000000004E-2</c:v>
                </c:pt>
                <c:pt idx="8322">
                  <c:v>9.8136574074074071E-2</c:v>
                </c:pt>
                <c:pt idx="8323">
                  <c:v>9.8148148148148151E-2</c:v>
                </c:pt>
                <c:pt idx="8324">
                  <c:v>9.8159722222222232E-2</c:v>
                </c:pt>
                <c:pt idx="8325">
                  <c:v>9.8171296296296298E-2</c:v>
                </c:pt>
                <c:pt idx="8326">
                  <c:v>9.8182870370370365E-2</c:v>
                </c:pt>
                <c:pt idx="8327">
                  <c:v>9.8194444444444431E-2</c:v>
                </c:pt>
                <c:pt idx="8328">
                  <c:v>9.8206018518518512E-2</c:v>
                </c:pt>
                <c:pt idx="8329">
                  <c:v>9.8217592592592592E-2</c:v>
                </c:pt>
                <c:pt idx="8330">
                  <c:v>9.8229166666666659E-2</c:v>
                </c:pt>
                <c:pt idx="8331">
                  <c:v>9.824074074074074E-2</c:v>
                </c:pt>
                <c:pt idx="8332">
                  <c:v>9.825231481481482E-2</c:v>
                </c:pt>
                <c:pt idx="8333">
                  <c:v>9.8263888888888887E-2</c:v>
                </c:pt>
                <c:pt idx="8334">
                  <c:v>9.8275462962962967E-2</c:v>
                </c:pt>
                <c:pt idx="8335">
                  <c:v>9.8287037037037048E-2</c:v>
                </c:pt>
                <c:pt idx="8336">
                  <c:v>9.8298611111111114E-2</c:v>
                </c:pt>
                <c:pt idx="8337">
                  <c:v>9.8310185185185195E-2</c:v>
                </c:pt>
                <c:pt idx="8338">
                  <c:v>9.8321759259259248E-2</c:v>
                </c:pt>
                <c:pt idx="8339">
                  <c:v>9.8333333333333328E-2</c:v>
                </c:pt>
                <c:pt idx="8340">
                  <c:v>9.8344907407407409E-2</c:v>
                </c:pt>
                <c:pt idx="8341">
                  <c:v>9.8356481481481475E-2</c:v>
                </c:pt>
                <c:pt idx="8342">
                  <c:v>9.8368055555555556E-2</c:v>
                </c:pt>
                <c:pt idx="8343">
                  <c:v>9.8379629629629636E-2</c:v>
                </c:pt>
                <c:pt idx="8344">
                  <c:v>9.8391203703703703E-2</c:v>
                </c:pt>
                <c:pt idx="8345">
                  <c:v>9.8402777777777783E-2</c:v>
                </c:pt>
                <c:pt idx="8346">
                  <c:v>9.8414351851851836E-2</c:v>
                </c:pt>
                <c:pt idx="8347">
                  <c:v>9.8425925925925917E-2</c:v>
                </c:pt>
                <c:pt idx="8348">
                  <c:v>9.8437499999999997E-2</c:v>
                </c:pt>
                <c:pt idx="8349">
                  <c:v>9.8449074074074064E-2</c:v>
                </c:pt>
                <c:pt idx="8350">
                  <c:v>9.8460648148148144E-2</c:v>
                </c:pt>
                <c:pt idx="8351">
                  <c:v>9.8472222222222225E-2</c:v>
                </c:pt>
                <c:pt idx="8352">
                  <c:v>9.8483796296296292E-2</c:v>
                </c:pt>
                <c:pt idx="8353">
                  <c:v>9.8495370370370372E-2</c:v>
                </c:pt>
                <c:pt idx="8354">
                  <c:v>9.8506944444444453E-2</c:v>
                </c:pt>
                <c:pt idx="8355">
                  <c:v>9.8518518518518519E-2</c:v>
                </c:pt>
                <c:pt idx="8356">
                  <c:v>9.85300925925926E-2</c:v>
                </c:pt>
                <c:pt idx="8357">
                  <c:v>9.854166666666668E-2</c:v>
                </c:pt>
                <c:pt idx="8358">
                  <c:v>9.8553240740740747E-2</c:v>
                </c:pt>
                <c:pt idx="8359">
                  <c:v>9.8564814814814813E-2</c:v>
                </c:pt>
                <c:pt idx="8360">
                  <c:v>9.857638888888888E-2</c:v>
                </c:pt>
                <c:pt idx="8361">
                  <c:v>9.8587962962962961E-2</c:v>
                </c:pt>
                <c:pt idx="8362">
                  <c:v>9.8599537037037041E-2</c:v>
                </c:pt>
                <c:pt idx="8363">
                  <c:v>9.8611111111111108E-2</c:v>
                </c:pt>
                <c:pt idx="8364">
                  <c:v>9.8622685185185188E-2</c:v>
                </c:pt>
                <c:pt idx="8365">
                  <c:v>9.8634259259259269E-2</c:v>
                </c:pt>
                <c:pt idx="8366">
                  <c:v>9.8645833333333335E-2</c:v>
                </c:pt>
                <c:pt idx="8367">
                  <c:v>9.8657407407407402E-2</c:v>
                </c:pt>
                <c:pt idx="8368">
                  <c:v>9.8668981481481469E-2</c:v>
                </c:pt>
                <c:pt idx="8369">
                  <c:v>9.8680555555555549E-2</c:v>
                </c:pt>
                <c:pt idx="8370">
                  <c:v>9.869212962962963E-2</c:v>
                </c:pt>
                <c:pt idx="8371">
                  <c:v>9.8703703703703696E-2</c:v>
                </c:pt>
                <c:pt idx="8372">
                  <c:v>9.8715277777777777E-2</c:v>
                </c:pt>
                <c:pt idx="8373">
                  <c:v>9.8726851851851857E-2</c:v>
                </c:pt>
                <c:pt idx="8374">
                  <c:v>9.8738425925925924E-2</c:v>
                </c:pt>
                <c:pt idx="8375">
                  <c:v>9.8750000000000004E-2</c:v>
                </c:pt>
                <c:pt idx="8376">
                  <c:v>9.8761574074074085E-2</c:v>
                </c:pt>
                <c:pt idx="8377">
                  <c:v>9.8773148148148152E-2</c:v>
                </c:pt>
                <c:pt idx="8378">
                  <c:v>9.8784722222222232E-2</c:v>
                </c:pt>
                <c:pt idx="8379">
                  <c:v>9.8796296296296285E-2</c:v>
                </c:pt>
                <c:pt idx="8380">
                  <c:v>9.8807870370370365E-2</c:v>
                </c:pt>
                <c:pt idx="8381">
                  <c:v>9.8819444444444446E-2</c:v>
                </c:pt>
                <c:pt idx="8382">
                  <c:v>9.8831018518518512E-2</c:v>
                </c:pt>
                <c:pt idx="8383">
                  <c:v>9.8842592592592593E-2</c:v>
                </c:pt>
                <c:pt idx="8384">
                  <c:v>9.8854166666666674E-2</c:v>
                </c:pt>
                <c:pt idx="8385">
                  <c:v>9.886574074074074E-2</c:v>
                </c:pt>
                <c:pt idx="8386">
                  <c:v>9.8877314814814821E-2</c:v>
                </c:pt>
                <c:pt idx="8387">
                  <c:v>9.8888888888888873E-2</c:v>
                </c:pt>
                <c:pt idx="8388">
                  <c:v>9.8900462962962954E-2</c:v>
                </c:pt>
                <c:pt idx="8389">
                  <c:v>9.8912037037037034E-2</c:v>
                </c:pt>
                <c:pt idx="8390">
                  <c:v>9.8923611111111101E-2</c:v>
                </c:pt>
                <c:pt idx="8391">
                  <c:v>9.8935185185185182E-2</c:v>
                </c:pt>
                <c:pt idx="8392">
                  <c:v>9.8946759259259262E-2</c:v>
                </c:pt>
                <c:pt idx="8393">
                  <c:v>9.8958333333333329E-2</c:v>
                </c:pt>
                <c:pt idx="8394">
                  <c:v>9.8969907407407409E-2</c:v>
                </c:pt>
                <c:pt idx="8395">
                  <c:v>9.898148148148149E-2</c:v>
                </c:pt>
                <c:pt idx="8396">
                  <c:v>9.8993055555555556E-2</c:v>
                </c:pt>
                <c:pt idx="8397">
                  <c:v>9.9004629629629637E-2</c:v>
                </c:pt>
                <c:pt idx="8398">
                  <c:v>9.9016203703703717E-2</c:v>
                </c:pt>
                <c:pt idx="8399">
                  <c:v>9.9027777777777784E-2</c:v>
                </c:pt>
                <c:pt idx="8400">
                  <c:v>9.9039351851851851E-2</c:v>
                </c:pt>
                <c:pt idx="8401">
                  <c:v>9.9050925925925917E-2</c:v>
                </c:pt>
                <c:pt idx="8402">
                  <c:v>9.9062499999999998E-2</c:v>
                </c:pt>
                <c:pt idx="8403">
                  <c:v>9.9074074074074078E-2</c:v>
                </c:pt>
                <c:pt idx="8404">
                  <c:v>9.9085648148148145E-2</c:v>
                </c:pt>
                <c:pt idx="8405">
                  <c:v>9.9097222222222225E-2</c:v>
                </c:pt>
                <c:pt idx="8406">
                  <c:v>9.9108796296296306E-2</c:v>
                </c:pt>
                <c:pt idx="8407">
                  <c:v>9.9120370370370373E-2</c:v>
                </c:pt>
                <c:pt idx="8408">
                  <c:v>9.9131944444444439E-2</c:v>
                </c:pt>
                <c:pt idx="8409">
                  <c:v>9.9143518518518506E-2</c:v>
                </c:pt>
                <c:pt idx="8410">
                  <c:v>9.9155092592592586E-2</c:v>
                </c:pt>
                <c:pt idx="8411">
                  <c:v>9.9166666666666667E-2</c:v>
                </c:pt>
                <c:pt idx="8412">
                  <c:v>9.9178240740740733E-2</c:v>
                </c:pt>
                <c:pt idx="8413">
                  <c:v>9.9189814814814814E-2</c:v>
                </c:pt>
                <c:pt idx="8414">
                  <c:v>9.9201388888888895E-2</c:v>
                </c:pt>
                <c:pt idx="8415">
                  <c:v>9.9212962962962961E-2</c:v>
                </c:pt>
                <c:pt idx="8416">
                  <c:v>9.9224537037037042E-2</c:v>
                </c:pt>
                <c:pt idx="8417">
                  <c:v>9.9236111111111122E-2</c:v>
                </c:pt>
                <c:pt idx="8418">
                  <c:v>9.9247685185185189E-2</c:v>
                </c:pt>
                <c:pt idx="8419">
                  <c:v>9.9259259259259269E-2</c:v>
                </c:pt>
                <c:pt idx="8420">
                  <c:v>9.9270833333333322E-2</c:v>
                </c:pt>
                <c:pt idx="8421">
                  <c:v>9.9282407407407403E-2</c:v>
                </c:pt>
                <c:pt idx="8422">
                  <c:v>9.9293981481481483E-2</c:v>
                </c:pt>
                <c:pt idx="8423">
                  <c:v>9.930555555555555E-2</c:v>
                </c:pt>
                <c:pt idx="8424">
                  <c:v>9.931712962962963E-2</c:v>
                </c:pt>
                <c:pt idx="8425">
                  <c:v>9.9328703703703711E-2</c:v>
                </c:pt>
                <c:pt idx="8426">
                  <c:v>9.9340277777777777E-2</c:v>
                </c:pt>
                <c:pt idx="8427">
                  <c:v>9.9351851851851858E-2</c:v>
                </c:pt>
                <c:pt idx="8428">
                  <c:v>9.9363425925925911E-2</c:v>
                </c:pt>
                <c:pt idx="8429">
                  <c:v>9.9374999999999991E-2</c:v>
                </c:pt>
                <c:pt idx="8430">
                  <c:v>9.9386574074074072E-2</c:v>
                </c:pt>
                <c:pt idx="8431">
                  <c:v>9.9398148148148138E-2</c:v>
                </c:pt>
                <c:pt idx="8432">
                  <c:v>9.9409722222222219E-2</c:v>
                </c:pt>
                <c:pt idx="8433">
                  <c:v>9.9421296296296299E-2</c:v>
                </c:pt>
                <c:pt idx="8434">
                  <c:v>9.9432870370370366E-2</c:v>
                </c:pt>
                <c:pt idx="8435">
                  <c:v>9.9444444444444446E-2</c:v>
                </c:pt>
                <c:pt idx="8436">
                  <c:v>9.9456018518518527E-2</c:v>
                </c:pt>
                <c:pt idx="8437">
                  <c:v>9.9467592592592594E-2</c:v>
                </c:pt>
                <c:pt idx="8438">
                  <c:v>9.9479166666666674E-2</c:v>
                </c:pt>
                <c:pt idx="8439">
                  <c:v>9.9490740740740755E-2</c:v>
                </c:pt>
                <c:pt idx="8440">
                  <c:v>9.9502314814814821E-2</c:v>
                </c:pt>
                <c:pt idx="8441">
                  <c:v>9.9513888888888888E-2</c:v>
                </c:pt>
                <c:pt idx="8442">
                  <c:v>9.9525462962962954E-2</c:v>
                </c:pt>
                <c:pt idx="8443">
                  <c:v>9.9537037037037035E-2</c:v>
                </c:pt>
                <c:pt idx="8444">
                  <c:v>9.9548611111111115E-2</c:v>
                </c:pt>
                <c:pt idx="8445">
                  <c:v>9.9560185185185182E-2</c:v>
                </c:pt>
                <c:pt idx="8446">
                  <c:v>9.9571759259259263E-2</c:v>
                </c:pt>
                <c:pt idx="8447">
                  <c:v>9.9583333333333343E-2</c:v>
                </c:pt>
                <c:pt idx="8448">
                  <c:v>9.959490740740741E-2</c:v>
                </c:pt>
                <c:pt idx="8449">
                  <c:v>9.9606481481481476E-2</c:v>
                </c:pt>
                <c:pt idx="8450">
                  <c:v>9.9618055555555543E-2</c:v>
                </c:pt>
                <c:pt idx="8451">
                  <c:v>9.9629629629629624E-2</c:v>
                </c:pt>
                <c:pt idx="8452">
                  <c:v>9.9641203703703704E-2</c:v>
                </c:pt>
                <c:pt idx="8453">
                  <c:v>9.9652777777777771E-2</c:v>
                </c:pt>
                <c:pt idx="8454">
                  <c:v>9.9664351851851851E-2</c:v>
                </c:pt>
                <c:pt idx="8455">
                  <c:v>9.9675925925925932E-2</c:v>
                </c:pt>
                <c:pt idx="8456">
                  <c:v>9.9687499999999998E-2</c:v>
                </c:pt>
                <c:pt idx="8457">
                  <c:v>9.9699074074074079E-2</c:v>
                </c:pt>
                <c:pt idx="8458">
                  <c:v>9.9710648148148159E-2</c:v>
                </c:pt>
                <c:pt idx="8459">
                  <c:v>9.9722222222222226E-2</c:v>
                </c:pt>
                <c:pt idx="8460">
                  <c:v>9.9733796296296306E-2</c:v>
                </c:pt>
                <c:pt idx="8461">
                  <c:v>9.9745370370370359E-2</c:v>
                </c:pt>
                <c:pt idx="8462">
                  <c:v>9.975694444444444E-2</c:v>
                </c:pt>
                <c:pt idx="8463">
                  <c:v>9.976851851851852E-2</c:v>
                </c:pt>
                <c:pt idx="8464">
                  <c:v>9.9780092592592587E-2</c:v>
                </c:pt>
                <c:pt idx="8465">
                  <c:v>9.9791666666666667E-2</c:v>
                </c:pt>
                <c:pt idx="8466">
                  <c:v>9.9803240740740748E-2</c:v>
                </c:pt>
                <c:pt idx="8467">
                  <c:v>9.9814814814814815E-2</c:v>
                </c:pt>
                <c:pt idx="8468">
                  <c:v>9.9826388888888895E-2</c:v>
                </c:pt>
                <c:pt idx="8469">
                  <c:v>9.9837962962962948E-2</c:v>
                </c:pt>
                <c:pt idx="8470">
                  <c:v>9.9849537037037028E-2</c:v>
                </c:pt>
                <c:pt idx="8471">
                  <c:v>9.9861111111111109E-2</c:v>
                </c:pt>
                <c:pt idx="8472">
                  <c:v>9.9872685185185175E-2</c:v>
                </c:pt>
                <c:pt idx="8473">
                  <c:v>9.9884259259259256E-2</c:v>
                </c:pt>
                <c:pt idx="8474">
                  <c:v>9.9895833333333336E-2</c:v>
                </c:pt>
                <c:pt idx="8475">
                  <c:v>9.9907407407407403E-2</c:v>
                </c:pt>
                <c:pt idx="8476">
                  <c:v>9.9918981481481484E-2</c:v>
                </c:pt>
                <c:pt idx="8477">
                  <c:v>9.9930555555555564E-2</c:v>
                </c:pt>
                <c:pt idx="8478">
                  <c:v>9.9942129629629631E-2</c:v>
                </c:pt>
                <c:pt idx="8479">
                  <c:v>9.9953703703703711E-2</c:v>
                </c:pt>
                <c:pt idx="8480">
                  <c:v>9.9965277777777792E-2</c:v>
                </c:pt>
                <c:pt idx="8481">
                  <c:v>9.9976851851851845E-2</c:v>
                </c:pt>
                <c:pt idx="8482">
                  <c:v>9.9988425925925925E-2</c:v>
                </c:pt>
                <c:pt idx="8483">
                  <c:v>9.9999999999999992E-2</c:v>
                </c:pt>
                <c:pt idx="8484">
                  <c:v>0.10001157407407407</c:v>
                </c:pt>
                <c:pt idx="8485">
                  <c:v>0.10002314814814815</c:v>
                </c:pt>
                <c:pt idx="8486">
                  <c:v>0.10003472222222222</c:v>
                </c:pt>
                <c:pt idx="8487">
                  <c:v>0.1000462962962963</c:v>
                </c:pt>
                <c:pt idx="8488">
                  <c:v>0.10005787037037038</c:v>
                </c:pt>
                <c:pt idx="8489">
                  <c:v>0.10006944444444445</c:v>
                </c:pt>
                <c:pt idx="8490">
                  <c:v>0.10008101851851851</c:v>
                </c:pt>
                <c:pt idx="8491">
                  <c:v>0.10009259259259258</c:v>
                </c:pt>
                <c:pt idx="8492">
                  <c:v>0.10010416666666666</c:v>
                </c:pt>
                <c:pt idx="8493">
                  <c:v>0.10011574074074074</c:v>
                </c:pt>
                <c:pt idx="8494">
                  <c:v>0.10012731481481481</c:v>
                </c:pt>
                <c:pt idx="8495">
                  <c:v>0.10013888888888889</c:v>
                </c:pt>
                <c:pt idx="8496">
                  <c:v>0.10015046296296297</c:v>
                </c:pt>
                <c:pt idx="8497">
                  <c:v>0.10016203703703704</c:v>
                </c:pt>
                <c:pt idx="8498">
                  <c:v>0.10017361111111112</c:v>
                </c:pt>
                <c:pt idx="8499">
                  <c:v>0.1001851851851852</c:v>
                </c:pt>
                <c:pt idx="8500">
                  <c:v>0.10019675925925926</c:v>
                </c:pt>
                <c:pt idx="8501">
                  <c:v>0.10020833333333334</c:v>
                </c:pt>
                <c:pt idx="8502">
                  <c:v>0.1002199074074074</c:v>
                </c:pt>
                <c:pt idx="8503">
                  <c:v>0.10023148148148148</c:v>
                </c:pt>
                <c:pt idx="8504">
                  <c:v>0.10024305555555556</c:v>
                </c:pt>
                <c:pt idx="8505">
                  <c:v>0.10025462962962962</c:v>
                </c:pt>
                <c:pt idx="8506">
                  <c:v>0.1002662037037037</c:v>
                </c:pt>
                <c:pt idx="8507">
                  <c:v>0.10027777777777779</c:v>
                </c:pt>
                <c:pt idx="8508">
                  <c:v>0.10028935185185185</c:v>
                </c:pt>
                <c:pt idx="8509">
                  <c:v>0.10030092592592593</c:v>
                </c:pt>
                <c:pt idx="8510">
                  <c:v>0.10031249999999999</c:v>
                </c:pt>
                <c:pt idx="8511">
                  <c:v>0.10032407407407407</c:v>
                </c:pt>
                <c:pt idx="8512">
                  <c:v>0.10033564814814815</c:v>
                </c:pt>
                <c:pt idx="8513">
                  <c:v>0.10034722222222221</c:v>
                </c:pt>
                <c:pt idx="8514">
                  <c:v>0.10035879629629629</c:v>
                </c:pt>
                <c:pt idx="8515">
                  <c:v>0.10037037037037037</c:v>
                </c:pt>
                <c:pt idx="8516">
                  <c:v>0.10038194444444444</c:v>
                </c:pt>
                <c:pt idx="8517">
                  <c:v>0.10039351851851852</c:v>
                </c:pt>
                <c:pt idx="8518">
                  <c:v>0.1004050925925926</c:v>
                </c:pt>
                <c:pt idx="8519">
                  <c:v>0.10041666666666667</c:v>
                </c:pt>
                <c:pt idx="8520">
                  <c:v>0.10042824074074075</c:v>
                </c:pt>
                <c:pt idx="8521">
                  <c:v>0.10043981481481483</c:v>
                </c:pt>
                <c:pt idx="8522">
                  <c:v>0.10045138888888888</c:v>
                </c:pt>
                <c:pt idx="8523">
                  <c:v>0.10046296296296296</c:v>
                </c:pt>
                <c:pt idx="8524">
                  <c:v>0.10047453703703703</c:v>
                </c:pt>
                <c:pt idx="8525">
                  <c:v>0.10048611111111111</c:v>
                </c:pt>
                <c:pt idx="8526">
                  <c:v>0.10049768518518519</c:v>
                </c:pt>
                <c:pt idx="8527">
                  <c:v>0.10050925925925926</c:v>
                </c:pt>
                <c:pt idx="8528">
                  <c:v>0.10052083333333334</c:v>
                </c:pt>
                <c:pt idx="8529">
                  <c:v>0.10053240740740742</c:v>
                </c:pt>
                <c:pt idx="8530">
                  <c:v>0.10054398148148148</c:v>
                </c:pt>
                <c:pt idx="8531">
                  <c:v>0.10055555555555555</c:v>
                </c:pt>
                <c:pt idx="8532">
                  <c:v>0.10056712962962962</c:v>
                </c:pt>
                <c:pt idx="8533">
                  <c:v>0.1005787037037037</c:v>
                </c:pt>
                <c:pt idx="8534">
                  <c:v>0.10059027777777778</c:v>
                </c:pt>
                <c:pt idx="8535">
                  <c:v>0.10060185185185185</c:v>
                </c:pt>
                <c:pt idx="8536">
                  <c:v>0.10061342592592593</c:v>
                </c:pt>
                <c:pt idx="8537">
                  <c:v>0.10062500000000001</c:v>
                </c:pt>
                <c:pt idx="8538">
                  <c:v>0.10063657407407407</c:v>
                </c:pt>
                <c:pt idx="8539">
                  <c:v>0.10064814814814815</c:v>
                </c:pt>
                <c:pt idx="8540">
                  <c:v>0.10065972222222223</c:v>
                </c:pt>
                <c:pt idx="8541">
                  <c:v>0.1006712962962963</c:v>
                </c:pt>
                <c:pt idx="8542">
                  <c:v>0.10068287037037038</c:v>
                </c:pt>
                <c:pt idx="8543">
                  <c:v>0.10069444444444443</c:v>
                </c:pt>
                <c:pt idx="8544">
                  <c:v>0.10070601851851851</c:v>
                </c:pt>
                <c:pt idx="8545">
                  <c:v>0.10071759259259259</c:v>
                </c:pt>
                <c:pt idx="8546">
                  <c:v>0.10072916666666666</c:v>
                </c:pt>
                <c:pt idx="8547">
                  <c:v>0.10072916666666666</c:v>
                </c:pt>
                <c:pt idx="8548">
                  <c:v>0.10075231481481482</c:v>
                </c:pt>
                <c:pt idx="8549">
                  <c:v>0.10075231481481482</c:v>
                </c:pt>
                <c:pt idx="8550">
                  <c:v>0.10076388888888889</c:v>
                </c:pt>
                <c:pt idx="8551">
                  <c:v>0.10077546296296297</c:v>
                </c:pt>
                <c:pt idx="8552">
                  <c:v>0.10078703703703702</c:v>
                </c:pt>
                <c:pt idx="8553">
                  <c:v>0.1007986111111111</c:v>
                </c:pt>
                <c:pt idx="8554">
                  <c:v>0.10081018518518518</c:v>
                </c:pt>
                <c:pt idx="8555">
                  <c:v>0.10082175925925925</c:v>
                </c:pt>
                <c:pt idx="8556">
                  <c:v>0.10083333333333333</c:v>
                </c:pt>
                <c:pt idx="8557">
                  <c:v>0.10084490740740741</c:v>
                </c:pt>
                <c:pt idx="8558">
                  <c:v>0.10085648148148148</c:v>
                </c:pt>
                <c:pt idx="8559">
                  <c:v>0.10086805555555556</c:v>
                </c:pt>
                <c:pt idx="8560">
                  <c:v>0.10087962962962964</c:v>
                </c:pt>
                <c:pt idx="8561">
                  <c:v>0.10089120370370371</c:v>
                </c:pt>
                <c:pt idx="8562">
                  <c:v>0.10090277777777779</c:v>
                </c:pt>
                <c:pt idx="8563">
                  <c:v>0.10091435185185187</c:v>
                </c:pt>
                <c:pt idx="8564">
                  <c:v>0.10092592592592592</c:v>
                </c:pt>
                <c:pt idx="8565">
                  <c:v>0.1009375</c:v>
                </c:pt>
                <c:pt idx="8566">
                  <c:v>0.10094907407407407</c:v>
                </c:pt>
                <c:pt idx="8567">
                  <c:v>0.10096064814814815</c:v>
                </c:pt>
                <c:pt idx="8568">
                  <c:v>0.10097222222222223</c:v>
                </c:pt>
                <c:pt idx="8569">
                  <c:v>0.10098379629629629</c:v>
                </c:pt>
                <c:pt idx="8570">
                  <c:v>0.10099537037037037</c:v>
                </c:pt>
                <c:pt idx="8571">
                  <c:v>0.10100694444444445</c:v>
                </c:pt>
                <c:pt idx="8572">
                  <c:v>0.10101851851851851</c:v>
                </c:pt>
                <c:pt idx="8573">
                  <c:v>0.10103009259259259</c:v>
                </c:pt>
                <c:pt idx="8574">
                  <c:v>0.10104166666666665</c:v>
                </c:pt>
                <c:pt idx="8575">
                  <c:v>0.10105324074074074</c:v>
                </c:pt>
                <c:pt idx="8576">
                  <c:v>0.10106481481481482</c:v>
                </c:pt>
                <c:pt idx="8577">
                  <c:v>0.10107638888888888</c:v>
                </c:pt>
                <c:pt idx="8578">
                  <c:v>0.10108796296296296</c:v>
                </c:pt>
                <c:pt idx="8579">
                  <c:v>0.10109953703703704</c:v>
                </c:pt>
                <c:pt idx="8580">
                  <c:v>0.10111111111111111</c:v>
                </c:pt>
                <c:pt idx="8581">
                  <c:v>0.10112268518518519</c:v>
                </c:pt>
                <c:pt idx="8582">
                  <c:v>0.10113425925925927</c:v>
                </c:pt>
                <c:pt idx="8583">
                  <c:v>0.10114583333333334</c:v>
                </c:pt>
                <c:pt idx="8584">
                  <c:v>0.10115740740740742</c:v>
                </c:pt>
                <c:pt idx="8585">
                  <c:v>0.10116898148148147</c:v>
                </c:pt>
                <c:pt idx="8586">
                  <c:v>0.10118055555555555</c:v>
                </c:pt>
                <c:pt idx="8587">
                  <c:v>0.10119212962962963</c:v>
                </c:pt>
                <c:pt idx="8588">
                  <c:v>0.1012037037037037</c:v>
                </c:pt>
                <c:pt idx="8589">
                  <c:v>0.10121527777777778</c:v>
                </c:pt>
                <c:pt idx="8590">
                  <c:v>0.10122685185185186</c:v>
                </c:pt>
                <c:pt idx="8591">
                  <c:v>0.10123842592592593</c:v>
                </c:pt>
                <c:pt idx="8592">
                  <c:v>0.10125000000000001</c:v>
                </c:pt>
                <c:pt idx="8593">
                  <c:v>0.10126157407407406</c:v>
                </c:pt>
                <c:pt idx="8594">
                  <c:v>0.10127314814814814</c:v>
                </c:pt>
                <c:pt idx="8595">
                  <c:v>0.10128472222222222</c:v>
                </c:pt>
                <c:pt idx="8596">
                  <c:v>0.10129629629629629</c:v>
                </c:pt>
                <c:pt idx="8597">
                  <c:v>0.10130787037037037</c:v>
                </c:pt>
                <c:pt idx="8598">
                  <c:v>0.10131944444444445</c:v>
                </c:pt>
                <c:pt idx="8599">
                  <c:v>0.10133101851851851</c:v>
                </c:pt>
                <c:pt idx="8600">
                  <c:v>0.1013425925925926</c:v>
                </c:pt>
                <c:pt idx="8601">
                  <c:v>0.10135416666666668</c:v>
                </c:pt>
                <c:pt idx="8602">
                  <c:v>0.10136574074074074</c:v>
                </c:pt>
                <c:pt idx="8603">
                  <c:v>0.10137731481481482</c:v>
                </c:pt>
                <c:pt idx="8604">
                  <c:v>0.1013888888888889</c:v>
                </c:pt>
                <c:pt idx="8605">
                  <c:v>0.10140046296296296</c:v>
                </c:pt>
                <c:pt idx="8606">
                  <c:v>0.10141203703703704</c:v>
                </c:pt>
                <c:pt idx="8607">
                  <c:v>0.1014236111111111</c:v>
                </c:pt>
                <c:pt idx="8608">
                  <c:v>0.10143518518518518</c:v>
                </c:pt>
                <c:pt idx="8609">
                  <c:v>0.10144675925925926</c:v>
                </c:pt>
                <c:pt idx="8610">
                  <c:v>0.10145833333333333</c:v>
                </c:pt>
                <c:pt idx="8611">
                  <c:v>0.10146990740740741</c:v>
                </c:pt>
                <c:pt idx="8612">
                  <c:v>0.10148148148148149</c:v>
                </c:pt>
                <c:pt idx="8613">
                  <c:v>0.10149305555555554</c:v>
                </c:pt>
                <c:pt idx="8614">
                  <c:v>0.10150462962962963</c:v>
                </c:pt>
                <c:pt idx="8615">
                  <c:v>0.10151620370370369</c:v>
                </c:pt>
                <c:pt idx="8616">
                  <c:v>0.10152777777777777</c:v>
                </c:pt>
                <c:pt idx="8617">
                  <c:v>0.10153935185185185</c:v>
                </c:pt>
                <c:pt idx="8618">
                  <c:v>0.10155092592592592</c:v>
                </c:pt>
                <c:pt idx="8619">
                  <c:v>0.1015625</c:v>
                </c:pt>
                <c:pt idx="8620">
                  <c:v>0.10157407407407408</c:v>
                </c:pt>
                <c:pt idx="8621">
                  <c:v>0.10158564814814815</c:v>
                </c:pt>
                <c:pt idx="8622">
                  <c:v>0.10159722222222223</c:v>
                </c:pt>
                <c:pt idx="8623">
                  <c:v>0.10160879629629631</c:v>
                </c:pt>
                <c:pt idx="8624">
                  <c:v>0.10162037037037037</c:v>
                </c:pt>
                <c:pt idx="8625">
                  <c:v>0.10163194444444446</c:v>
                </c:pt>
                <c:pt idx="8626">
                  <c:v>0.10164351851851851</c:v>
                </c:pt>
                <c:pt idx="8627">
                  <c:v>0.10165509259259259</c:v>
                </c:pt>
                <c:pt idx="8628">
                  <c:v>0.10166666666666667</c:v>
                </c:pt>
                <c:pt idx="8629">
                  <c:v>0.10167824074074074</c:v>
                </c:pt>
                <c:pt idx="8630">
                  <c:v>0.10168981481481482</c:v>
                </c:pt>
                <c:pt idx="8631">
                  <c:v>0.1017013888888889</c:v>
                </c:pt>
                <c:pt idx="8632">
                  <c:v>0.10171296296296296</c:v>
                </c:pt>
                <c:pt idx="8633">
                  <c:v>0.10172453703703704</c:v>
                </c:pt>
                <c:pt idx="8634">
                  <c:v>0.1017361111111111</c:v>
                </c:pt>
                <c:pt idx="8635">
                  <c:v>0.10174768518518518</c:v>
                </c:pt>
                <c:pt idx="8636">
                  <c:v>0.10175925925925926</c:v>
                </c:pt>
                <c:pt idx="8637">
                  <c:v>0.10177083333333332</c:v>
                </c:pt>
                <c:pt idx="8638">
                  <c:v>0.1017824074074074</c:v>
                </c:pt>
                <c:pt idx="8639">
                  <c:v>0.10179398148148149</c:v>
                </c:pt>
                <c:pt idx="8640">
                  <c:v>0.10180555555555555</c:v>
                </c:pt>
                <c:pt idx="8641">
                  <c:v>0.10181712962962963</c:v>
                </c:pt>
                <c:pt idx="8642">
                  <c:v>0.10182870370370371</c:v>
                </c:pt>
                <c:pt idx="8643">
                  <c:v>0.10184027777777778</c:v>
                </c:pt>
                <c:pt idx="8644">
                  <c:v>0.10185185185185186</c:v>
                </c:pt>
                <c:pt idx="8645">
                  <c:v>0.10186342592592594</c:v>
                </c:pt>
                <c:pt idx="8646">
                  <c:v>0.10187499999999999</c:v>
                </c:pt>
                <c:pt idx="8647">
                  <c:v>0.10188657407407407</c:v>
                </c:pt>
                <c:pt idx="8648">
                  <c:v>0.10189814814814814</c:v>
                </c:pt>
                <c:pt idx="8649">
                  <c:v>0.10190972222222222</c:v>
                </c:pt>
                <c:pt idx="8650">
                  <c:v>0.1019212962962963</c:v>
                </c:pt>
                <c:pt idx="8651">
                  <c:v>0.10193287037037037</c:v>
                </c:pt>
                <c:pt idx="8652">
                  <c:v>0.10194444444444445</c:v>
                </c:pt>
                <c:pt idx="8653">
                  <c:v>0.10195601851851853</c:v>
                </c:pt>
                <c:pt idx="8654">
                  <c:v>0.10196759259259258</c:v>
                </c:pt>
                <c:pt idx="8655">
                  <c:v>0.10197916666666666</c:v>
                </c:pt>
                <c:pt idx="8656">
                  <c:v>0.10199074074074073</c:v>
                </c:pt>
                <c:pt idx="8657">
                  <c:v>0.10200231481481481</c:v>
                </c:pt>
                <c:pt idx="8658">
                  <c:v>0.10201388888888889</c:v>
                </c:pt>
                <c:pt idx="8659">
                  <c:v>0.10202546296296296</c:v>
                </c:pt>
                <c:pt idx="8660">
                  <c:v>0.10203703703703704</c:v>
                </c:pt>
                <c:pt idx="8661">
                  <c:v>0.10204861111111112</c:v>
                </c:pt>
                <c:pt idx="8662">
                  <c:v>0.10206018518518518</c:v>
                </c:pt>
                <c:pt idx="8663">
                  <c:v>0.10207175925925926</c:v>
                </c:pt>
                <c:pt idx="8664">
                  <c:v>0.10208333333333335</c:v>
                </c:pt>
                <c:pt idx="8665">
                  <c:v>0.10209490740740741</c:v>
                </c:pt>
                <c:pt idx="8666">
                  <c:v>0.10210648148148149</c:v>
                </c:pt>
                <c:pt idx="8667">
                  <c:v>0.10211805555555555</c:v>
                </c:pt>
                <c:pt idx="8668">
                  <c:v>0.10212962962962963</c:v>
                </c:pt>
                <c:pt idx="8669">
                  <c:v>0.10214120370370371</c:v>
                </c:pt>
                <c:pt idx="8670">
                  <c:v>0.10215277777777777</c:v>
                </c:pt>
                <c:pt idx="8671">
                  <c:v>0.10216435185185185</c:v>
                </c:pt>
                <c:pt idx="8672">
                  <c:v>0.10217592592592593</c:v>
                </c:pt>
                <c:pt idx="8673">
                  <c:v>0.1021875</c:v>
                </c:pt>
                <c:pt idx="8674">
                  <c:v>0.10219907407407408</c:v>
                </c:pt>
                <c:pt idx="8675">
                  <c:v>0.10221064814814813</c:v>
                </c:pt>
                <c:pt idx="8676">
                  <c:v>0.10222222222222221</c:v>
                </c:pt>
                <c:pt idx="8677">
                  <c:v>0.10223379629629629</c:v>
                </c:pt>
                <c:pt idx="8678">
                  <c:v>0.10224537037037036</c:v>
                </c:pt>
                <c:pt idx="8679">
                  <c:v>0.10225694444444444</c:v>
                </c:pt>
                <c:pt idx="8680">
                  <c:v>0.10226851851851852</c:v>
                </c:pt>
                <c:pt idx="8681">
                  <c:v>0.10228009259259259</c:v>
                </c:pt>
                <c:pt idx="8682">
                  <c:v>0.10229166666666667</c:v>
                </c:pt>
                <c:pt idx="8683">
                  <c:v>0.10230324074074075</c:v>
                </c:pt>
                <c:pt idx="8684">
                  <c:v>0.10231481481481482</c:v>
                </c:pt>
                <c:pt idx="8685">
                  <c:v>0.1023263888888889</c:v>
                </c:pt>
                <c:pt idx="8686">
                  <c:v>0.10233796296296298</c:v>
                </c:pt>
                <c:pt idx="8687">
                  <c:v>0.10234953703703703</c:v>
                </c:pt>
                <c:pt idx="8688">
                  <c:v>0.10236111111111111</c:v>
                </c:pt>
                <c:pt idx="8689">
                  <c:v>0.10237268518518518</c:v>
                </c:pt>
                <c:pt idx="8690">
                  <c:v>0.10238425925925926</c:v>
                </c:pt>
                <c:pt idx="8691">
                  <c:v>0.10239583333333334</c:v>
                </c:pt>
                <c:pt idx="8692">
                  <c:v>0.10240740740740741</c:v>
                </c:pt>
                <c:pt idx="8693">
                  <c:v>0.10241898148148149</c:v>
                </c:pt>
                <c:pt idx="8694">
                  <c:v>0.10243055555555557</c:v>
                </c:pt>
                <c:pt idx="8695">
                  <c:v>0.10244212962962962</c:v>
                </c:pt>
                <c:pt idx="8696">
                  <c:v>0.1024537037037037</c:v>
                </c:pt>
                <c:pt idx="8697">
                  <c:v>0.10246527777777777</c:v>
                </c:pt>
                <c:pt idx="8698">
                  <c:v>0.10247685185185185</c:v>
                </c:pt>
                <c:pt idx="8699">
                  <c:v>0.10248842592592593</c:v>
                </c:pt>
                <c:pt idx="8700">
                  <c:v>0.10249999999999999</c:v>
                </c:pt>
                <c:pt idx="8701">
                  <c:v>0.10251157407407407</c:v>
                </c:pt>
                <c:pt idx="8702">
                  <c:v>0.10252314814814815</c:v>
                </c:pt>
                <c:pt idx="8703">
                  <c:v>0.10253472222222222</c:v>
                </c:pt>
                <c:pt idx="8704">
                  <c:v>0.1025462962962963</c:v>
                </c:pt>
                <c:pt idx="8705">
                  <c:v>0.10255787037037038</c:v>
                </c:pt>
                <c:pt idx="8706">
                  <c:v>0.10256944444444445</c:v>
                </c:pt>
                <c:pt idx="8707">
                  <c:v>0.10258101851851852</c:v>
                </c:pt>
                <c:pt idx="8708">
                  <c:v>0.10259259259259258</c:v>
                </c:pt>
                <c:pt idx="8709">
                  <c:v>0.10260416666666666</c:v>
                </c:pt>
                <c:pt idx="8710">
                  <c:v>0.10261574074074074</c:v>
                </c:pt>
                <c:pt idx="8711">
                  <c:v>0.10262731481481481</c:v>
                </c:pt>
                <c:pt idx="8712">
                  <c:v>0.10263888888888889</c:v>
                </c:pt>
                <c:pt idx="8713">
                  <c:v>0.10265046296296297</c:v>
                </c:pt>
                <c:pt idx="8714">
                  <c:v>0.10266203703703704</c:v>
                </c:pt>
                <c:pt idx="8715">
                  <c:v>0.10267361111111112</c:v>
                </c:pt>
                <c:pt idx="8716">
                  <c:v>0.10268518518518517</c:v>
                </c:pt>
                <c:pt idx="8717">
                  <c:v>0.10269675925925925</c:v>
                </c:pt>
                <c:pt idx="8718">
                  <c:v>0.10270833333333333</c:v>
                </c:pt>
                <c:pt idx="8719">
                  <c:v>0.1027199074074074</c:v>
                </c:pt>
                <c:pt idx="8720">
                  <c:v>0.10273148148148148</c:v>
                </c:pt>
                <c:pt idx="8721">
                  <c:v>0.10274305555555556</c:v>
                </c:pt>
                <c:pt idx="8722">
                  <c:v>0.10275462962962963</c:v>
                </c:pt>
                <c:pt idx="8723">
                  <c:v>0.10276620370370371</c:v>
                </c:pt>
                <c:pt idx="8724">
                  <c:v>0.10277777777777779</c:v>
                </c:pt>
                <c:pt idx="8725">
                  <c:v>0.10278935185185185</c:v>
                </c:pt>
                <c:pt idx="8726">
                  <c:v>0.10280092592592593</c:v>
                </c:pt>
                <c:pt idx="8727">
                  <c:v>0.10281250000000001</c:v>
                </c:pt>
                <c:pt idx="8728">
                  <c:v>0.10282407407407407</c:v>
                </c:pt>
                <c:pt idx="8729">
                  <c:v>0.10283564814814815</c:v>
                </c:pt>
                <c:pt idx="8730">
                  <c:v>0.10284722222222221</c:v>
                </c:pt>
                <c:pt idx="8731">
                  <c:v>0.1028587962962963</c:v>
                </c:pt>
                <c:pt idx="8732">
                  <c:v>0.10287037037037038</c:v>
                </c:pt>
                <c:pt idx="8733">
                  <c:v>0.10288194444444444</c:v>
                </c:pt>
                <c:pt idx="8734">
                  <c:v>0.10289351851851852</c:v>
                </c:pt>
                <c:pt idx="8735">
                  <c:v>0.1029050925925926</c:v>
                </c:pt>
                <c:pt idx="8736">
                  <c:v>0.10291666666666666</c:v>
                </c:pt>
                <c:pt idx="8737">
                  <c:v>0.10292824074074074</c:v>
                </c:pt>
                <c:pt idx="8738">
                  <c:v>0.1029398148148148</c:v>
                </c:pt>
                <c:pt idx="8739">
                  <c:v>0.10295138888888888</c:v>
                </c:pt>
                <c:pt idx="8740">
                  <c:v>0.10296296296296296</c:v>
                </c:pt>
                <c:pt idx="8741">
                  <c:v>0.10297453703703703</c:v>
                </c:pt>
                <c:pt idx="8742">
                  <c:v>0.10298611111111111</c:v>
                </c:pt>
                <c:pt idx="8743">
                  <c:v>0.10299768518518519</c:v>
                </c:pt>
                <c:pt idx="8744">
                  <c:v>0.10300925925925926</c:v>
                </c:pt>
                <c:pt idx="8745">
                  <c:v>0.10302083333333334</c:v>
                </c:pt>
                <c:pt idx="8746">
                  <c:v>0.10303240740740742</c:v>
                </c:pt>
                <c:pt idx="8747">
                  <c:v>0.10304398148148149</c:v>
                </c:pt>
                <c:pt idx="8748">
                  <c:v>0.10305555555555555</c:v>
                </c:pt>
                <c:pt idx="8749">
                  <c:v>0.10306712962962962</c:v>
                </c:pt>
                <c:pt idx="8750">
                  <c:v>0.1030787037037037</c:v>
                </c:pt>
                <c:pt idx="8751">
                  <c:v>0.10309027777777778</c:v>
                </c:pt>
                <c:pt idx="8752">
                  <c:v>0.10310185185185185</c:v>
                </c:pt>
                <c:pt idx="8753">
                  <c:v>0.10311342592592593</c:v>
                </c:pt>
                <c:pt idx="8754">
                  <c:v>0.10312500000000001</c:v>
                </c:pt>
                <c:pt idx="8755">
                  <c:v>0.10313657407407407</c:v>
                </c:pt>
                <c:pt idx="8756">
                  <c:v>0.10314814814814816</c:v>
                </c:pt>
                <c:pt idx="8757">
                  <c:v>0.10315972222222221</c:v>
                </c:pt>
                <c:pt idx="8758">
                  <c:v>0.10317129629629629</c:v>
                </c:pt>
                <c:pt idx="8759">
                  <c:v>0.10318287037037037</c:v>
                </c:pt>
                <c:pt idx="8760">
                  <c:v>0.10319444444444444</c:v>
                </c:pt>
                <c:pt idx="8761">
                  <c:v>0.10320601851851852</c:v>
                </c:pt>
                <c:pt idx="8762">
                  <c:v>0.1032175925925926</c:v>
                </c:pt>
                <c:pt idx="8763">
                  <c:v>0.10322916666666666</c:v>
                </c:pt>
                <c:pt idx="8764">
                  <c:v>0.10324074074074074</c:v>
                </c:pt>
                <c:pt idx="8765">
                  <c:v>0.10325231481481482</c:v>
                </c:pt>
                <c:pt idx="8766">
                  <c:v>0.10326388888888889</c:v>
                </c:pt>
                <c:pt idx="8767">
                  <c:v>0.10327546296296297</c:v>
                </c:pt>
                <c:pt idx="8768">
                  <c:v>0.10328703703703705</c:v>
                </c:pt>
                <c:pt idx="8769">
                  <c:v>0.1032986111111111</c:v>
                </c:pt>
                <c:pt idx="8770">
                  <c:v>0.10331018518518519</c:v>
                </c:pt>
                <c:pt idx="8771">
                  <c:v>0.10332175925925925</c:v>
                </c:pt>
                <c:pt idx="8772">
                  <c:v>0.10333333333333333</c:v>
                </c:pt>
                <c:pt idx="8773">
                  <c:v>0.10334490740740741</c:v>
                </c:pt>
                <c:pt idx="8774">
                  <c:v>0.10335648148148148</c:v>
                </c:pt>
                <c:pt idx="8775">
                  <c:v>0.10336805555555556</c:v>
                </c:pt>
                <c:pt idx="8776">
                  <c:v>0.10337962962962964</c:v>
                </c:pt>
                <c:pt idx="8777">
                  <c:v>0.10339120370370369</c:v>
                </c:pt>
                <c:pt idx="8778">
                  <c:v>0.10340277777777777</c:v>
                </c:pt>
                <c:pt idx="8779">
                  <c:v>0.10341435185185184</c:v>
                </c:pt>
                <c:pt idx="8780">
                  <c:v>0.10342592592592592</c:v>
                </c:pt>
                <c:pt idx="8781">
                  <c:v>0.1034375</c:v>
                </c:pt>
                <c:pt idx="8782">
                  <c:v>0.10344907407407407</c:v>
                </c:pt>
                <c:pt idx="8783">
                  <c:v>0.10346064814814815</c:v>
                </c:pt>
                <c:pt idx="8784">
                  <c:v>0.10347222222222223</c:v>
                </c:pt>
                <c:pt idx="8785">
                  <c:v>0.1034837962962963</c:v>
                </c:pt>
                <c:pt idx="8786">
                  <c:v>0.10349537037037038</c:v>
                </c:pt>
                <c:pt idx="8787">
                  <c:v>0.10350694444444446</c:v>
                </c:pt>
                <c:pt idx="8788">
                  <c:v>0.10351851851851852</c:v>
                </c:pt>
                <c:pt idx="8789">
                  <c:v>0.10353009259259259</c:v>
                </c:pt>
                <c:pt idx="8790">
                  <c:v>0.10354166666666666</c:v>
                </c:pt>
                <c:pt idx="8791">
                  <c:v>0.10355324074074074</c:v>
                </c:pt>
                <c:pt idx="8792">
                  <c:v>0.10356481481481482</c:v>
                </c:pt>
                <c:pt idx="8793">
                  <c:v>0.10357638888888888</c:v>
                </c:pt>
                <c:pt idx="8794">
                  <c:v>0.10358796296296297</c:v>
                </c:pt>
                <c:pt idx="8795">
                  <c:v>0.10359953703703705</c:v>
                </c:pt>
                <c:pt idx="8796">
                  <c:v>0.10361111111111111</c:v>
                </c:pt>
                <c:pt idx="8797">
                  <c:v>0.10362268518518518</c:v>
                </c:pt>
                <c:pt idx="8798">
                  <c:v>0.10363425925925925</c:v>
                </c:pt>
                <c:pt idx="8799">
                  <c:v>0.10364583333333333</c:v>
                </c:pt>
                <c:pt idx="8800">
                  <c:v>0.10365740740740741</c:v>
                </c:pt>
                <c:pt idx="8801">
                  <c:v>0.10366898148148147</c:v>
                </c:pt>
                <c:pt idx="8802">
                  <c:v>0.10368055555555555</c:v>
                </c:pt>
                <c:pt idx="8803">
                  <c:v>0.10369212962962963</c:v>
                </c:pt>
                <c:pt idx="8804">
                  <c:v>0.1037037037037037</c:v>
                </c:pt>
                <c:pt idx="8805">
                  <c:v>0.10371527777777778</c:v>
                </c:pt>
                <c:pt idx="8806">
                  <c:v>0.10372685185185186</c:v>
                </c:pt>
                <c:pt idx="8807">
                  <c:v>0.10373842592592593</c:v>
                </c:pt>
                <c:pt idx="8808">
                  <c:v>0.10375000000000001</c:v>
                </c:pt>
                <c:pt idx="8809">
                  <c:v>0.10376157407407409</c:v>
                </c:pt>
                <c:pt idx="8810">
                  <c:v>0.10377314814814814</c:v>
                </c:pt>
                <c:pt idx="8811">
                  <c:v>0.10378472222222222</c:v>
                </c:pt>
                <c:pt idx="8812">
                  <c:v>0.10379629629629629</c:v>
                </c:pt>
                <c:pt idx="8813">
                  <c:v>0.10380787037037037</c:v>
                </c:pt>
                <c:pt idx="8814">
                  <c:v>0.10381944444444445</c:v>
                </c:pt>
                <c:pt idx="8815">
                  <c:v>0.10383101851851852</c:v>
                </c:pt>
                <c:pt idx="8816">
                  <c:v>0.1038425925925926</c:v>
                </c:pt>
                <c:pt idx="8817">
                  <c:v>0.10385416666666668</c:v>
                </c:pt>
                <c:pt idx="8818">
                  <c:v>0.10386574074074073</c:v>
                </c:pt>
                <c:pt idx="8819">
                  <c:v>0.10387731481481481</c:v>
                </c:pt>
                <c:pt idx="8820">
                  <c:v>0.10388888888888888</c:v>
                </c:pt>
                <c:pt idx="8821">
                  <c:v>0.10390046296296296</c:v>
                </c:pt>
                <c:pt idx="8822">
                  <c:v>0.10391203703703704</c:v>
                </c:pt>
                <c:pt idx="8823">
                  <c:v>0.10392361111111111</c:v>
                </c:pt>
                <c:pt idx="8824">
                  <c:v>0.10393518518518519</c:v>
                </c:pt>
                <c:pt idx="8825">
                  <c:v>0.10394675925925927</c:v>
                </c:pt>
                <c:pt idx="8826">
                  <c:v>0.10395833333333333</c:v>
                </c:pt>
                <c:pt idx="8827">
                  <c:v>0.10396990740740741</c:v>
                </c:pt>
                <c:pt idx="8828">
                  <c:v>0.10398148148148149</c:v>
                </c:pt>
                <c:pt idx="8829">
                  <c:v>0.10399305555555556</c:v>
                </c:pt>
                <c:pt idx="8830">
                  <c:v>0.10400462962962963</c:v>
                </c:pt>
                <c:pt idx="8831">
                  <c:v>0.10401620370370369</c:v>
                </c:pt>
                <c:pt idx="8832">
                  <c:v>0.10402777777777777</c:v>
                </c:pt>
                <c:pt idx="8833">
                  <c:v>0.10403935185185186</c:v>
                </c:pt>
                <c:pt idx="8834">
                  <c:v>0.10405092592592592</c:v>
                </c:pt>
                <c:pt idx="8835">
                  <c:v>0.1040625</c:v>
                </c:pt>
                <c:pt idx="8836">
                  <c:v>0.10407407407407408</c:v>
                </c:pt>
                <c:pt idx="8837">
                  <c:v>0.10408564814814815</c:v>
                </c:pt>
                <c:pt idx="8838">
                  <c:v>0.10409722222222222</c:v>
                </c:pt>
                <c:pt idx="8839">
                  <c:v>0.10410879629629628</c:v>
                </c:pt>
                <c:pt idx="8840">
                  <c:v>0.10412037037037036</c:v>
                </c:pt>
                <c:pt idx="8841">
                  <c:v>0.10413194444444444</c:v>
                </c:pt>
                <c:pt idx="8842">
                  <c:v>0.10414351851851851</c:v>
                </c:pt>
                <c:pt idx="8843">
                  <c:v>0.10415509259259259</c:v>
                </c:pt>
                <c:pt idx="8844">
                  <c:v>0.10416666666666667</c:v>
                </c:pt>
                <c:pt idx="8845">
                  <c:v>0.10417824074074074</c:v>
                </c:pt>
                <c:pt idx="8846">
                  <c:v>0.10418981481481482</c:v>
                </c:pt>
                <c:pt idx="8847">
                  <c:v>0.1042013888888889</c:v>
                </c:pt>
                <c:pt idx="8848">
                  <c:v>0.10421296296296297</c:v>
                </c:pt>
                <c:pt idx="8849">
                  <c:v>0.10422453703703705</c:v>
                </c:pt>
                <c:pt idx="8850">
                  <c:v>0.10423611111111113</c:v>
                </c:pt>
                <c:pt idx="8851">
                  <c:v>0.10424768518518518</c:v>
                </c:pt>
                <c:pt idx="8852">
                  <c:v>0.10425925925925926</c:v>
                </c:pt>
                <c:pt idx="8853">
                  <c:v>0.10427083333333333</c:v>
                </c:pt>
                <c:pt idx="8854">
                  <c:v>0.10428240740740741</c:v>
                </c:pt>
                <c:pt idx="8855">
                  <c:v>0.10429398148148149</c:v>
                </c:pt>
                <c:pt idx="8856">
                  <c:v>0.10430555555555555</c:v>
                </c:pt>
                <c:pt idx="8857">
                  <c:v>0.10431712962962963</c:v>
                </c:pt>
                <c:pt idx="8858">
                  <c:v>0.10432870370370372</c:v>
                </c:pt>
                <c:pt idx="8859">
                  <c:v>0.10434027777777777</c:v>
                </c:pt>
                <c:pt idx="8860">
                  <c:v>0.10435185185185185</c:v>
                </c:pt>
                <c:pt idx="8861">
                  <c:v>0.10436342592592592</c:v>
                </c:pt>
                <c:pt idx="8862">
                  <c:v>0.104375</c:v>
                </c:pt>
                <c:pt idx="8863">
                  <c:v>0.10438657407407408</c:v>
                </c:pt>
                <c:pt idx="8864">
                  <c:v>0.10439814814814814</c:v>
                </c:pt>
                <c:pt idx="8865">
                  <c:v>0.10440972222222222</c:v>
                </c:pt>
                <c:pt idx="8866">
                  <c:v>0.1044212962962963</c:v>
                </c:pt>
                <c:pt idx="8867">
                  <c:v>0.10443287037037037</c:v>
                </c:pt>
                <c:pt idx="8868">
                  <c:v>0.10444444444444445</c:v>
                </c:pt>
                <c:pt idx="8869">
                  <c:v>0.10445601851851853</c:v>
                </c:pt>
                <c:pt idx="8870">
                  <c:v>0.1044675925925926</c:v>
                </c:pt>
                <c:pt idx="8871">
                  <c:v>0.10447916666666666</c:v>
                </c:pt>
                <c:pt idx="8872">
                  <c:v>0.10449074074074073</c:v>
                </c:pt>
                <c:pt idx="8873">
                  <c:v>0.10450231481481481</c:v>
                </c:pt>
                <c:pt idx="8874">
                  <c:v>0.10451388888888889</c:v>
                </c:pt>
                <c:pt idx="8875">
                  <c:v>0.10452546296296296</c:v>
                </c:pt>
                <c:pt idx="8876">
                  <c:v>0.10453703703703704</c:v>
                </c:pt>
                <c:pt idx="8877">
                  <c:v>0.10454861111111112</c:v>
                </c:pt>
                <c:pt idx="8878">
                  <c:v>0.10456018518518519</c:v>
                </c:pt>
                <c:pt idx="8879">
                  <c:v>0.10457175925925925</c:v>
                </c:pt>
                <c:pt idx="8880">
                  <c:v>0.10458333333333332</c:v>
                </c:pt>
                <c:pt idx="8881">
                  <c:v>0.1045949074074074</c:v>
                </c:pt>
                <c:pt idx="8882">
                  <c:v>0.10460648148148148</c:v>
                </c:pt>
                <c:pt idx="8883">
                  <c:v>0.10461805555555555</c:v>
                </c:pt>
                <c:pt idx="8884">
                  <c:v>0.10462962962962963</c:v>
                </c:pt>
                <c:pt idx="8885">
                  <c:v>0.10464120370370371</c:v>
                </c:pt>
                <c:pt idx="8886">
                  <c:v>0.10465277777777778</c:v>
                </c:pt>
                <c:pt idx="8887">
                  <c:v>0.10466435185185186</c:v>
                </c:pt>
                <c:pt idx="8888">
                  <c:v>0.10467592592592594</c:v>
                </c:pt>
                <c:pt idx="8889">
                  <c:v>0.1046875</c:v>
                </c:pt>
                <c:pt idx="8890">
                  <c:v>0.10469907407407408</c:v>
                </c:pt>
                <c:pt idx="8891">
                  <c:v>0.10471064814814816</c:v>
                </c:pt>
                <c:pt idx="8892">
                  <c:v>0.10472222222222222</c:v>
                </c:pt>
                <c:pt idx="8893">
                  <c:v>0.1047337962962963</c:v>
                </c:pt>
                <c:pt idx="8894">
                  <c:v>0.10474537037037036</c:v>
                </c:pt>
                <c:pt idx="8895">
                  <c:v>0.10475694444444444</c:v>
                </c:pt>
                <c:pt idx="8896">
                  <c:v>0.10476851851851852</c:v>
                </c:pt>
                <c:pt idx="8897">
                  <c:v>0.10478009259259259</c:v>
                </c:pt>
                <c:pt idx="8898">
                  <c:v>0.10479166666666667</c:v>
                </c:pt>
                <c:pt idx="8899">
                  <c:v>0.10480324074074075</c:v>
                </c:pt>
                <c:pt idx="8900">
                  <c:v>0.10481481481481481</c:v>
                </c:pt>
                <c:pt idx="8901">
                  <c:v>0.10482638888888889</c:v>
                </c:pt>
                <c:pt idx="8902">
                  <c:v>0.10483796296296295</c:v>
                </c:pt>
                <c:pt idx="8903">
                  <c:v>0.10484953703703703</c:v>
                </c:pt>
                <c:pt idx="8904">
                  <c:v>0.10486111111111111</c:v>
                </c:pt>
                <c:pt idx="8905">
                  <c:v>0.10487268518518518</c:v>
                </c:pt>
                <c:pt idx="8906">
                  <c:v>0.10488425925925926</c:v>
                </c:pt>
                <c:pt idx="8907">
                  <c:v>0.10489583333333334</c:v>
                </c:pt>
                <c:pt idx="8908">
                  <c:v>0.10490740740740741</c:v>
                </c:pt>
                <c:pt idx="8909">
                  <c:v>0.10491898148148149</c:v>
                </c:pt>
                <c:pt idx="8910">
                  <c:v>0.10493055555555557</c:v>
                </c:pt>
                <c:pt idx="8911">
                  <c:v>0.10494212962962964</c:v>
                </c:pt>
                <c:pt idx="8912">
                  <c:v>0.1049537037037037</c:v>
                </c:pt>
                <c:pt idx="8913">
                  <c:v>0.10496527777777777</c:v>
                </c:pt>
                <c:pt idx="8914">
                  <c:v>0.10497685185185185</c:v>
                </c:pt>
                <c:pt idx="8915">
                  <c:v>0.10498842592592593</c:v>
                </c:pt>
                <c:pt idx="8916">
                  <c:v>0.105</c:v>
                </c:pt>
                <c:pt idx="8917">
                  <c:v>0.10501157407407408</c:v>
                </c:pt>
                <c:pt idx="8918">
                  <c:v>0.10502314814814816</c:v>
                </c:pt>
                <c:pt idx="8919">
                  <c:v>0.10503472222222222</c:v>
                </c:pt>
                <c:pt idx="8920">
                  <c:v>0.10504629629629629</c:v>
                </c:pt>
                <c:pt idx="8921">
                  <c:v>0.10505787037037036</c:v>
                </c:pt>
                <c:pt idx="8922">
                  <c:v>0.10506944444444444</c:v>
                </c:pt>
                <c:pt idx="8923">
                  <c:v>0.10508101851851852</c:v>
                </c:pt>
                <c:pt idx="8924">
                  <c:v>0.10509259259259258</c:v>
                </c:pt>
                <c:pt idx="8925">
                  <c:v>0.10510416666666667</c:v>
                </c:pt>
                <c:pt idx="8926">
                  <c:v>0.10511574074074075</c:v>
                </c:pt>
                <c:pt idx="8927">
                  <c:v>0.10512731481481481</c:v>
                </c:pt>
                <c:pt idx="8928">
                  <c:v>0.10513888888888889</c:v>
                </c:pt>
                <c:pt idx="8929">
                  <c:v>0.10515046296296297</c:v>
                </c:pt>
                <c:pt idx="8930">
                  <c:v>0.10516203703703704</c:v>
                </c:pt>
                <c:pt idx="8931">
                  <c:v>0.10517361111111112</c:v>
                </c:pt>
                <c:pt idx="8932">
                  <c:v>0.10518518518518517</c:v>
                </c:pt>
                <c:pt idx="8933">
                  <c:v>0.10519675925925925</c:v>
                </c:pt>
                <c:pt idx="8934">
                  <c:v>0.10520833333333333</c:v>
                </c:pt>
                <c:pt idx="8935">
                  <c:v>0.1052199074074074</c:v>
                </c:pt>
                <c:pt idx="8936">
                  <c:v>0.10523148148148148</c:v>
                </c:pt>
                <c:pt idx="8937">
                  <c:v>0.10524305555555556</c:v>
                </c:pt>
                <c:pt idx="8938">
                  <c:v>0.10525462962962963</c:v>
                </c:pt>
                <c:pt idx="8939">
                  <c:v>0.10526620370370371</c:v>
                </c:pt>
                <c:pt idx="8940">
                  <c:v>0.10527777777777779</c:v>
                </c:pt>
                <c:pt idx="8941">
                  <c:v>0.10528935185185184</c:v>
                </c:pt>
                <c:pt idx="8942">
                  <c:v>0.10530092592592592</c:v>
                </c:pt>
                <c:pt idx="8943">
                  <c:v>0.10531249999999999</c:v>
                </c:pt>
                <c:pt idx="8944">
                  <c:v>0.10532407407407407</c:v>
                </c:pt>
                <c:pt idx="8945">
                  <c:v>0.10533564814814815</c:v>
                </c:pt>
                <c:pt idx="8946">
                  <c:v>0.10534722222222222</c:v>
                </c:pt>
                <c:pt idx="8947">
                  <c:v>0.1053587962962963</c:v>
                </c:pt>
                <c:pt idx="8948">
                  <c:v>0.10537037037037038</c:v>
                </c:pt>
                <c:pt idx="8949">
                  <c:v>0.10538194444444444</c:v>
                </c:pt>
                <c:pt idx="8950">
                  <c:v>0.10539351851851853</c:v>
                </c:pt>
                <c:pt idx="8951">
                  <c:v>0.10540509259259261</c:v>
                </c:pt>
                <c:pt idx="8952">
                  <c:v>0.10541666666666667</c:v>
                </c:pt>
                <c:pt idx="8953">
                  <c:v>0.10542824074074074</c:v>
                </c:pt>
                <c:pt idx="8954">
                  <c:v>0.10543981481481481</c:v>
                </c:pt>
                <c:pt idx="8955">
                  <c:v>0.10545138888888889</c:v>
                </c:pt>
                <c:pt idx="8956">
                  <c:v>0.10546296296296297</c:v>
                </c:pt>
                <c:pt idx="8957">
                  <c:v>0.10547453703703703</c:v>
                </c:pt>
                <c:pt idx="8958">
                  <c:v>0.10548611111111111</c:v>
                </c:pt>
                <c:pt idx="8959">
                  <c:v>0.10549768518518519</c:v>
                </c:pt>
                <c:pt idx="8960">
                  <c:v>0.10550925925925926</c:v>
                </c:pt>
                <c:pt idx="8961">
                  <c:v>0.10552083333333333</c:v>
                </c:pt>
                <c:pt idx="8962">
                  <c:v>0.10553240740740739</c:v>
                </c:pt>
                <c:pt idx="8963">
                  <c:v>0.10554398148148147</c:v>
                </c:pt>
                <c:pt idx="8964">
                  <c:v>0.10555555555555556</c:v>
                </c:pt>
                <c:pt idx="8965">
                  <c:v>0.10556712962962962</c:v>
                </c:pt>
                <c:pt idx="8966">
                  <c:v>0.10556712962962962</c:v>
                </c:pt>
                <c:pt idx="8967">
                  <c:v>0.1055787037037037</c:v>
                </c:pt>
                <c:pt idx="8968">
                  <c:v>0.10559027777777778</c:v>
                </c:pt>
                <c:pt idx="8969">
                  <c:v>0.10560185185185185</c:v>
                </c:pt>
                <c:pt idx="8970">
                  <c:v>0.10561342592592593</c:v>
                </c:pt>
                <c:pt idx="8971">
                  <c:v>0.10562500000000001</c:v>
                </c:pt>
                <c:pt idx="8972">
                  <c:v>0.10563657407407408</c:v>
                </c:pt>
                <c:pt idx="8973">
                  <c:v>0.10564814814814816</c:v>
                </c:pt>
                <c:pt idx="8974">
                  <c:v>0.10565972222222221</c:v>
                </c:pt>
                <c:pt idx="8975">
                  <c:v>0.10567129629629629</c:v>
                </c:pt>
                <c:pt idx="8976">
                  <c:v>0.10568287037037037</c:v>
                </c:pt>
                <c:pt idx="8977">
                  <c:v>0.10569444444444444</c:v>
                </c:pt>
                <c:pt idx="8978">
                  <c:v>0.10570601851851852</c:v>
                </c:pt>
                <c:pt idx="8979">
                  <c:v>0.1057175925925926</c:v>
                </c:pt>
                <c:pt idx="8980">
                  <c:v>0.10572916666666667</c:v>
                </c:pt>
                <c:pt idx="8981">
                  <c:v>0.10574074074074075</c:v>
                </c:pt>
                <c:pt idx="8982">
                  <c:v>0.1057523148148148</c:v>
                </c:pt>
                <c:pt idx="8983">
                  <c:v>0.10576388888888888</c:v>
                </c:pt>
                <c:pt idx="8984">
                  <c:v>0.10577546296296296</c:v>
                </c:pt>
                <c:pt idx="8985">
                  <c:v>0.10578703703703703</c:v>
                </c:pt>
                <c:pt idx="8986">
                  <c:v>0.10579861111111111</c:v>
                </c:pt>
                <c:pt idx="8987">
                  <c:v>0.10581018518518519</c:v>
                </c:pt>
                <c:pt idx="8988">
                  <c:v>0.10582175925925925</c:v>
                </c:pt>
                <c:pt idx="8989">
                  <c:v>0.10583333333333333</c:v>
                </c:pt>
                <c:pt idx="8990">
                  <c:v>0.10584490740740742</c:v>
                </c:pt>
                <c:pt idx="8991">
                  <c:v>0.10585648148148148</c:v>
                </c:pt>
                <c:pt idx="8992">
                  <c:v>0.10586805555555556</c:v>
                </c:pt>
                <c:pt idx="8993">
                  <c:v>0.10587962962962964</c:v>
                </c:pt>
                <c:pt idx="8994">
                  <c:v>0.10589120370370371</c:v>
                </c:pt>
                <c:pt idx="8995">
                  <c:v>0.10590277777777778</c:v>
                </c:pt>
                <c:pt idx="8996">
                  <c:v>0.10591435185185184</c:v>
                </c:pt>
                <c:pt idx="8997">
                  <c:v>0.10592592592592592</c:v>
                </c:pt>
                <c:pt idx="8998">
                  <c:v>0.1059375</c:v>
                </c:pt>
                <c:pt idx="8999">
                  <c:v>0.10594907407407407</c:v>
                </c:pt>
                <c:pt idx="9000">
                  <c:v>0.10596064814814815</c:v>
                </c:pt>
                <c:pt idx="9001">
                  <c:v>0.10597222222222223</c:v>
                </c:pt>
                <c:pt idx="9002">
                  <c:v>0.1059837962962963</c:v>
                </c:pt>
                <c:pt idx="9003">
                  <c:v>0.10599537037037036</c:v>
                </c:pt>
                <c:pt idx="9004">
                  <c:v>0.10600694444444443</c:v>
                </c:pt>
                <c:pt idx="9005">
                  <c:v>0.10601851851851851</c:v>
                </c:pt>
                <c:pt idx="9006">
                  <c:v>0.10603009259259259</c:v>
                </c:pt>
                <c:pt idx="9007">
                  <c:v>0.10604166666666666</c:v>
                </c:pt>
                <c:pt idx="9008">
                  <c:v>0.10605324074074074</c:v>
                </c:pt>
                <c:pt idx="9009">
                  <c:v>0.10606481481481482</c:v>
                </c:pt>
                <c:pt idx="9010">
                  <c:v>0.10607638888888889</c:v>
                </c:pt>
                <c:pt idx="9011">
                  <c:v>0.10608796296296297</c:v>
                </c:pt>
                <c:pt idx="9012">
                  <c:v>0.10609953703703705</c:v>
                </c:pt>
                <c:pt idx="9013">
                  <c:v>0.10611111111111111</c:v>
                </c:pt>
                <c:pt idx="9014">
                  <c:v>0.10612268518518519</c:v>
                </c:pt>
                <c:pt idx="9015">
                  <c:v>0.10613425925925928</c:v>
                </c:pt>
                <c:pt idx="9016">
                  <c:v>0.10614583333333333</c:v>
                </c:pt>
                <c:pt idx="9017">
                  <c:v>0.10615740740740741</c:v>
                </c:pt>
                <c:pt idx="9018">
                  <c:v>0.10616898148148148</c:v>
                </c:pt>
                <c:pt idx="9019">
                  <c:v>0.10618055555555556</c:v>
                </c:pt>
                <c:pt idx="9020">
                  <c:v>0.10619212962962964</c:v>
                </c:pt>
                <c:pt idx="9021">
                  <c:v>0.1062037037037037</c:v>
                </c:pt>
                <c:pt idx="9022">
                  <c:v>0.10621527777777778</c:v>
                </c:pt>
                <c:pt idx="9023">
                  <c:v>0.10622685185185186</c:v>
                </c:pt>
                <c:pt idx="9024">
                  <c:v>0.10623842592592592</c:v>
                </c:pt>
                <c:pt idx="9025">
                  <c:v>0.10625</c:v>
                </c:pt>
                <c:pt idx="9026">
                  <c:v>0.10626157407407406</c:v>
                </c:pt>
                <c:pt idx="9027">
                  <c:v>0.10627314814814814</c:v>
                </c:pt>
                <c:pt idx="9028">
                  <c:v>0.10628472222222222</c:v>
                </c:pt>
                <c:pt idx="9029">
                  <c:v>0.10629629629629629</c:v>
                </c:pt>
                <c:pt idx="9030">
                  <c:v>0.10630787037037037</c:v>
                </c:pt>
                <c:pt idx="9031">
                  <c:v>0.10631944444444445</c:v>
                </c:pt>
                <c:pt idx="9032">
                  <c:v>0.10633101851851852</c:v>
                </c:pt>
                <c:pt idx="9033">
                  <c:v>0.1063425925925926</c:v>
                </c:pt>
                <c:pt idx="9034">
                  <c:v>0.10635416666666668</c:v>
                </c:pt>
                <c:pt idx="9035">
                  <c:v>0.10636574074074073</c:v>
                </c:pt>
                <c:pt idx="9036">
                  <c:v>0.10637731481481481</c:v>
                </c:pt>
                <c:pt idx="9037">
                  <c:v>0.10638888888888888</c:v>
                </c:pt>
                <c:pt idx="9038">
                  <c:v>0.10640046296296296</c:v>
                </c:pt>
                <c:pt idx="9039">
                  <c:v>0.10641203703703704</c:v>
                </c:pt>
                <c:pt idx="9040">
                  <c:v>0.10642361111111111</c:v>
                </c:pt>
                <c:pt idx="9041">
                  <c:v>0.10643518518518519</c:v>
                </c:pt>
                <c:pt idx="9042">
                  <c:v>0.10644675925925927</c:v>
                </c:pt>
                <c:pt idx="9043">
                  <c:v>0.10645833333333332</c:v>
                </c:pt>
                <c:pt idx="9044">
                  <c:v>0.10646990740740742</c:v>
                </c:pt>
                <c:pt idx="9045">
                  <c:v>0.10648148148148147</c:v>
                </c:pt>
                <c:pt idx="9046">
                  <c:v>0.10649305555555555</c:v>
                </c:pt>
                <c:pt idx="9047">
                  <c:v>0.10650462962962963</c:v>
                </c:pt>
                <c:pt idx="9048">
                  <c:v>0.1065162037037037</c:v>
                </c:pt>
                <c:pt idx="9049">
                  <c:v>0.10652777777777778</c:v>
                </c:pt>
                <c:pt idx="9050">
                  <c:v>0.10653935185185186</c:v>
                </c:pt>
                <c:pt idx="9051">
                  <c:v>0.10655092592592592</c:v>
                </c:pt>
                <c:pt idx="9052">
                  <c:v>0.1065625</c:v>
                </c:pt>
                <c:pt idx="9053">
                  <c:v>0.10657407407407408</c:v>
                </c:pt>
                <c:pt idx="9054">
                  <c:v>0.10658564814814815</c:v>
                </c:pt>
                <c:pt idx="9055">
                  <c:v>0.10659722222222223</c:v>
                </c:pt>
                <c:pt idx="9056">
                  <c:v>0.10660879629629628</c:v>
                </c:pt>
                <c:pt idx="9057">
                  <c:v>0.10662037037037037</c:v>
                </c:pt>
                <c:pt idx="9058">
                  <c:v>0.10663194444444445</c:v>
                </c:pt>
                <c:pt idx="9059">
                  <c:v>0.10664351851851851</c:v>
                </c:pt>
                <c:pt idx="9060">
                  <c:v>0.10665509259259259</c:v>
                </c:pt>
                <c:pt idx="9061">
                  <c:v>0.10666666666666667</c:v>
                </c:pt>
                <c:pt idx="9062">
                  <c:v>0.10667824074074074</c:v>
                </c:pt>
                <c:pt idx="9063">
                  <c:v>0.10668981481481482</c:v>
                </c:pt>
                <c:pt idx="9064">
                  <c:v>0.10670138888888887</c:v>
                </c:pt>
                <c:pt idx="9065">
                  <c:v>0.10671296296296295</c:v>
                </c:pt>
                <c:pt idx="9066">
                  <c:v>0.10672453703703703</c:v>
                </c:pt>
                <c:pt idx="9067">
                  <c:v>0.1067361111111111</c:v>
                </c:pt>
                <c:pt idx="9068">
                  <c:v>0.10674768518518518</c:v>
                </c:pt>
                <c:pt idx="9069">
                  <c:v>0.10675925925925926</c:v>
                </c:pt>
                <c:pt idx="9070">
                  <c:v>0.10677083333333333</c:v>
                </c:pt>
                <c:pt idx="9071">
                  <c:v>0.10678240740740741</c:v>
                </c:pt>
                <c:pt idx="9072">
                  <c:v>0.10679398148148149</c:v>
                </c:pt>
                <c:pt idx="9073">
                  <c:v>0.10680555555555556</c:v>
                </c:pt>
                <c:pt idx="9074">
                  <c:v>0.10681712962962964</c:v>
                </c:pt>
                <c:pt idx="9075">
                  <c:v>0.10682870370370372</c:v>
                </c:pt>
                <c:pt idx="9076">
                  <c:v>0.10684027777777778</c:v>
                </c:pt>
                <c:pt idx="9077">
                  <c:v>0.10685185185185185</c:v>
                </c:pt>
                <c:pt idx="9078">
                  <c:v>0.10686342592592592</c:v>
                </c:pt>
                <c:pt idx="9079">
                  <c:v>0.106875</c:v>
                </c:pt>
                <c:pt idx="9080">
                  <c:v>0.10688657407407408</c:v>
                </c:pt>
                <c:pt idx="9081">
                  <c:v>0.10689814814814814</c:v>
                </c:pt>
                <c:pt idx="9082">
                  <c:v>0.10690972222222223</c:v>
                </c:pt>
                <c:pt idx="9083">
                  <c:v>0.10692129629629631</c:v>
                </c:pt>
                <c:pt idx="9084">
                  <c:v>0.10693287037037037</c:v>
                </c:pt>
                <c:pt idx="9085">
                  <c:v>0.10694444444444444</c:v>
                </c:pt>
                <c:pt idx="9086">
                  <c:v>0.10695601851851851</c:v>
                </c:pt>
                <c:pt idx="9087">
                  <c:v>0.10696759259259259</c:v>
                </c:pt>
                <c:pt idx="9088">
                  <c:v>0.10697916666666667</c:v>
                </c:pt>
                <c:pt idx="9089">
                  <c:v>0.10699074074074073</c:v>
                </c:pt>
                <c:pt idx="9090">
                  <c:v>0.10700231481481481</c:v>
                </c:pt>
                <c:pt idx="9091">
                  <c:v>0.10701388888888889</c:v>
                </c:pt>
                <c:pt idx="9092">
                  <c:v>0.10702546296296296</c:v>
                </c:pt>
                <c:pt idx="9093">
                  <c:v>0.10703703703703704</c:v>
                </c:pt>
                <c:pt idx="9094">
                  <c:v>0.10704861111111112</c:v>
                </c:pt>
                <c:pt idx="9095">
                  <c:v>0.10706018518518519</c:v>
                </c:pt>
                <c:pt idx="9096">
                  <c:v>0.10707175925925926</c:v>
                </c:pt>
                <c:pt idx="9097">
                  <c:v>0.10708333333333335</c:v>
                </c:pt>
                <c:pt idx="9098">
                  <c:v>0.1070949074074074</c:v>
                </c:pt>
                <c:pt idx="9099">
                  <c:v>0.10710648148148148</c:v>
                </c:pt>
                <c:pt idx="9100">
                  <c:v>0.10711805555555555</c:v>
                </c:pt>
                <c:pt idx="9101">
                  <c:v>0.10712962962962963</c:v>
                </c:pt>
                <c:pt idx="9102">
                  <c:v>0.10714120370370371</c:v>
                </c:pt>
                <c:pt idx="9103">
                  <c:v>0.10715277777777778</c:v>
                </c:pt>
                <c:pt idx="9104">
                  <c:v>0.10716435185185186</c:v>
                </c:pt>
                <c:pt idx="9105">
                  <c:v>0.10717592592592594</c:v>
                </c:pt>
                <c:pt idx="9106">
                  <c:v>0.10718749999999999</c:v>
                </c:pt>
                <c:pt idx="9107">
                  <c:v>0.10719907407407407</c:v>
                </c:pt>
                <c:pt idx="9108">
                  <c:v>0.10721064814814814</c:v>
                </c:pt>
                <c:pt idx="9109">
                  <c:v>0.10722222222222222</c:v>
                </c:pt>
                <c:pt idx="9110">
                  <c:v>0.1072337962962963</c:v>
                </c:pt>
                <c:pt idx="9111">
                  <c:v>0.10724537037037037</c:v>
                </c:pt>
                <c:pt idx="9112">
                  <c:v>0.10725694444444445</c:v>
                </c:pt>
                <c:pt idx="9113">
                  <c:v>0.10726851851851853</c:v>
                </c:pt>
                <c:pt idx="9114">
                  <c:v>0.10728009259259259</c:v>
                </c:pt>
                <c:pt idx="9115">
                  <c:v>0.10729166666666667</c:v>
                </c:pt>
                <c:pt idx="9116">
                  <c:v>0.10730324074074075</c:v>
                </c:pt>
                <c:pt idx="9117">
                  <c:v>0.10731481481481481</c:v>
                </c:pt>
                <c:pt idx="9118">
                  <c:v>0.10732638888888889</c:v>
                </c:pt>
                <c:pt idx="9119">
                  <c:v>0.10733796296296295</c:v>
                </c:pt>
                <c:pt idx="9120">
                  <c:v>0.10734953703703703</c:v>
                </c:pt>
                <c:pt idx="9121">
                  <c:v>0.10736111111111112</c:v>
                </c:pt>
                <c:pt idx="9122">
                  <c:v>0.10737268518518518</c:v>
                </c:pt>
                <c:pt idx="9123">
                  <c:v>0.10738425925925926</c:v>
                </c:pt>
                <c:pt idx="9124">
                  <c:v>0.10739583333333334</c:v>
                </c:pt>
                <c:pt idx="9125">
                  <c:v>0.1074074074074074</c:v>
                </c:pt>
                <c:pt idx="9126">
                  <c:v>0.10741898148148148</c:v>
                </c:pt>
                <c:pt idx="9127">
                  <c:v>0.10743055555555554</c:v>
                </c:pt>
                <c:pt idx="9128">
                  <c:v>0.10744212962962962</c:v>
                </c:pt>
                <c:pt idx="9129">
                  <c:v>0.1074537037037037</c:v>
                </c:pt>
                <c:pt idx="9130">
                  <c:v>0.10746527777777777</c:v>
                </c:pt>
                <c:pt idx="9131">
                  <c:v>0.10747685185185185</c:v>
                </c:pt>
                <c:pt idx="9132">
                  <c:v>0.10748842592592593</c:v>
                </c:pt>
                <c:pt idx="9133">
                  <c:v>0.1075</c:v>
                </c:pt>
                <c:pt idx="9134">
                  <c:v>0.10751157407407408</c:v>
                </c:pt>
                <c:pt idx="9135">
                  <c:v>0.10752314814814816</c:v>
                </c:pt>
                <c:pt idx="9136">
                  <c:v>0.10753472222222223</c:v>
                </c:pt>
                <c:pt idx="9137">
                  <c:v>0.10754629629629631</c:v>
                </c:pt>
                <c:pt idx="9138">
                  <c:v>0.10755787037037036</c:v>
                </c:pt>
                <c:pt idx="9139">
                  <c:v>0.10756944444444444</c:v>
                </c:pt>
                <c:pt idx="9140">
                  <c:v>0.10758101851851852</c:v>
                </c:pt>
                <c:pt idx="9141">
                  <c:v>0.10759259259259259</c:v>
                </c:pt>
                <c:pt idx="9142">
                  <c:v>0.10760416666666667</c:v>
                </c:pt>
                <c:pt idx="9143">
                  <c:v>0.10761574074074075</c:v>
                </c:pt>
                <c:pt idx="9144">
                  <c:v>0.10762731481481481</c:v>
                </c:pt>
                <c:pt idx="9145">
                  <c:v>0.1076388888888889</c:v>
                </c:pt>
                <c:pt idx="9146">
                  <c:v>0.10765046296296295</c:v>
                </c:pt>
                <c:pt idx="9147">
                  <c:v>0.10766203703703703</c:v>
                </c:pt>
                <c:pt idx="9148">
                  <c:v>0.10767361111111111</c:v>
                </c:pt>
                <c:pt idx="9149">
                  <c:v>0.10768518518518518</c:v>
                </c:pt>
                <c:pt idx="9150">
                  <c:v>0.10769675925925926</c:v>
                </c:pt>
                <c:pt idx="9151">
                  <c:v>0.10770833333333334</c:v>
                </c:pt>
                <c:pt idx="9152">
                  <c:v>0.1077199074074074</c:v>
                </c:pt>
                <c:pt idx="9153">
                  <c:v>0.10773148148148148</c:v>
                </c:pt>
                <c:pt idx="9154">
                  <c:v>0.10774305555555556</c:v>
                </c:pt>
                <c:pt idx="9155">
                  <c:v>0.10775462962962963</c:v>
                </c:pt>
                <c:pt idx="9156">
                  <c:v>0.10776620370370371</c:v>
                </c:pt>
                <c:pt idx="9157">
                  <c:v>0.10777777777777779</c:v>
                </c:pt>
                <c:pt idx="9158">
                  <c:v>0.10778935185185186</c:v>
                </c:pt>
                <c:pt idx="9159">
                  <c:v>0.10780092592592593</c:v>
                </c:pt>
                <c:pt idx="9160">
                  <c:v>0.10781249999999999</c:v>
                </c:pt>
                <c:pt idx="9161">
                  <c:v>0.10782407407407407</c:v>
                </c:pt>
                <c:pt idx="9162">
                  <c:v>0.10783564814814815</c:v>
                </c:pt>
                <c:pt idx="9163">
                  <c:v>0.10784722222222222</c:v>
                </c:pt>
                <c:pt idx="9164">
                  <c:v>0.1078587962962963</c:v>
                </c:pt>
                <c:pt idx="9165">
                  <c:v>0.10787037037037038</c:v>
                </c:pt>
                <c:pt idx="9166">
                  <c:v>0.10788194444444445</c:v>
                </c:pt>
                <c:pt idx="9167">
                  <c:v>0.10789351851851851</c:v>
                </c:pt>
                <c:pt idx="9168">
                  <c:v>0.10790509259259258</c:v>
                </c:pt>
                <c:pt idx="9169">
                  <c:v>0.10791666666666666</c:v>
                </c:pt>
                <c:pt idx="9170">
                  <c:v>0.10792824074074074</c:v>
                </c:pt>
                <c:pt idx="9171">
                  <c:v>0.10793981481481481</c:v>
                </c:pt>
                <c:pt idx="9172">
                  <c:v>0.10795138888888889</c:v>
                </c:pt>
                <c:pt idx="9173">
                  <c:v>0.10796296296296297</c:v>
                </c:pt>
                <c:pt idx="9174">
                  <c:v>0.10797453703703704</c:v>
                </c:pt>
                <c:pt idx="9175">
                  <c:v>0.10798611111111112</c:v>
                </c:pt>
                <c:pt idx="9176">
                  <c:v>0.1079976851851852</c:v>
                </c:pt>
                <c:pt idx="9177">
                  <c:v>0.10800925925925926</c:v>
                </c:pt>
                <c:pt idx="9178">
                  <c:v>0.10802083333333333</c:v>
                </c:pt>
                <c:pt idx="9179">
                  <c:v>0.10803240740740742</c:v>
                </c:pt>
                <c:pt idx="9180">
                  <c:v>0.10804398148148148</c:v>
                </c:pt>
                <c:pt idx="9181">
                  <c:v>0.10805555555555556</c:v>
                </c:pt>
                <c:pt idx="9182">
                  <c:v>0.10806712962962962</c:v>
                </c:pt>
                <c:pt idx="9183">
                  <c:v>0.1080787037037037</c:v>
                </c:pt>
                <c:pt idx="9184">
                  <c:v>0.10809027777777779</c:v>
                </c:pt>
                <c:pt idx="9185">
                  <c:v>0.10810185185185185</c:v>
                </c:pt>
                <c:pt idx="9186">
                  <c:v>0.10811342592592592</c:v>
                </c:pt>
                <c:pt idx="9187">
                  <c:v>0.10812500000000001</c:v>
                </c:pt>
                <c:pt idx="9188">
                  <c:v>0.10813657407407407</c:v>
                </c:pt>
                <c:pt idx="9189">
                  <c:v>0.10814814814814815</c:v>
                </c:pt>
                <c:pt idx="9190">
                  <c:v>0.10815972222222221</c:v>
                </c:pt>
                <c:pt idx="9191">
                  <c:v>0.10817129629629629</c:v>
                </c:pt>
                <c:pt idx="9192">
                  <c:v>0.10818287037037037</c:v>
                </c:pt>
                <c:pt idx="9193">
                  <c:v>0.10819444444444444</c:v>
                </c:pt>
                <c:pt idx="9194">
                  <c:v>0.10820601851851852</c:v>
                </c:pt>
                <c:pt idx="9195">
                  <c:v>0.1082175925925926</c:v>
                </c:pt>
                <c:pt idx="9196">
                  <c:v>0.10822916666666667</c:v>
                </c:pt>
                <c:pt idx="9197">
                  <c:v>0.10824074074074075</c:v>
                </c:pt>
                <c:pt idx="9198">
                  <c:v>0.10825231481481483</c:v>
                </c:pt>
                <c:pt idx="9199">
                  <c:v>0.10826388888888888</c:v>
                </c:pt>
                <c:pt idx="9200">
                  <c:v>0.10827546296296296</c:v>
                </c:pt>
                <c:pt idx="9201">
                  <c:v>0.10828703703703703</c:v>
                </c:pt>
                <c:pt idx="9202">
                  <c:v>0.10829861111111111</c:v>
                </c:pt>
                <c:pt idx="9203">
                  <c:v>0.10831018518518519</c:v>
                </c:pt>
                <c:pt idx="9204">
                  <c:v>0.10832175925925926</c:v>
                </c:pt>
                <c:pt idx="9205">
                  <c:v>0.10833333333333334</c:v>
                </c:pt>
                <c:pt idx="9206">
                  <c:v>0.10834490740740742</c:v>
                </c:pt>
                <c:pt idx="9207">
                  <c:v>0.10835648148148147</c:v>
                </c:pt>
                <c:pt idx="9208">
                  <c:v>0.10836805555555555</c:v>
                </c:pt>
                <c:pt idx="9209">
                  <c:v>0.10837962962962962</c:v>
                </c:pt>
                <c:pt idx="9210">
                  <c:v>0.1083912037037037</c:v>
                </c:pt>
                <c:pt idx="9211">
                  <c:v>0.10840277777777778</c:v>
                </c:pt>
                <c:pt idx="9212">
                  <c:v>0.10841435185185185</c:v>
                </c:pt>
                <c:pt idx="9213">
                  <c:v>0.10842592592592593</c:v>
                </c:pt>
                <c:pt idx="9214">
                  <c:v>0.10843750000000001</c:v>
                </c:pt>
                <c:pt idx="9215">
                  <c:v>0.10844907407407407</c:v>
                </c:pt>
                <c:pt idx="9216">
                  <c:v>0.10846064814814815</c:v>
                </c:pt>
                <c:pt idx="9217">
                  <c:v>0.10847222222222223</c:v>
                </c:pt>
                <c:pt idx="9218">
                  <c:v>0.1084837962962963</c:v>
                </c:pt>
                <c:pt idx="9219">
                  <c:v>0.10849537037037038</c:v>
                </c:pt>
                <c:pt idx="9220">
                  <c:v>0.10850694444444443</c:v>
                </c:pt>
                <c:pt idx="9221">
                  <c:v>0.10851851851851851</c:v>
                </c:pt>
                <c:pt idx="9222">
                  <c:v>0.10853009259259259</c:v>
                </c:pt>
                <c:pt idx="9223">
                  <c:v>0.10854166666666666</c:v>
                </c:pt>
                <c:pt idx="9224">
                  <c:v>0.10855324074074074</c:v>
                </c:pt>
                <c:pt idx="9225">
                  <c:v>0.10856481481481482</c:v>
                </c:pt>
                <c:pt idx="9226">
                  <c:v>0.10857638888888889</c:v>
                </c:pt>
                <c:pt idx="9227">
                  <c:v>0.10858796296296297</c:v>
                </c:pt>
                <c:pt idx="9228">
                  <c:v>0.10859953703703702</c:v>
                </c:pt>
                <c:pt idx="9229">
                  <c:v>0.1086111111111111</c:v>
                </c:pt>
                <c:pt idx="9230">
                  <c:v>0.10862268518518518</c:v>
                </c:pt>
                <c:pt idx="9231">
                  <c:v>0.10863425925925925</c:v>
                </c:pt>
                <c:pt idx="9232">
                  <c:v>0.10864583333333333</c:v>
                </c:pt>
                <c:pt idx="9233">
                  <c:v>0.10865740740740741</c:v>
                </c:pt>
                <c:pt idx="9234">
                  <c:v>0.10866898148148148</c:v>
                </c:pt>
                <c:pt idx="9235">
                  <c:v>0.10868055555555556</c:v>
                </c:pt>
                <c:pt idx="9236">
                  <c:v>0.10869212962962964</c:v>
                </c:pt>
                <c:pt idx="9237">
                  <c:v>0.10870370370370371</c:v>
                </c:pt>
                <c:pt idx="9238">
                  <c:v>0.10871527777777779</c:v>
                </c:pt>
                <c:pt idx="9239">
                  <c:v>0.10872685185185187</c:v>
                </c:pt>
                <c:pt idx="9240">
                  <c:v>0.10873842592592593</c:v>
                </c:pt>
                <c:pt idx="9241">
                  <c:v>0.10875</c:v>
                </c:pt>
                <c:pt idx="9242">
                  <c:v>0.10876157407407407</c:v>
                </c:pt>
                <c:pt idx="9243">
                  <c:v>0.10877314814814815</c:v>
                </c:pt>
                <c:pt idx="9244">
                  <c:v>0.10878472222222223</c:v>
                </c:pt>
                <c:pt idx="9245">
                  <c:v>0.10879629629629629</c:v>
                </c:pt>
                <c:pt idx="9246">
                  <c:v>0.10880787037037037</c:v>
                </c:pt>
                <c:pt idx="9247">
                  <c:v>0.10881944444444445</c:v>
                </c:pt>
                <c:pt idx="9248">
                  <c:v>0.10883101851851852</c:v>
                </c:pt>
                <c:pt idx="9249">
                  <c:v>0.10884259259259259</c:v>
                </c:pt>
                <c:pt idx="9250">
                  <c:v>0.10885416666666665</c:v>
                </c:pt>
                <c:pt idx="9251">
                  <c:v>0.10886574074074074</c:v>
                </c:pt>
                <c:pt idx="9252">
                  <c:v>0.10887731481481482</c:v>
                </c:pt>
                <c:pt idx="9253">
                  <c:v>0.10888888888888888</c:v>
                </c:pt>
                <c:pt idx="9254">
                  <c:v>0.10890046296296296</c:v>
                </c:pt>
                <c:pt idx="9255">
                  <c:v>0.10891203703703704</c:v>
                </c:pt>
                <c:pt idx="9256">
                  <c:v>0.10892361111111111</c:v>
                </c:pt>
                <c:pt idx="9257">
                  <c:v>0.10893518518518519</c:v>
                </c:pt>
                <c:pt idx="9258">
                  <c:v>0.10894675925925927</c:v>
                </c:pt>
                <c:pt idx="9259">
                  <c:v>0.10895833333333334</c:v>
                </c:pt>
                <c:pt idx="9260">
                  <c:v>0.1089699074074074</c:v>
                </c:pt>
                <c:pt idx="9261">
                  <c:v>0.10898148148148147</c:v>
                </c:pt>
                <c:pt idx="9262">
                  <c:v>0.10899305555555555</c:v>
                </c:pt>
                <c:pt idx="9263">
                  <c:v>0.10900462962962963</c:v>
                </c:pt>
                <c:pt idx="9264">
                  <c:v>0.1090162037037037</c:v>
                </c:pt>
                <c:pt idx="9265">
                  <c:v>0.10902777777777778</c:v>
                </c:pt>
                <c:pt idx="9266">
                  <c:v>0.10903935185185186</c:v>
                </c:pt>
                <c:pt idx="9267">
                  <c:v>0.10905092592592593</c:v>
                </c:pt>
                <c:pt idx="9268">
                  <c:v>0.10906249999999999</c:v>
                </c:pt>
                <c:pt idx="9269">
                  <c:v>0.10907407407407409</c:v>
                </c:pt>
                <c:pt idx="9270">
                  <c:v>0.10908564814814814</c:v>
                </c:pt>
                <c:pt idx="9271">
                  <c:v>0.10909722222222222</c:v>
                </c:pt>
                <c:pt idx="9272">
                  <c:v>0.10910879629629629</c:v>
                </c:pt>
                <c:pt idx="9273">
                  <c:v>0.10912037037037037</c:v>
                </c:pt>
                <c:pt idx="9274">
                  <c:v>0.10913194444444445</c:v>
                </c:pt>
                <c:pt idx="9275">
                  <c:v>0.10914351851851851</c:v>
                </c:pt>
                <c:pt idx="9276">
                  <c:v>0.1091550925925926</c:v>
                </c:pt>
                <c:pt idx="9277">
                  <c:v>0.10916666666666668</c:v>
                </c:pt>
                <c:pt idx="9278">
                  <c:v>0.10917824074074074</c:v>
                </c:pt>
                <c:pt idx="9279">
                  <c:v>0.10918981481481482</c:v>
                </c:pt>
                <c:pt idx="9280">
                  <c:v>0.1092013888888889</c:v>
                </c:pt>
                <c:pt idx="9281">
                  <c:v>0.10921296296296296</c:v>
                </c:pt>
                <c:pt idx="9282">
                  <c:v>0.10922453703703704</c:v>
                </c:pt>
                <c:pt idx="9283">
                  <c:v>0.1092361111111111</c:v>
                </c:pt>
                <c:pt idx="9284">
                  <c:v>0.10924768518518518</c:v>
                </c:pt>
                <c:pt idx="9285">
                  <c:v>0.10925925925925926</c:v>
                </c:pt>
                <c:pt idx="9286">
                  <c:v>0.10927083333333333</c:v>
                </c:pt>
                <c:pt idx="9287">
                  <c:v>0.10928240740740741</c:v>
                </c:pt>
                <c:pt idx="9288">
                  <c:v>0.10929398148148149</c:v>
                </c:pt>
                <c:pt idx="9289">
                  <c:v>0.10930555555555554</c:v>
                </c:pt>
                <c:pt idx="9290">
                  <c:v>0.10931712962962963</c:v>
                </c:pt>
                <c:pt idx="9291">
                  <c:v>0.10932870370370369</c:v>
                </c:pt>
                <c:pt idx="9292">
                  <c:v>0.10934027777777777</c:v>
                </c:pt>
                <c:pt idx="9293">
                  <c:v>0.10935185185185185</c:v>
                </c:pt>
                <c:pt idx="9294">
                  <c:v>0.10936342592592592</c:v>
                </c:pt>
                <c:pt idx="9295">
                  <c:v>0.109375</c:v>
                </c:pt>
                <c:pt idx="9296">
                  <c:v>0.10938657407407408</c:v>
                </c:pt>
                <c:pt idx="9297">
                  <c:v>0.10939814814814815</c:v>
                </c:pt>
                <c:pt idx="9298">
                  <c:v>0.10940972222222223</c:v>
                </c:pt>
                <c:pt idx="9299">
                  <c:v>0.10942129629629631</c:v>
                </c:pt>
                <c:pt idx="9300">
                  <c:v>0.10943287037037037</c:v>
                </c:pt>
                <c:pt idx="9301">
                  <c:v>0.10944444444444446</c:v>
                </c:pt>
                <c:pt idx="9302">
                  <c:v>0.10945601851851851</c:v>
                </c:pt>
                <c:pt idx="9303">
                  <c:v>0.10946759259259259</c:v>
                </c:pt>
                <c:pt idx="9304">
                  <c:v>0.10947916666666667</c:v>
                </c:pt>
                <c:pt idx="9305">
                  <c:v>0.10949074074074074</c:v>
                </c:pt>
                <c:pt idx="9306">
                  <c:v>0.10950231481481482</c:v>
                </c:pt>
                <c:pt idx="9307">
                  <c:v>0.1095138888888889</c:v>
                </c:pt>
                <c:pt idx="9308">
                  <c:v>0.10952546296296296</c:v>
                </c:pt>
                <c:pt idx="9309">
                  <c:v>0.10953703703703704</c:v>
                </c:pt>
                <c:pt idx="9310">
                  <c:v>0.1095486111111111</c:v>
                </c:pt>
                <c:pt idx="9311">
                  <c:v>0.10956018518518518</c:v>
                </c:pt>
                <c:pt idx="9312">
                  <c:v>0.10957175925925926</c:v>
                </c:pt>
                <c:pt idx="9313">
                  <c:v>0.10958333333333332</c:v>
                </c:pt>
                <c:pt idx="9314">
                  <c:v>0.1095949074074074</c:v>
                </c:pt>
                <c:pt idx="9315">
                  <c:v>0.10960648148148149</c:v>
                </c:pt>
                <c:pt idx="9316">
                  <c:v>0.10961805555555555</c:v>
                </c:pt>
                <c:pt idx="9317">
                  <c:v>0.10962962962962963</c:v>
                </c:pt>
                <c:pt idx="9318">
                  <c:v>0.10964120370370371</c:v>
                </c:pt>
                <c:pt idx="9319">
                  <c:v>0.10965277777777778</c:v>
                </c:pt>
                <c:pt idx="9320">
                  <c:v>0.10966435185185186</c:v>
                </c:pt>
                <c:pt idx="9321">
                  <c:v>0.10967592592592591</c:v>
                </c:pt>
                <c:pt idx="9322">
                  <c:v>0.10968750000000001</c:v>
                </c:pt>
                <c:pt idx="9323">
                  <c:v>0.10969907407407407</c:v>
                </c:pt>
                <c:pt idx="9324">
                  <c:v>0.10971064814814814</c:v>
                </c:pt>
                <c:pt idx="9325">
                  <c:v>0.10972222222222222</c:v>
                </c:pt>
                <c:pt idx="9326">
                  <c:v>0.1097337962962963</c:v>
                </c:pt>
                <c:pt idx="9327">
                  <c:v>0.10974537037037037</c:v>
                </c:pt>
                <c:pt idx="9328">
                  <c:v>0.10975694444444445</c:v>
                </c:pt>
                <c:pt idx="9329">
                  <c:v>0.10976851851851853</c:v>
                </c:pt>
                <c:pt idx="9330">
                  <c:v>0.1097800925925926</c:v>
                </c:pt>
                <c:pt idx="9331">
                  <c:v>0.10979166666666666</c:v>
                </c:pt>
                <c:pt idx="9332">
                  <c:v>0.10980324074074073</c:v>
                </c:pt>
                <c:pt idx="9333">
                  <c:v>0.10981481481481481</c:v>
                </c:pt>
                <c:pt idx="9334">
                  <c:v>0.10982638888888889</c:v>
                </c:pt>
                <c:pt idx="9335">
                  <c:v>0.10983796296296296</c:v>
                </c:pt>
                <c:pt idx="9336">
                  <c:v>0.10984953703703704</c:v>
                </c:pt>
                <c:pt idx="9337">
                  <c:v>0.10986111111111112</c:v>
                </c:pt>
                <c:pt idx="9338">
                  <c:v>0.10987268518518518</c:v>
                </c:pt>
                <c:pt idx="9339">
                  <c:v>0.10988425925925926</c:v>
                </c:pt>
                <c:pt idx="9340">
                  <c:v>0.10989583333333335</c:v>
                </c:pt>
                <c:pt idx="9341">
                  <c:v>0.10990740740740741</c:v>
                </c:pt>
                <c:pt idx="9342">
                  <c:v>0.10991898148148148</c:v>
                </c:pt>
                <c:pt idx="9343">
                  <c:v>0.10993055555555555</c:v>
                </c:pt>
                <c:pt idx="9344">
                  <c:v>0.10994212962962963</c:v>
                </c:pt>
                <c:pt idx="9345">
                  <c:v>0.10995370370370371</c:v>
                </c:pt>
                <c:pt idx="9346">
                  <c:v>0.10996527777777777</c:v>
                </c:pt>
                <c:pt idx="9347">
                  <c:v>0.10997685185185185</c:v>
                </c:pt>
                <c:pt idx="9348">
                  <c:v>0.10998842592592593</c:v>
                </c:pt>
                <c:pt idx="9349">
                  <c:v>0.11</c:v>
                </c:pt>
                <c:pt idx="9350">
                  <c:v>0.11001157407407407</c:v>
                </c:pt>
                <c:pt idx="9351">
                  <c:v>0.11002314814814813</c:v>
                </c:pt>
                <c:pt idx="9352">
                  <c:v>0.11003472222222221</c:v>
                </c:pt>
                <c:pt idx="9353">
                  <c:v>0.11004629629629629</c:v>
                </c:pt>
                <c:pt idx="9354">
                  <c:v>0.11005787037037036</c:v>
                </c:pt>
                <c:pt idx="9355">
                  <c:v>0.11006944444444444</c:v>
                </c:pt>
                <c:pt idx="9356">
                  <c:v>0.11008101851851852</c:v>
                </c:pt>
                <c:pt idx="9357">
                  <c:v>0.11009259259259259</c:v>
                </c:pt>
                <c:pt idx="9358">
                  <c:v>0.11010416666666667</c:v>
                </c:pt>
                <c:pt idx="9359">
                  <c:v>0.11011574074074075</c:v>
                </c:pt>
                <c:pt idx="9360">
                  <c:v>0.11012731481481482</c:v>
                </c:pt>
                <c:pt idx="9361">
                  <c:v>0.1101388888888889</c:v>
                </c:pt>
                <c:pt idx="9362">
                  <c:v>0.11015046296296298</c:v>
                </c:pt>
                <c:pt idx="9363">
                  <c:v>0.11016203703703703</c:v>
                </c:pt>
                <c:pt idx="9364">
                  <c:v>0.11017361111111111</c:v>
                </c:pt>
                <c:pt idx="9365">
                  <c:v>0.11018518518518518</c:v>
                </c:pt>
                <c:pt idx="9366">
                  <c:v>0.11019675925925926</c:v>
                </c:pt>
                <c:pt idx="9367">
                  <c:v>0.11020833333333334</c:v>
                </c:pt>
                <c:pt idx="9368">
                  <c:v>0.11021990740740741</c:v>
                </c:pt>
                <c:pt idx="9369">
                  <c:v>0.11023148148148149</c:v>
                </c:pt>
                <c:pt idx="9370">
                  <c:v>0.11024305555555557</c:v>
                </c:pt>
                <c:pt idx="9371">
                  <c:v>0.11025462962962962</c:v>
                </c:pt>
                <c:pt idx="9372">
                  <c:v>0.1102662037037037</c:v>
                </c:pt>
                <c:pt idx="9373">
                  <c:v>0.11027777777777777</c:v>
                </c:pt>
                <c:pt idx="9374">
                  <c:v>0.11028935185185185</c:v>
                </c:pt>
                <c:pt idx="9375">
                  <c:v>0.11030092592592593</c:v>
                </c:pt>
                <c:pt idx="9376">
                  <c:v>0.11031249999999999</c:v>
                </c:pt>
                <c:pt idx="9377">
                  <c:v>0.11032407407407407</c:v>
                </c:pt>
                <c:pt idx="9378">
                  <c:v>0.11033564814814815</c:v>
                </c:pt>
                <c:pt idx="9379">
                  <c:v>0.11034722222222222</c:v>
                </c:pt>
                <c:pt idx="9380">
                  <c:v>0.1103587962962963</c:v>
                </c:pt>
                <c:pt idx="9381">
                  <c:v>0.11037037037037038</c:v>
                </c:pt>
                <c:pt idx="9382">
                  <c:v>0.11038194444444445</c:v>
                </c:pt>
                <c:pt idx="9383">
                  <c:v>0.11039351851851853</c:v>
                </c:pt>
                <c:pt idx="9384">
                  <c:v>0.11039351851851853</c:v>
                </c:pt>
                <c:pt idx="9385">
                  <c:v>0.11040509259259258</c:v>
                </c:pt>
                <c:pt idx="9386">
                  <c:v>0.11041666666666666</c:v>
                </c:pt>
                <c:pt idx="9387">
                  <c:v>0.11042824074074074</c:v>
                </c:pt>
                <c:pt idx="9388">
                  <c:v>0.11043981481481481</c:v>
                </c:pt>
                <c:pt idx="9389">
                  <c:v>0.11045138888888889</c:v>
                </c:pt>
                <c:pt idx="9390">
                  <c:v>0.11046296296296297</c:v>
                </c:pt>
                <c:pt idx="9391">
                  <c:v>0.11047453703703704</c:v>
                </c:pt>
                <c:pt idx="9392">
                  <c:v>0.11048611111111112</c:v>
                </c:pt>
                <c:pt idx="9393">
                  <c:v>0.11049768518518517</c:v>
                </c:pt>
                <c:pt idx="9394">
                  <c:v>0.11050925925925925</c:v>
                </c:pt>
                <c:pt idx="9395">
                  <c:v>0.11052083333333333</c:v>
                </c:pt>
                <c:pt idx="9396">
                  <c:v>0.1105324074074074</c:v>
                </c:pt>
                <c:pt idx="9397">
                  <c:v>0.11054398148148148</c:v>
                </c:pt>
                <c:pt idx="9398">
                  <c:v>0.11055555555555556</c:v>
                </c:pt>
                <c:pt idx="9399">
                  <c:v>0.11056712962962963</c:v>
                </c:pt>
                <c:pt idx="9400">
                  <c:v>0.11057870370370371</c:v>
                </c:pt>
                <c:pt idx="9401">
                  <c:v>0.11059027777777779</c:v>
                </c:pt>
                <c:pt idx="9402">
                  <c:v>0.11060185185185185</c:v>
                </c:pt>
                <c:pt idx="9403">
                  <c:v>0.11061342592592593</c:v>
                </c:pt>
                <c:pt idx="9404">
                  <c:v>0.11062499999999999</c:v>
                </c:pt>
                <c:pt idx="9405">
                  <c:v>0.11063657407407408</c:v>
                </c:pt>
                <c:pt idx="9406">
                  <c:v>0.11064814814814815</c:v>
                </c:pt>
                <c:pt idx="9407">
                  <c:v>0.11065972222222221</c:v>
                </c:pt>
                <c:pt idx="9408">
                  <c:v>0.1106712962962963</c:v>
                </c:pt>
                <c:pt idx="9409">
                  <c:v>0.11068287037037038</c:v>
                </c:pt>
                <c:pt idx="9410">
                  <c:v>0.11069444444444444</c:v>
                </c:pt>
                <c:pt idx="9411">
                  <c:v>0.11070601851851852</c:v>
                </c:pt>
                <c:pt idx="9412">
                  <c:v>0.11071759259259258</c:v>
                </c:pt>
                <c:pt idx="9413">
                  <c:v>0.11072916666666667</c:v>
                </c:pt>
                <c:pt idx="9414">
                  <c:v>0.11074074074074074</c:v>
                </c:pt>
                <c:pt idx="9415">
                  <c:v>0.1107523148148148</c:v>
                </c:pt>
                <c:pt idx="9416">
                  <c:v>0.11076388888888888</c:v>
                </c:pt>
                <c:pt idx="9417">
                  <c:v>0.11077546296296296</c:v>
                </c:pt>
                <c:pt idx="9418">
                  <c:v>0.11078703703703703</c:v>
                </c:pt>
                <c:pt idx="9419">
                  <c:v>0.11079861111111111</c:v>
                </c:pt>
                <c:pt idx="9420">
                  <c:v>0.11081018518518519</c:v>
                </c:pt>
                <c:pt idx="9421">
                  <c:v>0.11082175925925926</c:v>
                </c:pt>
                <c:pt idx="9422">
                  <c:v>0.11083333333333334</c:v>
                </c:pt>
                <c:pt idx="9423">
                  <c:v>0.11084490740740742</c:v>
                </c:pt>
                <c:pt idx="9424">
                  <c:v>0.11085648148148149</c:v>
                </c:pt>
                <c:pt idx="9425">
                  <c:v>0.11086805555555555</c:v>
                </c:pt>
                <c:pt idx="9426">
                  <c:v>0.11087962962962962</c:v>
                </c:pt>
                <c:pt idx="9427">
                  <c:v>0.1108912037037037</c:v>
                </c:pt>
                <c:pt idx="9428">
                  <c:v>0.11090277777777778</c:v>
                </c:pt>
                <c:pt idx="9429">
                  <c:v>0.11091435185185185</c:v>
                </c:pt>
                <c:pt idx="9430">
                  <c:v>0.11092592592592593</c:v>
                </c:pt>
                <c:pt idx="9431">
                  <c:v>0.11093750000000001</c:v>
                </c:pt>
                <c:pt idx="9432">
                  <c:v>0.11094907407407407</c:v>
                </c:pt>
                <c:pt idx="9433">
                  <c:v>0.11096064814814814</c:v>
                </c:pt>
                <c:pt idx="9434">
                  <c:v>0.11097222222222221</c:v>
                </c:pt>
                <c:pt idx="9435">
                  <c:v>0.11098379629629629</c:v>
                </c:pt>
                <c:pt idx="9436">
                  <c:v>0.11099537037037037</c:v>
                </c:pt>
                <c:pt idx="9437">
                  <c:v>0.11100694444444444</c:v>
                </c:pt>
                <c:pt idx="9438">
                  <c:v>0.11101851851851852</c:v>
                </c:pt>
                <c:pt idx="9439">
                  <c:v>0.1110300925925926</c:v>
                </c:pt>
                <c:pt idx="9440">
                  <c:v>0.11104166666666666</c:v>
                </c:pt>
                <c:pt idx="9441">
                  <c:v>0.11105324074074074</c:v>
                </c:pt>
                <c:pt idx="9442">
                  <c:v>0.11106481481481482</c:v>
                </c:pt>
                <c:pt idx="9443">
                  <c:v>0.11107638888888889</c:v>
                </c:pt>
                <c:pt idx="9444">
                  <c:v>0.11108796296296297</c:v>
                </c:pt>
                <c:pt idx="9445">
                  <c:v>0.11109953703703705</c:v>
                </c:pt>
                <c:pt idx="9446">
                  <c:v>0.1111111111111111</c:v>
                </c:pt>
                <c:pt idx="9447">
                  <c:v>0.11112268518518519</c:v>
                </c:pt>
                <c:pt idx="9448">
                  <c:v>0.11113425925925925</c:v>
                </c:pt>
                <c:pt idx="9449">
                  <c:v>0.11114583333333333</c:v>
                </c:pt>
                <c:pt idx="9450">
                  <c:v>0.11115740740740741</c:v>
                </c:pt>
                <c:pt idx="9451">
                  <c:v>0.11116898148148148</c:v>
                </c:pt>
                <c:pt idx="9452">
                  <c:v>0.11118055555555556</c:v>
                </c:pt>
                <c:pt idx="9453">
                  <c:v>0.11119212962962964</c:v>
                </c:pt>
                <c:pt idx="9454">
                  <c:v>0.11120370370370369</c:v>
                </c:pt>
                <c:pt idx="9455">
                  <c:v>0.11121527777777777</c:v>
                </c:pt>
                <c:pt idx="9456">
                  <c:v>0.11122685185185184</c:v>
                </c:pt>
                <c:pt idx="9457">
                  <c:v>0.11123842592592592</c:v>
                </c:pt>
                <c:pt idx="9458">
                  <c:v>0.11125</c:v>
                </c:pt>
                <c:pt idx="9459">
                  <c:v>0.11126157407407407</c:v>
                </c:pt>
                <c:pt idx="9460">
                  <c:v>0.11127314814814815</c:v>
                </c:pt>
                <c:pt idx="9461">
                  <c:v>0.11128472222222223</c:v>
                </c:pt>
                <c:pt idx="9462">
                  <c:v>0.1112962962962963</c:v>
                </c:pt>
                <c:pt idx="9463">
                  <c:v>0.11130787037037038</c:v>
                </c:pt>
                <c:pt idx="9464">
                  <c:v>0.11131944444444446</c:v>
                </c:pt>
                <c:pt idx="9465">
                  <c:v>0.11133101851851852</c:v>
                </c:pt>
                <c:pt idx="9466">
                  <c:v>0.1113425925925926</c:v>
                </c:pt>
                <c:pt idx="9467">
                  <c:v>0.11135416666666666</c:v>
                </c:pt>
                <c:pt idx="9468">
                  <c:v>0.11136574074074074</c:v>
                </c:pt>
                <c:pt idx="9469">
                  <c:v>0.11137731481481482</c:v>
                </c:pt>
                <c:pt idx="9470">
                  <c:v>0.11138888888888888</c:v>
                </c:pt>
                <c:pt idx="9471">
                  <c:v>0.11140046296296297</c:v>
                </c:pt>
                <c:pt idx="9472">
                  <c:v>0.11141203703703705</c:v>
                </c:pt>
                <c:pt idx="9473">
                  <c:v>0.11142361111111111</c:v>
                </c:pt>
                <c:pt idx="9474">
                  <c:v>0.11143518518518519</c:v>
                </c:pt>
                <c:pt idx="9475">
                  <c:v>0.11144675925925925</c:v>
                </c:pt>
                <c:pt idx="9476">
                  <c:v>0.11145833333333333</c:v>
                </c:pt>
                <c:pt idx="9477">
                  <c:v>0.11146990740740741</c:v>
                </c:pt>
                <c:pt idx="9478">
                  <c:v>0.11148148148148147</c:v>
                </c:pt>
                <c:pt idx="9479">
                  <c:v>0.11149305555555555</c:v>
                </c:pt>
                <c:pt idx="9480">
                  <c:v>0.11150462962962963</c:v>
                </c:pt>
                <c:pt idx="9481">
                  <c:v>0.1115162037037037</c:v>
                </c:pt>
                <c:pt idx="9482">
                  <c:v>0.11152777777777778</c:v>
                </c:pt>
                <c:pt idx="9483">
                  <c:v>0.11153935185185186</c:v>
                </c:pt>
                <c:pt idx="9484">
                  <c:v>0.11155092592592593</c:v>
                </c:pt>
                <c:pt idx="9485">
                  <c:v>0.11156250000000001</c:v>
                </c:pt>
                <c:pt idx="9486">
                  <c:v>0.11157407407407406</c:v>
                </c:pt>
                <c:pt idx="9487">
                  <c:v>0.11158564814814814</c:v>
                </c:pt>
                <c:pt idx="9488">
                  <c:v>0.11159722222222222</c:v>
                </c:pt>
                <c:pt idx="9489">
                  <c:v>0.11160879629629629</c:v>
                </c:pt>
                <c:pt idx="9490">
                  <c:v>0.11162037037037037</c:v>
                </c:pt>
                <c:pt idx="9491">
                  <c:v>0.11163194444444445</c:v>
                </c:pt>
                <c:pt idx="9492">
                  <c:v>0.11164351851851852</c:v>
                </c:pt>
                <c:pt idx="9493">
                  <c:v>0.1116550925925926</c:v>
                </c:pt>
                <c:pt idx="9494">
                  <c:v>0.11166666666666665</c:v>
                </c:pt>
                <c:pt idx="9495">
                  <c:v>0.11167824074074074</c:v>
                </c:pt>
                <c:pt idx="9496">
                  <c:v>0.11168981481481481</c:v>
                </c:pt>
                <c:pt idx="9497">
                  <c:v>0.11170138888888888</c:v>
                </c:pt>
                <c:pt idx="9498">
                  <c:v>0.11171296296296296</c:v>
                </c:pt>
                <c:pt idx="9499">
                  <c:v>0.11172453703703704</c:v>
                </c:pt>
                <c:pt idx="9500">
                  <c:v>0.11173611111111111</c:v>
                </c:pt>
                <c:pt idx="9501">
                  <c:v>0.11174768518518519</c:v>
                </c:pt>
                <c:pt idx="9502">
                  <c:v>0.11175925925925927</c:v>
                </c:pt>
                <c:pt idx="9503">
                  <c:v>0.11177083333333333</c:v>
                </c:pt>
                <c:pt idx="9504">
                  <c:v>0.11178240740740741</c:v>
                </c:pt>
                <c:pt idx="9505">
                  <c:v>0.11179398148148149</c:v>
                </c:pt>
                <c:pt idx="9506">
                  <c:v>0.11180555555555556</c:v>
                </c:pt>
                <c:pt idx="9507">
                  <c:v>0.11181712962962963</c:v>
                </c:pt>
                <c:pt idx="9508">
                  <c:v>0.11182870370370369</c:v>
                </c:pt>
                <c:pt idx="9509">
                  <c:v>0.11184027777777777</c:v>
                </c:pt>
                <c:pt idx="9510">
                  <c:v>0.11185185185185186</c:v>
                </c:pt>
                <c:pt idx="9511">
                  <c:v>0.11186342592592592</c:v>
                </c:pt>
                <c:pt idx="9512">
                  <c:v>0.111875</c:v>
                </c:pt>
                <c:pt idx="9513">
                  <c:v>0.11188657407407408</c:v>
                </c:pt>
                <c:pt idx="9514">
                  <c:v>0.11189814814814815</c:v>
                </c:pt>
                <c:pt idx="9515">
                  <c:v>0.11190972222222222</c:v>
                </c:pt>
                <c:pt idx="9516">
                  <c:v>0.11192129629629628</c:v>
                </c:pt>
                <c:pt idx="9517">
                  <c:v>0.11193287037037036</c:v>
                </c:pt>
                <c:pt idx="9518">
                  <c:v>0.11194444444444444</c:v>
                </c:pt>
                <c:pt idx="9519">
                  <c:v>0.11195601851851851</c:v>
                </c:pt>
                <c:pt idx="9520">
                  <c:v>0.11196759259259259</c:v>
                </c:pt>
                <c:pt idx="9521">
                  <c:v>0.11197916666666667</c:v>
                </c:pt>
                <c:pt idx="9522">
                  <c:v>0.11199074074074074</c:v>
                </c:pt>
                <c:pt idx="9523">
                  <c:v>0.11200231481481482</c:v>
                </c:pt>
                <c:pt idx="9524">
                  <c:v>0.1120138888888889</c:v>
                </c:pt>
                <c:pt idx="9525">
                  <c:v>0.11202546296296297</c:v>
                </c:pt>
                <c:pt idx="9526">
                  <c:v>0.11203703703703705</c:v>
                </c:pt>
                <c:pt idx="9527">
                  <c:v>0.11204861111111113</c:v>
                </c:pt>
                <c:pt idx="9528">
                  <c:v>0.11206018518518518</c:v>
                </c:pt>
                <c:pt idx="9529">
                  <c:v>0.11207175925925926</c:v>
                </c:pt>
                <c:pt idx="9530">
                  <c:v>0.11208333333333333</c:v>
                </c:pt>
                <c:pt idx="9531">
                  <c:v>0.11209490740740741</c:v>
                </c:pt>
                <c:pt idx="9532">
                  <c:v>0.11210648148148149</c:v>
                </c:pt>
                <c:pt idx="9533">
                  <c:v>0.11211805555555555</c:v>
                </c:pt>
                <c:pt idx="9534">
                  <c:v>0.11212962962962963</c:v>
                </c:pt>
                <c:pt idx="9535">
                  <c:v>0.11214120370370372</c:v>
                </c:pt>
                <c:pt idx="9536">
                  <c:v>0.11215277777777777</c:v>
                </c:pt>
                <c:pt idx="9537">
                  <c:v>0.11216435185185185</c:v>
                </c:pt>
                <c:pt idx="9538">
                  <c:v>0.11217592592592592</c:v>
                </c:pt>
                <c:pt idx="9539">
                  <c:v>0.1121875</c:v>
                </c:pt>
                <c:pt idx="9540">
                  <c:v>0.11219907407407408</c:v>
                </c:pt>
                <c:pt idx="9541">
                  <c:v>0.11221064814814814</c:v>
                </c:pt>
                <c:pt idx="9542">
                  <c:v>0.11222222222222222</c:v>
                </c:pt>
                <c:pt idx="9543">
                  <c:v>0.1122337962962963</c:v>
                </c:pt>
                <c:pt idx="9544">
                  <c:v>0.11224537037037037</c:v>
                </c:pt>
                <c:pt idx="9545">
                  <c:v>0.11225694444444445</c:v>
                </c:pt>
                <c:pt idx="9546">
                  <c:v>0.11226851851851853</c:v>
                </c:pt>
                <c:pt idx="9547">
                  <c:v>0.11228009259259258</c:v>
                </c:pt>
                <c:pt idx="9548">
                  <c:v>0.11229166666666668</c:v>
                </c:pt>
                <c:pt idx="9549">
                  <c:v>0.11230324074074073</c:v>
                </c:pt>
                <c:pt idx="9550">
                  <c:v>0.11231481481481481</c:v>
                </c:pt>
                <c:pt idx="9551">
                  <c:v>0.11232638888888889</c:v>
                </c:pt>
                <c:pt idx="9552">
                  <c:v>0.11233796296296296</c:v>
                </c:pt>
                <c:pt idx="9553">
                  <c:v>0.11234953703703704</c:v>
                </c:pt>
                <c:pt idx="9554">
                  <c:v>0.11236111111111112</c:v>
                </c:pt>
                <c:pt idx="9555">
                  <c:v>0.11237268518518519</c:v>
                </c:pt>
                <c:pt idx="9556">
                  <c:v>0.11238425925925927</c:v>
                </c:pt>
                <c:pt idx="9557">
                  <c:v>0.11239583333333332</c:v>
                </c:pt>
                <c:pt idx="9558">
                  <c:v>0.1124074074074074</c:v>
                </c:pt>
                <c:pt idx="9559">
                  <c:v>0.11241898148148148</c:v>
                </c:pt>
                <c:pt idx="9560">
                  <c:v>0.11243055555555555</c:v>
                </c:pt>
                <c:pt idx="9561">
                  <c:v>0.11244212962962963</c:v>
                </c:pt>
                <c:pt idx="9562">
                  <c:v>0.11245370370370371</c:v>
                </c:pt>
                <c:pt idx="9563">
                  <c:v>0.11246527777777778</c:v>
                </c:pt>
                <c:pt idx="9564">
                  <c:v>0.11247685185185186</c:v>
                </c:pt>
                <c:pt idx="9565">
                  <c:v>0.11248842592592594</c:v>
                </c:pt>
                <c:pt idx="9566">
                  <c:v>0.1125</c:v>
                </c:pt>
                <c:pt idx="9567">
                  <c:v>0.11251157407407408</c:v>
                </c:pt>
                <c:pt idx="9568">
                  <c:v>0.11252314814814814</c:v>
                </c:pt>
                <c:pt idx="9569">
                  <c:v>0.11253472222222222</c:v>
                </c:pt>
                <c:pt idx="9570">
                  <c:v>0.1125462962962963</c:v>
                </c:pt>
                <c:pt idx="9571">
                  <c:v>0.11255787037037036</c:v>
                </c:pt>
                <c:pt idx="9572">
                  <c:v>0.11256944444444444</c:v>
                </c:pt>
                <c:pt idx="9573">
                  <c:v>0.11258101851851852</c:v>
                </c:pt>
                <c:pt idx="9574">
                  <c:v>0.11259259259259259</c:v>
                </c:pt>
                <c:pt idx="9575">
                  <c:v>0.11260416666666667</c:v>
                </c:pt>
                <c:pt idx="9576">
                  <c:v>0.11261574074074072</c:v>
                </c:pt>
                <c:pt idx="9577">
                  <c:v>0.11262731481481481</c:v>
                </c:pt>
                <c:pt idx="9578">
                  <c:v>0.11263888888888889</c:v>
                </c:pt>
                <c:pt idx="9579">
                  <c:v>0.11265046296296295</c:v>
                </c:pt>
                <c:pt idx="9580">
                  <c:v>0.11266203703703703</c:v>
                </c:pt>
                <c:pt idx="9581">
                  <c:v>0.11267361111111111</c:v>
                </c:pt>
                <c:pt idx="9582">
                  <c:v>0.11268518518518518</c:v>
                </c:pt>
                <c:pt idx="9583">
                  <c:v>0.11269675925925926</c:v>
                </c:pt>
                <c:pt idx="9584">
                  <c:v>0.11270833333333334</c:v>
                </c:pt>
                <c:pt idx="9585">
                  <c:v>0.11271990740740741</c:v>
                </c:pt>
                <c:pt idx="9586">
                  <c:v>0.11273148148148149</c:v>
                </c:pt>
                <c:pt idx="9587">
                  <c:v>0.11274305555555557</c:v>
                </c:pt>
                <c:pt idx="9588">
                  <c:v>0.11275462962962964</c:v>
                </c:pt>
                <c:pt idx="9589">
                  <c:v>0.1127662037037037</c:v>
                </c:pt>
                <c:pt idx="9590">
                  <c:v>0.11277777777777777</c:v>
                </c:pt>
                <c:pt idx="9591">
                  <c:v>0.11278935185185185</c:v>
                </c:pt>
                <c:pt idx="9592">
                  <c:v>0.11280092592592593</c:v>
                </c:pt>
                <c:pt idx="9593">
                  <c:v>0.1128125</c:v>
                </c:pt>
                <c:pt idx="9594">
                  <c:v>0.11282407407407408</c:v>
                </c:pt>
                <c:pt idx="9595">
                  <c:v>0.11283564814814816</c:v>
                </c:pt>
                <c:pt idx="9596">
                  <c:v>0.11284722222222222</c:v>
                </c:pt>
                <c:pt idx="9597">
                  <c:v>0.11285879629629629</c:v>
                </c:pt>
                <c:pt idx="9598">
                  <c:v>0.11287037037037036</c:v>
                </c:pt>
                <c:pt idx="9599">
                  <c:v>0.11288194444444444</c:v>
                </c:pt>
                <c:pt idx="9600">
                  <c:v>0.11289351851851852</c:v>
                </c:pt>
                <c:pt idx="9601">
                  <c:v>0.11290509259259258</c:v>
                </c:pt>
                <c:pt idx="9602">
                  <c:v>0.11291666666666667</c:v>
                </c:pt>
                <c:pt idx="9603">
                  <c:v>0.11292824074074075</c:v>
                </c:pt>
                <c:pt idx="9604">
                  <c:v>0.11293981481481481</c:v>
                </c:pt>
                <c:pt idx="9605">
                  <c:v>0.11295138888888889</c:v>
                </c:pt>
                <c:pt idx="9606">
                  <c:v>0.11296296296296297</c:v>
                </c:pt>
                <c:pt idx="9607">
                  <c:v>0.11297453703703704</c:v>
                </c:pt>
                <c:pt idx="9608">
                  <c:v>0.11298611111111112</c:v>
                </c:pt>
                <c:pt idx="9609">
                  <c:v>0.1129976851851852</c:v>
                </c:pt>
                <c:pt idx="9610">
                  <c:v>0.11300925925925925</c:v>
                </c:pt>
                <c:pt idx="9611">
                  <c:v>0.11302083333333333</c:v>
                </c:pt>
                <c:pt idx="9612">
                  <c:v>0.1130324074074074</c:v>
                </c:pt>
                <c:pt idx="9613">
                  <c:v>0.11304398148148148</c:v>
                </c:pt>
                <c:pt idx="9614">
                  <c:v>0.11305555555555556</c:v>
                </c:pt>
                <c:pt idx="9615">
                  <c:v>0.11306712962962963</c:v>
                </c:pt>
                <c:pt idx="9616">
                  <c:v>0.11307870370370371</c:v>
                </c:pt>
                <c:pt idx="9617">
                  <c:v>0.11309027777777779</c:v>
                </c:pt>
                <c:pt idx="9618">
                  <c:v>0.11310185185185184</c:v>
                </c:pt>
                <c:pt idx="9619">
                  <c:v>0.11311342592592592</c:v>
                </c:pt>
                <c:pt idx="9620">
                  <c:v>0.11312499999999999</c:v>
                </c:pt>
                <c:pt idx="9621">
                  <c:v>0.11313657407407407</c:v>
                </c:pt>
                <c:pt idx="9622">
                  <c:v>0.11314814814814815</c:v>
                </c:pt>
                <c:pt idx="9623">
                  <c:v>0.11315972222222222</c:v>
                </c:pt>
                <c:pt idx="9624">
                  <c:v>0.1131712962962963</c:v>
                </c:pt>
                <c:pt idx="9625">
                  <c:v>0.11318287037037038</c:v>
                </c:pt>
                <c:pt idx="9626">
                  <c:v>0.11319444444444444</c:v>
                </c:pt>
                <c:pt idx="9627">
                  <c:v>0.11320601851851853</c:v>
                </c:pt>
                <c:pt idx="9628">
                  <c:v>0.11321759259259261</c:v>
                </c:pt>
                <c:pt idx="9629">
                  <c:v>0.11322916666666666</c:v>
                </c:pt>
                <c:pt idx="9630">
                  <c:v>0.11324074074074075</c:v>
                </c:pt>
                <c:pt idx="9631">
                  <c:v>0.11325231481481481</c:v>
                </c:pt>
                <c:pt idx="9632">
                  <c:v>0.11326388888888889</c:v>
                </c:pt>
                <c:pt idx="9633">
                  <c:v>0.11327546296296297</c:v>
                </c:pt>
                <c:pt idx="9634">
                  <c:v>0.11328703703703703</c:v>
                </c:pt>
                <c:pt idx="9635">
                  <c:v>0.11329861111111111</c:v>
                </c:pt>
                <c:pt idx="9636">
                  <c:v>0.11331018518518519</c:v>
                </c:pt>
                <c:pt idx="9637">
                  <c:v>0.11332175925925925</c:v>
                </c:pt>
                <c:pt idx="9638">
                  <c:v>0.11333333333333334</c:v>
                </c:pt>
                <c:pt idx="9639">
                  <c:v>0.11334490740740739</c:v>
                </c:pt>
                <c:pt idx="9640">
                  <c:v>0.11335648148148147</c:v>
                </c:pt>
                <c:pt idx="9641">
                  <c:v>0.11336805555555556</c:v>
                </c:pt>
                <c:pt idx="9642">
                  <c:v>0.11337962962962962</c:v>
                </c:pt>
                <c:pt idx="9643">
                  <c:v>0.1133912037037037</c:v>
                </c:pt>
                <c:pt idx="9644">
                  <c:v>0.11340277777777778</c:v>
                </c:pt>
                <c:pt idx="9645">
                  <c:v>0.11341435185185185</c:v>
                </c:pt>
                <c:pt idx="9646">
                  <c:v>0.11342592592592593</c:v>
                </c:pt>
                <c:pt idx="9647">
                  <c:v>0.11343750000000001</c:v>
                </c:pt>
                <c:pt idx="9648">
                  <c:v>0.11344907407407408</c:v>
                </c:pt>
                <c:pt idx="9649">
                  <c:v>0.11346064814814816</c:v>
                </c:pt>
                <c:pt idx="9650">
                  <c:v>0.11347222222222221</c:v>
                </c:pt>
                <c:pt idx="9651">
                  <c:v>0.11348379629629629</c:v>
                </c:pt>
                <c:pt idx="9652">
                  <c:v>0.11349537037037037</c:v>
                </c:pt>
                <c:pt idx="9653">
                  <c:v>0.11350694444444444</c:v>
                </c:pt>
                <c:pt idx="9654">
                  <c:v>0.11351851851851852</c:v>
                </c:pt>
                <c:pt idx="9655">
                  <c:v>0.1135300925925926</c:v>
                </c:pt>
                <c:pt idx="9656">
                  <c:v>0.11354166666666667</c:v>
                </c:pt>
                <c:pt idx="9657">
                  <c:v>0.11355324074074075</c:v>
                </c:pt>
                <c:pt idx="9658">
                  <c:v>0.1135648148148148</c:v>
                </c:pt>
                <c:pt idx="9659">
                  <c:v>0.11357638888888888</c:v>
                </c:pt>
                <c:pt idx="9660">
                  <c:v>0.11358796296296296</c:v>
                </c:pt>
                <c:pt idx="9661">
                  <c:v>0.11359953703703703</c:v>
                </c:pt>
                <c:pt idx="9662">
                  <c:v>0.11361111111111111</c:v>
                </c:pt>
                <c:pt idx="9663">
                  <c:v>0.11362268518518519</c:v>
                </c:pt>
                <c:pt idx="9664">
                  <c:v>0.11363425925925925</c:v>
                </c:pt>
                <c:pt idx="9665">
                  <c:v>0.11364583333333333</c:v>
                </c:pt>
                <c:pt idx="9666">
                  <c:v>0.11365740740740742</c:v>
                </c:pt>
                <c:pt idx="9667">
                  <c:v>0.11366898148148148</c:v>
                </c:pt>
                <c:pt idx="9668">
                  <c:v>0.11368055555555556</c:v>
                </c:pt>
                <c:pt idx="9669">
                  <c:v>0.11369212962962964</c:v>
                </c:pt>
                <c:pt idx="9670">
                  <c:v>0.11370370370370371</c:v>
                </c:pt>
                <c:pt idx="9671">
                  <c:v>0.11371527777777778</c:v>
                </c:pt>
                <c:pt idx="9672">
                  <c:v>0.11372685185185184</c:v>
                </c:pt>
                <c:pt idx="9673">
                  <c:v>0.11373842592592592</c:v>
                </c:pt>
                <c:pt idx="9674">
                  <c:v>0.11375</c:v>
                </c:pt>
                <c:pt idx="9675">
                  <c:v>0.11376157407407407</c:v>
                </c:pt>
                <c:pt idx="9676">
                  <c:v>0.11377314814814815</c:v>
                </c:pt>
                <c:pt idx="9677">
                  <c:v>0.11378472222222223</c:v>
                </c:pt>
                <c:pt idx="9678">
                  <c:v>0.1137962962962963</c:v>
                </c:pt>
                <c:pt idx="9679">
                  <c:v>0.11380787037037036</c:v>
                </c:pt>
                <c:pt idx="9680">
                  <c:v>0.11381944444444443</c:v>
                </c:pt>
                <c:pt idx="9681">
                  <c:v>0.11383101851851851</c:v>
                </c:pt>
                <c:pt idx="9682">
                  <c:v>0.11384259259259259</c:v>
                </c:pt>
                <c:pt idx="9683">
                  <c:v>0.11385416666666666</c:v>
                </c:pt>
                <c:pt idx="9684">
                  <c:v>0.11386574074074074</c:v>
                </c:pt>
                <c:pt idx="9685">
                  <c:v>0.11387731481481482</c:v>
                </c:pt>
                <c:pt idx="9686">
                  <c:v>0.11388888888888889</c:v>
                </c:pt>
                <c:pt idx="9687">
                  <c:v>0.11390046296296297</c:v>
                </c:pt>
                <c:pt idx="9688">
                  <c:v>0.11391203703703705</c:v>
                </c:pt>
                <c:pt idx="9689">
                  <c:v>0.11392361111111111</c:v>
                </c:pt>
                <c:pt idx="9690">
                  <c:v>0.11393518518518519</c:v>
                </c:pt>
                <c:pt idx="9691">
                  <c:v>0.11394675925925928</c:v>
                </c:pt>
                <c:pt idx="9692">
                  <c:v>0.11395833333333333</c:v>
                </c:pt>
                <c:pt idx="9693">
                  <c:v>0.11396990740740741</c:v>
                </c:pt>
                <c:pt idx="9694">
                  <c:v>0.11398148148148148</c:v>
                </c:pt>
                <c:pt idx="9695">
                  <c:v>0.11399305555555556</c:v>
                </c:pt>
                <c:pt idx="9696">
                  <c:v>0.11400462962962964</c:v>
                </c:pt>
                <c:pt idx="9697">
                  <c:v>0.1140162037037037</c:v>
                </c:pt>
                <c:pt idx="9698">
                  <c:v>0.11402777777777778</c:v>
                </c:pt>
                <c:pt idx="9699">
                  <c:v>0.11403935185185186</c:v>
                </c:pt>
                <c:pt idx="9700">
                  <c:v>0.11405092592592592</c:v>
                </c:pt>
                <c:pt idx="9701">
                  <c:v>0.1140625</c:v>
                </c:pt>
                <c:pt idx="9702">
                  <c:v>0.11407407407407406</c:v>
                </c:pt>
                <c:pt idx="9703">
                  <c:v>0.11408564814814814</c:v>
                </c:pt>
                <c:pt idx="9704">
                  <c:v>0.11409722222222222</c:v>
                </c:pt>
                <c:pt idx="9705">
                  <c:v>0.11410879629629629</c:v>
                </c:pt>
                <c:pt idx="9706">
                  <c:v>0.11412037037037037</c:v>
                </c:pt>
                <c:pt idx="9707">
                  <c:v>0.11413194444444445</c:v>
                </c:pt>
                <c:pt idx="9708">
                  <c:v>0.11414351851851852</c:v>
                </c:pt>
                <c:pt idx="9709">
                  <c:v>0.1141550925925926</c:v>
                </c:pt>
                <c:pt idx="9710">
                  <c:v>0.11416666666666668</c:v>
                </c:pt>
                <c:pt idx="9711">
                  <c:v>0.11417824074074073</c:v>
                </c:pt>
                <c:pt idx="9712">
                  <c:v>0.11418981481481481</c:v>
                </c:pt>
                <c:pt idx="9713">
                  <c:v>0.11420138888888888</c:v>
                </c:pt>
                <c:pt idx="9714">
                  <c:v>0.11421296296296296</c:v>
                </c:pt>
                <c:pt idx="9715">
                  <c:v>0.11422453703703704</c:v>
                </c:pt>
                <c:pt idx="9716">
                  <c:v>0.11423611111111111</c:v>
                </c:pt>
                <c:pt idx="9717">
                  <c:v>0.11424768518518519</c:v>
                </c:pt>
                <c:pt idx="9718">
                  <c:v>0.11425925925925927</c:v>
                </c:pt>
                <c:pt idx="9719">
                  <c:v>0.11427083333333332</c:v>
                </c:pt>
                <c:pt idx="9720">
                  <c:v>0.11428240740740742</c:v>
                </c:pt>
                <c:pt idx="9721">
                  <c:v>0.11429398148148147</c:v>
                </c:pt>
                <c:pt idx="9722">
                  <c:v>0.11430555555555555</c:v>
                </c:pt>
                <c:pt idx="9723">
                  <c:v>0.11431712962962963</c:v>
                </c:pt>
                <c:pt idx="9724">
                  <c:v>0.1143287037037037</c:v>
                </c:pt>
                <c:pt idx="9725">
                  <c:v>0.11434027777777778</c:v>
                </c:pt>
                <c:pt idx="9726">
                  <c:v>0.11435185185185186</c:v>
                </c:pt>
                <c:pt idx="9727">
                  <c:v>0.11436342592592592</c:v>
                </c:pt>
                <c:pt idx="9728">
                  <c:v>0.114375</c:v>
                </c:pt>
                <c:pt idx="9729">
                  <c:v>0.11438657407407408</c:v>
                </c:pt>
                <c:pt idx="9730">
                  <c:v>0.11439814814814815</c:v>
                </c:pt>
                <c:pt idx="9731">
                  <c:v>0.11440972222222223</c:v>
                </c:pt>
                <c:pt idx="9732">
                  <c:v>0.11442129629629628</c:v>
                </c:pt>
                <c:pt idx="9733">
                  <c:v>0.11443287037037037</c:v>
                </c:pt>
                <c:pt idx="9734">
                  <c:v>0.11444444444444445</c:v>
                </c:pt>
                <c:pt idx="9735">
                  <c:v>0.11445601851851851</c:v>
                </c:pt>
                <c:pt idx="9736">
                  <c:v>0.11446759259259259</c:v>
                </c:pt>
                <c:pt idx="9737">
                  <c:v>0.11447916666666667</c:v>
                </c:pt>
                <c:pt idx="9738">
                  <c:v>0.11449074074074074</c:v>
                </c:pt>
                <c:pt idx="9739">
                  <c:v>0.11450231481481482</c:v>
                </c:pt>
                <c:pt idx="9740">
                  <c:v>0.11451388888888887</c:v>
                </c:pt>
                <c:pt idx="9741">
                  <c:v>0.11452546296296295</c:v>
                </c:pt>
                <c:pt idx="9742">
                  <c:v>0.11453703703703703</c:v>
                </c:pt>
                <c:pt idx="9743">
                  <c:v>0.1145486111111111</c:v>
                </c:pt>
                <c:pt idx="9744">
                  <c:v>0.11456018518518518</c:v>
                </c:pt>
                <c:pt idx="9745">
                  <c:v>0.11457175925925926</c:v>
                </c:pt>
                <c:pt idx="9746">
                  <c:v>0.11458333333333333</c:v>
                </c:pt>
                <c:pt idx="9747">
                  <c:v>0.11459490740740741</c:v>
                </c:pt>
                <c:pt idx="9748">
                  <c:v>0.11460648148148149</c:v>
                </c:pt>
                <c:pt idx="9749">
                  <c:v>0.11461805555555556</c:v>
                </c:pt>
                <c:pt idx="9750">
                  <c:v>0.11462962962962964</c:v>
                </c:pt>
                <c:pt idx="9751">
                  <c:v>0.11464120370370372</c:v>
                </c:pt>
                <c:pt idx="9752">
                  <c:v>0.11465277777777778</c:v>
                </c:pt>
                <c:pt idx="9753">
                  <c:v>0.11466435185185185</c:v>
                </c:pt>
                <c:pt idx="9754">
                  <c:v>0.11467592592592592</c:v>
                </c:pt>
                <c:pt idx="9755">
                  <c:v>0.1146875</c:v>
                </c:pt>
                <c:pt idx="9756">
                  <c:v>0.11469907407407408</c:v>
                </c:pt>
                <c:pt idx="9757">
                  <c:v>0.11471064814814814</c:v>
                </c:pt>
                <c:pt idx="9758">
                  <c:v>0.11472222222222223</c:v>
                </c:pt>
                <c:pt idx="9759">
                  <c:v>0.11473379629629631</c:v>
                </c:pt>
                <c:pt idx="9760">
                  <c:v>0.11474537037037037</c:v>
                </c:pt>
                <c:pt idx="9761">
                  <c:v>0.11475694444444444</c:v>
                </c:pt>
                <c:pt idx="9762">
                  <c:v>0.11476851851851851</c:v>
                </c:pt>
                <c:pt idx="9763">
                  <c:v>0.11478009259259259</c:v>
                </c:pt>
                <c:pt idx="9764">
                  <c:v>0.11479166666666667</c:v>
                </c:pt>
                <c:pt idx="9765">
                  <c:v>0.11480324074074073</c:v>
                </c:pt>
                <c:pt idx="9766">
                  <c:v>0.11481481481481481</c:v>
                </c:pt>
                <c:pt idx="9767">
                  <c:v>0.11482638888888889</c:v>
                </c:pt>
                <c:pt idx="9768">
                  <c:v>0.11483796296296296</c:v>
                </c:pt>
                <c:pt idx="9769">
                  <c:v>0.11484953703703704</c:v>
                </c:pt>
                <c:pt idx="9770">
                  <c:v>0.11486111111111112</c:v>
                </c:pt>
                <c:pt idx="9771">
                  <c:v>0.11487268518518519</c:v>
                </c:pt>
                <c:pt idx="9772">
                  <c:v>0.11488425925925926</c:v>
                </c:pt>
                <c:pt idx="9773">
                  <c:v>0.11489583333333335</c:v>
                </c:pt>
                <c:pt idx="9774">
                  <c:v>0.1149074074074074</c:v>
                </c:pt>
                <c:pt idx="9775">
                  <c:v>0.11491898148148148</c:v>
                </c:pt>
                <c:pt idx="9776">
                  <c:v>0.11493055555555555</c:v>
                </c:pt>
                <c:pt idx="9777">
                  <c:v>0.11494212962962963</c:v>
                </c:pt>
                <c:pt idx="9778">
                  <c:v>0.11495370370370371</c:v>
                </c:pt>
                <c:pt idx="9779">
                  <c:v>0.11496527777777778</c:v>
                </c:pt>
                <c:pt idx="9780">
                  <c:v>0.11497685185185186</c:v>
                </c:pt>
                <c:pt idx="9781">
                  <c:v>0.11498842592592594</c:v>
                </c:pt>
                <c:pt idx="9782">
                  <c:v>0.11499999999999999</c:v>
                </c:pt>
                <c:pt idx="9783">
                  <c:v>0.11501157407407407</c:v>
                </c:pt>
                <c:pt idx="9784">
                  <c:v>0.11502314814814814</c:v>
                </c:pt>
                <c:pt idx="9785">
                  <c:v>0.11503472222222222</c:v>
                </c:pt>
                <c:pt idx="9786">
                  <c:v>0.1150462962962963</c:v>
                </c:pt>
                <c:pt idx="9787">
                  <c:v>0.11505787037037037</c:v>
                </c:pt>
                <c:pt idx="9788">
                  <c:v>0.11506944444444445</c:v>
                </c:pt>
                <c:pt idx="9789">
                  <c:v>0.11508101851851853</c:v>
                </c:pt>
                <c:pt idx="9790">
                  <c:v>0.11509259259259259</c:v>
                </c:pt>
                <c:pt idx="9791">
                  <c:v>0.11510416666666667</c:v>
                </c:pt>
                <c:pt idx="9792">
                  <c:v>0.11511574074074075</c:v>
                </c:pt>
                <c:pt idx="9793">
                  <c:v>0.11512731481481481</c:v>
                </c:pt>
                <c:pt idx="9794">
                  <c:v>0.11513888888888889</c:v>
                </c:pt>
                <c:pt idx="9795">
                  <c:v>0.11515046296296295</c:v>
                </c:pt>
                <c:pt idx="9796">
                  <c:v>0.11516203703703703</c:v>
                </c:pt>
                <c:pt idx="9797">
                  <c:v>0.11516203703703703</c:v>
                </c:pt>
                <c:pt idx="9798">
                  <c:v>0.11518518518518518</c:v>
                </c:pt>
                <c:pt idx="9799">
                  <c:v>0.11518518518518518</c:v>
                </c:pt>
                <c:pt idx="9800">
                  <c:v>0.11519675925925926</c:v>
                </c:pt>
                <c:pt idx="9801">
                  <c:v>0.11520833333333334</c:v>
                </c:pt>
                <c:pt idx="9802">
                  <c:v>0.1152199074074074</c:v>
                </c:pt>
                <c:pt idx="9803">
                  <c:v>0.11523148148148148</c:v>
                </c:pt>
                <c:pt idx="9804">
                  <c:v>0.11524305555555554</c:v>
                </c:pt>
                <c:pt idx="9805">
                  <c:v>0.11525462962962962</c:v>
                </c:pt>
                <c:pt idx="9806">
                  <c:v>0.1152662037037037</c:v>
                </c:pt>
                <c:pt idx="9807">
                  <c:v>0.11527777777777777</c:v>
                </c:pt>
                <c:pt idx="9808">
                  <c:v>0.11528935185185185</c:v>
                </c:pt>
                <c:pt idx="9809">
                  <c:v>0.11530092592592593</c:v>
                </c:pt>
                <c:pt idx="9810">
                  <c:v>0.1153125</c:v>
                </c:pt>
                <c:pt idx="9811">
                  <c:v>0.11532407407407408</c:v>
                </c:pt>
                <c:pt idx="9812">
                  <c:v>0.11533564814814816</c:v>
                </c:pt>
                <c:pt idx="9813">
                  <c:v>0.11534722222222223</c:v>
                </c:pt>
                <c:pt idx="9814">
                  <c:v>0.11535879629629631</c:v>
                </c:pt>
                <c:pt idx="9815">
                  <c:v>0.11537037037037036</c:v>
                </c:pt>
                <c:pt idx="9816">
                  <c:v>0.11538194444444444</c:v>
                </c:pt>
                <c:pt idx="9817">
                  <c:v>0.11539351851851852</c:v>
                </c:pt>
                <c:pt idx="9818">
                  <c:v>0.11540509259259259</c:v>
                </c:pt>
                <c:pt idx="9819">
                  <c:v>0.11541666666666667</c:v>
                </c:pt>
                <c:pt idx="9820">
                  <c:v>0.11542824074074075</c:v>
                </c:pt>
                <c:pt idx="9821">
                  <c:v>0.11543981481481481</c:v>
                </c:pt>
                <c:pt idx="9822">
                  <c:v>0.1154513888888889</c:v>
                </c:pt>
                <c:pt idx="9823">
                  <c:v>0.11546296296296295</c:v>
                </c:pt>
                <c:pt idx="9824">
                  <c:v>0.11547453703703703</c:v>
                </c:pt>
                <c:pt idx="9825">
                  <c:v>0.11548611111111111</c:v>
                </c:pt>
                <c:pt idx="9826">
                  <c:v>0.11549768518518518</c:v>
                </c:pt>
                <c:pt idx="9827">
                  <c:v>0.11550925925925926</c:v>
                </c:pt>
                <c:pt idx="9828">
                  <c:v>0.11552083333333334</c:v>
                </c:pt>
                <c:pt idx="9829">
                  <c:v>0.1155324074074074</c:v>
                </c:pt>
                <c:pt idx="9830">
                  <c:v>0.11554398148148148</c:v>
                </c:pt>
                <c:pt idx="9831">
                  <c:v>0.11555555555555556</c:v>
                </c:pt>
                <c:pt idx="9832">
                  <c:v>0.11556712962962963</c:v>
                </c:pt>
                <c:pt idx="9833">
                  <c:v>0.11557870370370371</c:v>
                </c:pt>
                <c:pt idx="9834">
                  <c:v>0.11559027777777779</c:v>
                </c:pt>
                <c:pt idx="9835">
                  <c:v>0.11560185185185186</c:v>
                </c:pt>
                <c:pt idx="9836">
                  <c:v>0.11561342592592593</c:v>
                </c:pt>
                <c:pt idx="9837">
                  <c:v>0.11562499999999999</c:v>
                </c:pt>
                <c:pt idx="9838">
                  <c:v>0.11563657407407407</c:v>
                </c:pt>
                <c:pt idx="9839">
                  <c:v>0.11564814814814815</c:v>
                </c:pt>
                <c:pt idx="9840">
                  <c:v>0.11565972222222222</c:v>
                </c:pt>
                <c:pt idx="9841">
                  <c:v>0.1156712962962963</c:v>
                </c:pt>
                <c:pt idx="9842">
                  <c:v>0.11568287037037038</c:v>
                </c:pt>
                <c:pt idx="9843">
                  <c:v>0.11569444444444445</c:v>
                </c:pt>
                <c:pt idx="9844">
                  <c:v>0.11570601851851851</c:v>
                </c:pt>
                <c:pt idx="9845">
                  <c:v>0.11571759259259258</c:v>
                </c:pt>
                <c:pt idx="9846">
                  <c:v>0.11572916666666666</c:v>
                </c:pt>
                <c:pt idx="9847">
                  <c:v>0.11574074074074074</c:v>
                </c:pt>
                <c:pt idx="9848">
                  <c:v>0.11575231481481481</c:v>
                </c:pt>
                <c:pt idx="9849">
                  <c:v>0.11576388888888889</c:v>
                </c:pt>
                <c:pt idx="9850">
                  <c:v>0.11577546296296297</c:v>
                </c:pt>
                <c:pt idx="9851">
                  <c:v>0.11578703703703704</c:v>
                </c:pt>
                <c:pt idx="9852">
                  <c:v>0.11579861111111112</c:v>
                </c:pt>
                <c:pt idx="9853">
                  <c:v>0.1158101851851852</c:v>
                </c:pt>
                <c:pt idx="9854">
                  <c:v>0.11582175925925926</c:v>
                </c:pt>
                <c:pt idx="9855">
                  <c:v>0.11583333333333333</c:v>
                </c:pt>
                <c:pt idx="9856">
                  <c:v>0.11584490740740742</c:v>
                </c:pt>
                <c:pt idx="9857">
                  <c:v>0.11585648148148148</c:v>
                </c:pt>
                <c:pt idx="9858">
                  <c:v>0.11586805555555556</c:v>
                </c:pt>
                <c:pt idx="9859">
                  <c:v>0.11587962962962962</c:v>
                </c:pt>
                <c:pt idx="9860">
                  <c:v>0.1158912037037037</c:v>
                </c:pt>
                <c:pt idx="9861">
                  <c:v>0.11590277777777779</c:v>
                </c:pt>
                <c:pt idx="9862">
                  <c:v>0.11591435185185185</c:v>
                </c:pt>
                <c:pt idx="9863">
                  <c:v>0.11592592592592592</c:v>
                </c:pt>
                <c:pt idx="9864">
                  <c:v>0.11593750000000001</c:v>
                </c:pt>
                <c:pt idx="9865">
                  <c:v>0.11594907407407407</c:v>
                </c:pt>
                <c:pt idx="9866">
                  <c:v>0.11596064814814815</c:v>
                </c:pt>
                <c:pt idx="9867">
                  <c:v>0.11597222222222221</c:v>
                </c:pt>
                <c:pt idx="9868">
                  <c:v>0.11598379629629629</c:v>
                </c:pt>
                <c:pt idx="9869">
                  <c:v>0.11599537037037037</c:v>
                </c:pt>
                <c:pt idx="9870">
                  <c:v>0.11600694444444444</c:v>
                </c:pt>
                <c:pt idx="9871">
                  <c:v>0.11601851851851852</c:v>
                </c:pt>
                <c:pt idx="9872">
                  <c:v>0.1160300925925926</c:v>
                </c:pt>
                <c:pt idx="9873">
                  <c:v>0.11604166666666667</c:v>
                </c:pt>
                <c:pt idx="9874">
                  <c:v>0.11605324074074075</c:v>
                </c:pt>
                <c:pt idx="9875">
                  <c:v>0.11606481481481483</c:v>
                </c:pt>
                <c:pt idx="9876">
                  <c:v>0.11607638888888888</c:v>
                </c:pt>
                <c:pt idx="9877">
                  <c:v>0.11608796296296296</c:v>
                </c:pt>
                <c:pt idx="9878">
                  <c:v>0.11609953703703703</c:v>
                </c:pt>
                <c:pt idx="9879">
                  <c:v>0.11611111111111111</c:v>
                </c:pt>
                <c:pt idx="9880">
                  <c:v>0.11612268518518519</c:v>
                </c:pt>
                <c:pt idx="9881">
                  <c:v>0.11613425925925926</c:v>
                </c:pt>
                <c:pt idx="9882">
                  <c:v>0.11614583333333334</c:v>
                </c:pt>
                <c:pt idx="9883">
                  <c:v>0.11615740740740742</c:v>
                </c:pt>
                <c:pt idx="9884">
                  <c:v>0.11616898148148147</c:v>
                </c:pt>
                <c:pt idx="9885">
                  <c:v>0.11618055555555555</c:v>
                </c:pt>
                <c:pt idx="9886">
                  <c:v>0.11619212962962962</c:v>
                </c:pt>
                <c:pt idx="9887">
                  <c:v>0.1162037037037037</c:v>
                </c:pt>
                <c:pt idx="9888">
                  <c:v>0.11621527777777778</c:v>
                </c:pt>
                <c:pt idx="9889">
                  <c:v>0.11622685185185185</c:v>
                </c:pt>
                <c:pt idx="9890">
                  <c:v>0.11623842592592593</c:v>
                </c:pt>
                <c:pt idx="9891">
                  <c:v>0.11625000000000001</c:v>
                </c:pt>
                <c:pt idx="9892">
                  <c:v>0.11626157407407407</c:v>
                </c:pt>
                <c:pt idx="9893">
                  <c:v>0.11627314814814815</c:v>
                </c:pt>
                <c:pt idx="9894">
                  <c:v>0.11628472222222223</c:v>
                </c:pt>
                <c:pt idx="9895">
                  <c:v>0.1162962962962963</c:v>
                </c:pt>
                <c:pt idx="9896">
                  <c:v>0.11630787037037038</c:v>
                </c:pt>
                <c:pt idx="9897">
                  <c:v>0.11631944444444443</c:v>
                </c:pt>
                <c:pt idx="9898">
                  <c:v>0.11633101851851851</c:v>
                </c:pt>
                <c:pt idx="9899">
                  <c:v>0.11634259259259259</c:v>
                </c:pt>
                <c:pt idx="9900">
                  <c:v>0.11635416666666666</c:v>
                </c:pt>
                <c:pt idx="9901">
                  <c:v>0.11636574074074074</c:v>
                </c:pt>
                <c:pt idx="9902">
                  <c:v>0.11637731481481482</c:v>
                </c:pt>
                <c:pt idx="9903">
                  <c:v>0.11638888888888889</c:v>
                </c:pt>
                <c:pt idx="9904">
                  <c:v>0.11640046296296297</c:v>
                </c:pt>
                <c:pt idx="9905">
                  <c:v>0.11641203703703702</c:v>
                </c:pt>
                <c:pt idx="9906">
                  <c:v>0.1164236111111111</c:v>
                </c:pt>
                <c:pt idx="9907">
                  <c:v>0.11643518518518518</c:v>
                </c:pt>
                <c:pt idx="9908">
                  <c:v>0.11644675925925925</c:v>
                </c:pt>
                <c:pt idx="9909">
                  <c:v>0.11645833333333333</c:v>
                </c:pt>
                <c:pt idx="9910">
                  <c:v>0.11646990740740741</c:v>
                </c:pt>
                <c:pt idx="9911">
                  <c:v>0.11648148148148148</c:v>
                </c:pt>
                <c:pt idx="9912">
                  <c:v>0.11649305555555556</c:v>
                </c:pt>
                <c:pt idx="9913">
                  <c:v>0.11650462962962964</c:v>
                </c:pt>
                <c:pt idx="9914">
                  <c:v>0.11651620370370371</c:v>
                </c:pt>
                <c:pt idx="9915">
                  <c:v>0.11652777777777779</c:v>
                </c:pt>
                <c:pt idx="9916">
                  <c:v>0.11653935185185187</c:v>
                </c:pt>
                <c:pt idx="9917">
                  <c:v>0.11655092592592593</c:v>
                </c:pt>
                <c:pt idx="9918">
                  <c:v>0.1165625</c:v>
                </c:pt>
                <c:pt idx="9919">
                  <c:v>0.11657407407407407</c:v>
                </c:pt>
                <c:pt idx="9920">
                  <c:v>0.11658564814814815</c:v>
                </c:pt>
                <c:pt idx="9921">
                  <c:v>0.11659722222222223</c:v>
                </c:pt>
                <c:pt idx="9922">
                  <c:v>0.11660879629629629</c:v>
                </c:pt>
                <c:pt idx="9923">
                  <c:v>0.11662037037037037</c:v>
                </c:pt>
                <c:pt idx="9924">
                  <c:v>0.11663194444444445</c:v>
                </c:pt>
                <c:pt idx="9925">
                  <c:v>0.11664351851851852</c:v>
                </c:pt>
                <c:pt idx="9926">
                  <c:v>0.11665509259259259</c:v>
                </c:pt>
                <c:pt idx="9927">
                  <c:v>0.11666666666666665</c:v>
                </c:pt>
                <c:pt idx="9928">
                  <c:v>0.11667824074074074</c:v>
                </c:pt>
                <c:pt idx="9929">
                  <c:v>0.11668981481481482</c:v>
                </c:pt>
                <c:pt idx="9930">
                  <c:v>0.11670138888888888</c:v>
                </c:pt>
                <c:pt idx="9931">
                  <c:v>0.11671296296296296</c:v>
                </c:pt>
                <c:pt idx="9932">
                  <c:v>0.11672453703703704</c:v>
                </c:pt>
                <c:pt idx="9933">
                  <c:v>0.11673611111111111</c:v>
                </c:pt>
                <c:pt idx="9934">
                  <c:v>0.11674768518518519</c:v>
                </c:pt>
                <c:pt idx="9935">
                  <c:v>0.11675925925925927</c:v>
                </c:pt>
                <c:pt idx="9936">
                  <c:v>0.11677083333333334</c:v>
                </c:pt>
                <c:pt idx="9937">
                  <c:v>0.1167824074074074</c:v>
                </c:pt>
                <c:pt idx="9938">
                  <c:v>0.11679398148148147</c:v>
                </c:pt>
                <c:pt idx="9939">
                  <c:v>0.11680555555555555</c:v>
                </c:pt>
                <c:pt idx="9940">
                  <c:v>0.11681712962962963</c:v>
                </c:pt>
                <c:pt idx="9941">
                  <c:v>0.1168287037037037</c:v>
                </c:pt>
                <c:pt idx="9942">
                  <c:v>0.11684027777777778</c:v>
                </c:pt>
                <c:pt idx="9943">
                  <c:v>0.11685185185185186</c:v>
                </c:pt>
                <c:pt idx="9944">
                  <c:v>0.11686342592592593</c:v>
                </c:pt>
                <c:pt idx="9945">
                  <c:v>0.11687499999999999</c:v>
                </c:pt>
                <c:pt idx="9946">
                  <c:v>0.11688657407407409</c:v>
                </c:pt>
                <c:pt idx="9947">
                  <c:v>0.11689814814814814</c:v>
                </c:pt>
                <c:pt idx="9948">
                  <c:v>0.11690972222222222</c:v>
                </c:pt>
                <c:pt idx="9949">
                  <c:v>0.11692129629629629</c:v>
                </c:pt>
                <c:pt idx="9950">
                  <c:v>0.11693287037037037</c:v>
                </c:pt>
                <c:pt idx="9951">
                  <c:v>0.11694444444444445</c:v>
                </c:pt>
                <c:pt idx="9952">
                  <c:v>0.11695601851851851</c:v>
                </c:pt>
                <c:pt idx="9953">
                  <c:v>0.1169675925925926</c:v>
                </c:pt>
                <c:pt idx="9954">
                  <c:v>0.11697916666666668</c:v>
                </c:pt>
                <c:pt idx="9955">
                  <c:v>0.11699074074074074</c:v>
                </c:pt>
                <c:pt idx="9956">
                  <c:v>0.11700231481481482</c:v>
                </c:pt>
                <c:pt idx="9957">
                  <c:v>0.1170138888888889</c:v>
                </c:pt>
                <c:pt idx="9958">
                  <c:v>0.11702546296296296</c:v>
                </c:pt>
                <c:pt idx="9959">
                  <c:v>0.11703703703703704</c:v>
                </c:pt>
                <c:pt idx="9960">
                  <c:v>0.1170486111111111</c:v>
                </c:pt>
                <c:pt idx="9961">
                  <c:v>0.11706018518518518</c:v>
                </c:pt>
                <c:pt idx="9962">
                  <c:v>0.11707175925925926</c:v>
                </c:pt>
                <c:pt idx="9963">
                  <c:v>0.11708333333333333</c:v>
                </c:pt>
                <c:pt idx="9964">
                  <c:v>0.11709490740740741</c:v>
                </c:pt>
                <c:pt idx="9965">
                  <c:v>0.11710648148148149</c:v>
                </c:pt>
                <c:pt idx="9966">
                  <c:v>0.11711805555555554</c:v>
                </c:pt>
                <c:pt idx="9967">
                  <c:v>0.11712962962962963</c:v>
                </c:pt>
                <c:pt idx="9968">
                  <c:v>0.11714120370370369</c:v>
                </c:pt>
                <c:pt idx="9969">
                  <c:v>0.11715277777777777</c:v>
                </c:pt>
                <c:pt idx="9970">
                  <c:v>0.11716435185185185</c:v>
                </c:pt>
                <c:pt idx="9971">
                  <c:v>0.11717592592592592</c:v>
                </c:pt>
                <c:pt idx="9972">
                  <c:v>0.1171875</c:v>
                </c:pt>
                <c:pt idx="9973">
                  <c:v>0.11719907407407408</c:v>
                </c:pt>
                <c:pt idx="9974">
                  <c:v>0.11721064814814815</c:v>
                </c:pt>
                <c:pt idx="9975">
                  <c:v>0.11722222222222223</c:v>
                </c:pt>
                <c:pt idx="9976">
                  <c:v>0.11723379629629631</c:v>
                </c:pt>
                <c:pt idx="9977">
                  <c:v>0.11724537037037037</c:v>
                </c:pt>
                <c:pt idx="9978">
                  <c:v>0.11725694444444446</c:v>
                </c:pt>
                <c:pt idx="9979">
                  <c:v>0.11726851851851851</c:v>
                </c:pt>
                <c:pt idx="9980">
                  <c:v>0.11728009259259259</c:v>
                </c:pt>
                <c:pt idx="9981">
                  <c:v>0.11729166666666667</c:v>
                </c:pt>
                <c:pt idx="9982">
                  <c:v>0.11730324074074074</c:v>
                </c:pt>
                <c:pt idx="9983">
                  <c:v>0.11731481481481482</c:v>
                </c:pt>
                <c:pt idx="9984">
                  <c:v>0.1173263888888889</c:v>
                </c:pt>
                <c:pt idx="9985">
                  <c:v>0.11733796296296296</c:v>
                </c:pt>
                <c:pt idx="9986">
                  <c:v>0.11734953703703704</c:v>
                </c:pt>
                <c:pt idx="9987">
                  <c:v>0.1173611111111111</c:v>
                </c:pt>
                <c:pt idx="9988">
                  <c:v>0.11737268518518518</c:v>
                </c:pt>
                <c:pt idx="9989">
                  <c:v>0.11738425925925926</c:v>
                </c:pt>
                <c:pt idx="9990">
                  <c:v>0.11739583333333332</c:v>
                </c:pt>
                <c:pt idx="9991">
                  <c:v>0.1174074074074074</c:v>
                </c:pt>
                <c:pt idx="9992">
                  <c:v>0.11741898148148149</c:v>
                </c:pt>
                <c:pt idx="9993">
                  <c:v>0.11743055555555555</c:v>
                </c:pt>
                <c:pt idx="9994">
                  <c:v>0.11744212962962963</c:v>
                </c:pt>
                <c:pt idx="9995">
                  <c:v>0.11745370370370371</c:v>
                </c:pt>
                <c:pt idx="9996">
                  <c:v>0.11746527777777778</c:v>
                </c:pt>
                <c:pt idx="9997">
                  <c:v>0.11747685185185186</c:v>
                </c:pt>
                <c:pt idx="9998">
                  <c:v>0.11748842592592591</c:v>
                </c:pt>
                <c:pt idx="9999">
                  <c:v>0.11750000000000001</c:v>
                </c:pt>
                <c:pt idx="10000">
                  <c:v>0.11751157407407407</c:v>
                </c:pt>
                <c:pt idx="10001">
                  <c:v>0.11752314814814814</c:v>
                </c:pt>
                <c:pt idx="10002">
                  <c:v>0.11753472222222222</c:v>
                </c:pt>
                <c:pt idx="10003">
                  <c:v>0.1175462962962963</c:v>
                </c:pt>
                <c:pt idx="10004">
                  <c:v>0.11755787037037037</c:v>
                </c:pt>
                <c:pt idx="10005">
                  <c:v>0.11756944444444445</c:v>
                </c:pt>
                <c:pt idx="10006">
                  <c:v>0.11758101851851853</c:v>
                </c:pt>
                <c:pt idx="10007">
                  <c:v>0.1175925925925926</c:v>
                </c:pt>
                <c:pt idx="10008">
                  <c:v>0.11760416666666666</c:v>
                </c:pt>
                <c:pt idx="10009">
                  <c:v>0.11761574074074073</c:v>
                </c:pt>
                <c:pt idx="10010">
                  <c:v>0.11762731481481481</c:v>
                </c:pt>
                <c:pt idx="10011">
                  <c:v>0.11763888888888889</c:v>
                </c:pt>
                <c:pt idx="10012">
                  <c:v>0.11765046296296296</c:v>
                </c:pt>
                <c:pt idx="10013">
                  <c:v>0.11766203703703704</c:v>
                </c:pt>
                <c:pt idx="10014">
                  <c:v>0.11767361111111112</c:v>
                </c:pt>
                <c:pt idx="10015">
                  <c:v>0.11768518518518518</c:v>
                </c:pt>
                <c:pt idx="10016">
                  <c:v>0.11769675925925926</c:v>
                </c:pt>
                <c:pt idx="10017">
                  <c:v>0.11770833333333335</c:v>
                </c:pt>
                <c:pt idx="10018">
                  <c:v>0.11771990740740741</c:v>
                </c:pt>
                <c:pt idx="10019">
                  <c:v>0.11773148148148148</c:v>
                </c:pt>
                <c:pt idx="10020">
                  <c:v>0.11774305555555555</c:v>
                </c:pt>
                <c:pt idx="10021">
                  <c:v>0.11775462962962963</c:v>
                </c:pt>
                <c:pt idx="10022">
                  <c:v>0.11776620370370371</c:v>
                </c:pt>
                <c:pt idx="10023">
                  <c:v>0.11777777777777777</c:v>
                </c:pt>
                <c:pt idx="10024">
                  <c:v>0.11778935185185185</c:v>
                </c:pt>
                <c:pt idx="10025">
                  <c:v>0.11780092592592593</c:v>
                </c:pt>
                <c:pt idx="10026">
                  <c:v>0.1178125</c:v>
                </c:pt>
                <c:pt idx="10027">
                  <c:v>0.11782407407407407</c:v>
                </c:pt>
                <c:pt idx="10028">
                  <c:v>0.11783564814814813</c:v>
                </c:pt>
                <c:pt idx="10029">
                  <c:v>0.11784722222222221</c:v>
                </c:pt>
                <c:pt idx="10030">
                  <c:v>0.11785879629629629</c:v>
                </c:pt>
                <c:pt idx="10031">
                  <c:v>0.11787037037037036</c:v>
                </c:pt>
                <c:pt idx="10032">
                  <c:v>0.11788194444444444</c:v>
                </c:pt>
                <c:pt idx="10033">
                  <c:v>0.11789351851851852</c:v>
                </c:pt>
                <c:pt idx="10034">
                  <c:v>0.11790509259259259</c:v>
                </c:pt>
                <c:pt idx="10035">
                  <c:v>0.11791666666666667</c:v>
                </c:pt>
                <c:pt idx="10036">
                  <c:v>0.11792824074074075</c:v>
                </c:pt>
                <c:pt idx="10037">
                  <c:v>0.11793981481481482</c:v>
                </c:pt>
                <c:pt idx="10038">
                  <c:v>0.1179513888888889</c:v>
                </c:pt>
                <c:pt idx="10039">
                  <c:v>0.11796296296296298</c:v>
                </c:pt>
                <c:pt idx="10040">
                  <c:v>0.11797453703703703</c:v>
                </c:pt>
                <c:pt idx="10041">
                  <c:v>0.11798611111111111</c:v>
                </c:pt>
                <c:pt idx="10042">
                  <c:v>0.11799768518518518</c:v>
                </c:pt>
                <c:pt idx="10043">
                  <c:v>0.11800925925925926</c:v>
                </c:pt>
                <c:pt idx="10044">
                  <c:v>0.11802083333333334</c:v>
                </c:pt>
                <c:pt idx="10045">
                  <c:v>0.11803240740740741</c:v>
                </c:pt>
                <c:pt idx="10046">
                  <c:v>0.11804398148148149</c:v>
                </c:pt>
                <c:pt idx="10047">
                  <c:v>0.11805555555555557</c:v>
                </c:pt>
                <c:pt idx="10048">
                  <c:v>0.11806712962962962</c:v>
                </c:pt>
                <c:pt idx="10049">
                  <c:v>0.1180787037037037</c:v>
                </c:pt>
                <c:pt idx="10050">
                  <c:v>0.11809027777777777</c:v>
                </c:pt>
                <c:pt idx="10051">
                  <c:v>0.11810185185185185</c:v>
                </c:pt>
                <c:pt idx="10052">
                  <c:v>0.11811342592592593</c:v>
                </c:pt>
                <c:pt idx="10053">
                  <c:v>0.11812499999999999</c:v>
                </c:pt>
                <c:pt idx="10054">
                  <c:v>0.11813657407407407</c:v>
                </c:pt>
                <c:pt idx="10055">
                  <c:v>0.11814814814814815</c:v>
                </c:pt>
                <c:pt idx="10056">
                  <c:v>0.11815972222222222</c:v>
                </c:pt>
                <c:pt idx="10057">
                  <c:v>0.1181712962962963</c:v>
                </c:pt>
                <c:pt idx="10058">
                  <c:v>0.11818287037037038</c:v>
                </c:pt>
                <c:pt idx="10059">
                  <c:v>0.11819444444444445</c:v>
                </c:pt>
                <c:pt idx="10060">
                  <c:v>0.11820601851851853</c:v>
                </c:pt>
                <c:pt idx="10061">
                  <c:v>0.11821759259259258</c:v>
                </c:pt>
                <c:pt idx="10062">
                  <c:v>0.11822916666666666</c:v>
                </c:pt>
                <c:pt idx="10063">
                  <c:v>0.11824074074074074</c:v>
                </c:pt>
                <c:pt idx="10064">
                  <c:v>0.11825231481481481</c:v>
                </c:pt>
                <c:pt idx="10065">
                  <c:v>0.11826388888888889</c:v>
                </c:pt>
                <c:pt idx="10066">
                  <c:v>0.11827546296296297</c:v>
                </c:pt>
                <c:pt idx="10067">
                  <c:v>0.11828703703703704</c:v>
                </c:pt>
                <c:pt idx="10068">
                  <c:v>0.11829861111111112</c:v>
                </c:pt>
                <c:pt idx="10069">
                  <c:v>0.11831018518518517</c:v>
                </c:pt>
                <c:pt idx="10070">
                  <c:v>0.11832175925925925</c:v>
                </c:pt>
                <c:pt idx="10071">
                  <c:v>0.11833333333333333</c:v>
                </c:pt>
                <c:pt idx="10072">
                  <c:v>0.1183449074074074</c:v>
                </c:pt>
                <c:pt idx="10073">
                  <c:v>0.11835648148148148</c:v>
                </c:pt>
                <c:pt idx="10074">
                  <c:v>0.11836805555555556</c:v>
                </c:pt>
                <c:pt idx="10075">
                  <c:v>0.11837962962962963</c:v>
                </c:pt>
                <c:pt idx="10076">
                  <c:v>0.11839120370370371</c:v>
                </c:pt>
                <c:pt idx="10077">
                  <c:v>0.11840277777777779</c:v>
                </c:pt>
                <c:pt idx="10078">
                  <c:v>0.11841435185185185</c:v>
                </c:pt>
                <c:pt idx="10079">
                  <c:v>0.11842592592592593</c:v>
                </c:pt>
                <c:pt idx="10080">
                  <c:v>0.11843749999999999</c:v>
                </c:pt>
                <c:pt idx="10081">
                  <c:v>0.11844907407407408</c:v>
                </c:pt>
                <c:pt idx="10082">
                  <c:v>0.11846064814814815</c:v>
                </c:pt>
                <c:pt idx="10083">
                  <c:v>0.11847222222222221</c:v>
                </c:pt>
                <c:pt idx="10084">
                  <c:v>0.1184837962962963</c:v>
                </c:pt>
                <c:pt idx="10085">
                  <c:v>0.11849537037037038</c:v>
                </c:pt>
                <c:pt idx="10086">
                  <c:v>0.11850694444444444</c:v>
                </c:pt>
                <c:pt idx="10087">
                  <c:v>0.11851851851851852</c:v>
                </c:pt>
                <c:pt idx="10088">
                  <c:v>0.11853009259259258</c:v>
                </c:pt>
                <c:pt idx="10089">
                  <c:v>0.11854166666666667</c:v>
                </c:pt>
                <c:pt idx="10090">
                  <c:v>0.11855324074074074</c:v>
                </c:pt>
                <c:pt idx="10091">
                  <c:v>0.1185648148148148</c:v>
                </c:pt>
                <c:pt idx="10092">
                  <c:v>0.11857638888888888</c:v>
                </c:pt>
                <c:pt idx="10093">
                  <c:v>0.11858796296296296</c:v>
                </c:pt>
                <c:pt idx="10094">
                  <c:v>0.11859953703703703</c:v>
                </c:pt>
                <c:pt idx="10095">
                  <c:v>0.11861111111111111</c:v>
                </c:pt>
                <c:pt idx="10096">
                  <c:v>0.11862268518518519</c:v>
                </c:pt>
                <c:pt idx="10097">
                  <c:v>0.11863425925925926</c:v>
                </c:pt>
                <c:pt idx="10098">
                  <c:v>0.11864583333333334</c:v>
                </c:pt>
                <c:pt idx="10099">
                  <c:v>0.11865740740740742</c:v>
                </c:pt>
                <c:pt idx="10100">
                  <c:v>0.11866898148148149</c:v>
                </c:pt>
                <c:pt idx="10101">
                  <c:v>0.11868055555555555</c:v>
                </c:pt>
                <c:pt idx="10102">
                  <c:v>0.11869212962962962</c:v>
                </c:pt>
                <c:pt idx="10103">
                  <c:v>0.1187037037037037</c:v>
                </c:pt>
                <c:pt idx="10104">
                  <c:v>0.11871527777777778</c:v>
                </c:pt>
                <c:pt idx="10105">
                  <c:v>0.11872685185185185</c:v>
                </c:pt>
                <c:pt idx="10106">
                  <c:v>0.11873842592592593</c:v>
                </c:pt>
                <c:pt idx="10107">
                  <c:v>0.11875000000000001</c:v>
                </c:pt>
                <c:pt idx="10108">
                  <c:v>0.11876157407407407</c:v>
                </c:pt>
                <c:pt idx="10109">
                  <c:v>0.11877314814814814</c:v>
                </c:pt>
                <c:pt idx="10110">
                  <c:v>0.11878472222222221</c:v>
                </c:pt>
                <c:pt idx="10111">
                  <c:v>0.11879629629629629</c:v>
                </c:pt>
                <c:pt idx="10112">
                  <c:v>0.11880787037037037</c:v>
                </c:pt>
                <c:pt idx="10113">
                  <c:v>0.11881944444444444</c:v>
                </c:pt>
                <c:pt idx="10114">
                  <c:v>0.11883101851851852</c:v>
                </c:pt>
                <c:pt idx="10115">
                  <c:v>0.1188425925925926</c:v>
                </c:pt>
                <c:pt idx="10116">
                  <c:v>0.11885416666666666</c:v>
                </c:pt>
                <c:pt idx="10117">
                  <c:v>0.11886574074074074</c:v>
                </c:pt>
                <c:pt idx="10118">
                  <c:v>0.11887731481481482</c:v>
                </c:pt>
                <c:pt idx="10119">
                  <c:v>0.11888888888888889</c:v>
                </c:pt>
                <c:pt idx="10120">
                  <c:v>0.11890046296296297</c:v>
                </c:pt>
                <c:pt idx="10121">
                  <c:v>0.11891203703703705</c:v>
                </c:pt>
                <c:pt idx="10122">
                  <c:v>0.1189236111111111</c:v>
                </c:pt>
                <c:pt idx="10123">
                  <c:v>0.11893518518518519</c:v>
                </c:pt>
                <c:pt idx="10124">
                  <c:v>0.11894675925925925</c:v>
                </c:pt>
                <c:pt idx="10125">
                  <c:v>0.11895833333333333</c:v>
                </c:pt>
                <c:pt idx="10126">
                  <c:v>0.11896990740740741</c:v>
                </c:pt>
                <c:pt idx="10127">
                  <c:v>0.11898148148148148</c:v>
                </c:pt>
                <c:pt idx="10128">
                  <c:v>0.11899305555555556</c:v>
                </c:pt>
                <c:pt idx="10129">
                  <c:v>0.11900462962962964</c:v>
                </c:pt>
                <c:pt idx="10130">
                  <c:v>0.11901620370370369</c:v>
                </c:pt>
                <c:pt idx="10131">
                  <c:v>0.11902777777777777</c:v>
                </c:pt>
                <c:pt idx="10132">
                  <c:v>0.11903935185185184</c:v>
                </c:pt>
                <c:pt idx="10133">
                  <c:v>0.11905092592592592</c:v>
                </c:pt>
                <c:pt idx="10134">
                  <c:v>0.1190625</c:v>
                </c:pt>
                <c:pt idx="10135">
                  <c:v>0.11907407407407407</c:v>
                </c:pt>
                <c:pt idx="10136">
                  <c:v>0.11908564814814815</c:v>
                </c:pt>
                <c:pt idx="10137">
                  <c:v>0.11909722222222223</c:v>
                </c:pt>
                <c:pt idx="10138">
                  <c:v>0.1191087962962963</c:v>
                </c:pt>
                <c:pt idx="10139">
                  <c:v>0.11912037037037038</c:v>
                </c:pt>
                <c:pt idx="10140">
                  <c:v>0.11913194444444446</c:v>
                </c:pt>
                <c:pt idx="10141">
                  <c:v>0.11914351851851852</c:v>
                </c:pt>
                <c:pt idx="10142">
                  <c:v>0.1191550925925926</c:v>
                </c:pt>
                <c:pt idx="10143">
                  <c:v>0.11916666666666666</c:v>
                </c:pt>
                <c:pt idx="10144">
                  <c:v>0.11917824074074074</c:v>
                </c:pt>
                <c:pt idx="10145">
                  <c:v>0.11918981481481482</c:v>
                </c:pt>
                <c:pt idx="10146">
                  <c:v>0.11920138888888888</c:v>
                </c:pt>
                <c:pt idx="10147">
                  <c:v>0.11921296296296297</c:v>
                </c:pt>
                <c:pt idx="10148">
                  <c:v>0.11922453703703705</c:v>
                </c:pt>
                <c:pt idx="10149">
                  <c:v>0.11923611111111111</c:v>
                </c:pt>
                <c:pt idx="10150">
                  <c:v>0.11924768518518519</c:v>
                </c:pt>
                <c:pt idx="10151">
                  <c:v>0.11925925925925925</c:v>
                </c:pt>
                <c:pt idx="10152">
                  <c:v>0.11927083333333333</c:v>
                </c:pt>
                <c:pt idx="10153">
                  <c:v>0.11928240740740741</c:v>
                </c:pt>
                <c:pt idx="10154">
                  <c:v>0.11929398148148147</c:v>
                </c:pt>
                <c:pt idx="10155">
                  <c:v>0.11930555555555555</c:v>
                </c:pt>
                <c:pt idx="10156">
                  <c:v>0.11931712962962963</c:v>
                </c:pt>
                <c:pt idx="10157">
                  <c:v>0.1193287037037037</c:v>
                </c:pt>
                <c:pt idx="10158">
                  <c:v>0.11934027777777778</c:v>
                </c:pt>
                <c:pt idx="10159">
                  <c:v>0.11935185185185186</c:v>
                </c:pt>
                <c:pt idx="10160">
                  <c:v>0.11936342592592593</c:v>
                </c:pt>
                <c:pt idx="10161">
                  <c:v>0.11937500000000001</c:v>
                </c:pt>
                <c:pt idx="10162">
                  <c:v>0.11938657407407406</c:v>
                </c:pt>
                <c:pt idx="10163">
                  <c:v>0.11939814814814814</c:v>
                </c:pt>
                <c:pt idx="10164">
                  <c:v>0.11940972222222222</c:v>
                </c:pt>
                <c:pt idx="10165">
                  <c:v>0.11942129629629629</c:v>
                </c:pt>
                <c:pt idx="10166">
                  <c:v>0.11943287037037037</c:v>
                </c:pt>
                <c:pt idx="10167">
                  <c:v>0.11944444444444445</c:v>
                </c:pt>
                <c:pt idx="10168">
                  <c:v>0.11945601851851852</c:v>
                </c:pt>
                <c:pt idx="10169">
                  <c:v>0.1194675925925926</c:v>
                </c:pt>
                <c:pt idx="10170">
                  <c:v>0.11947916666666665</c:v>
                </c:pt>
                <c:pt idx="10171">
                  <c:v>0.11949074074074074</c:v>
                </c:pt>
                <c:pt idx="10172">
                  <c:v>0.11950231481481481</c:v>
                </c:pt>
                <c:pt idx="10173">
                  <c:v>0.11951388888888888</c:v>
                </c:pt>
                <c:pt idx="10174">
                  <c:v>0.11952546296296296</c:v>
                </c:pt>
                <c:pt idx="10175">
                  <c:v>0.11953703703703704</c:v>
                </c:pt>
                <c:pt idx="10176">
                  <c:v>0.11954861111111111</c:v>
                </c:pt>
                <c:pt idx="10177">
                  <c:v>0.11956018518518519</c:v>
                </c:pt>
                <c:pt idx="10178">
                  <c:v>0.11957175925925927</c:v>
                </c:pt>
                <c:pt idx="10179">
                  <c:v>0.11958333333333333</c:v>
                </c:pt>
                <c:pt idx="10180">
                  <c:v>0.11959490740740741</c:v>
                </c:pt>
                <c:pt idx="10181">
                  <c:v>0.11960648148148149</c:v>
                </c:pt>
                <c:pt idx="10182">
                  <c:v>0.11961805555555556</c:v>
                </c:pt>
                <c:pt idx="10183">
                  <c:v>0.11962962962962963</c:v>
                </c:pt>
                <c:pt idx="10184">
                  <c:v>0.11964120370370369</c:v>
                </c:pt>
                <c:pt idx="10185">
                  <c:v>0.11965277777777777</c:v>
                </c:pt>
                <c:pt idx="10186">
                  <c:v>0.11966435185185186</c:v>
                </c:pt>
                <c:pt idx="10187">
                  <c:v>0.11967592592592592</c:v>
                </c:pt>
                <c:pt idx="10188">
                  <c:v>0.1196875</c:v>
                </c:pt>
                <c:pt idx="10189">
                  <c:v>0.11969907407407408</c:v>
                </c:pt>
                <c:pt idx="10190">
                  <c:v>0.11971064814814815</c:v>
                </c:pt>
                <c:pt idx="10191">
                  <c:v>0.11972222222222222</c:v>
                </c:pt>
                <c:pt idx="10192">
                  <c:v>0.11973379629629628</c:v>
                </c:pt>
                <c:pt idx="10193">
                  <c:v>0.11974537037037036</c:v>
                </c:pt>
                <c:pt idx="10194">
                  <c:v>0.11975694444444444</c:v>
                </c:pt>
                <c:pt idx="10195">
                  <c:v>0.11976851851851851</c:v>
                </c:pt>
                <c:pt idx="10196">
                  <c:v>0.11978009259259259</c:v>
                </c:pt>
                <c:pt idx="10197">
                  <c:v>0.11979166666666667</c:v>
                </c:pt>
                <c:pt idx="10198">
                  <c:v>0.11980324074074074</c:v>
                </c:pt>
                <c:pt idx="10199">
                  <c:v>0.11981481481481482</c:v>
                </c:pt>
                <c:pt idx="10200">
                  <c:v>0.1198263888888889</c:v>
                </c:pt>
                <c:pt idx="10201">
                  <c:v>0.11983796296296297</c:v>
                </c:pt>
                <c:pt idx="10202">
                  <c:v>0.11984953703703705</c:v>
                </c:pt>
                <c:pt idx="10203">
                  <c:v>0.11986111111111113</c:v>
                </c:pt>
                <c:pt idx="10204">
                  <c:v>0.11987268518518518</c:v>
                </c:pt>
                <c:pt idx="10205">
                  <c:v>0.11988425925925926</c:v>
                </c:pt>
                <c:pt idx="10206">
                  <c:v>0.11989583333333333</c:v>
                </c:pt>
                <c:pt idx="10207">
                  <c:v>0.11990740740740741</c:v>
                </c:pt>
                <c:pt idx="10208">
                  <c:v>0.11991898148148149</c:v>
                </c:pt>
                <c:pt idx="10209">
                  <c:v>0.11993055555555555</c:v>
                </c:pt>
                <c:pt idx="10210">
                  <c:v>0.11994212962962963</c:v>
                </c:pt>
                <c:pt idx="10211">
                  <c:v>0.11995370370370372</c:v>
                </c:pt>
                <c:pt idx="10212">
                  <c:v>0.11996527777777777</c:v>
                </c:pt>
                <c:pt idx="10213">
                  <c:v>0.11997685185185185</c:v>
                </c:pt>
                <c:pt idx="10214">
                  <c:v>0.11998842592592592</c:v>
                </c:pt>
                <c:pt idx="10215">
                  <c:v>0.12</c:v>
                </c:pt>
                <c:pt idx="10216">
                  <c:v>0.12001157407407408</c:v>
                </c:pt>
                <c:pt idx="10217">
                  <c:v>0.12002314814814814</c:v>
                </c:pt>
                <c:pt idx="10218">
                  <c:v>0.12003472222222222</c:v>
                </c:pt>
                <c:pt idx="10219">
                  <c:v>0.1200462962962963</c:v>
                </c:pt>
                <c:pt idx="10220">
                  <c:v>0.12005787037037037</c:v>
                </c:pt>
                <c:pt idx="10221">
                  <c:v>0.12006944444444445</c:v>
                </c:pt>
                <c:pt idx="10222">
                  <c:v>0.12008101851851853</c:v>
                </c:pt>
                <c:pt idx="10223">
                  <c:v>0.12009259259259258</c:v>
                </c:pt>
                <c:pt idx="10224">
                  <c:v>0.12010416666666668</c:v>
                </c:pt>
                <c:pt idx="10225">
                  <c:v>0.12011574074074073</c:v>
                </c:pt>
                <c:pt idx="10226">
                  <c:v>0.12012731481481481</c:v>
                </c:pt>
                <c:pt idx="10227">
                  <c:v>0.12013888888888889</c:v>
                </c:pt>
                <c:pt idx="10228">
                  <c:v>0.12013888888888889</c:v>
                </c:pt>
                <c:pt idx="10229">
                  <c:v>0.12016203703703704</c:v>
                </c:pt>
                <c:pt idx="10230">
                  <c:v>0.12016203703703704</c:v>
                </c:pt>
                <c:pt idx="10231">
                  <c:v>0.12017361111111112</c:v>
                </c:pt>
                <c:pt idx="10232">
                  <c:v>0.12018518518518519</c:v>
                </c:pt>
                <c:pt idx="10233">
                  <c:v>0.12019675925925927</c:v>
                </c:pt>
                <c:pt idx="10234">
                  <c:v>0.12020833333333332</c:v>
                </c:pt>
                <c:pt idx="10235">
                  <c:v>0.1202199074074074</c:v>
                </c:pt>
                <c:pt idx="10236">
                  <c:v>0.12023148148148148</c:v>
                </c:pt>
                <c:pt idx="10237">
                  <c:v>0.12024305555555555</c:v>
                </c:pt>
                <c:pt idx="10238">
                  <c:v>0.12025462962962963</c:v>
                </c:pt>
                <c:pt idx="10239">
                  <c:v>0.12026620370370371</c:v>
                </c:pt>
                <c:pt idx="10240">
                  <c:v>0.12027777777777778</c:v>
                </c:pt>
                <c:pt idx="10241">
                  <c:v>0.12028935185185186</c:v>
                </c:pt>
                <c:pt idx="10242">
                  <c:v>0.12030092592592594</c:v>
                </c:pt>
                <c:pt idx="10243">
                  <c:v>0.1203125</c:v>
                </c:pt>
                <c:pt idx="10244">
                  <c:v>0.12032407407407408</c:v>
                </c:pt>
                <c:pt idx="10245">
                  <c:v>0.12033564814814814</c:v>
                </c:pt>
                <c:pt idx="10246">
                  <c:v>0.12034722222222222</c:v>
                </c:pt>
                <c:pt idx="10247">
                  <c:v>0.1203587962962963</c:v>
                </c:pt>
                <c:pt idx="10248">
                  <c:v>0.12037037037037036</c:v>
                </c:pt>
                <c:pt idx="10249">
                  <c:v>0.12038194444444444</c:v>
                </c:pt>
                <c:pt idx="10250">
                  <c:v>0.12039351851851852</c:v>
                </c:pt>
                <c:pt idx="10251">
                  <c:v>0.12040509259259259</c:v>
                </c:pt>
                <c:pt idx="10252">
                  <c:v>0.12041666666666667</c:v>
                </c:pt>
                <c:pt idx="10253">
                  <c:v>0.12042824074074072</c:v>
                </c:pt>
                <c:pt idx="10254">
                  <c:v>0.12043981481481481</c:v>
                </c:pt>
                <c:pt idx="10255">
                  <c:v>0.12045138888888889</c:v>
                </c:pt>
                <c:pt idx="10256">
                  <c:v>0.12046296296296295</c:v>
                </c:pt>
                <c:pt idx="10257">
                  <c:v>0.12047453703703703</c:v>
                </c:pt>
                <c:pt idx="10258">
                  <c:v>0.12048611111111111</c:v>
                </c:pt>
                <c:pt idx="10259">
                  <c:v>0.12049768518518518</c:v>
                </c:pt>
                <c:pt idx="10260">
                  <c:v>0.12050925925925926</c:v>
                </c:pt>
                <c:pt idx="10261">
                  <c:v>0.12052083333333334</c:v>
                </c:pt>
                <c:pt idx="10262">
                  <c:v>0.12053240740740741</c:v>
                </c:pt>
                <c:pt idx="10263">
                  <c:v>0.12054398148148149</c:v>
                </c:pt>
                <c:pt idx="10264">
                  <c:v>0.12055555555555557</c:v>
                </c:pt>
                <c:pt idx="10265">
                  <c:v>0.12056712962962964</c:v>
                </c:pt>
                <c:pt idx="10266">
                  <c:v>0.1205787037037037</c:v>
                </c:pt>
                <c:pt idx="10267">
                  <c:v>0.12059027777777777</c:v>
                </c:pt>
                <c:pt idx="10268">
                  <c:v>0.12060185185185185</c:v>
                </c:pt>
                <c:pt idx="10269">
                  <c:v>0.12061342592592593</c:v>
                </c:pt>
                <c:pt idx="10270">
                  <c:v>0.120625</c:v>
                </c:pt>
                <c:pt idx="10271">
                  <c:v>0.12063657407407408</c:v>
                </c:pt>
                <c:pt idx="10272">
                  <c:v>0.12064814814814816</c:v>
                </c:pt>
                <c:pt idx="10273">
                  <c:v>0.12065972222222222</c:v>
                </c:pt>
                <c:pt idx="10274">
                  <c:v>0.12067129629629629</c:v>
                </c:pt>
                <c:pt idx="10275">
                  <c:v>0.12068287037037036</c:v>
                </c:pt>
                <c:pt idx="10276">
                  <c:v>0.12069444444444444</c:v>
                </c:pt>
                <c:pt idx="10277">
                  <c:v>0.12070601851851852</c:v>
                </c:pt>
                <c:pt idx="10278">
                  <c:v>0.12071759259259258</c:v>
                </c:pt>
                <c:pt idx="10279">
                  <c:v>0.12072916666666667</c:v>
                </c:pt>
                <c:pt idx="10280">
                  <c:v>0.12074074074074075</c:v>
                </c:pt>
                <c:pt idx="10281">
                  <c:v>0.12075231481481481</c:v>
                </c:pt>
                <c:pt idx="10282">
                  <c:v>0.12076388888888889</c:v>
                </c:pt>
                <c:pt idx="10283">
                  <c:v>0.12077546296296297</c:v>
                </c:pt>
                <c:pt idx="10284">
                  <c:v>0.12078703703703704</c:v>
                </c:pt>
                <c:pt idx="10285">
                  <c:v>0.12079861111111112</c:v>
                </c:pt>
                <c:pt idx="10286">
                  <c:v>0.1208101851851852</c:v>
                </c:pt>
                <c:pt idx="10287">
                  <c:v>0.12082175925925925</c:v>
                </c:pt>
                <c:pt idx="10288">
                  <c:v>0.12083333333333333</c:v>
                </c:pt>
                <c:pt idx="10289">
                  <c:v>0.1208449074074074</c:v>
                </c:pt>
                <c:pt idx="10290">
                  <c:v>0.12085648148148148</c:v>
                </c:pt>
                <c:pt idx="10291">
                  <c:v>0.12086805555555556</c:v>
                </c:pt>
                <c:pt idx="10292">
                  <c:v>0.12087962962962963</c:v>
                </c:pt>
                <c:pt idx="10293">
                  <c:v>0.12089120370370371</c:v>
                </c:pt>
                <c:pt idx="10294">
                  <c:v>0.12090277777777779</c:v>
                </c:pt>
                <c:pt idx="10295">
                  <c:v>0.12091435185185184</c:v>
                </c:pt>
                <c:pt idx="10296">
                  <c:v>0.12092592592592592</c:v>
                </c:pt>
                <c:pt idx="10297">
                  <c:v>0.12093749999999999</c:v>
                </c:pt>
                <c:pt idx="10298">
                  <c:v>0.12094907407407407</c:v>
                </c:pt>
                <c:pt idx="10299">
                  <c:v>0.12096064814814815</c:v>
                </c:pt>
                <c:pt idx="10300">
                  <c:v>0.12097222222222222</c:v>
                </c:pt>
                <c:pt idx="10301">
                  <c:v>0.1209837962962963</c:v>
                </c:pt>
                <c:pt idx="10302">
                  <c:v>0.12099537037037038</c:v>
                </c:pt>
                <c:pt idx="10303">
                  <c:v>0.12100694444444444</c:v>
                </c:pt>
                <c:pt idx="10304">
                  <c:v>0.12101851851851853</c:v>
                </c:pt>
                <c:pt idx="10305">
                  <c:v>0.12103009259259261</c:v>
                </c:pt>
                <c:pt idx="10306">
                  <c:v>0.12104166666666666</c:v>
                </c:pt>
                <c:pt idx="10307">
                  <c:v>0.12105324074074075</c:v>
                </c:pt>
                <c:pt idx="10308">
                  <c:v>0.12106481481481481</c:v>
                </c:pt>
                <c:pt idx="10309">
                  <c:v>0.12107638888888889</c:v>
                </c:pt>
                <c:pt idx="10310">
                  <c:v>0.12108796296296297</c:v>
                </c:pt>
                <c:pt idx="10311">
                  <c:v>0.12109953703703703</c:v>
                </c:pt>
                <c:pt idx="10312">
                  <c:v>0.12111111111111111</c:v>
                </c:pt>
                <c:pt idx="10313">
                  <c:v>0.12112268518518519</c:v>
                </c:pt>
                <c:pt idx="10314">
                  <c:v>0.12113425925925925</c:v>
                </c:pt>
                <c:pt idx="10315">
                  <c:v>0.12114583333333334</c:v>
                </c:pt>
                <c:pt idx="10316">
                  <c:v>0.12115740740740739</c:v>
                </c:pt>
                <c:pt idx="10317">
                  <c:v>0.12116898148148147</c:v>
                </c:pt>
                <c:pt idx="10318">
                  <c:v>0.12118055555555556</c:v>
                </c:pt>
                <c:pt idx="10319">
                  <c:v>0.12119212962962962</c:v>
                </c:pt>
                <c:pt idx="10320">
                  <c:v>0.1212037037037037</c:v>
                </c:pt>
                <c:pt idx="10321">
                  <c:v>0.12121527777777778</c:v>
                </c:pt>
                <c:pt idx="10322">
                  <c:v>0.12122685185185185</c:v>
                </c:pt>
                <c:pt idx="10323">
                  <c:v>0.12123842592592593</c:v>
                </c:pt>
                <c:pt idx="10324">
                  <c:v>0.12125000000000001</c:v>
                </c:pt>
                <c:pt idx="10325">
                  <c:v>0.12126157407407408</c:v>
                </c:pt>
                <c:pt idx="10326">
                  <c:v>0.12127314814814816</c:v>
                </c:pt>
                <c:pt idx="10327">
                  <c:v>0.12128472222222221</c:v>
                </c:pt>
                <c:pt idx="10328">
                  <c:v>0.12129629629629629</c:v>
                </c:pt>
                <c:pt idx="10329">
                  <c:v>0.12130787037037037</c:v>
                </c:pt>
                <c:pt idx="10330">
                  <c:v>0.12131944444444444</c:v>
                </c:pt>
                <c:pt idx="10331">
                  <c:v>0.12133101851851852</c:v>
                </c:pt>
                <c:pt idx="10332">
                  <c:v>0.1213425925925926</c:v>
                </c:pt>
                <c:pt idx="10333">
                  <c:v>0.12135416666666667</c:v>
                </c:pt>
                <c:pt idx="10334">
                  <c:v>0.12136574074074075</c:v>
                </c:pt>
                <c:pt idx="10335">
                  <c:v>0.1213773148148148</c:v>
                </c:pt>
                <c:pt idx="10336">
                  <c:v>0.12138888888888888</c:v>
                </c:pt>
                <c:pt idx="10337">
                  <c:v>0.12140046296296296</c:v>
                </c:pt>
                <c:pt idx="10338">
                  <c:v>0.12141203703703703</c:v>
                </c:pt>
                <c:pt idx="10339">
                  <c:v>0.12142361111111111</c:v>
                </c:pt>
                <c:pt idx="10340">
                  <c:v>0.12143518518518519</c:v>
                </c:pt>
                <c:pt idx="10341">
                  <c:v>0.12144675925925925</c:v>
                </c:pt>
                <c:pt idx="10342">
                  <c:v>0.12145833333333333</c:v>
                </c:pt>
                <c:pt idx="10343">
                  <c:v>0.12146990740740742</c:v>
                </c:pt>
                <c:pt idx="10344">
                  <c:v>0.12148148148148148</c:v>
                </c:pt>
                <c:pt idx="10345">
                  <c:v>0.12149305555555556</c:v>
                </c:pt>
                <c:pt idx="10346">
                  <c:v>0.12150462962962964</c:v>
                </c:pt>
                <c:pt idx="10347">
                  <c:v>0.12151620370370371</c:v>
                </c:pt>
                <c:pt idx="10348">
                  <c:v>0.12152777777777778</c:v>
                </c:pt>
                <c:pt idx="10349">
                  <c:v>0.12153935185185184</c:v>
                </c:pt>
                <c:pt idx="10350">
                  <c:v>0.12155092592592592</c:v>
                </c:pt>
                <c:pt idx="10351">
                  <c:v>0.1215625</c:v>
                </c:pt>
                <c:pt idx="10352">
                  <c:v>0.12157407407407407</c:v>
                </c:pt>
                <c:pt idx="10353">
                  <c:v>0.12158564814814815</c:v>
                </c:pt>
                <c:pt idx="10354">
                  <c:v>0.12159722222222223</c:v>
                </c:pt>
                <c:pt idx="10355">
                  <c:v>0.1216087962962963</c:v>
                </c:pt>
                <c:pt idx="10356">
                  <c:v>0.12162037037037036</c:v>
                </c:pt>
                <c:pt idx="10357">
                  <c:v>0.12163194444444443</c:v>
                </c:pt>
                <c:pt idx="10358">
                  <c:v>0.12164351851851851</c:v>
                </c:pt>
                <c:pt idx="10359">
                  <c:v>0.12165509259259259</c:v>
                </c:pt>
                <c:pt idx="10360">
                  <c:v>0.12166666666666666</c:v>
                </c:pt>
                <c:pt idx="10361">
                  <c:v>0.12167824074074074</c:v>
                </c:pt>
                <c:pt idx="10362">
                  <c:v>0.12168981481481482</c:v>
                </c:pt>
                <c:pt idx="10363">
                  <c:v>0.12170138888888889</c:v>
                </c:pt>
                <c:pt idx="10364">
                  <c:v>0.12171296296296297</c:v>
                </c:pt>
                <c:pt idx="10365">
                  <c:v>0.12172453703703705</c:v>
                </c:pt>
                <c:pt idx="10366">
                  <c:v>0.12173611111111111</c:v>
                </c:pt>
                <c:pt idx="10367">
                  <c:v>0.12174768518518519</c:v>
                </c:pt>
                <c:pt idx="10368">
                  <c:v>0.12175925925925928</c:v>
                </c:pt>
                <c:pt idx="10369">
                  <c:v>0.12177083333333333</c:v>
                </c:pt>
                <c:pt idx="10370">
                  <c:v>0.12178240740740741</c:v>
                </c:pt>
                <c:pt idx="10371">
                  <c:v>0.12179398148148148</c:v>
                </c:pt>
                <c:pt idx="10372">
                  <c:v>0.12180555555555556</c:v>
                </c:pt>
                <c:pt idx="10373">
                  <c:v>0.12181712962962964</c:v>
                </c:pt>
                <c:pt idx="10374">
                  <c:v>0.1218287037037037</c:v>
                </c:pt>
                <c:pt idx="10375">
                  <c:v>0.12184027777777778</c:v>
                </c:pt>
                <c:pt idx="10376">
                  <c:v>0.12185185185185186</c:v>
                </c:pt>
                <c:pt idx="10377">
                  <c:v>0.12186342592592592</c:v>
                </c:pt>
                <c:pt idx="10378">
                  <c:v>0.121875</c:v>
                </c:pt>
                <c:pt idx="10379">
                  <c:v>0.12188657407407406</c:v>
                </c:pt>
                <c:pt idx="10380">
                  <c:v>0.12189814814814814</c:v>
                </c:pt>
                <c:pt idx="10381">
                  <c:v>0.12190972222222222</c:v>
                </c:pt>
                <c:pt idx="10382">
                  <c:v>0.12192129629629629</c:v>
                </c:pt>
                <c:pt idx="10383">
                  <c:v>0.12193287037037037</c:v>
                </c:pt>
                <c:pt idx="10384">
                  <c:v>0.12194444444444445</c:v>
                </c:pt>
                <c:pt idx="10385">
                  <c:v>0.12195601851851852</c:v>
                </c:pt>
                <c:pt idx="10386">
                  <c:v>0.1219675925925926</c:v>
                </c:pt>
                <c:pt idx="10387">
                  <c:v>0.12197916666666668</c:v>
                </c:pt>
                <c:pt idx="10388">
                  <c:v>0.12199074074074073</c:v>
                </c:pt>
                <c:pt idx="10389">
                  <c:v>0.12200231481481481</c:v>
                </c:pt>
                <c:pt idx="10390">
                  <c:v>0.12201388888888888</c:v>
                </c:pt>
                <c:pt idx="10391">
                  <c:v>0.12202546296296296</c:v>
                </c:pt>
                <c:pt idx="10392">
                  <c:v>0.12203703703703704</c:v>
                </c:pt>
                <c:pt idx="10393">
                  <c:v>0.12204861111111111</c:v>
                </c:pt>
                <c:pt idx="10394">
                  <c:v>0.12206018518518519</c:v>
                </c:pt>
                <c:pt idx="10395">
                  <c:v>0.12207175925925927</c:v>
                </c:pt>
                <c:pt idx="10396">
                  <c:v>0.12208333333333332</c:v>
                </c:pt>
                <c:pt idx="10397">
                  <c:v>0.12209490740740742</c:v>
                </c:pt>
                <c:pt idx="10398">
                  <c:v>0.12210648148148147</c:v>
                </c:pt>
                <c:pt idx="10399">
                  <c:v>0.12211805555555555</c:v>
                </c:pt>
                <c:pt idx="10400">
                  <c:v>0.12212962962962963</c:v>
                </c:pt>
                <c:pt idx="10401">
                  <c:v>0.1221412037037037</c:v>
                </c:pt>
                <c:pt idx="10402">
                  <c:v>0.12215277777777778</c:v>
                </c:pt>
                <c:pt idx="10403">
                  <c:v>0.12216435185185186</c:v>
                </c:pt>
                <c:pt idx="10404">
                  <c:v>0.12217592592592592</c:v>
                </c:pt>
                <c:pt idx="10405">
                  <c:v>0.1221875</c:v>
                </c:pt>
                <c:pt idx="10406">
                  <c:v>0.12219907407407408</c:v>
                </c:pt>
                <c:pt idx="10407">
                  <c:v>0.12221064814814815</c:v>
                </c:pt>
                <c:pt idx="10408">
                  <c:v>0.12222222222222223</c:v>
                </c:pt>
                <c:pt idx="10409">
                  <c:v>0.12223379629629628</c:v>
                </c:pt>
                <c:pt idx="10410">
                  <c:v>0.12224537037037037</c:v>
                </c:pt>
                <c:pt idx="10411">
                  <c:v>0.12225694444444445</c:v>
                </c:pt>
                <c:pt idx="10412">
                  <c:v>0.12226851851851851</c:v>
                </c:pt>
                <c:pt idx="10413">
                  <c:v>0.12228009259259259</c:v>
                </c:pt>
                <c:pt idx="10414">
                  <c:v>0.12229166666666667</c:v>
                </c:pt>
                <c:pt idx="10415">
                  <c:v>0.12230324074074074</c:v>
                </c:pt>
                <c:pt idx="10416">
                  <c:v>0.12231481481481482</c:v>
                </c:pt>
                <c:pt idx="10417">
                  <c:v>0.12232638888888887</c:v>
                </c:pt>
                <c:pt idx="10418">
                  <c:v>0.12233796296296295</c:v>
                </c:pt>
                <c:pt idx="10419">
                  <c:v>0.12234953703703703</c:v>
                </c:pt>
                <c:pt idx="10420">
                  <c:v>0.1223611111111111</c:v>
                </c:pt>
                <c:pt idx="10421">
                  <c:v>0.12237268518518518</c:v>
                </c:pt>
                <c:pt idx="10422">
                  <c:v>0.12238425925925926</c:v>
                </c:pt>
                <c:pt idx="10423">
                  <c:v>0.12239583333333333</c:v>
                </c:pt>
                <c:pt idx="10424">
                  <c:v>0.12240740740740741</c:v>
                </c:pt>
                <c:pt idx="10425">
                  <c:v>0.12241898148148149</c:v>
                </c:pt>
                <c:pt idx="10426">
                  <c:v>0.12243055555555556</c:v>
                </c:pt>
                <c:pt idx="10427">
                  <c:v>0.12244212962962964</c:v>
                </c:pt>
                <c:pt idx="10428">
                  <c:v>0.12245370370370372</c:v>
                </c:pt>
                <c:pt idx="10429">
                  <c:v>0.12246527777777778</c:v>
                </c:pt>
                <c:pt idx="10430">
                  <c:v>0.12247685185185185</c:v>
                </c:pt>
                <c:pt idx="10431">
                  <c:v>0.12248842592592592</c:v>
                </c:pt>
                <c:pt idx="10432">
                  <c:v>0.1225</c:v>
                </c:pt>
                <c:pt idx="10433">
                  <c:v>0.12251157407407408</c:v>
                </c:pt>
                <c:pt idx="10434">
                  <c:v>0.12252314814814814</c:v>
                </c:pt>
                <c:pt idx="10435">
                  <c:v>0.12253472222222223</c:v>
                </c:pt>
                <c:pt idx="10436">
                  <c:v>0.12254629629629631</c:v>
                </c:pt>
                <c:pt idx="10437">
                  <c:v>0.12255787037037037</c:v>
                </c:pt>
                <c:pt idx="10438">
                  <c:v>0.12256944444444444</c:v>
                </c:pt>
                <c:pt idx="10439">
                  <c:v>0.12258101851851851</c:v>
                </c:pt>
                <c:pt idx="10440">
                  <c:v>0.12259259259259259</c:v>
                </c:pt>
                <c:pt idx="10441">
                  <c:v>0.12260416666666667</c:v>
                </c:pt>
                <c:pt idx="10442">
                  <c:v>0.12261574074074073</c:v>
                </c:pt>
                <c:pt idx="10443">
                  <c:v>0.12262731481481481</c:v>
                </c:pt>
                <c:pt idx="10444">
                  <c:v>0.12263888888888889</c:v>
                </c:pt>
                <c:pt idx="10445">
                  <c:v>0.12265046296296296</c:v>
                </c:pt>
                <c:pt idx="10446">
                  <c:v>0.12266203703703704</c:v>
                </c:pt>
                <c:pt idx="10447">
                  <c:v>0.12267361111111112</c:v>
                </c:pt>
                <c:pt idx="10448">
                  <c:v>0.12268518518518519</c:v>
                </c:pt>
                <c:pt idx="10449">
                  <c:v>0.12269675925925926</c:v>
                </c:pt>
                <c:pt idx="10450">
                  <c:v>0.12270833333333335</c:v>
                </c:pt>
                <c:pt idx="10451">
                  <c:v>0.1227199074074074</c:v>
                </c:pt>
                <c:pt idx="10452">
                  <c:v>0.12273148148148148</c:v>
                </c:pt>
                <c:pt idx="10453">
                  <c:v>0.12274305555555555</c:v>
                </c:pt>
                <c:pt idx="10454">
                  <c:v>0.12275462962962963</c:v>
                </c:pt>
                <c:pt idx="10455">
                  <c:v>0.12276620370370371</c:v>
                </c:pt>
                <c:pt idx="10456">
                  <c:v>0.12277777777777778</c:v>
                </c:pt>
                <c:pt idx="10457">
                  <c:v>0.12278935185185186</c:v>
                </c:pt>
                <c:pt idx="10458">
                  <c:v>0.12280092592592594</c:v>
                </c:pt>
                <c:pt idx="10459">
                  <c:v>0.12281249999999999</c:v>
                </c:pt>
                <c:pt idx="10460">
                  <c:v>0.12282407407407407</c:v>
                </c:pt>
                <c:pt idx="10461">
                  <c:v>0.12283564814814814</c:v>
                </c:pt>
                <c:pt idx="10462">
                  <c:v>0.12284722222222222</c:v>
                </c:pt>
                <c:pt idx="10463">
                  <c:v>0.1228587962962963</c:v>
                </c:pt>
                <c:pt idx="10464">
                  <c:v>0.12287037037037037</c:v>
                </c:pt>
                <c:pt idx="10465">
                  <c:v>0.12288194444444445</c:v>
                </c:pt>
                <c:pt idx="10466">
                  <c:v>0.12289351851851853</c:v>
                </c:pt>
                <c:pt idx="10467">
                  <c:v>0.12290509259259259</c:v>
                </c:pt>
                <c:pt idx="10468">
                  <c:v>0.12291666666666667</c:v>
                </c:pt>
                <c:pt idx="10469">
                  <c:v>0.12292824074074075</c:v>
                </c:pt>
                <c:pt idx="10470">
                  <c:v>0.12293981481481481</c:v>
                </c:pt>
                <c:pt idx="10471">
                  <c:v>0.12295138888888889</c:v>
                </c:pt>
                <c:pt idx="10472">
                  <c:v>0.12296296296296295</c:v>
                </c:pt>
                <c:pt idx="10473">
                  <c:v>0.12297453703703703</c:v>
                </c:pt>
                <c:pt idx="10474">
                  <c:v>0.12298611111111112</c:v>
                </c:pt>
                <c:pt idx="10475">
                  <c:v>0.12299768518518518</c:v>
                </c:pt>
                <c:pt idx="10476">
                  <c:v>0.12300925925925926</c:v>
                </c:pt>
                <c:pt idx="10477">
                  <c:v>0.12302083333333334</c:v>
                </c:pt>
                <c:pt idx="10478">
                  <c:v>0.1230324074074074</c:v>
                </c:pt>
                <c:pt idx="10479">
                  <c:v>0.12304398148148148</c:v>
                </c:pt>
                <c:pt idx="10480">
                  <c:v>0.12305555555555554</c:v>
                </c:pt>
                <c:pt idx="10481">
                  <c:v>0.12306712962962962</c:v>
                </c:pt>
                <c:pt idx="10482">
                  <c:v>0.1230787037037037</c:v>
                </c:pt>
                <c:pt idx="10483">
                  <c:v>0.12309027777777777</c:v>
                </c:pt>
                <c:pt idx="10484">
                  <c:v>0.12310185185185185</c:v>
                </c:pt>
                <c:pt idx="10485">
                  <c:v>0.12311342592592593</c:v>
                </c:pt>
                <c:pt idx="10486">
                  <c:v>0.123125</c:v>
                </c:pt>
                <c:pt idx="10487">
                  <c:v>0.12313657407407408</c:v>
                </c:pt>
                <c:pt idx="10488">
                  <c:v>0.12314814814814816</c:v>
                </c:pt>
                <c:pt idx="10489">
                  <c:v>0.12315972222222223</c:v>
                </c:pt>
                <c:pt idx="10490">
                  <c:v>0.12317129629629631</c:v>
                </c:pt>
                <c:pt idx="10491">
                  <c:v>0.12318287037037036</c:v>
                </c:pt>
                <c:pt idx="10492">
                  <c:v>0.12319444444444444</c:v>
                </c:pt>
                <c:pt idx="10493">
                  <c:v>0.12320601851851852</c:v>
                </c:pt>
                <c:pt idx="10494">
                  <c:v>0.12321759259259259</c:v>
                </c:pt>
                <c:pt idx="10495">
                  <c:v>0.12322916666666667</c:v>
                </c:pt>
                <c:pt idx="10496">
                  <c:v>0.12324074074074075</c:v>
                </c:pt>
                <c:pt idx="10497">
                  <c:v>0.12325231481481481</c:v>
                </c:pt>
                <c:pt idx="10498">
                  <c:v>0.1232638888888889</c:v>
                </c:pt>
                <c:pt idx="10499">
                  <c:v>0.12327546296296295</c:v>
                </c:pt>
                <c:pt idx="10500">
                  <c:v>0.12328703703703703</c:v>
                </c:pt>
                <c:pt idx="10501">
                  <c:v>0.12329861111111111</c:v>
                </c:pt>
                <c:pt idx="10502">
                  <c:v>0.12331018518518518</c:v>
                </c:pt>
                <c:pt idx="10503">
                  <c:v>0.12332175925925926</c:v>
                </c:pt>
                <c:pt idx="10504">
                  <c:v>0.12333333333333334</c:v>
                </c:pt>
                <c:pt idx="10505">
                  <c:v>0.1233449074074074</c:v>
                </c:pt>
                <c:pt idx="10506">
                  <c:v>0.12335648148148148</c:v>
                </c:pt>
                <c:pt idx="10507">
                  <c:v>0.12336805555555556</c:v>
                </c:pt>
                <c:pt idx="10508">
                  <c:v>0.12337962962962963</c:v>
                </c:pt>
                <c:pt idx="10509">
                  <c:v>0.12339120370370371</c:v>
                </c:pt>
                <c:pt idx="10510">
                  <c:v>0.12340277777777779</c:v>
                </c:pt>
                <c:pt idx="10511">
                  <c:v>0.12341435185185186</c:v>
                </c:pt>
                <c:pt idx="10512">
                  <c:v>0.12342592592592593</c:v>
                </c:pt>
                <c:pt idx="10513">
                  <c:v>0.12343749999999999</c:v>
                </c:pt>
                <c:pt idx="10514">
                  <c:v>0.12344907407407407</c:v>
                </c:pt>
                <c:pt idx="10515">
                  <c:v>0.12346064814814815</c:v>
                </c:pt>
                <c:pt idx="10516">
                  <c:v>0.12347222222222222</c:v>
                </c:pt>
                <c:pt idx="10517">
                  <c:v>0.1234837962962963</c:v>
                </c:pt>
                <c:pt idx="10518">
                  <c:v>0.12349537037037038</c:v>
                </c:pt>
                <c:pt idx="10519">
                  <c:v>0.12350694444444445</c:v>
                </c:pt>
                <c:pt idx="10520">
                  <c:v>0.12351851851851851</c:v>
                </c:pt>
                <c:pt idx="10521">
                  <c:v>0.12353009259259258</c:v>
                </c:pt>
                <c:pt idx="10522">
                  <c:v>0.12354166666666666</c:v>
                </c:pt>
                <c:pt idx="10523">
                  <c:v>0.12355324074074074</c:v>
                </c:pt>
                <c:pt idx="10524">
                  <c:v>0.12356481481481481</c:v>
                </c:pt>
                <c:pt idx="10525">
                  <c:v>0.12357638888888889</c:v>
                </c:pt>
                <c:pt idx="10526">
                  <c:v>0.12358796296296297</c:v>
                </c:pt>
                <c:pt idx="10527">
                  <c:v>0.12359953703703704</c:v>
                </c:pt>
                <c:pt idx="10528">
                  <c:v>0.12361111111111112</c:v>
                </c:pt>
                <c:pt idx="10529">
                  <c:v>0.1236226851851852</c:v>
                </c:pt>
                <c:pt idx="10530">
                  <c:v>0.12363425925925926</c:v>
                </c:pt>
                <c:pt idx="10531">
                  <c:v>0.12364583333333333</c:v>
                </c:pt>
                <c:pt idx="10532">
                  <c:v>0.12365740740740742</c:v>
                </c:pt>
                <c:pt idx="10533">
                  <c:v>0.12366898148148148</c:v>
                </c:pt>
                <c:pt idx="10534">
                  <c:v>0.12368055555555556</c:v>
                </c:pt>
                <c:pt idx="10535">
                  <c:v>0.12369212962962962</c:v>
                </c:pt>
                <c:pt idx="10536">
                  <c:v>0.1237037037037037</c:v>
                </c:pt>
                <c:pt idx="10537">
                  <c:v>0.12371527777777779</c:v>
                </c:pt>
                <c:pt idx="10538">
                  <c:v>0.12372685185185185</c:v>
                </c:pt>
                <c:pt idx="10539">
                  <c:v>0.12373842592592592</c:v>
                </c:pt>
                <c:pt idx="10540">
                  <c:v>0.12375000000000001</c:v>
                </c:pt>
                <c:pt idx="10541">
                  <c:v>0.12376157407407407</c:v>
                </c:pt>
                <c:pt idx="10542">
                  <c:v>0.12377314814814815</c:v>
                </c:pt>
                <c:pt idx="10543">
                  <c:v>0.12378472222222221</c:v>
                </c:pt>
                <c:pt idx="10544">
                  <c:v>0.12379629629629629</c:v>
                </c:pt>
                <c:pt idx="10545">
                  <c:v>0.12380787037037037</c:v>
                </c:pt>
                <c:pt idx="10546">
                  <c:v>0.12381944444444444</c:v>
                </c:pt>
                <c:pt idx="10547">
                  <c:v>0.12383101851851852</c:v>
                </c:pt>
                <c:pt idx="10548">
                  <c:v>0.1238425925925926</c:v>
                </c:pt>
                <c:pt idx="10549">
                  <c:v>0.12385416666666667</c:v>
                </c:pt>
                <c:pt idx="10550">
                  <c:v>0.12386574074074075</c:v>
                </c:pt>
                <c:pt idx="10551">
                  <c:v>0.12387731481481483</c:v>
                </c:pt>
                <c:pt idx="10552">
                  <c:v>0.12388888888888888</c:v>
                </c:pt>
                <c:pt idx="10553">
                  <c:v>0.12390046296296296</c:v>
                </c:pt>
                <c:pt idx="10554">
                  <c:v>0.12391203703703703</c:v>
                </c:pt>
                <c:pt idx="10555">
                  <c:v>0.12392361111111111</c:v>
                </c:pt>
                <c:pt idx="10556">
                  <c:v>0.12393518518518519</c:v>
                </c:pt>
                <c:pt idx="10557">
                  <c:v>0.12394675925925926</c:v>
                </c:pt>
                <c:pt idx="10558">
                  <c:v>0.12395833333333334</c:v>
                </c:pt>
                <c:pt idx="10559">
                  <c:v>0.12396990740740742</c:v>
                </c:pt>
                <c:pt idx="10560">
                  <c:v>0.12398148148148147</c:v>
                </c:pt>
                <c:pt idx="10561">
                  <c:v>0.12399305555555555</c:v>
                </c:pt>
                <c:pt idx="10562">
                  <c:v>0.12400462962962962</c:v>
                </c:pt>
                <c:pt idx="10563">
                  <c:v>0.1240162037037037</c:v>
                </c:pt>
                <c:pt idx="10564">
                  <c:v>0.12402777777777778</c:v>
                </c:pt>
                <c:pt idx="10565">
                  <c:v>0.12403935185185185</c:v>
                </c:pt>
                <c:pt idx="10566">
                  <c:v>0.12405092592592593</c:v>
                </c:pt>
                <c:pt idx="10567">
                  <c:v>0.12406250000000001</c:v>
                </c:pt>
                <c:pt idx="10568">
                  <c:v>0.12407407407407407</c:v>
                </c:pt>
                <c:pt idx="10569">
                  <c:v>0.12408564814814815</c:v>
                </c:pt>
                <c:pt idx="10570">
                  <c:v>0.12409722222222223</c:v>
                </c:pt>
                <c:pt idx="10571">
                  <c:v>0.1241087962962963</c:v>
                </c:pt>
                <c:pt idx="10572">
                  <c:v>0.12412037037037038</c:v>
                </c:pt>
                <c:pt idx="10573">
                  <c:v>0.12413194444444443</c:v>
                </c:pt>
                <c:pt idx="10574">
                  <c:v>0.12414351851851851</c:v>
                </c:pt>
                <c:pt idx="10575">
                  <c:v>0.12415509259259259</c:v>
                </c:pt>
                <c:pt idx="10576">
                  <c:v>0.12416666666666666</c:v>
                </c:pt>
                <c:pt idx="10577">
                  <c:v>0.12417824074074074</c:v>
                </c:pt>
                <c:pt idx="10578">
                  <c:v>0.12418981481481482</c:v>
                </c:pt>
                <c:pt idx="10579">
                  <c:v>0.12420138888888889</c:v>
                </c:pt>
                <c:pt idx="10580">
                  <c:v>0.12421296296296297</c:v>
                </c:pt>
                <c:pt idx="10581">
                  <c:v>0.12422453703703702</c:v>
                </c:pt>
                <c:pt idx="10582">
                  <c:v>0.1242361111111111</c:v>
                </c:pt>
                <c:pt idx="10583">
                  <c:v>0.12424768518518518</c:v>
                </c:pt>
                <c:pt idx="10584">
                  <c:v>0.12425925925925925</c:v>
                </c:pt>
                <c:pt idx="10585">
                  <c:v>0.12427083333333333</c:v>
                </c:pt>
                <c:pt idx="10586">
                  <c:v>0.12428240740740741</c:v>
                </c:pt>
                <c:pt idx="10587">
                  <c:v>0.12429398148148148</c:v>
                </c:pt>
                <c:pt idx="10588">
                  <c:v>0.12430555555555556</c:v>
                </c:pt>
                <c:pt idx="10589">
                  <c:v>0.12431712962962964</c:v>
                </c:pt>
                <c:pt idx="10590">
                  <c:v>0.12432870370370371</c:v>
                </c:pt>
                <c:pt idx="10591">
                  <c:v>0.12434027777777779</c:v>
                </c:pt>
                <c:pt idx="10592">
                  <c:v>0.12435185185185187</c:v>
                </c:pt>
                <c:pt idx="10593">
                  <c:v>0.12436342592592593</c:v>
                </c:pt>
                <c:pt idx="10594">
                  <c:v>0.124375</c:v>
                </c:pt>
                <c:pt idx="10595">
                  <c:v>0.12438657407407407</c:v>
                </c:pt>
                <c:pt idx="10596">
                  <c:v>0.12439814814814815</c:v>
                </c:pt>
                <c:pt idx="10597">
                  <c:v>0.12440972222222223</c:v>
                </c:pt>
                <c:pt idx="10598">
                  <c:v>0.12442129629629629</c:v>
                </c:pt>
                <c:pt idx="10599">
                  <c:v>0.12443287037037037</c:v>
                </c:pt>
                <c:pt idx="10600">
                  <c:v>0.12444444444444445</c:v>
                </c:pt>
                <c:pt idx="10601">
                  <c:v>0.12445601851851852</c:v>
                </c:pt>
                <c:pt idx="10602">
                  <c:v>0.12446759259259259</c:v>
                </c:pt>
                <c:pt idx="10603">
                  <c:v>0.12447916666666665</c:v>
                </c:pt>
                <c:pt idx="10604">
                  <c:v>0.12449074074074074</c:v>
                </c:pt>
                <c:pt idx="10605">
                  <c:v>0.12450231481481482</c:v>
                </c:pt>
                <c:pt idx="10606">
                  <c:v>0.12451388888888888</c:v>
                </c:pt>
                <c:pt idx="10607">
                  <c:v>0.12452546296296296</c:v>
                </c:pt>
                <c:pt idx="10608">
                  <c:v>0.12453703703703704</c:v>
                </c:pt>
                <c:pt idx="10609">
                  <c:v>0.12454861111111111</c:v>
                </c:pt>
                <c:pt idx="10610">
                  <c:v>0.12456018518518519</c:v>
                </c:pt>
                <c:pt idx="10611">
                  <c:v>0.12457175925925927</c:v>
                </c:pt>
                <c:pt idx="10612">
                  <c:v>0.12458333333333334</c:v>
                </c:pt>
                <c:pt idx="10613">
                  <c:v>0.1245949074074074</c:v>
                </c:pt>
                <c:pt idx="10614">
                  <c:v>0.12460648148148147</c:v>
                </c:pt>
                <c:pt idx="10615">
                  <c:v>0.12461805555555555</c:v>
                </c:pt>
                <c:pt idx="10616">
                  <c:v>0.12462962962962963</c:v>
                </c:pt>
                <c:pt idx="10617">
                  <c:v>0.1246412037037037</c:v>
                </c:pt>
                <c:pt idx="10618">
                  <c:v>0.12465277777777778</c:v>
                </c:pt>
                <c:pt idx="10619">
                  <c:v>0.12466435185185186</c:v>
                </c:pt>
                <c:pt idx="10620">
                  <c:v>0.12467592592592593</c:v>
                </c:pt>
                <c:pt idx="10621">
                  <c:v>0.12468749999999999</c:v>
                </c:pt>
                <c:pt idx="10622">
                  <c:v>0.12469907407407409</c:v>
                </c:pt>
                <c:pt idx="10623">
                  <c:v>0.12471064814814814</c:v>
                </c:pt>
                <c:pt idx="10624">
                  <c:v>0.12472222222222222</c:v>
                </c:pt>
                <c:pt idx="10625">
                  <c:v>0.12473379629629629</c:v>
                </c:pt>
                <c:pt idx="10626">
                  <c:v>0.12474537037037037</c:v>
                </c:pt>
                <c:pt idx="10627">
                  <c:v>0.12475694444444445</c:v>
                </c:pt>
                <c:pt idx="10628">
                  <c:v>0.12476851851851851</c:v>
                </c:pt>
                <c:pt idx="10629">
                  <c:v>0.1247800925925926</c:v>
                </c:pt>
                <c:pt idx="10630">
                  <c:v>0.12479166666666668</c:v>
                </c:pt>
                <c:pt idx="10631">
                  <c:v>0.12480324074074074</c:v>
                </c:pt>
                <c:pt idx="10632">
                  <c:v>0.12481481481481482</c:v>
                </c:pt>
                <c:pt idx="10633">
                  <c:v>0.1248263888888889</c:v>
                </c:pt>
                <c:pt idx="10634">
                  <c:v>0.12483796296296296</c:v>
                </c:pt>
                <c:pt idx="10635">
                  <c:v>0.12484953703703704</c:v>
                </c:pt>
                <c:pt idx="10636">
                  <c:v>0.1248611111111111</c:v>
                </c:pt>
                <c:pt idx="10637">
                  <c:v>0.12487268518518518</c:v>
                </c:pt>
                <c:pt idx="10638">
                  <c:v>0.12488425925925926</c:v>
                </c:pt>
                <c:pt idx="10639">
                  <c:v>0.12489583333333333</c:v>
                </c:pt>
                <c:pt idx="10640">
                  <c:v>0.12490740740740741</c:v>
                </c:pt>
                <c:pt idx="10641">
                  <c:v>0.12491898148148149</c:v>
                </c:pt>
                <c:pt idx="10642">
                  <c:v>0.12493055555555554</c:v>
                </c:pt>
                <c:pt idx="10643">
                  <c:v>0.12494212962962963</c:v>
                </c:pt>
                <c:pt idx="10644">
                  <c:v>0.12495370370370369</c:v>
                </c:pt>
                <c:pt idx="10645">
                  <c:v>0.12496527777777777</c:v>
                </c:pt>
                <c:pt idx="10646">
                  <c:v>0.12497685185185185</c:v>
                </c:pt>
                <c:pt idx="10647">
                  <c:v>0.12498842592592592</c:v>
                </c:pt>
                <c:pt idx="10648">
                  <c:v>0.125</c:v>
                </c:pt>
                <c:pt idx="10649">
                  <c:v>0.12501157407407407</c:v>
                </c:pt>
                <c:pt idx="10650">
                  <c:v>0.12502314814814816</c:v>
                </c:pt>
                <c:pt idx="10651">
                  <c:v>0.12503472222222223</c:v>
                </c:pt>
                <c:pt idx="10652">
                  <c:v>0.12504629629629629</c:v>
                </c:pt>
                <c:pt idx="10653">
                  <c:v>0.12505787037037039</c:v>
                </c:pt>
                <c:pt idx="10654">
                  <c:v>0.12506944444444443</c:v>
                </c:pt>
                <c:pt idx="10655">
                  <c:v>0.12508101851851852</c:v>
                </c:pt>
                <c:pt idx="10656">
                  <c:v>0.12509259259259259</c:v>
                </c:pt>
                <c:pt idx="10657">
                  <c:v>0.12510416666666666</c:v>
                </c:pt>
                <c:pt idx="10658">
                  <c:v>0.12511574074074075</c:v>
                </c:pt>
                <c:pt idx="10659">
                  <c:v>0.12512731481481482</c:v>
                </c:pt>
                <c:pt idx="10660">
                  <c:v>0.12513888888888888</c:v>
                </c:pt>
                <c:pt idx="10661">
                  <c:v>0.12515046296296298</c:v>
                </c:pt>
                <c:pt idx="10662">
                  <c:v>0.12516203703703704</c:v>
                </c:pt>
                <c:pt idx="10663">
                  <c:v>0.12517361111111111</c:v>
                </c:pt>
                <c:pt idx="10664">
                  <c:v>0.12518518518518518</c:v>
                </c:pt>
                <c:pt idx="10665">
                  <c:v>0.12519675925925924</c:v>
                </c:pt>
                <c:pt idx="10666">
                  <c:v>0.12520833333333334</c:v>
                </c:pt>
                <c:pt idx="10667">
                  <c:v>0.1252199074074074</c:v>
                </c:pt>
                <c:pt idx="10668">
                  <c:v>0.12523148148148147</c:v>
                </c:pt>
                <c:pt idx="10669">
                  <c:v>0.12524305555555557</c:v>
                </c:pt>
                <c:pt idx="10670">
                  <c:v>0.12524305555555557</c:v>
                </c:pt>
                <c:pt idx="10671">
                  <c:v>0.1252662037037037</c:v>
                </c:pt>
                <c:pt idx="10672">
                  <c:v>0.1252662037037037</c:v>
                </c:pt>
                <c:pt idx="10673">
                  <c:v>0.12527777777777779</c:v>
                </c:pt>
                <c:pt idx="10674">
                  <c:v>0.12528935185185186</c:v>
                </c:pt>
                <c:pt idx="10675">
                  <c:v>0.12530092592592593</c:v>
                </c:pt>
                <c:pt idx="10676">
                  <c:v>0.12531249999999999</c:v>
                </c:pt>
                <c:pt idx="10677">
                  <c:v>0.12532407407407406</c:v>
                </c:pt>
                <c:pt idx="10678">
                  <c:v>0.12533564814814815</c:v>
                </c:pt>
                <c:pt idx="10679">
                  <c:v>0.12534722222222222</c:v>
                </c:pt>
                <c:pt idx="10680">
                  <c:v>0.12535879629629629</c:v>
                </c:pt>
                <c:pt idx="10681">
                  <c:v>0.12537037037037038</c:v>
                </c:pt>
                <c:pt idx="10682">
                  <c:v>0.12538194444444445</c:v>
                </c:pt>
                <c:pt idx="10683">
                  <c:v>0.12539351851851852</c:v>
                </c:pt>
                <c:pt idx="10684">
                  <c:v>0.12540509259259261</c:v>
                </c:pt>
                <c:pt idx="10685">
                  <c:v>0.12541666666666665</c:v>
                </c:pt>
                <c:pt idx="10686">
                  <c:v>0.12542824074074074</c:v>
                </c:pt>
                <c:pt idx="10687">
                  <c:v>0.12543981481481481</c:v>
                </c:pt>
                <c:pt idx="10688">
                  <c:v>0.12545138888888888</c:v>
                </c:pt>
                <c:pt idx="10689">
                  <c:v>0.12546296296296297</c:v>
                </c:pt>
                <c:pt idx="10690">
                  <c:v>0.12547453703703704</c:v>
                </c:pt>
                <c:pt idx="10691">
                  <c:v>0.1254861111111111</c:v>
                </c:pt>
                <c:pt idx="10692">
                  <c:v>0.1254976851851852</c:v>
                </c:pt>
                <c:pt idx="10693">
                  <c:v>0.12550925925925926</c:v>
                </c:pt>
                <c:pt idx="10694">
                  <c:v>0.12552083333333333</c:v>
                </c:pt>
                <c:pt idx="10695">
                  <c:v>0.12553240740740743</c:v>
                </c:pt>
                <c:pt idx="10696">
                  <c:v>0.12554398148148146</c:v>
                </c:pt>
                <c:pt idx="10697">
                  <c:v>0.12555555555555556</c:v>
                </c:pt>
                <c:pt idx="10698">
                  <c:v>0.12556712962962963</c:v>
                </c:pt>
                <c:pt idx="10699">
                  <c:v>0.12557870370370369</c:v>
                </c:pt>
                <c:pt idx="10700">
                  <c:v>0.12559027777777779</c:v>
                </c:pt>
                <c:pt idx="10701">
                  <c:v>0.12560185185185185</c:v>
                </c:pt>
                <c:pt idx="10702">
                  <c:v>0.12561342592592592</c:v>
                </c:pt>
                <c:pt idx="10703">
                  <c:v>0.12562500000000001</c:v>
                </c:pt>
                <c:pt idx="10704">
                  <c:v>0.12563657407407408</c:v>
                </c:pt>
                <c:pt idx="10705">
                  <c:v>0.12564814814814815</c:v>
                </c:pt>
                <c:pt idx="10706">
                  <c:v>0.12565972222222221</c:v>
                </c:pt>
                <c:pt idx="10707">
                  <c:v>0.12567129629629628</c:v>
                </c:pt>
                <c:pt idx="10708">
                  <c:v>0.12568287037037038</c:v>
                </c:pt>
                <c:pt idx="10709">
                  <c:v>0.12569444444444444</c:v>
                </c:pt>
                <c:pt idx="10710">
                  <c:v>0.12570601851851851</c:v>
                </c:pt>
                <c:pt idx="10711">
                  <c:v>0.1257175925925926</c:v>
                </c:pt>
                <c:pt idx="10712">
                  <c:v>0.12572916666666667</c:v>
                </c:pt>
                <c:pt idx="10713">
                  <c:v>0.12574074074074074</c:v>
                </c:pt>
                <c:pt idx="10714">
                  <c:v>0.12575231481481483</c:v>
                </c:pt>
                <c:pt idx="10715">
                  <c:v>0.1257638888888889</c:v>
                </c:pt>
                <c:pt idx="10716">
                  <c:v>0.12577546296296296</c:v>
                </c:pt>
                <c:pt idx="10717">
                  <c:v>0.12578703703703703</c:v>
                </c:pt>
                <c:pt idx="10718">
                  <c:v>0.1257986111111111</c:v>
                </c:pt>
                <c:pt idx="10719">
                  <c:v>0.12581018518518519</c:v>
                </c:pt>
                <c:pt idx="10720">
                  <c:v>0.12582175925925926</c:v>
                </c:pt>
                <c:pt idx="10721">
                  <c:v>0.12583333333333332</c:v>
                </c:pt>
                <c:pt idx="10722">
                  <c:v>0.12584490740740742</c:v>
                </c:pt>
                <c:pt idx="10723">
                  <c:v>0.12585648148148149</c:v>
                </c:pt>
                <c:pt idx="10724">
                  <c:v>0.12586805555555555</c:v>
                </c:pt>
                <c:pt idx="10725">
                  <c:v>0.12587962962962965</c:v>
                </c:pt>
                <c:pt idx="10726">
                  <c:v>0.12589120370370369</c:v>
                </c:pt>
                <c:pt idx="10727">
                  <c:v>0.12590277777777778</c:v>
                </c:pt>
                <c:pt idx="10728">
                  <c:v>0.12591435185185185</c:v>
                </c:pt>
                <c:pt idx="10729">
                  <c:v>0.12592592592592591</c:v>
                </c:pt>
                <c:pt idx="10730">
                  <c:v>0.12593750000000001</c:v>
                </c:pt>
                <c:pt idx="10731">
                  <c:v>0.12594907407407407</c:v>
                </c:pt>
                <c:pt idx="10732">
                  <c:v>0.12596064814814814</c:v>
                </c:pt>
                <c:pt idx="10733">
                  <c:v>0.12597222222222224</c:v>
                </c:pt>
                <c:pt idx="10734">
                  <c:v>0.1259837962962963</c:v>
                </c:pt>
                <c:pt idx="10735">
                  <c:v>0.12599537037037037</c:v>
                </c:pt>
                <c:pt idx="10736">
                  <c:v>0.12600694444444444</c:v>
                </c:pt>
                <c:pt idx="10737">
                  <c:v>0.1260185185185185</c:v>
                </c:pt>
                <c:pt idx="10738">
                  <c:v>0.1260300925925926</c:v>
                </c:pt>
                <c:pt idx="10739">
                  <c:v>0.12604166666666666</c:v>
                </c:pt>
                <c:pt idx="10740">
                  <c:v>0.12605324074074073</c:v>
                </c:pt>
                <c:pt idx="10741">
                  <c:v>0.12606481481481482</c:v>
                </c:pt>
                <c:pt idx="10742">
                  <c:v>0.12607638888888889</c:v>
                </c:pt>
                <c:pt idx="10743">
                  <c:v>0.12608796296296296</c:v>
                </c:pt>
                <c:pt idx="10744">
                  <c:v>0.12609953703703705</c:v>
                </c:pt>
                <c:pt idx="10745">
                  <c:v>0.12611111111111112</c:v>
                </c:pt>
                <c:pt idx="10746">
                  <c:v>0.12612268518518518</c:v>
                </c:pt>
                <c:pt idx="10747">
                  <c:v>0.12613425925925925</c:v>
                </c:pt>
                <c:pt idx="10748">
                  <c:v>0.12614583333333332</c:v>
                </c:pt>
                <c:pt idx="10749">
                  <c:v>0.12615740740740741</c:v>
                </c:pt>
                <c:pt idx="10750">
                  <c:v>0.12616898148148148</c:v>
                </c:pt>
                <c:pt idx="10751">
                  <c:v>0.12618055555555555</c:v>
                </c:pt>
                <c:pt idx="10752">
                  <c:v>0.12619212962962964</c:v>
                </c:pt>
                <c:pt idx="10753">
                  <c:v>0.12620370370370371</c:v>
                </c:pt>
                <c:pt idx="10754">
                  <c:v>0.12621527777777777</c:v>
                </c:pt>
                <c:pt idx="10755">
                  <c:v>0.12622685185185187</c:v>
                </c:pt>
                <c:pt idx="10756">
                  <c:v>0.12623842592592593</c:v>
                </c:pt>
                <c:pt idx="10757">
                  <c:v>0.12625</c:v>
                </c:pt>
                <c:pt idx="10758">
                  <c:v>0.12626157407407407</c:v>
                </c:pt>
                <c:pt idx="10759">
                  <c:v>0.12627314814814813</c:v>
                </c:pt>
                <c:pt idx="10760">
                  <c:v>0.12628472222222223</c:v>
                </c:pt>
                <c:pt idx="10761">
                  <c:v>0.1262962962962963</c:v>
                </c:pt>
                <c:pt idx="10762">
                  <c:v>0.12630787037037036</c:v>
                </c:pt>
                <c:pt idx="10763">
                  <c:v>0.12631944444444446</c:v>
                </c:pt>
                <c:pt idx="10764">
                  <c:v>0.12633101851851852</c:v>
                </c:pt>
                <c:pt idx="10765">
                  <c:v>0.12634259259259259</c:v>
                </c:pt>
                <c:pt idx="10766">
                  <c:v>0.12635416666666668</c:v>
                </c:pt>
                <c:pt idx="10767">
                  <c:v>0.12636574074074072</c:v>
                </c:pt>
                <c:pt idx="10768">
                  <c:v>0.12637731481481482</c:v>
                </c:pt>
                <c:pt idx="10769">
                  <c:v>0.12638888888888888</c:v>
                </c:pt>
                <c:pt idx="10770">
                  <c:v>0.12640046296296295</c:v>
                </c:pt>
                <c:pt idx="10771">
                  <c:v>0.12641203703703704</c:v>
                </c:pt>
                <c:pt idx="10772">
                  <c:v>0.12642361111111111</c:v>
                </c:pt>
                <c:pt idx="10773">
                  <c:v>0.12643518518518518</c:v>
                </c:pt>
                <c:pt idx="10774">
                  <c:v>0.12644675925925927</c:v>
                </c:pt>
                <c:pt idx="10775">
                  <c:v>0.12645833333333334</c:v>
                </c:pt>
                <c:pt idx="10776">
                  <c:v>0.12646990740740741</c:v>
                </c:pt>
                <c:pt idx="10777">
                  <c:v>0.12648148148148147</c:v>
                </c:pt>
                <c:pt idx="10778">
                  <c:v>0.12649305555555554</c:v>
                </c:pt>
                <c:pt idx="10779">
                  <c:v>0.12650462962962963</c:v>
                </c:pt>
                <c:pt idx="10780">
                  <c:v>0.1265162037037037</c:v>
                </c:pt>
                <c:pt idx="10781">
                  <c:v>0.12652777777777777</c:v>
                </c:pt>
                <c:pt idx="10782">
                  <c:v>0.12653935185185186</c:v>
                </c:pt>
                <c:pt idx="10783">
                  <c:v>0.12655092592592593</c:v>
                </c:pt>
                <c:pt idx="10784">
                  <c:v>0.12656249999999999</c:v>
                </c:pt>
                <c:pt idx="10785">
                  <c:v>0.12657407407407409</c:v>
                </c:pt>
                <c:pt idx="10786">
                  <c:v>0.12658564814814816</c:v>
                </c:pt>
                <c:pt idx="10787">
                  <c:v>0.12659722222222222</c:v>
                </c:pt>
                <c:pt idx="10788">
                  <c:v>0.12660879629629629</c:v>
                </c:pt>
                <c:pt idx="10789">
                  <c:v>0.12662037037037036</c:v>
                </c:pt>
                <c:pt idx="10790">
                  <c:v>0.12663194444444445</c:v>
                </c:pt>
                <c:pt idx="10791">
                  <c:v>0.12664351851851852</c:v>
                </c:pt>
                <c:pt idx="10792">
                  <c:v>0.12665509259259258</c:v>
                </c:pt>
                <c:pt idx="10793">
                  <c:v>0.12666666666666668</c:v>
                </c:pt>
                <c:pt idx="10794">
                  <c:v>0.12667824074074074</c:v>
                </c:pt>
                <c:pt idx="10795">
                  <c:v>0.12668981481481481</c:v>
                </c:pt>
                <c:pt idx="10796">
                  <c:v>0.12670138888888891</c:v>
                </c:pt>
                <c:pt idx="10797">
                  <c:v>0.12671296296296297</c:v>
                </c:pt>
                <c:pt idx="10798">
                  <c:v>0.12672453703703704</c:v>
                </c:pt>
                <c:pt idx="10799">
                  <c:v>0.1267361111111111</c:v>
                </c:pt>
                <c:pt idx="10800">
                  <c:v>0.12674768518518517</c:v>
                </c:pt>
                <c:pt idx="10801">
                  <c:v>0.12675925925925927</c:v>
                </c:pt>
                <c:pt idx="10802">
                  <c:v>0.12677083333333333</c:v>
                </c:pt>
                <c:pt idx="10803">
                  <c:v>0.1267824074074074</c:v>
                </c:pt>
                <c:pt idx="10804">
                  <c:v>0.12679398148148149</c:v>
                </c:pt>
                <c:pt idx="10805">
                  <c:v>0.12680555555555556</c:v>
                </c:pt>
                <c:pt idx="10806">
                  <c:v>0.12681712962962963</c:v>
                </c:pt>
                <c:pt idx="10807">
                  <c:v>0.12682870370370372</c:v>
                </c:pt>
                <c:pt idx="10808">
                  <c:v>0.12684027777777776</c:v>
                </c:pt>
                <c:pt idx="10809">
                  <c:v>0.12685185185185185</c:v>
                </c:pt>
                <c:pt idx="10810">
                  <c:v>0.12686342592592592</c:v>
                </c:pt>
                <c:pt idx="10811">
                  <c:v>0.12687499999999999</c:v>
                </c:pt>
                <c:pt idx="10812">
                  <c:v>0.12688657407407408</c:v>
                </c:pt>
                <c:pt idx="10813">
                  <c:v>0.12689814814814815</c:v>
                </c:pt>
                <c:pt idx="10814">
                  <c:v>0.12690972222222222</c:v>
                </c:pt>
                <c:pt idx="10815">
                  <c:v>0.12692129629629631</c:v>
                </c:pt>
                <c:pt idx="10816">
                  <c:v>0.12693287037037038</c:v>
                </c:pt>
                <c:pt idx="10817">
                  <c:v>0.12694444444444444</c:v>
                </c:pt>
                <c:pt idx="10818">
                  <c:v>0.12695601851851851</c:v>
                </c:pt>
                <c:pt idx="10819">
                  <c:v>0.12696759259259258</c:v>
                </c:pt>
                <c:pt idx="10820">
                  <c:v>0.12697916666666667</c:v>
                </c:pt>
                <c:pt idx="10821">
                  <c:v>0.12699074074074074</c:v>
                </c:pt>
                <c:pt idx="10822">
                  <c:v>0.1270023148148148</c:v>
                </c:pt>
                <c:pt idx="10823">
                  <c:v>0.1270138888888889</c:v>
                </c:pt>
                <c:pt idx="10824">
                  <c:v>0.12702546296296297</c:v>
                </c:pt>
                <c:pt idx="10825">
                  <c:v>0.12703703703703703</c:v>
                </c:pt>
                <c:pt idx="10826">
                  <c:v>0.12704861111111113</c:v>
                </c:pt>
                <c:pt idx="10827">
                  <c:v>0.12706018518518519</c:v>
                </c:pt>
                <c:pt idx="10828">
                  <c:v>0.12707175925925926</c:v>
                </c:pt>
                <c:pt idx="10829">
                  <c:v>0.12708333333333333</c:v>
                </c:pt>
                <c:pt idx="10830">
                  <c:v>0.12709490740740739</c:v>
                </c:pt>
                <c:pt idx="10831">
                  <c:v>0.12710648148148149</c:v>
                </c:pt>
                <c:pt idx="10832">
                  <c:v>0.12711805555555555</c:v>
                </c:pt>
                <c:pt idx="10833">
                  <c:v>0.12712962962962962</c:v>
                </c:pt>
                <c:pt idx="10834">
                  <c:v>0.12714120370370371</c:v>
                </c:pt>
                <c:pt idx="10835">
                  <c:v>0.12715277777777778</c:v>
                </c:pt>
                <c:pt idx="10836">
                  <c:v>0.12716435185185185</c:v>
                </c:pt>
                <c:pt idx="10837">
                  <c:v>0.12717592592592594</c:v>
                </c:pt>
                <c:pt idx="10838">
                  <c:v>0.12718750000000001</c:v>
                </c:pt>
                <c:pt idx="10839">
                  <c:v>0.12719907407407408</c:v>
                </c:pt>
                <c:pt idx="10840">
                  <c:v>0.12721064814814814</c:v>
                </c:pt>
                <c:pt idx="10841">
                  <c:v>0.12722222222222221</c:v>
                </c:pt>
                <c:pt idx="10842">
                  <c:v>0.1272337962962963</c:v>
                </c:pt>
                <c:pt idx="10843">
                  <c:v>0.12724537037037037</c:v>
                </c:pt>
                <c:pt idx="10844">
                  <c:v>0.12725694444444444</c:v>
                </c:pt>
                <c:pt idx="10845">
                  <c:v>0.12726851851851853</c:v>
                </c:pt>
                <c:pt idx="10846">
                  <c:v>0.1272800925925926</c:v>
                </c:pt>
                <c:pt idx="10847">
                  <c:v>0.12729166666666666</c:v>
                </c:pt>
                <c:pt idx="10848">
                  <c:v>0.12730324074074076</c:v>
                </c:pt>
                <c:pt idx="10849">
                  <c:v>0.1273148148148148</c:v>
                </c:pt>
                <c:pt idx="10850">
                  <c:v>0.12732638888888889</c:v>
                </c:pt>
                <c:pt idx="10851">
                  <c:v>0.12733796296296296</c:v>
                </c:pt>
                <c:pt idx="10852">
                  <c:v>0.12734953703703702</c:v>
                </c:pt>
                <c:pt idx="10853">
                  <c:v>0.12736111111111112</c:v>
                </c:pt>
                <c:pt idx="10854">
                  <c:v>0.12737268518518519</c:v>
                </c:pt>
                <c:pt idx="10855">
                  <c:v>0.12738425925925925</c:v>
                </c:pt>
                <c:pt idx="10856">
                  <c:v>0.12739583333333335</c:v>
                </c:pt>
                <c:pt idx="10857">
                  <c:v>0.12740740740740741</c:v>
                </c:pt>
                <c:pt idx="10858">
                  <c:v>0.12741898148148148</c:v>
                </c:pt>
                <c:pt idx="10859">
                  <c:v>0.12743055555555555</c:v>
                </c:pt>
                <c:pt idx="10860">
                  <c:v>0.12744212962962961</c:v>
                </c:pt>
                <c:pt idx="10861">
                  <c:v>0.12745370370370371</c:v>
                </c:pt>
                <c:pt idx="10862">
                  <c:v>0.12746527777777777</c:v>
                </c:pt>
                <c:pt idx="10863">
                  <c:v>0.12747685185185184</c:v>
                </c:pt>
                <c:pt idx="10864">
                  <c:v>0.12748842592592594</c:v>
                </c:pt>
                <c:pt idx="10865">
                  <c:v>0.1275</c:v>
                </c:pt>
                <c:pt idx="10866">
                  <c:v>0.12751157407407407</c:v>
                </c:pt>
                <c:pt idx="10867">
                  <c:v>0.12752314814814816</c:v>
                </c:pt>
                <c:pt idx="10868">
                  <c:v>0.12753472222222223</c:v>
                </c:pt>
                <c:pt idx="10869">
                  <c:v>0.1275462962962963</c:v>
                </c:pt>
                <c:pt idx="10870">
                  <c:v>0.12755787037037036</c:v>
                </c:pt>
                <c:pt idx="10871">
                  <c:v>0.12756944444444443</c:v>
                </c:pt>
                <c:pt idx="10872">
                  <c:v>0.12758101851851852</c:v>
                </c:pt>
                <c:pt idx="10873">
                  <c:v>0.12759259259259259</c:v>
                </c:pt>
                <c:pt idx="10874">
                  <c:v>0.12760416666666666</c:v>
                </c:pt>
                <c:pt idx="10875">
                  <c:v>0.12761574074074075</c:v>
                </c:pt>
                <c:pt idx="10876">
                  <c:v>0.12762731481481482</c:v>
                </c:pt>
                <c:pt idx="10877">
                  <c:v>0.12763888888888889</c:v>
                </c:pt>
                <c:pt idx="10878">
                  <c:v>0.12765046296296298</c:v>
                </c:pt>
                <c:pt idx="10879">
                  <c:v>0.12766203703703705</c:v>
                </c:pt>
                <c:pt idx="10880">
                  <c:v>0.12767361111111111</c:v>
                </c:pt>
                <c:pt idx="10881">
                  <c:v>0.12768518518518518</c:v>
                </c:pt>
                <c:pt idx="10882">
                  <c:v>0.12769675925925925</c:v>
                </c:pt>
                <c:pt idx="10883">
                  <c:v>0.12770833333333334</c:v>
                </c:pt>
                <c:pt idx="10884">
                  <c:v>0.12771990740740741</c:v>
                </c:pt>
                <c:pt idx="10885">
                  <c:v>0.12773148148148147</c:v>
                </c:pt>
                <c:pt idx="10886">
                  <c:v>0.12774305555555557</c:v>
                </c:pt>
                <c:pt idx="10887">
                  <c:v>0.12775462962962963</c:v>
                </c:pt>
                <c:pt idx="10888">
                  <c:v>0.1277662037037037</c:v>
                </c:pt>
                <c:pt idx="10889">
                  <c:v>0.1277777777777778</c:v>
                </c:pt>
                <c:pt idx="10890">
                  <c:v>0.12778935185185183</c:v>
                </c:pt>
                <c:pt idx="10891">
                  <c:v>0.12780092592592593</c:v>
                </c:pt>
                <c:pt idx="10892">
                  <c:v>0.1278125</c:v>
                </c:pt>
                <c:pt idx="10893">
                  <c:v>0.12782407407407406</c:v>
                </c:pt>
                <c:pt idx="10894">
                  <c:v>0.12783564814814816</c:v>
                </c:pt>
                <c:pt idx="10895">
                  <c:v>0.12784722222222222</c:v>
                </c:pt>
                <c:pt idx="10896">
                  <c:v>0.12785879629629629</c:v>
                </c:pt>
                <c:pt idx="10897">
                  <c:v>0.12787037037037038</c:v>
                </c:pt>
                <c:pt idx="10898">
                  <c:v>0.12788194444444445</c:v>
                </c:pt>
                <c:pt idx="10899">
                  <c:v>0.12789351851851852</c:v>
                </c:pt>
                <c:pt idx="10900">
                  <c:v>0.12790509259259258</c:v>
                </c:pt>
                <c:pt idx="10901">
                  <c:v>0.12791666666666665</c:v>
                </c:pt>
                <c:pt idx="10902">
                  <c:v>0.12792824074074075</c:v>
                </c:pt>
                <c:pt idx="10903">
                  <c:v>0.12793981481481481</c:v>
                </c:pt>
                <c:pt idx="10904">
                  <c:v>0.12795138888888888</c:v>
                </c:pt>
                <c:pt idx="10905">
                  <c:v>0.12796296296296297</c:v>
                </c:pt>
                <c:pt idx="10906">
                  <c:v>0.12797453703703704</c:v>
                </c:pt>
                <c:pt idx="10907">
                  <c:v>0.12798611111111111</c:v>
                </c:pt>
                <c:pt idx="10908">
                  <c:v>0.1279976851851852</c:v>
                </c:pt>
                <c:pt idx="10909">
                  <c:v>0.12800925925925927</c:v>
                </c:pt>
                <c:pt idx="10910">
                  <c:v>0.12802083333333333</c:v>
                </c:pt>
                <c:pt idx="10911">
                  <c:v>0.1280324074074074</c:v>
                </c:pt>
                <c:pt idx="10912">
                  <c:v>0.12804398148148147</c:v>
                </c:pt>
                <c:pt idx="10913">
                  <c:v>0.12805555555555556</c:v>
                </c:pt>
                <c:pt idx="10914">
                  <c:v>0.12806712962962963</c:v>
                </c:pt>
                <c:pt idx="10915">
                  <c:v>0.12807870370370369</c:v>
                </c:pt>
                <c:pt idx="10916">
                  <c:v>0.12809027777777779</c:v>
                </c:pt>
                <c:pt idx="10917">
                  <c:v>0.12810185185185186</c:v>
                </c:pt>
                <c:pt idx="10918">
                  <c:v>0.12811342592592592</c:v>
                </c:pt>
                <c:pt idx="10919">
                  <c:v>0.12812500000000002</c:v>
                </c:pt>
                <c:pt idx="10920">
                  <c:v>0.12813657407407408</c:v>
                </c:pt>
                <c:pt idx="10921">
                  <c:v>0.12814814814814815</c:v>
                </c:pt>
                <c:pt idx="10922">
                  <c:v>0.12815972222222222</c:v>
                </c:pt>
                <c:pt idx="10923">
                  <c:v>0.12817129629629628</c:v>
                </c:pt>
                <c:pt idx="10924">
                  <c:v>0.12818287037037038</c:v>
                </c:pt>
                <c:pt idx="10925">
                  <c:v>0.12819444444444444</c:v>
                </c:pt>
                <c:pt idx="10926">
                  <c:v>0.12820601851851851</c:v>
                </c:pt>
                <c:pt idx="10927">
                  <c:v>0.12821759259259261</c:v>
                </c:pt>
                <c:pt idx="10928">
                  <c:v>0.12822916666666667</c:v>
                </c:pt>
                <c:pt idx="10929">
                  <c:v>0.12824074074074074</c:v>
                </c:pt>
                <c:pt idx="10930">
                  <c:v>0.12825231481481483</c:v>
                </c:pt>
                <c:pt idx="10931">
                  <c:v>0.12826388888888887</c:v>
                </c:pt>
                <c:pt idx="10932">
                  <c:v>0.12827546296296297</c:v>
                </c:pt>
                <c:pt idx="10933">
                  <c:v>0.12828703703703703</c:v>
                </c:pt>
                <c:pt idx="10934">
                  <c:v>0.1282986111111111</c:v>
                </c:pt>
                <c:pt idx="10935">
                  <c:v>0.12831018518518519</c:v>
                </c:pt>
                <c:pt idx="10936">
                  <c:v>0.12832175925925926</c:v>
                </c:pt>
                <c:pt idx="10937">
                  <c:v>0.12833333333333333</c:v>
                </c:pt>
                <c:pt idx="10938">
                  <c:v>0.12834490740740742</c:v>
                </c:pt>
                <c:pt idx="10939">
                  <c:v>0.12835648148148149</c:v>
                </c:pt>
                <c:pt idx="10940">
                  <c:v>0.12836805555555555</c:v>
                </c:pt>
                <c:pt idx="10941">
                  <c:v>0.12837962962962962</c:v>
                </c:pt>
                <c:pt idx="10942">
                  <c:v>0.12839120370370369</c:v>
                </c:pt>
                <c:pt idx="10943">
                  <c:v>0.12840277777777778</c:v>
                </c:pt>
                <c:pt idx="10944">
                  <c:v>0.12841435185185185</c:v>
                </c:pt>
                <c:pt idx="10945">
                  <c:v>0.12842592592592592</c:v>
                </c:pt>
                <c:pt idx="10946">
                  <c:v>0.12843750000000001</c:v>
                </c:pt>
                <c:pt idx="10947">
                  <c:v>0.12844907407407408</c:v>
                </c:pt>
                <c:pt idx="10948">
                  <c:v>0.12846064814814814</c:v>
                </c:pt>
                <c:pt idx="10949">
                  <c:v>0.12847222222222224</c:v>
                </c:pt>
                <c:pt idx="10950">
                  <c:v>0.1284837962962963</c:v>
                </c:pt>
                <c:pt idx="10951">
                  <c:v>0.12849537037037037</c:v>
                </c:pt>
                <c:pt idx="10952">
                  <c:v>0.12850694444444444</c:v>
                </c:pt>
                <c:pt idx="10953">
                  <c:v>0.1285185185185185</c:v>
                </c:pt>
                <c:pt idx="10954">
                  <c:v>0.1285300925925926</c:v>
                </c:pt>
                <c:pt idx="10955">
                  <c:v>0.12854166666666667</c:v>
                </c:pt>
                <c:pt idx="10956">
                  <c:v>0.12855324074074073</c:v>
                </c:pt>
                <c:pt idx="10957">
                  <c:v>0.12856481481481483</c:v>
                </c:pt>
                <c:pt idx="10958">
                  <c:v>0.12857638888888889</c:v>
                </c:pt>
                <c:pt idx="10959">
                  <c:v>0.12858796296296296</c:v>
                </c:pt>
                <c:pt idx="10960">
                  <c:v>0.12859953703703705</c:v>
                </c:pt>
                <c:pt idx="10961">
                  <c:v>0.12861111111111112</c:v>
                </c:pt>
                <c:pt idx="10962">
                  <c:v>0.12862268518518519</c:v>
                </c:pt>
                <c:pt idx="10963">
                  <c:v>0.12863425925925925</c:v>
                </c:pt>
                <c:pt idx="10964">
                  <c:v>0.12864583333333332</c:v>
                </c:pt>
                <c:pt idx="10965">
                  <c:v>0.12865740740740741</c:v>
                </c:pt>
                <c:pt idx="10966">
                  <c:v>0.12866898148148148</c:v>
                </c:pt>
                <c:pt idx="10967">
                  <c:v>0.12868055555555555</c:v>
                </c:pt>
                <c:pt idx="10968">
                  <c:v>0.12869212962962964</c:v>
                </c:pt>
                <c:pt idx="10969">
                  <c:v>0.12870370370370371</c:v>
                </c:pt>
                <c:pt idx="10970">
                  <c:v>0.12871527777777778</c:v>
                </c:pt>
                <c:pt idx="10971">
                  <c:v>0.12872685185185184</c:v>
                </c:pt>
                <c:pt idx="10972">
                  <c:v>0.12873842592592591</c:v>
                </c:pt>
                <c:pt idx="10973">
                  <c:v>0.12875</c:v>
                </c:pt>
                <c:pt idx="10974">
                  <c:v>0.12876157407407407</c:v>
                </c:pt>
                <c:pt idx="10975">
                  <c:v>0.12877314814814814</c:v>
                </c:pt>
                <c:pt idx="10976">
                  <c:v>0.12878472222222223</c:v>
                </c:pt>
                <c:pt idx="10977">
                  <c:v>0.1287962962962963</c:v>
                </c:pt>
                <c:pt idx="10978">
                  <c:v>0.12880787037037036</c:v>
                </c:pt>
                <c:pt idx="10979">
                  <c:v>0.12881944444444446</c:v>
                </c:pt>
                <c:pt idx="10980">
                  <c:v>0.12883101851851853</c:v>
                </c:pt>
                <c:pt idx="10981">
                  <c:v>0.12884259259259259</c:v>
                </c:pt>
                <c:pt idx="10982">
                  <c:v>0.12885416666666666</c:v>
                </c:pt>
                <c:pt idx="10983">
                  <c:v>0.12886574074074073</c:v>
                </c:pt>
                <c:pt idx="10984">
                  <c:v>0.12887731481481482</c:v>
                </c:pt>
                <c:pt idx="10985">
                  <c:v>0.12888888888888889</c:v>
                </c:pt>
                <c:pt idx="10986">
                  <c:v>0.12890046296296295</c:v>
                </c:pt>
                <c:pt idx="10987">
                  <c:v>0.12891203703703705</c:v>
                </c:pt>
                <c:pt idx="10988">
                  <c:v>0.12892361111111111</c:v>
                </c:pt>
                <c:pt idx="10989">
                  <c:v>0.12893518518518518</c:v>
                </c:pt>
                <c:pt idx="10990">
                  <c:v>0.12894675925925927</c:v>
                </c:pt>
                <c:pt idx="10991">
                  <c:v>0.12895833333333334</c:v>
                </c:pt>
                <c:pt idx="10992">
                  <c:v>0.12896990740740741</c:v>
                </c:pt>
                <c:pt idx="10993">
                  <c:v>0.12898148148148147</c:v>
                </c:pt>
                <c:pt idx="10994">
                  <c:v>0.12899305555555554</c:v>
                </c:pt>
                <c:pt idx="10995">
                  <c:v>0.12900462962962964</c:v>
                </c:pt>
                <c:pt idx="10996">
                  <c:v>0.1290162037037037</c:v>
                </c:pt>
                <c:pt idx="10997">
                  <c:v>0.12902777777777777</c:v>
                </c:pt>
                <c:pt idx="10998">
                  <c:v>0.12903935185185186</c:v>
                </c:pt>
                <c:pt idx="10999">
                  <c:v>0.12905092592592593</c:v>
                </c:pt>
                <c:pt idx="11000">
                  <c:v>0.1290625</c:v>
                </c:pt>
                <c:pt idx="11001">
                  <c:v>0.12907407407407409</c:v>
                </c:pt>
                <c:pt idx="11002">
                  <c:v>0.12908564814814813</c:v>
                </c:pt>
                <c:pt idx="11003">
                  <c:v>0.12909722222222222</c:v>
                </c:pt>
                <c:pt idx="11004">
                  <c:v>0.12910879629629629</c:v>
                </c:pt>
                <c:pt idx="11005">
                  <c:v>0.12912037037037036</c:v>
                </c:pt>
                <c:pt idx="11006">
                  <c:v>0.12913194444444445</c:v>
                </c:pt>
                <c:pt idx="11007">
                  <c:v>0.12914351851851852</c:v>
                </c:pt>
                <c:pt idx="11008">
                  <c:v>0.12915509259259259</c:v>
                </c:pt>
                <c:pt idx="11009">
                  <c:v>0.12916666666666668</c:v>
                </c:pt>
                <c:pt idx="11010">
                  <c:v>0.12917824074074075</c:v>
                </c:pt>
                <c:pt idx="11011">
                  <c:v>0.12918981481481481</c:v>
                </c:pt>
                <c:pt idx="11012">
                  <c:v>0.12920138888888888</c:v>
                </c:pt>
                <c:pt idx="11013">
                  <c:v>0.12921296296296295</c:v>
                </c:pt>
                <c:pt idx="11014">
                  <c:v>0.12922453703703704</c:v>
                </c:pt>
                <c:pt idx="11015">
                  <c:v>0.12923611111111111</c:v>
                </c:pt>
                <c:pt idx="11016">
                  <c:v>0.12924768518518517</c:v>
                </c:pt>
                <c:pt idx="11017">
                  <c:v>0.12925925925925927</c:v>
                </c:pt>
                <c:pt idx="11018">
                  <c:v>0.12927083333333333</c:v>
                </c:pt>
                <c:pt idx="11019">
                  <c:v>0.1292824074074074</c:v>
                </c:pt>
                <c:pt idx="11020">
                  <c:v>0.1292939814814815</c:v>
                </c:pt>
                <c:pt idx="11021">
                  <c:v>0.12930555555555556</c:v>
                </c:pt>
                <c:pt idx="11022">
                  <c:v>0.12931712962962963</c:v>
                </c:pt>
                <c:pt idx="11023">
                  <c:v>0.1293287037037037</c:v>
                </c:pt>
                <c:pt idx="11024">
                  <c:v>0.12934027777777776</c:v>
                </c:pt>
                <c:pt idx="11025">
                  <c:v>0.12935185185185186</c:v>
                </c:pt>
                <c:pt idx="11026">
                  <c:v>0.12936342592592592</c:v>
                </c:pt>
                <c:pt idx="11027">
                  <c:v>0.12937499999999999</c:v>
                </c:pt>
                <c:pt idx="11028">
                  <c:v>0.12938657407407408</c:v>
                </c:pt>
                <c:pt idx="11029">
                  <c:v>0.12939814814814815</c:v>
                </c:pt>
                <c:pt idx="11030">
                  <c:v>0.12940972222222222</c:v>
                </c:pt>
                <c:pt idx="11031">
                  <c:v>0.12942129629629631</c:v>
                </c:pt>
                <c:pt idx="11032">
                  <c:v>0.12943287037037038</c:v>
                </c:pt>
                <c:pt idx="11033">
                  <c:v>0.12944444444444445</c:v>
                </c:pt>
                <c:pt idx="11034">
                  <c:v>0.12945601851851851</c:v>
                </c:pt>
                <c:pt idx="11035">
                  <c:v>0.12946759259259258</c:v>
                </c:pt>
                <c:pt idx="11036">
                  <c:v>0.12947916666666667</c:v>
                </c:pt>
                <c:pt idx="11037">
                  <c:v>0.12949074074074074</c:v>
                </c:pt>
                <c:pt idx="11038">
                  <c:v>0.12950231481481481</c:v>
                </c:pt>
                <c:pt idx="11039">
                  <c:v>0.1295138888888889</c:v>
                </c:pt>
                <c:pt idx="11040">
                  <c:v>0.12952546296296297</c:v>
                </c:pt>
                <c:pt idx="11041">
                  <c:v>0.12953703703703703</c:v>
                </c:pt>
                <c:pt idx="11042">
                  <c:v>0.12954861111111113</c:v>
                </c:pt>
                <c:pt idx="11043">
                  <c:v>0.12956018518518517</c:v>
                </c:pt>
                <c:pt idx="11044">
                  <c:v>0.12957175925925926</c:v>
                </c:pt>
                <c:pt idx="11045">
                  <c:v>0.12958333333333333</c:v>
                </c:pt>
                <c:pt idx="11046">
                  <c:v>0.12959490740740739</c:v>
                </c:pt>
                <c:pt idx="11047">
                  <c:v>0.12960648148148149</c:v>
                </c:pt>
                <c:pt idx="11048">
                  <c:v>0.12961805555555556</c:v>
                </c:pt>
                <c:pt idx="11049">
                  <c:v>0.12962962962962962</c:v>
                </c:pt>
                <c:pt idx="11050">
                  <c:v>0.12964120370370372</c:v>
                </c:pt>
                <c:pt idx="11051">
                  <c:v>0.12965277777777778</c:v>
                </c:pt>
                <c:pt idx="11052">
                  <c:v>0.12966435185185185</c:v>
                </c:pt>
                <c:pt idx="11053">
                  <c:v>0.12967592592592592</c:v>
                </c:pt>
                <c:pt idx="11054">
                  <c:v>0.12968749999999998</c:v>
                </c:pt>
                <c:pt idx="11055">
                  <c:v>0.12969907407407408</c:v>
                </c:pt>
                <c:pt idx="11056">
                  <c:v>0.12971064814814814</c:v>
                </c:pt>
                <c:pt idx="11057">
                  <c:v>0.12972222222222221</c:v>
                </c:pt>
                <c:pt idx="11058">
                  <c:v>0.12973379629629631</c:v>
                </c:pt>
                <c:pt idx="11059">
                  <c:v>0.12974537037037037</c:v>
                </c:pt>
                <c:pt idx="11060">
                  <c:v>0.12975694444444444</c:v>
                </c:pt>
                <c:pt idx="11061">
                  <c:v>0.12976851851851853</c:v>
                </c:pt>
                <c:pt idx="11062">
                  <c:v>0.1297800925925926</c:v>
                </c:pt>
                <c:pt idx="11063">
                  <c:v>0.12979166666666667</c:v>
                </c:pt>
                <c:pt idx="11064">
                  <c:v>0.12980324074074073</c:v>
                </c:pt>
                <c:pt idx="11065">
                  <c:v>0.1298148148148148</c:v>
                </c:pt>
                <c:pt idx="11066">
                  <c:v>0.12982638888888889</c:v>
                </c:pt>
                <c:pt idx="11067">
                  <c:v>0.12983796296296296</c:v>
                </c:pt>
                <c:pt idx="11068">
                  <c:v>0.12984953703703703</c:v>
                </c:pt>
                <c:pt idx="11069">
                  <c:v>0.12986111111111112</c:v>
                </c:pt>
                <c:pt idx="11070">
                  <c:v>0.12987268518518519</c:v>
                </c:pt>
                <c:pt idx="11071">
                  <c:v>0.12988425925925925</c:v>
                </c:pt>
                <c:pt idx="11072">
                  <c:v>0.12989583333333335</c:v>
                </c:pt>
                <c:pt idx="11073">
                  <c:v>0.12990740740740742</c:v>
                </c:pt>
                <c:pt idx="11074">
                  <c:v>0.12991898148148148</c:v>
                </c:pt>
                <c:pt idx="11075">
                  <c:v>0.12993055555555555</c:v>
                </c:pt>
                <c:pt idx="11076">
                  <c:v>0.12994212962962962</c:v>
                </c:pt>
                <c:pt idx="11077">
                  <c:v>0.12995370370370371</c:v>
                </c:pt>
                <c:pt idx="11078">
                  <c:v>0.12996527777777778</c:v>
                </c:pt>
                <c:pt idx="11079">
                  <c:v>0.12997685185185184</c:v>
                </c:pt>
                <c:pt idx="11080">
                  <c:v>0.12998842592592594</c:v>
                </c:pt>
                <c:pt idx="11081">
                  <c:v>0.13</c:v>
                </c:pt>
                <c:pt idx="11082">
                  <c:v>0.13001157407407407</c:v>
                </c:pt>
                <c:pt idx="11083">
                  <c:v>0.13002314814814817</c:v>
                </c:pt>
                <c:pt idx="11084">
                  <c:v>0.1300347222222222</c:v>
                </c:pt>
                <c:pt idx="11085">
                  <c:v>0.1300462962962963</c:v>
                </c:pt>
                <c:pt idx="11086">
                  <c:v>0.13005787037037037</c:v>
                </c:pt>
                <c:pt idx="11087">
                  <c:v>0.13006944444444443</c:v>
                </c:pt>
                <c:pt idx="11088">
                  <c:v>0.13008101851851853</c:v>
                </c:pt>
                <c:pt idx="11089">
                  <c:v>0.13009259259259259</c:v>
                </c:pt>
                <c:pt idx="11090">
                  <c:v>0.13010416666666666</c:v>
                </c:pt>
                <c:pt idx="11091">
                  <c:v>0.13011574074074075</c:v>
                </c:pt>
                <c:pt idx="11092">
                  <c:v>0.13012731481481482</c:v>
                </c:pt>
                <c:pt idx="11093">
                  <c:v>0.13013888888888889</c:v>
                </c:pt>
                <c:pt idx="11094">
                  <c:v>0.13015046296296295</c:v>
                </c:pt>
                <c:pt idx="11095">
                  <c:v>0.13016203703703702</c:v>
                </c:pt>
                <c:pt idx="11096">
                  <c:v>0.13017361111111111</c:v>
                </c:pt>
                <c:pt idx="11097">
                  <c:v>0.13018518518518518</c:v>
                </c:pt>
                <c:pt idx="11098">
                  <c:v>0.13019675925925925</c:v>
                </c:pt>
                <c:pt idx="11099">
                  <c:v>0.13020833333333334</c:v>
                </c:pt>
                <c:pt idx="11100">
                  <c:v>0.13021990740740741</c:v>
                </c:pt>
                <c:pt idx="11101">
                  <c:v>0.13023148148148148</c:v>
                </c:pt>
                <c:pt idx="11102">
                  <c:v>0.13024305555555557</c:v>
                </c:pt>
                <c:pt idx="11103">
                  <c:v>0.13025462962962964</c:v>
                </c:pt>
                <c:pt idx="11104">
                  <c:v>0.1302662037037037</c:v>
                </c:pt>
                <c:pt idx="11105">
                  <c:v>0.13027777777777777</c:v>
                </c:pt>
                <c:pt idx="11106">
                  <c:v>0.13028935185185184</c:v>
                </c:pt>
                <c:pt idx="11107">
                  <c:v>0.13030092592592593</c:v>
                </c:pt>
                <c:pt idx="11108">
                  <c:v>0.13030092592592593</c:v>
                </c:pt>
                <c:pt idx="11109">
                  <c:v>0.1303125</c:v>
                </c:pt>
                <c:pt idx="11110">
                  <c:v>0.13033564814814816</c:v>
                </c:pt>
                <c:pt idx="11111">
                  <c:v>0.13033564814814816</c:v>
                </c:pt>
                <c:pt idx="11112">
                  <c:v>0.13034722222222223</c:v>
                </c:pt>
                <c:pt idx="11113">
                  <c:v>0.13035879629629629</c:v>
                </c:pt>
                <c:pt idx="11114">
                  <c:v>0.13037037037037039</c:v>
                </c:pt>
                <c:pt idx="11115">
                  <c:v>0.13038194444444445</c:v>
                </c:pt>
                <c:pt idx="11116">
                  <c:v>0.13039351851851852</c:v>
                </c:pt>
                <c:pt idx="11117">
                  <c:v>0.13040509259259259</c:v>
                </c:pt>
                <c:pt idx="11118">
                  <c:v>0.13041666666666665</c:v>
                </c:pt>
                <c:pt idx="11119">
                  <c:v>0.13042824074074075</c:v>
                </c:pt>
                <c:pt idx="11120">
                  <c:v>0.13043981481481481</c:v>
                </c:pt>
                <c:pt idx="11121">
                  <c:v>0.13045138888888888</c:v>
                </c:pt>
                <c:pt idx="11122">
                  <c:v>0.13046296296296298</c:v>
                </c:pt>
                <c:pt idx="11123">
                  <c:v>0.13047453703703704</c:v>
                </c:pt>
                <c:pt idx="11124">
                  <c:v>0.13048611111111111</c:v>
                </c:pt>
                <c:pt idx="11125">
                  <c:v>0.1304976851851852</c:v>
                </c:pt>
                <c:pt idx="11126">
                  <c:v>0.13050925925925924</c:v>
                </c:pt>
                <c:pt idx="11127">
                  <c:v>0.13052083333333334</c:v>
                </c:pt>
                <c:pt idx="11128">
                  <c:v>0.1305324074074074</c:v>
                </c:pt>
                <c:pt idx="11129">
                  <c:v>0.13054398148148147</c:v>
                </c:pt>
                <c:pt idx="11130">
                  <c:v>0.13055555555555556</c:v>
                </c:pt>
                <c:pt idx="11131">
                  <c:v>0.13056712962962963</c:v>
                </c:pt>
                <c:pt idx="11132">
                  <c:v>0.1305787037037037</c:v>
                </c:pt>
                <c:pt idx="11133">
                  <c:v>0.13059027777777779</c:v>
                </c:pt>
                <c:pt idx="11134">
                  <c:v>0.13060185185185186</c:v>
                </c:pt>
                <c:pt idx="11135">
                  <c:v>0.13061342592592592</c:v>
                </c:pt>
                <c:pt idx="11136">
                  <c:v>0.13062499999999999</c:v>
                </c:pt>
                <c:pt idx="11137">
                  <c:v>0.13063657407407406</c:v>
                </c:pt>
                <c:pt idx="11138">
                  <c:v>0.13064814814814815</c:v>
                </c:pt>
                <c:pt idx="11139">
                  <c:v>0.13065972222222222</c:v>
                </c:pt>
                <c:pt idx="11140">
                  <c:v>0.13067129629629629</c:v>
                </c:pt>
                <c:pt idx="11141">
                  <c:v>0.13068287037037038</c:v>
                </c:pt>
                <c:pt idx="11142">
                  <c:v>0.13069444444444445</c:v>
                </c:pt>
                <c:pt idx="11143">
                  <c:v>0.13070601851851851</c:v>
                </c:pt>
                <c:pt idx="11144">
                  <c:v>0.13071759259259261</c:v>
                </c:pt>
                <c:pt idx="11145">
                  <c:v>0.13072916666666667</c:v>
                </c:pt>
                <c:pt idx="11146">
                  <c:v>0.13074074074074074</c:v>
                </c:pt>
                <c:pt idx="11147">
                  <c:v>0.13075231481481481</c:v>
                </c:pt>
                <c:pt idx="11148">
                  <c:v>0.13076388888888887</c:v>
                </c:pt>
                <c:pt idx="11149">
                  <c:v>0.13077546296296297</c:v>
                </c:pt>
                <c:pt idx="11150">
                  <c:v>0.13078703703703703</c:v>
                </c:pt>
                <c:pt idx="11151">
                  <c:v>0.1307986111111111</c:v>
                </c:pt>
                <c:pt idx="11152">
                  <c:v>0.1308101851851852</c:v>
                </c:pt>
                <c:pt idx="11153">
                  <c:v>0.13082175925925926</c:v>
                </c:pt>
                <c:pt idx="11154">
                  <c:v>0.13083333333333333</c:v>
                </c:pt>
                <c:pt idx="11155">
                  <c:v>0.13084490740740742</c:v>
                </c:pt>
                <c:pt idx="11156">
                  <c:v>0.13085648148148149</c:v>
                </c:pt>
                <c:pt idx="11157">
                  <c:v>0.13086805555555556</c:v>
                </c:pt>
                <c:pt idx="11158">
                  <c:v>0.13087962962962962</c:v>
                </c:pt>
                <c:pt idx="11159">
                  <c:v>0.13089120370370369</c:v>
                </c:pt>
                <c:pt idx="11160">
                  <c:v>0.13090277777777778</c:v>
                </c:pt>
                <c:pt idx="11161">
                  <c:v>0.13091435185185185</c:v>
                </c:pt>
                <c:pt idx="11162">
                  <c:v>0.13092592592592592</c:v>
                </c:pt>
                <c:pt idx="11163">
                  <c:v>0.13093750000000001</c:v>
                </c:pt>
                <c:pt idx="11164">
                  <c:v>0.13094907407407408</c:v>
                </c:pt>
                <c:pt idx="11165">
                  <c:v>0.13096064814814815</c:v>
                </c:pt>
                <c:pt idx="11166">
                  <c:v>0.13097222222222224</c:v>
                </c:pt>
                <c:pt idx="11167">
                  <c:v>0.13098379629629628</c:v>
                </c:pt>
                <c:pt idx="11168">
                  <c:v>0.13099537037037037</c:v>
                </c:pt>
                <c:pt idx="11169">
                  <c:v>0.13100694444444444</c:v>
                </c:pt>
                <c:pt idx="11170">
                  <c:v>0.13101851851851851</c:v>
                </c:pt>
                <c:pt idx="11171">
                  <c:v>0.1310300925925926</c:v>
                </c:pt>
                <c:pt idx="11172">
                  <c:v>0.13104166666666667</c:v>
                </c:pt>
                <c:pt idx="11173">
                  <c:v>0.13105324074074073</c:v>
                </c:pt>
                <c:pt idx="11174">
                  <c:v>0.13106481481481483</c:v>
                </c:pt>
                <c:pt idx="11175">
                  <c:v>0.1310763888888889</c:v>
                </c:pt>
                <c:pt idx="11176">
                  <c:v>0.13108796296296296</c:v>
                </c:pt>
                <c:pt idx="11177">
                  <c:v>0.13109953703703703</c:v>
                </c:pt>
                <c:pt idx="11178">
                  <c:v>0.13111111111111109</c:v>
                </c:pt>
                <c:pt idx="11179">
                  <c:v>0.13112268518518519</c:v>
                </c:pt>
                <c:pt idx="11180">
                  <c:v>0.13113425925925926</c:v>
                </c:pt>
                <c:pt idx="11181">
                  <c:v>0.13114583333333332</c:v>
                </c:pt>
                <c:pt idx="11182">
                  <c:v>0.13115740740740742</c:v>
                </c:pt>
                <c:pt idx="11183">
                  <c:v>0.13116898148148148</c:v>
                </c:pt>
                <c:pt idx="11184">
                  <c:v>0.13118055555555555</c:v>
                </c:pt>
                <c:pt idx="11185">
                  <c:v>0.13119212962962964</c:v>
                </c:pt>
                <c:pt idx="11186">
                  <c:v>0.13120370370370371</c:v>
                </c:pt>
                <c:pt idx="11187">
                  <c:v>0.13121527777777778</c:v>
                </c:pt>
                <c:pt idx="11188">
                  <c:v>0.13122685185185184</c:v>
                </c:pt>
                <c:pt idx="11189">
                  <c:v>0.13123842592592591</c:v>
                </c:pt>
                <c:pt idx="11190">
                  <c:v>0.13125000000000001</c:v>
                </c:pt>
                <c:pt idx="11191">
                  <c:v>0.13126157407407407</c:v>
                </c:pt>
                <c:pt idx="11192">
                  <c:v>0.13127314814814814</c:v>
                </c:pt>
                <c:pt idx="11193">
                  <c:v>0.13128472222222223</c:v>
                </c:pt>
                <c:pt idx="11194">
                  <c:v>0.1312962962962963</c:v>
                </c:pt>
                <c:pt idx="11195">
                  <c:v>0.13130787037037037</c:v>
                </c:pt>
                <c:pt idx="11196">
                  <c:v>0.13131944444444446</c:v>
                </c:pt>
                <c:pt idx="11197">
                  <c:v>0.13133101851851853</c:v>
                </c:pt>
                <c:pt idx="11198">
                  <c:v>0.13134259259259259</c:v>
                </c:pt>
                <c:pt idx="11199">
                  <c:v>0.13135416666666666</c:v>
                </c:pt>
                <c:pt idx="11200">
                  <c:v>0.13136574074074073</c:v>
                </c:pt>
                <c:pt idx="11201">
                  <c:v>0.13137731481481482</c:v>
                </c:pt>
                <c:pt idx="11202">
                  <c:v>0.13138888888888889</c:v>
                </c:pt>
                <c:pt idx="11203">
                  <c:v>0.13140046296296296</c:v>
                </c:pt>
                <c:pt idx="11204">
                  <c:v>0.13141203703703705</c:v>
                </c:pt>
                <c:pt idx="11205">
                  <c:v>0.13142361111111112</c:v>
                </c:pt>
                <c:pt idx="11206">
                  <c:v>0.13143518518518518</c:v>
                </c:pt>
                <c:pt idx="11207">
                  <c:v>0.13144675925925928</c:v>
                </c:pt>
                <c:pt idx="11208">
                  <c:v>0.13145833333333332</c:v>
                </c:pt>
                <c:pt idx="11209">
                  <c:v>0.13146990740740741</c:v>
                </c:pt>
                <c:pt idx="11210">
                  <c:v>0.13148148148148148</c:v>
                </c:pt>
                <c:pt idx="11211">
                  <c:v>0.13149305555555554</c:v>
                </c:pt>
                <c:pt idx="11212">
                  <c:v>0.13150462962962964</c:v>
                </c:pt>
                <c:pt idx="11213">
                  <c:v>0.1315162037037037</c:v>
                </c:pt>
                <c:pt idx="11214">
                  <c:v>0.13152777777777777</c:v>
                </c:pt>
                <c:pt idx="11215">
                  <c:v>0.13153935185185187</c:v>
                </c:pt>
                <c:pt idx="11216">
                  <c:v>0.13155092592592593</c:v>
                </c:pt>
                <c:pt idx="11217">
                  <c:v>0.1315625</c:v>
                </c:pt>
                <c:pt idx="11218">
                  <c:v>0.13157407407407407</c:v>
                </c:pt>
                <c:pt idx="11219">
                  <c:v>0.13158564814814813</c:v>
                </c:pt>
                <c:pt idx="11220">
                  <c:v>0.13159722222222223</c:v>
                </c:pt>
                <c:pt idx="11221">
                  <c:v>0.13160879629629629</c:v>
                </c:pt>
                <c:pt idx="11222">
                  <c:v>0.13162037037037036</c:v>
                </c:pt>
                <c:pt idx="11223">
                  <c:v>0.13163194444444445</c:v>
                </c:pt>
                <c:pt idx="11224">
                  <c:v>0.13164351851851852</c:v>
                </c:pt>
                <c:pt idx="11225">
                  <c:v>0.13165509259259259</c:v>
                </c:pt>
                <c:pt idx="11226">
                  <c:v>0.13166666666666668</c:v>
                </c:pt>
                <c:pt idx="11227">
                  <c:v>0.13167824074074075</c:v>
                </c:pt>
                <c:pt idx="11228">
                  <c:v>0.13168981481481482</c:v>
                </c:pt>
                <c:pt idx="11229">
                  <c:v>0.13170138888888888</c:v>
                </c:pt>
                <c:pt idx="11230">
                  <c:v>0.13171296296296295</c:v>
                </c:pt>
                <c:pt idx="11231">
                  <c:v>0.13172453703703704</c:v>
                </c:pt>
                <c:pt idx="11232">
                  <c:v>0.13173611111111111</c:v>
                </c:pt>
                <c:pt idx="11233">
                  <c:v>0.13174768518518518</c:v>
                </c:pt>
                <c:pt idx="11234">
                  <c:v>0.13175925925925927</c:v>
                </c:pt>
                <c:pt idx="11235">
                  <c:v>0.13177083333333334</c:v>
                </c:pt>
                <c:pt idx="11236">
                  <c:v>0.1317824074074074</c:v>
                </c:pt>
                <c:pt idx="11237">
                  <c:v>0.1317939814814815</c:v>
                </c:pt>
                <c:pt idx="11238">
                  <c:v>0.13180555555555556</c:v>
                </c:pt>
                <c:pt idx="11239">
                  <c:v>0.13181712962962963</c:v>
                </c:pt>
                <c:pt idx="11240">
                  <c:v>0.1318287037037037</c:v>
                </c:pt>
                <c:pt idx="11241">
                  <c:v>0.13184027777777776</c:v>
                </c:pt>
                <c:pt idx="11242">
                  <c:v>0.13185185185185186</c:v>
                </c:pt>
                <c:pt idx="11243">
                  <c:v>0.13186342592592593</c:v>
                </c:pt>
                <c:pt idx="11244">
                  <c:v>0.13187499999999999</c:v>
                </c:pt>
                <c:pt idx="11245">
                  <c:v>0.13188657407407409</c:v>
                </c:pt>
                <c:pt idx="11246">
                  <c:v>0.13189814814814815</c:v>
                </c:pt>
                <c:pt idx="11247">
                  <c:v>0.13190972222222222</c:v>
                </c:pt>
                <c:pt idx="11248">
                  <c:v>0.13192129629629631</c:v>
                </c:pt>
                <c:pt idx="11249">
                  <c:v>0.13193287037037035</c:v>
                </c:pt>
                <c:pt idx="11250">
                  <c:v>0.13194444444444445</c:v>
                </c:pt>
                <c:pt idx="11251">
                  <c:v>0.13195601851851851</c:v>
                </c:pt>
                <c:pt idx="11252">
                  <c:v>0.13196759259259258</c:v>
                </c:pt>
                <c:pt idx="11253">
                  <c:v>0.13197916666666668</c:v>
                </c:pt>
                <c:pt idx="11254">
                  <c:v>0.13199074074074074</c:v>
                </c:pt>
                <c:pt idx="11255">
                  <c:v>0.13200231481481481</c:v>
                </c:pt>
                <c:pt idx="11256">
                  <c:v>0.1320138888888889</c:v>
                </c:pt>
                <c:pt idx="11257">
                  <c:v>0.13202546296296297</c:v>
                </c:pt>
                <c:pt idx="11258">
                  <c:v>0.13203703703703704</c:v>
                </c:pt>
                <c:pt idx="11259">
                  <c:v>0.1320486111111111</c:v>
                </c:pt>
                <c:pt idx="11260">
                  <c:v>0.13206018518518517</c:v>
                </c:pt>
                <c:pt idx="11261">
                  <c:v>0.13207175925925926</c:v>
                </c:pt>
                <c:pt idx="11262">
                  <c:v>0.13208333333333333</c:v>
                </c:pt>
                <c:pt idx="11263">
                  <c:v>0.1320949074074074</c:v>
                </c:pt>
                <c:pt idx="11264">
                  <c:v>0.13210648148148149</c:v>
                </c:pt>
                <c:pt idx="11265">
                  <c:v>0.13211805555555556</c:v>
                </c:pt>
                <c:pt idx="11266">
                  <c:v>0.13212962962962962</c:v>
                </c:pt>
                <c:pt idx="11267">
                  <c:v>0.13214120370370372</c:v>
                </c:pt>
                <c:pt idx="11268">
                  <c:v>0.13215277777777779</c:v>
                </c:pt>
                <c:pt idx="11269">
                  <c:v>0.13216435185185185</c:v>
                </c:pt>
                <c:pt idx="11270">
                  <c:v>0.13217592592592592</c:v>
                </c:pt>
                <c:pt idx="11271">
                  <c:v>0.13218749999999999</c:v>
                </c:pt>
                <c:pt idx="11272">
                  <c:v>0.13219907407407408</c:v>
                </c:pt>
                <c:pt idx="11273">
                  <c:v>0.13221064814814815</c:v>
                </c:pt>
                <c:pt idx="11274">
                  <c:v>0.13222222222222221</c:v>
                </c:pt>
                <c:pt idx="11275">
                  <c:v>0.13223379629629631</c:v>
                </c:pt>
                <c:pt idx="11276">
                  <c:v>0.13224537037037037</c:v>
                </c:pt>
                <c:pt idx="11277">
                  <c:v>0.13225694444444444</c:v>
                </c:pt>
                <c:pt idx="11278">
                  <c:v>0.13226851851851854</c:v>
                </c:pt>
                <c:pt idx="11279">
                  <c:v>0.13228009259259257</c:v>
                </c:pt>
                <c:pt idx="11280">
                  <c:v>0.13229166666666667</c:v>
                </c:pt>
                <c:pt idx="11281">
                  <c:v>0.13230324074074074</c:v>
                </c:pt>
                <c:pt idx="11282">
                  <c:v>0.1323148148148148</c:v>
                </c:pt>
                <c:pt idx="11283">
                  <c:v>0.1323263888888889</c:v>
                </c:pt>
                <c:pt idx="11284">
                  <c:v>0.13233796296296296</c:v>
                </c:pt>
                <c:pt idx="11285">
                  <c:v>0.13234953703703703</c:v>
                </c:pt>
                <c:pt idx="11286">
                  <c:v>0.13236111111111112</c:v>
                </c:pt>
                <c:pt idx="11287">
                  <c:v>0.13237268518518519</c:v>
                </c:pt>
                <c:pt idx="11288">
                  <c:v>0.13238425925925926</c:v>
                </c:pt>
                <c:pt idx="11289">
                  <c:v>0.13239583333333335</c:v>
                </c:pt>
                <c:pt idx="11290">
                  <c:v>0.13240740740740739</c:v>
                </c:pt>
                <c:pt idx="11291">
                  <c:v>0.13241898148148148</c:v>
                </c:pt>
                <c:pt idx="11292">
                  <c:v>0.13243055555555555</c:v>
                </c:pt>
                <c:pt idx="11293">
                  <c:v>0.13244212962962962</c:v>
                </c:pt>
                <c:pt idx="11294">
                  <c:v>0.13245370370370371</c:v>
                </c:pt>
                <c:pt idx="11295">
                  <c:v>0.13246527777777778</c:v>
                </c:pt>
                <c:pt idx="11296">
                  <c:v>0.13247685185185185</c:v>
                </c:pt>
                <c:pt idx="11297">
                  <c:v>0.13248842592592594</c:v>
                </c:pt>
                <c:pt idx="11298">
                  <c:v>0.13250000000000001</c:v>
                </c:pt>
                <c:pt idx="11299">
                  <c:v>0.13251157407407407</c:v>
                </c:pt>
                <c:pt idx="11300">
                  <c:v>0.13252314814814814</c:v>
                </c:pt>
                <c:pt idx="11301">
                  <c:v>0.13253472222222221</c:v>
                </c:pt>
                <c:pt idx="11302">
                  <c:v>0.1325462962962963</c:v>
                </c:pt>
                <c:pt idx="11303">
                  <c:v>0.13255787037037037</c:v>
                </c:pt>
                <c:pt idx="11304">
                  <c:v>0.13256944444444443</c:v>
                </c:pt>
                <c:pt idx="11305">
                  <c:v>0.13258101851851853</c:v>
                </c:pt>
                <c:pt idx="11306">
                  <c:v>0.1325925925925926</c:v>
                </c:pt>
                <c:pt idx="11307">
                  <c:v>0.13260416666666666</c:v>
                </c:pt>
                <c:pt idx="11308">
                  <c:v>0.13261574074074076</c:v>
                </c:pt>
                <c:pt idx="11309">
                  <c:v>0.13262731481481482</c:v>
                </c:pt>
                <c:pt idx="11310">
                  <c:v>0.13263888888888889</c:v>
                </c:pt>
                <c:pt idx="11311">
                  <c:v>0.13265046296296296</c:v>
                </c:pt>
                <c:pt idx="11312">
                  <c:v>0.13266203703703702</c:v>
                </c:pt>
                <c:pt idx="11313">
                  <c:v>0.13267361111111112</c:v>
                </c:pt>
                <c:pt idx="11314">
                  <c:v>0.13268518518518518</c:v>
                </c:pt>
                <c:pt idx="11315">
                  <c:v>0.13269675925925925</c:v>
                </c:pt>
                <c:pt idx="11316">
                  <c:v>0.13270833333333334</c:v>
                </c:pt>
                <c:pt idx="11317">
                  <c:v>0.13271990740740741</c:v>
                </c:pt>
                <c:pt idx="11318">
                  <c:v>0.13273148148148148</c:v>
                </c:pt>
                <c:pt idx="11319">
                  <c:v>0.13274305555555557</c:v>
                </c:pt>
                <c:pt idx="11320">
                  <c:v>0.13275462962962961</c:v>
                </c:pt>
                <c:pt idx="11321">
                  <c:v>0.13276620370370371</c:v>
                </c:pt>
                <c:pt idx="11322">
                  <c:v>0.13277777777777777</c:v>
                </c:pt>
                <c:pt idx="11323">
                  <c:v>0.13278935185185184</c:v>
                </c:pt>
                <c:pt idx="11324">
                  <c:v>0.13280092592592593</c:v>
                </c:pt>
                <c:pt idx="11325">
                  <c:v>0.1328125</c:v>
                </c:pt>
                <c:pt idx="11326">
                  <c:v>0.13282407407407407</c:v>
                </c:pt>
                <c:pt idx="11327">
                  <c:v>0.13283564814814816</c:v>
                </c:pt>
                <c:pt idx="11328">
                  <c:v>0.13284722222222223</c:v>
                </c:pt>
                <c:pt idx="11329">
                  <c:v>0.13285879629629629</c:v>
                </c:pt>
                <c:pt idx="11330">
                  <c:v>0.13287037037037039</c:v>
                </c:pt>
                <c:pt idx="11331">
                  <c:v>0.13288194444444443</c:v>
                </c:pt>
                <c:pt idx="11332">
                  <c:v>0.13289351851851852</c:v>
                </c:pt>
                <c:pt idx="11333">
                  <c:v>0.13290509259259259</c:v>
                </c:pt>
                <c:pt idx="11334">
                  <c:v>0.13291666666666666</c:v>
                </c:pt>
                <c:pt idx="11335">
                  <c:v>0.13292824074074075</c:v>
                </c:pt>
                <c:pt idx="11336">
                  <c:v>0.13293981481481482</c:v>
                </c:pt>
                <c:pt idx="11337">
                  <c:v>0.13295138888888888</c:v>
                </c:pt>
                <c:pt idx="11338">
                  <c:v>0.13296296296296298</c:v>
                </c:pt>
                <c:pt idx="11339">
                  <c:v>0.13297453703703704</c:v>
                </c:pt>
                <c:pt idx="11340">
                  <c:v>0.13298611111111111</c:v>
                </c:pt>
                <c:pt idx="11341">
                  <c:v>0.13299768518518518</c:v>
                </c:pt>
                <c:pt idx="11342">
                  <c:v>0.13300925925925924</c:v>
                </c:pt>
                <c:pt idx="11343">
                  <c:v>0.13302083333333334</c:v>
                </c:pt>
                <c:pt idx="11344">
                  <c:v>0.1330324074074074</c:v>
                </c:pt>
                <c:pt idx="11345">
                  <c:v>0.13304398148148147</c:v>
                </c:pt>
                <c:pt idx="11346">
                  <c:v>0.13305555555555557</c:v>
                </c:pt>
                <c:pt idx="11347">
                  <c:v>0.13306712962962963</c:v>
                </c:pt>
                <c:pt idx="11348">
                  <c:v>0.1330787037037037</c:v>
                </c:pt>
                <c:pt idx="11349">
                  <c:v>0.13309027777777779</c:v>
                </c:pt>
                <c:pt idx="11350">
                  <c:v>0.13310185185185186</c:v>
                </c:pt>
                <c:pt idx="11351">
                  <c:v>0.13311342592592593</c:v>
                </c:pt>
                <c:pt idx="11352">
                  <c:v>0.13312499999999999</c:v>
                </c:pt>
                <c:pt idx="11353">
                  <c:v>0.13313657407407406</c:v>
                </c:pt>
                <c:pt idx="11354">
                  <c:v>0.13314814814814815</c:v>
                </c:pt>
                <c:pt idx="11355">
                  <c:v>0.13315972222222222</c:v>
                </c:pt>
                <c:pt idx="11356">
                  <c:v>0.13317129629629629</c:v>
                </c:pt>
                <c:pt idx="11357">
                  <c:v>0.13318287037037038</c:v>
                </c:pt>
                <c:pt idx="11358">
                  <c:v>0.13319444444444445</c:v>
                </c:pt>
                <c:pt idx="11359">
                  <c:v>0.13320601851851852</c:v>
                </c:pt>
                <c:pt idx="11360">
                  <c:v>0.13321759259259261</c:v>
                </c:pt>
                <c:pt idx="11361">
                  <c:v>0.13322916666666665</c:v>
                </c:pt>
                <c:pt idx="11362">
                  <c:v>0.13324074074074074</c:v>
                </c:pt>
                <c:pt idx="11363">
                  <c:v>0.13325231481481481</c:v>
                </c:pt>
                <c:pt idx="11364">
                  <c:v>0.13326388888888888</c:v>
                </c:pt>
                <c:pt idx="11365">
                  <c:v>0.13327546296296297</c:v>
                </c:pt>
                <c:pt idx="11366">
                  <c:v>0.13328703703703704</c:v>
                </c:pt>
                <c:pt idx="11367">
                  <c:v>0.1332986111111111</c:v>
                </c:pt>
                <c:pt idx="11368">
                  <c:v>0.1333101851851852</c:v>
                </c:pt>
                <c:pt idx="11369">
                  <c:v>0.13332175925925926</c:v>
                </c:pt>
                <c:pt idx="11370">
                  <c:v>0.13333333333333333</c:v>
                </c:pt>
                <c:pt idx="11371">
                  <c:v>0.13334490740740743</c:v>
                </c:pt>
                <c:pt idx="11372">
                  <c:v>0.13335648148148146</c:v>
                </c:pt>
                <c:pt idx="11373">
                  <c:v>0.13336805555555556</c:v>
                </c:pt>
                <c:pt idx="11374">
                  <c:v>0.13337962962962963</c:v>
                </c:pt>
                <c:pt idx="11375">
                  <c:v>0.13339120370370369</c:v>
                </c:pt>
                <c:pt idx="11376">
                  <c:v>0.13340277777777779</c:v>
                </c:pt>
                <c:pt idx="11377">
                  <c:v>0.13341435185185185</c:v>
                </c:pt>
                <c:pt idx="11378">
                  <c:v>0.13342592592592592</c:v>
                </c:pt>
                <c:pt idx="11379">
                  <c:v>0.13343750000000001</c:v>
                </c:pt>
                <c:pt idx="11380">
                  <c:v>0.13344907407407408</c:v>
                </c:pt>
                <c:pt idx="11381">
                  <c:v>0.13346064814814815</c:v>
                </c:pt>
                <c:pt idx="11382">
                  <c:v>0.13347222222222221</c:v>
                </c:pt>
                <c:pt idx="11383">
                  <c:v>0.13348379629629628</c:v>
                </c:pt>
                <c:pt idx="11384">
                  <c:v>0.13349537037037038</c:v>
                </c:pt>
                <c:pt idx="11385">
                  <c:v>0.13350694444444444</c:v>
                </c:pt>
                <c:pt idx="11386">
                  <c:v>0.13351851851851851</c:v>
                </c:pt>
                <c:pt idx="11387">
                  <c:v>0.1335300925925926</c:v>
                </c:pt>
                <c:pt idx="11388">
                  <c:v>0.13354166666666667</c:v>
                </c:pt>
                <c:pt idx="11389">
                  <c:v>0.13355324074074074</c:v>
                </c:pt>
                <c:pt idx="11390">
                  <c:v>0.13356481481481483</c:v>
                </c:pt>
                <c:pt idx="11391">
                  <c:v>0.1335763888888889</c:v>
                </c:pt>
                <c:pt idx="11392">
                  <c:v>0.13358796296296296</c:v>
                </c:pt>
                <c:pt idx="11393">
                  <c:v>0.13359953703703703</c:v>
                </c:pt>
                <c:pt idx="11394">
                  <c:v>0.1336111111111111</c:v>
                </c:pt>
                <c:pt idx="11395">
                  <c:v>0.13362268518518519</c:v>
                </c:pt>
                <c:pt idx="11396">
                  <c:v>0.13363425925925926</c:v>
                </c:pt>
                <c:pt idx="11397">
                  <c:v>0.13364583333333332</c:v>
                </c:pt>
                <c:pt idx="11398">
                  <c:v>0.13365740740740742</c:v>
                </c:pt>
                <c:pt idx="11399">
                  <c:v>0.13366898148148149</c:v>
                </c:pt>
                <c:pt idx="11400">
                  <c:v>0.13368055555555555</c:v>
                </c:pt>
                <c:pt idx="11401">
                  <c:v>0.13369212962962965</c:v>
                </c:pt>
                <c:pt idx="11402">
                  <c:v>0.13370370370370369</c:v>
                </c:pt>
                <c:pt idx="11403">
                  <c:v>0.13371527777777778</c:v>
                </c:pt>
                <c:pt idx="11404">
                  <c:v>0.13372685185185185</c:v>
                </c:pt>
                <c:pt idx="11405">
                  <c:v>0.13373842592592591</c:v>
                </c:pt>
                <c:pt idx="11406">
                  <c:v>0.13375000000000001</c:v>
                </c:pt>
                <c:pt idx="11407">
                  <c:v>0.13376157407407407</c:v>
                </c:pt>
                <c:pt idx="11408">
                  <c:v>0.13377314814814814</c:v>
                </c:pt>
                <c:pt idx="11409">
                  <c:v>0.13378472222222224</c:v>
                </c:pt>
                <c:pt idx="11410">
                  <c:v>0.1337962962962963</c:v>
                </c:pt>
                <c:pt idx="11411">
                  <c:v>0.13380787037037037</c:v>
                </c:pt>
                <c:pt idx="11412">
                  <c:v>0.13381944444444444</c:v>
                </c:pt>
                <c:pt idx="11413">
                  <c:v>0.1338310185185185</c:v>
                </c:pt>
                <c:pt idx="11414">
                  <c:v>0.1338425925925926</c:v>
                </c:pt>
                <c:pt idx="11415">
                  <c:v>0.13385416666666666</c:v>
                </c:pt>
                <c:pt idx="11416">
                  <c:v>0.13386574074074073</c:v>
                </c:pt>
                <c:pt idx="11417">
                  <c:v>0.13387731481481482</c:v>
                </c:pt>
                <c:pt idx="11418">
                  <c:v>0.13388888888888889</c:v>
                </c:pt>
                <c:pt idx="11419">
                  <c:v>0.13390046296296296</c:v>
                </c:pt>
                <c:pt idx="11420">
                  <c:v>0.13391203703703705</c:v>
                </c:pt>
                <c:pt idx="11421">
                  <c:v>0.13392361111111112</c:v>
                </c:pt>
                <c:pt idx="11422">
                  <c:v>0.13393518518518518</c:v>
                </c:pt>
                <c:pt idx="11423">
                  <c:v>0.13394675925925925</c:v>
                </c:pt>
                <c:pt idx="11424">
                  <c:v>0.13395833333333332</c:v>
                </c:pt>
                <c:pt idx="11425">
                  <c:v>0.13396990740740741</c:v>
                </c:pt>
                <c:pt idx="11426">
                  <c:v>0.13398148148148148</c:v>
                </c:pt>
                <c:pt idx="11427">
                  <c:v>0.13399305555555555</c:v>
                </c:pt>
                <c:pt idx="11428">
                  <c:v>0.13400462962962964</c:v>
                </c:pt>
                <c:pt idx="11429">
                  <c:v>0.13401620370370371</c:v>
                </c:pt>
                <c:pt idx="11430">
                  <c:v>0.13402777777777777</c:v>
                </c:pt>
                <c:pt idx="11431">
                  <c:v>0.13403935185185187</c:v>
                </c:pt>
                <c:pt idx="11432">
                  <c:v>0.13405092592592593</c:v>
                </c:pt>
                <c:pt idx="11433">
                  <c:v>0.1340625</c:v>
                </c:pt>
                <c:pt idx="11434">
                  <c:v>0.13407407407407407</c:v>
                </c:pt>
                <c:pt idx="11435">
                  <c:v>0.13408564814814813</c:v>
                </c:pt>
                <c:pt idx="11436">
                  <c:v>0.13409722222222223</c:v>
                </c:pt>
                <c:pt idx="11437">
                  <c:v>0.1341087962962963</c:v>
                </c:pt>
                <c:pt idx="11438">
                  <c:v>0.13412037037037036</c:v>
                </c:pt>
                <c:pt idx="11439">
                  <c:v>0.13413194444444446</c:v>
                </c:pt>
                <c:pt idx="11440">
                  <c:v>0.13414351851851852</c:v>
                </c:pt>
                <c:pt idx="11441">
                  <c:v>0.13415509259259259</c:v>
                </c:pt>
                <c:pt idx="11442">
                  <c:v>0.13416666666666668</c:v>
                </c:pt>
                <c:pt idx="11443">
                  <c:v>0.13417824074074072</c:v>
                </c:pt>
                <c:pt idx="11444">
                  <c:v>0.13418981481481482</c:v>
                </c:pt>
                <c:pt idx="11445">
                  <c:v>0.13420138888888888</c:v>
                </c:pt>
                <c:pt idx="11446">
                  <c:v>0.13421296296296295</c:v>
                </c:pt>
                <c:pt idx="11447">
                  <c:v>0.13422453703703704</c:v>
                </c:pt>
                <c:pt idx="11448">
                  <c:v>0.13423611111111111</c:v>
                </c:pt>
                <c:pt idx="11449">
                  <c:v>0.13424768518518518</c:v>
                </c:pt>
                <c:pt idx="11450">
                  <c:v>0.13425925925925927</c:v>
                </c:pt>
                <c:pt idx="11451">
                  <c:v>0.13427083333333334</c:v>
                </c:pt>
                <c:pt idx="11452">
                  <c:v>0.13428240740740741</c:v>
                </c:pt>
                <c:pt idx="11453">
                  <c:v>0.13429398148148147</c:v>
                </c:pt>
                <c:pt idx="11454">
                  <c:v>0.13430555555555554</c:v>
                </c:pt>
                <c:pt idx="11455">
                  <c:v>0.13431712962962963</c:v>
                </c:pt>
                <c:pt idx="11456">
                  <c:v>0.1343287037037037</c:v>
                </c:pt>
                <c:pt idx="11457">
                  <c:v>0.13434027777777777</c:v>
                </c:pt>
                <c:pt idx="11458">
                  <c:v>0.13435185185185186</c:v>
                </c:pt>
                <c:pt idx="11459">
                  <c:v>0.13436342592592593</c:v>
                </c:pt>
                <c:pt idx="11460">
                  <c:v>0.13437499999999999</c:v>
                </c:pt>
                <c:pt idx="11461">
                  <c:v>0.13438657407407409</c:v>
                </c:pt>
                <c:pt idx="11462">
                  <c:v>0.13439814814814816</c:v>
                </c:pt>
                <c:pt idx="11463">
                  <c:v>0.13440972222222222</c:v>
                </c:pt>
                <c:pt idx="11464">
                  <c:v>0.13442129629629629</c:v>
                </c:pt>
                <c:pt idx="11465">
                  <c:v>0.13443287037037036</c:v>
                </c:pt>
                <c:pt idx="11466">
                  <c:v>0.13444444444444445</c:v>
                </c:pt>
                <c:pt idx="11467">
                  <c:v>0.13445601851851852</c:v>
                </c:pt>
                <c:pt idx="11468">
                  <c:v>0.13446759259259258</c:v>
                </c:pt>
                <c:pt idx="11469">
                  <c:v>0.13447916666666668</c:v>
                </c:pt>
                <c:pt idx="11470">
                  <c:v>0.13449074074074074</c:v>
                </c:pt>
                <c:pt idx="11471">
                  <c:v>0.13450231481481481</c:v>
                </c:pt>
                <c:pt idx="11472">
                  <c:v>0.13451388888888891</c:v>
                </c:pt>
                <c:pt idx="11473">
                  <c:v>0.13452546296296297</c:v>
                </c:pt>
                <c:pt idx="11474">
                  <c:v>0.13453703703703704</c:v>
                </c:pt>
                <c:pt idx="11475">
                  <c:v>0.1345486111111111</c:v>
                </c:pt>
                <c:pt idx="11476">
                  <c:v>0.13456018518518517</c:v>
                </c:pt>
                <c:pt idx="11477">
                  <c:v>0.13457175925925927</c:v>
                </c:pt>
                <c:pt idx="11478">
                  <c:v>0.13458333333333333</c:v>
                </c:pt>
                <c:pt idx="11479">
                  <c:v>0.1345949074074074</c:v>
                </c:pt>
                <c:pt idx="11480">
                  <c:v>0.13460648148148149</c:v>
                </c:pt>
                <c:pt idx="11481">
                  <c:v>0.13461805555555556</c:v>
                </c:pt>
                <c:pt idx="11482">
                  <c:v>0.13462962962962963</c:v>
                </c:pt>
                <c:pt idx="11483">
                  <c:v>0.13464120370370372</c:v>
                </c:pt>
                <c:pt idx="11484">
                  <c:v>0.13465277777777776</c:v>
                </c:pt>
                <c:pt idx="11485">
                  <c:v>0.13466435185185185</c:v>
                </c:pt>
                <c:pt idx="11486">
                  <c:v>0.13467592592592592</c:v>
                </c:pt>
                <c:pt idx="11487">
                  <c:v>0.13468749999999999</c:v>
                </c:pt>
                <c:pt idx="11488">
                  <c:v>0.13469907407407408</c:v>
                </c:pt>
                <c:pt idx="11489">
                  <c:v>0.13471064814814815</c:v>
                </c:pt>
                <c:pt idx="11490">
                  <c:v>0.13472222222222222</c:v>
                </c:pt>
                <c:pt idx="11491">
                  <c:v>0.13473379629629631</c:v>
                </c:pt>
                <c:pt idx="11492">
                  <c:v>0.13474537037037038</c:v>
                </c:pt>
                <c:pt idx="11493">
                  <c:v>0.13475694444444444</c:v>
                </c:pt>
                <c:pt idx="11494">
                  <c:v>0.13476851851851851</c:v>
                </c:pt>
                <c:pt idx="11495">
                  <c:v>0.13478009259259258</c:v>
                </c:pt>
                <c:pt idx="11496">
                  <c:v>0.13479166666666667</c:v>
                </c:pt>
                <c:pt idx="11497">
                  <c:v>0.13480324074074074</c:v>
                </c:pt>
                <c:pt idx="11498">
                  <c:v>0.1348148148148148</c:v>
                </c:pt>
                <c:pt idx="11499">
                  <c:v>0.1348263888888889</c:v>
                </c:pt>
                <c:pt idx="11500">
                  <c:v>0.13483796296296297</c:v>
                </c:pt>
                <c:pt idx="11501">
                  <c:v>0.13484953703703703</c:v>
                </c:pt>
                <c:pt idx="11502">
                  <c:v>0.13486111111111113</c:v>
                </c:pt>
                <c:pt idx="11503">
                  <c:v>0.13487268518518519</c:v>
                </c:pt>
                <c:pt idx="11504">
                  <c:v>0.13488425925925926</c:v>
                </c:pt>
                <c:pt idx="11505">
                  <c:v>0.13489583333333333</c:v>
                </c:pt>
                <c:pt idx="11506">
                  <c:v>0.13490740740740739</c:v>
                </c:pt>
                <c:pt idx="11507">
                  <c:v>0.13491898148148149</c:v>
                </c:pt>
                <c:pt idx="11508">
                  <c:v>0.13493055555555555</c:v>
                </c:pt>
                <c:pt idx="11509">
                  <c:v>0.13494212962962962</c:v>
                </c:pt>
                <c:pt idx="11510">
                  <c:v>0.13495370370370371</c:v>
                </c:pt>
                <c:pt idx="11511">
                  <c:v>0.13496527777777778</c:v>
                </c:pt>
                <c:pt idx="11512">
                  <c:v>0.13497685185185185</c:v>
                </c:pt>
                <c:pt idx="11513">
                  <c:v>0.13498842592592594</c:v>
                </c:pt>
                <c:pt idx="11514">
                  <c:v>0.13500000000000001</c:v>
                </c:pt>
                <c:pt idx="11515">
                  <c:v>0.13501157407407408</c:v>
                </c:pt>
                <c:pt idx="11516">
                  <c:v>0.13502314814814814</c:v>
                </c:pt>
                <c:pt idx="11517">
                  <c:v>0.13503472222222221</c:v>
                </c:pt>
                <c:pt idx="11518">
                  <c:v>0.1350462962962963</c:v>
                </c:pt>
                <c:pt idx="11519">
                  <c:v>0.13505787037037037</c:v>
                </c:pt>
                <c:pt idx="11520">
                  <c:v>0.13506944444444444</c:v>
                </c:pt>
                <c:pt idx="11521">
                  <c:v>0.13508101851851853</c:v>
                </c:pt>
                <c:pt idx="11522">
                  <c:v>0.1350925925925926</c:v>
                </c:pt>
                <c:pt idx="11523">
                  <c:v>0.13510416666666666</c:v>
                </c:pt>
                <c:pt idx="11524">
                  <c:v>0.13511574074074076</c:v>
                </c:pt>
                <c:pt idx="11525">
                  <c:v>0.1351273148148148</c:v>
                </c:pt>
                <c:pt idx="11526">
                  <c:v>0.13513888888888889</c:v>
                </c:pt>
                <c:pt idx="11527">
                  <c:v>0.13515046296296296</c:v>
                </c:pt>
                <c:pt idx="11528">
                  <c:v>0.13516203703703702</c:v>
                </c:pt>
                <c:pt idx="11529">
                  <c:v>0.13517361111111112</c:v>
                </c:pt>
                <c:pt idx="11530">
                  <c:v>0.13518518518518519</c:v>
                </c:pt>
                <c:pt idx="11531">
                  <c:v>0.13519675925925925</c:v>
                </c:pt>
                <c:pt idx="11532">
                  <c:v>0.13520833333333335</c:v>
                </c:pt>
                <c:pt idx="11533">
                  <c:v>0.13521990740740741</c:v>
                </c:pt>
                <c:pt idx="11534">
                  <c:v>0.13523148148148148</c:v>
                </c:pt>
                <c:pt idx="11535">
                  <c:v>0.13524305555555555</c:v>
                </c:pt>
                <c:pt idx="11536">
                  <c:v>0.13525462962962961</c:v>
                </c:pt>
                <c:pt idx="11537">
                  <c:v>0.13526620370370371</c:v>
                </c:pt>
                <c:pt idx="11538">
                  <c:v>0.13527777777777777</c:v>
                </c:pt>
                <c:pt idx="11539">
                  <c:v>0.13528935185185184</c:v>
                </c:pt>
                <c:pt idx="11540">
                  <c:v>0.13530092592592594</c:v>
                </c:pt>
                <c:pt idx="11541">
                  <c:v>0.1353125</c:v>
                </c:pt>
                <c:pt idx="11542">
                  <c:v>0.13532407407407407</c:v>
                </c:pt>
                <c:pt idx="11543">
                  <c:v>0.13532407407407407</c:v>
                </c:pt>
                <c:pt idx="11544">
                  <c:v>0.13533564814814816</c:v>
                </c:pt>
                <c:pt idx="11545">
                  <c:v>0.13534722222222223</c:v>
                </c:pt>
                <c:pt idx="11546">
                  <c:v>0.1353587962962963</c:v>
                </c:pt>
                <c:pt idx="11547">
                  <c:v>0.13537037037037036</c:v>
                </c:pt>
                <c:pt idx="11548">
                  <c:v>0.13538194444444443</c:v>
                </c:pt>
                <c:pt idx="11549">
                  <c:v>0.13539351851851852</c:v>
                </c:pt>
                <c:pt idx="11550">
                  <c:v>0.13540509259259259</c:v>
                </c:pt>
                <c:pt idx="11551">
                  <c:v>0.13541666666666666</c:v>
                </c:pt>
                <c:pt idx="11552">
                  <c:v>0.13542824074074075</c:v>
                </c:pt>
                <c:pt idx="11553">
                  <c:v>0.13543981481481482</c:v>
                </c:pt>
                <c:pt idx="11554">
                  <c:v>0.13545138888888889</c:v>
                </c:pt>
                <c:pt idx="11555">
                  <c:v>0.13546296296296298</c:v>
                </c:pt>
                <c:pt idx="11556">
                  <c:v>0.13547453703703705</c:v>
                </c:pt>
                <c:pt idx="11557">
                  <c:v>0.13548611111111111</c:v>
                </c:pt>
                <c:pt idx="11558">
                  <c:v>0.13549768518518518</c:v>
                </c:pt>
                <c:pt idx="11559">
                  <c:v>0.13550925925925925</c:v>
                </c:pt>
                <c:pt idx="11560">
                  <c:v>0.13552083333333334</c:v>
                </c:pt>
                <c:pt idx="11561">
                  <c:v>0.13553240740740741</c:v>
                </c:pt>
                <c:pt idx="11562">
                  <c:v>0.13554398148148147</c:v>
                </c:pt>
                <c:pt idx="11563">
                  <c:v>0.13555555555555557</c:v>
                </c:pt>
                <c:pt idx="11564">
                  <c:v>0.13556712962962963</c:v>
                </c:pt>
                <c:pt idx="11565">
                  <c:v>0.1355787037037037</c:v>
                </c:pt>
                <c:pt idx="11566">
                  <c:v>0.13559027777777777</c:v>
                </c:pt>
                <c:pt idx="11567">
                  <c:v>0.13560185185185183</c:v>
                </c:pt>
                <c:pt idx="11568">
                  <c:v>0.13561342592592593</c:v>
                </c:pt>
                <c:pt idx="11569">
                  <c:v>0.135625</c:v>
                </c:pt>
                <c:pt idx="11570">
                  <c:v>0.13563657407407406</c:v>
                </c:pt>
                <c:pt idx="11571">
                  <c:v>0.13564814814814816</c:v>
                </c:pt>
                <c:pt idx="11572">
                  <c:v>0.13565972222222222</c:v>
                </c:pt>
                <c:pt idx="11573">
                  <c:v>0.13567129629629629</c:v>
                </c:pt>
                <c:pt idx="11574">
                  <c:v>0.13568287037037038</c:v>
                </c:pt>
                <c:pt idx="11575">
                  <c:v>0.13569444444444445</c:v>
                </c:pt>
                <c:pt idx="11576">
                  <c:v>0.13570601851851852</c:v>
                </c:pt>
                <c:pt idx="11577">
                  <c:v>0.13571759259259261</c:v>
                </c:pt>
                <c:pt idx="11578">
                  <c:v>0.13572916666666665</c:v>
                </c:pt>
                <c:pt idx="11579">
                  <c:v>0.13574074074074075</c:v>
                </c:pt>
                <c:pt idx="11580">
                  <c:v>0.13575231481481481</c:v>
                </c:pt>
                <c:pt idx="11581">
                  <c:v>0.13576388888888888</c:v>
                </c:pt>
                <c:pt idx="11582">
                  <c:v>0.13577546296296297</c:v>
                </c:pt>
                <c:pt idx="11583">
                  <c:v>0.13578703703703704</c:v>
                </c:pt>
                <c:pt idx="11584">
                  <c:v>0.13579861111111111</c:v>
                </c:pt>
                <c:pt idx="11585">
                  <c:v>0.1358101851851852</c:v>
                </c:pt>
                <c:pt idx="11586">
                  <c:v>0.13582175925925927</c:v>
                </c:pt>
                <c:pt idx="11587">
                  <c:v>0.13583333333333333</c:v>
                </c:pt>
                <c:pt idx="11588">
                  <c:v>0.1358449074074074</c:v>
                </c:pt>
                <c:pt idx="11589">
                  <c:v>0.13585648148148147</c:v>
                </c:pt>
                <c:pt idx="11590">
                  <c:v>0.13586805555555556</c:v>
                </c:pt>
                <c:pt idx="11591">
                  <c:v>0.13587962962962963</c:v>
                </c:pt>
                <c:pt idx="11592">
                  <c:v>0.13589120370370369</c:v>
                </c:pt>
                <c:pt idx="11593">
                  <c:v>0.13590277777777779</c:v>
                </c:pt>
                <c:pt idx="11594">
                  <c:v>0.13591435185185186</c:v>
                </c:pt>
                <c:pt idx="11595">
                  <c:v>0.13592592592592592</c:v>
                </c:pt>
                <c:pt idx="11596">
                  <c:v>0.13593750000000002</c:v>
                </c:pt>
                <c:pt idx="11597">
                  <c:v>0.13594907407407408</c:v>
                </c:pt>
                <c:pt idx="11598">
                  <c:v>0.13596064814814815</c:v>
                </c:pt>
                <c:pt idx="11599">
                  <c:v>0.13597222222222222</c:v>
                </c:pt>
                <c:pt idx="11600">
                  <c:v>0.13598379629629628</c:v>
                </c:pt>
                <c:pt idx="11601">
                  <c:v>0.13599537037037038</c:v>
                </c:pt>
                <c:pt idx="11602">
                  <c:v>0.13600694444444444</c:v>
                </c:pt>
                <c:pt idx="11603">
                  <c:v>0.13601851851851851</c:v>
                </c:pt>
                <c:pt idx="11604">
                  <c:v>0.13603009259259261</c:v>
                </c:pt>
                <c:pt idx="11605">
                  <c:v>0.13604166666666667</c:v>
                </c:pt>
                <c:pt idx="11606">
                  <c:v>0.13605324074074074</c:v>
                </c:pt>
                <c:pt idx="11607">
                  <c:v>0.13606481481481481</c:v>
                </c:pt>
                <c:pt idx="11608">
                  <c:v>0.13607638888888887</c:v>
                </c:pt>
                <c:pt idx="11609">
                  <c:v>0.13608796296296297</c:v>
                </c:pt>
                <c:pt idx="11610">
                  <c:v>0.13609953703703703</c:v>
                </c:pt>
                <c:pt idx="11611">
                  <c:v>0.1361111111111111</c:v>
                </c:pt>
                <c:pt idx="11612">
                  <c:v>0.13612268518518519</c:v>
                </c:pt>
                <c:pt idx="11613">
                  <c:v>0.13613425925925926</c:v>
                </c:pt>
                <c:pt idx="11614">
                  <c:v>0.13614583333333333</c:v>
                </c:pt>
                <c:pt idx="11615">
                  <c:v>0.13615740740740742</c:v>
                </c:pt>
                <c:pt idx="11616">
                  <c:v>0.13616898148148149</c:v>
                </c:pt>
                <c:pt idx="11617">
                  <c:v>0.13618055555555555</c:v>
                </c:pt>
                <c:pt idx="11618">
                  <c:v>0.13619212962962965</c:v>
                </c:pt>
                <c:pt idx="11619">
                  <c:v>0.13620370370370369</c:v>
                </c:pt>
                <c:pt idx="11620">
                  <c:v>0.13621527777777778</c:v>
                </c:pt>
                <c:pt idx="11621">
                  <c:v>0.13622685185185185</c:v>
                </c:pt>
                <c:pt idx="11622">
                  <c:v>0.13623842592592592</c:v>
                </c:pt>
                <c:pt idx="11623">
                  <c:v>0.13625000000000001</c:v>
                </c:pt>
                <c:pt idx="11624">
                  <c:v>0.13626157407407408</c:v>
                </c:pt>
                <c:pt idx="11625">
                  <c:v>0.13627314814814814</c:v>
                </c:pt>
                <c:pt idx="11626">
                  <c:v>0.13628472222222224</c:v>
                </c:pt>
                <c:pt idx="11627">
                  <c:v>0.13629629629629628</c:v>
                </c:pt>
                <c:pt idx="11628">
                  <c:v>0.13630787037037037</c:v>
                </c:pt>
                <c:pt idx="11629">
                  <c:v>0.13631944444444444</c:v>
                </c:pt>
                <c:pt idx="11630">
                  <c:v>0.1363310185185185</c:v>
                </c:pt>
                <c:pt idx="11631">
                  <c:v>0.1363425925925926</c:v>
                </c:pt>
                <c:pt idx="11632">
                  <c:v>0.13635416666666667</c:v>
                </c:pt>
                <c:pt idx="11633">
                  <c:v>0.13636574074074073</c:v>
                </c:pt>
                <c:pt idx="11634">
                  <c:v>0.13637731481481483</c:v>
                </c:pt>
                <c:pt idx="11635">
                  <c:v>0.13638888888888889</c:v>
                </c:pt>
                <c:pt idx="11636">
                  <c:v>0.13640046296296296</c:v>
                </c:pt>
                <c:pt idx="11637">
                  <c:v>0.13641203703703705</c:v>
                </c:pt>
                <c:pt idx="11638">
                  <c:v>0.13642361111111112</c:v>
                </c:pt>
                <c:pt idx="11639">
                  <c:v>0.13643518518518519</c:v>
                </c:pt>
                <c:pt idx="11640">
                  <c:v>0.13644675925925925</c:v>
                </c:pt>
                <c:pt idx="11641">
                  <c:v>0.13645833333333332</c:v>
                </c:pt>
                <c:pt idx="11642">
                  <c:v>0.13646990740740741</c:v>
                </c:pt>
                <c:pt idx="11643">
                  <c:v>0.13648148148148148</c:v>
                </c:pt>
                <c:pt idx="11644">
                  <c:v>0.13649305555555555</c:v>
                </c:pt>
                <c:pt idx="11645">
                  <c:v>0.13650462962962964</c:v>
                </c:pt>
                <c:pt idx="11646">
                  <c:v>0.13651620370370371</c:v>
                </c:pt>
                <c:pt idx="11647">
                  <c:v>0.13652777777777778</c:v>
                </c:pt>
                <c:pt idx="11648">
                  <c:v>0.13653935185185184</c:v>
                </c:pt>
                <c:pt idx="11649">
                  <c:v>0.13655092592592591</c:v>
                </c:pt>
                <c:pt idx="11650">
                  <c:v>0.1365625</c:v>
                </c:pt>
                <c:pt idx="11651">
                  <c:v>0.13657407407407407</c:v>
                </c:pt>
                <c:pt idx="11652">
                  <c:v>0.13658564814814814</c:v>
                </c:pt>
                <c:pt idx="11653">
                  <c:v>0.13659722222222223</c:v>
                </c:pt>
                <c:pt idx="11654">
                  <c:v>0.1366087962962963</c:v>
                </c:pt>
                <c:pt idx="11655">
                  <c:v>0.13662037037037036</c:v>
                </c:pt>
                <c:pt idx="11656">
                  <c:v>0.13663194444444446</c:v>
                </c:pt>
                <c:pt idx="11657">
                  <c:v>0.13664351851851853</c:v>
                </c:pt>
                <c:pt idx="11658">
                  <c:v>0.13665509259259259</c:v>
                </c:pt>
                <c:pt idx="11659">
                  <c:v>0.13666666666666669</c:v>
                </c:pt>
                <c:pt idx="11660">
                  <c:v>0.13667824074074073</c:v>
                </c:pt>
                <c:pt idx="11661">
                  <c:v>0.13668981481481482</c:v>
                </c:pt>
                <c:pt idx="11662">
                  <c:v>0.13670138888888889</c:v>
                </c:pt>
                <c:pt idx="11663">
                  <c:v>0.13671296296296295</c:v>
                </c:pt>
                <c:pt idx="11664">
                  <c:v>0.13672453703703705</c:v>
                </c:pt>
                <c:pt idx="11665">
                  <c:v>0.13673611111111111</c:v>
                </c:pt>
                <c:pt idx="11666">
                  <c:v>0.13674768518518518</c:v>
                </c:pt>
                <c:pt idx="11667">
                  <c:v>0.13675925925925927</c:v>
                </c:pt>
                <c:pt idx="11668">
                  <c:v>0.13677083333333331</c:v>
                </c:pt>
                <c:pt idx="11669">
                  <c:v>0.13678240740740741</c:v>
                </c:pt>
                <c:pt idx="11670">
                  <c:v>0.13679398148148147</c:v>
                </c:pt>
                <c:pt idx="11671">
                  <c:v>0.13680555555555554</c:v>
                </c:pt>
                <c:pt idx="11672">
                  <c:v>0.13681712962962964</c:v>
                </c:pt>
                <c:pt idx="11673">
                  <c:v>0.1368287037037037</c:v>
                </c:pt>
                <c:pt idx="11674">
                  <c:v>0.13684027777777777</c:v>
                </c:pt>
                <c:pt idx="11675">
                  <c:v>0.13685185185185186</c:v>
                </c:pt>
                <c:pt idx="11676">
                  <c:v>0.13686342592592593</c:v>
                </c:pt>
                <c:pt idx="11677">
                  <c:v>0.136875</c:v>
                </c:pt>
                <c:pt idx="11678">
                  <c:v>0.13688657407407409</c:v>
                </c:pt>
                <c:pt idx="11679">
                  <c:v>0.13689814814814816</c:v>
                </c:pt>
                <c:pt idx="11680">
                  <c:v>0.13690972222222222</c:v>
                </c:pt>
                <c:pt idx="11681">
                  <c:v>0.13692129629629629</c:v>
                </c:pt>
                <c:pt idx="11682">
                  <c:v>0.13693287037037036</c:v>
                </c:pt>
                <c:pt idx="11683">
                  <c:v>0.13694444444444445</c:v>
                </c:pt>
                <c:pt idx="11684">
                  <c:v>0.13695601851851852</c:v>
                </c:pt>
                <c:pt idx="11685">
                  <c:v>0.13696759259259259</c:v>
                </c:pt>
                <c:pt idx="11686">
                  <c:v>0.13697916666666668</c:v>
                </c:pt>
                <c:pt idx="11687">
                  <c:v>0.13699074074074075</c:v>
                </c:pt>
                <c:pt idx="11688">
                  <c:v>0.13700231481481481</c:v>
                </c:pt>
                <c:pt idx="11689">
                  <c:v>0.13701388888888888</c:v>
                </c:pt>
                <c:pt idx="11690">
                  <c:v>0.13702546296296295</c:v>
                </c:pt>
                <c:pt idx="11691">
                  <c:v>0.13703703703703704</c:v>
                </c:pt>
                <c:pt idx="11692">
                  <c:v>0.13704861111111111</c:v>
                </c:pt>
                <c:pt idx="11693">
                  <c:v>0.13706018518518517</c:v>
                </c:pt>
                <c:pt idx="11694">
                  <c:v>0.13707175925925927</c:v>
                </c:pt>
                <c:pt idx="11695">
                  <c:v>0.13708333333333333</c:v>
                </c:pt>
                <c:pt idx="11696">
                  <c:v>0.1370949074074074</c:v>
                </c:pt>
                <c:pt idx="11697">
                  <c:v>0.1371064814814815</c:v>
                </c:pt>
                <c:pt idx="11698">
                  <c:v>0.13711805555555556</c:v>
                </c:pt>
                <c:pt idx="11699">
                  <c:v>0.13712962962962963</c:v>
                </c:pt>
                <c:pt idx="11700">
                  <c:v>0.13714120370370372</c:v>
                </c:pt>
                <c:pt idx="11701">
                  <c:v>0.13715277777777776</c:v>
                </c:pt>
                <c:pt idx="11702">
                  <c:v>0.13716435185185186</c:v>
                </c:pt>
                <c:pt idx="11703">
                  <c:v>0.13717592592592592</c:v>
                </c:pt>
                <c:pt idx="11704">
                  <c:v>0.13718749999999999</c:v>
                </c:pt>
                <c:pt idx="11705">
                  <c:v>0.13719907407407408</c:v>
                </c:pt>
                <c:pt idx="11706">
                  <c:v>0.13721064814814815</c:v>
                </c:pt>
                <c:pt idx="11707">
                  <c:v>0.13722222222222222</c:v>
                </c:pt>
                <c:pt idx="11708">
                  <c:v>0.13723379629629631</c:v>
                </c:pt>
                <c:pt idx="11709">
                  <c:v>0.13724537037037035</c:v>
                </c:pt>
                <c:pt idx="11710">
                  <c:v>0.13725694444444445</c:v>
                </c:pt>
                <c:pt idx="11711">
                  <c:v>0.13726851851851851</c:v>
                </c:pt>
                <c:pt idx="11712">
                  <c:v>0.13728009259259258</c:v>
                </c:pt>
                <c:pt idx="11713">
                  <c:v>0.13729166666666667</c:v>
                </c:pt>
                <c:pt idx="11714">
                  <c:v>0.13730324074074074</c:v>
                </c:pt>
                <c:pt idx="11715">
                  <c:v>0.13731481481481481</c:v>
                </c:pt>
                <c:pt idx="11716">
                  <c:v>0.1373263888888889</c:v>
                </c:pt>
                <c:pt idx="11717">
                  <c:v>0.13733796296296297</c:v>
                </c:pt>
                <c:pt idx="11718">
                  <c:v>0.13734953703703703</c:v>
                </c:pt>
                <c:pt idx="11719">
                  <c:v>0.13736111111111113</c:v>
                </c:pt>
                <c:pt idx="11720">
                  <c:v>0.13737268518518519</c:v>
                </c:pt>
                <c:pt idx="11721">
                  <c:v>0.13738425925925926</c:v>
                </c:pt>
                <c:pt idx="11722">
                  <c:v>0.13739583333333333</c:v>
                </c:pt>
                <c:pt idx="11723">
                  <c:v>0.13740740740740739</c:v>
                </c:pt>
                <c:pt idx="11724">
                  <c:v>0.13741898148148149</c:v>
                </c:pt>
                <c:pt idx="11725">
                  <c:v>0.13743055555555556</c:v>
                </c:pt>
                <c:pt idx="11726">
                  <c:v>0.13744212962962962</c:v>
                </c:pt>
                <c:pt idx="11727">
                  <c:v>0.13745370370370372</c:v>
                </c:pt>
                <c:pt idx="11728">
                  <c:v>0.13746527777777778</c:v>
                </c:pt>
                <c:pt idx="11729">
                  <c:v>0.13747685185185185</c:v>
                </c:pt>
                <c:pt idx="11730">
                  <c:v>0.13748842592592592</c:v>
                </c:pt>
                <c:pt idx="11731">
                  <c:v>0.13749999999999998</c:v>
                </c:pt>
                <c:pt idx="11732">
                  <c:v>0.13751157407407408</c:v>
                </c:pt>
                <c:pt idx="11733">
                  <c:v>0.13752314814814814</c:v>
                </c:pt>
                <c:pt idx="11734">
                  <c:v>0.13753472222222221</c:v>
                </c:pt>
                <c:pt idx="11735">
                  <c:v>0.13754629629629631</c:v>
                </c:pt>
                <c:pt idx="11736">
                  <c:v>0.13755787037037037</c:v>
                </c:pt>
                <c:pt idx="11737">
                  <c:v>0.13756944444444444</c:v>
                </c:pt>
                <c:pt idx="11738">
                  <c:v>0.13758101851851853</c:v>
                </c:pt>
                <c:pt idx="11739">
                  <c:v>0.1375925925925926</c:v>
                </c:pt>
                <c:pt idx="11740">
                  <c:v>0.13760416666666667</c:v>
                </c:pt>
                <c:pt idx="11741">
                  <c:v>0.13761574074074076</c:v>
                </c:pt>
                <c:pt idx="11742">
                  <c:v>0.1376273148148148</c:v>
                </c:pt>
                <c:pt idx="11743">
                  <c:v>0.13763888888888889</c:v>
                </c:pt>
                <c:pt idx="11744">
                  <c:v>0.13765046296296296</c:v>
                </c:pt>
                <c:pt idx="11745">
                  <c:v>0.13766203703703703</c:v>
                </c:pt>
                <c:pt idx="11746">
                  <c:v>0.13767361111111112</c:v>
                </c:pt>
                <c:pt idx="11747">
                  <c:v>0.13768518518518519</c:v>
                </c:pt>
                <c:pt idx="11748">
                  <c:v>0.13769675925925925</c:v>
                </c:pt>
                <c:pt idx="11749">
                  <c:v>0.13770833333333335</c:v>
                </c:pt>
                <c:pt idx="11750">
                  <c:v>0.13771990740740739</c:v>
                </c:pt>
                <c:pt idx="11751">
                  <c:v>0.13773148148148148</c:v>
                </c:pt>
                <c:pt idx="11752">
                  <c:v>0.13774305555555555</c:v>
                </c:pt>
                <c:pt idx="11753">
                  <c:v>0.13775462962962962</c:v>
                </c:pt>
                <c:pt idx="11754">
                  <c:v>0.13776620370370371</c:v>
                </c:pt>
                <c:pt idx="11755">
                  <c:v>0.13777777777777778</c:v>
                </c:pt>
                <c:pt idx="11756">
                  <c:v>0.13778935185185184</c:v>
                </c:pt>
                <c:pt idx="11757">
                  <c:v>0.13780092592592594</c:v>
                </c:pt>
                <c:pt idx="11758">
                  <c:v>0.1378125</c:v>
                </c:pt>
                <c:pt idx="11759">
                  <c:v>0.13782407407407407</c:v>
                </c:pt>
                <c:pt idx="11760">
                  <c:v>0.13783564814814817</c:v>
                </c:pt>
                <c:pt idx="11761">
                  <c:v>0.13784722222222223</c:v>
                </c:pt>
                <c:pt idx="11762">
                  <c:v>0.1378587962962963</c:v>
                </c:pt>
                <c:pt idx="11763">
                  <c:v>0.13787037037037037</c:v>
                </c:pt>
                <c:pt idx="11764">
                  <c:v>0.13788194444444443</c:v>
                </c:pt>
                <c:pt idx="11765">
                  <c:v>0.13789351851851853</c:v>
                </c:pt>
                <c:pt idx="11766">
                  <c:v>0.13790509259259259</c:v>
                </c:pt>
                <c:pt idx="11767">
                  <c:v>0.13791666666666666</c:v>
                </c:pt>
                <c:pt idx="11768">
                  <c:v>0.13792824074074075</c:v>
                </c:pt>
                <c:pt idx="11769">
                  <c:v>0.13793981481481482</c:v>
                </c:pt>
                <c:pt idx="11770">
                  <c:v>0.13795138888888889</c:v>
                </c:pt>
                <c:pt idx="11771">
                  <c:v>0.13796296296296295</c:v>
                </c:pt>
                <c:pt idx="11772">
                  <c:v>0.13797453703703702</c:v>
                </c:pt>
                <c:pt idx="11773">
                  <c:v>0.13798611111111111</c:v>
                </c:pt>
                <c:pt idx="11774">
                  <c:v>0.13799768518518518</c:v>
                </c:pt>
                <c:pt idx="11775">
                  <c:v>0.13800925925925925</c:v>
                </c:pt>
                <c:pt idx="11776">
                  <c:v>0.13802083333333334</c:v>
                </c:pt>
                <c:pt idx="11777">
                  <c:v>0.13803240740740741</c:v>
                </c:pt>
                <c:pt idx="11778">
                  <c:v>0.13804398148148148</c:v>
                </c:pt>
                <c:pt idx="11779">
                  <c:v>0.13805555555555557</c:v>
                </c:pt>
                <c:pt idx="11780">
                  <c:v>0.13806712962962964</c:v>
                </c:pt>
                <c:pt idx="11781">
                  <c:v>0.1380787037037037</c:v>
                </c:pt>
                <c:pt idx="11782">
                  <c:v>0.1380902777777778</c:v>
                </c:pt>
                <c:pt idx="11783">
                  <c:v>0.13810185185185184</c:v>
                </c:pt>
                <c:pt idx="11784">
                  <c:v>0.13811342592592593</c:v>
                </c:pt>
                <c:pt idx="11785">
                  <c:v>0.138125</c:v>
                </c:pt>
                <c:pt idx="11786">
                  <c:v>0.13813657407407406</c:v>
                </c:pt>
                <c:pt idx="11787">
                  <c:v>0.13814814814814816</c:v>
                </c:pt>
                <c:pt idx="11788">
                  <c:v>0.13815972222222223</c:v>
                </c:pt>
                <c:pt idx="11789">
                  <c:v>0.13817129629629629</c:v>
                </c:pt>
                <c:pt idx="11790">
                  <c:v>0.13818287037037039</c:v>
                </c:pt>
                <c:pt idx="11791">
                  <c:v>0.13819444444444443</c:v>
                </c:pt>
                <c:pt idx="11792">
                  <c:v>0.13820601851851852</c:v>
                </c:pt>
                <c:pt idx="11793">
                  <c:v>0.13821759259259259</c:v>
                </c:pt>
                <c:pt idx="11794">
                  <c:v>0.13822916666666665</c:v>
                </c:pt>
                <c:pt idx="11795">
                  <c:v>0.13824074074074075</c:v>
                </c:pt>
                <c:pt idx="11796">
                  <c:v>0.13825231481481481</c:v>
                </c:pt>
                <c:pt idx="11797">
                  <c:v>0.13826388888888888</c:v>
                </c:pt>
                <c:pt idx="11798">
                  <c:v>0.13827546296296298</c:v>
                </c:pt>
                <c:pt idx="11799">
                  <c:v>0.13828703703703704</c:v>
                </c:pt>
                <c:pt idx="11800">
                  <c:v>0.13829861111111111</c:v>
                </c:pt>
                <c:pt idx="11801">
                  <c:v>0.1383101851851852</c:v>
                </c:pt>
                <c:pt idx="11802">
                  <c:v>0.13832175925925927</c:v>
                </c:pt>
                <c:pt idx="11803">
                  <c:v>0.13833333333333334</c:v>
                </c:pt>
                <c:pt idx="11804">
                  <c:v>0.1383449074074074</c:v>
                </c:pt>
                <c:pt idx="11805">
                  <c:v>0.13835648148148147</c:v>
                </c:pt>
                <c:pt idx="11806">
                  <c:v>0.13836805555555556</c:v>
                </c:pt>
                <c:pt idx="11807">
                  <c:v>0.13837962962962963</c:v>
                </c:pt>
                <c:pt idx="11808">
                  <c:v>0.1383912037037037</c:v>
                </c:pt>
                <c:pt idx="11809">
                  <c:v>0.13840277777777779</c:v>
                </c:pt>
                <c:pt idx="11810">
                  <c:v>0.13841435185185186</c:v>
                </c:pt>
                <c:pt idx="11811">
                  <c:v>0.13842592592592592</c:v>
                </c:pt>
                <c:pt idx="11812">
                  <c:v>0.13843749999999999</c:v>
                </c:pt>
                <c:pt idx="11813">
                  <c:v>0.13844907407407406</c:v>
                </c:pt>
                <c:pt idx="11814">
                  <c:v>0.13846064814814815</c:v>
                </c:pt>
                <c:pt idx="11815">
                  <c:v>0.13847222222222222</c:v>
                </c:pt>
                <c:pt idx="11816">
                  <c:v>0.13848379629629629</c:v>
                </c:pt>
                <c:pt idx="11817">
                  <c:v>0.13849537037037038</c:v>
                </c:pt>
                <c:pt idx="11818">
                  <c:v>0.13850694444444445</c:v>
                </c:pt>
                <c:pt idx="11819">
                  <c:v>0.13851851851851851</c:v>
                </c:pt>
                <c:pt idx="11820">
                  <c:v>0.13853009259259261</c:v>
                </c:pt>
                <c:pt idx="11821">
                  <c:v>0.13854166666666667</c:v>
                </c:pt>
                <c:pt idx="11822">
                  <c:v>0.13855324074074074</c:v>
                </c:pt>
                <c:pt idx="11823">
                  <c:v>0.13856481481481484</c:v>
                </c:pt>
                <c:pt idx="11824">
                  <c:v>0.13857638888888887</c:v>
                </c:pt>
                <c:pt idx="11825">
                  <c:v>0.13858796296296297</c:v>
                </c:pt>
                <c:pt idx="11826">
                  <c:v>0.13859953703703703</c:v>
                </c:pt>
                <c:pt idx="11827">
                  <c:v>0.1386111111111111</c:v>
                </c:pt>
                <c:pt idx="11828">
                  <c:v>0.1386226851851852</c:v>
                </c:pt>
                <c:pt idx="11829">
                  <c:v>0.13863425925925926</c:v>
                </c:pt>
                <c:pt idx="11830">
                  <c:v>0.13864583333333333</c:v>
                </c:pt>
                <c:pt idx="11831">
                  <c:v>0.13865740740740742</c:v>
                </c:pt>
                <c:pt idx="11832">
                  <c:v>0.13866898148148146</c:v>
                </c:pt>
                <c:pt idx="11833">
                  <c:v>0.13868055555555556</c:v>
                </c:pt>
                <c:pt idx="11834">
                  <c:v>0.13869212962962962</c:v>
                </c:pt>
                <c:pt idx="11835">
                  <c:v>0.13870370370370369</c:v>
                </c:pt>
                <c:pt idx="11836">
                  <c:v>0.13871527777777778</c:v>
                </c:pt>
                <c:pt idx="11837">
                  <c:v>0.13872685185185185</c:v>
                </c:pt>
                <c:pt idx="11838">
                  <c:v>0.13873842592592592</c:v>
                </c:pt>
                <c:pt idx="11839">
                  <c:v>0.13875000000000001</c:v>
                </c:pt>
                <c:pt idx="11840">
                  <c:v>0.13876157407407408</c:v>
                </c:pt>
                <c:pt idx="11841">
                  <c:v>0.13877314814814815</c:v>
                </c:pt>
                <c:pt idx="11842">
                  <c:v>0.13878472222222224</c:v>
                </c:pt>
                <c:pt idx="11843">
                  <c:v>0.13879629629629631</c:v>
                </c:pt>
                <c:pt idx="11844">
                  <c:v>0.13880787037037037</c:v>
                </c:pt>
                <c:pt idx="11845">
                  <c:v>0.13881944444444444</c:v>
                </c:pt>
                <c:pt idx="11846">
                  <c:v>0.13883101851851851</c:v>
                </c:pt>
                <c:pt idx="11847">
                  <c:v>0.1388425925925926</c:v>
                </c:pt>
                <c:pt idx="11848">
                  <c:v>0.13885416666666667</c:v>
                </c:pt>
                <c:pt idx="11849">
                  <c:v>0.13886574074074073</c:v>
                </c:pt>
                <c:pt idx="11850">
                  <c:v>0.13887731481481483</c:v>
                </c:pt>
                <c:pt idx="11851">
                  <c:v>0.1388888888888889</c:v>
                </c:pt>
                <c:pt idx="11852">
                  <c:v>0.13890046296296296</c:v>
                </c:pt>
                <c:pt idx="11853">
                  <c:v>0.13891203703703703</c:v>
                </c:pt>
                <c:pt idx="11854">
                  <c:v>0.13892361111111109</c:v>
                </c:pt>
                <c:pt idx="11855">
                  <c:v>0.13893518518518519</c:v>
                </c:pt>
                <c:pt idx="11856">
                  <c:v>0.13894675925925926</c:v>
                </c:pt>
                <c:pt idx="11857">
                  <c:v>0.13895833333333332</c:v>
                </c:pt>
                <c:pt idx="11858">
                  <c:v>0.13896990740740742</c:v>
                </c:pt>
                <c:pt idx="11859">
                  <c:v>0.13898148148148148</c:v>
                </c:pt>
                <c:pt idx="11860">
                  <c:v>0.13899305555555555</c:v>
                </c:pt>
                <c:pt idx="11861">
                  <c:v>0.13900462962962964</c:v>
                </c:pt>
                <c:pt idx="11862">
                  <c:v>0.13901620370370371</c:v>
                </c:pt>
                <c:pt idx="11863">
                  <c:v>0.13902777777777778</c:v>
                </c:pt>
                <c:pt idx="11864">
                  <c:v>0.13903935185185184</c:v>
                </c:pt>
                <c:pt idx="11865">
                  <c:v>0.13905092592592591</c:v>
                </c:pt>
                <c:pt idx="11866">
                  <c:v>0.13906250000000001</c:v>
                </c:pt>
                <c:pt idx="11867">
                  <c:v>0.13907407407407407</c:v>
                </c:pt>
                <c:pt idx="11868">
                  <c:v>0.13908564814814814</c:v>
                </c:pt>
                <c:pt idx="11869">
                  <c:v>0.13909722222222223</c:v>
                </c:pt>
                <c:pt idx="11870">
                  <c:v>0.1391087962962963</c:v>
                </c:pt>
                <c:pt idx="11871">
                  <c:v>0.13912037037037037</c:v>
                </c:pt>
                <c:pt idx="11872">
                  <c:v>0.13913194444444446</c:v>
                </c:pt>
                <c:pt idx="11873">
                  <c:v>0.1391435185185185</c:v>
                </c:pt>
                <c:pt idx="11874">
                  <c:v>0.13915509259259259</c:v>
                </c:pt>
                <c:pt idx="11875">
                  <c:v>0.13916666666666666</c:v>
                </c:pt>
                <c:pt idx="11876">
                  <c:v>0.13917824074074073</c:v>
                </c:pt>
                <c:pt idx="11877">
                  <c:v>0.13918981481481482</c:v>
                </c:pt>
                <c:pt idx="11878">
                  <c:v>0.13920138888888889</c:v>
                </c:pt>
                <c:pt idx="11879">
                  <c:v>0.13921296296296296</c:v>
                </c:pt>
                <c:pt idx="11880">
                  <c:v>0.13922453703703705</c:v>
                </c:pt>
                <c:pt idx="11881">
                  <c:v>0.13923611111111112</c:v>
                </c:pt>
                <c:pt idx="11882">
                  <c:v>0.13924768518518518</c:v>
                </c:pt>
                <c:pt idx="11883">
                  <c:v>0.13925925925925928</c:v>
                </c:pt>
                <c:pt idx="11884">
                  <c:v>0.13927083333333334</c:v>
                </c:pt>
                <c:pt idx="11885">
                  <c:v>0.13928240740740741</c:v>
                </c:pt>
                <c:pt idx="11886">
                  <c:v>0.13929398148148148</c:v>
                </c:pt>
                <c:pt idx="11887">
                  <c:v>0.13930555555555554</c:v>
                </c:pt>
                <c:pt idx="11888">
                  <c:v>0.13931712962962964</c:v>
                </c:pt>
                <c:pt idx="11889">
                  <c:v>0.1393287037037037</c:v>
                </c:pt>
                <c:pt idx="11890">
                  <c:v>0.13934027777777777</c:v>
                </c:pt>
                <c:pt idx="11891">
                  <c:v>0.13935185185185187</c:v>
                </c:pt>
                <c:pt idx="11892">
                  <c:v>0.13936342592592593</c:v>
                </c:pt>
                <c:pt idx="11893">
                  <c:v>0.139375</c:v>
                </c:pt>
                <c:pt idx="11894">
                  <c:v>0.13938657407407407</c:v>
                </c:pt>
                <c:pt idx="11895">
                  <c:v>0.13939814814814813</c:v>
                </c:pt>
                <c:pt idx="11896">
                  <c:v>0.13940972222222223</c:v>
                </c:pt>
                <c:pt idx="11897">
                  <c:v>0.13942129629629629</c:v>
                </c:pt>
                <c:pt idx="11898">
                  <c:v>0.13943287037037036</c:v>
                </c:pt>
                <c:pt idx="11899">
                  <c:v>0.13944444444444445</c:v>
                </c:pt>
                <c:pt idx="11900">
                  <c:v>0.13945601851851852</c:v>
                </c:pt>
                <c:pt idx="11901">
                  <c:v>0.13946759259259259</c:v>
                </c:pt>
                <c:pt idx="11902">
                  <c:v>0.13947916666666668</c:v>
                </c:pt>
                <c:pt idx="11903">
                  <c:v>0.13949074074074075</c:v>
                </c:pt>
                <c:pt idx="11904">
                  <c:v>0.13950231481481482</c:v>
                </c:pt>
                <c:pt idx="11905">
                  <c:v>0.13951388888888888</c:v>
                </c:pt>
                <c:pt idx="11906">
                  <c:v>0.13952546296296295</c:v>
                </c:pt>
                <c:pt idx="11907">
                  <c:v>0.13953703703703704</c:v>
                </c:pt>
                <c:pt idx="11908">
                  <c:v>0.13954861111111111</c:v>
                </c:pt>
                <c:pt idx="11909">
                  <c:v>0.13956018518518518</c:v>
                </c:pt>
                <c:pt idx="11910">
                  <c:v>0.13957175925925927</c:v>
                </c:pt>
                <c:pt idx="11911">
                  <c:v>0.13958333333333334</c:v>
                </c:pt>
                <c:pt idx="11912">
                  <c:v>0.1395949074074074</c:v>
                </c:pt>
                <c:pt idx="11913">
                  <c:v>0.1396064814814815</c:v>
                </c:pt>
                <c:pt idx="11914">
                  <c:v>0.13961805555555554</c:v>
                </c:pt>
                <c:pt idx="11915">
                  <c:v>0.13962962962962963</c:v>
                </c:pt>
                <c:pt idx="11916">
                  <c:v>0.1396412037037037</c:v>
                </c:pt>
                <c:pt idx="11917">
                  <c:v>0.13965277777777776</c:v>
                </c:pt>
                <c:pt idx="11918">
                  <c:v>0.13966435185185186</c:v>
                </c:pt>
                <c:pt idx="11919">
                  <c:v>0.13967592592592593</c:v>
                </c:pt>
                <c:pt idx="11920">
                  <c:v>0.13968749999999999</c:v>
                </c:pt>
                <c:pt idx="11921">
                  <c:v>0.13969907407407409</c:v>
                </c:pt>
                <c:pt idx="11922">
                  <c:v>0.13971064814814815</c:v>
                </c:pt>
                <c:pt idx="11923">
                  <c:v>0.13972222222222222</c:v>
                </c:pt>
                <c:pt idx="11924">
                  <c:v>0.13973379629629631</c:v>
                </c:pt>
                <c:pt idx="11925">
                  <c:v>0.13974537037037038</c:v>
                </c:pt>
                <c:pt idx="11926">
                  <c:v>0.13975694444444445</c:v>
                </c:pt>
                <c:pt idx="11927">
                  <c:v>0.13976851851851851</c:v>
                </c:pt>
                <c:pt idx="11928">
                  <c:v>0.13978009259259258</c:v>
                </c:pt>
                <c:pt idx="11929">
                  <c:v>0.13979166666666668</c:v>
                </c:pt>
                <c:pt idx="11930">
                  <c:v>0.13980324074074074</c:v>
                </c:pt>
                <c:pt idx="11931">
                  <c:v>0.13981481481481481</c:v>
                </c:pt>
                <c:pt idx="11932">
                  <c:v>0.1398263888888889</c:v>
                </c:pt>
                <c:pt idx="11933">
                  <c:v>0.13983796296296297</c:v>
                </c:pt>
                <c:pt idx="11934">
                  <c:v>0.13984953703703704</c:v>
                </c:pt>
                <c:pt idx="11935">
                  <c:v>0.1398611111111111</c:v>
                </c:pt>
                <c:pt idx="11936">
                  <c:v>0.13987268518518517</c:v>
                </c:pt>
                <c:pt idx="11937">
                  <c:v>0.13988425925925926</c:v>
                </c:pt>
                <c:pt idx="11938">
                  <c:v>0.13989583333333333</c:v>
                </c:pt>
                <c:pt idx="11939">
                  <c:v>0.1399074074074074</c:v>
                </c:pt>
                <c:pt idx="11940">
                  <c:v>0.13991898148148149</c:v>
                </c:pt>
                <c:pt idx="11941">
                  <c:v>0.13993055555555556</c:v>
                </c:pt>
                <c:pt idx="11942">
                  <c:v>0.13994212962962962</c:v>
                </c:pt>
                <c:pt idx="11943">
                  <c:v>0.13995370370370372</c:v>
                </c:pt>
                <c:pt idx="11944">
                  <c:v>0.13996527777777779</c:v>
                </c:pt>
                <c:pt idx="11945">
                  <c:v>0.13997685185185185</c:v>
                </c:pt>
                <c:pt idx="11946">
                  <c:v>0.13998842592592592</c:v>
                </c:pt>
                <c:pt idx="11947">
                  <c:v>0.13999999999999999</c:v>
                </c:pt>
                <c:pt idx="11948">
                  <c:v>0.14001157407407408</c:v>
                </c:pt>
                <c:pt idx="11949">
                  <c:v>0.14002314814814815</c:v>
                </c:pt>
                <c:pt idx="11950">
                  <c:v>0.14003472222222221</c:v>
                </c:pt>
                <c:pt idx="11951">
                  <c:v>0.14004629629629631</c:v>
                </c:pt>
                <c:pt idx="11952">
                  <c:v>0.14005787037037037</c:v>
                </c:pt>
                <c:pt idx="11953">
                  <c:v>0.14006944444444444</c:v>
                </c:pt>
                <c:pt idx="11954">
                  <c:v>0.14008101851851851</c:v>
                </c:pt>
                <c:pt idx="11955">
                  <c:v>0.14009259259259257</c:v>
                </c:pt>
                <c:pt idx="11956">
                  <c:v>0.14010416666666667</c:v>
                </c:pt>
                <c:pt idx="11957">
                  <c:v>0.14011574074074074</c:v>
                </c:pt>
                <c:pt idx="11958">
                  <c:v>0.1401273148148148</c:v>
                </c:pt>
                <c:pt idx="11959">
                  <c:v>0.1401388888888889</c:v>
                </c:pt>
                <c:pt idx="11960">
                  <c:v>0.14015046296296296</c:v>
                </c:pt>
                <c:pt idx="11961">
                  <c:v>0.14016203703703703</c:v>
                </c:pt>
                <c:pt idx="11962">
                  <c:v>0.14017361111111112</c:v>
                </c:pt>
                <c:pt idx="11963">
                  <c:v>0.14018518518518519</c:v>
                </c:pt>
                <c:pt idx="11964">
                  <c:v>0.14019675925925926</c:v>
                </c:pt>
                <c:pt idx="11965">
                  <c:v>0.14020833333333335</c:v>
                </c:pt>
                <c:pt idx="11966">
                  <c:v>0.14021990740740742</c:v>
                </c:pt>
                <c:pt idx="11967">
                  <c:v>0.14023148148148148</c:v>
                </c:pt>
                <c:pt idx="11968">
                  <c:v>0.14024305555555555</c:v>
                </c:pt>
                <c:pt idx="11969">
                  <c:v>0.14025462962962962</c:v>
                </c:pt>
                <c:pt idx="11970">
                  <c:v>0.14026620370370371</c:v>
                </c:pt>
                <c:pt idx="11971">
                  <c:v>0.14027777777777778</c:v>
                </c:pt>
                <c:pt idx="11972">
                  <c:v>0.14028935185185185</c:v>
                </c:pt>
                <c:pt idx="11973">
                  <c:v>0.14030092592592594</c:v>
                </c:pt>
                <c:pt idx="11974">
                  <c:v>0.14031250000000001</c:v>
                </c:pt>
                <c:pt idx="11975">
                  <c:v>0.14032407407407407</c:v>
                </c:pt>
                <c:pt idx="11976">
                  <c:v>0.14033564814814814</c:v>
                </c:pt>
                <c:pt idx="11977">
                  <c:v>0.14034722222222221</c:v>
                </c:pt>
                <c:pt idx="11978">
                  <c:v>0.1403587962962963</c:v>
                </c:pt>
                <c:pt idx="11979">
                  <c:v>0.14037037037037037</c:v>
                </c:pt>
                <c:pt idx="11980">
                  <c:v>0.14038194444444443</c:v>
                </c:pt>
                <c:pt idx="11981">
                  <c:v>0.14039351851851853</c:v>
                </c:pt>
                <c:pt idx="11982">
                  <c:v>0.1404050925925926</c:v>
                </c:pt>
                <c:pt idx="11983">
                  <c:v>0.14041666666666666</c:v>
                </c:pt>
                <c:pt idx="11984">
                  <c:v>0.14042824074074076</c:v>
                </c:pt>
                <c:pt idx="11985">
                  <c:v>0.14043981481481482</c:v>
                </c:pt>
                <c:pt idx="11986">
                  <c:v>0.14043981481481482</c:v>
                </c:pt>
                <c:pt idx="11987">
                  <c:v>0.14045138888888889</c:v>
                </c:pt>
                <c:pt idx="11988">
                  <c:v>0.14046296296296296</c:v>
                </c:pt>
                <c:pt idx="11989">
                  <c:v>0.14047453703703702</c:v>
                </c:pt>
                <c:pt idx="11990">
                  <c:v>0.14048611111111112</c:v>
                </c:pt>
                <c:pt idx="11991">
                  <c:v>0.14049768518518518</c:v>
                </c:pt>
                <c:pt idx="11992">
                  <c:v>0.14050925925925925</c:v>
                </c:pt>
                <c:pt idx="11993">
                  <c:v>0.14052083333333334</c:v>
                </c:pt>
                <c:pt idx="11994">
                  <c:v>0.14053240740740741</c:v>
                </c:pt>
                <c:pt idx="11995">
                  <c:v>0.14054398148148148</c:v>
                </c:pt>
                <c:pt idx="11996">
                  <c:v>0.14055555555555554</c:v>
                </c:pt>
                <c:pt idx="11997">
                  <c:v>0.14056712962962961</c:v>
                </c:pt>
                <c:pt idx="11998">
                  <c:v>0.14057870370370371</c:v>
                </c:pt>
                <c:pt idx="11999">
                  <c:v>0.14059027777777777</c:v>
                </c:pt>
                <c:pt idx="12000">
                  <c:v>0.14060185185185184</c:v>
                </c:pt>
                <c:pt idx="12001">
                  <c:v>0.14061342592592593</c:v>
                </c:pt>
                <c:pt idx="12002">
                  <c:v>0.140625</c:v>
                </c:pt>
                <c:pt idx="12003">
                  <c:v>0.14063657407407407</c:v>
                </c:pt>
                <c:pt idx="12004">
                  <c:v>0.14064814814814816</c:v>
                </c:pt>
                <c:pt idx="12005">
                  <c:v>0.14065972222222223</c:v>
                </c:pt>
                <c:pt idx="12006">
                  <c:v>0.14067129629629629</c:v>
                </c:pt>
                <c:pt idx="12007">
                  <c:v>0.14068287037037039</c:v>
                </c:pt>
                <c:pt idx="12008">
                  <c:v>0.14069444444444446</c:v>
                </c:pt>
                <c:pt idx="12009">
                  <c:v>0.14070601851851852</c:v>
                </c:pt>
                <c:pt idx="12010">
                  <c:v>0.14071759259259259</c:v>
                </c:pt>
                <c:pt idx="12011">
                  <c:v>0.14072916666666666</c:v>
                </c:pt>
                <c:pt idx="12012">
                  <c:v>0.14074074074074075</c:v>
                </c:pt>
                <c:pt idx="12013">
                  <c:v>0.14075231481481482</c:v>
                </c:pt>
                <c:pt idx="12014">
                  <c:v>0.14076388888888888</c:v>
                </c:pt>
                <c:pt idx="12015">
                  <c:v>0.14077546296296298</c:v>
                </c:pt>
                <c:pt idx="12016">
                  <c:v>0.14078703703703704</c:v>
                </c:pt>
                <c:pt idx="12017">
                  <c:v>0.14079861111111111</c:v>
                </c:pt>
                <c:pt idx="12018">
                  <c:v>0.14081018518518518</c:v>
                </c:pt>
                <c:pt idx="12019">
                  <c:v>0.14082175925925924</c:v>
                </c:pt>
                <c:pt idx="12020">
                  <c:v>0.14083333333333334</c:v>
                </c:pt>
                <c:pt idx="12021">
                  <c:v>0.1408449074074074</c:v>
                </c:pt>
                <c:pt idx="12022">
                  <c:v>0.14085648148148147</c:v>
                </c:pt>
                <c:pt idx="12023">
                  <c:v>0.14086805555555557</c:v>
                </c:pt>
                <c:pt idx="12024">
                  <c:v>0.14087962962962963</c:v>
                </c:pt>
                <c:pt idx="12025">
                  <c:v>0.1408912037037037</c:v>
                </c:pt>
                <c:pt idx="12026">
                  <c:v>0.14090277777777779</c:v>
                </c:pt>
                <c:pt idx="12027">
                  <c:v>0.14091435185185186</c:v>
                </c:pt>
                <c:pt idx="12028">
                  <c:v>0.14092592592592593</c:v>
                </c:pt>
                <c:pt idx="12029">
                  <c:v>0.14093749999999999</c:v>
                </c:pt>
                <c:pt idx="12030">
                  <c:v>0.14094907407407406</c:v>
                </c:pt>
                <c:pt idx="12031">
                  <c:v>0.14096064814814815</c:v>
                </c:pt>
                <c:pt idx="12032">
                  <c:v>0.14097222222222222</c:v>
                </c:pt>
                <c:pt idx="12033">
                  <c:v>0.14098379629629629</c:v>
                </c:pt>
                <c:pt idx="12034">
                  <c:v>0.14099537037037038</c:v>
                </c:pt>
                <c:pt idx="12035">
                  <c:v>0.14100694444444445</c:v>
                </c:pt>
                <c:pt idx="12036">
                  <c:v>0.14101851851851852</c:v>
                </c:pt>
                <c:pt idx="12037">
                  <c:v>0.14103009259259258</c:v>
                </c:pt>
                <c:pt idx="12038">
                  <c:v>0.14104166666666665</c:v>
                </c:pt>
                <c:pt idx="12039">
                  <c:v>0.14105324074074074</c:v>
                </c:pt>
                <c:pt idx="12040">
                  <c:v>0.14106481481481481</c:v>
                </c:pt>
                <c:pt idx="12041">
                  <c:v>0.14107638888888888</c:v>
                </c:pt>
                <c:pt idx="12042">
                  <c:v>0.14108796296296297</c:v>
                </c:pt>
                <c:pt idx="12043">
                  <c:v>0.14109953703703704</c:v>
                </c:pt>
                <c:pt idx="12044">
                  <c:v>0.1411111111111111</c:v>
                </c:pt>
                <c:pt idx="12045">
                  <c:v>0.1411226851851852</c:v>
                </c:pt>
                <c:pt idx="12046">
                  <c:v>0.14113425925925926</c:v>
                </c:pt>
                <c:pt idx="12047">
                  <c:v>0.14114583333333333</c:v>
                </c:pt>
                <c:pt idx="12048">
                  <c:v>0.14115740740740743</c:v>
                </c:pt>
                <c:pt idx="12049">
                  <c:v>0.14116898148148149</c:v>
                </c:pt>
                <c:pt idx="12050">
                  <c:v>0.14118055555555556</c:v>
                </c:pt>
                <c:pt idx="12051">
                  <c:v>0.14119212962962963</c:v>
                </c:pt>
                <c:pt idx="12052">
                  <c:v>0.14120370370370369</c:v>
                </c:pt>
                <c:pt idx="12053">
                  <c:v>0.14121527777777779</c:v>
                </c:pt>
                <c:pt idx="12054">
                  <c:v>0.14122685185185185</c:v>
                </c:pt>
                <c:pt idx="12055">
                  <c:v>0.14123842592592592</c:v>
                </c:pt>
                <c:pt idx="12056">
                  <c:v>0.14125000000000001</c:v>
                </c:pt>
                <c:pt idx="12057">
                  <c:v>0.14126157407407408</c:v>
                </c:pt>
                <c:pt idx="12058">
                  <c:v>0.14127314814814815</c:v>
                </c:pt>
                <c:pt idx="12059">
                  <c:v>0.14128472222222221</c:v>
                </c:pt>
                <c:pt idx="12060">
                  <c:v>0.14129629629629628</c:v>
                </c:pt>
                <c:pt idx="12061">
                  <c:v>0.14130787037037038</c:v>
                </c:pt>
                <c:pt idx="12062">
                  <c:v>0.14131944444444444</c:v>
                </c:pt>
                <c:pt idx="12063">
                  <c:v>0.14133101851851851</c:v>
                </c:pt>
                <c:pt idx="12064">
                  <c:v>0.1413425925925926</c:v>
                </c:pt>
                <c:pt idx="12065">
                  <c:v>0.14135416666666667</c:v>
                </c:pt>
                <c:pt idx="12066">
                  <c:v>0.14136574074074074</c:v>
                </c:pt>
                <c:pt idx="12067">
                  <c:v>0.14137731481481483</c:v>
                </c:pt>
                <c:pt idx="12068">
                  <c:v>0.1413888888888889</c:v>
                </c:pt>
                <c:pt idx="12069">
                  <c:v>0.14140046296296296</c:v>
                </c:pt>
                <c:pt idx="12070">
                  <c:v>0.14141203703703703</c:v>
                </c:pt>
                <c:pt idx="12071">
                  <c:v>0.1414236111111111</c:v>
                </c:pt>
                <c:pt idx="12072">
                  <c:v>0.14143518518518519</c:v>
                </c:pt>
                <c:pt idx="12073">
                  <c:v>0.14144675925925926</c:v>
                </c:pt>
                <c:pt idx="12074">
                  <c:v>0.14145833333333332</c:v>
                </c:pt>
                <c:pt idx="12075">
                  <c:v>0.14146990740740742</c:v>
                </c:pt>
                <c:pt idx="12076">
                  <c:v>0.14148148148148149</c:v>
                </c:pt>
                <c:pt idx="12077">
                  <c:v>0.14149305555555555</c:v>
                </c:pt>
                <c:pt idx="12078">
                  <c:v>0.14150462962962962</c:v>
                </c:pt>
                <c:pt idx="12079">
                  <c:v>0.14151620370370369</c:v>
                </c:pt>
                <c:pt idx="12080">
                  <c:v>0.14152777777777778</c:v>
                </c:pt>
                <c:pt idx="12081">
                  <c:v>0.14153935185185185</c:v>
                </c:pt>
                <c:pt idx="12082">
                  <c:v>0.14155092592592591</c:v>
                </c:pt>
                <c:pt idx="12083">
                  <c:v>0.14156250000000001</c:v>
                </c:pt>
                <c:pt idx="12084">
                  <c:v>0.14157407407407407</c:v>
                </c:pt>
                <c:pt idx="12085">
                  <c:v>0.14158564814814814</c:v>
                </c:pt>
                <c:pt idx="12086">
                  <c:v>0.14159722222222224</c:v>
                </c:pt>
                <c:pt idx="12087">
                  <c:v>0.1416087962962963</c:v>
                </c:pt>
                <c:pt idx="12088">
                  <c:v>0.14162037037037037</c:v>
                </c:pt>
                <c:pt idx="12089">
                  <c:v>0.14163194444444446</c:v>
                </c:pt>
                <c:pt idx="12090">
                  <c:v>0.1416435185185185</c:v>
                </c:pt>
                <c:pt idx="12091">
                  <c:v>0.1416550925925926</c:v>
                </c:pt>
                <c:pt idx="12092">
                  <c:v>0.14166666666666666</c:v>
                </c:pt>
                <c:pt idx="12093">
                  <c:v>0.14167824074074073</c:v>
                </c:pt>
                <c:pt idx="12094">
                  <c:v>0.14168981481481482</c:v>
                </c:pt>
                <c:pt idx="12095">
                  <c:v>0.14170138888888889</c:v>
                </c:pt>
                <c:pt idx="12096">
                  <c:v>0.14171296296296296</c:v>
                </c:pt>
                <c:pt idx="12097">
                  <c:v>0.14172453703703705</c:v>
                </c:pt>
                <c:pt idx="12098">
                  <c:v>0.14173611111111112</c:v>
                </c:pt>
                <c:pt idx="12099">
                  <c:v>0.14174768518518518</c:v>
                </c:pt>
                <c:pt idx="12100">
                  <c:v>0.14175925925925925</c:v>
                </c:pt>
                <c:pt idx="12101">
                  <c:v>0.14177083333333332</c:v>
                </c:pt>
                <c:pt idx="12102">
                  <c:v>0.14178240740740741</c:v>
                </c:pt>
                <c:pt idx="12103">
                  <c:v>0.14179398148148148</c:v>
                </c:pt>
                <c:pt idx="12104">
                  <c:v>0.14180555555555555</c:v>
                </c:pt>
                <c:pt idx="12105">
                  <c:v>0.14181712962962964</c:v>
                </c:pt>
                <c:pt idx="12106">
                  <c:v>0.14182870370370371</c:v>
                </c:pt>
                <c:pt idx="12107">
                  <c:v>0.14184027777777777</c:v>
                </c:pt>
                <c:pt idx="12108">
                  <c:v>0.14185185185185187</c:v>
                </c:pt>
                <c:pt idx="12109">
                  <c:v>0.14186342592592593</c:v>
                </c:pt>
                <c:pt idx="12110">
                  <c:v>0.141875</c:v>
                </c:pt>
                <c:pt idx="12111">
                  <c:v>0.14188657407407407</c:v>
                </c:pt>
                <c:pt idx="12112">
                  <c:v>0.14189814814814813</c:v>
                </c:pt>
                <c:pt idx="12113">
                  <c:v>0.14190972222222223</c:v>
                </c:pt>
                <c:pt idx="12114">
                  <c:v>0.1419212962962963</c:v>
                </c:pt>
                <c:pt idx="12115">
                  <c:v>0.14193287037037036</c:v>
                </c:pt>
                <c:pt idx="12116">
                  <c:v>0.14194444444444446</c:v>
                </c:pt>
                <c:pt idx="12117">
                  <c:v>0.14195601851851852</c:v>
                </c:pt>
                <c:pt idx="12118">
                  <c:v>0.14196759259259259</c:v>
                </c:pt>
                <c:pt idx="12119">
                  <c:v>0.14197916666666666</c:v>
                </c:pt>
                <c:pt idx="12120">
                  <c:v>0.14199074074074072</c:v>
                </c:pt>
                <c:pt idx="12121">
                  <c:v>0.14200231481481482</c:v>
                </c:pt>
                <c:pt idx="12122">
                  <c:v>0.14201388888888888</c:v>
                </c:pt>
                <c:pt idx="12123">
                  <c:v>0.14202546296296295</c:v>
                </c:pt>
                <c:pt idx="12124">
                  <c:v>0.14203703703703704</c:v>
                </c:pt>
                <c:pt idx="12125">
                  <c:v>0.14204861111111111</c:v>
                </c:pt>
                <c:pt idx="12126">
                  <c:v>0.14206018518518518</c:v>
                </c:pt>
                <c:pt idx="12127">
                  <c:v>0.14207175925925927</c:v>
                </c:pt>
                <c:pt idx="12128">
                  <c:v>0.14208333333333334</c:v>
                </c:pt>
                <c:pt idx="12129">
                  <c:v>0.14209490740740741</c:v>
                </c:pt>
                <c:pt idx="12130">
                  <c:v>0.1421064814814815</c:v>
                </c:pt>
                <c:pt idx="12131">
                  <c:v>0.14211805555555554</c:v>
                </c:pt>
                <c:pt idx="12132">
                  <c:v>0.14212962962962963</c:v>
                </c:pt>
                <c:pt idx="12133">
                  <c:v>0.1421412037037037</c:v>
                </c:pt>
                <c:pt idx="12134">
                  <c:v>0.14215277777777777</c:v>
                </c:pt>
                <c:pt idx="12135">
                  <c:v>0.14216435185185186</c:v>
                </c:pt>
                <c:pt idx="12136">
                  <c:v>0.14217592592592593</c:v>
                </c:pt>
                <c:pt idx="12137">
                  <c:v>0.14218749999999999</c:v>
                </c:pt>
                <c:pt idx="12138">
                  <c:v>0.14219907407407409</c:v>
                </c:pt>
                <c:pt idx="12139">
                  <c:v>0.14221064814814816</c:v>
                </c:pt>
                <c:pt idx="12140">
                  <c:v>0.14222222222222222</c:v>
                </c:pt>
                <c:pt idx="12141">
                  <c:v>0.14223379629629629</c:v>
                </c:pt>
                <c:pt idx="12142">
                  <c:v>0.14224537037037036</c:v>
                </c:pt>
                <c:pt idx="12143">
                  <c:v>0.14225694444444445</c:v>
                </c:pt>
                <c:pt idx="12144">
                  <c:v>0.14226851851851852</c:v>
                </c:pt>
                <c:pt idx="12145">
                  <c:v>0.14228009259259258</c:v>
                </c:pt>
                <c:pt idx="12146">
                  <c:v>0.14229166666666668</c:v>
                </c:pt>
                <c:pt idx="12147">
                  <c:v>0.14230324074074074</c:v>
                </c:pt>
                <c:pt idx="12148">
                  <c:v>0.14231481481481481</c:v>
                </c:pt>
                <c:pt idx="12149">
                  <c:v>0.14232638888888891</c:v>
                </c:pt>
                <c:pt idx="12150">
                  <c:v>0.14233796296296297</c:v>
                </c:pt>
                <c:pt idx="12151">
                  <c:v>0.14234953703703704</c:v>
                </c:pt>
                <c:pt idx="12152">
                  <c:v>0.1423611111111111</c:v>
                </c:pt>
                <c:pt idx="12153">
                  <c:v>0.14237268518518517</c:v>
                </c:pt>
                <c:pt idx="12154">
                  <c:v>0.14238425925925927</c:v>
                </c:pt>
                <c:pt idx="12155">
                  <c:v>0.14239583333333333</c:v>
                </c:pt>
                <c:pt idx="12156">
                  <c:v>0.1424074074074074</c:v>
                </c:pt>
                <c:pt idx="12157">
                  <c:v>0.14241898148148149</c:v>
                </c:pt>
                <c:pt idx="12158">
                  <c:v>0.14243055555555556</c:v>
                </c:pt>
                <c:pt idx="12159">
                  <c:v>0.14244212962962963</c:v>
                </c:pt>
                <c:pt idx="12160">
                  <c:v>0.14245370370370369</c:v>
                </c:pt>
                <c:pt idx="12161">
                  <c:v>0.14246527777777776</c:v>
                </c:pt>
                <c:pt idx="12162">
                  <c:v>0.14247685185185185</c:v>
                </c:pt>
                <c:pt idx="12163">
                  <c:v>0.14248842592592592</c:v>
                </c:pt>
                <c:pt idx="12164">
                  <c:v>0.14249999999999999</c:v>
                </c:pt>
                <c:pt idx="12165">
                  <c:v>0.14251157407407408</c:v>
                </c:pt>
                <c:pt idx="12166">
                  <c:v>0.14252314814814815</c:v>
                </c:pt>
                <c:pt idx="12167">
                  <c:v>0.14253472222222222</c:v>
                </c:pt>
                <c:pt idx="12168">
                  <c:v>0.14254629629629631</c:v>
                </c:pt>
                <c:pt idx="12169">
                  <c:v>0.14255787037037038</c:v>
                </c:pt>
                <c:pt idx="12170">
                  <c:v>0.14256944444444444</c:v>
                </c:pt>
                <c:pt idx="12171">
                  <c:v>0.14258101851851854</c:v>
                </c:pt>
                <c:pt idx="12172">
                  <c:v>0.14259259259259258</c:v>
                </c:pt>
                <c:pt idx="12173">
                  <c:v>0.14260416666666667</c:v>
                </c:pt>
                <c:pt idx="12174">
                  <c:v>0.14261574074074074</c:v>
                </c:pt>
                <c:pt idx="12175">
                  <c:v>0.1426273148148148</c:v>
                </c:pt>
                <c:pt idx="12176">
                  <c:v>0.1426388888888889</c:v>
                </c:pt>
                <c:pt idx="12177">
                  <c:v>0.14265046296296297</c:v>
                </c:pt>
                <c:pt idx="12178">
                  <c:v>0.14266203703703703</c:v>
                </c:pt>
                <c:pt idx="12179">
                  <c:v>0.14267361111111113</c:v>
                </c:pt>
                <c:pt idx="12180">
                  <c:v>0.14268518518518516</c:v>
                </c:pt>
                <c:pt idx="12181">
                  <c:v>0.14269675925925926</c:v>
                </c:pt>
                <c:pt idx="12182">
                  <c:v>0.14270833333333333</c:v>
                </c:pt>
                <c:pt idx="12183">
                  <c:v>0.14271990740740739</c:v>
                </c:pt>
                <c:pt idx="12184">
                  <c:v>0.14273148148148149</c:v>
                </c:pt>
                <c:pt idx="12185">
                  <c:v>0.14274305555555555</c:v>
                </c:pt>
                <c:pt idx="12186">
                  <c:v>0.14275462962962962</c:v>
                </c:pt>
                <c:pt idx="12187">
                  <c:v>0.14276620370370371</c:v>
                </c:pt>
                <c:pt idx="12188">
                  <c:v>0.14277777777777778</c:v>
                </c:pt>
                <c:pt idx="12189">
                  <c:v>0.14278935185185185</c:v>
                </c:pt>
                <c:pt idx="12190">
                  <c:v>0.14280092592592594</c:v>
                </c:pt>
                <c:pt idx="12191">
                  <c:v>0.14281250000000001</c:v>
                </c:pt>
                <c:pt idx="12192">
                  <c:v>0.14282407407407408</c:v>
                </c:pt>
                <c:pt idx="12193">
                  <c:v>0.14283564814814814</c:v>
                </c:pt>
                <c:pt idx="12194">
                  <c:v>0.14284722222222221</c:v>
                </c:pt>
                <c:pt idx="12195">
                  <c:v>0.1428587962962963</c:v>
                </c:pt>
                <c:pt idx="12196">
                  <c:v>0.14287037037037037</c:v>
                </c:pt>
                <c:pt idx="12197">
                  <c:v>0.14288194444444444</c:v>
                </c:pt>
                <c:pt idx="12198">
                  <c:v>0.14289351851851853</c:v>
                </c:pt>
                <c:pt idx="12199">
                  <c:v>0.1429050925925926</c:v>
                </c:pt>
                <c:pt idx="12200">
                  <c:v>0.14291666666666666</c:v>
                </c:pt>
                <c:pt idx="12201">
                  <c:v>0.14292824074074073</c:v>
                </c:pt>
                <c:pt idx="12202">
                  <c:v>0.1429398148148148</c:v>
                </c:pt>
                <c:pt idx="12203">
                  <c:v>0.14295138888888889</c:v>
                </c:pt>
                <c:pt idx="12204">
                  <c:v>0.14296296296296296</c:v>
                </c:pt>
                <c:pt idx="12205">
                  <c:v>0.14297453703703702</c:v>
                </c:pt>
                <c:pt idx="12206">
                  <c:v>0.14298611111111112</c:v>
                </c:pt>
                <c:pt idx="12207">
                  <c:v>0.14299768518518519</c:v>
                </c:pt>
                <c:pt idx="12208">
                  <c:v>0.14300925925925925</c:v>
                </c:pt>
                <c:pt idx="12209">
                  <c:v>0.14302083333333335</c:v>
                </c:pt>
                <c:pt idx="12210">
                  <c:v>0.14303240740740741</c:v>
                </c:pt>
                <c:pt idx="12211">
                  <c:v>0.14304398148148148</c:v>
                </c:pt>
                <c:pt idx="12212">
                  <c:v>0.14305555555555557</c:v>
                </c:pt>
                <c:pt idx="12213">
                  <c:v>0.14306712962962961</c:v>
                </c:pt>
                <c:pt idx="12214">
                  <c:v>0.14307870370370371</c:v>
                </c:pt>
                <c:pt idx="12215">
                  <c:v>0.14309027777777777</c:v>
                </c:pt>
                <c:pt idx="12216">
                  <c:v>0.14310185185185184</c:v>
                </c:pt>
                <c:pt idx="12217">
                  <c:v>0.14311342592592594</c:v>
                </c:pt>
                <c:pt idx="12218">
                  <c:v>0.143125</c:v>
                </c:pt>
                <c:pt idx="12219">
                  <c:v>0.14313657407407407</c:v>
                </c:pt>
                <c:pt idx="12220">
                  <c:v>0.14314814814814816</c:v>
                </c:pt>
                <c:pt idx="12221">
                  <c:v>0.1431597222222222</c:v>
                </c:pt>
                <c:pt idx="12222">
                  <c:v>0.1431712962962963</c:v>
                </c:pt>
                <c:pt idx="12223">
                  <c:v>0.14318287037037036</c:v>
                </c:pt>
                <c:pt idx="12224">
                  <c:v>0.14319444444444443</c:v>
                </c:pt>
                <c:pt idx="12225">
                  <c:v>0.14320601851851852</c:v>
                </c:pt>
                <c:pt idx="12226">
                  <c:v>0.14321759259259259</c:v>
                </c:pt>
                <c:pt idx="12227">
                  <c:v>0.14322916666666666</c:v>
                </c:pt>
                <c:pt idx="12228">
                  <c:v>0.14324074074074075</c:v>
                </c:pt>
                <c:pt idx="12229">
                  <c:v>0.14325231481481482</c:v>
                </c:pt>
                <c:pt idx="12230">
                  <c:v>0.14326388888888889</c:v>
                </c:pt>
                <c:pt idx="12231">
                  <c:v>0.14327546296296298</c:v>
                </c:pt>
                <c:pt idx="12232">
                  <c:v>0.14328703703703705</c:v>
                </c:pt>
                <c:pt idx="12233">
                  <c:v>0.14329861111111111</c:v>
                </c:pt>
                <c:pt idx="12234">
                  <c:v>0.14331018518518518</c:v>
                </c:pt>
                <c:pt idx="12235">
                  <c:v>0.14332175925925925</c:v>
                </c:pt>
                <c:pt idx="12236">
                  <c:v>0.14333333333333334</c:v>
                </c:pt>
                <c:pt idx="12237">
                  <c:v>0.14334490740740741</c:v>
                </c:pt>
                <c:pt idx="12238">
                  <c:v>0.14335648148148147</c:v>
                </c:pt>
                <c:pt idx="12239">
                  <c:v>0.14336805555555557</c:v>
                </c:pt>
                <c:pt idx="12240">
                  <c:v>0.14337962962962963</c:v>
                </c:pt>
                <c:pt idx="12241">
                  <c:v>0.1433912037037037</c:v>
                </c:pt>
                <c:pt idx="12242">
                  <c:v>0.14340277777777777</c:v>
                </c:pt>
                <c:pt idx="12243">
                  <c:v>0.14341435185185183</c:v>
                </c:pt>
                <c:pt idx="12244">
                  <c:v>0.14342592592592593</c:v>
                </c:pt>
                <c:pt idx="12245">
                  <c:v>0.1434375</c:v>
                </c:pt>
                <c:pt idx="12246">
                  <c:v>0.14344907407407406</c:v>
                </c:pt>
                <c:pt idx="12247">
                  <c:v>0.14346064814814816</c:v>
                </c:pt>
                <c:pt idx="12248">
                  <c:v>0.14347222222222222</c:v>
                </c:pt>
                <c:pt idx="12249">
                  <c:v>0.14348379629629629</c:v>
                </c:pt>
                <c:pt idx="12250">
                  <c:v>0.14349537037037038</c:v>
                </c:pt>
                <c:pt idx="12251">
                  <c:v>0.14350694444444445</c:v>
                </c:pt>
                <c:pt idx="12252">
                  <c:v>0.14351851851851852</c:v>
                </c:pt>
                <c:pt idx="12253">
                  <c:v>0.14353009259259261</c:v>
                </c:pt>
                <c:pt idx="12254">
                  <c:v>0.14354166666666665</c:v>
                </c:pt>
                <c:pt idx="12255">
                  <c:v>0.14355324074074075</c:v>
                </c:pt>
                <c:pt idx="12256">
                  <c:v>0.14356481481481481</c:v>
                </c:pt>
                <c:pt idx="12257">
                  <c:v>0.14357638888888888</c:v>
                </c:pt>
                <c:pt idx="12258">
                  <c:v>0.14358796296296297</c:v>
                </c:pt>
                <c:pt idx="12259">
                  <c:v>0.14359953703703704</c:v>
                </c:pt>
                <c:pt idx="12260">
                  <c:v>0.14361111111111111</c:v>
                </c:pt>
                <c:pt idx="12261">
                  <c:v>0.1436226851851852</c:v>
                </c:pt>
                <c:pt idx="12262">
                  <c:v>0.14363425925925924</c:v>
                </c:pt>
                <c:pt idx="12263">
                  <c:v>0.14364583333333333</c:v>
                </c:pt>
                <c:pt idx="12264">
                  <c:v>0.1436574074074074</c:v>
                </c:pt>
                <c:pt idx="12265">
                  <c:v>0.14366898148148147</c:v>
                </c:pt>
                <c:pt idx="12266">
                  <c:v>0.14368055555555556</c:v>
                </c:pt>
                <c:pt idx="12267">
                  <c:v>0.14369212962962963</c:v>
                </c:pt>
                <c:pt idx="12268">
                  <c:v>0.14370370370370369</c:v>
                </c:pt>
                <c:pt idx="12269">
                  <c:v>0.14371527777777779</c:v>
                </c:pt>
                <c:pt idx="12270">
                  <c:v>0.14372685185185186</c:v>
                </c:pt>
                <c:pt idx="12271">
                  <c:v>0.14373842592592592</c:v>
                </c:pt>
                <c:pt idx="12272">
                  <c:v>0.14375000000000002</c:v>
                </c:pt>
                <c:pt idx="12273">
                  <c:v>0.14376157407407408</c:v>
                </c:pt>
                <c:pt idx="12274">
                  <c:v>0.14377314814814815</c:v>
                </c:pt>
                <c:pt idx="12275">
                  <c:v>0.14378472222222222</c:v>
                </c:pt>
                <c:pt idx="12276">
                  <c:v>0.14379629629629628</c:v>
                </c:pt>
                <c:pt idx="12277">
                  <c:v>0.14380787037037038</c:v>
                </c:pt>
                <c:pt idx="12278">
                  <c:v>0.14381944444444444</c:v>
                </c:pt>
                <c:pt idx="12279">
                  <c:v>0.14383101851851851</c:v>
                </c:pt>
                <c:pt idx="12280">
                  <c:v>0.14384259259259261</c:v>
                </c:pt>
                <c:pt idx="12281">
                  <c:v>0.14385416666666667</c:v>
                </c:pt>
                <c:pt idx="12282">
                  <c:v>0.14386574074074074</c:v>
                </c:pt>
                <c:pt idx="12283">
                  <c:v>0.14387731481481481</c:v>
                </c:pt>
                <c:pt idx="12284">
                  <c:v>0.14388888888888887</c:v>
                </c:pt>
                <c:pt idx="12285">
                  <c:v>0.14390046296296297</c:v>
                </c:pt>
                <c:pt idx="12286">
                  <c:v>0.14391203703703703</c:v>
                </c:pt>
                <c:pt idx="12287">
                  <c:v>0.1439236111111111</c:v>
                </c:pt>
                <c:pt idx="12288">
                  <c:v>0.14393518518518519</c:v>
                </c:pt>
                <c:pt idx="12289">
                  <c:v>0.14394675925925926</c:v>
                </c:pt>
                <c:pt idx="12290">
                  <c:v>0.14395833333333333</c:v>
                </c:pt>
                <c:pt idx="12291">
                  <c:v>0.14396990740740742</c:v>
                </c:pt>
                <c:pt idx="12292">
                  <c:v>0.14398148148148149</c:v>
                </c:pt>
                <c:pt idx="12293">
                  <c:v>0.14399305555555555</c:v>
                </c:pt>
                <c:pt idx="12294">
                  <c:v>0.14400462962962965</c:v>
                </c:pt>
                <c:pt idx="12295">
                  <c:v>0.14401620370370369</c:v>
                </c:pt>
                <c:pt idx="12296">
                  <c:v>0.14402777777777778</c:v>
                </c:pt>
                <c:pt idx="12297">
                  <c:v>0.14403935185185185</c:v>
                </c:pt>
                <c:pt idx="12298">
                  <c:v>0.14405092592592592</c:v>
                </c:pt>
                <c:pt idx="12299">
                  <c:v>0.14406250000000001</c:v>
                </c:pt>
                <c:pt idx="12300">
                  <c:v>0.14407407407407408</c:v>
                </c:pt>
                <c:pt idx="12301">
                  <c:v>0.14408564814814814</c:v>
                </c:pt>
                <c:pt idx="12302">
                  <c:v>0.14409722222222224</c:v>
                </c:pt>
                <c:pt idx="12303">
                  <c:v>0.14410879629629628</c:v>
                </c:pt>
                <c:pt idx="12304">
                  <c:v>0.14412037037037037</c:v>
                </c:pt>
                <c:pt idx="12305">
                  <c:v>0.14413194444444444</c:v>
                </c:pt>
                <c:pt idx="12306">
                  <c:v>0.1441435185185185</c:v>
                </c:pt>
                <c:pt idx="12307">
                  <c:v>0.1441550925925926</c:v>
                </c:pt>
                <c:pt idx="12308">
                  <c:v>0.14416666666666667</c:v>
                </c:pt>
                <c:pt idx="12309">
                  <c:v>0.14417824074074073</c:v>
                </c:pt>
                <c:pt idx="12310">
                  <c:v>0.14418981481481483</c:v>
                </c:pt>
                <c:pt idx="12311">
                  <c:v>0.14420138888888889</c:v>
                </c:pt>
                <c:pt idx="12312">
                  <c:v>0.14421296296296296</c:v>
                </c:pt>
                <c:pt idx="12313">
                  <c:v>0.14422453703703705</c:v>
                </c:pt>
                <c:pt idx="12314">
                  <c:v>0.14423611111111112</c:v>
                </c:pt>
                <c:pt idx="12315">
                  <c:v>0.14424768518518519</c:v>
                </c:pt>
                <c:pt idx="12316">
                  <c:v>0.14425925925925925</c:v>
                </c:pt>
                <c:pt idx="12317">
                  <c:v>0.14427083333333332</c:v>
                </c:pt>
                <c:pt idx="12318">
                  <c:v>0.14428240740740741</c:v>
                </c:pt>
                <c:pt idx="12319">
                  <c:v>0.14429398148148148</c:v>
                </c:pt>
                <c:pt idx="12320">
                  <c:v>0.14430555555555555</c:v>
                </c:pt>
                <c:pt idx="12321">
                  <c:v>0.14431712962962964</c:v>
                </c:pt>
                <c:pt idx="12322">
                  <c:v>0.14432870370370371</c:v>
                </c:pt>
                <c:pt idx="12323">
                  <c:v>0.14434027777777778</c:v>
                </c:pt>
                <c:pt idx="12324">
                  <c:v>0.14435185185185184</c:v>
                </c:pt>
                <c:pt idx="12325">
                  <c:v>0.14436342592592591</c:v>
                </c:pt>
                <c:pt idx="12326">
                  <c:v>0.144375</c:v>
                </c:pt>
                <c:pt idx="12327">
                  <c:v>0.14438657407407407</c:v>
                </c:pt>
                <c:pt idx="12328">
                  <c:v>0.14439814814814814</c:v>
                </c:pt>
                <c:pt idx="12329">
                  <c:v>0.14440972222222223</c:v>
                </c:pt>
                <c:pt idx="12330">
                  <c:v>0.1444212962962963</c:v>
                </c:pt>
                <c:pt idx="12331">
                  <c:v>0.14443287037037036</c:v>
                </c:pt>
                <c:pt idx="12332">
                  <c:v>0.14444444444444446</c:v>
                </c:pt>
                <c:pt idx="12333">
                  <c:v>0.14445601851851853</c:v>
                </c:pt>
                <c:pt idx="12334">
                  <c:v>0.14446759259259259</c:v>
                </c:pt>
                <c:pt idx="12335">
                  <c:v>0.14447916666666669</c:v>
                </c:pt>
                <c:pt idx="12336">
                  <c:v>0.14449074074074073</c:v>
                </c:pt>
                <c:pt idx="12337">
                  <c:v>0.14450231481481482</c:v>
                </c:pt>
                <c:pt idx="12338">
                  <c:v>0.14451388888888889</c:v>
                </c:pt>
                <c:pt idx="12339">
                  <c:v>0.14452546296296295</c:v>
                </c:pt>
                <c:pt idx="12340">
                  <c:v>0.14453703703703705</c:v>
                </c:pt>
                <c:pt idx="12341">
                  <c:v>0.14454861111111111</c:v>
                </c:pt>
                <c:pt idx="12342">
                  <c:v>0.14456018518518518</c:v>
                </c:pt>
                <c:pt idx="12343">
                  <c:v>0.14457175925925927</c:v>
                </c:pt>
                <c:pt idx="12344">
                  <c:v>0.14458333333333331</c:v>
                </c:pt>
                <c:pt idx="12345">
                  <c:v>0.14459490740740741</c:v>
                </c:pt>
                <c:pt idx="12346">
                  <c:v>0.14460648148148147</c:v>
                </c:pt>
                <c:pt idx="12347">
                  <c:v>0.14461805555555554</c:v>
                </c:pt>
                <c:pt idx="12348">
                  <c:v>0.14462962962962964</c:v>
                </c:pt>
                <c:pt idx="12349">
                  <c:v>0.1446412037037037</c:v>
                </c:pt>
                <c:pt idx="12350">
                  <c:v>0.14465277777777777</c:v>
                </c:pt>
                <c:pt idx="12351">
                  <c:v>0.14466435185185186</c:v>
                </c:pt>
                <c:pt idx="12352">
                  <c:v>0.14467592592592593</c:v>
                </c:pt>
                <c:pt idx="12353">
                  <c:v>0.1446875</c:v>
                </c:pt>
                <c:pt idx="12354">
                  <c:v>0.14469907407407409</c:v>
                </c:pt>
                <c:pt idx="12355">
                  <c:v>0.14471064814814816</c:v>
                </c:pt>
                <c:pt idx="12356">
                  <c:v>0.14472222222222222</c:v>
                </c:pt>
                <c:pt idx="12357">
                  <c:v>0.14473379629629629</c:v>
                </c:pt>
                <c:pt idx="12358">
                  <c:v>0.14474537037037036</c:v>
                </c:pt>
                <c:pt idx="12359">
                  <c:v>0.14475694444444445</c:v>
                </c:pt>
                <c:pt idx="12360">
                  <c:v>0.14476851851851852</c:v>
                </c:pt>
                <c:pt idx="12361">
                  <c:v>0.14478009259259259</c:v>
                </c:pt>
                <c:pt idx="12362">
                  <c:v>0.14479166666666668</c:v>
                </c:pt>
                <c:pt idx="12363">
                  <c:v>0.14480324074074075</c:v>
                </c:pt>
                <c:pt idx="12364">
                  <c:v>0.14481481481481481</c:v>
                </c:pt>
                <c:pt idx="12365">
                  <c:v>0.14482638888888888</c:v>
                </c:pt>
                <c:pt idx="12366">
                  <c:v>0.14483796296296295</c:v>
                </c:pt>
                <c:pt idx="12367">
                  <c:v>0.14484953703703704</c:v>
                </c:pt>
                <c:pt idx="12368">
                  <c:v>0.14486111111111111</c:v>
                </c:pt>
                <c:pt idx="12369">
                  <c:v>0.14487268518518517</c:v>
                </c:pt>
                <c:pt idx="12370">
                  <c:v>0.14488425925925927</c:v>
                </c:pt>
                <c:pt idx="12371">
                  <c:v>0.14489583333333333</c:v>
                </c:pt>
                <c:pt idx="12372">
                  <c:v>0.1449074074074074</c:v>
                </c:pt>
                <c:pt idx="12373">
                  <c:v>0.1449189814814815</c:v>
                </c:pt>
                <c:pt idx="12374">
                  <c:v>0.14493055555555556</c:v>
                </c:pt>
                <c:pt idx="12375">
                  <c:v>0.14494212962962963</c:v>
                </c:pt>
                <c:pt idx="12376">
                  <c:v>0.14495370370370372</c:v>
                </c:pt>
                <c:pt idx="12377">
                  <c:v>0.14496527777777776</c:v>
                </c:pt>
                <c:pt idx="12378">
                  <c:v>0.14497685185185186</c:v>
                </c:pt>
                <c:pt idx="12379">
                  <c:v>0.14498842592592592</c:v>
                </c:pt>
                <c:pt idx="12380">
                  <c:v>0.14499999999999999</c:v>
                </c:pt>
                <c:pt idx="12381">
                  <c:v>0.14501157407407408</c:v>
                </c:pt>
                <c:pt idx="12382">
                  <c:v>0.14502314814814815</c:v>
                </c:pt>
                <c:pt idx="12383">
                  <c:v>0.14503472222222222</c:v>
                </c:pt>
                <c:pt idx="12384">
                  <c:v>0.14504629629629631</c:v>
                </c:pt>
                <c:pt idx="12385">
                  <c:v>0.14505787037037035</c:v>
                </c:pt>
                <c:pt idx="12386">
                  <c:v>0.14506944444444445</c:v>
                </c:pt>
                <c:pt idx="12387">
                  <c:v>0.14508101851851851</c:v>
                </c:pt>
                <c:pt idx="12388">
                  <c:v>0.14509259259259258</c:v>
                </c:pt>
                <c:pt idx="12389">
                  <c:v>0.14510416666666667</c:v>
                </c:pt>
                <c:pt idx="12390">
                  <c:v>0.14511574074074074</c:v>
                </c:pt>
                <c:pt idx="12391">
                  <c:v>0.14512731481481481</c:v>
                </c:pt>
                <c:pt idx="12392">
                  <c:v>0.1451388888888889</c:v>
                </c:pt>
                <c:pt idx="12393">
                  <c:v>0.14515046296296297</c:v>
                </c:pt>
                <c:pt idx="12394">
                  <c:v>0.14516203703703703</c:v>
                </c:pt>
                <c:pt idx="12395">
                  <c:v>0.14517361111111113</c:v>
                </c:pt>
                <c:pt idx="12396">
                  <c:v>0.14518518518518519</c:v>
                </c:pt>
                <c:pt idx="12397">
                  <c:v>0.14519675925925926</c:v>
                </c:pt>
                <c:pt idx="12398">
                  <c:v>0.14520833333333333</c:v>
                </c:pt>
                <c:pt idx="12399">
                  <c:v>0.14521990740740739</c:v>
                </c:pt>
                <c:pt idx="12400">
                  <c:v>0.14523148148148149</c:v>
                </c:pt>
                <c:pt idx="12401">
                  <c:v>0.14524305555555556</c:v>
                </c:pt>
                <c:pt idx="12402">
                  <c:v>0.14525462962962962</c:v>
                </c:pt>
                <c:pt idx="12403">
                  <c:v>0.14526620370370372</c:v>
                </c:pt>
                <c:pt idx="12404">
                  <c:v>0.14527777777777778</c:v>
                </c:pt>
                <c:pt idx="12405">
                  <c:v>0.14528935185185185</c:v>
                </c:pt>
                <c:pt idx="12406">
                  <c:v>0.14530092592592592</c:v>
                </c:pt>
                <c:pt idx="12407">
                  <c:v>0.14531249999999998</c:v>
                </c:pt>
                <c:pt idx="12408">
                  <c:v>0.14532407407407408</c:v>
                </c:pt>
                <c:pt idx="12409">
                  <c:v>0.14533564814814814</c:v>
                </c:pt>
                <c:pt idx="12410">
                  <c:v>0.14534722222222221</c:v>
                </c:pt>
                <c:pt idx="12411">
                  <c:v>0.14535879629629631</c:v>
                </c:pt>
                <c:pt idx="12412">
                  <c:v>0.14537037037037037</c:v>
                </c:pt>
                <c:pt idx="12413">
                  <c:v>0.14538194444444444</c:v>
                </c:pt>
                <c:pt idx="12414">
                  <c:v>0.14539351851851853</c:v>
                </c:pt>
                <c:pt idx="12415">
                  <c:v>0.1454050925925926</c:v>
                </c:pt>
                <c:pt idx="12416">
                  <c:v>0.14541666666666667</c:v>
                </c:pt>
                <c:pt idx="12417">
                  <c:v>0.14542824074074076</c:v>
                </c:pt>
                <c:pt idx="12418">
                  <c:v>0.1454398148148148</c:v>
                </c:pt>
                <c:pt idx="12419">
                  <c:v>0.14545138888888889</c:v>
                </c:pt>
                <c:pt idx="12420">
                  <c:v>0.14546296296296296</c:v>
                </c:pt>
                <c:pt idx="12421">
                  <c:v>0.14547453703703703</c:v>
                </c:pt>
                <c:pt idx="12422">
                  <c:v>0.14548611111111112</c:v>
                </c:pt>
                <c:pt idx="12423">
                  <c:v>0.14549768518518519</c:v>
                </c:pt>
                <c:pt idx="12424">
                  <c:v>0.14550925925925925</c:v>
                </c:pt>
                <c:pt idx="12425">
                  <c:v>0.14552083333333335</c:v>
                </c:pt>
                <c:pt idx="12426">
                  <c:v>0.14553240740740739</c:v>
                </c:pt>
                <c:pt idx="12427">
                  <c:v>0.14554398148148148</c:v>
                </c:pt>
                <c:pt idx="12428">
                  <c:v>0.14555555555555555</c:v>
                </c:pt>
                <c:pt idx="12429">
                  <c:v>0.14556712962962962</c:v>
                </c:pt>
                <c:pt idx="12430">
                  <c:v>0.14557870370370371</c:v>
                </c:pt>
                <c:pt idx="12431">
                  <c:v>0.14559027777777778</c:v>
                </c:pt>
                <c:pt idx="12432">
                  <c:v>0.14560185185185184</c:v>
                </c:pt>
                <c:pt idx="12433">
                  <c:v>0.14561342592592594</c:v>
                </c:pt>
                <c:pt idx="12434">
                  <c:v>0.145625</c:v>
                </c:pt>
                <c:pt idx="12435">
                  <c:v>0.14563657407407407</c:v>
                </c:pt>
                <c:pt idx="12436">
                  <c:v>0.14564814814814817</c:v>
                </c:pt>
                <c:pt idx="12437">
                  <c:v>0.14564814814814817</c:v>
                </c:pt>
                <c:pt idx="12438">
                  <c:v>0.14565972222222223</c:v>
                </c:pt>
                <c:pt idx="12439">
                  <c:v>0.1456712962962963</c:v>
                </c:pt>
                <c:pt idx="12440">
                  <c:v>0.14568287037037037</c:v>
                </c:pt>
                <c:pt idx="12441">
                  <c:v>0.14569444444444443</c:v>
                </c:pt>
                <c:pt idx="12442">
                  <c:v>0.14570601851851853</c:v>
                </c:pt>
                <c:pt idx="12443">
                  <c:v>0.14571759259259259</c:v>
                </c:pt>
                <c:pt idx="12444">
                  <c:v>0.14572916666666666</c:v>
                </c:pt>
                <c:pt idx="12445">
                  <c:v>0.14574074074074075</c:v>
                </c:pt>
                <c:pt idx="12446">
                  <c:v>0.14575231481481482</c:v>
                </c:pt>
                <c:pt idx="12447">
                  <c:v>0.14576388888888889</c:v>
                </c:pt>
                <c:pt idx="12448">
                  <c:v>0.14577546296296295</c:v>
                </c:pt>
                <c:pt idx="12449">
                  <c:v>0.14578703703703702</c:v>
                </c:pt>
                <c:pt idx="12450">
                  <c:v>0.14579861111111111</c:v>
                </c:pt>
                <c:pt idx="12451">
                  <c:v>0.14581018518518518</c:v>
                </c:pt>
                <c:pt idx="12452">
                  <c:v>0.14582175925925925</c:v>
                </c:pt>
                <c:pt idx="12453">
                  <c:v>0.14583333333333334</c:v>
                </c:pt>
                <c:pt idx="12454">
                  <c:v>0.14584490740740741</c:v>
                </c:pt>
                <c:pt idx="12455">
                  <c:v>0.14585648148148148</c:v>
                </c:pt>
                <c:pt idx="12456">
                  <c:v>0.14586805555555557</c:v>
                </c:pt>
                <c:pt idx="12457">
                  <c:v>0.14587962962962964</c:v>
                </c:pt>
                <c:pt idx="12458">
                  <c:v>0.1458912037037037</c:v>
                </c:pt>
                <c:pt idx="12459">
                  <c:v>0.1459027777777778</c:v>
                </c:pt>
                <c:pt idx="12460">
                  <c:v>0.14591435185185184</c:v>
                </c:pt>
                <c:pt idx="12461">
                  <c:v>0.14592592592592593</c:v>
                </c:pt>
                <c:pt idx="12462">
                  <c:v>0.1459375</c:v>
                </c:pt>
                <c:pt idx="12463">
                  <c:v>0.14594907407407406</c:v>
                </c:pt>
                <c:pt idx="12464">
                  <c:v>0.14596064814814816</c:v>
                </c:pt>
                <c:pt idx="12465">
                  <c:v>0.14597222222222223</c:v>
                </c:pt>
                <c:pt idx="12466">
                  <c:v>0.14598379629629629</c:v>
                </c:pt>
                <c:pt idx="12467">
                  <c:v>0.14599537037037039</c:v>
                </c:pt>
                <c:pt idx="12468">
                  <c:v>0.14600694444444443</c:v>
                </c:pt>
                <c:pt idx="12469">
                  <c:v>0.14601851851851852</c:v>
                </c:pt>
                <c:pt idx="12470">
                  <c:v>0.14603009259259259</c:v>
                </c:pt>
                <c:pt idx="12471">
                  <c:v>0.14604166666666665</c:v>
                </c:pt>
                <c:pt idx="12472">
                  <c:v>0.14605324074074075</c:v>
                </c:pt>
                <c:pt idx="12473">
                  <c:v>0.14606481481481481</c:v>
                </c:pt>
                <c:pt idx="12474">
                  <c:v>0.14607638888888888</c:v>
                </c:pt>
                <c:pt idx="12475">
                  <c:v>0.14608796296296298</c:v>
                </c:pt>
                <c:pt idx="12476">
                  <c:v>0.14609953703703704</c:v>
                </c:pt>
                <c:pt idx="12477">
                  <c:v>0.14611111111111111</c:v>
                </c:pt>
                <c:pt idx="12478">
                  <c:v>0.1461226851851852</c:v>
                </c:pt>
                <c:pt idx="12479">
                  <c:v>0.14613425925925927</c:v>
                </c:pt>
                <c:pt idx="12480">
                  <c:v>0.14614583333333334</c:v>
                </c:pt>
                <c:pt idx="12481">
                  <c:v>0.1461574074074074</c:v>
                </c:pt>
                <c:pt idx="12482">
                  <c:v>0.14616898148148147</c:v>
                </c:pt>
                <c:pt idx="12483">
                  <c:v>0.14618055555555556</c:v>
                </c:pt>
                <c:pt idx="12484">
                  <c:v>0.14619212962962963</c:v>
                </c:pt>
                <c:pt idx="12485">
                  <c:v>0.1462037037037037</c:v>
                </c:pt>
                <c:pt idx="12486">
                  <c:v>0.14621527777777779</c:v>
                </c:pt>
                <c:pt idx="12487">
                  <c:v>0.14622685185185186</c:v>
                </c:pt>
                <c:pt idx="12488">
                  <c:v>0.14623842592592592</c:v>
                </c:pt>
                <c:pt idx="12489">
                  <c:v>0.14624999999999999</c:v>
                </c:pt>
                <c:pt idx="12490">
                  <c:v>0.14626157407407406</c:v>
                </c:pt>
                <c:pt idx="12491">
                  <c:v>0.14627314814814815</c:v>
                </c:pt>
                <c:pt idx="12492">
                  <c:v>0.14628472222222222</c:v>
                </c:pt>
                <c:pt idx="12493">
                  <c:v>0.14629629629629629</c:v>
                </c:pt>
                <c:pt idx="12494">
                  <c:v>0.14630787037037038</c:v>
                </c:pt>
                <c:pt idx="12495">
                  <c:v>0.14631944444444445</c:v>
                </c:pt>
                <c:pt idx="12496">
                  <c:v>0.14633101851851851</c:v>
                </c:pt>
                <c:pt idx="12497">
                  <c:v>0.14634259259259261</c:v>
                </c:pt>
                <c:pt idx="12498">
                  <c:v>0.14635416666666667</c:v>
                </c:pt>
                <c:pt idx="12499">
                  <c:v>0.14636574074074074</c:v>
                </c:pt>
                <c:pt idx="12500">
                  <c:v>0.14637731481481484</c:v>
                </c:pt>
                <c:pt idx="12501">
                  <c:v>0.14638888888888887</c:v>
                </c:pt>
                <c:pt idx="12502">
                  <c:v>0.14640046296296297</c:v>
                </c:pt>
                <c:pt idx="12503">
                  <c:v>0.14641203703703703</c:v>
                </c:pt>
                <c:pt idx="12504">
                  <c:v>0.1464236111111111</c:v>
                </c:pt>
                <c:pt idx="12505">
                  <c:v>0.1464351851851852</c:v>
                </c:pt>
                <c:pt idx="12506">
                  <c:v>0.14644675925925926</c:v>
                </c:pt>
                <c:pt idx="12507">
                  <c:v>0.14645833333333333</c:v>
                </c:pt>
                <c:pt idx="12508">
                  <c:v>0.14646990740740742</c:v>
                </c:pt>
                <c:pt idx="12509">
                  <c:v>0.14648148148148146</c:v>
                </c:pt>
                <c:pt idx="12510">
                  <c:v>0.14649305555555556</c:v>
                </c:pt>
                <c:pt idx="12511">
                  <c:v>0.14650462962962962</c:v>
                </c:pt>
                <c:pt idx="12512">
                  <c:v>0.14651620370370369</c:v>
                </c:pt>
                <c:pt idx="12513">
                  <c:v>0.14652777777777778</c:v>
                </c:pt>
                <c:pt idx="12514">
                  <c:v>0.14653935185185185</c:v>
                </c:pt>
                <c:pt idx="12515">
                  <c:v>0.14655092592592592</c:v>
                </c:pt>
                <c:pt idx="12516">
                  <c:v>0.14656250000000001</c:v>
                </c:pt>
                <c:pt idx="12517">
                  <c:v>0.14657407407407408</c:v>
                </c:pt>
                <c:pt idx="12518">
                  <c:v>0.14658564814814815</c:v>
                </c:pt>
                <c:pt idx="12519">
                  <c:v>0.14659722222222224</c:v>
                </c:pt>
                <c:pt idx="12520">
                  <c:v>0.14660879629629631</c:v>
                </c:pt>
                <c:pt idx="12521">
                  <c:v>0.14662037037037037</c:v>
                </c:pt>
                <c:pt idx="12522">
                  <c:v>0.14663194444444444</c:v>
                </c:pt>
                <c:pt idx="12523">
                  <c:v>0.14664351851851851</c:v>
                </c:pt>
                <c:pt idx="12524">
                  <c:v>0.1466550925925926</c:v>
                </c:pt>
                <c:pt idx="12525">
                  <c:v>0.14666666666666667</c:v>
                </c:pt>
                <c:pt idx="12526">
                  <c:v>0.14667824074074073</c:v>
                </c:pt>
                <c:pt idx="12527">
                  <c:v>0.14668981481481483</c:v>
                </c:pt>
                <c:pt idx="12528">
                  <c:v>0.1467013888888889</c:v>
                </c:pt>
                <c:pt idx="12529">
                  <c:v>0.14671296296296296</c:v>
                </c:pt>
                <c:pt idx="12530">
                  <c:v>0.14672453703703703</c:v>
                </c:pt>
                <c:pt idx="12531">
                  <c:v>0.14673611111111109</c:v>
                </c:pt>
                <c:pt idx="12532">
                  <c:v>0.14674768518518519</c:v>
                </c:pt>
                <c:pt idx="12533">
                  <c:v>0.14675925925925926</c:v>
                </c:pt>
                <c:pt idx="12534">
                  <c:v>0.14677083333333332</c:v>
                </c:pt>
                <c:pt idx="12535">
                  <c:v>0.14678240740740742</c:v>
                </c:pt>
                <c:pt idx="12536">
                  <c:v>0.14679398148148148</c:v>
                </c:pt>
                <c:pt idx="12537">
                  <c:v>0.14680555555555555</c:v>
                </c:pt>
                <c:pt idx="12538">
                  <c:v>0.14681712962962964</c:v>
                </c:pt>
                <c:pt idx="12539">
                  <c:v>0.14682870370370371</c:v>
                </c:pt>
                <c:pt idx="12540">
                  <c:v>0.14684027777777778</c:v>
                </c:pt>
                <c:pt idx="12541">
                  <c:v>0.14685185185185184</c:v>
                </c:pt>
                <c:pt idx="12542">
                  <c:v>0.14686342592592591</c:v>
                </c:pt>
                <c:pt idx="12543">
                  <c:v>0.14687500000000001</c:v>
                </c:pt>
                <c:pt idx="12544">
                  <c:v>0.14688657407407407</c:v>
                </c:pt>
                <c:pt idx="12545">
                  <c:v>0.14689814814814814</c:v>
                </c:pt>
                <c:pt idx="12546">
                  <c:v>0.14690972222222223</c:v>
                </c:pt>
                <c:pt idx="12547">
                  <c:v>0.1469212962962963</c:v>
                </c:pt>
                <c:pt idx="12548">
                  <c:v>0.14693287037037037</c:v>
                </c:pt>
                <c:pt idx="12549">
                  <c:v>0.14694444444444446</c:v>
                </c:pt>
                <c:pt idx="12550">
                  <c:v>0.1469560185185185</c:v>
                </c:pt>
                <c:pt idx="12551">
                  <c:v>0.14696759259259259</c:v>
                </c:pt>
                <c:pt idx="12552">
                  <c:v>0.14697916666666666</c:v>
                </c:pt>
                <c:pt idx="12553">
                  <c:v>0.14699074074074073</c:v>
                </c:pt>
                <c:pt idx="12554">
                  <c:v>0.14700231481481482</c:v>
                </c:pt>
                <c:pt idx="12555">
                  <c:v>0.14701388888888889</c:v>
                </c:pt>
                <c:pt idx="12556">
                  <c:v>0.14702546296296296</c:v>
                </c:pt>
                <c:pt idx="12557">
                  <c:v>0.14703703703703705</c:v>
                </c:pt>
                <c:pt idx="12558">
                  <c:v>0.14704861111111112</c:v>
                </c:pt>
                <c:pt idx="12559">
                  <c:v>0.14706018518518518</c:v>
                </c:pt>
                <c:pt idx="12560">
                  <c:v>0.14707175925925928</c:v>
                </c:pt>
                <c:pt idx="12561">
                  <c:v>0.14708333333333334</c:v>
                </c:pt>
                <c:pt idx="12562">
                  <c:v>0.14709490740740741</c:v>
                </c:pt>
                <c:pt idx="12563">
                  <c:v>0.14710648148148148</c:v>
                </c:pt>
                <c:pt idx="12564">
                  <c:v>0.14711805555555554</c:v>
                </c:pt>
                <c:pt idx="12565">
                  <c:v>0.14712962962962964</c:v>
                </c:pt>
                <c:pt idx="12566">
                  <c:v>0.1471412037037037</c:v>
                </c:pt>
                <c:pt idx="12567">
                  <c:v>0.14715277777777777</c:v>
                </c:pt>
                <c:pt idx="12568">
                  <c:v>0.14716435185185187</c:v>
                </c:pt>
                <c:pt idx="12569">
                  <c:v>0.14717592592592593</c:v>
                </c:pt>
                <c:pt idx="12570">
                  <c:v>0.1471875</c:v>
                </c:pt>
                <c:pt idx="12571">
                  <c:v>0.14719907407407407</c:v>
                </c:pt>
                <c:pt idx="12572">
                  <c:v>0.14721064814814813</c:v>
                </c:pt>
                <c:pt idx="12573">
                  <c:v>0.14722222222222223</c:v>
                </c:pt>
                <c:pt idx="12574">
                  <c:v>0.14723379629629629</c:v>
                </c:pt>
                <c:pt idx="12575">
                  <c:v>0.14724537037037036</c:v>
                </c:pt>
                <c:pt idx="12576">
                  <c:v>0.14725694444444445</c:v>
                </c:pt>
                <c:pt idx="12577">
                  <c:v>0.14726851851851852</c:v>
                </c:pt>
                <c:pt idx="12578">
                  <c:v>0.14728009259259259</c:v>
                </c:pt>
                <c:pt idx="12579">
                  <c:v>0.14729166666666668</c:v>
                </c:pt>
                <c:pt idx="12580">
                  <c:v>0.14730324074074075</c:v>
                </c:pt>
                <c:pt idx="12581">
                  <c:v>0.14731481481481482</c:v>
                </c:pt>
                <c:pt idx="12582">
                  <c:v>0.14732638888888888</c:v>
                </c:pt>
                <c:pt idx="12583">
                  <c:v>0.14733796296296295</c:v>
                </c:pt>
                <c:pt idx="12584">
                  <c:v>0.14734953703703704</c:v>
                </c:pt>
                <c:pt idx="12585">
                  <c:v>0.14736111111111111</c:v>
                </c:pt>
                <c:pt idx="12586">
                  <c:v>0.14737268518518518</c:v>
                </c:pt>
                <c:pt idx="12587">
                  <c:v>0.14738425925925927</c:v>
                </c:pt>
                <c:pt idx="12588">
                  <c:v>0.14739583333333334</c:v>
                </c:pt>
                <c:pt idx="12589">
                  <c:v>0.1474074074074074</c:v>
                </c:pt>
                <c:pt idx="12590">
                  <c:v>0.14741898148148147</c:v>
                </c:pt>
                <c:pt idx="12591">
                  <c:v>0.14743055555555554</c:v>
                </c:pt>
                <c:pt idx="12592">
                  <c:v>0.14744212962962963</c:v>
                </c:pt>
                <c:pt idx="12593">
                  <c:v>0.1474537037037037</c:v>
                </c:pt>
                <c:pt idx="12594">
                  <c:v>0.14746527777777776</c:v>
                </c:pt>
                <c:pt idx="12595">
                  <c:v>0.14747685185185186</c:v>
                </c:pt>
                <c:pt idx="12596">
                  <c:v>0.14748842592592593</c:v>
                </c:pt>
                <c:pt idx="12597">
                  <c:v>0.14749999999999999</c:v>
                </c:pt>
                <c:pt idx="12598">
                  <c:v>0.14751157407407409</c:v>
                </c:pt>
                <c:pt idx="12599">
                  <c:v>0.14752314814814815</c:v>
                </c:pt>
                <c:pt idx="12600">
                  <c:v>0.14753472222222222</c:v>
                </c:pt>
                <c:pt idx="12601">
                  <c:v>0.14754629629629631</c:v>
                </c:pt>
                <c:pt idx="12602">
                  <c:v>0.14755787037037038</c:v>
                </c:pt>
                <c:pt idx="12603">
                  <c:v>0.14756944444444445</c:v>
                </c:pt>
                <c:pt idx="12604">
                  <c:v>0.14758101851851851</c:v>
                </c:pt>
                <c:pt idx="12605">
                  <c:v>0.14759259259259258</c:v>
                </c:pt>
                <c:pt idx="12606">
                  <c:v>0.14760416666666668</c:v>
                </c:pt>
                <c:pt idx="12607">
                  <c:v>0.14761574074074074</c:v>
                </c:pt>
                <c:pt idx="12608">
                  <c:v>0.14762731481481481</c:v>
                </c:pt>
                <c:pt idx="12609">
                  <c:v>0.1476388888888889</c:v>
                </c:pt>
                <c:pt idx="12610">
                  <c:v>0.14765046296296297</c:v>
                </c:pt>
                <c:pt idx="12611">
                  <c:v>0.14766203703703704</c:v>
                </c:pt>
                <c:pt idx="12612">
                  <c:v>0.1476736111111111</c:v>
                </c:pt>
                <c:pt idx="12613">
                  <c:v>0.14768518518518517</c:v>
                </c:pt>
                <c:pt idx="12614">
                  <c:v>0.14769675925925926</c:v>
                </c:pt>
                <c:pt idx="12615">
                  <c:v>0.14770833333333333</c:v>
                </c:pt>
                <c:pt idx="12616">
                  <c:v>0.1477199074074074</c:v>
                </c:pt>
                <c:pt idx="12617">
                  <c:v>0.14773148148148149</c:v>
                </c:pt>
                <c:pt idx="12618">
                  <c:v>0.14774305555555556</c:v>
                </c:pt>
                <c:pt idx="12619">
                  <c:v>0.14775462962962962</c:v>
                </c:pt>
                <c:pt idx="12620">
                  <c:v>0.14776620370370372</c:v>
                </c:pt>
                <c:pt idx="12621">
                  <c:v>0.14777777777777779</c:v>
                </c:pt>
                <c:pt idx="12622">
                  <c:v>0.14778935185185185</c:v>
                </c:pt>
                <c:pt idx="12623">
                  <c:v>0.14780092592592595</c:v>
                </c:pt>
                <c:pt idx="12624">
                  <c:v>0.14781249999999999</c:v>
                </c:pt>
                <c:pt idx="12625">
                  <c:v>0.14782407407407408</c:v>
                </c:pt>
                <c:pt idx="12626">
                  <c:v>0.14783564814814815</c:v>
                </c:pt>
                <c:pt idx="12627">
                  <c:v>0.14784722222222221</c:v>
                </c:pt>
                <c:pt idx="12628">
                  <c:v>0.14785879629629631</c:v>
                </c:pt>
                <c:pt idx="12629">
                  <c:v>0.14787037037037037</c:v>
                </c:pt>
                <c:pt idx="12630">
                  <c:v>0.14788194444444444</c:v>
                </c:pt>
                <c:pt idx="12631">
                  <c:v>0.14789351851851854</c:v>
                </c:pt>
                <c:pt idx="12632">
                  <c:v>0.14790509259259257</c:v>
                </c:pt>
                <c:pt idx="12633">
                  <c:v>0.14791666666666667</c:v>
                </c:pt>
                <c:pt idx="12634">
                  <c:v>0.14792824074074074</c:v>
                </c:pt>
                <c:pt idx="12635">
                  <c:v>0.1479398148148148</c:v>
                </c:pt>
                <c:pt idx="12636">
                  <c:v>0.1479513888888889</c:v>
                </c:pt>
                <c:pt idx="12637">
                  <c:v>0.14796296296296296</c:v>
                </c:pt>
                <c:pt idx="12638">
                  <c:v>0.14797453703703703</c:v>
                </c:pt>
                <c:pt idx="12639">
                  <c:v>0.14798611111111112</c:v>
                </c:pt>
                <c:pt idx="12640">
                  <c:v>0.14799768518518519</c:v>
                </c:pt>
                <c:pt idx="12641">
                  <c:v>0.14800925925925926</c:v>
                </c:pt>
                <c:pt idx="12642">
                  <c:v>0.14802083333333335</c:v>
                </c:pt>
                <c:pt idx="12643">
                  <c:v>0.14803240740740739</c:v>
                </c:pt>
                <c:pt idx="12644">
                  <c:v>0.14804398148148148</c:v>
                </c:pt>
                <c:pt idx="12645">
                  <c:v>0.14805555555555555</c:v>
                </c:pt>
                <c:pt idx="12646">
                  <c:v>0.14806712962962962</c:v>
                </c:pt>
                <c:pt idx="12647">
                  <c:v>0.14807870370370371</c:v>
                </c:pt>
                <c:pt idx="12648">
                  <c:v>0.14809027777777778</c:v>
                </c:pt>
                <c:pt idx="12649">
                  <c:v>0.14810185185185185</c:v>
                </c:pt>
                <c:pt idx="12650">
                  <c:v>0.14811342592592594</c:v>
                </c:pt>
                <c:pt idx="12651">
                  <c:v>0.14812499999999998</c:v>
                </c:pt>
                <c:pt idx="12652">
                  <c:v>0.14813657407407407</c:v>
                </c:pt>
                <c:pt idx="12653">
                  <c:v>0.14814814814814814</c:v>
                </c:pt>
                <c:pt idx="12654">
                  <c:v>0.14815972222222221</c:v>
                </c:pt>
                <c:pt idx="12655">
                  <c:v>0.1481712962962963</c:v>
                </c:pt>
                <c:pt idx="12656">
                  <c:v>0.14818287037037037</c:v>
                </c:pt>
                <c:pt idx="12657">
                  <c:v>0.14819444444444443</c:v>
                </c:pt>
                <c:pt idx="12658">
                  <c:v>0.14820601851851853</c:v>
                </c:pt>
                <c:pt idx="12659">
                  <c:v>0.1482175925925926</c:v>
                </c:pt>
                <c:pt idx="12660">
                  <c:v>0.14822916666666666</c:v>
                </c:pt>
                <c:pt idx="12661">
                  <c:v>0.14824074074074076</c:v>
                </c:pt>
                <c:pt idx="12662">
                  <c:v>0.14825231481481482</c:v>
                </c:pt>
                <c:pt idx="12663">
                  <c:v>0.14826388888888889</c:v>
                </c:pt>
                <c:pt idx="12664">
                  <c:v>0.14827546296296296</c:v>
                </c:pt>
                <c:pt idx="12665">
                  <c:v>0.14828703703703702</c:v>
                </c:pt>
                <c:pt idx="12666">
                  <c:v>0.14829861111111112</c:v>
                </c:pt>
                <c:pt idx="12667">
                  <c:v>0.14831018518518518</c:v>
                </c:pt>
                <c:pt idx="12668">
                  <c:v>0.14832175925925925</c:v>
                </c:pt>
                <c:pt idx="12669">
                  <c:v>0.14833333333333334</c:v>
                </c:pt>
                <c:pt idx="12670">
                  <c:v>0.14834490740740741</c:v>
                </c:pt>
                <c:pt idx="12671">
                  <c:v>0.14835648148148148</c:v>
                </c:pt>
                <c:pt idx="12672">
                  <c:v>0.14836805555555554</c:v>
                </c:pt>
                <c:pt idx="12673">
                  <c:v>0.14837962962962961</c:v>
                </c:pt>
                <c:pt idx="12674">
                  <c:v>0.14839120370370371</c:v>
                </c:pt>
                <c:pt idx="12675">
                  <c:v>0.14840277777777777</c:v>
                </c:pt>
                <c:pt idx="12676">
                  <c:v>0.14841435185185184</c:v>
                </c:pt>
                <c:pt idx="12677">
                  <c:v>0.14842592592592593</c:v>
                </c:pt>
                <c:pt idx="12678">
                  <c:v>0.1484375</c:v>
                </c:pt>
                <c:pt idx="12679">
                  <c:v>0.14844907407407407</c:v>
                </c:pt>
                <c:pt idx="12680">
                  <c:v>0.14846064814814816</c:v>
                </c:pt>
                <c:pt idx="12681">
                  <c:v>0.14847222222222223</c:v>
                </c:pt>
                <c:pt idx="12682">
                  <c:v>0.14848379629629629</c:v>
                </c:pt>
                <c:pt idx="12683">
                  <c:v>0.14849537037037039</c:v>
                </c:pt>
                <c:pt idx="12684">
                  <c:v>0.14850694444444446</c:v>
                </c:pt>
                <c:pt idx="12685">
                  <c:v>0.14851851851851852</c:v>
                </c:pt>
                <c:pt idx="12686">
                  <c:v>0.14853009259259259</c:v>
                </c:pt>
                <c:pt idx="12687">
                  <c:v>0.14854166666666666</c:v>
                </c:pt>
                <c:pt idx="12688">
                  <c:v>0.14855324074074075</c:v>
                </c:pt>
                <c:pt idx="12689">
                  <c:v>0.14856481481481482</c:v>
                </c:pt>
                <c:pt idx="12690">
                  <c:v>0.14857638888888888</c:v>
                </c:pt>
                <c:pt idx="12691">
                  <c:v>0.14858796296296298</c:v>
                </c:pt>
                <c:pt idx="12692">
                  <c:v>0.14859953703703704</c:v>
                </c:pt>
                <c:pt idx="12693">
                  <c:v>0.14861111111111111</c:v>
                </c:pt>
                <c:pt idx="12694">
                  <c:v>0.14862268518518518</c:v>
                </c:pt>
                <c:pt idx="12695">
                  <c:v>0.14863425925925924</c:v>
                </c:pt>
                <c:pt idx="12696">
                  <c:v>0.14864583333333334</c:v>
                </c:pt>
                <c:pt idx="12697">
                  <c:v>0.1486574074074074</c:v>
                </c:pt>
                <c:pt idx="12698">
                  <c:v>0.14866898148148147</c:v>
                </c:pt>
                <c:pt idx="12699">
                  <c:v>0.14868055555555557</c:v>
                </c:pt>
                <c:pt idx="12700">
                  <c:v>0.14869212962962963</c:v>
                </c:pt>
                <c:pt idx="12701">
                  <c:v>0.1487037037037037</c:v>
                </c:pt>
                <c:pt idx="12702">
                  <c:v>0.14871527777777779</c:v>
                </c:pt>
                <c:pt idx="12703">
                  <c:v>0.14872685185185186</c:v>
                </c:pt>
                <c:pt idx="12704">
                  <c:v>0.14873842592592593</c:v>
                </c:pt>
                <c:pt idx="12705">
                  <c:v>0.14875000000000002</c:v>
                </c:pt>
                <c:pt idx="12706">
                  <c:v>0.14876157407407406</c:v>
                </c:pt>
                <c:pt idx="12707">
                  <c:v>0.14877314814814815</c:v>
                </c:pt>
                <c:pt idx="12708">
                  <c:v>0.14878472222222222</c:v>
                </c:pt>
                <c:pt idx="12709">
                  <c:v>0.14879629629629629</c:v>
                </c:pt>
                <c:pt idx="12710">
                  <c:v>0.14880787037037038</c:v>
                </c:pt>
                <c:pt idx="12711">
                  <c:v>0.14881944444444445</c:v>
                </c:pt>
                <c:pt idx="12712">
                  <c:v>0.14883101851851852</c:v>
                </c:pt>
                <c:pt idx="12713">
                  <c:v>0.14884259259259261</c:v>
                </c:pt>
                <c:pt idx="12714">
                  <c:v>0.14885416666666665</c:v>
                </c:pt>
                <c:pt idx="12715">
                  <c:v>0.14886574074074074</c:v>
                </c:pt>
                <c:pt idx="12716">
                  <c:v>0.14887731481481481</c:v>
                </c:pt>
                <c:pt idx="12717">
                  <c:v>0.14888888888888888</c:v>
                </c:pt>
                <c:pt idx="12718">
                  <c:v>0.14890046296296297</c:v>
                </c:pt>
                <c:pt idx="12719">
                  <c:v>0.14891203703703704</c:v>
                </c:pt>
                <c:pt idx="12720">
                  <c:v>0.1489236111111111</c:v>
                </c:pt>
                <c:pt idx="12721">
                  <c:v>0.1489351851851852</c:v>
                </c:pt>
                <c:pt idx="12722">
                  <c:v>0.14894675925925926</c:v>
                </c:pt>
                <c:pt idx="12723">
                  <c:v>0.14895833333333333</c:v>
                </c:pt>
                <c:pt idx="12724">
                  <c:v>0.14896990740740743</c:v>
                </c:pt>
                <c:pt idx="12725">
                  <c:v>0.14898148148148146</c:v>
                </c:pt>
                <c:pt idx="12726">
                  <c:v>0.14899305555555556</c:v>
                </c:pt>
                <c:pt idx="12727">
                  <c:v>0.14900462962962963</c:v>
                </c:pt>
                <c:pt idx="12728">
                  <c:v>0.14901620370370369</c:v>
                </c:pt>
                <c:pt idx="12729">
                  <c:v>0.14902777777777779</c:v>
                </c:pt>
                <c:pt idx="12730">
                  <c:v>0.14903935185185185</c:v>
                </c:pt>
                <c:pt idx="12731">
                  <c:v>0.14905092592592592</c:v>
                </c:pt>
                <c:pt idx="12732">
                  <c:v>0.14906250000000001</c:v>
                </c:pt>
                <c:pt idx="12733">
                  <c:v>0.14907407407407405</c:v>
                </c:pt>
                <c:pt idx="12734">
                  <c:v>0.14908564814814815</c:v>
                </c:pt>
                <c:pt idx="12735">
                  <c:v>0.14909722222222221</c:v>
                </c:pt>
                <c:pt idx="12736">
                  <c:v>0.14910879629629628</c:v>
                </c:pt>
                <c:pt idx="12737">
                  <c:v>0.14912037037037038</c:v>
                </c:pt>
                <c:pt idx="12738">
                  <c:v>0.14913194444444444</c:v>
                </c:pt>
                <c:pt idx="12739">
                  <c:v>0.14914351851851851</c:v>
                </c:pt>
                <c:pt idx="12740">
                  <c:v>0.1491550925925926</c:v>
                </c:pt>
                <c:pt idx="12741">
                  <c:v>0.14916666666666667</c:v>
                </c:pt>
                <c:pt idx="12742">
                  <c:v>0.14917824074074074</c:v>
                </c:pt>
                <c:pt idx="12743">
                  <c:v>0.14918981481481483</c:v>
                </c:pt>
                <c:pt idx="12744">
                  <c:v>0.1492013888888889</c:v>
                </c:pt>
                <c:pt idx="12745">
                  <c:v>0.14921296296296296</c:v>
                </c:pt>
                <c:pt idx="12746">
                  <c:v>0.14922453703703703</c:v>
                </c:pt>
                <c:pt idx="12747">
                  <c:v>0.1492361111111111</c:v>
                </c:pt>
                <c:pt idx="12748">
                  <c:v>0.14924768518518519</c:v>
                </c:pt>
                <c:pt idx="12749">
                  <c:v>0.14925925925925926</c:v>
                </c:pt>
                <c:pt idx="12750">
                  <c:v>0.14927083333333332</c:v>
                </c:pt>
                <c:pt idx="12751">
                  <c:v>0.14928240740740742</c:v>
                </c:pt>
                <c:pt idx="12752">
                  <c:v>0.14929398148148149</c:v>
                </c:pt>
                <c:pt idx="12753">
                  <c:v>0.14930555555555555</c:v>
                </c:pt>
                <c:pt idx="12754">
                  <c:v>0.14931712962962962</c:v>
                </c:pt>
                <c:pt idx="12755">
                  <c:v>0.14932870370370369</c:v>
                </c:pt>
                <c:pt idx="12756">
                  <c:v>0.14934027777777778</c:v>
                </c:pt>
                <c:pt idx="12757">
                  <c:v>0.14935185185185185</c:v>
                </c:pt>
                <c:pt idx="12758">
                  <c:v>0.14936342592592591</c:v>
                </c:pt>
                <c:pt idx="12759">
                  <c:v>0.14937500000000001</c:v>
                </c:pt>
                <c:pt idx="12760">
                  <c:v>0.14938657407407407</c:v>
                </c:pt>
                <c:pt idx="12761">
                  <c:v>0.14939814814814814</c:v>
                </c:pt>
                <c:pt idx="12762">
                  <c:v>0.14940972222222224</c:v>
                </c:pt>
                <c:pt idx="12763">
                  <c:v>0.1494212962962963</c:v>
                </c:pt>
                <c:pt idx="12764">
                  <c:v>0.14943287037037037</c:v>
                </c:pt>
                <c:pt idx="12765">
                  <c:v>0.14944444444444446</c:v>
                </c:pt>
                <c:pt idx="12766">
                  <c:v>0.14945601851851853</c:v>
                </c:pt>
                <c:pt idx="12767">
                  <c:v>0.1494675925925926</c:v>
                </c:pt>
                <c:pt idx="12768">
                  <c:v>0.14947916666666666</c:v>
                </c:pt>
                <c:pt idx="12769">
                  <c:v>0.14949074074074073</c:v>
                </c:pt>
                <c:pt idx="12770">
                  <c:v>0.14950231481481482</c:v>
                </c:pt>
                <c:pt idx="12771">
                  <c:v>0.14951388888888889</c:v>
                </c:pt>
                <c:pt idx="12772">
                  <c:v>0.14952546296296296</c:v>
                </c:pt>
                <c:pt idx="12773">
                  <c:v>0.14953703703703705</c:v>
                </c:pt>
                <c:pt idx="12774">
                  <c:v>0.14954861111111112</c:v>
                </c:pt>
                <c:pt idx="12775">
                  <c:v>0.14956018518518518</c:v>
                </c:pt>
                <c:pt idx="12776">
                  <c:v>0.14957175925925925</c:v>
                </c:pt>
                <c:pt idx="12777">
                  <c:v>0.14958333333333332</c:v>
                </c:pt>
                <c:pt idx="12778">
                  <c:v>0.14959490740740741</c:v>
                </c:pt>
                <c:pt idx="12779">
                  <c:v>0.14960648148148148</c:v>
                </c:pt>
                <c:pt idx="12780">
                  <c:v>0.14961805555555555</c:v>
                </c:pt>
                <c:pt idx="12781">
                  <c:v>0.14962962962962964</c:v>
                </c:pt>
                <c:pt idx="12782">
                  <c:v>0.14964120370370371</c:v>
                </c:pt>
                <c:pt idx="12783">
                  <c:v>0.14965277777777777</c:v>
                </c:pt>
                <c:pt idx="12784">
                  <c:v>0.14966435185185187</c:v>
                </c:pt>
                <c:pt idx="12785">
                  <c:v>0.14967592592592593</c:v>
                </c:pt>
                <c:pt idx="12786">
                  <c:v>0.1496875</c:v>
                </c:pt>
                <c:pt idx="12787">
                  <c:v>0.1496990740740741</c:v>
                </c:pt>
                <c:pt idx="12788">
                  <c:v>0.14971064814814813</c:v>
                </c:pt>
                <c:pt idx="12789">
                  <c:v>0.14972222222222223</c:v>
                </c:pt>
                <c:pt idx="12790">
                  <c:v>0.1497337962962963</c:v>
                </c:pt>
                <c:pt idx="12791">
                  <c:v>0.14974537037037036</c:v>
                </c:pt>
                <c:pt idx="12792">
                  <c:v>0.14975694444444446</c:v>
                </c:pt>
                <c:pt idx="12793">
                  <c:v>0.14976851851851852</c:v>
                </c:pt>
                <c:pt idx="12794">
                  <c:v>0.14978009259259259</c:v>
                </c:pt>
                <c:pt idx="12795">
                  <c:v>0.14979166666666668</c:v>
                </c:pt>
                <c:pt idx="12796">
                  <c:v>0.14980324074074072</c:v>
                </c:pt>
                <c:pt idx="12797">
                  <c:v>0.14981481481481482</c:v>
                </c:pt>
                <c:pt idx="12798">
                  <c:v>0.14982638888888888</c:v>
                </c:pt>
                <c:pt idx="12799">
                  <c:v>0.14983796296296295</c:v>
                </c:pt>
                <c:pt idx="12800">
                  <c:v>0.14984953703703704</c:v>
                </c:pt>
                <c:pt idx="12801">
                  <c:v>0.14986111111111111</c:v>
                </c:pt>
                <c:pt idx="12802">
                  <c:v>0.14987268518518518</c:v>
                </c:pt>
                <c:pt idx="12803">
                  <c:v>0.14988425925925927</c:v>
                </c:pt>
                <c:pt idx="12804">
                  <c:v>0.14989583333333334</c:v>
                </c:pt>
                <c:pt idx="12805">
                  <c:v>0.14990740740740741</c:v>
                </c:pt>
                <c:pt idx="12806">
                  <c:v>0.1499189814814815</c:v>
                </c:pt>
                <c:pt idx="12807">
                  <c:v>0.14993055555555554</c:v>
                </c:pt>
                <c:pt idx="12808">
                  <c:v>0.14994212962962963</c:v>
                </c:pt>
                <c:pt idx="12809">
                  <c:v>0.1499537037037037</c:v>
                </c:pt>
                <c:pt idx="12810">
                  <c:v>0.14996527777777777</c:v>
                </c:pt>
                <c:pt idx="12811">
                  <c:v>0.14997685185185186</c:v>
                </c:pt>
                <c:pt idx="12812">
                  <c:v>0.14998842592592593</c:v>
                </c:pt>
                <c:pt idx="12813">
                  <c:v>0.15</c:v>
                </c:pt>
                <c:pt idx="12814">
                  <c:v>0.15001157407407409</c:v>
                </c:pt>
                <c:pt idx="12815">
                  <c:v>0.15002314814814813</c:v>
                </c:pt>
                <c:pt idx="12816">
                  <c:v>0.15003472222222222</c:v>
                </c:pt>
                <c:pt idx="12817">
                  <c:v>0.15004629629629629</c:v>
                </c:pt>
                <c:pt idx="12818">
                  <c:v>0.15005787037037036</c:v>
                </c:pt>
                <c:pt idx="12819">
                  <c:v>0.15006944444444445</c:v>
                </c:pt>
                <c:pt idx="12820">
                  <c:v>0.15008101851851852</c:v>
                </c:pt>
                <c:pt idx="12821">
                  <c:v>0.15009259259259258</c:v>
                </c:pt>
                <c:pt idx="12822">
                  <c:v>0.15010416666666668</c:v>
                </c:pt>
                <c:pt idx="12823">
                  <c:v>0.15011574074074074</c:v>
                </c:pt>
                <c:pt idx="12824">
                  <c:v>0.15012731481481481</c:v>
                </c:pt>
                <c:pt idx="12825">
                  <c:v>0.15013888888888891</c:v>
                </c:pt>
                <c:pt idx="12826">
                  <c:v>0.15015046296296297</c:v>
                </c:pt>
                <c:pt idx="12827">
                  <c:v>0.15016203703703704</c:v>
                </c:pt>
                <c:pt idx="12828">
                  <c:v>0.1501736111111111</c:v>
                </c:pt>
                <c:pt idx="12829">
                  <c:v>0.15018518518518517</c:v>
                </c:pt>
                <c:pt idx="12830">
                  <c:v>0.15019675925925927</c:v>
                </c:pt>
                <c:pt idx="12831">
                  <c:v>0.15020833333333333</c:v>
                </c:pt>
                <c:pt idx="12832">
                  <c:v>0.1502199074074074</c:v>
                </c:pt>
                <c:pt idx="12833">
                  <c:v>0.15023148148148149</c:v>
                </c:pt>
                <c:pt idx="12834">
                  <c:v>0.15024305555555556</c:v>
                </c:pt>
                <c:pt idx="12835">
                  <c:v>0.15025462962962963</c:v>
                </c:pt>
                <c:pt idx="12836">
                  <c:v>0.15026620370370369</c:v>
                </c:pt>
                <c:pt idx="12837">
                  <c:v>0.15027777777777776</c:v>
                </c:pt>
                <c:pt idx="12838">
                  <c:v>0.15028935185185185</c:v>
                </c:pt>
                <c:pt idx="12839">
                  <c:v>0.15030092592592592</c:v>
                </c:pt>
                <c:pt idx="12840">
                  <c:v>0.15031249999999999</c:v>
                </c:pt>
                <c:pt idx="12841">
                  <c:v>0.15032407407407408</c:v>
                </c:pt>
                <c:pt idx="12842">
                  <c:v>0.15033564814814815</c:v>
                </c:pt>
                <c:pt idx="12843">
                  <c:v>0.15034722222222222</c:v>
                </c:pt>
                <c:pt idx="12844">
                  <c:v>0.15035879629629631</c:v>
                </c:pt>
                <c:pt idx="12845">
                  <c:v>0.15037037037037038</c:v>
                </c:pt>
                <c:pt idx="12846">
                  <c:v>0.15038194444444444</c:v>
                </c:pt>
                <c:pt idx="12847">
                  <c:v>0.15039351851851854</c:v>
                </c:pt>
                <c:pt idx="12848">
                  <c:v>0.1504050925925926</c:v>
                </c:pt>
                <c:pt idx="12849">
                  <c:v>0.15041666666666667</c:v>
                </c:pt>
                <c:pt idx="12850">
                  <c:v>0.15042824074074074</c:v>
                </c:pt>
                <c:pt idx="12851">
                  <c:v>0.1504398148148148</c:v>
                </c:pt>
                <c:pt idx="12852">
                  <c:v>0.1504513888888889</c:v>
                </c:pt>
                <c:pt idx="12853">
                  <c:v>0.15046296296296297</c:v>
                </c:pt>
                <c:pt idx="12854">
                  <c:v>0.15047453703703703</c:v>
                </c:pt>
                <c:pt idx="12855">
                  <c:v>0.15048611111111113</c:v>
                </c:pt>
                <c:pt idx="12856">
                  <c:v>0.15049768518518519</c:v>
                </c:pt>
                <c:pt idx="12857">
                  <c:v>0.15050925925925926</c:v>
                </c:pt>
                <c:pt idx="12858">
                  <c:v>0.15052083333333333</c:v>
                </c:pt>
                <c:pt idx="12859">
                  <c:v>0.15053240740740739</c:v>
                </c:pt>
                <c:pt idx="12860">
                  <c:v>0.15054398148148149</c:v>
                </c:pt>
                <c:pt idx="12861">
                  <c:v>0.15055555555555555</c:v>
                </c:pt>
                <c:pt idx="12862">
                  <c:v>0.15056712962962962</c:v>
                </c:pt>
                <c:pt idx="12863">
                  <c:v>0.15057870370370371</c:v>
                </c:pt>
                <c:pt idx="12864">
                  <c:v>0.15059027777777778</c:v>
                </c:pt>
                <c:pt idx="12865">
                  <c:v>0.15060185185185185</c:v>
                </c:pt>
                <c:pt idx="12866">
                  <c:v>0.15061342592592594</c:v>
                </c:pt>
                <c:pt idx="12867">
                  <c:v>0.15062500000000001</c:v>
                </c:pt>
                <c:pt idx="12868">
                  <c:v>0.15063657407407408</c:v>
                </c:pt>
                <c:pt idx="12869">
                  <c:v>0.15064814814814814</c:v>
                </c:pt>
                <c:pt idx="12870">
                  <c:v>0.15065972222222221</c:v>
                </c:pt>
                <c:pt idx="12871">
                  <c:v>0.1506712962962963</c:v>
                </c:pt>
                <c:pt idx="12872">
                  <c:v>0.15068287037037037</c:v>
                </c:pt>
                <c:pt idx="12873">
                  <c:v>0.15069444444444444</c:v>
                </c:pt>
                <c:pt idx="12874">
                  <c:v>0.15070601851851853</c:v>
                </c:pt>
                <c:pt idx="12875">
                  <c:v>0.1507175925925926</c:v>
                </c:pt>
                <c:pt idx="12876">
                  <c:v>0.15072916666666666</c:v>
                </c:pt>
                <c:pt idx="12877">
                  <c:v>0.15074074074074076</c:v>
                </c:pt>
                <c:pt idx="12878">
                  <c:v>0.1507523148148148</c:v>
                </c:pt>
                <c:pt idx="12879">
                  <c:v>0.15076388888888889</c:v>
                </c:pt>
                <c:pt idx="12880">
                  <c:v>0.15077546296296296</c:v>
                </c:pt>
                <c:pt idx="12881">
                  <c:v>0.15078703703703702</c:v>
                </c:pt>
                <c:pt idx="12882">
                  <c:v>0.15079861111111112</c:v>
                </c:pt>
                <c:pt idx="12883">
                  <c:v>0.15081018518518519</c:v>
                </c:pt>
                <c:pt idx="12884">
                  <c:v>0.15082175925925925</c:v>
                </c:pt>
                <c:pt idx="12885">
                  <c:v>0.15083333333333335</c:v>
                </c:pt>
                <c:pt idx="12886">
                  <c:v>0.15084490740740741</c:v>
                </c:pt>
                <c:pt idx="12887">
                  <c:v>0.15085648148148148</c:v>
                </c:pt>
                <c:pt idx="12888">
                  <c:v>0.15086805555555557</c:v>
                </c:pt>
                <c:pt idx="12889">
                  <c:v>0.15087962962962961</c:v>
                </c:pt>
                <c:pt idx="12890">
                  <c:v>0.15089120370370371</c:v>
                </c:pt>
                <c:pt idx="12891">
                  <c:v>0.15090277777777777</c:v>
                </c:pt>
                <c:pt idx="12892">
                  <c:v>0.15090277777777777</c:v>
                </c:pt>
                <c:pt idx="12893">
                  <c:v>0.15091435185185184</c:v>
                </c:pt>
                <c:pt idx="12894">
                  <c:v>0.15092592592592594</c:v>
                </c:pt>
                <c:pt idx="12895">
                  <c:v>0.1509375</c:v>
                </c:pt>
                <c:pt idx="12896">
                  <c:v>0.15094907407407407</c:v>
                </c:pt>
                <c:pt idx="12897">
                  <c:v>0.15096064814814816</c:v>
                </c:pt>
                <c:pt idx="12898">
                  <c:v>0.1509722222222222</c:v>
                </c:pt>
                <c:pt idx="12899">
                  <c:v>0.1509837962962963</c:v>
                </c:pt>
                <c:pt idx="12900">
                  <c:v>0.15099537037037036</c:v>
                </c:pt>
                <c:pt idx="12901">
                  <c:v>0.15100694444444443</c:v>
                </c:pt>
                <c:pt idx="12902">
                  <c:v>0.15101851851851852</c:v>
                </c:pt>
                <c:pt idx="12903">
                  <c:v>0.15103009259259259</c:v>
                </c:pt>
                <c:pt idx="12904">
                  <c:v>0.15104166666666666</c:v>
                </c:pt>
                <c:pt idx="12905">
                  <c:v>0.15105324074074075</c:v>
                </c:pt>
                <c:pt idx="12906">
                  <c:v>0.15106481481481482</c:v>
                </c:pt>
                <c:pt idx="12907">
                  <c:v>0.15107638888888889</c:v>
                </c:pt>
                <c:pt idx="12908">
                  <c:v>0.15108796296296298</c:v>
                </c:pt>
                <c:pt idx="12909">
                  <c:v>0.15109953703703705</c:v>
                </c:pt>
                <c:pt idx="12910">
                  <c:v>0.15111111111111111</c:v>
                </c:pt>
                <c:pt idx="12911">
                  <c:v>0.15112268518518518</c:v>
                </c:pt>
                <c:pt idx="12912">
                  <c:v>0.15113425925925925</c:v>
                </c:pt>
                <c:pt idx="12913">
                  <c:v>0.15114583333333334</c:v>
                </c:pt>
                <c:pt idx="12914">
                  <c:v>0.15115740740740741</c:v>
                </c:pt>
                <c:pt idx="12915">
                  <c:v>0.15116898148148147</c:v>
                </c:pt>
                <c:pt idx="12916">
                  <c:v>0.15118055555555557</c:v>
                </c:pt>
                <c:pt idx="12917">
                  <c:v>0.15119212962962963</c:v>
                </c:pt>
                <c:pt idx="12918">
                  <c:v>0.1512037037037037</c:v>
                </c:pt>
                <c:pt idx="12919">
                  <c:v>0.15121527777777777</c:v>
                </c:pt>
                <c:pt idx="12920">
                  <c:v>0.15122685185185183</c:v>
                </c:pt>
                <c:pt idx="12921">
                  <c:v>0.15123842592592593</c:v>
                </c:pt>
                <c:pt idx="12922">
                  <c:v>0.15125</c:v>
                </c:pt>
                <c:pt idx="12923">
                  <c:v>0.15126157407407406</c:v>
                </c:pt>
                <c:pt idx="12924">
                  <c:v>0.15127314814814816</c:v>
                </c:pt>
                <c:pt idx="12925">
                  <c:v>0.15128472222222222</c:v>
                </c:pt>
                <c:pt idx="12926">
                  <c:v>0.15129629629629629</c:v>
                </c:pt>
                <c:pt idx="12927">
                  <c:v>0.15130787037037038</c:v>
                </c:pt>
                <c:pt idx="12928">
                  <c:v>0.15131944444444445</c:v>
                </c:pt>
                <c:pt idx="12929">
                  <c:v>0.15133101851851852</c:v>
                </c:pt>
                <c:pt idx="12930">
                  <c:v>0.15134259259259258</c:v>
                </c:pt>
                <c:pt idx="12931">
                  <c:v>0.15135416666666668</c:v>
                </c:pt>
                <c:pt idx="12932">
                  <c:v>0.15136574074074075</c:v>
                </c:pt>
                <c:pt idx="12933">
                  <c:v>0.15137731481481481</c:v>
                </c:pt>
                <c:pt idx="12934">
                  <c:v>0.15138888888888888</c:v>
                </c:pt>
                <c:pt idx="12935">
                  <c:v>0.15140046296296297</c:v>
                </c:pt>
                <c:pt idx="12936">
                  <c:v>0.15141203703703704</c:v>
                </c:pt>
                <c:pt idx="12937">
                  <c:v>0.15142361111111111</c:v>
                </c:pt>
                <c:pt idx="12938">
                  <c:v>0.1514351851851852</c:v>
                </c:pt>
                <c:pt idx="12939">
                  <c:v>0.15144675925925927</c:v>
                </c:pt>
                <c:pt idx="12940">
                  <c:v>0.15145833333333333</c:v>
                </c:pt>
                <c:pt idx="12941">
                  <c:v>0.1514699074074074</c:v>
                </c:pt>
                <c:pt idx="12942">
                  <c:v>0.15148148148148147</c:v>
                </c:pt>
                <c:pt idx="12943">
                  <c:v>0.15149305555555556</c:v>
                </c:pt>
                <c:pt idx="12944">
                  <c:v>0.15150462962962963</c:v>
                </c:pt>
                <c:pt idx="12945">
                  <c:v>0.15151620370370369</c:v>
                </c:pt>
                <c:pt idx="12946">
                  <c:v>0.15152777777777779</c:v>
                </c:pt>
                <c:pt idx="12947">
                  <c:v>0.15153935185185186</c:v>
                </c:pt>
                <c:pt idx="12948">
                  <c:v>0.15155092592592592</c:v>
                </c:pt>
                <c:pt idx="12949">
                  <c:v>0.15156250000000002</c:v>
                </c:pt>
                <c:pt idx="12950">
                  <c:v>0.15157407407407408</c:v>
                </c:pt>
                <c:pt idx="12951">
                  <c:v>0.15158564814814815</c:v>
                </c:pt>
                <c:pt idx="12952">
                  <c:v>0.15159722222222222</c:v>
                </c:pt>
                <c:pt idx="12953">
                  <c:v>0.15160879629629628</c:v>
                </c:pt>
                <c:pt idx="12954">
                  <c:v>0.15162037037037038</c:v>
                </c:pt>
                <c:pt idx="12955">
                  <c:v>0.15163194444444444</c:v>
                </c:pt>
                <c:pt idx="12956">
                  <c:v>0.15164351851851851</c:v>
                </c:pt>
                <c:pt idx="12957">
                  <c:v>0.15165509259259261</c:v>
                </c:pt>
                <c:pt idx="12958">
                  <c:v>0.15166666666666667</c:v>
                </c:pt>
                <c:pt idx="12959">
                  <c:v>0.15167824074074074</c:v>
                </c:pt>
                <c:pt idx="12960">
                  <c:v>0.15168981481481481</c:v>
                </c:pt>
                <c:pt idx="12961">
                  <c:v>0.15170138888888887</c:v>
                </c:pt>
                <c:pt idx="12962">
                  <c:v>0.15171296296296297</c:v>
                </c:pt>
                <c:pt idx="12963">
                  <c:v>0.15172453703703703</c:v>
                </c:pt>
                <c:pt idx="12964">
                  <c:v>0.1517361111111111</c:v>
                </c:pt>
                <c:pt idx="12965">
                  <c:v>0.15174768518518519</c:v>
                </c:pt>
                <c:pt idx="12966">
                  <c:v>0.15175925925925926</c:v>
                </c:pt>
                <c:pt idx="12967">
                  <c:v>0.15177083333333333</c:v>
                </c:pt>
                <c:pt idx="12968">
                  <c:v>0.15178240740740742</c:v>
                </c:pt>
                <c:pt idx="12969">
                  <c:v>0.15179398148148149</c:v>
                </c:pt>
                <c:pt idx="12970">
                  <c:v>0.15180555555555555</c:v>
                </c:pt>
                <c:pt idx="12971">
                  <c:v>0.15181712962962965</c:v>
                </c:pt>
                <c:pt idx="12972">
                  <c:v>0.15182870370370369</c:v>
                </c:pt>
                <c:pt idx="12973">
                  <c:v>0.15184027777777778</c:v>
                </c:pt>
                <c:pt idx="12974">
                  <c:v>0.15185185185185185</c:v>
                </c:pt>
                <c:pt idx="12975">
                  <c:v>0.15186342592592592</c:v>
                </c:pt>
                <c:pt idx="12976">
                  <c:v>0.15187500000000001</c:v>
                </c:pt>
                <c:pt idx="12977">
                  <c:v>0.15188657407407408</c:v>
                </c:pt>
                <c:pt idx="12978">
                  <c:v>0.15189814814814814</c:v>
                </c:pt>
                <c:pt idx="12979">
                  <c:v>0.15190972222222224</c:v>
                </c:pt>
                <c:pt idx="12980">
                  <c:v>0.15192129629629628</c:v>
                </c:pt>
                <c:pt idx="12981">
                  <c:v>0.15193287037037037</c:v>
                </c:pt>
                <c:pt idx="12982">
                  <c:v>0.15194444444444444</c:v>
                </c:pt>
                <c:pt idx="12983">
                  <c:v>0.1519560185185185</c:v>
                </c:pt>
                <c:pt idx="12984">
                  <c:v>0.1519675925925926</c:v>
                </c:pt>
                <c:pt idx="12985">
                  <c:v>0.15197916666666667</c:v>
                </c:pt>
                <c:pt idx="12986">
                  <c:v>0.15199074074074073</c:v>
                </c:pt>
                <c:pt idx="12987">
                  <c:v>0.15200231481481483</c:v>
                </c:pt>
                <c:pt idx="12988">
                  <c:v>0.15201388888888889</c:v>
                </c:pt>
                <c:pt idx="12989">
                  <c:v>0.15202546296296296</c:v>
                </c:pt>
                <c:pt idx="12990">
                  <c:v>0.15203703703703705</c:v>
                </c:pt>
                <c:pt idx="12991">
                  <c:v>0.15204861111111112</c:v>
                </c:pt>
                <c:pt idx="12992">
                  <c:v>0.15206018518518519</c:v>
                </c:pt>
                <c:pt idx="12993">
                  <c:v>0.15207175925925925</c:v>
                </c:pt>
                <c:pt idx="12994">
                  <c:v>0.15208333333333332</c:v>
                </c:pt>
                <c:pt idx="12995">
                  <c:v>0.15209490740740741</c:v>
                </c:pt>
                <c:pt idx="12996">
                  <c:v>0.15210648148148148</c:v>
                </c:pt>
                <c:pt idx="12997">
                  <c:v>0.15211805555555555</c:v>
                </c:pt>
                <c:pt idx="12998">
                  <c:v>0.15212962962962964</c:v>
                </c:pt>
                <c:pt idx="12999">
                  <c:v>0.15214120370370371</c:v>
                </c:pt>
                <c:pt idx="13000">
                  <c:v>0.15215277777777778</c:v>
                </c:pt>
                <c:pt idx="13001">
                  <c:v>0.15216435185185184</c:v>
                </c:pt>
                <c:pt idx="13002">
                  <c:v>0.15217592592592591</c:v>
                </c:pt>
                <c:pt idx="13003">
                  <c:v>0.1521875</c:v>
                </c:pt>
                <c:pt idx="13004">
                  <c:v>0.15219907407407407</c:v>
                </c:pt>
                <c:pt idx="13005">
                  <c:v>0.15221064814814814</c:v>
                </c:pt>
                <c:pt idx="13006">
                  <c:v>0.15222222222222223</c:v>
                </c:pt>
                <c:pt idx="13007">
                  <c:v>0.1522337962962963</c:v>
                </c:pt>
                <c:pt idx="13008">
                  <c:v>0.15224537037037036</c:v>
                </c:pt>
                <c:pt idx="13009">
                  <c:v>0.15225694444444446</c:v>
                </c:pt>
                <c:pt idx="13010">
                  <c:v>0.15226851851851853</c:v>
                </c:pt>
                <c:pt idx="13011">
                  <c:v>0.15228009259259259</c:v>
                </c:pt>
                <c:pt idx="13012">
                  <c:v>0.15229166666666666</c:v>
                </c:pt>
                <c:pt idx="13013">
                  <c:v>0.15230324074074075</c:v>
                </c:pt>
                <c:pt idx="13014">
                  <c:v>0.15231481481481482</c:v>
                </c:pt>
                <c:pt idx="13015">
                  <c:v>0.15232638888888889</c:v>
                </c:pt>
                <c:pt idx="13016">
                  <c:v>0.15233796296296295</c:v>
                </c:pt>
                <c:pt idx="13017">
                  <c:v>0.15234953703703705</c:v>
                </c:pt>
                <c:pt idx="13018">
                  <c:v>0.15236111111111111</c:v>
                </c:pt>
                <c:pt idx="13019">
                  <c:v>0.15237268518518518</c:v>
                </c:pt>
                <c:pt idx="13020">
                  <c:v>0.15238425925925925</c:v>
                </c:pt>
                <c:pt idx="13021">
                  <c:v>0.15239583333333334</c:v>
                </c:pt>
                <c:pt idx="13022">
                  <c:v>0.15240740740740741</c:v>
                </c:pt>
                <c:pt idx="13023">
                  <c:v>0.15241898148148147</c:v>
                </c:pt>
                <c:pt idx="13024">
                  <c:v>0.15243055555555554</c:v>
                </c:pt>
                <c:pt idx="13025">
                  <c:v>0.15244212962962964</c:v>
                </c:pt>
                <c:pt idx="13026">
                  <c:v>0.1524537037037037</c:v>
                </c:pt>
                <c:pt idx="13027">
                  <c:v>0.15246527777777777</c:v>
                </c:pt>
                <c:pt idx="13028">
                  <c:v>0.15247685185185186</c:v>
                </c:pt>
                <c:pt idx="13029">
                  <c:v>0.15248842592592593</c:v>
                </c:pt>
                <c:pt idx="13030">
                  <c:v>0.1525</c:v>
                </c:pt>
                <c:pt idx="13031">
                  <c:v>0.15251157407407409</c:v>
                </c:pt>
                <c:pt idx="13032">
                  <c:v>0.15252314814814816</c:v>
                </c:pt>
                <c:pt idx="13033">
                  <c:v>0.15253472222222222</c:v>
                </c:pt>
                <c:pt idx="13034">
                  <c:v>0.15254629629629629</c:v>
                </c:pt>
                <c:pt idx="13035">
                  <c:v>0.15255787037037036</c:v>
                </c:pt>
                <c:pt idx="13036">
                  <c:v>0.15256944444444445</c:v>
                </c:pt>
                <c:pt idx="13037">
                  <c:v>0.15258101851851852</c:v>
                </c:pt>
                <c:pt idx="13038">
                  <c:v>0.15259259259259259</c:v>
                </c:pt>
                <c:pt idx="13039">
                  <c:v>0.15260416666666668</c:v>
                </c:pt>
                <c:pt idx="13040">
                  <c:v>0.15261574074074075</c:v>
                </c:pt>
                <c:pt idx="13041">
                  <c:v>0.15262731481481481</c:v>
                </c:pt>
                <c:pt idx="13042">
                  <c:v>0.15263888888888888</c:v>
                </c:pt>
                <c:pt idx="13043">
                  <c:v>0.15265046296296295</c:v>
                </c:pt>
                <c:pt idx="13044">
                  <c:v>0.15266203703703704</c:v>
                </c:pt>
                <c:pt idx="13045">
                  <c:v>0.15267361111111111</c:v>
                </c:pt>
                <c:pt idx="13046">
                  <c:v>0.15268518518518517</c:v>
                </c:pt>
                <c:pt idx="13047">
                  <c:v>0.15269675925925927</c:v>
                </c:pt>
                <c:pt idx="13048">
                  <c:v>0.15270833333333333</c:v>
                </c:pt>
                <c:pt idx="13049">
                  <c:v>0.1527199074074074</c:v>
                </c:pt>
                <c:pt idx="13050">
                  <c:v>0.1527314814814815</c:v>
                </c:pt>
                <c:pt idx="13051">
                  <c:v>0.15274305555555556</c:v>
                </c:pt>
                <c:pt idx="13052">
                  <c:v>0.15275462962962963</c:v>
                </c:pt>
                <c:pt idx="13053">
                  <c:v>0.15276620370370372</c:v>
                </c:pt>
                <c:pt idx="13054">
                  <c:v>0.15277777777777776</c:v>
                </c:pt>
                <c:pt idx="13055">
                  <c:v>0.15278935185185186</c:v>
                </c:pt>
                <c:pt idx="13056">
                  <c:v>0.15280092592592592</c:v>
                </c:pt>
                <c:pt idx="13057">
                  <c:v>0.15281249999999999</c:v>
                </c:pt>
                <c:pt idx="13058">
                  <c:v>0.15282407407407408</c:v>
                </c:pt>
                <c:pt idx="13059">
                  <c:v>0.15283564814814815</c:v>
                </c:pt>
                <c:pt idx="13060">
                  <c:v>0.15284722222222222</c:v>
                </c:pt>
                <c:pt idx="13061">
                  <c:v>0.15285879629629631</c:v>
                </c:pt>
                <c:pt idx="13062">
                  <c:v>0.15287037037037035</c:v>
                </c:pt>
                <c:pt idx="13063">
                  <c:v>0.15288194444444445</c:v>
                </c:pt>
                <c:pt idx="13064">
                  <c:v>0.15289351851851851</c:v>
                </c:pt>
                <c:pt idx="13065">
                  <c:v>0.15290509259259258</c:v>
                </c:pt>
              </c:numCache>
            </c:numRef>
          </c:cat>
          <c:val>
            <c:numRef>
              <c:f>Sheet1!$F$1:$F$13066</c:f>
              <c:numCache>
                <c:formatCode>General</c:formatCode>
                <c:ptCount val="13066"/>
                <c:pt idx="0">
                  <c:v>24</c:v>
                </c:pt>
                <c:pt idx="1">
                  <c:v>28</c:v>
                </c:pt>
                <c:pt idx="2">
                  <c:v>26</c:v>
                </c:pt>
                <c:pt idx="3">
                  <c:v>26</c:v>
                </c:pt>
                <c:pt idx="4">
                  <c:v>28</c:v>
                </c:pt>
                <c:pt idx="5">
                  <c:v>30</c:v>
                </c:pt>
                <c:pt idx="6">
                  <c:v>28</c:v>
                </c:pt>
                <c:pt idx="7">
                  <c:v>26</c:v>
                </c:pt>
                <c:pt idx="8">
                  <c:v>25</c:v>
                </c:pt>
                <c:pt idx="9">
                  <c:v>27</c:v>
                </c:pt>
                <c:pt idx="10">
                  <c:v>25</c:v>
                </c:pt>
                <c:pt idx="11">
                  <c:v>28</c:v>
                </c:pt>
                <c:pt idx="12">
                  <c:v>30</c:v>
                </c:pt>
                <c:pt idx="13">
                  <c:v>26</c:v>
                </c:pt>
                <c:pt idx="14">
                  <c:v>28</c:v>
                </c:pt>
                <c:pt idx="15">
                  <c:v>26</c:v>
                </c:pt>
                <c:pt idx="16">
                  <c:v>26</c:v>
                </c:pt>
                <c:pt idx="17">
                  <c:v>30</c:v>
                </c:pt>
                <c:pt idx="18">
                  <c:v>28</c:v>
                </c:pt>
                <c:pt idx="19">
                  <c:v>23</c:v>
                </c:pt>
                <c:pt idx="20">
                  <c:v>25</c:v>
                </c:pt>
                <c:pt idx="21">
                  <c:v>29</c:v>
                </c:pt>
                <c:pt idx="22">
                  <c:v>26</c:v>
                </c:pt>
                <c:pt idx="23">
                  <c:v>27</c:v>
                </c:pt>
                <c:pt idx="24">
                  <c:v>25</c:v>
                </c:pt>
                <c:pt idx="25">
                  <c:v>28</c:v>
                </c:pt>
                <c:pt idx="26">
                  <c:v>27</c:v>
                </c:pt>
                <c:pt idx="27">
                  <c:v>25</c:v>
                </c:pt>
                <c:pt idx="28">
                  <c:v>30</c:v>
                </c:pt>
                <c:pt idx="29">
                  <c:v>28</c:v>
                </c:pt>
                <c:pt idx="30">
                  <c:v>25</c:v>
                </c:pt>
                <c:pt idx="31">
                  <c:v>27</c:v>
                </c:pt>
                <c:pt idx="32">
                  <c:v>23</c:v>
                </c:pt>
                <c:pt idx="33">
                  <c:v>24</c:v>
                </c:pt>
                <c:pt idx="34">
                  <c:v>25</c:v>
                </c:pt>
                <c:pt idx="35">
                  <c:v>28</c:v>
                </c:pt>
                <c:pt idx="36">
                  <c:v>25</c:v>
                </c:pt>
                <c:pt idx="37">
                  <c:v>29</c:v>
                </c:pt>
                <c:pt idx="38">
                  <c:v>23</c:v>
                </c:pt>
                <c:pt idx="39">
                  <c:v>28</c:v>
                </c:pt>
                <c:pt idx="40">
                  <c:v>28</c:v>
                </c:pt>
                <c:pt idx="41">
                  <c:v>25</c:v>
                </c:pt>
                <c:pt idx="42">
                  <c:v>25</c:v>
                </c:pt>
                <c:pt idx="43">
                  <c:v>25</c:v>
                </c:pt>
                <c:pt idx="44">
                  <c:v>25</c:v>
                </c:pt>
                <c:pt idx="45">
                  <c:v>29</c:v>
                </c:pt>
                <c:pt idx="46">
                  <c:v>30</c:v>
                </c:pt>
                <c:pt idx="47">
                  <c:v>24</c:v>
                </c:pt>
                <c:pt idx="48">
                  <c:v>25</c:v>
                </c:pt>
                <c:pt idx="49">
                  <c:v>25</c:v>
                </c:pt>
                <c:pt idx="50">
                  <c:v>25</c:v>
                </c:pt>
                <c:pt idx="51">
                  <c:v>25</c:v>
                </c:pt>
                <c:pt idx="52">
                  <c:v>23</c:v>
                </c:pt>
                <c:pt idx="53">
                  <c:v>25</c:v>
                </c:pt>
                <c:pt idx="54">
                  <c:v>27</c:v>
                </c:pt>
                <c:pt idx="55">
                  <c:v>24</c:v>
                </c:pt>
                <c:pt idx="56">
                  <c:v>26</c:v>
                </c:pt>
                <c:pt idx="57">
                  <c:v>29</c:v>
                </c:pt>
                <c:pt idx="58">
                  <c:v>25</c:v>
                </c:pt>
                <c:pt idx="59">
                  <c:v>27</c:v>
                </c:pt>
                <c:pt idx="60">
                  <c:v>23</c:v>
                </c:pt>
                <c:pt idx="61">
                  <c:v>26</c:v>
                </c:pt>
                <c:pt idx="62">
                  <c:v>24</c:v>
                </c:pt>
                <c:pt idx="63">
                  <c:v>23</c:v>
                </c:pt>
                <c:pt idx="64">
                  <c:v>25</c:v>
                </c:pt>
                <c:pt idx="65">
                  <c:v>25</c:v>
                </c:pt>
                <c:pt idx="66">
                  <c:v>25</c:v>
                </c:pt>
                <c:pt idx="67">
                  <c:v>24</c:v>
                </c:pt>
                <c:pt idx="68">
                  <c:v>30</c:v>
                </c:pt>
                <c:pt idx="69">
                  <c:v>23</c:v>
                </c:pt>
                <c:pt idx="70">
                  <c:v>25</c:v>
                </c:pt>
                <c:pt idx="71">
                  <c:v>23</c:v>
                </c:pt>
                <c:pt idx="72">
                  <c:v>28</c:v>
                </c:pt>
                <c:pt idx="73">
                  <c:v>26</c:v>
                </c:pt>
                <c:pt idx="74">
                  <c:v>28</c:v>
                </c:pt>
                <c:pt idx="75">
                  <c:v>25</c:v>
                </c:pt>
                <c:pt idx="76">
                  <c:v>25</c:v>
                </c:pt>
                <c:pt idx="77">
                  <c:v>28</c:v>
                </c:pt>
                <c:pt idx="78">
                  <c:v>27</c:v>
                </c:pt>
                <c:pt idx="79">
                  <c:v>30</c:v>
                </c:pt>
                <c:pt idx="80">
                  <c:v>25</c:v>
                </c:pt>
                <c:pt idx="81">
                  <c:v>23</c:v>
                </c:pt>
                <c:pt idx="82">
                  <c:v>24</c:v>
                </c:pt>
                <c:pt idx="83">
                  <c:v>29</c:v>
                </c:pt>
                <c:pt idx="84">
                  <c:v>27</c:v>
                </c:pt>
                <c:pt idx="85">
                  <c:v>25</c:v>
                </c:pt>
                <c:pt idx="86">
                  <c:v>23</c:v>
                </c:pt>
                <c:pt idx="87">
                  <c:v>29</c:v>
                </c:pt>
                <c:pt idx="88">
                  <c:v>25</c:v>
                </c:pt>
                <c:pt idx="89">
                  <c:v>21</c:v>
                </c:pt>
                <c:pt idx="90">
                  <c:v>28</c:v>
                </c:pt>
                <c:pt idx="91">
                  <c:v>23</c:v>
                </c:pt>
                <c:pt idx="92">
                  <c:v>24</c:v>
                </c:pt>
                <c:pt idx="93">
                  <c:v>25</c:v>
                </c:pt>
                <c:pt idx="94">
                  <c:v>27</c:v>
                </c:pt>
                <c:pt idx="95">
                  <c:v>24</c:v>
                </c:pt>
                <c:pt idx="96">
                  <c:v>25</c:v>
                </c:pt>
                <c:pt idx="97">
                  <c:v>23</c:v>
                </c:pt>
                <c:pt idx="98">
                  <c:v>23</c:v>
                </c:pt>
                <c:pt idx="99">
                  <c:v>23</c:v>
                </c:pt>
                <c:pt idx="100">
                  <c:v>28</c:v>
                </c:pt>
                <c:pt idx="101">
                  <c:v>23</c:v>
                </c:pt>
                <c:pt idx="102">
                  <c:v>24</c:v>
                </c:pt>
                <c:pt idx="103">
                  <c:v>23</c:v>
                </c:pt>
                <c:pt idx="104">
                  <c:v>23</c:v>
                </c:pt>
                <c:pt idx="105">
                  <c:v>26</c:v>
                </c:pt>
                <c:pt idx="106">
                  <c:v>25</c:v>
                </c:pt>
                <c:pt idx="107">
                  <c:v>23</c:v>
                </c:pt>
                <c:pt idx="108">
                  <c:v>23</c:v>
                </c:pt>
                <c:pt idx="109">
                  <c:v>28</c:v>
                </c:pt>
                <c:pt idx="110">
                  <c:v>23</c:v>
                </c:pt>
                <c:pt idx="111">
                  <c:v>23</c:v>
                </c:pt>
                <c:pt idx="112">
                  <c:v>22</c:v>
                </c:pt>
                <c:pt idx="113">
                  <c:v>26</c:v>
                </c:pt>
                <c:pt idx="114">
                  <c:v>25</c:v>
                </c:pt>
                <c:pt idx="115">
                  <c:v>23</c:v>
                </c:pt>
                <c:pt idx="116">
                  <c:v>23</c:v>
                </c:pt>
                <c:pt idx="117">
                  <c:v>24</c:v>
                </c:pt>
                <c:pt idx="118">
                  <c:v>26</c:v>
                </c:pt>
                <c:pt idx="119">
                  <c:v>27</c:v>
                </c:pt>
                <c:pt idx="120">
                  <c:v>23</c:v>
                </c:pt>
                <c:pt idx="121">
                  <c:v>25</c:v>
                </c:pt>
                <c:pt idx="122">
                  <c:v>24</c:v>
                </c:pt>
                <c:pt idx="123">
                  <c:v>28</c:v>
                </c:pt>
                <c:pt idx="124">
                  <c:v>24</c:v>
                </c:pt>
                <c:pt idx="125">
                  <c:v>23</c:v>
                </c:pt>
                <c:pt idx="126">
                  <c:v>28</c:v>
                </c:pt>
                <c:pt idx="127">
                  <c:v>24</c:v>
                </c:pt>
                <c:pt idx="128">
                  <c:v>23</c:v>
                </c:pt>
                <c:pt idx="129">
                  <c:v>23</c:v>
                </c:pt>
                <c:pt idx="130">
                  <c:v>21</c:v>
                </c:pt>
                <c:pt idx="131">
                  <c:v>23</c:v>
                </c:pt>
                <c:pt idx="132">
                  <c:v>30</c:v>
                </c:pt>
                <c:pt idx="133">
                  <c:v>28</c:v>
                </c:pt>
                <c:pt idx="134">
                  <c:v>23</c:v>
                </c:pt>
                <c:pt idx="135">
                  <c:v>28</c:v>
                </c:pt>
                <c:pt idx="136">
                  <c:v>27</c:v>
                </c:pt>
                <c:pt idx="137">
                  <c:v>28</c:v>
                </c:pt>
                <c:pt idx="138">
                  <c:v>28</c:v>
                </c:pt>
                <c:pt idx="139">
                  <c:v>25</c:v>
                </c:pt>
                <c:pt idx="140">
                  <c:v>26</c:v>
                </c:pt>
                <c:pt idx="141">
                  <c:v>23</c:v>
                </c:pt>
                <c:pt idx="142">
                  <c:v>23</c:v>
                </c:pt>
                <c:pt idx="143">
                  <c:v>25</c:v>
                </c:pt>
                <c:pt idx="144">
                  <c:v>28</c:v>
                </c:pt>
                <c:pt idx="145">
                  <c:v>25</c:v>
                </c:pt>
                <c:pt idx="146">
                  <c:v>22</c:v>
                </c:pt>
                <c:pt idx="147">
                  <c:v>23</c:v>
                </c:pt>
                <c:pt idx="148">
                  <c:v>22</c:v>
                </c:pt>
                <c:pt idx="149">
                  <c:v>27</c:v>
                </c:pt>
                <c:pt idx="150">
                  <c:v>27</c:v>
                </c:pt>
                <c:pt idx="151">
                  <c:v>20</c:v>
                </c:pt>
                <c:pt idx="152">
                  <c:v>28</c:v>
                </c:pt>
                <c:pt idx="153">
                  <c:v>27</c:v>
                </c:pt>
                <c:pt idx="154">
                  <c:v>23</c:v>
                </c:pt>
                <c:pt idx="155">
                  <c:v>23</c:v>
                </c:pt>
                <c:pt idx="156">
                  <c:v>23</c:v>
                </c:pt>
                <c:pt idx="157">
                  <c:v>24</c:v>
                </c:pt>
                <c:pt idx="158">
                  <c:v>23</c:v>
                </c:pt>
                <c:pt idx="159">
                  <c:v>23</c:v>
                </c:pt>
                <c:pt idx="160">
                  <c:v>21</c:v>
                </c:pt>
                <c:pt idx="161">
                  <c:v>23</c:v>
                </c:pt>
                <c:pt idx="162">
                  <c:v>23</c:v>
                </c:pt>
                <c:pt idx="163">
                  <c:v>26</c:v>
                </c:pt>
                <c:pt idx="164">
                  <c:v>24</c:v>
                </c:pt>
                <c:pt idx="165">
                  <c:v>27</c:v>
                </c:pt>
                <c:pt idx="166">
                  <c:v>23</c:v>
                </c:pt>
                <c:pt idx="167">
                  <c:v>23</c:v>
                </c:pt>
                <c:pt idx="168">
                  <c:v>28</c:v>
                </c:pt>
                <c:pt idx="169">
                  <c:v>23</c:v>
                </c:pt>
                <c:pt idx="170">
                  <c:v>26</c:v>
                </c:pt>
                <c:pt idx="171">
                  <c:v>26</c:v>
                </c:pt>
                <c:pt idx="172">
                  <c:v>23</c:v>
                </c:pt>
                <c:pt idx="173">
                  <c:v>26</c:v>
                </c:pt>
                <c:pt idx="174">
                  <c:v>23</c:v>
                </c:pt>
                <c:pt idx="175">
                  <c:v>23</c:v>
                </c:pt>
                <c:pt idx="176">
                  <c:v>24</c:v>
                </c:pt>
                <c:pt idx="177">
                  <c:v>23</c:v>
                </c:pt>
                <c:pt idx="178">
                  <c:v>24</c:v>
                </c:pt>
                <c:pt idx="179">
                  <c:v>23</c:v>
                </c:pt>
                <c:pt idx="180">
                  <c:v>23</c:v>
                </c:pt>
                <c:pt idx="181">
                  <c:v>23</c:v>
                </c:pt>
                <c:pt idx="182">
                  <c:v>23</c:v>
                </c:pt>
                <c:pt idx="183">
                  <c:v>21</c:v>
                </c:pt>
                <c:pt idx="184">
                  <c:v>25</c:v>
                </c:pt>
                <c:pt idx="185">
                  <c:v>25</c:v>
                </c:pt>
                <c:pt idx="186">
                  <c:v>24</c:v>
                </c:pt>
                <c:pt idx="187">
                  <c:v>28</c:v>
                </c:pt>
                <c:pt idx="188">
                  <c:v>22</c:v>
                </c:pt>
                <c:pt idx="189">
                  <c:v>24</c:v>
                </c:pt>
                <c:pt idx="190">
                  <c:v>27</c:v>
                </c:pt>
                <c:pt idx="191">
                  <c:v>23</c:v>
                </c:pt>
                <c:pt idx="192">
                  <c:v>28</c:v>
                </c:pt>
                <c:pt idx="193">
                  <c:v>23</c:v>
                </c:pt>
                <c:pt idx="194">
                  <c:v>23</c:v>
                </c:pt>
                <c:pt idx="195">
                  <c:v>21</c:v>
                </c:pt>
                <c:pt idx="196">
                  <c:v>21</c:v>
                </c:pt>
                <c:pt idx="197">
                  <c:v>24</c:v>
                </c:pt>
                <c:pt idx="198">
                  <c:v>23</c:v>
                </c:pt>
                <c:pt idx="199">
                  <c:v>26</c:v>
                </c:pt>
                <c:pt idx="200">
                  <c:v>27</c:v>
                </c:pt>
                <c:pt idx="201">
                  <c:v>23</c:v>
                </c:pt>
                <c:pt idx="202">
                  <c:v>23</c:v>
                </c:pt>
                <c:pt idx="203">
                  <c:v>26</c:v>
                </c:pt>
                <c:pt idx="204">
                  <c:v>21</c:v>
                </c:pt>
                <c:pt idx="205">
                  <c:v>26</c:v>
                </c:pt>
                <c:pt idx="206">
                  <c:v>27</c:v>
                </c:pt>
                <c:pt idx="207">
                  <c:v>25</c:v>
                </c:pt>
                <c:pt idx="208">
                  <c:v>25</c:v>
                </c:pt>
                <c:pt idx="209">
                  <c:v>24</c:v>
                </c:pt>
                <c:pt idx="210">
                  <c:v>23</c:v>
                </c:pt>
                <c:pt idx="211">
                  <c:v>26</c:v>
                </c:pt>
                <c:pt idx="212">
                  <c:v>24</c:v>
                </c:pt>
                <c:pt idx="213">
                  <c:v>24</c:v>
                </c:pt>
                <c:pt idx="214">
                  <c:v>23</c:v>
                </c:pt>
                <c:pt idx="215">
                  <c:v>22</c:v>
                </c:pt>
                <c:pt idx="216">
                  <c:v>23</c:v>
                </c:pt>
                <c:pt idx="217">
                  <c:v>23</c:v>
                </c:pt>
                <c:pt idx="218">
                  <c:v>26</c:v>
                </c:pt>
                <c:pt idx="219">
                  <c:v>26</c:v>
                </c:pt>
                <c:pt idx="220">
                  <c:v>26</c:v>
                </c:pt>
                <c:pt idx="221">
                  <c:v>23</c:v>
                </c:pt>
                <c:pt idx="222">
                  <c:v>25</c:v>
                </c:pt>
                <c:pt idx="223">
                  <c:v>25</c:v>
                </c:pt>
                <c:pt idx="224">
                  <c:v>27</c:v>
                </c:pt>
                <c:pt idx="225">
                  <c:v>23</c:v>
                </c:pt>
                <c:pt idx="226">
                  <c:v>23</c:v>
                </c:pt>
                <c:pt idx="227">
                  <c:v>23</c:v>
                </c:pt>
                <c:pt idx="228">
                  <c:v>27</c:v>
                </c:pt>
                <c:pt idx="229">
                  <c:v>23</c:v>
                </c:pt>
                <c:pt idx="230">
                  <c:v>23</c:v>
                </c:pt>
                <c:pt idx="231">
                  <c:v>25</c:v>
                </c:pt>
                <c:pt idx="232">
                  <c:v>23</c:v>
                </c:pt>
                <c:pt idx="233">
                  <c:v>22</c:v>
                </c:pt>
                <c:pt idx="234">
                  <c:v>23</c:v>
                </c:pt>
                <c:pt idx="235">
                  <c:v>21</c:v>
                </c:pt>
                <c:pt idx="236">
                  <c:v>24</c:v>
                </c:pt>
                <c:pt idx="237">
                  <c:v>26</c:v>
                </c:pt>
                <c:pt idx="238">
                  <c:v>23</c:v>
                </c:pt>
                <c:pt idx="239">
                  <c:v>23</c:v>
                </c:pt>
                <c:pt idx="240">
                  <c:v>26</c:v>
                </c:pt>
                <c:pt idx="241">
                  <c:v>23</c:v>
                </c:pt>
                <c:pt idx="242">
                  <c:v>24</c:v>
                </c:pt>
                <c:pt idx="243">
                  <c:v>26</c:v>
                </c:pt>
                <c:pt idx="244">
                  <c:v>23</c:v>
                </c:pt>
                <c:pt idx="245">
                  <c:v>22</c:v>
                </c:pt>
                <c:pt idx="246">
                  <c:v>21</c:v>
                </c:pt>
                <c:pt idx="247">
                  <c:v>20</c:v>
                </c:pt>
                <c:pt idx="248">
                  <c:v>23</c:v>
                </c:pt>
                <c:pt idx="249">
                  <c:v>26</c:v>
                </c:pt>
                <c:pt idx="250">
                  <c:v>22</c:v>
                </c:pt>
                <c:pt idx="251">
                  <c:v>23</c:v>
                </c:pt>
                <c:pt idx="252">
                  <c:v>24</c:v>
                </c:pt>
                <c:pt idx="253">
                  <c:v>22</c:v>
                </c:pt>
                <c:pt idx="254">
                  <c:v>24</c:v>
                </c:pt>
                <c:pt idx="255">
                  <c:v>26</c:v>
                </c:pt>
                <c:pt idx="256">
                  <c:v>21</c:v>
                </c:pt>
                <c:pt idx="257">
                  <c:v>26</c:v>
                </c:pt>
                <c:pt idx="258">
                  <c:v>23</c:v>
                </c:pt>
                <c:pt idx="259">
                  <c:v>23</c:v>
                </c:pt>
                <c:pt idx="260">
                  <c:v>26</c:v>
                </c:pt>
                <c:pt idx="261">
                  <c:v>22</c:v>
                </c:pt>
                <c:pt idx="262">
                  <c:v>26</c:v>
                </c:pt>
                <c:pt idx="263">
                  <c:v>21</c:v>
                </c:pt>
                <c:pt idx="264">
                  <c:v>22</c:v>
                </c:pt>
                <c:pt idx="265">
                  <c:v>26</c:v>
                </c:pt>
                <c:pt idx="266">
                  <c:v>22</c:v>
                </c:pt>
                <c:pt idx="267">
                  <c:v>23</c:v>
                </c:pt>
                <c:pt idx="268">
                  <c:v>27</c:v>
                </c:pt>
                <c:pt idx="269">
                  <c:v>22</c:v>
                </c:pt>
                <c:pt idx="270">
                  <c:v>23</c:v>
                </c:pt>
                <c:pt idx="271">
                  <c:v>22</c:v>
                </c:pt>
                <c:pt idx="272">
                  <c:v>24</c:v>
                </c:pt>
                <c:pt idx="273">
                  <c:v>26</c:v>
                </c:pt>
                <c:pt idx="274">
                  <c:v>26</c:v>
                </c:pt>
                <c:pt idx="275">
                  <c:v>24</c:v>
                </c:pt>
                <c:pt idx="276">
                  <c:v>23</c:v>
                </c:pt>
                <c:pt idx="277">
                  <c:v>26</c:v>
                </c:pt>
                <c:pt idx="278">
                  <c:v>27</c:v>
                </c:pt>
                <c:pt idx="279">
                  <c:v>22</c:v>
                </c:pt>
                <c:pt idx="280">
                  <c:v>23</c:v>
                </c:pt>
                <c:pt idx="281">
                  <c:v>24</c:v>
                </c:pt>
                <c:pt idx="282">
                  <c:v>22</c:v>
                </c:pt>
                <c:pt idx="283">
                  <c:v>22</c:v>
                </c:pt>
                <c:pt idx="284">
                  <c:v>21</c:v>
                </c:pt>
                <c:pt idx="285">
                  <c:v>26</c:v>
                </c:pt>
                <c:pt idx="286">
                  <c:v>22</c:v>
                </c:pt>
                <c:pt idx="287">
                  <c:v>21</c:v>
                </c:pt>
                <c:pt idx="288">
                  <c:v>23</c:v>
                </c:pt>
                <c:pt idx="289">
                  <c:v>22</c:v>
                </c:pt>
                <c:pt idx="290">
                  <c:v>22</c:v>
                </c:pt>
                <c:pt idx="291">
                  <c:v>20</c:v>
                </c:pt>
                <c:pt idx="292">
                  <c:v>26</c:v>
                </c:pt>
                <c:pt idx="293">
                  <c:v>22</c:v>
                </c:pt>
                <c:pt idx="294">
                  <c:v>21</c:v>
                </c:pt>
                <c:pt idx="295">
                  <c:v>26</c:v>
                </c:pt>
                <c:pt idx="296">
                  <c:v>24</c:v>
                </c:pt>
                <c:pt idx="297">
                  <c:v>24</c:v>
                </c:pt>
                <c:pt idx="298">
                  <c:v>26</c:v>
                </c:pt>
                <c:pt idx="299">
                  <c:v>26</c:v>
                </c:pt>
                <c:pt idx="300">
                  <c:v>21</c:v>
                </c:pt>
                <c:pt idx="301">
                  <c:v>22</c:v>
                </c:pt>
                <c:pt idx="302">
                  <c:v>23</c:v>
                </c:pt>
                <c:pt idx="303">
                  <c:v>23</c:v>
                </c:pt>
                <c:pt idx="304">
                  <c:v>24</c:v>
                </c:pt>
                <c:pt idx="305">
                  <c:v>26</c:v>
                </c:pt>
                <c:pt idx="306">
                  <c:v>22</c:v>
                </c:pt>
                <c:pt idx="307">
                  <c:v>25</c:v>
                </c:pt>
                <c:pt idx="308">
                  <c:v>26</c:v>
                </c:pt>
                <c:pt idx="309">
                  <c:v>21</c:v>
                </c:pt>
                <c:pt idx="310">
                  <c:v>26</c:v>
                </c:pt>
                <c:pt idx="311">
                  <c:v>24</c:v>
                </c:pt>
                <c:pt idx="312">
                  <c:v>21</c:v>
                </c:pt>
                <c:pt idx="313">
                  <c:v>21</c:v>
                </c:pt>
                <c:pt idx="314">
                  <c:v>22</c:v>
                </c:pt>
                <c:pt idx="315">
                  <c:v>21</c:v>
                </c:pt>
                <c:pt idx="316">
                  <c:v>26</c:v>
                </c:pt>
                <c:pt idx="317">
                  <c:v>22</c:v>
                </c:pt>
                <c:pt idx="318">
                  <c:v>21</c:v>
                </c:pt>
                <c:pt idx="319">
                  <c:v>21</c:v>
                </c:pt>
                <c:pt idx="320">
                  <c:v>24</c:v>
                </c:pt>
                <c:pt idx="321">
                  <c:v>21</c:v>
                </c:pt>
                <c:pt idx="322">
                  <c:v>26</c:v>
                </c:pt>
                <c:pt idx="323">
                  <c:v>21</c:v>
                </c:pt>
                <c:pt idx="324">
                  <c:v>25</c:v>
                </c:pt>
                <c:pt idx="325">
                  <c:v>25</c:v>
                </c:pt>
                <c:pt idx="326">
                  <c:v>26</c:v>
                </c:pt>
                <c:pt idx="327">
                  <c:v>21</c:v>
                </c:pt>
                <c:pt idx="328">
                  <c:v>24</c:v>
                </c:pt>
                <c:pt idx="329">
                  <c:v>21</c:v>
                </c:pt>
                <c:pt idx="330">
                  <c:v>21</c:v>
                </c:pt>
                <c:pt idx="331">
                  <c:v>25</c:v>
                </c:pt>
                <c:pt idx="332">
                  <c:v>26</c:v>
                </c:pt>
                <c:pt idx="333">
                  <c:v>23</c:v>
                </c:pt>
                <c:pt idx="334">
                  <c:v>24</c:v>
                </c:pt>
                <c:pt idx="335">
                  <c:v>25</c:v>
                </c:pt>
                <c:pt idx="336">
                  <c:v>21</c:v>
                </c:pt>
                <c:pt idx="337">
                  <c:v>26</c:v>
                </c:pt>
                <c:pt idx="338">
                  <c:v>20</c:v>
                </c:pt>
                <c:pt idx="339">
                  <c:v>26</c:v>
                </c:pt>
                <c:pt idx="340">
                  <c:v>26</c:v>
                </c:pt>
                <c:pt idx="341">
                  <c:v>21</c:v>
                </c:pt>
                <c:pt idx="342">
                  <c:v>21</c:v>
                </c:pt>
                <c:pt idx="343">
                  <c:v>22</c:v>
                </c:pt>
                <c:pt idx="344">
                  <c:v>24</c:v>
                </c:pt>
                <c:pt idx="345">
                  <c:v>26</c:v>
                </c:pt>
                <c:pt idx="346">
                  <c:v>22</c:v>
                </c:pt>
                <c:pt idx="347">
                  <c:v>26</c:v>
                </c:pt>
                <c:pt idx="348">
                  <c:v>24</c:v>
                </c:pt>
                <c:pt idx="349">
                  <c:v>21</c:v>
                </c:pt>
                <c:pt idx="350">
                  <c:v>21</c:v>
                </c:pt>
                <c:pt idx="351">
                  <c:v>20</c:v>
                </c:pt>
                <c:pt idx="352">
                  <c:v>24</c:v>
                </c:pt>
                <c:pt idx="353">
                  <c:v>24</c:v>
                </c:pt>
                <c:pt idx="354">
                  <c:v>22</c:v>
                </c:pt>
                <c:pt idx="355">
                  <c:v>24</c:v>
                </c:pt>
                <c:pt idx="356">
                  <c:v>26</c:v>
                </c:pt>
                <c:pt idx="357">
                  <c:v>25</c:v>
                </c:pt>
                <c:pt idx="358">
                  <c:v>23</c:v>
                </c:pt>
                <c:pt idx="359">
                  <c:v>21</c:v>
                </c:pt>
                <c:pt idx="360">
                  <c:v>24</c:v>
                </c:pt>
                <c:pt idx="361">
                  <c:v>22</c:v>
                </c:pt>
                <c:pt idx="362">
                  <c:v>20</c:v>
                </c:pt>
                <c:pt idx="363">
                  <c:v>26</c:v>
                </c:pt>
                <c:pt idx="364">
                  <c:v>25</c:v>
                </c:pt>
                <c:pt idx="365">
                  <c:v>26</c:v>
                </c:pt>
                <c:pt idx="366">
                  <c:v>25</c:v>
                </c:pt>
                <c:pt idx="367">
                  <c:v>21</c:v>
                </c:pt>
                <c:pt idx="368">
                  <c:v>21</c:v>
                </c:pt>
                <c:pt idx="369">
                  <c:v>21</c:v>
                </c:pt>
                <c:pt idx="370">
                  <c:v>22</c:v>
                </c:pt>
                <c:pt idx="371">
                  <c:v>21</c:v>
                </c:pt>
                <c:pt idx="372">
                  <c:v>22</c:v>
                </c:pt>
                <c:pt idx="373">
                  <c:v>23</c:v>
                </c:pt>
                <c:pt idx="374">
                  <c:v>19</c:v>
                </c:pt>
                <c:pt idx="375">
                  <c:v>25</c:v>
                </c:pt>
                <c:pt idx="376">
                  <c:v>19</c:v>
                </c:pt>
                <c:pt idx="377">
                  <c:v>23</c:v>
                </c:pt>
                <c:pt idx="378">
                  <c:v>26</c:v>
                </c:pt>
                <c:pt idx="379">
                  <c:v>26</c:v>
                </c:pt>
                <c:pt idx="380">
                  <c:v>19</c:v>
                </c:pt>
                <c:pt idx="381">
                  <c:v>22</c:v>
                </c:pt>
                <c:pt idx="382">
                  <c:v>26</c:v>
                </c:pt>
                <c:pt idx="383">
                  <c:v>21</c:v>
                </c:pt>
                <c:pt idx="384">
                  <c:v>22</c:v>
                </c:pt>
                <c:pt idx="385">
                  <c:v>20</c:v>
                </c:pt>
                <c:pt idx="386">
                  <c:v>21</c:v>
                </c:pt>
                <c:pt idx="387">
                  <c:v>20</c:v>
                </c:pt>
                <c:pt idx="388">
                  <c:v>19</c:v>
                </c:pt>
                <c:pt idx="389">
                  <c:v>20</c:v>
                </c:pt>
                <c:pt idx="390">
                  <c:v>21</c:v>
                </c:pt>
                <c:pt idx="391">
                  <c:v>19</c:v>
                </c:pt>
                <c:pt idx="392">
                  <c:v>20</c:v>
                </c:pt>
                <c:pt idx="393">
                  <c:v>24</c:v>
                </c:pt>
                <c:pt idx="394">
                  <c:v>22</c:v>
                </c:pt>
                <c:pt idx="395">
                  <c:v>22</c:v>
                </c:pt>
                <c:pt idx="396">
                  <c:v>26</c:v>
                </c:pt>
                <c:pt idx="397">
                  <c:v>24</c:v>
                </c:pt>
                <c:pt idx="398">
                  <c:v>24</c:v>
                </c:pt>
                <c:pt idx="399">
                  <c:v>19</c:v>
                </c:pt>
                <c:pt idx="400">
                  <c:v>24</c:v>
                </c:pt>
                <c:pt idx="401">
                  <c:v>21</c:v>
                </c:pt>
                <c:pt idx="402">
                  <c:v>21</c:v>
                </c:pt>
                <c:pt idx="403">
                  <c:v>22</c:v>
                </c:pt>
                <c:pt idx="404">
                  <c:v>26</c:v>
                </c:pt>
                <c:pt idx="405">
                  <c:v>24</c:v>
                </c:pt>
                <c:pt idx="406">
                  <c:v>22</c:v>
                </c:pt>
                <c:pt idx="407">
                  <c:v>24</c:v>
                </c:pt>
                <c:pt idx="408">
                  <c:v>25</c:v>
                </c:pt>
                <c:pt idx="409">
                  <c:v>20</c:v>
                </c:pt>
                <c:pt idx="410">
                  <c:v>20</c:v>
                </c:pt>
                <c:pt idx="411">
                  <c:v>20</c:v>
                </c:pt>
                <c:pt idx="412">
                  <c:v>22</c:v>
                </c:pt>
                <c:pt idx="413">
                  <c:v>26</c:v>
                </c:pt>
                <c:pt idx="414">
                  <c:v>21</c:v>
                </c:pt>
                <c:pt idx="415">
                  <c:v>21</c:v>
                </c:pt>
                <c:pt idx="416">
                  <c:v>23</c:v>
                </c:pt>
                <c:pt idx="417">
                  <c:v>21</c:v>
                </c:pt>
                <c:pt idx="418">
                  <c:v>22</c:v>
                </c:pt>
                <c:pt idx="419">
                  <c:v>26</c:v>
                </c:pt>
                <c:pt idx="420">
                  <c:v>25</c:v>
                </c:pt>
                <c:pt idx="421">
                  <c:v>20</c:v>
                </c:pt>
                <c:pt idx="422">
                  <c:v>26</c:v>
                </c:pt>
                <c:pt idx="423">
                  <c:v>26</c:v>
                </c:pt>
                <c:pt idx="424">
                  <c:v>22</c:v>
                </c:pt>
                <c:pt idx="425">
                  <c:v>24</c:v>
                </c:pt>
                <c:pt idx="426">
                  <c:v>19</c:v>
                </c:pt>
                <c:pt idx="427">
                  <c:v>21</c:v>
                </c:pt>
                <c:pt idx="428">
                  <c:v>21</c:v>
                </c:pt>
                <c:pt idx="429">
                  <c:v>21</c:v>
                </c:pt>
                <c:pt idx="430">
                  <c:v>24</c:v>
                </c:pt>
                <c:pt idx="431">
                  <c:v>26</c:v>
                </c:pt>
                <c:pt idx="432">
                  <c:v>21</c:v>
                </c:pt>
                <c:pt idx="433">
                  <c:v>22</c:v>
                </c:pt>
                <c:pt idx="434">
                  <c:v>24</c:v>
                </c:pt>
                <c:pt idx="435">
                  <c:v>22</c:v>
                </c:pt>
                <c:pt idx="436">
                  <c:v>21</c:v>
                </c:pt>
                <c:pt idx="437">
                  <c:v>21</c:v>
                </c:pt>
                <c:pt idx="438">
                  <c:v>24</c:v>
                </c:pt>
                <c:pt idx="439">
                  <c:v>20</c:v>
                </c:pt>
                <c:pt idx="440">
                  <c:v>26</c:v>
                </c:pt>
                <c:pt idx="441">
                  <c:v>23</c:v>
                </c:pt>
                <c:pt idx="442">
                  <c:v>19</c:v>
                </c:pt>
                <c:pt idx="443">
                  <c:v>21</c:v>
                </c:pt>
                <c:pt idx="444">
                  <c:v>24</c:v>
                </c:pt>
                <c:pt idx="445">
                  <c:v>24</c:v>
                </c:pt>
                <c:pt idx="446">
                  <c:v>22</c:v>
                </c:pt>
                <c:pt idx="447">
                  <c:v>26</c:v>
                </c:pt>
                <c:pt idx="448">
                  <c:v>20</c:v>
                </c:pt>
                <c:pt idx="449">
                  <c:v>21</c:v>
                </c:pt>
                <c:pt idx="450">
                  <c:v>21</c:v>
                </c:pt>
                <c:pt idx="451">
                  <c:v>24</c:v>
                </c:pt>
                <c:pt idx="452">
                  <c:v>26</c:v>
                </c:pt>
                <c:pt idx="453">
                  <c:v>21</c:v>
                </c:pt>
                <c:pt idx="454">
                  <c:v>21</c:v>
                </c:pt>
                <c:pt idx="455">
                  <c:v>24</c:v>
                </c:pt>
                <c:pt idx="456">
                  <c:v>24</c:v>
                </c:pt>
                <c:pt idx="457">
                  <c:v>23</c:v>
                </c:pt>
                <c:pt idx="458">
                  <c:v>21</c:v>
                </c:pt>
                <c:pt idx="459">
                  <c:v>20</c:v>
                </c:pt>
                <c:pt idx="460">
                  <c:v>19</c:v>
                </c:pt>
                <c:pt idx="461">
                  <c:v>23</c:v>
                </c:pt>
                <c:pt idx="462">
                  <c:v>26</c:v>
                </c:pt>
                <c:pt idx="463">
                  <c:v>20</c:v>
                </c:pt>
                <c:pt idx="464">
                  <c:v>19</c:v>
                </c:pt>
                <c:pt idx="465">
                  <c:v>21</c:v>
                </c:pt>
                <c:pt idx="466">
                  <c:v>25</c:v>
                </c:pt>
                <c:pt idx="467">
                  <c:v>19</c:v>
                </c:pt>
                <c:pt idx="468">
                  <c:v>26</c:v>
                </c:pt>
                <c:pt idx="469">
                  <c:v>21</c:v>
                </c:pt>
                <c:pt idx="470">
                  <c:v>20</c:v>
                </c:pt>
                <c:pt idx="471">
                  <c:v>23</c:v>
                </c:pt>
                <c:pt idx="472">
                  <c:v>21</c:v>
                </c:pt>
                <c:pt idx="473">
                  <c:v>25</c:v>
                </c:pt>
                <c:pt idx="474">
                  <c:v>21</c:v>
                </c:pt>
                <c:pt idx="475">
                  <c:v>21</c:v>
                </c:pt>
                <c:pt idx="476">
                  <c:v>21</c:v>
                </c:pt>
                <c:pt idx="477">
                  <c:v>24</c:v>
                </c:pt>
                <c:pt idx="478">
                  <c:v>24</c:v>
                </c:pt>
                <c:pt idx="479">
                  <c:v>26</c:v>
                </c:pt>
                <c:pt idx="480">
                  <c:v>25</c:v>
                </c:pt>
                <c:pt idx="481">
                  <c:v>19</c:v>
                </c:pt>
                <c:pt idx="482">
                  <c:v>25</c:v>
                </c:pt>
                <c:pt idx="483">
                  <c:v>20</c:v>
                </c:pt>
                <c:pt idx="484">
                  <c:v>21</c:v>
                </c:pt>
                <c:pt idx="485">
                  <c:v>24</c:v>
                </c:pt>
                <c:pt idx="486">
                  <c:v>26</c:v>
                </c:pt>
                <c:pt idx="487">
                  <c:v>26</c:v>
                </c:pt>
                <c:pt idx="488">
                  <c:v>19</c:v>
                </c:pt>
                <c:pt idx="489">
                  <c:v>23</c:v>
                </c:pt>
                <c:pt idx="490">
                  <c:v>21</c:v>
                </c:pt>
                <c:pt idx="491">
                  <c:v>26</c:v>
                </c:pt>
                <c:pt idx="492">
                  <c:v>24</c:v>
                </c:pt>
                <c:pt idx="493">
                  <c:v>24</c:v>
                </c:pt>
                <c:pt idx="494">
                  <c:v>22</c:v>
                </c:pt>
                <c:pt idx="495">
                  <c:v>23</c:v>
                </c:pt>
                <c:pt idx="496">
                  <c:v>22</c:v>
                </c:pt>
                <c:pt idx="497">
                  <c:v>21</c:v>
                </c:pt>
                <c:pt idx="498">
                  <c:v>21</c:v>
                </c:pt>
                <c:pt idx="499">
                  <c:v>20</c:v>
                </c:pt>
                <c:pt idx="500">
                  <c:v>19</c:v>
                </c:pt>
                <c:pt idx="501">
                  <c:v>22</c:v>
                </c:pt>
                <c:pt idx="502">
                  <c:v>19</c:v>
                </c:pt>
                <c:pt idx="503">
                  <c:v>20</c:v>
                </c:pt>
                <c:pt idx="504">
                  <c:v>24</c:v>
                </c:pt>
                <c:pt idx="505">
                  <c:v>24</c:v>
                </c:pt>
                <c:pt idx="506">
                  <c:v>19</c:v>
                </c:pt>
                <c:pt idx="507">
                  <c:v>21</c:v>
                </c:pt>
                <c:pt idx="508">
                  <c:v>26</c:v>
                </c:pt>
                <c:pt idx="509">
                  <c:v>21</c:v>
                </c:pt>
                <c:pt idx="510">
                  <c:v>19</c:v>
                </c:pt>
                <c:pt idx="511">
                  <c:v>25</c:v>
                </c:pt>
                <c:pt idx="512">
                  <c:v>26</c:v>
                </c:pt>
                <c:pt idx="513">
                  <c:v>22</c:v>
                </c:pt>
                <c:pt idx="514">
                  <c:v>25</c:v>
                </c:pt>
                <c:pt idx="515">
                  <c:v>20</c:v>
                </c:pt>
                <c:pt idx="516">
                  <c:v>17</c:v>
                </c:pt>
                <c:pt idx="517">
                  <c:v>20</c:v>
                </c:pt>
                <c:pt idx="518">
                  <c:v>19</c:v>
                </c:pt>
                <c:pt idx="519">
                  <c:v>26</c:v>
                </c:pt>
                <c:pt idx="520">
                  <c:v>19</c:v>
                </c:pt>
                <c:pt idx="521">
                  <c:v>22</c:v>
                </c:pt>
                <c:pt idx="522">
                  <c:v>21</c:v>
                </c:pt>
                <c:pt idx="523">
                  <c:v>21</c:v>
                </c:pt>
                <c:pt idx="524">
                  <c:v>19</c:v>
                </c:pt>
                <c:pt idx="525">
                  <c:v>20</c:v>
                </c:pt>
                <c:pt idx="526">
                  <c:v>23</c:v>
                </c:pt>
                <c:pt idx="527">
                  <c:v>25</c:v>
                </c:pt>
                <c:pt idx="528">
                  <c:v>19</c:v>
                </c:pt>
                <c:pt idx="529">
                  <c:v>18</c:v>
                </c:pt>
                <c:pt idx="530">
                  <c:v>24</c:v>
                </c:pt>
                <c:pt idx="531">
                  <c:v>20</c:v>
                </c:pt>
                <c:pt idx="532">
                  <c:v>19</c:v>
                </c:pt>
                <c:pt idx="533">
                  <c:v>22</c:v>
                </c:pt>
                <c:pt idx="534">
                  <c:v>21</c:v>
                </c:pt>
                <c:pt idx="535">
                  <c:v>20</c:v>
                </c:pt>
                <c:pt idx="536">
                  <c:v>20</c:v>
                </c:pt>
                <c:pt idx="537">
                  <c:v>24</c:v>
                </c:pt>
                <c:pt idx="538">
                  <c:v>21</c:v>
                </c:pt>
                <c:pt idx="539">
                  <c:v>24</c:v>
                </c:pt>
                <c:pt idx="540">
                  <c:v>20</c:v>
                </c:pt>
                <c:pt idx="541">
                  <c:v>19</c:v>
                </c:pt>
                <c:pt idx="542">
                  <c:v>21</c:v>
                </c:pt>
                <c:pt idx="543">
                  <c:v>19</c:v>
                </c:pt>
                <c:pt idx="544">
                  <c:v>21</c:v>
                </c:pt>
                <c:pt idx="545">
                  <c:v>21</c:v>
                </c:pt>
                <c:pt idx="546">
                  <c:v>22</c:v>
                </c:pt>
                <c:pt idx="547">
                  <c:v>21</c:v>
                </c:pt>
                <c:pt idx="548">
                  <c:v>22</c:v>
                </c:pt>
                <c:pt idx="549">
                  <c:v>24</c:v>
                </c:pt>
                <c:pt idx="550">
                  <c:v>24</c:v>
                </c:pt>
                <c:pt idx="551">
                  <c:v>20</c:v>
                </c:pt>
                <c:pt idx="552">
                  <c:v>21</c:v>
                </c:pt>
                <c:pt idx="553">
                  <c:v>21</c:v>
                </c:pt>
                <c:pt idx="554">
                  <c:v>19</c:v>
                </c:pt>
                <c:pt idx="555">
                  <c:v>24</c:v>
                </c:pt>
                <c:pt idx="556">
                  <c:v>24</c:v>
                </c:pt>
                <c:pt idx="557">
                  <c:v>21</c:v>
                </c:pt>
                <c:pt idx="558">
                  <c:v>24</c:v>
                </c:pt>
                <c:pt idx="559">
                  <c:v>19</c:v>
                </c:pt>
                <c:pt idx="560">
                  <c:v>20</c:v>
                </c:pt>
                <c:pt idx="561">
                  <c:v>21</c:v>
                </c:pt>
                <c:pt idx="562">
                  <c:v>22</c:v>
                </c:pt>
                <c:pt idx="563">
                  <c:v>20</c:v>
                </c:pt>
                <c:pt idx="564">
                  <c:v>20</c:v>
                </c:pt>
                <c:pt idx="565">
                  <c:v>23</c:v>
                </c:pt>
                <c:pt idx="566">
                  <c:v>21</c:v>
                </c:pt>
                <c:pt idx="567">
                  <c:v>20</c:v>
                </c:pt>
                <c:pt idx="568">
                  <c:v>20</c:v>
                </c:pt>
                <c:pt idx="569">
                  <c:v>20</c:v>
                </c:pt>
                <c:pt idx="570">
                  <c:v>22</c:v>
                </c:pt>
                <c:pt idx="571">
                  <c:v>24</c:v>
                </c:pt>
                <c:pt idx="572">
                  <c:v>22</c:v>
                </c:pt>
                <c:pt idx="573">
                  <c:v>21</c:v>
                </c:pt>
                <c:pt idx="574">
                  <c:v>20</c:v>
                </c:pt>
                <c:pt idx="575">
                  <c:v>21</c:v>
                </c:pt>
                <c:pt idx="576">
                  <c:v>19</c:v>
                </c:pt>
                <c:pt idx="577">
                  <c:v>25</c:v>
                </c:pt>
                <c:pt idx="578">
                  <c:v>24</c:v>
                </c:pt>
                <c:pt idx="579">
                  <c:v>22</c:v>
                </c:pt>
                <c:pt idx="580">
                  <c:v>21</c:v>
                </c:pt>
                <c:pt idx="581">
                  <c:v>21</c:v>
                </c:pt>
                <c:pt idx="582">
                  <c:v>21</c:v>
                </c:pt>
                <c:pt idx="583">
                  <c:v>19</c:v>
                </c:pt>
                <c:pt idx="584">
                  <c:v>21</c:v>
                </c:pt>
                <c:pt idx="585">
                  <c:v>15</c:v>
                </c:pt>
                <c:pt idx="586">
                  <c:v>20</c:v>
                </c:pt>
                <c:pt idx="587">
                  <c:v>24</c:v>
                </c:pt>
                <c:pt idx="588">
                  <c:v>20</c:v>
                </c:pt>
                <c:pt idx="589">
                  <c:v>20</c:v>
                </c:pt>
                <c:pt idx="590">
                  <c:v>22</c:v>
                </c:pt>
                <c:pt idx="591">
                  <c:v>22</c:v>
                </c:pt>
                <c:pt idx="592">
                  <c:v>24</c:v>
                </c:pt>
                <c:pt idx="593">
                  <c:v>24</c:v>
                </c:pt>
                <c:pt idx="594">
                  <c:v>20</c:v>
                </c:pt>
                <c:pt idx="595">
                  <c:v>19</c:v>
                </c:pt>
                <c:pt idx="596">
                  <c:v>23</c:v>
                </c:pt>
                <c:pt idx="597">
                  <c:v>23</c:v>
                </c:pt>
                <c:pt idx="598">
                  <c:v>20</c:v>
                </c:pt>
                <c:pt idx="599">
                  <c:v>24</c:v>
                </c:pt>
                <c:pt idx="600">
                  <c:v>23</c:v>
                </c:pt>
                <c:pt idx="601">
                  <c:v>22</c:v>
                </c:pt>
                <c:pt idx="602">
                  <c:v>24</c:v>
                </c:pt>
                <c:pt idx="603">
                  <c:v>19</c:v>
                </c:pt>
                <c:pt idx="604">
                  <c:v>19</c:v>
                </c:pt>
                <c:pt idx="605">
                  <c:v>21</c:v>
                </c:pt>
                <c:pt idx="606">
                  <c:v>19</c:v>
                </c:pt>
                <c:pt idx="607">
                  <c:v>20</c:v>
                </c:pt>
                <c:pt idx="608">
                  <c:v>19</c:v>
                </c:pt>
                <c:pt idx="609">
                  <c:v>25</c:v>
                </c:pt>
                <c:pt idx="610">
                  <c:v>26</c:v>
                </c:pt>
                <c:pt idx="611">
                  <c:v>23</c:v>
                </c:pt>
                <c:pt idx="612">
                  <c:v>21</c:v>
                </c:pt>
                <c:pt idx="613">
                  <c:v>24</c:v>
                </c:pt>
                <c:pt idx="614">
                  <c:v>19</c:v>
                </c:pt>
                <c:pt idx="615">
                  <c:v>21</c:v>
                </c:pt>
                <c:pt idx="616">
                  <c:v>20</c:v>
                </c:pt>
                <c:pt idx="617">
                  <c:v>21</c:v>
                </c:pt>
                <c:pt idx="618">
                  <c:v>19</c:v>
                </c:pt>
                <c:pt idx="619">
                  <c:v>25</c:v>
                </c:pt>
                <c:pt idx="620">
                  <c:v>19</c:v>
                </c:pt>
                <c:pt idx="621">
                  <c:v>21</c:v>
                </c:pt>
                <c:pt idx="622">
                  <c:v>23</c:v>
                </c:pt>
                <c:pt idx="623">
                  <c:v>21</c:v>
                </c:pt>
                <c:pt idx="624">
                  <c:v>21</c:v>
                </c:pt>
                <c:pt idx="625">
                  <c:v>20</c:v>
                </c:pt>
                <c:pt idx="626">
                  <c:v>24</c:v>
                </c:pt>
                <c:pt idx="627">
                  <c:v>20</c:v>
                </c:pt>
                <c:pt idx="628">
                  <c:v>24</c:v>
                </c:pt>
                <c:pt idx="629">
                  <c:v>19</c:v>
                </c:pt>
                <c:pt idx="630">
                  <c:v>23</c:v>
                </c:pt>
                <c:pt idx="631">
                  <c:v>17</c:v>
                </c:pt>
                <c:pt idx="632">
                  <c:v>19</c:v>
                </c:pt>
                <c:pt idx="633">
                  <c:v>20</c:v>
                </c:pt>
                <c:pt idx="634">
                  <c:v>18</c:v>
                </c:pt>
                <c:pt idx="635">
                  <c:v>21</c:v>
                </c:pt>
                <c:pt idx="636">
                  <c:v>22</c:v>
                </c:pt>
                <c:pt idx="637">
                  <c:v>20</c:v>
                </c:pt>
                <c:pt idx="638">
                  <c:v>20</c:v>
                </c:pt>
                <c:pt idx="639">
                  <c:v>19</c:v>
                </c:pt>
                <c:pt idx="640">
                  <c:v>19</c:v>
                </c:pt>
                <c:pt idx="641">
                  <c:v>21</c:v>
                </c:pt>
                <c:pt idx="642">
                  <c:v>22</c:v>
                </c:pt>
                <c:pt idx="643">
                  <c:v>19</c:v>
                </c:pt>
                <c:pt idx="644">
                  <c:v>20</c:v>
                </c:pt>
                <c:pt idx="645">
                  <c:v>23</c:v>
                </c:pt>
                <c:pt idx="646">
                  <c:v>18</c:v>
                </c:pt>
                <c:pt idx="647">
                  <c:v>23</c:v>
                </c:pt>
                <c:pt idx="648">
                  <c:v>20</c:v>
                </c:pt>
                <c:pt idx="649">
                  <c:v>19</c:v>
                </c:pt>
                <c:pt idx="650">
                  <c:v>22</c:v>
                </c:pt>
                <c:pt idx="651">
                  <c:v>19</c:v>
                </c:pt>
                <c:pt idx="652">
                  <c:v>20</c:v>
                </c:pt>
                <c:pt idx="653">
                  <c:v>24</c:v>
                </c:pt>
                <c:pt idx="654">
                  <c:v>19</c:v>
                </c:pt>
                <c:pt idx="655">
                  <c:v>19</c:v>
                </c:pt>
                <c:pt idx="656">
                  <c:v>20</c:v>
                </c:pt>
                <c:pt idx="657">
                  <c:v>20</c:v>
                </c:pt>
                <c:pt idx="658">
                  <c:v>20</c:v>
                </c:pt>
                <c:pt idx="659">
                  <c:v>20</c:v>
                </c:pt>
                <c:pt idx="660">
                  <c:v>22</c:v>
                </c:pt>
                <c:pt idx="661">
                  <c:v>19</c:v>
                </c:pt>
                <c:pt idx="662">
                  <c:v>19</c:v>
                </c:pt>
                <c:pt idx="663">
                  <c:v>26</c:v>
                </c:pt>
                <c:pt idx="664">
                  <c:v>20</c:v>
                </c:pt>
                <c:pt idx="665">
                  <c:v>20</c:v>
                </c:pt>
                <c:pt idx="666">
                  <c:v>21</c:v>
                </c:pt>
                <c:pt idx="667">
                  <c:v>24</c:v>
                </c:pt>
                <c:pt idx="668">
                  <c:v>23</c:v>
                </c:pt>
                <c:pt idx="669">
                  <c:v>21</c:v>
                </c:pt>
                <c:pt idx="670">
                  <c:v>17</c:v>
                </c:pt>
                <c:pt idx="671">
                  <c:v>21</c:v>
                </c:pt>
                <c:pt idx="672">
                  <c:v>20</c:v>
                </c:pt>
                <c:pt idx="673">
                  <c:v>24</c:v>
                </c:pt>
                <c:pt idx="674">
                  <c:v>21</c:v>
                </c:pt>
                <c:pt idx="675">
                  <c:v>23</c:v>
                </c:pt>
                <c:pt idx="676">
                  <c:v>19</c:v>
                </c:pt>
                <c:pt idx="677">
                  <c:v>20</c:v>
                </c:pt>
                <c:pt idx="678">
                  <c:v>19</c:v>
                </c:pt>
                <c:pt idx="679">
                  <c:v>24</c:v>
                </c:pt>
                <c:pt idx="680">
                  <c:v>23</c:v>
                </c:pt>
                <c:pt idx="681">
                  <c:v>20</c:v>
                </c:pt>
                <c:pt idx="682">
                  <c:v>26</c:v>
                </c:pt>
                <c:pt idx="683">
                  <c:v>18</c:v>
                </c:pt>
                <c:pt idx="684">
                  <c:v>19</c:v>
                </c:pt>
                <c:pt idx="685">
                  <c:v>20</c:v>
                </c:pt>
                <c:pt idx="686">
                  <c:v>24</c:v>
                </c:pt>
                <c:pt idx="687">
                  <c:v>21</c:v>
                </c:pt>
                <c:pt idx="688">
                  <c:v>21</c:v>
                </c:pt>
                <c:pt idx="689">
                  <c:v>20</c:v>
                </c:pt>
                <c:pt idx="690">
                  <c:v>25</c:v>
                </c:pt>
                <c:pt idx="691">
                  <c:v>19</c:v>
                </c:pt>
                <c:pt idx="692">
                  <c:v>25</c:v>
                </c:pt>
                <c:pt idx="693">
                  <c:v>19</c:v>
                </c:pt>
                <c:pt idx="694">
                  <c:v>21</c:v>
                </c:pt>
                <c:pt idx="695">
                  <c:v>24</c:v>
                </c:pt>
                <c:pt idx="696">
                  <c:v>21</c:v>
                </c:pt>
                <c:pt idx="697">
                  <c:v>20</c:v>
                </c:pt>
                <c:pt idx="698">
                  <c:v>18</c:v>
                </c:pt>
                <c:pt idx="699">
                  <c:v>24</c:v>
                </c:pt>
                <c:pt idx="700">
                  <c:v>21</c:v>
                </c:pt>
                <c:pt idx="701">
                  <c:v>21</c:v>
                </c:pt>
                <c:pt idx="702">
                  <c:v>20</c:v>
                </c:pt>
                <c:pt idx="703">
                  <c:v>19</c:v>
                </c:pt>
                <c:pt idx="704">
                  <c:v>20</c:v>
                </c:pt>
                <c:pt idx="705">
                  <c:v>21</c:v>
                </c:pt>
                <c:pt idx="706">
                  <c:v>24</c:v>
                </c:pt>
                <c:pt idx="707">
                  <c:v>20</c:v>
                </c:pt>
                <c:pt idx="708">
                  <c:v>20</c:v>
                </c:pt>
                <c:pt idx="709">
                  <c:v>21</c:v>
                </c:pt>
                <c:pt idx="710">
                  <c:v>21</c:v>
                </c:pt>
                <c:pt idx="711">
                  <c:v>20</c:v>
                </c:pt>
                <c:pt idx="712">
                  <c:v>19</c:v>
                </c:pt>
                <c:pt idx="713">
                  <c:v>19</c:v>
                </c:pt>
                <c:pt idx="714">
                  <c:v>19</c:v>
                </c:pt>
                <c:pt idx="715">
                  <c:v>25</c:v>
                </c:pt>
                <c:pt idx="716">
                  <c:v>23</c:v>
                </c:pt>
                <c:pt idx="717">
                  <c:v>22</c:v>
                </c:pt>
                <c:pt idx="718">
                  <c:v>19</c:v>
                </c:pt>
                <c:pt idx="719">
                  <c:v>20</c:v>
                </c:pt>
                <c:pt idx="720">
                  <c:v>19</c:v>
                </c:pt>
                <c:pt idx="721">
                  <c:v>21</c:v>
                </c:pt>
                <c:pt idx="722">
                  <c:v>25</c:v>
                </c:pt>
                <c:pt idx="723">
                  <c:v>24</c:v>
                </c:pt>
                <c:pt idx="724">
                  <c:v>23</c:v>
                </c:pt>
                <c:pt idx="725">
                  <c:v>20</c:v>
                </c:pt>
                <c:pt idx="726">
                  <c:v>19</c:v>
                </c:pt>
                <c:pt idx="727">
                  <c:v>20</c:v>
                </c:pt>
                <c:pt idx="728">
                  <c:v>19</c:v>
                </c:pt>
                <c:pt idx="729">
                  <c:v>20</c:v>
                </c:pt>
                <c:pt idx="730">
                  <c:v>23</c:v>
                </c:pt>
                <c:pt idx="731">
                  <c:v>23</c:v>
                </c:pt>
                <c:pt idx="732">
                  <c:v>19</c:v>
                </c:pt>
                <c:pt idx="733">
                  <c:v>23</c:v>
                </c:pt>
                <c:pt idx="734">
                  <c:v>22</c:v>
                </c:pt>
                <c:pt idx="735">
                  <c:v>19</c:v>
                </c:pt>
                <c:pt idx="736">
                  <c:v>20</c:v>
                </c:pt>
                <c:pt idx="737">
                  <c:v>21</c:v>
                </c:pt>
                <c:pt idx="738">
                  <c:v>19</c:v>
                </c:pt>
                <c:pt idx="739">
                  <c:v>24</c:v>
                </c:pt>
                <c:pt idx="740">
                  <c:v>24</c:v>
                </c:pt>
                <c:pt idx="741">
                  <c:v>21</c:v>
                </c:pt>
                <c:pt idx="742">
                  <c:v>19</c:v>
                </c:pt>
                <c:pt idx="743">
                  <c:v>18</c:v>
                </c:pt>
                <c:pt idx="744">
                  <c:v>21</c:v>
                </c:pt>
                <c:pt idx="745">
                  <c:v>20</c:v>
                </c:pt>
                <c:pt idx="746">
                  <c:v>23</c:v>
                </c:pt>
                <c:pt idx="747">
                  <c:v>19</c:v>
                </c:pt>
                <c:pt idx="748">
                  <c:v>19</c:v>
                </c:pt>
                <c:pt idx="749">
                  <c:v>19</c:v>
                </c:pt>
                <c:pt idx="750">
                  <c:v>24</c:v>
                </c:pt>
                <c:pt idx="751">
                  <c:v>19</c:v>
                </c:pt>
                <c:pt idx="752">
                  <c:v>18</c:v>
                </c:pt>
                <c:pt idx="753">
                  <c:v>24</c:v>
                </c:pt>
                <c:pt idx="754">
                  <c:v>24</c:v>
                </c:pt>
                <c:pt idx="755">
                  <c:v>20</c:v>
                </c:pt>
                <c:pt idx="756">
                  <c:v>19</c:v>
                </c:pt>
                <c:pt idx="757">
                  <c:v>21</c:v>
                </c:pt>
                <c:pt idx="758">
                  <c:v>24</c:v>
                </c:pt>
                <c:pt idx="759">
                  <c:v>19</c:v>
                </c:pt>
                <c:pt idx="760">
                  <c:v>24</c:v>
                </c:pt>
                <c:pt idx="761">
                  <c:v>19</c:v>
                </c:pt>
                <c:pt idx="762">
                  <c:v>19</c:v>
                </c:pt>
                <c:pt idx="763">
                  <c:v>24</c:v>
                </c:pt>
                <c:pt idx="764">
                  <c:v>24</c:v>
                </c:pt>
                <c:pt idx="765">
                  <c:v>20</c:v>
                </c:pt>
                <c:pt idx="766">
                  <c:v>18</c:v>
                </c:pt>
                <c:pt idx="767">
                  <c:v>23</c:v>
                </c:pt>
                <c:pt idx="768">
                  <c:v>23</c:v>
                </c:pt>
                <c:pt idx="769">
                  <c:v>21</c:v>
                </c:pt>
                <c:pt idx="770">
                  <c:v>22</c:v>
                </c:pt>
                <c:pt idx="771">
                  <c:v>19</c:v>
                </c:pt>
                <c:pt idx="772">
                  <c:v>19</c:v>
                </c:pt>
                <c:pt idx="773">
                  <c:v>18</c:v>
                </c:pt>
                <c:pt idx="774">
                  <c:v>23</c:v>
                </c:pt>
                <c:pt idx="775">
                  <c:v>19</c:v>
                </c:pt>
                <c:pt idx="776">
                  <c:v>21</c:v>
                </c:pt>
                <c:pt idx="777">
                  <c:v>19</c:v>
                </c:pt>
                <c:pt idx="778">
                  <c:v>24</c:v>
                </c:pt>
                <c:pt idx="779">
                  <c:v>23</c:v>
                </c:pt>
                <c:pt idx="780">
                  <c:v>21</c:v>
                </c:pt>
                <c:pt idx="781">
                  <c:v>23</c:v>
                </c:pt>
                <c:pt idx="782">
                  <c:v>19</c:v>
                </c:pt>
                <c:pt idx="783">
                  <c:v>24</c:v>
                </c:pt>
                <c:pt idx="784">
                  <c:v>24</c:v>
                </c:pt>
                <c:pt idx="785">
                  <c:v>24</c:v>
                </c:pt>
                <c:pt idx="786">
                  <c:v>24</c:v>
                </c:pt>
                <c:pt idx="787">
                  <c:v>20</c:v>
                </c:pt>
                <c:pt idx="788">
                  <c:v>20</c:v>
                </c:pt>
                <c:pt idx="789">
                  <c:v>21</c:v>
                </c:pt>
                <c:pt idx="790">
                  <c:v>20</c:v>
                </c:pt>
                <c:pt idx="791">
                  <c:v>21</c:v>
                </c:pt>
                <c:pt idx="792">
                  <c:v>20</c:v>
                </c:pt>
                <c:pt idx="793">
                  <c:v>19</c:v>
                </c:pt>
                <c:pt idx="794">
                  <c:v>20</c:v>
                </c:pt>
                <c:pt idx="795">
                  <c:v>21</c:v>
                </c:pt>
                <c:pt idx="796">
                  <c:v>19</c:v>
                </c:pt>
                <c:pt idx="797">
                  <c:v>20</c:v>
                </c:pt>
                <c:pt idx="798">
                  <c:v>23</c:v>
                </c:pt>
                <c:pt idx="799">
                  <c:v>22</c:v>
                </c:pt>
                <c:pt idx="800">
                  <c:v>19</c:v>
                </c:pt>
                <c:pt idx="801">
                  <c:v>24</c:v>
                </c:pt>
                <c:pt idx="802">
                  <c:v>19</c:v>
                </c:pt>
                <c:pt idx="803">
                  <c:v>19</c:v>
                </c:pt>
                <c:pt idx="804">
                  <c:v>21</c:v>
                </c:pt>
                <c:pt idx="805">
                  <c:v>24</c:v>
                </c:pt>
                <c:pt idx="806">
                  <c:v>20</c:v>
                </c:pt>
                <c:pt idx="807">
                  <c:v>20</c:v>
                </c:pt>
                <c:pt idx="808">
                  <c:v>19</c:v>
                </c:pt>
                <c:pt idx="809">
                  <c:v>24</c:v>
                </c:pt>
                <c:pt idx="810">
                  <c:v>24</c:v>
                </c:pt>
                <c:pt idx="811">
                  <c:v>20</c:v>
                </c:pt>
                <c:pt idx="812">
                  <c:v>20</c:v>
                </c:pt>
                <c:pt idx="813">
                  <c:v>22</c:v>
                </c:pt>
                <c:pt idx="814">
                  <c:v>19</c:v>
                </c:pt>
                <c:pt idx="815">
                  <c:v>21</c:v>
                </c:pt>
                <c:pt idx="816">
                  <c:v>20</c:v>
                </c:pt>
                <c:pt idx="817">
                  <c:v>24</c:v>
                </c:pt>
                <c:pt idx="818">
                  <c:v>25</c:v>
                </c:pt>
                <c:pt idx="819">
                  <c:v>19</c:v>
                </c:pt>
                <c:pt idx="820">
                  <c:v>18</c:v>
                </c:pt>
                <c:pt idx="821">
                  <c:v>17</c:v>
                </c:pt>
                <c:pt idx="822">
                  <c:v>23</c:v>
                </c:pt>
                <c:pt idx="823">
                  <c:v>23</c:v>
                </c:pt>
                <c:pt idx="824">
                  <c:v>20</c:v>
                </c:pt>
                <c:pt idx="825">
                  <c:v>24</c:v>
                </c:pt>
                <c:pt idx="826">
                  <c:v>18</c:v>
                </c:pt>
                <c:pt idx="827">
                  <c:v>19</c:v>
                </c:pt>
                <c:pt idx="828">
                  <c:v>24</c:v>
                </c:pt>
                <c:pt idx="829">
                  <c:v>22</c:v>
                </c:pt>
                <c:pt idx="830">
                  <c:v>19</c:v>
                </c:pt>
                <c:pt idx="831">
                  <c:v>19</c:v>
                </c:pt>
                <c:pt idx="832">
                  <c:v>19</c:v>
                </c:pt>
                <c:pt idx="833">
                  <c:v>19</c:v>
                </c:pt>
                <c:pt idx="834">
                  <c:v>20</c:v>
                </c:pt>
                <c:pt idx="835">
                  <c:v>21</c:v>
                </c:pt>
                <c:pt idx="836">
                  <c:v>20</c:v>
                </c:pt>
                <c:pt idx="837">
                  <c:v>21</c:v>
                </c:pt>
                <c:pt idx="838">
                  <c:v>22</c:v>
                </c:pt>
                <c:pt idx="839">
                  <c:v>19</c:v>
                </c:pt>
                <c:pt idx="840">
                  <c:v>19</c:v>
                </c:pt>
                <c:pt idx="841">
                  <c:v>24</c:v>
                </c:pt>
                <c:pt idx="842">
                  <c:v>21</c:v>
                </c:pt>
                <c:pt idx="843">
                  <c:v>20</c:v>
                </c:pt>
                <c:pt idx="844">
                  <c:v>21</c:v>
                </c:pt>
                <c:pt idx="845">
                  <c:v>20</c:v>
                </c:pt>
                <c:pt idx="846">
                  <c:v>24</c:v>
                </c:pt>
                <c:pt idx="847">
                  <c:v>23</c:v>
                </c:pt>
                <c:pt idx="848">
                  <c:v>20</c:v>
                </c:pt>
                <c:pt idx="849">
                  <c:v>23</c:v>
                </c:pt>
                <c:pt idx="850">
                  <c:v>24</c:v>
                </c:pt>
                <c:pt idx="851">
                  <c:v>24</c:v>
                </c:pt>
                <c:pt idx="852">
                  <c:v>19</c:v>
                </c:pt>
                <c:pt idx="853">
                  <c:v>24</c:v>
                </c:pt>
                <c:pt idx="854">
                  <c:v>20</c:v>
                </c:pt>
                <c:pt idx="855">
                  <c:v>24</c:v>
                </c:pt>
                <c:pt idx="856">
                  <c:v>18</c:v>
                </c:pt>
                <c:pt idx="857">
                  <c:v>19</c:v>
                </c:pt>
                <c:pt idx="858">
                  <c:v>19</c:v>
                </c:pt>
                <c:pt idx="859">
                  <c:v>19</c:v>
                </c:pt>
                <c:pt idx="860">
                  <c:v>19</c:v>
                </c:pt>
                <c:pt idx="861">
                  <c:v>24</c:v>
                </c:pt>
                <c:pt idx="862">
                  <c:v>26</c:v>
                </c:pt>
                <c:pt idx="863">
                  <c:v>21</c:v>
                </c:pt>
                <c:pt idx="864">
                  <c:v>20</c:v>
                </c:pt>
                <c:pt idx="865">
                  <c:v>19</c:v>
                </c:pt>
                <c:pt idx="866">
                  <c:v>18</c:v>
                </c:pt>
                <c:pt idx="867">
                  <c:v>21</c:v>
                </c:pt>
                <c:pt idx="868">
                  <c:v>22</c:v>
                </c:pt>
                <c:pt idx="869">
                  <c:v>20</c:v>
                </c:pt>
                <c:pt idx="870">
                  <c:v>20</c:v>
                </c:pt>
                <c:pt idx="871">
                  <c:v>20</c:v>
                </c:pt>
                <c:pt idx="872">
                  <c:v>20</c:v>
                </c:pt>
                <c:pt idx="873">
                  <c:v>22</c:v>
                </c:pt>
                <c:pt idx="874">
                  <c:v>23</c:v>
                </c:pt>
                <c:pt idx="875">
                  <c:v>18</c:v>
                </c:pt>
                <c:pt idx="876">
                  <c:v>18</c:v>
                </c:pt>
                <c:pt idx="877">
                  <c:v>19</c:v>
                </c:pt>
                <c:pt idx="878">
                  <c:v>24</c:v>
                </c:pt>
                <c:pt idx="879">
                  <c:v>24</c:v>
                </c:pt>
                <c:pt idx="880">
                  <c:v>24</c:v>
                </c:pt>
                <c:pt idx="881">
                  <c:v>20</c:v>
                </c:pt>
                <c:pt idx="882">
                  <c:v>19</c:v>
                </c:pt>
                <c:pt idx="883">
                  <c:v>19</c:v>
                </c:pt>
                <c:pt idx="884">
                  <c:v>19</c:v>
                </c:pt>
                <c:pt idx="885">
                  <c:v>20</c:v>
                </c:pt>
                <c:pt idx="886">
                  <c:v>24</c:v>
                </c:pt>
                <c:pt idx="887">
                  <c:v>21</c:v>
                </c:pt>
                <c:pt idx="888">
                  <c:v>23</c:v>
                </c:pt>
                <c:pt idx="889">
                  <c:v>24</c:v>
                </c:pt>
                <c:pt idx="890">
                  <c:v>19</c:v>
                </c:pt>
                <c:pt idx="891">
                  <c:v>20</c:v>
                </c:pt>
                <c:pt idx="892">
                  <c:v>19</c:v>
                </c:pt>
                <c:pt idx="893">
                  <c:v>19</c:v>
                </c:pt>
                <c:pt idx="894">
                  <c:v>20</c:v>
                </c:pt>
                <c:pt idx="895">
                  <c:v>21</c:v>
                </c:pt>
                <c:pt idx="896">
                  <c:v>23</c:v>
                </c:pt>
                <c:pt idx="897">
                  <c:v>23</c:v>
                </c:pt>
                <c:pt idx="898">
                  <c:v>23</c:v>
                </c:pt>
                <c:pt idx="899">
                  <c:v>18</c:v>
                </c:pt>
                <c:pt idx="900">
                  <c:v>19</c:v>
                </c:pt>
                <c:pt idx="901">
                  <c:v>20</c:v>
                </c:pt>
                <c:pt idx="902">
                  <c:v>21</c:v>
                </c:pt>
                <c:pt idx="903">
                  <c:v>24</c:v>
                </c:pt>
                <c:pt idx="904">
                  <c:v>19</c:v>
                </c:pt>
                <c:pt idx="905">
                  <c:v>23</c:v>
                </c:pt>
                <c:pt idx="906">
                  <c:v>24</c:v>
                </c:pt>
                <c:pt idx="907">
                  <c:v>19</c:v>
                </c:pt>
                <c:pt idx="908">
                  <c:v>20</c:v>
                </c:pt>
                <c:pt idx="909">
                  <c:v>20</c:v>
                </c:pt>
                <c:pt idx="910">
                  <c:v>24</c:v>
                </c:pt>
                <c:pt idx="911">
                  <c:v>23</c:v>
                </c:pt>
                <c:pt idx="912">
                  <c:v>21</c:v>
                </c:pt>
                <c:pt idx="913">
                  <c:v>20</c:v>
                </c:pt>
                <c:pt idx="914">
                  <c:v>19</c:v>
                </c:pt>
                <c:pt idx="915">
                  <c:v>22</c:v>
                </c:pt>
                <c:pt idx="916">
                  <c:v>20</c:v>
                </c:pt>
                <c:pt idx="917">
                  <c:v>19</c:v>
                </c:pt>
                <c:pt idx="918">
                  <c:v>19</c:v>
                </c:pt>
                <c:pt idx="919">
                  <c:v>19</c:v>
                </c:pt>
                <c:pt idx="920">
                  <c:v>19</c:v>
                </c:pt>
                <c:pt idx="921">
                  <c:v>19</c:v>
                </c:pt>
                <c:pt idx="922">
                  <c:v>19</c:v>
                </c:pt>
                <c:pt idx="923">
                  <c:v>24</c:v>
                </c:pt>
                <c:pt idx="924">
                  <c:v>19</c:v>
                </c:pt>
                <c:pt idx="925">
                  <c:v>20</c:v>
                </c:pt>
                <c:pt idx="926">
                  <c:v>22</c:v>
                </c:pt>
                <c:pt idx="927">
                  <c:v>20</c:v>
                </c:pt>
                <c:pt idx="928">
                  <c:v>18</c:v>
                </c:pt>
                <c:pt idx="929">
                  <c:v>20</c:v>
                </c:pt>
                <c:pt idx="930">
                  <c:v>20</c:v>
                </c:pt>
                <c:pt idx="931">
                  <c:v>19</c:v>
                </c:pt>
                <c:pt idx="932">
                  <c:v>21</c:v>
                </c:pt>
                <c:pt idx="933">
                  <c:v>19</c:v>
                </c:pt>
                <c:pt idx="934">
                  <c:v>24</c:v>
                </c:pt>
                <c:pt idx="935">
                  <c:v>20</c:v>
                </c:pt>
                <c:pt idx="936">
                  <c:v>20</c:v>
                </c:pt>
                <c:pt idx="937">
                  <c:v>17</c:v>
                </c:pt>
                <c:pt idx="938">
                  <c:v>22</c:v>
                </c:pt>
                <c:pt idx="939">
                  <c:v>19</c:v>
                </c:pt>
                <c:pt idx="940">
                  <c:v>19</c:v>
                </c:pt>
                <c:pt idx="941">
                  <c:v>19</c:v>
                </c:pt>
                <c:pt idx="942">
                  <c:v>22</c:v>
                </c:pt>
                <c:pt idx="943">
                  <c:v>21</c:v>
                </c:pt>
                <c:pt idx="944">
                  <c:v>22</c:v>
                </c:pt>
                <c:pt idx="945">
                  <c:v>23</c:v>
                </c:pt>
                <c:pt idx="946">
                  <c:v>19</c:v>
                </c:pt>
                <c:pt idx="947">
                  <c:v>21</c:v>
                </c:pt>
                <c:pt idx="948">
                  <c:v>23</c:v>
                </c:pt>
                <c:pt idx="949">
                  <c:v>22</c:v>
                </c:pt>
                <c:pt idx="950">
                  <c:v>20</c:v>
                </c:pt>
                <c:pt idx="951">
                  <c:v>21</c:v>
                </c:pt>
                <c:pt idx="952">
                  <c:v>21</c:v>
                </c:pt>
                <c:pt idx="953">
                  <c:v>20</c:v>
                </c:pt>
                <c:pt idx="954">
                  <c:v>19</c:v>
                </c:pt>
                <c:pt idx="955">
                  <c:v>19</c:v>
                </c:pt>
                <c:pt idx="956">
                  <c:v>19</c:v>
                </c:pt>
                <c:pt idx="957">
                  <c:v>19</c:v>
                </c:pt>
                <c:pt idx="958">
                  <c:v>23</c:v>
                </c:pt>
                <c:pt idx="959">
                  <c:v>19</c:v>
                </c:pt>
                <c:pt idx="960">
                  <c:v>23</c:v>
                </c:pt>
                <c:pt idx="961">
                  <c:v>18</c:v>
                </c:pt>
                <c:pt idx="962">
                  <c:v>20</c:v>
                </c:pt>
                <c:pt idx="963">
                  <c:v>20</c:v>
                </c:pt>
                <c:pt idx="964">
                  <c:v>19</c:v>
                </c:pt>
                <c:pt idx="965">
                  <c:v>19</c:v>
                </c:pt>
                <c:pt idx="966">
                  <c:v>20</c:v>
                </c:pt>
                <c:pt idx="967">
                  <c:v>19</c:v>
                </c:pt>
                <c:pt idx="968">
                  <c:v>20</c:v>
                </c:pt>
                <c:pt idx="969">
                  <c:v>25</c:v>
                </c:pt>
                <c:pt idx="970">
                  <c:v>23</c:v>
                </c:pt>
                <c:pt idx="971">
                  <c:v>19</c:v>
                </c:pt>
                <c:pt idx="972">
                  <c:v>20</c:v>
                </c:pt>
                <c:pt idx="973">
                  <c:v>20</c:v>
                </c:pt>
                <c:pt idx="974">
                  <c:v>21</c:v>
                </c:pt>
                <c:pt idx="975">
                  <c:v>19</c:v>
                </c:pt>
                <c:pt idx="976">
                  <c:v>22</c:v>
                </c:pt>
                <c:pt idx="977">
                  <c:v>18</c:v>
                </c:pt>
                <c:pt idx="978">
                  <c:v>19</c:v>
                </c:pt>
                <c:pt idx="979">
                  <c:v>20</c:v>
                </c:pt>
                <c:pt idx="980">
                  <c:v>19</c:v>
                </c:pt>
                <c:pt idx="981">
                  <c:v>19</c:v>
                </c:pt>
                <c:pt idx="982">
                  <c:v>19</c:v>
                </c:pt>
                <c:pt idx="983">
                  <c:v>19</c:v>
                </c:pt>
                <c:pt idx="984">
                  <c:v>19</c:v>
                </c:pt>
                <c:pt idx="985">
                  <c:v>20</c:v>
                </c:pt>
                <c:pt idx="986">
                  <c:v>19</c:v>
                </c:pt>
                <c:pt idx="987">
                  <c:v>23</c:v>
                </c:pt>
                <c:pt idx="988">
                  <c:v>22</c:v>
                </c:pt>
                <c:pt idx="989">
                  <c:v>24</c:v>
                </c:pt>
                <c:pt idx="990">
                  <c:v>17</c:v>
                </c:pt>
                <c:pt idx="991">
                  <c:v>23</c:v>
                </c:pt>
                <c:pt idx="992">
                  <c:v>24</c:v>
                </c:pt>
                <c:pt idx="993">
                  <c:v>20</c:v>
                </c:pt>
                <c:pt idx="994">
                  <c:v>20</c:v>
                </c:pt>
                <c:pt idx="995">
                  <c:v>22</c:v>
                </c:pt>
                <c:pt idx="996">
                  <c:v>19</c:v>
                </c:pt>
                <c:pt idx="997">
                  <c:v>18</c:v>
                </c:pt>
                <c:pt idx="998">
                  <c:v>19</c:v>
                </c:pt>
                <c:pt idx="999">
                  <c:v>17</c:v>
                </c:pt>
                <c:pt idx="1000">
                  <c:v>24</c:v>
                </c:pt>
                <c:pt idx="1001">
                  <c:v>20</c:v>
                </c:pt>
                <c:pt idx="1002">
                  <c:v>20</c:v>
                </c:pt>
                <c:pt idx="1003">
                  <c:v>19</c:v>
                </c:pt>
                <c:pt idx="1004">
                  <c:v>20</c:v>
                </c:pt>
                <c:pt idx="1005">
                  <c:v>20</c:v>
                </c:pt>
                <c:pt idx="1006">
                  <c:v>19</c:v>
                </c:pt>
                <c:pt idx="1007">
                  <c:v>19</c:v>
                </c:pt>
                <c:pt idx="1008">
                  <c:v>19</c:v>
                </c:pt>
                <c:pt idx="1009">
                  <c:v>19</c:v>
                </c:pt>
                <c:pt idx="1010">
                  <c:v>20</c:v>
                </c:pt>
                <c:pt idx="1011">
                  <c:v>17</c:v>
                </c:pt>
                <c:pt idx="1012">
                  <c:v>20</c:v>
                </c:pt>
                <c:pt idx="1013">
                  <c:v>19</c:v>
                </c:pt>
                <c:pt idx="1014">
                  <c:v>22</c:v>
                </c:pt>
                <c:pt idx="1015">
                  <c:v>19</c:v>
                </c:pt>
                <c:pt idx="1016">
                  <c:v>23</c:v>
                </c:pt>
                <c:pt idx="1017">
                  <c:v>24</c:v>
                </c:pt>
                <c:pt idx="1018">
                  <c:v>19</c:v>
                </c:pt>
                <c:pt idx="1019">
                  <c:v>23</c:v>
                </c:pt>
                <c:pt idx="1020">
                  <c:v>19</c:v>
                </c:pt>
                <c:pt idx="1021">
                  <c:v>20</c:v>
                </c:pt>
                <c:pt idx="1022">
                  <c:v>18</c:v>
                </c:pt>
                <c:pt idx="1023">
                  <c:v>19</c:v>
                </c:pt>
                <c:pt idx="1024">
                  <c:v>23</c:v>
                </c:pt>
                <c:pt idx="1025">
                  <c:v>18</c:v>
                </c:pt>
                <c:pt idx="1026">
                  <c:v>17</c:v>
                </c:pt>
                <c:pt idx="1027">
                  <c:v>18</c:v>
                </c:pt>
                <c:pt idx="1028">
                  <c:v>19</c:v>
                </c:pt>
                <c:pt idx="1029">
                  <c:v>18</c:v>
                </c:pt>
                <c:pt idx="1030">
                  <c:v>23</c:v>
                </c:pt>
                <c:pt idx="1031">
                  <c:v>22</c:v>
                </c:pt>
                <c:pt idx="1032">
                  <c:v>20</c:v>
                </c:pt>
                <c:pt idx="1033">
                  <c:v>22</c:v>
                </c:pt>
                <c:pt idx="1034">
                  <c:v>24</c:v>
                </c:pt>
                <c:pt idx="1035">
                  <c:v>18</c:v>
                </c:pt>
                <c:pt idx="1036">
                  <c:v>21</c:v>
                </c:pt>
                <c:pt idx="1037">
                  <c:v>22</c:v>
                </c:pt>
                <c:pt idx="1038">
                  <c:v>17</c:v>
                </c:pt>
                <c:pt idx="1039">
                  <c:v>19</c:v>
                </c:pt>
                <c:pt idx="1040">
                  <c:v>22</c:v>
                </c:pt>
                <c:pt idx="1041">
                  <c:v>19</c:v>
                </c:pt>
                <c:pt idx="1042">
                  <c:v>23</c:v>
                </c:pt>
                <c:pt idx="1043">
                  <c:v>20</c:v>
                </c:pt>
                <c:pt idx="1044">
                  <c:v>23</c:v>
                </c:pt>
                <c:pt idx="1045">
                  <c:v>19</c:v>
                </c:pt>
                <c:pt idx="1046">
                  <c:v>18</c:v>
                </c:pt>
                <c:pt idx="1047">
                  <c:v>21</c:v>
                </c:pt>
                <c:pt idx="1048">
                  <c:v>19</c:v>
                </c:pt>
                <c:pt idx="1049">
                  <c:v>21</c:v>
                </c:pt>
                <c:pt idx="1050">
                  <c:v>19</c:v>
                </c:pt>
                <c:pt idx="1051">
                  <c:v>20</c:v>
                </c:pt>
                <c:pt idx="1052">
                  <c:v>22</c:v>
                </c:pt>
                <c:pt idx="1053">
                  <c:v>21</c:v>
                </c:pt>
                <c:pt idx="1054">
                  <c:v>20</c:v>
                </c:pt>
                <c:pt idx="1055">
                  <c:v>20</c:v>
                </c:pt>
                <c:pt idx="1056">
                  <c:v>17</c:v>
                </c:pt>
                <c:pt idx="1057">
                  <c:v>20</c:v>
                </c:pt>
                <c:pt idx="1058">
                  <c:v>18</c:v>
                </c:pt>
                <c:pt idx="1059">
                  <c:v>23</c:v>
                </c:pt>
                <c:pt idx="1060">
                  <c:v>19</c:v>
                </c:pt>
                <c:pt idx="1061">
                  <c:v>22</c:v>
                </c:pt>
                <c:pt idx="1062">
                  <c:v>19</c:v>
                </c:pt>
                <c:pt idx="1063">
                  <c:v>20</c:v>
                </c:pt>
                <c:pt idx="1064">
                  <c:v>19</c:v>
                </c:pt>
                <c:pt idx="1065">
                  <c:v>23</c:v>
                </c:pt>
                <c:pt idx="1066">
                  <c:v>17</c:v>
                </c:pt>
                <c:pt idx="1067">
                  <c:v>19</c:v>
                </c:pt>
                <c:pt idx="1068">
                  <c:v>17</c:v>
                </c:pt>
                <c:pt idx="1069">
                  <c:v>24</c:v>
                </c:pt>
                <c:pt idx="1070">
                  <c:v>19</c:v>
                </c:pt>
                <c:pt idx="1071">
                  <c:v>19</c:v>
                </c:pt>
                <c:pt idx="1072">
                  <c:v>19</c:v>
                </c:pt>
                <c:pt idx="1073">
                  <c:v>24</c:v>
                </c:pt>
                <c:pt idx="1074">
                  <c:v>18</c:v>
                </c:pt>
                <c:pt idx="1075">
                  <c:v>17</c:v>
                </c:pt>
                <c:pt idx="1076">
                  <c:v>22</c:v>
                </c:pt>
                <c:pt idx="1077">
                  <c:v>19</c:v>
                </c:pt>
                <c:pt idx="1078">
                  <c:v>23</c:v>
                </c:pt>
                <c:pt idx="1079">
                  <c:v>15</c:v>
                </c:pt>
                <c:pt idx="1080">
                  <c:v>20</c:v>
                </c:pt>
                <c:pt idx="1081">
                  <c:v>23</c:v>
                </c:pt>
                <c:pt idx="1082">
                  <c:v>22</c:v>
                </c:pt>
                <c:pt idx="1083">
                  <c:v>20</c:v>
                </c:pt>
                <c:pt idx="1084">
                  <c:v>22</c:v>
                </c:pt>
                <c:pt idx="1085">
                  <c:v>19</c:v>
                </c:pt>
                <c:pt idx="1086">
                  <c:v>17</c:v>
                </c:pt>
                <c:pt idx="1087">
                  <c:v>20</c:v>
                </c:pt>
                <c:pt idx="1088">
                  <c:v>22</c:v>
                </c:pt>
                <c:pt idx="1089">
                  <c:v>16</c:v>
                </c:pt>
                <c:pt idx="1090">
                  <c:v>21</c:v>
                </c:pt>
                <c:pt idx="1091">
                  <c:v>22</c:v>
                </c:pt>
                <c:pt idx="1092">
                  <c:v>19</c:v>
                </c:pt>
                <c:pt idx="1093">
                  <c:v>19</c:v>
                </c:pt>
                <c:pt idx="1094">
                  <c:v>20</c:v>
                </c:pt>
                <c:pt idx="1095">
                  <c:v>19</c:v>
                </c:pt>
                <c:pt idx="1096">
                  <c:v>22</c:v>
                </c:pt>
                <c:pt idx="1097">
                  <c:v>22</c:v>
                </c:pt>
                <c:pt idx="1098">
                  <c:v>19</c:v>
                </c:pt>
                <c:pt idx="1099">
                  <c:v>20</c:v>
                </c:pt>
                <c:pt idx="1100">
                  <c:v>22</c:v>
                </c:pt>
                <c:pt idx="1101">
                  <c:v>20</c:v>
                </c:pt>
                <c:pt idx="1102">
                  <c:v>19</c:v>
                </c:pt>
                <c:pt idx="1103">
                  <c:v>15</c:v>
                </c:pt>
                <c:pt idx="1104">
                  <c:v>23</c:v>
                </c:pt>
                <c:pt idx="1105">
                  <c:v>22</c:v>
                </c:pt>
                <c:pt idx="1106">
                  <c:v>20</c:v>
                </c:pt>
                <c:pt idx="1107">
                  <c:v>18</c:v>
                </c:pt>
                <c:pt idx="1108">
                  <c:v>19</c:v>
                </c:pt>
                <c:pt idx="1109">
                  <c:v>19</c:v>
                </c:pt>
                <c:pt idx="1110">
                  <c:v>19</c:v>
                </c:pt>
                <c:pt idx="1111">
                  <c:v>22</c:v>
                </c:pt>
                <c:pt idx="1112">
                  <c:v>19</c:v>
                </c:pt>
                <c:pt idx="1113">
                  <c:v>18</c:v>
                </c:pt>
                <c:pt idx="1114">
                  <c:v>20</c:v>
                </c:pt>
                <c:pt idx="1115">
                  <c:v>19</c:v>
                </c:pt>
                <c:pt idx="1116">
                  <c:v>20</c:v>
                </c:pt>
                <c:pt idx="1117">
                  <c:v>23</c:v>
                </c:pt>
                <c:pt idx="1118">
                  <c:v>18</c:v>
                </c:pt>
                <c:pt idx="1119">
                  <c:v>20</c:v>
                </c:pt>
                <c:pt idx="1120">
                  <c:v>19</c:v>
                </c:pt>
                <c:pt idx="1121">
                  <c:v>21</c:v>
                </c:pt>
                <c:pt idx="1122">
                  <c:v>17</c:v>
                </c:pt>
                <c:pt idx="1123">
                  <c:v>20</c:v>
                </c:pt>
                <c:pt idx="1124">
                  <c:v>17</c:v>
                </c:pt>
                <c:pt idx="1125">
                  <c:v>19</c:v>
                </c:pt>
                <c:pt idx="1126">
                  <c:v>24</c:v>
                </c:pt>
                <c:pt idx="1127">
                  <c:v>18</c:v>
                </c:pt>
                <c:pt idx="1128">
                  <c:v>24</c:v>
                </c:pt>
                <c:pt idx="1129">
                  <c:v>19</c:v>
                </c:pt>
                <c:pt idx="1130">
                  <c:v>20</c:v>
                </c:pt>
                <c:pt idx="1131">
                  <c:v>20</c:v>
                </c:pt>
                <c:pt idx="1132">
                  <c:v>19</c:v>
                </c:pt>
                <c:pt idx="1133">
                  <c:v>18</c:v>
                </c:pt>
                <c:pt idx="1134">
                  <c:v>19</c:v>
                </c:pt>
                <c:pt idx="1135">
                  <c:v>19</c:v>
                </c:pt>
                <c:pt idx="1136">
                  <c:v>19</c:v>
                </c:pt>
                <c:pt idx="1137">
                  <c:v>23</c:v>
                </c:pt>
                <c:pt idx="1138">
                  <c:v>20</c:v>
                </c:pt>
                <c:pt idx="1139">
                  <c:v>20</c:v>
                </c:pt>
                <c:pt idx="1140">
                  <c:v>24</c:v>
                </c:pt>
                <c:pt idx="1141">
                  <c:v>18</c:v>
                </c:pt>
                <c:pt idx="1142">
                  <c:v>20</c:v>
                </c:pt>
                <c:pt idx="1143">
                  <c:v>19</c:v>
                </c:pt>
                <c:pt idx="1144">
                  <c:v>16</c:v>
                </c:pt>
                <c:pt idx="1145">
                  <c:v>21</c:v>
                </c:pt>
                <c:pt idx="1146">
                  <c:v>24</c:v>
                </c:pt>
                <c:pt idx="1147">
                  <c:v>20</c:v>
                </c:pt>
                <c:pt idx="1148">
                  <c:v>23</c:v>
                </c:pt>
                <c:pt idx="1149">
                  <c:v>19</c:v>
                </c:pt>
                <c:pt idx="1150">
                  <c:v>19</c:v>
                </c:pt>
                <c:pt idx="1151">
                  <c:v>22</c:v>
                </c:pt>
                <c:pt idx="1152">
                  <c:v>22</c:v>
                </c:pt>
                <c:pt idx="1153">
                  <c:v>23</c:v>
                </c:pt>
                <c:pt idx="1154">
                  <c:v>17</c:v>
                </c:pt>
                <c:pt idx="1155">
                  <c:v>19</c:v>
                </c:pt>
                <c:pt idx="1156">
                  <c:v>18</c:v>
                </c:pt>
                <c:pt idx="1157">
                  <c:v>19</c:v>
                </c:pt>
                <c:pt idx="1158">
                  <c:v>19</c:v>
                </c:pt>
                <c:pt idx="1159">
                  <c:v>19</c:v>
                </c:pt>
                <c:pt idx="1160">
                  <c:v>20</c:v>
                </c:pt>
                <c:pt idx="1161">
                  <c:v>20</c:v>
                </c:pt>
                <c:pt idx="1162">
                  <c:v>19</c:v>
                </c:pt>
                <c:pt idx="1163">
                  <c:v>20</c:v>
                </c:pt>
                <c:pt idx="1164">
                  <c:v>18</c:v>
                </c:pt>
                <c:pt idx="1165">
                  <c:v>18</c:v>
                </c:pt>
                <c:pt idx="1166">
                  <c:v>19</c:v>
                </c:pt>
                <c:pt idx="1167">
                  <c:v>19</c:v>
                </c:pt>
                <c:pt idx="1168">
                  <c:v>22</c:v>
                </c:pt>
                <c:pt idx="1169">
                  <c:v>19</c:v>
                </c:pt>
                <c:pt idx="1170">
                  <c:v>20</c:v>
                </c:pt>
                <c:pt idx="1171">
                  <c:v>19</c:v>
                </c:pt>
                <c:pt idx="1172">
                  <c:v>18</c:v>
                </c:pt>
                <c:pt idx="1173">
                  <c:v>19</c:v>
                </c:pt>
                <c:pt idx="1174">
                  <c:v>18</c:v>
                </c:pt>
                <c:pt idx="1175">
                  <c:v>20</c:v>
                </c:pt>
                <c:pt idx="1176">
                  <c:v>19</c:v>
                </c:pt>
                <c:pt idx="1177">
                  <c:v>21</c:v>
                </c:pt>
                <c:pt idx="1178">
                  <c:v>17</c:v>
                </c:pt>
                <c:pt idx="1179">
                  <c:v>19</c:v>
                </c:pt>
                <c:pt idx="1180">
                  <c:v>20</c:v>
                </c:pt>
                <c:pt idx="1181">
                  <c:v>19</c:v>
                </c:pt>
                <c:pt idx="1182">
                  <c:v>23</c:v>
                </c:pt>
                <c:pt idx="1183">
                  <c:v>20</c:v>
                </c:pt>
                <c:pt idx="1184">
                  <c:v>22</c:v>
                </c:pt>
                <c:pt idx="1185">
                  <c:v>18</c:v>
                </c:pt>
                <c:pt idx="1186">
                  <c:v>20</c:v>
                </c:pt>
                <c:pt idx="1187">
                  <c:v>19</c:v>
                </c:pt>
                <c:pt idx="1188">
                  <c:v>17</c:v>
                </c:pt>
                <c:pt idx="1189">
                  <c:v>23</c:v>
                </c:pt>
                <c:pt idx="1190">
                  <c:v>17</c:v>
                </c:pt>
                <c:pt idx="1191">
                  <c:v>20</c:v>
                </c:pt>
                <c:pt idx="1192">
                  <c:v>19</c:v>
                </c:pt>
                <c:pt idx="1193">
                  <c:v>19</c:v>
                </c:pt>
                <c:pt idx="1194">
                  <c:v>18</c:v>
                </c:pt>
                <c:pt idx="1195">
                  <c:v>19</c:v>
                </c:pt>
                <c:pt idx="1196">
                  <c:v>19</c:v>
                </c:pt>
                <c:pt idx="1197">
                  <c:v>19</c:v>
                </c:pt>
                <c:pt idx="1198">
                  <c:v>18</c:v>
                </c:pt>
                <c:pt idx="1199">
                  <c:v>18</c:v>
                </c:pt>
                <c:pt idx="1200">
                  <c:v>20</c:v>
                </c:pt>
                <c:pt idx="1201">
                  <c:v>23</c:v>
                </c:pt>
                <c:pt idx="1202">
                  <c:v>19</c:v>
                </c:pt>
                <c:pt idx="1203">
                  <c:v>19</c:v>
                </c:pt>
                <c:pt idx="1204">
                  <c:v>19</c:v>
                </c:pt>
                <c:pt idx="1205">
                  <c:v>19</c:v>
                </c:pt>
                <c:pt idx="1206">
                  <c:v>23</c:v>
                </c:pt>
                <c:pt idx="1207">
                  <c:v>19</c:v>
                </c:pt>
                <c:pt idx="1208">
                  <c:v>20</c:v>
                </c:pt>
                <c:pt idx="1209">
                  <c:v>23</c:v>
                </c:pt>
                <c:pt idx="1210">
                  <c:v>19</c:v>
                </c:pt>
                <c:pt idx="1211">
                  <c:v>22</c:v>
                </c:pt>
                <c:pt idx="1212">
                  <c:v>19</c:v>
                </c:pt>
                <c:pt idx="1213">
                  <c:v>18</c:v>
                </c:pt>
                <c:pt idx="1214">
                  <c:v>19</c:v>
                </c:pt>
                <c:pt idx="1215">
                  <c:v>22</c:v>
                </c:pt>
                <c:pt idx="1216">
                  <c:v>18</c:v>
                </c:pt>
                <c:pt idx="1217">
                  <c:v>19</c:v>
                </c:pt>
                <c:pt idx="1218">
                  <c:v>17</c:v>
                </c:pt>
                <c:pt idx="1219">
                  <c:v>18</c:v>
                </c:pt>
                <c:pt idx="1220">
                  <c:v>20</c:v>
                </c:pt>
                <c:pt idx="1221">
                  <c:v>19</c:v>
                </c:pt>
                <c:pt idx="1222">
                  <c:v>19</c:v>
                </c:pt>
                <c:pt idx="1223">
                  <c:v>17</c:v>
                </c:pt>
                <c:pt idx="1224">
                  <c:v>21</c:v>
                </c:pt>
                <c:pt idx="1225">
                  <c:v>18</c:v>
                </c:pt>
                <c:pt idx="1226">
                  <c:v>19</c:v>
                </c:pt>
                <c:pt idx="1227">
                  <c:v>18</c:v>
                </c:pt>
                <c:pt idx="1228">
                  <c:v>19</c:v>
                </c:pt>
                <c:pt idx="1229">
                  <c:v>21</c:v>
                </c:pt>
                <c:pt idx="1230">
                  <c:v>19</c:v>
                </c:pt>
                <c:pt idx="1231">
                  <c:v>19</c:v>
                </c:pt>
                <c:pt idx="1232">
                  <c:v>20</c:v>
                </c:pt>
                <c:pt idx="1233">
                  <c:v>20</c:v>
                </c:pt>
                <c:pt idx="1234">
                  <c:v>23</c:v>
                </c:pt>
                <c:pt idx="1235">
                  <c:v>19</c:v>
                </c:pt>
                <c:pt idx="1236">
                  <c:v>20</c:v>
                </c:pt>
                <c:pt idx="1237">
                  <c:v>23</c:v>
                </c:pt>
                <c:pt idx="1238">
                  <c:v>22</c:v>
                </c:pt>
                <c:pt idx="1239">
                  <c:v>22</c:v>
                </c:pt>
                <c:pt idx="1240">
                  <c:v>20</c:v>
                </c:pt>
                <c:pt idx="1241">
                  <c:v>20</c:v>
                </c:pt>
                <c:pt idx="1242">
                  <c:v>19</c:v>
                </c:pt>
                <c:pt idx="1243">
                  <c:v>20</c:v>
                </c:pt>
                <c:pt idx="1244">
                  <c:v>24</c:v>
                </c:pt>
                <c:pt idx="1245">
                  <c:v>24</c:v>
                </c:pt>
                <c:pt idx="1246">
                  <c:v>18</c:v>
                </c:pt>
                <c:pt idx="1247">
                  <c:v>17</c:v>
                </c:pt>
                <c:pt idx="1248">
                  <c:v>17</c:v>
                </c:pt>
                <c:pt idx="1249">
                  <c:v>17</c:v>
                </c:pt>
                <c:pt idx="1250">
                  <c:v>20</c:v>
                </c:pt>
                <c:pt idx="1251">
                  <c:v>19</c:v>
                </c:pt>
                <c:pt idx="1252">
                  <c:v>17</c:v>
                </c:pt>
                <c:pt idx="1253">
                  <c:v>17</c:v>
                </c:pt>
                <c:pt idx="1254">
                  <c:v>17</c:v>
                </c:pt>
                <c:pt idx="1255">
                  <c:v>19</c:v>
                </c:pt>
                <c:pt idx="1256">
                  <c:v>22</c:v>
                </c:pt>
                <c:pt idx="1257">
                  <c:v>20</c:v>
                </c:pt>
                <c:pt idx="1258">
                  <c:v>18</c:v>
                </c:pt>
                <c:pt idx="1259">
                  <c:v>22</c:v>
                </c:pt>
                <c:pt idx="1260">
                  <c:v>19</c:v>
                </c:pt>
                <c:pt idx="1261">
                  <c:v>19</c:v>
                </c:pt>
                <c:pt idx="1262">
                  <c:v>20</c:v>
                </c:pt>
                <c:pt idx="1263">
                  <c:v>20</c:v>
                </c:pt>
                <c:pt idx="1264">
                  <c:v>19</c:v>
                </c:pt>
                <c:pt idx="1265">
                  <c:v>20</c:v>
                </c:pt>
                <c:pt idx="1266">
                  <c:v>20</c:v>
                </c:pt>
                <c:pt idx="1267">
                  <c:v>21</c:v>
                </c:pt>
                <c:pt idx="1268">
                  <c:v>20</c:v>
                </c:pt>
                <c:pt idx="1269">
                  <c:v>21</c:v>
                </c:pt>
                <c:pt idx="1270">
                  <c:v>17</c:v>
                </c:pt>
                <c:pt idx="1271">
                  <c:v>23</c:v>
                </c:pt>
                <c:pt idx="1272">
                  <c:v>23</c:v>
                </c:pt>
                <c:pt idx="1273">
                  <c:v>19</c:v>
                </c:pt>
                <c:pt idx="1274">
                  <c:v>18</c:v>
                </c:pt>
                <c:pt idx="1275">
                  <c:v>20</c:v>
                </c:pt>
                <c:pt idx="1276">
                  <c:v>18</c:v>
                </c:pt>
                <c:pt idx="1277">
                  <c:v>22</c:v>
                </c:pt>
                <c:pt idx="1278">
                  <c:v>24</c:v>
                </c:pt>
                <c:pt idx="1279">
                  <c:v>22</c:v>
                </c:pt>
                <c:pt idx="1280">
                  <c:v>22</c:v>
                </c:pt>
                <c:pt idx="1281">
                  <c:v>22</c:v>
                </c:pt>
                <c:pt idx="1282">
                  <c:v>20</c:v>
                </c:pt>
                <c:pt idx="1283">
                  <c:v>21</c:v>
                </c:pt>
                <c:pt idx="1284">
                  <c:v>18</c:v>
                </c:pt>
                <c:pt idx="1285">
                  <c:v>19</c:v>
                </c:pt>
                <c:pt idx="1286">
                  <c:v>21</c:v>
                </c:pt>
                <c:pt idx="1287">
                  <c:v>18</c:v>
                </c:pt>
                <c:pt idx="1288">
                  <c:v>19</c:v>
                </c:pt>
                <c:pt idx="1289">
                  <c:v>19</c:v>
                </c:pt>
                <c:pt idx="1290">
                  <c:v>19</c:v>
                </c:pt>
                <c:pt idx="1291">
                  <c:v>15</c:v>
                </c:pt>
                <c:pt idx="1292">
                  <c:v>22</c:v>
                </c:pt>
                <c:pt idx="1293">
                  <c:v>15</c:v>
                </c:pt>
                <c:pt idx="1294">
                  <c:v>17</c:v>
                </c:pt>
                <c:pt idx="1295">
                  <c:v>20</c:v>
                </c:pt>
                <c:pt idx="1296">
                  <c:v>21</c:v>
                </c:pt>
                <c:pt idx="1297">
                  <c:v>18</c:v>
                </c:pt>
                <c:pt idx="1298">
                  <c:v>17</c:v>
                </c:pt>
                <c:pt idx="1299">
                  <c:v>23</c:v>
                </c:pt>
                <c:pt idx="1300">
                  <c:v>20</c:v>
                </c:pt>
                <c:pt idx="1301">
                  <c:v>24</c:v>
                </c:pt>
                <c:pt idx="1302">
                  <c:v>20</c:v>
                </c:pt>
                <c:pt idx="1303">
                  <c:v>20</c:v>
                </c:pt>
                <c:pt idx="1304">
                  <c:v>19</c:v>
                </c:pt>
                <c:pt idx="1305">
                  <c:v>20</c:v>
                </c:pt>
                <c:pt idx="1306">
                  <c:v>17</c:v>
                </c:pt>
                <c:pt idx="1307">
                  <c:v>19</c:v>
                </c:pt>
                <c:pt idx="1308">
                  <c:v>22</c:v>
                </c:pt>
                <c:pt idx="1309">
                  <c:v>22</c:v>
                </c:pt>
                <c:pt idx="1310">
                  <c:v>22</c:v>
                </c:pt>
                <c:pt idx="1311">
                  <c:v>23</c:v>
                </c:pt>
                <c:pt idx="1312">
                  <c:v>24</c:v>
                </c:pt>
                <c:pt idx="1313">
                  <c:v>20</c:v>
                </c:pt>
                <c:pt idx="1314">
                  <c:v>17</c:v>
                </c:pt>
                <c:pt idx="1315">
                  <c:v>22</c:v>
                </c:pt>
                <c:pt idx="1316">
                  <c:v>18</c:v>
                </c:pt>
                <c:pt idx="1317">
                  <c:v>16</c:v>
                </c:pt>
                <c:pt idx="1318">
                  <c:v>20</c:v>
                </c:pt>
                <c:pt idx="1319">
                  <c:v>22</c:v>
                </c:pt>
                <c:pt idx="1320">
                  <c:v>20</c:v>
                </c:pt>
                <c:pt idx="1321">
                  <c:v>23</c:v>
                </c:pt>
                <c:pt idx="1322">
                  <c:v>19</c:v>
                </c:pt>
                <c:pt idx="1323">
                  <c:v>16</c:v>
                </c:pt>
                <c:pt idx="1324">
                  <c:v>18</c:v>
                </c:pt>
                <c:pt idx="1325">
                  <c:v>20</c:v>
                </c:pt>
                <c:pt idx="1326">
                  <c:v>24</c:v>
                </c:pt>
                <c:pt idx="1327">
                  <c:v>20</c:v>
                </c:pt>
                <c:pt idx="1328">
                  <c:v>21</c:v>
                </c:pt>
                <c:pt idx="1329">
                  <c:v>20</c:v>
                </c:pt>
                <c:pt idx="1330">
                  <c:v>19</c:v>
                </c:pt>
                <c:pt idx="1331">
                  <c:v>19</c:v>
                </c:pt>
                <c:pt idx="1332">
                  <c:v>18</c:v>
                </c:pt>
                <c:pt idx="1333">
                  <c:v>19</c:v>
                </c:pt>
                <c:pt idx="1334">
                  <c:v>21</c:v>
                </c:pt>
                <c:pt idx="1335">
                  <c:v>19</c:v>
                </c:pt>
                <c:pt idx="1336">
                  <c:v>18</c:v>
                </c:pt>
                <c:pt idx="1337">
                  <c:v>24</c:v>
                </c:pt>
                <c:pt idx="1338">
                  <c:v>18</c:v>
                </c:pt>
                <c:pt idx="1339">
                  <c:v>18</c:v>
                </c:pt>
                <c:pt idx="1340">
                  <c:v>19</c:v>
                </c:pt>
                <c:pt idx="1341">
                  <c:v>19</c:v>
                </c:pt>
                <c:pt idx="1342">
                  <c:v>19</c:v>
                </c:pt>
                <c:pt idx="1343">
                  <c:v>22</c:v>
                </c:pt>
                <c:pt idx="1344">
                  <c:v>19</c:v>
                </c:pt>
                <c:pt idx="1345">
                  <c:v>20</c:v>
                </c:pt>
                <c:pt idx="1346">
                  <c:v>24</c:v>
                </c:pt>
                <c:pt idx="1347">
                  <c:v>19</c:v>
                </c:pt>
                <c:pt idx="1348">
                  <c:v>23</c:v>
                </c:pt>
                <c:pt idx="1349">
                  <c:v>19</c:v>
                </c:pt>
                <c:pt idx="1350">
                  <c:v>17</c:v>
                </c:pt>
                <c:pt idx="1351">
                  <c:v>19</c:v>
                </c:pt>
                <c:pt idx="1352">
                  <c:v>19</c:v>
                </c:pt>
                <c:pt idx="1353">
                  <c:v>23</c:v>
                </c:pt>
                <c:pt idx="1354">
                  <c:v>19</c:v>
                </c:pt>
                <c:pt idx="1355">
                  <c:v>21</c:v>
                </c:pt>
                <c:pt idx="1356">
                  <c:v>18</c:v>
                </c:pt>
                <c:pt idx="1357">
                  <c:v>19</c:v>
                </c:pt>
                <c:pt idx="1358">
                  <c:v>19</c:v>
                </c:pt>
                <c:pt idx="1359">
                  <c:v>20</c:v>
                </c:pt>
                <c:pt idx="1360">
                  <c:v>19</c:v>
                </c:pt>
                <c:pt idx="1361">
                  <c:v>20</c:v>
                </c:pt>
                <c:pt idx="1362">
                  <c:v>21</c:v>
                </c:pt>
                <c:pt idx="1363">
                  <c:v>20</c:v>
                </c:pt>
                <c:pt idx="1364">
                  <c:v>17</c:v>
                </c:pt>
                <c:pt idx="1365">
                  <c:v>21</c:v>
                </c:pt>
                <c:pt idx="1366">
                  <c:v>19</c:v>
                </c:pt>
                <c:pt idx="1367">
                  <c:v>19</c:v>
                </c:pt>
                <c:pt idx="1368">
                  <c:v>19</c:v>
                </c:pt>
                <c:pt idx="1369">
                  <c:v>23</c:v>
                </c:pt>
                <c:pt idx="1370">
                  <c:v>20</c:v>
                </c:pt>
                <c:pt idx="1371">
                  <c:v>20</c:v>
                </c:pt>
                <c:pt idx="1372">
                  <c:v>19</c:v>
                </c:pt>
                <c:pt idx="1373">
                  <c:v>23</c:v>
                </c:pt>
                <c:pt idx="1374">
                  <c:v>19</c:v>
                </c:pt>
                <c:pt idx="1375">
                  <c:v>20</c:v>
                </c:pt>
                <c:pt idx="1376">
                  <c:v>20</c:v>
                </c:pt>
                <c:pt idx="1377">
                  <c:v>22</c:v>
                </c:pt>
                <c:pt idx="1378">
                  <c:v>17</c:v>
                </c:pt>
                <c:pt idx="1379">
                  <c:v>19</c:v>
                </c:pt>
                <c:pt idx="1380">
                  <c:v>20</c:v>
                </c:pt>
                <c:pt idx="1381">
                  <c:v>17</c:v>
                </c:pt>
                <c:pt idx="1382">
                  <c:v>19</c:v>
                </c:pt>
                <c:pt idx="1383">
                  <c:v>19</c:v>
                </c:pt>
                <c:pt idx="1384">
                  <c:v>23</c:v>
                </c:pt>
                <c:pt idx="1385">
                  <c:v>20</c:v>
                </c:pt>
                <c:pt idx="1386">
                  <c:v>18</c:v>
                </c:pt>
                <c:pt idx="1387">
                  <c:v>18</c:v>
                </c:pt>
                <c:pt idx="1388">
                  <c:v>19</c:v>
                </c:pt>
                <c:pt idx="1389">
                  <c:v>19</c:v>
                </c:pt>
                <c:pt idx="1390">
                  <c:v>20</c:v>
                </c:pt>
                <c:pt idx="1391">
                  <c:v>19</c:v>
                </c:pt>
                <c:pt idx="1392">
                  <c:v>24</c:v>
                </c:pt>
                <c:pt idx="1393">
                  <c:v>24</c:v>
                </c:pt>
                <c:pt idx="1394">
                  <c:v>22</c:v>
                </c:pt>
                <c:pt idx="1395">
                  <c:v>18</c:v>
                </c:pt>
                <c:pt idx="1396">
                  <c:v>19</c:v>
                </c:pt>
                <c:pt idx="1397">
                  <c:v>20</c:v>
                </c:pt>
                <c:pt idx="1398">
                  <c:v>21</c:v>
                </c:pt>
                <c:pt idx="1399">
                  <c:v>17</c:v>
                </c:pt>
                <c:pt idx="1400">
                  <c:v>23</c:v>
                </c:pt>
                <c:pt idx="1401">
                  <c:v>17</c:v>
                </c:pt>
                <c:pt idx="1402">
                  <c:v>19</c:v>
                </c:pt>
                <c:pt idx="1403">
                  <c:v>21</c:v>
                </c:pt>
                <c:pt idx="1404">
                  <c:v>24</c:v>
                </c:pt>
                <c:pt idx="1405">
                  <c:v>15</c:v>
                </c:pt>
                <c:pt idx="1406">
                  <c:v>22</c:v>
                </c:pt>
                <c:pt idx="1407">
                  <c:v>23</c:v>
                </c:pt>
                <c:pt idx="1408">
                  <c:v>22</c:v>
                </c:pt>
                <c:pt idx="1409">
                  <c:v>20</c:v>
                </c:pt>
                <c:pt idx="1410">
                  <c:v>18</c:v>
                </c:pt>
                <c:pt idx="1411">
                  <c:v>15</c:v>
                </c:pt>
                <c:pt idx="1412">
                  <c:v>19</c:v>
                </c:pt>
                <c:pt idx="1413">
                  <c:v>19</c:v>
                </c:pt>
                <c:pt idx="1414">
                  <c:v>19</c:v>
                </c:pt>
                <c:pt idx="1415">
                  <c:v>19</c:v>
                </c:pt>
                <c:pt idx="1416">
                  <c:v>15</c:v>
                </c:pt>
                <c:pt idx="1417">
                  <c:v>17</c:v>
                </c:pt>
                <c:pt idx="1418">
                  <c:v>19</c:v>
                </c:pt>
                <c:pt idx="1419">
                  <c:v>17</c:v>
                </c:pt>
                <c:pt idx="1420">
                  <c:v>19</c:v>
                </c:pt>
                <c:pt idx="1421">
                  <c:v>24</c:v>
                </c:pt>
                <c:pt idx="1422">
                  <c:v>15</c:v>
                </c:pt>
                <c:pt idx="1423">
                  <c:v>19</c:v>
                </c:pt>
                <c:pt idx="1424">
                  <c:v>18</c:v>
                </c:pt>
                <c:pt idx="1425">
                  <c:v>17</c:v>
                </c:pt>
                <c:pt idx="1426">
                  <c:v>24</c:v>
                </c:pt>
                <c:pt idx="1427">
                  <c:v>20</c:v>
                </c:pt>
                <c:pt idx="1428">
                  <c:v>20</c:v>
                </c:pt>
                <c:pt idx="1429">
                  <c:v>22</c:v>
                </c:pt>
                <c:pt idx="1430">
                  <c:v>17</c:v>
                </c:pt>
                <c:pt idx="1431">
                  <c:v>18</c:v>
                </c:pt>
                <c:pt idx="1432">
                  <c:v>19</c:v>
                </c:pt>
                <c:pt idx="1433">
                  <c:v>21</c:v>
                </c:pt>
                <c:pt idx="1434">
                  <c:v>20</c:v>
                </c:pt>
                <c:pt idx="1435">
                  <c:v>24</c:v>
                </c:pt>
                <c:pt idx="1436">
                  <c:v>15</c:v>
                </c:pt>
                <c:pt idx="1437">
                  <c:v>19</c:v>
                </c:pt>
                <c:pt idx="1438">
                  <c:v>19</c:v>
                </c:pt>
                <c:pt idx="1439">
                  <c:v>20</c:v>
                </c:pt>
                <c:pt idx="1440">
                  <c:v>19</c:v>
                </c:pt>
                <c:pt idx="1441">
                  <c:v>19</c:v>
                </c:pt>
                <c:pt idx="1442">
                  <c:v>19</c:v>
                </c:pt>
                <c:pt idx="1443">
                  <c:v>21</c:v>
                </c:pt>
                <c:pt idx="1444">
                  <c:v>22</c:v>
                </c:pt>
                <c:pt idx="1445">
                  <c:v>17</c:v>
                </c:pt>
                <c:pt idx="1446">
                  <c:v>16</c:v>
                </c:pt>
                <c:pt idx="1447">
                  <c:v>17</c:v>
                </c:pt>
                <c:pt idx="1448">
                  <c:v>19</c:v>
                </c:pt>
                <c:pt idx="1449">
                  <c:v>19</c:v>
                </c:pt>
                <c:pt idx="1450">
                  <c:v>23</c:v>
                </c:pt>
                <c:pt idx="1451">
                  <c:v>17</c:v>
                </c:pt>
                <c:pt idx="1452">
                  <c:v>18</c:v>
                </c:pt>
                <c:pt idx="1453">
                  <c:v>19</c:v>
                </c:pt>
                <c:pt idx="1454">
                  <c:v>20</c:v>
                </c:pt>
                <c:pt idx="1455">
                  <c:v>19</c:v>
                </c:pt>
                <c:pt idx="1456">
                  <c:v>17</c:v>
                </c:pt>
                <c:pt idx="1457">
                  <c:v>19</c:v>
                </c:pt>
                <c:pt idx="1458">
                  <c:v>18</c:v>
                </c:pt>
                <c:pt idx="1459">
                  <c:v>20</c:v>
                </c:pt>
                <c:pt idx="1460">
                  <c:v>22</c:v>
                </c:pt>
                <c:pt idx="1461">
                  <c:v>19</c:v>
                </c:pt>
                <c:pt idx="1462">
                  <c:v>16</c:v>
                </c:pt>
                <c:pt idx="1463">
                  <c:v>24</c:v>
                </c:pt>
                <c:pt idx="1464">
                  <c:v>21</c:v>
                </c:pt>
                <c:pt idx="1465">
                  <c:v>16</c:v>
                </c:pt>
                <c:pt idx="1466">
                  <c:v>19</c:v>
                </c:pt>
                <c:pt idx="1467">
                  <c:v>20</c:v>
                </c:pt>
                <c:pt idx="1468">
                  <c:v>18</c:v>
                </c:pt>
                <c:pt idx="1469">
                  <c:v>22</c:v>
                </c:pt>
                <c:pt idx="1470">
                  <c:v>19</c:v>
                </c:pt>
                <c:pt idx="1471">
                  <c:v>22</c:v>
                </c:pt>
                <c:pt idx="1472">
                  <c:v>17</c:v>
                </c:pt>
                <c:pt idx="1473">
                  <c:v>22</c:v>
                </c:pt>
                <c:pt idx="1474">
                  <c:v>19</c:v>
                </c:pt>
                <c:pt idx="1475">
                  <c:v>17</c:v>
                </c:pt>
                <c:pt idx="1476">
                  <c:v>17</c:v>
                </c:pt>
                <c:pt idx="1477">
                  <c:v>18</c:v>
                </c:pt>
                <c:pt idx="1478">
                  <c:v>22</c:v>
                </c:pt>
                <c:pt idx="1479">
                  <c:v>18</c:v>
                </c:pt>
                <c:pt idx="1480">
                  <c:v>20</c:v>
                </c:pt>
                <c:pt idx="1481">
                  <c:v>18</c:v>
                </c:pt>
                <c:pt idx="1482">
                  <c:v>22</c:v>
                </c:pt>
                <c:pt idx="1483">
                  <c:v>22</c:v>
                </c:pt>
                <c:pt idx="1484">
                  <c:v>21</c:v>
                </c:pt>
                <c:pt idx="1485">
                  <c:v>19</c:v>
                </c:pt>
                <c:pt idx="1486">
                  <c:v>18</c:v>
                </c:pt>
                <c:pt idx="1487">
                  <c:v>20</c:v>
                </c:pt>
                <c:pt idx="1488">
                  <c:v>18</c:v>
                </c:pt>
                <c:pt idx="1489">
                  <c:v>19</c:v>
                </c:pt>
                <c:pt idx="1490">
                  <c:v>18</c:v>
                </c:pt>
                <c:pt idx="1491">
                  <c:v>20</c:v>
                </c:pt>
                <c:pt idx="1492">
                  <c:v>18</c:v>
                </c:pt>
                <c:pt idx="1493">
                  <c:v>22</c:v>
                </c:pt>
                <c:pt idx="1494">
                  <c:v>17</c:v>
                </c:pt>
                <c:pt idx="1495">
                  <c:v>17</c:v>
                </c:pt>
                <c:pt idx="1496">
                  <c:v>20</c:v>
                </c:pt>
                <c:pt idx="1497">
                  <c:v>20</c:v>
                </c:pt>
                <c:pt idx="1498">
                  <c:v>20</c:v>
                </c:pt>
                <c:pt idx="1499">
                  <c:v>24</c:v>
                </c:pt>
                <c:pt idx="1500">
                  <c:v>22</c:v>
                </c:pt>
                <c:pt idx="1501">
                  <c:v>20</c:v>
                </c:pt>
                <c:pt idx="1502">
                  <c:v>16</c:v>
                </c:pt>
                <c:pt idx="1503">
                  <c:v>17</c:v>
                </c:pt>
                <c:pt idx="1504">
                  <c:v>19</c:v>
                </c:pt>
                <c:pt idx="1505">
                  <c:v>18</c:v>
                </c:pt>
                <c:pt idx="1506">
                  <c:v>20</c:v>
                </c:pt>
                <c:pt idx="1507">
                  <c:v>22</c:v>
                </c:pt>
                <c:pt idx="1508">
                  <c:v>20</c:v>
                </c:pt>
                <c:pt idx="1509">
                  <c:v>19</c:v>
                </c:pt>
                <c:pt idx="1510">
                  <c:v>16</c:v>
                </c:pt>
                <c:pt idx="1511">
                  <c:v>20</c:v>
                </c:pt>
                <c:pt idx="1512">
                  <c:v>17</c:v>
                </c:pt>
                <c:pt idx="1513">
                  <c:v>18</c:v>
                </c:pt>
                <c:pt idx="1514">
                  <c:v>20</c:v>
                </c:pt>
                <c:pt idx="1515">
                  <c:v>18</c:v>
                </c:pt>
                <c:pt idx="1516">
                  <c:v>18</c:v>
                </c:pt>
                <c:pt idx="1517">
                  <c:v>20</c:v>
                </c:pt>
                <c:pt idx="1518">
                  <c:v>24</c:v>
                </c:pt>
                <c:pt idx="1519">
                  <c:v>23</c:v>
                </c:pt>
                <c:pt idx="1520">
                  <c:v>19</c:v>
                </c:pt>
                <c:pt idx="1521">
                  <c:v>22</c:v>
                </c:pt>
                <c:pt idx="1522">
                  <c:v>20</c:v>
                </c:pt>
                <c:pt idx="1523">
                  <c:v>20</c:v>
                </c:pt>
                <c:pt idx="1524">
                  <c:v>18</c:v>
                </c:pt>
                <c:pt idx="1525">
                  <c:v>22</c:v>
                </c:pt>
                <c:pt idx="1526">
                  <c:v>19</c:v>
                </c:pt>
                <c:pt idx="1527">
                  <c:v>18</c:v>
                </c:pt>
                <c:pt idx="1528">
                  <c:v>17</c:v>
                </c:pt>
                <c:pt idx="1529">
                  <c:v>17</c:v>
                </c:pt>
                <c:pt idx="1530">
                  <c:v>19</c:v>
                </c:pt>
                <c:pt idx="1531">
                  <c:v>20</c:v>
                </c:pt>
                <c:pt idx="1532">
                  <c:v>19</c:v>
                </c:pt>
                <c:pt idx="1533">
                  <c:v>19</c:v>
                </c:pt>
                <c:pt idx="1534">
                  <c:v>24</c:v>
                </c:pt>
                <c:pt idx="1535">
                  <c:v>17</c:v>
                </c:pt>
                <c:pt idx="1536">
                  <c:v>20</c:v>
                </c:pt>
                <c:pt idx="1537">
                  <c:v>18</c:v>
                </c:pt>
                <c:pt idx="1538">
                  <c:v>17</c:v>
                </c:pt>
                <c:pt idx="1539">
                  <c:v>18</c:v>
                </c:pt>
                <c:pt idx="1540">
                  <c:v>19</c:v>
                </c:pt>
                <c:pt idx="1541">
                  <c:v>18</c:v>
                </c:pt>
                <c:pt idx="1542">
                  <c:v>18</c:v>
                </c:pt>
                <c:pt idx="1543">
                  <c:v>22</c:v>
                </c:pt>
                <c:pt idx="1544">
                  <c:v>18</c:v>
                </c:pt>
                <c:pt idx="1545">
                  <c:v>16</c:v>
                </c:pt>
                <c:pt idx="1546">
                  <c:v>17</c:v>
                </c:pt>
                <c:pt idx="1547">
                  <c:v>17</c:v>
                </c:pt>
                <c:pt idx="1548">
                  <c:v>15</c:v>
                </c:pt>
                <c:pt idx="1549">
                  <c:v>19</c:v>
                </c:pt>
                <c:pt idx="1550">
                  <c:v>17</c:v>
                </c:pt>
                <c:pt idx="1551">
                  <c:v>15</c:v>
                </c:pt>
                <c:pt idx="1552">
                  <c:v>19</c:v>
                </c:pt>
                <c:pt idx="1553">
                  <c:v>23</c:v>
                </c:pt>
                <c:pt idx="1554">
                  <c:v>19</c:v>
                </c:pt>
                <c:pt idx="1555">
                  <c:v>19</c:v>
                </c:pt>
                <c:pt idx="1556">
                  <c:v>19</c:v>
                </c:pt>
                <c:pt idx="1557">
                  <c:v>17</c:v>
                </c:pt>
                <c:pt idx="1558">
                  <c:v>19</c:v>
                </c:pt>
                <c:pt idx="1559">
                  <c:v>22</c:v>
                </c:pt>
                <c:pt idx="1560">
                  <c:v>18</c:v>
                </c:pt>
                <c:pt idx="1561">
                  <c:v>22</c:v>
                </c:pt>
                <c:pt idx="1562">
                  <c:v>21</c:v>
                </c:pt>
                <c:pt idx="1563">
                  <c:v>22</c:v>
                </c:pt>
                <c:pt idx="1564">
                  <c:v>19</c:v>
                </c:pt>
                <c:pt idx="1565">
                  <c:v>20</c:v>
                </c:pt>
                <c:pt idx="1566">
                  <c:v>18</c:v>
                </c:pt>
                <c:pt idx="1567">
                  <c:v>19</c:v>
                </c:pt>
                <c:pt idx="1568">
                  <c:v>22</c:v>
                </c:pt>
                <c:pt idx="1569">
                  <c:v>19</c:v>
                </c:pt>
                <c:pt idx="1570">
                  <c:v>19</c:v>
                </c:pt>
                <c:pt idx="1571">
                  <c:v>20</c:v>
                </c:pt>
                <c:pt idx="1572">
                  <c:v>18</c:v>
                </c:pt>
                <c:pt idx="1573">
                  <c:v>20</c:v>
                </c:pt>
                <c:pt idx="1574">
                  <c:v>20</c:v>
                </c:pt>
                <c:pt idx="1575">
                  <c:v>17</c:v>
                </c:pt>
                <c:pt idx="1576">
                  <c:v>19</c:v>
                </c:pt>
                <c:pt idx="1577">
                  <c:v>16</c:v>
                </c:pt>
                <c:pt idx="1578">
                  <c:v>15</c:v>
                </c:pt>
                <c:pt idx="1579">
                  <c:v>18</c:v>
                </c:pt>
                <c:pt idx="1580">
                  <c:v>22</c:v>
                </c:pt>
                <c:pt idx="1581">
                  <c:v>20</c:v>
                </c:pt>
                <c:pt idx="1582">
                  <c:v>19</c:v>
                </c:pt>
                <c:pt idx="1583">
                  <c:v>22</c:v>
                </c:pt>
                <c:pt idx="1584">
                  <c:v>18</c:v>
                </c:pt>
                <c:pt idx="1585">
                  <c:v>18</c:v>
                </c:pt>
                <c:pt idx="1586">
                  <c:v>21</c:v>
                </c:pt>
                <c:pt idx="1587">
                  <c:v>17</c:v>
                </c:pt>
                <c:pt idx="1588">
                  <c:v>15</c:v>
                </c:pt>
                <c:pt idx="1589">
                  <c:v>20</c:v>
                </c:pt>
                <c:pt idx="1590">
                  <c:v>16</c:v>
                </c:pt>
                <c:pt idx="1591">
                  <c:v>19</c:v>
                </c:pt>
                <c:pt idx="1592">
                  <c:v>20</c:v>
                </c:pt>
                <c:pt idx="1593">
                  <c:v>15</c:v>
                </c:pt>
                <c:pt idx="1594">
                  <c:v>19</c:v>
                </c:pt>
                <c:pt idx="1595">
                  <c:v>22</c:v>
                </c:pt>
                <c:pt idx="1596">
                  <c:v>24</c:v>
                </c:pt>
                <c:pt idx="1597">
                  <c:v>23</c:v>
                </c:pt>
                <c:pt idx="1598">
                  <c:v>19</c:v>
                </c:pt>
                <c:pt idx="1599">
                  <c:v>20</c:v>
                </c:pt>
                <c:pt idx="1600">
                  <c:v>19</c:v>
                </c:pt>
                <c:pt idx="1601">
                  <c:v>18</c:v>
                </c:pt>
                <c:pt idx="1602">
                  <c:v>20</c:v>
                </c:pt>
                <c:pt idx="1603">
                  <c:v>21</c:v>
                </c:pt>
                <c:pt idx="1604">
                  <c:v>22</c:v>
                </c:pt>
                <c:pt idx="1605">
                  <c:v>19</c:v>
                </c:pt>
                <c:pt idx="1606">
                  <c:v>22</c:v>
                </c:pt>
                <c:pt idx="1607">
                  <c:v>16</c:v>
                </c:pt>
                <c:pt idx="1608">
                  <c:v>17</c:v>
                </c:pt>
                <c:pt idx="1609">
                  <c:v>18</c:v>
                </c:pt>
                <c:pt idx="1610">
                  <c:v>17</c:v>
                </c:pt>
                <c:pt idx="1611">
                  <c:v>21</c:v>
                </c:pt>
                <c:pt idx="1612">
                  <c:v>18</c:v>
                </c:pt>
                <c:pt idx="1613">
                  <c:v>17</c:v>
                </c:pt>
                <c:pt idx="1614">
                  <c:v>22</c:v>
                </c:pt>
                <c:pt idx="1615">
                  <c:v>19</c:v>
                </c:pt>
                <c:pt idx="1616">
                  <c:v>17</c:v>
                </c:pt>
                <c:pt idx="1617">
                  <c:v>20</c:v>
                </c:pt>
                <c:pt idx="1618">
                  <c:v>22</c:v>
                </c:pt>
                <c:pt idx="1619">
                  <c:v>19</c:v>
                </c:pt>
                <c:pt idx="1620">
                  <c:v>22</c:v>
                </c:pt>
                <c:pt idx="1621">
                  <c:v>17</c:v>
                </c:pt>
                <c:pt idx="1622">
                  <c:v>18</c:v>
                </c:pt>
                <c:pt idx="1623">
                  <c:v>23</c:v>
                </c:pt>
                <c:pt idx="1624">
                  <c:v>18</c:v>
                </c:pt>
                <c:pt idx="1625">
                  <c:v>21</c:v>
                </c:pt>
                <c:pt idx="1626">
                  <c:v>17</c:v>
                </c:pt>
                <c:pt idx="1627">
                  <c:v>16</c:v>
                </c:pt>
                <c:pt idx="1628">
                  <c:v>20</c:v>
                </c:pt>
                <c:pt idx="1629">
                  <c:v>20</c:v>
                </c:pt>
                <c:pt idx="1630">
                  <c:v>21</c:v>
                </c:pt>
                <c:pt idx="1631">
                  <c:v>19</c:v>
                </c:pt>
                <c:pt idx="1632">
                  <c:v>19</c:v>
                </c:pt>
                <c:pt idx="1633">
                  <c:v>18</c:v>
                </c:pt>
                <c:pt idx="1634">
                  <c:v>18</c:v>
                </c:pt>
                <c:pt idx="1635">
                  <c:v>15</c:v>
                </c:pt>
                <c:pt idx="1636">
                  <c:v>19</c:v>
                </c:pt>
                <c:pt idx="1637">
                  <c:v>19</c:v>
                </c:pt>
                <c:pt idx="1638">
                  <c:v>19</c:v>
                </c:pt>
                <c:pt idx="1639">
                  <c:v>18</c:v>
                </c:pt>
                <c:pt idx="1640">
                  <c:v>16</c:v>
                </c:pt>
                <c:pt idx="1641">
                  <c:v>20</c:v>
                </c:pt>
                <c:pt idx="1642">
                  <c:v>21</c:v>
                </c:pt>
                <c:pt idx="1643">
                  <c:v>20</c:v>
                </c:pt>
                <c:pt idx="1644">
                  <c:v>18</c:v>
                </c:pt>
                <c:pt idx="1645">
                  <c:v>23</c:v>
                </c:pt>
                <c:pt idx="1646">
                  <c:v>19</c:v>
                </c:pt>
                <c:pt idx="1647">
                  <c:v>18</c:v>
                </c:pt>
                <c:pt idx="1648">
                  <c:v>17</c:v>
                </c:pt>
                <c:pt idx="1649">
                  <c:v>17</c:v>
                </c:pt>
                <c:pt idx="1650">
                  <c:v>19</c:v>
                </c:pt>
                <c:pt idx="1651">
                  <c:v>18</c:v>
                </c:pt>
                <c:pt idx="1652">
                  <c:v>15</c:v>
                </c:pt>
                <c:pt idx="1653">
                  <c:v>17</c:v>
                </c:pt>
                <c:pt idx="1654">
                  <c:v>23</c:v>
                </c:pt>
                <c:pt idx="1655">
                  <c:v>23</c:v>
                </c:pt>
                <c:pt idx="1656">
                  <c:v>17</c:v>
                </c:pt>
                <c:pt idx="1657">
                  <c:v>19</c:v>
                </c:pt>
                <c:pt idx="1658">
                  <c:v>15</c:v>
                </c:pt>
                <c:pt idx="1659">
                  <c:v>17</c:v>
                </c:pt>
                <c:pt idx="1660">
                  <c:v>18</c:v>
                </c:pt>
                <c:pt idx="1661">
                  <c:v>23</c:v>
                </c:pt>
                <c:pt idx="1662">
                  <c:v>15</c:v>
                </c:pt>
                <c:pt idx="1663">
                  <c:v>22</c:v>
                </c:pt>
                <c:pt idx="1664">
                  <c:v>18</c:v>
                </c:pt>
                <c:pt idx="1665">
                  <c:v>18</c:v>
                </c:pt>
                <c:pt idx="1666">
                  <c:v>20</c:v>
                </c:pt>
                <c:pt idx="1667">
                  <c:v>17</c:v>
                </c:pt>
                <c:pt idx="1668">
                  <c:v>16</c:v>
                </c:pt>
                <c:pt idx="1669">
                  <c:v>18</c:v>
                </c:pt>
                <c:pt idx="1670">
                  <c:v>17</c:v>
                </c:pt>
                <c:pt idx="1671">
                  <c:v>19</c:v>
                </c:pt>
                <c:pt idx="1672">
                  <c:v>18</c:v>
                </c:pt>
                <c:pt idx="1673">
                  <c:v>18</c:v>
                </c:pt>
                <c:pt idx="1674">
                  <c:v>18</c:v>
                </c:pt>
                <c:pt idx="1675">
                  <c:v>20</c:v>
                </c:pt>
                <c:pt idx="1676">
                  <c:v>21</c:v>
                </c:pt>
                <c:pt idx="1677">
                  <c:v>18</c:v>
                </c:pt>
                <c:pt idx="1678">
                  <c:v>20</c:v>
                </c:pt>
                <c:pt idx="1679">
                  <c:v>21</c:v>
                </c:pt>
                <c:pt idx="1680">
                  <c:v>19</c:v>
                </c:pt>
                <c:pt idx="1681">
                  <c:v>17</c:v>
                </c:pt>
                <c:pt idx="1682">
                  <c:v>20</c:v>
                </c:pt>
                <c:pt idx="1683">
                  <c:v>16</c:v>
                </c:pt>
                <c:pt idx="1684">
                  <c:v>20</c:v>
                </c:pt>
                <c:pt idx="1685">
                  <c:v>16</c:v>
                </c:pt>
                <c:pt idx="1686">
                  <c:v>19</c:v>
                </c:pt>
                <c:pt idx="1687">
                  <c:v>17</c:v>
                </c:pt>
                <c:pt idx="1688">
                  <c:v>21</c:v>
                </c:pt>
                <c:pt idx="1689">
                  <c:v>19</c:v>
                </c:pt>
                <c:pt idx="1690">
                  <c:v>17</c:v>
                </c:pt>
                <c:pt idx="1691">
                  <c:v>20</c:v>
                </c:pt>
                <c:pt idx="1692">
                  <c:v>17</c:v>
                </c:pt>
                <c:pt idx="1693">
                  <c:v>19</c:v>
                </c:pt>
                <c:pt idx="1694">
                  <c:v>17</c:v>
                </c:pt>
                <c:pt idx="1695">
                  <c:v>15</c:v>
                </c:pt>
                <c:pt idx="1696">
                  <c:v>24</c:v>
                </c:pt>
                <c:pt idx="1697">
                  <c:v>18</c:v>
                </c:pt>
                <c:pt idx="1698">
                  <c:v>17</c:v>
                </c:pt>
                <c:pt idx="1699">
                  <c:v>17</c:v>
                </c:pt>
                <c:pt idx="1700">
                  <c:v>17</c:v>
                </c:pt>
                <c:pt idx="1701">
                  <c:v>17</c:v>
                </c:pt>
                <c:pt idx="1702">
                  <c:v>22</c:v>
                </c:pt>
                <c:pt idx="1703">
                  <c:v>19</c:v>
                </c:pt>
                <c:pt idx="1704">
                  <c:v>22</c:v>
                </c:pt>
                <c:pt idx="1705">
                  <c:v>21</c:v>
                </c:pt>
                <c:pt idx="1706">
                  <c:v>22</c:v>
                </c:pt>
                <c:pt idx="1707">
                  <c:v>18</c:v>
                </c:pt>
                <c:pt idx="1708">
                  <c:v>17</c:v>
                </c:pt>
                <c:pt idx="1709">
                  <c:v>23</c:v>
                </c:pt>
                <c:pt idx="1710">
                  <c:v>18</c:v>
                </c:pt>
                <c:pt idx="1711">
                  <c:v>16</c:v>
                </c:pt>
                <c:pt idx="1712">
                  <c:v>18</c:v>
                </c:pt>
                <c:pt idx="1713">
                  <c:v>17</c:v>
                </c:pt>
                <c:pt idx="1714">
                  <c:v>19</c:v>
                </c:pt>
                <c:pt idx="1715">
                  <c:v>19</c:v>
                </c:pt>
                <c:pt idx="1716">
                  <c:v>18</c:v>
                </c:pt>
                <c:pt idx="1717">
                  <c:v>20</c:v>
                </c:pt>
                <c:pt idx="1718">
                  <c:v>17</c:v>
                </c:pt>
                <c:pt idx="1719">
                  <c:v>19</c:v>
                </c:pt>
                <c:pt idx="1720">
                  <c:v>19</c:v>
                </c:pt>
                <c:pt idx="1721">
                  <c:v>16</c:v>
                </c:pt>
                <c:pt idx="1722">
                  <c:v>17</c:v>
                </c:pt>
                <c:pt idx="1723">
                  <c:v>18</c:v>
                </c:pt>
                <c:pt idx="1724">
                  <c:v>17</c:v>
                </c:pt>
                <c:pt idx="1725">
                  <c:v>23</c:v>
                </c:pt>
                <c:pt idx="1726">
                  <c:v>20</c:v>
                </c:pt>
                <c:pt idx="1727">
                  <c:v>18</c:v>
                </c:pt>
                <c:pt idx="1728">
                  <c:v>22</c:v>
                </c:pt>
                <c:pt idx="1729">
                  <c:v>18</c:v>
                </c:pt>
                <c:pt idx="1730">
                  <c:v>19</c:v>
                </c:pt>
                <c:pt idx="1731">
                  <c:v>18</c:v>
                </c:pt>
                <c:pt idx="1732">
                  <c:v>22</c:v>
                </c:pt>
                <c:pt idx="1733">
                  <c:v>22</c:v>
                </c:pt>
                <c:pt idx="1734">
                  <c:v>17</c:v>
                </c:pt>
                <c:pt idx="1735">
                  <c:v>17</c:v>
                </c:pt>
                <c:pt idx="1736">
                  <c:v>18</c:v>
                </c:pt>
                <c:pt idx="1737">
                  <c:v>19</c:v>
                </c:pt>
                <c:pt idx="1738">
                  <c:v>19</c:v>
                </c:pt>
                <c:pt idx="1739">
                  <c:v>22</c:v>
                </c:pt>
                <c:pt idx="1740">
                  <c:v>22</c:v>
                </c:pt>
                <c:pt idx="1741">
                  <c:v>17</c:v>
                </c:pt>
                <c:pt idx="1742">
                  <c:v>22</c:v>
                </c:pt>
                <c:pt idx="1743">
                  <c:v>16</c:v>
                </c:pt>
                <c:pt idx="1744">
                  <c:v>23</c:v>
                </c:pt>
                <c:pt idx="1745">
                  <c:v>21</c:v>
                </c:pt>
                <c:pt idx="1746">
                  <c:v>16</c:v>
                </c:pt>
                <c:pt idx="1747">
                  <c:v>22</c:v>
                </c:pt>
                <c:pt idx="1748">
                  <c:v>18</c:v>
                </c:pt>
                <c:pt idx="1749">
                  <c:v>18</c:v>
                </c:pt>
                <c:pt idx="1750">
                  <c:v>18</c:v>
                </c:pt>
                <c:pt idx="1751">
                  <c:v>18</c:v>
                </c:pt>
                <c:pt idx="1752">
                  <c:v>19</c:v>
                </c:pt>
                <c:pt idx="1753">
                  <c:v>17</c:v>
                </c:pt>
                <c:pt idx="1754">
                  <c:v>20</c:v>
                </c:pt>
                <c:pt idx="1755">
                  <c:v>17</c:v>
                </c:pt>
                <c:pt idx="1756">
                  <c:v>19</c:v>
                </c:pt>
                <c:pt idx="1757">
                  <c:v>18</c:v>
                </c:pt>
                <c:pt idx="1758">
                  <c:v>17</c:v>
                </c:pt>
                <c:pt idx="1759">
                  <c:v>18</c:v>
                </c:pt>
                <c:pt idx="1760">
                  <c:v>18</c:v>
                </c:pt>
                <c:pt idx="1761">
                  <c:v>22</c:v>
                </c:pt>
                <c:pt idx="1762">
                  <c:v>21</c:v>
                </c:pt>
                <c:pt idx="1763">
                  <c:v>20</c:v>
                </c:pt>
                <c:pt idx="1764">
                  <c:v>22</c:v>
                </c:pt>
                <c:pt idx="1765">
                  <c:v>17</c:v>
                </c:pt>
                <c:pt idx="1766">
                  <c:v>23</c:v>
                </c:pt>
                <c:pt idx="1767">
                  <c:v>22</c:v>
                </c:pt>
                <c:pt idx="1768">
                  <c:v>17</c:v>
                </c:pt>
                <c:pt idx="1769">
                  <c:v>18</c:v>
                </c:pt>
                <c:pt idx="1770">
                  <c:v>17</c:v>
                </c:pt>
                <c:pt idx="1771">
                  <c:v>15</c:v>
                </c:pt>
                <c:pt idx="1772">
                  <c:v>19</c:v>
                </c:pt>
                <c:pt idx="1773">
                  <c:v>19</c:v>
                </c:pt>
                <c:pt idx="1774">
                  <c:v>17</c:v>
                </c:pt>
                <c:pt idx="1775">
                  <c:v>17</c:v>
                </c:pt>
                <c:pt idx="1776">
                  <c:v>17</c:v>
                </c:pt>
                <c:pt idx="1777">
                  <c:v>19</c:v>
                </c:pt>
                <c:pt idx="1778">
                  <c:v>17</c:v>
                </c:pt>
                <c:pt idx="1779">
                  <c:v>19</c:v>
                </c:pt>
                <c:pt idx="1780">
                  <c:v>17</c:v>
                </c:pt>
                <c:pt idx="1781">
                  <c:v>16</c:v>
                </c:pt>
                <c:pt idx="1782">
                  <c:v>15</c:v>
                </c:pt>
                <c:pt idx="1783">
                  <c:v>17</c:v>
                </c:pt>
                <c:pt idx="1784">
                  <c:v>21</c:v>
                </c:pt>
                <c:pt idx="1785">
                  <c:v>18</c:v>
                </c:pt>
                <c:pt idx="1786">
                  <c:v>20</c:v>
                </c:pt>
                <c:pt idx="1787">
                  <c:v>20</c:v>
                </c:pt>
                <c:pt idx="1788">
                  <c:v>20</c:v>
                </c:pt>
                <c:pt idx="1789">
                  <c:v>17</c:v>
                </c:pt>
                <c:pt idx="1790">
                  <c:v>18</c:v>
                </c:pt>
                <c:pt idx="1791">
                  <c:v>22</c:v>
                </c:pt>
                <c:pt idx="1792">
                  <c:v>22</c:v>
                </c:pt>
                <c:pt idx="1793">
                  <c:v>19</c:v>
                </c:pt>
                <c:pt idx="1794">
                  <c:v>22</c:v>
                </c:pt>
                <c:pt idx="1795">
                  <c:v>22</c:v>
                </c:pt>
                <c:pt idx="1796">
                  <c:v>21</c:v>
                </c:pt>
                <c:pt idx="1797">
                  <c:v>17</c:v>
                </c:pt>
                <c:pt idx="1798">
                  <c:v>16</c:v>
                </c:pt>
                <c:pt idx="1799">
                  <c:v>21</c:v>
                </c:pt>
                <c:pt idx="1800">
                  <c:v>22</c:v>
                </c:pt>
                <c:pt idx="1801">
                  <c:v>21</c:v>
                </c:pt>
                <c:pt idx="1802">
                  <c:v>17</c:v>
                </c:pt>
                <c:pt idx="1803">
                  <c:v>17</c:v>
                </c:pt>
                <c:pt idx="1804">
                  <c:v>20</c:v>
                </c:pt>
                <c:pt idx="1805">
                  <c:v>23</c:v>
                </c:pt>
                <c:pt idx="1806">
                  <c:v>17</c:v>
                </c:pt>
                <c:pt idx="1807">
                  <c:v>20</c:v>
                </c:pt>
                <c:pt idx="1808">
                  <c:v>15</c:v>
                </c:pt>
                <c:pt idx="1809">
                  <c:v>19</c:v>
                </c:pt>
                <c:pt idx="1810">
                  <c:v>16</c:v>
                </c:pt>
                <c:pt idx="1811">
                  <c:v>20</c:v>
                </c:pt>
                <c:pt idx="1812">
                  <c:v>22</c:v>
                </c:pt>
                <c:pt idx="1813">
                  <c:v>15</c:v>
                </c:pt>
                <c:pt idx="1814">
                  <c:v>19</c:v>
                </c:pt>
                <c:pt idx="1815">
                  <c:v>16</c:v>
                </c:pt>
                <c:pt idx="1816">
                  <c:v>17</c:v>
                </c:pt>
                <c:pt idx="1817">
                  <c:v>17</c:v>
                </c:pt>
                <c:pt idx="1818">
                  <c:v>19</c:v>
                </c:pt>
                <c:pt idx="1819">
                  <c:v>20</c:v>
                </c:pt>
                <c:pt idx="1820">
                  <c:v>20</c:v>
                </c:pt>
                <c:pt idx="1821">
                  <c:v>20</c:v>
                </c:pt>
                <c:pt idx="1822">
                  <c:v>15</c:v>
                </c:pt>
                <c:pt idx="1823">
                  <c:v>22</c:v>
                </c:pt>
                <c:pt idx="1824">
                  <c:v>22</c:v>
                </c:pt>
                <c:pt idx="1825">
                  <c:v>20</c:v>
                </c:pt>
                <c:pt idx="1826">
                  <c:v>19</c:v>
                </c:pt>
                <c:pt idx="1827">
                  <c:v>22</c:v>
                </c:pt>
                <c:pt idx="1828">
                  <c:v>19</c:v>
                </c:pt>
                <c:pt idx="1829">
                  <c:v>19</c:v>
                </c:pt>
                <c:pt idx="1830">
                  <c:v>18</c:v>
                </c:pt>
                <c:pt idx="1831">
                  <c:v>17</c:v>
                </c:pt>
                <c:pt idx="1832">
                  <c:v>20</c:v>
                </c:pt>
                <c:pt idx="1833">
                  <c:v>19</c:v>
                </c:pt>
                <c:pt idx="1834">
                  <c:v>19</c:v>
                </c:pt>
                <c:pt idx="1835">
                  <c:v>17</c:v>
                </c:pt>
                <c:pt idx="1836">
                  <c:v>20</c:v>
                </c:pt>
                <c:pt idx="1837">
                  <c:v>17</c:v>
                </c:pt>
                <c:pt idx="1838">
                  <c:v>15</c:v>
                </c:pt>
                <c:pt idx="1839">
                  <c:v>20</c:v>
                </c:pt>
                <c:pt idx="1840">
                  <c:v>20</c:v>
                </c:pt>
                <c:pt idx="1841">
                  <c:v>20</c:v>
                </c:pt>
                <c:pt idx="1842">
                  <c:v>21</c:v>
                </c:pt>
                <c:pt idx="1843">
                  <c:v>18</c:v>
                </c:pt>
                <c:pt idx="1844">
                  <c:v>22</c:v>
                </c:pt>
                <c:pt idx="1845">
                  <c:v>18</c:v>
                </c:pt>
                <c:pt idx="1846">
                  <c:v>17</c:v>
                </c:pt>
                <c:pt idx="1847">
                  <c:v>21</c:v>
                </c:pt>
                <c:pt idx="1848">
                  <c:v>19</c:v>
                </c:pt>
                <c:pt idx="1849">
                  <c:v>18</c:v>
                </c:pt>
                <c:pt idx="1850">
                  <c:v>21</c:v>
                </c:pt>
                <c:pt idx="1851">
                  <c:v>15</c:v>
                </c:pt>
                <c:pt idx="1852">
                  <c:v>18</c:v>
                </c:pt>
                <c:pt idx="1853">
                  <c:v>17</c:v>
                </c:pt>
                <c:pt idx="1854">
                  <c:v>17</c:v>
                </c:pt>
                <c:pt idx="1855">
                  <c:v>17</c:v>
                </c:pt>
                <c:pt idx="1856">
                  <c:v>20</c:v>
                </c:pt>
                <c:pt idx="1857">
                  <c:v>18</c:v>
                </c:pt>
                <c:pt idx="1858">
                  <c:v>22</c:v>
                </c:pt>
                <c:pt idx="1859">
                  <c:v>21</c:v>
                </c:pt>
                <c:pt idx="1860">
                  <c:v>16</c:v>
                </c:pt>
                <c:pt idx="1861">
                  <c:v>18</c:v>
                </c:pt>
                <c:pt idx="1862">
                  <c:v>17</c:v>
                </c:pt>
                <c:pt idx="1863">
                  <c:v>16</c:v>
                </c:pt>
                <c:pt idx="1864">
                  <c:v>20</c:v>
                </c:pt>
                <c:pt idx="1865">
                  <c:v>16</c:v>
                </c:pt>
                <c:pt idx="1866">
                  <c:v>22</c:v>
                </c:pt>
                <c:pt idx="1867">
                  <c:v>17</c:v>
                </c:pt>
                <c:pt idx="1868">
                  <c:v>19</c:v>
                </c:pt>
                <c:pt idx="1869">
                  <c:v>17</c:v>
                </c:pt>
                <c:pt idx="1870">
                  <c:v>18</c:v>
                </c:pt>
                <c:pt idx="1871">
                  <c:v>18</c:v>
                </c:pt>
                <c:pt idx="1872">
                  <c:v>19</c:v>
                </c:pt>
                <c:pt idx="1873">
                  <c:v>15</c:v>
                </c:pt>
                <c:pt idx="1874">
                  <c:v>22</c:v>
                </c:pt>
                <c:pt idx="1875">
                  <c:v>22</c:v>
                </c:pt>
                <c:pt idx="1876">
                  <c:v>18</c:v>
                </c:pt>
                <c:pt idx="1877">
                  <c:v>17</c:v>
                </c:pt>
                <c:pt idx="1878">
                  <c:v>24</c:v>
                </c:pt>
                <c:pt idx="1879">
                  <c:v>17</c:v>
                </c:pt>
                <c:pt idx="1880">
                  <c:v>21</c:v>
                </c:pt>
                <c:pt idx="1881">
                  <c:v>17</c:v>
                </c:pt>
                <c:pt idx="1882">
                  <c:v>21</c:v>
                </c:pt>
                <c:pt idx="1883">
                  <c:v>22</c:v>
                </c:pt>
                <c:pt idx="1884">
                  <c:v>18</c:v>
                </c:pt>
                <c:pt idx="1885">
                  <c:v>17</c:v>
                </c:pt>
                <c:pt idx="1886">
                  <c:v>20</c:v>
                </c:pt>
                <c:pt idx="1887">
                  <c:v>16</c:v>
                </c:pt>
                <c:pt idx="1888">
                  <c:v>22</c:v>
                </c:pt>
                <c:pt idx="1889">
                  <c:v>17</c:v>
                </c:pt>
                <c:pt idx="1890">
                  <c:v>20</c:v>
                </c:pt>
                <c:pt idx="1891">
                  <c:v>17</c:v>
                </c:pt>
                <c:pt idx="1892">
                  <c:v>20</c:v>
                </c:pt>
                <c:pt idx="1893">
                  <c:v>20</c:v>
                </c:pt>
                <c:pt idx="1894">
                  <c:v>19</c:v>
                </c:pt>
                <c:pt idx="1895">
                  <c:v>17</c:v>
                </c:pt>
                <c:pt idx="1896">
                  <c:v>21</c:v>
                </c:pt>
                <c:pt idx="1897">
                  <c:v>22</c:v>
                </c:pt>
                <c:pt idx="1898">
                  <c:v>18</c:v>
                </c:pt>
                <c:pt idx="1899">
                  <c:v>22</c:v>
                </c:pt>
                <c:pt idx="1900">
                  <c:v>19</c:v>
                </c:pt>
                <c:pt idx="1901">
                  <c:v>21</c:v>
                </c:pt>
                <c:pt idx="1902">
                  <c:v>17</c:v>
                </c:pt>
                <c:pt idx="1903">
                  <c:v>22</c:v>
                </c:pt>
                <c:pt idx="1904">
                  <c:v>16</c:v>
                </c:pt>
                <c:pt idx="1905">
                  <c:v>17</c:v>
                </c:pt>
                <c:pt idx="1906">
                  <c:v>20</c:v>
                </c:pt>
                <c:pt idx="1907">
                  <c:v>18</c:v>
                </c:pt>
                <c:pt idx="1908">
                  <c:v>22</c:v>
                </c:pt>
                <c:pt idx="1909">
                  <c:v>15</c:v>
                </c:pt>
                <c:pt idx="1910">
                  <c:v>20</c:v>
                </c:pt>
                <c:pt idx="1911">
                  <c:v>15</c:v>
                </c:pt>
                <c:pt idx="1912">
                  <c:v>22</c:v>
                </c:pt>
                <c:pt idx="1913">
                  <c:v>22</c:v>
                </c:pt>
                <c:pt idx="1914">
                  <c:v>20</c:v>
                </c:pt>
                <c:pt idx="1915">
                  <c:v>19</c:v>
                </c:pt>
                <c:pt idx="1916">
                  <c:v>17</c:v>
                </c:pt>
                <c:pt idx="1917">
                  <c:v>15</c:v>
                </c:pt>
                <c:pt idx="1918">
                  <c:v>17</c:v>
                </c:pt>
                <c:pt idx="1919">
                  <c:v>22</c:v>
                </c:pt>
                <c:pt idx="1920">
                  <c:v>18</c:v>
                </c:pt>
                <c:pt idx="1921">
                  <c:v>20</c:v>
                </c:pt>
                <c:pt idx="1922">
                  <c:v>21</c:v>
                </c:pt>
                <c:pt idx="1923">
                  <c:v>18</c:v>
                </c:pt>
                <c:pt idx="1924">
                  <c:v>17</c:v>
                </c:pt>
                <c:pt idx="1925">
                  <c:v>19</c:v>
                </c:pt>
                <c:pt idx="1926">
                  <c:v>17</c:v>
                </c:pt>
                <c:pt idx="1927">
                  <c:v>18</c:v>
                </c:pt>
                <c:pt idx="1928">
                  <c:v>18</c:v>
                </c:pt>
                <c:pt idx="1929">
                  <c:v>23</c:v>
                </c:pt>
                <c:pt idx="1930">
                  <c:v>15</c:v>
                </c:pt>
                <c:pt idx="1931">
                  <c:v>21</c:v>
                </c:pt>
                <c:pt idx="1932">
                  <c:v>17</c:v>
                </c:pt>
                <c:pt idx="1933">
                  <c:v>22</c:v>
                </c:pt>
                <c:pt idx="1934">
                  <c:v>22</c:v>
                </c:pt>
                <c:pt idx="1935">
                  <c:v>17</c:v>
                </c:pt>
                <c:pt idx="1936">
                  <c:v>19</c:v>
                </c:pt>
                <c:pt idx="1937">
                  <c:v>21</c:v>
                </c:pt>
                <c:pt idx="1938">
                  <c:v>22</c:v>
                </c:pt>
                <c:pt idx="1939">
                  <c:v>18</c:v>
                </c:pt>
                <c:pt idx="1940">
                  <c:v>18</c:v>
                </c:pt>
                <c:pt idx="1941">
                  <c:v>16</c:v>
                </c:pt>
                <c:pt idx="1942">
                  <c:v>15</c:v>
                </c:pt>
                <c:pt idx="1943">
                  <c:v>20</c:v>
                </c:pt>
                <c:pt idx="1944">
                  <c:v>19</c:v>
                </c:pt>
                <c:pt idx="1945">
                  <c:v>18</c:v>
                </c:pt>
                <c:pt idx="1946">
                  <c:v>17</c:v>
                </c:pt>
                <c:pt idx="1947">
                  <c:v>18</c:v>
                </c:pt>
                <c:pt idx="1948">
                  <c:v>20</c:v>
                </c:pt>
                <c:pt idx="1949">
                  <c:v>22</c:v>
                </c:pt>
                <c:pt idx="1950">
                  <c:v>17</c:v>
                </c:pt>
                <c:pt idx="1951">
                  <c:v>17</c:v>
                </c:pt>
                <c:pt idx="1952">
                  <c:v>14</c:v>
                </c:pt>
                <c:pt idx="1953">
                  <c:v>23</c:v>
                </c:pt>
                <c:pt idx="1954">
                  <c:v>17</c:v>
                </c:pt>
                <c:pt idx="1955">
                  <c:v>19</c:v>
                </c:pt>
                <c:pt idx="1956">
                  <c:v>20</c:v>
                </c:pt>
                <c:pt idx="1957">
                  <c:v>17</c:v>
                </c:pt>
                <c:pt idx="1958">
                  <c:v>19</c:v>
                </c:pt>
                <c:pt idx="1959">
                  <c:v>17</c:v>
                </c:pt>
                <c:pt idx="1960">
                  <c:v>18</c:v>
                </c:pt>
                <c:pt idx="1961">
                  <c:v>16</c:v>
                </c:pt>
                <c:pt idx="1962">
                  <c:v>18</c:v>
                </c:pt>
                <c:pt idx="1963">
                  <c:v>21</c:v>
                </c:pt>
                <c:pt idx="1964">
                  <c:v>18</c:v>
                </c:pt>
                <c:pt idx="1965">
                  <c:v>16</c:v>
                </c:pt>
                <c:pt idx="1966">
                  <c:v>18</c:v>
                </c:pt>
                <c:pt idx="1967">
                  <c:v>20</c:v>
                </c:pt>
                <c:pt idx="1968">
                  <c:v>17</c:v>
                </c:pt>
                <c:pt idx="1969">
                  <c:v>17</c:v>
                </c:pt>
                <c:pt idx="1970">
                  <c:v>20</c:v>
                </c:pt>
                <c:pt idx="1971">
                  <c:v>21</c:v>
                </c:pt>
                <c:pt idx="1972">
                  <c:v>16</c:v>
                </c:pt>
                <c:pt idx="1973">
                  <c:v>24</c:v>
                </c:pt>
                <c:pt idx="1974">
                  <c:v>24</c:v>
                </c:pt>
                <c:pt idx="1975">
                  <c:v>20</c:v>
                </c:pt>
                <c:pt idx="1976">
                  <c:v>19</c:v>
                </c:pt>
                <c:pt idx="1977">
                  <c:v>17</c:v>
                </c:pt>
                <c:pt idx="1978">
                  <c:v>22</c:v>
                </c:pt>
                <c:pt idx="1979">
                  <c:v>22</c:v>
                </c:pt>
                <c:pt idx="1980">
                  <c:v>18</c:v>
                </c:pt>
                <c:pt idx="1981">
                  <c:v>19</c:v>
                </c:pt>
                <c:pt idx="1982">
                  <c:v>19</c:v>
                </c:pt>
                <c:pt idx="1983">
                  <c:v>23</c:v>
                </c:pt>
                <c:pt idx="1984">
                  <c:v>18</c:v>
                </c:pt>
                <c:pt idx="1985">
                  <c:v>18</c:v>
                </c:pt>
                <c:pt idx="1986">
                  <c:v>19</c:v>
                </c:pt>
                <c:pt idx="1987">
                  <c:v>22</c:v>
                </c:pt>
                <c:pt idx="1988">
                  <c:v>17</c:v>
                </c:pt>
                <c:pt idx="1989">
                  <c:v>23</c:v>
                </c:pt>
                <c:pt idx="1990">
                  <c:v>20</c:v>
                </c:pt>
                <c:pt idx="1991">
                  <c:v>21</c:v>
                </c:pt>
                <c:pt idx="1992">
                  <c:v>19</c:v>
                </c:pt>
                <c:pt idx="1993">
                  <c:v>21</c:v>
                </c:pt>
                <c:pt idx="1994">
                  <c:v>23</c:v>
                </c:pt>
                <c:pt idx="1995">
                  <c:v>18</c:v>
                </c:pt>
                <c:pt idx="1996">
                  <c:v>19</c:v>
                </c:pt>
                <c:pt idx="1997">
                  <c:v>19</c:v>
                </c:pt>
                <c:pt idx="1998">
                  <c:v>22</c:v>
                </c:pt>
                <c:pt idx="1999">
                  <c:v>20</c:v>
                </c:pt>
                <c:pt idx="2000">
                  <c:v>18</c:v>
                </c:pt>
                <c:pt idx="2001">
                  <c:v>18</c:v>
                </c:pt>
                <c:pt idx="2002">
                  <c:v>19</c:v>
                </c:pt>
                <c:pt idx="2003">
                  <c:v>19</c:v>
                </c:pt>
                <c:pt idx="2004">
                  <c:v>20</c:v>
                </c:pt>
                <c:pt idx="2005">
                  <c:v>19</c:v>
                </c:pt>
                <c:pt idx="2006">
                  <c:v>17</c:v>
                </c:pt>
                <c:pt idx="2007">
                  <c:v>23</c:v>
                </c:pt>
                <c:pt idx="2008">
                  <c:v>20</c:v>
                </c:pt>
                <c:pt idx="2009">
                  <c:v>19</c:v>
                </c:pt>
                <c:pt idx="2010">
                  <c:v>22</c:v>
                </c:pt>
                <c:pt idx="2011">
                  <c:v>20</c:v>
                </c:pt>
                <c:pt idx="2012">
                  <c:v>19</c:v>
                </c:pt>
                <c:pt idx="2013">
                  <c:v>19</c:v>
                </c:pt>
                <c:pt idx="2014">
                  <c:v>20</c:v>
                </c:pt>
                <c:pt idx="2015">
                  <c:v>20</c:v>
                </c:pt>
                <c:pt idx="2016">
                  <c:v>20</c:v>
                </c:pt>
                <c:pt idx="2017">
                  <c:v>21</c:v>
                </c:pt>
                <c:pt idx="2018">
                  <c:v>21</c:v>
                </c:pt>
                <c:pt idx="2019">
                  <c:v>20</c:v>
                </c:pt>
                <c:pt idx="2020">
                  <c:v>21</c:v>
                </c:pt>
                <c:pt idx="2021">
                  <c:v>21</c:v>
                </c:pt>
                <c:pt idx="2022">
                  <c:v>24</c:v>
                </c:pt>
                <c:pt idx="2023">
                  <c:v>24</c:v>
                </c:pt>
                <c:pt idx="2024">
                  <c:v>20</c:v>
                </c:pt>
                <c:pt idx="2025">
                  <c:v>26</c:v>
                </c:pt>
                <c:pt idx="2026">
                  <c:v>22</c:v>
                </c:pt>
                <c:pt idx="2027">
                  <c:v>20</c:v>
                </c:pt>
                <c:pt idx="2028">
                  <c:v>21</c:v>
                </c:pt>
                <c:pt idx="2029">
                  <c:v>22</c:v>
                </c:pt>
                <c:pt idx="2030">
                  <c:v>20</c:v>
                </c:pt>
                <c:pt idx="2031">
                  <c:v>19</c:v>
                </c:pt>
                <c:pt idx="2032">
                  <c:v>24</c:v>
                </c:pt>
                <c:pt idx="2033">
                  <c:v>24</c:v>
                </c:pt>
                <c:pt idx="2034">
                  <c:v>25</c:v>
                </c:pt>
                <c:pt idx="2035">
                  <c:v>24</c:v>
                </c:pt>
                <c:pt idx="2036">
                  <c:v>24</c:v>
                </c:pt>
                <c:pt idx="2037">
                  <c:v>23</c:v>
                </c:pt>
                <c:pt idx="2038">
                  <c:v>21</c:v>
                </c:pt>
                <c:pt idx="2039">
                  <c:v>21</c:v>
                </c:pt>
                <c:pt idx="2040">
                  <c:v>25</c:v>
                </c:pt>
                <c:pt idx="2041">
                  <c:v>26</c:v>
                </c:pt>
                <c:pt idx="2042">
                  <c:v>26</c:v>
                </c:pt>
                <c:pt idx="2043">
                  <c:v>26</c:v>
                </c:pt>
                <c:pt idx="2044">
                  <c:v>26</c:v>
                </c:pt>
                <c:pt idx="2045">
                  <c:v>24</c:v>
                </c:pt>
                <c:pt idx="2046">
                  <c:v>27</c:v>
                </c:pt>
                <c:pt idx="2047">
                  <c:v>26</c:v>
                </c:pt>
                <c:pt idx="2048">
                  <c:v>22</c:v>
                </c:pt>
                <c:pt idx="2049">
                  <c:v>19</c:v>
                </c:pt>
                <c:pt idx="2050">
                  <c:v>22</c:v>
                </c:pt>
                <c:pt idx="2051">
                  <c:v>21</c:v>
                </c:pt>
                <c:pt idx="2052">
                  <c:v>18</c:v>
                </c:pt>
                <c:pt idx="2053">
                  <c:v>23</c:v>
                </c:pt>
                <c:pt idx="2054">
                  <c:v>20</c:v>
                </c:pt>
                <c:pt idx="2055">
                  <c:v>21</c:v>
                </c:pt>
                <c:pt idx="2056">
                  <c:v>20</c:v>
                </c:pt>
                <c:pt idx="2057">
                  <c:v>25</c:v>
                </c:pt>
                <c:pt idx="2058">
                  <c:v>25</c:v>
                </c:pt>
                <c:pt idx="2059">
                  <c:v>19</c:v>
                </c:pt>
                <c:pt idx="2060">
                  <c:v>21</c:v>
                </c:pt>
                <c:pt idx="2061">
                  <c:v>19</c:v>
                </c:pt>
                <c:pt idx="2062">
                  <c:v>25</c:v>
                </c:pt>
                <c:pt idx="2063">
                  <c:v>24</c:v>
                </c:pt>
                <c:pt idx="2064">
                  <c:v>24</c:v>
                </c:pt>
                <c:pt idx="2065">
                  <c:v>24</c:v>
                </c:pt>
                <c:pt idx="2066">
                  <c:v>24</c:v>
                </c:pt>
                <c:pt idx="2067">
                  <c:v>23</c:v>
                </c:pt>
                <c:pt idx="2068">
                  <c:v>26</c:v>
                </c:pt>
                <c:pt idx="2069">
                  <c:v>25</c:v>
                </c:pt>
                <c:pt idx="2070">
                  <c:v>19</c:v>
                </c:pt>
                <c:pt idx="2071">
                  <c:v>25</c:v>
                </c:pt>
                <c:pt idx="2072">
                  <c:v>22</c:v>
                </c:pt>
                <c:pt idx="2073">
                  <c:v>25</c:v>
                </c:pt>
                <c:pt idx="2074">
                  <c:v>26</c:v>
                </c:pt>
                <c:pt idx="2075">
                  <c:v>20</c:v>
                </c:pt>
                <c:pt idx="2076">
                  <c:v>20</c:v>
                </c:pt>
                <c:pt idx="2077">
                  <c:v>24</c:v>
                </c:pt>
                <c:pt idx="2078">
                  <c:v>26</c:v>
                </c:pt>
                <c:pt idx="2079">
                  <c:v>20</c:v>
                </c:pt>
                <c:pt idx="2080">
                  <c:v>19</c:v>
                </c:pt>
                <c:pt idx="2081">
                  <c:v>20</c:v>
                </c:pt>
                <c:pt idx="2082">
                  <c:v>19</c:v>
                </c:pt>
                <c:pt idx="2083">
                  <c:v>22</c:v>
                </c:pt>
                <c:pt idx="2084">
                  <c:v>21</c:v>
                </c:pt>
                <c:pt idx="2085">
                  <c:v>26</c:v>
                </c:pt>
                <c:pt idx="2086">
                  <c:v>19</c:v>
                </c:pt>
                <c:pt idx="2087">
                  <c:v>20</c:v>
                </c:pt>
                <c:pt idx="2088">
                  <c:v>21</c:v>
                </c:pt>
                <c:pt idx="2089">
                  <c:v>26</c:v>
                </c:pt>
                <c:pt idx="2090">
                  <c:v>21</c:v>
                </c:pt>
                <c:pt idx="2091">
                  <c:v>21</c:v>
                </c:pt>
                <c:pt idx="2092">
                  <c:v>19</c:v>
                </c:pt>
                <c:pt idx="2093">
                  <c:v>25</c:v>
                </c:pt>
                <c:pt idx="2094">
                  <c:v>20</c:v>
                </c:pt>
                <c:pt idx="2095">
                  <c:v>24</c:v>
                </c:pt>
                <c:pt idx="2096">
                  <c:v>26</c:v>
                </c:pt>
                <c:pt idx="2097">
                  <c:v>19</c:v>
                </c:pt>
                <c:pt idx="2098">
                  <c:v>19</c:v>
                </c:pt>
                <c:pt idx="2099">
                  <c:v>23</c:v>
                </c:pt>
                <c:pt idx="2100">
                  <c:v>23</c:v>
                </c:pt>
                <c:pt idx="2101">
                  <c:v>22</c:v>
                </c:pt>
                <c:pt idx="2102">
                  <c:v>19</c:v>
                </c:pt>
                <c:pt idx="2103">
                  <c:v>24</c:v>
                </c:pt>
                <c:pt idx="2104">
                  <c:v>25</c:v>
                </c:pt>
                <c:pt idx="2105">
                  <c:v>23</c:v>
                </c:pt>
                <c:pt idx="2106">
                  <c:v>22</c:v>
                </c:pt>
                <c:pt idx="2107">
                  <c:v>20</c:v>
                </c:pt>
                <c:pt idx="2108">
                  <c:v>22</c:v>
                </c:pt>
                <c:pt idx="2109">
                  <c:v>19</c:v>
                </c:pt>
                <c:pt idx="2110">
                  <c:v>20</c:v>
                </c:pt>
                <c:pt idx="2111">
                  <c:v>23</c:v>
                </c:pt>
                <c:pt idx="2112">
                  <c:v>23</c:v>
                </c:pt>
                <c:pt idx="2113">
                  <c:v>21</c:v>
                </c:pt>
                <c:pt idx="2114">
                  <c:v>20</c:v>
                </c:pt>
                <c:pt idx="2115">
                  <c:v>22</c:v>
                </c:pt>
                <c:pt idx="2116">
                  <c:v>23</c:v>
                </c:pt>
                <c:pt idx="2117">
                  <c:v>19</c:v>
                </c:pt>
                <c:pt idx="2118">
                  <c:v>19</c:v>
                </c:pt>
                <c:pt idx="2119">
                  <c:v>20</c:v>
                </c:pt>
                <c:pt idx="2120">
                  <c:v>19</c:v>
                </c:pt>
                <c:pt idx="2121">
                  <c:v>20</c:v>
                </c:pt>
                <c:pt idx="2122">
                  <c:v>21</c:v>
                </c:pt>
                <c:pt idx="2123">
                  <c:v>19</c:v>
                </c:pt>
                <c:pt idx="2124">
                  <c:v>20</c:v>
                </c:pt>
                <c:pt idx="2125">
                  <c:v>21</c:v>
                </c:pt>
                <c:pt idx="2126">
                  <c:v>25</c:v>
                </c:pt>
                <c:pt idx="2127">
                  <c:v>19</c:v>
                </c:pt>
                <c:pt idx="2128">
                  <c:v>23</c:v>
                </c:pt>
                <c:pt idx="2129">
                  <c:v>24</c:v>
                </c:pt>
                <c:pt idx="2130">
                  <c:v>25</c:v>
                </c:pt>
                <c:pt idx="2131">
                  <c:v>20</c:v>
                </c:pt>
                <c:pt idx="2132">
                  <c:v>19</c:v>
                </c:pt>
                <c:pt idx="2133">
                  <c:v>19</c:v>
                </c:pt>
                <c:pt idx="2134">
                  <c:v>17</c:v>
                </c:pt>
                <c:pt idx="2135">
                  <c:v>21</c:v>
                </c:pt>
                <c:pt idx="2136">
                  <c:v>20</c:v>
                </c:pt>
                <c:pt idx="2137">
                  <c:v>19</c:v>
                </c:pt>
                <c:pt idx="2138">
                  <c:v>17</c:v>
                </c:pt>
                <c:pt idx="2139">
                  <c:v>19</c:v>
                </c:pt>
                <c:pt idx="2140">
                  <c:v>19</c:v>
                </c:pt>
                <c:pt idx="2141">
                  <c:v>19</c:v>
                </c:pt>
                <c:pt idx="2142">
                  <c:v>19</c:v>
                </c:pt>
                <c:pt idx="2143">
                  <c:v>19</c:v>
                </c:pt>
                <c:pt idx="2144">
                  <c:v>17</c:v>
                </c:pt>
                <c:pt idx="2145">
                  <c:v>19</c:v>
                </c:pt>
                <c:pt idx="2146">
                  <c:v>20</c:v>
                </c:pt>
                <c:pt idx="2147">
                  <c:v>24</c:v>
                </c:pt>
                <c:pt idx="2148">
                  <c:v>20</c:v>
                </c:pt>
                <c:pt idx="2149">
                  <c:v>23</c:v>
                </c:pt>
                <c:pt idx="2150">
                  <c:v>20</c:v>
                </c:pt>
                <c:pt idx="2151">
                  <c:v>19</c:v>
                </c:pt>
                <c:pt idx="2152">
                  <c:v>24</c:v>
                </c:pt>
                <c:pt idx="2153">
                  <c:v>22</c:v>
                </c:pt>
                <c:pt idx="2154">
                  <c:v>15</c:v>
                </c:pt>
                <c:pt idx="2155">
                  <c:v>20</c:v>
                </c:pt>
                <c:pt idx="2156">
                  <c:v>19</c:v>
                </c:pt>
                <c:pt idx="2157">
                  <c:v>21</c:v>
                </c:pt>
                <c:pt idx="2158">
                  <c:v>24</c:v>
                </c:pt>
                <c:pt idx="2159">
                  <c:v>22</c:v>
                </c:pt>
                <c:pt idx="2160">
                  <c:v>23</c:v>
                </c:pt>
                <c:pt idx="2161">
                  <c:v>19</c:v>
                </c:pt>
                <c:pt idx="2162">
                  <c:v>17</c:v>
                </c:pt>
                <c:pt idx="2163">
                  <c:v>24</c:v>
                </c:pt>
                <c:pt idx="2164">
                  <c:v>23</c:v>
                </c:pt>
                <c:pt idx="2165">
                  <c:v>22</c:v>
                </c:pt>
                <c:pt idx="2166">
                  <c:v>23</c:v>
                </c:pt>
                <c:pt idx="2167">
                  <c:v>21</c:v>
                </c:pt>
                <c:pt idx="2168">
                  <c:v>21</c:v>
                </c:pt>
                <c:pt idx="2169">
                  <c:v>19</c:v>
                </c:pt>
                <c:pt idx="2170">
                  <c:v>19</c:v>
                </c:pt>
                <c:pt idx="2171">
                  <c:v>23</c:v>
                </c:pt>
                <c:pt idx="2172">
                  <c:v>20</c:v>
                </c:pt>
                <c:pt idx="2173">
                  <c:v>19</c:v>
                </c:pt>
                <c:pt idx="2174">
                  <c:v>18</c:v>
                </c:pt>
                <c:pt idx="2175">
                  <c:v>24</c:v>
                </c:pt>
                <c:pt idx="2176">
                  <c:v>17</c:v>
                </c:pt>
                <c:pt idx="2177">
                  <c:v>23</c:v>
                </c:pt>
                <c:pt idx="2178">
                  <c:v>17</c:v>
                </c:pt>
                <c:pt idx="2179">
                  <c:v>17</c:v>
                </c:pt>
                <c:pt idx="2180">
                  <c:v>25</c:v>
                </c:pt>
                <c:pt idx="2181">
                  <c:v>20</c:v>
                </c:pt>
                <c:pt idx="2182">
                  <c:v>19</c:v>
                </c:pt>
                <c:pt idx="2183">
                  <c:v>24</c:v>
                </c:pt>
                <c:pt idx="2184">
                  <c:v>24</c:v>
                </c:pt>
                <c:pt idx="2185">
                  <c:v>18</c:v>
                </c:pt>
                <c:pt idx="2186">
                  <c:v>19</c:v>
                </c:pt>
                <c:pt idx="2187">
                  <c:v>19</c:v>
                </c:pt>
                <c:pt idx="2188">
                  <c:v>19</c:v>
                </c:pt>
                <c:pt idx="2189">
                  <c:v>19</c:v>
                </c:pt>
                <c:pt idx="2190">
                  <c:v>19</c:v>
                </c:pt>
                <c:pt idx="2191">
                  <c:v>23</c:v>
                </c:pt>
                <c:pt idx="2192">
                  <c:v>20</c:v>
                </c:pt>
                <c:pt idx="2193">
                  <c:v>17</c:v>
                </c:pt>
                <c:pt idx="2194">
                  <c:v>22</c:v>
                </c:pt>
                <c:pt idx="2195">
                  <c:v>24</c:v>
                </c:pt>
                <c:pt idx="2196">
                  <c:v>17</c:v>
                </c:pt>
                <c:pt idx="2197">
                  <c:v>20</c:v>
                </c:pt>
                <c:pt idx="2198">
                  <c:v>19</c:v>
                </c:pt>
                <c:pt idx="2199">
                  <c:v>23</c:v>
                </c:pt>
                <c:pt idx="2200">
                  <c:v>19</c:v>
                </c:pt>
                <c:pt idx="2201">
                  <c:v>17</c:v>
                </c:pt>
                <c:pt idx="2202">
                  <c:v>19</c:v>
                </c:pt>
                <c:pt idx="2203">
                  <c:v>23</c:v>
                </c:pt>
                <c:pt idx="2204">
                  <c:v>23</c:v>
                </c:pt>
                <c:pt idx="2205">
                  <c:v>23</c:v>
                </c:pt>
                <c:pt idx="2206">
                  <c:v>23</c:v>
                </c:pt>
                <c:pt idx="2207">
                  <c:v>23</c:v>
                </c:pt>
                <c:pt idx="2208">
                  <c:v>24</c:v>
                </c:pt>
                <c:pt idx="2209">
                  <c:v>19</c:v>
                </c:pt>
                <c:pt idx="2210">
                  <c:v>17</c:v>
                </c:pt>
                <c:pt idx="2211">
                  <c:v>20</c:v>
                </c:pt>
                <c:pt idx="2212">
                  <c:v>19</c:v>
                </c:pt>
                <c:pt idx="2213">
                  <c:v>19</c:v>
                </c:pt>
                <c:pt idx="2214">
                  <c:v>22</c:v>
                </c:pt>
                <c:pt idx="2215">
                  <c:v>24</c:v>
                </c:pt>
                <c:pt idx="2216">
                  <c:v>23</c:v>
                </c:pt>
                <c:pt idx="2217">
                  <c:v>19</c:v>
                </c:pt>
                <c:pt idx="2218">
                  <c:v>19</c:v>
                </c:pt>
                <c:pt idx="2219">
                  <c:v>19</c:v>
                </c:pt>
                <c:pt idx="2220">
                  <c:v>17</c:v>
                </c:pt>
                <c:pt idx="2221">
                  <c:v>20</c:v>
                </c:pt>
                <c:pt idx="2222">
                  <c:v>21</c:v>
                </c:pt>
                <c:pt idx="2223">
                  <c:v>22</c:v>
                </c:pt>
                <c:pt idx="2224">
                  <c:v>22</c:v>
                </c:pt>
                <c:pt idx="2225">
                  <c:v>23</c:v>
                </c:pt>
                <c:pt idx="2226">
                  <c:v>19</c:v>
                </c:pt>
                <c:pt idx="2227">
                  <c:v>17</c:v>
                </c:pt>
                <c:pt idx="2228">
                  <c:v>23</c:v>
                </c:pt>
                <c:pt idx="2229">
                  <c:v>19</c:v>
                </c:pt>
                <c:pt idx="2230">
                  <c:v>17</c:v>
                </c:pt>
                <c:pt idx="2231">
                  <c:v>23</c:v>
                </c:pt>
                <c:pt idx="2232">
                  <c:v>22</c:v>
                </c:pt>
                <c:pt idx="2233">
                  <c:v>19</c:v>
                </c:pt>
                <c:pt idx="2234">
                  <c:v>19</c:v>
                </c:pt>
                <c:pt idx="2235">
                  <c:v>23</c:v>
                </c:pt>
                <c:pt idx="2236">
                  <c:v>20</c:v>
                </c:pt>
                <c:pt idx="2237">
                  <c:v>20</c:v>
                </c:pt>
                <c:pt idx="2238">
                  <c:v>19</c:v>
                </c:pt>
                <c:pt idx="2239">
                  <c:v>24</c:v>
                </c:pt>
                <c:pt idx="2240">
                  <c:v>19</c:v>
                </c:pt>
                <c:pt idx="2241">
                  <c:v>19</c:v>
                </c:pt>
                <c:pt idx="2242">
                  <c:v>20</c:v>
                </c:pt>
                <c:pt idx="2243">
                  <c:v>19</c:v>
                </c:pt>
                <c:pt idx="2244">
                  <c:v>23</c:v>
                </c:pt>
                <c:pt idx="2245">
                  <c:v>20</c:v>
                </c:pt>
                <c:pt idx="2246">
                  <c:v>19</c:v>
                </c:pt>
                <c:pt idx="2247">
                  <c:v>17</c:v>
                </c:pt>
                <c:pt idx="2248">
                  <c:v>23</c:v>
                </c:pt>
                <c:pt idx="2249">
                  <c:v>19</c:v>
                </c:pt>
                <c:pt idx="2250">
                  <c:v>19</c:v>
                </c:pt>
                <c:pt idx="2251">
                  <c:v>23</c:v>
                </c:pt>
                <c:pt idx="2252">
                  <c:v>19</c:v>
                </c:pt>
                <c:pt idx="2253">
                  <c:v>22</c:v>
                </c:pt>
                <c:pt idx="2254">
                  <c:v>19</c:v>
                </c:pt>
                <c:pt idx="2255">
                  <c:v>20</c:v>
                </c:pt>
                <c:pt idx="2256">
                  <c:v>22</c:v>
                </c:pt>
                <c:pt idx="2257">
                  <c:v>17</c:v>
                </c:pt>
                <c:pt idx="2258">
                  <c:v>19</c:v>
                </c:pt>
                <c:pt idx="2259">
                  <c:v>15</c:v>
                </c:pt>
                <c:pt idx="2260">
                  <c:v>22</c:v>
                </c:pt>
                <c:pt idx="2261">
                  <c:v>22</c:v>
                </c:pt>
                <c:pt idx="2262">
                  <c:v>18</c:v>
                </c:pt>
                <c:pt idx="2263">
                  <c:v>24</c:v>
                </c:pt>
                <c:pt idx="2264">
                  <c:v>21</c:v>
                </c:pt>
                <c:pt idx="2265">
                  <c:v>23</c:v>
                </c:pt>
                <c:pt idx="2266">
                  <c:v>19</c:v>
                </c:pt>
                <c:pt idx="2267">
                  <c:v>19</c:v>
                </c:pt>
                <c:pt idx="2268">
                  <c:v>19</c:v>
                </c:pt>
                <c:pt idx="2269">
                  <c:v>17</c:v>
                </c:pt>
                <c:pt idx="2270">
                  <c:v>19</c:v>
                </c:pt>
                <c:pt idx="2271">
                  <c:v>17</c:v>
                </c:pt>
                <c:pt idx="2272">
                  <c:v>19</c:v>
                </c:pt>
                <c:pt idx="2273">
                  <c:v>19</c:v>
                </c:pt>
                <c:pt idx="2274">
                  <c:v>19</c:v>
                </c:pt>
                <c:pt idx="2275">
                  <c:v>20</c:v>
                </c:pt>
                <c:pt idx="2276">
                  <c:v>25</c:v>
                </c:pt>
                <c:pt idx="2277">
                  <c:v>18</c:v>
                </c:pt>
                <c:pt idx="2278">
                  <c:v>20</c:v>
                </c:pt>
                <c:pt idx="2279">
                  <c:v>19</c:v>
                </c:pt>
                <c:pt idx="2280">
                  <c:v>19</c:v>
                </c:pt>
                <c:pt idx="2281">
                  <c:v>24</c:v>
                </c:pt>
                <c:pt idx="2282">
                  <c:v>23</c:v>
                </c:pt>
                <c:pt idx="2283">
                  <c:v>19</c:v>
                </c:pt>
                <c:pt idx="2284">
                  <c:v>17</c:v>
                </c:pt>
                <c:pt idx="2285">
                  <c:v>19</c:v>
                </c:pt>
                <c:pt idx="2286">
                  <c:v>23</c:v>
                </c:pt>
                <c:pt idx="2287">
                  <c:v>20</c:v>
                </c:pt>
                <c:pt idx="2288">
                  <c:v>22</c:v>
                </c:pt>
                <c:pt idx="2289">
                  <c:v>21</c:v>
                </c:pt>
                <c:pt idx="2290">
                  <c:v>24</c:v>
                </c:pt>
                <c:pt idx="2291">
                  <c:v>22</c:v>
                </c:pt>
                <c:pt idx="2292">
                  <c:v>20</c:v>
                </c:pt>
                <c:pt idx="2293">
                  <c:v>22</c:v>
                </c:pt>
                <c:pt idx="2294">
                  <c:v>20</c:v>
                </c:pt>
                <c:pt idx="2295">
                  <c:v>19</c:v>
                </c:pt>
                <c:pt idx="2296">
                  <c:v>20</c:v>
                </c:pt>
                <c:pt idx="2297">
                  <c:v>23</c:v>
                </c:pt>
                <c:pt idx="2298">
                  <c:v>21</c:v>
                </c:pt>
                <c:pt idx="2299">
                  <c:v>20</c:v>
                </c:pt>
                <c:pt idx="2300">
                  <c:v>19</c:v>
                </c:pt>
                <c:pt idx="2301">
                  <c:v>19</c:v>
                </c:pt>
                <c:pt idx="2302">
                  <c:v>23</c:v>
                </c:pt>
                <c:pt idx="2303">
                  <c:v>20</c:v>
                </c:pt>
                <c:pt idx="2304">
                  <c:v>20</c:v>
                </c:pt>
                <c:pt idx="2305">
                  <c:v>24</c:v>
                </c:pt>
                <c:pt idx="2306">
                  <c:v>18</c:v>
                </c:pt>
                <c:pt idx="2307">
                  <c:v>23</c:v>
                </c:pt>
                <c:pt idx="2308">
                  <c:v>20</c:v>
                </c:pt>
                <c:pt idx="2309">
                  <c:v>17</c:v>
                </c:pt>
                <c:pt idx="2310">
                  <c:v>24</c:v>
                </c:pt>
                <c:pt idx="2311">
                  <c:v>23</c:v>
                </c:pt>
                <c:pt idx="2312">
                  <c:v>20</c:v>
                </c:pt>
                <c:pt idx="2313">
                  <c:v>19</c:v>
                </c:pt>
                <c:pt idx="2314">
                  <c:v>24</c:v>
                </c:pt>
                <c:pt idx="2315">
                  <c:v>24</c:v>
                </c:pt>
                <c:pt idx="2316">
                  <c:v>24</c:v>
                </c:pt>
                <c:pt idx="2317">
                  <c:v>24</c:v>
                </c:pt>
                <c:pt idx="2318">
                  <c:v>19</c:v>
                </c:pt>
                <c:pt idx="2319">
                  <c:v>24</c:v>
                </c:pt>
                <c:pt idx="2320">
                  <c:v>17</c:v>
                </c:pt>
                <c:pt idx="2321">
                  <c:v>23</c:v>
                </c:pt>
                <c:pt idx="2322">
                  <c:v>20</c:v>
                </c:pt>
                <c:pt idx="2323">
                  <c:v>19</c:v>
                </c:pt>
                <c:pt idx="2324">
                  <c:v>24</c:v>
                </c:pt>
                <c:pt idx="2325">
                  <c:v>17</c:v>
                </c:pt>
                <c:pt idx="2326">
                  <c:v>20</c:v>
                </c:pt>
                <c:pt idx="2327">
                  <c:v>19</c:v>
                </c:pt>
                <c:pt idx="2328">
                  <c:v>23</c:v>
                </c:pt>
                <c:pt idx="2329">
                  <c:v>17</c:v>
                </c:pt>
                <c:pt idx="2330">
                  <c:v>19</c:v>
                </c:pt>
                <c:pt idx="2331">
                  <c:v>19</c:v>
                </c:pt>
                <c:pt idx="2332">
                  <c:v>19</c:v>
                </c:pt>
                <c:pt idx="2333">
                  <c:v>22</c:v>
                </c:pt>
                <c:pt idx="2334">
                  <c:v>21</c:v>
                </c:pt>
                <c:pt idx="2335">
                  <c:v>19</c:v>
                </c:pt>
                <c:pt idx="2336">
                  <c:v>18</c:v>
                </c:pt>
                <c:pt idx="2337">
                  <c:v>19</c:v>
                </c:pt>
                <c:pt idx="2338">
                  <c:v>24</c:v>
                </c:pt>
                <c:pt idx="2339">
                  <c:v>20</c:v>
                </c:pt>
                <c:pt idx="2340">
                  <c:v>25</c:v>
                </c:pt>
                <c:pt idx="2341">
                  <c:v>20</c:v>
                </c:pt>
                <c:pt idx="2342">
                  <c:v>20</c:v>
                </c:pt>
                <c:pt idx="2343">
                  <c:v>24</c:v>
                </c:pt>
                <c:pt idx="2344">
                  <c:v>20</c:v>
                </c:pt>
                <c:pt idx="2345">
                  <c:v>20</c:v>
                </c:pt>
                <c:pt idx="2346">
                  <c:v>19</c:v>
                </c:pt>
                <c:pt idx="2347">
                  <c:v>21</c:v>
                </c:pt>
                <c:pt idx="2348">
                  <c:v>20</c:v>
                </c:pt>
                <c:pt idx="2349">
                  <c:v>19</c:v>
                </c:pt>
                <c:pt idx="2350">
                  <c:v>19</c:v>
                </c:pt>
                <c:pt idx="2351">
                  <c:v>21</c:v>
                </c:pt>
                <c:pt idx="2352">
                  <c:v>24</c:v>
                </c:pt>
                <c:pt idx="2353">
                  <c:v>19</c:v>
                </c:pt>
                <c:pt idx="2354">
                  <c:v>19</c:v>
                </c:pt>
                <c:pt idx="2355">
                  <c:v>24</c:v>
                </c:pt>
                <c:pt idx="2356">
                  <c:v>19</c:v>
                </c:pt>
                <c:pt idx="2357">
                  <c:v>19</c:v>
                </c:pt>
                <c:pt idx="2358">
                  <c:v>24</c:v>
                </c:pt>
                <c:pt idx="2359">
                  <c:v>19</c:v>
                </c:pt>
                <c:pt idx="2360">
                  <c:v>24</c:v>
                </c:pt>
                <c:pt idx="2361">
                  <c:v>19</c:v>
                </c:pt>
                <c:pt idx="2362">
                  <c:v>21</c:v>
                </c:pt>
                <c:pt idx="2363">
                  <c:v>21</c:v>
                </c:pt>
                <c:pt idx="2364">
                  <c:v>21</c:v>
                </c:pt>
                <c:pt idx="2365">
                  <c:v>22</c:v>
                </c:pt>
                <c:pt idx="2366">
                  <c:v>19</c:v>
                </c:pt>
                <c:pt idx="2367">
                  <c:v>20</c:v>
                </c:pt>
                <c:pt idx="2368">
                  <c:v>17</c:v>
                </c:pt>
                <c:pt idx="2369">
                  <c:v>21</c:v>
                </c:pt>
                <c:pt idx="2370">
                  <c:v>20</c:v>
                </c:pt>
                <c:pt idx="2371">
                  <c:v>23</c:v>
                </c:pt>
                <c:pt idx="2372">
                  <c:v>21</c:v>
                </c:pt>
                <c:pt idx="2373">
                  <c:v>19</c:v>
                </c:pt>
                <c:pt idx="2374">
                  <c:v>19</c:v>
                </c:pt>
                <c:pt idx="2375">
                  <c:v>21</c:v>
                </c:pt>
                <c:pt idx="2376">
                  <c:v>19</c:v>
                </c:pt>
                <c:pt idx="2377">
                  <c:v>25</c:v>
                </c:pt>
                <c:pt idx="2378">
                  <c:v>24</c:v>
                </c:pt>
                <c:pt idx="2379">
                  <c:v>20</c:v>
                </c:pt>
                <c:pt idx="2380">
                  <c:v>19</c:v>
                </c:pt>
                <c:pt idx="2381">
                  <c:v>20</c:v>
                </c:pt>
                <c:pt idx="2382">
                  <c:v>19</c:v>
                </c:pt>
                <c:pt idx="2383">
                  <c:v>19</c:v>
                </c:pt>
                <c:pt idx="2384">
                  <c:v>17</c:v>
                </c:pt>
                <c:pt idx="2385">
                  <c:v>23</c:v>
                </c:pt>
                <c:pt idx="2386">
                  <c:v>24</c:v>
                </c:pt>
                <c:pt idx="2387">
                  <c:v>19</c:v>
                </c:pt>
                <c:pt idx="2388">
                  <c:v>26</c:v>
                </c:pt>
                <c:pt idx="2389">
                  <c:v>23</c:v>
                </c:pt>
                <c:pt idx="2390">
                  <c:v>19</c:v>
                </c:pt>
                <c:pt idx="2391">
                  <c:v>20</c:v>
                </c:pt>
                <c:pt idx="2392">
                  <c:v>19</c:v>
                </c:pt>
                <c:pt idx="2393">
                  <c:v>19</c:v>
                </c:pt>
                <c:pt idx="2394">
                  <c:v>17</c:v>
                </c:pt>
                <c:pt idx="2395">
                  <c:v>24</c:v>
                </c:pt>
                <c:pt idx="2396">
                  <c:v>23</c:v>
                </c:pt>
                <c:pt idx="2397">
                  <c:v>19</c:v>
                </c:pt>
                <c:pt idx="2398">
                  <c:v>24</c:v>
                </c:pt>
                <c:pt idx="2399">
                  <c:v>18</c:v>
                </c:pt>
                <c:pt idx="2400">
                  <c:v>17</c:v>
                </c:pt>
                <c:pt idx="2401">
                  <c:v>20</c:v>
                </c:pt>
                <c:pt idx="2402">
                  <c:v>19</c:v>
                </c:pt>
                <c:pt idx="2403">
                  <c:v>24</c:v>
                </c:pt>
                <c:pt idx="2404">
                  <c:v>24</c:v>
                </c:pt>
                <c:pt idx="2405">
                  <c:v>23</c:v>
                </c:pt>
                <c:pt idx="2406">
                  <c:v>19</c:v>
                </c:pt>
                <c:pt idx="2407">
                  <c:v>19</c:v>
                </c:pt>
                <c:pt idx="2408">
                  <c:v>22</c:v>
                </c:pt>
                <c:pt idx="2409">
                  <c:v>24</c:v>
                </c:pt>
                <c:pt idx="2410">
                  <c:v>24</c:v>
                </c:pt>
                <c:pt idx="2411">
                  <c:v>23</c:v>
                </c:pt>
                <c:pt idx="2412">
                  <c:v>21</c:v>
                </c:pt>
                <c:pt idx="2413">
                  <c:v>23</c:v>
                </c:pt>
                <c:pt idx="2414">
                  <c:v>22</c:v>
                </c:pt>
                <c:pt idx="2415">
                  <c:v>19</c:v>
                </c:pt>
                <c:pt idx="2416">
                  <c:v>21</c:v>
                </c:pt>
                <c:pt idx="2417">
                  <c:v>19</c:v>
                </c:pt>
                <c:pt idx="2418">
                  <c:v>24</c:v>
                </c:pt>
                <c:pt idx="2419">
                  <c:v>19</c:v>
                </c:pt>
                <c:pt idx="2420">
                  <c:v>18</c:v>
                </c:pt>
                <c:pt idx="2421">
                  <c:v>19</c:v>
                </c:pt>
                <c:pt idx="2422">
                  <c:v>24</c:v>
                </c:pt>
                <c:pt idx="2423">
                  <c:v>19</c:v>
                </c:pt>
                <c:pt idx="2424">
                  <c:v>23</c:v>
                </c:pt>
                <c:pt idx="2425">
                  <c:v>19</c:v>
                </c:pt>
                <c:pt idx="2426">
                  <c:v>23</c:v>
                </c:pt>
                <c:pt idx="2427">
                  <c:v>19</c:v>
                </c:pt>
                <c:pt idx="2428">
                  <c:v>23</c:v>
                </c:pt>
                <c:pt idx="2429">
                  <c:v>20</c:v>
                </c:pt>
                <c:pt idx="2430">
                  <c:v>17</c:v>
                </c:pt>
                <c:pt idx="2431">
                  <c:v>21</c:v>
                </c:pt>
                <c:pt idx="2432">
                  <c:v>18</c:v>
                </c:pt>
                <c:pt idx="2433">
                  <c:v>24</c:v>
                </c:pt>
                <c:pt idx="2434">
                  <c:v>20</c:v>
                </c:pt>
                <c:pt idx="2435">
                  <c:v>19</c:v>
                </c:pt>
                <c:pt idx="2436">
                  <c:v>19</c:v>
                </c:pt>
                <c:pt idx="2437">
                  <c:v>20</c:v>
                </c:pt>
                <c:pt idx="2438">
                  <c:v>22</c:v>
                </c:pt>
                <c:pt idx="2439">
                  <c:v>19</c:v>
                </c:pt>
                <c:pt idx="2440">
                  <c:v>18</c:v>
                </c:pt>
                <c:pt idx="2441">
                  <c:v>23</c:v>
                </c:pt>
                <c:pt idx="2442">
                  <c:v>24</c:v>
                </c:pt>
                <c:pt idx="2443">
                  <c:v>17</c:v>
                </c:pt>
                <c:pt idx="2444">
                  <c:v>23</c:v>
                </c:pt>
                <c:pt idx="2445">
                  <c:v>19</c:v>
                </c:pt>
                <c:pt idx="2446">
                  <c:v>17</c:v>
                </c:pt>
                <c:pt idx="2447">
                  <c:v>22</c:v>
                </c:pt>
                <c:pt idx="2448">
                  <c:v>23</c:v>
                </c:pt>
                <c:pt idx="2449">
                  <c:v>19</c:v>
                </c:pt>
                <c:pt idx="2450">
                  <c:v>17</c:v>
                </c:pt>
                <c:pt idx="2451">
                  <c:v>23</c:v>
                </c:pt>
                <c:pt idx="2452">
                  <c:v>19</c:v>
                </c:pt>
                <c:pt idx="2453">
                  <c:v>17</c:v>
                </c:pt>
                <c:pt idx="2454">
                  <c:v>18</c:v>
                </c:pt>
                <c:pt idx="2455">
                  <c:v>22</c:v>
                </c:pt>
                <c:pt idx="2456">
                  <c:v>20</c:v>
                </c:pt>
                <c:pt idx="2457">
                  <c:v>19</c:v>
                </c:pt>
                <c:pt idx="2458">
                  <c:v>23</c:v>
                </c:pt>
                <c:pt idx="2459">
                  <c:v>17</c:v>
                </c:pt>
                <c:pt idx="2460">
                  <c:v>21</c:v>
                </c:pt>
                <c:pt idx="2461">
                  <c:v>24</c:v>
                </c:pt>
                <c:pt idx="2462">
                  <c:v>23</c:v>
                </c:pt>
                <c:pt idx="2463">
                  <c:v>16</c:v>
                </c:pt>
                <c:pt idx="2464">
                  <c:v>19</c:v>
                </c:pt>
                <c:pt idx="2465">
                  <c:v>22</c:v>
                </c:pt>
                <c:pt idx="2466">
                  <c:v>24</c:v>
                </c:pt>
                <c:pt idx="2467">
                  <c:v>23</c:v>
                </c:pt>
                <c:pt idx="2468">
                  <c:v>24</c:v>
                </c:pt>
                <c:pt idx="2469">
                  <c:v>18</c:v>
                </c:pt>
                <c:pt idx="2470">
                  <c:v>19</c:v>
                </c:pt>
                <c:pt idx="2471">
                  <c:v>20</c:v>
                </c:pt>
                <c:pt idx="2472">
                  <c:v>19</c:v>
                </c:pt>
                <c:pt idx="2473">
                  <c:v>23</c:v>
                </c:pt>
                <c:pt idx="2474">
                  <c:v>22</c:v>
                </c:pt>
                <c:pt idx="2475">
                  <c:v>20</c:v>
                </c:pt>
                <c:pt idx="2476">
                  <c:v>23</c:v>
                </c:pt>
                <c:pt idx="2477">
                  <c:v>19</c:v>
                </c:pt>
                <c:pt idx="2478">
                  <c:v>19</c:v>
                </c:pt>
                <c:pt idx="2479">
                  <c:v>17</c:v>
                </c:pt>
                <c:pt idx="2480">
                  <c:v>17</c:v>
                </c:pt>
                <c:pt idx="2481">
                  <c:v>24</c:v>
                </c:pt>
                <c:pt idx="2482">
                  <c:v>18</c:v>
                </c:pt>
                <c:pt idx="2483">
                  <c:v>19</c:v>
                </c:pt>
                <c:pt idx="2484">
                  <c:v>23</c:v>
                </c:pt>
                <c:pt idx="2485">
                  <c:v>19</c:v>
                </c:pt>
                <c:pt idx="2486">
                  <c:v>17</c:v>
                </c:pt>
                <c:pt idx="2487">
                  <c:v>23</c:v>
                </c:pt>
                <c:pt idx="2488">
                  <c:v>19</c:v>
                </c:pt>
                <c:pt idx="2489">
                  <c:v>24</c:v>
                </c:pt>
                <c:pt idx="2490">
                  <c:v>19</c:v>
                </c:pt>
                <c:pt idx="2491">
                  <c:v>19</c:v>
                </c:pt>
                <c:pt idx="2492">
                  <c:v>15</c:v>
                </c:pt>
                <c:pt idx="2493">
                  <c:v>18</c:v>
                </c:pt>
                <c:pt idx="2494">
                  <c:v>19</c:v>
                </c:pt>
                <c:pt idx="2495">
                  <c:v>23</c:v>
                </c:pt>
                <c:pt idx="2496">
                  <c:v>17</c:v>
                </c:pt>
                <c:pt idx="2497">
                  <c:v>22</c:v>
                </c:pt>
                <c:pt idx="2498">
                  <c:v>24</c:v>
                </c:pt>
                <c:pt idx="2499">
                  <c:v>19</c:v>
                </c:pt>
                <c:pt idx="2500">
                  <c:v>18</c:v>
                </c:pt>
                <c:pt idx="2501">
                  <c:v>22</c:v>
                </c:pt>
                <c:pt idx="2502">
                  <c:v>22</c:v>
                </c:pt>
                <c:pt idx="2503">
                  <c:v>23</c:v>
                </c:pt>
                <c:pt idx="2504">
                  <c:v>17</c:v>
                </c:pt>
                <c:pt idx="2505">
                  <c:v>22</c:v>
                </c:pt>
                <c:pt idx="2506">
                  <c:v>17</c:v>
                </c:pt>
                <c:pt idx="2507">
                  <c:v>18</c:v>
                </c:pt>
                <c:pt idx="2508">
                  <c:v>19</c:v>
                </c:pt>
                <c:pt idx="2509">
                  <c:v>18</c:v>
                </c:pt>
                <c:pt idx="2510">
                  <c:v>20</c:v>
                </c:pt>
                <c:pt idx="2511">
                  <c:v>22</c:v>
                </c:pt>
                <c:pt idx="2512">
                  <c:v>19</c:v>
                </c:pt>
                <c:pt idx="2513">
                  <c:v>20</c:v>
                </c:pt>
                <c:pt idx="2514">
                  <c:v>19</c:v>
                </c:pt>
                <c:pt idx="2515">
                  <c:v>19</c:v>
                </c:pt>
                <c:pt idx="2516">
                  <c:v>21</c:v>
                </c:pt>
                <c:pt idx="2517">
                  <c:v>19</c:v>
                </c:pt>
                <c:pt idx="2518">
                  <c:v>20</c:v>
                </c:pt>
                <c:pt idx="2519">
                  <c:v>19</c:v>
                </c:pt>
                <c:pt idx="2520">
                  <c:v>19</c:v>
                </c:pt>
                <c:pt idx="2521">
                  <c:v>19</c:v>
                </c:pt>
                <c:pt idx="2522">
                  <c:v>15</c:v>
                </c:pt>
                <c:pt idx="2523">
                  <c:v>17</c:v>
                </c:pt>
                <c:pt idx="2524">
                  <c:v>19</c:v>
                </c:pt>
                <c:pt idx="2525">
                  <c:v>19</c:v>
                </c:pt>
                <c:pt idx="2526">
                  <c:v>17</c:v>
                </c:pt>
                <c:pt idx="2527">
                  <c:v>21</c:v>
                </c:pt>
                <c:pt idx="2528">
                  <c:v>19</c:v>
                </c:pt>
                <c:pt idx="2529">
                  <c:v>22</c:v>
                </c:pt>
                <c:pt idx="2530">
                  <c:v>15</c:v>
                </c:pt>
                <c:pt idx="2531">
                  <c:v>19</c:v>
                </c:pt>
                <c:pt idx="2532">
                  <c:v>20</c:v>
                </c:pt>
                <c:pt idx="2533">
                  <c:v>20</c:v>
                </c:pt>
                <c:pt idx="2534">
                  <c:v>20</c:v>
                </c:pt>
                <c:pt idx="2535">
                  <c:v>22</c:v>
                </c:pt>
                <c:pt idx="2536">
                  <c:v>17</c:v>
                </c:pt>
                <c:pt idx="2537">
                  <c:v>19</c:v>
                </c:pt>
                <c:pt idx="2538">
                  <c:v>23</c:v>
                </c:pt>
                <c:pt idx="2539">
                  <c:v>23</c:v>
                </c:pt>
                <c:pt idx="2540">
                  <c:v>20</c:v>
                </c:pt>
                <c:pt idx="2541">
                  <c:v>19</c:v>
                </c:pt>
                <c:pt idx="2542">
                  <c:v>24</c:v>
                </c:pt>
                <c:pt idx="2543">
                  <c:v>23</c:v>
                </c:pt>
                <c:pt idx="2544">
                  <c:v>19</c:v>
                </c:pt>
                <c:pt idx="2545">
                  <c:v>17</c:v>
                </c:pt>
                <c:pt idx="2546">
                  <c:v>19</c:v>
                </c:pt>
                <c:pt idx="2547">
                  <c:v>17</c:v>
                </c:pt>
                <c:pt idx="2548">
                  <c:v>20</c:v>
                </c:pt>
                <c:pt idx="2549">
                  <c:v>20</c:v>
                </c:pt>
                <c:pt idx="2550">
                  <c:v>21</c:v>
                </c:pt>
                <c:pt idx="2551">
                  <c:v>15</c:v>
                </c:pt>
                <c:pt idx="2552">
                  <c:v>17</c:v>
                </c:pt>
                <c:pt idx="2553">
                  <c:v>23</c:v>
                </c:pt>
                <c:pt idx="2554">
                  <c:v>19</c:v>
                </c:pt>
                <c:pt idx="2555">
                  <c:v>22</c:v>
                </c:pt>
                <c:pt idx="2556">
                  <c:v>17</c:v>
                </c:pt>
                <c:pt idx="2557">
                  <c:v>22</c:v>
                </c:pt>
                <c:pt idx="2558">
                  <c:v>23</c:v>
                </c:pt>
                <c:pt idx="2559">
                  <c:v>22</c:v>
                </c:pt>
                <c:pt idx="2560">
                  <c:v>18</c:v>
                </c:pt>
                <c:pt idx="2561">
                  <c:v>21</c:v>
                </c:pt>
                <c:pt idx="2562">
                  <c:v>15</c:v>
                </c:pt>
                <c:pt idx="2563">
                  <c:v>20</c:v>
                </c:pt>
                <c:pt idx="2564">
                  <c:v>18</c:v>
                </c:pt>
                <c:pt idx="2565">
                  <c:v>19</c:v>
                </c:pt>
                <c:pt idx="2566">
                  <c:v>20</c:v>
                </c:pt>
                <c:pt idx="2567">
                  <c:v>18</c:v>
                </c:pt>
                <c:pt idx="2568">
                  <c:v>18</c:v>
                </c:pt>
                <c:pt idx="2569">
                  <c:v>22</c:v>
                </c:pt>
                <c:pt idx="2570">
                  <c:v>18</c:v>
                </c:pt>
                <c:pt idx="2571">
                  <c:v>22</c:v>
                </c:pt>
                <c:pt idx="2572">
                  <c:v>22</c:v>
                </c:pt>
                <c:pt idx="2573">
                  <c:v>19</c:v>
                </c:pt>
                <c:pt idx="2574">
                  <c:v>19</c:v>
                </c:pt>
                <c:pt idx="2575">
                  <c:v>18</c:v>
                </c:pt>
                <c:pt idx="2576">
                  <c:v>20</c:v>
                </c:pt>
                <c:pt idx="2577">
                  <c:v>17</c:v>
                </c:pt>
                <c:pt idx="2578">
                  <c:v>19</c:v>
                </c:pt>
                <c:pt idx="2579">
                  <c:v>24</c:v>
                </c:pt>
                <c:pt idx="2580">
                  <c:v>19</c:v>
                </c:pt>
                <c:pt idx="2581">
                  <c:v>17</c:v>
                </c:pt>
                <c:pt idx="2582">
                  <c:v>19</c:v>
                </c:pt>
                <c:pt idx="2583">
                  <c:v>22</c:v>
                </c:pt>
                <c:pt idx="2584">
                  <c:v>19</c:v>
                </c:pt>
                <c:pt idx="2585">
                  <c:v>21</c:v>
                </c:pt>
                <c:pt idx="2586">
                  <c:v>22</c:v>
                </c:pt>
                <c:pt idx="2587">
                  <c:v>18</c:v>
                </c:pt>
                <c:pt idx="2588">
                  <c:v>15</c:v>
                </c:pt>
                <c:pt idx="2589">
                  <c:v>18</c:v>
                </c:pt>
                <c:pt idx="2590">
                  <c:v>23</c:v>
                </c:pt>
                <c:pt idx="2591">
                  <c:v>19</c:v>
                </c:pt>
                <c:pt idx="2592">
                  <c:v>19</c:v>
                </c:pt>
                <c:pt idx="2593">
                  <c:v>17</c:v>
                </c:pt>
                <c:pt idx="2594">
                  <c:v>17</c:v>
                </c:pt>
                <c:pt idx="2595">
                  <c:v>18</c:v>
                </c:pt>
                <c:pt idx="2596">
                  <c:v>19</c:v>
                </c:pt>
                <c:pt idx="2597">
                  <c:v>22</c:v>
                </c:pt>
                <c:pt idx="2598">
                  <c:v>20</c:v>
                </c:pt>
                <c:pt idx="2599">
                  <c:v>17</c:v>
                </c:pt>
                <c:pt idx="2600">
                  <c:v>20</c:v>
                </c:pt>
                <c:pt idx="2601">
                  <c:v>21</c:v>
                </c:pt>
                <c:pt idx="2602">
                  <c:v>19</c:v>
                </c:pt>
                <c:pt idx="2603">
                  <c:v>19</c:v>
                </c:pt>
                <c:pt idx="2604">
                  <c:v>19</c:v>
                </c:pt>
                <c:pt idx="2605">
                  <c:v>22</c:v>
                </c:pt>
                <c:pt idx="2606">
                  <c:v>23</c:v>
                </c:pt>
                <c:pt idx="2607">
                  <c:v>18</c:v>
                </c:pt>
                <c:pt idx="2608">
                  <c:v>20</c:v>
                </c:pt>
                <c:pt idx="2609">
                  <c:v>18</c:v>
                </c:pt>
                <c:pt idx="2610">
                  <c:v>15</c:v>
                </c:pt>
                <c:pt idx="2611">
                  <c:v>18</c:v>
                </c:pt>
                <c:pt idx="2612">
                  <c:v>17</c:v>
                </c:pt>
                <c:pt idx="2613">
                  <c:v>17</c:v>
                </c:pt>
                <c:pt idx="2614">
                  <c:v>20</c:v>
                </c:pt>
                <c:pt idx="2615">
                  <c:v>23</c:v>
                </c:pt>
                <c:pt idx="2616">
                  <c:v>19</c:v>
                </c:pt>
                <c:pt idx="2617">
                  <c:v>23</c:v>
                </c:pt>
                <c:pt idx="2618">
                  <c:v>17</c:v>
                </c:pt>
                <c:pt idx="2619">
                  <c:v>17</c:v>
                </c:pt>
                <c:pt idx="2620">
                  <c:v>23</c:v>
                </c:pt>
                <c:pt idx="2621">
                  <c:v>17</c:v>
                </c:pt>
                <c:pt idx="2622">
                  <c:v>18</c:v>
                </c:pt>
                <c:pt idx="2623">
                  <c:v>20</c:v>
                </c:pt>
                <c:pt idx="2624">
                  <c:v>20</c:v>
                </c:pt>
                <c:pt idx="2625">
                  <c:v>23</c:v>
                </c:pt>
                <c:pt idx="2626">
                  <c:v>21</c:v>
                </c:pt>
                <c:pt idx="2627">
                  <c:v>20</c:v>
                </c:pt>
                <c:pt idx="2628">
                  <c:v>19</c:v>
                </c:pt>
                <c:pt idx="2629">
                  <c:v>21</c:v>
                </c:pt>
                <c:pt idx="2630">
                  <c:v>20</c:v>
                </c:pt>
                <c:pt idx="2631">
                  <c:v>20</c:v>
                </c:pt>
                <c:pt idx="2632">
                  <c:v>19</c:v>
                </c:pt>
                <c:pt idx="2633">
                  <c:v>19</c:v>
                </c:pt>
                <c:pt idx="2634">
                  <c:v>15</c:v>
                </c:pt>
                <c:pt idx="2635">
                  <c:v>17</c:v>
                </c:pt>
                <c:pt idx="2636">
                  <c:v>17</c:v>
                </c:pt>
                <c:pt idx="2637">
                  <c:v>20</c:v>
                </c:pt>
                <c:pt idx="2638">
                  <c:v>17</c:v>
                </c:pt>
                <c:pt idx="2639">
                  <c:v>21</c:v>
                </c:pt>
                <c:pt idx="2640">
                  <c:v>20</c:v>
                </c:pt>
                <c:pt idx="2641">
                  <c:v>22</c:v>
                </c:pt>
                <c:pt idx="2642">
                  <c:v>17</c:v>
                </c:pt>
                <c:pt idx="2643">
                  <c:v>18</c:v>
                </c:pt>
                <c:pt idx="2644">
                  <c:v>15</c:v>
                </c:pt>
                <c:pt idx="2645">
                  <c:v>16</c:v>
                </c:pt>
                <c:pt idx="2646">
                  <c:v>19</c:v>
                </c:pt>
                <c:pt idx="2647">
                  <c:v>21</c:v>
                </c:pt>
                <c:pt idx="2648">
                  <c:v>18</c:v>
                </c:pt>
                <c:pt idx="2649">
                  <c:v>22</c:v>
                </c:pt>
                <c:pt idx="2650">
                  <c:v>17</c:v>
                </c:pt>
                <c:pt idx="2651">
                  <c:v>19</c:v>
                </c:pt>
                <c:pt idx="2652">
                  <c:v>19</c:v>
                </c:pt>
                <c:pt idx="2653">
                  <c:v>18</c:v>
                </c:pt>
                <c:pt idx="2654">
                  <c:v>19</c:v>
                </c:pt>
                <c:pt idx="2655">
                  <c:v>22</c:v>
                </c:pt>
                <c:pt idx="2656">
                  <c:v>11</c:v>
                </c:pt>
                <c:pt idx="2657">
                  <c:v>19</c:v>
                </c:pt>
                <c:pt idx="2658">
                  <c:v>21</c:v>
                </c:pt>
                <c:pt idx="2659">
                  <c:v>16</c:v>
                </c:pt>
                <c:pt idx="2660">
                  <c:v>15</c:v>
                </c:pt>
                <c:pt idx="2661">
                  <c:v>21</c:v>
                </c:pt>
                <c:pt idx="2662">
                  <c:v>20</c:v>
                </c:pt>
                <c:pt idx="2663">
                  <c:v>16</c:v>
                </c:pt>
                <c:pt idx="2664">
                  <c:v>17</c:v>
                </c:pt>
                <c:pt idx="2665">
                  <c:v>18</c:v>
                </c:pt>
                <c:pt idx="2666">
                  <c:v>17</c:v>
                </c:pt>
                <c:pt idx="2667">
                  <c:v>20</c:v>
                </c:pt>
                <c:pt idx="2668">
                  <c:v>17</c:v>
                </c:pt>
                <c:pt idx="2669">
                  <c:v>18</c:v>
                </c:pt>
                <c:pt idx="2670">
                  <c:v>16</c:v>
                </c:pt>
                <c:pt idx="2671">
                  <c:v>19</c:v>
                </c:pt>
                <c:pt idx="2672">
                  <c:v>19</c:v>
                </c:pt>
                <c:pt idx="2673">
                  <c:v>22</c:v>
                </c:pt>
                <c:pt idx="2674">
                  <c:v>20</c:v>
                </c:pt>
                <c:pt idx="2675">
                  <c:v>17</c:v>
                </c:pt>
                <c:pt idx="2676">
                  <c:v>20</c:v>
                </c:pt>
                <c:pt idx="2677">
                  <c:v>19</c:v>
                </c:pt>
                <c:pt idx="2678">
                  <c:v>16</c:v>
                </c:pt>
                <c:pt idx="2679">
                  <c:v>20</c:v>
                </c:pt>
                <c:pt idx="2680">
                  <c:v>20</c:v>
                </c:pt>
                <c:pt idx="2681">
                  <c:v>19</c:v>
                </c:pt>
                <c:pt idx="2682">
                  <c:v>20</c:v>
                </c:pt>
                <c:pt idx="2683">
                  <c:v>17</c:v>
                </c:pt>
                <c:pt idx="2684">
                  <c:v>19</c:v>
                </c:pt>
                <c:pt idx="2685">
                  <c:v>19</c:v>
                </c:pt>
                <c:pt idx="2686">
                  <c:v>17</c:v>
                </c:pt>
                <c:pt idx="2687">
                  <c:v>18</c:v>
                </c:pt>
                <c:pt idx="2688">
                  <c:v>21</c:v>
                </c:pt>
                <c:pt idx="2689">
                  <c:v>15</c:v>
                </c:pt>
                <c:pt idx="2690">
                  <c:v>20</c:v>
                </c:pt>
                <c:pt idx="2691">
                  <c:v>16</c:v>
                </c:pt>
                <c:pt idx="2692">
                  <c:v>22</c:v>
                </c:pt>
                <c:pt idx="2693">
                  <c:v>22</c:v>
                </c:pt>
                <c:pt idx="2694">
                  <c:v>22</c:v>
                </c:pt>
                <c:pt idx="2695">
                  <c:v>16</c:v>
                </c:pt>
                <c:pt idx="2696">
                  <c:v>19</c:v>
                </c:pt>
                <c:pt idx="2697">
                  <c:v>20</c:v>
                </c:pt>
                <c:pt idx="2698">
                  <c:v>18</c:v>
                </c:pt>
                <c:pt idx="2699">
                  <c:v>17</c:v>
                </c:pt>
                <c:pt idx="2700">
                  <c:v>20</c:v>
                </c:pt>
                <c:pt idx="2701">
                  <c:v>18</c:v>
                </c:pt>
                <c:pt idx="2702">
                  <c:v>21</c:v>
                </c:pt>
                <c:pt idx="2703">
                  <c:v>19</c:v>
                </c:pt>
                <c:pt idx="2704">
                  <c:v>21</c:v>
                </c:pt>
                <c:pt idx="2705">
                  <c:v>22</c:v>
                </c:pt>
                <c:pt idx="2706">
                  <c:v>21</c:v>
                </c:pt>
                <c:pt idx="2707">
                  <c:v>17</c:v>
                </c:pt>
                <c:pt idx="2708">
                  <c:v>17</c:v>
                </c:pt>
                <c:pt idx="2709">
                  <c:v>22</c:v>
                </c:pt>
                <c:pt idx="2710">
                  <c:v>24</c:v>
                </c:pt>
                <c:pt idx="2711">
                  <c:v>17</c:v>
                </c:pt>
                <c:pt idx="2712">
                  <c:v>15</c:v>
                </c:pt>
                <c:pt idx="2713">
                  <c:v>20</c:v>
                </c:pt>
                <c:pt idx="2714">
                  <c:v>19</c:v>
                </c:pt>
                <c:pt idx="2715">
                  <c:v>15</c:v>
                </c:pt>
                <c:pt idx="2716">
                  <c:v>17</c:v>
                </c:pt>
                <c:pt idx="2717">
                  <c:v>15</c:v>
                </c:pt>
                <c:pt idx="2718">
                  <c:v>15</c:v>
                </c:pt>
                <c:pt idx="2719">
                  <c:v>15</c:v>
                </c:pt>
                <c:pt idx="2720">
                  <c:v>16</c:v>
                </c:pt>
                <c:pt idx="2721">
                  <c:v>17</c:v>
                </c:pt>
                <c:pt idx="2722">
                  <c:v>20</c:v>
                </c:pt>
                <c:pt idx="2723">
                  <c:v>18</c:v>
                </c:pt>
                <c:pt idx="2724">
                  <c:v>22</c:v>
                </c:pt>
                <c:pt idx="2725">
                  <c:v>18</c:v>
                </c:pt>
                <c:pt idx="2726">
                  <c:v>18</c:v>
                </c:pt>
                <c:pt idx="2727">
                  <c:v>19</c:v>
                </c:pt>
                <c:pt idx="2728">
                  <c:v>15</c:v>
                </c:pt>
                <c:pt idx="2729">
                  <c:v>18</c:v>
                </c:pt>
                <c:pt idx="2730">
                  <c:v>15</c:v>
                </c:pt>
                <c:pt idx="2731">
                  <c:v>15</c:v>
                </c:pt>
                <c:pt idx="2732">
                  <c:v>15</c:v>
                </c:pt>
                <c:pt idx="2733">
                  <c:v>19</c:v>
                </c:pt>
                <c:pt idx="2734">
                  <c:v>18</c:v>
                </c:pt>
                <c:pt idx="2735">
                  <c:v>16</c:v>
                </c:pt>
                <c:pt idx="2736">
                  <c:v>20</c:v>
                </c:pt>
                <c:pt idx="2737">
                  <c:v>21</c:v>
                </c:pt>
                <c:pt idx="2738">
                  <c:v>20</c:v>
                </c:pt>
                <c:pt idx="2739">
                  <c:v>20</c:v>
                </c:pt>
                <c:pt idx="2740">
                  <c:v>17</c:v>
                </c:pt>
                <c:pt idx="2741">
                  <c:v>18</c:v>
                </c:pt>
                <c:pt idx="2742">
                  <c:v>20</c:v>
                </c:pt>
                <c:pt idx="2743">
                  <c:v>21</c:v>
                </c:pt>
                <c:pt idx="2744">
                  <c:v>18</c:v>
                </c:pt>
                <c:pt idx="2745">
                  <c:v>19</c:v>
                </c:pt>
                <c:pt idx="2746">
                  <c:v>19</c:v>
                </c:pt>
                <c:pt idx="2747">
                  <c:v>19</c:v>
                </c:pt>
                <c:pt idx="2748">
                  <c:v>21</c:v>
                </c:pt>
                <c:pt idx="2749">
                  <c:v>17</c:v>
                </c:pt>
                <c:pt idx="2750">
                  <c:v>22</c:v>
                </c:pt>
                <c:pt idx="2751">
                  <c:v>16</c:v>
                </c:pt>
                <c:pt idx="2752">
                  <c:v>18</c:v>
                </c:pt>
                <c:pt idx="2753">
                  <c:v>22</c:v>
                </c:pt>
                <c:pt idx="2754">
                  <c:v>19</c:v>
                </c:pt>
                <c:pt idx="2755">
                  <c:v>22</c:v>
                </c:pt>
                <c:pt idx="2756">
                  <c:v>17</c:v>
                </c:pt>
                <c:pt idx="2757">
                  <c:v>17</c:v>
                </c:pt>
                <c:pt idx="2758">
                  <c:v>20</c:v>
                </c:pt>
                <c:pt idx="2759">
                  <c:v>22</c:v>
                </c:pt>
                <c:pt idx="2760">
                  <c:v>20</c:v>
                </c:pt>
                <c:pt idx="2761">
                  <c:v>17</c:v>
                </c:pt>
                <c:pt idx="2762">
                  <c:v>18</c:v>
                </c:pt>
                <c:pt idx="2763">
                  <c:v>16</c:v>
                </c:pt>
                <c:pt idx="2764">
                  <c:v>22</c:v>
                </c:pt>
                <c:pt idx="2765">
                  <c:v>18</c:v>
                </c:pt>
                <c:pt idx="2766">
                  <c:v>22</c:v>
                </c:pt>
                <c:pt idx="2767">
                  <c:v>17</c:v>
                </c:pt>
                <c:pt idx="2768">
                  <c:v>16</c:v>
                </c:pt>
                <c:pt idx="2769">
                  <c:v>20</c:v>
                </c:pt>
                <c:pt idx="2770">
                  <c:v>17</c:v>
                </c:pt>
                <c:pt idx="2771">
                  <c:v>19</c:v>
                </c:pt>
                <c:pt idx="2772">
                  <c:v>16</c:v>
                </c:pt>
                <c:pt idx="2773">
                  <c:v>18</c:v>
                </c:pt>
                <c:pt idx="2774">
                  <c:v>22</c:v>
                </c:pt>
                <c:pt idx="2775">
                  <c:v>19</c:v>
                </c:pt>
                <c:pt idx="2776">
                  <c:v>19</c:v>
                </c:pt>
                <c:pt idx="2777">
                  <c:v>18</c:v>
                </c:pt>
                <c:pt idx="2778">
                  <c:v>21</c:v>
                </c:pt>
                <c:pt idx="2779">
                  <c:v>21</c:v>
                </c:pt>
                <c:pt idx="2780">
                  <c:v>16</c:v>
                </c:pt>
                <c:pt idx="2781">
                  <c:v>17</c:v>
                </c:pt>
                <c:pt idx="2782">
                  <c:v>23</c:v>
                </c:pt>
                <c:pt idx="2783">
                  <c:v>22</c:v>
                </c:pt>
                <c:pt idx="2784">
                  <c:v>20</c:v>
                </c:pt>
                <c:pt idx="2785">
                  <c:v>17</c:v>
                </c:pt>
                <c:pt idx="2786">
                  <c:v>15</c:v>
                </c:pt>
                <c:pt idx="2787">
                  <c:v>15</c:v>
                </c:pt>
                <c:pt idx="2788">
                  <c:v>20</c:v>
                </c:pt>
                <c:pt idx="2789">
                  <c:v>20</c:v>
                </c:pt>
                <c:pt idx="2790">
                  <c:v>22</c:v>
                </c:pt>
                <c:pt idx="2791">
                  <c:v>20</c:v>
                </c:pt>
                <c:pt idx="2792">
                  <c:v>16</c:v>
                </c:pt>
                <c:pt idx="2793">
                  <c:v>19</c:v>
                </c:pt>
                <c:pt idx="2794">
                  <c:v>19</c:v>
                </c:pt>
                <c:pt idx="2795">
                  <c:v>20</c:v>
                </c:pt>
                <c:pt idx="2796">
                  <c:v>20</c:v>
                </c:pt>
                <c:pt idx="2797">
                  <c:v>15</c:v>
                </c:pt>
                <c:pt idx="2798">
                  <c:v>17</c:v>
                </c:pt>
                <c:pt idx="2799">
                  <c:v>16</c:v>
                </c:pt>
                <c:pt idx="2800">
                  <c:v>15</c:v>
                </c:pt>
                <c:pt idx="2801">
                  <c:v>22</c:v>
                </c:pt>
                <c:pt idx="2802">
                  <c:v>16</c:v>
                </c:pt>
                <c:pt idx="2803">
                  <c:v>15</c:v>
                </c:pt>
                <c:pt idx="2804">
                  <c:v>17</c:v>
                </c:pt>
                <c:pt idx="2805">
                  <c:v>16</c:v>
                </c:pt>
                <c:pt idx="2806">
                  <c:v>15</c:v>
                </c:pt>
                <c:pt idx="2807">
                  <c:v>20</c:v>
                </c:pt>
                <c:pt idx="2808">
                  <c:v>15</c:v>
                </c:pt>
                <c:pt idx="2809">
                  <c:v>15</c:v>
                </c:pt>
                <c:pt idx="2810">
                  <c:v>18</c:v>
                </c:pt>
                <c:pt idx="2811">
                  <c:v>22</c:v>
                </c:pt>
                <c:pt idx="2812">
                  <c:v>19</c:v>
                </c:pt>
                <c:pt idx="2813">
                  <c:v>17</c:v>
                </c:pt>
                <c:pt idx="2814">
                  <c:v>15</c:v>
                </c:pt>
                <c:pt idx="2815">
                  <c:v>15</c:v>
                </c:pt>
                <c:pt idx="2816">
                  <c:v>18</c:v>
                </c:pt>
                <c:pt idx="2817">
                  <c:v>24</c:v>
                </c:pt>
                <c:pt idx="2818">
                  <c:v>17</c:v>
                </c:pt>
                <c:pt idx="2819">
                  <c:v>17</c:v>
                </c:pt>
                <c:pt idx="2820">
                  <c:v>16</c:v>
                </c:pt>
                <c:pt idx="2821">
                  <c:v>21</c:v>
                </c:pt>
                <c:pt idx="2822">
                  <c:v>19</c:v>
                </c:pt>
                <c:pt idx="2823">
                  <c:v>21</c:v>
                </c:pt>
                <c:pt idx="2824">
                  <c:v>22</c:v>
                </c:pt>
                <c:pt idx="2825">
                  <c:v>17</c:v>
                </c:pt>
                <c:pt idx="2826">
                  <c:v>20</c:v>
                </c:pt>
                <c:pt idx="2827">
                  <c:v>17</c:v>
                </c:pt>
                <c:pt idx="2828">
                  <c:v>22</c:v>
                </c:pt>
                <c:pt idx="2829">
                  <c:v>16</c:v>
                </c:pt>
                <c:pt idx="2830">
                  <c:v>15</c:v>
                </c:pt>
                <c:pt idx="2831">
                  <c:v>18</c:v>
                </c:pt>
                <c:pt idx="2832">
                  <c:v>19</c:v>
                </c:pt>
                <c:pt idx="2833">
                  <c:v>22</c:v>
                </c:pt>
                <c:pt idx="2834">
                  <c:v>15</c:v>
                </c:pt>
                <c:pt idx="2835">
                  <c:v>21</c:v>
                </c:pt>
                <c:pt idx="2836">
                  <c:v>20</c:v>
                </c:pt>
                <c:pt idx="2837">
                  <c:v>15</c:v>
                </c:pt>
                <c:pt idx="2838">
                  <c:v>19</c:v>
                </c:pt>
                <c:pt idx="2839">
                  <c:v>22</c:v>
                </c:pt>
                <c:pt idx="2840">
                  <c:v>15</c:v>
                </c:pt>
                <c:pt idx="2841">
                  <c:v>20</c:v>
                </c:pt>
                <c:pt idx="2842">
                  <c:v>17</c:v>
                </c:pt>
                <c:pt idx="2843">
                  <c:v>17</c:v>
                </c:pt>
                <c:pt idx="2844">
                  <c:v>17</c:v>
                </c:pt>
                <c:pt idx="2845">
                  <c:v>16</c:v>
                </c:pt>
                <c:pt idx="2846">
                  <c:v>15</c:v>
                </c:pt>
                <c:pt idx="2847">
                  <c:v>20</c:v>
                </c:pt>
                <c:pt idx="2848">
                  <c:v>15</c:v>
                </c:pt>
                <c:pt idx="2849">
                  <c:v>21</c:v>
                </c:pt>
                <c:pt idx="2850">
                  <c:v>15</c:v>
                </c:pt>
                <c:pt idx="2851">
                  <c:v>22</c:v>
                </c:pt>
                <c:pt idx="2852">
                  <c:v>16</c:v>
                </c:pt>
                <c:pt idx="2853">
                  <c:v>22</c:v>
                </c:pt>
                <c:pt idx="2854">
                  <c:v>22</c:v>
                </c:pt>
                <c:pt idx="2855">
                  <c:v>20</c:v>
                </c:pt>
                <c:pt idx="2856">
                  <c:v>19</c:v>
                </c:pt>
                <c:pt idx="2857">
                  <c:v>19</c:v>
                </c:pt>
                <c:pt idx="2858">
                  <c:v>19</c:v>
                </c:pt>
                <c:pt idx="2859">
                  <c:v>20</c:v>
                </c:pt>
                <c:pt idx="2860">
                  <c:v>17</c:v>
                </c:pt>
                <c:pt idx="2861">
                  <c:v>17</c:v>
                </c:pt>
                <c:pt idx="2862">
                  <c:v>22</c:v>
                </c:pt>
                <c:pt idx="2863">
                  <c:v>17</c:v>
                </c:pt>
                <c:pt idx="2864">
                  <c:v>22</c:v>
                </c:pt>
                <c:pt idx="2865">
                  <c:v>21</c:v>
                </c:pt>
                <c:pt idx="2866">
                  <c:v>20</c:v>
                </c:pt>
                <c:pt idx="2867">
                  <c:v>17</c:v>
                </c:pt>
                <c:pt idx="2868">
                  <c:v>20</c:v>
                </c:pt>
                <c:pt idx="2869">
                  <c:v>18</c:v>
                </c:pt>
                <c:pt idx="2870">
                  <c:v>20</c:v>
                </c:pt>
                <c:pt idx="2871">
                  <c:v>19</c:v>
                </c:pt>
                <c:pt idx="2872">
                  <c:v>22</c:v>
                </c:pt>
                <c:pt idx="2873">
                  <c:v>18</c:v>
                </c:pt>
                <c:pt idx="2874">
                  <c:v>18</c:v>
                </c:pt>
                <c:pt idx="2875">
                  <c:v>18</c:v>
                </c:pt>
                <c:pt idx="2876">
                  <c:v>17</c:v>
                </c:pt>
                <c:pt idx="2877">
                  <c:v>19</c:v>
                </c:pt>
                <c:pt idx="2878">
                  <c:v>16</c:v>
                </c:pt>
                <c:pt idx="2879">
                  <c:v>15</c:v>
                </c:pt>
                <c:pt idx="2880">
                  <c:v>21</c:v>
                </c:pt>
                <c:pt idx="2881">
                  <c:v>16</c:v>
                </c:pt>
                <c:pt idx="2882">
                  <c:v>17</c:v>
                </c:pt>
                <c:pt idx="2883">
                  <c:v>17</c:v>
                </c:pt>
                <c:pt idx="2884">
                  <c:v>23</c:v>
                </c:pt>
                <c:pt idx="2885">
                  <c:v>17</c:v>
                </c:pt>
                <c:pt idx="2886">
                  <c:v>17</c:v>
                </c:pt>
                <c:pt idx="2887">
                  <c:v>15</c:v>
                </c:pt>
                <c:pt idx="2888">
                  <c:v>15</c:v>
                </c:pt>
                <c:pt idx="2889">
                  <c:v>19</c:v>
                </c:pt>
                <c:pt idx="2890">
                  <c:v>22</c:v>
                </c:pt>
                <c:pt idx="2891">
                  <c:v>17</c:v>
                </c:pt>
                <c:pt idx="2892">
                  <c:v>21</c:v>
                </c:pt>
                <c:pt idx="2893">
                  <c:v>20</c:v>
                </c:pt>
                <c:pt idx="2894">
                  <c:v>18</c:v>
                </c:pt>
                <c:pt idx="2895">
                  <c:v>22</c:v>
                </c:pt>
                <c:pt idx="2896">
                  <c:v>15</c:v>
                </c:pt>
                <c:pt idx="2897">
                  <c:v>17</c:v>
                </c:pt>
                <c:pt idx="2898">
                  <c:v>22</c:v>
                </c:pt>
                <c:pt idx="2899">
                  <c:v>21</c:v>
                </c:pt>
                <c:pt idx="2900">
                  <c:v>15</c:v>
                </c:pt>
                <c:pt idx="2901">
                  <c:v>17</c:v>
                </c:pt>
                <c:pt idx="2902">
                  <c:v>15</c:v>
                </c:pt>
                <c:pt idx="2903">
                  <c:v>20</c:v>
                </c:pt>
                <c:pt idx="2904">
                  <c:v>17</c:v>
                </c:pt>
                <c:pt idx="2905">
                  <c:v>16</c:v>
                </c:pt>
                <c:pt idx="2906">
                  <c:v>15</c:v>
                </c:pt>
                <c:pt idx="2907">
                  <c:v>16</c:v>
                </c:pt>
                <c:pt idx="2908">
                  <c:v>17</c:v>
                </c:pt>
                <c:pt idx="2909">
                  <c:v>22</c:v>
                </c:pt>
                <c:pt idx="2910">
                  <c:v>18</c:v>
                </c:pt>
                <c:pt idx="2911">
                  <c:v>18</c:v>
                </c:pt>
                <c:pt idx="2912">
                  <c:v>15</c:v>
                </c:pt>
                <c:pt idx="2913">
                  <c:v>15</c:v>
                </c:pt>
                <c:pt idx="2914">
                  <c:v>22</c:v>
                </c:pt>
                <c:pt idx="2915">
                  <c:v>16</c:v>
                </c:pt>
                <c:pt idx="2916">
                  <c:v>17</c:v>
                </c:pt>
                <c:pt idx="2917">
                  <c:v>15</c:v>
                </c:pt>
                <c:pt idx="2918">
                  <c:v>16</c:v>
                </c:pt>
                <c:pt idx="2919">
                  <c:v>20</c:v>
                </c:pt>
                <c:pt idx="2920">
                  <c:v>16</c:v>
                </c:pt>
                <c:pt idx="2921">
                  <c:v>15</c:v>
                </c:pt>
                <c:pt idx="2922">
                  <c:v>16</c:v>
                </c:pt>
                <c:pt idx="2923">
                  <c:v>18</c:v>
                </c:pt>
                <c:pt idx="2924">
                  <c:v>18</c:v>
                </c:pt>
                <c:pt idx="2925">
                  <c:v>15</c:v>
                </c:pt>
                <c:pt idx="2926">
                  <c:v>17</c:v>
                </c:pt>
                <c:pt idx="2927">
                  <c:v>15</c:v>
                </c:pt>
                <c:pt idx="2928">
                  <c:v>15</c:v>
                </c:pt>
                <c:pt idx="2929">
                  <c:v>20</c:v>
                </c:pt>
                <c:pt idx="2930">
                  <c:v>22</c:v>
                </c:pt>
                <c:pt idx="2931">
                  <c:v>18</c:v>
                </c:pt>
                <c:pt idx="2932">
                  <c:v>22</c:v>
                </c:pt>
                <c:pt idx="2933">
                  <c:v>22</c:v>
                </c:pt>
                <c:pt idx="2934">
                  <c:v>21</c:v>
                </c:pt>
                <c:pt idx="2935">
                  <c:v>21</c:v>
                </c:pt>
                <c:pt idx="2936">
                  <c:v>18</c:v>
                </c:pt>
                <c:pt idx="2937">
                  <c:v>15</c:v>
                </c:pt>
                <c:pt idx="2938">
                  <c:v>21</c:v>
                </c:pt>
                <c:pt idx="2939">
                  <c:v>20</c:v>
                </c:pt>
                <c:pt idx="2940">
                  <c:v>18</c:v>
                </c:pt>
                <c:pt idx="2941">
                  <c:v>17</c:v>
                </c:pt>
                <c:pt idx="2942">
                  <c:v>21</c:v>
                </c:pt>
                <c:pt idx="2943">
                  <c:v>20</c:v>
                </c:pt>
                <c:pt idx="2944">
                  <c:v>19</c:v>
                </c:pt>
                <c:pt idx="2945">
                  <c:v>20</c:v>
                </c:pt>
                <c:pt idx="2946">
                  <c:v>20</c:v>
                </c:pt>
                <c:pt idx="2947">
                  <c:v>20</c:v>
                </c:pt>
                <c:pt idx="2948">
                  <c:v>20</c:v>
                </c:pt>
                <c:pt idx="2949">
                  <c:v>16</c:v>
                </c:pt>
                <c:pt idx="2950">
                  <c:v>22</c:v>
                </c:pt>
                <c:pt idx="2951">
                  <c:v>20</c:v>
                </c:pt>
                <c:pt idx="2952">
                  <c:v>19</c:v>
                </c:pt>
                <c:pt idx="2953">
                  <c:v>20</c:v>
                </c:pt>
                <c:pt idx="2954">
                  <c:v>17</c:v>
                </c:pt>
                <c:pt idx="2955">
                  <c:v>22</c:v>
                </c:pt>
                <c:pt idx="2956">
                  <c:v>18</c:v>
                </c:pt>
                <c:pt idx="2957">
                  <c:v>20</c:v>
                </c:pt>
                <c:pt idx="2958">
                  <c:v>17</c:v>
                </c:pt>
                <c:pt idx="2959">
                  <c:v>17</c:v>
                </c:pt>
                <c:pt idx="2960">
                  <c:v>15</c:v>
                </c:pt>
                <c:pt idx="2961">
                  <c:v>15</c:v>
                </c:pt>
                <c:pt idx="2962">
                  <c:v>22</c:v>
                </c:pt>
                <c:pt idx="2963">
                  <c:v>18</c:v>
                </c:pt>
                <c:pt idx="2964">
                  <c:v>19</c:v>
                </c:pt>
                <c:pt idx="2965">
                  <c:v>18</c:v>
                </c:pt>
                <c:pt idx="2966">
                  <c:v>16</c:v>
                </c:pt>
                <c:pt idx="2967">
                  <c:v>22</c:v>
                </c:pt>
                <c:pt idx="2968">
                  <c:v>18</c:v>
                </c:pt>
                <c:pt idx="2969">
                  <c:v>15</c:v>
                </c:pt>
                <c:pt idx="2970">
                  <c:v>17</c:v>
                </c:pt>
                <c:pt idx="2971">
                  <c:v>20</c:v>
                </c:pt>
                <c:pt idx="2972">
                  <c:v>17</c:v>
                </c:pt>
                <c:pt idx="2973">
                  <c:v>15</c:v>
                </c:pt>
                <c:pt idx="2974">
                  <c:v>18</c:v>
                </c:pt>
                <c:pt idx="2975">
                  <c:v>18</c:v>
                </c:pt>
                <c:pt idx="2976">
                  <c:v>18</c:v>
                </c:pt>
                <c:pt idx="2977">
                  <c:v>20</c:v>
                </c:pt>
                <c:pt idx="2978">
                  <c:v>17</c:v>
                </c:pt>
                <c:pt idx="2979">
                  <c:v>16</c:v>
                </c:pt>
                <c:pt idx="2980">
                  <c:v>21</c:v>
                </c:pt>
                <c:pt idx="2981">
                  <c:v>20</c:v>
                </c:pt>
                <c:pt idx="2982">
                  <c:v>19</c:v>
                </c:pt>
                <c:pt idx="2983">
                  <c:v>17</c:v>
                </c:pt>
                <c:pt idx="2984">
                  <c:v>20</c:v>
                </c:pt>
                <c:pt idx="2985">
                  <c:v>15</c:v>
                </c:pt>
                <c:pt idx="2986">
                  <c:v>18</c:v>
                </c:pt>
                <c:pt idx="2987">
                  <c:v>17</c:v>
                </c:pt>
                <c:pt idx="2988">
                  <c:v>18</c:v>
                </c:pt>
                <c:pt idx="2989">
                  <c:v>20</c:v>
                </c:pt>
                <c:pt idx="2990">
                  <c:v>17</c:v>
                </c:pt>
                <c:pt idx="2991">
                  <c:v>17</c:v>
                </c:pt>
                <c:pt idx="2992">
                  <c:v>17</c:v>
                </c:pt>
                <c:pt idx="2993">
                  <c:v>18</c:v>
                </c:pt>
                <c:pt idx="2994">
                  <c:v>16</c:v>
                </c:pt>
                <c:pt idx="2995">
                  <c:v>15</c:v>
                </c:pt>
                <c:pt idx="2996">
                  <c:v>18</c:v>
                </c:pt>
                <c:pt idx="2997">
                  <c:v>18</c:v>
                </c:pt>
                <c:pt idx="2998">
                  <c:v>21</c:v>
                </c:pt>
                <c:pt idx="2999">
                  <c:v>19</c:v>
                </c:pt>
                <c:pt idx="3000">
                  <c:v>19</c:v>
                </c:pt>
                <c:pt idx="3001">
                  <c:v>22</c:v>
                </c:pt>
                <c:pt idx="3002">
                  <c:v>21</c:v>
                </c:pt>
                <c:pt idx="3003">
                  <c:v>16</c:v>
                </c:pt>
                <c:pt idx="3004">
                  <c:v>20</c:v>
                </c:pt>
                <c:pt idx="3005">
                  <c:v>22</c:v>
                </c:pt>
                <c:pt idx="3006">
                  <c:v>20</c:v>
                </c:pt>
                <c:pt idx="3007">
                  <c:v>15</c:v>
                </c:pt>
                <c:pt idx="3008">
                  <c:v>15</c:v>
                </c:pt>
                <c:pt idx="3009">
                  <c:v>19</c:v>
                </c:pt>
                <c:pt idx="3010">
                  <c:v>21</c:v>
                </c:pt>
                <c:pt idx="3011">
                  <c:v>22</c:v>
                </c:pt>
                <c:pt idx="3012">
                  <c:v>20</c:v>
                </c:pt>
                <c:pt idx="3013">
                  <c:v>18</c:v>
                </c:pt>
                <c:pt idx="3014">
                  <c:v>19</c:v>
                </c:pt>
                <c:pt idx="3015">
                  <c:v>18</c:v>
                </c:pt>
                <c:pt idx="3016">
                  <c:v>22</c:v>
                </c:pt>
                <c:pt idx="3017">
                  <c:v>21</c:v>
                </c:pt>
                <c:pt idx="3018">
                  <c:v>21</c:v>
                </c:pt>
                <c:pt idx="3019">
                  <c:v>22</c:v>
                </c:pt>
                <c:pt idx="3020">
                  <c:v>17</c:v>
                </c:pt>
                <c:pt idx="3021">
                  <c:v>15</c:v>
                </c:pt>
                <c:pt idx="3022">
                  <c:v>15</c:v>
                </c:pt>
                <c:pt idx="3023">
                  <c:v>20</c:v>
                </c:pt>
                <c:pt idx="3024">
                  <c:v>19</c:v>
                </c:pt>
                <c:pt idx="3025">
                  <c:v>17</c:v>
                </c:pt>
                <c:pt idx="3026">
                  <c:v>17</c:v>
                </c:pt>
                <c:pt idx="3027">
                  <c:v>18</c:v>
                </c:pt>
                <c:pt idx="3028">
                  <c:v>19</c:v>
                </c:pt>
                <c:pt idx="3029">
                  <c:v>20</c:v>
                </c:pt>
                <c:pt idx="3030">
                  <c:v>16</c:v>
                </c:pt>
                <c:pt idx="3031">
                  <c:v>18</c:v>
                </c:pt>
                <c:pt idx="3032">
                  <c:v>16</c:v>
                </c:pt>
                <c:pt idx="3033">
                  <c:v>17</c:v>
                </c:pt>
                <c:pt idx="3034">
                  <c:v>20</c:v>
                </c:pt>
                <c:pt idx="3035">
                  <c:v>17</c:v>
                </c:pt>
                <c:pt idx="3036">
                  <c:v>20</c:v>
                </c:pt>
                <c:pt idx="3037">
                  <c:v>20</c:v>
                </c:pt>
                <c:pt idx="3038">
                  <c:v>15</c:v>
                </c:pt>
                <c:pt idx="3039">
                  <c:v>18</c:v>
                </c:pt>
                <c:pt idx="3040">
                  <c:v>21</c:v>
                </c:pt>
                <c:pt idx="3041">
                  <c:v>17</c:v>
                </c:pt>
                <c:pt idx="3042">
                  <c:v>20</c:v>
                </c:pt>
                <c:pt idx="3043">
                  <c:v>22</c:v>
                </c:pt>
                <c:pt idx="3044">
                  <c:v>20</c:v>
                </c:pt>
                <c:pt idx="3045">
                  <c:v>22</c:v>
                </c:pt>
                <c:pt idx="3046">
                  <c:v>22</c:v>
                </c:pt>
                <c:pt idx="3047">
                  <c:v>17</c:v>
                </c:pt>
                <c:pt idx="3048">
                  <c:v>20</c:v>
                </c:pt>
                <c:pt idx="3049">
                  <c:v>15</c:v>
                </c:pt>
                <c:pt idx="3050">
                  <c:v>15</c:v>
                </c:pt>
                <c:pt idx="3051">
                  <c:v>20</c:v>
                </c:pt>
                <c:pt idx="3052">
                  <c:v>15</c:v>
                </c:pt>
                <c:pt idx="3053">
                  <c:v>16</c:v>
                </c:pt>
                <c:pt idx="3054">
                  <c:v>17</c:v>
                </c:pt>
                <c:pt idx="3055">
                  <c:v>16</c:v>
                </c:pt>
                <c:pt idx="3056">
                  <c:v>18</c:v>
                </c:pt>
                <c:pt idx="3057">
                  <c:v>15</c:v>
                </c:pt>
                <c:pt idx="3058">
                  <c:v>17</c:v>
                </c:pt>
                <c:pt idx="3059">
                  <c:v>15</c:v>
                </c:pt>
                <c:pt idx="3060">
                  <c:v>16</c:v>
                </c:pt>
                <c:pt idx="3061">
                  <c:v>20</c:v>
                </c:pt>
                <c:pt idx="3062">
                  <c:v>19</c:v>
                </c:pt>
                <c:pt idx="3063">
                  <c:v>20</c:v>
                </c:pt>
                <c:pt idx="3064">
                  <c:v>23</c:v>
                </c:pt>
                <c:pt idx="3065">
                  <c:v>20</c:v>
                </c:pt>
                <c:pt idx="3066">
                  <c:v>20</c:v>
                </c:pt>
                <c:pt idx="3067">
                  <c:v>15</c:v>
                </c:pt>
                <c:pt idx="3068">
                  <c:v>16</c:v>
                </c:pt>
                <c:pt idx="3069">
                  <c:v>17</c:v>
                </c:pt>
                <c:pt idx="3070">
                  <c:v>18</c:v>
                </c:pt>
                <c:pt idx="3071">
                  <c:v>17</c:v>
                </c:pt>
                <c:pt idx="3072">
                  <c:v>17</c:v>
                </c:pt>
                <c:pt idx="3073">
                  <c:v>17</c:v>
                </c:pt>
                <c:pt idx="3074">
                  <c:v>18</c:v>
                </c:pt>
                <c:pt idx="3075">
                  <c:v>20</c:v>
                </c:pt>
                <c:pt idx="3076">
                  <c:v>15</c:v>
                </c:pt>
                <c:pt idx="3077">
                  <c:v>17</c:v>
                </c:pt>
                <c:pt idx="3078">
                  <c:v>17</c:v>
                </c:pt>
                <c:pt idx="3079">
                  <c:v>21</c:v>
                </c:pt>
                <c:pt idx="3080">
                  <c:v>17</c:v>
                </c:pt>
                <c:pt idx="3081">
                  <c:v>19</c:v>
                </c:pt>
                <c:pt idx="3082">
                  <c:v>18</c:v>
                </c:pt>
                <c:pt idx="3083">
                  <c:v>16</c:v>
                </c:pt>
                <c:pt idx="3084">
                  <c:v>19</c:v>
                </c:pt>
                <c:pt idx="3085">
                  <c:v>16</c:v>
                </c:pt>
                <c:pt idx="3086">
                  <c:v>20</c:v>
                </c:pt>
                <c:pt idx="3087">
                  <c:v>20</c:v>
                </c:pt>
                <c:pt idx="3088">
                  <c:v>17</c:v>
                </c:pt>
                <c:pt idx="3089">
                  <c:v>19</c:v>
                </c:pt>
                <c:pt idx="3090">
                  <c:v>22</c:v>
                </c:pt>
                <c:pt idx="3091">
                  <c:v>16</c:v>
                </c:pt>
                <c:pt idx="3092">
                  <c:v>22</c:v>
                </c:pt>
                <c:pt idx="3093">
                  <c:v>16</c:v>
                </c:pt>
                <c:pt idx="3094">
                  <c:v>16</c:v>
                </c:pt>
                <c:pt idx="3095">
                  <c:v>16</c:v>
                </c:pt>
                <c:pt idx="3096">
                  <c:v>17</c:v>
                </c:pt>
                <c:pt idx="3097">
                  <c:v>16</c:v>
                </c:pt>
                <c:pt idx="3098">
                  <c:v>22</c:v>
                </c:pt>
                <c:pt idx="3099">
                  <c:v>16</c:v>
                </c:pt>
                <c:pt idx="3100">
                  <c:v>17</c:v>
                </c:pt>
                <c:pt idx="3101">
                  <c:v>18</c:v>
                </c:pt>
                <c:pt idx="3102">
                  <c:v>16</c:v>
                </c:pt>
                <c:pt idx="3103">
                  <c:v>22</c:v>
                </c:pt>
                <c:pt idx="3104">
                  <c:v>16</c:v>
                </c:pt>
                <c:pt idx="3105">
                  <c:v>16</c:v>
                </c:pt>
                <c:pt idx="3106">
                  <c:v>17</c:v>
                </c:pt>
                <c:pt idx="3107">
                  <c:v>21</c:v>
                </c:pt>
                <c:pt idx="3108">
                  <c:v>18</c:v>
                </c:pt>
                <c:pt idx="3109">
                  <c:v>16</c:v>
                </c:pt>
                <c:pt idx="3110">
                  <c:v>15</c:v>
                </c:pt>
                <c:pt idx="3111">
                  <c:v>16</c:v>
                </c:pt>
                <c:pt idx="3112">
                  <c:v>20</c:v>
                </c:pt>
                <c:pt idx="3113">
                  <c:v>16</c:v>
                </c:pt>
                <c:pt idx="3114">
                  <c:v>15</c:v>
                </c:pt>
                <c:pt idx="3115">
                  <c:v>15</c:v>
                </c:pt>
                <c:pt idx="3116">
                  <c:v>20</c:v>
                </c:pt>
                <c:pt idx="3117">
                  <c:v>18</c:v>
                </c:pt>
                <c:pt idx="3118">
                  <c:v>19</c:v>
                </c:pt>
                <c:pt idx="3119">
                  <c:v>21</c:v>
                </c:pt>
                <c:pt idx="3120">
                  <c:v>18</c:v>
                </c:pt>
                <c:pt idx="3121">
                  <c:v>15</c:v>
                </c:pt>
                <c:pt idx="3122">
                  <c:v>16</c:v>
                </c:pt>
                <c:pt idx="3123">
                  <c:v>16</c:v>
                </c:pt>
                <c:pt idx="3124">
                  <c:v>19</c:v>
                </c:pt>
                <c:pt idx="3125">
                  <c:v>22</c:v>
                </c:pt>
                <c:pt idx="3126">
                  <c:v>17</c:v>
                </c:pt>
                <c:pt idx="3127">
                  <c:v>15</c:v>
                </c:pt>
                <c:pt idx="3128">
                  <c:v>20</c:v>
                </c:pt>
                <c:pt idx="3129">
                  <c:v>16</c:v>
                </c:pt>
                <c:pt idx="3130">
                  <c:v>20</c:v>
                </c:pt>
                <c:pt idx="3131">
                  <c:v>16</c:v>
                </c:pt>
                <c:pt idx="3132">
                  <c:v>17</c:v>
                </c:pt>
                <c:pt idx="3133">
                  <c:v>17</c:v>
                </c:pt>
                <c:pt idx="3134">
                  <c:v>18</c:v>
                </c:pt>
                <c:pt idx="3135">
                  <c:v>20</c:v>
                </c:pt>
                <c:pt idx="3136">
                  <c:v>16</c:v>
                </c:pt>
                <c:pt idx="3137">
                  <c:v>22</c:v>
                </c:pt>
                <c:pt idx="3138">
                  <c:v>16</c:v>
                </c:pt>
                <c:pt idx="3139">
                  <c:v>18</c:v>
                </c:pt>
                <c:pt idx="3140">
                  <c:v>15</c:v>
                </c:pt>
                <c:pt idx="3141">
                  <c:v>21</c:v>
                </c:pt>
                <c:pt idx="3142">
                  <c:v>20</c:v>
                </c:pt>
                <c:pt idx="3143">
                  <c:v>20</c:v>
                </c:pt>
                <c:pt idx="3144">
                  <c:v>20</c:v>
                </c:pt>
                <c:pt idx="3145">
                  <c:v>20</c:v>
                </c:pt>
                <c:pt idx="3146">
                  <c:v>22</c:v>
                </c:pt>
                <c:pt idx="3147">
                  <c:v>22</c:v>
                </c:pt>
                <c:pt idx="3148">
                  <c:v>15</c:v>
                </c:pt>
                <c:pt idx="3149">
                  <c:v>22</c:v>
                </c:pt>
                <c:pt idx="3150">
                  <c:v>22</c:v>
                </c:pt>
                <c:pt idx="3151">
                  <c:v>19</c:v>
                </c:pt>
                <c:pt idx="3152">
                  <c:v>15</c:v>
                </c:pt>
                <c:pt idx="3153">
                  <c:v>20</c:v>
                </c:pt>
                <c:pt idx="3154">
                  <c:v>22</c:v>
                </c:pt>
                <c:pt idx="3155">
                  <c:v>21</c:v>
                </c:pt>
                <c:pt idx="3156">
                  <c:v>15</c:v>
                </c:pt>
                <c:pt idx="3157">
                  <c:v>20</c:v>
                </c:pt>
                <c:pt idx="3158">
                  <c:v>16</c:v>
                </c:pt>
                <c:pt idx="3159">
                  <c:v>20</c:v>
                </c:pt>
                <c:pt idx="3160">
                  <c:v>17</c:v>
                </c:pt>
                <c:pt idx="3161">
                  <c:v>22</c:v>
                </c:pt>
                <c:pt idx="3162">
                  <c:v>22</c:v>
                </c:pt>
                <c:pt idx="3163">
                  <c:v>21</c:v>
                </c:pt>
                <c:pt idx="3164">
                  <c:v>17</c:v>
                </c:pt>
                <c:pt idx="3165">
                  <c:v>18</c:v>
                </c:pt>
                <c:pt idx="3166">
                  <c:v>19</c:v>
                </c:pt>
                <c:pt idx="3167">
                  <c:v>15</c:v>
                </c:pt>
                <c:pt idx="3168">
                  <c:v>18</c:v>
                </c:pt>
                <c:pt idx="3169">
                  <c:v>17</c:v>
                </c:pt>
                <c:pt idx="3170">
                  <c:v>17</c:v>
                </c:pt>
                <c:pt idx="3171">
                  <c:v>22</c:v>
                </c:pt>
                <c:pt idx="3172">
                  <c:v>21</c:v>
                </c:pt>
                <c:pt idx="3173">
                  <c:v>15</c:v>
                </c:pt>
                <c:pt idx="3174">
                  <c:v>20</c:v>
                </c:pt>
                <c:pt idx="3175">
                  <c:v>20</c:v>
                </c:pt>
                <c:pt idx="3176">
                  <c:v>19</c:v>
                </c:pt>
                <c:pt idx="3177">
                  <c:v>15</c:v>
                </c:pt>
                <c:pt idx="3178">
                  <c:v>22</c:v>
                </c:pt>
                <c:pt idx="3179">
                  <c:v>18</c:v>
                </c:pt>
                <c:pt idx="3180">
                  <c:v>22</c:v>
                </c:pt>
                <c:pt idx="3181">
                  <c:v>15</c:v>
                </c:pt>
                <c:pt idx="3182">
                  <c:v>17</c:v>
                </c:pt>
                <c:pt idx="3183">
                  <c:v>20</c:v>
                </c:pt>
                <c:pt idx="3184">
                  <c:v>19</c:v>
                </c:pt>
                <c:pt idx="3185">
                  <c:v>18</c:v>
                </c:pt>
                <c:pt idx="3186">
                  <c:v>16</c:v>
                </c:pt>
                <c:pt idx="3187">
                  <c:v>20</c:v>
                </c:pt>
                <c:pt idx="3188">
                  <c:v>19</c:v>
                </c:pt>
                <c:pt idx="3189">
                  <c:v>17</c:v>
                </c:pt>
                <c:pt idx="3190">
                  <c:v>18</c:v>
                </c:pt>
                <c:pt idx="3191">
                  <c:v>18</c:v>
                </c:pt>
                <c:pt idx="3192">
                  <c:v>16</c:v>
                </c:pt>
                <c:pt idx="3193">
                  <c:v>15</c:v>
                </c:pt>
                <c:pt idx="3194">
                  <c:v>22</c:v>
                </c:pt>
                <c:pt idx="3195">
                  <c:v>22</c:v>
                </c:pt>
                <c:pt idx="3196">
                  <c:v>17</c:v>
                </c:pt>
                <c:pt idx="3197">
                  <c:v>15</c:v>
                </c:pt>
                <c:pt idx="3198">
                  <c:v>16</c:v>
                </c:pt>
                <c:pt idx="3199">
                  <c:v>17</c:v>
                </c:pt>
                <c:pt idx="3200">
                  <c:v>17</c:v>
                </c:pt>
                <c:pt idx="3201">
                  <c:v>22</c:v>
                </c:pt>
                <c:pt idx="3202">
                  <c:v>15</c:v>
                </c:pt>
                <c:pt idx="3203">
                  <c:v>18</c:v>
                </c:pt>
                <c:pt idx="3204">
                  <c:v>18</c:v>
                </c:pt>
                <c:pt idx="3205">
                  <c:v>22</c:v>
                </c:pt>
                <c:pt idx="3206">
                  <c:v>21</c:v>
                </c:pt>
                <c:pt idx="3207">
                  <c:v>18</c:v>
                </c:pt>
                <c:pt idx="3208">
                  <c:v>23</c:v>
                </c:pt>
                <c:pt idx="3209">
                  <c:v>15</c:v>
                </c:pt>
                <c:pt idx="3210">
                  <c:v>17</c:v>
                </c:pt>
                <c:pt idx="3211">
                  <c:v>22</c:v>
                </c:pt>
                <c:pt idx="3212">
                  <c:v>15</c:v>
                </c:pt>
                <c:pt idx="3213">
                  <c:v>18</c:v>
                </c:pt>
                <c:pt idx="3214">
                  <c:v>22</c:v>
                </c:pt>
                <c:pt idx="3215">
                  <c:v>20</c:v>
                </c:pt>
                <c:pt idx="3216">
                  <c:v>22</c:v>
                </c:pt>
                <c:pt idx="3217">
                  <c:v>15</c:v>
                </c:pt>
                <c:pt idx="3218">
                  <c:v>15</c:v>
                </c:pt>
                <c:pt idx="3219">
                  <c:v>16</c:v>
                </c:pt>
                <c:pt idx="3220">
                  <c:v>23</c:v>
                </c:pt>
                <c:pt idx="3221">
                  <c:v>17</c:v>
                </c:pt>
                <c:pt idx="3222">
                  <c:v>22</c:v>
                </c:pt>
                <c:pt idx="3223">
                  <c:v>16</c:v>
                </c:pt>
                <c:pt idx="3224">
                  <c:v>18</c:v>
                </c:pt>
                <c:pt idx="3225">
                  <c:v>17</c:v>
                </c:pt>
                <c:pt idx="3226">
                  <c:v>15</c:v>
                </c:pt>
                <c:pt idx="3227">
                  <c:v>18</c:v>
                </c:pt>
                <c:pt idx="3228">
                  <c:v>21</c:v>
                </c:pt>
                <c:pt idx="3229">
                  <c:v>19</c:v>
                </c:pt>
                <c:pt idx="3230">
                  <c:v>17</c:v>
                </c:pt>
                <c:pt idx="3231">
                  <c:v>20</c:v>
                </c:pt>
                <c:pt idx="3232">
                  <c:v>18</c:v>
                </c:pt>
                <c:pt idx="3233">
                  <c:v>17</c:v>
                </c:pt>
                <c:pt idx="3234">
                  <c:v>15</c:v>
                </c:pt>
                <c:pt idx="3235">
                  <c:v>17</c:v>
                </c:pt>
                <c:pt idx="3236">
                  <c:v>15</c:v>
                </c:pt>
                <c:pt idx="3237">
                  <c:v>19</c:v>
                </c:pt>
                <c:pt idx="3238">
                  <c:v>20</c:v>
                </c:pt>
                <c:pt idx="3239">
                  <c:v>21</c:v>
                </c:pt>
                <c:pt idx="3240">
                  <c:v>16</c:v>
                </c:pt>
                <c:pt idx="3241">
                  <c:v>16</c:v>
                </c:pt>
                <c:pt idx="3242">
                  <c:v>16</c:v>
                </c:pt>
                <c:pt idx="3243">
                  <c:v>22</c:v>
                </c:pt>
                <c:pt idx="3244">
                  <c:v>17</c:v>
                </c:pt>
                <c:pt idx="3245">
                  <c:v>16</c:v>
                </c:pt>
                <c:pt idx="3246">
                  <c:v>15</c:v>
                </c:pt>
                <c:pt idx="3247">
                  <c:v>16</c:v>
                </c:pt>
                <c:pt idx="3248">
                  <c:v>20</c:v>
                </c:pt>
                <c:pt idx="3249">
                  <c:v>23</c:v>
                </c:pt>
                <c:pt idx="3250">
                  <c:v>16</c:v>
                </c:pt>
                <c:pt idx="3251">
                  <c:v>18</c:v>
                </c:pt>
                <c:pt idx="3252">
                  <c:v>16</c:v>
                </c:pt>
                <c:pt idx="3253">
                  <c:v>22</c:v>
                </c:pt>
                <c:pt idx="3254">
                  <c:v>17</c:v>
                </c:pt>
                <c:pt idx="3255">
                  <c:v>18</c:v>
                </c:pt>
                <c:pt idx="3256">
                  <c:v>16</c:v>
                </c:pt>
                <c:pt idx="3257">
                  <c:v>15</c:v>
                </c:pt>
                <c:pt idx="3258">
                  <c:v>20</c:v>
                </c:pt>
                <c:pt idx="3259">
                  <c:v>16</c:v>
                </c:pt>
                <c:pt idx="3260">
                  <c:v>20</c:v>
                </c:pt>
                <c:pt idx="3261">
                  <c:v>15</c:v>
                </c:pt>
                <c:pt idx="3262">
                  <c:v>22</c:v>
                </c:pt>
                <c:pt idx="3263">
                  <c:v>15</c:v>
                </c:pt>
                <c:pt idx="3264">
                  <c:v>17</c:v>
                </c:pt>
                <c:pt idx="3265">
                  <c:v>20</c:v>
                </c:pt>
                <c:pt idx="3266">
                  <c:v>16</c:v>
                </c:pt>
                <c:pt idx="3267">
                  <c:v>18</c:v>
                </c:pt>
                <c:pt idx="3268">
                  <c:v>18</c:v>
                </c:pt>
                <c:pt idx="3269">
                  <c:v>16</c:v>
                </c:pt>
                <c:pt idx="3270">
                  <c:v>22</c:v>
                </c:pt>
                <c:pt idx="3271">
                  <c:v>15</c:v>
                </c:pt>
                <c:pt idx="3272">
                  <c:v>18</c:v>
                </c:pt>
                <c:pt idx="3273">
                  <c:v>15</c:v>
                </c:pt>
                <c:pt idx="3274">
                  <c:v>18</c:v>
                </c:pt>
                <c:pt idx="3275">
                  <c:v>16</c:v>
                </c:pt>
                <c:pt idx="3276">
                  <c:v>16</c:v>
                </c:pt>
                <c:pt idx="3277">
                  <c:v>19</c:v>
                </c:pt>
                <c:pt idx="3278">
                  <c:v>15</c:v>
                </c:pt>
                <c:pt idx="3279">
                  <c:v>17</c:v>
                </c:pt>
                <c:pt idx="3280">
                  <c:v>20</c:v>
                </c:pt>
                <c:pt idx="3281">
                  <c:v>22</c:v>
                </c:pt>
                <c:pt idx="3282">
                  <c:v>15</c:v>
                </c:pt>
                <c:pt idx="3283">
                  <c:v>16</c:v>
                </c:pt>
                <c:pt idx="3284">
                  <c:v>19</c:v>
                </c:pt>
                <c:pt idx="3285">
                  <c:v>20</c:v>
                </c:pt>
                <c:pt idx="3286">
                  <c:v>16</c:v>
                </c:pt>
                <c:pt idx="3287">
                  <c:v>20</c:v>
                </c:pt>
                <c:pt idx="3288">
                  <c:v>16</c:v>
                </c:pt>
                <c:pt idx="3289">
                  <c:v>20</c:v>
                </c:pt>
                <c:pt idx="3290">
                  <c:v>17</c:v>
                </c:pt>
                <c:pt idx="3291">
                  <c:v>20</c:v>
                </c:pt>
                <c:pt idx="3292">
                  <c:v>22</c:v>
                </c:pt>
                <c:pt idx="3293">
                  <c:v>17</c:v>
                </c:pt>
                <c:pt idx="3294">
                  <c:v>20</c:v>
                </c:pt>
                <c:pt idx="3295">
                  <c:v>18</c:v>
                </c:pt>
                <c:pt idx="3296">
                  <c:v>15</c:v>
                </c:pt>
                <c:pt idx="3297">
                  <c:v>17</c:v>
                </c:pt>
                <c:pt idx="3298">
                  <c:v>22</c:v>
                </c:pt>
                <c:pt idx="3299">
                  <c:v>22</c:v>
                </c:pt>
                <c:pt idx="3300">
                  <c:v>20</c:v>
                </c:pt>
                <c:pt idx="3301">
                  <c:v>21</c:v>
                </c:pt>
                <c:pt idx="3302">
                  <c:v>18</c:v>
                </c:pt>
                <c:pt idx="3303">
                  <c:v>21</c:v>
                </c:pt>
                <c:pt idx="3304">
                  <c:v>16</c:v>
                </c:pt>
                <c:pt idx="3305">
                  <c:v>17</c:v>
                </c:pt>
                <c:pt idx="3306">
                  <c:v>15</c:v>
                </c:pt>
                <c:pt idx="3307">
                  <c:v>18</c:v>
                </c:pt>
                <c:pt idx="3308">
                  <c:v>20</c:v>
                </c:pt>
                <c:pt idx="3309">
                  <c:v>17</c:v>
                </c:pt>
                <c:pt idx="3310">
                  <c:v>18</c:v>
                </c:pt>
                <c:pt idx="3311">
                  <c:v>21</c:v>
                </c:pt>
                <c:pt idx="3312">
                  <c:v>22</c:v>
                </c:pt>
                <c:pt idx="3313">
                  <c:v>19</c:v>
                </c:pt>
                <c:pt idx="3314">
                  <c:v>21</c:v>
                </c:pt>
                <c:pt idx="3315">
                  <c:v>20</c:v>
                </c:pt>
                <c:pt idx="3316">
                  <c:v>15</c:v>
                </c:pt>
                <c:pt idx="3317">
                  <c:v>20</c:v>
                </c:pt>
                <c:pt idx="3318">
                  <c:v>21</c:v>
                </c:pt>
                <c:pt idx="3319">
                  <c:v>14</c:v>
                </c:pt>
                <c:pt idx="3320">
                  <c:v>19</c:v>
                </c:pt>
                <c:pt idx="3321">
                  <c:v>15</c:v>
                </c:pt>
                <c:pt idx="3322">
                  <c:v>22</c:v>
                </c:pt>
                <c:pt idx="3323">
                  <c:v>15</c:v>
                </c:pt>
                <c:pt idx="3324">
                  <c:v>22</c:v>
                </c:pt>
                <c:pt idx="3325">
                  <c:v>16</c:v>
                </c:pt>
                <c:pt idx="3326">
                  <c:v>17</c:v>
                </c:pt>
                <c:pt idx="3327">
                  <c:v>20</c:v>
                </c:pt>
                <c:pt idx="3328">
                  <c:v>18</c:v>
                </c:pt>
                <c:pt idx="3329">
                  <c:v>15</c:v>
                </c:pt>
                <c:pt idx="3330">
                  <c:v>17</c:v>
                </c:pt>
                <c:pt idx="3331">
                  <c:v>17</c:v>
                </c:pt>
                <c:pt idx="3332">
                  <c:v>15</c:v>
                </c:pt>
                <c:pt idx="3333">
                  <c:v>20</c:v>
                </c:pt>
                <c:pt idx="3334">
                  <c:v>16</c:v>
                </c:pt>
                <c:pt idx="3335">
                  <c:v>16</c:v>
                </c:pt>
                <c:pt idx="3336">
                  <c:v>16</c:v>
                </c:pt>
                <c:pt idx="3337">
                  <c:v>19</c:v>
                </c:pt>
                <c:pt idx="3338">
                  <c:v>21</c:v>
                </c:pt>
                <c:pt idx="3339">
                  <c:v>16</c:v>
                </c:pt>
                <c:pt idx="3340">
                  <c:v>22</c:v>
                </c:pt>
                <c:pt idx="3341">
                  <c:v>17</c:v>
                </c:pt>
                <c:pt idx="3342">
                  <c:v>19</c:v>
                </c:pt>
                <c:pt idx="3343">
                  <c:v>15</c:v>
                </c:pt>
                <c:pt idx="3344">
                  <c:v>17</c:v>
                </c:pt>
                <c:pt idx="3345">
                  <c:v>19</c:v>
                </c:pt>
                <c:pt idx="3346">
                  <c:v>15</c:v>
                </c:pt>
                <c:pt idx="3347">
                  <c:v>15</c:v>
                </c:pt>
                <c:pt idx="3348">
                  <c:v>22</c:v>
                </c:pt>
                <c:pt idx="3349">
                  <c:v>16</c:v>
                </c:pt>
                <c:pt idx="3350">
                  <c:v>18</c:v>
                </c:pt>
                <c:pt idx="3351">
                  <c:v>15</c:v>
                </c:pt>
                <c:pt idx="3352">
                  <c:v>19</c:v>
                </c:pt>
                <c:pt idx="3353">
                  <c:v>16</c:v>
                </c:pt>
                <c:pt idx="3354">
                  <c:v>15</c:v>
                </c:pt>
                <c:pt idx="3355">
                  <c:v>22</c:v>
                </c:pt>
                <c:pt idx="3356">
                  <c:v>15</c:v>
                </c:pt>
                <c:pt idx="3357">
                  <c:v>19</c:v>
                </c:pt>
                <c:pt idx="3358">
                  <c:v>16</c:v>
                </c:pt>
                <c:pt idx="3359">
                  <c:v>20</c:v>
                </c:pt>
                <c:pt idx="3360">
                  <c:v>18</c:v>
                </c:pt>
                <c:pt idx="3361">
                  <c:v>22</c:v>
                </c:pt>
                <c:pt idx="3362">
                  <c:v>15</c:v>
                </c:pt>
                <c:pt idx="3363">
                  <c:v>22</c:v>
                </c:pt>
                <c:pt idx="3364">
                  <c:v>17</c:v>
                </c:pt>
                <c:pt idx="3365">
                  <c:v>22</c:v>
                </c:pt>
                <c:pt idx="3366">
                  <c:v>16</c:v>
                </c:pt>
                <c:pt idx="3367">
                  <c:v>16</c:v>
                </c:pt>
                <c:pt idx="3368">
                  <c:v>17</c:v>
                </c:pt>
                <c:pt idx="3369">
                  <c:v>15</c:v>
                </c:pt>
                <c:pt idx="3370">
                  <c:v>17</c:v>
                </c:pt>
                <c:pt idx="3371">
                  <c:v>22</c:v>
                </c:pt>
                <c:pt idx="3372">
                  <c:v>15</c:v>
                </c:pt>
                <c:pt idx="3373">
                  <c:v>22</c:v>
                </c:pt>
                <c:pt idx="3374">
                  <c:v>17</c:v>
                </c:pt>
                <c:pt idx="3375">
                  <c:v>15</c:v>
                </c:pt>
                <c:pt idx="3376">
                  <c:v>22</c:v>
                </c:pt>
                <c:pt idx="3377">
                  <c:v>22</c:v>
                </c:pt>
                <c:pt idx="3378">
                  <c:v>16</c:v>
                </c:pt>
                <c:pt idx="3379">
                  <c:v>20</c:v>
                </c:pt>
                <c:pt idx="3380">
                  <c:v>19</c:v>
                </c:pt>
                <c:pt idx="3381">
                  <c:v>20</c:v>
                </c:pt>
                <c:pt idx="3382">
                  <c:v>20</c:v>
                </c:pt>
                <c:pt idx="3383">
                  <c:v>16</c:v>
                </c:pt>
                <c:pt idx="3384">
                  <c:v>21</c:v>
                </c:pt>
                <c:pt idx="3385">
                  <c:v>16</c:v>
                </c:pt>
                <c:pt idx="3386">
                  <c:v>15</c:v>
                </c:pt>
                <c:pt idx="3387">
                  <c:v>17</c:v>
                </c:pt>
                <c:pt idx="3388">
                  <c:v>22</c:v>
                </c:pt>
                <c:pt idx="3389">
                  <c:v>15</c:v>
                </c:pt>
                <c:pt idx="3390">
                  <c:v>17</c:v>
                </c:pt>
                <c:pt idx="3391">
                  <c:v>22</c:v>
                </c:pt>
                <c:pt idx="3392">
                  <c:v>22</c:v>
                </c:pt>
                <c:pt idx="3393">
                  <c:v>18</c:v>
                </c:pt>
                <c:pt idx="3394">
                  <c:v>16</c:v>
                </c:pt>
                <c:pt idx="3395">
                  <c:v>18</c:v>
                </c:pt>
                <c:pt idx="3396">
                  <c:v>22</c:v>
                </c:pt>
                <c:pt idx="3397">
                  <c:v>21</c:v>
                </c:pt>
                <c:pt idx="3398">
                  <c:v>17</c:v>
                </c:pt>
                <c:pt idx="3399">
                  <c:v>19</c:v>
                </c:pt>
                <c:pt idx="3400">
                  <c:v>18</c:v>
                </c:pt>
                <c:pt idx="3401">
                  <c:v>16</c:v>
                </c:pt>
                <c:pt idx="3402">
                  <c:v>20</c:v>
                </c:pt>
                <c:pt idx="3403">
                  <c:v>22</c:v>
                </c:pt>
                <c:pt idx="3404">
                  <c:v>22</c:v>
                </c:pt>
                <c:pt idx="3405">
                  <c:v>15</c:v>
                </c:pt>
                <c:pt idx="3406">
                  <c:v>22</c:v>
                </c:pt>
                <c:pt idx="3407">
                  <c:v>20</c:v>
                </c:pt>
                <c:pt idx="3408">
                  <c:v>15</c:v>
                </c:pt>
                <c:pt idx="3409">
                  <c:v>15</c:v>
                </c:pt>
                <c:pt idx="3410">
                  <c:v>24</c:v>
                </c:pt>
                <c:pt idx="3411">
                  <c:v>17</c:v>
                </c:pt>
                <c:pt idx="3412">
                  <c:v>15</c:v>
                </c:pt>
                <c:pt idx="3413">
                  <c:v>15</c:v>
                </c:pt>
                <c:pt idx="3414">
                  <c:v>15</c:v>
                </c:pt>
                <c:pt idx="3415">
                  <c:v>16</c:v>
                </c:pt>
                <c:pt idx="3416">
                  <c:v>22</c:v>
                </c:pt>
                <c:pt idx="3417">
                  <c:v>19</c:v>
                </c:pt>
                <c:pt idx="3418">
                  <c:v>16</c:v>
                </c:pt>
                <c:pt idx="3419">
                  <c:v>20</c:v>
                </c:pt>
                <c:pt idx="3420">
                  <c:v>18</c:v>
                </c:pt>
                <c:pt idx="3421">
                  <c:v>16</c:v>
                </c:pt>
                <c:pt idx="3422">
                  <c:v>22</c:v>
                </c:pt>
                <c:pt idx="3423">
                  <c:v>15</c:v>
                </c:pt>
                <c:pt idx="3424">
                  <c:v>19</c:v>
                </c:pt>
                <c:pt idx="3425">
                  <c:v>15</c:v>
                </c:pt>
                <c:pt idx="3426">
                  <c:v>17</c:v>
                </c:pt>
                <c:pt idx="3427">
                  <c:v>23</c:v>
                </c:pt>
                <c:pt idx="3428">
                  <c:v>20</c:v>
                </c:pt>
                <c:pt idx="3429">
                  <c:v>16</c:v>
                </c:pt>
                <c:pt idx="3430">
                  <c:v>20</c:v>
                </c:pt>
                <c:pt idx="3431">
                  <c:v>21</c:v>
                </c:pt>
                <c:pt idx="3432">
                  <c:v>17</c:v>
                </c:pt>
                <c:pt idx="3433">
                  <c:v>17</c:v>
                </c:pt>
                <c:pt idx="3434">
                  <c:v>16</c:v>
                </c:pt>
                <c:pt idx="3435">
                  <c:v>22</c:v>
                </c:pt>
                <c:pt idx="3436">
                  <c:v>17</c:v>
                </c:pt>
                <c:pt idx="3437">
                  <c:v>17</c:v>
                </c:pt>
                <c:pt idx="3438">
                  <c:v>17</c:v>
                </c:pt>
                <c:pt idx="3439">
                  <c:v>17</c:v>
                </c:pt>
                <c:pt idx="3440">
                  <c:v>17</c:v>
                </c:pt>
                <c:pt idx="3441">
                  <c:v>19</c:v>
                </c:pt>
                <c:pt idx="3442">
                  <c:v>16</c:v>
                </c:pt>
                <c:pt idx="3443">
                  <c:v>17</c:v>
                </c:pt>
                <c:pt idx="3444">
                  <c:v>18</c:v>
                </c:pt>
                <c:pt idx="3445">
                  <c:v>17</c:v>
                </c:pt>
                <c:pt idx="3446">
                  <c:v>19</c:v>
                </c:pt>
                <c:pt idx="3447">
                  <c:v>17</c:v>
                </c:pt>
                <c:pt idx="3448">
                  <c:v>17</c:v>
                </c:pt>
                <c:pt idx="3449">
                  <c:v>21</c:v>
                </c:pt>
                <c:pt idx="3450">
                  <c:v>20</c:v>
                </c:pt>
                <c:pt idx="3451">
                  <c:v>17</c:v>
                </c:pt>
                <c:pt idx="3452">
                  <c:v>15</c:v>
                </c:pt>
                <c:pt idx="3453">
                  <c:v>21</c:v>
                </c:pt>
                <c:pt idx="3454">
                  <c:v>19</c:v>
                </c:pt>
                <c:pt idx="3455">
                  <c:v>18</c:v>
                </c:pt>
                <c:pt idx="3456">
                  <c:v>19</c:v>
                </c:pt>
                <c:pt idx="3457">
                  <c:v>18</c:v>
                </c:pt>
                <c:pt idx="3458">
                  <c:v>15</c:v>
                </c:pt>
                <c:pt idx="3459">
                  <c:v>17</c:v>
                </c:pt>
                <c:pt idx="3460">
                  <c:v>17</c:v>
                </c:pt>
                <c:pt idx="3461">
                  <c:v>18</c:v>
                </c:pt>
                <c:pt idx="3462">
                  <c:v>24</c:v>
                </c:pt>
                <c:pt idx="3463">
                  <c:v>15</c:v>
                </c:pt>
                <c:pt idx="3464">
                  <c:v>19</c:v>
                </c:pt>
                <c:pt idx="3465">
                  <c:v>18</c:v>
                </c:pt>
                <c:pt idx="3466">
                  <c:v>17</c:v>
                </c:pt>
                <c:pt idx="3467">
                  <c:v>22</c:v>
                </c:pt>
                <c:pt idx="3468">
                  <c:v>17</c:v>
                </c:pt>
                <c:pt idx="3469">
                  <c:v>15</c:v>
                </c:pt>
                <c:pt idx="3470">
                  <c:v>19</c:v>
                </c:pt>
                <c:pt idx="3471">
                  <c:v>19</c:v>
                </c:pt>
                <c:pt idx="3472">
                  <c:v>18</c:v>
                </c:pt>
                <c:pt idx="3473">
                  <c:v>18</c:v>
                </c:pt>
                <c:pt idx="3474">
                  <c:v>20</c:v>
                </c:pt>
                <c:pt idx="3475">
                  <c:v>15</c:v>
                </c:pt>
                <c:pt idx="3476">
                  <c:v>22</c:v>
                </c:pt>
                <c:pt idx="3477">
                  <c:v>22</c:v>
                </c:pt>
                <c:pt idx="3478">
                  <c:v>22</c:v>
                </c:pt>
                <c:pt idx="3479">
                  <c:v>15</c:v>
                </c:pt>
                <c:pt idx="3480">
                  <c:v>20</c:v>
                </c:pt>
                <c:pt idx="3481">
                  <c:v>16</c:v>
                </c:pt>
                <c:pt idx="3482">
                  <c:v>17</c:v>
                </c:pt>
                <c:pt idx="3483">
                  <c:v>18</c:v>
                </c:pt>
                <c:pt idx="3484">
                  <c:v>18</c:v>
                </c:pt>
                <c:pt idx="3485">
                  <c:v>17</c:v>
                </c:pt>
                <c:pt idx="3486">
                  <c:v>19</c:v>
                </c:pt>
                <c:pt idx="3487">
                  <c:v>22</c:v>
                </c:pt>
                <c:pt idx="3488">
                  <c:v>20</c:v>
                </c:pt>
                <c:pt idx="3489">
                  <c:v>22</c:v>
                </c:pt>
                <c:pt idx="3490">
                  <c:v>15</c:v>
                </c:pt>
                <c:pt idx="3491">
                  <c:v>17</c:v>
                </c:pt>
                <c:pt idx="3492">
                  <c:v>22</c:v>
                </c:pt>
                <c:pt idx="3493">
                  <c:v>17</c:v>
                </c:pt>
                <c:pt idx="3494">
                  <c:v>20</c:v>
                </c:pt>
                <c:pt idx="3495">
                  <c:v>19</c:v>
                </c:pt>
                <c:pt idx="3496">
                  <c:v>22</c:v>
                </c:pt>
                <c:pt idx="3497">
                  <c:v>17</c:v>
                </c:pt>
                <c:pt idx="3498">
                  <c:v>15</c:v>
                </c:pt>
                <c:pt idx="3499">
                  <c:v>15</c:v>
                </c:pt>
                <c:pt idx="3500">
                  <c:v>15</c:v>
                </c:pt>
                <c:pt idx="3501">
                  <c:v>16</c:v>
                </c:pt>
                <c:pt idx="3502">
                  <c:v>18</c:v>
                </c:pt>
                <c:pt idx="3503">
                  <c:v>22</c:v>
                </c:pt>
                <c:pt idx="3504">
                  <c:v>15</c:v>
                </c:pt>
                <c:pt idx="3505">
                  <c:v>15</c:v>
                </c:pt>
                <c:pt idx="3506">
                  <c:v>21</c:v>
                </c:pt>
                <c:pt idx="3507">
                  <c:v>15</c:v>
                </c:pt>
                <c:pt idx="3508">
                  <c:v>22</c:v>
                </c:pt>
                <c:pt idx="3509">
                  <c:v>15</c:v>
                </c:pt>
                <c:pt idx="3510">
                  <c:v>16</c:v>
                </c:pt>
                <c:pt idx="3511">
                  <c:v>21</c:v>
                </c:pt>
                <c:pt idx="3512">
                  <c:v>19</c:v>
                </c:pt>
                <c:pt idx="3513">
                  <c:v>15</c:v>
                </c:pt>
                <c:pt idx="3514">
                  <c:v>22</c:v>
                </c:pt>
                <c:pt idx="3515">
                  <c:v>15</c:v>
                </c:pt>
                <c:pt idx="3516">
                  <c:v>17</c:v>
                </c:pt>
                <c:pt idx="3517">
                  <c:v>22</c:v>
                </c:pt>
                <c:pt idx="3518">
                  <c:v>17</c:v>
                </c:pt>
                <c:pt idx="3519">
                  <c:v>19</c:v>
                </c:pt>
                <c:pt idx="3520">
                  <c:v>16</c:v>
                </c:pt>
                <c:pt idx="3521">
                  <c:v>16</c:v>
                </c:pt>
                <c:pt idx="3522">
                  <c:v>19</c:v>
                </c:pt>
                <c:pt idx="3523">
                  <c:v>17</c:v>
                </c:pt>
                <c:pt idx="3524">
                  <c:v>16</c:v>
                </c:pt>
                <c:pt idx="3525">
                  <c:v>16</c:v>
                </c:pt>
                <c:pt idx="3526">
                  <c:v>16</c:v>
                </c:pt>
                <c:pt idx="3527">
                  <c:v>20</c:v>
                </c:pt>
                <c:pt idx="3528">
                  <c:v>20</c:v>
                </c:pt>
                <c:pt idx="3529">
                  <c:v>16</c:v>
                </c:pt>
                <c:pt idx="3530">
                  <c:v>19</c:v>
                </c:pt>
                <c:pt idx="3531">
                  <c:v>20</c:v>
                </c:pt>
                <c:pt idx="3532">
                  <c:v>16</c:v>
                </c:pt>
                <c:pt idx="3533">
                  <c:v>16</c:v>
                </c:pt>
                <c:pt idx="3534">
                  <c:v>20</c:v>
                </c:pt>
                <c:pt idx="3535">
                  <c:v>15</c:v>
                </c:pt>
                <c:pt idx="3536">
                  <c:v>22</c:v>
                </c:pt>
                <c:pt idx="3537">
                  <c:v>14</c:v>
                </c:pt>
                <c:pt idx="3538">
                  <c:v>17</c:v>
                </c:pt>
                <c:pt idx="3539">
                  <c:v>20</c:v>
                </c:pt>
                <c:pt idx="3540">
                  <c:v>16</c:v>
                </c:pt>
                <c:pt idx="3541">
                  <c:v>22</c:v>
                </c:pt>
                <c:pt idx="3542">
                  <c:v>21</c:v>
                </c:pt>
                <c:pt idx="3543">
                  <c:v>23</c:v>
                </c:pt>
                <c:pt idx="3544">
                  <c:v>15</c:v>
                </c:pt>
                <c:pt idx="3545">
                  <c:v>20</c:v>
                </c:pt>
                <c:pt idx="3546">
                  <c:v>15</c:v>
                </c:pt>
                <c:pt idx="3547">
                  <c:v>19</c:v>
                </c:pt>
                <c:pt idx="3548">
                  <c:v>15</c:v>
                </c:pt>
                <c:pt idx="3549">
                  <c:v>15</c:v>
                </c:pt>
                <c:pt idx="3550">
                  <c:v>17</c:v>
                </c:pt>
                <c:pt idx="3551">
                  <c:v>15</c:v>
                </c:pt>
                <c:pt idx="3552">
                  <c:v>19</c:v>
                </c:pt>
                <c:pt idx="3553">
                  <c:v>20</c:v>
                </c:pt>
                <c:pt idx="3554">
                  <c:v>16</c:v>
                </c:pt>
                <c:pt idx="3555">
                  <c:v>17</c:v>
                </c:pt>
                <c:pt idx="3556">
                  <c:v>22</c:v>
                </c:pt>
                <c:pt idx="3557">
                  <c:v>19</c:v>
                </c:pt>
                <c:pt idx="3558">
                  <c:v>15</c:v>
                </c:pt>
                <c:pt idx="3559">
                  <c:v>17</c:v>
                </c:pt>
                <c:pt idx="3560">
                  <c:v>15</c:v>
                </c:pt>
                <c:pt idx="3561">
                  <c:v>15</c:v>
                </c:pt>
                <c:pt idx="3562">
                  <c:v>17</c:v>
                </c:pt>
                <c:pt idx="3563">
                  <c:v>17</c:v>
                </c:pt>
                <c:pt idx="3564">
                  <c:v>17</c:v>
                </c:pt>
                <c:pt idx="3565">
                  <c:v>18</c:v>
                </c:pt>
                <c:pt idx="3566">
                  <c:v>22</c:v>
                </c:pt>
                <c:pt idx="3567">
                  <c:v>15</c:v>
                </c:pt>
                <c:pt idx="3568">
                  <c:v>15</c:v>
                </c:pt>
                <c:pt idx="3569">
                  <c:v>17</c:v>
                </c:pt>
                <c:pt idx="3570">
                  <c:v>15</c:v>
                </c:pt>
                <c:pt idx="3571">
                  <c:v>18</c:v>
                </c:pt>
                <c:pt idx="3572">
                  <c:v>22</c:v>
                </c:pt>
                <c:pt idx="3573">
                  <c:v>15</c:v>
                </c:pt>
                <c:pt idx="3574">
                  <c:v>15</c:v>
                </c:pt>
                <c:pt idx="3575">
                  <c:v>17</c:v>
                </c:pt>
                <c:pt idx="3576">
                  <c:v>21</c:v>
                </c:pt>
                <c:pt idx="3577">
                  <c:v>21</c:v>
                </c:pt>
                <c:pt idx="3578">
                  <c:v>16</c:v>
                </c:pt>
                <c:pt idx="3579">
                  <c:v>20</c:v>
                </c:pt>
                <c:pt idx="3580">
                  <c:v>16</c:v>
                </c:pt>
                <c:pt idx="3581">
                  <c:v>18</c:v>
                </c:pt>
                <c:pt idx="3582">
                  <c:v>20</c:v>
                </c:pt>
                <c:pt idx="3583">
                  <c:v>17</c:v>
                </c:pt>
                <c:pt idx="3584">
                  <c:v>17</c:v>
                </c:pt>
                <c:pt idx="3585">
                  <c:v>15</c:v>
                </c:pt>
                <c:pt idx="3586">
                  <c:v>19</c:v>
                </c:pt>
                <c:pt idx="3587">
                  <c:v>20</c:v>
                </c:pt>
                <c:pt idx="3588">
                  <c:v>22</c:v>
                </c:pt>
                <c:pt idx="3589">
                  <c:v>17</c:v>
                </c:pt>
                <c:pt idx="3590">
                  <c:v>16</c:v>
                </c:pt>
                <c:pt idx="3591">
                  <c:v>15</c:v>
                </c:pt>
                <c:pt idx="3592">
                  <c:v>16</c:v>
                </c:pt>
                <c:pt idx="3593">
                  <c:v>15</c:v>
                </c:pt>
                <c:pt idx="3594">
                  <c:v>15</c:v>
                </c:pt>
                <c:pt idx="3595">
                  <c:v>16</c:v>
                </c:pt>
                <c:pt idx="3596">
                  <c:v>17</c:v>
                </c:pt>
                <c:pt idx="3597">
                  <c:v>15</c:v>
                </c:pt>
                <c:pt idx="3598">
                  <c:v>15</c:v>
                </c:pt>
                <c:pt idx="3599">
                  <c:v>22</c:v>
                </c:pt>
                <c:pt idx="3600">
                  <c:v>17</c:v>
                </c:pt>
                <c:pt idx="3601">
                  <c:v>17</c:v>
                </c:pt>
                <c:pt idx="3602">
                  <c:v>15</c:v>
                </c:pt>
                <c:pt idx="3603">
                  <c:v>16</c:v>
                </c:pt>
                <c:pt idx="3604">
                  <c:v>17</c:v>
                </c:pt>
                <c:pt idx="3605">
                  <c:v>20</c:v>
                </c:pt>
                <c:pt idx="3606">
                  <c:v>15</c:v>
                </c:pt>
                <c:pt idx="3607">
                  <c:v>22</c:v>
                </c:pt>
                <c:pt idx="3608">
                  <c:v>19</c:v>
                </c:pt>
                <c:pt idx="3609">
                  <c:v>19</c:v>
                </c:pt>
                <c:pt idx="3610">
                  <c:v>16</c:v>
                </c:pt>
                <c:pt idx="3611">
                  <c:v>17</c:v>
                </c:pt>
                <c:pt idx="3612">
                  <c:v>15</c:v>
                </c:pt>
                <c:pt idx="3613">
                  <c:v>20</c:v>
                </c:pt>
                <c:pt idx="3614">
                  <c:v>22</c:v>
                </c:pt>
                <c:pt idx="3615">
                  <c:v>16</c:v>
                </c:pt>
                <c:pt idx="3616">
                  <c:v>22</c:v>
                </c:pt>
                <c:pt idx="3617">
                  <c:v>16</c:v>
                </c:pt>
                <c:pt idx="3618">
                  <c:v>17</c:v>
                </c:pt>
                <c:pt idx="3619">
                  <c:v>22</c:v>
                </c:pt>
                <c:pt idx="3620">
                  <c:v>22</c:v>
                </c:pt>
                <c:pt idx="3621">
                  <c:v>20</c:v>
                </c:pt>
                <c:pt idx="3622">
                  <c:v>22</c:v>
                </c:pt>
                <c:pt idx="3623">
                  <c:v>15</c:v>
                </c:pt>
                <c:pt idx="3624">
                  <c:v>17</c:v>
                </c:pt>
                <c:pt idx="3625">
                  <c:v>22</c:v>
                </c:pt>
                <c:pt idx="3626">
                  <c:v>16</c:v>
                </c:pt>
                <c:pt idx="3627">
                  <c:v>16</c:v>
                </c:pt>
                <c:pt idx="3628">
                  <c:v>15</c:v>
                </c:pt>
                <c:pt idx="3629">
                  <c:v>16</c:v>
                </c:pt>
                <c:pt idx="3630">
                  <c:v>16</c:v>
                </c:pt>
                <c:pt idx="3631">
                  <c:v>16</c:v>
                </c:pt>
                <c:pt idx="3632">
                  <c:v>22</c:v>
                </c:pt>
                <c:pt idx="3633">
                  <c:v>16</c:v>
                </c:pt>
                <c:pt idx="3634">
                  <c:v>17</c:v>
                </c:pt>
                <c:pt idx="3635">
                  <c:v>21</c:v>
                </c:pt>
                <c:pt idx="3636">
                  <c:v>19</c:v>
                </c:pt>
                <c:pt idx="3637">
                  <c:v>18</c:v>
                </c:pt>
                <c:pt idx="3638">
                  <c:v>20</c:v>
                </c:pt>
                <c:pt idx="3639">
                  <c:v>20</c:v>
                </c:pt>
                <c:pt idx="3640">
                  <c:v>22</c:v>
                </c:pt>
                <c:pt idx="3641">
                  <c:v>22</c:v>
                </c:pt>
                <c:pt idx="3642">
                  <c:v>16</c:v>
                </c:pt>
                <c:pt idx="3643">
                  <c:v>21</c:v>
                </c:pt>
                <c:pt idx="3644">
                  <c:v>15</c:v>
                </c:pt>
                <c:pt idx="3645">
                  <c:v>20</c:v>
                </c:pt>
                <c:pt idx="3646">
                  <c:v>17</c:v>
                </c:pt>
                <c:pt idx="3647">
                  <c:v>20</c:v>
                </c:pt>
                <c:pt idx="3648">
                  <c:v>22</c:v>
                </c:pt>
                <c:pt idx="3649">
                  <c:v>20</c:v>
                </c:pt>
                <c:pt idx="3650">
                  <c:v>16</c:v>
                </c:pt>
                <c:pt idx="3651">
                  <c:v>16</c:v>
                </c:pt>
                <c:pt idx="3652">
                  <c:v>15</c:v>
                </c:pt>
                <c:pt idx="3653">
                  <c:v>17</c:v>
                </c:pt>
                <c:pt idx="3654">
                  <c:v>15</c:v>
                </c:pt>
                <c:pt idx="3655">
                  <c:v>15</c:v>
                </c:pt>
                <c:pt idx="3656">
                  <c:v>18</c:v>
                </c:pt>
                <c:pt idx="3657">
                  <c:v>15</c:v>
                </c:pt>
                <c:pt idx="3658">
                  <c:v>22</c:v>
                </c:pt>
                <c:pt idx="3659">
                  <c:v>15</c:v>
                </c:pt>
                <c:pt idx="3660">
                  <c:v>15</c:v>
                </c:pt>
                <c:pt idx="3661">
                  <c:v>15</c:v>
                </c:pt>
                <c:pt idx="3662">
                  <c:v>17</c:v>
                </c:pt>
                <c:pt idx="3663">
                  <c:v>15</c:v>
                </c:pt>
                <c:pt idx="3664">
                  <c:v>15</c:v>
                </c:pt>
                <c:pt idx="3665">
                  <c:v>18</c:v>
                </c:pt>
                <c:pt idx="3666">
                  <c:v>17</c:v>
                </c:pt>
                <c:pt idx="3667">
                  <c:v>22</c:v>
                </c:pt>
                <c:pt idx="3668">
                  <c:v>15</c:v>
                </c:pt>
                <c:pt idx="3669">
                  <c:v>21</c:v>
                </c:pt>
                <c:pt idx="3670">
                  <c:v>15</c:v>
                </c:pt>
                <c:pt idx="3671">
                  <c:v>17</c:v>
                </c:pt>
                <c:pt idx="3672">
                  <c:v>18</c:v>
                </c:pt>
                <c:pt idx="3673">
                  <c:v>18</c:v>
                </c:pt>
                <c:pt idx="3674">
                  <c:v>15</c:v>
                </c:pt>
                <c:pt idx="3675">
                  <c:v>17</c:v>
                </c:pt>
                <c:pt idx="3676">
                  <c:v>15</c:v>
                </c:pt>
                <c:pt idx="3677">
                  <c:v>17</c:v>
                </c:pt>
                <c:pt idx="3678">
                  <c:v>19</c:v>
                </c:pt>
                <c:pt idx="3679">
                  <c:v>15</c:v>
                </c:pt>
                <c:pt idx="3680">
                  <c:v>21</c:v>
                </c:pt>
                <c:pt idx="3681">
                  <c:v>21</c:v>
                </c:pt>
                <c:pt idx="3682">
                  <c:v>17</c:v>
                </c:pt>
                <c:pt idx="3683">
                  <c:v>16</c:v>
                </c:pt>
                <c:pt idx="3684">
                  <c:v>21</c:v>
                </c:pt>
                <c:pt idx="3685">
                  <c:v>22</c:v>
                </c:pt>
                <c:pt idx="3686">
                  <c:v>21</c:v>
                </c:pt>
                <c:pt idx="3687">
                  <c:v>15</c:v>
                </c:pt>
                <c:pt idx="3688">
                  <c:v>16</c:v>
                </c:pt>
                <c:pt idx="3689">
                  <c:v>17</c:v>
                </c:pt>
                <c:pt idx="3690">
                  <c:v>15</c:v>
                </c:pt>
                <c:pt idx="3691">
                  <c:v>20</c:v>
                </c:pt>
                <c:pt idx="3692">
                  <c:v>15</c:v>
                </c:pt>
                <c:pt idx="3693">
                  <c:v>19</c:v>
                </c:pt>
                <c:pt idx="3694">
                  <c:v>15</c:v>
                </c:pt>
                <c:pt idx="3695">
                  <c:v>15</c:v>
                </c:pt>
                <c:pt idx="3696">
                  <c:v>16</c:v>
                </c:pt>
                <c:pt idx="3697">
                  <c:v>22</c:v>
                </c:pt>
                <c:pt idx="3698">
                  <c:v>15</c:v>
                </c:pt>
                <c:pt idx="3699">
                  <c:v>22</c:v>
                </c:pt>
                <c:pt idx="3700">
                  <c:v>15</c:v>
                </c:pt>
                <c:pt idx="3701">
                  <c:v>22</c:v>
                </c:pt>
                <c:pt idx="3702">
                  <c:v>17</c:v>
                </c:pt>
                <c:pt idx="3703">
                  <c:v>17</c:v>
                </c:pt>
                <c:pt idx="3704">
                  <c:v>16</c:v>
                </c:pt>
                <c:pt idx="3705">
                  <c:v>18</c:v>
                </c:pt>
                <c:pt idx="3706">
                  <c:v>20</c:v>
                </c:pt>
                <c:pt idx="3707">
                  <c:v>15</c:v>
                </c:pt>
                <c:pt idx="3708">
                  <c:v>18</c:v>
                </c:pt>
                <c:pt idx="3709">
                  <c:v>15</c:v>
                </c:pt>
                <c:pt idx="3710">
                  <c:v>15</c:v>
                </c:pt>
                <c:pt idx="3711">
                  <c:v>20</c:v>
                </c:pt>
                <c:pt idx="3712">
                  <c:v>22</c:v>
                </c:pt>
                <c:pt idx="3713">
                  <c:v>16</c:v>
                </c:pt>
                <c:pt idx="3714">
                  <c:v>20</c:v>
                </c:pt>
                <c:pt idx="3715">
                  <c:v>22</c:v>
                </c:pt>
                <c:pt idx="3716">
                  <c:v>17</c:v>
                </c:pt>
                <c:pt idx="3717">
                  <c:v>15</c:v>
                </c:pt>
                <c:pt idx="3718">
                  <c:v>17</c:v>
                </c:pt>
                <c:pt idx="3719">
                  <c:v>17</c:v>
                </c:pt>
                <c:pt idx="3720">
                  <c:v>22</c:v>
                </c:pt>
                <c:pt idx="3721">
                  <c:v>15</c:v>
                </c:pt>
                <c:pt idx="3722">
                  <c:v>16</c:v>
                </c:pt>
                <c:pt idx="3723">
                  <c:v>20</c:v>
                </c:pt>
                <c:pt idx="3724">
                  <c:v>17</c:v>
                </c:pt>
                <c:pt idx="3725">
                  <c:v>20</c:v>
                </c:pt>
                <c:pt idx="3726">
                  <c:v>17</c:v>
                </c:pt>
                <c:pt idx="3727">
                  <c:v>17</c:v>
                </c:pt>
                <c:pt idx="3728">
                  <c:v>17</c:v>
                </c:pt>
                <c:pt idx="3729">
                  <c:v>15</c:v>
                </c:pt>
                <c:pt idx="3730">
                  <c:v>20</c:v>
                </c:pt>
                <c:pt idx="3731">
                  <c:v>15</c:v>
                </c:pt>
                <c:pt idx="3732">
                  <c:v>21</c:v>
                </c:pt>
                <c:pt idx="3733">
                  <c:v>22</c:v>
                </c:pt>
                <c:pt idx="3734">
                  <c:v>22</c:v>
                </c:pt>
                <c:pt idx="3735">
                  <c:v>17</c:v>
                </c:pt>
                <c:pt idx="3736">
                  <c:v>17</c:v>
                </c:pt>
                <c:pt idx="3737">
                  <c:v>17</c:v>
                </c:pt>
                <c:pt idx="3738">
                  <c:v>20</c:v>
                </c:pt>
                <c:pt idx="3739">
                  <c:v>17</c:v>
                </c:pt>
                <c:pt idx="3740">
                  <c:v>21</c:v>
                </c:pt>
                <c:pt idx="3741">
                  <c:v>18</c:v>
                </c:pt>
                <c:pt idx="3742">
                  <c:v>17</c:v>
                </c:pt>
                <c:pt idx="3743">
                  <c:v>15</c:v>
                </c:pt>
                <c:pt idx="3744">
                  <c:v>15</c:v>
                </c:pt>
                <c:pt idx="3745">
                  <c:v>20</c:v>
                </c:pt>
                <c:pt idx="3746">
                  <c:v>19</c:v>
                </c:pt>
                <c:pt idx="3747">
                  <c:v>15</c:v>
                </c:pt>
                <c:pt idx="3748">
                  <c:v>18</c:v>
                </c:pt>
                <c:pt idx="3749">
                  <c:v>17</c:v>
                </c:pt>
                <c:pt idx="3750">
                  <c:v>16</c:v>
                </c:pt>
                <c:pt idx="3751">
                  <c:v>22</c:v>
                </c:pt>
                <c:pt idx="3752">
                  <c:v>17</c:v>
                </c:pt>
                <c:pt idx="3753">
                  <c:v>18</c:v>
                </c:pt>
                <c:pt idx="3754">
                  <c:v>17</c:v>
                </c:pt>
                <c:pt idx="3755">
                  <c:v>17</c:v>
                </c:pt>
                <c:pt idx="3756">
                  <c:v>15</c:v>
                </c:pt>
                <c:pt idx="3757">
                  <c:v>15</c:v>
                </c:pt>
                <c:pt idx="3758">
                  <c:v>20</c:v>
                </c:pt>
                <c:pt idx="3759">
                  <c:v>16</c:v>
                </c:pt>
                <c:pt idx="3760">
                  <c:v>20</c:v>
                </c:pt>
                <c:pt idx="3761">
                  <c:v>16</c:v>
                </c:pt>
                <c:pt idx="3762">
                  <c:v>22</c:v>
                </c:pt>
                <c:pt idx="3763">
                  <c:v>18</c:v>
                </c:pt>
                <c:pt idx="3764">
                  <c:v>21</c:v>
                </c:pt>
                <c:pt idx="3765">
                  <c:v>15</c:v>
                </c:pt>
                <c:pt idx="3766">
                  <c:v>16</c:v>
                </c:pt>
                <c:pt idx="3767">
                  <c:v>17</c:v>
                </c:pt>
                <c:pt idx="3768">
                  <c:v>22</c:v>
                </c:pt>
                <c:pt idx="3769">
                  <c:v>15</c:v>
                </c:pt>
                <c:pt idx="3770">
                  <c:v>22</c:v>
                </c:pt>
                <c:pt idx="3771">
                  <c:v>20</c:v>
                </c:pt>
                <c:pt idx="3772">
                  <c:v>20</c:v>
                </c:pt>
                <c:pt idx="3773">
                  <c:v>15</c:v>
                </c:pt>
                <c:pt idx="3774">
                  <c:v>22</c:v>
                </c:pt>
                <c:pt idx="3775">
                  <c:v>19</c:v>
                </c:pt>
                <c:pt idx="3776">
                  <c:v>16</c:v>
                </c:pt>
                <c:pt idx="3777">
                  <c:v>17</c:v>
                </c:pt>
                <c:pt idx="3778">
                  <c:v>20</c:v>
                </c:pt>
                <c:pt idx="3779">
                  <c:v>16</c:v>
                </c:pt>
                <c:pt idx="3780">
                  <c:v>19</c:v>
                </c:pt>
                <c:pt idx="3781">
                  <c:v>19</c:v>
                </c:pt>
                <c:pt idx="3782">
                  <c:v>17</c:v>
                </c:pt>
                <c:pt idx="3783">
                  <c:v>20</c:v>
                </c:pt>
                <c:pt idx="3784">
                  <c:v>18</c:v>
                </c:pt>
                <c:pt idx="3785">
                  <c:v>21</c:v>
                </c:pt>
                <c:pt idx="3786">
                  <c:v>17</c:v>
                </c:pt>
                <c:pt idx="3787">
                  <c:v>19</c:v>
                </c:pt>
                <c:pt idx="3788">
                  <c:v>16</c:v>
                </c:pt>
                <c:pt idx="3789">
                  <c:v>17</c:v>
                </c:pt>
                <c:pt idx="3790">
                  <c:v>16</c:v>
                </c:pt>
                <c:pt idx="3791">
                  <c:v>20</c:v>
                </c:pt>
                <c:pt idx="3792">
                  <c:v>20</c:v>
                </c:pt>
                <c:pt idx="3793">
                  <c:v>16</c:v>
                </c:pt>
                <c:pt idx="3794">
                  <c:v>15</c:v>
                </c:pt>
                <c:pt idx="3795">
                  <c:v>21</c:v>
                </c:pt>
                <c:pt idx="3796">
                  <c:v>17</c:v>
                </c:pt>
                <c:pt idx="3797">
                  <c:v>17</c:v>
                </c:pt>
                <c:pt idx="3798">
                  <c:v>17</c:v>
                </c:pt>
                <c:pt idx="3799">
                  <c:v>15</c:v>
                </c:pt>
                <c:pt idx="3800">
                  <c:v>15</c:v>
                </c:pt>
                <c:pt idx="3801">
                  <c:v>21</c:v>
                </c:pt>
                <c:pt idx="3802">
                  <c:v>17</c:v>
                </c:pt>
                <c:pt idx="3803">
                  <c:v>20</c:v>
                </c:pt>
                <c:pt idx="3804">
                  <c:v>20</c:v>
                </c:pt>
                <c:pt idx="3805">
                  <c:v>22</c:v>
                </c:pt>
                <c:pt idx="3806">
                  <c:v>15</c:v>
                </c:pt>
                <c:pt idx="3807">
                  <c:v>19</c:v>
                </c:pt>
                <c:pt idx="3808">
                  <c:v>19</c:v>
                </c:pt>
                <c:pt idx="3809">
                  <c:v>20</c:v>
                </c:pt>
                <c:pt idx="3810">
                  <c:v>20</c:v>
                </c:pt>
                <c:pt idx="3811">
                  <c:v>18</c:v>
                </c:pt>
                <c:pt idx="3812">
                  <c:v>19</c:v>
                </c:pt>
                <c:pt idx="3813">
                  <c:v>16</c:v>
                </c:pt>
                <c:pt idx="3814">
                  <c:v>17</c:v>
                </c:pt>
                <c:pt idx="3815">
                  <c:v>18</c:v>
                </c:pt>
                <c:pt idx="3816">
                  <c:v>19</c:v>
                </c:pt>
                <c:pt idx="3817">
                  <c:v>17</c:v>
                </c:pt>
                <c:pt idx="3818">
                  <c:v>16</c:v>
                </c:pt>
                <c:pt idx="3819">
                  <c:v>15</c:v>
                </c:pt>
                <c:pt idx="3820">
                  <c:v>20</c:v>
                </c:pt>
                <c:pt idx="3821">
                  <c:v>17</c:v>
                </c:pt>
                <c:pt idx="3822">
                  <c:v>17</c:v>
                </c:pt>
                <c:pt idx="3823">
                  <c:v>17</c:v>
                </c:pt>
                <c:pt idx="3824">
                  <c:v>20</c:v>
                </c:pt>
                <c:pt idx="3825">
                  <c:v>16</c:v>
                </c:pt>
                <c:pt idx="3826">
                  <c:v>16</c:v>
                </c:pt>
                <c:pt idx="3827">
                  <c:v>21</c:v>
                </c:pt>
                <c:pt idx="3828">
                  <c:v>20</c:v>
                </c:pt>
                <c:pt idx="3829">
                  <c:v>19</c:v>
                </c:pt>
                <c:pt idx="3830">
                  <c:v>17</c:v>
                </c:pt>
                <c:pt idx="3831">
                  <c:v>18</c:v>
                </c:pt>
                <c:pt idx="3832">
                  <c:v>17</c:v>
                </c:pt>
                <c:pt idx="3833">
                  <c:v>15</c:v>
                </c:pt>
                <c:pt idx="3834">
                  <c:v>20</c:v>
                </c:pt>
                <c:pt idx="3835">
                  <c:v>22</c:v>
                </c:pt>
                <c:pt idx="3836">
                  <c:v>15</c:v>
                </c:pt>
                <c:pt idx="3837">
                  <c:v>17</c:v>
                </c:pt>
                <c:pt idx="3838">
                  <c:v>17</c:v>
                </c:pt>
                <c:pt idx="3839">
                  <c:v>20</c:v>
                </c:pt>
                <c:pt idx="3840">
                  <c:v>22</c:v>
                </c:pt>
                <c:pt idx="3841">
                  <c:v>20</c:v>
                </c:pt>
                <c:pt idx="3842">
                  <c:v>21</c:v>
                </c:pt>
                <c:pt idx="3843">
                  <c:v>20</c:v>
                </c:pt>
                <c:pt idx="3844">
                  <c:v>16</c:v>
                </c:pt>
                <c:pt idx="3845">
                  <c:v>17</c:v>
                </c:pt>
                <c:pt idx="3846">
                  <c:v>15</c:v>
                </c:pt>
                <c:pt idx="3847">
                  <c:v>22</c:v>
                </c:pt>
                <c:pt idx="3848">
                  <c:v>21</c:v>
                </c:pt>
                <c:pt idx="3849">
                  <c:v>22</c:v>
                </c:pt>
                <c:pt idx="3850">
                  <c:v>15</c:v>
                </c:pt>
                <c:pt idx="3851">
                  <c:v>18</c:v>
                </c:pt>
                <c:pt idx="3852">
                  <c:v>15</c:v>
                </c:pt>
                <c:pt idx="3853">
                  <c:v>21</c:v>
                </c:pt>
                <c:pt idx="3854">
                  <c:v>16</c:v>
                </c:pt>
                <c:pt idx="3855">
                  <c:v>22</c:v>
                </c:pt>
                <c:pt idx="3856">
                  <c:v>19</c:v>
                </c:pt>
                <c:pt idx="3857">
                  <c:v>22</c:v>
                </c:pt>
                <c:pt idx="3858">
                  <c:v>21</c:v>
                </c:pt>
                <c:pt idx="3859">
                  <c:v>20</c:v>
                </c:pt>
                <c:pt idx="3860">
                  <c:v>21</c:v>
                </c:pt>
                <c:pt idx="3861">
                  <c:v>17</c:v>
                </c:pt>
                <c:pt idx="3862">
                  <c:v>19</c:v>
                </c:pt>
                <c:pt idx="3863">
                  <c:v>19</c:v>
                </c:pt>
                <c:pt idx="3864">
                  <c:v>17</c:v>
                </c:pt>
                <c:pt idx="3865">
                  <c:v>22</c:v>
                </c:pt>
                <c:pt idx="3866">
                  <c:v>16</c:v>
                </c:pt>
                <c:pt idx="3867">
                  <c:v>15</c:v>
                </c:pt>
                <c:pt idx="3868">
                  <c:v>22</c:v>
                </c:pt>
                <c:pt idx="3869">
                  <c:v>17</c:v>
                </c:pt>
                <c:pt idx="3870">
                  <c:v>20</c:v>
                </c:pt>
                <c:pt idx="3871">
                  <c:v>17</c:v>
                </c:pt>
                <c:pt idx="3872">
                  <c:v>22</c:v>
                </c:pt>
                <c:pt idx="3873">
                  <c:v>20</c:v>
                </c:pt>
                <c:pt idx="3874">
                  <c:v>16</c:v>
                </c:pt>
                <c:pt idx="3875">
                  <c:v>15</c:v>
                </c:pt>
                <c:pt idx="3876">
                  <c:v>18</c:v>
                </c:pt>
                <c:pt idx="3877">
                  <c:v>21</c:v>
                </c:pt>
                <c:pt idx="3878">
                  <c:v>17</c:v>
                </c:pt>
                <c:pt idx="3879">
                  <c:v>17</c:v>
                </c:pt>
                <c:pt idx="3880">
                  <c:v>22</c:v>
                </c:pt>
                <c:pt idx="3881">
                  <c:v>17</c:v>
                </c:pt>
                <c:pt idx="3882">
                  <c:v>18</c:v>
                </c:pt>
                <c:pt idx="3883">
                  <c:v>22</c:v>
                </c:pt>
                <c:pt idx="3884">
                  <c:v>18</c:v>
                </c:pt>
                <c:pt idx="3885">
                  <c:v>16</c:v>
                </c:pt>
                <c:pt idx="3886">
                  <c:v>17</c:v>
                </c:pt>
                <c:pt idx="3887">
                  <c:v>15</c:v>
                </c:pt>
                <c:pt idx="3888">
                  <c:v>22</c:v>
                </c:pt>
                <c:pt idx="3889">
                  <c:v>15</c:v>
                </c:pt>
                <c:pt idx="3890">
                  <c:v>16</c:v>
                </c:pt>
                <c:pt idx="3891">
                  <c:v>16</c:v>
                </c:pt>
                <c:pt idx="3892">
                  <c:v>20</c:v>
                </c:pt>
                <c:pt idx="3893">
                  <c:v>15</c:v>
                </c:pt>
                <c:pt idx="3894">
                  <c:v>16</c:v>
                </c:pt>
                <c:pt idx="3895">
                  <c:v>22</c:v>
                </c:pt>
                <c:pt idx="3896">
                  <c:v>21</c:v>
                </c:pt>
                <c:pt idx="3897">
                  <c:v>22</c:v>
                </c:pt>
                <c:pt idx="3898">
                  <c:v>15</c:v>
                </c:pt>
                <c:pt idx="3899">
                  <c:v>19</c:v>
                </c:pt>
                <c:pt idx="3900">
                  <c:v>17</c:v>
                </c:pt>
                <c:pt idx="3901">
                  <c:v>17</c:v>
                </c:pt>
                <c:pt idx="3902">
                  <c:v>20</c:v>
                </c:pt>
                <c:pt idx="3903">
                  <c:v>17</c:v>
                </c:pt>
                <c:pt idx="3904">
                  <c:v>19</c:v>
                </c:pt>
                <c:pt idx="3905">
                  <c:v>15</c:v>
                </c:pt>
                <c:pt idx="3906">
                  <c:v>17</c:v>
                </c:pt>
                <c:pt idx="3907">
                  <c:v>15</c:v>
                </c:pt>
                <c:pt idx="3908">
                  <c:v>19</c:v>
                </c:pt>
                <c:pt idx="3909">
                  <c:v>15</c:v>
                </c:pt>
                <c:pt idx="3910">
                  <c:v>20</c:v>
                </c:pt>
                <c:pt idx="3911">
                  <c:v>15</c:v>
                </c:pt>
                <c:pt idx="3912">
                  <c:v>17</c:v>
                </c:pt>
                <c:pt idx="3913">
                  <c:v>17</c:v>
                </c:pt>
                <c:pt idx="3914">
                  <c:v>17</c:v>
                </c:pt>
                <c:pt idx="3915">
                  <c:v>17</c:v>
                </c:pt>
                <c:pt idx="3916">
                  <c:v>17</c:v>
                </c:pt>
                <c:pt idx="3917">
                  <c:v>16</c:v>
                </c:pt>
                <c:pt idx="3918">
                  <c:v>19</c:v>
                </c:pt>
                <c:pt idx="3919">
                  <c:v>21</c:v>
                </c:pt>
                <c:pt idx="3920">
                  <c:v>15</c:v>
                </c:pt>
                <c:pt idx="3921">
                  <c:v>22</c:v>
                </c:pt>
                <c:pt idx="3922">
                  <c:v>22</c:v>
                </c:pt>
                <c:pt idx="3923">
                  <c:v>20</c:v>
                </c:pt>
                <c:pt idx="3924">
                  <c:v>20</c:v>
                </c:pt>
                <c:pt idx="3925">
                  <c:v>15</c:v>
                </c:pt>
                <c:pt idx="3926">
                  <c:v>18</c:v>
                </c:pt>
                <c:pt idx="3927">
                  <c:v>22</c:v>
                </c:pt>
                <c:pt idx="3928">
                  <c:v>17</c:v>
                </c:pt>
                <c:pt idx="3929">
                  <c:v>22</c:v>
                </c:pt>
                <c:pt idx="3930">
                  <c:v>16</c:v>
                </c:pt>
                <c:pt idx="3931">
                  <c:v>18</c:v>
                </c:pt>
                <c:pt idx="3932">
                  <c:v>22</c:v>
                </c:pt>
                <c:pt idx="3933">
                  <c:v>15</c:v>
                </c:pt>
                <c:pt idx="3934">
                  <c:v>18</c:v>
                </c:pt>
                <c:pt idx="3935">
                  <c:v>22</c:v>
                </c:pt>
                <c:pt idx="3936">
                  <c:v>21</c:v>
                </c:pt>
                <c:pt idx="3937">
                  <c:v>21</c:v>
                </c:pt>
                <c:pt idx="3938">
                  <c:v>16</c:v>
                </c:pt>
                <c:pt idx="3939">
                  <c:v>17</c:v>
                </c:pt>
                <c:pt idx="3940">
                  <c:v>22</c:v>
                </c:pt>
                <c:pt idx="3941">
                  <c:v>22</c:v>
                </c:pt>
                <c:pt idx="3942">
                  <c:v>16</c:v>
                </c:pt>
                <c:pt idx="3943">
                  <c:v>16</c:v>
                </c:pt>
                <c:pt idx="3944">
                  <c:v>22</c:v>
                </c:pt>
                <c:pt idx="3945">
                  <c:v>17</c:v>
                </c:pt>
                <c:pt idx="3946">
                  <c:v>17</c:v>
                </c:pt>
                <c:pt idx="3947">
                  <c:v>16</c:v>
                </c:pt>
                <c:pt idx="3948">
                  <c:v>17</c:v>
                </c:pt>
                <c:pt idx="3949">
                  <c:v>19</c:v>
                </c:pt>
                <c:pt idx="3950">
                  <c:v>22</c:v>
                </c:pt>
                <c:pt idx="3951">
                  <c:v>18</c:v>
                </c:pt>
                <c:pt idx="3952">
                  <c:v>16</c:v>
                </c:pt>
                <c:pt idx="3953">
                  <c:v>16</c:v>
                </c:pt>
                <c:pt idx="3954">
                  <c:v>16</c:v>
                </c:pt>
                <c:pt idx="3955">
                  <c:v>20</c:v>
                </c:pt>
                <c:pt idx="3956">
                  <c:v>15</c:v>
                </c:pt>
                <c:pt idx="3957">
                  <c:v>22</c:v>
                </c:pt>
                <c:pt idx="3958">
                  <c:v>17</c:v>
                </c:pt>
                <c:pt idx="3959">
                  <c:v>22</c:v>
                </c:pt>
                <c:pt idx="3960">
                  <c:v>18</c:v>
                </c:pt>
                <c:pt idx="3961">
                  <c:v>20</c:v>
                </c:pt>
                <c:pt idx="3962">
                  <c:v>15</c:v>
                </c:pt>
                <c:pt idx="3963">
                  <c:v>17</c:v>
                </c:pt>
                <c:pt idx="3964">
                  <c:v>20</c:v>
                </c:pt>
                <c:pt idx="3965">
                  <c:v>21</c:v>
                </c:pt>
                <c:pt idx="3966">
                  <c:v>15</c:v>
                </c:pt>
                <c:pt idx="3967">
                  <c:v>15</c:v>
                </c:pt>
                <c:pt idx="3968">
                  <c:v>17</c:v>
                </c:pt>
                <c:pt idx="3969">
                  <c:v>16</c:v>
                </c:pt>
                <c:pt idx="3970">
                  <c:v>20</c:v>
                </c:pt>
                <c:pt idx="3971">
                  <c:v>16</c:v>
                </c:pt>
                <c:pt idx="3972">
                  <c:v>22</c:v>
                </c:pt>
                <c:pt idx="3973">
                  <c:v>17</c:v>
                </c:pt>
                <c:pt idx="3974">
                  <c:v>20</c:v>
                </c:pt>
                <c:pt idx="3975">
                  <c:v>21</c:v>
                </c:pt>
                <c:pt idx="3976">
                  <c:v>16</c:v>
                </c:pt>
                <c:pt idx="3977">
                  <c:v>18</c:v>
                </c:pt>
                <c:pt idx="3978">
                  <c:v>19</c:v>
                </c:pt>
                <c:pt idx="3979">
                  <c:v>17</c:v>
                </c:pt>
                <c:pt idx="3980">
                  <c:v>20</c:v>
                </c:pt>
                <c:pt idx="3981">
                  <c:v>15</c:v>
                </c:pt>
                <c:pt idx="3982">
                  <c:v>15</c:v>
                </c:pt>
                <c:pt idx="3983">
                  <c:v>22</c:v>
                </c:pt>
                <c:pt idx="3984">
                  <c:v>21</c:v>
                </c:pt>
                <c:pt idx="3985">
                  <c:v>17</c:v>
                </c:pt>
                <c:pt idx="3986">
                  <c:v>15</c:v>
                </c:pt>
                <c:pt idx="3987">
                  <c:v>21</c:v>
                </c:pt>
                <c:pt idx="3988">
                  <c:v>17</c:v>
                </c:pt>
                <c:pt idx="3989">
                  <c:v>22</c:v>
                </c:pt>
                <c:pt idx="3990">
                  <c:v>15</c:v>
                </c:pt>
                <c:pt idx="3991">
                  <c:v>19</c:v>
                </c:pt>
                <c:pt idx="3992">
                  <c:v>17</c:v>
                </c:pt>
                <c:pt idx="3993">
                  <c:v>20</c:v>
                </c:pt>
                <c:pt idx="3994">
                  <c:v>16</c:v>
                </c:pt>
                <c:pt idx="3995">
                  <c:v>21</c:v>
                </c:pt>
                <c:pt idx="3996">
                  <c:v>16</c:v>
                </c:pt>
                <c:pt idx="3997">
                  <c:v>15</c:v>
                </c:pt>
                <c:pt idx="3998">
                  <c:v>16</c:v>
                </c:pt>
                <c:pt idx="3999">
                  <c:v>21</c:v>
                </c:pt>
                <c:pt idx="4000">
                  <c:v>13</c:v>
                </c:pt>
                <c:pt idx="4001">
                  <c:v>16</c:v>
                </c:pt>
                <c:pt idx="4002">
                  <c:v>18</c:v>
                </c:pt>
                <c:pt idx="4003">
                  <c:v>15</c:v>
                </c:pt>
                <c:pt idx="4004">
                  <c:v>15</c:v>
                </c:pt>
                <c:pt idx="4005">
                  <c:v>15</c:v>
                </c:pt>
                <c:pt idx="4006">
                  <c:v>15</c:v>
                </c:pt>
                <c:pt idx="4007">
                  <c:v>15</c:v>
                </c:pt>
                <c:pt idx="4008">
                  <c:v>17</c:v>
                </c:pt>
                <c:pt idx="4009">
                  <c:v>16</c:v>
                </c:pt>
                <c:pt idx="4010">
                  <c:v>15</c:v>
                </c:pt>
                <c:pt idx="4011">
                  <c:v>17</c:v>
                </c:pt>
                <c:pt idx="4012">
                  <c:v>19</c:v>
                </c:pt>
                <c:pt idx="4013">
                  <c:v>17</c:v>
                </c:pt>
                <c:pt idx="4014">
                  <c:v>22</c:v>
                </c:pt>
                <c:pt idx="4015">
                  <c:v>15</c:v>
                </c:pt>
                <c:pt idx="4016">
                  <c:v>15</c:v>
                </c:pt>
                <c:pt idx="4017">
                  <c:v>20</c:v>
                </c:pt>
                <c:pt idx="4018">
                  <c:v>22</c:v>
                </c:pt>
                <c:pt idx="4019">
                  <c:v>22</c:v>
                </c:pt>
                <c:pt idx="4020">
                  <c:v>15</c:v>
                </c:pt>
                <c:pt idx="4021">
                  <c:v>16</c:v>
                </c:pt>
                <c:pt idx="4022">
                  <c:v>21</c:v>
                </c:pt>
                <c:pt idx="4023">
                  <c:v>15</c:v>
                </c:pt>
                <c:pt idx="4024">
                  <c:v>16</c:v>
                </c:pt>
                <c:pt idx="4025">
                  <c:v>15</c:v>
                </c:pt>
                <c:pt idx="4026">
                  <c:v>15</c:v>
                </c:pt>
                <c:pt idx="4027">
                  <c:v>19</c:v>
                </c:pt>
                <c:pt idx="4028">
                  <c:v>16</c:v>
                </c:pt>
                <c:pt idx="4029">
                  <c:v>19</c:v>
                </c:pt>
                <c:pt idx="4030">
                  <c:v>15</c:v>
                </c:pt>
                <c:pt idx="4031">
                  <c:v>16</c:v>
                </c:pt>
                <c:pt idx="4032">
                  <c:v>16</c:v>
                </c:pt>
                <c:pt idx="4033">
                  <c:v>17</c:v>
                </c:pt>
                <c:pt idx="4034">
                  <c:v>15</c:v>
                </c:pt>
                <c:pt idx="4035">
                  <c:v>22</c:v>
                </c:pt>
                <c:pt idx="4036">
                  <c:v>20</c:v>
                </c:pt>
                <c:pt idx="4037">
                  <c:v>15</c:v>
                </c:pt>
                <c:pt idx="4038">
                  <c:v>17</c:v>
                </c:pt>
                <c:pt idx="4039">
                  <c:v>15</c:v>
                </c:pt>
                <c:pt idx="4040">
                  <c:v>22</c:v>
                </c:pt>
                <c:pt idx="4041">
                  <c:v>17</c:v>
                </c:pt>
                <c:pt idx="4042">
                  <c:v>19</c:v>
                </c:pt>
                <c:pt idx="4043">
                  <c:v>20</c:v>
                </c:pt>
                <c:pt idx="4044">
                  <c:v>19</c:v>
                </c:pt>
                <c:pt idx="4045">
                  <c:v>16</c:v>
                </c:pt>
                <c:pt idx="4046">
                  <c:v>16</c:v>
                </c:pt>
                <c:pt idx="4047">
                  <c:v>15</c:v>
                </c:pt>
                <c:pt idx="4048">
                  <c:v>17</c:v>
                </c:pt>
                <c:pt idx="4049">
                  <c:v>18</c:v>
                </c:pt>
                <c:pt idx="4050">
                  <c:v>19</c:v>
                </c:pt>
                <c:pt idx="4051">
                  <c:v>21</c:v>
                </c:pt>
                <c:pt idx="4052">
                  <c:v>15</c:v>
                </c:pt>
                <c:pt idx="4053">
                  <c:v>21</c:v>
                </c:pt>
                <c:pt idx="4054">
                  <c:v>15</c:v>
                </c:pt>
                <c:pt idx="4055">
                  <c:v>18</c:v>
                </c:pt>
                <c:pt idx="4056">
                  <c:v>19</c:v>
                </c:pt>
                <c:pt idx="4057">
                  <c:v>19</c:v>
                </c:pt>
                <c:pt idx="4058">
                  <c:v>18</c:v>
                </c:pt>
                <c:pt idx="4059">
                  <c:v>21</c:v>
                </c:pt>
                <c:pt idx="4060">
                  <c:v>18</c:v>
                </c:pt>
                <c:pt idx="4061">
                  <c:v>16</c:v>
                </c:pt>
                <c:pt idx="4062">
                  <c:v>16</c:v>
                </c:pt>
                <c:pt idx="4063">
                  <c:v>15</c:v>
                </c:pt>
                <c:pt idx="4064">
                  <c:v>19</c:v>
                </c:pt>
                <c:pt idx="4065">
                  <c:v>16</c:v>
                </c:pt>
                <c:pt idx="4066">
                  <c:v>15</c:v>
                </c:pt>
                <c:pt idx="4067">
                  <c:v>19</c:v>
                </c:pt>
                <c:pt idx="4068">
                  <c:v>17</c:v>
                </c:pt>
                <c:pt idx="4069">
                  <c:v>19</c:v>
                </c:pt>
                <c:pt idx="4070">
                  <c:v>20</c:v>
                </c:pt>
                <c:pt idx="4071">
                  <c:v>15</c:v>
                </c:pt>
                <c:pt idx="4072">
                  <c:v>16</c:v>
                </c:pt>
                <c:pt idx="4073">
                  <c:v>17</c:v>
                </c:pt>
                <c:pt idx="4074">
                  <c:v>20</c:v>
                </c:pt>
                <c:pt idx="4075">
                  <c:v>15</c:v>
                </c:pt>
                <c:pt idx="4076">
                  <c:v>21</c:v>
                </c:pt>
                <c:pt idx="4077">
                  <c:v>15</c:v>
                </c:pt>
                <c:pt idx="4078">
                  <c:v>15</c:v>
                </c:pt>
                <c:pt idx="4079">
                  <c:v>17</c:v>
                </c:pt>
                <c:pt idx="4080">
                  <c:v>15</c:v>
                </c:pt>
                <c:pt idx="4081">
                  <c:v>17</c:v>
                </c:pt>
                <c:pt idx="4082">
                  <c:v>20</c:v>
                </c:pt>
                <c:pt idx="4083">
                  <c:v>20</c:v>
                </c:pt>
                <c:pt idx="4084">
                  <c:v>20</c:v>
                </c:pt>
                <c:pt idx="4085">
                  <c:v>16</c:v>
                </c:pt>
                <c:pt idx="4086">
                  <c:v>22</c:v>
                </c:pt>
                <c:pt idx="4087">
                  <c:v>20</c:v>
                </c:pt>
                <c:pt idx="4088">
                  <c:v>15</c:v>
                </c:pt>
                <c:pt idx="4089">
                  <c:v>19</c:v>
                </c:pt>
                <c:pt idx="4090">
                  <c:v>16</c:v>
                </c:pt>
                <c:pt idx="4091">
                  <c:v>18</c:v>
                </c:pt>
                <c:pt idx="4092">
                  <c:v>22</c:v>
                </c:pt>
                <c:pt idx="4093">
                  <c:v>15</c:v>
                </c:pt>
                <c:pt idx="4094">
                  <c:v>16</c:v>
                </c:pt>
                <c:pt idx="4095">
                  <c:v>17</c:v>
                </c:pt>
                <c:pt idx="4096">
                  <c:v>22</c:v>
                </c:pt>
                <c:pt idx="4097">
                  <c:v>20</c:v>
                </c:pt>
                <c:pt idx="4098">
                  <c:v>16</c:v>
                </c:pt>
                <c:pt idx="4099">
                  <c:v>20</c:v>
                </c:pt>
                <c:pt idx="4100">
                  <c:v>17</c:v>
                </c:pt>
                <c:pt idx="4101">
                  <c:v>15</c:v>
                </c:pt>
                <c:pt idx="4102">
                  <c:v>15</c:v>
                </c:pt>
                <c:pt idx="4103">
                  <c:v>20</c:v>
                </c:pt>
                <c:pt idx="4104">
                  <c:v>20</c:v>
                </c:pt>
                <c:pt idx="4105">
                  <c:v>20</c:v>
                </c:pt>
                <c:pt idx="4106">
                  <c:v>15</c:v>
                </c:pt>
                <c:pt idx="4107">
                  <c:v>17</c:v>
                </c:pt>
                <c:pt idx="4108">
                  <c:v>20</c:v>
                </c:pt>
                <c:pt idx="4109">
                  <c:v>16</c:v>
                </c:pt>
                <c:pt idx="4110">
                  <c:v>15</c:v>
                </c:pt>
                <c:pt idx="4111">
                  <c:v>19</c:v>
                </c:pt>
                <c:pt idx="4112">
                  <c:v>16</c:v>
                </c:pt>
                <c:pt idx="4113">
                  <c:v>22</c:v>
                </c:pt>
                <c:pt idx="4114">
                  <c:v>17</c:v>
                </c:pt>
                <c:pt idx="4115">
                  <c:v>16</c:v>
                </c:pt>
                <c:pt idx="4116">
                  <c:v>16</c:v>
                </c:pt>
                <c:pt idx="4117">
                  <c:v>17</c:v>
                </c:pt>
                <c:pt idx="4118">
                  <c:v>16</c:v>
                </c:pt>
                <c:pt idx="4119">
                  <c:v>16</c:v>
                </c:pt>
                <c:pt idx="4120">
                  <c:v>21</c:v>
                </c:pt>
                <c:pt idx="4121">
                  <c:v>16</c:v>
                </c:pt>
                <c:pt idx="4122">
                  <c:v>21</c:v>
                </c:pt>
                <c:pt idx="4123">
                  <c:v>17</c:v>
                </c:pt>
                <c:pt idx="4124">
                  <c:v>21</c:v>
                </c:pt>
                <c:pt idx="4125">
                  <c:v>21</c:v>
                </c:pt>
                <c:pt idx="4126">
                  <c:v>19</c:v>
                </c:pt>
                <c:pt idx="4127">
                  <c:v>18</c:v>
                </c:pt>
                <c:pt idx="4128">
                  <c:v>22</c:v>
                </c:pt>
                <c:pt idx="4129">
                  <c:v>17</c:v>
                </c:pt>
                <c:pt idx="4130">
                  <c:v>16</c:v>
                </c:pt>
                <c:pt idx="4131">
                  <c:v>17</c:v>
                </c:pt>
                <c:pt idx="4132">
                  <c:v>22</c:v>
                </c:pt>
                <c:pt idx="4133">
                  <c:v>16</c:v>
                </c:pt>
                <c:pt idx="4134">
                  <c:v>17</c:v>
                </c:pt>
                <c:pt idx="4135">
                  <c:v>16</c:v>
                </c:pt>
                <c:pt idx="4136">
                  <c:v>20</c:v>
                </c:pt>
                <c:pt idx="4137">
                  <c:v>20</c:v>
                </c:pt>
                <c:pt idx="4138">
                  <c:v>18</c:v>
                </c:pt>
                <c:pt idx="4139">
                  <c:v>21</c:v>
                </c:pt>
                <c:pt idx="4140">
                  <c:v>22</c:v>
                </c:pt>
                <c:pt idx="4141">
                  <c:v>17</c:v>
                </c:pt>
                <c:pt idx="4142">
                  <c:v>15</c:v>
                </c:pt>
                <c:pt idx="4143">
                  <c:v>15</c:v>
                </c:pt>
                <c:pt idx="4144">
                  <c:v>15</c:v>
                </c:pt>
                <c:pt idx="4145">
                  <c:v>15</c:v>
                </c:pt>
                <c:pt idx="4146">
                  <c:v>17</c:v>
                </c:pt>
                <c:pt idx="4147">
                  <c:v>16</c:v>
                </c:pt>
                <c:pt idx="4148">
                  <c:v>20</c:v>
                </c:pt>
                <c:pt idx="4149">
                  <c:v>18</c:v>
                </c:pt>
                <c:pt idx="4150">
                  <c:v>20</c:v>
                </c:pt>
                <c:pt idx="4151">
                  <c:v>20</c:v>
                </c:pt>
                <c:pt idx="4152">
                  <c:v>17</c:v>
                </c:pt>
                <c:pt idx="4153">
                  <c:v>18</c:v>
                </c:pt>
                <c:pt idx="4154">
                  <c:v>20</c:v>
                </c:pt>
                <c:pt idx="4155">
                  <c:v>17</c:v>
                </c:pt>
                <c:pt idx="4156">
                  <c:v>20</c:v>
                </c:pt>
                <c:pt idx="4157">
                  <c:v>21</c:v>
                </c:pt>
                <c:pt idx="4158">
                  <c:v>17</c:v>
                </c:pt>
                <c:pt idx="4159">
                  <c:v>15</c:v>
                </c:pt>
                <c:pt idx="4160">
                  <c:v>21</c:v>
                </c:pt>
                <c:pt idx="4161">
                  <c:v>15</c:v>
                </c:pt>
                <c:pt idx="4162">
                  <c:v>17</c:v>
                </c:pt>
                <c:pt idx="4163">
                  <c:v>16</c:v>
                </c:pt>
                <c:pt idx="4164">
                  <c:v>22</c:v>
                </c:pt>
                <c:pt idx="4165">
                  <c:v>15</c:v>
                </c:pt>
                <c:pt idx="4166">
                  <c:v>18</c:v>
                </c:pt>
                <c:pt idx="4167">
                  <c:v>18</c:v>
                </c:pt>
                <c:pt idx="4168">
                  <c:v>15</c:v>
                </c:pt>
                <c:pt idx="4169">
                  <c:v>16</c:v>
                </c:pt>
                <c:pt idx="4170">
                  <c:v>18</c:v>
                </c:pt>
                <c:pt idx="4171">
                  <c:v>19</c:v>
                </c:pt>
                <c:pt idx="4172">
                  <c:v>15</c:v>
                </c:pt>
                <c:pt idx="4173">
                  <c:v>17</c:v>
                </c:pt>
                <c:pt idx="4174">
                  <c:v>15</c:v>
                </c:pt>
                <c:pt idx="4175">
                  <c:v>16</c:v>
                </c:pt>
                <c:pt idx="4176">
                  <c:v>15</c:v>
                </c:pt>
                <c:pt idx="4177">
                  <c:v>16</c:v>
                </c:pt>
                <c:pt idx="4178">
                  <c:v>20</c:v>
                </c:pt>
                <c:pt idx="4179">
                  <c:v>19</c:v>
                </c:pt>
                <c:pt idx="4180">
                  <c:v>15</c:v>
                </c:pt>
                <c:pt idx="4181">
                  <c:v>21</c:v>
                </c:pt>
                <c:pt idx="4182">
                  <c:v>15</c:v>
                </c:pt>
                <c:pt idx="4183">
                  <c:v>16</c:v>
                </c:pt>
                <c:pt idx="4184">
                  <c:v>16</c:v>
                </c:pt>
                <c:pt idx="4185">
                  <c:v>20</c:v>
                </c:pt>
                <c:pt idx="4186">
                  <c:v>21</c:v>
                </c:pt>
                <c:pt idx="4187">
                  <c:v>16</c:v>
                </c:pt>
                <c:pt idx="4188">
                  <c:v>16</c:v>
                </c:pt>
                <c:pt idx="4189">
                  <c:v>17</c:v>
                </c:pt>
                <c:pt idx="4190">
                  <c:v>15</c:v>
                </c:pt>
                <c:pt idx="4191">
                  <c:v>16</c:v>
                </c:pt>
                <c:pt idx="4192">
                  <c:v>16</c:v>
                </c:pt>
                <c:pt idx="4193">
                  <c:v>17</c:v>
                </c:pt>
                <c:pt idx="4194">
                  <c:v>17</c:v>
                </c:pt>
                <c:pt idx="4195">
                  <c:v>15</c:v>
                </c:pt>
                <c:pt idx="4196">
                  <c:v>16</c:v>
                </c:pt>
                <c:pt idx="4197">
                  <c:v>20</c:v>
                </c:pt>
                <c:pt idx="4198">
                  <c:v>22</c:v>
                </c:pt>
                <c:pt idx="4199">
                  <c:v>21</c:v>
                </c:pt>
                <c:pt idx="4200">
                  <c:v>16</c:v>
                </c:pt>
                <c:pt idx="4201">
                  <c:v>21</c:v>
                </c:pt>
                <c:pt idx="4202">
                  <c:v>17</c:v>
                </c:pt>
                <c:pt idx="4203">
                  <c:v>18</c:v>
                </c:pt>
                <c:pt idx="4204">
                  <c:v>16</c:v>
                </c:pt>
                <c:pt idx="4205">
                  <c:v>22</c:v>
                </c:pt>
                <c:pt idx="4206">
                  <c:v>22</c:v>
                </c:pt>
                <c:pt idx="4207">
                  <c:v>16</c:v>
                </c:pt>
                <c:pt idx="4208">
                  <c:v>16</c:v>
                </c:pt>
                <c:pt idx="4209">
                  <c:v>20</c:v>
                </c:pt>
                <c:pt idx="4210">
                  <c:v>15</c:v>
                </c:pt>
                <c:pt idx="4211">
                  <c:v>15</c:v>
                </c:pt>
                <c:pt idx="4212">
                  <c:v>18</c:v>
                </c:pt>
                <c:pt idx="4213">
                  <c:v>15</c:v>
                </c:pt>
                <c:pt idx="4214">
                  <c:v>19</c:v>
                </c:pt>
                <c:pt idx="4215">
                  <c:v>15</c:v>
                </c:pt>
                <c:pt idx="4216">
                  <c:v>16</c:v>
                </c:pt>
                <c:pt idx="4217">
                  <c:v>16</c:v>
                </c:pt>
                <c:pt idx="4218">
                  <c:v>20</c:v>
                </c:pt>
                <c:pt idx="4219">
                  <c:v>19</c:v>
                </c:pt>
                <c:pt idx="4220">
                  <c:v>22</c:v>
                </c:pt>
                <c:pt idx="4221">
                  <c:v>18</c:v>
                </c:pt>
                <c:pt idx="4222">
                  <c:v>20</c:v>
                </c:pt>
                <c:pt idx="4223">
                  <c:v>15</c:v>
                </c:pt>
                <c:pt idx="4224">
                  <c:v>16</c:v>
                </c:pt>
                <c:pt idx="4225">
                  <c:v>15</c:v>
                </c:pt>
                <c:pt idx="4226">
                  <c:v>22</c:v>
                </c:pt>
                <c:pt idx="4227">
                  <c:v>22</c:v>
                </c:pt>
                <c:pt idx="4228">
                  <c:v>15</c:v>
                </c:pt>
                <c:pt idx="4229">
                  <c:v>15</c:v>
                </c:pt>
                <c:pt idx="4230">
                  <c:v>17</c:v>
                </c:pt>
                <c:pt idx="4231">
                  <c:v>21</c:v>
                </c:pt>
                <c:pt idx="4232">
                  <c:v>17</c:v>
                </c:pt>
                <c:pt idx="4233">
                  <c:v>15</c:v>
                </c:pt>
                <c:pt idx="4234">
                  <c:v>15</c:v>
                </c:pt>
                <c:pt idx="4235">
                  <c:v>15</c:v>
                </c:pt>
                <c:pt idx="4236">
                  <c:v>20</c:v>
                </c:pt>
                <c:pt idx="4237">
                  <c:v>21</c:v>
                </c:pt>
                <c:pt idx="4238">
                  <c:v>17</c:v>
                </c:pt>
                <c:pt idx="4239">
                  <c:v>20</c:v>
                </c:pt>
                <c:pt idx="4240">
                  <c:v>16</c:v>
                </c:pt>
                <c:pt idx="4241">
                  <c:v>15</c:v>
                </c:pt>
                <c:pt idx="4242">
                  <c:v>16</c:v>
                </c:pt>
                <c:pt idx="4243">
                  <c:v>16</c:v>
                </c:pt>
                <c:pt idx="4244">
                  <c:v>15</c:v>
                </c:pt>
                <c:pt idx="4245">
                  <c:v>16</c:v>
                </c:pt>
                <c:pt idx="4246">
                  <c:v>16</c:v>
                </c:pt>
                <c:pt idx="4247">
                  <c:v>15</c:v>
                </c:pt>
                <c:pt idx="4248">
                  <c:v>16</c:v>
                </c:pt>
                <c:pt idx="4249">
                  <c:v>22</c:v>
                </c:pt>
                <c:pt idx="4250">
                  <c:v>18</c:v>
                </c:pt>
                <c:pt idx="4251">
                  <c:v>20</c:v>
                </c:pt>
                <c:pt idx="4252">
                  <c:v>17</c:v>
                </c:pt>
                <c:pt idx="4253">
                  <c:v>20</c:v>
                </c:pt>
                <c:pt idx="4254">
                  <c:v>21</c:v>
                </c:pt>
                <c:pt idx="4255">
                  <c:v>16</c:v>
                </c:pt>
                <c:pt idx="4256">
                  <c:v>17</c:v>
                </c:pt>
                <c:pt idx="4257">
                  <c:v>18</c:v>
                </c:pt>
                <c:pt idx="4258">
                  <c:v>17</c:v>
                </c:pt>
                <c:pt idx="4259">
                  <c:v>21</c:v>
                </c:pt>
                <c:pt idx="4260">
                  <c:v>15</c:v>
                </c:pt>
                <c:pt idx="4261">
                  <c:v>22</c:v>
                </c:pt>
                <c:pt idx="4262">
                  <c:v>15</c:v>
                </c:pt>
                <c:pt idx="4263">
                  <c:v>16</c:v>
                </c:pt>
                <c:pt idx="4264">
                  <c:v>17</c:v>
                </c:pt>
                <c:pt idx="4265">
                  <c:v>20</c:v>
                </c:pt>
                <c:pt idx="4266">
                  <c:v>22</c:v>
                </c:pt>
                <c:pt idx="4267">
                  <c:v>17</c:v>
                </c:pt>
                <c:pt idx="4268">
                  <c:v>18</c:v>
                </c:pt>
                <c:pt idx="4269">
                  <c:v>17</c:v>
                </c:pt>
                <c:pt idx="4270">
                  <c:v>18</c:v>
                </c:pt>
                <c:pt idx="4271">
                  <c:v>15</c:v>
                </c:pt>
                <c:pt idx="4272">
                  <c:v>20</c:v>
                </c:pt>
                <c:pt idx="4273">
                  <c:v>15</c:v>
                </c:pt>
                <c:pt idx="4274">
                  <c:v>20</c:v>
                </c:pt>
                <c:pt idx="4275">
                  <c:v>18</c:v>
                </c:pt>
                <c:pt idx="4276">
                  <c:v>17</c:v>
                </c:pt>
                <c:pt idx="4277">
                  <c:v>20</c:v>
                </c:pt>
                <c:pt idx="4278">
                  <c:v>24</c:v>
                </c:pt>
                <c:pt idx="4279">
                  <c:v>16</c:v>
                </c:pt>
                <c:pt idx="4280">
                  <c:v>20</c:v>
                </c:pt>
                <c:pt idx="4281">
                  <c:v>21</c:v>
                </c:pt>
                <c:pt idx="4282">
                  <c:v>20</c:v>
                </c:pt>
                <c:pt idx="4283">
                  <c:v>16</c:v>
                </c:pt>
                <c:pt idx="4284">
                  <c:v>15</c:v>
                </c:pt>
                <c:pt idx="4285">
                  <c:v>16</c:v>
                </c:pt>
                <c:pt idx="4286">
                  <c:v>22</c:v>
                </c:pt>
                <c:pt idx="4287">
                  <c:v>16</c:v>
                </c:pt>
                <c:pt idx="4288">
                  <c:v>15</c:v>
                </c:pt>
                <c:pt idx="4289">
                  <c:v>16</c:v>
                </c:pt>
                <c:pt idx="4290">
                  <c:v>15</c:v>
                </c:pt>
                <c:pt idx="4291">
                  <c:v>21</c:v>
                </c:pt>
                <c:pt idx="4292">
                  <c:v>16</c:v>
                </c:pt>
                <c:pt idx="4293">
                  <c:v>15</c:v>
                </c:pt>
                <c:pt idx="4294">
                  <c:v>15</c:v>
                </c:pt>
                <c:pt idx="4295">
                  <c:v>17</c:v>
                </c:pt>
                <c:pt idx="4296">
                  <c:v>21</c:v>
                </c:pt>
                <c:pt idx="4297">
                  <c:v>15</c:v>
                </c:pt>
                <c:pt idx="4298">
                  <c:v>16</c:v>
                </c:pt>
                <c:pt idx="4299">
                  <c:v>19</c:v>
                </c:pt>
                <c:pt idx="4300">
                  <c:v>22</c:v>
                </c:pt>
                <c:pt idx="4301">
                  <c:v>15</c:v>
                </c:pt>
                <c:pt idx="4302">
                  <c:v>16</c:v>
                </c:pt>
                <c:pt idx="4303">
                  <c:v>20</c:v>
                </c:pt>
                <c:pt idx="4304">
                  <c:v>15</c:v>
                </c:pt>
                <c:pt idx="4305">
                  <c:v>15</c:v>
                </c:pt>
                <c:pt idx="4306">
                  <c:v>17</c:v>
                </c:pt>
                <c:pt idx="4307">
                  <c:v>21</c:v>
                </c:pt>
                <c:pt idx="4308">
                  <c:v>15</c:v>
                </c:pt>
                <c:pt idx="4309">
                  <c:v>17</c:v>
                </c:pt>
                <c:pt idx="4310">
                  <c:v>15</c:v>
                </c:pt>
                <c:pt idx="4311">
                  <c:v>17</c:v>
                </c:pt>
                <c:pt idx="4312">
                  <c:v>16</c:v>
                </c:pt>
                <c:pt idx="4313">
                  <c:v>17</c:v>
                </c:pt>
                <c:pt idx="4314">
                  <c:v>22</c:v>
                </c:pt>
                <c:pt idx="4315">
                  <c:v>22</c:v>
                </c:pt>
                <c:pt idx="4316">
                  <c:v>22</c:v>
                </c:pt>
                <c:pt idx="4317">
                  <c:v>15</c:v>
                </c:pt>
                <c:pt idx="4318">
                  <c:v>21</c:v>
                </c:pt>
                <c:pt idx="4319">
                  <c:v>15</c:v>
                </c:pt>
                <c:pt idx="4320">
                  <c:v>18</c:v>
                </c:pt>
                <c:pt idx="4321">
                  <c:v>16</c:v>
                </c:pt>
                <c:pt idx="4322">
                  <c:v>17</c:v>
                </c:pt>
                <c:pt idx="4323">
                  <c:v>20</c:v>
                </c:pt>
                <c:pt idx="4324">
                  <c:v>17</c:v>
                </c:pt>
                <c:pt idx="4325">
                  <c:v>15</c:v>
                </c:pt>
                <c:pt idx="4326">
                  <c:v>22</c:v>
                </c:pt>
                <c:pt idx="4327">
                  <c:v>20</c:v>
                </c:pt>
                <c:pt idx="4328">
                  <c:v>16</c:v>
                </c:pt>
                <c:pt idx="4329">
                  <c:v>19</c:v>
                </c:pt>
                <c:pt idx="4330">
                  <c:v>17</c:v>
                </c:pt>
                <c:pt idx="4331">
                  <c:v>21</c:v>
                </c:pt>
                <c:pt idx="4332">
                  <c:v>14</c:v>
                </c:pt>
                <c:pt idx="4333">
                  <c:v>17</c:v>
                </c:pt>
                <c:pt idx="4334">
                  <c:v>16</c:v>
                </c:pt>
                <c:pt idx="4335">
                  <c:v>15</c:v>
                </c:pt>
                <c:pt idx="4336">
                  <c:v>19</c:v>
                </c:pt>
                <c:pt idx="4337">
                  <c:v>17</c:v>
                </c:pt>
                <c:pt idx="4338">
                  <c:v>22</c:v>
                </c:pt>
                <c:pt idx="4339">
                  <c:v>17</c:v>
                </c:pt>
                <c:pt idx="4340">
                  <c:v>18</c:v>
                </c:pt>
                <c:pt idx="4341">
                  <c:v>19</c:v>
                </c:pt>
                <c:pt idx="4342">
                  <c:v>17</c:v>
                </c:pt>
                <c:pt idx="4343">
                  <c:v>16</c:v>
                </c:pt>
                <c:pt idx="4344">
                  <c:v>15</c:v>
                </c:pt>
                <c:pt idx="4345">
                  <c:v>16</c:v>
                </c:pt>
                <c:pt idx="4346">
                  <c:v>11</c:v>
                </c:pt>
                <c:pt idx="4347">
                  <c:v>16</c:v>
                </c:pt>
                <c:pt idx="4348">
                  <c:v>16</c:v>
                </c:pt>
                <c:pt idx="4349">
                  <c:v>20</c:v>
                </c:pt>
                <c:pt idx="4350">
                  <c:v>16</c:v>
                </c:pt>
                <c:pt idx="4351">
                  <c:v>17</c:v>
                </c:pt>
                <c:pt idx="4352">
                  <c:v>19</c:v>
                </c:pt>
                <c:pt idx="4353">
                  <c:v>21</c:v>
                </c:pt>
                <c:pt idx="4354">
                  <c:v>17</c:v>
                </c:pt>
                <c:pt idx="4355">
                  <c:v>21</c:v>
                </c:pt>
                <c:pt idx="4356">
                  <c:v>15</c:v>
                </c:pt>
                <c:pt idx="4357">
                  <c:v>17</c:v>
                </c:pt>
                <c:pt idx="4358">
                  <c:v>21</c:v>
                </c:pt>
                <c:pt idx="4359">
                  <c:v>16</c:v>
                </c:pt>
                <c:pt idx="4360">
                  <c:v>22</c:v>
                </c:pt>
                <c:pt idx="4361">
                  <c:v>18</c:v>
                </c:pt>
                <c:pt idx="4362">
                  <c:v>20</c:v>
                </c:pt>
                <c:pt idx="4363">
                  <c:v>20</c:v>
                </c:pt>
                <c:pt idx="4364">
                  <c:v>22</c:v>
                </c:pt>
                <c:pt idx="4365">
                  <c:v>20</c:v>
                </c:pt>
                <c:pt idx="4366">
                  <c:v>16</c:v>
                </c:pt>
                <c:pt idx="4367">
                  <c:v>20</c:v>
                </c:pt>
                <c:pt idx="4368">
                  <c:v>20</c:v>
                </c:pt>
                <c:pt idx="4369">
                  <c:v>15</c:v>
                </c:pt>
                <c:pt idx="4370">
                  <c:v>16</c:v>
                </c:pt>
                <c:pt idx="4371">
                  <c:v>21</c:v>
                </c:pt>
                <c:pt idx="4372">
                  <c:v>16</c:v>
                </c:pt>
                <c:pt idx="4373">
                  <c:v>17</c:v>
                </c:pt>
                <c:pt idx="4374">
                  <c:v>15</c:v>
                </c:pt>
                <c:pt idx="4375">
                  <c:v>20</c:v>
                </c:pt>
                <c:pt idx="4376">
                  <c:v>21</c:v>
                </c:pt>
                <c:pt idx="4377">
                  <c:v>21</c:v>
                </c:pt>
                <c:pt idx="4378">
                  <c:v>15</c:v>
                </c:pt>
                <c:pt idx="4379">
                  <c:v>22</c:v>
                </c:pt>
                <c:pt idx="4380">
                  <c:v>16</c:v>
                </c:pt>
                <c:pt idx="4381">
                  <c:v>15</c:v>
                </c:pt>
                <c:pt idx="4382">
                  <c:v>17</c:v>
                </c:pt>
                <c:pt idx="4383">
                  <c:v>16</c:v>
                </c:pt>
                <c:pt idx="4384">
                  <c:v>16</c:v>
                </c:pt>
                <c:pt idx="4385">
                  <c:v>17</c:v>
                </c:pt>
                <c:pt idx="4386">
                  <c:v>20</c:v>
                </c:pt>
                <c:pt idx="4387">
                  <c:v>16</c:v>
                </c:pt>
                <c:pt idx="4388">
                  <c:v>21</c:v>
                </c:pt>
                <c:pt idx="4389">
                  <c:v>17</c:v>
                </c:pt>
                <c:pt idx="4390">
                  <c:v>21</c:v>
                </c:pt>
                <c:pt idx="4391">
                  <c:v>19</c:v>
                </c:pt>
                <c:pt idx="4392">
                  <c:v>18</c:v>
                </c:pt>
                <c:pt idx="4393">
                  <c:v>15</c:v>
                </c:pt>
                <c:pt idx="4394">
                  <c:v>15</c:v>
                </c:pt>
                <c:pt idx="4395">
                  <c:v>15</c:v>
                </c:pt>
                <c:pt idx="4396">
                  <c:v>16</c:v>
                </c:pt>
                <c:pt idx="4397">
                  <c:v>17</c:v>
                </c:pt>
                <c:pt idx="4398">
                  <c:v>15</c:v>
                </c:pt>
                <c:pt idx="4399">
                  <c:v>15</c:v>
                </c:pt>
                <c:pt idx="4400">
                  <c:v>22</c:v>
                </c:pt>
                <c:pt idx="4401">
                  <c:v>17</c:v>
                </c:pt>
                <c:pt idx="4402">
                  <c:v>22</c:v>
                </c:pt>
                <c:pt idx="4403">
                  <c:v>20</c:v>
                </c:pt>
                <c:pt idx="4404">
                  <c:v>15</c:v>
                </c:pt>
                <c:pt idx="4405">
                  <c:v>21</c:v>
                </c:pt>
                <c:pt idx="4406">
                  <c:v>15</c:v>
                </c:pt>
                <c:pt idx="4407">
                  <c:v>22</c:v>
                </c:pt>
                <c:pt idx="4408">
                  <c:v>16</c:v>
                </c:pt>
                <c:pt idx="4409">
                  <c:v>15</c:v>
                </c:pt>
                <c:pt idx="4410">
                  <c:v>17</c:v>
                </c:pt>
                <c:pt idx="4411">
                  <c:v>16</c:v>
                </c:pt>
                <c:pt idx="4412">
                  <c:v>15</c:v>
                </c:pt>
                <c:pt idx="4413">
                  <c:v>19</c:v>
                </c:pt>
                <c:pt idx="4414">
                  <c:v>19</c:v>
                </c:pt>
                <c:pt idx="4415">
                  <c:v>20</c:v>
                </c:pt>
                <c:pt idx="4416">
                  <c:v>20</c:v>
                </c:pt>
                <c:pt idx="4417">
                  <c:v>16</c:v>
                </c:pt>
                <c:pt idx="4418">
                  <c:v>15</c:v>
                </c:pt>
                <c:pt idx="4419">
                  <c:v>20</c:v>
                </c:pt>
                <c:pt idx="4420">
                  <c:v>16</c:v>
                </c:pt>
                <c:pt idx="4421">
                  <c:v>15</c:v>
                </c:pt>
                <c:pt idx="4422">
                  <c:v>22</c:v>
                </c:pt>
                <c:pt idx="4423">
                  <c:v>15</c:v>
                </c:pt>
                <c:pt idx="4424">
                  <c:v>16</c:v>
                </c:pt>
                <c:pt idx="4425">
                  <c:v>16</c:v>
                </c:pt>
                <c:pt idx="4426">
                  <c:v>16</c:v>
                </c:pt>
                <c:pt idx="4427">
                  <c:v>20</c:v>
                </c:pt>
                <c:pt idx="4428">
                  <c:v>17</c:v>
                </c:pt>
                <c:pt idx="4429">
                  <c:v>16</c:v>
                </c:pt>
                <c:pt idx="4430">
                  <c:v>15</c:v>
                </c:pt>
                <c:pt idx="4431">
                  <c:v>20</c:v>
                </c:pt>
                <c:pt idx="4432">
                  <c:v>20</c:v>
                </c:pt>
                <c:pt idx="4433">
                  <c:v>16</c:v>
                </c:pt>
                <c:pt idx="4434">
                  <c:v>15</c:v>
                </c:pt>
                <c:pt idx="4435">
                  <c:v>15</c:v>
                </c:pt>
                <c:pt idx="4436">
                  <c:v>21</c:v>
                </c:pt>
                <c:pt idx="4437">
                  <c:v>16</c:v>
                </c:pt>
                <c:pt idx="4438">
                  <c:v>16</c:v>
                </c:pt>
                <c:pt idx="4439">
                  <c:v>15</c:v>
                </c:pt>
                <c:pt idx="4440">
                  <c:v>20</c:v>
                </c:pt>
                <c:pt idx="4441">
                  <c:v>20</c:v>
                </c:pt>
                <c:pt idx="4442">
                  <c:v>17</c:v>
                </c:pt>
                <c:pt idx="4443">
                  <c:v>20</c:v>
                </c:pt>
                <c:pt idx="4444">
                  <c:v>21</c:v>
                </c:pt>
                <c:pt idx="4445">
                  <c:v>20</c:v>
                </c:pt>
                <c:pt idx="4446">
                  <c:v>15</c:v>
                </c:pt>
                <c:pt idx="4447">
                  <c:v>18</c:v>
                </c:pt>
                <c:pt idx="4448">
                  <c:v>16</c:v>
                </c:pt>
                <c:pt idx="4449">
                  <c:v>16</c:v>
                </c:pt>
                <c:pt idx="4450">
                  <c:v>15</c:v>
                </c:pt>
                <c:pt idx="4451">
                  <c:v>22</c:v>
                </c:pt>
                <c:pt idx="4452">
                  <c:v>15</c:v>
                </c:pt>
                <c:pt idx="4453">
                  <c:v>18</c:v>
                </c:pt>
                <c:pt idx="4454">
                  <c:v>16</c:v>
                </c:pt>
                <c:pt idx="4455">
                  <c:v>15</c:v>
                </c:pt>
                <c:pt idx="4456">
                  <c:v>15</c:v>
                </c:pt>
                <c:pt idx="4457">
                  <c:v>19</c:v>
                </c:pt>
                <c:pt idx="4458">
                  <c:v>17</c:v>
                </c:pt>
                <c:pt idx="4459">
                  <c:v>21</c:v>
                </c:pt>
                <c:pt idx="4460">
                  <c:v>20</c:v>
                </c:pt>
                <c:pt idx="4461">
                  <c:v>15</c:v>
                </c:pt>
                <c:pt idx="4462">
                  <c:v>19</c:v>
                </c:pt>
                <c:pt idx="4463">
                  <c:v>17</c:v>
                </c:pt>
                <c:pt idx="4464">
                  <c:v>20</c:v>
                </c:pt>
                <c:pt idx="4465">
                  <c:v>17</c:v>
                </c:pt>
                <c:pt idx="4466">
                  <c:v>21</c:v>
                </c:pt>
                <c:pt idx="4467">
                  <c:v>20</c:v>
                </c:pt>
                <c:pt idx="4468">
                  <c:v>15</c:v>
                </c:pt>
                <c:pt idx="4469">
                  <c:v>19</c:v>
                </c:pt>
                <c:pt idx="4470">
                  <c:v>15</c:v>
                </c:pt>
                <c:pt idx="4471">
                  <c:v>16</c:v>
                </c:pt>
                <c:pt idx="4472">
                  <c:v>19</c:v>
                </c:pt>
                <c:pt idx="4473">
                  <c:v>15</c:v>
                </c:pt>
                <c:pt idx="4474">
                  <c:v>15</c:v>
                </c:pt>
                <c:pt idx="4475">
                  <c:v>20</c:v>
                </c:pt>
                <c:pt idx="4476">
                  <c:v>17</c:v>
                </c:pt>
                <c:pt idx="4477">
                  <c:v>16</c:v>
                </c:pt>
                <c:pt idx="4478">
                  <c:v>16</c:v>
                </c:pt>
                <c:pt idx="4479">
                  <c:v>16</c:v>
                </c:pt>
                <c:pt idx="4480">
                  <c:v>15</c:v>
                </c:pt>
                <c:pt idx="4481">
                  <c:v>17</c:v>
                </c:pt>
                <c:pt idx="4482">
                  <c:v>15</c:v>
                </c:pt>
                <c:pt idx="4483">
                  <c:v>20</c:v>
                </c:pt>
                <c:pt idx="4484">
                  <c:v>16</c:v>
                </c:pt>
                <c:pt idx="4485">
                  <c:v>15</c:v>
                </c:pt>
                <c:pt idx="4486">
                  <c:v>15</c:v>
                </c:pt>
                <c:pt idx="4487">
                  <c:v>16</c:v>
                </c:pt>
                <c:pt idx="4488">
                  <c:v>21</c:v>
                </c:pt>
                <c:pt idx="4489">
                  <c:v>22</c:v>
                </c:pt>
                <c:pt idx="4490">
                  <c:v>15</c:v>
                </c:pt>
                <c:pt idx="4491">
                  <c:v>16</c:v>
                </c:pt>
                <c:pt idx="4492">
                  <c:v>20</c:v>
                </c:pt>
                <c:pt idx="4493">
                  <c:v>15</c:v>
                </c:pt>
                <c:pt idx="4494">
                  <c:v>22</c:v>
                </c:pt>
                <c:pt idx="4495">
                  <c:v>16</c:v>
                </c:pt>
                <c:pt idx="4496">
                  <c:v>17</c:v>
                </c:pt>
                <c:pt idx="4497">
                  <c:v>16</c:v>
                </c:pt>
                <c:pt idx="4498">
                  <c:v>19</c:v>
                </c:pt>
                <c:pt idx="4499">
                  <c:v>22</c:v>
                </c:pt>
                <c:pt idx="4500">
                  <c:v>19</c:v>
                </c:pt>
                <c:pt idx="4501">
                  <c:v>21</c:v>
                </c:pt>
                <c:pt idx="4502">
                  <c:v>22</c:v>
                </c:pt>
                <c:pt idx="4503">
                  <c:v>20</c:v>
                </c:pt>
                <c:pt idx="4504">
                  <c:v>15</c:v>
                </c:pt>
                <c:pt idx="4505">
                  <c:v>17</c:v>
                </c:pt>
                <c:pt idx="4506">
                  <c:v>16</c:v>
                </c:pt>
                <c:pt idx="4507">
                  <c:v>16</c:v>
                </c:pt>
                <c:pt idx="4508">
                  <c:v>16</c:v>
                </c:pt>
                <c:pt idx="4509">
                  <c:v>20</c:v>
                </c:pt>
                <c:pt idx="4510">
                  <c:v>15</c:v>
                </c:pt>
                <c:pt idx="4511">
                  <c:v>17</c:v>
                </c:pt>
                <c:pt idx="4512">
                  <c:v>17</c:v>
                </c:pt>
                <c:pt idx="4513">
                  <c:v>17</c:v>
                </c:pt>
                <c:pt idx="4514">
                  <c:v>15</c:v>
                </c:pt>
                <c:pt idx="4515">
                  <c:v>15</c:v>
                </c:pt>
                <c:pt idx="4516">
                  <c:v>22</c:v>
                </c:pt>
                <c:pt idx="4517">
                  <c:v>21</c:v>
                </c:pt>
                <c:pt idx="4518">
                  <c:v>16</c:v>
                </c:pt>
                <c:pt idx="4519">
                  <c:v>15</c:v>
                </c:pt>
                <c:pt idx="4520">
                  <c:v>16</c:v>
                </c:pt>
                <c:pt idx="4521">
                  <c:v>17</c:v>
                </c:pt>
                <c:pt idx="4522">
                  <c:v>22</c:v>
                </c:pt>
                <c:pt idx="4523">
                  <c:v>15</c:v>
                </c:pt>
                <c:pt idx="4524">
                  <c:v>15</c:v>
                </c:pt>
                <c:pt idx="4525">
                  <c:v>15</c:v>
                </c:pt>
                <c:pt idx="4526">
                  <c:v>16</c:v>
                </c:pt>
                <c:pt idx="4527">
                  <c:v>16</c:v>
                </c:pt>
                <c:pt idx="4528">
                  <c:v>21</c:v>
                </c:pt>
                <c:pt idx="4529">
                  <c:v>20</c:v>
                </c:pt>
                <c:pt idx="4530">
                  <c:v>16</c:v>
                </c:pt>
                <c:pt idx="4531">
                  <c:v>15</c:v>
                </c:pt>
                <c:pt idx="4532">
                  <c:v>19</c:v>
                </c:pt>
                <c:pt idx="4533">
                  <c:v>15</c:v>
                </c:pt>
                <c:pt idx="4534">
                  <c:v>22</c:v>
                </c:pt>
                <c:pt idx="4535">
                  <c:v>18</c:v>
                </c:pt>
                <c:pt idx="4536">
                  <c:v>15</c:v>
                </c:pt>
                <c:pt idx="4537">
                  <c:v>17</c:v>
                </c:pt>
                <c:pt idx="4538">
                  <c:v>15</c:v>
                </c:pt>
                <c:pt idx="4539">
                  <c:v>16</c:v>
                </c:pt>
                <c:pt idx="4540">
                  <c:v>18</c:v>
                </c:pt>
                <c:pt idx="4541">
                  <c:v>15</c:v>
                </c:pt>
                <c:pt idx="4542">
                  <c:v>20</c:v>
                </c:pt>
                <c:pt idx="4543">
                  <c:v>20</c:v>
                </c:pt>
                <c:pt idx="4544">
                  <c:v>16</c:v>
                </c:pt>
                <c:pt idx="4545">
                  <c:v>21</c:v>
                </c:pt>
                <c:pt idx="4546">
                  <c:v>19</c:v>
                </c:pt>
                <c:pt idx="4547">
                  <c:v>16</c:v>
                </c:pt>
                <c:pt idx="4548">
                  <c:v>19</c:v>
                </c:pt>
                <c:pt idx="4549">
                  <c:v>15</c:v>
                </c:pt>
                <c:pt idx="4550">
                  <c:v>16</c:v>
                </c:pt>
                <c:pt idx="4551">
                  <c:v>16</c:v>
                </c:pt>
                <c:pt idx="4552">
                  <c:v>15</c:v>
                </c:pt>
                <c:pt idx="4553">
                  <c:v>16</c:v>
                </c:pt>
                <c:pt idx="4554">
                  <c:v>17</c:v>
                </c:pt>
                <c:pt idx="4555">
                  <c:v>15</c:v>
                </c:pt>
                <c:pt idx="4556">
                  <c:v>17</c:v>
                </c:pt>
                <c:pt idx="4557">
                  <c:v>19</c:v>
                </c:pt>
                <c:pt idx="4558">
                  <c:v>20</c:v>
                </c:pt>
                <c:pt idx="4559">
                  <c:v>19</c:v>
                </c:pt>
                <c:pt idx="4560">
                  <c:v>18</c:v>
                </c:pt>
                <c:pt idx="4561">
                  <c:v>16</c:v>
                </c:pt>
                <c:pt idx="4562">
                  <c:v>21</c:v>
                </c:pt>
                <c:pt idx="4563">
                  <c:v>15</c:v>
                </c:pt>
                <c:pt idx="4564">
                  <c:v>20</c:v>
                </c:pt>
                <c:pt idx="4565">
                  <c:v>15</c:v>
                </c:pt>
                <c:pt idx="4566">
                  <c:v>15</c:v>
                </c:pt>
                <c:pt idx="4567">
                  <c:v>17</c:v>
                </c:pt>
                <c:pt idx="4568">
                  <c:v>15</c:v>
                </c:pt>
                <c:pt idx="4569">
                  <c:v>16</c:v>
                </c:pt>
                <c:pt idx="4570">
                  <c:v>20</c:v>
                </c:pt>
                <c:pt idx="4571">
                  <c:v>20</c:v>
                </c:pt>
                <c:pt idx="4572">
                  <c:v>20</c:v>
                </c:pt>
                <c:pt idx="4573">
                  <c:v>17</c:v>
                </c:pt>
                <c:pt idx="4574">
                  <c:v>16</c:v>
                </c:pt>
                <c:pt idx="4575">
                  <c:v>20</c:v>
                </c:pt>
                <c:pt idx="4576">
                  <c:v>15</c:v>
                </c:pt>
                <c:pt idx="4577">
                  <c:v>21</c:v>
                </c:pt>
                <c:pt idx="4578">
                  <c:v>16</c:v>
                </c:pt>
                <c:pt idx="4579">
                  <c:v>15</c:v>
                </c:pt>
                <c:pt idx="4580">
                  <c:v>17</c:v>
                </c:pt>
                <c:pt idx="4581">
                  <c:v>16</c:v>
                </c:pt>
                <c:pt idx="4582">
                  <c:v>22</c:v>
                </c:pt>
                <c:pt idx="4583">
                  <c:v>15</c:v>
                </c:pt>
                <c:pt idx="4584">
                  <c:v>20</c:v>
                </c:pt>
                <c:pt idx="4585">
                  <c:v>19</c:v>
                </c:pt>
                <c:pt idx="4586">
                  <c:v>21</c:v>
                </c:pt>
                <c:pt idx="4587">
                  <c:v>15</c:v>
                </c:pt>
                <c:pt idx="4588">
                  <c:v>22</c:v>
                </c:pt>
                <c:pt idx="4589">
                  <c:v>17</c:v>
                </c:pt>
                <c:pt idx="4590">
                  <c:v>15</c:v>
                </c:pt>
                <c:pt idx="4591">
                  <c:v>15</c:v>
                </c:pt>
                <c:pt idx="4592">
                  <c:v>16</c:v>
                </c:pt>
                <c:pt idx="4593">
                  <c:v>20</c:v>
                </c:pt>
                <c:pt idx="4594">
                  <c:v>22</c:v>
                </c:pt>
                <c:pt idx="4595">
                  <c:v>20</c:v>
                </c:pt>
                <c:pt idx="4596">
                  <c:v>22</c:v>
                </c:pt>
                <c:pt idx="4597">
                  <c:v>18</c:v>
                </c:pt>
                <c:pt idx="4598">
                  <c:v>15</c:v>
                </c:pt>
                <c:pt idx="4599">
                  <c:v>18</c:v>
                </c:pt>
                <c:pt idx="4600">
                  <c:v>16</c:v>
                </c:pt>
                <c:pt idx="4601">
                  <c:v>20</c:v>
                </c:pt>
                <c:pt idx="4602">
                  <c:v>19</c:v>
                </c:pt>
                <c:pt idx="4603">
                  <c:v>15</c:v>
                </c:pt>
                <c:pt idx="4604">
                  <c:v>21</c:v>
                </c:pt>
                <c:pt idx="4605">
                  <c:v>20</c:v>
                </c:pt>
                <c:pt idx="4606">
                  <c:v>22</c:v>
                </c:pt>
                <c:pt idx="4607">
                  <c:v>17</c:v>
                </c:pt>
                <c:pt idx="4608">
                  <c:v>20</c:v>
                </c:pt>
                <c:pt idx="4609">
                  <c:v>16</c:v>
                </c:pt>
                <c:pt idx="4610">
                  <c:v>16</c:v>
                </c:pt>
                <c:pt idx="4611">
                  <c:v>16</c:v>
                </c:pt>
                <c:pt idx="4612">
                  <c:v>15</c:v>
                </c:pt>
                <c:pt idx="4613">
                  <c:v>21</c:v>
                </c:pt>
                <c:pt idx="4614">
                  <c:v>15</c:v>
                </c:pt>
                <c:pt idx="4615">
                  <c:v>18</c:v>
                </c:pt>
                <c:pt idx="4616">
                  <c:v>20</c:v>
                </c:pt>
                <c:pt idx="4617">
                  <c:v>15</c:v>
                </c:pt>
                <c:pt idx="4618">
                  <c:v>16</c:v>
                </c:pt>
                <c:pt idx="4619">
                  <c:v>15</c:v>
                </c:pt>
                <c:pt idx="4620">
                  <c:v>17</c:v>
                </c:pt>
                <c:pt idx="4621">
                  <c:v>17</c:v>
                </c:pt>
                <c:pt idx="4622">
                  <c:v>18</c:v>
                </c:pt>
                <c:pt idx="4623">
                  <c:v>16</c:v>
                </c:pt>
                <c:pt idx="4624">
                  <c:v>18</c:v>
                </c:pt>
                <c:pt idx="4625">
                  <c:v>15</c:v>
                </c:pt>
                <c:pt idx="4626">
                  <c:v>16</c:v>
                </c:pt>
                <c:pt idx="4627">
                  <c:v>16</c:v>
                </c:pt>
                <c:pt idx="4628">
                  <c:v>17</c:v>
                </c:pt>
                <c:pt idx="4629">
                  <c:v>15</c:v>
                </c:pt>
                <c:pt idx="4630">
                  <c:v>15</c:v>
                </c:pt>
                <c:pt idx="4631">
                  <c:v>15</c:v>
                </c:pt>
                <c:pt idx="4632">
                  <c:v>20</c:v>
                </c:pt>
                <c:pt idx="4633">
                  <c:v>15</c:v>
                </c:pt>
                <c:pt idx="4634">
                  <c:v>16</c:v>
                </c:pt>
                <c:pt idx="4635">
                  <c:v>16</c:v>
                </c:pt>
                <c:pt idx="4636">
                  <c:v>16</c:v>
                </c:pt>
                <c:pt idx="4637">
                  <c:v>19</c:v>
                </c:pt>
                <c:pt idx="4638">
                  <c:v>20</c:v>
                </c:pt>
                <c:pt idx="4639">
                  <c:v>22</c:v>
                </c:pt>
                <c:pt idx="4640">
                  <c:v>16</c:v>
                </c:pt>
                <c:pt idx="4641">
                  <c:v>15</c:v>
                </c:pt>
                <c:pt idx="4642">
                  <c:v>15</c:v>
                </c:pt>
                <c:pt idx="4643">
                  <c:v>20</c:v>
                </c:pt>
                <c:pt idx="4644">
                  <c:v>22</c:v>
                </c:pt>
                <c:pt idx="4645">
                  <c:v>20</c:v>
                </c:pt>
                <c:pt idx="4646">
                  <c:v>15</c:v>
                </c:pt>
                <c:pt idx="4647">
                  <c:v>17</c:v>
                </c:pt>
                <c:pt idx="4648">
                  <c:v>16</c:v>
                </c:pt>
                <c:pt idx="4649">
                  <c:v>17</c:v>
                </c:pt>
                <c:pt idx="4650">
                  <c:v>15</c:v>
                </c:pt>
                <c:pt idx="4651">
                  <c:v>16</c:v>
                </c:pt>
                <c:pt idx="4652">
                  <c:v>20</c:v>
                </c:pt>
                <c:pt idx="4653">
                  <c:v>18</c:v>
                </c:pt>
                <c:pt idx="4654">
                  <c:v>19</c:v>
                </c:pt>
                <c:pt idx="4655">
                  <c:v>22</c:v>
                </c:pt>
                <c:pt idx="4656">
                  <c:v>17</c:v>
                </c:pt>
                <c:pt idx="4657">
                  <c:v>15</c:v>
                </c:pt>
                <c:pt idx="4658">
                  <c:v>19</c:v>
                </c:pt>
                <c:pt idx="4659">
                  <c:v>16</c:v>
                </c:pt>
                <c:pt idx="4660">
                  <c:v>15</c:v>
                </c:pt>
                <c:pt idx="4661">
                  <c:v>19</c:v>
                </c:pt>
                <c:pt idx="4662">
                  <c:v>16</c:v>
                </c:pt>
                <c:pt idx="4663">
                  <c:v>16</c:v>
                </c:pt>
                <c:pt idx="4664">
                  <c:v>20</c:v>
                </c:pt>
                <c:pt idx="4665">
                  <c:v>15</c:v>
                </c:pt>
                <c:pt idx="4666">
                  <c:v>16</c:v>
                </c:pt>
                <c:pt idx="4667">
                  <c:v>15</c:v>
                </c:pt>
                <c:pt idx="4668">
                  <c:v>15</c:v>
                </c:pt>
                <c:pt idx="4669">
                  <c:v>16</c:v>
                </c:pt>
                <c:pt idx="4670">
                  <c:v>20</c:v>
                </c:pt>
                <c:pt idx="4671">
                  <c:v>22</c:v>
                </c:pt>
                <c:pt idx="4672">
                  <c:v>16</c:v>
                </c:pt>
                <c:pt idx="4673">
                  <c:v>16</c:v>
                </c:pt>
                <c:pt idx="4674">
                  <c:v>16</c:v>
                </c:pt>
                <c:pt idx="4675">
                  <c:v>17</c:v>
                </c:pt>
                <c:pt idx="4676">
                  <c:v>18</c:v>
                </c:pt>
                <c:pt idx="4677">
                  <c:v>15</c:v>
                </c:pt>
                <c:pt idx="4678">
                  <c:v>20</c:v>
                </c:pt>
                <c:pt idx="4679">
                  <c:v>19</c:v>
                </c:pt>
                <c:pt idx="4680">
                  <c:v>22</c:v>
                </c:pt>
                <c:pt idx="4681">
                  <c:v>17</c:v>
                </c:pt>
                <c:pt idx="4682">
                  <c:v>16</c:v>
                </c:pt>
                <c:pt idx="4683">
                  <c:v>19</c:v>
                </c:pt>
                <c:pt idx="4684">
                  <c:v>15</c:v>
                </c:pt>
                <c:pt idx="4685">
                  <c:v>20</c:v>
                </c:pt>
                <c:pt idx="4686">
                  <c:v>16</c:v>
                </c:pt>
                <c:pt idx="4687">
                  <c:v>16</c:v>
                </c:pt>
                <c:pt idx="4688">
                  <c:v>15</c:v>
                </c:pt>
                <c:pt idx="4689">
                  <c:v>20</c:v>
                </c:pt>
                <c:pt idx="4690">
                  <c:v>19</c:v>
                </c:pt>
                <c:pt idx="4691">
                  <c:v>20</c:v>
                </c:pt>
                <c:pt idx="4692">
                  <c:v>16</c:v>
                </c:pt>
                <c:pt idx="4693">
                  <c:v>20</c:v>
                </c:pt>
                <c:pt idx="4694">
                  <c:v>17</c:v>
                </c:pt>
                <c:pt idx="4695">
                  <c:v>21</c:v>
                </c:pt>
                <c:pt idx="4696">
                  <c:v>19</c:v>
                </c:pt>
                <c:pt idx="4697">
                  <c:v>15</c:v>
                </c:pt>
                <c:pt idx="4698">
                  <c:v>15</c:v>
                </c:pt>
                <c:pt idx="4699">
                  <c:v>15</c:v>
                </c:pt>
                <c:pt idx="4700">
                  <c:v>16</c:v>
                </c:pt>
                <c:pt idx="4701">
                  <c:v>15</c:v>
                </c:pt>
                <c:pt idx="4702">
                  <c:v>20</c:v>
                </c:pt>
                <c:pt idx="4703">
                  <c:v>22</c:v>
                </c:pt>
                <c:pt idx="4704">
                  <c:v>19</c:v>
                </c:pt>
                <c:pt idx="4705">
                  <c:v>20</c:v>
                </c:pt>
                <c:pt idx="4706">
                  <c:v>19</c:v>
                </c:pt>
                <c:pt idx="4707">
                  <c:v>15</c:v>
                </c:pt>
                <c:pt idx="4708">
                  <c:v>17</c:v>
                </c:pt>
                <c:pt idx="4709">
                  <c:v>21</c:v>
                </c:pt>
                <c:pt idx="4710">
                  <c:v>15</c:v>
                </c:pt>
                <c:pt idx="4711">
                  <c:v>15</c:v>
                </c:pt>
                <c:pt idx="4712">
                  <c:v>15</c:v>
                </c:pt>
                <c:pt idx="4713">
                  <c:v>15</c:v>
                </c:pt>
                <c:pt idx="4714">
                  <c:v>16</c:v>
                </c:pt>
                <c:pt idx="4715">
                  <c:v>22</c:v>
                </c:pt>
                <c:pt idx="4716">
                  <c:v>18</c:v>
                </c:pt>
                <c:pt idx="4717">
                  <c:v>20</c:v>
                </c:pt>
                <c:pt idx="4718">
                  <c:v>20</c:v>
                </c:pt>
                <c:pt idx="4719">
                  <c:v>15</c:v>
                </c:pt>
                <c:pt idx="4720">
                  <c:v>21</c:v>
                </c:pt>
                <c:pt idx="4721">
                  <c:v>19</c:v>
                </c:pt>
                <c:pt idx="4722">
                  <c:v>16</c:v>
                </c:pt>
                <c:pt idx="4723">
                  <c:v>17</c:v>
                </c:pt>
                <c:pt idx="4724">
                  <c:v>20</c:v>
                </c:pt>
                <c:pt idx="4725">
                  <c:v>15</c:v>
                </c:pt>
                <c:pt idx="4726">
                  <c:v>19</c:v>
                </c:pt>
                <c:pt idx="4727">
                  <c:v>19</c:v>
                </c:pt>
                <c:pt idx="4728">
                  <c:v>22</c:v>
                </c:pt>
                <c:pt idx="4729">
                  <c:v>21</c:v>
                </c:pt>
                <c:pt idx="4730">
                  <c:v>19</c:v>
                </c:pt>
                <c:pt idx="4731">
                  <c:v>16</c:v>
                </c:pt>
                <c:pt idx="4732">
                  <c:v>22</c:v>
                </c:pt>
                <c:pt idx="4733">
                  <c:v>19</c:v>
                </c:pt>
                <c:pt idx="4734">
                  <c:v>20</c:v>
                </c:pt>
                <c:pt idx="4735">
                  <c:v>18</c:v>
                </c:pt>
                <c:pt idx="4736">
                  <c:v>15</c:v>
                </c:pt>
                <c:pt idx="4737">
                  <c:v>22</c:v>
                </c:pt>
                <c:pt idx="4738">
                  <c:v>17</c:v>
                </c:pt>
                <c:pt idx="4739">
                  <c:v>17</c:v>
                </c:pt>
                <c:pt idx="4740">
                  <c:v>15</c:v>
                </c:pt>
                <c:pt idx="4741">
                  <c:v>16</c:v>
                </c:pt>
                <c:pt idx="4742">
                  <c:v>18</c:v>
                </c:pt>
                <c:pt idx="4743">
                  <c:v>17</c:v>
                </c:pt>
                <c:pt idx="4744">
                  <c:v>15</c:v>
                </c:pt>
                <c:pt idx="4745">
                  <c:v>20</c:v>
                </c:pt>
                <c:pt idx="4746">
                  <c:v>21</c:v>
                </c:pt>
                <c:pt idx="4747">
                  <c:v>15</c:v>
                </c:pt>
                <c:pt idx="4748">
                  <c:v>20</c:v>
                </c:pt>
                <c:pt idx="4749">
                  <c:v>19</c:v>
                </c:pt>
                <c:pt idx="4750">
                  <c:v>17</c:v>
                </c:pt>
                <c:pt idx="4751">
                  <c:v>17</c:v>
                </c:pt>
                <c:pt idx="4752">
                  <c:v>20</c:v>
                </c:pt>
                <c:pt idx="4753">
                  <c:v>22</c:v>
                </c:pt>
                <c:pt idx="4754">
                  <c:v>15</c:v>
                </c:pt>
                <c:pt idx="4755">
                  <c:v>21</c:v>
                </c:pt>
                <c:pt idx="4756">
                  <c:v>15</c:v>
                </c:pt>
                <c:pt idx="4757">
                  <c:v>15</c:v>
                </c:pt>
                <c:pt idx="4758">
                  <c:v>16</c:v>
                </c:pt>
                <c:pt idx="4759">
                  <c:v>15</c:v>
                </c:pt>
                <c:pt idx="4760">
                  <c:v>16</c:v>
                </c:pt>
                <c:pt idx="4761">
                  <c:v>20</c:v>
                </c:pt>
                <c:pt idx="4762">
                  <c:v>20</c:v>
                </c:pt>
                <c:pt idx="4763">
                  <c:v>22</c:v>
                </c:pt>
                <c:pt idx="4764">
                  <c:v>16</c:v>
                </c:pt>
                <c:pt idx="4765">
                  <c:v>17</c:v>
                </c:pt>
                <c:pt idx="4766">
                  <c:v>15</c:v>
                </c:pt>
                <c:pt idx="4767">
                  <c:v>17</c:v>
                </c:pt>
                <c:pt idx="4768">
                  <c:v>19</c:v>
                </c:pt>
                <c:pt idx="4769">
                  <c:v>16</c:v>
                </c:pt>
                <c:pt idx="4770">
                  <c:v>15</c:v>
                </c:pt>
                <c:pt idx="4771">
                  <c:v>21</c:v>
                </c:pt>
                <c:pt idx="4772">
                  <c:v>15</c:v>
                </c:pt>
                <c:pt idx="4773">
                  <c:v>16</c:v>
                </c:pt>
                <c:pt idx="4774">
                  <c:v>18</c:v>
                </c:pt>
                <c:pt idx="4775">
                  <c:v>11</c:v>
                </c:pt>
                <c:pt idx="4776">
                  <c:v>16</c:v>
                </c:pt>
                <c:pt idx="4777">
                  <c:v>16</c:v>
                </c:pt>
                <c:pt idx="4778">
                  <c:v>15</c:v>
                </c:pt>
                <c:pt idx="4779">
                  <c:v>16</c:v>
                </c:pt>
                <c:pt idx="4780">
                  <c:v>16</c:v>
                </c:pt>
                <c:pt idx="4781">
                  <c:v>21</c:v>
                </c:pt>
                <c:pt idx="4782">
                  <c:v>15</c:v>
                </c:pt>
                <c:pt idx="4783">
                  <c:v>16</c:v>
                </c:pt>
                <c:pt idx="4784">
                  <c:v>16</c:v>
                </c:pt>
                <c:pt idx="4785">
                  <c:v>16</c:v>
                </c:pt>
                <c:pt idx="4786">
                  <c:v>15</c:v>
                </c:pt>
                <c:pt idx="4787">
                  <c:v>20</c:v>
                </c:pt>
                <c:pt idx="4788">
                  <c:v>19</c:v>
                </c:pt>
                <c:pt idx="4789">
                  <c:v>18</c:v>
                </c:pt>
                <c:pt idx="4790">
                  <c:v>21</c:v>
                </c:pt>
                <c:pt idx="4791">
                  <c:v>17</c:v>
                </c:pt>
                <c:pt idx="4792">
                  <c:v>15</c:v>
                </c:pt>
                <c:pt idx="4793">
                  <c:v>22</c:v>
                </c:pt>
                <c:pt idx="4794">
                  <c:v>15</c:v>
                </c:pt>
                <c:pt idx="4795">
                  <c:v>18</c:v>
                </c:pt>
                <c:pt idx="4796">
                  <c:v>20</c:v>
                </c:pt>
                <c:pt idx="4797">
                  <c:v>16</c:v>
                </c:pt>
                <c:pt idx="4798">
                  <c:v>19</c:v>
                </c:pt>
                <c:pt idx="4799">
                  <c:v>15</c:v>
                </c:pt>
                <c:pt idx="4800">
                  <c:v>16</c:v>
                </c:pt>
                <c:pt idx="4801">
                  <c:v>17</c:v>
                </c:pt>
                <c:pt idx="4802">
                  <c:v>22</c:v>
                </c:pt>
                <c:pt idx="4803">
                  <c:v>18</c:v>
                </c:pt>
                <c:pt idx="4804">
                  <c:v>16</c:v>
                </c:pt>
                <c:pt idx="4805">
                  <c:v>22</c:v>
                </c:pt>
                <c:pt idx="4806">
                  <c:v>16</c:v>
                </c:pt>
                <c:pt idx="4807">
                  <c:v>22</c:v>
                </c:pt>
                <c:pt idx="4808">
                  <c:v>20</c:v>
                </c:pt>
                <c:pt idx="4809">
                  <c:v>15</c:v>
                </c:pt>
                <c:pt idx="4810">
                  <c:v>20</c:v>
                </c:pt>
                <c:pt idx="4811">
                  <c:v>21</c:v>
                </c:pt>
                <c:pt idx="4812">
                  <c:v>15</c:v>
                </c:pt>
                <c:pt idx="4813">
                  <c:v>15</c:v>
                </c:pt>
                <c:pt idx="4814">
                  <c:v>15</c:v>
                </c:pt>
                <c:pt idx="4815">
                  <c:v>16</c:v>
                </c:pt>
                <c:pt idx="4816">
                  <c:v>16</c:v>
                </c:pt>
                <c:pt idx="4817">
                  <c:v>21</c:v>
                </c:pt>
                <c:pt idx="4818">
                  <c:v>20</c:v>
                </c:pt>
                <c:pt idx="4819">
                  <c:v>22</c:v>
                </c:pt>
                <c:pt idx="4820">
                  <c:v>15</c:v>
                </c:pt>
                <c:pt idx="4821">
                  <c:v>15</c:v>
                </c:pt>
                <c:pt idx="4822">
                  <c:v>19</c:v>
                </c:pt>
                <c:pt idx="4823">
                  <c:v>20</c:v>
                </c:pt>
                <c:pt idx="4824">
                  <c:v>15</c:v>
                </c:pt>
                <c:pt idx="4825">
                  <c:v>20</c:v>
                </c:pt>
                <c:pt idx="4826">
                  <c:v>16</c:v>
                </c:pt>
                <c:pt idx="4827">
                  <c:v>15</c:v>
                </c:pt>
                <c:pt idx="4828">
                  <c:v>16</c:v>
                </c:pt>
                <c:pt idx="4829">
                  <c:v>21</c:v>
                </c:pt>
                <c:pt idx="4830">
                  <c:v>15</c:v>
                </c:pt>
                <c:pt idx="4831">
                  <c:v>16</c:v>
                </c:pt>
                <c:pt idx="4832">
                  <c:v>15</c:v>
                </c:pt>
                <c:pt idx="4833">
                  <c:v>16</c:v>
                </c:pt>
                <c:pt idx="4834">
                  <c:v>20</c:v>
                </c:pt>
                <c:pt idx="4835">
                  <c:v>20</c:v>
                </c:pt>
                <c:pt idx="4836">
                  <c:v>15</c:v>
                </c:pt>
                <c:pt idx="4837">
                  <c:v>19</c:v>
                </c:pt>
                <c:pt idx="4838">
                  <c:v>19</c:v>
                </c:pt>
                <c:pt idx="4839">
                  <c:v>15</c:v>
                </c:pt>
                <c:pt idx="4840">
                  <c:v>16</c:v>
                </c:pt>
                <c:pt idx="4841">
                  <c:v>21</c:v>
                </c:pt>
                <c:pt idx="4842">
                  <c:v>17</c:v>
                </c:pt>
                <c:pt idx="4843">
                  <c:v>16</c:v>
                </c:pt>
                <c:pt idx="4844">
                  <c:v>22</c:v>
                </c:pt>
                <c:pt idx="4845">
                  <c:v>20</c:v>
                </c:pt>
                <c:pt idx="4846">
                  <c:v>16</c:v>
                </c:pt>
                <c:pt idx="4847">
                  <c:v>17</c:v>
                </c:pt>
                <c:pt idx="4848">
                  <c:v>20</c:v>
                </c:pt>
                <c:pt idx="4849">
                  <c:v>21</c:v>
                </c:pt>
                <c:pt idx="4850">
                  <c:v>15</c:v>
                </c:pt>
                <c:pt idx="4851">
                  <c:v>22</c:v>
                </c:pt>
                <c:pt idx="4852">
                  <c:v>16</c:v>
                </c:pt>
                <c:pt idx="4853">
                  <c:v>23</c:v>
                </c:pt>
                <c:pt idx="4854">
                  <c:v>15</c:v>
                </c:pt>
                <c:pt idx="4855">
                  <c:v>19</c:v>
                </c:pt>
                <c:pt idx="4856">
                  <c:v>15</c:v>
                </c:pt>
                <c:pt idx="4857">
                  <c:v>21</c:v>
                </c:pt>
                <c:pt idx="4858">
                  <c:v>20</c:v>
                </c:pt>
                <c:pt idx="4859">
                  <c:v>16</c:v>
                </c:pt>
                <c:pt idx="4860">
                  <c:v>20</c:v>
                </c:pt>
                <c:pt idx="4861">
                  <c:v>17</c:v>
                </c:pt>
                <c:pt idx="4862">
                  <c:v>16</c:v>
                </c:pt>
                <c:pt idx="4863">
                  <c:v>22</c:v>
                </c:pt>
                <c:pt idx="4864">
                  <c:v>21</c:v>
                </c:pt>
                <c:pt idx="4865">
                  <c:v>17</c:v>
                </c:pt>
                <c:pt idx="4866">
                  <c:v>15</c:v>
                </c:pt>
                <c:pt idx="4867">
                  <c:v>19</c:v>
                </c:pt>
                <c:pt idx="4868">
                  <c:v>18</c:v>
                </c:pt>
                <c:pt idx="4869">
                  <c:v>15</c:v>
                </c:pt>
                <c:pt idx="4870">
                  <c:v>20</c:v>
                </c:pt>
                <c:pt idx="4871">
                  <c:v>16</c:v>
                </c:pt>
                <c:pt idx="4872">
                  <c:v>15</c:v>
                </c:pt>
                <c:pt idx="4873">
                  <c:v>18</c:v>
                </c:pt>
                <c:pt idx="4874">
                  <c:v>20</c:v>
                </c:pt>
                <c:pt idx="4875">
                  <c:v>19</c:v>
                </c:pt>
                <c:pt idx="4876">
                  <c:v>19</c:v>
                </c:pt>
                <c:pt idx="4877">
                  <c:v>19</c:v>
                </c:pt>
                <c:pt idx="4878">
                  <c:v>21</c:v>
                </c:pt>
                <c:pt idx="4879">
                  <c:v>20</c:v>
                </c:pt>
                <c:pt idx="4880">
                  <c:v>22</c:v>
                </c:pt>
                <c:pt idx="4881">
                  <c:v>18</c:v>
                </c:pt>
                <c:pt idx="4882">
                  <c:v>16</c:v>
                </c:pt>
                <c:pt idx="4883">
                  <c:v>20</c:v>
                </c:pt>
                <c:pt idx="4884">
                  <c:v>22</c:v>
                </c:pt>
                <c:pt idx="4885">
                  <c:v>16</c:v>
                </c:pt>
                <c:pt idx="4886">
                  <c:v>17</c:v>
                </c:pt>
                <c:pt idx="4887">
                  <c:v>18</c:v>
                </c:pt>
                <c:pt idx="4888">
                  <c:v>19</c:v>
                </c:pt>
                <c:pt idx="4889">
                  <c:v>18</c:v>
                </c:pt>
                <c:pt idx="4890">
                  <c:v>16</c:v>
                </c:pt>
                <c:pt idx="4891">
                  <c:v>18</c:v>
                </c:pt>
                <c:pt idx="4892">
                  <c:v>15</c:v>
                </c:pt>
                <c:pt idx="4893">
                  <c:v>15</c:v>
                </c:pt>
                <c:pt idx="4894">
                  <c:v>16</c:v>
                </c:pt>
                <c:pt idx="4895">
                  <c:v>17</c:v>
                </c:pt>
                <c:pt idx="4896">
                  <c:v>15</c:v>
                </c:pt>
                <c:pt idx="4897">
                  <c:v>17</c:v>
                </c:pt>
                <c:pt idx="4898">
                  <c:v>22</c:v>
                </c:pt>
                <c:pt idx="4899">
                  <c:v>22</c:v>
                </c:pt>
                <c:pt idx="4900">
                  <c:v>15</c:v>
                </c:pt>
                <c:pt idx="4901">
                  <c:v>17</c:v>
                </c:pt>
                <c:pt idx="4902">
                  <c:v>19</c:v>
                </c:pt>
                <c:pt idx="4903">
                  <c:v>20</c:v>
                </c:pt>
                <c:pt idx="4904">
                  <c:v>21</c:v>
                </c:pt>
                <c:pt idx="4905">
                  <c:v>16</c:v>
                </c:pt>
                <c:pt idx="4906">
                  <c:v>20</c:v>
                </c:pt>
                <c:pt idx="4907">
                  <c:v>17</c:v>
                </c:pt>
                <c:pt idx="4908">
                  <c:v>22</c:v>
                </c:pt>
                <c:pt idx="4909">
                  <c:v>20</c:v>
                </c:pt>
                <c:pt idx="4910">
                  <c:v>15</c:v>
                </c:pt>
                <c:pt idx="4911">
                  <c:v>15</c:v>
                </c:pt>
                <c:pt idx="4912">
                  <c:v>18</c:v>
                </c:pt>
                <c:pt idx="4913">
                  <c:v>20</c:v>
                </c:pt>
                <c:pt idx="4914">
                  <c:v>16</c:v>
                </c:pt>
                <c:pt idx="4915">
                  <c:v>19</c:v>
                </c:pt>
                <c:pt idx="4916">
                  <c:v>22</c:v>
                </c:pt>
                <c:pt idx="4917">
                  <c:v>20</c:v>
                </c:pt>
                <c:pt idx="4918">
                  <c:v>19</c:v>
                </c:pt>
                <c:pt idx="4919">
                  <c:v>16</c:v>
                </c:pt>
                <c:pt idx="4920">
                  <c:v>19</c:v>
                </c:pt>
                <c:pt idx="4921">
                  <c:v>16</c:v>
                </c:pt>
                <c:pt idx="4922">
                  <c:v>19</c:v>
                </c:pt>
                <c:pt idx="4923">
                  <c:v>15</c:v>
                </c:pt>
                <c:pt idx="4924">
                  <c:v>19</c:v>
                </c:pt>
                <c:pt idx="4925">
                  <c:v>19</c:v>
                </c:pt>
                <c:pt idx="4926">
                  <c:v>17</c:v>
                </c:pt>
                <c:pt idx="4927">
                  <c:v>21</c:v>
                </c:pt>
                <c:pt idx="4928">
                  <c:v>16</c:v>
                </c:pt>
                <c:pt idx="4929">
                  <c:v>19</c:v>
                </c:pt>
                <c:pt idx="4930">
                  <c:v>19</c:v>
                </c:pt>
                <c:pt idx="4931">
                  <c:v>17</c:v>
                </c:pt>
                <c:pt idx="4932">
                  <c:v>17</c:v>
                </c:pt>
                <c:pt idx="4933">
                  <c:v>16</c:v>
                </c:pt>
                <c:pt idx="4934">
                  <c:v>22</c:v>
                </c:pt>
                <c:pt idx="4935">
                  <c:v>22</c:v>
                </c:pt>
                <c:pt idx="4936">
                  <c:v>19</c:v>
                </c:pt>
                <c:pt idx="4937">
                  <c:v>19</c:v>
                </c:pt>
                <c:pt idx="4938">
                  <c:v>20</c:v>
                </c:pt>
                <c:pt idx="4939">
                  <c:v>16</c:v>
                </c:pt>
                <c:pt idx="4940">
                  <c:v>21</c:v>
                </c:pt>
                <c:pt idx="4941">
                  <c:v>15</c:v>
                </c:pt>
                <c:pt idx="4942">
                  <c:v>15</c:v>
                </c:pt>
                <c:pt idx="4943">
                  <c:v>22</c:v>
                </c:pt>
                <c:pt idx="4944">
                  <c:v>15</c:v>
                </c:pt>
                <c:pt idx="4945">
                  <c:v>20</c:v>
                </c:pt>
                <c:pt idx="4946">
                  <c:v>15</c:v>
                </c:pt>
                <c:pt idx="4947">
                  <c:v>20</c:v>
                </c:pt>
                <c:pt idx="4948">
                  <c:v>16</c:v>
                </c:pt>
                <c:pt idx="4949">
                  <c:v>16</c:v>
                </c:pt>
                <c:pt idx="4950">
                  <c:v>15</c:v>
                </c:pt>
                <c:pt idx="4951">
                  <c:v>16</c:v>
                </c:pt>
                <c:pt idx="4952">
                  <c:v>20</c:v>
                </c:pt>
                <c:pt idx="4953">
                  <c:v>15</c:v>
                </c:pt>
                <c:pt idx="4954">
                  <c:v>16</c:v>
                </c:pt>
                <c:pt idx="4955">
                  <c:v>20</c:v>
                </c:pt>
                <c:pt idx="4956">
                  <c:v>15</c:v>
                </c:pt>
                <c:pt idx="4957">
                  <c:v>20</c:v>
                </c:pt>
                <c:pt idx="4958">
                  <c:v>23</c:v>
                </c:pt>
                <c:pt idx="4959">
                  <c:v>16</c:v>
                </c:pt>
                <c:pt idx="4960">
                  <c:v>15</c:v>
                </c:pt>
                <c:pt idx="4961">
                  <c:v>20</c:v>
                </c:pt>
                <c:pt idx="4962">
                  <c:v>15</c:v>
                </c:pt>
                <c:pt idx="4963">
                  <c:v>16</c:v>
                </c:pt>
                <c:pt idx="4964">
                  <c:v>20</c:v>
                </c:pt>
                <c:pt idx="4965">
                  <c:v>16</c:v>
                </c:pt>
                <c:pt idx="4966">
                  <c:v>19</c:v>
                </c:pt>
                <c:pt idx="4967">
                  <c:v>16</c:v>
                </c:pt>
                <c:pt idx="4968">
                  <c:v>20</c:v>
                </c:pt>
                <c:pt idx="4969">
                  <c:v>15</c:v>
                </c:pt>
                <c:pt idx="4970">
                  <c:v>20</c:v>
                </c:pt>
                <c:pt idx="4971">
                  <c:v>19</c:v>
                </c:pt>
                <c:pt idx="4972">
                  <c:v>16</c:v>
                </c:pt>
                <c:pt idx="4973">
                  <c:v>21</c:v>
                </c:pt>
                <c:pt idx="4974">
                  <c:v>15</c:v>
                </c:pt>
                <c:pt idx="4975">
                  <c:v>15</c:v>
                </c:pt>
                <c:pt idx="4976">
                  <c:v>15</c:v>
                </c:pt>
                <c:pt idx="4977">
                  <c:v>19</c:v>
                </c:pt>
                <c:pt idx="4978">
                  <c:v>16</c:v>
                </c:pt>
                <c:pt idx="4979">
                  <c:v>16</c:v>
                </c:pt>
                <c:pt idx="4980">
                  <c:v>15</c:v>
                </c:pt>
                <c:pt idx="4981">
                  <c:v>16</c:v>
                </c:pt>
                <c:pt idx="4982">
                  <c:v>21</c:v>
                </c:pt>
                <c:pt idx="4983">
                  <c:v>22</c:v>
                </c:pt>
                <c:pt idx="4984">
                  <c:v>15</c:v>
                </c:pt>
                <c:pt idx="4985">
                  <c:v>17</c:v>
                </c:pt>
                <c:pt idx="4986">
                  <c:v>18</c:v>
                </c:pt>
                <c:pt idx="4987">
                  <c:v>22</c:v>
                </c:pt>
                <c:pt idx="4988">
                  <c:v>16</c:v>
                </c:pt>
                <c:pt idx="4989">
                  <c:v>22</c:v>
                </c:pt>
                <c:pt idx="4990">
                  <c:v>15</c:v>
                </c:pt>
                <c:pt idx="4991">
                  <c:v>15</c:v>
                </c:pt>
                <c:pt idx="4992">
                  <c:v>17</c:v>
                </c:pt>
                <c:pt idx="4993">
                  <c:v>16</c:v>
                </c:pt>
                <c:pt idx="4994">
                  <c:v>15</c:v>
                </c:pt>
                <c:pt idx="4995">
                  <c:v>15</c:v>
                </c:pt>
                <c:pt idx="4996">
                  <c:v>22</c:v>
                </c:pt>
                <c:pt idx="4997">
                  <c:v>17</c:v>
                </c:pt>
                <c:pt idx="4998">
                  <c:v>15</c:v>
                </c:pt>
                <c:pt idx="4999">
                  <c:v>16</c:v>
                </c:pt>
                <c:pt idx="5000">
                  <c:v>16</c:v>
                </c:pt>
                <c:pt idx="5001">
                  <c:v>21</c:v>
                </c:pt>
                <c:pt idx="5002">
                  <c:v>17</c:v>
                </c:pt>
                <c:pt idx="5003">
                  <c:v>21</c:v>
                </c:pt>
                <c:pt idx="5004">
                  <c:v>20</c:v>
                </c:pt>
                <c:pt idx="5005">
                  <c:v>21</c:v>
                </c:pt>
                <c:pt idx="5006">
                  <c:v>20</c:v>
                </c:pt>
                <c:pt idx="5007">
                  <c:v>19</c:v>
                </c:pt>
                <c:pt idx="5008">
                  <c:v>15</c:v>
                </c:pt>
                <c:pt idx="5009">
                  <c:v>18</c:v>
                </c:pt>
                <c:pt idx="5010">
                  <c:v>18</c:v>
                </c:pt>
                <c:pt idx="5011">
                  <c:v>15</c:v>
                </c:pt>
                <c:pt idx="5012">
                  <c:v>15</c:v>
                </c:pt>
                <c:pt idx="5013">
                  <c:v>20</c:v>
                </c:pt>
                <c:pt idx="5014">
                  <c:v>16</c:v>
                </c:pt>
                <c:pt idx="5015">
                  <c:v>15</c:v>
                </c:pt>
                <c:pt idx="5016">
                  <c:v>16</c:v>
                </c:pt>
                <c:pt idx="5017">
                  <c:v>17</c:v>
                </c:pt>
                <c:pt idx="5018">
                  <c:v>20</c:v>
                </c:pt>
                <c:pt idx="5019">
                  <c:v>20</c:v>
                </c:pt>
                <c:pt idx="5020">
                  <c:v>18</c:v>
                </c:pt>
                <c:pt idx="5021">
                  <c:v>16</c:v>
                </c:pt>
                <c:pt idx="5022">
                  <c:v>16</c:v>
                </c:pt>
                <c:pt idx="5023">
                  <c:v>16</c:v>
                </c:pt>
                <c:pt idx="5024">
                  <c:v>21</c:v>
                </c:pt>
                <c:pt idx="5025">
                  <c:v>20</c:v>
                </c:pt>
                <c:pt idx="5026">
                  <c:v>16</c:v>
                </c:pt>
                <c:pt idx="5027">
                  <c:v>15</c:v>
                </c:pt>
                <c:pt idx="5028">
                  <c:v>16</c:v>
                </c:pt>
                <c:pt idx="5029">
                  <c:v>15</c:v>
                </c:pt>
                <c:pt idx="5030">
                  <c:v>15</c:v>
                </c:pt>
                <c:pt idx="5031">
                  <c:v>15</c:v>
                </c:pt>
                <c:pt idx="5032">
                  <c:v>16</c:v>
                </c:pt>
                <c:pt idx="5033">
                  <c:v>21</c:v>
                </c:pt>
                <c:pt idx="5034">
                  <c:v>16</c:v>
                </c:pt>
                <c:pt idx="5035">
                  <c:v>18</c:v>
                </c:pt>
                <c:pt idx="5036">
                  <c:v>15</c:v>
                </c:pt>
                <c:pt idx="5037">
                  <c:v>20</c:v>
                </c:pt>
                <c:pt idx="5038">
                  <c:v>15</c:v>
                </c:pt>
                <c:pt idx="5039">
                  <c:v>16</c:v>
                </c:pt>
                <c:pt idx="5040">
                  <c:v>20</c:v>
                </c:pt>
                <c:pt idx="5041">
                  <c:v>15</c:v>
                </c:pt>
                <c:pt idx="5042">
                  <c:v>15</c:v>
                </c:pt>
                <c:pt idx="5043">
                  <c:v>15</c:v>
                </c:pt>
                <c:pt idx="5044">
                  <c:v>20</c:v>
                </c:pt>
                <c:pt idx="5045">
                  <c:v>15</c:v>
                </c:pt>
                <c:pt idx="5046">
                  <c:v>19</c:v>
                </c:pt>
                <c:pt idx="5047">
                  <c:v>20</c:v>
                </c:pt>
                <c:pt idx="5048">
                  <c:v>18</c:v>
                </c:pt>
                <c:pt idx="5049">
                  <c:v>15</c:v>
                </c:pt>
                <c:pt idx="5050">
                  <c:v>16</c:v>
                </c:pt>
                <c:pt idx="5051">
                  <c:v>22</c:v>
                </c:pt>
                <c:pt idx="5052">
                  <c:v>19</c:v>
                </c:pt>
                <c:pt idx="5053">
                  <c:v>16</c:v>
                </c:pt>
                <c:pt idx="5054">
                  <c:v>15</c:v>
                </c:pt>
                <c:pt idx="5055">
                  <c:v>20</c:v>
                </c:pt>
                <c:pt idx="5056">
                  <c:v>15</c:v>
                </c:pt>
                <c:pt idx="5057">
                  <c:v>16</c:v>
                </c:pt>
                <c:pt idx="5058">
                  <c:v>15</c:v>
                </c:pt>
                <c:pt idx="5059">
                  <c:v>15</c:v>
                </c:pt>
                <c:pt idx="5060">
                  <c:v>15</c:v>
                </c:pt>
                <c:pt idx="5061">
                  <c:v>19</c:v>
                </c:pt>
                <c:pt idx="5062">
                  <c:v>22</c:v>
                </c:pt>
                <c:pt idx="5063">
                  <c:v>16</c:v>
                </c:pt>
                <c:pt idx="5064">
                  <c:v>20</c:v>
                </c:pt>
                <c:pt idx="5065">
                  <c:v>15</c:v>
                </c:pt>
                <c:pt idx="5066">
                  <c:v>17</c:v>
                </c:pt>
                <c:pt idx="5067">
                  <c:v>15</c:v>
                </c:pt>
                <c:pt idx="5068">
                  <c:v>18</c:v>
                </c:pt>
                <c:pt idx="5069">
                  <c:v>18</c:v>
                </c:pt>
                <c:pt idx="5070">
                  <c:v>13</c:v>
                </c:pt>
                <c:pt idx="5071">
                  <c:v>20</c:v>
                </c:pt>
                <c:pt idx="5072">
                  <c:v>16</c:v>
                </c:pt>
                <c:pt idx="5073">
                  <c:v>18</c:v>
                </c:pt>
                <c:pt idx="5074">
                  <c:v>15</c:v>
                </c:pt>
                <c:pt idx="5075">
                  <c:v>15</c:v>
                </c:pt>
                <c:pt idx="5076">
                  <c:v>22</c:v>
                </c:pt>
                <c:pt idx="5077">
                  <c:v>15</c:v>
                </c:pt>
                <c:pt idx="5078">
                  <c:v>20</c:v>
                </c:pt>
                <c:pt idx="5079">
                  <c:v>21</c:v>
                </c:pt>
                <c:pt idx="5080">
                  <c:v>16</c:v>
                </c:pt>
                <c:pt idx="5081">
                  <c:v>15</c:v>
                </c:pt>
                <c:pt idx="5082">
                  <c:v>19</c:v>
                </c:pt>
                <c:pt idx="5083">
                  <c:v>15</c:v>
                </c:pt>
                <c:pt idx="5084">
                  <c:v>22</c:v>
                </c:pt>
                <c:pt idx="5085">
                  <c:v>16</c:v>
                </c:pt>
                <c:pt idx="5086">
                  <c:v>15</c:v>
                </c:pt>
                <c:pt idx="5087">
                  <c:v>16</c:v>
                </c:pt>
                <c:pt idx="5088">
                  <c:v>20</c:v>
                </c:pt>
                <c:pt idx="5089">
                  <c:v>15</c:v>
                </c:pt>
                <c:pt idx="5090">
                  <c:v>17</c:v>
                </c:pt>
                <c:pt idx="5091">
                  <c:v>20</c:v>
                </c:pt>
                <c:pt idx="5092">
                  <c:v>20</c:v>
                </c:pt>
                <c:pt idx="5093">
                  <c:v>21</c:v>
                </c:pt>
                <c:pt idx="5094">
                  <c:v>17</c:v>
                </c:pt>
                <c:pt idx="5095">
                  <c:v>15</c:v>
                </c:pt>
                <c:pt idx="5096">
                  <c:v>15</c:v>
                </c:pt>
                <c:pt idx="5097">
                  <c:v>15</c:v>
                </c:pt>
                <c:pt idx="5098">
                  <c:v>15</c:v>
                </c:pt>
                <c:pt idx="5099">
                  <c:v>20</c:v>
                </c:pt>
                <c:pt idx="5100">
                  <c:v>20</c:v>
                </c:pt>
                <c:pt idx="5101">
                  <c:v>22</c:v>
                </c:pt>
                <c:pt idx="5102">
                  <c:v>19</c:v>
                </c:pt>
                <c:pt idx="5103">
                  <c:v>20</c:v>
                </c:pt>
                <c:pt idx="5104">
                  <c:v>17</c:v>
                </c:pt>
                <c:pt idx="5105">
                  <c:v>22</c:v>
                </c:pt>
                <c:pt idx="5106">
                  <c:v>20</c:v>
                </c:pt>
                <c:pt idx="5107">
                  <c:v>15</c:v>
                </c:pt>
                <c:pt idx="5108">
                  <c:v>15</c:v>
                </c:pt>
                <c:pt idx="5109">
                  <c:v>16</c:v>
                </c:pt>
                <c:pt idx="5110">
                  <c:v>22</c:v>
                </c:pt>
                <c:pt idx="5111">
                  <c:v>21</c:v>
                </c:pt>
                <c:pt idx="5112">
                  <c:v>19</c:v>
                </c:pt>
                <c:pt idx="5113">
                  <c:v>19</c:v>
                </c:pt>
                <c:pt idx="5114">
                  <c:v>16</c:v>
                </c:pt>
                <c:pt idx="5115">
                  <c:v>22</c:v>
                </c:pt>
                <c:pt idx="5116">
                  <c:v>20</c:v>
                </c:pt>
                <c:pt idx="5117">
                  <c:v>15</c:v>
                </c:pt>
                <c:pt idx="5118">
                  <c:v>22</c:v>
                </c:pt>
                <c:pt idx="5119">
                  <c:v>15</c:v>
                </c:pt>
                <c:pt idx="5120">
                  <c:v>15</c:v>
                </c:pt>
                <c:pt idx="5121">
                  <c:v>18</c:v>
                </c:pt>
                <c:pt idx="5122">
                  <c:v>15</c:v>
                </c:pt>
                <c:pt idx="5123">
                  <c:v>22</c:v>
                </c:pt>
                <c:pt idx="5124">
                  <c:v>21</c:v>
                </c:pt>
                <c:pt idx="5125">
                  <c:v>17</c:v>
                </c:pt>
                <c:pt idx="5126">
                  <c:v>16</c:v>
                </c:pt>
                <c:pt idx="5127">
                  <c:v>19</c:v>
                </c:pt>
                <c:pt idx="5128">
                  <c:v>16</c:v>
                </c:pt>
                <c:pt idx="5129">
                  <c:v>17</c:v>
                </c:pt>
                <c:pt idx="5130">
                  <c:v>15</c:v>
                </c:pt>
                <c:pt idx="5131">
                  <c:v>17</c:v>
                </c:pt>
                <c:pt idx="5132">
                  <c:v>15</c:v>
                </c:pt>
                <c:pt idx="5133">
                  <c:v>18</c:v>
                </c:pt>
                <c:pt idx="5134">
                  <c:v>20</c:v>
                </c:pt>
                <c:pt idx="5135">
                  <c:v>21</c:v>
                </c:pt>
                <c:pt idx="5136">
                  <c:v>16</c:v>
                </c:pt>
                <c:pt idx="5137">
                  <c:v>16</c:v>
                </c:pt>
                <c:pt idx="5138">
                  <c:v>22</c:v>
                </c:pt>
                <c:pt idx="5139">
                  <c:v>20</c:v>
                </c:pt>
                <c:pt idx="5140">
                  <c:v>21</c:v>
                </c:pt>
                <c:pt idx="5141">
                  <c:v>15</c:v>
                </c:pt>
                <c:pt idx="5142">
                  <c:v>18</c:v>
                </c:pt>
                <c:pt idx="5143">
                  <c:v>15</c:v>
                </c:pt>
                <c:pt idx="5144">
                  <c:v>16</c:v>
                </c:pt>
                <c:pt idx="5145">
                  <c:v>15</c:v>
                </c:pt>
                <c:pt idx="5146">
                  <c:v>16</c:v>
                </c:pt>
                <c:pt idx="5147">
                  <c:v>20</c:v>
                </c:pt>
                <c:pt idx="5148">
                  <c:v>15</c:v>
                </c:pt>
                <c:pt idx="5149">
                  <c:v>15</c:v>
                </c:pt>
                <c:pt idx="5150">
                  <c:v>18</c:v>
                </c:pt>
                <c:pt idx="5151">
                  <c:v>20</c:v>
                </c:pt>
                <c:pt idx="5152">
                  <c:v>16</c:v>
                </c:pt>
                <c:pt idx="5153">
                  <c:v>16</c:v>
                </c:pt>
                <c:pt idx="5154">
                  <c:v>18</c:v>
                </c:pt>
                <c:pt idx="5155">
                  <c:v>16</c:v>
                </c:pt>
                <c:pt idx="5156">
                  <c:v>17</c:v>
                </c:pt>
                <c:pt idx="5157">
                  <c:v>19</c:v>
                </c:pt>
                <c:pt idx="5158">
                  <c:v>16</c:v>
                </c:pt>
                <c:pt idx="5159">
                  <c:v>15</c:v>
                </c:pt>
                <c:pt idx="5160">
                  <c:v>17</c:v>
                </c:pt>
                <c:pt idx="5161">
                  <c:v>15</c:v>
                </c:pt>
                <c:pt idx="5162">
                  <c:v>21</c:v>
                </c:pt>
                <c:pt idx="5163">
                  <c:v>16</c:v>
                </c:pt>
                <c:pt idx="5164">
                  <c:v>16</c:v>
                </c:pt>
                <c:pt idx="5165">
                  <c:v>20</c:v>
                </c:pt>
                <c:pt idx="5166">
                  <c:v>20</c:v>
                </c:pt>
                <c:pt idx="5167">
                  <c:v>15</c:v>
                </c:pt>
                <c:pt idx="5168">
                  <c:v>16</c:v>
                </c:pt>
                <c:pt idx="5169">
                  <c:v>15</c:v>
                </c:pt>
                <c:pt idx="5170">
                  <c:v>17</c:v>
                </c:pt>
                <c:pt idx="5171">
                  <c:v>16</c:v>
                </c:pt>
                <c:pt idx="5172">
                  <c:v>17</c:v>
                </c:pt>
                <c:pt idx="5173">
                  <c:v>22</c:v>
                </c:pt>
                <c:pt idx="5174">
                  <c:v>16</c:v>
                </c:pt>
                <c:pt idx="5175">
                  <c:v>15</c:v>
                </c:pt>
                <c:pt idx="5176">
                  <c:v>17</c:v>
                </c:pt>
                <c:pt idx="5177">
                  <c:v>15</c:v>
                </c:pt>
                <c:pt idx="5178">
                  <c:v>20</c:v>
                </c:pt>
                <c:pt idx="5179">
                  <c:v>15</c:v>
                </c:pt>
                <c:pt idx="5180">
                  <c:v>15</c:v>
                </c:pt>
                <c:pt idx="5181">
                  <c:v>16</c:v>
                </c:pt>
                <c:pt idx="5182">
                  <c:v>19</c:v>
                </c:pt>
                <c:pt idx="5183">
                  <c:v>21</c:v>
                </c:pt>
                <c:pt idx="5184">
                  <c:v>20</c:v>
                </c:pt>
                <c:pt idx="5185">
                  <c:v>16</c:v>
                </c:pt>
                <c:pt idx="5186">
                  <c:v>21</c:v>
                </c:pt>
                <c:pt idx="5187">
                  <c:v>16</c:v>
                </c:pt>
                <c:pt idx="5188">
                  <c:v>17</c:v>
                </c:pt>
                <c:pt idx="5189">
                  <c:v>21</c:v>
                </c:pt>
                <c:pt idx="5190">
                  <c:v>15</c:v>
                </c:pt>
                <c:pt idx="5191">
                  <c:v>20</c:v>
                </c:pt>
                <c:pt idx="5192">
                  <c:v>16</c:v>
                </c:pt>
                <c:pt idx="5193">
                  <c:v>15</c:v>
                </c:pt>
                <c:pt idx="5194">
                  <c:v>20</c:v>
                </c:pt>
                <c:pt idx="5195">
                  <c:v>19</c:v>
                </c:pt>
                <c:pt idx="5196">
                  <c:v>15</c:v>
                </c:pt>
                <c:pt idx="5197">
                  <c:v>16</c:v>
                </c:pt>
                <c:pt idx="5198">
                  <c:v>22</c:v>
                </c:pt>
                <c:pt idx="5199">
                  <c:v>16</c:v>
                </c:pt>
                <c:pt idx="5200">
                  <c:v>19</c:v>
                </c:pt>
                <c:pt idx="5201">
                  <c:v>20</c:v>
                </c:pt>
                <c:pt idx="5202">
                  <c:v>22</c:v>
                </c:pt>
                <c:pt idx="5203">
                  <c:v>15</c:v>
                </c:pt>
                <c:pt idx="5204">
                  <c:v>19</c:v>
                </c:pt>
                <c:pt idx="5205">
                  <c:v>21</c:v>
                </c:pt>
                <c:pt idx="5206">
                  <c:v>20</c:v>
                </c:pt>
                <c:pt idx="5207">
                  <c:v>20</c:v>
                </c:pt>
                <c:pt idx="5208">
                  <c:v>16</c:v>
                </c:pt>
                <c:pt idx="5209">
                  <c:v>16</c:v>
                </c:pt>
                <c:pt idx="5210">
                  <c:v>20</c:v>
                </c:pt>
                <c:pt idx="5211">
                  <c:v>22</c:v>
                </c:pt>
                <c:pt idx="5212">
                  <c:v>20</c:v>
                </c:pt>
                <c:pt idx="5213">
                  <c:v>15</c:v>
                </c:pt>
                <c:pt idx="5214">
                  <c:v>20</c:v>
                </c:pt>
                <c:pt idx="5215">
                  <c:v>16</c:v>
                </c:pt>
                <c:pt idx="5216">
                  <c:v>22</c:v>
                </c:pt>
                <c:pt idx="5217">
                  <c:v>20</c:v>
                </c:pt>
                <c:pt idx="5218">
                  <c:v>15</c:v>
                </c:pt>
                <c:pt idx="5219">
                  <c:v>20</c:v>
                </c:pt>
                <c:pt idx="5220">
                  <c:v>20</c:v>
                </c:pt>
                <c:pt idx="5221">
                  <c:v>20</c:v>
                </c:pt>
                <c:pt idx="5222">
                  <c:v>18</c:v>
                </c:pt>
                <c:pt idx="5223">
                  <c:v>15</c:v>
                </c:pt>
                <c:pt idx="5224">
                  <c:v>20</c:v>
                </c:pt>
                <c:pt idx="5225">
                  <c:v>19</c:v>
                </c:pt>
                <c:pt idx="5226">
                  <c:v>16</c:v>
                </c:pt>
                <c:pt idx="5227">
                  <c:v>15</c:v>
                </c:pt>
                <c:pt idx="5228">
                  <c:v>19</c:v>
                </c:pt>
                <c:pt idx="5229">
                  <c:v>16</c:v>
                </c:pt>
                <c:pt idx="5230">
                  <c:v>21</c:v>
                </c:pt>
                <c:pt idx="5231">
                  <c:v>15</c:v>
                </c:pt>
                <c:pt idx="5232">
                  <c:v>19</c:v>
                </c:pt>
                <c:pt idx="5233">
                  <c:v>20</c:v>
                </c:pt>
                <c:pt idx="5234">
                  <c:v>15</c:v>
                </c:pt>
                <c:pt idx="5235">
                  <c:v>17</c:v>
                </c:pt>
                <c:pt idx="5236">
                  <c:v>17</c:v>
                </c:pt>
                <c:pt idx="5237">
                  <c:v>20</c:v>
                </c:pt>
                <c:pt idx="5238">
                  <c:v>15</c:v>
                </c:pt>
                <c:pt idx="5239">
                  <c:v>15</c:v>
                </c:pt>
                <c:pt idx="5240">
                  <c:v>16</c:v>
                </c:pt>
                <c:pt idx="5241">
                  <c:v>19</c:v>
                </c:pt>
                <c:pt idx="5242">
                  <c:v>19</c:v>
                </c:pt>
                <c:pt idx="5243">
                  <c:v>15</c:v>
                </c:pt>
                <c:pt idx="5244">
                  <c:v>15</c:v>
                </c:pt>
                <c:pt idx="5245">
                  <c:v>22</c:v>
                </c:pt>
                <c:pt idx="5246">
                  <c:v>15</c:v>
                </c:pt>
                <c:pt idx="5247">
                  <c:v>17</c:v>
                </c:pt>
                <c:pt idx="5248">
                  <c:v>17</c:v>
                </c:pt>
                <c:pt idx="5249">
                  <c:v>16</c:v>
                </c:pt>
                <c:pt idx="5250">
                  <c:v>15</c:v>
                </c:pt>
                <c:pt idx="5251">
                  <c:v>22</c:v>
                </c:pt>
                <c:pt idx="5252">
                  <c:v>20</c:v>
                </c:pt>
                <c:pt idx="5253">
                  <c:v>17</c:v>
                </c:pt>
                <c:pt idx="5254">
                  <c:v>21</c:v>
                </c:pt>
                <c:pt idx="5255">
                  <c:v>19</c:v>
                </c:pt>
                <c:pt idx="5256">
                  <c:v>15</c:v>
                </c:pt>
                <c:pt idx="5257">
                  <c:v>16</c:v>
                </c:pt>
                <c:pt idx="5258">
                  <c:v>15</c:v>
                </c:pt>
                <c:pt idx="5259">
                  <c:v>20</c:v>
                </c:pt>
                <c:pt idx="5260">
                  <c:v>16</c:v>
                </c:pt>
                <c:pt idx="5261">
                  <c:v>15</c:v>
                </c:pt>
                <c:pt idx="5262">
                  <c:v>16</c:v>
                </c:pt>
                <c:pt idx="5263">
                  <c:v>16</c:v>
                </c:pt>
                <c:pt idx="5264">
                  <c:v>15</c:v>
                </c:pt>
                <c:pt idx="5265">
                  <c:v>18</c:v>
                </c:pt>
                <c:pt idx="5266">
                  <c:v>19</c:v>
                </c:pt>
                <c:pt idx="5267">
                  <c:v>22</c:v>
                </c:pt>
                <c:pt idx="5268">
                  <c:v>19</c:v>
                </c:pt>
                <c:pt idx="5269">
                  <c:v>16</c:v>
                </c:pt>
                <c:pt idx="5270">
                  <c:v>16</c:v>
                </c:pt>
                <c:pt idx="5271">
                  <c:v>18</c:v>
                </c:pt>
                <c:pt idx="5272">
                  <c:v>15</c:v>
                </c:pt>
                <c:pt idx="5273">
                  <c:v>16</c:v>
                </c:pt>
                <c:pt idx="5274">
                  <c:v>22</c:v>
                </c:pt>
                <c:pt idx="5275">
                  <c:v>21</c:v>
                </c:pt>
                <c:pt idx="5276">
                  <c:v>15</c:v>
                </c:pt>
                <c:pt idx="5277">
                  <c:v>15</c:v>
                </c:pt>
                <c:pt idx="5278">
                  <c:v>16</c:v>
                </c:pt>
                <c:pt idx="5279">
                  <c:v>16</c:v>
                </c:pt>
                <c:pt idx="5280">
                  <c:v>16</c:v>
                </c:pt>
                <c:pt idx="5281">
                  <c:v>15</c:v>
                </c:pt>
                <c:pt idx="5282">
                  <c:v>15</c:v>
                </c:pt>
                <c:pt idx="5283">
                  <c:v>20</c:v>
                </c:pt>
                <c:pt idx="5284">
                  <c:v>16</c:v>
                </c:pt>
                <c:pt idx="5285">
                  <c:v>20</c:v>
                </c:pt>
                <c:pt idx="5286">
                  <c:v>16</c:v>
                </c:pt>
                <c:pt idx="5287">
                  <c:v>15</c:v>
                </c:pt>
                <c:pt idx="5288">
                  <c:v>16</c:v>
                </c:pt>
                <c:pt idx="5289">
                  <c:v>16</c:v>
                </c:pt>
                <c:pt idx="5290">
                  <c:v>15</c:v>
                </c:pt>
                <c:pt idx="5291">
                  <c:v>20</c:v>
                </c:pt>
                <c:pt idx="5292">
                  <c:v>20</c:v>
                </c:pt>
                <c:pt idx="5293">
                  <c:v>20</c:v>
                </c:pt>
                <c:pt idx="5294">
                  <c:v>19</c:v>
                </c:pt>
                <c:pt idx="5295">
                  <c:v>19</c:v>
                </c:pt>
                <c:pt idx="5296">
                  <c:v>16</c:v>
                </c:pt>
                <c:pt idx="5297">
                  <c:v>16</c:v>
                </c:pt>
                <c:pt idx="5298">
                  <c:v>15</c:v>
                </c:pt>
                <c:pt idx="5299">
                  <c:v>17</c:v>
                </c:pt>
                <c:pt idx="5300">
                  <c:v>15</c:v>
                </c:pt>
                <c:pt idx="5301">
                  <c:v>15</c:v>
                </c:pt>
                <c:pt idx="5302">
                  <c:v>15</c:v>
                </c:pt>
                <c:pt idx="5303">
                  <c:v>15</c:v>
                </c:pt>
                <c:pt idx="5304">
                  <c:v>15</c:v>
                </c:pt>
                <c:pt idx="5305">
                  <c:v>15</c:v>
                </c:pt>
                <c:pt idx="5306">
                  <c:v>15</c:v>
                </c:pt>
                <c:pt idx="5307">
                  <c:v>19</c:v>
                </c:pt>
                <c:pt idx="5308">
                  <c:v>21</c:v>
                </c:pt>
                <c:pt idx="5309">
                  <c:v>20</c:v>
                </c:pt>
                <c:pt idx="5310">
                  <c:v>15</c:v>
                </c:pt>
                <c:pt idx="5311">
                  <c:v>19</c:v>
                </c:pt>
                <c:pt idx="5312">
                  <c:v>16</c:v>
                </c:pt>
                <c:pt idx="5313">
                  <c:v>22</c:v>
                </c:pt>
                <c:pt idx="5314">
                  <c:v>20</c:v>
                </c:pt>
                <c:pt idx="5315">
                  <c:v>21</c:v>
                </c:pt>
                <c:pt idx="5316">
                  <c:v>17</c:v>
                </c:pt>
                <c:pt idx="5317">
                  <c:v>16</c:v>
                </c:pt>
                <c:pt idx="5318">
                  <c:v>20</c:v>
                </c:pt>
                <c:pt idx="5319">
                  <c:v>16</c:v>
                </c:pt>
                <c:pt idx="5320">
                  <c:v>21</c:v>
                </c:pt>
                <c:pt idx="5321">
                  <c:v>18</c:v>
                </c:pt>
                <c:pt idx="5322">
                  <c:v>18</c:v>
                </c:pt>
                <c:pt idx="5323">
                  <c:v>22</c:v>
                </c:pt>
                <c:pt idx="5324">
                  <c:v>19</c:v>
                </c:pt>
                <c:pt idx="5325">
                  <c:v>15</c:v>
                </c:pt>
                <c:pt idx="5326">
                  <c:v>17</c:v>
                </c:pt>
                <c:pt idx="5327">
                  <c:v>15</c:v>
                </c:pt>
                <c:pt idx="5328">
                  <c:v>16</c:v>
                </c:pt>
                <c:pt idx="5329">
                  <c:v>16</c:v>
                </c:pt>
                <c:pt idx="5330">
                  <c:v>21</c:v>
                </c:pt>
                <c:pt idx="5331">
                  <c:v>16</c:v>
                </c:pt>
                <c:pt idx="5332">
                  <c:v>21</c:v>
                </c:pt>
                <c:pt idx="5333">
                  <c:v>22</c:v>
                </c:pt>
                <c:pt idx="5334">
                  <c:v>17</c:v>
                </c:pt>
                <c:pt idx="5335">
                  <c:v>15</c:v>
                </c:pt>
                <c:pt idx="5336">
                  <c:v>17</c:v>
                </c:pt>
                <c:pt idx="5337">
                  <c:v>15</c:v>
                </c:pt>
                <c:pt idx="5338">
                  <c:v>15</c:v>
                </c:pt>
                <c:pt idx="5339">
                  <c:v>20</c:v>
                </c:pt>
                <c:pt idx="5340">
                  <c:v>16</c:v>
                </c:pt>
                <c:pt idx="5341">
                  <c:v>16</c:v>
                </c:pt>
                <c:pt idx="5342">
                  <c:v>20</c:v>
                </c:pt>
                <c:pt idx="5343">
                  <c:v>19</c:v>
                </c:pt>
                <c:pt idx="5344">
                  <c:v>15</c:v>
                </c:pt>
                <c:pt idx="5345">
                  <c:v>20</c:v>
                </c:pt>
                <c:pt idx="5346">
                  <c:v>20</c:v>
                </c:pt>
                <c:pt idx="5347">
                  <c:v>22</c:v>
                </c:pt>
                <c:pt idx="5348">
                  <c:v>15</c:v>
                </c:pt>
                <c:pt idx="5349">
                  <c:v>17</c:v>
                </c:pt>
                <c:pt idx="5350">
                  <c:v>17</c:v>
                </c:pt>
                <c:pt idx="5351">
                  <c:v>15</c:v>
                </c:pt>
                <c:pt idx="5352">
                  <c:v>16</c:v>
                </c:pt>
                <c:pt idx="5353">
                  <c:v>20</c:v>
                </c:pt>
                <c:pt idx="5354">
                  <c:v>20</c:v>
                </c:pt>
                <c:pt idx="5355">
                  <c:v>15</c:v>
                </c:pt>
                <c:pt idx="5356">
                  <c:v>20</c:v>
                </c:pt>
                <c:pt idx="5357">
                  <c:v>15</c:v>
                </c:pt>
                <c:pt idx="5358">
                  <c:v>16</c:v>
                </c:pt>
                <c:pt idx="5359">
                  <c:v>16</c:v>
                </c:pt>
                <c:pt idx="5360">
                  <c:v>16</c:v>
                </c:pt>
                <c:pt idx="5361">
                  <c:v>20</c:v>
                </c:pt>
                <c:pt idx="5362">
                  <c:v>16</c:v>
                </c:pt>
                <c:pt idx="5363">
                  <c:v>16</c:v>
                </c:pt>
                <c:pt idx="5364">
                  <c:v>15</c:v>
                </c:pt>
                <c:pt idx="5365">
                  <c:v>16</c:v>
                </c:pt>
                <c:pt idx="5366">
                  <c:v>20</c:v>
                </c:pt>
                <c:pt idx="5367">
                  <c:v>15</c:v>
                </c:pt>
                <c:pt idx="5368">
                  <c:v>15</c:v>
                </c:pt>
                <c:pt idx="5369">
                  <c:v>19</c:v>
                </c:pt>
                <c:pt idx="5370">
                  <c:v>16</c:v>
                </c:pt>
                <c:pt idx="5371">
                  <c:v>15</c:v>
                </c:pt>
                <c:pt idx="5372">
                  <c:v>20</c:v>
                </c:pt>
                <c:pt idx="5373">
                  <c:v>22</c:v>
                </c:pt>
                <c:pt idx="5374">
                  <c:v>15</c:v>
                </c:pt>
                <c:pt idx="5375">
                  <c:v>19</c:v>
                </c:pt>
                <c:pt idx="5376">
                  <c:v>20</c:v>
                </c:pt>
                <c:pt idx="5377">
                  <c:v>22</c:v>
                </c:pt>
                <c:pt idx="5378">
                  <c:v>18</c:v>
                </c:pt>
                <c:pt idx="5379">
                  <c:v>15</c:v>
                </c:pt>
                <c:pt idx="5380">
                  <c:v>20</c:v>
                </c:pt>
                <c:pt idx="5381">
                  <c:v>16</c:v>
                </c:pt>
                <c:pt idx="5382">
                  <c:v>16</c:v>
                </c:pt>
                <c:pt idx="5383">
                  <c:v>15</c:v>
                </c:pt>
                <c:pt idx="5384">
                  <c:v>20</c:v>
                </c:pt>
                <c:pt idx="5385">
                  <c:v>15</c:v>
                </c:pt>
                <c:pt idx="5386">
                  <c:v>19</c:v>
                </c:pt>
                <c:pt idx="5387">
                  <c:v>16</c:v>
                </c:pt>
                <c:pt idx="5388">
                  <c:v>19</c:v>
                </c:pt>
                <c:pt idx="5389">
                  <c:v>19</c:v>
                </c:pt>
                <c:pt idx="5390">
                  <c:v>16</c:v>
                </c:pt>
                <c:pt idx="5391">
                  <c:v>16</c:v>
                </c:pt>
                <c:pt idx="5392">
                  <c:v>16</c:v>
                </c:pt>
                <c:pt idx="5393">
                  <c:v>20</c:v>
                </c:pt>
                <c:pt idx="5394">
                  <c:v>19</c:v>
                </c:pt>
                <c:pt idx="5395">
                  <c:v>19</c:v>
                </c:pt>
                <c:pt idx="5396">
                  <c:v>20</c:v>
                </c:pt>
                <c:pt idx="5397">
                  <c:v>20</c:v>
                </c:pt>
                <c:pt idx="5398">
                  <c:v>20</c:v>
                </c:pt>
                <c:pt idx="5399">
                  <c:v>17</c:v>
                </c:pt>
                <c:pt idx="5400">
                  <c:v>20</c:v>
                </c:pt>
                <c:pt idx="5401">
                  <c:v>17</c:v>
                </c:pt>
                <c:pt idx="5402">
                  <c:v>21</c:v>
                </c:pt>
                <c:pt idx="5403">
                  <c:v>20</c:v>
                </c:pt>
                <c:pt idx="5404">
                  <c:v>16</c:v>
                </c:pt>
                <c:pt idx="5405">
                  <c:v>18</c:v>
                </c:pt>
                <c:pt idx="5406">
                  <c:v>16</c:v>
                </c:pt>
                <c:pt idx="5407">
                  <c:v>16</c:v>
                </c:pt>
                <c:pt idx="5408">
                  <c:v>15</c:v>
                </c:pt>
                <c:pt idx="5409">
                  <c:v>19</c:v>
                </c:pt>
                <c:pt idx="5410">
                  <c:v>15</c:v>
                </c:pt>
                <c:pt idx="5411">
                  <c:v>20</c:v>
                </c:pt>
                <c:pt idx="5412">
                  <c:v>17</c:v>
                </c:pt>
                <c:pt idx="5413">
                  <c:v>19</c:v>
                </c:pt>
                <c:pt idx="5414">
                  <c:v>20</c:v>
                </c:pt>
                <c:pt idx="5415">
                  <c:v>16</c:v>
                </c:pt>
                <c:pt idx="5416">
                  <c:v>15</c:v>
                </c:pt>
                <c:pt idx="5417">
                  <c:v>15</c:v>
                </c:pt>
                <c:pt idx="5418">
                  <c:v>15</c:v>
                </c:pt>
                <c:pt idx="5419">
                  <c:v>15</c:v>
                </c:pt>
                <c:pt idx="5420">
                  <c:v>20</c:v>
                </c:pt>
                <c:pt idx="5421">
                  <c:v>17</c:v>
                </c:pt>
                <c:pt idx="5422">
                  <c:v>15</c:v>
                </c:pt>
                <c:pt idx="5423">
                  <c:v>15</c:v>
                </c:pt>
                <c:pt idx="5424">
                  <c:v>17</c:v>
                </c:pt>
                <c:pt idx="5425">
                  <c:v>15</c:v>
                </c:pt>
                <c:pt idx="5426">
                  <c:v>19</c:v>
                </c:pt>
                <c:pt idx="5427">
                  <c:v>15</c:v>
                </c:pt>
                <c:pt idx="5428">
                  <c:v>15</c:v>
                </c:pt>
                <c:pt idx="5429">
                  <c:v>16</c:v>
                </c:pt>
                <c:pt idx="5430">
                  <c:v>20</c:v>
                </c:pt>
                <c:pt idx="5431">
                  <c:v>17</c:v>
                </c:pt>
                <c:pt idx="5432">
                  <c:v>20</c:v>
                </c:pt>
                <c:pt idx="5433">
                  <c:v>20</c:v>
                </c:pt>
                <c:pt idx="5434">
                  <c:v>15</c:v>
                </c:pt>
                <c:pt idx="5435">
                  <c:v>20</c:v>
                </c:pt>
                <c:pt idx="5436">
                  <c:v>17</c:v>
                </c:pt>
                <c:pt idx="5437">
                  <c:v>19</c:v>
                </c:pt>
                <c:pt idx="5438">
                  <c:v>19</c:v>
                </c:pt>
                <c:pt idx="5439">
                  <c:v>17</c:v>
                </c:pt>
                <c:pt idx="5440">
                  <c:v>16</c:v>
                </c:pt>
                <c:pt idx="5441">
                  <c:v>17</c:v>
                </c:pt>
                <c:pt idx="5442">
                  <c:v>15</c:v>
                </c:pt>
                <c:pt idx="5443">
                  <c:v>16</c:v>
                </c:pt>
                <c:pt idx="5444">
                  <c:v>15</c:v>
                </c:pt>
                <c:pt idx="5445">
                  <c:v>19</c:v>
                </c:pt>
                <c:pt idx="5446">
                  <c:v>15</c:v>
                </c:pt>
                <c:pt idx="5447">
                  <c:v>15</c:v>
                </c:pt>
                <c:pt idx="5448">
                  <c:v>19</c:v>
                </c:pt>
                <c:pt idx="5449">
                  <c:v>19</c:v>
                </c:pt>
                <c:pt idx="5450">
                  <c:v>15</c:v>
                </c:pt>
                <c:pt idx="5451">
                  <c:v>16</c:v>
                </c:pt>
                <c:pt idx="5452">
                  <c:v>22</c:v>
                </c:pt>
                <c:pt idx="5453">
                  <c:v>17</c:v>
                </c:pt>
                <c:pt idx="5454">
                  <c:v>16</c:v>
                </c:pt>
                <c:pt idx="5455">
                  <c:v>21</c:v>
                </c:pt>
                <c:pt idx="5456">
                  <c:v>15</c:v>
                </c:pt>
                <c:pt idx="5457">
                  <c:v>20</c:v>
                </c:pt>
                <c:pt idx="5458">
                  <c:v>15</c:v>
                </c:pt>
                <c:pt idx="5459">
                  <c:v>20</c:v>
                </c:pt>
                <c:pt idx="5460">
                  <c:v>21</c:v>
                </c:pt>
                <c:pt idx="5461">
                  <c:v>18</c:v>
                </c:pt>
                <c:pt idx="5462">
                  <c:v>15</c:v>
                </c:pt>
                <c:pt idx="5463">
                  <c:v>18</c:v>
                </c:pt>
                <c:pt idx="5464">
                  <c:v>15</c:v>
                </c:pt>
                <c:pt idx="5465">
                  <c:v>16</c:v>
                </c:pt>
                <c:pt idx="5466">
                  <c:v>16</c:v>
                </c:pt>
                <c:pt idx="5467">
                  <c:v>15</c:v>
                </c:pt>
                <c:pt idx="5468">
                  <c:v>16</c:v>
                </c:pt>
                <c:pt idx="5469">
                  <c:v>17</c:v>
                </c:pt>
                <c:pt idx="5470">
                  <c:v>15</c:v>
                </c:pt>
                <c:pt idx="5471">
                  <c:v>15</c:v>
                </c:pt>
                <c:pt idx="5472">
                  <c:v>17</c:v>
                </c:pt>
                <c:pt idx="5473">
                  <c:v>16</c:v>
                </c:pt>
                <c:pt idx="5474">
                  <c:v>15</c:v>
                </c:pt>
                <c:pt idx="5475">
                  <c:v>22</c:v>
                </c:pt>
                <c:pt idx="5476">
                  <c:v>16</c:v>
                </c:pt>
                <c:pt idx="5477">
                  <c:v>17</c:v>
                </c:pt>
                <c:pt idx="5478">
                  <c:v>15</c:v>
                </c:pt>
                <c:pt idx="5479">
                  <c:v>15</c:v>
                </c:pt>
                <c:pt idx="5480">
                  <c:v>21</c:v>
                </c:pt>
                <c:pt idx="5481">
                  <c:v>17</c:v>
                </c:pt>
                <c:pt idx="5482">
                  <c:v>18</c:v>
                </c:pt>
                <c:pt idx="5483">
                  <c:v>21</c:v>
                </c:pt>
                <c:pt idx="5484">
                  <c:v>15</c:v>
                </c:pt>
                <c:pt idx="5485">
                  <c:v>23</c:v>
                </c:pt>
                <c:pt idx="5486">
                  <c:v>20</c:v>
                </c:pt>
                <c:pt idx="5487">
                  <c:v>23</c:v>
                </c:pt>
                <c:pt idx="5488">
                  <c:v>22</c:v>
                </c:pt>
                <c:pt idx="5489">
                  <c:v>15</c:v>
                </c:pt>
                <c:pt idx="5490">
                  <c:v>16</c:v>
                </c:pt>
                <c:pt idx="5491">
                  <c:v>16</c:v>
                </c:pt>
                <c:pt idx="5492">
                  <c:v>23</c:v>
                </c:pt>
                <c:pt idx="5493">
                  <c:v>21</c:v>
                </c:pt>
                <c:pt idx="5494">
                  <c:v>17</c:v>
                </c:pt>
                <c:pt idx="5495">
                  <c:v>16</c:v>
                </c:pt>
                <c:pt idx="5496">
                  <c:v>19</c:v>
                </c:pt>
                <c:pt idx="5497">
                  <c:v>16</c:v>
                </c:pt>
                <c:pt idx="5498">
                  <c:v>22</c:v>
                </c:pt>
                <c:pt idx="5499">
                  <c:v>21</c:v>
                </c:pt>
                <c:pt idx="5500">
                  <c:v>19</c:v>
                </c:pt>
                <c:pt idx="5501">
                  <c:v>22</c:v>
                </c:pt>
                <c:pt idx="5502">
                  <c:v>15</c:v>
                </c:pt>
                <c:pt idx="5503">
                  <c:v>20</c:v>
                </c:pt>
                <c:pt idx="5504">
                  <c:v>20</c:v>
                </c:pt>
                <c:pt idx="5505">
                  <c:v>18</c:v>
                </c:pt>
                <c:pt idx="5506">
                  <c:v>17</c:v>
                </c:pt>
                <c:pt idx="5507">
                  <c:v>20</c:v>
                </c:pt>
                <c:pt idx="5508">
                  <c:v>20</c:v>
                </c:pt>
                <c:pt idx="5509">
                  <c:v>15</c:v>
                </c:pt>
                <c:pt idx="5510">
                  <c:v>17</c:v>
                </c:pt>
                <c:pt idx="5511">
                  <c:v>17</c:v>
                </c:pt>
                <c:pt idx="5512">
                  <c:v>15</c:v>
                </c:pt>
                <c:pt idx="5513">
                  <c:v>15</c:v>
                </c:pt>
                <c:pt idx="5514">
                  <c:v>22</c:v>
                </c:pt>
                <c:pt idx="5515">
                  <c:v>22</c:v>
                </c:pt>
                <c:pt idx="5516">
                  <c:v>15</c:v>
                </c:pt>
                <c:pt idx="5517">
                  <c:v>17</c:v>
                </c:pt>
                <c:pt idx="5518">
                  <c:v>15</c:v>
                </c:pt>
                <c:pt idx="5519">
                  <c:v>15</c:v>
                </c:pt>
                <c:pt idx="5520">
                  <c:v>16</c:v>
                </c:pt>
                <c:pt idx="5521">
                  <c:v>18</c:v>
                </c:pt>
                <c:pt idx="5522">
                  <c:v>18</c:v>
                </c:pt>
                <c:pt idx="5523">
                  <c:v>21</c:v>
                </c:pt>
                <c:pt idx="5524">
                  <c:v>20</c:v>
                </c:pt>
                <c:pt idx="5525">
                  <c:v>16</c:v>
                </c:pt>
                <c:pt idx="5526">
                  <c:v>21</c:v>
                </c:pt>
                <c:pt idx="5527">
                  <c:v>16</c:v>
                </c:pt>
                <c:pt idx="5528">
                  <c:v>16</c:v>
                </c:pt>
                <c:pt idx="5529">
                  <c:v>22</c:v>
                </c:pt>
                <c:pt idx="5530">
                  <c:v>22</c:v>
                </c:pt>
                <c:pt idx="5531">
                  <c:v>22</c:v>
                </c:pt>
                <c:pt idx="5532">
                  <c:v>15</c:v>
                </c:pt>
                <c:pt idx="5533">
                  <c:v>20</c:v>
                </c:pt>
                <c:pt idx="5534">
                  <c:v>18</c:v>
                </c:pt>
                <c:pt idx="5535">
                  <c:v>15</c:v>
                </c:pt>
                <c:pt idx="5536">
                  <c:v>20</c:v>
                </c:pt>
                <c:pt idx="5537">
                  <c:v>15</c:v>
                </c:pt>
                <c:pt idx="5538">
                  <c:v>15</c:v>
                </c:pt>
                <c:pt idx="5539">
                  <c:v>20</c:v>
                </c:pt>
                <c:pt idx="5540">
                  <c:v>22</c:v>
                </c:pt>
                <c:pt idx="5541">
                  <c:v>15</c:v>
                </c:pt>
                <c:pt idx="5542">
                  <c:v>20</c:v>
                </c:pt>
                <c:pt idx="5543">
                  <c:v>22</c:v>
                </c:pt>
                <c:pt idx="5544">
                  <c:v>16</c:v>
                </c:pt>
                <c:pt idx="5545">
                  <c:v>19</c:v>
                </c:pt>
                <c:pt idx="5546">
                  <c:v>19</c:v>
                </c:pt>
                <c:pt idx="5547">
                  <c:v>20</c:v>
                </c:pt>
                <c:pt idx="5548">
                  <c:v>21</c:v>
                </c:pt>
                <c:pt idx="5549">
                  <c:v>16</c:v>
                </c:pt>
                <c:pt idx="5550">
                  <c:v>15</c:v>
                </c:pt>
                <c:pt idx="5551">
                  <c:v>16</c:v>
                </c:pt>
                <c:pt idx="5552">
                  <c:v>16</c:v>
                </c:pt>
                <c:pt idx="5553">
                  <c:v>15</c:v>
                </c:pt>
                <c:pt idx="5554">
                  <c:v>16</c:v>
                </c:pt>
                <c:pt idx="5555">
                  <c:v>15</c:v>
                </c:pt>
                <c:pt idx="5556">
                  <c:v>15</c:v>
                </c:pt>
                <c:pt idx="5557">
                  <c:v>21</c:v>
                </c:pt>
                <c:pt idx="5558">
                  <c:v>20</c:v>
                </c:pt>
                <c:pt idx="5559">
                  <c:v>22</c:v>
                </c:pt>
                <c:pt idx="5560">
                  <c:v>15</c:v>
                </c:pt>
                <c:pt idx="5561">
                  <c:v>21</c:v>
                </c:pt>
                <c:pt idx="5562">
                  <c:v>21</c:v>
                </c:pt>
                <c:pt idx="5563">
                  <c:v>16</c:v>
                </c:pt>
                <c:pt idx="5564">
                  <c:v>17</c:v>
                </c:pt>
                <c:pt idx="5565">
                  <c:v>15</c:v>
                </c:pt>
                <c:pt idx="5566">
                  <c:v>19</c:v>
                </c:pt>
                <c:pt idx="5567">
                  <c:v>15</c:v>
                </c:pt>
                <c:pt idx="5568">
                  <c:v>20</c:v>
                </c:pt>
                <c:pt idx="5569">
                  <c:v>19</c:v>
                </c:pt>
                <c:pt idx="5570">
                  <c:v>16</c:v>
                </c:pt>
                <c:pt idx="5571">
                  <c:v>15</c:v>
                </c:pt>
                <c:pt idx="5572">
                  <c:v>15</c:v>
                </c:pt>
                <c:pt idx="5573">
                  <c:v>16</c:v>
                </c:pt>
                <c:pt idx="5574">
                  <c:v>20</c:v>
                </c:pt>
                <c:pt idx="5575">
                  <c:v>16</c:v>
                </c:pt>
                <c:pt idx="5576">
                  <c:v>18</c:v>
                </c:pt>
                <c:pt idx="5577">
                  <c:v>15</c:v>
                </c:pt>
                <c:pt idx="5578">
                  <c:v>15</c:v>
                </c:pt>
                <c:pt idx="5579">
                  <c:v>22</c:v>
                </c:pt>
                <c:pt idx="5580">
                  <c:v>20</c:v>
                </c:pt>
                <c:pt idx="5581">
                  <c:v>19</c:v>
                </c:pt>
                <c:pt idx="5582">
                  <c:v>20</c:v>
                </c:pt>
                <c:pt idx="5583">
                  <c:v>22</c:v>
                </c:pt>
                <c:pt idx="5584">
                  <c:v>16</c:v>
                </c:pt>
                <c:pt idx="5585">
                  <c:v>17</c:v>
                </c:pt>
                <c:pt idx="5586">
                  <c:v>16</c:v>
                </c:pt>
                <c:pt idx="5587">
                  <c:v>18</c:v>
                </c:pt>
                <c:pt idx="5588">
                  <c:v>16</c:v>
                </c:pt>
                <c:pt idx="5589">
                  <c:v>19</c:v>
                </c:pt>
                <c:pt idx="5590">
                  <c:v>22</c:v>
                </c:pt>
                <c:pt idx="5591">
                  <c:v>19</c:v>
                </c:pt>
                <c:pt idx="5592">
                  <c:v>22</c:v>
                </c:pt>
                <c:pt idx="5593">
                  <c:v>15</c:v>
                </c:pt>
                <c:pt idx="5594">
                  <c:v>16</c:v>
                </c:pt>
                <c:pt idx="5595">
                  <c:v>15</c:v>
                </c:pt>
                <c:pt idx="5596">
                  <c:v>16</c:v>
                </c:pt>
                <c:pt idx="5597">
                  <c:v>16</c:v>
                </c:pt>
                <c:pt idx="5598">
                  <c:v>20</c:v>
                </c:pt>
                <c:pt idx="5599">
                  <c:v>21</c:v>
                </c:pt>
                <c:pt idx="5600">
                  <c:v>21</c:v>
                </c:pt>
                <c:pt idx="5601">
                  <c:v>17</c:v>
                </c:pt>
                <c:pt idx="5602">
                  <c:v>15</c:v>
                </c:pt>
                <c:pt idx="5603">
                  <c:v>15</c:v>
                </c:pt>
                <c:pt idx="5604">
                  <c:v>21</c:v>
                </c:pt>
                <c:pt idx="5605">
                  <c:v>16</c:v>
                </c:pt>
                <c:pt idx="5606">
                  <c:v>21</c:v>
                </c:pt>
                <c:pt idx="5607">
                  <c:v>16</c:v>
                </c:pt>
                <c:pt idx="5608">
                  <c:v>21</c:v>
                </c:pt>
                <c:pt idx="5609">
                  <c:v>16</c:v>
                </c:pt>
                <c:pt idx="5610">
                  <c:v>15</c:v>
                </c:pt>
                <c:pt idx="5611">
                  <c:v>16</c:v>
                </c:pt>
                <c:pt idx="5612">
                  <c:v>15</c:v>
                </c:pt>
                <c:pt idx="5613">
                  <c:v>15</c:v>
                </c:pt>
                <c:pt idx="5614">
                  <c:v>15</c:v>
                </c:pt>
                <c:pt idx="5615">
                  <c:v>20</c:v>
                </c:pt>
                <c:pt idx="5616">
                  <c:v>18</c:v>
                </c:pt>
                <c:pt idx="5617">
                  <c:v>15</c:v>
                </c:pt>
                <c:pt idx="5618">
                  <c:v>22</c:v>
                </c:pt>
                <c:pt idx="5619">
                  <c:v>17</c:v>
                </c:pt>
                <c:pt idx="5620">
                  <c:v>15</c:v>
                </c:pt>
                <c:pt idx="5621">
                  <c:v>16</c:v>
                </c:pt>
                <c:pt idx="5622">
                  <c:v>16</c:v>
                </c:pt>
                <c:pt idx="5623">
                  <c:v>16</c:v>
                </c:pt>
                <c:pt idx="5624">
                  <c:v>19</c:v>
                </c:pt>
                <c:pt idx="5625">
                  <c:v>20</c:v>
                </c:pt>
                <c:pt idx="5626">
                  <c:v>22</c:v>
                </c:pt>
                <c:pt idx="5627">
                  <c:v>21</c:v>
                </c:pt>
                <c:pt idx="5628">
                  <c:v>17</c:v>
                </c:pt>
                <c:pt idx="5629">
                  <c:v>22</c:v>
                </c:pt>
                <c:pt idx="5630">
                  <c:v>21</c:v>
                </c:pt>
                <c:pt idx="5631">
                  <c:v>22</c:v>
                </c:pt>
                <c:pt idx="5632">
                  <c:v>20</c:v>
                </c:pt>
                <c:pt idx="5633">
                  <c:v>16</c:v>
                </c:pt>
                <c:pt idx="5634">
                  <c:v>20</c:v>
                </c:pt>
                <c:pt idx="5635">
                  <c:v>16</c:v>
                </c:pt>
                <c:pt idx="5636">
                  <c:v>17</c:v>
                </c:pt>
                <c:pt idx="5637">
                  <c:v>15</c:v>
                </c:pt>
                <c:pt idx="5638">
                  <c:v>21</c:v>
                </c:pt>
                <c:pt idx="5639">
                  <c:v>21</c:v>
                </c:pt>
                <c:pt idx="5640">
                  <c:v>15</c:v>
                </c:pt>
                <c:pt idx="5641">
                  <c:v>16</c:v>
                </c:pt>
                <c:pt idx="5642">
                  <c:v>17</c:v>
                </c:pt>
                <c:pt idx="5643">
                  <c:v>16</c:v>
                </c:pt>
                <c:pt idx="5644">
                  <c:v>15</c:v>
                </c:pt>
                <c:pt idx="5645">
                  <c:v>21</c:v>
                </c:pt>
                <c:pt idx="5646">
                  <c:v>16</c:v>
                </c:pt>
                <c:pt idx="5647">
                  <c:v>15</c:v>
                </c:pt>
                <c:pt idx="5648">
                  <c:v>15</c:v>
                </c:pt>
                <c:pt idx="5649">
                  <c:v>17</c:v>
                </c:pt>
                <c:pt idx="5650">
                  <c:v>19</c:v>
                </c:pt>
                <c:pt idx="5651">
                  <c:v>17</c:v>
                </c:pt>
                <c:pt idx="5652">
                  <c:v>20</c:v>
                </c:pt>
                <c:pt idx="5653">
                  <c:v>21</c:v>
                </c:pt>
                <c:pt idx="5654">
                  <c:v>17</c:v>
                </c:pt>
                <c:pt idx="5655">
                  <c:v>20</c:v>
                </c:pt>
                <c:pt idx="5656">
                  <c:v>15</c:v>
                </c:pt>
                <c:pt idx="5657">
                  <c:v>15</c:v>
                </c:pt>
                <c:pt idx="5658">
                  <c:v>15</c:v>
                </c:pt>
                <c:pt idx="5659">
                  <c:v>20</c:v>
                </c:pt>
                <c:pt idx="5660">
                  <c:v>15</c:v>
                </c:pt>
                <c:pt idx="5661">
                  <c:v>20</c:v>
                </c:pt>
                <c:pt idx="5662">
                  <c:v>21</c:v>
                </c:pt>
                <c:pt idx="5663">
                  <c:v>20</c:v>
                </c:pt>
                <c:pt idx="5664">
                  <c:v>20</c:v>
                </c:pt>
                <c:pt idx="5665">
                  <c:v>15</c:v>
                </c:pt>
                <c:pt idx="5666">
                  <c:v>18</c:v>
                </c:pt>
                <c:pt idx="5667">
                  <c:v>21</c:v>
                </c:pt>
                <c:pt idx="5668">
                  <c:v>19</c:v>
                </c:pt>
                <c:pt idx="5669">
                  <c:v>15</c:v>
                </c:pt>
                <c:pt idx="5670">
                  <c:v>22</c:v>
                </c:pt>
                <c:pt idx="5671">
                  <c:v>13</c:v>
                </c:pt>
                <c:pt idx="5672">
                  <c:v>15</c:v>
                </c:pt>
                <c:pt idx="5673">
                  <c:v>16</c:v>
                </c:pt>
                <c:pt idx="5674">
                  <c:v>15</c:v>
                </c:pt>
                <c:pt idx="5675">
                  <c:v>16</c:v>
                </c:pt>
                <c:pt idx="5676">
                  <c:v>20</c:v>
                </c:pt>
                <c:pt idx="5677">
                  <c:v>22</c:v>
                </c:pt>
                <c:pt idx="5678">
                  <c:v>15</c:v>
                </c:pt>
                <c:pt idx="5679">
                  <c:v>15</c:v>
                </c:pt>
                <c:pt idx="5680">
                  <c:v>16</c:v>
                </c:pt>
                <c:pt idx="5681">
                  <c:v>16</c:v>
                </c:pt>
                <c:pt idx="5682">
                  <c:v>15</c:v>
                </c:pt>
                <c:pt idx="5683">
                  <c:v>18</c:v>
                </c:pt>
                <c:pt idx="5684">
                  <c:v>15</c:v>
                </c:pt>
                <c:pt idx="5685">
                  <c:v>21</c:v>
                </c:pt>
                <c:pt idx="5686">
                  <c:v>19</c:v>
                </c:pt>
                <c:pt idx="5687">
                  <c:v>16</c:v>
                </c:pt>
                <c:pt idx="5688">
                  <c:v>20</c:v>
                </c:pt>
                <c:pt idx="5689">
                  <c:v>15</c:v>
                </c:pt>
                <c:pt idx="5690">
                  <c:v>15</c:v>
                </c:pt>
                <c:pt idx="5691">
                  <c:v>16</c:v>
                </c:pt>
                <c:pt idx="5692">
                  <c:v>22</c:v>
                </c:pt>
                <c:pt idx="5693">
                  <c:v>15</c:v>
                </c:pt>
                <c:pt idx="5694">
                  <c:v>15</c:v>
                </c:pt>
                <c:pt idx="5695">
                  <c:v>21</c:v>
                </c:pt>
                <c:pt idx="5696">
                  <c:v>16</c:v>
                </c:pt>
                <c:pt idx="5697">
                  <c:v>15</c:v>
                </c:pt>
                <c:pt idx="5698">
                  <c:v>20</c:v>
                </c:pt>
                <c:pt idx="5699">
                  <c:v>15</c:v>
                </c:pt>
                <c:pt idx="5700">
                  <c:v>16</c:v>
                </c:pt>
                <c:pt idx="5701">
                  <c:v>15</c:v>
                </c:pt>
                <c:pt idx="5702">
                  <c:v>15</c:v>
                </c:pt>
                <c:pt idx="5703">
                  <c:v>19</c:v>
                </c:pt>
                <c:pt idx="5704">
                  <c:v>17</c:v>
                </c:pt>
                <c:pt idx="5705">
                  <c:v>16</c:v>
                </c:pt>
                <c:pt idx="5706">
                  <c:v>21</c:v>
                </c:pt>
                <c:pt idx="5707">
                  <c:v>20</c:v>
                </c:pt>
                <c:pt idx="5708">
                  <c:v>12</c:v>
                </c:pt>
                <c:pt idx="5709">
                  <c:v>15</c:v>
                </c:pt>
                <c:pt idx="5710">
                  <c:v>16</c:v>
                </c:pt>
                <c:pt idx="5711">
                  <c:v>20</c:v>
                </c:pt>
                <c:pt idx="5712">
                  <c:v>22</c:v>
                </c:pt>
                <c:pt idx="5713">
                  <c:v>15</c:v>
                </c:pt>
                <c:pt idx="5714">
                  <c:v>16</c:v>
                </c:pt>
                <c:pt idx="5715">
                  <c:v>16</c:v>
                </c:pt>
                <c:pt idx="5716">
                  <c:v>15</c:v>
                </c:pt>
                <c:pt idx="5717">
                  <c:v>17</c:v>
                </c:pt>
                <c:pt idx="5718">
                  <c:v>19</c:v>
                </c:pt>
                <c:pt idx="5719">
                  <c:v>21</c:v>
                </c:pt>
                <c:pt idx="5720">
                  <c:v>22</c:v>
                </c:pt>
                <c:pt idx="5721">
                  <c:v>16</c:v>
                </c:pt>
                <c:pt idx="5722">
                  <c:v>15</c:v>
                </c:pt>
                <c:pt idx="5723">
                  <c:v>22</c:v>
                </c:pt>
                <c:pt idx="5724">
                  <c:v>19</c:v>
                </c:pt>
                <c:pt idx="5725">
                  <c:v>15</c:v>
                </c:pt>
                <c:pt idx="5726">
                  <c:v>15</c:v>
                </c:pt>
                <c:pt idx="5727">
                  <c:v>21</c:v>
                </c:pt>
                <c:pt idx="5728">
                  <c:v>16</c:v>
                </c:pt>
                <c:pt idx="5729">
                  <c:v>15</c:v>
                </c:pt>
                <c:pt idx="5730">
                  <c:v>20</c:v>
                </c:pt>
                <c:pt idx="5731">
                  <c:v>15</c:v>
                </c:pt>
                <c:pt idx="5732">
                  <c:v>15</c:v>
                </c:pt>
                <c:pt idx="5733">
                  <c:v>16</c:v>
                </c:pt>
                <c:pt idx="5734">
                  <c:v>15</c:v>
                </c:pt>
                <c:pt idx="5735">
                  <c:v>16</c:v>
                </c:pt>
                <c:pt idx="5736">
                  <c:v>16</c:v>
                </c:pt>
                <c:pt idx="5737">
                  <c:v>15</c:v>
                </c:pt>
                <c:pt idx="5738">
                  <c:v>22</c:v>
                </c:pt>
                <c:pt idx="5739">
                  <c:v>18</c:v>
                </c:pt>
                <c:pt idx="5740">
                  <c:v>21</c:v>
                </c:pt>
                <c:pt idx="5741">
                  <c:v>19</c:v>
                </c:pt>
                <c:pt idx="5742">
                  <c:v>19</c:v>
                </c:pt>
                <c:pt idx="5743">
                  <c:v>16</c:v>
                </c:pt>
                <c:pt idx="5744">
                  <c:v>19</c:v>
                </c:pt>
                <c:pt idx="5745">
                  <c:v>16</c:v>
                </c:pt>
                <c:pt idx="5746">
                  <c:v>15</c:v>
                </c:pt>
                <c:pt idx="5747">
                  <c:v>20</c:v>
                </c:pt>
                <c:pt idx="5748">
                  <c:v>21</c:v>
                </c:pt>
                <c:pt idx="5749">
                  <c:v>16</c:v>
                </c:pt>
                <c:pt idx="5750">
                  <c:v>16</c:v>
                </c:pt>
                <c:pt idx="5751">
                  <c:v>15</c:v>
                </c:pt>
                <c:pt idx="5752">
                  <c:v>15</c:v>
                </c:pt>
                <c:pt idx="5753">
                  <c:v>15</c:v>
                </c:pt>
                <c:pt idx="5754">
                  <c:v>20</c:v>
                </c:pt>
                <c:pt idx="5755">
                  <c:v>17</c:v>
                </c:pt>
                <c:pt idx="5756">
                  <c:v>19</c:v>
                </c:pt>
                <c:pt idx="5757">
                  <c:v>15</c:v>
                </c:pt>
                <c:pt idx="5758">
                  <c:v>20</c:v>
                </c:pt>
                <c:pt idx="5759">
                  <c:v>16</c:v>
                </c:pt>
                <c:pt idx="5760">
                  <c:v>17</c:v>
                </c:pt>
                <c:pt idx="5761">
                  <c:v>20</c:v>
                </c:pt>
                <c:pt idx="5762">
                  <c:v>15</c:v>
                </c:pt>
                <c:pt idx="5763">
                  <c:v>15</c:v>
                </c:pt>
                <c:pt idx="5764">
                  <c:v>16</c:v>
                </c:pt>
                <c:pt idx="5765">
                  <c:v>14</c:v>
                </c:pt>
                <c:pt idx="5766">
                  <c:v>21</c:v>
                </c:pt>
                <c:pt idx="5767">
                  <c:v>16</c:v>
                </c:pt>
                <c:pt idx="5768">
                  <c:v>15</c:v>
                </c:pt>
                <c:pt idx="5769">
                  <c:v>15</c:v>
                </c:pt>
                <c:pt idx="5770">
                  <c:v>16</c:v>
                </c:pt>
                <c:pt idx="5771">
                  <c:v>15</c:v>
                </c:pt>
                <c:pt idx="5772">
                  <c:v>21</c:v>
                </c:pt>
                <c:pt idx="5773">
                  <c:v>15</c:v>
                </c:pt>
                <c:pt idx="5774">
                  <c:v>16</c:v>
                </c:pt>
                <c:pt idx="5775">
                  <c:v>22</c:v>
                </c:pt>
                <c:pt idx="5776">
                  <c:v>20</c:v>
                </c:pt>
                <c:pt idx="5777">
                  <c:v>15</c:v>
                </c:pt>
                <c:pt idx="5778">
                  <c:v>16</c:v>
                </c:pt>
                <c:pt idx="5779">
                  <c:v>17</c:v>
                </c:pt>
                <c:pt idx="5780">
                  <c:v>15</c:v>
                </c:pt>
                <c:pt idx="5781">
                  <c:v>16</c:v>
                </c:pt>
                <c:pt idx="5782">
                  <c:v>15</c:v>
                </c:pt>
                <c:pt idx="5783">
                  <c:v>16</c:v>
                </c:pt>
                <c:pt idx="5784">
                  <c:v>15</c:v>
                </c:pt>
                <c:pt idx="5785">
                  <c:v>22</c:v>
                </c:pt>
                <c:pt idx="5786">
                  <c:v>16</c:v>
                </c:pt>
                <c:pt idx="5787">
                  <c:v>15</c:v>
                </c:pt>
                <c:pt idx="5788">
                  <c:v>15</c:v>
                </c:pt>
                <c:pt idx="5789">
                  <c:v>15</c:v>
                </c:pt>
                <c:pt idx="5790">
                  <c:v>15</c:v>
                </c:pt>
                <c:pt idx="5791">
                  <c:v>15</c:v>
                </c:pt>
                <c:pt idx="5792">
                  <c:v>16</c:v>
                </c:pt>
                <c:pt idx="5793">
                  <c:v>20</c:v>
                </c:pt>
                <c:pt idx="5794">
                  <c:v>16</c:v>
                </c:pt>
                <c:pt idx="5795">
                  <c:v>22</c:v>
                </c:pt>
                <c:pt idx="5796">
                  <c:v>21</c:v>
                </c:pt>
                <c:pt idx="5797">
                  <c:v>15</c:v>
                </c:pt>
                <c:pt idx="5798">
                  <c:v>23</c:v>
                </c:pt>
                <c:pt idx="5799">
                  <c:v>20</c:v>
                </c:pt>
                <c:pt idx="5800">
                  <c:v>15</c:v>
                </c:pt>
                <c:pt idx="5801">
                  <c:v>20</c:v>
                </c:pt>
                <c:pt idx="5802">
                  <c:v>15</c:v>
                </c:pt>
                <c:pt idx="5803">
                  <c:v>21</c:v>
                </c:pt>
                <c:pt idx="5804">
                  <c:v>19</c:v>
                </c:pt>
                <c:pt idx="5805">
                  <c:v>15</c:v>
                </c:pt>
                <c:pt idx="5806">
                  <c:v>17</c:v>
                </c:pt>
                <c:pt idx="5807">
                  <c:v>15</c:v>
                </c:pt>
                <c:pt idx="5808">
                  <c:v>16</c:v>
                </c:pt>
                <c:pt idx="5809">
                  <c:v>22</c:v>
                </c:pt>
                <c:pt idx="5810">
                  <c:v>16</c:v>
                </c:pt>
                <c:pt idx="5811">
                  <c:v>15</c:v>
                </c:pt>
                <c:pt idx="5812">
                  <c:v>16</c:v>
                </c:pt>
                <c:pt idx="5813">
                  <c:v>19</c:v>
                </c:pt>
                <c:pt idx="5814">
                  <c:v>19</c:v>
                </c:pt>
                <c:pt idx="5815">
                  <c:v>16</c:v>
                </c:pt>
                <c:pt idx="5816">
                  <c:v>19</c:v>
                </c:pt>
                <c:pt idx="5817">
                  <c:v>15</c:v>
                </c:pt>
                <c:pt idx="5818">
                  <c:v>15</c:v>
                </c:pt>
                <c:pt idx="5819">
                  <c:v>16</c:v>
                </c:pt>
                <c:pt idx="5820">
                  <c:v>18</c:v>
                </c:pt>
                <c:pt idx="5821">
                  <c:v>21</c:v>
                </c:pt>
                <c:pt idx="5822">
                  <c:v>16</c:v>
                </c:pt>
                <c:pt idx="5823">
                  <c:v>22</c:v>
                </c:pt>
                <c:pt idx="5824">
                  <c:v>20</c:v>
                </c:pt>
                <c:pt idx="5825">
                  <c:v>16</c:v>
                </c:pt>
                <c:pt idx="5826">
                  <c:v>15</c:v>
                </c:pt>
                <c:pt idx="5827">
                  <c:v>20</c:v>
                </c:pt>
                <c:pt idx="5828">
                  <c:v>18</c:v>
                </c:pt>
                <c:pt idx="5829">
                  <c:v>22</c:v>
                </c:pt>
                <c:pt idx="5830">
                  <c:v>16</c:v>
                </c:pt>
                <c:pt idx="5831">
                  <c:v>19</c:v>
                </c:pt>
                <c:pt idx="5832">
                  <c:v>20</c:v>
                </c:pt>
                <c:pt idx="5833">
                  <c:v>16</c:v>
                </c:pt>
                <c:pt idx="5834">
                  <c:v>18</c:v>
                </c:pt>
                <c:pt idx="5835">
                  <c:v>16</c:v>
                </c:pt>
                <c:pt idx="5836">
                  <c:v>17</c:v>
                </c:pt>
                <c:pt idx="5837">
                  <c:v>20</c:v>
                </c:pt>
                <c:pt idx="5838">
                  <c:v>19</c:v>
                </c:pt>
                <c:pt idx="5839">
                  <c:v>20</c:v>
                </c:pt>
                <c:pt idx="5840">
                  <c:v>16</c:v>
                </c:pt>
                <c:pt idx="5841">
                  <c:v>16</c:v>
                </c:pt>
                <c:pt idx="5842">
                  <c:v>18</c:v>
                </c:pt>
                <c:pt idx="5843">
                  <c:v>16</c:v>
                </c:pt>
                <c:pt idx="5844">
                  <c:v>15</c:v>
                </c:pt>
                <c:pt idx="5845">
                  <c:v>17</c:v>
                </c:pt>
                <c:pt idx="5846">
                  <c:v>21</c:v>
                </c:pt>
                <c:pt idx="5847">
                  <c:v>20</c:v>
                </c:pt>
                <c:pt idx="5848">
                  <c:v>20</c:v>
                </c:pt>
                <c:pt idx="5849">
                  <c:v>19</c:v>
                </c:pt>
                <c:pt idx="5850">
                  <c:v>16</c:v>
                </c:pt>
                <c:pt idx="5851">
                  <c:v>20</c:v>
                </c:pt>
                <c:pt idx="5852">
                  <c:v>20</c:v>
                </c:pt>
                <c:pt idx="5853">
                  <c:v>16</c:v>
                </c:pt>
                <c:pt idx="5854">
                  <c:v>23</c:v>
                </c:pt>
                <c:pt idx="5855">
                  <c:v>22</c:v>
                </c:pt>
                <c:pt idx="5856">
                  <c:v>16</c:v>
                </c:pt>
                <c:pt idx="5857">
                  <c:v>15</c:v>
                </c:pt>
                <c:pt idx="5858">
                  <c:v>15</c:v>
                </c:pt>
                <c:pt idx="5859">
                  <c:v>15</c:v>
                </c:pt>
                <c:pt idx="5860">
                  <c:v>15</c:v>
                </c:pt>
                <c:pt idx="5861">
                  <c:v>20</c:v>
                </c:pt>
                <c:pt idx="5862">
                  <c:v>17</c:v>
                </c:pt>
                <c:pt idx="5863">
                  <c:v>15</c:v>
                </c:pt>
                <c:pt idx="5864">
                  <c:v>21</c:v>
                </c:pt>
                <c:pt idx="5865">
                  <c:v>16</c:v>
                </c:pt>
                <c:pt idx="5866">
                  <c:v>17</c:v>
                </c:pt>
                <c:pt idx="5867">
                  <c:v>16</c:v>
                </c:pt>
                <c:pt idx="5868">
                  <c:v>22</c:v>
                </c:pt>
                <c:pt idx="5869">
                  <c:v>15</c:v>
                </c:pt>
                <c:pt idx="5870">
                  <c:v>22</c:v>
                </c:pt>
                <c:pt idx="5871">
                  <c:v>20</c:v>
                </c:pt>
                <c:pt idx="5872">
                  <c:v>22</c:v>
                </c:pt>
                <c:pt idx="5873">
                  <c:v>18</c:v>
                </c:pt>
                <c:pt idx="5874">
                  <c:v>17</c:v>
                </c:pt>
                <c:pt idx="5875">
                  <c:v>19</c:v>
                </c:pt>
                <c:pt idx="5876">
                  <c:v>15</c:v>
                </c:pt>
                <c:pt idx="5877">
                  <c:v>16</c:v>
                </c:pt>
                <c:pt idx="5878">
                  <c:v>21</c:v>
                </c:pt>
                <c:pt idx="5879">
                  <c:v>20</c:v>
                </c:pt>
                <c:pt idx="5880">
                  <c:v>15</c:v>
                </c:pt>
                <c:pt idx="5881">
                  <c:v>15</c:v>
                </c:pt>
                <c:pt idx="5882">
                  <c:v>22</c:v>
                </c:pt>
                <c:pt idx="5883">
                  <c:v>22</c:v>
                </c:pt>
                <c:pt idx="5884">
                  <c:v>15</c:v>
                </c:pt>
                <c:pt idx="5885">
                  <c:v>21</c:v>
                </c:pt>
                <c:pt idx="5886">
                  <c:v>16</c:v>
                </c:pt>
                <c:pt idx="5887">
                  <c:v>21</c:v>
                </c:pt>
                <c:pt idx="5888">
                  <c:v>20</c:v>
                </c:pt>
                <c:pt idx="5889">
                  <c:v>15</c:v>
                </c:pt>
                <c:pt idx="5890">
                  <c:v>15</c:v>
                </c:pt>
                <c:pt idx="5891">
                  <c:v>17</c:v>
                </c:pt>
                <c:pt idx="5892">
                  <c:v>19</c:v>
                </c:pt>
                <c:pt idx="5893">
                  <c:v>21</c:v>
                </c:pt>
                <c:pt idx="5894">
                  <c:v>22</c:v>
                </c:pt>
                <c:pt idx="5895">
                  <c:v>16</c:v>
                </c:pt>
                <c:pt idx="5896">
                  <c:v>15</c:v>
                </c:pt>
                <c:pt idx="5897">
                  <c:v>15</c:v>
                </c:pt>
                <c:pt idx="5898">
                  <c:v>19</c:v>
                </c:pt>
                <c:pt idx="5899">
                  <c:v>17</c:v>
                </c:pt>
                <c:pt idx="5900">
                  <c:v>20</c:v>
                </c:pt>
                <c:pt idx="5901">
                  <c:v>16</c:v>
                </c:pt>
                <c:pt idx="5902">
                  <c:v>16</c:v>
                </c:pt>
                <c:pt idx="5903">
                  <c:v>15</c:v>
                </c:pt>
                <c:pt idx="5904">
                  <c:v>16</c:v>
                </c:pt>
                <c:pt idx="5905">
                  <c:v>22</c:v>
                </c:pt>
                <c:pt idx="5906">
                  <c:v>16</c:v>
                </c:pt>
                <c:pt idx="5907">
                  <c:v>17</c:v>
                </c:pt>
                <c:pt idx="5908">
                  <c:v>20</c:v>
                </c:pt>
                <c:pt idx="5909">
                  <c:v>23</c:v>
                </c:pt>
                <c:pt idx="5910">
                  <c:v>17</c:v>
                </c:pt>
                <c:pt idx="5911">
                  <c:v>19</c:v>
                </c:pt>
                <c:pt idx="5912">
                  <c:v>22</c:v>
                </c:pt>
                <c:pt idx="5913">
                  <c:v>20</c:v>
                </c:pt>
                <c:pt idx="5914">
                  <c:v>16</c:v>
                </c:pt>
                <c:pt idx="5915">
                  <c:v>17</c:v>
                </c:pt>
                <c:pt idx="5916">
                  <c:v>22</c:v>
                </c:pt>
                <c:pt idx="5917">
                  <c:v>17</c:v>
                </c:pt>
                <c:pt idx="5918">
                  <c:v>17</c:v>
                </c:pt>
                <c:pt idx="5919">
                  <c:v>15</c:v>
                </c:pt>
                <c:pt idx="5920">
                  <c:v>15</c:v>
                </c:pt>
                <c:pt idx="5921">
                  <c:v>15</c:v>
                </c:pt>
                <c:pt idx="5922">
                  <c:v>22</c:v>
                </c:pt>
                <c:pt idx="5923">
                  <c:v>16</c:v>
                </c:pt>
                <c:pt idx="5924">
                  <c:v>16</c:v>
                </c:pt>
                <c:pt idx="5925">
                  <c:v>21</c:v>
                </c:pt>
                <c:pt idx="5926">
                  <c:v>15</c:v>
                </c:pt>
                <c:pt idx="5927">
                  <c:v>22</c:v>
                </c:pt>
                <c:pt idx="5928">
                  <c:v>21</c:v>
                </c:pt>
                <c:pt idx="5929">
                  <c:v>15</c:v>
                </c:pt>
                <c:pt idx="5930">
                  <c:v>18</c:v>
                </c:pt>
                <c:pt idx="5931">
                  <c:v>18</c:v>
                </c:pt>
                <c:pt idx="5932">
                  <c:v>21</c:v>
                </c:pt>
                <c:pt idx="5933">
                  <c:v>16</c:v>
                </c:pt>
                <c:pt idx="5934">
                  <c:v>15</c:v>
                </c:pt>
                <c:pt idx="5935">
                  <c:v>16</c:v>
                </c:pt>
                <c:pt idx="5936">
                  <c:v>18</c:v>
                </c:pt>
                <c:pt idx="5937">
                  <c:v>16</c:v>
                </c:pt>
                <c:pt idx="5938">
                  <c:v>16</c:v>
                </c:pt>
                <c:pt idx="5939">
                  <c:v>15</c:v>
                </c:pt>
                <c:pt idx="5940">
                  <c:v>20</c:v>
                </c:pt>
                <c:pt idx="5941">
                  <c:v>22</c:v>
                </c:pt>
                <c:pt idx="5942">
                  <c:v>16</c:v>
                </c:pt>
                <c:pt idx="5943">
                  <c:v>16</c:v>
                </c:pt>
                <c:pt idx="5944">
                  <c:v>21</c:v>
                </c:pt>
                <c:pt idx="5945">
                  <c:v>19</c:v>
                </c:pt>
                <c:pt idx="5946">
                  <c:v>18</c:v>
                </c:pt>
                <c:pt idx="5947">
                  <c:v>22</c:v>
                </c:pt>
                <c:pt idx="5948">
                  <c:v>16</c:v>
                </c:pt>
                <c:pt idx="5949">
                  <c:v>15</c:v>
                </c:pt>
                <c:pt idx="5950">
                  <c:v>19</c:v>
                </c:pt>
                <c:pt idx="5951">
                  <c:v>21</c:v>
                </c:pt>
                <c:pt idx="5952">
                  <c:v>15</c:v>
                </c:pt>
                <c:pt idx="5953">
                  <c:v>16</c:v>
                </c:pt>
                <c:pt idx="5954">
                  <c:v>22</c:v>
                </c:pt>
                <c:pt idx="5955">
                  <c:v>15</c:v>
                </c:pt>
                <c:pt idx="5956">
                  <c:v>16</c:v>
                </c:pt>
                <c:pt idx="5957">
                  <c:v>17</c:v>
                </c:pt>
                <c:pt idx="5958">
                  <c:v>15</c:v>
                </c:pt>
                <c:pt idx="5959">
                  <c:v>16</c:v>
                </c:pt>
                <c:pt idx="5960">
                  <c:v>15</c:v>
                </c:pt>
                <c:pt idx="5961">
                  <c:v>17</c:v>
                </c:pt>
                <c:pt idx="5962">
                  <c:v>22</c:v>
                </c:pt>
                <c:pt idx="5963">
                  <c:v>22</c:v>
                </c:pt>
                <c:pt idx="5964">
                  <c:v>16</c:v>
                </c:pt>
                <c:pt idx="5965">
                  <c:v>16</c:v>
                </c:pt>
                <c:pt idx="5966">
                  <c:v>16</c:v>
                </c:pt>
                <c:pt idx="5967">
                  <c:v>23</c:v>
                </c:pt>
                <c:pt idx="5968">
                  <c:v>15</c:v>
                </c:pt>
                <c:pt idx="5969">
                  <c:v>19</c:v>
                </c:pt>
                <c:pt idx="5970">
                  <c:v>16</c:v>
                </c:pt>
                <c:pt idx="5971">
                  <c:v>17</c:v>
                </c:pt>
                <c:pt idx="5972">
                  <c:v>15</c:v>
                </c:pt>
                <c:pt idx="5973">
                  <c:v>20</c:v>
                </c:pt>
                <c:pt idx="5974">
                  <c:v>15</c:v>
                </c:pt>
                <c:pt idx="5975">
                  <c:v>19</c:v>
                </c:pt>
                <c:pt idx="5976">
                  <c:v>17</c:v>
                </c:pt>
                <c:pt idx="5977">
                  <c:v>17</c:v>
                </c:pt>
                <c:pt idx="5978">
                  <c:v>21</c:v>
                </c:pt>
                <c:pt idx="5979">
                  <c:v>15</c:v>
                </c:pt>
                <c:pt idx="5980">
                  <c:v>17</c:v>
                </c:pt>
                <c:pt idx="5981">
                  <c:v>17</c:v>
                </c:pt>
                <c:pt idx="5982">
                  <c:v>16</c:v>
                </c:pt>
                <c:pt idx="5983">
                  <c:v>21</c:v>
                </c:pt>
                <c:pt idx="5984">
                  <c:v>15</c:v>
                </c:pt>
                <c:pt idx="5985">
                  <c:v>20</c:v>
                </c:pt>
                <c:pt idx="5986">
                  <c:v>15</c:v>
                </c:pt>
                <c:pt idx="5987">
                  <c:v>20</c:v>
                </c:pt>
                <c:pt idx="5988">
                  <c:v>17</c:v>
                </c:pt>
                <c:pt idx="5989">
                  <c:v>16</c:v>
                </c:pt>
                <c:pt idx="5990">
                  <c:v>20</c:v>
                </c:pt>
                <c:pt idx="5991">
                  <c:v>21</c:v>
                </c:pt>
                <c:pt idx="5992">
                  <c:v>15</c:v>
                </c:pt>
                <c:pt idx="5993">
                  <c:v>15</c:v>
                </c:pt>
                <c:pt idx="5994">
                  <c:v>22</c:v>
                </c:pt>
                <c:pt idx="5995">
                  <c:v>16</c:v>
                </c:pt>
                <c:pt idx="5996">
                  <c:v>16</c:v>
                </c:pt>
                <c:pt idx="5997">
                  <c:v>15</c:v>
                </c:pt>
                <c:pt idx="5998">
                  <c:v>19</c:v>
                </c:pt>
                <c:pt idx="5999">
                  <c:v>18</c:v>
                </c:pt>
                <c:pt idx="6000">
                  <c:v>15</c:v>
                </c:pt>
                <c:pt idx="6001">
                  <c:v>21</c:v>
                </c:pt>
                <c:pt idx="6002">
                  <c:v>15</c:v>
                </c:pt>
                <c:pt idx="6003">
                  <c:v>19</c:v>
                </c:pt>
                <c:pt idx="6004">
                  <c:v>19</c:v>
                </c:pt>
                <c:pt idx="6005">
                  <c:v>17</c:v>
                </c:pt>
                <c:pt idx="6006">
                  <c:v>20</c:v>
                </c:pt>
                <c:pt idx="6007">
                  <c:v>15</c:v>
                </c:pt>
                <c:pt idx="6008">
                  <c:v>16</c:v>
                </c:pt>
                <c:pt idx="6009">
                  <c:v>15</c:v>
                </c:pt>
                <c:pt idx="6010">
                  <c:v>23</c:v>
                </c:pt>
                <c:pt idx="6011">
                  <c:v>15</c:v>
                </c:pt>
                <c:pt idx="6012">
                  <c:v>22</c:v>
                </c:pt>
                <c:pt idx="6013">
                  <c:v>22</c:v>
                </c:pt>
                <c:pt idx="6014">
                  <c:v>22</c:v>
                </c:pt>
                <c:pt idx="6015">
                  <c:v>15</c:v>
                </c:pt>
                <c:pt idx="6016">
                  <c:v>19</c:v>
                </c:pt>
                <c:pt idx="6017">
                  <c:v>15</c:v>
                </c:pt>
                <c:pt idx="6018">
                  <c:v>16</c:v>
                </c:pt>
                <c:pt idx="6019">
                  <c:v>22</c:v>
                </c:pt>
                <c:pt idx="6020">
                  <c:v>17</c:v>
                </c:pt>
                <c:pt idx="6021">
                  <c:v>15</c:v>
                </c:pt>
                <c:pt idx="6022">
                  <c:v>15</c:v>
                </c:pt>
                <c:pt idx="6023">
                  <c:v>20</c:v>
                </c:pt>
                <c:pt idx="6024">
                  <c:v>15</c:v>
                </c:pt>
                <c:pt idx="6025">
                  <c:v>15</c:v>
                </c:pt>
                <c:pt idx="6026">
                  <c:v>21</c:v>
                </c:pt>
                <c:pt idx="6027">
                  <c:v>17</c:v>
                </c:pt>
                <c:pt idx="6028">
                  <c:v>17</c:v>
                </c:pt>
                <c:pt idx="6029">
                  <c:v>20</c:v>
                </c:pt>
                <c:pt idx="6030">
                  <c:v>22</c:v>
                </c:pt>
                <c:pt idx="6031">
                  <c:v>21</c:v>
                </c:pt>
                <c:pt idx="6032">
                  <c:v>17</c:v>
                </c:pt>
                <c:pt idx="6033">
                  <c:v>18</c:v>
                </c:pt>
                <c:pt idx="6034">
                  <c:v>20</c:v>
                </c:pt>
                <c:pt idx="6035">
                  <c:v>17</c:v>
                </c:pt>
                <c:pt idx="6036">
                  <c:v>21</c:v>
                </c:pt>
                <c:pt idx="6037">
                  <c:v>20</c:v>
                </c:pt>
                <c:pt idx="6038">
                  <c:v>21</c:v>
                </c:pt>
                <c:pt idx="6039">
                  <c:v>20</c:v>
                </c:pt>
                <c:pt idx="6040">
                  <c:v>16</c:v>
                </c:pt>
                <c:pt idx="6041">
                  <c:v>21</c:v>
                </c:pt>
                <c:pt idx="6042">
                  <c:v>20</c:v>
                </c:pt>
                <c:pt idx="6043">
                  <c:v>21</c:v>
                </c:pt>
                <c:pt idx="6044">
                  <c:v>16</c:v>
                </c:pt>
                <c:pt idx="6045">
                  <c:v>20</c:v>
                </c:pt>
                <c:pt idx="6046">
                  <c:v>17</c:v>
                </c:pt>
                <c:pt idx="6047">
                  <c:v>20</c:v>
                </c:pt>
                <c:pt idx="6048">
                  <c:v>17</c:v>
                </c:pt>
                <c:pt idx="6049">
                  <c:v>16</c:v>
                </c:pt>
                <c:pt idx="6050">
                  <c:v>16</c:v>
                </c:pt>
                <c:pt idx="6051">
                  <c:v>15</c:v>
                </c:pt>
                <c:pt idx="6052">
                  <c:v>22</c:v>
                </c:pt>
                <c:pt idx="6053">
                  <c:v>20</c:v>
                </c:pt>
                <c:pt idx="6054">
                  <c:v>16</c:v>
                </c:pt>
                <c:pt idx="6055">
                  <c:v>20</c:v>
                </c:pt>
                <c:pt idx="6056">
                  <c:v>15</c:v>
                </c:pt>
                <c:pt idx="6057">
                  <c:v>15</c:v>
                </c:pt>
                <c:pt idx="6058">
                  <c:v>16</c:v>
                </c:pt>
                <c:pt idx="6059">
                  <c:v>16</c:v>
                </c:pt>
                <c:pt idx="6060">
                  <c:v>15</c:v>
                </c:pt>
                <c:pt idx="6061">
                  <c:v>20</c:v>
                </c:pt>
                <c:pt idx="6062">
                  <c:v>17</c:v>
                </c:pt>
                <c:pt idx="6063">
                  <c:v>20</c:v>
                </c:pt>
                <c:pt idx="6064">
                  <c:v>20</c:v>
                </c:pt>
                <c:pt idx="6065">
                  <c:v>16</c:v>
                </c:pt>
                <c:pt idx="6066">
                  <c:v>22</c:v>
                </c:pt>
                <c:pt idx="6067">
                  <c:v>16</c:v>
                </c:pt>
                <c:pt idx="6068">
                  <c:v>21</c:v>
                </c:pt>
                <c:pt idx="6069">
                  <c:v>17</c:v>
                </c:pt>
                <c:pt idx="6070">
                  <c:v>16</c:v>
                </c:pt>
                <c:pt idx="6071">
                  <c:v>23</c:v>
                </c:pt>
                <c:pt idx="6072">
                  <c:v>15</c:v>
                </c:pt>
                <c:pt idx="6073">
                  <c:v>15</c:v>
                </c:pt>
                <c:pt idx="6074">
                  <c:v>22</c:v>
                </c:pt>
                <c:pt idx="6075">
                  <c:v>22</c:v>
                </c:pt>
                <c:pt idx="6076">
                  <c:v>15</c:v>
                </c:pt>
                <c:pt idx="6077">
                  <c:v>15</c:v>
                </c:pt>
                <c:pt idx="6078">
                  <c:v>16</c:v>
                </c:pt>
                <c:pt idx="6079">
                  <c:v>16</c:v>
                </c:pt>
                <c:pt idx="6080">
                  <c:v>15</c:v>
                </c:pt>
                <c:pt idx="6081">
                  <c:v>19</c:v>
                </c:pt>
                <c:pt idx="6082">
                  <c:v>21</c:v>
                </c:pt>
                <c:pt idx="6083">
                  <c:v>16</c:v>
                </c:pt>
                <c:pt idx="6084">
                  <c:v>20</c:v>
                </c:pt>
                <c:pt idx="6085">
                  <c:v>15</c:v>
                </c:pt>
                <c:pt idx="6086">
                  <c:v>16</c:v>
                </c:pt>
                <c:pt idx="6087">
                  <c:v>16</c:v>
                </c:pt>
                <c:pt idx="6088">
                  <c:v>16</c:v>
                </c:pt>
                <c:pt idx="6089">
                  <c:v>22</c:v>
                </c:pt>
                <c:pt idx="6090">
                  <c:v>17</c:v>
                </c:pt>
                <c:pt idx="6091">
                  <c:v>16</c:v>
                </c:pt>
                <c:pt idx="6092">
                  <c:v>19</c:v>
                </c:pt>
                <c:pt idx="6093">
                  <c:v>17</c:v>
                </c:pt>
                <c:pt idx="6094">
                  <c:v>20</c:v>
                </c:pt>
                <c:pt idx="6095">
                  <c:v>15</c:v>
                </c:pt>
                <c:pt idx="6096">
                  <c:v>20</c:v>
                </c:pt>
                <c:pt idx="6097">
                  <c:v>15</c:v>
                </c:pt>
                <c:pt idx="6098">
                  <c:v>16</c:v>
                </c:pt>
                <c:pt idx="6099">
                  <c:v>15</c:v>
                </c:pt>
                <c:pt idx="6100">
                  <c:v>22</c:v>
                </c:pt>
                <c:pt idx="6101">
                  <c:v>16</c:v>
                </c:pt>
                <c:pt idx="6102">
                  <c:v>15</c:v>
                </c:pt>
                <c:pt idx="6103">
                  <c:v>17</c:v>
                </c:pt>
                <c:pt idx="6104">
                  <c:v>20</c:v>
                </c:pt>
                <c:pt idx="6105">
                  <c:v>16</c:v>
                </c:pt>
                <c:pt idx="6106">
                  <c:v>19</c:v>
                </c:pt>
                <c:pt idx="6107">
                  <c:v>20</c:v>
                </c:pt>
                <c:pt idx="6108">
                  <c:v>17</c:v>
                </c:pt>
                <c:pt idx="6109">
                  <c:v>15</c:v>
                </c:pt>
                <c:pt idx="6110">
                  <c:v>16</c:v>
                </c:pt>
                <c:pt idx="6111">
                  <c:v>15</c:v>
                </c:pt>
                <c:pt idx="6112">
                  <c:v>20</c:v>
                </c:pt>
                <c:pt idx="6113">
                  <c:v>15</c:v>
                </c:pt>
                <c:pt idx="6114">
                  <c:v>15</c:v>
                </c:pt>
                <c:pt idx="6115">
                  <c:v>15</c:v>
                </c:pt>
                <c:pt idx="6116">
                  <c:v>21</c:v>
                </c:pt>
                <c:pt idx="6117">
                  <c:v>19</c:v>
                </c:pt>
                <c:pt idx="6118">
                  <c:v>20</c:v>
                </c:pt>
                <c:pt idx="6119">
                  <c:v>15</c:v>
                </c:pt>
                <c:pt idx="6120">
                  <c:v>20</c:v>
                </c:pt>
                <c:pt idx="6121">
                  <c:v>21</c:v>
                </c:pt>
                <c:pt idx="6122">
                  <c:v>16</c:v>
                </c:pt>
                <c:pt idx="6123">
                  <c:v>17</c:v>
                </c:pt>
                <c:pt idx="6124">
                  <c:v>20</c:v>
                </c:pt>
                <c:pt idx="6125">
                  <c:v>19</c:v>
                </c:pt>
                <c:pt idx="6126">
                  <c:v>16</c:v>
                </c:pt>
                <c:pt idx="6127">
                  <c:v>15</c:v>
                </c:pt>
                <c:pt idx="6128">
                  <c:v>20</c:v>
                </c:pt>
                <c:pt idx="6129">
                  <c:v>20</c:v>
                </c:pt>
                <c:pt idx="6130">
                  <c:v>21</c:v>
                </c:pt>
                <c:pt idx="6131">
                  <c:v>19</c:v>
                </c:pt>
                <c:pt idx="6132">
                  <c:v>20</c:v>
                </c:pt>
                <c:pt idx="6133">
                  <c:v>20</c:v>
                </c:pt>
                <c:pt idx="6134">
                  <c:v>19</c:v>
                </c:pt>
                <c:pt idx="6135">
                  <c:v>15</c:v>
                </c:pt>
                <c:pt idx="6136">
                  <c:v>16</c:v>
                </c:pt>
                <c:pt idx="6137">
                  <c:v>23</c:v>
                </c:pt>
                <c:pt idx="6138">
                  <c:v>20</c:v>
                </c:pt>
                <c:pt idx="6139">
                  <c:v>15</c:v>
                </c:pt>
                <c:pt idx="6140">
                  <c:v>17</c:v>
                </c:pt>
                <c:pt idx="6141">
                  <c:v>16</c:v>
                </c:pt>
                <c:pt idx="6142">
                  <c:v>20</c:v>
                </c:pt>
                <c:pt idx="6143">
                  <c:v>11</c:v>
                </c:pt>
                <c:pt idx="6144">
                  <c:v>21</c:v>
                </c:pt>
                <c:pt idx="6145">
                  <c:v>15</c:v>
                </c:pt>
                <c:pt idx="6146">
                  <c:v>17</c:v>
                </c:pt>
                <c:pt idx="6147">
                  <c:v>20</c:v>
                </c:pt>
                <c:pt idx="6148">
                  <c:v>19</c:v>
                </c:pt>
                <c:pt idx="6149">
                  <c:v>16</c:v>
                </c:pt>
                <c:pt idx="6150">
                  <c:v>15</c:v>
                </c:pt>
                <c:pt idx="6151">
                  <c:v>19</c:v>
                </c:pt>
                <c:pt idx="6152">
                  <c:v>15</c:v>
                </c:pt>
                <c:pt idx="6153">
                  <c:v>20</c:v>
                </c:pt>
                <c:pt idx="6154">
                  <c:v>15</c:v>
                </c:pt>
                <c:pt idx="6155">
                  <c:v>22</c:v>
                </c:pt>
                <c:pt idx="6156">
                  <c:v>16</c:v>
                </c:pt>
                <c:pt idx="6157">
                  <c:v>20</c:v>
                </c:pt>
                <c:pt idx="6158">
                  <c:v>16</c:v>
                </c:pt>
                <c:pt idx="6159">
                  <c:v>16</c:v>
                </c:pt>
                <c:pt idx="6160">
                  <c:v>15</c:v>
                </c:pt>
                <c:pt idx="6161">
                  <c:v>16</c:v>
                </c:pt>
                <c:pt idx="6162">
                  <c:v>15</c:v>
                </c:pt>
                <c:pt idx="6163">
                  <c:v>21</c:v>
                </c:pt>
                <c:pt idx="6164">
                  <c:v>17</c:v>
                </c:pt>
                <c:pt idx="6165">
                  <c:v>20</c:v>
                </c:pt>
                <c:pt idx="6166">
                  <c:v>15</c:v>
                </c:pt>
                <c:pt idx="6167">
                  <c:v>21</c:v>
                </c:pt>
                <c:pt idx="6168">
                  <c:v>19</c:v>
                </c:pt>
                <c:pt idx="6169">
                  <c:v>15</c:v>
                </c:pt>
                <c:pt idx="6170">
                  <c:v>15</c:v>
                </c:pt>
                <c:pt idx="6171">
                  <c:v>23</c:v>
                </c:pt>
                <c:pt idx="6172">
                  <c:v>19</c:v>
                </c:pt>
                <c:pt idx="6173">
                  <c:v>20</c:v>
                </c:pt>
                <c:pt idx="6174">
                  <c:v>15</c:v>
                </c:pt>
                <c:pt idx="6175">
                  <c:v>20</c:v>
                </c:pt>
                <c:pt idx="6176">
                  <c:v>21</c:v>
                </c:pt>
                <c:pt idx="6177">
                  <c:v>15</c:v>
                </c:pt>
                <c:pt idx="6178">
                  <c:v>16</c:v>
                </c:pt>
                <c:pt idx="6179">
                  <c:v>16</c:v>
                </c:pt>
                <c:pt idx="6180">
                  <c:v>19</c:v>
                </c:pt>
                <c:pt idx="6181">
                  <c:v>17</c:v>
                </c:pt>
                <c:pt idx="6182">
                  <c:v>20</c:v>
                </c:pt>
                <c:pt idx="6183">
                  <c:v>20</c:v>
                </c:pt>
                <c:pt idx="6184">
                  <c:v>20</c:v>
                </c:pt>
                <c:pt idx="6185">
                  <c:v>15</c:v>
                </c:pt>
                <c:pt idx="6186">
                  <c:v>20</c:v>
                </c:pt>
                <c:pt idx="6187">
                  <c:v>22</c:v>
                </c:pt>
                <c:pt idx="6188">
                  <c:v>20</c:v>
                </c:pt>
                <c:pt idx="6189">
                  <c:v>20</c:v>
                </c:pt>
                <c:pt idx="6190">
                  <c:v>18</c:v>
                </c:pt>
                <c:pt idx="6191">
                  <c:v>21</c:v>
                </c:pt>
                <c:pt idx="6192">
                  <c:v>16</c:v>
                </c:pt>
                <c:pt idx="6193">
                  <c:v>17</c:v>
                </c:pt>
                <c:pt idx="6194">
                  <c:v>18</c:v>
                </c:pt>
                <c:pt idx="6195">
                  <c:v>19</c:v>
                </c:pt>
                <c:pt idx="6196">
                  <c:v>19</c:v>
                </c:pt>
                <c:pt idx="6197">
                  <c:v>22</c:v>
                </c:pt>
                <c:pt idx="6198">
                  <c:v>15</c:v>
                </c:pt>
                <c:pt idx="6199">
                  <c:v>17</c:v>
                </c:pt>
                <c:pt idx="6200">
                  <c:v>15</c:v>
                </c:pt>
                <c:pt idx="6201">
                  <c:v>19</c:v>
                </c:pt>
                <c:pt idx="6202">
                  <c:v>20</c:v>
                </c:pt>
                <c:pt idx="6203">
                  <c:v>20</c:v>
                </c:pt>
                <c:pt idx="6204">
                  <c:v>22</c:v>
                </c:pt>
                <c:pt idx="6205">
                  <c:v>21</c:v>
                </c:pt>
                <c:pt idx="6206">
                  <c:v>16</c:v>
                </c:pt>
                <c:pt idx="6207">
                  <c:v>15</c:v>
                </c:pt>
                <c:pt idx="6208">
                  <c:v>15</c:v>
                </c:pt>
                <c:pt idx="6209">
                  <c:v>16</c:v>
                </c:pt>
                <c:pt idx="6210">
                  <c:v>21</c:v>
                </c:pt>
                <c:pt idx="6211">
                  <c:v>15</c:v>
                </c:pt>
                <c:pt idx="6212">
                  <c:v>20</c:v>
                </c:pt>
                <c:pt idx="6213">
                  <c:v>20</c:v>
                </c:pt>
                <c:pt idx="6214">
                  <c:v>15</c:v>
                </c:pt>
                <c:pt idx="6215">
                  <c:v>22</c:v>
                </c:pt>
                <c:pt idx="6216">
                  <c:v>16</c:v>
                </c:pt>
                <c:pt idx="6217">
                  <c:v>16</c:v>
                </c:pt>
                <c:pt idx="6218">
                  <c:v>16</c:v>
                </c:pt>
                <c:pt idx="6219">
                  <c:v>22</c:v>
                </c:pt>
                <c:pt idx="6220">
                  <c:v>21</c:v>
                </c:pt>
                <c:pt idx="6221">
                  <c:v>20</c:v>
                </c:pt>
                <c:pt idx="6222">
                  <c:v>15</c:v>
                </c:pt>
                <c:pt idx="6223">
                  <c:v>16</c:v>
                </c:pt>
                <c:pt idx="6224">
                  <c:v>22</c:v>
                </c:pt>
                <c:pt idx="6225">
                  <c:v>17</c:v>
                </c:pt>
                <c:pt idx="6226">
                  <c:v>18</c:v>
                </c:pt>
                <c:pt idx="6227">
                  <c:v>16</c:v>
                </c:pt>
                <c:pt idx="6228">
                  <c:v>21</c:v>
                </c:pt>
                <c:pt idx="6229">
                  <c:v>15</c:v>
                </c:pt>
                <c:pt idx="6230">
                  <c:v>15</c:v>
                </c:pt>
                <c:pt idx="6231">
                  <c:v>18</c:v>
                </c:pt>
                <c:pt idx="6232">
                  <c:v>15</c:v>
                </c:pt>
                <c:pt idx="6233">
                  <c:v>15</c:v>
                </c:pt>
                <c:pt idx="6234">
                  <c:v>18</c:v>
                </c:pt>
                <c:pt idx="6235">
                  <c:v>15</c:v>
                </c:pt>
                <c:pt idx="6236">
                  <c:v>21</c:v>
                </c:pt>
                <c:pt idx="6237">
                  <c:v>20</c:v>
                </c:pt>
                <c:pt idx="6238">
                  <c:v>15</c:v>
                </c:pt>
                <c:pt idx="6239">
                  <c:v>15</c:v>
                </c:pt>
                <c:pt idx="6240">
                  <c:v>15</c:v>
                </c:pt>
                <c:pt idx="6241">
                  <c:v>21</c:v>
                </c:pt>
                <c:pt idx="6242">
                  <c:v>15</c:v>
                </c:pt>
                <c:pt idx="6243">
                  <c:v>19</c:v>
                </c:pt>
                <c:pt idx="6244">
                  <c:v>15</c:v>
                </c:pt>
                <c:pt idx="6245">
                  <c:v>22</c:v>
                </c:pt>
                <c:pt idx="6246">
                  <c:v>16</c:v>
                </c:pt>
                <c:pt idx="6247">
                  <c:v>16</c:v>
                </c:pt>
                <c:pt idx="6248">
                  <c:v>16</c:v>
                </c:pt>
                <c:pt idx="6249">
                  <c:v>22</c:v>
                </c:pt>
                <c:pt idx="6250">
                  <c:v>19</c:v>
                </c:pt>
                <c:pt idx="6251">
                  <c:v>20</c:v>
                </c:pt>
                <c:pt idx="6252">
                  <c:v>15</c:v>
                </c:pt>
                <c:pt idx="6253">
                  <c:v>15</c:v>
                </c:pt>
                <c:pt idx="6254">
                  <c:v>16</c:v>
                </c:pt>
                <c:pt idx="6255">
                  <c:v>16</c:v>
                </c:pt>
                <c:pt idx="6256">
                  <c:v>16</c:v>
                </c:pt>
                <c:pt idx="6257">
                  <c:v>16</c:v>
                </c:pt>
                <c:pt idx="6258">
                  <c:v>16</c:v>
                </c:pt>
                <c:pt idx="6259">
                  <c:v>15</c:v>
                </c:pt>
                <c:pt idx="6260">
                  <c:v>20</c:v>
                </c:pt>
                <c:pt idx="6261">
                  <c:v>17</c:v>
                </c:pt>
                <c:pt idx="6262">
                  <c:v>20</c:v>
                </c:pt>
                <c:pt idx="6263">
                  <c:v>17</c:v>
                </c:pt>
                <c:pt idx="6264">
                  <c:v>16</c:v>
                </c:pt>
                <c:pt idx="6265">
                  <c:v>20</c:v>
                </c:pt>
                <c:pt idx="6266">
                  <c:v>16</c:v>
                </c:pt>
                <c:pt idx="6267">
                  <c:v>16</c:v>
                </c:pt>
                <c:pt idx="6268">
                  <c:v>16</c:v>
                </c:pt>
                <c:pt idx="6269">
                  <c:v>15</c:v>
                </c:pt>
                <c:pt idx="6270">
                  <c:v>19</c:v>
                </c:pt>
                <c:pt idx="6271">
                  <c:v>20</c:v>
                </c:pt>
                <c:pt idx="6272">
                  <c:v>16</c:v>
                </c:pt>
                <c:pt idx="6273">
                  <c:v>16</c:v>
                </c:pt>
                <c:pt idx="6274">
                  <c:v>16</c:v>
                </c:pt>
                <c:pt idx="6275">
                  <c:v>19</c:v>
                </c:pt>
                <c:pt idx="6276">
                  <c:v>21</c:v>
                </c:pt>
                <c:pt idx="6277">
                  <c:v>15</c:v>
                </c:pt>
                <c:pt idx="6278">
                  <c:v>17</c:v>
                </c:pt>
                <c:pt idx="6279">
                  <c:v>15</c:v>
                </c:pt>
                <c:pt idx="6280">
                  <c:v>16</c:v>
                </c:pt>
                <c:pt idx="6281">
                  <c:v>20</c:v>
                </c:pt>
                <c:pt idx="6282">
                  <c:v>17</c:v>
                </c:pt>
                <c:pt idx="6283">
                  <c:v>18</c:v>
                </c:pt>
                <c:pt idx="6284">
                  <c:v>15</c:v>
                </c:pt>
                <c:pt idx="6285">
                  <c:v>16</c:v>
                </c:pt>
                <c:pt idx="6286">
                  <c:v>20</c:v>
                </c:pt>
                <c:pt idx="6287">
                  <c:v>15</c:v>
                </c:pt>
                <c:pt idx="6288">
                  <c:v>16</c:v>
                </c:pt>
                <c:pt idx="6289">
                  <c:v>18</c:v>
                </c:pt>
                <c:pt idx="6290">
                  <c:v>15</c:v>
                </c:pt>
                <c:pt idx="6291">
                  <c:v>15</c:v>
                </c:pt>
                <c:pt idx="6292">
                  <c:v>22</c:v>
                </c:pt>
                <c:pt idx="6293">
                  <c:v>19</c:v>
                </c:pt>
                <c:pt idx="6294">
                  <c:v>23</c:v>
                </c:pt>
                <c:pt idx="6295">
                  <c:v>21</c:v>
                </c:pt>
                <c:pt idx="6296">
                  <c:v>21</c:v>
                </c:pt>
                <c:pt idx="6297">
                  <c:v>15</c:v>
                </c:pt>
                <c:pt idx="6298">
                  <c:v>16</c:v>
                </c:pt>
                <c:pt idx="6299">
                  <c:v>16</c:v>
                </c:pt>
                <c:pt idx="6300">
                  <c:v>21</c:v>
                </c:pt>
                <c:pt idx="6301">
                  <c:v>22</c:v>
                </c:pt>
                <c:pt idx="6302">
                  <c:v>15</c:v>
                </c:pt>
                <c:pt idx="6303">
                  <c:v>15</c:v>
                </c:pt>
                <c:pt idx="6304">
                  <c:v>21</c:v>
                </c:pt>
                <c:pt idx="6305">
                  <c:v>15</c:v>
                </c:pt>
                <c:pt idx="6306">
                  <c:v>20</c:v>
                </c:pt>
                <c:pt idx="6307">
                  <c:v>15</c:v>
                </c:pt>
                <c:pt idx="6308">
                  <c:v>15</c:v>
                </c:pt>
                <c:pt idx="6309">
                  <c:v>19</c:v>
                </c:pt>
                <c:pt idx="6310">
                  <c:v>17</c:v>
                </c:pt>
                <c:pt idx="6311">
                  <c:v>20</c:v>
                </c:pt>
                <c:pt idx="6312">
                  <c:v>21</c:v>
                </c:pt>
                <c:pt idx="6313">
                  <c:v>19</c:v>
                </c:pt>
                <c:pt idx="6314">
                  <c:v>20</c:v>
                </c:pt>
                <c:pt idx="6315">
                  <c:v>15</c:v>
                </c:pt>
                <c:pt idx="6316">
                  <c:v>15</c:v>
                </c:pt>
                <c:pt idx="6317">
                  <c:v>20</c:v>
                </c:pt>
                <c:pt idx="6318">
                  <c:v>22</c:v>
                </c:pt>
                <c:pt idx="6319">
                  <c:v>20</c:v>
                </c:pt>
                <c:pt idx="6320">
                  <c:v>15</c:v>
                </c:pt>
                <c:pt idx="6321">
                  <c:v>20</c:v>
                </c:pt>
                <c:pt idx="6322">
                  <c:v>15</c:v>
                </c:pt>
                <c:pt idx="6323">
                  <c:v>15</c:v>
                </c:pt>
                <c:pt idx="6324">
                  <c:v>21</c:v>
                </c:pt>
                <c:pt idx="6325">
                  <c:v>17</c:v>
                </c:pt>
                <c:pt idx="6326">
                  <c:v>17</c:v>
                </c:pt>
                <c:pt idx="6327">
                  <c:v>15</c:v>
                </c:pt>
                <c:pt idx="6328">
                  <c:v>15</c:v>
                </c:pt>
                <c:pt idx="6329">
                  <c:v>15</c:v>
                </c:pt>
                <c:pt idx="6330">
                  <c:v>16</c:v>
                </c:pt>
                <c:pt idx="6331">
                  <c:v>17</c:v>
                </c:pt>
                <c:pt idx="6332">
                  <c:v>19</c:v>
                </c:pt>
                <c:pt idx="6333">
                  <c:v>17</c:v>
                </c:pt>
                <c:pt idx="6334">
                  <c:v>18</c:v>
                </c:pt>
                <c:pt idx="6335">
                  <c:v>18</c:v>
                </c:pt>
                <c:pt idx="6336">
                  <c:v>15</c:v>
                </c:pt>
                <c:pt idx="6337">
                  <c:v>20</c:v>
                </c:pt>
                <c:pt idx="6338">
                  <c:v>15</c:v>
                </c:pt>
                <c:pt idx="6339">
                  <c:v>16</c:v>
                </c:pt>
                <c:pt idx="6340">
                  <c:v>20</c:v>
                </c:pt>
                <c:pt idx="6341">
                  <c:v>20</c:v>
                </c:pt>
                <c:pt idx="6342">
                  <c:v>15</c:v>
                </c:pt>
                <c:pt idx="6343">
                  <c:v>19</c:v>
                </c:pt>
                <c:pt idx="6344">
                  <c:v>16</c:v>
                </c:pt>
                <c:pt idx="6345">
                  <c:v>15</c:v>
                </c:pt>
                <c:pt idx="6346">
                  <c:v>15</c:v>
                </c:pt>
                <c:pt idx="6347">
                  <c:v>17</c:v>
                </c:pt>
                <c:pt idx="6348">
                  <c:v>16</c:v>
                </c:pt>
                <c:pt idx="6349">
                  <c:v>15</c:v>
                </c:pt>
                <c:pt idx="6350">
                  <c:v>22</c:v>
                </c:pt>
                <c:pt idx="6351">
                  <c:v>17</c:v>
                </c:pt>
                <c:pt idx="6352">
                  <c:v>17</c:v>
                </c:pt>
                <c:pt idx="6353">
                  <c:v>16</c:v>
                </c:pt>
                <c:pt idx="6354">
                  <c:v>23</c:v>
                </c:pt>
                <c:pt idx="6355">
                  <c:v>16</c:v>
                </c:pt>
                <c:pt idx="6356">
                  <c:v>15</c:v>
                </c:pt>
                <c:pt idx="6357">
                  <c:v>17</c:v>
                </c:pt>
                <c:pt idx="6358">
                  <c:v>17</c:v>
                </c:pt>
                <c:pt idx="6359">
                  <c:v>20</c:v>
                </c:pt>
                <c:pt idx="6360">
                  <c:v>21</c:v>
                </c:pt>
                <c:pt idx="6361">
                  <c:v>22</c:v>
                </c:pt>
                <c:pt idx="6362">
                  <c:v>16</c:v>
                </c:pt>
                <c:pt idx="6363">
                  <c:v>15</c:v>
                </c:pt>
                <c:pt idx="6364">
                  <c:v>16</c:v>
                </c:pt>
                <c:pt idx="6365">
                  <c:v>19</c:v>
                </c:pt>
                <c:pt idx="6366">
                  <c:v>18</c:v>
                </c:pt>
                <c:pt idx="6367">
                  <c:v>15</c:v>
                </c:pt>
                <c:pt idx="6368">
                  <c:v>19</c:v>
                </c:pt>
                <c:pt idx="6369">
                  <c:v>16</c:v>
                </c:pt>
                <c:pt idx="6370">
                  <c:v>20</c:v>
                </c:pt>
                <c:pt idx="6371">
                  <c:v>17</c:v>
                </c:pt>
                <c:pt idx="6372">
                  <c:v>22</c:v>
                </c:pt>
                <c:pt idx="6373">
                  <c:v>15</c:v>
                </c:pt>
                <c:pt idx="6374">
                  <c:v>15</c:v>
                </c:pt>
                <c:pt idx="6375">
                  <c:v>16</c:v>
                </c:pt>
                <c:pt idx="6376">
                  <c:v>17</c:v>
                </c:pt>
                <c:pt idx="6377">
                  <c:v>15</c:v>
                </c:pt>
                <c:pt idx="6378">
                  <c:v>21</c:v>
                </c:pt>
                <c:pt idx="6379">
                  <c:v>21</c:v>
                </c:pt>
                <c:pt idx="6380">
                  <c:v>15</c:v>
                </c:pt>
                <c:pt idx="6381">
                  <c:v>20</c:v>
                </c:pt>
                <c:pt idx="6382">
                  <c:v>22</c:v>
                </c:pt>
                <c:pt idx="6383">
                  <c:v>17</c:v>
                </c:pt>
                <c:pt idx="6384">
                  <c:v>19</c:v>
                </c:pt>
                <c:pt idx="6385">
                  <c:v>16</c:v>
                </c:pt>
                <c:pt idx="6386">
                  <c:v>21</c:v>
                </c:pt>
                <c:pt idx="6387">
                  <c:v>19</c:v>
                </c:pt>
                <c:pt idx="6388">
                  <c:v>20</c:v>
                </c:pt>
                <c:pt idx="6389">
                  <c:v>15</c:v>
                </c:pt>
                <c:pt idx="6390">
                  <c:v>16</c:v>
                </c:pt>
                <c:pt idx="6391">
                  <c:v>19</c:v>
                </c:pt>
                <c:pt idx="6392">
                  <c:v>16</c:v>
                </c:pt>
                <c:pt idx="6393">
                  <c:v>19</c:v>
                </c:pt>
                <c:pt idx="6394">
                  <c:v>19</c:v>
                </c:pt>
                <c:pt idx="6395">
                  <c:v>18</c:v>
                </c:pt>
                <c:pt idx="6396">
                  <c:v>17</c:v>
                </c:pt>
                <c:pt idx="6397">
                  <c:v>15</c:v>
                </c:pt>
                <c:pt idx="6398">
                  <c:v>17</c:v>
                </c:pt>
                <c:pt idx="6399">
                  <c:v>15</c:v>
                </c:pt>
                <c:pt idx="6400">
                  <c:v>15</c:v>
                </c:pt>
                <c:pt idx="6401">
                  <c:v>16</c:v>
                </c:pt>
                <c:pt idx="6402">
                  <c:v>18</c:v>
                </c:pt>
                <c:pt idx="6403">
                  <c:v>15</c:v>
                </c:pt>
                <c:pt idx="6404">
                  <c:v>15</c:v>
                </c:pt>
                <c:pt idx="6405">
                  <c:v>15</c:v>
                </c:pt>
                <c:pt idx="6406">
                  <c:v>15</c:v>
                </c:pt>
                <c:pt idx="6407">
                  <c:v>16</c:v>
                </c:pt>
                <c:pt idx="6408">
                  <c:v>16</c:v>
                </c:pt>
                <c:pt idx="6409">
                  <c:v>15</c:v>
                </c:pt>
                <c:pt idx="6410">
                  <c:v>15</c:v>
                </c:pt>
                <c:pt idx="6411">
                  <c:v>20</c:v>
                </c:pt>
                <c:pt idx="6412">
                  <c:v>16</c:v>
                </c:pt>
                <c:pt idx="6413">
                  <c:v>17</c:v>
                </c:pt>
                <c:pt idx="6414">
                  <c:v>17</c:v>
                </c:pt>
                <c:pt idx="6415">
                  <c:v>22</c:v>
                </c:pt>
                <c:pt idx="6416">
                  <c:v>19</c:v>
                </c:pt>
                <c:pt idx="6417">
                  <c:v>15</c:v>
                </c:pt>
                <c:pt idx="6418">
                  <c:v>17</c:v>
                </c:pt>
                <c:pt idx="6419">
                  <c:v>21</c:v>
                </c:pt>
                <c:pt idx="6420">
                  <c:v>22</c:v>
                </c:pt>
                <c:pt idx="6421">
                  <c:v>17</c:v>
                </c:pt>
                <c:pt idx="6422">
                  <c:v>17</c:v>
                </c:pt>
                <c:pt idx="6423">
                  <c:v>16</c:v>
                </c:pt>
                <c:pt idx="6424">
                  <c:v>17</c:v>
                </c:pt>
                <c:pt idx="6425">
                  <c:v>21</c:v>
                </c:pt>
                <c:pt idx="6426">
                  <c:v>20</c:v>
                </c:pt>
                <c:pt idx="6427">
                  <c:v>20</c:v>
                </c:pt>
                <c:pt idx="6428">
                  <c:v>19</c:v>
                </c:pt>
                <c:pt idx="6429">
                  <c:v>20</c:v>
                </c:pt>
                <c:pt idx="6430">
                  <c:v>23</c:v>
                </c:pt>
                <c:pt idx="6431">
                  <c:v>22</c:v>
                </c:pt>
                <c:pt idx="6432">
                  <c:v>20</c:v>
                </c:pt>
                <c:pt idx="6433">
                  <c:v>20</c:v>
                </c:pt>
                <c:pt idx="6434">
                  <c:v>16</c:v>
                </c:pt>
                <c:pt idx="6435">
                  <c:v>15</c:v>
                </c:pt>
                <c:pt idx="6436">
                  <c:v>19</c:v>
                </c:pt>
                <c:pt idx="6437">
                  <c:v>20</c:v>
                </c:pt>
                <c:pt idx="6438">
                  <c:v>15</c:v>
                </c:pt>
                <c:pt idx="6439">
                  <c:v>15</c:v>
                </c:pt>
                <c:pt idx="6440">
                  <c:v>20</c:v>
                </c:pt>
                <c:pt idx="6441">
                  <c:v>15</c:v>
                </c:pt>
                <c:pt idx="6442">
                  <c:v>19</c:v>
                </c:pt>
                <c:pt idx="6443">
                  <c:v>15</c:v>
                </c:pt>
                <c:pt idx="6444">
                  <c:v>21</c:v>
                </c:pt>
                <c:pt idx="6445">
                  <c:v>16</c:v>
                </c:pt>
                <c:pt idx="6446">
                  <c:v>17</c:v>
                </c:pt>
                <c:pt idx="6447">
                  <c:v>15</c:v>
                </c:pt>
                <c:pt idx="6448">
                  <c:v>16</c:v>
                </c:pt>
                <c:pt idx="6449">
                  <c:v>20</c:v>
                </c:pt>
                <c:pt idx="6450">
                  <c:v>19</c:v>
                </c:pt>
                <c:pt idx="6451">
                  <c:v>18</c:v>
                </c:pt>
                <c:pt idx="6452">
                  <c:v>19</c:v>
                </c:pt>
                <c:pt idx="6453">
                  <c:v>19</c:v>
                </c:pt>
                <c:pt idx="6454">
                  <c:v>18</c:v>
                </c:pt>
                <c:pt idx="6455">
                  <c:v>15</c:v>
                </c:pt>
                <c:pt idx="6456">
                  <c:v>15</c:v>
                </c:pt>
                <c:pt idx="6457">
                  <c:v>15</c:v>
                </c:pt>
                <c:pt idx="6458">
                  <c:v>18</c:v>
                </c:pt>
                <c:pt idx="6459">
                  <c:v>20</c:v>
                </c:pt>
                <c:pt idx="6460">
                  <c:v>18</c:v>
                </c:pt>
                <c:pt idx="6461">
                  <c:v>19</c:v>
                </c:pt>
                <c:pt idx="6462">
                  <c:v>22</c:v>
                </c:pt>
                <c:pt idx="6463">
                  <c:v>16</c:v>
                </c:pt>
                <c:pt idx="6464">
                  <c:v>19</c:v>
                </c:pt>
                <c:pt idx="6465">
                  <c:v>15</c:v>
                </c:pt>
                <c:pt idx="6466">
                  <c:v>15</c:v>
                </c:pt>
                <c:pt idx="6467">
                  <c:v>21</c:v>
                </c:pt>
                <c:pt idx="6468">
                  <c:v>16</c:v>
                </c:pt>
                <c:pt idx="6469">
                  <c:v>16</c:v>
                </c:pt>
                <c:pt idx="6470">
                  <c:v>22</c:v>
                </c:pt>
                <c:pt idx="6471">
                  <c:v>16</c:v>
                </c:pt>
                <c:pt idx="6472">
                  <c:v>15</c:v>
                </c:pt>
                <c:pt idx="6473">
                  <c:v>15</c:v>
                </c:pt>
                <c:pt idx="6474">
                  <c:v>15</c:v>
                </c:pt>
                <c:pt idx="6475">
                  <c:v>17</c:v>
                </c:pt>
                <c:pt idx="6476">
                  <c:v>15</c:v>
                </c:pt>
                <c:pt idx="6477">
                  <c:v>17</c:v>
                </c:pt>
                <c:pt idx="6478">
                  <c:v>15</c:v>
                </c:pt>
                <c:pt idx="6479">
                  <c:v>17</c:v>
                </c:pt>
                <c:pt idx="6480">
                  <c:v>15</c:v>
                </c:pt>
                <c:pt idx="6481">
                  <c:v>22</c:v>
                </c:pt>
                <c:pt idx="6482">
                  <c:v>22</c:v>
                </c:pt>
                <c:pt idx="6483">
                  <c:v>20</c:v>
                </c:pt>
                <c:pt idx="6484">
                  <c:v>20</c:v>
                </c:pt>
                <c:pt idx="6485">
                  <c:v>15</c:v>
                </c:pt>
                <c:pt idx="6486">
                  <c:v>20</c:v>
                </c:pt>
                <c:pt idx="6487">
                  <c:v>20</c:v>
                </c:pt>
                <c:pt idx="6488">
                  <c:v>20</c:v>
                </c:pt>
                <c:pt idx="6489">
                  <c:v>19</c:v>
                </c:pt>
                <c:pt idx="6490">
                  <c:v>18</c:v>
                </c:pt>
                <c:pt idx="6491">
                  <c:v>17</c:v>
                </c:pt>
                <c:pt idx="6492">
                  <c:v>17</c:v>
                </c:pt>
                <c:pt idx="6493">
                  <c:v>19</c:v>
                </c:pt>
                <c:pt idx="6494">
                  <c:v>15</c:v>
                </c:pt>
                <c:pt idx="6495">
                  <c:v>19</c:v>
                </c:pt>
                <c:pt idx="6496">
                  <c:v>16</c:v>
                </c:pt>
                <c:pt idx="6497">
                  <c:v>20</c:v>
                </c:pt>
                <c:pt idx="6498">
                  <c:v>20</c:v>
                </c:pt>
                <c:pt idx="6499">
                  <c:v>20</c:v>
                </c:pt>
                <c:pt idx="6500">
                  <c:v>19</c:v>
                </c:pt>
                <c:pt idx="6501">
                  <c:v>17</c:v>
                </c:pt>
                <c:pt idx="6502">
                  <c:v>15</c:v>
                </c:pt>
                <c:pt idx="6503">
                  <c:v>15</c:v>
                </c:pt>
                <c:pt idx="6504">
                  <c:v>15</c:v>
                </c:pt>
                <c:pt idx="6505">
                  <c:v>17</c:v>
                </c:pt>
                <c:pt idx="6506">
                  <c:v>17</c:v>
                </c:pt>
                <c:pt idx="6507">
                  <c:v>15</c:v>
                </c:pt>
                <c:pt idx="6508">
                  <c:v>22</c:v>
                </c:pt>
                <c:pt idx="6509">
                  <c:v>21</c:v>
                </c:pt>
                <c:pt idx="6510">
                  <c:v>20</c:v>
                </c:pt>
                <c:pt idx="6511">
                  <c:v>15</c:v>
                </c:pt>
                <c:pt idx="6512">
                  <c:v>22</c:v>
                </c:pt>
                <c:pt idx="6513">
                  <c:v>20</c:v>
                </c:pt>
                <c:pt idx="6514">
                  <c:v>22</c:v>
                </c:pt>
                <c:pt idx="6515">
                  <c:v>18</c:v>
                </c:pt>
                <c:pt idx="6516">
                  <c:v>21</c:v>
                </c:pt>
                <c:pt idx="6517">
                  <c:v>17</c:v>
                </c:pt>
                <c:pt idx="6518">
                  <c:v>20</c:v>
                </c:pt>
                <c:pt idx="6519">
                  <c:v>15</c:v>
                </c:pt>
                <c:pt idx="6520">
                  <c:v>23</c:v>
                </c:pt>
                <c:pt idx="6521">
                  <c:v>16</c:v>
                </c:pt>
                <c:pt idx="6522">
                  <c:v>16</c:v>
                </c:pt>
                <c:pt idx="6523">
                  <c:v>17</c:v>
                </c:pt>
                <c:pt idx="6524">
                  <c:v>19</c:v>
                </c:pt>
                <c:pt idx="6525">
                  <c:v>16</c:v>
                </c:pt>
                <c:pt idx="6526">
                  <c:v>15</c:v>
                </c:pt>
                <c:pt idx="6527">
                  <c:v>15</c:v>
                </c:pt>
                <c:pt idx="6528">
                  <c:v>16</c:v>
                </c:pt>
                <c:pt idx="6529">
                  <c:v>15</c:v>
                </c:pt>
                <c:pt idx="6530">
                  <c:v>16</c:v>
                </c:pt>
                <c:pt idx="6531">
                  <c:v>19</c:v>
                </c:pt>
                <c:pt idx="6532">
                  <c:v>20</c:v>
                </c:pt>
                <c:pt idx="6533">
                  <c:v>15</c:v>
                </c:pt>
                <c:pt idx="6534">
                  <c:v>20</c:v>
                </c:pt>
                <c:pt idx="6535">
                  <c:v>20</c:v>
                </c:pt>
                <c:pt idx="6536">
                  <c:v>15</c:v>
                </c:pt>
                <c:pt idx="6537">
                  <c:v>22</c:v>
                </c:pt>
                <c:pt idx="6538">
                  <c:v>18</c:v>
                </c:pt>
                <c:pt idx="6539">
                  <c:v>15</c:v>
                </c:pt>
                <c:pt idx="6540">
                  <c:v>17</c:v>
                </c:pt>
                <c:pt idx="6541">
                  <c:v>16</c:v>
                </c:pt>
                <c:pt idx="6542">
                  <c:v>16</c:v>
                </c:pt>
                <c:pt idx="6543">
                  <c:v>22</c:v>
                </c:pt>
                <c:pt idx="6544">
                  <c:v>15</c:v>
                </c:pt>
                <c:pt idx="6545">
                  <c:v>16</c:v>
                </c:pt>
                <c:pt idx="6546">
                  <c:v>21</c:v>
                </c:pt>
                <c:pt idx="6547">
                  <c:v>15</c:v>
                </c:pt>
                <c:pt idx="6548">
                  <c:v>15</c:v>
                </c:pt>
                <c:pt idx="6549">
                  <c:v>16</c:v>
                </c:pt>
                <c:pt idx="6550">
                  <c:v>20</c:v>
                </c:pt>
                <c:pt idx="6551">
                  <c:v>21</c:v>
                </c:pt>
                <c:pt idx="6552">
                  <c:v>21</c:v>
                </c:pt>
                <c:pt idx="6553">
                  <c:v>19</c:v>
                </c:pt>
                <c:pt idx="6554">
                  <c:v>16</c:v>
                </c:pt>
                <c:pt idx="6555">
                  <c:v>20</c:v>
                </c:pt>
                <c:pt idx="6556">
                  <c:v>20</c:v>
                </c:pt>
                <c:pt idx="6557">
                  <c:v>19</c:v>
                </c:pt>
                <c:pt idx="6558">
                  <c:v>15</c:v>
                </c:pt>
                <c:pt idx="6559">
                  <c:v>17</c:v>
                </c:pt>
                <c:pt idx="6560">
                  <c:v>19</c:v>
                </c:pt>
                <c:pt idx="6561">
                  <c:v>19</c:v>
                </c:pt>
                <c:pt idx="6562">
                  <c:v>16</c:v>
                </c:pt>
                <c:pt idx="6563">
                  <c:v>15</c:v>
                </c:pt>
                <c:pt idx="6564">
                  <c:v>16</c:v>
                </c:pt>
                <c:pt idx="6565">
                  <c:v>20</c:v>
                </c:pt>
                <c:pt idx="6566">
                  <c:v>15</c:v>
                </c:pt>
                <c:pt idx="6567">
                  <c:v>15</c:v>
                </c:pt>
                <c:pt idx="6568">
                  <c:v>16</c:v>
                </c:pt>
                <c:pt idx="6569">
                  <c:v>17</c:v>
                </c:pt>
                <c:pt idx="6570">
                  <c:v>15</c:v>
                </c:pt>
                <c:pt idx="6571">
                  <c:v>17</c:v>
                </c:pt>
                <c:pt idx="6572">
                  <c:v>17</c:v>
                </c:pt>
                <c:pt idx="6573">
                  <c:v>19</c:v>
                </c:pt>
                <c:pt idx="6574">
                  <c:v>15</c:v>
                </c:pt>
                <c:pt idx="6575">
                  <c:v>20</c:v>
                </c:pt>
                <c:pt idx="6576">
                  <c:v>20</c:v>
                </c:pt>
                <c:pt idx="6577">
                  <c:v>17</c:v>
                </c:pt>
                <c:pt idx="6578">
                  <c:v>22</c:v>
                </c:pt>
                <c:pt idx="6579">
                  <c:v>21</c:v>
                </c:pt>
                <c:pt idx="6580">
                  <c:v>20</c:v>
                </c:pt>
                <c:pt idx="6581">
                  <c:v>20</c:v>
                </c:pt>
                <c:pt idx="6582">
                  <c:v>20</c:v>
                </c:pt>
                <c:pt idx="6583">
                  <c:v>16</c:v>
                </c:pt>
                <c:pt idx="6584">
                  <c:v>17</c:v>
                </c:pt>
                <c:pt idx="6585">
                  <c:v>18</c:v>
                </c:pt>
                <c:pt idx="6586">
                  <c:v>15</c:v>
                </c:pt>
                <c:pt idx="6587">
                  <c:v>17</c:v>
                </c:pt>
                <c:pt idx="6588">
                  <c:v>15</c:v>
                </c:pt>
                <c:pt idx="6589">
                  <c:v>15</c:v>
                </c:pt>
                <c:pt idx="6590">
                  <c:v>15</c:v>
                </c:pt>
                <c:pt idx="6591">
                  <c:v>16</c:v>
                </c:pt>
                <c:pt idx="6592">
                  <c:v>16</c:v>
                </c:pt>
                <c:pt idx="6593">
                  <c:v>16</c:v>
                </c:pt>
                <c:pt idx="6594">
                  <c:v>16</c:v>
                </c:pt>
                <c:pt idx="6595">
                  <c:v>15</c:v>
                </c:pt>
                <c:pt idx="6596">
                  <c:v>19</c:v>
                </c:pt>
                <c:pt idx="6597">
                  <c:v>15</c:v>
                </c:pt>
                <c:pt idx="6598">
                  <c:v>16</c:v>
                </c:pt>
                <c:pt idx="6599">
                  <c:v>20</c:v>
                </c:pt>
                <c:pt idx="6600">
                  <c:v>15</c:v>
                </c:pt>
                <c:pt idx="6601">
                  <c:v>15</c:v>
                </c:pt>
                <c:pt idx="6602">
                  <c:v>16</c:v>
                </c:pt>
                <c:pt idx="6603">
                  <c:v>21</c:v>
                </c:pt>
                <c:pt idx="6604">
                  <c:v>15</c:v>
                </c:pt>
                <c:pt idx="6605">
                  <c:v>17</c:v>
                </c:pt>
                <c:pt idx="6606">
                  <c:v>15</c:v>
                </c:pt>
                <c:pt idx="6607">
                  <c:v>15</c:v>
                </c:pt>
                <c:pt idx="6608">
                  <c:v>16</c:v>
                </c:pt>
                <c:pt idx="6609">
                  <c:v>21</c:v>
                </c:pt>
                <c:pt idx="6610">
                  <c:v>22</c:v>
                </c:pt>
                <c:pt idx="6611">
                  <c:v>22</c:v>
                </c:pt>
                <c:pt idx="6612">
                  <c:v>17</c:v>
                </c:pt>
                <c:pt idx="6613">
                  <c:v>16</c:v>
                </c:pt>
                <c:pt idx="6614">
                  <c:v>15</c:v>
                </c:pt>
                <c:pt idx="6615">
                  <c:v>15</c:v>
                </c:pt>
                <c:pt idx="6616">
                  <c:v>15</c:v>
                </c:pt>
                <c:pt idx="6617">
                  <c:v>17</c:v>
                </c:pt>
                <c:pt idx="6618">
                  <c:v>20</c:v>
                </c:pt>
                <c:pt idx="6619">
                  <c:v>17</c:v>
                </c:pt>
                <c:pt idx="6620">
                  <c:v>15</c:v>
                </c:pt>
                <c:pt idx="6621">
                  <c:v>21</c:v>
                </c:pt>
                <c:pt idx="6622">
                  <c:v>18</c:v>
                </c:pt>
                <c:pt idx="6623">
                  <c:v>16</c:v>
                </c:pt>
                <c:pt idx="6624">
                  <c:v>19</c:v>
                </c:pt>
                <c:pt idx="6625">
                  <c:v>15</c:v>
                </c:pt>
                <c:pt idx="6626">
                  <c:v>15</c:v>
                </c:pt>
                <c:pt idx="6627">
                  <c:v>21</c:v>
                </c:pt>
                <c:pt idx="6628">
                  <c:v>16</c:v>
                </c:pt>
                <c:pt idx="6629">
                  <c:v>21</c:v>
                </c:pt>
                <c:pt idx="6630">
                  <c:v>22</c:v>
                </c:pt>
                <c:pt idx="6631">
                  <c:v>15</c:v>
                </c:pt>
                <c:pt idx="6632">
                  <c:v>15</c:v>
                </c:pt>
                <c:pt idx="6633">
                  <c:v>16</c:v>
                </c:pt>
                <c:pt idx="6634">
                  <c:v>20</c:v>
                </c:pt>
                <c:pt idx="6635">
                  <c:v>21</c:v>
                </c:pt>
                <c:pt idx="6636">
                  <c:v>15</c:v>
                </c:pt>
                <c:pt idx="6637">
                  <c:v>20</c:v>
                </c:pt>
                <c:pt idx="6638">
                  <c:v>22</c:v>
                </c:pt>
                <c:pt idx="6639">
                  <c:v>19</c:v>
                </c:pt>
                <c:pt idx="6640">
                  <c:v>22</c:v>
                </c:pt>
                <c:pt idx="6641">
                  <c:v>15</c:v>
                </c:pt>
                <c:pt idx="6642">
                  <c:v>22</c:v>
                </c:pt>
                <c:pt idx="6643">
                  <c:v>20</c:v>
                </c:pt>
                <c:pt idx="6644">
                  <c:v>20</c:v>
                </c:pt>
                <c:pt idx="6645">
                  <c:v>22</c:v>
                </c:pt>
                <c:pt idx="6646">
                  <c:v>17</c:v>
                </c:pt>
                <c:pt idx="6647">
                  <c:v>22</c:v>
                </c:pt>
                <c:pt idx="6648">
                  <c:v>18</c:v>
                </c:pt>
                <c:pt idx="6649">
                  <c:v>15</c:v>
                </c:pt>
                <c:pt idx="6650">
                  <c:v>20</c:v>
                </c:pt>
                <c:pt idx="6651">
                  <c:v>16</c:v>
                </c:pt>
                <c:pt idx="6652">
                  <c:v>22</c:v>
                </c:pt>
                <c:pt idx="6653">
                  <c:v>19</c:v>
                </c:pt>
                <c:pt idx="6654">
                  <c:v>17</c:v>
                </c:pt>
                <c:pt idx="6655">
                  <c:v>17</c:v>
                </c:pt>
                <c:pt idx="6656">
                  <c:v>22</c:v>
                </c:pt>
                <c:pt idx="6657">
                  <c:v>18</c:v>
                </c:pt>
                <c:pt idx="6658">
                  <c:v>19</c:v>
                </c:pt>
                <c:pt idx="6659">
                  <c:v>20</c:v>
                </c:pt>
                <c:pt idx="6660">
                  <c:v>17</c:v>
                </c:pt>
                <c:pt idx="6661">
                  <c:v>18</c:v>
                </c:pt>
                <c:pt idx="6662">
                  <c:v>16</c:v>
                </c:pt>
                <c:pt idx="6663">
                  <c:v>22</c:v>
                </c:pt>
                <c:pt idx="6664">
                  <c:v>17</c:v>
                </c:pt>
                <c:pt idx="6665">
                  <c:v>21</c:v>
                </c:pt>
                <c:pt idx="6666">
                  <c:v>15</c:v>
                </c:pt>
                <c:pt idx="6667">
                  <c:v>17</c:v>
                </c:pt>
                <c:pt idx="6668">
                  <c:v>21</c:v>
                </c:pt>
                <c:pt idx="6669">
                  <c:v>17</c:v>
                </c:pt>
                <c:pt idx="6670">
                  <c:v>21</c:v>
                </c:pt>
                <c:pt idx="6671">
                  <c:v>22</c:v>
                </c:pt>
                <c:pt idx="6672">
                  <c:v>17</c:v>
                </c:pt>
                <c:pt idx="6673">
                  <c:v>19</c:v>
                </c:pt>
                <c:pt idx="6674">
                  <c:v>17</c:v>
                </c:pt>
                <c:pt idx="6675">
                  <c:v>17</c:v>
                </c:pt>
                <c:pt idx="6676">
                  <c:v>21</c:v>
                </c:pt>
                <c:pt idx="6677">
                  <c:v>15</c:v>
                </c:pt>
                <c:pt idx="6678">
                  <c:v>17</c:v>
                </c:pt>
                <c:pt idx="6679">
                  <c:v>17</c:v>
                </c:pt>
                <c:pt idx="6680">
                  <c:v>16</c:v>
                </c:pt>
                <c:pt idx="6681">
                  <c:v>18</c:v>
                </c:pt>
                <c:pt idx="6682">
                  <c:v>16</c:v>
                </c:pt>
                <c:pt idx="6683">
                  <c:v>15</c:v>
                </c:pt>
                <c:pt idx="6684">
                  <c:v>22</c:v>
                </c:pt>
                <c:pt idx="6685">
                  <c:v>20</c:v>
                </c:pt>
                <c:pt idx="6686">
                  <c:v>22</c:v>
                </c:pt>
                <c:pt idx="6687">
                  <c:v>19</c:v>
                </c:pt>
                <c:pt idx="6688">
                  <c:v>22</c:v>
                </c:pt>
                <c:pt idx="6689">
                  <c:v>20</c:v>
                </c:pt>
                <c:pt idx="6690">
                  <c:v>18</c:v>
                </c:pt>
                <c:pt idx="6691">
                  <c:v>22</c:v>
                </c:pt>
                <c:pt idx="6692">
                  <c:v>18</c:v>
                </c:pt>
                <c:pt idx="6693">
                  <c:v>20</c:v>
                </c:pt>
                <c:pt idx="6694">
                  <c:v>20</c:v>
                </c:pt>
                <c:pt idx="6695">
                  <c:v>20</c:v>
                </c:pt>
                <c:pt idx="6696">
                  <c:v>21</c:v>
                </c:pt>
                <c:pt idx="6697">
                  <c:v>21</c:v>
                </c:pt>
                <c:pt idx="6698">
                  <c:v>20</c:v>
                </c:pt>
                <c:pt idx="6699">
                  <c:v>21</c:v>
                </c:pt>
                <c:pt idx="6700">
                  <c:v>20</c:v>
                </c:pt>
                <c:pt idx="6701">
                  <c:v>17</c:v>
                </c:pt>
                <c:pt idx="6702">
                  <c:v>20</c:v>
                </c:pt>
                <c:pt idx="6703">
                  <c:v>18</c:v>
                </c:pt>
                <c:pt idx="6704">
                  <c:v>15</c:v>
                </c:pt>
                <c:pt idx="6705">
                  <c:v>22</c:v>
                </c:pt>
                <c:pt idx="6706">
                  <c:v>19</c:v>
                </c:pt>
                <c:pt idx="6707">
                  <c:v>22</c:v>
                </c:pt>
                <c:pt idx="6708">
                  <c:v>17</c:v>
                </c:pt>
                <c:pt idx="6709">
                  <c:v>15</c:v>
                </c:pt>
                <c:pt idx="6710">
                  <c:v>18</c:v>
                </c:pt>
                <c:pt idx="6711">
                  <c:v>22</c:v>
                </c:pt>
                <c:pt idx="6712">
                  <c:v>19</c:v>
                </c:pt>
                <c:pt idx="6713">
                  <c:v>17</c:v>
                </c:pt>
                <c:pt idx="6714">
                  <c:v>22</c:v>
                </c:pt>
                <c:pt idx="6715">
                  <c:v>22</c:v>
                </c:pt>
                <c:pt idx="6716">
                  <c:v>20</c:v>
                </c:pt>
                <c:pt idx="6717">
                  <c:v>22</c:v>
                </c:pt>
                <c:pt idx="6718">
                  <c:v>21</c:v>
                </c:pt>
                <c:pt idx="6719">
                  <c:v>18</c:v>
                </c:pt>
                <c:pt idx="6720">
                  <c:v>18</c:v>
                </c:pt>
                <c:pt idx="6721">
                  <c:v>15</c:v>
                </c:pt>
                <c:pt idx="6722">
                  <c:v>20</c:v>
                </c:pt>
                <c:pt idx="6723">
                  <c:v>20</c:v>
                </c:pt>
                <c:pt idx="6724">
                  <c:v>23</c:v>
                </c:pt>
                <c:pt idx="6725">
                  <c:v>15</c:v>
                </c:pt>
                <c:pt idx="6726">
                  <c:v>17</c:v>
                </c:pt>
                <c:pt idx="6727">
                  <c:v>22</c:v>
                </c:pt>
                <c:pt idx="6728">
                  <c:v>20</c:v>
                </c:pt>
                <c:pt idx="6729">
                  <c:v>15</c:v>
                </c:pt>
                <c:pt idx="6730">
                  <c:v>16</c:v>
                </c:pt>
                <c:pt idx="6731">
                  <c:v>15</c:v>
                </c:pt>
                <c:pt idx="6732">
                  <c:v>22</c:v>
                </c:pt>
                <c:pt idx="6733">
                  <c:v>16</c:v>
                </c:pt>
                <c:pt idx="6734">
                  <c:v>16</c:v>
                </c:pt>
                <c:pt idx="6735">
                  <c:v>22</c:v>
                </c:pt>
                <c:pt idx="6736">
                  <c:v>21</c:v>
                </c:pt>
                <c:pt idx="6737">
                  <c:v>21</c:v>
                </c:pt>
                <c:pt idx="6738">
                  <c:v>21</c:v>
                </c:pt>
                <c:pt idx="6739">
                  <c:v>17</c:v>
                </c:pt>
                <c:pt idx="6740">
                  <c:v>21</c:v>
                </c:pt>
                <c:pt idx="6741">
                  <c:v>15</c:v>
                </c:pt>
                <c:pt idx="6742">
                  <c:v>20</c:v>
                </c:pt>
                <c:pt idx="6743">
                  <c:v>18</c:v>
                </c:pt>
                <c:pt idx="6744">
                  <c:v>17</c:v>
                </c:pt>
                <c:pt idx="6745">
                  <c:v>22</c:v>
                </c:pt>
                <c:pt idx="6746">
                  <c:v>20</c:v>
                </c:pt>
                <c:pt idx="6747">
                  <c:v>22</c:v>
                </c:pt>
                <c:pt idx="6748">
                  <c:v>21</c:v>
                </c:pt>
                <c:pt idx="6749">
                  <c:v>18</c:v>
                </c:pt>
                <c:pt idx="6750">
                  <c:v>21</c:v>
                </c:pt>
                <c:pt idx="6751">
                  <c:v>19</c:v>
                </c:pt>
                <c:pt idx="6752">
                  <c:v>15</c:v>
                </c:pt>
                <c:pt idx="6753">
                  <c:v>22</c:v>
                </c:pt>
                <c:pt idx="6754">
                  <c:v>17</c:v>
                </c:pt>
                <c:pt idx="6755">
                  <c:v>15</c:v>
                </c:pt>
                <c:pt idx="6756">
                  <c:v>18</c:v>
                </c:pt>
                <c:pt idx="6757">
                  <c:v>16</c:v>
                </c:pt>
                <c:pt idx="6758">
                  <c:v>17</c:v>
                </c:pt>
                <c:pt idx="6759">
                  <c:v>15</c:v>
                </c:pt>
                <c:pt idx="6760">
                  <c:v>15</c:v>
                </c:pt>
                <c:pt idx="6761">
                  <c:v>16</c:v>
                </c:pt>
                <c:pt idx="6762">
                  <c:v>17</c:v>
                </c:pt>
                <c:pt idx="6763">
                  <c:v>18</c:v>
                </c:pt>
                <c:pt idx="6764">
                  <c:v>22</c:v>
                </c:pt>
                <c:pt idx="6765">
                  <c:v>18</c:v>
                </c:pt>
                <c:pt idx="6766">
                  <c:v>22</c:v>
                </c:pt>
                <c:pt idx="6767">
                  <c:v>17</c:v>
                </c:pt>
                <c:pt idx="6768">
                  <c:v>16</c:v>
                </c:pt>
                <c:pt idx="6769">
                  <c:v>17</c:v>
                </c:pt>
                <c:pt idx="6770">
                  <c:v>17</c:v>
                </c:pt>
                <c:pt idx="6771">
                  <c:v>16</c:v>
                </c:pt>
                <c:pt idx="6772">
                  <c:v>20</c:v>
                </c:pt>
                <c:pt idx="6773">
                  <c:v>22</c:v>
                </c:pt>
                <c:pt idx="6774">
                  <c:v>22</c:v>
                </c:pt>
                <c:pt idx="6775">
                  <c:v>19</c:v>
                </c:pt>
                <c:pt idx="6776">
                  <c:v>20</c:v>
                </c:pt>
                <c:pt idx="6777">
                  <c:v>20</c:v>
                </c:pt>
                <c:pt idx="6778">
                  <c:v>17</c:v>
                </c:pt>
                <c:pt idx="6779">
                  <c:v>20</c:v>
                </c:pt>
                <c:pt idx="6780">
                  <c:v>22</c:v>
                </c:pt>
                <c:pt idx="6781">
                  <c:v>20</c:v>
                </c:pt>
                <c:pt idx="6782">
                  <c:v>18</c:v>
                </c:pt>
                <c:pt idx="6783">
                  <c:v>15</c:v>
                </c:pt>
                <c:pt idx="6784">
                  <c:v>17</c:v>
                </c:pt>
                <c:pt idx="6785">
                  <c:v>20</c:v>
                </c:pt>
                <c:pt idx="6786">
                  <c:v>19</c:v>
                </c:pt>
                <c:pt idx="6787">
                  <c:v>15</c:v>
                </c:pt>
                <c:pt idx="6788">
                  <c:v>15</c:v>
                </c:pt>
                <c:pt idx="6789">
                  <c:v>21</c:v>
                </c:pt>
                <c:pt idx="6790">
                  <c:v>22</c:v>
                </c:pt>
                <c:pt idx="6791">
                  <c:v>15</c:v>
                </c:pt>
                <c:pt idx="6792">
                  <c:v>20</c:v>
                </c:pt>
                <c:pt idx="6793">
                  <c:v>21</c:v>
                </c:pt>
                <c:pt idx="6794">
                  <c:v>17</c:v>
                </c:pt>
                <c:pt idx="6795">
                  <c:v>15</c:v>
                </c:pt>
                <c:pt idx="6796">
                  <c:v>17</c:v>
                </c:pt>
                <c:pt idx="6797">
                  <c:v>20</c:v>
                </c:pt>
                <c:pt idx="6798">
                  <c:v>15</c:v>
                </c:pt>
                <c:pt idx="6799">
                  <c:v>16</c:v>
                </c:pt>
                <c:pt idx="6800">
                  <c:v>23</c:v>
                </c:pt>
                <c:pt idx="6801">
                  <c:v>20</c:v>
                </c:pt>
                <c:pt idx="6802">
                  <c:v>20</c:v>
                </c:pt>
                <c:pt idx="6803">
                  <c:v>20</c:v>
                </c:pt>
                <c:pt idx="6804">
                  <c:v>21</c:v>
                </c:pt>
                <c:pt idx="6805">
                  <c:v>21</c:v>
                </c:pt>
                <c:pt idx="6806">
                  <c:v>22</c:v>
                </c:pt>
                <c:pt idx="6807">
                  <c:v>18</c:v>
                </c:pt>
                <c:pt idx="6808">
                  <c:v>20</c:v>
                </c:pt>
                <c:pt idx="6809">
                  <c:v>22</c:v>
                </c:pt>
                <c:pt idx="6810">
                  <c:v>17</c:v>
                </c:pt>
                <c:pt idx="6811">
                  <c:v>22</c:v>
                </c:pt>
                <c:pt idx="6812">
                  <c:v>17</c:v>
                </c:pt>
                <c:pt idx="6813">
                  <c:v>21</c:v>
                </c:pt>
                <c:pt idx="6814">
                  <c:v>21</c:v>
                </c:pt>
                <c:pt idx="6815">
                  <c:v>22</c:v>
                </c:pt>
                <c:pt idx="6816">
                  <c:v>22</c:v>
                </c:pt>
                <c:pt idx="6817">
                  <c:v>17</c:v>
                </c:pt>
                <c:pt idx="6818">
                  <c:v>22</c:v>
                </c:pt>
                <c:pt idx="6819">
                  <c:v>20</c:v>
                </c:pt>
                <c:pt idx="6820">
                  <c:v>23</c:v>
                </c:pt>
                <c:pt idx="6821">
                  <c:v>22</c:v>
                </c:pt>
                <c:pt idx="6822">
                  <c:v>17</c:v>
                </c:pt>
                <c:pt idx="6823">
                  <c:v>21</c:v>
                </c:pt>
                <c:pt idx="6824">
                  <c:v>22</c:v>
                </c:pt>
                <c:pt idx="6825">
                  <c:v>22</c:v>
                </c:pt>
                <c:pt idx="6826">
                  <c:v>17</c:v>
                </c:pt>
                <c:pt idx="6827">
                  <c:v>22</c:v>
                </c:pt>
                <c:pt idx="6828">
                  <c:v>21</c:v>
                </c:pt>
                <c:pt idx="6829">
                  <c:v>18</c:v>
                </c:pt>
                <c:pt idx="6830">
                  <c:v>21</c:v>
                </c:pt>
                <c:pt idx="6831">
                  <c:v>15</c:v>
                </c:pt>
                <c:pt idx="6832">
                  <c:v>16</c:v>
                </c:pt>
                <c:pt idx="6833">
                  <c:v>22</c:v>
                </c:pt>
                <c:pt idx="6834">
                  <c:v>18</c:v>
                </c:pt>
                <c:pt idx="6835">
                  <c:v>17</c:v>
                </c:pt>
                <c:pt idx="6836">
                  <c:v>20</c:v>
                </c:pt>
                <c:pt idx="6837">
                  <c:v>22</c:v>
                </c:pt>
                <c:pt idx="6838">
                  <c:v>18</c:v>
                </c:pt>
                <c:pt idx="6839">
                  <c:v>20</c:v>
                </c:pt>
                <c:pt idx="6840">
                  <c:v>16</c:v>
                </c:pt>
                <c:pt idx="6841">
                  <c:v>21</c:v>
                </c:pt>
                <c:pt idx="6842">
                  <c:v>21</c:v>
                </c:pt>
                <c:pt idx="6843">
                  <c:v>20</c:v>
                </c:pt>
                <c:pt idx="6844">
                  <c:v>17</c:v>
                </c:pt>
                <c:pt idx="6845">
                  <c:v>18</c:v>
                </c:pt>
                <c:pt idx="6846">
                  <c:v>17</c:v>
                </c:pt>
                <c:pt idx="6847">
                  <c:v>16</c:v>
                </c:pt>
                <c:pt idx="6848">
                  <c:v>23</c:v>
                </c:pt>
                <c:pt idx="6849">
                  <c:v>22</c:v>
                </c:pt>
                <c:pt idx="6850">
                  <c:v>17</c:v>
                </c:pt>
                <c:pt idx="6851">
                  <c:v>22</c:v>
                </c:pt>
                <c:pt idx="6852">
                  <c:v>17</c:v>
                </c:pt>
                <c:pt idx="6853">
                  <c:v>18</c:v>
                </c:pt>
                <c:pt idx="6854">
                  <c:v>17</c:v>
                </c:pt>
                <c:pt idx="6855">
                  <c:v>17</c:v>
                </c:pt>
                <c:pt idx="6856">
                  <c:v>18</c:v>
                </c:pt>
                <c:pt idx="6857">
                  <c:v>19</c:v>
                </c:pt>
                <c:pt idx="6858">
                  <c:v>17</c:v>
                </c:pt>
                <c:pt idx="6859">
                  <c:v>15</c:v>
                </c:pt>
                <c:pt idx="6860">
                  <c:v>21</c:v>
                </c:pt>
                <c:pt idx="6861">
                  <c:v>22</c:v>
                </c:pt>
                <c:pt idx="6862">
                  <c:v>23</c:v>
                </c:pt>
                <c:pt idx="6863">
                  <c:v>17</c:v>
                </c:pt>
                <c:pt idx="6864">
                  <c:v>22</c:v>
                </c:pt>
                <c:pt idx="6865">
                  <c:v>20</c:v>
                </c:pt>
                <c:pt idx="6866">
                  <c:v>15</c:v>
                </c:pt>
                <c:pt idx="6867">
                  <c:v>15</c:v>
                </c:pt>
                <c:pt idx="6868">
                  <c:v>15</c:v>
                </c:pt>
                <c:pt idx="6869">
                  <c:v>20</c:v>
                </c:pt>
                <c:pt idx="6870">
                  <c:v>17</c:v>
                </c:pt>
                <c:pt idx="6871">
                  <c:v>18</c:v>
                </c:pt>
                <c:pt idx="6872">
                  <c:v>15</c:v>
                </c:pt>
                <c:pt idx="6873">
                  <c:v>21</c:v>
                </c:pt>
                <c:pt idx="6874">
                  <c:v>22</c:v>
                </c:pt>
                <c:pt idx="6875">
                  <c:v>21</c:v>
                </c:pt>
                <c:pt idx="6876">
                  <c:v>17</c:v>
                </c:pt>
                <c:pt idx="6877">
                  <c:v>16</c:v>
                </c:pt>
                <c:pt idx="6878">
                  <c:v>19</c:v>
                </c:pt>
                <c:pt idx="6879">
                  <c:v>19</c:v>
                </c:pt>
                <c:pt idx="6880">
                  <c:v>17</c:v>
                </c:pt>
                <c:pt idx="6881">
                  <c:v>22</c:v>
                </c:pt>
                <c:pt idx="6882">
                  <c:v>17</c:v>
                </c:pt>
                <c:pt idx="6883">
                  <c:v>15</c:v>
                </c:pt>
                <c:pt idx="6884">
                  <c:v>17</c:v>
                </c:pt>
                <c:pt idx="6885">
                  <c:v>15</c:v>
                </c:pt>
                <c:pt idx="6886">
                  <c:v>15</c:v>
                </c:pt>
                <c:pt idx="6887">
                  <c:v>16</c:v>
                </c:pt>
                <c:pt idx="6888">
                  <c:v>16</c:v>
                </c:pt>
                <c:pt idx="6889">
                  <c:v>21</c:v>
                </c:pt>
                <c:pt idx="6890">
                  <c:v>21</c:v>
                </c:pt>
                <c:pt idx="6891">
                  <c:v>20</c:v>
                </c:pt>
                <c:pt idx="6892">
                  <c:v>17</c:v>
                </c:pt>
                <c:pt idx="6893">
                  <c:v>21</c:v>
                </c:pt>
                <c:pt idx="6894">
                  <c:v>16</c:v>
                </c:pt>
                <c:pt idx="6895">
                  <c:v>15</c:v>
                </c:pt>
                <c:pt idx="6896">
                  <c:v>16</c:v>
                </c:pt>
                <c:pt idx="6897">
                  <c:v>16</c:v>
                </c:pt>
                <c:pt idx="6898">
                  <c:v>17</c:v>
                </c:pt>
                <c:pt idx="6899">
                  <c:v>19</c:v>
                </c:pt>
                <c:pt idx="6900">
                  <c:v>19</c:v>
                </c:pt>
                <c:pt idx="6901">
                  <c:v>22</c:v>
                </c:pt>
                <c:pt idx="6902">
                  <c:v>17</c:v>
                </c:pt>
                <c:pt idx="6903">
                  <c:v>15</c:v>
                </c:pt>
                <c:pt idx="6904">
                  <c:v>20</c:v>
                </c:pt>
                <c:pt idx="6905">
                  <c:v>18</c:v>
                </c:pt>
                <c:pt idx="6906">
                  <c:v>16</c:v>
                </c:pt>
                <c:pt idx="6907">
                  <c:v>17</c:v>
                </c:pt>
                <c:pt idx="6908">
                  <c:v>22</c:v>
                </c:pt>
                <c:pt idx="6909">
                  <c:v>20</c:v>
                </c:pt>
                <c:pt idx="6910">
                  <c:v>22</c:v>
                </c:pt>
                <c:pt idx="6911">
                  <c:v>16</c:v>
                </c:pt>
                <c:pt idx="6912">
                  <c:v>20</c:v>
                </c:pt>
                <c:pt idx="6913">
                  <c:v>18</c:v>
                </c:pt>
                <c:pt idx="6914">
                  <c:v>15</c:v>
                </c:pt>
                <c:pt idx="6915">
                  <c:v>19</c:v>
                </c:pt>
                <c:pt idx="6916">
                  <c:v>22</c:v>
                </c:pt>
                <c:pt idx="6917">
                  <c:v>20</c:v>
                </c:pt>
                <c:pt idx="6918">
                  <c:v>17</c:v>
                </c:pt>
                <c:pt idx="6919">
                  <c:v>16</c:v>
                </c:pt>
                <c:pt idx="6920">
                  <c:v>21</c:v>
                </c:pt>
                <c:pt idx="6921">
                  <c:v>19</c:v>
                </c:pt>
                <c:pt idx="6922">
                  <c:v>21</c:v>
                </c:pt>
                <c:pt idx="6923">
                  <c:v>15</c:v>
                </c:pt>
                <c:pt idx="6924">
                  <c:v>20</c:v>
                </c:pt>
                <c:pt idx="6925">
                  <c:v>17</c:v>
                </c:pt>
                <c:pt idx="6926">
                  <c:v>20</c:v>
                </c:pt>
                <c:pt idx="6927">
                  <c:v>21</c:v>
                </c:pt>
                <c:pt idx="6928">
                  <c:v>19</c:v>
                </c:pt>
                <c:pt idx="6929">
                  <c:v>21</c:v>
                </c:pt>
                <c:pt idx="6930">
                  <c:v>16</c:v>
                </c:pt>
                <c:pt idx="6931">
                  <c:v>17</c:v>
                </c:pt>
                <c:pt idx="6932">
                  <c:v>22</c:v>
                </c:pt>
                <c:pt idx="6933">
                  <c:v>15</c:v>
                </c:pt>
                <c:pt idx="6934">
                  <c:v>17</c:v>
                </c:pt>
                <c:pt idx="6935">
                  <c:v>21</c:v>
                </c:pt>
                <c:pt idx="6936">
                  <c:v>17</c:v>
                </c:pt>
                <c:pt idx="6937">
                  <c:v>17</c:v>
                </c:pt>
                <c:pt idx="6938">
                  <c:v>17</c:v>
                </c:pt>
                <c:pt idx="6939">
                  <c:v>17</c:v>
                </c:pt>
                <c:pt idx="6940">
                  <c:v>22</c:v>
                </c:pt>
                <c:pt idx="6941">
                  <c:v>17</c:v>
                </c:pt>
                <c:pt idx="6942">
                  <c:v>17</c:v>
                </c:pt>
                <c:pt idx="6943">
                  <c:v>15</c:v>
                </c:pt>
                <c:pt idx="6944">
                  <c:v>22</c:v>
                </c:pt>
                <c:pt idx="6945">
                  <c:v>15</c:v>
                </c:pt>
                <c:pt idx="6946">
                  <c:v>22</c:v>
                </c:pt>
                <c:pt idx="6947">
                  <c:v>20</c:v>
                </c:pt>
                <c:pt idx="6948">
                  <c:v>20</c:v>
                </c:pt>
                <c:pt idx="6949">
                  <c:v>21</c:v>
                </c:pt>
                <c:pt idx="6950">
                  <c:v>17</c:v>
                </c:pt>
                <c:pt idx="6951">
                  <c:v>17</c:v>
                </c:pt>
                <c:pt idx="6952">
                  <c:v>18</c:v>
                </c:pt>
                <c:pt idx="6953">
                  <c:v>20</c:v>
                </c:pt>
                <c:pt idx="6954">
                  <c:v>22</c:v>
                </c:pt>
                <c:pt idx="6955">
                  <c:v>17</c:v>
                </c:pt>
                <c:pt idx="6956">
                  <c:v>20</c:v>
                </c:pt>
                <c:pt idx="6957">
                  <c:v>16</c:v>
                </c:pt>
                <c:pt idx="6958">
                  <c:v>21</c:v>
                </c:pt>
                <c:pt idx="6959">
                  <c:v>22</c:v>
                </c:pt>
                <c:pt idx="6960">
                  <c:v>20</c:v>
                </c:pt>
                <c:pt idx="6961">
                  <c:v>19</c:v>
                </c:pt>
                <c:pt idx="6962">
                  <c:v>17</c:v>
                </c:pt>
                <c:pt idx="6963">
                  <c:v>17</c:v>
                </c:pt>
                <c:pt idx="6964">
                  <c:v>21</c:v>
                </c:pt>
                <c:pt idx="6965">
                  <c:v>18</c:v>
                </c:pt>
                <c:pt idx="6966">
                  <c:v>18</c:v>
                </c:pt>
                <c:pt idx="6967">
                  <c:v>16</c:v>
                </c:pt>
                <c:pt idx="6968">
                  <c:v>15</c:v>
                </c:pt>
                <c:pt idx="6969">
                  <c:v>21</c:v>
                </c:pt>
                <c:pt idx="6970">
                  <c:v>15</c:v>
                </c:pt>
                <c:pt idx="6971">
                  <c:v>16</c:v>
                </c:pt>
                <c:pt idx="6972">
                  <c:v>20</c:v>
                </c:pt>
                <c:pt idx="6973">
                  <c:v>22</c:v>
                </c:pt>
                <c:pt idx="6974">
                  <c:v>18</c:v>
                </c:pt>
                <c:pt idx="6975">
                  <c:v>18</c:v>
                </c:pt>
                <c:pt idx="6976">
                  <c:v>20</c:v>
                </c:pt>
                <c:pt idx="6977">
                  <c:v>16</c:v>
                </c:pt>
                <c:pt idx="6978">
                  <c:v>20</c:v>
                </c:pt>
                <c:pt idx="6979">
                  <c:v>20</c:v>
                </c:pt>
                <c:pt idx="6980">
                  <c:v>22</c:v>
                </c:pt>
                <c:pt idx="6981">
                  <c:v>19</c:v>
                </c:pt>
                <c:pt idx="6982">
                  <c:v>17</c:v>
                </c:pt>
                <c:pt idx="6983">
                  <c:v>15</c:v>
                </c:pt>
                <c:pt idx="6984">
                  <c:v>22</c:v>
                </c:pt>
                <c:pt idx="6985">
                  <c:v>18</c:v>
                </c:pt>
                <c:pt idx="6986">
                  <c:v>19</c:v>
                </c:pt>
                <c:pt idx="6987">
                  <c:v>16</c:v>
                </c:pt>
                <c:pt idx="6988">
                  <c:v>13</c:v>
                </c:pt>
                <c:pt idx="6989">
                  <c:v>15</c:v>
                </c:pt>
                <c:pt idx="6990">
                  <c:v>17</c:v>
                </c:pt>
                <c:pt idx="6991">
                  <c:v>17</c:v>
                </c:pt>
                <c:pt idx="6992">
                  <c:v>20</c:v>
                </c:pt>
                <c:pt idx="6993">
                  <c:v>16</c:v>
                </c:pt>
                <c:pt idx="6994">
                  <c:v>17</c:v>
                </c:pt>
                <c:pt idx="6995">
                  <c:v>17</c:v>
                </c:pt>
                <c:pt idx="6996">
                  <c:v>15</c:v>
                </c:pt>
                <c:pt idx="6997">
                  <c:v>21</c:v>
                </c:pt>
                <c:pt idx="6998">
                  <c:v>20</c:v>
                </c:pt>
                <c:pt idx="6999">
                  <c:v>18</c:v>
                </c:pt>
                <c:pt idx="7000">
                  <c:v>20</c:v>
                </c:pt>
                <c:pt idx="7001">
                  <c:v>18</c:v>
                </c:pt>
                <c:pt idx="7002">
                  <c:v>17</c:v>
                </c:pt>
                <c:pt idx="7003">
                  <c:v>15</c:v>
                </c:pt>
                <c:pt idx="7004">
                  <c:v>18</c:v>
                </c:pt>
                <c:pt idx="7005">
                  <c:v>16</c:v>
                </c:pt>
                <c:pt idx="7006">
                  <c:v>17</c:v>
                </c:pt>
                <c:pt idx="7007">
                  <c:v>18</c:v>
                </c:pt>
                <c:pt idx="7008">
                  <c:v>15</c:v>
                </c:pt>
                <c:pt idx="7009">
                  <c:v>16</c:v>
                </c:pt>
                <c:pt idx="7010">
                  <c:v>20</c:v>
                </c:pt>
                <c:pt idx="7011">
                  <c:v>16</c:v>
                </c:pt>
                <c:pt idx="7012">
                  <c:v>20</c:v>
                </c:pt>
                <c:pt idx="7013">
                  <c:v>16</c:v>
                </c:pt>
                <c:pt idx="7014">
                  <c:v>19</c:v>
                </c:pt>
                <c:pt idx="7015">
                  <c:v>17</c:v>
                </c:pt>
                <c:pt idx="7016">
                  <c:v>20</c:v>
                </c:pt>
                <c:pt idx="7017">
                  <c:v>20</c:v>
                </c:pt>
                <c:pt idx="7018">
                  <c:v>16</c:v>
                </c:pt>
                <c:pt idx="7019">
                  <c:v>20</c:v>
                </c:pt>
                <c:pt idx="7020">
                  <c:v>22</c:v>
                </c:pt>
                <c:pt idx="7021">
                  <c:v>16</c:v>
                </c:pt>
                <c:pt idx="7022">
                  <c:v>17</c:v>
                </c:pt>
                <c:pt idx="7023">
                  <c:v>15</c:v>
                </c:pt>
                <c:pt idx="7024">
                  <c:v>20</c:v>
                </c:pt>
                <c:pt idx="7025">
                  <c:v>16</c:v>
                </c:pt>
                <c:pt idx="7026">
                  <c:v>22</c:v>
                </c:pt>
                <c:pt idx="7027">
                  <c:v>16</c:v>
                </c:pt>
                <c:pt idx="7028">
                  <c:v>17</c:v>
                </c:pt>
                <c:pt idx="7029">
                  <c:v>20</c:v>
                </c:pt>
                <c:pt idx="7030">
                  <c:v>16</c:v>
                </c:pt>
                <c:pt idx="7031">
                  <c:v>16</c:v>
                </c:pt>
                <c:pt idx="7032">
                  <c:v>15</c:v>
                </c:pt>
                <c:pt idx="7033">
                  <c:v>19</c:v>
                </c:pt>
                <c:pt idx="7034">
                  <c:v>15</c:v>
                </c:pt>
                <c:pt idx="7035">
                  <c:v>21</c:v>
                </c:pt>
                <c:pt idx="7036">
                  <c:v>17</c:v>
                </c:pt>
                <c:pt idx="7037">
                  <c:v>20</c:v>
                </c:pt>
                <c:pt idx="7038">
                  <c:v>21</c:v>
                </c:pt>
                <c:pt idx="7039">
                  <c:v>17</c:v>
                </c:pt>
                <c:pt idx="7040">
                  <c:v>15</c:v>
                </c:pt>
                <c:pt idx="7041">
                  <c:v>15</c:v>
                </c:pt>
                <c:pt idx="7042">
                  <c:v>16</c:v>
                </c:pt>
                <c:pt idx="7043">
                  <c:v>17</c:v>
                </c:pt>
                <c:pt idx="7044">
                  <c:v>21</c:v>
                </c:pt>
                <c:pt idx="7045">
                  <c:v>15</c:v>
                </c:pt>
                <c:pt idx="7046">
                  <c:v>15</c:v>
                </c:pt>
                <c:pt idx="7047">
                  <c:v>18</c:v>
                </c:pt>
                <c:pt idx="7048">
                  <c:v>15</c:v>
                </c:pt>
                <c:pt idx="7049">
                  <c:v>21</c:v>
                </c:pt>
                <c:pt idx="7050">
                  <c:v>20</c:v>
                </c:pt>
                <c:pt idx="7051">
                  <c:v>17</c:v>
                </c:pt>
                <c:pt idx="7052">
                  <c:v>17</c:v>
                </c:pt>
                <c:pt idx="7053">
                  <c:v>16</c:v>
                </c:pt>
                <c:pt idx="7054">
                  <c:v>16</c:v>
                </c:pt>
                <c:pt idx="7055">
                  <c:v>17</c:v>
                </c:pt>
                <c:pt idx="7056">
                  <c:v>17</c:v>
                </c:pt>
                <c:pt idx="7057">
                  <c:v>15</c:v>
                </c:pt>
                <c:pt idx="7058">
                  <c:v>15</c:v>
                </c:pt>
                <c:pt idx="7059">
                  <c:v>18</c:v>
                </c:pt>
                <c:pt idx="7060">
                  <c:v>16</c:v>
                </c:pt>
                <c:pt idx="7061">
                  <c:v>20</c:v>
                </c:pt>
                <c:pt idx="7062">
                  <c:v>17</c:v>
                </c:pt>
                <c:pt idx="7063">
                  <c:v>15</c:v>
                </c:pt>
                <c:pt idx="7064">
                  <c:v>21</c:v>
                </c:pt>
                <c:pt idx="7065">
                  <c:v>17</c:v>
                </c:pt>
                <c:pt idx="7066">
                  <c:v>17</c:v>
                </c:pt>
                <c:pt idx="7067">
                  <c:v>16</c:v>
                </c:pt>
                <c:pt idx="7068">
                  <c:v>21</c:v>
                </c:pt>
                <c:pt idx="7069">
                  <c:v>21</c:v>
                </c:pt>
                <c:pt idx="7070">
                  <c:v>16</c:v>
                </c:pt>
                <c:pt idx="7071">
                  <c:v>22</c:v>
                </c:pt>
                <c:pt idx="7072">
                  <c:v>22</c:v>
                </c:pt>
                <c:pt idx="7073">
                  <c:v>17</c:v>
                </c:pt>
                <c:pt idx="7074">
                  <c:v>17</c:v>
                </c:pt>
                <c:pt idx="7075">
                  <c:v>18</c:v>
                </c:pt>
                <c:pt idx="7076">
                  <c:v>17</c:v>
                </c:pt>
                <c:pt idx="7077">
                  <c:v>15</c:v>
                </c:pt>
                <c:pt idx="7078">
                  <c:v>17</c:v>
                </c:pt>
                <c:pt idx="7079">
                  <c:v>19</c:v>
                </c:pt>
                <c:pt idx="7080">
                  <c:v>15</c:v>
                </c:pt>
                <c:pt idx="7081">
                  <c:v>17</c:v>
                </c:pt>
                <c:pt idx="7082">
                  <c:v>15</c:v>
                </c:pt>
                <c:pt idx="7083">
                  <c:v>22</c:v>
                </c:pt>
                <c:pt idx="7084">
                  <c:v>22</c:v>
                </c:pt>
                <c:pt idx="7085">
                  <c:v>15</c:v>
                </c:pt>
                <c:pt idx="7086">
                  <c:v>22</c:v>
                </c:pt>
                <c:pt idx="7087">
                  <c:v>15</c:v>
                </c:pt>
                <c:pt idx="7088">
                  <c:v>15</c:v>
                </c:pt>
                <c:pt idx="7089">
                  <c:v>23</c:v>
                </c:pt>
                <c:pt idx="7090">
                  <c:v>22</c:v>
                </c:pt>
                <c:pt idx="7091">
                  <c:v>17</c:v>
                </c:pt>
                <c:pt idx="7092">
                  <c:v>21</c:v>
                </c:pt>
                <c:pt idx="7093">
                  <c:v>15</c:v>
                </c:pt>
                <c:pt idx="7094">
                  <c:v>22</c:v>
                </c:pt>
                <c:pt idx="7095">
                  <c:v>22</c:v>
                </c:pt>
                <c:pt idx="7096">
                  <c:v>17</c:v>
                </c:pt>
                <c:pt idx="7097">
                  <c:v>16</c:v>
                </c:pt>
                <c:pt idx="7098">
                  <c:v>20</c:v>
                </c:pt>
                <c:pt idx="7099">
                  <c:v>22</c:v>
                </c:pt>
                <c:pt idx="7100">
                  <c:v>22</c:v>
                </c:pt>
                <c:pt idx="7101">
                  <c:v>15</c:v>
                </c:pt>
                <c:pt idx="7102">
                  <c:v>21</c:v>
                </c:pt>
                <c:pt idx="7103">
                  <c:v>16</c:v>
                </c:pt>
                <c:pt idx="7104">
                  <c:v>21</c:v>
                </c:pt>
                <c:pt idx="7105">
                  <c:v>17</c:v>
                </c:pt>
                <c:pt idx="7106">
                  <c:v>20</c:v>
                </c:pt>
                <c:pt idx="7107">
                  <c:v>22</c:v>
                </c:pt>
                <c:pt idx="7108">
                  <c:v>19</c:v>
                </c:pt>
                <c:pt idx="7109">
                  <c:v>18</c:v>
                </c:pt>
                <c:pt idx="7110">
                  <c:v>17</c:v>
                </c:pt>
                <c:pt idx="7111">
                  <c:v>17</c:v>
                </c:pt>
                <c:pt idx="7112">
                  <c:v>15</c:v>
                </c:pt>
                <c:pt idx="7113">
                  <c:v>21</c:v>
                </c:pt>
                <c:pt idx="7114">
                  <c:v>17</c:v>
                </c:pt>
                <c:pt idx="7115">
                  <c:v>20</c:v>
                </c:pt>
                <c:pt idx="7116">
                  <c:v>22</c:v>
                </c:pt>
                <c:pt idx="7117">
                  <c:v>17</c:v>
                </c:pt>
                <c:pt idx="7118">
                  <c:v>19</c:v>
                </c:pt>
                <c:pt idx="7119">
                  <c:v>22</c:v>
                </c:pt>
                <c:pt idx="7120">
                  <c:v>22</c:v>
                </c:pt>
                <c:pt idx="7121">
                  <c:v>17</c:v>
                </c:pt>
                <c:pt idx="7122">
                  <c:v>16</c:v>
                </c:pt>
                <c:pt idx="7123">
                  <c:v>20</c:v>
                </c:pt>
                <c:pt idx="7124">
                  <c:v>22</c:v>
                </c:pt>
                <c:pt idx="7125">
                  <c:v>16</c:v>
                </c:pt>
                <c:pt idx="7126">
                  <c:v>22</c:v>
                </c:pt>
                <c:pt idx="7127">
                  <c:v>20</c:v>
                </c:pt>
                <c:pt idx="7128">
                  <c:v>21</c:v>
                </c:pt>
                <c:pt idx="7129">
                  <c:v>17</c:v>
                </c:pt>
                <c:pt idx="7130">
                  <c:v>15</c:v>
                </c:pt>
                <c:pt idx="7131">
                  <c:v>15</c:v>
                </c:pt>
                <c:pt idx="7132">
                  <c:v>17</c:v>
                </c:pt>
                <c:pt idx="7133">
                  <c:v>22</c:v>
                </c:pt>
                <c:pt idx="7134">
                  <c:v>16</c:v>
                </c:pt>
                <c:pt idx="7135">
                  <c:v>21</c:v>
                </c:pt>
                <c:pt idx="7136">
                  <c:v>19</c:v>
                </c:pt>
                <c:pt idx="7137">
                  <c:v>19</c:v>
                </c:pt>
                <c:pt idx="7138">
                  <c:v>17</c:v>
                </c:pt>
                <c:pt idx="7139">
                  <c:v>17</c:v>
                </c:pt>
                <c:pt idx="7140">
                  <c:v>17</c:v>
                </c:pt>
                <c:pt idx="7141">
                  <c:v>17</c:v>
                </c:pt>
                <c:pt idx="7142">
                  <c:v>17</c:v>
                </c:pt>
                <c:pt idx="7143">
                  <c:v>16</c:v>
                </c:pt>
                <c:pt idx="7144">
                  <c:v>18</c:v>
                </c:pt>
                <c:pt idx="7145">
                  <c:v>22</c:v>
                </c:pt>
                <c:pt idx="7146">
                  <c:v>22</c:v>
                </c:pt>
                <c:pt idx="7147">
                  <c:v>22</c:v>
                </c:pt>
                <c:pt idx="7148">
                  <c:v>19</c:v>
                </c:pt>
                <c:pt idx="7149">
                  <c:v>17</c:v>
                </c:pt>
                <c:pt idx="7150">
                  <c:v>20</c:v>
                </c:pt>
                <c:pt idx="7151">
                  <c:v>18</c:v>
                </c:pt>
                <c:pt idx="7152">
                  <c:v>19</c:v>
                </c:pt>
                <c:pt idx="7153">
                  <c:v>15</c:v>
                </c:pt>
                <c:pt idx="7154">
                  <c:v>15</c:v>
                </c:pt>
                <c:pt idx="7155">
                  <c:v>20</c:v>
                </c:pt>
                <c:pt idx="7156">
                  <c:v>20</c:v>
                </c:pt>
                <c:pt idx="7157">
                  <c:v>17</c:v>
                </c:pt>
                <c:pt idx="7158">
                  <c:v>20</c:v>
                </c:pt>
                <c:pt idx="7159">
                  <c:v>17</c:v>
                </c:pt>
                <c:pt idx="7160">
                  <c:v>15</c:v>
                </c:pt>
                <c:pt idx="7161">
                  <c:v>16</c:v>
                </c:pt>
                <c:pt idx="7162">
                  <c:v>16</c:v>
                </c:pt>
                <c:pt idx="7163">
                  <c:v>23</c:v>
                </c:pt>
                <c:pt idx="7164">
                  <c:v>18</c:v>
                </c:pt>
                <c:pt idx="7165">
                  <c:v>18</c:v>
                </c:pt>
                <c:pt idx="7166">
                  <c:v>15</c:v>
                </c:pt>
                <c:pt idx="7167">
                  <c:v>18</c:v>
                </c:pt>
                <c:pt idx="7168">
                  <c:v>18</c:v>
                </c:pt>
                <c:pt idx="7169">
                  <c:v>17</c:v>
                </c:pt>
                <c:pt idx="7170">
                  <c:v>17</c:v>
                </c:pt>
                <c:pt idx="7171">
                  <c:v>16</c:v>
                </c:pt>
                <c:pt idx="7172">
                  <c:v>15</c:v>
                </c:pt>
                <c:pt idx="7173">
                  <c:v>15</c:v>
                </c:pt>
                <c:pt idx="7174">
                  <c:v>17</c:v>
                </c:pt>
                <c:pt idx="7175">
                  <c:v>15</c:v>
                </c:pt>
                <c:pt idx="7176">
                  <c:v>17</c:v>
                </c:pt>
                <c:pt idx="7177">
                  <c:v>22</c:v>
                </c:pt>
                <c:pt idx="7178">
                  <c:v>22</c:v>
                </c:pt>
                <c:pt idx="7179">
                  <c:v>19</c:v>
                </c:pt>
                <c:pt idx="7180">
                  <c:v>22</c:v>
                </c:pt>
                <c:pt idx="7181">
                  <c:v>15</c:v>
                </c:pt>
                <c:pt idx="7182">
                  <c:v>18</c:v>
                </c:pt>
                <c:pt idx="7183">
                  <c:v>20</c:v>
                </c:pt>
                <c:pt idx="7184">
                  <c:v>20</c:v>
                </c:pt>
                <c:pt idx="7185">
                  <c:v>22</c:v>
                </c:pt>
                <c:pt idx="7186">
                  <c:v>22</c:v>
                </c:pt>
                <c:pt idx="7187">
                  <c:v>23</c:v>
                </c:pt>
                <c:pt idx="7188">
                  <c:v>19</c:v>
                </c:pt>
                <c:pt idx="7189">
                  <c:v>22</c:v>
                </c:pt>
                <c:pt idx="7190">
                  <c:v>15</c:v>
                </c:pt>
                <c:pt idx="7191">
                  <c:v>16</c:v>
                </c:pt>
                <c:pt idx="7192">
                  <c:v>18</c:v>
                </c:pt>
                <c:pt idx="7193">
                  <c:v>22</c:v>
                </c:pt>
                <c:pt idx="7194">
                  <c:v>24</c:v>
                </c:pt>
                <c:pt idx="7195">
                  <c:v>16</c:v>
                </c:pt>
                <c:pt idx="7196">
                  <c:v>18</c:v>
                </c:pt>
                <c:pt idx="7197">
                  <c:v>15</c:v>
                </c:pt>
                <c:pt idx="7198">
                  <c:v>21</c:v>
                </c:pt>
                <c:pt idx="7199">
                  <c:v>17</c:v>
                </c:pt>
                <c:pt idx="7200">
                  <c:v>17</c:v>
                </c:pt>
                <c:pt idx="7201">
                  <c:v>21</c:v>
                </c:pt>
                <c:pt idx="7202">
                  <c:v>15</c:v>
                </c:pt>
                <c:pt idx="7203">
                  <c:v>22</c:v>
                </c:pt>
                <c:pt idx="7204">
                  <c:v>22</c:v>
                </c:pt>
                <c:pt idx="7205">
                  <c:v>17</c:v>
                </c:pt>
                <c:pt idx="7206">
                  <c:v>16</c:v>
                </c:pt>
                <c:pt idx="7207">
                  <c:v>22</c:v>
                </c:pt>
                <c:pt idx="7208">
                  <c:v>18</c:v>
                </c:pt>
                <c:pt idx="7209">
                  <c:v>17</c:v>
                </c:pt>
                <c:pt idx="7210">
                  <c:v>19</c:v>
                </c:pt>
                <c:pt idx="7211">
                  <c:v>17</c:v>
                </c:pt>
                <c:pt idx="7212">
                  <c:v>17</c:v>
                </c:pt>
                <c:pt idx="7213">
                  <c:v>17</c:v>
                </c:pt>
                <c:pt idx="7214">
                  <c:v>22</c:v>
                </c:pt>
                <c:pt idx="7215">
                  <c:v>22</c:v>
                </c:pt>
                <c:pt idx="7216">
                  <c:v>15</c:v>
                </c:pt>
                <c:pt idx="7217">
                  <c:v>20</c:v>
                </c:pt>
                <c:pt idx="7218">
                  <c:v>17</c:v>
                </c:pt>
                <c:pt idx="7219">
                  <c:v>18</c:v>
                </c:pt>
                <c:pt idx="7220">
                  <c:v>21</c:v>
                </c:pt>
                <c:pt idx="7221">
                  <c:v>17</c:v>
                </c:pt>
                <c:pt idx="7222">
                  <c:v>16</c:v>
                </c:pt>
                <c:pt idx="7223">
                  <c:v>17</c:v>
                </c:pt>
                <c:pt idx="7224">
                  <c:v>15</c:v>
                </c:pt>
                <c:pt idx="7225">
                  <c:v>20</c:v>
                </c:pt>
                <c:pt idx="7226">
                  <c:v>15</c:v>
                </c:pt>
                <c:pt idx="7227">
                  <c:v>17</c:v>
                </c:pt>
                <c:pt idx="7228">
                  <c:v>17</c:v>
                </c:pt>
                <c:pt idx="7229">
                  <c:v>22</c:v>
                </c:pt>
                <c:pt idx="7230">
                  <c:v>20</c:v>
                </c:pt>
                <c:pt idx="7231">
                  <c:v>22</c:v>
                </c:pt>
                <c:pt idx="7232">
                  <c:v>15</c:v>
                </c:pt>
                <c:pt idx="7233">
                  <c:v>20</c:v>
                </c:pt>
                <c:pt idx="7234">
                  <c:v>22</c:v>
                </c:pt>
                <c:pt idx="7235">
                  <c:v>15</c:v>
                </c:pt>
                <c:pt idx="7236">
                  <c:v>17</c:v>
                </c:pt>
                <c:pt idx="7237">
                  <c:v>18</c:v>
                </c:pt>
                <c:pt idx="7238">
                  <c:v>22</c:v>
                </c:pt>
                <c:pt idx="7239">
                  <c:v>22</c:v>
                </c:pt>
                <c:pt idx="7240">
                  <c:v>15</c:v>
                </c:pt>
                <c:pt idx="7241">
                  <c:v>15</c:v>
                </c:pt>
                <c:pt idx="7242">
                  <c:v>17</c:v>
                </c:pt>
                <c:pt idx="7243">
                  <c:v>17</c:v>
                </c:pt>
                <c:pt idx="7244">
                  <c:v>22</c:v>
                </c:pt>
                <c:pt idx="7245">
                  <c:v>24</c:v>
                </c:pt>
                <c:pt idx="7246">
                  <c:v>16</c:v>
                </c:pt>
                <c:pt idx="7247">
                  <c:v>15</c:v>
                </c:pt>
                <c:pt idx="7248">
                  <c:v>17</c:v>
                </c:pt>
                <c:pt idx="7249">
                  <c:v>23</c:v>
                </c:pt>
                <c:pt idx="7250">
                  <c:v>18</c:v>
                </c:pt>
                <c:pt idx="7251">
                  <c:v>16</c:v>
                </c:pt>
                <c:pt idx="7252">
                  <c:v>18</c:v>
                </c:pt>
                <c:pt idx="7253">
                  <c:v>21</c:v>
                </c:pt>
                <c:pt idx="7254">
                  <c:v>22</c:v>
                </c:pt>
                <c:pt idx="7255">
                  <c:v>16</c:v>
                </c:pt>
                <c:pt idx="7256">
                  <c:v>19</c:v>
                </c:pt>
                <c:pt idx="7257">
                  <c:v>21</c:v>
                </c:pt>
                <c:pt idx="7258">
                  <c:v>16</c:v>
                </c:pt>
                <c:pt idx="7259">
                  <c:v>15</c:v>
                </c:pt>
                <c:pt idx="7260">
                  <c:v>15</c:v>
                </c:pt>
                <c:pt idx="7261">
                  <c:v>15</c:v>
                </c:pt>
                <c:pt idx="7262">
                  <c:v>17</c:v>
                </c:pt>
                <c:pt idx="7263">
                  <c:v>22</c:v>
                </c:pt>
                <c:pt idx="7264">
                  <c:v>17</c:v>
                </c:pt>
                <c:pt idx="7265">
                  <c:v>17</c:v>
                </c:pt>
                <c:pt idx="7266">
                  <c:v>19</c:v>
                </c:pt>
                <c:pt idx="7267">
                  <c:v>22</c:v>
                </c:pt>
                <c:pt idx="7268">
                  <c:v>17</c:v>
                </c:pt>
                <c:pt idx="7269">
                  <c:v>23</c:v>
                </c:pt>
                <c:pt idx="7270">
                  <c:v>15</c:v>
                </c:pt>
                <c:pt idx="7271">
                  <c:v>17</c:v>
                </c:pt>
                <c:pt idx="7272">
                  <c:v>17</c:v>
                </c:pt>
                <c:pt idx="7273">
                  <c:v>20</c:v>
                </c:pt>
                <c:pt idx="7274">
                  <c:v>17</c:v>
                </c:pt>
                <c:pt idx="7275">
                  <c:v>19</c:v>
                </c:pt>
                <c:pt idx="7276">
                  <c:v>20</c:v>
                </c:pt>
                <c:pt idx="7277">
                  <c:v>16</c:v>
                </c:pt>
                <c:pt idx="7278">
                  <c:v>20</c:v>
                </c:pt>
                <c:pt idx="7279">
                  <c:v>17</c:v>
                </c:pt>
                <c:pt idx="7280">
                  <c:v>21</c:v>
                </c:pt>
                <c:pt idx="7281">
                  <c:v>17</c:v>
                </c:pt>
                <c:pt idx="7282">
                  <c:v>18</c:v>
                </c:pt>
                <c:pt idx="7283">
                  <c:v>18</c:v>
                </c:pt>
                <c:pt idx="7284">
                  <c:v>15</c:v>
                </c:pt>
                <c:pt idx="7285">
                  <c:v>17</c:v>
                </c:pt>
                <c:pt idx="7286">
                  <c:v>22</c:v>
                </c:pt>
                <c:pt idx="7287">
                  <c:v>18</c:v>
                </c:pt>
                <c:pt idx="7288">
                  <c:v>21</c:v>
                </c:pt>
                <c:pt idx="7289">
                  <c:v>15</c:v>
                </c:pt>
                <c:pt idx="7290">
                  <c:v>22</c:v>
                </c:pt>
                <c:pt idx="7291">
                  <c:v>16</c:v>
                </c:pt>
                <c:pt idx="7292">
                  <c:v>17</c:v>
                </c:pt>
                <c:pt idx="7293">
                  <c:v>15</c:v>
                </c:pt>
                <c:pt idx="7294">
                  <c:v>16</c:v>
                </c:pt>
                <c:pt idx="7295">
                  <c:v>16</c:v>
                </c:pt>
                <c:pt idx="7296">
                  <c:v>23</c:v>
                </c:pt>
                <c:pt idx="7297">
                  <c:v>16</c:v>
                </c:pt>
                <c:pt idx="7298">
                  <c:v>18</c:v>
                </c:pt>
                <c:pt idx="7299">
                  <c:v>20</c:v>
                </c:pt>
                <c:pt idx="7300">
                  <c:v>22</c:v>
                </c:pt>
                <c:pt idx="7301">
                  <c:v>17</c:v>
                </c:pt>
                <c:pt idx="7302">
                  <c:v>22</c:v>
                </c:pt>
                <c:pt idx="7303">
                  <c:v>20</c:v>
                </c:pt>
                <c:pt idx="7304">
                  <c:v>15</c:v>
                </c:pt>
                <c:pt idx="7305">
                  <c:v>21</c:v>
                </c:pt>
                <c:pt idx="7306">
                  <c:v>17</c:v>
                </c:pt>
                <c:pt idx="7307">
                  <c:v>15</c:v>
                </c:pt>
                <c:pt idx="7308">
                  <c:v>20</c:v>
                </c:pt>
                <c:pt idx="7309">
                  <c:v>23</c:v>
                </c:pt>
                <c:pt idx="7310">
                  <c:v>21</c:v>
                </c:pt>
                <c:pt idx="7311">
                  <c:v>22</c:v>
                </c:pt>
                <c:pt idx="7312">
                  <c:v>20</c:v>
                </c:pt>
                <c:pt idx="7313">
                  <c:v>15</c:v>
                </c:pt>
                <c:pt idx="7314">
                  <c:v>18</c:v>
                </c:pt>
                <c:pt idx="7315">
                  <c:v>17</c:v>
                </c:pt>
                <c:pt idx="7316">
                  <c:v>16</c:v>
                </c:pt>
                <c:pt idx="7317">
                  <c:v>17</c:v>
                </c:pt>
                <c:pt idx="7318">
                  <c:v>16</c:v>
                </c:pt>
                <c:pt idx="7319">
                  <c:v>17</c:v>
                </c:pt>
                <c:pt idx="7320">
                  <c:v>22</c:v>
                </c:pt>
                <c:pt idx="7321">
                  <c:v>22</c:v>
                </c:pt>
                <c:pt idx="7322">
                  <c:v>20</c:v>
                </c:pt>
                <c:pt idx="7323">
                  <c:v>18</c:v>
                </c:pt>
                <c:pt idx="7324">
                  <c:v>17</c:v>
                </c:pt>
                <c:pt idx="7325">
                  <c:v>20</c:v>
                </c:pt>
                <c:pt idx="7326">
                  <c:v>17</c:v>
                </c:pt>
                <c:pt idx="7327">
                  <c:v>21</c:v>
                </c:pt>
                <c:pt idx="7328">
                  <c:v>16</c:v>
                </c:pt>
                <c:pt idx="7329">
                  <c:v>18</c:v>
                </c:pt>
                <c:pt idx="7330">
                  <c:v>15</c:v>
                </c:pt>
                <c:pt idx="7331">
                  <c:v>15</c:v>
                </c:pt>
                <c:pt idx="7332">
                  <c:v>17</c:v>
                </c:pt>
                <c:pt idx="7333">
                  <c:v>15</c:v>
                </c:pt>
                <c:pt idx="7334">
                  <c:v>20</c:v>
                </c:pt>
                <c:pt idx="7335">
                  <c:v>18</c:v>
                </c:pt>
                <c:pt idx="7336">
                  <c:v>20</c:v>
                </c:pt>
                <c:pt idx="7337">
                  <c:v>15</c:v>
                </c:pt>
                <c:pt idx="7338">
                  <c:v>16</c:v>
                </c:pt>
                <c:pt idx="7339">
                  <c:v>15</c:v>
                </c:pt>
                <c:pt idx="7340">
                  <c:v>17</c:v>
                </c:pt>
                <c:pt idx="7341">
                  <c:v>16</c:v>
                </c:pt>
                <c:pt idx="7342">
                  <c:v>16</c:v>
                </c:pt>
                <c:pt idx="7343">
                  <c:v>19</c:v>
                </c:pt>
                <c:pt idx="7344">
                  <c:v>15</c:v>
                </c:pt>
                <c:pt idx="7345">
                  <c:v>20</c:v>
                </c:pt>
                <c:pt idx="7346">
                  <c:v>15</c:v>
                </c:pt>
                <c:pt idx="7347">
                  <c:v>17</c:v>
                </c:pt>
                <c:pt idx="7348">
                  <c:v>17</c:v>
                </c:pt>
                <c:pt idx="7349">
                  <c:v>22</c:v>
                </c:pt>
                <c:pt idx="7350">
                  <c:v>21</c:v>
                </c:pt>
                <c:pt idx="7351">
                  <c:v>17</c:v>
                </c:pt>
                <c:pt idx="7352">
                  <c:v>17</c:v>
                </c:pt>
                <c:pt idx="7353">
                  <c:v>18</c:v>
                </c:pt>
                <c:pt idx="7354">
                  <c:v>19</c:v>
                </c:pt>
                <c:pt idx="7355">
                  <c:v>18</c:v>
                </c:pt>
                <c:pt idx="7356">
                  <c:v>21</c:v>
                </c:pt>
                <c:pt idx="7357">
                  <c:v>20</c:v>
                </c:pt>
                <c:pt idx="7358">
                  <c:v>21</c:v>
                </c:pt>
                <c:pt idx="7359">
                  <c:v>16</c:v>
                </c:pt>
                <c:pt idx="7360">
                  <c:v>16</c:v>
                </c:pt>
                <c:pt idx="7361">
                  <c:v>15</c:v>
                </c:pt>
                <c:pt idx="7362">
                  <c:v>20</c:v>
                </c:pt>
                <c:pt idx="7363">
                  <c:v>20</c:v>
                </c:pt>
                <c:pt idx="7364">
                  <c:v>19</c:v>
                </c:pt>
                <c:pt idx="7365">
                  <c:v>20</c:v>
                </c:pt>
                <c:pt idx="7366">
                  <c:v>18</c:v>
                </c:pt>
                <c:pt idx="7367">
                  <c:v>19</c:v>
                </c:pt>
                <c:pt idx="7368">
                  <c:v>18</c:v>
                </c:pt>
                <c:pt idx="7369">
                  <c:v>17</c:v>
                </c:pt>
                <c:pt idx="7370">
                  <c:v>16</c:v>
                </c:pt>
                <c:pt idx="7371">
                  <c:v>15</c:v>
                </c:pt>
                <c:pt idx="7372">
                  <c:v>20</c:v>
                </c:pt>
                <c:pt idx="7373">
                  <c:v>17</c:v>
                </c:pt>
                <c:pt idx="7374">
                  <c:v>24</c:v>
                </c:pt>
                <c:pt idx="7375">
                  <c:v>17</c:v>
                </c:pt>
                <c:pt idx="7376">
                  <c:v>19</c:v>
                </c:pt>
                <c:pt idx="7377">
                  <c:v>16</c:v>
                </c:pt>
                <c:pt idx="7378">
                  <c:v>20</c:v>
                </c:pt>
                <c:pt idx="7379">
                  <c:v>23</c:v>
                </c:pt>
                <c:pt idx="7380">
                  <c:v>17</c:v>
                </c:pt>
                <c:pt idx="7381">
                  <c:v>17</c:v>
                </c:pt>
                <c:pt idx="7382">
                  <c:v>16</c:v>
                </c:pt>
                <c:pt idx="7383">
                  <c:v>20</c:v>
                </c:pt>
                <c:pt idx="7384">
                  <c:v>17</c:v>
                </c:pt>
                <c:pt idx="7385">
                  <c:v>17</c:v>
                </c:pt>
                <c:pt idx="7386">
                  <c:v>22</c:v>
                </c:pt>
                <c:pt idx="7387">
                  <c:v>21</c:v>
                </c:pt>
                <c:pt idx="7388">
                  <c:v>22</c:v>
                </c:pt>
                <c:pt idx="7389">
                  <c:v>18</c:v>
                </c:pt>
                <c:pt idx="7390">
                  <c:v>18</c:v>
                </c:pt>
                <c:pt idx="7391">
                  <c:v>20</c:v>
                </c:pt>
                <c:pt idx="7392">
                  <c:v>17</c:v>
                </c:pt>
                <c:pt idx="7393">
                  <c:v>20</c:v>
                </c:pt>
                <c:pt idx="7394">
                  <c:v>17</c:v>
                </c:pt>
                <c:pt idx="7395">
                  <c:v>17</c:v>
                </c:pt>
                <c:pt idx="7396">
                  <c:v>17</c:v>
                </c:pt>
                <c:pt idx="7397">
                  <c:v>17</c:v>
                </c:pt>
                <c:pt idx="7398">
                  <c:v>18</c:v>
                </c:pt>
                <c:pt idx="7399">
                  <c:v>18</c:v>
                </c:pt>
                <c:pt idx="7400">
                  <c:v>19</c:v>
                </c:pt>
                <c:pt idx="7401">
                  <c:v>17</c:v>
                </c:pt>
                <c:pt idx="7402">
                  <c:v>23</c:v>
                </c:pt>
                <c:pt idx="7403">
                  <c:v>20</c:v>
                </c:pt>
                <c:pt idx="7404">
                  <c:v>21</c:v>
                </c:pt>
                <c:pt idx="7405">
                  <c:v>22</c:v>
                </c:pt>
                <c:pt idx="7406">
                  <c:v>17</c:v>
                </c:pt>
                <c:pt idx="7407">
                  <c:v>17</c:v>
                </c:pt>
                <c:pt idx="7408">
                  <c:v>22</c:v>
                </c:pt>
                <c:pt idx="7409">
                  <c:v>22</c:v>
                </c:pt>
                <c:pt idx="7410">
                  <c:v>15</c:v>
                </c:pt>
                <c:pt idx="7411">
                  <c:v>22</c:v>
                </c:pt>
                <c:pt idx="7412">
                  <c:v>22</c:v>
                </c:pt>
                <c:pt idx="7413">
                  <c:v>23</c:v>
                </c:pt>
                <c:pt idx="7414">
                  <c:v>22</c:v>
                </c:pt>
                <c:pt idx="7415">
                  <c:v>15</c:v>
                </c:pt>
                <c:pt idx="7416">
                  <c:v>15</c:v>
                </c:pt>
                <c:pt idx="7417">
                  <c:v>17</c:v>
                </c:pt>
                <c:pt idx="7418">
                  <c:v>15</c:v>
                </c:pt>
                <c:pt idx="7419">
                  <c:v>22</c:v>
                </c:pt>
                <c:pt idx="7420">
                  <c:v>17</c:v>
                </c:pt>
                <c:pt idx="7421">
                  <c:v>16</c:v>
                </c:pt>
                <c:pt idx="7422">
                  <c:v>19</c:v>
                </c:pt>
                <c:pt idx="7423">
                  <c:v>15</c:v>
                </c:pt>
                <c:pt idx="7424">
                  <c:v>22</c:v>
                </c:pt>
                <c:pt idx="7425">
                  <c:v>20</c:v>
                </c:pt>
                <c:pt idx="7426">
                  <c:v>21</c:v>
                </c:pt>
                <c:pt idx="7427">
                  <c:v>18</c:v>
                </c:pt>
                <c:pt idx="7428">
                  <c:v>17</c:v>
                </c:pt>
                <c:pt idx="7429">
                  <c:v>15</c:v>
                </c:pt>
                <c:pt idx="7430">
                  <c:v>22</c:v>
                </c:pt>
                <c:pt idx="7431">
                  <c:v>16</c:v>
                </c:pt>
                <c:pt idx="7432">
                  <c:v>15</c:v>
                </c:pt>
                <c:pt idx="7433">
                  <c:v>22</c:v>
                </c:pt>
                <c:pt idx="7434">
                  <c:v>22</c:v>
                </c:pt>
                <c:pt idx="7435">
                  <c:v>15</c:v>
                </c:pt>
                <c:pt idx="7436">
                  <c:v>17</c:v>
                </c:pt>
                <c:pt idx="7437">
                  <c:v>15</c:v>
                </c:pt>
                <c:pt idx="7438">
                  <c:v>22</c:v>
                </c:pt>
                <c:pt idx="7439">
                  <c:v>21</c:v>
                </c:pt>
                <c:pt idx="7440">
                  <c:v>16</c:v>
                </c:pt>
                <c:pt idx="7441">
                  <c:v>20</c:v>
                </c:pt>
                <c:pt idx="7442">
                  <c:v>17</c:v>
                </c:pt>
                <c:pt idx="7443">
                  <c:v>17</c:v>
                </c:pt>
                <c:pt idx="7444">
                  <c:v>18</c:v>
                </c:pt>
                <c:pt idx="7445">
                  <c:v>22</c:v>
                </c:pt>
                <c:pt idx="7446">
                  <c:v>20</c:v>
                </c:pt>
                <c:pt idx="7447">
                  <c:v>17</c:v>
                </c:pt>
                <c:pt idx="7448">
                  <c:v>16</c:v>
                </c:pt>
                <c:pt idx="7449">
                  <c:v>15</c:v>
                </c:pt>
                <c:pt idx="7450">
                  <c:v>18</c:v>
                </c:pt>
                <c:pt idx="7451">
                  <c:v>21</c:v>
                </c:pt>
                <c:pt idx="7452">
                  <c:v>22</c:v>
                </c:pt>
                <c:pt idx="7453">
                  <c:v>20</c:v>
                </c:pt>
                <c:pt idx="7454">
                  <c:v>17</c:v>
                </c:pt>
                <c:pt idx="7455">
                  <c:v>16</c:v>
                </c:pt>
                <c:pt idx="7456">
                  <c:v>19</c:v>
                </c:pt>
                <c:pt idx="7457">
                  <c:v>15</c:v>
                </c:pt>
                <c:pt idx="7458">
                  <c:v>22</c:v>
                </c:pt>
                <c:pt idx="7459">
                  <c:v>15</c:v>
                </c:pt>
                <c:pt idx="7460">
                  <c:v>21</c:v>
                </c:pt>
                <c:pt idx="7461">
                  <c:v>21</c:v>
                </c:pt>
                <c:pt idx="7462">
                  <c:v>17</c:v>
                </c:pt>
                <c:pt idx="7463">
                  <c:v>20</c:v>
                </c:pt>
                <c:pt idx="7464">
                  <c:v>17</c:v>
                </c:pt>
                <c:pt idx="7465">
                  <c:v>15</c:v>
                </c:pt>
                <c:pt idx="7466">
                  <c:v>22</c:v>
                </c:pt>
                <c:pt idx="7467">
                  <c:v>18</c:v>
                </c:pt>
                <c:pt idx="7468">
                  <c:v>16</c:v>
                </c:pt>
                <c:pt idx="7469">
                  <c:v>22</c:v>
                </c:pt>
                <c:pt idx="7470">
                  <c:v>15</c:v>
                </c:pt>
                <c:pt idx="7471">
                  <c:v>22</c:v>
                </c:pt>
                <c:pt idx="7472">
                  <c:v>20</c:v>
                </c:pt>
                <c:pt idx="7473">
                  <c:v>20</c:v>
                </c:pt>
                <c:pt idx="7474">
                  <c:v>16</c:v>
                </c:pt>
                <c:pt idx="7475">
                  <c:v>22</c:v>
                </c:pt>
                <c:pt idx="7476">
                  <c:v>15</c:v>
                </c:pt>
                <c:pt idx="7477">
                  <c:v>19</c:v>
                </c:pt>
                <c:pt idx="7478">
                  <c:v>17</c:v>
                </c:pt>
                <c:pt idx="7479">
                  <c:v>18</c:v>
                </c:pt>
                <c:pt idx="7480">
                  <c:v>16</c:v>
                </c:pt>
                <c:pt idx="7481">
                  <c:v>15</c:v>
                </c:pt>
                <c:pt idx="7482">
                  <c:v>17</c:v>
                </c:pt>
                <c:pt idx="7483">
                  <c:v>22</c:v>
                </c:pt>
                <c:pt idx="7484">
                  <c:v>18</c:v>
                </c:pt>
                <c:pt idx="7485">
                  <c:v>17</c:v>
                </c:pt>
                <c:pt idx="7486">
                  <c:v>16</c:v>
                </c:pt>
                <c:pt idx="7487">
                  <c:v>22</c:v>
                </c:pt>
                <c:pt idx="7488">
                  <c:v>16</c:v>
                </c:pt>
                <c:pt idx="7489">
                  <c:v>21</c:v>
                </c:pt>
                <c:pt idx="7490">
                  <c:v>22</c:v>
                </c:pt>
                <c:pt idx="7491">
                  <c:v>19</c:v>
                </c:pt>
                <c:pt idx="7492">
                  <c:v>23</c:v>
                </c:pt>
                <c:pt idx="7493">
                  <c:v>16</c:v>
                </c:pt>
                <c:pt idx="7494">
                  <c:v>20</c:v>
                </c:pt>
                <c:pt idx="7495">
                  <c:v>18</c:v>
                </c:pt>
                <c:pt idx="7496">
                  <c:v>18</c:v>
                </c:pt>
                <c:pt idx="7497">
                  <c:v>20</c:v>
                </c:pt>
                <c:pt idx="7498">
                  <c:v>17</c:v>
                </c:pt>
                <c:pt idx="7499">
                  <c:v>22</c:v>
                </c:pt>
                <c:pt idx="7500">
                  <c:v>15</c:v>
                </c:pt>
                <c:pt idx="7501">
                  <c:v>16</c:v>
                </c:pt>
                <c:pt idx="7502">
                  <c:v>21</c:v>
                </c:pt>
                <c:pt idx="7503">
                  <c:v>18</c:v>
                </c:pt>
                <c:pt idx="7504">
                  <c:v>17</c:v>
                </c:pt>
                <c:pt idx="7505">
                  <c:v>15</c:v>
                </c:pt>
                <c:pt idx="7506">
                  <c:v>22</c:v>
                </c:pt>
                <c:pt idx="7507">
                  <c:v>17</c:v>
                </c:pt>
                <c:pt idx="7508">
                  <c:v>16</c:v>
                </c:pt>
                <c:pt idx="7509">
                  <c:v>22</c:v>
                </c:pt>
                <c:pt idx="7510">
                  <c:v>16</c:v>
                </c:pt>
                <c:pt idx="7511">
                  <c:v>21</c:v>
                </c:pt>
                <c:pt idx="7512">
                  <c:v>16</c:v>
                </c:pt>
                <c:pt idx="7513">
                  <c:v>18</c:v>
                </c:pt>
                <c:pt idx="7514">
                  <c:v>16</c:v>
                </c:pt>
                <c:pt idx="7515">
                  <c:v>17</c:v>
                </c:pt>
                <c:pt idx="7516">
                  <c:v>17</c:v>
                </c:pt>
                <c:pt idx="7517">
                  <c:v>17</c:v>
                </c:pt>
                <c:pt idx="7518">
                  <c:v>16</c:v>
                </c:pt>
                <c:pt idx="7519">
                  <c:v>22</c:v>
                </c:pt>
                <c:pt idx="7520">
                  <c:v>17</c:v>
                </c:pt>
                <c:pt idx="7521">
                  <c:v>21</c:v>
                </c:pt>
                <c:pt idx="7522">
                  <c:v>21</c:v>
                </c:pt>
                <c:pt idx="7523">
                  <c:v>17</c:v>
                </c:pt>
                <c:pt idx="7524">
                  <c:v>15</c:v>
                </c:pt>
                <c:pt idx="7525">
                  <c:v>15</c:v>
                </c:pt>
                <c:pt idx="7526">
                  <c:v>20</c:v>
                </c:pt>
                <c:pt idx="7527">
                  <c:v>18</c:v>
                </c:pt>
                <c:pt idx="7528">
                  <c:v>15</c:v>
                </c:pt>
                <c:pt idx="7529">
                  <c:v>15</c:v>
                </c:pt>
                <c:pt idx="7530">
                  <c:v>22</c:v>
                </c:pt>
                <c:pt idx="7531">
                  <c:v>17</c:v>
                </c:pt>
                <c:pt idx="7532">
                  <c:v>15</c:v>
                </c:pt>
                <c:pt idx="7533">
                  <c:v>16</c:v>
                </c:pt>
                <c:pt idx="7534">
                  <c:v>16</c:v>
                </c:pt>
                <c:pt idx="7535">
                  <c:v>23</c:v>
                </c:pt>
                <c:pt idx="7536">
                  <c:v>17</c:v>
                </c:pt>
                <c:pt idx="7537">
                  <c:v>22</c:v>
                </c:pt>
                <c:pt idx="7538">
                  <c:v>19</c:v>
                </c:pt>
                <c:pt idx="7539">
                  <c:v>22</c:v>
                </c:pt>
                <c:pt idx="7540">
                  <c:v>17</c:v>
                </c:pt>
                <c:pt idx="7541">
                  <c:v>20</c:v>
                </c:pt>
                <c:pt idx="7542">
                  <c:v>22</c:v>
                </c:pt>
                <c:pt idx="7543">
                  <c:v>18</c:v>
                </c:pt>
                <c:pt idx="7544">
                  <c:v>16</c:v>
                </c:pt>
                <c:pt idx="7545">
                  <c:v>17</c:v>
                </c:pt>
                <c:pt idx="7546">
                  <c:v>17</c:v>
                </c:pt>
                <c:pt idx="7547">
                  <c:v>16</c:v>
                </c:pt>
                <c:pt idx="7548">
                  <c:v>20</c:v>
                </c:pt>
                <c:pt idx="7549">
                  <c:v>20</c:v>
                </c:pt>
                <c:pt idx="7550">
                  <c:v>15</c:v>
                </c:pt>
                <c:pt idx="7551">
                  <c:v>17</c:v>
                </c:pt>
                <c:pt idx="7552">
                  <c:v>22</c:v>
                </c:pt>
                <c:pt idx="7553">
                  <c:v>20</c:v>
                </c:pt>
                <c:pt idx="7554">
                  <c:v>22</c:v>
                </c:pt>
                <c:pt idx="7555">
                  <c:v>19</c:v>
                </c:pt>
                <c:pt idx="7556">
                  <c:v>19</c:v>
                </c:pt>
                <c:pt idx="7557">
                  <c:v>22</c:v>
                </c:pt>
                <c:pt idx="7558">
                  <c:v>17</c:v>
                </c:pt>
                <c:pt idx="7559">
                  <c:v>21</c:v>
                </c:pt>
                <c:pt idx="7560">
                  <c:v>15</c:v>
                </c:pt>
                <c:pt idx="7561">
                  <c:v>16</c:v>
                </c:pt>
                <c:pt idx="7562">
                  <c:v>15</c:v>
                </c:pt>
                <c:pt idx="7563">
                  <c:v>17</c:v>
                </c:pt>
                <c:pt idx="7564">
                  <c:v>17</c:v>
                </c:pt>
                <c:pt idx="7565">
                  <c:v>18</c:v>
                </c:pt>
                <c:pt idx="7566">
                  <c:v>23</c:v>
                </c:pt>
                <c:pt idx="7567">
                  <c:v>19</c:v>
                </c:pt>
                <c:pt idx="7568">
                  <c:v>22</c:v>
                </c:pt>
                <c:pt idx="7569">
                  <c:v>20</c:v>
                </c:pt>
                <c:pt idx="7570">
                  <c:v>19</c:v>
                </c:pt>
                <c:pt idx="7571">
                  <c:v>17</c:v>
                </c:pt>
                <c:pt idx="7572">
                  <c:v>20</c:v>
                </c:pt>
                <c:pt idx="7573">
                  <c:v>18</c:v>
                </c:pt>
                <c:pt idx="7574">
                  <c:v>16</c:v>
                </c:pt>
                <c:pt idx="7575">
                  <c:v>18</c:v>
                </c:pt>
                <c:pt idx="7576">
                  <c:v>17</c:v>
                </c:pt>
                <c:pt idx="7577">
                  <c:v>16</c:v>
                </c:pt>
                <c:pt idx="7578">
                  <c:v>15</c:v>
                </c:pt>
                <c:pt idx="7579">
                  <c:v>19</c:v>
                </c:pt>
                <c:pt idx="7580">
                  <c:v>17</c:v>
                </c:pt>
                <c:pt idx="7581">
                  <c:v>16</c:v>
                </c:pt>
                <c:pt idx="7582">
                  <c:v>20</c:v>
                </c:pt>
                <c:pt idx="7583">
                  <c:v>22</c:v>
                </c:pt>
                <c:pt idx="7584">
                  <c:v>16</c:v>
                </c:pt>
                <c:pt idx="7585">
                  <c:v>20</c:v>
                </c:pt>
                <c:pt idx="7586">
                  <c:v>15</c:v>
                </c:pt>
                <c:pt idx="7587">
                  <c:v>17</c:v>
                </c:pt>
                <c:pt idx="7588">
                  <c:v>23</c:v>
                </c:pt>
                <c:pt idx="7589">
                  <c:v>15</c:v>
                </c:pt>
                <c:pt idx="7590">
                  <c:v>17</c:v>
                </c:pt>
                <c:pt idx="7591">
                  <c:v>20</c:v>
                </c:pt>
                <c:pt idx="7592">
                  <c:v>22</c:v>
                </c:pt>
                <c:pt idx="7593">
                  <c:v>15</c:v>
                </c:pt>
                <c:pt idx="7594">
                  <c:v>20</c:v>
                </c:pt>
                <c:pt idx="7595">
                  <c:v>20</c:v>
                </c:pt>
                <c:pt idx="7596">
                  <c:v>19</c:v>
                </c:pt>
                <c:pt idx="7597">
                  <c:v>16</c:v>
                </c:pt>
                <c:pt idx="7598">
                  <c:v>16</c:v>
                </c:pt>
                <c:pt idx="7599">
                  <c:v>20</c:v>
                </c:pt>
                <c:pt idx="7600">
                  <c:v>17</c:v>
                </c:pt>
                <c:pt idx="7601">
                  <c:v>22</c:v>
                </c:pt>
                <c:pt idx="7602">
                  <c:v>16</c:v>
                </c:pt>
                <c:pt idx="7603">
                  <c:v>22</c:v>
                </c:pt>
                <c:pt idx="7604">
                  <c:v>21</c:v>
                </c:pt>
                <c:pt idx="7605">
                  <c:v>17</c:v>
                </c:pt>
                <c:pt idx="7606">
                  <c:v>20</c:v>
                </c:pt>
                <c:pt idx="7607">
                  <c:v>20</c:v>
                </c:pt>
                <c:pt idx="7608">
                  <c:v>22</c:v>
                </c:pt>
                <c:pt idx="7609">
                  <c:v>17</c:v>
                </c:pt>
                <c:pt idx="7610">
                  <c:v>17</c:v>
                </c:pt>
                <c:pt idx="7611">
                  <c:v>15</c:v>
                </c:pt>
                <c:pt idx="7612">
                  <c:v>15</c:v>
                </c:pt>
                <c:pt idx="7613">
                  <c:v>19</c:v>
                </c:pt>
                <c:pt idx="7614">
                  <c:v>22</c:v>
                </c:pt>
                <c:pt idx="7615">
                  <c:v>15</c:v>
                </c:pt>
                <c:pt idx="7616">
                  <c:v>17</c:v>
                </c:pt>
                <c:pt idx="7617">
                  <c:v>22</c:v>
                </c:pt>
                <c:pt idx="7618">
                  <c:v>18</c:v>
                </c:pt>
                <c:pt idx="7619">
                  <c:v>15</c:v>
                </c:pt>
                <c:pt idx="7620">
                  <c:v>15</c:v>
                </c:pt>
                <c:pt idx="7621">
                  <c:v>15</c:v>
                </c:pt>
                <c:pt idx="7622">
                  <c:v>22</c:v>
                </c:pt>
                <c:pt idx="7623">
                  <c:v>23</c:v>
                </c:pt>
                <c:pt idx="7624">
                  <c:v>16</c:v>
                </c:pt>
                <c:pt idx="7625">
                  <c:v>18</c:v>
                </c:pt>
                <c:pt idx="7626">
                  <c:v>15</c:v>
                </c:pt>
                <c:pt idx="7627">
                  <c:v>15</c:v>
                </c:pt>
                <c:pt idx="7628">
                  <c:v>22</c:v>
                </c:pt>
                <c:pt idx="7629">
                  <c:v>16</c:v>
                </c:pt>
                <c:pt idx="7630">
                  <c:v>22</c:v>
                </c:pt>
                <c:pt idx="7631">
                  <c:v>18</c:v>
                </c:pt>
                <c:pt idx="7632">
                  <c:v>17</c:v>
                </c:pt>
                <c:pt idx="7633">
                  <c:v>15</c:v>
                </c:pt>
                <c:pt idx="7634">
                  <c:v>17</c:v>
                </c:pt>
                <c:pt idx="7635">
                  <c:v>21</c:v>
                </c:pt>
                <c:pt idx="7636">
                  <c:v>16</c:v>
                </c:pt>
                <c:pt idx="7637">
                  <c:v>17</c:v>
                </c:pt>
                <c:pt idx="7638">
                  <c:v>15</c:v>
                </c:pt>
                <c:pt idx="7639">
                  <c:v>15</c:v>
                </c:pt>
                <c:pt idx="7640">
                  <c:v>19</c:v>
                </c:pt>
                <c:pt idx="7641">
                  <c:v>20</c:v>
                </c:pt>
                <c:pt idx="7642">
                  <c:v>22</c:v>
                </c:pt>
                <c:pt idx="7643">
                  <c:v>15</c:v>
                </c:pt>
                <c:pt idx="7644">
                  <c:v>19</c:v>
                </c:pt>
                <c:pt idx="7645">
                  <c:v>22</c:v>
                </c:pt>
                <c:pt idx="7646">
                  <c:v>15</c:v>
                </c:pt>
                <c:pt idx="7647">
                  <c:v>17</c:v>
                </c:pt>
                <c:pt idx="7648">
                  <c:v>15</c:v>
                </c:pt>
                <c:pt idx="7649">
                  <c:v>19</c:v>
                </c:pt>
                <c:pt idx="7650">
                  <c:v>19</c:v>
                </c:pt>
                <c:pt idx="7651">
                  <c:v>15</c:v>
                </c:pt>
                <c:pt idx="7652">
                  <c:v>20</c:v>
                </c:pt>
                <c:pt idx="7653">
                  <c:v>16</c:v>
                </c:pt>
                <c:pt idx="7654">
                  <c:v>16</c:v>
                </c:pt>
                <c:pt idx="7655">
                  <c:v>21</c:v>
                </c:pt>
                <c:pt idx="7656">
                  <c:v>20</c:v>
                </c:pt>
                <c:pt idx="7657">
                  <c:v>17</c:v>
                </c:pt>
                <c:pt idx="7658">
                  <c:v>15</c:v>
                </c:pt>
                <c:pt idx="7659">
                  <c:v>21</c:v>
                </c:pt>
                <c:pt idx="7660">
                  <c:v>20</c:v>
                </c:pt>
                <c:pt idx="7661">
                  <c:v>20</c:v>
                </c:pt>
                <c:pt idx="7662">
                  <c:v>16</c:v>
                </c:pt>
                <c:pt idx="7663">
                  <c:v>18</c:v>
                </c:pt>
                <c:pt idx="7664">
                  <c:v>17</c:v>
                </c:pt>
                <c:pt idx="7665">
                  <c:v>17</c:v>
                </c:pt>
                <c:pt idx="7666">
                  <c:v>22</c:v>
                </c:pt>
                <c:pt idx="7667">
                  <c:v>22</c:v>
                </c:pt>
                <c:pt idx="7668">
                  <c:v>16</c:v>
                </c:pt>
                <c:pt idx="7669">
                  <c:v>17</c:v>
                </c:pt>
                <c:pt idx="7670">
                  <c:v>16</c:v>
                </c:pt>
                <c:pt idx="7671">
                  <c:v>15</c:v>
                </c:pt>
                <c:pt idx="7672">
                  <c:v>17</c:v>
                </c:pt>
                <c:pt idx="7673">
                  <c:v>18</c:v>
                </c:pt>
                <c:pt idx="7674">
                  <c:v>17</c:v>
                </c:pt>
                <c:pt idx="7675">
                  <c:v>23</c:v>
                </c:pt>
                <c:pt idx="7676">
                  <c:v>23</c:v>
                </c:pt>
                <c:pt idx="7677">
                  <c:v>20</c:v>
                </c:pt>
                <c:pt idx="7678">
                  <c:v>17</c:v>
                </c:pt>
                <c:pt idx="7679">
                  <c:v>18</c:v>
                </c:pt>
                <c:pt idx="7680">
                  <c:v>15</c:v>
                </c:pt>
                <c:pt idx="7681">
                  <c:v>21</c:v>
                </c:pt>
                <c:pt idx="7682">
                  <c:v>18</c:v>
                </c:pt>
                <c:pt idx="7683">
                  <c:v>22</c:v>
                </c:pt>
                <c:pt idx="7684">
                  <c:v>22</c:v>
                </c:pt>
                <c:pt idx="7685">
                  <c:v>22</c:v>
                </c:pt>
                <c:pt idx="7686">
                  <c:v>19</c:v>
                </c:pt>
                <c:pt idx="7687">
                  <c:v>15</c:v>
                </c:pt>
                <c:pt idx="7688">
                  <c:v>20</c:v>
                </c:pt>
                <c:pt idx="7689">
                  <c:v>16</c:v>
                </c:pt>
                <c:pt idx="7690">
                  <c:v>22</c:v>
                </c:pt>
                <c:pt idx="7691">
                  <c:v>22</c:v>
                </c:pt>
                <c:pt idx="7692">
                  <c:v>16</c:v>
                </c:pt>
                <c:pt idx="7693">
                  <c:v>17</c:v>
                </c:pt>
                <c:pt idx="7694">
                  <c:v>16</c:v>
                </c:pt>
                <c:pt idx="7695">
                  <c:v>21</c:v>
                </c:pt>
                <c:pt idx="7696">
                  <c:v>21</c:v>
                </c:pt>
                <c:pt idx="7697">
                  <c:v>16</c:v>
                </c:pt>
                <c:pt idx="7698">
                  <c:v>22</c:v>
                </c:pt>
                <c:pt idx="7699">
                  <c:v>15</c:v>
                </c:pt>
                <c:pt idx="7700">
                  <c:v>19</c:v>
                </c:pt>
                <c:pt idx="7701">
                  <c:v>21</c:v>
                </c:pt>
                <c:pt idx="7702">
                  <c:v>18</c:v>
                </c:pt>
                <c:pt idx="7703">
                  <c:v>17</c:v>
                </c:pt>
                <c:pt idx="7704">
                  <c:v>22</c:v>
                </c:pt>
                <c:pt idx="7705">
                  <c:v>18</c:v>
                </c:pt>
                <c:pt idx="7706">
                  <c:v>19</c:v>
                </c:pt>
                <c:pt idx="7707">
                  <c:v>22</c:v>
                </c:pt>
                <c:pt idx="7708">
                  <c:v>22</c:v>
                </c:pt>
                <c:pt idx="7709">
                  <c:v>15</c:v>
                </c:pt>
                <c:pt idx="7710">
                  <c:v>15</c:v>
                </c:pt>
                <c:pt idx="7711">
                  <c:v>19</c:v>
                </c:pt>
                <c:pt idx="7712">
                  <c:v>15</c:v>
                </c:pt>
                <c:pt idx="7713">
                  <c:v>16</c:v>
                </c:pt>
                <c:pt idx="7714">
                  <c:v>22</c:v>
                </c:pt>
                <c:pt idx="7715">
                  <c:v>16</c:v>
                </c:pt>
                <c:pt idx="7716">
                  <c:v>15</c:v>
                </c:pt>
                <c:pt idx="7717">
                  <c:v>20</c:v>
                </c:pt>
                <c:pt idx="7718">
                  <c:v>15</c:v>
                </c:pt>
                <c:pt idx="7719">
                  <c:v>21</c:v>
                </c:pt>
                <c:pt idx="7720">
                  <c:v>18</c:v>
                </c:pt>
                <c:pt idx="7721">
                  <c:v>16</c:v>
                </c:pt>
                <c:pt idx="7722">
                  <c:v>20</c:v>
                </c:pt>
                <c:pt idx="7723">
                  <c:v>15</c:v>
                </c:pt>
                <c:pt idx="7724">
                  <c:v>17</c:v>
                </c:pt>
                <c:pt idx="7725">
                  <c:v>17</c:v>
                </c:pt>
                <c:pt idx="7726">
                  <c:v>20</c:v>
                </c:pt>
                <c:pt idx="7727">
                  <c:v>16</c:v>
                </c:pt>
                <c:pt idx="7728">
                  <c:v>20</c:v>
                </c:pt>
                <c:pt idx="7729">
                  <c:v>15</c:v>
                </c:pt>
                <c:pt idx="7730">
                  <c:v>20</c:v>
                </c:pt>
                <c:pt idx="7731">
                  <c:v>17</c:v>
                </c:pt>
                <c:pt idx="7732">
                  <c:v>18</c:v>
                </c:pt>
                <c:pt idx="7733">
                  <c:v>20</c:v>
                </c:pt>
                <c:pt idx="7734">
                  <c:v>17</c:v>
                </c:pt>
                <c:pt idx="7735">
                  <c:v>21</c:v>
                </c:pt>
                <c:pt idx="7736">
                  <c:v>18</c:v>
                </c:pt>
                <c:pt idx="7737">
                  <c:v>17</c:v>
                </c:pt>
                <c:pt idx="7738">
                  <c:v>22</c:v>
                </c:pt>
                <c:pt idx="7739">
                  <c:v>19</c:v>
                </c:pt>
                <c:pt idx="7740">
                  <c:v>16</c:v>
                </c:pt>
                <c:pt idx="7741">
                  <c:v>19</c:v>
                </c:pt>
                <c:pt idx="7742">
                  <c:v>16</c:v>
                </c:pt>
                <c:pt idx="7743">
                  <c:v>20</c:v>
                </c:pt>
                <c:pt idx="7744">
                  <c:v>15</c:v>
                </c:pt>
                <c:pt idx="7745">
                  <c:v>21</c:v>
                </c:pt>
                <c:pt idx="7746">
                  <c:v>21</c:v>
                </c:pt>
                <c:pt idx="7747">
                  <c:v>20</c:v>
                </c:pt>
                <c:pt idx="7748">
                  <c:v>16</c:v>
                </c:pt>
                <c:pt idx="7749">
                  <c:v>17</c:v>
                </c:pt>
                <c:pt idx="7750">
                  <c:v>16</c:v>
                </c:pt>
                <c:pt idx="7751">
                  <c:v>17</c:v>
                </c:pt>
                <c:pt idx="7752">
                  <c:v>17</c:v>
                </c:pt>
                <c:pt idx="7753">
                  <c:v>16</c:v>
                </c:pt>
                <c:pt idx="7754">
                  <c:v>17</c:v>
                </c:pt>
                <c:pt idx="7755">
                  <c:v>18</c:v>
                </c:pt>
                <c:pt idx="7756">
                  <c:v>17</c:v>
                </c:pt>
                <c:pt idx="7757">
                  <c:v>18</c:v>
                </c:pt>
                <c:pt idx="7758">
                  <c:v>16</c:v>
                </c:pt>
                <c:pt idx="7759">
                  <c:v>15</c:v>
                </c:pt>
                <c:pt idx="7760">
                  <c:v>23</c:v>
                </c:pt>
                <c:pt idx="7761">
                  <c:v>16</c:v>
                </c:pt>
                <c:pt idx="7762">
                  <c:v>17</c:v>
                </c:pt>
                <c:pt idx="7763">
                  <c:v>17</c:v>
                </c:pt>
                <c:pt idx="7764">
                  <c:v>17</c:v>
                </c:pt>
                <c:pt idx="7765">
                  <c:v>17</c:v>
                </c:pt>
                <c:pt idx="7766">
                  <c:v>17</c:v>
                </c:pt>
                <c:pt idx="7767">
                  <c:v>17</c:v>
                </c:pt>
                <c:pt idx="7768">
                  <c:v>20</c:v>
                </c:pt>
                <c:pt idx="7769">
                  <c:v>17</c:v>
                </c:pt>
                <c:pt idx="7770">
                  <c:v>20</c:v>
                </c:pt>
                <c:pt idx="7771">
                  <c:v>22</c:v>
                </c:pt>
                <c:pt idx="7772">
                  <c:v>20</c:v>
                </c:pt>
                <c:pt idx="7773">
                  <c:v>17</c:v>
                </c:pt>
                <c:pt idx="7774">
                  <c:v>22</c:v>
                </c:pt>
                <c:pt idx="7775">
                  <c:v>20</c:v>
                </c:pt>
                <c:pt idx="7776">
                  <c:v>21</c:v>
                </c:pt>
                <c:pt idx="7777">
                  <c:v>18</c:v>
                </c:pt>
                <c:pt idx="7778">
                  <c:v>18</c:v>
                </c:pt>
                <c:pt idx="7779">
                  <c:v>22</c:v>
                </c:pt>
                <c:pt idx="7780">
                  <c:v>17</c:v>
                </c:pt>
                <c:pt idx="7781">
                  <c:v>21</c:v>
                </c:pt>
                <c:pt idx="7782">
                  <c:v>16</c:v>
                </c:pt>
                <c:pt idx="7783">
                  <c:v>22</c:v>
                </c:pt>
                <c:pt idx="7784">
                  <c:v>20</c:v>
                </c:pt>
                <c:pt idx="7785">
                  <c:v>15</c:v>
                </c:pt>
                <c:pt idx="7786">
                  <c:v>17</c:v>
                </c:pt>
                <c:pt idx="7787">
                  <c:v>21</c:v>
                </c:pt>
                <c:pt idx="7788">
                  <c:v>20</c:v>
                </c:pt>
                <c:pt idx="7789">
                  <c:v>15</c:v>
                </c:pt>
                <c:pt idx="7790">
                  <c:v>16</c:v>
                </c:pt>
                <c:pt idx="7791">
                  <c:v>15</c:v>
                </c:pt>
                <c:pt idx="7792">
                  <c:v>18</c:v>
                </c:pt>
                <c:pt idx="7793">
                  <c:v>20</c:v>
                </c:pt>
                <c:pt idx="7794">
                  <c:v>17</c:v>
                </c:pt>
                <c:pt idx="7795">
                  <c:v>18</c:v>
                </c:pt>
                <c:pt idx="7796">
                  <c:v>18</c:v>
                </c:pt>
                <c:pt idx="7797">
                  <c:v>20</c:v>
                </c:pt>
                <c:pt idx="7798">
                  <c:v>15</c:v>
                </c:pt>
                <c:pt idx="7799">
                  <c:v>22</c:v>
                </c:pt>
                <c:pt idx="7800">
                  <c:v>17</c:v>
                </c:pt>
                <c:pt idx="7801">
                  <c:v>16</c:v>
                </c:pt>
                <c:pt idx="7802">
                  <c:v>16</c:v>
                </c:pt>
                <c:pt idx="7803">
                  <c:v>16</c:v>
                </c:pt>
                <c:pt idx="7804">
                  <c:v>17</c:v>
                </c:pt>
                <c:pt idx="7805">
                  <c:v>15</c:v>
                </c:pt>
                <c:pt idx="7806">
                  <c:v>21</c:v>
                </c:pt>
                <c:pt idx="7807">
                  <c:v>23</c:v>
                </c:pt>
                <c:pt idx="7808">
                  <c:v>22</c:v>
                </c:pt>
                <c:pt idx="7809">
                  <c:v>17</c:v>
                </c:pt>
                <c:pt idx="7810">
                  <c:v>18</c:v>
                </c:pt>
                <c:pt idx="7811">
                  <c:v>17</c:v>
                </c:pt>
                <c:pt idx="7812">
                  <c:v>18</c:v>
                </c:pt>
                <c:pt idx="7813">
                  <c:v>20</c:v>
                </c:pt>
                <c:pt idx="7814">
                  <c:v>21</c:v>
                </c:pt>
                <c:pt idx="7815">
                  <c:v>17</c:v>
                </c:pt>
                <c:pt idx="7816">
                  <c:v>15</c:v>
                </c:pt>
                <c:pt idx="7817">
                  <c:v>19</c:v>
                </c:pt>
                <c:pt idx="7818">
                  <c:v>16</c:v>
                </c:pt>
                <c:pt idx="7819">
                  <c:v>20</c:v>
                </c:pt>
                <c:pt idx="7820">
                  <c:v>17</c:v>
                </c:pt>
                <c:pt idx="7821">
                  <c:v>17</c:v>
                </c:pt>
                <c:pt idx="7822">
                  <c:v>17</c:v>
                </c:pt>
                <c:pt idx="7823">
                  <c:v>22</c:v>
                </c:pt>
                <c:pt idx="7824">
                  <c:v>21</c:v>
                </c:pt>
                <c:pt idx="7825">
                  <c:v>22</c:v>
                </c:pt>
                <c:pt idx="7826">
                  <c:v>23</c:v>
                </c:pt>
                <c:pt idx="7827">
                  <c:v>17</c:v>
                </c:pt>
                <c:pt idx="7828">
                  <c:v>15</c:v>
                </c:pt>
                <c:pt idx="7829">
                  <c:v>15</c:v>
                </c:pt>
                <c:pt idx="7830">
                  <c:v>15</c:v>
                </c:pt>
                <c:pt idx="7831">
                  <c:v>23</c:v>
                </c:pt>
                <c:pt idx="7832">
                  <c:v>20</c:v>
                </c:pt>
                <c:pt idx="7833">
                  <c:v>17</c:v>
                </c:pt>
                <c:pt idx="7834">
                  <c:v>18</c:v>
                </c:pt>
                <c:pt idx="7835">
                  <c:v>20</c:v>
                </c:pt>
                <c:pt idx="7836">
                  <c:v>22</c:v>
                </c:pt>
                <c:pt idx="7837">
                  <c:v>18</c:v>
                </c:pt>
                <c:pt idx="7838">
                  <c:v>16</c:v>
                </c:pt>
                <c:pt idx="7839">
                  <c:v>15</c:v>
                </c:pt>
                <c:pt idx="7840">
                  <c:v>22</c:v>
                </c:pt>
                <c:pt idx="7841">
                  <c:v>20</c:v>
                </c:pt>
                <c:pt idx="7842">
                  <c:v>19</c:v>
                </c:pt>
                <c:pt idx="7843">
                  <c:v>18</c:v>
                </c:pt>
                <c:pt idx="7844">
                  <c:v>20</c:v>
                </c:pt>
                <c:pt idx="7845">
                  <c:v>23</c:v>
                </c:pt>
                <c:pt idx="7846">
                  <c:v>21</c:v>
                </c:pt>
                <c:pt idx="7847">
                  <c:v>18</c:v>
                </c:pt>
                <c:pt idx="7848">
                  <c:v>17</c:v>
                </c:pt>
                <c:pt idx="7849">
                  <c:v>20</c:v>
                </c:pt>
                <c:pt idx="7850">
                  <c:v>17</c:v>
                </c:pt>
                <c:pt idx="7851">
                  <c:v>18</c:v>
                </c:pt>
                <c:pt idx="7852">
                  <c:v>20</c:v>
                </c:pt>
                <c:pt idx="7853">
                  <c:v>20</c:v>
                </c:pt>
                <c:pt idx="7854">
                  <c:v>17</c:v>
                </c:pt>
                <c:pt idx="7855">
                  <c:v>22</c:v>
                </c:pt>
                <c:pt idx="7856">
                  <c:v>19</c:v>
                </c:pt>
                <c:pt idx="7857">
                  <c:v>17</c:v>
                </c:pt>
                <c:pt idx="7858">
                  <c:v>18</c:v>
                </c:pt>
                <c:pt idx="7859">
                  <c:v>22</c:v>
                </c:pt>
                <c:pt idx="7860">
                  <c:v>20</c:v>
                </c:pt>
                <c:pt idx="7861">
                  <c:v>20</c:v>
                </c:pt>
                <c:pt idx="7862">
                  <c:v>19</c:v>
                </c:pt>
                <c:pt idx="7863">
                  <c:v>16</c:v>
                </c:pt>
                <c:pt idx="7864">
                  <c:v>15</c:v>
                </c:pt>
                <c:pt idx="7865">
                  <c:v>18</c:v>
                </c:pt>
                <c:pt idx="7866">
                  <c:v>15</c:v>
                </c:pt>
                <c:pt idx="7867">
                  <c:v>17</c:v>
                </c:pt>
                <c:pt idx="7868">
                  <c:v>20</c:v>
                </c:pt>
                <c:pt idx="7869">
                  <c:v>15</c:v>
                </c:pt>
                <c:pt idx="7870">
                  <c:v>16</c:v>
                </c:pt>
                <c:pt idx="7871">
                  <c:v>24</c:v>
                </c:pt>
                <c:pt idx="7872">
                  <c:v>22</c:v>
                </c:pt>
                <c:pt idx="7873">
                  <c:v>16</c:v>
                </c:pt>
                <c:pt idx="7874">
                  <c:v>16</c:v>
                </c:pt>
                <c:pt idx="7875">
                  <c:v>16</c:v>
                </c:pt>
                <c:pt idx="7876">
                  <c:v>22</c:v>
                </c:pt>
                <c:pt idx="7877">
                  <c:v>15</c:v>
                </c:pt>
                <c:pt idx="7878">
                  <c:v>17</c:v>
                </c:pt>
                <c:pt idx="7879">
                  <c:v>15</c:v>
                </c:pt>
                <c:pt idx="7880">
                  <c:v>18</c:v>
                </c:pt>
                <c:pt idx="7881">
                  <c:v>22</c:v>
                </c:pt>
                <c:pt idx="7882">
                  <c:v>18</c:v>
                </c:pt>
                <c:pt idx="7883">
                  <c:v>22</c:v>
                </c:pt>
                <c:pt idx="7884">
                  <c:v>21</c:v>
                </c:pt>
                <c:pt idx="7885">
                  <c:v>16</c:v>
                </c:pt>
                <c:pt idx="7886">
                  <c:v>21</c:v>
                </c:pt>
                <c:pt idx="7887">
                  <c:v>16</c:v>
                </c:pt>
                <c:pt idx="7888">
                  <c:v>22</c:v>
                </c:pt>
                <c:pt idx="7889">
                  <c:v>16</c:v>
                </c:pt>
                <c:pt idx="7890">
                  <c:v>17</c:v>
                </c:pt>
                <c:pt idx="7891">
                  <c:v>17</c:v>
                </c:pt>
                <c:pt idx="7892">
                  <c:v>17</c:v>
                </c:pt>
                <c:pt idx="7893">
                  <c:v>20</c:v>
                </c:pt>
                <c:pt idx="7894">
                  <c:v>15</c:v>
                </c:pt>
                <c:pt idx="7895">
                  <c:v>17</c:v>
                </c:pt>
                <c:pt idx="7896">
                  <c:v>18</c:v>
                </c:pt>
                <c:pt idx="7897">
                  <c:v>17</c:v>
                </c:pt>
                <c:pt idx="7898">
                  <c:v>21</c:v>
                </c:pt>
                <c:pt idx="7899">
                  <c:v>23</c:v>
                </c:pt>
                <c:pt idx="7900">
                  <c:v>21</c:v>
                </c:pt>
                <c:pt idx="7901">
                  <c:v>18</c:v>
                </c:pt>
                <c:pt idx="7902">
                  <c:v>17</c:v>
                </c:pt>
                <c:pt idx="7903">
                  <c:v>21</c:v>
                </c:pt>
                <c:pt idx="7904">
                  <c:v>22</c:v>
                </c:pt>
                <c:pt idx="7905">
                  <c:v>21</c:v>
                </c:pt>
                <c:pt idx="7906">
                  <c:v>17</c:v>
                </c:pt>
                <c:pt idx="7907">
                  <c:v>15</c:v>
                </c:pt>
                <c:pt idx="7908">
                  <c:v>15</c:v>
                </c:pt>
                <c:pt idx="7909">
                  <c:v>20</c:v>
                </c:pt>
                <c:pt idx="7910">
                  <c:v>20</c:v>
                </c:pt>
                <c:pt idx="7911">
                  <c:v>20</c:v>
                </c:pt>
                <c:pt idx="7912">
                  <c:v>15</c:v>
                </c:pt>
                <c:pt idx="7913">
                  <c:v>21</c:v>
                </c:pt>
                <c:pt idx="7914">
                  <c:v>20</c:v>
                </c:pt>
                <c:pt idx="7915">
                  <c:v>17</c:v>
                </c:pt>
                <c:pt idx="7916">
                  <c:v>17</c:v>
                </c:pt>
                <c:pt idx="7917">
                  <c:v>20</c:v>
                </c:pt>
                <c:pt idx="7918">
                  <c:v>20</c:v>
                </c:pt>
                <c:pt idx="7919">
                  <c:v>19</c:v>
                </c:pt>
                <c:pt idx="7920">
                  <c:v>15</c:v>
                </c:pt>
                <c:pt idx="7921">
                  <c:v>22</c:v>
                </c:pt>
                <c:pt idx="7922">
                  <c:v>19</c:v>
                </c:pt>
                <c:pt idx="7923">
                  <c:v>16</c:v>
                </c:pt>
                <c:pt idx="7924">
                  <c:v>20</c:v>
                </c:pt>
                <c:pt idx="7925">
                  <c:v>18</c:v>
                </c:pt>
                <c:pt idx="7926">
                  <c:v>20</c:v>
                </c:pt>
                <c:pt idx="7927">
                  <c:v>19</c:v>
                </c:pt>
                <c:pt idx="7928">
                  <c:v>18</c:v>
                </c:pt>
                <c:pt idx="7929">
                  <c:v>19</c:v>
                </c:pt>
                <c:pt idx="7930">
                  <c:v>19</c:v>
                </c:pt>
                <c:pt idx="7931">
                  <c:v>18</c:v>
                </c:pt>
                <c:pt idx="7932">
                  <c:v>15</c:v>
                </c:pt>
                <c:pt idx="7933">
                  <c:v>22</c:v>
                </c:pt>
                <c:pt idx="7934">
                  <c:v>16</c:v>
                </c:pt>
                <c:pt idx="7935">
                  <c:v>17</c:v>
                </c:pt>
                <c:pt idx="7936">
                  <c:v>20</c:v>
                </c:pt>
                <c:pt idx="7937">
                  <c:v>22</c:v>
                </c:pt>
                <c:pt idx="7938">
                  <c:v>15</c:v>
                </c:pt>
                <c:pt idx="7939">
                  <c:v>17</c:v>
                </c:pt>
                <c:pt idx="7940">
                  <c:v>18</c:v>
                </c:pt>
                <c:pt idx="7941">
                  <c:v>20</c:v>
                </c:pt>
                <c:pt idx="7942">
                  <c:v>17</c:v>
                </c:pt>
                <c:pt idx="7943">
                  <c:v>22</c:v>
                </c:pt>
                <c:pt idx="7944">
                  <c:v>17</c:v>
                </c:pt>
                <c:pt idx="7945">
                  <c:v>17</c:v>
                </c:pt>
                <c:pt idx="7946">
                  <c:v>18</c:v>
                </c:pt>
                <c:pt idx="7947">
                  <c:v>22</c:v>
                </c:pt>
                <c:pt idx="7948">
                  <c:v>21</c:v>
                </c:pt>
                <c:pt idx="7949">
                  <c:v>22</c:v>
                </c:pt>
                <c:pt idx="7950">
                  <c:v>18</c:v>
                </c:pt>
                <c:pt idx="7951">
                  <c:v>17</c:v>
                </c:pt>
                <c:pt idx="7952">
                  <c:v>17</c:v>
                </c:pt>
                <c:pt idx="7953">
                  <c:v>20</c:v>
                </c:pt>
                <c:pt idx="7954">
                  <c:v>22</c:v>
                </c:pt>
                <c:pt idx="7955">
                  <c:v>16</c:v>
                </c:pt>
                <c:pt idx="7956">
                  <c:v>23</c:v>
                </c:pt>
                <c:pt idx="7957">
                  <c:v>17</c:v>
                </c:pt>
                <c:pt idx="7958">
                  <c:v>21</c:v>
                </c:pt>
                <c:pt idx="7959">
                  <c:v>18</c:v>
                </c:pt>
                <c:pt idx="7960">
                  <c:v>22</c:v>
                </c:pt>
                <c:pt idx="7961">
                  <c:v>23</c:v>
                </c:pt>
                <c:pt idx="7962">
                  <c:v>18</c:v>
                </c:pt>
                <c:pt idx="7963">
                  <c:v>21</c:v>
                </c:pt>
                <c:pt idx="7964">
                  <c:v>18</c:v>
                </c:pt>
                <c:pt idx="7965">
                  <c:v>16</c:v>
                </c:pt>
                <c:pt idx="7966">
                  <c:v>17</c:v>
                </c:pt>
                <c:pt idx="7967">
                  <c:v>20</c:v>
                </c:pt>
                <c:pt idx="7968">
                  <c:v>18</c:v>
                </c:pt>
                <c:pt idx="7969">
                  <c:v>22</c:v>
                </c:pt>
                <c:pt idx="7970">
                  <c:v>17</c:v>
                </c:pt>
                <c:pt idx="7971">
                  <c:v>21</c:v>
                </c:pt>
                <c:pt idx="7972">
                  <c:v>22</c:v>
                </c:pt>
                <c:pt idx="7973">
                  <c:v>18</c:v>
                </c:pt>
                <c:pt idx="7974">
                  <c:v>22</c:v>
                </c:pt>
                <c:pt idx="7975">
                  <c:v>22</c:v>
                </c:pt>
                <c:pt idx="7976">
                  <c:v>20</c:v>
                </c:pt>
                <c:pt idx="7977">
                  <c:v>19</c:v>
                </c:pt>
                <c:pt idx="7978">
                  <c:v>17</c:v>
                </c:pt>
                <c:pt idx="7979">
                  <c:v>19</c:v>
                </c:pt>
                <c:pt idx="7980">
                  <c:v>19</c:v>
                </c:pt>
                <c:pt idx="7981">
                  <c:v>21</c:v>
                </c:pt>
                <c:pt idx="7982">
                  <c:v>17</c:v>
                </c:pt>
                <c:pt idx="7983">
                  <c:v>17</c:v>
                </c:pt>
                <c:pt idx="7984">
                  <c:v>15</c:v>
                </c:pt>
                <c:pt idx="7985">
                  <c:v>16</c:v>
                </c:pt>
                <c:pt idx="7986">
                  <c:v>20</c:v>
                </c:pt>
                <c:pt idx="7987">
                  <c:v>15</c:v>
                </c:pt>
                <c:pt idx="7988">
                  <c:v>22</c:v>
                </c:pt>
                <c:pt idx="7989">
                  <c:v>23</c:v>
                </c:pt>
                <c:pt idx="7990">
                  <c:v>20</c:v>
                </c:pt>
                <c:pt idx="7991">
                  <c:v>18</c:v>
                </c:pt>
                <c:pt idx="7992">
                  <c:v>17</c:v>
                </c:pt>
                <c:pt idx="7993">
                  <c:v>17</c:v>
                </c:pt>
                <c:pt idx="7994">
                  <c:v>18</c:v>
                </c:pt>
                <c:pt idx="7995">
                  <c:v>22</c:v>
                </c:pt>
                <c:pt idx="7996">
                  <c:v>15</c:v>
                </c:pt>
                <c:pt idx="7997">
                  <c:v>15</c:v>
                </c:pt>
                <c:pt idx="7998">
                  <c:v>17</c:v>
                </c:pt>
                <c:pt idx="7999">
                  <c:v>18</c:v>
                </c:pt>
                <c:pt idx="8000">
                  <c:v>22</c:v>
                </c:pt>
                <c:pt idx="8001">
                  <c:v>18</c:v>
                </c:pt>
                <c:pt idx="8002">
                  <c:v>16</c:v>
                </c:pt>
                <c:pt idx="8003">
                  <c:v>20</c:v>
                </c:pt>
                <c:pt idx="8004">
                  <c:v>17</c:v>
                </c:pt>
                <c:pt idx="8005">
                  <c:v>18</c:v>
                </c:pt>
                <c:pt idx="8006">
                  <c:v>23</c:v>
                </c:pt>
                <c:pt idx="8007">
                  <c:v>18</c:v>
                </c:pt>
                <c:pt idx="8008">
                  <c:v>15</c:v>
                </c:pt>
                <c:pt idx="8009">
                  <c:v>19</c:v>
                </c:pt>
                <c:pt idx="8010">
                  <c:v>21</c:v>
                </c:pt>
                <c:pt idx="8011">
                  <c:v>20</c:v>
                </c:pt>
                <c:pt idx="8012">
                  <c:v>22</c:v>
                </c:pt>
                <c:pt idx="8013">
                  <c:v>16</c:v>
                </c:pt>
                <c:pt idx="8014">
                  <c:v>17</c:v>
                </c:pt>
                <c:pt idx="8015">
                  <c:v>20</c:v>
                </c:pt>
                <c:pt idx="8016">
                  <c:v>17</c:v>
                </c:pt>
                <c:pt idx="8017">
                  <c:v>17</c:v>
                </c:pt>
                <c:pt idx="8018">
                  <c:v>20</c:v>
                </c:pt>
                <c:pt idx="8019">
                  <c:v>18</c:v>
                </c:pt>
                <c:pt idx="8020">
                  <c:v>20</c:v>
                </c:pt>
                <c:pt idx="8021">
                  <c:v>18</c:v>
                </c:pt>
                <c:pt idx="8022">
                  <c:v>16</c:v>
                </c:pt>
                <c:pt idx="8023">
                  <c:v>18</c:v>
                </c:pt>
                <c:pt idx="8024">
                  <c:v>21</c:v>
                </c:pt>
                <c:pt idx="8025">
                  <c:v>22</c:v>
                </c:pt>
                <c:pt idx="8026">
                  <c:v>15</c:v>
                </c:pt>
                <c:pt idx="8027">
                  <c:v>16</c:v>
                </c:pt>
                <c:pt idx="8028">
                  <c:v>16</c:v>
                </c:pt>
                <c:pt idx="8029">
                  <c:v>22</c:v>
                </c:pt>
                <c:pt idx="8030">
                  <c:v>17</c:v>
                </c:pt>
                <c:pt idx="8031">
                  <c:v>22</c:v>
                </c:pt>
                <c:pt idx="8032">
                  <c:v>22</c:v>
                </c:pt>
                <c:pt idx="8033">
                  <c:v>17</c:v>
                </c:pt>
                <c:pt idx="8034">
                  <c:v>16</c:v>
                </c:pt>
                <c:pt idx="8035">
                  <c:v>15</c:v>
                </c:pt>
                <c:pt idx="8036">
                  <c:v>17</c:v>
                </c:pt>
                <c:pt idx="8037">
                  <c:v>22</c:v>
                </c:pt>
                <c:pt idx="8038">
                  <c:v>15</c:v>
                </c:pt>
                <c:pt idx="8039">
                  <c:v>19</c:v>
                </c:pt>
                <c:pt idx="8040">
                  <c:v>22</c:v>
                </c:pt>
                <c:pt idx="8041">
                  <c:v>15</c:v>
                </c:pt>
                <c:pt idx="8042">
                  <c:v>22</c:v>
                </c:pt>
                <c:pt idx="8043">
                  <c:v>20</c:v>
                </c:pt>
                <c:pt idx="8044">
                  <c:v>16</c:v>
                </c:pt>
                <c:pt idx="8045">
                  <c:v>22</c:v>
                </c:pt>
                <c:pt idx="8046">
                  <c:v>18</c:v>
                </c:pt>
                <c:pt idx="8047">
                  <c:v>20</c:v>
                </c:pt>
                <c:pt idx="8048">
                  <c:v>17</c:v>
                </c:pt>
                <c:pt idx="8049">
                  <c:v>15</c:v>
                </c:pt>
                <c:pt idx="8050">
                  <c:v>16</c:v>
                </c:pt>
                <c:pt idx="8051">
                  <c:v>18</c:v>
                </c:pt>
                <c:pt idx="8052">
                  <c:v>22</c:v>
                </c:pt>
                <c:pt idx="8053">
                  <c:v>20</c:v>
                </c:pt>
                <c:pt idx="8054">
                  <c:v>23</c:v>
                </c:pt>
                <c:pt idx="8055">
                  <c:v>16</c:v>
                </c:pt>
                <c:pt idx="8056">
                  <c:v>17</c:v>
                </c:pt>
                <c:pt idx="8057">
                  <c:v>15</c:v>
                </c:pt>
                <c:pt idx="8058">
                  <c:v>16</c:v>
                </c:pt>
                <c:pt idx="8059">
                  <c:v>17</c:v>
                </c:pt>
                <c:pt idx="8060">
                  <c:v>20</c:v>
                </c:pt>
                <c:pt idx="8061">
                  <c:v>15</c:v>
                </c:pt>
                <c:pt idx="8062">
                  <c:v>15</c:v>
                </c:pt>
                <c:pt idx="8063">
                  <c:v>18</c:v>
                </c:pt>
                <c:pt idx="8064">
                  <c:v>20</c:v>
                </c:pt>
                <c:pt idx="8065">
                  <c:v>20</c:v>
                </c:pt>
                <c:pt idx="8066">
                  <c:v>20</c:v>
                </c:pt>
                <c:pt idx="8067">
                  <c:v>21</c:v>
                </c:pt>
                <c:pt idx="8068">
                  <c:v>16</c:v>
                </c:pt>
                <c:pt idx="8069">
                  <c:v>20</c:v>
                </c:pt>
                <c:pt idx="8070">
                  <c:v>20</c:v>
                </c:pt>
                <c:pt idx="8071">
                  <c:v>22</c:v>
                </c:pt>
                <c:pt idx="8072">
                  <c:v>17</c:v>
                </c:pt>
                <c:pt idx="8073">
                  <c:v>20</c:v>
                </c:pt>
                <c:pt idx="8074">
                  <c:v>22</c:v>
                </c:pt>
                <c:pt idx="8075">
                  <c:v>19</c:v>
                </c:pt>
                <c:pt idx="8076">
                  <c:v>15</c:v>
                </c:pt>
                <c:pt idx="8077">
                  <c:v>18</c:v>
                </c:pt>
                <c:pt idx="8078">
                  <c:v>17</c:v>
                </c:pt>
                <c:pt idx="8079">
                  <c:v>21</c:v>
                </c:pt>
                <c:pt idx="8080">
                  <c:v>15</c:v>
                </c:pt>
                <c:pt idx="8081">
                  <c:v>16</c:v>
                </c:pt>
                <c:pt idx="8082">
                  <c:v>20</c:v>
                </c:pt>
                <c:pt idx="8083">
                  <c:v>16</c:v>
                </c:pt>
                <c:pt idx="8084">
                  <c:v>18</c:v>
                </c:pt>
                <c:pt idx="8085">
                  <c:v>21</c:v>
                </c:pt>
                <c:pt idx="8086">
                  <c:v>15</c:v>
                </c:pt>
                <c:pt idx="8087">
                  <c:v>16</c:v>
                </c:pt>
                <c:pt idx="8088">
                  <c:v>20</c:v>
                </c:pt>
                <c:pt idx="8089">
                  <c:v>18</c:v>
                </c:pt>
                <c:pt idx="8090">
                  <c:v>16</c:v>
                </c:pt>
                <c:pt idx="8091">
                  <c:v>18</c:v>
                </c:pt>
                <c:pt idx="8092">
                  <c:v>20</c:v>
                </c:pt>
                <c:pt idx="8093">
                  <c:v>15</c:v>
                </c:pt>
                <c:pt idx="8094">
                  <c:v>22</c:v>
                </c:pt>
                <c:pt idx="8095">
                  <c:v>15</c:v>
                </c:pt>
                <c:pt idx="8096">
                  <c:v>17</c:v>
                </c:pt>
                <c:pt idx="8097">
                  <c:v>17</c:v>
                </c:pt>
                <c:pt idx="8098">
                  <c:v>20</c:v>
                </c:pt>
                <c:pt idx="8099">
                  <c:v>16</c:v>
                </c:pt>
                <c:pt idx="8100">
                  <c:v>15</c:v>
                </c:pt>
                <c:pt idx="8101">
                  <c:v>16</c:v>
                </c:pt>
                <c:pt idx="8102">
                  <c:v>19</c:v>
                </c:pt>
                <c:pt idx="8103">
                  <c:v>18</c:v>
                </c:pt>
                <c:pt idx="8104">
                  <c:v>15</c:v>
                </c:pt>
                <c:pt idx="8105">
                  <c:v>20</c:v>
                </c:pt>
                <c:pt idx="8106">
                  <c:v>19</c:v>
                </c:pt>
                <c:pt idx="8107">
                  <c:v>16</c:v>
                </c:pt>
                <c:pt idx="8108">
                  <c:v>15</c:v>
                </c:pt>
                <c:pt idx="8109">
                  <c:v>20</c:v>
                </c:pt>
                <c:pt idx="8110">
                  <c:v>22</c:v>
                </c:pt>
                <c:pt idx="8111">
                  <c:v>20</c:v>
                </c:pt>
                <c:pt idx="8112">
                  <c:v>20</c:v>
                </c:pt>
                <c:pt idx="8113">
                  <c:v>22</c:v>
                </c:pt>
                <c:pt idx="8114">
                  <c:v>22</c:v>
                </c:pt>
                <c:pt idx="8115">
                  <c:v>16</c:v>
                </c:pt>
                <c:pt idx="8116">
                  <c:v>22</c:v>
                </c:pt>
                <c:pt idx="8117">
                  <c:v>18</c:v>
                </c:pt>
                <c:pt idx="8118">
                  <c:v>21</c:v>
                </c:pt>
                <c:pt idx="8119">
                  <c:v>17</c:v>
                </c:pt>
                <c:pt idx="8120">
                  <c:v>20</c:v>
                </c:pt>
                <c:pt idx="8121">
                  <c:v>17</c:v>
                </c:pt>
                <c:pt idx="8122">
                  <c:v>20</c:v>
                </c:pt>
                <c:pt idx="8123">
                  <c:v>22</c:v>
                </c:pt>
                <c:pt idx="8124">
                  <c:v>20</c:v>
                </c:pt>
                <c:pt idx="8125">
                  <c:v>17</c:v>
                </c:pt>
                <c:pt idx="8126">
                  <c:v>18</c:v>
                </c:pt>
                <c:pt idx="8127">
                  <c:v>18</c:v>
                </c:pt>
                <c:pt idx="8128">
                  <c:v>18</c:v>
                </c:pt>
                <c:pt idx="8129">
                  <c:v>19</c:v>
                </c:pt>
                <c:pt idx="8130">
                  <c:v>17</c:v>
                </c:pt>
                <c:pt idx="8131">
                  <c:v>16</c:v>
                </c:pt>
                <c:pt idx="8132">
                  <c:v>15</c:v>
                </c:pt>
                <c:pt idx="8133">
                  <c:v>15</c:v>
                </c:pt>
                <c:pt idx="8134">
                  <c:v>15</c:v>
                </c:pt>
                <c:pt idx="8135">
                  <c:v>16</c:v>
                </c:pt>
                <c:pt idx="8136">
                  <c:v>19</c:v>
                </c:pt>
                <c:pt idx="8137">
                  <c:v>15</c:v>
                </c:pt>
                <c:pt idx="8138">
                  <c:v>17</c:v>
                </c:pt>
                <c:pt idx="8139">
                  <c:v>16</c:v>
                </c:pt>
                <c:pt idx="8140">
                  <c:v>20</c:v>
                </c:pt>
                <c:pt idx="8141">
                  <c:v>19</c:v>
                </c:pt>
                <c:pt idx="8142">
                  <c:v>19</c:v>
                </c:pt>
                <c:pt idx="8143">
                  <c:v>15</c:v>
                </c:pt>
                <c:pt idx="8144">
                  <c:v>22</c:v>
                </c:pt>
                <c:pt idx="8145">
                  <c:v>16</c:v>
                </c:pt>
                <c:pt idx="8146">
                  <c:v>22</c:v>
                </c:pt>
                <c:pt idx="8147">
                  <c:v>16</c:v>
                </c:pt>
                <c:pt idx="8148">
                  <c:v>15</c:v>
                </c:pt>
                <c:pt idx="8149">
                  <c:v>18</c:v>
                </c:pt>
                <c:pt idx="8150">
                  <c:v>15</c:v>
                </c:pt>
                <c:pt idx="8151">
                  <c:v>17</c:v>
                </c:pt>
                <c:pt idx="8152">
                  <c:v>22</c:v>
                </c:pt>
                <c:pt idx="8153">
                  <c:v>21</c:v>
                </c:pt>
                <c:pt idx="8154">
                  <c:v>20</c:v>
                </c:pt>
                <c:pt idx="8155">
                  <c:v>20</c:v>
                </c:pt>
                <c:pt idx="8156">
                  <c:v>22</c:v>
                </c:pt>
                <c:pt idx="8157">
                  <c:v>20</c:v>
                </c:pt>
                <c:pt idx="8158">
                  <c:v>17</c:v>
                </c:pt>
                <c:pt idx="8159">
                  <c:v>15</c:v>
                </c:pt>
                <c:pt idx="8160">
                  <c:v>22</c:v>
                </c:pt>
                <c:pt idx="8161">
                  <c:v>17</c:v>
                </c:pt>
                <c:pt idx="8162">
                  <c:v>18</c:v>
                </c:pt>
                <c:pt idx="8163">
                  <c:v>22</c:v>
                </c:pt>
                <c:pt idx="8164">
                  <c:v>15</c:v>
                </c:pt>
                <c:pt idx="8165">
                  <c:v>15</c:v>
                </c:pt>
                <c:pt idx="8166">
                  <c:v>15</c:v>
                </c:pt>
                <c:pt idx="8167">
                  <c:v>22</c:v>
                </c:pt>
                <c:pt idx="8168">
                  <c:v>18</c:v>
                </c:pt>
                <c:pt idx="8169">
                  <c:v>17</c:v>
                </c:pt>
                <c:pt idx="8170">
                  <c:v>20</c:v>
                </c:pt>
                <c:pt idx="8171">
                  <c:v>22</c:v>
                </c:pt>
                <c:pt idx="8172">
                  <c:v>21</c:v>
                </c:pt>
                <c:pt idx="8173">
                  <c:v>17</c:v>
                </c:pt>
                <c:pt idx="8174">
                  <c:v>18</c:v>
                </c:pt>
                <c:pt idx="8175">
                  <c:v>21</c:v>
                </c:pt>
                <c:pt idx="8176">
                  <c:v>18</c:v>
                </c:pt>
                <c:pt idx="8177">
                  <c:v>21</c:v>
                </c:pt>
                <c:pt idx="8178">
                  <c:v>16</c:v>
                </c:pt>
                <c:pt idx="8179">
                  <c:v>20</c:v>
                </c:pt>
                <c:pt idx="8180">
                  <c:v>22</c:v>
                </c:pt>
                <c:pt idx="8181">
                  <c:v>22</c:v>
                </c:pt>
                <c:pt idx="8182">
                  <c:v>15</c:v>
                </c:pt>
                <c:pt idx="8183">
                  <c:v>15</c:v>
                </c:pt>
                <c:pt idx="8184">
                  <c:v>22</c:v>
                </c:pt>
                <c:pt idx="8185">
                  <c:v>18</c:v>
                </c:pt>
                <c:pt idx="8186">
                  <c:v>17</c:v>
                </c:pt>
                <c:pt idx="8187">
                  <c:v>22</c:v>
                </c:pt>
                <c:pt idx="8188">
                  <c:v>15</c:v>
                </c:pt>
                <c:pt idx="8189">
                  <c:v>18</c:v>
                </c:pt>
                <c:pt idx="8190">
                  <c:v>16</c:v>
                </c:pt>
                <c:pt idx="8191">
                  <c:v>20</c:v>
                </c:pt>
                <c:pt idx="8192">
                  <c:v>17</c:v>
                </c:pt>
                <c:pt idx="8193">
                  <c:v>19</c:v>
                </c:pt>
                <c:pt idx="8194">
                  <c:v>15</c:v>
                </c:pt>
                <c:pt idx="8195">
                  <c:v>17</c:v>
                </c:pt>
                <c:pt idx="8196">
                  <c:v>17</c:v>
                </c:pt>
                <c:pt idx="8197">
                  <c:v>18</c:v>
                </c:pt>
                <c:pt idx="8198">
                  <c:v>22</c:v>
                </c:pt>
                <c:pt idx="8199">
                  <c:v>20</c:v>
                </c:pt>
                <c:pt idx="8200">
                  <c:v>16</c:v>
                </c:pt>
                <c:pt idx="8201">
                  <c:v>22</c:v>
                </c:pt>
                <c:pt idx="8202">
                  <c:v>20</c:v>
                </c:pt>
                <c:pt idx="8203">
                  <c:v>22</c:v>
                </c:pt>
                <c:pt idx="8204">
                  <c:v>15</c:v>
                </c:pt>
                <c:pt idx="8205">
                  <c:v>19</c:v>
                </c:pt>
                <c:pt idx="8206">
                  <c:v>18</c:v>
                </c:pt>
                <c:pt idx="8207">
                  <c:v>20</c:v>
                </c:pt>
                <c:pt idx="8208">
                  <c:v>21</c:v>
                </c:pt>
                <c:pt idx="8209">
                  <c:v>18</c:v>
                </c:pt>
                <c:pt idx="8210">
                  <c:v>16</c:v>
                </c:pt>
                <c:pt idx="8211">
                  <c:v>15</c:v>
                </c:pt>
                <c:pt idx="8212">
                  <c:v>20</c:v>
                </c:pt>
                <c:pt idx="8213">
                  <c:v>17</c:v>
                </c:pt>
                <c:pt idx="8214">
                  <c:v>18</c:v>
                </c:pt>
                <c:pt idx="8215">
                  <c:v>22</c:v>
                </c:pt>
                <c:pt idx="8216">
                  <c:v>19</c:v>
                </c:pt>
                <c:pt idx="8217">
                  <c:v>20</c:v>
                </c:pt>
                <c:pt idx="8218">
                  <c:v>22</c:v>
                </c:pt>
                <c:pt idx="8219">
                  <c:v>16</c:v>
                </c:pt>
                <c:pt idx="8220">
                  <c:v>16</c:v>
                </c:pt>
                <c:pt idx="8221">
                  <c:v>20</c:v>
                </c:pt>
                <c:pt idx="8222">
                  <c:v>18</c:v>
                </c:pt>
                <c:pt idx="8223">
                  <c:v>17</c:v>
                </c:pt>
                <c:pt idx="8224">
                  <c:v>19</c:v>
                </c:pt>
                <c:pt idx="8225">
                  <c:v>17</c:v>
                </c:pt>
                <c:pt idx="8226">
                  <c:v>16</c:v>
                </c:pt>
                <c:pt idx="8227">
                  <c:v>15</c:v>
                </c:pt>
                <c:pt idx="8228">
                  <c:v>17</c:v>
                </c:pt>
                <c:pt idx="8229">
                  <c:v>21</c:v>
                </c:pt>
                <c:pt idx="8230">
                  <c:v>17</c:v>
                </c:pt>
                <c:pt idx="8231">
                  <c:v>20</c:v>
                </c:pt>
                <c:pt idx="8232">
                  <c:v>17</c:v>
                </c:pt>
                <c:pt idx="8233">
                  <c:v>15</c:v>
                </c:pt>
                <c:pt idx="8234">
                  <c:v>18</c:v>
                </c:pt>
                <c:pt idx="8235">
                  <c:v>20</c:v>
                </c:pt>
                <c:pt idx="8236">
                  <c:v>18</c:v>
                </c:pt>
                <c:pt idx="8237">
                  <c:v>15</c:v>
                </c:pt>
                <c:pt idx="8238">
                  <c:v>15</c:v>
                </c:pt>
                <c:pt idx="8239">
                  <c:v>15</c:v>
                </c:pt>
                <c:pt idx="8240">
                  <c:v>21</c:v>
                </c:pt>
                <c:pt idx="8241">
                  <c:v>15</c:v>
                </c:pt>
                <c:pt idx="8242">
                  <c:v>18</c:v>
                </c:pt>
                <c:pt idx="8243">
                  <c:v>20</c:v>
                </c:pt>
                <c:pt idx="8244">
                  <c:v>17</c:v>
                </c:pt>
                <c:pt idx="8245">
                  <c:v>15</c:v>
                </c:pt>
                <c:pt idx="8246">
                  <c:v>22</c:v>
                </c:pt>
                <c:pt idx="8247">
                  <c:v>19</c:v>
                </c:pt>
                <c:pt idx="8248">
                  <c:v>22</c:v>
                </c:pt>
                <c:pt idx="8249">
                  <c:v>20</c:v>
                </c:pt>
                <c:pt idx="8250">
                  <c:v>17</c:v>
                </c:pt>
                <c:pt idx="8251">
                  <c:v>19</c:v>
                </c:pt>
                <c:pt idx="8252">
                  <c:v>18</c:v>
                </c:pt>
                <c:pt idx="8253">
                  <c:v>17</c:v>
                </c:pt>
                <c:pt idx="8254">
                  <c:v>15</c:v>
                </c:pt>
                <c:pt idx="8255">
                  <c:v>16</c:v>
                </c:pt>
                <c:pt idx="8256">
                  <c:v>19</c:v>
                </c:pt>
                <c:pt idx="8257">
                  <c:v>15</c:v>
                </c:pt>
                <c:pt idx="8258">
                  <c:v>22</c:v>
                </c:pt>
                <c:pt idx="8259">
                  <c:v>18</c:v>
                </c:pt>
                <c:pt idx="8260">
                  <c:v>20</c:v>
                </c:pt>
                <c:pt idx="8261">
                  <c:v>17</c:v>
                </c:pt>
                <c:pt idx="8262">
                  <c:v>15</c:v>
                </c:pt>
                <c:pt idx="8263">
                  <c:v>17</c:v>
                </c:pt>
                <c:pt idx="8264">
                  <c:v>22</c:v>
                </c:pt>
                <c:pt idx="8265">
                  <c:v>19</c:v>
                </c:pt>
                <c:pt idx="8266">
                  <c:v>22</c:v>
                </c:pt>
                <c:pt idx="8267">
                  <c:v>18</c:v>
                </c:pt>
                <c:pt idx="8268">
                  <c:v>15</c:v>
                </c:pt>
                <c:pt idx="8269">
                  <c:v>21</c:v>
                </c:pt>
                <c:pt idx="8270">
                  <c:v>21</c:v>
                </c:pt>
                <c:pt idx="8271">
                  <c:v>16</c:v>
                </c:pt>
                <c:pt idx="8272">
                  <c:v>21</c:v>
                </c:pt>
                <c:pt idx="8273">
                  <c:v>24</c:v>
                </c:pt>
                <c:pt idx="8274">
                  <c:v>20</c:v>
                </c:pt>
                <c:pt idx="8275">
                  <c:v>22</c:v>
                </c:pt>
                <c:pt idx="8276">
                  <c:v>15</c:v>
                </c:pt>
                <c:pt idx="8277">
                  <c:v>19</c:v>
                </c:pt>
                <c:pt idx="8278">
                  <c:v>20</c:v>
                </c:pt>
                <c:pt idx="8279">
                  <c:v>20</c:v>
                </c:pt>
                <c:pt idx="8280">
                  <c:v>19</c:v>
                </c:pt>
                <c:pt idx="8281">
                  <c:v>18</c:v>
                </c:pt>
                <c:pt idx="8282">
                  <c:v>15</c:v>
                </c:pt>
                <c:pt idx="8283">
                  <c:v>19</c:v>
                </c:pt>
                <c:pt idx="8284">
                  <c:v>18</c:v>
                </c:pt>
                <c:pt idx="8285">
                  <c:v>21</c:v>
                </c:pt>
                <c:pt idx="8286">
                  <c:v>18</c:v>
                </c:pt>
                <c:pt idx="8287">
                  <c:v>15</c:v>
                </c:pt>
                <c:pt idx="8288">
                  <c:v>22</c:v>
                </c:pt>
                <c:pt idx="8289">
                  <c:v>21</c:v>
                </c:pt>
                <c:pt idx="8290">
                  <c:v>19</c:v>
                </c:pt>
                <c:pt idx="8291">
                  <c:v>19</c:v>
                </c:pt>
                <c:pt idx="8292">
                  <c:v>20</c:v>
                </c:pt>
                <c:pt idx="8293">
                  <c:v>22</c:v>
                </c:pt>
                <c:pt idx="8294">
                  <c:v>20</c:v>
                </c:pt>
                <c:pt idx="8295">
                  <c:v>17</c:v>
                </c:pt>
                <c:pt idx="8296">
                  <c:v>20</c:v>
                </c:pt>
                <c:pt idx="8297">
                  <c:v>17</c:v>
                </c:pt>
                <c:pt idx="8298">
                  <c:v>18</c:v>
                </c:pt>
                <c:pt idx="8299">
                  <c:v>19</c:v>
                </c:pt>
                <c:pt idx="8300">
                  <c:v>17</c:v>
                </c:pt>
                <c:pt idx="8301">
                  <c:v>20</c:v>
                </c:pt>
                <c:pt idx="8302">
                  <c:v>15</c:v>
                </c:pt>
                <c:pt idx="8303">
                  <c:v>18</c:v>
                </c:pt>
                <c:pt idx="8304">
                  <c:v>16</c:v>
                </c:pt>
                <c:pt idx="8305">
                  <c:v>22</c:v>
                </c:pt>
                <c:pt idx="8306">
                  <c:v>17</c:v>
                </c:pt>
                <c:pt idx="8307">
                  <c:v>22</c:v>
                </c:pt>
                <c:pt idx="8308">
                  <c:v>22</c:v>
                </c:pt>
                <c:pt idx="8309">
                  <c:v>17</c:v>
                </c:pt>
                <c:pt idx="8310">
                  <c:v>23</c:v>
                </c:pt>
                <c:pt idx="8311">
                  <c:v>17</c:v>
                </c:pt>
                <c:pt idx="8312">
                  <c:v>15</c:v>
                </c:pt>
                <c:pt idx="8313">
                  <c:v>15</c:v>
                </c:pt>
                <c:pt idx="8314">
                  <c:v>17</c:v>
                </c:pt>
                <c:pt idx="8315">
                  <c:v>20</c:v>
                </c:pt>
                <c:pt idx="8316">
                  <c:v>16</c:v>
                </c:pt>
                <c:pt idx="8317">
                  <c:v>22</c:v>
                </c:pt>
                <c:pt idx="8318">
                  <c:v>15</c:v>
                </c:pt>
                <c:pt idx="8319">
                  <c:v>15</c:v>
                </c:pt>
                <c:pt idx="8320">
                  <c:v>20</c:v>
                </c:pt>
                <c:pt idx="8321">
                  <c:v>22</c:v>
                </c:pt>
                <c:pt idx="8322">
                  <c:v>18</c:v>
                </c:pt>
                <c:pt idx="8323">
                  <c:v>20</c:v>
                </c:pt>
                <c:pt idx="8324">
                  <c:v>22</c:v>
                </c:pt>
                <c:pt idx="8325">
                  <c:v>21</c:v>
                </c:pt>
                <c:pt idx="8326">
                  <c:v>18</c:v>
                </c:pt>
                <c:pt idx="8327">
                  <c:v>15</c:v>
                </c:pt>
                <c:pt idx="8328">
                  <c:v>20</c:v>
                </c:pt>
                <c:pt idx="8329">
                  <c:v>20</c:v>
                </c:pt>
                <c:pt idx="8330">
                  <c:v>23</c:v>
                </c:pt>
                <c:pt idx="8331">
                  <c:v>16</c:v>
                </c:pt>
                <c:pt idx="8332">
                  <c:v>20</c:v>
                </c:pt>
                <c:pt idx="8333">
                  <c:v>20</c:v>
                </c:pt>
                <c:pt idx="8334">
                  <c:v>16</c:v>
                </c:pt>
                <c:pt idx="8335">
                  <c:v>22</c:v>
                </c:pt>
                <c:pt idx="8336">
                  <c:v>16</c:v>
                </c:pt>
                <c:pt idx="8337">
                  <c:v>17</c:v>
                </c:pt>
                <c:pt idx="8338">
                  <c:v>17</c:v>
                </c:pt>
                <c:pt idx="8339">
                  <c:v>19</c:v>
                </c:pt>
                <c:pt idx="8340">
                  <c:v>22</c:v>
                </c:pt>
                <c:pt idx="8341">
                  <c:v>17</c:v>
                </c:pt>
                <c:pt idx="8342">
                  <c:v>22</c:v>
                </c:pt>
                <c:pt idx="8343">
                  <c:v>20</c:v>
                </c:pt>
                <c:pt idx="8344">
                  <c:v>18</c:v>
                </c:pt>
                <c:pt idx="8345">
                  <c:v>17</c:v>
                </c:pt>
                <c:pt idx="8346">
                  <c:v>22</c:v>
                </c:pt>
                <c:pt idx="8347">
                  <c:v>20</c:v>
                </c:pt>
                <c:pt idx="8348">
                  <c:v>20</c:v>
                </c:pt>
                <c:pt idx="8349">
                  <c:v>17</c:v>
                </c:pt>
                <c:pt idx="8350">
                  <c:v>17</c:v>
                </c:pt>
                <c:pt idx="8351">
                  <c:v>17</c:v>
                </c:pt>
                <c:pt idx="8352">
                  <c:v>22</c:v>
                </c:pt>
                <c:pt idx="8353">
                  <c:v>15</c:v>
                </c:pt>
                <c:pt idx="8354">
                  <c:v>15</c:v>
                </c:pt>
                <c:pt idx="8355">
                  <c:v>22</c:v>
                </c:pt>
                <c:pt idx="8356">
                  <c:v>20</c:v>
                </c:pt>
                <c:pt idx="8357">
                  <c:v>21</c:v>
                </c:pt>
                <c:pt idx="8358">
                  <c:v>21</c:v>
                </c:pt>
                <c:pt idx="8359">
                  <c:v>16</c:v>
                </c:pt>
                <c:pt idx="8360">
                  <c:v>17</c:v>
                </c:pt>
                <c:pt idx="8361">
                  <c:v>18</c:v>
                </c:pt>
                <c:pt idx="8362">
                  <c:v>17</c:v>
                </c:pt>
                <c:pt idx="8363">
                  <c:v>21</c:v>
                </c:pt>
                <c:pt idx="8364">
                  <c:v>20</c:v>
                </c:pt>
                <c:pt idx="8365">
                  <c:v>21</c:v>
                </c:pt>
                <c:pt idx="8366">
                  <c:v>17</c:v>
                </c:pt>
                <c:pt idx="8367">
                  <c:v>16</c:v>
                </c:pt>
                <c:pt idx="8368">
                  <c:v>22</c:v>
                </c:pt>
                <c:pt idx="8369">
                  <c:v>20</c:v>
                </c:pt>
                <c:pt idx="8370">
                  <c:v>15</c:v>
                </c:pt>
                <c:pt idx="8371">
                  <c:v>15</c:v>
                </c:pt>
                <c:pt idx="8372">
                  <c:v>21</c:v>
                </c:pt>
                <c:pt idx="8373">
                  <c:v>16</c:v>
                </c:pt>
                <c:pt idx="8374">
                  <c:v>15</c:v>
                </c:pt>
                <c:pt idx="8375">
                  <c:v>22</c:v>
                </c:pt>
                <c:pt idx="8376">
                  <c:v>15</c:v>
                </c:pt>
                <c:pt idx="8377">
                  <c:v>22</c:v>
                </c:pt>
                <c:pt idx="8378">
                  <c:v>15</c:v>
                </c:pt>
                <c:pt idx="8379">
                  <c:v>20</c:v>
                </c:pt>
                <c:pt idx="8380">
                  <c:v>18</c:v>
                </c:pt>
                <c:pt idx="8381">
                  <c:v>17</c:v>
                </c:pt>
                <c:pt idx="8382">
                  <c:v>15</c:v>
                </c:pt>
                <c:pt idx="8383">
                  <c:v>18</c:v>
                </c:pt>
                <c:pt idx="8384">
                  <c:v>21</c:v>
                </c:pt>
                <c:pt idx="8385">
                  <c:v>17</c:v>
                </c:pt>
                <c:pt idx="8386">
                  <c:v>18</c:v>
                </c:pt>
                <c:pt idx="8387">
                  <c:v>17</c:v>
                </c:pt>
                <c:pt idx="8388">
                  <c:v>17</c:v>
                </c:pt>
                <c:pt idx="8389">
                  <c:v>16</c:v>
                </c:pt>
                <c:pt idx="8390">
                  <c:v>16</c:v>
                </c:pt>
                <c:pt idx="8391">
                  <c:v>15</c:v>
                </c:pt>
                <c:pt idx="8392">
                  <c:v>21</c:v>
                </c:pt>
                <c:pt idx="8393">
                  <c:v>16</c:v>
                </c:pt>
                <c:pt idx="8394">
                  <c:v>21</c:v>
                </c:pt>
                <c:pt idx="8395">
                  <c:v>22</c:v>
                </c:pt>
                <c:pt idx="8396">
                  <c:v>22</c:v>
                </c:pt>
                <c:pt idx="8397">
                  <c:v>17</c:v>
                </c:pt>
                <c:pt idx="8398">
                  <c:v>15</c:v>
                </c:pt>
                <c:pt idx="8399">
                  <c:v>17</c:v>
                </c:pt>
                <c:pt idx="8400">
                  <c:v>16</c:v>
                </c:pt>
                <c:pt idx="8401">
                  <c:v>16</c:v>
                </c:pt>
                <c:pt idx="8402">
                  <c:v>16</c:v>
                </c:pt>
                <c:pt idx="8403">
                  <c:v>15</c:v>
                </c:pt>
                <c:pt idx="8404">
                  <c:v>16</c:v>
                </c:pt>
                <c:pt idx="8405">
                  <c:v>15</c:v>
                </c:pt>
                <c:pt idx="8406">
                  <c:v>17</c:v>
                </c:pt>
                <c:pt idx="8407">
                  <c:v>19</c:v>
                </c:pt>
                <c:pt idx="8408">
                  <c:v>18</c:v>
                </c:pt>
                <c:pt idx="8409">
                  <c:v>17</c:v>
                </c:pt>
                <c:pt idx="8410">
                  <c:v>19</c:v>
                </c:pt>
                <c:pt idx="8411">
                  <c:v>15</c:v>
                </c:pt>
                <c:pt idx="8412">
                  <c:v>15</c:v>
                </c:pt>
                <c:pt idx="8413">
                  <c:v>17</c:v>
                </c:pt>
                <c:pt idx="8414">
                  <c:v>16</c:v>
                </c:pt>
                <c:pt idx="8415">
                  <c:v>21</c:v>
                </c:pt>
                <c:pt idx="8416">
                  <c:v>16</c:v>
                </c:pt>
                <c:pt idx="8417">
                  <c:v>15</c:v>
                </c:pt>
                <c:pt idx="8418">
                  <c:v>21</c:v>
                </c:pt>
                <c:pt idx="8419">
                  <c:v>18</c:v>
                </c:pt>
                <c:pt idx="8420">
                  <c:v>18</c:v>
                </c:pt>
                <c:pt idx="8421">
                  <c:v>20</c:v>
                </c:pt>
                <c:pt idx="8422">
                  <c:v>15</c:v>
                </c:pt>
                <c:pt idx="8423">
                  <c:v>17</c:v>
                </c:pt>
                <c:pt idx="8424">
                  <c:v>17</c:v>
                </c:pt>
                <c:pt idx="8425">
                  <c:v>16</c:v>
                </c:pt>
                <c:pt idx="8426">
                  <c:v>19</c:v>
                </c:pt>
                <c:pt idx="8427">
                  <c:v>20</c:v>
                </c:pt>
                <c:pt idx="8428">
                  <c:v>15</c:v>
                </c:pt>
                <c:pt idx="8429">
                  <c:v>18</c:v>
                </c:pt>
                <c:pt idx="8430">
                  <c:v>22</c:v>
                </c:pt>
                <c:pt idx="8431">
                  <c:v>22</c:v>
                </c:pt>
                <c:pt idx="8432">
                  <c:v>17</c:v>
                </c:pt>
                <c:pt idx="8433">
                  <c:v>17</c:v>
                </c:pt>
                <c:pt idx="8434">
                  <c:v>20</c:v>
                </c:pt>
                <c:pt idx="8435">
                  <c:v>20</c:v>
                </c:pt>
                <c:pt idx="8436">
                  <c:v>15</c:v>
                </c:pt>
                <c:pt idx="8437">
                  <c:v>16</c:v>
                </c:pt>
                <c:pt idx="8438">
                  <c:v>20</c:v>
                </c:pt>
                <c:pt idx="8439">
                  <c:v>20</c:v>
                </c:pt>
                <c:pt idx="8440">
                  <c:v>17</c:v>
                </c:pt>
                <c:pt idx="8441">
                  <c:v>19</c:v>
                </c:pt>
                <c:pt idx="8442">
                  <c:v>17</c:v>
                </c:pt>
                <c:pt idx="8443">
                  <c:v>19</c:v>
                </c:pt>
                <c:pt idx="8444">
                  <c:v>22</c:v>
                </c:pt>
                <c:pt idx="8445">
                  <c:v>20</c:v>
                </c:pt>
                <c:pt idx="8446">
                  <c:v>20</c:v>
                </c:pt>
                <c:pt idx="8447">
                  <c:v>20</c:v>
                </c:pt>
                <c:pt idx="8448">
                  <c:v>17</c:v>
                </c:pt>
                <c:pt idx="8449">
                  <c:v>17</c:v>
                </c:pt>
                <c:pt idx="8450">
                  <c:v>15</c:v>
                </c:pt>
                <c:pt idx="8451">
                  <c:v>19</c:v>
                </c:pt>
                <c:pt idx="8452">
                  <c:v>17</c:v>
                </c:pt>
                <c:pt idx="8453">
                  <c:v>15</c:v>
                </c:pt>
                <c:pt idx="8454">
                  <c:v>16</c:v>
                </c:pt>
                <c:pt idx="8455">
                  <c:v>15</c:v>
                </c:pt>
                <c:pt idx="8456">
                  <c:v>15</c:v>
                </c:pt>
                <c:pt idx="8457">
                  <c:v>22</c:v>
                </c:pt>
                <c:pt idx="8458">
                  <c:v>16</c:v>
                </c:pt>
                <c:pt idx="8459">
                  <c:v>15</c:v>
                </c:pt>
                <c:pt idx="8460">
                  <c:v>22</c:v>
                </c:pt>
                <c:pt idx="8461">
                  <c:v>20</c:v>
                </c:pt>
                <c:pt idx="8462">
                  <c:v>18</c:v>
                </c:pt>
                <c:pt idx="8463">
                  <c:v>18</c:v>
                </c:pt>
                <c:pt idx="8464">
                  <c:v>17</c:v>
                </c:pt>
                <c:pt idx="8465">
                  <c:v>24</c:v>
                </c:pt>
                <c:pt idx="8466">
                  <c:v>21</c:v>
                </c:pt>
                <c:pt idx="8467">
                  <c:v>20</c:v>
                </c:pt>
                <c:pt idx="8468">
                  <c:v>15</c:v>
                </c:pt>
                <c:pt idx="8469">
                  <c:v>15</c:v>
                </c:pt>
                <c:pt idx="8470">
                  <c:v>16</c:v>
                </c:pt>
                <c:pt idx="8471">
                  <c:v>22</c:v>
                </c:pt>
                <c:pt idx="8472">
                  <c:v>22</c:v>
                </c:pt>
                <c:pt idx="8473">
                  <c:v>15</c:v>
                </c:pt>
                <c:pt idx="8474">
                  <c:v>17</c:v>
                </c:pt>
                <c:pt idx="8475">
                  <c:v>22</c:v>
                </c:pt>
                <c:pt idx="8476">
                  <c:v>15</c:v>
                </c:pt>
                <c:pt idx="8477">
                  <c:v>22</c:v>
                </c:pt>
                <c:pt idx="8478">
                  <c:v>17</c:v>
                </c:pt>
                <c:pt idx="8479">
                  <c:v>15</c:v>
                </c:pt>
                <c:pt idx="8480">
                  <c:v>22</c:v>
                </c:pt>
                <c:pt idx="8481">
                  <c:v>24</c:v>
                </c:pt>
                <c:pt idx="8482">
                  <c:v>17</c:v>
                </c:pt>
                <c:pt idx="8483">
                  <c:v>15</c:v>
                </c:pt>
                <c:pt idx="8484">
                  <c:v>21</c:v>
                </c:pt>
                <c:pt idx="8485">
                  <c:v>18</c:v>
                </c:pt>
                <c:pt idx="8486">
                  <c:v>15</c:v>
                </c:pt>
                <c:pt idx="8487">
                  <c:v>22</c:v>
                </c:pt>
                <c:pt idx="8488">
                  <c:v>23</c:v>
                </c:pt>
                <c:pt idx="8489">
                  <c:v>20</c:v>
                </c:pt>
                <c:pt idx="8490">
                  <c:v>22</c:v>
                </c:pt>
                <c:pt idx="8491">
                  <c:v>21</c:v>
                </c:pt>
                <c:pt idx="8492">
                  <c:v>17</c:v>
                </c:pt>
                <c:pt idx="8493">
                  <c:v>22</c:v>
                </c:pt>
                <c:pt idx="8494">
                  <c:v>16</c:v>
                </c:pt>
                <c:pt idx="8495">
                  <c:v>16</c:v>
                </c:pt>
                <c:pt idx="8496">
                  <c:v>19</c:v>
                </c:pt>
                <c:pt idx="8497">
                  <c:v>17</c:v>
                </c:pt>
                <c:pt idx="8498">
                  <c:v>22</c:v>
                </c:pt>
                <c:pt idx="8499">
                  <c:v>16</c:v>
                </c:pt>
                <c:pt idx="8500">
                  <c:v>16</c:v>
                </c:pt>
                <c:pt idx="8501">
                  <c:v>16</c:v>
                </c:pt>
                <c:pt idx="8502">
                  <c:v>22</c:v>
                </c:pt>
                <c:pt idx="8503">
                  <c:v>24</c:v>
                </c:pt>
                <c:pt idx="8504">
                  <c:v>20</c:v>
                </c:pt>
                <c:pt idx="8505">
                  <c:v>16</c:v>
                </c:pt>
                <c:pt idx="8506">
                  <c:v>16</c:v>
                </c:pt>
                <c:pt idx="8507">
                  <c:v>15</c:v>
                </c:pt>
                <c:pt idx="8508">
                  <c:v>21</c:v>
                </c:pt>
                <c:pt idx="8509">
                  <c:v>22</c:v>
                </c:pt>
                <c:pt idx="8510">
                  <c:v>16</c:v>
                </c:pt>
                <c:pt idx="8511">
                  <c:v>21</c:v>
                </c:pt>
                <c:pt idx="8512">
                  <c:v>18</c:v>
                </c:pt>
                <c:pt idx="8513">
                  <c:v>20</c:v>
                </c:pt>
                <c:pt idx="8514">
                  <c:v>19</c:v>
                </c:pt>
                <c:pt idx="8515">
                  <c:v>18</c:v>
                </c:pt>
                <c:pt idx="8516">
                  <c:v>21</c:v>
                </c:pt>
                <c:pt idx="8517">
                  <c:v>15</c:v>
                </c:pt>
                <c:pt idx="8518">
                  <c:v>16</c:v>
                </c:pt>
                <c:pt idx="8519">
                  <c:v>23</c:v>
                </c:pt>
                <c:pt idx="8520">
                  <c:v>15</c:v>
                </c:pt>
                <c:pt idx="8521">
                  <c:v>15</c:v>
                </c:pt>
                <c:pt idx="8522">
                  <c:v>17</c:v>
                </c:pt>
                <c:pt idx="8523">
                  <c:v>16</c:v>
                </c:pt>
                <c:pt idx="8524">
                  <c:v>15</c:v>
                </c:pt>
                <c:pt idx="8525">
                  <c:v>20</c:v>
                </c:pt>
                <c:pt idx="8526">
                  <c:v>15</c:v>
                </c:pt>
                <c:pt idx="8527">
                  <c:v>19</c:v>
                </c:pt>
                <c:pt idx="8528">
                  <c:v>19</c:v>
                </c:pt>
                <c:pt idx="8529">
                  <c:v>17</c:v>
                </c:pt>
                <c:pt idx="8530">
                  <c:v>22</c:v>
                </c:pt>
                <c:pt idx="8531">
                  <c:v>15</c:v>
                </c:pt>
                <c:pt idx="8532">
                  <c:v>18</c:v>
                </c:pt>
                <c:pt idx="8533">
                  <c:v>18</c:v>
                </c:pt>
                <c:pt idx="8534">
                  <c:v>16</c:v>
                </c:pt>
                <c:pt idx="8535">
                  <c:v>15</c:v>
                </c:pt>
                <c:pt idx="8536">
                  <c:v>22</c:v>
                </c:pt>
                <c:pt idx="8537">
                  <c:v>22</c:v>
                </c:pt>
                <c:pt idx="8538">
                  <c:v>19</c:v>
                </c:pt>
                <c:pt idx="8539">
                  <c:v>17</c:v>
                </c:pt>
                <c:pt idx="8540">
                  <c:v>20</c:v>
                </c:pt>
                <c:pt idx="8541">
                  <c:v>20</c:v>
                </c:pt>
                <c:pt idx="8542">
                  <c:v>15</c:v>
                </c:pt>
                <c:pt idx="8543">
                  <c:v>15</c:v>
                </c:pt>
                <c:pt idx="8544">
                  <c:v>15</c:v>
                </c:pt>
                <c:pt idx="8545">
                  <c:v>16</c:v>
                </c:pt>
                <c:pt idx="8546">
                  <c:v>17</c:v>
                </c:pt>
                <c:pt idx="8547">
                  <c:v>15</c:v>
                </c:pt>
                <c:pt idx="8548">
                  <c:v>22</c:v>
                </c:pt>
                <c:pt idx="8549">
                  <c:v>18</c:v>
                </c:pt>
                <c:pt idx="8550">
                  <c:v>22</c:v>
                </c:pt>
                <c:pt idx="8551">
                  <c:v>21</c:v>
                </c:pt>
                <c:pt idx="8552">
                  <c:v>22</c:v>
                </c:pt>
                <c:pt idx="8553">
                  <c:v>22</c:v>
                </c:pt>
                <c:pt idx="8554">
                  <c:v>16</c:v>
                </c:pt>
                <c:pt idx="8555">
                  <c:v>18</c:v>
                </c:pt>
                <c:pt idx="8556">
                  <c:v>20</c:v>
                </c:pt>
                <c:pt idx="8557">
                  <c:v>17</c:v>
                </c:pt>
                <c:pt idx="8558">
                  <c:v>15</c:v>
                </c:pt>
                <c:pt idx="8559">
                  <c:v>15</c:v>
                </c:pt>
                <c:pt idx="8560">
                  <c:v>16</c:v>
                </c:pt>
                <c:pt idx="8561">
                  <c:v>16</c:v>
                </c:pt>
                <c:pt idx="8562">
                  <c:v>17</c:v>
                </c:pt>
                <c:pt idx="8563">
                  <c:v>17</c:v>
                </c:pt>
                <c:pt idx="8564">
                  <c:v>15</c:v>
                </c:pt>
                <c:pt idx="8565">
                  <c:v>17</c:v>
                </c:pt>
                <c:pt idx="8566">
                  <c:v>22</c:v>
                </c:pt>
                <c:pt idx="8567">
                  <c:v>22</c:v>
                </c:pt>
                <c:pt idx="8568">
                  <c:v>21</c:v>
                </c:pt>
                <c:pt idx="8569">
                  <c:v>18</c:v>
                </c:pt>
                <c:pt idx="8570">
                  <c:v>19</c:v>
                </c:pt>
                <c:pt idx="8571">
                  <c:v>18</c:v>
                </c:pt>
                <c:pt idx="8572">
                  <c:v>16</c:v>
                </c:pt>
                <c:pt idx="8573">
                  <c:v>16</c:v>
                </c:pt>
                <c:pt idx="8574">
                  <c:v>15</c:v>
                </c:pt>
                <c:pt idx="8575">
                  <c:v>15</c:v>
                </c:pt>
                <c:pt idx="8576">
                  <c:v>15</c:v>
                </c:pt>
                <c:pt idx="8577">
                  <c:v>18</c:v>
                </c:pt>
                <c:pt idx="8578">
                  <c:v>18</c:v>
                </c:pt>
                <c:pt idx="8579">
                  <c:v>17</c:v>
                </c:pt>
                <c:pt idx="8580">
                  <c:v>16</c:v>
                </c:pt>
                <c:pt idx="8581">
                  <c:v>22</c:v>
                </c:pt>
                <c:pt idx="8582">
                  <c:v>22</c:v>
                </c:pt>
                <c:pt idx="8583">
                  <c:v>20</c:v>
                </c:pt>
                <c:pt idx="8584">
                  <c:v>17</c:v>
                </c:pt>
                <c:pt idx="8585">
                  <c:v>16</c:v>
                </c:pt>
                <c:pt idx="8586">
                  <c:v>22</c:v>
                </c:pt>
                <c:pt idx="8587">
                  <c:v>22</c:v>
                </c:pt>
                <c:pt idx="8588">
                  <c:v>22</c:v>
                </c:pt>
                <c:pt idx="8589">
                  <c:v>15</c:v>
                </c:pt>
                <c:pt idx="8590">
                  <c:v>19</c:v>
                </c:pt>
                <c:pt idx="8591">
                  <c:v>21</c:v>
                </c:pt>
                <c:pt idx="8592">
                  <c:v>16</c:v>
                </c:pt>
                <c:pt idx="8593">
                  <c:v>20</c:v>
                </c:pt>
                <c:pt idx="8594">
                  <c:v>21</c:v>
                </c:pt>
                <c:pt idx="8595">
                  <c:v>21</c:v>
                </c:pt>
                <c:pt idx="8596">
                  <c:v>17</c:v>
                </c:pt>
                <c:pt idx="8597">
                  <c:v>19</c:v>
                </c:pt>
                <c:pt idx="8598">
                  <c:v>15</c:v>
                </c:pt>
                <c:pt idx="8599">
                  <c:v>19</c:v>
                </c:pt>
                <c:pt idx="8600">
                  <c:v>17</c:v>
                </c:pt>
                <c:pt idx="8601">
                  <c:v>22</c:v>
                </c:pt>
                <c:pt idx="8602">
                  <c:v>17</c:v>
                </c:pt>
                <c:pt idx="8603">
                  <c:v>21</c:v>
                </c:pt>
                <c:pt idx="8604">
                  <c:v>17</c:v>
                </c:pt>
                <c:pt idx="8605">
                  <c:v>18</c:v>
                </c:pt>
                <c:pt idx="8606">
                  <c:v>16</c:v>
                </c:pt>
                <c:pt idx="8607">
                  <c:v>17</c:v>
                </c:pt>
                <c:pt idx="8608">
                  <c:v>22</c:v>
                </c:pt>
                <c:pt idx="8609">
                  <c:v>21</c:v>
                </c:pt>
                <c:pt idx="8610">
                  <c:v>17</c:v>
                </c:pt>
                <c:pt idx="8611">
                  <c:v>20</c:v>
                </c:pt>
                <c:pt idx="8612">
                  <c:v>19</c:v>
                </c:pt>
                <c:pt idx="8613">
                  <c:v>20</c:v>
                </c:pt>
                <c:pt idx="8614">
                  <c:v>18</c:v>
                </c:pt>
                <c:pt idx="8615">
                  <c:v>15</c:v>
                </c:pt>
                <c:pt idx="8616">
                  <c:v>19</c:v>
                </c:pt>
                <c:pt idx="8617">
                  <c:v>22</c:v>
                </c:pt>
                <c:pt idx="8618">
                  <c:v>20</c:v>
                </c:pt>
                <c:pt idx="8619">
                  <c:v>16</c:v>
                </c:pt>
                <c:pt idx="8620">
                  <c:v>16</c:v>
                </c:pt>
                <c:pt idx="8621">
                  <c:v>18</c:v>
                </c:pt>
                <c:pt idx="8622">
                  <c:v>20</c:v>
                </c:pt>
                <c:pt idx="8623">
                  <c:v>22</c:v>
                </c:pt>
                <c:pt idx="8624">
                  <c:v>17</c:v>
                </c:pt>
                <c:pt idx="8625">
                  <c:v>20</c:v>
                </c:pt>
                <c:pt idx="8626">
                  <c:v>15</c:v>
                </c:pt>
                <c:pt idx="8627">
                  <c:v>18</c:v>
                </c:pt>
                <c:pt idx="8628">
                  <c:v>20</c:v>
                </c:pt>
                <c:pt idx="8629">
                  <c:v>17</c:v>
                </c:pt>
                <c:pt idx="8630">
                  <c:v>23</c:v>
                </c:pt>
                <c:pt idx="8631">
                  <c:v>18</c:v>
                </c:pt>
                <c:pt idx="8632">
                  <c:v>18</c:v>
                </c:pt>
                <c:pt idx="8633">
                  <c:v>18</c:v>
                </c:pt>
                <c:pt idx="8634">
                  <c:v>22</c:v>
                </c:pt>
                <c:pt idx="8635">
                  <c:v>22</c:v>
                </c:pt>
                <c:pt idx="8636">
                  <c:v>18</c:v>
                </c:pt>
                <c:pt idx="8637">
                  <c:v>17</c:v>
                </c:pt>
                <c:pt idx="8638">
                  <c:v>20</c:v>
                </c:pt>
                <c:pt idx="8639">
                  <c:v>21</c:v>
                </c:pt>
                <c:pt idx="8640">
                  <c:v>20</c:v>
                </c:pt>
                <c:pt idx="8641">
                  <c:v>15</c:v>
                </c:pt>
                <c:pt idx="8642">
                  <c:v>22</c:v>
                </c:pt>
                <c:pt idx="8643">
                  <c:v>19</c:v>
                </c:pt>
                <c:pt idx="8644">
                  <c:v>16</c:v>
                </c:pt>
                <c:pt idx="8645">
                  <c:v>15</c:v>
                </c:pt>
                <c:pt idx="8646">
                  <c:v>16</c:v>
                </c:pt>
                <c:pt idx="8647">
                  <c:v>22</c:v>
                </c:pt>
                <c:pt idx="8648">
                  <c:v>17</c:v>
                </c:pt>
                <c:pt idx="8649">
                  <c:v>22</c:v>
                </c:pt>
                <c:pt idx="8650">
                  <c:v>22</c:v>
                </c:pt>
                <c:pt idx="8651">
                  <c:v>15</c:v>
                </c:pt>
                <c:pt idx="8652">
                  <c:v>17</c:v>
                </c:pt>
                <c:pt idx="8653">
                  <c:v>18</c:v>
                </c:pt>
                <c:pt idx="8654">
                  <c:v>17</c:v>
                </c:pt>
                <c:pt idx="8655">
                  <c:v>16</c:v>
                </c:pt>
                <c:pt idx="8656">
                  <c:v>15</c:v>
                </c:pt>
                <c:pt idx="8657">
                  <c:v>17</c:v>
                </c:pt>
                <c:pt idx="8658">
                  <c:v>17</c:v>
                </c:pt>
                <c:pt idx="8659">
                  <c:v>19</c:v>
                </c:pt>
                <c:pt idx="8660">
                  <c:v>22</c:v>
                </c:pt>
                <c:pt idx="8661">
                  <c:v>16</c:v>
                </c:pt>
                <c:pt idx="8662">
                  <c:v>20</c:v>
                </c:pt>
                <c:pt idx="8663">
                  <c:v>22</c:v>
                </c:pt>
                <c:pt idx="8664">
                  <c:v>18</c:v>
                </c:pt>
                <c:pt idx="8665">
                  <c:v>17</c:v>
                </c:pt>
                <c:pt idx="8666">
                  <c:v>15</c:v>
                </c:pt>
                <c:pt idx="8667">
                  <c:v>22</c:v>
                </c:pt>
                <c:pt idx="8668">
                  <c:v>17</c:v>
                </c:pt>
                <c:pt idx="8669">
                  <c:v>15</c:v>
                </c:pt>
                <c:pt idx="8670">
                  <c:v>17</c:v>
                </c:pt>
                <c:pt idx="8671">
                  <c:v>17</c:v>
                </c:pt>
                <c:pt idx="8672">
                  <c:v>16</c:v>
                </c:pt>
                <c:pt idx="8673">
                  <c:v>15</c:v>
                </c:pt>
                <c:pt idx="8674">
                  <c:v>15</c:v>
                </c:pt>
                <c:pt idx="8675">
                  <c:v>15</c:v>
                </c:pt>
                <c:pt idx="8676">
                  <c:v>20</c:v>
                </c:pt>
                <c:pt idx="8677">
                  <c:v>20</c:v>
                </c:pt>
                <c:pt idx="8678">
                  <c:v>17</c:v>
                </c:pt>
                <c:pt idx="8679">
                  <c:v>17</c:v>
                </c:pt>
                <c:pt idx="8680">
                  <c:v>17</c:v>
                </c:pt>
                <c:pt idx="8681">
                  <c:v>19</c:v>
                </c:pt>
                <c:pt idx="8682">
                  <c:v>18</c:v>
                </c:pt>
                <c:pt idx="8683">
                  <c:v>22</c:v>
                </c:pt>
                <c:pt idx="8684">
                  <c:v>15</c:v>
                </c:pt>
                <c:pt idx="8685">
                  <c:v>16</c:v>
                </c:pt>
                <c:pt idx="8686">
                  <c:v>15</c:v>
                </c:pt>
                <c:pt idx="8687">
                  <c:v>16</c:v>
                </c:pt>
                <c:pt idx="8688">
                  <c:v>15</c:v>
                </c:pt>
                <c:pt idx="8689">
                  <c:v>18</c:v>
                </c:pt>
                <c:pt idx="8690">
                  <c:v>20</c:v>
                </c:pt>
                <c:pt idx="8691">
                  <c:v>18</c:v>
                </c:pt>
                <c:pt idx="8692">
                  <c:v>22</c:v>
                </c:pt>
                <c:pt idx="8693">
                  <c:v>21</c:v>
                </c:pt>
                <c:pt idx="8694">
                  <c:v>16</c:v>
                </c:pt>
                <c:pt idx="8695">
                  <c:v>17</c:v>
                </c:pt>
                <c:pt idx="8696">
                  <c:v>16</c:v>
                </c:pt>
                <c:pt idx="8697">
                  <c:v>17</c:v>
                </c:pt>
                <c:pt idx="8698">
                  <c:v>20</c:v>
                </c:pt>
                <c:pt idx="8699">
                  <c:v>18</c:v>
                </c:pt>
                <c:pt idx="8700">
                  <c:v>17</c:v>
                </c:pt>
                <c:pt idx="8701">
                  <c:v>19</c:v>
                </c:pt>
                <c:pt idx="8702">
                  <c:v>16</c:v>
                </c:pt>
                <c:pt idx="8703">
                  <c:v>15</c:v>
                </c:pt>
                <c:pt idx="8704">
                  <c:v>16</c:v>
                </c:pt>
                <c:pt idx="8705">
                  <c:v>22</c:v>
                </c:pt>
                <c:pt idx="8706">
                  <c:v>22</c:v>
                </c:pt>
                <c:pt idx="8707">
                  <c:v>20</c:v>
                </c:pt>
                <c:pt idx="8708">
                  <c:v>15</c:v>
                </c:pt>
                <c:pt idx="8709">
                  <c:v>15</c:v>
                </c:pt>
                <c:pt idx="8710">
                  <c:v>20</c:v>
                </c:pt>
                <c:pt idx="8711">
                  <c:v>20</c:v>
                </c:pt>
                <c:pt idx="8712">
                  <c:v>15</c:v>
                </c:pt>
                <c:pt idx="8713">
                  <c:v>18</c:v>
                </c:pt>
                <c:pt idx="8714">
                  <c:v>18</c:v>
                </c:pt>
                <c:pt idx="8715">
                  <c:v>20</c:v>
                </c:pt>
                <c:pt idx="8716">
                  <c:v>19</c:v>
                </c:pt>
                <c:pt idx="8717">
                  <c:v>16</c:v>
                </c:pt>
                <c:pt idx="8718">
                  <c:v>19</c:v>
                </c:pt>
                <c:pt idx="8719">
                  <c:v>17</c:v>
                </c:pt>
                <c:pt idx="8720">
                  <c:v>21</c:v>
                </c:pt>
                <c:pt idx="8721">
                  <c:v>20</c:v>
                </c:pt>
                <c:pt idx="8722">
                  <c:v>22</c:v>
                </c:pt>
                <c:pt idx="8723">
                  <c:v>17</c:v>
                </c:pt>
                <c:pt idx="8724">
                  <c:v>17</c:v>
                </c:pt>
                <c:pt idx="8725">
                  <c:v>22</c:v>
                </c:pt>
                <c:pt idx="8726">
                  <c:v>17</c:v>
                </c:pt>
                <c:pt idx="8727">
                  <c:v>16</c:v>
                </c:pt>
                <c:pt idx="8728">
                  <c:v>17</c:v>
                </c:pt>
                <c:pt idx="8729">
                  <c:v>15</c:v>
                </c:pt>
                <c:pt idx="8730">
                  <c:v>20</c:v>
                </c:pt>
                <c:pt idx="8731">
                  <c:v>22</c:v>
                </c:pt>
                <c:pt idx="8732">
                  <c:v>21</c:v>
                </c:pt>
                <c:pt idx="8733">
                  <c:v>22</c:v>
                </c:pt>
                <c:pt idx="8734">
                  <c:v>22</c:v>
                </c:pt>
                <c:pt idx="8735">
                  <c:v>20</c:v>
                </c:pt>
                <c:pt idx="8736">
                  <c:v>15</c:v>
                </c:pt>
                <c:pt idx="8737">
                  <c:v>22</c:v>
                </c:pt>
                <c:pt idx="8738">
                  <c:v>19</c:v>
                </c:pt>
                <c:pt idx="8739">
                  <c:v>15</c:v>
                </c:pt>
                <c:pt idx="8740">
                  <c:v>19</c:v>
                </c:pt>
                <c:pt idx="8741">
                  <c:v>19</c:v>
                </c:pt>
                <c:pt idx="8742">
                  <c:v>16</c:v>
                </c:pt>
                <c:pt idx="8743">
                  <c:v>19</c:v>
                </c:pt>
                <c:pt idx="8744">
                  <c:v>18</c:v>
                </c:pt>
                <c:pt idx="8745">
                  <c:v>17</c:v>
                </c:pt>
                <c:pt idx="8746">
                  <c:v>20</c:v>
                </c:pt>
                <c:pt idx="8747">
                  <c:v>15</c:v>
                </c:pt>
                <c:pt idx="8748">
                  <c:v>16</c:v>
                </c:pt>
                <c:pt idx="8749">
                  <c:v>17</c:v>
                </c:pt>
                <c:pt idx="8750">
                  <c:v>15</c:v>
                </c:pt>
                <c:pt idx="8751">
                  <c:v>15</c:v>
                </c:pt>
                <c:pt idx="8752">
                  <c:v>22</c:v>
                </c:pt>
                <c:pt idx="8753">
                  <c:v>15</c:v>
                </c:pt>
                <c:pt idx="8754">
                  <c:v>15</c:v>
                </c:pt>
                <c:pt idx="8755">
                  <c:v>18</c:v>
                </c:pt>
                <c:pt idx="8756">
                  <c:v>20</c:v>
                </c:pt>
                <c:pt idx="8757">
                  <c:v>18</c:v>
                </c:pt>
                <c:pt idx="8758">
                  <c:v>20</c:v>
                </c:pt>
                <c:pt idx="8759">
                  <c:v>22</c:v>
                </c:pt>
                <c:pt idx="8760">
                  <c:v>20</c:v>
                </c:pt>
                <c:pt idx="8761">
                  <c:v>22</c:v>
                </c:pt>
                <c:pt idx="8762">
                  <c:v>16</c:v>
                </c:pt>
                <c:pt idx="8763">
                  <c:v>22</c:v>
                </c:pt>
                <c:pt idx="8764">
                  <c:v>22</c:v>
                </c:pt>
                <c:pt idx="8765">
                  <c:v>17</c:v>
                </c:pt>
                <c:pt idx="8766">
                  <c:v>19</c:v>
                </c:pt>
                <c:pt idx="8767">
                  <c:v>21</c:v>
                </c:pt>
                <c:pt idx="8768">
                  <c:v>22</c:v>
                </c:pt>
                <c:pt idx="8769">
                  <c:v>15</c:v>
                </c:pt>
                <c:pt idx="8770">
                  <c:v>15</c:v>
                </c:pt>
                <c:pt idx="8771">
                  <c:v>22</c:v>
                </c:pt>
                <c:pt idx="8772">
                  <c:v>17</c:v>
                </c:pt>
                <c:pt idx="8773">
                  <c:v>17</c:v>
                </c:pt>
                <c:pt idx="8774">
                  <c:v>17</c:v>
                </c:pt>
                <c:pt idx="8775">
                  <c:v>22</c:v>
                </c:pt>
                <c:pt idx="8776">
                  <c:v>15</c:v>
                </c:pt>
                <c:pt idx="8777">
                  <c:v>17</c:v>
                </c:pt>
                <c:pt idx="8778">
                  <c:v>18</c:v>
                </c:pt>
                <c:pt idx="8779">
                  <c:v>22</c:v>
                </c:pt>
                <c:pt idx="8780">
                  <c:v>17</c:v>
                </c:pt>
                <c:pt idx="8781">
                  <c:v>21</c:v>
                </c:pt>
                <c:pt idx="8782">
                  <c:v>16</c:v>
                </c:pt>
                <c:pt idx="8783">
                  <c:v>22</c:v>
                </c:pt>
                <c:pt idx="8784">
                  <c:v>20</c:v>
                </c:pt>
                <c:pt idx="8785">
                  <c:v>18</c:v>
                </c:pt>
                <c:pt idx="8786">
                  <c:v>16</c:v>
                </c:pt>
                <c:pt idx="8787">
                  <c:v>15</c:v>
                </c:pt>
                <c:pt idx="8788">
                  <c:v>15</c:v>
                </c:pt>
                <c:pt idx="8789">
                  <c:v>15</c:v>
                </c:pt>
                <c:pt idx="8790">
                  <c:v>20</c:v>
                </c:pt>
                <c:pt idx="8791">
                  <c:v>18</c:v>
                </c:pt>
                <c:pt idx="8792">
                  <c:v>16</c:v>
                </c:pt>
                <c:pt idx="8793">
                  <c:v>18</c:v>
                </c:pt>
                <c:pt idx="8794">
                  <c:v>17</c:v>
                </c:pt>
                <c:pt idx="8795">
                  <c:v>21</c:v>
                </c:pt>
                <c:pt idx="8796">
                  <c:v>17</c:v>
                </c:pt>
                <c:pt idx="8797">
                  <c:v>17</c:v>
                </c:pt>
                <c:pt idx="8798">
                  <c:v>17</c:v>
                </c:pt>
                <c:pt idx="8799">
                  <c:v>17</c:v>
                </c:pt>
                <c:pt idx="8800">
                  <c:v>15</c:v>
                </c:pt>
                <c:pt idx="8801">
                  <c:v>20</c:v>
                </c:pt>
                <c:pt idx="8802">
                  <c:v>16</c:v>
                </c:pt>
                <c:pt idx="8803">
                  <c:v>22</c:v>
                </c:pt>
                <c:pt idx="8804">
                  <c:v>22</c:v>
                </c:pt>
                <c:pt idx="8805">
                  <c:v>20</c:v>
                </c:pt>
                <c:pt idx="8806">
                  <c:v>18</c:v>
                </c:pt>
                <c:pt idx="8807">
                  <c:v>20</c:v>
                </c:pt>
                <c:pt idx="8808">
                  <c:v>16</c:v>
                </c:pt>
                <c:pt idx="8809">
                  <c:v>18</c:v>
                </c:pt>
                <c:pt idx="8810">
                  <c:v>18</c:v>
                </c:pt>
                <c:pt idx="8811">
                  <c:v>15</c:v>
                </c:pt>
                <c:pt idx="8812">
                  <c:v>19</c:v>
                </c:pt>
                <c:pt idx="8813">
                  <c:v>18</c:v>
                </c:pt>
                <c:pt idx="8814">
                  <c:v>17</c:v>
                </c:pt>
                <c:pt idx="8815">
                  <c:v>17</c:v>
                </c:pt>
                <c:pt idx="8816">
                  <c:v>17</c:v>
                </c:pt>
                <c:pt idx="8817">
                  <c:v>20</c:v>
                </c:pt>
                <c:pt idx="8818">
                  <c:v>16</c:v>
                </c:pt>
                <c:pt idx="8819">
                  <c:v>18</c:v>
                </c:pt>
                <c:pt idx="8820">
                  <c:v>17</c:v>
                </c:pt>
                <c:pt idx="8821">
                  <c:v>21</c:v>
                </c:pt>
                <c:pt idx="8822">
                  <c:v>22</c:v>
                </c:pt>
                <c:pt idx="8823">
                  <c:v>18</c:v>
                </c:pt>
                <c:pt idx="8824">
                  <c:v>17</c:v>
                </c:pt>
                <c:pt idx="8825">
                  <c:v>22</c:v>
                </c:pt>
                <c:pt idx="8826">
                  <c:v>13</c:v>
                </c:pt>
                <c:pt idx="8827">
                  <c:v>15</c:v>
                </c:pt>
                <c:pt idx="8828">
                  <c:v>15</c:v>
                </c:pt>
                <c:pt idx="8829">
                  <c:v>18</c:v>
                </c:pt>
                <c:pt idx="8830">
                  <c:v>19</c:v>
                </c:pt>
                <c:pt idx="8831">
                  <c:v>19</c:v>
                </c:pt>
                <c:pt idx="8832">
                  <c:v>20</c:v>
                </c:pt>
                <c:pt idx="8833">
                  <c:v>20</c:v>
                </c:pt>
                <c:pt idx="8834">
                  <c:v>19</c:v>
                </c:pt>
                <c:pt idx="8835">
                  <c:v>20</c:v>
                </c:pt>
                <c:pt idx="8836">
                  <c:v>18</c:v>
                </c:pt>
                <c:pt idx="8837">
                  <c:v>15</c:v>
                </c:pt>
                <c:pt idx="8838">
                  <c:v>20</c:v>
                </c:pt>
                <c:pt idx="8839">
                  <c:v>17</c:v>
                </c:pt>
                <c:pt idx="8840">
                  <c:v>15</c:v>
                </c:pt>
                <c:pt idx="8841">
                  <c:v>15</c:v>
                </c:pt>
                <c:pt idx="8842">
                  <c:v>21</c:v>
                </c:pt>
                <c:pt idx="8843">
                  <c:v>20</c:v>
                </c:pt>
                <c:pt idx="8844">
                  <c:v>16</c:v>
                </c:pt>
                <c:pt idx="8845">
                  <c:v>20</c:v>
                </c:pt>
                <c:pt idx="8846">
                  <c:v>20</c:v>
                </c:pt>
                <c:pt idx="8847">
                  <c:v>20</c:v>
                </c:pt>
                <c:pt idx="8848">
                  <c:v>15</c:v>
                </c:pt>
                <c:pt idx="8849">
                  <c:v>20</c:v>
                </c:pt>
                <c:pt idx="8850">
                  <c:v>22</c:v>
                </c:pt>
                <c:pt idx="8851">
                  <c:v>22</c:v>
                </c:pt>
                <c:pt idx="8852">
                  <c:v>18</c:v>
                </c:pt>
                <c:pt idx="8853">
                  <c:v>17</c:v>
                </c:pt>
                <c:pt idx="8854">
                  <c:v>20</c:v>
                </c:pt>
                <c:pt idx="8855">
                  <c:v>20</c:v>
                </c:pt>
                <c:pt idx="8856">
                  <c:v>20</c:v>
                </c:pt>
                <c:pt idx="8857">
                  <c:v>22</c:v>
                </c:pt>
                <c:pt idx="8858">
                  <c:v>21</c:v>
                </c:pt>
                <c:pt idx="8859">
                  <c:v>15</c:v>
                </c:pt>
                <c:pt idx="8860">
                  <c:v>17</c:v>
                </c:pt>
                <c:pt idx="8861">
                  <c:v>17</c:v>
                </c:pt>
                <c:pt idx="8862">
                  <c:v>22</c:v>
                </c:pt>
                <c:pt idx="8863">
                  <c:v>18</c:v>
                </c:pt>
                <c:pt idx="8864">
                  <c:v>19</c:v>
                </c:pt>
                <c:pt idx="8865">
                  <c:v>17</c:v>
                </c:pt>
                <c:pt idx="8866">
                  <c:v>21</c:v>
                </c:pt>
                <c:pt idx="8867">
                  <c:v>20</c:v>
                </c:pt>
                <c:pt idx="8868">
                  <c:v>15</c:v>
                </c:pt>
                <c:pt idx="8869">
                  <c:v>16</c:v>
                </c:pt>
                <c:pt idx="8870">
                  <c:v>20</c:v>
                </c:pt>
                <c:pt idx="8871">
                  <c:v>18</c:v>
                </c:pt>
                <c:pt idx="8872">
                  <c:v>20</c:v>
                </c:pt>
                <c:pt idx="8873">
                  <c:v>15</c:v>
                </c:pt>
                <c:pt idx="8874">
                  <c:v>16</c:v>
                </c:pt>
                <c:pt idx="8875">
                  <c:v>17</c:v>
                </c:pt>
                <c:pt idx="8876">
                  <c:v>16</c:v>
                </c:pt>
                <c:pt idx="8877">
                  <c:v>17</c:v>
                </c:pt>
                <c:pt idx="8878">
                  <c:v>17</c:v>
                </c:pt>
                <c:pt idx="8879">
                  <c:v>19</c:v>
                </c:pt>
                <c:pt idx="8880">
                  <c:v>18</c:v>
                </c:pt>
                <c:pt idx="8881">
                  <c:v>17</c:v>
                </c:pt>
                <c:pt idx="8882">
                  <c:v>21</c:v>
                </c:pt>
                <c:pt idx="8883">
                  <c:v>22</c:v>
                </c:pt>
                <c:pt idx="8884">
                  <c:v>16</c:v>
                </c:pt>
                <c:pt idx="8885">
                  <c:v>22</c:v>
                </c:pt>
                <c:pt idx="8886">
                  <c:v>15</c:v>
                </c:pt>
                <c:pt idx="8887">
                  <c:v>20</c:v>
                </c:pt>
                <c:pt idx="8888">
                  <c:v>15</c:v>
                </c:pt>
                <c:pt idx="8889">
                  <c:v>20</c:v>
                </c:pt>
                <c:pt idx="8890">
                  <c:v>15</c:v>
                </c:pt>
                <c:pt idx="8891">
                  <c:v>22</c:v>
                </c:pt>
                <c:pt idx="8892">
                  <c:v>22</c:v>
                </c:pt>
                <c:pt idx="8893">
                  <c:v>15</c:v>
                </c:pt>
                <c:pt idx="8894">
                  <c:v>15</c:v>
                </c:pt>
                <c:pt idx="8895">
                  <c:v>18</c:v>
                </c:pt>
                <c:pt idx="8896">
                  <c:v>20</c:v>
                </c:pt>
                <c:pt idx="8897">
                  <c:v>15</c:v>
                </c:pt>
                <c:pt idx="8898">
                  <c:v>17</c:v>
                </c:pt>
                <c:pt idx="8899">
                  <c:v>15</c:v>
                </c:pt>
                <c:pt idx="8900">
                  <c:v>16</c:v>
                </c:pt>
                <c:pt idx="8901">
                  <c:v>20</c:v>
                </c:pt>
                <c:pt idx="8902">
                  <c:v>23</c:v>
                </c:pt>
                <c:pt idx="8903">
                  <c:v>15</c:v>
                </c:pt>
                <c:pt idx="8904">
                  <c:v>22</c:v>
                </c:pt>
                <c:pt idx="8905">
                  <c:v>22</c:v>
                </c:pt>
                <c:pt idx="8906">
                  <c:v>22</c:v>
                </c:pt>
                <c:pt idx="8907">
                  <c:v>22</c:v>
                </c:pt>
                <c:pt idx="8908">
                  <c:v>17</c:v>
                </c:pt>
                <c:pt idx="8909">
                  <c:v>22</c:v>
                </c:pt>
                <c:pt idx="8910">
                  <c:v>22</c:v>
                </c:pt>
                <c:pt idx="8911">
                  <c:v>16</c:v>
                </c:pt>
                <c:pt idx="8912">
                  <c:v>16</c:v>
                </c:pt>
                <c:pt idx="8913">
                  <c:v>19</c:v>
                </c:pt>
                <c:pt idx="8914">
                  <c:v>18</c:v>
                </c:pt>
                <c:pt idx="8915">
                  <c:v>17</c:v>
                </c:pt>
                <c:pt idx="8916">
                  <c:v>16</c:v>
                </c:pt>
                <c:pt idx="8917">
                  <c:v>20</c:v>
                </c:pt>
                <c:pt idx="8918">
                  <c:v>19</c:v>
                </c:pt>
                <c:pt idx="8919">
                  <c:v>19</c:v>
                </c:pt>
                <c:pt idx="8920">
                  <c:v>22</c:v>
                </c:pt>
                <c:pt idx="8921">
                  <c:v>15</c:v>
                </c:pt>
                <c:pt idx="8922">
                  <c:v>16</c:v>
                </c:pt>
                <c:pt idx="8923">
                  <c:v>15</c:v>
                </c:pt>
                <c:pt idx="8924">
                  <c:v>22</c:v>
                </c:pt>
                <c:pt idx="8925">
                  <c:v>16</c:v>
                </c:pt>
                <c:pt idx="8926">
                  <c:v>22</c:v>
                </c:pt>
                <c:pt idx="8927">
                  <c:v>16</c:v>
                </c:pt>
                <c:pt idx="8928">
                  <c:v>15</c:v>
                </c:pt>
                <c:pt idx="8929">
                  <c:v>15</c:v>
                </c:pt>
                <c:pt idx="8930">
                  <c:v>15</c:v>
                </c:pt>
                <c:pt idx="8931">
                  <c:v>23</c:v>
                </c:pt>
                <c:pt idx="8932">
                  <c:v>15</c:v>
                </c:pt>
                <c:pt idx="8933">
                  <c:v>17</c:v>
                </c:pt>
                <c:pt idx="8934">
                  <c:v>15</c:v>
                </c:pt>
                <c:pt idx="8935">
                  <c:v>22</c:v>
                </c:pt>
                <c:pt idx="8936">
                  <c:v>16</c:v>
                </c:pt>
                <c:pt idx="8937">
                  <c:v>22</c:v>
                </c:pt>
                <c:pt idx="8938">
                  <c:v>22</c:v>
                </c:pt>
                <c:pt idx="8939">
                  <c:v>19</c:v>
                </c:pt>
                <c:pt idx="8940">
                  <c:v>18</c:v>
                </c:pt>
                <c:pt idx="8941">
                  <c:v>17</c:v>
                </c:pt>
                <c:pt idx="8942">
                  <c:v>15</c:v>
                </c:pt>
                <c:pt idx="8943">
                  <c:v>22</c:v>
                </c:pt>
                <c:pt idx="8944">
                  <c:v>16</c:v>
                </c:pt>
                <c:pt idx="8945">
                  <c:v>19</c:v>
                </c:pt>
                <c:pt idx="8946">
                  <c:v>16</c:v>
                </c:pt>
                <c:pt idx="8947">
                  <c:v>20</c:v>
                </c:pt>
                <c:pt idx="8948">
                  <c:v>22</c:v>
                </c:pt>
                <c:pt idx="8949">
                  <c:v>22</c:v>
                </c:pt>
                <c:pt idx="8950">
                  <c:v>15</c:v>
                </c:pt>
                <c:pt idx="8951">
                  <c:v>20</c:v>
                </c:pt>
                <c:pt idx="8952">
                  <c:v>17</c:v>
                </c:pt>
                <c:pt idx="8953">
                  <c:v>22</c:v>
                </c:pt>
                <c:pt idx="8954">
                  <c:v>20</c:v>
                </c:pt>
                <c:pt idx="8955">
                  <c:v>15</c:v>
                </c:pt>
                <c:pt idx="8956">
                  <c:v>17</c:v>
                </c:pt>
                <c:pt idx="8957">
                  <c:v>15</c:v>
                </c:pt>
                <c:pt idx="8958">
                  <c:v>22</c:v>
                </c:pt>
                <c:pt idx="8959">
                  <c:v>15</c:v>
                </c:pt>
                <c:pt idx="8960">
                  <c:v>19</c:v>
                </c:pt>
                <c:pt idx="8961">
                  <c:v>17</c:v>
                </c:pt>
                <c:pt idx="8962">
                  <c:v>19</c:v>
                </c:pt>
                <c:pt idx="8963">
                  <c:v>19</c:v>
                </c:pt>
                <c:pt idx="8964">
                  <c:v>17</c:v>
                </c:pt>
                <c:pt idx="8965">
                  <c:v>16</c:v>
                </c:pt>
                <c:pt idx="8966">
                  <c:v>17</c:v>
                </c:pt>
                <c:pt idx="8967">
                  <c:v>17</c:v>
                </c:pt>
                <c:pt idx="8968">
                  <c:v>15</c:v>
                </c:pt>
                <c:pt idx="8969">
                  <c:v>17</c:v>
                </c:pt>
                <c:pt idx="8970">
                  <c:v>16</c:v>
                </c:pt>
                <c:pt idx="8971">
                  <c:v>20</c:v>
                </c:pt>
                <c:pt idx="8972">
                  <c:v>15</c:v>
                </c:pt>
                <c:pt idx="8973">
                  <c:v>18</c:v>
                </c:pt>
                <c:pt idx="8974">
                  <c:v>16</c:v>
                </c:pt>
                <c:pt idx="8975">
                  <c:v>22</c:v>
                </c:pt>
                <c:pt idx="8976">
                  <c:v>22</c:v>
                </c:pt>
                <c:pt idx="8977">
                  <c:v>15</c:v>
                </c:pt>
                <c:pt idx="8978">
                  <c:v>21</c:v>
                </c:pt>
                <c:pt idx="8979">
                  <c:v>15</c:v>
                </c:pt>
                <c:pt idx="8980">
                  <c:v>15</c:v>
                </c:pt>
                <c:pt idx="8981">
                  <c:v>20</c:v>
                </c:pt>
                <c:pt idx="8982">
                  <c:v>22</c:v>
                </c:pt>
                <c:pt idx="8983">
                  <c:v>20</c:v>
                </c:pt>
                <c:pt idx="8984">
                  <c:v>21</c:v>
                </c:pt>
                <c:pt idx="8985">
                  <c:v>15</c:v>
                </c:pt>
                <c:pt idx="8986">
                  <c:v>22</c:v>
                </c:pt>
                <c:pt idx="8987">
                  <c:v>20</c:v>
                </c:pt>
                <c:pt idx="8988">
                  <c:v>16</c:v>
                </c:pt>
                <c:pt idx="8989">
                  <c:v>19</c:v>
                </c:pt>
                <c:pt idx="8990">
                  <c:v>19</c:v>
                </c:pt>
                <c:pt idx="8991">
                  <c:v>16</c:v>
                </c:pt>
                <c:pt idx="8992">
                  <c:v>20</c:v>
                </c:pt>
                <c:pt idx="8993">
                  <c:v>16</c:v>
                </c:pt>
                <c:pt idx="8994">
                  <c:v>16</c:v>
                </c:pt>
                <c:pt idx="8995">
                  <c:v>17</c:v>
                </c:pt>
                <c:pt idx="8996">
                  <c:v>18</c:v>
                </c:pt>
                <c:pt idx="8997">
                  <c:v>15</c:v>
                </c:pt>
                <c:pt idx="8998">
                  <c:v>18</c:v>
                </c:pt>
                <c:pt idx="8999">
                  <c:v>16</c:v>
                </c:pt>
                <c:pt idx="9000">
                  <c:v>17</c:v>
                </c:pt>
                <c:pt idx="9001">
                  <c:v>20</c:v>
                </c:pt>
                <c:pt idx="9002">
                  <c:v>17</c:v>
                </c:pt>
                <c:pt idx="9003">
                  <c:v>18</c:v>
                </c:pt>
                <c:pt idx="9004">
                  <c:v>20</c:v>
                </c:pt>
                <c:pt idx="9005">
                  <c:v>21</c:v>
                </c:pt>
                <c:pt idx="9006">
                  <c:v>22</c:v>
                </c:pt>
                <c:pt idx="9007">
                  <c:v>15</c:v>
                </c:pt>
                <c:pt idx="9008">
                  <c:v>20</c:v>
                </c:pt>
                <c:pt idx="9009">
                  <c:v>17</c:v>
                </c:pt>
                <c:pt idx="9010">
                  <c:v>16</c:v>
                </c:pt>
                <c:pt idx="9011">
                  <c:v>20</c:v>
                </c:pt>
                <c:pt idx="9012">
                  <c:v>16</c:v>
                </c:pt>
                <c:pt idx="9013">
                  <c:v>20</c:v>
                </c:pt>
                <c:pt idx="9014">
                  <c:v>16</c:v>
                </c:pt>
                <c:pt idx="9015">
                  <c:v>22</c:v>
                </c:pt>
                <c:pt idx="9016">
                  <c:v>23</c:v>
                </c:pt>
                <c:pt idx="9017">
                  <c:v>16</c:v>
                </c:pt>
                <c:pt idx="9018">
                  <c:v>15</c:v>
                </c:pt>
                <c:pt idx="9019">
                  <c:v>19</c:v>
                </c:pt>
                <c:pt idx="9020">
                  <c:v>17</c:v>
                </c:pt>
                <c:pt idx="9021">
                  <c:v>15</c:v>
                </c:pt>
                <c:pt idx="9022">
                  <c:v>22</c:v>
                </c:pt>
                <c:pt idx="9023">
                  <c:v>22</c:v>
                </c:pt>
                <c:pt idx="9024">
                  <c:v>19</c:v>
                </c:pt>
                <c:pt idx="9025">
                  <c:v>16</c:v>
                </c:pt>
                <c:pt idx="9026">
                  <c:v>17</c:v>
                </c:pt>
                <c:pt idx="9027">
                  <c:v>20</c:v>
                </c:pt>
                <c:pt idx="9028">
                  <c:v>15</c:v>
                </c:pt>
                <c:pt idx="9029">
                  <c:v>15</c:v>
                </c:pt>
                <c:pt idx="9030">
                  <c:v>17</c:v>
                </c:pt>
                <c:pt idx="9031">
                  <c:v>18</c:v>
                </c:pt>
                <c:pt idx="9032">
                  <c:v>22</c:v>
                </c:pt>
                <c:pt idx="9033">
                  <c:v>15</c:v>
                </c:pt>
                <c:pt idx="9034">
                  <c:v>20</c:v>
                </c:pt>
                <c:pt idx="9035">
                  <c:v>20</c:v>
                </c:pt>
                <c:pt idx="9036">
                  <c:v>19</c:v>
                </c:pt>
                <c:pt idx="9037">
                  <c:v>16</c:v>
                </c:pt>
                <c:pt idx="9038">
                  <c:v>15</c:v>
                </c:pt>
                <c:pt idx="9039">
                  <c:v>17</c:v>
                </c:pt>
                <c:pt idx="9040">
                  <c:v>16</c:v>
                </c:pt>
                <c:pt idx="9041">
                  <c:v>22</c:v>
                </c:pt>
                <c:pt idx="9042">
                  <c:v>21</c:v>
                </c:pt>
                <c:pt idx="9043">
                  <c:v>15</c:v>
                </c:pt>
                <c:pt idx="9044">
                  <c:v>15</c:v>
                </c:pt>
                <c:pt idx="9045">
                  <c:v>17</c:v>
                </c:pt>
                <c:pt idx="9046">
                  <c:v>22</c:v>
                </c:pt>
                <c:pt idx="9047">
                  <c:v>19</c:v>
                </c:pt>
                <c:pt idx="9048">
                  <c:v>22</c:v>
                </c:pt>
                <c:pt idx="9049">
                  <c:v>20</c:v>
                </c:pt>
                <c:pt idx="9050">
                  <c:v>22</c:v>
                </c:pt>
                <c:pt idx="9051">
                  <c:v>22</c:v>
                </c:pt>
                <c:pt idx="9052">
                  <c:v>16</c:v>
                </c:pt>
                <c:pt idx="9053">
                  <c:v>20</c:v>
                </c:pt>
                <c:pt idx="9054">
                  <c:v>15</c:v>
                </c:pt>
                <c:pt idx="9055">
                  <c:v>18</c:v>
                </c:pt>
                <c:pt idx="9056">
                  <c:v>21</c:v>
                </c:pt>
                <c:pt idx="9057">
                  <c:v>16</c:v>
                </c:pt>
                <c:pt idx="9058">
                  <c:v>15</c:v>
                </c:pt>
                <c:pt idx="9059">
                  <c:v>16</c:v>
                </c:pt>
                <c:pt idx="9060">
                  <c:v>17</c:v>
                </c:pt>
                <c:pt idx="9061">
                  <c:v>18</c:v>
                </c:pt>
                <c:pt idx="9062">
                  <c:v>19</c:v>
                </c:pt>
                <c:pt idx="9063">
                  <c:v>22</c:v>
                </c:pt>
                <c:pt idx="9064">
                  <c:v>15</c:v>
                </c:pt>
                <c:pt idx="9065">
                  <c:v>16</c:v>
                </c:pt>
                <c:pt idx="9066">
                  <c:v>21</c:v>
                </c:pt>
                <c:pt idx="9067">
                  <c:v>21</c:v>
                </c:pt>
                <c:pt idx="9068">
                  <c:v>18</c:v>
                </c:pt>
                <c:pt idx="9069">
                  <c:v>21</c:v>
                </c:pt>
                <c:pt idx="9070">
                  <c:v>19</c:v>
                </c:pt>
                <c:pt idx="9071">
                  <c:v>20</c:v>
                </c:pt>
                <c:pt idx="9072">
                  <c:v>15</c:v>
                </c:pt>
                <c:pt idx="9073">
                  <c:v>18</c:v>
                </c:pt>
                <c:pt idx="9074">
                  <c:v>23</c:v>
                </c:pt>
                <c:pt idx="9075">
                  <c:v>21</c:v>
                </c:pt>
                <c:pt idx="9076">
                  <c:v>19</c:v>
                </c:pt>
                <c:pt idx="9077">
                  <c:v>17</c:v>
                </c:pt>
                <c:pt idx="9078">
                  <c:v>22</c:v>
                </c:pt>
                <c:pt idx="9079">
                  <c:v>22</c:v>
                </c:pt>
                <c:pt idx="9080">
                  <c:v>16</c:v>
                </c:pt>
                <c:pt idx="9081">
                  <c:v>16</c:v>
                </c:pt>
                <c:pt idx="9082">
                  <c:v>22</c:v>
                </c:pt>
                <c:pt idx="9083">
                  <c:v>22</c:v>
                </c:pt>
                <c:pt idx="9084">
                  <c:v>16</c:v>
                </c:pt>
                <c:pt idx="9085">
                  <c:v>22</c:v>
                </c:pt>
                <c:pt idx="9086">
                  <c:v>16</c:v>
                </c:pt>
                <c:pt idx="9087">
                  <c:v>15</c:v>
                </c:pt>
                <c:pt idx="9088">
                  <c:v>17</c:v>
                </c:pt>
                <c:pt idx="9089">
                  <c:v>22</c:v>
                </c:pt>
                <c:pt idx="9090">
                  <c:v>17</c:v>
                </c:pt>
                <c:pt idx="9091">
                  <c:v>19</c:v>
                </c:pt>
                <c:pt idx="9092">
                  <c:v>19</c:v>
                </c:pt>
                <c:pt idx="9093">
                  <c:v>16</c:v>
                </c:pt>
                <c:pt idx="9094">
                  <c:v>17</c:v>
                </c:pt>
                <c:pt idx="9095">
                  <c:v>20</c:v>
                </c:pt>
                <c:pt idx="9096">
                  <c:v>16</c:v>
                </c:pt>
                <c:pt idx="9097">
                  <c:v>15</c:v>
                </c:pt>
                <c:pt idx="9098">
                  <c:v>20</c:v>
                </c:pt>
                <c:pt idx="9099">
                  <c:v>22</c:v>
                </c:pt>
                <c:pt idx="9100">
                  <c:v>17</c:v>
                </c:pt>
                <c:pt idx="9101">
                  <c:v>17</c:v>
                </c:pt>
                <c:pt idx="9102">
                  <c:v>20</c:v>
                </c:pt>
                <c:pt idx="9103">
                  <c:v>16</c:v>
                </c:pt>
                <c:pt idx="9104">
                  <c:v>15</c:v>
                </c:pt>
                <c:pt idx="9105">
                  <c:v>19</c:v>
                </c:pt>
                <c:pt idx="9106">
                  <c:v>20</c:v>
                </c:pt>
                <c:pt idx="9107">
                  <c:v>22</c:v>
                </c:pt>
                <c:pt idx="9108">
                  <c:v>15</c:v>
                </c:pt>
                <c:pt idx="9109">
                  <c:v>21</c:v>
                </c:pt>
                <c:pt idx="9110">
                  <c:v>17</c:v>
                </c:pt>
                <c:pt idx="9111">
                  <c:v>16</c:v>
                </c:pt>
                <c:pt idx="9112">
                  <c:v>22</c:v>
                </c:pt>
                <c:pt idx="9113">
                  <c:v>20</c:v>
                </c:pt>
                <c:pt idx="9114">
                  <c:v>18</c:v>
                </c:pt>
                <c:pt idx="9115">
                  <c:v>16</c:v>
                </c:pt>
                <c:pt idx="9116">
                  <c:v>22</c:v>
                </c:pt>
                <c:pt idx="9117">
                  <c:v>22</c:v>
                </c:pt>
                <c:pt idx="9118">
                  <c:v>15</c:v>
                </c:pt>
                <c:pt idx="9119">
                  <c:v>22</c:v>
                </c:pt>
                <c:pt idx="9120">
                  <c:v>15</c:v>
                </c:pt>
                <c:pt idx="9121">
                  <c:v>20</c:v>
                </c:pt>
                <c:pt idx="9122">
                  <c:v>21</c:v>
                </c:pt>
                <c:pt idx="9123">
                  <c:v>17</c:v>
                </c:pt>
                <c:pt idx="9124">
                  <c:v>22</c:v>
                </c:pt>
                <c:pt idx="9125">
                  <c:v>16</c:v>
                </c:pt>
                <c:pt idx="9126">
                  <c:v>18</c:v>
                </c:pt>
                <c:pt idx="9127">
                  <c:v>18</c:v>
                </c:pt>
                <c:pt idx="9128">
                  <c:v>20</c:v>
                </c:pt>
                <c:pt idx="9129">
                  <c:v>20</c:v>
                </c:pt>
                <c:pt idx="9130">
                  <c:v>17</c:v>
                </c:pt>
                <c:pt idx="9131">
                  <c:v>20</c:v>
                </c:pt>
                <c:pt idx="9132">
                  <c:v>20</c:v>
                </c:pt>
                <c:pt idx="9133">
                  <c:v>15</c:v>
                </c:pt>
                <c:pt idx="9134">
                  <c:v>22</c:v>
                </c:pt>
                <c:pt idx="9135">
                  <c:v>17</c:v>
                </c:pt>
                <c:pt idx="9136">
                  <c:v>15</c:v>
                </c:pt>
                <c:pt idx="9137">
                  <c:v>19</c:v>
                </c:pt>
                <c:pt idx="9138">
                  <c:v>17</c:v>
                </c:pt>
                <c:pt idx="9139">
                  <c:v>20</c:v>
                </c:pt>
                <c:pt idx="9140">
                  <c:v>20</c:v>
                </c:pt>
                <c:pt idx="9141">
                  <c:v>20</c:v>
                </c:pt>
                <c:pt idx="9142">
                  <c:v>15</c:v>
                </c:pt>
                <c:pt idx="9143">
                  <c:v>20</c:v>
                </c:pt>
                <c:pt idx="9144">
                  <c:v>19</c:v>
                </c:pt>
                <c:pt idx="9145">
                  <c:v>22</c:v>
                </c:pt>
                <c:pt idx="9146">
                  <c:v>15</c:v>
                </c:pt>
                <c:pt idx="9147">
                  <c:v>15</c:v>
                </c:pt>
                <c:pt idx="9148">
                  <c:v>15</c:v>
                </c:pt>
                <c:pt idx="9149">
                  <c:v>18</c:v>
                </c:pt>
                <c:pt idx="9150">
                  <c:v>17</c:v>
                </c:pt>
                <c:pt idx="9151">
                  <c:v>22</c:v>
                </c:pt>
                <c:pt idx="9152">
                  <c:v>16</c:v>
                </c:pt>
                <c:pt idx="9153">
                  <c:v>22</c:v>
                </c:pt>
                <c:pt idx="9154">
                  <c:v>20</c:v>
                </c:pt>
                <c:pt idx="9155">
                  <c:v>15</c:v>
                </c:pt>
                <c:pt idx="9156">
                  <c:v>21</c:v>
                </c:pt>
                <c:pt idx="9157">
                  <c:v>21</c:v>
                </c:pt>
                <c:pt idx="9158">
                  <c:v>15</c:v>
                </c:pt>
                <c:pt idx="9159">
                  <c:v>16</c:v>
                </c:pt>
                <c:pt idx="9160">
                  <c:v>17</c:v>
                </c:pt>
                <c:pt idx="9161">
                  <c:v>16</c:v>
                </c:pt>
                <c:pt idx="9162">
                  <c:v>19</c:v>
                </c:pt>
                <c:pt idx="9163">
                  <c:v>15</c:v>
                </c:pt>
                <c:pt idx="9164">
                  <c:v>15</c:v>
                </c:pt>
                <c:pt idx="9165">
                  <c:v>24</c:v>
                </c:pt>
                <c:pt idx="9166">
                  <c:v>16</c:v>
                </c:pt>
                <c:pt idx="9167">
                  <c:v>16</c:v>
                </c:pt>
                <c:pt idx="9168">
                  <c:v>15</c:v>
                </c:pt>
                <c:pt idx="9169">
                  <c:v>21</c:v>
                </c:pt>
                <c:pt idx="9170">
                  <c:v>16</c:v>
                </c:pt>
                <c:pt idx="9171">
                  <c:v>15</c:v>
                </c:pt>
                <c:pt idx="9172">
                  <c:v>17</c:v>
                </c:pt>
                <c:pt idx="9173">
                  <c:v>17</c:v>
                </c:pt>
                <c:pt idx="9174">
                  <c:v>17</c:v>
                </c:pt>
                <c:pt idx="9175">
                  <c:v>22</c:v>
                </c:pt>
                <c:pt idx="9176">
                  <c:v>16</c:v>
                </c:pt>
                <c:pt idx="9177">
                  <c:v>20</c:v>
                </c:pt>
                <c:pt idx="9178">
                  <c:v>17</c:v>
                </c:pt>
                <c:pt idx="9179">
                  <c:v>20</c:v>
                </c:pt>
                <c:pt idx="9180">
                  <c:v>20</c:v>
                </c:pt>
                <c:pt idx="9181">
                  <c:v>22</c:v>
                </c:pt>
                <c:pt idx="9182">
                  <c:v>15</c:v>
                </c:pt>
                <c:pt idx="9183">
                  <c:v>16</c:v>
                </c:pt>
                <c:pt idx="9184">
                  <c:v>15</c:v>
                </c:pt>
                <c:pt idx="9185">
                  <c:v>17</c:v>
                </c:pt>
                <c:pt idx="9186">
                  <c:v>20</c:v>
                </c:pt>
                <c:pt idx="9187">
                  <c:v>15</c:v>
                </c:pt>
                <c:pt idx="9188">
                  <c:v>22</c:v>
                </c:pt>
                <c:pt idx="9189">
                  <c:v>22</c:v>
                </c:pt>
                <c:pt idx="9190">
                  <c:v>16</c:v>
                </c:pt>
                <c:pt idx="9191">
                  <c:v>20</c:v>
                </c:pt>
                <c:pt idx="9192">
                  <c:v>19</c:v>
                </c:pt>
                <c:pt idx="9193">
                  <c:v>16</c:v>
                </c:pt>
                <c:pt idx="9194">
                  <c:v>16</c:v>
                </c:pt>
                <c:pt idx="9195">
                  <c:v>15</c:v>
                </c:pt>
                <c:pt idx="9196">
                  <c:v>20</c:v>
                </c:pt>
                <c:pt idx="9197">
                  <c:v>21</c:v>
                </c:pt>
                <c:pt idx="9198">
                  <c:v>17</c:v>
                </c:pt>
                <c:pt idx="9199">
                  <c:v>18</c:v>
                </c:pt>
                <c:pt idx="9200">
                  <c:v>17</c:v>
                </c:pt>
                <c:pt idx="9201">
                  <c:v>15</c:v>
                </c:pt>
                <c:pt idx="9202">
                  <c:v>17</c:v>
                </c:pt>
                <c:pt idx="9203">
                  <c:v>16</c:v>
                </c:pt>
                <c:pt idx="9204">
                  <c:v>20</c:v>
                </c:pt>
                <c:pt idx="9205">
                  <c:v>17</c:v>
                </c:pt>
                <c:pt idx="9206">
                  <c:v>22</c:v>
                </c:pt>
                <c:pt idx="9207">
                  <c:v>15</c:v>
                </c:pt>
                <c:pt idx="9208">
                  <c:v>16</c:v>
                </c:pt>
                <c:pt idx="9209">
                  <c:v>20</c:v>
                </c:pt>
                <c:pt idx="9210">
                  <c:v>20</c:v>
                </c:pt>
                <c:pt idx="9211">
                  <c:v>20</c:v>
                </c:pt>
                <c:pt idx="9212">
                  <c:v>22</c:v>
                </c:pt>
                <c:pt idx="9213">
                  <c:v>20</c:v>
                </c:pt>
                <c:pt idx="9214">
                  <c:v>17</c:v>
                </c:pt>
                <c:pt idx="9215">
                  <c:v>22</c:v>
                </c:pt>
                <c:pt idx="9216">
                  <c:v>19</c:v>
                </c:pt>
                <c:pt idx="9217">
                  <c:v>20</c:v>
                </c:pt>
                <c:pt idx="9218">
                  <c:v>16</c:v>
                </c:pt>
                <c:pt idx="9219">
                  <c:v>21</c:v>
                </c:pt>
                <c:pt idx="9220">
                  <c:v>20</c:v>
                </c:pt>
                <c:pt idx="9221">
                  <c:v>15</c:v>
                </c:pt>
                <c:pt idx="9222">
                  <c:v>20</c:v>
                </c:pt>
                <c:pt idx="9223">
                  <c:v>16</c:v>
                </c:pt>
                <c:pt idx="9224">
                  <c:v>15</c:v>
                </c:pt>
                <c:pt idx="9225">
                  <c:v>15</c:v>
                </c:pt>
                <c:pt idx="9226">
                  <c:v>16</c:v>
                </c:pt>
                <c:pt idx="9227">
                  <c:v>16</c:v>
                </c:pt>
                <c:pt idx="9228">
                  <c:v>15</c:v>
                </c:pt>
                <c:pt idx="9229">
                  <c:v>20</c:v>
                </c:pt>
                <c:pt idx="9230">
                  <c:v>17</c:v>
                </c:pt>
                <c:pt idx="9231">
                  <c:v>16</c:v>
                </c:pt>
                <c:pt idx="9232">
                  <c:v>19</c:v>
                </c:pt>
                <c:pt idx="9233">
                  <c:v>17</c:v>
                </c:pt>
                <c:pt idx="9234">
                  <c:v>16</c:v>
                </c:pt>
                <c:pt idx="9235">
                  <c:v>15</c:v>
                </c:pt>
                <c:pt idx="9236">
                  <c:v>17</c:v>
                </c:pt>
                <c:pt idx="9237">
                  <c:v>16</c:v>
                </c:pt>
                <c:pt idx="9238">
                  <c:v>17</c:v>
                </c:pt>
                <c:pt idx="9239">
                  <c:v>16</c:v>
                </c:pt>
                <c:pt idx="9240">
                  <c:v>17</c:v>
                </c:pt>
                <c:pt idx="9241">
                  <c:v>16</c:v>
                </c:pt>
                <c:pt idx="9242">
                  <c:v>15</c:v>
                </c:pt>
                <c:pt idx="9243">
                  <c:v>16</c:v>
                </c:pt>
                <c:pt idx="9244">
                  <c:v>18</c:v>
                </c:pt>
                <c:pt idx="9245">
                  <c:v>21</c:v>
                </c:pt>
                <c:pt idx="9246">
                  <c:v>19</c:v>
                </c:pt>
                <c:pt idx="9247">
                  <c:v>17</c:v>
                </c:pt>
                <c:pt idx="9248">
                  <c:v>20</c:v>
                </c:pt>
                <c:pt idx="9249">
                  <c:v>18</c:v>
                </c:pt>
                <c:pt idx="9250">
                  <c:v>20</c:v>
                </c:pt>
                <c:pt idx="9251">
                  <c:v>17</c:v>
                </c:pt>
                <c:pt idx="9252">
                  <c:v>15</c:v>
                </c:pt>
                <c:pt idx="9253">
                  <c:v>22</c:v>
                </c:pt>
                <c:pt idx="9254">
                  <c:v>17</c:v>
                </c:pt>
                <c:pt idx="9255">
                  <c:v>16</c:v>
                </c:pt>
                <c:pt idx="9256">
                  <c:v>17</c:v>
                </c:pt>
                <c:pt idx="9257">
                  <c:v>20</c:v>
                </c:pt>
                <c:pt idx="9258">
                  <c:v>19</c:v>
                </c:pt>
                <c:pt idx="9259">
                  <c:v>22</c:v>
                </c:pt>
                <c:pt idx="9260">
                  <c:v>19</c:v>
                </c:pt>
                <c:pt idx="9261">
                  <c:v>17</c:v>
                </c:pt>
                <c:pt idx="9262">
                  <c:v>15</c:v>
                </c:pt>
                <c:pt idx="9263">
                  <c:v>18</c:v>
                </c:pt>
                <c:pt idx="9264">
                  <c:v>16</c:v>
                </c:pt>
                <c:pt idx="9265">
                  <c:v>22</c:v>
                </c:pt>
                <c:pt idx="9266">
                  <c:v>22</c:v>
                </c:pt>
                <c:pt idx="9267">
                  <c:v>20</c:v>
                </c:pt>
                <c:pt idx="9268">
                  <c:v>15</c:v>
                </c:pt>
                <c:pt idx="9269">
                  <c:v>22</c:v>
                </c:pt>
                <c:pt idx="9270">
                  <c:v>21</c:v>
                </c:pt>
                <c:pt idx="9271">
                  <c:v>16</c:v>
                </c:pt>
                <c:pt idx="9272">
                  <c:v>15</c:v>
                </c:pt>
                <c:pt idx="9273">
                  <c:v>17</c:v>
                </c:pt>
                <c:pt idx="9274">
                  <c:v>22</c:v>
                </c:pt>
                <c:pt idx="9275">
                  <c:v>20</c:v>
                </c:pt>
                <c:pt idx="9276">
                  <c:v>19</c:v>
                </c:pt>
                <c:pt idx="9277">
                  <c:v>22</c:v>
                </c:pt>
                <c:pt idx="9278">
                  <c:v>15</c:v>
                </c:pt>
                <c:pt idx="9279">
                  <c:v>15</c:v>
                </c:pt>
                <c:pt idx="9280">
                  <c:v>20</c:v>
                </c:pt>
                <c:pt idx="9281">
                  <c:v>20</c:v>
                </c:pt>
                <c:pt idx="9282">
                  <c:v>23</c:v>
                </c:pt>
                <c:pt idx="9283">
                  <c:v>16</c:v>
                </c:pt>
                <c:pt idx="9284">
                  <c:v>16</c:v>
                </c:pt>
                <c:pt idx="9285">
                  <c:v>21</c:v>
                </c:pt>
                <c:pt idx="9286">
                  <c:v>16</c:v>
                </c:pt>
                <c:pt idx="9287">
                  <c:v>22</c:v>
                </c:pt>
                <c:pt idx="9288">
                  <c:v>20</c:v>
                </c:pt>
                <c:pt idx="9289">
                  <c:v>15</c:v>
                </c:pt>
                <c:pt idx="9290">
                  <c:v>16</c:v>
                </c:pt>
                <c:pt idx="9291">
                  <c:v>20</c:v>
                </c:pt>
                <c:pt idx="9292">
                  <c:v>16</c:v>
                </c:pt>
                <c:pt idx="9293">
                  <c:v>18</c:v>
                </c:pt>
                <c:pt idx="9294">
                  <c:v>20</c:v>
                </c:pt>
                <c:pt idx="9295">
                  <c:v>15</c:v>
                </c:pt>
                <c:pt idx="9296">
                  <c:v>15</c:v>
                </c:pt>
                <c:pt idx="9297">
                  <c:v>20</c:v>
                </c:pt>
                <c:pt idx="9298">
                  <c:v>22</c:v>
                </c:pt>
                <c:pt idx="9299">
                  <c:v>17</c:v>
                </c:pt>
                <c:pt idx="9300">
                  <c:v>22</c:v>
                </c:pt>
                <c:pt idx="9301">
                  <c:v>19</c:v>
                </c:pt>
                <c:pt idx="9302">
                  <c:v>17</c:v>
                </c:pt>
                <c:pt idx="9303">
                  <c:v>22</c:v>
                </c:pt>
                <c:pt idx="9304">
                  <c:v>20</c:v>
                </c:pt>
                <c:pt idx="9305">
                  <c:v>20</c:v>
                </c:pt>
                <c:pt idx="9306">
                  <c:v>16</c:v>
                </c:pt>
                <c:pt idx="9307">
                  <c:v>16</c:v>
                </c:pt>
                <c:pt idx="9308">
                  <c:v>19</c:v>
                </c:pt>
                <c:pt idx="9309">
                  <c:v>22</c:v>
                </c:pt>
                <c:pt idx="9310">
                  <c:v>15</c:v>
                </c:pt>
                <c:pt idx="9311">
                  <c:v>17</c:v>
                </c:pt>
                <c:pt idx="9312">
                  <c:v>15</c:v>
                </c:pt>
                <c:pt idx="9313">
                  <c:v>16</c:v>
                </c:pt>
                <c:pt idx="9314">
                  <c:v>15</c:v>
                </c:pt>
                <c:pt idx="9315">
                  <c:v>19</c:v>
                </c:pt>
                <c:pt idx="9316">
                  <c:v>16</c:v>
                </c:pt>
                <c:pt idx="9317">
                  <c:v>20</c:v>
                </c:pt>
                <c:pt idx="9318">
                  <c:v>15</c:v>
                </c:pt>
                <c:pt idx="9319">
                  <c:v>17</c:v>
                </c:pt>
                <c:pt idx="9320">
                  <c:v>16</c:v>
                </c:pt>
                <c:pt idx="9321">
                  <c:v>17</c:v>
                </c:pt>
                <c:pt idx="9322">
                  <c:v>17</c:v>
                </c:pt>
                <c:pt idx="9323">
                  <c:v>20</c:v>
                </c:pt>
                <c:pt idx="9324">
                  <c:v>20</c:v>
                </c:pt>
                <c:pt idx="9325">
                  <c:v>20</c:v>
                </c:pt>
                <c:pt idx="9326">
                  <c:v>17</c:v>
                </c:pt>
                <c:pt idx="9327">
                  <c:v>16</c:v>
                </c:pt>
                <c:pt idx="9328">
                  <c:v>15</c:v>
                </c:pt>
                <c:pt idx="9329">
                  <c:v>15</c:v>
                </c:pt>
                <c:pt idx="9330">
                  <c:v>21</c:v>
                </c:pt>
                <c:pt idx="9331">
                  <c:v>22</c:v>
                </c:pt>
                <c:pt idx="9332">
                  <c:v>15</c:v>
                </c:pt>
                <c:pt idx="9333">
                  <c:v>20</c:v>
                </c:pt>
                <c:pt idx="9334">
                  <c:v>15</c:v>
                </c:pt>
                <c:pt idx="9335">
                  <c:v>21</c:v>
                </c:pt>
                <c:pt idx="9336">
                  <c:v>22</c:v>
                </c:pt>
                <c:pt idx="9337">
                  <c:v>22</c:v>
                </c:pt>
                <c:pt idx="9338">
                  <c:v>16</c:v>
                </c:pt>
                <c:pt idx="9339">
                  <c:v>15</c:v>
                </c:pt>
                <c:pt idx="9340">
                  <c:v>15</c:v>
                </c:pt>
                <c:pt idx="9341">
                  <c:v>17</c:v>
                </c:pt>
                <c:pt idx="9342">
                  <c:v>15</c:v>
                </c:pt>
                <c:pt idx="9343">
                  <c:v>15</c:v>
                </c:pt>
                <c:pt idx="9344">
                  <c:v>20</c:v>
                </c:pt>
                <c:pt idx="9345">
                  <c:v>21</c:v>
                </c:pt>
                <c:pt idx="9346">
                  <c:v>22</c:v>
                </c:pt>
                <c:pt idx="9347">
                  <c:v>17</c:v>
                </c:pt>
                <c:pt idx="9348">
                  <c:v>17</c:v>
                </c:pt>
                <c:pt idx="9349">
                  <c:v>17</c:v>
                </c:pt>
                <c:pt idx="9350">
                  <c:v>22</c:v>
                </c:pt>
                <c:pt idx="9351">
                  <c:v>20</c:v>
                </c:pt>
                <c:pt idx="9352">
                  <c:v>20</c:v>
                </c:pt>
                <c:pt idx="9353">
                  <c:v>22</c:v>
                </c:pt>
                <c:pt idx="9354">
                  <c:v>21</c:v>
                </c:pt>
                <c:pt idx="9355">
                  <c:v>21</c:v>
                </c:pt>
                <c:pt idx="9356">
                  <c:v>20</c:v>
                </c:pt>
                <c:pt idx="9357">
                  <c:v>17</c:v>
                </c:pt>
                <c:pt idx="9358">
                  <c:v>17</c:v>
                </c:pt>
                <c:pt idx="9359">
                  <c:v>18</c:v>
                </c:pt>
                <c:pt idx="9360">
                  <c:v>16</c:v>
                </c:pt>
                <c:pt idx="9361">
                  <c:v>15</c:v>
                </c:pt>
                <c:pt idx="9362">
                  <c:v>17</c:v>
                </c:pt>
                <c:pt idx="9363">
                  <c:v>21</c:v>
                </c:pt>
                <c:pt idx="9364">
                  <c:v>21</c:v>
                </c:pt>
                <c:pt idx="9365">
                  <c:v>21</c:v>
                </c:pt>
                <c:pt idx="9366">
                  <c:v>15</c:v>
                </c:pt>
                <c:pt idx="9367">
                  <c:v>16</c:v>
                </c:pt>
                <c:pt idx="9368">
                  <c:v>20</c:v>
                </c:pt>
                <c:pt idx="9369">
                  <c:v>22</c:v>
                </c:pt>
                <c:pt idx="9370">
                  <c:v>22</c:v>
                </c:pt>
                <c:pt idx="9371">
                  <c:v>15</c:v>
                </c:pt>
                <c:pt idx="9372">
                  <c:v>15</c:v>
                </c:pt>
                <c:pt idx="9373">
                  <c:v>22</c:v>
                </c:pt>
                <c:pt idx="9374">
                  <c:v>19</c:v>
                </c:pt>
                <c:pt idx="9375">
                  <c:v>21</c:v>
                </c:pt>
                <c:pt idx="9376">
                  <c:v>17</c:v>
                </c:pt>
                <c:pt idx="9377">
                  <c:v>22</c:v>
                </c:pt>
                <c:pt idx="9378">
                  <c:v>21</c:v>
                </c:pt>
                <c:pt idx="9379">
                  <c:v>16</c:v>
                </c:pt>
                <c:pt idx="9380">
                  <c:v>16</c:v>
                </c:pt>
                <c:pt idx="9381">
                  <c:v>16</c:v>
                </c:pt>
                <c:pt idx="9382">
                  <c:v>18</c:v>
                </c:pt>
                <c:pt idx="9383">
                  <c:v>23</c:v>
                </c:pt>
                <c:pt idx="9384">
                  <c:v>17</c:v>
                </c:pt>
                <c:pt idx="9385">
                  <c:v>21</c:v>
                </c:pt>
                <c:pt idx="9386">
                  <c:v>22</c:v>
                </c:pt>
                <c:pt idx="9387">
                  <c:v>15</c:v>
                </c:pt>
                <c:pt idx="9388">
                  <c:v>21</c:v>
                </c:pt>
                <c:pt idx="9389">
                  <c:v>16</c:v>
                </c:pt>
                <c:pt idx="9390">
                  <c:v>17</c:v>
                </c:pt>
                <c:pt idx="9391">
                  <c:v>17</c:v>
                </c:pt>
                <c:pt idx="9392">
                  <c:v>15</c:v>
                </c:pt>
                <c:pt idx="9393">
                  <c:v>15</c:v>
                </c:pt>
                <c:pt idx="9394">
                  <c:v>15</c:v>
                </c:pt>
                <c:pt idx="9395">
                  <c:v>22</c:v>
                </c:pt>
                <c:pt idx="9396">
                  <c:v>17</c:v>
                </c:pt>
                <c:pt idx="9397">
                  <c:v>21</c:v>
                </c:pt>
                <c:pt idx="9398">
                  <c:v>16</c:v>
                </c:pt>
                <c:pt idx="9399">
                  <c:v>20</c:v>
                </c:pt>
                <c:pt idx="9400">
                  <c:v>16</c:v>
                </c:pt>
                <c:pt idx="9401">
                  <c:v>21</c:v>
                </c:pt>
                <c:pt idx="9402">
                  <c:v>15</c:v>
                </c:pt>
                <c:pt idx="9403">
                  <c:v>16</c:v>
                </c:pt>
                <c:pt idx="9404">
                  <c:v>21</c:v>
                </c:pt>
                <c:pt idx="9405">
                  <c:v>21</c:v>
                </c:pt>
                <c:pt idx="9406">
                  <c:v>16</c:v>
                </c:pt>
                <c:pt idx="9407">
                  <c:v>20</c:v>
                </c:pt>
                <c:pt idx="9408">
                  <c:v>15</c:v>
                </c:pt>
                <c:pt idx="9409">
                  <c:v>15</c:v>
                </c:pt>
                <c:pt idx="9410">
                  <c:v>21</c:v>
                </c:pt>
                <c:pt idx="9411">
                  <c:v>16</c:v>
                </c:pt>
                <c:pt idx="9412">
                  <c:v>17</c:v>
                </c:pt>
                <c:pt idx="9413">
                  <c:v>17</c:v>
                </c:pt>
                <c:pt idx="9414">
                  <c:v>15</c:v>
                </c:pt>
                <c:pt idx="9415">
                  <c:v>17</c:v>
                </c:pt>
                <c:pt idx="9416">
                  <c:v>16</c:v>
                </c:pt>
                <c:pt idx="9417">
                  <c:v>15</c:v>
                </c:pt>
                <c:pt idx="9418">
                  <c:v>17</c:v>
                </c:pt>
                <c:pt idx="9419">
                  <c:v>22</c:v>
                </c:pt>
                <c:pt idx="9420">
                  <c:v>19</c:v>
                </c:pt>
                <c:pt idx="9421">
                  <c:v>22</c:v>
                </c:pt>
                <c:pt idx="9422">
                  <c:v>22</c:v>
                </c:pt>
                <c:pt idx="9423">
                  <c:v>15</c:v>
                </c:pt>
                <c:pt idx="9424">
                  <c:v>15</c:v>
                </c:pt>
                <c:pt idx="9425">
                  <c:v>22</c:v>
                </c:pt>
                <c:pt idx="9426">
                  <c:v>15</c:v>
                </c:pt>
                <c:pt idx="9427">
                  <c:v>22</c:v>
                </c:pt>
                <c:pt idx="9428">
                  <c:v>16</c:v>
                </c:pt>
                <c:pt idx="9429">
                  <c:v>15</c:v>
                </c:pt>
                <c:pt idx="9430">
                  <c:v>19</c:v>
                </c:pt>
                <c:pt idx="9431">
                  <c:v>15</c:v>
                </c:pt>
                <c:pt idx="9432">
                  <c:v>20</c:v>
                </c:pt>
                <c:pt idx="9433">
                  <c:v>16</c:v>
                </c:pt>
                <c:pt idx="9434">
                  <c:v>18</c:v>
                </c:pt>
                <c:pt idx="9435">
                  <c:v>16</c:v>
                </c:pt>
                <c:pt idx="9436">
                  <c:v>20</c:v>
                </c:pt>
                <c:pt idx="9437">
                  <c:v>20</c:v>
                </c:pt>
                <c:pt idx="9438">
                  <c:v>17</c:v>
                </c:pt>
                <c:pt idx="9439">
                  <c:v>18</c:v>
                </c:pt>
                <c:pt idx="9440">
                  <c:v>20</c:v>
                </c:pt>
                <c:pt idx="9441">
                  <c:v>15</c:v>
                </c:pt>
                <c:pt idx="9442">
                  <c:v>15</c:v>
                </c:pt>
                <c:pt idx="9443">
                  <c:v>21</c:v>
                </c:pt>
                <c:pt idx="9444">
                  <c:v>20</c:v>
                </c:pt>
                <c:pt idx="9445">
                  <c:v>20</c:v>
                </c:pt>
                <c:pt idx="9446">
                  <c:v>20</c:v>
                </c:pt>
                <c:pt idx="9447">
                  <c:v>15</c:v>
                </c:pt>
                <c:pt idx="9448">
                  <c:v>19</c:v>
                </c:pt>
                <c:pt idx="9449">
                  <c:v>17</c:v>
                </c:pt>
                <c:pt idx="9450">
                  <c:v>15</c:v>
                </c:pt>
                <c:pt idx="9451">
                  <c:v>22</c:v>
                </c:pt>
                <c:pt idx="9452">
                  <c:v>20</c:v>
                </c:pt>
                <c:pt idx="9453">
                  <c:v>21</c:v>
                </c:pt>
                <c:pt idx="9454">
                  <c:v>17</c:v>
                </c:pt>
                <c:pt idx="9455">
                  <c:v>16</c:v>
                </c:pt>
                <c:pt idx="9456">
                  <c:v>16</c:v>
                </c:pt>
                <c:pt idx="9457">
                  <c:v>20</c:v>
                </c:pt>
                <c:pt idx="9458">
                  <c:v>17</c:v>
                </c:pt>
                <c:pt idx="9459">
                  <c:v>15</c:v>
                </c:pt>
                <c:pt idx="9460">
                  <c:v>21</c:v>
                </c:pt>
                <c:pt idx="9461">
                  <c:v>21</c:v>
                </c:pt>
                <c:pt idx="9462">
                  <c:v>22</c:v>
                </c:pt>
                <c:pt idx="9463">
                  <c:v>16</c:v>
                </c:pt>
                <c:pt idx="9464">
                  <c:v>20</c:v>
                </c:pt>
                <c:pt idx="9465">
                  <c:v>19</c:v>
                </c:pt>
                <c:pt idx="9466">
                  <c:v>17</c:v>
                </c:pt>
                <c:pt idx="9467">
                  <c:v>21</c:v>
                </c:pt>
                <c:pt idx="9468">
                  <c:v>21</c:v>
                </c:pt>
                <c:pt idx="9469">
                  <c:v>15</c:v>
                </c:pt>
                <c:pt idx="9470">
                  <c:v>18</c:v>
                </c:pt>
                <c:pt idx="9471">
                  <c:v>20</c:v>
                </c:pt>
                <c:pt idx="9472">
                  <c:v>16</c:v>
                </c:pt>
                <c:pt idx="9473">
                  <c:v>16</c:v>
                </c:pt>
                <c:pt idx="9474">
                  <c:v>16</c:v>
                </c:pt>
                <c:pt idx="9475">
                  <c:v>22</c:v>
                </c:pt>
                <c:pt idx="9476">
                  <c:v>19</c:v>
                </c:pt>
                <c:pt idx="9477">
                  <c:v>17</c:v>
                </c:pt>
                <c:pt idx="9478">
                  <c:v>15</c:v>
                </c:pt>
                <c:pt idx="9479">
                  <c:v>15</c:v>
                </c:pt>
                <c:pt idx="9480">
                  <c:v>15</c:v>
                </c:pt>
                <c:pt idx="9481">
                  <c:v>15</c:v>
                </c:pt>
                <c:pt idx="9482">
                  <c:v>15</c:v>
                </c:pt>
                <c:pt idx="9483">
                  <c:v>15</c:v>
                </c:pt>
                <c:pt idx="9484">
                  <c:v>16</c:v>
                </c:pt>
                <c:pt idx="9485">
                  <c:v>16</c:v>
                </c:pt>
                <c:pt idx="9486">
                  <c:v>17</c:v>
                </c:pt>
                <c:pt idx="9487">
                  <c:v>22</c:v>
                </c:pt>
                <c:pt idx="9488">
                  <c:v>23</c:v>
                </c:pt>
                <c:pt idx="9489">
                  <c:v>16</c:v>
                </c:pt>
                <c:pt idx="9490">
                  <c:v>22</c:v>
                </c:pt>
                <c:pt idx="9491">
                  <c:v>17</c:v>
                </c:pt>
                <c:pt idx="9492">
                  <c:v>22</c:v>
                </c:pt>
                <c:pt idx="9493">
                  <c:v>20</c:v>
                </c:pt>
                <c:pt idx="9494">
                  <c:v>17</c:v>
                </c:pt>
                <c:pt idx="9495">
                  <c:v>19</c:v>
                </c:pt>
                <c:pt idx="9496">
                  <c:v>22</c:v>
                </c:pt>
                <c:pt idx="9497">
                  <c:v>20</c:v>
                </c:pt>
                <c:pt idx="9498">
                  <c:v>16</c:v>
                </c:pt>
                <c:pt idx="9499">
                  <c:v>21</c:v>
                </c:pt>
                <c:pt idx="9500">
                  <c:v>16</c:v>
                </c:pt>
                <c:pt idx="9501">
                  <c:v>15</c:v>
                </c:pt>
                <c:pt idx="9502">
                  <c:v>16</c:v>
                </c:pt>
                <c:pt idx="9503">
                  <c:v>15</c:v>
                </c:pt>
                <c:pt idx="9504">
                  <c:v>22</c:v>
                </c:pt>
                <c:pt idx="9505">
                  <c:v>15</c:v>
                </c:pt>
                <c:pt idx="9506">
                  <c:v>17</c:v>
                </c:pt>
                <c:pt idx="9507">
                  <c:v>20</c:v>
                </c:pt>
                <c:pt idx="9508">
                  <c:v>15</c:v>
                </c:pt>
                <c:pt idx="9509">
                  <c:v>16</c:v>
                </c:pt>
                <c:pt idx="9510">
                  <c:v>17</c:v>
                </c:pt>
                <c:pt idx="9511">
                  <c:v>16</c:v>
                </c:pt>
                <c:pt idx="9512">
                  <c:v>19</c:v>
                </c:pt>
                <c:pt idx="9513">
                  <c:v>16</c:v>
                </c:pt>
                <c:pt idx="9514">
                  <c:v>16</c:v>
                </c:pt>
                <c:pt idx="9515">
                  <c:v>15</c:v>
                </c:pt>
                <c:pt idx="9516">
                  <c:v>15</c:v>
                </c:pt>
                <c:pt idx="9517">
                  <c:v>19</c:v>
                </c:pt>
                <c:pt idx="9518">
                  <c:v>20</c:v>
                </c:pt>
                <c:pt idx="9519">
                  <c:v>22</c:v>
                </c:pt>
                <c:pt idx="9520">
                  <c:v>22</c:v>
                </c:pt>
                <c:pt idx="9521">
                  <c:v>20</c:v>
                </c:pt>
                <c:pt idx="9522">
                  <c:v>20</c:v>
                </c:pt>
                <c:pt idx="9523">
                  <c:v>20</c:v>
                </c:pt>
                <c:pt idx="9524">
                  <c:v>15</c:v>
                </c:pt>
                <c:pt idx="9525">
                  <c:v>15</c:v>
                </c:pt>
                <c:pt idx="9526">
                  <c:v>19</c:v>
                </c:pt>
                <c:pt idx="9527">
                  <c:v>16</c:v>
                </c:pt>
                <c:pt idx="9528">
                  <c:v>18</c:v>
                </c:pt>
                <c:pt idx="9529">
                  <c:v>20</c:v>
                </c:pt>
                <c:pt idx="9530">
                  <c:v>16</c:v>
                </c:pt>
                <c:pt idx="9531">
                  <c:v>17</c:v>
                </c:pt>
                <c:pt idx="9532">
                  <c:v>17</c:v>
                </c:pt>
                <c:pt idx="9533">
                  <c:v>21</c:v>
                </c:pt>
                <c:pt idx="9534">
                  <c:v>15</c:v>
                </c:pt>
                <c:pt idx="9535">
                  <c:v>19</c:v>
                </c:pt>
                <c:pt idx="9536">
                  <c:v>20</c:v>
                </c:pt>
                <c:pt idx="9537">
                  <c:v>20</c:v>
                </c:pt>
                <c:pt idx="9538">
                  <c:v>18</c:v>
                </c:pt>
                <c:pt idx="9539">
                  <c:v>19</c:v>
                </c:pt>
                <c:pt idx="9540">
                  <c:v>20</c:v>
                </c:pt>
                <c:pt idx="9541">
                  <c:v>17</c:v>
                </c:pt>
                <c:pt idx="9542">
                  <c:v>21</c:v>
                </c:pt>
                <c:pt idx="9543">
                  <c:v>18</c:v>
                </c:pt>
                <c:pt idx="9544">
                  <c:v>20</c:v>
                </c:pt>
                <c:pt idx="9545">
                  <c:v>22</c:v>
                </c:pt>
                <c:pt idx="9546">
                  <c:v>20</c:v>
                </c:pt>
                <c:pt idx="9547">
                  <c:v>20</c:v>
                </c:pt>
                <c:pt idx="9548">
                  <c:v>15</c:v>
                </c:pt>
                <c:pt idx="9549">
                  <c:v>21</c:v>
                </c:pt>
                <c:pt idx="9550">
                  <c:v>19</c:v>
                </c:pt>
                <c:pt idx="9551">
                  <c:v>22</c:v>
                </c:pt>
                <c:pt idx="9552">
                  <c:v>16</c:v>
                </c:pt>
                <c:pt idx="9553">
                  <c:v>15</c:v>
                </c:pt>
                <c:pt idx="9554">
                  <c:v>20</c:v>
                </c:pt>
                <c:pt idx="9555">
                  <c:v>19</c:v>
                </c:pt>
                <c:pt idx="9556">
                  <c:v>15</c:v>
                </c:pt>
                <c:pt idx="9557">
                  <c:v>15</c:v>
                </c:pt>
                <c:pt idx="9558">
                  <c:v>21</c:v>
                </c:pt>
                <c:pt idx="9559">
                  <c:v>22</c:v>
                </c:pt>
                <c:pt idx="9560">
                  <c:v>15</c:v>
                </c:pt>
                <c:pt idx="9561">
                  <c:v>20</c:v>
                </c:pt>
                <c:pt idx="9562">
                  <c:v>16</c:v>
                </c:pt>
                <c:pt idx="9563">
                  <c:v>20</c:v>
                </c:pt>
                <c:pt idx="9564">
                  <c:v>17</c:v>
                </c:pt>
                <c:pt idx="9565">
                  <c:v>17</c:v>
                </c:pt>
                <c:pt idx="9566">
                  <c:v>16</c:v>
                </c:pt>
                <c:pt idx="9567">
                  <c:v>17</c:v>
                </c:pt>
                <c:pt idx="9568">
                  <c:v>16</c:v>
                </c:pt>
                <c:pt idx="9569">
                  <c:v>15</c:v>
                </c:pt>
                <c:pt idx="9570">
                  <c:v>19</c:v>
                </c:pt>
                <c:pt idx="9571">
                  <c:v>22</c:v>
                </c:pt>
                <c:pt idx="9572">
                  <c:v>15</c:v>
                </c:pt>
                <c:pt idx="9573">
                  <c:v>15</c:v>
                </c:pt>
                <c:pt idx="9574">
                  <c:v>19</c:v>
                </c:pt>
                <c:pt idx="9575">
                  <c:v>15</c:v>
                </c:pt>
                <c:pt idx="9576">
                  <c:v>15</c:v>
                </c:pt>
                <c:pt idx="9577">
                  <c:v>15</c:v>
                </c:pt>
                <c:pt idx="9578">
                  <c:v>16</c:v>
                </c:pt>
                <c:pt idx="9579">
                  <c:v>15</c:v>
                </c:pt>
                <c:pt idx="9580">
                  <c:v>20</c:v>
                </c:pt>
                <c:pt idx="9581">
                  <c:v>22</c:v>
                </c:pt>
                <c:pt idx="9582">
                  <c:v>16</c:v>
                </c:pt>
                <c:pt idx="9583">
                  <c:v>15</c:v>
                </c:pt>
                <c:pt idx="9584">
                  <c:v>15</c:v>
                </c:pt>
                <c:pt idx="9585">
                  <c:v>22</c:v>
                </c:pt>
                <c:pt idx="9586">
                  <c:v>19</c:v>
                </c:pt>
                <c:pt idx="9587">
                  <c:v>20</c:v>
                </c:pt>
                <c:pt idx="9588">
                  <c:v>15</c:v>
                </c:pt>
                <c:pt idx="9589">
                  <c:v>22</c:v>
                </c:pt>
                <c:pt idx="9590">
                  <c:v>20</c:v>
                </c:pt>
                <c:pt idx="9591">
                  <c:v>19</c:v>
                </c:pt>
                <c:pt idx="9592">
                  <c:v>15</c:v>
                </c:pt>
                <c:pt idx="9593">
                  <c:v>15</c:v>
                </c:pt>
                <c:pt idx="9594">
                  <c:v>16</c:v>
                </c:pt>
                <c:pt idx="9595">
                  <c:v>15</c:v>
                </c:pt>
                <c:pt idx="9596">
                  <c:v>15</c:v>
                </c:pt>
                <c:pt idx="9597">
                  <c:v>22</c:v>
                </c:pt>
                <c:pt idx="9598">
                  <c:v>19</c:v>
                </c:pt>
                <c:pt idx="9599">
                  <c:v>16</c:v>
                </c:pt>
                <c:pt idx="9600">
                  <c:v>15</c:v>
                </c:pt>
                <c:pt idx="9601">
                  <c:v>18</c:v>
                </c:pt>
                <c:pt idx="9602">
                  <c:v>20</c:v>
                </c:pt>
                <c:pt idx="9603">
                  <c:v>20</c:v>
                </c:pt>
                <c:pt idx="9604">
                  <c:v>15</c:v>
                </c:pt>
                <c:pt idx="9605">
                  <c:v>20</c:v>
                </c:pt>
                <c:pt idx="9606">
                  <c:v>20</c:v>
                </c:pt>
                <c:pt idx="9607">
                  <c:v>20</c:v>
                </c:pt>
                <c:pt idx="9608">
                  <c:v>17</c:v>
                </c:pt>
                <c:pt idx="9609">
                  <c:v>17</c:v>
                </c:pt>
                <c:pt idx="9610">
                  <c:v>17</c:v>
                </c:pt>
                <c:pt idx="9611">
                  <c:v>20</c:v>
                </c:pt>
                <c:pt idx="9612">
                  <c:v>20</c:v>
                </c:pt>
                <c:pt idx="9613">
                  <c:v>16</c:v>
                </c:pt>
                <c:pt idx="9614">
                  <c:v>19</c:v>
                </c:pt>
                <c:pt idx="9615">
                  <c:v>22</c:v>
                </c:pt>
                <c:pt idx="9616">
                  <c:v>16</c:v>
                </c:pt>
                <c:pt idx="9617">
                  <c:v>15</c:v>
                </c:pt>
                <c:pt idx="9618">
                  <c:v>15</c:v>
                </c:pt>
                <c:pt idx="9619">
                  <c:v>15</c:v>
                </c:pt>
                <c:pt idx="9620">
                  <c:v>22</c:v>
                </c:pt>
                <c:pt idx="9621">
                  <c:v>15</c:v>
                </c:pt>
                <c:pt idx="9622">
                  <c:v>15</c:v>
                </c:pt>
                <c:pt idx="9623">
                  <c:v>15</c:v>
                </c:pt>
                <c:pt idx="9624">
                  <c:v>15</c:v>
                </c:pt>
                <c:pt idx="9625">
                  <c:v>15</c:v>
                </c:pt>
                <c:pt idx="9626">
                  <c:v>19</c:v>
                </c:pt>
                <c:pt idx="9627">
                  <c:v>15</c:v>
                </c:pt>
                <c:pt idx="9628">
                  <c:v>20</c:v>
                </c:pt>
                <c:pt idx="9629">
                  <c:v>16</c:v>
                </c:pt>
                <c:pt idx="9630">
                  <c:v>16</c:v>
                </c:pt>
                <c:pt idx="9631">
                  <c:v>15</c:v>
                </c:pt>
                <c:pt idx="9632">
                  <c:v>15</c:v>
                </c:pt>
                <c:pt idx="9633">
                  <c:v>15</c:v>
                </c:pt>
                <c:pt idx="9634">
                  <c:v>18</c:v>
                </c:pt>
                <c:pt idx="9635">
                  <c:v>16</c:v>
                </c:pt>
                <c:pt idx="9636">
                  <c:v>15</c:v>
                </c:pt>
                <c:pt idx="9637">
                  <c:v>20</c:v>
                </c:pt>
                <c:pt idx="9638">
                  <c:v>20</c:v>
                </c:pt>
                <c:pt idx="9639">
                  <c:v>17</c:v>
                </c:pt>
                <c:pt idx="9640">
                  <c:v>17</c:v>
                </c:pt>
                <c:pt idx="9641">
                  <c:v>15</c:v>
                </c:pt>
                <c:pt idx="9642">
                  <c:v>19</c:v>
                </c:pt>
                <c:pt idx="9643">
                  <c:v>15</c:v>
                </c:pt>
                <c:pt idx="9644">
                  <c:v>15</c:v>
                </c:pt>
                <c:pt idx="9645">
                  <c:v>16</c:v>
                </c:pt>
                <c:pt idx="9646">
                  <c:v>20</c:v>
                </c:pt>
                <c:pt idx="9647">
                  <c:v>17</c:v>
                </c:pt>
                <c:pt idx="9648">
                  <c:v>16</c:v>
                </c:pt>
                <c:pt idx="9649">
                  <c:v>19</c:v>
                </c:pt>
                <c:pt idx="9650">
                  <c:v>21</c:v>
                </c:pt>
                <c:pt idx="9651">
                  <c:v>16</c:v>
                </c:pt>
                <c:pt idx="9652">
                  <c:v>20</c:v>
                </c:pt>
                <c:pt idx="9653">
                  <c:v>15</c:v>
                </c:pt>
                <c:pt idx="9654">
                  <c:v>20</c:v>
                </c:pt>
                <c:pt idx="9655">
                  <c:v>20</c:v>
                </c:pt>
                <c:pt idx="9656">
                  <c:v>15</c:v>
                </c:pt>
                <c:pt idx="9657">
                  <c:v>22</c:v>
                </c:pt>
                <c:pt idx="9658">
                  <c:v>15</c:v>
                </c:pt>
                <c:pt idx="9659">
                  <c:v>22</c:v>
                </c:pt>
                <c:pt idx="9660">
                  <c:v>15</c:v>
                </c:pt>
                <c:pt idx="9661">
                  <c:v>15</c:v>
                </c:pt>
                <c:pt idx="9662">
                  <c:v>22</c:v>
                </c:pt>
                <c:pt idx="9663">
                  <c:v>15</c:v>
                </c:pt>
                <c:pt idx="9664">
                  <c:v>22</c:v>
                </c:pt>
                <c:pt idx="9665">
                  <c:v>15</c:v>
                </c:pt>
                <c:pt idx="9666">
                  <c:v>15</c:v>
                </c:pt>
                <c:pt idx="9667">
                  <c:v>15</c:v>
                </c:pt>
                <c:pt idx="9668">
                  <c:v>22</c:v>
                </c:pt>
                <c:pt idx="9669">
                  <c:v>15</c:v>
                </c:pt>
                <c:pt idx="9670">
                  <c:v>18</c:v>
                </c:pt>
                <c:pt idx="9671">
                  <c:v>22</c:v>
                </c:pt>
                <c:pt idx="9672">
                  <c:v>15</c:v>
                </c:pt>
                <c:pt idx="9673">
                  <c:v>21</c:v>
                </c:pt>
                <c:pt idx="9674">
                  <c:v>16</c:v>
                </c:pt>
                <c:pt idx="9675">
                  <c:v>20</c:v>
                </c:pt>
                <c:pt idx="9676">
                  <c:v>18</c:v>
                </c:pt>
                <c:pt idx="9677">
                  <c:v>15</c:v>
                </c:pt>
                <c:pt idx="9678">
                  <c:v>16</c:v>
                </c:pt>
                <c:pt idx="9679">
                  <c:v>20</c:v>
                </c:pt>
                <c:pt idx="9680">
                  <c:v>15</c:v>
                </c:pt>
                <c:pt idx="9681">
                  <c:v>19</c:v>
                </c:pt>
                <c:pt idx="9682">
                  <c:v>16</c:v>
                </c:pt>
                <c:pt idx="9683">
                  <c:v>16</c:v>
                </c:pt>
                <c:pt idx="9684">
                  <c:v>19</c:v>
                </c:pt>
                <c:pt idx="9685">
                  <c:v>16</c:v>
                </c:pt>
                <c:pt idx="9686">
                  <c:v>17</c:v>
                </c:pt>
                <c:pt idx="9687">
                  <c:v>15</c:v>
                </c:pt>
                <c:pt idx="9688">
                  <c:v>17</c:v>
                </c:pt>
                <c:pt idx="9689">
                  <c:v>22</c:v>
                </c:pt>
                <c:pt idx="9690">
                  <c:v>23</c:v>
                </c:pt>
                <c:pt idx="9691">
                  <c:v>18</c:v>
                </c:pt>
                <c:pt idx="9692">
                  <c:v>15</c:v>
                </c:pt>
                <c:pt idx="9693">
                  <c:v>19</c:v>
                </c:pt>
                <c:pt idx="9694">
                  <c:v>21</c:v>
                </c:pt>
                <c:pt idx="9695">
                  <c:v>17</c:v>
                </c:pt>
                <c:pt idx="9696">
                  <c:v>17</c:v>
                </c:pt>
                <c:pt idx="9697">
                  <c:v>17</c:v>
                </c:pt>
                <c:pt idx="9698">
                  <c:v>20</c:v>
                </c:pt>
                <c:pt idx="9699">
                  <c:v>20</c:v>
                </c:pt>
                <c:pt idx="9700">
                  <c:v>20</c:v>
                </c:pt>
                <c:pt idx="9701">
                  <c:v>16</c:v>
                </c:pt>
                <c:pt idx="9702">
                  <c:v>22</c:v>
                </c:pt>
                <c:pt idx="9703">
                  <c:v>16</c:v>
                </c:pt>
                <c:pt idx="9704">
                  <c:v>22</c:v>
                </c:pt>
                <c:pt idx="9705">
                  <c:v>20</c:v>
                </c:pt>
                <c:pt idx="9706">
                  <c:v>20</c:v>
                </c:pt>
                <c:pt idx="9707">
                  <c:v>15</c:v>
                </c:pt>
                <c:pt idx="9708">
                  <c:v>15</c:v>
                </c:pt>
                <c:pt idx="9709">
                  <c:v>15</c:v>
                </c:pt>
                <c:pt idx="9710">
                  <c:v>22</c:v>
                </c:pt>
                <c:pt idx="9711">
                  <c:v>15</c:v>
                </c:pt>
                <c:pt idx="9712">
                  <c:v>20</c:v>
                </c:pt>
                <c:pt idx="9713">
                  <c:v>16</c:v>
                </c:pt>
                <c:pt idx="9714">
                  <c:v>15</c:v>
                </c:pt>
                <c:pt idx="9715">
                  <c:v>19</c:v>
                </c:pt>
                <c:pt idx="9716">
                  <c:v>16</c:v>
                </c:pt>
                <c:pt idx="9717">
                  <c:v>16</c:v>
                </c:pt>
                <c:pt idx="9718">
                  <c:v>22</c:v>
                </c:pt>
                <c:pt idx="9719">
                  <c:v>16</c:v>
                </c:pt>
                <c:pt idx="9720">
                  <c:v>19</c:v>
                </c:pt>
                <c:pt idx="9721">
                  <c:v>15</c:v>
                </c:pt>
                <c:pt idx="9722">
                  <c:v>16</c:v>
                </c:pt>
                <c:pt idx="9723">
                  <c:v>18</c:v>
                </c:pt>
                <c:pt idx="9724">
                  <c:v>18</c:v>
                </c:pt>
                <c:pt idx="9725">
                  <c:v>15</c:v>
                </c:pt>
                <c:pt idx="9726">
                  <c:v>15</c:v>
                </c:pt>
                <c:pt idx="9727">
                  <c:v>20</c:v>
                </c:pt>
                <c:pt idx="9728">
                  <c:v>17</c:v>
                </c:pt>
                <c:pt idx="9729">
                  <c:v>20</c:v>
                </c:pt>
                <c:pt idx="9730">
                  <c:v>19</c:v>
                </c:pt>
                <c:pt idx="9731">
                  <c:v>15</c:v>
                </c:pt>
                <c:pt idx="9732">
                  <c:v>22</c:v>
                </c:pt>
                <c:pt idx="9733">
                  <c:v>20</c:v>
                </c:pt>
                <c:pt idx="9734">
                  <c:v>17</c:v>
                </c:pt>
                <c:pt idx="9735">
                  <c:v>17</c:v>
                </c:pt>
                <c:pt idx="9736">
                  <c:v>20</c:v>
                </c:pt>
                <c:pt idx="9737">
                  <c:v>20</c:v>
                </c:pt>
                <c:pt idx="9738">
                  <c:v>17</c:v>
                </c:pt>
                <c:pt idx="9739">
                  <c:v>15</c:v>
                </c:pt>
                <c:pt idx="9740">
                  <c:v>22</c:v>
                </c:pt>
                <c:pt idx="9741">
                  <c:v>16</c:v>
                </c:pt>
                <c:pt idx="9742">
                  <c:v>18</c:v>
                </c:pt>
                <c:pt idx="9743">
                  <c:v>16</c:v>
                </c:pt>
                <c:pt idx="9744">
                  <c:v>15</c:v>
                </c:pt>
                <c:pt idx="9745">
                  <c:v>18</c:v>
                </c:pt>
                <c:pt idx="9746">
                  <c:v>19</c:v>
                </c:pt>
                <c:pt idx="9747">
                  <c:v>15</c:v>
                </c:pt>
                <c:pt idx="9748">
                  <c:v>15</c:v>
                </c:pt>
                <c:pt idx="9749">
                  <c:v>19</c:v>
                </c:pt>
                <c:pt idx="9750">
                  <c:v>22</c:v>
                </c:pt>
                <c:pt idx="9751">
                  <c:v>17</c:v>
                </c:pt>
                <c:pt idx="9752">
                  <c:v>22</c:v>
                </c:pt>
                <c:pt idx="9753">
                  <c:v>21</c:v>
                </c:pt>
                <c:pt idx="9754">
                  <c:v>20</c:v>
                </c:pt>
                <c:pt idx="9755">
                  <c:v>20</c:v>
                </c:pt>
                <c:pt idx="9756">
                  <c:v>16</c:v>
                </c:pt>
                <c:pt idx="9757">
                  <c:v>16</c:v>
                </c:pt>
                <c:pt idx="9758">
                  <c:v>16</c:v>
                </c:pt>
                <c:pt idx="9759">
                  <c:v>22</c:v>
                </c:pt>
                <c:pt idx="9760">
                  <c:v>17</c:v>
                </c:pt>
                <c:pt idx="9761">
                  <c:v>17</c:v>
                </c:pt>
                <c:pt idx="9762">
                  <c:v>15</c:v>
                </c:pt>
                <c:pt idx="9763">
                  <c:v>16</c:v>
                </c:pt>
                <c:pt idx="9764">
                  <c:v>15</c:v>
                </c:pt>
                <c:pt idx="9765">
                  <c:v>19</c:v>
                </c:pt>
                <c:pt idx="9766">
                  <c:v>16</c:v>
                </c:pt>
                <c:pt idx="9767">
                  <c:v>15</c:v>
                </c:pt>
                <c:pt idx="9768">
                  <c:v>22</c:v>
                </c:pt>
                <c:pt idx="9769">
                  <c:v>20</c:v>
                </c:pt>
                <c:pt idx="9770">
                  <c:v>15</c:v>
                </c:pt>
                <c:pt idx="9771">
                  <c:v>20</c:v>
                </c:pt>
                <c:pt idx="9772">
                  <c:v>15</c:v>
                </c:pt>
                <c:pt idx="9773">
                  <c:v>15</c:v>
                </c:pt>
                <c:pt idx="9774">
                  <c:v>20</c:v>
                </c:pt>
                <c:pt idx="9775">
                  <c:v>22</c:v>
                </c:pt>
                <c:pt idx="9776">
                  <c:v>20</c:v>
                </c:pt>
                <c:pt idx="9777">
                  <c:v>15</c:v>
                </c:pt>
                <c:pt idx="9778">
                  <c:v>20</c:v>
                </c:pt>
                <c:pt idx="9779">
                  <c:v>17</c:v>
                </c:pt>
                <c:pt idx="9780">
                  <c:v>20</c:v>
                </c:pt>
                <c:pt idx="9781">
                  <c:v>16</c:v>
                </c:pt>
                <c:pt idx="9782">
                  <c:v>17</c:v>
                </c:pt>
                <c:pt idx="9783">
                  <c:v>21</c:v>
                </c:pt>
                <c:pt idx="9784">
                  <c:v>16</c:v>
                </c:pt>
                <c:pt idx="9785">
                  <c:v>17</c:v>
                </c:pt>
                <c:pt idx="9786">
                  <c:v>17</c:v>
                </c:pt>
                <c:pt idx="9787">
                  <c:v>16</c:v>
                </c:pt>
                <c:pt idx="9788">
                  <c:v>20</c:v>
                </c:pt>
                <c:pt idx="9789">
                  <c:v>16</c:v>
                </c:pt>
                <c:pt idx="9790">
                  <c:v>20</c:v>
                </c:pt>
                <c:pt idx="9791">
                  <c:v>15</c:v>
                </c:pt>
                <c:pt idx="9792">
                  <c:v>19</c:v>
                </c:pt>
                <c:pt idx="9793">
                  <c:v>15</c:v>
                </c:pt>
                <c:pt idx="9794">
                  <c:v>17</c:v>
                </c:pt>
                <c:pt idx="9795">
                  <c:v>16</c:v>
                </c:pt>
                <c:pt idx="9796">
                  <c:v>14</c:v>
                </c:pt>
                <c:pt idx="9797">
                  <c:v>15</c:v>
                </c:pt>
                <c:pt idx="9798">
                  <c:v>21</c:v>
                </c:pt>
                <c:pt idx="9799">
                  <c:v>19</c:v>
                </c:pt>
                <c:pt idx="9800">
                  <c:v>16</c:v>
                </c:pt>
                <c:pt idx="9801">
                  <c:v>20</c:v>
                </c:pt>
                <c:pt idx="9802">
                  <c:v>17</c:v>
                </c:pt>
                <c:pt idx="9803">
                  <c:v>19</c:v>
                </c:pt>
                <c:pt idx="9804">
                  <c:v>17</c:v>
                </c:pt>
                <c:pt idx="9805">
                  <c:v>15</c:v>
                </c:pt>
                <c:pt idx="9806">
                  <c:v>16</c:v>
                </c:pt>
                <c:pt idx="9807">
                  <c:v>16</c:v>
                </c:pt>
                <c:pt idx="9808">
                  <c:v>17</c:v>
                </c:pt>
                <c:pt idx="9809">
                  <c:v>15</c:v>
                </c:pt>
                <c:pt idx="9810">
                  <c:v>21</c:v>
                </c:pt>
                <c:pt idx="9811">
                  <c:v>15</c:v>
                </c:pt>
                <c:pt idx="9812">
                  <c:v>19</c:v>
                </c:pt>
                <c:pt idx="9813">
                  <c:v>16</c:v>
                </c:pt>
                <c:pt idx="9814">
                  <c:v>22</c:v>
                </c:pt>
                <c:pt idx="9815">
                  <c:v>16</c:v>
                </c:pt>
                <c:pt idx="9816">
                  <c:v>22</c:v>
                </c:pt>
                <c:pt idx="9817">
                  <c:v>19</c:v>
                </c:pt>
                <c:pt idx="9818">
                  <c:v>22</c:v>
                </c:pt>
                <c:pt idx="9819">
                  <c:v>17</c:v>
                </c:pt>
                <c:pt idx="9820">
                  <c:v>16</c:v>
                </c:pt>
                <c:pt idx="9821">
                  <c:v>19</c:v>
                </c:pt>
                <c:pt idx="9822">
                  <c:v>16</c:v>
                </c:pt>
                <c:pt idx="9823">
                  <c:v>16</c:v>
                </c:pt>
                <c:pt idx="9824">
                  <c:v>15</c:v>
                </c:pt>
                <c:pt idx="9825">
                  <c:v>17</c:v>
                </c:pt>
                <c:pt idx="9826">
                  <c:v>22</c:v>
                </c:pt>
                <c:pt idx="9827">
                  <c:v>17</c:v>
                </c:pt>
                <c:pt idx="9828">
                  <c:v>17</c:v>
                </c:pt>
                <c:pt idx="9829">
                  <c:v>21</c:v>
                </c:pt>
                <c:pt idx="9830">
                  <c:v>15</c:v>
                </c:pt>
                <c:pt idx="9831">
                  <c:v>15</c:v>
                </c:pt>
                <c:pt idx="9832">
                  <c:v>15</c:v>
                </c:pt>
                <c:pt idx="9833">
                  <c:v>16</c:v>
                </c:pt>
                <c:pt idx="9834">
                  <c:v>20</c:v>
                </c:pt>
                <c:pt idx="9835">
                  <c:v>20</c:v>
                </c:pt>
                <c:pt idx="9836">
                  <c:v>19</c:v>
                </c:pt>
                <c:pt idx="9837">
                  <c:v>18</c:v>
                </c:pt>
                <c:pt idx="9838">
                  <c:v>16</c:v>
                </c:pt>
                <c:pt idx="9839">
                  <c:v>16</c:v>
                </c:pt>
                <c:pt idx="9840">
                  <c:v>15</c:v>
                </c:pt>
                <c:pt idx="9841">
                  <c:v>19</c:v>
                </c:pt>
                <c:pt idx="9842">
                  <c:v>15</c:v>
                </c:pt>
                <c:pt idx="9843">
                  <c:v>21</c:v>
                </c:pt>
                <c:pt idx="9844">
                  <c:v>16</c:v>
                </c:pt>
                <c:pt idx="9845">
                  <c:v>16</c:v>
                </c:pt>
                <c:pt idx="9846">
                  <c:v>20</c:v>
                </c:pt>
                <c:pt idx="9847">
                  <c:v>16</c:v>
                </c:pt>
                <c:pt idx="9848">
                  <c:v>15</c:v>
                </c:pt>
                <c:pt idx="9849">
                  <c:v>16</c:v>
                </c:pt>
                <c:pt idx="9850">
                  <c:v>15</c:v>
                </c:pt>
                <c:pt idx="9851">
                  <c:v>15</c:v>
                </c:pt>
                <c:pt idx="9852">
                  <c:v>18</c:v>
                </c:pt>
                <c:pt idx="9853">
                  <c:v>17</c:v>
                </c:pt>
                <c:pt idx="9854">
                  <c:v>15</c:v>
                </c:pt>
                <c:pt idx="9855">
                  <c:v>19</c:v>
                </c:pt>
                <c:pt idx="9856">
                  <c:v>20</c:v>
                </c:pt>
                <c:pt idx="9857">
                  <c:v>15</c:v>
                </c:pt>
                <c:pt idx="9858">
                  <c:v>22</c:v>
                </c:pt>
                <c:pt idx="9859">
                  <c:v>20</c:v>
                </c:pt>
                <c:pt idx="9860">
                  <c:v>20</c:v>
                </c:pt>
                <c:pt idx="9861">
                  <c:v>21</c:v>
                </c:pt>
                <c:pt idx="9862">
                  <c:v>16</c:v>
                </c:pt>
                <c:pt idx="9863">
                  <c:v>15</c:v>
                </c:pt>
                <c:pt idx="9864">
                  <c:v>16</c:v>
                </c:pt>
                <c:pt idx="9865">
                  <c:v>17</c:v>
                </c:pt>
                <c:pt idx="9866">
                  <c:v>19</c:v>
                </c:pt>
                <c:pt idx="9867">
                  <c:v>18</c:v>
                </c:pt>
                <c:pt idx="9868">
                  <c:v>21</c:v>
                </c:pt>
                <c:pt idx="9869">
                  <c:v>19</c:v>
                </c:pt>
                <c:pt idx="9870">
                  <c:v>16</c:v>
                </c:pt>
                <c:pt idx="9871">
                  <c:v>16</c:v>
                </c:pt>
                <c:pt idx="9872">
                  <c:v>18</c:v>
                </c:pt>
                <c:pt idx="9873">
                  <c:v>20</c:v>
                </c:pt>
                <c:pt idx="9874">
                  <c:v>15</c:v>
                </c:pt>
                <c:pt idx="9875">
                  <c:v>15</c:v>
                </c:pt>
                <c:pt idx="9876">
                  <c:v>15</c:v>
                </c:pt>
                <c:pt idx="9877">
                  <c:v>16</c:v>
                </c:pt>
                <c:pt idx="9878">
                  <c:v>20</c:v>
                </c:pt>
                <c:pt idx="9879">
                  <c:v>15</c:v>
                </c:pt>
                <c:pt idx="9880">
                  <c:v>16</c:v>
                </c:pt>
                <c:pt idx="9881">
                  <c:v>15</c:v>
                </c:pt>
                <c:pt idx="9882">
                  <c:v>16</c:v>
                </c:pt>
                <c:pt idx="9883">
                  <c:v>22</c:v>
                </c:pt>
                <c:pt idx="9884">
                  <c:v>16</c:v>
                </c:pt>
                <c:pt idx="9885">
                  <c:v>22</c:v>
                </c:pt>
                <c:pt idx="9886">
                  <c:v>18</c:v>
                </c:pt>
                <c:pt idx="9887">
                  <c:v>17</c:v>
                </c:pt>
                <c:pt idx="9888">
                  <c:v>15</c:v>
                </c:pt>
                <c:pt idx="9889">
                  <c:v>22</c:v>
                </c:pt>
                <c:pt idx="9890">
                  <c:v>17</c:v>
                </c:pt>
                <c:pt idx="9891">
                  <c:v>20</c:v>
                </c:pt>
                <c:pt idx="9892">
                  <c:v>15</c:v>
                </c:pt>
                <c:pt idx="9893">
                  <c:v>17</c:v>
                </c:pt>
                <c:pt idx="9894">
                  <c:v>15</c:v>
                </c:pt>
                <c:pt idx="9895">
                  <c:v>16</c:v>
                </c:pt>
                <c:pt idx="9896">
                  <c:v>19</c:v>
                </c:pt>
                <c:pt idx="9897">
                  <c:v>16</c:v>
                </c:pt>
                <c:pt idx="9898">
                  <c:v>20</c:v>
                </c:pt>
                <c:pt idx="9899">
                  <c:v>17</c:v>
                </c:pt>
                <c:pt idx="9900">
                  <c:v>16</c:v>
                </c:pt>
                <c:pt idx="9901">
                  <c:v>19</c:v>
                </c:pt>
                <c:pt idx="9902">
                  <c:v>15</c:v>
                </c:pt>
                <c:pt idx="9903">
                  <c:v>21</c:v>
                </c:pt>
                <c:pt idx="9904">
                  <c:v>16</c:v>
                </c:pt>
                <c:pt idx="9905">
                  <c:v>15</c:v>
                </c:pt>
                <c:pt idx="9906">
                  <c:v>19</c:v>
                </c:pt>
                <c:pt idx="9907">
                  <c:v>15</c:v>
                </c:pt>
                <c:pt idx="9908">
                  <c:v>20</c:v>
                </c:pt>
                <c:pt idx="9909">
                  <c:v>16</c:v>
                </c:pt>
                <c:pt idx="9910">
                  <c:v>16</c:v>
                </c:pt>
                <c:pt idx="9911">
                  <c:v>19</c:v>
                </c:pt>
                <c:pt idx="9912">
                  <c:v>17</c:v>
                </c:pt>
                <c:pt idx="9913">
                  <c:v>17</c:v>
                </c:pt>
                <c:pt idx="9914">
                  <c:v>21</c:v>
                </c:pt>
                <c:pt idx="9915">
                  <c:v>16</c:v>
                </c:pt>
                <c:pt idx="9916">
                  <c:v>16</c:v>
                </c:pt>
                <c:pt idx="9917">
                  <c:v>20</c:v>
                </c:pt>
                <c:pt idx="9918">
                  <c:v>16</c:v>
                </c:pt>
                <c:pt idx="9919">
                  <c:v>18</c:v>
                </c:pt>
                <c:pt idx="9920">
                  <c:v>19</c:v>
                </c:pt>
                <c:pt idx="9921">
                  <c:v>17</c:v>
                </c:pt>
                <c:pt idx="9922">
                  <c:v>16</c:v>
                </c:pt>
                <c:pt idx="9923">
                  <c:v>21</c:v>
                </c:pt>
                <c:pt idx="9924">
                  <c:v>19</c:v>
                </c:pt>
                <c:pt idx="9925">
                  <c:v>20</c:v>
                </c:pt>
                <c:pt idx="9926">
                  <c:v>16</c:v>
                </c:pt>
                <c:pt idx="9927">
                  <c:v>17</c:v>
                </c:pt>
                <c:pt idx="9928">
                  <c:v>20</c:v>
                </c:pt>
                <c:pt idx="9929">
                  <c:v>16</c:v>
                </c:pt>
                <c:pt idx="9930">
                  <c:v>22</c:v>
                </c:pt>
                <c:pt idx="9931">
                  <c:v>21</c:v>
                </c:pt>
                <c:pt idx="9932">
                  <c:v>15</c:v>
                </c:pt>
                <c:pt idx="9933">
                  <c:v>22</c:v>
                </c:pt>
                <c:pt idx="9934">
                  <c:v>20</c:v>
                </c:pt>
                <c:pt idx="9935">
                  <c:v>15</c:v>
                </c:pt>
                <c:pt idx="9936">
                  <c:v>15</c:v>
                </c:pt>
                <c:pt idx="9937">
                  <c:v>17</c:v>
                </c:pt>
                <c:pt idx="9938">
                  <c:v>15</c:v>
                </c:pt>
                <c:pt idx="9939">
                  <c:v>15</c:v>
                </c:pt>
                <c:pt idx="9940">
                  <c:v>22</c:v>
                </c:pt>
                <c:pt idx="9941">
                  <c:v>16</c:v>
                </c:pt>
                <c:pt idx="9942">
                  <c:v>19</c:v>
                </c:pt>
                <c:pt idx="9943">
                  <c:v>16</c:v>
                </c:pt>
                <c:pt idx="9944">
                  <c:v>16</c:v>
                </c:pt>
                <c:pt idx="9945">
                  <c:v>15</c:v>
                </c:pt>
                <c:pt idx="9946">
                  <c:v>15</c:v>
                </c:pt>
                <c:pt idx="9947">
                  <c:v>20</c:v>
                </c:pt>
                <c:pt idx="9948">
                  <c:v>20</c:v>
                </c:pt>
                <c:pt idx="9949">
                  <c:v>20</c:v>
                </c:pt>
                <c:pt idx="9950">
                  <c:v>16</c:v>
                </c:pt>
                <c:pt idx="9951">
                  <c:v>15</c:v>
                </c:pt>
                <c:pt idx="9952">
                  <c:v>20</c:v>
                </c:pt>
                <c:pt idx="9953">
                  <c:v>15</c:v>
                </c:pt>
                <c:pt idx="9954">
                  <c:v>21</c:v>
                </c:pt>
                <c:pt idx="9955">
                  <c:v>15</c:v>
                </c:pt>
                <c:pt idx="9956">
                  <c:v>16</c:v>
                </c:pt>
                <c:pt idx="9957">
                  <c:v>22</c:v>
                </c:pt>
                <c:pt idx="9958">
                  <c:v>16</c:v>
                </c:pt>
                <c:pt idx="9959">
                  <c:v>16</c:v>
                </c:pt>
                <c:pt idx="9960">
                  <c:v>15</c:v>
                </c:pt>
                <c:pt idx="9961">
                  <c:v>20</c:v>
                </c:pt>
                <c:pt idx="9962">
                  <c:v>17</c:v>
                </c:pt>
                <c:pt idx="9963">
                  <c:v>19</c:v>
                </c:pt>
                <c:pt idx="9964">
                  <c:v>16</c:v>
                </c:pt>
                <c:pt idx="9965">
                  <c:v>19</c:v>
                </c:pt>
                <c:pt idx="9966">
                  <c:v>15</c:v>
                </c:pt>
                <c:pt idx="9967">
                  <c:v>16</c:v>
                </c:pt>
                <c:pt idx="9968">
                  <c:v>20</c:v>
                </c:pt>
                <c:pt idx="9969">
                  <c:v>15</c:v>
                </c:pt>
                <c:pt idx="9970">
                  <c:v>16</c:v>
                </c:pt>
                <c:pt idx="9971">
                  <c:v>16</c:v>
                </c:pt>
                <c:pt idx="9972">
                  <c:v>17</c:v>
                </c:pt>
                <c:pt idx="9973">
                  <c:v>15</c:v>
                </c:pt>
                <c:pt idx="9974">
                  <c:v>22</c:v>
                </c:pt>
                <c:pt idx="9975">
                  <c:v>20</c:v>
                </c:pt>
                <c:pt idx="9976">
                  <c:v>21</c:v>
                </c:pt>
                <c:pt idx="9977">
                  <c:v>16</c:v>
                </c:pt>
                <c:pt idx="9978">
                  <c:v>16</c:v>
                </c:pt>
                <c:pt idx="9979">
                  <c:v>16</c:v>
                </c:pt>
                <c:pt idx="9980">
                  <c:v>15</c:v>
                </c:pt>
                <c:pt idx="9981">
                  <c:v>16</c:v>
                </c:pt>
                <c:pt idx="9982">
                  <c:v>15</c:v>
                </c:pt>
                <c:pt idx="9983">
                  <c:v>22</c:v>
                </c:pt>
                <c:pt idx="9984">
                  <c:v>17</c:v>
                </c:pt>
                <c:pt idx="9985">
                  <c:v>22</c:v>
                </c:pt>
                <c:pt idx="9986">
                  <c:v>15</c:v>
                </c:pt>
                <c:pt idx="9987">
                  <c:v>22</c:v>
                </c:pt>
                <c:pt idx="9988">
                  <c:v>16</c:v>
                </c:pt>
                <c:pt idx="9989">
                  <c:v>15</c:v>
                </c:pt>
                <c:pt idx="9990">
                  <c:v>15</c:v>
                </c:pt>
                <c:pt idx="9991">
                  <c:v>16</c:v>
                </c:pt>
                <c:pt idx="9992">
                  <c:v>17</c:v>
                </c:pt>
                <c:pt idx="9993">
                  <c:v>15</c:v>
                </c:pt>
                <c:pt idx="9994">
                  <c:v>20</c:v>
                </c:pt>
                <c:pt idx="9995">
                  <c:v>22</c:v>
                </c:pt>
                <c:pt idx="9996">
                  <c:v>20</c:v>
                </c:pt>
                <c:pt idx="9997">
                  <c:v>18</c:v>
                </c:pt>
                <c:pt idx="9998">
                  <c:v>15</c:v>
                </c:pt>
                <c:pt idx="9999">
                  <c:v>15</c:v>
                </c:pt>
                <c:pt idx="10000">
                  <c:v>19</c:v>
                </c:pt>
                <c:pt idx="10001">
                  <c:v>17</c:v>
                </c:pt>
                <c:pt idx="10002">
                  <c:v>16</c:v>
                </c:pt>
                <c:pt idx="10003">
                  <c:v>20</c:v>
                </c:pt>
                <c:pt idx="10004">
                  <c:v>21</c:v>
                </c:pt>
                <c:pt idx="10005">
                  <c:v>15</c:v>
                </c:pt>
                <c:pt idx="10006">
                  <c:v>20</c:v>
                </c:pt>
                <c:pt idx="10007">
                  <c:v>15</c:v>
                </c:pt>
                <c:pt idx="10008">
                  <c:v>22</c:v>
                </c:pt>
                <c:pt idx="10009">
                  <c:v>21</c:v>
                </c:pt>
                <c:pt idx="10010">
                  <c:v>16</c:v>
                </c:pt>
                <c:pt idx="10011">
                  <c:v>16</c:v>
                </c:pt>
                <c:pt idx="10012">
                  <c:v>16</c:v>
                </c:pt>
                <c:pt idx="10013">
                  <c:v>16</c:v>
                </c:pt>
                <c:pt idx="10014">
                  <c:v>22</c:v>
                </c:pt>
                <c:pt idx="10015">
                  <c:v>19</c:v>
                </c:pt>
                <c:pt idx="10016">
                  <c:v>20</c:v>
                </c:pt>
                <c:pt idx="10017">
                  <c:v>22</c:v>
                </c:pt>
                <c:pt idx="10018">
                  <c:v>17</c:v>
                </c:pt>
                <c:pt idx="10019">
                  <c:v>16</c:v>
                </c:pt>
                <c:pt idx="10020">
                  <c:v>20</c:v>
                </c:pt>
                <c:pt idx="10021">
                  <c:v>15</c:v>
                </c:pt>
                <c:pt idx="10022">
                  <c:v>20</c:v>
                </c:pt>
                <c:pt idx="10023">
                  <c:v>15</c:v>
                </c:pt>
                <c:pt idx="10024">
                  <c:v>14</c:v>
                </c:pt>
                <c:pt idx="10025">
                  <c:v>21</c:v>
                </c:pt>
                <c:pt idx="10026">
                  <c:v>17</c:v>
                </c:pt>
                <c:pt idx="10027">
                  <c:v>19</c:v>
                </c:pt>
                <c:pt idx="10028">
                  <c:v>16</c:v>
                </c:pt>
                <c:pt idx="10029">
                  <c:v>16</c:v>
                </c:pt>
                <c:pt idx="10030">
                  <c:v>16</c:v>
                </c:pt>
                <c:pt idx="10031">
                  <c:v>15</c:v>
                </c:pt>
                <c:pt idx="10032">
                  <c:v>16</c:v>
                </c:pt>
                <c:pt idx="10033">
                  <c:v>16</c:v>
                </c:pt>
                <c:pt idx="10034">
                  <c:v>17</c:v>
                </c:pt>
                <c:pt idx="10035">
                  <c:v>20</c:v>
                </c:pt>
                <c:pt idx="10036">
                  <c:v>15</c:v>
                </c:pt>
                <c:pt idx="10037">
                  <c:v>16</c:v>
                </c:pt>
                <c:pt idx="10038">
                  <c:v>15</c:v>
                </c:pt>
                <c:pt idx="10039">
                  <c:v>16</c:v>
                </c:pt>
                <c:pt idx="10040">
                  <c:v>16</c:v>
                </c:pt>
                <c:pt idx="10041">
                  <c:v>17</c:v>
                </c:pt>
                <c:pt idx="10042">
                  <c:v>20</c:v>
                </c:pt>
                <c:pt idx="10043">
                  <c:v>15</c:v>
                </c:pt>
                <c:pt idx="10044">
                  <c:v>20</c:v>
                </c:pt>
                <c:pt idx="10045">
                  <c:v>20</c:v>
                </c:pt>
                <c:pt idx="10046">
                  <c:v>19</c:v>
                </c:pt>
                <c:pt idx="10047">
                  <c:v>18</c:v>
                </c:pt>
                <c:pt idx="10048">
                  <c:v>17</c:v>
                </c:pt>
                <c:pt idx="10049">
                  <c:v>18</c:v>
                </c:pt>
                <c:pt idx="10050">
                  <c:v>16</c:v>
                </c:pt>
                <c:pt idx="10051">
                  <c:v>22</c:v>
                </c:pt>
                <c:pt idx="10052">
                  <c:v>16</c:v>
                </c:pt>
                <c:pt idx="10053">
                  <c:v>15</c:v>
                </c:pt>
                <c:pt idx="10054">
                  <c:v>21</c:v>
                </c:pt>
                <c:pt idx="10055">
                  <c:v>16</c:v>
                </c:pt>
                <c:pt idx="10056">
                  <c:v>15</c:v>
                </c:pt>
                <c:pt idx="10057">
                  <c:v>22</c:v>
                </c:pt>
                <c:pt idx="10058">
                  <c:v>11</c:v>
                </c:pt>
                <c:pt idx="10059">
                  <c:v>15</c:v>
                </c:pt>
                <c:pt idx="10060">
                  <c:v>17</c:v>
                </c:pt>
                <c:pt idx="10061">
                  <c:v>15</c:v>
                </c:pt>
                <c:pt idx="10062">
                  <c:v>15</c:v>
                </c:pt>
                <c:pt idx="10063">
                  <c:v>21</c:v>
                </c:pt>
                <c:pt idx="10064">
                  <c:v>20</c:v>
                </c:pt>
                <c:pt idx="10065">
                  <c:v>21</c:v>
                </c:pt>
                <c:pt idx="10066">
                  <c:v>19</c:v>
                </c:pt>
                <c:pt idx="10067">
                  <c:v>20</c:v>
                </c:pt>
                <c:pt idx="10068">
                  <c:v>20</c:v>
                </c:pt>
                <c:pt idx="10069">
                  <c:v>16</c:v>
                </c:pt>
                <c:pt idx="10070">
                  <c:v>16</c:v>
                </c:pt>
                <c:pt idx="10071">
                  <c:v>22</c:v>
                </c:pt>
                <c:pt idx="10072">
                  <c:v>16</c:v>
                </c:pt>
                <c:pt idx="10073">
                  <c:v>17</c:v>
                </c:pt>
                <c:pt idx="10074">
                  <c:v>22</c:v>
                </c:pt>
                <c:pt idx="10075">
                  <c:v>19</c:v>
                </c:pt>
                <c:pt idx="10076">
                  <c:v>15</c:v>
                </c:pt>
                <c:pt idx="10077">
                  <c:v>15</c:v>
                </c:pt>
                <c:pt idx="10078">
                  <c:v>21</c:v>
                </c:pt>
                <c:pt idx="10079">
                  <c:v>22</c:v>
                </c:pt>
                <c:pt idx="10080">
                  <c:v>19</c:v>
                </c:pt>
                <c:pt idx="10081">
                  <c:v>15</c:v>
                </c:pt>
                <c:pt idx="10082">
                  <c:v>16</c:v>
                </c:pt>
                <c:pt idx="10083">
                  <c:v>23</c:v>
                </c:pt>
                <c:pt idx="10084">
                  <c:v>16</c:v>
                </c:pt>
                <c:pt idx="10085">
                  <c:v>18</c:v>
                </c:pt>
                <c:pt idx="10086">
                  <c:v>16</c:v>
                </c:pt>
                <c:pt idx="10087">
                  <c:v>21</c:v>
                </c:pt>
                <c:pt idx="10088">
                  <c:v>22</c:v>
                </c:pt>
                <c:pt idx="10089">
                  <c:v>16</c:v>
                </c:pt>
                <c:pt idx="10090">
                  <c:v>15</c:v>
                </c:pt>
                <c:pt idx="10091">
                  <c:v>15</c:v>
                </c:pt>
                <c:pt idx="10092">
                  <c:v>18</c:v>
                </c:pt>
                <c:pt idx="10093">
                  <c:v>20</c:v>
                </c:pt>
                <c:pt idx="10094">
                  <c:v>21</c:v>
                </c:pt>
                <c:pt idx="10095">
                  <c:v>15</c:v>
                </c:pt>
                <c:pt idx="10096">
                  <c:v>22</c:v>
                </c:pt>
                <c:pt idx="10097">
                  <c:v>20</c:v>
                </c:pt>
                <c:pt idx="10098">
                  <c:v>17</c:v>
                </c:pt>
                <c:pt idx="10099">
                  <c:v>16</c:v>
                </c:pt>
                <c:pt idx="10100">
                  <c:v>21</c:v>
                </c:pt>
                <c:pt idx="10101">
                  <c:v>15</c:v>
                </c:pt>
                <c:pt idx="10102">
                  <c:v>21</c:v>
                </c:pt>
                <c:pt idx="10103">
                  <c:v>16</c:v>
                </c:pt>
                <c:pt idx="10104">
                  <c:v>18</c:v>
                </c:pt>
                <c:pt idx="10105">
                  <c:v>16</c:v>
                </c:pt>
                <c:pt idx="10106">
                  <c:v>18</c:v>
                </c:pt>
                <c:pt idx="10107">
                  <c:v>20</c:v>
                </c:pt>
                <c:pt idx="10108">
                  <c:v>19</c:v>
                </c:pt>
                <c:pt idx="10109">
                  <c:v>19</c:v>
                </c:pt>
                <c:pt idx="10110">
                  <c:v>15</c:v>
                </c:pt>
                <c:pt idx="10111">
                  <c:v>22</c:v>
                </c:pt>
                <c:pt idx="10112">
                  <c:v>15</c:v>
                </c:pt>
                <c:pt idx="10113">
                  <c:v>20</c:v>
                </c:pt>
                <c:pt idx="10114">
                  <c:v>20</c:v>
                </c:pt>
                <c:pt idx="10115">
                  <c:v>15</c:v>
                </c:pt>
                <c:pt idx="10116">
                  <c:v>17</c:v>
                </c:pt>
                <c:pt idx="10117">
                  <c:v>22</c:v>
                </c:pt>
                <c:pt idx="10118">
                  <c:v>15</c:v>
                </c:pt>
                <c:pt idx="10119">
                  <c:v>16</c:v>
                </c:pt>
                <c:pt idx="10120">
                  <c:v>22</c:v>
                </c:pt>
                <c:pt idx="10121">
                  <c:v>15</c:v>
                </c:pt>
                <c:pt idx="10122">
                  <c:v>16</c:v>
                </c:pt>
                <c:pt idx="10123">
                  <c:v>19</c:v>
                </c:pt>
                <c:pt idx="10124">
                  <c:v>16</c:v>
                </c:pt>
                <c:pt idx="10125">
                  <c:v>20</c:v>
                </c:pt>
                <c:pt idx="10126">
                  <c:v>16</c:v>
                </c:pt>
                <c:pt idx="10127">
                  <c:v>16</c:v>
                </c:pt>
                <c:pt idx="10128">
                  <c:v>16</c:v>
                </c:pt>
                <c:pt idx="10129">
                  <c:v>21</c:v>
                </c:pt>
                <c:pt idx="10130">
                  <c:v>16</c:v>
                </c:pt>
                <c:pt idx="10131">
                  <c:v>19</c:v>
                </c:pt>
                <c:pt idx="10132">
                  <c:v>15</c:v>
                </c:pt>
                <c:pt idx="10133">
                  <c:v>19</c:v>
                </c:pt>
                <c:pt idx="10134">
                  <c:v>19</c:v>
                </c:pt>
                <c:pt idx="10135">
                  <c:v>16</c:v>
                </c:pt>
                <c:pt idx="10136">
                  <c:v>15</c:v>
                </c:pt>
                <c:pt idx="10137">
                  <c:v>15</c:v>
                </c:pt>
                <c:pt idx="10138">
                  <c:v>21</c:v>
                </c:pt>
                <c:pt idx="10139">
                  <c:v>15</c:v>
                </c:pt>
                <c:pt idx="10140">
                  <c:v>19</c:v>
                </c:pt>
                <c:pt idx="10141">
                  <c:v>15</c:v>
                </c:pt>
                <c:pt idx="10142">
                  <c:v>15</c:v>
                </c:pt>
                <c:pt idx="10143">
                  <c:v>20</c:v>
                </c:pt>
                <c:pt idx="10144">
                  <c:v>19</c:v>
                </c:pt>
                <c:pt idx="10145">
                  <c:v>16</c:v>
                </c:pt>
                <c:pt idx="10146">
                  <c:v>17</c:v>
                </c:pt>
                <c:pt idx="10147">
                  <c:v>16</c:v>
                </c:pt>
                <c:pt idx="10148">
                  <c:v>20</c:v>
                </c:pt>
                <c:pt idx="10149">
                  <c:v>22</c:v>
                </c:pt>
                <c:pt idx="10150">
                  <c:v>20</c:v>
                </c:pt>
                <c:pt idx="10151">
                  <c:v>23</c:v>
                </c:pt>
                <c:pt idx="10152">
                  <c:v>21</c:v>
                </c:pt>
                <c:pt idx="10153">
                  <c:v>17</c:v>
                </c:pt>
                <c:pt idx="10154">
                  <c:v>15</c:v>
                </c:pt>
                <c:pt idx="10155">
                  <c:v>20</c:v>
                </c:pt>
                <c:pt idx="10156">
                  <c:v>15</c:v>
                </c:pt>
                <c:pt idx="10157">
                  <c:v>15</c:v>
                </c:pt>
                <c:pt idx="10158">
                  <c:v>22</c:v>
                </c:pt>
                <c:pt idx="10159">
                  <c:v>16</c:v>
                </c:pt>
                <c:pt idx="10160">
                  <c:v>20</c:v>
                </c:pt>
                <c:pt idx="10161">
                  <c:v>16</c:v>
                </c:pt>
                <c:pt idx="10162">
                  <c:v>16</c:v>
                </c:pt>
                <c:pt idx="10163">
                  <c:v>15</c:v>
                </c:pt>
                <c:pt idx="10164">
                  <c:v>20</c:v>
                </c:pt>
                <c:pt idx="10165">
                  <c:v>19</c:v>
                </c:pt>
                <c:pt idx="10166">
                  <c:v>21</c:v>
                </c:pt>
                <c:pt idx="10167">
                  <c:v>15</c:v>
                </c:pt>
                <c:pt idx="10168">
                  <c:v>16</c:v>
                </c:pt>
                <c:pt idx="10169">
                  <c:v>18</c:v>
                </c:pt>
                <c:pt idx="10170">
                  <c:v>20</c:v>
                </c:pt>
                <c:pt idx="10171">
                  <c:v>15</c:v>
                </c:pt>
                <c:pt idx="10172">
                  <c:v>15</c:v>
                </c:pt>
                <c:pt idx="10173">
                  <c:v>16</c:v>
                </c:pt>
                <c:pt idx="10174">
                  <c:v>22</c:v>
                </c:pt>
                <c:pt idx="10175">
                  <c:v>15</c:v>
                </c:pt>
                <c:pt idx="10176">
                  <c:v>22</c:v>
                </c:pt>
                <c:pt idx="10177">
                  <c:v>16</c:v>
                </c:pt>
                <c:pt idx="10178">
                  <c:v>16</c:v>
                </c:pt>
                <c:pt idx="10179">
                  <c:v>16</c:v>
                </c:pt>
                <c:pt idx="10180">
                  <c:v>16</c:v>
                </c:pt>
                <c:pt idx="10181">
                  <c:v>23</c:v>
                </c:pt>
                <c:pt idx="10182">
                  <c:v>16</c:v>
                </c:pt>
                <c:pt idx="10183">
                  <c:v>17</c:v>
                </c:pt>
                <c:pt idx="10184">
                  <c:v>20</c:v>
                </c:pt>
                <c:pt idx="10185">
                  <c:v>19</c:v>
                </c:pt>
                <c:pt idx="10186">
                  <c:v>21</c:v>
                </c:pt>
                <c:pt idx="10187">
                  <c:v>20</c:v>
                </c:pt>
                <c:pt idx="10188">
                  <c:v>20</c:v>
                </c:pt>
                <c:pt idx="10189">
                  <c:v>21</c:v>
                </c:pt>
                <c:pt idx="10190">
                  <c:v>15</c:v>
                </c:pt>
                <c:pt idx="10191">
                  <c:v>17</c:v>
                </c:pt>
                <c:pt idx="10192">
                  <c:v>16</c:v>
                </c:pt>
                <c:pt idx="10193">
                  <c:v>15</c:v>
                </c:pt>
                <c:pt idx="10194">
                  <c:v>22</c:v>
                </c:pt>
                <c:pt idx="10195">
                  <c:v>17</c:v>
                </c:pt>
                <c:pt idx="10196">
                  <c:v>15</c:v>
                </c:pt>
                <c:pt idx="10197">
                  <c:v>21</c:v>
                </c:pt>
                <c:pt idx="10198">
                  <c:v>21</c:v>
                </c:pt>
                <c:pt idx="10199">
                  <c:v>18</c:v>
                </c:pt>
                <c:pt idx="10200">
                  <c:v>20</c:v>
                </c:pt>
                <c:pt idx="10201">
                  <c:v>16</c:v>
                </c:pt>
                <c:pt idx="10202">
                  <c:v>15</c:v>
                </c:pt>
                <c:pt idx="10203">
                  <c:v>16</c:v>
                </c:pt>
                <c:pt idx="10204">
                  <c:v>15</c:v>
                </c:pt>
                <c:pt idx="10205">
                  <c:v>16</c:v>
                </c:pt>
                <c:pt idx="10206">
                  <c:v>22</c:v>
                </c:pt>
                <c:pt idx="10207">
                  <c:v>20</c:v>
                </c:pt>
                <c:pt idx="10208">
                  <c:v>18</c:v>
                </c:pt>
                <c:pt idx="10209">
                  <c:v>15</c:v>
                </c:pt>
                <c:pt idx="10210">
                  <c:v>15</c:v>
                </c:pt>
                <c:pt idx="10211">
                  <c:v>21</c:v>
                </c:pt>
                <c:pt idx="10212">
                  <c:v>16</c:v>
                </c:pt>
                <c:pt idx="10213">
                  <c:v>15</c:v>
                </c:pt>
                <c:pt idx="10214">
                  <c:v>20</c:v>
                </c:pt>
                <c:pt idx="10215">
                  <c:v>15</c:v>
                </c:pt>
                <c:pt idx="10216">
                  <c:v>16</c:v>
                </c:pt>
                <c:pt idx="10217">
                  <c:v>16</c:v>
                </c:pt>
                <c:pt idx="10218">
                  <c:v>21</c:v>
                </c:pt>
                <c:pt idx="10219">
                  <c:v>16</c:v>
                </c:pt>
                <c:pt idx="10220">
                  <c:v>15</c:v>
                </c:pt>
                <c:pt idx="10221">
                  <c:v>22</c:v>
                </c:pt>
                <c:pt idx="10222">
                  <c:v>16</c:v>
                </c:pt>
                <c:pt idx="10223">
                  <c:v>18</c:v>
                </c:pt>
                <c:pt idx="10224">
                  <c:v>17</c:v>
                </c:pt>
                <c:pt idx="10225">
                  <c:v>16</c:v>
                </c:pt>
                <c:pt idx="10226">
                  <c:v>16</c:v>
                </c:pt>
                <c:pt idx="10227">
                  <c:v>17</c:v>
                </c:pt>
                <c:pt idx="10228">
                  <c:v>15</c:v>
                </c:pt>
                <c:pt idx="10229">
                  <c:v>20</c:v>
                </c:pt>
                <c:pt idx="10230">
                  <c:v>20</c:v>
                </c:pt>
                <c:pt idx="10231">
                  <c:v>19</c:v>
                </c:pt>
                <c:pt idx="10232">
                  <c:v>20</c:v>
                </c:pt>
                <c:pt idx="10233">
                  <c:v>15</c:v>
                </c:pt>
                <c:pt idx="10234">
                  <c:v>17</c:v>
                </c:pt>
                <c:pt idx="10235">
                  <c:v>20</c:v>
                </c:pt>
                <c:pt idx="10236">
                  <c:v>20</c:v>
                </c:pt>
                <c:pt idx="10237">
                  <c:v>20</c:v>
                </c:pt>
                <c:pt idx="10238">
                  <c:v>18</c:v>
                </c:pt>
                <c:pt idx="10239">
                  <c:v>20</c:v>
                </c:pt>
                <c:pt idx="10240">
                  <c:v>22</c:v>
                </c:pt>
                <c:pt idx="10241">
                  <c:v>16</c:v>
                </c:pt>
                <c:pt idx="10242">
                  <c:v>11</c:v>
                </c:pt>
                <c:pt idx="10243">
                  <c:v>15</c:v>
                </c:pt>
                <c:pt idx="10244">
                  <c:v>15</c:v>
                </c:pt>
                <c:pt idx="10245">
                  <c:v>20</c:v>
                </c:pt>
                <c:pt idx="10246">
                  <c:v>17</c:v>
                </c:pt>
                <c:pt idx="10247">
                  <c:v>20</c:v>
                </c:pt>
                <c:pt idx="10248">
                  <c:v>15</c:v>
                </c:pt>
                <c:pt idx="10249">
                  <c:v>16</c:v>
                </c:pt>
                <c:pt idx="10250">
                  <c:v>15</c:v>
                </c:pt>
                <c:pt idx="10251">
                  <c:v>15</c:v>
                </c:pt>
                <c:pt idx="10252">
                  <c:v>15</c:v>
                </c:pt>
                <c:pt idx="10253">
                  <c:v>23</c:v>
                </c:pt>
                <c:pt idx="10254">
                  <c:v>15</c:v>
                </c:pt>
                <c:pt idx="10255">
                  <c:v>16</c:v>
                </c:pt>
                <c:pt idx="10256">
                  <c:v>16</c:v>
                </c:pt>
                <c:pt idx="10257">
                  <c:v>19</c:v>
                </c:pt>
                <c:pt idx="10258">
                  <c:v>19</c:v>
                </c:pt>
                <c:pt idx="10259">
                  <c:v>21</c:v>
                </c:pt>
                <c:pt idx="10260">
                  <c:v>15</c:v>
                </c:pt>
                <c:pt idx="10261">
                  <c:v>15</c:v>
                </c:pt>
                <c:pt idx="10262">
                  <c:v>16</c:v>
                </c:pt>
                <c:pt idx="10263">
                  <c:v>16</c:v>
                </c:pt>
                <c:pt idx="10264">
                  <c:v>15</c:v>
                </c:pt>
                <c:pt idx="10265">
                  <c:v>15</c:v>
                </c:pt>
                <c:pt idx="10266">
                  <c:v>17</c:v>
                </c:pt>
                <c:pt idx="10267">
                  <c:v>15</c:v>
                </c:pt>
                <c:pt idx="10268">
                  <c:v>15</c:v>
                </c:pt>
                <c:pt idx="10269">
                  <c:v>21</c:v>
                </c:pt>
                <c:pt idx="10270">
                  <c:v>15</c:v>
                </c:pt>
                <c:pt idx="10271">
                  <c:v>20</c:v>
                </c:pt>
                <c:pt idx="10272">
                  <c:v>15</c:v>
                </c:pt>
                <c:pt idx="10273">
                  <c:v>15</c:v>
                </c:pt>
                <c:pt idx="10274">
                  <c:v>16</c:v>
                </c:pt>
                <c:pt idx="10275">
                  <c:v>20</c:v>
                </c:pt>
                <c:pt idx="10276">
                  <c:v>15</c:v>
                </c:pt>
                <c:pt idx="10277">
                  <c:v>20</c:v>
                </c:pt>
                <c:pt idx="10278">
                  <c:v>21</c:v>
                </c:pt>
                <c:pt idx="10279">
                  <c:v>15</c:v>
                </c:pt>
                <c:pt idx="10280">
                  <c:v>19</c:v>
                </c:pt>
                <c:pt idx="10281">
                  <c:v>15</c:v>
                </c:pt>
                <c:pt idx="10282">
                  <c:v>19</c:v>
                </c:pt>
                <c:pt idx="10283">
                  <c:v>17</c:v>
                </c:pt>
                <c:pt idx="10284">
                  <c:v>15</c:v>
                </c:pt>
                <c:pt idx="10285">
                  <c:v>15</c:v>
                </c:pt>
                <c:pt idx="10286">
                  <c:v>21</c:v>
                </c:pt>
                <c:pt idx="10287">
                  <c:v>21</c:v>
                </c:pt>
                <c:pt idx="10288">
                  <c:v>16</c:v>
                </c:pt>
                <c:pt idx="10289">
                  <c:v>15</c:v>
                </c:pt>
                <c:pt idx="10290">
                  <c:v>19</c:v>
                </c:pt>
                <c:pt idx="10291">
                  <c:v>16</c:v>
                </c:pt>
                <c:pt idx="10292">
                  <c:v>15</c:v>
                </c:pt>
                <c:pt idx="10293">
                  <c:v>15</c:v>
                </c:pt>
                <c:pt idx="10294">
                  <c:v>16</c:v>
                </c:pt>
                <c:pt idx="10295">
                  <c:v>15</c:v>
                </c:pt>
                <c:pt idx="10296">
                  <c:v>15</c:v>
                </c:pt>
                <c:pt idx="10297">
                  <c:v>15</c:v>
                </c:pt>
                <c:pt idx="10298">
                  <c:v>20</c:v>
                </c:pt>
                <c:pt idx="10299">
                  <c:v>15</c:v>
                </c:pt>
                <c:pt idx="10300">
                  <c:v>15</c:v>
                </c:pt>
                <c:pt idx="10301">
                  <c:v>15</c:v>
                </c:pt>
                <c:pt idx="10302">
                  <c:v>15</c:v>
                </c:pt>
                <c:pt idx="10303">
                  <c:v>20</c:v>
                </c:pt>
                <c:pt idx="10304">
                  <c:v>16</c:v>
                </c:pt>
                <c:pt idx="10305">
                  <c:v>15</c:v>
                </c:pt>
                <c:pt idx="10306">
                  <c:v>20</c:v>
                </c:pt>
                <c:pt idx="10307">
                  <c:v>15</c:v>
                </c:pt>
                <c:pt idx="10308">
                  <c:v>15</c:v>
                </c:pt>
                <c:pt idx="10309">
                  <c:v>15</c:v>
                </c:pt>
                <c:pt idx="10310">
                  <c:v>22</c:v>
                </c:pt>
                <c:pt idx="10311">
                  <c:v>17</c:v>
                </c:pt>
                <c:pt idx="10312">
                  <c:v>17</c:v>
                </c:pt>
                <c:pt idx="10313">
                  <c:v>15</c:v>
                </c:pt>
                <c:pt idx="10314">
                  <c:v>15</c:v>
                </c:pt>
                <c:pt idx="10315">
                  <c:v>21</c:v>
                </c:pt>
                <c:pt idx="10316">
                  <c:v>15</c:v>
                </c:pt>
                <c:pt idx="10317">
                  <c:v>23</c:v>
                </c:pt>
                <c:pt idx="10318">
                  <c:v>16</c:v>
                </c:pt>
                <c:pt idx="10319">
                  <c:v>21</c:v>
                </c:pt>
                <c:pt idx="10320">
                  <c:v>15</c:v>
                </c:pt>
                <c:pt idx="10321">
                  <c:v>16</c:v>
                </c:pt>
                <c:pt idx="10322">
                  <c:v>16</c:v>
                </c:pt>
                <c:pt idx="10323">
                  <c:v>18</c:v>
                </c:pt>
                <c:pt idx="10324">
                  <c:v>18</c:v>
                </c:pt>
                <c:pt idx="10325">
                  <c:v>16</c:v>
                </c:pt>
                <c:pt idx="10326">
                  <c:v>16</c:v>
                </c:pt>
                <c:pt idx="10327">
                  <c:v>16</c:v>
                </c:pt>
                <c:pt idx="10328">
                  <c:v>19</c:v>
                </c:pt>
                <c:pt idx="10329">
                  <c:v>16</c:v>
                </c:pt>
                <c:pt idx="10330">
                  <c:v>15</c:v>
                </c:pt>
                <c:pt idx="10331">
                  <c:v>16</c:v>
                </c:pt>
                <c:pt idx="10332">
                  <c:v>15</c:v>
                </c:pt>
                <c:pt idx="10333">
                  <c:v>22</c:v>
                </c:pt>
                <c:pt idx="10334">
                  <c:v>16</c:v>
                </c:pt>
                <c:pt idx="10335">
                  <c:v>21</c:v>
                </c:pt>
                <c:pt idx="10336">
                  <c:v>20</c:v>
                </c:pt>
                <c:pt idx="10337">
                  <c:v>19</c:v>
                </c:pt>
                <c:pt idx="10338">
                  <c:v>15</c:v>
                </c:pt>
                <c:pt idx="10339">
                  <c:v>16</c:v>
                </c:pt>
                <c:pt idx="10340">
                  <c:v>16</c:v>
                </c:pt>
                <c:pt idx="10341">
                  <c:v>20</c:v>
                </c:pt>
                <c:pt idx="10342">
                  <c:v>15</c:v>
                </c:pt>
                <c:pt idx="10343">
                  <c:v>20</c:v>
                </c:pt>
                <c:pt idx="10344">
                  <c:v>22</c:v>
                </c:pt>
                <c:pt idx="10345">
                  <c:v>19</c:v>
                </c:pt>
                <c:pt idx="10346">
                  <c:v>18</c:v>
                </c:pt>
                <c:pt idx="10347">
                  <c:v>15</c:v>
                </c:pt>
                <c:pt idx="10348">
                  <c:v>16</c:v>
                </c:pt>
                <c:pt idx="10349">
                  <c:v>22</c:v>
                </c:pt>
                <c:pt idx="10350">
                  <c:v>22</c:v>
                </c:pt>
                <c:pt idx="10351">
                  <c:v>16</c:v>
                </c:pt>
                <c:pt idx="10352">
                  <c:v>16</c:v>
                </c:pt>
                <c:pt idx="10353">
                  <c:v>17</c:v>
                </c:pt>
                <c:pt idx="10354">
                  <c:v>16</c:v>
                </c:pt>
                <c:pt idx="10355">
                  <c:v>18</c:v>
                </c:pt>
                <c:pt idx="10356">
                  <c:v>22</c:v>
                </c:pt>
                <c:pt idx="10357">
                  <c:v>22</c:v>
                </c:pt>
                <c:pt idx="10358">
                  <c:v>15</c:v>
                </c:pt>
                <c:pt idx="10359">
                  <c:v>16</c:v>
                </c:pt>
                <c:pt idx="10360">
                  <c:v>21</c:v>
                </c:pt>
                <c:pt idx="10361">
                  <c:v>15</c:v>
                </c:pt>
                <c:pt idx="10362">
                  <c:v>21</c:v>
                </c:pt>
                <c:pt idx="10363">
                  <c:v>16</c:v>
                </c:pt>
                <c:pt idx="10364">
                  <c:v>15</c:v>
                </c:pt>
                <c:pt idx="10365">
                  <c:v>17</c:v>
                </c:pt>
                <c:pt idx="10366">
                  <c:v>20</c:v>
                </c:pt>
                <c:pt idx="10367">
                  <c:v>20</c:v>
                </c:pt>
                <c:pt idx="10368">
                  <c:v>20</c:v>
                </c:pt>
                <c:pt idx="10369">
                  <c:v>16</c:v>
                </c:pt>
                <c:pt idx="10370">
                  <c:v>16</c:v>
                </c:pt>
                <c:pt idx="10371">
                  <c:v>15</c:v>
                </c:pt>
                <c:pt idx="10372">
                  <c:v>21</c:v>
                </c:pt>
                <c:pt idx="10373">
                  <c:v>16</c:v>
                </c:pt>
                <c:pt idx="10374">
                  <c:v>21</c:v>
                </c:pt>
                <c:pt idx="10375">
                  <c:v>21</c:v>
                </c:pt>
                <c:pt idx="10376">
                  <c:v>21</c:v>
                </c:pt>
                <c:pt idx="10377">
                  <c:v>16</c:v>
                </c:pt>
                <c:pt idx="10378">
                  <c:v>19</c:v>
                </c:pt>
                <c:pt idx="10379">
                  <c:v>16</c:v>
                </c:pt>
                <c:pt idx="10380">
                  <c:v>16</c:v>
                </c:pt>
                <c:pt idx="10381">
                  <c:v>19</c:v>
                </c:pt>
                <c:pt idx="10382">
                  <c:v>17</c:v>
                </c:pt>
                <c:pt idx="10383">
                  <c:v>16</c:v>
                </c:pt>
                <c:pt idx="10384">
                  <c:v>16</c:v>
                </c:pt>
                <c:pt idx="10385">
                  <c:v>15</c:v>
                </c:pt>
                <c:pt idx="10386">
                  <c:v>16</c:v>
                </c:pt>
                <c:pt idx="10387">
                  <c:v>16</c:v>
                </c:pt>
                <c:pt idx="10388">
                  <c:v>20</c:v>
                </c:pt>
                <c:pt idx="10389">
                  <c:v>15</c:v>
                </c:pt>
                <c:pt idx="10390">
                  <c:v>16</c:v>
                </c:pt>
                <c:pt idx="10391">
                  <c:v>15</c:v>
                </c:pt>
                <c:pt idx="10392">
                  <c:v>19</c:v>
                </c:pt>
                <c:pt idx="10393">
                  <c:v>15</c:v>
                </c:pt>
                <c:pt idx="10394">
                  <c:v>16</c:v>
                </c:pt>
                <c:pt idx="10395">
                  <c:v>22</c:v>
                </c:pt>
                <c:pt idx="10396">
                  <c:v>15</c:v>
                </c:pt>
                <c:pt idx="10397">
                  <c:v>20</c:v>
                </c:pt>
                <c:pt idx="10398">
                  <c:v>21</c:v>
                </c:pt>
                <c:pt idx="10399">
                  <c:v>20</c:v>
                </c:pt>
                <c:pt idx="10400">
                  <c:v>15</c:v>
                </c:pt>
                <c:pt idx="10401">
                  <c:v>20</c:v>
                </c:pt>
                <c:pt idx="10402">
                  <c:v>15</c:v>
                </c:pt>
                <c:pt idx="10403">
                  <c:v>15</c:v>
                </c:pt>
                <c:pt idx="10404">
                  <c:v>15</c:v>
                </c:pt>
                <c:pt idx="10405">
                  <c:v>15</c:v>
                </c:pt>
                <c:pt idx="10406">
                  <c:v>18</c:v>
                </c:pt>
                <c:pt idx="10407">
                  <c:v>21</c:v>
                </c:pt>
                <c:pt idx="10408">
                  <c:v>15</c:v>
                </c:pt>
                <c:pt idx="10409">
                  <c:v>16</c:v>
                </c:pt>
                <c:pt idx="10410">
                  <c:v>17</c:v>
                </c:pt>
                <c:pt idx="10411">
                  <c:v>20</c:v>
                </c:pt>
                <c:pt idx="10412">
                  <c:v>20</c:v>
                </c:pt>
                <c:pt idx="10413">
                  <c:v>16</c:v>
                </c:pt>
                <c:pt idx="10414">
                  <c:v>15</c:v>
                </c:pt>
                <c:pt idx="10415">
                  <c:v>17</c:v>
                </c:pt>
                <c:pt idx="10416">
                  <c:v>20</c:v>
                </c:pt>
                <c:pt idx="10417">
                  <c:v>16</c:v>
                </c:pt>
                <c:pt idx="10418">
                  <c:v>15</c:v>
                </c:pt>
                <c:pt idx="10419">
                  <c:v>15</c:v>
                </c:pt>
                <c:pt idx="10420">
                  <c:v>17</c:v>
                </c:pt>
                <c:pt idx="10421">
                  <c:v>16</c:v>
                </c:pt>
                <c:pt idx="10422">
                  <c:v>15</c:v>
                </c:pt>
                <c:pt idx="10423">
                  <c:v>17</c:v>
                </c:pt>
                <c:pt idx="10424">
                  <c:v>16</c:v>
                </c:pt>
                <c:pt idx="10425">
                  <c:v>19</c:v>
                </c:pt>
                <c:pt idx="10426">
                  <c:v>16</c:v>
                </c:pt>
                <c:pt idx="10427">
                  <c:v>20</c:v>
                </c:pt>
                <c:pt idx="10428">
                  <c:v>20</c:v>
                </c:pt>
                <c:pt idx="10429">
                  <c:v>15</c:v>
                </c:pt>
                <c:pt idx="10430">
                  <c:v>19</c:v>
                </c:pt>
                <c:pt idx="10431">
                  <c:v>15</c:v>
                </c:pt>
                <c:pt idx="10432">
                  <c:v>18</c:v>
                </c:pt>
                <c:pt idx="10433">
                  <c:v>16</c:v>
                </c:pt>
                <c:pt idx="10434">
                  <c:v>15</c:v>
                </c:pt>
                <c:pt idx="10435">
                  <c:v>19</c:v>
                </c:pt>
                <c:pt idx="10436">
                  <c:v>16</c:v>
                </c:pt>
                <c:pt idx="10437">
                  <c:v>22</c:v>
                </c:pt>
                <c:pt idx="10438">
                  <c:v>16</c:v>
                </c:pt>
                <c:pt idx="10439">
                  <c:v>21</c:v>
                </c:pt>
                <c:pt idx="10440">
                  <c:v>22</c:v>
                </c:pt>
                <c:pt idx="10441">
                  <c:v>19</c:v>
                </c:pt>
                <c:pt idx="10442">
                  <c:v>15</c:v>
                </c:pt>
                <c:pt idx="10443">
                  <c:v>15</c:v>
                </c:pt>
                <c:pt idx="10444">
                  <c:v>21</c:v>
                </c:pt>
                <c:pt idx="10445">
                  <c:v>20</c:v>
                </c:pt>
                <c:pt idx="10446">
                  <c:v>17</c:v>
                </c:pt>
                <c:pt idx="10447">
                  <c:v>15</c:v>
                </c:pt>
                <c:pt idx="10448">
                  <c:v>22</c:v>
                </c:pt>
                <c:pt idx="10449">
                  <c:v>20</c:v>
                </c:pt>
                <c:pt idx="10450">
                  <c:v>21</c:v>
                </c:pt>
                <c:pt idx="10451">
                  <c:v>15</c:v>
                </c:pt>
                <c:pt idx="10452">
                  <c:v>15</c:v>
                </c:pt>
                <c:pt idx="10453">
                  <c:v>22</c:v>
                </c:pt>
                <c:pt idx="10454">
                  <c:v>15</c:v>
                </c:pt>
                <c:pt idx="10455">
                  <c:v>15</c:v>
                </c:pt>
                <c:pt idx="10456">
                  <c:v>15</c:v>
                </c:pt>
                <c:pt idx="10457">
                  <c:v>20</c:v>
                </c:pt>
                <c:pt idx="10458">
                  <c:v>19</c:v>
                </c:pt>
                <c:pt idx="10459">
                  <c:v>15</c:v>
                </c:pt>
                <c:pt idx="10460">
                  <c:v>15</c:v>
                </c:pt>
                <c:pt idx="10461">
                  <c:v>19</c:v>
                </c:pt>
                <c:pt idx="10462">
                  <c:v>21</c:v>
                </c:pt>
                <c:pt idx="10463">
                  <c:v>16</c:v>
                </c:pt>
                <c:pt idx="10464">
                  <c:v>22</c:v>
                </c:pt>
                <c:pt idx="10465">
                  <c:v>15</c:v>
                </c:pt>
                <c:pt idx="10466">
                  <c:v>20</c:v>
                </c:pt>
                <c:pt idx="10467">
                  <c:v>19</c:v>
                </c:pt>
                <c:pt idx="10468">
                  <c:v>22</c:v>
                </c:pt>
                <c:pt idx="10469">
                  <c:v>17</c:v>
                </c:pt>
                <c:pt idx="10470">
                  <c:v>18</c:v>
                </c:pt>
                <c:pt idx="10471">
                  <c:v>19</c:v>
                </c:pt>
                <c:pt idx="10472">
                  <c:v>16</c:v>
                </c:pt>
                <c:pt idx="10473">
                  <c:v>15</c:v>
                </c:pt>
                <c:pt idx="10474">
                  <c:v>20</c:v>
                </c:pt>
                <c:pt idx="10475">
                  <c:v>21</c:v>
                </c:pt>
                <c:pt idx="10476">
                  <c:v>20</c:v>
                </c:pt>
                <c:pt idx="10477">
                  <c:v>15</c:v>
                </c:pt>
                <c:pt idx="10478">
                  <c:v>19</c:v>
                </c:pt>
                <c:pt idx="10479">
                  <c:v>15</c:v>
                </c:pt>
                <c:pt idx="10480">
                  <c:v>20</c:v>
                </c:pt>
                <c:pt idx="10481">
                  <c:v>21</c:v>
                </c:pt>
                <c:pt idx="10482">
                  <c:v>16</c:v>
                </c:pt>
                <c:pt idx="10483">
                  <c:v>16</c:v>
                </c:pt>
                <c:pt idx="10484">
                  <c:v>15</c:v>
                </c:pt>
                <c:pt idx="10485">
                  <c:v>15</c:v>
                </c:pt>
                <c:pt idx="10486">
                  <c:v>19</c:v>
                </c:pt>
                <c:pt idx="10487">
                  <c:v>16</c:v>
                </c:pt>
                <c:pt idx="10488">
                  <c:v>19</c:v>
                </c:pt>
                <c:pt idx="10489">
                  <c:v>22</c:v>
                </c:pt>
                <c:pt idx="10490">
                  <c:v>17</c:v>
                </c:pt>
                <c:pt idx="10491">
                  <c:v>16</c:v>
                </c:pt>
                <c:pt idx="10492">
                  <c:v>22</c:v>
                </c:pt>
                <c:pt idx="10493">
                  <c:v>18</c:v>
                </c:pt>
                <c:pt idx="10494">
                  <c:v>15</c:v>
                </c:pt>
                <c:pt idx="10495">
                  <c:v>16</c:v>
                </c:pt>
                <c:pt idx="10496">
                  <c:v>15</c:v>
                </c:pt>
                <c:pt idx="10497">
                  <c:v>20</c:v>
                </c:pt>
                <c:pt idx="10498">
                  <c:v>20</c:v>
                </c:pt>
                <c:pt idx="10499">
                  <c:v>15</c:v>
                </c:pt>
                <c:pt idx="10500">
                  <c:v>21</c:v>
                </c:pt>
                <c:pt idx="10501">
                  <c:v>20</c:v>
                </c:pt>
                <c:pt idx="10502">
                  <c:v>16</c:v>
                </c:pt>
                <c:pt idx="10503">
                  <c:v>15</c:v>
                </c:pt>
                <c:pt idx="10504">
                  <c:v>15</c:v>
                </c:pt>
                <c:pt idx="10505">
                  <c:v>15</c:v>
                </c:pt>
                <c:pt idx="10506">
                  <c:v>20</c:v>
                </c:pt>
                <c:pt idx="10507">
                  <c:v>16</c:v>
                </c:pt>
                <c:pt idx="10508">
                  <c:v>16</c:v>
                </c:pt>
                <c:pt idx="10509">
                  <c:v>15</c:v>
                </c:pt>
                <c:pt idx="10510">
                  <c:v>22</c:v>
                </c:pt>
                <c:pt idx="10511">
                  <c:v>22</c:v>
                </c:pt>
                <c:pt idx="10512">
                  <c:v>16</c:v>
                </c:pt>
                <c:pt idx="10513">
                  <c:v>21</c:v>
                </c:pt>
                <c:pt idx="10514">
                  <c:v>16</c:v>
                </c:pt>
                <c:pt idx="10515">
                  <c:v>19</c:v>
                </c:pt>
                <c:pt idx="10516">
                  <c:v>15</c:v>
                </c:pt>
                <c:pt idx="10517">
                  <c:v>19</c:v>
                </c:pt>
                <c:pt idx="10518">
                  <c:v>16</c:v>
                </c:pt>
                <c:pt idx="10519">
                  <c:v>15</c:v>
                </c:pt>
                <c:pt idx="10520">
                  <c:v>15</c:v>
                </c:pt>
                <c:pt idx="10521">
                  <c:v>20</c:v>
                </c:pt>
                <c:pt idx="10522">
                  <c:v>20</c:v>
                </c:pt>
                <c:pt idx="10523">
                  <c:v>16</c:v>
                </c:pt>
                <c:pt idx="10524">
                  <c:v>15</c:v>
                </c:pt>
                <c:pt idx="10525">
                  <c:v>15</c:v>
                </c:pt>
                <c:pt idx="10526">
                  <c:v>16</c:v>
                </c:pt>
                <c:pt idx="10527">
                  <c:v>15</c:v>
                </c:pt>
                <c:pt idx="10528">
                  <c:v>16</c:v>
                </c:pt>
                <c:pt idx="10529">
                  <c:v>22</c:v>
                </c:pt>
                <c:pt idx="10530">
                  <c:v>15</c:v>
                </c:pt>
                <c:pt idx="10531">
                  <c:v>15</c:v>
                </c:pt>
                <c:pt idx="10532">
                  <c:v>16</c:v>
                </c:pt>
                <c:pt idx="10533">
                  <c:v>15</c:v>
                </c:pt>
                <c:pt idx="10534">
                  <c:v>16</c:v>
                </c:pt>
                <c:pt idx="10535">
                  <c:v>21</c:v>
                </c:pt>
                <c:pt idx="10536">
                  <c:v>20</c:v>
                </c:pt>
                <c:pt idx="10537">
                  <c:v>15</c:v>
                </c:pt>
                <c:pt idx="10538">
                  <c:v>15</c:v>
                </c:pt>
                <c:pt idx="10539">
                  <c:v>16</c:v>
                </c:pt>
                <c:pt idx="10540">
                  <c:v>19</c:v>
                </c:pt>
                <c:pt idx="10541">
                  <c:v>22</c:v>
                </c:pt>
                <c:pt idx="10542">
                  <c:v>15</c:v>
                </c:pt>
                <c:pt idx="10543">
                  <c:v>16</c:v>
                </c:pt>
                <c:pt idx="10544">
                  <c:v>16</c:v>
                </c:pt>
                <c:pt idx="10545">
                  <c:v>22</c:v>
                </c:pt>
                <c:pt idx="10546">
                  <c:v>21</c:v>
                </c:pt>
                <c:pt idx="10547">
                  <c:v>16</c:v>
                </c:pt>
                <c:pt idx="10548">
                  <c:v>16</c:v>
                </c:pt>
                <c:pt idx="10549">
                  <c:v>16</c:v>
                </c:pt>
                <c:pt idx="10550">
                  <c:v>15</c:v>
                </c:pt>
                <c:pt idx="10551">
                  <c:v>16</c:v>
                </c:pt>
                <c:pt idx="10552">
                  <c:v>15</c:v>
                </c:pt>
                <c:pt idx="10553">
                  <c:v>15</c:v>
                </c:pt>
                <c:pt idx="10554">
                  <c:v>18</c:v>
                </c:pt>
                <c:pt idx="10555">
                  <c:v>15</c:v>
                </c:pt>
                <c:pt idx="10556">
                  <c:v>15</c:v>
                </c:pt>
                <c:pt idx="10557">
                  <c:v>16</c:v>
                </c:pt>
                <c:pt idx="10558">
                  <c:v>20</c:v>
                </c:pt>
                <c:pt idx="10559">
                  <c:v>21</c:v>
                </c:pt>
                <c:pt idx="10560">
                  <c:v>21</c:v>
                </c:pt>
                <c:pt idx="10561">
                  <c:v>20</c:v>
                </c:pt>
                <c:pt idx="10562">
                  <c:v>19</c:v>
                </c:pt>
                <c:pt idx="10563">
                  <c:v>16</c:v>
                </c:pt>
                <c:pt idx="10564">
                  <c:v>20</c:v>
                </c:pt>
                <c:pt idx="10565">
                  <c:v>15</c:v>
                </c:pt>
                <c:pt idx="10566">
                  <c:v>15</c:v>
                </c:pt>
                <c:pt idx="10567">
                  <c:v>16</c:v>
                </c:pt>
                <c:pt idx="10568">
                  <c:v>15</c:v>
                </c:pt>
                <c:pt idx="10569">
                  <c:v>20</c:v>
                </c:pt>
                <c:pt idx="10570">
                  <c:v>15</c:v>
                </c:pt>
                <c:pt idx="10571">
                  <c:v>21</c:v>
                </c:pt>
                <c:pt idx="10572">
                  <c:v>19</c:v>
                </c:pt>
                <c:pt idx="10573">
                  <c:v>15</c:v>
                </c:pt>
                <c:pt idx="10574">
                  <c:v>19</c:v>
                </c:pt>
                <c:pt idx="10575">
                  <c:v>16</c:v>
                </c:pt>
                <c:pt idx="10576">
                  <c:v>18</c:v>
                </c:pt>
                <c:pt idx="10577">
                  <c:v>19</c:v>
                </c:pt>
                <c:pt idx="10578">
                  <c:v>21</c:v>
                </c:pt>
                <c:pt idx="10579">
                  <c:v>15</c:v>
                </c:pt>
                <c:pt idx="10580">
                  <c:v>16</c:v>
                </c:pt>
                <c:pt idx="10581">
                  <c:v>18</c:v>
                </c:pt>
                <c:pt idx="10582">
                  <c:v>21</c:v>
                </c:pt>
                <c:pt idx="10583">
                  <c:v>15</c:v>
                </c:pt>
                <c:pt idx="10584">
                  <c:v>15</c:v>
                </c:pt>
                <c:pt idx="10585">
                  <c:v>15</c:v>
                </c:pt>
                <c:pt idx="10586">
                  <c:v>16</c:v>
                </c:pt>
                <c:pt idx="10587">
                  <c:v>20</c:v>
                </c:pt>
                <c:pt idx="10588">
                  <c:v>20</c:v>
                </c:pt>
                <c:pt idx="10589">
                  <c:v>15</c:v>
                </c:pt>
                <c:pt idx="10590">
                  <c:v>15</c:v>
                </c:pt>
                <c:pt idx="10591">
                  <c:v>15</c:v>
                </c:pt>
                <c:pt idx="10592">
                  <c:v>20</c:v>
                </c:pt>
                <c:pt idx="10593">
                  <c:v>17</c:v>
                </c:pt>
                <c:pt idx="10594">
                  <c:v>15</c:v>
                </c:pt>
                <c:pt idx="10595">
                  <c:v>15</c:v>
                </c:pt>
                <c:pt idx="10596">
                  <c:v>16</c:v>
                </c:pt>
                <c:pt idx="10597">
                  <c:v>21</c:v>
                </c:pt>
                <c:pt idx="10598">
                  <c:v>13</c:v>
                </c:pt>
                <c:pt idx="10599">
                  <c:v>15</c:v>
                </c:pt>
                <c:pt idx="10600">
                  <c:v>16</c:v>
                </c:pt>
                <c:pt idx="10601">
                  <c:v>16</c:v>
                </c:pt>
                <c:pt idx="10602">
                  <c:v>20</c:v>
                </c:pt>
                <c:pt idx="10603">
                  <c:v>16</c:v>
                </c:pt>
                <c:pt idx="10604">
                  <c:v>17</c:v>
                </c:pt>
                <c:pt idx="10605">
                  <c:v>21</c:v>
                </c:pt>
                <c:pt idx="10606">
                  <c:v>19</c:v>
                </c:pt>
                <c:pt idx="10607">
                  <c:v>21</c:v>
                </c:pt>
                <c:pt idx="10608">
                  <c:v>16</c:v>
                </c:pt>
                <c:pt idx="10609">
                  <c:v>20</c:v>
                </c:pt>
                <c:pt idx="10610">
                  <c:v>20</c:v>
                </c:pt>
                <c:pt idx="10611">
                  <c:v>21</c:v>
                </c:pt>
                <c:pt idx="10612">
                  <c:v>21</c:v>
                </c:pt>
                <c:pt idx="10613">
                  <c:v>16</c:v>
                </c:pt>
                <c:pt idx="10614">
                  <c:v>19</c:v>
                </c:pt>
                <c:pt idx="10615">
                  <c:v>18</c:v>
                </c:pt>
                <c:pt idx="10616">
                  <c:v>15</c:v>
                </c:pt>
                <c:pt idx="10617">
                  <c:v>16</c:v>
                </c:pt>
                <c:pt idx="10618">
                  <c:v>17</c:v>
                </c:pt>
                <c:pt idx="10619">
                  <c:v>15</c:v>
                </c:pt>
                <c:pt idx="10620">
                  <c:v>17</c:v>
                </c:pt>
                <c:pt idx="10621">
                  <c:v>15</c:v>
                </c:pt>
                <c:pt idx="10622">
                  <c:v>15</c:v>
                </c:pt>
                <c:pt idx="10623">
                  <c:v>15</c:v>
                </c:pt>
                <c:pt idx="10624">
                  <c:v>20</c:v>
                </c:pt>
                <c:pt idx="10625">
                  <c:v>20</c:v>
                </c:pt>
                <c:pt idx="10626">
                  <c:v>22</c:v>
                </c:pt>
                <c:pt idx="10627">
                  <c:v>16</c:v>
                </c:pt>
                <c:pt idx="10628">
                  <c:v>22</c:v>
                </c:pt>
                <c:pt idx="10629">
                  <c:v>18</c:v>
                </c:pt>
                <c:pt idx="10630">
                  <c:v>16</c:v>
                </c:pt>
                <c:pt idx="10631">
                  <c:v>16</c:v>
                </c:pt>
                <c:pt idx="10632">
                  <c:v>16</c:v>
                </c:pt>
                <c:pt idx="10633">
                  <c:v>15</c:v>
                </c:pt>
                <c:pt idx="10634">
                  <c:v>19</c:v>
                </c:pt>
                <c:pt idx="10635">
                  <c:v>16</c:v>
                </c:pt>
                <c:pt idx="10636">
                  <c:v>15</c:v>
                </c:pt>
                <c:pt idx="10637">
                  <c:v>20</c:v>
                </c:pt>
                <c:pt idx="10638">
                  <c:v>16</c:v>
                </c:pt>
                <c:pt idx="10639">
                  <c:v>16</c:v>
                </c:pt>
                <c:pt idx="10640">
                  <c:v>15</c:v>
                </c:pt>
                <c:pt idx="10641">
                  <c:v>21</c:v>
                </c:pt>
                <c:pt idx="10642">
                  <c:v>16</c:v>
                </c:pt>
                <c:pt idx="10643">
                  <c:v>19</c:v>
                </c:pt>
                <c:pt idx="10644">
                  <c:v>20</c:v>
                </c:pt>
                <c:pt idx="10645">
                  <c:v>17</c:v>
                </c:pt>
                <c:pt idx="10646">
                  <c:v>20</c:v>
                </c:pt>
                <c:pt idx="10647">
                  <c:v>18</c:v>
                </c:pt>
                <c:pt idx="10648">
                  <c:v>16</c:v>
                </c:pt>
                <c:pt idx="10649">
                  <c:v>15</c:v>
                </c:pt>
                <c:pt idx="10650">
                  <c:v>19</c:v>
                </c:pt>
                <c:pt idx="10651">
                  <c:v>16</c:v>
                </c:pt>
                <c:pt idx="10652">
                  <c:v>19</c:v>
                </c:pt>
                <c:pt idx="10653">
                  <c:v>15</c:v>
                </c:pt>
                <c:pt idx="10654">
                  <c:v>15</c:v>
                </c:pt>
                <c:pt idx="10655">
                  <c:v>19</c:v>
                </c:pt>
                <c:pt idx="10656">
                  <c:v>21</c:v>
                </c:pt>
                <c:pt idx="10657">
                  <c:v>15</c:v>
                </c:pt>
                <c:pt idx="10658">
                  <c:v>15</c:v>
                </c:pt>
                <c:pt idx="10659">
                  <c:v>18</c:v>
                </c:pt>
                <c:pt idx="10660">
                  <c:v>20</c:v>
                </c:pt>
                <c:pt idx="10661">
                  <c:v>15</c:v>
                </c:pt>
                <c:pt idx="10662">
                  <c:v>16</c:v>
                </c:pt>
                <c:pt idx="10663">
                  <c:v>22</c:v>
                </c:pt>
                <c:pt idx="10664">
                  <c:v>15</c:v>
                </c:pt>
                <c:pt idx="10665">
                  <c:v>15</c:v>
                </c:pt>
                <c:pt idx="10666">
                  <c:v>21</c:v>
                </c:pt>
                <c:pt idx="10667">
                  <c:v>15</c:v>
                </c:pt>
                <c:pt idx="10668">
                  <c:v>19</c:v>
                </c:pt>
                <c:pt idx="10669">
                  <c:v>15</c:v>
                </c:pt>
                <c:pt idx="10670">
                  <c:v>22</c:v>
                </c:pt>
                <c:pt idx="10671">
                  <c:v>16</c:v>
                </c:pt>
                <c:pt idx="10672">
                  <c:v>15</c:v>
                </c:pt>
                <c:pt idx="10673">
                  <c:v>15</c:v>
                </c:pt>
                <c:pt idx="10674">
                  <c:v>15</c:v>
                </c:pt>
                <c:pt idx="10675">
                  <c:v>15</c:v>
                </c:pt>
                <c:pt idx="10676">
                  <c:v>22</c:v>
                </c:pt>
                <c:pt idx="10677">
                  <c:v>17</c:v>
                </c:pt>
                <c:pt idx="10678">
                  <c:v>15</c:v>
                </c:pt>
                <c:pt idx="10679">
                  <c:v>16</c:v>
                </c:pt>
                <c:pt idx="10680">
                  <c:v>15</c:v>
                </c:pt>
                <c:pt idx="10681">
                  <c:v>21</c:v>
                </c:pt>
                <c:pt idx="10682">
                  <c:v>19</c:v>
                </c:pt>
                <c:pt idx="10683">
                  <c:v>19</c:v>
                </c:pt>
                <c:pt idx="10684">
                  <c:v>21</c:v>
                </c:pt>
                <c:pt idx="10685">
                  <c:v>22</c:v>
                </c:pt>
                <c:pt idx="10686">
                  <c:v>16</c:v>
                </c:pt>
                <c:pt idx="10687">
                  <c:v>21</c:v>
                </c:pt>
                <c:pt idx="10688">
                  <c:v>16</c:v>
                </c:pt>
                <c:pt idx="10689">
                  <c:v>16</c:v>
                </c:pt>
                <c:pt idx="10690">
                  <c:v>20</c:v>
                </c:pt>
                <c:pt idx="10691">
                  <c:v>15</c:v>
                </c:pt>
                <c:pt idx="10692">
                  <c:v>15</c:v>
                </c:pt>
                <c:pt idx="10693">
                  <c:v>15</c:v>
                </c:pt>
                <c:pt idx="10694">
                  <c:v>16</c:v>
                </c:pt>
                <c:pt idx="10695">
                  <c:v>15</c:v>
                </c:pt>
                <c:pt idx="10696">
                  <c:v>15</c:v>
                </c:pt>
                <c:pt idx="10697">
                  <c:v>22</c:v>
                </c:pt>
                <c:pt idx="10698">
                  <c:v>20</c:v>
                </c:pt>
                <c:pt idx="10699">
                  <c:v>17</c:v>
                </c:pt>
                <c:pt idx="10700">
                  <c:v>15</c:v>
                </c:pt>
                <c:pt idx="10701">
                  <c:v>15</c:v>
                </c:pt>
                <c:pt idx="10702">
                  <c:v>16</c:v>
                </c:pt>
                <c:pt idx="10703">
                  <c:v>16</c:v>
                </c:pt>
                <c:pt idx="10704">
                  <c:v>16</c:v>
                </c:pt>
                <c:pt idx="10705">
                  <c:v>16</c:v>
                </c:pt>
                <c:pt idx="10706">
                  <c:v>16</c:v>
                </c:pt>
                <c:pt idx="10707">
                  <c:v>15</c:v>
                </c:pt>
                <c:pt idx="10708">
                  <c:v>15</c:v>
                </c:pt>
                <c:pt idx="10709">
                  <c:v>21</c:v>
                </c:pt>
                <c:pt idx="10710">
                  <c:v>16</c:v>
                </c:pt>
                <c:pt idx="10711">
                  <c:v>15</c:v>
                </c:pt>
                <c:pt idx="10712">
                  <c:v>21</c:v>
                </c:pt>
                <c:pt idx="10713">
                  <c:v>15</c:v>
                </c:pt>
                <c:pt idx="10714">
                  <c:v>16</c:v>
                </c:pt>
                <c:pt idx="10715">
                  <c:v>20</c:v>
                </c:pt>
                <c:pt idx="10716">
                  <c:v>15</c:v>
                </c:pt>
                <c:pt idx="10717">
                  <c:v>16</c:v>
                </c:pt>
                <c:pt idx="10718">
                  <c:v>20</c:v>
                </c:pt>
                <c:pt idx="10719">
                  <c:v>15</c:v>
                </c:pt>
                <c:pt idx="10720">
                  <c:v>15</c:v>
                </c:pt>
                <c:pt idx="10721">
                  <c:v>17</c:v>
                </c:pt>
                <c:pt idx="10722">
                  <c:v>16</c:v>
                </c:pt>
                <c:pt idx="10723">
                  <c:v>16</c:v>
                </c:pt>
                <c:pt idx="10724">
                  <c:v>16</c:v>
                </c:pt>
                <c:pt idx="10725">
                  <c:v>21</c:v>
                </c:pt>
                <c:pt idx="10726">
                  <c:v>16</c:v>
                </c:pt>
                <c:pt idx="10727">
                  <c:v>15</c:v>
                </c:pt>
                <c:pt idx="10728">
                  <c:v>15</c:v>
                </c:pt>
                <c:pt idx="10729">
                  <c:v>15</c:v>
                </c:pt>
                <c:pt idx="10730">
                  <c:v>22</c:v>
                </c:pt>
                <c:pt idx="10731">
                  <c:v>17</c:v>
                </c:pt>
                <c:pt idx="10732">
                  <c:v>20</c:v>
                </c:pt>
                <c:pt idx="10733">
                  <c:v>20</c:v>
                </c:pt>
                <c:pt idx="10734">
                  <c:v>16</c:v>
                </c:pt>
                <c:pt idx="10735">
                  <c:v>19</c:v>
                </c:pt>
                <c:pt idx="10736">
                  <c:v>15</c:v>
                </c:pt>
                <c:pt idx="10737">
                  <c:v>17</c:v>
                </c:pt>
                <c:pt idx="10738">
                  <c:v>15</c:v>
                </c:pt>
                <c:pt idx="10739">
                  <c:v>16</c:v>
                </c:pt>
                <c:pt idx="10740">
                  <c:v>15</c:v>
                </c:pt>
                <c:pt idx="10741">
                  <c:v>20</c:v>
                </c:pt>
                <c:pt idx="10742">
                  <c:v>15</c:v>
                </c:pt>
                <c:pt idx="10743">
                  <c:v>21</c:v>
                </c:pt>
                <c:pt idx="10744">
                  <c:v>16</c:v>
                </c:pt>
                <c:pt idx="10745">
                  <c:v>20</c:v>
                </c:pt>
                <c:pt idx="10746">
                  <c:v>21</c:v>
                </c:pt>
                <c:pt idx="10747">
                  <c:v>18</c:v>
                </c:pt>
                <c:pt idx="10748">
                  <c:v>15</c:v>
                </c:pt>
                <c:pt idx="10749">
                  <c:v>20</c:v>
                </c:pt>
                <c:pt idx="10750">
                  <c:v>15</c:v>
                </c:pt>
                <c:pt idx="10751">
                  <c:v>16</c:v>
                </c:pt>
                <c:pt idx="10752">
                  <c:v>15</c:v>
                </c:pt>
                <c:pt idx="10753">
                  <c:v>20</c:v>
                </c:pt>
                <c:pt idx="10754">
                  <c:v>17</c:v>
                </c:pt>
                <c:pt idx="10755">
                  <c:v>15</c:v>
                </c:pt>
                <c:pt idx="10756">
                  <c:v>15</c:v>
                </c:pt>
                <c:pt idx="10757">
                  <c:v>22</c:v>
                </c:pt>
                <c:pt idx="10758">
                  <c:v>20</c:v>
                </c:pt>
                <c:pt idx="10759">
                  <c:v>19</c:v>
                </c:pt>
                <c:pt idx="10760">
                  <c:v>15</c:v>
                </c:pt>
                <c:pt idx="10761">
                  <c:v>15</c:v>
                </c:pt>
                <c:pt idx="10762">
                  <c:v>17</c:v>
                </c:pt>
                <c:pt idx="10763">
                  <c:v>20</c:v>
                </c:pt>
                <c:pt idx="10764">
                  <c:v>20</c:v>
                </c:pt>
                <c:pt idx="10765">
                  <c:v>19</c:v>
                </c:pt>
                <c:pt idx="10766">
                  <c:v>15</c:v>
                </c:pt>
                <c:pt idx="10767">
                  <c:v>15</c:v>
                </c:pt>
                <c:pt idx="10768">
                  <c:v>15</c:v>
                </c:pt>
                <c:pt idx="10769">
                  <c:v>16</c:v>
                </c:pt>
                <c:pt idx="10770">
                  <c:v>19</c:v>
                </c:pt>
                <c:pt idx="10771">
                  <c:v>15</c:v>
                </c:pt>
                <c:pt idx="10772">
                  <c:v>17</c:v>
                </c:pt>
                <c:pt idx="10773">
                  <c:v>16</c:v>
                </c:pt>
                <c:pt idx="10774">
                  <c:v>15</c:v>
                </c:pt>
                <c:pt idx="10775">
                  <c:v>16</c:v>
                </c:pt>
                <c:pt idx="10776">
                  <c:v>21</c:v>
                </c:pt>
                <c:pt idx="10777">
                  <c:v>20</c:v>
                </c:pt>
                <c:pt idx="10778">
                  <c:v>20</c:v>
                </c:pt>
                <c:pt idx="10779">
                  <c:v>18</c:v>
                </c:pt>
                <c:pt idx="10780">
                  <c:v>16</c:v>
                </c:pt>
                <c:pt idx="10781">
                  <c:v>17</c:v>
                </c:pt>
                <c:pt idx="10782">
                  <c:v>17</c:v>
                </c:pt>
                <c:pt idx="10783">
                  <c:v>17</c:v>
                </c:pt>
                <c:pt idx="10784">
                  <c:v>15</c:v>
                </c:pt>
                <c:pt idx="10785">
                  <c:v>15</c:v>
                </c:pt>
                <c:pt idx="10786">
                  <c:v>22</c:v>
                </c:pt>
                <c:pt idx="10787">
                  <c:v>15</c:v>
                </c:pt>
                <c:pt idx="10788">
                  <c:v>18</c:v>
                </c:pt>
                <c:pt idx="10789">
                  <c:v>17</c:v>
                </c:pt>
                <c:pt idx="10790">
                  <c:v>15</c:v>
                </c:pt>
                <c:pt idx="10791">
                  <c:v>19</c:v>
                </c:pt>
                <c:pt idx="10792">
                  <c:v>22</c:v>
                </c:pt>
                <c:pt idx="10793">
                  <c:v>16</c:v>
                </c:pt>
                <c:pt idx="10794">
                  <c:v>17</c:v>
                </c:pt>
                <c:pt idx="10795">
                  <c:v>16</c:v>
                </c:pt>
                <c:pt idx="10796">
                  <c:v>20</c:v>
                </c:pt>
                <c:pt idx="10797">
                  <c:v>16</c:v>
                </c:pt>
                <c:pt idx="10798">
                  <c:v>20</c:v>
                </c:pt>
                <c:pt idx="10799">
                  <c:v>22</c:v>
                </c:pt>
                <c:pt idx="10800">
                  <c:v>15</c:v>
                </c:pt>
                <c:pt idx="10801">
                  <c:v>15</c:v>
                </c:pt>
                <c:pt idx="10802">
                  <c:v>15</c:v>
                </c:pt>
                <c:pt idx="10803">
                  <c:v>16</c:v>
                </c:pt>
                <c:pt idx="10804">
                  <c:v>15</c:v>
                </c:pt>
                <c:pt idx="10805">
                  <c:v>18</c:v>
                </c:pt>
                <c:pt idx="10806">
                  <c:v>16</c:v>
                </c:pt>
                <c:pt idx="10807">
                  <c:v>17</c:v>
                </c:pt>
                <c:pt idx="10808">
                  <c:v>16</c:v>
                </c:pt>
                <c:pt idx="10809">
                  <c:v>16</c:v>
                </c:pt>
                <c:pt idx="10810">
                  <c:v>16</c:v>
                </c:pt>
                <c:pt idx="10811">
                  <c:v>15</c:v>
                </c:pt>
                <c:pt idx="10812">
                  <c:v>15</c:v>
                </c:pt>
                <c:pt idx="10813">
                  <c:v>17</c:v>
                </c:pt>
                <c:pt idx="10814">
                  <c:v>22</c:v>
                </c:pt>
                <c:pt idx="10815">
                  <c:v>15</c:v>
                </c:pt>
                <c:pt idx="10816">
                  <c:v>15</c:v>
                </c:pt>
                <c:pt idx="10817">
                  <c:v>15</c:v>
                </c:pt>
                <c:pt idx="10818">
                  <c:v>20</c:v>
                </c:pt>
                <c:pt idx="10819">
                  <c:v>15</c:v>
                </c:pt>
                <c:pt idx="10820">
                  <c:v>16</c:v>
                </c:pt>
                <c:pt idx="10821">
                  <c:v>21</c:v>
                </c:pt>
                <c:pt idx="10822">
                  <c:v>16</c:v>
                </c:pt>
                <c:pt idx="10823">
                  <c:v>20</c:v>
                </c:pt>
                <c:pt idx="10824">
                  <c:v>15</c:v>
                </c:pt>
                <c:pt idx="10825">
                  <c:v>20</c:v>
                </c:pt>
                <c:pt idx="10826">
                  <c:v>16</c:v>
                </c:pt>
                <c:pt idx="10827">
                  <c:v>15</c:v>
                </c:pt>
                <c:pt idx="10828">
                  <c:v>15</c:v>
                </c:pt>
                <c:pt idx="10829">
                  <c:v>15</c:v>
                </c:pt>
                <c:pt idx="10830">
                  <c:v>15</c:v>
                </c:pt>
                <c:pt idx="10831">
                  <c:v>15</c:v>
                </c:pt>
                <c:pt idx="10832">
                  <c:v>17</c:v>
                </c:pt>
                <c:pt idx="10833">
                  <c:v>16</c:v>
                </c:pt>
                <c:pt idx="10834">
                  <c:v>15</c:v>
                </c:pt>
                <c:pt idx="10835">
                  <c:v>15</c:v>
                </c:pt>
                <c:pt idx="10836">
                  <c:v>16</c:v>
                </c:pt>
                <c:pt idx="10837">
                  <c:v>20</c:v>
                </c:pt>
                <c:pt idx="10838">
                  <c:v>20</c:v>
                </c:pt>
                <c:pt idx="10839">
                  <c:v>20</c:v>
                </c:pt>
                <c:pt idx="10840">
                  <c:v>15</c:v>
                </c:pt>
                <c:pt idx="10841">
                  <c:v>19</c:v>
                </c:pt>
                <c:pt idx="10842">
                  <c:v>16</c:v>
                </c:pt>
                <c:pt idx="10843">
                  <c:v>19</c:v>
                </c:pt>
                <c:pt idx="10844">
                  <c:v>15</c:v>
                </c:pt>
                <c:pt idx="10845">
                  <c:v>20</c:v>
                </c:pt>
                <c:pt idx="10846">
                  <c:v>15</c:v>
                </c:pt>
                <c:pt idx="10847">
                  <c:v>16</c:v>
                </c:pt>
                <c:pt idx="10848">
                  <c:v>16</c:v>
                </c:pt>
                <c:pt idx="10849">
                  <c:v>21</c:v>
                </c:pt>
                <c:pt idx="10850">
                  <c:v>15</c:v>
                </c:pt>
                <c:pt idx="10851">
                  <c:v>15</c:v>
                </c:pt>
                <c:pt idx="10852">
                  <c:v>16</c:v>
                </c:pt>
                <c:pt idx="10853">
                  <c:v>19</c:v>
                </c:pt>
                <c:pt idx="10854">
                  <c:v>18</c:v>
                </c:pt>
                <c:pt idx="10855">
                  <c:v>22</c:v>
                </c:pt>
                <c:pt idx="10856">
                  <c:v>15</c:v>
                </c:pt>
                <c:pt idx="10857">
                  <c:v>15</c:v>
                </c:pt>
                <c:pt idx="10858">
                  <c:v>22</c:v>
                </c:pt>
                <c:pt idx="10859">
                  <c:v>17</c:v>
                </c:pt>
                <c:pt idx="10860">
                  <c:v>22</c:v>
                </c:pt>
                <c:pt idx="10861">
                  <c:v>15</c:v>
                </c:pt>
                <c:pt idx="10862">
                  <c:v>20</c:v>
                </c:pt>
                <c:pt idx="10863">
                  <c:v>21</c:v>
                </c:pt>
                <c:pt idx="10864">
                  <c:v>17</c:v>
                </c:pt>
                <c:pt idx="10865">
                  <c:v>20</c:v>
                </c:pt>
                <c:pt idx="10866">
                  <c:v>19</c:v>
                </c:pt>
                <c:pt idx="10867">
                  <c:v>20</c:v>
                </c:pt>
                <c:pt idx="10868">
                  <c:v>15</c:v>
                </c:pt>
                <c:pt idx="10869">
                  <c:v>22</c:v>
                </c:pt>
                <c:pt idx="10870">
                  <c:v>16</c:v>
                </c:pt>
                <c:pt idx="10871">
                  <c:v>20</c:v>
                </c:pt>
                <c:pt idx="10872">
                  <c:v>15</c:v>
                </c:pt>
                <c:pt idx="10873">
                  <c:v>15</c:v>
                </c:pt>
                <c:pt idx="10874">
                  <c:v>19</c:v>
                </c:pt>
                <c:pt idx="10875">
                  <c:v>19</c:v>
                </c:pt>
                <c:pt idx="10876">
                  <c:v>16</c:v>
                </c:pt>
                <c:pt idx="10877">
                  <c:v>15</c:v>
                </c:pt>
                <c:pt idx="10878">
                  <c:v>15</c:v>
                </c:pt>
                <c:pt idx="10879">
                  <c:v>20</c:v>
                </c:pt>
                <c:pt idx="10880">
                  <c:v>15</c:v>
                </c:pt>
                <c:pt idx="10881">
                  <c:v>16</c:v>
                </c:pt>
                <c:pt idx="10882">
                  <c:v>22</c:v>
                </c:pt>
                <c:pt idx="10883">
                  <c:v>15</c:v>
                </c:pt>
                <c:pt idx="10884">
                  <c:v>16</c:v>
                </c:pt>
                <c:pt idx="10885">
                  <c:v>20</c:v>
                </c:pt>
                <c:pt idx="10886">
                  <c:v>18</c:v>
                </c:pt>
                <c:pt idx="10887">
                  <c:v>15</c:v>
                </c:pt>
                <c:pt idx="10888">
                  <c:v>16</c:v>
                </c:pt>
                <c:pt idx="10889">
                  <c:v>16</c:v>
                </c:pt>
                <c:pt idx="10890">
                  <c:v>15</c:v>
                </c:pt>
                <c:pt idx="10891">
                  <c:v>16</c:v>
                </c:pt>
                <c:pt idx="10892">
                  <c:v>20</c:v>
                </c:pt>
                <c:pt idx="10893">
                  <c:v>22</c:v>
                </c:pt>
                <c:pt idx="10894">
                  <c:v>15</c:v>
                </c:pt>
                <c:pt idx="10895">
                  <c:v>15</c:v>
                </c:pt>
                <c:pt idx="10896">
                  <c:v>16</c:v>
                </c:pt>
                <c:pt idx="10897">
                  <c:v>15</c:v>
                </c:pt>
                <c:pt idx="10898">
                  <c:v>17</c:v>
                </c:pt>
                <c:pt idx="10899">
                  <c:v>19</c:v>
                </c:pt>
                <c:pt idx="10900">
                  <c:v>20</c:v>
                </c:pt>
                <c:pt idx="10901">
                  <c:v>15</c:v>
                </c:pt>
                <c:pt idx="10902">
                  <c:v>16</c:v>
                </c:pt>
                <c:pt idx="10903">
                  <c:v>19</c:v>
                </c:pt>
                <c:pt idx="10904">
                  <c:v>16</c:v>
                </c:pt>
                <c:pt idx="10905">
                  <c:v>16</c:v>
                </c:pt>
                <c:pt idx="10906">
                  <c:v>17</c:v>
                </c:pt>
                <c:pt idx="10907">
                  <c:v>15</c:v>
                </c:pt>
                <c:pt idx="10908">
                  <c:v>20</c:v>
                </c:pt>
                <c:pt idx="10909">
                  <c:v>20</c:v>
                </c:pt>
                <c:pt idx="10910">
                  <c:v>13</c:v>
                </c:pt>
                <c:pt idx="10911">
                  <c:v>15</c:v>
                </c:pt>
                <c:pt idx="10912">
                  <c:v>15</c:v>
                </c:pt>
                <c:pt idx="10913">
                  <c:v>15</c:v>
                </c:pt>
                <c:pt idx="10914">
                  <c:v>15</c:v>
                </c:pt>
                <c:pt idx="10915">
                  <c:v>21</c:v>
                </c:pt>
                <c:pt idx="10916">
                  <c:v>15</c:v>
                </c:pt>
                <c:pt idx="10917">
                  <c:v>15</c:v>
                </c:pt>
                <c:pt idx="10918">
                  <c:v>21</c:v>
                </c:pt>
                <c:pt idx="10919">
                  <c:v>16</c:v>
                </c:pt>
                <c:pt idx="10920">
                  <c:v>16</c:v>
                </c:pt>
                <c:pt idx="10921">
                  <c:v>22</c:v>
                </c:pt>
                <c:pt idx="10922">
                  <c:v>20</c:v>
                </c:pt>
                <c:pt idx="10923">
                  <c:v>16</c:v>
                </c:pt>
                <c:pt idx="10924">
                  <c:v>17</c:v>
                </c:pt>
                <c:pt idx="10925">
                  <c:v>15</c:v>
                </c:pt>
                <c:pt idx="10926">
                  <c:v>15</c:v>
                </c:pt>
                <c:pt idx="10927">
                  <c:v>21</c:v>
                </c:pt>
                <c:pt idx="10928">
                  <c:v>15</c:v>
                </c:pt>
                <c:pt idx="10929">
                  <c:v>15</c:v>
                </c:pt>
                <c:pt idx="10930">
                  <c:v>21</c:v>
                </c:pt>
                <c:pt idx="10931">
                  <c:v>16</c:v>
                </c:pt>
                <c:pt idx="10932">
                  <c:v>15</c:v>
                </c:pt>
                <c:pt idx="10933">
                  <c:v>21</c:v>
                </c:pt>
                <c:pt idx="10934">
                  <c:v>15</c:v>
                </c:pt>
                <c:pt idx="10935">
                  <c:v>15</c:v>
                </c:pt>
                <c:pt idx="10936">
                  <c:v>19</c:v>
                </c:pt>
                <c:pt idx="10937">
                  <c:v>16</c:v>
                </c:pt>
                <c:pt idx="10938">
                  <c:v>15</c:v>
                </c:pt>
                <c:pt idx="10939">
                  <c:v>17</c:v>
                </c:pt>
                <c:pt idx="10940">
                  <c:v>22</c:v>
                </c:pt>
                <c:pt idx="10941">
                  <c:v>15</c:v>
                </c:pt>
                <c:pt idx="10942">
                  <c:v>12</c:v>
                </c:pt>
                <c:pt idx="10943">
                  <c:v>16</c:v>
                </c:pt>
                <c:pt idx="10944">
                  <c:v>15</c:v>
                </c:pt>
                <c:pt idx="10945">
                  <c:v>20</c:v>
                </c:pt>
                <c:pt idx="10946">
                  <c:v>20</c:v>
                </c:pt>
                <c:pt idx="10947">
                  <c:v>22</c:v>
                </c:pt>
                <c:pt idx="10948">
                  <c:v>15</c:v>
                </c:pt>
                <c:pt idx="10949">
                  <c:v>15</c:v>
                </c:pt>
                <c:pt idx="10950">
                  <c:v>15</c:v>
                </c:pt>
                <c:pt idx="10951">
                  <c:v>22</c:v>
                </c:pt>
                <c:pt idx="10952">
                  <c:v>22</c:v>
                </c:pt>
                <c:pt idx="10953">
                  <c:v>20</c:v>
                </c:pt>
                <c:pt idx="10954">
                  <c:v>16</c:v>
                </c:pt>
                <c:pt idx="10955">
                  <c:v>15</c:v>
                </c:pt>
                <c:pt idx="10956">
                  <c:v>21</c:v>
                </c:pt>
                <c:pt idx="10957">
                  <c:v>20</c:v>
                </c:pt>
                <c:pt idx="10958">
                  <c:v>16</c:v>
                </c:pt>
                <c:pt idx="10959">
                  <c:v>16</c:v>
                </c:pt>
                <c:pt idx="10960">
                  <c:v>15</c:v>
                </c:pt>
                <c:pt idx="10961">
                  <c:v>22</c:v>
                </c:pt>
                <c:pt idx="10962">
                  <c:v>15</c:v>
                </c:pt>
                <c:pt idx="10963">
                  <c:v>15</c:v>
                </c:pt>
                <c:pt idx="10964">
                  <c:v>18</c:v>
                </c:pt>
                <c:pt idx="10965">
                  <c:v>20</c:v>
                </c:pt>
                <c:pt idx="10966">
                  <c:v>16</c:v>
                </c:pt>
                <c:pt idx="10967">
                  <c:v>15</c:v>
                </c:pt>
                <c:pt idx="10968">
                  <c:v>19</c:v>
                </c:pt>
                <c:pt idx="10969">
                  <c:v>16</c:v>
                </c:pt>
                <c:pt idx="10970">
                  <c:v>15</c:v>
                </c:pt>
                <c:pt idx="10971">
                  <c:v>21</c:v>
                </c:pt>
                <c:pt idx="10972">
                  <c:v>16</c:v>
                </c:pt>
                <c:pt idx="10973">
                  <c:v>20</c:v>
                </c:pt>
                <c:pt idx="10974">
                  <c:v>21</c:v>
                </c:pt>
                <c:pt idx="10975">
                  <c:v>16</c:v>
                </c:pt>
                <c:pt idx="10976">
                  <c:v>15</c:v>
                </c:pt>
                <c:pt idx="10977">
                  <c:v>20</c:v>
                </c:pt>
                <c:pt idx="10978">
                  <c:v>15</c:v>
                </c:pt>
                <c:pt idx="10979">
                  <c:v>15</c:v>
                </c:pt>
                <c:pt idx="10980">
                  <c:v>15</c:v>
                </c:pt>
                <c:pt idx="10981">
                  <c:v>22</c:v>
                </c:pt>
                <c:pt idx="10982">
                  <c:v>20</c:v>
                </c:pt>
                <c:pt idx="10983">
                  <c:v>16</c:v>
                </c:pt>
                <c:pt idx="10984">
                  <c:v>20</c:v>
                </c:pt>
                <c:pt idx="10985">
                  <c:v>19</c:v>
                </c:pt>
                <c:pt idx="10986">
                  <c:v>17</c:v>
                </c:pt>
                <c:pt idx="10987">
                  <c:v>15</c:v>
                </c:pt>
                <c:pt idx="10988">
                  <c:v>16</c:v>
                </c:pt>
                <c:pt idx="10989">
                  <c:v>22</c:v>
                </c:pt>
                <c:pt idx="10990">
                  <c:v>16</c:v>
                </c:pt>
                <c:pt idx="10991">
                  <c:v>16</c:v>
                </c:pt>
                <c:pt idx="10992">
                  <c:v>15</c:v>
                </c:pt>
                <c:pt idx="10993">
                  <c:v>19</c:v>
                </c:pt>
                <c:pt idx="10994">
                  <c:v>15</c:v>
                </c:pt>
                <c:pt idx="10995">
                  <c:v>15</c:v>
                </c:pt>
                <c:pt idx="10996">
                  <c:v>16</c:v>
                </c:pt>
                <c:pt idx="10997">
                  <c:v>16</c:v>
                </c:pt>
                <c:pt idx="10998">
                  <c:v>16</c:v>
                </c:pt>
                <c:pt idx="10999">
                  <c:v>15</c:v>
                </c:pt>
                <c:pt idx="11000">
                  <c:v>15</c:v>
                </c:pt>
                <c:pt idx="11001">
                  <c:v>15</c:v>
                </c:pt>
                <c:pt idx="11002">
                  <c:v>20</c:v>
                </c:pt>
                <c:pt idx="11003">
                  <c:v>20</c:v>
                </c:pt>
                <c:pt idx="11004">
                  <c:v>16</c:v>
                </c:pt>
                <c:pt idx="11005">
                  <c:v>15</c:v>
                </c:pt>
                <c:pt idx="11006">
                  <c:v>20</c:v>
                </c:pt>
                <c:pt idx="11007">
                  <c:v>16</c:v>
                </c:pt>
                <c:pt idx="11008">
                  <c:v>16</c:v>
                </c:pt>
                <c:pt idx="11009">
                  <c:v>15</c:v>
                </c:pt>
                <c:pt idx="11010">
                  <c:v>15</c:v>
                </c:pt>
                <c:pt idx="11011">
                  <c:v>21</c:v>
                </c:pt>
                <c:pt idx="11012">
                  <c:v>15</c:v>
                </c:pt>
                <c:pt idx="11013">
                  <c:v>15</c:v>
                </c:pt>
                <c:pt idx="11014">
                  <c:v>15</c:v>
                </c:pt>
                <c:pt idx="11015">
                  <c:v>15</c:v>
                </c:pt>
                <c:pt idx="11016">
                  <c:v>15</c:v>
                </c:pt>
                <c:pt idx="11017">
                  <c:v>19</c:v>
                </c:pt>
                <c:pt idx="11018">
                  <c:v>15</c:v>
                </c:pt>
                <c:pt idx="11019">
                  <c:v>15</c:v>
                </c:pt>
                <c:pt idx="11020">
                  <c:v>15</c:v>
                </c:pt>
                <c:pt idx="11021">
                  <c:v>17</c:v>
                </c:pt>
                <c:pt idx="11022">
                  <c:v>19</c:v>
                </c:pt>
                <c:pt idx="11023">
                  <c:v>15</c:v>
                </c:pt>
                <c:pt idx="11024">
                  <c:v>15</c:v>
                </c:pt>
                <c:pt idx="11025">
                  <c:v>15</c:v>
                </c:pt>
                <c:pt idx="11026">
                  <c:v>20</c:v>
                </c:pt>
                <c:pt idx="11027">
                  <c:v>15</c:v>
                </c:pt>
                <c:pt idx="11028">
                  <c:v>20</c:v>
                </c:pt>
                <c:pt idx="11029">
                  <c:v>16</c:v>
                </c:pt>
                <c:pt idx="11030">
                  <c:v>20</c:v>
                </c:pt>
                <c:pt idx="11031">
                  <c:v>20</c:v>
                </c:pt>
                <c:pt idx="11032">
                  <c:v>18</c:v>
                </c:pt>
                <c:pt idx="11033">
                  <c:v>15</c:v>
                </c:pt>
                <c:pt idx="11034">
                  <c:v>15</c:v>
                </c:pt>
                <c:pt idx="11035">
                  <c:v>21</c:v>
                </c:pt>
                <c:pt idx="11036">
                  <c:v>15</c:v>
                </c:pt>
                <c:pt idx="11037">
                  <c:v>15</c:v>
                </c:pt>
                <c:pt idx="11038">
                  <c:v>15</c:v>
                </c:pt>
                <c:pt idx="11039">
                  <c:v>16</c:v>
                </c:pt>
                <c:pt idx="11040">
                  <c:v>20</c:v>
                </c:pt>
                <c:pt idx="11041">
                  <c:v>20</c:v>
                </c:pt>
                <c:pt idx="11042">
                  <c:v>21</c:v>
                </c:pt>
                <c:pt idx="11043">
                  <c:v>20</c:v>
                </c:pt>
                <c:pt idx="11044">
                  <c:v>21</c:v>
                </c:pt>
                <c:pt idx="11045">
                  <c:v>16</c:v>
                </c:pt>
                <c:pt idx="11046">
                  <c:v>16</c:v>
                </c:pt>
                <c:pt idx="11047">
                  <c:v>17</c:v>
                </c:pt>
                <c:pt idx="11048">
                  <c:v>20</c:v>
                </c:pt>
                <c:pt idx="11049">
                  <c:v>15</c:v>
                </c:pt>
                <c:pt idx="11050">
                  <c:v>20</c:v>
                </c:pt>
                <c:pt idx="11051">
                  <c:v>15</c:v>
                </c:pt>
                <c:pt idx="11052">
                  <c:v>15</c:v>
                </c:pt>
                <c:pt idx="11053">
                  <c:v>15</c:v>
                </c:pt>
                <c:pt idx="11054">
                  <c:v>21</c:v>
                </c:pt>
                <c:pt idx="11055">
                  <c:v>16</c:v>
                </c:pt>
                <c:pt idx="11056">
                  <c:v>15</c:v>
                </c:pt>
                <c:pt idx="11057">
                  <c:v>12</c:v>
                </c:pt>
                <c:pt idx="11058">
                  <c:v>16</c:v>
                </c:pt>
                <c:pt idx="11059">
                  <c:v>17</c:v>
                </c:pt>
                <c:pt idx="11060">
                  <c:v>15</c:v>
                </c:pt>
                <c:pt idx="11061">
                  <c:v>16</c:v>
                </c:pt>
                <c:pt idx="11062">
                  <c:v>16</c:v>
                </c:pt>
                <c:pt idx="11063">
                  <c:v>21</c:v>
                </c:pt>
                <c:pt idx="11064">
                  <c:v>19</c:v>
                </c:pt>
                <c:pt idx="11065">
                  <c:v>19</c:v>
                </c:pt>
                <c:pt idx="11066">
                  <c:v>16</c:v>
                </c:pt>
                <c:pt idx="11067">
                  <c:v>21</c:v>
                </c:pt>
                <c:pt idx="11068">
                  <c:v>16</c:v>
                </c:pt>
                <c:pt idx="11069">
                  <c:v>21</c:v>
                </c:pt>
                <c:pt idx="11070">
                  <c:v>19</c:v>
                </c:pt>
                <c:pt idx="11071">
                  <c:v>21</c:v>
                </c:pt>
                <c:pt idx="11072">
                  <c:v>15</c:v>
                </c:pt>
                <c:pt idx="11073">
                  <c:v>16</c:v>
                </c:pt>
                <c:pt idx="11074">
                  <c:v>19</c:v>
                </c:pt>
                <c:pt idx="11075">
                  <c:v>15</c:v>
                </c:pt>
                <c:pt idx="11076">
                  <c:v>16</c:v>
                </c:pt>
                <c:pt idx="11077">
                  <c:v>19</c:v>
                </c:pt>
                <c:pt idx="11078">
                  <c:v>15</c:v>
                </c:pt>
                <c:pt idx="11079">
                  <c:v>15</c:v>
                </c:pt>
                <c:pt idx="11080">
                  <c:v>20</c:v>
                </c:pt>
                <c:pt idx="11081">
                  <c:v>15</c:v>
                </c:pt>
                <c:pt idx="11082">
                  <c:v>21</c:v>
                </c:pt>
                <c:pt idx="11083">
                  <c:v>18</c:v>
                </c:pt>
                <c:pt idx="11084">
                  <c:v>16</c:v>
                </c:pt>
                <c:pt idx="11085">
                  <c:v>14</c:v>
                </c:pt>
                <c:pt idx="11086">
                  <c:v>18</c:v>
                </c:pt>
                <c:pt idx="11087">
                  <c:v>16</c:v>
                </c:pt>
                <c:pt idx="11088">
                  <c:v>17</c:v>
                </c:pt>
                <c:pt idx="11089">
                  <c:v>19</c:v>
                </c:pt>
                <c:pt idx="11090">
                  <c:v>15</c:v>
                </c:pt>
                <c:pt idx="11091">
                  <c:v>17</c:v>
                </c:pt>
                <c:pt idx="11092">
                  <c:v>21</c:v>
                </c:pt>
                <c:pt idx="11093">
                  <c:v>16</c:v>
                </c:pt>
                <c:pt idx="11094">
                  <c:v>22</c:v>
                </c:pt>
                <c:pt idx="11095">
                  <c:v>19</c:v>
                </c:pt>
                <c:pt idx="11096">
                  <c:v>16</c:v>
                </c:pt>
                <c:pt idx="11097">
                  <c:v>18</c:v>
                </c:pt>
                <c:pt idx="11098">
                  <c:v>15</c:v>
                </c:pt>
                <c:pt idx="11099">
                  <c:v>15</c:v>
                </c:pt>
                <c:pt idx="11100">
                  <c:v>20</c:v>
                </c:pt>
                <c:pt idx="11101">
                  <c:v>15</c:v>
                </c:pt>
                <c:pt idx="11102">
                  <c:v>19</c:v>
                </c:pt>
                <c:pt idx="11103">
                  <c:v>19</c:v>
                </c:pt>
                <c:pt idx="11104">
                  <c:v>15</c:v>
                </c:pt>
                <c:pt idx="11105">
                  <c:v>20</c:v>
                </c:pt>
                <c:pt idx="11106">
                  <c:v>15</c:v>
                </c:pt>
                <c:pt idx="11107">
                  <c:v>22</c:v>
                </c:pt>
                <c:pt idx="11108">
                  <c:v>16</c:v>
                </c:pt>
                <c:pt idx="11109">
                  <c:v>15</c:v>
                </c:pt>
                <c:pt idx="11110">
                  <c:v>16</c:v>
                </c:pt>
                <c:pt idx="11111">
                  <c:v>21</c:v>
                </c:pt>
                <c:pt idx="11112">
                  <c:v>20</c:v>
                </c:pt>
                <c:pt idx="11113">
                  <c:v>20</c:v>
                </c:pt>
                <c:pt idx="11114">
                  <c:v>20</c:v>
                </c:pt>
                <c:pt idx="11115">
                  <c:v>20</c:v>
                </c:pt>
                <c:pt idx="11116">
                  <c:v>15</c:v>
                </c:pt>
                <c:pt idx="11117">
                  <c:v>18</c:v>
                </c:pt>
                <c:pt idx="11118">
                  <c:v>15</c:v>
                </c:pt>
                <c:pt idx="11119">
                  <c:v>16</c:v>
                </c:pt>
                <c:pt idx="11120">
                  <c:v>21</c:v>
                </c:pt>
                <c:pt idx="11121">
                  <c:v>16</c:v>
                </c:pt>
                <c:pt idx="11122">
                  <c:v>22</c:v>
                </c:pt>
                <c:pt idx="11123">
                  <c:v>15</c:v>
                </c:pt>
                <c:pt idx="11124">
                  <c:v>16</c:v>
                </c:pt>
                <c:pt idx="11125">
                  <c:v>15</c:v>
                </c:pt>
                <c:pt idx="11126">
                  <c:v>16</c:v>
                </c:pt>
                <c:pt idx="11127">
                  <c:v>16</c:v>
                </c:pt>
                <c:pt idx="11128">
                  <c:v>15</c:v>
                </c:pt>
                <c:pt idx="11129">
                  <c:v>21</c:v>
                </c:pt>
                <c:pt idx="11130">
                  <c:v>15</c:v>
                </c:pt>
                <c:pt idx="11131">
                  <c:v>22</c:v>
                </c:pt>
                <c:pt idx="11132">
                  <c:v>19</c:v>
                </c:pt>
                <c:pt idx="11133">
                  <c:v>16</c:v>
                </c:pt>
                <c:pt idx="11134">
                  <c:v>15</c:v>
                </c:pt>
                <c:pt idx="11135">
                  <c:v>15</c:v>
                </c:pt>
                <c:pt idx="11136">
                  <c:v>16</c:v>
                </c:pt>
                <c:pt idx="11137">
                  <c:v>17</c:v>
                </c:pt>
                <c:pt idx="11138">
                  <c:v>19</c:v>
                </c:pt>
                <c:pt idx="11139">
                  <c:v>15</c:v>
                </c:pt>
                <c:pt idx="11140">
                  <c:v>15</c:v>
                </c:pt>
                <c:pt idx="11141">
                  <c:v>22</c:v>
                </c:pt>
                <c:pt idx="11142">
                  <c:v>18</c:v>
                </c:pt>
                <c:pt idx="11143">
                  <c:v>20</c:v>
                </c:pt>
                <c:pt idx="11144">
                  <c:v>15</c:v>
                </c:pt>
                <c:pt idx="11145">
                  <c:v>16</c:v>
                </c:pt>
                <c:pt idx="11146">
                  <c:v>15</c:v>
                </c:pt>
                <c:pt idx="11147">
                  <c:v>15</c:v>
                </c:pt>
                <c:pt idx="11148">
                  <c:v>20</c:v>
                </c:pt>
                <c:pt idx="11149">
                  <c:v>16</c:v>
                </c:pt>
                <c:pt idx="11150">
                  <c:v>16</c:v>
                </c:pt>
                <c:pt idx="11151">
                  <c:v>18</c:v>
                </c:pt>
                <c:pt idx="11152">
                  <c:v>15</c:v>
                </c:pt>
                <c:pt idx="11153">
                  <c:v>16</c:v>
                </c:pt>
                <c:pt idx="11154">
                  <c:v>17</c:v>
                </c:pt>
                <c:pt idx="11155">
                  <c:v>15</c:v>
                </c:pt>
                <c:pt idx="11156">
                  <c:v>16</c:v>
                </c:pt>
                <c:pt idx="11157">
                  <c:v>16</c:v>
                </c:pt>
                <c:pt idx="11158">
                  <c:v>21</c:v>
                </c:pt>
                <c:pt idx="11159">
                  <c:v>20</c:v>
                </c:pt>
                <c:pt idx="11160">
                  <c:v>22</c:v>
                </c:pt>
                <c:pt idx="11161">
                  <c:v>15</c:v>
                </c:pt>
                <c:pt idx="11162">
                  <c:v>17</c:v>
                </c:pt>
                <c:pt idx="11163">
                  <c:v>15</c:v>
                </c:pt>
                <c:pt idx="11164">
                  <c:v>15</c:v>
                </c:pt>
                <c:pt idx="11165">
                  <c:v>16</c:v>
                </c:pt>
                <c:pt idx="11166">
                  <c:v>20</c:v>
                </c:pt>
                <c:pt idx="11167">
                  <c:v>20</c:v>
                </c:pt>
                <c:pt idx="11168">
                  <c:v>16</c:v>
                </c:pt>
                <c:pt idx="11169">
                  <c:v>22</c:v>
                </c:pt>
                <c:pt idx="11170">
                  <c:v>15</c:v>
                </c:pt>
                <c:pt idx="11171">
                  <c:v>19</c:v>
                </c:pt>
                <c:pt idx="11172">
                  <c:v>16</c:v>
                </c:pt>
                <c:pt idx="11173">
                  <c:v>15</c:v>
                </c:pt>
                <c:pt idx="11174">
                  <c:v>15</c:v>
                </c:pt>
                <c:pt idx="11175">
                  <c:v>16</c:v>
                </c:pt>
                <c:pt idx="11176">
                  <c:v>16</c:v>
                </c:pt>
                <c:pt idx="11177">
                  <c:v>16</c:v>
                </c:pt>
                <c:pt idx="11178">
                  <c:v>15</c:v>
                </c:pt>
                <c:pt idx="11179">
                  <c:v>16</c:v>
                </c:pt>
                <c:pt idx="11180">
                  <c:v>18</c:v>
                </c:pt>
                <c:pt idx="11181">
                  <c:v>15</c:v>
                </c:pt>
                <c:pt idx="11182">
                  <c:v>22</c:v>
                </c:pt>
                <c:pt idx="11183">
                  <c:v>16</c:v>
                </c:pt>
                <c:pt idx="11184">
                  <c:v>15</c:v>
                </c:pt>
                <c:pt idx="11185">
                  <c:v>16</c:v>
                </c:pt>
                <c:pt idx="11186">
                  <c:v>18</c:v>
                </c:pt>
                <c:pt idx="11187">
                  <c:v>17</c:v>
                </c:pt>
                <c:pt idx="11188">
                  <c:v>15</c:v>
                </c:pt>
                <c:pt idx="11189">
                  <c:v>16</c:v>
                </c:pt>
                <c:pt idx="11190">
                  <c:v>21</c:v>
                </c:pt>
                <c:pt idx="11191">
                  <c:v>15</c:v>
                </c:pt>
                <c:pt idx="11192">
                  <c:v>20</c:v>
                </c:pt>
                <c:pt idx="11193">
                  <c:v>15</c:v>
                </c:pt>
                <c:pt idx="11194">
                  <c:v>18</c:v>
                </c:pt>
                <c:pt idx="11195">
                  <c:v>22</c:v>
                </c:pt>
                <c:pt idx="11196">
                  <c:v>16</c:v>
                </c:pt>
                <c:pt idx="11197">
                  <c:v>15</c:v>
                </c:pt>
                <c:pt idx="11198">
                  <c:v>21</c:v>
                </c:pt>
                <c:pt idx="11199">
                  <c:v>18</c:v>
                </c:pt>
                <c:pt idx="11200">
                  <c:v>18</c:v>
                </c:pt>
                <c:pt idx="11201">
                  <c:v>16</c:v>
                </c:pt>
                <c:pt idx="11202">
                  <c:v>15</c:v>
                </c:pt>
                <c:pt idx="11203">
                  <c:v>15</c:v>
                </c:pt>
                <c:pt idx="11204">
                  <c:v>15</c:v>
                </c:pt>
                <c:pt idx="11205">
                  <c:v>15</c:v>
                </c:pt>
                <c:pt idx="11206">
                  <c:v>17</c:v>
                </c:pt>
                <c:pt idx="11207">
                  <c:v>20</c:v>
                </c:pt>
                <c:pt idx="11208">
                  <c:v>19</c:v>
                </c:pt>
                <c:pt idx="11209">
                  <c:v>22</c:v>
                </c:pt>
                <c:pt idx="11210">
                  <c:v>17</c:v>
                </c:pt>
                <c:pt idx="11211">
                  <c:v>16</c:v>
                </c:pt>
                <c:pt idx="11212">
                  <c:v>20</c:v>
                </c:pt>
                <c:pt idx="11213">
                  <c:v>15</c:v>
                </c:pt>
                <c:pt idx="11214">
                  <c:v>16</c:v>
                </c:pt>
                <c:pt idx="11215">
                  <c:v>16</c:v>
                </c:pt>
                <c:pt idx="11216">
                  <c:v>15</c:v>
                </c:pt>
                <c:pt idx="11217">
                  <c:v>15</c:v>
                </c:pt>
                <c:pt idx="11218">
                  <c:v>15</c:v>
                </c:pt>
                <c:pt idx="11219">
                  <c:v>19</c:v>
                </c:pt>
                <c:pt idx="11220">
                  <c:v>15</c:v>
                </c:pt>
                <c:pt idx="11221">
                  <c:v>15</c:v>
                </c:pt>
                <c:pt idx="11222">
                  <c:v>20</c:v>
                </c:pt>
                <c:pt idx="11223">
                  <c:v>20</c:v>
                </c:pt>
                <c:pt idx="11224">
                  <c:v>16</c:v>
                </c:pt>
                <c:pt idx="11225">
                  <c:v>19</c:v>
                </c:pt>
                <c:pt idx="11226">
                  <c:v>19</c:v>
                </c:pt>
                <c:pt idx="11227">
                  <c:v>16</c:v>
                </c:pt>
                <c:pt idx="11228">
                  <c:v>15</c:v>
                </c:pt>
                <c:pt idx="11229">
                  <c:v>18</c:v>
                </c:pt>
                <c:pt idx="11230">
                  <c:v>20</c:v>
                </c:pt>
                <c:pt idx="11231">
                  <c:v>16</c:v>
                </c:pt>
                <c:pt idx="11232">
                  <c:v>15</c:v>
                </c:pt>
                <c:pt idx="11233">
                  <c:v>15</c:v>
                </c:pt>
                <c:pt idx="11234">
                  <c:v>15</c:v>
                </c:pt>
                <c:pt idx="11235">
                  <c:v>15</c:v>
                </c:pt>
                <c:pt idx="11236">
                  <c:v>16</c:v>
                </c:pt>
                <c:pt idx="11237">
                  <c:v>16</c:v>
                </c:pt>
                <c:pt idx="11238">
                  <c:v>22</c:v>
                </c:pt>
                <c:pt idx="11239">
                  <c:v>16</c:v>
                </c:pt>
                <c:pt idx="11240">
                  <c:v>20</c:v>
                </c:pt>
                <c:pt idx="11241">
                  <c:v>20</c:v>
                </c:pt>
                <c:pt idx="11242">
                  <c:v>16</c:v>
                </c:pt>
                <c:pt idx="11243">
                  <c:v>15</c:v>
                </c:pt>
                <c:pt idx="11244">
                  <c:v>15</c:v>
                </c:pt>
                <c:pt idx="11245">
                  <c:v>21</c:v>
                </c:pt>
                <c:pt idx="11246">
                  <c:v>16</c:v>
                </c:pt>
                <c:pt idx="11247">
                  <c:v>15</c:v>
                </c:pt>
                <c:pt idx="11248">
                  <c:v>15</c:v>
                </c:pt>
                <c:pt idx="11249">
                  <c:v>16</c:v>
                </c:pt>
                <c:pt idx="11250">
                  <c:v>18</c:v>
                </c:pt>
                <c:pt idx="11251">
                  <c:v>16</c:v>
                </c:pt>
                <c:pt idx="11252">
                  <c:v>16</c:v>
                </c:pt>
                <c:pt idx="11253">
                  <c:v>15</c:v>
                </c:pt>
                <c:pt idx="11254">
                  <c:v>17</c:v>
                </c:pt>
                <c:pt idx="11255">
                  <c:v>16</c:v>
                </c:pt>
                <c:pt idx="11256">
                  <c:v>22</c:v>
                </c:pt>
                <c:pt idx="11257">
                  <c:v>16</c:v>
                </c:pt>
                <c:pt idx="11258">
                  <c:v>16</c:v>
                </c:pt>
                <c:pt idx="11259">
                  <c:v>18</c:v>
                </c:pt>
                <c:pt idx="11260">
                  <c:v>16</c:v>
                </c:pt>
                <c:pt idx="11261">
                  <c:v>15</c:v>
                </c:pt>
                <c:pt idx="11262">
                  <c:v>16</c:v>
                </c:pt>
                <c:pt idx="11263">
                  <c:v>16</c:v>
                </c:pt>
                <c:pt idx="11264">
                  <c:v>15</c:v>
                </c:pt>
                <c:pt idx="11265">
                  <c:v>20</c:v>
                </c:pt>
                <c:pt idx="11266">
                  <c:v>15</c:v>
                </c:pt>
                <c:pt idx="11267">
                  <c:v>21</c:v>
                </c:pt>
                <c:pt idx="11268">
                  <c:v>15</c:v>
                </c:pt>
                <c:pt idx="11269">
                  <c:v>19</c:v>
                </c:pt>
                <c:pt idx="11270">
                  <c:v>14</c:v>
                </c:pt>
                <c:pt idx="11271">
                  <c:v>15</c:v>
                </c:pt>
                <c:pt idx="11272">
                  <c:v>20</c:v>
                </c:pt>
                <c:pt idx="11273">
                  <c:v>20</c:v>
                </c:pt>
                <c:pt idx="11274">
                  <c:v>19</c:v>
                </c:pt>
                <c:pt idx="11275">
                  <c:v>19</c:v>
                </c:pt>
                <c:pt idx="11276">
                  <c:v>20</c:v>
                </c:pt>
                <c:pt idx="11277">
                  <c:v>15</c:v>
                </c:pt>
                <c:pt idx="11278">
                  <c:v>20</c:v>
                </c:pt>
                <c:pt idx="11279">
                  <c:v>15</c:v>
                </c:pt>
                <c:pt idx="11280">
                  <c:v>15</c:v>
                </c:pt>
                <c:pt idx="11281">
                  <c:v>16</c:v>
                </c:pt>
                <c:pt idx="11282">
                  <c:v>20</c:v>
                </c:pt>
                <c:pt idx="11283">
                  <c:v>15</c:v>
                </c:pt>
                <c:pt idx="11284">
                  <c:v>20</c:v>
                </c:pt>
                <c:pt idx="11285">
                  <c:v>16</c:v>
                </c:pt>
                <c:pt idx="11286">
                  <c:v>16</c:v>
                </c:pt>
                <c:pt idx="11287">
                  <c:v>20</c:v>
                </c:pt>
                <c:pt idx="11288">
                  <c:v>16</c:v>
                </c:pt>
                <c:pt idx="11289">
                  <c:v>18</c:v>
                </c:pt>
                <c:pt idx="11290">
                  <c:v>16</c:v>
                </c:pt>
                <c:pt idx="11291">
                  <c:v>15</c:v>
                </c:pt>
                <c:pt idx="11292">
                  <c:v>15</c:v>
                </c:pt>
                <c:pt idx="11293">
                  <c:v>22</c:v>
                </c:pt>
                <c:pt idx="11294">
                  <c:v>15</c:v>
                </c:pt>
                <c:pt idx="11295">
                  <c:v>15</c:v>
                </c:pt>
                <c:pt idx="11296">
                  <c:v>20</c:v>
                </c:pt>
                <c:pt idx="11297">
                  <c:v>19</c:v>
                </c:pt>
                <c:pt idx="11298">
                  <c:v>20</c:v>
                </c:pt>
                <c:pt idx="11299">
                  <c:v>20</c:v>
                </c:pt>
                <c:pt idx="11300">
                  <c:v>16</c:v>
                </c:pt>
                <c:pt idx="11301">
                  <c:v>20</c:v>
                </c:pt>
                <c:pt idx="11302">
                  <c:v>15</c:v>
                </c:pt>
                <c:pt idx="11303">
                  <c:v>15</c:v>
                </c:pt>
                <c:pt idx="11304">
                  <c:v>21</c:v>
                </c:pt>
                <c:pt idx="11305">
                  <c:v>15</c:v>
                </c:pt>
                <c:pt idx="11306">
                  <c:v>15</c:v>
                </c:pt>
                <c:pt idx="11307">
                  <c:v>16</c:v>
                </c:pt>
                <c:pt idx="11308">
                  <c:v>16</c:v>
                </c:pt>
                <c:pt idx="11309">
                  <c:v>16</c:v>
                </c:pt>
                <c:pt idx="11310">
                  <c:v>15</c:v>
                </c:pt>
                <c:pt idx="11311">
                  <c:v>12</c:v>
                </c:pt>
                <c:pt idx="11312">
                  <c:v>16</c:v>
                </c:pt>
                <c:pt idx="11313">
                  <c:v>15</c:v>
                </c:pt>
                <c:pt idx="11314">
                  <c:v>15</c:v>
                </c:pt>
                <c:pt idx="11315">
                  <c:v>18</c:v>
                </c:pt>
                <c:pt idx="11316">
                  <c:v>15</c:v>
                </c:pt>
                <c:pt idx="11317">
                  <c:v>15</c:v>
                </c:pt>
                <c:pt idx="11318">
                  <c:v>20</c:v>
                </c:pt>
                <c:pt idx="11319">
                  <c:v>15</c:v>
                </c:pt>
                <c:pt idx="11320">
                  <c:v>15</c:v>
                </c:pt>
                <c:pt idx="11321">
                  <c:v>15</c:v>
                </c:pt>
                <c:pt idx="11322">
                  <c:v>19</c:v>
                </c:pt>
                <c:pt idx="11323">
                  <c:v>18</c:v>
                </c:pt>
                <c:pt idx="11324">
                  <c:v>20</c:v>
                </c:pt>
                <c:pt idx="11325">
                  <c:v>19</c:v>
                </c:pt>
                <c:pt idx="11326">
                  <c:v>15</c:v>
                </c:pt>
                <c:pt idx="11327">
                  <c:v>15</c:v>
                </c:pt>
                <c:pt idx="11328">
                  <c:v>20</c:v>
                </c:pt>
                <c:pt idx="11329">
                  <c:v>20</c:v>
                </c:pt>
                <c:pt idx="11330">
                  <c:v>15</c:v>
                </c:pt>
                <c:pt idx="11331">
                  <c:v>16</c:v>
                </c:pt>
                <c:pt idx="11332">
                  <c:v>15</c:v>
                </c:pt>
                <c:pt idx="11333">
                  <c:v>15</c:v>
                </c:pt>
                <c:pt idx="11334">
                  <c:v>15</c:v>
                </c:pt>
                <c:pt idx="11335">
                  <c:v>21</c:v>
                </c:pt>
                <c:pt idx="11336">
                  <c:v>16</c:v>
                </c:pt>
                <c:pt idx="11337">
                  <c:v>15</c:v>
                </c:pt>
                <c:pt idx="11338">
                  <c:v>21</c:v>
                </c:pt>
                <c:pt idx="11339">
                  <c:v>16</c:v>
                </c:pt>
                <c:pt idx="11340">
                  <c:v>15</c:v>
                </c:pt>
                <c:pt idx="11341">
                  <c:v>18</c:v>
                </c:pt>
                <c:pt idx="11342">
                  <c:v>20</c:v>
                </c:pt>
                <c:pt idx="11343">
                  <c:v>15</c:v>
                </c:pt>
                <c:pt idx="11344">
                  <c:v>15</c:v>
                </c:pt>
                <c:pt idx="11345">
                  <c:v>16</c:v>
                </c:pt>
                <c:pt idx="11346">
                  <c:v>15</c:v>
                </c:pt>
                <c:pt idx="11347">
                  <c:v>19</c:v>
                </c:pt>
                <c:pt idx="11348">
                  <c:v>19</c:v>
                </c:pt>
                <c:pt idx="11349">
                  <c:v>15</c:v>
                </c:pt>
                <c:pt idx="11350">
                  <c:v>15</c:v>
                </c:pt>
                <c:pt idx="11351">
                  <c:v>14</c:v>
                </c:pt>
                <c:pt idx="11352">
                  <c:v>15</c:v>
                </c:pt>
                <c:pt idx="11353">
                  <c:v>20</c:v>
                </c:pt>
                <c:pt idx="11354">
                  <c:v>20</c:v>
                </c:pt>
                <c:pt idx="11355">
                  <c:v>16</c:v>
                </c:pt>
                <c:pt idx="11356">
                  <c:v>21</c:v>
                </c:pt>
                <c:pt idx="11357">
                  <c:v>18</c:v>
                </c:pt>
                <c:pt idx="11358">
                  <c:v>22</c:v>
                </c:pt>
                <c:pt idx="11359">
                  <c:v>17</c:v>
                </c:pt>
                <c:pt idx="11360">
                  <c:v>15</c:v>
                </c:pt>
                <c:pt idx="11361">
                  <c:v>15</c:v>
                </c:pt>
                <c:pt idx="11362">
                  <c:v>16</c:v>
                </c:pt>
                <c:pt idx="11363">
                  <c:v>15</c:v>
                </c:pt>
                <c:pt idx="11364">
                  <c:v>16</c:v>
                </c:pt>
                <c:pt idx="11365">
                  <c:v>18</c:v>
                </c:pt>
                <c:pt idx="11366">
                  <c:v>15</c:v>
                </c:pt>
                <c:pt idx="11367">
                  <c:v>19</c:v>
                </c:pt>
                <c:pt idx="11368">
                  <c:v>21</c:v>
                </c:pt>
                <c:pt idx="11369">
                  <c:v>21</c:v>
                </c:pt>
                <c:pt idx="11370">
                  <c:v>16</c:v>
                </c:pt>
                <c:pt idx="11371">
                  <c:v>16</c:v>
                </c:pt>
                <c:pt idx="11372">
                  <c:v>16</c:v>
                </c:pt>
                <c:pt idx="11373">
                  <c:v>15</c:v>
                </c:pt>
                <c:pt idx="11374">
                  <c:v>16</c:v>
                </c:pt>
                <c:pt idx="11375">
                  <c:v>17</c:v>
                </c:pt>
                <c:pt idx="11376">
                  <c:v>15</c:v>
                </c:pt>
                <c:pt idx="11377">
                  <c:v>15</c:v>
                </c:pt>
                <c:pt idx="11378">
                  <c:v>15</c:v>
                </c:pt>
                <c:pt idx="11379">
                  <c:v>18</c:v>
                </c:pt>
                <c:pt idx="11380">
                  <c:v>15</c:v>
                </c:pt>
                <c:pt idx="11381">
                  <c:v>16</c:v>
                </c:pt>
                <c:pt idx="11382">
                  <c:v>15</c:v>
                </c:pt>
                <c:pt idx="11383">
                  <c:v>15</c:v>
                </c:pt>
                <c:pt idx="11384">
                  <c:v>17</c:v>
                </c:pt>
                <c:pt idx="11385">
                  <c:v>15</c:v>
                </c:pt>
                <c:pt idx="11386">
                  <c:v>19</c:v>
                </c:pt>
                <c:pt idx="11387">
                  <c:v>17</c:v>
                </c:pt>
                <c:pt idx="11388">
                  <c:v>15</c:v>
                </c:pt>
                <c:pt idx="11389">
                  <c:v>17</c:v>
                </c:pt>
                <c:pt idx="11390">
                  <c:v>16</c:v>
                </c:pt>
                <c:pt idx="11391">
                  <c:v>15</c:v>
                </c:pt>
                <c:pt idx="11392">
                  <c:v>16</c:v>
                </c:pt>
                <c:pt idx="11393">
                  <c:v>22</c:v>
                </c:pt>
                <c:pt idx="11394">
                  <c:v>16</c:v>
                </c:pt>
                <c:pt idx="11395">
                  <c:v>21</c:v>
                </c:pt>
                <c:pt idx="11396">
                  <c:v>20</c:v>
                </c:pt>
                <c:pt idx="11397">
                  <c:v>16</c:v>
                </c:pt>
                <c:pt idx="11398">
                  <c:v>16</c:v>
                </c:pt>
                <c:pt idx="11399">
                  <c:v>15</c:v>
                </c:pt>
                <c:pt idx="11400">
                  <c:v>20</c:v>
                </c:pt>
                <c:pt idx="11401">
                  <c:v>16</c:v>
                </c:pt>
                <c:pt idx="11402">
                  <c:v>15</c:v>
                </c:pt>
                <c:pt idx="11403">
                  <c:v>15</c:v>
                </c:pt>
                <c:pt idx="11404">
                  <c:v>16</c:v>
                </c:pt>
                <c:pt idx="11405">
                  <c:v>16</c:v>
                </c:pt>
                <c:pt idx="11406">
                  <c:v>15</c:v>
                </c:pt>
                <c:pt idx="11407">
                  <c:v>18</c:v>
                </c:pt>
                <c:pt idx="11408">
                  <c:v>16</c:v>
                </c:pt>
                <c:pt idx="11409">
                  <c:v>21</c:v>
                </c:pt>
                <c:pt idx="11410">
                  <c:v>15</c:v>
                </c:pt>
                <c:pt idx="11411">
                  <c:v>16</c:v>
                </c:pt>
                <c:pt idx="11412">
                  <c:v>16</c:v>
                </c:pt>
                <c:pt idx="11413">
                  <c:v>16</c:v>
                </c:pt>
                <c:pt idx="11414">
                  <c:v>19</c:v>
                </c:pt>
                <c:pt idx="11415">
                  <c:v>15</c:v>
                </c:pt>
                <c:pt idx="11416">
                  <c:v>22</c:v>
                </c:pt>
                <c:pt idx="11417">
                  <c:v>15</c:v>
                </c:pt>
                <c:pt idx="11418">
                  <c:v>15</c:v>
                </c:pt>
                <c:pt idx="11419">
                  <c:v>16</c:v>
                </c:pt>
                <c:pt idx="11420">
                  <c:v>20</c:v>
                </c:pt>
                <c:pt idx="11421">
                  <c:v>15</c:v>
                </c:pt>
                <c:pt idx="11422">
                  <c:v>20</c:v>
                </c:pt>
                <c:pt idx="11423">
                  <c:v>16</c:v>
                </c:pt>
                <c:pt idx="11424">
                  <c:v>15</c:v>
                </c:pt>
                <c:pt idx="11425">
                  <c:v>16</c:v>
                </c:pt>
                <c:pt idx="11426">
                  <c:v>15</c:v>
                </c:pt>
                <c:pt idx="11427">
                  <c:v>15</c:v>
                </c:pt>
                <c:pt idx="11428">
                  <c:v>15</c:v>
                </c:pt>
                <c:pt idx="11429">
                  <c:v>17</c:v>
                </c:pt>
                <c:pt idx="11430">
                  <c:v>20</c:v>
                </c:pt>
                <c:pt idx="11431">
                  <c:v>21</c:v>
                </c:pt>
                <c:pt idx="11432">
                  <c:v>15</c:v>
                </c:pt>
                <c:pt idx="11433">
                  <c:v>16</c:v>
                </c:pt>
                <c:pt idx="11434">
                  <c:v>15</c:v>
                </c:pt>
                <c:pt idx="11435">
                  <c:v>21</c:v>
                </c:pt>
                <c:pt idx="11436">
                  <c:v>16</c:v>
                </c:pt>
                <c:pt idx="11437">
                  <c:v>20</c:v>
                </c:pt>
                <c:pt idx="11438">
                  <c:v>16</c:v>
                </c:pt>
                <c:pt idx="11439">
                  <c:v>15</c:v>
                </c:pt>
                <c:pt idx="11440">
                  <c:v>22</c:v>
                </c:pt>
                <c:pt idx="11441">
                  <c:v>15</c:v>
                </c:pt>
                <c:pt idx="11442">
                  <c:v>21</c:v>
                </c:pt>
                <c:pt idx="11443">
                  <c:v>16</c:v>
                </c:pt>
                <c:pt idx="11444">
                  <c:v>16</c:v>
                </c:pt>
                <c:pt idx="11445">
                  <c:v>16</c:v>
                </c:pt>
                <c:pt idx="11446">
                  <c:v>22</c:v>
                </c:pt>
                <c:pt idx="11447">
                  <c:v>20</c:v>
                </c:pt>
                <c:pt idx="11448">
                  <c:v>17</c:v>
                </c:pt>
                <c:pt idx="11449">
                  <c:v>16</c:v>
                </c:pt>
                <c:pt idx="11450">
                  <c:v>20</c:v>
                </c:pt>
                <c:pt idx="11451">
                  <c:v>16</c:v>
                </c:pt>
                <c:pt idx="11452">
                  <c:v>20</c:v>
                </c:pt>
                <c:pt idx="11453">
                  <c:v>16</c:v>
                </c:pt>
                <c:pt idx="11454">
                  <c:v>20</c:v>
                </c:pt>
                <c:pt idx="11455">
                  <c:v>15</c:v>
                </c:pt>
                <c:pt idx="11456">
                  <c:v>15</c:v>
                </c:pt>
                <c:pt idx="11457">
                  <c:v>16</c:v>
                </c:pt>
                <c:pt idx="11458">
                  <c:v>16</c:v>
                </c:pt>
                <c:pt idx="11459">
                  <c:v>19</c:v>
                </c:pt>
                <c:pt idx="11460">
                  <c:v>15</c:v>
                </c:pt>
                <c:pt idx="11461">
                  <c:v>15</c:v>
                </c:pt>
                <c:pt idx="11462">
                  <c:v>16</c:v>
                </c:pt>
                <c:pt idx="11463">
                  <c:v>15</c:v>
                </c:pt>
                <c:pt idx="11464">
                  <c:v>15</c:v>
                </c:pt>
                <c:pt idx="11465">
                  <c:v>21</c:v>
                </c:pt>
                <c:pt idx="11466">
                  <c:v>22</c:v>
                </c:pt>
                <c:pt idx="11467">
                  <c:v>15</c:v>
                </c:pt>
                <c:pt idx="11468">
                  <c:v>15</c:v>
                </c:pt>
                <c:pt idx="11469">
                  <c:v>20</c:v>
                </c:pt>
                <c:pt idx="11470">
                  <c:v>15</c:v>
                </c:pt>
                <c:pt idx="11471">
                  <c:v>15</c:v>
                </c:pt>
                <c:pt idx="11472">
                  <c:v>20</c:v>
                </c:pt>
                <c:pt idx="11473">
                  <c:v>20</c:v>
                </c:pt>
                <c:pt idx="11474">
                  <c:v>20</c:v>
                </c:pt>
                <c:pt idx="11475">
                  <c:v>16</c:v>
                </c:pt>
                <c:pt idx="11476">
                  <c:v>22</c:v>
                </c:pt>
                <c:pt idx="11477">
                  <c:v>20</c:v>
                </c:pt>
                <c:pt idx="11478">
                  <c:v>21</c:v>
                </c:pt>
                <c:pt idx="11479">
                  <c:v>15</c:v>
                </c:pt>
                <c:pt idx="11480">
                  <c:v>22</c:v>
                </c:pt>
                <c:pt idx="11481">
                  <c:v>15</c:v>
                </c:pt>
                <c:pt idx="11482">
                  <c:v>15</c:v>
                </c:pt>
                <c:pt idx="11483">
                  <c:v>20</c:v>
                </c:pt>
                <c:pt idx="11484">
                  <c:v>21</c:v>
                </c:pt>
                <c:pt idx="11485">
                  <c:v>15</c:v>
                </c:pt>
                <c:pt idx="11486">
                  <c:v>20</c:v>
                </c:pt>
                <c:pt idx="11487">
                  <c:v>15</c:v>
                </c:pt>
                <c:pt idx="11488">
                  <c:v>21</c:v>
                </c:pt>
                <c:pt idx="11489">
                  <c:v>20</c:v>
                </c:pt>
                <c:pt idx="11490">
                  <c:v>15</c:v>
                </c:pt>
                <c:pt idx="11491">
                  <c:v>15</c:v>
                </c:pt>
                <c:pt idx="11492">
                  <c:v>20</c:v>
                </c:pt>
                <c:pt idx="11493">
                  <c:v>15</c:v>
                </c:pt>
                <c:pt idx="11494">
                  <c:v>19</c:v>
                </c:pt>
                <c:pt idx="11495">
                  <c:v>16</c:v>
                </c:pt>
                <c:pt idx="11496">
                  <c:v>15</c:v>
                </c:pt>
                <c:pt idx="11497">
                  <c:v>15</c:v>
                </c:pt>
                <c:pt idx="11498">
                  <c:v>15</c:v>
                </c:pt>
                <c:pt idx="11499">
                  <c:v>19</c:v>
                </c:pt>
                <c:pt idx="11500">
                  <c:v>20</c:v>
                </c:pt>
                <c:pt idx="11501">
                  <c:v>20</c:v>
                </c:pt>
                <c:pt idx="11502">
                  <c:v>20</c:v>
                </c:pt>
                <c:pt idx="11503">
                  <c:v>15</c:v>
                </c:pt>
                <c:pt idx="11504">
                  <c:v>15</c:v>
                </c:pt>
                <c:pt idx="11505">
                  <c:v>18</c:v>
                </c:pt>
                <c:pt idx="11506">
                  <c:v>16</c:v>
                </c:pt>
                <c:pt idx="11507">
                  <c:v>15</c:v>
                </c:pt>
                <c:pt idx="11508">
                  <c:v>15</c:v>
                </c:pt>
                <c:pt idx="11509">
                  <c:v>15</c:v>
                </c:pt>
                <c:pt idx="11510">
                  <c:v>15</c:v>
                </c:pt>
                <c:pt idx="11511">
                  <c:v>16</c:v>
                </c:pt>
                <c:pt idx="11512">
                  <c:v>17</c:v>
                </c:pt>
                <c:pt idx="11513">
                  <c:v>16</c:v>
                </c:pt>
                <c:pt idx="11514">
                  <c:v>16</c:v>
                </c:pt>
                <c:pt idx="11515">
                  <c:v>16</c:v>
                </c:pt>
                <c:pt idx="11516">
                  <c:v>15</c:v>
                </c:pt>
                <c:pt idx="11517">
                  <c:v>20</c:v>
                </c:pt>
                <c:pt idx="11518">
                  <c:v>20</c:v>
                </c:pt>
                <c:pt idx="11519">
                  <c:v>16</c:v>
                </c:pt>
                <c:pt idx="11520">
                  <c:v>20</c:v>
                </c:pt>
                <c:pt idx="11521">
                  <c:v>21</c:v>
                </c:pt>
                <c:pt idx="11522">
                  <c:v>18</c:v>
                </c:pt>
                <c:pt idx="11523">
                  <c:v>16</c:v>
                </c:pt>
                <c:pt idx="11524">
                  <c:v>16</c:v>
                </c:pt>
                <c:pt idx="11525">
                  <c:v>20</c:v>
                </c:pt>
                <c:pt idx="11526">
                  <c:v>16</c:v>
                </c:pt>
                <c:pt idx="11527">
                  <c:v>15</c:v>
                </c:pt>
                <c:pt idx="11528">
                  <c:v>15</c:v>
                </c:pt>
                <c:pt idx="11529">
                  <c:v>15</c:v>
                </c:pt>
                <c:pt idx="11530">
                  <c:v>16</c:v>
                </c:pt>
                <c:pt idx="11531">
                  <c:v>16</c:v>
                </c:pt>
                <c:pt idx="11532">
                  <c:v>20</c:v>
                </c:pt>
                <c:pt idx="11533">
                  <c:v>15</c:v>
                </c:pt>
                <c:pt idx="11534">
                  <c:v>21</c:v>
                </c:pt>
                <c:pt idx="11535">
                  <c:v>15</c:v>
                </c:pt>
                <c:pt idx="11536">
                  <c:v>15</c:v>
                </c:pt>
                <c:pt idx="11537">
                  <c:v>18</c:v>
                </c:pt>
                <c:pt idx="11538">
                  <c:v>16</c:v>
                </c:pt>
                <c:pt idx="11539">
                  <c:v>16</c:v>
                </c:pt>
                <c:pt idx="11540">
                  <c:v>16</c:v>
                </c:pt>
                <c:pt idx="11541">
                  <c:v>18</c:v>
                </c:pt>
                <c:pt idx="11542">
                  <c:v>15</c:v>
                </c:pt>
                <c:pt idx="11543">
                  <c:v>15</c:v>
                </c:pt>
                <c:pt idx="11544">
                  <c:v>20</c:v>
                </c:pt>
                <c:pt idx="11545">
                  <c:v>16</c:v>
                </c:pt>
                <c:pt idx="11546">
                  <c:v>19</c:v>
                </c:pt>
                <c:pt idx="11547">
                  <c:v>20</c:v>
                </c:pt>
                <c:pt idx="11548">
                  <c:v>15</c:v>
                </c:pt>
                <c:pt idx="11549">
                  <c:v>15</c:v>
                </c:pt>
                <c:pt idx="11550">
                  <c:v>15</c:v>
                </c:pt>
                <c:pt idx="11551">
                  <c:v>20</c:v>
                </c:pt>
                <c:pt idx="11552">
                  <c:v>19</c:v>
                </c:pt>
                <c:pt idx="11553">
                  <c:v>20</c:v>
                </c:pt>
                <c:pt idx="11554">
                  <c:v>16</c:v>
                </c:pt>
                <c:pt idx="11555">
                  <c:v>21</c:v>
                </c:pt>
                <c:pt idx="11556">
                  <c:v>20</c:v>
                </c:pt>
                <c:pt idx="11557">
                  <c:v>16</c:v>
                </c:pt>
                <c:pt idx="11558">
                  <c:v>20</c:v>
                </c:pt>
                <c:pt idx="11559">
                  <c:v>19</c:v>
                </c:pt>
                <c:pt idx="11560">
                  <c:v>16</c:v>
                </c:pt>
                <c:pt idx="11561">
                  <c:v>15</c:v>
                </c:pt>
                <c:pt idx="11562">
                  <c:v>15</c:v>
                </c:pt>
                <c:pt idx="11563">
                  <c:v>19</c:v>
                </c:pt>
                <c:pt idx="11564">
                  <c:v>15</c:v>
                </c:pt>
                <c:pt idx="11565">
                  <c:v>15</c:v>
                </c:pt>
                <c:pt idx="11566">
                  <c:v>15</c:v>
                </c:pt>
                <c:pt idx="11567">
                  <c:v>16</c:v>
                </c:pt>
                <c:pt idx="11568">
                  <c:v>16</c:v>
                </c:pt>
                <c:pt idx="11569">
                  <c:v>15</c:v>
                </c:pt>
                <c:pt idx="11570">
                  <c:v>15</c:v>
                </c:pt>
                <c:pt idx="11571">
                  <c:v>15</c:v>
                </c:pt>
                <c:pt idx="11572">
                  <c:v>16</c:v>
                </c:pt>
                <c:pt idx="11573">
                  <c:v>16</c:v>
                </c:pt>
                <c:pt idx="11574">
                  <c:v>16</c:v>
                </c:pt>
                <c:pt idx="11575">
                  <c:v>15</c:v>
                </c:pt>
                <c:pt idx="11576">
                  <c:v>20</c:v>
                </c:pt>
                <c:pt idx="11577">
                  <c:v>16</c:v>
                </c:pt>
                <c:pt idx="11578">
                  <c:v>18</c:v>
                </c:pt>
                <c:pt idx="11579">
                  <c:v>21</c:v>
                </c:pt>
                <c:pt idx="11580">
                  <c:v>20</c:v>
                </c:pt>
                <c:pt idx="11581">
                  <c:v>15</c:v>
                </c:pt>
                <c:pt idx="11582">
                  <c:v>22</c:v>
                </c:pt>
                <c:pt idx="11583">
                  <c:v>21</c:v>
                </c:pt>
                <c:pt idx="11584">
                  <c:v>16</c:v>
                </c:pt>
                <c:pt idx="11585">
                  <c:v>15</c:v>
                </c:pt>
                <c:pt idx="11586">
                  <c:v>15</c:v>
                </c:pt>
                <c:pt idx="11587">
                  <c:v>15</c:v>
                </c:pt>
                <c:pt idx="11588">
                  <c:v>17</c:v>
                </c:pt>
                <c:pt idx="11589">
                  <c:v>20</c:v>
                </c:pt>
                <c:pt idx="11590">
                  <c:v>16</c:v>
                </c:pt>
                <c:pt idx="11591">
                  <c:v>15</c:v>
                </c:pt>
                <c:pt idx="11592">
                  <c:v>15</c:v>
                </c:pt>
                <c:pt idx="11593">
                  <c:v>15</c:v>
                </c:pt>
                <c:pt idx="11594">
                  <c:v>15</c:v>
                </c:pt>
                <c:pt idx="11595">
                  <c:v>16</c:v>
                </c:pt>
                <c:pt idx="11596">
                  <c:v>16</c:v>
                </c:pt>
                <c:pt idx="11597">
                  <c:v>15</c:v>
                </c:pt>
                <c:pt idx="11598">
                  <c:v>16</c:v>
                </c:pt>
                <c:pt idx="11599">
                  <c:v>21</c:v>
                </c:pt>
                <c:pt idx="11600">
                  <c:v>19</c:v>
                </c:pt>
                <c:pt idx="11601">
                  <c:v>19</c:v>
                </c:pt>
                <c:pt idx="11602">
                  <c:v>15</c:v>
                </c:pt>
                <c:pt idx="11603">
                  <c:v>20</c:v>
                </c:pt>
                <c:pt idx="11604">
                  <c:v>15</c:v>
                </c:pt>
                <c:pt idx="11605">
                  <c:v>21</c:v>
                </c:pt>
                <c:pt idx="11606">
                  <c:v>15</c:v>
                </c:pt>
                <c:pt idx="11607">
                  <c:v>15</c:v>
                </c:pt>
                <c:pt idx="11608">
                  <c:v>17</c:v>
                </c:pt>
                <c:pt idx="11609">
                  <c:v>15</c:v>
                </c:pt>
                <c:pt idx="11610">
                  <c:v>20</c:v>
                </c:pt>
                <c:pt idx="11611">
                  <c:v>16</c:v>
                </c:pt>
                <c:pt idx="11612">
                  <c:v>20</c:v>
                </c:pt>
                <c:pt idx="11613">
                  <c:v>15</c:v>
                </c:pt>
                <c:pt idx="11614">
                  <c:v>15</c:v>
                </c:pt>
                <c:pt idx="11615">
                  <c:v>15</c:v>
                </c:pt>
                <c:pt idx="11616">
                  <c:v>16</c:v>
                </c:pt>
                <c:pt idx="11617">
                  <c:v>19</c:v>
                </c:pt>
                <c:pt idx="11618">
                  <c:v>21</c:v>
                </c:pt>
                <c:pt idx="11619">
                  <c:v>20</c:v>
                </c:pt>
                <c:pt idx="11620">
                  <c:v>15</c:v>
                </c:pt>
                <c:pt idx="11621">
                  <c:v>17</c:v>
                </c:pt>
                <c:pt idx="11622">
                  <c:v>19</c:v>
                </c:pt>
                <c:pt idx="11623">
                  <c:v>15</c:v>
                </c:pt>
                <c:pt idx="11624">
                  <c:v>21</c:v>
                </c:pt>
                <c:pt idx="11625">
                  <c:v>15</c:v>
                </c:pt>
                <c:pt idx="11626">
                  <c:v>20</c:v>
                </c:pt>
                <c:pt idx="11627">
                  <c:v>15</c:v>
                </c:pt>
                <c:pt idx="11628">
                  <c:v>21</c:v>
                </c:pt>
                <c:pt idx="11629">
                  <c:v>15</c:v>
                </c:pt>
                <c:pt idx="11630">
                  <c:v>20</c:v>
                </c:pt>
                <c:pt idx="11631">
                  <c:v>15</c:v>
                </c:pt>
                <c:pt idx="11632">
                  <c:v>16</c:v>
                </c:pt>
                <c:pt idx="11633">
                  <c:v>21</c:v>
                </c:pt>
                <c:pt idx="11634">
                  <c:v>19</c:v>
                </c:pt>
                <c:pt idx="11635">
                  <c:v>16</c:v>
                </c:pt>
                <c:pt idx="11636">
                  <c:v>15</c:v>
                </c:pt>
                <c:pt idx="11637">
                  <c:v>20</c:v>
                </c:pt>
                <c:pt idx="11638">
                  <c:v>15</c:v>
                </c:pt>
                <c:pt idx="11639">
                  <c:v>15</c:v>
                </c:pt>
                <c:pt idx="11640">
                  <c:v>16</c:v>
                </c:pt>
                <c:pt idx="11641">
                  <c:v>18</c:v>
                </c:pt>
                <c:pt idx="11642">
                  <c:v>15</c:v>
                </c:pt>
                <c:pt idx="11643">
                  <c:v>20</c:v>
                </c:pt>
                <c:pt idx="11644">
                  <c:v>21</c:v>
                </c:pt>
                <c:pt idx="11645">
                  <c:v>15</c:v>
                </c:pt>
                <c:pt idx="11646">
                  <c:v>16</c:v>
                </c:pt>
                <c:pt idx="11647">
                  <c:v>16</c:v>
                </c:pt>
                <c:pt idx="11648">
                  <c:v>15</c:v>
                </c:pt>
                <c:pt idx="11649">
                  <c:v>15</c:v>
                </c:pt>
                <c:pt idx="11650">
                  <c:v>15</c:v>
                </c:pt>
                <c:pt idx="11651">
                  <c:v>15</c:v>
                </c:pt>
                <c:pt idx="11652">
                  <c:v>16</c:v>
                </c:pt>
                <c:pt idx="11653">
                  <c:v>15</c:v>
                </c:pt>
                <c:pt idx="11654">
                  <c:v>16</c:v>
                </c:pt>
                <c:pt idx="11655">
                  <c:v>15</c:v>
                </c:pt>
                <c:pt idx="11656">
                  <c:v>15</c:v>
                </c:pt>
                <c:pt idx="11657">
                  <c:v>16</c:v>
                </c:pt>
                <c:pt idx="11658">
                  <c:v>16</c:v>
                </c:pt>
                <c:pt idx="11659">
                  <c:v>18</c:v>
                </c:pt>
                <c:pt idx="11660">
                  <c:v>20</c:v>
                </c:pt>
                <c:pt idx="11661">
                  <c:v>21</c:v>
                </c:pt>
                <c:pt idx="11662">
                  <c:v>16</c:v>
                </c:pt>
                <c:pt idx="11663">
                  <c:v>16</c:v>
                </c:pt>
                <c:pt idx="11664">
                  <c:v>21</c:v>
                </c:pt>
                <c:pt idx="11665">
                  <c:v>16</c:v>
                </c:pt>
                <c:pt idx="11666">
                  <c:v>20</c:v>
                </c:pt>
                <c:pt idx="11667">
                  <c:v>15</c:v>
                </c:pt>
                <c:pt idx="11668">
                  <c:v>15</c:v>
                </c:pt>
                <c:pt idx="11669">
                  <c:v>15</c:v>
                </c:pt>
                <c:pt idx="11670">
                  <c:v>17</c:v>
                </c:pt>
                <c:pt idx="11671">
                  <c:v>12</c:v>
                </c:pt>
                <c:pt idx="11672">
                  <c:v>19</c:v>
                </c:pt>
                <c:pt idx="11673">
                  <c:v>15</c:v>
                </c:pt>
                <c:pt idx="11674">
                  <c:v>19</c:v>
                </c:pt>
                <c:pt idx="11675">
                  <c:v>17</c:v>
                </c:pt>
                <c:pt idx="11676">
                  <c:v>20</c:v>
                </c:pt>
                <c:pt idx="11677">
                  <c:v>17</c:v>
                </c:pt>
                <c:pt idx="11678">
                  <c:v>20</c:v>
                </c:pt>
                <c:pt idx="11679">
                  <c:v>20</c:v>
                </c:pt>
                <c:pt idx="11680">
                  <c:v>15</c:v>
                </c:pt>
                <c:pt idx="11681">
                  <c:v>20</c:v>
                </c:pt>
                <c:pt idx="11682">
                  <c:v>21</c:v>
                </c:pt>
                <c:pt idx="11683">
                  <c:v>19</c:v>
                </c:pt>
                <c:pt idx="11684">
                  <c:v>21</c:v>
                </c:pt>
                <c:pt idx="11685">
                  <c:v>14</c:v>
                </c:pt>
                <c:pt idx="11686">
                  <c:v>15</c:v>
                </c:pt>
                <c:pt idx="11687">
                  <c:v>15</c:v>
                </c:pt>
                <c:pt idx="11688">
                  <c:v>20</c:v>
                </c:pt>
                <c:pt idx="11689">
                  <c:v>15</c:v>
                </c:pt>
                <c:pt idx="11690">
                  <c:v>16</c:v>
                </c:pt>
                <c:pt idx="11691">
                  <c:v>16</c:v>
                </c:pt>
                <c:pt idx="11692">
                  <c:v>19</c:v>
                </c:pt>
                <c:pt idx="11693">
                  <c:v>20</c:v>
                </c:pt>
                <c:pt idx="11694">
                  <c:v>20</c:v>
                </c:pt>
                <c:pt idx="11695">
                  <c:v>18</c:v>
                </c:pt>
                <c:pt idx="11696">
                  <c:v>19</c:v>
                </c:pt>
                <c:pt idx="11697">
                  <c:v>15</c:v>
                </c:pt>
                <c:pt idx="11698">
                  <c:v>15</c:v>
                </c:pt>
                <c:pt idx="11699">
                  <c:v>15</c:v>
                </c:pt>
                <c:pt idx="11700">
                  <c:v>17</c:v>
                </c:pt>
                <c:pt idx="11701">
                  <c:v>15</c:v>
                </c:pt>
                <c:pt idx="11702">
                  <c:v>20</c:v>
                </c:pt>
                <c:pt idx="11703">
                  <c:v>16</c:v>
                </c:pt>
                <c:pt idx="11704">
                  <c:v>16</c:v>
                </c:pt>
                <c:pt idx="11705">
                  <c:v>20</c:v>
                </c:pt>
                <c:pt idx="11706">
                  <c:v>15</c:v>
                </c:pt>
                <c:pt idx="11707">
                  <c:v>19</c:v>
                </c:pt>
                <c:pt idx="11708">
                  <c:v>19</c:v>
                </c:pt>
                <c:pt idx="11709">
                  <c:v>16</c:v>
                </c:pt>
                <c:pt idx="11710">
                  <c:v>15</c:v>
                </c:pt>
                <c:pt idx="11711">
                  <c:v>22</c:v>
                </c:pt>
                <c:pt idx="11712">
                  <c:v>18</c:v>
                </c:pt>
                <c:pt idx="11713">
                  <c:v>15</c:v>
                </c:pt>
                <c:pt idx="11714">
                  <c:v>19</c:v>
                </c:pt>
                <c:pt idx="11715">
                  <c:v>15</c:v>
                </c:pt>
                <c:pt idx="11716">
                  <c:v>16</c:v>
                </c:pt>
                <c:pt idx="11717">
                  <c:v>15</c:v>
                </c:pt>
                <c:pt idx="11718">
                  <c:v>19</c:v>
                </c:pt>
                <c:pt idx="11719">
                  <c:v>16</c:v>
                </c:pt>
                <c:pt idx="11720">
                  <c:v>15</c:v>
                </c:pt>
                <c:pt idx="11721">
                  <c:v>16</c:v>
                </c:pt>
                <c:pt idx="11722">
                  <c:v>15</c:v>
                </c:pt>
                <c:pt idx="11723">
                  <c:v>16</c:v>
                </c:pt>
                <c:pt idx="11724">
                  <c:v>15</c:v>
                </c:pt>
                <c:pt idx="11725">
                  <c:v>20</c:v>
                </c:pt>
                <c:pt idx="11726">
                  <c:v>17</c:v>
                </c:pt>
                <c:pt idx="11727">
                  <c:v>19</c:v>
                </c:pt>
                <c:pt idx="11728">
                  <c:v>16</c:v>
                </c:pt>
                <c:pt idx="11729">
                  <c:v>15</c:v>
                </c:pt>
                <c:pt idx="11730">
                  <c:v>16</c:v>
                </c:pt>
                <c:pt idx="11731">
                  <c:v>15</c:v>
                </c:pt>
                <c:pt idx="11732">
                  <c:v>16</c:v>
                </c:pt>
                <c:pt idx="11733">
                  <c:v>20</c:v>
                </c:pt>
                <c:pt idx="11734">
                  <c:v>15</c:v>
                </c:pt>
                <c:pt idx="11735">
                  <c:v>15</c:v>
                </c:pt>
                <c:pt idx="11736">
                  <c:v>15</c:v>
                </c:pt>
                <c:pt idx="11737">
                  <c:v>18</c:v>
                </c:pt>
                <c:pt idx="11738">
                  <c:v>19</c:v>
                </c:pt>
                <c:pt idx="11739">
                  <c:v>16</c:v>
                </c:pt>
                <c:pt idx="11740">
                  <c:v>20</c:v>
                </c:pt>
                <c:pt idx="11741">
                  <c:v>15</c:v>
                </c:pt>
                <c:pt idx="11742">
                  <c:v>16</c:v>
                </c:pt>
                <c:pt idx="11743">
                  <c:v>16</c:v>
                </c:pt>
                <c:pt idx="11744">
                  <c:v>16</c:v>
                </c:pt>
                <c:pt idx="11745">
                  <c:v>15</c:v>
                </c:pt>
                <c:pt idx="11746">
                  <c:v>20</c:v>
                </c:pt>
                <c:pt idx="11747">
                  <c:v>18</c:v>
                </c:pt>
                <c:pt idx="11748">
                  <c:v>15</c:v>
                </c:pt>
                <c:pt idx="11749">
                  <c:v>19</c:v>
                </c:pt>
                <c:pt idx="11750">
                  <c:v>21</c:v>
                </c:pt>
                <c:pt idx="11751">
                  <c:v>18</c:v>
                </c:pt>
                <c:pt idx="11752">
                  <c:v>15</c:v>
                </c:pt>
                <c:pt idx="11753">
                  <c:v>15</c:v>
                </c:pt>
                <c:pt idx="11754">
                  <c:v>15</c:v>
                </c:pt>
                <c:pt idx="11755">
                  <c:v>19</c:v>
                </c:pt>
                <c:pt idx="11756">
                  <c:v>19</c:v>
                </c:pt>
                <c:pt idx="11757">
                  <c:v>18</c:v>
                </c:pt>
                <c:pt idx="11758">
                  <c:v>15</c:v>
                </c:pt>
                <c:pt idx="11759">
                  <c:v>21</c:v>
                </c:pt>
                <c:pt idx="11760">
                  <c:v>16</c:v>
                </c:pt>
                <c:pt idx="11761">
                  <c:v>16</c:v>
                </c:pt>
                <c:pt idx="11762">
                  <c:v>15</c:v>
                </c:pt>
                <c:pt idx="11763">
                  <c:v>15</c:v>
                </c:pt>
                <c:pt idx="11764">
                  <c:v>16</c:v>
                </c:pt>
                <c:pt idx="11765">
                  <c:v>15</c:v>
                </c:pt>
                <c:pt idx="11766">
                  <c:v>15</c:v>
                </c:pt>
                <c:pt idx="11767">
                  <c:v>21</c:v>
                </c:pt>
                <c:pt idx="11768">
                  <c:v>15</c:v>
                </c:pt>
                <c:pt idx="11769">
                  <c:v>21</c:v>
                </c:pt>
                <c:pt idx="11770">
                  <c:v>15</c:v>
                </c:pt>
                <c:pt idx="11771">
                  <c:v>20</c:v>
                </c:pt>
                <c:pt idx="11772">
                  <c:v>15</c:v>
                </c:pt>
                <c:pt idx="11773">
                  <c:v>20</c:v>
                </c:pt>
                <c:pt idx="11774">
                  <c:v>19</c:v>
                </c:pt>
                <c:pt idx="11775">
                  <c:v>16</c:v>
                </c:pt>
                <c:pt idx="11776">
                  <c:v>16</c:v>
                </c:pt>
                <c:pt idx="11777">
                  <c:v>16</c:v>
                </c:pt>
                <c:pt idx="11778">
                  <c:v>18</c:v>
                </c:pt>
                <c:pt idx="11779">
                  <c:v>18</c:v>
                </c:pt>
                <c:pt idx="11780">
                  <c:v>15</c:v>
                </c:pt>
                <c:pt idx="11781">
                  <c:v>15</c:v>
                </c:pt>
                <c:pt idx="11782">
                  <c:v>18</c:v>
                </c:pt>
                <c:pt idx="11783">
                  <c:v>22</c:v>
                </c:pt>
                <c:pt idx="11784">
                  <c:v>15</c:v>
                </c:pt>
                <c:pt idx="11785">
                  <c:v>19</c:v>
                </c:pt>
                <c:pt idx="11786">
                  <c:v>16</c:v>
                </c:pt>
                <c:pt idx="11787">
                  <c:v>19</c:v>
                </c:pt>
                <c:pt idx="11788">
                  <c:v>18</c:v>
                </c:pt>
                <c:pt idx="11789">
                  <c:v>22</c:v>
                </c:pt>
                <c:pt idx="11790">
                  <c:v>15</c:v>
                </c:pt>
                <c:pt idx="11791">
                  <c:v>15</c:v>
                </c:pt>
                <c:pt idx="11792">
                  <c:v>15</c:v>
                </c:pt>
                <c:pt idx="11793">
                  <c:v>15</c:v>
                </c:pt>
                <c:pt idx="11794">
                  <c:v>12</c:v>
                </c:pt>
                <c:pt idx="11795">
                  <c:v>16</c:v>
                </c:pt>
                <c:pt idx="11796">
                  <c:v>20</c:v>
                </c:pt>
                <c:pt idx="11797">
                  <c:v>20</c:v>
                </c:pt>
                <c:pt idx="11798">
                  <c:v>20</c:v>
                </c:pt>
                <c:pt idx="11799">
                  <c:v>21</c:v>
                </c:pt>
                <c:pt idx="11800">
                  <c:v>22</c:v>
                </c:pt>
                <c:pt idx="11801">
                  <c:v>15</c:v>
                </c:pt>
                <c:pt idx="11802">
                  <c:v>15</c:v>
                </c:pt>
                <c:pt idx="11803">
                  <c:v>16</c:v>
                </c:pt>
                <c:pt idx="11804">
                  <c:v>15</c:v>
                </c:pt>
                <c:pt idx="11805">
                  <c:v>15</c:v>
                </c:pt>
                <c:pt idx="11806">
                  <c:v>15</c:v>
                </c:pt>
                <c:pt idx="11807">
                  <c:v>21</c:v>
                </c:pt>
                <c:pt idx="11808">
                  <c:v>22</c:v>
                </c:pt>
                <c:pt idx="11809">
                  <c:v>16</c:v>
                </c:pt>
                <c:pt idx="11810">
                  <c:v>15</c:v>
                </c:pt>
                <c:pt idx="11811">
                  <c:v>16</c:v>
                </c:pt>
                <c:pt idx="11812">
                  <c:v>16</c:v>
                </c:pt>
                <c:pt idx="11813">
                  <c:v>15</c:v>
                </c:pt>
                <c:pt idx="11814">
                  <c:v>20</c:v>
                </c:pt>
                <c:pt idx="11815">
                  <c:v>20</c:v>
                </c:pt>
                <c:pt idx="11816">
                  <c:v>19</c:v>
                </c:pt>
                <c:pt idx="11817">
                  <c:v>22</c:v>
                </c:pt>
                <c:pt idx="11818">
                  <c:v>15</c:v>
                </c:pt>
                <c:pt idx="11819">
                  <c:v>15</c:v>
                </c:pt>
                <c:pt idx="11820">
                  <c:v>11</c:v>
                </c:pt>
                <c:pt idx="11821">
                  <c:v>21</c:v>
                </c:pt>
                <c:pt idx="11822">
                  <c:v>15</c:v>
                </c:pt>
                <c:pt idx="11823">
                  <c:v>15</c:v>
                </c:pt>
                <c:pt idx="11824">
                  <c:v>15</c:v>
                </c:pt>
                <c:pt idx="11825">
                  <c:v>16</c:v>
                </c:pt>
                <c:pt idx="11826">
                  <c:v>16</c:v>
                </c:pt>
                <c:pt idx="11827">
                  <c:v>16</c:v>
                </c:pt>
                <c:pt idx="11828">
                  <c:v>20</c:v>
                </c:pt>
                <c:pt idx="11829">
                  <c:v>17</c:v>
                </c:pt>
                <c:pt idx="11830">
                  <c:v>16</c:v>
                </c:pt>
                <c:pt idx="11831">
                  <c:v>16</c:v>
                </c:pt>
                <c:pt idx="11832">
                  <c:v>22</c:v>
                </c:pt>
                <c:pt idx="11833">
                  <c:v>16</c:v>
                </c:pt>
                <c:pt idx="11834">
                  <c:v>15</c:v>
                </c:pt>
                <c:pt idx="11835">
                  <c:v>19</c:v>
                </c:pt>
                <c:pt idx="11836">
                  <c:v>16</c:v>
                </c:pt>
                <c:pt idx="11837">
                  <c:v>16</c:v>
                </c:pt>
                <c:pt idx="11838">
                  <c:v>15</c:v>
                </c:pt>
                <c:pt idx="11839">
                  <c:v>20</c:v>
                </c:pt>
                <c:pt idx="11840">
                  <c:v>15</c:v>
                </c:pt>
                <c:pt idx="11841">
                  <c:v>15</c:v>
                </c:pt>
                <c:pt idx="11842">
                  <c:v>16</c:v>
                </c:pt>
                <c:pt idx="11843">
                  <c:v>19</c:v>
                </c:pt>
                <c:pt idx="11844">
                  <c:v>16</c:v>
                </c:pt>
                <c:pt idx="11845">
                  <c:v>20</c:v>
                </c:pt>
                <c:pt idx="11846">
                  <c:v>16</c:v>
                </c:pt>
                <c:pt idx="11847">
                  <c:v>20</c:v>
                </c:pt>
                <c:pt idx="11848">
                  <c:v>16</c:v>
                </c:pt>
                <c:pt idx="11849">
                  <c:v>16</c:v>
                </c:pt>
                <c:pt idx="11850">
                  <c:v>16</c:v>
                </c:pt>
                <c:pt idx="11851">
                  <c:v>19</c:v>
                </c:pt>
                <c:pt idx="11852">
                  <c:v>20</c:v>
                </c:pt>
                <c:pt idx="11853">
                  <c:v>16</c:v>
                </c:pt>
                <c:pt idx="11854">
                  <c:v>21</c:v>
                </c:pt>
                <c:pt idx="11855">
                  <c:v>15</c:v>
                </c:pt>
                <c:pt idx="11856">
                  <c:v>15</c:v>
                </c:pt>
                <c:pt idx="11857">
                  <c:v>15</c:v>
                </c:pt>
                <c:pt idx="11858">
                  <c:v>21</c:v>
                </c:pt>
                <c:pt idx="11859">
                  <c:v>15</c:v>
                </c:pt>
                <c:pt idx="11860">
                  <c:v>12</c:v>
                </c:pt>
                <c:pt idx="11861">
                  <c:v>15</c:v>
                </c:pt>
                <c:pt idx="11862">
                  <c:v>20</c:v>
                </c:pt>
                <c:pt idx="11863">
                  <c:v>16</c:v>
                </c:pt>
                <c:pt idx="11864">
                  <c:v>18</c:v>
                </c:pt>
                <c:pt idx="11865">
                  <c:v>15</c:v>
                </c:pt>
                <c:pt idx="11866">
                  <c:v>20</c:v>
                </c:pt>
                <c:pt idx="11867">
                  <c:v>16</c:v>
                </c:pt>
                <c:pt idx="11868">
                  <c:v>22</c:v>
                </c:pt>
                <c:pt idx="11869">
                  <c:v>15</c:v>
                </c:pt>
                <c:pt idx="11870">
                  <c:v>19</c:v>
                </c:pt>
                <c:pt idx="11871">
                  <c:v>16</c:v>
                </c:pt>
                <c:pt idx="11872">
                  <c:v>15</c:v>
                </c:pt>
                <c:pt idx="11873">
                  <c:v>16</c:v>
                </c:pt>
                <c:pt idx="11874">
                  <c:v>15</c:v>
                </c:pt>
                <c:pt idx="11875">
                  <c:v>15</c:v>
                </c:pt>
                <c:pt idx="11876">
                  <c:v>15</c:v>
                </c:pt>
                <c:pt idx="11877">
                  <c:v>15</c:v>
                </c:pt>
                <c:pt idx="11878">
                  <c:v>16</c:v>
                </c:pt>
                <c:pt idx="11879">
                  <c:v>15</c:v>
                </c:pt>
                <c:pt idx="11880">
                  <c:v>15</c:v>
                </c:pt>
                <c:pt idx="11881">
                  <c:v>15</c:v>
                </c:pt>
                <c:pt idx="11882">
                  <c:v>21</c:v>
                </c:pt>
                <c:pt idx="11883">
                  <c:v>15</c:v>
                </c:pt>
                <c:pt idx="11884">
                  <c:v>20</c:v>
                </c:pt>
                <c:pt idx="11885">
                  <c:v>15</c:v>
                </c:pt>
                <c:pt idx="11886">
                  <c:v>15</c:v>
                </c:pt>
                <c:pt idx="11887">
                  <c:v>20</c:v>
                </c:pt>
                <c:pt idx="11888">
                  <c:v>15</c:v>
                </c:pt>
                <c:pt idx="11889">
                  <c:v>21</c:v>
                </c:pt>
                <c:pt idx="11890">
                  <c:v>16</c:v>
                </c:pt>
                <c:pt idx="11891">
                  <c:v>16</c:v>
                </c:pt>
                <c:pt idx="11892">
                  <c:v>15</c:v>
                </c:pt>
                <c:pt idx="11893">
                  <c:v>16</c:v>
                </c:pt>
                <c:pt idx="11894">
                  <c:v>15</c:v>
                </c:pt>
                <c:pt idx="11895">
                  <c:v>20</c:v>
                </c:pt>
                <c:pt idx="11896">
                  <c:v>20</c:v>
                </c:pt>
                <c:pt idx="11897">
                  <c:v>16</c:v>
                </c:pt>
                <c:pt idx="11898">
                  <c:v>21</c:v>
                </c:pt>
                <c:pt idx="11899">
                  <c:v>20</c:v>
                </c:pt>
                <c:pt idx="11900">
                  <c:v>15</c:v>
                </c:pt>
                <c:pt idx="11901">
                  <c:v>16</c:v>
                </c:pt>
                <c:pt idx="11902">
                  <c:v>15</c:v>
                </c:pt>
                <c:pt idx="11903">
                  <c:v>20</c:v>
                </c:pt>
                <c:pt idx="11904">
                  <c:v>20</c:v>
                </c:pt>
                <c:pt idx="11905">
                  <c:v>16</c:v>
                </c:pt>
                <c:pt idx="11906">
                  <c:v>15</c:v>
                </c:pt>
                <c:pt idx="11907">
                  <c:v>15</c:v>
                </c:pt>
                <c:pt idx="11908">
                  <c:v>15</c:v>
                </c:pt>
                <c:pt idx="11909">
                  <c:v>16</c:v>
                </c:pt>
                <c:pt idx="11910">
                  <c:v>15</c:v>
                </c:pt>
                <c:pt idx="11911">
                  <c:v>15</c:v>
                </c:pt>
                <c:pt idx="11912">
                  <c:v>21</c:v>
                </c:pt>
                <c:pt idx="11913">
                  <c:v>15</c:v>
                </c:pt>
                <c:pt idx="11914">
                  <c:v>15</c:v>
                </c:pt>
                <c:pt idx="11915">
                  <c:v>16</c:v>
                </c:pt>
                <c:pt idx="11916">
                  <c:v>15</c:v>
                </c:pt>
                <c:pt idx="11917">
                  <c:v>19</c:v>
                </c:pt>
                <c:pt idx="11918">
                  <c:v>21</c:v>
                </c:pt>
                <c:pt idx="11919">
                  <c:v>16</c:v>
                </c:pt>
                <c:pt idx="11920">
                  <c:v>16</c:v>
                </c:pt>
                <c:pt idx="11921">
                  <c:v>20</c:v>
                </c:pt>
                <c:pt idx="11922">
                  <c:v>16</c:v>
                </c:pt>
                <c:pt idx="11923">
                  <c:v>20</c:v>
                </c:pt>
                <c:pt idx="11924">
                  <c:v>15</c:v>
                </c:pt>
                <c:pt idx="11925">
                  <c:v>16</c:v>
                </c:pt>
                <c:pt idx="11926">
                  <c:v>20</c:v>
                </c:pt>
                <c:pt idx="11927">
                  <c:v>16</c:v>
                </c:pt>
                <c:pt idx="11928">
                  <c:v>20</c:v>
                </c:pt>
                <c:pt idx="11929">
                  <c:v>16</c:v>
                </c:pt>
                <c:pt idx="11930">
                  <c:v>15</c:v>
                </c:pt>
                <c:pt idx="11931">
                  <c:v>16</c:v>
                </c:pt>
                <c:pt idx="11932">
                  <c:v>21</c:v>
                </c:pt>
                <c:pt idx="11933">
                  <c:v>15</c:v>
                </c:pt>
                <c:pt idx="11934">
                  <c:v>21</c:v>
                </c:pt>
                <c:pt idx="11935">
                  <c:v>16</c:v>
                </c:pt>
                <c:pt idx="11936">
                  <c:v>20</c:v>
                </c:pt>
                <c:pt idx="11937">
                  <c:v>15</c:v>
                </c:pt>
                <c:pt idx="11938">
                  <c:v>15</c:v>
                </c:pt>
                <c:pt idx="11939">
                  <c:v>16</c:v>
                </c:pt>
                <c:pt idx="11940">
                  <c:v>15</c:v>
                </c:pt>
                <c:pt idx="11941">
                  <c:v>15</c:v>
                </c:pt>
                <c:pt idx="11942">
                  <c:v>16</c:v>
                </c:pt>
                <c:pt idx="11943">
                  <c:v>21</c:v>
                </c:pt>
                <c:pt idx="11944">
                  <c:v>20</c:v>
                </c:pt>
                <c:pt idx="11945">
                  <c:v>15</c:v>
                </c:pt>
                <c:pt idx="11946">
                  <c:v>19</c:v>
                </c:pt>
                <c:pt idx="11947">
                  <c:v>20</c:v>
                </c:pt>
                <c:pt idx="11948">
                  <c:v>21</c:v>
                </c:pt>
                <c:pt idx="11949">
                  <c:v>16</c:v>
                </c:pt>
                <c:pt idx="11950">
                  <c:v>16</c:v>
                </c:pt>
                <c:pt idx="11951">
                  <c:v>16</c:v>
                </c:pt>
                <c:pt idx="11952">
                  <c:v>15</c:v>
                </c:pt>
                <c:pt idx="11953">
                  <c:v>21</c:v>
                </c:pt>
                <c:pt idx="11954">
                  <c:v>15</c:v>
                </c:pt>
                <c:pt idx="11955">
                  <c:v>16</c:v>
                </c:pt>
                <c:pt idx="11956">
                  <c:v>15</c:v>
                </c:pt>
                <c:pt idx="11957">
                  <c:v>20</c:v>
                </c:pt>
                <c:pt idx="11958">
                  <c:v>20</c:v>
                </c:pt>
                <c:pt idx="11959">
                  <c:v>19</c:v>
                </c:pt>
                <c:pt idx="11960">
                  <c:v>15</c:v>
                </c:pt>
                <c:pt idx="11961">
                  <c:v>15</c:v>
                </c:pt>
                <c:pt idx="11962">
                  <c:v>15</c:v>
                </c:pt>
                <c:pt idx="11963">
                  <c:v>15</c:v>
                </c:pt>
                <c:pt idx="11964">
                  <c:v>19</c:v>
                </c:pt>
                <c:pt idx="11965">
                  <c:v>16</c:v>
                </c:pt>
                <c:pt idx="11966">
                  <c:v>15</c:v>
                </c:pt>
                <c:pt idx="11967">
                  <c:v>16</c:v>
                </c:pt>
                <c:pt idx="11968">
                  <c:v>15</c:v>
                </c:pt>
                <c:pt idx="11969">
                  <c:v>15</c:v>
                </c:pt>
                <c:pt idx="11970">
                  <c:v>18</c:v>
                </c:pt>
                <c:pt idx="11971">
                  <c:v>15</c:v>
                </c:pt>
                <c:pt idx="11972">
                  <c:v>19</c:v>
                </c:pt>
                <c:pt idx="11973">
                  <c:v>20</c:v>
                </c:pt>
                <c:pt idx="11974">
                  <c:v>16</c:v>
                </c:pt>
                <c:pt idx="11975">
                  <c:v>15</c:v>
                </c:pt>
                <c:pt idx="11976">
                  <c:v>20</c:v>
                </c:pt>
                <c:pt idx="11977">
                  <c:v>19</c:v>
                </c:pt>
                <c:pt idx="11978">
                  <c:v>22</c:v>
                </c:pt>
                <c:pt idx="11979">
                  <c:v>16</c:v>
                </c:pt>
                <c:pt idx="11980">
                  <c:v>20</c:v>
                </c:pt>
                <c:pt idx="11981">
                  <c:v>19</c:v>
                </c:pt>
                <c:pt idx="11982">
                  <c:v>15</c:v>
                </c:pt>
                <c:pt idx="11983">
                  <c:v>15</c:v>
                </c:pt>
                <c:pt idx="11984">
                  <c:v>18</c:v>
                </c:pt>
                <c:pt idx="11985">
                  <c:v>15</c:v>
                </c:pt>
                <c:pt idx="11986">
                  <c:v>15</c:v>
                </c:pt>
                <c:pt idx="11987">
                  <c:v>15</c:v>
                </c:pt>
                <c:pt idx="11988">
                  <c:v>15</c:v>
                </c:pt>
                <c:pt idx="11989">
                  <c:v>15</c:v>
                </c:pt>
                <c:pt idx="11990">
                  <c:v>16</c:v>
                </c:pt>
                <c:pt idx="11991">
                  <c:v>20</c:v>
                </c:pt>
                <c:pt idx="11992">
                  <c:v>15</c:v>
                </c:pt>
                <c:pt idx="11993">
                  <c:v>18</c:v>
                </c:pt>
                <c:pt idx="11994">
                  <c:v>20</c:v>
                </c:pt>
                <c:pt idx="11995">
                  <c:v>19</c:v>
                </c:pt>
                <c:pt idx="11996">
                  <c:v>16</c:v>
                </c:pt>
                <c:pt idx="11997">
                  <c:v>16</c:v>
                </c:pt>
                <c:pt idx="11998">
                  <c:v>15</c:v>
                </c:pt>
                <c:pt idx="11999">
                  <c:v>21</c:v>
                </c:pt>
                <c:pt idx="12000">
                  <c:v>15</c:v>
                </c:pt>
                <c:pt idx="12001">
                  <c:v>19</c:v>
                </c:pt>
                <c:pt idx="12002">
                  <c:v>21</c:v>
                </c:pt>
                <c:pt idx="12003">
                  <c:v>15</c:v>
                </c:pt>
                <c:pt idx="12004">
                  <c:v>16</c:v>
                </c:pt>
                <c:pt idx="12005">
                  <c:v>15</c:v>
                </c:pt>
                <c:pt idx="12006">
                  <c:v>16</c:v>
                </c:pt>
                <c:pt idx="12007">
                  <c:v>15</c:v>
                </c:pt>
                <c:pt idx="12008">
                  <c:v>16</c:v>
                </c:pt>
                <c:pt idx="12009">
                  <c:v>20</c:v>
                </c:pt>
                <c:pt idx="12010">
                  <c:v>20</c:v>
                </c:pt>
                <c:pt idx="12011">
                  <c:v>15</c:v>
                </c:pt>
                <c:pt idx="12012">
                  <c:v>18</c:v>
                </c:pt>
                <c:pt idx="12013">
                  <c:v>21</c:v>
                </c:pt>
                <c:pt idx="12014">
                  <c:v>15</c:v>
                </c:pt>
                <c:pt idx="12015">
                  <c:v>20</c:v>
                </c:pt>
                <c:pt idx="12016">
                  <c:v>15</c:v>
                </c:pt>
                <c:pt idx="12017">
                  <c:v>22</c:v>
                </c:pt>
                <c:pt idx="12018">
                  <c:v>15</c:v>
                </c:pt>
                <c:pt idx="12019">
                  <c:v>15</c:v>
                </c:pt>
                <c:pt idx="12020">
                  <c:v>16</c:v>
                </c:pt>
                <c:pt idx="12021">
                  <c:v>16</c:v>
                </c:pt>
                <c:pt idx="12022">
                  <c:v>19</c:v>
                </c:pt>
                <c:pt idx="12023">
                  <c:v>20</c:v>
                </c:pt>
                <c:pt idx="12024">
                  <c:v>15</c:v>
                </c:pt>
                <c:pt idx="12025">
                  <c:v>15</c:v>
                </c:pt>
                <c:pt idx="12026">
                  <c:v>15</c:v>
                </c:pt>
                <c:pt idx="12027">
                  <c:v>20</c:v>
                </c:pt>
                <c:pt idx="12028">
                  <c:v>15</c:v>
                </c:pt>
                <c:pt idx="12029">
                  <c:v>16</c:v>
                </c:pt>
                <c:pt idx="12030">
                  <c:v>20</c:v>
                </c:pt>
                <c:pt idx="12031">
                  <c:v>15</c:v>
                </c:pt>
                <c:pt idx="12032">
                  <c:v>16</c:v>
                </c:pt>
                <c:pt idx="12033">
                  <c:v>20</c:v>
                </c:pt>
                <c:pt idx="12034">
                  <c:v>15</c:v>
                </c:pt>
                <c:pt idx="12035">
                  <c:v>15</c:v>
                </c:pt>
                <c:pt idx="12036">
                  <c:v>16</c:v>
                </c:pt>
                <c:pt idx="12037">
                  <c:v>20</c:v>
                </c:pt>
                <c:pt idx="12038">
                  <c:v>21</c:v>
                </c:pt>
                <c:pt idx="12039">
                  <c:v>18</c:v>
                </c:pt>
                <c:pt idx="12040">
                  <c:v>18</c:v>
                </c:pt>
                <c:pt idx="12041">
                  <c:v>16</c:v>
                </c:pt>
                <c:pt idx="12042">
                  <c:v>20</c:v>
                </c:pt>
                <c:pt idx="12043">
                  <c:v>16</c:v>
                </c:pt>
                <c:pt idx="12044">
                  <c:v>16</c:v>
                </c:pt>
                <c:pt idx="12045">
                  <c:v>16</c:v>
                </c:pt>
                <c:pt idx="12046">
                  <c:v>15</c:v>
                </c:pt>
                <c:pt idx="12047">
                  <c:v>15</c:v>
                </c:pt>
                <c:pt idx="12048">
                  <c:v>20</c:v>
                </c:pt>
                <c:pt idx="12049">
                  <c:v>15</c:v>
                </c:pt>
                <c:pt idx="12050">
                  <c:v>18</c:v>
                </c:pt>
                <c:pt idx="12051">
                  <c:v>15</c:v>
                </c:pt>
                <c:pt idx="12052">
                  <c:v>18</c:v>
                </c:pt>
                <c:pt idx="12053">
                  <c:v>16</c:v>
                </c:pt>
                <c:pt idx="12054">
                  <c:v>20</c:v>
                </c:pt>
                <c:pt idx="12055">
                  <c:v>14</c:v>
                </c:pt>
                <c:pt idx="12056">
                  <c:v>19</c:v>
                </c:pt>
                <c:pt idx="12057">
                  <c:v>15</c:v>
                </c:pt>
                <c:pt idx="12058">
                  <c:v>15</c:v>
                </c:pt>
                <c:pt idx="12059">
                  <c:v>17</c:v>
                </c:pt>
                <c:pt idx="12060">
                  <c:v>19</c:v>
                </c:pt>
                <c:pt idx="12061">
                  <c:v>22</c:v>
                </c:pt>
                <c:pt idx="12062">
                  <c:v>20</c:v>
                </c:pt>
                <c:pt idx="12063">
                  <c:v>15</c:v>
                </c:pt>
                <c:pt idx="12064">
                  <c:v>15</c:v>
                </c:pt>
                <c:pt idx="12065">
                  <c:v>15</c:v>
                </c:pt>
                <c:pt idx="12066">
                  <c:v>15</c:v>
                </c:pt>
                <c:pt idx="12067">
                  <c:v>15</c:v>
                </c:pt>
                <c:pt idx="12068">
                  <c:v>16</c:v>
                </c:pt>
                <c:pt idx="12069">
                  <c:v>20</c:v>
                </c:pt>
                <c:pt idx="12070">
                  <c:v>20</c:v>
                </c:pt>
                <c:pt idx="12071">
                  <c:v>15</c:v>
                </c:pt>
                <c:pt idx="12072">
                  <c:v>21</c:v>
                </c:pt>
                <c:pt idx="12073">
                  <c:v>15</c:v>
                </c:pt>
                <c:pt idx="12074">
                  <c:v>16</c:v>
                </c:pt>
                <c:pt idx="12075">
                  <c:v>15</c:v>
                </c:pt>
                <c:pt idx="12076">
                  <c:v>17</c:v>
                </c:pt>
                <c:pt idx="12077">
                  <c:v>19</c:v>
                </c:pt>
                <c:pt idx="12078">
                  <c:v>15</c:v>
                </c:pt>
                <c:pt idx="12079">
                  <c:v>15</c:v>
                </c:pt>
                <c:pt idx="12080">
                  <c:v>16</c:v>
                </c:pt>
                <c:pt idx="12081">
                  <c:v>15</c:v>
                </c:pt>
                <c:pt idx="12082">
                  <c:v>12</c:v>
                </c:pt>
                <c:pt idx="12083">
                  <c:v>15</c:v>
                </c:pt>
                <c:pt idx="12084">
                  <c:v>20</c:v>
                </c:pt>
                <c:pt idx="12085">
                  <c:v>21</c:v>
                </c:pt>
                <c:pt idx="12086">
                  <c:v>16</c:v>
                </c:pt>
                <c:pt idx="12087">
                  <c:v>15</c:v>
                </c:pt>
                <c:pt idx="12088">
                  <c:v>16</c:v>
                </c:pt>
                <c:pt idx="12089">
                  <c:v>20</c:v>
                </c:pt>
                <c:pt idx="12090">
                  <c:v>21</c:v>
                </c:pt>
                <c:pt idx="12091">
                  <c:v>15</c:v>
                </c:pt>
                <c:pt idx="12092">
                  <c:v>20</c:v>
                </c:pt>
                <c:pt idx="12093">
                  <c:v>16</c:v>
                </c:pt>
                <c:pt idx="12094">
                  <c:v>15</c:v>
                </c:pt>
                <c:pt idx="12095">
                  <c:v>16</c:v>
                </c:pt>
                <c:pt idx="12096">
                  <c:v>21</c:v>
                </c:pt>
                <c:pt idx="12097">
                  <c:v>16</c:v>
                </c:pt>
                <c:pt idx="12098">
                  <c:v>17</c:v>
                </c:pt>
                <c:pt idx="12099">
                  <c:v>20</c:v>
                </c:pt>
                <c:pt idx="12100">
                  <c:v>16</c:v>
                </c:pt>
                <c:pt idx="12101">
                  <c:v>16</c:v>
                </c:pt>
                <c:pt idx="12102">
                  <c:v>15</c:v>
                </c:pt>
                <c:pt idx="12103">
                  <c:v>19</c:v>
                </c:pt>
                <c:pt idx="12104">
                  <c:v>16</c:v>
                </c:pt>
                <c:pt idx="12105">
                  <c:v>16</c:v>
                </c:pt>
                <c:pt idx="12106">
                  <c:v>16</c:v>
                </c:pt>
                <c:pt idx="12107">
                  <c:v>16</c:v>
                </c:pt>
                <c:pt idx="12108">
                  <c:v>18</c:v>
                </c:pt>
                <c:pt idx="12109">
                  <c:v>16</c:v>
                </c:pt>
                <c:pt idx="12110">
                  <c:v>16</c:v>
                </c:pt>
                <c:pt idx="12111">
                  <c:v>20</c:v>
                </c:pt>
                <c:pt idx="12112">
                  <c:v>15</c:v>
                </c:pt>
                <c:pt idx="12113">
                  <c:v>14</c:v>
                </c:pt>
                <c:pt idx="12114">
                  <c:v>19</c:v>
                </c:pt>
                <c:pt idx="12115">
                  <c:v>16</c:v>
                </c:pt>
                <c:pt idx="12116">
                  <c:v>15</c:v>
                </c:pt>
                <c:pt idx="12117">
                  <c:v>21</c:v>
                </c:pt>
                <c:pt idx="12118">
                  <c:v>15</c:v>
                </c:pt>
                <c:pt idx="12119">
                  <c:v>16</c:v>
                </c:pt>
                <c:pt idx="12120">
                  <c:v>15</c:v>
                </c:pt>
                <c:pt idx="12121">
                  <c:v>15</c:v>
                </c:pt>
                <c:pt idx="12122">
                  <c:v>19</c:v>
                </c:pt>
                <c:pt idx="12123">
                  <c:v>16</c:v>
                </c:pt>
                <c:pt idx="12124">
                  <c:v>16</c:v>
                </c:pt>
                <c:pt idx="12125">
                  <c:v>17</c:v>
                </c:pt>
                <c:pt idx="12126">
                  <c:v>20</c:v>
                </c:pt>
                <c:pt idx="12127">
                  <c:v>15</c:v>
                </c:pt>
                <c:pt idx="12128">
                  <c:v>21</c:v>
                </c:pt>
                <c:pt idx="12129">
                  <c:v>18</c:v>
                </c:pt>
                <c:pt idx="12130">
                  <c:v>14</c:v>
                </c:pt>
                <c:pt idx="12131">
                  <c:v>20</c:v>
                </c:pt>
                <c:pt idx="12132">
                  <c:v>21</c:v>
                </c:pt>
                <c:pt idx="12133">
                  <c:v>15</c:v>
                </c:pt>
                <c:pt idx="12134">
                  <c:v>13</c:v>
                </c:pt>
                <c:pt idx="12135">
                  <c:v>16</c:v>
                </c:pt>
                <c:pt idx="12136">
                  <c:v>16</c:v>
                </c:pt>
                <c:pt idx="12137">
                  <c:v>16</c:v>
                </c:pt>
                <c:pt idx="12138">
                  <c:v>17</c:v>
                </c:pt>
                <c:pt idx="12139">
                  <c:v>20</c:v>
                </c:pt>
                <c:pt idx="12140">
                  <c:v>17</c:v>
                </c:pt>
                <c:pt idx="12141">
                  <c:v>15</c:v>
                </c:pt>
                <c:pt idx="12142">
                  <c:v>15</c:v>
                </c:pt>
                <c:pt idx="12143">
                  <c:v>15</c:v>
                </c:pt>
                <c:pt idx="12144">
                  <c:v>15</c:v>
                </c:pt>
                <c:pt idx="12145">
                  <c:v>15</c:v>
                </c:pt>
                <c:pt idx="12146">
                  <c:v>16</c:v>
                </c:pt>
                <c:pt idx="12147">
                  <c:v>20</c:v>
                </c:pt>
                <c:pt idx="12148">
                  <c:v>16</c:v>
                </c:pt>
                <c:pt idx="12149">
                  <c:v>15</c:v>
                </c:pt>
                <c:pt idx="12150">
                  <c:v>19</c:v>
                </c:pt>
                <c:pt idx="12151">
                  <c:v>16</c:v>
                </c:pt>
                <c:pt idx="12152">
                  <c:v>15</c:v>
                </c:pt>
                <c:pt idx="12153">
                  <c:v>15</c:v>
                </c:pt>
                <c:pt idx="12154">
                  <c:v>16</c:v>
                </c:pt>
                <c:pt idx="12155">
                  <c:v>16</c:v>
                </c:pt>
                <c:pt idx="12156">
                  <c:v>15</c:v>
                </c:pt>
                <c:pt idx="12157">
                  <c:v>16</c:v>
                </c:pt>
                <c:pt idx="12158">
                  <c:v>15</c:v>
                </c:pt>
                <c:pt idx="12159">
                  <c:v>20</c:v>
                </c:pt>
                <c:pt idx="12160">
                  <c:v>16</c:v>
                </c:pt>
                <c:pt idx="12161">
                  <c:v>20</c:v>
                </c:pt>
                <c:pt idx="12162">
                  <c:v>16</c:v>
                </c:pt>
                <c:pt idx="12163">
                  <c:v>20</c:v>
                </c:pt>
                <c:pt idx="12164">
                  <c:v>16</c:v>
                </c:pt>
                <c:pt idx="12165">
                  <c:v>21</c:v>
                </c:pt>
                <c:pt idx="12166">
                  <c:v>16</c:v>
                </c:pt>
                <c:pt idx="12167">
                  <c:v>16</c:v>
                </c:pt>
                <c:pt idx="12168">
                  <c:v>16</c:v>
                </c:pt>
                <c:pt idx="12169">
                  <c:v>16</c:v>
                </c:pt>
                <c:pt idx="12170">
                  <c:v>15</c:v>
                </c:pt>
                <c:pt idx="12171">
                  <c:v>16</c:v>
                </c:pt>
                <c:pt idx="12172">
                  <c:v>19</c:v>
                </c:pt>
                <c:pt idx="12173">
                  <c:v>15</c:v>
                </c:pt>
                <c:pt idx="12174">
                  <c:v>15</c:v>
                </c:pt>
                <c:pt idx="12175">
                  <c:v>15</c:v>
                </c:pt>
                <c:pt idx="12176">
                  <c:v>16</c:v>
                </c:pt>
                <c:pt idx="12177">
                  <c:v>16</c:v>
                </c:pt>
                <c:pt idx="12178">
                  <c:v>20</c:v>
                </c:pt>
                <c:pt idx="12179">
                  <c:v>16</c:v>
                </c:pt>
                <c:pt idx="12180">
                  <c:v>18</c:v>
                </c:pt>
                <c:pt idx="12181">
                  <c:v>15</c:v>
                </c:pt>
                <c:pt idx="12182">
                  <c:v>22</c:v>
                </c:pt>
                <c:pt idx="12183">
                  <c:v>15</c:v>
                </c:pt>
                <c:pt idx="12184">
                  <c:v>16</c:v>
                </c:pt>
                <c:pt idx="12185">
                  <c:v>16</c:v>
                </c:pt>
                <c:pt idx="12186">
                  <c:v>16</c:v>
                </c:pt>
                <c:pt idx="12187">
                  <c:v>22</c:v>
                </c:pt>
                <c:pt idx="12188">
                  <c:v>20</c:v>
                </c:pt>
                <c:pt idx="12189">
                  <c:v>16</c:v>
                </c:pt>
                <c:pt idx="12190">
                  <c:v>15</c:v>
                </c:pt>
                <c:pt idx="12191">
                  <c:v>18</c:v>
                </c:pt>
                <c:pt idx="12192">
                  <c:v>20</c:v>
                </c:pt>
                <c:pt idx="12193">
                  <c:v>15</c:v>
                </c:pt>
                <c:pt idx="12194">
                  <c:v>16</c:v>
                </c:pt>
                <c:pt idx="12195">
                  <c:v>17</c:v>
                </c:pt>
                <c:pt idx="12196">
                  <c:v>15</c:v>
                </c:pt>
                <c:pt idx="12197">
                  <c:v>16</c:v>
                </c:pt>
                <c:pt idx="12198">
                  <c:v>21</c:v>
                </c:pt>
                <c:pt idx="12199">
                  <c:v>15</c:v>
                </c:pt>
                <c:pt idx="12200">
                  <c:v>19</c:v>
                </c:pt>
                <c:pt idx="12201">
                  <c:v>19</c:v>
                </c:pt>
                <c:pt idx="12202">
                  <c:v>20</c:v>
                </c:pt>
                <c:pt idx="12203">
                  <c:v>20</c:v>
                </c:pt>
                <c:pt idx="12204">
                  <c:v>19</c:v>
                </c:pt>
                <c:pt idx="12205">
                  <c:v>19</c:v>
                </c:pt>
                <c:pt idx="12206">
                  <c:v>15</c:v>
                </c:pt>
                <c:pt idx="12207">
                  <c:v>16</c:v>
                </c:pt>
                <c:pt idx="12208">
                  <c:v>20</c:v>
                </c:pt>
                <c:pt idx="12209">
                  <c:v>19</c:v>
                </c:pt>
                <c:pt idx="12210">
                  <c:v>18</c:v>
                </c:pt>
                <c:pt idx="12211">
                  <c:v>16</c:v>
                </c:pt>
                <c:pt idx="12212">
                  <c:v>15</c:v>
                </c:pt>
                <c:pt idx="12213">
                  <c:v>15</c:v>
                </c:pt>
                <c:pt idx="12214">
                  <c:v>20</c:v>
                </c:pt>
                <c:pt idx="12215">
                  <c:v>19</c:v>
                </c:pt>
                <c:pt idx="12216">
                  <c:v>16</c:v>
                </c:pt>
                <c:pt idx="12217">
                  <c:v>16</c:v>
                </c:pt>
                <c:pt idx="12218">
                  <c:v>19</c:v>
                </c:pt>
                <c:pt idx="12219">
                  <c:v>15</c:v>
                </c:pt>
                <c:pt idx="12220">
                  <c:v>20</c:v>
                </c:pt>
                <c:pt idx="12221">
                  <c:v>15</c:v>
                </c:pt>
                <c:pt idx="12222">
                  <c:v>15</c:v>
                </c:pt>
                <c:pt idx="12223">
                  <c:v>20</c:v>
                </c:pt>
                <c:pt idx="12224">
                  <c:v>20</c:v>
                </c:pt>
                <c:pt idx="12225">
                  <c:v>15</c:v>
                </c:pt>
                <c:pt idx="12226">
                  <c:v>16</c:v>
                </c:pt>
                <c:pt idx="12227">
                  <c:v>15</c:v>
                </c:pt>
                <c:pt idx="12228">
                  <c:v>15</c:v>
                </c:pt>
                <c:pt idx="12229">
                  <c:v>22</c:v>
                </c:pt>
                <c:pt idx="12230">
                  <c:v>20</c:v>
                </c:pt>
                <c:pt idx="12231">
                  <c:v>18</c:v>
                </c:pt>
                <c:pt idx="12232">
                  <c:v>20</c:v>
                </c:pt>
                <c:pt idx="12233">
                  <c:v>19</c:v>
                </c:pt>
                <c:pt idx="12234">
                  <c:v>15</c:v>
                </c:pt>
                <c:pt idx="12235">
                  <c:v>15</c:v>
                </c:pt>
                <c:pt idx="12236">
                  <c:v>16</c:v>
                </c:pt>
                <c:pt idx="12237">
                  <c:v>15</c:v>
                </c:pt>
                <c:pt idx="12238">
                  <c:v>21</c:v>
                </c:pt>
                <c:pt idx="12239">
                  <c:v>20</c:v>
                </c:pt>
                <c:pt idx="12240">
                  <c:v>15</c:v>
                </c:pt>
                <c:pt idx="12241">
                  <c:v>21</c:v>
                </c:pt>
                <c:pt idx="12242">
                  <c:v>15</c:v>
                </c:pt>
                <c:pt idx="12243">
                  <c:v>16</c:v>
                </c:pt>
                <c:pt idx="12244">
                  <c:v>14</c:v>
                </c:pt>
                <c:pt idx="12245">
                  <c:v>20</c:v>
                </c:pt>
                <c:pt idx="12246">
                  <c:v>15</c:v>
                </c:pt>
                <c:pt idx="12247">
                  <c:v>18</c:v>
                </c:pt>
                <c:pt idx="12248">
                  <c:v>16</c:v>
                </c:pt>
                <c:pt idx="12249">
                  <c:v>20</c:v>
                </c:pt>
                <c:pt idx="12250">
                  <c:v>16</c:v>
                </c:pt>
                <c:pt idx="12251">
                  <c:v>15</c:v>
                </c:pt>
                <c:pt idx="12252">
                  <c:v>19</c:v>
                </c:pt>
                <c:pt idx="12253">
                  <c:v>16</c:v>
                </c:pt>
                <c:pt idx="12254">
                  <c:v>15</c:v>
                </c:pt>
                <c:pt idx="12255">
                  <c:v>15</c:v>
                </c:pt>
                <c:pt idx="12256">
                  <c:v>20</c:v>
                </c:pt>
                <c:pt idx="12257">
                  <c:v>15</c:v>
                </c:pt>
                <c:pt idx="12258">
                  <c:v>15</c:v>
                </c:pt>
                <c:pt idx="12259">
                  <c:v>15</c:v>
                </c:pt>
                <c:pt idx="12260">
                  <c:v>15</c:v>
                </c:pt>
                <c:pt idx="12261">
                  <c:v>17</c:v>
                </c:pt>
                <c:pt idx="12262">
                  <c:v>16</c:v>
                </c:pt>
                <c:pt idx="12263">
                  <c:v>20</c:v>
                </c:pt>
                <c:pt idx="12264">
                  <c:v>16</c:v>
                </c:pt>
                <c:pt idx="12265">
                  <c:v>15</c:v>
                </c:pt>
                <c:pt idx="12266">
                  <c:v>15</c:v>
                </c:pt>
                <c:pt idx="12267">
                  <c:v>16</c:v>
                </c:pt>
                <c:pt idx="12268">
                  <c:v>19</c:v>
                </c:pt>
                <c:pt idx="12269">
                  <c:v>21</c:v>
                </c:pt>
                <c:pt idx="12270">
                  <c:v>15</c:v>
                </c:pt>
                <c:pt idx="12271">
                  <c:v>15</c:v>
                </c:pt>
                <c:pt idx="12272">
                  <c:v>19</c:v>
                </c:pt>
                <c:pt idx="12273">
                  <c:v>20</c:v>
                </c:pt>
                <c:pt idx="12274">
                  <c:v>16</c:v>
                </c:pt>
                <c:pt idx="12275">
                  <c:v>20</c:v>
                </c:pt>
                <c:pt idx="12276">
                  <c:v>16</c:v>
                </c:pt>
                <c:pt idx="12277">
                  <c:v>16</c:v>
                </c:pt>
                <c:pt idx="12278">
                  <c:v>15</c:v>
                </c:pt>
                <c:pt idx="12279">
                  <c:v>20</c:v>
                </c:pt>
                <c:pt idx="12280">
                  <c:v>19</c:v>
                </c:pt>
                <c:pt idx="12281">
                  <c:v>16</c:v>
                </c:pt>
                <c:pt idx="12282">
                  <c:v>16</c:v>
                </c:pt>
                <c:pt idx="12283">
                  <c:v>14</c:v>
                </c:pt>
                <c:pt idx="12284">
                  <c:v>20</c:v>
                </c:pt>
                <c:pt idx="12285">
                  <c:v>16</c:v>
                </c:pt>
                <c:pt idx="12286">
                  <c:v>20</c:v>
                </c:pt>
                <c:pt idx="12287">
                  <c:v>15</c:v>
                </c:pt>
                <c:pt idx="12288">
                  <c:v>20</c:v>
                </c:pt>
                <c:pt idx="12289">
                  <c:v>15</c:v>
                </c:pt>
                <c:pt idx="12290">
                  <c:v>15</c:v>
                </c:pt>
                <c:pt idx="12291">
                  <c:v>16</c:v>
                </c:pt>
                <c:pt idx="12292">
                  <c:v>18</c:v>
                </c:pt>
                <c:pt idx="12293">
                  <c:v>16</c:v>
                </c:pt>
                <c:pt idx="12294">
                  <c:v>19</c:v>
                </c:pt>
                <c:pt idx="12295">
                  <c:v>18</c:v>
                </c:pt>
                <c:pt idx="12296">
                  <c:v>15</c:v>
                </c:pt>
                <c:pt idx="12297">
                  <c:v>18</c:v>
                </c:pt>
                <c:pt idx="12298">
                  <c:v>20</c:v>
                </c:pt>
                <c:pt idx="12299">
                  <c:v>20</c:v>
                </c:pt>
                <c:pt idx="12300">
                  <c:v>15</c:v>
                </c:pt>
                <c:pt idx="12301">
                  <c:v>15</c:v>
                </c:pt>
                <c:pt idx="12302">
                  <c:v>17</c:v>
                </c:pt>
                <c:pt idx="12303">
                  <c:v>15</c:v>
                </c:pt>
                <c:pt idx="12304">
                  <c:v>21</c:v>
                </c:pt>
                <c:pt idx="12305">
                  <c:v>16</c:v>
                </c:pt>
                <c:pt idx="12306">
                  <c:v>15</c:v>
                </c:pt>
                <c:pt idx="12307">
                  <c:v>20</c:v>
                </c:pt>
                <c:pt idx="12308">
                  <c:v>17</c:v>
                </c:pt>
                <c:pt idx="12309">
                  <c:v>16</c:v>
                </c:pt>
                <c:pt idx="12310">
                  <c:v>15</c:v>
                </c:pt>
                <c:pt idx="12311">
                  <c:v>20</c:v>
                </c:pt>
                <c:pt idx="12312">
                  <c:v>15</c:v>
                </c:pt>
                <c:pt idx="12313">
                  <c:v>15</c:v>
                </c:pt>
                <c:pt idx="12314">
                  <c:v>20</c:v>
                </c:pt>
                <c:pt idx="12315">
                  <c:v>19</c:v>
                </c:pt>
                <c:pt idx="12316">
                  <c:v>21</c:v>
                </c:pt>
                <c:pt idx="12317">
                  <c:v>15</c:v>
                </c:pt>
                <c:pt idx="12318">
                  <c:v>16</c:v>
                </c:pt>
                <c:pt idx="12319">
                  <c:v>16</c:v>
                </c:pt>
                <c:pt idx="12320">
                  <c:v>15</c:v>
                </c:pt>
                <c:pt idx="12321">
                  <c:v>20</c:v>
                </c:pt>
                <c:pt idx="12322">
                  <c:v>15</c:v>
                </c:pt>
                <c:pt idx="12323">
                  <c:v>15</c:v>
                </c:pt>
                <c:pt idx="12324">
                  <c:v>19</c:v>
                </c:pt>
                <c:pt idx="12325">
                  <c:v>16</c:v>
                </c:pt>
                <c:pt idx="12326">
                  <c:v>15</c:v>
                </c:pt>
                <c:pt idx="12327">
                  <c:v>20</c:v>
                </c:pt>
                <c:pt idx="12328">
                  <c:v>20</c:v>
                </c:pt>
                <c:pt idx="12329">
                  <c:v>20</c:v>
                </c:pt>
                <c:pt idx="12330">
                  <c:v>18</c:v>
                </c:pt>
                <c:pt idx="12331">
                  <c:v>15</c:v>
                </c:pt>
                <c:pt idx="12332">
                  <c:v>18</c:v>
                </c:pt>
                <c:pt idx="12333">
                  <c:v>16</c:v>
                </c:pt>
                <c:pt idx="12334">
                  <c:v>20</c:v>
                </c:pt>
                <c:pt idx="12335">
                  <c:v>19</c:v>
                </c:pt>
                <c:pt idx="12336">
                  <c:v>15</c:v>
                </c:pt>
                <c:pt idx="12337">
                  <c:v>19</c:v>
                </c:pt>
                <c:pt idx="12338">
                  <c:v>16</c:v>
                </c:pt>
                <c:pt idx="12339">
                  <c:v>19</c:v>
                </c:pt>
                <c:pt idx="12340">
                  <c:v>20</c:v>
                </c:pt>
                <c:pt idx="12341">
                  <c:v>18</c:v>
                </c:pt>
                <c:pt idx="12342">
                  <c:v>16</c:v>
                </c:pt>
                <c:pt idx="12343">
                  <c:v>15</c:v>
                </c:pt>
                <c:pt idx="12344">
                  <c:v>19</c:v>
                </c:pt>
                <c:pt idx="12345">
                  <c:v>20</c:v>
                </c:pt>
                <c:pt idx="12346">
                  <c:v>15</c:v>
                </c:pt>
                <c:pt idx="12347">
                  <c:v>16</c:v>
                </c:pt>
                <c:pt idx="12348">
                  <c:v>15</c:v>
                </c:pt>
                <c:pt idx="12349">
                  <c:v>16</c:v>
                </c:pt>
                <c:pt idx="12350">
                  <c:v>20</c:v>
                </c:pt>
                <c:pt idx="12351">
                  <c:v>16</c:v>
                </c:pt>
                <c:pt idx="12352">
                  <c:v>20</c:v>
                </c:pt>
                <c:pt idx="12353">
                  <c:v>15</c:v>
                </c:pt>
                <c:pt idx="12354">
                  <c:v>20</c:v>
                </c:pt>
                <c:pt idx="12355">
                  <c:v>15</c:v>
                </c:pt>
                <c:pt idx="12356">
                  <c:v>16</c:v>
                </c:pt>
                <c:pt idx="12357">
                  <c:v>17</c:v>
                </c:pt>
                <c:pt idx="12358">
                  <c:v>20</c:v>
                </c:pt>
                <c:pt idx="12359">
                  <c:v>20</c:v>
                </c:pt>
                <c:pt idx="12360">
                  <c:v>16</c:v>
                </c:pt>
                <c:pt idx="12361">
                  <c:v>20</c:v>
                </c:pt>
                <c:pt idx="12362">
                  <c:v>15</c:v>
                </c:pt>
                <c:pt idx="12363">
                  <c:v>20</c:v>
                </c:pt>
                <c:pt idx="12364">
                  <c:v>16</c:v>
                </c:pt>
                <c:pt idx="12365">
                  <c:v>16</c:v>
                </c:pt>
                <c:pt idx="12366">
                  <c:v>15</c:v>
                </c:pt>
                <c:pt idx="12367">
                  <c:v>18</c:v>
                </c:pt>
                <c:pt idx="12368">
                  <c:v>19</c:v>
                </c:pt>
                <c:pt idx="12369">
                  <c:v>15</c:v>
                </c:pt>
                <c:pt idx="12370">
                  <c:v>15</c:v>
                </c:pt>
                <c:pt idx="12371">
                  <c:v>20</c:v>
                </c:pt>
                <c:pt idx="12372">
                  <c:v>15</c:v>
                </c:pt>
                <c:pt idx="12373">
                  <c:v>15</c:v>
                </c:pt>
                <c:pt idx="12374">
                  <c:v>19</c:v>
                </c:pt>
                <c:pt idx="12375">
                  <c:v>15</c:v>
                </c:pt>
                <c:pt idx="12376">
                  <c:v>15</c:v>
                </c:pt>
                <c:pt idx="12377">
                  <c:v>16</c:v>
                </c:pt>
                <c:pt idx="12378">
                  <c:v>20</c:v>
                </c:pt>
                <c:pt idx="12379">
                  <c:v>20</c:v>
                </c:pt>
                <c:pt idx="12380">
                  <c:v>16</c:v>
                </c:pt>
                <c:pt idx="12381">
                  <c:v>15</c:v>
                </c:pt>
                <c:pt idx="12382">
                  <c:v>15</c:v>
                </c:pt>
                <c:pt idx="12383">
                  <c:v>17</c:v>
                </c:pt>
                <c:pt idx="12384">
                  <c:v>16</c:v>
                </c:pt>
                <c:pt idx="12385">
                  <c:v>15</c:v>
                </c:pt>
                <c:pt idx="12386">
                  <c:v>15</c:v>
                </c:pt>
                <c:pt idx="12387">
                  <c:v>16</c:v>
                </c:pt>
                <c:pt idx="12388">
                  <c:v>15</c:v>
                </c:pt>
                <c:pt idx="12389">
                  <c:v>16</c:v>
                </c:pt>
                <c:pt idx="12390">
                  <c:v>15</c:v>
                </c:pt>
                <c:pt idx="12391">
                  <c:v>16</c:v>
                </c:pt>
                <c:pt idx="12392">
                  <c:v>16</c:v>
                </c:pt>
                <c:pt idx="12393">
                  <c:v>16</c:v>
                </c:pt>
                <c:pt idx="12394">
                  <c:v>15</c:v>
                </c:pt>
                <c:pt idx="12395">
                  <c:v>15</c:v>
                </c:pt>
                <c:pt idx="12396">
                  <c:v>20</c:v>
                </c:pt>
                <c:pt idx="12397">
                  <c:v>15</c:v>
                </c:pt>
                <c:pt idx="12398">
                  <c:v>15</c:v>
                </c:pt>
                <c:pt idx="12399">
                  <c:v>15</c:v>
                </c:pt>
                <c:pt idx="12400">
                  <c:v>15</c:v>
                </c:pt>
                <c:pt idx="12401">
                  <c:v>16</c:v>
                </c:pt>
                <c:pt idx="12402">
                  <c:v>19</c:v>
                </c:pt>
                <c:pt idx="12403">
                  <c:v>15</c:v>
                </c:pt>
                <c:pt idx="12404">
                  <c:v>20</c:v>
                </c:pt>
                <c:pt idx="12405">
                  <c:v>20</c:v>
                </c:pt>
                <c:pt idx="12406">
                  <c:v>15</c:v>
                </c:pt>
                <c:pt idx="12407">
                  <c:v>16</c:v>
                </c:pt>
                <c:pt idx="12408">
                  <c:v>15</c:v>
                </c:pt>
                <c:pt idx="12409">
                  <c:v>15</c:v>
                </c:pt>
                <c:pt idx="12410">
                  <c:v>16</c:v>
                </c:pt>
                <c:pt idx="12411">
                  <c:v>17</c:v>
                </c:pt>
                <c:pt idx="12412">
                  <c:v>16</c:v>
                </c:pt>
                <c:pt idx="12413">
                  <c:v>20</c:v>
                </c:pt>
                <c:pt idx="12414">
                  <c:v>18</c:v>
                </c:pt>
                <c:pt idx="12415">
                  <c:v>17</c:v>
                </c:pt>
                <c:pt idx="12416">
                  <c:v>16</c:v>
                </c:pt>
                <c:pt idx="12417">
                  <c:v>20</c:v>
                </c:pt>
                <c:pt idx="12418">
                  <c:v>15</c:v>
                </c:pt>
                <c:pt idx="12419">
                  <c:v>20</c:v>
                </c:pt>
                <c:pt idx="12420">
                  <c:v>16</c:v>
                </c:pt>
                <c:pt idx="12421">
                  <c:v>19</c:v>
                </c:pt>
                <c:pt idx="12422">
                  <c:v>15</c:v>
                </c:pt>
                <c:pt idx="12423">
                  <c:v>16</c:v>
                </c:pt>
                <c:pt idx="12424">
                  <c:v>20</c:v>
                </c:pt>
                <c:pt idx="12425">
                  <c:v>15</c:v>
                </c:pt>
                <c:pt idx="12426">
                  <c:v>20</c:v>
                </c:pt>
                <c:pt idx="12427">
                  <c:v>20</c:v>
                </c:pt>
                <c:pt idx="12428">
                  <c:v>16</c:v>
                </c:pt>
                <c:pt idx="12429">
                  <c:v>15</c:v>
                </c:pt>
                <c:pt idx="12430">
                  <c:v>15</c:v>
                </c:pt>
                <c:pt idx="12431">
                  <c:v>20</c:v>
                </c:pt>
                <c:pt idx="12432">
                  <c:v>20</c:v>
                </c:pt>
                <c:pt idx="12433">
                  <c:v>16</c:v>
                </c:pt>
                <c:pt idx="12434">
                  <c:v>16</c:v>
                </c:pt>
                <c:pt idx="12435">
                  <c:v>16</c:v>
                </c:pt>
                <c:pt idx="12436">
                  <c:v>15</c:v>
                </c:pt>
                <c:pt idx="12437">
                  <c:v>18</c:v>
                </c:pt>
                <c:pt idx="12438">
                  <c:v>15</c:v>
                </c:pt>
                <c:pt idx="12439">
                  <c:v>15</c:v>
                </c:pt>
                <c:pt idx="12440">
                  <c:v>15</c:v>
                </c:pt>
                <c:pt idx="12441">
                  <c:v>18</c:v>
                </c:pt>
                <c:pt idx="12442">
                  <c:v>15</c:v>
                </c:pt>
                <c:pt idx="12443">
                  <c:v>15</c:v>
                </c:pt>
                <c:pt idx="12444">
                  <c:v>15</c:v>
                </c:pt>
                <c:pt idx="12445">
                  <c:v>16</c:v>
                </c:pt>
                <c:pt idx="12446">
                  <c:v>16</c:v>
                </c:pt>
                <c:pt idx="12447">
                  <c:v>16</c:v>
                </c:pt>
                <c:pt idx="12448">
                  <c:v>16</c:v>
                </c:pt>
                <c:pt idx="12449">
                  <c:v>20</c:v>
                </c:pt>
                <c:pt idx="12450">
                  <c:v>16</c:v>
                </c:pt>
                <c:pt idx="12451">
                  <c:v>16</c:v>
                </c:pt>
                <c:pt idx="12452">
                  <c:v>15</c:v>
                </c:pt>
                <c:pt idx="12453">
                  <c:v>16</c:v>
                </c:pt>
                <c:pt idx="12454">
                  <c:v>21</c:v>
                </c:pt>
                <c:pt idx="12455">
                  <c:v>15</c:v>
                </c:pt>
                <c:pt idx="12456">
                  <c:v>17</c:v>
                </c:pt>
                <c:pt idx="12457">
                  <c:v>15</c:v>
                </c:pt>
                <c:pt idx="12458">
                  <c:v>15</c:v>
                </c:pt>
                <c:pt idx="12459">
                  <c:v>22</c:v>
                </c:pt>
                <c:pt idx="12460">
                  <c:v>15</c:v>
                </c:pt>
                <c:pt idx="12461">
                  <c:v>16</c:v>
                </c:pt>
                <c:pt idx="12462">
                  <c:v>19</c:v>
                </c:pt>
                <c:pt idx="12463">
                  <c:v>16</c:v>
                </c:pt>
                <c:pt idx="12464">
                  <c:v>20</c:v>
                </c:pt>
                <c:pt idx="12465">
                  <c:v>16</c:v>
                </c:pt>
                <c:pt idx="12466">
                  <c:v>20</c:v>
                </c:pt>
                <c:pt idx="12467">
                  <c:v>15</c:v>
                </c:pt>
                <c:pt idx="12468">
                  <c:v>16</c:v>
                </c:pt>
                <c:pt idx="12469">
                  <c:v>15</c:v>
                </c:pt>
                <c:pt idx="12470">
                  <c:v>16</c:v>
                </c:pt>
                <c:pt idx="12471">
                  <c:v>18</c:v>
                </c:pt>
                <c:pt idx="12472">
                  <c:v>16</c:v>
                </c:pt>
                <c:pt idx="12473">
                  <c:v>16</c:v>
                </c:pt>
                <c:pt idx="12474">
                  <c:v>17</c:v>
                </c:pt>
                <c:pt idx="12475">
                  <c:v>19</c:v>
                </c:pt>
                <c:pt idx="12476">
                  <c:v>15</c:v>
                </c:pt>
                <c:pt idx="12477">
                  <c:v>16</c:v>
                </c:pt>
                <c:pt idx="12478">
                  <c:v>16</c:v>
                </c:pt>
                <c:pt idx="12479">
                  <c:v>16</c:v>
                </c:pt>
                <c:pt idx="12480">
                  <c:v>15</c:v>
                </c:pt>
                <c:pt idx="12481">
                  <c:v>16</c:v>
                </c:pt>
                <c:pt idx="12482">
                  <c:v>15</c:v>
                </c:pt>
                <c:pt idx="12483">
                  <c:v>16</c:v>
                </c:pt>
                <c:pt idx="12484">
                  <c:v>16</c:v>
                </c:pt>
                <c:pt idx="12485">
                  <c:v>16</c:v>
                </c:pt>
                <c:pt idx="12486">
                  <c:v>20</c:v>
                </c:pt>
                <c:pt idx="12487">
                  <c:v>15</c:v>
                </c:pt>
                <c:pt idx="12488">
                  <c:v>16</c:v>
                </c:pt>
                <c:pt idx="12489">
                  <c:v>15</c:v>
                </c:pt>
                <c:pt idx="12490">
                  <c:v>16</c:v>
                </c:pt>
                <c:pt idx="12491">
                  <c:v>15</c:v>
                </c:pt>
                <c:pt idx="12492">
                  <c:v>15</c:v>
                </c:pt>
                <c:pt idx="12493">
                  <c:v>15</c:v>
                </c:pt>
                <c:pt idx="12494">
                  <c:v>16</c:v>
                </c:pt>
                <c:pt idx="12495">
                  <c:v>20</c:v>
                </c:pt>
                <c:pt idx="12496">
                  <c:v>15</c:v>
                </c:pt>
                <c:pt idx="12497">
                  <c:v>16</c:v>
                </c:pt>
                <c:pt idx="12498">
                  <c:v>15</c:v>
                </c:pt>
                <c:pt idx="12499">
                  <c:v>19</c:v>
                </c:pt>
                <c:pt idx="12500">
                  <c:v>16</c:v>
                </c:pt>
                <c:pt idx="12501">
                  <c:v>20</c:v>
                </c:pt>
                <c:pt idx="12502">
                  <c:v>16</c:v>
                </c:pt>
                <c:pt idx="12503">
                  <c:v>15</c:v>
                </c:pt>
                <c:pt idx="12504">
                  <c:v>16</c:v>
                </c:pt>
                <c:pt idx="12505">
                  <c:v>16</c:v>
                </c:pt>
                <c:pt idx="12506">
                  <c:v>15</c:v>
                </c:pt>
                <c:pt idx="12507">
                  <c:v>15</c:v>
                </c:pt>
                <c:pt idx="12508">
                  <c:v>15</c:v>
                </c:pt>
                <c:pt idx="12509">
                  <c:v>15</c:v>
                </c:pt>
                <c:pt idx="12510">
                  <c:v>17</c:v>
                </c:pt>
                <c:pt idx="12511">
                  <c:v>19</c:v>
                </c:pt>
                <c:pt idx="12512">
                  <c:v>15</c:v>
                </c:pt>
                <c:pt idx="12513">
                  <c:v>15</c:v>
                </c:pt>
                <c:pt idx="12514">
                  <c:v>15</c:v>
                </c:pt>
                <c:pt idx="12515">
                  <c:v>16</c:v>
                </c:pt>
                <c:pt idx="12516">
                  <c:v>15</c:v>
                </c:pt>
                <c:pt idx="12517">
                  <c:v>15</c:v>
                </c:pt>
                <c:pt idx="12518">
                  <c:v>18</c:v>
                </c:pt>
                <c:pt idx="12519">
                  <c:v>20</c:v>
                </c:pt>
                <c:pt idx="12520">
                  <c:v>20</c:v>
                </c:pt>
                <c:pt idx="12521">
                  <c:v>16</c:v>
                </c:pt>
                <c:pt idx="12522">
                  <c:v>15</c:v>
                </c:pt>
                <c:pt idx="12523">
                  <c:v>16</c:v>
                </c:pt>
                <c:pt idx="12524">
                  <c:v>16</c:v>
                </c:pt>
                <c:pt idx="12525">
                  <c:v>15</c:v>
                </c:pt>
                <c:pt idx="12526">
                  <c:v>15</c:v>
                </c:pt>
                <c:pt idx="12527">
                  <c:v>15</c:v>
                </c:pt>
                <c:pt idx="12528">
                  <c:v>16</c:v>
                </c:pt>
                <c:pt idx="12529">
                  <c:v>16</c:v>
                </c:pt>
                <c:pt idx="12530">
                  <c:v>20</c:v>
                </c:pt>
                <c:pt idx="12531">
                  <c:v>19</c:v>
                </c:pt>
                <c:pt idx="12532">
                  <c:v>15</c:v>
                </c:pt>
                <c:pt idx="12533">
                  <c:v>16</c:v>
                </c:pt>
                <c:pt idx="12534">
                  <c:v>20</c:v>
                </c:pt>
                <c:pt idx="12535">
                  <c:v>18</c:v>
                </c:pt>
                <c:pt idx="12536">
                  <c:v>15</c:v>
                </c:pt>
                <c:pt idx="12537">
                  <c:v>15</c:v>
                </c:pt>
                <c:pt idx="12538">
                  <c:v>19</c:v>
                </c:pt>
                <c:pt idx="12539">
                  <c:v>15</c:v>
                </c:pt>
                <c:pt idx="12540">
                  <c:v>18</c:v>
                </c:pt>
                <c:pt idx="12541">
                  <c:v>20</c:v>
                </c:pt>
                <c:pt idx="12542">
                  <c:v>20</c:v>
                </c:pt>
                <c:pt idx="12543">
                  <c:v>16</c:v>
                </c:pt>
                <c:pt idx="12544">
                  <c:v>15</c:v>
                </c:pt>
                <c:pt idx="12545">
                  <c:v>16</c:v>
                </c:pt>
                <c:pt idx="12546">
                  <c:v>16</c:v>
                </c:pt>
                <c:pt idx="12547">
                  <c:v>19</c:v>
                </c:pt>
                <c:pt idx="12548">
                  <c:v>18</c:v>
                </c:pt>
                <c:pt idx="12549">
                  <c:v>19</c:v>
                </c:pt>
                <c:pt idx="12550">
                  <c:v>16</c:v>
                </c:pt>
                <c:pt idx="12551">
                  <c:v>20</c:v>
                </c:pt>
                <c:pt idx="12552">
                  <c:v>16</c:v>
                </c:pt>
                <c:pt idx="12553">
                  <c:v>15</c:v>
                </c:pt>
                <c:pt idx="12554">
                  <c:v>19</c:v>
                </c:pt>
                <c:pt idx="12555">
                  <c:v>15</c:v>
                </c:pt>
                <c:pt idx="12556">
                  <c:v>16</c:v>
                </c:pt>
                <c:pt idx="12557">
                  <c:v>20</c:v>
                </c:pt>
                <c:pt idx="12558">
                  <c:v>16</c:v>
                </c:pt>
                <c:pt idx="12559">
                  <c:v>15</c:v>
                </c:pt>
                <c:pt idx="12560">
                  <c:v>16</c:v>
                </c:pt>
                <c:pt idx="12561">
                  <c:v>20</c:v>
                </c:pt>
                <c:pt idx="12562">
                  <c:v>15</c:v>
                </c:pt>
                <c:pt idx="12563">
                  <c:v>19</c:v>
                </c:pt>
                <c:pt idx="12564">
                  <c:v>15</c:v>
                </c:pt>
                <c:pt idx="12565">
                  <c:v>16</c:v>
                </c:pt>
                <c:pt idx="12566">
                  <c:v>15</c:v>
                </c:pt>
                <c:pt idx="12567">
                  <c:v>15</c:v>
                </c:pt>
                <c:pt idx="12568">
                  <c:v>20</c:v>
                </c:pt>
                <c:pt idx="12569">
                  <c:v>15</c:v>
                </c:pt>
                <c:pt idx="12570">
                  <c:v>16</c:v>
                </c:pt>
                <c:pt idx="12571">
                  <c:v>19</c:v>
                </c:pt>
                <c:pt idx="12572">
                  <c:v>15</c:v>
                </c:pt>
                <c:pt idx="12573">
                  <c:v>16</c:v>
                </c:pt>
                <c:pt idx="12574">
                  <c:v>19</c:v>
                </c:pt>
                <c:pt idx="12575">
                  <c:v>18</c:v>
                </c:pt>
                <c:pt idx="12576">
                  <c:v>15</c:v>
                </c:pt>
                <c:pt idx="12577">
                  <c:v>15</c:v>
                </c:pt>
                <c:pt idx="12578">
                  <c:v>15</c:v>
                </c:pt>
                <c:pt idx="12579">
                  <c:v>19</c:v>
                </c:pt>
                <c:pt idx="12580">
                  <c:v>15</c:v>
                </c:pt>
                <c:pt idx="12581">
                  <c:v>20</c:v>
                </c:pt>
                <c:pt idx="12582">
                  <c:v>15</c:v>
                </c:pt>
                <c:pt idx="12583">
                  <c:v>15</c:v>
                </c:pt>
                <c:pt idx="12584">
                  <c:v>15</c:v>
                </c:pt>
                <c:pt idx="12585">
                  <c:v>16</c:v>
                </c:pt>
                <c:pt idx="12586">
                  <c:v>22</c:v>
                </c:pt>
                <c:pt idx="12587">
                  <c:v>16</c:v>
                </c:pt>
                <c:pt idx="12588">
                  <c:v>16</c:v>
                </c:pt>
                <c:pt idx="12589">
                  <c:v>15</c:v>
                </c:pt>
                <c:pt idx="12590">
                  <c:v>16</c:v>
                </c:pt>
                <c:pt idx="12591">
                  <c:v>19</c:v>
                </c:pt>
                <c:pt idx="12592">
                  <c:v>15</c:v>
                </c:pt>
                <c:pt idx="12593">
                  <c:v>18</c:v>
                </c:pt>
                <c:pt idx="12594">
                  <c:v>17</c:v>
                </c:pt>
                <c:pt idx="12595">
                  <c:v>15</c:v>
                </c:pt>
                <c:pt idx="12596">
                  <c:v>15</c:v>
                </c:pt>
                <c:pt idx="12597">
                  <c:v>16</c:v>
                </c:pt>
                <c:pt idx="12598">
                  <c:v>16</c:v>
                </c:pt>
                <c:pt idx="12599">
                  <c:v>19</c:v>
                </c:pt>
                <c:pt idx="12600">
                  <c:v>15</c:v>
                </c:pt>
                <c:pt idx="12601">
                  <c:v>15</c:v>
                </c:pt>
                <c:pt idx="12602">
                  <c:v>15</c:v>
                </c:pt>
                <c:pt idx="12603">
                  <c:v>16</c:v>
                </c:pt>
                <c:pt idx="12604">
                  <c:v>16</c:v>
                </c:pt>
                <c:pt idx="12605">
                  <c:v>15</c:v>
                </c:pt>
                <c:pt idx="12606">
                  <c:v>21</c:v>
                </c:pt>
                <c:pt idx="12607">
                  <c:v>21</c:v>
                </c:pt>
                <c:pt idx="12608">
                  <c:v>15</c:v>
                </c:pt>
                <c:pt idx="12609">
                  <c:v>15</c:v>
                </c:pt>
                <c:pt idx="12610">
                  <c:v>16</c:v>
                </c:pt>
                <c:pt idx="12611">
                  <c:v>19</c:v>
                </c:pt>
                <c:pt idx="12612">
                  <c:v>16</c:v>
                </c:pt>
                <c:pt idx="12613">
                  <c:v>15</c:v>
                </c:pt>
                <c:pt idx="12614">
                  <c:v>22</c:v>
                </c:pt>
                <c:pt idx="12615">
                  <c:v>15</c:v>
                </c:pt>
                <c:pt idx="12616">
                  <c:v>16</c:v>
                </c:pt>
                <c:pt idx="12617">
                  <c:v>15</c:v>
                </c:pt>
                <c:pt idx="12618">
                  <c:v>20</c:v>
                </c:pt>
                <c:pt idx="12619">
                  <c:v>16</c:v>
                </c:pt>
                <c:pt idx="12620">
                  <c:v>20</c:v>
                </c:pt>
                <c:pt idx="12621">
                  <c:v>15</c:v>
                </c:pt>
                <c:pt idx="12622">
                  <c:v>16</c:v>
                </c:pt>
                <c:pt idx="12623">
                  <c:v>18</c:v>
                </c:pt>
                <c:pt idx="12624">
                  <c:v>18</c:v>
                </c:pt>
                <c:pt idx="12625">
                  <c:v>16</c:v>
                </c:pt>
                <c:pt idx="12626">
                  <c:v>20</c:v>
                </c:pt>
                <c:pt idx="12627">
                  <c:v>16</c:v>
                </c:pt>
                <c:pt idx="12628">
                  <c:v>20</c:v>
                </c:pt>
                <c:pt idx="12629">
                  <c:v>16</c:v>
                </c:pt>
                <c:pt idx="12630">
                  <c:v>15</c:v>
                </c:pt>
                <c:pt idx="12631">
                  <c:v>15</c:v>
                </c:pt>
                <c:pt idx="12632">
                  <c:v>15</c:v>
                </c:pt>
                <c:pt idx="12633">
                  <c:v>19</c:v>
                </c:pt>
                <c:pt idx="12634">
                  <c:v>16</c:v>
                </c:pt>
                <c:pt idx="12635">
                  <c:v>20</c:v>
                </c:pt>
                <c:pt idx="12636">
                  <c:v>15</c:v>
                </c:pt>
                <c:pt idx="12637">
                  <c:v>16</c:v>
                </c:pt>
                <c:pt idx="12638">
                  <c:v>15</c:v>
                </c:pt>
                <c:pt idx="12639">
                  <c:v>15</c:v>
                </c:pt>
                <c:pt idx="12640">
                  <c:v>22</c:v>
                </c:pt>
                <c:pt idx="12641">
                  <c:v>21</c:v>
                </c:pt>
                <c:pt idx="12642">
                  <c:v>15</c:v>
                </c:pt>
                <c:pt idx="12643">
                  <c:v>15</c:v>
                </c:pt>
                <c:pt idx="12644">
                  <c:v>16</c:v>
                </c:pt>
                <c:pt idx="12645">
                  <c:v>15</c:v>
                </c:pt>
                <c:pt idx="12646">
                  <c:v>21</c:v>
                </c:pt>
                <c:pt idx="12647">
                  <c:v>14</c:v>
                </c:pt>
                <c:pt idx="12648">
                  <c:v>22</c:v>
                </c:pt>
                <c:pt idx="12649">
                  <c:v>16</c:v>
                </c:pt>
                <c:pt idx="12650">
                  <c:v>15</c:v>
                </c:pt>
                <c:pt idx="12651">
                  <c:v>15</c:v>
                </c:pt>
                <c:pt idx="12652">
                  <c:v>21</c:v>
                </c:pt>
                <c:pt idx="12653">
                  <c:v>16</c:v>
                </c:pt>
                <c:pt idx="12654">
                  <c:v>16</c:v>
                </c:pt>
                <c:pt idx="12655">
                  <c:v>16</c:v>
                </c:pt>
                <c:pt idx="12656">
                  <c:v>15</c:v>
                </c:pt>
                <c:pt idx="12657">
                  <c:v>15</c:v>
                </c:pt>
                <c:pt idx="12658">
                  <c:v>20</c:v>
                </c:pt>
                <c:pt idx="12659">
                  <c:v>15</c:v>
                </c:pt>
                <c:pt idx="12660">
                  <c:v>16</c:v>
                </c:pt>
                <c:pt idx="12661">
                  <c:v>15</c:v>
                </c:pt>
                <c:pt idx="12662">
                  <c:v>16</c:v>
                </c:pt>
                <c:pt idx="12663">
                  <c:v>16</c:v>
                </c:pt>
                <c:pt idx="12664">
                  <c:v>15</c:v>
                </c:pt>
                <c:pt idx="12665">
                  <c:v>17</c:v>
                </c:pt>
                <c:pt idx="12666">
                  <c:v>15</c:v>
                </c:pt>
                <c:pt idx="12667">
                  <c:v>20</c:v>
                </c:pt>
                <c:pt idx="12668">
                  <c:v>19</c:v>
                </c:pt>
                <c:pt idx="12669">
                  <c:v>21</c:v>
                </c:pt>
                <c:pt idx="12670">
                  <c:v>20</c:v>
                </c:pt>
                <c:pt idx="12671">
                  <c:v>20</c:v>
                </c:pt>
                <c:pt idx="12672">
                  <c:v>16</c:v>
                </c:pt>
                <c:pt idx="12673">
                  <c:v>16</c:v>
                </c:pt>
                <c:pt idx="12674">
                  <c:v>21</c:v>
                </c:pt>
                <c:pt idx="12675">
                  <c:v>15</c:v>
                </c:pt>
                <c:pt idx="12676">
                  <c:v>15</c:v>
                </c:pt>
                <c:pt idx="12677">
                  <c:v>20</c:v>
                </c:pt>
                <c:pt idx="12678">
                  <c:v>15</c:v>
                </c:pt>
                <c:pt idx="12679">
                  <c:v>20</c:v>
                </c:pt>
                <c:pt idx="12680">
                  <c:v>15</c:v>
                </c:pt>
                <c:pt idx="12681">
                  <c:v>15</c:v>
                </c:pt>
                <c:pt idx="12682">
                  <c:v>15</c:v>
                </c:pt>
                <c:pt idx="12683">
                  <c:v>16</c:v>
                </c:pt>
                <c:pt idx="12684">
                  <c:v>20</c:v>
                </c:pt>
                <c:pt idx="12685">
                  <c:v>16</c:v>
                </c:pt>
                <c:pt idx="12686">
                  <c:v>15</c:v>
                </c:pt>
                <c:pt idx="12687">
                  <c:v>20</c:v>
                </c:pt>
                <c:pt idx="12688">
                  <c:v>16</c:v>
                </c:pt>
                <c:pt idx="12689">
                  <c:v>19</c:v>
                </c:pt>
                <c:pt idx="12690">
                  <c:v>15</c:v>
                </c:pt>
                <c:pt idx="12691">
                  <c:v>15</c:v>
                </c:pt>
                <c:pt idx="12692">
                  <c:v>16</c:v>
                </c:pt>
                <c:pt idx="12693">
                  <c:v>18</c:v>
                </c:pt>
                <c:pt idx="12694">
                  <c:v>16</c:v>
                </c:pt>
                <c:pt idx="12695">
                  <c:v>15</c:v>
                </c:pt>
                <c:pt idx="12696">
                  <c:v>21</c:v>
                </c:pt>
                <c:pt idx="12697">
                  <c:v>17</c:v>
                </c:pt>
                <c:pt idx="12698">
                  <c:v>15</c:v>
                </c:pt>
                <c:pt idx="12699">
                  <c:v>15</c:v>
                </c:pt>
                <c:pt idx="12700">
                  <c:v>15</c:v>
                </c:pt>
                <c:pt idx="12701">
                  <c:v>16</c:v>
                </c:pt>
                <c:pt idx="12702">
                  <c:v>15</c:v>
                </c:pt>
                <c:pt idx="12703">
                  <c:v>15</c:v>
                </c:pt>
                <c:pt idx="12704">
                  <c:v>15</c:v>
                </c:pt>
                <c:pt idx="12705">
                  <c:v>15</c:v>
                </c:pt>
                <c:pt idx="12706">
                  <c:v>16</c:v>
                </c:pt>
                <c:pt idx="12707">
                  <c:v>20</c:v>
                </c:pt>
                <c:pt idx="12708">
                  <c:v>15</c:v>
                </c:pt>
                <c:pt idx="12709">
                  <c:v>16</c:v>
                </c:pt>
                <c:pt idx="12710">
                  <c:v>20</c:v>
                </c:pt>
                <c:pt idx="12711">
                  <c:v>16</c:v>
                </c:pt>
                <c:pt idx="12712">
                  <c:v>20</c:v>
                </c:pt>
                <c:pt idx="12713">
                  <c:v>19</c:v>
                </c:pt>
                <c:pt idx="12714">
                  <c:v>15</c:v>
                </c:pt>
                <c:pt idx="12715">
                  <c:v>18</c:v>
                </c:pt>
                <c:pt idx="12716">
                  <c:v>16</c:v>
                </c:pt>
                <c:pt idx="12717">
                  <c:v>21</c:v>
                </c:pt>
                <c:pt idx="12718">
                  <c:v>16</c:v>
                </c:pt>
                <c:pt idx="12719">
                  <c:v>16</c:v>
                </c:pt>
                <c:pt idx="12720">
                  <c:v>16</c:v>
                </c:pt>
                <c:pt idx="12721">
                  <c:v>20</c:v>
                </c:pt>
                <c:pt idx="12722">
                  <c:v>15</c:v>
                </c:pt>
                <c:pt idx="12723">
                  <c:v>15</c:v>
                </c:pt>
                <c:pt idx="12724">
                  <c:v>16</c:v>
                </c:pt>
                <c:pt idx="12725">
                  <c:v>16</c:v>
                </c:pt>
                <c:pt idx="12726">
                  <c:v>17</c:v>
                </c:pt>
                <c:pt idx="12727">
                  <c:v>20</c:v>
                </c:pt>
                <c:pt idx="12728">
                  <c:v>18</c:v>
                </c:pt>
                <c:pt idx="12729">
                  <c:v>16</c:v>
                </c:pt>
                <c:pt idx="12730">
                  <c:v>15</c:v>
                </c:pt>
                <c:pt idx="12731">
                  <c:v>16</c:v>
                </c:pt>
                <c:pt idx="12732">
                  <c:v>20</c:v>
                </c:pt>
                <c:pt idx="12733">
                  <c:v>16</c:v>
                </c:pt>
                <c:pt idx="12734">
                  <c:v>19</c:v>
                </c:pt>
                <c:pt idx="12735">
                  <c:v>16</c:v>
                </c:pt>
                <c:pt idx="12736">
                  <c:v>16</c:v>
                </c:pt>
                <c:pt idx="12737">
                  <c:v>20</c:v>
                </c:pt>
                <c:pt idx="12738">
                  <c:v>15</c:v>
                </c:pt>
                <c:pt idx="12739">
                  <c:v>16</c:v>
                </c:pt>
                <c:pt idx="12740">
                  <c:v>15</c:v>
                </c:pt>
                <c:pt idx="12741">
                  <c:v>15</c:v>
                </c:pt>
                <c:pt idx="12742">
                  <c:v>15</c:v>
                </c:pt>
                <c:pt idx="12743">
                  <c:v>15</c:v>
                </c:pt>
                <c:pt idx="12744">
                  <c:v>16</c:v>
                </c:pt>
                <c:pt idx="12745">
                  <c:v>20</c:v>
                </c:pt>
                <c:pt idx="12746">
                  <c:v>15</c:v>
                </c:pt>
                <c:pt idx="12747">
                  <c:v>16</c:v>
                </c:pt>
                <c:pt idx="12748">
                  <c:v>16</c:v>
                </c:pt>
                <c:pt idx="12749">
                  <c:v>20</c:v>
                </c:pt>
                <c:pt idx="12750">
                  <c:v>18</c:v>
                </c:pt>
                <c:pt idx="12751">
                  <c:v>15</c:v>
                </c:pt>
                <c:pt idx="12752">
                  <c:v>20</c:v>
                </c:pt>
                <c:pt idx="12753">
                  <c:v>19</c:v>
                </c:pt>
                <c:pt idx="12754">
                  <c:v>16</c:v>
                </c:pt>
                <c:pt idx="12755">
                  <c:v>15</c:v>
                </c:pt>
                <c:pt idx="12756">
                  <c:v>15</c:v>
                </c:pt>
                <c:pt idx="12757">
                  <c:v>20</c:v>
                </c:pt>
                <c:pt idx="12758">
                  <c:v>16</c:v>
                </c:pt>
                <c:pt idx="12759">
                  <c:v>22</c:v>
                </c:pt>
                <c:pt idx="12760">
                  <c:v>16</c:v>
                </c:pt>
                <c:pt idx="12761">
                  <c:v>15</c:v>
                </c:pt>
                <c:pt idx="12762">
                  <c:v>15</c:v>
                </c:pt>
                <c:pt idx="12763">
                  <c:v>15</c:v>
                </c:pt>
                <c:pt idx="12764">
                  <c:v>22</c:v>
                </c:pt>
                <c:pt idx="12765">
                  <c:v>20</c:v>
                </c:pt>
                <c:pt idx="12766">
                  <c:v>21</c:v>
                </c:pt>
                <c:pt idx="12767">
                  <c:v>18</c:v>
                </c:pt>
                <c:pt idx="12768">
                  <c:v>16</c:v>
                </c:pt>
                <c:pt idx="12769">
                  <c:v>19</c:v>
                </c:pt>
                <c:pt idx="12770">
                  <c:v>18</c:v>
                </c:pt>
                <c:pt idx="12771">
                  <c:v>15</c:v>
                </c:pt>
                <c:pt idx="12772">
                  <c:v>17</c:v>
                </c:pt>
                <c:pt idx="12773">
                  <c:v>15</c:v>
                </c:pt>
                <c:pt idx="12774">
                  <c:v>16</c:v>
                </c:pt>
                <c:pt idx="12775">
                  <c:v>16</c:v>
                </c:pt>
                <c:pt idx="12776">
                  <c:v>16</c:v>
                </c:pt>
                <c:pt idx="12777">
                  <c:v>16</c:v>
                </c:pt>
                <c:pt idx="12778">
                  <c:v>20</c:v>
                </c:pt>
                <c:pt idx="12779">
                  <c:v>15</c:v>
                </c:pt>
                <c:pt idx="12780">
                  <c:v>15</c:v>
                </c:pt>
                <c:pt idx="12781">
                  <c:v>16</c:v>
                </c:pt>
                <c:pt idx="12782">
                  <c:v>15</c:v>
                </c:pt>
                <c:pt idx="12783">
                  <c:v>15</c:v>
                </c:pt>
                <c:pt idx="12784">
                  <c:v>15</c:v>
                </c:pt>
                <c:pt idx="12785">
                  <c:v>15</c:v>
                </c:pt>
                <c:pt idx="12786">
                  <c:v>16</c:v>
                </c:pt>
                <c:pt idx="12787">
                  <c:v>22</c:v>
                </c:pt>
                <c:pt idx="12788">
                  <c:v>15</c:v>
                </c:pt>
                <c:pt idx="12789">
                  <c:v>19</c:v>
                </c:pt>
                <c:pt idx="12790">
                  <c:v>15</c:v>
                </c:pt>
                <c:pt idx="12791">
                  <c:v>13</c:v>
                </c:pt>
                <c:pt idx="12792">
                  <c:v>15</c:v>
                </c:pt>
                <c:pt idx="12793">
                  <c:v>15</c:v>
                </c:pt>
                <c:pt idx="12794">
                  <c:v>20</c:v>
                </c:pt>
                <c:pt idx="12795">
                  <c:v>19</c:v>
                </c:pt>
                <c:pt idx="12796">
                  <c:v>16</c:v>
                </c:pt>
                <c:pt idx="12797">
                  <c:v>15</c:v>
                </c:pt>
                <c:pt idx="12798">
                  <c:v>15</c:v>
                </c:pt>
                <c:pt idx="12799">
                  <c:v>19</c:v>
                </c:pt>
                <c:pt idx="12800">
                  <c:v>16</c:v>
                </c:pt>
                <c:pt idx="12801">
                  <c:v>20</c:v>
                </c:pt>
                <c:pt idx="12802">
                  <c:v>15</c:v>
                </c:pt>
                <c:pt idx="12803">
                  <c:v>16</c:v>
                </c:pt>
                <c:pt idx="12804">
                  <c:v>15</c:v>
                </c:pt>
                <c:pt idx="12805">
                  <c:v>20</c:v>
                </c:pt>
                <c:pt idx="12806">
                  <c:v>19</c:v>
                </c:pt>
                <c:pt idx="12807">
                  <c:v>16</c:v>
                </c:pt>
                <c:pt idx="12808">
                  <c:v>16</c:v>
                </c:pt>
                <c:pt idx="12809">
                  <c:v>18</c:v>
                </c:pt>
                <c:pt idx="12810">
                  <c:v>16</c:v>
                </c:pt>
                <c:pt idx="12811">
                  <c:v>20</c:v>
                </c:pt>
                <c:pt idx="12812">
                  <c:v>15</c:v>
                </c:pt>
                <c:pt idx="12813">
                  <c:v>15</c:v>
                </c:pt>
                <c:pt idx="12814">
                  <c:v>19</c:v>
                </c:pt>
                <c:pt idx="12815">
                  <c:v>16</c:v>
                </c:pt>
                <c:pt idx="12816">
                  <c:v>20</c:v>
                </c:pt>
                <c:pt idx="12817">
                  <c:v>14</c:v>
                </c:pt>
                <c:pt idx="12818">
                  <c:v>16</c:v>
                </c:pt>
                <c:pt idx="12819">
                  <c:v>21</c:v>
                </c:pt>
                <c:pt idx="12820">
                  <c:v>19</c:v>
                </c:pt>
                <c:pt idx="12821">
                  <c:v>16</c:v>
                </c:pt>
                <c:pt idx="12822">
                  <c:v>15</c:v>
                </c:pt>
                <c:pt idx="12823">
                  <c:v>15</c:v>
                </c:pt>
                <c:pt idx="12824">
                  <c:v>17</c:v>
                </c:pt>
                <c:pt idx="12825">
                  <c:v>16</c:v>
                </c:pt>
                <c:pt idx="12826">
                  <c:v>20</c:v>
                </c:pt>
                <c:pt idx="12827">
                  <c:v>16</c:v>
                </c:pt>
                <c:pt idx="12828">
                  <c:v>17</c:v>
                </c:pt>
                <c:pt idx="12829">
                  <c:v>18</c:v>
                </c:pt>
                <c:pt idx="12830">
                  <c:v>16</c:v>
                </c:pt>
                <c:pt idx="12831">
                  <c:v>16</c:v>
                </c:pt>
                <c:pt idx="12832">
                  <c:v>15</c:v>
                </c:pt>
                <c:pt idx="12833">
                  <c:v>17</c:v>
                </c:pt>
                <c:pt idx="12834">
                  <c:v>17</c:v>
                </c:pt>
                <c:pt idx="12835">
                  <c:v>20</c:v>
                </c:pt>
                <c:pt idx="12836">
                  <c:v>15</c:v>
                </c:pt>
                <c:pt idx="12837">
                  <c:v>15</c:v>
                </c:pt>
                <c:pt idx="12838">
                  <c:v>16</c:v>
                </c:pt>
                <c:pt idx="12839">
                  <c:v>18</c:v>
                </c:pt>
                <c:pt idx="12840">
                  <c:v>15</c:v>
                </c:pt>
                <c:pt idx="12841">
                  <c:v>19</c:v>
                </c:pt>
                <c:pt idx="12842">
                  <c:v>15</c:v>
                </c:pt>
                <c:pt idx="12843">
                  <c:v>16</c:v>
                </c:pt>
                <c:pt idx="12844">
                  <c:v>16</c:v>
                </c:pt>
                <c:pt idx="12845">
                  <c:v>16</c:v>
                </c:pt>
                <c:pt idx="12846">
                  <c:v>20</c:v>
                </c:pt>
                <c:pt idx="12847">
                  <c:v>21</c:v>
                </c:pt>
                <c:pt idx="12848">
                  <c:v>16</c:v>
                </c:pt>
                <c:pt idx="12849">
                  <c:v>15</c:v>
                </c:pt>
                <c:pt idx="12850">
                  <c:v>16</c:v>
                </c:pt>
                <c:pt idx="12851">
                  <c:v>16</c:v>
                </c:pt>
                <c:pt idx="12852">
                  <c:v>20</c:v>
                </c:pt>
                <c:pt idx="12853">
                  <c:v>16</c:v>
                </c:pt>
                <c:pt idx="12854">
                  <c:v>21</c:v>
                </c:pt>
                <c:pt idx="12855">
                  <c:v>15</c:v>
                </c:pt>
                <c:pt idx="12856">
                  <c:v>18</c:v>
                </c:pt>
                <c:pt idx="12857">
                  <c:v>16</c:v>
                </c:pt>
                <c:pt idx="12858">
                  <c:v>15</c:v>
                </c:pt>
                <c:pt idx="12859">
                  <c:v>18</c:v>
                </c:pt>
                <c:pt idx="12860">
                  <c:v>16</c:v>
                </c:pt>
                <c:pt idx="12861">
                  <c:v>15</c:v>
                </c:pt>
                <c:pt idx="12862">
                  <c:v>16</c:v>
                </c:pt>
                <c:pt idx="12863">
                  <c:v>15</c:v>
                </c:pt>
                <c:pt idx="12864">
                  <c:v>20</c:v>
                </c:pt>
                <c:pt idx="12865">
                  <c:v>21</c:v>
                </c:pt>
                <c:pt idx="12866">
                  <c:v>15</c:v>
                </c:pt>
                <c:pt idx="12867">
                  <c:v>20</c:v>
                </c:pt>
                <c:pt idx="12868">
                  <c:v>20</c:v>
                </c:pt>
                <c:pt idx="12869">
                  <c:v>20</c:v>
                </c:pt>
                <c:pt idx="12870">
                  <c:v>16</c:v>
                </c:pt>
                <c:pt idx="12871">
                  <c:v>20</c:v>
                </c:pt>
                <c:pt idx="12872">
                  <c:v>15</c:v>
                </c:pt>
                <c:pt idx="12873">
                  <c:v>20</c:v>
                </c:pt>
                <c:pt idx="12874">
                  <c:v>16</c:v>
                </c:pt>
                <c:pt idx="12875">
                  <c:v>15</c:v>
                </c:pt>
                <c:pt idx="12876">
                  <c:v>16</c:v>
                </c:pt>
                <c:pt idx="12877">
                  <c:v>16</c:v>
                </c:pt>
                <c:pt idx="12878">
                  <c:v>15</c:v>
                </c:pt>
                <c:pt idx="12879">
                  <c:v>22</c:v>
                </c:pt>
                <c:pt idx="12880">
                  <c:v>16</c:v>
                </c:pt>
                <c:pt idx="12881">
                  <c:v>15</c:v>
                </c:pt>
                <c:pt idx="12882">
                  <c:v>16</c:v>
                </c:pt>
                <c:pt idx="12883">
                  <c:v>16</c:v>
                </c:pt>
                <c:pt idx="12884">
                  <c:v>15</c:v>
                </c:pt>
                <c:pt idx="12885">
                  <c:v>20</c:v>
                </c:pt>
                <c:pt idx="12886">
                  <c:v>15</c:v>
                </c:pt>
                <c:pt idx="12887">
                  <c:v>18</c:v>
                </c:pt>
                <c:pt idx="12888">
                  <c:v>16</c:v>
                </c:pt>
                <c:pt idx="12889">
                  <c:v>19</c:v>
                </c:pt>
                <c:pt idx="12890">
                  <c:v>15</c:v>
                </c:pt>
                <c:pt idx="12891">
                  <c:v>16</c:v>
                </c:pt>
                <c:pt idx="12892">
                  <c:v>19</c:v>
                </c:pt>
                <c:pt idx="12893">
                  <c:v>16</c:v>
                </c:pt>
                <c:pt idx="12894">
                  <c:v>15</c:v>
                </c:pt>
                <c:pt idx="12895">
                  <c:v>19</c:v>
                </c:pt>
                <c:pt idx="12896">
                  <c:v>19</c:v>
                </c:pt>
                <c:pt idx="12897">
                  <c:v>21</c:v>
                </c:pt>
                <c:pt idx="12898">
                  <c:v>16</c:v>
                </c:pt>
                <c:pt idx="12899">
                  <c:v>22</c:v>
                </c:pt>
                <c:pt idx="12900">
                  <c:v>17</c:v>
                </c:pt>
                <c:pt idx="12901">
                  <c:v>18</c:v>
                </c:pt>
                <c:pt idx="12902">
                  <c:v>15</c:v>
                </c:pt>
                <c:pt idx="12903">
                  <c:v>18</c:v>
                </c:pt>
                <c:pt idx="12904">
                  <c:v>15</c:v>
                </c:pt>
                <c:pt idx="12905">
                  <c:v>16</c:v>
                </c:pt>
                <c:pt idx="12906">
                  <c:v>21</c:v>
                </c:pt>
                <c:pt idx="12907">
                  <c:v>16</c:v>
                </c:pt>
                <c:pt idx="12908">
                  <c:v>15</c:v>
                </c:pt>
                <c:pt idx="12909">
                  <c:v>16</c:v>
                </c:pt>
                <c:pt idx="12910">
                  <c:v>15</c:v>
                </c:pt>
                <c:pt idx="12911">
                  <c:v>20</c:v>
                </c:pt>
                <c:pt idx="12912">
                  <c:v>18</c:v>
                </c:pt>
                <c:pt idx="12913">
                  <c:v>16</c:v>
                </c:pt>
                <c:pt idx="12914">
                  <c:v>15</c:v>
                </c:pt>
                <c:pt idx="12915">
                  <c:v>18</c:v>
                </c:pt>
                <c:pt idx="12916">
                  <c:v>15</c:v>
                </c:pt>
                <c:pt idx="12917">
                  <c:v>16</c:v>
                </c:pt>
                <c:pt idx="12918">
                  <c:v>20</c:v>
                </c:pt>
                <c:pt idx="12919">
                  <c:v>18</c:v>
                </c:pt>
                <c:pt idx="12920">
                  <c:v>15</c:v>
                </c:pt>
                <c:pt idx="12921">
                  <c:v>21</c:v>
                </c:pt>
                <c:pt idx="12922">
                  <c:v>20</c:v>
                </c:pt>
                <c:pt idx="12923">
                  <c:v>15</c:v>
                </c:pt>
                <c:pt idx="12924">
                  <c:v>15</c:v>
                </c:pt>
                <c:pt idx="12925">
                  <c:v>15</c:v>
                </c:pt>
                <c:pt idx="12926">
                  <c:v>15</c:v>
                </c:pt>
                <c:pt idx="12927">
                  <c:v>16</c:v>
                </c:pt>
                <c:pt idx="12928">
                  <c:v>15</c:v>
                </c:pt>
                <c:pt idx="12929">
                  <c:v>19</c:v>
                </c:pt>
                <c:pt idx="12930">
                  <c:v>15</c:v>
                </c:pt>
                <c:pt idx="12931">
                  <c:v>15</c:v>
                </c:pt>
                <c:pt idx="12932">
                  <c:v>16</c:v>
                </c:pt>
                <c:pt idx="12933">
                  <c:v>16</c:v>
                </c:pt>
                <c:pt idx="12934">
                  <c:v>20</c:v>
                </c:pt>
                <c:pt idx="12935">
                  <c:v>15</c:v>
                </c:pt>
                <c:pt idx="12936">
                  <c:v>15</c:v>
                </c:pt>
                <c:pt idx="12937">
                  <c:v>18</c:v>
                </c:pt>
                <c:pt idx="12938">
                  <c:v>16</c:v>
                </c:pt>
                <c:pt idx="12939">
                  <c:v>15</c:v>
                </c:pt>
                <c:pt idx="12940">
                  <c:v>21</c:v>
                </c:pt>
                <c:pt idx="12941">
                  <c:v>16</c:v>
                </c:pt>
                <c:pt idx="12942">
                  <c:v>16</c:v>
                </c:pt>
                <c:pt idx="12943">
                  <c:v>22</c:v>
                </c:pt>
                <c:pt idx="12944">
                  <c:v>16</c:v>
                </c:pt>
                <c:pt idx="12945">
                  <c:v>16</c:v>
                </c:pt>
                <c:pt idx="12946">
                  <c:v>16</c:v>
                </c:pt>
                <c:pt idx="12947">
                  <c:v>20</c:v>
                </c:pt>
                <c:pt idx="12948">
                  <c:v>15</c:v>
                </c:pt>
                <c:pt idx="12949">
                  <c:v>15</c:v>
                </c:pt>
                <c:pt idx="12950">
                  <c:v>18</c:v>
                </c:pt>
                <c:pt idx="12951">
                  <c:v>15</c:v>
                </c:pt>
                <c:pt idx="12952">
                  <c:v>15</c:v>
                </c:pt>
                <c:pt idx="12953">
                  <c:v>20</c:v>
                </c:pt>
                <c:pt idx="12954">
                  <c:v>16</c:v>
                </c:pt>
                <c:pt idx="12955">
                  <c:v>16</c:v>
                </c:pt>
                <c:pt idx="12956">
                  <c:v>20</c:v>
                </c:pt>
                <c:pt idx="12957">
                  <c:v>20</c:v>
                </c:pt>
                <c:pt idx="12958">
                  <c:v>15</c:v>
                </c:pt>
                <c:pt idx="12959">
                  <c:v>15</c:v>
                </c:pt>
                <c:pt idx="12960">
                  <c:v>21</c:v>
                </c:pt>
                <c:pt idx="12961">
                  <c:v>21</c:v>
                </c:pt>
                <c:pt idx="12962">
                  <c:v>15</c:v>
                </c:pt>
                <c:pt idx="12963">
                  <c:v>17</c:v>
                </c:pt>
                <c:pt idx="12964">
                  <c:v>16</c:v>
                </c:pt>
                <c:pt idx="12965">
                  <c:v>15</c:v>
                </c:pt>
                <c:pt idx="12966">
                  <c:v>15</c:v>
                </c:pt>
                <c:pt idx="12967">
                  <c:v>16</c:v>
                </c:pt>
                <c:pt idx="12968">
                  <c:v>16</c:v>
                </c:pt>
                <c:pt idx="12969">
                  <c:v>20</c:v>
                </c:pt>
                <c:pt idx="12970">
                  <c:v>16</c:v>
                </c:pt>
                <c:pt idx="12971">
                  <c:v>20</c:v>
                </c:pt>
                <c:pt idx="12972">
                  <c:v>18</c:v>
                </c:pt>
                <c:pt idx="12973">
                  <c:v>16</c:v>
                </c:pt>
                <c:pt idx="12974">
                  <c:v>20</c:v>
                </c:pt>
                <c:pt idx="12975">
                  <c:v>15</c:v>
                </c:pt>
                <c:pt idx="12976">
                  <c:v>15</c:v>
                </c:pt>
                <c:pt idx="12977">
                  <c:v>20</c:v>
                </c:pt>
                <c:pt idx="12978">
                  <c:v>20</c:v>
                </c:pt>
                <c:pt idx="12979">
                  <c:v>15</c:v>
                </c:pt>
                <c:pt idx="12980">
                  <c:v>15</c:v>
                </c:pt>
                <c:pt idx="12981">
                  <c:v>19</c:v>
                </c:pt>
                <c:pt idx="12982">
                  <c:v>15</c:v>
                </c:pt>
                <c:pt idx="12983">
                  <c:v>15</c:v>
                </c:pt>
                <c:pt idx="12984">
                  <c:v>19</c:v>
                </c:pt>
                <c:pt idx="12985">
                  <c:v>16</c:v>
                </c:pt>
                <c:pt idx="12986">
                  <c:v>15</c:v>
                </c:pt>
                <c:pt idx="12987">
                  <c:v>20</c:v>
                </c:pt>
                <c:pt idx="12988">
                  <c:v>16</c:v>
                </c:pt>
                <c:pt idx="12989">
                  <c:v>19</c:v>
                </c:pt>
                <c:pt idx="12990">
                  <c:v>15</c:v>
                </c:pt>
                <c:pt idx="12991">
                  <c:v>21</c:v>
                </c:pt>
                <c:pt idx="12992">
                  <c:v>16</c:v>
                </c:pt>
                <c:pt idx="12993">
                  <c:v>16</c:v>
                </c:pt>
                <c:pt idx="12994">
                  <c:v>20</c:v>
                </c:pt>
                <c:pt idx="12995">
                  <c:v>15</c:v>
                </c:pt>
                <c:pt idx="12996">
                  <c:v>18</c:v>
                </c:pt>
                <c:pt idx="12997">
                  <c:v>16</c:v>
                </c:pt>
                <c:pt idx="12998">
                  <c:v>16</c:v>
                </c:pt>
                <c:pt idx="12999">
                  <c:v>20</c:v>
                </c:pt>
                <c:pt idx="13000">
                  <c:v>20</c:v>
                </c:pt>
                <c:pt idx="13001">
                  <c:v>21</c:v>
                </c:pt>
                <c:pt idx="13002">
                  <c:v>16</c:v>
                </c:pt>
                <c:pt idx="13003">
                  <c:v>21</c:v>
                </c:pt>
                <c:pt idx="13004">
                  <c:v>20</c:v>
                </c:pt>
                <c:pt idx="13005">
                  <c:v>15</c:v>
                </c:pt>
                <c:pt idx="13006">
                  <c:v>16</c:v>
                </c:pt>
                <c:pt idx="13007">
                  <c:v>15</c:v>
                </c:pt>
                <c:pt idx="13008">
                  <c:v>19</c:v>
                </c:pt>
                <c:pt idx="13009">
                  <c:v>19</c:v>
                </c:pt>
                <c:pt idx="13010">
                  <c:v>16</c:v>
                </c:pt>
                <c:pt idx="13011">
                  <c:v>15</c:v>
                </c:pt>
                <c:pt idx="13012">
                  <c:v>20</c:v>
                </c:pt>
                <c:pt idx="13013">
                  <c:v>15</c:v>
                </c:pt>
                <c:pt idx="13014">
                  <c:v>15</c:v>
                </c:pt>
                <c:pt idx="13015">
                  <c:v>19</c:v>
                </c:pt>
                <c:pt idx="13016">
                  <c:v>16</c:v>
                </c:pt>
                <c:pt idx="13017">
                  <c:v>15</c:v>
                </c:pt>
                <c:pt idx="13018">
                  <c:v>15</c:v>
                </c:pt>
                <c:pt idx="13019">
                  <c:v>20</c:v>
                </c:pt>
                <c:pt idx="13020">
                  <c:v>16</c:v>
                </c:pt>
                <c:pt idx="13021">
                  <c:v>15</c:v>
                </c:pt>
                <c:pt idx="13022">
                  <c:v>15</c:v>
                </c:pt>
                <c:pt idx="13023">
                  <c:v>16</c:v>
                </c:pt>
                <c:pt idx="13024">
                  <c:v>16</c:v>
                </c:pt>
                <c:pt idx="13025">
                  <c:v>15</c:v>
                </c:pt>
                <c:pt idx="13026">
                  <c:v>15</c:v>
                </c:pt>
                <c:pt idx="13027">
                  <c:v>16</c:v>
                </c:pt>
                <c:pt idx="13028">
                  <c:v>20</c:v>
                </c:pt>
                <c:pt idx="13029">
                  <c:v>15</c:v>
                </c:pt>
                <c:pt idx="13030">
                  <c:v>20</c:v>
                </c:pt>
                <c:pt idx="13031">
                  <c:v>16</c:v>
                </c:pt>
                <c:pt idx="13032">
                  <c:v>19</c:v>
                </c:pt>
                <c:pt idx="13033">
                  <c:v>16</c:v>
                </c:pt>
                <c:pt idx="13034">
                  <c:v>22</c:v>
                </c:pt>
                <c:pt idx="13035">
                  <c:v>19</c:v>
                </c:pt>
                <c:pt idx="13036">
                  <c:v>16</c:v>
                </c:pt>
                <c:pt idx="13037">
                  <c:v>15</c:v>
                </c:pt>
                <c:pt idx="13038">
                  <c:v>16</c:v>
                </c:pt>
                <c:pt idx="13039">
                  <c:v>15</c:v>
                </c:pt>
                <c:pt idx="13040">
                  <c:v>15</c:v>
                </c:pt>
                <c:pt idx="13041">
                  <c:v>21</c:v>
                </c:pt>
                <c:pt idx="13042">
                  <c:v>16</c:v>
                </c:pt>
                <c:pt idx="13043">
                  <c:v>15</c:v>
                </c:pt>
                <c:pt idx="13044">
                  <c:v>20</c:v>
                </c:pt>
                <c:pt idx="13045">
                  <c:v>20</c:v>
                </c:pt>
                <c:pt idx="13046">
                  <c:v>16</c:v>
                </c:pt>
                <c:pt idx="13047">
                  <c:v>16</c:v>
                </c:pt>
                <c:pt idx="13048">
                  <c:v>18</c:v>
                </c:pt>
                <c:pt idx="13049">
                  <c:v>16</c:v>
                </c:pt>
                <c:pt idx="13050">
                  <c:v>15</c:v>
                </c:pt>
                <c:pt idx="13051">
                  <c:v>15</c:v>
                </c:pt>
                <c:pt idx="13052">
                  <c:v>16</c:v>
                </c:pt>
                <c:pt idx="13053">
                  <c:v>16</c:v>
                </c:pt>
                <c:pt idx="13054">
                  <c:v>20</c:v>
                </c:pt>
                <c:pt idx="13055">
                  <c:v>19</c:v>
                </c:pt>
                <c:pt idx="13056">
                  <c:v>19</c:v>
                </c:pt>
                <c:pt idx="13057">
                  <c:v>16</c:v>
                </c:pt>
                <c:pt idx="13058">
                  <c:v>15</c:v>
                </c:pt>
                <c:pt idx="13059">
                  <c:v>15</c:v>
                </c:pt>
                <c:pt idx="13060">
                  <c:v>16</c:v>
                </c:pt>
                <c:pt idx="13061">
                  <c:v>15</c:v>
                </c:pt>
                <c:pt idx="13062">
                  <c:v>18</c:v>
                </c:pt>
                <c:pt idx="13063">
                  <c:v>15</c:v>
                </c:pt>
                <c:pt idx="13064">
                  <c:v>15</c:v>
                </c:pt>
                <c:pt idx="13065">
                  <c:v>16</c:v>
                </c:pt>
              </c:numCache>
            </c:numRef>
          </c:val>
          <c:smooth val="0"/>
        </c:ser>
        <c:dLbls>
          <c:showLegendKey val="0"/>
          <c:showVal val="0"/>
          <c:showCatName val="0"/>
          <c:showSerName val="0"/>
          <c:showPercent val="0"/>
          <c:showBubbleSize val="0"/>
        </c:dLbls>
        <c:marker val="1"/>
        <c:smooth val="0"/>
        <c:axId val="301130112"/>
        <c:axId val="301131648"/>
      </c:lineChart>
      <c:catAx>
        <c:axId val="301130112"/>
        <c:scaling>
          <c:orientation val="minMax"/>
        </c:scaling>
        <c:delete val="0"/>
        <c:axPos val="b"/>
        <c:numFmt formatCode="h:mm:ss" sourceLinked="1"/>
        <c:majorTickMark val="out"/>
        <c:minorTickMark val="none"/>
        <c:tickLblPos val="nextTo"/>
        <c:crossAx val="301131648"/>
        <c:crosses val="autoZero"/>
        <c:auto val="1"/>
        <c:lblAlgn val="ctr"/>
        <c:lblOffset val="100"/>
        <c:noMultiLvlLbl val="0"/>
      </c:catAx>
      <c:valAx>
        <c:axId val="301131648"/>
        <c:scaling>
          <c:orientation val="minMax"/>
        </c:scaling>
        <c:delete val="0"/>
        <c:axPos val="l"/>
        <c:majorGridlines/>
        <c:numFmt formatCode="General" sourceLinked="1"/>
        <c:majorTickMark val="out"/>
        <c:minorTickMark val="none"/>
        <c:tickLblPos val="nextTo"/>
        <c:crossAx val="301130112"/>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a:t>CO2</a:t>
            </a:r>
            <a:r>
              <a:rPr lang="en-GB" baseline="0"/>
              <a:t> Level</a:t>
            </a:r>
            <a:endParaRPr lang="en-GB"/>
          </a:p>
        </c:rich>
      </c:tx>
      <c:overlay val="0"/>
    </c:title>
    <c:autoTitleDeleted val="0"/>
    <c:plotArea>
      <c:layout/>
      <c:lineChart>
        <c:grouping val="standard"/>
        <c:varyColors val="0"/>
        <c:ser>
          <c:idx val="0"/>
          <c:order val="0"/>
          <c:tx>
            <c:v>Euro 3</c:v>
          </c:tx>
          <c:marker>
            <c:symbol val="none"/>
          </c:marker>
          <c:cat>
            <c:numRef>
              <c:f>Sheet1!$C$1:$C$114</c:f>
              <c:numCache>
                <c:formatCode>h:mm:ss</c:formatCode>
                <c:ptCount val="114"/>
                <c:pt idx="0">
                  <c:v>2.3148148148148147E-5</c:v>
                </c:pt>
                <c:pt idx="1">
                  <c:v>3.4722222222222222E-5</c:v>
                </c:pt>
                <c:pt idx="2">
                  <c:v>4.6296296296296294E-5</c:v>
                </c:pt>
                <c:pt idx="3">
                  <c:v>5.7870370370370366E-5</c:v>
                </c:pt>
                <c:pt idx="4">
                  <c:v>6.9444444444444444E-5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numCache>
            </c:numRef>
          </c:cat>
          <c:val>
            <c:numRef>
              <c:f>Sheet1!$D$1:$D$114</c:f>
              <c:numCache>
                <c:formatCode>General</c:formatCode>
                <c:ptCount val="114"/>
                <c:pt idx="0">
                  <c:v>0</c:v>
                </c:pt>
                <c:pt idx="1">
                  <c:v>0</c:v>
                </c:pt>
                <c:pt idx="2">
                  <c:v>0</c:v>
                </c:pt>
                <c:pt idx="3">
                  <c:v>400</c:v>
                </c:pt>
                <c:pt idx="4">
                  <c:v>400</c:v>
                </c:pt>
                <c:pt idx="5">
                  <c:v>423</c:v>
                </c:pt>
                <c:pt idx="6">
                  <c:v>586</c:v>
                </c:pt>
                <c:pt idx="7">
                  <c:v>2659</c:v>
                </c:pt>
                <c:pt idx="8">
                  <c:v>2725</c:v>
                </c:pt>
                <c:pt idx="9">
                  <c:v>3692</c:v>
                </c:pt>
                <c:pt idx="10">
                  <c:v>3824</c:v>
                </c:pt>
                <c:pt idx="11">
                  <c:v>4083</c:v>
                </c:pt>
                <c:pt idx="12">
                  <c:v>3104</c:v>
                </c:pt>
                <c:pt idx="13">
                  <c:v>3476</c:v>
                </c:pt>
                <c:pt idx="14">
                  <c:v>5674</c:v>
                </c:pt>
                <c:pt idx="15">
                  <c:v>7383</c:v>
                </c:pt>
                <c:pt idx="16">
                  <c:v>7992</c:v>
                </c:pt>
                <c:pt idx="17">
                  <c:v>5849</c:v>
                </c:pt>
                <c:pt idx="18">
                  <c:v>5849</c:v>
                </c:pt>
                <c:pt idx="19">
                  <c:v>5536</c:v>
                </c:pt>
                <c:pt idx="20">
                  <c:v>5849</c:v>
                </c:pt>
                <c:pt idx="21">
                  <c:v>5414</c:v>
                </c:pt>
                <c:pt idx="22">
                  <c:v>6609</c:v>
                </c:pt>
                <c:pt idx="23">
                  <c:v>5338</c:v>
                </c:pt>
                <c:pt idx="24">
                  <c:v>5614</c:v>
                </c:pt>
                <c:pt idx="25">
                  <c:v>4639</c:v>
                </c:pt>
                <c:pt idx="26">
                  <c:v>4331</c:v>
                </c:pt>
                <c:pt idx="27">
                  <c:v>5136</c:v>
                </c:pt>
                <c:pt idx="28">
                  <c:v>4270</c:v>
                </c:pt>
                <c:pt idx="29">
                  <c:v>3792</c:v>
                </c:pt>
                <c:pt idx="30">
                  <c:v>4134</c:v>
                </c:pt>
                <c:pt idx="31">
                  <c:v>3299</c:v>
                </c:pt>
                <c:pt idx="32">
                  <c:v>3095</c:v>
                </c:pt>
                <c:pt idx="33">
                  <c:v>3356</c:v>
                </c:pt>
                <c:pt idx="34">
                  <c:v>3688</c:v>
                </c:pt>
                <c:pt idx="35">
                  <c:v>3566</c:v>
                </c:pt>
                <c:pt idx="36">
                  <c:v>3391</c:v>
                </c:pt>
                <c:pt idx="37">
                  <c:v>2999</c:v>
                </c:pt>
                <c:pt idx="38">
                  <c:v>3035</c:v>
                </c:pt>
                <c:pt idx="39">
                  <c:v>3688</c:v>
                </c:pt>
                <c:pt idx="40">
                  <c:v>4721</c:v>
                </c:pt>
                <c:pt idx="41">
                  <c:v>4968</c:v>
                </c:pt>
                <c:pt idx="42">
                  <c:v>6455</c:v>
                </c:pt>
                <c:pt idx="43">
                  <c:v>7663</c:v>
                </c:pt>
                <c:pt idx="44">
                  <c:v>6609</c:v>
                </c:pt>
                <c:pt idx="45">
                  <c:v>6009</c:v>
                </c:pt>
                <c:pt idx="46">
                  <c:v>7510</c:v>
                </c:pt>
                <c:pt idx="47">
                  <c:v>7992</c:v>
                </c:pt>
                <c:pt idx="48">
                  <c:v>7992</c:v>
                </c:pt>
                <c:pt idx="49">
                  <c:v>7820</c:v>
                </c:pt>
                <c:pt idx="50">
                  <c:v>7250</c:v>
                </c:pt>
                <c:pt idx="51">
                  <c:v>6647</c:v>
                </c:pt>
                <c:pt idx="52">
                  <c:v>5092</c:v>
                </c:pt>
                <c:pt idx="53">
                  <c:v>5368</c:v>
                </c:pt>
                <c:pt idx="54">
                  <c:v>6261</c:v>
                </c:pt>
                <c:pt idx="55">
                  <c:v>6081</c:v>
                </c:pt>
                <c:pt idx="56">
                  <c:v>5718</c:v>
                </c:pt>
                <c:pt idx="57">
                  <c:v>6510</c:v>
                </c:pt>
                <c:pt idx="58">
                  <c:v>6997</c:v>
                </c:pt>
                <c:pt idx="59">
                  <c:v>6869</c:v>
                </c:pt>
                <c:pt idx="60">
                  <c:v>7398</c:v>
                </c:pt>
                <c:pt idx="61">
                  <c:v>6732</c:v>
                </c:pt>
                <c:pt idx="62">
                  <c:v>6510</c:v>
                </c:pt>
                <c:pt idx="63">
                  <c:v>6261</c:v>
                </c:pt>
                <c:pt idx="64">
                  <c:v>5718</c:v>
                </c:pt>
                <c:pt idx="65">
                  <c:v>4916</c:v>
                </c:pt>
                <c:pt idx="66">
                  <c:v>4716</c:v>
                </c:pt>
                <c:pt idx="67">
                  <c:v>4483</c:v>
                </c:pt>
                <c:pt idx="68">
                  <c:v>3431</c:v>
                </c:pt>
                <c:pt idx="69">
                  <c:v>3485</c:v>
                </c:pt>
                <c:pt idx="70">
                  <c:v>3649</c:v>
                </c:pt>
                <c:pt idx="71">
                  <c:v>3529</c:v>
                </c:pt>
                <c:pt idx="72">
                  <c:v>4335</c:v>
                </c:pt>
                <c:pt idx="73">
                  <c:v>4716</c:v>
                </c:pt>
                <c:pt idx="74">
                  <c:v>3713</c:v>
                </c:pt>
                <c:pt idx="75">
                  <c:v>4068</c:v>
                </c:pt>
                <c:pt idx="76">
                  <c:v>5541</c:v>
                </c:pt>
                <c:pt idx="77">
                  <c:v>6997</c:v>
                </c:pt>
                <c:pt idx="78">
                  <c:v>7106</c:v>
                </c:pt>
                <c:pt idx="79">
                  <c:v>5652</c:v>
                </c:pt>
                <c:pt idx="80">
                  <c:v>4282</c:v>
                </c:pt>
                <c:pt idx="81">
                  <c:v>4644</c:v>
                </c:pt>
                <c:pt idx="82">
                  <c:v>4762</c:v>
                </c:pt>
                <c:pt idx="83">
                  <c:v>4644</c:v>
                </c:pt>
                <c:pt idx="84">
                  <c:v>4423</c:v>
                </c:pt>
                <c:pt idx="85">
                  <c:v>4483</c:v>
                </c:pt>
                <c:pt idx="86">
                  <c:v>4836</c:v>
                </c:pt>
                <c:pt idx="87">
                  <c:v>5541</c:v>
                </c:pt>
                <c:pt idx="88">
                  <c:v>6510</c:v>
                </c:pt>
                <c:pt idx="89">
                  <c:v>4716</c:v>
                </c:pt>
                <c:pt idx="90">
                  <c:v>4282</c:v>
                </c:pt>
                <c:pt idx="91">
                  <c:v>3378</c:v>
                </c:pt>
                <c:pt idx="92">
                  <c:v>2710</c:v>
                </c:pt>
                <c:pt idx="93">
                  <c:v>4068</c:v>
                </c:pt>
                <c:pt idx="94">
                  <c:v>3898</c:v>
                </c:pt>
                <c:pt idx="95">
                  <c:v>3762</c:v>
                </c:pt>
                <c:pt idx="96">
                  <c:v>3713</c:v>
                </c:pt>
                <c:pt idx="97">
                  <c:v>3529</c:v>
                </c:pt>
                <c:pt idx="98">
                  <c:v>2960</c:v>
                </c:pt>
                <c:pt idx="99">
                  <c:v>2551</c:v>
                </c:pt>
                <c:pt idx="100">
                  <c:v>2752</c:v>
                </c:pt>
                <c:pt idx="101">
                  <c:v>2919</c:v>
                </c:pt>
                <c:pt idx="102">
                  <c:v>3330</c:v>
                </c:pt>
                <c:pt idx="103">
                  <c:v>3898</c:v>
                </c:pt>
                <c:pt idx="104">
                  <c:v>4483</c:v>
                </c:pt>
                <c:pt idx="105">
                  <c:v>5718</c:v>
                </c:pt>
                <c:pt idx="106">
                  <c:v>6183</c:v>
                </c:pt>
                <c:pt idx="107">
                  <c:v>5855</c:v>
                </c:pt>
                <c:pt idx="108">
                  <c:v>5652</c:v>
                </c:pt>
                <c:pt idx="109">
                  <c:v>4836</c:v>
                </c:pt>
                <c:pt idx="110">
                  <c:v>4282</c:v>
                </c:pt>
                <c:pt idx="111">
                  <c:v>3529</c:v>
                </c:pt>
                <c:pt idx="112">
                  <c:v>3089</c:v>
                </c:pt>
                <c:pt idx="113">
                  <c:v>2392</c:v>
                </c:pt>
              </c:numCache>
            </c:numRef>
          </c:val>
          <c:smooth val="0"/>
        </c:ser>
        <c:ser>
          <c:idx val="1"/>
          <c:order val="1"/>
          <c:tx>
            <c:v>Euro 6</c:v>
          </c:tx>
          <c:marker>
            <c:symbol val="none"/>
          </c:marker>
          <c:cat>
            <c:numRef>
              <c:f>Sheet1!$C$1:$C$114</c:f>
              <c:numCache>
                <c:formatCode>h:mm:ss</c:formatCode>
                <c:ptCount val="114"/>
                <c:pt idx="0">
                  <c:v>2.3148148148148147E-5</c:v>
                </c:pt>
                <c:pt idx="1">
                  <c:v>3.4722222222222222E-5</c:v>
                </c:pt>
                <c:pt idx="2">
                  <c:v>4.6296296296296294E-5</c:v>
                </c:pt>
                <c:pt idx="3">
                  <c:v>5.7870370370370366E-5</c:v>
                </c:pt>
                <c:pt idx="4">
                  <c:v>6.9444444444444444E-5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numCache>
            </c:numRef>
          </c:cat>
          <c:val>
            <c:numRef>
              <c:f>Sheet1!$P$1:$P$114</c:f>
              <c:numCache>
                <c:formatCode>General</c:formatCode>
                <c:ptCount val="114"/>
                <c:pt idx="0">
                  <c:v>0</c:v>
                </c:pt>
                <c:pt idx="1">
                  <c:v>0</c:v>
                </c:pt>
                <c:pt idx="2">
                  <c:v>0</c:v>
                </c:pt>
                <c:pt idx="3">
                  <c:v>400</c:v>
                </c:pt>
                <c:pt idx="4">
                  <c:v>400</c:v>
                </c:pt>
                <c:pt idx="5">
                  <c:v>400</c:v>
                </c:pt>
                <c:pt idx="6">
                  <c:v>432</c:v>
                </c:pt>
                <c:pt idx="7">
                  <c:v>409</c:v>
                </c:pt>
                <c:pt idx="8">
                  <c:v>422</c:v>
                </c:pt>
                <c:pt idx="9">
                  <c:v>425</c:v>
                </c:pt>
                <c:pt idx="10">
                  <c:v>432</c:v>
                </c:pt>
                <c:pt idx="11">
                  <c:v>432</c:v>
                </c:pt>
                <c:pt idx="12">
                  <c:v>432</c:v>
                </c:pt>
                <c:pt idx="13">
                  <c:v>438</c:v>
                </c:pt>
                <c:pt idx="14">
                  <c:v>438</c:v>
                </c:pt>
                <c:pt idx="15">
                  <c:v>432</c:v>
                </c:pt>
                <c:pt idx="16">
                  <c:v>451</c:v>
                </c:pt>
                <c:pt idx="17">
                  <c:v>475</c:v>
                </c:pt>
                <c:pt idx="18">
                  <c:v>666</c:v>
                </c:pt>
                <c:pt idx="19">
                  <c:v>7992</c:v>
                </c:pt>
                <c:pt idx="20">
                  <c:v>7992</c:v>
                </c:pt>
                <c:pt idx="21">
                  <c:v>7992</c:v>
                </c:pt>
                <c:pt idx="22">
                  <c:v>7992</c:v>
                </c:pt>
                <c:pt idx="23">
                  <c:v>7992</c:v>
                </c:pt>
                <c:pt idx="24">
                  <c:v>7992</c:v>
                </c:pt>
                <c:pt idx="25">
                  <c:v>7992</c:v>
                </c:pt>
                <c:pt idx="26">
                  <c:v>7992</c:v>
                </c:pt>
                <c:pt idx="27">
                  <c:v>7992</c:v>
                </c:pt>
                <c:pt idx="28">
                  <c:v>7992</c:v>
                </c:pt>
                <c:pt idx="29">
                  <c:v>7992</c:v>
                </c:pt>
                <c:pt idx="30">
                  <c:v>7992</c:v>
                </c:pt>
                <c:pt idx="31">
                  <c:v>7992</c:v>
                </c:pt>
                <c:pt idx="32">
                  <c:v>7992</c:v>
                </c:pt>
                <c:pt idx="33">
                  <c:v>7992</c:v>
                </c:pt>
                <c:pt idx="34">
                  <c:v>7992</c:v>
                </c:pt>
                <c:pt idx="35">
                  <c:v>7992</c:v>
                </c:pt>
                <c:pt idx="36">
                  <c:v>7992</c:v>
                </c:pt>
                <c:pt idx="37">
                  <c:v>7992</c:v>
                </c:pt>
                <c:pt idx="38">
                  <c:v>7992</c:v>
                </c:pt>
                <c:pt idx="39">
                  <c:v>7992</c:v>
                </c:pt>
                <c:pt idx="40">
                  <c:v>7992</c:v>
                </c:pt>
                <c:pt idx="41">
                  <c:v>7992</c:v>
                </c:pt>
                <c:pt idx="42">
                  <c:v>7992</c:v>
                </c:pt>
                <c:pt idx="43">
                  <c:v>7992</c:v>
                </c:pt>
                <c:pt idx="44">
                  <c:v>7992</c:v>
                </c:pt>
                <c:pt idx="45">
                  <c:v>7992</c:v>
                </c:pt>
                <c:pt idx="46">
                  <c:v>7992</c:v>
                </c:pt>
                <c:pt idx="47">
                  <c:v>7992</c:v>
                </c:pt>
                <c:pt idx="48">
                  <c:v>7992</c:v>
                </c:pt>
                <c:pt idx="49">
                  <c:v>7992</c:v>
                </c:pt>
                <c:pt idx="50">
                  <c:v>7992</c:v>
                </c:pt>
                <c:pt idx="51">
                  <c:v>7992</c:v>
                </c:pt>
                <c:pt idx="52">
                  <c:v>7992</c:v>
                </c:pt>
                <c:pt idx="53">
                  <c:v>7992</c:v>
                </c:pt>
                <c:pt idx="54">
                  <c:v>7992</c:v>
                </c:pt>
                <c:pt idx="55">
                  <c:v>7992</c:v>
                </c:pt>
                <c:pt idx="56">
                  <c:v>7992</c:v>
                </c:pt>
                <c:pt idx="57">
                  <c:v>7992</c:v>
                </c:pt>
                <c:pt idx="58">
                  <c:v>7992</c:v>
                </c:pt>
                <c:pt idx="59">
                  <c:v>7071</c:v>
                </c:pt>
                <c:pt idx="60">
                  <c:v>6213</c:v>
                </c:pt>
                <c:pt idx="61">
                  <c:v>6032</c:v>
                </c:pt>
                <c:pt idx="62">
                  <c:v>5614</c:v>
                </c:pt>
                <c:pt idx="63">
                  <c:v>4373</c:v>
                </c:pt>
                <c:pt idx="64">
                  <c:v>3842</c:v>
                </c:pt>
                <c:pt idx="65">
                  <c:v>3077</c:v>
                </c:pt>
                <c:pt idx="66">
                  <c:v>2613</c:v>
                </c:pt>
                <c:pt idx="67">
                  <c:v>2197</c:v>
                </c:pt>
                <c:pt idx="68">
                  <c:v>2020</c:v>
                </c:pt>
                <c:pt idx="69">
                  <c:v>2068</c:v>
                </c:pt>
                <c:pt idx="70">
                  <c:v>2068</c:v>
                </c:pt>
                <c:pt idx="71">
                  <c:v>2020</c:v>
                </c:pt>
                <c:pt idx="72">
                  <c:v>1999</c:v>
                </c:pt>
                <c:pt idx="73">
                  <c:v>1980</c:v>
                </c:pt>
                <c:pt idx="74">
                  <c:v>1920</c:v>
                </c:pt>
                <c:pt idx="75">
                  <c:v>1733</c:v>
                </c:pt>
                <c:pt idx="76">
                  <c:v>1520</c:v>
                </c:pt>
                <c:pt idx="77">
                  <c:v>1416</c:v>
                </c:pt>
                <c:pt idx="78">
                  <c:v>1350</c:v>
                </c:pt>
                <c:pt idx="79">
                  <c:v>1285</c:v>
                </c:pt>
                <c:pt idx="80">
                  <c:v>1188</c:v>
                </c:pt>
                <c:pt idx="81">
                  <c:v>1136</c:v>
                </c:pt>
                <c:pt idx="82">
                  <c:v>1179</c:v>
                </c:pt>
                <c:pt idx="83">
                  <c:v>1188</c:v>
                </c:pt>
                <c:pt idx="84">
                  <c:v>1198</c:v>
                </c:pt>
                <c:pt idx="85">
                  <c:v>1217</c:v>
                </c:pt>
                <c:pt idx="86">
                  <c:v>1170</c:v>
                </c:pt>
                <c:pt idx="87">
                  <c:v>1119</c:v>
                </c:pt>
                <c:pt idx="88">
                  <c:v>1040</c:v>
                </c:pt>
                <c:pt idx="89">
                  <c:v>1001</c:v>
                </c:pt>
                <c:pt idx="90">
                  <c:v>960</c:v>
                </c:pt>
                <c:pt idx="91">
                  <c:v>933</c:v>
                </c:pt>
                <c:pt idx="92">
                  <c:v>955</c:v>
                </c:pt>
                <c:pt idx="93">
                  <c:v>1007</c:v>
                </c:pt>
                <c:pt idx="94">
                  <c:v>1057</c:v>
                </c:pt>
                <c:pt idx="95">
                  <c:v>1012</c:v>
                </c:pt>
                <c:pt idx="96">
                  <c:v>1066</c:v>
                </c:pt>
                <c:pt idx="97">
                  <c:v>1072</c:v>
                </c:pt>
                <c:pt idx="98">
                  <c:v>1072</c:v>
                </c:pt>
                <c:pt idx="99">
                  <c:v>1072</c:v>
                </c:pt>
                <c:pt idx="100">
                  <c:v>1072</c:v>
                </c:pt>
                <c:pt idx="101">
                  <c:v>1080</c:v>
                </c:pt>
                <c:pt idx="102">
                  <c:v>1080</c:v>
                </c:pt>
                <c:pt idx="103">
                  <c:v>1049</c:v>
                </c:pt>
                <c:pt idx="104">
                  <c:v>1040</c:v>
                </c:pt>
                <c:pt idx="105">
                  <c:v>995</c:v>
                </c:pt>
                <c:pt idx="106">
                  <c:v>986</c:v>
                </c:pt>
                <c:pt idx="107">
                  <c:v>914</c:v>
                </c:pt>
                <c:pt idx="108">
                  <c:v>1179</c:v>
                </c:pt>
                <c:pt idx="109">
                  <c:v>1492</c:v>
                </c:pt>
                <c:pt idx="110">
                  <c:v>1520</c:v>
                </c:pt>
                <c:pt idx="111">
                  <c:v>1369</c:v>
                </c:pt>
                <c:pt idx="112">
                  <c:v>1102</c:v>
                </c:pt>
                <c:pt idx="113">
                  <c:v>1035</c:v>
                </c:pt>
              </c:numCache>
            </c:numRef>
          </c:val>
          <c:smooth val="0"/>
        </c:ser>
        <c:dLbls>
          <c:showLegendKey val="0"/>
          <c:showVal val="0"/>
          <c:showCatName val="0"/>
          <c:showSerName val="0"/>
          <c:showPercent val="0"/>
          <c:showBubbleSize val="0"/>
        </c:dLbls>
        <c:marker val="1"/>
        <c:smooth val="0"/>
        <c:axId val="301382272"/>
        <c:axId val="301396352"/>
      </c:lineChart>
      <c:catAx>
        <c:axId val="301382272"/>
        <c:scaling>
          <c:orientation val="minMax"/>
        </c:scaling>
        <c:delete val="0"/>
        <c:axPos val="b"/>
        <c:numFmt formatCode="h:mm:ss" sourceLinked="1"/>
        <c:majorTickMark val="out"/>
        <c:minorTickMark val="none"/>
        <c:tickLblPos val="nextTo"/>
        <c:crossAx val="301396352"/>
        <c:crosses val="autoZero"/>
        <c:auto val="1"/>
        <c:lblAlgn val="ctr"/>
        <c:lblOffset val="100"/>
        <c:noMultiLvlLbl val="0"/>
      </c:catAx>
      <c:valAx>
        <c:axId val="301396352"/>
        <c:scaling>
          <c:orientation val="minMax"/>
        </c:scaling>
        <c:delete val="0"/>
        <c:axPos val="l"/>
        <c:majorGridlines/>
        <c:numFmt formatCode="General" sourceLinked="1"/>
        <c:majorTickMark val="out"/>
        <c:minorTickMark val="none"/>
        <c:tickLblPos val="nextTo"/>
        <c:crossAx val="301382272"/>
        <c:crosses val="autoZero"/>
        <c:crossBetween val="between"/>
      </c:valAx>
    </c:plotArea>
    <c:legend>
      <c:legendPos val="r"/>
      <c:overlay val="0"/>
    </c:legend>
    <c:plotVisOnly val="1"/>
    <c:dispBlanksAs val="gap"/>
    <c:showDLblsOverMax val="0"/>
  </c:chart>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a:t>TVOC Level</a:t>
            </a:r>
          </a:p>
        </c:rich>
      </c:tx>
      <c:overlay val="0"/>
    </c:title>
    <c:autoTitleDeleted val="0"/>
    <c:plotArea>
      <c:layout/>
      <c:lineChart>
        <c:grouping val="standard"/>
        <c:varyColors val="0"/>
        <c:ser>
          <c:idx val="0"/>
          <c:order val="0"/>
          <c:tx>
            <c:v>Euro 3</c:v>
          </c:tx>
          <c:marker>
            <c:symbol val="none"/>
          </c:marker>
          <c:cat>
            <c:numRef>
              <c:f>Sheet1!$C$1:$C$114</c:f>
              <c:numCache>
                <c:formatCode>h:mm:ss</c:formatCode>
                <c:ptCount val="114"/>
                <c:pt idx="0">
                  <c:v>2.3148148148148147E-5</c:v>
                </c:pt>
                <c:pt idx="1">
                  <c:v>3.4722222222222222E-5</c:v>
                </c:pt>
                <c:pt idx="2">
                  <c:v>4.6296296296296294E-5</c:v>
                </c:pt>
                <c:pt idx="3">
                  <c:v>5.7870370370370366E-5</c:v>
                </c:pt>
                <c:pt idx="4">
                  <c:v>6.9444444444444444E-5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numCache>
            </c:numRef>
          </c:cat>
          <c:val>
            <c:numRef>
              <c:f>Sheet1!$E$1:$E$114</c:f>
              <c:numCache>
                <c:formatCode>General</c:formatCode>
                <c:ptCount val="114"/>
                <c:pt idx="0">
                  <c:v>0</c:v>
                </c:pt>
                <c:pt idx="1">
                  <c:v>0</c:v>
                </c:pt>
                <c:pt idx="2">
                  <c:v>0</c:v>
                </c:pt>
                <c:pt idx="3">
                  <c:v>0</c:v>
                </c:pt>
                <c:pt idx="4">
                  <c:v>0</c:v>
                </c:pt>
                <c:pt idx="5">
                  <c:v>3</c:v>
                </c:pt>
                <c:pt idx="6">
                  <c:v>28</c:v>
                </c:pt>
                <c:pt idx="7">
                  <c:v>344</c:v>
                </c:pt>
                <c:pt idx="8">
                  <c:v>354</c:v>
                </c:pt>
                <c:pt idx="9">
                  <c:v>501</c:v>
                </c:pt>
                <c:pt idx="10">
                  <c:v>521</c:v>
                </c:pt>
                <c:pt idx="11">
                  <c:v>561</c:v>
                </c:pt>
                <c:pt idx="12">
                  <c:v>411</c:v>
                </c:pt>
                <c:pt idx="13">
                  <c:v>468</c:v>
                </c:pt>
                <c:pt idx="14">
                  <c:v>803</c:v>
                </c:pt>
                <c:pt idx="15">
                  <c:v>1063</c:v>
                </c:pt>
                <c:pt idx="16">
                  <c:v>1156</c:v>
                </c:pt>
                <c:pt idx="17">
                  <c:v>830</c:v>
                </c:pt>
                <c:pt idx="18">
                  <c:v>830</c:v>
                </c:pt>
                <c:pt idx="19">
                  <c:v>782</c:v>
                </c:pt>
                <c:pt idx="20">
                  <c:v>830</c:v>
                </c:pt>
                <c:pt idx="21">
                  <c:v>763</c:v>
                </c:pt>
                <c:pt idx="22">
                  <c:v>945</c:v>
                </c:pt>
                <c:pt idx="23">
                  <c:v>752</c:v>
                </c:pt>
                <c:pt idx="24">
                  <c:v>794</c:v>
                </c:pt>
                <c:pt idx="25">
                  <c:v>645</c:v>
                </c:pt>
                <c:pt idx="26">
                  <c:v>598</c:v>
                </c:pt>
                <c:pt idx="27">
                  <c:v>721</c:v>
                </c:pt>
                <c:pt idx="28">
                  <c:v>589</c:v>
                </c:pt>
                <c:pt idx="29">
                  <c:v>516</c:v>
                </c:pt>
                <c:pt idx="30">
                  <c:v>568</c:v>
                </c:pt>
                <c:pt idx="31">
                  <c:v>441</c:v>
                </c:pt>
                <c:pt idx="32">
                  <c:v>410</c:v>
                </c:pt>
                <c:pt idx="33">
                  <c:v>450</c:v>
                </c:pt>
                <c:pt idx="34">
                  <c:v>500</c:v>
                </c:pt>
                <c:pt idx="35">
                  <c:v>482</c:v>
                </c:pt>
                <c:pt idx="36">
                  <c:v>455</c:v>
                </c:pt>
                <c:pt idx="37">
                  <c:v>395</c:v>
                </c:pt>
                <c:pt idx="38">
                  <c:v>401</c:v>
                </c:pt>
                <c:pt idx="39">
                  <c:v>500</c:v>
                </c:pt>
                <c:pt idx="40">
                  <c:v>658</c:v>
                </c:pt>
                <c:pt idx="41">
                  <c:v>695</c:v>
                </c:pt>
                <c:pt idx="42">
                  <c:v>922</c:v>
                </c:pt>
                <c:pt idx="43">
                  <c:v>1106</c:v>
                </c:pt>
                <c:pt idx="44">
                  <c:v>945</c:v>
                </c:pt>
                <c:pt idx="45">
                  <c:v>854</c:v>
                </c:pt>
                <c:pt idx="46">
                  <c:v>1083</c:v>
                </c:pt>
                <c:pt idx="47">
                  <c:v>1156</c:v>
                </c:pt>
                <c:pt idx="48">
                  <c:v>1156</c:v>
                </c:pt>
                <c:pt idx="49">
                  <c:v>1130</c:v>
                </c:pt>
                <c:pt idx="50">
                  <c:v>1043</c:v>
                </c:pt>
                <c:pt idx="51">
                  <c:v>951</c:v>
                </c:pt>
                <c:pt idx="52">
                  <c:v>714</c:v>
                </c:pt>
                <c:pt idx="53">
                  <c:v>756</c:v>
                </c:pt>
                <c:pt idx="54">
                  <c:v>892</c:v>
                </c:pt>
                <c:pt idx="55">
                  <c:v>865</c:v>
                </c:pt>
                <c:pt idx="56">
                  <c:v>810</c:v>
                </c:pt>
                <c:pt idx="57">
                  <c:v>930</c:v>
                </c:pt>
                <c:pt idx="58">
                  <c:v>1005</c:v>
                </c:pt>
                <c:pt idx="59">
                  <c:v>985</c:v>
                </c:pt>
                <c:pt idx="60">
                  <c:v>1066</c:v>
                </c:pt>
                <c:pt idx="61">
                  <c:v>964</c:v>
                </c:pt>
                <c:pt idx="62">
                  <c:v>930</c:v>
                </c:pt>
                <c:pt idx="63">
                  <c:v>892</c:v>
                </c:pt>
                <c:pt idx="64">
                  <c:v>810</c:v>
                </c:pt>
                <c:pt idx="65">
                  <c:v>687</c:v>
                </c:pt>
                <c:pt idx="66">
                  <c:v>657</c:v>
                </c:pt>
                <c:pt idx="67">
                  <c:v>622</c:v>
                </c:pt>
                <c:pt idx="68">
                  <c:v>461</c:v>
                </c:pt>
                <c:pt idx="69">
                  <c:v>469</c:v>
                </c:pt>
                <c:pt idx="70">
                  <c:v>494</c:v>
                </c:pt>
                <c:pt idx="71">
                  <c:v>476</c:v>
                </c:pt>
                <c:pt idx="72">
                  <c:v>599</c:v>
                </c:pt>
                <c:pt idx="73">
                  <c:v>657</c:v>
                </c:pt>
                <c:pt idx="74">
                  <c:v>504</c:v>
                </c:pt>
                <c:pt idx="75">
                  <c:v>558</c:v>
                </c:pt>
                <c:pt idx="76">
                  <c:v>783</c:v>
                </c:pt>
                <c:pt idx="77">
                  <c:v>1005</c:v>
                </c:pt>
                <c:pt idx="78">
                  <c:v>1021</c:v>
                </c:pt>
                <c:pt idx="79">
                  <c:v>800</c:v>
                </c:pt>
                <c:pt idx="80">
                  <c:v>591</c:v>
                </c:pt>
                <c:pt idx="81">
                  <c:v>646</c:v>
                </c:pt>
                <c:pt idx="82">
                  <c:v>664</c:v>
                </c:pt>
                <c:pt idx="83">
                  <c:v>646</c:v>
                </c:pt>
                <c:pt idx="84">
                  <c:v>612</c:v>
                </c:pt>
                <c:pt idx="85">
                  <c:v>622</c:v>
                </c:pt>
                <c:pt idx="86">
                  <c:v>675</c:v>
                </c:pt>
                <c:pt idx="87">
                  <c:v>783</c:v>
                </c:pt>
                <c:pt idx="88">
                  <c:v>930</c:v>
                </c:pt>
                <c:pt idx="89">
                  <c:v>657</c:v>
                </c:pt>
                <c:pt idx="90">
                  <c:v>591</c:v>
                </c:pt>
                <c:pt idx="91">
                  <c:v>453</c:v>
                </c:pt>
                <c:pt idx="92">
                  <c:v>351</c:v>
                </c:pt>
                <c:pt idx="93">
                  <c:v>558</c:v>
                </c:pt>
                <c:pt idx="94">
                  <c:v>532</c:v>
                </c:pt>
                <c:pt idx="95">
                  <c:v>512</c:v>
                </c:pt>
                <c:pt idx="96">
                  <c:v>504</c:v>
                </c:pt>
                <c:pt idx="97">
                  <c:v>476</c:v>
                </c:pt>
                <c:pt idx="98">
                  <c:v>390</c:v>
                </c:pt>
                <c:pt idx="99">
                  <c:v>327</c:v>
                </c:pt>
                <c:pt idx="100">
                  <c:v>358</c:v>
                </c:pt>
                <c:pt idx="101">
                  <c:v>383</c:v>
                </c:pt>
                <c:pt idx="102">
                  <c:v>446</c:v>
                </c:pt>
                <c:pt idx="103">
                  <c:v>532</c:v>
                </c:pt>
                <c:pt idx="104">
                  <c:v>622</c:v>
                </c:pt>
                <c:pt idx="105">
                  <c:v>810</c:v>
                </c:pt>
                <c:pt idx="106">
                  <c:v>881</c:v>
                </c:pt>
                <c:pt idx="107">
                  <c:v>831</c:v>
                </c:pt>
                <c:pt idx="108">
                  <c:v>800</c:v>
                </c:pt>
                <c:pt idx="109">
                  <c:v>675</c:v>
                </c:pt>
                <c:pt idx="110">
                  <c:v>591</c:v>
                </c:pt>
                <c:pt idx="111">
                  <c:v>476</c:v>
                </c:pt>
                <c:pt idx="112">
                  <c:v>409</c:v>
                </c:pt>
                <c:pt idx="113">
                  <c:v>303</c:v>
                </c:pt>
              </c:numCache>
            </c:numRef>
          </c:val>
          <c:smooth val="0"/>
        </c:ser>
        <c:ser>
          <c:idx val="1"/>
          <c:order val="1"/>
          <c:tx>
            <c:v>Euro 6</c:v>
          </c:tx>
          <c:marker>
            <c:symbol val="none"/>
          </c:marker>
          <c:cat>
            <c:numRef>
              <c:f>Sheet1!$C$1:$C$114</c:f>
              <c:numCache>
                <c:formatCode>h:mm:ss</c:formatCode>
                <c:ptCount val="114"/>
                <c:pt idx="0">
                  <c:v>2.3148148148148147E-5</c:v>
                </c:pt>
                <c:pt idx="1">
                  <c:v>3.4722222222222222E-5</c:v>
                </c:pt>
                <c:pt idx="2">
                  <c:v>4.6296296296296294E-5</c:v>
                </c:pt>
                <c:pt idx="3">
                  <c:v>5.7870370370370366E-5</c:v>
                </c:pt>
                <c:pt idx="4">
                  <c:v>6.9444444444444444E-5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numCache>
            </c:numRef>
          </c:cat>
          <c:val>
            <c:numRef>
              <c:f>Sheet1!$Q$1:$Q$114</c:f>
              <c:numCache>
                <c:formatCode>General</c:formatCode>
                <c:ptCount val="114"/>
                <c:pt idx="0">
                  <c:v>0</c:v>
                </c:pt>
                <c:pt idx="1">
                  <c:v>0</c:v>
                </c:pt>
                <c:pt idx="2">
                  <c:v>0</c:v>
                </c:pt>
                <c:pt idx="3">
                  <c:v>0</c:v>
                </c:pt>
                <c:pt idx="4">
                  <c:v>0</c:v>
                </c:pt>
                <c:pt idx="5">
                  <c:v>0</c:v>
                </c:pt>
                <c:pt idx="6">
                  <c:v>4</c:v>
                </c:pt>
                <c:pt idx="7">
                  <c:v>1</c:v>
                </c:pt>
                <c:pt idx="8">
                  <c:v>3</c:v>
                </c:pt>
                <c:pt idx="9">
                  <c:v>3</c:v>
                </c:pt>
                <c:pt idx="10">
                  <c:v>4</c:v>
                </c:pt>
                <c:pt idx="11">
                  <c:v>4</c:v>
                </c:pt>
                <c:pt idx="12">
                  <c:v>4</c:v>
                </c:pt>
                <c:pt idx="13">
                  <c:v>5</c:v>
                </c:pt>
                <c:pt idx="14">
                  <c:v>5</c:v>
                </c:pt>
                <c:pt idx="15">
                  <c:v>4</c:v>
                </c:pt>
                <c:pt idx="16">
                  <c:v>7</c:v>
                </c:pt>
                <c:pt idx="17">
                  <c:v>11</c:v>
                </c:pt>
                <c:pt idx="18">
                  <c:v>40</c:v>
                </c:pt>
                <c:pt idx="19">
                  <c:v>1156</c:v>
                </c:pt>
                <c:pt idx="20">
                  <c:v>1156</c:v>
                </c:pt>
                <c:pt idx="21">
                  <c:v>1156</c:v>
                </c:pt>
                <c:pt idx="22">
                  <c:v>1156</c:v>
                </c:pt>
                <c:pt idx="23">
                  <c:v>1156</c:v>
                </c:pt>
                <c:pt idx="24">
                  <c:v>1156</c:v>
                </c:pt>
                <c:pt idx="25">
                  <c:v>1156</c:v>
                </c:pt>
                <c:pt idx="26">
                  <c:v>1156</c:v>
                </c:pt>
                <c:pt idx="27">
                  <c:v>1156</c:v>
                </c:pt>
                <c:pt idx="28">
                  <c:v>1156</c:v>
                </c:pt>
                <c:pt idx="29">
                  <c:v>1156</c:v>
                </c:pt>
                <c:pt idx="30">
                  <c:v>1156</c:v>
                </c:pt>
                <c:pt idx="31">
                  <c:v>1156</c:v>
                </c:pt>
                <c:pt idx="32">
                  <c:v>1156</c:v>
                </c:pt>
                <c:pt idx="33">
                  <c:v>1156</c:v>
                </c:pt>
                <c:pt idx="34">
                  <c:v>1156</c:v>
                </c:pt>
                <c:pt idx="35">
                  <c:v>1156</c:v>
                </c:pt>
                <c:pt idx="36">
                  <c:v>1156</c:v>
                </c:pt>
                <c:pt idx="37">
                  <c:v>1156</c:v>
                </c:pt>
                <c:pt idx="38">
                  <c:v>1156</c:v>
                </c:pt>
                <c:pt idx="39">
                  <c:v>1156</c:v>
                </c:pt>
                <c:pt idx="40">
                  <c:v>1156</c:v>
                </c:pt>
                <c:pt idx="41">
                  <c:v>1156</c:v>
                </c:pt>
                <c:pt idx="42">
                  <c:v>1156</c:v>
                </c:pt>
                <c:pt idx="43">
                  <c:v>1156</c:v>
                </c:pt>
                <c:pt idx="44">
                  <c:v>1156</c:v>
                </c:pt>
                <c:pt idx="45">
                  <c:v>1156</c:v>
                </c:pt>
                <c:pt idx="46">
                  <c:v>1156</c:v>
                </c:pt>
                <c:pt idx="47">
                  <c:v>1156</c:v>
                </c:pt>
                <c:pt idx="48">
                  <c:v>1156</c:v>
                </c:pt>
                <c:pt idx="49">
                  <c:v>1156</c:v>
                </c:pt>
                <c:pt idx="50">
                  <c:v>1156</c:v>
                </c:pt>
                <c:pt idx="51">
                  <c:v>1156</c:v>
                </c:pt>
                <c:pt idx="52">
                  <c:v>1156</c:v>
                </c:pt>
                <c:pt idx="53">
                  <c:v>1156</c:v>
                </c:pt>
                <c:pt idx="54">
                  <c:v>1156</c:v>
                </c:pt>
                <c:pt idx="55">
                  <c:v>1156</c:v>
                </c:pt>
                <c:pt idx="56">
                  <c:v>1156</c:v>
                </c:pt>
                <c:pt idx="57">
                  <c:v>1156</c:v>
                </c:pt>
                <c:pt idx="58">
                  <c:v>1156</c:v>
                </c:pt>
                <c:pt idx="59">
                  <c:v>1016</c:v>
                </c:pt>
                <c:pt idx="60">
                  <c:v>885</c:v>
                </c:pt>
                <c:pt idx="61">
                  <c:v>858</c:v>
                </c:pt>
                <c:pt idx="62">
                  <c:v>794</c:v>
                </c:pt>
                <c:pt idx="63">
                  <c:v>605</c:v>
                </c:pt>
                <c:pt idx="64">
                  <c:v>524</c:v>
                </c:pt>
                <c:pt idx="65">
                  <c:v>407</c:v>
                </c:pt>
                <c:pt idx="66">
                  <c:v>337</c:v>
                </c:pt>
                <c:pt idx="67">
                  <c:v>273</c:v>
                </c:pt>
                <c:pt idx="68">
                  <c:v>246</c:v>
                </c:pt>
                <c:pt idx="69">
                  <c:v>254</c:v>
                </c:pt>
                <c:pt idx="70">
                  <c:v>254</c:v>
                </c:pt>
                <c:pt idx="71">
                  <c:v>246</c:v>
                </c:pt>
                <c:pt idx="72">
                  <c:v>243</c:v>
                </c:pt>
                <c:pt idx="73">
                  <c:v>240</c:v>
                </c:pt>
                <c:pt idx="74">
                  <c:v>231</c:v>
                </c:pt>
                <c:pt idx="75">
                  <c:v>203</c:v>
                </c:pt>
                <c:pt idx="76">
                  <c:v>170</c:v>
                </c:pt>
                <c:pt idx="77">
                  <c:v>154</c:v>
                </c:pt>
                <c:pt idx="78">
                  <c:v>144</c:v>
                </c:pt>
                <c:pt idx="79">
                  <c:v>134</c:v>
                </c:pt>
                <c:pt idx="80">
                  <c:v>120</c:v>
                </c:pt>
                <c:pt idx="81">
                  <c:v>112</c:v>
                </c:pt>
                <c:pt idx="82">
                  <c:v>118</c:v>
                </c:pt>
                <c:pt idx="83">
                  <c:v>120</c:v>
                </c:pt>
                <c:pt idx="84">
                  <c:v>121</c:v>
                </c:pt>
                <c:pt idx="85">
                  <c:v>124</c:v>
                </c:pt>
                <c:pt idx="86">
                  <c:v>117</c:v>
                </c:pt>
                <c:pt idx="87">
                  <c:v>109</c:v>
                </c:pt>
                <c:pt idx="88">
                  <c:v>97</c:v>
                </c:pt>
                <c:pt idx="89">
                  <c:v>91</c:v>
                </c:pt>
                <c:pt idx="90">
                  <c:v>85</c:v>
                </c:pt>
                <c:pt idx="91">
                  <c:v>81</c:v>
                </c:pt>
                <c:pt idx="92">
                  <c:v>84</c:v>
                </c:pt>
                <c:pt idx="93">
                  <c:v>92</c:v>
                </c:pt>
                <c:pt idx="94">
                  <c:v>100</c:v>
                </c:pt>
                <c:pt idx="95">
                  <c:v>93</c:v>
                </c:pt>
                <c:pt idx="96">
                  <c:v>101</c:v>
                </c:pt>
                <c:pt idx="97">
                  <c:v>102</c:v>
                </c:pt>
                <c:pt idx="98">
                  <c:v>102</c:v>
                </c:pt>
                <c:pt idx="99">
                  <c:v>102</c:v>
                </c:pt>
                <c:pt idx="100">
                  <c:v>102</c:v>
                </c:pt>
                <c:pt idx="101">
                  <c:v>103</c:v>
                </c:pt>
                <c:pt idx="102">
                  <c:v>103</c:v>
                </c:pt>
                <c:pt idx="103">
                  <c:v>98</c:v>
                </c:pt>
                <c:pt idx="104">
                  <c:v>97</c:v>
                </c:pt>
                <c:pt idx="105">
                  <c:v>90</c:v>
                </c:pt>
                <c:pt idx="106">
                  <c:v>89</c:v>
                </c:pt>
                <c:pt idx="107">
                  <c:v>78</c:v>
                </c:pt>
                <c:pt idx="108">
                  <c:v>118</c:v>
                </c:pt>
                <c:pt idx="109">
                  <c:v>166</c:v>
                </c:pt>
                <c:pt idx="110">
                  <c:v>170</c:v>
                </c:pt>
                <c:pt idx="111">
                  <c:v>147</c:v>
                </c:pt>
                <c:pt idx="112">
                  <c:v>106</c:v>
                </c:pt>
                <c:pt idx="113">
                  <c:v>96</c:v>
                </c:pt>
              </c:numCache>
            </c:numRef>
          </c:val>
          <c:smooth val="0"/>
        </c:ser>
        <c:dLbls>
          <c:showLegendKey val="0"/>
          <c:showVal val="0"/>
          <c:showCatName val="0"/>
          <c:showSerName val="0"/>
          <c:showPercent val="0"/>
          <c:showBubbleSize val="0"/>
        </c:dLbls>
        <c:marker val="1"/>
        <c:smooth val="0"/>
        <c:axId val="301479040"/>
        <c:axId val="301480576"/>
      </c:lineChart>
      <c:catAx>
        <c:axId val="301479040"/>
        <c:scaling>
          <c:orientation val="minMax"/>
        </c:scaling>
        <c:delete val="0"/>
        <c:axPos val="b"/>
        <c:numFmt formatCode="h:mm:ss" sourceLinked="1"/>
        <c:majorTickMark val="out"/>
        <c:minorTickMark val="none"/>
        <c:tickLblPos val="nextTo"/>
        <c:crossAx val="301480576"/>
        <c:crosses val="autoZero"/>
        <c:auto val="1"/>
        <c:lblAlgn val="ctr"/>
        <c:lblOffset val="100"/>
        <c:noMultiLvlLbl val="0"/>
      </c:catAx>
      <c:valAx>
        <c:axId val="301480576"/>
        <c:scaling>
          <c:orientation val="minMax"/>
        </c:scaling>
        <c:delete val="0"/>
        <c:axPos val="l"/>
        <c:majorGridlines/>
        <c:numFmt formatCode="General" sourceLinked="1"/>
        <c:majorTickMark val="out"/>
        <c:minorTickMark val="none"/>
        <c:tickLblPos val="nextTo"/>
        <c:crossAx val="301479040"/>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a:lstStyle/>
          <a:p>
            <a:pPr>
              <a:defRPr/>
            </a:pPr>
            <a:r>
              <a:rPr lang="ro-RO"/>
              <a:t>Durău</a:t>
            </a:r>
            <a:endParaRPr lang="en-GB"/>
          </a:p>
        </c:rich>
      </c:tx>
      <c:overlay val="0"/>
    </c:title>
    <c:autoTitleDeleted val="0"/>
    <c:plotArea>
      <c:layout/>
      <c:lineChart>
        <c:grouping val="standard"/>
        <c:varyColors val="0"/>
        <c:ser>
          <c:idx val="0"/>
          <c:order val="0"/>
          <c:tx>
            <c:v>TVOC Level</c:v>
          </c:tx>
          <c:marker>
            <c:symbol val="none"/>
          </c:marker>
          <c:cat>
            <c:numRef>
              <c:f>'[Date Durau 9 00 AM.xlsx]Sheet1'!$C$1:$C$14437</c:f>
              <c:numCache>
                <c:formatCode>h:mm:ss</c:formatCode>
                <c:ptCount val="14437"/>
                <c:pt idx="0">
                  <c:v>2.3148148148148147E-5</c:v>
                </c:pt>
                <c:pt idx="1">
                  <c:v>3.4722222222222222E-5</c:v>
                </c:pt>
                <c:pt idx="2">
                  <c:v>4.6296296296296294E-5</c:v>
                </c:pt>
                <c:pt idx="3">
                  <c:v>5.7870370370370366E-5</c:v>
                </c:pt>
                <c:pt idx="4">
                  <c:v>6.9444444444444444E-5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4.5717592592592589E-3</c:v>
                </c:pt>
                <c:pt idx="395">
                  <c:v>4.5833333333333334E-3</c:v>
                </c:pt>
                <c:pt idx="396">
                  <c:v>4.5949074074074078E-3</c:v>
                </c:pt>
                <c:pt idx="397">
                  <c:v>4.6064814814814814E-3</c:v>
                </c:pt>
                <c:pt idx="398">
                  <c:v>4.6180555555555558E-3</c:v>
                </c:pt>
                <c:pt idx="399">
                  <c:v>4.6296296296296302E-3</c:v>
                </c:pt>
                <c:pt idx="400">
                  <c:v>4.6412037037037038E-3</c:v>
                </c:pt>
                <c:pt idx="401">
                  <c:v>4.6527777777777774E-3</c:v>
                </c:pt>
                <c:pt idx="402">
                  <c:v>4.6643518518518518E-3</c:v>
                </c:pt>
                <c:pt idx="403">
                  <c:v>4.6759259259259263E-3</c:v>
                </c:pt>
                <c:pt idx="404">
                  <c:v>4.6874999999999998E-3</c:v>
                </c:pt>
                <c:pt idx="405">
                  <c:v>4.6990740740740743E-3</c:v>
                </c:pt>
                <c:pt idx="406">
                  <c:v>4.7106481481481478E-3</c:v>
                </c:pt>
                <c:pt idx="407">
                  <c:v>4.7222222222222223E-3</c:v>
                </c:pt>
                <c:pt idx="408">
                  <c:v>4.7337962962962958E-3</c:v>
                </c:pt>
                <c:pt idx="409">
                  <c:v>4.7453703703703703E-3</c:v>
                </c:pt>
                <c:pt idx="410">
                  <c:v>4.7569444444444447E-3</c:v>
                </c:pt>
                <c:pt idx="411">
                  <c:v>4.7685185185185183E-3</c:v>
                </c:pt>
                <c:pt idx="412">
                  <c:v>4.7800925925925919E-3</c:v>
                </c:pt>
                <c:pt idx="413">
                  <c:v>4.7916666666666672E-3</c:v>
                </c:pt>
                <c:pt idx="414">
                  <c:v>4.8032407407407407E-3</c:v>
                </c:pt>
                <c:pt idx="415">
                  <c:v>4.8148148148148152E-3</c:v>
                </c:pt>
                <c:pt idx="416">
                  <c:v>4.8263888888888887E-3</c:v>
                </c:pt>
                <c:pt idx="417">
                  <c:v>4.8379629629629632E-3</c:v>
                </c:pt>
                <c:pt idx="418">
                  <c:v>4.8495370370370368E-3</c:v>
                </c:pt>
                <c:pt idx="419">
                  <c:v>4.8611111111111112E-3</c:v>
                </c:pt>
                <c:pt idx="420">
                  <c:v>4.8726851851851856E-3</c:v>
                </c:pt>
                <c:pt idx="421">
                  <c:v>4.8842592592592592E-3</c:v>
                </c:pt>
                <c:pt idx="422">
                  <c:v>4.8958333333333328E-3</c:v>
                </c:pt>
                <c:pt idx="423">
                  <c:v>4.9074074074074072E-3</c:v>
                </c:pt>
                <c:pt idx="424">
                  <c:v>4.9189814814814816E-3</c:v>
                </c:pt>
                <c:pt idx="425">
                  <c:v>4.9305555555555552E-3</c:v>
                </c:pt>
                <c:pt idx="426">
                  <c:v>4.9421296296296288E-3</c:v>
                </c:pt>
                <c:pt idx="427">
                  <c:v>4.9537037037037041E-3</c:v>
                </c:pt>
                <c:pt idx="428">
                  <c:v>4.9652777777777777E-3</c:v>
                </c:pt>
                <c:pt idx="429">
                  <c:v>4.9768518518518521E-3</c:v>
                </c:pt>
                <c:pt idx="430">
                  <c:v>4.9884259259259265E-3</c:v>
                </c:pt>
                <c:pt idx="431">
                  <c:v>5.0000000000000001E-3</c:v>
                </c:pt>
                <c:pt idx="432">
                  <c:v>5.0115740740740737E-3</c:v>
                </c:pt>
                <c:pt idx="433">
                  <c:v>5.0231481481481481E-3</c:v>
                </c:pt>
                <c:pt idx="434">
                  <c:v>5.0347222222222225E-3</c:v>
                </c:pt>
                <c:pt idx="435">
                  <c:v>5.0462962962962961E-3</c:v>
                </c:pt>
                <c:pt idx="436">
                  <c:v>5.0578703703703706E-3</c:v>
                </c:pt>
                <c:pt idx="437">
                  <c:v>5.0694444444444441E-3</c:v>
                </c:pt>
                <c:pt idx="438">
                  <c:v>5.0810185185185186E-3</c:v>
                </c:pt>
                <c:pt idx="439">
                  <c:v>5.0925925925925921E-3</c:v>
                </c:pt>
                <c:pt idx="440">
                  <c:v>5.1041666666666666E-3</c:v>
                </c:pt>
                <c:pt idx="441">
                  <c:v>5.115740740740741E-3</c:v>
                </c:pt>
                <c:pt idx="442">
                  <c:v>5.1273148148148146E-3</c:v>
                </c:pt>
                <c:pt idx="443">
                  <c:v>5.138888888888889E-3</c:v>
                </c:pt>
                <c:pt idx="444">
                  <c:v>5.1504629629629635E-3</c:v>
                </c:pt>
                <c:pt idx="445">
                  <c:v>5.162037037037037E-3</c:v>
                </c:pt>
                <c:pt idx="446">
                  <c:v>5.1736111111111115E-3</c:v>
                </c:pt>
                <c:pt idx="447">
                  <c:v>5.185185185185185E-3</c:v>
                </c:pt>
                <c:pt idx="448">
                  <c:v>5.1967592592592595E-3</c:v>
                </c:pt>
                <c:pt idx="449">
                  <c:v>5.208333333333333E-3</c:v>
                </c:pt>
                <c:pt idx="450">
                  <c:v>5.2199074074074066E-3</c:v>
                </c:pt>
                <c:pt idx="451">
                  <c:v>5.2314814814814819E-3</c:v>
                </c:pt>
                <c:pt idx="452">
                  <c:v>5.2430555555555555E-3</c:v>
                </c:pt>
                <c:pt idx="453">
                  <c:v>5.2546296296296299E-3</c:v>
                </c:pt>
                <c:pt idx="454">
                  <c:v>5.2662037037037035E-3</c:v>
                </c:pt>
                <c:pt idx="455">
                  <c:v>5.2777777777777771E-3</c:v>
                </c:pt>
                <c:pt idx="456">
                  <c:v>5.2893518518518515E-3</c:v>
                </c:pt>
                <c:pt idx="457">
                  <c:v>5.3009259259259251E-3</c:v>
                </c:pt>
                <c:pt idx="458">
                  <c:v>5.3125000000000004E-3</c:v>
                </c:pt>
                <c:pt idx="459">
                  <c:v>5.3240740740740748E-3</c:v>
                </c:pt>
                <c:pt idx="460">
                  <c:v>5.3356481481481484E-3</c:v>
                </c:pt>
                <c:pt idx="461">
                  <c:v>5.347222222222222E-3</c:v>
                </c:pt>
                <c:pt idx="462">
                  <c:v>5.3587962962962964E-3</c:v>
                </c:pt>
                <c:pt idx="463">
                  <c:v>5.37037037037037E-3</c:v>
                </c:pt>
                <c:pt idx="464">
                  <c:v>5.3819444444444453E-3</c:v>
                </c:pt>
                <c:pt idx="465">
                  <c:v>5.3935185185185188E-3</c:v>
                </c:pt>
                <c:pt idx="466">
                  <c:v>5.4050925925925924E-3</c:v>
                </c:pt>
                <c:pt idx="467">
                  <c:v>5.4166666666666669E-3</c:v>
                </c:pt>
                <c:pt idx="468">
                  <c:v>5.4282407407407404E-3</c:v>
                </c:pt>
                <c:pt idx="469">
                  <c:v>5.4398148148148149E-3</c:v>
                </c:pt>
                <c:pt idx="470">
                  <c:v>5.4513888888888884E-3</c:v>
                </c:pt>
                <c:pt idx="471">
                  <c:v>5.4629629629629637E-3</c:v>
                </c:pt>
                <c:pt idx="472">
                  <c:v>5.4745370370370373E-3</c:v>
                </c:pt>
                <c:pt idx="473">
                  <c:v>5.4861111111111117E-3</c:v>
                </c:pt>
                <c:pt idx="474">
                  <c:v>5.4976851851851853E-3</c:v>
                </c:pt>
                <c:pt idx="475">
                  <c:v>5.5092592592592589E-3</c:v>
                </c:pt>
                <c:pt idx="476">
                  <c:v>5.5208333333333333E-3</c:v>
                </c:pt>
                <c:pt idx="477">
                  <c:v>5.5324074074074069E-3</c:v>
                </c:pt>
                <c:pt idx="478">
                  <c:v>5.5439814814814822E-3</c:v>
                </c:pt>
                <c:pt idx="479">
                  <c:v>5.5555555555555558E-3</c:v>
                </c:pt>
                <c:pt idx="480">
                  <c:v>5.5671296296296302E-3</c:v>
                </c:pt>
                <c:pt idx="481">
                  <c:v>5.5787037037037038E-3</c:v>
                </c:pt>
                <c:pt idx="482">
                  <c:v>5.5902777777777782E-3</c:v>
                </c:pt>
                <c:pt idx="483">
                  <c:v>5.6018518518518518E-3</c:v>
                </c:pt>
                <c:pt idx="484">
                  <c:v>5.6134259259259271E-3</c:v>
                </c:pt>
                <c:pt idx="485">
                  <c:v>5.6249999999999989E-3</c:v>
                </c:pt>
                <c:pt idx="486">
                  <c:v>5.6365740740740742E-3</c:v>
                </c:pt>
                <c:pt idx="487">
                  <c:v>5.6481481481481478E-3</c:v>
                </c:pt>
                <c:pt idx="488">
                  <c:v>5.6597222222222222E-3</c:v>
                </c:pt>
                <c:pt idx="489">
                  <c:v>5.6712962962962958E-3</c:v>
                </c:pt>
                <c:pt idx="490">
                  <c:v>5.6828703703703702E-3</c:v>
                </c:pt>
                <c:pt idx="491">
                  <c:v>5.6944444444444438E-3</c:v>
                </c:pt>
                <c:pt idx="492">
                  <c:v>5.6944444444444438E-3</c:v>
                </c:pt>
                <c:pt idx="493">
                  <c:v>5.7175925925925927E-3</c:v>
                </c:pt>
                <c:pt idx="494">
                  <c:v>5.7175925925925927E-3</c:v>
                </c:pt>
                <c:pt idx="495">
                  <c:v>5.7291666666666671E-3</c:v>
                </c:pt>
                <c:pt idx="496">
                  <c:v>5.7407407407407416E-3</c:v>
                </c:pt>
                <c:pt idx="497">
                  <c:v>5.7523148148148143E-3</c:v>
                </c:pt>
                <c:pt idx="498">
                  <c:v>5.7638888888888887E-3</c:v>
                </c:pt>
                <c:pt idx="499">
                  <c:v>5.7754629629629623E-3</c:v>
                </c:pt>
                <c:pt idx="500">
                  <c:v>5.7870370370370376E-3</c:v>
                </c:pt>
                <c:pt idx="501">
                  <c:v>5.7986111111111112E-3</c:v>
                </c:pt>
                <c:pt idx="502">
                  <c:v>5.8101851851851856E-3</c:v>
                </c:pt>
                <c:pt idx="503">
                  <c:v>5.8217592592592592E-3</c:v>
                </c:pt>
                <c:pt idx="504">
                  <c:v>5.8333333333333336E-3</c:v>
                </c:pt>
                <c:pt idx="505">
                  <c:v>5.8449074074074072E-3</c:v>
                </c:pt>
                <c:pt idx="506">
                  <c:v>5.8564814814814825E-3</c:v>
                </c:pt>
                <c:pt idx="507">
                  <c:v>5.8680555555555543E-3</c:v>
                </c:pt>
                <c:pt idx="508">
                  <c:v>5.8796296296296296E-3</c:v>
                </c:pt>
                <c:pt idx="509">
                  <c:v>5.8912037037037032E-3</c:v>
                </c:pt>
                <c:pt idx="510">
                  <c:v>5.9027777777777776E-3</c:v>
                </c:pt>
                <c:pt idx="511">
                  <c:v>5.9143518518518521E-3</c:v>
                </c:pt>
                <c:pt idx="512">
                  <c:v>5.9259259259259256E-3</c:v>
                </c:pt>
                <c:pt idx="513">
                  <c:v>5.9375000000000009E-3</c:v>
                </c:pt>
                <c:pt idx="514">
                  <c:v>5.9490740740740745E-3</c:v>
                </c:pt>
                <c:pt idx="515">
                  <c:v>5.9606481481481489E-3</c:v>
                </c:pt>
                <c:pt idx="516">
                  <c:v>5.9722222222222225E-3</c:v>
                </c:pt>
                <c:pt idx="517">
                  <c:v>5.9837962962962961E-3</c:v>
                </c:pt>
                <c:pt idx="518">
                  <c:v>5.9953703703703697E-3</c:v>
                </c:pt>
                <c:pt idx="519">
                  <c:v>6.0069444444444441E-3</c:v>
                </c:pt>
                <c:pt idx="520">
                  <c:v>6.0185185185185177E-3</c:v>
                </c:pt>
                <c:pt idx="521">
                  <c:v>6.030092592592593E-3</c:v>
                </c:pt>
                <c:pt idx="522">
                  <c:v>6.0416666666666665E-3</c:v>
                </c:pt>
                <c:pt idx="523">
                  <c:v>6.053240740740741E-3</c:v>
                </c:pt>
                <c:pt idx="524">
                  <c:v>6.0648148148148145E-3</c:v>
                </c:pt>
                <c:pt idx="525">
                  <c:v>6.076388888888889E-3</c:v>
                </c:pt>
                <c:pt idx="526">
                  <c:v>6.0879629629629643E-3</c:v>
                </c:pt>
                <c:pt idx="527">
                  <c:v>6.0995370370370361E-3</c:v>
                </c:pt>
                <c:pt idx="528">
                  <c:v>6.1111111111111114E-3</c:v>
                </c:pt>
                <c:pt idx="529">
                  <c:v>6.122685185185185E-3</c:v>
                </c:pt>
                <c:pt idx="530">
                  <c:v>6.1342592592592594E-3</c:v>
                </c:pt>
                <c:pt idx="531">
                  <c:v>6.145833333333333E-3</c:v>
                </c:pt>
                <c:pt idx="532">
                  <c:v>6.1574074074074074E-3</c:v>
                </c:pt>
                <c:pt idx="533">
                  <c:v>6.168981481481481E-3</c:v>
                </c:pt>
                <c:pt idx="534">
                  <c:v>6.1805555555555563E-3</c:v>
                </c:pt>
                <c:pt idx="535">
                  <c:v>6.1921296296296299E-3</c:v>
                </c:pt>
                <c:pt idx="536">
                  <c:v>6.2037037037037043E-3</c:v>
                </c:pt>
                <c:pt idx="537">
                  <c:v>6.215277777777777E-3</c:v>
                </c:pt>
                <c:pt idx="538">
                  <c:v>6.2268518518518515E-3</c:v>
                </c:pt>
                <c:pt idx="539">
                  <c:v>6.238425925925925E-3</c:v>
                </c:pt>
                <c:pt idx="540">
                  <c:v>6.2499999999999995E-3</c:v>
                </c:pt>
                <c:pt idx="541">
                  <c:v>6.2615740740740748E-3</c:v>
                </c:pt>
                <c:pt idx="542">
                  <c:v>6.2731481481481484E-3</c:v>
                </c:pt>
                <c:pt idx="543">
                  <c:v>6.2847222222222228E-3</c:v>
                </c:pt>
                <c:pt idx="544">
                  <c:v>6.2962962962962964E-3</c:v>
                </c:pt>
                <c:pt idx="545">
                  <c:v>6.3078703703703708E-3</c:v>
                </c:pt>
                <c:pt idx="546">
                  <c:v>6.3194444444444444E-3</c:v>
                </c:pt>
                <c:pt idx="547">
                  <c:v>6.3310185185185197E-3</c:v>
                </c:pt>
                <c:pt idx="548">
                  <c:v>6.3425925925925915E-3</c:v>
                </c:pt>
                <c:pt idx="549">
                  <c:v>6.3541666666666668E-3</c:v>
                </c:pt>
                <c:pt idx="550">
                  <c:v>6.3657407407407404E-3</c:v>
                </c:pt>
                <c:pt idx="551">
                  <c:v>6.3773148148148148E-3</c:v>
                </c:pt>
                <c:pt idx="552">
                  <c:v>6.3888888888888884E-3</c:v>
                </c:pt>
                <c:pt idx="553">
                  <c:v>6.4004629629629628E-3</c:v>
                </c:pt>
                <c:pt idx="554">
                  <c:v>6.4120370370370364E-3</c:v>
                </c:pt>
                <c:pt idx="555">
                  <c:v>6.4236111111111117E-3</c:v>
                </c:pt>
                <c:pt idx="556">
                  <c:v>6.4351851851851861E-3</c:v>
                </c:pt>
                <c:pt idx="557">
                  <c:v>6.4467592592592597E-3</c:v>
                </c:pt>
                <c:pt idx="558">
                  <c:v>6.4583333333333333E-3</c:v>
                </c:pt>
                <c:pt idx="559">
                  <c:v>6.4699074074074069E-3</c:v>
                </c:pt>
                <c:pt idx="560">
                  <c:v>6.4814814814814813E-3</c:v>
                </c:pt>
                <c:pt idx="561">
                  <c:v>6.4930555555555549E-3</c:v>
                </c:pt>
                <c:pt idx="562">
                  <c:v>6.5046296296296302E-3</c:v>
                </c:pt>
                <c:pt idx="563">
                  <c:v>6.5162037037037037E-3</c:v>
                </c:pt>
                <c:pt idx="564">
                  <c:v>6.5277777777777782E-3</c:v>
                </c:pt>
                <c:pt idx="565">
                  <c:v>6.5393518518518517E-3</c:v>
                </c:pt>
                <c:pt idx="566">
                  <c:v>6.5509259259259262E-3</c:v>
                </c:pt>
                <c:pt idx="567">
                  <c:v>6.5624999999999998E-3</c:v>
                </c:pt>
                <c:pt idx="568">
                  <c:v>6.5740740740740733E-3</c:v>
                </c:pt>
                <c:pt idx="569">
                  <c:v>6.5856481481481469E-3</c:v>
                </c:pt>
                <c:pt idx="570">
                  <c:v>6.5972222222222222E-3</c:v>
                </c:pt>
                <c:pt idx="571">
                  <c:v>6.6087962962962966E-3</c:v>
                </c:pt>
                <c:pt idx="572">
                  <c:v>6.6203703703703702E-3</c:v>
                </c:pt>
                <c:pt idx="573">
                  <c:v>6.6319444444444446E-3</c:v>
                </c:pt>
                <c:pt idx="574">
                  <c:v>6.6435185185185182E-3</c:v>
                </c:pt>
                <c:pt idx="575">
                  <c:v>6.6550925925925935E-3</c:v>
                </c:pt>
                <c:pt idx="576">
                  <c:v>6.6666666666666671E-3</c:v>
                </c:pt>
                <c:pt idx="577">
                  <c:v>6.6782407407407415E-3</c:v>
                </c:pt>
                <c:pt idx="578">
                  <c:v>6.6898148148148142E-3</c:v>
                </c:pt>
                <c:pt idx="579">
                  <c:v>6.7013888888888887E-3</c:v>
                </c:pt>
                <c:pt idx="580">
                  <c:v>6.7129629629629622E-3</c:v>
                </c:pt>
                <c:pt idx="581">
                  <c:v>6.7245370370370367E-3</c:v>
                </c:pt>
                <c:pt idx="582">
                  <c:v>6.7361111111111103E-3</c:v>
                </c:pt>
                <c:pt idx="583">
                  <c:v>6.7476851851851856E-3</c:v>
                </c:pt>
                <c:pt idx="584">
                  <c:v>6.7592592592592591E-3</c:v>
                </c:pt>
                <c:pt idx="585">
                  <c:v>6.7708333333333336E-3</c:v>
                </c:pt>
                <c:pt idx="586">
                  <c:v>6.782407407407408E-3</c:v>
                </c:pt>
                <c:pt idx="587">
                  <c:v>6.7939814814814816E-3</c:v>
                </c:pt>
                <c:pt idx="588">
                  <c:v>6.8055555555555569E-3</c:v>
                </c:pt>
                <c:pt idx="589">
                  <c:v>6.8171296296296287E-3</c:v>
                </c:pt>
                <c:pt idx="590">
                  <c:v>6.828703703703704E-3</c:v>
                </c:pt>
                <c:pt idx="591">
                  <c:v>6.8402777777777776E-3</c:v>
                </c:pt>
                <c:pt idx="592">
                  <c:v>6.851851851851852E-3</c:v>
                </c:pt>
                <c:pt idx="593">
                  <c:v>6.8634259259259256E-3</c:v>
                </c:pt>
                <c:pt idx="594">
                  <c:v>6.875E-3</c:v>
                </c:pt>
                <c:pt idx="595">
                  <c:v>6.8865740740740736E-3</c:v>
                </c:pt>
                <c:pt idx="596">
                  <c:v>6.8981481481481489E-3</c:v>
                </c:pt>
                <c:pt idx="597">
                  <c:v>6.9097222222222225E-3</c:v>
                </c:pt>
                <c:pt idx="598">
                  <c:v>6.9212962962962969E-3</c:v>
                </c:pt>
                <c:pt idx="599">
                  <c:v>6.9328703703703696E-3</c:v>
                </c:pt>
                <c:pt idx="600">
                  <c:v>6.9444444444444441E-3</c:v>
                </c:pt>
                <c:pt idx="601">
                  <c:v>6.9560185185185185E-3</c:v>
                </c:pt>
                <c:pt idx="602">
                  <c:v>6.9675925925925921E-3</c:v>
                </c:pt>
                <c:pt idx="603">
                  <c:v>6.9791666666666674E-3</c:v>
                </c:pt>
                <c:pt idx="604">
                  <c:v>6.9907407407407409E-3</c:v>
                </c:pt>
                <c:pt idx="605">
                  <c:v>7.0023148148148154E-3</c:v>
                </c:pt>
                <c:pt idx="606">
                  <c:v>7.013888888888889E-3</c:v>
                </c:pt>
                <c:pt idx="607">
                  <c:v>7.0254629629629634E-3</c:v>
                </c:pt>
                <c:pt idx="608">
                  <c:v>7.037037037037037E-3</c:v>
                </c:pt>
                <c:pt idx="609">
                  <c:v>7.0486111111111105E-3</c:v>
                </c:pt>
                <c:pt idx="610">
                  <c:v>7.0601851851851841E-3</c:v>
                </c:pt>
                <c:pt idx="611">
                  <c:v>7.0717592592592594E-3</c:v>
                </c:pt>
                <c:pt idx="612">
                  <c:v>7.083333333333333E-3</c:v>
                </c:pt>
                <c:pt idx="613">
                  <c:v>7.0949074074074074E-3</c:v>
                </c:pt>
                <c:pt idx="614">
                  <c:v>7.106481481481481E-3</c:v>
                </c:pt>
                <c:pt idx="615">
                  <c:v>7.1180555555555554E-3</c:v>
                </c:pt>
                <c:pt idx="616">
                  <c:v>7.1296296296296307E-3</c:v>
                </c:pt>
                <c:pt idx="617">
                  <c:v>7.1412037037037043E-3</c:v>
                </c:pt>
                <c:pt idx="618">
                  <c:v>7.1527777777777787E-3</c:v>
                </c:pt>
                <c:pt idx="619">
                  <c:v>7.1643518518518514E-3</c:v>
                </c:pt>
                <c:pt idx="620">
                  <c:v>7.1759259259259259E-3</c:v>
                </c:pt>
                <c:pt idx="621">
                  <c:v>7.1874999999999994E-3</c:v>
                </c:pt>
                <c:pt idx="622">
                  <c:v>7.1990740740740739E-3</c:v>
                </c:pt>
                <c:pt idx="623">
                  <c:v>7.2106481481481475E-3</c:v>
                </c:pt>
                <c:pt idx="624">
                  <c:v>7.2222222222222228E-3</c:v>
                </c:pt>
                <c:pt idx="625">
                  <c:v>7.2337962962962963E-3</c:v>
                </c:pt>
                <c:pt idx="626">
                  <c:v>7.2453703703703708E-3</c:v>
                </c:pt>
                <c:pt idx="627">
                  <c:v>7.2569444444444443E-3</c:v>
                </c:pt>
                <c:pt idx="628">
                  <c:v>7.2685185185185188E-3</c:v>
                </c:pt>
                <c:pt idx="629">
                  <c:v>7.2800925925925915E-3</c:v>
                </c:pt>
                <c:pt idx="630">
                  <c:v>7.2916666666666659E-3</c:v>
                </c:pt>
                <c:pt idx="631">
                  <c:v>7.3032407407407412E-3</c:v>
                </c:pt>
                <c:pt idx="632">
                  <c:v>7.3148148148148148E-3</c:v>
                </c:pt>
                <c:pt idx="633">
                  <c:v>7.3263888888888892E-3</c:v>
                </c:pt>
                <c:pt idx="634">
                  <c:v>7.3379629629629628E-3</c:v>
                </c:pt>
                <c:pt idx="635">
                  <c:v>7.3495370370370372E-3</c:v>
                </c:pt>
                <c:pt idx="636">
                  <c:v>7.3611111111111108E-3</c:v>
                </c:pt>
                <c:pt idx="637">
                  <c:v>7.3726851851851861E-3</c:v>
                </c:pt>
                <c:pt idx="638">
                  <c:v>7.3842592592592597E-3</c:v>
                </c:pt>
                <c:pt idx="639">
                  <c:v>7.3958333333333341E-3</c:v>
                </c:pt>
                <c:pt idx="640">
                  <c:v>7.4074074074074068E-3</c:v>
                </c:pt>
                <c:pt idx="641">
                  <c:v>7.4189814814814813E-3</c:v>
                </c:pt>
                <c:pt idx="642">
                  <c:v>7.4305555555555548E-3</c:v>
                </c:pt>
                <c:pt idx="643">
                  <c:v>7.4421296296296293E-3</c:v>
                </c:pt>
                <c:pt idx="644">
                  <c:v>7.4537037037037028E-3</c:v>
                </c:pt>
                <c:pt idx="645">
                  <c:v>7.4652777777777781E-3</c:v>
                </c:pt>
                <c:pt idx="646">
                  <c:v>7.4768518518518526E-3</c:v>
                </c:pt>
                <c:pt idx="647">
                  <c:v>7.4884259259259262E-3</c:v>
                </c:pt>
                <c:pt idx="648">
                  <c:v>7.5000000000000006E-3</c:v>
                </c:pt>
                <c:pt idx="649">
                  <c:v>7.5115740740740742E-3</c:v>
                </c:pt>
                <c:pt idx="650">
                  <c:v>7.5231481481481477E-3</c:v>
                </c:pt>
                <c:pt idx="651">
                  <c:v>7.5347222222222213E-3</c:v>
                </c:pt>
                <c:pt idx="652">
                  <c:v>7.5462962962962966E-3</c:v>
                </c:pt>
                <c:pt idx="653">
                  <c:v>7.5578703703703702E-3</c:v>
                </c:pt>
                <c:pt idx="654">
                  <c:v>7.5694444444444446E-3</c:v>
                </c:pt>
                <c:pt idx="655">
                  <c:v>7.5810185185185182E-3</c:v>
                </c:pt>
                <c:pt idx="656">
                  <c:v>7.5925925925925926E-3</c:v>
                </c:pt>
                <c:pt idx="657">
                  <c:v>7.6041666666666662E-3</c:v>
                </c:pt>
                <c:pt idx="658">
                  <c:v>7.6157407407407415E-3</c:v>
                </c:pt>
                <c:pt idx="659">
                  <c:v>7.6273148148148151E-3</c:v>
                </c:pt>
                <c:pt idx="660">
                  <c:v>7.6388888888888886E-3</c:v>
                </c:pt>
                <c:pt idx="661">
                  <c:v>7.6504629629629631E-3</c:v>
                </c:pt>
                <c:pt idx="662">
                  <c:v>7.6620370370370366E-3</c:v>
                </c:pt>
                <c:pt idx="663">
                  <c:v>7.6736111111111111E-3</c:v>
                </c:pt>
                <c:pt idx="664">
                  <c:v>7.6851851851851847E-3</c:v>
                </c:pt>
                <c:pt idx="665">
                  <c:v>7.69675925925926E-3</c:v>
                </c:pt>
                <c:pt idx="666">
                  <c:v>7.7083333333333335E-3</c:v>
                </c:pt>
                <c:pt idx="667">
                  <c:v>7.719907407407408E-3</c:v>
                </c:pt>
                <c:pt idx="668">
                  <c:v>7.7314814814814815E-3</c:v>
                </c:pt>
                <c:pt idx="669">
                  <c:v>7.743055555555556E-3</c:v>
                </c:pt>
                <c:pt idx="670">
                  <c:v>7.7546296296296287E-3</c:v>
                </c:pt>
                <c:pt idx="671">
                  <c:v>7.7662037037037031E-3</c:v>
                </c:pt>
                <c:pt idx="672">
                  <c:v>7.7777777777777767E-3</c:v>
                </c:pt>
                <c:pt idx="673">
                  <c:v>7.789351851851852E-3</c:v>
                </c:pt>
                <c:pt idx="674">
                  <c:v>7.8009259259259256E-3</c:v>
                </c:pt>
                <c:pt idx="675">
                  <c:v>7.8125E-3</c:v>
                </c:pt>
                <c:pt idx="676">
                  <c:v>7.8240740740740753E-3</c:v>
                </c:pt>
                <c:pt idx="677">
                  <c:v>7.8356481481481489E-3</c:v>
                </c:pt>
                <c:pt idx="678">
                  <c:v>7.8472222222222224E-3</c:v>
                </c:pt>
                <c:pt idx="679">
                  <c:v>7.858796296296296E-3</c:v>
                </c:pt>
                <c:pt idx="680">
                  <c:v>7.8703703703703713E-3</c:v>
                </c:pt>
                <c:pt idx="681">
                  <c:v>7.8819444444444432E-3</c:v>
                </c:pt>
                <c:pt idx="682">
                  <c:v>7.8935185185185185E-3</c:v>
                </c:pt>
                <c:pt idx="683">
                  <c:v>7.905092592592592E-3</c:v>
                </c:pt>
                <c:pt idx="684">
                  <c:v>7.9166666666666673E-3</c:v>
                </c:pt>
                <c:pt idx="685">
                  <c:v>7.9282407407407409E-3</c:v>
                </c:pt>
                <c:pt idx="686">
                  <c:v>7.9398148148148145E-3</c:v>
                </c:pt>
                <c:pt idx="687">
                  <c:v>7.951388888888888E-3</c:v>
                </c:pt>
                <c:pt idx="688">
                  <c:v>7.9629629629629634E-3</c:v>
                </c:pt>
                <c:pt idx="689">
                  <c:v>7.9745370370370369E-3</c:v>
                </c:pt>
                <c:pt idx="690">
                  <c:v>7.9861111111111122E-3</c:v>
                </c:pt>
                <c:pt idx="691">
                  <c:v>7.9976851851851858E-3</c:v>
                </c:pt>
                <c:pt idx="692">
                  <c:v>8.0092592592592594E-3</c:v>
                </c:pt>
                <c:pt idx="693">
                  <c:v>8.0208333333333329E-3</c:v>
                </c:pt>
                <c:pt idx="694">
                  <c:v>8.0324074074074065E-3</c:v>
                </c:pt>
                <c:pt idx="695">
                  <c:v>8.0439814814814818E-3</c:v>
                </c:pt>
                <c:pt idx="696">
                  <c:v>8.0555555555555554E-3</c:v>
                </c:pt>
                <c:pt idx="697">
                  <c:v>8.0671296296296307E-3</c:v>
                </c:pt>
                <c:pt idx="698">
                  <c:v>8.0787037037037043E-3</c:v>
                </c:pt>
                <c:pt idx="699">
                  <c:v>8.0902777777777778E-3</c:v>
                </c:pt>
                <c:pt idx="700">
                  <c:v>8.1018518518518514E-3</c:v>
                </c:pt>
                <c:pt idx="701">
                  <c:v>8.113425925925925E-3</c:v>
                </c:pt>
                <c:pt idx="702">
                  <c:v>8.1249999999999985E-3</c:v>
                </c:pt>
                <c:pt idx="703">
                  <c:v>8.1365740740740738E-3</c:v>
                </c:pt>
                <c:pt idx="704">
                  <c:v>8.1481481481481474E-3</c:v>
                </c:pt>
                <c:pt idx="705">
                  <c:v>8.1597222222222227E-3</c:v>
                </c:pt>
                <c:pt idx="706">
                  <c:v>8.1712962962962963E-3</c:v>
                </c:pt>
                <c:pt idx="707">
                  <c:v>8.1828703703703699E-3</c:v>
                </c:pt>
                <c:pt idx="708">
                  <c:v>8.1944444444444452E-3</c:v>
                </c:pt>
                <c:pt idx="709">
                  <c:v>8.2060185185185187E-3</c:v>
                </c:pt>
                <c:pt idx="710">
                  <c:v>8.217592592592594E-3</c:v>
                </c:pt>
                <c:pt idx="711">
                  <c:v>8.2291666666666659E-3</c:v>
                </c:pt>
                <c:pt idx="712">
                  <c:v>8.2407407407407412E-3</c:v>
                </c:pt>
                <c:pt idx="713">
                  <c:v>8.2523148148148148E-3</c:v>
                </c:pt>
                <c:pt idx="714">
                  <c:v>8.2638888888888883E-3</c:v>
                </c:pt>
                <c:pt idx="715">
                  <c:v>8.2754629629629619E-3</c:v>
                </c:pt>
                <c:pt idx="716">
                  <c:v>8.2870370370370372E-3</c:v>
                </c:pt>
                <c:pt idx="717">
                  <c:v>8.2986111111111108E-3</c:v>
                </c:pt>
                <c:pt idx="718">
                  <c:v>8.3101851851851861E-3</c:v>
                </c:pt>
                <c:pt idx="719">
                  <c:v>8.3217592592592596E-3</c:v>
                </c:pt>
                <c:pt idx="720">
                  <c:v>8.3333333333333332E-3</c:v>
                </c:pt>
                <c:pt idx="721">
                  <c:v>8.3449074074074085E-3</c:v>
                </c:pt>
                <c:pt idx="722">
                  <c:v>8.3564814814814804E-3</c:v>
                </c:pt>
                <c:pt idx="723">
                  <c:v>8.3680555555555557E-3</c:v>
                </c:pt>
                <c:pt idx="724">
                  <c:v>8.3796296296296292E-3</c:v>
                </c:pt>
                <c:pt idx="725">
                  <c:v>8.3912037037037045E-3</c:v>
                </c:pt>
                <c:pt idx="726">
                  <c:v>8.4027777777777781E-3</c:v>
                </c:pt>
                <c:pt idx="727">
                  <c:v>8.4143518518518517E-3</c:v>
                </c:pt>
                <c:pt idx="728">
                  <c:v>8.4259259259259253E-3</c:v>
                </c:pt>
                <c:pt idx="729">
                  <c:v>8.4375000000000006E-3</c:v>
                </c:pt>
                <c:pt idx="730">
                  <c:v>8.4490740740740741E-3</c:v>
                </c:pt>
                <c:pt idx="731">
                  <c:v>8.4606481481481494E-3</c:v>
                </c:pt>
                <c:pt idx="732">
                  <c:v>8.4722222222222213E-3</c:v>
                </c:pt>
                <c:pt idx="733">
                  <c:v>8.4837962962962966E-3</c:v>
                </c:pt>
                <c:pt idx="734">
                  <c:v>8.4953703703703701E-3</c:v>
                </c:pt>
                <c:pt idx="735">
                  <c:v>8.5069444444444437E-3</c:v>
                </c:pt>
                <c:pt idx="736">
                  <c:v>8.518518518518519E-3</c:v>
                </c:pt>
                <c:pt idx="737">
                  <c:v>8.5300925925925926E-3</c:v>
                </c:pt>
                <c:pt idx="738">
                  <c:v>8.5416666666666679E-3</c:v>
                </c:pt>
                <c:pt idx="739">
                  <c:v>8.5532407407407415E-3</c:v>
                </c:pt>
                <c:pt idx="740">
                  <c:v>8.564814814814815E-3</c:v>
                </c:pt>
                <c:pt idx="741">
                  <c:v>8.5763888888888886E-3</c:v>
                </c:pt>
                <c:pt idx="742">
                  <c:v>8.5879629629629622E-3</c:v>
                </c:pt>
                <c:pt idx="743">
                  <c:v>8.5995370370370357E-3</c:v>
                </c:pt>
                <c:pt idx="744">
                  <c:v>8.611111111111111E-3</c:v>
                </c:pt>
                <c:pt idx="745">
                  <c:v>8.6226851851851846E-3</c:v>
                </c:pt>
                <c:pt idx="746">
                  <c:v>8.6342592592592599E-3</c:v>
                </c:pt>
                <c:pt idx="747">
                  <c:v>8.6458333333333335E-3</c:v>
                </c:pt>
                <c:pt idx="748">
                  <c:v>8.6574074074074071E-3</c:v>
                </c:pt>
                <c:pt idx="749">
                  <c:v>8.6689814814814806E-3</c:v>
                </c:pt>
                <c:pt idx="750">
                  <c:v>8.6805555555555559E-3</c:v>
                </c:pt>
                <c:pt idx="751">
                  <c:v>8.6921296296296312E-3</c:v>
                </c:pt>
                <c:pt idx="752">
                  <c:v>8.7037037037037031E-3</c:v>
                </c:pt>
                <c:pt idx="753">
                  <c:v>8.7152777777777784E-3</c:v>
                </c:pt>
                <c:pt idx="754">
                  <c:v>8.726851851851852E-3</c:v>
                </c:pt>
                <c:pt idx="755">
                  <c:v>8.7384259259259255E-3</c:v>
                </c:pt>
                <c:pt idx="756">
                  <c:v>8.7499999999999991E-3</c:v>
                </c:pt>
                <c:pt idx="757">
                  <c:v>8.7615740740740744E-3</c:v>
                </c:pt>
                <c:pt idx="758">
                  <c:v>8.773148148148148E-3</c:v>
                </c:pt>
                <c:pt idx="759">
                  <c:v>8.7847222222222233E-3</c:v>
                </c:pt>
                <c:pt idx="760">
                  <c:v>8.7962962962962968E-3</c:v>
                </c:pt>
                <c:pt idx="761">
                  <c:v>8.8078703703703704E-3</c:v>
                </c:pt>
                <c:pt idx="762">
                  <c:v>8.819444444444444E-3</c:v>
                </c:pt>
                <c:pt idx="763">
                  <c:v>8.8310185185185176E-3</c:v>
                </c:pt>
                <c:pt idx="764">
                  <c:v>8.8425925925925911E-3</c:v>
                </c:pt>
                <c:pt idx="765">
                  <c:v>8.8541666666666664E-3</c:v>
                </c:pt>
                <c:pt idx="766">
                  <c:v>8.8657407407407417E-3</c:v>
                </c:pt>
                <c:pt idx="767">
                  <c:v>8.8773148148148153E-3</c:v>
                </c:pt>
                <c:pt idx="768">
                  <c:v>8.8888888888888889E-3</c:v>
                </c:pt>
                <c:pt idx="769">
                  <c:v>8.9004629629629625E-3</c:v>
                </c:pt>
                <c:pt idx="770">
                  <c:v>8.9120370370370378E-3</c:v>
                </c:pt>
                <c:pt idx="771">
                  <c:v>8.9236111111111113E-3</c:v>
                </c:pt>
                <c:pt idx="772">
                  <c:v>8.9351851851851866E-3</c:v>
                </c:pt>
                <c:pt idx="773">
                  <c:v>8.9467592592592585E-3</c:v>
                </c:pt>
                <c:pt idx="774">
                  <c:v>8.9583333333333338E-3</c:v>
                </c:pt>
                <c:pt idx="775">
                  <c:v>8.9699074074074073E-3</c:v>
                </c:pt>
                <c:pt idx="776">
                  <c:v>8.9814814814814809E-3</c:v>
                </c:pt>
                <c:pt idx="777">
                  <c:v>8.9930555555555545E-3</c:v>
                </c:pt>
                <c:pt idx="778">
                  <c:v>9.0046296296296298E-3</c:v>
                </c:pt>
                <c:pt idx="779">
                  <c:v>9.0162037037037034E-3</c:v>
                </c:pt>
                <c:pt idx="780">
                  <c:v>9.0277777777777787E-3</c:v>
                </c:pt>
                <c:pt idx="781">
                  <c:v>9.0393518518518522E-3</c:v>
                </c:pt>
                <c:pt idx="782">
                  <c:v>9.0509259259259258E-3</c:v>
                </c:pt>
                <c:pt idx="783">
                  <c:v>9.0624999999999994E-3</c:v>
                </c:pt>
                <c:pt idx="784">
                  <c:v>9.0740740740740729E-3</c:v>
                </c:pt>
                <c:pt idx="785">
                  <c:v>9.0856481481481483E-3</c:v>
                </c:pt>
                <c:pt idx="786">
                  <c:v>9.0972222222222218E-3</c:v>
                </c:pt>
                <c:pt idx="787">
                  <c:v>9.1087962962962971E-3</c:v>
                </c:pt>
                <c:pt idx="788">
                  <c:v>9.1203703703703707E-3</c:v>
                </c:pt>
                <c:pt idx="789">
                  <c:v>9.1319444444444443E-3</c:v>
                </c:pt>
                <c:pt idx="790">
                  <c:v>9.1435185185185178E-3</c:v>
                </c:pt>
                <c:pt idx="791">
                  <c:v>9.1550925925925931E-3</c:v>
                </c:pt>
                <c:pt idx="792">
                  <c:v>9.1666666666666667E-3</c:v>
                </c:pt>
                <c:pt idx="793">
                  <c:v>9.1782407407407403E-3</c:v>
                </c:pt>
                <c:pt idx="794">
                  <c:v>9.1898148148148139E-3</c:v>
                </c:pt>
                <c:pt idx="795">
                  <c:v>9.2013888888888892E-3</c:v>
                </c:pt>
                <c:pt idx="796">
                  <c:v>9.2129629629629627E-3</c:v>
                </c:pt>
                <c:pt idx="797">
                  <c:v>9.2245370370370363E-3</c:v>
                </c:pt>
                <c:pt idx="798">
                  <c:v>9.2361111111111116E-3</c:v>
                </c:pt>
                <c:pt idx="799">
                  <c:v>9.2476851851851852E-3</c:v>
                </c:pt>
                <c:pt idx="800">
                  <c:v>9.2592592592592605E-3</c:v>
                </c:pt>
                <c:pt idx="801">
                  <c:v>9.2708333333333341E-3</c:v>
                </c:pt>
                <c:pt idx="802">
                  <c:v>9.2824074074074076E-3</c:v>
                </c:pt>
                <c:pt idx="803">
                  <c:v>9.2939814814814812E-3</c:v>
                </c:pt>
                <c:pt idx="804">
                  <c:v>9.3055555555555548E-3</c:v>
                </c:pt>
                <c:pt idx="805">
                  <c:v>9.3171296296296283E-3</c:v>
                </c:pt>
                <c:pt idx="806">
                  <c:v>9.3287037037037036E-3</c:v>
                </c:pt>
                <c:pt idx="807">
                  <c:v>9.3402777777777772E-3</c:v>
                </c:pt>
                <c:pt idx="808">
                  <c:v>9.3518518518518525E-3</c:v>
                </c:pt>
                <c:pt idx="809">
                  <c:v>9.3634259259259261E-3</c:v>
                </c:pt>
                <c:pt idx="810">
                  <c:v>9.3749999999999997E-3</c:v>
                </c:pt>
                <c:pt idx="811">
                  <c:v>9.386574074074075E-3</c:v>
                </c:pt>
                <c:pt idx="812">
                  <c:v>9.3981481481481485E-3</c:v>
                </c:pt>
                <c:pt idx="813">
                  <c:v>9.4097222222222238E-3</c:v>
                </c:pt>
                <c:pt idx="814">
                  <c:v>9.4212962962962957E-3</c:v>
                </c:pt>
                <c:pt idx="815">
                  <c:v>9.432870370370371E-3</c:v>
                </c:pt>
                <c:pt idx="816">
                  <c:v>9.4444444444444445E-3</c:v>
                </c:pt>
                <c:pt idx="817">
                  <c:v>9.4560185185185181E-3</c:v>
                </c:pt>
                <c:pt idx="818">
                  <c:v>9.4675925925925917E-3</c:v>
                </c:pt>
                <c:pt idx="819">
                  <c:v>9.479166666666667E-3</c:v>
                </c:pt>
                <c:pt idx="820">
                  <c:v>9.4907407407407406E-3</c:v>
                </c:pt>
                <c:pt idx="821">
                  <c:v>9.5023148148148159E-3</c:v>
                </c:pt>
                <c:pt idx="822">
                  <c:v>9.5138888888888894E-3</c:v>
                </c:pt>
                <c:pt idx="823">
                  <c:v>9.525462962962963E-3</c:v>
                </c:pt>
                <c:pt idx="824">
                  <c:v>9.5370370370370366E-3</c:v>
                </c:pt>
                <c:pt idx="825">
                  <c:v>9.5486111111111101E-3</c:v>
                </c:pt>
                <c:pt idx="826">
                  <c:v>9.5601851851851855E-3</c:v>
                </c:pt>
                <c:pt idx="827">
                  <c:v>9.571759259259259E-3</c:v>
                </c:pt>
                <c:pt idx="828">
                  <c:v>9.5833333333333343E-3</c:v>
                </c:pt>
                <c:pt idx="829">
                  <c:v>9.5949074074074079E-3</c:v>
                </c:pt>
                <c:pt idx="830">
                  <c:v>9.6064814814814815E-3</c:v>
                </c:pt>
                <c:pt idx="831">
                  <c:v>9.618055555555555E-3</c:v>
                </c:pt>
                <c:pt idx="832">
                  <c:v>9.6296296296296303E-3</c:v>
                </c:pt>
                <c:pt idx="833">
                  <c:v>9.6412037037037039E-3</c:v>
                </c:pt>
                <c:pt idx="834">
                  <c:v>9.6527777777777775E-3</c:v>
                </c:pt>
                <c:pt idx="835">
                  <c:v>9.6643518518518511E-3</c:v>
                </c:pt>
                <c:pt idx="836">
                  <c:v>9.6759259259259264E-3</c:v>
                </c:pt>
                <c:pt idx="837">
                  <c:v>9.6874999999999999E-3</c:v>
                </c:pt>
                <c:pt idx="838">
                  <c:v>9.6990740740740735E-3</c:v>
                </c:pt>
                <c:pt idx="839">
                  <c:v>9.7106481481481471E-3</c:v>
                </c:pt>
                <c:pt idx="840">
                  <c:v>9.7222222222222224E-3</c:v>
                </c:pt>
                <c:pt idx="841">
                  <c:v>9.7337962962962977E-3</c:v>
                </c:pt>
                <c:pt idx="842">
                  <c:v>9.7453703703703713E-3</c:v>
                </c:pt>
                <c:pt idx="843">
                  <c:v>9.7569444444444448E-3</c:v>
                </c:pt>
                <c:pt idx="844">
                  <c:v>9.7685185185185184E-3</c:v>
                </c:pt>
                <c:pt idx="845">
                  <c:v>9.780092592592592E-3</c:v>
                </c:pt>
                <c:pt idx="846">
                  <c:v>9.7916666666666655E-3</c:v>
                </c:pt>
                <c:pt idx="847">
                  <c:v>9.8032407407407408E-3</c:v>
                </c:pt>
                <c:pt idx="848">
                  <c:v>9.8148148148148144E-3</c:v>
                </c:pt>
                <c:pt idx="849">
                  <c:v>9.8263888888888897E-3</c:v>
                </c:pt>
                <c:pt idx="850">
                  <c:v>9.8379629629629633E-3</c:v>
                </c:pt>
                <c:pt idx="851">
                  <c:v>9.8495370370370369E-3</c:v>
                </c:pt>
                <c:pt idx="852">
                  <c:v>9.8611111111111104E-3</c:v>
                </c:pt>
                <c:pt idx="853">
                  <c:v>9.8726851851851857E-3</c:v>
                </c:pt>
                <c:pt idx="854">
                  <c:v>9.8842592592592576E-3</c:v>
                </c:pt>
                <c:pt idx="855">
                  <c:v>9.8958333333333329E-3</c:v>
                </c:pt>
                <c:pt idx="856">
                  <c:v>9.9074074074074082E-3</c:v>
                </c:pt>
                <c:pt idx="857">
                  <c:v>9.9189814814814817E-3</c:v>
                </c:pt>
                <c:pt idx="858">
                  <c:v>9.9305555555555553E-3</c:v>
                </c:pt>
                <c:pt idx="859">
                  <c:v>9.9421296296296289E-3</c:v>
                </c:pt>
                <c:pt idx="860">
                  <c:v>9.9537037037037042E-3</c:v>
                </c:pt>
                <c:pt idx="861">
                  <c:v>9.9652777777777778E-3</c:v>
                </c:pt>
                <c:pt idx="862">
                  <c:v>9.9768518518518531E-3</c:v>
                </c:pt>
                <c:pt idx="863">
                  <c:v>9.9884259259259266E-3</c:v>
                </c:pt>
                <c:pt idx="864">
                  <c:v>0.01</c:v>
                </c:pt>
                <c:pt idx="865">
                  <c:v>1.0011574074074074E-2</c:v>
                </c:pt>
                <c:pt idx="866">
                  <c:v>1.0023148148148147E-2</c:v>
                </c:pt>
                <c:pt idx="867">
                  <c:v>1.0034722222222221E-2</c:v>
                </c:pt>
                <c:pt idx="868">
                  <c:v>1.0046296296296296E-2</c:v>
                </c:pt>
                <c:pt idx="869">
                  <c:v>1.005787037037037E-2</c:v>
                </c:pt>
                <c:pt idx="870">
                  <c:v>1.0069444444444445E-2</c:v>
                </c:pt>
                <c:pt idx="871">
                  <c:v>1.0081018518518519E-2</c:v>
                </c:pt>
                <c:pt idx="872">
                  <c:v>1.0092592592592592E-2</c:v>
                </c:pt>
                <c:pt idx="873">
                  <c:v>1.0104166666666668E-2</c:v>
                </c:pt>
                <c:pt idx="874">
                  <c:v>1.0115740740740741E-2</c:v>
                </c:pt>
                <c:pt idx="875">
                  <c:v>1.0127314814814815E-2</c:v>
                </c:pt>
                <c:pt idx="876">
                  <c:v>1.0138888888888888E-2</c:v>
                </c:pt>
                <c:pt idx="877">
                  <c:v>1.0150462962962964E-2</c:v>
                </c:pt>
                <c:pt idx="878">
                  <c:v>1.0162037037037037E-2</c:v>
                </c:pt>
                <c:pt idx="879">
                  <c:v>1.0173611111111111E-2</c:v>
                </c:pt>
                <c:pt idx="880">
                  <c:v>1.0185185185185184E-2</c:v>
                </c:pt>
                <c:pt idx="881">
                  <c:v>1.019675925925926E-2</c:v>
                </c:pt>
                <c:pt idx="882">
                  <c:v>1.0208333333333333E-2</c:v>
                </c:pt>
                <c:pt idx="883">
                  <c:v>1.0219907407407408E-2</c:v>
                </c:pt>
                <c:pt idx="884">
                  <c:v>1.0231481481481482E-2</c:v>
                </c:pt>
                <c:pt idx="885">
                  <c:v>1.0243055555555556E-2</c:v>
                </c:pt>
                <c:pt idx="886">
                  <c:v>1.0254629629629629E-2</c:v>
                </c:pt>
                <c:pt idx="887">
                  <c:v>1.0266203703703703E-2</c:v>
                </c:pt>
                <c:pt idx="888">
                  <c:v>1.0277777777777778E-2</c:v>
                </c:pt>
                <c:pt idx="889">
                  <c:v>1.0289351851851852E-2</c:v>
                </c:pt>
                <c:pt idx="890">
                  <c:v>1.0300925925925927E-2</c:v>
                </c:pt>
                <c:pt idx="891">
                  <c:v>1.03125E-2</c:v>
                </c:pt>
                <c:pt idx="892">
                  <c:v>1.0324074074074074E-2</c:v>
                </c:pt>
                <c:pt idx="893">
                  <c:v>1.0335648148148148E-2</c:v>
                </c:pt>
                <c:pt idx="894">
                  <c:v>1.0347222222222223E-2</c:v>
                </c:pt>
                <c:pt idx="895">
                  <c:v>1.0358796296296295E-2</c:v>
                </c:pt>
                <c:pt idx="896">
                  <c:v>1.037037037037037E-2</c:v>
                </c:pt>
                <c:pt idx="897">
                  <c:v>1.0381944444444444E-2</c:v>
                </c:pt>
                <c:pt idx="898">
                  <c:v>1.0393518518518519E-2</c:v>
                </c:pt>
                <c:pt idx="899">
                  <c:v>1.0405092592592593E-2</c:v>
                </c:pt>
                <c:pt idx="900">
                  <c:v>1.0416666666666666E-2</c:v>
                </c:pt>
                <c:pt idx="901">
                  <c:v>1.042824074074074E-2</c:v>
                </c:pt>
                <c:pt idx="902">
                  <c:v>1.0439814814814813E-2</c:v>
                </c:pt>
                <c:pt idx="903">
                  <c:v>1.045138888888889E-2</c:v>
                </c:pt>
                <c:pt idx="904">
                  <c:v>1.0462962962962964E-2</c:v>
                </c:pt>
                <c:pt idx="905">
                  <c:v>1.0474537037037037E-2</c:v>
                </c:pt>
                <c:pt idx="906">
                  <c:v>1.0486111111111111E-2</c:v>
                </c:pt>
                <c:pt idx="907">
                  <c:v>1.0497685185185186E-2</c:v>
                </c:pt>
                <c:pt idx="908">
                  <c:v>1.050925925925926E-2</c:v>
                </c:pt>
                <c:pt idx="909">
                  <c:v>1.0520833333333333E-2</c:v>
                </c:pt>
                <c:pt idx="910">
                  <c:v>1.0532407407407407E-2</c:v>
                </c:pt>
                <c:pt idx="911">
                  <c:v>1.0543981481481481E-2</c:v>
                </c:pt>
                <c:pt idx="912">
                  <c:v>1.0555555555555554E-2</c:v>
                </c:pt>
                <c:pt idx="913">
                  <c:v>1.0567129629629629E-2</c:v>
                </c:pt>
                <c:pt idx="914">
                  <c:v>1.0578703703703703E-2</c:v>
                </c:pt>
                <c:pt idx="915">
                  <c:v>1.0590277777777777E-2</c:v>
                </c:pt>
                <c:pt idx="916">
                  <c:v>1.0601851851851854E-2</c:v>
                </c:pt>
                <c:pt idx="917">
                  <c:v>1.0613425925925927E-2</c:v>
                </c:pt>
                <c:pt idx="918">
                  <c:v>1.0625000000000001E-2</c:v>
                </c:pt>
                <c:pt idx="919">
                  <c:v>1.0636574074074074E-2</c:v>
                </c:pt>
                <c:pt idx="920">
                  <c:v>1.064814814814815E-2</c:v>
                </c:pt>
                <c:pt idx="921">
                  <c:v>1.0659722222222221E-2</c:v>
                </c:pt>
                <c:pt idx="922">
                  <c:v>1.0671296296296297E-2</c:v>
                </c:pt>
                <c:pt idx="923">
                  <c:v>1.068287037037037E-2</c:v>
                </c:pt>
                <c:pt idx="924">
                  <c:v>1.0694444444444444E-2</c:v>
                </c:pt>
                <c:pt idx="925">
                  <c:v>1.0706018518518517E-2</c:v>
                </c:pt>
                <c:pt idx="926">
                  <c:v>1.0717592592592593E-2</c:v>
                </c:pt>
                <c:pt idx="927">
                  <c:v>1.0729166666666666E-2</c:v>
                </c:pt>
                <c:pt idx="928">
                  <c:v>1.074074074074074E-2</c:v>
                </c:pt>
                <c:pt idx="929">
                  <c:v>1.0752314814814814E-2</c:v>
                </c:pt>
                <c:pt idx="930">
                  <c:v>1.0763888888888891E-2</c:v>
                </c:pt>
                <c:pt idx="931">
                  <c:v>1.0775462962962964E-2</c:v>
                </c:pt>
                <c:pt idx="932">
                  <c:v>1.0787037037037038E-2</c:v>
                </c:pt>
                <c:pt idx="933">
                  <c:v>1.0798611111111111E-2</c:v>
                </c:pt>
                <c:pt idx="934">
                  <c:v>1.0810185185185185E-2</c:v>
                </c:pt>
                <c:pt idx="935">
                  <c:v>1.082175925925926E-2</c:v>
                </c:pt>
                <c:pt idx="936">
                  <c:v>1.0833333333333334E-2</c:v>
                </c:pt>
                <c:pt idx="937">
                  <c:v>1.0844907407407407E-2</c:v>
                </c:pt>
                <c:pt idx="938">
                  <c:v>1.0856481481481481E-2</c:v>
                </c:pt>
                <c:pt idx="939">
                  <c:v>1.0868055555555556E-2</c:v>
                </c:pt>
                <c:pt idx="940">
                  <c:v>1.087962962962963E-2</c:v>
                </c:pt>
                <c:pt idx="941">
                  <c:v>1.0891203703703703E-2</c:v>
                </c:pt>
                <c:pt idx="942">
                  <c:v>1.0902777777777777E-2</c:v>
                </c:pt>
                <c:pt idx="943">
                  <c:v>1.091435185185185E-2</c:v>
                </c:pt>
                <c:pt idx="944">
                  <c:v>1.0925925925925924E-2</c:v>
                </c:pt>
                <c:pt idx="945">
                  <c:v>1.0937500000000001E-2</c:v>
                </c:pt>
                <c:pt idx="946">
                  <c:v>1.0949074074074075E-2</c:v>
                </c:pt>
                <c:pt idx="947">
                  <c:v>1.0960648148148148E-2</c:v>
                </c:pt>
                <c:pt idx="948">
                  <c:v>1.0972222222222223E-2</c:v>
                </c:pt>
                <c:pt idx="949">
                  <c:v>1.0983796296296297E-2</c:v>
                </c:pt>
                <c:pt idx="950">
                  <c:v>1.0995370370370371E-2</c:v>
                </c:pt>
                <c:pt idx="951">
                  <c:v>1.1006944444444444E-2</c:v>
                </c:pt>
                <c:pt idx="952">
                  <c:v>1.1018518518518518E-2</c:v>
                </c:pt>
                <c:pt idx="953">
                  <c:v>1.1030092592592591E-2</c:v>
                </c:pt>
                <c:pt idx="954">
                  <c:v>1.1041666666666667E-2</c:v>
                </c:pt>
                <c:pt idx="955">
                  <c:v>1.105324074074074E-2</c:v>
                </c:pt>
                <c:pt idx="956">
                  <c:v>1.1064814814814814E-2</c:v>
                </c:pt>
                <c:pt idx="957">
                  <c:v>1.1076388888888887E-2</c:v>
                </c:pt>
                <c:pt idx="958">
                  <c:v>1.1087962962962964E-2</c:v>
                </c:pt>
                <c:pt idx="959">
                  <c:v>1.1099537037037038E-2</c:v>
                </c:pt>
                <c:pt idx="960">
                  <c:v>1.1111111111111112E-2</c:v>
                </c:pt>
                <c:pt idx="961">
                  <c:v>1.1122685185185185E-2</c:v>
                </c:pt>
                <c:pt idx="962">
                  <c:v>1.113425925925926E-2</c:v>
                </c:pt>
                <c:pt idx="963">
                  <c:v>1.1145833333333334E-2</c:v>
                </c:pt>
                <c:pt idx="964">
                  <c:v>1.1157407407407408E-2</c:v>
                </c:pt>
                <c:pt idx="965">
                  <c:v>1.1168981481481481E-2</c:v>
                </c:pt>
                <c:pt idx="966">
                  <c:v>1.1180555555555556E-2</c:v>
                </c:pt>
                <c:pt idx="967">
                  <c:v>1.1180555555555556E-2</c:v>
                </c:pt>
                <c:pt idx="968">
                  <c:v>1.1203703703703704E-2</c:v>
                </c:pt>
                <c:pt idx="969">
                  <c:v>1.1215277777777777E-2</c:v>
                </c:pt>
                <c:pt idx="970">
                  <c:v>1.1215277777777777E-2</c:v>
                </c:pt>
                <c:pt idx="971">
                  <c:v>1.1226851851851854E-2</c:v>
                </c:pt>
                <c:pt idx="972">
                  <c:v>1.1238425925925928E-2</c:v>
                </c:pt>
                <c:pt idx="973">
                  <c:v>1.1249999999999998E-2</c:v>
                </c:pt>
                <c:pt idx="974">
                  <c:v>1.1261574074074071E-2</c:v>
                </c:pt>
                <c:pt idx="975">
                  <c:v>1.1273148148148148E-2</c:v>
                </c:pt>
                <c:pt idx="976">
                  <c:v>1.1284722222222222E-2</c:v>
                </c:pt>
                <c:pt idx="977">
                  <c:v>1.1296296296296296E-2</c:v>
                </c:pt>
                <c:pt idx="978">
                  <c:v>1.1307870370370371E-2</c:v>
                </c:pt>
                <c:pt idx="979">
                  <c:v>1.1319444444444444E-2</c:v>
                </c:pt>
                <c:pt idx="980">
                  <c:v>1.1331018518518518E-2</c:v>
                </c:pt>
                <c:pt idx="981">
                  <c:v>1.1342592592592592E-2</c:v>
                </c:pt>
                <c:pt idx="982">
                  <c:v>1.1354166666666667E-2</c:v>
                </c:pt>
                <c:pt idx="983">
                  <c:v>1.136574074074074E-2</c:v>
                </c:pt>
                <c:pt idx="984">
                  <c:v>1.1377314814814814E-2</c:v>
                </c:pt>
                <c:pt idx="985">
                  <c:v>1.1388888888888888E-2</c:v>
                </c:pt>
                <c:pt idx="986">
                  <c:v>1.1400462962962965E-2</c:v>
                </c:pt>
                <c:pt idx="987">
                  <c:v>1.1412037037037038E-2</c:v>
                </c:pt>
                <c:pt idx="988">
                  <c:v>1.1423611111111112E-2</c:v>
                </c:pt>
                <c:pt idx="989">
                  <c:v>1.1435185185185185E-2</c:v>
                </c:pt>
                <c:pt idx="990">
                  <c:v>1.1446759259259261E-2</c:v>
                </c:pt>
                <c:pt idx="991">
                  <c:v>1.1458333333333334E-2</c:v>
                </c:pt>
                <c:pt idx="992">
                  <c:v>1.1469907407407408E-2</c:v>
                </c:pt>
                <c:pt idx="993">
                  <c:v>1.1481481481481483E-2</c:v>
                </c:pt>
                <c:pt idx="994">
                  <c:v>1.1493055555555555E-2</c:v>
                </c:pt>
                <c:pt idx="995">
                  <c:v>1.1504629629629629E-2</c:v>
                </c:pt>
                <c:pt idx="996">
                  <c:v>1.1516203703703702E-2</c:v>
                </c:pt>
                <c:pt idx="997">
                  <c:v>1.1527777777777777E-2</c:v>
                </c:pt>
                <c:pt idx="998">
                  <c:v>1.1539351851851851E-2</c:v>
                </c:pt>
                <c:pt idx="999">
                  <c:v>1.1550925925925925E-2</c:v>
                </c:pt>
                <c:pt idx="1000">
                  <c:v>1.1562499999999998E-2</c:v>
                </c:pt>
                <c:pt idx="1001">
                  <c:v>1.1574074074074075E-2</c:v>
                </c:pt>
                <c:pt idx="1002">
                  <c:v>1.1585648148148149E-2</c:v>
                </c:pt>
                <c:pt idx="1003">
                  <c:v>1.1597222222222222E-2</c:v>
                </c:pt>
                <c:pt idx="1004">
                  <c:v>1.1608796296296296E-2</c:v>
                </c:pt>
                <c:pt idx="1005">
                  <c:v>1.1620370370370371E-2</c:v>
                </c:pt>
                <c:pt idx="1006">
                  <c:v>1.1631944444444445E-2</c:v>
                </c:pt>
                <c:pt idx="1007">
                  <c:v>1.1643518518518518E-2</c:v>
                </c:pt>
                <c:pt idx="1008">
                  <c:v>1.1655092592592594E-2</c:v>
                </c:pt>
                <c:pt idx="1009">
                  <c:v>1.1666666666666667E-2</c:v>
                </c:pt>
                <c:pt idx="1010">
                  <c:v>1.1678240740740741E-2</c:v>
                </c:pt>
                <c:pt idx="1011">
                  <c:v>1.1689814814814814E-2</c:v>
                </c:pt>
                <c:pt idx="1012">
                  <c:v>1.1701388888888891E-2</c:v>
                </c:pt>
                <c:pt idx="1013">
                  <c:v>1.1712962962962965E-2</c:v>
                </c:pt>
                <c:pt idx="1014">
                  <c:v>1.1724537037037035E-2</c:v>
                </c:pt>
                <c:pt idx="1015">
                  <c:v>1.1736111111111109E-2</c:v>
                </c:pt>
                <c:pt idx="1016">
                  <c:v>1.1747685185185186E-2</c:v>
                </c:pt>
                <c:pt idx="1017">
                  <c:v>1.1759259259259259E-2</c:v>
                </c:pt>
                <c:pt idx="1018">
                  <c:v>1.1770833333333333E-2</c:v>
                </c:pt>
                <c:pt idx="1019">
                  <c:v>1.1782407407407406E-2</c:v>
                </c:pt>
                <c:pt idx="1020">
                  <c:v>1.1793981481481482E-2</c:v>
                </c:pt>
                <c:pt idx="1021">
                  <c:v>1.1805555555555555E-2</c:v>
                </c:pt>
                <c:pt idx="1022">
                  <c:v>1.1817129629629629E-2</c:v>
                </c:pt>
                <c:pt idx="1023">
                  <c:v>1.1828703703703704E-2</c:v>
                </c:pt>
                <c:pt idx="1024">
                  <c:v>1.1840277777777778E-2</c:v>
                </c:pt>
                <c:pt idx="1025">
                  <c:v>1.1851851851851851E-2</c:v>
                </c:pt>
                <c:pt idx="1026">
                  <c:v>1.1863425925925925E-2</c:v>
                </c:pt>
                <c:pt idx="1027">
                  <c:v>1.1875000000000002E-2</c:v>
                </c:pt>
                <c:pt idx="1028">
                  <c:v>1.1886574074074075E-2</c:v>
                </c:pt>
                <c:pt idx="1029">
                  <c:v>1.1898148148148149E-2</c:v>
                </c:pt>
                <c:pt idx="1030">
                  <c:v>1.1909722222222223E-2</c:v>
                </c:pt>
                <c:pt idx="1031">
                  <c:v>1.1921296296296298E-2</c:v>
                </c:pt>
                <c:pt idx="1032">
                  <c:v>1.1932870370370371E-2</c:v>
                </c:pt>
                <c:pt idx="1033">
                  <c:v>1.1944444444444445E-2</c:v>
                </c:pt>
                <c:pt idx="1034">
                  <c:v>1.1956018518518517E-2</c:v>
                </c:pt>
                <c:pt idx="1035">
                  <c:v>1.1967592592592592E-2</c:v>
                </c:pt>
                <c:pt idx="1036">
                  <c:v>1.1979166666666666E-2</c:v>
                </c:pt>
                <c:pt idx="1037">
                  <c:v>1.1990740740740739E-2</c:v>
                </c:pt>
                <c:pt idx="1038">
                  <c:v>1.2002314814814815E-2</c:v>
                </c:pt>
                <c:pt idx="1039">
                  <c:v>1.2013888888888888E-2</c:v>
                </c:pt>
                <c:pt idx="1040">
                  <c:v>1.2025462962962962E-2</c:v>
                </c:pt>
                <c:pt idx="1041">
                  <c:v>1.2037037037037035E-2</c:v>
                </c:pt>
                <c:pt idx="1042">
                  <c:v>1.2048611111111112E-2</c:v>
                </c:pt>
                <c:pt idx="1043">
                  <c:v>1.2060185185185186E-2</c:v>
                </c:pt>
                <c:pt idx="1044">
                  <c:v>1.207175925925926E-2</c:v>
                </c:pt>
                <c:pt idx="1045">
                  <c:v>1.2083333333333333E-2</c:v>
                </c:pt>
                <c:pt idx="1046">
                  <c:v>1.2094907407407408E-2</c:v>
                </c:pt>
                <c:pt idx="1047">
                  <c:v>1.2106481481481482E-2</c:v>
                </c:pt>
                <c:pt idx="1048">
                  <c:v>1.2118055555555556E-2</c:v>
                </c:pt>
                <c:pt idx="1049">
                  <c:v>1.2129629629629629E-2</c:v>
                </c:pt>
                <c:pt idx="1050">
                  <c:v>1.2141203703703704E-2</c:v>
                </c:pt>
                <c:pt idx="1051">
                  <c:v>1.2152777777777778E-2</c:v>
                </c:pt>
                <c:pt idx="1052">
                  <c:v>1.2164351851851852E-2</c:v>
                </c:pt>
                <c:pt idx="1053">
                  <c:v>1.2175925925925929E-2</c:v>
                </c:pt>
                <c:pt idx="1054">
                  <c:v>1.2187500000000002E-2</c:v>
                </c:pt>
                <c:pt idx="1055">
                  <c:v>1.2199074074074072E-2</c:v>
                </c:pt>
                <c:pt idx="1056">
                  <c:v>1.2210648148148146E-2</c:v>
                </c:pt>
                <c:pt idx="1057">
                  <c:v>1.2222222222222223E-2</c:v>
                </c:pt>
                <c:pt idx="1058">
                  <c:v>1.2233796296296296E-2</c:v>
                </c:pt>
                <c:pt idx="1059">
                  <c:v>1.224537037037037E-2</c:v>
                </c:pt>
                <c:pt idx="1060">
                  <c:v>1.2256944444444444E-2</c:v>
                </c:pt>
                <c:pt idx="1061">
                  <c:v>1.2268518518518519E-2</c:v>
                </c:pt>
                <c:pt idx="1062">
                  <c:v>1.2280092592592592E-2</c:v>
                </c:pt>
                <c:pt idx="1063">
                  <c:v>1.2291666666666666E-2</c:v>
                </c:pt>
                <c:pt idx="1064">
                  <c:v>1.230324074074074E-2</c:v>
                </c:pt>
                <c:pt idx="1065">
                  <c:v>1.2314814814814815E-2</c:v>
                </c:pt>
                <c:pt idx="1066">
                  <c:v>1.2326388888888888E-2</c:v>
                </c:pt>
                <c:pt idx="1067">
                  <c:v>1.2337962962962962E-2</c:v>
                </c:pt>
                <c:pt idx="1068">
                  <c:v>1.2349537037037039E-2</c:v>
                </c:pt>
                <c:pt idx="1069">
                  <c:v>1.2361111111111113E-2</c:v>
                </c:pt>
                <c:pt idx="1070">
                  <c:v>1.2372685185185186E-2</c:v>
                </c:pt>
                <c:pt idx="1071">
                  <c:v>1.238425925925926E-2</c:v>
                </c:pt>
                <c:pt idx="1072">
                  <c:v>1.2395833333333335E-2</c:v>
                </c:pt>
                <c:pt idx="1073">
                  <c:v>1.2407407407407409E-2</c:v>
                </c:pt>
                <c:pt idx="1074">
                  <c:v>1.2418981481481482E-2</c:v>
                </c:pt>
                <c:pt idx="1075">
                  <c:v>1.2430555555555554E-2</c:v>
                </c:pt>
                <c:pt idx="1076">
                  <c:v>1.2442129629629629E-2</c:v>
                </c:pt>
                <c:pt idx="1077">
                  <c:v>1.2453703703703703E-2</c:v>
                </c:pt>
                <c:pt idx="1078">
                  <c:v>1.2465277777777777E-2</c:v>
                </c:pt>
                <c:pt idx="1079">
                  <c:v>1.247685185185185E-2</c:v>
                </c:pt>
                <c:pt idx="1080">
                  <c:v>1.2488425925925925E-2</c:v>
                </c:pt>
                <c:pt idx="1081">
                  <c:v>1.2499999999999999E-2</c:v>
                </c:pt>
                <c:pt idx="1082">
                  <c:v>1.2511574074074073E-2</c:v>
                </c:pt>
                <c:pt idx="1083">
                  <c:v>1.252314814814815E-2</c:v>
                </c:pt>
                <c:pt idx="1084">
                  <c:v>1.2534722222222223E-2</c:v>
                </c:pt>
                <c:pt idx="1085">
                  <c:v>1.2546296296296297E-2</c:v>
                </c:pt>
                <c:pt idx="1086">
                  <c:v>1.255787037037037E-2</c:v>
                </c:pt>
                <c:pt idx="1087">
                  <c:v>1.2569444444444446E-2</c:v>
                </c:pt>
                <c:pt idx="1088">
                  <c:v>1.2581018518518519E-2</c:v>
                </c:pt>
                <c:pt idx="1089">
                  <c:v>1.2592592592592593E-2</c:v>
                </c:pt>
                <c:pt idx="1090">
                  <c:v>1.2604166666666666E-2</c:v>
                </c:pt>
                <c:pt idx="1091">
                  <c:v>1.2615740740740742E-2</c:v>
                </c:pt>
                <c:pt idx="1092">
                  <c:v>1.2627314814814815E-2</c:v>
                </c:pt>
                <c:pt idx="1093">
                  <c:v>1.2638888888888889E-2</c:v>
                </c:pt>
                <c:pt idx="1094">
                  <c:v>1.2650462962962962E-2</c:v>
                </c:pt>
                <c:pt idx="1095">
                  <c:v>1.2662037037037039E-2</c:v>
                </c:pt>
                <c:pt idx="1096">
                  <c:v>1.2673611111111109E-2</c:v>
                </c:pt>
                <c:pt idx="1097">
                  <c:v>1.2685185185185183E-2</c:v>
                </c:pt>
                <c:pt idx="1098">
                  <c:v>1.269675925925926E-2</c:v>
                </c:pt>
                <c:pt idx="1099">
                  <c:v>1.2708333333333334E-2</c:v>
                </c:pt>
                <c:pt idx="1100">
                  <c:v>1.2719907407407407E-2</c:v>
                </c:pt>
                <c:pt idx="1101">
                  <c:v>1.2731481481481481E-2</c:v>
                </c:pt>
                <c:pt idx="1102">
                  <c:v>1.2743055555555556E-2</c:v>
                </c:pt>
                <c:pt idx="1103">
                  <c:v>1.275462962962963E-2</c:v>
                </c:pt>
                <c:pt idx="1104">
                  <c:v>1.2766203703703703E-2</c:v>
                </c:pt>
                <c:pt idx="1105">
                  <c:v>1.2777777777777777E-2</c:v>
                </c:pt>
                <c:pt idx="1106">
                  <c:v>1.2789351851851852E-2</c:v>
                </c:pt>
                <c:pt idx="1107">
                  <c:v>1.2800925925925926E-2</c:v>
                </c:pt>
                <c:pt idx="1108">
                  <c:v>1.2812499999999999E-2</c:v>
                </c:pt>
                <c:pt idx="1109">
                  <c:v>1.2824074074074073E-2</c:v>
                </c:pt>
                <c:pt idx="1110">
                  <c:v>1.283564814814815E-2</c:v>
                </c:pt>
                <c:pt idx="1111">
                  <c:v>1.2847222222222223E-2</c:v>
                </c:pt>
                <c:pt idx="1112">
                  <c:v>1.2858796296296297E-2</c:v>
                </c:pt>
                <c:pt idx="1113">
                  <c:v>1.2870370370370372E-2</c:v>
                </c:pt>
                <c:pt idx="1114">
                  <c:v>1.2881944444444446E-2</c:v>
                </c:pt>
                <c:pt idx="1115">
                  <c:v>1.2893518518518519E-2</c:v>
                </c:pt>
                <c:pt idx="1116">
                  <c:v>1.2905092592592591E-2</c:v>
                </c:pt>
                <c:pt idx="1117">
                  <c:v>1.2916666666666667E-2</c:v>
                </c:pt>
                <c:pt idx="1118">
                  <c:v>1.292824074074074E-2</c:v>
                </c:pt>
                <c:pt idx="1119">
                  <c:v>1.2939814814814814E-2</c:v>
                </c:pt>
                <c:pt idx="1120">
                  <c:v>1.2951388888888887E-2</c:v>
                </c:pt>
                <c:pt idx="1121">
                  <c:v>1.2962962962962963E-2</c:v>
                </c:pt>
                <c:pt idx="1122">
                  <c:v>1.2974537037037036E-2</c:v>
                </c:pt>
                <c:pt idx="1123">
                  <c:v>1.298611111111111E-2</c:v>
                </c:pt>
                <c:pt idx="1124">
                  <c:v>1.2997685185185183E-2</c:v>
                </c:pt>
                <c:pt idx="1125">
                  <c:v>1.300925925925926E-2</c:v>
                </c:pt>
                <c:pt idx="1126">
                  <c:v>1.3020833333333334E-2</c:v>
                </c:pt>
                <c:pt idx="1127">
                  <c:v>1.3032407407407407E-2</c:v>
                </c:pt>
                <c:pt idx="1128">
                  <c:v>1.3043981481481483E-2</c:v>
                </c:pt>
                <c:pt idx="1129">
                  <c:v>1.3055555555555556E-2</c:v>
                </c:pt>
                <c:pt idx="1130">
                  <c:v>1.306712962962963E-2</c:v>
                </c:pt>
                <c:pt idx="1131">
                  <c:v>1.3078703703703703E-2</c:v>
                </c:pt>
                <c:pt idx="1132">
                  <c:v>1.3090277777777779E-2</c:v>
                </c:pt>
                <c:pt idx="1133">
                  <c:v>1.3101851851851852E-2</c:v>
                </c:pt>
                <c:pt idx="1134">
                  <c:v>1.3113425925925926E-2</c:v>
                </c:pt>
                <c:pt idx="1135">
                  <c:v>1.3125E-2</c:v>
                </c:pt>
                <c:pt idx="1136">
                  <c:v>1.3136574074074077E-2</c:v>
                </c:pt>
                <c:pt idx="1137">
                  <c:v>1.3148148148148147E-2</c:v>
                </c:pt>
                <c:pt idx="1138">
                  <c:v>1.315972222222222E-2</c:v>
                </c:pt>
                <c:pt idx="1139">
                  <c:v>1.3171296296296294E-2</c:v>
                </c:pt>
                <c:pt idx="1140">
                  <c:v>1.3182870370370371E-2</c:v>
                </c:pt>
                <c:pt idx="1141">
                  <c:v>1.3194444444444444E-2</c:v>
                </c:pt>
                <c:pt idx="1142">
                  <c:v>1.3206018518518518E-2</c:v>
                </c:pt>
                <c:pt idx="1143">
                  <c:v>1.3217592592592593E-2</c:v>
                </c:pt>
                <c:pt idx="1144">
                  <c:v>1.3229166666666667E-2</c:v>
                </c:pt>
                <c:pt idx="1145">
                  <c:v>1.324074074074074E-2</c:v>
                </c:pt>
                <c:pt idx="1146">
                  <c:v>1.3252314814814814E-2</c:v>
                </c:pt>
                <c:pt idx="1147">
                  <c:v>1.3263888888888889E-2</c:v>
                </c:pt>
                <c:pt idx="1148">
                  <c:v>1.3275462962962963E-2</c:v>
                </c:pt>
                <c:pt idx="1149">
                  <c:v>1.3287037037037036E-2</c:v>
                </c:pt>
                <c:pt idx="1150">
                  <c:v>1.329861111111111E-2</c:v>
                </c:pt>
                <c:pt idx="1151">
                  <c:v>1.3310185185185187E-2</c:v>
                </c:pt>
                <c:pt idx="1152">
                  <c:v>1.3321759259259261E-2</c:v>
                </c:pt>
                <c:pt idx="1153">
                  <c:v>1.3333333333333334E-2</c:v>
                </c:pt>
                <c:pt idx="1154">
                  <c:v>1.3344907407407408E-2</c:v>
                </c:pt>
                <c:pt idx="1155">
                  <c:v>1.3356481481481483E-2</c:v>
                </c:pt>
                <c:pt idx="1156">
                  <c:v>1.3368055555555557E-2</c:v>
                </c:pt>
                <c:pt idx="1157">
                  <c:v>1.3379629629629628E-2</c:v>
                </c:pt>
                <c:pt idx="1158">
                  <c:v>1.3391203703703704E-2</c:v>
                </c:pt>
                <c:pt idx="1159">
                  <c:v>1.3402777777777777E-2</c:v>
                </c:pt>
                <c:pt idx="1160">
                  <c:v>1.3414351851851851E-2</c:v>
                </c:pt>
                <c:pt idx="1161">
                  <c:v>1.3425925925925924E-2</c:v>
                </c:pt>
                <c:pt idx="1162">
                  <c:v>1.34375E-2</c:v>
                </c:pt>
                <c:pt idx="1163">
                  <c:v>1.3449074074074073E-2</c:v>
                </c:pt>
                <c:pt idx="1164">
                  <c:v>1.3460648148148147E-2</c:v>
                </c:pt>
                <c:pt idx="1165">
                  <c:v>1.3472222222222221E-2</c:v>
                </c:pt>
                <c:pt idx="1166">
                  <c:v>1.3483796296296298E-2</c:v>
                </c:pt>
                <c:pt idx="1167">
                  <c:v>1.3495370370370371E-2</c:v>
                </c:pt>
                <c:pt idx="1168">
                  <c:v>1.3506944444444445E-2</c:v>
                </c:pt>
                <c:pt idx="1169">
                  <c:v>1.3518518518518518E-2</c:v>
                </c:pt>
                <c:pt idx="1170">
                  <c:v>1.3530092592592594E-2</c:v>
                </c:pt>
                <c:pt idx="1171">
                  <c:v>1.3541666666666667E-2</c:v>
                </c:pt>
                <c:pt idx="1172">
                  <c:v>1.3553240740740741E-2</c:v>
                </c:pt>
                <c:pt idx="1173">
                  <c:v>1.3564814814814816E-2</c:v>
                </c:pt>
                <c:pt idx="1174">
                  <c:v>1.357638888888889E-2</c:v>
                </c:pt>
                <c:pt idx="1175">
                  <c:v>1.3587962962962963E-2</c:v>
                </c:pt>
                <c:pt idx="1176">
                  <c:v>1.3599537037037037E-2</c:v>
                </c:pt>
                <c:pt idx="1177">
                  <c:v>1.3611111111111114E-2</c:v>
                </c:pt>
                <c:pt idx="1178">
                  <c:v>1.3622685185185184E-2</c:v>
                </c:pt>
                <c:pt idx="1179">
                  <c:v>1.3634259259259257E-2</c:v>
                </c:pt>
                <c:pt idx="1180">
                  <c:v>1.3645833333333331E-2</c:v>
                </c:pt>
                <c:pt idx="1181">
                  <c:v>1.3657407407407408E-2</c:v>
                </c:pt>
                <c:pt idx="1182">
                  <c:v>1.3668981481481482E-2</c:v>
                </c:pt>
                <c:pt idx="1183">
                  <c:v>1.3680555555555555E-2</c:v>
                </c:pt>
                <c:pt idx="1184">
                  <c:v>1.3692129629629629E-2</c:v>
                </c:pt>
                <c:pt idx="1185">
                  <c:v>1.3703703703703704E-2</c:v>
                </c:pt>
                <c:pt idx="1186">
                  <c:v>1.3715277777777778E-2</c:v>
                </c:pt>
                <c:pt idx="1187">
                  <c:v>1.3726851851851851E-2</c:v>
                </c:pt>
                <c:pt idx="1188">
                  <c:v>1.3738425925925926E-2</c:v>
                </c:pt>
                <c:pt idx="1189">
                  <c:v>1.375E-2</c:v>
                </c:pt>
                <c:pt idx="1190">
                  <c:v>1.3761574074074074E-2</c:v>
                </c:pt>
                <c:pt idx="1191">
                  <c:v>1.3773148148148147E-2</c:v>
                </c:pt>
                <c:pt idx="1192">
                  <c:v>1.3784722222222224E-2</c:v>
                </c:pt>
                <c:pt idx="1193">
                  <c:v>1.3796296296296298E-2</c:v>
                </c:pt>
                <c:pt idx="1194">
                  <c:v>1.3807870370370371E-2</c:v>
                </c:pt>
                <c:pt idx="1195">
                  <c:v>1.3819444444444445E-2</c:v>
                </c:pt>
                <c:pt idx="1196">
                  <c:v>1.383101851851852E-2</c:v>
                </c:pt>
                <c:pt idx="1197">
                  <c:v>1.3842592592592594E-2</c:v>
                </c:pt>
                <c:pt idx="1198">
                  <c:v>1.3854166666666666E-2</c:v>
                </c:pt>
                <c:pt idx="1199">
                  <c:v>1.3865740740740739E-2</c:v>
                </c:pt>
                <c:pt idx="1200">
                  <c:v>1.3877314814814815E-2</c:v>
                </c:pt>
                <c:pt idx="1201">
                  <c:v>1.3888888888888888E-2</c:v>
                </c:pt>
                <c:pt idx="1202">
                  <c:v>1.3900462962962962E-2</c:v>
                </c:pt>
                <c:pt idx="1203">
                  <c:v>1.3912037037037037E-2</c:v>
                </c:pt>
                <c:pt idx="1204">
                  <c:v>1.3923611111111111E-2</c:v>
                </c:pt>
                <c:pt idx="1205">
                  <c:v>1.3935185185185184E-2</c:v>
                </c:pt>
                <c:pt idx="1206">
                  <c:v>1.3946759259259258E-2</c:v>
                </c:pt>
                <c:pt idx="1207">
                  <c:v>1.3958333333333335E-2</c:v>
                </c:pt>
                <c:pt idx="1208">
                  <c:v>1.3969907407407408E-2</c:v>
                </c:pt>
                <c:pt idx="1209">
                  <c:v>1.3981481481481482E-2</c:v>
                </c:pt>
                <c:pt idx="1210">
                  <c:v>1.3993055555555555E-2</c:v>
                </c:pt>
                <c:pt idx="1211">
                  <c:v>1.4004629629629631E-2</c:v>
                </c:pt>
                <c:pt idx="1212">
                  <c:v>1.4016203703703704E-2</c:v>
                </c:pt>
                <c:pt idx="1213">
                  <c:v>1.4027777777777778E-2</c:v>
                </c:pt>
                <c:pt idx="1214">
                  <c:v>1.4039351851851851E-2</c:v>
                </c:pt>
                <c:pt idx="1215">
                  <c:v>1.4050925925925927E-2</c:v>
                </c:pt>
                <c:pt idx="1216">
                  <c:v>1.40625E-2</c:v>
                </c:pt>
                <c:pt idx="1217">
                  <c:v>1.4074074074074074E-2</c:v>
                </c:pt>
                <c:pt idx="1218">
                  <c:v>1.4085648148148151E-2</c:v>
                </c:pt>
                <c:pt idx="1219">
                  <c:v>1.4097222222222221E-2</c:v>
                </c:pt>
                <c:pt idx="1220">
                  <c:v>1.4108796296296295E-2</c:v>
                </c:pt>
                <c:pt idx="1221">
                  <c:v>1.4120370370370368E-2</c:v>
                </c:pt>
                <c:pt idx="1222">
                  <c:v>1.4131944444444445E-2</c:v>
                </c:pt>
                <c:pt idx="1223">
                  <c:v>1.4143518518518519E-2</c:v>
                </c:pt>
                <c:pt idx="1224">
                  <c:v>1.4155092592592592E-2</c:v>
                </c:pt>
                <c:pt idx="1225">
                  <c:v>1.4166666666666666E-2</c:v>
                </c:pt>
                <c:pt idx="1226">
                  <c:v>1.4178240740740741E-2</c:v>
                </c:pt>
                <c:pt idx="1227">
                  <c:v>1.4189814814814815E-2</c:v>
                </c:pt>
                <c:pt idx="1228">
                  <c:v>1.4201388888888888E-2</c:v>
                </c:pt>
                <c:pt idx="1229">
                  <c:v>1.4212962962962962E-2</c:v>
                </c:pt>
                <c:pt idx="1230">
                  <c:v>1.4224537037037037E-2</c:v>
                </c:pt>
                <c:pt idx="1231">
                  <c:v>1.4236111111111111E-2</c:v>
                </c:pt>
                <c:pt idx="1232">
                  <c:v>1.4247685185185184E-2</c:v>
                </c:pt>
                <c:pt idx="1233">
                  <c:v>1.4259259259259261E-2</c:v>
                </c:pt>
                <c:pt idx="1234">
                  <c:v>1.4270833333333335E-2</c:v>
                </c:pt>
                <c:pt idx="1235">
                  <c:v>1.4282407407407409E-2</c:v>
                </c:pt>
                <c:pt idx="1236">
                  <c:v>1.4293981481481482E-2</c:v>
                </c:pt>
                <c:pt idx="1237">
                  <c:v>1.4305555555555557E-2</c:v>
                </c:pt>
                <c:pt idx="1238">
                  <c:v>1.4317129629629631E-2</c:v>
                </c:pt>
                <c:pt idx="1239">
                  <c:v>1.4328703703703703E-2</c:v>
                </c:pt>
                <c:pt idx="1240">
                  <c:v>1.4340277777777776E-2</c:v>
                </c:pt>
                <c:pt idx="1241">
                  <c:v>1.4351851851851852E-2</c:v>
                </c:pt>
                <c:pt idx="1242">
                  <c:v>1.4363425925925925E-2</c:v>
                </c:pt>
                <c:pt idx="1243">
                  <c:v>1.4374999999999999E-2</c:v>
                </c:pt>
                <c:pt idx="1244">
                  <c:v>1.4386574074074072E-2</c:v>
                </c:pt>
                <c:pt idx="1245">
                  <c:v>1.4398148148148148E-2</c:v>
                </c:pt>
                <c:pt idx="1246">
                  <c:v>1.4409722222222221E-2</c:v>
                </c:pt>
                <c:pt idx="1247">
                  <c:v>1.4421296296296295E-2</c:v>
                </c:pt>
                <c:pt idx="1248">
                  <c:v>1.4432870370370372E-2</c:v>
                </c:pt>
                <c:pt idx="1249">
                  <c:v>1.4444444444444446E-2</c:v>
                </c:pt>
                <c:pt idx="1250">
                  <c:v>1.4456018518518519E-2</c:v>
                </c:pt>
                <c:pt idx="1251">
                  <c:v>1.4467592592592593E-2</c:v>
                </c:pt>
                <c:pt idx="1252">
                  <c:v>1.4479166666666668E-2</c:v>
                </c:pt>
                <c:pt idx="1253">
                  <c:v>1.4490740740740742E-2</c:v>
                </c:pt>
                <c:pt idx="1254">
                  <c:v>1.4502314814814815E-2</c:v>
                </c:pt>
                <c:pt idx="1255">
                  <c:v>1.4513888888888889E-2</c:v>
                </c:pt>
                <c:pt idx="1256">
                  <c:v>1.4525462962962964E-2</c:v>
                </c:pt>
                <c:pt idx="1257">
                  <c:v>1.4537037037037038E-2</c:v>
                </c:pt>
                <c:pt idx="1258">
                  <c:v>1.4548611111111111E-2</c:v>
                </c:pt>
                <c:pt idx="1259">
                  <c:v>1.4560185185185183E-2</c:v>
                </c:pt>
                <c:pt idx="1260">
                  <c:v>1.4571759259259258E-2</c:v>
                </c:pt>
                <c:pt idx="1261">
                  <c:v>1.4583333333333332E-2</c:v>
                </c:pt>
                <c:pt idx="1262">
                  <c:v>1.4594907407407405E-2</c:v>
                </c:pt>
                <c:pt idx="1263">
                  <c:v>1.4606481481481482E-2</c:v>
                </c:pt>
                <c:pt idx="1264">
                  <c:v>1.4618055555555556E-2</c:v>
                </c:pt>
                <c:pt idx="1265">
                  <c:v>1.462962962962963E-2</c:v>
                </c:pt>
                <c:pt idx="1266">
                  <c:v>1.4641203703703703E-2</c:v>
                </c:pt>
                <c:pt idx="1267">
                  <c:v>1.4652777777777778E-2</c:v>
                </c:pt>
                <c:pt idx="1268">
                  <c:v>1.4664351851851852E-2</c:v>
                </c:pt>
                <c:pt idx="1269">
                  <c:v>1.4675925925925926E-2</c:v>
                </c:pt>
                <c:pt idx="1270">
                  <c:v>1.4687499999999999E-2</c:v>
                </c:pt>
                <c:pt idx="1271">
                  <c:v>1.4699074074074074E-2</c:v>
                </c:pt>
                <c:pt idx="1272">
                  <c:v>1.4710648148148148E-2</c:v>
                </c:pt>
                <c:pt idx="1273">
                  <c:v>1.4722222222222222E-2</c:v>
                </c:pt>
                <c:pt idx="1274">
                  <c:v>1.4733796296296295E-2</c:v>
                </c:pt>
                <c:pt idx="1275">
                  <c:v>1.4745370370370372E-2</c:v>
                </c:pt>
                <c:pt idx="1276">
                  <c:v>1.4756944444444446E-2</c:v>
                </c:pt>
                <c:pt idx="1277">
                  <c:v>1.4768518518518519E-2</c:v>
                </c:pt>
                <c:pt idx="1278">
                  <c:v>1.4780092592592595E-2</c:v>
                </c:pt>
                <c:pt idx="1279">
                  <c:v>1.4791666666666668E-2</c:v>
                </c:pt>
                <c:pt idx="1280">
                  <c:v>1.480324074074074E-2</c:v>
                </c:pt>
                <c:pt idx="1281">
                  <c:v>1.4814814814814814E-2</c:v>
                </c:pt>
                <c:pt idx="1282">
                  <c:v>1.4826388888888889E-2</c:v>
                </c:pt>
                <c:pt idx="1283">
                  <c:v>1.4837962962962963E-2</c:v>
                </c:pt>
                <c:pt idx="1284">
                  <c:v>1.4849537037037036E-2</c:v>
                </c:pt>
                <c:pt idx="1285">
                  <c:v>1.486111111111111E-2</c:v>
                </c:pt>
                <c:pt idx="1286">
                  <c:v>1.4872685185185185E-2</c:v>
                </c:pt>
                <c:pt idx="1287">
                  <c:v>1.4884259259259259E-2</c:v>
                </c:pt>
                <c:pt idx="1288">
                  <c:v>1.4895833333333332E-2</c:v>
                </c:pt>
                <c:pt idx="1289">
                  <c:v>1.4907407407407406E-2</c:v>
                </c:pt>
                <c:pt idx="1290">
                  <c:v>1.4918981481481483E-2</c:v>
                </c:pt>
                <c:pt idx="1291">
                  <c:v>1.4930555555555556E-2</c:v>
                </c:pt>
                <c:pt idx="1292">
                  <c:v>1.494212962962963E-2</c:v>
                </c:pt>
                <c:pt idx="1293">
                  <c:v>1.4953703703703705E-2</c:v>
                </c:pt>
                <c:pt idx="1294">
                  <c:v>1.4965277777777779E-2</c:v>
                </c:pt>
                <c:pt idx="1295">
                  <c:v>1.4976851851851852E-2</c:v>
                </c:pt>
                <c:pt idx="1296">
                  <c:v>1.4988425925925926E-2</c:v>
                </c:pt>
                <c:pt idx="1297">
                  <c:v>1.5000000000000001E-2</c:v>
                </c:pt>
                <c:pt idx="1298">
                  <c:v>1.5011574074074075E-2</c:v>
                </c:pt>
                <c:pt idx="1299">
                  <c:v>1.5023148148148148E-2</c:v>
                </c:pt>
                <c:pt idx="1300">
                  <c:v>1.503472222222222E-2</c:v>
                </c:pt>
                <c:pt idx="1301">
                  <c:v>1.5046296296296295E-2</c:v>
                </c:pt>
                <c:pt idx="1302">
                  <c:v>1.5057870370370369E-2</c:v>
                </c:pt>
                <c:pt idx="1303">
                  <c:v>1.5069444444444443E-2</c:v>
                </c:pt>
                <c:pt idx="1304">
                  <c:v>1.5081018518518516E-2</c:v>
                </c:pt>
                <c:pt idx="1305">
                  <c:v>1.5092592592592593E-2</c:v>
                </c:pt>
                <c:pt idx="1306">
                  <c:v>1.5104166666666667E-2</c:v>
                </c:pt>
                <c:pt idx="1307">
                  <c:v>1.511574074074074E-2</c:v>
                </c:pt>
                <c:pt idx="1308">
                  <c:v>1.5127314814814816E-2</c:v>
                </c:pt>
                <c:pt idx="1309">
                  <c:v>1.5138888888888889E-2</c:v>
                </c:pt>
                <c:pt idx="1310">
                  <c:v>1.5150462962962963E-2</c:v>
                </c:pt>
                <c:pt idx="1311">
                  <c:v>1.5162037037037036E-2</c:v>
                </c:pt>
                <c:pt idx="1312">
                  <c:v>1.5173611111111112E-2</c:v>
                </c:pt>
                <c:pt idx="1313">
                  <c:v>1.5185185185185185E-2</c:v>
                </c:pt>
                <c:pt idx="1314">
                  <c:v>1.5196759259259259E-2</c:v>
                </c:pt>
                <c:pt idx="1315">
                  <c:v>1.5208333333333332E-2</c:v>
                </c:pt>
                <c:pt idx="1316">
                  <c:v>1.5219907407407409E-2</c:v>
                </c:pt>
                <c:pt idx="1317">
                  <c:v>1.5231481481481483E-2</c:v>
                </c:pt>
                <c:pt idx="1318">
                  <c:v>1.5243055555555557E-2</c:v>
                </c:pt>
                <c:pt idx="1319">
                  <c:v>1.525462962962963E-2</c:v>
                </c:pt>
                <c:pt idx="1320">
                  <c:v>1.5266203703703705E-2</c:v>
                </c:pt>
                <c:pt idx="1321">
                  <c:v>1.5277777777777777E-2</c:v>
                </c:pt>
                <c:pt idx="1322">
                  <c:v>1.5289351851851851E-2</c:v>
                </c:pt>
                <c:pt idx="1323">
                  <c:v>1.5300925925925926E-2</c:v>
                </c:pt>
                <c:pt idx="1324">
                  <c:v>1.53125E-2</c:v>
                </c:pt>
                <c:pt idx="1325">
                  <c:v>1.5324074074074073E-2</c:v>
                </c:pt>
                <c:pt idx="1326">
                  <c:v>1.5335648148148147E-2</c:v>
                </c:pt>
                <c:pt idx="1327">
                  <c:v>1.5347222222222222E-2</c:v>
                </c:pt>
                <c:pt idx="1328">
                  <c:v>1.5358796296296296E-2</c:v>
                </c:pt>
                <c:pt idx="1329">
                  <c:v>1.5370370370370369E-2</c:v>
                </c:pt>
                <c:pt idx="1330">
                  <c:v>1.5381944444444443E-2</c:v>
                </c:pt>
                <c:pt idx="1331">
                  <c:v>1.539351851851852E-2</c:v>
                </c:pt>
                <c:pt idx="1332">
                  <c:v>1.5405092592592593E-2</c:v>
                </c:pt>
                <c:pt idx="1333">
                  <c:v>1.5416666666666667E-2</c:v>
                </c:pt>
                <c:pt idx="1334">
                  <c:v>1.5428240740740741E-2</c:v>
                </c:pt>
                <c:pt idx="1335">
                  <c:v>1.5439814814814816E-2</c:v>
                </c:pt>
                <c:pt idx="1336">
                  <c:v>1.545138888888889E-2</c:v>
                </c:pt>
                <c:pt idx="1337">
                  <c:v>1.5462962962962963E-2</c:v>
                </c:pt>
                <c:pt idx="1338">
                  <c:v>1.5474537037037038E-2</c:v>
                </c:pt>
                <c:pt idx="1339">
                  <c:v>1.5486111111111112E-2</c:v>
                </c:pt>
                <c:pt idx="1340">
                  <c:v>1.5497685185185186E-2</c:v>
                </c:pt>
                <c:pt idx="1341">
                  <c:v>1.5509259259259257E-2</c:v>
                </c:pt>
                <c:pt idx="1342">
                  <c:v>1.5520833333333333E-2</c:v>
                </c:pt>
                <c:pt idx="1343">
                  <c:v>1.5532407407407406E-2</c:v>
                </c:pt>
                <c:pt idx="1344">
                  <c:v>1.554398148148148E-2</c:v>
                </c:pt>
                <c:pt idx="1345">
                  <c:v>1.5555555555555553E-2</c:v>
                </c:pt>
                <c:pt idx="1346">
                  <c:v>1.556712962962963E-2</c:v>
                </c:pt>
                <c:pt idx="1347">
                  <c:v>1.5578703703703704E-2</c:v>
                </c:pt>
                <c:pt idx="1348">
                  <c:v>1.5590277777777778E-2</c:v>
                </c:pt>
                <c:pt idx="1349">
                  <c:v>1.5601851851851851E-2</c:v>
                </c:pt>
                <c:pt idx="1350">
                  <c:v>1.5613425925925926E-2</c:v>
                </c:pt>
                <c:pt idx="1351">
                  <c:v>1.5625E-2</c:v>
                </c:pt>
                <c:pt idx="1352">
                  <c:v>1.5636574074074074E-2</c:v>
                </c:pt>
                <c:pt idx="1353">
                  <c:v>1.5648148148148151E-2</c:v>
                </c:pt>
                <c:pt idx="1354">
                  <c:v>1.5659722222222224E-2</c:v>
                </c:pt>
                <c:pt idx="1355">
                  <c:v>1.5671296296296298E-2</c:v>
                </c:pt>
                <c:pt idx="1356">
                  <c:v>1.5682870370370371E-2</c:v>
                </c:pt>
                <c:pt idx="1357">
                  <c:v>1.5694444444444445E-2</c:v>
                </c:pt>
                <c:pt idx="1358">
                  <c:v>1.5706018518518518E-2</c:v>
                </c:pt>
                <c:pt idx="1359">
                  <c:v>1.5717592592592592E-2</c:v>
                </c:pt>
                <c:pt idx="1360">
                  <c:v>1.5729166666666666E-2</c:v>
                </c:pt>
                <c:pt idx="1361">
                  <c:v>1.5740740740740743E-2</c:v>
                </c:pt>
                <c:pt idx="1362">
                  <c:v>1.5752314814814813E-2</c:v>
                </c:pt>
                <c:pt idx="1363">
                  <c:v>1.5763888888888886E-2</c:v>
                </c:pt>
                <c:pt idx="1364">
                  <c:v>1.577546296296296E-2</c:v>
                </c:pt>
                <c:pt idx="1365">
                  <c:v>1.5787037037037037E-2</c:v>
                </c:pt>
                <c:pt idx="1366">
                  <c:v>1.579861111111111E-2</c:v>
                </c:pt>
                <c:pt idx="1367">
                  <c:v>1.5810185185185184E-2</c:v>
                </c:pt>
                <c:pt idx="1368">
                  <c:v>1.5821759259259261E-2</c:v>
                </c:pt>
                <c:pt idx="1369">
                  <c:v>1.5833333333333335E-2</c:v>
                </c:pt>
                <c:pt idx="1370">
                  <c:v>1.5844907407407408E-2</c:v>
                </c:pt>
                <c:pt idx="1371">
                  <c:v>1.5856481481481482E-2</c:v>
                </c:pt>
                <c:pt idx="1372">
                  <c:v>1.5868055555555555E-2</c:v>
                </c:pt>
                <c:pt idx="1373">
                  <c:v>1.5879629629629629E-2</c:v>
                </c:pt>
                <c:pt idx="1374">
                  <c:v>1.5891203703703703E-2</c:v>
                </c:pt>
                <c:pt idx="1375">
                  <c:v>1.5902777777777776E-2</c:v>
                </c:pt>
                <c:pt idx="1376">
                  <c:v>1.5914351851851853E-2</c:v>
                </c:pt>
                <c:pt idx="1377">
                  <c:v>1.5925925925925927E-2</c:v>
                </c:pt>
                <c:pt idx="1378">
                  <c:v>1.59375E-2</c:v>
                </c:pt>
                <c:pt idx="1379">
                  <c:v>1.5949074074074074E-2</c:v>
                </c:pt>
                <c:pt idx="1380">
                  <c:v>1.5960648148148151E-2</c:v>
                </c:pt>
                <c:pt idx="1381">
                  <c:v>1.5972222222222224E-2</c:v>
                </c:pt>
                <c:pt idx="1382">
                  <c:v>1.5983796296296295E-2</c:v>
                </c:pt>
                <c:pt idx="1383">
                  <c:v>1.5995370370370372E-2</c:v>
                </c:pt>
                <c:pt idx="1384">
                  <c:v>1.6006944444444445E-2</c:v>
                </c:pt>
                <c:pt idx="1385">
                  <c:v>1.6018518518518519E-2</c:v>
                </c:pt>
                <c:pt idx="1386">
                  <c:v>1.6030092592592592E-2</c:v>
                </c:pt>
                <c:pt idx="1387">
                  <c:v>1.6041666666666666E-2</c:v>
                </c:pt>
                <c:pt idx="1388">
                  <c:v>1.6053240740740739E-2</c:v>
                </c:pt>
                <c:pt idx="1389">
                  <c:v>1.6064814814814813E-2</c:v>
                </c:pt>
                <c:pt idx="1390">
                  <c:v>1.6076388888888887E-2</c:v>
                </c:pt>
                <c:pt idx="1391">
                  <c:v>1.6087962962962964E-2</c:v>
                </c:pt>
                <c:pt idx="1392">
                  <c:v>1.6099537037037037E-2</c:v>
                </c:pt>
                <c:pt idx="1393">
                  <c:v>1.6111111111111111E-2</c:v>
                </c:pt>
                <c:pt idx="1394">
                  <c:v>1.6122685185185184E-2</c:v>
                </c:pt>
                <c:pt idx="1395">
                  <c:v>1.6134259259259261E-2</c:v>
                </c:pt>
                <c:pt idx="1396">
                  <c:v>1.6145833333333335E-2</c:v>
                </c:pt>
                <c:pt idx="1397">
                  <c:v>1.6157407407407409E-2</c:v>
                </c:pt>
                <c:pt idx="1398">
                  <c:v>1.6168981481481482E-2</c:v>
                </c:pt>
                <c:pt idx="1399">
                  <c:v>1.6180555555555556E-2</c:v>
                </c:pt>
                <c:pt idx="1400">
                  <c:v>1.6192129629629629E-2</c:v>
                </c:pt>
                <c:pt idx="1401">
                  <c:v>1.6203703703703703E-2</c:v>
                </c:pt>
                <c:pt idx="1402">
                  <c:v>1.621527777777778E-2</c:v>
                </c:pt>
                <c:pt idx="1403">
                  <c:v>1.622685185185185E-2</c:v>
                </c:pt>
                <c:pt idx="1404">
                  <c:v>1.6238425925925924E-2</c:v>
                </c:pt>
                <c:pt idx="1405">
                  <c:v>1.6249999999999997E-2</c:v>
                </c:pt>
                <c:pt idx="1406">
                  <c:v>1.6261574074074074E-2</c:v>
                </c:pt>
                <c:pt idx="1407">
                  <c:v>1.6273148148148148E-2</c:v>
                </c:pt>
                <c:pt idx="1408">
                  <c:v>1.6284722222222221E-2</c:v>
                </c:pt>
                <c:pt idx="1409">
                  <c:v>1.6296296296296295E-2</c:v>
                </c:pt>
                <c:pt idx="1410">
                  <c:v>1.6307870370370372E-2</c:v>
                </c:pt>
                <c:pt idx="1411">
                  <c:v>1.6319444444444445E-2</c:v>
                </c:pt>
                <c:pt idx="1412">
                  <c:v>1.6331018518518519E-2</c:v>
                </c:pt>
                <c:pt idx="1413">
                  <c:v>1.6342592592592593E-2</c:v>
                </c:pt>
                <c:pt idx="1414">
                  <c:v>1.6354166666666666E-2</c:v>
                </c:pt>
                <c:pt idx="1415">
                  <c:v>1.636574074074074E-2</c:v>
                </c:pt>
                <c:pt idx="1416">
                  <c:v>1.6377314814814813E-2</c:v>
                </c:pt>
                <c:pt idx="1417">
                  <c:v>1.638888888888889E-2</c:v>
                </c:pt>
                <c:pt idx="1418">
                  <c:v>1.6400462962962964E-2</c:v>
                </c:pt>
                <c:pt idx="1419">
                  <c:v>1.6412037037037037E-2</c:v>
                </c:pt>
                <c:pt idx="1420">
                  <c:v>1.6423611111111111E-2</c:v>
                </c:pt>
                <c:pt idx="1421">
                  <c:v>1.6435185185185188E-2</c:v>
                </c:pt>
                <c:pt idx="1422">
                  <c:v>1.6446759259259262E-2</c:v>
                </c:pt>
                <c:pt idx="1423">
                  <c:v>1.6458333333333332E-2</c:v>
                </c:pt>
                <c:pt idx="1424">
                  <c:v>1.6469907407407405E-2</c:v>
                </c:pt>
                <c:pt idx="1425">
                  <c:v>1.6481481481481482E-2</c:v>
                </c:pt>
                <c:pt idx="1426">
                  <c:v>1.6493055555555556E-2</c:v>
                </c:pt>
                <c:pt idx="1427">
                  <c:v>1.650462962962963E-2</c:v>
                </c:pt>
                <c:pt idx="1428">
                  <c:v>1.6516203703703703E-2</c:v>
                </c:pt>
                <c:pt idx="1429">
                  <c:v>1.6527777777777777E-2</c:v>
                </c:pt>
                <c:pt idx="1430">
                  <c:v>1.653935185185185E-2</c:v>
                </c:pt>
                <c:pt idx="1431">
                  <c:v>1.6550925925925924E-2</c:v>
                </c:pt>
                <c:pt idx="1432">
                  <c:v>1.6562500000000001E-2</c:v>
                </c:pt>
                <c:pt idx="1433">
                  <c:v>1.6574074074074074E-2</c:v>
                </c:pt>
                <c:pt idx="1434">
                  <c:v>1.6585648148148148E-2</c:v>
                </c:pt>
                <c:pt idx="1435">
                  <c:v>1.6597222222222222E-2</c:v>
                </c:pt>
                <c:pt idx="1436">
                  <c:v>1.6608796296296299E-2</c:v>
                </c:pt>
                <c:pt idx="1437">
                  <c:v>1.6620370370370372E-2</c:v>
                </c:pt>
                <c:pt idx="1438">
                  <c:v>1.6631944444444446E-2</c:v>
                </c:pt>
                <c:pt idx="1439">
                  <c:v>1.6643518518518519E-2</c:v>
                </c:pt>
                <c:pt idx="1440">
                  <c:v>1.6655092592592593E-2</c:v>
                </c:pt>
                <c:pt idx="1441">
                  <c:v>1.6666666666666666E-2</c:v>
                </c:pt>
                <c:pt idx="1442">
                  <c:v>1.667824074074074E-2</c:v>
                </c:pt>
                <c:pt idx="1443">
                  <c:v>1.6689814814814817E-2</c:v>
                </c:pt>
                <c:pt idx="1444">
                  <c:v>1.6701388888888887E-2</c:v>
                </c:pt>
                <c:pt idx="1445">
                  <c:v>1.6712962962962961E-2</c:v>
                </c:pt>
                <c:pt idx="1446">
                  <c:v>1.6724537037037034E-2</c:v>
                </c:pt>
                <c:pt idx="1447">
                  <c:v>1.6736111111111111E-2</c:v>
                </c:pt>
                <c:pt idx="1448">
                  <c:v>1.6747685185185185E-2</c:v>
                </c:pt>
                <c:pt idx="1449">
                  <c:v>1.6759259259259258E-2</c:v>
                </c:pt>
                <c:pt idx="1450">
                  <c:v>1.6770833333333332E-2</c:v>
                </c:pt>
                <c:pt idx="1451">
                  <c:v>1.6782407407407409E-2</c:v>
                </c:pt>
                <c:pt idx="1452">
                  <c:v>1.6793981481481483E-2</c:v>
                </c:pt>
                <c:pt idx="1453">
                  <c:v>1.6805555555555556E-2</c:v>
                </c:pt>
                <c:pt idx="1454">
                  <c:v>1.681712962962963E-2</c:v>
                </c:pt>
                <c:pt idx="1455">
                  <c:v>1.6828703703703703E-2</c:v>
                </c:pt>
                <c:pt idx="1456">
                  <c:v>1.6840277777777777E-2</c:v>
                </c:pt>
                <c:pt idx="1457">
                  <c:v>1.6851851851851851E-2</c:v>
                </c:pt>
                <c:pt idx="1458">
                  <c:v>1.6851851851851851E-2</c:v>
                </c:pt>
                <c:pt idx="1459">
                  <c:v>1.6875000000000001E-2</c:v>
                </c:pt>
                <c:pt idx="1460">
                  <c:v>1.6875000000000001E-2</c:v>
                </c:pt>
                <c:pt idx="1461">
                  <c:v>1.6886574074074075E-2</c:v>
                </c:pt>
                <c:pt idx="1462">
                  <c:v>1.6909722222222225E-2</c:v>
                </c:pt>
                <c:pt idx="1463">
                  <c:v>1.6909722222222225E-2</c:v>
                </c:pt>
                <c:pt idx="1464">
                  <c:v>1.6921296296296299E-2</c:v>
                </c:pt>
                <c:pt idx="1465">
                  <c:v>1.6932870370370369E-2</c:v>
                </c:pt>
                <c:pt idx="1466">
                  <c:v>1.6944444444444443E-2</c:v>
                </c:pt>
                <c:pt idx="1467">
                  <c:v>1.695601851851852E-2</c:v>
                </c:pt>
                <c:pt idx="1468">
                  <c:v>1.6967592592592593E-2</c:v>
                </c:pt>
                <c:pt idx="1469">
                  <c:v>1.6979166666666667E-2</c:v>
                </c:pt>
                <c:pt idx="1470">
                  <c:v>1.699074074074074E-2</c:v>
                </c:pt>
                <c:pt idx="1471">
                  <c:v>1.7002314814814814E-2</c:v>
                </c:pt>
                <c:pt idx="1472">
                  <c:v>1.7013888888888887E-2</c:v>
                </c:pt>
                <c:pt idx="1473">
                  <c:v>1.7025462962962961E-2</c:v>
                </c:pt>
                <c:pt idx="1474">
                  <c:v>1.7037037037037038E-2</c:v>
                </c:pt>
                <c:pt idx="1475">
                  <c:v>1.7048611111111112E-2</c:v>
                </c:pt>
                <c:pt idx="1476">
                  <c:v>1.7060185185185185E-2</c:v>
                </c:pt>
                <c:pt idx="1477">
                  <c:v>1.7071759259259259E-2</c:v>
                </c:pt>
                <c:pt idx="1478">
                  <c:v>1.7083333333333336E-2</c:v>
                </c:pt>
                <c:pt idx="1479">
                  <c:v>1.7094907407407409E-2</c:v>
                </c:pt>
                <c:pt idx="1480">
                  <c:v>1.7106481481481483E-2</c:v>
                </c:pt>
                <c:pt idx="1481">
                  <c:v>1.7118055555555556E-2</c:v>
                </c:pt>
                <c:pt idx="1482">
                  <c:v>1.712962962962963E-2</c:v>
                </c:pt>
                <c:pt idx="1483">
                  <c:v>1.7141203703703704E-2</c:v>
                </c:pt>
                <c:pt idx="1484">
                  <c:v>1.7152777777777777E-2</c:v>
                </c:pt>
                <c:pt idx="1485">
                  <c:v>1.7164351851851851E-2</c:v>
                </c:pt>
                <c:pt idx="1486">
                  <c:v>1.7175925925925924E-2</c:v>
                </c:pt>
                <c:pt idx="1487">
                  <c:v>1.7187499999999998E-2</c:v>
                </c:pt>
                <c:pt idx="1488">
                  <c:v>1.7199074074074071E-2</c:v>
                </c:pt>
                <c:pt idx="1489">
                  <c:v>1.7210648148148149E-2</c:v>
                </c:pt>
                <c:pt idx="1490">
                  <c:v>1.7222222222222222E-2</c:v>
                </c:pt>
                <c:pt idx="1491">
                  <c:v>1.7233796296296296E-2</c:v>
                </c:pt>
                <c:pt idx="1492">
                  <c:v>1.7245370370370369E-2</c:v>
                </c:pt>
                <c:pt idx="1493">
                  <c:v>1.7256944444444446E-2</c:v>
                </c:pt>
                <c:pt idx="1494">
                  <c:v>1.726851851851852E-2</c:v>
                </c:pt>
                <c:pt idx="1495">
                  <c:v>1.7280092592592593E-2</c:v>
                </c:pt>
                <c:pt idx="1496">
                  <c:v>1.7291666666666667E-2</c:v>
                </c:pt>
                <c:pt idx="1497">
                  <c:v>1.7303240740740741E-2</c:v>
                </c:pt>
                <c:pt idx="1498">
                  <c:v>1.7314814814814814E-2</c:v>
                </c:pt>
                <c:pt idx="1499">
                  <c:v>1.7326388888888888E-2</c:v>
                </c:pt>
                <c:pt idx="1500">
                  <c:v>1.7337962962962961E-2</c:v>
                </c:pt>
                <c:pt idx="1501">
                  <c:v>1.7349537037037038E-2</c:v>
                </c:pt>
                <c:pt idx="1502">
                  <c:v>1.7361111111111112E-2</c:v>
                </c:pt>
                <c:pt idx="1503">
                  <c:v>1.7372685185185185E-2</c:v>
                </c:pt>
                <c:pt idx="1504">
                  <c:v>1.7384259259259262E-2</c:v>
                </c:pt>
                <c:pt idx="1505">
                  <c:v>1.7395833333333336E-2</c:v>
                </c:pt>
                <c:pt idx="1506">
                  <c:v>1.7407407407407406E-2</c:v>
                </c:pt>
                <c:pt idx="1507">
                  <c:v>1.741898148148148E-2</c:v>
                </c:pt>
                <c:pt idx="1508">
                  <c:v>1.7430555555555557E-2</c:v>
                </c:pt>
                <c:pt idx="1509">
                  <c:v>1.744212962962963E-2</c:v>
                </c:pt>
                <c:pt idx="1510">
                  <c:v>1.7453703703703704E-2</c:v>
                </c:pt>
                <c:pt idx="1511">
                  <c:v>1.7465277777777777E-2</c:v>
                </c:pt>
                <c:pt idx="1512">
                  <c:v>1.7476851851851851E-2</c:v>
                </c:pt>
                <c:pt idx="1513">
                  <c:v>1.7488425925925925E-2</c:v>
                </c:pt>
                <c:pt idx="1514">
                  <c:v>1.7499999999999998E-2</c:v>
                </c:pt>
                <c:pt idx="1515">
                  <c:v>1.7511574074074072E-2</c:v>
                </c:pt>
                <c:pt idx="1516">
                  <c:v>1.7523148148148149E-2</c:v>
                </c:pt>
                <c:pt idx="1517">
                  <c:v>1.7534722222222222E-2</c:v>
                </c:pt>
                <c:pt idx="1518">
                  <c:v>1.7546296296296296E-2</c:v>
                </c:pt>
                <c:pt idx="1519">
                  <c:v>1.7557870370370373E-2</c:v>
                </c:pt>
                <c:pt idx="1520">
                  <c:v>1.7569444444444447E-2</c:v>
                </c:pt>
                <c:pt idx="1521">
                  <c:v>1.758101851851852E-2</c:v>
                </c:pt>
                <c:pt idx="1522">
                  <c:v>1.7592592592592594E-2</c:v>
                </c:pt>
                <c:pt idx="1523">
                  <c:v>1.7604166666666667E-2</c:v>
                </c:pt>
                <c:pt idx="1524">
                  <c:v>1.7615740740740741E-2</c:v>
                </c:pt>
                <c:pt idx="1525">
                  <c:v>1.7627314814814814E-2</c:v>
                </c:pt>
                <c:pt idx="1526">
                  <c:v>1.7638888888888888E-2</c:v>
                </c:pt>
                <c:pt idx="1527">
                  <c:v>1.7650462962962962E-2</c:v>
                </c:pt>
                <c:pt idx="1528">
                  <c:v>1.7662037037037035E-2</c:v>
                </c:pt>
                <c:pt idx="1529">
                  <c:v>1.7673611111111109E-2</c:v>
                </c:pt>
                <c:pt idx="1530">
                  <c:v>1.7685185185185182E-2</c:v>
                </c:pt>
                <c:pt idx="1531">
                  <c:v>1.7696759259259259E-2</c:v>
                </c:pt>
                <c:pt idx="1532">
                  <c:v>1.7708333333333333E-2</c:v>
                </c:pt>
                <c:pt idx="1533">
                  <c:v>1.7719907407407406E-2</c:v>
                </c:pt>
                <c:pt idx="1534">
                  <c:v>1.7731481481481483E-2</c:v>
                </c:pt>
                <c:pt idx="1535">
                  <c:v>1.7743055555555557E-2</c:v>
                </c:pt>
                <c:pt idx="1536">
                  <c:v>1.7754629629629631E-2</c:v>
                </c:pt>
                <c:pt idx="1537">
                  <c:v>1.7766203703703704E-2</c:v>
                </c:pt>
                <c:pt idx="1538">
                  <c:v>1.7777777777777778E-2</c:v>
                </c:pt>
                <c:pt idx="1539">
                  <c:v>1.7789351851851851E-2</c:v>
                </c:pt>
                <c:pt idx="1540">
                  <c:v>1.7800925925925925E-2</c:v>
                </c:pt>
                <c:pt idx="1541">
                  <c:v>1.7812499999999998E-2</c:v>
                </c:pt>
                <c:pt idx="1542">
                  <c:v>1.7824074074074076E-2</c:v>
                </c:pt>
                <c:pt idx="1543">
                  <c:v>1.7835648148148149E-2</c:v>
                </c:pt>
                <c:pt idx="1544">
                  <c:v>1.7847222222222223E-2</c:v>
                </c:pt>
                <c:pt idx="1545">
                  <c:v>1.7858796296296296E-2</c:v>
                </c:pt>
                <c:pt idx="1546">
                  <c:v>1.7870370370370373E-2</c:v>
                </c:pt>
                <c:pt idx="1547">
                  <c:v>1.7881944444444443E-2</c:v>
                </c:pt>
                <c:pt idx="1548">
                  <c:v>1.7893518518518517E-2</c:v>
                </c:pt>
                <c:pt idx="1549">
                  <c:v>1.7905092592592594E-2</c:v>
                </c:pt>
                <c:pt idx="1550">
                  <c:v>1.7916666666666668E-2</c:v>
                </c:pt>
                <c:pt idx="1551">
                  <c:v>1.7928240740740741E-2</c:v>
                </c:pt>
                <c:pt idx="1552">
                  <c:v>1.7939814814814815E-2</c:v>
                </c:pt>
                <c:pt idx="1553">
                  <c:v>1.7951388888888888E-2</c:v>
                </c:pt>
                <c:pt idx="1554">
                  <c:v>1.7962962962962962E-2</c:v>
                </c:pt>
                <c:pt idx="1555">
                  <c:v>1.7974537037037035E-2</c:v>
                </c:pt>
                <c:pt idx="1556">
                  <c:v>1.7986111111111109E-2</c:v>
                </c:pt>
                <c:pt idx="1557">
                  <c:v>1.7997685185185186E-2</c:v>
                </c:pt>
                <c:pt idx="1558">
                  <c:v>1.800925925925926E-2</c:v>
                </c:pt>
                <c:pt idx="1559">
                  <c:v>1.8020833333333333E-2</c:v>
                </c:pt>
                <c:pt idx="1560">
                  <c:v>1.8032407407407407E-2</c:v>
                </c:pt>
                <c:pt idx="1561">
                  <c:v>1.8043981481481484E-2</c:v>
                </c:pt>
                <c:pt idx="1562">
                  <c:v>1.8055555555555557E-2</c:v>
                </c:pt>
                <c:pt idx="1563">
                  <c:v>1.8067129629629631E-2</c:v>
                </c:pt>
                <c:pt idx="1564">
                  <c:v>1.8078703703703704E-2</c:v>
                </c:pt>
                <c:pt idx="1565">
                  <c:v>1.8090277777777778E-2</c:v>
                </c:pt>
                <c:pt idx="1566">
                  <c:v>1.8101851851851852E-2</c:v>
                </c:pt>
                <c:pt idx="1567">
                  <c:v>1.8113425925925925E-2</c:v>
                </c:pt>
                <c:pt idx="1568">
                  <c:v>1.8124999999999999E-2</c:v>
                </c:pt>
                <c:pt idx="1569">
                  <c:v>1.8136574074074072E-2</c:v>
                </c:pt>
                <c:pt idx="1570">
                  <c:v>1.8148148148148146E-2</c:v>
                </c:pt>
                <c:pt idx="1571">
                  <c:v>1.8159722222222219E-2</c:v>
                </c:pt>
                <c:pt idx="1572">
                  <c:v>1.8171296296296297E-2</c:v>
                </c:pt>
                <c:pt idx="1573">
                  <c:v>1.818287037037037E-2</c:v>
                </c:pt>
                <c:pt idx="1574">
                  <c:v>1.8194444444444444E-2</c:v>
                </c:pt>
                <c:pt idx="1575">
                  <c:v>1.8206018518518517E-2</c:v>
                </c:pt>
                <c:pt idx="1576">
                  <c:v>1.8217592592592594E-2</c:v>
                </c:pt>
                <c:pt idx="1577">
                  <c:v>1.8229166666666668E-2</c:v>
                </c:pt>
                <c:pt idx="1578">
                  <c:v>1.8240740740740741E-2</c:v>
                </c:pt>
                <c:pt idx="1579">
                  <c:v>1.8252314814814815E-2</c:v>
                </c:pt>
                <c:pt idx="1580">
                  <c:v>1.8263888888888889E-2</c:v>
                </c:pt>
                <c:pt idx="1581">
                  <c:v>1.8275462962962962E-2</c:v>
                </c:pt>
                <c:pt idx="1582">
                  <c:v>1.8287037037037036E-2</c:v>
                </c:pt>
                <c:pt idx="1583">
                  <c:v>1.8298611111111113E-2</c:v>
                </c:pt>
                <c:pt idx="1584">
                  <c:v>1.8310185185185186E-2</c:v>
                </c:pt>
                <c:pt idx="1585">
                  <c:v>1.832175925925926E-2</c:v>
                </c:pt>
                <c:pt idx="1586">
                  <c:v>1.8333333333333333E-2</c:v>
                </c:pt>
                <c:pt idx="1587">
                  <c:v>1.834490740740741E-2</c:v>
                </c:pt>
                <c:pt idx="1588">
                  <c:v>1.8356481481481481E-2</c:v>
                </c:pt>
                <c:pt idx="1589">
                  <c:v>1.8368055555555554E-2</c:v>
                </c:pt>
                <c:pt idx="1590">
                  <c:v>1.8379629629629628E-2</c:v>
                </c:pt>
                <c:pt idx="1591">
                  <c:v>1.8391203703703705E-2</c:v>
                </c:pt>
                <c:pt idx="1592">
                  <c:v>1.8402777777777778E-2</c:v>
                </c:pt>
                <c:pt idx="1593">
                  <c:v>1.8414351851851852E-2</c:v>
                </c:pt>
                <c:pt idx="1594">
                  <c:v>1.8425925925925925E-2</c:v>
                </c:pt>
                <c:pt idx="1595">
                  <c:v>1.8437499999999999E-2</c:v>
                </c:pt>
                <c:pt idx="1596">
                  <c:v>1.8449074074074073E-2</c:v>
                </c:pt>
                <c:pt idx="1597">
                  <c:v>1.8460648148148146E-2</c:v>
                </c:pt>
                <c:pt idx="1598">
                  <c:v>1.8472222222222223E-2</c:v>
                </c:pt>
                <c:pt idx="1599">
                  <c:v>1.8483796296296297E-2</c:v>
                </c:pt>
                <c:pt idx="1600">
                  <c:v>1.849537037037037E-2</c:v>
                </c:pt>
                <c:pt idx="1601">
                  <c:v>1.8506944444444444E-2</c:v>
                </c:pt>
                <c:pt idx="1602">
                  <c:v>1.8518518518518521E-2</c:v>
                </c:pt>
                <c:pt idx="1603">
                  <c:v>1.8530092592592595E-2</c:v>
                </c:pt>
                <c:pt idx="1604">
                  <c:v>1.8541666666666668E-2</c:v>
                </c:pt>
                <c:pt idx="1605">
                  <c:v>1.8553240740740742E-2</c:v>
                </c:pt>
                <c:pt idx="1606">
                  <c:v>1.8564814814814815E-2</c:v>
                </c:pt>
                <c:pt idx="1607">
                  <c:v>1.8576388888888889E-2</c:v>
                </c:pt>
                <c:pt idx="1608">
                  <c:v>1.8587962962962962E-2</c:v>
                </c:pt>
                <c:pt idx="1609">
                  <c:v>1.8599537037037036E-2</c:v>
                </c:pt>
                <c:pt idx="1610">
                  <c:v>1.861111111111111E-2</c:v>
                </c:pt>
                <c:pt idx="1611">
                  <c:v>1.8622685185185183E-2</c:v>
                </c:pt>
                <c:pt idx="1612">
                  <c:v>1.8634259259259257E-2</c:v>
                </c:pt>
                <c:pt idx="1613">
                  <c:v>1.8645833333333334E-2</c:v>
                </c:pt>
                <c:pt idx="1614">
                  <c:v>1.8657407407407407E-2</c:v>
                </c:pt>
                <c:pt idx="1615">
                  <c:v>1.8668981481481481E-2</c:v>
                </c:pt>
                <c:pt idx="1616">
                  <c:v>1.8680555555555554E-2</c:v>
                </c:pt>
                <c:pt idx="1617">
                  <c:v>1.8692129629629631E-2</c:v>
                </c:pt>
                <c:pt idx="1618">
                  <c:v>1.8703703703703705E-2</c:v>
                </c:pt>
                <c:pt idx="1619">
                  <c:v>1.8715277777777779E-2</c:v>
                </c:pt>
                <c:pt idx="1620">
                  <c:v>1.8726851851851852E-2</c:v>
                </c:pt>
                <c:pt idx="1621">
                  <c:v>1.8738425925925926E-2</c:v>
                </c:pt>
                <c:pt idx="1622">
                  <c:v>1.8749999999999999E-2</c:v>
                </c:pt>
                <c:pt idx="1623">
                  <c:v>1.8761574074074073E-2</c:v>
                </c:pt>
                <c:pt idx="1624">
                  <c:v>1.877314814814815E-2</c:v>
                </c:pt>
                <c:pt idx="1625">
                  <c:v>1.8784722222222223E-2</c:v>
                </c:pt>
                <c:pt idx="1626">
                  <c:v>1.8796296296296297E-2</c:v>
                </c:pt>
                <c:pt idx="1627">
                  <c:v>1.8807870370370371E-2</c:v>
                </c:pt>
                <c:pt idx="1628">
                  <c:v>1.8819444444444448E-2</c:v>
                </c:pt>
                <c:pt idx="1629">
                  <c:v>1.8831018518518518E-2</c:v>
                </c:pt>
                <c:pt idx="1630">
                  <c:v>1.8842592592592591E-2</c:v>
                </c:pt>
                <c:pt idx="1631">
                  <c:v>1.8854166666666665E-2</c:v>
                </c:pt>
                <c:pt idx="1632">
                  <c:v>1.8865740740740742E-2</c:v>
                </c:pt>
                <c:pt idx="1633">
                  <c:v>1.8877314814814816E-2</c:v>
                </c:pt>
                <c:pt idx="1634">
                  <c:v>1.8888888888888889E-2</c:v>
                </c:pt>
                <c:pt idx="1635">
                  <c:v>1.8900462962962963E-2</c:v>
                </c:pt>
                <c:pt idx="1636">
                  <c:v>1.8912037037037036E-2</c:v>
                </c:pt>
                <c:pt idx="1637">
                  <c:v>1.892361111111111E-2</c:v>
                </c:pt>
                <c:pt idx="1638">
                  <c:v>1.8935185185185183E-2</c:v>
                </c:pt>
                <c:pt idx="1639">
                  <c:v>1.894675925925926E-2</c:v>
                </c:pt>
                <c:pt idx="1640">
                  <c:v>1.8958333333333334E-2</c:v>
                </c:pt>
                <c:pt idx="1641">
                  <c:v>1.8969907407407408E-2</c:v>
                </c:pt>
                <c:pt idx="1642">
                  <c:v>1.8981481481481481E-2</c:v>
                </c:pt>
                <c:pt idx="1643">
                  <c:v>1.8993055555555558E-2</c:v>
                </c:pt>
                <c:pt idx="1644">
                  <c:v>1.9004629629629632E-2</c:v>
                </c:pt>
                <c:pt idx="1645">
                  <c:v>1.9016203703703705E-2</c:v>
                </c:pt>
                <c:pt idx="1646">
                  <c:v>1.9027777777777779E-2</c:v>
                </c:pt>
                <c:pt idx="1647">
                  <c:v>1.9039351851851852E-2</c:v>
                </c:pt>
                <c:pt idx="1648">
                  <c:v>1.9050925925925926E-2</c:v>
                </c:pt>
                <c:pt idx="1649">
                  <c:v>1.90625E-2</c:v>
                </c:pt>
                <c:pt idx="1650">
                  <c:v>1.9074074074074073E-2</c:v>
                </c:pt>
                <c:pt idx="1651">
                  <c:v>1.9085648148148147E-2</c:v>
                </c:pt>
                <c:pt idx="1652">
                  <c:v>1.909722222222222E-2</c:v>
                </c:pt>
                <c:pt idx="1653">
                  <c:v>1.9108796296296294E-2</c:v>
                </c:pt>
                <c:pt idx="1654">
                  <c:v>1.9120370370370371E-2</c:v>
                </c:pt>
                <c:pt idx="1655">
                  <c:v>1.9131944444444444E-2</c:v>
                </c:pt>
                <c:pt idx="1656">
                  <c:v>1.9143518518518518E-2</c:v>
                </c:pt>
                <c:pt idx="1657">
                  <c:v>1.9155092592592592E-2</c:v>
                </c:pt>
                <c:pt idx="1658">
                  <c:v>1.9166666666666669E-2</c:v>
                </c:pt>
                <c:pt idx="1659">
                  <c:v>1.9178240740740742E-2</c:v>
                </c:pt>
                <c:pt idx="1660">
                  <c:v>1.9189814814814816E-2</c:v>
                </c:pt>
                <c:pt idx="1661">
                  <c:v>1.9201388888888889E-2</c:v>
                </c:pt>
                <c:pt idx="1662">
                  <c:v>1.9212962962962963E-2</c:v>
                </c:pt>
                <c:pt idx="1663">
                  <c:v>1.9224537037037037E-2</c:v>
                </c:pt>
                <c:pt idx="1664">
                  <c:v>1.923611111111111E-2</c:v>
                </c:pt>
                <c:pt idx="1665">
                  <c:v>1.9247685185185184E-2</c:v>
                </c:pt>
                <c:pt idx="1666">
                  <c:v>1.9259259259259261E-2</c:v>
                </c:pt>
                <c:pt idx="1667">
                  <c:v>1.9270833333333334E-2</c:v>
                </c:pt>
                <c:pt idx="1668">
                  <c:v>1.9282407407407408E-2</c:v>
                </c:pt>
                <c:pt idx="1669">
                  <c:v>1.9293981481481485E-2</c:v>
                </c:pt>
                <c:pt idx="1670">
                  <c:v>1.9305555555555555E-2</c:v>
                </c:pt>
                <c:pt idx="1671">
                  <c:v>1.9317129629629629E-2</c:v>
                </c:pt>
                <c:pt idx="1672">
                  <c:v>1.9328703703703702E-2</c:v>
                </c:pt>
                <c:pt idx="1673">
                  <c:v>1.9340277777777779E-2</c:v>
                </c:pt>
                <c:pt idx="1674">
                  <c:v>1.9351851851851853E-2</c:v>
                </c:pt>
                <c:pt idx="1675">
                  <c:v>1.9363425925925926E-2</c:v>
                </c:pt>
                <c:pt idx="1676">
                  <c:v>1.9375E-2</c:v>
                </c:pt>
                <c:pt idx="1677">
                  <c:v>1.9386574074074073E-2</c:v>
                </c:pt>
                <c:pt idx="1678">
                  <c:v>1.9398148148148147E-2</c:v>
                </c:pt>
                <c:pt idx="1679">
                  <c:v>1.9409722222222221E-2</c:v>
                </c:pt>
                <c:pt idx="1680">
                  <c:v>1.9421296296296294E-2</c:v>
                </c:pt>
                <c:pt idx="1681">
                  <c:v>1.9432870370370371E-2</c:v>
                </c:pt>
                <c:pt idx="1682">
                  <c:v>1.9444444444444445E-2</c:v>
                </c:pt>
                <c:pt idx="1683">
                  <c:v>1.9456018518518518E-2</c:v>
                </c:pt>
                <c:pt idx="1684">
                  <c:v>1.9467592592592595E-2</c:v>
                </c:pt>
                <c:pt idx="1685">
                  <c:v>1.9479166666666669E-2</c:v>
                </c:pt>
                <c:pt idx="1686">
                  <c:v>1.9490740740740743E-2</c:v>
                </c:pt>
                <c:pt idx="1687">
                  <c:v>1.9502314814814816E-2</c:v>
                </c:pt>
                <c:pt idx="1688">
                  <c:v>1.951388888888889E-2</c:v>
                </c:pt>
                <c:pt idx="1689">
                  <c:v>1.9525462962962963E-2</c:v>
                </c:pt>
                <c:pt idx="1690">
                  <c:v>1.9537037037037037E-2</c:v>
                </c:pt>
                <c:pt idx="1691">
                  <c:v>1.954861111111111E-2</c:v>
                </c:pt>
                <c:pt idx="1692">
                  <c:v>1.9560185185185184E-2</c:v>
                </c:pt>
                <c:pt idx="1693">
                  <c:v>1.9571759259259257E-2</c:v>
                </c:pt>
                <c:pt idx="1694">
                  <c:v>1.9583333333333331E-2</c:v>
                </c:pt>
                <c:pt idx="1695">
                  <c:v>1.9594907407407405E-2</c:v>
                </c:pt>
                <c:pt idx="1696">
                  <c:v>1.9606481481481482E-2</c:v>
                </c:pt>
                <c:pt idx="1697">
                  <c:v>1.9618055555555555E-2</c:v>
                </c:pt>
                <c:pt idx="1698">
                  <c:v>1.9629629629629629E-2</c:v>
                </c:pt>
                <c:pt idx="1699">
                  <c:v>1.9641203703703706E-2</c:v>
                </c:pt>
                <c:pt idx="1700">
                  <c:v>1.9652777777777779E-2</c:v>
                </c:pt>
                <c:pt idx="1701">
                  <c:v>1.9664351851851853E-2</c:v>
                </c:pt>
                <c:pt idx="1702">
                  <c:v>1.9675925925925927E-2</c:v>
                </c:pt>
                <c:pt idx="1703">
                  <c:v>1.96875E-2</c:v>
                </c:pt>
                <c:pt idx="1704">
                  <c:v>1.9699074074074074E-2</c:v>
                </c:pt>
                <c:pt idx="1705">
                  <c:v>1.9710648148148147E-2</c:v>
                </c:pt>
                <c:pt idx="1706">
                  <c:v>1.9722222222222221E-2</c:v>
                </c:pt>
                <c:pt idx="1707">
                  <c:v>1.9733796296296298E-2</c:v>
                </c:pt>
                <c:pt idx="1708">
                  <c:v>1.9745370370370371E-2</c:v>
                </c:pt>
                <c:pt idx="1709">
                  <c:v>1.9756944444444445E-2</c:v>
                </c:pt>
                <c:pt idx="1710">
                  <c:v>1.9768518518518515E-2</c:v>
                </c:pt>
                <c:pt idx="1711">
                  <c:v>1.9780092592592592E-2</c:v>
                </c:pt>
                <c:pt idx="1712">
                  <c:v>1.9791666666666666E-2</c:v>
                </c:pt>
                <c:pt idx="1713">
                  <c:v>1.9803240740740739E-2</c:v>
                </c:pt>
                <c:pt idx="1714">
                  <c:v>1.9814814814814816E-2</c:v>
                </c:pt>
                <c:pt idx="1715">
                  <c:v>1.982638888888889E-2</c:v>
                </c:pt>
                <c:pt idx="1716">
                  <c:v>1.9837962962962963E-2</c:v>
                </c:pt>
                <c:pt idx="1717">
                  <c:v>1.9849537037037037E-2</c:v>
                </c:pt>
                <c:pt idx="1718">
                  <c:v>1.9861111111111111E-2</c:v>
                </c:pt>
                <c:pt idx="1719">
                  <c:v>1.9872685185185184E-2</c:v>
                </c:pt>
                <c:pt idx="1720">
                  <c:v>1.9884259259259258E-2</c:v>
                </c:pt>
                <c:pt idx="1721">
                  <c:v>1.9895833333333331E-2</c:v>
                </c:pt>
                <c:pt idx="1722">
                  <c:v>1.9907407407407408E-2</c:v>
                </c:pt>
                <c:pt idx="1723">
                  <c:v>1.9918981481481482E-2</c:v>
                </c:pt>
                <c:pt idx="1724">
                  <c:v>1.9930555555555556E-2</c:v>
                </c:pt>
                <c:pt idx="1725">
                  <c:v>1.9942129629629629E-2</c:v>
                </c:pt>
                <c:pt idx="1726">
                  <c:v>1.9953703703703706E-2</c:v>
                </c:pt>
                <c:pt idx="1727">
                  <c:v>1.996527777777778E-2</c:v>
                </c:pt>
                <c:pt idx="1728">
                  <c:v>1.9976851851851853E-2</c:v>
                </c:pt>
                <c:pt idx="1729">
                  <c:v>1.9988425925925927E-2</c:v>
                </c:pt>
                <c:pt idx="1730">
                  <c:v>0.02</c:v>
                </c:pt>
                <c:pt idx="1731">
                  <c:v>2.0011574074074074E-2</c:v>
                </c:pt>
                <c:pt idx="1732">
                  <c:v>2.0023148148148148E-2</c:v>
                </c:pt>
                <c:pt idx="1733">
                  <c:v>2.0034722222222221E-2</c:v>
                </c:pt>
                <c:pt idx="1734">
                  <c:v>2.0046296296296295E-2</c:v>
                </c:pt>
                <c:pt idx="1735">
                  <c:v>2.0057870370370368E-2</c:v>
                </c:pt>
                <c:pt idx="1736">
                  <c:v>2.0069444444444442E-2</c:v>
                </c:pt>
                <c:pt idx="1737">
                  <c:v>2.0081018518518519E-2</c:v>
                </c:pt>
                <c:pt idx="1738">
                  <c:v>2.0092592592592592E-2</c:v>
                </c:pt>
                <c:pt idx="1739">
                  <c:v>2.0104166666666666E-2</c:v>
                </c:pt>
                <c:pt idx="1740">
                  <c:v>2.011574074074074E-2</c:v>
                </c:pt>
                <c:pt idx="1741">
                  <c:v>2.0127314814814817E-2</c:v>
                </c:pt>
                <c:pt idx="1742">
                  <c:v>2.013888888888889E-2</c:v>
                </c:pt>
                <c:pt idx="1743">
                  <c:v>2.0150462962962964E-2</c:v>
                </c:pt>
                <c:pt idx="1744">
                  <c:v>2.0162037037037037E-2</c:v>
                </c:pt>
                <c:pt idx="1745">
                  <c:v>2.0173611111111111E-2</c:v>
                </c:pt>
                <c:pt idx="1746">
                  <c:v>2.0185185185185184E-2</c:v>
                </c:pt>
                <c:pt idx="1747">
                  <c:v>2.0196759259259258E-2</c:v>
                </c:pt>
                <c:pt idx="1748">
                  <c:v>2.0208333333333335E-2</c:v>
                </c:pt>
                <c:pt idx="1749">
                  <c:v>2.0219907407407409E-2</c:v>
                </c:pt>
                <c:pt idx="1750">
                  <c:v>2.0231481481481482E-2</c:v>
                </c:pt>
                <c:pt idx="1751">
                  <c:v>2.0243055555555552E-2</c:v>
                </c:pt>
                <c:pt idx="1752">
                  <c:v>2.0254629629629629E-2</c:v>
                </c:pt>
                <c:pt idx="1753">
                  <c:v>2.0266203703703703E-2</c:v>
                </c:pt>
                <c:pt idx="1754">
                  <c:v>2.0277777777777777E-2</c:v>
                </c:pt>
                <c:pt idx="1755">
                  <c:v>2.028935185185185E-2</c:v>
                </c:pt>
                <c:pt idx="1756">
                  <c:v>2.0300925925925927E-2</c:v>
                </c:pt>
                <c:pt idx="1757">
                  <c:v>2.0312500000000001E-2</c:v>
                </c:pt>
                <c:pt idx="1758">
                  <c:v>2.0324074074074074E-2</c:v>
                </c:pt>
                <c:pt idx="1759">
                  <c:v>2.0335648148148148E-2</c:v>
                </c:pt>
                <c:pt idx="1760">
                  <c:v>2.0347222222222221E-2</c:v>
                </c:pt>
                <c:pt idx="1761">
                  <c:v>2.0358796296296295E-2</c:v>
                </c:pt>
                <c:pt idx="1762">
                  <c:v>2.0370370370370369E-2</c:v>
                </c:pt>
                <c:pt idx="1763">
                  <c:v>2.0381944444444446E-2</c:v>
                </c:pt>
                <c:pt idx="1764">
                  <c:v>2.0393518518518519E-2</c:v>
                </c:pt>
                <c:pt idx="1765">
                  <c:v>2.0405092592592593E-2</c:v>
                </c:pt>
                <c:pt idx="1766">
                  <c:v>2.0416666666666666E-2</c:v>
                </c:pt>
                <c:pt idx="1767">
                  <c:v>2.0428240740740743E-2</c:v>
                </c:pt>
                <c:pt idx="1768">
                  <c:v>2.0439814814814817E-2</c:v>
                </c:pt>
                <c:pt idx="1769">
                  <c:v>2.045138888888889E-2</c:v>
                </c:pt>
                <c:pt idx="1770">
                  <c:v>2.0462962962962964E-2</c:v>
                </c:pt>
                <c:pt idx="1771">
                  <c:v>2.0474537037037038E-2</c:v>
                </c:pt>
                <c:pt idx="1772">
                  <c:v>2.0486111111111111E-2</c:v>
                </c:pt>
                <c:pt idx="1773">
                  <c:v>2.0497685185185185E-2</c:v>
                </c:pt>
                <c:pt idx="1774">
                  <c:v>2.0509259259259258E-2</c:v>
                </c:pt>
                <c:pt idx="1775">
                  <c:v>2.0520833333333332E-2</c:v>
                </c:pt>
                <c:pt idx="1776">
                  <c:v>2.0532407407407405E-2</c:v>
                </c:pt>
                <c:pt idx="1777">
                  <c:v>2.0543981481481479E-2</c:v>
                </c:pt>
                <c:pt idx="1778">
                  <c:v>2.0555555555555556E-2</c:v>
                </c:pt>
                <c:pt idx="1779">
                  <c:v>2.056712962962963E-2</c:v>
                </c:pt>
                <c:pt idx="1780">
                  <c:v>2.0578703703703703E-2</c:v>
                </c:pt>
                <c:pt idx="1781">
                  <c:v>2.0590277777777777E-2</c:v>
                </c:pt>
                <c:pt idx="1782">
                  <c:v>2.0601851851851854E-2</c:v>
                </c:pt>
                <c:pt idx="1783">
                  <c:v>2.0613425925925927E-2</c:v>
                </c:pt>
                <c:pt idx="1784">
                  <c:v>2.0625000000000001E-2</c:v>
                </c:pt>
                <c:pt idx="1785">
                  <c:v>2.0636574074074075E-2</c:v>
                </c:pt>
                <c:pt idx="1786">
                  <c:v>2.0648148148148148E-2</c:v>
                </c:pt>
                <c:pt idx="1787">
                  <c:v>2.0659722222222222E-2</c:v>
                </c:pt>
                <c:pt idx="1788">
                  <c:v>2.0671296296296295E-2</c:v>
                </c:pt>
                <c:pt idx="1789">
                  <c:v>2.0682870370370372E-2</c:v>
                </c:pt>
                <c:pt idx="1790">
                  <c:v>2.0694444444444446E-2</c:v>
                </c:pt>
                <c:pt idx="1791">
                  <c:v>2.0706018518518519E-2</c:v>
                </c:pt>
                <c:pt idx="1792">
                  <c:v>2.071759259259259E-2</c:v>
                </c:pt>
                <c:pt idx="1793">
                  <c:v>2.0729166666666667E-2</c:v>
                </c:pt>
                <c:pt idx="1794">
                  <c:v>2.074074074074074E-2</c:v>
                </c:pt>
                <c:pt idx="1795">
                  <c:v>2.0752314814814814E-2</c:v>
                </c:pt>
                <c:pt idx="1796">
                  <c:v>2.0763888888888887E-2</c:v>
                </c:pt>
                <c:pt idx="1797">
                  <c:v>2.0775462962962964E-2</c:v>
                </c:pt>
                <c:pt idx="1798">
                  <c:v>2.0787037037037038E-2</c:v>
                </c:pt>
                <c:pt idx="1799">
                  <c:v>2.0798611111111111E-2</c:v>
                </c:pt>
                <c:pt idx="1800">
                  <c:v>2.0810185185185185E-2</c:v>
                </c:pt>
                <c:pt idx="1801">
                  <c:v>2.0821759259259259E-2</c:v>
                </c:pt>
                <c:pt idx="1802">
                  <c:v>2.0833333333333332E-2</c:v>
                </c:pt>
                <c:pt idx="1803">
                  <c:v>2.0844907407407406E-2</c:v>
                </c:pt>
                <c:pt idx="1804">
                  <c:v>2.0856481481481479E-2</c:v>
                </c:pt>
                <c:pt idx="1805">
                  <c:v>2.0868055555555556E-2</c:v>
                </c:pt>
                <c:pt idx="1806">
                  <c:v>2.0879629629629626E-2</c:v>
                </c:pt>
                <c:pt idx="1807">
                  <c:v>2.0891203703703703E-2</c:v>
                </c:pt>
                <c:pt idx="1808">
                  <c:v>2.0902777777777781E-2</c:v>
                </c:pt>
                <c:pt idx="1809">
                  <c:v>2.0914351851851851E-2</c:v>
                </c:pt>
                <c:pt idx="1810">
                  <c:v>2.0925925925925928E-2</c:v>
                </c:pt>
                <c:pt idx="1811">
                  <c:v>2.0937499999999998E-2</c:v>
                </c:pt>
                <c:pt idx="1812">
                  <c:v>2.0949074074074075E-2</c:v>
                </c:pt>
                <c:pt idx="1813">
                  <c:v>2.0960648148148148E-2</c:v>
                </c:pt>
                <c:pt idx="1814">
                  <c:v>2.0972222222222222E-2</c:v>
                </c:pt>
                <c:pt idx="1815">
                  <c:v>2.0983796296296296E-2</c:v>
                </c:pt>
                <c:pt idx="1816">
                  <c:v>2.0995370370370373E-2</c:v>
                </c:pt>
                <c:pt idx="1817">
                  <c:v>2.1006944444444443E-2</c:v>
                </c:pt>
                <c:pt idx="1818">
                  <c:v>2.101851851851852E-2</c:v>
                </c:pt>
                <c:pt idx="1819">
                  <c:v>2.1030092592592597E-2</c:v>
                </c:pt>
                <c:pt idx="1820">
                  <c:v>2.1041666666666667E-2</c:v>
                </c:pt>
                <c:pt idx="1821">
                  <c:v>2.1053240740740744E-2</c:v>
                </c:pt>
                <c:pt idx="1822">
                  <c:v>2.1064814814814814E-2</c:v>
                </c:pt>
                <c:pt idx="1823">
                  <c:v>2.1076388888888891E-2</c:v>
                </c:pt>
                <c:pt idx="1824">
                  <c:v>2.1087962962962961E-2</c:v>
                </c:pt>
                <c:pt idx="1825">
                  <c:v>2.1099537037037038E-2</c:v>
                </c:pt>
                <c:pt idx="1826">
                  <c:v>2.1111111111111108E-2</c:v>
                </c:pt>
                <c:pt idx="1827">
                  <c:v>2.1122685185185185E-2</c:v>
                </c:pt>
                <c:pt idx="1828">
                  <c:v>2.1134259259259259E-2</c:v>
                </c:pt>
                <c:pt idx="1829">
                  <c:v>2.1145833333333332E-2</c:v>
                </c:pt>
                <c:pt idx="1830">
                  <c:v>2.1157407407407406E-2</c:v>
                </c:pt>
                <c:pt idx="1831">
                  <c:v>2.1168981481481483E-2</c:v>
                </c:pt>
                <c:pt idx="1832">
                  <c:v>2.1180555555555553E-2</c:v>
                </c:pt>
                <c:pt idx="1833">
                  <c:v>2.119212962962963E-2</c:v>
                </c:pt>
                <c:pt idx="1834">
                  <c:v>2.1203703703703707E-2</c:v>
                </c:pt>
                <c:pt idx="1835">
                  <c:v>2.1215277777777777E-2</c:v>
                </c:pt>
                <c:pt idx="1836">
                  <c:v>2.1226851851851854E-2</c:v>
                </c:pt>
                <c:pt idx="1837">
                  <c:v>2.1238425925925924E-2</c:v>
                </c:pt>
                <c:pt idx="1838">
                  <c:v>2.1250000000000002E-2</c:v>
                </c:pt>
                <c:pt idx="1839">
                  <c:v>2.1261574074074075E-2</c:v>
                </c:pt>
                <c:pt idx="1840">
                  <c:v>2.1273148148148149E-2</c:v>
                </c:pt>
                <c:pt idx="1841">
                  <c:v>2.1284722222222222E-2</c:v>
                </c:pt>
                <c:pt idx="1842">
                  <c:v>2.1296296296296299E-2</c:v>
                </c:pt>
                <c:pt idx="1843">
                  <c:v>2.1307870370370369E-2</c:v>
                </c:pt>
                <c:pt idx="1844">
                  <c:v>2.1319444444444443E-2</c:v>
                </c:pt>
                <c:pt idx="1845">
                  <c:v>2.1331018518518517E-2</c:v>
                </c:pt>
                <c:pt idx="1846">
                  <c:v>2.1342592592592594E-2</c:v>
                </c:pt>
                <c:pt idx="1847">
                  <c:v>2.1354166666666664E-2</c:v>
                </c:pt>
                <c:pt idx="1848">
                  <c:v>2.1365740740740741E-2</c:v>
                </c:pt>
                <c:pt idx="1849">
                  <c:v>2.1377314814814818E-2</c:v>
                </c:pt>
                <c:pt idx="1850">
                  <c:v>2.1388888888888888E-2</c:v>
                </c:pt>
                <c:pt idx="1851">
                  <c:v>2.1400462962962965E-2</c:v>
                </c:pt>
                <c:pt idx="1852">
                  <c:v>2.1412037037037035E-2</c:v>
                </c:pt>
                <c:pt idx="1853">
                  <c:v>2.1423611111111112E-2</c:v>
                </c:pt>
                <c:pt idx="1854">
                  <c:v>2.1435185185185186E-2</c:v>
                </c:pt>
                <c:pt idx="1855">
                  <c:v>2.1446759259259259E-2</c:v>
                </c:pt>
                <c:pt idx="1856">
                  <c:v>2.1458333333333333E-2</c:v>
                </c:pt>
                <c:pt idx="1857">
                  <c:v>2.146990740740741E-2</c:v>
                </c:pt>
                <c:pt idx="1858">
                  <c:v>2.148148148148148E-2</c:v>
                </c:pt>
                <c:pt idx="1859">
                  <c:v>2.1493055555555557E-2</c:v>
                </c:pt>
                <c:pt idx="1860">
                  <c:v>2.1504629629629627E-2</c:v>
                </c:pt>
                <c:pt idx="1861">
                  <c:v>2.1516203703703704E-2</c:v>
                </c:pt>
                <c:pt idx="1862">
                  <c:v>2.1527777777777781E-2</c:v>
                </c:pt>
                <c:pt idx="1863">
                  <c:v>2.1539351851851851E-2</c:v>
                </c:pt>
                <c:pt idx="1864">
                  <c:v>2.1550925925925928E-2</c:v>
                </c:pt>
                <c:pt idx="1865">
                  <c:v>2.1562499999999998E-2</c:v>
                </c:pt>
                <c:pt idx="1866">
                  <c:v>2.1574074074074075E-2</c:v>
                </c:pt>
                <c:pt idx="1867">
                  <c:v>2.1585648148148145E-2</c:v>
                </c:pt>
                <c:pt idx="1868">
                  <c:v>2.1597222222222223E-2</c:v>
                </c:pt>
                <c:pt idx="1869">
                  <c:v>2.1608796296296296E-2</c:v>
                </c:pt>
                <c:pt idx="1870">
                  <c:v>2.162037037037037E-2</c:v>
                </c:pt>
                <c:pt idx="1871">
                  <c:v>2.1631944444444443E-2</c:v>
                </c:pt>
                <c:pt idx="1872">
                  <c:v>2.164351851851852E-2</c:v>
                </c:pt>
                <c:pt idx="1873">
                  <c:v>2.165509259259259E-2</c:v>
                </c:pt>
                <c:pt idx="1874">
                  <c:v>2.1666666666666667E-2</c:v>
                </c:pt>
                <c:pt idx="1875">
                  <c:v>2.1678240740740738E-2</c:v>
                </c:pt>
                <c:pt idx="1876">
                  <c:v>2.1689814814814815E-2</c:v>
                </c:pt>
                <c:pt idx="1877">
                  <c:v>2.1701388888888892E-2</c:v>
                </c:pt>
                <c:pt idx="1878">
                  <c:v>2.1712962962962962E-2</c:v>
                </c:pt>
                <c:pt idx="1879">
                  <c:v>2.1724537037037039E-2</c:v>
                </c:pt>
                <c:pt idx="1880">
                  <c:v>2.1736111111111112E-2</c:v>
                </c:pt>
                <c:pt idx="1881">
                  <c:v>2.1747685185185186E-2</c:v>
                </c:pt>
                <c:pt idx="1882">
                  <c:v>2.1759259259259259E-2</c:v>
                </c:pt>
                <c:pt idx="1883">
                  <c:v>2.1770833333333336E-2</c:v>
                </c:pt>
                <c:pt idx="1884">
                  <c:v>2.1782407407407407E-2</c:v>
                </c:pt>
                <c:pt idx="1885">
                  <c:v>2.179398148148148E-2</c:v>
                </c:pt>
                <c:pt idx="1886">
                  <c:v>2.1805555555555554E-2</c:v>
                </c:pt>
                <c:pt idx="1887">
                  <c:v>2.1817129629629631E-2</c:v>
                </c:pt>
                <c:pt idx="1888">
                  <c:v>2.1828703703703701E-2</c:v>
                </c:pt>
                <c:pt idx="1889">
                  <c:v>2.1840277777777778E-2</c:v>
                </c:pt>
                <c:pt idx="1890">
                  <c:v>2.1851851851851848E-2</c:v>
                </c:pt>
                <c:pt idx="1891">
                  <c:v>2.1863425925925925E-2</c:v>
                </c:pt>
                <c:pt idx="1892">
                  <c:v>2.1875000000000002E-2</c:v>
                </c:pt>
                <c:pt idx="1893">
                  <c:v>2.1886574074074072E-2</c:v>
                </c:pt>
                <c:pt idx="1894">
                  <c:v>2.1898148148148149E-2</c:v>
                </c:pt>
                <c:pt idx="1895">
                  <c:v>2.1909722222222223E-2</c:v>
                </c:pt>
                <c:pt idx="1896">
                  <c:v>2.1921296296296296E-2</c:v>
                </c:pt>
                <c:pt idx="1897">
                  <c:v>2.193287037037037E-2</c:v>
                </c:pt>
                <c:pt idx="1898">
                  <c:v>2.1944444444444447E-2</c:v>
                </c:pt>
                <c:pt idx="1899">
                  <c:v>2.1956018518518517E-2</c:v>
                </c:pt>
                <c:pt idx="1900">
                  <c:v>2.1967592592592594E-2</c:v>
                </c:pt>
                <c:pt idx="1901">
                  <c:v>2.1979166666666664E-2</c:v>
                </c:pt>
                <c:pt idx="1902">
                  <c:v>2.1990740740740741E-2</c:v>
                </c:pt>
                <c:pt idx="1903">
                  <c:v>2.2002314814814818E-2</c:v>
                </c:pt>
                <c:pt idx="1904">
                  <c:v>2.2013888888888888E-2</c:v>
                </c:pt>
                <c:pt idx="1905">
                  <c:v>2.2025462962962958E-2</c:v>
                </c:pt>
                <c:pt idx="1906">
                  <c:v>2.2037037037037036E-2</c:v>
                </c:pt>
                <c:pt idx="1907">
                  <c:v>2.2048611111111113E-2</c:v>
                </c:pt>
                <c:pt idx="1908">
                  <c:v>2.2060185185185183E-2</c:v>
                </c:pt>
                <c:pt idx="1909">
                  <c:v>2.207175925925926E-2</c:v>
                </c:pt>
                <c:pt idx="1910">
                  <c:v>2.2083333333333333E-2</c:v>
                </c:pt>
                <c:pt idx="1911">
                  <c:v>2.2094907407407407E-2</c:v>
                </c:pt>
                <c:pt idx="1912">
                  <c:v>2.210648148148148E-2</c:v>
                </c:pt>
                <c:pt idx="1913">
                  <c:v>2.2118055555555557E-2</c:v>
                </c:pt>
                <c:pt idx="1914">
                  <c:v>2.2129629629629628E-2</c:v>
                </c:pt>
                <c:pt idx="1915">
                  <c:v>2.2141203703703705E-2</c:v>
                </c:pt>
                <c:pt idx="1916">
                  <c:v>2.2141203703703705E-2</c:v>
                </c:pt>
                <c:pt idx="1917">
                  <c:v>2.2152777777777775E-2</c:v>
                </c:pt>
                <c:pt idx="1918">
                  <c:v>2.2164351851851852E-2</c:v>
                </c:pt>
                <c:pt idx="1919">
                  <c:v>2.2175925925925929E-2</c:v>
                </c:pt>
                <c:pt idx="1920">
                  <c:v>2.2187499999999999E-2</c:v>
                </c:pt>
                <c:pt idx="1921">
                  <c:v>2.2199074074074076E-2</c:v>
                </c:pt>
                <c:pt idx="1922">
                  <c:v>2.2210648148148149E-2</c:v>
                </c:pt>
                <c:pt idx="1923">
                  <c:v>2.2222222222222223E-2</c:v>
                </c:pt>
                <c:pt idx="1924">
                  <c:v>2.2233796296296297E-2</c:v>
                </c:pt>
                <c:pt idx="1925">
                  <c:v>2.224537037037037E-2</c:v>
                </c:pt>
                <c:pt idx="1926">
                  <c:v>2.225694444444444E-2</c:v>
                </c:pt>
                <c:pt idx="1927">
                  <c:v>2.2268518518518521E-2</c:v>
                </c:pt>
                <c:pt idx="1928">
                  <c:v>2.2280092592592591E-2</c:v>
                </c:pt>
                <c:pt idx="1929">
                  <c:v>2.2291666666666668E-2</c:v>
                </c:pt>
                <c:pt idx="1930">
                  <c:v>2.2303240740740738E-2</c:v>
                </c:pt>
                <c:pt idx="1931">
                  <c:v>2.2314814814814815E-2</c:v>
                </c:pt>
                <c:pt idx="1932">
                  <c:v>2.2326388888888885E-2</c:v>
                </c:pt>
                <c:pt idx="1933">
                  <c:v>2.2337962962962962E-2</c:v>
                </c:pt>
                <c:pt idx="1934">
                  <c:v>2.2349537037037032E-2</c:v>
                </c:pt>
                <c:pt idx="1935">
                  <c:v>2.2361111111111113E-2</c:v>
                </c:pt>
                <c:pt idx="1936">
                  <c:v>2.2372685185185186E-2</c:v>
                </c:pt>
                <c:pt idx="1937">
                  <c:v>2.238425925925926E-2</c:v>
                </c:pt>
                <c:pt idx="1938">
                  <c:v>2.2395833333333334E-2</c:v>
                </c:pt>
                <c:pt idx="1939">
                  <c:v>2.2407407407407407E-2</c:v>
                </c:pt>
                <c:pt idx="1940">
                  <c:v>2.2418981481481481E-2</c:v>
                </c:pt>
                <c:pt idx="1941">
                  <c:v>2.2430555555555554E-2</c:v>
                </c:pt>
                <c:pt idx="1942">
                  <c:v>2.2442129629629631E-2</c:v>
                </c:pt>
                <c:pt idx="1943">
                  <c:v>2.2453703703703708E-2</c:v>
                </c:pt>
                <c:pt idx="1944">
                  <c:v>2.2465277777777778E-2</c:v>
                </c:pt>
                <c:pt idx="1945">
                  <c:v>2.2476851851851855E-2</c:v>
                </c:pt>
                <c:pt idx="1946">
                  <c:v>2.2488425925925926E-2</c:v>
                </c:pt>
                <c:pt idx="1947">
                  <c:v>2.2499999999999996E-2</c:v>
                </c:pt>
                <c:pt idx="1948">
                  <c:v>2.2511574074074073E-2</c:v>
                </c:pt>
                <c:pt idx="1949">
                  <c:v>2.2523148148148143E-2</c:v>
                </c:pt>
                <c:pt idx="1950">
                  <c:v>2.2534722222222223E-2</c:v>
                </c:pt>
                <c:pt idx="1951">
                  <c:v>2.2546296296296297E-2</c:v>
                </c:pt>
                <c:pt idx="1952">
                  <c:v>2.255787037037037E-2</c:v>
                </c:pt>
                <c:pt idx="1953">
                  <c:v>2.2569444444444444E-2</c:v>
                </c:pt>
                <c:pt idx="1954">
                  <c:v>2.2581018518518518E-2</c:v>
                </c:pt>
                <c:pt idx="1955">
                  <c:v>2.2592592592592591E-2</c:v>
                </c:pt>
                <c:pt idx="1956">
                  <c:v>2.2604166666666665E-2</c:v>
                </c:pt>
                <c:pt idx="1957">
                  <c:v>2.2615740740740742E-2</c:v>
                </c:pt>
                <c:pt idx="1958">
                  <c:v>2.2627314814814819E-2</c:v>
                </c:pt>
                <c:pt idx="1959">
                  <c:v>2.2638888888888889E-2</c:v>
                </c:pt>
                <c:pt idx="1960">
                  <c:v>2.2650462962962966E-2</c:v>
                </c:pt>
                <c:pt idx="1961">
                  <c:v>2.2662037037037036E-2</c:v>
                </c:pt>
                <c:pt idx="1962">
                  <c:v>2.2673611111111113E-2</c:v>
                </c:pt>
                <c:pt idx="1963">
                  <c:v>2.2685185185185183E-2</c:v>
                </c:pt>
                <c:pt idx="1964">
                  <c:v>2.269675925925926E-2</c:v>
                </c:pt>
                <c:pt idx="1965">
                  <c:v>2.2708333333333334E-2</c:v>
                </c:pt>
                <c:pt idx="1966">
                  <c:v>2.2719907407407411E-2</c:v>
                </c:pt>
                <c:pt idx="1967">
                  <c:v>2.2731481481481481E-2</c:v>
                </c:pt>
                <c:pt idx="1968">
                  <c:v>2.2743055555555555E-2</c:v>
                </c:pt>
                <c:pt idx="1969">
                  <c:v>2.2754629629629628E-2</c:v>
                </c:pt>
                <c:pt idx="1970">
                  <c:v>2.2766203703703702E-2</c:v>
                </c:pt>
                <c:pt idx="1971">
                  <c:v>2.2777777777777775E-2</c:v>
                </c:pt>
                <c:pt idx="1972">
                  <c:v>2.2789351851851852E-2</c:v>
                </c:pt>
                <c:pt idx="1973">
                  <c:v>2.2800925925925929E-2</c:v>
                </c:pt>
                <c:pt idx="1974">
                  <c:v>2.2812499999999999E-2</c:v>
                </c:pt>
                <c:pt idx="1975">
                  <c:v>2.2824074074074076E-2</c:v>
                </c:pt>
                <c:pt idx="1976">
                  <c:v>2.2835648148148147E-2</c:v>
                </c:pt>
                <c:pt idx="1977">
                  <c:v>2.2847222222222224E-2</c:v>
                </c:pt>
                <c:pt idx="1978">
                  <c:v>2.2858796296296294E-2</c:v>
                </c:pt>
                <c:pt idx="1979">
                  <c:v>2.2870370370370371E-2</c:v>
                </c:pt>
                <c:pt idx="1980">
                  <c:v>2.2881944444444444E-2</c:v>
                </c:pt>
                <c:pt idx="1981">
                  <c:v>2.2893518518518521E-2</c:v>
                </c:pt>
                <c:pt idx="1982">
                  <c:v>2.2905092592592591E-2</c:v>
                </c:pt>
                <c:pt idx="1983">
                  <c:v>2.2916666666666669E-2</c:v>
                </c:pt>
                <c:pt idx="1984">
                  <c:v>2.2928240740740739E-2</c:v>
                </c:pt>
                <c:pt idx="1985">
                  <c:v>2.2939814814814816E-2</c:v>
                </c:pt>
                <c:pt idx="1986">
                  <c:v>2.2951388888888886E-2</c:v>
                </c:pt>
                <c:pt idx="1987">
                  <c:v>2.2962962962962966E-2</c:v>
                </c:pt>
                <c:pt idx="1988">
                  <c:v>2.297453703703704E-2</c:v>
                </c:pt>
                <c:pt idx="1989">
                  <c:v>2.298611111111111E-2</c:v>
                </c:pt>
                <c:pt idx="1990">
                  <c:v>2.2997685185185187E-2</c:v>
                </c:pt>
                <c:pt idx="1991">
                  <c:v>2.3009259259259257E-2</c:v>
                </c:pt>
                <c:pt idx="1992">
                  <c:v>2.3020833333333334E-2</c:v>
                </c:pt>
                <c:pt idx="1993">
                  <c:v>2.3032407407407404E-2</c:v>
                </c:pt>
                <c:pt idx="1994">
                  <c:v>2.3043981481481481E-2</c:v>
                </c:pt>
                <c:pt idx="1995">
                  <c:v>2.3055555555555555E-2</c:v>
                </c:pt>
                <c:pt idx="1996">
                  <c:v>2.3067129629629632E-2</c:v>
                </c:pt>
                <c:pt idx="1997">
                  <c:v>2.3078703703703702E-2</c:v>
                </c:pt>
                <c:pt idx="1998">
                  <c:v>2.3090277777777779E-2</c:v>
                </c:pt>
                <c:pt idx="1999">
                  <c:v>2.3101851851851849E-2</c:v>
                </c:pt>
                <c:pt idx="2000">
                  <c:v>2.3113425925925926E-2</c:v>
                </c:pt>
                <c:pt idx="2001">
                  <c:v>2.3124999999999996E-2</c:v>
                </c:pt>
                <c:pt idx="2002">
                  <c:v>2.3136574074074077E-2</c:v>
                </c:pt>
                <c:pt idx="2003">
                  <c:v>2.314814814814815E-2</c:v>
                </c:pt>
                <c:pt idx="2004">
                  <c:v>2.3159722222222224E-2</c:v>
                </c:pt>
                <c:pt idx="2005">
                  <c:v>2.3171296296296297E-2</c:v>
                </c:pt>
                <c:pt idx="2006">
                  <c:v>2.3182870370370371E-2</c:v>
                </c:pt>
                <c:pt idx="2007">
                  <c:v>2.3194444444444445E-2</c:v>
                </c:pt>
                <c:pt idx="2008">
                  <c:v>2.3206018518518515E-2</c:v>
                </c:pt>
                <c:pt idx="2009">
                  <c:v>2.3217592592592592E-2</c:v>
                </c:pt>
                <c:pt idx="2010">
                  <c:v>2.3229166666666665E-2</c:v>
                </c:pt>
                <c:pt idx="2011">
                  <c:v>2.3240740740740742E-2</c:v>
                </c:pt>
                <c:pt idx="2012">
                  <c:v>2.3252314814814812E-2</c:v>
                </c:pt>
                <c:pt idx="2013">
                  <c:v>2.326388888888889E-2</c:v>
                </c:pt>
                <c:pt idx="2014">
                  <c:v>2.327546296296296E-2</c:v>
                </c:pt>
                <c:pt idx="2015">
                  <c:v>2.3287037037037037E-2</c:v>
                </c:pt>
                <c:pt idx="2016">
                  <c:v>2.3298611111111107E-2</c:v>
                </c:pt>
                <c:pt idx="2017">
                  <c:v>2.3310185185185187E-2</c:v>
                </c:pt>
                <c:pt idx="2018">
                  <c:v>2.3321759259259261E-2</c:v>
                </c:pt>
                <c:pt idx="2019">
                  <c:v>2.3333333333333334E-2</c:v>
                </c:pt>
                <c:pt idx="2020">
                  <c:v>2.3344907407407408E-2</c:v>
                </c:pt>
                <c:pt idx="2021">
                  <c:v>2.3356481481481482E-2</c:v>
                </c:pt>
                <c:pt idx="2022">
                  <c:v>2.3368055555555555E-2</c:v>
                </c:pt>
                <c:pt idx="2023">
                  <c:v>2.3379629629629629E-2</c:v>
                </c:pt>
                <c:pt idx="2024">
                  <c:v>2.3391203703703702E-2</c:v>
                </c:pt>
                <c:pt idx="2025">
                  <c:v>2.3402777777777783E-2</c:v>
                </c:pt>
                <c:pt idx="2026">
                  <c:v>2.3414351851851853E-2</c:v>
                </c:pt>
                <c:pt idx="2027">
                  <c:v>2.342592592592593E-2</c:v>
                </c:pt>
                <c:pt idx="2028">
                  <c:v>2.34375E-2</c:v>
                </c:pt>
                <c:pt idx="2029">
                  <c:v>2.344907407407407E-2</c:v>
                </c:pt>
                <c:pt idx="2030">
                  <c:v>2.3460648148148147E-2</c:v>
                </c:pt>
                <c:pt idx="2031">
                  <c:v>2.3472222222222217E-2</c:v>
                </c:pt>
                <c:pt idx="2032">
                  <c:v>2.3483796296296298E-2</c:v>
                </c:pt>
                <c:pt idx="2033">
                  <c:v>2.3495370370370371E-2</c:v>
                </c:pt>
                <c:pt idx="2034">
                  <c:v>2.3506944444444445E-2</c:v>
                </c:pt>
                <c:pt idx="2035">
                  <c:v>2.3518518518518518E-2</c:v>
                </c:pt>
                <c:pt idx="2036">
                  <c:v>2.3530092592592592E-2</c:v>
                </c:pt>
                <c:pt idx="2037">
                  <c:v>2.3541666666666666E-2</c:v>
                </c:pt>
                <c:pt idx="2038">
                  <c:v>2.3553240740740739E-2</c:v>
                </c:pt>
                <c:pt idx="2039">
                  <c:v>2.3564814814814813E-2</c:v>
                </c:pt>
                <c:pt idx="2040">
                  <c:v>2.3576388888888893E-2</c:v>
                </c:pt>
                <c:pt idx="2041">
                  <c:v>2.3587962962962963E-2</c:v>
                </c:pt>
                <c:pt idx="2042">
                  <c:v>2.359953703703704E-2</c:v>
                </c:pt>
                <c:pt idx="2043">
                  <c:v>2.361111111111111E-2</c:v>
                </c:pt>
                <c:pt idx="2044">
                  <c:v>2.3622685185185188E-2</c:v>
                </c:pt>
                <c:pt idx="2045">
                  <c:v>2.3634259259259258E-2</c:v>
                </c:pt>
                <c:pt idx="2046">
                  <c:v>2.3645833333333335E-2</c:v>
                </c:pt>
                <c:pt idx="2047">
                  <c:v>2.3657407407407408E-2</c:v>
                </c:pt>
                <c:pt idx="2048">
                  <c:v>2.3668981481481485E-2</c:v>
                </c:pt>
                <c:pt idx="2049">
                  <c:v>2.3680555555555555E-2</c:v>
                </c:pt>
                <c:pt idx="2050">
                  <c:v>2.3692129629629629E-2</c:v>
                </c:pt>
                <c:pt idx="2051">
                  <c:v>2.3703703703703703E-2</c:v>
                </c:pt>
                <c:pt idx="2052">
                  <c:v>2.3715277777777776E-2</c:v>
                </c:pt>
                <c:pt idx="2053">
                  <c:v>2.372685185185185E-2</c:v>
                </c:pt>
                <c:pt idx="2054">
                  <c:v>2.3738425925925923E-2</c:v>
                </c:pt>
                <c:pt idx="2055">
                  <c:v>2.3750000000000004E-2</c:v>
                </c:pt>
                <c:pt idx="2056">
                  <c:v>2.3761574074074074E-2</c:v>
                </c:pt>
                <c:pt idx="2057">
                  <c:v>2.3773148148148151E-2</c:v>
                </c:pt>
                <c:pt idx="2058">
                  <c:v>2.3784722222222221E-2</c:v>
                </c:pt>
                <c:pt idx="2059">
                  <c:v>2.3796296296296298E-2</c:v>
                </c:pt>
                <c:pt idx="2060">
                  <c:v>2.3807870370370368E-2</c:v>
                </c:pt>
                <c:pt idx="2061">
                  <c:v>2.3819444444444445E-2</c:v>
                </c:pt>
                <c:pt idx="2062">
                  <c:v>2.3831018518518519E-2</c:v>
                </c:pt>
                <c:pt idx="2063">
                  <c:v>2.3842592592592596E-2</c:v>
                </c:pt>
                <c:pt idx="2064">
                  <c:v>2.3854166666666666E-2</c:v>
                </c:pt>
                <c:pt idx="2065">
                  <c:v>2.3865740740740743E-2</c:v>
                </c:pt>
                <c:pt idx="2066">
                  <c:v>2.3877314814814813E-2</c:v>
                </c:pt>
                <c:pt idx="2067">
                  <c:v>2.388888888888889E-2</c:v>
                </c:pt>
                <c:pt idx="2068">
                  <c:v>2.390046296296296E-2</c:v>
                </c:pt>
                <c:pt idx="2069">
                  <c:v>2.3912037037037034E-2</c:v>
                </c:pt>
                <c:pt idx="2070">
                  <c:v>2.3923611111111114E-2</c:v>
                </c:pt>
                <c:pt idx="2071">
                  <c:v>2.3935185185185184E-2</c:v>
                </c:pt>
                <c:pt idx="2072">
                  <c:v>2.3946759259259261E-2</c:v>
                </c:pt>
                <c:pt idx="2073">
                  <c:v>2.3958333333333331E-2</c:v>
                </c:pt>
                <c:pt idx="2074">
                  <c:v>2.3969907407407409E-2</c:v>
                </c:pt>
                <c:pt idx="2075">
                  <c:v>2.3981481481481479E-2</c:v>
                </c:pt>
                <c:pt idx="2076">
                  <c:v>2.3993055555555556E-2</c:v>
                </c:pt>
                <c:pt idx="2077">
                  <c:v>2.4004629629629629E-2</c:v>
                </c:pt>
                <c:pt idx="2078">
                  <c:v>2.4016203703703706E-2</c:v>
                </c:pt>
                <c:pt idx="2079">
                  <c:v>2.4027777777777776E-2</c:v>
                </c:pt>
                <c:pt idx="2080">
                  <c:v>2.4039351851851853E-2</c:v>
                </c:pt>
                <c:pt idx="2081">
                  <c:v>2.4050925925925924E-2</c:v>
                </c:pt>
                <c:pt idx="2082">
                  <c:v>2.4062500000000001E-2</c:v>
                </c:pt>
                <c:pt idx="2083">
                  <c:v>2.4074074074074071E-2</c:v>
                </c:pt>
                <c:pt idx="2084">
                  <c:v>2.4085648148148148E-2</c:v>
                </c:pt>
                <c:pt idx="2085">
                  <c:v>2.4097222222222225E-2</c:v>
                </c:pt>
                <c:pt idx="2086">
                  <c:v>2.4108796296296298E-2</c:v>
                </c:pt>
                <c:pt idx="2087">
                  <c:v>2.4120370370370372E-2</c:v>
                </c:pt>
                <c:pt idx="2088">
                  <c:v>2.4131944444444445E-2</c:v>
                </c:pt>
                <c:pt idx="2089">
                  <c:v>2.4143518518518519E-2</c:v>
                </c:pt>
                <c:pt idx="2090">
                  <c:v>2.4155092592592589E-2</c:v>
                </c:pt>
                <c:pt idx="2091">
                  <c:v>2.4166666666666666E-2</c:v>
                </c:pt>
                <c:pt idx="2092">
                  <c:v>2.417824074074074E-2</c:v>
                </c:pt>
                <c:pt idx="2093">
                  <c:v>2.4189814814814817E-2</c:v>
                </c:pt>
                <c:pt idx="2094">
                  <c:v>2.4201388888888887E-2</c:v>
                </c:pt>
                <c:pt idx="2095">
                  <c:v>2.4212962962962964E-2</c:v>
                </c:pt>
                <c:pt idx="2096">
                  <c:v>2.4224537037037034E-2</c:v>
                </c:pt>
                <c:pt idx="2097">
                  <c:v>2.4236111111111111E-2</c:v>
                </c:pt>
                <c:pt idx="2098">
                  <c:v>2.4247685185185181E-2</c:v>
                </c:pt>
                <c:pt idx="2099">
                  <c:v>2.4259259259259258E-2</c:v>
                </c:pt>
                <c:pt idx="2100">
                  <c:v>2.4270833333333335E-2</c:v>
                </c:pt>
                <c:pt idx="2101">
                  <c:v>2.4282407407407409E-2</c:v>
                </c:pt>
                <c:pt idx="2102">
                  <c:v>2.4293981481481482E-2</c:v>
                </c:pt>
                <c:pt idx="2103">
                  <c:v>2.4305555555555556E-2</c:v>
                </c:pt>
                <c:pt idx="2104">
                  <c:v>2.431712962962963E-2</c:v>
                </c:pt>
                <c:pt idx="2105">
                  <c:v>2.4328703703703703E-2</c:v>
                </c:pt>
                <c:pt idx="2106">
                  <c:v>2.4340277777777777E-2</c:v>
                </c:pt>
                <c:pt idx="2107">
                  <c:v>2.4351851851851857E-2</c:v>
                </c:pt>
                <c:pt idx="2108">
                  <c:v>2.4363425925925927E-2</c:v>
                </c:pt>
                <c:pt idx="2109">
                  <c:v>2.4375000000000004E-2</c:v>
                </c:pt>
                <c:pt idx="2110">
                  <c:v>2.4386574074074074E-2</c:v>
                </c:pt>
                <c:pt idx="2111">
                  <c:v>2.4398148148148145E-2</c:v>
                </c:pt>
                <c:pt idx="2112">
                  <c:v>2.4409722222222222E-2</c:v>
                </c:pt>
                <c:pt idx="2113">
                  <c:v>2.4421296296296292E-2</c:v>
                </c:pt>
                <c:pt idx="2114">
                  <c:v>2.4432870370370369E-2</c:v>
                </c:pt>
                <c:pt idx="2115">
                  <c:v>2.4444444444444446E-2</c:v>
                </c:pt>
                <c:pt idx="2116">
                  <c:v>2.4456018518518519E-2</c:v>
                </c:pt>
                <c:pt idx="2117">
                  <c:v>2.4467592592592593E-2</c:v>
                </c:pt>
                <c:pt idx="2118">
                  <c:v>2.4479166666666666E-2</c:v>
                </c:pt>
                <c:pt idx="2119">
                  <c:v>2.449074074074074E-2</c:v>
                </c:pt>
                <c:pt idx="2120">
                  <c:v>2.4502314814814814E-2</c:v>
                </c:pt>
                <c:pt idx="2121">
                  <c:v>2.4513888888888887E-2</c:v>
                </c:pt>
                <c:pt idx="2122">
                  <c:v>2.4525462962962968E-2</c:v>
                </c:pt>
                <c:pt idx="2123">
                  <c:v>2.4537037037037038E-2</c:v>
                </c:pt>
                <c:pt idx="2124">
                  <c:v>2.4548611111111115E-2</c:v>
                </c:pt>
                <c:pt idx="2125">
                  <c:v>2.4560185185185185E-2</c:v>
                </c:pt>
                <c:pt idx="2126">
                  <c:v>2.4571759259259262E-2</c:v>
                </c:pt>
                <c:pt idx="2127">
                  <c:v>2.4583333333333332E-2</c:v>
                </c:pt>
                <c:pt idx="2128">
                  <c:v>2.4594907407407409E-2</c:v>
                </c:pt>
                <c:pt idx="2129">
                  <c:v>2.4606481481481479E-2</c:v>
                </c:pt>
                <c:pt idx="2130">
                  <c:v>2.461805555555556E-2</c:v>
                </c:pt>
                <c:pt idx="2131">
                  <c:v>2.462962962962963E-2</c:v>
                </c:pt>
                <c:pt idx="2132">
                  <c:v>2.4641203703703703E-2</c:v>
                </c:pt>
                <c:pt idx="2133">
                  <c:v>2.4652777777777777E-2</c:v>
                </c:pt>
                <c:pt idx="2134">
                  <c:v>2.4664351851851851E-2</c:v>
                </c:pt>
                <c:pt idx="2135">
                  <c:v>2.4675925925925924E-2</c:v>
                </c:pt>
                <c:pt idx="2136">
                  <c:v>2.4687499999999998E-2</c:v>
                </c:pt>
                <c:pt idx="2137">
                  <c:v>2.4699074074074078E-2</c:v>
                </c:pt>
                <c:pt idx="2138">
                  <c:v>2.4710648148148148E-2</c:v>
                </c:pt>
                <c:pt idx="2139">
                  <c:v>2.4722222222222225E-2</c:v>
                </c:pt>
                <c:pt idx="2140">
                  <c:v>2.4733796296296295E-2</c:v>
                </c:pt>
                <c:pt idx="2141">
                  <c:v>2.4745370370370372E-2</c:v>
                </c:pt>
                <c:pt idx="2142">
                  <c:v>2.4756944444444443E-2</c:v>
                </c:pt>
                <c:pt idx="2143">
                  <c:v>2.476851851851852E-2</c:v>
                </c:pt>
                <c:pt idx="2144">
                  <c:v>2.478009259259259E-2</c:v>
                </c:pt>
                <c:pt idx="2145">
                  <c:v>2.479166666666667E-2</c:v>
                </c:pt>
                <c:pt idx="2146">
                  <c:v>2.480324074074074E-2</c:v>
                </c:pt>
                <c:pt idx="2147">
                  <c:v>2.4814814814814817E-2</c:v>
                </c:pt>
                <c:pt idx="2148">
                  <c:v>2.4826388888888887E-2</c:v>
                </c:pt>
                <c:pt idx="2149">
                  <c:v>2.4837962962962964E-2</c:v>
                </c:pt>
                <c:pt idx="2150">
                  <c:v>2.4849537037037035E-2</c:v>
                </c:pt>
                <c:pt idx="2151">
                  <c:v>2.4861111111111108E-2</c:v>
                </c:pt>
                <c:pt idx="2152">
                  <c:v>2.4872685185185189E-2</c:v>
                </c:pt>
                <c:pt idx="2153">
                  <c:v>2.4884259259259259E-2</c:v>
                </c:pt>
                <c:pt idx="2154">
                  <c:v>2.4895833333333336E-2</c:v>
                </c:pt>
                <c:pt idx="2155">
                  <c:v>2.4907407407407406E-2</c:v>
                </c:pt>
                <c:pt idx="2156">
                  <c:v>2.4918981481481483E-2</c:v>
                </c:pt>
                <c:pt idx="2157">
                  <c:v>2.4930555555555553E-2</c:v>
                </c:pt>
                <c:pt idx="2158">
                  <c:v>2.494212962962963E-2</c:v>
                </c:pt>
                <c:pt idx="2159">
                  <c:v>2.49537037037037E-2</c:v>
                </c:pt>
                <c:pt idx="2160">
                  <c:v>2.4965277777777781E-2</c:v>
                </c:pt>
                <c:pt idx="2161">
                  <c:v>2.4976851851851851E-2</c:v>
                </c:pt>
                <c:pt idx="2162">
                  <c:v>2.4988425925925928E-2</c:v>
                </c:pt>
                <c:pt idx="2163">
                  <c:v>2.4999999999999998E-2</c:v>
                </c:pt>
                <c:pt idx="2164">
                  <c:v>2.5011574074074075E-2</c:v>
                </c:pt>
                <c:pt idx="2165">
                  <c:v>2.5023148148148145E-2</c:v>
                </c:pt>
                <c:pt idx="2166">
                  <c:v>2.5034722222222222E-2</c:v>
                </c:pt>
                <c:pt idx="2167">
                  <c:v>2.5046296296296299E-2</c:v>
                </c:pt>
                <c:pt idx="2168">
                  <c:v>2.5057870370370373E-2</c:v>
                </c:pt>
                <c:pt idx="2169">
                  <c:v>2.5069444444444446E-2</c:v>
                </c:pt>
                <c:pt idx="2170">
                  <c:v>2.508101851851852E-2</c:v>
                </c:pt>
                <c:pt idx="2171">
                  <c:v>2.5092592592592593E-2</c:v>
                </c:pt>
                <c:pt idx="2172">
                  <c:v>2.5104166666666664E-2</c:v>
                </c:pt>
                <c:pt idx="2173">
                  <c:v>2.5115740740740741E-2</c:v>
                </c:pt>
                <c:pt idx="2174">
                  <c:v>2.5127314814814811E-2</c:v>
                </c:pt>
                <c:pt idx="2175">
                  <c:v>2.5138888888888891E-2</c:v>
                </c:pt>
                <c:pt idx="2176">
                  <c:v>2.5150462962962961E-2</c:v>
                </c:pt>
                <c:pt idx="2177">
                  <c:v>2.5162037037037038E-2</c:v>
                </c:pt>
                <c:pt idx="2178">
                  <c:v>2.5173611111111108E-2</c:v>
                </c:pt>
                <c:pt idx="2179">
                  <c:v>2.5185185185185185E-2</c:v>
                </c:pt>
                <c:pt idx="2180">
                  <c:v>2.5196759259259256E-2</c:v>
                </c:pt>
                <c:pt idx="2181">
                  <c:v>2.5208333333333333E-2</c:v>
                </c:pt>
                <c:pt idx="2182">
                  <c:v>2.521990740740741E-2</c:v>
                </c:pt>
                <c:pt idx="2183">
                  <c:v>2.5231481481481483E-2</c:v>
                </c:pt>
                <c:pt idx="2184">
                  <c:v>2.5243055555555557E-2</c:v>
                </c:pt>
                <c:pt idx="2185">
                  <c:v>2.525462962962963E-2</c:v>
                </c:pt>
                <c:pt idx="2186">
                  <c:v>2.5266203703703704E-2</c:v>
                </c:pt>
                <c:pt idx="2187">
                  <c:v>2.5277777777777777E-2</c:v>
                </c:pt>
                <c:pt idx="2188">
                  <c:v>2.5289351851851851E-2</c:v>
                </c:pt>
                <c:pt idx="2189">
                  <c:v>2.5300925925925925E-2</c:v>
                </c:pt>
                <c:pt idx="2190">
                  <c:v>2.5312500000000002E-2</c:v>
                </c:pt>
                <c:pt idx="2191">
                  <c:v>2.5324074074074079E-2</c:v>
                </c:pt>
                <c:pt idx="2192">
                  <c:v>2.5335648148148149E-2</c:v>
                </c:pt>
                <c:pt idx="2193">
                  <c:v>2.5347222222222219E-2</c:v>
                </c:pt>
                <c:pt idx="2194">
                  <c:v>2.5358796296296296E-2</c:v>
                </c:pt>
                <c:pt idx="2195">
                  <c:v>2.5370370370370366E-2</c:v>
                </c:pt>
                <c:pt idx="2196">
                  <c:v>2.5381944444444443E-2</c:v>
                </c:pt>
                <c:pt idx="2197">
                  <c:v>2.539351851851852E-2</c:v>
                </c:pt>
                <c:pt idx="2198">
                  <c:v>2.5405092592592594E-2</c:v>
                </c:pt>
                <c:pt idx="2199">
                  <c:v>2.5416666666666667E-2</c:v>
                </c:pt>
                <c:pt idx="2200">
                  <c:v>2.5428240740740741E-2</c:v>
                </c:pt>
                <c:pt idx="2201">
                  <c:v>2.5439814814814814E-2</c:v>
                </c:pt>
                <c:pt idx="2202">
                  <c:v>2.5451388888888888E-2</c:v>
                </c:pt>
                <c:pt idx="2203">
                  <c:v>2.5462962962962962E-2</c:v>
                </c:pt>
                <c:pt idx="2204">
                  <c:v>2.5474537037037035E-2</c:v>
                </c:pt>
                <c:pt idx="2205">
                  <c:v>2.5486111111111112E-2</c:v>
                </c:pt>
                <c:pt idx="2206">
                  <c:v>2.5497685185185189E-2</c:v>
                </c:pt>
                <c:pt idx="2207">
                  <c:v>2.5509259259259259E-2</c:v>
                </c:pt>
                <c:pt idx="2208">
                  <c:v>2.5520833333333336E-2</c:v>
                </c:pt>
                <c:pt idx="2209">
                  <c:v>2.5532407407407406E-2</c:v>
                </c:pt>
                <c:pt idx="2210">
                  <c:v>2.5543981481481483E-2</c:v>
                </c:pt>
                <c:pt idx="2211">
                  <c:v>2.5555555555555554E-2</c:v>
                </c:pt>
                <c:pt idx="2212">
                  <c:v>2.5567129629629634E-2</c:v>
                </c:pt>
                <c:pt idx="2213">
                  <c:v>2.5578703703703704E-2</c:v>
                </c:pt>
                <c:pt idx="2214">
                  <c:v>2.5590277777777778E-2</c:v>
                </c:pt>
                <c:pt idx="2215">
                  <c:v>2.5601851851851851E-2</c:v>
                </c:pt>
                <c:pt idx="2216">
                  <c:v>2.5613425925925925E-2</c:v>
                </c:pt>
                <c:pt idx="2217">
                  <c:v>2.5624999999999998E-2</c:v>
                </c:pt>
                <c:pt idx="2218">
                  <c:v>2.5636574074074072E-2</c:v>
                </c:pt>
                <c:pt idx="2219">
                  <c:v>2.5648148148148146E-2</c:v>
                </c:pt>
                <c:pt idx="2220">
                  <c:v>2.5659722222222223E-2</c:v>
                </c:pt>
                <c:pt idx="2221">
                  <c:v>2.56712962962963E-2</c:v>
                </c:pt>
                <c:pt idx="2222">
                  <c:v>2.568287037037037E-2</c:v>
                </c:pt>
                <c:pt idx="2223">
                  <c:v>2.5694444444444447E-2</c:v>
                </c:pt>
                <c:pt idx="2224">
                  <c:v>2.5706018518518517E-2</c:v>
                </c:pt>
                <c:pt idx="2225">
                  <c:v>2.5717592592592594E-2</c:v>
                </c:pt>
                <c:pt idx="2226">
                  <c:v>2.5729166666666664E-2</c:v>
                </c:pt>
                <c:pt idx="2227">
                  <c:v>2.5740740740740745E-2</c:v>
                </c:pt>
                <c:pt idx="2228">
                  <c:v>2.5752314814814815E-2</c:v>
                </c:pt>
                <c:pt idx="2229">
                  <c:v>2.5763888888888892E-2</c:v>
                </c:pt>
                <c:pt idx="2230">
                  <c:v>2.5775462962962962E-2</c:v>
                </c:pt>
                <c:pt idx="2231">
                  <c:v>2.5787037037037039E-2</c:v>
                </c:pt>
                <c:pt idx="2232">
                  <c:v>2.5798611111111109E-2</c:v>
                </c:pt>
                <c:pt idx="2233">
                  <c:v>2.5810185185185183E-2</c:v>
                </c:pt>
                <c:pt idx="2234">
                  <c:v>2.5821759259259256E-2</c:v>
                </c:pt>
                <c:pt idx="2235">
                  <c:v>2.5833333333333333E-2</c:v>
                </c:pt>
                <c:pt idx="2236">
                  <c:v>2.584490740740741E-2</c:v>
                </c:pt>
                <c:pt idx="2237">
                  <c:v>2.585648148148148E-2</c:v>
                </c:pt>
                <c:pt idx="2238">
                  <c:v>2.5868055555555557E-2</c:v>
                </c:pt>
                <c:pt idx="2239">
                  <c:v>2.5879629629629627E-2</c:v>
                </c:pt>
                <c:pt idx="2240">
                  <c:v>2.5891203703703704E-2</c:v>
                </c:pt>
                <c:pt idx="2241">
                  <c:v>2.5902777777777775E-2</c:v>
                </c:pt>
                <c:pt idx="2242">
                  <c:v>2.5914351851851855E-2</c:v>
                </c:pt>
                <c:pt idx="2243">
                  <c:v>2.5925925925925925E-2</c:v>
                </c:pt>
                <c:pt idx="2244">
                  <c:v>2.5937500000000002E-2</c:v>
                </c:pt>
                <c:pt idx="2245">
                  <c:v>2.5949074074074072E-2</c:v>
                </c:pt>
                <c:pt idx="2246">
                  <c:v>2.5960648148148149E-2</c:v>
                </c:pt>
                <c:pt idx="2247">
                  <c:v>2.5972222222222219E-2</c:v>
                </c:pt>
                <c:pt idx="2248">
                  <c:v>2.5983796296296297E-2</c:v>
                </c:pt>
                <c:pt idx="2249">
                  <c:v>2.5995370370370367E-2</c:v>
                </c:pt>
                <c:pt idx="2250">
                  <c:v>2.6006944444444447E-2</c:v>
                </c:pt>
                <c:pt idx="2251">
                  <c:v>2.6018518518518521E-2</c:v>
                </c:pt>
                <c:pt idx="2252">
                  <c:v>2.6030092592592594E-2</c:v>
                </c:pt>
                <c:pt idx="2253">
                  <c:v>2.6041666666666668E-2</c:v>
                </c:pt>
                <c:pt idx="2254">
                  <c:v>2.6053240740740738E-2</c:v>
                </c:pt>
                <c:pt idx="2255">
                  <c:v>2.6064814814814815E-2</c:v>
                </c:pt>
                <c:pt idx="2256">
                  <c:v>2.6076388888888885E-2</c:v>
                </c:pt>
                <c:pt idx="2257">
                  <c:v>2.6087962962962966E-2</c:v>
                </c:pt>
                <c:pt idx="2258">
                  <c:v>2.6099537037037036E-2</c:v>
                </c:pt>
                <c:pt idx="2259">
                  <c:v>2.6111111111111113E-2</c:v>
                </c:pt>
                <c:pt idx="2260">
                  <c:v>2.6122685185185183E-2</c:v>
                </c:pt>
                <c:pt idx="2261">
                  <c:v>2.613425925925926E-2</c:v>
                </c:pt>
                <c:pt idx="2262">
                  <c:v>2.614583333333333E-2</c:v>
                </c:pt>
                <c:pt idx="2263">
                  <c:v>2.6157407407407407E-2</c:v>
                </c:pt>
                <c:pt idx="2264">
                  <c:v>2.6168981481481477E-2</c:v>
                </c:pt>
                <c:pt idx="2265">
                  <c:v>2.6180555555555558E-2</c:v>
                </c:pt>
                <c:pt idx="2266">
                  <c:v>2.6192129629629631E-2</c:v>
                </c:pt>
                <c:pt idx="2267">
                  <c:v>2.6203703703703705E-2</c:v>
                </c:pt>
                <c:pt idx="2268">
                  <c:v>2.6215277777777778E-2</c:v>
                </c:pt>
                <c:pt idx="2269">
                  <c:v>2.6226851851851852E-2</c:v>
                </c:pt>
                <c:pt idx="2270">
                  <c:v>2.6238425925925925E-2</c:v>
                </c:pt>
                <c:pt idx="2271">
                  <c:v>2.6249999999999999E-2</c:v>
                </c:pt>
                <c:pt idx="2272">
                  <c:v>2.6261574074074076E-2</c:v>
                </c:pt>
                <c:pt idx="2273">
                  <c:v>2.6273148148148153E-2</c:v>
                </c:pt>
                <c:pt idx="2274">
                  <c:v>2.6284722222222223E-2</c:v>
                </c:pt>
                <c:pt idx="2275">
                  <c:v>2.6296296296296293E-2</c:v>
                </c:pt>
                <c:pt idx="2276">
                  <c:v>2.630787037037037E-2</c:v>
                </c:pt>
                <c:pt idx="2277">
                  <c:v>2.631944444444444E-2</c:v>
                </c:pt>
                <c:pt idx="2278">
                  <c:v>2.6331018518518517E-2</c:v>
                </c:pt>
                <c:pt idx="2279">
                  <c:v>2.6342592592592588E-2</c:v>
                </c:pt>
                <c:pt idx="2280">
                  <c:v>2.6354166666666668E-2</c:v>
                </c:pt>
                <c:pt idx="2281">
                  <c:v>2.6365740740740742E-2</c:v>
                </c:pt>
                <c:pt idx="2282">
                  <c:v>2.6377314814814815E-2</c:v>
                </c:pt>
                <c:pt idx="2283">
                  <c:v>2.6388888888888889E-2</c:v>
                </c:pt>
                <c:pt idx="2284">
                  <c:v>2.6400462962962962E-2</c:v>
                </c:pt>
                <c:pt idx="2285">
                  <c:v>2.6412037037037036E-2</c:v>
                </c:pt>
                <c:pt idx="2286">
                  <c:v>2.642361111111111E-2</c:v>
                </c:pt>
                <c:pt idx="2287">
                  <c:v>2.6435185185185187E-2</c:v>
                </c:pt>
                <c:pt idx="2288">
                  <c:v>2.6446759259259264E-2</c:v>
                </c:pt>
                <c:pt idx="2289">
                  <c:v>2.6458333333333334E-2</c:v>
                </c:pt>
                <c:pt idx="2290">
                  <c:v>2.6469907407407411E-2</c:v>
                </c:pt>
                <c:pt idx="2291">
                  <c:v>2.6481481481481481E-2</c:v>
                </c:pt>
                <c:pt idx="2292">
                  <c:v>2.6493055555555558E-2</c:v>
                </c:pt>
                <c:pt idx="2293">
                  <c:v>2.6504629629629628E-2</c:v>
                </c:pt>
                <c:pt idx="2294">
                  <c:v>2.6516203703703698E-2</c:v>
                </c:pt>
                <c:pt idx="2295">
                  <c:v>2.6527777777777779E-2</c:v>
                </c:pt>
                <c:pt idx="2296">
                  <c:v>2.6539351851851852E-2</c:v>
                </c:pt>
                <c:pt idx="2297">
                  <c:v>2.6550925925925926E-2</c:v>
                </c:pt>
                <c:pt idx="2298">
                  <c:v>2.6562499999999999E-2</c:v>
                </c:pt>
                <c:pt idx="2299">
                  <c:v>2.6574074074074073E-2</c:v>
                </c:pt>
                <c:pt idx="2300">
                  <c:v>2.6585648148148146E-2</c:v>
                </c:pt>
                <c:pt idx="2301">
                  <c:v>2.659722222222222E-2</c:v>
                </c:pt>
                <c:pt idx="2302">
                  <c:v>2.6608796296296297E-2</c:v>
                </c:pt>
                <c:pt idx="2303">
                  <c:v>2.6620370370370374E-2</c:v>
                </c:pt>
                <c:pt idx="2304">
                  <c:v>2.6631944444444444E-2</c:v>
                </c:pt>
                <c:pt idx="2305">
                  <c:v>2.6643518518518521E-2</c:v>
                </c:pt>
                <c:pt idx="2306">
                  <c:v>2.6655092592592591E-2</c:v>
                </c:pt>
                <c:pt idx="2307">
                  <c:v>2.6666666666666668E-2</c:v>
                </c:pt>
                <c:pt idx="2308">
                  <c:v>2.6678240740740738E-2</c:v>
                </c:pt>
                <c:pt idx="2309">
                  <c:v>2.6689814814814816E-2</c:v>
                </c:pt>
                <c:pt idx="2310">
                  <c:v>2.6701388888888889E-2</c:v>
                </c:pt>
                <c:pt idx="2311">
                  <c:v>2.6712962962962966E-2</c:v>
                </c:pt>
                <c:pt idx="2312">
                  <c:v>2.6724537037037036E-2</c:v>
                </c:pt>
                <c:pt idx="2313">
                  <c:v>2.6736111111111113E-2</c:v>
                </c:pt>
                <c:pt idx="2314">
                  <c:v>2.6747685185185183E-2</c:v>
                </c:pt>
                <c:pt idx="2315">
                  <c:v>2.6759259259259257E-2</c:v>
                </c:pt>
                <c:pt idx="2316">
                  <c:v>2.6770833333333331E-2</c:v>
                </c:pt>
                <c:pt idx="2317">
                  <c:v>2.6782407407407408E-2</c:v>
                </c:pt>
                <c:pt idx="2318">
                  <c:v>2.6793981481481485E-2</c:v>
                </c:pt>
                <c:pt idx="2319">
                  <c:v>2.6805555555555555E-2</c:v>
                </c:pt>
                <c:pt idx="2320">
                  <c:v>2.6817129629629632E-2</c:v>
                </c:pt>
                <c:pt idx="2321">
                  <c:v>2.6828703703703702E-2</c:v>
                </c:pt>
                <c:pt idx="2322">
                  <c:v>2.6840277777777779E-2</c:v>
                </c:pt>
                <c:pt idx="2323">
                  <c:v>2.6851851851851849E-2</c:v>
                </c:pt>
                <c:pt idx="2324">
                  <c:v>2.6863425925925926E-2</c:v>
                </c:pt>
                <c:pt idx="2325">
                  <c:v>2.6875E-2</c:v>
                </c:pt>
                <c:pt idx="2326">
                  <c:v>2.6886574074074077E-2</c:v>
                </c:pt>
                <c:pt idx="2327">
                  <c:v>2.6898148148148147E-2</c:v>
                </c:pt>
                <c:pt idx="2328">
                  <c:v>2.6909722222222224E-2</c:v>
                </c:pt>
                <c:pt idx="2329">
                  <c:v>2.6921296296296294E-2</c:v>
                </c:pt>
                <c:pt idx="2330">
                  <c:v>2.6932870370370371E-2</c:v>
                </c:pt>
                <c:pt idx="2331">
                  <c:v>2.6944444444444441E-2</c:v>
                </c:pt>
                <c:pt idx="2332">
                  <c:v>2.6956018518518522E-2</c:v>
                </c:pt>
                <c:pt idx="2333">
                  <c:v>2.6967592592592595E-2</c:v>
                </c:pt>
                <c:pt idx="2334">
                  <c:v>2.6979166666666669E-2</c:v>
                </c:pt>
                <c:pt idx="2335">
                  <c:v>2.6979166666666669E-2</c:v>
                </c:pt>
                <c:pt idx="2336">
                  <c:v>2.6990740740740742E-2</c:v>
                </c:pt>
                <c:pt idx="2337">
                  <c:v>2.7002314814814812E-2</c:v>
                </c:pt>
                <c:pt idx="2338">
                  <c:v>2.7013888888888889E-2</c:v>
                </c:pt>
                <c:pt idx="2339">
                  <c:v>2.7025462962962959E-2</c:v>
                </c:pt>
                <c:pt idx="2340">
                  <c:v>2.7037037037037037E-2</c:v>
                </c:pt>
                <c:pt idx="2341">
                  <c:v>2.704861111111111E-2</c:v>
                </c:pt>
                <c:pt idx="2342">
                  <c:v>2.7060185185185187E-2</c:v>
                </c:pt>
                <c:pt idx="2343">
                  <c:v>2.7071759259259257E-2</c:v>
                </c:pt>
                <c:pt idx="2344">
                  <c:v>2.7083333333333334E-2</c:v>
                </c:pt>
                <c:pt idx="2345">
                  <c:v>2.7094907407407404E-2</c:v>
                </c:pt>
                <c:pt idx="2346">
                  <c:v>2.7106481481481481E-2</c:v>
                </c:pt>
                <c:pt idx="2347">
                  <c:v>2.7118055555555552E-2</c:v>
                </c:pt>
                <c:pt idx="2348">
                  <c:v>2.7129629629629632E-2</c:v>
                </c:pt>
                <c:pt idx="2349">
                  <c:v>2.7141203703703706E-2</c:v>
                </c:pt>
                <c:pt idx="2350">
                  <c:v>2.7152777777777779E-2</c:v>
                </c:pt>
                <c:pt idx="2351">
                  <c:v>2.7164351851851853E-2</c:v>
                </c:pt>
                <c:pt idx="2352">
                  <c:v>2.7175925925925926E-2</c:v>
                </c:pt>
                <c:pt idx="2353">
                  <c:v>2.71875E-2</c:v>
                </c:pt>
                <c:pt idx="2354">
                  <c:v>2.7199074074074073E-2</c:v>
                </c:pt>
                <c:pt idx="2355">
                  <c:v>2.7210648148148147E-2</c:v>
                </c:pt>
                <c:pt idx="2356">
                  <c:v>2.7222222222222228E-2</c:v>
                </c:pt>
                <c:pt idx="2357">
                  <c:v>2.7233796296296298E-2</c:v>
                </c:pt>
                <c:pt idx="2358">
                  <c:v>2.7245370370370368E-2</c:v>
                </c:pt>
                <c:pt idx="2359">
                  <c:v>2.7256944444444445E-2</c:v>
                </c:pt>
                <c:pt idx="2360">
                  <c:v>2.7268518518518515E-2</c:v>
                </c:pt>
                <c:pt idx="2361">
                  <c:v>2.7280092592592592E-2</c:v>
                </c:pt>
                <c:pt idx="2362">
                  <c:v>2.7291666666666662E-2</c:v>
                </c:pt>
                <c:pt idx="2363">
                  <c:v>2.7303240740740743E-2</c:v>
                </c:pt>
                <c:pt idx="2364">
                  <c:v>2.7314814814814816E-2</c:v>
                </c:pt>
                <c:pt idx="2365">
                  <c:v>2.732638888888889E-2</c:v>
                </c:pt>
                <c:pt idx="2366">
                  <c:v>2.7337962962962963E-2</c:v>
                </c:pt>
                <c:pt idx="2367">
                  <c:v>2.7349537037037037E-2</c:v>
                </c:pt>
                <c:pt idx="2368">
                  <c:v>2.736111111111111E-2</c:v>
                </c:pt>
                <c:pt idx="2369">
                  <c:v>2.7372685185185184E-2</c:v>
                </c:pt>
                <c:pt idx="2370">
                  <c:v>2.7384259259259257E-2</c:v>
                </c:pt>
                <c:pt idx="2371">
                  <c:v>2.7395833333333338E-2</c:v>
                </c:pt>
                <c:pt idx="2372">
                  <c:v>2.7407407407407408E-2</c:v>
                </c:pt>
                <c:pt idx="2373">
                  <c:v>2.7418981481481485E-2</c:v>
                </c:pt>
                <c:pt idx="2374">
                  <c:v>2.7430555555555555E-2</c:v>
                </c:pt>
                <c:pt idx="2375">
                  <c:v>2.7442129629629632E-2</c:v>
                </c:pt>
                <c:pt idx="2376">
                  <c:v>2.7453703703703702E-2</c:v>
                </c:pt>
                <c:pt idx="2377">
                  <c:v>2.7465277777777772E-2</c:v>
                </c:pt>
                <c:pt idx="2378">
                  <c:v>2.7476851851851853E-2</c:v>
                </c:pt>
                <c:pt idx="2379">
                  <c:v>2.7488425925925927E-2</c:v>
                </c:pt>
                <c:pt idx="2380">
                  <c:v>2.75E-2</c:v>
                </c:pt>
                <c:pt idx="2381">
                  <c:v>2.7511574074074074E-2</c:v>
                </c:pt>
                <c:pt idx="2382">
                  <c:v>2.7523148148148147E-2</c:v>
                </c:pt>
                <c:pt idx="2383">
                  <c:v>2.7534722222222221E-2</c:v>
                </c:pt>
                <c:pt idx="2384">
                  <c:v>2.7546296296296294E-2</c:v>
                </c:pt>
                <c:pt idx="2385">
                  <c:v>2.7557870370370368E-2</c:v>
                </c:pt>
                <c:pt idx="2386">
                  <c:v>2.7569444444444448E-2</c:v>
                </c:pt>
                <c:pt idx="2387">
                  <c:v>2.7581018518518519E-2</c:v>
                </c:pt>
                <c:pt idx="2388">
                  <c:v>2.7592592592592596E-2</c:v>
                </c:pt>
                <c:pt idx="2389">
                  <c:v>2.7604166666666666E-2</c:v>
                </c:pt>
                <c:pt idx="2390">
                  <c:v>2.7615740740740743E-2</c:v>
                </c:pt>
                <c:pt idx="2391">
                  <c:v>2.7627314814814813E-2</c:v>
                </c:pt>
                <c:pt idx="2392">
                  <c:v>2.763888888888889E-2</c:v>
                </c:pt>
                <c:pt idx="2393">
                  <c:v>2.7650462962962963E-2</c:v>
                </c:pt>
                <c:pt idx="2394">
                  <c:v>2.7662037037037041E-2</c:v>
                </c:pt>
                <c:pt idx="2395">
                  <c:v>2.7673611111111111E-2</c:v>
                </c:pt>
                <c:pt idx="2396">
                  <c:v>2.7685185185185188E-2</c:v>
                </c:pt>
                <c:pt idx="2397">
                  <c:v>2.7696759259259258E-2</c:v>
                </c:pt>
                <c:pt idx="2398">
                  <c:v>2.7708333333333331E-2</c:v>
                </c:pt>
                <c:pt idx="2399">
                  <c:v>2.7719907407407405E-2</c:v>
                </c:pt>
                <c:pt idx="2400">
                  <c:v>2.7731481481481478E-2</c:v>
                </c:pt>
                <c:pt idx="2401">
                  <c:v>2.7743055555555559E-2</c:v>
                </c:pt>
                <c:pt idx="2402">
                  <c:v>2.7754629629629629E-2</c:v>
                </c:pt>
                <c:pt idx="2403">
                  <c:v>2.7766203703703706E-2</c:v>
                </c:pt>
                <c:pt idx="2404">
                  <c:v>2.7777777777777776E-2</c:v>
                </c:pt>
                <c:pt idx="2405">
                  <c:v>2.7789351851851853E-2</c:v>
                </c:pt>
                <c:pt idx="2406">
                  <c:v>2.7800925925925923E-2</c:v>
                </c:pt>
                <c:pt idx="2407">
                  <c:v>2.78125E-2</c:v>
                </c:pt>
                <c:pt idx="2408">
                  <c:v>2.7824074074074074E-2</c:v>
                </c:pt>
                <c:pt idx="2409">
                  <c:v>2.7835648148148151E-2</c:v>
                </c:pt>
                <c:pt idx="2410">
                  <c:v>2.7847222222222221E-2</c:v>
                </c:pt>
                <c:pt idx="2411">
                  <c:v>2.7858796296296298E-2</c:v>
                </c:pt>
                <c:pt idx="2412">
                  <c:v>2.7870370370370368E-2</c:v>
                </c:pt>
                <c:pt idx="2413">
                  <c:v>2.7881944444444445E-2</c:v>
                </c:pt>
                <c:pt idx="2414">
                  <c:v>2.7893518518518515E-2</c:v>
                </c:pt>
                <c:pt idx="2415">
                  <c:v>2.7905092592592592E-2</c:v>
                </c:pt>
                <c:pt idx="2416">
                  <c:v>2.7916666666666669E-2</c:v>
                </c:pt>
                <c:pt idx="2417">
                  <c:v>2.7928240740740743E-2</c:v>
                </c:pt>
                <c:pt idx="2418">
                  <c:v>2.7939814814814817E-2</c:v>
                </c:pt>
                <c:pt idx="2419">
                  <c:v>2.7951388888888887E-2</c:v>
                </c:pt>
                <c:pt idx="2420">
                  <c:v>2.7962962962962964E-2</c:v>
                </c:pt>
                <c:pt idx="2421">
                  <c:v>2.7974537037037034E-2</c:v>
                </c:pt>
                <c:pt idx="2422">
                  <c:v>2.7986111111111111E-2</c:v>
                </c:pt>
                <c:pt idx="2423">
                  <c:v>2.7997685185185184E-2</c:v>
                </c:pt>
                <c:pt idx="2424">
                  <c:v>2.8009259259259262E-2</c:v>
                </c:pt>
                <c:pt idx="2425">
                  <c:v>2.8020833333333332E-2</c:v>
                </c:pt>
                <c:pt idx="2426">
                  <c:v>2.8032407407407409E-2</c:v>
                </c:pt>
                <c:pt idx="2427">
                  <c:v>2.8043981481481479E-2</c:v>
                </c:pt>
                <c:pt idx="2428">
                  <c:v>2.8055555555555556E-2</c:v>
                </c:pt>
                <c:pt idx="2429">
                  <c:v>2.8067129629629626E-2</c:v>
                </c:pt>
                <c:pt idx="2430">
                  <c:v>2.8078703703703703E-2</c:v>
                </c:pt>
                <c:pt idx="2431">
                  <c:v>2.809027777777778E-2</c:v>
                </c:pt>
                <c:pt idx="2432">
                  <c:v>2.8101851851851854E-2</c:v>
                </c:pt>
                <c:pt idx="2433">
                  <c:v>2.8113425925925927E-2</c:v>
                </c:pt>
                <c:pt idx="2434">
                  <c:v>2.8125000000000001E-2</c:v>
                </c:pt>
                <c:pt idx="2435">
                  <c:v>2.8136574074074074E-2</c:v>
                </c:pt>
                <c:pt idx="2436">
                  <c:v>2.8148148148148148E-2</c:v>
                </c:pt>
                <c:pt idx="2437">
                  <c:v>2.8159722222222221E-2</c:v>
                </c:pt>
                <c:pt idx="2438">
                  <c:v>2.8171296296296302E-2</c:v>
                </c:pt>
                <c:pt idx="2439">
                  <c:v>2.8182870370370372E-2</c:v>
                </c:pt>
                <c:pt idx="2440">
                  <c:v>2.8194444444444442E-2</c:v>
                </c:pt>
                <c:pt idx="2441">
                  <c:v>2.8206018518518519E-2</c:v>
                </c:pt>
                <c:pt idx="2442">
                  <c:v>2.8217592592592589E-2</c:v>
                </c:pt>
                <c:pt idx="2443">
                  <c:v>2.8229166666666666E-2</c:v>
                </c:pt>
                <c:pt idx="2444">
                  <c:v>2.8240740740740736E-2</c:v>
                </c:pt>
                <c:pt idx="2445">
                  <c:v>2.8252314814814813E-2</c:v>
                </c:pt>
                <c:pt idx="2446">
                  <c:v>2.826388888888889E-2</c:v>
                </c:pt>
                <c:pt idx="2447">
                  <c:v>2.8275462962962964E-2</c:v>
                </c:pt>
                <c:pt idx="2448">
                  <c:v>2.8287037037037038E-2</c:v>
                </c:pt>
                <c:pt idx="2449">
                  <c:v>2.8298611111111111E-2</c:v>
                </c:pt>
                <c:pt idx="2450">
                  <c:v>2.8310185185185185E-2</c:v>
                </c:pt>
                <c:pt idx="2451">
                  <c:v>2.8321759259259258E-2</c:v>
                </c:pt>
                <c:pt idx="2452">
                  <c:v>2.8333333333333332E-2</c:v>
                </c:pt>
                <c:pt idx="2453">
                  <c:v>2.8344907407407412E-2</c:v>
                </c:pt>
                <c:pt idx="2454">
                  <c:v>2.8356481481481483E-2</c:v>
                </c:pt>
                <c:pt idx="2455">
                  <c:v>2.836805555555556E-2</c:v>
                </c:pt>
                <c:pt idx="2456">
                  <c:v>2.837962962962963E-2</c:v>
                </c:pt>
                <c:pt idx="2457">
                  <c:v>2.8391203703703707E-2</c:v>
                </c:pt>
                <c:pt idx="2458">
                  <c:v>2.8402777777777777E-2</c:v>
                </c:pt>
                <c:pt idx="2459">
                  <c:v>2.8414351851851847E-2</c:v>
                </c:pt>
                <c:pt idx="2460">
                  <c:v>2.8425925925925924E-2</c:v>
                </c:pt>
                <c:pt idx="2461">
                  <c:v>2.8437500000000001E-2</c:v>
                </c:pt>
                <c:pt idx="2462">
                  <c:v>2.8449074074074075E-2</c:v>
                </c:pt>
                <c:pt idx="2463">
                  <c:v>2.8460648148148148E-2</c:v>
                </c:pt>
                <c:pt idx="2464">
                  <c:v>2.8472222222222222E-2</c:v>
                </c:pt>
                <c:pt idx="2465">
                  <c:v>2.8483796296296295E-2</c:v>
                </c:pt>
                <c:pt idx="2466">
                  <c:v>2.8495370370370369E-2</c:v>
                </c:pt>
                <c:pt idx="2467">
                  <c:v>2.8506944444444442E-2</c:v>
                </c:pt>
                <c:pt idx="2468">
                  <c:v>2.8518518518518523E-2</c:v>
                </c:pt>
                <c:pt idx="2469">
                  <c:v>2.8530092592592593E-2</c:v>
                </c:pt>
                <c:pt idx="2470">
                  <c:v>2.854166666666667E-2</c:v>
                </c:pt>
                <c:pt idx="2471">
                  <c:v>2.855324074074074E-2</c:v>
                </c:pt>
                <c:pt idx="2472">
                  <c:v>2.8564814814814817E-2</c:v>
                </c:pt>
                <c:pt idx="2473">
                  <c:v>2.8576388888888887E-2</c:v>
                </c:pt>
                <c:pt idx="2474">
                  <c:v>2.8587962962962964E-2</c:v>
                </c:pt>
                <c:pt idx="2475">
                  <c:v>2.8599537037037034E-2</c:v>
                </c:pt>
                <c:pt idx="2476">
                  <c:v>2.8611111111111115E-2</c:v>
                </c:pt>
                <c:pt idx="2477">
                  <c:v>2.8622685185185185E-2</c:v>
                </c:pt>
                <c:pt idx="2478">
                  <c:v>2.8634259259259262E-2</c:v>
                </c:pt>
                <c:pt idx="2479">
                  <c:v>2.8645833333333332E-2</c:v>
                </c:pt>
                <c:pt idx="2480">
                  <c:v>2.8657407407407406E-2</c:v>
                </c:pt>
                <c:pt idx="2481">
                  <c:v>2.8668981481481479E-2</c:v>
                </c:pt>
                <c:pt idx="2482">
                  <c:v>2.8680555555555553E-2</c:v>
                </c:pt>
                <c:pt idx="2483">
                  <c:v>2.8692129629629633E-2</c:v>
                </c:pt>
                <c:pt idx="2484">
                  <c:v>2.8703703703703703E-2</c:v>
                </c:pt>
                <c:pt idx="2485">
                  <c:v>2.8715277777777781E-2</c:v>
                </c:pt>
                <c:pt idx="2486">
                  <c:v>2.8726851851851851E-2</c:v>
                </c:pt>
                <c:pt idx="2487">
                  <c:v>2.8738425925925928E-2</c:v>
                </c:pt>
                <c:pt idx="2488">
                  <c:v>2.8749999999999998E-2</c:v>
                </c:pt>
                <c:pt idx="2489">
                  <c:v>2.8761574074074075E-2</c:v>
                </c:pt>
                <c:pt idx="2490">
                  <c:v>2.8773148148148145E-2</c:v>
                </c:pt>
                <c:pt idx="2491">
                  <c:v>2.8784722222222225E-2</c:v>
                </c:pt>
                <c:pt idx="2492">
                  <c:v>2.8796296296296296E-2</c:v>
                </c:pt>
                <c:pt idx="2493">
                  <c:v>2.8807870370370373E-2</c:v>
                </c:pt>
                <c:pt idx="2494">
                  <c:v>2.8819444444444443E-2</c:v>
                </c:pt>
                <c:pt idx="2495">
                  <c:v>2.883101851851852E-2</c:v>
                </c:pt>
                <c:pt idx="2496">
                  <c:v>2.884259259259259E-2</c:v>
                </c:pt>
                <c:pt idx="2497">
                  <c:v>2.8854166666666667E-2</c:v>
                </c:pt>
                <c:pt idx="2498">
                  <c:v>2.8865740740740744E-2</c:v>
                </c:pt>
                <c:pt idx="2499">
                  <c:v>2.8877314814814817E-2</c:v>
                </c:pt>
                <c:pt idx="2500">
                  <c:v>2.8888888888888891E-2</c:v>
                </c:pt>
                <c:pt idx="2501">
                  <c:v>2.8900462962962961E-2</c:v>
                </c:pt>
                <c:pt idx="2502">
                  <c:v>2.8912037037037038E-2</c:v>
                </c:pt>
                <c:pt idx="2503">
                  <c:v>2.8923611111111108E-2</c:v>
                </c:pt>
                <c:pt idx="2504">
                  <c:v>2.8935185185185185E-2</c:v>
                </c:pt>
                <c:pt idx="2505">
                  <c:v>2.8946759259259255E-2</c:v>
                </c:pt>
                <c:pt idx="2506">
                  <c:v>2.8958333333333336E-2</c:v>
                </c:pt>
                <c:pt idx="2507">
                  <c:v>2.8969907407407406E-2</c:v>
                </c:pt>
                <c:pt idx="2508">
                  <c:v>2.8981481481481483E-2</c:v>
                </c:pt>
                <c:pt idx="2509">
                  <c:v>2.8993055555555553E-2</c:v>
                </c:pt>
                <c:pt idx="2510">
                  <c:v>2.900462962962963E-2</c:v>
                </c:pt>
                <c:pt idx="2511">
                  <c:v>2.90162037037037E-2</c:v>
                </c:pt>
                <c:pt idx="2512">
                  <c:v>2.9027777777777777E-2</c:v>
                </c:pt>
                <c:pt idx="2513">
                  <c:v>2.9039351851851854E-2</c:v>
                </c:pt>
                <c:pt idx="2514">
                  <c:v>2.9050925925925928E-2</c:v>
                </c:pt>
                <c:pt idx="2515">
                  <c:v>2.9062500000000002E-2</c:v>
                </c:pt>
                <c:pt idx="2516">
                  <c:v>2.9074074074074075E-2</c:v>
                </c:pt>
                <c:pt idx="2517">
                  <c:v>2.9085648148148149E-2</c:v>
                </c:pt>
                <c:pt idx="2518">
                  <c:v>2.9097222222222222E-2</c:v>
                </c:pt>
                <c:pt idx="2519">
                  <c:v>2.9108796296296296E-2</c:v>
                </c:pt>
                <c:pt idx="2520">
                  <c:v>2.9120370370370366E-2</c:v>
                </c:pt>
                <c:pt idx="2521">
                  <c:v>2.9131944444444446E-2</c:v>
                </c:pt>
                <c:pt idx="2522">
                  <c:v>2.9143518518518517E-2</c:v>
                </c:pt>
                <c:pt idx="2523">
                  <c:v>2.9155092592592594E-2</c:v>
                </c:pt>
                <c:pt idx="2524">
                  <c:v>2.9166666666666664E-2</c:v>
                </c:pt>
                <c:pt idx="2525">
                  <c:v>2.9178240740740741E-2</c:v>
                </c:pt>
                <c:pt idx="2526">
                  <c:v>2.9189814814814811E-2</c:v>
                </c:pt>
                <c:pt idx="2527">
                  <c:v>2.9201388888888888E-2</c:v>
                </c:pt>
                <c:pt idx="2528">
                  <c:v>2.9212962962962965E-2</c:v>
                </c:pt>
                <c:pt idx="2529">
                  <c:v>2.9224537037037038E-2</c:v>
                </c:pt>
                <c:pt idx="2530">
                  <c:v>2.9236111111111112E-2</c:v>
                </c:pt>
                <c:pt idx="2531">
                  <c:v>2.9247685185185186E-2</c:v>
                </c:pt>
                <c:pt idx="2532">
                  <c:v>2.9259259259259259E-2</c:v>
                </c:pt>
                <c:pt idx="2533">
                  <c:v>2.9270833333333333E-2</c:v>
                </c:pt>
                <c:pt idx="2534">
                  <c:v>2.9282407407407406E-2</c:v>
                </c:pt>
                <c:pt idx="2535">
                  <c:v>2.929398148148148E-2</c:v>
                </c:pt>
                <c:pt idx="2536">
                  <c:v>2.9305555555555557E-2</c:v>
                </c:pt>
                <c:pt idx="2537">
                  <c:v>2.9317129629629634E-2</c:v>
                </c:pt>
                <c:pt idx="2538">
                  <c:v>2.9328703703703704E-2</c:v>
                </c:pt>
                <c:pt idx="2539">
                  <c:v>2.9340277777777781E-2</c:v>
                </c:pt>
                <c:pt idx="2540">
                  <c:v>2.9351851851851851E-2</c:v>
                </c:pt>
                <c:pt idx="2541">
                  <c:v>2.9363425925925921E-2</c:v>
                </c:pt>
                <c:pt idx="2542">
                  <c:v>2.9374999999999998E-2</c:v>
                </c:pt>
                <c:pt idx="2543">
                  <c:v>2.9386574074074075E-2</c:v>
                </c:pt>
                <c:pt idx="2544">
                  <c:v>2.9398148148148149E-2</c:v>
                </c:pt>
                <c:pt idx="2545">
                  <c:v>2.9409722222222223E-2</c:v>
                </c:pt>
                <c:pt idx="2546">
                  <c:v>2.9421296296296296E-2</c:v>
                </c:pt>
                <c:pt idx="2547">
                  <c:v>2.943287037037037E-2</c:v>
                </c:pt>
                <c:pt idx="2548">
                  <c:v>2.9444444444444443E-2</c:v>
                </c:pt>
                <c:pt idx="2549">
                  <c:v>2.9456018518518517E-2</c:v>
                </c:pt>
                <c:pt idx="2550">
                  <c:v>2.946759259259259E-2</c:v>
                </c:pt>
                <c:pt idx="2551">
                  <c:v>2.9479166666666667E-2</c:v>
                </c:pt>
                <c:pt idx="2552">
                  <c:v>2.9490740740740744E-2</c:v>
                </c:pt>
                <c:pt idx="2553">
                  <c:v>2.9502314814814815E-2</c:v>
                </c:pt>
                <c:pt idx="2554">
                  <c:v>2.9513888888888892E-2</c:v>
                </c:pt>
                <c:pt idx="2555">
                  <c:v>2.9525462962962962E-2</c:v>
                </c:pt>
                <c:pt idx="2556">
                  <c:v>2.9537037037037039E-2</c:v>
                </c:pt>
                <c:pt idx="2557">
                  <c:v>2.9548611111111109E-2</c:v>
                </c:pt>
                <c:pt idx="2558">
                  <c:v>2.9560185185185189E-2</c:v>
                </c:pt>
                <c:pt idx="2559">
                  <c:v>2.9571759259259259E-2</c:v>
                </c:pt>
                <c:pt idx="2560">
                  <c:v>2.9583333333333336E-2</c:v>
                </c:pt>
                <c:pt idx="2561">
                  <c:v>2.9594907407407407E-2</c:v>
                </c:pt>
                <c:pt idx="2562">
                  <c:v>2.960648148148148E-2</c:v>
                </c:pt>
                <c:pt idx="2563">
                  <c:v>2.9618055555555554E-2</c:v>
                </c:pt>
                <c:pt idx="2564">
                  <c:v>2.9629629629629627E-2</c:v>
                </c:pt>
                <c:pt idx="2565">
                  <c:v>2.9641203703703701E-2</c:v>
                </c:pt>
                <c:pt idx="2566">
                  <c:v>2.9652777777777778E-2</c:v>
                </c:pt>
                <c:pt idx="2567">
                  <c:v>2.9664351851851855E-2</c:v>
                </c:pt>
                <c:pt idx="2568">
                  <c:v>2.9675925925925925E-2</c:v>
                </c:pt>
                <c:pt idx="2569">
                  <c:v>2.9687500000000002E-2</c:v>
                </c:pt>
                <c:pt idx="2570">
                  <c:v>2.9699074074074072E-2</c:v>
                </c:pt>
                <c:pt idx="2571">
                  <c:v>2.9710648148148149E-2</c:v>
                </c:pt>
                <c:pt idx="2572">
                  <c:v>2.9722222222222219E-2</c:v>
                </c:pt>
                <c:pt idx="2573">
                  <c:v>2.97337962962963E-2</c:v>
                </c:pt>
                <c:pt idx="2574">
                  <c:v>2.974537037037037E-2</c:v>
                </c:pt>
                <c:pt idx="2575">
                  <c:v>2.9756944444444447E-2</c:v>
                </c:pt>
                <c:pt idx="2576">
                  <c:v>2.9768518518518517E-2</c:v>
                </c:pt>
                <c:pt idx="2577">
                  <c:v>2.9780092592592594E-2</c:v>
                </c:pt>
                <c:pt idx="2578">
                  <c:v>2.9791666666666664E-2</c:v>
                </c:pt>
                <c:pt idx="2579">
                  <c:v>2.9803240740740741E-2</c:v>
                </c:pt>
                <c:pt idx="2580">
                  <c:v>2.9814814814814811E-2</c:v>
                </c:pt>
                <c:pt idx="2581">
                  <c:v>2.9826388888888892E-2</c:v>
                </c:pt>
                <c:pt idx="2582">
                  <c:v>2.9837962962962965E-2</c:v>
                </c:pt>
                <c:pt idx="2583">
                  <c:v>2.9849537037037036E-2</c:v>
                </c:pt>
                <c:pt idx="2584">
                  <c:v>2.9861111111111113E-2</c:v>
                </c:pt>
                <c:pt idx="2585">
                  <c:v>2.9872685185185183E-2</c:v>
                </c:pt>
                <c:pt idx="2586">
                  <c:v>2.988425925925926E-2</c:v>
                </c:pt>
                <c:pt idx="2587">
                  <c:v>2.989583333333333E-2</c:v>
                </c:pt>
                <c:pt idx="2588">
                  <c:v>2.990740740740741E-2</c:v>
                </c:pt>
                <c:pt idx="2589">
                  <c:v>2.991898148148148E-2</c:v>
                </c:pt>
                <c:pt idx="2590">
                  <c:v>2.9930555555555557E-2</c:v>
                </c:pt>
                <c:pt idx="2591">
                  <c:v>2.9942129629629628E-2</c:v>
                </c:pt>
                <c:pt idx="2592">
                  <c:v>2.9953703703703705E-2</c:v>
                </c:pt>
                <c:pt idx="2593">
                  <c:v>2.9965277777777775E-2</c:v>
                </c:pt>
                <c:pt idx="2594">
                  <c:v>2.9976851851851852E-2</c:v>
                </c:pt>
                <c:pt idx="2595">
                  <c:v>2.9988425925925922E-2</c:v>
                </c:pt>
                <c:pt idx="2596">
                  <c:v>3.0000000000000002E-2</c:v>
                </c:pt>
                <c:pt idx="2597">
                  <c:v>3.0011574074074076E-2</c:v>
                </c:pt>
                <c:pt idx="2598">
                  <c:v>3.0023148148148149E-2</c:v>
                </c:pt>
                <c:pt idx="2599">
                  <c:v>3.0034722222222223E-2</c:v>
                </c:pt>
                <c:pt idx="2600">
                  <c:v>3.0046296296296297E-2</c:v>
                </c:pt>
                <c:pt idx="2601">
                  <c:v>3.005787037037037E-2</c:v>
                </c:pt>
                <c:pt idx="2602">
                  <c:v>3.006944444444444E-2</c:v>
                </c:pt>
                <c:pt idx="2603">
                  <c:v>3.0081018518518521E-2</c:v>
                </c:pt>
                <c:pt idx="2604">
                  <c:v>3.0092592592592591E-2</c:v>
                </c:pt>
                <c:pt idx="2605">
                  <c:v>3.0104166666666668E-2</c:v>
                </c:pt>
                <c:pt idx="2606">
                  <c:v>3.0115740740740738E-2</c:v>
                </c:pt>
                <c:pt idx="2607">
                  <c:v>3.0127314814814815E-2</c:v>
                </c:pt>
                <c:pt idx="2608">
                  <c:v>3.0138888888888885E-2</c:v>
                </c:pt>
                <c:pt idx="2609">
                  <c:v>3.0150462962962962E-2</c:v>
                </c:pt>
                <c:pt idx="2610">
                  <c:v>3.0162037037037032E-2</c:v>
                </c:pt>
                <c:pt idx="2611">
                  <c:v>3.0173611111111113E-2</c:v>
                </c:pt>
                <c:pt idx="2612">
                  <c:v>3.0185185185185186E-2</c:v>
                </c:pt>
                <c:pt idx="2613">
                  <c:v>3.019675925925926E-2</c:v>
                </c:pt>
                <c:pt idx="2614">
                  <c:v>3.0208333333333334E-2</c:v>
                </c:pt>
                <c:pt idx="2615">
                  <c:v>3.0219907407407407E-2</c:v>
                </c:pt>
                <c:pt idx="2616">
                  <c:v>3.0231481481481481E-2</c:v>
                </c:pt>
                <c:pt idx="2617">
                  <c:v>3.0243055555555554E-2</c:v>
                </c:pt>
                <c:pt idx="2618">
                  <c:v>3.0254629629629631E-2</c:v>
                </c:pt>
                <c:pt idx="2619">
                  <c:v>3.0266203703703708E-2</c:v>
                </c:pt>
                <c:pt idx="2620">
                  <c:v>3.0277777777777778E-2</c:v>
                </c:pt>
                <c:pt idx="2621">
                  <c:v>3.0289351851851855E-2</c:v>
                </c:pt>
                <c:pt idx="2622">
                  <c:v>3.0300925925925926E-2</c:v>
                </c:pt>
                <c:pt idx="2623">
                  <c:v>3.0312499999999996E-2</c:v>
                </c:pt>
                <c:pt idx="2624">
                  <c:v>3.0324074074074073E-2</c:v>
                </c:pt>
                <c:pt idx="2625">
                  <c:v>3.0335648148148143E-2</c:v>
                </c:pt>
                <c:pt idx="2626">
                  <c:v>3.0347222222222223E-2</c:v>
                </c:pt>
                <c:pt idx="2627">
                  <c:v>3.0358796296296297E-2</c:v>
                </c:pt>
                <c:pt idx="2628">
                  <c:v>3.037037037037037E-2</c:v>
                </c:pt>
                <c:pt idx="2629">
                  <c:v>3.0381944444444444E-2</c:v>
                </c:pt>
                <c:pt idx="2630">
                  <c:v>3.0393518518518518E-2</c:v>
                </c:pt>
                <c:pt idx="2631">
                  <c:v>3.0405092592592591E-2</c:v>
                </c:pt>
                <c:pt idx="2632">
                  <c:v>3.0416666666666665E-2</c:v>
                </c:pt>
                <c:pt idx="2633">
                  <c:v>3.0428240740740742E-2</c:v>
                </c:pt>
                <c:pt idx="2634">
                  <c:v>3.0439814814814819E-2</c:v>
                </c:pt>
                <c:pt idx="2635">
                  <c:v>3.0451388888888889E-2</c:v>
                </c:pt>
                <c:pt idx="2636">
                  <c:v>3.0462962962962966E-2</c:v>
                </c:pt>
                <c:pt idx="2637">
                  <c:v>3.0474537037037036E-2</c:v>
                </c:pt>
                <c:pt idx="2638">
                  <c:v>3.0486111111111113E-2</c:v>
                </c:pt>
                <c:pt idx="2639">
                  <c:v>3.0497685185185183E-2</c:v>
                </c:pt>
                <c:pt idx="2640">
                  <c:v>3.050925925925926E-2</c:v>
                </c:pt>
                <c:pt idx="2641">
                  <c:v>3.0520833333333334E-2</c:v>
                </c:pt>
                <c:pt idx="2642">
                  <c:v>3.0532407407407411E-2</c:v>
                </c:pt>
                <c:pt idx="2643">
                  <c:v>3.0543981481481481E-2</c:v>
                </c:pt>
                <c:pt idx="2644">
                  <c:v>3.0555555555555555E-2</c:v>
                </c:pt>
                <c:pt idx="2645">
                  <c:v>3.0567129629629628E-2</c:v>
                </c:pt>
                <c:pt idx="2646">
                  <c:v>3.0578703703703702E-2</c:v>
                </c:pt>
                <c:pt idx="2647">
                  <c:v>3.0590277777777775E-2</c:v>
                </c:pt>
                <c:pt idx="2648">
                  <c:v>3.0601851851851852E-2</c:v>
                </c:pt>
                <c:pt idx="2649">
                  <c:v>3.0613425925925929E-2</c:v>
                </c:pt>
                <c:pt idx="2650">
                  <c:v>3.0624999999999999E-2</c:v>
                </c:pt>
                <c:pt idx="2651">
                  <c:v>3.0636574074074076E-2</c:v>
                </c:pt>
                <c:pt idx="2652">
                  <c:v>3.0648148148148147E-2</c:v>
                </c:pt>
                <c:pt idx="2653">
                  <c:v>3.0659722222222224E-2</c:v>
                </c:pt>
                <c:pt idx="2654">
                  <c:v>3.0671296296296294E-2</c:v>
                </c:pt>
                <c:pt idx="2655">
                  <c:v>3.0682870370370371E-2</c:v>
                </c:pt>
                <c:pt idx="2656">
                  <c:v>3.0694444444444444E-2</c:v>
                </c:pt>
                <c:pt idx="2657">
                  <c:v>3.0706018518518521E-2</c:v>
                </c:pt>
                <c:pt idx="2658">
                  <c:v>3.0717592592592591E-2</c:v>
                </c:pt>
                <c:pt idx="2659">
                  <c:v>3.0729166666666669E-2</c:v>
                </c:pt>
                <c:pt idx="2660">
                  <c:v>3.0740740740740739E-2</c:v>
                </c:pt>
                <c:pt idx="2661">
                  <c:v>3.0752314814814816E-2</c:v>
                </c:pt>
                <c:pt idx="2662">
                  <c:v>3.0763888888888886E-2</c:v>
                </c:pt>
                <c:pt idx="2663">
                  <c:v>3.0775462962962966E-2</c:v>
                </c:pt>
                <c:pt idx="2664">
                  <c:v>3.078703703703704E-2</c:v>
                </c:pt>
                <c:pt idx="2665">
                  <c:v>3.079861111111111E-2</c:v>
                </c:pt>
                <c:pt idx="2666">
                  <c:v>3.0810185185185187E-2</c:v>
                </c:pt>
                <c:pt idx="2667">
                  <c:v>3.0821759259259257E-2</c:v>
                </c:pt>
                <c:pt idx="2668">
                  <c:v>3.0833333333333334E-2</c:v>
                </c:pt>
                <c:pt idx="2669">
                  <c:v>3.0844907407407404E-2</c:v>
                </c:pt>
                <c:pt idx="2670">
                  <c:v>3.0856481481481481E-2</c:v>
                </c:pt>
                <c:pt idx="2671">
                  <c:v>3.0868055555555555E-2</c:v>
                </c:pt>
                <c:pt idx="2672">
                  <c:v>3.0879629629629632E-2</c:v>
                </c:pt>
                <c:pt idx="2673">
                  <c:v>3.0891203703703702E-2</c:v>
                </c:pt>
                <c:pt idx="2674">
                  <c:v>3.0902777777777779E-2</c:v>
                </c:pt>
                <c:pt idx="2675">
                  <c:v>3.0914351851851849E-2</c:v>
                </c:pt>
                <c:pt idx="2676">
                  <c:v>3.0925925925925926E-2</c:v>
                </c:pt>
                <c:pt idx="2677">
                  <c:v>3.0937499999999996E-2</c:v>
                </c:pt>
                <c:pt idx="2678">
                  <c:v>3.0949074074074077E-2</c:v>
                </c:pt>
                <c:pt idx="2679">
                  <c:v>3.096064814814815E-2</c:v>
                </c:pt>
                <c:pt idx="2680">
                  <c:v>3.0972222222222224E-2</c:v>
                </c:pt>
                <c:pt idx="2681">
                  <c:v>3.0983796296296297E-2</c:v>
                </c:pt>
                <c:pt idx="2682">
                  <c:v>3.0995370370370371E-2</c:v>
                </c:pt>
                <c:pt idx="2683">
                  <c:v>3.1006944444444445E-2</c:v>
                </c:pt>
                <c:pt idx="2684">
                  <c:v>3.1018518518518515E-2</c:v>
                </c:pt>
                <c:pt idx="2685">
                  <c:v>3.1030092592592592E-2</c:v>
                </c:pt>
                <c:pt idx="2686">
                  <c:v>3.1041666666666665E-2</c:v>
                </c:pt>
                <c:pt idx="2687">
                  <c:v>3.1053240740740742E-2</c:v>
                </c:pt>
                <c:pt idx="2688">
                  <c:v>3.1064814814814812E-2</c:v>
                </c:pt>
                <c:pt idx="2689">
                  <c:v>3.107638888888889E-2</c:v>
                </c:pt>
                <c:pt idx="2690">
                  <c:v>3.108796296296296E-2</c:v>
                </c:pt>
                <c:pt idx="2691">
                  <c:v>3.1099537037037037E-2</c:v>
                </c:pt>
                <c:pt idx="2692">
                  <c:v>3.1111111111111107E-2</c:v>
                </c:pt>
                <c:pt idx="2693">
                  <c:v>3.1122685185185187E-2</c:v>
                </c:pt>
                <c:pt idx="2694">
                  <c:v>3.1134259259259261E-2</c:v>
                </c:pt>
                <c:pt idx="2695">
                  <c:v>3.1145833333333334E-2</c:v>
                </c:pt>
                <c:pt idx="2696">
                  <c:v>3.1157407407407408E-2</c:v>
                </c:pt>
                <c:pt idx="2697">
                  <c:v>3.1168981481481482E-2</c:v>
                </c:pt>
                <c:pt idx="2698">
                  <c:v>3.1180555555555555E-2</c:v>
                </c:pt>
                <c:pt idx="2699">
                  <c:v>3.1192129629629629E-2</c:v>
                </c:pt>
                <c:pt idx="2700">
                  <c:v>3.1203703703703702E-2</c:v>
                </c:pt>
                <c:pt idx="2701">
                  <c:v>3.1215277777777783E-2</c:v>
                </c:pt>
                <c:pt idx="2702">
                  <c:v>3.1226851851851853E-2</c:v>
                </c:pt>
                <c:pt idx="2703">
                  <c:v>3.123842592592593E-2</c:v>
                </c:pt>
                <c:pt idx="2704">
                  <c:v>3.125E-2</c:v>
                </c:pt>
                <c:pt idx="2705">
                  <c:v>3.1261574074074074E-2</c:v>
                </c:pt>
                <c:pt idx="2706">
                  <c:v>3.1273148148148147E-2</c:v>
                </c:pt>
                <c:pt idx="2707">
                  <c:v>3.1284722222222221E-2</c:v>
                </c:pt>
                <c:pt idx="2708">
                  <c:v>3.1296296296296301E-2</c:v>
                </c:pt>
                <c:pt idx="2709">
                  <c:v>3.1307870370370368E-2</c:v>
                </c:pt>
                <c:pt idx="2710">
                  <c:v>3.1319444444444448E-2</c:v>
                </c:pt>
                <c:pt idx="2711">
                  <c:v>3.1331018518518515E-2</c:v>
                </c:pt>
                <c:pt idx="2712">
                  <c:v>3.1342592592592596E-2</c:v>
                </c:pt>
                <c:pt idx="2713">
                  <c:v>3.1354166666666662E-2</c:v>
                </c:pt>
                <c:pt idx="2714">
                  <c:v>3.1365740740740743E-2</c:v>
                </c:pt>
                <c:pt idx="2715">
                  <c:v>3.1377314814814809E-2</c:v>
                </c:pt>
                <c:pt idx="2716">
                  <c:v>3.138888888888889E-2</c:v>
                </c:pt>
                <c:pt idx="2717">
                  <c:v>3.1400462962962963E-2</c:v>
                </c:pt>
                <c:pt idx="2718">
                  <c:v>3.1412037037037037E-2</c:v>
                </c:pt>
                <c:pt idx="2719">
                  <c:v>3.142361111111111E-2</c:v>
                </c:pt>
                <c:pt idx="2720">
                  <c:v>3.1435185185185184E-2</c:v>
                </c:pt>
                <c:pt idx="2721">
                  <c:v>3.1446759259259258E-2</c:v>
                </c:pt>
                <c:pt idx="2722">
                  <c:v>3.1458333333333331E-2</c:v>
                </c:pt>
                <c:pt idx="2723">
                  <c:v>3.1469907407407412E-2</c:v>
                </c:pt>
                <c:pt idx="2724">
                  <c:v>3.1481481481481485E-2</c:v>
                </c:pt>
                <c:pt idx="2725">
                  <c:v>3.1493055555555559E-2</c:v>
                </c:pt>
                <c:pt idx="2726">
                  <c:v>3.1504629629629625E-2</c:v>
                </c:pt>
                <c:pt idx="2727">
                  <c:v>3.1516203703703706E-2</c:v>
                </c:pt>
                <c:pt idx="2728">
                  <c:v>3.1527777777777773E-2</c:v>
                </c:pt>
                <c:pt idx="2729">
                  <c:v>3.1539351851851853E-2</c:v>
                </c:pt>
                <c:pt idx="2730">
                  <c:v>3.155092592592592E-2</c:v>
                </c:pt>
                <c:pt idx="2731">
                  <c:v>3.15625E-2</c:v>
                </c:pt>
                <c:pt idx="2732">
                  <c:v>3.1574074074074074E-2</c:v>
                </c:pt>
                <c:pt idx="2733">
                  <c:v>3.1585648148148147E-2</c:v>
                </c:pt>
                <c:pt idx="2734">
                  <c:v>3.1597222222222221E-2</c:v>
                </c:pt>
                <c:pt idx="2735">
                  <c:v>3.1608796296296295E-2</c:v>
                </c:pt>
                <c:pt idx="2736">
                  <c:v>3.1620370370370368E-2</c:v>
                </c:pt>
                <c:pt idx="2737">
                  <c:v>3.1631944444444442E-2</c:v>
                </c:pt>
                <c:pt idx="2738">
                  <c:v>3.1643518518518522E-2</c:v>
                </c:pt>
                <c:pt idx="2739">
                  <c:v>3.1655092592592596E-2</c:v>
                </c:pt>
                <c:pt idx="2740">
                  <c:v>3.1666666666666669E-2</c:v>
                </c:pt>
                <c:pt idx="2741">
                  <c:v>3.1678240740740743E-2</c:v>
                </c:pt>
                <c:pt idx="2742">
                  <c:v>3.1678240740740743E-2</c:v>
                </c:pt>
                <c:pt idx="2743">
                  <c:v>3.1689814814814816E-2</c:v>
                </c:pt>
                <c:pt idx="2744">
                  <c:v>3.170138888888889E-2</c:v>
                </c:pt>
                <c:pt idx="2745">
                  <c:v>3.1712962962962964E-2</c:v>
                </c:pt>
                <c:pt idx="2746">
                  <c:v>3.172453703703703E-2</c:v>
                </c:pt>
                <c:pt idx="2747">
                  <c:v>3.1736111111111111E-2</c:v>
                </c:pt>
                <c:pt idx="2748">
                  <c:v>3.1747685185185184E-2</c:v>
                </c:pt>
                <c:pt idx="2749">
                  <c:v>3.1759259259259258E-2</c:v>
                </c:pt>
                <c:pt idx="2750">
                  <c:v>3.1770833333333331E-2</c:v>
                </c:pt>
                <c:pt idx="2751">
                  <c:v>3.1782407407407405E-2</c:v>
                </c:pt>
                <c:pt idx="2752">
                  <c:v>3.1793981481481479E-2</c:v>
                </c:pt>
                <c:pt idx="2753">
                  <c:v>3.1805555555555552E-2</c:v>
                </c:pt>
                <c:pt idx="2754">
                  <c:v>3.1817129629629633E-2</c:v>
                </c:pt>
                <c:pt idx="2755">
                  <c:v>3.1828703703703706E-2</c:v>
                </c:pt>
                <c:pt idx="2756">
                  <c:v>3.184027777777778E-2</c:v>
                </c:pt>
                <c:pt idx="2757">
                  <c:v>3.1851851851851853E-2</c:v>
                </c:pt>
                <c:pt idx="2758">
                  <c:v>3.1863425925925927E-2</c:v>
                </c:pt>
                <c:pt idx="2759">
                  <c:v>3.1875000000000001E-2</c:v>
                </c:pt>
                <c:pt idx="2760">
                  <c:v>3.1886574074074074E-2</c:v>
                </c:pt>
                <c:pt idx="2761">
                  <c:v>3.1898148148148148E-2</c:v>
                </c:pt>
                <c:pt idx="2762">
                  <c:v>3.1909722222222221E-2</c:v>
                </c:pt>
                <c:pt idx="2763">
                  <c:v>3.1921296296296302E-2</c:v>
                </c:pt>
                <c:pt idx="2764">
                  <c:v>3.1932870370370368E-2</c:v>
                </c:pt>
                <c:pt idx="2765">
                  <c:v>3.1944444444444449E-2</c:v>
                </c:pt>
                <c:pt idx="2766">
                  <c:v>3.1956018518518516E-2</c:v>
                </c:pt>
                <c:pt idx="2767">
                  <c:v>3.1967592592592589E-2</c:v>
                </c:pt>
                <c:pt idx="2768">
                  <c:v>3.1979166666666663E-2</c:v>
                </c:pt>
                <c:pt idx="2769">
                  <c:v>3.1990740740740743E-2</c:v>
                </c:pt>
                <c:pt idx="2770">
                  <c:v>3.2002314814814817E-2</c:v>
                </c:pt>
                <c:pt idx="2771">
                  <c:v>3.201388888888889E-2</c:v>
                </c:pt>
                <c:pt idx="2772">
                  <c:v>3.2025462962962964E-2</c:v>
                </c:pt>
                <c:pt idx="2773">
                  <c:v>3.2037037037037037E-2</c:v>
                </c:pt>
                <c:pt idx="2774">
                  <c:v>3.2048611111111111E-2</c:v>
                </c:pt>
                <c:pt idx="2775">
                  <c:v>3.2060185185185185E-2</c:v>
                </c:pt>
                <c:pt idx="2776">
                  <c:v>3.2071759259259258E-2</c:v>
                </c:pt>
                <c:pt idx="2777">
                  <c:v>3.2083333333333332E-2</c:v>
                </c:pt>
                <c:pt idx="2778">
                  <c:v>3.2094907407407412E-2</c:v>
                </c:pt>
                <c:pt idx="2779">
                  <c:v>3.2106481481481479E-2</c:v>
                </c:pt>
                <c:pt idx="2780">
                  <c:v>3.2118055555555559E-2</c:v>
                </c:pt>
                <c:pt idx="2781">
                  <c:v>3.2129629629629626E-2</c:v>
                </c:pt>
                <c:pt idx="2782">
                  <c:v>3.2141203703703707E-2</c:v>
                </c:pt>
                <c:pt idx="2783">
                  <c:v>3.2152777777777773E-2</c:v>
                </c:pt>
                <c:pt idx="2784">
                  <c:v>3.2164351851851854E-2</c:v>
                </c:pt>
                <c:pt idx="2785">
                  <c:v>3.2175925925925927E-2</c:v>
                </c:pt>
                <c:pt idx="2786">
                  <c:v>3.2187500000000001E-2</c:v>
                </c:pt>
                <c:pt idx="2787">
                  <c:v>3.2199074074074074E-2</c:v>
                </c:pt>
                <c:pt idx="2788">
                  <c:v>3.2210648148148148E-2</c:v>
                </c:pt>
                <c:pt idx="2789">
                  <c:v>3.2222222222222222E-2</c:v>
                </c:pt>
                <c:pt idx="2790">
                  <c:v>3.2233796296296295E-2</c:v>
                </c:pt>
                <c:pt idx="2791">
                  <c:v>3.2245370370370369E-2</c:v>
                </c:pt>
                <c:pt idx="2792">
                  <c:v>3.2256944444444442E-2</c:v>
                </c:pt>
                <c:pt idx="2793">
                  <c:v>3.2268518518518523E-2</c:v>
                </c:pt>
                <c:pt idx="2794">
                  <c:v>3.2280092592592589E-2</c:v>
                </c:pt>
                <c:pt idx="2795">
                  <c:v>3.229166666666667E-2</c:v>
                </c:pt>
                <c:pt idx="2796">
                  <c:v>3.2303240740740737E-2</c:v>
                </c:pt>
                <c:pt idx="2797">
                  <c:v>3.2314814814814817E-2</c:v>
                </c:pt>
                <c:pt idx="2798">
                  <c:v>3.2326388888888884E-2</c:v>
                </c:pt>
                <c:pt idx="2799">
                  <c:v>3.2337962962962964E-2</c:v>
                </c:pt>
                <c:pt idx="2800">
                  <c:v>3.2349537037037038E-2</c:v>
                </c:pt>
                <c:pt idx="2801">
                  <c:v>3.2361111111111111E-2</c:v>
                </c:pt>
                <c:pt idx="2802">
                  <c:v>3.2372685185185185E-2</c:v>
                </c:pt>
                <c:pt idx="2803">
                  <c:v>3.2384259259259258E-2</c:v>
                </c:pt>
                <c:pt idx="2804">
                  <c:v>3.2395833333333332E-2</c:v>
                </c:pt>
                <c:pt idx="2805">
                  <c:v>3.2407407407407406E-2</c:v>
                </c:pt>
                <c:pt idx="2806">
                  <c:v>3.2418981481481479E-2</c:v>
                </c:pt>
                <c:pt idx="2807">
                  <c:v>3.243055555555556E-2</c:v>
                </c:pt>
                <c:pt idx="2808">
                  <c:v>3.2442129629629633E-2</c:v>
                </c:pt>
                <c:pt idx="2809">
                  <c:v>3.24537037037037E-2</c:v>
                </c:pt>
                <c:pt idx="2810">
                  <c:v>3.246527777777778E-2</c:v>
                </c:pt>
                <c:pt idx="2811">
                  <c:v>3.2476851851851847E-2</c:v>
                </c:pt>
                <c:pt idx="2812">
                  <c:v>3.2488425925925928E-2</c:v>
                </c:pt>
                <c:pt idx="2813">
                  <c:v>3.2499999999999994E-2</c:v>
                </c:pt>
                <c:pt idx="2814">
                  <c:v>3.2511574074074075E-2</c:v>
                </c:pt>
                <c:pt idx="2815">
                  <c:v>3.2523148148148148E-2</c:v>
                </c:pt>
                <c:pt idx="2816">
                  <c:v>3.2534722222222222E-2</c:v>
                </c:pt>
                <c:pt idx="2817">
                  <c:v>3.2546296296296295E-2</c:v>
                </c:pt>
                <c:pt idx="2818">
                  <c:v>3.2557870370370369E-2</c:v>
                </c:pt>
                <c:pt idx="2819">
                  <c:v>3.2569444444444443E-2</c:v>
                </c:pt>
                <c:pt idx="2820">
                  <c:v>3.2581018518518516E-2</c:v>
                </c:pt>
                <c:pt idx="2821">
                  <c:v>3.259259259259259E-2</c:v>
                </c:pt>
                <c:pt idx="2822">
                  <c:v>3.260416666666667E-2</c:v>
                </c:pt>
                <c:pt idx="2823">
                  <c:v>3.2615740740740744E-2</c:v>
                </c:pt>
                <c:pt idx="2824">
                  <c:v>3.2627314814814817E-2</c:v>
                </c:pt>
                <c:pt idx="2825">
                  <c:v>3.2638888888888891E-2</c:v>
                </c:pt>
                <c:pt idx="2826">
                  <c:v>3.2650462962962964E-2</c:v>
                </c:pt>
                <c:pt idx="2827">
                  <c:v>3.2662037037037038E-2</c:v>
                </c:pt>
                <c:pt idx="2828">
                  <c:v>3.2673611111111105E-2</c:v>
                </c:pt>
                <c:pt idx="2829">
                  <c:v>3.2685185185185185E-2</c:v>
                </c:pt>
                <c:pt idx="2830">
                  <c:v>3.2696759259259259E-2</c:v>
                </c:pt>
                <c:pt idx="2831">
                  <c:v>3.2708333333333332E-2</c:v>
                </c:pt>
                <c:pt idx="2832">
                  <c:v>3.2719907407407406E-2</c:v>
                </c:pt>
                <c:pt idx="2833">
                  <c:v>3.2731481481481479E-2</c:v>
                </c:pt>
                <c:pt idx="2834">
                  <c:v>3.2743055555555553E-2</c:v>
                </c:pt>
                <c:pt idx="2835">
                  <c:v>3.2754629629629627E-2</c:v>
                </c:pt>
                <c:pt idx="2836">
                  <c:v>3.27662037037037E-2</c:v>
                </c:pt>
                <c:pt idx="2837">
                  <c:v>3.2777777777777781E-2</c:v>
                </c:pt>
                <c:pt idx="2838">
                  <c:v>3.2789351851851854E-2</c:v>
                </c:pt>
                <c:pt idx="2839">
                  <c:v>3.2800925925925928E-2</c:v>
                </c:pt>
                <c:pt idx="2840">
                  <c:v>3.2812500000000001E-2</c:v>
                </c:pt>
                <c:pt idx="2841">
                  <c:v>3.2824074074074075E-2</c:v>
                </c:pt>
                <c:pt idx="2842">
                  <c:v>3.2835648148148149E-2</c:v>
                </c:pt>
                <c:pt idx="2843">
                  <c:v>3.2847222222222222E-2</c:v>
                </c:pt>
                <c:pt idx="2844">
                  <c:v>3.2858796296296296E-2</c:v>
                </c:pt>
                <c:pt idx="2845">
                  <c:v>3.2870370370370376E-2</c:v>
                </c:pt>
                <c:pt idx="2846">
                  <c:v>3.2881944444444443E-2</c:v>
                </c:pt>
                <c:pt idx="2847">
                  <c:v>3.2893518518518523E-2</c:v>
                </c:pt>
                <c:pt idx="2848">
                  <c:v>3.290509259259259E-2</c:v>
                </c:pt>
                <c:pt idx="2849">
                  <c:v>3.2916666666666664E-2</c:v>
                </c:pt>
                <c:pt idx="2850">
                  <c:v>3.2928240740740737E-2</c:v>
                </c:pt>
                <c:pt idx="2851">
                  <c:v>3.2939814814814811E-2</c:v>
                </c:pt>
                <c:pt idx="2852">
                  <c:v>3.2951388888888891E-2</c:v>
                </c:pt>
                <c:pt idx="2853">
                  <c:v>3.2962962962962965E-2</c:v>
                </c:pt>
                <c:pt idx="2854">
                  <c:v>3.2974537037037038E-2</c:v>
                </c:pt>
                <c:pt idx="2855">
                  <c:v>3.2986111111111112E-2</c:v>
                </c:pt>
                <c:pt idx="2856">
                  <c:v>3.2997685185185185E-2</c:v>
                </c:pt>
                <c:pt idx="2857">
                  <c:v>3.3009259259259259E-2</c:v>
                </c:pt>
                <c:pt idx="2858">
                  <c:v>3.3020833333333333E-2</c:v>
                </c:pt>
                <c:pt idx="2859">
                  <c:v>3.3032407407407406E-2</c:v>
                </c:pt>
                <c:pt idx="2860">
                  <c:v>3.3043981481481487E-2</c:v>
                </c:pt>
                <c:pt idx="2861">
                  <c:v>3.3055555555555553E-2</c:v>
                </c:pt>
                <c:pt idx="2862">
                  <c:v>3.3067129629629634E-2</c:v>
                </c:pt>
                <c:pt idx="2863">
                  <c:v>3.30787037037037E-2</c:v>
                </c:pt>
                <c:pt idx="2864">
                  <c:v>3.3090277777777781E-2</c:v>
                </c:pt>
                <c:pt idx="2865">
                  <c:v>3.3101851851851848E-2</c:v>
                </c:pt>
                <c:pt idx="2866">
                  <c:v>3.3113425925925928E-2</c:v>
                </c:pt>
                <c:pt idx="2867">
                  <c:v>3.3125000000000002E-2</c:v>
                </c:pt>
                <c:pt idx="2868">
                  <c:v>3.3136574074074075E-2</c:v>
                </c:pt>
                <c:pt idx="2869">
                  <c:v>3.3148148148148149E-2</c:v>
                </c:pt>
                <c:pt idx="2870">
                  <c:v>3.3159722222222222E-2</c:v>
                </c:pt>
                <c:pt idx="2871">
                  <c:v>3.3171296296296296E-2</c:v>
                </c:pt>
                <c:pt idx="2872">
                  <c:v>3.318287037037037E-2</c:v>
                </c:pt>
                <c:pt idx="2873">
                  <c:v>3.3194444444444443E-2</c:v>
                </c:pt>
                <c:pt idx="2874">
                  <c:v>3.3206018518518517E-2</c:v>
                </c:pt>
                <c:pt idx="2875">
                  <c:v>3.3217592592592597E-2</c:v>
                </c:pt>
                <c:pt idx="2876">
                  <c:v>3.3229166666666664E-2</c:v>
                </c:pt>
                <c:pt idx="2877">
                  <c:v>3.3240740740740744E-2</c:v>
                </c:pt>
                <c:pt idx="2878">
                  <c:v>3.3252314814814811E-2</c:v>
                </c:pt>
                <c:pt idx="2879">
                  <c:v>3.3263888888888891E-2</c:v>
                </c:pt>
                <c:pt idx="2880">
                  <c:v>3.3275462962962958E-2</c:v>
                </c:pt>
                <c:pt idx="2881">
                  <c:v>3.3287037037037039E-2</c:v>
                </c:pt>
                <c:pt idx="2882">
                  <c:v>3.3298611111111112E-2</c:v>
                </c:pt>
                <c:pt idx="2883">
                  <c:v>3.3310185185185186E-2</c:v>
                </c:pt>
                <c:pt idx="2884">
                  <c:v>3.3321759259259259E-2</c:v>
                </c:pt>
                <c:pt idx="2885">
                  <c:v>3.3333333333333333E-2</c:v>
                </c:pt>
                <c:pt idx="2886">
                  <c:v>3.3344907407407406E-2</c:v>
                </c:pt>
                <c:pt idx="2887">
                  <c:v>3.335648148148148E-2</c:v>
                </c:pt>
                <c:pt idx="2888">
                  <c:v>3.3368055555555554E-2</c:v>
                </c:pt>
                <c:pt idx="2889">
                  <c:v>3.3379629629629634E-2</c:v>
                </c:pt>
                <c:pt idx="2890">
                  <c:v>3.3391203703703708E-2</c:v>
                </c:pt>
                <c:pt idx="2891">
                  <c:v>3.3402777777777774E-2</c:v>
                </c:pt>
                <c:pt idx="2892">
                  <c:v>3.3414351851851855E-2</c:v>
                </c:pt>
                <c:pt idx="2893">
                  <c:v>3.3425925925925921E-2</c:v>
                </c:pt>
                <c:pt idx="2894">
                  <c:v>3.3437500000000002E-2</c:v>
                </c:pt>
                <c:pt idx="2895">
                  <c:v>3.3449074074074069E-2</c:v>
                </c:pt>
                <c:pt idx="2896">
                  <c:v>3.3460648148148149E-2</c:v>
                </c:pt>
                <c:pt idx="2897">
                  <c:v>3.3472222222222223E-2</c:v>
                </c:pt>
                <c:pt idx="2898">
                  <c:v>3.3483796296296296E-2</c:v>
                </c:pt>
                <c:pt idx="2899">
                  <c:v>3.349537037037037E-2</c:v>
                </c:pt>
                <c:pt idx="2900">
                  <c:v>3.3506944444444443E-2</c:v>
                </c:pt>
                <c:pt idx="2901">
                  <c:v>3.3518518518518517E-2</c:v>
                </c:pt>
                <c:pt idx="2902">
                  <c:v>3.3530092592592591E-2</c:v>
                </c:pt>
                <c:pt idx="2903">
                  <c:v>3.3541666666666664E-2</c:v>
                </c:pt>
                <c:pt idx="2904">
                  <c:v>3.3553240740740745E-2</c:v>
                </c:pt>
                <c:pt idx="2905">
                  <c:v>3.3564814814814818E-2</c:v>
                </c:pt>
                <c:pt idx="2906">
                  <c:v>3.3576388888888892E-2</c:v>
                </c:pt>
                <c:pt idx="2907">
                  <c:v>3.3587962962962965E-2</c:v>
                </c:pt>
                <c:pt idx="2908">
                  <c:v>3.3599537037037039E-2</c:v>
                </c:pt>
                <c:pt idx="2909">
                  <c:v>3.3611111111111112E-2</c:v>
                </c:pt>
                <c:pt idx="2910">
                  <c:v>3.3622685185185179E-2</c:v>
                </c:pt>
                <c:pt idx="2911">
                  <c:v>3.363425925925926E-2</c:v>
                </c:pt>
                <c:pt idx="2912">
                  <c:v>3.3645833333333333E-2</c:v>
                </c:pt>
                <c:pt idx="2913">
                  <c:v>3.3657407407407407E-2</c:v>
                </c:pt>
                <c:pt idx="2914">
                  <c:v>3.366898148148148E-2</c:v>
                </c:pt>
                <c:pt idx="2915">
                  <c:v>3.3680555555555554E-2</c:v>
                </c:pt>
                <c:pt idx="2916">
                  <c:v>3.3692129629629627E-2</c:v>
                </c:pt>
                <c:pt idx="2917">
                  <c:v>3.3703703703703701E-2</c:v>
                </c:pt>
                <c:pt idx="2918">
                  <c:v>3.3715277777777775E-2</c:v>
                </c:pt>
                <c:pt idx="2919">
                  <c:v>3.3726851851851855E-2</c:v>
                </c:pt>
                <c:pt idx="2920">
                  <c:v>3.3738425925925929E-2</c:v>
                </c:pt>
                <c:pt idx="2921">
                  <c:v>3.3750000000000002E-2</c:v>
                </c:pt>
                <c:pt idx="2922">
                  <c:v>3.3761574074074076E-2</c:v>
                </c:pt>
                <c:pt idx="2923">
                  <c:v>3.3773148148148149E-2</c:v>
                </c:pt>
                <c:pt idx="2924">
                  <c:v>3.3784722222222223E-2</c:v>
                </c:pt>
                <c:pt idx="2925">
                  <c:v>3.3796296296296297E-2</c:v>
                </c:pt>
                <c:pt idx="2926">
                  <c:v>3.380787037037037E-2</c:v>
                </c:pt>
                <c:pt idx="2927">
                  <c:v>3.3819444444444451E-2</c:v>
                </c:pt>
                <c:pt idx="2928">
                  <c:v>3.3831018518518517E-2</c:v>
                </c:pt>
                <c:pt idx="2929">
                  <c:v>3.3842592592592598E-2</c:v>
                </c:pt>
                <c:pt idx="2930">
                  <c:v>3.3854166666666664E-2</c:v>
                </c:pt>
                <c:pt idx="2931">
                  <c:v>3.3865740740740738E-2</c:v>
                </c:pt>
                <c:pt idx="2932">
                  <c:v>3.3877314814814811E-2</c:v>
                </c:pt>
                <c:pt idx="2933">
                  <c:v>3.3888888888888885E-2</c:v>
                </c:pt>
                <c:pt idx="2934">
                  <c:v>3.3900462962962966E-2</c:v>
                </c:pt>
                <c:pt idx="2935">
                  <c:v>3.3912037037037039E-2</c:v>
                </c:pt>
                <c:pt idx="2936">
                  <c:v>3.3923611111111113E-2</c:v>
                </c:pt>
                <c:pt idx="2937">
                  <c:v>3.3935185185185186E-2</c:v>
                </c:pt>
                <c:pt idx="2938">
                  <c:v>3.394675925925926E-2</c:v>
                </c:pt>
                <c:pt idx="2939">
                  <c:v>3.3958333333333333E-2</c:v>
                </c:pt>
                <c:pt idx="2940">
                  <c:v>3.3969907407407407E-2</c:v>
                </c:pt>
                <c:pt idx="2941">
                  <c:v>3.3981481481481481E-2</c:v>
                </c:pt>
                <c:pt idx="2942">
                  <c:v>3.3993055555555561E-2</c:v>
                </c:pt>
                <c:pt idx="2943">
                  <c:v>3.4004629629629628E-2</c:v>
                </c:pt>
                <c:pt idx="2944">
                  <c:v>3.4016203703703708E-2</c:v>
                </c:pt>
                <c:pt idx="2945">
                  <c:v>3.4027777777777775E-2</c:v>
                </c:pt>
                <c:pt idx="2946">
                  <c:v>3.4039351851851855E-2</c:v>
                </c:pt>
                <c:pt idx="2947">
                  <c:v>3.4050925925925922E-2</c:v>
                </c:pt>
                <c:pt idx="2948">
                  <c:v>3.4062500000000002E-2</c:v>
                </c:pt>
                <c:pt idx="2949">
                  <c:v>3.4074074074074076E-2</c:v>
                </c:pt>
                <c:pt idx="2950">
                  <c:v>3.408564814814815E-2</c:v>
                </c:pt>
                <c:pt idx="2951">
                  <c:v>3.4097222222222223E-2</c:v>
                </c:pt>
                <c:pt idx="2952">
                  <c:v>3.4108796296296297E-2</c:v>
                </c:pt>
                <c:pt idx="2953">
                  <c:v>3.412037037037037E-2</c:v>
                </c:pt>
                <c:pt idx="2954">
                  <c:v>3.4131944444444444E-2</c:v>
                </c:pt>
                <c:pt idx="2955">
                  <c:v>3.4143518518518517E-2</c:v>
                </c:pt>
                <c:pt idx="2956">
                  <c:v>3.4155092592592591E-2</c:v>
                </c:pt>
                <c:pt idx="2957">
                  <c:v>3.4166666666666672E-2</c:v>
                </c:pt>
                <c:pt idx="2958">
                  <c:v>3.4178240740740738E-2</c:v>
                </c:pt>
                <c:pt idx="2959">
                  <c:v>3.4189814814814819E-2</c:v>
                </c:pt>
                <c:pt idx="2960">
                  <c:v>3.4201388888888885E-2</c:v>
                </c:pt>
                <c:pt idx="2961">
                  <c:v>3.4212962962962966E-2</c:v>
                </c:pt>
                <c:pt idx="2962">
                  <c:v>3.4224537037037032E-2</c:v>
                </c:pt>
                <c:pt idx="2963">
                  <c:v>3.4236111111111113E-2</c:v>
                </c:pt>
                <c:pt idx="2964">
                  <c:v>3.4247685185185187E-2</c:v>
                </c:pt>
                <c:pt idx="2965">
                  <c:v>3.425925925925926E-2</c:v>
                </c:pt>
                <c:pt idx="2966">
                  <c:v>3.4270833333333334E-2</c:v>
                </c:pt>
                <c:pt idx="2967">
                  <c:v>3.4282407407407407E-2</c:v>
                </c:pt>
                <c:pt idx="2968">
                  <c:v>3.4293981481481481E-2</c:v>
                </c:pt>
                <c:pt idx="2969">
                  <c:v>3.4305555555555554E-2</c:v>
                </c:pt>
                <c:pt idx="2970">
                  <c:v>3.4317129629629628E-2</c:v>
                </c:pt>
                <c:pt idx="2971">
                  <c:v>3.4328703703703702E-2</c:v>
                </c:pt>
                <c:pt idx="2972">
                  <c:v>3.4340277777777782E-2</c:v>
                </c:pt>
                <c:pt idx="2973">
                  <c:v>3.4351851851851849E-2</c:v>
                </c:pt>
                <c:pt idx="2974">
                  <c:v>3.4363425925925929E-2</c:v>
                </c:pt>
                <c:pt idx="2975">
                  <c:v>3.4374999999999996E-2</c:v>
                </c:pt>
                <c:pt idx="2976">
                  <c:v>3.4386574074074076E-2</c:v>
                </c:pt>
                <c:pt idx="2977">
                  <c:v>3.4398148148148143E-2</c:v>
                </c:pt>
                <c:pt idx="2978">
                  <c:v>3.4409722222222223E-2</c:v>
                </c:pt>
                <c:pt idx="2979">
                  <c:v>3.4421296296296297E-2</c:v>
                </c:pt>
                <c:pt idx="2980">
                  <c:v>3.4432870370370371E-2</c:v>
                </c:pt>
                <c:pt idx="2981">
                  <c:v>3.4444444444444444E-2</c:v>
                </c:pt>
                <c:pt idx="2982">
                  <c:v>3.4456018518518518E-2</c:v>
                </c:pt>
                <c:pt idx="2983">
                  <c:v>3.4467592592592591E-2</c:v>
                </c:pt>
                <c:pt idx="2984">
                  <c:v>3.4479166666666665E-2</c:v>
                </c:pt>
                <c:pt idx="2985">
                  <c:v>3.4490740740740738E-2</c:v>
                </c:pt>
                <c:pt idx="2986">
                  <c:v>3.4502314814814812E-2</c:v>
                </c:pt>
                <c:pt idx="2987">
                  <c:v>3.4513888888888893E-2</c:v>
                </c:pt>
                <c:pt idx="2988">
                  <c:v>3.4525462962962966E-2</c:v>
                </c:pt>
                <c:pt idx="2989">
                  <c:v>3.453703703703704E-2</c:v>
                </c:pt>
                <c:pt idx="2990">
                  <c:v>3.4548611111111113E-2</c:v>
                </c:pt>
                <c:pt idx="2991">
                  <c:v>3.4560185185185187E-2</c:v>
                </c:pt>
                <c:pt idx="2992">
                  <c:v>3.4571759259259253E-2</c:v>
                </c:pt>
                <c:pt idx="2993">
                  <c:v>3.4583333333333334E-2</c:v>
                </c:pt>
                <c:pt idx="2994">
                  <c:v>3.4594907407407408E-2</c:v>
                </c:pt>
                <c:pt idx="2995">
                  <c:v>3.4606481481481481E-2</c:v>
                </c:pt>
                <c:pt idx="2996">
                  <c:v>3.4618055555555555E-2</c:v>
                </c:pt>
                <c:pt idx="2997">
                  <c:v>3.4629629629629628E-2</c:v>
                </c:pt>
                <c:pt idx="2998">
                  <c:v>3.4641203703703702E-2</c:v>
                </c:pt>
                <c:pt idx="2999">
                  <c:v>3.4652777777777775E-2</c:v>
                </c:pt>
                <c:pt idx="3000">
                  <c:v>3.4664351851851849E-2</c:v>
                </c:pt>
                <c:pt idx="3001">
                  <c:v>3.4675925925925923E-2</c:v>
                </c:pt>
                <c:pt idx="3002">
                  <c:v>3.4687500000000003E-2</c:v>
                </c:pt>
                <c:pt idx="3003">
                  <c:v>3.4699074074074077E-2</c:v>
                </c:pt>
                <c:pt idx="3004">
                  <c:v>3.471064814814815E-2</c:v>
                </c:pt>
                <c:pt idx="3005">
                  <c:v>3.4722222222222224E-2</c:v>
                </c:pt>
                <c:pt idx="3006">
                  <c:v>3.4733796296296297E-2</c:v>
                </c:pt>
                <c:pt idx="3007">
                  <c:v>3.4745370370370371E-2</c:v>
                </c:pt>
                <c:pt idx="3008">
                  <c:v>3.4756944444444444E-2</c:v>
                </c:pt>
                <c:pt idx="3009">
                  <c:v>3.4768518518518525E-2</c:v>
                </c:pt>
                <c:pt idx="3010">
                  <c:v>3.4780092592592592E-2</c:v>
                </c:pt>
                <c:pt idx="3011">
                  <c:v>3.4791666666666672E-2</c:v>
                </c:pt>
                <c:pt idx="3012">
                  <c:v>3.4803240740740739E-2</c:v>
                </c:pt>
                <c:pt idx="3013">
                  <c:v>3.4814814814814812E-2</c:v>
                </c:pt>
                <c:pt idx="3014">
                  <c:v>3.4826388888888886E-2</c:v>
                </c:pt>
                <c:pt idx="3015">
                  <c:v>3.4837962962962959E-2</c:v>
                </c:pt>
                <c:pt idx="3016">
                  <c:v>3.4849537037037033E-2</c:v>
                </c:pt>
                <c:pt idx="3017">
                  <c:v>3.4861111111111114E-2</c:v>
                </c:pt>
                <c:pt idx="3018">
                  <c:v>3.4872685185185187E-2</c:v>
                </c:pt>
                <c:pt idx="3019">
                  <c:v>3.4884259259259261E-2</c:v>
                </c:pt>
                <c:pt idx="3020">
                  <c:v>3.4895833333333334E-2</c:v>
                </c:pt>
                <c:pt idx="3021">
                  <c:v>3.4907407407407408E-2</c:v>
                </c:pt>
                <c:pt idx="3022">
                  <c:v>3.4918981481481481E-2</c:v>
                </c:pt>
                <c:pt idx="3023">
                  <c:v>3.4930555555555555E-2</c:v>
                </c:pt>
                <c:pt idx="3024">
                  <c:v>3.4942129629629635E-2</c:v>
                </c:pt>
                <c:pt idx="3025">
                  <c:v>3.4953703703703702E-2</c:v>
                </c:pt>
                <c:pt idx="3026">
                  <c:v>3.4965277777777783E-2</c:v>
                </c:pt>
                <c:pt idx="3027">
                  <c:v>3.4976851851851849E-2</c:v>
                </c:pt>
                <c:pt idx="3028">
                  <c:v>3.498842592592593E-2</c:v>
                </c:pt>
                <c:pt idx="3029">
                  <c:v>3.4999999999999996E-2</c:v>
                </c:pt>
                <c:pt idx="3030">
                  <c:v>3.5011574074074077E-2</c:v>
                </c:pt>
                <c:pt idx="3031">
                  <c:v>3.5023148148148144E-2</c:v>
                </c:pt>
                <c:pt idx="3032">
                  <c:v>3.5034722222222224E-2</c:v>
                </c:pt>
                <c:pt idx="3033">
                  <c:v>3.5046296296296298E-2</c:v>
                </c:pt>
                <c:pt idx="3034">
                  <c:v>3.5057870370370371E-2</c:v>
                </c:pt>
                <c:pt idx="3035">
                  <c:v>3.5069444444444445E-2</c:v>
                </c:pt>
                <c:pt idx="3036">
                  <c:v>3.5081018518518518E-2</c:v>
                </c:pt>
                <c:pt idx="3037">
                  <c:v>3.5092592592592592E-2</c:v>
                </c:pt>
                <c:pt idx="3038">
                  <c:v>3.5104166666666665E-2</c:v>
                </c:pt>
                <c:pt idx="3039">
                  <c:v>3.5115740740740746E-2</c:v>
                </c:pt>
                <c:pt idx="3040">
                  <c:v>3.5127314814814813E-2</c:v>
                </c:pt>
                <c:pt idx="3041">
                  <c:v>3.5138888888888893E-2</c:v>
                </c:pt>
                <c:pt idx="3042">
                  <c:v>3.515046296296296E-2</c:v>
                </c:pt>
                <c:pt idx="3043">
                  <c:v>3.516203703703704E-2</c:v>
                </c:pt>
                <c:pt idx="3044">
                  <c:v>3.5173611111111107E-2</c:v>
                </c:pt>
                <c:pt idx="3045">
                  <c:v>3.5185185185185187E-2</c:v>
                </c:pt>
                <c:pt idx="3046">
                  <c:v>3.5196759259259254E-2</c:v>
                </c:pt>
                <c:pt idx="3047">
                  <c:v>3.5208333333333335E-2</c:v>
                </c:pt>
                <c:pt idx="3048">
                  <c:v>3.5219907407407408E-2</c:v>
                </c:pt>
                <c:pt idx="3049">
                  <c:v>3.5231481481481482E-2</c:v>
                </c:pt>
                <c:pt idx="3050">
                  <c:v>3.5243055555555555E-2</c:v>
                </c:pt>
                <c:pt idx="3051">
                  <c:v>3.5254629629629629E-2</c:v>
                </c:pt>
                <c:pt idx="3052">
                  <c:v>3.5266203703703702E-2</c:v>
                </c:pt>
                <c:pt idx="3053">
                  <c:v>3.5277777777777776E-2</c:v>
                </c:pt>
                <c:pt idx="3054">
                  <c:v>3.5289351851851856E-2</c:v>
                </c:pt>
                <c:pt idx="3055">
                  <c:v>3.5300925925925923E-2</c:v>
                </c:pt>
                <c:pt idx="3056">
                  <c:v>3.5312500000000004E-2</c:v>
                </c:pt>
                <c:pt idx="3057">
                  <c:v>3.532407407407407E-2</c:v>
                </c:pt>
                <c:pt idx="3058">
                  <c:v>3.5335648148148151E-2</c:v>
                </c:pt>
                <c:pt idx="3059">
                  <c:v>3.5347222222222217E-2</c:v>
                </c:pt>
                <c:pt idx="3060">
                  <c:v>3.5358796296296298E-2</c:v>
                </c:pt>
                <c:pt idx="3061">
                  <c:v>3.5370370370370365E-2</c:v>
                </c:pt>
                <c:pt idx="3062">
                  <c:v>3.5381944444444445E-2</c:v>
                </c:pt>
                <c:pt idx="3063">
                  <c:v>3.5393518518518519E-2</c:v>
                </c:pt>
                <c:pt idx="3064">
                  <c:v>3.5405092592592592E-2</c:v>
                </c:pt>
                <c:pt idx="3065">
                  <c:v>3.5416666666666666E-2</c:v>
                </c:pt>
                <c:pt idx="3066">
                  <c:v>3.5428240740740739E-2</c:v>
                </c:pt>
                <c:pt idx="3067">
                  <c:v>3.5439814814814813E-2</c:v>
                </c:pt>
                <c:pt idx="3068">
                  <c:v>3.5451388888888886E-2</c:v>
                </c:pt>
                <c:pt idx="3069">
                  <c:v>3.5462962962962967E-2</c:v>
                </c:pt>
                <c:pt idx="3070">
                  <c:v>3.5474537037037041E-2</c:v>
                </c:pt>
                <c:pt idx="3071">
                  <c:v>3.5486111111111114E-2</c:v>
                </c:pt>
                <c:pt idx="3072">
                  <c:v>3.5497685185185188E-2</c:v>
                </c:pt>
                <c:pt idx="3073">
                  <c:v>3.5509259259259261E-2</c:v>
                </c:pt>
                <c:pt idx="3074">
                  <c:v>3.5520833333333328E-2</c:v>
                </c:pt>
                <c:pt idx="3075">
                  <c:v>3.5532407407407408E-2</c:v>
                </c:pt>
                <c:pt idx="3076">
                  <c:v>3.5543981481481475E-2</c:v>
                </c:pt>
                <c:pt idx="3077">
                  <c:v>3.5555555555555556E-2</c:v>
                </c:pt>
                <c:pt idx="3078">
                  <c:v>3.5567129629629629E-2</c:v>
                </c:pt>
                <c:pt idx="3079">
                  <c:v>3.5578703703703703E-2</c:v>
                </c:pt>
                <c:pt idx="3080">
                  <c:v>3.5590277777777776E-2</c:v>
                </c:pt>
                <c:pt idx="3081">
                  <c:v>3.560185185185185E-2</c:v>
                </c:pt>
                <c:pt idx="3082">
                  <c:v>3.5613425925925923E-2</c:v>
                </c:pt>
                <c:pt idx="3083">
                  <c:v>3.5624999999999997E-2</c:v>
                </c:pt>
                <c:pt idx="3084">
                  <c:v>3.5636574074074077E-2</c:v>
                </c:pt>
                <c:pt idx="3085">
                  <c:v>3.5648148148148151E-2</c:v>
                </c:pt>
                <c:pt idx="3086">
                  <c:v>3.5659722222222225E-2</c:v>
                </c:pt>
                <c:pt idx="3087">
                  <c:v>3.5671296296296298E-2</c:v>
                </c:pt>
                <c:pt idx="3088">
                  <c:v>3.5682870370370372E-2</c:v>
                </c:pt>
                <c:pt idx="3089">
                  <c:v>3.5694444444444445E-2</c:v>
                </c:pt>
                <c:pt idx="3090">
                  <c:v>3.5706018518518519E-2</c:v>
                </c:pt>
                <c:pt idx="3091">
                  <c:v>3.5717592592592592E-2</c:v>
                </c:pt>
                <c:pt idx="3092">
                  <c:v>3.5729166666666666E-2</c:v>
                </c:pt>
                <c:pt idx="3093">
                  <c:v>3.5740740740740747E-2</c:v>
                </c:pt>
                <c:pt idx="3094">
                  <c:v>3.5752314814814813E-2</c:v>
                </c:pt>
                <c:pt idx="3095">
                  <c:v>3.5763888888888887E-2</c:v>
                </c:pt>
                <c:pt idx="3096">
                  <c:v>3.577546296296296E-2</c:v>
                </c:pt>
                <c:pt idx="3097">
                  <c:v>3.5787037037037034E-2</c:v>
                </c:pt>
                <c:pt idx="3098">
                  <c:v>3.5798611111111107E-2</c:v>
                </c:pt>
                <c:pt idx="3099">
                  <c:v>3.5810185185185188E-2</c:v>
                </c:pt>
                <c:pt idx="3100">
                  <c:v>3.5821759259259262E-2</c:v>
                </c:pt>
                <c:pt idx="3101">
                  <c:v>3.5833333333333335E-2</c:v>
                </c:pt>
                <c:pt idx="3102">
                  <c:v>3.5844907407407409E-2</c:v>
                </c:pt>
                <c:pt idx="3103">
                  <c:v>3.5856481481481482E-2</c:v>
                </c:pt>
                <c:pt idx="3104">
                  <c:v>3.5868055555555556E-2</c:v>
                </c:pt>
                <c:pt idx="3105">
                  <c:v>3.5879629629629629E-2</c:v>
                </c:pt>
                <c:pt idx="3106">
                  <c:v>3.5891203703703703E-2</c:v>
                </c:pt>
                <c:pt idx="3107">
                  <c:v>3.5902777777777777E-2</c:v>
                </c:pt>
                <c:pt idx="3108">
                  <c:v>3.5914351851851857E-2</c:v>
                </c:pt>
                <c:pt idx="3109">
                  <c:v>3.5925925925925924E-2</c:v>
                </c:pt>
                <c:pt idx="3110">
                  <c:v>3.5937500000000004E-2</c:v>
                </c:pt>
                <c:pt idx="3111">
                  <c:v>3.5949074074074071E-2</c:v>
                </c:pt>
                <c:pt idx="3112">
                  <c:v>3.5960648148148151E-2</c:v>
                </c:pt>
                <c:pt idx="3113">
                  <c:v>3.5972222222222218E-2</c:v>
                </c:pt>
                <c:pt idx="3114">
                  <c:v>3.5983796296296298E-2</c:v>
                </c:pt>
                <c:pt idx="3115">
                  <c:v>3.5995370370370372E-2</c:v>
                </c:pt>
                <c:pt idx="3116">
                  <c:v>3.6006944444444446E-2</c:v>
                </c:pt>
                <c:pt idx="3117">
                  <c:v>3.6018518518518519E-2</c:v>
                </c:pt>
                <c:pt idx="3118">
                  <c:v>3.6030092592592593E-2</c:v>
                </c:pt>
                <c:pt idx="3119">
                  <c:v>3.6041666666666666E-2</c:v>
                </c:pt>
                <c:pt idx="3120">
                  <c:v>3.605324074074074E-2</c:v>
                </c:pt>
                <c:pt idx="3121">
                  <c:v>3.6064814814814813E-2</c:v>
                </c:pt>
                <c:pt idx="3122">
                  <c:v>3.6076388888888887E-2</c:v>
                </c:pt>
                <c:pt idx="3123">
                  <c:v>3.6087962962962968E-2</c:v>
                </c:pt>
                <c:pt idx="3124">
                  <c:v>3.6099537037037034E-2</c:v>
                </c:pt>
                <c:pt idx="3125">
                  <c:v>3.6111111111111115E-2</c:v>
                </c:pt>
                <c:pt idx="3126">
                  <c:v>3.6122685185185181E-2</c:v>
                </c:pt>
                <c:pt idx="3127">
                  <c:v>3.6134259259259262E-2</c:v>
                </c:pt>
                <c:pt idx="3128">
                  <c:v>3.6145833333333328E-2</c:v>
                </c:pt>
                <c:pt idx="3129">
                  <c:v>3.6157407407407409E-2</c:v>
                </c:pt>
                <c:pt idx="3130">
                  <c:v>3.6168981481481483E-2</c:v>
                </c:pt>
                <c:pt idx="3131">
                  <c:v>3.6180555555555556E-2</c:v>
                </c:pt>
                <c:pt idx="3132">
                  <c:v>3.619212962962963E-2</c:v>
                </c:pt>
                <c:pt idx="3133">
                  <c:v>3.6203703703703703E-2</c:v>
                </c:pt>
                <c:pt idx="3134">
                  <c:v>3.6215277777777777E-2</c:v>
                </c:pt>
                <c:pt idx="3135">
                  <c:v>3.622685185185185E-2</c:v>
                </c:pt>
                <c:pt idx="3136">
                  <c:v>3.6238425925925924E-2</c:v>
                </c:pt>
                <c:pt idx="3137">
                  <c:v>3.6249999999999998E-2</c:v>
                </c:pt>
                <c:pt idx="3138">
                  <c:v>3.6261574074074078E-2</c:v>
                </c:pt>
                <c:pt idx="3139">
                  <c:v>3.6273148148148145E-2</c:v>
                </c:pt>
                <c:pt idx="3140">
                  <c:v>3.6284722222222225E-2</c:v>
                </c:pt>
                <c:pt idx="3141">
                  <c:v>3.6296296296296292E-2</c:v>
                </c:pt>
                <c:pt idx="3142">
                  <c:v>3.6307870370370372E-2</c:v>
                </c:pt>
                <c:pt idx="3143">
                  <c:v>3.6319444444444439E-2</c:v>
                </c:pt>
                <c:pt idx="3144">
                  <c:v>3.6331018518518519E-2</c:v>
                </c:pt>
                <c:pt idx="3145">
                  <c:v>3.6342592592592593E-2</c:v>
                </c:pt>
                <c:pt idx="3146">
                  <c:v>3.6354166666666667E-2</c:v>
                </c:pt>
                <c:pt idx="3147">
                  <c:v>3.636574074074074E-2</c:v>
                </c:pt>
                <c:pt idx="3148">
                  <c:v>3.6377314814814814E-2</c:v>
                </c:pt>
                <c:pt idx="3149">
                  <c:v>3.6388888888888887E-2</c:v>
                </c:pt>
                <c:pt idx="3150">
                  <c:v>3.6400462962962961E-2</c:v>
                </c:pt>
                <c:pt idx="3151">
                  <c:v>3.6412037037037034E-2</c:v>
                </c:pt>
                <c:pt idx="3152">
                  <c:v>3.6423611111111115E-2</c:v>
                </c:pt>
                <c:pt idx="3153">
                  <c:v>3.6435185185185189E-2</c:v>
                </c:pt>
                <c:pt idx="3154">
                  <c:v>3.6446759259259262E-2</c:v>
                </c:pt>
                <c:pt idx="3155">
                  <c:v>3.6458333333333336E-2</c:v>
                </c:pt>
                <c:pt idx="3156">
                  <c:v>3.6469907407407402E-2</c:v>
                </c:pt>
                <c:pt idx="3157">
                  <c:v>3.6481481481481483E-2</c:v>
                </c:pt>
                <c:pt idx="3158">
                  <c:v>3.6493055555555549E-2</c:v>
                </c:pt>
                <c:pt idx="3159">
                  <c:v>3.650462962962963E-2</c:v>
                </c:pt>
                <c:pt idx="3160">
                  <c:v>3.6516203703703703E-2</c:v>
                </c:pt>
                <c:pt idx="3161">
                  <c:v>3.6527777777777777E-2</c:v>
                </c:pt>
                <c:pt idx="3162">
                  <c:v>3.6539351851851851E-2</c:v>
                </c:pt>
                <c:pt idx="3163">
                  <c:v>3.6550925925925924E-2</c:v>
                </c:pt>
                <c:pt idx="3164">
                  <c:v>3.6562499999999998E-2</c:v>
                </c:pt>
                <c:pt idx="3165">
                  <c:v>3.6574074074074071E-2</c:v>
                </c:pt>
                <c:pt idx="3166">
                  <c:v>3.6574074074074071E-2</c:v>
                </c:pt>
                <c:pt idx="3167">
                  <c:v>3.6585648148148145E-2</c:v>
                </c:pt>
                <c:pt idx="3168">
                  <c:v>3.6597222222222225E-2</c:v>
                </c:pt>
                <c:pt idx="3169">
                  <c:v>3.6608796296296299E-2</c:v>
                </c:pt>
                <c:pt idx="3170">
                  <c:v>3.6620370370370373E-2</c:v>
                </c:pt>
                <c:pt idx="3171">
                  <c:v>3.6631944444444446E-2</c:v>
                </c:pt>
                <c:pt idx="3172">
                  <c:v>3.664351851851852E-2</c:v>
                </c:pt>
                <c:pt idx="3173">
                  <c:v>3.6655092592592593E-2</c:v>
                </c:pt>
                <c:pt idx="3174">
                  <c:v>3.6666666666666667E-2</c:v>
                </c:pt>
                <c:pt idx="3175">
                  <c:v>3.667824074074074E-2</c:v>
                </c:pt>
                <c:pt idx="3176">
                  <c:v>3.6689814814814821E-2</c:v>
                </c:pt>
                <c:pt idx="3177">
                  <c:v>3.6701388888888888E-2</c:v>
                </c:pt>
                <c:pt idx="3178">
                  <c:v>3.6712962962962961E-2</c:v>
                </c:pt>
                <c:pt idx="3179">
                  <c:v>3.6724537037037035E-2</c:v>
                </c:pt>
                <c:pt idx="3180">
                  <c:v>3.6736111111111108E-2</c:v>
                </c:pt>
                <c:pt idx="3181">
                  <c:v>3.6747685185185182E-2</c:v>
                </c:pt>
                <c:pt idx="3182">
                  <c:v>3.6759259259259255E-2</c:v>
                </c:pt>
                <c:pt idx="3183">
                  <c:v>3.6770833333333336E-2</c:v>
                </c:pt>
                <c:pt idx="3184">
                  <c:v>3.6782407407407409E-2</c:v>
                </c:pt>
                <c:pt idx="3185">
                  <c:v>3.6793981481481483E-2</c:v>
                </c:pt>
                <c:pt idx="3186">
                  <c:v>3.6805555555555557E-2</c:v>
                </c:pt>
                <c:pt idx="3187">
                  <c:v>3.681712962962963E-2</c:v>
                </c:pt>
                <c:pt idx="3188">
                  <c:v>3.6828703703703704E-2</c:v>
                </c:pt>
                <c:pt idx="3189">
                  <c:v>3.6840277777777777E-2</c:v>
                </c:pt>
                <c:pt idx="3190">
                  <c:v>3.6851851851851851E-2</c:v>
                </c:pt>
                <c:pt idx="3191">
                  <c:v>3.6863425925925931E-2</c:v>
                </c:pt>
                <c:pt idx="3192">
                  <c:v>3.6874999999999998E-2</c:v>
                </c:pt>
                <c:pt idx="3193">
                  <c:v>3.6886574074074079E-2</c:v>
                </c:pt>
                <c:pt idx="3194">
                  <c:v>3.6898148148148145E-2</c:v>
                </c:pt>
                <c:pt idx="3195">
                  <c:v>3.6909722222222226E-2</c:v>
                </c:pt>
                <c:pt idx="3196">
                  <c:v>3.6921296296296292E-2</c:v>
                </c:pt>
                <c:pt idx="3197">
                  <c:v>3.6932870370370366E-2</c:v>
                </c:pt>
                <c:pt idx="3198">
                  <c:v>3.6944444444444446E-2</c:v>
                </c:pt>
                <c:pt idx="3199">
                  <c:v>3.695601851851852E-2</c:v>
                </c:pt>
                <c:pt idx="3200">
                  <c:v>3.6967592592592594E-2</c:v>
                </c:pt>
                <c:pt idx="3201">
                  <c:v>3.6979166666666667E-2</c:v>
                </c:pt>
                <c:pt idx="3202">
                  <c:v>3.6990740740740741E-2</c:v>
                </c:pt>
                <c:pt idx="3203">
                  <c:v>3.7002314814814814E-2</c:v>
                </c:pt>
                <c:pt idx="3204">
                  <c:v>3.7013888888888888E-2</c:v>
                </c:pt>
                <c:pt idx="3205">
                  <c:v>3.7025462962962961E-2</c:v>
                </c:pt>
                <c:pt idx="3206">
                  <c:v>3.7037037037037042E-2</c:v>
                </c:pt>
                <c:pt idx="3207">
                  <c:v>3.7048611111111109E-2</c:v>
                </c:pt>
                <c:pt idx="3208">
                  <c:v>3.7060185185185189E-2</c:v>
                </c:pt>
                <c:pt idx="3209">
                  <c:v>3.7071759259259256E-2</c:v>
                </c:pt>
                <c:pt idx="3210">
                  <c:v>3.7083333333333336E-2</c:v>
                </c:pt>
                <c:pt idx="3211">
                  <c:v>3.7094907407407403E-2</c:v>
                </c:pt>
                <c:pt idx="3212">
                  <c:v>3.7106481481481483E-2</c:v>
                </c:pt>
                <c:pt idx="3213">
                  <c:v>3.7118055555555557E-2</c:v>
                </c:pt>
                <c:pt idx="3214">
                  <c:v>3.712962962962963E-2</c:v>
                </c:pt>
                <c:pt idx="3215">
                  <c:v>3.7141203703703704E-2</c:v>
                </c:pt>
                <c:pt idx="3216">
                  <c:v>3.7152777777777778E-2</c:v>
                </c:pt>
                <c:pt idx="3217">
                  <c:v>3.7164351851851851E-2</c:v>
                </c:pt>
                <c:pt idx="3218">
                  <c:v>3.7175925925925925E-2</c:v>
                </c:pt>
                <c:pt idx="3219">
                  <c:v>3.7187499999999998E-2</c:v>
                </c:pt>
                <c:pt idx="3220">
                  <c:v>3.7199074074074072E-2</c:v>
                </c:pt>
                <c:pt idx="3221">
                  <c:v>3.7210648148148152E-2</c:v>
                </c:pt>
                <c:pt idx="3222">
                  <c:v>3.7222222222222219E-2</c:v>
                </c:pt>
                <c:pt idx="3223">
                  <c:v>3.72337962962963E-2</c:v>
                </c:pt>
                <c:pt idx="3224">
                  <c:v>3.7245370370370366E-2</c:v>
                </c:pt>
                <c:pt idx="3225">
                  <c:v>3.7256944444444447E-2</c:v>
                </c:pt>
                <c:pt idx="3226">
                  <c:v>3.7268518518518513E-2</c:v>
                </c:pt>
                <c:pt idx="3227">
                  <c:v>3.7280092592592594E-2</c:v>
                </c:pt>
                <c:pt idx="3228">
                  <c:v>3.7291666666666667E-2</c:v>
                </c:pt>
                <c:pt idx="3229">
                  <c:v>3.7303240740740741E-2</c:v>
                </c:pt>
                <c:pt idx="3230">
                  <c:v>3.7314814814814815E-2</c:v>
                </c:pt>
                <c:pt idx="3231">
                  <c:v>3.7326388888888888E-2</c:v>
                </c:pt>
                <c:pt idx="3232">
                  <c:v>3.7337962962962962E-2</c:v>
                </c:pt>
                <c:pt idx="3233">
                  <c:v>3.7349537037037035E-2</c:v>
                </c:pt>
                <c:pt idx="3234">
                  <c:v>3.7361111111111109E-2</c:v>
                </c:pt>
                <c:pt idx="3235">
                  <c:v>3.7372685185185189E-2</c:v>
                </c:pt>
                <c:pt idx="3236">
                  <c:v>3.7384259259259263E-2</c:v>
                </c:pt>
                <c:pt idx="3237">
                  <c:v>3.7395833333333336E-2</c:v>
                </c:pt>
                <c:pt idx="3238">
                  <c:v>3.740740740740741E-2</c:v>
                </c:pt>
                <c:pt idx="3239">
                  <c:v>3.7418981481481477E-2</c:v>
                </c:pt>
                <c:pt idx="3240">
                  <c:v>3.7430555555555557E-2</c:v>
                </c:pt>
                <c:pt idx="3241">
                  <c:v>3.7442129629629624E-2</c:v>
                </c:pt>
                <c:pt idx="3242">
                  <c:v>3.7453703703703704E-2</c:v>
                </c:pt>
                <c:pt idx="3243">
                  <c:v>3.7465277777777778E-2</c:v>
                </c:pt>
                <c:pt idx="3244">
                  <c:v>3.7476851851851851E-2</c:v>
                </c:pt>
                <c:pt idx="3245">
                  <c:v>3.7488425925925925E-2</c:v>
                </c:pt>
                <c:pt idx="3246">
                  <c:v>3.7499999999999999E-2</c:v>
                </c:pt>
                <c:pt idx="3247">
                  <c:v>3.7511574074074072E-2</c:v>
                </c:pt>
                <c:pt idx="3248">
                  <c:v>3.7523148148148146E-2</c:v>
                </c:pt>
                <c:pt idx="3249">
                  <c:v>3.7534722222222219E-2</c:v>
                </c:pt>
                <c:pt idx="3250">
                  <c:v>3.75462962962963E-2</c:v>
                </c:pt>
                <c:pt idx="3251">
                  <c:v>3.7557870370370373E-2</c:v>
                </c:pt>
                <c:pt idx="3252">
                  <c:v>3.7569444444444447E-2</c:v>
                </c:pt>
                <c:pt idx="3253">
                  <c:v>3.7581018518518521E-2</c:v>
                </c:pt>
                <c:pt idx="3254">
                  <c:v>3.7592592592592594E-2</c:v>
                </c:pt>
                <c:pt idx="3255">
                  <c:v>3.7604166666666668E-2</c:v>
                </c:pt>
                <c:pt idx="3256">
                  <c:v>3.7615740740740741E-2</c:v>
                </c:pt>
                <c:pt idx="3257">
                  <c:v>3.7627314814814815E-2</c:v>
                </c:pt>
                <c:pt idx="3258">
                  <c:v>3.7638888888888895E-2</c:v>
                </c:pt>
                <c:pt idx="3259">
                  <c:v>3.7650462962962962E-2</c:v>
                </c:pt>
                <c:pt idx="3260">
                  <c:v>3.7662037037037036E-2</c:v>
                </c:pt>
                <c:pt idx="3261">
                  <c:v>3.7673611111111109E-2</c:v>
                </c:pt>
                <c:pt idx="3262">
                  <c:v>3.7685185185185183E-2</c:v>
                </c:pt>
                <c:pt idx="3263">
                  <c:v>3.7696759259259256E-2</c:v>
                </c:pt>
                <c:pt idx="3264">
                  <c:v>3.770833333333333E-2</c:v>
                </c:pt>
                <c:pt idx="3265">
                  <c:v>3.771990740740741E-2</c:v>
                </c:pt>
                <c:pt idx="3266">
                  <c:v>3.7731481481481484E-2</c:v>
                </c:pt>
                <c:pt idx="3267">
                  <c:v>3.7743055555555557E-2</c:v>
                </c:pt>
                <c:pt idx="3268">
                  <c:v>3.7754629629629631E-2</c:v>
                </c:pt>
                <c:pt idx="3269">
                  <c:v>3.7766203703703705E-2</c:v>
                </c:pt>
                <c:pt idx="3270">
                  <c:v>3.7777777777777778E-2</c:v>
                </c:pt>
                <c:pt idx="3271">
                  <c:v>3.7789351851851852E-2</c:v>
                </c:pt>
                <c:pt idx="3272">
                  <c:v>3.7800925925925925E-2</c:v>
                </c:pt>
                <c:pt idx="3273">
                  <c:v>3.7812500000000006E-2</c:v>
                </c:pt>
                <c:pt idx="3274">
                  <c:v>3.7824074074074072E-2</c:v>
                </c:pt>
                <c:pt idx="3275">
                  <c:v>3.7835648148148153E-2</c:v>
                </c:pt>
                <c:pt idx="3276">
                  <c:v>3.784722222222222E-2</c:v>
                </c:pt>
                <c:pt idx="3277">
                  <c:v>3.78587962962963E-2</c:v>
                </c:pt>
                <c:pt idx="3278">
                  <c:v>3.7870370370370367E-2</c:v>
                </c:pt>
                <c:pt idx="3279">
                  <c:v>3.788194444444444E-2</c:v>
                </c:pt>
                <c:pt idx="3280">
                  <c:v>3.7893518518518521E-2</c:v>
                </c:pt>
                <c:pt idx="3281">
                  <c:v>3.7905092592592594E-2</c:v>
                </c:pt>
                <c:pt idx="3282">
                  <c:v>3.7916666666666668E-2</c:v>
                </c:pt>
                <c:pt idx="3283">
                  <c:v>3.7928240740740742E-2</c:v>
                </c:pt>
                <c:pt idx="3284">
                  <c:v>3.7939814814814815E-2</c:v>
                </c:pt>
                <c:pt idx="3285">
                  <c:v>3.7951388888888889E-2</c:v>
                </c:pt>
                <c:pt idx="3286">
                  <c:v>3.7962962962962962E-2</c:v>
                </c:pt>
                <c:pt idx="3287">
                  <c:v>3.7974537037037036E-2</c:v>
                </c:pt>
                <c:pt idx="3288">
                  <c:v>3.7986111111111116E-2</c:v>
                </c:pt>
                <c:pt idx="3289">
                  <c:v>3.7997685185185183E-2</c:v>
                </c:pt>
                <c:pt idx="3290">
                  <c:v>3.8009259259259263E-2</c:v>
                </c:pt>
                <c:pt idx="3291">
                  <c:v>3.802083333333333E-2</c:v>
                </c:pt>
                <c:pt idx="3292">
                  <c:v>3.8032407407407411E-2</c:v>
                </c:pt>
                <c:pt idx="3293">
                  <c:v>3.8043981481481477E-2</c:v>
                </c:pt>
                <c:pt idx="3294">
                  <c:v>3.8055555555555558E-2</c:v>
                </c:pt>
                <c:pt idx="3295">
                  <c:v>3.8067129629629631E-2</c:v>
                </c:pt>
                <c:pt idx="3296">
                  <c:v>3.8078703703703705E-2</c:v>
                </c:pt>
                <c:pt idx="3297">
                  <c:v>3.8090277777777778E-2</c:v>
                </c:pt>
                <c:pt idx="3298">
                  <c:v>3.8101851851851852E-2</c:v>
                </c:pt>
                <c:pt idx="3299">
                  <c:v>3.8113425925925926E-2</c:v>
                </c:pt>
                <c:pt idx="3300">
                  <c:v>3.8124999999999999E-2</c:v>
                </c:pt>
                <c:pt idx="3301">
                  <c:v>3.8136574074074073E-2</c:v>
                </c:pt>
                <c:pt idx="3302">
                  <c:v>3.8148148148148146E-2</c:v>
                </c:pt>
                <c:pt idx="3303">
                  <c:v>3.8159722222222227E-2</c:v>
                </c:pt>
                <c:pt idx="3304">
                  <c:v>3.8171296296296293E-2</c:v>
                </c:pt>
                <c:pt idx="3305">
                  <c:v>3.8182870370370374E-2</c:v>
                </c:pt>
                <c:pt idx="3306">
                  <c:v>3.8194444444444441E-2</c:v>
                </c:pt>
                <c:pt idx="3307">
                  <c:v>3.8206018518518521E-2</c:v>
                </c:pt>
                <c:pt idx="3308">
                  <c:v>3.8217592592592588E-2</c:v>
                </c:pt>
                <c:pt idx="3309">
                  <c:v>3.8229166666666668E-2</c:v>
                </c:pt>
                <c:pt idx="3310">
                  <c:v>3.8240740740740742E-2</c:v>
                </c:pt>
                <c:pt idx="3311">
                  <c:v>3.8252314814814815E-2</c:v>
                </c:pt>
                <c:pt idx="3312">
                  <c:v>3.8263888888888889E-2</c:v>
                </c:pt>
                <c:pt idx="3313">
                  <c:v>3.8275462962962963E-2</c:v>
                </c:pt>
                <c:pt idx="3314">
                  <c:v>3.8287037037037036E-2</c:v>
                </c:pt>
                <c:pt idx="3315">
                  <c:v>3.829861111111111E-2</c:v>
                </c:pt>
                <c:pt idx="3316">
                  <c:v>3.8310185185185183E-2</c:v>
                </c:pt>
                <c:pt idx="3317">
                  <c:v>3.8321759259259257E-2</c:v>
                </c:pt>
                <c:pt idx="3318">
                  <c:v>3.8333333333333337E-2</c:v>
                </c:pt>
                <c:pt idx="3319">
                  <c:v>3.8344907407407411E-2</c:v>
                </c:pt>
                <c:pt idx="3320">
                  <c:v>3.8356481481481484E-2</c:v>
                </c:pt>
                <c:pt idx="3321">
                  <c:v>3.8368055555555551E-2</c:v>
                </c:pt>
                <c:pt idx="3322">
                  <c:v>3.8379629629629632E-2</c:v>
                </c:pt>
                <c:pt idx="3323">
                  <c:v>3.8391203703703698E-2</c:v>
                </c:pt>
                <c:pt idx="3324">
                  <c:v>3.8402777777777779E-2</c:v>
                </c:pt>
                <c:pt idx="3325">
                  <c:v>3.8414351851851852E-2</c:v>
                </c:pt>
                <c:pt idx="3326">
                  <c:v>3.8425925925925926E-2</c:v>
                </c:pt>
                <c:pt idx="3327">
                  <c:v>3.8437499999999999E-2</c:v>
                </c:pt>
                <c:pt idx="3328">
                  <c:v>3.8449074074074073E-2</c:v>
                </c:pt>
                <c:pt idx="3329">
                  <c:v>3.8460648148148147E-2</c:v>
                </c:pt>
                <c:pt idx="3330">
                  <c:v>3.847222222222222E-2</c:v>
                </c:pt>
                <c:pt idx="3331">
                  <c:v>3.8483796296296294E-2</c:v>
                </c:pt>
                <c:pt idx="3332">
                  <c:v>3.8495370370370367E-2</c:v>
                </c:pt>
                <c:pt idx="3333">
                  <c:v>3.8506944444444448E-2</c:v>
                </c:pt>
                <c:pt idx="3334">
                  <c:v>3.8518518518518521E-2</c:v>
                </c:pt>
                <c:pt idx="3335">
                  <c:v>3.8530092592592595E-2</c:v>
                </c:pt>
                <c:pt idx="3336">
                  <c:v>3.8541666666666669E-2</c:v>
                </c:pt>
                <c:pt idx="3337">
                  <c:v>3.8553240740740742E-2</c:v>
                </c:pt>
                <c:pt idx="3338">
                  <c:v>3.8564814814814816E-2</c:v>
                </c:pt>
                <c:pt idx="3339">
                  <c:v>3.8576388888888889E-2</c:v>
                </c:pt>
                <c:pt idx="3340">
                  <c:v>3.858796296296297E-2</c:v>
                </c:pt>
                <c:pt idx="3341">
                  <c:v>3.8599537037037036E-2</c:v>
                </c:pt>
                <c:pt idx="3342">
                  <c:v>3.861111111111111E-2</c:v>
                </c:pt>
                <c:pt idx="3343">
                  <c:v>3.8622685185185184E-2</c:v>
                </c:pt>
                <c:pt idx="3344">
                  <c:v>3.8634259259259257E-2</c:v>
                </c:pt>
                <c:pt idx="3345">
                  <c:v>3.8645833333333331E-2</c:v>
                </c:pt>
                <c:pt idx="3346">
                  <c:v>3.8657407407407404E-2</c:v>
                </c:pt>
                <c:pt idx="3347">
                  <c:v>3.8668981481481478E-2</c:v>
                </c:pt>
                <c:pt idx="3348">
                  <c:v>3.8680555555555558E-2</c:v>
                </c:pt>
                <c:pt idx="3349">
                  <c:v>3.8692129629629632E-2</c:v>
                </c:pt>
                <c:pt idx="3350">
                  <c:v>3.8703703703703705E-2</c:v>
                </c:pt>
                <c:pt idx="3351">
                  <c:v>3.8715277777777779E-2</c:v>
                </c:pt>
                <c:pt idx="3352">
                  <c:v>3.8726851851851853E-2</c:v>
                </c:pt>
                <c:pt idx="3353">
                  <c:v>3.8738425925925926E-2</c:v>
                </c:pt>
                <c:pt idx="3354">
                  <c:v>3.875E-2</c:v>
                </c:pt>
                <c:pt idx="3355">
                  <c:v>3.876157407407408E-2</c:v>
                </c:pt>
                <c:pt idx="3356">
                  <c:v>3.8773148148148147E-2</c:v>
                </c:pt>
                <c:pt idx="3357">
                  <c:v>3.8784722222222227E-2</c:v>
                </c:pt>
                <c:pt idx="3358">
                  <c:v>3.8796296296296294E-2</c:v>
                </c:pt>
                <c:pt idx="3359">
                  <c:v>3.8807870370370375E-2</c:v>
                </c:pt>
                <c:pt idx="3360">
                  <c:v>3.8819444444444441E-2</c:v>
                </c:pt>
                <c:pt idx="3361">
                  <c:v>3.8831018518518515E-2</c:v>
                </c:pt>
                <c:pt idx="3362">
                  <c:v>3.8842592592592588E-2</c:v>
                </c:pt>
                <c:pt idx="3363">
                  <c:v>3.8854166666666669E-2</c:v>
                </c:pt>
                <c:pt idx="3364">
                  <c:v>3.8865740740740742E-2</c:v>
                </c:pt>
                <c:pt idx="3365">
                  <c:v>3.8877314814814816E-2</c:v>
                </c:pt>
                <c:pt idx="3366">
                  <c:v>3.888888888888889E-2</c:v>
                </c:pt>
                <c:pt idx="3367">
                  <c:v>3.8900462962962963E-2</c:v>
                </c:pt>
                <c:pt idx="3368">
                  <c:v>3.8912037037037037E-2</c:v>
                </c:pt>
                <c:pt idx="3369">
                  <c:v>3.892361111111111E-2</c:v>
                </c:pt>
                <c:pt idx="3370">
                  <c:v>3.8935185185185191E-2</c:v>
                </c:pt>
                <c:pt idx="3371">
                  <c:v>3.8946759259259257E-2</c:v>
                </c:pt>
                <c:pt idx="3372">
                  <c:v>3.8958333333333338E-2</c:v>
                </c:pt>
                <c:pt idx="3373">
                  <c:v>3.8969907407407404E-2</c:v>
                </c:pt>
                <c:pt idx="3374">
                  <c:v>3.8981481481481485E-2</c:v>
                </c:pt>
                <c:pt idx="3375">
                  <c:v>3.8993055555555552E-2</c:v>
                </c:pt>
                <c:pt idx="3376">
                  <c:v>3.9004629629629632E-2</c:v>
                </c:pt>
                <c:pt idx="3377">
                  <c:v>3.9016203703703699E-2</c:v>
                </c:pt>
                <c:pt idx="3378">
                  <c:v>3.9027777777777779E-2</c:v>
                </c:pt>
                <c:pt idx="3379">
                  <c:v>3.9039351851851853E-2</c:v>
                </c:pt>
                <c:pt idx="3380">
                  <c:v>3.9050925925925926E-2</c:v>
                </c:pt>
                <c:pt idx="3381">
                  <c:v>3.90625E-2</c:v>
                </c:pt>
                <c:pt idx="3382">
                  <c:v>3.9074074074074074E-2</c:v>
                </c:pt>
                <c:pt idx="3383">
                  <c:v>3.9085648148148147E-2</c:v>
                </c:pt>
                <c:pt idx="3384">
                  <c:v>3.9097222222222221E-2</c:v>
                </c:pt>
                <c:pt idx="3385">
                  <c:v>3.9108796296296301E-2</c:v>
                </c:pt>
                <c:pt idx="3386">
                  <c:v>3.9120370370370368E-2</c:v>
                </c:pt>
                <c:pt idx="3387">
                  <c:v>3.9131944444444448E-2</c:v>
                </c:pt>
                <c:pt idx="3388">
                  <c:v>3.9143518518518515E-2</c:v>
                </c:pt>
                <c:pt idx="3389">
                  <c:v>3.9155092592592596E-2</c:v>
                </c:pt>
                <c:pt idx="3390">
                  <c:v>3.9166666666666662E-2</c:v>
                </c:pt>
                <c:pt idx="3391">
                  <c:v>3.9178240740740743E-2</c:v>
                </c:pt>
                <c:pt idx="3392">
                  <c:v>3.9189814814814809E-2</c:v>
                </c:pt>
                <c:pt idx="3393">
                  <c:v>3.920138888888889E-2</c:v>
                </c:pt>
                <c:pt idx="3394">
                  <c:v>3.9212962962962963E-2</c:v>
                </c:pt>
                <c:pt idx="3395">
                  <c:v>3.9224537037037037E-2</c:v>
                </c:pt>
                <c:pt idx="3396">
                  <c:v>3.923611111111111E-2</c:v>
                </c:pt>
                <c:pt idx="3397">
                  <c:v>3.9247685185185184E-2</c:v>
                </c:pt>
                <c:pt idx="3398">
                  <c:v>3.9259259259259258E-2</c:v>
                </c:pt>
                <c:pt idx="3399">
                  <c:v>3.9270833333333331E-2</c:v>
                </c:pt>
                <c:pt idx="3400">
                  <c:v>3.9282407407407412E-2</c:v>
                </c:pt>
                <c:pt idx="3401">
                  <c:v>3.9293981481481485E-2</c:v>
                </c:pt>
                <c:pt idx="3402">
                  <c:v>3.9305555555555559E-2</c:v>
                </c:pt>
                <c:pt idx="3403">
                  <c:v>3.9317129629629625E-2</c:v>
                </c:pt>
                <c:pt idx="3404">
                  <c:v>3.9328703703703706E-2</c:v>
                </c:pt>
                <c:pt idx="3405">
                  <c:v>3.9340277777777773E-2</c:v>
                </c:pt>
                <c:pt idx="3406">
                  <c:v>3.9351851851851853E-2</c:v>
                </c:pt>
                <c:pt idx="3407">
                  <c:v>3.936342592592592E-2</c:v>
                </c:pt>
                <c:pt idx="3408">
                  <c:v>3.9375E-2</c:v>
                </c:pt>
                <c:pt idx="3409">
                  <c:v>3.9386574074074074E-2</c:v>
                </c:pt>
                <c:pt idx="3410">
                  <c:v>3.9398148148148147E-2</c:v>
                </c:pt>
                <c:pt idx="3411">
                  <c:v>3.9409722222222221E-2</c:v>
                </c:pt>
                <c:pt idx="3412">
                  <c:v>3.9421296296296295E-2</c:v>
                </c:pt>
                <c:pt idx="3413">
                  <c:v>3.9432870370370368E-2</c:v>
                </c:pt>
                <c:pt idx="3414">
                  <c:v>3.9444444444444442E-2</c:v>
                </c:pt>
                <c:pt idx="3415">
                  <c:v>3.9456018518518522E-2</c:v>
                </c:pt>
                <c:pt idx="3416">
                  <c:v>3.9467592592592596E-2</c:v>
                </c:pt>
                <c:pt idx="3417">
                  <c:v>3.9479166666666669E-2</c:v>
                </c:pt>
                <c:pt idx="3418">
                  <c:v>3.9490740740740743E-2</c:v>
                </c:pt>
                <c:pt idx="3419">
                  <c:v>3.9502314814814816E-2</c:v>
                </c:pt>
                <c:pt idx="3420">
                  <c:v>3.951388888888889E-2</c:v>
                </c:pt>
                <c:pt idx="3421">
                  <c:v>3.9525462962962964E-2</c:v>
                </c:pt>
                <c:pt idx="3422">
                  <c:v>3.953703703703703E-2</c:v>
                </c:pt>
                <c:pt idx="3423">
                  <c:v>3.9548611111111111E-2</c:v>
                </c:pt>
                <c:pt idx="3424">
                  <c:v>3.9560185185185184E-2</c:v>
                </c:pt>
                <c:pt idx="3425">
                  <c:v>3.9571759259259258E-2</c:v>
                </c:pt>
                <c:pt idx="3426">
                  <c:v>3.9583333333333331E-2</c:v>
                </c:pt>
                <c:pt idx="3427">
                  <c:v>3.9594907407407405E-2</c:v>
                </c:pt>
                <c:pt idx="3428">
                  <c:v>3.9606481481481479E-2</c:v>
                </c:pt>
                <c:pt idx="3429">
                  <c:v>3.9618055555555552E-2</c:v>
                </c:pt>
                <c:pt idx="3430">
                  <c:v>3.9629629629629633E-2</c:v>
                </c:pt>
                <c:pt idx="3431">
                  <c:v>3.9641203703703706E-2</c:v>
                </c:pt>
                <c:pt idx="3432">
                  <c:v>3.965277777777778E-2</c:v>
                </c:pt>
                <c:pt idx="3433">
                  <c:v>3.9664351851851853E-2</c:v>
                </c:pt>
                <c:pt idx="3434">
                  <c:v>3.9675925925925927E-2</c:v>
                </c:pt>
                <c:pt idx="3435">
                  <c:v>3.9687500000000001E-2</c:v>
                </c:pt>
                <c:pt idx="3436">
                  <c:v>3.9699074074074074E-2</c:v>
                </c:pt>
                <c:pt idx="3437">
                  <c:v>3.9710648148148148E-2</c:v>
                </c:pt>
                <c:pt idx="3438">
                  <c:v>3.9722222222222221E-2</c:v>
                </c:pt>
                <c:pt idx="3439">
                  <c:v>3.9733796296296302E-2</c:v>
                </c:pt>
                <c:pt idx="3440">
                  <c:v>3.9745370370370368E-2</c:v>
                </c:pt>
                <c:pt idx="3441">
                  <c:v>3.9756944444444449E-2</c:v>
                </c:pt>
                <c:pt idx="3442">
                  <c:v>3.9768518518518516E-2</c:v>
                </c:pt>
                <c:pt idx="3443">
                  <c:v>3.9780092592592589E-2</c:v>
                </c:pt>
                <c:pt idx="3444">
                  <c:v>3.9791666666666663E-2</c:v>
                </c:pt>
                <c:pt idx="3445">
                  <c:v>3.9803240740740743E-2</c:v>
                </c:pt>
                <c:pt idx="3446">
                  <c:v>3.9814814814814817E-2</c:v>
                </c:pt>
                <c:pt idx="3447">
                  <c:v>3.982638888888889E-2</c:v>
                </c:pt>
                <c:pt idx="3448">
                  <c:v>3.9837962962962964E-2</c:v>
                </c:pt>
                <c:pt idx="3449">
                  <c:v>3.9849537037037037E-2</c:v>
                </c:pt>
                <c:pt idx="3450">
                  <c:v>3.9861111111111111E-2</c:v>
                </c:pt>
                <c:pt idx="3451">
                  <c:v>3.9872685185185185E-2</c:v>
                </c:pt>
                <c:pt idx="3452">
                  <c:v>3.9884259259259258E-2</c:v>
                </c:pt>
                <c:pt idx="3453">
                  <c:v>3.9895833333333332E-2</c:v>
                </c:pt>
                <c:pt idx="3454">
                  <c:v>3.9907407407407412E-2</c:v>
                </c:pt>
                <c:pt idx="3455">
                  <c:v>3.9918981481481479E-2</c:v>
                </c:pt>
                <c:pt idx="3456">
                  <c:v>3.9930555555555559E-2</c:v>
                </c:pt>
                <c:pt idx="3457">
                  <c:v>3.9942129629629626E-2</c:v>
                </c:pt>
                <c:pt idx="3458">
                  <c:v>3.9953703703703707E-2</c:v>
                </c:pt>
                <c:pt idx="3459">
                  <c:v>3.9965277777777773E-2</c:v>
                </c:pt>
                <c:pt idx="3460">
                  <c:v>3.9976851851851854E-2</c:v>
                </c:pt>
                <c:pt idx="3461">
                  <c:v>3.9988425925925927E-2</c:v>
                </c:pt>
                <c:pt idx="3462">
                  <c:v>0.04</c:v>
                </c:pt>
                <c:pt idx="3463">
                  <c:v>4.0011574074074074E-2</c:v>
                </c:pt>
                <c:pt idx="3464">
                  <c:v>4.0023148148148148E-2</c:v>
                </c:pt>
                <c:pt idx="3465">
                  <c:v>4.0034722222222222E-2</c:v>
                </c:pt>
                <c:pt idx="3466">
                  <c:v>4.0046296296296295E-2</c:v>
                </c:pt>
                <c:pt idx="3467">
                  <c:v>4.0057870370370369E-2</c:v>
                </c:pt>
                <c:pt idx="3468">
                  <c:v>4.0069444444444442E-2</c:v>
                </c:pt>
                <c:pt idx="3469">
                  <c:v>4.0081018518518523E-2</c:v>
                </c:pt>
                <c:pt idx="3470">
                  <c:v>4.0092592592592589E-2</c:v>
                </c:pt>
                <c:pt idx="3471">
                  <c:v>4.010416666666667E-2</c:v>
                </c:pt>
                <c:pt idx="3472">
                  <c:v>4.0115740740740737E-2</c:v>
                </c:pt>
                <c:pt idx="3473">
                  <c:v>4.0127314814814817E-2</c:v>
                </c:pt>
                <c:pt idx="3474">
                  <c:v>4.0138888888888884E-2</c:v>
                </c:pt>
                <c:pt idx="3475">
                  <c:v>4.0150462962962964E-2</c:v>
                </c:pt>
                <c:pt idx="3476">
                  <c:v>4.0162037037037038E-2</c:v>
                </c:pt>
                <c:pt idx="3477">
                  <c:v>4.0173611111111111E-2</c:v>
                </c:pt>
                <c:pt idx="3478">
                  <c:v>4.0185185185185185E-2</c:v>
                </c:pt>
                <c:pt idx="3479">
                  <c:v>4.0196759259259258E-2</c:v>
                </c:pt>
                <c:pt idx="3480">
                  <c:v>4.0208333333333332E-2</c:v>
                </c:pt>
                <c:pt idx="3481">
                  <c:v>4.0219907407407406E-2</c:v>
                </c:pt>
                <c:pt idx="3482">
                  <c:v>4.0231481481481479E-2</c:v>
                </c:pt>
                <c:pt idx="3483">
                  <c:v>4.024305555555556E-2</c:v>
                </c:pt>
                <c:pt idx="3484">
                  <c:v>4.0254629629629633E-2</c:v>
                </c:pt>
                <c:pt idx="3485">
                  <c:v>4.02662037037037E-2</c:v>
                </c:pt>
                <c:pt idx="3486">
                  <c:v>4.027777777777778E-2</c:v>
                </c:pt>
                <c:pt idx="3487">
                  <c:v>4.0289351851851847E-2</c:v>
                </c:pt>
                <c:pt idx="3488">
                  <c:v>4.0300925925925928E-2</c:v>
                </c:pt>
                <c:pt idx="3489">
                  <c:v>4.0312499999999994E-2</c:v>
                </c:pt>
                <c:pt idx="3490">
                  <c:v>4.0324074074074075E-2</c:v>
                </c:pt>
                <c:pt idx="3491">
                  <c:v>4.0335648148148148E-2</c:v>
                </c:pt>
                <c:pt idx="3492">
                  <c:v>4.0347222222222222E-2</c:v>
                </c:pt>
                <c:pt idx="3493">
                  <c:v>4.0358796296296295E-2</c:v>
                </c:pt>
                <c:pt idx="3494">
                  <c:v>4.0370370370370369E-2</c:v>
                </c:pt>
                <c:pt idx="3495">
                  <c:v>4.0381944444444443E-2</c:v>
                </c:pt>
                <c:pt idx="3496">
                  <c:v>4.0393518518518516E-2</c:v>
                </c:pt>
                <c:pt idx="3497">
                  <c:v>4.040509259259259E-2</c:v>
                </c:pt>
                <c:pt idx="3498">
                  <c:v>4.041666666666667E-2</c:v>
                </c:pt>
                <c:pt idx="3499">
                  <c:v>4.0428240740740744E-2</c:v>
                </c:pt>
                <c:pt idx="3500">
                  <c:v>4.0439814814814817E-2</c:v>
                </c:pt>
                <c:pt idx="3501">
                  <c:v>4.0451388888888891E-2</c:v>
                </c:pt>
                <c:pt idx="3502">
                  <c:v>4.0462962962962964E-2</c:v>
                </c:pt>
                <c:pt idx="3503">
                  <c:v>4.0474537037037038E-2</c:v>
                </c:pt>
                <c:pt idx="3504">
                  <c:v>4.0486111111111105E-2</c:v>
                </c:pt>
                <c:pt idx="3505">
                  <c:v>4.0497685185185185E-2</c:v>
                </c:pt>
                <c:pt idx="3506">
                  <c:v>4.0509259259259259E-2</c:v>
                </c:pt>
                <c:pt idx="3507">
                  <c:v>4.0520833333333332E-2</c:v>
                </c:pt>
                <c:pt idx="3508">
                  <c:v>4.0532407407407406E-2</c:v>
                </c:pt>
                <c:pt idx="3509">
                  <c:v>4.0543981481481479E-2</c:v>
                </c:pt>
                <c:pt idx="3510">
                  <c:v>4.0555555555555553E-2</c:v>
                </c:pt>
                <c:pt idx="3511">
                  <c:v>4.0567129629629627E-2</c:v>
                </c:pt>
                <c:pt idx="3512">
                  <c:v>4.05787037037037E-2</c:v>
                </c:pt>
                <c:pt idx="3513">
                  <c:v>4.0590277777777781E-2</c:v>
                </c:pt>
                <c:pt idx="3514">
                  <c:v>4.0601851851851854E-2</c:v>
                </c:pt>
                <c:pt idx="3515">
                  <c:v>4.0613425925925928E-2</c:v>
                </c:pt>
                <c:pt idx="3516">
                  <c:v>4.0625000000000001E-2</c:v>
                </c:pt>
                <c:pt idx="3517">
                  <c:v>4.0636574074074075E-2</c:v>
                </c:pt>
                <c:pt idx="3518">
                  <c:v>4.0648148148148149E-2</c:v>
                </c:pt>
                <c:pt idx="3519">
                  <c:v>4.0659722222222222E-2</c:v>
                </c:pt>
                <c:pt idx="3520">
                  <c:v>4.0671296296296296E-2</c:v>
                </c:pt>
                <c:pt idx="3521">
                  <c:v>4.0682870370370376E-2</c:v>
                </c:pt>
                <c:pt idx="3522">
                  <c:v>4.0694444444444443E-2</c:v>
                </c:pt>
                <c:pt idx="3523">
                  <c:v>4.0706018518518523E-2</c:v>
                </c:pt>
                <c:pt idx="3524">
                  <c:v>4.071759259259259E-2</c:v>
                </c:pt>
                <c:pt idx="3525">
                  <c:v>4.0729166666666664E-2</c:v>
                </c:pt>
                <c:pt idx="3526">
                  <c:v>4.0740740740740737E-2</c:v>
                </c:pt>
                <c:pt idx="3527">
                  <c:v>4.0752314814814811E-2</c:v>
                </c:pt>
                <c:pt idx="3528">
                  <c:v>4.0763888888888891E-2</c:v>
                </c:pt>
                <c:pt idx="3529">
                  <c:v>4.0775462962962965E-2</c:v>
                </c:pt>
                <c:pt idx="3530">
                  <c:v>4.0787037037037038E-2</c:v>
                </c:pt>
                <c:pt idx="3531">
                  <c:v>4.0798611111111112E-2</c:v>
                </c:pt>
                <c:pt idx="3532">
                  <c:v>4.0810185185185185E-2</c:v>
                </c:pt>
                <c:pt idx="3533">
                  <c:v>4.0821759259259259E-2</c:v>
                </c:pt>
                <c:pt idx="3534">
                  <c:v>4.0833333333333333E-2</c:v>
                </c:pt>
                <c:pt idx="3535">
                  <c:v>4.0844907407407406E-2</c:v>
                </c:pt>
                <c:pt idx="3536">
                  <c:v>4.0856481481481487E-2</c:v>
                </c:pt>
                <c:pt idx="3537">
                  <c:v>4.0868055555555553E-2</c:v>
                </c:pt>
                <c:pt idx="3538">
                  <c:v>4.0879629629629634E-2</c:v>
                </c:pt>
                <c:pt idx="3539">
                  <c:v>4.08912037037037E-2</c:v>
                </c:pt>
                <c:pt idx="3540">
                  <c:v>4.0902777777777781E-2</c:v>
                </c:pt>
                <c:pt idx="3541">
                  <c:v>4.0914351851851848E-2</c:v>
                </c:pt>
                <c:pt idx="3542">
                  <c:v>4.0925925925925928E-2</c:v>
                </c:pt>
                <c:pt idx="3543">
                  <c:v>4.0937500000000002E-2</c:v>
                </c:pt>
                <c:pt idx="3544">
                  <c:v>4.0949074074074075E-2</c:v>
                </c:pt>
                <c:pt idx="3545">
                  <c:v>4.0960648148148149E-2</c:v>
                </c:pt>
                <c:pt idx="3546">
                  <c:v>4.0972222222222222E-2</c:v>
                </c:pt>
                <c:pt idx="3547">
                  <c:v>4.0983796296296296E-2</c:v>
                </c:pt>
                <c:pt idx="3548">
                  <c:v>4.099537037037037E-2</c:v>
                </c:pt>
                <c:pt idx="3549">
                  <c:v>4.1006944444444443E-2</c:v>
                </c:pt>
                <c:pt idx="3550">
                  <c:v>4.1018518518518517E-2</c:v>
                </c:pt>
                <c:pt idx="3551">
                  <c:v>4.1030092592592597E-2</c:v>
                </c:pt>
                <c:pt idx="3552">
                  <c:v>4.1041666666666664E-2</c:v>
                </c:pt>
                <c:pt idx="3553">
                  <c:v>4.1053240740740744E-2</c:v>
                </c:pt>
                <c:pt idx="3554">
                  <c:v>4.1064814814814811E-2</c:v>
                </c:pt>
                <c:pt idx="3555">
                  <c:v>4.1076388888888891E-2</c:v>
                </c:pt>
                <c:pt idx="3556">
                  <c:v>4.1087962962962958E-2</c:v>
                </c:pt>
                <c:pt idx="3557">
                  <c:v>4.1099537037037039E-2</c:v>
                </c:pt>
                <c:pt idx="3558">
                  <c:v>4.1111111111111112E-2</c:v>
                </c:pt>
                <c:pt idx="3559">
                  <c:v>4.1122685185185186E-2</c:v>
                </c:pt>
                <c:pt idx="3560">
                  <c:v>4.1134259259259259E-2</c:v>
                </c:pt>
                <c:pt idx="3561">
                  <c:v>4.1145833333333333E-2</c:v>
                </c:pt>
                <c:pt idx="3562">
                  <c:v>4.1157407407407406E-2</c:v>
                </c:pt>
                <c:pt idx="3563">
                  <c:v>4.116898148148148E-2</c:v>
                </c:pt>
                <c:pt idx="3564">
                  <c:v>4.1180555555555554E-2</c:v>
                </c:pt>
                <c:pt idx="3565">
                  <c:v>4.1192129629629634E-2</c:v>
                </c:pt>
                <c:pt idx="3566">
                  <c:v>4.1203703703703708E-2</c:v>
                </c:pt>
                <c:pt idx="3567">
                  <c:v>4.1215277777777774E-2</c:v>
                </c:pt>
                <c:pt idx="3568">
                  <c:v>4.1226851851851855E-2</c:v>
                </c:pt>
                <c:pt idx="3569">
                  <c:v>4.1238425925925921E-2</c:v>
                </c:pt>
                <c:pt idx="3570">
                  <c:v>4.1250000000000002E-2</c:v>
                </c:pt>
                <c:pt idx="3571">
                  <c:v>4.1261574074074069E-2</c:v>
                </c:pt>
                <c:pt idx="3572">
                  <c:v>4.1273148148148149E-2</c:v>
                </c:pt>
                <c:pt idx="3573">
                  <c:v>4.1284722222222223E-2</c:v>
                </c:pt>
                <c:pt idx="3574">
                  <c:v>4.1296296296296296E-2</c:v>
                </c:pt>
                <c:pt idx="3575">
                  <c:v>4.130787037037037E-2</c:v>
                </c:pt>
                <c:pt idx="3576">
                  <c:v>4.1319444444444443E-2</c:v>
                </c:pt>
                <c:pt idx="3577">
                  <c:v>4.1331018518518517E-2</c:v>
                </c:pt>
                <c:pt idx="3578">
                  <c:v>4.1342592592592591E-2</c:v>
                </c:pt>
                <c:pt idx="3579">
                  <c:v>4.1354166666666664E-2</c:v>
                </c:pt>
                <c:pt idx="3580">
                  <c:v>4.1365740740740745E-2</c:v>
                </c:pt>
                <c:pt idx="3581">
                  <c:v>4.1377314814814818E-2</c:v>
                </c:pt>
                <c:pt idx="3582">
                  <c:v>4.1388888888888892E-2</c:v>
                </c:pt>
                <c:pt idx="3583">
                  <c:v>4.1400462962962965E-2</c:v>
                </c:pt>
                <c:pt idx="3584">
                  <c:v>4.1412037037037039E-2</c:v>
                </c:pt>
                <c:pt idx="3585">
                  <c:v>4.1423611111111112E-2</c:v>
                </c:pt>
                <c:pt idx="3586">
                  <c:v>4.1435185185185179E-2</c:v>
                </c:pt>
                <c:pt idx="3587">
                  <c:v>4.144675925925926E-2</c:v>
                </c:pt>
                <c:pt idx="3588">
                  <c:v>4.1458333333333333E-2</c:v>
                </c:pt>
                <c:pt idx="3589">
                  <c:v>4.1469907407407407E-2</c:v>
                </c:pt>
                <c:pt idx="3590">
                  <c:v>4.148148148148148E-2</c:v>
                </c:pt>
                <c:pt idx="3591">
                  <c:v>4.1493055555555554E-2</c:v>
                </c:pt>
                <c:pt idx="3592">
                  <c:v>4.1504629629629627E-2</c:v>
                </c:pt>
                <c:pt idx="3593">
                  <c:v>4.1516203703703701E-2</c:v>
                </c:pt>
                <c:pt idx="3594">
                  <c:v>4.1527777777777775E-2</c:v>
                </c:pt>
                <c:pt idx="3595">
                  <c:v>4.1539351851851855E-2</c:v>
                </c:pt>
                <c:pt idx="3596">
                  <c:v>4.1550925925925929E-2</c:v>
                </c:pt>
                <c:pt idx="3597">
                  <c:v>4.1562500000000002E-2</c:v>
                </c:pt>
                <c:pt idx="3598">
                  <c:v>4.1574074074074076E-2</c:v>
                </c:pt>
                <c:pt idx="3599">
                  <c:v>4.1585648148148149E-2</c:v>
                </c:pt>
                <c:pt idx="3600">
                  <c:v>4.1597222222222223E-2</c:v>
                </c:pt>
                <c:pt idx="3601">
                  <c:v>4.1608796296296297E-2</c:v>
                </c:pt>
                <c:pt idx="3602">
                  <c:v>4.162037037037037E-2</c:v>
                </c:pt>
                <c:pt idx="3603">
                  <c:v>4.1631944444444451E-2</c:v>
                </c:pt>
                <c:pt idx="3604">
                  <c:v>4.1643518518518517E-2</c:v>
                </c:pt>
                <c:pt idx="3605">
                  <c:v>4.1643518518518517E-2</c:v>
                </c:pt>
                <c:pt idx="3606">
                  <c:v>4.1655092592592598E-2</c:v>
                </c:pt>
                <c:pt idx="3607">
                  <c:v>4.1666666666666664E-2</c:v>
                </c:pt>
                <c:pt idx="3608">
                  <c:v>4.1678240740740745E-2</c:v>
                </c:pt>
                <c:pt idx="3609">
                  <c:v>4.1689814814814818E-2</c:v>
                </c:pt>
                <c:pt idx="3610">
                  <c:v>4.1701388888888885E-2</c:v>
                </c:pt>
                <c:pt idx="3611">
                  <c:v>4.1712962962962959E-2</c:v>
                </c:pt>
                <c:pt idx="3612">
                  <c:v>4.1724537037037039E-2</c:v>
                </c:pt>
                <c:pt idx="3613">
                  <c:v>4.1736111111111113E-2</c:v>
                </c:pt>
                <c:pt idx="3614">
                  <c:v>4.1747685185185186E-2</c:v>
                </c:pt>
                <c:pt idx="3615">
                  <c:v>4.1759259259259253E-2</c:v>
                </c:pt>
                <c:pt idx="3616">
                  <c:v>4.1770833333333333E-2</c:v>
                </c:pt>
                <c:pt idx="3617">
                  <c:v>4.1782407407407407E-2</c:v>
                </c:pt>
                <c:pt idx="3618">
                  <c:v>4.1793981481481481E-2</c:v>
                </c:pt>
                <c:pt idx="3619">
                  <c:v>4.1805555555555561E-2</c:v>
                </c:pt>
                <c:pt idx="3620">
                  <c:v>4.1817129629629628E-2</c:v>
                </c:pt>
                <c:pt idx="3621">
                  <c:v>4.1828703703703701E-2</c:v>
                </c:pt>
                <c:pt idx="3622">
                  <c:v>4.1840277777777775E-2</c:v>
                </c:pt>
                <c:pt idx="3623">
                  <c:v>4.1851851851851855E-2</c:v>
                </c:pt>
                <c:pt idx="3624">
                  <c:v>4.1863425925925929E-2</c:v>
                </c:pt>
                <c:pt idx="3625">
                  <c:v>4.1874999999999996E-2</c:v>
                </c:pt>
                <c:pt idx="3626">
                  <c:v>4.1886574074074069E-2</c:v>
                </c:pt>
                <c:pt idx="3627">
                  <c:v>4.189814814814815E-2</c:v>
                </c:pt>
                <c:pt idx="3628">
                  <c:v>4.1909722222222223E-2</c:v>
                </c:pt>
                <c:pt idx="3629">
                  <c:v>4.1921296296296297E-2</c:v>
                </c:pt>
                <c:pt idx="3630">
                  <c:v>4.1932870370370377E-2</c:v>
                </c:pt>
                <c:pt idx="3631">
                  <c:v>4.1944444444444444E-2</c:v>
                </c:pt>
                <c:pt idx="3632">
                  <c:v>4.1956018518518517E-2</c:v>
                </c:pt>
                <c:pt idx="3633">
                  <c:v>4.1967592592592591E-2</c:v>
                </c:pt>
                <c:pt idx="3634">
                  <c:v>4.1979166666666672E-2</c:v>
                </c:pt>
                <c:pt idx="3635">
                  <c:v>4.1990740740740745E-2</c:v>
                </c:pt>
                <c:pt idx="3636">
                  <c:v>4.2002314814814812E-2</c:v>
                </c:pt>
                <c:pt idx="3637">
                  <c:v>4.2013888888888885E-2</c:v>
                </c:pt>
                <c:pt idx="3638">
                  <c:v>4.2025462962962966E-2</c:v>
                </c:pt>
                <c:pt idx="3639">
                  <c:v>4.2037037037037039E-2</c:v>
                </c:pt>
                <c:pt idx="3640">
                  <c:v>4.2048611111111113E-2</c:v>
                </c:pt>
                <c:pt idx="3641">
                  <c:v>4.206018518518518E-2</c:v>
                </c:pt>
                <c:pt idx="3642">
                  <c:v>4.207175925925926E-2</c:v>
                </c:pt>
                <c:pt idx="3643">
                  <c:v>4.2083333333333334E-2</c:v>
                </c:pt>
                <c:pt idx="3644">
                  <c:v>4.2094907407407407E-2</c:v>
                </c:pt>
                <c:pt idx="3645">
                  <c:v>4.2106481481481488E-2</c:v>
                </c:pt>
                <c:pt idx="3646">
                  <c:v>4.2118055555555554E-2</c:v>
                </c:pt>
                <c:pt idx="3647">
                  <c:v>4.2129629629629628E-2</c:v>
                </c:pt>
                <c:pt idx="3648">
                  <c:v>4.2141203703703702E-2</c:v>
                </c:pt>
                <c:pt idx="3649">
                  <c:v>4.2152777777777782E-2</c:v>
                </c:pt>
                <c:pt idx="3650">
                  <c:v>4.2164351851851856E-2</c:v>
                </c:pt>
                <c:pt idx="3651">
                  <c:v>4.2175925925925922E-2</c:v>
                </c:pt>
                <c:pt idx="3652">
                  <c:v>4.2187499999999996E-2</c:v>
                </c:pt>
                <c:pt idx="3653">
                  <c:v>4.2199074074074076E-2</c:v>
                </c:pt>
                <c:pt idx="3654">
                  <c:v>4.221064814814815E-2</c:v>
                </c:pt>
                <c:pt idx="3655">
                  <c:v>4.2222222222222223E-2</c:v>
                </c:pt>
                <c:pt idx="3656">
                  <c:v>4.223379629629629E-2</c:v>
                </c:pt>
                <c:pt idx="3657">
                  <c:v>4.2245370370370371E-2</c:v>
                </c:pt>
                <c:pt idx="3658">
                  <c:v>4.2256944444444444E-2</c:v>
                </c:pt>
                <c:pt idx="3659">
                  <c:v>4.2268518518518518E-2</c:v>
                </c:pt>
                <c:pt idx="3660">
                  <c:v>4.2280092592592598E-2</c:v>
                </c:pt>
                <c:pt idx="3661">
                  <c:v>4.2291666666666665E-2</c:v>
                </c:pt>
                <c:pt idx="3662">
                  <c:v>4.2303240740740738E-2</c:v>
                </c:pt>
                <c:pt idx="3663">
                  <c:v>4.2314814814814812E-2</c:v>
                </c:pt>
                <c:pt idx="3664">
                  <c:v>4.2326388888888893E-2</c:v>
                </c:pt>
                <c:pt idx="3665">
                  <c:v>4.2337962962962966E-2</c:v>
                </c:pt>
                <c:pt idx="3666">
                  <c:v>4.2349537037037033E-2</c:v>
                </c:pt>
                <c:pt idx="3667">
                  <c:v>4.2361111111111106E-2</c:v>
                </c:pt>
                <c:pt idx="3668">
                  <c:v>4.2372685185185187E-2</c:v>
                </c:pt>
                <c:pt idx="3669">
                  <c:v>4.238425925925926E-2</c:v>
                </c:pt>
                <c:pt idx="3670">
                  <c:v>4.2395833333333334E-2</c:v>
                </c:pt>
                <c:pt idx="3671">
                  <c:v>4.2407407407407401E-2</c:v>
                </c:pt>
                <c:pt idx="3672">
                  <c:v>4.2418981481481481E-2</c:v>
                </c:pt>
                <c:pt idx="3673">
                  <c:v>4.2430555555555555E-2</c:v>
                </c:pt>
                <c:pt idx="3674">
                  <c:v>4.2442129629629628E-2</c:v>
                </c:pt>
                <c:pt idx="3675">
                  <c:v>4.2453703703703709E-2</c:v>
                </c:pt>
                <c:pt idx="3676">
                  <c:v>4.2465277777777775E-2</c:v>
                </c:pt>
                <c:pt idx="3677">
                  <c:v>4.2476851851851849E-2</c:v>
                </c:pt>
                <c:pt idx="3678">
                  <c:v>4.2488425925925923E-2</c:v>
                </c:pt>
                <c:pt idx="3679">
                  <c:v>4.2500000000000003E-2</c:v>
                </c:pt>
                <c:pt idx="3680">
                  <c:v>4.2511574074074077E-2</c:v>
                </c:pt>
                <c:pt idx="3681">
                  <c:v>4.252314814814815E-2</c:v>
                </c:pt>
                <c:pt idx="3682">
                  <c:v>4.2534722222222217E-2</c:v>
                </c:pt>
                <c:pt idx="3683">
                  <c:v>4.2546296296296297E-2</c:v>
                </c:pt>
                <c:pt idx="3684">
                  <c:v>4.2557870370370371E-2</c:v>
                </c:pt>
                <c:pt idx="3685">
                  <c:v>4.2569444444444444E-2</c:v>
                </c:pt>
                <c:pt idx="3686">
                  <c:v>4.2581018518518525E-2</c:v>
                </c:pt>
                <c:pt idx="3687">
                  <c:v>4.2592592592592592E-2</c:v>
                </c:pt>
                <c:pt idx="3688">
                  <c:v>4.2604166666666665E-2</c:v>
                </c:pt>
                <c:pt idx="3689">
                  <c:v>4.2615740740740739E-2</c:v>
                </c:pt>
                <c:pt idx="3690">
                  <c:v>4.2627314814814819E-2</c:v>
                </c:pt>
                <c:pt idx="3691">
                  <c:v>4.2638888888888893E-2</c:v>
                </c:pt>
                <c:pt idx="3692">
                  <c:v>4.2650462962962959E-2</c:v>
                </c:pt>
                <c:pt idx="3693">
                  <c:v>4.2662037037037033E-2</c:v>
                </c:pt>
                <c:pt idx="3694">
                  <c:v>4.2673611111111114E-2</c:v>
                </c:pt>
                <c:pt idx="3695">
                  <c:v>4.2685185185185187E-2</c:v>
                </c:pt>
                <c:pt idx="3696">
                  <c:v>4.2696759259259261E-2</c:v>
                </c:pt>
                <c:pt idx="3697">
                  <c:v>4.2708333333333327E-2</c:v>
                </c:pt>
                <c:pt idx="3698">
                  <c:v>4.2719907407407408E-2</c:v>
                </c:pt>
                <c:pt idx="3699">
                  <c:v>4.2731481481481481E-2</c:v>
                </c:pt>
                <c:pt idx="3700">
                  <c:v>4.2743055555555555E-2</c:v>
                </c:pt>
                <c:pt idx="3701">
                  <c:v>4.2754629629629635E-2</c:v>
                </c:pt>
                <c:pt idx="3702">
                  <c:v>4.2766203703703702E-2</c:v>
                </c:pt>
                <c:pt idx="3703">
                  <c:v>4.2777777777777776E-2</c:v>
                </c:pt>
                <c:pt idx="3704">
                  <c:v>4.2789351851851849E-2</c:v>
                </c:pt>
                <c:pt idx="3705">
                  <c:v>4.280092592592593E-2</c:v>
                </c:pt>
                <c:pt idx="3706">
                  <c:v>4.2812500000000003E-2</c:v>
                </c:pt>
                <c:pt idx="3707">
                  <c:v>4.282407407407407E-2</c:v>
                </c:pt>
                <c:pt idx="3708">
                  <c:v>4.2835648148148144E-2</c:v>
                </c:pt>
                <c:pt idx="3709">
                  <c:v>4.2847222222222224E-2</c:v>
                </c:pt>
                <c:pt idx="3710">
                  <c:v>4.2858796296296298E-2</c:v>
                </c:pt>
                <c:pt idx="3711">
                  <c:v>4.2870370370370371E-2</c:v>
                </c:pt>
                <c:pt idx="3712">
                  <c:v>4.2881944444444438E-2</c:v>
                </c:pt>
                <c:pt idx="3713">
                  <c:v>4.2893518518518518E-2</c:v>
                </c:pt>
                <c:pt idx="3714">
                  <c:v>4.2905092592592592E-2</c:v>
                </c:pt>
                <c:pt idx="3715">
                  <c:v>4.2916666666666665E-2</c:v>
                </c:pt>
                <c:pt idx="3716">
                  <c:v>4.2928240740740746E-2</c:v>
                </c:pt>
                <c:pt idx="3717">
                  <c:v>4.2939814814814813E-2</c:v>
                </c:pt>
                <c:pt idx="3718">
                  <c:v>4.2951388888888886E-2</c:v>
                </c:pt>
                <c:pt idx="3719">
                  <c:v>4.296296296296296E-2</c:v>
                </c:pt>
                <c:pt idx="3720">
                  <c:v>4.297453703703704E-2</c:v>
                </c:pt>
                <c:pt idx="3721">
                  <c:v>4.2986111111111114E-2</c:v>
                </c:pt>
                <c:pt idx="3722">
                  <c:v>4.2997685185185187E-2</c:v>
                </c:pt>
                <c:pt idx="3723">
                  <c:v>4.3009259259259254E-2</c:v>
                </c:pt>
                <c:pt idx="3724">
                  <c:v>4.3020833333333335E-2</c:v>
                </c:pt>
                <c:pt idx="3725">
                  <c:v>4.3032407407407408E-2</c:v>
                </c:pt>
                <c:pt idx="3726">
                  <c:v>4.3043981481481482E-2</c:v>
                </c:pt>
                <c:pt idx="3727">
                  <c:v>4.3055555555555562E-2</c:v>
                </c:pt>
                <c:pt idx="3728">
                  <c:v>4.3067129629629629E-2</c:v>
                </c:pt>
                <c:pt idx="3729">
                  <c:v>4.3078703703703702E-2</c:v>
                </c:pt>
                <c:pt idx="3730">
                  <c:v>4.3090277777777776E-2</c:v>
                </c:pt>
                <c:pt idx="3731">
                  <c:v>4.3101851851851856E-2</c:v>
                </c:pt>
                <c:pt idx="3732">
                  <c:v>4.311342592592593E-2</c:v>
                </c:pt>
                <c:pt idx="3733">
                  <c:v>4.3124999999999997E-2</c:v>
                </c:pt>
                <c:pt idx="3734">
                  <c:v>4.313657407407407E-2</c:v>
                </c:pt>
                <c:pt idx="3735">
                  <c:v>4.3148148148148151E-2</c:v>
                </c:pt>
                <c:pt idx="3736">
                  <c:v>4.3159722222222224E-2</c:v>
                </c:pt>
                <c:pt idx="3737">
                  <c:v>4.3171296296296298E-2</c:v>
                </c:pt>
                <c:pt idx="3738">
                  <c:v>4.3182870370370365E-2</c:v>
                </c:pt>
                <c:pt idx="3739">
                  <c:v>4.3194444444444445E-2</c:v>
                </c:pt>
                <c:pt idx="3740">
                  <c:v>4.3206018518518519E-2</c:v>
                </c:pt>
                <c:pt idx="3741">
                  <c:v>4.3217592592592592E-2</c:v>
                </c:pt>
                <c:pt idx="3742">
                  <c:v>4.3229166666666673E-2</c:v>
                </c:pt>
                <c:pt idx="3743">
                  <c:v>4.3240740740740739E-2</c:v>
                </c:pt>
                <c:pt idx="3744">
                  <c:v>4.3252314814814813E-2</c:v>
                </c:pt>
                <c:pt idx="3745">
                  <c:v>4.3263888888888886E-2</c:v>
                </c:pt>
                <c:pt idx="3746">
                  <c:v>4.3275462962962967E-2</c:v>
                </c:pt>
                <c:pt idx="3747">
                  <c:v>4.3287037037037041E-2</c:v>
                </c:pt>
                <c:pt idx="3748">
                  <c:v>4.3298611111111107E-2</c:v>
                </c:pt>
                <c:pt idx="3749">
                  <c:v>4.3310185185185181E-2</c:v>
                </c:pt>
                <c:pt idx="3750">
                  <c:v>4.3321759259259261E-2</c:v>
                </c:pt>
                <c:pt idx="3751">
                  <c:v>4.3333333333333335E-2</c:v>
                </c:pt>
                <c:pt idx="3752">
                  <c:v>4.3344907407407408E-2</c:v>
                </c:pt>
                <c:pt idx="3753">
                  <c:v>4.3356481481481475E-2</c:v>
                </c:pt>
                <c:pt idx="3754">
                  <c:v>4.3368055555555556E-2</c:v>
                </c:pt>
                <c:pt idx="3755">
                  <c:v>4.3379629629629629E-2</c:v>
                </c:pt>
                <c:pt idx="3756">
                  <c:v>4.3391203703703703E-2</c:v>
                </c:pt>
                <c:pt idx="3757">
                  <c:v>4.3402777777777783E-2</c:v>
                </c:pt>
                <c:pt idx="3758">
                  <c:v>4.341435185185185E-2</c:v>
                </c:pt>
                <c:pt idx="3759">
                  <c:v>4.3425925925925923E-2</c:v>
                </c:pt>
                <c:pt idx="3760">
                  <c:v>4.3437499999999997E-2</c:v>
                </c:pt>
                <c:pt idx="3761">
                  <c:v>4.3449074074074077E-2</c:v>
                </c:pt>
                <c:pt idx="3762">
                  <c:v>4.3460648148148151E-2</c:v>
                </c:pt>
                <c:pt idx="3763">
                  <c:v>4.3472222222222225E-2</c:v>
                </c:pt>
                <c:pt idx="3764">
                  <c:v>4.3483796296296291E-2</c:v>
                </c:pt>
                <c:pt idx="3765">
                  <c:v>4.3495370370370372E-2</c:v>
                </c:pt>
                <c:pt idx="3766">
                  <c:v>4.3506944444444445E-2</c:v>
                </c:pt>
                <c:pt idx="3767">
                  <c:v>4.3518518518518519E-2</c:v>
                </c:pt>
                <c:pt idx="3768">
                  <c:v>4.3530092592592599E-2</c:v>
                </c:pt>
                <c:pt idx="3769">
                  <c:v>4.3541666666666666E-2</c:v>
                </c:pt>
                <c:pt idx="3770">
                  <c:v>4.355324074074074E-2</c:v>
                </c:pt>
                <c:pt idx="3771">
                  <c:v>4.3564814814814813E-2</c:v>
                </c:pt>
                <c:pt idx="3772">
                  <c:v>4.3576388888888894E-2</c:v>
                </c:pt>
                <c:pt idx="3773">
                  <c:v>4.3587962962962967E-2</c:v>
                </c:pt>
                <c:pt idx="3774">
                  <c:v>4.3599537037037034E-2</c:v>
                </c:pt>
                <c:pt idx="3775">
                  <c:v>4.3611111111111107E-2</c:v>
                </c:pt>
                <c:pt idx="3776">
                  <c:v>4.3622685185185188E-2</c:v>
                </c:pt>
                <c:pt idx="3777">
                  <c:v>4.3634259259259262E-2</c:v>
                </c:pt>
                <c:pt idx="3778">
                  <c:v>4.3645833333333335E-2</c:v>
                </c:pt>
                <c:pt idx="3779">
                  <c:v>4.3657407407407402E-2</c:v>
                </c:pt>
                <c:pt idx="3780">
                  <c:v>4.3668981481481482E-2</c:v>
                </c:pt>
                <c:pt idx="3781">
                  <c:v>4.3680555555555556E-2</c:v>
                </c:pt>
                <c:pt idx="3782">
                  <c:v>4.3692129629629629E-2</c:v>
                </c:pt>
                <c:pt idx="3783">
                  <c:v>4.370370370370371E-2</c:v>
                </c:pt>
                <c:pt idx="3784">
                  <c:v>4.3715277777777777E-2</c:v>
                </c:pt>
                <c:pt idx="3785">
                  <c:v>4.372685185185185E-2</c:v>
                </c:pt>
                <c:pt idx="3786">
                  <c:v>4.3738425925925924E-2</c:v>
                </c:pt>
                <c:pt idx="3787">
                  <c:v>4.3750000000000004E-2</c:v>
                </c:pt>
                <c:pt idx="3788">
                  <c:v>4.3761574074074078E-2</c:v>
                </c:pt>
                <c:pt idx="3789">
                  <c:v>4.3773148148148144E-2</c:v>
                </c:pt>
                <c:pt idx="3790">
                  <c:v>4.3784722222222218E-2</c:v>
                </c:pt>
                <c:pt idx="3791">
                  <c:v>4.3796296296296298E-2</c:v>
                </c:pt>
                <c:pt idx="3792">
                  <c:v>4.3807870370370372E-2</c:v>
                </c:pt>
                <c:pt idx="3793">
                  <c:v>4.3819444444444446E-2</c:v>
                </c:pt>
                <c:pt idx="3794">
                  <c:v>4.3831018518518512E-2</c:v>
                </c:pt>
                <c:pt idx="3795">
                  <c:v>4.3842592592592593E-2</c:v>
                </c:pt>
                <c:pt idx="3796">
                  <c:v>4.3854166666666666E-2</c:v>
                </c:pt>
                <c:pt idx="3797">
                  <c:v>4.386574074074074E-2</c:v>
                </c:pt>
                <c:pt idx="3798">
                  <c:v>4.387731481481482E-2</c:v>
                </c:pt>
                <c:pt idx="3799">
                  <c:v>4.3888888888888887E-2</c:v>
                </c:pt>
                <c:pt idx="3800">
                  <c:v>4.3900462962962961E-2</c:v>
                </c:pt>
                <c:pt idx="3801">
                  <c:v>4.3912037037037034E-2</c:v>
                </c:pt>
                <c:pt idx="3802">
                  <c:v>4.3923611111111115E-2</c:v>
                </c:pt>
                <c:pt idx="3803">
                  <c:v>4.3935185185185188E-2</c:v>
                </c:pt>
                <c:pt idx="3804">
                  <c:v>4.3946759259259255E-2</c:v>
                </c:pt>
                <c:pt idx="3805">
                  <c:v>4.3958333333333328E-2</c:v>
                </c:pt>
                <c:pt idx="3806">
                  <c:v>4.3969907407407409E-2</c:v>
                </c:pt>
                <c:pt idx="3807">
                  <c:v>4.3981481481481483E-2</c:v>
                </c:pt>
                <c:pt idx="3808">
                  <c:v>4.3993055555555556E-2</c:v>
                </c:pt>
                <c:pt idx="3809">
                  <c:v>4.4004629629629623E-2</c:v>
                </c:pt>
                <c:pt idx="3810">
                  <c:v>4.4016203703703703E-2</c:v>
                </c:pt>
                <c:pt idx="3811">
                  <c:v>4.4027777777777777E-2</c:v>
                </c:pt>
                <c:pt idx="3812">
                  <c:v>4.403935185185185E-2</c:v>
                </c:pt>
                <c:pt idx="3813">
                  <c:v>4.4050925925925931E-2</c:v>
                </c:pt>
                <c:pt idx="3814">
                  <c:v>4.4062500000000004E-2</c:v>
                </c:pt>
                <c:pt idx="3815">
                  <c:v>4.4074074074074071E-2</c:v>
                </c:pt>
                <c:pt idx="3816">
                  <c:v>4.4085648148148145E-2</c:v>
                </c:pt>
                <c:pt idx="3817">
                  <c:v>4.4097222222222225E-2</c:v>
                </c:pt>
                <c:pt idx="3818">
                  <c:v>4.4108796296296299E-2</c:v>
                </c:pt>
                <c:pt idx="3819">
                  <c:v>4.4120370370370372E-2</c:v>
                </c:pt>
                <c:pt idx="3820">
                  <c:v>4.4131944444444439E-2</c:v>
                </c:pt>
                <c:pt idx="3821">
                  <c:v>4.4143518518518519E-2</c:v>
                </c:pt>
                <c:pt idx="3822">
                  <c:v>4.4155092592592593E-2</c:v>
                </c:pt>
                <c:pt idx="3823">
                  <c:v>4.4166666666666667E-2</c:v>
                </c:pt>
                <c:pt idx="3824">
                  <c:v>4.4178240740740747E-2</c:v>
                </c:pt>
                <c:pt idx="3825">
                  <c:v>4.4189814814814814E-2</c:v>
                </c:pt>
                <c:pt idx="3826">
                  <c:v>4.4201388888888887E-2</c:v>
                </c:pt>
                <c:pt idx="3827">
                  <c:v>4.4212962962962961E-2</c:v>
                </c:pt>
                <c:pt idx="3828">
                  <c:v>4.4224537037037041E-2</c:v>
                </c:pt>
                <c:pt idx="3829">
                  <c:v>4.4236111111111115E-2</c:v>
                </c:pt>
                <c:pt idx="3830">
                  <c:v>4.4247685185185182E-2</c:v>
                </c:pt>
                <c:pt idx="3831">
                  <c:v>4.4259259259259255E-2</c:v>
                </c:pt>
                <c:pt idx="3832">
                  <c:v>4.4270833333333336E-2</c:v>
                </c:pt>
                <c:pt idx="3833">
                  <c:v>4.4282407407407409E-2</c:v>
                </c:pt>
                <c:pt idx="3834">
                  <c:v>4.4293981481481483E-2</c:v>
                </c:pt>
                <c:pt idx="3835">
                  <c:v>4.4305555555555549E-2</c:v>
                </c:pt>
                <c:pt idx="3836">
                  <c:v>4.431712962962963E-2</c:v>
                </c:pt>
                <c:pt idx="3837">
                  <c:v>4.4328703703703703E-2</c:v>
                </c:pt>
                <c:pt idx="3838">
                  <c:v>4.4340277777777777E-2</c:v>
                </c:pt>
                <c:pt idx="3839">
                  <c:v>4.4351851851851858E-2</c:v>
                </c:pt>
                <c:pt idx="3840">
                  <c:v>4.4363425925925924E-2</c:v>
                </c:pt>
                <c:pt idx="3841">
                  <c:v>4.4374999999999998E-2</c:v>
                </c:pt>
                <c:pt idx="3842">
                  <c:v>4.4386574074074071E-2</c:v>
                </c:pt>
                <c:pt idx="3843">
                  <c:v>4.4398148148148152E-2</c:v>
                </c:pt>
                <c:pt idx="3844">
                  <c:v>4.4409722222222225E-2</c:v>
                </c:pt>
                <c:pt idx="3845">
                  <c:v>4.4421296296296292E-2</c:v>
                </c:pt>
                <c:pt idx="3846">
                  <c:v>4.4432870370370366E-2</c:v>
                </c:pt>
                <c:pt idx="3847">
                  <c:v>4.4444444444444446E-2</c:v>
                </c:pt>
                <c:pt idx="3848">
                  <c:v>4.445601851851852E-2</c:v>
                </c:pt>
                <c:pt idx="3849">
                  <c:v>4.4467592592592593E-2</c:v>
                </c:pt>
                <c:pt idx="3850">
                  <c:v>4.447916666666666E-2</c:v>
                </c:pt>
                <c:pt idx="3851">
                  <c:v>4.449074074074074E-2</c:v>
                </c:pt>
                <c:pt idx="3852">
                  <c:v>4.4502314814814814E-2</c:v>
                </c:pt>
                <c:pt idx="3853">
                  <c:v>4.4513888888888888E-2</c:v>
                </c:pt>
                <c:pt idx="3854">
                  <c:v>4.4525462962962968E-2</c:v>
                </c:pt>
                <c:pt idx="3855">
                  <c:v>4.4537037037037042E-2</c:v>
                </c:pt>
                <c:pt idx="3856">
                  <c:v>4.4548611111111108E-2</c:v>
                </c:pt>
                <c:pt idx="3857">
                  <c:v>4.4560185185185182E-2</c:v>
                </c:pt>
                <c:pt idx="3858">
                  <c:v>4.4571759259259262E-2</c:v>
                </c:pt>
                <c:pt idx="3859">
                  <c:v>4.4583333333333336E-2</c:v>
                </c:pt>
                <c:pt idx="3860">
                  <c:v>4.4594907407407409E-2</c:v>
                </c:pt>
                <c:pt idx="3861">
                  <c:v>4.4606481481481476E-2</c:v>
                </c:pt>
                <c:pt idx="3862">
                  <c:v>4.4618055555555557E-2</c:v>
                </c:pt>
                <c:pt idx="3863">
                  <c:v>4.462962962962963E-2</c:v>
                </c:pt>
                <c:pt idx="3864">
                  <c:v>4.4641203703703704E-2</c:v>
                </c:pt>
                <c:pt idx="3865">
                  <c:v>4.4652777777777784E-2</c:v>
                </c:pt>
                <c:pt idx="3866">
                  <c:v>4.4664351851851851E-2</c:v>
                </c:pt>
                <c:pt idx="3867">
                  <c:v>4.4675925925925924E-2</c:v>
                </c:pt>
                <c:pt idx="3868">
                  <c:v>4.4687499999999998E-2</c:v>
                </c:pt>
                <c:pt idx="3869">
                  <c:v>4.4699074074074079E-2</c:v>
                </c:pt>
                <c:pt idx="3870">
                  <c:v>4.4710648148148152E-2</c:v>
                </c:pt>
                <c:pt idx="3871">
                  <c:v>4.4722222222222219E-2</c:v>
                </c:pt>
                <c:pt idx="3872">
                  <c:v>4.4733796296296292E-2</c:v>
                </c:pt>
                <c:pt idx="3873">
                  <c:v>4.4745370370370373E-2</c:v>
                </c:pt>
                <c:pt idx="3874">
                  <c:v>4.4756944444444446E-2</c:v>
                </c:pt>
                <c:pt idx="3875">
                  <c:v>4.476851851851852E-2</c:v>
                </c:pt>
                <c:pt idx="3876">
                  <c:v>4.4780092592592587E-2</c:v>
                </c:pt>
                <c:pt idx="3877">
                  <c:v>4.4791666666666667E-2</c:v>
                </c:pt>
                <c:pt idx="3878">
                  <c:v>4.4803240740740741E-2</c:v>
                </c:pt>
                <c:pt idx="3879">
                  <c:v>4.4814814814814814E-2</c:v>
                </c:pt>
                <c:pt idx="3880">
                  <c:v>4.4826388888888895E-2</c:v>
                </c:pt>
                <c:pt idx="3881">
                  <c:v>4.4837962962962961E-2</c:v>
                </c:pt>
                <c:pt idx="3882">
                  <c:v>4.4849537037037035E-2</c:v>
                </c:pt>
                <c:pt idx="3883">
                  <c:v>4.4861111111111109E-2</c:v>
                </c:pt>
                <c:pt idx="3884">
                  <c:v>4.4872685185185189E-2</c:v>
                </c:pt>
                <c:pt idx="3885">
                  <c:v>4.4884259259259263E-2</c:v>
                </c:pt>
                <c:pt idx="3886">
                  <c:v>4.4895833333333329E-2</c:v>
                </c:pt>
                <c:pt idx="3887">
                  <c:v>4.4907407407407403E-2</c:v>
                </c:pt>
                <c:pt idx="3888">
                  <c:v>4.4918981481481483E-2</c:v>
                </c:pt>
                <c:pt idx="3889">
                  <c:v>4.4930555555555557E-2</c:v>
                </c:pt>
                <c:pt idx="3890">
                  <c:v>4.494212962962963E-2</c:v>
                </c:pt>
                <c:pt idx="3891">
                  <c:v>4.4953703703703697E-2</c:v>
                </c:pt>
                <c:pt idx="3892">
                  <c:v>4.4965277777777778E-2</c:v>
                </c:pt>
                <c:pt idx="3893">
                  <c:v>4.4976851851851851E-2</c:v>
                </c:pt>
                <c:pt idx="3894">
                  <c:v>4.4988425925925925E-2</c:v>
                </c:pt>
                <c:pt idx="3895">
                  <c:v>4.5000000000000005E-2</c:v>
                </c:pt>
                <c:pt idx="3896">
                  <c:v>4.5011574074074072E-2</c:v>
                </c:pt>
                <c:pt idx="3897">
                  <c:v>4.5023148148148145E-2</c:v>
                </c:pt>
                <c:pt idx="3898">
                  <c:v>4.5034722222222219E-2</c:v>
                </c:pt>
                <c:pt idx="3899">
                  <c:v>4.50462962962963E-2</c:v>
                </c:pt>
                <c:pt idx="3900">
                  <c:v>4.5057870370370373E-2</c:v>
                </c:pt>
                <c:pt idx="3901">
                  <c:v>4.5069444444444447E-2</c:v>
                </c:pt>
                <c:pt idx="3902">
                  <c:v>4.5081018518518513E-2</c:v>
                </c:pt>
                <c:pt idx="3903">
                  <c:v>4.5092592592592594E-2</c:v>
                </c:pt>
                <c:pt idx="3904">
                  <c:v>4.5104166666666667E-2</c:v>
                </c:pt>
                <c:pt idx="3905">
                  <c:v>4.5115740740740741E-2</c:v>
                </c:pt>
                <c:pt idx="3906">
                  <c:v>4.5127314814814821E-2</c:v>
                </c:pt>
                <c:pt idx="3907">
                  <c:v>4.5138888888888888E-2</c:v>
                </c:pt>
                <c:pt idx="3908">
                  <c:v>4.5150462962962962E-2</c:v>
                </c:pt>
                <c:pt idx="3909">
                  <c:v>4.5162037037037035E-2</c:v>
                </c:pt>
                <c:pt idx="3910">
                  <c:v>4.5173611111111116E-2</c:v>
                </c:pt>
                <c:pt idx="3911">
                  <c:v>4.5185185185185189E-2</c:v>
                </c:pt>
                <c:pt idx="3912">
                  <c:v>4.5196759259259256E-2</c:v>
                </c:pt>
                <c:pt idx="3913">
                  <c:v>4.520833333333333E-2</c:v>
                </c:pt>
                <c:pt idx="3914">
                  <c:v>4.521990740740741E-2</c:v>
                </c:pt>
                <c:pt idx="3915">
                  <c:v>4.5231481481481484E-2</c:v>
                </c:pt>
                <c:pt idx="3916">
                  <c:v>4.5243055555555557E-2</c:v>
                </c:pt>
                <c:pt idx="3917">
                  <c:v>4.5254629629629624E-2</c:v>
                </c:pt>
                <c:pt idx="3918">
                  <c:v>4.5266203703703704E-2</c:v>
                </c:pt>
                <c:pt idx="3919">
                  <c:v>4.5277777777777778E-2</c:v>
                </c:pt>
                <c:pt idx="3920">
                  <c:v>4.5289351851851851E-2</c:v>
                </c:pt>
                <c:pt idx="3921">
                  <c:v>4.5300925925925932E-2</c:v>
                </c:pt>
                <c:pt idx="3922">
                  <c:v>4.5312499999999999E-2</c:v>
                </c:pt>
                <c:pt idx="3923">
                  <c:v>4.5324074074074072E-2</c:v>
                </c:pt>
                <c:pt idx="3924">
                  <c:v>4.5335648148148146E-2</c:v>
                </c:pt>
                <c:pt idx="3925">
                  <c:v>4.5347222222222226E-2</c:v>
                </c:pt>
                <c:pt idx="3926">
                  <c:v>4.53587962962963E-2</c:v>
                </c:pt>
                <c:pt idx="3927">
                  <c:v>4.5370370370370366E-2</c:v>
                </c:pt>
                <c:pt idx="3928">
                  <c:v>4.538194444444444E-2</c:v>
                </c:pt>
                <c:pt idx="3929">
                  <c:v>4.5393518518518521E-2</c:v>
                </c:pt>
                <c:pt idx="3930">
                  <c:v>4.5405092592592594E-2</c:v>
                </c:pt>
                <c:pt idx="3931">
                  <c:v>4.5416666666666668E-2</c:v>
                </c:pt>
                <c:pt idx="3932">
                  <c:v>4.5428240740740734E-2</c:v>
                </c:pt>
                <c:pt idx="3933">
                  <c:v>4.5439814814814815E-2</c:v>
                </c:pt>
                <c:pt idx="3934">
                  <c:v>4.5451388888888888E-2</c:v>
                </c:pt>
                <c:pt idx="3935">
                  <c:v>4.5462962962962962E-2</c:v>
                </c:pt>
                <c:pt idx="3936">
                  <c:v>4.5474537037037042E-2</c:v>
                </c:pt>
                <c:pt idx="3937">
                  <c:v>4.5486111111111109E-2</c:v>
                </c:pt>
                <c:pt idx="3938">
                  <c:v>4.5497685185185183E-2</c:v>
                </c:pt>
                <c:pt idx="3939">
                  <c:v>4.5509259259259256E-2</c:v>
                </c:pt>
                <c:pt idx="3940">
                  <c:v>4.5520833333333337E-2</c:v>
                </c:pt>
                <c:pt idx="3941">
                  <c:v>4.553240740740741E-2</c:v>
                </c:pt>
                <c:pt idx="3942">
                  <c:v>4.5543981481481477E-2</c:v>
                </c:pt>
                <c:pt idx="3943">
                  <c:v>4.5555555555555551E-2</c:v>
                </c:pt>
                <c:pt idx="3944">
                  <c:v>4.5567129629629631E-2</c:v>
                </c:pt>
                <c:pt idx="3945">
                  <c:v>4.5578703703703705E-2</c:v>
                </c:pt>
                <c:pt idx="3946">
                  <c:v>4.5590277777777778E-2</c:v>
                </c:pt>
                <c:pt idx="3947">
                  <c:v>4.5601851851851859E-2</c:v>
                </c:pt>
                <c:pt idx="3948">
                  <c:v>4.5613425925925925E-2</c:v>
                </c:pt>
                <c:pt idx="3949">
                  <c:v>4.5624999999999999E-2</c:v>
                </c:pt>
                <c:pt idx="3950">
                  <c:v>4.5636574074074072E-2</c:v>
                </c:pt>
                <c:pt idx="3951">
                  <c:v>4.5648148148148153E-2</c:v>
                </c:pt>
                <c:pt idx="3952">
                  <c:v>4.5659722222222227E-2</c:v>
                </c:pt>
                <c:pt idx="3953">
                  <c:v>4.5671296296296293E-2</c:v>
                </c:pt>
                <c:pt idx="3954">
                  <c:v>4.5682870370370367E-2</c:v>
                </c:pt>
                <c:pt idx="3955">
                  <c:v>4.5694444444444447E-2</c:v>
                </c:pt>
                <c:pt idx="3956">
                  <c:v>4.5706018518518521E-2</c:v>
                </c:pt>
                <c:pt idx="3957">
                  <c:v>4.5717592592592594E-2</c:v>
                </c:pt>
                <c:pt idx="3958">
                  <c:v>4.5729166666666661E-2</c:v>
                </c:pt>
                <c:pt idx="3959">
                  <c:v>4.5740740740740742E-2</c:v>
                </c:pt>
                <c:pt idx="3960">
                  <c:v>4.5752314814814815E-2</c:v>
                </c:pt>
                <c:pt idx="3961">
                  <c:v>4.5763888888888889E-2</c:v>
                </c:pt>
                <c:pt idx="3962">
                  <c:v>4.5775462962962969E-2</c:v>
                </c:pt>
                <c:pt idx="3963">
                  <c:v>4.5787037037037036E-2</c:v>
                </c:pt>
                <c:pt idx="3964">
                  <c:v>4.5798611111111109E-2</c:v>
                </c:pt>
                <c:pt idx="3965">
                  <c:v>4.5810185185185183E-2</c:v>
                </c:pt>
                <c:pt idx="3966">
                  <c:v>4.5821759259259263E-2</c:v>
                </c:pt>
                <c:pt idx="3967">
                  <c:v>4.5833333333333337E-2</c:v>
                </c:pt>
                <c:pt idx="3968">
                  <c:v>4.5844907407407404E-2</c:v>
                </c:pt>
                <c:pt idx="3969">
                  <c:v>4.5856481481481477E-2</c:v>
                </c:pt>
                <c:pt idx="3970">
                  <c:v>4.5868055555555558E-2</c:v>
                </c:pt>
                <c:pt idx="3971">
                  <c:v>4.5879629629629631E-2</c:v>
                </c:pt>
                <c:pt idx="3972">
                  <c:v>4.5891203703703705E-2</c:v>
                </c:pt>
                <c:pt idx="3973">
                  <c:v>4.5902777777777772E-2</c:v>
                </c:pt>
                <c:pt idx="3974">
                  <c:v>4.5914351851851852E-2</c:v>
                </c:pt>
                <c:pt idx="3975">
                  <c:v>4.5925925925925926E-2</c:v>
                </c:pt>
                <c:pt idx="3976">
                  <c:v>4.5937499999999999E-2</c:v>
                </c:pt>
                <c:pt idx="3977">
                  <c:v>4.594907407407408E-2</c:v>
                </c:pt>
                <c:pt idx="3978">
                  <c:v>4.5960648148148146E-2</c:v>
                </c:pt>
                <c:pt idx="3979">
                  <c:v>4.597222222222222E-2</c:v>
                </c:pt>
                <c:pt idx="3980">
                  <c:v>4.5983796296296293E-2</c:v>
                </c:pt>
                <c:pt idx="3981">
                  <c:v>4.5995370370370374E-2</c:v>
                </c:pt>
                <c:pt idx="3982">
                  <c:v>4.6006944444444448E-2</c:v>
                </c:pt>
                <c:pt idx="3983">
                  <c:v>4.6018518518518514E-2</c:v>
                </c:pt>
                <c:pt idx="3984">
                  <c:v>4.6030092592592588E-2</c:v>
                </c:pt>
                <c:pt idx="3985">
                  <c:v>4.6041666666666668E-2</c:v>
                </c:pt>
                <c:pt idx="3986">
                  <c:v>4.6053240740740742E-2</c:v>
                </c:pt>
                <c:pt idx="3987">
                  <c:v>4.6064814814814815E-2</c:v>
                </c:pt>
                <c:pt idx="3988">
                  <c:v>4.6076388888888882E-2</c:v>
                </c:pt>
                <c:pt idx="3989">
                  <c:v>4.6087962962962963E-2</c:v>
                </c:pt>
                <c:pt idx="3990">
                  <c:v>4.6099537037037036E-2</c:v>
                </c:pt>
                <c:pt idx="3991">
                  <c:v>4.611111111111111E-2</c:v>
                </c:pt>
                <c:pt idx="3992">
                  <c:v>4.612268518518519E-2</c:v>
                </c:pt>
                <c:pt idx="3993">
                  <c:v>4.6134259259259264E-2</c:v>
                </c:pt>
                <c:pt idx="3994">
                  <c:v>4.614583333333333E-2</c:v>
                </c:pt>
                <c:pt idx="3995">
                  <c:v>4.6157407407407404E-2</c:v>
                </c:pt>
                <c:pt idx="3996">
                  <c:v>4.6168981481481484E-2</c:v>
                </c:pt>
                <c:pt idx="3997">
                  <c:v>4.6180555555555558E-2</c:v>
                </c:pt>
                <c:pt idx="3998">
                  <c:v>4.6192129629629632E-2</c:v>
                </c:pt>
                <c:pt idx="3999">
                  <c:v>4.6203703703703698E-2</c:v>
                </c:pt>
                <c:pt idx="4000">
                  <c:v>4.6215277777777779E-2</c:v>
                </c:pt>
                <c:pt idx="4001">
                  <c:v>4.6226851851851852E-2</c:v>
                </c:pt>
                <c:pt idx="4002">
                  <c:v>4.6238425925925926E-2</c:v>
                </c:pt>
                <c:pt idx="4003">
                  <c:v>4.6250000000000006E-2</c:v>
                </c:pt>
                <c:pt idx="4004">
                  <c:v>4.6261574074074073E-2</c:v>
                </c:pt>
                <c:pt idx="4005">
                  <c:v>4.6273148148148147E-2</c:v>
                </c:pt>
                <c:pt idx="4006">
                  <c:v>4.628472222222222E-2</c:v>
                </c:pt>
                <c:pt idx="4007">
                  <c:v>4.6296296296296301E-2</c:v>
                </c:pt>
                <c:pt idx="4008">
                  <c:v>4.6307870370370374E-2</c:v>
                </c:pt>
                <c:pt idx="4009">
                  <c:v>4.6319444444444441E-2</c:v>
                </c:pt>
                <c:pt idx="4010">
                  <c:v>4.6331018518518514E-2</c:v>
                </c:pt>
                <c:pt idx="4011">
                  <c:v>4.6342592592592595E-2</c:v>
                </c:pt>
                <c:pt idx="4012">
                  <c:v>4.6354166666666669E-2</c:v>
                </c:pt>
                <c:pt idx="4013">
                  <c:v>4.6354166666666669E-2</c:v>
                </c:pt>
                <c:pt idx="4014">
                  <c:v>4.6365740740740742E-2</c:v>
                </c:pt>
                <c:pt idx="4015">
                  <c:v>4.6377314814814809E-2</c:v>
                </c:pt>
                <c:pt idx="4016">
                  <c:v>4.6388888888888889E-2</c:v>
                </c:pt>
                <c:pt idx="4017">
                  <c:v>4.6400462962962963E-2</c:v>
                </c:pt>
                <c:pt idx="4018">
                  <c:v>4.6412037037037036E-2</c:v>
                </c:pt>
                <c:pt idx="4019">
                  <c:v>4.6423611111111117E-2</c:v>
                </c:pt>
                <c:pt idx="4020">
                  <c:v>4.6435185185185184E-2</c:v>
                </c:pt>
                <c:pt idx="4021">
                  <c:v>4.6446759259259257E-2</c:v>
                </c:pt>
                <c:pt idx="4022">
                  <c:v>4.6458333333333331E-2</c:v>
                </c:pt>
                <c:pt idx="4023">
                  <c:v>4.6469907407407411E-2</c:v>
                </c:pt>
                <c:pt idx="4024">
                  <c:v>4.6481481481481485E-2</c:v>
                </c:pt>
                <c:pt idx="4025">
                  <c:v>4.6493055555555551E-2</c:v>
                </c:pt>
                <c:pt idx="4026">
                  <c:v>4.6504629629629625E-2</c:v>
                </c:pt>
                <c:pt idx="4027">
                  <c:v>4.6516203703703705E-2</c:v>
                </c:pt>
                <c:pt idx="4028">
                  <c:v>4.6527777777777779E-2</c:v>
                </c:pt>
                <c:pt idx="4029">
                  <c:v>4.6539351851851853E-2</c:v>
                </c:pt>
                <c:pt idx="4030">
                  <c:v>4.6550925925925919E-2</c:v>
                </c:pt>
                <c:pt idx="4031">
                  <c:v>4.65625E-2</c:v>
                </c:pt>
                <c:pt idx="4032">
                  <c:v>4.6574074074074073E-2</c:v>
                </c:pt>
                <c:pt idx="4033">
                  <c:v>4.6585648148148147E-2</c:v>
                </c:pt>
                <c:pt idx="4034">
                  <c:v>4.6597222222222227E-2</c:v>
                </c:pt>
                <c:pt idx="4035">
                  <c:v>4.6608796296296294E-2</c:v>
                </c:pt>
                <c:pt idx="4036">
                  <c:v>4.6620370370370368E-2</c:v>
                </c:pt>
                <c:pt idx="4037">
                  <c:v>4.6631944444444441E-2</c:v>
                </c:pt>
                <c:pt idx="4038">
                  <c:v>4.6643518518518522E-2</c:v>
                </c:pt>
                <c:pt idx="4039">
                  <c:v>4.6655092592592595E-2</c:v>
                </c:pt>
                <c:pt idx="4040">
                  <c:v>4.6666666666666669E-2</c:v>
                </c:pt>
                <c:pt idx="4041">
                  <c:v>4.6678240740740735E-2</c:v>
                </c:pt>
                <c:pt idx="4042">
                  <c:v>4.6689814814814816E-2</c:v>
                </c:pt>
                <c:pt idx="4043">
                  <c:v>4.670138888888889E-2</c:v>
                </c:pt>
                <c:pt idx="4044">
                  <c:v>4.6712962962962963E-2</c:v>
                </c:pt>
                <c:pt idx="4045">
                  <c:v>4.6724537037037044E-2</c:v>
                </c:pt>
                <c:pt idx="4046">
                  <c:v>4.673611111111111E-2</c:v>
                </c:pt>
                <c:pt idx="4047">
                  <c:v>4.6747685185185184E-2</c:v>
                </c:pt>
                <c:pt idx="4048">
                  <c:v>4.6759259259259257E-2</c:v>
                </c:pt>
                <c:pt idx="4049">
                  <c:v>4.6770833333333338E-2</c:v>
                </c:pt>
                <c:pt idx="4050">
                  <c:v>4.6782407407407411E-2</c:v>
                </c:pt>
                <c:pt idx="4051">
                  <c:v>4.6793981481481478E-2</c:v>
                </c:pt>
                <c:pt idx="4052">
                  <c:v>4.6805555555555552E-2</c:v>
                </c:pt>
                <c:pt idx="4053">
                  <c:v>4.6817129629629632E-2</c:v>
                </c:pt>
                <c:pt idx="4054">
                  <c:v>4.6828703703703706E-2</c:v>
                </c:pt>
                <c:pt idx="4055">
                  <c:v>4.6840277777777779E-2</c:v>
                </c:pt>
                <c:pt idx="4056">
                  <c:v>4.6851851851851846E-2</c:v>
                </c:pt>
                <c:pt idx="4057">
                  <c:v>4.6863425925925926E-2</c:v>
                </c:pt>
                <c:pt idx="4058">
                  <c:v>4.6875E-2</c:v>
                </c:pt>
                <c:pt idx="4059">
                  <c:v>4.6886574074074074E-2</c:v>
                </c:pt>
                <c:pt idx="4060">
                  <c:v>4.6898148148148154E-2</c:v>
                </c:pt>
                <c:pt idx="4061">
                  <c:v>4.6909722222222221E-2</c:v>
                </c:pt>
                <c:pt idx="4062">
                  <c:v>4.6921296296296294E-2</c:v>
                </c:pt>
                <c:pt idx="4063">
                  <c:v>4.6932870370370368E-2</c:v>
                </c:pt>
                <c:pt idx="4064">
                  <c:v>4.6944444444444448E-2</c:v>
                </c:pt>
                <c:pt idx="4065">
                  <c:v>4.6956018518518522E-2</c:v>
                </c:pt>
                <c:pt idx="4066">
                  <c:v>4.6967592592592589E-2</c:v>
                </c:pt>
                <c:pt idx="4067">
                  <c:v>4.6979166666666662E-2</c:v>
                </c:pt>
                <c:pt idx="4068">
                  <c:v>4.6990740740740743E-2</c:v>
                </c:pt>
                <c:pt idx="4069">
                  <c:v>4.7002314814814816E-2</c:v>
                </c:pt>
                <c:pt idx="4070">
                  <c:v>4.701388888888889E-2</c:v>
                </c:pt>
                <c:pt idx="4071">
                  <c:v>4.702546296296297E-2</c:v>
                </c:pt>
                <c:pt idx="4072">
                  <c:v>4.7037037037037037E-2</c:v>
                </c:pt>
                <c:pt idx="4073">
                  <c:v>4.704861111111111E-2</c:v>
                </c:pt>
                <c:pt idx="4074">
                  <c:v>4.7060185185185184E-2</c:v>
                </c:pt>
                <c:pt idx="4075">
                  <c:v>4.7071759259259265E-2</c:v>
                </c:pt>
                <c:pt idx="4076">
                  <c:v>4.7083333333333331E-2</c:v>
                </c:pt>
                <c:pt idx="4077">
                  <c:v>4.7094907407407405E-2</c:v>
                </c:pt>
                <c:pt idx="4078">
                  <c:v>4.7106481481481478E-2</c:v>
                </c:pt>
                <c:pt idx="4079">
                  <c:v>4.7118055555555559E-2</c:v>
                </c:pt>
                <c:pt idx="4080">
                  <c:v>4.7129629629629632E-2</c:v>
                </c:pt>
                <c:pt idx="4081">
                  <c:v>4.7141203703703706E-2</c:v>
                </c:pt>
                <c:pt idx="4082">
                  <c:v>4.7152777777777773E-2</c:v>
                </c:pt>
                <c:pt idx="4083">
                  <c:v>4.7164351851851853E-2</c:v>
                </c:pt>
                <c:pt idx="4084">
                  <c:v>4.7175925925925927E-2</c:v>
                </c:pt>
                <c:pt idx="4085">
                  <c:v>4.71875E-2</c:v>
                </c:pt>
                <c:pt idx="4086">
                  <c:v>4.7199074074074067E-2</c:v>
                </c:pt>
                <c:pt idx="4087">
                  <c:v>4.7210648148148147E-2</c:v>
                </c:pt>
                <c:pt idx="4088">
                  <c:v>4.7222222222222221E-2</c:v>
                </c:pt>
                <c:pt idx="4089">
                  <c:v>4.7233796296296295E-2</c:v>
                </c:pt>
                <c:pt idx="4090">
                  <c:v>4.7245370370370375E-2</c:v>
                </c:pt>
                <c:pt idx="4091">
                  <c:v>4.7256944444444449E-2</c:v>
                </c:pt>
                <c:pt idx="4092">
                  <c:v>4.7268518518518515E-2</c:v>
                </c:pt>
                <c:pt idx="4093">
                  <c:v>4.7280092592592589E-2</c:v>
                </c:pt>
                <c:pt idx="4094">
                  <c:v>4.7291666666666669E-2</c:v>
                </c:pt>
                <c:pt idx="4095">
                  <c:v>4.7303240740740743E-2</c:v>
                </c:pt>
                <c:pt idx="4096">
                  <c:v>4.731481481481481E-2</c:v>
                </c:pt>
                <c:pt idx="4097">
                  <c:v>4.7326388888888883E-2</c:v>
                </c:pt>
                <c:pt idx="4098">
                  <c:v>4.7337962962962964E-2</c:v>
                </c:pt>
                <c:pt idx="4099">
                  <c:v>4.7349537037037037E-2</c:v>
                </c:pt>
                <c:pt idx="4100">
                  <c:v>4.7361111111111111E-2</c:v>
                </c:pt>
                <c:pt idx="4101">
                  <c:v>4.7372685185185191E-2</c:v>
                </c:pt>
                <c:pt idx="4102">
                  <c:v>4.7384259259259258E-2</c:v>
                </c:pt>
                <c:pt idx="4103">
                  <c:v>4.7395833333333331E-2</c:v>
                </c:pt>
                <c:pt idx="4104">
                  <c:v>4.7407407407407405E-2</c:v>
                </c:pt>
                <c:pt idx="4105">
                  <c:v>4.7418981481481486E-2</c:v>
                </c:pt>
                <c:pt idx="4106">
                  <c:v>4.7430555555555559E-2</c:v>
                </c:pt>
                <c:pt idx="4107">
                  <c:v>4.7442129629629626E-2</c:v>
                </c:pt>
                <c:pt idx="4108">
                  <c:v>4.7453703703703699E-2</c:v>
                </c:pt>
                <c:pt idx="4109">
                  <c:v>4.746527777777778E-2</c:v>
                </c:pt>
                <c:pt idx="4110">
                  <c:v>4.7476851851851853E-2</c:v>
                </c:pt>
                <c:pt idx="4111">
                  <c:v>4.7488425925925927E-2</c:v>
                </c:pt>
                <c:pt idx="4112">
                  <c:v>4.7500000000000007E-2</c:v>
                </c:pt>
                <c:pt idx="4113">
                  <c:v>4.7511574074074074E-2</c:v>
                </c:pt>
                <c:pt idx="4114">
                  <c:v>4.7523148148148148E-2</c:v>
                </c:pt>
                <c:pt idx="4115">
                  <c:v>4.7534722222222221E-2</c:v>
                </c:pt>
                <c:pt idx="4116">
                  <c:v>4.7546296296296302E-2</c:v>
                </c:pt>
                <c:pt idx="4117">
                  <c:v>4.7557870370370368E-2</c:v>
                </c:pt>
                <c:pt idx="4118">
                  <c:v>4.7569444444444442E-2</c:v>
                </c:pt>
                <c:pt idx="4119">
                  <c:v>4.7581018518518516E-2</c:v>
                </c:pt>
                <c:pt idx="4120">
                  <c:v>4.7592592592592596E-2</c:v>
                </c:pt>
                <c:pt idx="4121">
                  <c:v>4.760416666666667E-2</c:v>
                </c:pt>
                <c:pt idx="4122">
                  <c:v>4.7615740740740743E-2</c:v>
                </c:pt>
                <c:pt idx="4123">
                  <c:v>4.762731481481481E-2</c:v>
                </c:pt>
                <c:pt idx="4124">
                  <c:v>4.763888888888889E-2</c:v>
                </c:pt>
                <c:pt idx="4125">
                  <c:v>4.7650462962962964E-2</c:v>
                </c:pt>
                <c:pt idx="4126">
                  <c:v>4.7662037037037037E-2</c:v>
                </c:pt>
                <c:pt idx="4127">
                  <c:v>4.7673611111111104E-2</c:v>
                </c:pt>
                <c:pt idx="4128">
                  <c:v>4.7685185185185185E-2</c:v>
                </c:pt>
                <c:pt idx="4129">
                  <c:v>4.7696759259259258E-2</c:v>
                </c:pt>
                <c:pt idx="4130">
                  <c:v>4.7708333333333332E-2</c:v>
                </c:pt>
                <c:pt idx="4131">
                  <c:v>4.7719907407407412E-2</c:v>
                </c:pt>
                <c:pt idx="4132">
                  <c:v>4.7731481481481486E-2</c:v>
                </c:pt>
                <c:pt idx="4133">
                  <c:v>4.7743055555555552E-2</c:v>
                </c:pt>
                <c:pt idx="4134">
                  <c:v>4.7754629629629626E-2</c:v>
                </c:pt>
                <c:pt idx="4135">
                  <c:v>4.7766203703703707E-2</c:v>
                </c:pt>
                <c:pt idx="4136">
                  <c:v>4.777777777777778E-2</c:v>
                </c:pt>
                <c:pt idx="4137">
                  <c:v>4.7789351851851847E-2</c:v>
                </c:pt>
                <c:pt idx="4138">
                  <c:v>4.780092592592592E-2</c:v>
                </c:pt>
                <c:pt idx="4139">
                  <c:v>4.7812500000000001E-2</c:v>
                </c:pt>
                <c:pt idx="4140">
                  <c:v>4.7824074074074074E-2</c:v>
                </c:pt>
                <c:pt idx="4141">
                  <c:v>4.7835648148148148E-2</c:v>
                </c:pt>
                <c:pt idx="4142">
                  <c:v>4.7847222222222228E-2</c:v>
                </c:pt>
                <c:pt idx="4143">
                  <c:v>4.7858796296296295E-2</c:v>
                </c:pt>
                <c:pt idx="4144">
                  <c:v>4.7870370370370369E-2</c:v>
                </c:pt>
                <c:pt idx="4145">
                  <c:v>4.7881944444444442E-2</c:v>
                </c:pt>
                <c:pt idx="4146">
                  <c:v>4.7893518518518523E-2</c:v>
                </c:pt>
                <c:pt idx="4147">
                  <c:v>4.7905092592592589E-2</c:v>
                </c:pt>
                <c:pt idx="4148">
                  <c:v>4.7916666666666663E-2</c:v>
                </c:pt>
                <c:pt idx="4149">
                  <c:v>4.7928240740740737E-2</c:v>
                </c:pt>
                <c:pt idx="4150">
                  <c:v>4.7939814814814817E-2</c:v>
                </c:pt>
                <c:pt idx="4151">
                  <c:v>4.7951388888888891E-2</c:v>
                </c:pt>
                <c:pt idx="4152">
                  <c:v>4.7962962962962964E-2</c:v>
                </c:pt>
                <c:pt idx="4153">
                  <c:v>4.7974537037037045E-2</c:v>
                </c:pt>
                <c:pt idx="4154">
                  <c:v>4.7986111111111111E-2</c:v>
                </c:pt>
                <c:pt idx="4155">
                  <c:v>4.7997685185185185E-2</c:v>
                </c:pt>
                <c:pt idx="4156">
                  <c:v>4.8009259259259258E-2</c:v>
                </c:pt>
                <c:pt idx="4157">
                  <c:v>4.8020833333333339E-2</c:v>
                </c:pt>
                <c:pt idx="4158">
                  <c:v>4.8032407407407406E-2</c:v>
                </c:pt>
                <c:pt idx="4159">
                  <c:v>4.8043981481481479E-2</c:v>
                </c:pt>
                <c:pt idx="4160">
                  <c:v>4.8055555555555553E-2</c:v>
                </c:pt>
                <c:pt idx="4161">
                  <c:v>4.8067129629629633E-2</c:v>
                </c:pt>
                <c:pt idx="4162">
                  <c:v>4.8078703703703707E-2</c:v>
                </c:pt>
                <c:pt idx="4163">
                  <c:v>4.809027777777778E-2</c:v>
                </c:pt>
                <c:pt idx="4164">
                  <c:v>4.8101851851851847E-2</c:v>
                </c:pt>
                <c:pt idx="4165">
                  <c:v>4.8113425925925928E-2</c:v>
                </c:pt>
                <c:pt idx="4166">
                  <c:v>4.8125000000000001E-2</c:v>
                </c:pt>
                <c:pt idx="4167">
                  <c:v>4.8136574074074075E-2</c:v>
                </c:pt>
                <c:pt idx="4168">
                  <c:v>4.8148148148148141E-2</c:v>
                </c:pt>
                <c:pt idx="4169">
                  <c:v>4.8159722222222222E-2</c:v>
                </c:pt>
                <c:pt idx="4170">
                  <c:v>4.8171296296296295E-2</c:v>
                </c:pt>
                <c:pt idx="4171">
                  <c:v>4.8182870370370369E-2</c:v>
                </c:pt>
                <c:pt idx="4172">
                  <c:v>4.8194444444444449E-2</c:v>
                </c:pt>
                <c:pt idx="4173">
                  <c:v>4.8206018518518523E-2</c:v>
                </c:pt>
                <c:pt idx="4174">
                  <c:v>4.821759259259259E-2</c:v>
                </c:pt>
                <c:pt idx="4175">
                  <c:v>4.8229166666666663E-2</c:v>
                </c:pt>
                <c:pt idx="4176">
                  <c:v>4.8240740740740744E-2</c:v>
                </c:pt>
                <c:pt idx="4177">
                  <c:v>4.8252314814814817E-2</c:v>
                </c:pt>
                <c:pt idx="4178">
                  <c:v>4.8263888888888884E-2</c:v>
                </c:pt>
                <c:pt idx="4179">
                  <c:v>4.8275462962962958E-2</c:v>
                </c:pt>
                <c:pt idx="4180">
                  <c:v>4.8287037037037038E-2</c:v>
                </c:pt>
                <c:pt idx="4181">
                  <c:v>4.8298611111111112E-2</c:v>
                </c:pt>
                <c:pt idx="4182">
                  <c:v>4.8310185185185185E-2</c:v>
                </c:pt>
                <c:pt idx="4183">
                  <c:v>4.8321759259259266E-2</c:v>
                </c:pt>
                <c:pt idx="4184">
                  <c:v>4.8333333333333332E-2</c:v>
                </c:pt>
                <c:pt idx="4185">
                  <c:v>4.8344907407407406E-2</c:v>
                </c:pt>
                <c:pt idx="4186">
                  <c:v>4.8356481481481479E-2</c:v>
                </c:pt>
                <c:pt idx="4187">
                  <c:v>4.836805555555556E-2</c:v>
                </c:pt>
                <c:pt idx="4188">
                  <c:v>4.8379629629629627E-2</c:v>
                </c:pt>
                <c:pt idx="4189">
                  <c:v>4.83912037037037E-2</c:v>
                </c:pt>
                <c:pt idx="4190">
                  <c:v>4.8402777777777774E-2</c:v>
                </c:pt>
                <c:pt idx="4191">
                  <c:v>4.8414351851851854E-2</c:v>
                </c:pt>
                <c:pt idx="4192">
                  <c:v>4.8425925925925928E-2</c:v>
                </c:pt>
                <c:pt idx="4193">
                  <c:v>4.8437500000000001E-2</c:v>
                </c:pt>
                <c:pt idx="4194">
                  <c:v>4.8449074074074082E-2</c:v>
                </c:pt>
                <c:pt idx="4195">
                  <c:v>4.8460648148148149E-2</c:v>
                </c:pt>
                <c:pt idx="4196">
                  <c:v>4.8472222222222222E-2</c:v>
                </c:pt>
                <c:pt idx="4197">
                  <c:v>4.8483796296296296E-2</c:v>
                </c:pt>
                <c:pt idx="4198">
                  <c:v>4.8495370370370376E-2</c:v>
                </c:pt>
                <c:pt idx="4199">
                  <c:v>4.8506944444444443E-2</c:v>
                </c:pt>
                <c:pt idx="4200">
                  <c:v>4.8518518518518516E-2</c:v>
                </c:pt>
                <c:pt idx="4201">
                  <c:v>4.853009259259259E-2</c:v>
                </c:pt>
                <c:pt idx="4202">
                  <c:v>4.854166666666667E-2</c:v>
                </c:pt>
                <c:pt idx="4203">
                  <c:v>4.8553240740740744E-2</c:v>
                </c:pt>
                <c:pt idx="4204">
                  <c:v>4.8564814814814818E-2</c:v>
                </c:pt>
                <c:pt idx="4205">
                  <c:v>4.8576388888888884E-2</c:v>
                </c:pt>
                <c:pt idx="4206">
                  <c:v>4.8587962962962965E-2</c:v>
                </c:pt>
                <c:pt idx="4207">
                  <c:v>4.8599537037037038E-2</c:v>
                </c:pt>
                <c:pt idx="4208">
                  <c:v>4.8611111111111112E-2</c:v>
                </c:pt>
                <c:pt idx="4209">
                  <c:v>4.8622685185185179E-2</c:v>
                </c:pt>
                <c:pt idx="4210">
                  <c:v>4.8634259259259259E-2</c:v>
                </c:pt>
                <c:pt idx="4211">
                  <c:v>4.8645833333333333E-2</c:v>
                </c:pt>
                <c:pt idx="4212">
                  <c:v>4.8657407407407406E-2</c:v>
                </c:pt>
                <c:pt idx="4213">
                  <c:v>4.8668981481481487E-2</c:v>
                </c:pt>
                <c:pt idx="4214">
                  <c:v>4.868055555555556E-2</c:v>
                </c:pt>
                <c:pt idx="4215">
                  <c:v>4.8692129629629627E-2</c:v>
                </c:pt>
                <c:pt idx="4216">
                  <c:v>4.87037037037037E-2</c:v>
                </c:pt>
                <c:pt idx="4217">
                  <c:v>4.8715277777777781E-2</c:v>
                </c:pt>
                <c:pt idx="4218">
                  <c:v>4.8726851851851855E-2</c:v>
                </c:pt>
                <c:pt idx="4219">
                  <c:v>4.8738425925925921E-2</c:v>
                </c:pt>
                <c:pt idx="4220">
                  <c:v>4.8749999999999995E-2</c:v>
                </c:pt>
                <c:pt idx="4221">
                  <c:v>4.8761574074074075E-2</c:v>
                </c:pt>
                <c:pt idx="4222">
                  <c:v>4.8773148148148149E-2</c:v>
                </c:pt>
                <c:pt idx="4223">
                  <c:v>4.8784722222222222E-2</c:v>
                </c:pt>
                <c:pt idx="4224">
                  <c:v>4.8796296296296303E-2</c:v>
                </c:pt>
                <c:pt idx="4225">
                  <c:v>4.880787037037037E-2</c:v>
                </c:pt>
                <c:pt idx="4226">
                  <c:v>4.8819444444444443E-2</c:v>
                </c:pt>
                <c:pt idx="4227">
                  <c:v>4.8831018518518517E-2</c:v>
                </c:pt>
                <c:pt idx="4228">
                  <c:v>4.8842592592592597E-2</c:v>
                </c:pt>
                <c:pt idx="4229">
                  <c:v>4.8854166666666664E-2</c:v>
                </c:pt>
                <c:pt idx="4230">
                  <c:v>4.8865740740740737E-2</c:v>
                </c:pt>
                <c:pt idx="4231">
                  <c:v>4.8877314814814811E-2</c:v>
                </c:pt>
                <c:pt idx="4232">
                  <c:v>4.8888888888888891E-2</c:v>
                </c:pt>
                <c:pt idx="4233">
                  <c:v>4.8900462962962965E-2</c:v>
                </c:pt>
                <c:pt idx="4234">
                  <c:v>4.8912037037037039E-2</c:v>
                </c:pt>
                <c:pt idx="4235">
                  <c:v>4.8923611111111105E-2</c:v>
                </c:pt>
                <c:pt idx="4236">
                  <c:v>4.8935185185185186E-2</c:v>
                </c:pt>
                <c:pt idx="4237">
                  <c:v>4.8946759259259259E-2</c:v>
                </c:pt>
                <c:pt idx="4238">
                  <c:v>4.8958333333333333E-2</c:v>
                </c:pt>
                <c:pt idx="4239">
                  <c:v>4.8969907407407413E-2</c:v>
                </c:pt>
                <c:pt idx="4240">
                  <c:v>4.898148148148148E-2</c:v>
                </c:pt>
                <c:pt idx="4241">
                  <c:v>4.8993055555555554E-2</c:v>
                </c:pt>
                <c:pt idx="4242">
                  <c:v>4.9004629629629627E-2</c:v>
                </c:pt>
                <c:pt idx="4243">
                  <c:v>4.9016203703703708E-2</c:v>
                </c:pt>
                <c:pt idx="4244">
                  <c:v>4.9027777777777781E-2</c:v>
                </c:pt>
                <c:pt idx="4245">
                  <c:v>4.9039351851851855E-2</c:v>
                </c:pt>
                <c:pt idx="4246">
                  <c:v>4.9050925925925921E-2</c:v>
                </c:pt>
                <c:pt idx="4247">
                  <c:v>4.9062500000000002E-2</c:v>
                </c:pt>
                <c:pt idx="4248">
                  <c:v>4.9074074074074076E-2</c:v>
                </c:pt>
                <c:pt idx="4249">
                  <c:v>4.9085648148148149E-2</c:v>
                </c:pt>
                <c:pt idx="4250">
                  <c:v>4.9097222222222216E-2</c:v>
                </c:pt>
                <c:pt idx="4251">
                  <c:v>4.9108796296296296E-2</c:v>
                </c:pt>
                <c:pt idx="4252">
                  <c:v>4.912037037037037E-2</c:v>
                </c:pt>
                <c:pt idx="4253">
                  <c:v>4.9131944444444443E-2</c:v>
                </c:pt>
                <c:pt idx="4254">
                  <c:v>4.9143518518518524E-2</c:v>
                </c:pt>
                <c:pt idx="4255">
                  <c:v>4.9155092592592597E-2</c:v>
                </c:pt>
                <c:pt idx="4256">
                  <c:v>4.9166666666666664E-2</c:v>
                </c:pt>
                <c:pt idx="4257">
                  <c:v>4.9178240740740738E-2</c:v>
                </c:pt>
                <c:pt idx="4258">
                  <c:v>4.9189814814814818E-2</c:v>
                </c:pt>
                <c:pt idx="4259">
                  <c:v>4.9201388888888892E-2</c:v>
                </c:pt>
                <c:pt idx="4260">
                  <c:v>4.9212962962962958E-2</c:v>
                </c:pt>
                <c:pt idx="4261">
                  <c:v>4.9224537037037032E-2</c:v>
                </c:pt>
                <c:pt idx="4262">
                  <c:v>4.9236111111111112E-2</c:v>
                </c:pt>
                <c:pt idx="4263">
                  <c:v>4.9247685185185186E-2</c:v>
                </c:pt>
                <c:pt idx="4264">
                  <c:v>4.925925925925926E-2</c:v>
                </c:pt>
                <c:pt idx="4265">
                  <c:v>4.927083333333334E-2</c:v>
                </c:pt>
                <c:pt idx="4266">
                  <c:v>4.9282407407407407E-2</c:v>
                </c:pt>
                <c:pt idx="4267">
                  <c:v>4.929398148148148E-2</c:v>
                </c:pt>
                <c:pt idx="4268">
                  <c:v>4.9305555555555554E-2</c:v>
                </c:pt>
                <c:pt idx="4269">
                  <c:v>4.9317129629629634E-2</c:v>
                </c:pt>
                <c:pt idx="4270">
                  <c:v>4.9328703703703701E-2</c:v>
                </c:pt>
                <c:pt idx="4271">
                  <c:v>4.9340277777777775E-2</c:v>
                </c:pt>
                <c:pt idx="4272">
                  <c:v>4.9351851851851848E-2</c:v>
                </c:pt>
                <c:pt idx="4273">
                  <c:v>4.9363425925925929E-2</c:v>
                </c:pt>
                <c:pt idx="4274">
                  <c:v>4.9375000000000002E-2</c:v>
                </c:pt>
                <c:pt idx="4275">
                  <c:v>4.9386574074074076E-2</c:v>
                </c:pt>
                <c:pt idx="4276">
                  <c:v>4.9398148148148142E-2</c:v>
                </c:pt>
                <c:pt idx="4277">
                  <c:v>4.9409722222222223E-2</c:v>
                </c:pt>
                <c:pt idx="4278">
                  <c:v>4.9421296296296297E-2</c:v>
                </c:pt>
                <c:pt idx="4279">
                  <c:v>4.943287037037037E-2</c:v>
                </c:pt>
                <c:pt idx="4280">
                  <c:v>4.9444444444444437E-2</c:v>
                </c:pt>
                <c:pt idx="4281">
                  <c:v>4.9456018518518517E-2</c:v>
                </c:pt>
                <c:pt idx="4282">
                  <c:v>4.9467592592592591E-2</c:v>
                </c:pt>
                <c:pt idx="4283">
                  <c:v>4.9479166666666664E-2</c:v>
                </c:pt>
                <c:pt idx="4284">
                  <c:v>4.9490740740740745E-2</c:v>
                </c:pt>
                <c:pt idx="4285">
                  <c:v>4.9502314814814818E-2</c:v>
                </c:pt>
                <c:pt idx="4286">
                  <c:v>4.9513888888888892E-2</c:v>
                </c:pt>
                <c:pt idx="4287">
                  <c:v>4.9525462962962959E-2</c:v>
                </c:pt>
                <c:pt idx="4288">
                  <c:v>4.9537037037037039E-2</c:v>
                </c:pt>
                <c:pt idx="4289">
                  <c:v>4.9548611111111113E-2</c:v>
                </c:pt>
                <c:pt idx="4290">
                  <c:v>4.9560185185185186E-2</c:v>
                </c:pt>
                <c:pt idx="4291">
                  <c:v>4.9571759259259253E-2</c:v>
                </c:pt>
                <c:pt idx="4292">
                  <c:v>4.9583333333333333E-2</c:v>
                </c:pt>
                <c:pt idx="4293">
                  <c:v>4.9594907407407407E-2</c:v>
                </c:pt>
                <c:pt idx="4294">
                  <c:v>4.9606481481481481E-2</c:v>
                </c:pt>
                <c:pt idx="4295">
                  <c:v>4.9618055555555561E-2</c:v>
                </c:pt>
                <c:pt idx="4296">
                  <c:v>4.9629629629629635E-2</c:v>
                </c:pt>
                <c:pt idx="4297">
                  <c:v>4.9641203703703701E-2</c:v>
                </c:pt>
                <c:pt idx="4298">
                  <c:v>4.9652777777777775E-2</c:v>
                </c:pt>
                <c:pt idx="4299">
                  <c:v>4.9664351851851855E-2</c:v>
                </c:pt>
                <c:pt idx="4300">
                  <c:v>4.9675925925925929E-2</c:v>
                </c:pt>
                <c:pt idx="4301">
                  <c:v>4.9687499999999996E-2</c:v>
                </c:pt>
                <c:pt idx="4302">
                  <c:v>4.9699074074074069E-2</c:v>
                </c:pt>
                <c:pt idx="4303">
                  <c:v>4.971064814814815E-2</c:v>
                </c:pt>
                <c:pt idx="4304">
                  <c:v>4.9722222222222223E-2</c:v>
                </c:pt>
                <c:pt idx="4305">
                  <c:v>4.9733796296296297E-2</c:v>
                </c:pt>
                <c:pt idx="4306">
                  <c:v>4.9745370370370377E-2</c:v>
                </c:pt>
                <c:pt idx="4307">
                  <c:v>4.9756944444444444E-2</c:v>
                </c:pt>
                <c:pt idx="4308">
                  <c:v>4.9768518518518517E-2</c:v>
                </c:pt>
                <c:pt idx="4309">
                  <c:v>4.9780092592592591E-2</c:v>
                </c:pt>
                <c:pt idx="4310">
                  <c:v>4.9791666666666672E-2</c:v>
                </c:pt>
                <c:pt idx="4311">
                  <c:v>4.9803240740740738E-2</c:v>
                </c:pt>
                <c:pt idx="4312">
                  <c:v>4.9814814814814812E-2</c:v>
                </c:pt>
                <c:pt idx="4313">
                  <c:v>4.9826388888888885E-2</c:v>
                </c:pt>
                <c:pt idx="4314">
                  <c:v>4.9837962962962966E-2</c:v>
                </c:pt>
                <c:pt idx="4315">
                  <c:v>4.9849537037037039E-2</c:v>
                </c:pt>
                <c:pt idx="4316">
                  <c:v>4.9861111111111113E-2</c:v>
                </c:pt>
                <c:pt idx="4317">
                  <c:v>4.987268518518518E-2</c:v>
                </c:pt>
                <c:pt idx="4318">
                  <c:v>4.988425925925926E-2</c:v>
                </c:pt>
                <c:pt idx="4319">
                  <c:v>4.9895833333333334E-2</c:v>
                </c:pt>
                <c:pt idx="4320">
                  <c:v>4.9907407407407407E-2</c:v>
                </c:pt>
                <c:pt idx="4321">
                  <c:v>4.9918981481481474E-2</c:v>
                </c:pt>
                <c:pt idx="4322">
                  <c:v>4.9930555555555554E-2</c:v>
                </c:pt>
                <c:pt idx="4323">
                  <c:v>4.9942129629629628E-2</c:v>
                </c:pt>
                <c:pt idx="4324">
                  <c:v>4.9953703703703702E-2</c:v>
                </c:pt>
                <c:pt idx="4325">
                  <c:v>4.9965277777777782E-2</c:v>
                </c:pt>
                <c:pt idx="4326">
                  <c:v>4.9976851851851856E-2</c:v>
                </c:pt>
                <c:pt idx="4327">
                  <c:v>4.9988425925925922E-2</c:v>
                </c:pt>
                <c:pt idx="4328">
                  <c:v>4.9999999999999996E-2</c:v>
                </c:pt>
                <c:pt idx="4329">
                  <c:v>5.0011574074074076E-2</c:v>
                </c:pt>
                <c:pt idx="4330">
                  <c:v>5.002314814814815E-2</c:v>
                </c:pt>
                <c:pt idx="4331">
                  <c:v>5.0034722222222223E-2</c:v>
                </c:pt>
                <c:pt idx="4332">
                  <c:v>5.004629629629629E-2</c:v>
                </c:pt>
                <c:pt idx="4333">
                  <c:v>5.0057870370370371E-2</c:v>
                </c:pt>
                <c:pt idx="4334">
                  <c:v>5.0069444444444444E-2</c:v>
                </c:pt>
                <c:pt idx="4335">
                  <c:v>5.0081018518518518E-2</c:v>
                </c:pt>
                <c:pt idx="4336">
                  <c:v>5.0092592592592598E-2</c:v>
                </c:pt>
                <c:pt idx="4337">
                  <c:v>5.0104166666666672E-2</c:v>
                </c:pt>
                <c:pt idx="4338">
                  <c:v>5.0115740740740738E-2</c:v>
                </c:pt>
                <c:pt idx="4339">
                  <c:v>5.0127314814814812E-2</c:v>
                </c:pt>
                <c:pt idx="4340">
                  <c:v>5.0138888888888893E-2</c:v>
                </c:pt>
                <c:pt idx="4341">
                  <c:v>5.0150462962962966E-2</c:v>
                </c:pt>
                <c:pt idx="4342">
                  <c:v>5.0162037037037033E-2</c:v>
                </c:pt>
                <c:pt idx="4343">
                  <c:v>5.0173611111111106E-2</c:v>
                </c:pt>
                <c:pt idx="4344">
                  <c:v>5.0185185185185187E-2</c:v>
                </c:pt>
                <c:pt idx="4345">
                  <c:v>5.019675925925926E-2</c:v>
                </c:pt>
                <c:pt idx="4346">
                  <c:v>5.0208333333333334E-2</c:v>
                </c:pt>
                <c:pt idx="4347">
                  <c:v>5.0219907407407414E-2</c:v>
                </c:pt>
                <c:pt idx="4348">
                  <c:v>5.0231481481481481E-2</c:v>
                </c:pt>
                <c:pt idx="4349">
                  <c:v>5.0243055555555555E-2</c:v>
                </c:pt>
                <c:pt idx="4350">
                  <c:v>5.0254629629629628E-2</c:v>
                </c:pt>
                <c:pt idx="4351">
                  <c:v>5.0266203703703709E-2</c:v>
                </c:pt>
                <c:pt idx="4352">
                  <c:v>5.0277777777777775E-2</c:v>
                </c:pt>
                <c:pt idx="4353">
                  <c:v>5.0289351851851849E-2</c:v>
                </c:pt>
                <c:pt idx="4354">
                  <c:v>5.0300925925925923E-2</c:v>
                </c:pt>
                <c:pt idx="4355">
                  <c:v>5.0312500000000003E-2</c:v>
                </c:pt>
                <c:pt idx="4356">
                  <c:v>5.0324074074074077E-2</c:v>
                </c:pt>
                <c:pt idx="4357">
                  <c:v>5.033564814814815E-2</c:v>
                </c:pt>
                <c:pt idx="4358">
                  <c:v>5.0347222222222217E-2</c:v>
                </c:pt>
                <c:pt idx="4359">
                  <c:v>5.0358796296296297E-2</c:v>
                </c:pt>
                <c:pt idx="4360">
                  <c:v>5.0370370370370371E-2</c:v>
                </c:pt>
                <c:pt idx="4361">
                  <c:v>5.0381944444444444E-2</c:v>
                </c:pt>
                <c:pt idx="4362">
                  <c:v>5.0393518518518511E-2</c:v>
                </c:pt>
                <c:pt idx="4363">
                  <c:v>5.0405092592592592E-2</c:v>
                </c:pt>
                <c:pt idx="4364">
                  <c:v>5.0416666666666665E-2</c:v>
                </c:pt>
                <c:pt idx="4365">
                  <c:v>5.0428240740740739E-2</c:v>
                </c:pt>
                <c:pt idx="4366">
                  <c:v>5.0439814814814819E-2</c:v>
                </c:pt>
                <c:pt idx="4367">
                  <c:v>5.0451388888888893E-2</c:v>
                </c:pt>
                <c:pt idx="4368">
                  <c:v>5.0462962962962959E-2</c:v>
                </c:pt>
                <c:pt idx="4369">
                  <c:v>5.0474537037037033E-2</c:v>
                </c:pt>
                <c:pt idx="4370">
                  <c:v>5.0486111111111114E-2</c:v>
                </c:pt>
                <c:pt idx="4371">
                  <c:v>5.0497685185185187E-2</c:v>
                </c:pt>
                <c:pt idx="4372">
                  <c:v>5.0509259259259254E-2</c:v>
                </c:pt>
                <c:pt idx="4373">
                  <c:v>5.0520833333333327E-2</c:v>
                </c:pt>
                <c:pt idx="4374">
                  <c:v>5.0532407407407408E-2</c:v>
                </c:pt>
                <c:pt idx="4375">
                  <c:v>5.0543981481481481E-2</c:v>
                </c:pt>
                <c:pt idx="4376">
                  <c:v>5.0555555555555555E-2</c:v>
                </c:pt>
                <c:pt idx="4377">
                  <c:v>5.0567129629629635E-2</c:v>
                </c:pt>
                <c:pt idx="4378">
                  <c:v>5.0578703703703709E-2</c:v>
                </c:pt>
                <c:pt idx="4379">
                  <c:v>5.0590277777777776E-2</c:v>
                </c:pt>
                <c:pt idx="4380">
                  <c:v>5.0601851851851849E-2</c:v>
                </c:pt>
                <c:pt idx="4381">
                  <c:v>5.061342592592593E-2</c:v>
                </c:pt>
                <c:pt idx="4382">
                  <c:v>5.0625000000000003E-2</c:v>
                </c:pt>
                <c:pt idx="4383">
                  <c:v>5.063657407407407E-2</c:v>
                </c:pt>
                <c:pt idx="4384">
                  <c:v>5.0648148148148144E-2</c:v>
                </c:pt>
                <c:pt idx="4385">
                  <c:v>5.0659722222222224E-2</c:v>
                </c:pt>
                <c:pt idx="4386">
                  <c:v>5.0671296296296298E-2</c:v>
                </c:pt>
                <c:pt idx="4387">
                  <c:v>5.0682870370370371E-2</c:v>
                </c:pt>
                <c:pt idx="4388">
                  <c:v>5.0694444444444452E-2</c:v>
                </c:pt>
                <c:pt idx="4389">
                  <c:v>5.0706018518518518E-2</c:v>
                </c:pt>
                <c:pt idx="4390">
                  <c:v>5.0717592592592592E-2</c:v>
                </c:pt>
                <c:pt idx="4391">
                  <c:v>5.0729166666666665E-2</c:v>
                </c:pt>
                <c:pt idx="4392">
                  <c:v>5.0740740740740746E-2</c:v>
                </c:pt>
                <c:pt idx="4393">
                  <c:v>5.0752314814814813E-2</c:v>
                </c:pt>
                <c:pt idx="4394">
                  <c:v>5.0763888888888886E-2</c:v>
                </c:pt>
                <c:pt idx="4395">
                  <c:v>5.077546296296296E-2</c:v>
                </c:pt>
                <c:pt idx="4396">
                  <c:v>5.078703703703704E-2</c:v>
                </c:pt>
                <c:pt idx="4397">
                  <c:v>5.0798611111111114E-2</c:v>
                </c:pt>
                <c:pt idx="4398">
                  <c:v>5.0810185185185187E-2</c:v>
                </c:pt>
                <c:pt idx="4399">
                  <c:v>5.0821759259259254E-2</c:v>
                </c:pt>
                <c:pt idx="4400">
                  <c:v>5.0833333333333335E-2</c:v>
                </c:pt>
                <c:pt idx="4401">
                  <c:v>5.0844907407407408E-2</c:v>
                </c:pt>
                <c:pt idx="4402">
                  <c:v>5.0856481481481482E-2</c:v>
                </c:pt>
                <c:pt idx="4403">
                  <c:v>5.0868055555555548E-2</c:v>
                </c:pt>
                <c:pt idx="4404">
                  <c:v>5.0879629629629629E-2</c:v>
                </c:pt>
                <c:pt idx="4405">
                  <c:v>5.0891203703703702E-2</c:v>
                </c:pt>
                <c:pt idx="4406">
                  <c:v>5.0902777777777776E-2</c:v>
                </c:pt>
                <c:pt idx="4407">
                  <c:v>5.0914351851851856E-2</c:v>
                </c:pt>
                <c:pt idx="4408">
                  <c:v>5.092592592592593E-2</c:v>
                </c:pt>
                <c:pt idx="4409">
                  <c:v>5.0937499999999997E-2</c:v>
                </c:pt>
                <c:pt idx="4410">
                  <c:v>5.094907407407407E-2</c:v>
                </c:pt>
                <c:pt idx="4411">
                  <c:v>5.0960648148148151E-2</c:v>
                </c:pt>
                <c:pt idx="4412">
                  <c:v>5.0972222222222224E-2</c:v>
                </c:pt>
                <c:pt idx="4413">
                  <c:v>5.0983796296296291E-2</c:v>
                </c:pt>
                <c:pt idx="4414">
                  <c:v>5.0995370370370365E-2</c:v>
                </c:pt>
                <c:pt idx="4415">
                  <c:v>5.1006944444444445E-2</c:v>
                </c:pt>
                <c:pt idx="4416">
                  <c:v>5.1018518518518519E-2</c:v>
                </c:pt>
                <c:pt idx="4417">
                  <c:v>5.1030092592592592E-2</c:v>
                </c:pt>
                <c:pt idx="4418">
                  <c:v>5.1041666666666673E-2</c:v>
                </c:pt>
                <c:pt idx="4419">
                  <c:v>5.1053240740740746E-2</c:v>
                </c:pt>
                <c:pt idx="4420">
                  <c:v>5.1064814814814813E-2</c:v>
                </c:pt>
                <c:pt idx="4421">
                  <c:v>5.1076388888888886E-2</c:v>
                </c:pt>
                <c:pt idx="4422">
                  <c:v>5.1087962962962967E-2</c:v>
                </c:pt>
                <c:pt idx="4423">
                  <c:v>5.1099537037037041E-2</c:v>
                </c:pt>
                <c:pt idx="4424">
                  <c:v>5.1111111111111107E-2</c:v>
                </c:pt>
                <c:pt idx="4425">
                  <c:v>5.1122685185185181E-2</c:v>
                </c:pt>
                <c:pt idx="4426">
                  <c:v>5.1134259259259261E-2</c:v>
                </c:pt>
                <c:pt idx="4427">
                  <c:v>5.1145833333333335E-2</c:v>
                </c:pt>
                <c:pt idx="4428">
                  <c:v>5.1157407407407408E-2</c:v>
                </c:pt>
                <c:pt idx="4429">
                  <c:v>5.1168981481481489E-2</c:v>
                </c:pt>
                <c:pt idx="4430">
                  <c:v>5.1180555555555556E-2</c:v>
                </c:pt>
                <c:pt idx="4431">
                  <c:v>5.1192129629629629E-2</c:v>
                </c:pt>
                <c:pt idx="4432">
                  <c:v>5.1203703703703703E-2</c:v>
                </c:pt>
                <c:pt idx="4433">
                  <c:v>5.1215277777777783E-2</c:v>
                </c:pt>
                <c:pt idx="4434">
                  <c:v>5.122685185185185E-2</c:v>
                </c:pt>
                <c:pt idx="4435">
                  <c:v>5.1238425925925923E-2</c:v>
                </c:pt>
                <c:pt idx="4436">
                  <c:v>5.1249999999999997E-2</c:v>
                </c:pt>
                <c:pt idx="4437">
                  <c:v>5.1261574074074077E-2</c:v>
                </c:pt>
                <c:pt idx="4438">
                  <c:v>5.1273148148148151E-2</c:v>
                </c:pt>
                <c:pt idx="4439">
                  <c:v>5.1284722222222225E-2</c:v>
                </c:pt>
                <c:pt idx="4440">
                  <c:v>5.1296296296296291E-2</c:v>
                </c:pt>
                <c:pt idx="4441">
                  <c:v>5.1296296296296291E-2</c:v>
                </c:pt>
                <c:pt idx="4442">
                  <c:v>5.1319444444444445E-2</c:v>
                </c:pt>
                <c:pt idx="4443">
                  <c:v>5.1319444444444445E-2</c:v>
                </c:pt>
                <c:pt idx="4444">
                  <c:v>5.1331018518518519E-2</c:v>
                </c:pt>
                <c:pt idx="4445">
                  <c:v>5.1342592592592586E-2</c:v>
                </c:pt>
                <c:pt idx="4446">
                  <c:v>5.1354166666666666E-2</c:v>
                </c:pt>
                <c:pt idx="4447">
                  <c:v>5.136574074074074E-2</c:v>
                </c:pt>
                <c:pt idx="4448">
                  <c:v>5.1377314814814813E-2</c:v>
                </c:pt>
                <c:pt idx="4449">
                  <c:v>5.1388888888888894E-2</c:v>
                </c:pt>
                <c:pt idx="4450">
                  <c:v>5.1400462962962967E-2</c:v>
                </c:pt>
                <c:pt idx="4451">
                  <c:v>5.1412037037037034E-2</c:v>
                </c:pt>
                <c:pt idx="4452">
                  <c:v>5.1423611111111107E-2</c:v>
                </c:pt>
                <c:pt idx="4453">
                  <c:v>5.1435185185185188E-2</c:v>
                </c:pt>
                <c:pt idx="4454">
                  <c:v>5.1446759259259262E-2</c:v>
                </c:pt>
                <c:pt idx="4455">
                  <c:v>5.1458333333333328E-2</c:v>
                </c:pt>
                <c:pt idx="4456">
                  <c:v>5.1469907407407402E-2</c:v>
                </c:pt>
                <c:pt idx="4457">
                  <c:v>5.1481481481481482E-2</c:v>
                </c:pt>
                <c:pt idx="4458">
                  <c:v>5.1493055555555556E-2</c:v>
                </c:pt>
                <c:pt idx="4459">
                  <c:v>5.1504629629629629E-2</c:v>
                </c:pt>
                <c:pt idx="4460">
                  <c:v>5.151620370370371E-2</c:v>
                </c:pt>
                <c:pt idx="4461">
                  <c:v>5.1527777777777777E-2</c:v>
                </c:pt>
                <c:pt idx="4462">
                  <c:v>5.153935185185185E-2</c:v>
                </c:pt>
                <c:pt idx="4463">
                  <c:v>5.1550925925925924E-2</c:v>
                </c:pt>
                <c:pt idx="4464">
                  <c:v>5.1562500000000004E-2</c:v>
                </c:pt>
                <c:pt idx="4465">
                  <c:v>5.1574074074074078E-2</c:v>
                </c:pt>
                <c:pt idx="4466">
                  <c:v>5.1585648148148144E-2</c:v>
                </c:pt>
                <c:pt idx="4467">
                  <c:v>5.1597222222222218E-2</c:v>
                </c:pt>
                <c:pt idx="4468">
                  <c:v>5.1608796296296298E-2</c:v>
                </c:pt>
                <c:pt idx="4469">
                  <c:v>5.1620370370370372E-2</c:v>
                </c:pt>
                <c:pt idx="4470">
                  <c:v>5.1631944444444446E-2</c:v>
                </c:pt>
                <c:pt idx="4471">
                  <c:v>5.1643518518518526E-2</c:v>
                </c:pt>
                <c:pt idx="4472">
                  <c:v>5.1655092592592593E-2</c:v>
                </c:pt>
                <c:pt idx="4473">
                  <c:v>5.1666666666666666E-2</c:v>
                </c:pt>
                <c:pt idx="4474">
                  <c:v>5.167824074074074E-2</c:v>
                </c:pt>
                <c:pt idx="4475">
                  <c:v>5.168981481481482E-2</c:v>
                </c:pt>
                <c:pt idx="4476">
                  <c:v>5.1701388888888887E-2</c:v>
                </c:pt>
                <c:pt idx="4477">
                  <c:v>5.1712962962962961E-2</c:v>
                </c:pt>
                <c:pt idx="4478">
                  <c:v>5.1724537037037034E-2</c:v>
                </c:pt>
                <c:pt idx="4479">
                  <c:v>5.1736111111111115E-2</c:v>
                </c:pt>
                <c:pt idx="4480">
                  <c:v>5.1747685185185188E-2</c:v>
                </c:pt>
                <c:pt idx="4481">
                  <c:v>5.1759259259259262E-2</c:v>
                </c:pt>
                <c:pt idx="4482">
                  <c:v>5.1770833333333328E-2</c:v>
                </c:pt>
                <c:pt idx="4483">
                  <c:v>5.1782407407407409E-2</c:v>
                </c:pt>
                <c:pt idx="4484">
                  <c:v>5.1793981481481483E-2</c:v>
                </c:pt>
                <c:pt idx="4485">
                  <c:v>5.1805555555555556E-2</c:v>
                </c:pt>
                <c:pt idx="4486">
                  <c:v>5.1817129629629623E-2</c:v>
                </c:pt>
                <c:pt idx="4487">
                  <c:v>5.1828703703703703E-2</c:v>
                </c:pt>
                <c:pt idx="4488">
                  <c:v>5.1840277777777777E-2</c:v>
                </c:pt>
                <c:pt idx="4489">
                  <c:v>5.185185185185185E-2</c:v>
                </c:pt>
                <c:pt idx="4490">
                  <c:v>5.1863425925925931E-2</c:v>
                </c:pt>
                <c:pt idx="4491">
                  <c:v>5.1875000000000004E-2</c:v>
                </c:pt>
                <c:pt idx="4492">
                  <c:v>5.1886574074074071E-2</c:v>
                </c:pt>
                <c:pt idx="4493">
                  <c:v>5.1898148148148145E-2</c:v>
                </c:pt>
                <c:pt idx="4494">
                  <c:v>5.1909722222222225E-2</c:v>
                </c:pt>
                <c:pt idx="4495">
                  <c:v>5.1921296296296299E-2</c:v>
                </c:pt>
                <c:pt idx="4496">
                  <c:v>5.1932870370370365E-2</c:v>
                </c:pt>
                <c:pt idx="4497">
                  <c:v>5.1944444444444439E-2</c:v>
                </c:pt>
                <c:pt idx="4498">
                  <c:v>5.1956018518518519E-2</c:v>
                </c:pt>
                <c:pt idx="4499">
                  <c:v>5.1967592592592593E-2</c:v>
                </c:pt>
                <c:pt idx="4500">
                  <c:v>5.1979166666666667E-2</c:v>
                </c:pt>
                <c:pt idx="4501">
                  <c:v>5.1990740740740747E-2</c:v>
                </c:pt>
                <c:pt idx="4502">
                  <c:v>5.2002314814814814E-2</c:v>
                </c:pt>
                <c:pt idx="4503">
                  <c:v>5.2013888888888887E-2</c:v>
                </c:pt>
                <c:pt idx="4504">
                  <c:v>5.2025462962962961E-2</c:v>
                </c:pt>
                <c:pt idx="4505">
                  <c:v>5.2037037037037041E-2</c:v>
                </c:pt>
                <c:pt idx="4506">
                  <c:v>5.2048611111111108E-2</c:v>
                </c:pt>
                <c:pt idx="4507">
                  <c:v>5.2060185185185182E-2</c:v>
                </c:pt>
                <c:pt idx="4508">
                  <c:v>5.2071759259259255E-2</c:v>
                </c:pt>
                <c:pt idx="4509">
                  <c:v>5.2083333333333336E-2</c:v>
                </c:pt>
                <c:pt idx="4510">
                  <c:v>5.2094907407407409E-2</c:v>
                </c:pt>
                <c:pt idx="4511">
                  <c:v>5.2106481481481483E-2</c:v>
                </c:pt>
                <c:pt idx="4512">
                  <c:v>5.2118055555555563E-2</c:v>
                </c:pt>
                <c:pt idx="4513">
                  <c:v>5.212962962962963E-2</c:v>
                </c:pt>
                <c:pt idx="4514">
                  <c:v>5.2141203703703703E-2</c:v>
                </c:pt>
                <c:pt idx="4515">
                  <c:v>5.2152777777777777E-2</c:v>
                </c:pt>
                <c:pt idx="4516">
                  <c:v>5.2164351851851858E-2</c:v>
                </c:pt>
                <c:pt idx="4517">
                  <c:v>5.2175925925925924E-2</c:v>
                </c:pt>
                <c:pt idx="4518">
                  <c:v>5.2187499999999998E-2</c:v>
                </c:pt>
                <c:pt idx="4519">
                  <c:v>5.2199074074074071E-2</c:v>
                </c:pt>
                <c:pt idx="4520">
                  <c:v>5.2210648148148152E-2</c:v>
                </c:pt>
                <c:pt idx="4521">
                  <c:v>5.2222222222222225E-2</c:v>
                </c:pt>
                <c:pt idx="4522">
                  <c:v>5.2233796296296299E-2</c:v>
                </c:pt>
                <c:pt idx="4523">
                  <c:v>5.2245370370370366E-2</c:v>
                </c:pt>
                <c:pt idx="4524">
                  <c:v>5.2256944444444446E-2</c:v>
                </c:pt>
                <c:pt idx="4525">
                  <c:v>5.226851851851852E-2</c:v>
                </c:pt>
                <c:pt idx="4526">
                  <c:v>5.2280092592592593E-2</c:v>
                </c:pt>
                <c:pt idx="4527">
                  <c:v>5.229166666666666E-2</c:v>
                </c:pt>
                <c:pt idx="4528">
                  <c:v>5.230324074074074E-2</c:v>
                </c:pt>
                <c:pt idx="4529">
                  <c:v>5.2314814814814814E-2</c:v>
                </c:pt>
                <c:pt idx="4530">
                  <c:v>5.2326388888888888E-2</c:v>
                </c:pt>
                <c:pt idx="4531">
                  <c:v>5.2337962962962968E-2</c:v>
                </c:pt>
                <c:pt idx="4532">
                  <c:v>5.2349537037037042E-2</c:v>
                </c:pt>
                <c:pt idx="4533">
                  <c:v>5.2361111111111108E-2</c:v>
                </c:pt>
                <c:pt idx="4534">
                  <c:v>5.2372685185185182E-2</c:v>
                </c:pt>
                <c:pt idx="4535">
                  <c:v>5.2384259259259262E-2</c:v>
                </c:pt>
                <c:pt idx="4536">
                  <c:v>5.2395833333333336E-2</c:v>
                </c:pt>
                <c:pt idx="4537">
                  <c:v>5.2407407407407403E-2</c:v>
                </c:pt>
                <c:pt idx="4538">
                  <c:v>5.2418981481481476E-2</c:v>
                </c:pt>
                <c:pt idx="4539">
                  <c:v>5.2430555555555557E-2</c:v>
                </c:pt>
                <c:pt idx="4540">
                  <c:v>5.244212962962963E-2</c:v>
                </c:pt>
                <c:pt idx="4541">
                  <c:v>5.2453703703703704E-2</c:v>
                </c:pt>
                <c:pt idx="4542">
                  <c:v>5.2465277777777784E-2</c:v>
                </c:pt>
                <c:pt idx="4543">
                  <c:v>5.2476851851851851E-2</c:v>
                </c:pt>
                <c:pt idx="4544">
                  <c:v>5.2488425925925924E-2</c:v>
                </c:pt>
                <c:pt idx="4545">
                  <c:v>5.2499999999999998E-2</c:v>
                </c:pt>
                <c:pt idx="4546">
                  <c:v>5.2511574074074079E-2</c:v>
                </c:pt>
                <c:pt idx="4547">
                  <c:v>5.2523148148148145E-2</c:v>
                </c:pt>
                <c:pt idx="4548">
                  <c:v>5.2534722222222219E-2</c:v>
                </c:pt>
                <c:pt idx="4549">
                  <c:v>5.2546296296296292E-2</c:v>
                </c:pt>
                <c:pt idx="4550">
                  <c:v>5.2557870370370373E-2</c:v>
                </c:pt>
                <c:pt idx="4551">
                  <c:v>5.2569444444444446E-2</c:v>
                </c:pt>
                <c:pt idx="4552">
                  <c:v>5.258101851851852E-2</c:v>
                </c:pt>
                <c:pt idx="4553">
                  <c:v>5.2592592592592587E-2</c:v>
                </c:pt>
                <c:pt idx="4554">
                  <c:v>5.2604166666666667E-2</c:v>
                </c:pt>
                <c:pt idx="4555">
                  <c:v>5.2615740740740741E-2</c:v>
                </c:pt>
                <c:pt idx="4556">
                  <c:v>5.2627314814814814E-2</c:v>
                </c:pt>
                <c:pt idx="4557">
                  <c:v>5.2638888888888895E-2</c:v>
                </c:pt>
                <c:pt idx="4558">
                  <c:v>5.2650462962962961E-2</c:v>
                </c:pt>
                <c:pt idx="4559">
                  <c:v>5.2662037037037035E-2</c:v>
                </c:pt>
                <c:pt idx="4560">
                  <c:v>5.2673611111111109E-2</c:v>
                </c:pt>
                <c:pt idx="4561">
                  <c:v>5.2685185185185189E-2</c:v>
                </c:pt>
                <c:pt idx="4562">
                  <c:v>5.2696759259259263E-2</c:v>
                </c:pt>
                <c:pt idx="4563">
                  <c:v>5.2708333333333336E-2</c:v>
                </c:pt>
                <c:pt idx="4564">
                  <c:v>5.2719907407407403E-2</c:v>
                </c:pt>
                <c:pt idx="4565">
                  <c:v>5.2731481481481483E-2</c:v>
                </c:pt>
                <c:pt idx="4566">
                  <c:v>5.2743055555555557E-2</c:v>
                </c:pt>
                <c:pt idx="4567">
                  <c:v>5.275462962962963E-2</c:v>
                </c:pt>
                <c:pt idx="4568">
                  <c:v>5.2766203703703697E-2</c:v>
                </c:pt>
                <c:pt idx="4569">
                  <c:v>5.2777777777777778E-2</c:v>
                </c:pt>
                <c:pt idx="4570">
                  <c:v>5.2789351851851851E-2</c:v>
                </c:pt>
                <c:pt idx="4571">
                  <c:v>5.2800925925925925E-2</c:v>
                </c:pt>
                <c:pt idx="4572">
                  <c:v>5.2812500000000005E-2</c:v>
                </c:pt>
                <c:pt idx="4573">
                  <c:v>5.2824074074074079E-2</c:v>
                </c:pt>
                <c:pt idx="4574">
                  <c:v>5.2835648148148145E-2</c:v>
                </c:pt>
                <c:pt idx="4575">
                  <c:v>5.2847222222222219E-2</c:v>
                </c:pt>
                <c:pt idx="4576">
                  <c:v>5.28587962962963E-2</c:v>
                </c:pt>
                <c:pt idx="4577">
                  <c:v>5.2870370370370373E-2</c:v>
                </c:pt>
                <c:pt idx="4578">
                  <c:v>5.288194444444444E-2</c:v>
                </c:pt>
                <c:pt idx="4579">
                  <c:v>5.2893518518518513E-2</c:v>
                </c:pt>
                <c:pt idx="4580">
                  <c:v>5.2905092592592594E-2</c:v>
                </c:pt>
                <c:pt idx="4581">
                  <c:v>5.2916666666666667E-2</c:v>
                </c:pt>
                <c:pt idx="4582">
                  <c:v>5.2928240740740741E-2</c:v>
                </c:pt>
                <c:pt idx="4583">
                  <c:v>5.2939814814814821E-2</c:v>
                </c:pt>
                <c:pt idx="4584">
                  <c:v>5.2951388888888888E-2</c:v>
                </c:pt>
                <c:pt idx="4585">
                  <c:v>5.2962962962962962E-2</c:v>
                </c:pt>
                <c:pt idx="4586">
                  <c:v>5.2974537037037035E-2</c:v>
                </c:pt>
                <c:pt idx="4587">
                  <c:v>5.2986111111111116E-2</c:v>
                </c:pt>
                <c:pt idx="4588">
                  <c:v>5.2997685185185182E-2</c:v>
                </c:pt>
                <c:pt idx="4589">
                  <c:v>5.3009259259259256E-2</c:v>
                </c:pt>
                <c:pt idx="4590">
                  <c:v>5.302083333333333E-2</c:v>
                </c:pt>
                <c:pt idx="4591">
                  <c:v>5.303240740740741E-2</c:v>
                </c:pt>
                <c:pt idx="4592">
                  <c:v>5.3043981481481484E-2</c:v>
                </c:pt>
                <c:pt idx="4593">
                  <c:v>5.3055555555555557E-2</c:v>
                </c:pt>
                <c:pt idx="4594">
                  <c:v>5.3067129629629638E-2</c:v>
                </c:pt>
                <c:pt idx="4595">
                  <c:v>5.3078703703703704E-2</c:v>
                </c:pt>
                <c:pt idx="4596">
                  <c:v>5.3090277777777778E-2</c:v>
                </c:pt>
                <c:pt idx="4597">
                  <c:v>5.3101851851851851E-2</c:v>
                </c:pt>
                <c:pt idx="4598">
                  <c:v>5.3113425925925932E-2</c:v>
                </c:pt>
                <c:pt idx="4599">
                  <c:v>5.3124999999999999E-2</c:v>
                </c:pt>
                <c:pt idx="4600">
                  <c:v>5.3136574074074072E-2</c:v>
                </c:pt>
                <c:pt idx="4601">
                  <c:v>5.3148148148148146E-2</c:v>
                </c:pt>
                <c:pt idx="4602">
                  <c:v>5.3159722222222226E-2</c:v>
                </c:pt>
                <c:pt idx="4603">
                  <c:v>5.31712962962963E-2</c:v>
                </c:pt>
                <c:pt idx="4604">
                  <c:v>5.3182870370370366E-2</c:v>
                </c:pt>
                <c:pt idx="4605">
                  <c:v>5.319444444444444E-2</c:v>
                </c:pt>
                <c:pt idx="4606">
                  <c:v>5.3206018518518521E-2</c:v>
                </c:pt>
                <c:pt idx="4607">
                  <c:v>5.3217592592592594E-2</c:v>
                </c:pt>
                <c:pt idx="4608">
                  <c:v>5.3229166666666661E-2</c:v>
                </c:pt>
                <c:pt idx="4609">
                  <c:v>5.3240740740740734E-2</c:v>
                </c:pt>
                <c:pt idx="4610">
                  <c:v>5.3252314814814815E-2</c:v>
                </c:pt>
                <c:pt idx="4611">
                  <c:v>5.3263888888888888E-2</c:v>
                </c:pt>
                <c:pt idx="4612">
                  <c:v>5.3275462962962962E-2</c:v>
                </c:pt>
                <c:pt idx="4613">
                  <c:v>5.3287037037037042E-2</c:v>
                </c:pt>
                <c:pt idx="4614">
                  <c:v>5.3298611111111116E-2</c:v>
                </c:pt>
                <c:pt idx="4615">
                  <c:v>5.3310185185185183E-2</c:v>
                </c:pt>
                <c:pt idx="4616">
                  <c:v>5.3321759259259256E-2</c:v>
                </c:pt>
                <c:pt idx="4617">
                  <c:v>5.3333333333333337E-2</c:v>
                </c:pt>
                <c:pt idx="4618">
                  <c:v>5.334490740740741E-2</c:v>
                </c:pt>
                <c:pt idx="4619">
                  <c:v>5.3356481481481477E-2</c:v>
                </c:pt>
                <c:pt idx="4620">
                  <c:v>5.3368055555555551E-2</c:v>
                </c:pt>
                <c:pt idx="4621">
                  <c:v>5.3379629629629631E-2</c:v>
                </c:pt>
                <c:pt idx="4622">
                  <c:v>5.3391203703703705E-2</c:v>
                </c:pt>
                <c:pt idx="4623">
                  <c:v>5.3402777777777778E-2</c:v>
                </c:pt>
                <c:pt idx="4624">
                  <c:v>5.3414351851851859E-2</c:v>
                </c:pt>
                <c:pt idx="4625">
                  <c:v>5.3425925925925925E-2</c:v>
                </c:pt>
                <c:pt idx="4626">
                  <c:v>5.3437499999999999E-2</c:v>
                </c:pt>
                <c:pt idx="4627">
                  <c:v>5.3449074074074072E-2</c:v>
                </c:pt>
                <c:pt idx="4628">
                  <c:v>5.3460648148148153E-2</c:v>
                </c:pt>
                <c:pt idx="4629">
                  <c:v>5.347222222222222E-2</c:v>
                </c:pt>
                <c:pt idx="4630">
                  <c:v>5.3483796296296293E-2</c:v>
                </c:pt>
                <c:pt idx="4631">
                  <c:v>5.3495370370370367E-2</c:v>
                </c:pt>
                <c:pt idx="4632">
                  <c:v>5.3506944444444447E-2</c:v>
                </c:pt>
                <c:pt idx="4633">
                  <c:v>5.3518518518518521E-2</c:v>
                </c:pt>
                <c:pt idx="4634">
                  <c:v>5.3530092592592594E-2</c:v>
                </c:pt>
                <c:pt idx="4635">
                  <c:v>5.3541666666666675E-2</c:v>
                </c:pt>
                <c:pt idx="4636">
                  <c:v>5.3553240740740742E-2</c:v>
                </c:pt>
                <c:pt idx="4637">
                  <c:v>5.3564814814814815E-2</c:v>
                </c:pt>
                <c:pt idx="4638">
                  <c:v>5.3576388888888889E-2</c:v>
                </c:pt>
                <c:pt idx="4639">
                  <c:v>5.3587962962962969E-2</c:v>
                </c:pt>
                <c:pt idx="4640">
                  <c:v>5.3599537037037036E-2</c:v>
                </c:pt>
                <c:pt idx="4641">
                  <c:v>5.3611111111111109E-2</c:v>
                </c:pt>
                <c:pt idx="4642">
                  <c:v>5.3622685185185183E-2</c:v>
                </c:pt>
                <c:pt idx="4643">
                  <c:v>5.3634259259259263E-2</c:v>
                </c:pt>
                <c:pt idx="4644">
                  <c:v>5.3645833333333337E-2</c:v>
                </c:pt>
                <c:pt idx="4645">
                  <c:v>5.3657407407407404E-2</c:v>
                </c:pt>
                <c:pt idx="4646">
                  <c:v>5.3668981481481477E-2</c:v>
                </c:pt>
                <c:pt idx="4647">
                  <c:v>5.3680555555555558E-2</c:v>
                </c:pt>
                <c:pt idx="4648">
                  <c:v>5.3692129629629631E-2</c:v>
                </c:pt>
                <c:pt idx="4649">
                  <c:v>5.3703703703703698E-2</c:v>
                </c:pt>
                <c:pt idx="4650">
                  <c:v>5.3715277777777772E-2</c:v>
                </c:pt>
                <c:pt idx="4651">
                  <c:v>5.3726851851851852E-2</c:v>
                </c:pt>
                <c:pt idx="4652">
                  <c:v>5.3738425925925926E-2</c:v>
                </c:pt>
                <c:pt idx="4653">
                  <c:v>5.3749999999999999E-2</c:v>
                </c:pt>
                <c:pt idx="4654">
                  <c:v>5.376157407407408E-2</c:v>
                </c:pt>
                <c:pt idx="4655">
                  <c:v>5.3773148148148153E-2</c:v>
                </c:pt>
                <c:pt idx="4656">
                  <c:v>5.378472222222222E-2</c:v>
                </c:pt>
                <c:pt idx="4657">
                  <c:v>5.3796296296296293E-2</c:v>
                </c:pt>
                <c:pt idx="4658">
                  <c:v>5.3807870370370374E-2</c:v>
                </c:pt>
                <c:pt idx="4659">
                  <c:v>5.3819444444444448E-2</c:v>
                </c:pt>
                <c:pt idx="4660">
                  <c:v>5.3831018518518514E-2</c:v>
                </c:pt>
                <c:pt idx="4661">
                  <c:v>5.3842592592592588E-2</c:v>
                </c:pt>
                <c:pt idx="4662">
                  <c:v>5.3854166666666668E-2</c:v>
                </c:pt>
                <c:pt idx="4663">
                  <c:v>5.3865740740740742E-2</c:v>
                </c:pt>
                <c:pt idx="4664">
                  <c:v>5.3877314814814815E-2</c:v>
                </c:pt>
                <c:pt idx="4665">
                  <c:v>5.3888888888888896E-2</c:v>
                </c:pt>
                <c:pt idx="4666">
                  <c:v>5.3900462962962963E-2</c:v>
                </c:pt>
                <c:pt idx="4667">
                  <c:v>5.3912037037037036E-2</c:v>
                </c:pt>
                <c:pt idx="4668">
                  <c:v>5.392361111111111E-2</c:v>
                </c:pt>
                <c:pt idx="4669">
                  <c:v>5.393518518518519E-2</c:v>
                </c:pt>
                <c:pt idx="4670">
                  <c:v>5.3946759259259257E-2</c:v>
                </c:pt>
                <c:pt idx="4671">
                  <c:v>5.395833333333333E-2</c:v>
                </c:pt>
                <c:pt idx="4672">
                  <c:v>5.3969907407407404E-2</c:v>
                </c:pt>
                <c:pt idx="4673">
                  <c:v>5.3981481481481484E-2</c:v>
                </c:pt>
                <c:pt idx="4674">
                  <c:v>5.3993055555555558E-2</c:v>
                </c:pt>
                <c:pt idx="4675">
                  <c:v>5.4004629629629632E-2</c:v>
                </c:pt>
                <c:pt idx="4676">
                  <c:v>5.4016203703703712E-2</c:v>
                </c:pt>
                <c:pt idx="4677">
                  <c:v>5.4027777777777779E-2</c:v>
                </c:pt>
                <c:pt idx="4678">
                  <c:v>5.4039351851851852E-2</c:v>
                </c:pt>
                <c:pt idx="4679">
                  <c:v>5.4050925925925926E-2</c:v>
                </c:pt>
                <c:pt idx="4680">
                  <c:v>5.4062500000000006E-2</c:v>
                </c:pt>
                <c:pt idx="4681">
                  <c:v>5.4074074074074073E-2</c:v>
                </c:pt>
                <c:pt idx="4682">
                  <c:v>5.4085648148148147E-2</c:v>
                </c:pt>
                <c:pt idx="4683">
                  <c:v>5.409722222222222E-2</c:v>
                </c:pt>
                <c:pt idx="4684">
                  <c:v>5.4108796296296301E-2</c:v>
                </c:pt>
                <c:pt idx="4685">
                  <c:v>5.4120370370370374E-2</c:v>
                </c:pt>
                <c:pt idx="4686">
                  <c:v>5.4131944444444441E-2</c:v>
                </c:pt>
                <c:pt idx="4687">
                  <c:v>5.4143518518518514E-2</c:v>
                </c:pt>
                <c:pt idx="4688">
                  <c:v>5.4155092592592595E-2</c:v>
                </c:pt>
                <c:pt idx="4689">
                  <c:v>5.4166666666666669E-2</c:v>
                </c:pt>
                <c:pt idx="4690">
                  <c:v>5.4178240740740735E-2</c:v>
                </c:pt>
                <c:pt idx="4691">
                  <c:v>5.4189814814814809E-2</c:v>
                </c:pt>
                <c:pt idx="4692">
                  <c:v>5.4201388888888889E-2</c:v>
                </c:pt>
                <c:pt idx="4693">
                  <c:v>5.4212962962962963E-2</c:v>
                </c:pt>
                <c:pt idx="4694">
                  <c:v>5.4224537037037036E-2</c:v>
                </c:pt>
                <c:pt idx="4695">
                  <c:v>5.4236111111111117E-2</c:v>
                </c:pt>
                <c:pt idx="4696">
                  <c:v>5.424768518518519E-2</c:v>
                </c:pt>
                <c:pt idx="4697">
                  <c:v>5.4259259259259257E-2</c:v>
                </c:pt>
                <c:pt idx="4698">
                  <c:v>5.4270833333333331E-2</c:v>
                </c:pt>
                <c:pt idx="4699">
                  <c:v>5.4282407407407411E-2</c:v>
                </c:pt>
                <c:pt idx="4700">
                  <c:v>5.4293981481481485E-2</c:v>
                </c:pt>
                <c:pt idx="4701">
                  <c:v>5.4305555555555551E-2</c:v>
                </c:pt>
                <c:pt idx="4702">
                  <c:v>5.4317129629629625E-2</c:v>
                </c:pt>
                <c:pt idx="4703">
                  <c:v>5.4328703703703705E-2</c:v>
                </c:pt>
                <c:pt idx="4704">
                  <c:v>5.4340277777777779E-2</c:v>
                </c:pt>
                <c:pt idx="4705">
                  <c:v>5.4351851851851853E-2</c:v>
                </c:pt>
                <c:pt idx="4706">
                  <c:v>5.4363425925925933E-2</c:v>
                </c:pt>
                <c:pt idx="4707">
                  <c:v>5.4375E-2</c:v>
                </c:pt>
                <c:pt idx="4708">
                  <c:v>5.4386574074074073E-2</c:v>
                </c:pt>
                <c:pt idx="4709">
                  <c:v>5.4398148148148147E-2</c:v>
                </c:pt>
                <c:pt idx="4710">
                  <c:v>5.4409722222222227E-2</c:v>
                </c:pt>
                <c:pt idx="4711">
                  <c:v>5.4421296296296294E-2</c:v>
                </c:pt>
                <c:pt idx="4712">
                  <c:v>5.4432870370370368E-2</c:v>
                </c:pt>
                <c:pt idx="4713">
                  <c:v>5.4444444444444441E-2</c:v>
                </c:pt>
                <c:pt idx="4714">
                  <c:v>5.4456018518518522E-2</c:v>
                </c:pt>
                <c:pt idx="4715">
                  <c:v>5.4467592592592595E-2</c:v>
                </c:pt>
                <c:pt idx="4716">
                  <c:v>5.4479166666666669E-2</c:v>
                </c:pt>
                <c:pt idx="4717">
                  <c:v>5.4490740740740735E-2</c:v>
                </c:pt>
                <c:pt idx="4718">
                  <c:v>5.4502314814814816E-2</c:v>
                </c:pt>
                <c:pt idx="4719">
                  <c:v>5.451388888888889E-2</c:v>
                </c:pt>
                <c:pt idx="4720">
                  <c:v>5.4525462962962963E-2</c:v>
                </c:pt>
                <c:pt idx="4721">
                  <c:v>5.4537037037037044E-2</c:v>
                </c:pt>
                <c:pt idx="4722">
                  <c:v>5.454861111111111E-2</c:v>
                </c:pt>
                <c:pt idx="4723">
                  <c:v>5.4560185185185184E-2</c:v>
                </c:pt>
                <c:pt idx="4724">
                  <c:v>5.4571759259259257E-2</c:v>
                </c:pt>
                <c:pt idx="4725">
                  <c:v>5.4583333333333338E-2</c:v>
                </c:pt>
                <c:pt idx="4726">
                  <c:v>5.4594907407407411E-2</c:v>
                </c:pt>
                <c:pt idx="4727">
                  <c:v>5.4606481481481478E-2</c:v>
                </c:pt>
                <c:pt idx="4728">
                  <c:v>5.4618055555555552E-2</c:v>
                </c:pt>
                <c:pt idx="4729">
                  <c:v>5.4629629629629632E-2</c:v>
                </c:pt>
                <c:pt idx="4730">
                  <c:v>5.4641203703703706E-2</c:v>
                </c:pt>
                <c:pt idx="4731">
                  <c:v>5.4652777777777772E-2</c:v>
                </c:pt>
                <c:pt idx="4732">
                  <c:v>5.4664351851851846E-2</c:v>
                </c:pt>
                <c:pt idx="4733">
                  <c:v>5.4675925925925926E-2</c:v>
                </c:pt>
                <c:pt idx="4734">
                  <c:v>5.46875E-2</c:v>
                </c:pt>
                <c:pt idx="4735">
                  <c:v>5.4699074074074074E-2</c:v>
                </c:pt>
                <c:pt idx="4736">
                  <c:v>5.4710648148148154E-2</c:v>
                </c:pt>
                <c:pt idx="4737">
                  <c:v>5.4722222222222228E-2</c:v>
                </c:pt>
                <c:pt idx="4738">
                  <c:v>5.4733796296296294E-2</c:v>
                </c:pt>
                <c:pt idx="4739">
                  <c:v>5.4745370370370368E-2</c:v>
                </c:pt>
                <c:pt idx="4740">
                  <c:v>5.4756944444444448E-2</c:v>
                </c:pt>
                <c:pt idx="4741">
                  <c:v>5.4768518518518522E-2</c:v>
                </c:pt>
                <c:pt idx="4742">
                  <c:v>5.4780092592592589E-2</c:v>
                </c:pt>
                <c:pt idx="4743">
                  <c:v>5.4791666666666662E-2</c:v>
                </c:pt>
                <c:pt idx="4744">
                  <c:v>5.4803240740740743E-2</c:v>
                </c:pt>
                <c:pt idx="4745">
                  <c:v>5.4814814814814816E-2</c:v>
                </c:pt>
                <c:pt idx="4746">
                  <c:v>5.482638888888889E-2</c:v>
                </c:pt>
                <c:pt idx="4747">
                  <c:v>5.4837962962962956E-2</c:v>
                </c:pt>
                <c:pt idx="4748">
                  <c:v>5.4849537037037037E-2</c:v>
                </c:pt>
                <c:pt idx="4749">
                  <c:v>5.486111111111111E-2</c:v>
                </c:pt>
                <c:pt idx="4750">
                  <c:v>5.4872685185185184E-2</c:v>
                </c:pt>
                <c:pt idx="4751">
                  <c:v>5.4884259259259265E-2</c:v>
                </c:pt>
                <c:pt idx="4752">
                  <c:v>5.4895833333333331E-2</c:v>
                </c:pt>
                <c:pt idx="4753">
                  <c:v>5.4907407407407405E-2</c:v>
                </c:pt>
                <c:pt idx="4754">
                  <c:v>5.4918981481481478E-2</c:v>
                </c:pt>
                <c:pt idx="4755">
                  <c:v>5.4930555555555559E-2</c:v>
                </c:pt>
                <c:pt idx="4756">
                  <c:v>5.4942129629629632E-2</c:v>
                </c:pt>
                <c:pt idx="4757">
                  <c:v>5.4953703703703706E-2</c:v>
                </c:pt>
                <c:pt idx="4758">
                  <c:v>5.4965277777777773E-2</c:v>
                </c:pt>
                <c:pt idx="4759">
                  <c:v>5.4976851851851853E-2</c:v>
                </c:pt>
                <c:pt idx="4760">
                  <c:v>5.4988425925925927E-2</c:v>
                </c:pt>
                <c:pt idx="4761">
                  <c:v>5.5E-2</c:v>
                </c:pt>
                <c:pt idx="4762">
                  <c:v>5.5011574074074067E-2</c:v>
                </c:pt>
                <c:pt idx="4763">
                  <c:v>5.5023148148148147E-2</c:v>
                </c:pt>
                <c:pt idx="4764">
                  <c:v>5.5034722222222221E-2</c:v>
                </c:pt>
                <c:pt idx="4765">
                  <c:v>5.5046296296296295E-2</c:v>
                </c:pt>
                <c:pt idx="4766">
                  <c:v>5.5057870370370375E-2</c:v>
                </c:pt>
                <c:pt idx="4767">
                  <c:v>5.5069444444444449E-2</c:v>
                </c:pt>
                <c:pt idx="4768">
                  <c:v>5.5081018518518515E-2</c:v>
                </c:pt>
                <c:pt idx="4769">
                  <c:v>5.5092592592592589E-2</c:v>
                </c:pt>
                <c:pt idx="4770">
                  <c:v>5.5104166666666669E-2</c:v>
                </c:pt>
                <c:pt idx="4771">
                  <c:v>5.5115740740740743E-2</c:v>
                </c:pt>
                <c:pt idx="4772">
                  <c:v>5.512731481481481E-2</c:v>
                </c:pt>
                <c:pt idx="4773">
                  <c:v>5.5138888888888883E-2</c:v>
                </c:pt>
                <c:pt idx="4774">
                  <c:v>5.5150462962962964E-2</c:v>
                </c:pt>
                <c:pt idx="4775">
                  <c:v>5.5162037037037037E-2</c:v>
                </c:pt>
                <c:pt idx="4776">
                  <c:v>5.5173611111111111E-2</c:v>
                </c:pt>
                <c:pt idx="4777">
                  <c:v>5.5185185185185191E-2</c:v>
                </c:pt>
                <c:pt idx="4778">
                  <c:v>5.5196759259259265E-2</c:v>
                </c:pt>
                <c:pt idx="4779">
                  <c:v>5.5208333333333331E-2</c:v>
                </c:pt>
                <c:pt idx="4780">
                  <c:v>5.5219907407407405E-2</c:v>
                </c:pt>
                <c:pt idx="4781">
                  <c:v>5.5231481481481486E-2</c:v>
                </c:pt>
                <c:pt idx="4782">
                  <c:v>5.5243055555555559E-2</c:v>
                </c:pt>
                <c:pt idx="4783">
                  <c:v>5.5254629629629626E-2</c:v>
                </c:pt>
                <c:pt idx="4784">
                  <c:v>5.5266203703703699E-2</c:v>
                </c:pt>
                <c:pt idx="4785">
                  <c:v>5.527777777777778E-2</c:v>
                </c:pt>
                <c:pt idx="4786">
                  <c:v>5.5289351851851853E-2</c:v>
                </c:pt>
                <c:pt idx="4787">
                  <c:v>5.5300925925925927E-2</c:v>
                </c:pt>
                <c:pt idx="4788">
                  <c:v>5.5312499999999994E-2</c:v>
                </c:pt>
                <c:pt idx="4789">
                  <c:v>5.5324074074074074E-2</c:v>
                </c:pt>
                <c:pt idx="4790">
                  <c:v>5.5335648148148148E-2</c:v>
                </c:pt>
                <c:pt idx="4791">
                  <c:v>5.5347222222222221E-2</c:v>
                </c:pt>
                <c:pt idx="4792">
                  <c:v>5.5358796296296288E-2</c:v>
                </c:pt>
                <c:pt idx="4793">
                  <c:v>5.5370370370370368E-2</c:v>
                </c:pt>
                <c:pt idx="4794">
                  <c:v>5.5381944444444442E-2</c:v>
                </c:pt>
                <c:pt idx="4795">
                  <c:v>5.5393518518518516E-2</c:v>
                </c:pt>
                <c:pt idx="4796">
                  <c:v>5.5405092592592596E-2</c:v>
                </c:pt>
                <c:pt idx="4797">
                  <c:v>5.541666666666667E-2</c:v>
                </c:pt>
                <c:pt idx="4798">
                  <c:v>5.5428240740740743E-2</c:v>
                </c:pt>
                <c:pt idx="4799">
                  <c:v>5.543981481481481E-2</c:v>
                </c:pt>
                <c:pt idx="4800">
                  <c:v>5.545138888888889E-2</c:v>
                </c:pt>
                <c:pt idx="4801">
                  <c:v>5.5462962962962964E-2</c:v>
                </c:pt>
                <c:pt idx="4802">
                  <c:v>5.5474537037037037E-2</c:v>
                </c:pt>
                <c:pt idx="4803">
                  <c:v>5.5486111111111104E-2</c:v>
                </c:pt>
                <c:pt idx="4804">
                  <c:v>5.5497685185185185E-2</c:v>
                </c:pt>
                <c:pt idx="4805">
                  <c:v>5.5509259259259258E-2</c:v>
                </c:pt>
                <c:pt idx="4806">
                  <c:v>5.5520833333333332E-2</c:v>
                </c:pt>
                <c:pt idx="4807">
                  <c:v>5.5532407407407412E-2</c:v>
                </c:pt>
                <c:pt idx="4808">
                  <c:v>5.5543981481481486E-2</c:v>
                </c:pt>
                <c:pt idx="4809">
                  <c:v>5.5555555555555552E-2</c:v>
                </c:pt>
                <c:pt idx="4810">
                  <c:v>5.5567129629629626E-2</c:v>
                </c:pt>
                <c:pt idx="4811">
                  <c:v>5.5578703703703707E-2</c:v>
                </c:pt>
                <c:pt idx="4812">
                  <c:v>5.559027777777778E-2</c:v>
                </c:pt>
                <c:pt idx="4813">
                  <c:v>5.5601851851851847E-2</c:v>
                </c:pt>
                <c:pt idx="4814">
                  <c:v>5.561342592592592E-2</c:v>
                </c:pt>
                <c:pt idx="4815">
                  <c:v>5.5625000000000001E-2</c:v>
                </c:pt>
                <c:pt idx="4816">
                  <c:v>5.5636574074074074E-2</c:v>
                </c:pt>
                <c:pt idx="4817">
                  <c:v>5.5648148148148148E-2</c:v>
                </c:pt>
                <c:pt idx="4818">
                  <c:v>5.5659722222222228E-2</c:v>
                </c:pt>
                <c:pt idx="4819">
                  <c:v>5.5671296296296302E-2</c:v>
                </c:pt>
                <c:pt idx="4820">
                  <c:v>5.5682870370370369E-2</c:v>
                </c:pt>
                <c:pt idx="4821">
                  <c:v>5.5694444444444442E-2</c:v>
                </c:pt>
                <c:pt idx="4822">
                  <c:v>5.5706018518518523E-2</c:v>
                </c:pt>
                <c:pt idx="4823">
                  <c:v>5.5717592592592596E-2</c:v>
                </c:pt>
                <c:pt idx="4824">
                  <c:v>5.5729166666666663E-2</c:v>
                </c:pt>
                <c:pt idx="4825">
                  <c:v>5.5740740740740737E-2</c:v>
                </c:pt>
                <c:pt idx="4826">
                  <c:v>5.5752314814814817E-2</c:v>
                </c:pt>
                <c:pt idx="4827">
                  <c:v>5.5763888888888891E-2</c:v>
                </c:pt>
                <c:pt idx="4828">
                  <c:v>5.5775462962962964E-2</c:v>
                </c:pt>
                <c:pt idx="4829">
                  <c:v>5.5787037037037031E-2</c:v>
                </c:pt>
                <c:pt idx="4830">
                  <c:v>5.5798611111111111E-2</c:v>
                </c:pt>
                <c:pt idx="4831">
                  <c:v>5.5810185185185185E-2</c:v>
                </c:pt>
                <c:pt idx="4832">
                  <c:v>5.5821759259259258E-2</c:v>
                </c:pt>
                <c:pt idx="4833">
                  <c:v>5.5833333333333325E-2</c:v>
                </c:pt>
                <c:pt idx="4834">
                  <c:v>5.5844907407407406E-2</c:v>
                </c:pt>
                <c:pt idx="4835">
                  <c:v>5.5856481481481479E-2</c:v>
                </c:pt>
                <c:pt idx="4836">
                  <c:v>5.5868055555555553E-2</c:v>
                </c:pt>
                <c:pt idx="4837">
                  <c:v>5.5879629629629633E-2</c:v>
                </c:pt>
                <c:pt idx="4838">
                  <c:v>5.5891203703703707E-2</c:v>
                </c:pt>
                <c:pt idx="4839">
                  <c:v>5.590277777777778E-2</c:v>
                </c:pt>
                <c:pt idx="4840">
                  <c:v>5.5914351851851847E-2</c:v>
                </c:pt>
                <c:pt idx="4841">
                  <c:v>5.5925925925925928E-2</c:v>
                </c:pt>
                <c:pt idx="4842">
                  <c:v>5.5937500000000001E-2</c:v>
                </c:pt>
                <c:pt idx="4843">
                  <c:v>5.5949074074074075E-2</c:v>
                </c:pt>
                <c:pt idx="4844">
                  <c:v>5.5960648148148141E-2</c:v>
                </c:pt>
                <c:pt idx="4845">
                  <c:v>5.5972222222222222E-2</c:v>
                </c:pt>
                <c:pt idx="4846">
                  <c:v>5.5972222222222222E-2</c:v>
                </c:pt>
                <c:pt idx="4847">
                  <c:v>5.5983796296296295E-2</c:v>
                </c:pt>
                <c:pt idx="4848">
                  <c:v>5.5995370370370369E-2</c:v>
                </c:pt>
                <c:pt idx="4849">
                  <c:v>5.6006944444444449E-2</c:v>
                </c:pt>
                <c:pt idx="4850">
                  <c:v>5.6018518518518523E-2</c:v>
                </c:pt>
                <c:pt idx="4851">
                  <c:v>5.603009259259259E-2</c:v>
                </c:pt>
                <c:pt idx="4852">
                  <c:v>5.6041666666666663E-2</c:v>
                </c:pt>
                <c:pt idx="4853">
                  <c:v>5.6053240740740744E-2</c:v>
                </c:pt>
                <c:pt idx="4854">
                  <c:v>5.6064814814814817E-2</c:v>
                </c:pt>
                <c:pt idx="4855">
                  <c:v>5.6076388888888884E-2</c:v>
                </c:pt>
                <c:pt idx="4856">
                  <c:v>5.6087962962962958E-2</c:v>
                </c:pt>
                <c:pt idx="4857">
                  <c:v>5.6099537037037038E-2</c:v>
                </c:pt>
                <c:pt idx="4858">
                  <c:v>5.6111111111111112E-2</c:v>
                </c:pt>
                <c:pt idx="4859">
                  <c:v>5.6122685185185185E-2</c:v>
                </c:pt>
                <c:pt idx="4860">
                  <c:v>5.6134259259259266E-2</c:v>
                </c:pt>
                <c:pt idx="4861">
                  <c:v>5.6145833333333339E-2</c:v>
                </c:pt>
                <c:pt idx="4862">
                  <c:v>5.6157407407407406E-2</c:v>
                </c:pt>
                <c:pt idx="4863">
                  <c:v>5.6168981481481479E-2</c:v>
                </c:pt>
                <c:pt idx="4864">
                  <c:v>5.618055555555556E-2</c:v>
                </c:pt>
                <c:pt idx="4865">
                  <c:v>5.6192129629629634E-2</c:v>
                </c:pt>
                <c:pt idx="4866">
                  <c:v>5.62037037037037E-2</c:v>
                </c:pt>
                <c:pt idx="4867">
                  <c:v>5.6215277777777774E-2</c:v>
                </c:pt>
                <c:pt idx="4868">
                  <c:v>5.6226851851851854E-2</c:v>
                </c:pt>
                <c:pt idx="4869">
                  <c:v>5.6238425925925928E-2</c:v>
                </c:pt>
                <c:pt idx="4870">
                  <c:v>5.6250000000000001E-2</c:v>
                </c:pt>
                <c:pt idx="4871">
                  <c:v>5.6261574074074068E-2</c:v>
                </c:pt>
                <c:pt idx="4872">
                  <c:v>5.6273148148148149E-2</c:v>
                </c:pt>
                <c:pt idx="4873">
                  <c:v>5.6284722222222222E-2</c:v>
                </c:pt>
                <c:pt idx="4874">
                  <c:v>5.6296296296296296E-2</c:v>
                </c:pt>
                <c:pt idx="4875">
                  <c:v>5.6307870370370362E-2</c:v>
                </c:pt>
                <c:pt idx="4876">
                  <c:v>5.6319444444444443E-2</c:v>
                </c:pt>
                <c:pt idx="4877">
                  <c:v>5.6331018518518516E-2</c:v>
                </c:pt>
                <c:pt idx="4878">
                  <c:v>5.634259259259259E-2</c:v>
                </c:pt>
                <c:pt idx="4879">
                  <c:v>5.635416666666667E-2</c:v>
                </c:pt>
                <c:pt idx="4880">
                  <c:v>5.6365740740740744E-2</c:v>
                </c:pt>
                <c:pt idx="4881">
                  <c:v>5.6377314814814818E-2</c:v>
                </c:pt>
                <c:pt idx="4882">
                  <c:v>5.6388888888888884E-2</c:v>
                </c:pt>
                <c:pt idx="4883">
                  <c:v>5.6400462962962965E-2</c:v>
                </c:pt>
                <c:pt idx="4884">
                  <c:v>5.6412037037037038E-2</c:v>
                </c:pt>
                <c:pt idx="4885">
                  <c:v>5.6423611111111112E-2</c:v>
                </c:pt>
                <c:pt idx="4886">
                  <c:v>5.6435185185185179E-2</c:v>
                </c:pt>
                <c:pt idx="4887">
                  <c:v>5.6446759259259259E-2</c:v>
                </c:pt>
                <c:pt idx="4888">
                  <c:v>5.6458333333333333E-2</c:v>
                </c:pt>
                <c:pt idx="4889">
                  <c:v>5.6469907407407406E-2</c:v>
                </c:pt>
                <c:pt idx="4890">
                  <c:v>5.6481481481481487E-2</c:v>
                </c:pt>
                <c:pt idx="4891">
                  <c:v>5.649305555555556E-2</c:v>
                </c:pt>
                <c:pt idx="4892">
                  <c:v>5.6504629629629627E-2</c:v>
                </c:pt>
                <c:pt idx="4893">
                  <c:v>5.65162037037037E-2</c:v>
                </c:pt>
                <c:pt idx="4894">
                  <c:v>5.6527777777777781E-2</c:v>
                </c:pt>
                <c:pt idx="4895">
                  <c:v>5.6539351851851855E-2</c:v>
                </c:pt>
                <c:pt idx="4896">
                  <c:v>5.6550925925925921E-2</c:v>
                </c:pt>
                <c:pt idx="4897">
                  <c:v>5.6562499999999995E-2</c:v>
                </c:pt>
                <c:pt idx="4898">
                  <c:v>5.6574074074074075E-2</c:v>
                </c:pt>
                <c:pt idx="4899">
                  <c:v>5.6585648148148149E-2</c:v>
                </c:pt>
                <c:pt idx="4900">
                  <c:v>5.6597222222222222E-2</c:v>
                </c:pt>
                <c:pt idx="4901">
                  <c:v>5.6608796296296303E-2</c:v>
                </c:pt>
                <c:pt idx="4902">
                  <c:v>5.6620370370370376E-2</c:v>
                </c:pt>
                <c:pt idx="4903">
                  <c:v>5.6631944444444443E-2</c:v>
                </c:pt>
                <c:pt idx="4904">
                  <c:v>5.6643518518518517E-2</c:v>
                </c:pt>
                <c:pt idx="4905">
                  <c:v>5.6655092592592597E-2</c:v>
                </c:pt>
                <c:pt idx="4906">
                  <c:v>5.6666666666666671E-2</c:v>
                </c:pt>
                <c:pt idx="4907">
                  <c:v>5.6678240740740737E-2</c:v>
                </c:pt>
                <c:pt idx="4908">
                  <c:v>5.6689814814814811E-2</c:v>
                </c:pt>
                <c:pt idx="4909">
                  <c:v>5.6701388888888891E-2</c:v>
                </c:pt>
                <c:pt idx="4910">
                  <c:v>5.6712962962962965E-2</c:v>
                </c:pt>
                <c:pt idx="4911">
                  <c:v>5.6724537037037039E-2</c:v>
                </c:pt>
                <c:pt idx="4912">
                  <c:v>5.6736111111111105E-2</c:v>
                </c:pt>
                <c:pt idx="4913">
                  <c:v>5.6747685185185186E-2</c:v>
                </c:pt>
                <c:pt idx="4914">
                  <c:v>5.6759259259259259E-2</c:v>
                </c:pt>
                <c:pt idx="4915">
                  <c:v>5.6770833333333333E-2</c:v>
                </c:pt>
                <c:pt idx="4916">
                  <c:v>5.67824074074074E-2</c:v>
                </c:pt>
                <c:pt idx="4917">
                  <c:v>5.679398148148148E-2</c:v>
                </c:pt>
                <c:pt idx="4918">
                  <c:v>5.6805555555555554E-2</c:v>
                </c:pt>
                <c:pt idx="4919">
                  <c:v>5.6817129629629627E-2</c:v>
                </c:pt>
                <c:pt idx="4920">
                  <c:v>5.6828703703703708E-2</c:v>
                </c:pt>
                <c:pt idx="4921">
                  <c:v>5.6840277777777781E-2</c:v>
                </c:pt>
                <c:pt idx="4922">
                  <c:v>5.6851851851851855E-2</c:v>
                </c:pt>
                <c:pt idx="4923">
                  <c:v>5.6863425925925921E-2</c:v>
                </c:pt>
                <c:pt idx="4924">
                  <c:v>5.6875000000000002E-2</c:v>
                </c:pt>
                <c:pt idx="4925">
                  <c:v>5.6886574074074076E-2</c:v>
                </c:pt>
                <c:pt idx="4926">
                  <c:v>5.6898148148148149E-2</c:v>
                </c:pt>
                <c:pt idx="4927">
                  <c:v>5.6909722222222216E-2</c:v>
                </c:pt>
                <c:pt idx="4928">
                  <c:v>5.6921296296296296E-2</c:v>
                </c:pt>
                <c:pt idx="4929">
                  <c:v>5.693287037037037E-2</c:v>
                </c:pt>
                <c:pt idx="4930">
                  <c:v>5.6944444444444443E-2</c:v>
                </c:pt>
                <c:pt idx="4931">
                  <c:v>5.6956018518518524E-2</c:v>
                </c:pt>
                <c:pt idx="4932">
                  <c:v>5.6967592592592597E-2</c:v>
                </c:pt>
                <c:pt idx="4933">
                  <c:v>5.6979166666666664E-2</c:v>
                </c:pt>
                <c:pt idx="4934">
                  <c:v>5.6990740740740738E-2</c:v>
                </c:pt>
                <c:pt idx="4935">
                  <c:v>5.7002314814814818E-2</c:v>
                </c:pt>
                <c:pt idx="4936">
                  <c:v>5.7013888888888892E-2</c:v>
                </c:pt>
                <c:pt idx="4937">
                  <c:v>5.7025462962962958E-2</c:v>
                </c:pt>
                <c:pt idx="4938">
                  <c:v>5.7037037037037032E-2</c:v>
                </c:pt>
                <c:pt idx="4939">
                  <c:v>5.7048611111111112E-2</c:v>
                </c:pt>
                <c:pt idx="4940">
                  <c:v>5.7060185185185186E-2</c:v>
                </c:pt>
                <c:pt idx="4941">
                  <c:v>5.707175925925926E-2</c:v>
                </c:pt>
                <c:pt idx="4942">
                  <c:v>5.708333333333334E-2</c:v>
                </c:pt>
                <c:pt idx="4943">
                  <c:v>5.7094907407407407E-2</c:v>
                </c:pt>
                <c:pt idx="4944">
                  <c:v>5.710648148148148E-2</c:v>
                </c:pt>
                <c:pt idx="4945">
                  <c:v>5.7118055555555554E-2</c:v>
                </c:pt>
                <c:pt idx="4946">
                  <c:v>5.7129629629629634E-2</c:v>
                </c:pt>
                <c:pt idx="4947">
                  <c:v>5.7141203703703708E-2</c:v>
                </c:pt>
                <c:pt idx="4948">
                  <c:v>5.7152777777777775E-2</c:v>
                </c:pt>
                <c:pt idx="4949">
                  <c:v>5.7164351851851848E-2</c:v>
                </c:pt>
                <c:pt idx="4950">
                  <c:v>5.7175925925925929E-2</c:v>
                </c:pt>
                <c:pt idx="4951">
                  <c:v>5.7187500000000002E-2</c:v>
                </c:pt>
                <c:pt idx="4952">
                  <c:v>5.7199074074074076E-2</c:v>
                </c:pt>
                <c:pt idx="4953">
                  <c:v>5.7210648148148142E-2</c:v>
                </c:pt>
                <c:pt idx="4954">
                  <c:v>5.7222222222222223E-2</c:v>
                </c:pt>
                <c:pt idx="4955">
                  <c:v>5.7233796296296297E-2</c:v>
                </c:pt>
                <c:pt idx="4956">
                  <c:v>5.724537037037037E-2</c:v>
                </c:pt>
                <c:pt idx="4957">
                  <c:v>5.7256944444444437E-2</c:v>
                </c:pt>
                <c:pt idx="4958">
                  <c:v>5.7268518518518517E-2</c:v>
                </c:pt>
                <c:pt idx="4959">
                  <c:v>5.7280092592592591E-2</c:v>
                </c:pt>
                <c:pt idx="4960">
                  <c:v>5.7291666666666664E-2</c:v>
                </c:pt>
                <c:pt idx="4961">
                  <c:v>5.7303240740740745E-2</c:v>
                </c:pt>
                <c:pt idx="4962">
                  <c:v>5.7314814814814818E-2</c:v>
                </c:pt>
                <c:pt idx="4963">
                  <c:v>5.7326388888888892E-2</c:v>
                </c:pt>
                <c:pt idx="4964">
                  <c:v>5.7337962962962959E-2</c:v>
                </c:pt>
                <c:pt idx="4965">
                  <c:v>5.7349537037037039E-2</c:v>
                </c:pt>
                <c:pt idx="4966">
                  <c:v>5.7361111111111113E-2</c:v>
                </c:pt>
                <c:pt idx="4967">
                  <c:v>5.7372685185185186E-2</c:v>
                </c:pt>
                <c:pt idx="4968">
                  <c:v>5.7384259259259253E-2</c:v>
                </c:pt>
                <c:pt idx="4969">
                  <c:v>5.7395833333333333E-2</c:v>
                </c:pt>
                <c:pt idx="4970">
                  <c:v>5.7407407407407407E-2</c:v>
                </c:pt>
                <c:pt idx="4971">
                  <c:v>5.7418981481481481E-2</c:v>
                </c:pt>
                <c:pt idx="4972">
                  <c:v>5.7430555555555561E-2</c:v>
                </c:pt>
                <c:pt idx="4973">
                  <c:v>5.7442129629629628E-2</c:v>
                </c:pt>
                <c:pt idx="4974">
                  <c:v>5.7453703703703701E-2</c:v>
                </c:pt>
                <c:pt idx="4975">
                  <c:v>5.7465277777777775E-2</c:v>
                </c:pt>
                <c:pt idx="4976">
                  <c:v>5.7476851851851855E-2</c:v>
                </c:pt>
                <c:pt idx="4977">
                  <c:v>5.7488425925925929E-2</c:v>
                </c:pt>
                <c:pt idx="4978">
                  <c:v>5.7499999999999996E-2</c:v>
                </c:pt>
                <c:pt idx="4979">
                  <c:v>5.7511574074074069E-2</c:v>
                </c:pt>
                <c:pt idx="4980">
                  <c:v>5.752314814814815E-2</c:v>
                </c:pt>
                <c:pt idx="4981">
                  <c:v>5.7534722222222223E-2</c:v>
                </c:pt>
                <c:pt idx="4982">
                  <c:v>5.7546296296296297E-2</c:v>
                </c:pt>
                <c:pt idx="4983">
                  <c:v>5.7557870370370377E-2</c:v>
                </c:pt>
                <c:pt idx="4984">
                  <c:v>5.7569444444444444E-2</c:v>
                </c:pt>
                <c:pt idx="4985">
                  <c:v>5.7581018518518517E-2</c:v>
                </c:pt>
                <c:pt idx="4986">
                  <c:v>5.7592592592592591E-2</c:v>
                </c:pt>
                <c:pt idx="4987">
                  <c:v>5.7604166666666672E-2</c:v>
                </c:pt>
                <c:pt idx="4988">
                  <c:v>5.7615740740740738E-2</c:v>
                </c:pt>
                <c:pt idx="4989">
                  <c:v>5.7627314814814812E-2</c:v>
                </c:pt>
                <c:pt idx="4990">
                  <c:v>5.7638888888888885E-2</c:v>
                </c:pt>
                <c:pt idx="4991">
                  <c:v>5.7650462962962966E-2</c:v>
                </c:pt>
                <c:pt idx="4992">
                  <c:v>5.7662037037037039E-2</c:v>
                </c:pt>
                <c:pt idx="4993">
                  <c:v>5.7673611111111113E-2</c:v>
                </c:pt>
                <c:pt idx="4994">
                  <c:v>5.768518518518518E-2</c:v>
                </c:pt>
                <c:pt idx="4995">
                  <c:v>5.769675925925926E-2</c:v>
                </c:pt>
                <c:pt idx="4996">
                  <c:v>5.7708333333333334E-2</c:v>
                </c:pt>
                <c:pt idx="4997">
                  <c:v>5.7719907407407407E-2</c:v>
                </c:pt>
                <c:pt idx="4998">
                  <c:v>5.7731481481481474E-2</c:v>
                </c:pt>
                <c:pt idx="4999">
                  <c:v>5.7743055555555554E-2</c:v>
                </c:pt>
                <c:pt idx="5000">
                  <c:v>5.7754629629629628E-2</c:v>
                </c:pt>
                <c:pt idx="5001">
                  <c:v>5.7766203703703702E-2</c:v>
                </c:pt>
                <c:pt idx="5002">
                  <c:v>5.7777777777777782E-2</c:v>
                </c:pt>
                <c:pt idx="5003">
                  <c:v>5.7789351851851856E-2</c:v>
                </c:pt>
                <c:pt idx="5004">
                  <c:v>5.7800925925925929E-2</c:v>
                </c:pt>
                <c:pt idx="5005">
                  <c:v>5.7812499999999996E-2</c:v>
                </c:pt>
                <c:pt idx="5006">
                  <c:v>5.7824074074074076E-2</c:v>
                </c:pt>
                <c:pt idx="5007">
                  <c:v>5.783564814814815E-2</c:v>
                </c:pt>
                <c:pt idx="5008">
                  <c:v>5.7847222222222223E-2</c:v>
                </c:pt>
                <c:pt idx="5009">
                  <c:v>5.785879629629629E-2</c:v>
                </c:pt>
                <c:pt idx="5010">
                  <c:v>5.7870370370370371E-2</c:v>
                </c:pt>
                <c:pt idx="5011">
                  <c:v>5.7881944444444444E-2</c:v>
                </c:pt>
                <c:pt idx="5012">
                  <c:v>5.7893518518518518E-2</c:v>
                </c:pt>
                <c:pt idx="5013">
                  <c:v>5.7905092592592598E-2</c:v>
                </c:pt>
                <c:pt idx="5014">
                  <c:v>5.7916666666666665E-2</c:v>
                </c:pt>
                <c:pt idx="5015">
                  <c:v>5.7928240740740738E-2</c:v>
                </c:pt>
                <c:pt idx="5016">
                  <c:v>5.7939814814814812E-2</c:v>
                </c:pt>
                <c:pt idx="5017">
                  <c:v>5.7951388888888893E-2</c:v>
                </c:pt>
                <c:pt idx="5018">
                  <c:v>5.7962962962962959E-2</c:v>
                </c:pt>
                <c:pt idx="5019">
                  <c:v>5.7974537037037033E-2</c:v>
                </c:pt>
                <c:pt idx="5020">
                  <c:v>5.7986111111111106E-2</c:v>
                </c:pt>
                <c:pt idx="5021">
                  <c:v>5.7997685185185187E-2</c:v>
                </c:pt>
                <c:pt idx="5022">
                  <c:v>5.800925925925926E-2</c:v>
                </c:pt>
                <c:pt idx="5023">
                  <c:v>5.8020833333333334E-2</c:v>
                </c:pt>
                <c:pt idx="5024">
                  <c:v>5.8032407407407414E-2</c:v>
                </c:pt>
                <c:pt idx="5025">
                  <c:v>5.8043981481481481E-2</c:v>
                </c:pt>
                <c:pt idx="5026">
                  <c:v>5.8055555555555555E-2</c:v>
                </c:pt>
                <c:pt idx="5027">
                  <c:v>5.8067129629629628E-2</c:v>
                </c:pt>
                <c:pt idx="5028">
                  <c:v>5.8078703703703709E-2</c:v>
                </c:pt>
                <c:pt idx="5029">
                  <c:v>5.8090277777777775E-2</c:v>
                </c:pt>
                <c:pt idx="5030">
                  <c:v>5.8101851851851849E-2</c:v>
                </c:pt>
                <c:pt idx="5031">
                  <c:v>5.8113425925925923E-2</c:v>
                </c:pt>
                <c:pt idx="5032">
                  <c:v>5.8125000000000003E-2</c:v>
                </c:pt>
                <c:pt idx="5033">
                  <c:v>5.8136574074074077E-2</c:v>
                </c:pt>
                <c:pt idx="5034">
                  <c:v>5.814814814814815E-2</c:v>
                </c:pt>
                <c:pt idx="5035">
                  <c:v>5.8159722222222217E-2</c:v>
                </c:pt>
                <c:pt idx="5036">
                  <c:v>5.8171296296296297E-2</c:v>
                </c:pt>
                <c:pt idx="5037">
                  <c:v>5.8182870370370371E-2</c:v>
                </c:pt>
                <c:pt idx="5038">
                  <c:v>5.8194444444444444E-2</c:v>
                </c:pt>
                <c:pt idx="5039">
                  <c:v>5.8206018518518511E-2</c:v>
                </c:pt>
                <c:pt idx="5040">
                  <c:v>5.8217592592592592E-2</c:v>
                </c:pt>
                <c:pt idx="5041">
                  <c:v>5.8229166666666665E-2</c:v>
                </c:pt>
                <c:pt idx="5042">
                  <c:v>5.8240740740740739E-2</c:v>
                </c:pt>
                <c:pt idx="5043">
                  <c:v>5.8252314814814819E-2</c:v>
                </c:pt>
                <c:pt idx="5044">
                  <c:v>5.8263888888888893E-2</c:v>
                </c:pt>
                <c:pt idx="5045">
                  <c:v>5.8275462962962966E-2</c:v>
                </c:pt>
                <c:pt idx="5046">
                  <c:v>5.8287037037037033E-2</c:v>
                </c:pt>
                <c:pt idx="5047">
                  <c:v>5.8298611111111114E-2</c:v>
                </c:pt>
                <c:pt idx="5048">
                  <c:v>5.8310185185185187E-2</c:v>
                </c:pt>
                <c:pt idx="5049">
                  <c:v>5.8321759259259261E-2</c:v>
                </c:pt>
                <c:pt idx="5050">
                  <c:v>5.8333333333333327E-2</c:v>
                </c:pt>
                <c:pt idx="5051">
                  <c:v>5.8344907407407408E-2</c:v>
                </c:pt>
                <c:pt idx="5052">
                  <c:v>5.8356481481481481E-2</c:v>
                </c:pt>
                <c:pt idx="5053">
                  <c:v>5.8368055555555555E-2</c:v>
                </c:pt>
                <c:pt idx="5054">
                  <c:v>5.8379629629629635E-2</c:v>
                </c:pt>
                <c:pt idx="5055">
                  <c:v>5.8391203703703702E-2</c:v>
                </c:pt>
                <c:pt idx="5056">
                  <c:v>5.8402777777777776E-2</c:v>
                </c:pt>
                <c:pt idx="5057">
                  <c:v>5.8414351851851849E-2</c:v>
                </c:pt>
                <c:pt idx="5058">
                  <c:v>5.842592592592593E-2</c:v>
                </c:pt>
                <c:pt idx="5059">
                  <c:v>5.8437499999999996E-2</c:v>
                </c:pt>
                <c:pt idx="5060">
                  <c:v>5.844907407407407E-2</c:v>
                </c:pt>
                <c:pt idx="5061">
                  <c:v>5.8460648148148144E-2</c:v>
                </c:pt>
                <c:pt idx="5062">
                  <c:v>5.8472222222222224E-2</c:v>
                </c:pt>
                <c:pt idx="5063">
                  <c:v>5.8483796296296298E-2</c:v>
                </c:pt>
                <c:pt idx="5064">
                  <c:v>5.8495370370370371E-2</c:v>
                </c:pt>
                <c:pt idx="5065">
                  <c:v>5.8506944444444452E-2</c:v>
                </c:pt>
                <c:pt idx="5066">
                  <c:v>5.8518518518518518E-2</c:v>
                </c:pt>
                <c:pt idx="5067">
                  <c:v>5.8530092592592592E-2</c:v>
                </c:pt>
                <c:pt idx="5068">
                  <c:v>5.8541666666666665E-2</c:v>
                </c:pt>
                <c:pt idx="5069">
                  <c:v>5.8553240740740746E-2</c:v>
                </c:pt>
                <c:pt idx="5070">
                  <c:v>5.8564814814814813E-2</c:v>
                </c:pt>
                <c:pt idx="5071">
                  <c:v>5.8576388888888886E-2</c:v>
                </c:pt>
                <c:pt idx="5072">
                  <c:v>5.858796296296296E-2</c:v>
                </c:pt>
                <c:pt idx="5073">
                  <c:v>5.859953703703704E-2</c:v>
                </c:pt>
                <c:pt idx="5074">
                  <c:v>5.8611111111111114E-2</c:v>
                </c:pt>
                <c:pt idx="5075">
                  <c:v>5.8622685185185187E-2</c:v>
                </c:pt>
                <c:pt idx="5076">
                  <c:v>5.8634259259259254E-2</c:v>
                </c:pt>
                <c:pt idx="5077">
                  <c:v>5.8645833333333335E-2</c:v>
                </c:pt>
                <c:pt idx="5078">
                  <c:v>5.8657407407407408E-2</c:v>
                </c:pt>
                <c:pt idx="5079">
                  <c:v>5.8668981481481482E-2</c:v>
                </c:pt>
                <c:pt idx="5080">
                  <c:v>5.8680555555555548E-2</c:v>
                </c:pt>
                <c:pt idx="5081">
                  <c:v>5.8692129629629629E-2</c:v>
                </c:pt>
                <c:pt idx="5082">
                  <c:v>5.8703703703703702E-2</c:v>
                </c:pt>
                <c:pt idx="5083">
                  <c:v>5.8715277777777776E-2</c:v>
                </c:pt>
                <c:pt idx="5084">
                  <c:v>5.8726851851851856E-2</c:v>
                </c:pt>
                <c:pt idx="5085">
                  <c:v>5.873842592592593E-2</c:v>
                </c:pt>
                <c:pt idx="5086">
                  <c:v>5.8750000000000004E-2</c:v>
                </c:pt>
                <c:pt idx="5087">
                  <c:v>5.876157407407407E-2</c:v>
                </c:pt>
                <c:pt idx="5088">
                  <c:v>5.8773148148148151E-2</c:v>
                </c:pt>
                <c:pt idx="5089">
                  <c:v>5.8784722222222224E-2</c:v>
                </c:pt>
                <c:pt idx="5090">
                  <c:v>5.8796296296296298E-2</c:v>
                </c:pt>
                <c:pt idx="5091">
                  <c:v>5.8807870370370365E-2</c:v>
                </c:pt>
                <c:pt idx="5092">
                  <c:v>5.8819444444444445E-2</c:v>
                </c:pt>
                <c:pt idx="5093">
                  <c:v>5.8831018518518519E-2</c:v>
                </c:pt>
                <c:pt idx="5094">
                  <c:v>5.8842592592592592E-2</c:v>
                </c:pt>
                <c:pt idx="5095">
                  <c:v>5.8854166666666673E-2</c:v>
                </c:pt>
                <c:pt idx="5096">
                  <c:v>5.8865740740740739E-2</c:v>
                </c:pt>
                <c:pt idx="5097">
                  <c:v>5.8877314814814813E-2</c:v>
                </c:pt>
                <c:pt idx="5098">
                  <c:v>5.8888888888888886E-2</c:v>
                </c:pt>
                <c:pt idx="5099">
                  <c:v>5.8900462962962967E-2</c:v>
                </c:pt>
                <c:pt idx="5100">
                  <c:v>5.8912037037037034E-2</c:v>
                </c:pt>
                <c:pt idx="5101">
                  <c:v>5.8923611111111107E-2</c:v>
                </c:pt>
                <c:pt idx="5102">
                  <c:v>5.8935185185185181E-2</c:v>
                </c:pt>
                <c:pt idx="5103">
                  <c:v>5.8946759259259261E-2</c:v>
                </c:pt>
                <c:pt idx="5104">
                  <c:v>5.8958333333333335E-2</c:v>
                </c:pt>
                <c:pt idx="5105">
                  <c:v>5.8969907407407408E-2</c:v>
                </c:pt>
                <c:pt idx="5106">
                  <c:v>5.8981481481481489E-2</c:v>
                </c:pt>
                <c:pt idx="5107">
                  <c:v>5.8993055555555556E-2</c:v>
                </c:pt>
                <c:pt idx="5108">
                  <c:v>5.9004629629629629E-2</c:v>
                </c:pt>
                <c:pt idx="5109">
                  <c:v>5.9016203703703703E-2</c:v>
                </c:pt>
                <c:pt idx="5110">
                  <c:v>5.9027777777777783E-2</c:v>
                </c:pt>
                <c:pt idx="5111">
                  <c:v>5.903935185185185E-2</c:v>
                </c:pt>
                <c:pt idx="5112">
                  <c:v>5.9050925925925923E-2</c:v>
                </c:pt>
                <c:pt idx="5113">
                  <c:v>5.9062499999999997E-2</c:v>
                </c:pt>
                <c:pt idx="5114">
                  <c:v>5.9074074074074077E-2</c:v>
                </c:pt>
                <c:pt idx="5115">
                  <c:v>5.9085648148148151E-2</c:v>
                </c:pt>
                <c:pt idx="5116">
                  <c:v>5.9097222222222225E-2</c:v>
                </c:pt>
                <c:pt idx="5117">
                  <c:v>5.9108796296296291E-2</c:v>
                </c:pt>
                <c:pt idx="5118">
                  <c:v>5.9120370370370372E-2</c:v>
                </c:pt>
                <c:pt idx="5119">
                  <c:v>5.9131944444444445E-2</c:v>
                </c:pt>
                <c:pt idx="5120">
                  <c:v>5.9143518518518519E-2</c:v>
                </c:pt>
                <c:pt idx="5121">
                  <c:v>5.9155092592592586E-2</c:v>
                </c:pt>
                <c:pt idx="5122">
                  <c:v>5.9166666666666666E-2</c:v>
                </c:pt>
                <c:pt idx="5123">
                  <c:v>5.917824074074074E-2</c:v>
                </c:pt>
                <c:pt idx="5124">
                  <c:v>5.9189814814814813E-2</c:v>
                </c:pt>
                <c:pt idx="5125">
                  <c:v>5.9201388888888894E-2</c:v>
                </c:pt>
                <c:pt idx="5126">
                  <c:v>5.9212962962962967E-2</c:v>
                </c:pt>
                <c:pt idx="5127">
                  <c:v>5.9224537037037041E-2</c:v>
                </c:pt>
                <c:pt idx="5128">
                  <c:v>5.9236111111111107E-2</c:v>
                </c:pt>
                <c:pt idx="5129">
                  <c:v>5.9247685185185188E-2</c:v>
                </c:pt>
                <c:pt idx="5130">
                  <c:v>5.9259259259259262E-2</c:v>
                </c:pt>
                <c:pt idx="5131">
                  <c:v>5.9270833333333335E-2</c:v>
                </c:pt>
                <c:pt idx="5132">
                  <c:v>5.9282407407407402E-2</c:v>
                </c:pt>
                <c:pt idx="5133">
                  <c:v>5.9293981481481482E-2</c:v>
                </c:pt>
                <c:pt idx="5134">
                  <c:v>5.9305555555555556E-2</c:v>
                </c:pt>
                <c:pt idx="5135">
                  <c:v>5.9317129629629629E-2</c:v>
                </c:pt>
                <c:pt idx="5136">
                  <c:v>5.932870370370371E-2</c:v>
                </c:pt>
                <c:pt idx="5137">
                  <c:v>5.9340277777777777E-2</c:v>
                </c:pt>
                <c:pt idx="5138">
                  <c:v>5.935185185185185E-2</c:v>
                </c:pt>
                <c:pt idx="5139">
                  <c:v>5.9363425925925924E-2</c:v>
                </c:pt>
                <c:pt idx="5140">
                  <c:v>5.9375000000000004E-2</c:v>
                </c:pt>
                <c:pt idx="5141">
                  <c:v>5.9386574074074071E-2</c:v>
                </c:pt>
                <c:pt idx="5142">
                  <c:v>5.9398148148148144E-2</c:v>
                </c:pt>
                <c:pt idx="5143">
                  <c:v>5.9409722222222218E-2</c:v>
                </c:pt>
                <c:pt idx="5144">
                  <c:v>5.9421296296296298E-2</c:v>
                </c:pt>
                <c:pt idx="5145">
                  <c:v>5.9432870370370372E-2</c:v>
                </c:pt>
                <c:pt idx="5146">
                  <c:v>5.9444444444444446E-2</c:v>
                </c:pt>
                <c:pt idx="5147">
                  <c:v>5.9456018518518526E-2</c:v>
                </c:pt>
                <c:pt idx="5148">
                  <c:v>5.9467592592592593E-2</c:v>
                </c:pt>
                <c:pt idx="5149">
                  <c:v>5.9479166666666666E-2</c:v>
                </c:pt>
                <c:pt idx="5150">
                  <c:v>5.949074074074074E-2</c:v>
                </c:pt>
                <c:pt idx="5151">
                  <c:v>5.950231481481482E-2</c:v>
                </c:pt>
                <c:pt idx="5152">
                  <c:v>5.9513888888888887E-2</c:v>
                </c:pt>
                <c:pt idx="5153">
                  <c:v>5.9525462962962961E-2</c:v>
                </c:pt>
                <c:pt idx="5154">
                  <c:v>5.9537037037037034E-2</c:v>
                </c:pt>
                <c:pt idx="5155">
                  <c:v>5.9548611111111115E-2</c:v>
                </c:pt>
                <c:pt idx="5156">
                  <c:v>5.9560185185185188E-2</c:v>
                </c:pt>
                <c:pt idx="5157">
                  <c:v>5.9571759259259262E-2</c:v>
                </c:pt>
                <c:pt idx="5158">
                  <c:v>5.9583333333333328E-2</c:v>
                </c:pt>
                <c:pt idx="5159">
                  <c:v>5.9594907407407409E-2</c:v>
                </c:pt>
                <c:pt idx="5160">
                  <c:v>5.9606481481481483E-2</c:v>
                </c:pt>
                <c:pt idx="5161">
                  <c:v>5.9618055555555556E-2</c:v>
                </c:pt>
                <c:pt idx="5162">
                  <c:v>5.9629629629629623E-2</c:v>
                </c:pt>
                <c:pt idx="5163">
                  <c:v>5.9641203703703703E-2</c:v>
                </c:pt>
                <c:pt idx="5164">
                  <c:v>5.9652777777777777E-2</c:v>
                </c:pt>
                <c:pt idx="5165">
                  <c:v>5.966435185185185E-2</c:v>
                </c:pt>
                <c:pt idx="5166">
                  <c:v>5.9675925925925931E-2</c:v>
                </c:pt>
                <c:pt idx="5167">
                  <c:v>5.9687500000000004E-2</c:v>
                </c:pt>
                <c:pt idx="5168">
                  <c:v>5.9699074074074071E-2</c:v>
                </c:pt>
                <c:pt idx="5169">
                  <c:v>5.9710648148148145E-2</c:v>
                </c:pt>
                <c:pt idx="5170">
                  <c:v>5.9722222222222225E-2</c:v>
                </c:pt>
                <c:pt idx="5171">
                  <c:v>5.9733796296296299E-2</c:v>
                </c:pt>
                <c:pt idx="5172">
                  <c:v>5.9745370370370372E-2</c:v>
                </c:pt>
                <c:pt idx="5173">
                  <c:v>5.9756944444444439E-2</c:v>
                </c:pt>
                <c:pt idx="5174">
                  <c:v>5.9768518518518519E-2</c:v>
                </c:pt>
                <c:pt idx="5175">
                  <c:v>5.9780092592592593E-2</c:v>
                </c:pt>
                <c:pt idx="5176">
                  <c:v>5.9791666666666667E-2</c:v>
                </c:pt>
                <c:pt idx="5177">
                  <c:v>5.9803240740740747E-2</c:v>
                </c:pt>
                <c:pt idx="5178">
                  <c:v>5.9814814814814814E-2</c:v>
                </c:pt>
                <c:pt idx="5179">
                  <c:v>5.9826388888888887E-2</c:v>
                </c:pt>
                <c:pt idx="5180">
                  <c:v>5.9837962962962961E-2</c:v>
                </c:pt>
                <c:pt idx="5181">
                  <c:v>5.9849537037037041E-2</c:v>
                </c:pt>
                <c:pt idx="5182">
                  <c:v>5.9861111111111108E-2</c:v>
                </c:pt>
                <c:pt idx="5183">
                  <c:v>5.9872685185185182E-2</c:v>
                </c:pt>
                <c:pt idx="5184">
                  <c:v>5.9884259259259255E-2</c:v>
                </c:pt>
                <c:pt idx="5185">
                  <c:v>5.9895833333333336E-2</c:v>
                </c:pt>
                <c:pt idx="5186">
                  <c:v>5.9907407407407409E-2</c:v>
                </c:pt>
                <c:pt idx="5187">
                  <c:v>5.9918981481481483E-2</c:v>
                </c:pt>
                <c:pt idx="5188">
                  <c:v>5.9930555555555563E-2</c:v>
                </c:pt>
                <c:pt idx="5189">
                  <c:v>5.994212962962963E-2</c:v>
                </c:pt>
                <c:pt idx="5190">
                  <c:v>5.9953703703703703E-2</c:v>
                </c:pt>
                <c:pt idx="5191">
                  <c:v>5.9965277777777777E-2</c:v>
                </c:pt>
                <c:pt idx="5192">
                  <c:v>5.9976851851851858E-2</c:v>
                </c:pt>
                <c:pt idx="5193">
                  <c:v>5.9988425925925924E-2</c:v>
                </c:pt>
                <c:pt idx="5194">
                  <c:v>0.06</c:v>
                </c:pt>
                <c:pt idx="5195">
                  <c:v>6.0011574074074071E-2</c:v>
                </c:pt>
                <c:pt idx="5196">
                  <c:v>6.0023148148148152E-2</c:v>
                </c:pt>
                <c:pt idx="5197">
                  <c:v>6.0034722222222225E-2</c:v>
                </c:pt>
                <c:pt idx="5198">
                  <c:v>6.0046296296296292E-2</c:v>
                </c:pt>
                <c:pt idx="5199">
                  <c:v>6.0057870370370366E-2</c:v>
                </c:pt>
                <c:pt idx="5200">
                  <c:v>6.0069444444444446E-2</c:v>
                </c:pt>
                <c:pt idx="5201">
                  <c:v>6.008101851851852E-2</c:v>
                </c:pt>
                <c:pt idx="5202">
                  <c:v>6.0092592592592593E-2</c:v>
                </c:pt>
                <c:pt idx="5203">
                  <c:v>6.010416666666666E-2</c:v>
                </c:pt>
                <c:pt idx="5204">
                  <c:v>6.011574074074074E-2</c:v>
                </c:pt>
                <c:pt idx="5205">
                  <c:v>6.0127314814814814E-2</c:v>
                </c:pt>
                <c:pt idx="5206">
                  <c:v>6.0138888888888888E-2</c:v>
                </c:pt>
                <c:pt idx="5207">
                  <c:v>6.0150462962962968E-2</c:v>
                </c:pt>
                <c:pt idx="5208">
                  <c:v>6.0162037037037042E-2</c:v>
                </c:pt>
                <c:pt idx="5209">
                  <c:v>6.0173611111111108E-2</c:v>
                </c:pt>
                <c:pt idx="5210">
                  <c:v>6.0185185185185182E-2</c:v>
                </c:pt>
                <c:pt idx="5211">
                  <c:v>6.0196759259259262E-2</c:v>
                </c:pt>
                <c:pt idx="5212">
                  <c:v>6.0208333333333336E-2</c:v>
                </c:pt>
                <c:pt idx="5213">
                  <c:v>6.0219907407407403E-2</c:v>
                </c:pt>
                <c:pt idx="5214">
                  <c:v>6.0231481481481476E-2</c:v>
                </c:pt>
                <c:pt idx="5215">
                  <c:v>6.0243055555555557E-2</c:v>
                </c:pt>
                <c:pt idx="5216">
                  <c:v>6.025462962962963E-2</c:v>
                </c:pt>
                <c:pt idx="5217">
                  <c:v>6.0266203703703704E-2</c:v>
                </c:pt>
                <c:pt idx="5218">
                  <c:v>6.0277777777777784E-2</c:v>
                </c:pt>
                <c:pt idx="5219">
                  <c:v>6.0289351851851851E-2</c:v>
                </c:pt>
                <c:pt idx="5220">
                  <c:v>6.0300925925925924E-2</c:v>
                </c:pt>
                <c:pt idx="5221">
                  <c:v>6.0312499999999998E-2</c:v>
                </c:pt>
                <c:pt idx="5222">
                  <c:v>6.0324074074074079E-2</c:v>
                </c:pt>
                <c:pt idx="5223">
                  <c:v>6.0335648148148145E-2</c:v>
                </c:pt>
                <c:pt idx="5224">
                  <c:v>6.0347222222222219E-2</c:v>
                </c:pt>
                <c:pt idx="5225">
                  <c:v>6.0358796296296292E-2</c:v>
                </c:pt>
                <c:pt idx="5226">
                  <c:v>6.0370370370370373E-2</c:v>
                </c:pt>
                <c:pt idx="5227">
                  <c:v>6.0381944444444446E-2</c:v>
                </c:pt>
                <c:pt idx="5228">
                  <c:v>6.039351851851852E-2</c:v>
                </c:pt>
                <c:pt idx="5229">
                  <c:v>6.04050925925926E-2</c:v>
                </c:pt>
                <c:pt idx="5230">
                  <c:v>6.0416666666666667E-2</c:v>
                </c:pt>
                <c:pt idx="5231">
                  <c:v>6.0428240740740741E-2</c:v>
                </c:pt>
                <c:pt idx="5232">
                  <c:v>6.0439814814814814E-2</c:v>
                </c:pt>
                <c:pt idx="5233">
                  <c:v>6.0451388888888895E-2</c:v>
                </c:pt>
                <c:pt idx="5234">
                  <c:v>6.0462962962962961E-2</c:v>
                </c:pt>
                <c:pt idx="5235">
                  <c:v>6.0474537037037035E-2</c:v>
                </c:pt>
                <c:pt idx="5236">
                  <c:v>6.0486111111111109E-2</c:v>
                </c:pt>
                <c:pt idx="5237">
                  <c:v>6.0497685185185189E-2</c:v>
                </c:pt>
                <c:pt idx="5238">
                  <c:v>6.0509259259259263E-2</c:v>
                </c:pt>
                <c:pt idx="5239">
                  <c:v>6.0520833333333329E-2</c:v>
                </c:pt>
                <c:pt idx="5240">
                  <c:v>6.0532407407407403E-2</c:v>
                </c:pt>
                <c:pt idx="5241">
                  <c:v>6.0543981481481483E-2</c:v>
                </c:pt>
                <c:pt idx="5242">
                  <c:v>6.0555555555555557E-2</c:v>
                </c:pt>
                <c:pt idx="5243">
                  <c:v>6.0567129629629624E-2</c:v>
                </c:pt>
                <c:pt idx="5244">
                  <c:v>6.0578703703703697E-2</c:v>
                </c:pt>
                <c:pt idx="5245">
                  <c:v>6.0590277777777778E-2</c:v>
                </c:pt>
                <c:pt idx="5246">
                  <c:v>6.0601851851851851E-2</c:v>
                </c:pt>
                <c:pt idx="5247">
                  <c:v>6.0613425925925925E-2</c:v>
                </c:pt>
                <c:pt idx="5248">
                  <c:v>6.0625000000000005E-2</c:v>
                </c:pt>
                <c:pt idx="5249">
                  <c:v>6.0636574074074079E-2</c:v>
                </c:pt>
                <c:pt idx="5250">
                  <c:v>6.0648148148148145E-2</c:v>
                </c:pt>
                <c:pt idx="5251">
                  <c:v>6.0659722222222219E-2</c:v>
                </c:pt>
                <c:pt idx="5252">
                  <c:v>6.06712962962963E-2</c:v>
                </c:pt>
                <c:pt idx="5253">
                  <c:v>6.0682870370370373E-2</c:v>
                </c:pt>
                <c:pt idx="5254">
                  <c:v>6.069444444444444E-2</c:v>
                </c:pt>
                <c:pt idx="5255">
                  <c:v>6.0706018518518513E-2</c:v>
                </c:pt>
                <c:pt idx="5256">
                  <c:v>6.0706018518518513E-2</c:v>
                </c:pt>
                <c:pt idx="5257">
                  <c:v>6.0717592592592594E-2</c:v>
                </c:pt>
                <c:pt idx="5258">
                  <c:v>6.0729166666666667E-2</c:v>
                </c:pt>
                <c:pt idx="5259">
                  <c:v>6.0740740740740741E-2</c:v>
                </c:pt>
                <c:pt idx="5260">
                  <c:v>6.0752314814814821E-2</c:v>
                </c:pt>
                <c:pt idx="5261">
                  <c:v>6.0763888888888888E-2</c:v>
                </c:pt>
                <c:pt idx="5262">
                  <c:v>6.0775462962962962E-2</c:v>
                </c:pt>
                <c:pt idx="5263">
                  <c:v>6.0787037037037035E-2</c:v>
                </c:pt>
                <c:pt idx="5264">
                  <c:v>6.0798611111111116E-2</c:v>
                </c:pt>
                <c:pt idx="5265">
                  <c:v>6.0810185185185182E-2</c:v>
                </c:pt>
                <c:pt idx="5266">
                  <c:v>6.0821759259259256E-2</c:v>
                </c:pt>
                <c:pt idx="5267">
                  <c:v>6.083333333333333E-2</c:v>
                </c:pt>
                <c:pt idx="5268">
                  <c:v>6.084490740740741E-2</c:v>
                </c:pt>
                <c:pt idx="5269">
                  <c:v>6.0856481481481484E-2</c:v>
                </c:pt>
                <c:pt idx="5270">
                  <c:v>6.0868055555555557E-2</c:v>
                </c:pt>
                <c:pt idx="5271">
                  <c:v>6.0879629629629638E-2</c:v>
                </c:pt>
                <c:pt idx="5272">
                  <c:v>6.0891203703703704E-2</c:v>
                </c:pt>
                <c:pt idx="5273">
                  <c:v>6.0902777777777778E-2</c:v>
                </c:pt>
                <c:pt idx="5274">
                  <c:v>6.0914351851851851E-2</c:v>
                </c:pt>
                <c:pt idx="5275">
                  <c:v>6.0925925925925932E-2</c:v>
                </c:pt>
                <c:pt idx="5276">
                  <c:v>6.0937499999999999E-2</c:v>
                </c:pt>
                <c:pt idx="5277">
                  <c:v>6.0949074074074072E-2</c:v>
                </c:pt>
                <c:pt idx="5278">
                  <c:v>6.0960648148148146E-2</c:v>
                </c:pt>
                <c:pt idx="5279">
                  <c:v>6.0972222222222226E-2</c:v>
                </c:pt>
                <c:pt idx="5280">
                  <c:v>6.09837962962963E-2</c:v>
                </c:pt>
                <c:pt idx="5281">
                  <c:v>6.0995370370370366E-2</c:v>
                </c:pt>
                <c:pt idx="5282">
                  <c:v>6.100694444444444E-2</c:v>
                </c:pt>
                <c:pt idx="5283">
                  <c:v>6.1018518518518521E-2</c:v>
                </c:pt>
                <c:pt idx="5284">
                  <c:v>6.1030092592592594E-2</c:v>
                </c:pt>
                <c:pt idx="5285">
                  <c:v>6.1041666666666661E-2</c:v>
                </c:pt>
                <c:pt idx="5286">
                  <c:v>6.1053240740740734E-2</c:v>
                </c:pt>
                <c:pt idx="5287">
                  <c:v>6.1064814814814815E-2</c:v>
                </c:pt>
                <c:pt idx="5288">
                  <c:v>6.1076388888888888E-2</c:v>
                </c:pt>
                <c:pt idx="5289">
                  <c:v>6.1087962962962962E-2</c:v>
                </c:pt>
                <c:pt idx="5290">
                  <c:v>6.1099537037037042E-2</c:v>
                </c:pt>
                <c:pt idx="5291">
                  <c:v>6.1111111111111116E-2</c:v>
                </c:pt>
                <c:pt idx="5292">
                  <c:v>6.1122685185185183E-2</c:v>
                </c:pt>
                <c:pt idx="5293">
                  <c:v>6.1134259259259256E-2</c:v>
                </c:pt>
                <c:pt idx="5294">
                  <c:v>6.1145833333333337E-2</c:v>
                </c:pt>
                <c:pt idx="5295">
                  <c:v>6.115740740740741E-2</c:v>
                </c:pt>
                <c:pt idx="5296">
                  <c:v>6.1168981481481477E-2</c:v>
                </c:pt>
                <c:pt idx="5297">
                  <c:v>6.1180555555555551E-2</c:v>
                </c:pt>
                <c:pt idx="5298">
                  <c:v>6.1192129629629631E-2</c:v>
                </c:pt>
                <c:pt idx="5299">
                  <c:v>6.1203703703703705E-2</c:v>
                </c:pt>
                <c:pt idx="5300">
                  <c:v>6.1215277777777778E-2</c:v>
                </c:pt>
                <c:pt idx="5301">
                  <c:v>6.1226851851851859E-2</c:v>
                </c:pt>
                <c:pt idx="5302">
                  <c:v>6.1238425925925925E-2</c:v>
                </c:pt>
                <c:pt idx="5303">
                  <c:v>6.1249999999999999E-2</c:v>
                </c:pt>
                <c:pt idx="5304">
                  <c:v>6.1261574074074072E-2</c:v>
                </c:pt>
                <c:pt idx="5305">
                  <c:v>6.1273148148148153E-2</c:v>
                </c:pt>
                <c:pt idx="5306">
                  <c:v>6.128472222222222E-2</c:v>
                </c:pt>
                <c:pt idx="5307">
                  <c:v>6.1296296296296293E-2</c:v>
                </c:pt>
                <c:pt idx="5308">
                  <c:v>6.1307870370370367E-2</c:v>
                </c:pt>
                <c:pt idx="5309">
                  <c:v>6.1319444444444447E-2</c:v>
                </c:pt>
                <c:pt idx="5310">
                  <c:v>6.1331018518518521E-2</c:v>
                </c:pt>
                <c:pt idx="5311">
                  <c:v>6.1342592592592594E-2</c:v>
                </c:pt>
                <c:pt idx="5312">
                  <c:v>6.1354166666666675E-2</c:v>
                </c:pt>
                <c:pt idx="5313">
                  <c:v>6.1365740740740742E-2</c:v>
                </c:pt>
                <c:pt idx="5314">
                  <c:v>6.1377314814814815E-2</c:v>
                </c:pt>
                <c:pt idx="5315">
                  <c:v>6.1388888888888889E-2</c:v>
                </c:pt>
                <c:pt idx="5316">
                  <c:v>6.1400462962962969E-2</c:v>
                </c:pt>
                <c:pt idx="5317">
                  <c:v>6.1412037037037036E-2</c:v>
                </c:pt>
                <c:pt idx="5318">
                  <c:v>6.1423611111111109E-2</c:v>
                </c:pt>
                <c:pt idx="5319">
                  <c:v>6.1435185185185183E-2</c:v>
                </c:pt>
                <c:pt idx="5320">
                  <c:v>6.1446759259259263E-2</c:v>
                </c:pt>
                <c:pt idx="5321">
                  <c:v>6.1458333333333337E-2</c:v>
                </c:pt>
                <c:pt idx="5322">
                  <c:v>6.1469907407407404E-2</c:v>
                </c:pt>
                <c:pt idx="5323">
                  <c:v>6.1481481481481477E-2</c:v>
                </c:pt>
                <c:pt idx="5324">
                  <c:v>6.1493055555555558E-2</c:v>
                </c:pt>
                <c:pt idx="5325">
                  <c:v>6.1504629629629631E-2</c:v>
                </c:pt>
                <c:pt idx="5326">
                  <c:v>6.1516203703703698E-2</c:v>
                </c:pt>
                <c:pt idx="5327">
                  <c:v>6.1527777777777772E-2</c:v>
                </c:pt>
                <c:pt idx="5328">
                  <c:v>6.1539351851851852E-2</c:v>
                </c:pt>
                <c:pt idx="5329">
                  <c:v>6.1550925925925926E-2</c:v>
                </c:pt>
                <c:pt idx="5330">
                  <c:v>6.1562499999999999E-2</c:v>
                </c:pt>
                <c:pt idx="5331">
                  <c:v>6.157407407407408E-2</c:v>
                </c:pt>
                <c:pt idx="5332">
                  <c:v>6.1585648148148153E-2</c:v>
                </c:pt>
                <c:pt idx="5333">
                  <c:v>6.159722222222222E-2</c:v>
                </c:pt>
                <c:pt idx="5334">
                  <c:v>6.1608796296296293E-2</c:v>
                </c:pt>
                <c:pt idx="5335">
                  <c:v>6.1620370370370374E-2</c:v>
                </c:pt>
                <c:pt idx="5336">
                  <c:v>6.1631944444444448E-2</c:v>
                </c:pt>
                <c:pt idx="5337">
                  <c:v>6.1643518518518514E-2</c:v>
                </c:pt>
                <c:pt idx="5338">
                  <c:v>6.1655092592592588E-2</c:v>
                </c:pt>
                <c:pt idx="5339">
                  <c:v>6.1666666666666668E-2</c:v>
                </c:pt>
                <c:pt idx="5340">
                  <c:v>6.1678240740740742E-2</c:v>
                </c:pt>
                <c:pt idx="5341">
                  <c:v>6.1689814814814815E-2</c:v>
                </c:pt>
                <c:pt idx="5342">
                  <c:v>6.1701388888888896E-2</c:v>
                </c:pt>
                <c:pt idx="5343">
                  <c:v>6.1712962962962963E-2</c:v>
                </c:pt>
                <c:pt idx="5344">
                  <c:v>6.1724537037037036E-2</c:v>
                </c:pt>
                <c:pt idx="5345">
                  <c:v>6.173611111111111E-2</c:v>
                </c:pt>
                <c:pt idx="5346">
                  <c:v>6.174768518518519E-2</c:v>
                </c:pt>
                <c:pt idx="5347">
                  <c:v>6.1759259259259257E-2</c:v>
                </c:pt>
                <c:pt idx="5348">
                  <c:v>6.177083333333333E-2</c:v>
                </c:pt>
                <c:pt idx="5349">
                  <c:v>6.1782407407407404E-2</c:v>
                </c:pt>
                <c:pt idx="5350">
                  <c:v>6.1793981481481484E-2</c:v>
                </c:pt>
                <c:pt idx="5351">
                  <c:v>6.1805555555555558E-2</c:v>
                </c:pt>
                <c:pt idx="5352">
                  <c:v>6.1817129629629632E-2</c:v>
                </c:pt>
                <c:pt idx="5353">
                  <c:v>6.1828703703703712E-2</c:v>
                </c:pt>
                <c:pt idx="5354">
                  <c:v>6.1840277777777779E-2</c:v>
                </c:pt>
                <c:pt idx="5355">
                  <c:v>6.1851851851851852E-2</c:v>
                </c:pt>
                <c:pt idx="5356">
                  <c:v>6.1863425925925926E-2</c:v>
                </c:pt>
                <c:pt idx="5357">
                  <c:v>6.1875000000000006E-2</c:v>
                </c:pt>
                <c:pt idx="5358">
                  <c:v>6.1886574074074073E-2</c:v>
                </c:pt>
                <c:pt idx="5359">
                  <c:v>6.1898148148148147E-2</c:v>
                </c:pt>
                <c:pt idx="5360">
                  <c:v>6.190972222222222E-2</c:v>
                </c:pt>
                <c:pt idx="5361">
                  <c:v>6.1921296296296301E-2</c:v>
                </c:pt>
                <c:pt idx="5362">
                  <c:v>6.1932870370370374E-2</c:v>
                </c:pt>
                <c:pt idx="5363">
                  <c:v>6.1944444444444441E-2</c:v>
                </c:pt>
                <c:pt idx="5364">
                  <c:v>6.1956018518518514E-2</c:v>
                </c:pt>
                <c:pt idx="5365">
                  <c:v>6.1967592592592595E-2</c:v>
                </c:pt>
                <c:pt idx="5366">
                  <c:v>6.1979166666666669E-2</c:v>
                </c:pt>
                <c:pt idx="5367">
                  <c:v>6.1990740740740735E-2</c:v>
                </c:pt>
                <c:pt idx="5368">
                  <c:v>6.2002314814814809E-2</c:v>
                </c:pt>
                <c:pt idx="5369">
                  <c:v>6.2013888888888889E-2</c:v>
                </c:pt>
                <c:pt idx="5370">
                  <c:v>6.2025462962962963E-2</c:v>
                </c:pt>
                <c:pt idx="5371">
                  <c:v>6.2037037037037036E-2</c:v>
                </c:pt>
                <c:pt idx="5372">
                  <c:v>6.2048611111111117E-2</c:v>
                </c:pt>
                <c:pt idx="5373">
                  <c:v>6.206018518518519E-2</c:v>
                </c:pt>
                <c:pt idx="5374">
                  <c:v>6.2071759259259257E-2</c:v>
                </c:pt>
                <c:pt idx="5375">
                  <c:v>6.2083333333333331E-2</c:v>
                </c:pt>
                <c:pt idx="5376">
                  <c:v>6.2094907407407411E-2</c:v>
                </c:pt>
                <c:pt idx="5377">
                  <c:v>6.2106481481481485E-2</c:v>
                </c:pt>
                <c:pt idx="5378">
                  <c:v>6.2118055555555551E-2</c:v>
                </c:pt>
                <c:pt idx="5379">
                  <c:v>6.2129629629629625E-2</c:v>
                </c:pt>
                <c:pt idx="5380">
                  <c:v>6.2141203703703705E-2</c:v>
                </c:pt>
                <c:pt idx="5381">
                  <c:v>6.2152777777777779E-2</c:v>
                </c:pt>
                <c:pt idx="5382">
                  <c:v>6.2164351851851853E-2</c:v>
                </c:pt>
                <c:pt idx="5383">
                  <c:v>6.2175925925925933E-2</c:v>
                </c:pt>
                <c:pt idx="5384">
                  <c:v>6.21875E-2</c:v>
                </c:pt>
                <c:pt idx="5385">
                  <c:v>6.2199074074074073E-2</c:v>
                </c:pt>
                <c:pt idx="5386">
                  <c:v>6.2210648148148147E-2</c:v>
                </c:pt>
                <c:pt idx="5387">
                  <c:v>6.2222222222222227E-2</c:v>
                </c:pt>
                <c:pt idx="5388">
                  <c:v>6.2233796296296294E-2</c:v>
                </c:pt>
                <c:pt idx="5389">
                  <c:v>6.2245370370370368E-2</c:v>
                </c:pt>
                <c:pt idx="5390">
                  <c:v>6.2256944444444441E-2</c:v>
                </c:pt>
                <c:pt idx="5391">
                  <c:v>6.2268518518518522E-2</c:v>
                </c:pt>
                <c:pt idx="5392">
                  <c:v>6.2280092592592595E-2</c:v>
                </c:pt>
                <c:pt idx="5393">
                  <c:v>6.2291666666666669E-2</c:v>
                </c:pt>
                <c:pt idx="5394">
                  <c:v>6.2303240740740735E-2</c:v>
                </c:pt>
                <c:pt idx="5395">
                  <c:v>6.2314814814814816E-2</c:v>
                </c:pt>
                <c:pt idx="5396">
                  <c:v>6.232638888888889E-2</c:v>
                </c:pt>
                <c:pt idx="5397">
                  <c:v>6.2337962962962963E-2</c:v>
                </c:pt>
                <c:pt idx="5398">
                  <c:v>6.2349537037037044E-2</c:v>
                </c:pt>
                <c:pt idx="5399">
                  <c:v>6.236111111111111E-2</c:v>
                </c:pt>
                <c:pt idx="5400">
                  <c:v>6.2372685185185184E-2</c:v>
                </c:pt>
                <c:pt idx="5401">
                  <c:v>6.2384259259259257E-2</c:v>
                </c:pt>
                <c:pt idx="5402">
                  <c:v>6.2395833333333338E-2</c:v>
                </c:pt>
                <c:pt idx="5403">
                  <c:v>6.2407407407407411E-2</c:v>
                </c:pt>
                <c:pt idx="5404">
                  <c:v>6.2418981481481478E-2</c:v>
                </c:pt>
                <c:pt idx="5405">
                  <c:v>6.2430555555555552E-2</c:v>
                </c:pt>
                <c:pt idx="5406">
                  <c:v>6.2442129629629632E-2</c:v>
                </c:pt>
                <c:pt idx="5407">
                  <c:v>6.2453703703703706E-2</c:v>
                </c:pt>
                <c:pt idx="5408">
                  <c:v>6.2465277777777772E-2</c:v>
                </c:pt>
                <c:pt idx="5409">
                  <c:v>6.2476851851851846E-2</c:v>
                </c:pt>
                <c:pt idx="5410">
                  <c:v>6.2488425925925926E-2</c:v>
                </c:pt>
                <c:pt idx="5411">
                  <c:v>6.25E-2</c:v>
                </c:pt>
                <c:pt idx="5412">
                  <c:v>6.2511574074074081E-2</c:v>
                </c:pt>
                <c:pt idx="5413">
                  <c:v>6.2523148148148147E-2</c:v>
                </c:pt>
                <c:pt idx="5414">
                  <c:v>6.2534722222222228E-2</c:v>
                </c:pt>
                <c:pt idx="5415">
                  <c:v>6.2546296296296294E-2</c:v>
                </c:pt>
                <c:pt idx="5416">
                  <c:v>6.2557870370370375E-2</c:v>
                </c:pt>
                <c:pt idx="5417">
                  <c:v>6.2569444444444441E-2</c:v>
                </c:pt>
                <c:pt idx="5418">
                  <c:v>6.2581018518518508E-2</c:v>
                </c:pt>
                <c:pt idx="5419">
                  <c:v>6.2592592592592589E-2</c:v>
                </c:pt>
                <c:pt idx="5420">
                  <c:v>6.2604166666666669E-2</c:v>
                </c:pt>
                <c:pt idx="5421">
                  <c:v>6.2615740740740736E-2</c:v>
                </c:pt>
                <c:pt idx="5422">
                  <c:v>6.2627314814814816E-2</c:v>
                </c:pt>
                <c:pt idx="5423">
                  <c:v>6.2638888888888897E-2</c:v>
                </c:pt>
                <c:pt idx="5424">
                  <c:v>6.2650462962962963E-2</c:v>
                </c:pt>
                <c:pt idx="5425">
                  <c:v>6.2662037037037044E-2</c:v>
                </c:pt>
                <c:pt idx="5426">
                  <c:v>6.267361111111111E-2</c:v>
                </c:pt>
                <c:pt idx="5427">
                  <c:v>6.2685185185185191E-2</c:v>
                </c:pt>
                <c:pt idx="5428">
                  <c:v>6.2696759259259258E-2</c:v>
                </c:pt>
                <c:pt idx="5429">
                  <c:v>6.2708333333333324E-2</c:v>
                </c:pt>
                <c:pt idx="5430">
                  <c:v>6.2719907407407405E-2</c:v>
                </c:pt>
                <c:pt idx="5431">
                  <c:v>6.2731481481481485E-2</c:v>
                </c:pt>
                <c:pt idx="5432">
                  <c:v>6.2743055555555552E-2</c:v>
                </c:pt>
                <c:pt idx="5433">
                  <c:v>6.2754629629629632E-2</c:v>
                </c:pt>
                <c:pt idx="5434">
                  <c:v>6.2766203703703713E-2</c:v>
                </c:pt>
                <c:pt idx="5435">
                  <c:v>6.277777777777778E-2</c:v>
                </c:pt>
                <c:pt idx="5436">
                  <c:v>6.2789351851851846E-2</c:v>
                </c:pt>
                <c:pt idx="5437">
                  <c:v>6.2800925925925927E-2</c:v>
                </c:pt>
                <c:pt idx="5438">
                  <c:v>6.2812499999999993E-2</c:v>
                </c:pt>
                <c:pt idx="5439">
                  <c:v>6.2824074074074074E-2</c:v>
                </c:pt>
                <c:pt idx="5440">
                  <c:v>6.283564814814814E-2</c:v>
                </c:pt>
                <c:pt idx="5441">
                  <c:v>6.2847222222222221E-2</c:v>
                </c:pt>
                <c:pt idx="5442">
                  <c:v>6.2858796296296301E-2</c:v>
                </c:pt>
                <c:pt idx="5443">
                  <c:v>6.2870370370370368E-2</c:v>
                </c:pt>
                <c:pt idx="5444">
                  <c:v>6.2881944444444449E-2</c:v>
                </c:pt>
                <c:pt idx="5445">
                  <c:v>6.2893518518518529E-2</c:v>
                </c:pt>
                <c:pt idx="5446">
                  <c:v>6.2905092592592596E-2</c:v>
                </c:pt>
                <c:pt idx="5447">
                  <c:v>6.2916666666666662E-2</c:v>
                </c:pt>
                <c:pt idx="5448">
                  <c:v>6.2928240740740743E-2</c:v>
                </c:pt>
                <c:pt idx="5449">
                  <c:v>6.293981481481481E-2</c:v>
                </c:pt>
                <c:pt idx="5450">
                  <c:v>6.295138888888889E-2</c:v>
                </c:pt>
                <c:pt idx="5451">
                  <c:v>6.2962962962962957E-2</c:v>
                </c:pt>
                <c:pt idx="5452">
                  <c:v>6.2974537037037037E-2</c:v>
                </c:pt>
                <c:pt idx="5453">
                  <c:v>6.2986111111111118E-2</c:v>
                </c:pt>
                <c:pt idx="5454">
                  <c:v>6.2997685185185184E-2</c:v>
                </c:pt>
                <c:pt idx="5455">
                  <c:v>6.3009259259259265E-2</c:v>
                </c:pt>
                <c:pt idx="5456">
                  <c:v>6.3020833333333331E-2</c:v>
                </c:pt>
                <c:pt idx="5457">
                  <c:v>6.3032407407407412E-2</c:v>
                </c:pt>
                <c:pt idx="5458">
                  <c:v>6.3043981481481479E-2</c:v>
                </c:pt>
                <c:pt idx="5459">
                  <c:v>6.3055555555555545E-2</c:v>
                </c:pt>
                <c:pt idx="5460">
                  <c:v>6.3067129629629626E-2</c:v>
                </c:pt>
                <c:pt idx="5461">
                  <c:v>6.3078703703703706E-2</c:v>
                </c:pt>
                <c:pt idx="5462">
                  <c:v>6.3090277777777773E-2</c:v>
                </c:pt>
                <c:pt idx="5463">
                  <c:v>6.3101851851851853E-2</c:v>
                </c:pt>
                <c:pt idx="5464">
                  <c:v>6.3113425925925934E-2</c:v>
                </c:pt>
                <c:pt idx="5465">
                  <c:v>6.3125000000000001E-2</c:v>
                </c:pt>
                <c:pt idx="5466">
                  <c:v>6.3136574074074081E-2</c:v>
                </c:pt>
                <c:pt idx="5467">
                  <c:v>6.3148148148148148E-2</c:v>
                </c:pt>
                <c:pt idx="5468">
                  <c:v>6.3159722222222228E-2</c:v>
                </c:pt>
                <c:pt idx="5469">
                  <c:v>6.3171296296296295E-2</c:v>
                </c:pt>
                <c:pt idx="5470">
                  <c:v>6.3182870370370361E-2</c:v>
                </c:pt>
                <c:pt idx="5471">
                  <c:v>6.3194444444444442E-2</c:v>
                </c:pt>
                <c:pt idx="5472">
                  <c:v>6.3206018518518522E-2</c:v>
                </c:pt>
                <c:pt idx="5473">
                  <c:v>6.3217592592592589E-2</c:v>
                </c:pt>
                <c:pt idx="5474">
                  <c:v>6.322916666666667E-2</c:v>
                </c:pt>
                <c:pt idx="5475">
                  <c:v>6.324074074074075E-2</c:v>
                </c:pt>
                <c:pt idx="5476">
                  <c:v>6.3252314814814817E-2</c:v>
                </c:pt>
                <c:pt idx="5477">
                  <c:v>6.3263888888888883E-2</c:v>
                </c:pt>
                <c:pt idx="5478">
                  <c:v>6.3275462962962964E-2</c:v>
                </c:pt>
                <c:pt idx="5479">
                  <c:v>6.3287037037037031E-2</c:v>
                </c:pt>
                <c:pt idx="5480">
                  <c:v>6.3298611111111111E-2</c:v>
                </c:pt>
                <c:pt idx="5481">
                  <c:v>6.3310185185185178E-2</c:v>
                </c:pt>
                <c:pt idx="5482">
                  <c:v>6.3321759259259258E-2</c:v>
                </c:pt>
                <c:pt idx="5483">
                  <c:v>6.3333333333333339E-2</c:v>
                </c:pt>
                <c:pt idx="5484">
                  <c:v>6.3344907407407405E-2</c:v>
                </c:pt>
                <c:pt idx="5485">
                  <c:v>6.3356481481481486E-2</c:v>
                </c:pt>
                <c:pt idx="5486">
                  <c:v>6.3368055555555566E-2</c:v>
                </c:pt>
                <c:pt idx="5487">
                  <c:v>6.3379629629629633E-2</c:v>
                </c:pt>
                <c:pt idx="5488">
                  <c:v>6.33912037037037E-2</c:v>
                </c:pt>
                <c:pt idx="5489">
                  <c:v>6.340277777777778E-2</c:v>
                </c:pt>
                <c:pt idx="5490">
                  <c:v>6.3414351851851847E-2</c:v>
                </c:pt>
                <c:pt idx="5491">
                  <c:v>6.3425925925925927E-2</c:v>
                </c:pt>
                <c:pt idx="5492">
                  <c:v>6.3437499999999994E-2</c:v>
                </c:pt>
                <c:pt idx="5493">
                  <c:v>6.3449074074074074E-2</c:v>
                </c:pt>
                <c:pt idx="5494">
                  <c:v>6.3460648148148155E-2</c:v>
                </c:pt>
                <c:pt idx="5495">
                  <c:v>6.3472222222222222E-2</c:v>
                </c:pt>
                <c:pt idx="5496">
                  <c:v>6.3483796296296302E-2</c:v>
                </c:pt>
                <c:pt idx="5497">
                  <c:v>6.3495370370370369E-2</c:v>
                </c:pt>
                <c:pt idx="5498">
                  <c:v>6.3506944444444449E-2</c:v>
                </c:pt>
                <c:pt idx="5499">
                  <c:v>6.3518518518518516E-2</c:v>
                </c:pt>
                <c:pt idx="5500">
                  <c:v>6.3530092592592582E-2</c:v>
                </c:pt>
                <c:pt idx="5501">
                  <c:v>6.3541666666666663E-2</c:v>
                </c:pt>
                <c:pt idx="5502">
                  <c:v>6.3553240740740743E-2</c:v>
                </c:pt>
                <c:pt idx="5503">
                  <c:v>6.356481481481481E-2</c:v>
                </c:pt>
                <c:pt idx="5504">
                  <c:v>6.3576388888888891E-2</c:v>
                </c:pt>
                <c:pt idx="5505">
                  <c:v>6.3587962962962971E-2</c:v>
                </c:pt>
                <c:pt idx="5506">
                  <c:v>6.3599537037037038E-2</c:v>
                </c:pt>
                <c:pt idx="5507">
                  <c:v>6.3611111111111118E-2</c:v>
                </c:pt>
                <c:pt idx="5508">
                  <c:v>6.3622685185185185E-2</c:v>
                </c:pt>
                <c:pt idx="5509">
                  <c:v>6.3634259259259265E-2</c:v>
                </c:pt>
                <c:pt idx="5510">
                  <c:v>6.3645833333333332E-2</c:v>
                </c:pt>
                <c:pt idx="5511">
                  <c:v>6.3657407407407399E-2</c:v>
                </c:pt>
                <c:pt idx="5512">
                  <c:v>6.3668981481481479E-2</c:v>
                </c:pt>
                <c:pt idx="5513">
                  <c:v>6.368055555555556E-2</c:v>
                </c:pt>
                <c:pt idx="5514">
                  <c:v>6.3692129629629626E-2</c:v>
                </c:pt>
                <c:pt idx="5515">
                  <c:v>6.3703703703703707E-2</c:v>
                </c:pt>
                <c:pt idx="5516">
                  <c:v>6.3715277777777787E-2</c:v>
                </c:pt>
                <c:pt idx="5517">
                  <c:v>6.3726851851851854E-2</c:v>
                </c:pt>
                <c:pt idx="5518">
                  <c:v>6.3738425925925921E-2</c:v>
                </c:pt>
                <c:pt idx="5519">
                  <c:v>6.3750000000000001E-2</c:v>
                </c:pt>
                <c:pt idx="5520">
                  <c:v>6.3761574074074068E-2</c:v>
                </c:pt>
                <c:pt idx="5521">
                  <c:v>6.3773148148148148E-2</c:v>
                </c:pt>
                <c:pt idx="5522">
                  <c:v>6.3784722222222215E-2</c:v>
                </c:pt>
                <c:pt idx="5523">
                  <c:v>6.3796296296296295E-2</c:v>
                </c:pt>
                <c:pt idx="5524">
                  <c:v>6.3807870370370376E-2</c:v>
                </c:pt>
                <c:pt idx="5525">
                  <c:v>6.3819444444444443E-2</c:v>
                </c:pt>
                <c:pt idx="5526">
                  <c:v>6.3831018518518523E-2</c:v>
                </c:pt>
                <c:pt idx="5527">
                  <c:v>6.3842592592592604E-2</c:v>
                </c:pt>
                <c:pt idx="5528">
                  <c:v>6.385416666666667E-2</c:v>
                </c:pt>
                <c:pt idx="5529">
                  <c:v>6.3865740740740737E-2</c:v>
                </c:pt>
                <c:pt idx="5530">
                  <c:v>6.3877314814814817E-2</c:v>
                </c:pt>
                <c:pt idx="5531">
                  <c:v>6.3888888888888884E-2</c:v>
                </c:pt>
                <c:pt idx="5532">
                  <c:v>6.3900462962962964E-2</c:v>
                </c:pt>
                <c:pt idx="5533">
                  <c:v>6.3912037037037031E-2</c:v>
                </c:pt>
                <c:pt idx="5534">
                  <c:v>6.3923611111111112E-2</c:v>
                </c:pt>
                <c:pt idx="5535">
                  <c:v>6.3935185185185192E-2</c:v>
                </c:pt>
                <c:pt idx="5536">
                  <c:v>6.3946759259259259E-2</c:v>
                </c:pt>
                <c:pt idx="5537">
                  <c:v>6.3958333333333339E-2</c:v>
                </c:pt>
                <c:pt idx="5538">
                  <c:v>6.3969907407407406E-2</c:v>
                </c:pt>
                <c:pt idx="5539">
                  <c:v>6.3981481481481486E-2</c:v>
                </c:pt>
                <c:pt idx="5540">
                  <c:v>6.3993055555555553E-2</c:v>
                </c:pt>
                <c:pt idx="5541">
                  <c:v>6.400462962962962E-2</c:v>
                </c:pt>
                <c:pt idx="5542">
                  <c:v>6.40162037037037E-2</c:v>
                </c:pt>
                <c:pt idx="5543">
                  <c:v>6.4027777777777781E-2</c:v>
                </c:pt>
                <c:pt idx="5544">
                  <c:v>6.4039351851851847E-2</c:v>
                </c:pt>
                <c:pt idx="5545">
                  <c:v>6.4050925925925928E-2</c:v>
                </c:pt>
                <c:pt idx="5546">
                  <c:v>6.4062500000000008E-2</c:v>
                </c:pt>
                <c:pt idx="5547">
                  <c:v>6.4074074074074075E-2</c:v>
                </c:pt>
                <c:pt idx="5548">
                  <c:v>6.4085648148148142E-2</c:v>
                </c:pt>
                <c:pt idx="5549">
                  <c:v>6.4097222222222222E-2</c:v>
                </c:pt>
                <c:pt idx="5550">
                  <c:v>6.4108796296296303E-2</c:v>
                </c:pt>
                <c:pt idx="5551">
                  <c:v>6.4120370370370369E-2</c:v>
                </c:pt>
                <c:pt idx="5552">
                  <c:v>6.4131944444444436E-2</c:v>
                </c:pt>
                <c:pt idx="5553">
                  <c:v>6.4143518518518516E-2</c:v>
                </c:pt>
                <c:pt idx="5554">
                  <c:v>6.4155092592592597E-2</c:v>
                </c:pt>
                <c:pt idx="5555">
                  <c:v>6.4166666666666664E-2</c:v>
                </c:pt>
                <c:pt idx="5556">
                  <c:v>6.4178240740740744E-2</c:v>
                </c:pt>
                <c:pt idx="5557">
                  <c:v>6.4189814814814811E-2</c:v>
                </c:pt>
                <c:pt idx="5558">
                  <c:v>6.4201388888888891E-2</c:v>
                </c:pt>
                <c:pt idx="5559">
                  <c:v>6.4212962962962958E-2</c:v>
                </c:pt>
                <c:pt idx="5560">
                  <c:v>6.4224537037037038E-2</c:v>
                </c:pt>
                <c:pt idx="5561">
                  <c:v>6.4236111111111105E-2</c:v>
                </c:pt>
                <c:pt idx="5562">
                  <c:v>6.4247685185185185E-2</c:v>
                </c:pt>
                <c:pt idx="5563">
                  <c:v>6.4259259259259252E-2</c:v>
                </c:pt>
                <c:pt idx="5564">
                  <c:v>6.4270833333333333E-2</c:v>
                </c:pt>
                <c:pt idx="5565">
                  <c:v>6.4282407407407413E-2</c:v>
                </c:pt>
                <c:pt idx="5566">
                  <c:v>6.429398148148148E-2</c:v>
                </c:pt>
                <c:pt idx="5567">
                  <c:v>6.430555555555556E-2</c:v>
                </c:pt>
                <c:pt idx="5568">
                  <c:v>6.4317129629629641E-2</c:v>
                </c:pt>
                <c:pt idx="5569">
                  <c:v>6.4328703703703707E-2</c:v>
                </c:pt>
                <c:pt idx="5570">
                  <c:v>6.4340277777777774E-2</c:v>
                </c:pt>
                <c:pt idx="5571">
                  <c:v>6.4351851851851841E-2</c:v>
                </c:pt>
                <c:pt idx="5572">
                  <c:v>6.4363425925925921E-2</c:v>
                </c:pt>
                <c:pt idx="5573">
                  <c:v>6.4375000000000002E-2</c:v>
                </c:pt>
                <c:pt idx="5574">
                  <c:v>6.4386574074074068E-2</c:v>
                </c:pt>
                <c:pt idx="5575">
                  <c:v>6.4398148148148149E-2</c:v>
                </c:pt>
                <c:pt idx="5576">
                  <c:v>6.4409722222222229E-2</c:v>
                </c:pt>
                <c:pt idx="5577">
                  <c:v>6.4421296296296296E-2</c:v>
                </c:pt>
                <c:pt idx="5578">
                  <c:v>6.4432870370370363E-2</c:v>
                </c:pt>
                <c:pt idx="5579">
                  <c:v>6.4444444444444443E-2</c:v>
                </c:pt>
                <c:pt idx="5580">
                  <c:v>6.4456018518518524E-2</c:v>
                </c:pt>
                <c:pt idx="5581">
                  <c:v>6.446759259259259E-2</c:v>
                </c:pt>
                <c:pt idx="5582">
                  <c:v>6.4479166666666657E-2</c:v>
                </c:pt>
                <c:pt idx="5583">
                  <c:v>6.4490740740740737E-2</c:v>
                </c:pt>
                <c:pt idx="5584">
                  <c:v>6.4502314814814818E-2</c:v>
                </c:pt>
                <c:pt idx="5585">
                  <c:v>6.4513888888888885E-2</c:v>
                </c:pt>
                <c:pt idx="5586">
                  <c:v>6.4525462962962965E-2</c:v>
                </c:pt>
                <c:pt idx="5587">
                  <c:v>6.4537037037037046E-2</c:v>
                </c:pt>
                <c:pt idx="5588">
                  <c:v>6.4548611111111112E-2</c:v>
                </c:pt>
                <c:pt idx="5589">
                  <c:v>6.4560185185185193E-2</c:v>
                </c:pt>
                <c:pt idx="5590">
                  <c:v>6.4571759259259259E-2</c:v>
                </c:pt>
                <c:pt idx="5591">
                  <c:v>6.458333333333334E-2</c:v>
                </c:pt>
                <c:pt idx="5592">
                  <c:v>6.4594907407407406E-2</c:v>
                </c:pt>
                <c:pt idx="5593">
                  <c:v>6.4606481481481473E-2</c:v>
                </c:pt>
                <c:pt idx="5594">
                  <c:v>6.4618055555555554E-2</c:v>
                </c:pt>
                <c:pt idx="5595">
                  <c:v>6.4629629629629634E-2</c:v>
                </c:pt>
                <c:pt idx="5596">
                  <c:v>6.4641203703703701E-2</c:v>
                </c:pt>
                <c:pt idx="5597">
                  <c:v>6.4652777777777781E-2</c:v>
                </c:pt>
                <c:pt idx="5598">
                  <c:v>6.4664351851851862E-2</c:v>
                </c:pt>
                <c:pt idx="5599">
                  <c:v>6.4675925925925928E-2</c:v>
                </c:pt>
                <c:pt idx="5600">
                  <c:v>6.4687499999999995E-2</c:v>
                </c:pt>
                <c:pt idx="5601">
                  <c:v>6.4699074074074062E-2</c:v>
                </c:pt>
                <c:pt idx="5602">
                  <c:v>6.4710648148148142E-2</c:v>
                </c:pt>
                <c:pt idx="5603">
                  <c:v>6.4722222222222223E-2</c:v>
                </c:pt>
                <c:pt idx="5604">
                  <c:v>6.4733796296296289E-2</c:v>
                </c:pt>
                <c:pt idx="5605">
                  <c:v>6.474537037037037E-2</c:v>
                </c:pt>
                <c:pt idx="5606">
                  <c:v>6.475694444444445E-2</c:v>
                </c:pt>
                <c:pt idx="5607">
                  <c:v>6.4768518518518517E-2</c:v>
                </c:pt>
                <c:pt idx="5608">
                  <c:v>6.4780092592592597E-2</c:v>
                </c:pt>
                <c:pt idx="5609">
                  <c:v>6.4791666666666664E-2</c:v>
                </c:pt>
                <c:pt idx="5610">
                  <c:v>6.4803240740740745E-2</c:v>
                </c:pt>
                <c:pt idx="5611">
                  <c:v>6.4814814814814811E-2</c:v>
                </c:pt>
                <c:pt idx="5612">
                  <c:v>6.4826388888888892E-2</c:v>
                </c:pt>
                <c:pt idx="5613">
                  <c:v>6.4837962962962958E-2</c:v>
                </c:pt>
                <c:pt idx="5614">
                  <c:v>6.4849537037037039E-2</c:v>
                </c:pt>
                <c:pt idx="5615">
                  <c:v>6.4861111111111105E-2</c:v>
                </c:pt>
                <c:pt idx="5616">
                  <c:v>6.4872685185185186E-2</c:v>
                </c:pt>
                <c:pt idx="5617">
                  <c:v>6.4884259259259267E-2</c:v>
                </c:pt>
                <c:pt idx="5618">
                  <c:v>6.4895833333333333E-2</c:v>
                </c:pt>
                <c:pt idx="5619">
                  <c:v>6.4907407407407414E-2</c:v>
                </c:pt>
                <c:pt idx="5620">
                  <c:v>6.491898148148148E-2</c:v>
                </c:pt>
                <c:pt idx="5621">
                  <c:v>6.4930555555555561E-2</c:v>
                </c:pt>
                <c:pt idx="5622">
                  <c:v>6.4942129629629627E-2</c:v>
                </c:pt>
                <c:pt idx="5623">
                  <c:v>6.4953703703703694E-2</c:v>
                </c:pt>
                <c:pt idx="5624">
                  <c:v>6.4965277777777775E-2</c:v>
                </c:pt>
                <c:pt idx="5625">
                  <c:v>6.4976851851851855E-2</c:v>
                </c:pt>
                <c:pt idx="5626">
                  <c:v>6.4988425925925922E-2</c:v>
                </c:pt>
                <c:pt idx="5627">
                  <c:v>6.5000000000000002E-2</c:v>
                </c:pt>
                <c:pt idx="5628">
                  <c:v>6.5011574074074083E-2</c:v>
                </c:pt>
                <c:pt idx="5629">
                  <c:v>6.5023148148148149E-2</c:v>
                </c:pt>
                <c:pt idx="5630">
                  <c:v>6.5034722222222216E-2</c:v>
                </c:pt>
                <c:pt idx="5631">
                  <c:v>6.5046296296296297E-2</c:v>
                </c:pt>
                <c:pt idx="5632">
                  <c:v>6.5057870370370363E-2</c:v>
                </c:pt>
                <c:pt idx="5633">
                  <c:v>6.5069444444444444E-2</c:v>
                </c:pt>
                <c:pt idx="5634">
                  <c:v>6.508101851851851E-2</c:v>
                </c:pt>
                <c:pt idx="5635">
                  <c:v>6.5092592592592591E-2</c:v>
                </c:pt>
                <c:pt idx="5636">
                  <c:v>6.5104166666666671E-2</c:v>
                </c:pt>
                <c:pt idx="5637">
                  <c:v>6.5115740740740738E-2</c:v>
                </c:pt>
                <c:pt idx="5638">
                  <c:v>6.5127314814814818E-2</c:v>
                </c:pt>
                <c:pt idx="5639">
                  <c:v>6.5138888888888885E-2</c:v>
                </c:pt>
                <c:pt idx="5640">
                  <c:v>6.5150462962962966E-2</c:v>
                </c:pt>
                <c:pt idx="5641">
                  <c:v>6.5162037037037032E-2</c:v>
                </c:pt>
                <c:pt idx="5642">
                  <c:v>6.5173611111111113E-2</c:v>
                </c:pt>
                <c:pt idx="5643">
                  <c:v>6.5185185185185179E-2</c:v>
                </c:pt>
                <c:pt idx="5644">
                  <c:v>6.519675925925926E-2</c:v>
                </c:pt>
                <c:pt idx="5645">
                  <c:v>6.5208333333333326E-2</c:v>
                </c:pt>
                <c:pt idx="5646">
                  <c:v>6.5219907407407407E-2</c:v>
                </c:pt>
                <c:pt idx="5647">
                  <c:v>6.5231481481481488E-2</c:v>
                </c:pt>
                <c:pt idx="5648">
                  <c:v>6.5243055555555554E-2</c:v>
                </c:pt>
                <c:pt idx="5649">
                  <c:v>6.5254629629629635E-2</c:v>
                </c:pt>
                <c:pt idx="5650">
                  <c:v>6.5266203703703715E-2</c:v>
                </c:pt>
                <c:pt idx="5651">
                  <c:v>6.5277777777777782E-2</c:v>
                </c:pt>
                <c:pt idx="5652">
                  <c:v>6.5289351851851848E-2</c:v>
                </c:pt>
                <c:pt idx="5653">
                  <c:v>6.5289351851851848E-2</c:v>
                </c:pt>
                <c:pt idx="5654">
                  <c:v>6.5312499999999996E-2</c:v>
                </c:pt>
                <c:pt idx="5655">
                  <c:v>6.5312499999999996E-2</c:v>
                </c:pt>
                <c:pt idx="5656">
                  <c:v>6.5324074074074076E-2</c:v>
                </c:pt>
                <c:pt idx="5657">
                  <c:v>6.5335648148148143E-2</c:v>
                </c:pt>
                <c:pt idx="5658">
                  <c:v>6.5347222222222223E-2</c:v>
                </c:pt>
                <c:pt idx="5659">
                  <c:v>6.5358796296296304E-2</c:v>
                </c:pt>
                <c:pt idx="5660">
                  <c:v>6.537037037037037E-2</c:v>
                </c:pt>
                <c:pt idx="5661">
                  <c:v>6.5381944444444437E-2</c:v>
                </c:pt>
                <c:pt idx="5662">
                  <c:v>6.5393518518518517E-2</c:v>
                </c:pt>
                <c:pt idx="5663">
                  <c:v>6.5405092592592584E-2</c:v>
                </c:pt>
                <c:pt idx="5664">
                  <c:v>6.5416666666666665E-2</c:v>
                </c:pt>
                <c:pt idx="5665">
                  <c:v>6.5428240740740731E-2</c:v>
                </c:pt>
                <c:pt idx="5666">
                  <c:v>6.5439814814814812E-2</c:v>
                </c:pt>
                <c:pt idx="5667">
                  <c:v>6.5451388888888892E-2</c:v>
                </c:pt>
                <c:pt idx="5668">
                  <c:v>6.5462962962962959E-2</c:v>
                </c:pt>
                <c:pt idx="5669">
                  <c:v>6.5474537037037039E-2</c:v>
                </c:pt>
                <c:pt idx="5670">
                  <c:v>6.548611111111112E-2</c:v>
                </c:pt>
                <c:pt idx="5671">
                  <c:v>6.5497685185185187E-2</c:v>
                </c:pt>
                <c:pt idx="5672">
                  <c:v>6.5509259259259267E-2</c:v>
                </c:pt>
                <c:pt idx="5673">
                  <c:v>6.5520833333333334E-2</c:v>
                </c:pt>
                <c:pt idx="5674">
                  <c:v>6.5532407407407414E-2</c:v>
                </c:pt>
                <c:pt idx="5675">
                  <c:v>6.5543981481481481E-2</c:v>
                </c:pt>
                <c:pt idx="5676">
                  <c:v>6.5555555555555547E-2</c:v>
                </c:pt>
                <c:pt idx="5677">
                  <c:v>6.5567129629629628E-2</c:v>
                </c:pt>
                <c:pt idx="5678">
                  <c:v>6.5578703703703708E-2</c:v>
                </c:pt>
                <c:pt idx="5679">
                  <c:v>6.5590277777777775E-2</c:v>
                </c:pt>
                <c:pt idx="5680">
                  <c:v>6.5601851851851856E-2</c:v>
                </c:pt>
                <c:pt idx="5681">
                  <c:v>6.5613425925925936E-2</c:v>
                </c:pt>
                <c:pt idx="5682">
                  <c:v>6.5625000000000003E-2</c:v>
                </c:pt>
                <c:pt idx="5683">
                  <c:v>6.5636574074074069E-2</c:v>
                </c:pt>
                <c:pt idx="5684">
                  <c:v>6.5648148148148136E-2</c:v>
                </c:pt>
                <c:pt idx="5685">
                  <c:v>6.5659722222222217E-2</c:v>
                </c:pt>
                <c:pt idx="5686">
                  <c:v>6.5671296296296297E-2</c:v>
                </c:pt>
                <c:pt idx="5687">
                  <c:v>6.5682870370370364E-2</c:v>
                </c:pt>
                <c:pt idx="5688">
                  <c:v>6.5694444444444444E-2</c:v>
                </c:pt>
                <c:pt idx="5689">
                  <c:v>6.5706018518518525E-2</c:v>
                </c:pt>
                <c:pt idx="5690">
                  <c:v>6.5717592592592591E-2</c:v>
                </c:pt>
                <c:pt idx="5691">
                  <c:v>6.5729166666666672E-2</c:v>
                </c:pt>
                <c:pt idx="5692">
                  <c:v>6.5740740740740738E-2</c:v>
                </c:pt>
                <c:pt idx="5693">
                  <c:v>6.5752314814814819E-2</c:v>
                </c:pt>
                <c:pt idx="5694">
                  <c:v>6.5763888888888886E-2</c:v>
                </c:pt>
                <c:pt idx="5695">
                  <c:v>6.5775462962962966E-2</c:v>
                </c:pt>
                <c:pt idx="5696">
                  <c:v>6.5787037037037033E-2</c:v>
                </c:pt>
                <c:pt idx="5697">
                  <c:v>6.5798611111111113E-2</c:v>
                </c:pt>
                <c:pt idx="5698">
                  <c:v>6.581018518518518E-2</c:v>
                </c:pt>
                <c:pt idx="5699">
                  <c:v>6.582175925925926E-2</c:v>
                </c:pt>
                <c:pt idx="5700">
                  <c:v>6.5833333333333341E-2</c:v>
                </c:pt>
                <c:pt idx="5701">
                  <c:v>6.5844907407407408E-2</c:v>
                </c:pt>
                <c:pt idx="5702">
                  <c:v>6.5856481481481488E-2</c:v>
                </c:pt>
                <c:pt idx="5703">
                  <c:v>6.5868055555555555E-2</c:v>
                </c:pt>
                <c:pt idx="5704">
                  <c:v>6.5879629629629635E-2</c:v>
                </c:pt>
                <c:pt idx="5705">
                  <c:v>6.5891203703703702E-2</c:v>
                </c:pt>
                <c:pt idx="5706">
                  <c:v>6.5902777777777768E-2</c:v>
                </c:pt>
                <c:pt idx="5707">
                  <c:v>6.5914351851851849E-2</c:v>
                </c:pt>
                <c:pt idx="5708">
                  <c:v>6.5925925925925929E-2</c:v>
                </c:pt>
                <c:pt idx="5709">
                  <c:v>6.5937499999999996E-2</c:v>
                </c:pt>
                <c:pt idx="5710">
                  <c:v>6.5949074074074077E-2</c:v>
                </c:pt>
                <c:pt idx="5711">
                  <c:v>6.5960648148148157E-2</c:v>
                </c:pt>
                <c:pt idx="5712">
                  <c:v>6.5972222222222224E-2</c:v>
                </c:pt>
                <c:pt idx="5713">
                  <c:v>6.598379629629629E-2</c:v>
                </c:pt>
                <c:pt idx="5714">
                  <c:v>6.5995370370370371E-2</c:v>
                </c:pt>
                <c:pt idx="5715">
                  <c:v>6.6006944444444438E-2</c:v>
                </c:pt>
                <c:pt idx="5716">
                  <c:v>6.6018518518518518E-2</c:v>
                </c:pt>
                <c:pt idx="5717">
                  <c:v>6.6030092592592585E-2</c:v>
                </c:pt>
                <c:pt idx="5718">
                  <c:v>6.6041666666666665E-2</c:v>
                </c:pt>
                <c:pt idx="5719">
                  <c:v>6.6053240740740746E-2</c:v>
                </c:pt>
                <c:pt idx="5720">
                  <c:v>6.6064814814814812E-2</c:v>
                </c:pt>
                <c:pt idx="5721">
                  <c:v>6.6076388888888893E-2</c:v>
                </c:pt>
                <c:pt idx="5722">
                  <c:v>6.6087962962962959E-2</c:v>
                </c:pt>
                <c:pt idx="5723">
                  <c:v>6.609953703703704E-2</c:v>
                </c:pt>
                <c:pt idx="5724">
                  <c:v>6.6111111111111107E-2</c:v>
                </c:pt>
                <c:pt idx="5725">
                  <c:v>6.6122685185185187E-2</c:v>
                </c:pt>
                <c:pt idx="5726">
                  <c:v>6.6134259259259254E-2</c:v>
                </c:pt>
                <c:pt idx="5727">
                  <c:v>6.6145833333333334E-2</c:v>
                </c:pt>
                <c:pt idx="5728">
                  <c:v>6.6157407407407401E-2</c:v>
                </c:pt>
                <c:pt idx="5729">
                  <c:v>6.6168981481481481E-2</c:v>
                </c:pt>
                <c:pt idx="5730">
                  <c:v>6.6180555555555562E-2</c:v>
                </c:pt>
                <c:pt idx="5731">
                  <c:v>6.6192129629629629E-2</c:v>
                </c:pt>
                <c:pt idx="5732">
                  <c:v>6.6203703703703709E-2</c:v>
                </c:pt>
                <c:pt idx="5733">
                  <c:v>6.621527777777779E-2</c:v>
                </c:pt>
                <c:pt idx="5734">
                  <c:v>6.6226851851851856E-2</c:v>
                </c:pt>
                <c:pt idx="5735">
                  <c:v>6.6238425925925923E-2</c:v>
                </c:pt>
                <c:pt idx="5736">
                  <c:v>6.6249999999999989E-2</c:v>
                </c:pt>
                <c:pt idx="5737">
                  <c:v>6.626157407407407E-2</c:v>
                </c:pt>
                <c:pt idx="5738">
                  <c:v>6.627314814814815E-2</c:v>
                </c:pt>
                <c:pt idx="5739">
                  <c:v>6.6284722222222217E-2</c:v>
                </c:pt>
                <c:pt idx="5740">
                  <c:v>6.6296296296296298E-2</c:v>
                </c:pt>
                <c:pt idx="5741">
                  <c:v>6.6307870370370378E-2</c:v>
                </c:pt>
                <c:pt idx="5742">
                  <c:v>6.6319444444444445E-2</c:v>
                </c:pt>
                <c:pt idx="5743">
                  <c:v>6.6331018518518511E-2</c:v>
                </c:pt>
                <c:pt idx="5744">
                  <c:v>6.6342592592592592E-2</c:v>
                </c:pt>
                <c:pt idx="5745">
                  <c:v>6.6354166666666659E-2</c:v>
                </c:pt>
                <c:pt idx="5746">
                  <c:v>6.6365740740740739E-2</c:v>
                </c:pt>
                <c:pt idx="5747">
                  <c:v>6.6377314814814806E-2</c:v>
                </c:pt>
                <c:pt idx="5748">
                  <c:v>6.6388888888888886E-2</c:v>
                </c:pt>
                <c:pt idx="5749">
                  <c:v>6.6400462962962967E-2</c:v>
                </c:pt>
                <c:pt idx="5750">
                  <c:v>6.6412037037037033E-2</c:v>
                </c:pt>
                <c:pt idx="5751">
                  <c:v>6.6423611111111114E-2</c:v>
                </c:pt>
                <c:pt idx="5752">
                  <c:v>6.6435185185185194E-2</c:v>
                </c:pt>
                <c:pt idx="5753">
                  <c:v>6.6446759259259261E-2</c:v>
                </c:pt>
                <c:pt idx="5754">
                  <c:v>6.6458333333333341E-2</c:v>
                </c:pt>
                <c:pt idx="5755">
                  <c:v>6.6469907407407408E-2</c:v>
                </c:pt>
                <c:pt idx="5756">
                  <c:v>6.6481481481481489E-2</c:v>
                </c:pt>
                <c:pt idx="5757">
                  <c:v>6.6493055555555555E-2</c:v>
                </c:pt>
                <c:pt idx="5758">
                  <c:v>6.6504629629629622E-2</c:v>
                </c:pt>
                <c:pt idx="5759">
                  <c:v>6.6516203703703702E-2</c:v>
                </c:pt>
                <c:pt idx="5760">
                  <c:v>6.6527777777777783E-2</c:v>
                </c:pt>
                <c:pt idx="5761">
                  <c:v>6.653935185185185E-2</c:v>
                </c:pt>
                <c:pt idx="5762">
                  <c:v>6.655092592592593E-2</c:v>
                </c:pt>
                <c:pt idx="5763">
                  <c:v>6.6562500000000011E-2</c:v>
                </c:pt>
                <c:pt idx="5764">
                  <c:v>6.6574074074074077E-2</c:v>
                </c:pt>
                <c:pt idx="5765">
                  <c:v>6.6585648148148144E-2</c:v>
                </c:pt>
                <c:pt idx="5766">
                  <c:v>6.659722222222221E-2</c:v>
                </c:pt>
                <c:pt idx="5767">
                  <c:v>6.6608796296296291E-2</c:v>
                </c:pt>
                <c:pt idx="5768">
                  <c:v>6.6620370370370371E-2</c:v>
                </c:pt>
                <c:pt idx="5769">
                  <c:v>6.6631944444444438E-2</c:v>
                </c:pt>
                <c:pt idx="5770">
                  <c:v>6.6643518518518519E-2</c:v>
                </c:pt>
                <c:pt idx="5771">
                  <c:v>6.6655092592592599E-2</c:v>
                </c:pt>
                <c:pt idx="5772">
                  <c:v>6.6666666666666666E-2</c:v>
                </c:pt>
                <c:pt idx="5773">
                  <c:v>6.6678240740740746E-2</c:v>
                </c:pt>
                <c:pt idx="5774">
                  <c:v>6.6689814814814813E-2</c:v>
                </c:pt>
                <c:pt idx="5775">
                  <c:v>6.6701388888888893E-2</c:v>
                </c:pt>
                <c:pt idx="5776">
                  <c:v>6.671296296296296E-2</c:v>
                </c:pt>
                <c:pt idx="5777">
                  <c:v>6.6724537037037041E-2</c:v>
                </c:pt>
                <c:pt idx="5778">
                  <c:v>6.6736111111111107E-2</c:v>
                </c:pt>
                <c:pt idx="5779">
                  <c:v>6.6747685185185188E-2</c:v>
                </c:pt>
                <c:pt idx="5780">
                  <c:v>6.6759259259259254E-2</c:v>
                </c:pt>
                <c:pt idx="5781">
                  <c:v>6.6770833333333335E-2</c:v>
                </c:pt>
                <c:pt idx="5782">
                  <c:v>6.6782407407407415E-2</c:v>
                </c:pt>
                <c:pt idx="5783">
                  <c:v>6.6793981481481482E-2</c:v>
                </c:pt>
                <c:pt idx="5784">
                  <c:v>6.6805555555555562E-2</c:v>
                </c:pt>
                <c:pt idx="5785">
                  <c:v>6.6817129629629629E-2</c:v>
                </c:pt>
                <c:pt idx="5786">
                  <c:v>6.682870370370371E-2</c:v>
                </c:pt>
                <c:pt idx="5787">
                  <c:v>6.6840277777777776E-2</c:v>
                </c:pt>
                <c:pt idx="5788">
                  <c:v>6.6851851851851843E-2</c:v>
                </c:pt>
                <c:pt idx="5789">
                  <c:v>6.6863425925925923E-2</c:v>
                </c:pt>
                <c:pt idx="5790">
                  <c:v>6.6875000000000004E-2</c:v>
                </c:pt>
                <c:pt idx="5791">
                  <c:v>6.6886574074074071E-2</c:v>
                </c:pt>
                <c:pt idx="5792">
                  <c:v>6.6898148148148151E-2</c:v>
                </c:pt>
                <c:pt idx="5793">
                  <c:v>6.6909722222222232E-2</c:v>
                </c:pt>
                <c:pt idx="5794">
                  <c:v>6.6921296296296298E-2</c:v>
                </c:pt>
                <c:pt idx="5795">
                  <c:v>6.6932870370370365E-2</c:v>
                </c:pt>
                <c:pt idx="5796">
                  <c:v>6.6944444444444445E-2</c:v>
                </c:pt>
                <c:pt idx="5797">
                  <c:v>6.6956018518518512E-2</c:v>
                </c:pt>
                <c:pt idx="5798">
                  <c:v>6.6967592592592592E-2</c:v>
                </c:pt>
                <c:pt idx="5799">
                  <c:v>6.6979166666666659E-2</c:v>
                </c:pt>
                <c:pt idx="5800">
                  <c:v>6.699074074074074E-2</c:v>
                </c:pt>
                <c:pt idx="5801">
                  <c:v>6.700231481481482E-2</c:v>
                </c:pt>
                <c:pt idx="5802">
                  <c:v>6.7013888888888887E-2</c:v>
                </c:pt>
                <c:pt idx="5803">
                  <c:v>6.7025462962962967E-2</c:v>
                </c:pt>
                <c:pt idx="5804">
                  <c:v>6.7037037037037034E-2</c:v>
                </c:pt>
                <c:pt idx="5805">
                  <c:v>6.7048611111111114E-2</c:v>
                </c:pt>
                <c:pt idx="5806">
                  <c:v>6.7060185185185181E-2</c:v>
                </c:pt>
                <c:pt idx="5807">
                  <c:v>6.7071759259259262E-2</c:v>
                </c:pt>
                <c:pt idx="5808">
                  <c:v>6.7083333333333328E-2</c:v>
                </c:pt>
                <c:pt idx="5809">
                  <c:v>6.7094907407407409E-2</c:v>
                </c:pt>
                <c:pt idx="5810">
                  <c:v>6.7106481481481475E-2</c:v>
                </c:pt>
                <c:pt idx="5811">
                  <c:v>6.7118055555555556E-2</c:v>
                </c:pt>
                <c:pt idx="5812">
                  <c:v>6.7129629629629636E-2</c:v>
                </c:pt>
                <c:pt idx="5813">
                  <c:v>6.7141203703703703E-2</c:v>
                </c:pt>
                <c:pt idx="5814">
                  <c:v>6.7152777777777783E-2</c:v>
                </c:pt>
                <c:pt idx="5815">
                  <c:v>6.7164351851851864E-2</c:v>
                </c:pt>
                <c:pt idx="5816">
                  <c:v>6.7175925925925931E-2</c:v>
                </c:pt>
                <c:pt idx="5817">
                  <c:v>6.7187499999999997E-2</c:v>
                </c:pt>
                <c:pt idx="5818">
                  <c:v>6.7199074074074064E-2</c:v>
                </c:pt>
                <c:pt idx="5819">
                  <c:v>6.7210648148148144E-2</c:v>
                </c:pt>
                <c:pt idx="5820">
                  <c:v>6.7222222222222225E-2</c:v>
                </c:pt>
                <c:pt idx="5821">
                  <c:v>6.7233796296296292E-2</c:v>
                </c:pt>
                <c:pt idx="5822">
                  <c:v>6.7245370370370372E-2</c:v>
                </c:pt>
                <c:pt idx="5823">
                  <c:v>6.7256944444444453E-2</c:v>
                </c:pt>
                <c:pt idx="5824">
                  <c:v>6.7268518518518519E-2</c:v>
                </c:pt>
                <c:pt idx="5825">
                  <c:v>6.7280092592592586E-2</c:v>
                </c:pt>
                <c:pt idx="5826">
                  <c:v>6.7291666666666666E-2</c:v>
                </c:pt>
                <c:pt idx="5827">
                  <c:v>6.7303240740740733E-2</c:v>
                </c:pt>
                <c:pt idx="5828">
                  <c:v>6.7314814814814813E-2</c:v>
                </c:pt>
                <c:pt idx="5829">
                  <c:v>6.732638888888888E-2</c:v>
                </c:pt>
                <c:pt idx="5830">
                  <c:v>6.7337962962962961E-2</c:v>
                </c:pt>
                <c:pt idx="5831">
                  <c:v>6.7349537037037041E-2</c:v>
                </c:pt>
                <c:pt idx="5832">
                  <c:v>6.7361111111111108E-2</c:v>
                </c:pt>
                <c:pt idx="5833">
                  <c:v>6.7372685185185188E-2</c:v>
                </c:pt>
                <c:pt idx="5834">
                  <c:v>6.7384259259259269E-2</c:v>
                </c:pt>
                <c:pt idx="5835">
                  <c:v>6.7395833333333335E-2</c:v>
                </c:pt>
                <c:pt idx="5836">
                  <c:v>6.7407407407407416E-2</c:v>
                </c:pt>
                <c:pt idx="5837">
                  <c:v>6.7418981481481483E-2</c:v>
                </c:pt>
                <c:pt idx="5838">
                  <c:v>6.7430555555555563E-2</c:v>
                </c:pt>
                <c:pt idx="5839">
                  <c:v>6.744212962962963E-2</c:v>
                </c:pt>
                <c:pt idx="5840">
                  <c:v>6.7453703703703696E-2</c:v>
                </c:pt>
                <c:pt idx="5841">
                  <c:v>6.7465277777777777E-2</c:v>
                </c:pt>
                <c:pt idx="5842">
                  <c:v>6.7476851851851857E-2</c:v>
                </c:pt>
                <c:pt idx="5843">
                  <c:v>6.7488425925925924E-2</c:v>
                </c:pt>
                <c:pt idx="5844">
                  <c:v>6.7500000000000004E-2</c:v>
                </c:pt>
                <c:pt idx="5845">
                  <c:v>6.7511574074074085E-2</c:v>
                </c:pt>
                <c:pt idx="5846">
                  <c:v>6.7523148148148152E-2</c:v>
                </c:pt>
                <c:pt idx="5847">
                  <c:v>6.7534722222222218E-2</c:v>
                </c:pt>
                <c:pt idx="5848">
                  <c:v>6.7546296296296285E-2</c:v>
                </c:pt>
                <c:pt idx="5849">
                  <c:v>6.7557870370370365E-2</c:v>
                </c:pt>
                <c:pt idx="5850">
                  <c:v>6.7569444444444446E-2</c:v>
                </c:pt>
                <c:pt idx="5851">
                  <c:v>6.7581018518518512E-2</c:v>
                </c:pt>
                <c:pt idx="5852">
                  <c:v>6.7592592592592593E-2</c:v>
                </c:pt>
                <c:pt idx="5853">
                  <c:v>6.7604166666666674E-2</c:v>
                </c:pt>
                <c:pt idx="5854">
                  <c:v>6.761574074074074E-2</c:v>
                </c:pt>
                <c:pt idx="5855">
                  <c:v>6.7627314814814821E-2</c:v>
                </c:pt>
                <c:pt idx="5856">
                  <c:v>6.7638888888888887E-2</c:v>
                </c:pt>
                <c:pt idx="5857">
                  <c:v>6.7650462962962968E-2</c:v>
                </c:pt>
                <c:pt idx="5858">
                  <c:v>6.7662037037037034E-2</c:v>
                </c:pt>
                <c:pt idx="5859">
                  <c:v>6.7673611111111115E-2</c:v>
                </c:pt>
                <c:pt idx="5860">
                  <c:v>6.7685185185185182E-2</c:v>
                </c:pt>
                <c:pt idx="5861">
                  <c:v>6.7696759259259262E-2</c:v>
                </c:pt>
                <c:pt idx="5862">
                  <c:v>6.7708333333333329E-2</c:v>
                </c:pt>
                <c:pt idx="5863">
                  <c:v>6.7719907407407409E-2</c:v>
                </c:pt>
                <c:pt idx="5864">
                  <c:v>6.773148148148149E-2</c:v>
                </c:pt>
                <c:pt idx="5865">
                  <c:v>6.7743055555555556E-2</c:v>
                </c:pt>
                <c:pt idx="5866">
                  <c:v>6.7754629629629637E-2</c:v>
                </c:pt>
                <c:pt idx="5867">
                  <c:v>6.7766203703703703E-2</c:v>
                </c:pt>
                <c:pt idx="5868">
                  <c:v>6.7777777777777784E-2</c:v>
                </c:pt>
                <c:pt idx="5869">
                  <c:v>6.7789351851851851E-2</c:v>
                </c:pt>
                <c:pt idx="5870">
                  <c:v>6.7800925925925917E-2</c:v>
                </c:pt>
                <c:pt idx="5871">
                  <c:v>6.7812499999999998E-2</c:v>
                </c:pt>
                <c:pt idx="5872">
                  <c:v>6.7824074074074078E-2</c:v>
                </c:pt>
                <c:pt idx="5873">
                  <c:v>6.7835648148148145E-2</c:v>
                </c:pt>
                <c:pt idx="5874">
                  <c:v>6.7847222222222225E-2</c:v>
                </c:pt>
                <c:pt idx="5875">
                  <c:v>6.7858796296296306E-2</c:v>
                </c:pt>
                <c:pt idx="5876">
                  <c:v>6.7870370370370373E-2</c:v>
                </c:pt>
                <c:pt idx="5877">
                  <c:v>6.7881944444444439E-2</c:v>
                </c:pt>
                <c:pt idx="5878">
                  <c:v>6.789351851851852E-2</c:v>
                </c:pt>
                <c:pt idx="5879">
                  <c:v>6.7905092592592586E-2</c:v>
                </c:pt>
                <c:pt idx="5880">
                  <c:v>6.7916666666666667E-2</c:v>
                </c:pt>
                <c:pt idx="5881">
                  <c:v>6.7928240740740733E-2</c:v>
                </c:pt>
                <c:pt idx="5882">
                  <c:v>6.7939814814814814E-2</c:v>
                </c:pt>
                <c:pt idx="5883">
                  <c:v>6.7951388888888895E-2</c:v>
                </c:pt>
                <c:pt idx="5884">
                  <c:v>6.7962962962962961E-2</c:v>
                </c:pt>
                <c:pt idx="5885">
                  <c:v>6.7974537037037042E-2</c:v>
                </c:pt>
                <c:pt idx="5886">
                  <c:v>6.7986111111111108E-2</c:v>
                </c:pt>
                <c:pt idx="5887">
                  <c:v>6.7997685185185189E-2</c:v>
                </c:pt>
                <c:pt idx="5888">
                  <c:v>6.8009259259259255E-2</c:v>
                </c:pt>
                <c:pt idx="5889">
                  <c:v>6.8020833333333336E-2</c:v>
                </c:pt>
                <c:pt idx="5890">
                  <c:v>6.8032407407407403E-2</c:v>
                </c:pt>
                <c:pt idx="5891">
                  <c:v>6.8043981481481483E-2</c:v>
                </c:pt>
                <c:pt idx="5892">
                  <c:v>6.805555555555555E-2</c:v>
                </c:pt>
                <c:pt idx="5893">
                  <c:v>6.806712962962963E-2</c:v>
                </c:pt>
                <c:pt idx="5894">
                  <c:v>6.8078703703703711E-2</c:v>
                </c:pt>
                <c:pt idx="5895">
                  <c:v>6.8090277777777777E-2</c:v>
                </c:pt>
                <c:pt idx="5896">
                  <c:v>6.8101851851851858E-2</c:v>
                </c:pt>
                <c:pt idx="5897">
                  <c:v>6.8113425925925938E-2</c:v>
                </c:pt>
                <c:pt idx="5898">
                  <c:v>6.8125000000000005E-2</c:v>
                </c:pt>
                <c:pt idx="5899">
                  <c:v>6.8136574074074072E-2</c:v>
                </c:pt>
                <c:pt idx="5900">
                  <c:v>6.8148148148148138E-2</c:v>
                </c:pt>
                <c:pt idx="5901">
                  <c:v>6.8159722222222219E-2</c:v>
                </c:pt>
                <c:pt idx="5902">
                  <c:v>6.8171296296296299E-2</c:v>
                </c:pt>
                <c:pt idx="5903">
                  <c:v>6.8182870370370366E-2</c:v>
                </c:pt>
                <c:pt idx="5904">
                  <c:v>6.8194444444444446E-2</c:v>
                </c:pt>
                <c:pt idx="5905">
                  <c:v>6.8206018518518527E-2</c:v>
                </c:pt>
                <c:pt idx="5906">
                  <c:v>6.8217592592592594E-2</c:v>
                </c:pt>
                <c:pt idx="5907">
                  <c:v>6.822916666666666E-2</c:v>
                </c:pt>
                <c:pt idx="5908">
                  <c:v>6.8240740740740741E-2</c:v>
                </c:pt>
                <c:pt idx="5909">
                  <c:v>6.8252314814814807E-2</c:v>
                </c:pt>
                <c:pt idx="5910">
                  <c:v>6.8263888888888888E-2</c:v>
                </c:pt>
                <c:pt idx="5911">
                  <c:v>6.8275462962962954E-2</c:v>
                </c:pt>
                <c:pt idx="5912">
                  <c:v>6.8287037037037035E-2</c:v>
                </c:pt>
                <c:pt idx="5913">
                  <c:v>6.8298611111111115E-2</c:v>
                </c:pt>
                <c:pt idx="5914">
                  <c:v>6.8310185185185182E-2</c:v>
                </c:pt>
                <c:pt idx="5915">
                  <c:v>6.8321759259259263E-2</c:v>
                </c:pt>
                <c:pt idx="5916">
                  <c:v>6.8333333333333343E-2</c:v>
                </c:pt>
                <c:pt idx="5917">
                  <c:v>6.834490740740741E-2</c:v>
                </c:pt>
                <c:pt idx="5918">
                  <c:v>6.8356481481481476E-2</c:v>
                </c:pt>
                <c:pt idx="5919">
                  <c:v>6.8368055555555557E-2</c:v>
                </c:pt>
                <c:pt idx="5920">
                  <c:v>6.8379629629629637E-2</c:v>
                </c:pt>
                <c:pt idx="5921">
                  <c:v>6.8391203703703704E-2</c:v>
                </c:pt>
                <c:pt idx="5922">
                  <c:v>6.8402777777777771E-2</c:v>
                </c:pt>
                <c:pt idx="5923">
                  <c:v>6.8414351851851851E-2</c:v>
                </c:pt>
                <c:pt idx="5924">
                  <c:v>6.8425925925925932E-2</c:v>
                </c:pt>
                <c:pt idx="5925">
                  <c:v>6.8437499999999998E-2</c:v>
                </c:pt>
                <c:pt idx="5926">
                  <c:v>6.8449074074074079E-2</c:v>
                </c:pt>
                <c:pt idx="5927">
                  <c:v>6.8460648148148159E-2</c:v>
                </c:pt>
                <c:pt idx="5928">
                  <c:v>6.8472222222222226E-2</c:v>
                </c:pt>
                <c:pt idx="5929">
                  <c:v>6.8483796296296293E-2</c:v>
                </c:pt>
                <c:pt idx="5930">
                  <c:v>6.8495370370370359E-2</c:v>
                </c:pt>
                <c:pt idx="5931">
                  <c:v>6.850694444444444E-2</c:v>
                </c:pt>
                <c:pt idx="5932">
                  <c:v>6.851851851851852E-2</c:v>
                </c:pt>
                <c:pt idx="5933">
                  <c:v>6.8530092592592587E-2</c:v>
                </c:pt>
                <c:pt idx="5934">
                  <c:v>6.8541666666666667E-2</c:v>
                </c:pt>
                <c:pt idx="5935">
                  <c:v>6.8553240740740748E-2</c:v>
                </c:pt>
                <c:pt idx="5936">
                  <c:v>6.8564814814814815E-2</c:v>
                </c:pt>
                <c:pt idx="5937">
                  <c:v>6.8576388888888895E-2</c:v>
                </c:pt>
                <c:pt idx="5938">
                  <c:v>6.8587962962962962E-2</c:v>
                </c:pt>
                <c:pt idx="5939">
                  <c:v>6.8599537037037042E-2</c:v>
                </c:pt>
                <c:pt idx="5940">
                  <c:v>6.8611111111111109E-2</c:v>
                </c:pt>
                <c:pt idx="5941">
                  <c:v>6.8622685185185189E-2</c:v>
                </c:pt>
                <c:pt idx="5942">
                  <c:v>6.8634259259259256E-2</c:v>
                </c:pt>
                <c:pt idx="5943">
                  <c:v>6.8645833333333336E-2</c:v>
                </c:pt>
                <c:pt idx="5944">
                  <c:v>6.8657407407407403E-2</c:v>
                </c:pt>
                <c:pt idx="5945">
                  <c:v>6.8668981481481484E-2</c:v>
                </c:pt>
                <c:pt idx="5946">
                  <c:v>6.8680555555555564E-2</c:v>
                </c:pt>
                <c:pt idx="5947">
                  <c:v>6.8692129629629631E-2</c:v>
                </c:pt>
                <c:pt idx="5948">
                  <c:v>6.8703703703703697E-2</c:v>
                </c:pt>
                <c:pt idx="5949">
                  <c:v>6.8715277777777778E-2</c:v>
                </c:pt>
                <c:pt idx="5950">
                  <c:v>6.8726851851851858E-2</c:v>
                </c:pt>
                <c:pt idx="5951">
                  <c:v>6.8738425925925925E-2</c:v>
                </c:pt>
                <c:pt idx="5952">
                  <c:v>6.8749999999999992E-2</c:v>
                </c:pt>
                <c:pt idx="5953">
                  <c:v>6.8761574074074072E-2</c:v>
                </c:pt>
                <c:pt idx="5954">
                  <c:v>6.8773148148148153E-2</c:v>
                </c:pt>
                <c:pt idx="5955">
                  <c:v>6.8784722222222219E-2</c:v>
                </c:pt>
                <c:pt idx="5956">
                  <c:v>6.87962962962963E-2</c:v>
                </c:pt>
                <c:pt idx="5957">
                  <c:v>6.880787037037038E-2</c:v>
                </c:pt>
                <c:pt idx="5958">
                  <c:v>6.8819444444444447E-2</c:v>
                </c:pt>
                <c:pt idx="5959">
                  <c:v>6.8831018518518514E-2</c:v>
                </c:pt>
                <c:pt idx="5960">
                  <c:v>6.8842592592592594E-2</c:v>
                </c:pt>
                <c:pt idx="5961">
                  <c:v>6.8854166666666661E-2</c:v>
                </c:pt>
                <c:pt idx="5962">
                  <c:v>6.8865740740740741E-2</c:v>
                </c:pt>
                <c:pt idx="5963">
                  <c:v>6.8877314814814808E-2</c:v>
                </c:pt>
                <c:pt idx="5964">
                  <c:v>6.8888888888888888E-2</c:v>
                </c:pt>
                <c:pt idx="5965">
                  <c:v>6.8900462962962969E-2</c:v>
                </c:pt>
                <c:pt idx="5966">
                  <c:v>6.8912037037037036E-2</c:v>
                </c:pt>
                <c:pt idx="5967">
                  <c:v>6.8923611111111116E-2</c:v>
                </c:pt>
                <c:pt idx="5968">
                  <c:v>6.8935185185185183E-2</c:v>
                </c:pt>
                <c:pt idx="5969">
                  <c:v>6.8946759259259263E-2</c:v>
                </c:pt>
                <c:pt idx="5970">
                  <c:v>6.895833333333333E-2</c:v>
                </c:pt>
                <c:pt idx="5971">
                  <c:v>6.896990740740741E-2</c:v>
                </c:pt>
                <c:pt idx="5972">
                  <c:v>6.8981481481481477E-2</c:v>
                </c:pt>
                <c:pt idx="5973">
                  <c:v>6.8993055555555557E-2</c:v>
                </c:pt>
                <c:pt idx="5974">
                  <c:v>6.9004629629629624E-2</c:v>
                </c:pt>
                <c:pt idx="5975">
                  <c:v>6.9016203703703705E-2</c:v>
                </c:pt>
                <c:pt idx="5976">
                  <c:v>6.9027777777777785E-2</c:v>
                </c:pt>
                <c:pt idx="5977">
                  <c:v>6.9039351851851852E-2</c:v>
                </c:pt>
                <c:pt idx="5978">
                  <c:v>6.9050925925925918E-2</c:v>
                </c:pt>
                <c:pt idx="5979">
                  <c:v>6.9062500000000013E-2</c:v>
                </c:pt>
                <c:pt idx="5980">
                  <c:v>6.9074074074074079E-2</c:v>
                </c:pt>
                <c:pt idx="5981">
                  <c:v>6.9085648148148146E-2</c:v>
                </c:pt>
                <c:pt idx="5982">
                  <c:v>6.9097222222222213E-2</c:v>
                </c:pt>
                <c:pt idx="5983">
                  <c:v>6.9108796296296293E-2</c:v>
                </c:pt>
                <c:pt idx="5984">
                  <c:v>6.9120370370370374E-2</c:v>
                </c:pt>
                <c:pt idx="5985">
                  <c:v>6.913194444444444E-2</c:v>
                </c:pt>
                <c:pt idx="5986">
                  <c:v>6.9143518518518521E-2</c:v>
                </c:pt>
                <c:pt idx="5987">
                  <c:v>6.9155092592592601E-2</c:v>
                </c:pt>
                <c:pt idx="5988">
                  <c:v>6.9166666666666668E-2</c:v>
                </c:pt>
                <c:pt idx="5989">
                  <c:v>6.9178240740740735E-2</c:v>
                </c:pt>
                <c:pt idx="5990">
                  <c:v>6.9189814814814815E-2</c:v>
                </c:pt>
                <c:pt idx="5991">
                  <c:v>6.9201388888888882E-2</c:v>
                </c:pt>
                <c:pt idx="5992">
                  <c:v>6.9212962962962962E-2</c:v>
                </c:pt>
                <c:pt idx="5993">
                  <c:v>6.9224537037037029E-2</c:v>
                </c:pt>
                <c:pt idx="5994">
                  <c:v>6.9236111111111109E-2</c:v>
                </c:pt>
                <c:pt idx="5995">
                  <c:v>6.924768518518519E-2</c:v>
                </c:pt>
                <c:pt idx="5996">
                  <c:v>6.9259259259259257E-2</c:v>
                </c:pt>
                <c:pt idx="5997">
                  <c:v>6.9270833333333337E-2</c:v>
                </c:pt>
                <c:pt idx="5998">
                  <c:v>6.9282407407407418E-2</c:v>
                </c:pt>
                <c:pt idx="5999">
                  <c:v>6.9293981481481484E-2</c:v>
                </c:pt>
                <c:pt idx="6000">
                  <c:v>6.9305555555555551E-2</c:v>
                </c:pt>
                <c:pt idx="6001">
                  <c:v>6.9317129629629631E-2</c:v>
                </c:pt>
                <c:pt idx="6002">
                  <c:v>6.9328703703703712E-2</c:v>
                </c:pt>
                <c:pt idx="6003">
                  <c:v>6.9340277777777778E-2</c:v>
                </c:pt>
                <c:pt idx="6004">
                  <c:v>6.9351851851851845E-2</c:v>
                </c:pt>
                <c:pt idx="6005">
                  <c:v>6.9363425925925926E-2</c:v>
                </c:pt>
                <c:pt idx="6006">
                  <c:v>6.9375000000000006E-2</c:v>
                </c:pt>
                <c:pt idx="6007">
                  <c:v>6.9386574074074073E-2</c:v>
                </c:pt>
                <c:pt idx="6008">
                  <c:v>6.9398148148148139E-2</c:v>
                </c:pt>
                <c:pt idx="6009">
                  <c:v>6.9409722222222234E-2</c:v>
                </c:pt>
                <c:pt idx="6010">
                  <c:v>6.94212962962963E-2</c:v>
                </c:pt>
                <c:pt idx="6011">
                  <c:v>6.9432870370370367E-2</c:v>
                </c:pt>
                <c:pt idx="6012">
                  <c:v>6.9444444444444434E-2</c:v>
                </c:pt>
                <c:pt idx="6013">
                  <c:v>6.9456018518518514E-2</c:v>
                </c:pt>
                <c:pt idx="6014">
                  <c:v>6.9467592592592595E-2</c:v>
                </c:pt>
                <c:pt idx="6015">
                  <c:v>6.9479166666666661E-2</c:v>
                </c:pt>
                <c:pt idx="6016">
                  <c:v>6.9490740740740742E-2</c:v>
                </c:pt>
                <c:pt idx="6017">
                  <c:v>6.9502314814814822E-2</c:v>
                </c:pt>
                <c:pt idx="6018">
                  <c:v>6.9513888888888889E-2</c:v>
                </c:pt>
                <c:pt idx="6019">
                  <c:v>6.9525462962962969E-2</c:v>
                </c:pt>
                <c:pt idx="6020">
                  <c:v>6.9537037037037036E-2</c:v>
                </c:pt>
                <c:pt idx="6021">
                  <c:v>6.9548611111111117E-2</c:v>
                </c:pt>
                <c:pt idx="6022">
                  <c:v>6.9560185185185183E-2</c:v>
                </c:pt>
                <c:pt idx="6023">
                  <c:v>6.957175925925925E-2</c:v>
                </c:pt>
                <c:pt idx="6024">
                  <c:v>6.958333333333333E-2</c:v>
                </c:pt>
                <c:pt idx="6025">
                  <c:v>6.9594907407407411E-2</c:v>
                </c:pt>
                <c:pt idx="6026">
                  <c:v>6.9606481481481478E-2</c:v>
                </c:pt>
                <c:pt idx="6027">
                  <c:v>6.9618055555555558E-2</c:v>
                </c:pt>
                <c:pt idx="6028">
                  <c:v>6.9629629629629639E-2</c:v>
                </c:pt>
                <c:pt idx="6029">
                  <c:v>6.9641203703703705E-2</c:v>
                </c:pt>
                <c:pt idx="6030">
                  <c:v>6.9652777777777772E-2</c:v>
                </c:pt>
                <c:pt idx="6031">
                  <c:v>6.9664351851851852E-2</c:v>
                </c:pt>
                <c:pt idx="6032">
                  <c:v>6.9675925925925933E-2</c:v>
                </c:pt>
                <c:pt idx="6033">
                  <c:v>6.9687499999999999E-2</c:v>
                </c:pt>
                <c:pt idx="6034">
                  <c:v>6.9699074074074066E-2</c:v>
                </c:pt>
                <c:pt idx="6035">
                  <c:v>6.9710648148148147E-2</c:v>
                </c:pt>
                <c:pt idx="6036">
                  <c:v>6.9722222222222227E-2</c:v>
                </c:pt>
                <c:pt idx="6037">
                  <c:v>6.9733796296296294E-2</c:v>
                </c:pt>
                <c:pt idx="6038">
                  <c:v>6.9745370370370374E-2</c:v>
                </c:pt>
                <c:pt idx="6039">
                  <c:v>6.9756944444444455E-2</c:v>
                </c:pt>
                <c:pt idx="6040">
                  <c:v>6.9768518518518521E-2</c:v>
                </c:pt>
                <c:pt idx="6041">
                  <c:v>6.9768518518518521E-2</c:v>
                </c:pt>
                <c:pt idx="6042">
                  <c:v>6.9791666666666669E-2</c:v>
                </c:pt>
                <c:pt idx="6043">
                  <c:v>6.9791666666666669E-2</c:v>
                </c:pt>
                <c:pt idx="6044">
                  <c:v>6.9803240740740735E-2</c:v>
                </c:pt>
                <c:pt idx="6045">
                  <c:v>6.9814814814814816E-2</c:v>
                </c:pt>
                <c:pt idx="6046">
                  <c:v>6.9826388888888882E-2</c:v>
                </c:pt>
                <c:pt idx="6047">
                  <c:v>6.9837962962962963E-2</c:v>
                </c:pt>
                <c:pt idx="6048">
                  <c:v>6.9849537037037043E-2</c:v>
                </c:pt>
                <c:pt idx="6049">
                  <c:v>6.986111111111111E-2</c:v>
                </c:pt>
                <c:pt idx="6050">
                  <c:v>6.987268518518519E-2</c:v>
                </c:pt>
                <c:pt idx="6051">
                  <c:v>6.9884259259259257E-2</c:v>
                </c:pt>
                <c:pt idx="6052">
                  <c:v>6.9895833333333338E-2</c:v>
                </c:pt>
                <c:pt idx="6053">
                  <c:v>6.9907407407407404E-2</c:v>
                </c:pt>
                <c:pt idx="6054">
                  <c:v>6.9918981481481471E-2</c:v>
                </c:pt>
                <c:pt idx="6055">
                  <c:v>6.9930555555555551E-2</c:v>
                </c:pt>
                <c:pt idx="6056">
                  <c:v>6.9942129629629632E-2</c:v>
                </c:pt>
                <c:pt idx="6057">
                  <c:v>6.9953703703703699E-2</c:v>
                </c:pt>
                <c:pt idx="6058">
                  <c:v>6.9965277777777779E-2</c:v>
                </c:pt>
                <c:pt idx="6059">
                  <c:v>6.997685185185186E-2</c:v>
                </c:pt>
                <c:pt idx="6060">
                  <c:v>6.9988425925925926E-2</c:v>
                </c:pt>
                <c:pt idx="6061">
                  <c:v>6.9999999999999993E-2</c:v>
                </c:pt>
                <c:pt idx="6062">
                  <c:v>7.0011574074074087E-2</c:v>
                </c:pt>
                <c:pt idx="6063">
                  <c:v>7.0023148148148154E-2</c:v>
                </c:pt>
                <c:pt idx="6064">
                  <c:v>7.003472222222222E-2</c:v>
                </c:pt>
                <c:pt idx="6065">
                  <c:v>7.0046296296296287E-2</c:v>
                </c:pt>
                <c:pt idx="6066">
                  <c:v>7.0057870370370368E-2</c:v>
                </c:pt>
                <c:pt idx="6067">
                  <c:v>7.0069444444444448E-2</c:v>
                </c:pt>
                <c:pt idx="6068">
                  <c:v>7.0081018518518515E-2</c:v>
                </c:pt>
                <c:pt idx="6069">
                  <c:v>7.0092592592592595E-2</c:v>
                </c:pt>
                <c:pt idx="6070">
                  <c:v>7.0104166666666676E-2</c:v>
                </c:pt>
                <c:pt idx="6071">
                  <c:v>7.0115740740740742E-2</c:v>
                </c:pt>
                <c:pt idx="6072">
                  <c:v>7.0127314814814809E-2</c:v>
                </c:pt>
                <c:pt idx="6073">
                  <c:v>7.013888888888889E-2</c:v>
                </c:pt>
                <c:pt idx="6074">
                  <c:v>7.0150462962962956E-2</c:v>
                </c:pt>
                <c:pt idx="6075">
                  <c:v>7.0162037037037037E-2</c:v>
                </c:pt>
                <c:pt idx="6076">
                  <c:v>7.0173611111111103E-2</c:v>
                </c:pt>
                <c:pt idx="6077">
                  <c:v>7.0185185185185184E-2</c:v>
                </c:pt>
                <c:pt idx="6078">
                  <c:v>7.0196759259259264E-2</c:v>
                </c:pt>
                <c:pt idx="6079">
                  <c:v>7.0208333333333331E-2</c:v>
                </c:pt>
                <c:pt idx="6080">
                  <c:v>7.0219907407407411E-2</c:v>
                </c:pt>
                <c:pt idx="6081">
                  <c:v>7.0231481481481492E-2</c:v>
                </c:pt>
                <c:pt idx="6082">
                  <c:v>7.0243055555555559E-2</c:v>
                </c:pt>
                <c:pt idx="6083">
                  <c:v>7.0254629629629625E-2</c:v>
                </c:pt>
                <c:pt idx="6084">
                  <c:v>7.0266203703703692E-2</c:v>
                </c:pt>
                <c:pt idx="6085">
                  <c:v>7.0277777777777786E-2</c:v>
                </c:pt>
                <c:pt idx="6086">
                  <c:v>7.0289351851851853E-2</c:v>
                </c:pt>
                <c:pt idx="6087">
                  <c:v>7.0300925925925919E-2</c:v>
                </c:pt>
                <c:pt idx="6088">
                  <c:v>7.03125E-2</c:v>
                </c:pt>
                <c:pt idx="6089">
                  <c:v>7.0324074074074081E-2</c:v>
                </c:pt>
                <c:pt idx="6090">
                  <c:v>7.0335648148148147E-2</c:v>
                </c:pt>
                <c:pt idx="6091">
                  <c:v>7.0347222222222214E-2</c:v>
                </c:pt>
                <c:pt idx="6092">
                  <c:v>7.0358796296296308E-2</c:v>
                </c:pt>
                <c:pt idx="6093">
                  <c:v>7.0370370370370375E-2</c:v>
                </c:pt>
                <c:pt idx="6094">
                  <c:v>7.0381944444444441E-2</c:v>
                </c:pt>
                <c:pt idx="6095">
                  <c:v>7.0393518518518508E-2</c:v>
                </c:pt>
                <c:pt idx="6096">
                  <c:v>7.0405092592592589E-2</c:v>
                </c:pt>
                <c:pt idx="6097">
                  <c:v>7.0416666666666669E-2</c:v>
                </c:pt>
                <c:pt idx="6098">
                  <c:v>7.0428240740740736E-2</c:v>
                </c:pt>
                <c:pt idx="6099">
                  <c:v>7.0439814814814816E-2</c:v>
                </c:pt>
                <c:pt idx="6100">
                  <c:v>7.0451388888888897E-2</c:v>
                </c:pt>
                <c:pt idx="6101">
                  <c:v>7.0462962962962963E-2</c:v>
                </c:pt>
                <c:pt idx="6102">
                  <c:v>7.0474537037037044E-2</c:v>
                </c:pt>
                <c:pt idx="6103">
                  <c:v>7.048611111111111E-2</c:v>
                </c:pt>
                <c:pt idx="6104">
                  <c:v>7.0497685185185191E-2</c:v>
                </c:pt>
                <c:pt idx="6105">
                  <c:v>7.0509259259259258E-2</c:v>
                </c:pt>
                <c:pt idx="6106">
                  <c:v>7.0520833333333324E-2</c:v>
                </c:pt>
                <c:pt idx="6107">
                  <c:v>7.0532407407407405E-2</c:v>
                </c:pt>
                <c:pt idx="6108">
                  <c:v>7.0543981481481485E-2</c:v>
                </c:pt>
                <c:pt idx="6109">
                  <c:v>7.0555555555555552E-2</c:v>
                </c:pt>
                <c:pt idx="6110">
                  <c:v>7.0567129629629632E-2</c:v>
                </c:pt>
                <c:pt idx="6111">
                  <c:v>7.0578703703703713E-2</c:v>
                </c:pt>
                <c:pt idx="6112">
                  <c:v>7.059027777777778E-2</c:v>
                </c:pt>
                <c:pt idx="6113">
                  <c:v>7.0601851851851846E-2</c:v>
                </c:pt>
                <c:pt idx="6114">
                  <c:v>7.0613425925925913E-2</c:v>
                </c:pt>
                <c:pt idx="6115">
                  <c:v>7.0625000000000007E-2</c:v>
                </c:pt>
                <c:pt idx="6116">
                  <c:v>7.0636574074074074E-2</c:v>
                </c:pt>
                <c:pt idx="6117">
                  <c:v>7.064814814814814E-2</c:v>
                </c:pt>
                <c:pt idx="6118">
                  <c:v>7.0659722222222221E-2</c:v>
                </c:pt>
                <c:pt idx="6119">
                  <c:v>7.0671296296296301E-2</c:v>
                </c:pt>
                <c:pt idx="6120">
                  <c:v>7.0682870370370368E-2</c:v>
                </c:pt>
                <c:pt idx="6121">
                  <c:v>7.0694444444444449E-2</c:v>
                </c:pt>
                <c:pt idx="6122">
                  <c:v>7.0706018518518529E-2</c:v>
                </c:pt>
                <c:pt idx="6123">
                  <c:v>7.0717592592592596E-2</c:v>
                </c:pt>
                <c:pt idx="6124">
                  <c:v>7.0729166666666662E-2</c:v>
                </c:pt>
                <c:pt idx="6125">
                  <c:v>7.0740740740740743E-2</c:v>
                </c:pt>
                <c:pt idx="6126">
                  <c:v>7.075231481481481E-2</c:v>
                </c:pt>
                <c:pt idx="6127">
                  <c:v>7.076388888888889E-2</c:v>
                </c:pt>
                <c:pt idx="6128">
                  <c:v>7.0775462962962957E-2</c:v>
                </c:pt>
                <c:pt idx="6129">
                  <c:v>7.0787037037037037E-2</c:v>
                </c:pt>
                <c:pt idx="6130">
                  <c:v>7.0798611111111118E-2</c:v>
                </c:pt>
                <c:pt idx="6131">
                  <c:v>7.0810185185185184E-2</c:v>
                </c:pt>
                <c:pt idx="6132">
                  <c:v>7.0821759259259265E-2</c:v>
                </c:pt>
                <c:pt idx="6133">
                  <c:v>7.0833333333333331E-2</c:v>
                </c:pt>
                <c:pt idx="6134">
                  <c:v>7.0844907407407412E-2</c:v>
                </c:pt>
                <c:pt idx="6135">
                  <c:v>7.0856481481481479E-2</c:v>
                </c:pt>
                <c:pt idx="6136">
                  <c:v>7.0868055555555545E-2</c:v>
                </c:pt>
                <c:pt idx="6137">
                  <c:v>7.0879629629629626E-2</c:v>
                </c:pt>
                <c:pt idx="6138">
                  <c:v>7.0891203703703706E-2</c:v>
                </c:pt>
                <c:pt idx="6139">
                  <c:v>7.0902777777777773E-2</c:v>
                </c:pt>
                <c:pt idx="6140">
                  <c:v>7.0914351851851853E-2</c:v>
                </c:pt>
                <c:pt idx="6141">
                  <c:v>7.0925925925925934E-2</c:v>
                </c:pt>
                <c:pt idx="6142">
                  <c:v>7.0937500000000001E-2</c:v>
                </c:pt>
                <c:pt idx="6143">
                  <c:v>7.0949074074074067E-2</c:v>
                </c:pt>
                <c:pt idx="6144">
                  <c:v>7.0960648148148148E-2</c:v>
                </c:pt>
                <c:pt idx="6145">
                  <c:v>7.0972222222222228E-2</c:v>
                </c:pt>
                <c:pt idx="6146">
                  <c:v>7.0983796296296295E-2</c:v>
                </c:pt>
                <c:pt idx="6147">
                  <c:v>7.0995370370370361E-2</c:v>
                </c:pt>
                <c:pt idx="6148">
                  <c:v>7.1006944444444442E-2</c:v>
                </c:pt>
                <c:pt idx="6149">
                  <c:v>7.1018518518518522E-2</c:v>
                </c:pt>
                <c:pt idx="6150">
                  <c:v>7.1030092592592589E-2</c:v>
                </c:pt>
                <c:pt idx="6151">
                  <c:v>7.104166666666667E-2</c:v>
                </c:pt>
                <c:pt idx="6152">
                  <c:v>7.105324074074075E-2</c:v>
                </c:pt>
                <c:pt idx="6153">
                  <c:v>7.1064814814814817E-2</c:v>
                </c:pt>
                <c:pt idx="6154">
                  <c:v>7.1076388888888883E-2</c:v>
                </c:pt>
                <c:pt idx="6155">
                  <c:v>7.1087962962962964E-2</c:v>
                </c:pt>
                <c:pt idx="6156">
                  <c:v>7.1099537037037031E-2</c:v>
                </c:pt>
                <c:pt idx="6157">
                  <c:v>7.1111111111111111E-2</c:v>
                </c:pt>
                <c:pt idx="6158">
                  <c:v>7.1122685185185178E-2</c:v>
                </c:pt>
                <c:pt idx="6159">
                  <c:v>7.1134259259259258E-2</c:v>
                </c:pt>
                <c:pt idx="6160">
                  <c:v>7.1145833333333339E-2</c:v>
                </c:pt>
                <c:pt idx="6161">
                  <c:v>7.1157407407407405E-2</c:v>
                </c:pt>
                <c:pt idx="6162">
                  <c:v>7.1168981481481486E-2</c:v>
                </c:pt>
                <c:pt idx="6163">
                  <c:v>7.1180555555555566E-2</c:v>
                </c:pt>
                <c:pt idx="6164">
                  <c:v>7.1192129629629633E-2</c:v>
                </c:pt>
                <c:pt idx="6165">
                  <c:v>7.12037037037037E-2</c:v>
                </c:pt>
                <c:pt idx="6166">
                  <c:v>7.1215277777777766E-2</c:v>
                </c:pt>
                <c:pt idx="6167">
                  <c:v>7.1226851851851861E-2</c:v>
                </c:pt>
                <c:pt idx="6168">
                  <c:v>7.1238425925925927E-2</c:v>
                </c:pt>
                <c:pt idx="6169">
                  <c:v>7.1249999999999994E-2</c:v>
                </c:pt>
                <c:pt idx="6170">
                  <c:v>7.1261574074074074E-2</c:v>
                </c:pt>
                <c:pt idx="6171">
                  <c:v>7.1273148148148155E-2</c:v>
                </c:pt>
                <c:pt idx="6172">
                  <c:v>7.1284722222222222E-2</c:v>
                </c:pt>
                <c:pt idx="6173">
                  <c:v>7.1296296296296288E-2</c:v>
                </c:pt>
                <c:pt idx="6174">
                  <c:v>7.1307870370370369E-2</c:v>
                </c:pt>
                <c:pt idx="6175">
                  <c:v>7.1319444444444449E-2</c:v>
                </c:pt>
                <c:pt idx="6176">
                  <c:v>7.1331018518518516E-2</c:v>
                </c:pt>
                <c:pt idx="6177">
                  <c:v>7.1342592592592582E-2</c:v>
                </c:pt>
                <c:pt idx="6178">
                  <c:v>7.1354166666666663E-2</c:v>
                </c:pt>
                <c:pt idx="6179">
                  <c:v>7.1365740740740743E-2</c:v>
                </c:pt>
                <c:pt idx="6180">
                  <c:v>7.137731481481481E-2</c:v>
                </c:pt>
                <c:pt idx="6181">
                  <c:v>7.1388888888888891E-2</c:v>
                </c:pt>
                <c:pt idx="6182">
                  <c:v>7.1400462962962971E-2</c:v>
                </c:pt>
                <c:pt idx="6183">
                  <c:v>7.1412037037037038E-2</c:v>
                </c:pt>
                <c:pt idx="6184">
                  <c:v>7.1423611111111118E-2</c:v>
                </c:pt>
                <c:pt idx="6185">
                  <c:v>7.1435185185185185E-2</c:v>
                </c:pt>
                <c:pt idx="6186">
                  <c:v>7.1446759259259265E-2</c:v>
                </c:pt>
                <c:pt idx="6187">
                  <c:v>7.1458333333333332E-2</c:v>
                </c:pt>
                <c:pt idx="6188">
                  <c:v>7.1469907407407399E-2</c:v>
                </c:pt>
                <c:pt idx="6189">
                  <c:v>7.1481481481481479E-2</c:v>
                </c:pt>
                <c:pt idx="6190">
                  <c:v>7.149305555555556E-2</c:v>
                </c:pt>
                <c:pt idx="6191">
                  <c:v>7.1504629629629626E-2</c:v>
                </c:pt>
                <c:pt idx="6192">
                  <c:v>7.1516203703703707E-2</c:v>
                </c:pt>
                <c:pt idx="6193">
                  <c:v>7.1527777777777787E-2</c:v>
                </c:pt>
                <c:pt idx="6194">
                  <c:v>7.1539351851851854E-2</c:v>
                </c:pt>
                <c:pt idx="6195">
                  <c:v>7.1550925925925921E-2</c:v>
                </c:pt>
                <c:pt idx="6196">
                  <c:v>7.1562499999999987E-2</c:v>
                </c:pt>
                <c:pt idx="6197">
                  <c:v>7.1574074074074082E-2</c:v>
                </c:pt>
                <c:pt idx="6198">
                  <c:v>7.1585648148148148E-2</c:v>
                </c:pt>
                <c:pt idx="6199">
                  <c:v>7.1597222222222215E-2</c:v>
                </c:pt>
                <c:pt idx="6200">
                  <c:v>7.1608796296296295E-2</c:v>
                </c:pt>
                <c:pt idx="6201">
                  <c:v>7.1620370370370376E-2</c:v>
                </c:pt>
                <c:pt idx="6202">
                  <c:v>7.1631944444444443E-2</c:v>
                </c:pt>
                <c:pt idx="6203">
                  <c:v>7.1643518518518523E-2</c:v>
                </c:pt>
                <c:pt idx="6204">
                  <c:v>7.165509259259259E-2</c:v>
                </c:pt>
                <c:pt idx="6205">
                  <c:v>7.166666666666667E-2</c:v>
                </c:pt>
                <c:pt idx="6206">
                  <c:v>7.1678240740740737E-2</c:v>
                </c:pt>
                <c:pt idx="6207">
                  <c:v>7.1689814814814817E-2</c:v>
                </c:pt>
                <c:pt idx="6208">
                  <c:v>7.1701388888888884E-2</c:v>
                </c:pt>
                <c:pt idx="6209">
                  <c:v>7.1712962962962964E-2</c:v>
                </c:pt>
                <c:pt idx="6210">
                  <c:v>7.1724537037037031E-2</c:v>
                </c:pt>
                <c:pt idx="6211">
                  <c:v>7.1736111111111112E-2</c:v>
                </c:pt>
                <c:pt idx="6212">
                  <c:v>7.1747685185185192E-2</c:v>
                </c:pt>
                <c:pt idx="6213">
                  <c:v>7.1759259259259259E-2</c:v>
                </c:pt>
                <c:pt idx="6214">
                  <c:v>7.1770833333333339E-2</c:v>
                </c:pt>
                <c:pt idx="6215">
                  <c:v>7.1782407407407406E-2</c:v>
                </c:pt>
                <c:pt idx="6216">
                  <c:v>7.1793981481481486E-2</c:v>
                </c:pt>
                <c:pt idx="6217">
                  <c:v>7.1805555555555553E-2</c:v>
                </c:pt>
                <c:pt idx="6218">
                  <c:v>7.181712962962962E-2</c:v>
                </c:pt>
                <c:pt idx="6219">
                  <c:v>7.18287037037037E-2</c:v>
                </c:pt>
                <c:pt idx="6220">
                  <c:v>7.1840277777777781E-2</c:v>
                </c:pt>
                <c:pt idx="6221">
                  <c:v>7.1851851851851847E-2</c:v>
                </c:pt>
                <c:pt idx="6222">
                  <c:v>7.1863425925925928E-2</c:v>
                </c:pt>
                <c:pt idx="6223">
                  <c:v>7.1875000000000008E-2</c:v>
                </c:pt>
                <c:pt idx="6224">
                  <c:v>7.1886574074074075E-2</c:v>
                </c:pt>
                <c:pt idx="6225">
                  <c:v>7.1898148148148142E-2</c:v>
                </c:pt>
                <c:pt idx="6226">
                  <c:v>7.1909722222222222E-2</c:v>
                </c:pt>
                <c:pt idx="6227">
                  <c:v>7.1921296296296303E-2</c:v>
                </c:pt>
                <c:pt idx="6228">
                  <c:v>7.1932870370370369E-2</c:v>
                </c:pt>
                <c:pt idx="6229">
                  <c:v>7.1944444444444436E-2</c:v>
                </c:pt>
                <c:pt idx="6230">
                  <c:v>7.1956018518518516E-2</c:v>
                </c:pt>
                <c:pt idx="6231">
                  <c:v>7.1967592592592597E-2</c:v>
                </c:pt>
                <c:pt idx="6232">
                  <c:v>7.1979166666666664E-2</c:v>
                </c:pt>
                <c:pt idx="6233">
                  <c:v>7.1990740740740744E-2</c:v>
                </c:pt>
                <c:pt idx="6234">
                  <c:v>7.2002314814814811E-2</c:v>
                </c:pt>
                <c:pt idx="6235">
                  <c:v>7.2013888888888891E-2</c:v>
                </c:pt>
                <c:pt idx="6236">
                  <c:v>7.2025462962962958E-2</c:v>
                </c:pt>
                <c:pt idx="6237">
                  <c:v>7.2037037037037038E-2</c:v>
                </c:pt>
                <c:pt idx="6238">
                  <c:v>7.2048611111111105E-2</c:v>
                </c:pt>
                <c:pt idx="6239">
                  <c:v>7.2060185185185185E-2</c:v>
                </c:pt>
                <c:pt idx="6240">
                  <c:v>7.2071759259259252E-2</c:v>
                </c:pt>
                <c:pt idx="6241">
                  <c:v>7.2083333333333333E-2</c:v>
                </c:pt>
                <c:pt idx="6242">
                  <c:v>7.2094907407407413E-2</c:v>
                </c:pt>
                <c:pt idx="6243">
                  <c:v>7.210648148148148E-2</c:v>
                </c:pt>
                <c:pt idx="6244">
                  <c:v>7.211805555555556E-2</c:v>
                </c:pt>
                <c:pt idx="6245">
                  <c:v>7.2129629629629641E-2</c:v>
                </c:pt>
                <c:pt idx="6246">
                  <c:v>7.2141203703703707E-2</c:v>
                </c:pt>
                <c:pt idx="6247">
                  <c:v>7.2152777777777774E-2</c:v>
                </c:pt>
                <c:pt idx="6248">
                  <c:v>7.2164351851851841E-2</c:v>
                </c:pt>
                <c:pt idx="6249">
                  <c:v>7.2175925925925921E-2</c:v>
                </c:pt>
                <c:pt idx="6250">
                  <c:v>7.2187500000000002E-2</c:v>
                </c:pt>
                <c:pt idx="6251">
                  <c:v>7.2199074074074068E-2</c:v>
                </c:pt>
                <c:pt idx="6252">
                  <c:v>7.2210648148148149E-2</c:v>
                </c:pt>
                <c:pt idx="6253">
                  <c:v>7.2222222222222229E-2</c:v>
                </c:pt>
                <c:pt idx="6254">
                  <c:v>7.2233796296296296E-2</c:v>
                </c:pt>
                <c:pt idx="6255">
                  <c:v>7.2245370370370363E-2</c:v>
                </c:pt>
                <c:pt idx="6256">
                  <c:v>7.2256944444444443E-2</c:v>
                </c:pt>
                <c:pt idx="6257">
                  <c:v>7.2268518518518524E-2</c:v>
                </c:pt>
                <c:pt idx="6258">
                  <c:v>7.228009259259259E-2</c:v>
                </c:pt>
                <c:pt idx="6259">
                  <c:v>7.2291666666666657E-2</c:v>
                </c:pt>
                <c:pt idx="6260">
                  <c:v>7.2303240740740737E-2</c:v>
                </c:pt>
                <c:pt idx="6261">
                  <c:v>7.2314814814814818E-2</c:v>
                </c:pt>
                <c:pt idx="6262">
                  <c:v>7.2326388888888885E-2</c:v>
                </c:pt>
                <c:pt idx="6263">
                  <c:v>7.2337962962962965E-2</c:v>
                </c:pt>
                <c:pt idx="6264">
                  <c:v>7.2349537037037046E-2</c:v>
                </c:pt>
                <c:pt idx="6265">
                  <c:v>7.2361111111111112E-2</c:v>
                </c:pt>
                <c:pt idx="6266">
                  <c:v>7.2372685185185193E-2</c:v>
                </c:pt>
                <c:pt idx="6267">
                  <c:v>7.2384259259259259E-2</c:v>
                </c:pt>
                <c:pt idx="6268">
                  <c:v>7.239583333333334E-2</c:v>
                </c:pt>
                <c:pt idx="6269">
                  <c:v>7.2407407407407406E-2</c:v>
                </c:pt>
                <c:pt idx="6270">
                  <c:v>7.2418981481481473E-2</c:v>
                </c:pt>
                <c:pt idx="6271">
                  <c:v>7.2430555555555554E-2</c:v>
                </c:pt>
                <c:pt idx="6272">
                  <c:v>7.2442129629629634E-2</c:v>
                </c:pt>
                <c:pt idx="6273">
                  <c:v>7.2453703703703701E-2</c:v>
                </c:pt>
                <c:pt idx="6274">
                  <c:v>7.2465277777777781E-2</c:v>
                </c:pt>
                <c:pt idx="6275">
                  <c:v>7.2476851851851862E-2</c:v>
                </c:pt>
                <c:pt idx="6276">
                  <c:v>7.2488425925925928E-2</c:v>
                </c:pt>
                <c:pt idx="6277">
                  <c:v>7.2499999999999995E-2</c:v>
                </c:pt>
                <c:pt idx="6278">
                  <c:v>7.2511574074074062E-2</c:v>
                </c:pt>
                <c:pt idx="6279">
                  <c:v>7.2523148148148142E-2</c:v>
                </c:pt>
                <c:pt idx="6280">
                  <c:v>7.2534722222222223E-2</c:v>
                </c:pt>
                <c:pt idx="6281">
                  <c:v>7.2546296296296289E-2</c:v>
                </c:pt>
                <c:pt idx="6282">
                  <c:v>7.255787037037037E-2</c:v>
                </c:pt>
                <c:pt idx="6283">
                  <c:v>7.256944444444445E-2</c:v>
                </c:pt>
                <c:pt idx="6284">
                  <c:v>7.2581018518518517E-2</c:v>
                </c:pt>
                <c:pt idx="6285">
                  <c:v>7.2592592592592597E-2</c:v>
                </c:pt>
                <c:pt idx="6286">
                  <c:v>7.2604166666666664E-2</c:v>
                </c:pt>
                <c:pt idx="6287">
                  <c:v>7.2615740740740745E-2</c:v>
                </c:pt>
                <c:pt idx="6288">
                  <c:v>7.2627314814814811E-2</c:v>
                </c:pt>
                <c:pt idx="6289">
                  <c:v>7.2638888888888892E-2</c:v>
                </c:pt>
                <c:pt idx="6290">
                  <c:v>7.2650462962962958E-2</c:v>
                </c:pt>
                <c:pt idx="6291">
                  <c:v>7.2662037037037039E-2</c:v>
                </c:pt>
                <c:pt idx="6292">
                  <c:v>7.2673611111111105E-2</c:v>
                </c:pt>
                <c:pt idx="6293">
                  <c:v>7.2685185185185186E-2</c:v>
                </c:pt>
                <c:pt idx="6294">
                  <c:v>7.2696759259259267E-2</c:v>
                </c:pt>
                <c:pt idx="6295">
                  <c:v>7.2708333333333333E-2</c:v>
                </c:pt>
                <c:pt idx="6296">
                  <c:v>7.2719907407407414E-2</c:v>
                </c:pt>
                <c:pt idx="6297">
                  <c:v>7.273148148148148E-2</c:v>
                </c:pt>
                <c:pt idx="6298">
                  <c:v>7.2743055555555561E-2</c:v>
                </c:pt>
                <c:pt idx="6299">
                  <c:v>7.2754629629629627E-2</c:v>
                </c:pt>
                <c:pt idx="6300">
                  <c:v>7.2766203703703694E-2</c:v>
                </c:pt>
                <c:pt idx="6301">
                  <c:v>7.2777777777777775E-2</c:v>
                </c:pt>
                <c:pt idx="6302">
                  <c:v>7.2789351851851855E-2</c:v>
                </c:pt>
                <c:pt idx="6303">
                  <c:v>7.2800925925925922E-2</c:v>
                </c:pt>
                <c:pt idx="6304">
                  <c:v>7.2812500000000002E-2</c:v>
                </c:pt>
                <c:pt idx="6305">
                  <c:v>7.2824074074074083E-2</c:v>
                </c:pt>
                <c:pt idx="6306">
                  <c:v>7.2835648148148149E-2</c:v>
                </c:pt>
                <c:pt idx="6307">
                  <c:v>7.2847222222222216E-2</c:v>
                </c:pt>
                <c:pt idx="6308">
                  <c:v>7.2858796296296297E-2</c:v>
                </c:pt>
                <c:pt idx="6309">
                  <c:v>7.2870370370370363E-2</c:v>
                </c:pt>
                <c:pt idx="6310">
                  <c:v>7.2881944444444444E-2</c:v>
                </c:pt>
                <c:pt idx="6311">
                  <c:v>7.289351851851851E-2</c:v>
                </c:pt>
                <c:pt idx="6312">
                  <c:v>7.2905092592592591E-2</c:v>
                </c:pt>
                <c:pt idx="6313">
                  <c:v>7.2916666666666671E-2</c:v>
                </c:pt>
                <c:pt idx="6314">
                  <c:v>7.2928240740740738E-2</c:v>
                </c:pt>
                <c:pt idx="6315">
                  <c:v>7.2939814814814818E-2</c:v>
                </c:pt>
                <c:pt idx="6316">
                  <c:v>7.2951388888888885E-2</c:v>
                </c:pt>
                <c:pt idx="6317">
                  <c:v>7.2962962962962966E-2</c:v>
                </c:pt>
                <c:pt idx="6318">
                  <c:v>7.2974537037037032E-2</c:v>
                </c:pt>
                <c:pt idx="6319">
                  <c:v>7.2986111111111113E-2</c:v>
                </c:pt>
                <c:pt idx="6320">
                  <c:v>7.2997685185185179E-2</c:v>
                </c:pt>
                <c:pt idx="6321">
                  <c:v>7.300925925925926E-2</c:v>
                </c:pt>
                <c:pt idx="6322">
                  <c:v>7.3020833333333326E-2</c:v>
                </c:pt>
                <c:pt idx="6323">
                  <c:v>7.3032407407407407E-2</c:v>
                </c:pt>
                <c:pt idx="6324">
                  <c:v>7.3043981481481488E-2</c:v>
                </c:pt>
                <c:pt idx="6325">
                  <c:v>7.3055555555555554E-2</c:v>
                </c:pt>
                <c:pt idx="6326">
                  <c:v>7.3067129629629635E-2</c:v>
                </c:pt>
                <c:pt idx="6327">
                  <c:v>7.3078703703703715E-2</c:v>
                </c:pt>
                <c:pt idx="6328">
                  <c:v>7.3090277777777782E-2</c:v>
                </c:pt>
                <c:pt idx="6329">
                  <c:v>7.3101851851851848E-2</c:v>
                </c:pt>
                <c:pt idx="6330">
                  <c:v>7.3113425925925915E-2</c:v>
                </c:pt>
                <c:pt idx="6331">
                  <c:v>7.3124999999999996E-2</c:v>
                </c:pt>
                <c:pt idx="6332">
                  <c:v>7.3136574074074076E-2</c:v>
                </c:pt>
                <c:pt idx="6333">
                  <c:v>7.3148148148148143E-2</c:v>
                </c:pt>
                <c:pt idx="6334">
                  <c:v>7.3159722222222223E-2</c:v>
                </c:pt>
                <c:pt idx="6335">
                  <c:v>7.3171296296296304E-2</c:v>
                </c:pt>
                <c:pt idx="6336">
                  <c:v>7.318287037037037E-2</c:v>
                </c:pt>
                <c:pt idx="6337">
                  <c:v>7.3194444444444437E-2</c:v>
                </c:pt>
                <c:pt idx="6338">
                  <c:v>7.3206018518518517E-2</c:v>
                </c:pt>
                <c:pt idx="6339">
                  <c:v>7.3217592592592584E-2</c:v>
                </c:pt>
                <c:pt idx="6340">
                  <c:v>7.3229166666666665E-2</c:v>
                </c:pt>
                <c:pt idx="6341">
                  <c:v>7.3240740740740731E-2</c:v>
                </c:pt>
                <c:pt idx="6342">
                  <c:v>7.3252314814814812E-2</c:v>
                </c:pt>
                <c:pt idx="6343">
                  <c:v>7.3263888888888892E-2</c:v>
                </c:pt>
                <c:pt idx="6344">
                  <c:v>7.3275462962962959E-2</c:v>
                </c:pt>
                <c:pt idx="6345">
                  <c:v>7.3287037037037039E-2</c:v>
                </c:pt>
                <c:pt idx="6346">
                  <c:v>7.329861111111112E-2</c:v>
                </c:pt>
                <c:pt idx="6347">
                  <c:v>7.3310185185185187E-2</c:v>
                </c:pt>
                <c:pt idx="6348">
                  <c:v>7.3321759259259267E-2</c:v>
                </c:pt>
                <c:pt idx="6349">
                  <c:v>7.3333333333333334E-2</c:v>
                </c:pt>
                <c:pt idx="6350">
                  <c:v>7.3344907407407414E-2</c:v>
                </c:pt>
                <c:pt idx="6351">
                  <c:v>7.3356481481481481E-2</c:v>
                </c:pt>
                <c:pt idx="6352">
                  <c:v>7.3368055555555547E-2</c:v>
                </c:pt>
                <c:pt idx="6353">
                  <c:v>7.3379629629629628E-2</c:v>
                </c:pt>
                <c:pt idx="6354">
                  <c:v>7.3391203703703708E-2</c:v>
                </c:pt>
                <c:pt idx="6355">
                  <c:v>7.3402777777777775E-2</c:v>
                </c:pt>
                <c:pt idx="6356">
                  <c:v>7.3414351851851856E-2</c:v>
                </c:pt>
                <c:pt idx="6357">
                  <c:v>7.3425925925925936E-2</c:v>
                </c:pt>
                <c:pt idx="6358">
                  <c:v>7.3437500000000003E-2</c:v>
                </c:pt>
                <c:pt idx="6359">
                  <c:v>7.3449074074074069E-2</c:v>
                </c:pt>
                <c:pt idx="6360">
                  <c:v>7.3460648148148136E-2</c:v>
                </c:pt>
                <c:pt idx="6361">
                  <c:v>7.3472222222222217E-2</c:v>
                </c:pt>
                <c:pt idx="6362">
                  <c:v>7.3483796296296297E-2</c:v>
                </c:pt>
                <c:pt idx="6363">
                  <c:v>7.3495370370370364E-2</c:v>
                </c:pt>
                <c:pt idx="6364">
                  <c:v>7.3506944444444444E-2</c:v>
                </c:pt>
                <c:pt idx="6365">
                  <c:v>7.3518518518518525E-2</c:v>
                </c:pt>
                <c:pt idx="6366">
                  <c:v>7.3530092592592591E-2</c:v>
                </c:pt>
                <c:pt idx="6367">
                  <c:v>7.3541666666666672E-2</c:v>
                </c:pt>
                <c:pt idx="6368">
                  <c:v>7.3553240740740738E-2</c:v>
                </c:pt>
                <c:pt idx="6369">
                  <c:v>7.3564814814814819E-2</c:v>
                </c:pt>
                <c:pt idx="6370">
                  <c:v>7.3576388888888886E-2</c:v>
                </c:pt>
                <c:pt idx="6371">
                  <c:v>7.3587962962962966E-2</c:v>
                </c:pt>
                <c:pt idx="6372">
                  <c:v>7.3599537037037033E-2</c:v>
                </c:pt>
                <c:pt idx="6373">
                  <c:v>7.3611111111111113E-2</c:v>
                </c:pt>
                <c:pt idx="6374">
                  <c:v>7.362268518518518E-2</c:v>
                </c:pt>
                <c:pt idx="6375">
                  <c:v>7.363425925925926E-2</c:v>
                </c:pt>
                <c:pt idx="6376">
                  <c:v>7.3645833333333341E-2</c:v>
                </c:pt>
                <c:pt idx="6377">
                  <c:v>7.3657407407407408E-2</c:v>
                </c:pt>
                <c:pt idx="6378">
                  <c:v>7.3668981481481488E-2</c:v>
                </c:pt>
                <c:pt idx="6379">
                  <c:v>7.3680555555555555E-2</c:v>
                </c:pt>
                <c:pt idx="6380">
                  <c:v>7.3692129629629635E-2</c:v>
                </c:pt>
                <c:pt idx="6381">
                  <c:v>7.3703703703703702E-2</c:v>
                </c:pt>
                <c:pt idx="6382">
                  <c:v>7.3715277777777768E-2</c:v>
                </c:pt>
                <c:pt idx="6383">
                  <c:v>7.3726851851851849E-2</c:v>
                </c:pt>
                <c:pt idx="6384">
                  <c:v>7.3738425925925929E-2</c:v>
                </c:pt>
                <c:pt idx="6385">
                  <c:v>7.3749999999999996E-2</c:v>
                </c:pt>
                <c:pt idx="6386">
                  <c:v>7.3761574074074077E-2</c:v>
                </c:pt>
                <c:pt idx="6387">
                  <c:v>7.3773148148148157E-2</c:v>
                </c:pt>
                <c:pt idx="6388">
                  <c:v>7.3784722222222224E-2</c:v>
                </c:pt>
                <c:pt idx="6389">
                  <c:v>7.379629629629629E-2</c:v>
                </c:pt>
                <c:pt idx="6390">
                  <c:v>7.3807870370370371E-2</c:v>
                </c:pt>
                <c:pt idx="6391">
                  <c:v>7.3819444444444438E-2</c:v>
                </c:pt>
                <c:pt idx="6392">
                  <c:v>7.3831018518518518E-2</c:v>
                </c:pt>
                <c:pt idx="6393">
                  <c:v>7.3842592592592585E-2</c:v>
                </c:pt>
                <c:pt idx="6394">
                  <c:v>7.3854166666666665E-2</c:v>
                </c:pt>
                <c:pt idx="6395">
                  <c:v>7.3865740740740746E-2</c:v>
                </c:pt>
                <c:pt idx="6396">
                  <c:v>7.3877314814814812E-2</c:v>
                </c:pt>
                <c:pt idx="6397">
                  <c:v>7.3888888888888893E-2</c:v>
                </c:pt>
                <c:pt idx="6398">
                  <c:v>7.3900462962962959E-2</c:v>
                </c:pt>
                <c:pt idx="6399">
                  <c:v>7.391203703703704E-2</c:v>
                </c:pt>
                <c:pt idx="6400">
                  <c:v>7.3923611111111107E-2</c:v>
                </c:pt>
                <c:pt idx="6401">
                  <c:v>7.3935185185185187E-2</c:v>
                </c:pt>
                <c:pt idx="6402">
                  <c:v>7.3946759259259254E-2</c:v>
                </c:pt>
                <c:pt idx="6403">
                  <c:v>7.3958333333333334E-2</c:v>
                </c:pt>
                <c:pt idx="6404">
                  <c:v>7.3969907407407401E-2</c:v>
                </c:pt>
                <c:pt idx="6405">
                  <c:v>7.3981481481481481E-2</c:v>
                </c:pt>
                <c:pt idx="6406">
                  <c:v>7.3993055555555562E-2</c:v>
                </c:pt>
                <c:pt idx="6407">
                  <c:v>7.4004629629629629E-2</c:v>
                </c:pt>
                <c:pt idx="6408">
                  <c:v>7.4016203703703709E-2</c:v>
                </c:pt>
                <c:pt idx="6409">
                  <c:v>7.402777777777779E-2</c:v>
                </c:pt>
                <c:pt idx="6410">
                  <c:v>7.4039351851851856E-2</c:v>
                </c:pt>
                <c:pt idx="6411">
                  <c:v>7.4050925925925923E-2</c:v>
                </c:pt>
                <c:pt idx="6412">
                  <c:v>7.4062499999999989E-2</c:v>
                </c:pt>
                <c:pt idx="6413">
                  <c:v>7.407407407407407E-2</c:v>
                </c:pt>
                <c:pt idx="6414">
                  <c:v>7.408564814814815E-2</c:v>
                </c:pt>
                <c:pt idx="6415">
                  <c:v>7.4097222222222217E-2</c:v>
                </c:pt>
                <c:pt idx="6416">
                  <c:v>7.4108796296296298E-2</c:v>
                </c:pt>
                <c:pt idx="6417">
                  <c:v>7.4120370370370378E-2</c:v>
                </c:pt>
                <c:pt idx="6418">
                  <c:v>7.4131944444444445E-2</c:v>
                </c:pt>
                <c:pt idx="6419">
                  <c:v>7.4143518518518511E-2</c:v>
                </c:pt>
                <c:pt idx="6420">
                  <c:v>7.4143518518518511E-2</c:v>
                </c:pt>
                <c:pt idx="6421">
                  <c:v>7.4155092592592592E-2</c:v>
                </c:pt>
                <c:pt idx="6422">
                  <c:v>7.4166666666666659E-2</c:v>
                </c:pt>
                <c:pt idx="6423">
                  <c:v>7.4178240740740739E-2</c:v>
                </c:pt>
                <c:pt idx="6424">
                  <c:v>7.4189814814814806E-2</c:v>
                </c:pt>
                <c:pt idx="6425">
                  <c:v>7.4201388888888886E-2</c:v>
                </c:pt>
                <c:pt idx="6426">
                  <c:v>7.4212962962962967E-2</c:v>
                </c:pt>
                <c:pt idx="6427">
                  <c:v>7.4224537037037033E-2</c:v>
                </c:pt>
                <c:pt idx="6428">
                  <c:v>7.4236111111111114E-2</c:v>
                </c:pt>
                <c:pt idx="6429">
                  <c:v>7.4247685185185194E-2</c:v>
                </c:pt>
                <c:pt idx="6430">
                  <c:v>7.4259259259259261E-2</c:v>
                </c:pt>
                <c:pt idx="6431">
                  <c:v>7.4270833333333341E-2</c:v>
                </c:pt>
                <c:pt idx="6432">
                  <c:v>7.4282407407407408E-2</c:v>
                </c:pt>
                <c:pt idx="6433">
                  <c:v>7.4293981481481489E-2</c:v>
                </c:pt>
                <c:pt idx="6434">
                  <c:v>7.4305555555555555E-2</c:v>
                </c:pt>
                <c:pt idx="6435">
                  <c:v>7.4317129629629622E-2</c:v>
                </c:pt>
                <c:pt idx="6436">
                  <c:v>7.4328703703703702E-2</c:v>
                </c:pt>
                <c:pt idx="6437">
                  <c:v>7.4340277777777783E-2</c:v>
                </c:pt>
                <c:pt idx="6438">
                  <c:v>7.435185185185185E-2</c:v>
                </c:pt>
                <c:pt idx="6439">
                  <c:v>7.436342592592593E-2</c:v>
                </c:pt>
                <c:pt idx="6440">
                  <c:v>7.4375000000000011E-2</c:v>
                </c:pt>
                <c:pt idx="6441">
                  <c:v>7.4386574074074077E-2</c:v>
                </c:pt>
                <c:pt idx="6442">
                  <c:v>7.4398148148148144E-2</c:v>
                </c:pt>
                <c:pt idx="6443">
                  <c:v>7.440972222222221E-2</c:v>
                </c:pt>
                <c:pt idx="6444">
                  <c:v>7.4421296296296291E-2</c:v>
                </c:pt>
                <c:pt idx="6445">
                  <c:v>7.4432870370370371E-2</c:v>
                </c:pt>
                <c:pt idx="6446">
                  <c:v>7.4444444444444438E-2</c:v>
                </c:pt>
                <c:pt idx="6447">
                  <c:v>7.4456018518518519E-2</c:v>
                </c:pt>
                <c:pt idx="6448">
                  <c:v>7.4467592592592599E-2</c:v>
                </c:pt>
                <c:pt idx="6449">
                  <c:v>7.4479166666666666E-2</c:v>
                </c:pt>
                <c:pt idx="6450">
                  <c:v>7.4490740740740746E-2</c:v>
                </c:pt>
                <c:pt idx="6451">
                  <c:v>7.4502314814814813E-2</c:v>
                </c:pt>
                <c:pt idx="6452">
                  <c:v>7.4513888888888893E-2</c:v>
                </c:pt>
                <c:pt idx="6453">
                  <c:v>7.452546296296296E-2</c:v>
                </c:pt>
                <c:pt idx="6454">
                  <c:v>7.4537037037037041E-2</c:v>
                </c:pt>
                <c:pt idx="6455">
                  <c:v>7.4548611111111107E-2</c:v>
                </c:pt>
                <c:pt idx="6456">
                  <c:v>7.4560185185185188E-2</c:v>
                </c:pt>
                <c:pt idx="6457">
                  <c:v>7.4571759259259254E-2</c:v>
                </c:pt>
                <c:pt idx="6458">
                  <c:v>7.4583333333333335E-2</c:v>
                </c:pt>
                <c:pt idx="6459">
                  <c:v>7.4594907407407415E-2</c:v>
                </c:pt>
                <c:pt idx="6460">
                  <c:v>7.4606481481481482E-2</c:v>
                </c:pt>
                <c:pt idx="6461">
                  <c:v>7.4618055555555562E-2</c:v>
                </c:pt>
                <c:pt idx="6462">
                  <c:v>7.4629629629629629E-2</c:v>
                </c:pt>
                <c:pt idx="6463">
                  <c:v>7.464120370370371E-2</c:v>
                </c:pt>
                <c:pt idx="6464">
                  <c:v>7.4652777777777776E-2</c:v>
                </c:pt>
                <c:pt idx="6465">
                  <c:v>7.4664351851851843E-2</c:v>
                </c:pt>
                <c:pt idx="6466">
                  <c:v>7.4675925925925923E-2</c:v>
                </c:pt>
                <c:pt idx="6467">
                  <c:v>7.4687500000000004E-2</c:v>
                </c:pt>
                <c:pt idx="6468">
                  <c:v>7.4699074074074071E-2</c:v>
                </c:pt>
                <c:pt idx="6469">
                  <c:v>7.4710648148148151E-2</c:v>
                </c:pt>
                <c:pt idx="6470">
                  <c:v>7.4722222222222232E-2</c:v>
                </c:pt>
                <c:pt idx="6471">
                  <c:v>7.4733796296296298E-2</c:v>
                </c:pt>
                <c:pt idx="6472">
                  <c:v>7.4745370370370365E-2</c:v>
                </c:pt>
                <c:pt idx="6473">
                  <c:v>7.4756944444444445E-2</c:v>
                </c:pt>
                <c:pt idx="6474">
                  <c:v>7.4768518518518512E-2</c:v>
                </c:pt>
                <c:pt idx="6475">
                  <c:v>7.4780092592592592E-2</c:v>
                </c:pt>
                <c:pt idx="6476">
                  <c:v>7.4791666666666659E-2</c:v>
                </c:pt>
                <c:pt idx="6477">
                  <c:v>7.480324074074074E-2</c:v>
                </c:pt>
                <c:pt idx="6478">
                  <c:v>7.481481481481482E-2</c:v>
                </c:pt>
                <c:pt idx="6479">
                  <c:v>7.4826388888888887E-2</c:v>
                </c:pt>
                <c:pt idx="6480">
                  <c:v>7.4837962962962967E-2</c:v>
                </c:pt>
                <c:pt idx="6481">
                  <c:v>7.4849537037037034E-2</c:v>
                </c:pt>
                <c:pt idx="6482">
                  <c:v>7.4861111111111114E-2</c:v>
                </c:pt>
                <c:pt idx="6483">
                  <c:v>7.4872685185185181E-2</c:v>
                </c:pt>
                <c:pt idx="6484">
                  <c:v>7.4884259259259262E-2</c:v>
                </c:pt>
                <c:pt idx="6485">
                  <c:v>7.4895833333333328E-2</c:v>
                </c:pt>
                <c:pt idx="6486">
                  <c:v>7.4907407407407409E-2</c:v>
                </c:pt>
                <c:pt idx="6487">
                  <c:v>7.4918981481481475E-2</c:v>
                </c:pt>
                <c:pt idx="6488">
                  <c:v>7.4930555555555556E-2</c:v>
                </c:pt>
                <c:pt idx="6489">
                  <c:v>7.4942129629629636E-2</c:v>
                </c:pt>
                <c:pt idx="6490">
                  <c:v>7.4953703703703703E-2</c:v>
                </c:pt>
                <c:pt idx="6491">
                  <c:v>7.4965277777777783E-2</c:v>
                </c:pt>
                <c:pt idx="6492">
                  <c:v>7.4976851851851864E-2</c:v>
                </c:pt>
                <c:pt idx="6493">
                  <c:v>7.4988425925925931E-2</c:v>
                </c:pt>
                <c:pt idx="6494">
                  <c:v>7.4999999999999997E-2</c:v>
                </c:pt>
                <c:pt idx="6495">
                  <c:v>7.5011574074074064E-2</c:v>
                </c:pt>
                <c:pt idx="6496">
                  <c:v>7.5023148148148144E-2</c:v>
                </c:pt>
                <c:pt idx="6497">
                  <c:v>7.5034722222222225E-2</c:v>
                </c:pt>
                <c:pt idx="6498">
                  <c:v>7.5046296296296292E-2</c:v>
                </c:pt>
                <c:pt idx="6499">
                  <c:v>7.5057870370370372E-2</c:v>
                </c:pt>
                <c:pt idx="6500">
                  <c:v>7.5069444444444453E-2</c:v>
                </c:pt>
                <c:pt idx="6501">
                  <c:v>7.5081018518518519E-2</c:v>
                </c:pt>
                <c:pt idx="6502">
                  <c:v>7.5092592592592586E-2</c:v>
                </c:pt>
                <c:pt idx="6503">
                  <c:v>7.5104166666666666E-2</c:v>
                </c:pt>
                <c:pt idx="6504">
                  <c:v>7.5115740740740733E-2</c:v>
                </c:pt>
                <c:pt idx="6505">
                  <c:v>7.5127314814814813E-2</c:v>
                </c:pt>
                <c:pt idx="6506">
                  <c:v>7.513888888888888E-2</c:v>
                </c:pt>
                <c:pt idx="6507">
                  <c:v>7.5150462962962961E-2</c:v>
                </c:pt>
                <c:pt idx="6508">
                  <c:v>7.5162037037037041E-2</c:v>
                </c:pt>
                <c:pt idx="6509">
                  <c:v>7.5173611111111108E-2</c:v>
                </c:pt>
                <c:pt idx="6510">
                  <c:v>7.5185185185185188E-2</c:v>
                </c:pt>
                <c:pt idx="6511">
                  <c:v>7.5196759259259269E-2</c:v>
                </c:pt>
                <c:pt idx="6512">
                  <c:v>7.5208333333333335E-2</c:v>
                </c:pt>
                <c:pt idx="6513">
                  <c:v>7.5219907407407416E-2</c:v>
                </c:pt>
                <c:pt idx="6514">
                  <c:v>7.5231481481481483E-2</c:v>
                </c:pt>
                <c:pt idx="6515">
                  <c:v>7.5243055555555563E-2</c:v>
                </c:pt>
                <c:pt idx="6516">
                  <c:v>7.525462962962963E-2</c:v>
                </c:pt>
                <c:pt idx="6517">
                  <c:v>7.5266203703703696E-2</c:v>
                </c:pt>
                <c:pt idx="6518">
                  <c:v>7.5277777777777777E-2</c:v>
                </c:pt>
                <c:pt idx="6519">
                  <c:v>7.5289351851851857E-2</c:v>
                </c:pt>
                <c:pt idx="6520">
                  <c:v>7.5300925925925924E-2</c:v>
                </c:pt>
                <c:pt idx="6521">
                  <c:v>7.5312500000000004E-2</c:v>
                </c:pt>
                <c:pt idx="6522">
                  <c:v>7.5324074074074085E-2</c:v>
                </c:pt>
                <c:pt idx="6523">
                  <c:v>7.5335648148148152E-2</c:v>
                </c:pt>
                <c:pt idx="6524">
                  <c:v>7.5347222222222218E-2</c:v>
                </c:pt>
                <c:pt idx="6525">
                  <c:v>7.5358796296296285E-2</c:v>
                </c:pt>
                <c:pt idx="6526">
                  <c:v>7.5370370370370365E-2</c:v>
                </c:pt>
                <c:pt idx="6527">
                  <c:v>7.5381944444444446E-2</c:v>
                </c:pt>
                <c:pt idx="6528">
                  <c:v>7.5393518518518512E-2</c:v>
                </c:pt>
                <c:pt idx="6529">
                  <c:v>7.5405092592592593E-2</c:v>
                </c:pt>
                <c:pt idx="6530">
                  <c:v>7.5416666666666674E-2</c:v>
                </c:pt>
                <c:pt idx="6531">
                  <c:v>7.542824074074074E-2</c:v>
                </c:pt>
                <c:pt idx="6532">
                  <c:v>7.5439814814814821E-2</c:v>
                </c:pt>
                <c:pt idx="6533">
                  <c:v>7.5451388888888887E-2</c:v>
                </c:pt>
                <c:pt idx="6534">
                  <c:v>7.5462962962962968E-2</c:v>
                </c:pt>
                <c:pt idx="6535">
                  <c:v>7.5474537037037034E-2</c:v>
                </c:pt>
                <c:pt idx="6536">
                  <c:v>7.5486111111111115E-2</c:v>
                </c:pt>
                <c:pt idx="6537">
                  <c:v>7.5497685185185182E-2</c:v>
                </c:pt>
                <c:pt idx="6538">
                  <c:v>7.5509259259259262E-2</c:v>
                </c:pt>
                <c:pt idx="6539">
                  <c:v>7.5520833333333329E-2</c:v>
                </c:pt>
                <c:pt idx="6540">
                  <c:v>7.5532407407407409E-2</c:v>
                </c:pt>
                <c:pt idx="6541">
                  <c:v>7.554398148148149E-2</c:v>
                </c:pt>
                <c:pt idx="6542">
                  <c:v>7.5555555555555556E-2</c:v>
                </c:pt>
                <c:pt idx="6543">
                  <c:v>7.5567129629629637E-2</c:v>
                </c:pt>
                <c:pt idx="6544">
                  <c:v>7.5578703703703703E-2</c:v>
                </c:pt>
                <c:pt idx="6545">
                  <c:v>7.5590277777777784E-2</c:v>
                </c:pt>
                <c:pt idx="6546">
                  <c:v>7.5601851851851851E-2</c:v>
                </c:pt>
                <c:pt idx="6547">
                  <c:v>7.5613425925925917E-2</c:v>
                </c:pt>
                <c:pt idx="6548">
                  <c:v>7.5624999999999998E-2</c:v>
                </c:pt>
                <c:pt idx="6549">
                  <c:v>7.5636574074074078E-2</c:v>
                </c:pt>
                <c:pt idx="6550">
                  <c:v>7.5648148148148145E-2</c:v>
                </c:pt>
                <c:pt idx="6551">
                  <c:v>7.5659722222222225E-2</c:v>
                </c:pt>
                <c:pt idx="6552">
                  <c:v>7.5671296296296306E-2</c:v>
                </c:pt>
                <c:pt idx="6553">
                  <c:v>7.5682870370370373E-2</c:v>
                </c:pt>
                <c:pt idx="6554">
                  <c:v>7.5694444444444439E-2</c:v>
                </c:pt>
                <c:pt idx="6555">
                  <c:v>7.570601851851852E-2</c:v>
                </c:pt>
                <c:pt idx="6556">
                  <c:v>7.5717592592592586E-2</c:v>
                </c:pt>
                <c:pt idx="6557">
                  <c:v>7.5729166666666667E-2</c:v>
                </c:pt>
                <c:pt idx="6558">
                  <c:v>7.5740740740740733E-2</c:v>
                </c:pt>
                <c:pt idx="6559">
                  <c:v>7.5752314814814814E-2</c:v>
                </c:pt>
                <c:pt idx="6560">
                  <c:v>7.5763888888888895E-2</c:v>
                </c:pt>
                <c:pt idx="6561">
                  <c:v>7.5775462962962961E-2</c:v>
                </c:pt>
                <c:pt idx="6562">
                  <c:v>7.5787037037037042E-2</c:v>
                </c:pt>
                <c:pt idx="6563">
                  <c:v>7.5798611111111108E-2</c:v>
                </c:pt>
                <c:pt idx="6564">
                  <c:v>7.5810185185185189E-2</c:v>
                </c:pt>
                <c:pt idx="6565">
                  <c:v>7.5821759259259255E-2</c:v>
                </c:pt>
                <c:pt idx="6566">
                  <c:v>7.5833333333333336E-2</c:v>
                </c:pt>
                <c:pt idx="6567">
                  <c:v>7.5844907407407403E-2</c:v>
                </c:pt>
                <c:pt idx="6568">
                  <c:v>7.5856481481481483E-2</c:v>
                </c:pt>
                <c:pt idx="6569">
                  <c:v>7.586805555555555E-2</c:v>
                </c:pt>
                <c:pt idx="6570">
                  <c:v>7.587962962962963E-2</c:v>
                </c:pt>
                <c:pt idx="6571">
                  <c:v>7.5891203703703711E-2</c:v>
                </c:pt>
                <c:pt idx="6572">
                  <c:v>7.5902777777777777E-2</c:v>
                </c:pt>
                <c:pt idx="6573">
                  <c:v>7.5914351851851858E-2</c:v>
                </c:pt>
                <c:pt idx="6574">
                  <c:v>7.5925925925925938E-2</c:v>
                </c:pt>
                <c:pt idx="6575">
                  <c:v>7.5937500000000005E-2</c:v>
                </c:pt>
                <c:pt idx="6576">
                  <c:v>7.5949074074074072E-2</c:v>
                </c:pt>
                <c:pt idx="6577">
                  <c:v>7.5960648148148138E-2</c:v>
                </c:pt>
                <c:pt idx="6578">
                  <c:v>7.5972222222222219E-2</c:v>
                </c:pt>
                <c:pt idx="6579">
                  <c:v>7.5983796296296299E-2</c:v>
                </c:pt>
                <c:pt idx="6580">
                  <c:v>7.5995370370370366E-2</c:v>
                </c:pt>
                <c:pt idx="6581">
                  <c:v>7.6006944444444446E-2</c:v>
                </c:pt>
                <c:pt idx="6582">
                  <c:v>7.6018518518518527E-2</c:v>
                </c:pt>
                <c:pt idx="6583">
                  <c:v>7.6030092592592594E-2</c:v>
                </c:pt>
                <c:pt idx="6584">
                  <c:v>7.604166666666666E-2</c:v>
                </c:pt>
                <c:pt idx="6585">
                  <c:v>7.6053240740740741E-2</c:v>
                </c:pt>
                <c:pt idx="6586">
                  <c:v>7.6064814814814807E-2</c:v>
                </c:pt>
                <c:pt idx="6587">
                  <c:v>7.6076388888888888E-2</c:v>
                </c:pt>
                <c:pt idx="6588">
                  <c:v>7.6087962962962954E-2</c:v>
                </c:pt>
                <c:pt idx="6589">
                  <c:v>7.6099537037037035E-2</c:v>
                </c:pt>
                <c:pt idx="6590">
                  <c:v>7.6111111111111115E-2</c:v>
                </c:pt>
                <c:pt idx="6591">
                  <c:v>7.6122685185185182E-2</c:v>
                </c:pt>
                <c:pt idx="6592">
                  <c:v>7.6134259259259263E-2</c:v>
                </c:pt>
                <c:pt idx="6593">
                  <c:v>7.6145833333333343E-2</c:v>
                </c:pt>
                <c:pt idx="6594">
                  <c:v>7.615740740740741E-2</c:v>
                </c:pt>
                <c:pt idx="6595">
                  <c:v>7.6168981481481476E-2</c:v>
                </c:pt>
                <c:pt idx="6596">
                  <c:v>7.6180555555555557E-2</c:v>
                </c:pt>
                <c:pt idx="6597">
                  <c:v>7.6192129629629637E-2</c:v>
                </c:pt>
                <c:pt idx="6598">
                  <c:v>7.6203703703703704E-2</c:v>
                </c:pt>
                <c:pt idx="6599">
                  <c:v>7.6215277777777771E-2</c:v>
                </c:pt>
                <c:pt idx="6600">
                  <c:v>7.6226851851851851E-2</c:v>
                </c:pt>
                <c:pt idx="6601">
                  <c:v>7.6238425925925932E-2</c:v>
                </c:pt>
                <c:pt idx="6602">
                  <c:v>7.6249999999999998E-2</c:v>
                </c:pt>
                <c:pt idx="6603">
                  <c:v>7.6261574074074079E-2</c:v>
                </c:pt>
                <c:pt idx="6604">
                  <c:v>7.6273148148148159E-2</c:v>
                </c:pt>
                <c:pt idx="6605">
                  <c:v>7.6284722222222226E-2</c:v>
                </c:pt>
                <c:pt idx="6606">
                  <c:v>7.6296296296296293E-2</c:v>
                </c:pt>
                <c:pt idx="6607">
                  <c:v>7.6307870370370359E-2</c:v>
                </c:pt>
                <c:pt idx="6608">
                  <c:v>7.631944444444444E-2</c:v>
                </c:pt>
                <c:pt idx="6609">
                  <c:v>7.633101851851852E-2</c:v>
                </c:pt>
                <c:pt idx="6610">
                  <c:v>7.6342592592592587E-2</c:v>
                </c:pt>
                <c:pt idx="6611">
                  <c:v>7.6354166666666667E-2</c:v>
                </c:pt>
                <c:pt idx="6612">
                  <c:v>7.6365740740740748E-2</c:v>
                </c:pt>
                <c:pt idx="6613">
                  <c:v>7.6377314814814815E-2</c:v>
                </c:pt>
                <c:pt idx="6614">
                  <c:v>7.6388888888888895E-2</c:v>
                </c:pt>
                <c:pt idx="6615">
                  <c:v>7.6400462962962962E-2</c:v>
                </c:pt>
                <c:pt idx="6616">
                  <c:v>7.6412037037037042E-2</c:v>
                </c:pt>
                <c:pt idx="6617">
                  <c:v>7.6423611111111109E-2</c:v>
                </c:pt>
                <c:pt idx="6618">
                  <c:v>7.6435185185185189E-2</c:v>
                </c:pt>
                <c:pt idx="6619">
                  <c:v>7.6446759259259256E-2</c:v>
                </c:pt>
                <c:pt idx="6620">
                  <c:v>7.6458333333333336E-2</c:v>
                </c:pt>
                <c:pt idx="6621">
                  <c:v>7.6469907407407403E-2</c:v>
                </c:pt>
                <c:pt idx="6622">
                  <c:v>7.6481481481481484E-2</c:v>
                </c:pt>
                <c:pt idx="6623">
                  <c:v>7.6493055555555564E-2</c:v>
                </c:pt>
                <c:pt idx="6624">
                  <c:v>7.6504629629629631E-2</c:v>
                </c:pt>
                <c:pt idx="6625">
                  <c:v>7.6516203703703697E-2</c:v>
                </c:pt>
                <c:pt idx="6626">
                  <c:v>7.6527777777777778E-2</c:v>
                </c:pt>
                <c:pt idx="6627">
                  <c:v>7.6539351851851858E-2</c:v>
                </c:pt>
                <c:pt idx="6628">
                  <c:v>7.6550925925925925E-2</c:v>
                </c:pt>
                <c:pt idx="6629">
                  <c:v>7.6562499999999992E-2</c:v>
                </c:pt>
                <c:pt idx="6630">
                  <c:v>7.6574074074074072E-2</c:v>
                </c:pt>
                <c:pt idx="6631">
                  <c:v>7.6585648148148153E-2</c:v>
                </c:pt>
                <c:pt idx="6632">
                  <c:v>7.6597222222222219E-2</c:v>
                </c:pt>
                <c:pt idx="6633">
                  <c:v>7.66087962962963E-2</c:v>
                </c:pt>
                <c:pt idx="6634">
                  <c:v>7.662037037037038E-2</c:v>
                </c:pt>
                <c:pt idx="6635">
                  <c:v>7.6631944444444447E-2</c:v>
                </c:pt>
                <c:pt idx="6636">
                  <c:v>7.6643518518518514E-2</c:v>
                </c:pt>
                <c:pt idx="6637">
                  <c:v>7.6655092592592594E-2</c:v>
                </c:pt>
                <c:pt idx="6638">
                  <c:v>7.6666666666666661E-2</c:v>
                </c:pt>
                <c:pt idx="6639">
                  <c:v>7.6678240740740741E-2</c:v>
                </c:pt>
                <c:pt idx="6640">
                  <c:v>7.6689814814814808E-2</c:v>
                </c:pt>
                <c:pt idx="6641">
                  <c:v>7.6701388888888888E-2</c:v>
                </c:pt>
                <c:pt idx="6642">
                  <c:v>7.6712962962962969E-2</c:v>
                </c:pt>
                <c:pt idx="6643">
                  <c:v>7.6724537037037036E-2</c:v>
                </c:pt>
                <c:pt idx="6644">
                  <c:v>7.6736111111111116E-2</c:v>
                </c:pt>
                <c:pt idx="6645">
                  <c:v>7.6747685185185183E-2</c:v>
                </c:pt>
                <c:pt idx="6646">
                  <c:v>7.6759259259259263E-2</c:v>
                </c:pt>
                <c:pt idx="6647">
                  <c:v>7.677083333333333E-2</c:v>
                </c:pt>
                <c:pt idx="6648">
                  <c:v>7.678240740740741E-2</c:v>
                </c:pt>
                <c:pt idx="6649">
                  <c:v>7.6793981481481477E-2</c:v>
                </c:pt>
                <c:pt idx="6650">
                  <c:v>7.6805555555555557E-2</c:v>
                </c:pt>
                <c:pt idx="6651">
                  <c:v>7.6817129629629624E-2</c:v>
                </c:pt>
                <c:pt idx="6652">
                  <c:v>7.6828703703703705E-2</c:v>
                </c:pt>
                <c:pt idx="6653">
                  <c:v>7.6840277777777785E-2</c:v>
                </c:pt>
                <c:pt idx="6654">
                  <c:v>7.6851851851851852E-2</c:v>
                </c:pt>
                <c:pt idx="6655">
                  <c:v>7.6863425925925918E-2</c:v>
                </c:pt>
                <c:pt idx="6656">
                  <c:v>7.6875000000000013E-2</c:v>
                </c:pt>
                <c:pt idx="6657">
                  <c:v>7.6886574074074079E-2</c:v>
                </c:pt>
                <c:pt idx="6658">
                  <c:v>7.6898148148148146E-2</c:v>
                </c:pt>
                <c:pt idx="6659">
                  <c:v>7.6909722222222213E-2</c:v>
                </c:pt>
                <c:pt idx="6660">
                  <c:v>7.6921296296296293E-2</c:v>
                </c:pt>
                <c:pt idx="6661">
                  <c:v>7.6932870370370374E-2</c:v>
                </c:pt>
                <c:pt idx="6662">
                  <c:v>7.694444444444444E-2</c:v>
                </c:pt>
                <c:pt idx="6663">
                  <c:v>7.6956018518518521E-2</c:v>
                </c:pt>
                <c:pt idx="6664">
                  <c:v>7.6967592592592601E-2</c:v>
                </c:pt>
                <c:pt idx="6665">
                  <c:v>7.6979166666666668E-2</c:v>
                </c:pt>
                <c:pt idx="6666">
                  <c:v>7.6990740740740735E-2</c:v>
                </c:pt>
                <c:pt idx="6667">
                  <c:v>7.7002314814814815E-2</c:v>
                </c:pt>
                <c:pt idx="6668">
                  <c:v>7.7013888888888882E-2</c:v>
                </c:pt>
                <c:pt idx="6669">
                  <c:v>7.7025462962962962E-2</c:v>
                </c:pt>
                <c:pt idx="6670">
                  <c:v>7.7037037037037029E-2</c:v>
                </c:pt>
                <c:pt idx="6671">
                  <c:v>7.7048611111111109E-2</c:v>
                </c:pt>
                <c:pt idx="6672">
                  <c:v>7.706018518518519E-2</c:v>
                </c:pt>
                <c:pt idx="6673">
                  <c:v>7.7071759259259257E-2</c:v>
                </c:pt>
                <c:pt idx="6674">
                  <c:v>7.7083333333333337E-2</c:v>
                </c:pt>
                <c:pt idx="6675">
                  <c:v>7.7094907407407418E-2</c:v>
                </c:pt>
                <c:pt idx="6676">
                  <c:v>7.7106481481481484E-2</c:v>
                </c:pt>
                <c:pt idx="6677">
                  <c:v>7.7118055555555551E-2</c:v>
                </c:pt>
                <c:pt idx="6678">
                  <c:v>7.7129629629629631E-2</c:v>
                </c:pt>
                <c:pt idx="6679">
                  <c:v>7.7141203703703712E-2</c:v>
                </c:pt>
                <c:pt idx="6680">
                  <c:v>7.7152777777777778E-2</c:v>
                </c:pt>
                <c:pt idx="6681">
                  <c:v>7.7164351851851845E-2</c:v>
                </c:pt>
                <c:pt idx="6682">
                  <c:v>7.7175925925925926E-2</c:v>
                </c:pt>
                <c:pt idx="6683">
                  <c:v>7.7187500000000006E-2</c:v>
                </c:pt>
                <c:pt idx="6684">
                  <c:v>7.7199074074074073E-2</c:v>
                </c:pt>
                <c:pt idx="6685">
                  <c:v>7.7210648148148139E-2</c:v>
                </c:pt>
                <c:pt idx="6686">
                  <c:v>7.7222222222222234E-2</c:v>
                </c:pt>
                <c:pt idx="6687">
                  <c:v>7.72337962962963E-2</c:v>
                </c:pt>
                <c:pt idx="6688">
                  <c:v>7.7245370370370367E-2</c:v>
                </c:pt>
                <c:pt idx="6689">
                  <c:v>7.7256944444444434E-2</c:v>
                </c:pt>
                <c:pt idx="6690">
                  <c:v>7.7268518518518514E-2</c:v>
                </c:pt>
                <c:pt idx="6691">
                  <c:v>7.7280092592592595E-2</c:v>
                </c:pt>
                <c:pt idx="6692">
                  <c:v>7.7291666666666661E-2</c:v>
                </c:pt>
                <c:pt idx="6693">
                  <c:v>7.7303240740740742E-2</c:v>
                </c:pt>
                <c:pt idx="6694">
                  <c:v>7.7314814814814822E-2</c:v>
                </c:pt>
                <c:pt idx="6695">
                  <c:v>7.7326388888888889E-2</c:v>
                </c:pt>
                <c:pt idx="6696">
                  <c:v>7.7337962962962969E-2</c:v>
                </c:pt>
                <c:pt idx="6697">
                  <c:v>7.7349537037037036E-2</c:v>
                </c:pt>
                <c:pt idx="6698">
                  <c:v>7.7361111111111117E-2</c:v>
                </c:pt>
                <c:pt idx="6699">
                  <c:v>7.7372685185185183E-2</c:v>
                </c:pt>
                <c:pt idx="6700">
                  <c:v>7.738425925925925E-2</c:v>
                </c:pt>
                <c:pt idx="6701">
                  <c:v>7.739583333333333E-2</c:v>
                </c:pt>
                <c:pt idx="6702">
                  <c:v>7.7407407407407411E-2</c:v>
                </c:pt>
                <c:pt idx="6703">
                  <c:v>7.7418981481481478E-2</c:v>
                </c:pt>
                <c:pt idx="6704">
                  <c:v>7.7430555555555558E-2</c:v>
                </c:pt>
                <c:pt idx="6705">
                  <c:v>7.7442129629629639E-2</c:v>
                </c:pt>
                <c:pt idx="6706">
                  <c:v>7.7453703703703705E-2</c:v>
                </c:pt>
                <c:pt idx="6707">
                  <c:v>7.7465277777777772E-2</c:v>
                </c:pt>
                <c:pt idx="6708">
                  <c:v>7.7476851851851852E-2</c:v>
                </c:pt>
                <c:pt idx="6709">
                  <c:v>7.7488425925925933E-2</c:v>
                </c:pt>
                <c:pt idx="6710">
                  <c:v>7.7499999999999999E-2</c:v>
                </c:pt>
                <c:pt idx="6711">
                  <c:v>7.7511574074074066E-2</c:v>
                </c:pt>
                <c:pt idx="6712">
                  <c:v>7.7523148148148147E-2</c:v>
                </c:pt>
                <c:pt idx="6713">
                  <c:v>7.7534722222222227E-2</c:v>
                </c:pt>
                <c:pt idx="6714">
                  <c:v>7.7546296296296294E-2</c:v>
                </c:pt>
                <c:pt idx="6715">
                  <c:v>7.7557870370370374E-2</c:v>
                </c:pt>
                <c:pt idx="6716">
                  <c:v>7.7569444444444455E-2</c:v>
                </c:pt>
                <c:pt idx="6717">
                  <c:v>7.7581018518518521E-2</c:v>
                </c:pt>
                <c:pt idx="6718">
                  <c:v>7.7592592592592588E-2</c:v>
                </c:pt>
                <c:pt idx="6719">
                  <c:v>7.7604166666666669E-2</c:v>
                </c:pt>
                <c:pt idx="6720">
                  <c:v>7.7615740740740735E-2</c:v>
                </c:pt>
                <c:pt idx="6721">
                  <c:v>7.7627314814814816E-2</c:v>
                </c:pt>
                <c:pt idx="6722">
                  <c:v>7.7638888888888882E-2</c:v>
                </c:pt>
                <c:pt idx="6723">
                  <c:v>7.7650462962962963E-2</c:v>
                </c:pt>
                <c:pt idx="6724">
                  <c:v>7.7662037037037043E-2</c:v>
                </c:pt>
                <c:pt idx="6725">
                  <c:v>7.767361111111111E-2</c:v>
                </c:pt>
                <c:pt idx="6726">
                  <c:v>7.768518518518519E-2</c:v>
                </c:pt>
                <c:pt idx="6727">
                  <c:v>7.7696759259259257E-2</c:v>
                </c:pt>
                <c:pt idx="6728">
                  <c:v>7.7708333333333338E-2</c:v>
                </c:pt>
                <c:pt idx="6729">
                  <c:v>7.7719907407407404E-2</c:v>
                </c:pt>
                <c:pt idx="6730">
                  <c:v>7.7731481481481471E-2</c:v>
                </c:pt>
                <c:pt idx="6731">
                  <c:v>7.7743055555555551E-2</c:v>
                </c:pt>
                <c:pt idx="6732">
                  <c:v>7.7754629629629632E-2</c:v>
                </c:pt>
                <c:pt idx="6733">
                  <c:v>7.7766203703703699E-2</c:v>
                </c:pt>
                <c:pt idx="6734">
                  <c:v>7.7777777777777779E-2</c:v>
                </c:pt>
                <c:pt idx="6735">
                  <c:v>7.778935185185186E-2</c:v>
                </c:pt>
                <c:pt idx="6736">
                  <c:v>7.7800925925925926E-2</c:v>
                </c:pt>
                <c:pt idx="6737">
                  <c:v>7.7812499999999993E-2</c:v>
                </c:pt>
                <c:pt idx="6738">
                  <c:v>7.7824074074074087E-2</c:v>
                </c:pt>
                <c:pt idx="6739">
                  <c:v>7.7835648148148154E-2</c:v>
                </c:pt>
                <c:pt idx="6740">
                  <c:v>7.784722222222222E-2</c:v>
                </c:pt>
                <c:pt idx="6741">
                  <c:v>7.7858796296296287E-2</c:v>
                </c:pt>
                <c:pt idx="6742">
                  <c:v>7.7870370370370368E-2</c:v>
                </c:pt>
                <c:pt idx="6743">
                  <c:v>7.7881944444444448E-2</c:v>
                </c:pt>
                <c:pt idx="6744">
                  <c:v>7.7893518518518515E-2</c:v>
                </c:pt>
                <c:pt idx="6745">
                  <c:v>7.7905092592592595E-2</c:v>
                </c:pt>
                <c:pt idx="6746">
                  <c:v>7.7916666666666676E-2</c:v>
                </c:pt>
                <c:pt idx="6747">
                  <c:v>7.7928240740740742E-2</c:v>
                </c:pt>
                <c:pt idx="6748">
                  <c:v>7.7939814814814809E-2</c:v>
                </c:pt>
                <c:pt idx="6749">
                  <c:v>7.795138888888889E-2</c:v>
                </c:pt>
                <c:pt idx="6750">
                  <c:v>7.7962962962962956E-2</c:v>
                </c:pt>
                <c:pt idx="6751">
                  <c:v>7.7974537037037037E-2</c:v>
                </c:pt>
                <c:pt idx="6752">
                  <c:v>7.7986111111111103E-2</c:v>
                </c:pt>
                <c:pt idx="6753">
                  <c:v>7.7997685185185184E-2</c:v>
                </c:pt>
                <c:pt idx="6754">
                  <c:v>7.8009259259259264E-2</c:v>
                </c:pt>
                <c:pt idx="6755">
                  <c:v>7.8020833333333331E-2</c:v>
                </c:pt>
                <c:pt idx="6756">
                  <c:v>7.8032407407407411E-2</c:v>
                </c:pt>
                <c:pt idx="6757">
                  <c:v>7.8043981481481492E-2</c:v>
                </c:pt>
                <c:pt idx="6758">
                  <c:v>7.8055555555555559E-2</c:v>
                </c:pt>
                <c:pt idx="6759">
                  <c:v>7.8067129629629625E-2</c:v>
                </c:pt>
                <c:pt idx="6760">
                  <c:v>7.8078703703703692E-2</c:v>
                </c:pt>
                <c:pt idx="6761">
                  <c:v>7.8090277777777786E-2</c:v>
                </c:pt>
                <c:pt idx="6762">
                  <c:v>7.8101851851851853E-2</c:v>
                </c:pt>
                <c:pt idx="6763">
                  <c:v>7.8113425925925919E-2</c:v>
                </c:pt>
                <c:pt idx="6764">
                  <c:v>7.8125E-2</c:v>
                </c:pt>
                <c:pt idx="6765">
                  <c:v>7.8136574074074081E-2</c:v>
                </c:pt>
                <c:pt idx="6766">
                  <c:v>7.8148148148148147E-2</c:v>
                </c:pt>
                <c:pt idx="6767">
                  <c:v>7.8159722222222214E-2</c:v>
                </c:pt>
                <c:pt idx="6768">
                  <c:v>7.8171296296296308E-2</c:v>
                </c:pt>
                <c:pt idx="6769">
                  <c:v>7.8182870370370375E-2</c:v>
                </c:pt>
                <c:pt idx="6770">
                  <c:v>7.8194444444444441E-2</c:v>
                </c:pt>
                <c:pt idx="6771">
                  <c:v>7.8206018518518508E-2</c:v>
                </c:pt>
                <c:pt idx="6772">
                  <c:v>7.8217592592592589E-2</c:v>
                </c:pt>
                <c:pt idx="6773">
                  <c:v>7.8229166666666669E-2</c:v>
                </c:pt>
                <c:pt idx="6774">
                  <c:v>7.8240740740740736E-2</c:v>
                </c:pt>
                <c:pt idx="6775">
                  <c:v>7.8252314814814816E-2</c:v>
                </c:pt>
                <c:pt idx="6776">
                  <c:v>7.8263888888888897E-2</c:v>
                </c:pt>
                <c:pt idx="6777">
                  <c:v>7.8275462962962963E-2</c:v>
                </c:pt>
                <c:pt idx="6778">
                  <c:v>7.8287037037037044E-2</c:v>
                </c:pt>
                <c:pt idx="6779">
                  <c:v>7.829861111111111E-2</c:v>
                </c:pt>
                <c:pt idx="6780">
                  <c:v>7.8310185185185191E-2</c:v>
                </c:pt>
                <c:pt idx="6781">
                  <c:v>7.8321759259259258E-2</c:v>
                </c:pt>
                <c:pt idx="6782">
                  <c:v>7.8321759259259258E-2</c:v>
                </c:pt>
                <c:pt idx="6783">
                  <c:v>7.8333333333333324E-2</c:v>
                </c:pt>
                <c:pt idx="6784">
                  <c:v>7.8344907407407405E-2</c:v>
                </c:pt>
                <c:pt idx="6785">
                  <c:v>7.8356481481481485E-2</c:v>
                </c:pt>
                <c:pt idx="6786">
                  <c:v>7.8368055555555552E-2</c:v>
                </c:pt>
                <c:pt idx="6787">
                  <c:v>7.8379629629629632E-2</c:v>
                </c:pt>
                <c:pt idx="6788">
                  <c:v>7.8391203703703713E-2</c:v>
                </c:pt>
                <c:pt idx="6789">
                  <c:v>7.840277777777778E-2</c:v>
                </c:pt>
                <c:pt idx="6790">
                  <c:v>7.8414351851851846E-2</c:v>
                </c:pt>
                <c:pt idx="6791">
                  <c:v>7.8425925925925913E-2</c:v>
                </c:pt>
                <c:pt idx="6792">
                  <c:v>7.8437500000000007E-2</c:v>
                </c:pt>
                <c:pt idx="6793">
                  <c:v>7.8449074074074074E-2</c:v>
                </c:pt>
                <c:pt idx="6794">
                  <c:v>7.846064814814814E-2</c:v>
                </c:pt>
                <c:pt idx="6795">
                  <c:v>7.8472222222222221E-2</c:v>
                </c:pt>
                <c:pt idx="6796">
                  <c:v>7.8483796296296301E-2</c:v>
                </c:pt>
                <c:pt idx="6797">
                  <c:v>7.8495370370370368E-2</c:v>
                </c:pt>
                <c:pt idx="6798">
                  <c:v>7.8506944444444449E-2</c:v>
                </c:pt>
                <c:pt idx="6799">
                  <c:v>7.8518518518518529E-2</c:v>
                </c:pt>
                <c:pt idx="6800">
                  <c:v>7.8530092592592596E-2</c:v>
                </c:pt>
                <c:pt idx="6801">
                  <c:v>7.8541666666666662E-2</c:v>
                </c:pt>
                <c:pt idx="6802">
                  <c:v>7.8553240740740743E-2</c:v>
                </c:pt>
                <c:pt idx="6803">
                  <c:v>7.856481481481481E-2</c:v>
                </c:pt>
                <c:pt idx="6804">
                  <c:v>7.857638888888889E-2</c:v>
                </c:pt>
                <c:pt idx="6805">
                  <c:v>7.8587962962962957E-2</c:v>
                </c:pt>
                <c:pt idx="6806">
                  <c:v>7.8599537037037037E-2</c:v>
                </c:pt>
                <c:pt idx="6807">
                  <c:v>7.8611111111111118E-2</c:v>
                </c:pt>
                <c:pt idx="6808">
                  <c:v>7.8622685185185184E-2</c:v>
                </c:pt>
                <c:pt idx="6809">
                  <c:v>7.8634259259259265E-2</c:v>
                </c:pt>
                <c:pt idx="6810">
                  <c:v>7.8645833333333331E-2</c:v>
                </c:pt>
                <c:pt idx="6811">
                  <c:v>7.8657407407407412E-2</c:v>
                </c:pt>
                <c:pt idx="6812">
                  <c:v>7.8668981481481479E-2</c:v>
                </c:pt>
                <c:pt idx="6813">
                  <c:v>7.8680555555555545E-2</c:v>
                </c:pt>
                <c:pt idx="6814">
                  <c:v>7.8692129629629626E-2</c:v>
                </c:pt>
                <c:pt idx="6815">
                  <c:v>7.8703703703703706E-2</c:v>
                </c:pt>
                <c:pt idx="6816">
                  <c:v>7.8715277777777773E-2</c:v>
                </c:pt>
                <c:pt idx="6817">
                  <c:v>7.8726851851851853E-2</c:v>
                </c:pt>
                <c:pt idx="6818">
                  <c:v>7.8738425925925934E-2</c:v>
                </c:pt>
                <c:pt idx="6819">
                  <c:v>7.8750000000000001E-2</c:v>
                </c:pt>
                <c:pt idx="6820">
                  <c:v>7.8761574074074067E-2</c:v>
                </c:pt>
                <c:pt idx="6821">
                  <c:v>7.8773148148148148E-2</c:v>
                </c:pt>
                <c:pt idx="6822">
                  <c:v>7.8784722222222228E-2</c:v>
                </c:pt>
                <c:pt idx="6823">
                  <c:v>7.8796296296296295E-2</c:v>
                </c:pt>
                <c:pt idx="6824">
                  <c:v>7.8807870370370361E-2</c:v>
                </c:pt>
                <c:pt idx="6825">
                  <c:v>7.8819444444444442E-2</c:v>
                </c:pt>
                <c:pt idx="6826">
                  <c:v>7.8831018518518522E-2</c:v>
                </c:pt>
                <c:pt idx="6827">
                  <c:v>7.8842592592592589E-2</c:v>
                </c:pt>
                <c:pt idx="6828">
                  <c:v>7.885416666666667E-2</c:v>
                </c:pt>
                <c:pt idx="6829">
                  <c:v>7.886574074074075E-2</c:v>
                </c:pt>
                <c:pt idx="6830">
                  <c:v>7.8877314814814817E-2</c:v>
                </c:pt>
                <c:pt idx="6831">
                  <c:v>7.8888888888888883E-2</c:v>
                </c:pt>
                <c:pt idx="6832">
                  <c:v>7.8900462962962964E-2</c:v>
                </c:pt>
                <c:pt idx="6833">
                  <c:v>7.8912037037037031E-2</c:v>
                </c:pt>
                <c:pt idx="6834">
                  <c:v>7.8923611111111111E-2</c:v>
                </c:pt>
                <c:pt idx="6835">
                  <c:v>7.8935185185185178E-2</c:v>
                </c:pt>
                <c:pt idx="6836">
                  <c:v>7.8946759259259258E-2</c:v>
                </c:pt>
                <c:pt idx="6837">
                  <c:v>7.8958333333333339E-2</c:v>
                </c:pt>
                <c:pt idx="6838">
                  <c:v>7.8969907407407405E-2</c:v>
                </c:pt>
                <c:pt idx="6839">
                  <c:v>7.8981481481481486E-2</c:v>
                </c:pt>
                <c:pt idx="6840">
                  <c:v>7.8993055555555566E-2</c:v>
                </c:pt>
                <c:pt idx="6841">
                  <c:v>7.9004629629629633E-2</c:v>
                </c:pt>
                <c:pt idx="6842">
                  <c:v>7.90162037037037E-2</c:v>
                </c:pt>
                <c:pt idx="6843">
                  <c:v>7.9027777777777766E-2</c:v>
                </c:pt>
                <c:pt idx="6844">
                  <c:v>7.9039351851851861E-2</c:v>
                </c:pt>
                <c:pt idx="6845">
                  <c:v>7.9050925925925927E-2</c:v>
                </c:pt>
                <c:pt idx="6846">
                  <c:v>7.9062499999999994E-2</c:v>
                </c:pt>
                <c:pt idx="6847">
                  <c:v>7.9074074074074074E-2</c:v>
                </c:pt>
                <c:pt idx="6848">
                  <c:v>7.9085648148148155E-2</c:v>
                </c:pt>
                <c:pt idx="6849">
                  <c:v>7.9097222222222222E-2</c:v>
                </c:pt>
                <c:pt idx="6850">
                  <c:v>7.9108796296296288E-2</c:v>
                </c:pt>
                <c:pt idx="6851">
                  <c:v>7.9120370370370369E-2</c:v>
                </c:pt>
                <c:pt idx="6852">
                  <c:v>7.9131944444444449E-2</c:v>
                </c:pt>
                <c:pt idx="6853">
                  <c:v>7.9143518518518516E-2</c:v>
                </c:pt>
                <c:pt idx="6854">
                  <c:v>7.9155092592592582E-2</c:v>
                </c:pt>
                <c:pt idx="6855">
                  <c:v>7.9166666666666663E-2</c:v>
                </c:pt>
                <c:pt idx="6856">
                  <c:v>7.9178240740740743E-2</c:v>
                </c:pt>
                <c:pt idx="6857">
                  <c:v>7.918981481481481E-2</c:v>
                </c:pt>
                <c:pt idx="6858">
                  <c:v>7.9201388888888891E-2</c:v>
                </c:pt>
                <c:pt idx="6859">
                  <c:v>7.9212962962962971E-2</c:v>
                </c:pt>
                <c:pt idx="6860">
                  <c:v>7.9224537037037038E-2</c:v>
                </c:pt>
                <c:pt idx="6861">
                  <c:v>7.9236111111111118E-2</c:v>
                </c:pt>
                <c:pt idx="6862">
                  <c:v>7.9247685185185185E-2</c:v>
                </c:pt>
                <c:pt idx="6863">
                  <c:v>7.9259259259259265E-2</c:v>
                </c:pt>
                <c:pt idx="6864">
                  <c:v>7.9270833333333332E-2</c:v>
                </c:pt>
                <c:pt idx="6865">
                  <c:v>7.9282407407407399E-2</c:v>
                </c:pt>
                <c:pt idx="6866">
                  <c:v>7.9293981481481479E-2</c:v>
                </c:pt>
                <c:pt idx="6867">
                  <c:v>7.930555555555556E-2</c:v>
                </c:pt>
                <c:pt idx="6868">
                  <c:v>7.9317129629629626E-2</c:v>
                </c:pt>
                <c:pt idx="6869">
                  <c:v>7.9328703703703707E-2</c:v>
                </c:pt>
                <c:pt idx="6870">
                  <c:v>7.9340277777777787E-2</c:v>
                </c:pt>
                <c:pt idx="6871">
                  <c:v>7.9351851851851854E-2</c:v>
                </c:pt>
                <c:pt idx="6872">
                  <c:v>7.9363425925925921E-2</c:v>
                </c:pt>
                <c:pt idx="6873">
                  <c:v>7.9374999999999987E-2</c:v>
                </c:pt>
                <c:pt idx="6874">
                  <c:v>7.9386574074074082E-2</c:v>
                </c:pt>
                <c:pt idx="6875">
                  <c:v>7.9398148148148148E-2</c:v>
                </c:pt>
                <c:pt idx="6876">
                  <c:v>7.9409722222222215E-2</c:v>
                </c:pt>
                <c:pt idx="6877">
                  <c:v>7.9421296296296295E-2</c:v>
                </c:pt>
                <c:pt idx="6878">
                  <c:v>7.9432870370370376E-2</c:v>
                </c:pt>
                <c:pt idx="6879">
                  <c:v>7.9444444444444443E-2</c:v>
                </c:pt>
                <c:pt idx="6880">
                  <c:v>7.9456018518518523E-2</c:v>
                </c:pt>
                <c:pt idx="6881">
                  <c:v>7.946759259259259E-2</c:v>
                </c:pt>
                <c:pt idx="6882">
                  <c:v>7.947916666666667E-2</c:v>
                </c:pt>
                <c:pt idx="6883">
                  <c:v>7.9490740740740737E-2</c:v>
                </c:pt>
                <c:pt idx="6884">
                  <c:v>7.9502314814814817E-2</c:v>
                </c:pt>
                <c:pt idx="6885">
                  <c:v>7.9513888888888884E-2</c:v>
                </c:pt>
                <c:pt idx="6886">
                  <c:v>7.9525462962962964E-2</c:v>
                </c:pt>
                <c:pt idx="6887">
                  <c:v>7.9537037037037031E-2</c:v>
                </c:pt>
                <c:pt idx="6888">
                  <c:v>7.9548611111111112E-2</c:v>
                </c:pt>
                <c:pt idx="6889">
                  <c:v>7.9560185185185192E-2</c:v>
                </c:pt>
                <c:pt idx="6890">
                  <c:v>7.9571759259259259E-2</c:v>
                </c:pt>
                <c:pt idx="6891">
                  <c:v>7.9583333333333339E-2</c:v>
                </c:pt>
                <c:pt idx="6892">
                  <c:v>7.9594907407407406E-2</c:v>
                </c:pt>
                <c:pt idx="6893">
                  <c:v>7.9606481481481486E-2</c:v>
                </c:pt>
                <c:pt idx="6894">
                  <c:v>7.9618055555555553E-2</c:v>
                </c:pt>
                <c:pt idx="6895">
                  <c:v>7.962962962962962E-2</c:v>
                </c:pt>
                <c:pt idx="6896">
                  <c:v>7.96412037037037E-2</c:v>
                </c:pt>
                <c:pt idx="6897">
                  <c:v>7.9652777777777781E-2</c:v>
                </c:pt>
                <c:pt idx="6898">
                  <c:v>7.9664351851851847E-2</c:v>
                </c:pt>
                <c:pt idx="6899">
                  <c:v>7.9675925925925928E-2</c:v>
                </c:pt>
                <c:pt idx="6900">
                  <c:v>7.9687500000000008E-2</c:v>
                </c:pt>
                <c:pt idx="6901">
                  <c:v>7.9699074074074075E-2</c:v>
                </c:pt>
                <c:pt idx="6902">
                  <c:v>7.9710648148148142E-2</c:v>
                </c:pt>
                <c:pt idx="6903">
                  <c:v>7.9722222222222222E-2</c:v>
                </c:pt>
                <c:pt idx="6904">
                  <c:v>7.9733796296296303E-2</c:v>
                </c:pt>
                <c:pt idx="6905">
                  <c:v>7.9745370370370369E-2</c:v>
                </c:pt>
                <c:pt idx="6906">
                  <c:v>7.9756944444444436E-2</c:v>
                </c:pt>
                <c:pt idx="6907">
                  <c:v>7.9768518518518516E-2</c:v>
                </c:pt>
                <c:pt idx="6908">
                  <c:v>7.9780092592592597E-2</c:v>
                </c:pt>
                <c:pt idx="6909">
                  <c:v>7.9791666666666664E-2</c:v>
                </c:pt>
                <c:pt idx="6910">
                  <c:v>7.9803240740740744E-2</c:v>
                </c:pt>
                <c:pt idx="6911">
                  <c:v>7.9814814814814811E-2</c:v>
                </c:pt>
                <c:pt idx="6912">
                  <c:v>7.9826388888888891E-2</c:v>
                </c:pt>
                <c:pt idx="6913">
                  <c:v>7.9837962962962958E-2</c:v>
                </c:pt>
                <c:pt idx="6914">
                  <c:v>7.9849537037037038E-2</c:v>
                </c:pt>
                <c:pt idx="6915">
                  <c:v>7.9861111111111105E-2</c:v>
                </c:pt>
                <c:pt idx="6916">
                  <c:v>7.9872685185185185E-2</c:v>
                </c:pt>
                <c:pt idx="6917">
                  <c:v>7.9884259259259252E-2</c:v>
                </c:pt>
                <c:pt idx="6918">
                  <c:v>7.9895833333333333E-2</c:v>
                </c:pt>
                <c:pt idx="6919">
                  <c:v>7.9907407407407413E-2</c:v>
                </c:pt>
                <c:pt idx="6920">
                  <c:v>7.991898148148148E-2</c:v>
                </c:pt>
                <c:pt idx="6921">
                  <c:v>7.993055555555556E-2</c:v>
                </c:pt>
                <c:pt idx="6922">
                  <c:v>7.9942129629629641E-2</c:v>
                </c:pt>
                <c:pt idx="6923">
                  <c:v>7.9953703703703707E-2</c:v>
                </c:pt>
                <c:pt idx="6924">
                  <c:v>7.9965277777777774E-2</c:v>
                </c:pt>
                <c:pt idx="6925">
                  <c:v>7.9976851851851841E-2</c:v>
                </c:pt>
                <c:pt idx="6926">
                  <c:v>7.9988425925925921E-2</c:v>
                </c:pt>
                <c:pt idx="6927">
                  <c:v>0.08</c:v>
                </c:pt>
                <c:pt idx="6928">
                  <c:v>8.0011574074074068E-2</c:v>
                </c:pt>
                <c:pt idx="6929">
                  <c:v>8.0023148148148149E-2</c:v>
                </c:pt>
                <c:pt idx="6930">
                  <c:v>8.0034722222222229E-2</c:v>
                </c:pt>
                <c:pt idx="6931">
                  <c:v>8.0046296296296296E-2</c:v>
                </c:pt>
                <c:pt idx="6932">
                  <c:v>8.0057870370370363E-2</c:v>
                </c:pt>
                <c:pt idx="6933">
                  <c:v>8.0069444444444443E-2</c:v>
                </c:pt>
                <c:pt idx="6934">
                  <c:v>8.0081018518518524E-2</c:v>
                </c:pt>
                <c:pt idx="6935">
                  <c:v>8.009259259259259E-2</c:v>
                </c:pt>
                <c:pt idx="6936">
                  <c:v>8.0104166666666657E-2</c:v>
                </c:pt>
                <c:pt idx="6937">
                  <c:v>8.0115740740740737E-2</c:v>
                </c:pt>
                <c:pt idx="6938">
                  <c:v>8.0127314814814818E-2</c:v>
                </c:pt>
                <c:pt idx="6939">
                  <c:v>8.0138888888888885E-2</c:v>
                </c:pt>
                <c:pt idx="6940">
                  <c:v>8.0150462962962965E-2</c:v>
                </c:pt>
                <c:pt idx="6941">
                  <c:v>8.0162037037037046E-2</c:v>
                </c:pt>
                <c:pt idx="6942">
                  <c:v>8.0173611111111112E-2</c:v>
                </c:pt>
                <c:pt idx="6943">
                  <c:v>8.0185185185185193E-2</c:v>
                </c:pt>
                <c:pt idx="6944">
                  <c:v>8.0196759259259259E-2</c:v>
                </c:pt>
                <c:pt idx="6945">
                  <c:v>8.020833333333334E-2</c:v>
                </c:pt>
                <c:pt idx="6946">
                  <c:v>8.0219907407407406E-2</c:v>
                </c:pt>
                <c:pt idx="6947">
                  <c:v>8.0231481481481473E-2</c:v>
                </c:pt>
                <c:pt idx="6948">
                  <c:v>8.0243055555555554E-2</c:v>
                </c:pt>
                <c:pt idx="6949">
                  <c:v>8.0254629629629634E-2</c:v>
                </c:pt>
                <c:pt idx="6950">
                  <c:v>8.0266203703703701E-2</c:v>
                </c:pt>
                <c:pt idx="6951">
                  <c:v>8.0277777777777781E-2</c:v>
                </c:pt>
                <c:pt idx="6952">
                  <c:v>8.0289351851851862E-2</c:v>
                </c:pt>
                <c:pt idx="6953">
                  <c:v>8.0300925925925928E-2</c:v>
                </c:pt>
                <c:pt idx="6954">
                  <c:v>8.0312499999999995E-2</c:v>
                </c:pt>
                <c:pt idx="6955">
                  <c:v>8.0324074074074062E-2</c:v>
                </c:pt>
                <c:pt idx="6956">
                  <c:v>8.0335648148148142E-2</c:v>
                </c:pt>
                <c:pt idx="6957">
                  <c:v>8.0347222222222223E-2</c:v>
                </c:pt>
                <c:pt idx="6958">
                  <c:v>8.0358796296296289E-2</c:v>
                </c:pt>
                <c:pt idx="6959">
                  <c:v>8.037037037037037E-2</c:v>
                </c:pt>
                <c:pt idx="6960">
                  <c:v>8.038194444444445E-2</c:v>
                </c:pt>
                <c:pt idx="6961">
                  <c:v>8.0393518518518517E-2</c:v>
                </c:pt>
                <c:pt idx="6962">
                  <c:v>8.0405092592592597E-2</c:v>
                </c:pt>
                <c:pt idx="6963">
                  <c:v>8.0416666666666664E-2</c:v>
                </c:pt>
                <c:pt idx="6964">
                  <c:v>8.0428240740740745E-2</c:v>
                </c:pt>
                <c:pt idx="6965">
                  <c:v>8.0439814814814811E-2</c:v>
                </c:pt>
                <c:pt idx="6966">
                  <c:v>8.0451388888888892E-2</c:v>
                </c:pt>
                <c:pt idx="6967">
                  <c:v>8.0462962962962958E-2</c:v>
                </c:pt>
                <c:pt idx="6968">
                  <c:v>8.0474537037037039E-2</c:v>
                </c:pt>
                <c:pt idx="6969">
                  <c:v>8.0486111111111105E-2</c:v>
                </c:pt>
                <c:pt idx="6970">
                  <c:v>8.0497685185185186E-2</c:v>
                </c:pt>
                <c:pt idx="6971">
                  <c:v>8.0509259259259267E-2</c:v>
                </c:pt>
                <c:pt idx="6972">
                  <c:v>8.0520833333333333E-2</c:v>
                </c:pt>
                <c:pt idx="6973">
                  <c:v>8.0532407407407414E-2</c:v>
                </c:pt>
                <c:pt idx="6974">
                  <c:v>8.054398148148148E-2</c:v>
                </c:pt>
                <c:pt idx="6975">
                  <c:v>8.0555555555555561E-2</c:v>
                </c:pt>
                <c:pt idx="6976">
                  <c:v>8.0567129629629627E-2</c:v>
                </c:pt>
                <c:pt idx="6977">
                  <c:v>8.0578703703703694E-2</c:v>
                </c:pt>
                <c:pt idx="6978">
                  <c:v>8.0590277777777775E-2</c:v>
                </c:pt>
                <c:pt idx="6979">
                  <c:v>8.0601851851851855E-2</c:v>
                </c:pt>
                <c:pt idx="6980">
                  <c:v>8.0613425925925922E-2</c:v>
                </c:pt>
                <c:pt idx="6981">
                  <c:v>8.0625000000000002E-2</c:v>
                </c:pt>
                <c:pt idx="6982">
                  <c:v>8.0636574074074083E-2</c:v>
                </c:pt>
                <c:pt idx="6983">
                  <c:v>8.0648148148148149E-2</c:v>
                </c:pt>
                <c:pt idx="6984">
                  <c:v>8.0659722222222216E-2</c:v>
                </c:pt>
                <c:pt idx="6985">
                  <c:v>8.0671296296296297E-2</c:v>
                </c:pt>
                <c:pt idx="6986">
                  <c:v>8.0682870370370363E-2</c:v>
                </c:pt>
                <c:pt idx="6987">
                  <c:v>8.0694444444444444E-2</c:v>
                </c:pt>
                <c:pt idx="6988">
                  <c:v>8.070601851851851E-2</c:v>
                </c:pt>
                <c:pt idx="6989">
                  <c:v>8.0717592592592591E-2</c:v>
                </c:pt>
                <c:pt idx="6990">
                  <c:v>8.0729166666666671E-2</c:v>
                </c:pt>
                <c:pt idx="6991">
                  <c:v>8.0740740740740738E-2</c:v>
                </c:pt>
                <c:pt idx="6992">
                  <c:v>8.0752314814814818E-2</c:v>
                </c:pt>
                <c:pt idx="6993">
                  <c:v>8.0763888888888885E-2</c:v>
                </c:pt>
                <c:pt idx="6994">
                  <c:v>8.0775462962962966E-2</c:v>
                </c:pt>
                <c:pt idx="6995">
                  <c:v>8.0787037037037032E-2</c:v>
                </c:pt>
                <c:pt idx="6996">
                  <c:v>8.0798611111111113E-2</c:v>
                </c:pt>
                <c:pt idx="6997">
                  <c:v>8.0810185185185179E-2</c:v>
                </c:pt>
                <c:pt idx="6998">
                  <c:v>8.082175925925926E-2</c:v>
                </c:pt>
                <c:pt idx="6999">
                  <c:v>8.0833333333333326E-2</c:v>
                </c:pt>
                <c:pt idx="7000">
                  <c:v>8.0844907407407407E-2</c:v>
                </c:pt>
                <c:pt idx="7001">
                  <c:v>8.0856481481481488E-2</c:v>
                </c:pt>
                <c:pt idx="7002">
                  <c:v>8.0868055555555554E-2</c:v>
                </c:pt>
                <c:pt idx="7003">
                  <c:v>8.0879629629629635E-2</c:v>
                </c:pt>
                <c:pt idx="7004">
                  <c:v>8.0891203703703715E-2</c:v>
                </c:pt>
                <c:pt idx="7005">
                  <c:v>8.0902777777777782E-2</c:v>
                </c:pt>
                <c:pt idx="7006">
                  <c:v>8.0914351851851848E-2</c:v>
                </c:pt>
                <c:pt idx="7007">
                  <c:v>8.0925925925925915E-2</c:v>
                </c:pt>
                <c:pt idx="7008">
                  <c:v>8.0937499999999996E-2</c:v>
                </c:pt>
                <c:pt idx="7009">
                  <c:v>8.0949074074074076E-2</c:v>
                </c:pt>
                <c:pt idx="7010">
                  <c:v>8.0960648148148143E-2</c:v>
                </c:pt>
                <c:pt idx="7011">
                  <c:v>8.0972222222222223E-2</c:v>
                </c:pt>
                <c:pt idx="7012">
                  <c:v>8.0983796296296304E-2</c:v>
                </c:pt>
                <c:pt idx="7013">
                  <c:v>8.099537037037037E-2</c:v>
                </c:pt>
                <c:pt idx="7014">
                  <c:v>8.1006944444444437E-2</c:v>
                </c:pt>
                <c:pt idx="7015">
                  <c:v>8.1018518518518517E-2</c:v>
                </c:pt>
                <c:pt idx="7016">
                  <c:v>8.1030092592592584E-2</c:v>
                </c:pt>
                <c:pt idx="7017">
                  <c:v>8.1041666666666665E-2</c:v>
                </c:pt>
                <c:pt idx="7018">
                  <c:v>8.1053240740740731E-2</c:v>
                </c:pt>
                <c:pt idx="7019">
                  <c:v>8.1064814814814812E-2</c:v>
                </c:pt>
                <c:pt idx="7020">
                  <c:v>8.1076388888888892E-2</c:v>
                </c:pt>
                <c:pt idx="7021">
                  <c:v>8.1087962962962959E-2</c:v>
                </c:pt>
                <c:pt idx="7022">
                  <c:v>8.1099537037037039E-2</c:v>
                </c:pt>
                <c:pt idx="7023">
                  <c:v>8.111111111111112E-2</c:v>
                </c:pt>
                <c:pt idx="7024">
                  <c:v>8.1122685185185187E-2</c:v>
                </c:pt>
                <c:pt idx="7025">
                  <c:v>8.1134259259259267E-2</c:v>
                </c:pt>
                <c:pt idx="7026">
                  <c:v>8.1145833333333334E-2</c:v>
                </c:pt>
                <c:pt idx="7027">
                  <c:v>8.1157407407407414E-2</c:v>
                </c:pt>
                <c:pt idx="7028">
                  <c:v>8.1168981481481481E-2</c:v>
                </c:pt>
                <c:pt idx="7029">
                  <c:v>8.1180555555555547E-2</c:v>
                </c:pt>
                <c:pt idx="7030">
                  <c:v>8.1192129629629628E-2</c:v>
                </c:pt>
                <c:pt idx="7031">
                  <c:v>8.1203703703703708E-2</c:v>
                </c:pt>
                <c:pt idx="7032">
                  <c:v>8.1215277777777775E-2</c:v>
                </c:pt>
                <c:pt idx="7033">
                  <c:v>8.1226851851851856E-2</c:v>
                </c:pt>
                <c:pt idx="7034">
                  <c:v>8.1238425925925936E-2</c:v>
                </c:pt>
                <c:pt idx="7035">
                  <c:v>8.1250000000000003E-2</c:v>
                </c:pt>
                <c:pt idx="7036">
                  <c:v>8.1261574074074069E-2</c:v>
                </c:pt>
                <c:pt idx="7037">
                  <c:v>8.1273148148148136E-2</c:v>
                </c:pt>
                <c:pt idx="7038">
                  <c:v>8.1284722222222217E-2</c:v>
                </c:pt>
                <c:pt idx="7039">
                  <c:v>8.1296296296296297E-2</c:v>
                </c:pt>
                <c:pt idx="7040">
                  <c:v>8.1307870370370364E-2</c:v>
                </c:pt>
                <c:pt idx="7041">
                  <c:v>8.1319444444444444E-2</c:v>
                </c:pt>
                <c:pt idx="7042">
                  <c:v>8.1331018518518525E-2</c:v>
                </c:pt>
                <c:pt idx="7043">
                  <c:v>8.1342592592592591E-2</c:v>
                </c:pt>
                <c:pt idx="7044">
                  <c:v>8.1354166666666672E-2</c:v>
                </c:pt>
                <c:pt idx="7045">
                  <c:v>8.1365740740740738E-2</c:v>
                </c:pt>
                <c:pt idx="7046">
                  <c:v>8.1377314814814819E-2</c:v>
                </c:pt>
                <c:pt idx="7047">
                  <c:v>8.1388888888888886E-2</c:v>
                </c:pt>
                <c:pt idx="7048">
                  <c:v>8.1400462962962966E-2</c:v>
                </c:pt>
                <c:pt idx="7049">
                  <c:v>8.1412037037037033E-2</c:v>
                </c:pt>
                <c:pt idx="7050">
                  <c:v>8.1423611111111113E-2</c:v>
                </c:pt>
                <c:pt idx="7051">
                  <c:v>8.143518518518518E-2</c:v>
                </c:pt>
                <c:pt idx="7052">
                  <c:v>8.144675925925926E-2</c:v>
                </c:pt>
                <c:pt idx="7053">
                  <c:v>8.1458333333333341E-2</c:v>
                </c:pt>
                <c:pt idx="7054">
                  <c:v>8.1469907407407408E-2</c:v>
                </c:pt>
                <c:pt idx="7055">
                  <c:v>8.1481481481481488E-2</c:v>
                </c:pt>
                <c:pt idx="7056">
                  <c:v>8.1493055555555555E-2</c:v>
                </c:pt>
                <c:pt idx="7057">
                  <c:v>8.1504629629629635E-2</c:v>
                </c:pt>
                <c:pt idx="7058">
                  <c:v>8.1516203703703702E-2</c:v>
                </c:pt>
                <c:pt idx="7059">
                  <c:v>8.1527777777777768E-2</c:v>
                </c:pt>
                <c:pt idx="7060">
                  <c:v>8.1539351851851849E-2</c:v>
                </c:pt>
                <c:pt idx="7061">
                  <c:v>8.1550925925925929E-2</c:v>
                </c:pt>
                <c:pt idx="7062">
                  <c:v>8.1562499999999996E-2</c:v>
                </c:pt>
                <c:pt idx="7063">
                  <c:v>8.1574074074074077E-2</c:v>
                </c:pt>
                <c:pt idx="7064">
                  <c:v>8.1585648148148157E-2</c:v>
                </c:pt>
                <c:pt idx="7065">
                  <c:v>8.1597222222222224E-2</c:v>
                </c:pt>
                <c:pt idx="7066">
                  <c:v>8.160879629629629E-2</c:v>
                </c:pt>
                <c:pt idx="7067">
                  <c:v>8.1620370370370371E-2</c:v>
                </c:pt>
                <c:pt idx="7068">
                  <c:v>8.1631944444444438E-2</c:v>
                </c:pt>
                <c:pt idx="7069">
                  <c:v>8.1643518518518518E-2</c:v>
                </c:pt>
                <c:pt idx="7070">
                  <c:v>8.1655092592592585E-2</c:v>
                </c:pt>
                <c:pt idx="7071">
                  <c:v>8.1666666666666665E-2</c:v>
                </c:pt>
                <c:pt idx="7072">
                  <c:v>8.1678240740740746E-2</c:v>
                </c:pt>
                <c:pt idx="7073">
                  <c:v>8.1689814814814812E-2</c:v>
                </c:pt>
                <c:pt idx="7074">
                  <c:v>8.1701388888888893E-2</c:v>
                </c:pt>
                <c:pt idx="7075">
                  <c:v>8.1712962962962959E-2</c:v>
                </c:pt>
                <c:pt idx="7076">
                  <c:v>8.172453703703704E-2</c:v>
                </c:pt>
                <c:pt idx="7077">
                  <c:v>8.1736111111111107E-2</c:v>
                </c:pt>
                <c:pt idx="7078">
                  <c:v>8.1747685185185187E-2</c:v>
                </c:pt>
                <c:pt idx="7079">
                  <c:v>8.1759259259259254E-2</c:v>
                </c:pt>
                <c:pt idx="7080">
                  <c:v>8.1770833333333334E-2</c:v>
                </c:pt>
                <c:pt idx="7081">
                  <c:v>8.1782407407407401E-2</c:v>
                </c:pt>
                <c:pt idx="7082">
                  <c:v>8.1793981481481481E-2</c:v>
                </c:pt>
                <c:pt idx="7083">
                  <c:v>8.1805555555555562E-2</c:v>
                </c:pt>
                <c:pt idx="7084">
                  <c:v>8.1817129629629629E-2</c:v>
                </c:pt>
                <c:pt idx="7085">
                  <c:v>8.1828703703703709E-2</c:v>
                </c:pt>
                <c:pt idx="7086">
                  <c:v>8.184027777777779E-2</c:v>
                </c:pt>
                <c:pt idx="7087">
                  <c:v>8.1851851851851856E-2</c:v>
                </c:pt>
                <c:pt idx="7088">
                  <c:v>8.1863425925925923E-2</c:v>
                </c:pt>
                <c:pt idx="7089">
                  <c:v>8.1874999999999989E-2</c:v>
                </c:pt>
                <c:pt idx="7090">
                  <c:v>8.188657407407407E-2</c:v>
                </c:pt>
                <c:pt idx="7091">
                  <c:v>8.189814814814815E-2</c:v>
                </c:pt>
                <c:pt idx="7092">
                  <c:v>8.1909722222222217E-2</c:v>
                </c:pt>
                <c:pt idx="7093">
                  <c:v>8.1921296296296298E-2</c:v>
                </c:pt>
                <c:pt idx="7094">
                  <c:v>8.1932870370370378E-2</c:v>
                </c:pt>
                <c:pt idx="7095">
                  <c:v>8.1944444444444445E-2</c:v>
                </c:pt>
                <c:pt idx="7096">
                  <c:v>8.1956018518518511E-2</c:v>
                </c:pt>
                <c:pt idx="7097">
                  <c:v>8.1967592592592592E-2</c:v>
                </c:pt>
                <c:pt idx="7098">
                  <c:v>8.1979166666666659E-2</c:v>
                </c:pt>
                <c:pt idx="7099">
                  <c:v>8.1990740740740739E-2</c:v>
                </c:pt>
                <c:pt idx="7100">
                  <c:v>8.2002314814814806E-2</c:v>
                </c:pt>
                <c:pt idx="7101">
                  <c:v>8.2013888888888886E-2</c:v>
                </c:pt>
                <c:pt idx="7102">
                  <c:v>8.2025462962962967E-2</c:v>
                </c:pt>
                <c:pt idx="7103">
                  <c:v>8.2037037037037033E-2</c:v>
                </c:pt>
                <c:pt idx="7104">
                  <c:v>8.2048611111111114E-2</c:v>
                </c:pt>
                <c:pt idx="7105">
                  <c:v>8.2060185185185194E-2</c:v>
                </c:pt>
                <c:pt idx="7106">
                  <c:v>8.2071759259259261E-2</c:v>
                </c:pt>
                <c:pt idx="7107">
                  <c:v>8.2083333333333341E-2</c:v>
                </c:pt>
                <c:pt idx="7108">
                  <c:v>8.2094907407407408E-2</c:v>
                </c:pt>
                <c:pt idx="7109">
                  <c:v>8.2106481481481489E-2</c:v>
                </c:pt>
                <c:pt idx="7110">
                  <c:v>8.2118055555555555E-2</c:v>
                </c:pt>
                <c:pt idx="7111">
                  <c:v>8.2129629629629622E-2</c:v>
                </c:pt>
                <c:pt idx="7112">
                  <c:v>8.2141203703703702E-2</c:v>
                </c:pt>
                <c:pt idx="7113">
                  <c:v>8.2152777777777783E-2</c:v>
                </c:pt>
                <c:pt idx="7114">
                  <c:v>8.216435185185185E-2</c:v>
                </c:pt>
                <c:pt idx="7115">
                  <c:v>8.217592592592593E-2</c:v>
                </c:pt>
                <c:pt idx="7116">
                  <c:v>8.2187500000000011E-2</c:v>
                </c:pt>
                <c:pt idx="7117">
                  <c:v>8.2199074074074077E-2</c:v>
                </c:pt>
                <c:pt idx="7118">
                  <c:v>8.2210648148148144E-2</c:v>
                </c:pt>
                <c:pt idx="7119">
                  <c:v>8.222222222222221E-2</c:v>
                </c:pt>
                <c:pt idx="7120">
                  <c:v>8.2233796296296291E-2</c:v>
                </c:pt>
                <c:pt idx="7121">
                  <c:v>8.2245370370370371E-2</c:v>
                </c:pt>
                <c:pt idx="7122">
                  <c:v>8.2256944444444438E-2</c:v>
                </c:pt>
                <c:pt idx="7123">
                  <c:v>8.2268518518518519E-2</c:v>
                </c:pt>
                <c:pt idx="7124">
                  <c:v>8.2280092592592599E-2</c:v>
                </c:pt>
                <c:pt idx="7125">
                  <c:v>8.2291666666666666E-2</c:v>
                </c:pt>
                <c:pt idx="7126">
                  <c:v>8.2303240740740746E-2</c:v>
                </c:pt>
                <c:pt idx="7127">
                  <c:v>8.2314814814814813E-2</c:v>
                </c:pt>
                <c:pt idx="7128">
                  <c:v>8.2326388888888893E-2</c:v>
                </c:pt>
                <c:pt idx="7129">
                  <c:v>8.233796296296296E-2</c:v>
                </c:pt>
                <c:pt idx="7130">
                  <c:v>8.2349537037037041E-2</c:v>
                </c:pt>
                <c:pt idx="7131">
                  <c:v>8.2361111111111107E-2</c:v>
                </c:pt>
                <c:pt idx="7132">
                  <c:v>8.2372685185185188E-2</c:v>
                </c:pt>
                <c:pt idx="7133">
                  <c:v>8.2384259259259254E-2</c:v>
                </c:pt>
                <c:pt idx="7134">
                  <c:v>8.2395833333333335E-2</c:v>
                </c:pt>
                <c:pt idx="7135">
                  <c:v>8.2407407407407415E-2</c:v>
                </c:pt>
                <c:pt idx="7136">
                  <c:v>8.2418981481481482E-2</c:v>
                </c:pt>
                <c:pt idx="7137">
                  <c:v>8.2430555555555562E-2</c:v>
                </c:pt>
                <c:pt idx="7138">
                  <c:v>8.2442129629629629E-2</c:v>
                </c:pt>
                <c:pt idx="7139">
                  <c:v>8.245370370370371E-2</c:v>
                </c:pt>
                <c:pt idx="7140">
                  <c:v>8.2465277777777776E-2</c:v>
                </c:pt>
                <c:pt idx="7141">
                  <c:v>8.2476851851851843E-2</c:v>
                </c:pt>
                <c:pt idx="7142">
                  <c:v>8.2488425925925923E-2</c:v>
                </c:pt>
                <c:pt idx="7143">
                  <c:v>8.2488425925925923E-2</c:v>
                </c:pt>
                <c:pt idx="7144">
                  <c:v>8.2500000000000004E-2</c:v>
                </c:pt>
                <c:pt idx="7145">
                  <c:v>8.2511574074074071E-2</c:v>
                </c:pt>
                <c:pt idx="7146">
                  <c:v>8.2523148148148151E-2</c:v>
                </c:pt>
                <c:pt idx="7147">
                  <c:v>8.2534722222222232E-2</c:v>
                </c:pt>
                <c:pt idx="7148">
                  <c:v>8.2546296296296298E-2</c:v>
                </c:pt>
                <c:pt idx="7149">
                  <c:v>8.2557870370370365E-2</c:v>
                </c:pt>
                <c:pt idx="7150">
                  <c:v>8.2569444444444445E-2</c:v>
                </c:pt>
                <c:pt idx="7151">
                  <c:v>8.2581018518518512E-2</c:v>
                </c:pt>
                <c:pt idx="7152">
                  <c:v>8.2592592592592592E-2</c:v>
                </c:pt>
                <c:pt idx="7153">
                  <c:v>8.2604166666666659E-2</c:v>
                </c:pt>
                <c:pt idx="7154">
                  <c:v>8.261574074074074E-2</c:v>
                </c:pt>
                <c:pt idx="7155">
                  <c:v>8.262731481481482E-2</c:v>
                </c:pt>
                <c:pt idx="7156">
                  <c:v>8.2638888888888887E-2</c:v>
                </c:pt>
                <c:pt idx="7157">
                  <c:v>8.2650462962962967E-2</c:v>
                </c:pt>
                <c:pt idx="7158">
                  <c:v>8.2662037037037034E-2</c:v>
                </c:pt>
                <c:pt idx="7159">
                  <c:v>8.2673611111111114E-2</c:v>
                </c:pt>
                <c:pt idx="7160">
                  <c:v>8.2685185185185181E-2</c:v>
                </c:pt>
                <c:pt idx="7161">
                  <c:v>8.2696759259259262E-2</c:v>
                </c:pt>
                <c:pt idx="7162">
                  <c:v>8.2708333333333328E-2</c:v>
                </c:pt>
                <c:pt idx="7163">
                  <c:v>8.2719907407407409E-2</c:v>
                </c:pt>
                <c:pt idx="7164">
                  <c:v>8.2731481481481475E-2</c:v>
                </c:pt>
                <c:pt idx="7165">
                  <c:v>8.2743055555555556E-2</c:v>
                </c:pt>
                <c:pt idx="7166">
                  <c:v>8.2754629629629636E-2</c:v>
                </c:pt>
                <c:pt idx="7167">
                  <c:v>8.2766203703703703E-2</c:v>
                </c:pt>
                <c:pt idx="7168">
                  <c:v>8.2777777777777783E-2</c:v>
                </c:pt>
                <c:pt idx="7169">
                  <c:v>8.2789351851851864E-2</c:v>
                </c:pt>
                <c:pt idx="7170">
                  <c:v>8.2800925925925931E-2</c:v>
                </c:pt>
                <c:pt idx="7171">
                  <c:v>8.2812499999999997E-2</c:v>
                </c:pt>
                <c:pt idx="7172">
                  <c:v>8.2824074074074064E-2</c:v>
                </c:pt>
                <c:pt idx="7173">
                  <c:v>8.2835648148148144E-2</c:v>
                </c:pt>
                <c:pt idx="7174">
                  <c:v>8.2847222222222225E-2</c:v>
                </c:pt>
                <c:pt idx="7175">
                  <c:v>8.2858796296296292E-2</c:v>
                </c:pt>
                <c:pt idx="7176">
                  <c:v>8.2870370370370372E-2</c:v>
                </c:pt>
                <c:pt idx="7177">
                  <c:v>8.2881944444444453E-2</c:v>
                </c:pt>
                <c:pt idx="7178">
                  <c:v>8.2893518518518519E-2</c:v>
                </c:pt>
                <c:pt idx="7179">
                  <c:v>8.2905092592592586E-2</c:v>
                </c:pt>
                <c:pt idx="7180">
                  <c:v>8.2916666666666666E-2</c:v>
                </c:pt>
                <c:pt idx="7181">
                  <c:v>8.2928240740740733E-2</c:v>
                </c:pt>
                <c:pt idx="7182">
                  <c:v>8.2939814814814813E-2</c:v>
                </c:pt>
                <c:pt idx="7183">
                  <c:v>8.295138888888888E-2</c:v>
                </c:pt>
                <c:pt idx="7184">
                  <c:v>8.2962962962962961E-2</c:v>
                </c:pt>
                <c:pt idx="7185">
                  <c:v>8.2974537037037041E-2</c:v>
                </c:pt>
                <c:pt idx="7186">
                  <c:v>8.2986111111111108E-2</c:v>
                </c:pt>
                <c:pt idx="7187">
                  <c:v>8.2997685185185188E-2</c:v>
                </c:pt>
                <c:pt idx="7188">
                  <c:v>8.3009259259259269E-2</c:v>
                </c:pt>
                <c:pt idx="7189">
                  <c:v>8.3020833333333335E-2</c:v>
                </c:pt>
                <c:pt idx="7190">
                  <c:v>8.3032407407407416E-2</c:v>
                </c:pt>
                <c:pt idx="7191">
                  <c:v>8.3043981481481483E-2</c:v>
                </c:pt>
                <c:pt idx="7192">
                  <c:v>8.3055555555555563E-2</c:v>
                </c:pt>
                <c:pt idx="7193">
                  <c:v>8.306712962962963E-2</c:v>
                </c:pt>
                <c:pt idx="7194">
                  <c:v>8.3078703703703696E-2</c:v>
                </c:pt>
                <c:pt idx="7195">
                  <c:v>8.3090277777777777E-2</c:v>
                </c:pt>
                <c:pt idx="7196">
                  <c:v>8.3101851851851857E-2</c:v>
                </c:pt>
                <c:pt idx="7197">
                  <c:v>8.3113425925925924E-2</c:v>
                </c:pt>
                <c:pt idx="7198">
                  <c:v>8.3125000000000004E-2</c:v>
                </c:pt>
                <c:pt idx="7199">
                  <c:v>8.3136574074074085E-2</c:v>
                </c:pt>
                <c:pt idx="7200">
                  <c:v>8.3148148148148152E-2</c:v>
                </c:pt>
                <c:pt idx="7201">
                  <c:v>8.3159722222222218E-2</c:v>
                </c:pt>
                <c:pt idx="7202">
                  <c:v>8.3171296296296285E-2</c:v>
                </c:pt>
                <c:pt idx="7203">
                  <c:v>8.3182870370370365E-2</c:v>
                </c:pt>
                <c:pt idx="7204">
                  <c:v>8.3194444444444446E-2</c:v>
                </c:pt>
                <c:pt idx="7205">
                  <c:v>8.3206018518518512E-2</c:v>
                </c:pt>
                <c:pt idx="7206">
                  <c:v>8.3217592592592593E-2</c:v>
                </c:pt>
                <c:pt idx="7207">
                  <c:v>8.3229166666666674E-2</c:v>
                </c:pt>
                <c:pt idx="7208">
                  <c:v>8.324074074074074E-2</c:v>
                </c:pt>
                <c:pt idx="7209">
                  <c:v>8.3252314814814821E-2</c:v>
                </c:pt>
                <c:pt idx="7210">
                  <c:v>8.3263888888888887E-2</c:v>
                </c:pt>
                <c:pt idx="7211">
                  <c:v>8.3275462962962968E-2</c:v>
                </c:pt>
                <c:pt idx="7212">
                  <c:v>8.3287037037037034E-2</c:v>
                </c:pt>
                <c:pt idx="7213">
                  <c:v>8.3298611111111115E-2</c:v>
                </c:pt>
                <c:pt idx="7214">
                  <c:v>8.3310185185185182E-2</c:v>
                </c:pt>
                <c:pt idx="7215">
                  <c:v>8.3321759259259262E-2</c:v>
                </c:pt>
                <c:pt idx="7216">
                  <c:v>8.3333333333333329E-2</c:v>
                </c:pt>
                <c:pt idx="7217">
                  <c:v>8.3344907407407409E-2</c:v>
                </c:pt>
                <c:pt idx="7218">
                  <c:v>8.335648148148149E-2</c:v>
                </c:pt>
                <c:pt idx="7219">
                  <c:v>8.3368055555555556E-2</c:v>
                </c:pt>
                <c:pt idx="7220">
                  <c:v>8.3379629629629637E-2</c:v>
                </c:pt>
                <c:pt idx="7221">
                  <c:v>8.3391203703703717E-2</c:v>
                </c:pt>
                <c:pt idx="7222">
                  <c:v>8.340277777777777E-2</c:v>
                </c:pt>
                <c:pt idx="7223">
                  <c:v>8.3414351851851851E-2</c:v>
                </c:pt>
                <c:pt idx="7224">
                  <c:v>8.3425925925925917E-2</c:v>
                </c:pt>
                <c:pt idx="7225">
                  <c:v>8.3437499999999998E-2</c:v>
                </c:pt>
                <c:pt idx="7226">
                  <c:v>8.3449074074074078E-2</c:v>
                </c:pt>
                <c:pt idx="7227">
                  <c:v>8.3460648148148145E-2</c:v>
                </c:pt>
                <c:pt idx="7228">
                  <c:v>8.3472222222222225E-2</c:v>
                </c:pt>
                <c:pt idx="7229">
                  <c:v>8.3483796296296306E-2</c:v>
                </c:pt>
                <c:pt idx="7230">
                  <c:v>8.3495370370370373E-2</c:v>
                </c:pt>
                <c:pt idx="7231">
                  <c:v>8.3506944444444453E-2</c:v>
                </c:pt>
                <c:pt idx="7232">
                  <c:v>8.3518518518518506E-2</c:v>
                </c:pt>
                <c:pt idx="7233">
                  <c:v>8.3530092592592586E-2</c:v>
                </c:pt>
                <c:pt idx="7234">
                  <c:v>8.3541666666666667E-2</c:v>
                </c:pt>
                <c:pt idx="7235">
                  <c:v>8.3553240740740733E-2</c:v>
                </c:pt>
                <c:pt idx="7236">
                  <c:v>8.3564814814814814E-2</c:v>
                </c:pt>
                <c:pt idx="7237">
                  <c:v>8.3576388888888895E-2</c:v>
                </c:pt>
                <c:pt idx="7238">
                  <c:v>8.3587962962962961E-2</c:v>
                </c:pt>
                <c:pt idx="7239">
                  <c:v>8.3599537037037042E-2</c:v>
                </c:pt>
                <c:pt idx="7240">
                  <c:v>8.3611111111111122E-2</c:v>
                </c:pt>
                <c:pt idx="7241">
                  <c:v>8.3622685185185189E-2</c:v>
                </c:pt>
                <c:pt idx="7242">
                  <c:v>8.3634259259259255E-2</c:v>
                </c:pt>
                <c:pt idx="7243">
                  <c:v>8.3645833333333322E-2</c:v>
                </c:pt>
                <c:pt idx="7244">
                  <c:v>8.3657407407407403E-2</c:v>
                </c:pt>
                <c:pt idx="7245">
                  <c:v>8.3668981481481483E-2</c:v>
                </c:pt>
                <c:pt idx="7246">
                  <c:v>8.368055555555555E-2</c:v>
                </c:pt>
                <c:pt idx="7247">
                  <c:v>8.369212962962963E-2</c:v>
                </c:pt>
                <c:pt idx="7248">
                  <c:v>8.3703703703703711E-2</c:v>
                </c:pt>
                <c:pt idx="7249">
                  <c:v>8.3715277777777777E-2</c:v>
                </c:pt>
                <c:pt idx="7250">
                  <c:v>8.3726851851851858E-2</c:v>
                </c:pt>
                <c:pt idx="7251">
                  <c:v>8.3738425925925938E-2</c:v>
                </c:pt>
                <c:pt idx="7252">
                  <c:v>8.3749999999999991E-2</c:v>
                </c:pt>
                <c:pt idx="7253">
                  <c:v>8.3761574074074072E-2</c:v>
                </c:pt>
                <c:pt idx="7254">
                  <c:v>8.3773148148148138E-2</c:v>
                </c:pt>
                <c:pt idx="7255">
                  <c:v>8.3784722222222219E-2</c:v>
                </c:pt>
                <c:pt idx="7256">
                  <c:v>8.3796296296296299E-2</c:v>
                </c:pt>
                <c:pt idx="7257">
                  <c:v>8.3807870370370366E-2</c:v>
                </c:pt>
                <c:pt idx="7258">
                  <c:v>8.3819444444444446E-2</c:v>
                </c:pt>
                <c:pt idx="7259">
                  <c:v>8.3831018518518527E-2</c:v>
                </c:pt>
                <c:pt idx="7260">
                  <c:v>8.3842592592592594E-2</c:v>
                </c:pt>
                <c:pt idx="7261">
                  <c:v>8.3854166666666674E-2</c:v>
                </c:pt>
                <c:pt idx="7262">
                  <c:v>8.3865740740740755E-2</c:v>
                </c:pt>
                <c:pt idx="7263">
                  <c:v>8.3877314814814807E-2</c:v>
                </c:pt>
                <c:pt idx="7264">
                  <c:v>8.3888888888888888E-2</c:v>
                </c:pt>
                <c:pt idx="7265">
                  <c:v>8.3900462962962954E-2</c:v>
                </c:pt>
                <c:pt idx="7266">
                  <c:v>8.3912037037037035E-2</c:v>
                </c:pt>
                <c:pt idx="7267">
                  <c:v>8.3923611111111115E-2</c:v>
                </c:pt>
                <c:pt idx="7268">
                  <c:v>8.3935185185185182E-2</c:v>
                </c:pt>
                <c:pt idx="7269">
                  <c:v>8.3946759259259263E-2</c:v>
                </c:pt>
                <c:pt idx="7270">
                  <c:v>8.3958333333333343E-2</c:v>
                </c:pt>
                <c:pt idx="7271">
                  <c:v>8.396990740740741E-2</c:v>
                </c:pt>
                <c:pt idx="7272">
                  <c:v>8.398148148148149E-2</c:v>
                </c:pt>
                <c:pt idx="7273">
                  <c:v>8.3993055555555543E-2</c:v>
                </c:pt>
                <c:pt idx="7274">
                  <c:v>8.4004629629629624E-2</c:v>
                </c:pt>
                <c:pt idx="7275">
                  <c:v>8.4016203703703704E-2</c:v>
                </c:pt>
                <c:pt idx="7276">
                  <c:v>8.4027777777777771E-2</c:v>
                </c:pt>
                <c:pt idx="7277">
                  <c:v>8.4039351851851851E-2</c:v>
                </c:pt>
                <c:pt idx="7278">
                  <c:v>8.4050925925925932E-2</c:v>
                </c:pt>
                <c:pt idx="7279">
                  <c:v>8.4062499999999998E-2</c:v>
                </c:pt>
                <c:pt idx="7280">
                  <c:v>8.4074074074074079E-2</c:v>
                </c:pt>
                <c:pt idx="7281">
                  <c:v>8.4085648148148159E-2</c:v>
                </c:pt>
                <c:pt idx="7282">
                  <c:v>8.4097222222222226E-2</c:v>
                </c:pt>
                <c:pt idx="7283">
                  <c:v>8.4108796296296293E-2</c:v>
                </c:pt>
                <c:pt idx="7284">
                  <c:v>8.4120370370370359E-2</c:v>
                </c:pt>
                <c:pt idx="7285">
                  <c:v>8.413194444444444E-2</c:v>
                </c:pt>
                <c:pt idx="7286">
                  <c:v>8.414351851851852E-2</c:v>
                </c:pt>
                <c:pt idx="7287">
                  <c:v>8.4155092592592587E-2</c:v>
                </c:pt>
                <c:pt idx="7288">
                  <c:v>8.4166666666666667E-2</c:v>
                </c:pt>
                <c:pt idx="7289">
                  <c:v>8.4178240740740748E-2</c:v>
                </c:pt>
                <c:pt idx="7290">
                  <c:v>8.4189814814814815E-2</c:v>
                </c:pt>
                <c:pt idx="7291">
                  <c:v>8.4201388888888895E-2</c:v>
                </c:pt>
                <c:pt idx="7292">
                  <c:v>8.4212962962962976E-2</c:v>
                </c:pt>
                <c:pt idx="7293">
                  <c:v>8.4224537037037028E-2</c:v>
                </c:pt>
                <c:pt idx="7294">
                  <c:v>8.4236111111111109E-2</c:v>
                </c:pt>
                <c:pt idx="7295">
                  <c:v>8.4247685185185175E-2</c:v>
                </c:pt>
                <c:pt idx="7296">
                  <c:v>8.4259259259259256E-2</c:v>
                </c:pt>
                <c:pt idx="7297">
                  <c:v>8.4270833333333336E-2</c:v>
                </c:pt>
                <c:pt idx="7298">
                  <c:v>8.4282407407407403E-2</c:v>
                </c:pt>
                <c:pt idx="7299">
                  <c:v>8.4293981481481484E-2</c:v>
                </c:pt>
                <c:pt idx="7300">
                  <c:v>8.4305555555555564E-2</c:v>
                </c:pt>
                <c:pt idx="7301">
                  <c:v>8.4317129629629631E-2</c:v>
                </c:pt>
                <c:pt idx="7302">
                  <c:v>8.4328703703703711E-2</c:v>
                </c:pt>
                <c:pt idx="7303">
                  <c:v>8.4340277777777764E-2</c:v>
                </c:pt>
                <c:pt idx="7304">
                  <c:v>8.4351851851851845E-2</c:v>
                </c:pt>
                <c:pt idx="7305">
                  <c:v>8.4363425925925925E-2</c:v>
                </c:pt>
                <c:pt idx="7306">
                  <c:v>8.4374999999999992E-2</c:v>
                </c:pt>
                <c:pt idx="7307">
                  <c:v>8.4386574074074072E-2</c:v>
                </c:pt>
                <c:pt idx="7308">
                  <c:v>8.4398148148148153E-2</c:v>
                </c:pt>
                <c:pt idx="7309">
                  <c:v>8.4409722222222219E-2</c:v>
                </c:pt>
                <c:pt idx="7310">
                  <c:v>8.44212962962963E-2</c:v>
                </c:pt>
                <c:pt idx="7311">
                  <c:v>8.443287037037038E-2</c:v>
                </c:pt>
                <c:pt idx="7312">
                  <c:v>8.4444444444444447E-2</c:v>
                </c:pt>
                <c:pt idx="7313">
                  <c:v>8.4456018518518527E-2</c:v>
                </c:pt>
                <c:pt idx="7314">
                  <c:v>8.446759259259258E-2</c:v>
                </c:pt>
                <c:pt idx="7315">
                  <c:v>8.4479166666666661E-2</c:v>
                </c:pt>
                <c:pt idx="7316">
                  <c:v>8.4490740740740741E-2</c:v>
                </c:pt>
                <c:pt idx="7317">
                  <c:v>8.4502314814814808E-2</c:v>
                </c:pt>
                <c:pt idx="7318">
                  <c:v>8.4513888888888888E-2</c:v>
                </c:pt>
                <c:pt idx="7319">
                  <c:v>8.4525462962962969E-2</c:v>
                </c:pt>
                <c:pt idx="7320">
                  <c:v>8.4537037037037036E-2</c:v>
                </c:pt>
                <c:pt idx="7321">
                  <c:v>8.4548611111111116E-2</c:v>
                </c:pt>
                <c:pt idx="7322">
                  <c:v>8.4560185185185197E-2</c:v>
                </c:pt>
                <c:pt idx="7323">
                  <c:v>8.4571759259259263E-2</c:v>
                </c:pt>
                <c:pt idx="7324">
                  <c:v>8.458333333333333E-2</c:v>
                </c:pt>
                <c:pt idx="7325">
                  <c:v>8.4594907407407396E-2</c:v>
                </c:pt>
                <c:pt idx="7326">
                  <c:v>8.4606481481481477E-2</c:v>
                </c:pt>
                <c:pt idx="7327">
                  <c:v>8.4618055555555557E-2</c:v>
                </c:pt>
                <c:pt idx="7328">
                  <c:v>8.4629629629629624E-2</c:v>
                </c:pt>
                <c:pt idx="7329">
                  <c:v>8.4641203703703705E-2</c:v>
                </c:pt>
                <c:pt idx="7330">
                  <c:v>8.4652777777777785E-2</c:v>
                </c:pt>
                <c:pt idx="7331">
                  <c:v>8.4664351851851852E-2</c:v>
                </c:pt>
                <c:pt idx="7332">
                  <c:v>8.4675925925925932E-2</c:v>
                </c:pt>
                <c:pt idx="7333">
                  <c:v>8.4687500000000013E-2</c:v>
                </c:pt>
                <c:pt idx="7334">
                  <c:v>8.4699074074074066E-2</c:v>
                </c:pt>
                <c:pt idx="7335">
                  <c:v>8.4710648148148146E-2</c:v>
                </c:pt>
                <c:pt idx="7336">
                  <c:v>8.4722222222222213E-2</c:v>
                </c:pt>
                <c:pt idx="7337">
                  <c:v>8.4733796296296293E-2</c:v>
                </c:pt>
                <c:pt idx="7338">
                  <c:v>8.4745370370370374E-2</c:v>
                </c:pt>
                <c:pt idx="7339">
                  <c:v>8.475694444444444E-2</c:v>
                </c:pt>
                <c:pt idx="7340">
                  <c:v>8.4768518518518521E-2</c:v>
                </c:pt>
                <c:pt idx="7341">
                  <c:v>8.4780092592592601E-2</c:v>
                </c:pt>
                <c:pt idx="7342">
                  <c:v>8.4791666666666668E-2</c:v>
                </c:pt>
                <c:pt idx="7343">
                  <c:v>8.4803240740740748E-2</c:v>
                </c:pt>
                <c:pt idx="7344">
                  <c:v>8.4814814814814801E-2</c:v>
                </c:pt>
                <c:pt idx="7345">
                  <c:v>8.4826388888888882E-2</c:v>
                </c:pt>
                <c:pt idx="7346">
                  <c:v>8.4837962962962962E-2</c:v>
                </c:pt>
                <c:pt idx="7347">
                  <c:v>8.4849537037037029E-2</c:v>
                </c:pt>
                <c:pt idx="7348">
                  <c:v>8.4861111111111109E-2</c:v>
                </c:pt>
                <c:pt idx="7349">
                  <c:v>8.487268518518519E-2</c:v>
                </c:pt>
                <c:pt idx="7350">
                  <c:v>8.4884259259259257E-2</c:v>
                </c:pt>
                <c:pt idx="7351">
                  <c:v>8.4895833333333337E-2</c:v>
                </c:pt>
                <c:pt idx="7352">
                  <c:v>8.4907407407407418E-2</c:v>
                </c:pt>
                <c:pt idx="7353">
                  <c:v>8.4918981481481484E-2</c:v>
                </c:pt>
                <c:pt idx="7354">
                  <c:v>8.4930555555555551E-2</c:v>
                </c:pt>
                <c:pt idx="7355">
                  <c:v>8.4942129629629617E-2</c:v>
                </c:pt>
                <c:pt idx="7356">
                  <c:v>8.4953703703703698E-2</c:v>
                </c:pt>
                <c:pt idx="7357">
                  <c:v>8.4965277777777778E-2</c:v>
                </c:pt>
                <c:pt idx="7358">
                  <c:v>8.4976851851851845E-2</c:v>
                </c:pt>
                <c:pt idx="7359">
                  <c:v>8.4988425925925926E-2</c:v>
                </c:pt>
                <c:pt idx="7360">
                  <c:v>8.5000000000000006E-2</c:v>
                </c:pt>
                <c:pt idx="7361">
                  <c:v>8.5011574074074073E-2</c:v>
                </c:pt>
                <c:pt idx="7362">
                  <c:v>8.5023148148148153E-2</c:v>
                </c:pt>
                <c:pt idx="7363">
                  <c:v>8.5034722222222234E-2</c:v>
                </c:pt>
                <c:pt idx="7364">
                  <c:v>8.50462962962963E-2</c:v>
                </c:pt>
                <c:pt idx="7365">
                  <c:v>8.5057870370370367E-2</c:v>
                </c:pt>
                <c:pt idx="7366">
                  <c:v>8.5069444444444434E-2</c:v>
                </c:pt>
                <c:pt idx="7367">
                  <c:v>8.5081018518518514E-2</c:v>
                </c:pt>
                <c:pt idx="7368">
                  <c:v>8.5092592592592595E-2</c:v>
                </c:pt>
                <c:pt idx="7369">
                  <c:v>8.5104166666666661E-2</c:v>
                </c:pt>
                <c:pt idx="7370">
                  <c:v>8.5115740740740742E-2</c:v>
                </c:pt>
                <c:pt idx="7371">
                  <c:v>8.5127314814814822E-2</c:v>
                </c:pt>
                <c:pt idx="7372">
                  <c:v>8.5138888888888889E-2</c:v>
                </c:pt>
                <c:pt idx="7373">
                  <c:v>8.5150462962962969E-2</c:v>
                </c:pt>
                <c:pt idx="7374">
                  <c:v>8.516203703703705E-2</c:v>
                </c:pt>
                <c:pt idx="7375">
                  <c:v>8.5173611111111103E-2</c:v>
                </c:pt>
                <c:pt idx="7376">
                  <c:v>8.5185185185185183E-2</c:v>
                </c:pt>
                <c:pt idx="7377">
                  <c:v>8.519675925925925E-2</c:v>
                </c:pt>
                <c:pt idx="7378">
                  <c:v>8.520833333333333E-2</c:v>
                </c:pt>
                <c:pt idx="7379">
                  <c:v>8.5219907407407411E-2</c:v>
                </c:pt>
                <c:pt idx="7380">
                  <c:v>8.5231481481481478E-2</c:v>
                </c:pt>
                <c:pt idx="7381">
                  <c:v>8.5243055555555558E-2</c:v>
                </c:pt>
                <c:pt idx="7382">
                  <c:v>8.5254629629629639E-2</c:v>
                </c:pt>
                <c:pt idx="7383">
                  <c:v>8.5266203703703705E-2</c:v>
                </c:pt>
                <c:pt idx="7384">
                  <c:v>8.5277777777777786E-2</c:v>
                </c:pt>
                <c:pt idx="7385">
                  <c:v>8.5289351851851838E-2</c:v>
                </c:pt>
                <c:pt idx="7386">
                  <c:v>8.5300925925925919E-2</c:v>
                </c:pt>
                <c:pt idx="7387">
                  <c:v>8.5312499999999999E-2</c:v>
                </c:pt>
                <c:pt idx="7388">
                  <c:v>8.5324074074074066E-2</c:v>
                </c:pt>
                <c:pt idx="7389">
                  <c:v>8.5335648148148147E-2</c:v>
                </c:pt>
                <c:pt idx="7390">
                  <c:v>8.5347222222222227E-2</c:v>
                </c:pt>
                <c:pt idx="7391">
                  <c:v>8.5358796296296294E-2</c:v>
                </c:pt>
                <c:pt idx="7392">
                  <c:v>8.5370370370370374E-2</c:v>
                </c:pt>
                <c:pt idx="7393">
                  <c:v>8.5381944444444455E-2</c:v>
                </c:pt>
                <c:pt idx="7394">
                  <c:v>8.5393518518518521E-2</c:v>
                </c:pt>
                <c:pt idx="7395">
                  <c:v>8.5405092592592588E-2</c:v>
                </c:pt>
                <c:pt idx="7396">
                  <c:v>8.5416666666666655E-2</c:v>
                </c:pt>
                <c:pt idx="7397">
                  <c:v>8.5428240740740735E-2</c:v>
                </c:pt>
                <c:pt idx="7398">
                  <c:v>8.5439814814814816E-2</c:v>
                </c:pt>
                <c:pt idx="7399">
                  <c:v>8.5451388888888882E-2</c:v>
                </c:pt>
                <c:pt idx="7400">
                  <c:v>8.5462962962962963E-2</c:v>
                </c:pt>
                <c:pt idx="7401">
                  <c:v>8.5474537037037043E-2</c:v>
                </c:pt>
                <c:pt idx="7402">
                  <c:v>8.548611111111111E-2</c:v>
                </c:pt>
                <c:pt idx="7403">
                  <c:v>8.549768518518519E-2</c:v>
                </c:pt>
                <c:pt idx="7404">
                  <c:v>8.5509259259259271E-2</c:v>
                </c:pt>
                <c:pt idx="7405">
                  <c:v>8.5520833333333338E-2</c:v>
                </c:pt>
                <c:pt idx="7406">
                  <c:v>8.5532407407407404E-2</c:v>
                </c:pt>
                <c:pt idx="7407">
                  <c:v>8.5543981481481471E-2</c:v>
                </c:pt>
                <c:pt idx="7408">
                  <c:v>8.5555555555555551E-2</c:v>
                </c:pt>
                <c:pt idx="7409">
                  <c:v>8.5567129629629632E-2</c:v>
                </c:pt>
                <c:pt idx="7410">
                  <c:v>8.5578703703703699E-2</c:v>
                </c:pt>
                <c:pt idx="7411">
                  <c:v>8.5590277777777779E-2</c:v>
                </c:pt>
                <c:pt idx="7412">
                  <c:v>8.560185185185186E-2</c:v>
                </c:pt>
                <c:pt idx="7413">
                  <c:v>8.5613425925925926E-2</c:v>
                </c:pt>
                <c:pt idx="7414">
                  <c:v>8.5625000000000007E-2</c:v>
                </c:pt>
                <c:pt idx="7415">
                  <c:v>8.5636574074074087E-2</c:v>
                </c:pt>
                <c:pt idx="7416">
                  <c:v>8.564814814814814E-2</c:v>
                </c:pt>
                <c:pt idx="7417">
                  <c:v>8.565972222222222E-2</c:v>
                </c:pt>
                <c:pt idx="7418">
                  <c:v>8.5671296296296287E-2</c:v>
                </c:pt>
                <c:pt idx="7419">
                  <c:v>8.5682870370370368E-2</c:v>
                </c:pt>
                <c:pt idx="7420">
                  <c:v>8.5694444444444448E-2</c:v>
                </c:pt>
                <c:pt idx="7421">
                  <c:v>8.5706018518518515E-2</c:v>
                </c:pt>
                <c:pt idx="7422">
                  <c:v>8.5717592592592595E-2</c:v>
                </c:pt>
                <c:pt idx="7423">
                  <c:v>8.5729166666666676E-2</c:v>
                </c:pt>
                <c:pt idx="7424">
                  <c:v>8.5740740740740742E-2</c:v>
                </c:pt>
                <c:pt idx="7425">
                  <c:v>8.5752314814814823E-2</c:v>
                </c:pt>
                <c:pt idx="7426">
                  <c:v>8.5763888888888876E-2</c:v>
                </c:pt>
                <c:pt idx="7427">
                  <c:v>8.5775462962962956E-2</c:v>
                </c:pt>
                <c:pt idx="7428">
                  <c:v>8.5787037037037037E-2</c:v>
                </c:pt>
                <c:pt idx="7429">
                  <c:v>8.5798611111111103E-2</c:v>
                </c:pt>
                <c:pt idx="7430">
                  <c:v>8.5810185185185184E-2</c:v>
                </c:pt>
                <c:pt idx="7431">
                  <c:v>8.5821759259259264E-2</c:v>
                </c:pt>
                <c:pt idx="7432">
                  <c:v>8.5833333333333331E-2</c:v>
                </c:pt>
                <c:pt idx="7433">
                  <c:v>8.5844907407407411E-2</c:v>
                </c:pt>
                <c:pt idx="7434">
                  <c:v>8.5856481481481492E-2</c:v>
                </c:pt>
                <c:pt idx="7435">
                  <c:v>8.5868055555555559E-2</c:v>
                </c:pt>
                <c:pt idx="7436">
                  <c:v>8.5879629629629625E-2</c:v>
                </c:pt>
                <c:pt idx="7437">
                  <c:v>8.5891203703703692E-2</c:v>
                </c:pt>
                <c:pt idx="7438">
                  <c:v>8.5902777777777772E-2</c:v>
                </c:pt>
                <c:pt idx="7439">
                  <c:v>8.5914351851851853E-2</c:v>
                </c:pt>
                <c:pt idx="7440">
                  <c:v>8.5925925925925919E-2</c:v>
                </c:pt>
                <c:pt idx="7441">
                  <c:v>8.59375E-2</c:v>
                </c:pt>
                <c:pt idx="7442">
                  <c:v>8.5949074074074081E-2</c:v>
                </c:pt>
                <c:pt idx="7443">
                  <c:v>8.5960648148148147E-2</c:v>
                </c:pt>
                <c:pt idx="7444">
                  <c:v>8.5972222222222228E-2</c:v>
                </c:pt>
                <c:pt idx="7445">
                  <c:v>8.5983796296296308E-2</c:v>
                </c:pt>
                <c:pt idx="7446">
                  <c:v>8.5995370370370375E-2</c:v>
                </c:pt>
                <c:pt idx="7447">
                  <c:v>8.6006944444444441E-2</c:v>
                </c:pt>
                <c:pt idx="7448">
                  <c:v>8.6018518518518508E-2</c:v>
                </c:pt>
                <c:pt idx="7449">
                  <c:v>8.6030092592592589E-2</c:v>
                </c:pt>
                <c:pt idx="7450">
                  <c:v>8.6041666666666669E-2</c:v>
                </c:pt>
                <c:pt idx="7451">
                  <c:v>8.6053240740740736E-2</c:v>
                </c:pt>
                <c:pt idx="7452">
                  <c:v>8.6064814814814816E-2</c:v>
                </c:pt>
                <c:pt idx="7453">
                  <c:v>8.6076388888888897E-2</c:v>
                </c:pt>
                <c:pt idx="7454">
                  <c:v>8.6087962962962963E-2</c:v>
                </c:pt>
                <c:pt idx="7455">
                  <c:v>8.6099537037037044E-2</c:v>
                </c:pt>
                <c:pt idx="7456">
                  <c:v>8.6111111111111124E-2</c:v>
                </c:pt>
                <c:pt idx="7457">
                  <c:v>8.6122685185185177E-2</c:v>
                </c:pt>
                <c:pt idx="7458">
                  <c:v>8.6134259259259258E-2</c:v>
                </c:pt>
                <c:pt idx="7459">
                  <c:v>8.6145833333333324E-2</c:v>
                </c:pt>
                <c:pt idx="7460">
                  <c:v>8.6157407407407405E-2</c:v>
                </c:pt>
                <c:pt idx="7461">
                  <c:v>8.6168981481481485E-2</c:v>
                </c:pt>
                <c:pt idx="7462">
                  <c:v>8.6180555555555552E-2</c:v>
                </c:pt>
                <c:pt idx="7463">
                  <c:v>8.6192129629629632E-2</c:v>
                </c:pt>
                <c:pt idx="7464">
                  <c:v>8.6203703703703713E-2</c:v>
                </c:pt>
                <c:pt idx="7465">
                  <c:v>8.621527777777778E-2</c:v>
                </c:pt>
                <c:pt idx="7466">
                  <c:v>8.622685185185186E-2</c:v>
                </c:pt>
                <c:pt idx="7467">
                  <c:v>8.6238425925925913E-2</c:v>
                </c:pt>
                <c:pt idx="7468">
                  <c:v>8.6249999999999993E-2</c:v>
                </c:pt>
                <c:pt idx="7469">
                  <c:v>8.6261574074074074E-2</c:v>
                </c:pt>
                <c:pt idx="7470">
                  <c:v>8.627314814814814E-2</c:v>
                </c:pt>
                <c:pt idx="7471">
                  <c:v>8.6284722222222221E-2</c:v>
                </c:pt>
                <c:pt idx="7472">
                  <c:v>8.6296296296296301E-2</c:v>
                </c:pt>
                <c:pt idx="7473">
                  <c:v>8.6307870370370368E-2</c:v>
                </c:pt>
                <c:pt idx="7474">
                  <c:v>8.6319444444444449E-2</c:v>
                </c:pt>
                <c:pt idx="7475">
                  <c:v>8.6331018518518529E-2</c:v>
                </c:pt>
                <c:pt idx="7476">
                  <c:v>8.6342592592592596E-2</c:v>
                </c:pt>
                <c:pt idx="7477">
                  <c:v>8.6354166666666662E-2</c:v>
                </c:pt>
                <c:pt idx="7478">
                  <c:v>8.6365740740740729E-2</c:v>
                </c:pt>
                <c:pt idx="7479">
                  <c:v>8.637731481481481E-2</c:v>
                </c:pt>
                <c:pt idx="7480">
                  <c:v>8.638888888888889E-2</c:v>
                </c:pt>
                <c:pt idx="7481">
                  <c:v>8.6400462962962957E-2</c:v>
                </c:pt>
                <c:pt idx="7482">
                  <c:v>8.6412037037037037E-2</c:v>
                </c:pt>
                <c:pt idx="7483">
                  <c:v>8.6423611111111118E-2</c:v>
                </c:pt>
                <c:pt idx="7484">
                  <c:v>8.6435185185185184E-2</c:v>
                </c:pt>
                <c:pt idx="7485">
                  <c:v>8.6446759259259265E-2</c:v>
                </c:pt>
                <c:pt idx="7486">
                  <c:v>8.6458333333333345E-2</c:v>
                </c:pt>
                <c:pt idx="7487">
                  <c:v>8.6469907407407412E-2</c:v>
                </c:pt>
                <c:pt idx="7488">
                  <c:v>8.6481481481481479E-2</c:v>
                </c:pt>
                <c:pt idx="7489">
                  <c:v>8.6493055555555545E-2</c:v>
                </c:pt>
                <c:pt idx="7490">
                  <c:v>8.6504629629629626E-2</c:v>
                </c:pt>
                <c:pt idx="7491">
                  <c:v>8.6516203703703706E-2</c:v>
                </c:pt>
                <c:pt idx="7492">
                  <c:v>8.6527777777777773E-2</c:v>
                </c:pt>
                <c:pt idx="7493">
                  <c:v>8.6539351851851853E-2</c:v>
                </c:pt>
                <c:pt idx="7494">
                  <c:v>8.6550925925925934E-2</c:v>
                </c:pt>
                <c:pt idx="7495">
                  <c:v>8.6562500000000001E-2</c:v>
                </c:pt>
                <c:pt idx="7496">
                  <c:v>8.6574074074074081E-2</c:v>
                </c:pt>
                <c:pt idx="7497">
                  <c:v>8.6585648148148162E-2</c:v>
                </c:pt>
                <c:pt idx="7498">
                  <c:v>8.6585648148148162E-2</c:v>
                </c:pt>
                <c:pt idx="7499">
                  <c:v>8.6597222222222214E-2</c:v>
                </c:pt>
                <c:pt idx="7500">
                  <c:v>8.6608796296296295E-2</c:v>
                </c:pt>
                <c:pt idx="7501">
                  <c:v>8.6620370370370361E-2</c:v>
                </c:pt>
                <c:pt idx="7502">
                  <c:v>8.6631944444444442E-2</c:v>
                </c:pt>
                <c:pt idx="7503">
                  <c:v>8.6643518518518522E-2</c:v>
                </c:pt>
                <c:pt idx="7504">
                  <c:v>8.6655092592592589E-2</c:v>
                </c:pt>
                <c:pt idx="7505">
                  <c:v>8.666666666666667E-2</c:v>
                </c:pt>
                <c:pt idx="7506">
                  <c:v>8.667824074074075E-2</c:v>
                </c:pt>
                <c:pt idx="7507">
                  <c:v>8.6689814814814817E-2</c:v>
                </c:pt>
                <c:pt idx="7508">
                  <c:v>8.6701388888888897E-2</c:v>
                </c:pt>
                <c:pt idx="7509">
                  <c:v>8.671296296296295E-2</c:v>
                </c:pt>
                <c:pt idx="7510">
                  <c:v>8.6724537037037031E-2</c:v>
                </c:pt>
                <c:pt idx="7511">
                  <c:v>8.6736111111111111E-2</c:v>
                </c:pt>
                <c:pt idx="7512">
                  <c:v>8.6747685185185178E-2</c:v>
                </c:pt>
                <c:pt idx="7513">
                  <c:v>8.6759259259259258E-2</c:v>
                </c:pt>
                <c:pt idx="7514">
                  <c:v>8.6770833333333339E-2</c:v>
                </c:pt>
                <c:pt idx="7515">
                  <c:v>8.6782407407407405E-2</c:v>
                </c:pt>
                <c:pt idx="7516">
                  <c:v>8.6793981481481486E-2</c:v>
                </c:pt>
                <c:pt idx="7517">
                  <c:v>8.6805555555555566E-2</c:v>
                </c:pt>
                <c:pt idx="7518">
                  <c:v>8.6817129629629633E-2</c:v>
                </c:pt>
                <c:pt idx="7519">
                  <c:v>8.68287037037037E-2</c:v>
                </c:pt>
                <c:pt idx="7520">
                  <c:v>8.6840277777777766E-2</c:v>
                </c:pt>
                <c:pt idx="7521">
                  <c:v>8.6851851851851847E-2</c:v>
                </c:pt>
                <c:pt idx="7522">
                  <c:v>8.6863425925925927E-2</c:v>
                </c:pt>
                <c:pt idx="7523">
                  <c:v>8.6874999999999994E-2</c:v>
                </c:pt>
                <c:pt idx="7524">
                  <c:v>8.6886574074074074E-2</c:v>
                </c:pt>
                <c:pt idx="7525">
                  <c:v>8.6898148148148155E-2</c:v>
                </c:pt>
                <c:pt idx="7526">
                  <c:v>8.6909722222222222E-2</c:v>
                </c:pt>
                <c:pt idx="7527">
                  <c:v>8.6921296296296302E-2</c:v>
                </c:pt>
                <c:pt idx="7528">
                  <c:v>8.6932870370370383E-2</c:v>
                </c:pt>
                <c:pt idx="7529">
                  <c:v>8.6944444444444449E-2</c:v>
                </c:pt>
                <c:pt idx="7530">
                  <c:v>8.6956018518518516E-2</c:v>
                </c:pt>
                <c:pt idx="7531">
                  <c:v>8.6967592592592582E-2</c:v>
                </c:pt>
                <c:pt idx="7532">
                  <c:v>8.6979166666666663E-2</c:v>
                </c:pt>
                <c:pt idx="7533">
                  <c:v>8.6990740740740743E-2</c:v>
                </c:pt>
                <c:pt idx="7534">
                  <c:v>8.700231481481481E-2</c:v>
                </c:pt>
                <c:pt idx="7535">
                  <c:v>8.7013888888888891E-2</c:v>
                </c:pt>
                <c:pt idx="7536">
                  <c:v>8.7025462962962971E-2</c:v>
                </c:pt>
                <c:pt idx="7537">
                  <c:v>8.7037037037037038E-2</c:v>
                </c:pt>
                <c:pt idx="7538">
                  <c:v>8.7048611111111118E-2</c:v>
                </c:pt>
                <c:pt idx="7539">
                  <c:v>8.7060185185185171E-2</c:v>
                </c:pt>
                <c:pt idx="7540">
                  <c:v>8.7071759259259252E-2</c:v>
                </c:pt>
                <c:pt idx="7541">
                  <c:v>8.7083333333333332E-2</c:v>
                </c:pt>
                <c:pt idx="7542">
                  <c:v>8.7094907407407399E-2</c:v>
                </c:pt>
                <c:pt idx="7543">
                  <c:v>8.7106481481481479E-2</c:v>
                </c:pt>
                <c:pt idx="7544">
                  <c:v>8.711805555555556E-2</c:v>
                </c:pt>
                <c:pt idx="7545">
                  <c:v>8.7129629629629626E-2</c:v>
                </c:pt>
                <c:pt idx="7546">
                  <c:v>8.7141203703703707E-2</c:v>
                </c:pt>
                <c:pt idx="7547">
                  <c:v>8.7152777777777787E-2</c:v>
                </c:pt>
                <c:pt idx="7548">
                  <c:v>8.7164351851851854E-2</c:v>
                </c:pt>
                <c:pt idx="7549">
                  <c:v>8.7175925925925934E-2</c:v>
                </c:pt>
                <c:pt idx="7550">
                  <c:v>8.7187499999999987E-2</c:v>
                </c:pt>
                <c:pt idx="7551">
                  <c:v>8.7199074074074068E-2</c:v>
                </c:pt>
                <c:pt idx="7552">
                  <c:v>8.7210648148148148E-2</c:v>
                </c:pt>
                <c:pt idx="7553">
                  <c:v>8.7222222222222215E-2</c:v>
                </c:pt>
                <c:pt idx="7554">
                  <c:v>8.7233796296296295E-2</c:v>
                </c:pt>
                <c:pt idx="7555">
                  <c:v>8.7245370370370376E-2</c:v>
                </c:pt>
                <c:pt idx="7556">
                  <c:v>8.7256944444444443E-2</c:v>
                </c:pt>
                <c:pt idx="7557">
                  <c:v>8.7268518518518523E-2</c:v>
                </c:pt>
                <c:pt idx="7558">
                  <c:v>8.7280092592592604E-2</c:v>
                </c:pt>
                <c:pt idx="7559">
                  <c:v>8.729166666666667E-2</c:v>
                </c:pt>
                <c:pt idx="7560">
                  <c:v>8.7303240740740737E-2</c:v>
                </c:pt>
                <c:pt idx="7561">
                  <c:v>8.7314814814814803E-2</c:v>
                </c:pt>
                <c:pt idx="7562">
                  <c:v>8.7326388888888884E-2</c:v>
                </c:pt>
                <c:pt idx="7563">
                  <c:v>8.7337962962962964E-2</c:v>
                </c:pt>
                <c:pt idx="7564">
                  <c:v>8.7349537037037031E-2</c:v>
                </c:pt>
                <c:pt idx="7565">
                  <c:v>8.7361111111111112E-2</c:v>
                </c:pt>
                <c:pt idx="7566">
                  <c:v>8.7372685185185192E-2</c:v>
                </c:pt>
                <c:pt idx="7567">
                  <c:v>8.7384259259259259E-2</c:v>
                </c:pt>
                <c:pt idx="7568">
                  <c:v>8.7395833333333339E-2</c:v>
                </c:pt>
                <c:pt idx="7569">
                  <c:v>8.740740740740742E-2</c:v>
                </c:pt>
                <c:pt idx="7570">
                  <c:v>8.7418981481481473E-2</c:v>
                </c:pt>
                <c:pt idx="7571">
                  <c:v>8.7430555555555553E-2</c:v>
                </c:pt>
                <c:pt idx="7572">
                  <c:v>8.744212962962962E-2</c:v>
                </c:pt>
                <c:pt idx="7573">
                  <c:v>8.74537037037037E-2</c:v>
                </c:pt>
                <c:pt idx="7574">
                  <c:v>8.7465277777777781E-2</c:v>
                </c:pt>
                <c:pt idx="7575">
                  <c:v>8.7476851851851847E-2</c:v>
                </c:pt>
                <c:pt idx="7576">
                  <c:v>8.7488425925925928E-2</c:v>
                </c:pt>
                <c:pt idx="7577">
                  <c:v>8.7500000000000008E-2</c:v>
                </c:pt>
                <c:pt idx="7578">
                  <c:v>8.7511574074074075E-2</c:v>
                </c:pt>
                <c:pt idx="7579">
                  <c:v>8.7523148148148155E-2</c:v>
                </c:pt>
                <c:pt idx="7580">
                  <c:v>8.7534722222222208E-2</c:v>
                </c:pt>
                <c:pt idx="7581">
                  <c:v>8.7546296296296289E-2</c:v>
                </c:pt>
                <c:pt idx="7582">
                  <c:v>8.7557870370370369E-2</c:v>
                </c:pt>
                <c:pt idx="7583">
                  <c:v>8.7569444444444436E-2</c:v>
                </c:pt>
                <c:pt idx="7584">
                  <c:v>8.7581018518518516E-2</c:v>
                </c:pt>
                <c:pt idx="7585">
                  <c:v>8.7592592592592597E-2</c:v>
                </c:pt>
                <c:pt idx="7586">
                  <c:v>8.7604166666666664E-2</c:v>
                </c:pt>
                <c:pt idx="7587">
                  <c:v>8.7615740740740744E-2</c:v>
                </c:pt>
                <c:pt idx="7588">
                  <c:v>8.7627314814814825E-2</c:v>
                </c:pt>
                <c:pt idx="7589">
                  <c:v>8.7638888888888891E-2</c:v>
                </c:pt>
                <c:pt idx="7590">
                  <c:v>8.7650462962962972E-2</c:v>
                </c:pt>
                <c:pt idx="7591">
                  <c:v>8.7662037037037024E-2</c:v>
                </c:pt>
                <c:pt idx="7592">
                  <c:v>8.7673611111111105E-2</c:v>
                </c:pt>
                <c:pt idx="7593">
                  <c:v>8.7685185185185185E-2</c:v>
                </c:pt>
                <c:pt idx="7594">
                  <c:v>8.7696759259259252E-2</c:v>
                </c:pt>
                <c:pt idx="7595">
                  <c:v>8.7708333333333333E-2</c:v>
                </c:pt>
                <c:pt idx="7596">
                  <c:v>8.7719907407407413E-2</c:v>
                </c:pt>
                <c:pt idx="7597">
                  <c:v>8.773148148148148E-2</c:v>
                </c:pt>
                <c:pt idx="7598">
                  <c:v>8.774305555555556E-2</c:v>
                </c:pt>
                <c:pt idx="7599">
                  <c:v>8.7754629629629641E-2</c:v>
                </c:pt>
                <c:pt idx="7600">
                  <c:v>8.7766203703703707E-2</c:v>
                </c:pt>
                <c:pt idx="7601">
                  <c:v>8.7777777777777774E-2</c:v>
                </c:pt>
                <c:pt idx="7602">
                  <c:v>8.7789351851851841E-2</c:v>
                </c:pt>
                <c:pt idx="7603">
                  <c:v>8.7800925925925921E-2</c:v>
                </c:pt>
                <c:pt idx="7604">
                  <c:v>8.7812500000000002E-2</c:v>
                </c:pt>
                <c:pt idx="7605">
                  <c:v>8.7824074074074068E-2</c:v>
                </c:pt>
                <c:pt idx="7606">
                  <c:v>8.7835648148148149E-2</c:v>
                </c:pt>
                <c:pt idx="7607">
                  <c:v>8.7847222222222229E-2</c:v>
                </c:pt>
                <c:pt idx="7608">
                  <c:v>8.7858796296296296E-2</c:v>
                </c:pt>
                <c:pt idx="7609">
                  <c:v>8.7870370370370376E-2</c:v>
                </c:pt>
                <c:pt idx="7610">
                  <c:v>8.7881944444444457E-2</c:v>
                </c:pt>
                <c:pt idx="7611">
                  <c:v>8.789351851851851E-2</c:v>
                </c:pt>
                <c:pt idx="7612">
                  <c:v>8.790509259259259E-2</c:v>
                </c:pt>
                <c:pt idx="7613">
                  <c:v>8.7916666666666657E-2</c:v>
                </c:pt>
                <c:pt idx="7614">
                  <c:v>8.7928240740740737E-2</c:v>
                </c:pt>
                <c:pt idx="7615">
                  <c:v>8.7939814814814818E-2</c:v>
                </c:pt>
                <c:pt idx="7616">
                  <c:v>8.7951388888888885E-2</c:v>
                </c:pt>
                <c:pt idx="7617">
                  <c:v>8.7962962962962965E-2</c:v>
                </c:pt>
                <c:pt idx="7618">
                  <c:v>8.7974537037037046E-2</c:v>
                </c:pt>
                <c:pt idx="7619">
                  <c:v>8.7986111111111112E-2</c:v>
                </c:pt>
                <c:pt idx="7620">
                  <c:v>8.7997685185185193E-2</c:v>
                </c:pt>
                <c:pt idx="7621">
                  <c:v>8.8009259259259245E-2</c:v>
                </c:pt>
                <c:pt idx="7622">
                  <c:v>8.8020833333333326E-2</c:v>
                </c:pt>
                <c:pt idx="7623">
                  <c:v>8.8032407407407406E-2</c:v>
                </c:pt>
                <c:pt idx="7624">
                  <c:v>8.8043981481481473E-2</c:v>
                </c:pt>
                <c:pt idx="7625">
                  <c:v>8.8055555555555554E-2</c:v>
                </c:pt>
                <c:pt idx="7626">
                  <c:v>8.8067129629629634E-2</c:v>
                </c:pt>
                <c:pt idx="7627">
                  <c:v>8.8078703703703701E-2</c:v>
                </c:pt>
                <c:pt idx="7628">
                  <c:v>8.8090277777777781E-2</c:v>
                </c:pt>
                <c:pt idx="7629">
                  <c:v>8.8101851851851862E-2</c:v>
                </c:pt>
                <c:pt idx="7630">
                  <c:v>8.8113425925925928E-2</c:v>
                </c:pt>
                <c:pt idx="7631">
                  <c:v>8.8125000000000009E-2</c:v>
                </c:pt>
                <c:pt idx="7632">
                  <c:v>8.8136574074074062E-2</c:v>
                </c:pt>
                <c:pt idx="7633">
                  <c:v>8.8148148148148142E-2</c:v>
                </c:pt>
                <c:pt idx="7634">
                  <c:v>8.8159722222222223E-2</c:v>
                </c:pt>
                <c:pt idx="7635">
                  <c:v>8.8171296296296289E-2</c:v>
                </c:pt>
                <c:pt idx="7636">
                  <c:v>8.818287037037037E-2</c:v>
                </c:pt>
                <c:pt idx="7637">
                  <c:v>8.819444444444445E-2</c:v>
                </c:pt>
                <c:pt idx="7638">
                  <c:v>8.8206018518518517E-2</c:v>
                </c:pt>
                <c:pt idx="7639">
                  <c:v>8.8217592592592597E-2</c:v>
                </c:pt>
                <c:pt idx="7640">
                  <c:v>8.8229166666666678E-2</c:v>
                </c:pt>
                <c:pt idx="7641">
                  <c:v>8.8240740740740745E-2</c:v>
                </c:pt>
                <c:pt idx="7642">
                  <c:v>8.8252314814814811E-2</c:v>
                </c:pt>
                <c:pt idx="7643">
                  <c:v>8.8263888888888878E-2</c:v>
                </c:pt>
                <c:pt idx="7644">
                  <c:v>8.8275462962962958E-2</c:v>
                </c:pt>
                <c:pt idx="7645">
                  <c:v>8.8287037037037039E-2</c:v>
                </c:pt>
                <c:pt idx="7646">
                  <c:v>8.8298611111111105E-2</c:v>
                </c:pt>
                <c:pt idx="7647">
                  <c:v>8.8310185185185186E-2</c:v>
                </c:pt>
                <c:pt idx="7648">
                  <c:v>8.8321759259259267E-2</c:v>
                </c:pt>
                <c:pt idx="7649">
                  <c:v>8.8333333333333333E-2</c:v>
                </c:pt>
                <c:pt idx="7650">
                  <c:v>8.8344907407407414E-2</c:v>
                </c:pt>
                <c:pt idx="7651">
                  <c:v>8.8356481481481494E-2</c:v>
                </c:pt>
                <c:pt idx="7652">
                  <c:v>8.8368055555555547E-2</c:v>
                </c:pt>
                <c:pt idx="7653">
                  <c:v>8.8379629629629627E-2</c:v>
                </c:pt>
                <c:pt idx="7654">
                  <c:v>8.8391203703703694E-2</c:v>
                </c:pt>
                <c:pt idx="7655">
                  <c:v>8.8402777777777775E-2</c:v>
                </c:pt>
                <c:pt idx="7656">
                  <c:v>8.8414351851851855E-2</c:v>
                </c:pt>
                <c:pt idx="7657">
                  <c:v>8.8425925925925922E-2</c:v>
                </c:pt>
                <c:pt idx="7658">
                  <c:v>8.8437500000000002E-2</c:v>
                </c:pt>
                <c:pt idx="7659">
                  <c:v>8.8449074074074083E-2</c:v>
                </c:pt>
                <c:pt idx="7660">
                  <c:v>8.8460648148148149E-2</c:v>
                </c:pt>
                <c:pt idx="7661">
                  <c:v>8.847222222222223E-2</c:v>
                </c:pt>
                <c:pt idx="7662">
                  <c:v>8.8483796296296283E-2</c:v>
                </c:pt>
                <c:pt idx="7663">
                  <c:v>8.8495370370370363E-2</c:v>
                </c:pt>
                <c:pt idx="7664">
                  <c:v>8.8506944444444444E-2</c:v>
                </c:pt>
                <c:pt idx="7665">
                  <c:v>8.851851851851851E-2</c:v>
                </c:pt>
                <c:pt idx="7666">
                  <c:v>8.8530092592592591E-2</c:v>
                </c:pt>
                <c:pt idx="7667">
                  <c:v>8.8541666666666671E-2</c:v>
                </c:pt>
                <c:pt idx="7668">
                  <c:v>8.8553240740740738E-2</c:v>
                </c:pt>
                <c:pt idx="7669">
                  <c:v>8.8564814814814818E-2</c:v>
                </c:pt>
                <c:pt idx="7670">
                  <c:v>8.8576388888888899E-2</c:v>
                </c:pt>
                <c:pt idx="7671">
                  <c:v>8.8587962962962966E-2</c:v>
                </c:pt>
                <c:pt idx="7672">
                  <c:v>8.8599537037037046E-2</c:v>
                </c:pt>
                <c:pt idx="7673">
                  <c:v>8.8611111111111099E-2</c:v>
                </c:pt>
                <c:pt idx="7674">
                  <c:v>8.8622685185185179E-2</c:v>
                </c:pt>
                <c:pt idx="7675">
                  <c:v>8.863425925925926E-2</c:v>
                </c:pt>
                <c:pt idx="7676">
                  <c:v>8.8645833333333326E-2</c:v>
                </c:pt>
                <c:pt idx="7677">
                  <c:v>8.8657407407407407E-2</c:v>
                </c:pt>
                <c:pt idx="7678">
                  <c:v>8.8668981481481488E-2</c:v>
                </c:pt>
                <c:pt idx="7679">
                  <c:v>8.8680555555555554E-2</c:v>
                </c:pt>
                <c:pt idx="7680">
                  <c:v>8.8692129629629635E-2</c:v>
                </c:pt>
                <c:pt idx="7681">
                  <c:v>8.8703703703703715E-2</c:v>
                </c:pt>
                <c:pt idx="7682">
                  <c:v>8.8715277777777782E-2</c:v>
                </c:pt>
                <c:pt idx="7683">
                  <c:v>8.8726851851851848E-2</c:v>
                </c:pt>
                <c:pt idx="7684">
                  <c:v>8.8738425925925915E-2</c:v>
                </c:pt>
                <c:pt idx="7685">
                  <c:v>8.8749999999999996E-2</c:v>
                </c:pt>
                <c:pt idx="7686">
                  <c:v>8.8761574074074076E-2</c:v>
                </c:pt>
                <c:pt idx="7687">
                  <c:v>8.8773148148148143E-2</c:v>
                </c:pt>
                <c:pt idx="7688">
                  <c:v>8.8784722222222223E-2</c:v>
                </c:pt>
                <c:pt idx="7689">
                  <c:v>8.8796296296296304E-2</c:v>
                </c:pt>
                <c:pt idx="7690">
                  <c:v>8.880787037037037E-2</c:v>
                </c:pt>
                <c:pt idx="7691">
                  <c:v>8.8819444444444451E-2</c:v>
                </c:pt>
                <c:pt idx="7692">
                  <c:v>8.8831018518518531E-2</c:v>
                </c:pt>
                <c:pt idx="7693">
                  <c:v>8.8842592592592584E-2</c:v>
                </c:pt>
                <c:pt idx="7694">
                  <c:v>8.8854166666666665E-2</c:v>
                </c:pt>
                <c:pt idx="7695">
                  <c:v>8.8865740740740731E-2</c:v>
                </c:pt>
                <c:pt idx="7696">
                  <c:v>8.8877314814814812E-2</c:v>
                </c:pt>
                <c:pt idx="7697">
                  <c:v>8.8888888888888892E-2</c:v>
                </c:pt>
                <c:pt idx="7698">
                  <c:v>8.8900462962962959E-2</c:v>
                </c:pt>
                <c:pt idx="7699">
                  <c:v>8.8912037037037039E-2</c:v>
                </c:pt>
                <c:pt idx="7700">
                  <c:v>8.892361111111112E-2</c:v>
                </c:pt>
                <c:pt idx="7701">
                  <c:v>8.8935185185185187E-2</c:v>
                </c:pt>
                <c:pt idx="7702">
                  <c:v>8.8946759259259267E-2</c:v>
                </c:pt>
                <c:pt idx="7703">
                  <c:v>8.895833333333332E-2</c:v>
                </c:pt>
                <c:pt idx="7704">
                  <c:v>8.89699074074074E-2</c:v>
                </c:pt>
                <c:pt idx="7705">
                  <c:v>8.8981481481481481E-2</c:v>
                </c:pt>
                <c:pt idx="7706">
                  <c:v>8.8993055555555547E-2</c:v>
                </c:pt>
                <c:pt idx="7707">
                  <c:v>8.9004629629629628E-2</c:v>
                </c:pt>
                <c:pt idx="7708">
                  <c:v>8.9016203703703708E-2</c:v>
                </c:pt>
                <c:pt idx="7709">
                  <c:v>8.9027777777777775E-2</c:v>
                </c:pt>
                <c:pt idx="7710">
                  <c:v>8.9039351851851856E-2</c:v>
                </c:pt>
                <c:pt idx="7711">
                  <c:v>8.9050925925925936E-2</c:v>
                </c:pt>
                <c:pt idx="7712">
                  <c:v>8.9062500000000003E-2</c:v>
                </c:pt>
                <c:pt idx="7713">
                  <c:v>8.9074074074074083E-2</c:v>
                </c:pt>
                <c:pt idx="7714">
                  <c:v>8.9085648148148136E-2</c:v>
                </c:pt>
                <c:pt idx="7715">
                  <c:v>8.9097222222222217E-2</c:v>
                </c:pt>
                <c:pt idx="7716">
                  <c:v>8.9108796296296297E-2</c:v>
                </c:pt>
                <c:pt idx="7717">
                  <c:v>8.9120370370370364E-2</c:v>
                </c:pt>
                <c:pt idx="7718">
                  <c:v>8.9131944444444444E-2</c:v>
                </c:pt>
                <c:pt idx="7719">
                  <c:v>8.9143518518518525E-2</c:v>
                </c:pt>
                <c:pt idx="7720">
                  <c:v>8.9155092592592591E-2</c:v>
                </c:pt>
                <c:pt idx="7721">
                  <c:v>8.9166666666666672E-2</c:v>
                </c:pt>
                <c:pt idx="7722">
                  <c:v>8.9178240740740752E-2</c:v>
                </c:pt>
                <c:pt idx="7723">
                  <c:v>8.9189814814814819E-2</c:v>
                </c:pt>
                <c:pt idx="7724">
                  <c:v>8.9201388888888886E-2</c:v>
                </c:pt>
                <c:pt idx="7725">
                  <c:v>8.9212962962962952E-2</c:v>
                </c:pt>
                <c:pt idx="7726">
                  <c:v>8.9224537037037033E-2</c:v>
                </c:pt>
                <c:pt idx="7727">
                  <c:v>8.9236111111111113E-2</c:v>
                </c:pt>
                <c:pt idx="7728">
                  <c:v>8.924768518518518E-2</c:v>
                </c:pt>
                <c:pt idx="7729">
                  <c:v>8.925925925925926E-2</c:v>
                </c:pt>
                <c:pt idx="7730">
                  <c:v>8.9270833333333341E-2</c:v>
                </c:pt>
                <c:pt idx="7731">
                  <c:v>8.9282407407407408E-2</c:v>
                </c:pt>
                <c:pt idx="7732">
                  <c:v>8.9293981481481488E-2</c:v>
                </c:pt>
                <c:pt idx="7733">
                  <c:v>8.9305555555555569E-2</c:v>
                </c:pt>
                <c:pt idx="7734">
                  <c:v>8.9317129629629621E-2</c:v>
                </c:pt>
                <c:pt idx="7735">
                  <c:v>8.9328703703703702E-2</c:v>
                </c:pt>
                <c:pt idx="7736">
                  <c:v>8.9340277777777768E-2</c:v>
                </c:pt>
                <c:pt idx="7737">
                  <c:v>8.9351851851851849E-2</c:v>
                </c:pt>
                <c:pt idx="7738">
                  <c:v>8.9363425925925929E-2</c:v>
                </c:pt>
                <c:pt idx="7739">
                  <c:v>8.9374999999999996E-2</c:v>
                </c:pt>
                <c:pt idx="7740">
                  <c:v>8.9386574074074077E-2</c:v>
                </c:pt>
                <c:pt idx="7741">
                  <c:v>8.9398148148148157E-2</c:v>
                </c:pt>
                <c:pt idx="7742">
                  <c:v>8.9409722222222224E-2</c:v>
                </c:pt>
                <c:pt idx="7743">
                  <c:v>8.9421296296296304E-2</c:v>
                </c:pt>
                <c:pt idx="7744">
                  <c:v>8.9432870370370357E-2</c:v>
                </c:pt>
                <c:pt idx="7745">
                  <c:v>8.9444444444444438E-2</c:v>
                </c:pt>
                <c:pt idx="7746">
                  <c:v>8.9456018518518518E-2</c:v>
                </c:pt>
                <c:pt idx="7747">
                  <c:v>8.9467592592592585E-2</c:v>
                </c:pt>
                <c:pt idx="7748">
                  <c:v>8.9479166666666665E-2</c:v>
                </c:pt>
                <c:pt idx="7749">
                  <c:v>8.9490740740740746E-2</c:v>
                </c:pt>
                <c:pt idx="7750">
                  <c:v>8.9502314814814812E-2</c:v>
                </c:pt>
                <c:pt idx="7751">
                  <c:v>8.9513888888888893E-2</c:v>
                </c:pt>
                <c:pt idx="7752">
                  <c:v>8.9525462962962973E-2</c:v>
                </c:pt>
                <c:pt idx="7753">
                  <c:v>8.953703703703704E-2</c:v>
                </c:pt>
                <c:pt idx="7754">
                  <c:v>8.9548611111111107E-2</c:v>
                </c:pt>
                <c:pt idx="7755">
                  <c:v>8.9560185185185173E-2</c:v>
                </c:pt>
                <c:pt idx="7756">
                  <c:v>8.9571759259259254E-2</c:v>
                </c:pt>
                <c:pt idx="7757">
                  <c:v>8.9583333333333334E-2</c:v>
                </c:pt>
                <c:pt idx="7758">
                  <c:v>8.9594907407407401E-2</c:v>
                </c:pt>
                <c:pt idx="7759">
                  <c:v>8.9606481481481481E-2</c:v>
                </c:pt>
                <c:pt idx="7760">
                  <c:v>8.9618055555555562E-2</c:v>
                </c:pt>
                <c:pt idx="7761">
                  <c:v>8.9629629629629629E-2</c:v>
                </c:pt>
                <c:pt idx="7762">
                  <c:v>8.9641203703703709E-2</c:v>
                </c:pt>
                <c:pt idx="7763">
                  <c:v>8.965277777777779E-2</c:v>
                </c:pt>
                <c:pt idx="7764">
                  <c:v>8.9664351851851856E-2</c:v>
                </c:pt>
                <c:pt idx="7765">
                  <c:v>8.9675925925925923E-2</c:v>
                </c:pt>
                <c:pt idx="7766">
                  <c:v>8.9687499999999989E-2</c:v>
                </c:pt>
                <c:pt idx="7767">
                  <c:v>8.969907407407407E-2</c:v>
                </c:pt>
                <c:pt idx="7768">
                  <c:v>8.971064814814815E-2</c:v>
                </c:pt>
                <c:pt idx="7769">
                  <c:v>8.9722222222222217E-2</c:v>
                </c:pt>
                <c:pt idx="7770">
                  <c:v>8.9733796296296298E-2</c:v>
                </c:pt>
                <c:pt idx="7771">
                  <c:v>8.9745370370370378E-2</c:v>
                </c:pt>
                <c:pt idx="7772">
                  <c:v>8.9756944444444445E-2</c:v>
                </c:pt>
                <c:pt idx="7773">
                  <c:v>8.9768518518518525E-2</c:v>
                </c:pt>
                <c:pt idx="7774">
                  <c:v>8.9780092592592606E-2</c:v>
                </c:pt>
                <c:pt idx="7775">
                  <c:v>8.9791666666666659E-2</c:v>
                </c:pt>
                <c:pt idx="7776">
                  <c:v>8.9803240740740739E-2</c:v>
                </c:pt>
                <c:pt idx="7777">
                  <c:v>8.9814814814814806E-2</c:v>
                </c:pt>
                <c:pt idx="7778">
                  <c:v>8.9826388888888886E-2</c:v>
                </c:pt>
                <c:pt idx="7779">
                  <c:v>8.9837962962962967E-2</c:v>
                </c:pt>
                <c:pt idx="7780">
                  <c:v>8.9849537037037033E-2</c:v>
                </c:pt>
                <c:pt idx="7781">
                  <c:v>8.9861111111111114E-2</c:v>
                </c:pt>
                <c:pt idx="7782">
                  <c:v>8.9872685185185194E-2</c:v>
                </c:pt>
                <c:pt idx="7783">
                  <c:v>8.9884259259259261E-2</c:v>
                </c:pt>
                <c:pt idx="7784">
                  <c:v>8.9895833333333341E-2</c:v>
                </c:pt>
                <c:pt idx="7785">
                  <c:v>8.9907407407407394E-2</c:v>
                </c:pt>
                <c:pt idx="7786">
                  <c:v>8.9918981481481475E-2</c:v>
                </c:pt>
                <c:pt idx="7787">
                  <c:v>8.9930555555555555E-2</c:v>
                </c:pt>
                <c:pt idx="7788">
                  <c:v>8.9942129629629622E-2</c:v>
                </c:pt>
                <c:pt idx="7789">
                  <c:v>8.9953703703703702E-2</c:v>
                </c:pt>
                <c:pt idx="7790">
                  <c:v>8.9965277777777783E-2</c:v>
                </c:pt>
                <c:pt idx="7791">
                  <c:v>8.997685185185185E-2</c:v>
                </c:pt>
                <c:pt idx="7792">
                  <c:v>8.998842592592593E-2</c:v>
                </c:pt>
                <c:pt idx="7793">
                  <c:v>9.0000000000000011E-2</c:v>
                </c:pt>
                <c:pt idx="7794">
                  <c:v>9.0011574074074077E-2</c:v>
                </c:pt>
                <c:pt idx="7795">
                  <c:v>9.0023148148148144E-2</c:v>
                </c:pt>
                <c:pt idx="7796">
                  <c:v>9.003472222222221E-2</c:v>
                </c:pt>
                <c:pt idx="7797">
                  <c:v>9.0046296296296291E-2</c:v>
                </c:pt>
                <c:pt idx="7798">
                  <c:v>9.0057870370370371E-2</c:v>
                </c:pt>
                <c:pt idx="7799">
                  <c:v>9.0069444444444438E-2</c:v>
                </c:pt>
                <c:pt idx="7800">
                  <c:v>9.0081018518518519E-2</c:v>
                </c:pt>
                <c:pt idx="7801">
                  <c:v>9.0092592592592599E-2</c:v>
                </c:pt>
                <c:pt idx="7802">
                  <c:v>9.0104166666666666E-2</c:v>
                </c:pt>
                <c:pt idx="7803">
                  <c:v>9.0115740740740746E-2</c:v>
                </c:pt>
                <c:pt idx="7804">
                  <c:v>9.0127314814814827E-2</c:v>
                </c:pt>
                <c:pt idx="7805">
                  <c:v>9.0138888888888893E-2</c:v>
                </c:pt>
                <c:pt idx="7806">
                  <c:v>9.015046296296296E-2</c:v>
                </c:pt>
                <c:pt idx="7807">
                  <c:v>9.0162037037037027E-2</c:v>
                </c:pt>
                <c:pt idx="7808">
                  <c:v>9.0173611111111107E-2</c:v>
                </c:pt>
                <c:pt idx="7809">
                  <c:v>9.0185185185185188E-2</c:v>
                </c:pt>
                <c:pt idx="7810">
                  <c:v>9.0196759259259254E-2</c:v>
                </c:pt>
                <c:pt idx="7811">
                  <c:v>9.0208333333333335E-2</c:v>
                </c:pt>
                <c:pt idx="7812">
                  <c:v>9.0219907407407415E-2</c:v>
                </c:pt>
                <c:pt idx="7813">
                  <c:v>9.0231481481481482E-2</c:v>
                </c:pt>
                <c:pt idx="7814">
                  <c:v>9.0243055555555562E-2</c:v>
                </c:pt>
                <c:pt idx="7815">
                  <c:v>9.0254629629629643E-2</c:v>
                </c:pt>
                <c:pt idx="7816">
                  <c:v>9.0266203703703696E-2</c:v>
                </c:pt>
                <c:pt idx="7817">
                  <c:v>9.0277777777777776E-2</c:v>
                </c:pt>
                <c:pt idx="7818">
                  <c:v>9.0289351851851843E-2</c:v>
                </c:pt>
                <c:pt idx="7819">
                  <c:v>9.0300925925925923E-2</c:v>
                </c:pt>
                <c:pt idx="7820">
                  <c:v>9.0312500000000004E-2</c:v>
                </c:pt>
                <c:pt idx="7821">
                  <c:v>9.0324074074074071E-2</c:v>
                </c:pt>
                <c:pt idx="7822">
                  <c:v>9.0335648148148151E-2</c:v>
                </c:pt>
                <c:pt idx="7823">
                  <c:v>9.0347222222222232E-2</c:v>
                </c:pt>
                <c:pt idx="7824">
                  <c:v>9.0358796296296298E-2</c:v>
                </c:pt>
                <c:pt idx="7825">
                  <c:v>9.0370370370370379E-2</c:v>
                </c:pt>
                <c:pt idx="7826">
                  <c:v>9.0381944444444431E-2</c:v>
                </c:pt>
                <c:pt idx="7827">
                  <c:v>9.0393518518518512E-2</c:v>
                </c:pt>
                <c:pt idx="7828">
                  <c:v>9.0405092592592592E-2</c:v>
                </c:pt>
                <c:pt idx="7829">
                  <c:v>9.0416666666666659E-2</c:v>
                </c:pt>
                <c:pt idx="7830">
                  <c:v>9.042824074074074E-2</c:v>
                </c:pt>
                <c:pt idx="7831">
                  <c:v>9.043981481481482E-2</c:v>
                </c:pt>
                <c:pt idx="7832">
                  <c:v>9.0451388888888887E-2</c:v>
                </c:pt>
                <c:pt idx="7833">
                  <c:v>9.0462962962962967E-2</c:v>
                </c:pt>
                <c:pt idx="7834">
                  <c:v>9.0474537037037048E-2</c:v>
                </c:pt>
                <c:pt idx="7835">
                  <c:v>9.0486111111111114E-2</c:v>
                </c:pt>
                <c:pt idx="7836">
                  <c:v>9.0497685185185181E-2</c:v>
                </c:pt>
                <c:pt idx="7837">
                  <c:v>9.0509259259259248E-2</c:v>
                </c:pt>
                <c:pt idx="7838">
                  <c:v>9.0520833333333328E-2</c:v>
                </c:pt>
                <c:pt idx="7839">
                  <c:v>9.0532407407407409E-2</c:v>
                </c:pt>
                <c:pt idx="7840">
                  <c:v>9.0543981481481475E-2</c:v>
                </c:pt>
                <c:pt idx="7841">
                  <c:v>9.0555555555555556E-2</c:v>
                </c:pt>
                <c:pt idx="7842">
                  <c:v>9.0567129629629636E-2</c:v>
                </c:pt>
                <c:pt idx="7843">
                  <c:v>9.0578703703703703E-2</c:v>
                </c:pt>
                <c:pt idx="7844">
                  <c:v>9.0590277777777783E-2</c:v>
                </c:pt>
                <c:pt idx="7845">
                  <c:v>9.0601851851851864E-2</c:v>
                </c:pt>
                <c:pt idx="7846">
                  <c:v>9.0613425925925917E-2</c:v>
                </c:pt>
                <c:pt idx="7847">
                  <c:v>9.0624999999999997E-2</c:v>
                </c:pt>
                <c:pt idx="7848">
                  <c:v>9.0636574074074064E-2</c:v>
                </c:pt>
                <c:pt idx="7849">
                  <c:v>9.0648148148148144E-2</c:v>
                </c:pt>
                <c:pt idx="7850">
                  <c:v>9.0659722222222225E-2</c:v>
                </c:pt>
                <c:pt idx="7851">
                  <c:v>9.0671296296296292E-2</c:v>
                </c:pt>
                <c:pt idx="7852">
                  <c:v>9.0682870370370372E-2</c:v>
                </c:pt>
                <c:pt idx="7853">
                  <c:v>9.0694444444444453E-2</c:v>
                </c:pt>
                <c:pt idx="7854">
                  <c:v>9.0706018518518519E-2</c:v>
                </c:pt>
                <c:pt idx="7855">
                  <c:v>9.0706018518518519E-2</c:v>
                </c:pt>
                <c:pt idx="7856">
                  <c:v>9.07175925925926E-2</c:v>
                </c:pt>
                <c:pt idx="7857">
                  <c:v>9.072916666666668E-2</c:v>
                </c:pt>
                <c:pt idx="7858">
                  <c:v>9.0740740740740733E-2</c:v>
                </c:pt>
                <c:pt idx="7859">
                  <c:v>9.0752314814814813E-2</c:v>
                </c:pt>
                <c:pt idx="7860">
                  <c:v>9.076388888888888E-2</c:v>
                </c:pt>
                <c:pt idx="7861">
                  <c:v>9.0775462962962961E-2</c:v>
                </c:pt>
                <c:pt idx="7862">
                  <c:v>9.0787037037037041E-2</c:v>
                </c:pt>
                <c:pt idx="7863">
                  <c:v>9.0798611111111108E-2</c:v>
                </c:pt>
                <c:pt idx="7864">
                  <c:v>9.0810185185185188E-2</c:v>
                </c:pt>
                <c:pt idx="7865">
                  <c:v>9.0821759259259269E-2</c:v>
                </c:pt>
                <c:pt idx="7866">
                  <c:v>9.0833333333333335E-2</c:v>
                </c:pt>
                <c:pt idx="7867">
                  <c:v>9.0844907407407416E-2</c:v>
                </c:pt>
                <c:pt idx="7868">
                  <c:v>9.0856481481481469E-2</c:v>
                </c:pt>
                <c:pt idx="7869">
                  <c:v>9.0868055555555549E-2</c:v>
                </c:pt>
                <c:pt idx="7870">
                  <c:v>9.087962962962963E-2</c:v>
                </c:pt>
                <c:pt idx="7871">
                  <c:v>9.0891203703703696E-2</c:v>
                </c:pt>
                <c:pt idx="7872">
                  <c:v>9.0902777777777777E-2</c:v>
                </c:pt>
                <c:pt idx="7873">
                  <c:v>9.0914351851851857E-2</c:v>
                </c:pt>
                <c:pt idx="7874">
                  <c:v>9.0925925925925924E-2</c:v>
                </c:pt>
                <c:pt idx="7875">
                  <c:v>9.0937500000000004E-2</c:v>
                </c:pt>
                <c:pt idx="7876">
                  <c:v>9.0949074074074085E-2</c:v>
                </c:pt>
                <c:pt idx="7877">
                  <c:v>9.0960648148148152E-2</c:v>
                </c:pt>
                <c:pt idx="7878">
                  <c:v>9.0972222222222218E-2</c:v>
                </c:pt>
                <c:pt idx="7879">
                  <c:v>9.0983796296296285E-2</c:v>
                </c:pt>
                <c:pt idx="7880">
                  <c:v>9.0995370370370365E-2</c:v>
                </c:pt>
                <c:pt idx="7881">
                  <c:v>9.1006944444444446E-2</c:v>
                </c:pt>
                <c:pt idx="7882">
                  <c:v>9.1018518518518512E-2</c:v>
                </c:pt>
                <c:pt idx="7883">
                  <c:v>9.1030092592592593E-2</c:v>
                </c:pt>
                <c:pt idx="7884">
                  <c:v>9.1041666666666674E-2</c:v>
                </c:pt>
                <c:pt idx="7885">
                  <c:v>9.105324074074074E-2</c:v>
                </c:pt>
                <c:pt idx="7886">
                  <c:v>9.1064814814814821E-2</c:v>
                </c:pt>
                <c:pt idx="7887">
                  <c:v>9.1076388888888901E-2</c:v>
                </c:pt>
                <c:pt idx="7888">
                  <c:v>9.1087962962962954E-2</c:v>
                </c:pt>
                <c:pt idx="7889">
                  <c:v>9.1099537037037034E-2</c:v>
                </c:pt>
                <c:pt idx="7890">
                  <c:v>9.1111111111111101E-2</c:v>
                </c:pt>
                <c:pt idx="7891">
                  <c:v>9.1122685185185182E-2</c:v>
                </c:pt>
                <c:pt idx="7892">
                  <c:v>9.1134259259259262E-2</c:v>
                </c:pt>
                <c:pt idx="7893">
                  <c:v>9.1145833333333329E-2</c:v>
                </c:pt>
                <c:pt idx="7894">
                  <c:v>9.1157407407407409E-2</c:v>
                </c:pt>
                <c:pt idx="7895">
                  <c:v>9.116898148148149E-2</c:v>
                </c:pt>
                <c:pt idx="7896">
                  <c:v>9.1180555555555556E-2</c:v>
                </c:pt>
                <c:pt idx="7897">
                  <c:v>9.1192129629629637E-2</c:v>
                </c:pt>
                <c:pt idx="7898">
                  <c:v>9.1203703703703717E-2</c:v>
                </c:pt>
                <c:pt idx="7899">
                  <c:v>9.121527777777777E-2</c:v>
                </c:pt>
                <c:pt idx="7900">
                  <c:v>9.1226851851851851E-2</c:v>
                </c:pt>
                <c:pt idx="7901">
                  <c:v>9.1238425925925917E-2</c:v>
                </c:pt>
                <c:pt idx="7902">
                  <c:v>9.1249999999999998E-2</c:v>
                </c:pt>
                <c:pt idx="7903">
                  <c:v>9.1261574074074078E-2</c:v>
                </c:pt>
                <c:pt idx="7904">
                  <c:v>9.1273148148148145E-2</c:v>
                </c:pt>
                <c:pt idx="7905">
                  <c:v>9.1284722222222225E-2</c:v>
                </c:pt>
                <c:pt idx="7906">
                  <c:v>9.1296296296296306E-2</c:v>
                </c:pt>
                <c:pt idx="7907">
                  <c:v>9.1307870370370373E-2</c:v>
                </c:pt>
                <c:pt idx="7908">
                  <c:v>9.1319444444444453E-2</c:v>
                </c:pt>
                <c:pt idx="7909">
                  <c:v>9.1331018518518506E-2</c:v>
                </c:pt>
                <c:pt idx="7910">
                  <c:v>9.1342592592592586E-2</c:v>
                </c:pt>
                <c:pt idx="7911">
                  <c:v>9.1354166666666667E-2</c:v>
                </c:pt>
                <c:pt idx="7912">
                  <c:v>9.1365740740740733E-2</c:v>
                </c:pt>
                <c:pt idx="7913">
                  <c:v>9.1377314814814814E-2</c:v>
                </c:pt>
                <c:pt idx="7914">
                  <c:v>9.1388888888888895E-2</c:v>
                </c:pt>
                <c:pt idx="7915">
                  <c:v>9.1400462962962961E-2</c:v>
                </c:pt>
                <c:pt idx="7916">
                  <c:v>9.1412037037037042E-2</c:v>
                </c:pt>
                <c:pt idx="7917">
                  <c:v>9.1423611111111122E-2</c:v>
                </c:pt>
                <c:pt idx="7918">
                  <c:v>9.1435185185185189E-2</c:v>
                </c:pt>
                <c:pt idx="7919">
                  <c:v>9.1446759259259255E-2</c:v>
                </c:pt>
                <c:pt idx="7920">
                  <c:v>9.1458333333333322E-2</c:v>
                </c:pt>
                <c:pt idx="7921">
                  <c:v>9.1469907407407403E-2</c:v>
                </c:pt>
                <c:pt idx="7922">
                  <c:v>9.1481481481481483E-2</c:v>
                </c:pt>
                <c:pt idx="7923">
                  <c:v>9.149305555555555E-2</c:v>
                </c:pt>
                <c:pt idx="7924">
                  <c:v>9.150462962962963E-2</c:v>
                </c:pt>
                <c:pt idx="7925">
                  <c:v>9.1516203703703711E-2</c:v>
                </c:pt>
                <c:pt idx="7926">
                  <c:v>9.1527777777777777E-2</c:v>
                </c:pt>
                <c:pt idx="7927">
                  <c:v>9.1539351851851858E-2</c:v>
                </c:pt>
                <c:pt idx="7928">
                  <c:v>9.1550925925925938E-2</c:v>
                </c:pt>
                <c:pt idx="7929">
                  <c:v>9.1562499999999991E-2</c:v>
                </c:pt>
                <c:pt idx="7930">
                  <c:v>9.1574074074074072E-2</c:v>
                </c:pt>
                <c:pt idx="7931">
                  <c:v>9.1585648148148138E-2</c:v>
                </c:pt>
                <c:pt idx="7932">
                  <c:v>9.1597222222222219E-2</c:v>
                </c:pt>
                <c:pt idx="7933">
                  <c:v>9.1608796296296299E-2</c:v>
                </c:pt>
                <c:pt idx="7934">
                  <c:v>9.1620370370370366E-2</c:v>
                </c:pt>
                <c:pt idx="7935">
                  <c:v>9.1631944444444446E-2</c:v>
                </c:pt>
                <c:pt idx="7936">
                  <c:v>9.1643518518518527E-2</c:v>
                </c:pt>
                <c:pt idx="7937">
                  <c:v>9.1655092592592594E-2</c:v>
                </c:pt>
                <c:pt idx="7938">
                  <c:v>9.1666666666666674E-2</c:v>
                </c:pt>
                <c:pt idx="7939">
                  <c:v>9.1678240740740755E-2</c:v>
                </c:pt>
                <c:pt idx="7940">
                  <c:v>9.1689814814814807E-2</c:v>
                </c:pt>
                <c:pt idx="7941">
                  <c:v>9.1701388888888888E-2</c:v>
                </c:pt>
                <c:pt idx="7942">
                  <c:v>9.1712962962962954E-2</c:v>
                </c:pt>
                <c:pt idx="7943">
                  <c:v>9.1724537037037035E-2</c:v>
                </c:pt>
                <c:pt idx="7944">
                  <c:v>9.1736111111111115E-2</c:v>
                </c:pt>
                <c:pt idx="7945">
                  <c:v>9.1747685185185182E-2</c:v>
                </c:pt>
                <c:pt idx="7946">
                  <c:v>9.1759259259259263E-2</c:v>
                </c:pt>
                <c:pt idx="7947">
                  <c:v>9.1770833333333343E-2</c:v>
                </c:pt>
                <c:pt idx="7948">
                  <c:v>9.178240740740741E-2</c:v>
                </c:pt>
                <c:pt idx="7949">
                  <c:v>9.179398148148149E-2</c:v>
                </c:pt>
                <c:pt idx="7950">
                  <c:v>9.1805555555555543E-2</c:v>
                </c:pt>
                <c:pt idx="7951">
                  <c:v>9.1817129629629624E-2</c:v>
                </c:pt>
                <c:pt idx="7952">
                  <c:v>9.1828703703703704E-2</c:v>
                </c:pt>
                <c:pt idx="7953">
                  <c:v>9.1840277777777771E-2</c:v>
                </c:pt>
                <c:pt idx="7954">
                  <c:v>9.1851851851851851E-2</c:v>
                </c:pt>
                <c:pt idx="7955">
                  <c:v>9.1863425925925932E-2</c:v>
                </c:pt>
                <c:pt idx="7956">
                  <c:v>9.1874999999999998E-2</c:v>
                </c:pt>
                <c:pt idx="7957">
                  <c:v>9.1886574074074079E-2</c:v>
                </c:pt>
                <c:pt idx="7958">
                  <c:v>9.1898148148148159E-2</c:v>
                </c:pt>
                <c:pt idx="7959">
                  <c:v>9.1909722222222226E-2</c:v>
                </c:pt>
                <c:pt idx="7960">
                  <c:v>9.1921296296296293E-2</c:v>
                </c:pt>
                <c:pt idx="7961">
                  <c:v>9.1932870370370359E-2</c:v>
                </c:pt>
                <c:pt idx="7962">
                  <c:v>9.194444444444444E-2</c:v>
                </c:pt>
                <c:pt idx="7963">
                  <c:v>9.195601851851852E-2</c:v>
                </c:pt>
                <c:pt idx="7964">
                  <c:v>9.1967592592592587E-2</c:v>
                </c:pt>
                <c:pt idx="7965">
                  <c:v>9.1979166666666667E-2</c:v>
                </c:pt>
                <c:pt idx="7966">
                  <c:v>9.1990740740740748E-2</c:v>
                </c:pt>
                <c:pt idx="7967">
                  <c:v>9.2002314814814815E-2</c:v>
                </c:pt>
                <c:pt idx="7968">
                  <c:v>9.2013888888888895E-2</c:v>
                </c:pt>
                <c:pt idx="7969">
                  <c:v>9.2025462962962976E-2</c:v>
                </c:pt>
                <c:pt idx="7970">
                  <c:v>9.2037037037037028E-2</c:v>
                </c:pt>
                <c:pt idx="7971">
                  <c:v>9.2048611111111109E-2</c:v>
                </c:pt>
                <c:pt idx="7972">
                  <c:v>9.2060185185185175E-2</c:v>
                </c:pt>
                <c:pt idx="7973">
                  <c:v>9.2071759259259256E-2</c:v>
                </c:pt>
                <c:pt idx="7974">
                  <c:v>9.2083333333333336E-2</c:v>
                </c:pt>
                <c:pt idx="7975">
                  <c:v>9.2094907407407403E-2</c:v>
                </c:pt>
                <c:pt idx="7976">
                  <c:v>9.2106481481481484E-2</c:v>
                </c:pt>
                <c:pt idx="7977">
                  <c:v>9.2118055555555564E-2</c:v>
                </c:pt>
                <c:pt idx="7978">
                  <c:v>9.2129629629629631E-2</c:v>
                </c:pt>
                <c:pt idx="7979">
                  <c:v>9.2141203703703711E-2</c:v>
                </c:pt>
                <c:pt idx="7980">
                  <c:v>9.2152777777777764E-2</c:v>
                </c:pt>
                <c:pt idx="7981">
                  <c:v>9.2164351851851845E-2</c:v>
                </c:pt>
                <c:pt idx="7982">
                  <c:v>9.2175925925925925E-2</c:v>
                </c:pt>
                <c:pt idx="7983">
                  <c:v>9.2187499999999992E-2</c:v>
                </c:pt>
                <c:pt idx="7984">
                  <c:v>9.2199074074074072E-2</c:v>
                </c:pt>
                <c:pt idx="7985">
                  <c:v>9.2210648148148153E-2</c:v>
                </c:pt>
                <c:pt idx="7986">
                  <c:v>9.2222222222222219E-2</c:v>
                </c:pt>
                <c:pt idx="7987">
                  <c:v>9.22337962962963E-2</c:v>
                </c:pt>
                <c:pt idx="7988">
                  <c:v>9.224537037037038E-2</c:v>
                </c:pt>
                <c:pt idx="7989">
                  <c:v>9.2256944444444447E-2</c:v>
                </c:pt>
                <c:pt idx="7990">
                  <c:v>9.2268518518518527E-2</c:v>
                </c:pt>
                <c:pt idx="7991">
                  <c:v>9.228009259259258E-2</c:v>
                </c:pt>
                <c:pt idx="7992">
                  <c:v>9.2291666666666661E-2</c:v>
                </c:pt>
                <c:pt idx="7993">
                  <c:v>9.2303240740740741E-2</c:v>
                </c:pt>
                <c:pt idx="7994">
                  <c:v>9.2314814814814808E-2</c:v>
                </c:pt>
                <c:pt idx="7995">
                  <c:v>9.2326388888888888E-2</c:v>
                </c:pt>
                <c:pt idx="7996">
                  <c:v>9.2337962962962969E-2</c:v>
                </c:pt>
                <c:pt idx="7997">
                  <c:v>9.2349537037037036E-2</c:v>
                </c:pt>
                <c:pt idx="7998">
                  <c:v>9.2361111111111116E-2</c:v>
                </c:pt>
                <c:pt idx="7999">
                  <c:v>9.2372685185185197E-2</c:v>
                </c:pt>
                <c:pt idx="8000">
                  <c:v>9.2384259259259263E-2</c:v>
                </c:pt>
                <c:pt idx="8001">
                  <c:v>9.239583333333333E-2</c:v>
                </c:pt>
                <c:pt idx="8002">
                  <c:v>9.2407407407407396E-2</c:v>
                </c:pt>
                <c:pt idx="8003">
                  <c:v>9.2418981481481477E-2</c:v>
                </c:pt>
                <c:pt idx="8004">
                  <c:v>9.2430555555555557E-2</c:v>
                </c:pt>
                <c:pt idx="8005">
                  <c:v>9.2442129629629624E-2</c:v>
                </c:pt>
                <c:pt idx="8006">
                  <c:v>9.2453703703703705E-2</c:v>
                </c:pt>
                <c:pt idx="8007">
                  <c:v>9.2465277777777785E-2</c:v>
                </c:pt>
                <c:pt idx="8008">
                  <c:v>9.2476851851851852E-2</c:v>
                </c:pt>
                <c:pt idx="8009">
                  <c:v>9.2488425925925932E-2</c:v>
                </c:pt>
                <c:pt idx="8010">
                  <c:v>9.2500000000000013E-2</c:v>
                </c:pt>
                <c:pt idx="8011">
                  <c:v>9.2511574074074066E-2</c:v>
                </c:pt>
                <c:pt idx="8012">
                  <c:v>9.2523148148148146E-2</c:v>
                </c:pt>
                <c:pt idx="8013">
                  <c:v>9.2534722222222213E-2</c:v>
                </c:pt>
                <c:pt idx="8014">
                  <c:v>9.2546296296296293E-2</c:v>
                </c:pt>
                <c:pt idx="8015">
                  <c:v>9.2557870370370374E-2</c:v>
                </c:pt>
                <c:pt idx="8016">
                  <c:v>9.256944444444444E-2</c:v>
                </c:pt>
                <c:pt idx="8017">
                  <c:v>9.2581018518518521E-2</c:v>
                </c:pt>
                <c:pt idx="8018">
                  <c:v>9.2592592592592601E-2</c:v>
                </c:pt>
                <c:pt idx="8019">
                  <c:v>9.2604166666666668E-2</c:v>
                </c:pt>
                <c:pt idx="8020">
                  <c:v>9.2615740740740748E-2</c:v>
                </c:pt>
                <c:pt idx="8021">
                  <c:v>9.2627314814814801E-2</c:v>
                </c:pt>
                <c:pt idx="8022">
                  <c:v>9.2638888888888882E-2</c:v>
                </c:pt>
                <c:pt idx="8023">
                  <c:v>9.2650462962962962E-2</c:v>
                </c:pt>
                <c:pt idx="8024">
                  <c:v>9.2662037037037029E-2</c:v>
                </c:pt>
                <c:pt idx="8025">
                  <c:v>9.2673611111111109E-2</c:v>
                </c:pt>
                <c:pt idx="8026">
                  <c:v>9.268518518518519E-2</c:v>
                </c:pt>
                <c:pt idx="8027">
                  <c:v>9.2696759259259257E-2</c:v>
                </c:pt>
                <c:pt idx="8028">
                  <c:v>9.2708333333333337E-2</c:v>
                </c:pt>
                <c:pt idx="8029">
                  <c:v>9.2719907407407418E-2</c:v>
                </c:pt>
                <c:pt idx="8030">
                  <c:v>9.2731481481481484E-2</c:v>
                </c:pt>
                <c:pt idx="8031">
                  <c:v>9.2743055555555565E-2</c:v>
                </c:pt>
                <c:pt idx="8032">
                  <c:v>9.2754629629629617E-2</c:v>
                </c:pt>
                <c:pt idx="8033">
                  <c:v>9.2766203703703698E-2</c:v>
                </c:pt>
                <c:pt idx="8034">
                  <c:v>9.2777777777777778E-2</c:v>
                </c:pt>
                <c:pt idx="8035">
                  <c:v>9.2789351851851845E-2</c:v>
                </c:pt>
                <c:pt idx="8036">
                  <c:v>9.2800925925925926E-2</c:v>
                </c:pt>
                <c:pt idx="8037">
                  <c:v>9.2812500000000006E-2</c:v>
                </c:pt>
                <c:pt idx="8038">
                  <c:v>9.2824074074074073E-2</c:v>
                </c:pt>
                <c:pt idx="8039">
                  <c:v>9.2835648148148153E-2</c:v>
                </c:pt>
                <c:pt idx="8040">
                  <c:v>9.2847222222222234E-2</c:v>
                </c:pt>
                <c:pt idx="8041">
                  <c:v>9.28587962962963E-2</c:v>
                </c:pt>
                <c:pt idx="8042">
                  <c:v>9.2870370370370367E-2</c:v>
                </c:pt>
                <c:pt idx="8043">
                  <c:v>9.2881944444444434E-2</c:v>
                </c:pt>
                <c:pt idx="8044">
                  <c:v>9.2893518518518514E-2</c:v>
                </c:pt>
                <c:pt idx="8045">
                  <c:v>9.2905092592592595E-2</c:v>
                </c:pt>
                <c:pt idx="8046">
                  <c:v>9.2916666666666661E-2</c:v>
                </c:pt>
                <c:pt idx="8047">
                  <c:v>9.2928240740740742E-2</c:v>
                </c:pt>
                <c:pt idx="8048">
                  <c:v>9.2939814814814822E-2</c:v>
                </c:pt>
                <c:pt idx="8049">
                  <c:v>9.2951388888888889E-2</c:v>
                </c:pt>
                <c:pt idx="8050">
                  <c:v>9.2962962962962969E-2</c:v>
                </c:pt>
                <c:pt idx="8051">
                  <c:v>9.297453703703705E-2</c:v>
                </c:pt>
                <c:pt idx="8052">
                  <c:v>9.2986111111111103E-2</c:v>
                </c:pt>
                <c:pt idx="8053">
                  <c:v>9.2997685185185183E-2</c:v>
                </c:pt>
                <c:pt idx="8054">
                  <c:v>9.300925925925925E-2</c:v>
                </c:pt>
                <c:pt idx="8055">
                  <c:v>9.302083333333333E-2</c:v>
                </c:pt>
                <c:pt idx="8056">
                  <c:v>9.3032407407407411E-2</c:v>
                </c:pt>
                <c:pt idx="8057">
                  <c:v>9.3043981481481478E-2</c:v>
                </c:pt>
                <c:pt idx="8058">
                  <c:v>9.3055555555555558E-2</c:v>
                </c:pt>
                <c:pt idx="8059">
                  <c:v>9.3067129629629639E-2</c:v>
                </c:pt>
                <c:pt idx="8060">
                  <c:v>9.3078703703703705E-2</c:v>
                </c:pt>
                <c:pt idx="8061">
                  <c:v>9.3090277777777786E-2</c:v>
                </c:pt>
                <c:pt idx="8062">
                  <c:v>9.3101851851851838E-2</c:v>
                </c:pt>
                <c:pt idx="8063">
                  <c:v>9.3113425925925919E-2</c:v>
                </c:pt>
                <c:pt idx="8064">
                  <c:v>9.3124999999999999E-2</c:v>
                </c:pt>
                <c:pt idx="8065">
                  <c:v>9.3136574074074066E-2</c:v>
                </c:pt>
                <c:pt idx="8066">
                  <c:v>9.3148148148148147E-2</c:v>
                </c:pt>
                <c:pt idx="8067">
                  <c:v>9.3159722222222227E-2</c:v>
                </c:pt>
                <c:pt idx="8068">
                  <c:v>9.3171296296296294E-2</c:v>
                </c:pt>
                <c:pt idx="8069">
                  <c:v>9.3182870370370374E-2</c:v>
                </c:pt>
                <c:pt idx="8070">
                  <c:v>9.3194444444444455E-2</c:v>
                </c:pt>
                <c:pt idx="8071">
                  <c:v>9.3206018518518521E-2</c:v>
                </c:pt>
                <c:pt idx="8072">
                  <c:v>9.3217592592592588E-2</c:v>
                </c:pt>
                <c:pt idx="8073">
                  <c:v>9.3229166666666655E-2</c:v>
                </c:pt>
                <c:pt idx="8074">
                  <c:v>9.3240740740740735E-2</c:v>
                </c:pt>
                <c:pt idx="8075">
                  <c:v>9.3252314814814816E-2</c:v>
                </c:pt>
                <c:pt idx="8076">
                  <c:v>9.3263888888888882E-2</c:v>
                </c:pt>
                <c:pt idx="8077">
                  <c:v>9.3275462962962963E-2</c:v>
                </c:pt>
                <c:pt idx="8078">
                  <c:v>9.3287037037037043E-2</c:v>
                </c:pt>
                <c:pt idx="8079">
                  <c:v>9.329861111111111E-2</c:v>
                </c:pt>
                <c:pt idx="8080">
                  <c:v>9.331018518518519E-2</c:v>
                </c:pt>
                <c:pt idx="8081">
                  <c:v>9.3321759259259271E-2</c:v>
                </c:pt>
                <c:pt idx="8082">
                  <c:v>9.3333333333333338E-2</c:v>
                </c:pt>
                <c:pt idx="8083">
                  <c:v>9.3344907407407404E-2</c:v>
                </c:pt>
                <c:pt idx="8084">
                  <c:v>9.3356481481481471E-2</c:v>
                </c:pt>
                <c:pt idx="8085">
                  <c:v>9.3368055555555551E-2</c:v>
                </c:pt>
                <c:pt idx="8086">
                  <c:v>9.3379629629629632E-2</c:v>
                </c:pt>
                <c:pt idx="8087">
                  <c:v>9.3391203703703699E-2</c:v>
                </c:pt>
                <c:pt idx="8088">
                  <c:v>9.3402777777777779E-2</c:v>
                </c:pt>
                <c:pt idx="8089">
                  <c:v>9.341435185185186E-2</c:v>
                </c:pt>
                <c:pt idx="8090">
                  <c:v>9.3425925925925926E-2</c:v>
                </c:pt>
                <c:pt idx="8091">
                  <c:v>9.3437500000000007E-2</c:v>
                </c:pt>
                <c:pt idx="8092">
                  <c:v>9.3449074074074087E-2</c:v>
                </c:pt>
                <c:pt idx="8093">
                  <c:v>9.346064814814814E-2</c:v>
                </c:pt>
                <c:pt idx="8094">
                  <c:v>9.347222222222222E-2</c:v>
                </c:pt>
                <c:pt idx="8095">
                  <c:v>9.3483796296296287E-2</c:v>
                </c:pt>
                <c:pt idx="8096">
                  <c:v>9.3495370370370368E-2</c:v>
                </c:pt>
                <c:pt idx="8097">
                  <c:v>9.3506944444444448E-2</c:v>
                </c:pt>
                <c:pt idx="8098">
                  <c:v>9.3518518518518515E-2</c:v>
                </c:pt>
                <c:pt idx="8099">
                  <c:v>9.3530092592592595E-2</c:v>
                </c:pt>
                <c:pt idx="8100">
                  <c:v>9.3541666666666676E-2</c:v>
                </c:pt>
                <c:pt idx="8101">
                  <c:v>9.3553240740740742E-2</c:v>
                </c:pt>
                <c:pt idx="8102">
                  <c:v>9.3564814814814823E-2</c:v>
                </c:pt>
                <c:pt idx="8103">
                  <c:v>9.3576388888888876E-2</c:v>
                </c:pt>
                <c:pt idx="8104">
                  <c:v>9.3587962962962956E-2</c:v>
                </c:pt>
                <c:pt idx="8105">
                  <c:v>9.3599537037037037E-2</c:v>
                </c:pt>
                <c:pt idx="8106">
                  <c:v>9.3611111111111103E-2</c:v>
                </c:pt>
                <c:pt idx="8107">
                  <c:v>9.3622685185185184E-2</c:v>
                </c:pt>
                <c:pt idx="8108">
                  <c:v>9.3634259259259264E-2</c:v>
                </c:pt>
                <c:pt idx="8109">
                  <c:v>9.3645833333333331E-2</c:v>
                </c:pt>
                <c:pt idx="8110">
                  <c:v>9.3657407407407411E-2</c:v>
                </c:pt>
                <c:pt idx="8111">
                  <c:v>9.3668981481481492E-2</c:v>
                </c:pt>
                <c:pt idx="8112">
                  <c:v>9.3680555555555559E-2</c:v>
                </c:pt>
                <c:pt idx="8113">
                  <c:v>9.3692129629629625E-2</c:v>
                </c:pt>
                <c:pt idx="8114">
                  <c:v>9.3703703703703692E-2</c:v>
                </c:pt>
                <c:pt idx="8115">
                  <c:v>9.3715277777777772E-2</c:v>
                </c:pt>
                <c:pt idx="8116">
                  <c:v>9.3726851851851853E-2</c:v>
                </c:pt>
                <c:pt idx="8117">
                  <c:v>9.3738425925925919E-2</c:v>
                </c:pt>
                <c:pt idx="8118">
                  <c:v>9.375E-2</c:v>
                </c:pt>
                <c:pt idx="8119">
                  <c:v>9.3761574074074081E-2</c:v>
                </c:pt>
                <c:pt idx="8120">
                  <c:v>9.3773148148148147E-2</c:v>
                </c:pt>
                <c:pt idx="8121">
                  <c:v>9.3784722222222228E-2</c:v>
                </c:pt>
                <c:pt idx="8122">
                  <c:v>9.3796296296296308E-2</c:v>
                </c:pt>
                <c:pt idx="8123">
                  <c:v>9.3807870370370375E-2</c:v>
                </c:pt>
                <c:pt idx="8124">
                  <c:v>9.3819444444444441E-2</c:v>
                </c:pt>
                <c:pt idx="8125">
                  <c:v>9.3831018518518508E-2</c:v>
                </c:pt>
                <c:pt idx="8126">
                  <c:v>9.3842592592592589E-2</c:v>
                </c:pt>
                <c:pt idx="8127">
                  <c:v>9.3854166666666669E-2</c:v>
                </c:pt>
                <c:pt idx="8128">
                  <c:v>9.3865740740740736E-2</c:v>
                </c:pt>
                <c:pt idx="8129">
                  <c:v>9.3877314814814816E-2</c:v>
                </c:pt>
                <c:pt idx="8130">
                  <c:v>9.3888888888888897E-2</c:v>
                </c:pt>
                <c:pt idx="8131">
                  <c:v>9.3900462962962963E-2</c:v>
                </c:pt>
                <c:pt idx="8132">
                  <c:v>9.3912037037037044E-2</c:v>
                </c:pt>
                <c:pt idx="8133">
                  <c:v>9.3923611111111097E-2</c:v>
                </c:pt>
                <c:pt idx="8134">
                  <c:v>9.3935185185185177E-2</c:v>
                </c:pt>
                <c:pt idx="8135">
                  <c:v>9.3946759259259258E-2</c:v>
                </c:pt>
                <c:pt idx="8136">
                  <c:v>9.3958333333333324E-2</c:v>
                </c:pt>
                <c:pt idx="8137">
                  <c:v>9.3969907407407405E-2</c:v>
                </c:pt>
                <c:pt idx="8138">
                  <c:v>9.3981481481481485E-2</c:v>
                </c:pt>
                <c:pt idx="8139">
                  <c:v>9.3993055555555552E-2</c:v>
                </c:pt>
                <c:pt idx="8140">
                  <c:v>9.4004629629629632E-2</c:v>
                </c:pt>
                <c:pt idx="8141">
                  <c:v>9.4016203703703713E-2</c:v>
                </c:pt>
                <c:pt idx="8142">
                  <c:v>9.402777777777778E-2</c:v>
                </c:pt>
                <c:pt idx="8143">
                  <c:v>9.403935185185186E-2</c:v>
                </c:pt>
                <c:pt idx="8144">
                  <c:v>9.4050925925925941E-2</c:v>
                </c:pt>
                <c:pt idx="8145">
                  <c:v>9.4062499999999993E-2</c:v>
                </c:pt>
                <c:pt idx="8146">
                  <c:v>9.4074074074074074E-2</c:v>
                </c:pt>
                <c:pt idx="8147">
                  <c:v>9.408564814814814E-2</c:v>
                </c:pt>
                <c:pt idx="8148">
                  <c:v>9.4097222222222221E-2</c:v>
                </c:pt>
                <c:pt idx="8149">
                  <c:v>9.4108796296296301E-2</c:v>
                </c:pt>
                <c:pt idx="8150">
                  <c:v>9.4120370370370368E-2</c:v>
                </c:pt>
                <c:pt idx="8151">
                  <c:v>9.4131944444444449E-2</c:v>
                </c:pt>
                <c:pt idx="8152">
                  <c:v>9.4143518518518529E-2</c:v>
                </c:pt>
                <c:pt idx="8153">
                  <c:v>9.4155092592592596E-2</c:v>
                </c:pt>
                <c:pt idx="8154">
                  <c:v>9.4166666666666662E-2</c:v>
                </c:pt>
                <c:pt idx="8155">
                  <c:v>9.4178240740740729E-2</c:v>
                </c:pt>
                <c:pt idx="8156">
                  <c:v>9.418981481481481E-2</c:v>
                </c:pt>
                <c:pt idx="8157">
                  <c:v>9.420138888888889E-2</c:v>
                </c:pt>
                <c:pt idx="8158">
                  <c:v>9.4212962962962957E-2</c:v>
                </c:pt>
                <c:pt idx="8159">
                  <c:v>9.4224537037037037E-2</c:v>
                </c:pt>
                <c:pt idx="8160">
                  <c:v>9.4236111111111118E-2</c:v>
                </c:pt>
                <c:pt idx="8161">
                  <c:v>9.4247685185185184E-2</c:v>
                </c:pt>
                <c:pt idx="8162">
                  <c:v>9.4259259259259265E-2</c:v>
                </c:pt>
                <c:pt idx="8163">
                  <c:v>9.4270833333333345E-2</c:v>
                </c:pt>
                <c:pt idx="8164">
                  <c:v>9.4282407407407412E-2</c:v>
                </c:pt>
                <c:pt idx="8165">
                  <c:v>9.4293981481481479E-2</c:v>
                </c:pt>
                <c:pt idx="8166">
                  <c:v>9.4305555555555545E-2</c:v>
                </c:pt>
                <c:pt idx="8167">
                  <c:v>9.4317129629629626E-2</c:v>
                </c:pt>
                <c:pt idx="8168">
                  <c:v>9.4328703703703706E-2</c:v>
                </c:pt>
                <c:pt idx="8169">
                  <c:v>9.4340277777777773E-2</c:v>
                </c:pt>
                <c:pt idx="8170">
                  <c:v>9.4351851851851853E-2</c:v>
                </c:pt>
                <c:pt idx="8171">
                  <c:v>9.4363425925925934E-2</c:v>
                </c:pt>
                <c:pt idx="8172">
                  <c:v>9.4375000000000001E-2</c:v>
                </c:pt>
                <c:pt idx="8173">
                  <c:v>9.4386574074074081E-2</c:v>
                </c:pt>
                <c:pt idx="8174">
                  <c:v>9.4398148148148134E-2</c:v>
                </c:pt>
                <c:pt idx="8175">
                  <c:v>9.4409722222222214E-2</c:v>
                </c:pt>
                <c:pt idx="8176">
                  <c:v>9.4421296296296295E-2</c:v>
                </c:pt>
                <c:pt idx="8177">
                  <c:v>9.4432870370370361E-2</c:v>
                </c:pt>
                <c:pt idx="8178">
                  <c:v>9.4444444444444442E-2</c:v>
                </c:pt>
                <c:pt idx="8179">
                  <c:v>9.4456018518518522E-2</c:v>
                </c:pt>
                <c:pt idx="8180">
                  <c:v>9.4467592592592589E-2</c:v>
                </c:pt>
                <c:pt idx="8181">
                  <c:v>9.447916666666667E-2</c:v>
                </c:pt>
                <c:pt idx="8182">
                  <c:v>9.449074074074075E-2</c:v>
                </c:pt>
                <c:pt idx="8183">
                  <c:v>9.4502314814814817E-2</c:v>
                </c:pt>
                <c:pt idx="8184">
                  <c:v>9.4513888888888897E-2</c:v>
                </c:pt>
                <c:pt idx="8185">
                  <c:v>9.4525462962962978E-2</c:v>
                </c:pt>
                <c:pt idx="8186">
                  <c:v>9.4537037037037031E-2</c:v>
                </c:pt>
                <c:pt idx="8187">
                  <c:v>9.4548611111111111E-2</c:v>
                </c:pt>
                <c:pt idx="8188">
                  <c:v>9.4560185185185178E-2</c:v>
                </c:pt>
                <c:pt idx="8189">
                  <c:v>9.4571759259259258E-2</c:v>
                </c:pt>
                <c:pt idx="8190">
                  <c:v>9.4583333333333339E-2</c:v>
                </c:pt>
                <c:pt idx="8191">
                  <c:v>9.4594907407407405E-2</c:v>
                </c:pt>
                <c:pt idx="8192">
                  <c:v>9.4606481481481486E-2</c:v>
                </c:pt>
                <c:pt idx="8193">
                  <c:v>9.4618055555555566E-2</c:v>
                </c:pt>
                <c:pt idx="8194">
                  <c:v>9.4629629629629619E-2</c:v>
                </c:pt>
                <c:pt idx="8195">
                  <c:v>9.46412037037037E-2</c:v>
                </c:pt>
                <c:pt idx="8196">
                  <c:v>9.4652777777777766E-2</c:v>
                </c:pt>
                <c:pt idx="8197">
                  <c:v>9.4664351851851847E-2</c:v>
                </c:pt>
                <c:pt idx="8198">
                  <c:v>9.4675925925925927E-2</c:v>
                </c:pt>
                <c:pt idx="8199">
                  <c:v>9.4687499999999994E-2</c:v>
                </c:pt>
                <c:pt idx="8200">
                  <c:v>9.4699074074074074E-2</c:v>
                </c:pt>
                <c:pt idx="8201">
                  <c:v>9.4710648148148155E-2</c:v>
                </c:pt>
                <c:pt idx="8202">
                  <c:v>9.4722222222222222E-2</c:v>
                </c:pt>
                <c:pt idx="8203">
                  <c:v>9.4733796296296302E-2</c:v>
                </c:pt>
                <c:pt idx="8204">
                  <c:v>9.4745370370370383E-2</c:v>
                </c:pt>
                <c:pt idx="8205">
                  <c:v>9.4756944444444449E-2</c:v>
                </c:pt>
                <c:pt idx="8206">
                  <c:v>9.4768518518518516E-2</c:v>
                </c:pt>
                <c:pt idx="8207">
                  <c:v>9.4780092592592582E-2</c:v>
                </c:pt>
                <c:pt idx="8208">
                  <c:v>9.4791666666666663E-2</c:v>
                </c:pt>
                <c:pt idx="8209">
                  <c:v>9.4803240740740743E-2</c:v>
                </c:pt>
                <c:pt idx="8210">
                  <c:v>9.481481481481481E-2</c:v>
                </c:pt>
                <c:pt idx="8211">
                  <c:v>9.4826388888888891E-2</c:v>
                </c:pt>
                <c:pt idx="8212">
                  <c:v>9.4837962962962971E-2</c:v>
                </c:pt>
                <c:pt idx="8213">
                  <c:v>9.4849537037037038E-2</c:v>
                </c:pt>
                <c:pt idx="8214">
                  <c:v>9.4861111111111118E-2</c:v>
                </c:pt>
                <c:pt idx="8215">
                  <c:v>9.4872685185185171E-2</c:v>
                </c:pt>
                <c:pt idx="8216">
                  <c:v>9.4872685185185171E-2</c:v>
                </c:pt>
                <c:pt idx="8217">
                  <c:v>9.4884259259259252E-2</c:v>
                </c:pt>
                <c:pt idx="8218">
                  <c:v>9.4907407407407399E-2</c:v>
                </c:pt>
                <c:pt idx="8219">
                  <c:v>9.4907407407407399E-2</c:v>
                </c:pt>
                <c:pt idx="8220">
                  <c:v>9.4918981481481479E-2</c:v>
                </c:pt>
                <c:pt idx="8221">
                  <c:v>9.493055555555556E-2</c:v>
                </c:pt>
                <c:pt idx="8222">
                  <c:v>9.4942129629629626E-2</c:v>
                </c:pt>
                <c:pt idx="8223">
                  <c:v>9.4953703703703707E-2</c:v>
                </c:pt>
                <c:pt idx="8224">
                  <c:v>9.4965277777777787E-2</c:v>
                </c:pt>
                <c:pt idx="8225">
                  <c:v>9.4976851851851854E-2</c:v>
                </c:pt>
                <c:pt idx="8226">
                  <c:v>9.4988425925925934E-2</c:v>
                </c:pt>
                <c:pt idx="8227">
                  <c:v>9.5000000000000015E-2</c:v>
                </c:pt>
                <c:pt idx="8228">
                  <c:v>9.5011574074074068E-2</c:v>
                </c:pt>
                <c:pt idx="8229">
                  <c:v>9.5023148148148148E-2</c:v>
                </c:pt>
                <c:pt idx="8230">
                  <c:v>9.5034722222222215E-2</c:v>
                </c:pt>
                <c:pt idx="8231">
                  <c:v>9.5046296296296295E-2</c:v>
                </c:pt>
                <c:pt idx="8232">
                  <c:v>9.5057870370370376E-2</c:v>
                </c:pt>
                <c:pt idx="8233">
                  <c:v>9.5069444444444443E-2</c:v>
                </c:pt>
                <c:pt idx="8234">
                  <c:v>9.5081018518518523E-2</c:v>
                </c:pt>
                <c:pt idx="8235">
                  <c:v>9.5092592592592604E-2</c:v>
                </c:pt>
                <c:pt idx="8236">
                  <c:v>9.5104166666666656E-2</c:v>
                </c:pt>
                <c:pt idx="8237">
                  <c:v>9.5115740740740737E-2</c:v>
                </c:pt>
                <c:pt idx="8238">
                  <c:v>9.5127314814814803E-2</c:v>
                </c:pt>
                <c:pt idx="8239">
                  <c:v>9.5138888888888884E-2</c:v>
                </c:pt>
                <c:pt idx="8240">
                  <c:v>9.5150462962962964E-2</c:v>
                </c:pt>
                <c:pt idx="8241">
                  <c:v>9.5162037037037031E-2</c:v>
                </c:pt>
                <c:pt idx="8242">
                  <c:v>9.5173611111111112E-2</c:v>
                </c:pt>
                <c:pt idx="8243">
                  <c:v>9.5185185185185192E-2</c:v>
                </c:pt>
                <c:pt idx="8244">
                  <c:v>9.5196759259259259E-2</c:v>
                </c:pt>
                <c:pt idx="8245">
                  <c:v>9.5208333333333339E-2</c:v>
                </c:pt>
                <c:pt idx="8246">
                  <c:v>9.521990740740742E-2</c:v>
                </c:pt>
                <c:pt idx="8247">
                  <c:v>9.5231481481481486E-2</c:v>
                </c:pt>
                <c:pt idx="8248">
                  <c:v>9.5243055555555553E-2</c:v>
                </c:pt>
                <c:pt idx="8249">
                  <c:v>9.525462962962962E-2</c:v>
                </c:pt>
                <c:pt idx="8250">
                  <c:v>9.52662037037037E-2</c:v>
                </c:pt>
                <c:pt idx="8251">
                  <c:v>9.5277777777777781E-2</c:v>
                </c:pt>
                <c:pt idx="8252">
                  <c:v>9.5289351851851847E-2</c:v>
                </c:pt>
                <c:pt idx="8253">
                  <c:v>9.5300925925925928E-2</c:v>
                </c:pt>
                <c:pt idx="8254">
                  <c:v>9.5312500000000008E-2</c:v>
                </c:pt>
                <c:pt idx="8255">
                  <c:v>9.5324074074074075E-2</c:v>
                </c:pt>
                <c:pt idx="8256">
                  <c:v>9.5335648148148155E-2</c:v>
                </c:pt>
                <c:pt idx="8257">
                  <c:v>9.5347222222222208E-2</c:v>
                </c:pt>
                <c:pt idx="8258">
                  <c:v>9.5358796296296289E-2</c:v>
                </c:pt>
                <c:pt idx="8259">
                  <c:v>9.5370370370370369E-2</c:v>
                </c:pt>
                <c:pt idx="8260">
                  <c:v>9.5381944444444436E-2</c:v>
                </c:pt>
                <c:pt idx="8261">
                  <c:v>9.5393518518518516E-2</c:v>
                </c:pt>
                <c:pt idx="8262">
                  <c:v>9.5405092592592597E-2</c:v>
                </c:pt>
                <c:pt idx="8263">
                  <c:v>9.5416666666666664E-2</c:v>
                </c:pt>
                <c:pt idx="8264">
                  <c:v>9.5428240740740744E-2</c:v>
                </c:pt>
                <c:pt idx="8265">
                  <c:v>9.5439814814814825E-2</c:v>
                </c:pt>
                <c:pt idx="8266">
                  <c:v>9.5451388888888891E-2</c:v>
                </c:pt>
                <c:pt idx="8267">
                  <c:v>9.5462962962962972E-2</c:v>
                </c:pt>
                <c:pt idx="8268">
                  <c:v>9.5474537037037052E-2</c:v>
                </c:pt>
                <c:pt idx="8269">
                  <c:v>9.5486111111111105E-2</c:v>
                </c:pt>
                <c:pt idx="8270">
                  <c:v>9.5497685185185185E-2</c:v>
                </c:pt>
                <c:pt idx="8271">
                  <c:v>9.5509259259259252E-2</c:v>
                </c:pt>
                <c:pt idx="8272">
                  <c:v>9.5520833333333333E-2</c:v>
                </c:pt>
                <c:pt idx="8273">
                  <c:v>9.5532407407407413E-2</c:v>
                </c:pt>
                <c:pt idx="8274">
                  <c:v>9.554398148148148E-2</c:v>
                </c:pt>
                <c:pt idx="8275">
                  <c:v>9.555555555555556E-2</c:v>
                </c:pt>
                <c:pt idx="8276">
                  <c:v>9.5567129629629641E-2</c:v>
                </c:pt>
                <c:pt idx="8277">
                  <c:v>9.5578703703703694E-2</c:v>
                </c:pt>
                <c:pt idx="8278">
                  <c:v>9.5590277777777774E-2</c:v>
                </c:pt>
                <c:pt idx="8279">
                  <c:v>9.5601851851851841E-2</c:v>
                </c:pt>
                <c:pt idx="8280">
                  <c:v>9.5613425925925921E-2</c:v>
                </c:pt>
                <c:pt idx="8281">
                  <c:v>9.5625000000000002E-2</c:v>
                </c:pt>
                <c:pt idx="8282">
                  <c:v>9.5636574074074068E-2</c:v>
                </c:pt>
                <c:pt idx="8283">
                  <c:v>9.5648148148148149E-2</c:v>
                </c:pt>
                <c:pt idx="8284">
                  <c:v>9.5659722222222229E-2</c:v>
                </c:pt>
                <c:pt idx="8285">
                  <c:v>9.5671296296296296E-2</c:v>
                </c:pt>
                <c:pt idx="8286">
                  <c:v>9.5682870370370376E-2</c:v>
                </c:pt>
                <c:pt idx="8287">
                  <c:v>9.5694444444444457E-2</c:v>
                </c:pt>
                <c:pt idx="8288">
                  <c:v>9.5706018518518524E-2</c:v>
                </c:pt>
                <c:pt idx="8289">
                  <c:v>9.571759259259259E-2</c:v>
                </c:pt>
                <c:pt idx="8290">
                  <c:v>9.5729166666666657E-2</c:v>
                </c:pt>
                <c:pt idx="8291">
                  <c:v>9.5740740740740737E-2</c:v>
                </c:pt>
                <c:pt idx="8292">
                  <c:v>9.5752314814814818E-2</c:v>
                </c:pt>
                <c:pt idx="8293">
                  <c:v>9.5763888888888885E-2</c:v>
                </c:pt>
                <c:pt idx="8294">
                  <c:v>9.5775462962962965E-2</c:v>
                </c:pt>
                <c:pt idx="8295">
                  <c:v>9.5787037037037046E-2</c:v>
                </c:pt>
                <c:pt idx="8296">
                  <c:v>9.5798611111111112E-2</c:v>
                </c:pt>
                <c:pt idx="8297">
                  <c:v>9.5810185185185179E-2</c:v>
                </c:pt>
                <c:pt idx="8298">
                  <c:v>9.5821759259259245E-2</c:v>
                </c:pt>
                <c:pt idx="8299">
                  <c:v>9.5833333333333326E-2</c:v>
                </c:pt>
                <c:pt idx="8300">
                  <c:v>9.5844907407407406E-2</c:v>
                </c:pt>
                <c:pt idx="8301">
                  <c:v>9.5856481481481473E-2</c:v>
                </c:pt>
                <c:pt idx="8302">
                  <c:v>9.5868055555555554E-2</c:v>
                </c:pt>
                <c:pt idx="8303">
                  <c:v>9.5879629629629634E-2</c:v>
                </c:pt>
                <c:pt idx="8304">
                  <c:v>9.5891203703703701E-2</c:v>
                </c:pt>
                <c:pt idx="8305">
                  <c:v>9.5902777777777781E-2</c:v>
                </c:pt>
                <c:pt idx="8306">
                  <c:v>9.5914351851851862E-2</c:v>
                </c:pt>
                <c:pt idx="8307">
                  <c:v>9.5925925925925928E-2</c:v>
                </c:pt>
                <c:pt idx="8308">
                  <c:v>9.5937500000000009E-2</c:v>
                </c:pt>
                <c:pt idx="8309">
                  <c:v>9.5949074074074089E-2</c:v>
                </c:pt>
                <c:pt idx="8310">
                  <c:v>9.5960648148148142E-2</c:v>
                </c:pt>
                <c:pt idx="8311">
                  <c:v>9.5972222222222223E-2</c:v>
                </c:pt>
                <c:pt idx="8312">
                  <c:v>9.5983796296296289E-2</c:v>
                </c:pt>
                <c:pt idx="8313">
                  <c:v>9.599537037037037E-2</c:v>
                </c:pt>
                <c:pt idx="8314">
                  <c:v>9.600694444444445E-2</c:v>
                </c:pt>
                <c:pt idx="8315">
                  <c:v>9.6018518518518517E-2</c:v>
                </c:pt>
                <c:pt idx="8316">
                  <c:v>9.6030092592592597E-2</c:v>
                </c:pt>
                <c:pt idx="8317">
                  <c:v>9.6041666666666678E-2</c:v>
                </c:pt>
                <c:pt idx="8318">
                  <c:v>9.6053240740740731E-2</c:v>
                </c:pt>
                <c:pt idx="8319">
                  <c:v>9.6064814814814811E-2</c:v>
                </c:pt>
                <c:pt idx="8320">
                  <c:v>9.6076388888888878E-2</c:v>
                </c:pt>
                <c:pt idx="8321">
                  <c:v>9.6087962962962958E-2</c:v>
                </c:pt>
                <c:pt idx="8322">
                  <c:v>9.6099537037037039E-2</c:v>
                </c:pt>
                <c:pt idx="8323">
                  <c:v>9.6111111111111105E-2</c:v>
                </c:pt>
                <c:pt idx="8324">
                  <c:v>9.6122685185185186E-2</c:v>
                </c:pt>
                <c:pt idx="8325">
                  <c:v>9.6134259259259267E-2</c:v>
                </c:pt>
                <c:pt idx="8326">
                  <c:v>9.6145833333333333E-2</c:v>
                </c:pt>
                <c:pt idx="8327">
                  <c:v>9.6157407407407414E-2</c:v>
                </c:pt>
                <c:pt idx="8328">
                  <c:v>9.6168981481481494E-2</c:v>
                </c:pt>
                <c:pt idx="8329">
                  <c:v>9.6180555555555561E-2</c:v>
                </c:pt>
                <c:pt idx="8330">
                  <c:v>9.6192129629629627E-2</c:v>
                </c:pt>
                <c:pt idx="8331">
                  <c:v>9.6203703703703694E-2</c:v>
                </c:pt>
                <c:pt idx="8332">
                  <c:v>9.6215277777777775E-2</c:v>
                </c:pt>
                <c:pt idx="8333">
                  <c:v>9.6226851851851855E-2</c:v>
                </c:pt>
                <c:pt idx="8334">
                  <c:v>9.6238425925925922E-2</c:v>
                </c:pt>
                <c:pt idx="8335">
                  <c:v>9.6250000000000002E-2</c:v>
                </c:pt>
                <c:pt idx="8336">
                  <c:v>9.6261574074074083E-2</c:v>
                </c:pt>
                <c:pt idx="8337">
                  <c:v>9.6273148148148149E-2</c:v>
                </c:pt>
                <c:pt idx="8338">
                  <c:v>9.6284722222222216E-2</c:v>
                </c:pt>
                <c:pt idx="8339">
                  <c:v>9.6296296296296283E-2</c:v>
                </c:pt>
                <c:pt idx="8340">
                  <c:v>9.6307870370370363E-2</c:v>
                </c:pt>
                <c:pt idx="8341">
                  <c:v>9.6319444444444444E-2</c:v>
                </c:pt>
                <c:pt idx="8342">
                  <c:v>9.633101851851851E-2</c:v>
                </c:pt>
                <c:pt idx="8343">
                  <c:v>9.6342592592592591E-2</c:v>
                </c:pt>
                <c:pt idx="8344">
                  <c:v>9.6354166666666671E-2</c:v>
                </c:pt>
                <c:pt idx="8345">
                  <c:v>9.6365740740740738E-2</c:v>
                </c:pt>
                <c:pt idx="8346">
                  <c:v>9.6377314814814818E-2</c:v>
                </c:pt>
                <c:pt idx="8347">
                  <c:v>9.6388888888888899E-2</c:v>
                </c:pt>
                <c:pt idx="8348">
                  <c:v>9.6400462962962966E-2</c:v>
                </c:pt>
                <c:pt idx="8349">
                  <c:v>9.6412037037037046E-2</c:v>
                </c:pt>
                <c:pt idx="8350">
                  <c:v>9.6423611111111127E-2</c:v>
                </c:pt>
                <c:pt idx="8351">
                  <c:v>9.6435185185185179E-2</c:v>
                </c:pt>
                <c:pt idx="8352">
                  <c:v>9.644675925925926E-2</c:v>
                </c:pt>
                <c:pt idx="8353">
                  <c:v>9.6458333333333326E-2</c:v>
                </c:pt>
                <c:pt idx="8354">
                  <c:v>9.6469907407407407E-2</c:v>
                </c:pt>
                <c:pt idx="8355">
                  <c:v>9.6481481481481488E-2</c:v>
                </c:pt>
                <c:pt idx="8356">
                  <c:v>9.6493055555555554E-2</c:v>
                </c:pt>
                <c:pt idx="8357">
                  <c:v>9.6504629629629635E-2</c:v>
                </c:pt>
                <c:pt idx="8358">
                  <c:v>9.6516203703703715E-2</c:v>
                </c:pt>
                <c:pt idx="8359">
                  <c:v>9.6527777777777768E-2</c:v>
                </c:pt>
                <c:pt idx="8360">
                  <c:v>9.6539351851851848E-2</c:v>
                </c:pt>
                <c:pt idx="8361">
                  <c:v>9.6550925925925915E-2</c:v>
                </c:pt>
                <c:pt idx="8362">
                  <c:v>9.6562499999999996E-2</c:v>
                </c:pt>
                <c:pt idx="8363">
                  <c:v>9.6574074074074076E-2</c:v>
                </c:pt>
                <c:pt idx="8364">
                  <c:v>9.6585648148148143E-2</c:v>
                </c:pt>
                <c:pt idx="8365">
                  <c:v>9.6597222222222223E-2</c:v>
                </c:pt>
                <c:pt idx="8366">
                  <c:v>9.6608796296296304E-2</c:v>
                </c:pt>
                <c:pt idx="8367">
                  <c:v>9.662037037037037E-2</c:v>
                </c:pt>
                <c:pt idx="8368">
                  <c:v>9.6631944444444451E-2</c:v>
                </c:pt>
                <c:pt idx="8369">
                  <c:v>9.6643518518518531E-2</c:v>
                </c:pt>
                <c:pt idx="8370">
                  <c:v>9.6655092592592598E-2</c:v>
                </c:pt>
                <c:pt idx="8371">
                  <c:v>9.6666666666666665E-2</c:v>
                </c:pt>
                <c:pt idx="8372">
                  <c:v>9.6678240740740731E-2</c:v>
                </c:pt>
                <c:pt idx="8373">
                  <c:v>9.6689814814814812E-2</c:v>
                </c:pt>
                <c:pt idx="8374">
                  <c:v>9.6701388888888892E-2</c:v>
                </c:pt>
                <c:pt idx="8375">
                  <c:v>9.6712962962962959E-2</c:v>
                </c:pt>
                <c:pt idx="8376">
                  <c:v>9.6724537037037039E-2</c:v>
                </c:pt>
                <c:pt idx="8377">
                  <c:v>9.673611111111112E-2</c:v>
                </c:pt>
                <c:pt idx="8378">
                  <c:v>9.6747685185185187E-2</c:v>
                </c:pt>
                <c:pt idx="8379">
                  <c:v>9.6759259259259253E-2</c:v>
                </c:pt>
                <c:pt idx="8380">
                  <c:v>9.677083333333332E-2</c:v>
                </c:pt>
                <c:pt idx="8381">
                  <c:v>9.67824074074074E-2</c:v>
                </c:pt>
                <c:pt idx="8382">
                  <c:v>9.6793981481481481E-2</c:v>
                </c:pt>
                <c:pt idx="8383">
                  <c:v>9.6805555555555547E-2</c:v>
                </c:pt>
                <c:pt idx="8384">
                  <c:v>9.6817129629629628E-2</c:v>
                </c:pt>
                <c:pt idx="8385">
                  <c:v>9.6828703703703708E-2</c:v>
                </c:pt>
                <c:pt idx="8386">
                  <c:v>9.6840277777777775E-2</c:v>
                </c:pt>
                <c:pt idx="8387">
                  <c:v>9.6851851851851856E-2</c:v>
                </c:pt>
                <c:pt idx="8388">
                  <c:v>9.6863425925925936E-2</c:v>
                </c:pt>
                <c:pt idx="8389">
                  <c:v>9.6875000000000003E-2</c:v>
                </c:pt>
                <c:pt idx="8390">
                  <c:v>9.6886574074074083E-2</c:v>
                </c:pt>
                <c:pt idx="8391">
                  <c:v>9.6898148148148164E-2</c:v>
                </c:pt>
                <c:pt idx="8392">
                  <c:v>9.6909722222222217E-2</c:v>
                </c:pt>
                <c:pt idx="8393">
                  <c:v>9.6921296296296297E-2</c:v>
                </c:pt>
                <c:pt idx="8394">
                  <c:v>9.6932870370370364E-2</c:v>
                </c:pt>
                <c:pt idx="8395">
                  <c:v>9.6944444444444444E-2</c:v>
                </c:pt>
                <c:pt idx="8396">
                  <c:v>9.6956018518518525E-2</c:v>
                </c:pt>
                <c:pt idx="8397">
                  <c:v>9.6967592592592591E-2</c:v>
                </c:pt>
                <c:pt idx="8398">
                  <c:v>9.6979166666666672E-2</c:v>
                </c:pt>
                <c:pt idx="8399">
                  <c:v>9.6990740740740752E-2</c:v>
                </c:pt>
                <c:pt idx="8400">
                  <c:v>9.7002314814814805E-2</c:v>
                </c:pt>
                <c:pt idx="8401">
                  <c:v>9.7013888888888886E-2</c:v>
                </c:pt>
                <c:pt idx="8402">
                  <c:v>9.7025462962962952E-2</c:v>
                </c:pt>
                <c:pt idx="8403">
                  <c:v>9.7037037037037033E-2</c:v>
                </c:pt>
                <c:pt idx="8404">
                  <c:v>9.7048611111111113E-2</c:v>
                </c:pt>
                <c:pt idx="8405">
                  <c:v>9.706018518518518E-2</c:v>
                </c:pt>
                <c:pt idx="8406">
                  <c:v>9.707175925925926E-2</c:v>
                </c:pt>
                <c:pt idx="8407">
                  <c:v>9.7083333333333341E-2</c:v>
                </c:pt>
                <c:pt idx="8408">
                  <c:v>9.7094907407407408E-2</c:v>
                </c:pt>
                <c:pt idx="8409">
                  <c:v>9.7106481481481488E-2</c:v>
                </c:pt>
                <c:pt idx="8410">
                  <c:v>9.7118055555555569E-2</c:v>
                </c:pt>
                <c:pt idx="8411">
                  <c:v>9.7129629629629635E-2</c:v>
                </c:pt>
                <c:pt idx="8412">
                  <c:v>9.7141203703703702E-2</c:v>
                </c:pt>
                <c:pt idx="8413">
                  <c:v>9.7152777777777768E-2</c:v>
                </c:pt>
                <c:pt idx="8414">
                  <c:v>9.7164351851851849E-2</c:v>
                </c:pt>
                <c:pt idx="8415">
                  <c:v>9.7175925925925929E-2</c:v>
                </c:pt>
                <c:pt idx="8416">
                  <c:v>9.7187499999999996E-2</c:v>
                </c:pt>
                <c:pt idx="8417">
                  <c:v>9.7199074074074077E-2</c:v>
                </c:pt>
                <c:pt idx="8418">
                  <c:v>9.7210648148148157E-2</c:v>
                </c:pt>
                <c:pt idx="8419">
                  <c:v>9.7222222222222224E-2</c:v>
                </c:pt>
                <c:pt idx="8420">
                  <c:v>9.723379629629629E-2</c:v>
                </c:pt>
                <c:pt idx="8421">
                  <c:v>9.7245370370370357E-2</c:v>
                </c:pt>
                <c:pt idx="8422">
                  <c:v>9.7256944444444438E-2</c:v>
                </c:pt>
                <c:pt idx="8423">
                  <c:v>9.7268518518518518E-2</c:v>
                </c:pt>
                <c:pt idx="8424">
                  <c:v>9.7280092592592585E-2</c:v>
                </c:pt>
                <c:pt idx="8425">
                  <c:v>9.7291666666666665E-2</c:v>
                </c:pt>
                <c:pt idx="8426">
                  <c:v>9.7303240740740746E-2</c:v>
                </c:pt>
                <c:pt idx="8427">
                  <c:v>9.7314814814814812E-2</c:v>
                </c:pt>
                <c:pt idx="8428">
                  <c:v>9.7326388888888893E-2</c:v>
                </c:pt>
                <c:pt idx="8429">
                  <c:v>9.7337962962962973E-2</c:v>
                </c:pt>
                <c:pt idx="8430">
                  <c:v>9.734953703703704E-2</c:v>
                </c:pt>
                <c:pt idx="8431">
                  <c:v>9.736111111111112E-2</c:v>
                </c:pt>
                <c:pt idx="8432">
                  <c:v>9.7372685185185173E-2</c:v>
                </c:pt>
                <c:pt idx="8433">
                  <c:v>9.7384259259259254E-2</c:v>
                </c:pt>
                <c:pt idx="8434">
                  <c:v>9.7395833333333334E-2</c:v>
                </c:pt>
                <c:pt idx="8435">
                  <c:v>9.7407407407407401E-2</c:v>
                </c:pt>
                <c:pt idx="8436">
                  <c:v>9.7418981481481481E-2</c:v>
                </c:pt>
                <c:pt idx="8437">
                  <c:v>9.7430555555555562E-2</c:v>
                </c:pt>
                <c:pt idx="8438">
                  <c:v>9.7442129629629629E-2</c:v>
                </c:pt>
                <c:pt idx="8439">
                  <c:v>9.7453703703703709E-2</c:v>
                </c:pt>
                <c:pt idx="8440">
                  <c:v>9.746527777777779E-2</c:v>
                </c:pt>
                <c:pt idx="8441">
                  <c:v>9.7476851851851842E-2</c:v>
                </c:pt>
                <c:pt idx="8442">
                  <c:v>9.7488425925925923E-2</c:v>
                </c:pt>
                <c:pt idx="8443">
                  <c:v>9.7499999999999989E-2</c:v>
                </c:pt>
                <c:pt idx="8444">
                  <c:v>9.751157407407407E-2</c:v>
                </c:pt>
                <c:pt idx="8445">
                  <c:v>9.752314814814815E-2</c:v>
                </c:pt>
                <c:pt idx="8446">
                  <c:v>9.7534722222222217E-2</c:v>
                </c:pt>
                <c:pt idx="8447">
                  <c:v>9.7546296296296298E-2</c:v>
                </c:pt>
                <c:pt idx="8448">
                  <c:v>9.7557870370370378E-2</c:v>
                </c:pt>
                <c:pt idx="8449">
                  <c:v>9.7569444444444445E-2</c:v>
                </c:pt>
                <c:pt idx="8450">
                  <c:v>9.7581018518518525E-2</c:v>
                </c:pt>
                <c:pt idx="8451">
                  <c:v>9.7592592592592606E-2</c:v>
                </c:pt>
                <c:pt idx="8452">
                  <c:v>9.7604166666666672E-2</c:v>
                </c:pt>
                <c:pt idx="8453">
                  <c:v>9.7615740740740739E-2</c:v>
                </c:pt>
                <c:pt idx="8454">
                  <c:v>9.7627314814814806E-2</c:v>
                </c:pt>
                <c:pt idx="8455">
                  <c:v>9.7638888888888886E-2</c:v>
                </c:pt>
                <c:pt idx="8456">
                  <c:v>9.7650462962962967E-2</c:v>
                </c:pt>
                <c:pt idx="8457">
                  <c:v>9.7662037037037033E-2</c:v>
                </c:pt>
                <c:pt idx="8458">
                  <c:v>9.7673611111111114E-2</c:v>
                </c:pt>
                <c:pt idx="8459">
                  <c:v>9.7685185185185194E-2</c:v>
                </c:pt>
                <c:pt idx="8460">
                  <c:v>9.7696759259259261E-2</c:v>
                </c:pt>
                <c:pt idx="8461">
                  <c:v>9.7708333333333328E-2</c:v>
                </c:pt>
                <c:pt idx="8462">
                  <c:v>9.7719907407407394E-2</c:v>
                </c:pt>
                <c:pt idx="8463">
                  <c:v>9.7731481481481475E-2</c:v>
                </c:pt>
                <c:pt idx="8464">
                  <c:v>9.7743055555555555E-2</c:v>
                </c:pt>
                <c:pt idx="8465">
                  <c:v>9.7754629629629622E-2</c:v>
                </c:pt>
                <c:pt idx="8466">
                  <c:v>9.7766203703703702E-2</c:v>
                </c:pt>
                <c:pt idx="8467">
                  <c:v>9.7777777777777783E-2</c:v>
                </c:pt>
                <c:pt idx="8468">
                  <c:v>9.778935185185185E-2</c:v>
                </c:pt>
                <c:pt idx="8469">
                  <c:v>9.780092592592593E-2</c:v>
                </c:pt>
                <c:pt idx="8470">
                  <c:v>9.7812500000000011E-2</c:v>
                </c:pt>
                <c:pt idx="8471">
                  <c:v>9.7824074074074077E-2</c:v>
                </c:pt>
                <c:pt idx="8472">
                  <c:v>9.7835648148148158E-2</c:v>
                </c:pt>
                <c:pt idx="8473">
                  <c:v>9.784722222222221E-2</c:v>
                </c:pt>
                <c:pt idx="8474">
                  <c:v>9.7858796296296291E-2</c:v>
                </c:pt>
                <c:pt idx="8475">
                  <c:v>9.7870370370370371E-2</c:v>
                </c:pt>
                <c:pt idx="8476">
                  <c:v>9.7881944444444438E-2</c:v>
                </c:pt>
                <c:pt idx="8477">
                  <c:v>9.7893518518518519E-2</c:v>
                </c:pt>
                <c:pt idx="8478">
                  <c:v>9.7905092592592599E-2</c:v>
                </c:pt>
                <c:pt idx="8479">
                  <c:v>9.7916666666666666E-2</c:v>
                </c:pt>
                <c:pt idx="8480">
                  <c:v>9.7928240740740746E-2</c:v>
                </c:pt>
                <c:pt idx="8481">
                  <c:v>9.7939814814814827E-2</c:v>
                </c:pt>
                <c:pt idx="8482">
                  <c:v>9.795138888888888E-2</c:v>
                </c:pt>
                <c:pt idx="8483">
                  <c:v>9.796296296296296E-2</c:v>
                </c:pt>
                <c:pt idx="8484">
                  <c:v>9.7974537037037027E-2</c:v>
                </c:pt>
                <c:pt idx="8485">
                  <c:v>9.7986111111111107E-2</c:v>
                </c:pt>
                <c:pt idx="8486">
                  <c:v>9.7997685185185188E-2</c:v>
                </c:pt>
                <c:pt idx="8487">
                  <c:v>9.8009259259259254E-2</c:v>
                </c:pt>
                <c:pt idx="8488">
                  <c:v>9.8020833333333335E-2</c:v>
                </c:pt>
                <c:pt idx="8489">
                  <c:v>9.8032407407407415E-2</c:v>
                </c:pt>
                <c:pt idx="8490">
                  <c:v>9.8043981481481482E-2</c:v>
                </c:pt>
                <c:pt idx="8491">
                  <c:v>9.8055555555555562E-2</c:v>
                </c:pt>
                <c:pt idx="8492">
                  <c:v>9.8067129629629643E-2</c:v>
                </c:pt>
                <c:pt idx="8493">
                  <c:v>9.807870370370371E-2</c:v>
                </c:pt>
                <c:pt idx="8494">
                  <c:v>9.8090277777777776E-2</c:v>
                </c:pt>
                <c:pt idx="8495">
                  <c:v>9.8101851851851843E-2</c:v>
                </c:pt>
                <c:pt idx="8496">
                  <c:v>9.8113425925925923E-2</c:v>
                </c:pt>
                <c:pt idx="8497">
                  <c:v>9.8125000000000004E-2</c:v>
                </c:pt>
                <c:pt idx="8498">
                  <c:v>9.8136574074074071E-2</c:v>
                </c:pt>
                <c:pt idx="8499">
                  <c:v>9.8148148148148151E-2</c:v>
                </c:pt>
                <c:pt idx="8500">
                  <c:v>9.8159722222222232E-2</c:v>
                </c:pt>
                <c:pt idx="8501">
                  <c:v>9.8171296296296298E-2</c:v>
                </c:pt>
                <c:pt idx="8502">
                  <c:v>9.8182870370370365E-2</c:v>
                </c:pt>
                <c:pt idx="8503">
                  <c:v>9.8194444444444431E-2</c:v>
                </c:pt>
                <c:pt idx="8504">
                  <c:v>9.8206018518518512E-2</c:v>
                </c:pt>
                <c:pt idx="8505">
                  <c:v>9.8217592592592592E-2</c:v>
                </c:pt>
                <c:pt idx="8506">
                  <c:v>9.8229166666666659E-2</c:v>
                </c:pt>
                <c:pt idx="8507">
                  <c:v>9.824074074074074E-2</c:v>
                </c:pt>
                <c:pt idx="8508">
                  <c:v>9.825231481481482E-2</c:v>
                </c:pt>
                <c:pt idx="8509">
                  <c:v>9.8263888888888887E-2</c:v>
                </c:pt>
                <c:pt idx="8510">
                  <c:v>9.8275462962962967E-2</c:v>
                </c:pt>
                <c:pt idx="8511">
                  <c:v>9.8287037037037048E-2</c:v>
                </c:pt>
                <c:pt idx="8512">
                  <c:v>9.8298611111111114E-2</c:v>
                </c:pt>
                <c:pt idx="8513">
                  <c:v>9.8310185185185195E-2</c:v>
                </c:pt>
                <c:pt idx="8514">
                  <c:v>9.8321759259259248E-2</c:v>
                </c:pt>
                <c:pt idx="8515">
                  <c:v>9.8333333333333328E-2</c:v>
                </c:pt>
                <c:pt idx="8516">
                  <c:v>9.8344907407407409E-2</c:v>
                </c:pt>
                <c:pt idx="8517">
                  <c:v>9.8356481481481475E-2</c:v>
                </c:pt>
                <c:pt idx="8518">
                  <c:v>9.8368055555555556E-2</c:v>
                </c:pt>
                <c:pt idx="8519">
                  <c:v>9.8379629629629636E-2</c:v>
                </c:pt>
                <c:pt idx="8520">
                  <c:v>9.8391203703703703E-2</c:v>
                </c:pt>
                <c:pt idx="8521">
                  <c:v>9.8402777777777783E-2</c:v>
                </c:pt>
                <c:pt idx="8522">
                  <c:v>9.8414351851851836E-2</c:v>
                </c:pt>
                <c:pt idx="8523">
                  <c:v>9.8425925925925917E-2</c:v>
                </c:pt>
                <c:pt idx="8524">
                  <c:v>9.8437499999999997E-2</c:v>
                </c:pt>
                <c:pt idx="8525">
                  <c:v>9.8449074074074064E-2</c:v>
                </c:pt>
                <c:pt idx="8526">
                  <c:v>9.8460648148148144E-2</c:v>
                </c:pt>
                <c:pt idx="8527">
                  <c:v>9.8472222222222225E-2</c:v>
                </c:pt>
                <c:pt idx="8528">
                  <c:v>9.8483796296296292E-2</c:v>
                </c:pt>
                <c:pt idx="8529">
                  <c:v>9.8495370370370372E-2</c:v>
                </c:pt>
                <c:pt idx="8530">
                  <c:v>9.8506944444444453E-2</c:v>
                </c:pt>
                <c:pt idx="8531">
                  <c:v>9.8518518518518519E-2</c:v>
                </c:pt>
                <c:pt idx="8532">
                  <c:v>9.85300925925926E-2</c:v>
                </c:pt>
                <c:pt idx="8533">
                  <c:v>9.854166666666668E-2</c:v>
                </c:pt>
                <c:pt idx="8534">
                  <c:v>9.8553240740740747E-2</c:v>
                </c:pt>
                <c:pt idx="8535">
                  <c:v>9.8564814814814813E-2</c:v>
                </c:pt>
                <c:pt idx="8536">
                  <c:v>9.857638888888888E-2</c:v>
                </c:pt>
                <c:pt idx="8537">
                  <c:v>9.8587962962962961E-2</c:v>
                </c:pt>
                <c:pt idx="8538">
                  <c:v>9.8599537037037041E-2</c:v>
                </c:pt>
                <c:pt idx="8539">
                  <c:v>9.8611111111111108E-2</c:v>
                </c:pt>
                <c:pt idx="8540">
                  <c:v>9.8622685185185188E-2</c:v>
                </c:pt>
                <c:pt idx="8541">
                  <c:v>9.8634259259259269E-2</c:v>
                </c:pt>
                <c:pt idx="8542">
                  <c:v>9.8645833333333335E-2</c:v>
                </c:pt>
                <c:pt idx="8543">
                  <c:v>9.8657407407407402E-2</c:v>
                </c:pt>
                <c:pt idx="8544">
                  <c:v>9.8668981481481469E-2</c:v>
                </c:pt>
                <c:pt idx="8545">
                  <c:v>9.8680555555555549E-2</c:v>
                </c:pt>
                <c:pt idx="8546">
                  <c:v>9.869212962962963E-2</c:v>
                </c:pt>
                <c:pt idx="8547">
                  <c:v>9.8703703703703696E-2</c:v>
                </c:pt>
                <c:pt idx="8548">
                  <c:v>9.8715277777777777E-2</c:v>
                </c:pt>
                <c:pt idx="8549">
                  <c:v>9.8726851851851857E-2</c:v>
                </c:pt>
                <c:pt idx="8550">
                  <c:v>9.8738425925925924E-2</c:v>
                </c:pt>
                <c:pt idx="8551">
                  <c:v>9.8750000000000004E-2</c:v>
                </c:pt>
                <c:pt idx="8552">
                  <c:v>9.8761574074074085E-2</c:v>
                </c:pt>
                <c:pt idx="8553">
                  <c:v>9.8773148148148152E-2</c:v>
                </c:pt>
                <c:pt idx="8554">
                  <c:v>9.8784722222222232E-2</c:v>
                </c:pt>
                <c:pt idx="8555">
                  <c:v>9.8796296296296285E-2</c:v>
                </c:pt>
                <c:pt idx="8556">
                  <c:v>9.8807870370370365E-2</c:v>
                </c:pt>
                <c:pt idx="8557">
                  <c:v>9.8819444444444446E-2</c:v>
                </c:pt>
                <c:pt idx="8558">
                  <c:v>9.8831018518518512E-2</c:v>
                </c:pt>
                <c:pt idx="8559">
                  <c:v>9.8842592592592593E-2</c:v>
                </c:pt>
                <c:pt idx="8560">
                  <c:v>9.8854166666666674E-2</c:v>
                </c:pt>
                <c:pt idx="8561">
                  <c:v>9.886574074074074E-2</c:v>
                </c:pt>
                <c:pt idx="8562">
                  <c:v>9.8877314814814821E-2</c:v>
                </c:pt>
                <c:pt idx="8563">
                  <c:v>9.8888888888888873E-2</c:v>
                </c:pt>
                <c:pt idx="8564">
                  <c:v>9.8900462962962954E-2</c:v>
                </c:pt>
                <c:pt idx="8565">
                  <c:v>9.8912037037037034E-2</c:v>
                </c:pt>
                <c:pt idx="8566">
                  <c:v>9.8923611111111101E-2</c:v>
                </c:pt>
                <c:pt idx="8567">
                  <c:v>9.8935185185185182E-2</c:v>
                </c:pt>
                <c:pt idx="8568">
                  <c:v>9.8946759259259262E-2</c:v>
                </c:pt>
                <c:pt idx="8569">
                  <c:v>9.8958333333333329E-2</c:v>
                </c:pt>
                <c:pt idx="8570">
                  <c:v>9.8969907407407409E-2</c:v>
                </c:pt>
                <c:pt idx="8571">
                  <c:v>9.898148148148149E-2</c:v>
                </c:pt>
                <c:pt idx="8572">
                  <c:v>9.8993055555555556E-2</c:v>
                </c:pt>
                <c:pt idx="8573">
                  <c:v>9.9004629629629637E-2</c:v>
                </c:pt>
                <c:pt idx="8574">
                  <c:v>9.9016203703703717E-2</c:v>
                </c:pt>
                <c:pt idx="8575">
                  <c:v>9.9027777777777784E-2</c:v>
                </c:pt>
                <c:pt idx="8576">
                  <c:v>9.9039351851851851E-2</c:v>
                </c:pt>
                <c:pt idx="8577">
                  <c:v>9.9050925925925917E-2</c:v>
                </c:pt>
                <c:pt idx="8578">
                  <c:v>9.9062499999999998E-2</c:v>
                </c:pt>
                <c:pt idx="8579">
                  <c:v>9.9074074074074078E-2</c:v>
                </c:pt>
                <c:pt idx="8580">
                  <c:v>9.9085648148148145E-2</c:v>
                </c:pt>
                <c:pt idx="8581">
                  <c:v>9.9097222222222225E-2</c:v>
                </c:pt>
                <c:pt idx="8582">
                  <c:v>9.9108796296296306E-2</c:v>
                </c:pt>
                <c:pt idx="8583">
                  <c:v>9.9120370370370373E-2</c:v>
                </c:pt>
                <c:pt idx="8584">
                  <c:v>9.9120370370370373E-2</c:v>
                </c:pt>
                <c:pt idx="8585">
                  <c:v>9.9131944444444439E-2</c:v>
                </c:pt>
                <c:pt idx="8586">
                  <c:v>9.9143518518518506E-2</c:v>
                </c:pt>
                <c:pt idx="8587">
                  <c:v>9.9155092592592586E-2</c:v>
                </c:pt>
                <c:pt idx="8588">
                  <c:v>9.9166666666666667E-2</c:v>
                </c:pt>
                <c:pt idx="8589">
                  <c:v>9.9178240740740733E-2</c:v>
                </c:pt>
                <c:pt idx="8590">
                  <c:v>9.9189814814814814E-2</c:v>
                </c:pt>
                <c:pt idx="8591">
                  <c:v>9.9201388888888895E-2</c:v>
                </c:pt>
                <c:pt idx="8592">
                  <c:v>9.9212962962962961E-2</c:v>
                </c:pt>
                <c:pt idx="8593">
                  <c:v>9.9224537037037042E-2</c:v>
                </c:pt>
                <c:pt idx="8594">
                  <c:v>9.9236111111111122E-2</c:v>
                </c:pt>
                <c:pt idx="8595">
                  <c:v>9.9247685185185189E-2</c:v>
                </c:pt>
                <c:pt idx="8596">
                  <c:v>9.9259259259259269E-2</c:v>
                </c:pt>
                <c:pt idx="8597">
                  <c:v>9.9270833333333322E-2</c:v>
                </c:pt>
                <c:pt idx="8598">
                  <c:v>9.9282407407407403E-2</c:v>
                </c:pt>
                <c:pt idx="8599">
                  <c:v>9.9293981481481483E-2</c:v>
                </c:pt>
                <c:pt idx="8600">
                  <c:v>9.930555555555555E-2</c:v>
                </c:pt>
                <c:pt idx="8601">
                  <c:v>9.931712962962963E-2</c:v>
                </c:pt>
                <c:pt idx="8602">
                  <c:v>9.9328703703703711E-2</c:v>
                </c:pt>
                <c:pt idx="8603">
                  <c:v>9.9340277777777777E-2</c:v>
                </c:pt>
                <c:pt idx="8604">
                  <c:v>9.9351851851851858E-2</c:v>
                </c:pt>
                <c:pt idx="8605">
                  <c:v>9.9363425925925911E-2</c:v>
                </c:pt>
                <c:pt idx="8606">
                  <c:v>9.9374999999999991E-2</c:v>
                </c:pt>
                <c:pt idx="8607">
                  <c:v>9.9386574074074072E-2</c:v>
                </c:pt>
                <c:pt idx="8608">
                  <c:v>9.9398148148148138E-2</c:v>
                </c:pt>
                <c:pt idx="8609">
                  <c:v>9.9409722222222219E-2</c:v>
                </c:pt>
                <c:pt idx="8610">
                  <c:v>9.9421296296296299E-2</c:v>
                </c:pt>
                <c:pt idx="8611">
                  <c:v>9.9432870370370366E-2</c:v>
                </c:pt>
                <c:pt idx="8612">
                  <c:v>9.9444444444444446E-2</c:v>
                </c:pt>
                <c:pt idx="8613">
                  <c:v>9.9456018518518527E-2</c:v>
                </c:pt>
                <c:pt idx="8614">
                  <c:v>9.9467592592592594E-2</c:v>
                </c:pt>
                <c:pt idx="8615">
                  <c:v>9.9479166666666674E-2</c:v>
                </c:pt>
                <c:pt idx="8616">
                  <c:v>9.9490740740740755E-2</c:v>
                </c:pt>
                <c:pt idx="8617">
                  <c:v>9.9502314814814821E-2</c:v>
                </c:pt>
                <c:pt idx="8618">
                  <c:v>9.9513888888888888E-2</c:v>
                </c:pt>
                <c:pt idx="8619">
                  <c:v>9.9525462962962954E-2</c:v>
                </c:pt>
                <c:pt idx="8620">
                  <c:v>9.9537037037037035E-2</c:v>
                </c:pt>
                <c:pt idx="8621">
                  <c:v>9.9548611111111115E-2</c:v>
                </c:pt>
                <c:pt idx="8622">
                  <c:v>9.9560185185185182E-2</c:v>
                </c:pt>
                <c:pt idx="8623">
                  <c:v>9.9571759259259263E-2</c:v>
                </c:pt>
                <c:pt idx="8624">
                  <c:v>9.9583333333333343E-2</c:v>
                </c:pt>
                <c:pt idx="8625">
                  <c:v>9.959490740740741E-2</c:v>
                </c:pt>
                <c:pt idx="8626">
                  <c:v>9.9606481481481476E-2</c:v>
                </c:pt>
                <c:pt idx="8627">
                  <c:v>9.9618055555555543E-2</c:v>
                </c:pt>
                <c:pt idx="8628">
                  <c:v>9.9629629629629624E-2</c:v>
                </c:pt>
                <c:pt idx="8629">
                  <c:v>9.9641203703703704E-2</c:v>
                </c:pt>
                <c:pt idx="8630">
                  <c:v>9.9652777777777771E-2</c:v>
                </c:pt>
                <c:pt idx="8631">
                  <c:v>9.9664351851851851E-2</c:v>
                </c:pt>
                <c:pt idx="8632">
                  <c:v>9.9675925925925932E-2</c:v>
                </c:pt>
                <c:pt idx="8633">
                  <c:v>9.9687499999999998E-2</c:v>
                </c:pt>
                <c:pt idx="8634">
                  <c:v>9.9699074074074079E-2</c:v>
                </c:pt>
                <c:pt idx="8635">
                  <c:v>9.9710648148148159E-2</c:v>
                </c:pt>
                <c:pt idx="8636">
                  <c:v>9.9722222222222226E-2</c:v>
                </c:pt>
                <c:pt idx="8637">
                  <c:v>9.9733796296296306E-2</c:v>
                </c:pt>
                <c:pt idx="8638">
                  <c:v>9.9745370370370359E-2</c:v>
                </c:pt>
                <c:pt idx="8639">
                  <c:v>9.975694444444444E-2</c:v>
                </c:pt>
                <c:pt idx="8640">
                  <c:v>9.976851851851852E-2</c:v>
                </c:pt>
                <c:pt idx="8641">
                  <c:v>9.9780092592592587E-2</c:v>
                </c:pt>
                <c:pt idx="8642">
                  <c:v>9.9791666666666667E-2</c:v>
                </c:pt>
                <c:pt idx="8643">
                  <c:v>9.9803240740740748E-2</c:v>
                </c:pt>
                <c:pt idx="8644">
                  <c:v>9.9814814814814815E-2</c:v>
                </c:pt>
                <c:pt idx="8645">
                  <c:v>9.9826388888888895E-2</c:v>
                </c:pt>
                <c:pt idx="8646">
                  <c:v>9.9837962962962948E-2</c:v>
                </c:pt>
                <c:pt idx="8647">
                  <c:v>9.9849537037037028E-2</c:v>
                </c:pt>
                <c:pt idx="8648">
                  <c:v>9.9861111111111109E-2</c:v>
                </c:pt>
                <c:pt idx="8649">
                  <c:v>9.9872685185185175E-2</c:v>
                </c:pt>
                <c:pt idx="8650">
                  <c:v>9.9884259259259256E-2</c:v>
                </c:pt>
                <c:pt idx="8651">
                  <c:v>9.9895833333333336E-2</c:v>
                </c:pt>
                <c:pt idx="8652">
                  <c:v>9.9907407407407403E-2</c:v>
                </c:pt>
                <c:pt idx="8653">
                  <c:v>9.9918981481481484E-2</c:v>
                </c:pt>
                <c:pt idx="8654">
                  <c:v>9.9930555555555564E-2</c:v>
                </c:pt>
                <c:pt idx="8655">
                  <c:v>9.9942129629629631E-2</c:v>
                </c:pt>
                <c:pt idx="8656">
                  <c:v>9.9953703703703711E-2</c:v>
                </c:pt>
                <c:pt idx="8657">
                  <c:v>9.9965277777777792E-2</c:v>
                </c:pt>
                <c:pt idx="8658">
                  <c:v>9.9976851851851845E-2</c:v>
                </c:pt>
                <c:pt idx="8659">
                  <c:v>9.9988425925925925E-2</c:v>
                </c:pt>
                <c:pt idx="8660">
                  <c:v>9.9999999999999992E-2</c:v>
                </c:pt>
                <c:pt idx="8661">
                  <c:v>0.10001157407407407</c:v>
                </c:pt>
                <c:pt idx="8662">
                  <c:v>0.10002314814814815</c:v>
                </c:pt>
                <c:pt idx="8663">
                  <c:v>0.10003472222222222</c:v>
                </c:pt>
                <c:pt idx="8664">
                  <c:v>0.1000462962962963</c:v>
                </c:pt>
                <c:pt idx="8665">
                  <c:v>0.10005787037037038</c:v>
                </c:pt>
                <c:pt idx="8666">
                  <c:v>0.10006944444444445</c:v>
                </c:pt>
                <c:pt idx="8667">
                  <c:v>0.10008101851851851</c:v>
                </c:pt>
                <c:pt idx="8668">
                  <c:v>0.10009259259259258</c:v>
                </c:pt>
                <c:pt idx="8669">
                  <c:v>0.10010416666666666</c:v>
                </c:pt>
                <c:pt idx="8670">
                  <c:v>0.10011574074074074</c:v>
                </c:pt>
                <c:pt idx="8671">
                  <c:v>0.10012731481481481</c:v>
                </c:pt>
                <c:pt idx="8672">
                  <c:v>0.10013888888888889</c:v>
                </c:pt>
                <c:pt idx="8673">
                  <c:v>0.10015046296296297</c:v>
                </c:pt>
                <c:pt idx="8674">
                  <c:v>0.10016203703703704</c:v>
                </c:pt>
                <c:pt idx="8675">
                  <c:v>0.10017361111111112</c:v>
                </c:pt>
                <c:pt idx="8676">
                  <c:v>0.1001851851851852</c:v>
                </c:pt>
                <c:pt idx="8677">
                  <c:v>0.10019675925925926</c:v>
                </c:pt>
                <c:pt idx="8678">
                  <c:v>0.10020833333333334</c:v>
                </c:pt>
                <c:pt idx="8679">
                  <c:v>0.1002199074074074</c:v>
                </c:pt>
                <c:pt idx="8680">
                  <c:v>0.10023148148148148</c:v>
                </c:pt>
                <c:pt idx="8681">
                  <c:v>0.10024305555555556</c:v>
                </c:pt>
                <c:pt idx="8682">
                  <c:v>0.10025462962962962</c:v>
                </c:pt>
                <c:pt idx="8683">
                  <c:v>0.1002662037037037</c:v>
                </c:pt>
                <c:pt idx="8684">
                  <c:v>0.10027777777777779</c:v>
                </c:pt>
                <c:pt idx="8685">
                  <c:v>0.10028935185185185</c:v>
                </c:pt>
                <c:pt idx="8686">
                  <c:v>0.10030092592592593</c:v>
                </c:pt>
                <c:pt idx="8687">
                  <c:v>0.10031249999999999</c:v>
                </c:pt>
                <c:pt idx="8688">
                  <c:v>0.10032407407407407</c:v>
                </c:pt>
                <c:pt idx="8689">
                  <c:v>0.10033564814814815</c:v>
                </c:pt>
                <c:pt idx="8690">
                  <c:v>0.10034722222222221</c:v>
                </c:pt>
                <c:pt idx="8691">
                  <c:v>0.10035879629629629</c:v>
                </c:pt>
                <c:pt idx="8692">
                  <c:v>0.10037037037037037</c:v>
                </c:pt>
                <c:pt idx="8693">
                  <c:v>0.10038194444444444</c:v>
                </c:pt>
                <c:pt idx="8694">
                  <c:v>0.10039351851851852</c:v>
                </c:pt>
                <c:pt idx="8695">
                  <c:v>0.1004050925925926</c:v>
                </c:pt>
                <c:pt idx="8696">
                  <c:v>0.10041666666666667</c:v>
                </c:pt>
                <c:pt idx="8697">
                  <c:v>0.10042824074074075</c:v>
                </c:pt>
                <c:pt idx="8698">
                  <c:v>0.10043981481481483</c:v>
                </c:pt>
                <c:pt idx="8699">
                  <c:v>0.10045138888888888</c:v>
                </c:pt>
                <c:pt idx="8700">
                  <c:v>0.10046296296296296</c:v>
                </c:pt>
                <c:pt idx="8701">
                  <c:v>0.10047453703703703</c:v>
                </c:pt>
                <c:pt idx="8702">
                  <c:v>0.10048611111111111</c:v>
                </c:pt>
                <c:pt idx="8703">
                  <c:v>0.10049768518518519</c:v>
                </c:pt>
                <c:pt idx="8704">
                  <c:v>0.10050925925925926</c:v>
                </c:pt>
                <c:pt idx="8705">
                  <c:v>0.10052083333333334</c:v>
                </c:pt>
                <c:pt idx="8706">
                  <c:v>0.10053240740740742</c:v>
                </c:pt>
                <c:pt idx="8707">
                  <c:v>0.10054398148148148</c:v>
                </c:pt>
                <c:pt idx="8708">
                  <c:v>0.10055555555555555</c:v>
                </c:pt>
                <c:pt idx="8709">
                  <c:v>0.10056712962962962</c:v>
                </c:pt>
                <c:pt idx="8710">
                  <c:v>0.1005787037037037</c:v>
                </c:pt>
                <c:pt idx="8711">
                  <c:v>0.10059027777777778</c:v>
                </c:pt>
                <c:pt idx="8712">
                  <c:v>0.10060185185185185</c:v>
                </c:pt>
                <c:pt idx="8713">
                  <c:v>0.10061342592592593</c:v>
                </c:pt>
                <c:pt idx="8714">
                  <c:v>0.10062500000000001</c:v>
                </c:pt>
                <c:pt idx="8715">
                  <c:v>0.10063657407407407</c:v>
                </c:pt>
                <c:pt idx="8716">
                  <c:v>0.10064814814814815</c:v>
                </c:pt>
                <c:pt idx="8717">
                  <c:v>0.10065972222222223</c:v>
                </c:pt>
                <c:pt idx="8718">
                  <c:v>0.1006712962962963</c:v>
                </c:pt>
                <c:pt idx="8719">
                  <c:v>0.10068287037037038</c:v>
                </c:pt>
                <c:pt idx="8720">
                  <c:v>0.10069444444444443</c:v>
                </c:pt>
                <c:pt idx="8721">
                  <c:v>0.10070601851851851</c:v>
                </c:pt>
                <c:pt idx="8722">
                  <c:v>0.10071759259259259</c:v>
                </c:pt>
                <c:pt idx="8723">
                  <c:v>0.10072916666666666</c:v>
                </c:pt>
                <c:pt idx="8724">
                  <c:v>0.10074074074074074</c:v>
                </c:pt>
                <c:pt idx="8725">
                  <c:v>0.10075231481481482</c:v>
                </c:pt>
                <c:pt idx="8726">
                  <c:v>0.10076388888888889</c:v>
                </c:pt>
                <c:pt idx="8727">
                  <c:v>0.10077546296296297</c:v>
                </c:pt>
                <c:pt idx="8728">
                  <c:v>0.10078703703703702</c:v>
                </c:pt>
                <c:pt idx="8729">
                  <c:v>0.1007986111111111</c:v>
                </c:pt>
                <c:pt idx="8730">
                  <c:v>0.10081018518518518</c:v>
                </c:pt>
                <c:pt idx="8731">
                  <c:v>0.10082175925925925</c:v>
                </c:pt>
                <c:pt idx="8732">
                  <c:v>0.10083333333333333</c:v>
                </c:pt>
                <c:pt idx="8733">
                  <c:v>0.10084490740740741</c:v>
                </c:pt>
                <c:pt idx="8734">
                  <c:v>0.10085648148148148</c:v>
                </c:pt>
                <c:pt idx="8735">
                  <c:v>0.10086805555555556</c:v>
                </c:pt>
                <c:pt idx="8736">
                  <c:v>0.10087962962962964</c:v>
                </c:pt>
                <c:pt idx="8737">
                  <c:v>0.10089120370370371</c:v>
                </c:pt>
                <c:pt idx="8738">
                  <c:v>0.10090277777777779</c:v>
                </c:pt>
                <c:pt idx="8739">
                  <c:v>0.10091435185185187</c:v>
                </c:pt>
                <c:pt idx="8740">
                  <c:v>0.10092592592592592</c:v>
                </c:pt>
                <c:pt idx="8741">
                  <c:v>0.1009375</c:v>
                </c:pt>
                <c:pt idx="8742">
                  <c:v>0.10094907407407407</c:v>
                </c:pt>
                <c:pt idx="8743">
                  <c:v>0.10096064814814815</c:v>
                </c:pt>
                <c:pt idx="8744">
                  <c:v>0.10097222222222223</c:v>
                </c:pt>
                <c:pt idx="8745">
                  <c:v>0.10098379629629629</c:v>
                </c:pt>
                <c:pt idx="8746">
                  <c:v>0.10099537037037037</c:v>
                </c:pt>
                <c:pt idx="8747">
                  <c:v>0.10100694444444445</c:v>
                </c:pt>
                <c:pt idx="8748">
                  <c:v>0.10101851851851851</c:v>
                </c:pt>
                <c:pt idx="8749">
                  <c:v>0.10103009259259259</c:v>
                </c:pt>
                <c:pt idx="8750">
                  <c:v>0.10104166666666665</c:v>
                </c:pt>
                <c:pt idx="8751">
                  <c:v>0.10105324074074074</c:v>
                </c:pt>
                <c:pt idx="8752">
                  <c:v>0.10106481481481482</c:v>
                </c:pt>
                <c:pt idx="8753">
                  <c:v>0.10107638888888888</c:v>
                </c:pt>
                <c:pt idx="8754">
                  <c:v>0.10108796296296296</c:v>
                </c:pt>
                <c:pt idx="8755">
                  <c:v>0.10109953703703704</c:v>
                </c:pt>
                <c:pt idx="8756">
                  <c:v>0.10111111111111111</c:v>
                </c:pt>
                <c:pt idx="8757">
                  <c:v>0.10112268518518519</c:v>
                </c:pt>
                <c:pt idx="8758">
                  <c:v>0.10113425925925927</c:v>
                </c:pt>
                <c:pt idx="8759">
                  <c:v>0.10114583333333334</c:v>
                </c:pt>
                <c:pt idx="8760">
                  <c:v>0.10115740740740742</c:v>
                </c:pt>
                <c:pt idx="8761">
                  <c:v>0.10116898148148147</c:v>
                </c:pt>
                <c:pt idx="8762">
                  <c:v>0.10118055555555555</c:v>
                </c:pt>
                <c:pt idx="8763">
                  <c:v>0.10119212962962963</c:v>
                </c:pt>
                <c:pt idx="8764">
                  <c:v>0.1012037037037037</c:v>
                </c:pt>
                <c:pt idx="8765">
                  <c:v>0.10121527777777778</c:v>
                </c:pt>
                <c:pt idx="8766">
                  <c:v>0.10122685185185186</c:v>
                </c:pt>
                <c:pt idx="8767">
                  <c:v>0.10123842592592593</c:v>
                </c:pt>
                <c:pt idx="8768">
                  <c:v>0.10125000000000001</c:v>
                </c:pt>
                <c:pt idx="8769">
                  <c:v>0.10126157407407406</c:v>
                </c:pt>
                <c:pt idx="8770">
                  <c:v>0.10127314814814814</c:v>
                </c:pt>
                <c:pt idx="8771">
                  <c:v>0.10128472222222222</c:v>
                </c:pt>
                <c:pt idx="8772">
                  <c:v>0.10129629629629629</c:v>
                </c:pt>
                <c:pt idx="8773">
                  <c:v>0.10130787037037037</c:v>
                </c:pt>
                <c:pt idx="8774">
                  <c:v>0.10131944444444445</c:v>
                </c:pt>
                <c:pt idx="8775">
                  <c:v>0.10133101851851851</c:v>
                </c:pt>
                <c:pt idx="8776">
                  <c:v>0.1013425925925926</c:v>
                </c:pt>
                <c:pt idx="8777">
                  <c:v>0.10135416666666668</c:v>
                </c:pt>
                <c:pt idx="8778">
                  <c:v>0.10136574074074074</c:v>
                </c:pt>
                <c:pt idx="8779">
                  <c:v>0.10137731481481482</c:v>
                </c:pt>
                <c:pt idx="8780">
                  <c:v>0.1013888888888889</c:v>
                </c:pt>
                <c:pt idx="8781">
                  <c:v>0.10140046296296296</c:v>
                </c:pt>
                <c:pt idx="8782">
                  <c:v>0.10141203703703704</c:v>
                </c:pt>
                <c:pt idx="8783">
                  <c:v>0.1014236111111111</c:v>
                </c:pt>
                <c:pt idx="8784">
                  <c:v>0.10143518518518518</c:v>
                </c:pt>
                <c:pt idx="8785">
                  <c:v>0.10144675925925926</c:v>
                </c:pt>
                <c:pt idx="8786">
                  <c:v>0.10145833333333333</c:v>
                </c:pt>
                <c:pt idx="8787">
                  <c:v>0.10146990740740741</c:v>
                </c:pt>
                <c:pt idx="8788">
                  <c:v>0.10148148148148149</c:v>
                </c:pt>
                <c:pt idx="8789">
                  <c:v>0.10149305555555554</c:v>
                </c:pt>
                <c:pt idx="8790">
                  <c:v>0.10150462962962963</c:v>
                </c:pt>
                <c:pt idx="8791">
                  <c:v>0.10151620370370369</c:v>
                </c:pt>
                <c:pt idx="8792">
                  <c:v>0.10152777777777777</c:v>
                </c:pt>
                <c:pt idx="8793">
                  <c:v>0.10153935185185185</c:v>
                </c:pt>
                <c:pt idx="8794">
                  <c:v>0.10155092592592592</c:v>
                </c:pt>
                <c:pt idx="8795">
                  <c:v>0.1015625</c:v>
                </c:pt>
                <c:pt idx="8796">
                  <c:v>0.10157407407407408</c:v>
                </c:pt>
                <c:pt idx="8797">
                  <c:v>0.10158564814814815</c:v>
                </c:pt>
                <c:pt idx="8798">
                  <c:v>0.10159722222222223</c:v>
                </c:pt>
                <c:pt idx="8799">
                  <c:v>0.10160879629629631</c:v>
                </c:pt>
                <c:pt idx="8800">
                  <c:v>0.10162037037037037</c:v>
                </c:pt>
                <c:pt idx="8801">
                  <c:v>0.10163194444444446</c:v>
                </c:pt>
                <c:pt idx="8802">
                  <c:v>0.10164351851851851</c:v>
                </c:pt>
                <c:pt idx="8803">
                  <c:v>0.10165509259259259</c:v>
                </c:pt>
                <c:pt idx="8804">
                  <c:v>0.10166666666666667</c:v>
                </c:pt>
                <c:pt idx="8805">
                  <c:v>0.10167824074074074</c:v>
                </c:pt>
                <c:pt idx="8806">
                  <c:v>0.10168981481481482</c:v>
                </c:pt>
                <c:pt idx="8807">
                  <c:v>0.1017013888888889</c:v>
                </c:pt>
                <c:pt idx="8808">
                  <c:v>0.10171296296296296</c:v>
                </c:pt>
                <c:pt idx="8809">
                  <c:v>0.10172453703703704</c:v>
                </c:pt>
                <c:pt idx="8810">
                  <c:v>0.1017361111111111</c:v>
                </c:pt>
                <c:pt idx="8811">
                  <c:v>0.10174768518518518</c:v>
                </c:pt>
                <c:pt idx="8812">
                  <c:v>0.10175925925925926</c:v>
                </c:pt>
                <c:pt idx="8813">
                  <c:v>0.10177083333333332</c:v>
                </c:pt>
                <c:pt idx="8814">
                  <c:v>0.1017824074074074</c:v>
                </c:pt>
                <c:pt idx="8815">
                  <c:v>0.10179398148148149</c:v>
                </c:pt>
                <c:pt idx="8816">
                  <c:v>0.10180555555555555</c:v>
                </c:pt>
                <c:pt idx="8817">
                  <c:v>0.10181712962962963</c:v>
                </c:pt>
                <c:pt idx="8818">
                  <c:v>0.10182870370370371</c:v>
                </c:pt>
                <c:pt idx="8819">
                  <c:v>0.10184027777777778</c:v>
                </c:pt>
                <c:pt idx="8820">
                  <c:v>0.10185185185185186</c:v>
                </c:pt>
                <c:pt idx="8821">
                  <c:v>0.10186342592592594</c:v>
                </c:pt>
                <c:pt idx="8822">
                  <c:v>0.10187499999999999</c:v>
                </c:pt>
                <c:pt idx="8823">
                  <c:v>0.10188657407407407</c:v>
                </c:pt>
                <c:pt idx="8824">
                  <c:v>0.10189814814814814</c:v>
                </c:pt>
                <c:pt idx="8825">
                  <c:v>0.10190972222222222</c:v>
                </c:pt>
                <c:pt idx="8826">
                  <c:v>0.1019212962962963</c:v>
                </c:pt>
                <c:pt idx="8827">
                  <c:v>0.10193287037037037</c:v>
                </c:pt>
                <c:pt idx="8828">
                  <c:v>0.10194444444444445</c:v>
                </c:pt>
                <c:pt idx="8829">
                  <c:v>0.10195601851851853</c:v>
                </c:pt>
                <c:pt idx="8830">
                  <c:v>0.10196759259259258</c:v>
                </c:pt>
                <c:pt idx="8831">
                  <c:v>0.10197916666666666</c:v>
                </c:pt>
                <c:pt idx="8832">
                  <c:v>0.10199074074074073</c:v>
                </c:pt>
                <c:pt idx="8833">
                  <c:v>0.10200231481481481</c:v>
                </c:pt>
                <c:pt idx="8834">
                  <c:v>0.10201388888888889</c:v>
                </c:pt>
                <c:pt idx="8835">
                  <c:v>0.10202546296296296</c:v>
                </c:pt>
                <c:pt idx="8836">
                  <c:v>0.10203703703703704</c:v>
                </c:pt>
                <c:pt idx="8837">
                  <c:v>0.10204861111111112</c:v>
                </c:pt>
                <c:pt idx="8838">
                  <c:v>0.10206018518518518</c:v>
                </c:pt>
                <c:pt idx="8839">
                  <c:v>0.10207175925925926</c:v>
                </c:pt>
                <c:pt idx="8840">
                  <c:v>0.10208333333333335</c:v>
                </c:pt>
                <c:pt idx="8841">
                  <c:v>0.10209490740740741</c:v>
                </c:pt>
                <c:pt idx="8842">
                  <c:v>0.10210648148148149</c:v>
                </c:pt>
                <c:pt idx="8843">
                  <c:v>0.10211805555555555</c:v>
                </c:pt>
                <c:pt idx="8844">
                  <c:v>0.10212962962962963</c:v>
                </c:pt>
                <c:pt idx="8845">
                  <c:v>0.10214120370370371</c:v>
                </c:pt>
                <c:pt idx="8846">
                  <c:v>0.10215277777777777</c:v>
                </c:pt>
                <c:pt idx="8847">
                  <c:v>0.10216435185185185</c:v>
                </c:pt>
                <c:pt idx="8848">
                  <c:v>0.10217592592592593</c:v>
                </c:pt>
                <c:pt idx="8849">
                  <c:v>0.1021875</c:v>
                </c:pt>
                <c:pt idx="8850">
                  <c:v>0.10219907407407408</c:v>
                </c:pt>
                <c:pt idx="8851">
                  <c:v>0.10221064814814813</c:v>
                </c:pt>
                <c:pt idx="8852">
                  <c:v>0.10222222222222221</c:v>
                </c:pt>
                <c:pt idx="8853">
                  <c:v>0.10223379629629629</c:v>
                </c:pt>
                <c:pt idx="8854">
                  <c:v>0.10224537037037036</c:v>
                </c:pt>
                <c:pt idx="8855">
                  <c:v>0.10225694444444444</c:v>
                </c:pt>
                <c:pt idx="8856">
                  <c:v>0.10226851851851852</c:v>
                </c:pt>
                <c:pt idx="8857">
                  <c:v>0.10228009259259259</c:v>
                </c:pt>
                <c:pt idx="8858">
                  <c:v>0.10229166666666667</c:v>
                </c:pt>
                <c:pt idx="8859">
                  <c:v>0.10230324074074075</c:v>
                </c:pt>
                <c:pt idx="8860">
                  <c:v>0.10231481481481482</c:v>
                </c:pt>
                <c:pt idx="8861">
                  <c:v>0.1023263888888889</c:v>
                </c:pt>
                <c:pt idx="8862">
                  <c:v>0.10233796296296298</c:v>
                </c:pt>
                <c:pt idx="8863">
                  <c:v>0.10234953703703703</c:v>
                </c:pt>
                <c:pt idx="8864">
                  <c:v>0.10236111111111111</c:v>
                </c:pt>
                <c:pt idx="8865">
                  <c:v>0.10237268518518518</c:v>
                </c:pt>
                <c:pt idx="8866">
                  <c:v>0.10238425925925926</c:v>
                </c:pt>
                <c:pt idx="8867">
                  <c:v>0.10239583333333334</c:v>
                </c:pt>
                <c:pt idx="8868">
                  <c:v>0.10240740740740741</c:v>
                </c:pt>
                <c:pt idx="8869">
                  <c:v>0.10241898148148149</c:v>
                </c:pt>
                <c:pt idx="8870">
                  <c:v>0.10243055555555557</c:v>
                </c:pt>
                <c:pt idx="8871">
                  <c:v>0.10244212962962962</c:v>
                </c:pt>
                <c:pt idx="8872">
                  <c:v>0.1024537037037037</c:v>
                </c:pt>
                <c:pt idx="8873">
                  <c:v>0.10246527777777777</c:v>
                </c:pt>
                <c:pt idx="8874">
                  <c:v>0.10247685185185185</c:v>
                </c:pt>
                <c:pt idx="8875">
                  <c:v>0.10248842592592593</c:v>
                </c:pt>
                <c:pt idx="8876">
                  <c:v>0.10249999999999999</c:v>
                </c:pt>
                <c:pt idx="8877">
                  <c:v>0.10251157407407407</c:v>
                </c:pt>
                <c:pt idx="8878">
                  <c:v>0.10252314814814815</c:v>
                </c:pt>
                <c:pt idx="8879">
                  <c:v>0.10253472222222222</c:v>
                </c:pt>
                <c:pt idx="8880">
                  <c:v>0.1025462962962963</c:v>
                </c:pt>
                <c:pt idx="8881">
                  <c:v>0.10255787037037038</c:v>
                </c:pt>
                <c:pt idx="8882">
                  <c:v>0.10256944444444445</c:v>
                </c:pt>
                <c:pt idx="8883">
                  <c:v>0.10258101851851852</c:v>
                </c:pt>
                <c:pt idx="8884">
                  <c:v>0.10259259259259258</c:v>
                </c:pt>
                <c:pt idx="8885">
                  <c:v>0.10260416666666666</c:v>
                </c:pt>
                <c:pt idx="8886">
                  <c:v>0.10261574074074074</c:v>
                </c:pt>
                <c:pt idx="8887">
                  <c:v>0.10262731481481481</c:v>
                </c:pt>
                <c:pt idx="8888">
                  <c:v>0.10263888888888889</c:v>
                </c:pt>
                <c:pt idx="8889">
                  <c:v>0.10265046296296297</c:v>
                </c:pt>
                <c:pt idx="8890">
                  <c:v>0.10266203703703704</c:v>
                </c:pt>
                <c:pt idx="8891">
                  <c:v>0.10267361111111112</c:v>
                </c:pt>
                <c:pt idx="8892">
                  <c:v>0.10268518518518517</c:v>
                </c:pt>
                <c:pt idx="8893">
                  <c:v>0.10269675925925925</c:v>
                </c:pt>
                <c:pt idx="8894">
                  <c:v>0.10270833333333333</c:v>
                </c:pt>
                <c:pt idx="8895">
                  <c:v>0.1027199074074074</c:v>
                </c:pt>
                <c:pt idx="8896">
                  <c:v>0.10273148148148148</c:v>
                </c:pt>
                <c:pt idx="8897">
                  <c:v>0.10274305555555556</c:v>
                </c:pt>
                <c:pt idx="8898">
                  <c:v>0.10275462962962963</c:v>
                </c:pt>
                <c:pt idx="8899">
                  <c:v>0.10276620370370371</c:v>
                </c:pt>
                <c:pt idx="8900">
                  <c:v>0.10277777777777779</c:v>
                </c:pt>
                <c:pt idx="8901">
                  <c:v>0.10278935185185185</c:v>
                </c:pt>
                <c:pt idx="8902">
                  <c:v>0.10280092592592593</c:v>
                </c:pt>
                <c:pt idx="8903">
                  <c:v>0.10281250000000001</c:v>
                </c:pt>
                <c:pt idx="8904">
                  <c:v>0.10282407407407407</c:v>
                </c:pt>
                <c:pt idx="8905">
                  <c:v>0.10283564814814815</c:v>
                </c:pt>
                <c:pt idx="8906">
                  <c:v>0.10284722222222221</c:v>
                </c:pt>
                <c:pt idx="8907">
                  <c:v>0.1028587962962963</c:v>
                </c:pt>
                <c:pt idx="8908">
                  <c:v>0.10287037037037038</c:v>
                </c:pt>
                <c:pt idx="8909">
                  <c:v>0.10288194444444444</c:v>
                </c:pt>
                <c:pt idx="8910">
                  <c:v>0.10289351851851852</c:v>
                </c:pt>
                <c:pt idx="8911">
                  <c:v>0.1029050925925926</c:v>
                </c:pt>
                <c:pt idx="8912">
                  <c:v>0.10291666666666666</c:v>
                </c:pt>
                <c:pt idx="8913">
                  <c:v>0.10292824074074074</c:v>
                </c:pt>
                <c:pt idx="8914">
                  <c:v>0.1029398148148148</c:v>
                </c:pt>
                <c:pt idx="8915">
                  <c:v>0.10295138888888888</c:v>
                </c:pt>
                <c:pt idx="8916">
                  <c:v>0.10296296296296296</c:v>
                </c:pt>
                <c:pt idx="8917">
                  <c:v>0.10297453703703703</c:v>
                </c:pt>
                <c:pt idx="8918">
                  <c:v>0.10298611111111111</c:v>
                </c:pt>
                <c:pt idx="8919">
                  <c:v>0.10299768518518519</c:v>
                </c:pt>
                <c:pt idx="8920">
                  <c:v>0.10300925925925926</c:v>
                </c:pt>
                <c:pt idx="8921">
                  <c:v>0.10302083333333334</c:v>
                </c:pt>
                <c:pt idx="8922">
                  <c:v>0.10303240740740742</c:v>
                </c:pt>
                <c:pt idx="8923">
                  <c:v>0.10304398148148149</c:v>
                </c:pt>
                <c:pt idx="8924">
                  <c:v>0.10305555555555555</c:v>
                </c:pt>
                <c:pt idx="8925">
                  <c:v>0.10306712962962962</c:v>
                </c:pt>
                <c:pt idx="8926">
                  <c:v>0.1030787037037037</c:v>
                </c:pt>
                <c:pt idx="8927">
                  <c:v>0.10309027777777778</c:v>
                </c:pt>
                <c:pt idx="8928">
                  <c:v>0.10310185185185185</c:v>
                </c:pt>
                <c:pt idx="8929">
                  <c:v>0.10311342592592593</c:v>
                </c:pt>
                <c:pt idx="8930">
                  <c:v>0.10312500000000001</c:v>
                </c:pt>
                <c:pt idx="8931">
                  <c:v>0.10313657407407407</c:v>
                </c:pt>
                <c:pt idx="8932">
                  <c:v>0.10314814814814816</c:v>
                </c:pt>
                <c:pt idx="8933">
                  <c:v>0.10315972222222221</c:v>
                </c:pt>
                <c:pt idx="8934">
                  <c:v>0.10317129629629629</c:v>
                </c:pt>
                <c:pt idx="8935">
                  <c:v>0.10318287037037037</c:v>
                </c:pt>
                <c:pt idx="8936">
                  <c:v>0.10319444444444444</c:v>
                </c:pt>
                <c:pt idx="8937">
                  <c:v>0.10320601851851852</c:v>
                </c:pt>
                <c:pt idx="8938">
                  <c:v>0.1032175925925926</c:v>
                </c:pt>
                <c:pt idx="8939">
                  <c:v>0.10322916666666666</c:v>
                </c:pt>
                <c:pt idx="8940">
                  <c:v>0.10324074074074074</c:v>
                </c:pt>
                <c:pt idx="8941">
                  <c:v>0.10324074074074074</c:v>
                </c:pt>
                <c:pt idx="8942">
                  <c:v>0.10325231481481482</c:v>
                </c:pt>
                <c:pt idx="8943">
                  <c:v>0.10326388888888889</c:v>
                </c:pt>
                <c:pt idx="8944">
                  <c:v>0.10327546296296297</c:v>
                </c:pt>
                <c:pt idx="8945">
                  <c:v>0.10328703703703705</c:v>
                </c:pt>
                <c:pt idx="8946">
                  <c:v>0.1032986111111111</c:v>
                </c:pt>
                <c:pt idx="8947">
                  <c:v>0.10331018518518519</c:v>
                </c:pt>
                <c:pt idx="8948">
                  <c:v>0.10332175925925925</c:v>
                </c:pt>
                <c:pt idx="8949">
                  <c:v>0.10333333333333333</c:v>
                </c:pt>
                <c:pt idx="8950">
                  <c:v>0.10334490740740741</c:v>
                </c:pt>
                <c:pt idx="8951">
                  <c:v>0.10335648148148148</c:v>
                </c:pt>
                <c:pt idx="8952">
                  <c:v>0.10336805555555556</c:v>
                </c:pt>
                <c:pt idx="8953">
                  <c:v>0.10337962962962964</c:v>
                </c:pt>
                <c:pt idx="8954">
                  <c:v>0.10339120370370369</c:v>
                </c:pt>
                <c:pt idx="8955">
                  <c:v>0.10340277777777777</c:v>
                </c:pt>
                <c:pt idx="8956">
                  <c:v>0.10341435185185184</c:v>
                </c:pt>
                <c:pt idx="8957">
                  <c:v>0.10342592592592592</c:v>
                </c:pt>
                <c:pt idx="8958">
                  <c:v>0.1034375</c:v>
                </c:pt>
                <c:pt idx="8959">
                  <c:v>0.10344907407407407</c:v>
                </c:pt>
                <c:pt idx="8960">
                  <c:v>0.10346064814814815</c:v>
                </c:pt>
                <c:pt idx="8961">
                  <c:v>0.10347222222222223</c:v>
                </c:pt>
                <c:pt idx="8962">
                  <c:v>0.1034837962962963</c:v>
                </c:pt>
                <c:pt idx="8963">
                  <c:v>0.10349537037037038</c:v>
                </c:pt>
                <c:pt idx="8964">
                  <c:v>0.10350694444444446</c:v>
                </c:pt>
                <c:pt idx="8965">
                  <c:v>0.10351851851851852</c:v>
                </c:pt>
                <c:pt idx="8966">
                  <c:v>0.10353009259259259</c:v>
                </c:pt>
                <c:pt idx="8967">
                  <c:v>0.10354166666666666</c:v>
                </c:pt>
                <c:pt idx="8968">
                  <c:v>0.10355324074074074</c:v>
                </c:pt>
                <c:pt idx="8969">
                  <c:v>0.10356481481481482</c:v>
                </c:pt>
                <c:pt idx="8970">
                  <c:v>0.10357638888888888</c:v>
                </c:pt>
                <c:pt idx="8971">
                  <c:v>0.10358796296296297</c:v>
                </c:pt>
                <c:pt idx="8972">
                  <c:v>0.10359953703703705</c:v>
                </c:pt>
                <c:pt idx="8973">
                  <c:v>0.10361111111111111</c:v>
                </c:pt>
                <c:pt idx="8974">
                  <c:v>0.10362268518518518</c:v>
                </c:pt>
                <c:pt idx="8975">
                  <c:v>0.10363425925925925</c:v>
                </c:pt>
                <c:pt idx="8976">
                  <c:v>0.10364583333333333</c:v>
                </c:pt>
                <c:pt idx="8977">
                  <c:v>0.10365740740740741</c:v>
                </c:pt>
                <c:pt idx="8978">
                  <c:v>0.10366898148148147</c:v>
                </c:pt>
                <c:pt idx="8979">
                  <c:v>0.10368055555555555</c:v>
                </c:pt>
                <c:pt idx="8980">
                  <c:v>0.10369212962962963</c:v>
                </c:pt>
                <c:pt idx="8981">
                  <c:v>0.1037037037037037</c:v>
                </c:pt>
                <c:pt idx="8982">
                  <c:v>0.10371527777777778</c:v>
                </c:pt>
                <c:pt idx="8983">
                  <c:v>0.10372685185185186</c:v>
                </c:pt>
                <c:pt idx="8984">
                  <c:v>0.10373842592592593</c:v>
                </c:pt>
                <c:pt idx="8985">
                  <c:v>0.10375000000000001</c:v>
                </c:pt>
                <c:pt idx="8986">
                  <c:v>0.10376157407407409</c:v>
                </c:pt>
                <c:pt idx="8987">
                  <c:v>0.10377314814814814</c:v>
                </c:pt>
                <c:pt idx="8988">
                  <c:v>0.10378472222222222</c:v>
                </c:pt>
                <c:pt idx="8989">
                  <c:v>0.10379629629629629</c:v>
                </c:pt>
                <c:pt idx="8990">
                  <c:v>0.10380787037037037</c:v>
                </c:pt>
                <c:pt idx="8991">
                  <c:v>0.10381944444444445</c:v>
                </c:pt>
                <c:pt idx="8992">
                  <c:v>0.10383101851851852</c:v>
                </c:pt>
                <c:pt idx="8993">
                  <c:v>0.1038425925925926</c:v>
                </c:pt>
                <c:pt idx="8994">
                  <c:v>0.10385416666666668</c:v>
                </c:pt>
                <c:pt idx="8995">
                  <c:v>0.10386574074074073</c:v>
                </c:pt>
                <c:pt idx="8996">
                  <c:v>0.10387731481481481</c:v>
                </c:pt>
                <c:pt idx="8997">
                  <c:v>0.10388888888888888</c:v>
                </c:pt>
                <c:pt idx="8998">
                  <c:v>0.10390046296296296</c:v>
                </c:pt>
                <c:pt idx="8999">
                  <c:v>0.10391203703703704</c:v>
                </c:pt>
                <c:pt idx="9000">
                  <c:v>0.10392361111111111</c:v>
                </c:pt>
                <c:pt idx="9001">
                  <c:v>0.10393518518518519</c:v>
                </c:pt>
                <c:pt idx="9002">
                  <c:v>0.10394675925925927</c:v>
                </c:pt>
                <c:pt idx="9003">
                  <c:v>0.10395833333333333</c:v>
                </c:pt>
                <c:pt idx="9004">
                  <c:v>0.10396990740740741</c:v>
                </c:pt>
                <c:pt idx="9005">
                  <c:v>0.10398148148148149</c:v>
                </c:pt>
                <c:pt idx="9006">
                  <c:v>0.10399305555555556</c:v>
                </c:pt>
                <c:pt idx="9007">
                  <c:v>0.10400462962962963</c:v>
                </c:pt>
                <c:pt idx="9008">
                  <c:v>0.10401620370370369</c:v>
                </c:pt>
                <c:pt idx="9009">
                  <c:v>0.10402777777777777</c:v>
                </c:pt>
                <c:pt idx="9010">
                  <c:v>0.10403935185185186</c:v>
                </c:pt>
                <c:pt idx="9011">
                  <c:v>0.10405092592592592</c:v>
                </c:pt>
                <c:pt idx="9012">
                  <c:v>0.1040625</c:v>
                </c:pt>
                <c:pt idx="9013">
                  <c:v>0.10407407407407408</c:v>
                </c:pt>
                <c:pt idx="9014">
                  <c:v>0.10408564814814815</c:v>
                </c:pt>
                <c:pt idx="9015">
                  <c:v>0.10409722222222222</c:v>
                </c:pt>
                <c:pt idx="9016">
                  <c:v>0.10410879629629628</c:v>
                </c:pt>
                <c:pt idx="9017">
                  <c:v>0.10412037037037036</c:v>
                </c:pt>
                <c:pt idx="9018">
                  <c:v>0.10413194444444444</c:v>
                </c:pt>
                <c:pt idx="9019">
                  <c:v>0.10414351851851851</c:v>
                </c:pt>
                <c:pt idx="9020">
                  <c:v>0.10415509259259259</c:v>
                </c:pt>
                <c:pt idx="9021">
                  <c:v>0.10416666666666667</c:v>
                </c:pt>
                <c:pt idx="9022">
                  <c:v>0.10417824074074074</c:v>
                </c:pt>
                <c:pt idx="9023">
                  <c:v>0.10418981481481482</c:v>
                </c:pt>
                <c:pt idx="9024">
                  <c:v>0.1042013888888889</c:v>
                </c:pt>
                <c:pt idx="9025">
                  <c:v>0.10421296296296297</c:v>
                </c:pt>
                <c:pt idx="9026">
                  <c:v>0.10422453703703705</c:v>
                </c:pt>
                <c:pt idx="9027">
                  <c:v>0.10423611111111113</c:v>
                </c:pt>
                <c:pt idx="9028">
                  <c:v>0.10424768518518518</c:v>
                </c:pt>
                <c:pt idx="9029">
                  <c:v>0.10425925925925926</c:v>
                </c:pt>
                <c:pt idx="9030">
                  <c:v>0.10427083333333333</c:v>
                </c:pt>
                <c:pt idx="9031">
                  <c:v>0.10428240740740741</c:v>
                </c:pt>
                <c:pt idx="9032">
                  <c:v>0.10429398148148149</c:v>
                </c:pt>
                <c:pt idx="9033">
                  <c:v>0.10430555555555555</c:v>
                </c:pt>
                <c:pt idx="9034">
                  <c:v>0.10431712962962963</c:v>
                </c:pt>
                <c:pt idx="9035">
                  <c:v>0.10432870370370372</c:v>
                </c:pt>
                <c:pt idx="9036">
                  <c:v>0.10434027777777777</c:v>
                </c:pt>
                <c:pt idx="9037">
                  <c:v>0.10435185185185185</c:v>
                </c:pt>
                <c:pt idx="9038">
                  <c:v>0.10436342592592592</c:v>
                </c:pt>
                <c:pt idx="9039">
                  <c:v>0.104375</c:v>
                </c:pt>
                <c:pt idx="9040">
                  <c:v>0.10438657407407408</c:v>
                </c:pt>
                <c:pt idx="9041">
                  <c:v>0.10439814814814814</c:v>
                </c:pt>
                <c:pt idx="9042">
                  <c:v>0.10440972222222222</c:v>
                </c:pt>
                <c:pt idx="9043">
                  <c:v>0.1044212962962963</c:v>
                </c:pt>
                <c:pt idx="9044">
                  <c:v>0.10443287037037037</c:v>
                </c:pt>
                <c:pt idx="9045">
                  <c:v>0.10444444444444445</c:v>
                </c:pt>
                <c:pt idx="9046">
                  <c:v>0.10445601851851853</c:v>
                </c:pt>
                <c:pt idx="9047">
                  <c:v>0.1044675925925926</c:v>
                </c:pt>
                <c:pt idx="9048">
                  <c:v>0.10447916666666666</c:v>
                </c:pt>
                <c:pt idx="9049">
                  <c:v>0.10449074074074073</c:v>
                </c:pt>
                <c:pt idx="9050">
                  <c:v>0.10450231481481481</c:v>
                </c:pt>
                <c:pt idx="9051">
                  <c:v>0.10451388888888889</c:v>
                </c:pt>
                <c:pt idx="9052">
                  <c:v>0.10452546296296296</c:v>
                </c:pt>
                <c:pt idx="9053">
                  <c:v>0.10453703703703704</c:v>
                </c:pt>
                <c:pt idx="9054">
                  <c:v>0.10454861111111112</c:v>
                </c:pt>
                <c:pt idx="9055">
                  <c:v>0.10456018518518519</c:v>
                </c:pt>
                <c:pt idx="9056">
                  <c:v>0.10457175925925925</c:v>
                </c:pt>
                <c:pt idx="9057">
                  <c:v>0.10458333333333332</c:v>
                </c:pt>
                <c:pt idx="9058">
                  <c:v>0.1045949074074074</c:v>
                </c:pt>
                <c:pt idx="9059">
                  <c:v>0.10460648148148148</c:v>
                </c:pt>
                <c:pt idx="9060">
                  <c:v>0.10461805555555555</c:v>
                </c:pt>
                <c:pt idx="9061">
                  <c:v>0.10462962962962963</c:v>
                </c:pt>
                <c:pt idx="9062">
                  <c:v>0.10464120370370371</c:v>
                </c:pt>
                <c:pt idx="9063">
                  <c:v>0.10465277777777778</c:v>
                </c:pt>
                <c:pt idx="9064">
                  <c:v>0.10466435185185186</c:v>
                </c:pt>
                <c:pt idx="9065">
                  <c:v>0.10467592592592594</c:v>
                </c:pt>
                <c:pt idx="9066">
                  <c:v>0.1046875</c:v>
                </c:pt>
                <c:pt idx="9067">
                  <c:v>0.10469907407407408</c:v>
                </c:pt>
                <c:pt idx="9068">
                  <c:v>0.10471064814814816</c:v>
                </c:pt>
                <c:pt idx="9069">
                  <c:v>0.10472222222222222</c:v>
                </c:pt>
                <c:pt idx="9070">
                  <c:v>0.1047337962962963</c:v>
                </c:pt>
                <c:pt idx="9071">
                  <c:v>0.10474537037037036</c:v>
                </c:pt>
                <c:pt idx="9072">
                  <c:v>0.10475694444444444</c:v>
                </c:pt>
                <c:pt idx="9073">
                  <c:v>0.10476851851851852</c:v>
                </c:pt>
                <c:pt idx="9074">
                  <c:v>0.10478009259259259</c:v>
                </c:pt>
                <c:pt idx="9075">
                  <c:v>0.10479166666666667</c:v>
                </c:pt>
                <c:pt idx="9076">
                  <c:v>0.10480324074074075</c:v>
                </c:pt>
                <c:pt idx="9077">
                  <c:v>0.10481481481481481</c:v>
                </c:pt>
                <c:pt idx="9078">
                  <c:v>0.10482638888888889</c:v>
                </c:pt>
                <c:pt idx="9079">
                  <c:v>0.10483796296296295</c:v>
                </c:pt>
                <c:pt idx="9080">
                  <c:v>0.10484953703703703</c:v>
                </c:pt>
                <c:pt idx="9081">
                  <c:v>0.10486111111111111</c:v>
                </c:pt>
                <c:pt idx="9082">
                  <c:v>0.10487268518518518</c:v>
                </c:pt>
                <c:pt idx="9083">
                  <c:v>0.10488425925925926</c:v>
                </c:pt>
                <c:pt idx="9084">
                  <c:v>0.10489583333333334</c:v>
                </c:pt>
                <c:pt idx="9085">
                  <c:v>0.10490740740740741</c:v>
                </c:pt>
                <c:pt idx="9086">
                  <c:v>0.10491898148148149</c:v>
                </c:pt>
                <c:pt idx="9087">
                  <c:v>0.10493055555555557</c:v>
                </c:pt>
                <c:pt idx="9088">
                  <c:v>0.10494212962962964</c:v>
                </c:pt>
                <c:pt idx="9089">
                  <c:v>0.1049537037037037</c:v>
                </c:pt>
                <c:pt idx="9090">
                  <c:v>0.10496527777777777</c:v>
                </c:pt>
                <c:pt idx="9091">
                  <c:v>0.10497685185185185</c:v>
                </c:pt>
                <c:pt idx="9092">
                  <c:v>0.10498842592592593</c:v>
                </c:pt>
                <c:pt idx="9093">
                  <c:v>0.105</c:v>
                </c:pt>
                <c:pt idx="9094">
                  <c:v>0.10501157407407408</c:v>
                </c:pt>
                <c:pt idx="9095">
                  <c:v>0.10502314814814816</c:v>
                </c:pt>
                <c:pt idx="9096">
                  <c:v>0.10503472222222222</c:v>
                </c:pt>
                <c:pt idx="9097">
                  <c:v>0.10504629629629629</c:v>
                </c:pt>
                <c:pt idx="9098">
                  <c:v>0.10505787037037036</c:v>
                </c:pt>
                <c:pt idx="9099">
                  <c:v>0.10506944444444444</c:v>
                </c:pt>
                <c:pt idx="9100">
                  <c:v>0.10508101851851852</c:v>
                </c:pt>
                <c:pt idx="9101">
                  <c:v>0.10509259259259258</c:v>
                </c:pt>
                <c:pt idx="9102">
                  <c:v>0.10510416666666667</c:v>
                </c:pt>
                <c:pt idx="9103">
                  <c:v>0.10511574074074075</c:v>
                </c:pt>
                <c:pt idx="9104">
                  <c:v>0.10512731481481481</c:v>
                </c:pt>
                <c:pt idx="9105">
                  <c:v>0.10513888888888889</c:v>
                </c:pt>
                <c:pt idx="9106">
                  <c:v>0.10515046296296297</c:v>
                </c:pt>
                <c:pt idx="9107">
                  <c:v>0.10516203703703704</c:v>
                </c:pt>
                <c:pt idx="9108">
                  <c:v>0.10517361111111112</c:v>
                </c:pt>
                <c:pt idx="9109">
                  <c:v>0.10518518518518517</c:v>
                </c:pt>
                <c:pt idx="9110">
                  <c:v>0.10519675925925925</c:v>
                </c:pt>
                <c:pt idx="9111">
                  <c:v>0.10520833333333333</c:v>
                </c:pt>
                <c:pt idx="9112">
                  <c:v>0.1052199074074074</c:v>
                </c:pt>
                <c:pt idx="9113">
                  <c:v>0.10523148148148148</c:v>
                </c:pt>
                <c:pt idx="9114">
                  <c:v>0.10524305555555556</c:v>
                </c:pt>
                <c:pt idx="9115">
                  <c:v>0.10525462962962963</c:v>
                </c:pt>
                <c:pt idx="9116">
                  <c:v>0.10526620370370371</c:v>
                </c:pt>
                <c:pt idx="9117">
                  <c:v>0.10527777777777779</c:v>
                </c:pt>
                <c:pt idx="9118">
                  <c:v>0.10528935185185184</c:v>
                </c:pt>
                <c:pt idx="9119">
                  <c:v>0.10530092592592592</c:v>
                </c:pt>
                <c:pt idx="9120">
                  <c:v>0.10531249999999999</c:v>
                </c:pt>
                <c:pt idx="9121">
                  <c:v>0.10532407407407407</c:v>
                </c:pt>
                <c:pt idx="9122">
                  <c:v>0.10533564814814815</c:v>
                </c:pt>
                <c:pt idx="9123">
                  <c:v>0.10534722222222222</c:v>
                </c:pt>
                <c:pt idx="9124">
                  <c:v>0.1053587962962963</c:v>
                </c:pt>
                <c:pt idx="9125">
                  <c:v>0.10537037037037038</c:v>
                </c:pt>
                <c:pt idx="9126">
                  <c:v>0.10538194444444444</c:v>
                </c:pt>
                <c:pt idx="9127">
                  <c:v>0.10539351851851853</c:v>
                </c:pt>
                <c:pt idx="9128">
                  <c:v>0.10540509259259261</c:v>
                </c:pt>
                <c:pt idx="9129">
                  <c:v>0.10541666666666667</c:v>
                </c:pt>
                <c:pt idx="9130">
                  <c:v>0.10542824074074074</c:v>
                </c:pt>
                <c:pt idx="9131">
                  <c:v>0.10543981481481481</c:v>
                </c:pt>
                <c:pt idx="9132">
                  <c:v>0.10545138888888889</c:v>
                </c:pt>
                <c:pt idx="9133">
                  <c:v>0.10546296296296297</c:v>
                </c:pt>
                <c:pt idx="9134">
                  <c:v>0.10547453703703703</c:v>
                </c:pt>
                <c:pt idx="9135">
                  <c:v>0.10548611111111111</c:v>
                </c:pt>
                <c:pt idx="9136">
                  <c:v>0.10549768518518519</c:v>
                </c:pt>
                <c:pt idx="9137">
                  <c:v>0.10550925925925926</c:v>
                </c:pt>
                <c:pt idx="9138">
                  <c:v>0.10552083333333333</c:v>
                </c:pt>
                <c:pt idx="9139">
                  <c:v>0.10553240740740739</c:v>
                </c:pt>
                <c:pt idx="9140">
                  <c:v>0.10554398148148147</c:v>
                </c:pt>
                <c:pt idx="9141">
                  <c:v>0.10555555555555556</c:v>
                </c:pt>
                <c:pt idx="9142">
                  <c:v>0.10556712962962962</c:v>
                </c:pt>
                <c:pt idx="9143">
                  <c:v>0.1055787037037037</c:v>
                </c:pt>
                <c:pt idx="9144">
                  <c:v>0.10559027777777778</c:v>
                </c:pt>
                <c:pt idx="9145">
                  <c:v>0.10560185185185185</c:v>
                </c:pt>
                <c:pt idx="9146">
                  <c:v>0.10561342592592593</c:v>
                </c:pt>
                <c:pt idx="9147">
                  <c:v>0.10562500000000001</c:v>
                </c:pt>
                <c:pt idx="9148">
                  <c:v>0.10563657407407408</c:v>
                </c:pt>
                <c:pt idx="9149">
                  <c:v>0.10564814814814816</c:v>
                </c:pt>
                <c:pt idx="9150">
                  <c:v>0.10565972222222221</c:v>
                </c:pt>
                <c:pt idx="9151">
                  <c:v>0.10567129629629629</c:v>
                </c:pt>
                <c:pt idx="9152">
                  <c:v>0.10568287037037037</c:v>
                </c:pt>
                <c:pt idx="9153">
                  <c:v>0.10569444444444444</c:v>
                </c:pt>
                <c:pt idx="9154">
                  <c:v>0.10570601851851852</c:v>
                </c:pt>
                <c:pt idx="9155">
                  <c:v>0.1057175925925926</c:v>
                </c:pt>
                <c:pt idx="9156">
                  <c:v>0.10572916666666667</c:v>
                </c:pt>
                <c:pt idx="9157">
                  <c:v>0.10574074074074075</c:v>
                </c:pt>
                <c:pt idx="9158">
                  <c:v>0.1057523148148148</c:v>
                </c:pt>
                <c:pt idx="9159">
                  <c:v>0.10576388888888888</c:v>
                </c:pt>
                <c:pt idx="9160">
                  <c:v>0.10577546296296296</c:v>
                </c:pt>
                <c:pt idx="9161">
                  <c:v>0.10578703703703703</c:v>
                </c:pt>
                <c:pt idx="9162">
                  <c:v>0.10579861111111111</c:v>
                </c:pt>
                <c:pt idx="9163">
                  <c:v>0.10581018518518519</c:v>
                </c:pt>
                <c:pt idx="9164">
                  <c:v>0.10582175925925925</c:v>
                </c:pt>
                <c:pt idx="9165">
                  <c:v>0.10583333333333333</c:v>
                </c:pt>
                <c:pt idx="9166">
                  <c:v>0.10584490740740742</c:v>
                </c:pt>
                <c:pt idx="9167">
                  <c:v>0.10585648148148148</c:v>
                </c:pt>
                <c:pt idx="9168">
                  <c:v>0.10586805555555556</c:v>
                </c:pt>
                <c:pt idx="9169">
                  <c:v>0.10587962962962964</c:v>
                </c:pt>
                <c:pt idx="9170">
                  <c:v>0.10589120370370371</c:v>
                </c:pt>
                <c:pt idx="9171">
                  <c:v>0.10590277777777778</c:v>
                </c:pt>
                <c:pt idx="9172">
                  <c:v>0.10591435185185184</c:v>
                </c:pt>
                <c:pt idx="9173">
                  <c:v>0.10592592592592592</c:v>
                </c:pt>
                <c:pt idx="9174">
                  <c:v>0.1059375</c:v>
                </c:pt>
                <c:pt idx="9175">
                  <c:v>0.10594907407407407</c:v>
                </c:pt>
                <c:pt idx="9176">
                  <c:v>0.10596064814814815</c:v>
                </c:pt>
                <c:pt idx="9177">
                  <c:v>0.10597222222222223</c:v>
                </c:pt>
                <c:pt idx="9178">
                  <c:v>0.1059837962962963</c:v>
                </c:pt>
                <c:pt idx="9179">
                  <c:v>0.10599537037037036</c:v>
                </c:pt>
                <c:pt idx="9180">
                  <c:v>0.10600694444444443</c:v>
                </c:pt>
                <c:pt idx="9181">
                  <c:v>0.10601851851851851</c:v>
                </c:pt>
                <c:pt idx="9182">
                  <c:v>0.10603009259259259</c:v>
                </c:pt>
                <c:pt idx="9183">
                  <c:v>0.10604166666666666</c:v>
                </c:pt>
                <c:pt idx="9184">
                  <c:v>0.10605324074074074</c:v>
                </c:pt>
                <c:pt idx="9185">
                  <c:v>0.10606481481481482</c:v>
                </c:pt>
                <c:pt idx="9186">
                  <c:v>0.10607638888888889</c:v>
                </c:pt>
                <c:pt idx="9187">
                  <c:v>0.10608796296296297</c:v>
                </c:pt>
                <c:pt idx="9188">
                  <c:v>0.10609953703703705</c:v>
                </c:pt>
                <c:pt idx="9189">
                  <c:v>0.10611111111111111</c:v>
                </c:pt>
                <c:pt idx="9190">
                  <c:v>0.10612268518518519</c:v>
                </c:pt>
                <c:pt idx="9191">
                  <c:v>0.10613425925925928</c:v>
                </c:pt>
                <c:pt idx="9192">
                  <c:v>0.10614583333333333</c:v>
                </c:pt>
                <c:pt idx="9193">
                  <c:v>0.10615740740740741</c:v>
                </c:pt>
                <c:pt idx="9194">
                  <c:v>0.10616898148148148</c:v>
                </c:pt>
                <c:pt idx="9195">
                  <c:v>0.10618055555555556</c:v>
                </c:pt>
                <c:pt idx="9196">
                  <c:v>0.10619212962962964</c:v>
                </c:pt>
                <c:pt idx="9197">
                  <c:v>0.1062037037037037</c:v>
                </c:pt>
                <c:pt idx="9198">
                  <c:v>0.10621527777777778</c:v>
                </c:pt>
                <c:pt idx="9199">
                  <c:v>0.10622685185185186</c:v>
                </c:pt>
                <c:pt idx="9200">
                  <c:v>0.10623842592592592</c:v>
                </c:pt>
                <c:pt idx="9201">
                  <c:v>0.10625</c:v>
                </c:pt>
                <c:pt idx="9202">
                  <c:v>0.10626157407407406</c:v>
                </c:pt>
                <c:pt idx="9203">
                  <c:v>0.10627314814814814</c:v>
                </c:pt>
                <c:pt idx="9204">
                  <c:v>0.10628472222222222</c:v>
                </c:pt>
                <c:pt idx="9205">
                  <c:v>0.10629629629629629</c:v>
                </c:pt>
                <c:pt idx="9206">
                  <c:v>0.10630787037037037</c:v>
                </c:pt>
                <c:pt idx="9207">
                  <c:v>0.10631944444444445</c:v>
                </c:pt>
                <c:pt idx="9208">
                  <c:v>0.10633101851851852</c:v>
                </c:pt>
                <c:pt idx="9209">
                  <c:v>0.1063425925925926</c:v>
                </c:pt>
                <c:pt idx="9210">
                  <c:v>0.10635416666666668</c:v>
                </c:pt>
                <c:pt idx="9211">
                  <c:v>0.10636574074074073</c:v>
                </c:pt>
                <c:pt idx="9212">
                  <c:v>0.10637731481481481</c:v>
                </c:pt>
                <c:pt idx="9213">
                  <c:v>0.10638888888888888</c:v>
                </c:pt>
                <c:pt idx="9214">
                  <c:v>0.10640046296296296</c:v>
                </c:pt>
                <c:pt idx="9215">
                  <c:v>0.10641203703703704</c:v>
                </c:pt>
                <c:pt idx="9216">
                  <c:v>0.10642361111111111</c:v>
                </c:pt>
                <c:pt idx="9217">
                  <c:v>0.10643518518518519</c:v>
                </c:pt>
                <c:pt idx="9218">
                  <c:v>0.10644675925925927</c:v>
                </c:pt>
                <c:pt idx="9219">
                  <c:v>0.10645833333333332</c:v>
                </c:pt>
                <c:pt idx="9220">
                  <c:v>0.10646990740740742</c:v>
                </c:pt>
                <c:pt idx="9221">
                  <c:v>0.10648148148148147</c:v>
                </c:pt>
                <c:pt idx="9222">
                  <c:v>0.10649305555555555</c:v>
                </c:pt>
                <c:pt idx="9223">
                  <c:v>0.10650462962962963</c:v>
                </c:pt>
                <c:pt idx="9224">
                  <c:v>0.1065162037037037</c:v>
                </c:pt>
                <c:pt idx="9225">
                  <c:v>0.10652777777777778</c:v>
                </c:pt>
                <c:pt idx="9226">
                  <c:v>0.10653935185185186</c:v>
                </c:pt>
                <c:pt idx="9227">
                  <c:v>0.10655092592592592</c:v>
                </c:pt>
                <c:pt idx="9228">
                  <c:v>0.1065625</c:v>
                </c:pt>
                <c:pt idx="9229">
                  <c:v>0.10657407407407408</c:v>
                </c:pt>
                <c:pt idx="9230">
                  <c:v>0.10658564814814815</c:v>
                </c:pt>
                <c:pt idx="9231">
                  <c:v>0.10659722222222223</c:v>
                </c:pt>
                <c:pt idx="9232">
                  <c:v>0.10660879629629628</c:v>
                </c:pt>
                <c:pt idx="9233">
                  <c:v>0.10662037037037037</c:v>
                </c:pt>
                <c:pt idx="9234">
                  <c:v>0.10663194444444445</c:v>
                </c:pt>
                <c:pt idx="9235">
                  <c:v>0.10664351851851851</c:v>
                </c:pt>
                <c:pt idx="9236">
                  <c:v>0.10665509259259259</c:v>
                </c:pt>
                <c:pt idx="9237">
                  <c:v>0.10666666666666667</c:v>
                </c:pt>
                <c:pt idx="9238">
                  <c:v>0.10667824074074074</c:v>
                </c:pt>
                <c:pt idx="9239">
                  <c:v>0.10668981481481482</c:v>
                </c:pt>
                <c:pt idx="9240">
                  <c:v>0.10670138888888887</c:v>
                </c:pt>
                <c:pt idx="9241">
                  <c:v>0.10671296296296295</c:v>
                </c:pt>
                <c:pt idx="9242">
                  <c:v>0.10672453703703703</c:v>
                </c:pt>
                <c:pt idx="9243">
                  <c:v>0.1067361111111111</c:v>
                </c:pt>
                <c:pt idx="9244">
                  <c:v>0.10674768518518518</c:v>
                </c:pt>
                <c:pt idx="9245">
                  <c:v>0.10675925925925926</c:v>
                </c:pt>
                <c:pt idx="9246">
                  <c:v>0.10677083333333333</c:v>
                </c:pt>
                <c:pt idx="9247">
                  <c:v>0.10678240740740741</c:v>
                </c:pt>
                <c:pt idx="9248">
                  <c:v>0.10679398148148149</c:v>
                </c:pt>
                <c:pt idx="9249">
                  <c:v>0.10680555555555556</c:v>
                </c:pt>
                <c:pt idx="9250">
                  <c:v>0.10681712962962964</c:v>
                </c:pt>
                <c:pt idx="9251">
                  <c:v>0.10682870370370372</c:v>
                </c:pt>
                <c:pt idx="9252">
                  <c:v>0.10684027777777778</c:v>
                </c:pt>
                <c:pt idx="9253">
                  <c:v>0.10685185185185185</c:v>
                </c:pt>
                <c:pt idx="9254">
                  <c:v>0.10686342592592592</c:v>
                </c:pt>
                <c:pt idx="9255">
                  <c:v>0.106875</c:v>
                </c:pt>
                <c:pt idx="9256">
                  <c:v>0.10688657407407408</c:v>
                </c:pt>
                <c:pt idx="9257">
                  <c:v>0.10689814814814814</c:v>
                </c:pt>
                <c:pt idx="9258">
                  <c:v>0.10690972222222223</c:v>
                </c:pt>
                <c:pt idx="9259">
                  <c:v>0.10692129629629631</c:v>
                </c:pt>
                <c:pt idx="9260">
                  <c:v>0.10693287037037037</c:v>
                </c:pt>
                <c:pt idx="9261">
                  <c:v>0.10694444444444444</c:v>
                </c:pt>
                <c:pt idx="9262">
                  <c:v>0.10695601851851851</c:v>
                </c:pt>
                <c:pt idx="9263">
                  <c:v>0.10696759259259259</c:v>
                </c:pt>
                <c:pt idx="9264">
                  <c:v>0.10697916666666667</c:v>
                </c:pt>
                <c:pt idx="9265">
                  <c:v>0.10699074074074073</c:v>
                </c:pt>
                <c:pt idx="9266">
                  <c:v>0.10700231481481481</c:v>
                </c:pt>
                <c:pt idx="9267">
                  <c:v>0.10701388888888889</c:v>
                </c:pt>
                <c:pt idx="9268">
                  <c:v>0.10702546296296296</c:v>
                </c:pt>
                <c:pt idx="9269">
                  <c:v>0.10703703703703704</c:v>
                </c:pt>
                <c:pt idx="9270">
                  <c:v>0.10704861111111112</c:v>
                </c:pt>
                <c:pt idx="9271">
                  <c:v>0.10706018518518519</c:v>
                </c:pt>
                <c:pt idx="9272">
                  <c:v>0.10707175925925926</c:v>
                </c:pt>
                <c:pt idx="9273">
                  <c:v>0.10708333333333335</c:v>
                </c:pt>
                <c:pt idx="9274">
                  <c:v>0.1070949074074074</c:v>
                </c:pt>
                <c:pt idx="9275">
                  <c:v>0.10710648148148148</c:v>
                </c:pt>
                <c:pt idx="9276">
                  <c:v>0.10711805555555555</c:v>
                </c:pt>
                <c:pt idx="9277">
                  <c:v>0.10712962962962963</c:v>
                </c:pt>
                <c:pt idx="9278">
                  <c:v>0.10714120370370371</c:v>
                </c:pt>
                <c:pt idx="9279">
                  <c:v>0.10715277777777778</c:v>
                </c:pt>
                <c:pt idx="9280">
                  <c:v>0.10716435185185186</c:v>
                </c:pt>
                <c:pt idx="9281">
                  <c:v>0.10717592592592594</c:v>
                </c:pt>
                <c:pt idx="9282">
                  <c:v>0.10718749999999999</c:v>
                </c:pt>
                <c:pt idx="9283">
                  <c:v>0.10719907407407407</c:v>
                </c:pt>
                <c:pt idx="9284">
                  <c:v>0.10721064814814814</c:v>
                </c:pt>
                <c:pt idx="9285">
                  <c:v>0.10722222222222222</c:v>
                </c:pt>
                <c:pt idx="9286">
                  <c:v>0.1072337962962963</c:v>
                </c:pt>
                <c:pt idx="9287">
                  <c:v>0.10724537037037037</c:v>
                </c:pt>
                <c:pt idx="9288">
                  <c:v>0.10725694444444445</c:v>
                </c:pt>
                <c:pt idx="9289">
                  <c:v>0.10726851851851853</c:v>
                </c:pt>
                <c:pt idx="9290">
                  <c:v>0.10728009259259259</c:v>
                </c:pt>
                <c:pt idx="9291">
                  <c:v>0.10729166666666667</c:v>
                </c:pt>
                <c:pt idx="9292">
                  <c:v>0.10730324074074075</c:v>
                </c:pt>
                <c:pt idx="9293">
                  <c:v>0.10730324074074075</c:v>
                </c:pt>
                <c:pt idx="9294">
                  <c:v>0.10731481481481481</c:v>
                </c:pt>
                <c:pt idx="9295">
                  <c:v>0.10732638888888889</c:v>
                </c:pt>
                <c:pt idx="9296">
                  <c:v>0.10733796296296295</c:v>
                </c:pt>
                <c:pt idx="9297">
                  <c:v>0.10734953703703703</c:v>
                </c:pt>
                <c:pt idx="9298">
                  <c:v>0.10736111111111112</c:v>
                </c:pt>
                <c:pt idx="9299">
                  <c:v>0.10737268518518518</c:v>
                </c:pt>
                <c:pt idx="9300">
                  <c:v>0.10738425925925926</c:v>
                </c:pt>
                <c:pt idx="9301">
                  <c:v>0.10739583333333334</c:v>
                </c:pt>
                <c:pt idx="9302">
                  <c:v>0.1074074074074074</c:v>
                </c:pt>
                <c:pt idx="9303">
                  <c:v>0.10741898148148148</c:v>
                </c:pt>
                <c:pt idx="9304">
                  <c:v>0.10743055555555554</c:v>
                </c:pt>
                <c:pt idx="9305">
                  <c:v>0.10744212962962962</c:v>
                </c:pt>
                <c:pt idx="9306">
                  <c:v>0.1074537037037037</c:v>
                </c:pt>
                <c:pt idx="9307">
                  <c:v>0.10746527777777777</c:v>
                </c:pt>
                <c:pt idx="9308">
                  <c:v>0.10747685185185185</c:v>
                </c:pt>
                <c:pt idx="9309">
                  <c:v>0.10748842592592593</c:v>
                </c:pt>
                <c:pt idx="9310">
                  <c:v>0.1075</c:v>
                </c:pt>
                <c:pt idx="9311">
                  <c:v>0.10751157407407408</c:v>
                </c:pt>
                <c:pt idx="9312">
                  <c:v>0.10752314814814816</c:v>
                </c:pt>
                <c:pt idx="9313">
                  <c:v>0.10753472222222223</c:v>
                </c:pt>
                <c:pt idx="9314">
                  <c:v>0.10754629629629631</c:v>
                </c:pt>
                <c:pt idx="9315">
                  <c:v>0.10755787037037036</c:v>
                </c:pt>
                <c:pt idx="9316">
                  <c:v>0.10756944444444444</c:v>
                </c:pt>
                <c:pt idx="9317">
                  <c:v>0.10758101851851852</c:v>
                </c:pt>
                <c:pt idx="9318">
                  <c:v>0.10759259259259259</c:v>
                </c:pt>
                <c:pt idx="9319">
                  <c:v>0.10760416666666667</c:v>
                </c:pt>
                <c:pt idx="9320">
                  <c:v>0.10761574074074075</c:v>
                </c:pt>
                <c:pt idx="9321">
                  <c:v>0.10762731481481481</c:v>
                </c:pt>
                <c:pt idx="9322">
                  <c:v>0.1076388888888889</c:v>
                </c:pt>
                <c:pt idx="9323">
                  <c:v>0.10765046296296295</c:v>
                </c:pt>
                <c:pt idx="9324">
                  <c:v>0.10766203703703703</c:v>
                </c:pt>
                <c:pt idx="9325">
                  <c:v>0.10767361111111111</c:v>
                </c:pt>
                <c:pt idx="9326">
                  <c:v>0.10768518518518518</c:v>
                </c:pt>
                <c:pt idx="9327">
                  <c:v>0.10769675925925926</c:v>
                </c:pt>
                <c:pt idx="9328">
                  <c:v>0.10770833333333334</c:v>
                </c:pt>
                <c:pt idx="9329">
                  <c:v>0.1077199074074074</c:v>
                </c:pt>
                <c:pt idx="9330">
                  <c:v>0.10773148148148148</c:v>
                </c:pt>
                <c:pt idx="9331">
                  <c:v>0.10774305555555556</c:v>
                </c:pt>
                <c:pt idx="9332">
                  <c:v>0.10775462962962963</c:v>
                </c:pt>
                <c:pt idx="9333">
                  <c:v>0.10776620370370371</c:v>
                </c:pt>
                <c:pt idx="9334">
                  <c:v>0.10777777777777779</c:v>
                </c:pt>
                <c:pt idx="9335">
                  <c:v>0.10778935185185186</c:v>
                </c:pt>
                <c:pt idx="9336">
                  <c:v>0.10780092592592593</c:v>
                </c:pt>
                <c:pt idx="9337">
                  <c:v>0.10781249999999999</c:v>
                </c:pt>
                <c:pt idx="9338">
                  <c:v>0.10782407407407407</c:v>
                </c:pt>
                <c:pt idx="9339">
                  <c:v>0.10783564814814815</c:v>
                </c:pt>
                <c:pt idx="9340">
                  <c:v>0.10784722222222222</c:v>
                </c:pt>
                <c:pt idx="9341">
                  <c:v>0.1078587962962963</c:v>
                </c:pt>
                <c:pt idx="9342">
                  <c:v>0.10787037037037038</c:v>
                </c:pt>
                <c:pt idx="9343">
                  <c:v>0.10788194444444445</c:v>
                </c:pt>
                <c:pt idx="9344">
                  <c:v>0.10789351851851851</c:v>
                </c:pt>
                <c:pt idx="9345">
                  <c:v>0.10790509259259258</c:v>
                </c:pt>
                <c:pt idx="9346">
                  <c:v>0.10791666666666666</c:v>
                </c:pt>
                <c:pt idx="9347">
                  <c:v>0.10792824074074074</c:v>
                </c:pt>
                <c:pt idx="9348">
                  <c:v>0.10793981481481481</c:v>
                </c:pt>
                <c:pt idx="9349">
                  <c:v>0.10795138888888889</c:v>
                </c:pt>
                <c:pt idx="9350">
                  <c:v>0.10796296296296297</c:v>
                </c:pt>
                <c:pt idx="9351">
                  <c:v>0.10797453703703704</c:v>
                </c:pt>
                <c:pt idx="9352">
                  <c:v>0.10798611111111112</c:v>
                </c:pt>
                <c:pt idx="9353">
                  <c:v>0.1079976851851852</c:v>
                </c:pt>
                <c:pt idx="9354">
                  <c:v>0.10800925925925926</c:v>
                </c:pt>
                <c:pt idx="9355">
                  <c:v>0.10802083333333333</c:v>
                </c:pt>
                <c:pt idx="9356">
                  <c:v>0.10803240740740742</c:v>
                </c:pt>
                <c:pt idx="9357">
                  <c:v>0.10804398148148148</c:v>
                </c:pt>
                <c:pt idx="9358">
                  <c:v>0.10805555555555556</c:v>
                </c:pt>
                <c:pt idx="9359">
                  <c:v>0.10806712962962962</c:v>
                </c:pt>
                <c:pt idx="9360">
                  <c:v>0.1080787037037037</c:v>
                </c:pt>
                <c:pt idx="9361">
                  <c:v>0.10809027777777779</c:v>
                </c:pt>
                <c:pt idx="9362">
                  <c:v>0.10810185185185185</c:v>
                </c:pt>
                <c:pt idx="9363">
                  <c:v>0.10811342592592592</c:v>
                </c:pt>
                <c:pt idx="9364">
                  <c:v>0.10812500000000001</c:v>
                </c:pt>
                <c:pt idx="9365">
                  <c:v>0.10813657407407407</c:v>
                </c:pt>
                <c:pt idx="9366">
                  <c:v>0.10814814814814815</c:v>
                </c:pt>
                <c:pt idx="9367">
                  <c:v>0.10815972222222221</c:v>
                </c:pt>
                <c:pt idx="9368">
                  <c:v>0.10817129629629629</c:v>
                </c:pt>
                <c:pt idx="9369">
                  <c:v>0.10818287037037037</c:v>
                </c:pt>
                <c:pt idx="9370">
                  <c:v>0.10819444444444444</c:v>
                </c:pt>
                <c:pt idx="9371">
                  <c:v>0.10820601851851852</c:v>
                </c:pt>
                <c:pt idx="9372">
                  <c:v>0.1082175925925926</c:v>
                </c:pt>
                <c:pt idx="9373">
                  <c:v>0.10822916666666667</c:v>
                </c:pt>
                <c:pt idx="9374">
                  <c:v>0.10824074074074075</c:v>
                </c:pt>
                <c:pt idx="9375">
                  <c:v>0.10825231481481483</c:v>
                </c:pt>
                <c:pt idx="9376">
                  <c:v>0.10826388888888888</c:v>
                </c:pt>
                <c:pt idx="9377">
                  <c:v>0.10827546296296296</c:v>
                </c:pt>
                <c:pt idx="9378">
                  <c:v>0.10828703703703703</c:v>
                </c:pt>
                <c:pt idx="9379">
                  <c:v>0.10829861111111111</c:v>
                </c:pt>
                <c:pt idx="9380">
                  <c:v>0.10831018518518519</c:v>
                </c:pt>
                <c:pt idx="9381">
                  <c:v>0.10832175925925926</c:v>
                </c:pt>
                <c:pt idx="9382">
                  <c:v>0.10833333333333334</c:v>
                </c:pt>
                <c:pt idx="9383">
                  <c:v>0.10834490740740742</c:v>
                </c:pt>
                <c:pt idx="9384">
                  <c:v>0.10835648148148147</c:v>
                </c:pt>
                <c:pt idx="9385">
                  <c:v>0.10836805555555555</c:v>
                </c:pt>
                <c:pt idx="9386">
                  <c:v>0.10837962962962962</c:v>
                </c:pt>
                <c:pt idx="9387">
                  <c:v>0.1083912037037037</c:v>
                </c:pt>
                <c:pt idx="9388">
                  <c:v>0.10840277777777778</c:v>
                </c:pt>
                <c:pt idx="9389">
                  <c:v>0.10841435185185185</c:v>
                </c:pt>
                <c:pt idx="9390">
                  <c:v>0.10842592592592593</c:v>
                </c:pt>
                <c:pt idx="9391">
                  <c:v>0.10843750000000001</c:v>
                </c:pt>
                <c:pt idx="9392">
                  <c:v>0.10844907407407407</c:v>
                </c:pt>
                <c:pt idx="9393">
                  <c:v>0.10846064814814815</c:v>
                </c:pt>
                <c:pt idx="9394">
                  <c:v>0.10847222222222223</c:v>
                </c:pt>
                <c:pt idx="9395">
                  <c:v>0.1084837962962963</c:v>
                </c:pt>
                <c:pt idx="9396">
                  <c:v>0.10849537037037038</c:v>
                </c:pt>
                <c:pt idx="9397">
                  <c:v>0.10850694444444443</c:v>
                </c:pt>
                <c:pt idx="9398">
                  <c:v>0.10851851851851851</c:v>
                </c:pt>
                <c:pt idx="9399">
                  <c:v>0.10853009259259259</c:v>
                </c:pt>
                <c:pt idx="9400">
                  <c:v>0.10854166666666666</c:v>
                </c:pt>
                <c:pt idx="9401">
                  <c:v>0.10855324074074074</c:v>
                </c:pt>
                <c:pt idx="9402">
                  <c:v>0.10856481481481482</c:v>
                </c:pt>
                <c:pt idx="9403">
                  <c:v>0.10857638888888889</c:v>
                </c:pt>
                <c:pt idx="9404">
                  <c:v>0.10858796296296297</c:v>
                </c:pt>
                <c:pt idx="9405">
                  <c:v>0.10859953703703702</c:v>
                </c:pt>
                <c:pt idx="9406">
                  <c:v>0.1086111111111111</c:v>
                </c:pt>
                <c:pt idx="9407">
                  <c:v>0.10862268518518518</c:v>
                </c:pt>
                <c:pt idx="9408">
                  <c:v>0.10863425925925925</c:v>
                </c:pt>
                <c:pt idx="9409">
                  <c:v>0.10864583333333333</c:v>
                </c:pt>
                <c:pt idx="9410">
                  <c:v>0.10865740740740741</c:v>
                </c:pt>
                <c:pt idx="9411">
                  <c:v>0.10866898148148148</c:v>
                </c:pt>
                <c:pt idx="9412">
                  <c:v>0.10868055555555556</c:v>
                </c:pt>
                <c:pt idx="9413">
                  <c:v>0.10869212962962964</c:v>
                </c:pt>
                <c:pt idx="9414">
                  <c:v>0.10870370370370371</c:v>
                </c:pt>
                <c:pt idx="9415">
                  <c:v>0.10871527777777779</c:v>
                </c:pt>
                <c:pt idx="9416">
                  <c:v>0.10872685185185187</c:v>
                </c:pt>
                <c:pt idx="9417">
                  <c:v>0.10873842592592593</c:v>
                </c:pt>
                <c:pt idx="9418">
                  <c:v>0.10875</c:v>
                </c:pt>
                <c:pt idx="9419">
                  <c:v>0.10876157407407407</c:v>
                </c:pt>
                <c:pt idx="9420">
                  <c:v>0.10877314814814815</c:v>
                </c:pt>
                <c:pt idx="9421">
                  <c:v>0.10878472222222223</c:v>
                </c:pt>
                <c:pt idx="9422">
                  <c:v>0.10879629629629629</c:v>
                </c:pt>
                <c:pt idx="9423">
                  <c:v>0.10880787037037037</c:v>
                </c:pt>
                <c:pt idx="9424">
                  <c:v>0.10881944444444445</c:v>
                </c:pt>
                <c:pt idx="9425">
                  <c:v>0.10883101851851852</c:v>
                </c:pt>
                <c:pt idx="9426">
                  <c:v>0.10884259259259259</c:v>
                </c:pt>
                <c:pt idx="9427">
                  <c:v>0.10885416666666665</c:v>
                </c:pt>
                <c:pt idx="9428">
                  <c:v>0.10886574074074074</c:v>
                </c:pt>
                <c:pt idx="9429">
                  <c:v>0.10887731481481482</c:v>
                </c:pt>
                <c:pt idx="9430">
                  <c:v>0.10888888888888888</c:v>
                </c:pt>
                <c:pt idx="9431">
                  <c:v>0.10890046296296296</c:v>
                </c:pt>
                <c:pt idx="9432">
                  <c:v>0.10891203703703704</c:v>
                </c:pt>
                <c:pt idx="9433">
                  <c:v>0.10892361111111111</c:v>
                </c:pt>
                <c:pt idx="9434">
                  <c:v>0.10893518518518519</c:v>
                </c:pt>
                <c:pt idx="9435">
                  <c:v>0.10894675925925927</c:v>
                </c:pt>
                <c:pt idx="9436">
                  <c:v>0.10895833333333334</c:v>
                </c:pt>
                <c:pt idx="9437">
                  <c:v>0.1089699074074074</c:v>
                </c:pt>
                <c:pt idx="9438">
                  <c:v>0.10898148148148147</c:v>
                </c:pt>
                <c:pt idx="9439">
                  <c:v>0.10899305555555555</c:v>
                </c:pt>
                <c:pt idx="9440">
                  <c:v>0.10900462962962963</c:v>
                </c:pt>
                <c:pt idx="9441">
                  <c:v>0.1090162037037037</c:v>
                </c:pt>
                <c:pt idx="9442">
                  <c:v>0.10902777777777778</c:v>
                </c:pt>
                <c:pt idx="9443">
                  <c:v>0.10903935185185186</c:v>
                </c:pt>
                <c:pt idx="9444">
                  <c:v>0.10905092592592593</c:v>
                </c:pt>
                <c:pt idx="9445">
                  <c:v>0.10906249999999999</c:v>
                </c:pt>
                <c:pt idx="9446">
                  <c:v>0.10907407407407409</c:v>
                </c:pt>
                <c:pt idx="9447">
                  <c:v>0.10908564814814814</c:v>
                </c:pt>
                <c:pt idx="9448">
                  <c:v>0.10909722222222222</c:v>
                </c:pt>
                <c:pt idx="9449">
                  <c:v>0.10910879629629629</c:v>
                </c:pt>
                <c:pt idx="9450">
                  <c:v>0.10912037037037037</c:v>
                </c:pt>
                <c:pt idx="9451">
                  <c:v>0.10913194444444445</c:v>
                </c:pt>
                <c:pt idx="9452">
                  <c:v>0.10914351851851851</c:v>
                </c:pt>
                <c:pt idx="9453">
                  <c:v>0.1091550925925926</c:v>
                </c:pt>
                <c:pt idx="9454">
                  <c:v>0.10916666666666668</c:v>
                </c:pt>
                <c:pt idx="9455">
                  <c:v>0.10917824074074074</c:v>
                </c:pt>
                <c:pt idx="9456">
                  <c:v>0.10918981481481482</c:v>
                </c:pt>
                <c:pt idx="9457">
                  <c:v>0.1092013888888889</c:v>
                </c:pt>
                <c:pt idx="9458">
                  <c:v>0.10921296296296296</c:v>
                </c:pt>
                <c:pt idx="9459">
                  <c:v>0.10922453703703704</c:v>
                </c:pt>
                <c:pt idx="9460">
                  <c:v>0.1092361111111111</c:v>
                </c:pt>
                <c:pt idx="9461">
                  <c:v>0.10924768518518518</c:v>
                </c:pt>
                <c:pt idx="9462">
                  <c:v>0.10925925925925926</c:v>
                </c:pt>
                <c:pt idx="9463">
                  <c:v>0.10927083333333333</c:v>
                </c:pt>
                <c:pt idx="9464">
                  <c:v>0.10928240740740741</c:v>
                </c:pt>
                <c:pt idx="9465">
                  <c:v>0.10929398148148149</c:v>
                </c:pt>
                <c:pt idx="9466">
                  <c:v>0.10930555555555554</c:v>
                </c:pt>
                <c:pt idx="9467">
                  <c:v>0.10931712962962963</c:v>
                </c:pt>
                <c:pt idx="9468">
                  <c:v>0.10932870370370369</c:v>
                </c:pt>
                <c:pt idx="9469">
                  <c:v>0.10934027777777777</c:v>
                </c:pt>
                <c:pt idx="9470">
                  <c:v>0.10935185185185185</c:v>
                </c:pt>
                <c:pt idx="9471">
                  <c:v>0.10936342592592592</c:v>
                </c:pt>
                <c:pt idx="9472">
                  <c:v>0.109375</c:v>
                </c:pt>
                <c:pt idx="9473">
                  <c:v>0.10938657407407408</c:v>
                </c:pt>
                <c:pt idx="9474">
                  <c:v>0.10939814814814815</c:v>
                </c:pt>
                <c:pt idx="9475">
                  <c:v>0.10940972222222223</c:v>
                </c:pt>
                <c:pt idx="9476">
                  <c:v>0.10942129629629631</c:v>
                </c:pt>
                <c:pt idx="9477">
                  <c:v>0.10943287037037037</c:v>
                </c:pt>
                <c:pt idx="9478">
                  <c:v>0.10944444444444446</c:v>
                </c:pt>
                <c:pt idx="9479">
                  <c:v>0.10945601851851851</c:v>
                </c:pt>
                <c:pt idx="9480">
                  <c:v>0.10946759259259259</c:v>
                </c:pt>
                <c:pt idx="9481">
                  <c:v>0.10947916666666667</c:v>
                </c:pt>
                <c:pt idx="9482">
                  <c:v>0.10949074074074074</c:v>
                </c:pt>
                <c:pt idx="9483">
                  <c:v>0.10950231481481482</c:v>
                </c:pt>
                <c:pt idx="9484">
                  <c:v>0.1095138888888889</c:v>
                </c:pt>
                <c:pt idx="9485">
                  <c:v>0.10952546296296296</c:v>
                </c:pt>
                <c:pt idx="9486">
                  <c:v>0.10953703703703704</c:v>
                </c:pt>
                <c:pt idx="9487">
                  <c:v>0.1095486111111111</c:v>
                </c:pt>
                <c:pt idx="9488">
                  <c:v>0.10956018518518518</c:v>
                </c:pt>
                <c:pt idx="9489">
                  <c:v>0.10957175925925926</c:v>
                </c:pt>
                <c:pt idx="9490">
                  <c:v>0.10958333333333332</c:v>
                </c:pt>
                <c:pt idx="9491">
                  <c:v>0.1095949074074074</c:v>
                </c:pt>
                <c:pt idx="9492">
                  <c:v>0.10960648148148149</c:v>
                </c:pt>
                <c:pt idx="9493">
                  <c:v>0.10961805555555555</c:v>
                </c:pt>
                <c:pt idx="9494">
                  <c:v>0.10962962962962963</c:v>
                </c:pt>
                <c:pt idx="9495">
                  <c:v>0.10964120370370371</c:v>
                </c:pt>
                <c:pt idx="9496">
                  <c:v>0.10965277777777778</c:v>
                </c:pt>
                <c:pt idx="9497">
                  <c:v>0.10966435185185186</c:v>
                </c:pt>
                <c:pt idx="9498">
                  <c:v>0.10967592592592591</c:v>
                </c:pt>
                <c:pt idx="9499">
                  <c:v>0.10968750000000001</c:v>
                </c:pt>
                <c:pt idx="9500">
                  <c:v>0.10969907407407407</c:v>
                </c:pt>
                <c:pt idx="9501">
                  <c:v>0.10971064814814814</c:v>
                </c:pt>
                <c:pt idx="9502">
                  <c:v>0.10972222222222222</c:v>
                </c:pt>
                <c:pt idx="9503">
                  <c:v>0.1097337962962963</c:v>
                </c:pt>
                <c:pt idx="9504">
                  <c:v>0.10974537037037037</c:v>
                </c:pt>
                <c:pt idx="9505">
                  <c:v>0.10975694444444445</c:v>
                </c:pt>
                <c:pt idx="9506">
                  <c:v>0.10976851851851853</c:v>
                </c:pt>
                <c:pt idx="9507">
                  <c:v>0.1097800925925926</c:v>
                </c:pt>
                <c:pt idx="9508">
                  <c:v>0.10979166666666666</c:v>
                </c:pt>
                <c:pt idx="9509">
                  <c:v>0.10980324074074073</c:v>
                </c:pt>
                <c:pt idx="9510">
                  <c:v>0.10981481481481481</c:v>
                </c:pt>
                <c:pt idx="9511">
                  <c:v>0.10982638888888889</c:v>
                </c:pt>
                <c:pt idx="9512">
                  <c:v>0.10983796296296296</c:v>
                </c:pt>
                <c:pt idx="9513">
                  <c:v>0.10984953703703704</c:v>
                </c:pt>
                <c:pt idx="9514">
                  <c:v>0.10986111111111112</c:v>
                </c:pt>
                <c:pt idx="9515">
                  <c:v>0.10987268518518518</c:v>
                </c:pt>
                <c:pt idx="9516">
                  <c:v>0.10988425925925926</c:v>
                </c:pt>
                <c:pt idx="9517">
                  <c:v>0.10989583333333335</c:v>
                </c:pt>
                <c:pt idx="9518">
                  <c:v>0.10990740740740741</c:v>
                </c:pt>
                <c:pt idx="9519">
                  <c:v>0.10991898148148148</c:v>
                </c:pt>
                <c:pt idx="9520">
                  <c:v>0.10993055555555555</c:v>
                </c:pt>
                <c:pt idx="9521">
                  <c:v>0.10994212962962963</c:v>
                </c:pt>
                <c:pt idx="9522">
                  <c:v>0.10995370370370371</c:v>
                </c:pt>
                <c:pt idx="9523">
                  <c:v>0.10996527777777777</c:v>
                </c:pt>
                <c:pt idx="9524">
                  <c:v>0.10997685185185185</c:v>
                </c:pt>
                <c:pt idx="9525">
                  <c:v>0.10998842592592593</c:v>
                </c:pt>
                <c:pt idx="9526">
                  <c:v>0.11</c:v>
                </c:pt>
                <c:pt idx="9527">
                  <c:v>0.11001157407407407</c:v>
                </c:pt>
                <c:pt idx="9528">
                  <c:v>0.11002314814814813</c:v>
                </c:pt>
                <c:pt idx="9529">
                  <c:v>0.11003472222222221</c:v>
                </c:pt>
                <c:pt idx="9530">
                  <c:v>0.11004629629629629</c:v>
                </c:pt>
                <c:pt idx="9531">
                  <c:v>0.11005787037037036</c:v>
                </c:pt>
                <c:pt idx="9532">
                  <c:v>0.11006944444444444</c:v>
                </c:pt>
                <c:pt idx="9533">
                  <c:v>0.11008101851851852</c:v>
                </c:pt>
                <c:pt idx="9534">
                  <c:v>0.11009259259259259</c:v>
                </c:pt>
                <c:pt idx="9535">
                  <c:v>0.11010416666666667</c:v>
                </c:pt>
                <c:pt idx="9536">
                  <c:v>0.11011574074074075</c:v>
                </c:pt>
                <c:pt idx="9537">
                  <c:v>0.11012731481481482</c:v>
                </c:pt>
                <c:pt idx="9538">
                  <c:v>0.1101388888888889</c:v>
                </c:pt>
                <c:pt idx="9539">
                  <c:v>0.11015046296296298</c:v>
                </c:pt>
                <c:pt idx="9540">
                  <c:v>0.11016203703703703</c:v>
                </c:pt>
                <c:pt idx="9541">
                  <c:v>0.11017361111111111</c:v>
                </c:pt>
                <c:pt idx="9542">
                  <c:v>0.11018518518518518</c:v>
                </c:pt>
                <c:pt idx="9543">
                  <c:v>0.11019675925925926</c:v>
                </c:pt>
                <c:pt idx="9544">
                  <c:v>0.11020833333333334</c:v>
                </c:pt>
                <c:pt idx="9545">
                  <c:v>0.11021990740740741</c:v>
                </c:pt>
                <c:pt idx="9546">
                  <c:v>0.11023148148148149</c:v>
                </c:pt>
                <c:pt idx="9547">
                  <c:v>0.11024305555555557</c:v>
                </c:pt>
                <c:pt idx="9548">
                  <c:v>0.11025462962962962</c:v>
                </c:pt>
                <c:pt idx="9549">
                  <c:v>0.1102662037037037</c:v>
                </c:pt>
                <c:pt idx="9550">
                  <c:v>0.11027777777777777</c:v>
                </c:pt>
                <c:pt idx="9551">
                  <c:v>0.11028935185185185</c:v>
                </c:pt>
                <c:pt idx="9552">
                  <c:v>0.11030092592592593</c:v>
                </c:pt>
                <c:pt idx="9553">
                  <c:v>0.11031249999999999</c:v>
                </c:pt>
                <c:pt idx="9554">
                  <c:v>0.11032407407407407</c:v>
                </c:pt>
                <c:pt idx="9555">
                  <c:v>0.11033564814814815</c:v>
                </c:pt>
                <c:pt idx="9556">
                  <c:v>0.11034722222222222</c:v>
                </c:pt>
                <c:pt idx="9557">
                  <c:v>0.1103587962962963</c:v>
                </c:pt>
                <c:pt idx="9558">
                  <c:v>0.11037037037037038</c:v>
                </c:pt>
                <c:pt idx="9559">
                  <c:v>0.11038194444444445</c:v>
                </c:pt>
                <c:pt idx="9560">
                  <c:v>0.11039351851851853</c:v>
                </c:pt>
                <c:pt idx="9561">
                  <c:v>0.11040509259259258</c:v>
                </c:pt>
                <c:pt idx="9562">
                  <c:v>0.11041666666666666</c:v>
                </c:pt>
                <c:pt idx="9563">
                  <c:v>0.11042824074074074</c:v>
                </c:pt>
                <c:pt idx="9564">
                  <c:v>0.11043981481481481</c:v>
                </c:pt>
                <c:pt idx="9565">
                  <c:v>0.11045138888888889</c:v>
                </c:pt>
                <c:pt idx="9566">
                  <c:v>0.11046296296296297</c:v>
                </c:pt>
                <c:pt idx="9567">
                  <c:v>0.11047453703703704</c:v>
                </c:pt>
                <c:pt idx="9568">
                  <c:v>0.11048611111111112</c:v>
                </c:pt>
                <c:pt idx="9569">
                  <c:v>0.11049768518518517</c:v>
                </c:pt>
                <c:pt idx="9570">
                  <c:v>0.11050925925925925</c:v>
                </c:pt>
                <c:pt idx="9571">
                  <c:v>0.11052083333333333</c:v>
                </c:pt>
                <c:pt idx="9572">
                  <c:v>0.1105324074074074</c:v>
                </c:pt>
                <c:pt idx="9573">
                  <c:v>0.11054398148148148</c:v>
                </c:pt>
                <c:pt idx="9574">
                  <c:v>0.11055555555555556</c:v>
                </c:pt>
                <c:pt idx="9575">
                  <c:v>0.11056712962962963</c:v>
                </c:pt>
                <c:pt idx="9576">
                  <c:v>0.11057870370370371</c:v>
                </c:pt>
                <c:pt idx="9577">
                  <c:v>0.11059027777777779</c:v>
                </c:pt>
                <c:pt idx="9578">
                  <c:v>0.11060185185185185</c:v>
                </c:pt>
                <c:pt idx="9579">
                  <c:v>0.11061342592592593</c:v>
                </c:pt>
                <c:pt idx="9580">
                  <c:v>0.11062499999999999</c:v>
                </c:pt>
                <c:pt idx="9581">
                  <c:v>0.11063657407407408</c:v>
                </c:pt>
                <c:pt idx="9582">
                  <c:v>0.11064814814814815</c:v>
                </c:pt>
                <c:pt idx="9583">
                  <c:v>0.11065972222222221</c:v>
                </c:pt>
                <c:pt idx="9584">
                  <c:v>0.1106712962962963</c:v>
                </c:pt>
                <c:pt idx="9585">
                  <c:v>0.11068287037037038</c:v>
                </c:pt>
                <c:pt idx="9586">
                  <c:v>0.11069444444444444</c:v>
                </c:pt>
                <c:pt idx="9587">
                  <c:v>0.11070601851851852</c:v>
                </c:pt>
                <c:pt idx="9588">
                  <c:v>0.11071759259259258</c:v>
                </c:pt>
                <c:pt idx="9589">
                  <c:v>0.11072916666666667</c:v>
                </c:pt>
                <c:pt idx="9590">
                  <c:v>0.11074074074074074</c:v>
                </c:pt>
                <c:pt idx="9591">
                  <c:v>0.1107523148148148</c:v>
                </c:pt>
                <c:pt idx="9592">
                  <c:v>0.11076388888888888</c:v>
                </c:pt>
                <c:pt idx="9593">
                  <c:v>0.11077546296296296</c:v>
                </c:pt>
                <c:pt idx="9594">
                  <c:v>0.11078703703703703</c:v>
                </c:pt>
                <c:pt idx="9595">
                  <c:v>0.11079861111111111</c:v>
                </c:pt>
                <c:pt idx="9596">
                  <c:v>0.11081018518518519</c:v>
                </c:pt>
                <c:pt idx="9597">
                  <c:v>0.11082175925925926</c:v>
                </c:pt>
                <c:pt idx="9598">
                  <c:v>0.11083333333333334</c:v>
                </c:pt>
                <c:pt idx="9599">
                  <c:v>0.11084490740740742</c:v>
                </c:pt>
                <c:pt idx="9600">
                  <c:v>0.11085648148148149</c:v>
                </c:pt>
                <c:pt idx="9601">
                  <c:v>0.11086805555555555</c:v>
                </c:pt>
                <c:pt idx="9602">
                  <c:v>0.11087962962962962</c:v>
                </c:pt>
                <c:pt idx="9603">
                  <c:v>0.1108912037037037</c:v>
                </c:pt>
                <c:pt idx="9604">
                  <c:v>0.11090277777777778</c:v>
                </c:pt>
                <c:pt idx="9605">
                  <c:v>0.11091435185185185</c:v>
                </c:pt>
                <c:pt idx="9606">
                  <c:v>0.11092592592592593</c:v>
                </c:pt>
                <c:pt idx="9607">
                  <c:v>0.11093750000000001</c:v>
                </c:pt>
                <c:pt idx="9608">
                  <c:v>0.11094907407407407</c:v>
                </c:pt>
                <c:pt idx="9609">
                  <c:v>0.11096064814814814</c:v>
                </c:pt>
                <c:pt idx="9610">
                  <c:v>0.11097222222222221</c:v>
                </c:pt>
                <c:pt idx="9611">
                  <c:v>0.11098379629629629</c:v>
                </c:pt>
                <c:pt idx="9612">
                  <c:v>0.11099537037037037</c:v>
                </c:pt>
                <c:pt idx="9613">
                  <c:v>0.11100694444444444</c:v>
                </c:pt>
                <c:pt idx="9614">
                  <c:v>0.11101851851851852</c:v>
                </c:pt>
                <c:pt idx="9615">
                  <c:v>0.1110300925925926</c:v>
                </c:pt>
                <c:pt idx="9616">
                  <c:v>0.11104166666666666</c:v>
                </c:pt>
                <c:pt idx="9617">
                  <c:v>0.11105324074074074</c:v>
                </c:pt>
                <c:pt idx="9618">
                  <c:v>0.11106481481481482</c:v>
                </c:pt>
                <c:pt idx="9619">
                  <c:v>0.11107638888888889</c:v>
                </c:pt>
                <c:pt idx="9620">
                  <c:v>0.11108796296296297</c:v>
                </c:pt>
                <c:pt idx="9621">
                  <c:v>0.11109953703703705</c:v>
                </c:pt>
                <c:pt idx="9622">
                  <c:v>0.1111111111111111</c:v>
                </c:pt>
                <c:pt idx="9623">
                  <c:v>0.11112268518518519</c:v>
                </c:pt>
                <c:pt idx="9624">
                  <c:v>0.11113425925925925</c:v>
                </c:pt>
                <c:pt idx="9625">
                  <c:v>0.11114583333333333</c:v>
                </c:pt>
                <c:pt idx="9626">
                  <c:v>0.11115740740740741</c:v>
                </c:pt>
                <c:pt idx="9627">
                  <c:v>0.11116898148148148</c:v>
                </c:pt>
                <c:pt idx="9628">
                  <c:v>0.11118055555555556</c:v>
                </c:pt>
                <c:pt idx="9629">
                  <c:v>0.11119212962962964</c:v>
                </c:pt>
                <c:pt idx="9630">
                  <c:v>0.11120370370370369</c:v>
                </c:pt>
                <c:pt idx="9631">
                  <c:v>0.11121527777777777</c:v>
                </c:pt>
                <c:pt idx="9632">
                  <c:v>0.11122685185185184</c:v>
                </c:pt>
                <c:pt idx="9633">
                  <c:v>0.11123842592592592</c:v>
                </c:pt>
                <c:pt idx="9634">
                  <c:v>0.11125</c:v>
                </c:pt>
                <c:pt idx="9635">
                  <c:v>0.11126157407407407</c:v>
                </c:pt>
                <c:pt idx="9636">
                  <c:v>0.11127314814814815</c:v>
                </c:pt>
                <c:pt idx="9637">
                  <c:v>0.11128472222222223</c:v>
                </c:pt>
                <c:pt idx="9638">
                  <c:v>0.1112962962962963</c:v>
                </c:pt>
                <c:pt idx="9639">
                  <c:v>0.11130787037037038</c:v>
                </c:pt>
                <c:pt idx="9640">
                  <c:v>0.11131944444444446</c:v>
                </c:pt>
                <c:pt idx="9641">
                  <c:v>0.11133101851851852</c:v>
                </c:pt>
                <c:pt idx="9642">
                  <c:v>0.1113425925925926</c:v>
                </c:pt>
                <c:pt idx="9643">
                  <c:v>0.11135416666666666</c:v>
                </c:pt>
                <c:pt idx="9644">
                  <c:v>0.11136574074074074</c:v>
                </c:pt>
                <c:pt idx="9645">
                  <c:v>0.11137731481481482</c:v>
                </c:pt>
                <c:pt idx="9646">
                  <c:v>0.11138888888888888</c:v>
                </c:pt>
                <c:pt idx="9647">
                  <c:v>0.11140046296296297</c:v>
                </c:pt>
                <c:pt idx="9648">
                  <c:v>0.11141203703703705</c:v>
                </c:pt>
                <c:pt idx="9649">
                  <c:v>0.11142361111111111</c:v>
                </c:pt>
                <c:pt idx="9650">
                  <c:v>0.11143518518518519</c:v>
                </c:pt>
                <c:pt idx="9651">
                  <c:v>0.11144675925925925</c:v>
                </c:pt>
                <c:pt idx="9652">
                  <c:v>0.11145833333333333</c:v>
                </c:pt>
                <c:pt idx="9653">
                  <c:v>0.11146990740740741</c:v>
                </c:pt>
                <c:pt idx="9654">
                  <c:v>0.11148148148148147</c:v>
                </c:pt>
                <c:pt idx="9655">
                  <c:v>0.11149305555555555</c:v>
                </c:pt>
                <c:pt idx="9656">
                  <c:v>0.11150462962962963</c:v>
                </c:pt>
                <c:pt idx="9657">
                  <c:v>0.1115162037037037</c:v>
                </c:pt>
                <c:pt idx="9658">
                  <c:v>0.11152777777777778</c:v>
                </c:pt>
                <c:pt idx="9659">
                  <c:v>0.11153935185185186</c:v>
                </c:pt>
                <c:pt idx="9660">
                  <c:v>0.11155092592592593</c:v>
                </c:pt>
                <c:pt idx="9661">
                  <c:v>0.11156250000000001</c:v>
                </c:pt>
                <c:pt idx="9662">
                  <c:v>0.11157407407407406</c:v>
                </c:pt>
                <c:pt idx="9663">
                  <c:v>0.11157407407407406</c:v>
                </c:pt>
                <c:pt idx="9664">
                  <c:v>0.11158564814814814</c:v>
                </c:pt>
                <c:pt idx="9665">
                  <c:v>0.11159722222222222</c:v>
                </c:pt>
                <c:pt idx="9666">
                  <c:v>0.11160879629629629</c:v>
                </c:pt>
                <c:pt idx="9667">
                  <c:v>0.11162037037037037</c:v>
                </c:pt>
                <c:pt idx="9668">
                  <c:v>0.11163194444444445</c:v>
                </c:pt>
                <c:pt idx="9669">
                  <c:v>0.11164351851851852</c:v>
                </c:pt>
                <c:pt idx="9670">
                  <c:v>0.1116550925925926</c:v>
                </c:pt>
                <c:pt idx="9671">
                  <c:v>0.11166666666666665</c:v>
                </c:pt>
                <c:pt idx="9672">
                  <c:v>0.11167824074074074</c:v>
                </c:pt>
                <c:pt idx="9673">
                  <c:v>0.11168981481481481</c:v>
                </c:pt>
                <c:pt idx="9674">
                  <c:v>0.11170138888888888</c:v>
                </c:pt>
                <c:pt idx="9675">
                  <c:v>0.11171296296296296</c:v>
                </c:pt>
                <c:pt idx="9676">
                  <c:v>0.11172453703703704</c:v>
                </c:pt>
                <c:pt idx="9677">
                  <c:v>0.11173611111111111</c:v>
                </c:pt>
                <c:pt idx="9678">
                  <c:v>0.11174768518518519</c:v>
                </c:pt>
                <c:pt idx="9679">
                  <c:v>0.11175925925925927</c:v>
                </c:pt>
                <c:pt idx="9680">
                  <c:v>0.11177083333333333</c:v>
                </c:pt>
                <c:pt idx="9681">
                  <c:v>0.11178240740740741</c:v>
                </c:pt>
                <c:pt idx="9682">
                  <c:v>0.11179398148148149</c:v>
                </c:pt>
                <c:pt idx="9683">
                  <c:v>0.11180555555555556</c:v>
                </c:pt>
                <c:pt idx="9684">
                  <c:v>0.11181712962962963</c:v>
                </c:pt>
                <c:pt idx="9685">
                  <c:v>0.11182870370370369</c:v>
                </c:pt>
                <c:pt idx="9686">
                  <c:v>0.11184027777777777</c:v>
                </c:pt>
                <c:pt idx="9687">
                  <c:v>0.11185185185185186</c:v>
                </c:pt>
                <c:pt idx="9688">
                  <c:v>0.11186342592592592</c:v>
                </c:pt>
                <c:pt idx="9689">
                  <c:v>0.111875</c:v>
                </c:pt>
                <c:pt idx="9690">
                  <c:v>0.11188657407407408</c:v>
                </c:pt>
                <c:pt idx="9691">
                  <c:v>0.11189814814814815</c:v>
                </c:pt>
                <c:pt idx="9692">
                  <c:v>0.11190972222222222</c:v>
                </c:pt>
                <c:pt idx="9693">
                  <c:v>0.11192129629629628</c:v>
                </c:pt>
                <c:pt idx="9694">
                  <c:v>0.11193287037037036</c:v>
                </c:pt>
                <c:pt idx="9695">
                  <c:v>0.11194444444444444</c:v>
                </c:pt>
                <c:pt idx="9696">
                  <c:v>0.11195601851851851</c:v>
                </c:pt>
                <c:pt idx="9697">
                  <c:v>0.11196759259259259</c:v>
                </c:pt>
                <c:pt idx="9698">
                  <c:v>0.11197916666666667</c:v>
                </c:pt>
                <c:pt idx="9699">
                  <c:v>0.11199074074074074</c:v>
                </c:pt>
                <c:pt idx="9700">
                  <c:v>0.11200231481481482</c:v>
                </c:pt>
                <c:pt idx="9701">
                  <c:v>0.1120138888888889</c:v>
                </c:pt>
                <c:pt idx="9702">
                  <c:v>0.11202546296296297</c:v>
                </c:pt>
                <c:pt idx="9703">
                  <c:v>0.11203703703703705</c:v>
                </c:pt>
                <c:pt idx="9704">
                  <c:v>0.11204861111111113</c:v>
                </c:pt>
                <c:pt idx="9705">
                  <c:v>0.11206018518518518</c:v>
                </c:pt>
                <c:pt idx="9706">
                  <c:v>0.11207175925925926</c:v>
                </c:pt>
                <c:pt idx="9707">
                  <c:v>0.11208333333333333</c:v>
                </c:pt>
                <c:pt idx="9708">
                  <c:v>0.11209490740740741</c:v>
                </c:pt>
                <c:pt idx="9709">
                  <c:v>0.11210648148148149</c:v>
                </c:pt>
                <c:pt idx="9710">
                  <c:v>0.11211805555555555</c:v>
                </c:pt>
                <c:pt idx="9711">
                  <c:v>0.11212962962962963</c:v>
                </c:pt>
                <c:pt idx="9712">
                  <c:v>0.11214120370370372</c:v>
                </c:pt>
                <c:pt idx="9713">
                  <c:v>0.11215277777777777</c:v>
                </c:pt>
                <c:pt idx="9714">
                  <c:v>0.11216435185185185</c:v>
                </c:pt>
                <c:pt idx="9715">
                  <c:v>0.11217592592592592</c:v>
                </c:pt>
                <c:pt idx="9716">
                  <c:v>0.1121875</c:v>
                </c:pt>
                <c:pt idx="9717">
                  <c:v>0.11219907407407408</c:v>
                </c:pt>
                <c:pt idx="9718">
                  <c:v>0.11221064814814814</c:v>
                </c:pt>
                <c:pt idx="9719">
                  <c:v>0.11222222222222222</c:v>
                </c:pt>
                <c:pt idx="9720">
                  <c:v>0.1122337962962963</c:v>
                </c:pt>
                <c:pt idx="9721">
                  <c:v>0.11224537037037037</c:v>
                </c:pt>
                <c:pt idx="9722">
                  <c:v>0.11225694444444445</c:v>
                </c:pt>
                <c:pt idx="9723">
                  <c:v>0.11226851851851853</c:v>
                </c:pt>
                <c:pt idx="9724">
                  <c:v>0.11228009259259258</c:v>
                </c:pt>
                <c:pt idx="9725">
                  <c:v>0.11229166666666668</c:v>
                </c:pt>
                <c:pt idx="9726">
                  <c:v>0.11230324074074073</c:v>
                </c:pt>
                <c:pt idx="9727">
                  <c:v>0.11231481481481481</c:v>
                </c:pt>
                <c:pt idx="9728">
                  <c:v>0.11232638888888889</c:v>
                </c:pt>
                <c:pt idx="9729">
                  <c:v>0.11233796296296296</c:v>
                </c:pt>
                <c:pt idx="9730">
                  <c:v>0.11234953703703704</c:v>
                </c:pt>
                <c:pt idx="9731">
                  <c:v>0.11236111111111112</c:v>
                </c:pt>
                <c:pt idx="9732">
                  <c:v>0.11237268518518519</c:v>
                </c:pt>
                <c:pt idx="9733">
                  <c:v>0.11238425925925927</c:v>
                </c:pt>
                <c:pt idx="9734">
                  <c:v>0.11239583333333332</c:v>
                </c:pt>
                <c:pt idx="9735">
                  <c:v>0.1124074074074074</c:v>
                </c:pt>
                <c:pt idx="9736">
                  <c:v>0.11241898148148148</c:v>
                </c:pt>
                <c:pt idx="9737">
                  <c:v>0.11243055555555555</c:v>
                </c:pt>
                <c:pt idx="9738">
                  <c:v>0.11244212962962963</c:v>
                </c:pt>
                <c:pt idx="9739">
                  <c:v>0.11245370370370371</c:v>
                </c:pt>
                <c:pt idx="9740">
                  <c:v>0.11246527777777778</c:v>
                </c:pt>
                <c:pt idx="9741">
                  <c:v>0.11247685185185186</c:v>
                </c:pt>
                <c:pt idx="9742">
                  <c:v>0.11248842592592594</c:v>
                </c:pt>
                <c:pt idx="9743">
                  <c:v>0.1125</c:v>
                </c:pt>
                <c:pt idx="9744">
                  <c:v>0.11251157407407408</c:v>
                </c:pt>
                <c:pt idx="9745">
                  <c:v>0.11252314814814814</c:v>
                </c:pt>
                <c:pt idx="9746">
                  <c:v>0.11253472222222222</c:v>
                </c:pt>
                <c:pt idx="9747">
                  <c:v>0.1125462962962963</c:v>
                </c:pt>
                <c:pt idx="9748">
                  <c:v>0.11255787037037036</c:v>
                </c:pt>
                <c:pt idx="9749">
                  <c:v>0.11256944444444444</c:v>
                </c:pt>
                <c:pt idx="9750">
                  <c:v>0.11258101851851852</c:v>
                </c:pt>
                <c:pt idx="9751">
                  <c:v>0.11259259259259259</c:v>
                </c:pt>
                <c:pt idx="9752">
                  <c:v>0.11260416666666667</c:v>
                </c:pt>
                <c:pt idx="9753">
                  <c:v>0.11261574074074072</c:v>
                </c:pt>
                <c:pt idx="9754">
                  <c:v>0.11262731481481481</c:v>
                </c:pt>
                <c:pt idx="9755">
                  <c:v>0.11263888888888889</c:v>
                </c:pt>
                <c:pt idx="9756">
                  <c:v>0.11265046296296295</c:v>
                </c:pt>
                <c:pt idx="9757">
                  <c:v>0.11266203703703703</c:v>
                </c:pt>
                <c:pt idx="9758">
                  <c:v>0.11267361111111111</c:v>
                </c:pt>
                <c:pt idx="9759">
                  <c:v>0.11268518518518518</c:v>
                </c:pt>
                <c:pt idx="9760">
                  <c:v>0.11269675925925926</c:v>
                </c:pt>
                <c:pt idx="9761">
                  <c:v>0.11270833333333334</c:v>
                </c:pt>
                <c:pt idx="9762">
                  <c:v>0.11271990740740741</c:v>
                </c:pt>
                <c:pt idx="9763">
                  <c:v>0.11273148148148149</c:v>
                </c:pt>
                <c:pt idx="9764">
                  <c:v>0.11274305555555557</c:v>
                </c:pt>
                <c:pt idx="9765">
                  <c:v>0.11275462962962964</c:v>
                </c:pt>
                <c:pt idx="9766">
                  <c:v>0.1127662037037037</c:v>
                </c:pt>
                <c:pt idx="9767">
                  <c:v>0.11277777777777777</c:v>
                </c:pt>
                <c:pt idx="9768">
                  <c:v>0.11278935185185185</c:v>
                </c:pt>
                <c:pt idx="9769">
                  <c:v>0.11280092592592593</c:v>
                </c:pt>
                <c:pt idx="9770">
                  <c:v>0.1128125</c:v>
                </c:pt>
                <c:pt idx="9771">
                  <c:v>0.11282407407407408</c:v>
                </c:pt>
                <c:pt idx="9772">
                  <c:v>0.11283564814814816</c:v>
                </c:pt>
                <c:pt idx="9773">
                  <c:v>0.11284722222222222</c:v>
                </c:pt>
                <c:pt idx="9774">
                  <c:v>0.11285879629629629</c:v>
                </c:pt>
                <c:pt idx="9775">
                  <c:v>0.11287037037037036</c:v>
                </c:pt>
                <c:pt idx="9776">
                  <c:v>0.11288194444444444</c:v>
                </c:pt>
                <c:pt idx="9777">
                  <c:v>0.11289351851851852</c:v>
                </c:pt>
                <c:pt idx="9778">
                  <c:v>0.11290509259259258</c:v>
                </c:pt>
                <c:pt idx="9779">
                  <c:v>0.11291666666666667</c:v>
                </c:pt>
                <c:pt idx="9780">
                  <c:v>0.11292824074074075</c:v>
                </c:pt>
                <c:pt idx="9781">
                  <c:v>0.11293981481481481</c:v>
                </c:pt>
                <c:pt idx="9782">
                  <c:v>0.11295138888888889</c:v>
                </c:pt>
                <c:pt idx="9783">
                  <c:v>0.11296296296296297</c:v>
                </c:pt>
                <c:pt idx="9784">
                  <c:v>0.11297453703703704</c:v>
                </c:pt>
                <c:pt idx="9785">
                  <c:v>0.11298611111111112</c:v>
                </c:pt>
                <c:pt idx="9786">
                  <c:v>0.1129976851851852</c:v>
                </c:pt>
                <c:pt idx="9787">
                  <c:v>0.11300925925925925</c:v>
                </c:pt>
                <c:pt idx="9788">
                  <c:v>0.11302083333333333</c:v>
                </c:pt>
                <c:pt idx="9789">
                  <c:v>0.1130324074074074</c:v>
                </c:pt>
                <c:pt idx="9790">
                  <c:v>0.11304398148148148</c:v>
                </c:pt>
                <c:pt idx="9791">
                  <c:v>0.11305555555555556</c:v>
                </c:pt>
                <c:pt idx="9792">
                  <c:v>0.11306712962962963</c:v>
                </c:pt>
                <c:pt idx="9793">
                  <c:v>0.11307870370370371</c:v>
                </c:pt>
                <c:pt idx="9794">
                  <c:v>0.11309027777777779</c:v>
                </c:pt>
                <c:pt idx="9795">
                  <c:v>0.11310185185185184</c:v>
                </c:pt>
                <c:pt idx="9796">
                  <c:v>0.11311342592592592</c:v>
                </c:pt>
                <c:pt idx="9797">
                  <c:v>0.11312499999999999</c:v>
                </c:pt>
                <c:pt idx="9798">
                  <c:v>0.11313657407407407</c:v>
                </c:pt>
                <c:pt idx="9799">
                  <c:v>0.11314814814814815</c:v>
                </c:pt>
                <c:pt idx="9800">
                  <c:v>0.11315972222222222</c:v>
                </c:pt>
                <c:pt idx="9801">
                  <c:v>0.1131712962962963</c:v>
                </c:pt>
                <c:pt idx="9802">
                  <c:v>0.11318287037037038</c:v>
                </c:pt>
                <c:pt idx="9803">
                  <c:v>0.11319444444444444</c:v>
                </c:pt>
                <c:pt idx="9804">
                  <c:v>0.11320601851851853</c:v>
                </c:pt>
                <c:pt idx="9805">
                  <c:v>0.11321759259259261</c:v>
                </c:pt>
                <c:pt idx="9806">
                  <c:v>0.11322916666666666</c:v>
                </c:pt>
                <c:pt idx="9807">
                  <c:v>0.11324074074074075</c:v>
                </c:pt>
                <c:pt idx="9808">
                  <c:v>0.11325231481481481</c:v>
                </c:pt>
                <c:pt idx="9809">
                  <c:v>0.11326388888888889</c:v>
                </c:pt>
                <c:pt idx="9810">
                  <c:v>0.11327546296296297</c:v>
                </c:pt>
                <c:pt idx="9811">
                  <c:v>0.11328703703703703</c:v>
                </c:pt>
                <c:pt idx="9812">
                  <c:v>0.11329861111111111</c:v>
                </c:pt>
                <c:pt idx="9813">
                  <c:v>0.11331018518518519</c:v>
                </c:pt>
                <c:pt idx="9814">
                  <c:v>0.11332175925925925</c:v>
                </c:pt>
                <c:pt idx="9815">
                  <c:v>0.11333333333333334</c:v>
                </c:pt>
                <c:pt idx="9816">
                  <c:v>0.11334490740740739</c:v>
                </c:pt>
                <c:pt idx="9817">
                  <c:v>0.11335648148148147</c:v>
                </c:pt>
                <c:pt idx="9818">
                  <c:v>0.11336805555555556</c:v>
                </c:pt>
                <c:pt idx="9819">
                  <c:v>0.11337962962962962</c:v>
                </c:pt>
                <c:pt idx="9820">
                  <c:v>0.1133912037037037</c:v>
                </c:pt>
                <c:pt idx="9821">
                  <c:v>0.11340277777777778</c:v>
                </c:pt>
                <c:pt idx="9822">
                  <c:v>0.11341435185185185</c:v>
                </c:pt>
                <c:pt idx="9823">
                  <c:v>0.11342592592592593</c:v>
                </c:pt>
                <c:pt idx="9824">
                  <c:v>0.11343750000000001</c:v>
                </c:pt>
                <c:pt idx="9825">
                  <c:v>0.11344907407407408</c:v>
                </c:pt>
                <c:pt idx="9826">
                  <c:v>0.11346064814814816</c:v>
                </c:pt>
                <c:pt idx="9827">
                  <c:v>0.11347222222222221</c:v>
                </c:pt>
                <c:pt idx="9828">
                  <c:v>0.11348379629629629</c:v>
                </c:pt>
                <c:pt idx="9829">
                  <c:v>0.11349537037037037</c:v>
                </c:pt>
                <c:pt idx="9830">
                  <c:v>0.11350694444444444</c:v>
                </c:pt>
                <c:pt idx="9831">
                  <c:v>0.11351851851851852</c:v>
                </c:pt>
                <c:pt idx="9832">
                  <c:v>0.1135300925925926</c:v>
                </c:pt>
                <c:pt idx="9833">
                  <c:v>0.11354166666666667</c:v>
                </c:pt>
                <c:pt idx="9834">
                  <c:v>0.11355324074074075</c:v>
                </c:pt>
                <c:pt idx="9835">
                  <c:v>0.1135648148148148</c:v>
                </c:pt>
                <c:pt idx="9836">
                  <c:v>0.11357638888888888</c:v>
                </c:pt>
                <c:pt idx="9837">
                  <c:v>0.11358796296296296</c:v>
                </c:pt>
                <c:pt idx="9838">
                  <c:v>0.11359953703703703</c:v>
                </c:pt>
                <c:pt idx="9839">
                  <c:v>0.11361111111111111</c:v>
                </c:pt>
                <c:pt idx="9840">
                  <c:v>0.11362268518518519</c:v>
                </c:pt>
                <c:pt idx="9841">
                  <c:v>0.11363425925925925</c:v>
                </c:pt>
                <c:pt idx="9842">
                  <c:v>0.11364583333333333</c:v>
                </c:pt>
                <c:pt idx="9843">
                  <c:v>0.11365740740740742</c:v>
                </c:pt>
                <c:pt idx="9844">
                  <c:v>0.11366898148148148</c:v>
                </c:pt>
                <c:pt idx="9845">
                  <c:v>0.11368055555555556</c:v>
                </c:pt>
                <c:pt idx="9846">
                  <c:v>0.11369212962962964</c:v>
                </c:pt>
                <c:pt idx="9847">
                  <c:v>0.11370370370370371</c:v>
                </c:pt>
                <c:pt idx="9848">
                  <c:v>0.11371527777777778</c:v>
                </c:pt>
                <c:pt idx="9849">
                  <c:v>0.11372685185185184</c:v>
                </c:pt>
                <c:pt idx="9850">
                  <c:v>0.11373842592592592</c:v>
                </c:pt>
                <c:pt idx="9851">
                  <c:v>0.11375</c:v>
                </c:pt>
                <c:pt idx="9852">
                  <c:v>0.11376157407407407</c:v>
                </c:pt>
                <c:pt idx="9853">
                  <c:v>0.11377314814814815</c:v>
                </c:pt>
                <c:pt idx="9854">
                  <c:v>0.11378472222222223</c:v>
                </c:pt>
                <c:pt idx="9855">
                  <c:v>0.1137962962962963</c:v>
                </c:pt>
                <c:pt idx="9856">
                  <c:v>0.11380787037037036</c:v>
                </c:pt>
                <c:pt idx="9857">
                  <c:v>0.11381944444444443</c:v>
                </c:pt>
                <c:pt idx="9858">
                  <c:v>0.11383101851851851</c:v>
                </c:pt>
                <c:pt idx="9859">
                  <c:v>0.11384259259259259</c:v>
                </c:pt>
                <c:pt idx="9860">
                  <c:v>0.11385416666666666</c:v>
                </c:pt>
                <c:pt idx="9861">
                  <c:v>0.11386574074074074</c:v>
                </c:pt>
                <c:pt idx="9862">
                  <c:v>0.11387731481481482</c:v>
                </c:pt>
                <c:pt idx="9863">
                  <c:v>0.11388888888888889</c:v>
                </c:pt>
                <c:pt idx="9864">
                  <c:v>0.11390046296296297</c:v>
                </c:pt>
                <c:pt idx="9865">
                  <c:v>0.11391203703703705</c:v>
                </c:pt>
                <c:pt idx="9866">
                  <c:v>0.11392361111111111</c:v>
                </c:pt>
                <c:pt idx="9867">
                  <c:v>0.11393518518518519</c:v>
                </c:pt>
                <c:pt idx="9868">
                  <c:v>0.11394675925925928</c:v>
                </c:pt>
                <c:pt idx="9869">
                  <c:v>0.11395833333333333</c:v>
                </c:pt>
                <c:pt idx="9870">
                  <c:v>0.11396990740740741</c:v>
                </c:pt>
                <c:pt idx="9871">
                  <c:v>0.11398148148148148</c:v>
                </c:pt>
                <c:pt idx="9872">
                  <c:v>0.11399305555555556</c:v>
                </c:pt>
                <c:pt idx="9873">
                  <c:v>0.11400462962962964</c:v>
                </c:pt>
                <c:pt idx="9874">
                  <c:v>0.1140162037037037</c:v>
                </c:pt>
                <c:pt idx="9875">
                  <c:v>0.11402777777777778</c:v>
                </c:pt>
                <c:pt idx="9876">
                  <c:v>0.11403935185185186</c:v>
                </c:pt>
                <c:pt idx="9877">
                  <c:v>0.11405092592592592</c:v>
                </c:pt>
                <c:pt idx="9878">
                  <c:v>0.1140625</c:v>
                </c:pt>
                <c:pt idx="9879">
                  <c:v>0.11407407407407406</c:v>
                </c:pt>
                <c:pt idx="9880">
                  <c:v>0.11408564814814814</c:v>
                </c:pt>
                <c:pt idx="9881">
                  <c:v>0.11409722222222222</c:v>
                </c:pt>
                <c:pt idx="9882">
                  <c:v>0.11410879629629629</c:v>
                </c:pt>
                <c:pt idx="9883">
                  <c:v>0.11412037037037037</c:v>
                </c:pt>
                <c:pt idx="9884">
                  <c:v>0.11413194444444445</c:v>
                </c:pt>
                <c:pt idx="9885">
                  <c:v>0.11414351851851852</c:v>
                </c:pt>
                <c:pt idx="9886">
                  <c:v>0.1141550925925926</c:v>
                </c:pt>
                <c:pt idx="9887">
                  <c:v>0.11416666666666668</c:v>
                </c:pt>
                <c:pt idx="9888">
                  <c:v>0.11417824074074073</c:v>
                </c:pt>
                <c:pt idx="9889">
                  <c:v>0.11418981481481481</c:v>
                </c:pt>
                <c:pt idx="9890">
                  <c:v>0.11420138888888888</c:v>
                </c:pt>
                <c:pt idx="9891">
                  <c:v>0.11421296296296296</c:v>
                </c:pt>
                <c:pt idx="9892">
                  <c:v>0.11422453703703704</c:v>
                </c:pt>
                <c:pt idx="9893">
                  <c:v>0.11423611111111111</c:v>
                </c:pt>
                <c:pt idx="9894">
                  <c:v>0.11424768518518519</c:v>
                </c:pt>
                <c:pt idx="9895">
                  <c:v>0.11425925925925927</c:v>
                </c:pt>
                <c:pt idx="9896">
                  <c:v>0.11427083333333332</c:v>
                </c:pt>
                <c:pt idx="9897">
                  <c:v>0.11428240740740742</c:v>
                </c:pt>
                <c:pt idx="9898">
                  <c:v>0.11429398148148147</c:v>
                </c:pt>
                <c:pt idx="9899">
                  <c:v>0.11430555555555555</c:v>
                </c:pt>
                <c:pt idx="9900">
                  <c:v>0.11431712962962963</c:v>
                </c:pt>
                <c:pt idx="9901">
                  <c:v>0.1143287037037037</c:v>
                </c:pt>
                <c:pt idx="9902">
                  <c:v>0.11434027777777778</c:v>
                </c:pt>
                <c:pt idx="9903">
                  <c:v>0.11435185185185186</c:v>
                </c:pt>
                <c:pt idx="9904">
                  <c:v>0.11436342592592592</c:v>
                </c:pt>
                <c:pt idx="9905">
                  <c:v>0.114375</c:v>
                </c:pt>
                <c:pt idx="9906">
                  <c:v>0.11438657407407408</c:v>
                </c:pt>
                <c:pt idx="9907">
                  <c:v>0.11439814814814815</c:v>
                </c:pt>
                <c:pt idx="9908">
                  <c:v>0.11440972222222223</c:v>
                </c:pt>
                <c:pt idx="9909">
                  <c:v>0.11442129629629628</c:v>
                </c:pt>
                <c:pt idx="9910">
                  <c:v>0.11443287037037037</c:v>
                </c:pt>
                <c:pt idx="9911">
                  <c:v>0.11444444444444445</c:v>
                </c:pt>
                <c:pt idx="9912">
                  <c:v>0.11445601851851851</c:v>
                </c:pt>
                <c:pt idx="9913">
                  <c:v>0.11446759259259259</c:v>
                </c:pt>
                <c:pt idx="9914">
                  <c:v>0.11447916666666667</c:v>
                </c:pt>
                <c:pt idx="9915">
                  <c:v>0.11449074074074074</c:v>
                </c:pt>
                <c:pt idx="9916">
                  <c:v>0.11450231481481482</c:v>
                </c:pt>
                <c:pt idx="9917">
                  <c:v>0.11451388888888887</c:v>
                </c:pt>
                <c:pt idx="9918">
                  <c:v>0.11452546296296295</c:v>
                </c:pt>
                <c:pt idx="9919">
                  <c:v>0.11453703703703703</c:v>
                </c:pt>
                <c:pt idx="9920">
                  <c:v>0.1145486111111111</c:v>
                </c:pt>
                <c:pt idx="9921">
                  <c:v>0.11456018518518518</c:v>
                </c:pt>
                <c:pt idx="9922">
                  <c:v>0.11457175925925926</c:v>
                </c:pt>
                <c:pt idx="9923">
                  <c:v>0.11458333333333333</c:v>
                </c:pt>
                <c:pt idx="9924">
                  <c:v>0.11459490740740741</c:v>
                </c:pt>
                <c:pt idx="9925">
                  <c:v>0.11460648148148149</c:v>
                </c:pt>
                <c:pt idx="9926">
                  <c:v>0.11461805555555556</c:v>
                </c:pt>
                <c:pt idx="9927">
                  <c:v>0.11462962962962964</c:v>
                </c:pt>
                <c:pt idx="9928">
                  <c:v>0.11464120370370372</c:v>
                </c:pt>
                <c:pt idx="9929">
                  <c:v>0.11465277777777778</c:v>
                </c:pt>
                <c:pt idx="9930">
                  <c:v>0.11466435185185185</c:v>
                </c:pt>
                <c:pt idx="9931">
                  <c:v>0.11467592592592592</c:v>
                </c:pt>
                <c:pt idx="9932">
                  <c:v>0.1146875</c:v>
                </c:pt>
                <c:pt idx="9933">
                  <c:v>0.11469907407407408</c:v>
                </c:pt>
                <c:pt idx="9934">
                  <c:v>0.11471064814814814</c:v>
                </c:pt>
                <c:pt idx="9935">
                  <c:v>0.11472222222222223</c:v>
                </c:pt>
                <c:pt idx="9936">
                  <c:v>0.11473379629629631</c:v>
                </c:pt>
                <c:pt idx="9937">
                  <c:v>0.11474537037037037</c:v>
                </c:pt>
                <c:pt idx="9938">
                  <c:v>0.11475694444444444</c:v>
                </c:pt>
                <c:pt idx="9939">
                  <c:v>0.11476851851851851</c:v>
                </c:pt>
                <c:pt idx="9940">
                  <c:v>0.11478009259259259</c:v>
                </c:pt>
                <c:pt idx="9941">
                  <c:v>0.11479166666666667</c:v>
                </c:pt>
                <c:pt idx="9942">
                  <c:v>0.11480324074074073</c:v>
                </c:pt>
                <c:pt idx="9943">
                  <c:v>0.11481481481481481</c:v>
                </c:pt>
                <c:pt idx="9944">
                  <c:v>0.11482638888888889</c:v>
                </c:pt>
                <c:pt idx="9945">
                  <c:v>0.11483796296296296</c:v>
                </c:pt>
                <c:pt idx="9946">
                  <c:v>0.11484953703703704</c:v>
                </c:pt>
                <c:pt idx="9947">
                  <c:v>0.11486111111111112</c:v>
                </c:pt>
                <c:pt idx="9948">
                  <c:v>0.11487268518518519</c:v>
                </c:pt>
                <c:pt idx="9949">
                  <c:v>0.11488425925925926</c:v>
                </c:pt>
                <c:pt idx="9950">
                  <c:v>0.11489583333333335</c:v>
                </c:pt>
                <c:pt idx="9951">
                  <c:v>0.1149074074074074</c:v>
                </c:pt>
                <c:pt idx="9952">
                  <c:v>0.11491898148148148</c:v>
                </c:pt>
                <c:pt idx="9953">
                  <c:v>0.11493055555555555</c:v>
                </c:pt>
                <c:pt idx="9954">
                  <c:v>0.11494212962962963</c:v>
                </c:pt>
                <c:pt idx="9955">
                  <c:v>0.11495370370370371</c:v>
                </c:pt>
                <c:pt idx="9956">
                  <c:v>0.11496527777777778</c:v>
                </c:pt>
                <c:pt idx="9957">
                  <c:v>0.11497685185185186</c:v>
                </c:pt>
                <c:pt idx="9958">
                  <c:v>0.11498842592592594</c:v>
                </c:pt>
                <c:pt idx="9959">
                  <c:v>0.11499999999999999</c:v>
                </c:pt>
                <c:pt idx="9960">
                  <c:v>0.11501157407407407</c:v>
                </c:pt>
                <c:pt idx="9961">
                  <c:v>0.11502314814814814</c:v>
                </c:pt>
                <c:pt idx="9962">
                  <c:v>0.11503472222222222</c:v>
                </c:pt>
                <c:pt idx="9963">
                  <c:v>0.1150462962962963</c:v>
                </c:pt>
                <c:pt idx="9964">
                  <c:v>0.11505787037037037</c:v>
                </c:pt>
                <c:pt idx="9965">
                  <c:v>0.11506944444444445</c:v>
                </c:pt>
                <c:pt idx="9966">
                  <c:v>0.11508101851851853</c:v>
                </c:pt>
                <c:pt idx="9967">
                  <c:v>0.11509259259259259</c:v>
                </c:pt>
                <c:pt idx="9968">
                  <c:v>0.11510416666666667</c:v>
                </c:pt>
                <c:pt idx="9969">
                  <c:v>0.11511574074074075</c:v>
                </c:pt>
                <c:pt idx="9970">
                  <c:v>0.11512731481481481</c:v>
                </c:pt>
                <c:pt idx="9971">
                  <c:v>0.11513888888888889</c:v>
                </c:pt>
                <c:pt idx="9972">
                  <c:v>0.11515046296296295</c:v>
                </c:pt>
                <c:pt idx="9973">
                  <c:v>0.11516203703703703</c:v>
                </c:pt>
                <c:pt idx="9974">
                  <c:v>0.11517361111111112</c:v>
                </c:pt>
                <c:pt idx="9975">
                  <c:v>0.11518518518518518</c:v>
                </c:pt>
                <c:pt idx="9976">
                  <c:v>0.11519675925925926</c:v>
                </c:pt>
                <c:pt idx="9977">
                  <c:v>0.11520833333333334</c:v>
                </c:pt>
                <c:pt idx="9978">
                  <c:v>0.1152199074074074</c:v>
                </c:pt>
                <c:pt idx="9979">
                  <c:v>0.11523148148148148</c:v>
                </c:pt>
                <c:pt idx="9980">
                  <c:v>0.11524305555555554</c:v>
                </c:pt>
                <c:pt idx="9981">
                  <c:v>0.11525462962962962</c:v>
                </c:pt>
                <c:pt idx="9982">
                  <c:v>0.1152662037037037</c:v>
                </c:pt>
                <c:pt idx="9983">
                  <c:v>0.11527777777777777</c:v>
                </c:pt>
                <c:pt idx="9984">
                  <c:v>0.11528935185185185</c:v>
                </c:pt>
                <c:pt idx="9985">
                  <c:v>0.11530092592592593</c:v>
                </c:pt>
                <c:pt idx="9986">
                  <c:v>0.1153125</c:v>
                </c:pt>
                <c:pt idx="9987">
                  <c:v>0.11532407407407408</c:v>
                </c:pt>
                <c:pt idx="9988">
                  <c:v>0.11533564814814816</c:v>
                </c:pt>
                <c:pt idx="9989">
                  <c:v>0.11534722222222223</c:v>
                </c:pt>
                <c:pt idx="9990">
                  <c:v>0.11535879629629631</c:v>
                </c:pt>
                <c:pt idx="9991">
                  <c:v>0.11537037037037036</c:v>
                </c:pt>
                <c:pt idx="9992">
                  <c:v>0.11538194444444444</c:v>
                </c:pt>
                <c:pt idx="9993">
                  <c:v>0.11539351851851852</c:v>
                </c:pt>
                <c:pt idx="9994">
                  <c:v>0.11540509259259259</c:v>
                </c:pt>
                <c:pt idx="9995">
                  <c:v>0.11541666666666667</c:v>
                </c:pt>
                <c:pt idx="9996">
                  <c:v>0.11542824074074075</c:v>
                </c:pt>
                <c:pt idx="9997">
                  <c:v>0.11543981481481481</c:v>
                </c:pt>
                <c:pt idx="9998">
                  <c:v>0.1154513888888889</c:v>
                </c:pt>
                <c:pt idx="9999">
                  <c:v>0.11546296296296295</c:v>
                </c:pt>
                <c:pt idx="10000">
                  <c:v>0.11547453703703703</c:v>
                </c:pt>
                <c:pt idx="10001">
                  <c:v>0.11548611111111111</c:v>
                </c:pt>
                <c:pt idx="10002">
                  <c:v>0.11549768518518518</c:v>
                </c:pt>
                <c:pt idx="10003">
                  <c:v>0.11550925925925926</c:v>
                </c:pt>
                <c:pt idx="10004">
                  <c:v>0.11552083333333334</c:v>
                </c:pt>
                <c:pt idx="10005">
                  <c:v>0.1155324074074074</c:v>
                </c:pt>
                <c:pt idx="10006">
                  <c:v>0.11554398148148148</c:v>
                </c:pt>
                <c:pt idx="10007">
                  <c:v>0.11555555555555556</c:v>
                </c:pt>
                <c:pt idx="10008">
                  <c:v>0.11556712962962963</c:v>
                </c:pt>
                <c:pt idx="10009">
                  <c:v>0.11557870370370371</c:v>
                </c:pt>
                <c:pt idx="10010">
                  <c:v>0.11559027777777779</c:v>
                </c:pt>
                <c:pt idx="10011">
                  <c:v>0.11560185185185186</c:v>
                </c:pt>
                <c:pt idx="10012">
                  <c:v>0.11561342592592593</c:v>
                </c:pt>
                <c:pt idx="10013">
                  <c:v>0.11562499999999999</c:v>
                </c:pt>
                <c:pt idx="10014">
                  <c:v>0.11563657407407407</c:v>
                </c:pt>
                <c:pt idx="10015">
                  <c:v>0.11564814814814815</c:v>
                </c:pt>
                <c:pt idx="10016">
                  <c:v>0.11565972222222222</c:v>
                </c:pt>
                <c:pt idx="10017">
                  <c:v>0.1156712962962963</c:v>
                </c:pt>
                <c:pt idx="10018">
                  <c:v>0.11568287037037038</c:v>
                </c:pt>
                <c:pt idx="10019">
                  <c:v>0.11569444444444445</c:v>
                </c:pt>
                <c:pt idx="10020">
                  <c:v>0.11570601851851851</c:v>
                </c:pt>
                <c:pt idx="10021">
                  <c:v>0.11571759259259258</c:v>
                </c:pt>
                <c:pt idx="10022">
                  <c:v>0.11572916666666666</c:v>
                </c:pt>
                <c:pt idx="10023">
                  <c:v>0.11574074074074074</c:v>
                </c:pt>
                <c:pt idx="10024">
                  <c:v>0.11575231481481481</c:v>
                </c:pt>
                <c:pt idx="10025">
                  <c:v>0.11576388888888889</c:v>
                </c:pt>
                <c:pt idx="10026">
                  <c:v>0.11577546296296297</c:v>
                </c:pt>
                <c:pt idx="10027">
                  <c:v>0.11578703703703704</c:v>
                </c:pt>
                <c:pt idx="10028">
                  <c:v>0.11579861111111112</c:v>
                </c:pt>
                <c:pt idx="10029">
                  <c:v>0.1158101851851852</c:v>
                </c:pt>
                <c:pt idx="10030">
                  <c:v>0.11582175925925926</c:v>
                </c:pt>
                <c:pt idx="10031">
                  <c:v>0.11583333333333333</c:v>
                </c:pt>
                <c:pt idx="10032">
                  <c:v>0.11584490740740742</c:v>
                </c:pt>
                <c:pt idx="10033">
                  <c:v>0.11585648148148148</c:v>
                </c:pt>
                <c:pt idx="10034">
                  <c:v>0.11585648148148148</c:v>
                </c:pt>
                <c:pt idx="10035">
                  <c:v>0.11586805555555556</c:v>
                </c:pt>
                <c:pt idx="10036">
                  <c:v>0.11587962962962962</c:v>
                </c:pt>
                <c:pt idx="10037">
                  <c:v>0.1158912037037037</c:v>
                </c:pt>
                <c:pt idx="10038">
                  <c:v>0.11590277777777779</c:v>
                </c:pt>
                <c:pt idx="10039">
                  <c:v>0.11591435185185185</c:v>
                </c:pt>
                <c:pt idx="10040">
                  <c:v>0.11592592592592592</c:v>
                </c:pt>
                <c:pt idx="10041">
                  <c:v>0.11593750000000001</c:v>
                </c:pt>
                <c:pt idx="10042">
                  <c:v>0.11594907407407407</c:v>
                </c:pt>
                <c:pt idx="10043">
                  <c:v>0.11596064814814815</c:v>
                </c:pt>
                <c:pt idx="10044">
                  <c:v>0.11597222222222221</c:v>
                </c:pt>
                <c:pt idx="10045">
                  <c:v>0.11598379629629629</c:v>
                </c:pt>
                <c:pt idx="10046">
                  <c:v>0.11599537037037037</c:v>
                </c:pt>
                <c:pt idx="10047">
                  <c:v>0.11600694444444444</c:v>
                </c:pt>
                <c:pt idx="10048">
                  <c:v>0.11601851851851852</c:v>
                </c:pt>
                <c:pt idx="10049">
                  <c:v>0.1160300925925926</c:v>
                </c:pt>
                <c:pt idx="10050">
                  <c:v>0.11604166666666667</c:v>
                </c:pt>
                <c:pt idx="10051">
                  <c:v>0.11605324074074075</c:v>
                </c:pt>
                <c:pt idx="10052">
                  <c:v>0.11606481481481483</c:v>
                </c:pt>
                <c:pt idx="10053">
                  <c:v>0.11607638888888888</c:v>
                </c:pt>
                <c:pt idx="10054">
                  <c:v>0.11608796296296296</c:v>
                </c:pt>
                <c:pt idx="10055">
                  <c:v>0.11609953703703703</c:v>
                </c:pt>
                <c:pt idx="10056">
                  <c:v>0.11611111111111111</c:v>
                </c:pt>
                <c:pt idx="10057">
                  <c:v>0.11612268518518519</c:v>
                </c:pt>
                <c:pt idx="10058">
                  <c:v>0.11613425925925926</c:v>
                </c:pt>
                <c:pt idx="10059">
                  <c:v>0.11614583333333334</c:v>
                </c:pt>
                <c:pt idx="10060">
                  <c:v>0.11615740740740742</c:v>
                </c:pt>
                <c:pt idx="10061">
                  <c:v>0.11616898148148147</c:v>
                </c:pt>
                <c:pt idx="10062">
                  <c:v>0.11618055555555555</c:v>
                </c:pt>
                <c:pt idx="10063">
                  <c:v>0.11619212962962962</c:v>
                </c:pt>
                <c:pt idx="10064">
                  <c:v>0.1162037037037037</c:v>
                </c:pt>
                <c:pt idx="10065">
                  <c:v>0.11621527777777778</c:v>
                </c:pt>
                <c:pt idx="10066">
                  <c:v>0.11622685185185185</c:v>
                </c:pt>
                <c:pt idx="10067">
                  <c:v>0.11623842592592593</c:v>
                </c:pt>
                <c:pt idx="10068">
                  <c:v>0.11625000000000001</c:v>
                </c:pt>
                <c:pt idx="10069">
                  <c:v>0.11626157407407407</c:v>
                </c:pt>
                <c:pt idx="10070">
                  <c:v>0.11627314814814815</c:v>
                </c:pt>
                <c:pt idx="10071">
                  <c:v>0.11628472222222223</c:v>
                </c:pt>
                <c:pt idx="10072">
                  <c:v>0.1162962962962963</c:v>
                </c:pt>
                <c:pt idx="10073">
                  <c:v>0.11630787037037038</c:v>
                </c:pt>
                <c:pt idx="10074">
                  <c:v>0.11631944444444443</c:v>
                </c:pt>
                <c:pt idx="10075">
                  <c:v>0.11633101851851851</c:v>
                </c:pt>
                <c:pt idx="10076">
                  <c:v>0.11634259259259259</c:v>
                </c:pt>
                <c:pt idx="10077">
                  <c:v>0.11635416666666666</c:v>
                </c:pt>
                <c:pt idx="10078">
                  <c:v>0.11636574074074074</c:v>
                </c:pt>
                <c:pt idx="10079">
                  <c:v>0.11637731481481482</c:v>
                </c:pt>
                <c:pt idx="10080">
                  <c:v>0.11638888888888889</c:v>
                </c:pt>
                <c:pt idx="10081">
                  <c:v>0.11640046296296297</c:v>
                </c:pt>
                <c:pt idx="10082">
                  <c:v>0.11641203703703702</c:v>
                </c:pt>
                <c:pt idx="10083">
                  <c:v>0.1164236111111111</c:v>
                </c:pt>
                <c:pt idx="10084">
                  <c:v>0.11643518518518518</c:v>
                </c:pt>
                <c:pt idx="10085">
                  <c:v>0.11644675925925925</c:v>
                </c:pt>
                <c:pt idx="10086">
                  <c:v>0.11645833333333333</c:v>
                </c:pt>
                <c:pt idx="10087">
                  <c:v>0.11646990740740741</c:v>
                </c:pt>
                <c:pt idx="10088">
                  <c:v>0.11648148148148148</c:v>
                </c:pt>
                <c:pt idx="10089">
                  <c:v>0.11649305555555556</c:v>
                </c:pt>
                <c:pt idx="10090">
                  <c:v>0.11650462962962964</c:v>
                </c:pt>
                <c:pt idx="10091">
                  <c:v>0.11651620370370371</c:v>
                </c:pt>
                <c:pt idx="10092">
                  <c:v>0.11652777777777779</c:v>
                </c:pt>
                <c:pt idx="10093">
                  <c:v>0.11653935185185187</c:v>
                </c:pt>
                <c:pt idx="10094">
                  <c:v>0.11655092592592593</c:v>
                </c:pt>
                <c:pt idx="10095">
                  <c:v>0.1165625</c:v>
                </c:pt>
                <c:pt idx="10096">
                  <c:v>0.11657407407407407</c:v>
                </c:pt>
                <c:pt idx="10097">
                  <c:v>0.11658564814814815</c:v>
                </c:pt>
                <c:pt idx="10098">
                  <c:v>0.11659722222222223</c:v>
                </c:pt>
                <c:pt idx="10099">
                  <c:v>0.11660879629629629</c:v>
                </c:pt>
                <c:pt idx="10100">
                  <c:v>0.11662037037037037</c:v>
                </c:pt>
                <c:pt idx="10101">
                  <c:v>0.11663194444444445</c:v>
                </c:pt>
                <c:pt idx="10102">
                  <c:v>0.11664351851851852</c:v>
                </c:pt>
                <c:pt idx="10103">
                  <c:v>0.11665509259259259</c:v>
                </c:pt>
                <c:pt idx="10104">
                  <c:v>0.11666666666666665</c:v>
                </c:pt>
                <c:pt idx="10105">
                  <c:v>0.11667824074074074</c:v>
                </c:pt>
                <c:pt idx="10106">
                  <c:v>0.11668981481481482</c:v>
                </c:pt>
                <c:pt idx="10107">
                  <c:v>0.11670138888888888</c:v>
                </c:pt>
                <c:pt idx="10108">
                  <c:v>0.11671296296296296</c:v>
                </c:pt>
                <c:pt idx="10109">
                  <c:v>0.11672453703703704</c:v>
                </c:pt>
                <c:pt idx="10110">
                  <c:v>0.11673611111111111</c:v>
                </c:pt>
                <c:pt idx="10111">
                  <c:v>0.11674768518518519</c:v>
                </c:pt>
                <c:pt idx="10112">
                  <c:v>0.11675925925925927</c:v>
                </c:pt>
                <c:pt idx="10113">
                  <c:v>0.11677083333333334</c:v>
                </c:pt>
                <c:pt idx="10114">
                  <c:v>0.1167824074074074</c:v>
                </c:pt>
                <c:pt idx="10115">
                  <c:v>0.11679398148148147</c:v>
                </c:pt>
                <c:pt idx="10116">
                  <c:v>0.11680555555555555</c:v>
                </c:pt>
                <c:pt idx="10117">
                  <c:v>0.11681712962962963</c:v>
                </c:pt>
                <c:pt idx="10118">
                  <c:v>0.1168287037037037</c:v>
                </c:pt>
                <c:pt idx="10119">
                  <c:v>0.11684027777777778</c:v>
                </c:pt>
                <c:pt idx="10120">
                  <c:v>0.11685185185185186</c:v>
                </c:pt>
                <c:pt idx="10121">
                  <c:v>0.11686342592592593</c:v>
                </c:pt>
                <c:pt idx="10122">
                  <c:v>0.11687499999999999</c:v>
                </c:pt>
                <c:pt idx="10123">
                  <c:v>0.11688657407407409</c:v>
                </c:pt>
                <c:pt idx="10124">
                  <c:v>0.11689814814814814</c:v>
                </c:pt>
                <c:pt idx="10125">
                  <c:v>0.11690972222222222</c:v>
                </c:pt>
                <c:pt idx="10126">
                  <c:v>0.11692129629629629</c:v>
                </c:pt>
                <c:pt idx="10127">
                  <c:v>0.11693287037037037</c:v>
                </c:pt>
                <c:pt idx="10128">
                  <c:v>0.11694444444444445</c:v>
                </c:pt>
                <c:pt idx="10129">
                  <c:v>0.11695601851851851</c:v>
                </c:pt>
                <c:pt idx="10130">
                  <c:v>0.1169675925925926</c:v>
                </c:pt>
                <c:pt idx="10131">
                  <c:v>0.11697916666666668</c:v>
                </c:pt>
                <c:pt idx="10132">
                  <c:v>0.11699074074074074</c:v>
                </c:pt>
                <c:pt idx="10133">
                  <c:v>0.11700231481481482</c:v>
                </c:pt>
                <c:pt idx="10134">
                  <c:v>0.1170138888888889</c:v>
                </c:pt>
                <c:pt idx="10135">
                  <c:v>0.11702546296296296</c:v>
                </c:pt>
                <c:pt idx="10136">
                  <c:v>0.11703703703703704</c:v>
                </c:pt>
                <c:pt idx="10137">
                  <c:v>0.1170486111111111</c:v>
                </c:pt>
                <c:pt idx="10138">
                  <c:v>0.11706018518518518</c:v>
                </c:pt>
                <c:pt idx="10139">
                  <c:v>0.11707175925925926</c:v>
                </c:pt>
                <c:pt idx="10140">
                  <c:v>0.11708333333333333</c:v>
                </c:pt>
                <c:pt idx="10141">
                  <c:v>0.11709490740740741</c:v>
                </c:pt>
                <c:pt idx="10142">
                  <c:v>0.11710648148148149</c:v>
                </c:pt>
                <c:pt idx="10143">
                  <c:v>0.11711805555555554</c:v>
                </c:pt>
                <c:pt idx="10144">
                  <c:v>0.11712962962962963</c:v>
                </c:pt>
                <c:pt idx="10145">
                  <c:v>0.11714120370370369</c:v>
                </c:pt>
                <c:pt idx="10146">
                  <c:v>0.11715277777777777</c:v>
                </c:pt>
                <c:pt idx="10147">
                  <c:v>0.11716435185185185</c:v>
                </c:pt>
                <c:pt idx="10148">
                  <c:v>0.11717592592592592</c:v>
                </c:pt>
                <c:pt idx="10149">
                  <c:v>0.1171875</c:v>
                </c:pt>
                <c:pt idx="10150">
                  <c:v>0.11719907407407408</c:v>
                </c:pt>
                <c:pt idx="10151">
                  <c:v>0.11721064814814815</c:v>
                </c:pt>
                <c:pt idx="10152">
                  <c:v>0.11722222222222223</c:v>
                </c:pt>
                <c:pt idx="10153">
                  <c:v>0.11723379629629631</c:v>
                </c:pt>
                <c:pt idx="10154">
                  <c:v>0.11724537037037037</c:v>
                </c:pt>
                <c:pt idx="10155">
                  <c:v>0.11725694444444446</c:v>
                </c:pt>
                <c:pt idx="10156">
                  <c:v>0.11726851851851851</c:v>
                </c:pt>
                <c:pt idx="10157">
                  <c:v>0.11728009259259259</c:v>
                </c:pt>
                <c:pt idx="10158">
                  <c:v>0.11729166666666667</c:v>
                </c:pt>
                <c:pt idx="10159">
                  <c:v>0.11730324074074074</c:v>
                </c:pt>
                <c:pt idx="10160">
                  <c:v>0.11731481481481482</c:v>
                </c:pt>
                <c:pt idx="10161">
                  <c:v>0.1173263888888889</c:v>
                </c:pt>
                <c:pt idx="10162">
                  <c:v>0.11733796296296296</c:v>
                </c:pt>
                <c:pt idx="10163">
                  <c:v>0.11734953703703704</c:v>
                </c:pt>
                <c:pt idx="10164">
                  <c:v>0.1173611111111111</c:v>
                </c:pt>
                <c:pt idx="10165">
                  <c:v>0.11737268518518518</c:v>
                </c:pt>
                <c:pt idx="10166">
                  <c:v>0.11738425925925926</c:v>
                </c:pt>
                <c:pt idx="10167">
                  <c:v>0.11739583333333332</c:v>
                </c:pt>
                <c:pt idx="10168">
                  <c:v>0.1174074074074074</c:v>
                </c:pt>
                <c:pt idx="10169">
                  <c:v>0.11741898148148149</c:v>
                </c:pt>
                <c:pt idx="10170">
                  <c:v>0.11743055555555555</c:v>
                </c:pt>
                <c:pt idx="10171">
                  <c:v>0.11744212962962963</c:v>
                </c:pt>
                <c:pt idx="10172">
                  <c:v>0.11745370370370371</c:v>
                </c:pt>
                <c:pt idx="10173">
                  <c:v>0.11746527777777778</c:v>
                </c:pt>
                <c:pt idx="10174">
                  <c:v>0.11747685185185186</c:v>
                </c:pt>
                <c:pt idx="10175">
                  <c:v>0.11748842592592591</c:v>
                </c:pt>
                <c:pt idx="10176">
                  <c:v>0.11750000000000001</c:v>
                </c:pt>
                <c:pt idx="10177">
                  <c:v>0.11751157407407407</c:v>
                </c:pt>
                <c:pt idx="10178">
                  <c:v>0.11752314814814814</c:v>
                </c:pt>
                <c:pt idx="10179">
                  <c:v>0.11753472222222222</c:v>
                </c:pt>
                <c:pt idx="10180">
                  <c:v>0.1175462962962963</c:v>
                </c:pt>
                <c:pt idx="10181">
                  <c:v>0.11755787037037037</c:v>
                </c:pt>
                <c:pt idx="10182">
                  <c:v>0.11756944444444445</c:v>
                </c:pt>
                <c:pt idx="10183">
                  <c:v>0.11758101851851853</c:v>
                </c:pt>
                <c:pt idx="10184">
                  <c:v>0.1175925925925926</c:v>
                </c:pt>
                <c:pt idx="10185">
                  <c:v>0.11760416666666666</c:v>
                </c:pt>
                <c:pt idx="10186">
                  <c:v>0.11761574074074073</c:v>
                </c:pt>
                <c:pt idx="10187">
                  <c:v>0.11762731481481481</c:v>
                </c:pt>
                <c:pt idx="10188">
                  <c:v>0.11763888888888889</c:v>
                </c:pt>
                <c:pt idx="10189">
                  <c:v>0.11765046296296296</c:v>
                </c:pt>
                <c:pt idx="10190">
                  <c:v>0.11766203703703704</c:v>
                </c:pt>
                <c:pt idx="10191">
                  <c:v>0.11767361111111112</c:v>
                </c:pt>
                <c:pt idx="10192">
                  <c:v>0.11768518518518518</c:v>
                </c:pt>
                <c:pt idx="10193">
                  <c:v>0.11769675925925926</c:v>
                </c:pt>
                <c:pt idx="10194">
                  <c:v>0.11770833333333335</c:v>
                </c:pt>
                <c:pt idx="10195">
                  <c:v>0.11771990740740741</c:v>
                </c:pt>
                <c:pt idx="10196">
                  <c:v>0.11773148148148148</c:v>
                </c:pt>
                <c:pt idx="10197">
                  <c:v>0.11774305555555555</c:v>
                </c:pt>
                <c:pt idx="10198">
                  <c:v>0.11775462962962963</c:v>
                </c:pt>
                <c:pt idx="10199">
                  <c:v>0.11776620370370371</c:v>
                </c:pt>
                <c:pt idx="10200">
                  <c:v>0.11777777777777777</c:v>
                </c:pt>
                <c:pt idx="10201">
                  <c:v>0.11778935185185185</c:v>
                </c:pt>
                <c:pt idx="10202">
                  <c:v>0.11780092592592593</c:v>
                </c:pt>
                <c:pt idx="10203">
                  <c:v>0.1178125</c:v>
                </c:pt>
                <c:pt idx="10204">
                  <c:v>0.11782407407407407</c:v>
                </c:pt>
                <c:pt idx="10205">
                  <c:v>0.11783564814814813</c:v>
                </c:pt>
                <c:pt idx="10206">
                  <c:v>0.11784722222222221</c:v>
                </c:pt>
                <c:pt idx="10207">
                  <c:v>0.11785879629629629</c:v>
                </c:pt>
                <c:pt idx="10208">
                  <c:v>0.11787037037037036</c:v>
                </c:pt>
                <c:pt idx="10209">
                  <c:v>0.11788194444444444</c:v>
                </c:pt>
                <c:pt idx="10210">
                  <c:v>0.11789351851851852</c:v>
                </c:pt>
                <c:pt idx="10211">
                  <c:v>0.11790509259259259</c:v>
                </c:pt>
                <c:pt idx="10212">
                  <c:v>0.11791666666666667</c:v>
                </c:pt>
                <c:pt idx="10213">
                  <c:v>0.11792824074074075</c:v>
                </c:pt>
                <c:pt idx="10214">
                  <c:v>0.11793981481481482</c:v>
                </c:pt>
                <c:pt idx="10215">
                  <c:v>0.1179513888888889</c:v>
                </c:pt>
                <c:pt idx="10216">
                  <c:v>0.11796296296296298</c:v>
                </c:pt>
                <c:pt idx="10217">
                  <c:v>0.11797453703703703</c:v>
                </c:pt>
                <c:pt idx="10218">
                  <c:v>0.11798611111111111</c:v>
                </c:pt>
                <c:pt idx="10219">
                  <c:v>0.11799768518518518</c:v>
                </c:pt>
                <c:pt idx="10220">
                  <c:v>0.11800925925925926</c:v>
                </c:pt>
                <c:pt idx="10221">
                  <c:v>0.11802083333333334</c:v>
                </c:pt>
                <c:pt idx="10222">
                  <c:v>0.11803240740740741</c:v>
                </c:pt>
                <c:pt idx="10223">
                  <c:v>0.11804398148148149</c:v>
                </c:pt>
                <c:pt idx="10224">
                  <c:v>0.11805555555555557</c:v>
                </c:pt>
                <c:pt idx="10225">
                  <c:v>0.11806712962962962</c:v>
                </c:pt>
                <c:pt idx="10226">
                  <c:v>0.1180787037037037</c:v>
                </c:pt>
                <c:pt idx="10227">
                  <c:v>0.11809027777777777</c:v>
                </c:pt>
                <c:pt idx="10228">
                  <c:v>0.11810185185185185</c:v>
                </c:pt>
                <c:pt idx="10229">
                  <c:v>0.11811342592592593</c:v>
                </c:pt>
                <c:pt idx="10230">
                  <c:v>0.11812499999999999</c:v>
                </c:pt>
                <c:pt idx="10231">
                  <c:v>0.11813657407407407</c:v>
                </c:pt>
                <c:pt idx="10232">
                  <c:v>0.11814814814814815</c:v>
                </c:pt>
                <c:pt idx="10233">
                  <c:v>0.11815972222222222</c:v>
                </c:pt>
                <c:pt idx="10234">
                  <c:v>0.1181712962962963</c:v>
                </c:pt>
                <c:pt idx="10235">
                  <c:v>0.11818287037037038</c:v>
                </c:pt>
                <c:pt idx="10236">
                  <c:v>0.11819444444444445</c:v>
                </c:pt>
                <c:pt idx="10237">
                  <c:v>0.11820601851851853</c:v>
                </c:pt>
                <c:pt idx="10238">
                  <c:v>0.11821759259259258</c:v>
                </c:pt>
                <c:pt idx="10239">
                  <c:v>0.11822916666666666</c:v>
                </c:pt>
                <c:pt idx="10240">
                  <c:v>0.11824074074074074</c:v>
                </c:pt>
                <c:pt idx="10241">
                  <c:v>0.11825231481481481</c:v>
                </c:pt>
                <c:pt idx="10242">
                  <c:v>0.11826388888888889</c:v>
                </c:pt>
                <c:pt idx="10243">
                  <c:v>0.11827546296296297</c:v>
                </c:pt>
                <c:pt idx="10244">
                  <c:v>0.11828703703703704</c:v>
                </c:pt>
                <c:pt idx="10245">
                  <c:v>0.11829861111111112</c:v>
                </c:pt>
                <c:pt idx="10246">
                  <c:v>0.11831018518518517</c:v>
                </c:pt>
                <c:pt idx="10247">
                  <c:v>0.11832175925925925</c:v>
                </c:pt>
                <c:pt idx="10248">
                  <c:v>0.11833333333333333</c:v>
                </c:pt>
                <c:pt idx="10249">
                  <c:v>0.1183449074074074</c:v>
                </c:pt>
                <c:pt idx="10250">
                  <c:v>0.11835648148148148</c:v>
                </c:pt>
                <c:pt idx="10251">
                  <c:v>0.11836805555555556</c:v>
                </c:pt>
                <c:pt idx="10252">
                  <c:v>0.11837962962962963</c:v>
                </c:pt>
                <c:pt idx="10253">
                  <c:v>0.11839120370370371</c:v>
                </c:pt>
                <c:pt idx="10254">
                  <c:v>0.11840277777777779</c:v>
                </c:pt>
                <c:pt idx="10255">
                  <c:v>0.11841435185185185</c:v>
                </c:pt>
                <c:pt idx="10256">
                  <c:v>0.11842592592592593</c:v>
                </c:pt>
                <c:pt idx="10257">
                  <c:v>0.11843749999999999</c:v>
                </c:pt>
                <c:pt idx="10258">
                  <c:v>0.11844907407407408</c:v>
                </c:pt>
                <c:pt idx="10259">
                  <c:v>0.11846064814814815</c:v>
                </c:pt>
                <c:pt idx="10260">
                  <c:v>0.11847222222222221</c:v>
                </c:pt>
                <c:pt idx="10261">
                  <c:v>0.1184837962962963</c:v>
                </c:pt>
                <c:pt idx="10262">
                  <c:v>0.11849537037037038</c:v>
                </c:pt>
                <c:pt idx="10263">
                  <c:v>0.11850694444444444</c:v>
                </c:pt>
                <c:pt idx="10264">
                  <c:v>0.11851851851851852</c:v>
                </c:pt>
                <c:pt idx="10265">
                  <c:v>0.11853009259259258</c:v>
                </c:pt>
                <c:pt idx="10266">
                  <c:v>0.11854166666666667</c:v>
                </c:pt>
                <c:pt idx="10267">
                  <c:v>0.11855324074074074</c:v>
                </c:pt>
                <c:pt idx="10268">
                  <c:v>0.1185648148148148</c:v>
                </c:pt>
                <c:pt idx="10269">
                  <c:v>0.11857638888888888</c:v>
                </c:pt>
                <c:pt idx="10270">
                  <c:v>0.11858796296296296</c:v>
                </c:pt>
                <c:pt idx="10271">
                  <c:v>0.11859953703703703</c:v>
                </c:pt>
                <c:pt idx="10272">
                  <c:v>0.11861111111111111</c:v>
                </c:pt>
                <c:pt idx="10273">
                  <c:v>0.11862268518518519</c:v>
                </c:pt>
                <c:pt idx="10274">
                  <c:v>0.11863425925925926</c:v>
                </c:pt>
                <c:pt idx="10275">
                  <c:v>0.11864583333333334</c:v>
                </c:pt>
                <c:pt idx="10276">
                  <c:v>0.11865740740740742</c:v>
                </c:pt>
                <c:pt idx="10277">
                  <c:v>0.11866898148148149</c:v>
                </c:pt>
                <c:pt idx="10278">
                  <c:v>0.11868055555555555</c:v>
                </c:pt>
                <c:pt idx="10279">
                  <c:v>0.11869212962962962</c:v>
                </c:pt>
                <c:pt idx="10280">
                  <c:v>0.1187037037037037</c:v>
                </c:pt>
                <c:pt idx="10281">
                  <c:v>0.11871527777777778</c:v>
                </c:pt>
                <c:pt idx="10282">
                  <c:v>0.11872685185185185</c:v>
                </c:pt>
                <c:pt idx="10283">
                  <c:v>0.11873842592592593</c:v>
                </c:pt>
                <c:pt idx="10284">
                  <c:v>0.11875000000000001</c:v>
                </c:pt>
                <c:pt idx="10285">
                  <c:v>0.11876157407407407</c:v>
                </c:pt>
                <c:pt idx="10286">
                  <c:v>0.11877314814814814</c:v>
                </c:pt>
                <c:pt idx="10287">
                  <c:v>0.11878472222222221</c:v>
                </c:pt>
                <c:pt idx="10288">
                  <c:v>0.11879629629629629</c:v>
                </c:pt>
                <c:pt idx="10289">
                  <c:v>0.11880787037037037</c:v>
                </c:pt>
                <c:pt idx="10290">
                  <c:v>0.11881944444444444</c:v>
                </c:pt>
                <c:pt idx="10291">
                  <c:v>0.11883101851851852</c:v>
                </c:pt>
                <c:pt idx="10292">
                  <c:v>0.1188425925925926</c:v>
                </c:pt>
                <c:pt idx="10293">
                  <c:v>0.11885416666666666</c:v>
                </c:pt>
                <c:pt idx="10294">
                  <c:v>0.11886574074074074</c:v>
                </c:pt>
                <c:pt idx="10295">
                  <c:v>0.11887731481481482</c:v>
                </c:pt>
                <c:pt idx="10296">
                  <c:v>0.11888888888888889</c:v>
                </c:pt>
                <c:pt idx="10297">
                  <c:v>0.11890046296296297</c:v>
                </c:pt>
                <c:pt idx="10298">
                  <c:v>0.11891203703703705</c:v>
                </c:pt>
                <c:pt idx="10299">
                  <c:v>0.1189236111111111</c:v>
                </c:pt>
                <c:pt idx="10300">
                  <c:v>0.11893518518518519</c:v>
                </c:pt>
                <c:pt idx="10301">
                  <c:v>0.11894675925925925</c:v>
                </c:pt>
                <c:pt idx="10302">
                  <c:v>0.11895833333333333</c:v>
                </c:pt>
                <c:pt idx="10303">
                  <c:v>0.11896990740740741</c:v>
                </c:pt>
                <c:pt idx="10304">
                  <c:v>0.11898148148148148</c:v>
                </c:pt>
                <c:pt idx="10305">
                  <c:v>0.11899305555555556</c:v>
                </c:pt>
                <c:pt idx="10306">
                  <c:v>0.11900462962962964</c:v>
                </c:pt>
                <c:pt idx="10307">
                  <c:v>0.11901620370370369</c:v>
                </c:pt>
                <c:pt idx="10308">
                  <c:v>0.11902777777777777</c:v>
                </c:pt>
                <c:pt idx="10309">
                  <c:v>0.11903935185185184</c:v>
                </c:pt>
                <c:pt idx="10310">
                  <c:v>0.11905092592592592</c:v>
                </c:pt>
                <c:pt idx="10311">
                  <c:v>0.1190625</c:v>
                </c:pt>
                <c:pt idx="10312">
                  <c:v>0.11907407407407407</c:v>
                </c:pt>
                <c:pt idx="10313">
                  <c:v>0.11908564814814815</c:v>
                </c:pt>
                <c:pt idx="10314">
                  <c:v>0.11909722222222223</c:v>
                </c:pt>
                <c:pt idx="10315">
                  <c:v>0.1191087962962963</c:v>
                </c:pt>
                <c:pt idx="10316">
                  <c:v>0.11912037037037038</c:v>
                </c:pt>
                <c:pt idx="10317">
                  <c:v>0.11913194444444446</c:v>
                </c:pt>
                <c:pt idx="10318">
                  <c:v>0.11914351851851852</c:v>
                </c:pt>
                <c:pt idx="10319">
                  <c:v>0.1191550925925926</c:v>
                </c:pt>
                <c:pt idx="10320">
                  <c:v>0.11916666666666666</c:v>
                </c:pt>
                <c:pt idx="10321">
                  <c:v>0.11917824074074074</c:v>
                </c:pt>
                <c:pt idx="10322">
                  <c:v>0.11918981481481482</c:v>
                </c:pt>
                <c:pt idx="10323">
                  <c:v>0.11920138888888888</c:v>
                </c:pt>
                <c:pt idx="10324">
                  <c:v>0.11921296296296297</c:v>
                </c:pt>
                <c:pt idx="10325">
                  <c:v>0.11922453703703705</c:v>
                </c:pt>
                <c:pt idx="10326">
                  <c:v>0.11923611111111111</c:v>
                </c:pt>
                <c:pt idx="10327">
                  <c:v>0.11924768518518519</c:v>
                </c:pt>
                <c:pt idx="10328">
                  <c:v>0.11925925925925925</c:v>
                </c:pt>
                <c:pt idx="10329">
                  <c:v>0.11927083333333333</c:v>
                </c:pt>
                <c:pt idx="10330">
                  <c:v>0.11928240740740741</c:v>
                </c:pt>
                <c:pt idx="10331">
                  <c:v>0.11929398148148147</c:v>
                </c:pt>
                <c:pt idx="10332">
                  <c:v>0.11930555555555555</c:v>
                </c:pt>
                <c:pt idx="10333">
                  <c:v>0.11931712962962963</c:v>
                </c:pt>
                <c:pt idx="10334">
                  <c:v>0.1193287037037037</c:v>
                </c:pt>
                <c:pt idx="10335">
                  <c:v>0.11934027777777778</c:v>
                </c:pt>
                <c:pt idx="10336">
                  <c:v>0.11935185185185186</c:v>
                </c:pt>
                <c:pt idx="10337">
                  <c:v>0.11936342592592593</c:v>
                </c:pt>
                <c:pt idx="10338">
                  <c:v>0.11937500000000001</c:v>
                </c:pt>
                <c:pt idx="10339">
                  <c:v>0.11938657407407406</c:v>
                </c:pt>
                <c:pt idx="10340">
                  <c:v>0.11939814814814814</c:v>
                </c:pt>
                <c:pt idx="10341">
                  <c:v>0.11940972222222222</c:v>
                </c:pt>
                <c:pt idx="10342">
                  <c:v>0.11942129629629629</c:v>
                </c:pt>
                <c:pt idx="10343">
                  <c:v>0.11943287037037037</c:v>
                </c:pt>
                <c:pt idx="10344">
                  <c:v>0.11944444444444445</c:v>
                </c:pt>
                <c:pt idx="10345">
                  <c:v>0.11945601851851852</c:v>
                </c:pt>
                <c:pt idx="10346">
                  <c:v>0.1194675925925926</c:v>
                </c:pt>
                <c:pt idx="10347">
                  <c:v>0.11947916666666665</c:v>
                </c:pt>
                <c:pt idx="10348">
                  <c:v>0.11949074074074074</c:v>
                </c:pt>
                <c:pt idx="10349">
                  <c:v>0.11950231481481481</c:v>
                </c:pt>
                <c:pt idx="10350">
                  <c:v>0.11951388888888888</c:v>
                </c:pt>
                <c:pt idx="10351">
                  <c:v>0.11952546296296296</c:v>
                </c:pt>
                <c:pt idx="10352">
                  <c:v>0.11953703703703704</c:v>
                </c:pt>
                <c:pt idx="10353">
                  <c:v>0.11954861111111111</c:v>
                </c:pt>
                <c:pt idx="10354">
                  <c:v>0.11956018518518519</c:v>
                </c:pt>
                <c:pt idx="10355">
                  <c:v>0.11957175925925927</c:v>
                </c:pt>
                <c:pt idx="10356">
                  <c:v>0.11958333333333333</c:v>
                </c:pt>
                <c:pt idx="10357">
                  <c:v>0.11959490740740741</c:v>
                </c:pt>
                <c:pt idx="10358">
                  <c:v>0.11960648148148149</c:v>
                </c:pt>
                <c:pt idx="10359">
                  <c:v>0.11961805555555556</c:v>
                </c:pt>
                <c:pt idx="10360">
                  <c:v>0.11962962962962963</c:v>
                </c:pt>
                <c:pt idx="10361">
                  <c:v>0.11964120370370369</c:v>
                </c:pt>
                <c:pt idx="10362">
                  <c:v>0.11965277777777777</c:v>
                </c:pt>
                <c:pt idx="10363">
                  <c:v>0.11966435185185186</c:v>
                </c:pt>
                <c:pt idx="10364">
                  <c:v>0.11967592592592592</c:v>
                </c:pt>
                <c:pt idx="10365">
                  <c:v>0.1196875</c:v>
                </c:pt>
                <c:pt idx="10366">
                  <c:v>0.11969907407407408</c:v>
                </c:pt>
                <c:pt idx="10367">
                  <c:v>0.11971064814814815</c:v>
                </c:pt>
                <c:pt idx="10368">
                  <c:v>0.11972222222222222</c:v>
                </c:pt>
                <c:pt idx="10369">
                  <c:v>0.11973379629629628</c:v>
                </c:pt>
                <c:pt idx="10370">
                  <c:v>0.11974537037037036</c:v>
                </c:pt>
                <c:pt idx="10371">
                  <c:v>0.11975694444444444</c:v>
                </c:pt>
                <c:pt idx="10372">
                  <c:v>0.11976851851851851</c:v>
                </c:pt>
                <c:pt idx="10373">
                  <c:v>0.11978009259259259</c:v>
                </c:pt>
                <c:pt idx="10374">
                  <c:v>0.11979166666666667</c:v>
                </c:pt>
                <c:pt idx="10375">
                  <c:v>0.11980324074074074</c:v>
                </c:pt>
                <c:pt idx="10376">
                  <c:v>0.11981481481481482</c:v>
                </c:pt>
                <c:pt idx="10377">
                  <c:v>0.1198263888888889</c:v>
                </c:pt>
                <c:pt idx="10378">
                  <c:v>0.11983796296296297</c:v>
                </c:pt>
                <c:pt idx="10379">
                  <c:v>0.11984953703703705</c:v>
                </c:pt>
                <c:pt idx="10380">
                  <c:v>0.11986111111111113</c:v>
                </c:pt>
                <c:pt idx="10381">
                  <c:v>0.11987268518518518</c:v>
                </c:pt>
                <c:pt idx="10382">
                  <c:v>0.11988425925925926</c:v>
                </c:pt>
                <c:pt idx="10383">
                  <c:v>0.11989583333333333</c:v>
                </c:pt>
                <c:pt idx="10384">
                  <c:v>0.11990740740740741</c:v>
                </c:pt>
                <c:pt idx="10385">
                  <c:v>0.11991898148148149</c:v>
                </c:pt>
                <c:pt idx="10386">
                  <c:v>0.11993055555555555</c:v>
                </c:pt>
                <c:pt idx="10387">
                  <c:v>0.11994212962962963</c:v>
                </c:pt>
                <c:pt idx="10388">
                  <c:v>0.11995370370370372</c:v>
                </c:pt>
                <c:pt idx="10389">
                  <c:v>0.11996527777777777</c:v>
                </c:pt>
                <c:pt idx="10390">
                  <c:v>0.11997685185185185</c:v>
                </c:pt>
                <c:pt idx="10391">
                  <c:v>0.11998842592592592</c:v>
                </c:pt>
                <c:pt idx="10392">
                  <c:v>0.12</c:v>
                </c:pt>
                <c:pt idx="10393">
                  <c:v>0.12001157407407408</c:v>
                </c:pt>
                <c:pt idx="10394">
                  <c:v>0.12002314814814814</c:v>
                </c:pt>
                <c:pt idx="10395">
                  <c:v>0.12003472222222222</c:v>
                </c:pt>
                <c:pt idx="10396">
                  <c:v>0.1200462962962963</c:v>
                </c:pt>
                <c:pt idx="10397">
                  <c:v>0.1200462962962963</c:v>
                </c:pt>
                <c:pt idx="10398">
                  <c:v>0.12005787037037037</c:v>
                </c:pt>
                <c:pt idx="10399">
                  <c:v>0.12006944444444445</c:v>
                </c:pt>
                <c:pt idx="10400">
                  <c:v>0.12008101851851853</c:v>
                </c:pt>
                <c:pt idx="10401">
                  <c:v>0.12009259259259258</c:v>
                </c:pt>
                <c:pt idx="10402">
                  <c:v>0.12010416666666668</c:v>
                </c:pt>
                <c:pt idx="10403">
                  <c:v>0.12011574074074073</c:v>
                </c:pt>
                <c:pt idx="10404">
                  <c:v>0.12012731481481481</c:v>
                </c:pt>
                <c:pt idx="10405">
                  <c:v>0.12013888888888889</c:v>
                </c:pt>
                <c:pt idx="10406">
                  <c:v>0.12015046296296296</c:v>
                </c:pt>
                <c:pt idx="10407">
                  <c:v>0.12016203703703704</c:v>
                </c:pt>
                <c:pt idx="10408">
                  <c:v>0.12017361111111112</c:v>
                </c:pt>
                <c:pt idx="10409">
                  <c:v>0.12018518518518519</c:v>
                </c:pt>
                <c:pt idx="10410">
                  <c:v>0.12019675925925927</c:v>
                </c:pt>
                <c:pt idx="10411">
                  <c:v>0.12020833333333332</c:v>
                </c:pt>
                <c:pt idx="10412">
                  <c:v>0.1202199074074074</c:v>
                </c:pt>
                <c:pt idx="10413">
                  <c:v>0.12023148148148148</c:v>
                </c:pt>
                <c:pt idx="10414">
                  <c:v>0.12024305555555555</c:v>
                </c:pt>
                <c:pt idx="10415">
                  <c:v>0.12025462962962963</c:v>
                </c:pt>
                <c:pt idx="10416">
                  <c:v>0.12026620370370371</c:v>
                </c:pt>
                <c:pt idx="10417">
                  <c:v>0.12027777777777778</c:v>
                </c:pt>
                <c:pt idx="10418">
                  <c:v>0.12028935185185186</c:v>
                </c:pt>
                <c:pt idx="10419">
                  <c:v>0.12030092592592594</c:v>
                </c:pt>
                <c:pt idx="10420">
                  <c:v>0.1203125</c:v>
                </c:pt>
                <c:pt idx="10421">
                  <c:v>0.12032407407407408</c:v>
                </c:pt>
                <c:pt idx="10422">
                  <c:v>0.12033564814814814</c:v>
                </c:pt>
                <c:pt idx="10423">
                  <c:v>0.12034722222222222</c:v>
                </c:pt>
                <c:pt idx="10424">
                  <c:v>0.1203587962962963</c:v>
                </c:pt>
                <c:pt idx="10425">
                  <c:v>0.12037037037037036</c:v>
                </c:pt>
                <c:pt idx="10426">
                  <c:v>0.12038194444444444</c:v>
                </c:pt>
                <c:pt idx="10427">
                  <c:v>0.12039351851851852</c:v>
                </c:pt>
                <c:pt idx="10428">
                  <c:v>0.12040509259259259</c:v>
                </c:pt>
                <c:pt idx="10429">
                  <c:v>0.12041666666666667</c:v>
                </c:pt>
                <c:pt idx="10430">
                  <c:v>0.12042824074074072</c:v>
                </c:pt>
                <c:pt idx="10431">
                  <c:v>0.12043981481481481</c:v>
                </c:pt>
                <c:pt idx="10432">
                  <c:v>0.12045138888888889</c:v>
                </c:pt>
                <c:pt idx="10433">
                  <c:v>0.12046296296296295</c:v>
                </c:pt>
                <c:pt idx="10434">
                  <c:v>0.12047453703703703</c:v>
                </c:pt>
                <c:pt idx="10435">
                  <c:v>0.12048611111111111</c:v>
                </c:pt>
                <c:pt idx="10436">
                  <c:v>0.12049768518518518</c:v>
                </c:pt>
                <c:pt idx="10437">
                  <c:v>0.12050925925925926</c:v>
                </c:pt>
                <c:pt idx="10438">
                  <c:v>0.12052083333333334</c:v>
                </c:pt>
                <c:pt idx="10439">
                  <c:v>0.12053240740740741</c:v>
                </c:pt>
                <c:pt idx="10440">
                  <c:v>0.12054398148148149</c:v>
                </c:pt>
                <c:pt idx="10441">
                  <c:v>0.12055555555555557</c:v>
                </c:pt>
                <c:pt idx="10442">
                  <c:v>0.12056712962962964</c:v>
                </c:pt>
                <c:pt idx="10443">
                  <c:v>0.1205787037037037</c:v>
                </c:pt>
                <c:pt idx="10444">
                  <c:v>0.12059027777777777</c:v>
                </c:pt>
                <c:pt idx="10445">
                  <c:v>0.12060185185185185</c:v>
                </c:pt>
                <c:pt idx="10446">
                  <c:v>0.12061342592592593</c:v>
                </c:pt>
                <c:pt idx="10447">
                  <c:v>0.120625</c:v>
                </c:pt>
                <c:pt idx="10448">
                  <c:v>0.12063657407407408</c:v>
                </c:pt>
                <c:pt idx="10449">
                  <c:v>0.12064814814814816</c:v>
                </c:pt>
                <c:pt idx="10450">
                  <c:v>0.12065972222222222</c:v>
                </c:pt>
                <c:pt idx="10451">
                  <c:v>0.12067129629629629</c:v>
                </c:pt>
                <c:pt idx="10452">
                  <c:v>0.12068287037037036</c:v>
                </c:pt>
                <c:pt idx="10453">
                  <c:v>0.12069444444444444</c:v>
                </c:pt>
                <c:pt idx="10454">
                  <c:v>0.12070601851851852</c:v>
                </c:pt>
                <c:pt idx="10455">
                  <c:v>0.12071759259259258</c:v>
                </c:pt>
                <c:pt idx="10456">
                  <c:v>0.12072916666666667</c:v>
                </c:pt>
                <c:pt idx="10457">
                  <c:v>0.12074074074074075</c:v>
                </c:pt>
                <c:pt idx="10458">
                  <c:v>0.12075231481481481</c:v>
                </c:pt>
                <c:pt idx="10459">
                  <c:v>0.12076388888888889</c:v>
                </c:pt>
                <c:pt idx="10460">
                  <c:v>0.12077546296296297</c:v>
                </c:pt>
                <c:pt idx="10461">
                  <c:v>0.12078703703703704</c:v>
                </c:pt>
                <c:pt idx="10462">
                  <c:v>0.12079861111111112</c:v>
                </c:pt>
                <c:pt idx="10463">
                  <c:v>0.1208101851851852</c:v>
                </c:pt>
                <c:pt idx="10464">
                  <c:v>0.12082175925925925</c:v>
                </c:pt>
                <c:pt idx="10465">
                  <c:v>0.12083333333333333</c:v>
                </c:pt>
                <c:pt idx="10466">
                  <c:v>0.1208449074074074</c:v>
                </c:pt>
                <c:pt idx="10467">
                  <c:v>0.12085648148148148</c:v>
                </c:pt>
                <c:pt idx="10468">
                  <c:v>0.12086805555555556</c:v>
                </c:pt>
                <c:pt idx="10469">
                  <c:v>0.12087962962962963</c:v>
                </c:pt>
                <c:pt idx="10470">
                  <c:v>0.12089120370370371</c:v>
                </c:pt>
                <c:pt idx="10471">
                  <c:v>0.12090277777777779</c:v>
                </c:pt>
                <c:pt idx="10472">
                  <c:v>0.12091435185185184</c:v>
                </c:pt>
                <c:pt idx="10473">
                  <c:v>0.12092592592592592</c:v>
                </c:pt>
                <c:pt idx="10474">
                  <c:v>0.12093749999999999</c:v>
                </c:pt>
                <c:pt idx="10475">
                  <c:v>0.12094907407407407</c:v>
                </c:pt>
                <c:pt idx="10476">
                  <c:v>0.12096064814814815</c:v>
                </c:pt>
                <c:pt idx="10477">
                  <c:v>0.12097222222222222</c:v>
                </c:pt>
                <c:pt idx="10478">
                  <c:v>0.1209837962962963</c:v>
                </c:pt>
                <c:pt idx="10479">
                  <c:v>0.12099537037037038</c:v>
                </c:pt>
                <c:pt idx="10480">
                  <c:v>0.12100694444444444</c:v>
                </c:pt>
                <c:pt idx="10481">
                  <c:v>0.12101851851851853</c:v>
                </c:pt>
                <c:pt idx="10482">
                  <c:v>0.12103009259259261</c:v>
                </c:pt>
                <c:pt idx="10483">
                  <c:v>0.12104166666666666</c:v>
                </c:pt>
                <c:pt idx="10484">
                  <c:v>0.12105324074074075</c:v>
                </c:pt>
                <c:pt idx="10485">
                  <c:v>0.12106481481481481</c:v>
                </c:pt>
                <c:pt idx="10486">
                  <c:v>0.12107638888888889</c:v>
                </c:pt>
                <c:pt idx="10487">
                  <c:v>0.12108796296296297</c:v>
                </c:pt>
                <c:pt idx="10488">
                  <c:v>0.12109953703703703</c:v>
                </c:pt>
                <c:pt idx="10489">
                  <c:v>0.12111111111111111</c:v>
                </c:pt>
                <c:pt idx="10490">
                  <c:v>0.12112268518518519</c:v>
                </c:pt>
                <c:pt idx="10491">
                  <c:v>0.12113425925925925</c:v>
                </c:pt>
                <c:pt idx="10492">
                  <c:v>0.12114583333333334</c:v>
                </c:pt>
                <c:pt idx="10493">
                  <c:v>0.12115740740740739</c:v>
                </c:pt>
                <c:pt idx="10494">
                  <c:v>0.12116898148148147</c:v>
                </c:pt>
                <c:pt idx="10495">
                  <c:v>0.12118055555555556</c:v>
                </c:pt>
                <c:pt idx="10496">
                  <c:v>0.12119212962962962</c:v>
                </c:pt>
                <c:pt idx="10497">
                  <c:v>0.1212037037037037</c:v>
                </c:pt>
                <c:pt idx="10498">
                  <c:v>0.12121527777777778</c:v>
                </c:pt>
                <c:pt idx="10499">
                  <c:v>0.12122685185185185</c:v>
                </c:pt>
                <c:pt idx="10500">
                  <c:v>0.12123842592592593</c:v>
                </c:pt>
                <c:pt idx="10501">
                  <c:v>0.12125000000000001</c:v>
                </c:pt>
                <c:pt idx="10502">
                  <c:v>0.12126157407407408</c:v>
                </c:pt>
                <c:pt idx="10503">
                  <c:v>0.12127314814814816</c:v>
                </c:pt>
                <c:pt idx="10504">
                  <c:v>0.12128472222222221</c:v>
                </c:pt>
                <c:pt idx="10505">
                  <c:v>0.12129629629629629</c:v>
                </c:pt>
                <c:pt idx="10506">
                  <c:v>0.12130787037037037</c:v>
                </c:pt>
                <c:pt idx="10507">
                  <c:v>0.12131944444444444</c:v>
                </c:pt>
                <c:pt idx="10508">
                  <c:v>0.12133101851851852</c:v>
                </c:pt>
                <c:pt idx="10509">
                  <c:v>0.1213425925925926</c:v>
                </c:pt>
                <c:pt idx="10510">
                  <c:v>0.12135416666666667</c:v>
                </c:pt>
                <c:pt idx="10511">
                  <c:v>0.12136574074074075</c:v>
                </c:pt>
                <c:pt idx="10512">
                  <c:v>0.1213773148148148</c:v>
                </c:pt>
                <c:pt idx="10513">
                  <c:v>0.12138888888888888</c:v>
                </c:pt>
                <c:pt idx="10514">
                  <c:v>0.12140046296296296</c:v>
                </c:pt>
                <c:pt idx="10515">
                  <c:v>0.12141203703703703</c:v>
                </c:pt>
                <c:pt idx="10516">
                  <c:v>0.12142361111111111</c:v>
                </c:pt>
                <c:pt idx="10517">
                  <c:v>0.12143518518518519</c:v>
                </c:pt>
                <c:pt idx="10518">
                  <c:v>0.12144675925925925</c:v>
                </c:pt>
                <c:pt idx="10519">
                  <c:v>0.12145833333333333</c:v>
                </c:pt>
                <c:pt idx="10520">
                  <c:v>0.12146990740740742</c:v>
                </c:pt>
                <c:pt idx="10521">
                  <c:v>0.12148148148148148</c:v>
                </c:pt>
                <c:pt idx="10522">
                  <c:v>0.12149305555555556</c:v>
                </c:pt>
                <c:pt idx="10523">
                  <c:v>0.12150462962962964</c:v>
                </c:pt>
                <c:pt idx="10524">
                  <c:v>0.12151620370370371</c:v>
                </c:pt>
                <c:pt idx="10525">
                  <c:v>0.12152777777777778</c:v>
                </c:pt>
                <c:pt idx="10526">
                  <c:v>0.12153935185185184</c:v>
                </c:pt>
                <c:pt idx="10527">
                  <c:v>0.12155092592592592</c:v>
                </c:pt>
                <c:pt idx="10528">
                  <c:v>0.1215625</c:v>
                </c:pt>
                <c:pt idx="10529">
                  <c:v>0.12157407407407407</c:v>
                </c:pt>
                <c:pt idx="10530">
                  <c:v>0.12158564814814815</c:v>
                </c:pt>
                <c:pt idx="10531">
                  <c:v>0.12159722222222223</c:v>
                </c:pt>
                <c:pt idx="10532">
                  <c:v>0.1216087962962963</c:v>
                </c:pt>
                <c:pt idx="10533">
                  <c:v>0.12162037037037036</c:v>
                </c:pt>
                <c:pt idx="10534">
                  <c:v>0.12163194444444443</c:v>
                </c:pt>
                <c:pt idx="10535">
                  <c:v>0.12164351851851851</c:v>
                </c:pt>
                <c:pt idx="10536">
                  <c:v>0.12165509259259259</c:v>
                </c:pt>
                <c:pt idx="10537">
                  <c:v>0.12166666666666666</c:v>
                </c:pt>
                <c:pt idx="10538">
                  <c:v>0.12167824074074074</c:v>
                </c:pt>
                <c:pt idx="10539">
                  <c:v>0.12168981481481482</c:v>
                </c:pt>
                <c:pt idx="10540">
                  <c:v>0.12170138888888889</c:v>
                </c:pt>
                <c:pt idx="10541">
                  <c:v>0.12171296296296297</c:v>
                </c:pt>
                <c:pt idx="10542">
                  <c:v>0.12172453703703705</c:v>
                </c:pt>
                <c:pt idx="10543">
                  <c:v>0.12173611111111111</c:v>
                </c:pt>
                <c:pt idx="10544">
                  <c:v>0.12174768518518519</c:v>
                </c:pt>
                <c:pt idx="10545">
                  <c:v>0.12175925925925928</c:v>
                </c:pt>
                <c:pt idx="10546">
                  <c:v>0.12177083333333333</c:v>
                </c:pt>
                <c:pt idx="10547">
                  <c:v>0.12178240740740741</c:v>
                </c:pt>
                <c:pt idx="10548">
                  <c:v>0.12179398148148148</c:v>
                </c:pt>
                <c:pt idx="10549">
                  <c:v>0.12180555555555556</c:v>
                </c:pt>
                <c:pt idx="10550">
                  <c:v>0.12181712962962964</c:v>
                </c:pt>
                <c:pt idx="10551">
                  <c:v>0.1218287037037037</c:v>
                </c:pt>
                <c:pt idx="10552">
                  <c:v>0.12184027777777778</c:v>
                </c:pt>
                <c:pt idx="10553">
                  <c:v>0.12185185185185186</c:v>
                </c:pt>
                <c:pt idx="10554">
                  <c:v>0.12186342592592592</c:v>
                </c:pt>
                <c:pt idx="10555">
                  <c:v>0.121875</c:v>
                </c:pt>
                <c:pt idx="10556">
                  <c:v>0.12188657407407406</c:v>
                </c:pt>
                <c:pt idx="10557">
                  <c:v>0.12189814814814814</c:v>
                </c:pt>
                <c:pt idx="10558">
                  <c:v>0.12190972222222222</c:v>
                </c:pt>
                <c:pt idx="10559">
                  <c:v>0.12192129629629629</c:v>
                </c:pt>
                <c:pt idx="10560">
                  <c:v>0.12193287037037037</c:v>
                </c:pt>
                <c:pt idx="10561">
                  <c:v>0.12194444444444445</c:v>
                </c:pt>
                <c:pt idx="10562">
                  <c:v>0.12195601851851852</c:v>
                </c:pt>
                <c:pt idx="10563">
                  <c:v>0.1219675925925926</c:v>
                </c:pt>
                <c:pt idx="10564">
                  <c:v>0.12197916666666668</c:v>
                </c:pt>
                <c:pt idx="10565">
                  <c:v>0.12199074074074073</c:v>
                </c:pt>
                <c:pt idx="10566">
                  <c:v>0.12200231481481481</c:v>
                </c:pt>
                <c:pt idx="10567">
                  <c:v>0.12201388888888888</c:v>
                </c:pt>
                <c:pt idx="10568">
                  <c:v>0.12202546296296296</c:v>
                </c:pt>
                <c:pt idx="10569">
                  <c:v>0.12203703703703704</c:v>
                </c:pt>
                <c:pt idx="10570">
                  <c:v>0.12204861111111111</c:v>
                </c:pt>
                <c:pt idx="10571">
                  <c:v>0.12206018518518519</c:v>
                </c:pt>
                <c:pt idx="10572">
                  <c:v>0.12207175925925927</c:v>
                </c:pt>
                <c:pt idx="10573">
                  <c:v>0.12208333333333332</c:v>
                </c:pt>
                <c:pt idx="10574">
                  <c:v>0.12209490740740742</c:v>
                </c:pt>
                <c:pt idx="10575">
                  <c:v>0.12210648148148147</c:v>
                </c:pt>
                <c:pt idx="10576">
                  <c:v>0.12211805555555555</c:v>
                </c:pt>
                <c:pt idx="10577">
                  <c:v>0.12212962962962963</c:v>
                </c:pt>
                <c:pt idx="10578">
                  <c:v>0.1221412037037037</c:v>
                </c:pt>
                <c:pt idx="10579">
                  <c:v>0.12215277777777778</c:v>
                </c:pt>
                <c:pt idx="10580">
                  <c:v>0.12216435185185186</c:v>
                </c:pt>
                <c:pt idx="10581">
                  <c:v>0.12217592592592592</c:v>
                </c:pt>
                <c:pt idx="10582">
                  <c:v>0.1221875</c:v>
                </c:pt>
                <c:pt idx="10583">
                  <c:v>0.12219907407407408</c:v>
                </c:pt>
                <c:pt idx="10584">
                  <c:v>0.12221064814814815</c:v>
                </c:pt>
                <c:pt idx="10585">
                  <c:v>0.12222222222222223</c:v>
                </c:pt>
                <c:pt idx="10586">
                  <c:v>0.12223379629629628</c:v>
                </c:pt>
                <c:pt idx="10587">
                  <c:v>0.12224537037037037</c:v>
                </c:pt>
                <c:pt idx="10588">
                  <c:v>0.12225694444444445</c:v>
                </c:pt>
                <c:pt idx="10589">
                  <c:v>0.12226851851851851</c:v>
                </c:pt>
                <c:pt idx="10590">
                  <c:v>0.12228009259259259</c:v>
                </c:pt>
                <c:pt idx="10591">
                  <c:v>0.12229166666666667</c:v>
                </c:pt>
                <c:pt idx="10592">
                  <c:v>0.12230324074074074</c:v>
                </c:pt>
                <c:pt idx="10593">
                  <c:v>0.12231481481481482</c:v>
                </c:pt>
                <c:pt idx="10594">
                  <c:v>0.12232638888888887</c:v>
                </c:pt>
                <c:pt idx="10595">
                  <c:v>0.12233796296296295</c:v>
                </c:pt>
                <c:pt idx="10596">
                  <c:v>0.12234953703703703</c:v>
                </c:pt>
                <c:pt idx="10597">
                  <c:v>0.1223611111111111</c:v>
                </c:pt>
                <c:pt idx="10598">
                  <c:v>0.12237268518518518</c:v>
                </c:pt>
                <c:pt idx="10599">
                  <c:v>0.12238425925925926</c:v>
                </c:pt>
                <c:pt idx="10600">
                  <c:v>0.12239583333333333</c:v>
                </c:pt>
                <c:pt idx="10601">
                  <c:v>0.12240740740740741</c:v>
                </c:pt>
                <c:pt idx="10602">
                  <c:v>0.12241898148148149</c:v>
                </c:pt>
                <c:pt idx="10603">
                  <c:v>0.12243055555555556</c:v>
                </c:pt>
                <c:pt idx="10604">
                  <c:v>0.12244212962962964</c:v>
                </c:pt>
                <c:pt idx="10605">
                  <c:v>0.12245370370370372</c:v>
                </c:pt>
                <c:pt idx="10606">
                  <c:v>0.12246527777777778</c:v>
                </c:pt>
                <c:pt idx="10607">
                  <c:v>0.12247685185185185</c:v>
                </c:pt>
                <c:pt idx="10608">
                  <c:v>0.12248842592592592</c:v>
                </c:pt>
                <c:pt idx="10609">
                  <c:v>0.1225</c:v>
                </c:pt>
                <c:pt idx="10610">
                  <c:v>0.12251157407407408</c:v>
                </c:pt>
                <c:pt idx="10611">
                  <c:v>0.12252314814814814</c:v>
                </c:pt>
                <c:pt idx="10612">
                  <c:v>0.12253472222222223</c:v>
                </c:pt>
                <c:pt idx="10613">
                  <c:v>0.12254629629629631</c:v>
                </c:pt>
                <c:pt idx="10614">
                  <c:v>0.12255787037037037</c:v>
                </c:pt>
                <c:pt idx="10615">
                  <c:v>0.12256944444444444</c:v>
                </c:pt>
                <c:pt idx="10616">
                  <c:v>0.12258101851851851</c:v>
                </c:pt>
                <c:pt idx="10617">
                  <c:v>0.12259259259259259</c:v>
                </c:pt>
                <c:pt idx="10618">
                  <c:v>0.12260416666666667</c:v>
                </c:pt>
                <c:pt idx="10619">
                  <c:v>0.12261574074074073</c:v>
                </c:pt>
                <c:pt idx="10620">
                  <c:v>0.12262731481481481</c:v>
                </c:pt>
                <c:pt idx="10621">
                  <c:v>0.12263888888888889</c:v>
                </c:pt>
                <c:pt idx="10622">
                  <c:v>0.12265046296296296</c:v>
                </c:pt>
                <c:pt idx="10623">
                  <c:v>0.12266203703703704</c:v>
                </c:pt>
                <c:pt idx="10624">
                  <c:v>0.12267361111111112</c:v>
                </c:pt>
                <c:pt idx="10625">
                  <c:v>0.12268518518518519</c:v>
                </c:pt>
                <c:pt idx="10626">
                  <c:v>0.12269675925925926</c:v>
                </c:pt>
                <c:pt idx="10627">
                  <c:v>0.12270833333333335</c:v>
                </c:pt>
                <c:pt idx="10628">
                  <c:v>0.1227199074074074</c:v>
                </c:pt>
                <c:pt idx="10629">
                  <c:v>0.12273148148148148</c:v>
                </c:pt>
                <c:pt idx="10630">
                  <c:v>0.12274305555555555</c:v>
                </c:pt>
                <c:pt idx="10631">
                  <c:v>0.12275462962962963</c:v>
                </c:pt>
                <c:pt idx="10632">
                  <c:v>0.12276620370370371</c:v>
                </c:pt>
                <c:pt idx="10633">
                  <c:v>0.12277777777777778</c:v>
                </c:pt>
                <c:pt idx="10634">
                  <c:v>0.12278935185185186</c:v>
                </c:pt>
                <c:pt idx="10635">
                  <c:v>0.12280092592592594</c:v>
                </c:pt>
                <c:pt idx="10636">
                  <c:v>0.12281249999999999</c:v>
                </c:pt>
                <c:pt idx="10637">
                  <c:v>0.12282407407407407</c:v>
                </c:pt>
                <c:pt idx="10638">
                  <c:v>0.12283564814814814</c:v>
                </c:pt>
                <c:pt idx="10639">
                  <c:v>0.12284722222222222</c:v>
                </c:pt>
                <c:pt idx="10640">
                  <c:v>0.1228587962962963</c:v>
                </c:pt>
                <c:pt idx="10641">
                  <c:v>0.12287037037037037</c:v>
                </c:pt>
                <c:pt idx="10642">
                  <c:v>0.12288194444444445</c:v>
                </c:pt>
                <c:pt idx="10643">
                  <c:v>0.12289351851851853</c:v>
                </c:pt>
                <c:pt idx="10644">
                  <c:v>0.12290509259259259</c:v>
                </c:pt>
                <c:pt idx="10645">
                  <c:v>0.12291666666666667</c:v>
                </c:pt>
                <c:pt idx="10646">
                  <c:v>0.12292824074074075</c:v>
                </c:pt>
                <c:pt idx="10647">
                  <c:v>0.12293981481481481</c:v>
                </c:pt>
                <c:pt idx="10648">
                  <c:v>0.12295138888888889</c:v>
                </c:pt>
                <c:pt idx="10649">
                  <c:v>0.12296296296296295</c:v>
                </c:pt>
                <c:pt idx="10650">
                  <c:v>0.12297453703703703</c:v>
                </c:pt>
                <c:pt idx="10651">
                  <c:v>0.12298611111111112</c:v>
                </c:pt>
                <c:pt idx="10652">
                  <c:v>0.12299768518518518</c:v>
                </c:pt>
                <c:pt idx="10653">
                  <c:v>0.12300925925925926</c:v>
                </c:pt>
                <c:pt idx="10654">
                  <c:v>0.12302083333333334</c:v>
                </c:pt>
                <c:pt idx="10655">
                  <c:v>0.1230324074074074</c:v>
                </c:pt>
                <c:pt idx="10656">
                  <c:v>0.12304398148148148</c:v>
                </c:pt>
                <c:pt idx="10657">
                  <c:v>0.12305555555555554</c:v>
                </c:pt>
                <c:pt idx="10658">
                  <c:v>0.12306712962962962</c:v>
                </c:pt>
                <c:pt idx="10659">
                  <c:v>0.1230787037037037</c:v>
                </c:pt>
                <c:pt idx="10660">
                  <c:v>0.12309027777777777</c:v>
                </c:pt>
                <c:pt idx="10661">
                  <c:v>0.12310185185185185</c:v>
                </c:pt>
                <c:pt idx="10662">
                  <c:v>0.12311342592592593</c:v>
                </c:pt>
                <c:pt idx="10663">
                  <c:v>0.123125</c:v>
                </c:pt>
                <c:pt idx="10664">
                  <c:v>0.12313657407407408</c:v>
                </c:pt>
                <c:pt idx="10665">
                  <c:v>0.12314814814814816</c:v>
                </c:pt>
                <c:pt idx="10666">
                  <c:v>0.12315972222222223</c:v>
                </c:pt>
                <c:pt idx="10667">
                  <c:v>0.12317129629629631</c:v>
                </c:pt>
                <c:pt idx="10668">
                  <c:v>0.12318287037037036</c:v>
                </c:pt>
                <c:pt idx="10669">
                  <c:v>0.12319444444444444</c:v>
                </c:pt>
                <c:pt idx="10670">
                  <c:v>0.12320601851851852</c:v>
                </c:pt>
                <c:pt idx="10671">
                  <c:v>0.12321759259259259</c:v>
                </c:pt>
                <c:pt idx="10672">
                  <c:v>0.12322916666666667</c:v>
                </c:pt>
                <c:pt idx="10673">
                  <c:v>0.12324074074074075</c:v>
                </c:pt>
                <c:pt idx="10674">
                  <c:v>0.12325231481481481</c:v>
                </c:pt>
                <c:pt idx="10675">
                  <c:v>0.1232638888888889</c:v>
                </c:pt>
                <c:pt idx="10676">
                  <c:v>0.12327546296296295</c:v>
                </c:pt>
                <c:pt idx="10677">
                  <c:v>0.12328703703703703</c:v>
                </c:pt>
                <c:pt idx="10678">
                  <c:v>0.12329861111111111</c:v>
                </c:pt>
                <c:pt idx="10679">
                  <c:v>0.12331018518518518</c:v>
                </c:pt>
                <c:pt idx="10680">
                  <c:v>0.12332175925925926</c:v>
                </c:pt>
                <c:pt idx="10681">
                  <c:v>0.12333333333333334</c:v>
                </c:pt>
                <c:pt idx="10682">
                  <c:v>0.1233449074074074</c:v>
                </c:pt>
                <c:pt idx="10683">
                  <c:v>0.12335648148148148</c:v>
                </c:pt>
                <c:pt idx="10684">
                  <c:v>0.12336805555555556</c:v>
                </c:pt>
                <c:pt idx="10685">
                  <c:v>0.12337962962962963</c:v>
                </c:pt>
                <c:pt idx="10686">
                  <c:v>0.12339120370370371</c:v>
                </c:pt>
                <c:pt idx="10687">
                  <c:v>0.12340277777777779</c:v>
                </c:pt>
                <c:pt idx="10688">
                  <c:v>0.12341435185185186</c:v>
                </c:pt>
                <c:pt idx="10689">
                  <c:v>0.12342592592592593</c:v>
                </c:pt>
                <c:pt idx="10690">
                  <c:v>0.12343749999999999</c:v>
                </c:pt>
                <c:pt idx="10691">
                  <c:v>0.12344907407407407</c:v>
                </c:pt>
                <c:pt idx="10692">
                  <c:v>0.12346064814814815</c:v>
                </c:pt>
                <c:pt idx="10693">
                  <c:v>0.12347222222222222</c:v>
                </c:pt>
                <c:pt idx="10694">
                  <c:v>0.1234837962962963</c:v>
                </c:pt>
                <c:pt idx="10695">
                  <c:v>0.12349537037037038</c:v>
                </c:pt>
                <c:pt idx="10696">
                  <c:v>0.12350694444444445</c:v>
                </c:pt>
                <c:pt idx="10697">
                  <c:v>0.12351851851851851</c:v>
                </c:pt>
                <c:pt idx="10698">
                  <c:v>0.12353009259259258</c:v>
                </c:pt>
                <c:pt idx="10699">
                  <c:v>0.12354166666666666</c:v>
                </c:pt>
                <c:pt idx="10700">
                  <c:v>0.12355324074074074</c:v>
                </c:pt>
                <c:pt idx="10701">
                  <c:v>0.12356481481481481</c:v>
                </c:pt>
                <c:pt idx="10702">
                  <c:v>0.12357638888888889</c:v>
                </c:pt>
                <c:pt idx="10703">
                  <c:v>0.12358796296296297</c:v>
                </c:pt>
                <c:pt idx="10704">
                  <c:v>0.12359953703703704</c:v>
                </c:pt>
                <c:pt idx="10705">
                  <c:v>0.12361111111111112</c:v>
                </c:pt>
                <c:pt idx="10706">
                  <c:v>0.1236226851851852</c:v>
                </c:pt>
                <c:pt idx="10707">
                  <c:v>0.12363425925925926</c:v>
                </c:pt>
                <c:pt idx="10708">
                  <c:v>0.12364583333333333</c:v>
                </c:pt>
                <c:pt idx="10709">
                  <c:v>0.12365740740740742</c:v>
                </c:pt>
                <c:pt idx="10710">
                  <c:v>0.12366898148148148</c:v>
                </c:pt>
                <c:pt idx="10711">
                  <c:v>0.12368055555555556</c:v>
                </c:pt>
                <c:pt idx="10712">
                  <c:v>0.12369212962962962</c:v>
                </c:pt>
                <c:pt idx="10713">
                  <c:v>0.1237037037037037</c:v>
                </c:pt>
                <c:pt idx="10714">
                  <c:v>0.12371527777777779</c:v>
                </c:pt>
                <c:pt idx="10715">
                  <c:v>0.12372685185185185</c:v>
                </c:pt>
                <c:pt idx="10716">
                  <c:v>0.12373842592592592</c:v>
                </c:pt>
                <c:pt idx="10717">
                  <c:v>0.12375000000000001</c:v>
                </c:pt>
                <c:pt idx="10718">
                  <c:v>0.12376157407407407</c:v>
                </c:pt>
                <c:pt idx="10719">
                  <c:v>0.12377314814814815</c:v>
                </c:pt>
                <c:pt idx="10720">
                  <c:v>0.12378472222222221</c:v>
                </c:pt>
                <c:pt idx="10721">
                  <c:v>0.12379629629629629</c:v>
                </c:pt>
                <c:pt idx="10722">
                  <c:v>0.12380787037037037</c:v>
                </c:pt>
                <c:pt idx="10723">
                  <c:v>0.12381944444444444</c:v>
                </c:pt>
                <c:pt idx="10724">
                  <c:v>0.12383101851851852</c:v>
                </c:pt>
                <c:pt idx="10725">
                  <c:v>0.1238425925925926</c:v>
                </c:pt>
                <c:pt idx="10726">
                  <c:v>0.12385416666666667</c:v>
                </c:pt>
                <c:pt idx="10727">
                  <c:v>0.12386574074074075</c:v>
                </c:pt>
                <c:pt idx="10728">
                  <c:v>0.12387731481481483</c:v>
                </c:pt>
                <c:pt idx="10729">
                  <c:v>0.12388888888888888</c:v>
                </c:pt>
                <c:pt idx="10730">
                  <c:v>0.12390046296296296</c:v>
                </c:pt>
                <c:pt idx="10731">
                  <c:v>0.12391203703703703</c:v>
                </c:pt>
                <c:pt idx="10732">
                  <c:v>0.12392361111111111</c:v>
                </c:pt>
                <c:pt idx="10733">
                  <c:v>0.12393518518518519</c:v>
                </c:pt>
                <c:pt idx="10734">
                  <c:v>0.12394675925925926</c:v>
                </c:pt>
                <c:pt idx="10735">
                  <c:v>0.12395833333333334</c:v>
                </c:pt>
                <c:pt idx="10736">
                  <c:v>0.12396990740740742</c:v>
                </c:pt>
                <c:pt idx="10737">
                  <c:v>0.12398148148148147</c:v>
                </c:pt>
                <c:pt idx="10738">
                  <c:v>0.12399305555555555</c:v>
                </c:pt>
                <c:pt idx="10739">
                  <c:v>0.12400462962962962</c:v>
                </c:pt>
                <c:pt idx="10740">
                  <c:v>0.1240162037037037</c:v>
                </c:pt>
                <c:pt idx="10741">
                  <c:v>0.12402777777777778</c:v>
                </c:pt>
                <c:pt idx="10742">
                  <c:v>0.12403935185185185</c:v>
                </c:pt>
                <c:pt idx="10743">
                  <c:v>0.12405092592592593</c:v>
                </c:pt>
                <c:pt idx="10744">
                  <c:v>0.12406250000000001</c:v>
                </c:pt>
                <c:pt idx="10745">
                  <c:v>0.12407407407407407</c:v>
                </c:pt>
                <c:pt idx="10746">
                  <c:v>0.12408564814814815</c:v>
                </c:pt>
                <c:pt idx="10747">
                  <c:v>0.12409722222222223</c:v>
                </c:pt>
                <c:pt idx="10748">
                  <c:v>0.12409722222222223</c:v>
                </c:pt>
                <c:pt idx="10749">
                  <c:v>0.12412037037037038</c:v>
                </c:pt>
                <c:pt idx="10750">
                  <c:v>0.12412037037037038</c:v>
                </c:pt>
                <c:pt idx="10751">
                  <c:v>0.12413194444444443</c:v>
                </c:pt>
                <c:pt idx="10752">
                  <c:v>0.12414351851851851</c:v>
                </c:pt>
                <c:pt idx="10753">
                  <c:v>0.12415509259259259</c:v>
                </c:pt>
                <c:pt idx="10754">
                  <c:v>0.12416666666666666</c:v>
                </c:pt>
                <c:pt idx="10755">
                  <c:v>0.12417824074074074</c:v>
                </c:pt>
                <c:pt idx="10756">
                  <c:v>0.12418981481481482</c:v>
                </c:pt>
                <c:pt idx="10757">
                  <c:v>0.12420138888888889</c:v>
                </c:pt>
                <c:pt idx="10758">
                  <c:v>0.12421296296296297</c:v>
                </c:pt>
                <c:pt idx="10759">
                  <c:v>0.12422453703703702</c:v>
                </c:pt>
                <c:pt idx="10760">
                  <c:v>0.1242361111111111</c:v>
                </c:pt>
                <c:pt idx="10761">
                  <c:v>0.12424768518518518</c:v>
                </c:pt>
                <c:pt idx="10762">
                  <c:v>0.12425925925925925</c:v>
                </c:pt>
                <c:pt idx="10763">
                  <c:v>0.12427083333333333</c:v>
                </c:pt>
                <c:pt idx="10764">
                  <c:v>0.12428240740740741</c:v>
                </c:pt>
                <c:pt idx="10765">
                  <c:v>0.12429398148148148</c:v>
                </c:pt>
                <c:pt idx="10766">
                  <c:v>0.12430555555555556</c:v>
                </c:pt>
                <c:pt idx="10767">
                  <c:v>0.12431712962962964</c:v>
                </c:pt>
                <c:pt idx="10768">
                  <c:v>0.12432870370370371</c:v>
                </c:pt>
                <c:pt idx="10769">
                  <c:v>0.12434027777777779</c:v>
                </c:pt>
                <c:pt idx="10770">
                  <c:v>0.12435185185185187</c:v>
                </c:pt>
                <c:pt idx="10771">
                  <c:v>0.12436342592592593</c:v>
                </c:pt>
                <c:pt idx="10772">
                  <c:v>0.124375</c:v>
                </c:pt>
                <c:pt idx="10773">
                  <c:v>0.12438657407407407</c:v>
                </c:pt>
                <c:pt idx="10774">
                  <c:v>0.12439814814814815</c:v>
                </c:pt>
                <c:pt idx="10775">
                  <c:v>0.12440972222222223</c:v>
                </c:pt>
                <c:pt idx="10776">
                  <c:v>0.12442129629629629</c:v>
                </c:pt>
                <c:pt idx="10777">
                  <c:v>0.12443287037037037</c:v>
                </c:pt>
                <c:pt idx="10778">
                  <c:v>0.12444444444444445</c:v>
                </c:pt>
                <c:pt idx="10779">
                  <c:v>0.12445601851851852</c:v>
                </c:pt>
                <c:pt idx="10780">
                  <c:v>0.12446759259259259</c:v>
                </c:pt>
                <c:pt idx="10781">
                  <c:v>0.12447916666666665</c:v>
                </c:pt>
                <c:pt idx="10782">
                  <c:v>0.12449074074074074</c:v>
                </c:pt>
                <c:pt idx="10783">
                  <c:v>0.12450231481481482</c:v>
                </c:pt>
                <c:pt idx="10784">
                  <c:v>0.12451388888888888</c:v>
                </c:pt>
                <c:pt idx="10785">
                  <c:v>0.12452546296296296</c:v>
                </c:pt>
                <c:pt idx="10786">
                  <c:v>0.12453703703703704</c:v>
                </c:pt>
                <c:pt idx="10787">
                  <c:v>0.12454861111111111</c:v>
                </c:pt>
                <c:pt idx="10788">
                  <c:v>0.12456018518518519</c:v>
                </c:pt>
                <c:pt idx="10789">
                  <c:v>0.12457175925925927</c:v>
                </c:pt>
                <c:pt idx="10790">
                  <c:v>0.12458333333333334</c:v>
                </c:pt>
                <c:pt idx="10791">
                  <c:v>0.1245949074074074</c:v>
                </c:pt>
                <c:pt idx="10792">
                  <c:v>0.12460648148148147</c:v>
                </c:pt>
                <c:pt idx="10793">
                  <c:v>0.12461805555555555</c:v>
                </c:pt>
                <c:pt idx="10794">
                  <c:v>0.12462962962962963</c:v>
                </c:pt>
                <c:pt idx="10795">
                  <c:v>0.1246412037037037</c:v>
                </c:pt>
                <c:pt idx="10796">
                  <c:v>0.12465277777777778</c:v>
                </c:pt>
                <c:pt idx="10797">
                  <c:v>0.12466435185185186</c:v>
                </c:pt>
                <c:pt idx="10798">
                  <c:v>0.12467592592592593</c:v>
                </c:pt>
                <c:pt idx="10799">
                  <c:v>0.12468749999999999</c:v>
                </c:pt>
                <c:pt idx="10800">
                  <c:v>0.12469907407407409</c:v>
                </c:pt>
                <c:pt idx="10801">
                  <c:v>0.12471064814814814</c:v>
                </c:pt>
                <c:pt idx="10802">
                  <c:v>0.12472222222222222</c:v>
                </c:pt>
                <c:pt idx="10803">
                  <c:v>0.12473379629629629</c:v>
                </c:pt>
                <c:pt idx="10804">
                  <c:v>0.12474537037037037</c:v>
                </c:pt>
                <c:pt idx="10805">
                  <c:v>0.12475694444444445</c:v>
                </c:pt>
                <c:pt idx="10806">
                  <c:v>0.12476851851851851</c:v>
                </c:pt>
                <c:pt idx="10807">
                  <c:v>0.1247800925925926</c:v>
                </c:pt>
                <c:pt idx="10808">
                  <c:v>0.12479166666666668</c:v>
                </c:pt>
                <c:pt idx="10809">
                  <c:v>0.12480324074074074</c:v>
                </c:pt>
                <c:pt idx="10810">
                  <c:v>0.12481481481481482</c:v>
                </c:pt>
                <c:pt idx="10811">
                  <c:v>0.1248263888888889</c:v>
                </c:pt>
                <c:pt idx="10812">
                  <c:v>0.12483796296296296</c:v>
                </c:pt>
                <c:pt idx="10813">
                  <c:v>0.12484953703703704</c:v>
                </c:pt>
                <c:pt idx="10814">
                  <c:v>0.1248611111111111</c:v>
                </c:pt>
                <c:pt idx="10815">
                  <c:v>0.12487268518518518</c:v>
                </c:pt>
                <c:pt idx="10816">
                  <c:v>0.12488425925925926</c:v>
                </c:pt>
                <c:pt idx="10817">
                  <c:v>0.12489583333333333</c:v>
                </c:pt>
                <c:pt idx="10818">
                  <c:v>0.12490740740740741</c:v>
                </c:pt>
                <c:pt idx="10819">
                  <c:v>0.12491898148148149</c:v>
                </c:pt>
                <c:pt idx="10820">
                  <c:v>0.12493055555555554</c:v>
                </c:pt>
                <c:pt idx="10821">
                  <c:v>0.12494212962962963</c:v>
                </c:pt>
                <c:pt idx="10822">
                  <c:v>0.12495370370370369</c:v>
                </c:pt>
                <c:pt idx="10823">
                  <c:v>0.12496527777777777</c:v>
                </c:pt>
                <c:pt idx="10824">
                  <c:v>0.12497685185185185</c:v>
                </c:pt>
                <c:pt idx="10825">
                  <c:v>0.12498842592592592</c:v>
                </c:pt>
                <c:pt idx="10826">
                  <c:v>0.125</c:v>
                </c:pt>
                <c:pt idx="10827">
                  <c:v>0.12501157407407407</c:v>
                </c:pt>
                <c:pt idx="10828">
                  <c:v>0.12502314814814816</c:v>
                </c:pt>
                <c:pt idx="10829">
                  <c:v>0.12503472222222223</c:v>
                </c:pt>
                <c:pt idx="10830">
                  <c:v>0.12504629629629629</c:v>
                </c:pt>
                <c:pt idx="10831">
                  <c:v>0.12505787037037039</c:v>
                </c:pt>
                <c:pt idx="10832">
                  <c:v>0.12506944444444443</c:v>
                </c:pt>
                <c:pt idx="10833">
                  <c:v>0.12508101851851852</c:v>
                </c:pt>
                <c:pt idx="10834">
                  <c:v>0.12509259259259259</c:v>
                </c:pt>
                <c:pt idx="10835">
                  <c:v>0.12510416666666666</c:v>
                </c:pt>
                <c:pt idx="10836">
                  <c:v>0.12511574074074075</c:v>
                </c:pt>
                <c:pt idx="10837">
                  <c:v>0.12512731481481482</c:v>
                </c:pt>
                <c:pt idx="10838">
                  <c:v>0.12513888888888888</c:v>
                </c:pt>
                <c:pt idx="10839">
                  <c:v>0.12515046296296298</c:v>
                </c:pt>
                <c:pt idx="10840">
                  <c:v>0.12516203703703704</c:v>
                </c:pt>
                <c:pt idx="10841">
                  <c:v>0.12517361111111111</c:v>
                </c:pt>
                <c:pt idx="10842">
                  <c:v>0.12518518518518518</c:v>
                </c:pt>
                <c:pt idx="10843">
                  <c:v>0.12519675925925924</c:v>
                </c:pt>
                <c:pt idx="10844">
                  <c:v>0.12520833333333334</c:v>
                </c:pt>
                <c:pt idx="10845">
                  <c:v>0.1252199074074074</c:v>
                </c:pt>
                <c:pt idx="10846">
                  <c:v>0.12523148148148147</c:v>
                </c:pt>
                <c:pt idx="10847">
                  <c:v>0.12524305555555557</c:v>
                </c:pt>
                <c:pt idx="10848">
                  <c:v>0.12525462962962963</c:v>
                </c:pt>
                <c:pt idx="10849">
                  <c:v>0.1252662037037037</c:v>
                </c:pt>
                <c:pt idx="10850">
                  <c:v>0.12527777777777779</c:v>
                </c:pt>
                <c:pt idx="10851">
                  <c:v>0.12528935185185186</c:v>
                </c:pt>
                <c:pt idx="10852">
                  <c:v>0.12530092592592593</c:v>
                </c:pt>
                <c:pt idx="10853">
                  <c:v>0.12531249999999999</c:v>
                </c:pt>
                <c:pt idx="10854">
                  <c:v>0.12532407407407406</c:v>
                </c:pt>
                <c:pt idx="10855">
                  <c:v>0.12533564814814815</c:v>
                </c:pt>
                <c:pt idx="10856">
                  <c:v>0.12534722222222222</c:v>
                </c:pt>
                <c:pt idx="10857">
                  <c:v>0.12535879629629629</c:v>
                </c:pt>
                <c:pt idx="10858">
                  <c:v>0.12537037037037038</c:v>
                </c:pt>
                <c:pt idx="10859">
                  <c:v>0.12538194444444445</c:v>
                </c:pt>
                <c:pt idx="10860">
                  <c:v>0.12539351851851852</c:v>
                </c:pt>
                <c:pt idx="10861">
                  <c:v>0.12540509259259261</c:v>
                </c:pt>
                <c:pt idx="10862">
                  <c:v>0.12541666666666665</c:v>
                </c:pt>
                <c:pt idx="10863">
                  <c:v>0.12542824074074074</c:v>
                </c:pt>
                <c:pt idx="10864">
                  <c:v>0.12543981481481481</c:v>
                </c:pt>
                <c:pt idx="10865">
                  <c:v>0.12545138888888888</c:v>
                </c:pt>
                <c:pt idx="10866">
                  <c:v>0.12546296296296297</c:v>
                </c:pt>
                <c:pt idx="10867">
                  <c:v>0.12547453703703704</c:v>
                </c:pt>
                <c:pt idx="10868">
                  <c:v>0.1254861111111111</c:v>
                </c:pt>
                <c:pt idx="10869">
                  <c:v>0.1254976851851852</c:v>
                </c:pt>
                <c:pt idx="10870">
                  <c:v>0.12550925925925926</c:v>
                </c:pt>
                <c:pt idx="10871">
                  <c:v>0.12552083333333333</c:v>
                </c:pt>
                <c:pt idx="10872">
                  <c:v>0.12553240740740743</c:v>
                </c:pt>
                <c:pt idx="10873">
                  <c:v>0.12554398148148146</c:v>
                </c:pt>
                <c:pt idx="10874">
                  <c:v>0.12555555555555556</c:v>
                </c:pt>
                <c:pt idx="10875">
                  <c:v>0.12556712962962963</c:v>
                </c:pt>
                <c:pt idx="10876">
                  <c:v>0.12557870370370369</c:v>
                </c:pt>
                <c:pt idx="10877">
                  <c:v>0.12559027777777779</c:v>
                </c:pt>
                <c:pt idx="10878">
                  <c:v>0.12560185185185185</c:v>
                </c:pt>
                <c:pt idx="10879">
                  <c:v>0.12561342592592592</c:v>
                </c:pt>
                <c:pt idx="10880">
                  <c:v>0.12562500000000001</c:v>
                </c:pt>
                <c:pt idx="10881">
                  <c:v>0.12563657407407408</c:v>
                </c:pt>
                <c:pt idx="10882">
                  <c:v>0.12564814814814815</c:v>
                </c:pt>
                <c:pt idx="10883">
                  <c:v>0.12565972222222221</c:v>
                </c:pt>
                <c:pt idx="10884">
                  <c:v>0.12567129629629628</c:v>
                </c:pt>
                <c:pt idx="10885">
                  <c:v>0.12568287037037038</c:v>
                </c:pt>
                <c:pt idx="10886">
                  <c:v>0.12569444444444444</c:v>
                </c:pt>
                <c:pt idx="10887">
                  <c:v>0.12570601851851851</c:v>
                </c:pt>
                <c:pt idx="10888">
                  <c:v>0.1257175925925926</c:v>
                </c:pt>
                <c:pt idx="10889">
                  <c:v>0.12572916666666667</c:v>
                </c:pt>
                <c:pt idx="10890">
                  <c:v>0.12574074074074074</c:v>
                </c:pt>
                <c:pt idx="10891">
                  <c:v>0.12575231481481483</c:v>
                </c:pt>
                <c:pt idx="10892">
                  <c:v>0.1257638888888889</c:v>
                </c:pt>
                <c:pt idx="10893">
                  <c:v>0.12577546296296296</c:v>
                </c:pt>
                <c:pt idx="10894">
                  <c:v>0.12578703703703703</c:v>
                </c:pt>
                <c:pt idx="10895">
                  <c:v>0.1257986111111111</c:v>
                </c:pt>
                <c:pt idx="10896">
                  <c:v>0.12581018518518519</c:v>
                </c:pt>
                <c:pt idx="10897">
                  <c:v>0.12582175925925926</c:v>
                </c:pt>
                <c:pt idx="10898">
                  <c:v>0.12583333333333332</c:v>
                </c:pt>
                <c:pt idx="10899">
                  <c:v>0.12584490740740742</c:v>
                </c:pt>
                <c:pt idx="10900">
                  <c:v>0.12585648148148149</c:v>
                </c:pt>
                <c:pt idx="10901">
                  <c:v>0.12586805555555555</c:v>
                </c:pt>
                <c:pt idx="10902">
                  <c:v>0.12587962962962965</c:v>
                </c:pt>
                <c:pt idx="10903">
                  <c:v>0.12589120370370369</c:v>
                </c:pt>
                <c:pt idx="10904">
                  <c:v>0.12590277777777778</c:v>
                </c:pt>
                <c:pt idx="10905">
                  <c:v>0.12591435185185185</c:v>
                </c:pt>
                <c:pt idx="10906">
                  <c:v>0.12592592592592591</c:v>
                </c:pt>
                <c:pt idx="10907">
                  <c:v>0.12593750000000001</c:v>
                </c:pt>
                <c:pt idx="10908">
                  <c:v>0.12594907407407407</c:v>
                </c:pt>
                <c:pt idx="10909">
                  <c:v>0.12596064814814814</c:v>
                </c:pt>
                <c:pt idx="10910">
                  <c:v>0.12597222222222224</c:v>
                </c:pt>
                <c:pt idx="10911">
                  <c:v>0.1259837962962963</c:v>
                </c:pt>
                <c:pt idx="10912">
                  <c:v>0.12599537037037037</c:v>
                </c:pt>
                <c:pt idx="10913">
                  <c:v>0.12600694444444444</c:v>
                </c:pt>
                <c:pt idx="10914">
                  <c:v>0.1260185185185185</c:v>
                </c:pt>
                <c:pt idx="10915">
                  <c:v>0.1260300925925926</c:v>
                </c:pt>
                <c:pt idx="10916">
                  <c:v>0.12604166666666666</c:v>
                </c:pt>
                <c:pt idx="10917">
                  <c:v>0.12605324074074073</c:v>
                </c:pt>
                <c:pt idx="10918">
                  <c:v>0.12606481481481482</c:v>
                </c:pt>
                <c:pt idx="10919">
                  <c:v>0.12607638888888889</c:v>
                </c:pt>
                <c:pt idx="10920">
                  <c:v>0.12608796296296296</c:v>
                </c:pt>
                <c:pt idx="10921">
                  <c:v>0.12609953703703705</c:v>
                </c:pt>
                <c:pt idx="10922">
                  <c:v>0.12611111111111112</c:v>
                </c:pt>
                <c:pt idx="10923">
                  <c:v>0.12612268518518518</c:v>
                </c:pt>
                <c:pt idx="10924">
                  <c:v>0.12613425925925925</c:v>
                </c:pt>
                <c:pt idx="10925">
                  <c:v>0.12614583333333332</c:v>
                </c:pt>
                <c:pt idx="10926">
                  <c:v>0.12615740740740741</c:v>
                </c:pt>
                <c:pt idx="10927">
                  <c:v>0.12616898148148148</c:v>
                </c:pt>
                <c:pt idx="10928">
                  <c:v>0.12618055555555555</c:v>
                </c:pt>
                <c:pt idx="10929">
                  <c:v>0.12619212962962964</c:v>
                </c:pt>
                <c:pt idx="10930">
                  <c:v>0.12620370370370371</c:v>
                </c:pt>
                <c:pt idx="10931">
                  <c:v>0.12621527777777777</c:v>
                </c:pt>
                <c:pt idx="10932">
                  <c:v>0.12622685185185187</c:v>
                </c:pt>
                <c:pt idx="10933">
                  <c:v>0.12623842592592593</c:v>
                </c:pt>
                <c:pt idx="10934">
                  <c:v>0.12625</c:v>
                </c:pt>
                <c:pt idx="10935">
                  <c:v>0.12626157407407407</c:v>
                </c:pt>
                <c:pt idx="10936">
                  <c:v>0.12627314814814813</c:v>
                </c:pt>
                <c:pt idx="10937">
                  <c:v>0.12628472222222223</c:v>
                </c:pt>
                <c:pt idx="10938">
                  <c:v>0.1262962962962963</c:v>
                </c:pt>
                <c:pt idx="10939">
                  <c:v>0.12630787037037036</c:v>
                </c:pt>
                <c:pt idx="10940">
                  <c:v>0.12631944444444446</c:v>
                </c:pt>
                <c:pt idx="10941">
                  <c:v>0.12633101851851852</c:v>
                </c:pt>
                <c:pt idx="10942">
                  <c:v>0.12634259259259259</c:v>
                </c:pt>
                <c:pt idx="10943">
                  <c:v>0.12635416666666668</c:v>
                </c:pt>
                <c:pt idx="10944">
                  <c:v>0.12636574074074072</c:v>
                </c:pt>
                <c:pt idx="10945">
                  <c:v>0.12637731481481482</c:v>
                </c:pt>
                <c:pt idx="10946">
                  <c:v>0.12638888888888888</c:v>
                </c:pt>
                <c:pt idx="10947">
                  <c:v>0.12640046296296295</c:v>
                </c:pt>
                <c:pt idx="10948">
                  <c:v>0.12641203703703704</c:v>
                </c:pt>
                <c:pt idx="10949">
                  <c:v>0.12642361111111111</c:v>
                </c:pt>
                <c:pt idx="10950">
                  <c:v>0.12643518518518518</c:v>
                </c:pt>
                <c:pt idx="10951">
                  <c:v>0.12644675925925927</c:v>
                </c:pt>
                <c:pt idx="10952">
                  <c:v>0.12645833333333334</c:v>
                </c:pt>
                <c:pt idx="10953">
                  <c:v>0.12646990740740741</c:v>
                </c:pt>
                <c:pt idx="10954">
                  <c:v>0.12648148148148147</c:v>
                </c:pt>
                <c:pt idx="10955">
                  <c:v>0.12649305555555554</c:v>
                </c:pt>
                <c:pt idx="10956">
                  <c:v>0.12650462962962963</c:v>
                </c:pt>
                <c:pt idx="10957">
                  <c:v>0.1265162037037037</c:v>
                </c:pt>
                <c:pt idx="10958">
                  <c:v>0.12652777777777777</c:v>
                </c:pt>
                <c:pt idx="10959">
                  <c:v>0.12653935185185186</c:v>
                </c:pt>
                <c:pt idx="10960">
                  <c:v>0.12655092592592593</c:v>
                </c:pt>
                <c:pt idx="10961">
                  <c:v>0.12656249999999999</c:v>
                </c:pt>
                <c:pt idx="10962">
                  <c:v>0.12657407407407409</c:v>
                </c:pt>
                <c:pt idx="10963">
                  <c:v>0.12658564814814816</c:v>
                </c:pt>
                <c:pt idx="10964">
                  <c:v>0.12659722222222222</c:v>
                </c:pt>
                <c:pt idx="10965">
                  <c:v>0.12660879629629629</c:v>
                </c:pt>
                <c:pt idx="10966">
                  <c:v>0.12662037037037036</c:v>
                </c:pt>
                <c:pt idx="10967">
                  <c:v>0.12663194444444445</c:v>
                </c:pt>
                <c:pt idx="10968">
                  <c:v>0.12664351851851852</c:v>
                </c:pt>
                <c:pt idx="10969">
                  <c:v>0.12665509259259258</c:v>
                </c:pt>
                <c:pt idx="10970">
                  <c:v>0.12666666666666668</c:v>
                </c:pt>
                <c:pt idx="10971">
                  <c:v>0.12667824074074074</c:v>
                </c:pt>
                <c:pt idx="10972">
                  <c:v>0.12668981481481481</c:v>
                </c:pt>
                <c:pt idx="10973">
                  <c:v>0.12670138888888891</c:v>
                </c:pt>
                <c:pt idx="10974">
                  <c:v>0.12671296296296297</c:v>
                </c:pt>
                <c:pt idx="10975">
                  <c:v>0.12672453703703704</c:v>
                </c:pt>
                <c:pt idx="10976">
                  <c:v>0.1267361111111111</c:v>
                </c:pt>
                <c:pt idx="10977">
                  <c:v>0.12674768518518517</c:v>
                </c:pt>
                <c:pt idx="10978">
                  <c:v>0.12675925925925927</c:v>
                </c:pt>
                <c:pt idx="10979">
                  <c:v>0.12677083333333333</c:v>
                </c:pt>
                <c:pt idx="10980">
                  <c:v>0.1267824074074074</c:v>
                </c:pt>
                <c:pt idx="10981">
                  <c:v>0.12679398148148149</c:v>
                </c:pt>
                <c:pt idx="10982">
                  <c:v>0.12680555555555556</c:v>
                </c:pt>
                <c:pt idx="10983">
                  <c:v>0.12681712962962963</c:v>
                </c:pt>
                <c:pt idx="10984">
                  <c:v>0.12682870370370372</c:v>
                </c:pt>
                <c:pt idx="10985">
                  <c:v>0.12684027777777776</c:v>
                </c:pt>
                <c:pt idx="10986">
                  <c:v>0.12685185185185185</c:v>
                </c:pt>
                <c:pt idx="10987">
                  <c:v>0.12686342592592592</c:v>
                </c:pt>
                <c:pt idx="10988">
                  <c:v>0.12687499999999999</c:v>
                </c:pt>
                <c:pt idx="10989">
                  <c:v>0.12688657407407408</c:v>
                </c:pt>
                <c:pt idx="10990">
                  <c:v>0.12689814814814815</c:v>
                </c:pt>
                <c:pt idx="10991">
                  <c:v>0.12690972222222222</c:v>
                </c:pt>
                <c:pt idx="10992">
                  <c:v>0.12692129629629631</c:v>
                </c:pt>
                <c:pt idx="10993">
                  <c:v>0.12693287037037038</c:v>
                </c:pt>
                <c:pt idx="10994">
                  <c:v>0.12694444444444444</c:v>
                </c:pt>
                <c:pt idx="10995">
                  <c:v>0.12695601851851851</c:v>
                </c:pt>
                <c:pt idx="10996">
                  <c:v>0.12696759259259258</c:v>
                </c:pt>
                <c:pt idx="10997">
                  <c:v>0.12697916666666667</c:v>
                </c:pt>
                <c:pt idx="10998">
                  <c:v>0.12699074074074074</c:v>
                </c:pt>
                <c:pt idx="10999">
                  <c:v>0.1270023148148148</c:v>
                </c:pt>
                <c:pt idx="11000">
                  <c:v>0.1270138888888889</c:v>
                </c:pt>
                <c:pt idx="11001">
                  <c:v>0.12702546296296297</c:v>
                </c:pt>
                <c:pt idx="11002">
                  <c:v>0.12703703703703703</c:v>
                </c:pt>
                <c:pt idx="11003">
                  <c:v>0.12704861111111113</c:v>
                </c:pt>
                <c:pt idx="11004">
                  <c:v>0.12706018518518519</c:v>
                </c:pt>
                <c:pt idx="11005">
                  <c:v>0.12707175925925926</c:v>
                </c:pt>
                <c:pt idx="11006">
                  <c:v>0.12708333333333333</c:v>
                </c:pt>
                <c:pt idx="11007">
                  <c:v>0.12709490740740739</c:v>
                </c:pt>
                <c:pt idx="11008">
                  <c:v>0.12710648148148149</c:v>
                </c:pt>
                <c:pt idx="11009">
                  <c:v>0.12711805555555555</c:v>
                </c:pt>
                <c:pt idx="11010">
                  <c:v>0.12712962962962962</c:v>
                </c:pt>
                <c:pt idx="11011">
                  <c:v>0.12714120370370371</c:v>
                </c:pt>
                <c:pt idx="11012">
                  <c:v>0.12715277777777778</c:v>
                </c:pt>
                <c:pt idx="11013">
                  <c:v>0.12716435185185185</c:v>
                </c:pt>
                <c:pt idx="11014">
                  <c:v>0.12717592592592594</c:v>
                </c:pt>
                <c:pt idx="11015">
                  <c:v>0.12718750000000001</c:v>
                </c:pt>
                <c:pt idx="11016">
                  <c:v>0.12719907407407408</c:v>
                </c:pt>
                <c:pt idx="11017">
                  <c:v>0.12721064814814814</c:v>
                </c:pt>
                <c:pt idx="11018">
                  <c:v>0.12722222222222221</c:v>
                </c:pt>
                <c:pt idx="11019">
                  <c:v>0.1272337962962963</c:v>
                </c:pt>
                <c:pt idx="11020">
                  <c:v>0.12724537037037037</c:v>
                </c:pt>
                <c:pt idx="11021">
                  <c:v>0.12725694444444444</c:v>
                </c:pt>
                <c:pt idx="11022">
                  <c:v>0.12726851851851853</c:v>
                </c:pt>
                <c:pt idx="11023">
                  <c:v>0.1272800925925926</c:v>
                </c:pt>
                <c:pt idx="11024">
                  <c:v>0.12729166666666666</c:v>
                </c:pt>
                <c:pt idx="11025">
                  <c:v>0.12730324074074076</c:v>
                </c:pt>
                <c:pt idx="11026">
                  <c:v>0.1273148148148148</c:v>
                </c:pt>
                <c:pt idx="11027">
                  <c:v>0.12732638888888889</c:v>
                </c:pt>
                <c:pt idx="11028">
                  <c:v>0.12733796296296296</c:v>
                </c:pt>
                <c:pt idx="11029">
                  <c:v>0.12734953703703702</c:v>
                </c:pt>
                <c:pt idx="11030">
                  <c:v>0.12736111111111112</c:v>
                </c:pt>
                <c:pt idx="11031">
                  <c:v>0.12737268518518519</c:v>
                </c:pt>
                <c:pt idx="11032">
                  <c:v>0.12738425925925925</c:v>
                </c:pt>
                <c:pt idx="11033">
                  <c:v>0.12739583333333335</c:v>
                </c:pt>
                <c:pt idx="11034">
                  <c:v>0.12740740740740741</c:v>
                </c:pt>
                <c:pt idx="11035">
                  <c:v>0.12741898148148148</c:v>
                </c:pt>
                <c:pt idx="11036">
                  <c:v>0.12743055555555555</c:v>
                </c:pt>
                <c:pt idx="11037">
                  <c:v>0.12744212962962961</c:v>
                </c:pt>
                <c:pt idx="11038">
                  <c:v>0.12745370370370371</c:v>
                </c:pt>
                <c:pt idx="11039">
                  <c:v>0.12746527777777777</c:v>
                </c:pt>
                <c:pt idx="11040">
                  <c:v>0.12747685185185184</c:v>
                </c:pt>
                <c:pt idx="11041">
                  <c:v>0.12748842592592594</c:v>
                </c:pt>
                <c:pt idx="11042">
                  <c:v>0.1275</c:v>
                </c:pt>
                <c:pt idx="11043">
                  <c:v>0.12751157407407407</c:v>
                </c:pt>
                <c:pt idx="11044">
                  <c:v>0.12752314814814816</c:v>
                </c:pt>
                <c:pt idx="11045">
                  <c:v>0.12753472222222223</c:v>
                </c:pt>
                <c:pt idx="11046">
                  <c:v>0.1275462962962963</c:v>
                </c:pt>
                <c:pt idx="11047">
                  <c:v>0.12755787037037036</c:v>
                </c:pt>
                <c:pt idx="11048">
                  <c:v>0.12756944444444443</c:v>
                </c:pt>
                <c:pt idx="11049">
                  <c:v>0.12758101851851852</c:v>
                </c:pt>
                <c:pt idx="11050">
                  <c:v>0.12759259259259259</c:v>
                </c:pt>
                <c:pt idx="11051">
                  <c:v>0.12760416666666666</c:v>
                </c:pt>
                <c:pt idx="11052">
                  <c:v>0.12761574074074075</c:v>
                </c:pt>
                <c:pt idx="11053">
                  <c:v>0.12762731481481482</c:v>
                </c:pt>
                <c:pt idx="11054">
                  <c:v>0.12763888888888889</c:v>
                </c:pt>
                <c:pt idx="11055">
                  <c:v>0.12765046296296298</c:v>
                </c:pt>
                <c:pt idx="11056">
                  <c:v>0.12766203703703705</c:v>
                </c:pt>
                <c:pt idx="11057">
                  <c:v>0.12767361111111111</c:v>
                </c:pt>
                <c:pt idx="11058">
                  <c:v>0.12768518518518518</c:v>
                </c:pt>
                <c:pt idx="11059">
                  <c:v>0.12769675925925925</c:v>
                </c:pt>
                <c:pt idx="11060">
                  <c:v>0.12770833333333334</c:v>
                </c:pt>
                <c:pt idx="11061">
                  <c:v>0.12771990740740741</c:v>
                </c:pt>
                <c:pt idx="11062">
                  <c:v>0.12773148148148147</c:v>
                </c:pt>
                <c:pt idx="11063">
                  <c:v>0.12774305555555557</c:v>
                </c:pt>
                <c:pt idx="11064">
                  <c:v>0.12775462962962963</c:v>
                </c:pt>
                <c:pt idx="11065">
                  <c:v>0.1277662037037037</c:v>
                </c:pt>
                <c:pt idx="11066">
                  <c:v>0.1277777777777778</c:v>
                </c:pt>
                <c:pt idx="11067">
                  <c:v>0.12778935185185183</c:v>
                </c:pt>
                <c:pt idx="11068">
                  <c:v>0.12780092592592593</c:v>
                </c:pt>
                <c:pt idx="11069">
                  <c:v>0.1278125</c:v>
                </c:pt>
                <c:pt idx="11070">
                  <c:v>0.12782407407407406</c:v>
                </c:pt>
                <c:pt idx="11071">
                  <c:v>0.12783564814814816</c:v>
                </c:pt>
                <c:pt idx="11072">
                  <c:v>0.12784722222222222</c:v>
                </c:pt>
                <c:pt idx="11073">
                  <c:v>0.12785879629629629</c:v>
                </c:pt>
                <c:pt idx="11074">
                  <c:v>0.12787037037037038</c:v>
                </c:pt>
                <c:pt idx="11075">
                  <c:v>0.12788194444444445</c:v>
                </c:pt>
                <c:pt idx="11076">
                  <c:v>0.12789351851851852</c:v>
                </c:pt>
                <c:pt idx="11077">
                  <c:v>0.12790509259259258</c:v>
                </c:pt>
                <c:pt idx="11078">
                  <c:v>0.12791666666666665</c:v>
                </c:pt>
                <c:pt idx="11079">
                  <c:v>0.12792824074074075</c:v>
                </c:pt>
                <c:pt idx="11080">
                  <c:v>0.12793981481481481</c:v>
                </c:pt>
                <c:pt idx="11081">
                  <c:v>0.12795138888888888</c:v>
                </c:pt>
                <c:pt idx="11082">
                  <c:v>0.12796296296296297</c:v>
                </c:pt>
                <c:pt idx="11083">
                  <c:v>0.12797453703703704</c:v>
                </c:pt>
                <c:pt idx="11084">
                  <c:v>0.12798611111111111</c:v>
                </c:pt>
                <c:pt idx="11085">
                  <c:v>0.1279976851851852</c:v>
                </c:pt>
                <c:pt idx="11086">
                  <c:v>0.12800925925925927</c:v>
                </c:pt>
                <c:pt idx="11087">
                  <c:v>0.12802083333333333</c:v>
                </c:pt>
                <c:pt idx="11088">
                  <c:v>0.1280324074074074</c:v>
                </c:pt>
                <c:pt idx="11089">
                  <c:v>0.12804398148148147</c:v>
                </c:pt>
                <c:pt idx="11090">
                  <c:v>0.12805555555555556</c:v>
                </c:pt>
                <c:pt idx="11091">
                  <c:v>0.12806712962962963</c:v>
                </c:pt>
                <c:pt idx="11092">
                  <c:v>0.12807870370370369</c:v>
                </c:pt>
                <c:pt idx="11093">
                  <c:v>0.12809027777777779</c:v>
                </c:pt>
                <c:pt idx="11094">
                  <c:v>0.12810185185185186</c:v>
                </c:pt>
                <c:pt idx="11095">
                  <c:v>0.12811342592592592</c:v>
                </c:pt>
                <c:pt idx="11096">
                  <c:v>0.12812500000000002</c:v>
                </c:pt>
                <c:pt idx="11097">
                  <c:v>0.12813657407407408</c:v>
                </c:pt>
                <c:pt idx="11098">
                  <c:v>0.12814814814814815</c:v>
                </c:pt>
                <c:pt idx="11099">
                  <c:v>0.12814814814814815</c:v>
                </c:pt>
                <c:pt idx="11100">
                  <c:v>0.12815972222222222</c:v>
                </c:pt>
                <c:pt idx="11101">
                  <c:v>0.12817129629629628</c:v>
                </c:pt>
                <c:pt idx="11102">
                  <c:v>0.12818287037037038</c:v>
                </c:pt>
                <c:pt idx="11103">
                  <c:v>0.12819444444444444</c:v>
                </c:pt>
                <c:pt idx="11104">
                  <c:v>0.12820601851851851</c:v>
                </c:pt>
                <c:pt idx="11105">
                  <c:v>0.12821759259259261</c:v>
                </c:pt>
                <c:pt idx="11106">
                  <c:v>0.12822916666666667</c:v>
                </c:pt>
                <c:pt idx="11107">
                  <c:v>0.12824074074074074</c:v>
                </c:pt>
                <c:pt idx="11108">
                  <c:v>0.12825231481481483</c:v>
                </c:pt>
                <c:pt idx="11109">
                  <c:v>0.12826388888888887</c:v>
                </c:pt>
                <c:pt idx="11110">
                  <c:v>0.12827546296296297</c:v>
                </c:pt>
                <c:pt idx="11111">
                  <c:v>0.12828703703703703</c:v>
                </c:pt>
                <c:pt idx="11112">
                  <c:v>0.1282986111111111</c:v>
                </c:pt>
                <c:pt idx="11113">
                  <c:v>0.12831018518518519</c:v>
                </c:pt>
                <c:pt idx="11114">
                  <c:v>0.12832175925925926</c:v>
                </c:pt>
                <c:pt idx="11115">
                  <c:v>0.12833333333333333</c:v>
                </c:pt>
                <c:pt idx="11116">
                  <c:v>0.12834490740740742</c:v>
                </c:pt>
                <c:pt idx="11117">
                  <c:v>0.12835648148148149</c:v>
                </c:pt>
                <c:pt idx="11118">
                  <c:v>0.12836805555555555</c:v>
                </c:pt>
                <c:pt idx="11119">
                  <c:v>0.12837962962962962</c:v>
                </c:pt>
                <c:pt idx="11120">
                  <c:v>0.12839120370370369</c:v>
                </c:pt>
                <c:pt idx="11121">
                  <c:v>0.12840277777777778</c:v>
                </c:pt>
                <c:pt idx="11122">
                  <c:v>0.12841435185185185</c:v>
                </c:pt>
                <c:pt idx="11123">
                  <c:v>0.12842592592592592</c:v>
                </c:pt>
                <c:pt idx="11124">
                  <c:v>0.12843750000000001</c:v>
                </c:pt>
                <c:pt idx="11125">
                  <c:v>0.12844907407407408</c:v>
                </c:pt>
                <c:pt idx="11126">
                  <c:v>0.12846064814814814</c:v>
                </c:pt>
                <c:pt idx="11127">
                  <c:v>0.12847222222222224</c:v>
                </c:pt>
                <c:pt idx="11128">
                  <c:v>0.1284837962962963</c:v>
                </c:pt>
                <c:pt idx="11129">
                  <c:v>0.12849537037037037</c:v>
                </c:pt>
                <c:pt idx="11130">
                  <c:v>0.12850694444444444</c:v>
                </c:pt>
                <c:pt idx="11131">
                  <c:v>0.1285185185185185</c:v>
                </c:pt>
                <c:pt idx="11132">
                  <c:v>0.1285300925925926</c:v>
                </c:pt>
                <c:pt idx="11133">
                  <c:v>0.12854166666666667</c:v>
                </c:pt>
                <c:pt idx="11134">
                  <c:v>0.12855324074074073</c:v>
                </c:pt>
                <c:pt idx="11135">
                  <c:v>0.12856481481481483</c:v>
                </c:pt>
                <c:pt idx="11136">
                  <c:v>0.12857638888888889</c:v>
                </c:pt>
                <c:pt idx="11137">
                  <c:v>0.12858796296296296</c:v>
                </c:pt>
                <c:pt idx="11138">
                  <c:v>0.12859953703703705</c:v>
                </c:pt>
                <c:pt idx="11139">
                  <c:v>0.12861111111111112</c:v>
                </c:pt>
                <c:pt idx="11140">
                  <c:v>0.12862268518518519</c:v>
                </c:pt>
                <c:pt idx="11141">
                  <c:v>0.12863425925925925</c:v>
                </c:pt>
                <c:pt idx="11142">
                  <c:v>0.12864583333333332</c:v>
                </c:pt>
                <c:pt idx="11143">
                  <c:v>0.12865740740740741</c:v>
                </c:pt>
                <c:pt idx="11144">
                  <c:v>0.12866898148148148</c:v>
                </c:pt>
                <c:pt idx="11145">
                  <c:v>0.12868055555555555</c:v>
                </c:pt>
                <c:pt idx="11146">
                  <c:v>0.12869212962962964</c:v>
                </c:pt>
                <c:pt idx="11147">
                  <c:v>0.12870370370370371</c:v>
                </c:pt>
                <c:pt idx="11148">
                  <c:v>0.12871527777777778</c:v>
                </c:pt>
                <c:pt idx="11149">
                  <c:v>0.12872685185185184</c:v>
                </c:pt>
                <c:pt idx="11150">
                  <c:v>0.12873842592592591</c:v>
                </c:pt>
                <c:pt idx="11151">
                  <c:v>0.12875</c:v>
                </c:pt>
                <c:pt idx="11152">
                  <c:v>0.12876157407407407</c:v>
                </c:pt>
                <c:pt idx="11153">
                  <c:v>0.12877314814814814</c:v>
                </c:pt>
                <c:pt idx="11154">
                  <c:v>0.12878472222222223</c:v>
                </c:pt>
                <c:pt idx="11155">
                  <c:v>0.1287962962962963</c:v>
                </c:pt>
                <c:pt idx="11156">
                  <c:v>0.12880787037037036</c:v>
                </c:pt>
                <c:pt idx="11157">
                  <c:v>0.12881944444444446</c:v>
                </c:pt>
                <c:pt idx="11158">
                  <c:v>0.12883101851851853</c:v>
                </c:pt>
                <c:pt idx="11159">
                  <c:v>0.12884259259259259</c:v>
                </c:pt>
                <c:pt idx="11160">
                  <c:v>0.12885416666666666</c:v>
                </c:pt>
                <c:pt idx="11161">
                  <c:v>0.12886574074074073</c:v>
                </c:pt>
                <c:pt idx="11162">
                  <c:v>0.12887731481481482</c:v>
                </c:pt>
                <c:pt idx="11163">
                  <c:v>0.12888888888888889</c:v>
                </c:pt>
                <c:pt idx="11164">
                  <c:v>0.12890046296296295</c:v>
                </c:pt>
                <c:pt idx="11165">
                  <c:v>0.12891203703703705</c:v>
                </c:pt>
                <c:pt idx="11166">
                  <c:v>0.12892361111111111</c:v>
                </c:pt>
                <c:pt idx="11167">
                  <c:v>0.12893518518518518</c:v>
                </c:pt>
                <c:pt idx="11168">
                  <c:v>0.12894675925925927</c:v>
                </c:pt>
                <c:pt idx="11169">
                  <c:v>0.12895833333333334</c:v>
                </c:pt>
                <c:pt idx="11170">
                  <c:v>0.12896990740740741</c:v>
                </c:pt>
                <c:pt idx="11171">
                  <c:v>0.12898148148148147</c:v>
                </c:pt>
                <c:pt idx="11172">
                  <c:v>0.12899305555555554</c:v>
                </c:pt>
                <c:pt idx="11173">
                  <c:v>0.12900462962962964</c:v>
                </c:pt>
                <c:pt idx="11174">
                  <c:v>0.1290162037037037</c:v>
                </c:pt>
                <c:pt idx="11175">
                  <c:v>0.12902777777777777</c:v>
                </c:pt>
                <c:pt idx="11176">
                  <c:v>0.12903935185185186</c:v>
                </c:pt>
                <c:pt idx="11177">
                  <c:v>0.12905092592592593</c:v>
                </c:pt>
                <c:pt idx="11178">
                  <c:v>0.1290625</c:v>
                </c:pt>
                <c:pt idx="11179">
                  <c:v>0.12907407407407409</c:v>
                </c:pt>
                <c:pt idx="11180">
                  <c:v>0.12908564814814813</c:v>
                </c:pt>
                <c:pt idx="11181">
                  <c:v>0.12909722222222222</c:v>
                </c:pt>
                <c:pt idx="11182">
                  <c:v>0.12910879629629629</c:v>
                </c:pt>
                <c:pt idx="11183">
                  <c:v>0.12912037037037036</c:v>
                </c:pt>
                <c:pt idx="11184">
                  <c:v>0.12913194444444445</c:v>
                </c:pt>
                <c:pt idx="11185">
                  <c:v>0.12914351851851852</c:v>
                </c:pt>
                <c:pt idx="11186">
                  <c:v>0.12915509259259259</c:v>
                </c:pt>
                <c:pt idx="11187">
                  <c:v>0.12916666666666668</c:v>
                </c:pt>
                <c:pt idx="11188">
                  <c:v>0.12917824074074075</c:v>
                </c:pt>
                <c:pt idx="11189">
                  <c:v>0.12918981481481481</c:v>
                </c:pt>
                <c:pt idx="11190">
                  <c:v>0.12920138888888888</c:v>
                </c:pt>
                <c:pt idx="11191">
                  <c:v>0.12921296296296295</c:v>
                </c:pt>
                <c:pt idx="11192">
                  <c:v>0.12922453703703704</c:v>
                </c:pt>
                <c:pt idx="11193">
                  <c:v>0.12923611111111111</c:v>
                </c:pt>
                <c:pt idx="11194">
                  <c:v>0.12924768518518517</c:v>
                </c:pt>
                <c:pt idx="11195">
                  <c:v>0.12925925925925927</c:v>
                </c:pt>
                <c:pt idx="11196">
                  <c:v>0.12927083333333333</c:v>
                </c:pt>
                <c:pt idx="11197">
                  <c:v>0.1292824074074074</c:v>
                </c:pt>
                <c:pt idx="11198">
                  <c:v>0.1292939814814815</c:v>
                </c:pt>
                <c:pt idx="11199">
                  <c:v>0.12930555555555556</c:v>
                </c:pt>
                <c:pt idx="11200">
                  <c:v>0.12931712962962963</c:v>
                </c:pt>
                <c:pt idx="11201">
                  <c:v>0.1293287037037037</c:v>
                </c:pt>
                <c:pt idx="11202">
                  <c:v>0.12934027777777776</c:v>
                </c:pt>
                <c:pt idx="11203">
                  <c:v>0.12935185185185186</c:v>
                </c:pt>
                <c:pt idx="11204">
                  <c:v>0.12936342592592592</c:v>
                </c:pt>
                <c:pt idx="11205">
                  <c:v>0.12937499999999999</c:v>
                </c:pt>
                <c:pt idx="11206">
                  <c:v>0.12938657407407408</c:v>
                </c:pt>
                <c:pt idx="11207">
                  <c:v>0.12939814814814815</c:v>
                </c:pt>
                <c:pt idx="11208">
                  <c:v>0.12940972222222222</c:v>
                </c:pt>
                <c:pt idx="11209">
                  <c:v>0.12942129629629631</c:v>
                </c:pt>
                <c:pt idx="11210">
                  <c:v>0.12943287037037038</c:v>
                </c:pt>
                <c:pt idx="11211">
                  <c:v>0.12944444444444445</c:v>
                </c:pt>
                <c:pt idx="11212">
                  <c:v>0.12945601851851851</c:v>
                </c:pt>
                <c:pt idx="11213">
                  <c:v>0.12946759259259258</c:v>
                </c:pt>
                <c:pt idx="11214">
                  <c:v>0.12947916666666667</c:v>
                </c:pt>
                <c:pt idx="11215">
                  <c:v>0.12949074074074074</c:v>
                </c:pt>
                <c:pt idx="11216">
                  <c:v>0.12950231481481481</c:v>
                </c:pt>
                <c:pt idx="11217">
                  <c:v>0.1295138888888889</c:v>
                </c:pt>
                <c:pt idx="11218">
                  <c:v>0.12952546296296297</c:v>
                </c:pt>
                <c:pt idx="11219">
                  <c:v>0.12953703703703703</c:v>
                </c:pt>
                <c:pt idx="11220">
                  <c:v>0.12954861111111113</c:v>
                </c:pt>
                <c:pt idx="11221">
                  <c:v>0.12956018518518517</c:v>
                </c:pt>
                <c:pt idx="11222">
                  <c:v>0.12957175925925926</c:v>
                </c:pt>
                <c:pt idx="11223">
                  <c:v>0.12958333333333333</c:v>
                </c:pt>
                <c:pt idx="11224">
                  <c:v>0.12959490740740739</c:v>
                </c:pt>
                <c:pt idx="11225">
                  <c:v>0.12960648148148149</c:v>
                </c:pt>
                <c:pt idx="11226">
                  <c:v>0.12961805555555556</c:v>
                </c:pt>
                <c:pt idx="11227">
                  <c:v>0.12962962962962962</c:v>
                </c:pt>
                <c:pt idx="11228">
                  <c:v>0.12964120370370372</c:v>
                </c:pt>
                <c:pt idx="11229">
                  <c:v>0.12965277777777778</c:v>
                </c:pt>
                <c:pt idx="11230">
                  <c:v>0.12966435185185185</c:v>
                </c:pt>
                <c:pt idx="11231">
                  <c:v>0.12967592592592592</c:v>
                </c:pt>
                <c:pt idx="11232">
                  <c:v>0.12968749999999998</c:v>
                </c:pt>
                <c:pt idx="11233">
                  <c:v>0.12969907407407408</c:v>
                </c:pt>
                <c:pt idx="11234">
                  <c:v>0.12971064814814814</c:v>
                </c:pt>
                <c:pt idx="11235">
                  <c:v>0.12972222222222221</c:v>
                </c:pt>
                <c:pt idx="11236">
                  <c:v>0.12973379629629631</c:v>
                </c:pt>
                <c:pt idx="11237">
                  <c:v>0.12974537037037037</c:v>
                </c:pt>
                <c:pt idx="11238">
                  <c:v>0.12975694444444444</c:v>
                </c:pt>
                <c:pt idx="11239">
                  <c:v>0.12976851851851853</c:v>
                </c:pt>
                <c:pt idx="11240">
                  <c:v>0.1297800925925926</c:v>
                </c:pt>
                <c:pt idx="11241">
                  <c:v>0.12979166666666667</c:v>
                </c:pt>
                <c:pt idx="11242">
                  <c:v>0.12980324074074073</c:v>
                </c:pt>
                <c:pt idx="11243">
                  <c:v>0.1298148148148148</c:v>
                </c:pt>
                <c:pt idx="11244">
                  <c:v>0.12982638888888889</c:v>
                </c:pt>
                <c:pt idx="11245">
                  <c:v>0.12983796296296296</c:v>
                </c:pt>
                <c:pt idx="11246">
                  <c:v>0.12984953703703703</c:v>
                </c:pt>
                <c:pt idx="11247">
                  <c:v>0.12986111111111112</c:v>
                </c:pt>
                <c:pt idx="11248">
                  <c:v>0.12987268518518519</c:v>
                </c:pt>
                <c:pt idx="11249">
                  <c:v>0.12988425925925925</c:v>
                </c:pt>
                <c:pt idx="11250">
                  <c:v>0.12989583333333335</c:v>
                </c:pt>
                <c:pt idx="11251">
                  <c:v>0.12990740740740742</c:v>
                </c:pt>
                <c:pt idx="11252">
                  <c:v>0.12991898148148148</c:v>
                </c:pt>
                <c:pt idx="11253">
                  <c:v>0.12993055555555555</c:v>
                </c:pt>
                <c:pt idx="11254">
                  <c:v>0.12994212962962962</c:v>
                </c:pt>
                <c:pt idx="11255">
                  <c:v>0.12995370370370371</c:v>
                </c:pt>
                <c:pt idx="11256">
                  <c:v>0.12996527777777778</c:v>
                </c:pt>
                <c:pt idx="11257">
                  <c:v>0.12997685185185184</c:v>
                </c:pt>
                <c:pt idx="11258">
                  <c:v>0.12998842592592594</c:v>
                </c:pt>
                <c:pt idx="11259">
                  <c:v>0.13</c:v>
                </c:pt>
                <c:pt idx="11260">
                  <c:v>0.13001157407407407</c:v>
                </c:pt>
                <c:pt idx="11261">
                  <c:v>0.13002314814814817</c:v>
                </c:pt>
                <c:pt idx="11262">
                  <c:v>0.1300347222222222</c:v>
                </c:pt>
                <c:pt idx="11263">
                  <c:v>0.1300462962962963</c:v>
                </c:pt>
                <c:pt idx="11264">
                  <c:v>0.13005787037037037</c:v>
                </c:pt>
                <c:pt idx="11265">
                  <c:v>0.13006944444444443</c:v>
                </c:pt>
                <c:pt idx="11266">
                  <c:v>0.13008101851851853</c:v>
                </c:pt>
                <c:pt idx="11267">
                  <c:v>0.13009259259259259</c:v>
                </c:pt>
                <c:pt idx="11268">
                  <c:v>0.13010416666666666</c:v>
                </c:pt>
                <c:pt idx="11269">
                  <c:v>0.13011574074074075</c:v>
                </c:pt>
                <c:pt idx="11270">
                  <c:v>0.13012731481481482</c:v>
                </c:pt>
                <c:pt idx="11271">
                  <c:v>0.13013888888888889</c:v>
                </c:pt>
                <c:pt idx="11272">
                  <c:v>0.13015046296296295</c:v>
                </c:pt>
                <c:pt idx="11273">
                  <c:v>0.13016203703703702</c:v>
                </c:pt>
                <c:pt idx="11274">
                  <c:v>0.13017361111111111</c:v>
                </c:pt>
                <c:pt idx="11275">
                  <c:v>0.13018518518518518</c:v>
                </c:pt>
                <c:pt idx="11276">
                  <c:v>0.13019675925925925</c:v>
                </c:pt>
                <c:pt idx="11277">
                  <c:v>0.13020833333333334</c:v>
                </c:pt>
                <c:pt idx="11278">
                  <c:v>0.13021990740740741</c:v>
                </c:pt>
                <c:pt idx="11279">
                  <c:v>0.13023148148148148</c:v>
                </c:pt>
                <c:pt idx="11280">
                  <c:v>0.13024305555555557</c:v>
                </c:pt>
                <c:pt idx="11281">
                  <c:v>0.13025462962962964</c:v>
                </c:pt>
                <c:pt idx="11282">
                  <c:v>0.1302662037037037</c:v>
                </c:pt>
                <c:pt idx="11283">
                  <c:v>0.13027777777777777</c:v>
                </c:pt>
                <c:pt idx="11284">
                  <c:v>0.13028935185185184</c:v>
                </c:pt>
                <c:pt idx="11285">
                  <c:v>0.13030092592592593</c:v>
                </c:pt>
                <c:pt idx="11286">
                  <c:v>0.1303125</c:v>
                </c:pt>
                <c:pt idx="11287">
                  <c:v>0.13032407407407406</c:v>
                </c:pt>
                <c:pt idx="11288">
                  <c:v>0.13033564814814816</c:v>
                </c:pt>
                <c:pt idx="11289">
                  <c:v>0.13034722222222223</c:v>
                </c:pt>
                <c:pt idx="11290">
                  <c:v>0.13035879629629629</c:v>
                </c:pt>
                <c:pt idx="11291">
                  <c:v>0.13037037037037039</c:v>
                </c:pt>
                <c:pt idx="11292">
                  <c:v>0.13038194444444445</c:v>
                </c:pt>
                <c:pt idx="11293">
                  <c:v>0.13039351851851852</c:v>
                </c:pt>
                <c:pt idx="11294">
                  <c:v>0.13040509259259259</c:v>
                </c:pt>
                <c:pt idx="11295">
                  <c:v>0.13041666666666665</c:v>
                </c:pt>
                <c:pt idx="11296">
                  <c:v>0.13042824074074075</c:v>
                </c:pt>
                <c:pt idx="11297">
                  <c:v>0.13043981481481481</c:v>
                </c:pt>
                <c:pt idx="11298">
                  <c:v>0.13045138888888888</c:v>
                </c:pt>
                <c:pt idx="11299">
                  <c:v>0.13046296296296298</c:v>
                </c:pt>
                <c:pt idx="11300">
                  <c:v>0.13047453703703704</c:v>
                </c:pt>
                <c:pt idx="11301">
                  <c:v>0.13048611111111111</c:v>
                </c:pt>
                <c:pt idx="11302">
                  <c:v>0.1304976851851852</c:v>
                </c:pt>
                <c:pt idx="11303">
                  <c:v>0.13050925925925924</c:v>
                </c:pt>
                <c:pt idx="11304">
                  <c:v>0.13052083333333334</c:v>
                </c:pt>
                <c:pt idx="11305">
                  <c:v>0.1305324074074074</c:v>
                </c:pt>
                <c:pt idx="11306">
                  <c:v>0.13054398148148147</c:v>
                </c:pt>
                <c:pt idx="11307">
                  <c:v>0.13055555555555556</c:v>
                </c:pt>
                <c:pt idx="11308">
                  <c:v>0.13056712962962963</c:v>
                </c:pt>
                <c:pt idx="11309">
                  <c:v>0.1305787037037037</c:v>
                </c:pt>
                <c:pt idx="11310">
                  <c:v>0.13059027777777779</c:v>
                </c:pt>
                <c:pt idx="11311">
                  <c:v>0.13060185185185186</c:v>
                </c:pt>
                <c:pt idx="11312">
                  <c:v>0.13061342592592592</c:v>
                </c:pt>
                <c:pt idx="11313">
                  <c:v>0.13062499999999999</c:v>
                </c:pt>
                <c:pt idx="11314">
                  <c:v>0.13063657407407406</c:v>
                </c:pt>
                <c:pt idx="11315">
                  <c:v>0.13064814814814815</c:v>
                </c:pt>
                <c:pt idx="11316">
                  <c:v>0.13065972222222222</c:v>
                </c:pt>
                <c:pt idx="11317">
                  <c:v>0.13067129629629629</c:v>
                </c:pt>
                <c:pt idx="11318">
                  <c:v>0.13068287037037038</c:v>
                </c:pt>
                <c:pt idx="11319">
                  <c:v>0.13069444444444445</c:v>
                </c:pt>
                <c:pt idx="11320">
                  <c:v>0.13070601851851851</c:v>
                </c:pt>
                <c:pt idx="11321">
                  <c:v>0.13071759259259261</c:v>
                </c:pt>
                <c:pt idx="11322">
                  <c:v>0.13072916666666667</c:v>
                </c:pt>
                <c:pt idx="11323">
                  <c:v>0.13074074074074074</c:v>
                </c:pt>
                <c:pt idx="11324">
                  <c:v>0.13075231481481481</c:v>
                </c:pt>
                <c:pt idx="11325">
                  <c:v>0.13076388888888887</c:v>
                </c:pt>
                <c:pt idx="11326">
                  <c:v>0.13077546296296297</c:v>
                </c:pt>
                <c:pt idx="11327">
                  <c:v>0.13078703703703703</c:v>
                </c:pt>
                <c:pt idx="11328">
                  <c:v>0.1307986111111111</c:v>
                </c:pt>
                <c:pt idx="11329">
                  <c:v>0.1308101851851852</c:v>
                </c:pt>
                <c:pt idx="11330">
                  <c:v>0.13082175925925926</c:v>
                </c:pt>
                <c:pt idx="11331">
                  <c:v>0.13083333333333333</c:v>
                </c:pt>
                <c:pt idx="11332">
                  <c:v>0.13084490740740742</c:v>
                </c:pt>
                <c:pt idx="11333">
                  <c:v>0.13085648148148149</c:v>
                </c:pt>
                <c:pt idx="11334">
                  <c:v>0.13086805555555556</c:v>
                </c:pt>
                <c:pt idx="11335">
                  <c:v>0.13087962962962962</c:v>
                </c:pt>
                <c:pt idx="11336">
                  <c:v>0.13089120370370369</c:v>
                </c:pt>
                <c:pt idx="11337">
                  <c:v>0.13090277777777778</c:v>
                </c:pt>
                <c:pt idx="11338">
                  <c:v>0.13091435185185185</c:v>
                </c:pt>
                <c:pt idx="11339">
                  <c:v>0.13092592592592592</c:v>
                </c:pt>
                <c:pt idx="11340">
                  <c:v>0.13093750000000001</c:v>
                </c:pt>
                <c:pt idx="11341">
                  <c:v>0.13094907407407408</c:v>
                </c:pt>
                <c:pt idx="11342">
                  <c:v>0.13096064814814815</c:v>
                </c:pt>
                <c:pt idx="11343">
                  <c:v>0.13097222222222224</c:v>
                </c:pt>
                <c:pt idx="11344">
                  <c:v>0.13098379629629628</c:v>
                </c:pt>
                <c:pt idx="11345">
                  <c:v>0.13099537037037037</c:v>
                </c:pt>
                <c:pt idx="11346">
                  <c:v>0.13100694444444444</c:v>
                </c:pt>
                <c:pt idx="11347">
                  <c:v>0.13101851851851851</c:v>
                </c:pt>
                <c:pt idx="11348">
                  <c:v>0.1310300925925926</c:v>
                </c:pt>
                <c:pt idx="11349">
                  <c:v>0.13104166666666667</c:v>
                </c:pt>
                <c:pt idx="11350">
                  <c:v>0.13105324074074073</c:v>
                </c:pt>
                <c:pt idx="11351">
                  <c:v>0.13106481481481483</c:v>
                </c:pt>
                <c:pt idx="11352">
                  <c:v>0.1310763888888889</c:v>
                </c:pt>
                <c:pt idx="11353">
                  <c:v>0.13108796296296296</c:v>
                </c:pt>
                <c:pt idx="11354">
                  <c:v>0.13109953703703703</c:v>
                </c:pt>
                <c:pt idx="11355">
                  <c:v>0.13111111111111109</c:v>
                </c:pt>
                <c:pt idx="11356">
                  <c:v>0.13112268518518519</c:v>
                </c:pt>
                <c:pt idx="11357">
                  <c:v>0.13113425925925926</c:v>
                </c:pt>
                <c:pt idx="11358">
                  <c:v>0.13114583333333332</c:v>
                </c:pt>
                <c:pt idx="11359">
                  <c:v>0.13115740740740742</c:v>
                </c:pt>
                <c:pt idx="11360">
                  <c:v>0.13116898148148148</c:v>
                </c:pt>
                <c:pt idx="11361">
                  <c:v>0.13118055555555555</c:v>
                </c:pt>
                <c:pt idx="11362">
                  <c:v>0.13119212962962964</c:v>
                </c:pt>
                <c:pt idx="11363">
                  <c:v>0.13120370370370371</c:v>
                </c:pt>
                <c:pt idx="11364">
                  <c:v>0.13121527777777778</c:v>
                </c:pt>
                <c:pt idx="11365">
                  <c:v>0.13122685185185184</c:v>
                </c:pt>
                <c:pt idx="11366">
                  <c:v>0.13123842592592591</c:v>
                </c:pt>
                <c:pt idx="11367">
                  <c:v>0.13125000000000001</c:v>
                </c:pt>
                <c:pt idx="11368">
                  <c:v>0.13126157407407407</c:v>
                </c:pt>
                <c:pt idx="11369">
                  <c:v>0.13127314814814814</c:v>
                </c:pt>
                <c:pt idx="11370">
                  <c:v>0.13128472222222223</c:v>
                </c:pt>
                <c:pt idx="11371">
                  <c:v>0.1312962962962963</c:v>
                </c:pt>
                <c:pt idx="11372">
                  <c:v>0.13130787037037037</c:v>
                </c:pt>
                <c:pt idx="11373">
                  <c:v>0.13131944444444446</c:v>
                </c:pt>
                <c:pt idx="11374">
                  <c:v>0.13133101851851853</c:v>
                </c:pt>
                <c:pt idx="11375">
                  <c:v>0.13134259259259259</c:v>
                </c:pt>
                <c:pt idx="11376">
                  <c:v>0.13135416666666666</c:v>
                </c:pt>
                <c:pt idx="11377">
                  <c:v>0.13136574074074073</c:v>
                </c:pt>
                <c:pt idx="11378">
                  <c:v>0.13137731481481482</c:v>
                </c:pt>
                <c:pt idx="11379">
                  <c:v>0.13138888888888889</c:v>
                </c:pt>
                <c:pt idx="11380">
                  <c:v>0.13140046296296296</c:v>
                </c:pt>
                <c:pt idx="11381">
                  <c:v>0.13141203703703705</c:v>
                </c:pt>
                <c:pt idx="11382">
                  <c:v>0.13142361111111112</c:v>
                </c:pt>
                <c:pt idx="11383">
                  <c:v>0.13143518518518518</c:v>
                </c:pt>
                <c:pt idx="11384">
                  <c:v>0.13144675925925928</c:v>
                </c:pt>
                <c:pt idx="11385">
                  <c:v>0.13145833333333332</c:v>
                </c:pt>
                <c:pt idx="11386">
                  <c:v>0.13146990740740741</c:v>
                </c:pt>
                <c:pt idx="11387">
                  <c:v>0.13148148148148148</c:v>
                </c:pt>
                <c:pt idx="11388">
                  <c:v>0.13149305555555554</c:v>
                </c:pt>
                <c:pt idx="11389">
                  <c:v>0.13150462962962964</c:v>
                </c:pt>
                <c:pt idx="11390">
                  <c:v>0.1315162037037037</c:v>
                </c:pt>
                <c:pt idx="11391">
                  <c:v>0.13152777777777777</c:v>
                </c:pt>
                <c:pt idx="11392">
                  <c:v>0.13153935185185187</c:v>
                </c:pt>
                <c:pt idx="11393">
                  <c:v>0.13155092592592593</c:v>
                </c:pt>
                <c:pt idx="11394">
                  <c:v>0.1315625</c:v>
                </c:pt>
                <c:pt idx="11395">
                  <c:v>0.13157407407407407</c:v>
                </c:pt>
                <c:pt idx="11396">
                  <c:v>0.13158564814814813</c:v>
                </c:pt>
                <c:pt idx="11397">
                  <c:v>0.13159722222222223</c:v>
                </c:pt>
                <c:pt idx="11398">
                  <c:v>0.13160879629629629</c:v>
                </c:pt>
                <c:pt idx="11399">
                  <c:v>0.13162037037037036</c:v>
                </c:pt>
                <c:pt idx="11400">
                  <c:v>0.13163194444444445</c:v>
                </c:pt>
                <c:pt idx="11401">
                  <c:v>0.13164351851851852</c:v>
                </c:pt>
                <c:pt idx="11402">
                  <c:v>0.13165509259259259</c:v>
                </c:pt>
                <c:pt idx="11403">
                  <c:v>0.13166666666666668</c:v>
                </c:pt>
                <c:pt idx="11404">
                  <c:v>0.13167824074074075</c:v>
                </c:pt>
                <c:pt idx="11405">
                  <c:v>0.13168981481481482</c:v>
                </c:pt>
                <c:pt idx="11406">
                  <c:v>0.13170138888888888</c:v>
                </c:pt>
                <c:pt idx="11407">
                  <c:v>0.13171296296296295</c:v>
                </c:pt>
                <c:pt idx="11408">
                  <c:v>0.13172453703703704</c:v>
                </c:pt>
                <c:pt idx="11409">
                  <c:v>0.13173611111111111</c:v>
                </c:pt>
                <c:pt idx="11410">
                  <c:v>0.13174768518518518</c:v>
                </c:pt>
                <c:pt idx="11411">
                  <c:v>0.13175925925925927</c:v>
                </c:pt>
                <c:pt idx="11412">
                  <c:v>0.13177083333333334</c:v>
                </c:pt>
                <c:pt idx="11413">
                  <c:v>0.1317824074074074</c:v>
                </c:pt>
                <c:pt idx="11414">
                  <c:v>0.1317939814814815</c:v>
                </c:pt>
                <c:pt idx="11415">
                  <c:v>0.13180555555555556</c:v>
                </c:pt>
                <c:pt idx="11416">
                  <c:v>0.13181712962962963</c:v>
                </c:pt>
                <c:pt idx="11417">
                  <c:v>0.1318287037037037</c:v>
                </c:pt>
                <c:pt idx="11418">
                  <c:v>0.13184027777777776</c:v>
                </c:pt>
                <c:pt idx="11419">
                  <c:v>0.13185185185185186</c:v>
                </c:pt>
                <c:pt idx="11420">
                  <c:v>0.13186342592592593</c:v>
                </c:pt>
                <c:pt idx="11421">
                  <c:v>0.13187499999999999</c:v>
                </c:pt>
                <c:pt idx="11422">
                  <c:v>0.13188657407407409</c:v>
                </c:pt>
                <c:pt idx="11423">
                  <c:v>0.13189814814814815</c:v>
                </c:pt>
                <c:pt idx="11424">
                  <c:v>0.13190972222222222</c:v>
                </c:pt>
                <c:pt idx="11425">
                  <c:v>0.13192129629629631</c:v>
                </c:pt>
                <c:pt idx="11426">
                  <c:v>0.13193287037037035</c:v>
                </c:pt>
                <c:pt idx="11427">
                  <c:v>0.13194444444444445</c:v>
                </c:pt>
                <c:pt idx="11428">
                  <c:v>0.13195601851851851</c:v>
                </c:pt>
                <c:pt idx="11429">
                  <c:v>0.13196759259259258</c:v>
                </c:pt>
                <c:pt idx="11430">
                  <c:v>0.13197916666666668</c:v>
                </c:pt>
                <c:pt idx="11431">
                  <c:v>0.13199074074074074</c:v>
                </c:pt>
                <c:pt idx="11432">
                  <c:v>0.13200231481481481</c:v>
                </c:pt>
                <c:pt idx="11433">
                  <c:v>0.1320138888888889</c:v>
                </c:pt>
                <c:pt idx="11434">
                  <c:v>0.13202546296296297</c:v>
                </c:pt>
                <c:pt idx="11435">
                  <c:v>0.13203703703703704</c:v>
                </c:pt>
                <c:pt idx="11436">
                  <c:v>0.1320486111111111</c:v>
                </c:pt>
                <c:pt idx="11437">
                  <c:v>0.13206018518518517</c:v>
                </c:pt>
                <c:pt idx="11438">
                  <c:v>0.13207175925925926</c:v>
                </c:pt>
                <c:pt idx="11439">
                  <c:v>0.13208333333333333</c:v>
                </c:pt>
                <c:pt idx="11440">
                  <c:v>0.1320949074074074</c:v>
                </c:pt>
                <c:pt idx="11441">
                  <c:v>0.13210648148148149</c:v>
                </c:pt>
                <c:pt idx="11442">
                  <c:v>0.13211805555555556</c:v>
                </c:pt>
                <c:pt idx="11443">
                  <c:v>0.13212962962962962</c:v>
                </c:pt>
                <c:pt idx="11444">
                  <c:v>0.13214120370370372</c:v>
                </c:pt>
                <c:pt idx="11445">
                  <c:v>0.13214120370370372</c:v>
                </c:pt>
                <c:pt idx="11446">
                  <c:v>0.13215277777777779</c:v>
                </c:pt>
                <c:pt idx="11447">
                  <c:v>0.13216435185185185</c:v>
                </c:pt>
                <c:pt idx="11448">
                  <c:v>0.13217592592592592</c:v>
                </c:pt>
                <c:pt idx="11449">
                  <c:v>0.13218749999999999</c:v>
                </c:pt>
                <c:pt idx="11450">
                  <c:v>0.13219907407407408</c:v>
                </c:pt>
                <c:pt idx="11451">
                  <c:v>0.13221064814814815</c:v>
                </c:pt>
                <c:pt idx="11452">
                  <c:v>0.13222222222222221</c:v>
                </c:pt>
                <c:pt idx="11453">
                  <c:v>0.13223379629629631</c:v>
                </c:pt>
                <c:pt idx="11454">
                  <c:v>0.13224537037037037</c:v>
                </c:pt>
                <c:pt idx="11455">
                  <c:v>0.13225694444444444</c:v>
                </c:pt>
                <c:pt idx="11456">
                  <c:v>0.13226851851851854</c:v>
                </c:pt>
                <c:pt idx="11457">
                  <c:v>0.13228009259259257</c:v>
                </c:pt>
                <c:pt idx="11458">
                  <c:v>0.13229166666666667</c:v>
                </c:pt>
                <c:pt idx="11459">
                  <c:v>0.13230324074074074</c:v>
                </c:pt>
                <c:pt idx="11460">
                  <c:v>0.1323148148148148</c:v>
                </c:pt>
                <c:pt idx="11461">
                  <c:v>0.1323263888888889</c:v>
                </c:pt>
                <c:pt idx="11462">
                  <c:v>0.13233796296296296</c:v>
                </c:pt>
                <c:pt idx="11463">
                  <c:v>0.13234953703703703</c:v>
                </c:pt>
                <c:pt idx="11464">
                  <c:v>0.13236111111111112</c:v>
                </c:pt>
                <c:pt idx="11465">
                  <c:v>0.13237268518518519</c:v>
                </c:pt>
                <c:pt idx="11466">
                  <c:v>0.13238425925925926</c:v>
                </c:pt>
                <c:pt idx="11467">
                  <c:v>0.13239583333333335</c:v>
                </c:pt>
                <c:pt idx="11468">
                  <c:v>0.13240740740740739</c:v>
                </c:pt>
                <c:pt idx="11469">
                  <c:v>0.13241898148148148</c:v>
                </c:pt>
                <c:pt idx="11470">
                  <c:v>0.13243055555555555</c:v>
                </c:pt>
                <c:pt idx="11471">
                  <c:v>0.13244212962962962</c:v>
                </c:pt>
                <c:pt idx="11472">
                  <c:v>0.13245370370370371</c:v>
                </c:pt>
                <c:pt idx="11473">
                  <c:v>0.13246527777777778</c:v>
                </c:pt>
                <c:pt idx="11474">
                  <c:v>0.13247685185185185</c:v>
                </c:pt>
                <c:pt idx="11475">
                  <c:v>0.13248842592592594</c:v>
                </c:pt>
                <c:pt idx="11476">
                  <c:v>0.13250000000000001</c:v>
                </c:pt>
                <c:pt idx="11477">
                  <c:v>0.13251157407407407</c:v>
                </c:pt>
                <c:pt idx="11478">
                  <c:v>0.13252314814814814</c:v>
                </c:pt>
                <c:pt idx="11479">
                  <c:v>0.13253472222222221</c:v>
                </c:pt>
                <c:pt idx="11480">
                  <c:v>0.1325462962962963</c:v>
                </c:pt>
                <c:pt idx="11481">
                  <c:v>0.13255787037037037</c:v>
                </c:pt>
                <c:pt idx="11482">
                  <c:v>0.13256944444444443</c:v>
                </c:pt>
                <c:pt idx="11483">
                  <c:v>0.13258101851851853</c:v>
                </c:pt>
                <c:pt idx="11484">
                  <c:v>0.1325925925925926</c:v>
                </c:pt>
                <c:pt idx="11485">
                  <c:v>0.13260416666666666</c:v>
                </c:pt>
                <c:pt idx="11486">
                  <c:v>0.13261574074074076</c:v>
                </c:pt>
                <c:pt idx="11487">
                  <c:v>0.13262731481481482</c:v>
                </c:pt>
                <c:pt idx="11488">
                  <c:v>0.13263888888888889</c:v>
                </c:pt>
                <c:pt idx="11489">
                  <c:v>0.13265046296296296</c:v>
                </c:pt>
                <c:pt idx="11490">
                  <c:v>0.13266203703703702</c:v>
                </c:pt>
                <c:pt idx="11491">
                  <c:v>0.13267361111111112</c:v>
                </c:pt>
                <c:pt idx="11492">
                  <c:v>0.13268518518518518</c:v>
                </c:pt>
                <c:pt idx="11493">
                  <c:v>0.13269675925925925</c:v>
                </c:pt>
                <c:pt idx="11494">
                  <c:v>0.13270833333333334</c:v>
                </c:pt>
                <c:pt idx="11495">
                  <c:v>0.13271990740740741</c:v>
                </c:pt>
                <c:pt idx="11496">
                  <c:v>0.13273148148148148</c:v>
                </c:pt>
                <c:pt idx="11497">
                  <c:v>0.13274305555555557</c:v>
                </c:pt>
                <c:pt idx="11498">
                  <c:v>0.13275462962962961</c:v>
                </c:pt>
                <c:pt idx="11499">
                  <c:v>0.13276620370370371</c:v>
                </c:pt>
                <c:pt idx="11500">
                  <c:v>0.13277777777777777</c:v>
                </c:pt>
                <c:pt idx="11501">
                  <c:v>0.13278935185185184</c:v>
                </c:pt>
                <c:pt idx="11502">
                  <c:v>0.13280092592592593</c:v>
                </c:pt>
                <c:pt idx="11503">
                  <c:v>0.1328125</c:v>
                </c:pt>
                <c:pt idx="11504">
                  <c:v>0.13282407407407407</c:v>
                </c:pt>
                <c:pt idx="11505">
                  <c:v>0.13283564814814816</c:v>
                </c:pt>
                <c:pt idx="11506">
                  <c:v>0.13284722222222223</c:v>
                </c:pt>
                <c:pt idx="11507">
                  <c:v>0.13285879629629629</c:v>
                </c:pt>
                <c:pt idx="11508">
                  <c:v>0.13287037037037039</c:v>
                </c:pt>
                <c:pt idx="11509">
                  <c:v>0.13288194444444443</c:v>
                </c:pt>
                <c:pt idx="11510">
                  <c:v>0.13289351851851852</c:v>
                </c:pt>
                <c:pt idx="11511">
                  <c:v>0.13290509259259259</c:v>
                </c:pt>
                <c:pt idx="11512">
                  <c:v>0.13291666666666666</c:v>
                </c:pt>
                <c:pt idx="11513">
                  <c:v>0.13292824074074075</c:v>
                </c:pt>
                <c:pt idx="11514">
                  <c:v>0.13293981481481482</c:v>
                </c:pt>
                <c:pt idx="11515">
                  <c:v>0.13295138888888888</c:v>
                </c:pt>
                <c:pt idx="11516">
                  <c:v>0.13296296296296298</c:v>
                </c:pt>
                <c:pt idx="11517">
                  <c:v>0.13297453703703704</c:v>
                </c:pt>
                <c:pt idx="11518">
                  <c:v>0.13298611111111111</c:v>
                </c:pt>
                <c:pt idx="11519">
                  <c:v>0.13299768518518518</c:v>
                </c:pt>
                <c:pt idx="11520">
                  <c:v>0.13300925925925924</c:v>
                </c:pt>
                <c:pt idx="11521">
                  <c:v>0.13302083333333334</c:v>
                </c:pt>
                <c:pt idx="11522">
                  <c:v>0.1330324074074074</c:v>
                </c:pt>
                <c:pt idx="11523">
                  <c:v>0.13304398148148147</c:v>
                </c:pt>
                <c:pt idx="11524">
                  <c:v>0.13305555555555557</c:v>
                </c:pt>
                <c:pt idx="11525">
                  <c:v>0.13306712962962963</c:v>
                </c:pt>
                <c:pt idx="11526">
                  <c:v>0.1330787037037037</c:v>
                </c:pt>
                <c:pt idx="11527">
                  <c:v>0.13309027777777779</c:v>
                </c:pt>
                <c:pt idx="11528">
                  <c:v>0.13310185185185186</c:v>
                </c:pt>
                <c:pt idx="11529">
                  <c:v>0.13311342592592593</c:v>
                </c:pt>
                <c:pt idx="11530">
                  <c:v>0.13312499999999999</c:v>
                </c:pt>
                <c:pt idx="11531">
                  <c:v>0.13313657407407406</c:v>
                </c:pt>
                <c:pt idx="11532">
                  <c:v>0.13314814814814815</c:v>
                </c:pt>
                <c:pt idx="11533">
                  <c:v>0.13315972222222222</c:v>
                </c:pt>
                <c:pt idx="11534">
                  <c:v>0.13317129629629629</c:v>
                </c:pt>
                <c:pt idx="11535">
                  <c:v>0.13318287037037038</c:v>
                </c:pt>
                <c:pt idx="11536">
                  <c:v>0.13319444444444445</c:v>
                </c:pt>
                <c:pt idx="11537">
                  <c:v>0.13320601851851852</c:v>
                </c:pt>
                <c:pt idx="11538">
                  <c:v>0.13321759259259261</c:v>
                </c:pt>
                <c:pt idx="11539">
                  <c:v>0.13322916666666665</c:v>
                </c:pt>
                <c:pt idx="11540">
                  <c:v>0.13324074074074074</c:v>
                </c:pt>
                <c:pt idx="11541">
                  <c:v>0.13325231481481481</c:v>
                </c:pt>
                <c:pt idx="11542">
                  <c:v>0.13326388888888888</c:v>
                </c:pt>
                <c:pt idx="11543">
                  <c:v>0.13327546296296297</c:v>
                </c:pt>
                <c:pt idx="11544">
                  <c:v>0.13328703703703704</c:v>
                </c:pt>
                <c:pt idx="11545">
                  <c:v>0.1332986111111111</c:v>
                </c:pt>
                <c:pt idx="11546">
                  <c:v>0.1333101851851852</c:v>
                </c:pt>
                <c:pt idx="11547">
                  <c:v>0.13332175925925926</c:v>
                </c:pt>
                <c:pt idx="11548">
                  <c:v>0.13333333333333333</c:v>
                </c:pt>
                <c:pt idx="11549">
                  <c:v>0.13334490740740743</c:v>
                </c:pt>
                <c:pt idx="11550">
                  <c:v>0.13335648148148146</c:v>
                </c:pt>
                <c:pt idx="11551">
                  <c:v>0.13336805555555556</c:v>
                </c:pt>
                <c:pt idx="11552">
                  <c:v>0.13337962962962963</c:v>
                </c:pt>
                <c:pt idx="11553">
                  <c:v>0.13339120370370369</c:v>
                </c:pt>
                <c:pt idx="11554">
                  <c:v>0.13340277777777779</c:v>
                </c:pt>
                <c:pt idx="11555">
                  <c:v>0.13341435185185185</c:v>
                </c:pt>
                <c:pt idx="11556">
                  <c:v>0.13342592592592592</c:v>
                </c:pt>
                <c:pt idx="11557">
                  <c:v>0.13343750000000001</c:v>
                </c:pt>
                <c:pt idx="11558">
                  <c:v>0.13344907407407408</c:v>
                </c:pt>
                <c:pt idx="11559">
                  <c:v>0.13346064814814815</c:v>
                </c:pt>
                <c:pt idx="11560">
                  <c:v>0.13347222222222221</c:v>
                </c:pt>
                <c:pt idx="11561">
                  <c:v>0.13348379629629628</c:v>
                </c:pt>
                <c:pt idx="11562">
                  <c:v>0.13349537037037038</c:v>
                </c:pt>
                <c:pt idx="11563">
                  <c:v>0.13350694444444444</c:v>
                </c:pt>
                <c:pt idx="11564">
                  <c:v>0.13351851851851851</c:v>
                </c:pt>
                <c:pt idx="11565">
                  <c:v>0.1335300925925926</c:v>
                </c:pt>
                <c:pt idx="11566">
                  <c:v>0.13354166666666667</c:v>
                </c:pt>
                <c:pt idx="11567">
                  <c:v>0.13355324074074074</c:v>
                </c:pt>
                <c:pt idx="11568">
                  <c:v>0.13356481481481483</c:v>
                </c:pt>
                <c:pt idx="11569">
                  <c:v>0.1335763888888889</c:v>
                </c:pt>
                <c:pt idx="11570">
                  <c:v>0.13358796296296296</c:v>
                </c:pt>
                <c:pt idx="11571">
                  <c:v>0.13359953703703703</c:v>
                </c:pt>
                <c:pt idx="11572">
                  <c:v>0.1336111111111111</c:v>
                </c:pt>
                <c:pt idx="11573">
                  <c:v>0.13362268518518519</c:v>
                </c:pt>
                <c:pt idx="11574">
                  <c:v>0.13363425925925926</c:v>
                </c:pt>
                <c:pt idx="11575">
                  <c:v>0.13364583333333332</c:v>
                </c:pt>
                <c:pt idx="11576">
                  <c:v>0.13365740740740742</c:v>
                </c:pt>
                <c:pt idx="11577">
                  <c:v>0.13366898148148149</c:v>
                </c:pt>
                <c:pt idx="11578">
                  <c:v>0.13368055555555555</c:v>
                </c:pt>
                <c:pt idx="11579">
                  <c:v>0.13369212962962965</c:v>
                </c:pt>
                <c:pt idx="11580">
                  <c:v>0.13370370370370369</c:v>
                </c:pt>
                <c:pt idx="11581">
                  <c:v>0.13371527777777778</c:v>
                </c:pt>
                <c:pt idx="11582">
                  <c:v>0.13372685185185185</c:v>
                </c:pt>
                <c:pt idx="11583">
                  <c:v>0.13373842592592591</c:v>
                </c:pt>
                <c:pt idx="11584">
                  <c:v>0.13375000000000001</c:v>
                </c:pt>
                <c:pt idx="11585">
                  <c:v>0.13376157407407407</c:v>
                </c:pt>
                <c:pt idx="11586">
                  <c:v>0.13377314814814814</c:v>
                </c:pt>
                <c:pt idx="11587">
                  <c:v>0.13378472222222224</c:v>
                </c:pt>
                <c:pt idx="11588">
                  <c:v>0.1337962962962963</c:v>
                </c:pt>
                <c:pt idx="11589">
                  <c:v>0.13380787037037037</c:v>
                </c:pt>
                <c:pt idx="11590">
                  <c:v>0.13381944444444444</c:v>
                </c:pt>
                <c:pt idx="11591">
                  <c:v>0.1338310185185185</c:v>
                </c:pt>
                <c:pt idx="11592">
                  <c:v>0.1338425925925926</c:v>
                </c:pt>
                <c:pt idx="11593">
                  <c:v>0.13385416666666666</c:v>
                </c:pt>
                <c:pt idx="11594">
                  <c:v>0.13386574074074073</c:v>
                </c:pt>
                <c:pt idx="11595">
                  <c:v>0.13387731481481482</c:v>
                </c:pt>
                <c:pt idx="11596">
                  <c:v>0.13388888888888889</c:v>
                </c:pt>
                <c:pt idx="11597">
                  <c:v>0.13390046296296296</c:v>
                </c:pt>
                <c:pt idx="11598">
                  <c:v>0.13391203703703705</c:v>
                </c:pt>
                <c:pt idx="11599">
                  <c:v>0.13392361111111112</c:v>
                </c:pt>
                <c:pt idx="11600">
                  <c:v>0.13393518518518518</c:v>
                </c:pt>
                <c:pt idx="11601">
                  <c:v>0.13394675925925925</c:v>
                </c:pt>
                <c:pt idx="11602">
                  <c:v>0.13395833333333332</c:v>
                </c:pt>
                <c:pt idx="11603">
                  <c:v>0.13396990740740741</c:v>
                </c:pt>
                <c:pt idx="11604">
                  <c:v>0.13398148148148148</c:v>
                </c:pt>
                <c:pt idx="11605">
                  <c:v>0.13399305555555555</c:v>
                </c:pt>
                <c:pt idx="11606">
                  <c:v>0.13400462962962964</c:v>
                </c:pt>
                <c:pt idx="11607">
                  <c:v>0.13401620370370371</c:v>
                </c:pt>
                <c:pt idx="11608">
                  <c:v>0.13402777777777777</c:v>
                </c:pt>
                <c:pt idx="11609">
                  <c:v>0.13403935185185187</c:v>
                </c:pt>
                <c:pt idx="11610">
                  <c:v>0.13405092592592593</c:v>
                </c:pt>
                <c:pt idx="11611">
                  <c:v>0.1340625</c:v>
                </c:pt>
                <c:pt idx="11612">
                  <c:v>0.13407407407407407</c:v>
                </c:pt>
                <c:pt idx="11613">
                  <c:v>0.13408564814814813</c:v>
                </c:pt>
                <c:pt idx="11614">
                  <c:v>0.13409722222222223</c:v>
                </c:pt>
                <c:pt idx="11615">
                  <c:v>0.1341087962962963</c:v>
                </c:pt>
                <c:pt idx="11616">
                  <c:v>0.13412037037037036</c:v>
                </c:pt>
                <c:pt idx="11617">
                  <c:v>0.13413194444444446</c:v>
                </c:pt>
                <c:pt idx="11618">
                  <c:v>0.13414351851851852</c:v>
                </c:pt>
                <c:pt idx="11619">
                  <c:v>0.13415509259259259</c:v>
                </c:pt>
                <c:pt idx="11620">
                  <c:v>0.13416666666666668</c:v>
                </c:pt>
                <c:pt idx="11621">
                  <c:v>0.13417824074074072</c:v>
                </c:pt>
                <c:pt idx="11622">
                  <c:v>0.13418981481481482</c:v>
                </c:pt>
                <c:pt idx="11623">
                  <c:v>0.13420138888888888</c:v>
                </c:pt>
                <c:pt idx="11624">
                  <c:v>0.13421296296296295</c:v>
                </c:pt>
                <c:pt idx="11625">
                  <c:v>0.13422453703703704</c:v>
                </c:pt>
                <c:pt idx="11626">
                  <c:v>0.13423611111111111</c:v>
                </c:pt>
                <c:pt idx="11627">
                  <c:v>0.13424768518518518</c:v>
                </c:pt>
                <c:pt idx="11628">
                  <c:v>0.13425925925925927</c:v>
                </c:pt>
                <c:pt idx="11629">
                  <c:v>0.13427083333333334</c:v>
                </c:pt>
                <c:pt idx="11630">
                  <c:v>0.13428240740740741</c:v>
                </c:pt>
                <c:pt idx="11631">
                  <c:v>0.13429398148148147</c:v>
                </c:pt>
                <c:pt idx="11632">
                  <c:v>0.13430555555555554</c:v>
                </c:pt>
                <c:pt idx="11633">
                  <c:v>0.13431712962962963</c:v>
                </c:pt>
                <c:pt idx="11634">
                  <c:v>0.1343287037037037</c:v>
                </c:pt>
                <c:pt idx="11635">
                  <c:v>0.13434027777777777</c:v>
                </c:pt>
                <c:pt idx="11636">
                  <c:v>0.13435185185185186</c:v>
                </c:pt>
                <c:pt idx="11637">
                  <c:v>0.13436342592592593</c:v>
                </c:pt>
                <c:pt idx="11638">
                  <c:v>0.13437499999999999</c:v>
                </c:pt>
                <c:pt idx="11639">
                  <c:v>0.13438657407407409</c:v>
                </c:pt>
                <c:pt idx="11640">
                  <c:v>0.13439814814814816</c:v>
                </c:pt>
                <c:pt idx="11641">
                  <c:v>0.13440972222222222</c:v>
                </c:pt>
                <c:pt idx="11642">
                  <c:v>0.13442129629629629</c:v>
                </c:pt>
                <c:pt idx="11643">
                  <c:v>0.13443287037037036</c:v>
                </c:pt>
                <c:pt idx="11644">
                  <c:v>0.13444444444444445</c:v>
                </c:pt>
                <c:pt idx="11645">
                  <c:v>0.13445601851851852</c:v>
                </c:pt>
                <c:pt idx="11646">
                  <c:v>0.13446759259259258</c:v>
                </c:pt>
                <c:pt idx="11647">
                  <c:v>0.13447916666666668</c:v>
                </c:pt>
                <c:pt idx="11648">
                  <c:v>0.13449074074074074</c:v>
                </c:pt>
                <c:pt idx="11649">
                  <c:v>0.13450231481481481</c:v>
                </c:pt>
                <c:pt idx="11650">
                  <c:v>0.13451388888888891</c:v>
                </c:pt>
                <c:pt idx="11651">
                  <c:v>0.13452546296296297</c:v>
                </c:pt>
                <c:pt idx="11652">
                  <c:v>0.13453703703703704</c:v>
                </c:pt>
                <c:pt idx="11653">
                  <c:v>0.1345486111111111</c:v>
                </c:pt>
                <c:pt idx="11654">
                  <c:v>0.13456018518518517</c:v>
                </c:pt>
                <c:pt idx="11655">
                  <c:v>0.13457175925925927</c:v>
                </c:pt>
                <c:pt idx="11656">
                  <c:v>0.13458333333333333</c:v>
                </c:pt>
                <c:pt idx="11657">
                  <c:v>0.1345949074074074</c:v>
                </c:pt>
                <c:pt idx="11658">
                  <c:v>0.13460648148148149</c:v>
                </c:pt>
                <c:pt idx="11659">
                  <c:v>0.13461805555555556</c:v>
                </c:pt>
                <c:pt idx="11660">
                  <c:v>0.13462962962962963</c:v>
                </c:pt>
                <c:pt idx="11661">
                  <c:v>0.13464120370370372</c:v>
                </c:pt>
                <c:pt idx="11662">
                  <c:v>0.13465277777777776</c:v>
                </c:pt>
                <c:pt idx="11663">
                  <c:v>0.13466435185185185</c:v>
                </c:pt>
                <c:pt idx="11664">
                  <c:v>0.13467592592592592</c:v>
                </c:pt>
                <c:pt idx="11665">
                  <c:v>0.13468749999999999</c:v>
                </c:pt>
                <c:pt idx="11666">
                  <c:v>0.13469907407407408</c:v>
                </c:pt>
                <c:pt idx="11667">
                  <c:v>0.13471064814814815</c:v>
                </c:pt>
                <c:pt idx="11668">
                  <c:v>0.13472222222222222</c:v>
                </c:pt>
                <c:pt idx="11669">
                  <c:v>0.13473379629629631</c:v>
                </c:pt>
                <c:pt idx="11670">
                  <c:v>0.13474537037037038</c:v>
                </c:pt>
                <c:pt idx="11671">
                  <c:v>0.13475694444444444</c:v>
                </c:pt>
                <c:pt idx="11672">
                  <c:v>0.13476851851851851</c:v>
                </c:pt>
                <c:pt idx="11673">
                  <c:v>0.13478009259259258</c:v>
                </c:pt>
                <c:pt idx="11674">
                  <c:v>0.13479166666666667</c:v>
                </c:pt>
                <c:pt idx="11675">
                  <c:v>0.13480324074074074</c:v>
                </c:pt>
                <c:pt idx="11676">
                  <c:v>0.1348148148148148</c:v>
                </c:pt>
                <c:pt idx="11677">
                  <c:v>0.1348263888888889</c:v>
                </c:pt>
                <c:pt idx="11678">
                  <c:v>0.13483796296296297</c:v>
                </c:pt>
                <c:pt idx="11679">
                  <c:v>0.13484953703703703</c:v>
                </c:pt>
                <c:pt idx="11680">
                  <c:v>0.13486111111111113</c:v>
                </c:pt>
                <c:pt idx="11681">
                  <c:v>0.13487268518518519</c:v>
                </c:pt>
                <c:pt idx="11682">
                  <c:v>0.13488425925925926</c:v>
                </c:pt>
                <c:pt idx="11683">
                  <c:v>0.13489583333333333</c:v>
                </c:pt>
                <c:pt idx="11684">
                  <c:v>0.13490740740740739</c:v>
                </c:pt>
                <c:pt idx="11685">
                  <c:v>0.13491898148148149</c:v>
                </c:pt>
                <c:pt idx="11686">
                  <c:v>0.13493055555555555</c:v>
                </c:pt>
                <c:pt idx="11687">
                  <c:v>0.13494212962962962</c:v>
                </c:pt>
                <c:pt idx="11688">
                  <c:v>0.13495370370370371</c:v>
                </c:pt>
                <c:pt idx="11689">
                  <c:v>0.13496527777777778</c:v>
                </c:pt>
                <c:pt idx="11690">
                  <c:v>0.13497685185185185</c:v>
                </c:pt>
                <c:pt idx="11691">
                  <c:v>0.13498842592592594</c:v>
                </c:pt>
                <c:pt idx="11692">
                  <c:v>0.13500000000000001</c:v>
                </c:pt>
                <c:pt idx="11693">
                  <c:v>0.13501157407407408</c:v>
                </c:pt>
                <c:pt idx="11694">
                  <c:v>0.13502314814814814</c:v>
                </c:pt>
                <c:pt idx="11695">
                  <c:v>0.13503472222222221</c:v>
                </c:pt>
                <c:pt idx="11696">
                  <c:v>0.1350462962962963</c:v>
                </c:pt>
                <c:pt idx="11697">
                  <c:v>0.13505787037037037</c:v>
                </c:pt>
                <c:pt idx="11698">
                  <c:v>0.13506944444444444</c:v>
                </c:pt>
                <c:pt idx="11699">
                  <c:v>0.13508101851851853</c:v>
                </c:pt>
                <c:pt idx="11700">
                  <c:v>0.1350925925925926</c:v>
                </c:pt>
                <c:pt idx="11701">
                  <c:v>0.13510416666666666</c:v>
                </c:pt>
                <c:pt idx="11702">
                  <c:v>0.13511574074074076</c:v>
                </c:pt>
                <c:pt idx="11703">
                  <c:v>0.1351273148148148</c:v>
                </c:pt>
                <c:pt idx="11704">
                  <c:v>0.13513888888888889</c:v>
                </c:pt>
                <c:pt idx="11705">
                  <c:v>0.13515046296296296</c:v>
                </c:pt>
                <c:pt idx="11706">
                  <c:v>0.13516203703703702</c:v>
                </c:pt>
                <c:pt idx="11707">
                  <c:v>0.13517361111111112</c:v>
                </c:pt>
                <c:pt idx="11708">
                  <c:v>0.13518518518518519</c:v>
                </c:pt>
                <c:pt idx="11709">
                  <c:v>0.13519675925925925</c:v>
                </c:pt>
                <c:pt idx="11710">
                  <c:v>0.13520833333333335</c:v>
                </c:pt>
                <c:pt idx="11711">
                  <c:v>0.13521990740740741</c:v>
                </c:pt>
                <c:pt idx="11712">
                  <c:v>0.13523148148148148</c:v>
                </c:pt>
                <c:pt idx="11713">
                  <c:v>0.13524305555555555</c:v>
                </c:pt>
                <c:pt idx="11714">
                  <c:v>0.13525462962962961</c:v>
                </c:pt>
                <c:pt idx="11715">
                  <c:v>0.13526620370370371</c:v>
                </c:pt>
                <c:pt idx="11716">
                  <c:v>0.13527777777777777</c:v>
                </c:pt>
                <c:pt idx="11717">
                  <c:v>0.13528935185185184</c:v>
                </c:pt>
                <c:pt idx="11718">
                  <c:v>0.13530092592592594</c:v>
                </c:pt>
                <c:pt idx="11719">
                  <c:v>0.1353125</c:v>
                </c:pt>
                <c:pt idx="11720">
                  <c:v>0.13532407407407407</c:v>
                </c:pt>
                <c:pt idx="11721">
                  <c:v>0.13533564814814816</c:v>
                </c:pt>
                <c:pt idx="11722">
                  <c:v>0.13534722222222223</c:v>
                </c:pt>
                <c:pt idx="11723">
                  <c:v>0.1353587962962963</c:v>
                </c:pt>
                <c:pt idx="11724">
                  <c:v>0.13537037037037036</c:v>
                </c:pt>
                <c:pt idx="11725">
                  <c:v>0.13538194444444443</c:v>
                </c:pt>
                <c:pt idx="11726">
                  <c:v>0.13539351851851852</c:v>
                </c:pt>
                <c:pt idx="11727">
                  <c:v>0.13540509259259259</c:v>
                </c:pt>
                <c:pt idx="11728">
                  <c:v>0.13541666666666666</c:v>
                </c:pt>
                <c:pt idx="11729">
                  <c:v>0.13542824074074075</c:v>
                </c:pt>
                <c:pt idx="11730">
                  <c:v>0.13543981481481482</c:v>
                </c:pt>
                <c:pt idx="11731">
                  <c:v>0.13545138888888889</c:v>
                </c:pt>
                <c:pt idx="11732">
                  <c:v>0.13546296296296298</c:v>
                </c:pt>
                <c:pt idx="11733">
                  <c:v>0.13547453703703705</c:v>
                </c:pt>
                <c:pt idx="11734">
                  <c:v>0.13548611111111111</c:v>
                </c:pt>
                <c:pt idx="11735">
                  <c:v>0.13549768518518518</c:v>
                </c:pt>
                <c:pt idx="11736">
                  <c:v>0.13550925925925925</c:v>
                </c:pt>
                <c:pt idx="11737">
                  <c:v>0.13552083333333334</c:v>
                </c:pt>
                <c:pt idx="11738">
                  <c:v>0.13553240740740741</c:v>
                </c:pt>
                <c:pt idx="11739">
                  <c:v>0.13554398148148147</c:v>
                </c:pt>
                <c:pt idx="11740">
                  <c:v>0.13555555555555557</c:v>
                </c:pt>
                <c:pt idx="11741">
                  <c:v>0.13556712962962963</c:v>
                </c:pt>
                <c:pt idx="11742">
                  <c:v>0.1355787037037037</c:v>
                </c:pt>
                <c:pt idx="11743">
                  <c:v>0.13559027777777777</c:v>
                </c:pt>
                <c:pt idx="11744">
                  <c:v>0.13560185185185183</c:v>
                </c:pt>
                <c:pt idx="11745">
                  <c:v>0.13561342592592593</c:v>
                </c:pt>
                <c:pt idx="11746">
                  <c:v>0.135625</c:v>
                </c:pt>
                <c:pt idx="11747">
                  <c:v>0.13563657407407406</c:v>
                </c:pt>
                <c:pt idx="11748">
                  <c:v>0.13564814814814816</c:v>
                </c:pt>
                <c:pt idx="11749">
                  <c:v>0.13565972222222222</c:v>
                </c:pt>
                <c:pt idx="11750">
                  <c:v>0.13567129629629629</c:v>
                </c:pt>
                <c:pt idx="11751">
                  <c:v>0.13568287037037038</c:v>
                </c:pt>
                <c:pt idx="11752">
                  <c:v>0.13569444444444445</c:v>
                </c:pt>
                <c:pt idx="11753">
                  <c:v>0.13570601851851852</c:v>
                </c:pt>
                <c:pt idx="11754">
                  <c:v>0.13571759259259261</c:v>
                </c:pt>
                <c:pt idx="11755">
                  <c:v>0.13572916666666665</c:v>
                </c:pt>
                <c:pt idx="11756">
                  <c:v>0.13574074074074075</c:v>
                </c:pt>
                <c:pt idx="11757">
                  <c:v>0.13575231481481481</c:v>
                </c:pt>
                <c:pt idx="11758">
                  <c:v>0.13576388888888888</c:v>
                </c:pt>
                <c:pt idx="11759">
                  <c:v>0.13577546296296297</c:v>
                </c:pt>
                <c:pt idx="11760">
                  <c:v>0.13578703703703704</c:v>
                </c:pt>
                <c:pt idx="11761">
                  <c:v>0.13579861111111111</c:v>
                </c:pt>
                <c:pt idx="11762">
                  <c:v>0.1358101851851852</c:v>
                </c:pt>
                <c:pt idx="11763">
                  <c:v>0.13582175925925927</c:v>
                </c:pt>
                <c:pt idx="11764">
                  <c:v>0.13583333333333333</c:v>
                </c:pt>
                <c:pt idx="11765">
                  <c:v>0.1358449074074074</c:v>
                </c:pt>
                <c:pt idx="11766">
                  <c:v>0.13585648148148147</c:v>
                </c:pt>
                <c:pt idx="11767">
                  <c:v>0.13586805555555556</c:v>
                </c:pt>
                <c:pt idx="11768">
                  <c:v>0.13587962962962963</c:v>
                </c:pt>
                <c:pt idx="11769">
                  <c:v>0.13589120370370369</c:v>
                </c:pt>
                <c:pt idx="11770">
                  <c:v>0.13590277777777779</c:v>
                </c:pt>
                <c:pt idx="11771">
                  <c:v>0.13591435185185186</c:v>
                </c:pt>
                <c:pt idx="11772">
                  <c:v>0.13592592592592592</c:v>
                </c:pt>
                <c:pt idx="11773">
                  <c:v>0.13593750000000002</c:v>
                </c:pt>
                <c:pt idx="11774">
                  <c:v>0.13594907407407408</c:v>
                </c:pt>
                <c:pt idx="11775">
                  <c:v>0.13596064814814815</c:v>
                </c:pt>
                <c:pt idx="11776">
                  <c:v>0.13597222222222222</c:v>
                </c:pt>
                <c:pt idx="11777">
                  <c:v>0.13598379629629628</c:v>
                </c:pt>
                <c:pt idx="11778">
                  <c:v>0.13599537037037038</c:v>
                </c:pt>
                <c:pt idx="11779">
                  <c:v>0.13600694444444444</c:v>
                </c:pt>
                <c:pt idx="11780">
                  <c:v>0.13600694444444444</c:v>
                </c:pt>
                <c:pt idx="11781">
                  <c:v>0.13601851851851851</c:v>
                </c:pt>
                <c:pt idx="11782">
                  <c:v>0.13603009259259261</c:v>
                </c:pt>
                <c:pt idx="11783">
                  <c:v>0.13604166666666667</c:v>
                </c:pt>
                <c:pt idx="11784">
                  <c:v>0.13605324074074074</c:v>
                </c:pt>
                <c:pt idx="11785">
                  <c:v>0.13606481481481481</c:v>
                </c:pt>
                <c:pt idx="11786">
                  <c:v>0.13607638888888887</c:v>
                </c:pt>
                <c:pt idx="11787">
                  <c:v>0.13608796296296297</c:v>
                </c:pt>
                <c:pt idx="11788">
                  <c:v>0.13609953703703703</c:v>
                </c:pt>
                <c:pt idx="11789">
                  <c:v>0.1361111111111111</c:v>
                </c:pt>
                <c:pt idx="11790">
                  <c:v>0.13612268518518519</c:v>
                </c:pt>
                <c:pt idx="11791">
                  <c:v>0.13613425925925926</c:v>
                </c:pt>
                <c:pt idx="11792">
                  <c:v>0.13614583333333333</c:v>
                </c:pt>
                <c:pt idx="11793">
                  <c:v>0.13615740740740742</c:v>
                </c:pt>
                <c:pt idx="11794">
                  <c:v>0.13616898148148149</c:v>
                </c:pt>
                <c:pt idx="11795">
                  <c:v>0.13618055555555555</c:v>
                </c:pt>
                <c:pt idx="11796">
                  <c:v>0.13619212962962965</c:v>
                </c:pt>
                <c:pt idx="11797">
                  <c:v>0.13620370370370369</c:v>
                </c:pt>
                <c:pt idx="11798">
                  <c:v>0.13621527777777778</c:v>
                </c:pt>
                <c:pt idx="11799">
                  <c:v>0.13622685185185185</c:v>
                </c:pt>
                <c:pt idx="11800">
                  <c:v>0.13623842592592592</c:v>
                </c:pt>
                <c:pt idx="11801">
                  <c:v>0.13625000000000001</c:v>
                </c:pt>
                <c:pt idx="11802">
                  <c:v>0.13626157407407408</c:v>
                </c:pt>
                <c:pt idx="11803">
                  <c:v>0.13627314814814814</c:v>
                </c:pt>
                <c:pt idx="11804">
                  <c:v>0.13628472222222224</c:v>
                </c:pt>
                <c:pt idx="11805">
                  <c:v>0.13629629629629628</c:v>
                </c:pt>
                <c:pt idx="11806">
                  <c:v>0.13630787037037037</c:v>
                </c:pt>
                <c:pt idx="11807">
                  <c:v>0.13631944444444444</c:v>
                </c:pt>
                <c:pt idx="11808">
                  <c:v>0.1363310185185185</c:v>
                </c:pt>
                <c:pt idx="11809">
                  <c:v>0.1363425925925926</c:v>
                </c:pt>
                <c:pt idx="11810">
                  <c:v>0.13635416666666667</c:v>
                </c:pt>
                <c:pt idx="11811">
                  <c:v>0.13636574074074073</c:v>
                </c:pt>
                <c:pt idx="11812">
                  <c:v>0.13637731481481483</c:v>
                </c:pt>
                <c:pt idx="11813">
                  <c:v>0.13638888888888889</c:v>
                </c:pt>
                <c:pt idx="11814">
                  <c:v>0.13640046296296296</c:v>
                </c:pt>
                <c:pt idx="11815">
                  <c:v>0.13641203703703705</c:v>
                </c:pt>
                <c:pt idx="11816">
                  <c:v>0.13642361111111112</c:v>
                </c:pt>
                <c:pt idx="11817">
                  <c:v>0.13643518518518519</c:v>
                </c:pt>
                <c:pt idx="11818">
                  <c:v>0.13644675925925925</c:v>
                </c:pt>
                <c:pt idx="11819">
                  <c:v>0.13645833333333332</c:v>
                </c:pt>
                <c:pt idx="11820">
                  <c:v>0.13646990740740741</c:v>
                </c:pt>
                <c:pt idx="11821">
                  <c:v>0.13648148148148148</c:v>
                </c:pt>
                <c:pt idx="11822">
                  <c:v>0.13649305555555555</c:v>
                </c:pt>
                <c:pt idx="11823">
                  <c:v>0.13650462962962964</c:v>
                </c:pt>
                <c:pt idx="11824">
                  <c:v>0.13651620370370371</c:v>
                </c:pt>
                <c:pt idx="11825">
                  <c:v>0.13652777777777778</c:v>
                </c:pt>
                <c:pt idx="11826">
                  <c:v>0.13653935185185184</c:v>
                </c:pt>
                <c:pt idx="11827">
                  <c:v>0.13655092592592591</c:v>
                </c:pt>
                <c:pt idx="11828">
                  <c:v>0.1365625</c:v>
                </c:pt>
                <c:pt idx="11829">
                  <c:v>0.13657407407407407</c:v>
                </c:pt>
                <c:pt idx="11830">
                  <c:v>0.13658564814814814</c:v>
                </c:pt>
                <c:pt idx="11831">
                  <c:v>0.13659722222222223</c:v>
                </c:pt>
                <c:pt idx="11832">
                  <c:v>0.1366087962962963</c:v>
                </c:pt>
                <c:pt idx="11833">
                  <c:v>0.13662037037037036</c:v>
                </c:pt>
                <c:pt idx="11834">
                  <c:v>0.13663194444444446</c:v>
                </c:pt>
                <c:pt idx="11835">
                  <c:v>0.13664351851851853</c:v>
                </c:pt>
                <c:pt idx="11836">
                  <c:v>0.13665509259259259</c:v>
                </c:pt>
                <c:pt idx="11837">
                  <c:v>0.13666666666666669</c:v>
                </c:pt>
                <c:pt idx="11838">
                  <c:v>0.13667824074074073</c:v>
                </c:pt>
                <c:pt idx="11839">
                  <c:v>0.13668981481481482</c:v>
                </c:pt>
                <c:pt idx="11840">
                  <c:v>0.13670138888888889</c:v>
                </c:pt>
                <c:pt idx="11841">
                  <c:v>0.13671296296296295</c:v>
                </c:pt>
                <c:pt idx="11842">
                  <c:v>0.13672453703703705</c:v>
                </c:pt>
                <c:pt idx="11843">
                  <c:v>0.13673611111111111</c:v>
                </c:pt>
                <c:pt idx="11844">
                  <c:v>0.13674768518518518</c:v>
                </c:pt>
                <c:pt idx="11845">
                  <c:v>0.13675925925925927</c:v>
                </c:pt>
                <c:pt idx="11846">
                  <c:v>0.13677083333333331</c:v>
                </c:pt>
                <c:pt idx="11847">
                  <c:v>0.13678240740740741</c:v>
                </c:pt>
                <c:pt idx="11848">
                  <c:v>0.13679398148148147</c:v>
                </c:pt>
                <c:pt idx="11849">
                  <c:v>0.13680555555555554</c:v>
                </c:pt>
                <c:pt idx="11850">
                  <c:v>0.13681712962962964</c:v>
                </c:pt>
                <c:pt idx="11851">
                  <c:v>0.1368287037037037</c:v>
                </c:pt>
                <c:pt idx="11852">
                  <c:v>0.13684027777777777</c:v>
                </c:pt>
                <c:pt idx="11853">
                  <c:v>0.13685185185185186</c:v>
                </c:pt>
                <c:pt idx="11854">
                  <c:v>0.13686342592592593</c:v>
                </c:pt>
                <c:pt idx="11855">
                  <c:v>0.136875</c:v>
                </c:pt>
                <c:pt idx="11856">
                  <c:v>0.13688657407407409</c:v>
                </c:pt>
                <c:pt idx="11857">
                  <c:v>0.13689814814814816</c:v>
                </c:pt>
                <c:pt idx="11858">
                  <c:v>0.13690972222222222</c:v>
                </c:pt>
                <c:pt idx="11859">
                  <c:v>0.13692129629629629</c:v>
                </c:pt>
                <c:pt idx="11860">
                  <c:v>0.13693287037037036</c:v>
                </c:pt>
                <c:pt idx="11861">
                  <c:v>0.13694444444444445</c:v>
                </c:pt>
                <c:pt idx="11862">
                  <c:v>0.13695601851851852</c:v>
                </c:pt>
                <c:pt idx="11863">
                  <c:v>0.13696759259259259</c:v>
                </c:pt>
                <c:pt idx="11864">
                  <c:v>0.13697916666666668</c:v>
                </c:pt>
                <c:pt idx="11865">
                  <c:v>0.13699074074074075</c:v>
                </c:pt>
                <c:pt idx="11866">
                  <c:v>0.13700231481481481</c:v>
                </c:pt>
                <c:pt idx="11867">
                  <c:v>0.13701388888888888</c:v>
                </c:pt>
                <c:pt idx="11868">
                  <c:v>0.13702546296296295</c:v>
                </c:pt>
                <c:pt idx="11869">
                  <c:v>0.13703703703703704</c:v>
                </c:pt>
                <c:pt idx="11870">
                  <c:v>0.13704861111111111</c:v>
                </c:pt>
                <c:pt idx="11871">
                  <c:v>0.13706018518518517</c:v>
                </c:pt>
                <c:pt idx="11872">
                  <c:v>0.13707175925925927</c:v>
                </c:pt>
                <c:pt idx="11873">
                  <c:v>0.13708333333333333</c:v>
                </c:pt>
                <c:pt idx="11874">
                  <c:v>0.1370949074074074</c:v>
                </c:pt>
                <c:pt idx="11875">
                  <c:v>0.1371064814814815</c:v>
                </c:pt>
                <c:pt idx="11876">
                  <c:v>0.13711805555555556</c:v>
                </c:pt>
                <c:pt idx="11877">
                  <c:v>0.13712962962962963</c:v>
                </c:pt>
                <c:pt idx="11878">
                  <c:v>0.13714120370370372</c:v>
                </c:pt>
                <c:pt idx="11879">
                  <c:v>0.13715277777777776</c:v>
                </c:pt>
                <c:pt idx="11880">
                  <c:v>0.13716435185185186</c:v>
                </c:pt>
                <c:pt idx="11881">
                  <c:v>0.13717592592592592</c:v>
                </c:pt>
                <c:pt idx="11882">
                  <c:v>0.13718749999999999</c:v>
                </c:pt>
                <c:pt idx="11883">
                  <c:v>0.13719907407407408</c:v>
                </c:pt>
                <c:pt idx="11884">
                  <c:v>0.13721064814814815</c:v>
                </c:pt>
                <c:pt idx="11885">
                  <c:v>0.13722222222222222</c:v>
                </c:pt>
                <c:pt idx="11886">
                  <c:v>0.13723379629629631</c:v>
                </c:pt>
                <c:pt idx="11887">
                  <c:v>0.13724537037037035</c:v>
                </c:pt>
                <c:pt idx="11888">
                  <c:v>0.13725694444444445</c:v>
                </c:pt>
                <c:pt idx="11889">
                  <c:v>0.13726851851851851</c:v>
                </c:pt>
                <c:pt idx="11890">
                  <c:v>0.13728009259259258</c:v>
                </c:pt>
                <c:pt idx="11891">
                  <c:v>0.13729166666666667</c:v>
                </c:pt>
                <c:pt idx="11892">
                  <c:v>0.13730324074074074</c:v>
                </c:pt>
                <c:pt idx="11893">
                  <c:v>0.13731481481481481</c:v>
                </c:pt>
                <c:pt idx="11894">
                  <c:v>0.1373263888888889</c:v>
                </c:pt>
                <c:pt idx="11895">
                  <c:v>0.13733796296296297</c:v>
                </c:pt>
                <c:pt idx="11896">
                  <c:v>0.13734953703703703</c:v>
                </c:pt>
                <c:pt idx="11897">
                  <c:v>0.13736111111111113</c:v>
                </c:pt>
                <c:pt idx="11898">
                  <c:v>0.13737268518518519</c:v>
                </c:pt>
                <c:pt idx="11899">
                  <c:v>0.13738425925925926</c:v>
                </c:pt>
                <c:pt idx="11900">
                  <c:v>0.13739583333333333</c:v>
                </c:pt>
                <c:pt idx="11901">
                  <c:v>0.13740740740740739</c:v>
                </c:pt>
                <c:pt idx="11902">
                  <c:v>0.13741898148148149</c:v>
                </c:pt>
                <c:pt idx="11903">
                  <c:v>0.13743055555555556</c:v>
                </c:pt>
                <c:pt idx="11904">
                  <c:v>0.13744212962962962</c:v>
                </c:pt>
                <c:pt idx="11905">
                  <c:v>0.13745370370370372</c:v>
                </c:pt>
                <c:pt idx="11906">
                  <c:v>0.13746527777777778</c:v>
                </c:pt>
                <c:pt idx="11907">
                  <c:v>0.13747685185185185</c:v>
                </c:pt>
                <c:pt idx="11908">
                  <c:v>0.13748842592592592</c:v>
                </c:pt>
                <c:pt idx="11909">
                  <c:v>0.13749999999999998</c:v>
                </c:pt>
                <c:pt idx="11910">
                  <c:v>0.13751157407407408</c:v>
                </c:pt>
                <c:pt idx="11911">
                  <c:v>0.13752314814814814</c:v>
                </c:pt>
                <c:pt idx="11912">
                  <c:v>0.13753472222222221</c:v>
                </c:pt>
                <c:pt idx="11913">
                  <c:v>0.13754629629629631</c:v>
                </c:pt>
                <c:pt idx="11914">
                  <c:v>0.13755787037037037</c:v>
                </c:pt>
                <c:pt idx="11915">
                  <c:v>0.13756944444444444</c:v>
                </c:pt>
                <c:pt idx="11916">
                  <c:v>0.13758101851851853</c:v>
                </c:pt>
                <c:pt idx="11917">
                  <c:v>0.1375925925925926</c:v>
                </c:pt>
                <c:pt idx="11918">
                  <c:v>0.13760416666666667</c:v>
                </c:pt>
                <c:pt idx="11919">
                  <c:v>0.13761574074074076</c:v>
                </c:pt>
                <c:pt idx="11920">
                  <c:v>0.1376273148148148</c:v>
                </c:pt>
                <c:pt idx="11921">
                  <c:v>0.13763888888888889</c:v>
                </c:pt>
                <c:pt idx="11922">
                  <c:v>0.13765046296296296</c:v>
                </c:pt>
                <c:pt idx="11923">
                  <c:v>0.13766203703703703</c:v>
                </c:pt>
                <c:pt idx="11924">
                  <c:v>0.13767361111111112</c:v>
                </c:pt>
                <c:pt idx="11925">
                  <c:v>0.13768518518518519</c:v>
                </c:pt>
                <c:pt idx="11926">
                  <c:v>0.13769675925925925</c:v>
                </c:pt>
                <c:pt idx="11927">
                  <c:v>0.13770833333333335</c:v>
                </c:pt>
                <c:pt idx="11928">
                  <c:v>0.13771990740740739</c:v>
                </c:pt>
                <c:pt idx="11929">
                  <c:v>0.13773148148148148</c:v>
                </c:pt>
                <c:pt idx="11930">
                  <c:v>0.13774305555555555</c:v>
                </c:pt>
                <c:pt idx="11931">
                  <c:v>0.13775462962962962</c:v>
                </c:pt>
                <c:pt idx="11932">
                  <c:v>0.13776620370370371</c:v>
                </c:pt>
                <c:pt idx="11933">
                  <c:v>0.13777777777777778</c:v>
                </c:pt>
                <c:pt idx="11934">
                  <c:v>0.13778935185185184</c:v>
                </c:pt>
                <c:pt idx="11935">
                  <c:v>0.13780092592592594</c:v>
                </c:pt>
                <c:pt idx="11936">
                  <c:v>0.1378125</c:v>
                </c:pt>
                <c:pt idx="11937">
                  <c:v>0.13782407407407407</c:v>
                </c:pt>
                <c:pt idx="11938">
                  <c:v>0.13783564814814817</c:v>
                </c:pt>
                <c:pt idx="11939">
                  <c:v>0.13784722222222223</c:v>
                </c:pt>
                <c:pt idx="11940">
                  <c:v>0.1378587962962963</c:v>
                </c:pt>
                <c:pt idx="11941">
                  <c:v>0.13787037037037037</c:v>
                </c:pt>
                <c:pt idx="11942">
                  <c:v>0.13788194444444443</c:v>
                </c:pt>
                <c:pt idx="11943">
                  <c:v>0.13789351851851853</c:v>
                </c:pt>
                <c:pt idx="11944">
                  <c:v>0.13790509259259259</c:v>
                </c:pt>
                <c:pt idx="11945">
                  <c:v>0.13791666666666666</c:v>
                </c:pt>
                <c:pt idx="11946">
                  <c:v>0.13792824074074075</c:v>
                </c:pt>
                <c:pt idx="11947">
                  <c:v>0.13793981481481482</c:v>
                </c:pt>
                <c:pt idx="11948">
                  <c:v>0.13795138888888889</c:v>
                </c:pt>
                <c:pt idx="11949">
                  <c:v>0.13796296296296295</c:v>
                </c:pt>
                <c:pt idx="11950">
                  <c:v>0.13797453703703702</c:v>
                </c:pt>
                <c:pt idx="11951">
                  <c:v>0.13798611111111111</c:v>
                </c:pt>
                <c:pt idx="11952">
                  <c:v>0.13799768518518518</c:v>
                </c:pt>
                <c:pt idx="11953">
                  <c:v>0.13800925925925925</c:v>
                </c:pt>
                <c:pt idx="11954">
                  <c:v>0.13802083333333334</c:v>
                </c:pt>
                <c:pt idx="11955">
                  <c:v>0.13803240740740741</c:v>
                </c:pt>
                <c:pt idx="11956">
                  <c:v>0.13804398148148148</c:v>
                </c:pt>
                <c:pt idx="11957">
                  <c:v>0.13805555555555557</c:v>
                </c:pt>
                <c:pt idx="11958">
                  <c:v>0.13806712962962964</c:v>
                </c:pt>
                <c:pt idx="11959">
                  <c:v>0.1380787037037037</c:v>
                </c:pt>
                <c:pt idx="11960">
                  <c:v>0.1380902777777778</c:v>
                </c:pt>
                <c:pt idx="11961">
                  <c:v>0.13810185185185184</c:v>
                </c:pt>
                <c:pt idx="11962">
                  <c:v>0.13811342592592593</c:v>
                </c:pt>
                <c:pt idx="11963">
                  <c:v>0.138125</c:v>
                </c:pt>
                <c:pt idx="11964">
                  <c:v>0.13813657407407406</c:v>
                </c:pt>
                <c:pt idx="11965">
                  <c:v>0.13814814814814816</c:v>
                </c:pt>
                <c:pt idx="11966">
                  <c:v>0.13815972222222223</c:v>
                </c:pt>
                <c:pt idx="11967">
                  <c:v>0.13817129629629629</c:v>
                </c:pt>
                <c:pt idx="11968">
                  <c:v>0.13818287037037039</c:v>
                </c:pt>
                <c:pt idx="11969">
                  <c:v>0.13819444444444443</c:v>
                </c:pt>
                <c:pt idx="11970">
                  <c:v>0.13820601851851852</c:v>
                </c:pt>
                <c:pt idx="11971">
                  <c:v>0.13821759259259259</c:v>
                </c:pt>
                <c:pt idx="11972">
                  <c:v>0.13822916666666665</c:v>
                </c:pt>
                <c:pt idx="11973">
                  <c:v>0.13824074074074075</c:v>
                </c:pt>
                <c:pt idx="11974">
                  <c:v>0.13825231481481481</c:v>
                </c:pt>
                <c:pt idx="11975">
                  <c:v>0.13826388888888888</c:v>
                </c:pt>
                <c:pt idx="11976">
                  <c:v>0.13827546296296298</c:v>
                </c:pt>
                <c:pt idx="11977">
                  <c:v>0.13828703703703704</c:v>
                </c:pt>
                <c:pt idx="11978">
                  <c:v>0.13829861111111111</c:v>
                </c:pt>
                <c:pt idx="11979">
                  <c:v>0.1383101851851852</c:v>
                </c:pt>
                <c:pt idx="11980">
                  <c:v>0.13832175925925927</c:v>
                </c:pt>
                <c:pt idx="11981">
                  <c:v>0.13833333333333334</c:v>
                </c:pt>
                <c:pt idx="11982">
                  <c:v>0.1383449074074074</c:v>
                </c:pt>
                <c:pt idx="11983">
                  <c:v>0.13835648148148147</c:v>
                </c:pt>
                <c:pt idx="11984">
                  <c:v>0.13836805555555556</c:v>
                </c:pt>
                <c:pt idx="11985">
                  <c:v>0.13837962962962963</c:v>
                </c:pt>
                <c:pt idx="11986">
                  <c:v>0.1383912037037037</c:v>
                </c:pt>
                <c:pt idx="11987">
                  <c:v>0.13840277777777779</c:v>
                </c:pt>
                <c:pt idx="11988">
                  <c:v>0.13841435185185186</c:v>
                </c:pt>
                <c:pt idx="11989">
                  <c:v>0.13842592592592592</c:v>
                </c:pt>
                <c:pt idx="11990">
                  <c:v>0.13843749999999999</c:v>
                </c:pt>
                <c:pt idx="11991">
                  <c:v>0.13844907407407406</c:v>
                </c:pt>
                <c:pt idx="11992">
                  <c:v>0.13846064814814815</c:v>
                </c:pt>
                <c:pt idx="11993">
                  <c:v>0.13847222222222222</c:v>
                </c:pt>
                <c:pt idx="11994">
                  <c:v>0.13848379629629629</c:v>
                </c:pt>
                <c:pt idx="11995">
                  <c:v>0.13849537037037038</c:v>
                </c:pt>
                <c:pt idx="11996">
                  <c:v>0.13850694444444445</c:v>
                </c:pt>
                <c:pt idx="11997">
                  <c:v>0.13851851851851851</c:v>
                </c:pt>
                <c:pt idx="11998">
                  <c:v>0.13853009259259261</c:v>
                </c:pt>
                <c:pt idx="11999">
                  <c:v>0.13854166666666667</c:v>
                </c:pt>
                <c:pt idx="12000">
                  <c:v>0.13855324074074074</c:v>
                </c:pt>
                <c:pt idx="12001">
                  <c:v>0.13856481481481484</c:v>
                </c:pt>
                <c:pt idx="12002">
                  <c:v>0.13857638888888887</c:v>
                </c:pt>
                <c:pt idx="12003">
                  <c:v>0.13858796296296297</c:v>
                </c:pt>
                <c:pt idx="12004">
                  <c:v>0.13859953703703703</c:v>
                </c:pt>
                <c:pt idx="12005">
                  <c:v>0.1386111111111111</c:v>
                </c:pt>
                <c:pt idx="12006">
                  <c:v>0.1386226851851852</c:v>
                </c:pt>
                <c:pt idx="12007">
                  <c:v>0.13863425925925926</c:v>
                </c:pt>
                <c:pt idx="12008">
                  <c:v>0.13864583333333333</c:v>
                </c:pt>
                <c:pt idx="12009">
                  <c:v>0.13865740740740742</c:v>
                </c:pt>
                <c:pt idx="12010">
                  <c:v>0.13866898148148146</c:v>
                </c:pt>
                <c:pt idx="12011">
                  <c:v>0.13868055555555556</c:v>
                </c:pt>
                <c:pt idx="12012">
                  <c:v>0.13869212962962962</c:v>
                </c:pt>
                <c:pt idx="12013">
                  <c:v>0.13870370370370369</c:v>
                </c:pt>
                <c:pt idx="12014">
                  <c:v>0.13871527777777778</c:v>
                </c:pt>
                <c:pt idx="12015">
                  <c:v>0.13872685185185185</c:v>
                </c:pt>
                <c:pt idx="12016">
                  <c:v>0.13873842592592592</c:v>
                </c:pt>
                <c:pt idx="12017">
                  <c:v>0.13875000000000001</c:v>
                </c:pt>
                <c:pt idx="12018">
                  <c:v>0.13876157407407408</c:v>
                </c:pt>
                <c:pt idx="12019">
                  <c:v>0.13877314814814815</c:v>
                </c:pt>
                <c:pt idx="12020">
                  <c:v>0.13878472222222224</c:v>
                </c:pt>
                <c:pt idx="12021">
                  <c:v>0.13879629629629631</c:v>
                </c:pt>
                <c:pt idx="12022">
                  <c:v>0.13880787037037037</c:v>
                </c:pt>
                <c:pt idx="12023">
                  <c:v>0.13881944444444444</c:v>
                </c:pt>
                <c:pt idx="12024">
                  <c:v>0.13883101851851851</c:v>
                </c:pt>
                <c:pt idx="12025">
                  <c:v>0.1388425925925926</c:v>
                </c:pt>
                <c:pt idx="12026">
                  <c:v>0.13885416666666667</c:v>
                </c:pt>
                <c:pt idx="12027">
                  <c:v>0.13886574074074073</c:v>
                </c:pt>
                <c:pt idx="12028">
                  <c:v>0.13887731481481483</c:v>
                </c:pt>
                <c:pt idx="12029">
                  <c:v>0.1388888888888889</c:v>
                </c:pt>
                <c:pt idx="12030">
                  <c:v>0.13890046296296296</c:v>
                </c:pt>
                <c:pt idx="12031">
                  <c:v>0.13891203703703703</c:v>
                </c:pt>
                <c:pt idx="12032">
                  <c:v>0.13892361111111109</c:v>
                </c:pt>
                <c:pt idx="12033">
                  <c:v>0.13893518518518519</c:v>
                </c:pt>
                <c:pt idx="12034">
                  <c:v>0.13894675925925926</c:v>
                </c:pt>
                <c:pt idx="12035">
                  <c:v>0.13895833333333332</c:v>
                </c:pt>
                <c:pt idx="12036">
                  <c:v>0.13896990740740742</c:v>
                </c:pt>
                <c:pt idx="12037">
                  <c:v>0.13898148148148148</c:v>
                </c:pt>
                <c:pt idx="12038">
                  <c:v>0.13899305555555555</c:v>
                </c:pt>
                <c:pt idx="12039">
                  <c:v>0.13900462962962964</c:v>
                </c:pt>
                <c:pt idx="12040">
                  <c:v>0.13901620370370371</c:v>
                </c:pt>
                <c:pt idx="12041">
                  <c:v>0.13902777777777778</c:v>
                </c:pt>
                <c:pt idx="12042">
                  <c:v>0.13903935185185184</c:v>
                </c:pt>
                <c:pt idx="12043">
                  <c:v>0.13905092592592591</c:v>
                </c:pt>
                <c:pt idx="12044">
                  <c:v>0.13906250000000001</c:v>
                </c:pt>
                <c:pt idx="12045">
                  <c:v>0.13907407407407407</c:v>
                </c:pt>
                <c:pt idx="12046">
                  <c:v>0.13908564814814814</c:v>
                </c:pt>
                <c:pt idx="12047">
                  <c:v>0.13909722222222223</c:v>
                </c:pt>
                <c:pt idx="12048">
                  <c:v>0.1391087962962963</c:v>
                </c:pt>
                <c:pt idx="12049">
                  <c:v>0.13912037037037037</c:v>
                </c:pt>
                <c:pt idx="12050">
                  <c:v>0.13913194444444446</c:v>
                </c:pt>
                <c:pt idx="12051">
                  <c:v>0.1391435185185185</c:v>
                </c:pt>
                <c:pt idx="12052">
                  <c:v>0.13915509259259259</c:v>
                </c:pt>
                <c:pt idx="12053">
                  <c:v>0.13916666666666666</c:v>
                </c:pt>
                <c:pt idx="12054">
                  <c:v>0.13917824074074073</c:v>
                </c:pt>
                <c:pt idx="12055">
                  <c:v>0.13918981481481482</c:v>
                </c:pt>
                <c:pt idx="12056">
                  <c:v>0.13920138888888889</c:v>
                </c:pt>
                <c:pt idx="12057">
                  <c:v>0.13921296296296296</c:v>
                </c:pt>
                <c:pt idx="12058">
                  <c:v>0.13922453703703705</c:v>
                </c:pt>
                <c:pt idx="12059">
                  <c:v>0.13923611111111112</c:v>
                </c:pt>
                <c:pt idx="12060">
                  <c:v>0.13924768518518518</c:v>
                </c:pt>
                <c:pt idx="12061">
                  <c:v>0.13925925925925928</c:v>
                </c:pt>
                <c:pt idx="12062">
                  <c:v>0.13927083333333334</c:v>
                </c:pt>
                <c:pt idx="12063">
                  <c:v>0.13928240740740741</c:v>
                </c:pt>
                <c:pt idx="12064">
                  <c:v>0.13929398148148148</c:v>
                </c:pt>
                <c:pt idx="12065">
                  <c:v>0.13930555555555554</c:v>
                </c:pt>
                <c:pt idx="12066">
                  <c:v>0.13931712962962964</c:v>
                </c:pt>
                <c:pt idx="12067">
                  <c:v>0.1393287037037037</c:v>
                </c:pt>
                <c:pt idx="12068">
                  <c:v>0.13934027777777777</c:v>
                </c:pt>
                <c:pt idx="12069">
                  <c:v>0.13935185185185187</c:v>
                </c:pt>
                <c:pt idx="12070">
                  <c:v>0.13936342592592593</c:v>
                </c:pt>
                <c:pt idx="12071">
                  <c:v>0.139375</c:v>
                </c:pt>
                <c:pt idx="12072">
                  <c:v>0.13938657407407407</c:v>
                </c:pt>
                <c:pt idx="12073">
                  <c:v>0.13939814814814813</c:v>
                </c:pt>
                <c:pt idx="12074">
                  <c:v>0.13940972222222223</c:v>
                </c:pt>
                <c:pt idx="12075">
                  <c:v>0.13942129629629629</c:v>
                </c:pt>
                <c:pt idx="12076">
                  <c:v>0.13943287037037036</c:v>
                </c:pt>
                <c:pt idx="12077">
                  <c:v>0.13944444444444445</c:v>
                </c:pt>
                <c:pt idx="12078">
                  <c:v>0.13945601851851852</c:v>
                </c:pt>
                <c:pt idx="12079">
                  <c:v>0.13946759259259259</c:v>
                </c:pt>
                <c:pt idx="12080">
                  <c:v>0.13947916666666668</c:v>
                </c:pt>
                <c:pt idx="12081">
                  <c:v>0.13949074074074075</c:v>
                </c:pt>
                <c:pt idx="12082">
                  <c:v>0.13950231481481482</c:v>
                </c:pt>
                <c:pt idx="12083">
                  <c:v>0.13951388888888888</c:v>
                </c:pt>
                <c:pt idx="12084">
                  <c:v>0.13952546296296295</c:v>
                </c:pt>
                <c:pt idx="12085">
                  <c:v>0.13953703703703704</c:v>
                </c:pt>
                <c:pt idx="12086">
                  <c:v>0.13954861111111111</c:v>
                </c:pt>
                <c:pt idx="12087">
                  <c:v>0.13956018518518518</c:v>
                </c:pt>
                <c:pt idx="12088">
                  <c:v>0.13957175925925927</c:v>
                </c:pt>
                <c:pt idx="12089">
                  <c:v>0.13958333333333334</c:v>
                </c:pt>
                <c:pt idx="12090">
                  <c:v>0.1395949074074074</c:v>
                </c:pt>
                <c:pt idx="12091">
                  <c:v>0.1396064814814815</c:v>
                </c:pt>
                <c:pt idx="12092">
                  <c:v>0.13961805555555554</c:v>
                </c:pt>
                <c:pt idx="12093">
                  <c:v>0.13962962962962963</c:v>
                </c:pt>
                <c:pt idx="12094">
                  <c:v>0.1396412037037037</c:v>
                </c:pt>
                <c:pt idx="12095">
                  <c:v>0.13965277777777776</c:v>
                </c:pt>
                <c:pt idx="12096">
                  <c:v>0.13966435185185186</c:v>
                </c:pt>
                <c:pt idx="12097">
                  <c:v>0.13967592592592593</c:v>
                </c:pt>
                <c:pt idx="12098">
                  <c:v>0.13968749999999999</c:v>
                </c:pt>
                <c:pt idx="12099">
                  <c:v>0.13969907407407409</c:v>
                </c:pt>
                <c:pt idx="12100">
                  <c:v>0.13971064814814815</c:v>
                </c:pt>
                <c:pt idx="12101">
                  <c:v>0.13972222222222222</c:v>
                </c:pt>
                <c:pt idx="12102">
                  <c:v>0.13973379629629631</c:v>
                </c:pt>
                <c:pt idx="12103">
                  <c:v>0.13974537037037038</c:v>
                </c:pt>
                <c:pt idx="12104">
                  <c:v>0.13975694444444445</c:v>
                </c:pt>
                <c:pt idx="12105">
                  <c:v>0.13976851851851851</c:v>
                </c:pt>
                <c:pt idx="12106">
                  <c:v>0.13978009259259258</c:v>
                </c:pt>
                <c:pt idx="12107">
                  <c:v>0.13979166666666668</c:v>
                </c:pt>
                <c:pt idx="12108">
                  <c:v>0.13980324074074074</c:v>
                </c:pt>
                <c:pt idx="12109">
                  <c:v>0.13981481481481481</c:v>
                </c:pt>
                <c:pt idx="12110">
                  <c:v>0.1398263888888889</c:v>
                </c:pt>
                <c:pt idx="12111">
                  <c:v>0.13983796296296297</c:v>
                </c:pt>
                <c:pt idx="12112">
                  <c:v>0.13984953703703704</c:v>
                </c:pt>
                <c:pt idx="12113">
                  <c:v>0.1398611111111111</c:v>
                </c:pt>
                <c:pt idx="12114">
                  <c:v>0.13987268518518517</c:v>
                </c:pt>
                <c:pt idx="12115">
                  <c:v>0.13988425925925926</c:v>
                </c:pt>
                <c:pt idx="12116">
                  <c:v>0.13989583333333333</c:v>
                </c:pt>
                <c:pt idx="12117">
                  <c:v>0.1399074074074074</c:v>
                </c:pt>
                <c:pt idx="12118">
                  <c:v>0.13991898148148149</c:v>
                </c:pt>
                <c:pt idx="12119">
                  <c:v>0.13993055555555556</c:v>
                </c:pt>
                <c:pt idx="12120">
                  <c:v>0.13994212962962962</c:v>
                </c:pt>
                <c:pt idx="12121">
                  <c:v>0.13995370370370372</c:v>
                </c:pt>
                <c:pt idx="12122">
                  <c:v>0.13996527777777779</c:v>
                </c:pt>
                <c:pt idx="12123">
                  <c:v>0.13997685185185185</c:v>
                </c:pt>
                <c:pt idx="12124">
                  <c:v>0.13998842592592592</c:v>
                </c:pt>
                <c:pt idx="12125">
                  <c:v>0.13999999999999999</c:v>
                </c:pt>
                <c:pt idx="12126">
                  <c:v>0.14001157407407408</c:v>
                </c:pt>
                <c:pt idx="12127">
                  <c:v>0.14002314814814815</c:v>
                </c:pt>
                <c:pt idx="12128">
                  <c:v>0.14003472222222221</c:v>
                </c:pt>
                <c:pt idx="12129">
                  <c:v>0.14004629629629631</c:v>
                </c:pt>
                <c:pt idx="12130">
                  <c:v>0.14004629629629631</c:v>
                </c:pt>
                <c:pt idx="12131">
                  <c:v>0.14005787037037037</c:v>
                </c:pt>
                <c:pt idx="12132">
                  <c:v>0.14006944444444444</c:v>
                </c:pt>
                <c:pt idx="12133">
                  <c:v>0.14008101851851851</c:v>
                </c:pt>
                <c:pt idx="12134">
                  <c:v>0.14009259259259257</c:v>
                </c:pt>
                <c:pt idx="12135">
                  <c:v>0.14010416666666667</c:v>
                </c:pt>
                <c:pt idx="12136">
                  <c:v>0.14011574074074074</c:v>
                </c:pt>
                <c:pt idx="12137">
                  <c:v>0.1401273148148148</c:v>
                </c:pt>
                <c:pt idx="12138">
                  <c:v>0.1401388888888889</c:v>
                </c:pt>
                <c:pt idx="12139">
                  <c:v>0.14015046296296296</c:v>
                </c:pt>
                <c:pt idx="12140">
                  <c:v>0.14016203703703703</c:v>
                </c:pt>
                <c:pt idx="12141">
                  <c:v>0.14017361111111112</c:v>
                </c:pt>
                <c:pt idx="12142">
                  <c:v>0.14018518518518519</c:v>
                </c:pt>
                <c:pt idx="12143">
                  <c:v>0.14019675925925926</c:v>
                </c:pt>
                <c:pt idx="12144">
                  <c:v>0.14020833333333335</c:v>
                </c:pt>
                <c:pt idx="12145">
                  <c:v>0.14021990740740742</c:v>
                </c:pt>
                <c:pt idx="12146">
                  <c:v>0.14023148148148148</c:v>
                </c:pt>
                <c:pt idx="12147">
                  <c:v>0.14024305555555555</c:v>
                </c:pt>
                <c:pt idx="12148">
                  <c:v>0.14025462962962962</c:v>
                </c:pt>
                <c:pt idx="12149">
                  <c:v>0.14026620370370371</c:v>
                </c:pt>
                <c:pt idx="12150">
                  <c:v>0.14027777777777778</c:v>
                </c:pt>
                <c:pt idx="12151">
                  <c:v>0.14028935185185185</c:v>
                </c:pt>
                <c:pt idx="12152">
                  <c:v>0.14030092592592594</c:v>
                </c:pt>
                <c:pt idx="12153">
                  <c:v>0.14031250000000001</c:v>
                </c:pt>
                <c:pt idx="12154">
                  <c:v>0.14032407407407407</c:v>
                </c:pt>
                <c:pt idx="12155">
                  <c:v>0.14033564814814814</c:v>
                </c:pt>
                <c:pt idx="12156">
                  <c:v>0.14034722222222221</c:v>
                </c:pt>
                <c:pt idx="12157">
                  <c:v>0.1403587962962963</c:v>
                </c:pt>
                <c:pt idx="12158">
                  <c:v>0.14037037037037037</c:v>
                </c:pt>
                <c:pt idx="12159">
                  <c:v>0.14038194444444443</c:v>
                </c:pt>
                <c:pt idx="12160">
                  <c:v>0.14039351851851853</c:v>
                </c:pt>
                <c:pt idx="12161">
                  <c:v>0.1404050925925926</c:v>
                </c:pt>
                <c:pt idx="12162">
                  <c:v>0.14041666666666666</c:v>
                </c:pt>
                <c:pt idx="12163">
                  <c:v>0.14042824074074076</c:v>
                </c:pt>
                <c:pt idx="12164">
                  <c:v>0.14043981481481482</c:v>
                </c:pt>
                <c:pt idx="12165">
                  <c:v>0.14045138888888889</c:v>
                </c:pt>
                <c:pt idx="12166">
                  <c:v>0.14046296296296296</c:v>
                </c:pt>
                <c:pt idx="12167">
                  <c:v>0.14047453703703702</c:v>
                </c:pt>
                <c:pt idx="12168">
                  <c:v>0.14048611111111112</c:v>
                </c:pt>
                <c:pt idx="12169">
                  <c:v>0.14049768518518518</c:v>
                </c:pt>
                <c:pt idx="12170">
                  <c:v>0.14050925925925925</c:v>
                </c:pt>
                <c:pt idx="12171">
                  <c:v>0.14052083333333334</c:v>
                </c:pt>
                <c:pt idx="12172">
                  <c:v>0.14053240740740741</c:v>
                </c:pt>
                <c:pt idx="12173">
                  <c:v>0.14054398148148148</c:v>
                </c:pt>
                <c:pt idx="12174">
                  <c:v>0.14055555555555554</c:v>
                </c:pt>
                <c:pt idx="12175">
                  <c:v>0.14056712962962961</c:v>
                </c:pt>
                <c:pt idx="12176">
                  <c:v>0.14057870370370371</c:v>
                </c:pt>
                <c:pt idx="12177">
                  <c:v>0.14059027777777777</c:v>
                </c:pt>
                <c:pt idx="12178">
                  <c:v>0.14060185185185184</c:v>
                </c:pt>
                <c:pt idx="12179">
                  <c:v>0.14061342592592593</c:v>
                </c:pt>
                <c:pt idx="12180">
                  <c:v>0.140625</c:v>
                </c:pt>
                <c:pt idx="12181">
                  <c:v>0.14063657407407407</c:v>
                </c:pt>
                <c:pt idx="12182">
                  <c:v>0.14064814814814816</c:v>
                </c:pt>
                <c:pt idx="12183">
                  <c:v>0.14065972222222223</c:v>
                </c:pt>
                <c:pt idx="12184">
                  <c:v>0.14067129629629629</c:v>
                </c:pt>
                <c:pt idx="12185">
                  <c:v>0.14068287037037039</c:v>
                </c:pt>
                <c:pt idx="12186">
                  <c:v>0.14069444444444446</c:v>
                </c:pt>
                <c:pt idx="12187">
                  <c:v>0.14070601851851852</c:v>
                </c:pt>
                <c:pt idx="12188">
                  <c:v>0.14071759259259259</c:v>
                </c:pt>
                <c:pt idx="12189">
                  <c:v>0.14072916666666666</c:v>
                </c:pt>
                <c:pt idx="12190">
                  <c:v>0.14074074074074075</c:v>
                </c:pt>
                <c:pt idx="12191">
                  <c:v>0.14075231481481482</c:v>
                </c:pt>
                <c:pt idx="12192">
                  <c:v>0.14076388888888888</c:v>
                </c:pt>
                <c:pt idx="12193">
                  <c:v>0.14077546296296298</c:v>
                </c:pt>
                <c:pt idx="12194">
                  <c:v>0.14078703703703704</c:v>
                </c:pt>
                <c:pt idx="12195">
                  <c:v>0.14079861111111111</c:v>
                </c:pt>
                <c:pt idx="12196">
                  <c:v>0.14081018518518518</c:v>
                </c:pt>
                <c:pt idx="12197">
                  <c:v>0.14082175925925924</c:v>
                </c:pt>
                <c:pt idx="12198">
                  <c:v>0.14083333333333334</c:v>
                </c:pt>
                <c:pt idx="12199">
                  <c:v>0.1408449074074074</c:v>
                </c:pt>
                <c:pt idx="12200">
                  <c:v>0.14085648148148147</c:v>
                </c:pt>
                <c:pt idx="12201">
                  <c:v>0.14086805555555557</c:v>
                </c:pt>
                <c:pt idx="12202">
                  <c:v>0.14087962962962963</c:v>
                </c:pt>
                <c:pt idx="12203">
                  <c:v>0.1408912037037037</c:v>
                </c:pt>
                <c:pt idx="12204">
                  <c:v>0.14090277777777779</c:v>
                </c:pt>
                <c:pt idx="12205">
                  <c:v>0.14091435185185186</c:v>
                </c:pt>
                <c:pt idx="12206">
                  <c:v>0.14092592592592593</c:v>
                </c:pt>
                <c:pt idx="12207">
                  <c:v>0.14093749999999999</c:v>
                </c:pt>
                <c:pt idx="12208">
                  <c:v>0.14094907407407406</c:v>
                </c:pt>
                <c:pt idx="12209">
                  <c:v>0.14096064814814815</c:v>
                </c:pt>
                <c:pt idx="12210">
                  <c:v>0.14097222222222222</c:v>
                </c:pt>
                <c:pt idx="12211">
                  <c:v>0.14098379629629629</c:v>
                </c:pt>
                <c:pt idx="12212">
                  <c:v>0.14099537037037038</c:v>
                </c:pt>
                <c:pt idx="12213">
                  <c:v>0.14100694444444445</c:v>
                </c:pt>
                <c:pt idx="12214">
                  <c:v>0.14101851851851852</c:v>
                </c:pt>
                <c:pt idx="12215">
                  <c:v>0.14103009259259258</c:v>
                </c:pt>
                <c:pt idx="12216">
                  <c:v>0.14104166666666665</c:v>
                </c:pt>
                <c:pt idx="12217">
                  <c:v>0.14105324074074074</c:v>
                </c:pt>
                <c:pt idx="12218">
                  <c:v>0.14106481481481481</c:v>
                </c:pt>
                <c:pt idx="12219">
                  <c:v>0.14107638888888888</c:v>
                </c:pt>
                <c:pt idx="12220">
                  <c:v>0.14108796296296297</c:v>
                </c:pt>
                <c:pt idx="12221">
                  <c:v>0.14109953703703704</c:v>
                </c:pt>
                <c:pt idx="12222">
                  <c:v>0.1411111111111111</c:v>
                </c:pt>
                <c:pt idx="12223">
                  <c:v>0.1411226851851852</c:v>
                </c:pt>
                <c:pt idx="12224">
                  <c:v>0.14113425925925926</c:v>
                </c:pt>
                <c:pt idx="12225">
                  <c:v>0.14114583333333333</c:v>
                </c:pt>
                <c:pt idx="12226">
                  <c:v>0.14115740740740743</c:v>
                </c:pt>
                <c:pt idx="12227">
                  <c:v>0.14116898148148149</c:v>
                </c:pt>
                <c:pt idx="12228">
                  <c:v>0.14118055555555556</c:v>
                </c:pt>
                <c:pt idx="12229">
                  <c:v>0.14119212962962963</c:v>
                </c:pt>
                <c:pt idx="12230">
                  <c:v>0.14120370370370369</c:v>
                </c:pt>
                <c:pt idx="12231">
                  <c:v>0.14121527777777779</c:v>
                </c:pt>
                <c:pt idx="12232">
                  <c:v>0.14122685185185185</c:v>
                </c:pt>
                <c:pt idx="12233">
                  <c:v>0.14123842592592592</c:v>
                </c:pt>
                <c:pt idx="12234">
                  <c:v>0.14125000000000001</c:v>
                </c:pt>
                <c:pt idx="12235">
                  <c:v>0.14126157407407408</c:v>
                </c:pt>
                <c:pt idx="12236">
                  <c:v>0.14127314814814815</c:v>
                </c:pt>
                <c:pt idx="12237">
                  <c:v>0.14128472222222221</c:v>
                </c:pt>
                <c:pt idx="12238">
                  <c:v>0.14129629629629628</c:v>
                </c:pt>
                <c:pt idx="12239">
                  <c:v>0.14130787037037038</c:v>
                </c:pt>
                <c:pt idx="12240">
                  <c:v>0.14131944444444444</c:v>
                </c:pt>
                <c:pt idx="12241">
                  <c:v>0.14133101851851851</c:v>
                </c:pt>
                <c:pt idx="12242">
                  <c:v>0.1413425925925926</c:v>
                </c:pt>
                <c:pt idx="12243">
                  <c:v>0.14135416666666667</c:v>
                </c:pt>
                <c:pt idx="12244">
                  <c:v>0.14136574074074074</c:v>
                </c:pt>
                <c:pt idx="12245">
                  <c:v>0.14137731481481483</c:v>
                </c:pt>
                <c:pt idx="12246">
                  <c:v>0.1413888888888889</c:v>
                </c:pt>
                <c:pt idx="12247">
                  <c:v>0.14140046296296296</c:v>
                </c:pt>
                <c:pt idx="12248">
                  <c:v>0.14141203703703703</c:v>
                </c:pt>
                <c:pt idx="12249">
                  <c:v>0.1414236111111111</c:v>
                </c:pt>
                <c:pt idx="12250">
                  <c:v>0.14143518518518519</c:v>
                </c:pt>
                <c:pt idx="12251">
                  <c:v>0.14144675925925926</c:v>
                </c:pt>
                <c:pt idx="12252">
                  <c:v>0.14145833333333332</c:v>
                </c:pt>
                <c:pt idx="12253">
                  <c:v>0.14146990740740742</c:v>
                </c:pt>
                <c:pt idx="12254">
                  <c:v>0.14148148148148149</c:v>
                </c:pt>
                <c:pt idx="12255">
                  <c:v>0.14149305555555555</c:v>
                </c:pt>
                <c:pt idx="12256">
                  <c:v>0.14150462962962962</c:v>
                </c:pt>
                <c:pt idx="12257">
                  <c:v>0.14151620370370369</c:v>
                </c:pt>
                <c:pt idx="12258">
                  <c:v>0.14152777777777778</c:v>
                </c:pt>
                <c:pt idx="12259">
                  <c:v>0.14153935185185185</c:v>
                </c:pt>
                <c:pt idx="12260">
                  <c:v>0.14155092592592591</c:v>
                </c:pt>
                <c:pt idx="12261">
                  <c:v>0.14156250000000001</c:v>
                </c:pt>
                <c:pt idx="12262">
                  <c:v>0.14157407407407407</c:v>
                </c:pt>
                <c:pt idx="12263">
                  <c:v>0.14158564814814814</c:v>
                </c:pt>
                <c:pt idx="12264">
                  <c:v>0.14159722222222224</c:v>
                </c:pt>
                <c:pt idx="12265">
                  <c:v>0.1416087962962963</c:v>
                </c:pt>
                <c:pt idx="12266">
                  <c:v>0.14162037037037037</c:v>
                </c:pt>
                <c:pt idx="12267">
                  <c:v>0.14163194444444446</c:v>
                </c:pt>
                <c:pt idx="12268">
                  <c:v>0.1416435185185185</c:v>
                </c:pt>
                <c:pt idx="12269">
                  <c:v>0.1416550925925926</c:v>
                </c:pt>
                <c:pt idx="12270">
                  <c:v>0.14166666666666666</c:v>
                </c:pt>
                <c:pt idx="12271">
                  <c:v>0.14167824074074073</c:v>
                </c:pt>
                <c:pt idx="12272">
                  <c:v>0.14168981481481482</c:v>
                </c:pt>
                <c:pt idx="12273">
                  <c:v>0.14170138888888889</c:v>
                </c:pt>
                <c:pt idx="12274">
                  <c:v>0.14171296296296296</c:v>
                </c:pt>
                <c:pt idx="12275">
                  <c:v>0.14172453703703705</c:v>
                </c:pt>
                <c:pt idx="12276">
                  <c:v>0.14173611111111112</c:v>
                </c:pt>
                <c:pt idx="12277">
                  <c:v>0.14174768518518518</c:v>
                </c:pt>
                <c:pt idx="12278">
                  <c:v>0.14175925925925925</c:v>
                </c:pt>
                <c:pt idx="12279">
                  <c:v>0.14177083333333332</c:v>
                </c:pt>
                <c:pt idx="12280">
                  <c:v>0.14178240740740741</c:v>
                </c:pt>
                <c:pt idx="12281">
                  <c:v>0.14179398148148148</c:v>
                </c:pt>
                <c:pt idx="12282">
                  <c:v>0.14180555555555555</c:v>
                </c:pt>
                <c:pt idx="12283">
                  <c:v>0.14181712962962964</c:v>
                </c:pt>
                <c:pt idx="12284">
                  <c:v>0.14182870370370371</c:v>
                </c:pt>
                <c:pt idx="12285">
                  <c:v>0.14184027777777777</c:v>
                </c:pt>
                <c:pt idx="12286">
                  <c:v>0.14185185185185187</c:v>
                </c:pt>
                <c:pt idx="12287">
                  <c:v>0.14186342592592593</c:v>
                </c:pt>
                <c:pt idx="12288">
                  <c:v>0.141875</c:v>
                </c:pt>
                <c:pt idx="12289">
                  <c:v>0.14188657407407407</c:v>
                </c:pt>
                <c:pt idx="12290">
                  <c:v>0.14189814814814813</c:v>
                </c:pt>
                <c:pt idx="12291">
                  <c:v>0.14190972222222223</c:v>
                </c:pt>
                <c:pt idx="12292">
                  <c:v>0.1419212962962963</c:v>
                </c:pt>
                <c:pt idx="12293">
                  <c:v>0.14193287037037036</c:v>
                </c:pt>
                <c:pt idx="12294">
                  <c:v>0.14194444444444446</c:v>
                </c:pt>
                <c:pt idx="12295">
                  <c:v>0.14195601851851852</c:v>
                </c:pt>
                <c:pt idx="12296">
                  <c:v>0.14196759259259259</c:v>
                </c:pt>
                <c:pt idx="12297">
                  <c:v>0.14197916666666666</c:v>
                </c:pt>
                <c:pt idx="12298">
                  <c:v>0.14199074074074072</c:v>
                </c:pt>
                <c:pt idx="12299">
                  <c:v>0.14200231481481482</c:v>
                </c:pt>
                <c:pt idx="12300">
                  <c:v>0.14201388888888888</c:v>
                </c:pt>
                <c:pt idx="12301">
                  <c:v>0.14202546296296295</c:v>
                </c:pt>
                <c:pt idx="12302">
                  <c:v>0.14203703703703704</c:v>
                </c:pt>
                <c:pt idx="12303">
                  <c:v>0.14204861111111111</c:v>
                </c:pt>
                <c:pt idx="12304">
                  <c:v>0.14206018518518518</c:v>
                </c:pt>
                <c:pt idx="12305">
                  <c:v>0.14207175925925927</c:v>
                </c:pt>
                <c:pt idx="12306">
                  <c:v>0.14208333333333334</c:v>
                </c:pt>
                <c:pt idx="12307">
                  <c:v>0.14209490740740741</c:v>
                </c:pt>
                <c:pt idx="12308">
                  <c:v>0.1421064814814815</c:v>
                </c:pt>
                <c:pt idx="12309">
                  <c:v>0.14211805555555554</c:v>
                </c:pt>
                <c:pt idx="12310">
                  <c:v>0.14212962962962963</c:v>
                </c:pt>
                <c:pt idx="12311">
                  <c:v>0.1421412037037037</c:v>
                </c:pt>
                <c:pt idx="12312">
                  <c:v>0.14215277777777777</c:v>
                </c:pt>
                <c:pt idx="12313">
                  <c:v>0.14216435185185186</c:v>
                </c:pt>
                <c:pt idx="12314">
                  <c:v>0.14217592592592593</c:v>
                </c:pt>
                <c:pt idx="12315">
                  <c:v>0.14218749999999999</c:v>
                </c:pt>
                <c:pt idx="12316">
                  <c:v>0.14219907407407409</c:v>
                </c:pt>
                <c:pt idx="12317">
                  <c:v>0.14221064814814816</c:v>
                </c:pt>
                <c:pt idx="12318">
                  <c:v>0.14222222222222222</c:v>
                </c:pt>
                <c:pt idx="12319">
                  <c:v>0.14223379629629629</c:v>
                </c:pt>
                <c:pt idx="12320">
                  <c:v>0.14224537037037036</c:v>
                </c:pt>
                <c:pt idx="12321">
                  <c:v>0.14225694444444445</c:v>
                </c:pt>
                <c:pt idx="12322">
                  <c:v>0.14226851851851852</c:v>
                </c:pt>
                <c:pt idx="12323">
                  <c:v>0.14228009259259258</c:v>
                </c:pt>
                <c:pt idx="12324">
                  <c:v>0.14229166666666668</c:v>
                </c:pt>
                <c:pt idx="12325">
                  <c:v>0.14230324074074074</c:v>
                </c:pt>
                <c:pt idx="12326">
                  <c:v>0.14231481481481481</c:v>
                </c:pt>
                <c:pt idx="12327">
                  <c:v>0.14232638888888891</c:v>
                </c:pt>
                <c:pt idx="12328">
                  <c:v>0.14233796296296297</c:v>
                </c:pt>
                <c:pt idx="12329">
                  <c:v>0.14234953703703704</c:v>
                </c:pt>
                <c:pt idx="12330">
                  <c:v>0.1423611111111111</c:v>
                </c:pt>
                <c:pt idx="12331">
                  <c:v>0.14237268518518517</c:v>
                </c:pt>
                <c:pt idx="12332">
                  <c:v>0.14238425925925927</c:v>
                </c:pt>
                <c:pt idx="12333">
                  <c:v>0.14239583333333333</c:v>
                </c:pt>
                <c:pt idx="12334">
                  <c:v>0.1424074074074074</c:v>
                </c:pt>
                <c:pt idx="12335">
                  <c:v>0.14241898148148149</c:v>
                </c:pt>
                <c:pt idx="12336">
                  <c:v>0.14243055555555556</c:v>
                </c:pt>
                <c:pt idx="12337">
                  <c:v>0.14244212962962963</c:v>
                </c:pt>
                <c:pt idx="12338">
                  <c:v>0.14245370370370369</c:v>
                </c:pt>
                <c:pt idx="12339">
                  <c:v>0.14246527777777776</c:v>
                </c:pt>
                <c:pt idx="12340">
                  <c:v>0.14247685185185185</c:v>
                </c:pt>
                <c:pt idx="12341">
                  <c:v>0.14248842592592592</c:v>
                </c:pt>
                <c:pt idx="12342">
                  <c:v>0.14249999999999999</c:v>
                </c:pt>
                <c:pt idx="12343">
                  <c:v>0.14251157407407408</c:v>
                </c:pt>
                <c:pt idx="12344">
                  <c:v>0.14252314814814815</c:v>
                </c:pt>
                <c:pt idx="12345">
                  <c:v>0.14253472222222222</c:v>
                </c:pt>
                <c:pt idx="12346">
                  <c:v>0.14254629629629631</c:v>
                </c:pt>
                <c:pt idx="12347">
                  <c:v>0.14255787037037038</c:v>
                </c:pt>
                <c:pt idx="12348">
                  <c:v>0.14256944444444444</c:v>
                </c:pt>
                <c:pt idx="12349">
                  <c:v>0.14258101851851854</c:v>
                </c:pt>
                <c:pt idx="12350">
                  <c:v>0.14259259259259258</c:v>
                </c:pt>
                <c:pt idx="12351">
                  <c:v>0.14260416666666667</c:v>
                </c:pt>
                <c:pt idx="12352">
                  <c:v>0.14261574074074074</c:v>
                </c:pt>
                <c:pt idx="12353">
                  <c:v>0.1426273148148148</c:v>
                </c:pt>
                <c:pt idx="12354">
                  <c:v>0.1426388888888889</c:v>
                </c:pt>
                <c:pt idx="12355">
                  <c:v>0.14265046296296297</c:v>
                </c:pt>
                <c:pt idx="12356">
                  <c:v>0.14266203703703703</c:v>
                </c:pt>
                <c:pt idx="12357">
                  <c:v>0.14267361111111113</c:v>
                </c:pt>
                <c:pt idx="12358">
                  <c:v>0.14268518518518516</c:v>
                </c:pt>
                <c:pt idx="12359">
                  <c:v>0.14269675925925926</c:v>
                </c:pt>
                <c:pt idx="12360">
                  <c:v>0.14270833333333333</c:v>
                </c:pt>
                <c:pt idx="12361">
                  <c:v>0.14271990740740739</c:v>
                </c:pt>
                <c:pt idx="12362">
                  <c:v>0.14273148148148149</c:v>
                </c:pt>
                <c:pt idx="12363">
                  <c:v>0.14274305555555555</c:v>
                </c:pt>
                <c:pt idx="12364">
                  <c:v>0.14275462962962962</c:v>
                </c:pt>
                <c:pt idx="12365">
                  <c:v>0.14276620370370371</c:v>
                </c:pt>
                <c:pt idx="12366">
                  <c:v>0.14277777777777778</c:v>
                </c:pt>
                <c:pt idx="12367">
                  <c:v>0.14278935185185185</c:v>
                </c:pt>
                <c:pt idx="12368">
                  <c:v>0.14280092592592594</c:v>
                </c:pt>
                <c:pt idx="12369">
                  <c:v>0.14281250000000001</c:v>
                </c:pt>
                <c:pt idx="12370">
                  <c:v>0.14282407407407408</c:v>
                </c:pt>
                <c:pt idx="12371">
                  <c:v>0.14283564814814814</c:v>
                </c:pt>
                <c:pt idx="12372">
                  <c:v>0.14284722222222221</c:v>
                </c:pt>
                <c:pt idx="12373">
                  <c:v>0.1428587962962963</c:v>
                </c:pt>
                <c:pt idx="12374">
                  <c:v>0.14287037037037037</c:v>
                </c:pt>
                <c:pt idx="12375">
                  <c:v>0.14288194444444444</c:v>
                </c:pt>
                <c:pt idx="12376">
                  <c:v>0.14289351851851853</c:v>
                </c:pt>
                <c:pt idx="12377">
                  <c:v>0.1429050925925926</c:v>
                </c:pt>
                <c:pt idx="12378">
                  <c:v>0.14291666666666666</c:v>
                </c:pt>
                <c:pt idx="12379">
                  <c:v>0.14292824074074073</c:v>
                </c:pt>
                <c:pt idx="12380">
                  <c:v>0.1429398148148148</c:v>
                </c:pt>
                <c:pt idx="12381">
                  <c:v>0.14295138888888889</c:v>
                </c:pt>
                <c:pt idx="12382">
                  <c:v>0.14296296296296296</c:v>
                </c:pt>
                <c:pt idx="12383">
                  <c:v>0.14297453703703702</c:v>
                </c:pt>
                <c:pt idx="12384">
                  <c:v>0.14298611111111112</c:v>
                </c:pt>
                <c:pt idx="12385">
                  <c:v>0.14299768518518519</c:v>
                </c:pt>
                <c:pt idx="12386">
                  <c:v>0.14300925925925925</c:v>
                </c:pt>
                <c:pt idx="12387">
                  <c:v>0.14302083333333335</c:v>
                </c:pt>
                <c:pt idx="12388">
                  <c:v>0.14303240740740741</c:v>
                </c:pt>
                <c:pt idx="12389">
                  <c:v>0.14304398148148148</c:v>
                </c:pt>
                <c:pt idx="12390">
                  <c:v>0.14305555555555557</c:v>
                </c:pt>
                <c:pt idx="12391">
                  <c:v>0.14306712962962961</c:v>
                </c:pt>
                <c:pt idx="12392">
                  <c:v>0.14307870370370371</c:v>
                </c:pt>
                <c:pt idx="12393">
                  <c:v>0.14309027777777777</c:v>
                </c:pt>
                <c:pt idx="12394">
                  <c:v>0.14310185185185184</c:v>
                </c:pt>
                <c:pt idx="12395">
                  <c:v>0.14311342592592594</c:v>
                </c:pt>
                <c:pt idx="12396">
                  <c:v>0.143125</c:v>
                </c:pt>
                <c:pt idx="12397">
                  <c:v>0.14313657407407407</c:v>
                </c:pt>
                <c:pt idx="12398">
                  <c:v>0.14314814814814816</c:v>
                </c:pt>
                <c:pt idx="12399">
                  <c:v>0.1431597222222222</c:v>
                </c:pt>
                <c:pt idx="12400">
                  <c:v>0.1431712962962963</c:v>
                </c:pt>
                <c:pt idx="12401">
                  <c:v>0.14318287037037036</c:v>
                </c:pt>
                <c:pt idx="12402">
                  <c:v>0.14319444444444443</c:v>
                </c:pt>
                <c:pt idx="12403">
                  <c:v>0.14320601851851852</c:v>
                </c:pt>
                <c:pt idx="12404">
                  <c:v>0.14321759259259259</c:v>
                </c:pt>
                <c:pt idx="12405">
                  <c:v>0.14322916666666666</c:v>
                </c:pt>
                <c:pt idx="12406">
                  <c:v>0.14324074074074075</c:v>
                </c:pt>
                <c:pt idx="12407">
                  <c:v>0.14325231481481482</c:v>
                </c:pt>
                <c:pt idx="12408">
                  <c:v>0.14326388888888889</c:v>
                </c:pt>
                <c:pt idx="12409">
                  <c:v>0.14327546296296298</c:v>
                </c:pt>
                <c:pt idx="12410">
                  <c:v>0.14328703703703705</c:v>
                </c:pt>
                <c:pt idx="12411">
                  <c:v>0.14329861111111111</c:v>
                </c:pt>
                <c:pt idx="12412">
                  <c:v>0.14331018518518518</c:v>
                </c:pt>
                <c:pt idx="12413">
                  <c:v>0.14332175925925925</c:v>
                </c:pt>
                <c:pt idx="12414">
                  <c:v>0.14333333333333334</c:v>
                </c:pt>
                <c:pt idx="12415">
                  <c:v>0.14334490740740741</c:v>
                </c:pt>
                <c:pt idx="12416">
                  <c:v>0.14335648148148147</c:v>
                </c:pt>
                <c:pt idx="12417">
                  <c:v>0.14336805555555557</c:v>
                </c:pt>
                <c:pt idx="12418">
                  <c:v>0.14337962962962963</c:v>
                </c:pt>
                <c:pt idx="12419">
                  <c:v>0.1433912037037037</c:v>
                </c:pt>
                <c:pt idx="12420">
                  <c:v>0.14340277777777777</c:v>
                </c:pt>
                <c:pt idx="12421">
                  <c:v>0.14341435185185183</c:v>
                </c:pt>
                <c:pt idx="12422">
                  <c:v>0.14342592592592593</c:v>
                </c:pt>
                <c:pt idx="12423">
                  <c:v>0.1434375</c:v>
                </c:pt>
                <c:pt idx="12424">
                  <c:v>0.14344907407407406</c:v>
                </c:pt>
                <c:pt idx="12425">
                  <c:v>0.14346064814814816</c:v>
                </c:pt>
                <c:pt idx="12426">
                  <c:v>0.14347222222222222</c:v>
                </c:pt>
                <c:pt idx="12427">
                  <c:v>0.14348379629629629</c:v>
                </c:pt>
                <c:pt idx="12428">
                  <c:v>0.14349537037037038</c:v>
                </c:pt>
                <c:pt idx="12429">
                  <c:v>0.14350694444444445</c:v>
                </c:pt>
                <c:pt idx="12430">
                  <c:v>0.14351851851851852</c:v>
                </c:pt>
                <c:pt idx="12431">
                  <c:v>0.14353009259259261</c:v>
                </c:pt>
                <c:pt idx="12432">
                  <c:v>0.14354166666666665</c:v>
                </c:pt>
                <c:pt idx="12433">
                  <c:v>0.14355324074074075</c:v>
                </c:pt>
                <c:pt idx="12434">
                  <c:v>0.14356481481481481</c:v>
                </c:pt>
                <c:pt idx="12435">
                  <c:v>0.14357638888888888</c:v>
                </c:pt>
                <c:pt idx="12436">
                  <c:v>0.14358796296296297</c:v>
                </c:pt>
                <c:pt idx="12437">
                  <c:v>0.14359953703703704</c:v>
                </c:pt>
                <c:pt idx="12438">
                  <c:v>0.14361111111111111</c:v>
                </c:pt>
                <c:pt idx="12439">
                  <c:v>0.1436226851851852</c:v>
                </c:pt>
                <c:pt idx="12440">
                  <c:v>0.14363425925925924</c:v>
                </c:pt>
                <c:pt idx="12441">
                  <c:v>0.14364583333333333</c:v>
                </c:pt>
                <c:pt idx="12442">
                  <c:v>0.1436574074074074</c:v>
                </c:pt>
                <c:pt idx="12443">
                  <c:v>0.14366898148148147</c:v>
                </c:pt>
                <c:pt idx="12444">
                  <c:v>0.14368055555555556</c:v>
                </c:pt>
                <c:pt idx="12445">
                  <c:v>0.14369212962962963</c:v>
                </c:pt>
                <c:pt idx="12446">
                  <c:v>0.14370370370370369</c:v>
                </c:pt>
                <c:pt idx="12447">
                  <c:v>0.14371527777777779</c:v>
                </c:pt>
                <c:pt idx="12448">
                  <c:v>0.14372685185185186</c:v>
                </c:pt>
                <c:pt idx="12449">
                  <c:v>0.14373842592592592</c:v>
                </c:pt>
                <c:pt idx="12450">
                  <c:v>0.14375000000000002</c:v>
                </c:pt>
                <c:pt idx="12451">
                  <c:v>0.14376157407407408</c:v>
                </c:pt>
                <c:pt idx="12452">
                  <c:v>0.14377314814814815</c:v>
                </c:pt>
                <c:pt idx="12453">
                  <c:v>0.14378472222222222</c:v>
                </c:pt>
                <c:pt idx="12454">
                  <c:v>0.14379629629629628</c:v>
                </c:pt>
                <c:pt idx="12455">
                  <c:v>0.14380787037037038</c:v>
                </c:pt>
                <c:pt idx="12456">
                  <c:v>0.14381944444444444</c:v>
                </c:pt>
                <c:pt idx="12457">
                  <c:v>0.14383101851851851</c:v>
                </c:pt>
                <c:pt idx="12458">
                  <c:v>0.14384259259259261</c:v>
                </c:pt>
                <c:pt idx="12459">
                  <c:v>0.14385416666666667</c:v>
                </c:pt>
                <c:pt idx="12460">
                  <c:v>0.14386574074074074</c:v>
                </c:pt>
                <c:pt idx="12461">
                  <c:v>0.14387731481481481</c:v>
                </c:pt>
                <c:pt idx="12462">
                  <c:v>0.14388888888888887</c:v>
                </c:pt>
                <c:pt idx="12463">
                  <c:v>0.14390046296296297</c:v>
                </c:pt>
                <c:pt idx="12464">
                  <c:v>0.14391203703703703</c:v>
                </c:pt>
                <c:pt idx="12465">
                  <c:v>0.1439236111111111</c:v>
                </c:pt>
                <c:pt idx="12466">
                  <c:v>0.14393518518518519</c:v>
                </c:pt>
                <c:pt idx="12467">
                  <c:v>0.14394675925925926</c:v>
                </c:pt>
                <c:pt idx="12468">
                  <c:v>0.14395833333333333</c:v>
                </c:pt>
                <c:pt idx="12469">
                  <c:v>0.14396990740740742</c:v>
                </c:pt>
                <c:pt idx="12470">
                  <c:v>0.14398148148148149</c:v>
                </c:pt>
                <c:pt idx="12471">
                  <c:v>0.14399305555555555</c:v>
                </c:pt>
                <c:pt idx="12472">
                  <c:v>0.14400462962962965</c:v>
                </c:pt>
                <c:pt idx="12473">
                  <c:v>0.14401620370370369</c:v>
                </c:pt>
                <c:pt idx="12474">
                  <c:v>0.14402777777777778</c:v>
                </c:pt>
                <c:pt idx="12475">
                  <c:v>0.14403935185185185</c:v>
                </c:pt>
                <c:pt idx="12476">
                  <c:v>0.14405092592592592</c:v>
                </c:pt>
                <c:pt idx="12477">
                  <c:v>0.14406250000000001</c:v>
                </c:pt>
                <c:pt idx="12478">
                  <c:v>0.14407407407407408</c:v>
                </c:pt>
                <c:pt idx="12479">
                  <c:v>0.14408564814814814</c:v>
                </c:pt>
                <c:pt idx="12480">
                  <c:v>0.14409722222222224</c:v>
                </c:pt>
                <c:pt idx="12481">
                  <c:v>0.14410879629629628</c:v>
                </c:pt>
                <c:pt idx="12482">
                  <c:v>0.14412037037037037</c:v>
                </c:pt>
                <c:pt idx="12483">
                  <c:v>0.14413194444444444</c:v>
                </c:pt>
                <c:pt idx="12484">
                  <c:v>0.14413194444444444</c:v>
                </c:pt>
                <c:pt idx="12485">
                  <c:v>0.1441435185185185</c:v>
                </c:pt>
                <c:pt idx="12486">
                  <c:v>0.1441550925925926</c:v>
                </c:pt>
                <c:pt idx="12487">
                  <c:v>0.14416666666666667</c:v>
                </c:pt>
                <c:pt idx="12488">
                  <c:v>0.14417824074074073</c:v>
                </c:pt>
                <c:pt idx="12489">
                  <c:v>0.14418981481481483</c:v>
                </c:pt>
                <c:pt idx="12490">
                  <c:v>0.14420138888888889</c:v>
                </c:pt>
                <c:pt idx="12491">
                  <c:v>0.14421296296296296</c:v>
                </c:pt>
                <c:pt idx="12492">
                  <c:v>0.14422453703703705</c:v>
                </c:pt>
                <c:pt idx="12493">
                  <c:v>0.14423611111111112</c:v>
                </c:pt>
                <c:pt idx="12494">
                  <c:v>0.14424768518518519</c:v>
                </c:pt>
                <c:pt idx="12495">
                  <c:v>0.14425925925925925</c:v>
                </c:pt>
                <c:pt idx="12496">
                  <c:v>0.14427083333333332</c:v>
                </c:pt>
                <c:pt idx="12497">
                  <c:v>0.14428240740740741</c:v>
                </c:pt>
                <c:pt idx="12498">
                  <c:v>0.14429398148148148</c:v>
                </c:pt>
                <c:pt idx="12499">
                  <c:v>0.14430555555555555</c:v>
                </c:pt>
                <c:pt idx="12500">
                  <c:v>0.14431712962962964</c:v>
                </c:pt>
                <c:pt idx="12501">
                  <c:v>0.14432870370370371</c:v>
                </c:pt>
                <c:pt idx="12502">
                  <c:v>0.14434027777777778</c:v>
                </c:pt>
                <c:pt idx="12503">
                  <c:v>0.14435185185185184</c:v>
                </c:pt>
                <c:pt idx="12504">
                  <c:v>0.14436342592592591</c:v>
                </c:pt>
                <c:pt idx="12505">
                  <c:v>0.144375</c:v>
                </c:pt>
                <c:pt idx="12506">
                  <c:v>0.14438657407407407</c:v>
                </c:pt>
                <c:pt idx="12507">
                  <c:v>0.14439814814814814</c:v>
                </c:pt>
                <c:pt idx="12508">
                  <c:v>0.14440972222222223</c:v>
                </c:pt>
                <c:pt idx="12509">
                  <c:v>0.1444212962962963</c:v>
                </c:pt>
                <c:pt idx="12510">
                  <c:v>0.14443287037037036</c:v>
                </c:pt>
                <c:pt idx="12511">
                  <c:v>0.14444444444444446</c:v>
                </c:pt>
                <c:pt idx="12512">
                  <c:v>0.14445601851851853</c:v>
                </c:pt>
                <c:pt idx="12513">
                  <c:v>0.14446759259259259</c:v>
                </c:pt>
                <c:pt idx="12514">
                  <c:v>0.14447916666666669</c:v>
                </c:pt>
                <c:pt idx="12515">
                  <c:v>0.14449074074074073</c:v>
                </c:pt>
                <c:pt idx="12516">
                  <c:v>0.14450231481481482</c:v>
                </c:pt>
                <c:pt idx="12517">
                  <c:v>0.14451388888888889</c:v>
                </c:pt>
                <c:pt idx="12518">
                  <c:v>0.14452546296296295</c:v>
                </c:pt>
                <c:pt idx="12519">
                  <c:v>0.14453703703703705</c:v>
                </c:pt>
                <c:pt idx="12520">
                  <c:v>0.14454861111111111</c:v>
                </c:pt>
                <c:pt idx="12521">
                  <c:v>0.14456018518518518</c:v>
                </c:pt>
                <c:pt idx="12522">
                  <c:v>0.14457175925925927</c:v>
                </c:pt>
                <c:pt idx="12523">
                  <c:v>0.14458333333333331</c:v>
                </c:pt>
                <c:pt idx="12524">
                  <c:v>0.14459490740740741</c:v>
                </c:pt>
                <c:pt idx="12525">
                  <c:v>0.14460648148148147</c:v>
                </c:pt>
                <c:pt idx="12526">
                  <c:v>0.14461805555555554</c:v>
                </c:pt>
                <c:pt idx="12527">
                  <c:v>0.14462962962962964</c:v>
                </c:pt>
                <c:pt idx="12528">
                  <c:v>0.1446412037037037</c:v>
                </c:pt>
                <c:pt idx="12529">
                  <c:v>0.14465277777777777</c:v>
                </c:pt>
                <c:pt idx="12530">
                  <c:v>0.14466435185185186</c:v>
                </c:pt>
                <c:pt idx="12531">
                  <c:v>0.14467592592592593</c:v>
                </c:pt>
                <c:pt idx="12532">
                  <c:v>0.1446875</c:v>
                </c:pt>
                <c:pt idx="12533">
                  <c:v>0.14469907407407409</c:v>
                </c:pt>
                <c:pt idx="12534">
                  <c:v>0.14471064814814816</c:v>
                </c:pt>
                <c:pt idx="12535">
                  <c:v>0.14472222222222222</c:v>
                </c:pt>
                <c:pt idx="12536">
                  <c:v>0.14473379629629629</c:v>
                </c:pt>
                <c:pt idx="12537">
                  <c:v>0.14474537037037036</c:v>
                </c:pt>
                <c:pt idx="12538">
                  <c:v>0.14475694444444445</c:v>
                </c:pt>
                <c:pt idx="12539">
                  <c:v>0.14476851851851852</c:v>
                </c:pt>
                <c:pt idx="12540">
                  <c:v>0.14478009259259259</c:v>
                </c:pt>
                <c:pt idx="12541">
                  <c:v>0.14479166666666668</c:v>
                </c:pt>
                <c:pt idx="12542">
                  <c:v>0.14480324074074075</c:v>
                </c:pt>
                <c:pt idx="12543">
                  <c:v>0.14481481481481481</c:v>
                </c:pt>
                <c:pt idx="12544">
                  <c:v>0.14482638888888888</c:v>
                </c:pt>
                <c:pt idx="12545">
                  <c:v>0.14483796296296295</c:v>
                </c:pt>
                <c:pt idx="12546">
                  <c:v>0.14484953703703704</c:v>
                </c:pt>
                <c:pt idx="12547">
                  <c:v>0.14486111111111111</c:v>
                </c:pt>
                <c:pt idx="12548">
                  <c:v>0.14487268518518517</c:v>
                </c:pt>
                <c:pt idx="12549">
                  <c:v>0.14488425925925927</c:v>
                </c:pt>
                <c:pt idx="12550">
                  <c:v>0.14489583333333333</c:v>
                </c:pt>
                <c:pt idx="12551">
                  <c:v>0.1449074074074074</c:v>
                </c:pt>
                <c:pt idx="12552">
                  <c:v>0.1449189814814815</c:v>
                </c:pt>
                <c:pt idx="12553">
                  <c:v>0.14493055555555556</c:v>
                </c:pt>
                <c:pt idx="12554">
                  <c:v>0.14494212962962963</c:v>
                </c:pt>
                <c:pt idx="12555">
                  <c:v>0.14495370370370372</c:v>
                </c:pt>
                <c:pt idx="12556">
                  <c:v>0.14496527777777776</c:v>
                </c:pt>
                <c:pt idx="12557">
                  <c:v>0.14497685185185186</c:v>
                </c:pt>
                <c:pt idx="12558">
                  <c:v>0.14498842592592592</c:v>
                </c:pt>
                <c:pt idx="12559">
                  <c:v>0.14499999999999999</c:v>
                </c:pt>
                <c:pt idx="12560">
                  <c:v>0.14501157407407408</c:v>
                </c:pt>
                <c:pt idx="12561">
                  <c:v>0.14502314814814815</c:v>
                </c:pt>
                <c:pt idx="12562">
                  <c:v>0.14503472222222222</c:v>
                </c:pt>
                <c:pt idx="12563">
                  <c:v>0.14504629629629631</c:v>
                </c:pt>
                <c:pt idx="12564">
                  <c:v>0.14505787037037035</c:v>
                </c:pt>
                <c:pt idx="12565">
                  <c:v>0.14506944444444445</c:v>
                </c:pt>
                <c:pt idx="12566">
                  <c:v>0.14508101851851851</c:v>
                </c:pt>
                <c:pt idx="12567">
                  <c:v>0.14509259259259258</c:v>
                </c:pt>
                <c:pt idx="12568">
                  <c:v>0.14510416666666667</c:v>
                </c:pt>
                <c:pt idx="12569">
                  <c:v>0.14511574074074074</c:v>
                </c:pt>
                <c:pt idx="12570">
                  <c:v>0.14512731481481481</c:v>
                </c:pt>
                <c:pt idx="12571">
                  <c:v>0.1451388888888889</c:v>
                </c:pt>
                <c:pt idx="12572">
                  <c:v>0.14515046296296297</c:v>
                </c:pt>
                <c:pt idx="12573">
                  <c:v>0.14516203703703703</c:v>
                </c:pt>
                <c:pt idx="12574">
                  <c:v>0.14517361111111113</c:v>
                </c:pt>
                <c:pt idx="12575">
                  <c:v>0.14518518518518519</c:v>
                </c:pt>
                <c:pt idx="12576">
                  <c:v>0.14519675925925926</c:v>
                </c:pt>
                <c:pt idx="12577">
                  <c:v>0.14520833333333333</c:v>
                </c:pt>
                <c:pt idx="12578">
                  <c:v>0.14521990740740739</c:v>
                </c:pt>
                <c:pt idx="12579">
                  <c:v>0.14523148148148149</c:v>
                </c:pt>
                <c:pt idx="12580">
                  <c:v>0.14524305555555556</c:v>
                </c:pt>
                <c:pt idx="12581">
                  <c:v>0.14525462962962962</c:v>
                </c:pt>
                <c:pt idx="12582">
                  <c:v>0.14526620370370372</c:v>
                </c:pt>
                <c:pt idx="12583">
                  <c:v>0.14527777777777778</c:v>
                </c:pt>
                <c:pt idx="12584">
                  <c:v>0.14528935185185185</c:v>
                </c:pt>
                <c:pt idx="12585">
                  <c:v>0.14530092592592592</c:v>
                </c:pt>
                <c:pt idx="12586">
                  <c:v>0.14531249999999998</c:v>
                </c:pt>
                <c:pt idx="12587">
                  <c:v>0.14532407407407408</c:v>
                </c:pt>
                <c:pt idx="12588">
                  <c:v>0.14533564814814814</c:v>
                </c:pt>
                <c:pt idx="12589">
                  <c:v>0.14534722222222221</c:v>
                </c:pt>
                <c:pt idx="12590">
                  <c:v>0.14535879629629631</c:v>
                </c:pt>
                <c:pt idx="12591">
                  <c:v>0.14537037037037037</c:v>
                </c:pt>
                <c:pt idx="12592">
                  <c:v>0.14538194444444444</c:v>
                </c:pt>
                <c:pt idx="12593">
                  <c:v>0.14539351851851853</c:v>
                </c:pt>
                <c:pt idx="12594">
                  <c:v>0.1454050925925926</c:v>
                </c:pt>
                <c:pt idx="12595">
                  <c:v>0.14541666666666667</c:v>
                </c:pt>
                <c:pt idx="12596">
                  <c:v>0.14542824074074076</c:v>
                </c:pt>
                <c:pt idx="12597">
                  <c:v>0.1454398148148148</c:v>
                </c:pt>
                <c:pt idx="12598">
                  <c:v>0.14545138888888889</c:v>
                </c:pt>
                <c:pt idx="12599">
                  <c:v>0.14546296296296296</c:v>
                </c:pt>
                <c:pt idx="12600">
                  <c:v>0.14547453703703703</c:v>
                </c:pt>
                <c:pt idx="12601">
                  <c:v>0.14548611111111112</c:v>
                </c:pt>
                <c:pt idx="12602">
                  <c:v>0.14549768518518519</c:v>
                </c:pt>
                <c:pt idx="12603">
                  <c:v>0.14550925925925925</c:v>
                </c:pt>
                <c:pt idx="12604">
                  <c:v>0.14552083333333335</c:v>
                </c:pt>
                <c:pt idx="12605">
                  <c:v>0.14553240740740739</c:v>
                </c:pt>
                <c:pt idx="12606">
                  <c:v>0.14554398148148148</c:v>
                </c:pt>
                <c:pt idx="12607">
                  <c:v>0.14555555555555555</c:v>
                </c:pt>
                <c:pt idx="12608">
                  <c:v>0.14556712962962962</c:v>
                </c:pt>
                <c:pt idx="12609">
                  <c:v>0.14557870370370371</c:v>
                </c:pt>
                <c:pt idx="12610">
                  <c:v>0.14559027777777778</c:v>
                </c:pt>
                <c:pt idx="12611">
                  <c:v>0.14560185185185184</c:v>
                </c:pt>
                <c:pt idx="12612">
                  <c:v>0.14561342592592594</c:v>
                </c:pt>
                <c:pt idx="12613">
                  <c:v>0.145625</c:v>
                </c:pt>
                <c:pt idx="12614">
                  <c:v>0.14563657407407407</c:v>
                </c:pt>
                <c:pt idx="12615">
                  <c:v>0.14564814814814817</c:v>
                </c:pt>
                <c:pt idx="12616">
                  <c:v>0.14565972222222223</c:v>
                </c:pt>
                <c:pt idx="12617">
                  <c:v>0.1456712962962963</c:v>
                </c:pt>
                <c:pt idx="12618">
                  <c:v>0.14568287037037037</c:v>
                </c:pt>
                <c:pt idx="12619">
                  <c:v>0.14569444444444443</c:v>
                </c:pt>
                <c:pt idx="12620">
                  <c:v>0.14570601851851853</c:v>
                </c:pt>
                <c:pt idx="12621">
                  <c:v>0.14571759259259259</c:v>
                </c:pt>
                <c:pt idx="12622">
                  <c:v>0.14572916666666666</c:v>
                </c:pt>
                <c:pt idx="12623">
                  <c:v>0.14574074074074075</c:v>
                </c:pt>
                <c:pt idx="12624">
                  <c:v>0.14575231481481482</c:v>
                </c:pt>
                <c:pt idx="12625">
                  <c:v>0.14576388888888889</c:v>
                </c:pt>
                <c:pt idx="12626">
                  <c:v>0.14577546296296295</c:v>
                </c:pt>
                <c:pt idx="12627">
                  <c:v>0.14578703703703702</c:v>
                </c:pt>
                <c:pt idx="12628">
                  <c:v>0.14579861111111111</c:v>
                </c:pt>
                <c:pt idx="12629">
                  <c:v>0.14581018518518518</c:v>
                </c:pt>
                <c:pt idx="12630">
                  <c:v>0.14582175925925925</c:v>
                </c:pt>
                <c:pt idx="12631">
                  <c:v>0.14583333333333334</c:v>
                </c:pt>
                <c:pt idx="12632">
                  <c:v>0.14584490740740741</c:v>
                </c:pt>
                <c:pt idx="12633">
                  <c:v>0.14585648148148148</c:v>
                </c:pt>
                <c:pt idx="12634">
                  <c:v>0.14586805555555557</c:v>
                </c:pt>
                <c:pt idx="12635">
                  <c:v>0.14587962962962964</c:v>
                </c:pt>
                <c:pt idx="12636">
                  <c:v>0.1458912037037037</c:v>
                </c:pt>
                <c:pt idx="12637">
                  <c:v>0.1459027777777778</c:v>
                </c:pt>
                <c:pt idx="12638">
                  <c:v>0.14591435185185184</c:v>
                </c:pt>
                <c:pt idx="12639">
                  <c:v>0.14592592592592593</c:v>
                </c:pt>
                <c:pt idx="12640">
                  <c:v>0.1459375</c:v>
                </c:pt>
                <c:pt idx="12641">
                  <c:v>0.14594907407407406</c:v>
                </c:pt>
                <c:pt idx="12642">
                  <c:v>0.14596064814814816</c:v>
                </c:pt>
                <c:pt idx="12643">
                  <c:v>0.14597222222222223</c:v>
                </c:pt>
                <c:pt idx="12644">
                  <c:v>0.14598379629629629</c:v>
                </c:pt>
                <c:pt idx="12645">
                  <c:v>0.14599537037037039</c:v>
                </c:pt>
                <c:pt idx="12646">
                  <c:v>0.14600694444444443</c:v>
                </c:pt>
                <c:pt idx="12647">
                  <c:v>0.14601851851851852</c:v>
                </c:pt>
                <c:pt idx="12648">
                  <c:v>0.14603009259259259</c:v>
                </c:pt>
                <c:pt idx="12649">
                  <c:v>0.14604166666666665</c:v>
                </c:pt>
                <c:pt idx="12650">
                  <c:v>0.14605324074074075</c:v>
                </c:pt>
                <c:pt idx="12651">
                  <c:v>0.14606481481481481</c:v>
                </c:pt>
                <c:pt idx="12652">
                  <c:v>0.14607638888888888</c:v>
                </c:pt>
                <c:pt idx="12653">
                  <c:v>0.14608796296296298</c:v>
                </c:pt>
                <c:pt idx="12654">
                  <c:v>0.14609953703703704</c:v>
                </c:pt>
                <c:pt idx="12655">
                  <c:v>0.14611111111111111</c:v>
                </c:pt>
                <c:pt idx="12656">
                  <c:v>0.1461226851851852</c:v>
                </c:pt>
                <c:pt idx="12657">
                  <c:v>0.14613425925925927</c:v>
                </c:pt>
                <c:pt idx="12658">
                  <c:v>0.14614583333333334</c:v>
                </c:pt>
                <c:pt idx="12659">
                  <c:v>0.1461574074074074</c:v>
                </c:pt>
                <c:pt idx="12660">
                  <c:v>0.14616898148148147</c:v>
                </c:pt>
                <c:pt idx="12661">
                  <c:v>0.14618055555555556</c:v>
                </c:pt>
                <c:pt idx="12662">
                  <c:v>0.14619212962962963</c:v>
                </c:pt>
                <c:pt idx="12663">
                  <c:v>0.1462037037037037</c:v>
                </c:pt>
                <c:pt idx="12664">
                  <c:v>0.14621527777777779</c:v>
                </c:pt>
                <c:pt idx="12665">
                  <c:v>0.14622685185185186</c:v>
                </c:pt>
                <c:pt idx="12666">
                  <c:v>0.14623842592592592</c:v>
                </c:pt>
                <c:pt idx="12667">
                  <c:v>0.14624999999999999</c:v>
                </c:pt>
                <c:pt idx="12668">
                  <c:v>0.14626157407407406</c:v>
                </c:pt>
                <c:pt idx="12669">
                  <c:v>0.14627314814814815</c:v>
                </c:pt>
                <c:pt idx="12670">
                  <c:v>0.14628472222222222</c:v>
                </c:pt>
                <c:pt idx="12671">
                  <c:v>0.14629629629629629</c:v>
                </c:pt>
                <c:pt idx="12672">
                  <c:v>0.14630787037037038</c:v>
                </c:pt>
                <c:pt idx="12673">
                  <c:v>0.14631944444444445</c:v>
                </c:pt>
                <c:pt idx="12674">
                  <c:v>0.14633101851851851</c:v>
                </c:pt>
                <c:pt idx="12675">
                  <c:v>0.14634259259259261</c:v>
                </c:pt>
                <c:pt idx="12676">
                  <c:v>0.14635416666666667</c:v>
                </c:pt>
                <c:pt idx="12677">
                  <c:v>0.14636574074074074</c:v>
                </c:pt>
                <c:pt idx="12678">
                  <c:v>0.14637731481481484</c:v>
                </c:pt>
                <c:pt idx="12679">
                  <c:v>0.14638888888888887</c:v>
                </c:pt>
                <c:pt idx="12680">
                  <c:v>0.14640046296296297</c:v>
                </c:pt>
                <c:pt idx="12681">
                  <c:v>0.14641203703703703</c:v>
                </c:pt>
                <c:pt idx="12682">
                  <c:v>0.1464236111111111</c:v>
                </c:pt>
                <c:pt idx="12683">
                  <c:v>0.1464351851851852</c:v>
                </c:pt>
                <c:pt idx="12684">
                  <c:v>0.14644675925925926</c:v>
                </c:pt>
                <c:pt idx="12685">
                  <c:v>0.14645833333333333</c:v>
                </c:pt>
                <c:pt idx="12686">
                  <c:v>0.14646990740740742</c:v>
                </c:pt>
                <c:pt idx="12687">
                  <c:v>0.14648148148148146</c:v>
                </c:pt>
                <c:pt idx="12688">
                  <c:v>0.14649305555555556</c:v>
                </c:pt>
                <c:pt idx="12689">
                  <c:v>0.14650462962962962</c:v>
                </c:pt>
                <c:pt idx="12690">
                  <c:v>0.14651620370370369</c:v>
                </c:pt>
                <c:pt idx="12691">
                  <c:v>0.14652777777777778</c:v>
                </c:pt>
                <c:pt idx="12692">
                  <c:v>0.14653935185185185</c:v>
                </c:pt>
                <c:pt idx="12693">
                  <c:v>0.14655092592592592</c:v>
                </c:pt>
                <c:pt idx="12694">
                  <c:v>0.14656250000000001</c:v>
                </c:pt>
                <c:pt idx="12695">
                  <c:v>0.14657407407407408</c:v>
                </c:pt>
                <c:pt idx="12696">
                  <c:v>0.14658564814814815</c:v>
                </c:pt>
                <c:pt idx="12697">
                  <c:v>0.14659722222222224</c:v>
                </c:pt>
                <c:pt idx="12698">
                  <c:v>0.14660879629629631</c:v>
                </c:pt>
                <c:pt idx="12699">
                  <c:v>0.14662037037037037</c:v>
                </c:pt>
                <c:pt idx="12700">
                  <c:v>0.14663194444444444</c:v>
                </c:pt>
                <c:pt idx="12701">
                  <c:v>0.14664351851851851</c:v>
                </c:pt>
                <c:pt idx="12702">
                  <c:v>0.1466550925925926</c:v>
                </c:pt>
                <c:pt idx="12703">
                  <c:v>0.14666666666666667</c:v>
                </c:pt>
                <c:pt idx="12704">
                  <c:v>0.14667824074074073</c:v>
                </c:pt>
                <c:pt idx="12705">
                  <c:v>0.14668981481481483</c:v>
                </c:pt>
                <c:pt idx="12706">
                  <c:v>0.1467013888888889</c:v>
                </c:pt>
                <c:pt idx="12707">
                  <c:v>0.14671296296296296</c:v>
                </c:pt>
                <c:pt idx="12708">
                  <c:v>0.14672453703703703</c:v>
                </c:pt>
                <c:pt idx="12709">
                  <c:v>0.14673611111111109</c:v>
                </c:pt>
                <c:pt idx="12710">
                  <c:v>0.14674768518518519</c:v>
                </c:pt>
                <c:pt idx="12711">
                  <c:v>0.14675925925925926</c:v>
                </c:pt>
                <c:pt idx="12712">
                  <c:v>0.14677083333333332</c:v>
                </c:pt>
                <c:pt idx="12713">
                  <c:v>0.14678240740740742</c:v>
                </c:pt>
                <c:pt idx="12714">
                  <c:v>0.14679398148148148</c:v>
                </c:pt>
                <c:pt idx="12715">
                  <c:v>0.14680555555555555</c:v>
                </c:pt>
                <c:pt idx="12716">
                  <c:v>0.14681712962962964</c:v>
                </c:pt>
                <c:pt idx="12717">
                  <c:v>0.14682870370370371</c:v>
                </c:pt>
                <c:pt idx="12718">
                  <c:v>0.14684027777777778</c:v>
                </c:pt>
                <c:pt idx="12719">
                  <c:v>0.14685185185185184</c:v>
                </c:pt>
                <c:pt idx="12720">
                  <c:v>0.14686342592592591</c:v>
                </c:pt>
                <c:pt idx="12721">
                  <c:v>0.14687500000000001</c:v>
                </c:pt>
                <c:pt idx="12722">
                  <c:v>0.14688657407407407</c:v>
                </c:pt>
                <c:pt idx="12723">
                  <c:v>0.14689814814814814</c:v>
                </c:pt>
                <c:pt idx="12724">
                  <c:v>0.14690972222222223</c:v>
                </c:pt>
                <c:pt idx="12725">
                  <c:v>0.1469212962962963</c:v>
                </c:pt>
                <c:pt idx="12726">
                  <c:v>0.14693287037037037</c:v>
                </c:pt>
                <c:pt idx="12727">
                  <c:v>0.14694444444444446</c:v>
                </c:pt>
                <c:pt idx="12728">
                  <c:v>0.1469560185185185</c:v>
                </c:pt>
                <c:pt idx="12729">
                  <c:v>0.14696759259259259</c:v>
                </c:pt>
                <c:pt idx="12730">
                  <c:v>0.14697916666666666</c:v>
                </c:pt>
                <c:pt idx="12731">
                  <c:v>0.14699074074074073</c:v>
                </c:pt>
                <c:pt idx="12732">
                  <c:v>0.14700231481481482</c:v>
                </c:pt>
                <c:pt idx="12733">
                  <c:v>0.14701388888888889</c:v>
                </c:pt>
                <c:pt idx="12734">
                  <c:v>0.14702546296296296</c:v>
                </c:pt>
                <c:pt idx="12735">
                  <c:v>0.14703703703703705</c:v>
                </c:pt>
                <c:pt idx="12736">
                  <c:v>0.14704861111111112</c:v>
                </c:pt>
                <c:pt idx="12737">
                  <c:v>0.14706018518518518</c:v>
                </c:pt>
                <c:pt idx="12738">
                  <c:v>0.14707175925925928</c:v>
                </c:pt>
                <c:pt idx="12739">
                  <c:v>0.14708333333333334</c:v>
                </c:pt>
                <c:pt idx="12740">
                  <c:v>0.14709490740740741</c:v>
                </c:pt>
                <c:pt idx="12741">
                  <c:v>0.14710648148148148</c:v>
                </c:pt>
                <c:pt idx="12742">
                  <c:v>0.14711805555555554</c:v>
                </c:pt>
                <c:pt idx="12743">
                  <c:v>0.14712962962962964</c:v>
                </c:pt>
                <c:pt idx="12744">
                  <c:v>0.1471412037037037</c:v>
                </c:pt>
                <c:pt idx="12745">
                  <c:v>0.14715277777777777</c:v>
                </c:pt>
                <c:pt idx="12746">
                  <c:v>0.14716435185185187</c:v>
                </c:pt>
                <c:pt idx="12747">
                  <c:v>0.14717592592592593</c:v>
                </c:pt>
                <c:pt idx="12748">
                  <c:v>0.1471875</c:v>
                </c:pt>
                <c:pt idx="12749">
                  <c:v>0.14719907407407407</c:v>
                </c:pt>
                <c:pt idx="12750">
                  <c:v>0.14721064814814813</c:v>
                </c:pt>
                <c:pt idx="12751">
                  <c:v>0.14722222222222223</c:v>
                </c:pt>
                <c:pt idx="12752">
                  <c:v>0.14723379629629629</c:v>
                </c:pt>
                <c:pt idx="12753">
                  <c:v>0.14724537037037036</c:v>
                </c:pt>
                <c:pt idx="12754">
                  <c:v>0.14725694444444445</c:v>
                </c:pt>
                <c:pt idx="12755">
                  <c:v>0.14726851851851852</c:v>
                </c:pt>
                <c:pt idx="12756">
                  <c:v>0.14728009259259259</c:v>
                </c:pt>
                <c:pt idx="12757">
                  <c:v>0.14729166666666668</c:v>
                </c:pt>
                <c:pt idx="12758">
                  <c:v>0.14730324074074075</c:v>
                </c:pt>
                <c:pt idx="12759">
                  <c:v>0.14731481481481482</c:v>
                </c:pt>
                <c:pt idx="12760">
                  <c:v>0.14732638888888888</c:v>
                </c:pt>
                <c:pt idx="12761">
                  <c:v>0.14733796296296295</c:v>
                </c:pt>
                <c:pt idx="12762">
                  <c:v>0.14734953703703704</c:v>
                </c:pt>
                <c:pt idx="12763">
                  <c:v>0.14736111111111111</c:v>
                </c:pt>
                <c:pt idx="12764">
                  <c:v>0.14737268518518518</c:v>
                </c:pt>
                <c:pt idx="12765">
                  <c:v>0.14738425925925927</c:v>
                </c:pt>
                <c:pt idx="12766">
                  <c:v>0.14739583333333334</c:v>
                </c:pt>
                <c:pt idx="12767">
                  <c:v>0.1474074074074074</c:v>
                </c:pt>
                <c:pt idx="12768">
                  <c:v>0.14741898148148147</c:v>
                </c:pt>
                <c:pt idx="12769">
                  <c:v>0.14743055555555554</c:v>
                </c:pt>
                <c:pt idx="12770">
                  <c:v>0.14744212962962963</c:v>
                </c:pt>
                <c:pt idx="12771">
                  <c:v>0.1474537037037037</c:v>
                </c:pt>
                <c:pt idx="12772">
                  <c:v>0.14746527777777776</c:v>
                </c:pt>
                <c:pt idx="12773">
                  <c:v>0.14747685185185186</c:v>
                </c:pt>
                <c:pt idx="12774">
                  <c:v>0.14748842592592593</c:v>
                </c:pt>
                <c:pt idx="12775">
                  <c:v>0.14749999999999999</c:v>
                </c:pt>
                <c:pt idx="12776">
                  <c:v>0.14751157407407409</c:v>
                </c:pt>
                <c:pt idx="12777">
                  <c:v>0.14752314814814815</c:v>
                </c:pt>
                <c:pt idx="12778">
                  <c:v>0.14753472222222222</c:v>
                </c:pt>
                <c:pt idx="12779">
                  <c:v>0.14754629629629631</c:v>
                </c:pt>
                <c:pt idx="12780">
                  <c:v>0.14755787037037038</c:v>
                </c:pt>
                <c:pt idx="12781">
                  <c:v>0.14756944444444445</c:v>
                </c:pt>
                <c:pt idx="12782">
                  <c:v>0.14758101851851851</c:v>
                </c:pt>
                <c:pt idx="12783">
                  <c:v>0.14759259259259258</c:v>
                </c:pt>
                <c:pt idx="12784">
                  <c:v>0.14760416666666668</c:v>
                </c:pt>
                <c:pt idx="12785">
                  <c:v>0.14761574074074074</c:v>
                </c:pt>
                <c:pt idx="12786">
                  <c:v>0.14762731481481481</c:v>
                </c:pt>
                <c:pt idx="12787">
                  <c:v>0.1476388888888889</c:v>
                </c:pt>
                <c:pt idx="12788">
                  <c:v>0.14765046296296297</c:v>
                </c:pt>
                <c:pt idx="12789">
                  <c:v>0.14766203703703704</c:v>
                </c:pt>
                <c:pt idx="12790">
                  <c:v>0.1476736111111111</c:v>
                </c:pt>
                <c:pt idx="12791">
                  <c:v>0.14768518518518517</c:v>
                </c:pt>
                <c:pt idx="12792">
                  <c:v>0.14769675925925926</c:v>
                </c:pt>
                <c:pt idx="12793">
                  <c:v>0.14770833333333333</c:v>
                </c:pt>
                <c:pt idx="12794">
                  <c:v>0.1477199074074074</c:v>
                </c:pt>
                <c:pt idx="12795">
                  <c:v>0.14773148148148149</c:v>
                </c:pt>
                <c:pt idx="12796">
                  <c:v>0.14774305555555556</c:v>
                </c:pt>
                <c:pt idx="12797">
                  <c:v>0.14775462962962962</c:v>
                </c:pt>
                <c:pt idx="12798">
                  <c:v>0.14776620370370372</c:v>
                </c:pt>
                <c:pt idx="12799">
                  <c:v>0.14777777777777779</c:v>
                </c:pt>
                <c:pt idx="12800">
                  <c:v>0.14778935185185185</c:v>
                </c:pt>
                <c:pt idx="12801">
                  <c:v>0.14780092592592595</c:v>
                </c:pt>
                <c:pt idx="12802">
                  <c:v>0.14781249999999999</c:v>
                </c:pt>
                <c:pt idx="12803">
                  <c:v>0.14782407407407408</c:v>
                </c:pt>
                <c:pt idx="12804">
                  <c:v>0.14783564814814815</c:v>
                </c:pt>
                <c:pt idx="12805">
                  <c:v>0.14784722222222221</c:v>
                </c:pt>
                <c:pt idx="12806">
                  <c:v>0.14785879629629631</c:v>
                </c:pt>
                <c:pt idx="12807">
                  <c:v>0.14787037037037037</c:v>
                </c:pt>
                <c:pt idx="12808">
                  <c:v>0.14788194444444444</c:v>
                </c:pt>
                <c:pt idx="12809">
                  <c:v>0.14789351851851854</c:v>
                </c:pt>
                <c:pt idx="12810">
                  <c:v>0.14790509259259257</c:v>
                </c:pt>
                <c:pt idx="12811">
                  <c:v>0.14791666666666667</c:v>
                </c:pt>
                <c:pt idx="12812">
                  <c:v>0.14792824074074074</c:v>
                </c:pt>
                <c:pt idx="12813">
                  <c:v>0.1479398148148148</c:v>
                </c:pt>
                <c:pt idx="12814">
                  <c:v>0.1479513888888889</c:v>
                </c:pt>
                <c:pt idx="12815">
                  <c:v>0.14796296296296296</c:v>
                </c:pt>
                <c:pt idx="12816">
                  <c:v>0.14797453703703703</c:v>
                </c:pt>
                <c:pt idx="12817">
                  <c:v>0.14798611111111112</c:v>
                </c:pt>
                <c:pt idx="12818">
                  <c:v>0.14799768518518519</c:v>
                </c:pt>
                <c:pt idx="12819">
                  <c:v>0.14800925925925926</c:v>
                </c:pt>
                <c:pt idx="12820">
                  <c:v>0.14802083333333335</c:v>
                </c:pt>
                <c:pt idx="12821">
                  <c:v>0.14803240740740739</c:v>
                </c:pt>
                <c:pt idx="12822">
                  <c:v>0.14804398148148148</c:v>
                </c:pt>
                <c:pt idx="12823">
                  <c:v>0.14805555555555555</c:v>
                </c:pt>
                <c:pt idx="12824">
                  <c:v>0.14806712962962962</c:v>
                </c:pt>
                <c:pt idx="12825">
                  <c:v>0.14807870370370371</c:v>
                </c:pt>
                <c:pt idx="12826">
                  <c:v>0.14809027777777778</c:v>
                </c:pt>
                <c:pt idx="12827">
                  <c:v>0.14810185185185185</c:v>
                </c:pt>
                <c:pt idx="12828">
                  <c:v>0.14811342592592594</c:v>
                </c:pt>
                <c:pt idx="12829">
                  <c:v>0.14812499999999998</c:v>
                </c:pt>
                <c:pt idx="12830">
                  <c:v>0.14813657407407407</c:v>
                </c:pt>
                <c:pt idx="12831">
                  <c:v>0.14814814814814814</c:v>
                </c:pt>
                <c:pt idx="12832">
                  <c:v>0.14815972222222221</c:v>
                </c:pt>
                <c:pt idx="12833">
                  <c:v>0.1481712962962963</c:v>
                </c:pt>
                <c:pt idx="12834">
                  <c:v>0.14818287037037037</c:v>
                </c:pt>
                <c:pt idx="12835">
                  <c:v>0.14819444444444443</c:v>
                </c:pt>
                <c:pt idx="12836">
                  <c:v>0.14820601851851853</c:v>
                </c:pt>
                <c:pt idx="12837">
                  <c:v>0.1482175925925926</c:v>
                </c:pt>
                <c:pt idx="12838">
                  <c:v>0.14822916666666666</c:v>
                </c:pt>
                <c:pt idx="12839">
                  <c:v>0.14822916666666666</c:v>
                </c:pt>
                <c:pt idx="12840">
                  <c:v>0.14824074074074076</c:v>
                </c:pt>
                <c:pt idx="12841">
                  <c:v>0.14825231481481482</c:v>
                </c:pt>
                <c:pt idx="12842">
                  <c:v>0.14826388888888889</c:v>
                </c:pt>
                <c:pt idx="12843">
                  <c:v>0.14827546296296296</c:v>
                </c:pt>
                <c:pt idx="12844">
                  <c:v>0.14828703703703702</c:v>
                </c:pt>
                <c:pt idx="12845">
                  <c:v>0.14829861111111112</c:v>
                </c:pt>
                <c:pt idx="12846">
                  <c:v>0.14831018518518518</c:v>
                </c:pt>
                <c:pt idx="12847">
                  <c:v>0.14832175925925925</c:v>
                </c:pt>
                <c:pt idx="12848">
                  <c:v>0.14833333333333334</c:v>
                </c:pt>
                <c:pt idx="12849">
                  <c:v>0.14834490740740741</c:v>
                </c:pt>
                <c:pt idx="12850">
                  <c:v>0.14835648148148148</c:v>
                </c:pt>
                <c:pt idx="12851">
                  <c:v>0.14836805555555554</c:v>
                </c:pt>
                <c:pt idx="12852">
                  <c:v>0.14837962962962961</c:v>
                </c:pt>
                <c:pt idx="12853">
                  <c:v>0.14839120370370371</c:v>
                </c:pt>
                <c:pt idx="12854">
                  <c:v>0.14840277777777777</c:v>
                </c:pt>
                <c:pt idx="12855">
                  <c:v>0.14841435185185184</c:v>
                </c:pt>
                <c:pt idx="12856">
                  <c:v>0.14842592592592593</c:v>
                </c:pt>
                <c:pt idx="12857">
                  <c:v>0.1484375</c:v>
                </c:pt>
                <c:pt idx="12858">
                  <c:v>0.14844907407407407</c:v>
                </c:pt>
                <c:pt idx="12859">
                  <c:v>0.14846064814814816</c:v>
                </c:pt>
                <c:pt idx="12860">
                  <c:v>0.14847222222222223</c:v>
                </c:pt>
                <c:pt idx="12861">
                  <c:v>0.14848379629629629</c:v>
                </c:pt>
                <c:pt idx="12862">
                  <c:v>0.14849537037037039</c:v>
                </c:pt>
                <c:pt idx="12863">
                  <c:v>0.14850694444444446</c:v>
                </c:pt>
                <c:pt idx="12864">
                  <c:v>0.14851851851851852</c:v>
                </c:pt>
                <c:pt idx="12865">
                  <c:v>0.14853009259259259</c:v>
                </c:pt>
                <c:pt idx="12866">
                  <c:v>0.14854166666666666</c:v>
                </c:pt>
                <c:pt idx="12867">
                  <c:v>0.14855324074074075</c:v>
                </c:pt>
                <c:pt idx="12868">
                  <c:v>0.14856481481481482</c:v>
                </c:pt>
                <c:pt idx="12869">
                  <c:v>0.14857638888888888</c:v>
                </c:pt>
                <c:pt idx="12870">
                  <c:v>0.14858796296296298</c:v>
                </c:pt>
                <c:pt idx="12871">
                  <c:v>0.14859953703703704</c:v>
                </c:pt>
                <c:pt idx="12872">
                  <c:v>0.14861111111111111</c:v>
                </c:pt>
                <c:pt idx="12873">
                  <c:v>0.14862268518518518</c:v>
                </c:pt>
                <c:pt idx="12874">
                  <c:v>0.14863425925925924</c:v>
                </c:pt>
                <c:pt idx="12875">
                  <c:v>0.14864583333333334</c:v>
                </c:pt>
                <c:pt idx="12876">
                  <c:v>0.1486574074074074</c:v>
                </c:pt>
                <c:pt idx="12877">
                  <c:v>0.14866898148148147</c:v>
                </c:pt>
                <c:pt idx="12878">
                  <c:v>0.14868055555555557</c:v>
                </c:pt>
                <c:pt idx="12879">
                  <c:v>0.14869212962962963</c:v>
                </c:pt>
                <c:pt idx="12880">
                  <c:v>0.1487037037037037</c:v>
                </c:pt>
                <c:pt idx="12881">
                  <c:v>0.14871527777777779</c:v>
                </c:pt>
                <c:pt idx="12882">
                  <c:v>0.14872685185185186</c:v>
                </c:pt>
                <c:pt idx="12883">
                  <c:v>0.14873842592592593</c:v>
                </c:pt>
                <c:pt idx="12884">
                  <c:v>0.14875000000000002</c:v>
                </c:pt>
                <c:pt idx="12885">
                  <c:v>0.14876157407407406</c:v>
                </c:pt>
                <c:pt idx="12886">
                  <c:v>0.14877314814814815</c:v>
                </c:pt>
                <c:pt idx="12887">
                  <c:v>0.14878472222222222</c:v>
                </c:pt>
                <c:pt idx="12888">
                  <c:v>0.14879629629629629</c:v>
                </c:pt>
                <c:pt idx="12889">
                  <c:v>0.14880787037037038</c:v>
                </c:pt>
                <c:pt idx="12890">
                  <c:v>0.14881944444444445</c:v>
                </c:pt>
                <c:pt idx="12891">
                  <c:v>0.14883101851851852</c:v>
                </c:pt>
                <c:pt idx="12892">
                  <c:v>0.14884259259259261</c:v>
                </c:pt>
                <c:pt idx="12893">
                  <c:v>0.14885416666666665</c:v>
                </c:pt>
                <c:pt idx="12894">
                  <c:v>0.14886574074074074</c:v>
                </c:pt>
                <c:pt idx="12895">
                  <c:v>0.14887731481481481</c:v>
                </c:pt>
                <c:pt idx="12896">
                  <c:v>0.14888888888888888</c:v>
                </c:pt>
                <c:pt idx="12897">
                  <c:v>0.14890046296296297</c:v>
                </c:pt>
                <c:pt idx="12898">
                  <c:v>0.14891203703703704</c:v>
                </c:pt>
                <c:pt idx="12899">
                  <c:v>0.1489236111111111</c:v>
                </c:pt>
                <c:pt idx="12900">
                  <c:v>0.1489351851851852</c:v>
                </c:pt>
                <c:pt idx="12901">
                  <c:v>0.14894675925925926</c:v>
                </c:pt>
                <c:pt idx="12902">
                  <c:v>0.14895833333333333</c:v>
                </c:pt>
                <c:pt idx="12903">
                  <c:v>0.14896990740740743</c:v>
                </c:pt>
                <c:pt idx="12904">
                  <c:v>0.14898148148148146</c:v>
                </c:pt>
                <c:pt idx="12905">
                  <c:v>0.14899305555555556</c:v>
                </c:pt>
                <c:pt idx="12906">
                  <c:v>0.14900462962962963</c:v>
                </c:pt>
                <c:pt idx="12907">
                  <c:v>0.14901620370370369</c:v>
                </c:pt>
                <c:pt idx="12908">
                  <c:v>0.14902777777777779</c:v>
                </c:pt>
                <c:pt idx="12909">
                  <c:v>0.14903935185185185</c:v>
                </c:pt>
                <c:pt idx="12910">
                  <c:v>0.14905092592592592</c:v>
                </c:pt>
                <c:pt idx="12911">
                  <c:v>0.14906250000000001</c:v>
                </c:pt>
                <c:pt idx="12912">
                  <c:v>0.14907407407407405</c:v>
                </c:pt>
                <c:pt idx="12913">
                  <c:v>0.14908564814814815</c:v>
                </c:pt>
                <c:pt idx="12914">
                  <c:v>0.14909722222222221</c:v>
                </c:pt>
                <c:pt idx="12915">
                  <c:v>0.14910879629629628</c:v>
                </c:pt>
                <c:pt idx="12916">
                  <c:v>0.14912037037037038</c:v>
                </c:pt>
                <c:pt idx="12917">
                  <c:v>0.14913194444444444</c:v>
                </c:pt>
                <c:pt idx="12918">
                  <c:v>0.14914351851851851</c:v>
                </c:pt>
                <c:pt idx="12919">
                  <c:v>0.1491550925925926</c:v>
                </c:pt>
                <c:pt idx="12920">
                  <c:v>0.14916666666666667</c:v>
                </c:pt>
                <c:pt idx="12921">
                  <c:v>0.14917824074074074</c:v>
                </c:pt>
                <c:pt idx="12922">
                  <c:v>0.14918981481481483</c:v>
                </c:pt>
                <c:pt idx="12923">
                  <c:v>0.1492013888888889</c:v>
                </c:pt>
                <c:pt idx="12924">
                  <c:v>0.14921296296296296</c:v>
                </c:pt>
                <c:pt idx="12925">
                  <c:v>0.14922453703703703</c:v>
                </c:pt>
                <c:pt idx="12926">
                  <c:v>0.1492361111111111</c:v>
                </c:pt>
                <c:pt idx="12927">
                  <c:v>0.14924768518518519</c:v>
                </c:pt>
                <c:pt idx="12928">
                  <c:v>0.14925925925925926</c:v>
                </c:pt>
                <c:pt idx="12929">
                  <c:v>0.14927083333333332</c:v>
                </c:pt>
                <c:pt idx="12930">
                  <c:v>0.14928240740740742</c:v>
                </c:pt>
                <c:pt idx="12931">
                  <c:v>0.14929398148148149</c:v>
                </c:pt>
                <c:pt idx="12932">
                  <c:v>0.14930555555555555</c:v>
                </c:pt>
                <c:pt idx="12933">
                  <c:v>0.14931712962962962</c:v>
                </c:pt>
                <c:pt idx="12934">
                  <c:v>0.14932870370370369</c:v>
                </c:pt>
                <c:pt idx="12935">
                  <c:v>0.14934027777777778</c:v>
                </c:pt>
                <c:pt idx="12936">
                  <c:v>0.14935185185185185</c:v>
                </c:pt>
                <c:pt idx="12937">
                  <c:v>0.14936342592592591</c:v>
                </c:pt>
                <c:pt idx="12938">
                  <c:v>0.14937500000000001</c:v>
                </c:pt>
                <c:pt idx="12939">
                  <c:v>0.14938657407407407</c:v>
                </c:pt>
                <c:pt idx="12940">
                  <c:v>0.14939814814814814</c:v>
                </c:pt>
                <c:pt idx="12941">
                  <c:v>0.14940972222222224</c:v>
                </c:pt>
                <c:pt idx="12942">
                  <c:v>0.1494212962962963</c:v>
                </c:pt>
                <c:pt idx="12943">
                  <c:v>0.14943287037037037</c:v>
                </c:pt>
                <c:pt idx="12944">
                  <c:v>0.14944444444444446</c:v>
                </c:pt>
                <c:pt idx="12945">
                  <c:v>0.14945601851851853</c:v>
                </c:pt>
                <c:pt idx="12946">
                  <c:v>0.1494675925925926</c:v>
                </c:pt>
                <c:pt idx="12947">
                  <c:v>0.14947916666666666</c:v>
                </c:pt>
                <c:pt idx="12948">
                  <c:v>0.14949074074074073</c:v>
                </c:pt>
                <c:pt idx="12949">
                  <c:v>0.14950231481481482</c:v>
                </c:pt>
                <c:pt idx="12950">
                  <c:v>0.14951388888888889</c:v>
                </c:pt>
                <c:pt idx="12951">
                  <c:v>0.14952546296296296</c:v>
                </c:pt>
                <c:pt idx="12952">
                  <c:v>0.14953703703703705</c:v>
                </c:pt>
                <c:pt idx="12953">
                  <c:v>0.14954861111111112</c:v>
                </c:pt>
                <c:pt idx="12954">
                  <c:v>0.14956018518518518</c:v>
                </c:pt>
                <c:pt idx="12955">
                  <c:v>0.14957175925925925</c:v>
                </c:pt>
                <c:pt idx="12956">
                  <c:v>0.14958333333333332</c:v>
                </c:pt>
                <c:pt idx="12957">
                  <c:v>0.14959490740740741</c:v>
                </c:pt>
                <c:pt idx="12958">
                  <c:v>0.14960648148148148</c:v>
                </c:pt>
                <c:pt idx="12959">
                  <c:v>0.14961805555555555</c:v>
                </c:pt>
                <c:pt idx="12960">
                  <c:v>0.14962962962962964</c:v>
                </c:pt>
                <c:pt idx="12961">
                  <c:v>0.14964120370370371</c:v>
                </c:pt>
                <c:pt idx="12962">
                  <c:v>0.14965277777777777</c:v>
                </c:pt>
                <c:pt idx="12963">
                  <c:v>0.14966435185185187</c:v>
                </c:pt>
                <c:pt idx="12964">
                  <c:v>0.14967592592592593</c:v>
                </c:pt>
                <c:pt idx="12965">
                  <c:v>0.1496875</c:v>
                </c:pt>
                <c:pt idx="12966">
                  <c:v>0.1496990740740741</c:v>
                </c:pt>
                <c:pt idx="12967">
                  <c:v>0.14971064814814813</c:v>
                </c:pt>
                <c:pt idx="12968">
                  <c:v>0.14972222222222223</c:v>
                </c:pt>
                <c:pt idx="12969">
                  <c:v>0.1497337962962963</c:v>
                </c:pt>
                <c:pt idx="12970">
                  <c:v>0.14974537037037036</c:v>
                </c:pt>
                <c:pt idx="12971">
                  <c:v>0.14975694444444446</c:v>
                </c:pt>
                <c:pt idx="12972">
                  <c:v>0.14976851851851852</c:v>
                </c:pt>
                <c:pt idx="12973">
                  <c:v>0.14978009259259259</c:v>
                </c:pt>
                <c:pt idx="12974">
                  <c:v>0.14979166666666668</c:v>
                </c:pt>
                <c:pt idx="12975">
                  <c:v>0.14980324074074072</c:v>
                </c:pt>
                <c:pt idx="12976">
                  <c:v>0.14981481481481482</c:v>
                </c:pt>
                <c:pt idx="12977">
                  <c:v>0.14982638888888888</c:v>
                </c:pt>
                <c:pt idx="12978">
                  <c:v>0.14983796296296295</c:v>
                </c:pt>
                <c:pt idx="12979">
                  <c:v>0.14984953703703704</c:v>
                </c:pt>
                <c:pt idx="12980">
                  <c:v>0.14986111111111111</c:v>
                </c:pt>
                <c:pt idx="12981">
                  <c:v>0.14987268518518518</c:v>
                </c:pt>
                <c:pt idx="12982">
                  <c:v>0.14988425925925927</c:v>
                </c:pt>
                <c:pt idx="12983">
                  <c:v>0.14989583333333334</c:v>
                </c:pt>
                <c:pt idx="12984">
                  <c:v>0.14990740740740741</c:v>
                </c:pt>
                <c:pt idx="12985">
                  <c:v>0.1499189814814815</c:v>
                </c:pt>
                <c:pt idx="12986">
                  <c:v>0.14993055555555554</c:v>
                </c:pt>
                <c:pt idx="12987">
                  <c:v>0.14994212962962963</c:v>
                </c:pt>
                <c:pt idx="12988">
                  <c:v>0.1499537037037037</c:v>
                </c:pt>
                <c:pt idx="12989">
                  <c:v>0.14996527777777777</c:v>
                </c:pt>
                <c:pt idx="12990">
                  <c:v>0.14997685185185186</c:v>
                </c:pt>
                <c:pt idx="12991">
                  <c:v>0.14998842592592593</c:v>
                </c:pt>
                <c:pt idx="12992">
                  <c:v>0.15</c:v>
                </c:pt>
                <c:pt idx="12993">
                  <c:v>0.15001157407407409</c:v>
                </c:pt>
                <c:pt idx="12994">
                  <c:v>0.15002314814814813</c:v>
                </c:pt>
                <c:pt idx="12995">
                  <c:v>0.15003472222222222</c:v>
                </c:pt>
                <c:pt idx="12996">
                  <c:v>0.15004629629629629</c:v>
                </c:pt>
                <c:pt idx="12997">
                  <c:v>0.15005787037037036</c:v>
                </c:pt>
                <c:pt idx="12998">
                  <c:v>0.15006944444444445</c:v>
                </c:pt>
                <c:pt idx="12999">
                  <c:v>0.15008101851851852</c:v>
                </c:pt>
                <c:pt idx="13000">
                  <c:v>0.15009259259259258</c:v>
                </c:pt>
                <c:pt idx="13001">
                  <c:v>0.15010416666666668</c:v>
                </c:pt>
                <c:pt idx="13002">
                  <c:v>0.15011574074074074</c:v>
                </c:pt>
                <c:pt idx="13003">
                  <c:v>0.15012731481481481</c:v>
                </c:pt>
                <c:pt idx="13004">
                  <c:v>0.15013888888888891</c:v>
                </c:pt>
                <c:pt idx="13005">
                  <c:v>0.15015046296296297</c:v>
                </c:pt>
                <c:pt idx="13006">
                  <c:v>0.15016203703703704</c:v>
                </c:pt>
                <c:pt idx="13007">
                  <c:v>0.1501736111111111</c:v>
                </c:pt>
                <c:pt idx="13008">
                  <c:v>0.15018518518518517</c:v>
                </c:pt>
                <c:pt idx="13009">
                  <c:v>0.15019675925925927</c:v>
                </c:pt>
                <c:pt idx="13010">
                  <c:v>0.15020833333333333</c:v>
                </c:pt>
                <c:pt idx="13011">
                  <c:v>0.1502199074074074</c:v>
                </c:pt>
                <c:pt idx="13012">
                  <c:v>0.15023148148148149</c:v>
                </c:pt>
                <c:pt idx="13013">
                  <c:v>0.15024305555555556</c:v>
                </c:pt>
                <c:pt idx="13014">
                  <c:v>0.15025462962962963</c:v>
                </c:pt>
                <c:pt idx="13015">
                  <c:v>0.15026620370370369</c:v>
                </c:pt>
                <c:pt idx="13016">
                  <c:v>0.15027777777777776</c:v>
                </c:pt>
                <c:pt idx="13017">
                  <c:v>0.15028935185185185</c:v>
                </c:pt>
                <c:pt idx="13018">
                  <c:v>0.15030092592592592</c:v>
                </c:pt>
                <c:pt idx="13019">
                  <c:v>0.15031249999999999</c:v>
                </c:pt>
                <c:pt idx="13020">
                  <c:v>0.15032407407407408</c:v>
                </c:pt>
                <c:pt idx="13021">
                  <c:v>0.15033564814814815</c:v>
                </c:pt>
                <c:pt idx="13022">
                  <c:v>0.15034722222222222</c:v>
                </c:pt>
                <c:pt idx="13023">
                  <c:v>0.15035879629629631</c:v>
                </c:pt>
                <c:pt idx="13024">
                  <c:v>0.15037037037037038</c:v>
                </c:pt>
                <c:pt idx="13025">
                  <c:v>0.15038194444444444</c:v>
                </c:pt>
                <c:pt idx="13026">
                  <c:v>0.15039351851851854</c:v>
                </c:pt>
                <c:pt idx="13027">
                  <c:v>0.1504050925925926</c:v>
                </c:pt>
                <c:pt idx="13028">
                  <c:v>0.15041666666666667</c:v>
                </c:pt>
                <c:pt idx="13029">
                  <c:v>0.15042824074074074</c:v>
                </c:pt>
                <c:pt idx="13030">
                  <c:v>0.1504398148148148</c:v>
                </c:pt>
                <c:pt idx="13031">
                  <c:v>0.1504513888888889</c:v>
                </c:pt>
                <c:pt idx="13032">
                  <c:v>0.15046296296296297</c:v>
                </c:pt>
                <c:pt idx="13033">
                  <c:v>0.15047453703703703</c:v>
                </c:pt>
                <c:pt idx="13034">
                  <c:v>0.15048611111111113</c:v>
                </c:pt>
                <c:pt idx="13035">
                  <c:v>0.15049768518518519</c:v>
                </c:pt>
                <c:pt idx="13036">
                  <c:v>0.15050925925925926</c:v>
                </c:pt>
                <c:pt idx="13037">
                  <c:v>0.15052083333333333</c:v>
                </c:pt>
                <c:pt idx="13038">
                  <c:v>0.15053240740740739</c:v>
                </c:pt>
                <c:pt idx="13039">
                  <c:v>0.15054398148148149</c:v>
                </c:pt>
                <c:pt idx="13040">
                  <c:v>0.15055555555555555</c:v>
                </c:pt>
                <c:pt idx="13041">
                  <c:v>0.15056712962962962</c:v>
                </c:pt>
                <c:pt idx="13042">
                  <c:v>0.15057870370370371</c:v>
                </c:pt>
                <c:pt idx="13043">
                  <c:v>0.15059027777777778</c:v>
                </c:pt>
                <c:pt idx="13044">
                  <c:v>0.15060185185185185</c:v>
                </c:pt>
                <c:pt idx="13045">
                  <c:v>0.15061342592592594</c:v>
                </c:pt>
                <c:pt idx="13046">
                  <c:v>0.15062500000000001</c:v>
                </c:pt>
                <c:pt idx="13047">
                  <c:v>0.15063657407407408</c:v>
                </c:pt>
                <c:pt idx="13048">
                  <c:v>0.15064814814814814</c:v>
                </c:pt>
                <c:pt idx="13049">
                  <c:v>0.15065972222222221</c:v>
                </c:pt>
                <c:pt idx="13050">
                  <c:v>0.1506712962962963</c:v>
                </c:pt>
                <c:pt idx="13051">
                  <c:v>0.15068287037037037</c:v>
                </c:pt>
                <c:pt idx="13052">
                  <c:v>0.15069444444444444</c:v>
                </c:pt>
                <c:pt idx="13053">
                  <c:v>0.15070601851851853</c:v>
                </c:pt>
                <c:pt idx="13054">
                  <c:v>0.1507175925925926</c:v>
                </c:pt>
                <c:pt idx="13055">
                  <c:v>0.15072916666666666</c:v>
                </c:pt>
                <c:pt idx="13056">
                  <c:v>0.15074074074074076</c:v>
                </c:pt>
                <c:pt idx="13057">
                  <c:v>0.1507523148148148</c:v>
                </c:pt>
                <c:pt idx="13058">
                  <c:v>0.15076388888888889</c:v>
                </c:pt>
                <c:pt idx="13059">
                  <c:v>0.15077546296296296</c:v>
                </c:pt>
                <c:pt idx="13060">
                  <c:v>0.15078703703703702</c:v>
                </c:pt>
                <c:pt idx="13061">
                  <c:v>0.15079861111111112</c:v>
                </c:pt>
                <c:pt idx="13062">
                  <c:v>0.15081018518518519</c:v>
                </c:pt>
                <c:pt idx="13063">
                  <c:v>0.15082175925925925</c:v>
                </c:pt>
                <c:pt idx="13064">
                  <c:v>0.15083333333333335</c:v>
                </c:pt>
                <c:pt idx="13065">
                  <c:v>0.15084490740740741</c:v>
                </c:pt>
                <c:pt idx="13066">
                  <c:v>0.15085648148148148</c:v>
                </c:pt>
                <c:pt idx="13067">
                  <c:v>0.15086805555555557</c:v>
                </c:pt>
                <c:pt idx="13068">
                  <c:v>0.15087962962962961</c:v>
                </c:pt>
                <c:pt idx="13069">
                  <c:v>0.15089120370370371</c:v>
                </c:pt>
                <c:pt idx="13070">
                  <c:v>0.15090277777777777</c:v>
                </c:pt>
                <c:pt idx="13071">
                  <c:v>0.15091435185185184</c:v>
                </c:pt>
                <c:pt idx="13072">
                  <c:v>0.15092592592592594</c:v>
                </c:pt>
                <c:pt idx="13073">
                  <c:v>0.1509375</c:v>
                </c:pt>
                <c:pt idx="13074">
                  <c:v>0.15094907407407407</c:v>
                </c:pt>
                <c:pt idx="13075">
                  <c:v>0.15096064814814816</c:v>
                </c:pt>
                <c:pt idx="13076">
                  <c:v>0.1509722222222222</c:v>
                </c:pt>
                <c:pt idx="13077">
                  <c:v>0.1509837962962963</c:v>
                </c:pt>
                <c:pt idx="13078">
                  <c:v>0.15099537037037036</c:v>
                </c:pt>
                <c:pt idx="13079">
                  <c:v>0.15100694444444443</c:v>
                </c:pt>
                <c:pt idx="13080">
                  <c:v>0.15101851851851852</c:v>
                </c:pt>
                <c:pt idx="13081">
                  <c:v>0.15103009259259259</c:v>
                </c:pt>
                <c:pt idx="13082">
                  <c:v>0.15104166666666666</c:v>
                </c:pt>
                <c:pt idx="13083">
                  <c:v>0.15105324074074075</c:v>
                </c:pt>
                <c:pt idx="13084">
                  <c:v>0.15106481481481482</c:v>
                </c:pt>
                <c:pt idx="13085">
                  <c:v>0.15107638888888889</c:v>
                </c:pt>
                <c:pt idx="13086">
                  <c:v>0.15108796296296298</c:v>
                </c:pt>
                <c:pt idx="13087">
                  <c:v>0.15109953703703705</c:v>
                </c:pt>
                <c:pt idx="13088">
                  <c:v>0.15111111111111111</c:v>
                </c:pt>
                <c:pt idx="13089">
                  <c:v>0.15112268518518518</c:v>
                </c:pt>
                <c:pt idx="13090">
                  <c:v>0.15113425925925925</c:v>
                </c:pt>
                <c:pt idx="13091">
                  <c:v>0.15114583333333334</c:v>
                </c:pt>
                <c:pt idx="13092">
                  <c:v>0.15115740740740741</c:v>
                </c:pt>
                <c:pt idx="13093">
                  <c:v>0.15116898148148147</c:v>
                </c:pt>
                <c:pt idx="13094">
                  <c:v>0.15118055555555557</c:v>
                </c:pt>
                <c:pt idx="13095">
                  <c:v>0.15119212962962963</c:v>
                </c:pt>
                <c:pt idx="13096">
                  <c:v>0.1512037037037037</c:v>
                </c:pt>
                <c:pt idx="13097">
                  <c:v>0.15121527777777777</c:v>
                </c:pt>
                <c:pt idx="13098">
                  <c:v>0.15122685185185183</c:v>
                </c:pt>
                <c:pt idx="13099">
                  <c:v>0.15123842592592593</c:v>
                </c:pt>
                <c:pt idx="13100">
                  <c:v>0.15125</c:v>
                </c:pt>
                <c:pt idx="13101">
                  <c:v>0.15126157407407406</c:v>
                </c:pt>
                <c:pt idx="13102">
                  <c:v>0.15127314814814816</c:v>
                </c:pt>
                <c:pt idx="13103">
                  <c:v>0.15128472222222222</c:v>
                </c:pt>
                <c:pt idx="13104">
                  <c:v>0.15129629629629629</c:v>
                </c:pt>
                <c:pt idx="13105">
                  <c:v>0.15130787037037038</c:v>
                </c:pt>
                <c:pt idx="13106">
                  <c:v>0.15131944444444445</c:v>
                </c:pt>
                <c:pt idx="13107">
                  <c:v>0.15133101851851852</c:v>
                </c:pt>
                <c:pt idx="13108">
                  <c:v>0.15134259259259258</c:v>
                </c:pt>
                <c:pt idx="13109">
                  <c:v>0.15135416666666668</c:v>
                </c:pt>
                <c:pt idx="13110">
                  <c:v>0.15136574074074075</c:v>
                </c:pt>
                <c:pt idx="13111">
                  <c:v>0.15137731481481481</c:v>
                </c:pt>
                <c:pt idx="13112">
                  <c:v>0.15138888888888888</c:v>
                </c:pt>
                <c:pt idx="13113">
                  <c:v>0.15140046296296297</c:v>
                </c:pt>
                <c:pt idx="13114">
                  <c:v>0.15141203703703704</c:v>
                </c:pt>
                <c:pt idx="13115">
                  <c:v>0.15142361111111111</c:v>
                </c:pt>
                <c:pt idx="13116">
                  <c:v>0.1514351851851852</c:v>
                </c:pt>
                <c:pt idx="13117">
                  <c:v>0.15144675925925927</c:v>
                </c:pt>
                <c:pt idx="13118">
                  <c:v>0.15145833333333333</c:v>
                </c:pt>
                <c:pt idx="13119">
                  <c:v>0.1514699074074074</c:v>
                </c:pt>
                <c:pt idx="13120">
                  <c:v>0.15148148148148147</c:v>
                </c:pt>
                <c:pt idx="13121">
                  <c:v>0.15149305555555556</c:v>
                </c:pt>
                <c:pt idx="13122">
                  <c:v>0.15150462962962963</c:v>
                </c:pt>
                <c:pt idx="13123">
                  <c:v>0.15151620370370369</c:v>
                </c:pt>
                <c:pt idx="13124">
                  <c:v>0.15152777777777779</c:v>
                </c:pt>
                <c:pt idx="13125">
                  <c:v>0.15153935185185186</c:v>
                </c:pt>
                <c:pt idx="13126">
                  <c:v>0.15155092592592592</c:v>
                </c:pt>
                <c:pt idx="13127">
                  <c:v>0.15156250000000002</c:v>
                </c:pt>
                <c:pt idx="13128">
                  <c:v>0.15157407407407408</c:v>
                </c:pt>
                <c:pt idx="13129">
                  <c:v>0.15158564814814815</c:v>
                </c:pt>
                <c:pt idx="13130">
                  <c:v>0.15159722222222222</c:v>
                </c:pt>
                <c:pt idx="13131">
                  <c:v>0.15160879629629628</c:v>
                </c:pt>
                <c:pt idx="13132">
                  <c:v>0.15162037037037038</c:v>
                </c:pt>
                <c:pt idx="13133">
                  <c:v>0.15163194444444444</c:v>
                </c:pt>
                <c:pt idx="13134">
                  <c:v>0.15164351851851851</c:v>
                </c:pt>
                <c:pt idx="13135">
                  <c:v>0.15165509259259261</c:v>
                </c:pt>
                <c:pt idx="13136">
                  <c:v>0.15166666666666667</c:v>
                </c:pt>
                <c:pt idx="13137">
                  <c:v>0.15167824074074074</c:v>
                </c:pt>
                <c:pt idx="13138">
                  <c:v>0.15168981481481481</c:v>
                </c:pt>
                <c:pt idx="13139">
                  <c:v>0.15170138888888887</c:v>
                </c:pt>
                <c:pt idx="13140">
                  <c:v>0.15171296296296297</c:v>
                </c:pt>
                <c:pt idx="13141">
                  <c:v>0.15172453703703703</c:v>
                </c:pt>
                <c:pt idx="13142">
                  <c:v>0.1517361111111111</c:v>
                </c:pt>
                <c:pt idx="13143">
                  <c:v>0.15174768518518519</c:v>
                </c:pt>
                <c:pt idx="13144">
                  <c:v>0.15175925925925926</c:v>
                </c:pt>
                <c:pt idx="13145">
                  <c:v>0.15177083333333333</c:v>
                </c:pt>
                <c:pt idx="13146">
                  <c:v>0.15178240740740742</c:v>
                </c:pt>
                <c:pt idx="13147">
                  <c:v>0.15179398148148149</c:v>
                </c:pt>
                <c:pt idx="13148">
                  <c:v>0.15180555555555555</c:v>
                </c:pt>
                <c:pt idx="13149">
                  <c:v>0.15181712962962965</c:v>
                </c:pt>
                <c:pt idx="13150">
                  <c:v>0.15182870370370369</c:v>
                </c:pt>
                <c:pt idx="13151">
                  <c:v>0.15184027777777778</c:v>
                </c:pt>
                <c:pt idx="13152">
                  <c:v>0.15185185185185185</c:v>
                </c:pt>
                <c:pt idx="13153">
                  <c:v>0.15186342592592592</c:v>
                </c:pt>
                <c:pt idx="13154">
                  <c:v>0.15187500000000001</c:v>
                </c:pt>
                <c:pt idx="13155">
                  <c:v>0.15188657407407408</c:v>
                </c:pt>
                <c:pt idx="13156">
                  <c:v>0.15189814814814814</c:v>
                </c:pt>
                <c:pt idx="13157">
                  <c:v>0.15190972222222224</c:v>
                </c:pt>
                <c:pt idx="13158">
                  <c:v>0.15192129629629628</c:v>
                </c:pt>
                <c:pt idx="13159">
                  <c:v>0.15193287037037037</c:v>
                </c:pt>
                <c:pt idx="13160">
                  <c:v>0.15194444444444444</c:v>
                </c:pt>
                <c:pt idx="13161">
                  <c:v>0.1519560185185185</c:v>
                </c:pt>
                <c:pt idx="13162">
                  <c:v>0.1519675925925926</c:v>
                </c:pt>
                <c:pt idx="13163">
                  <c:v>0.15197916666666667</c:v>
                </c:pt>
                <c:pt idx="13164">
                  <c:v>0.15199074074074073</c:v>
                </c:pt>
                <c:pt idx="13165">
                  <c:v>0.15200231481481483</c:v>
                </c:pt>
                <c:pt idx="13166">
                  <c:v>0.15201388888888889</c:v>
                </c:pt>
                <c:pt idx="13167">
                  <c:v>0.15202546296296296</c:v>
                </c:pt>
                <c:pt idx="13168">
                  <c:v>0.15203703703703705</c:v>
                </c:pt>
                <c:pt idx="13169">
                  <c:v>0.15204861111111112</c:v>
                </c:pt>
                <c:pt idx="13170">
                  <c:v>0.15206018518518519</c:v>
                </c:pt>
                <c:pt idx="13171">
                  <c:v>0.15207175925925925</c:v>
                </c:pt>
                <c:pt idx="13172">
                  <c:v>0.15208333333333332</c:v>
                </c:pt>
                <c:pt idx="13173">
                  <c:v>0.15209490740740741</c:v>
                </c:pt>
                <c:pt idx="13174">
                  <c:v>0.15210648148148148</c:v>
                </c:pt>
                <c:pt idx="13175">
                  <c:v>0.15211805555555555</c:v>
                </c:pt>
                <c:pt idx="13176">
                  <c:v>0.15212962962962964</c:v>
                </c:pt>
                <c:pt idx="13177">
                  <c:v>0.15214120370370371</c:v>
                </c:pt>
                <c:pt idx="13178">
                  <c:v>0.15215277777777778</c:v>
                </c:pt>
                <c:pt idx="13179">
                  <c:v>0.15216435185185184</c:v>
                </c:pt>
                <c:pt idx="13180">
                  <c:v>0.15217592592592591</c:v>
                </c:pt>
                <c:pt idx="13181">
                  <c:v>0.1521875</c:v>
                </c:pt>
                <c:pt idx="13182">
                  <c:v>0.15219907407407407</c:v>
                </c:pt>
                <c:pt idx="13183">
                  <c:v>0.15221064814814814</c:v>
                </c:pt>
                <c:pt idx="13184">
                  <c:v>0.15222222222222223</c:v>
                </c:pt>
                <c:pt idx="13185">
                  <c:v>0.1522337962962963</c:v>
                </c:pt>
                <c:pt idx="13186">
                  <c:v>0.15224537037037036</c:v>
                </c:pt>
                <c:pt idx="13187">
                  <c:v>0.15225694444444446</c:v>
                </c:pt>
                <c:pt idx="13188">
                  <c:v>0.15226851851851853</c:v>
                </c:pt>
                <c:pt idx="13189">
                  <c:v>0.15228009259259259</c:v>
                </c:pt>
                <c:pt idx="13190">
                  <c:v>0.15228009259259259</c:v>
                </c:pt>
                <c:pt idx="13191">
                  <c:v>0.15229166666666666</c:v>
                </c:pt>
                <c:pt idx="13192">
                  <c:v>0.15230324074074075</c:v>
                </c:pt>
                <c:pt idx="13193">
                  <c:v>0.15231481481481482</c:v>
                </c:pt>
                <c:pt idx="13194">
                  <c:v>0.15232638888888889</c:v>
                </c:pt>
                <c:pt idx="13195">
                  <c:v>0.15233796296296295</c:v>
                </c:pt>
                <c:pt idx="13196">
                  <c:v>0.15234953703703705</c:v>
                </c:pt>
                <c:pt idx="13197">
                  <c:v>0.15236111111111111</c:v>
                </c:pt>
                <c:pt idx="13198">
                  <c:v>0.15237268518518518</c:v>
                </c:pt>
                <c:pt idx="13199">
                  <c:v>0.15238425925925925</c:v>
                </c:pt>
                <c:pt idx="13200">
                  <c:v>0.15239583333333334</c:v>
                </c:pt>
                <c:pt idx="13201">
                  <c:v>0.15240740740740741</c:v>
                </c:pt>
                <c:pt idx="13202">
                  <c:v>0.15241898148148147</c:v>
                </c:pt>
                <c:pt idx="13203">
                  <c:v>0.15243055555555554</c:v>
                </c:pt>
                <c:pt idx="13204">
                  <c:v>0.15244212962962964</c:v>
                </c:pt>
                <c:pt idx="13205">
                  <c:v>0.1524537037037037</c:v>
                </c:pt>
                <c:pt idx="13206">
                  <c:v>0.15246527777777777</c:v>
                </c:pt>
                <c:pt idx="13207">
                  <c:v>0.15247685185185186</c:v>
                </c:pt>
                <c:pt idx="13208">
                  <c:v>0.15248842592592593</c:v>
                </c:pt>
                <c:pt idx="13209">
                  <c:v>0.1525</c:v>
                </c:pt>
                <c:pt idx="13210">
                  <c:v>0.15251157407407409</c:v>
                </c:pt>
                <c:pt idx="13211">
                  <c:v>0.15252314814814816</c:v>
                </c:pt>
                <c:pt idx="13212">
                  <c:v>0.15253472222222222</c:v>
                </c:pt>
                <c:pt idx="13213">
                  <c:v>0.15254629629629629</c:v>
                </c:pt>
                <c:pt idx="13214">
                  <c:v>0.15255787037037036</c:v>
                </c:pt>
                <c:pt idx="13215">
                  <c:v>0.15256944444444445</c:v>
                </c:pt>
                <c:pt idx="13216">
                  <c:v>0.15258101851851852</c:v>
                </c:pt>
                <c:pt idx="13217">
                  <c:v>0.15259259259259259</c:v>
                </c:pt>
                <c:pt idx="13218">
                  <c:v>0.15260416666666668</c:v>
                </c:pt>
                <c:pt idx="13219">
                  <c:v>0.15261574074074075</c:v>
                </c:pt>
                <c:pt idx="13220">
                  <c:v>0.15262731481481481</c:v>
                </c:pt>
                <c:pt idx="13221">
                  <c:v>0.15263888888888888</c:v>
                </c:pt>
                <c:pt idx="13222">
                  <c:v>0.15265046296296295</c:v>
                </c:pt>
                <c:pt idx="13223">
                  <c:v>0.15266203703703704</c:v>
                </c:pt>
                <c:pt idx="13224">
                  <c:v>0.15267361111111111</c:v>
                </c:pt>
                <c:pt idx="13225">
                  <c:v>0.15268518518518517</c:v>
                </c:pt>
                <c:pt idx="13226">
                  <c:v>0.15269675925925927</c:v>
                </c:pt>
                <c:pt idx="13227">
                  <c:v>0.15270833333333333</c:v>
                </c:pt>
                <c:pt idx="13228">
                  <c:v>0.1527199074074074</c:v>
                </c:pt>
                <c:pt idx="13229">
                  <c:v>0.1527314814814815</c:v>
                </c:pt>
                <c:pt idx="13230">
                  <c:v>0.15274305555555556</c:v>
                </c:pt>
                <c:pt idx="13231">
                  <c:v>0.15275462962962963</c:v>
                </c:pt>
                <c:pt idx="13232">
                  <c:v>0.15276620370370372</c:v>
                </c:pt>
                <c:pt idx="13233">
                  <c:v>0.15277777777777776</c:v>
                </c:pt>
                <c:pt idx="13234">
                  <c:v>0.15278935185185186</c:v>
                </c:pt>
                <c:pt idx="13235">
                  <c:v>0.15280092592592592</c:v>
                </c:pt>
                <c:pt idx="13236">
                  <c:v>0.15281249999999999</c:v>
                </c:pt>
                <c:pt idx="13237">
                  <c:v>0.15282407407407408</c:v>
                </c:pt>
                <c:pt idx="13238">
                  <c:v>0.15283564814814815</c:v>
                </c:pt>
                <c:pt idx="13239">
                  <c:v>0.15284722222222222</c:v>
                </c:pt>
                <c:pt idx="13240">
                  <c:v>0.15285879629629631</c:v>
                </c:pt>
                <c:pt idx="13241">
                  <c:v>0.15287037037037035</c:v>
                </c:pt>
                <c:pt idx="13242">
                  <c:v>0.15288194444444445</c:v>
                </c:pt>
                <c:pt idx="13243">
                  <c:v>0.15289351851851851</c:v>
                </c:pt>
                <c:pt idx="13244">
                  <c:v>0.15290509259259258</c:v>
                </c:pt>
                <c:pt idx="13245">
                  <c:v>0.15291666666666667</c:v>
                </c:pt>
                <c:pt idx="13246">
                  <c:v>0.15292824074074074</c:v>
                </c:pt>
                <c:pt idx="13247">
                  <c:v>0.15293981481481481</c:v>
                </c:pt>
                <c:pt idx="13248">
                  <c:v>0.1529513888888889</c:v>
                </c:pt>
                <c:pt idx="13249">
                  <c:v>0.15296296296296297</c:v>
                </c:pt>
                <c:pt idx="13250">
                  <c:v>0.15297453703703703</c:v>
                </c:pt>
                <c:pt idx="13251">
                  <c:v>0.15298611111111113</c:v>
                </c:pt>
                <c:pt idx="13252">
                  <c:v>0.15299768518518519</c:v>
                </c:pt>
                <c:pt idx="13253">
                  <c:v>0.15300925925925926</c:v>
                </c:pt>
                <c:pt idx="13254">
                  <c:v>0.15302083333333333</c:v>
                </c:pt>
                <c:pt idx="13255">
                  <c:v>0.15303240740740739</c:v>
                </c:pt>
                <c:pt idx="13256">
                  <c:v>0.15304398148148149</c:v>
                </c:pt>
                <c:pt idx="13257">
                  <c:v>0.15305555555555556</c:v>
                </c:pt>
                <c:pt idx="13258">
                  <c:v>0.15306712962962962</c:v>
                </c:pt>
                <c:pt idx="13259">
                  <c:v>0.15307870370370372</c:v>
                </c:pt>
                <c:pt idx="13260">
                  <c:v>0.15309027777777778</c:v>
                </c:pt>
                <c:pt idx="13261">
                  <c:v>0.15310185185185185</c:v>
                </c:pt>
                <c:pt idx="13262">
                  <c:v>0.15311342592592592</c:v>
                </c:pt>
                <c:pt idx="13263">
                  <c:v>0.15312499999999998</c:v>
                </c:pt>
                <c:pt idx="13264">
                  <c:v>0.15313657407407408</c:v>
                </c:pt>
                <c:pt idx="13265">
                  <c:v>0.15314814814814814</c:v>
                </c:pt>
                <c:pt idx="13266">
                  <c:v>0.15315972222222221</c:v>
                </c:pt>
                <c:pt idx="13267">
                  <c:v>0.15317129629629631</c:v>
                </c:pt>
                <c:pt idx="13268">
                  <c:v>0.15318287037037037</c:v>
                </c:pt>
                <c:pt idx="13269">
                  <c:v>0.15319444444444444</c:v>
                </c:pt>
                <c:pt idx="13270">
                  <c:v>0.15320601851851853</c:v>
                </c:pt>
                <c:pt idx="13271">
                  <c:v>0.1532175925925926</c:v>
                </c:pt>
                <c:pt idx="13272">
                  <c:v>0.15322916666666667</c:v>
                </c:pt>
                <c:pt idx="13273">
                  <c:v>0.15324074074074073</c:v>
                </c:pt>
                <c:pt idx="13274">
                  <c:v>0.1532523148148148</c:v>
                </c:pt>
                <c:pt idx="13275">
                  <c:v>0.15326388888888889</c:v>
                </c:pt>
                <c:pt idx="13276">
                  <c:v>0.15327546296296296</c:v>
                </c:pt>
                <c:pt idx="13277">
                  <c:v>0.15328703703703703</c:v>
                </c:pt>
                <c:pt idx="13278">
                  <c:v>0.15329861111111112</c:v>
                </c:pt>
                <c:pt idx="13279">
                  <c:v>0.15331018518518519</c:v>
                </c:pt>
                <c:pt idx="13280">
                  <c:v>0.15332175925925925</c:v>
                </c:pt>
                <c:pt idx="13281">
                  <c:v>0.15333333333333332</c:v>
                </c:pt>
                <c:pt idx="13282">
                  <c:v>0.15334490740740742</c:v>
                </c:pt>
                <c:pt idx="13283">
                  <c:v>0.15335648148148148</c:v>
                </c:pt>
                <c:pt idx="13284">
                  <c:v>0.15336805555555555</c:v>
                </c:pt>
                <c:pt idx="13285">
                  <c:v>0.15337962962962962</c:v>
                </c:pt>
                <c:pt idx="13286">
                  <c:v>0.15339120370370371</c:v>
                </c:pt>
                <c:pt idx="13287">
                  <c:v>0.15340277777777778</c:v>
                </c:pt>
                <c:pt idx="13288">
                  <c:v>0.15341435185185184</c:v>
                </c:pt>
                <c:pt idx="13289">
                  <c:v>0.15342592592592594</c:v>
                </c:pt>
                <c:pt idx="13290">
                  <c:v>0.1534375</c:v>
                </c:pt>
                <c:pt idx="13291">
                  <c:v>0.15344907407407407</c:v>
                </c:pt>
                <c:pt idx="13292">
                  <c:v>0.15346064814814817</c:v>
                </c:pt>
                <c:pt idx="13293">
                  <c:v>0.15347222222222223</c:v>
                </c:pt>
                <c:pt idx="13294">
                  <c:v>0.1534837962962963</c:v>
                </c:pt>
                <c:pt idx="13295">
                  <c:v>0.15349537037037037</c:v>
                </c:pt>
                <c:pt idx="13296">
                  <c:v>0.15350694444444443</c:v>
                </c:pt>
                <c:pt idx="13297">
                  <c:v>0.15351851851851853</c:v>
                </c:pt>
                <c:pt idx="13298">
                  <c:v>0.15353009259259259</c:v>
                </c:pt>
                <c:pt idx="13299">
                  <c:v>0.15354166666666666</c:v>
                </c:pt>
                <c:pt idx="13300">
                  <c:v>0.15355324074074075</c:v>
                </c:pt>
                <c:pt idx="13301">
                  <c:v>0.15356481481481482</c:v>
                </c:pt>
                <c:pt idx="13302">
                  <c:v>0.15357638888888889</c:v>
                </c:pt>
                <c:pt idx="13303">
                  <c:v>0.15358796296296295</c:v>
                </c:pt>
                <c:pt idx="13304">
                  <c:v>0.15359953703703702</c:v>
                </c:pt>
                <c:pt idx="13305">
                  <c:v>0.15361111111111111</c:v>
                </c:pt>
                <c:pt idx="13306">
                  <c:v>0.15362268518518518</c:v>
                </c:pt>
                <c:pt idx="13307">
                  <c:v>0.15363425925925925</c:v>
                </c:pt>
                <c:pt idx="13308">
                  <c:v>0.15364583333333334</c:v>
                </c:pt>
                <c:pt idx="13309">
                  <c:v>0.15365740740740741</c:v>
                </c:pt>
                <c:pt idx="13310">
                  <c:v>0.15366898148148148</c:v>
                </c:pt>
                <c:pt idx="13311">
                  <c:v>0.15368055555555557</c:v>
                </c:pt>
                <c:pt idx="13312">
                  <c:v>0.15369212962962964</c:v>
                </c:pt>
                <c:pt idx="13313">
                  <c:v>0.1537037037037037</c:v>
                </c:pt>
                <c:pt idx="13314">
                  <c:v>0.1537152777777778</c:v>
                </c:pt>
                <c:pt idx="13315">
                  <c:v>0.15372685185185184</c:v>
                </c:pt>
                <c:pt idx="13316">
                  <c:v>0.15373842592592593</c:v>
                </c:pt>
                <c:pt idx="13317">
                  <c:v>0.15375</c:v>
                </c:pt>
                <c:pt idx="13318">
                  <c:v>0.15376157407407406</c:v>
                </c:pt>
                <c:pt idx="13319">
                  <c:v>0.15377314814814816</c:v>
                </c:pt>
                <c:pt idx="13320">
                  <c:v>0.15378472222222223</c:v>
                </c:pt>
                <c:pt idx="13321">
                  <c:v>0.15379629629629629</c:v>
                </c:pt>
                <c:pt idx="13322">
                  <c:v>0.15380787037037039</c:v>
                </c:pt>
                <c:pt idx="13323">
                  <c:v>0.15381944444444443</c:v>
                </c:pt>
                <c:pt idx="13324">
                  <c:v>0.15383101851851852</c:v>
                </c:pt>
                <c:pt idx="13325">
                  <c:v>0.15384259259259259</c:v>
                </c:pt>
                <c:pt idx="13326">
                  <c:v>0.15385416666666665</c:v>
                </c:pt>
                <c:pt idx="13327">
                  <c:v>0.15386574074074075</c:v>
                </c:pt>
                <c:pt idx="13328">
                  <c:v>0.15387731481481481</c:v>
                </c:pt>
                <c:pt idx="13329">
                  <c:v>0.15388888888888888</c:v>
                </c:pt>
                <c:pt idx="13330">
                  <c:v>0.15390046296296298</c:v>
                </c:pt>
                <c:pt idx="13331">
                  <c:v>0.15391203703703704</c:v>
                </c:pt>
                <c:pt idx="13332">
                  <c:v>0.15392361111111111</c:v>
                </c:pt>
                <c:pt idx="13333">
                  <c:v>0.1539351851851852</c:v>
                </c:pt>
                <c:pt idx="13334">
                  <c:v>0.15394675925925924</c:v>
                </c:pt>
                <c:pt idx="13335">
                  <c:v>0.15395833333333334</c:v>
                </c:pt>
                <c:pt idx="13336">
                  <c:v>0.1539699074074074</c:v>
                </c:pt>
                <c:pt idx="13337">
                  <c:v>0.15398148148148147</c:v>
                </c:pt>
                <c:pt idx="13338">
                  <c:v>0.15399305555555556</c:v>
                </c:pt>
                <c:pt idx="13339">
                  <c:v>0.15400462962962963</c:v>
                </c:pt>
                <c:pt idx="13340">
                  <c:v>0.1540162037037037</c:v>
                </c:pt>
                <c:pt idx="13341">
                  <c:v>0.15402777777777779</c:v>
                </c:pt>
                <c:pt idx="13342">
                  <c:v>0.15403935185185186</c:v>
                </c:pt>
                <c:pt idx="13343">
                  <c:v>0.15405092592592592</c:v>
                </c:pt>
                <c:pt idx="13344">
                  <c:v>0.15406249999999999</c:v>
                </c:pt>
                <c:pt idx="13345">
                  <c:v>0.15407407407407406</c:v>
                </c:pt>
                <c:pt idx="13346">
                  <c:v>0.15408564814814815</c:v>
                </c:pt>
                <c:pt idx="13347">
                  <c:v>0.15409722222222222</c:v>
                </c:pt>
                <c:pt idx="13348">
                  <c:v>0.15410879629629629</c:v>
                </c:pt>
                <c:pt idx="13349">
                  <c:v>0.15412037037037038</c:v>
                </c:pt>
                <c:pt idx="13350">
                  <c:v>0.15413194444444445</c:v>
                </c:pt>
                <c:pt idx="13351">
                  <c:v>0.15414351851851851</c:v>
                </c:pt>
                <c:pt idx="13352">
                  <c:v>0.15415509259259261</c:v>
                </c:pt>
                <c:pt idx="13353">
                  <c:v>0.15416666666666667</c:v>
                </c:pt>
                <c:pt idx="13354">
                  <c:v>0.15417824074074074</c:v>
                </c:pt>
                <c:pt idx="13355">
                  <c:v>0.15418981481481481</c:v>
                </c:pt>
                <c:pt idx="13356">
                  <c:v>0.15420138888888887</c:v>
                </c:pt>
                <c:pt idx="13357">
                  <c:v>0.15421296296296297</c:v>
                </c:pt>
                <c:pt idx="13358">
                  <c:v>0.15422453703703703</c:v>
                </c:pt>
                <c:pt idx="13359">
                  <c:v>0.1542361111111111</c:v>
                </c:pt>
                <c:pt idx="13360">
                  <c:v>0.1542476851851852</c:v>
                </c:pt>
                <c:pt idx="13361">
                  <c:v>0.15425925925925926</c:v>
                </c:pt>
                <c:pt idx="13362">
                  <c:v>0.15427083333333333</c:v>
                </c:pt>
                <c:pt idx="13363">
                  <c:v>0.1542824074074074</c:v>
                </c:pt>
                <c:pt idx="13364">
                  <c:v>0.15429398148148146</c:v>
                </c:pt>
                <c:pt idx="13365">
                  <c:v>0.15430555555555556</c:v>
                </c:pt>
                <c:pt idx="13366">
                  <c:v>0.15431712962962962</c:v>
                </c:pt>
                <c:pt idx="13367">
                  <c:v>0.15432870370370369</c:v>
                </c:pt>
                <c:pt idx="13368">
                  <c:v>0.15434027777777778</c:v>
                </c:pt>
                <c:pt idx="13369">
                  <c:v>0.15435185185185185</c:v>
                </c:pt>
                <c:pt idx="13370">
                  <c:v>0.15436342592592592</c:v>
                </c:pt>
                <c:pt idx="13371">
                  <c:v>0.15437500000000001</c:v>
                </c:pt>
                <c:pt idx="13372">
                  <c:v>0.15438657407407408</c:v>
                </c:pt>
                <c:pt idx="13373">
                  <c:v>0.15439814814814815</c:v>
                </c:pt>
                <c:pt idx="13374">
                  <c:v>0.15440972222222224</c:v>
                </c:pt>
                <c:pt idx="13375">
                  <c:v>0.15442129629629631</c:v>
                </c:pt>
                <c:pt idx="13376">
                  <c:v>0.15443287037037037</c:v>
                </c:pt>
                <c:pt idx="13377">
                  <c:v>0.15444444444444444</c:v>
                </c:pt>
                <c:pt idx="13378">
                  <c:v>0.15445601851851851</c:v>
                </c:pt>
                <c:pt idx="13379">
                  <c:v>0.1544675925925926</c:v>
                </c:pt>
                <c:pt idx="13380">
                  <c:v>0.15447916666666667</c:v>
                </c:pt>
                <c:pt idx="13381">
                  <c:v>0.15449074074074073</c:v>
                </c:pt>
                <c:pt idx="13382">
                  <c:v>0.15450231481481483</c:v>
                </c:pt>
                <c:pt idx="13383">
                  <c:v>0.1545138888888889</c:v>
                </c:pt>
                <c:pt idx="13384">
                  <c:v>0.15452546296296296</c:v>
                </c:pt>
                <c:pt idx="13385">
                  <c:v>0.15453703703703703</c:v>
                </c:pt>
                <c:pt idx="13386">
                  <c:v>0.15454861111111109</c:v>
                </c:pt>
                <c:pt idx="13387">
                  <c:v>0.15456018518518519</c:v>
                </c:pt>
                <c:pt idx="13388">
                  <c:v>0.15457175925925926</c:v>
                </c:pt>
                <c:pt idx="13389">
                  <c:v>0.15458333333333332</c:v>
                </c:pt>
                <c:pt idx="13390">
                  <c:v>0.15459490740740742</c:v>
                </c:pt>
                <c:pt idx="13391">
                  <c:v>0.15460648148148148</c:v>
                </c:pt>
                <c:pt idx="13392">
                  <c:v>0.15461805555555555</c:v>
                </c:pt>
                <c:pt idx="13393">
                  <c:v>0.15462962962962964</c:v>
                </c:pt>
                <c:pt idx="13394">
                  <c:v>0.15464120370370371</c:v>
                </c:pt>
                <c:pt idx="13395">
                  <c:v>0.15465277777777778</c:v>
                </c:pt>
                <c:pt idx="13396">
                  <c:v>0.15466435185185187</c:v>
                </c:pt>
                <c:pt idx="13397">
                  <c:v>0.15467592592592591</c:v>
                </c:pt>
                <c:pt idx="13398">
                  <c:v>0.15468750000000001</c:v>
                </c:pt>
                <c:pt idx="13399">
                  <c:v>0.15469907407407407</c:v>
                </c:pt>
                <c:pt idx="13400">
                  <c:v>0.15471064814814814</c:v>
                </c:pt>
                <c:pt idx="13401">
                  <c:v>0.15472222222222223</c:v>
                </c:pt>
                <c:pt idx="13402">
                  <c:v>0.1547337962962963</c:v>
                </c:pt>
                <c:pt idx="13403">
                  <c:v>0.15474537037037037</c:v>
                </c:pt>
                <c:pt idx="13404">
                  <c:v>0.15475694444444446</c:v>
                </c:pt>
                <c:pt idx="13405">
                  <c:v>0.1547685185185185</c:v>
                </c:pt>
                <c:pt idx="13406">
                  <c:v>0.15478009259259259</c:v>
                </c:pt>
                <c:pt idx="13407">
                  <c:v>0.15479166666666666</c:v>
                </c:pt>
                <c:pt idx="13408">
                  <c:v>0.15480324074074073</c:v>
                </c:pt>
                <c:pt idx="13409">
                  <c:v>0.15481481481481482</c:v>
                </c:pt>
                <c:pt idx="13410">
                  <c:v>0.15482638888888889</c:v>
                </c:pt>
                <c:pt idx="13411">
                  <c:v>0.15483796296296296</c:v>
                </c:pt>
                <c:pt idx="13412">
                  <c:v>0.15484953703703705</c:v>
                </c:pt>
                <c:pt idx="13413">
                  <c:v>0.15486111111111112</c:v>
                </c:pt>
                <c:pt idx="13414">
                  <c:v>0.15487268518518518</c:v>
                </c:pt>
                <c:pt idx="13415">
                  <c:v>0.15488425925925928</c:v>
                </c:pt>
                <c:pt idx="13416">
                  <c:v>0.15489583333333332</c:v>
                </c:pt>
                <c:pt idx="13417">
                  <c:v>0.15490740740740741</c:v>
                </c:pt>
                <c:pt idx="13418">
                  <c:v>0.15491898148148148</c:v>
                </c:pt>
                <c:pt idx="13419">
                  <c:v>0.15493055555555554</c:v>
                </c:pt>
                <c:pt idx="13420">
                  <c:v>0.15494212962962964</c:v>
                </c:pt>
                <c:pt idx="13421">
                  <c:v>0.1549537037037037</c:v>
                </c:pt>
                <c:pt idx="13422">
                  <c:v>0.15496527777777777</c:v>
                </c:pt>
                <c:pt idx="13423">
                  <c:v>0.15497685185185187</c:v>
                </c:pt>
                <c:pt idx="13424">
                  <c:v>0.1549884259259259</c:v>
                </c:pt>
                <c:pt idx="13425">
                  <c:v>0.155</c:v>
                </c:pt>
                <c:pt idx="13426">
                  <c:v>0.15501157407407407</c:v>
                </c:pt>
                <c:pt idx="13427">
                  <c:v>0.15502314814814813</c:v>
                </c:pt>
                <c:pt idx="13428">
                  <c:v>0.15503472222222223</c:v>
                </c:pt>
                <c:pt idx="13429">
                  <c:v>0.15504629629629629</c:v>
                </c:pt>
                <c:pt idx="13430">
                  <c:v>0.15505787037037036</c:v>
                </c:pt>
                <c:pt idx="13431">
                  <c:v>0.15506944444444445</c:v>
                </c:pt>
                <c:pt idx="13432">
                  <c:v>0.15508101851851852</c:v>
                </c:pt>
                <c:pt idx="13433">
                  <c:v>0.15509259259259259</c:v>
                </c:pt>
                <c:pt idx="13434">
                  <c:v>0.15510416666666668</c:v>
                </c:pt>
                <c:pt idx="13435">
                  <c:v>0.15511574074074075</c:v>
                </c:pt>
                <c:pt idx="13436">
                  <c:v>0.15512731481481482</c:v>
                </c:pt>
                <c:pt idx="13437">
                  <c:v>0.15513888888888888</c:v>
                </c:pt>
                <c:pt idx="13438">
                  <c:v>0.15515046296296295</c:v>
                </c:pt>
                <c:pt idx="13439">
                  <c:v>0.15516203703703704</c:v>
                </c:pt>
                <c:pt idx="13440">
                  <c:v>0.15517361111111111</c:v>
                </c:pt>
                <c:pt idx="13441">
                  <c:v>0.15518518518518518</c:v>
                </c:pt>
                <c:pt idx="13442">
                  <c:v>0.15519675925925927</c:v>
                </c:pt>
                <c:pt idx="13443">
                  <c:v>0.15520833333333334</c:v>
                </c:pt>
                <c:pt idx="13444">
                  <c:v>0.1552199074074074</c:v>
                </c:pt>
                <c:pt idx="13445">
                  <c:v>0.15523148148148147</c:v>
                </c:pt>
                <c:pt idx="13446">
                  <c:v>0.15524305555555554</c:v>
                </c:pt>
                <c:pt idx="13447">
                  <c:v>0.15525462962962963</c:v>
                </c:pt>
                <c:pt idx="13448">
                  <c:v>0.1552662037037037</c:v>
                </c:pt>
                <c:pt idx="13449">
                  <c:v>0.15527777777777776</c:v>
                </c:pt>
                <c:pt idx="13450">
                  <c:v>0.15528935185185186</c:v>
                </c:pt>
                <c:pt idx="13451">
                  <c:v>0.15530092592592593</c:v>
                </c:pt>
                <c:pt idx="13452">
                  <c:v>0.15531249999999999</c:v>
                </c:pt>
                <c:pt idx="13453">
                  <c:v>0.15532407407407409</c:v>
                </c:pt>
                <c:pt idx="13454">
                  <c:v>0.15533564814814815</c:v>
                </c:pt>
                <c:pt idx="13455">
                  <c:v>0.15534722222222222</c:v>
                </c:pt>
                <c:pt idx="13456">
                  <c:v>0.15535879629629631</c:v>
                </c:pt>
                <c:pt idx="13457">
                  <c:v>0.15537037037037038</c:v>
                </c:pt>
                <c:pt idx="13458">
                  <c:v>0.15538194444444445</c:v>
                </c:pt>
                <c:pt idx="13459">
                  <c:v>0.15539351851851851</c:v>
                </c:pt>
                <c:pt idx="13460">
                  <c:v>0.15540509259259258</c:v>
                </c:pt>
                <c:pt idx="13461">
                  <c:v>0.15541666666666668</c:v>
                </c:pt>
                <c:pt idx="13462">
                  <c:v>0.15542824074074074</c:v>
                </c:pt>
                <c:pt idx="13463">
                  <c:v>0.15543981481481481</c:v>
                </c:pt>
                <c:pt idx="13464">
                  <c:v>0.1554513888888889</c:v>
                </c:pt>
                <c:pt idx="13465">
                  <c:v>0.15546296296296297</c:v>
                </c:pt>
                <c:pt idx="13466">
                  <c:v>0.15547453703703704</c:v>
                </c:pt>
                <c:pt idx="13467">
                  <c:v>0.1554861111111111</c:v>
                </c:pt>
                <c:pt idx="13468">
                  <c:v>0.15549768518518517</c:v>
                </c:pt>
                <c:pt idx="13469">
                  <c:v>0.15550925925925926</c:v>
                </c:pt>
                <c:pt idx="13470">
                  <c:v>0.15552083333333333</c:v>
                </c:pt>
                <c:pt idx="13471">
                  <c:v>0.1555324074074074</c:v>
                </c:pt>
                <c:pt idx="13472">
                  <c:v>0.15554398148148149</c:v>
                </c:pt>
                <c:pt idx="13473">
                  <c:v>0.15555555555555556</c:v>
                </c:pt>
                <c:pt idx="13474">
                  <c:v>0.15556712962962962</c:v>
                </c:pt>
                <c:pt idx="13475">
                  <c:v>0.15557870370370372</c:v>
                </c:pt>
                <c:pt idx="13476">
                  <c:v>0.15559027777777779</c:v>
                </c:pt>
                <c:pt idx="13477">
                  <c:v>0.15560185185185185</c:v>
                </c:pt>
                <c:pt idx="13478">
                  <c:v>0.15561342592592595</c:v>
                </c:pt>
                <c:pt idx="13479">
                  <c:v>0.15562499999999999</c:v>
                </c:pt>
                <c:pt idx="13480">
                  <c:v>0.15563657407407408</c:v>
                </c:pt>
                <c:pt idx="13481">
                  <c:v>0.15564814814814815</c:v>
                </c:pt>
                <c:pt idx="13482">
                  <c:v>0.15565972222222221</c:v>
                </c:pt>
                <c:pt idx="13483">
                  <c:v>0.15567129629629631</c:v>
                </c:pt>
                <c:pt idx="13484">
                  <c:v>0.15568287037037037</c:v>
                </c:pt>
                <c:pt idx="13485">
                  <c:v>0.15569444444444444</c:v>
                </c:pt>
                <c:pt idx="13486">
                  <c:v>0.15570601851851854</c:v>
                </c:pt>
                <c:pt idx="13487">
                  <c:v>0.15571759259259257</c:v>
                </c:pt>
                <c:pt idx="13488">
                  <c:v>0.15572916666666667</c:v>
                </c:pt>
                <c:pt idx="13489">
                  <c:v>0.15574074074074074</c:v>
                </c:pt>
                <c:pt idx="13490">
                  <c:v>0.1557523148148148</c:v>
                </c:pt>
                <c:pt idx="13491">
                  <c:v>0.1557638888888889</c:v>
                </c:pt>
                <c:pt idx="13492">
                  <c:v>0.15577546296296296</c:v>
                </c:pt>
                <c:pt idx="13493">
                  <c:v>0.15578703703703703</c:v>
                </c:pt>
                <c:pt idx="13494">
                  <c:v>0.15579861111111112</c:v>
                </c:pt>
                <c:pt idx="13495">
                  <c:v>0.15581018518518519</c:v>
                </c:pt>
                <c:pt idx="13496">
                  <c:v>0.15582175925925926</c:v>
                </c:pt>
                <c:pt idx="13497">
                  <c:v>0.15583333333333335</c:v>
                </c:pt>
                <c:pt idx="13498">
                  <c:v>0.15584490740740739</c:v>
                </c:pt>
                <c:pt idx="13499">
                  <c:v>0.15585648148148148</c:v>
                </c:pt>
                <c:pt idx="13500">
                  <c:v>0.15586805555555555</c:v>
                </c:pt>
                <c:pt idx="13501">
                  <c:v>0.15587962962962962</c:v>
                </c:pt>
                <c:pt idx="13502">
                  <c:v>0.15589120370370371</c:v>
                </c:pt>
                <c:pt idx="13503">
                  <c:v>0.15590277777777778</c:v>
                </c:pt>
                <c:pt idx="13504">
                  <c:v>0.15591435185185185</c:v>
                </c:pt>
                <c:pt idx="13505">
                  <c:v>0.15592592592592594</c:v>
                </c:pt>
                <c:pt idx="13506">
                  <c:v>0.15593749999999998</c:v>
                </c:pt>
                <c:pt idx="13507">
                  <c:v>0.15594907407407407</c:v>
                </c:pt>
                <c:pt idx="13508">
                  <c:v>0.15596064814814814</c:v>
                </c:pt>
                <c:pt idx="13509">
                  <c:v>0.15597222222222221</c:v>
                </c:pt>
                <c:pt idx="13510">
                  <c:v>0.1559837962962963</c:v>
                </c:pt>
                <c:pt idx="13511">
                  <c:v>0.15599537037037037</c:v>
                </c:pt>
                <c:pt idx="13512">
                  <c:v>0.15600694444444443</c:v>
                </c:pt>
                <c:pt idx="13513">
                  <c:v>0.15601851851851853</c:v>
                </c:pt>
                <c:pt idx="13514">
                  <c:v>0.1560300925925926</c:v>
                </c:pt>
                <c:pt idx="13515">
                  <c:v>0.15604166666666666</c:v>
                </c:pt>
                <c:pt idx="13516">
                  <c:v>0.15605324074074076</c:v>
                </c:pt>
                <c:pt idx="13517">
                  <c:v>0.15606481481481482</c:v>
                </c:pt>
                <c:pt idx="13518">
                  <c:v>0.15607638888888889</c:v>
                </c:pt>
                <c:pt idx="13519">
                  <c:v>0.15608796296296296</c:v>
                </c:pt>
                <c:pt idx="13520">
                  <c:v>0.15609953703703702</c:v>
                </c:pt>
                <c:pt idx="13521">
                  <c:v>0.15611111111111112</c:v>
                </c:pt>
                <c:pt idx="13522">
                  <c:v>0.15612268518518518</c:v>
                </c:pt>
                <c:pt idx="13523">
                  <c:v>0.15613425925925925</c:v>
                </c:pt>
                <c:pt idx="13524">
                  <c:v>0.15614583333333334</c:v>
                </c:pt>
                <c:pt idx="13525">
                  <c:v>0.15615740740740741</c:v>
                </c:pt>
                <c:pt idx="13526">
                  <c:v>0.15616898148148148</c:v>
                </c:pt>
                <c:pt idx="13527">
                  <c:v>0.15618055555555554</c:v>
                </c:pt>
                <c:pt idx="13528">
                  <c:v>0.15619212962962961</c:v>
                </c:pt>
                <c:pt idx="13529">
                  <c:v>0.15620370370370371</c:v>
                </c:pt>
                <c:pt idx="13530">
                  <c:v>0.15621527777777777</c:v>
                </c:pt>
                <c:pt idx="13531">
                  <c:v>0.15622685185185184</c:v>
                </c:pt>
                <c:pt idx="13532">
                  <c:v>0.15623842592592593</c:v>
                </c:pt>
                <c:pt idx="13533">
                  <c:v>0.15625</c:v>
                </c:pt>
                <c:pt idx="13534">
                  <c:v>0.15626157407407407</c:v>
                </c:pt>
                <c:pt idx="13535">
                  <c:v>0.15627314814814816</c:v>
                </c:pt>
                <c:pt idx="13536">
                  <c:v>0.15628472222222223</c:v>
                </c:pt>
                <c:pt idx="13537">
                  <c:v>0.15629629629629629</c:v>
                </c:pt>
                <c:pt idx="13538">
                  <c:v>0.15630787037037039</c:v>
                </c:pt>
                <c:pt idx="13539">
                  <c:v>0.15630787037037039</c:v>
                </c:pt>
                <c:pt idx="13540">
                  <c:v>0.15631944444444446</c:v>
                </c:pt>
                <c:pt idx="13541">
                  <c:v>0.15633101851851852</c:v>
                </c:pt>
                <c:pt idx="13542">
                  <c:v>0.15634259259259259</c:v>
                </c:pt>
                <c:pt idx="13543">
                  <c:v>0.15635416666666666</c:v>
                </c:pt>
                <c:pt idx="13544">
                  <c:v>0.15636574074074075</c:v>
                </c:pt>
                <c:pt idx="13545">
                  <c:v>0.15637731481481482</c:v>
                </c:pt>
                <c:pt idx="13546">
                  <c:v>0.15638888888888888</c:v>
                </c:pt>
                <c:pt idx="13547">
                  <c:v>0.15640046296296298</c:v>
                </c:pt>
                <c:pt idx="13548">
                  <c:v>0.15641203703703704</c:v>
                </c:pt>
                <c:pt idx="13549">
                  <c:v>0.15642361111111111</c:v>
                </c:pt>
                <c:pt idx="13550">
                  <c:v>0.15643518518518518</c:v>
                </c:pt>
                <c:pt idx="13551">
                  <c:v>0.15644675925925924</c:v>
                </c:pt>
                <c:pt idx="13552">
                  <c:v>0.15645833333333334</c:v>
                </c:pt>
                <c:pt idx="13553">
                  <c:v>0.1564699074074074</c:v>
                </c:pt>
                <c:pt idx="13554">
                  <c:v>0.15648148148148147</c:v>
                </c:pt>
                <c:pt idx="13555">
                  <c:v>0.15649305555555557</c:v>
                </c:pt>
                <c:pt idx="13556">
                  <c:v>0.15650462962962963</c:v>
                </c:pt>
                <c:pt idx="13557">
                  <c:v>0.1565162037037037</c:v>
                </c:pt>
                <c:pt idx="13558">
                  <c:v>0.15652777777777779</c:v>
                </c:pt>
                <c:pt idx="13559">
                  <c:v>0.15653935185185186</c:v>
                </c:pt>
                <c:pt idx="13560">
                  <c:v>0.15655092592592593</c:v>
                </c:pt>
                <c:pt idx="13561">
                  <c:v>0.15656250000000002</c:v>
                </c:pt>
                <c:pt idx="13562">
                  <c:v>0.15657407407407406</c:v>
                </c:pt>
                <c:pt idx="13563">
                  <c:v>0.15658564814814815</c:v>
                </c:pt>
                <c:pt idx="13564">
                  <c:v>0.15659722222222222</c:v>
                </c:pt>
                <c:pt idx="13565">
                  <c:v>0.15660879629629629</c:v>
                </c:pt>
                <c:pt idx="13566">
                  <c:v>0.15662037037037038</c:v>
                </c:pt>
                <c:pt idx="13567">
                  <c:v>0.15663194444444445</c:v>
                </c:pt>
                <c:pt idx="13568">
                  <c:v>0.15664351851851852</c:v>
                </c:pt>
                <c:pt idx="13569">
                  <c:v>0.15665509259259261</c:v>
                </c:pt>
                <c:pt idx="13570">
                  <c:v>0.15666666666666665</c:v>
                </c:pt>
                <c:pt idx="13571">
                  <c:v>0.15667824074074074</c:v>
                </c:pt>
                <c:pt idx="13572">
                  <c:v>0.15668981481481481</c:v>
                </c:pt>
                <c:pt idx="13573">
                  <c:v>0.15670138888888888</c:v>
                </c:pt>
                <c:pt idx="13574">
                  <c:v>0.15671296296296297</c:v>
                </c:pt>
                <c:pt idx="13575">
                  <c:v>0.15672453703703704</c:v>
                </c:pt>
                <c:pt idx="13576">
                  <c:v>0.1567361111111111</c:v>
                </c:pt>
                <c:pt idx="13577">
                  <c:v>0.1567476851851852</c:v>
                </c:pt>
                <c:pt idx="13578">
                  <c:v>0.15675925925925926</c:v>
                </c:pt>
                <c:pt idx="13579">
                  <c:v>0.15677083333333333</c:v>
                </c:pt>
                <c:pt idx="13580">
                  <c:v>0.15678240740740743</c:v>
                </c:pt>
                <c:pt idx="13581">
                  <c:v>0.15679398148148146</c:v>
                </c:pt>
                <c:pt idx="13582">
                  <c:v>0.15680555555555556</c:v>
                </c:pt>
                <c:pt idx="13583">
                  <c:v>0.15681712962962963</c:v>
                </c:pt>
                <c:pt idx="13584">
                  <c:v>0.15682870370370369</c:v>
                </c:pt>
                <c:pt idx="13585">
                  <c:v>0.15684027777777779</c:v>
                </c:pt>
                <c:pt idx="13586">
                  <c:v>0.15685185185185185</c:v>
                </c:pt>
                <c:pt idx="13587">
                  <c:v>0.15686342592592592</c:v>
                </c:pt>
                <c:pt idx="13588">
                  <c:v>0.15687500000000001</c:v>
                </c:pt>
                <c:pt idx="13589">
                  <c:v>0.15688657407407405</c:v>
                </c:pt>
                <c:pt idx="13590">
                  <c:v>0.15689814814814815</c:v>
                </c:pt>
                <c:pt idx="13591">
                  <c:v>0.15690972222222221</c:v>
                </c:pt>
                <c:pt idx="13592">
                  <c:v>0.15692129629629628</c:v>
                </c:pt>
                <c:pt idx="13593">
                  <c:v>0.15693287037037038</c:v>
                </c:pt>
                <c:pt idx="13594">
                  <c:v>0.15694444444444444</c:v>
                </c:pt>
                <c:pt idx="13595">
                  <c:v>0.15695601851851851</c:v>
                </c:pt>
                <c:pt idx="13596">
                  <c:v>0.1569675925925926</c:v>
                </c:pt>
                <c:pt idx="13597">
                  <c:v>0.15697916666666667</c:v>
                </c:pt>
                <c:pt idx="13598">
                  <c:v>0.15699074074074074</c:v>
                </c:pt>
                <c:pt idx="13599">
                  <c:v>0.15700231481481483</c:v>
                </c:pt>
                <c:pt idx="13600">
                  <c:v>0.1570138888888889</c:v>
                </c:pt>
                <c:pt idx="13601">
                  <c:v>0.15702546296296296</c:v>
                </c:pt>
                <c:pt idx="13602">
                  <c:v>0.15703703703703703</c:v>
                </c:pt>
                <c:pt idx="13603">
                  <c:v>0.1570486111111111</c:v>
                </c:pt>
                <c:pt idx="13604">
                  <c:v>0.15706018518518519</c:v>
                </c:pt>
                <c:pt idx="13605">
                  <c:v>0.15707175925925926</c:v>
                </c:pt>
                <c:pt idx="13606">
                  <c:v>0.15708333333333332</c:v>
                </c:pt>
                <c:pt idx="13607">
                  <c:v>0.15709490740740742</c:v>
                </c:pt>
                <c:pt idx="13608">
                  <c:v>0.15710648148148149</c:v>
                </c:pt>
                <c:pt idx="13609">
                  <c:v>0.15711805555555555</c:v>
                </c:pt>
                <c:pt idx="13610">
                  <c:v>0.15712962962962962</c:v>
                </c:pt>
                <c:pt idx="13611">
                  <c:v>0.15714120370370369</c:v>
                </c:pt>
                <c:pt idx="13612">
                  <c:v>0.15715277777777778</c:v>
                </c:pt>
                <c:pt idx="13613">
                  <c:v>0.15716435185185185</c:v>
                </c:pt>
                <c:pt idx="13614">
                  <c:v>0.15717592592592591</c:v>
                </c:pt>
                <c:pt idx="13615">
                  <c:v>0.15718750000000001</c:v>
                </c:pt>
                <c:pt idx="13616">
                  <c:v>0.15719907407407407</c:v>
                </c:pt>
                <c:pt idx="13617">
                  <c:v>0.15721064814814814</c:v>
                </c:pt>
                <c:pt idx="13618">
                  <c:v>0.15722222222222224</c:v>
                </c:pt>
                <c:pt idx="13619">
                  <c:v>0.1572337962962963</c:v>
                </c:pt>
                <c:pt idx="13620">
                  <c:v>0.15724537037037037</c:v>
                </c:pt>
                <c:pt idx="13621">
                  <c:v>0.15725694444444446</c:v>
                </c:pt>
                <c:pt idx="13622">
                  <c:v>0.15726851851851853</c:v>
                </c:pt>
                <c:pt idx="13623">
                  <c:v>0.1572800925925926</c:v>
                </c:pt>
                <c:pt idx="13624">
                  <c:v>0.15729166666666666</c:v>
                </c:pt>
                <c:pt idx="13625">
                  <c:v>0.15730324074074073</c:v>
                </c:pt>
                <c:pt idx="13626">
                  <c:v>0.15731481481481482</c:v>
                </c:pt>
                <c:pt idx="13627">
                  <c:v>0.15732638888888889</c:v>
                </c:pt>
                <c:pt idx="13628">
                  <c:v>0.15733796296296296</c:v>
                </c:pt>
                <c:pt idx="13629">
                  <c:v>0.15734953703703705</c:v>
                </c:pt>
                <c:pt idx="13630">
                  <c:v>0.15736111111111112</c:v>
                </c:pt>
                <c:pt idx="13631">
                  <c:v>0.15737268518518518</c:v>
                </c:pt>
                <c:pt idx="13632">
                  <c:v>0.15738425925925925</c:v>
                </c:pt>
                <c:pt idx="13633">
                  <c:v>0.15739583333333332</c:v>
                </c:pt>
                <c:pt idx="13634">
                  <c:v>0.15740740740740741</c:v>
                </c:pt>
                <c:pt idx="13635">
                  <c:v>0.15741898148148148</c:v>
                </c:pt>
                <c:pt idx="13636">
                  <c:v>0.15743055555555555</c:v>
                </c:pt>
                <c:pt idx="13637">
                  <c:v>0.15744212962962964</c:v>
                </c:pt>
                <c:pt idx="13638">
                  <c:v>0.15745370370370371</c:v>
                </c:pt>
                <c:pt idx="13639">
                  <c:v>0.15746527777777777</c:v>
                </c:pt>
                <c:pt idx="13640">
                  <c:v>0.15747685185185187</c:v>
                </c:pt>
                <c:pt idx="13641">
                  <c:v>0.15748842592592593</c:v>
                </c:pt>
                <c:pt idx="13642">
                  <c:v>0.1575</c:v>
                </c:pt>
                <c:pt idx="13643">
                  <c:v>0.1575115740740741</c:v>
                </c:pt>
                <c:pt idx="13644">
                  <c:v>0.15752314814814813</c:v>
                </c:pt>
                <c:pt idx="13645">
                  <c:v>0.15753472222222223</c:v>
                </c:pt>
                <c:pt idx="13646">
                  <c:v>0.1575462962962963</c:v>
                </c:pt>
                <c:pt idx="13647">
                  <c:v>0.15755787037037036</c:v>
                </c:pt>
                <c:pt idx="13648">
                  <c:v>0.15756944444444446</c:v>
                </c:pt>
                <c:pt idx="13649">
                  <c:v>0.15758101851851852</c:v>
                </c:pt>
                <c:pt idx="13650">
                  <c:v>0.15759259259259259</c:v>
                </c:pt>
                <c:pt idx="13651">
                  <c:v>0.15760416666666668</c:v>
                </c:pt>
                <c:pt idx="13652">
                  <c:v>0.15761574074074072</c:v>
                </c:pt>
                <c:pt idx="13653">
                  <c:v>0.15762731481481482</c:v>
                </c:pt>
                <c:pt idx="13654">
                  <c:v>0.15763888888888888</c:v>
                </c:pt>
                <c:pt idx="13655">
                  <c:v>0.15765046296296295</c:v>
                </c:pt>
                <c:pt idx="13656">
                  <c:v>0.15766203703703704</c:v>
                </c:pt>
                <c:pt idx="13657">
                  <c:v>0.15767361111111111</c:v>
                </c:pt>
                <c:pt idx="13658">
                  <c:v>0.15768518518518518</c:v>
                </c:pt>
                <c:pt idx="13659">
                  <c:v>0.15769675925925927</c:v>
                </c:pt>
                <c:pt idx="13660">
                  <c:v>0.15770833333333334</c:v>
                </c:pt>
                <c:pt idx="13661">
                  <c:v>0.15771990740740741</c:v>
                </c:pt>
                <c:pt idx="13662">
                  <c:v>0.1577314814814815</c:v>
                </c:pt>
                <c:pt idx="13663">
                  <c:v>0.15774305555555554</c:v>
                </c:pt>
                <c:pt idx="13664">
                  <c:v>0.15775462962962963</c:v>
                </c:pt>
                <c:pt idx="13665">
                  <c:v>0.1577662037037037</c:v>
                </c:pt>
                <c:pt idx="13666">
                  <c:v>0.15777777777777777</c:v>
                </c:pt>
                <c:pt idx="13667">
                  <c:v>0.15778935185185186</c:v>
                </c:pt>
                <c:pt idx="13668">
                  <c:v>0.15780092592592593</c:v>
                </c:pt>
                <c:pt idx="13669">
                  <c:v>0.15781249999999999</c:v>
                </c:pt>
                <c:pt idx="13670">
                  <c:v>0.15782407407407409</c:v>
                </c:pt>
                <c:pt idx="13671">
                  <c:v>0.15783564814814813</c:v>
                </c:pt>
                <c:pt idx="13672">
                  <c:v>0.15784722222222222</c:v>
                </c:pt>
                <c:pt idx="13673">
                  <c:v>0.15785879629629629</c:v>
                </c:pt>
                <c:pt idx="13674">
                  <c:v>0.15787037037037036</c:v>
                </c:pt>
                <c:pt idx="13675">
                  <c:v>0.15788194444444445</c:v>
                </c:pt>
                <c:pt idx="13676">
                  <c:v>0.15789351851851852</c:v>
                </c:pt>
                <c:pt idx="13677">
                  <c:v>0.15790509259259258</c:v>
                </c:pt>
                <c:pt idx="13678">
                  <c:v>0.15791666666666668</c:v>
                </c:pt>
                <c:pt idx="13679">
                  <c:v>0.15792824074074074</c:v>
                </c:pt>
                <c:pt idx="13680">
                  <c:v>0.15793981481481481</c:v>
                </c:pt>
                <c:pt idx="13681">
                  <c:v>0.15795138888888891</c:v>
                </c:pt>
                <c:pt idx="13682">
                  <c:v>0.15796296296296297</c:v>
                </c:pt>
                <c:pt idx="13683">
                  <c:v>0.15797453703703704</c:v>
                </c:pt>
                <c:pt idx="13684">
                  <c:v>0.1579861111111111</c:v>
                </c:pt>
                <c:pt idx="13685">
                  <c:v>0.15799768518518517</c:v>
                </c:pt>
                <c:pt idx="13686">
                  <c:v>0.15800925925925927</c:v>
                </c:pt>
                <c:pt idx="13687">
                  <c:v>0.15802083333333333</c:v>
                </c:pt>
                <c:pt idx="13688">
                  <c:v>0.1580324074074074</c:v>
                </c:pt>
                <c:pt idx="13689">
                  <c:v>0.15804398148148149</c:v>
                </c:pt>
                <c:pt idx="13690">
                  <c:v>0.15805555555555556</c:v>
                </c:pt>
                <c:pt idx="13691">
                  <c:v>0.15806712962962963</c:v>
                </c:pt>
                <c:pt idx="13692">
                  <c:v>0.15807870370370369</c:v>
                </c:pt>
                <c:pt idx="13693">
                  <c:v>0.15809027777777776</c:v>
                </c:pt>
                <c:pt idx="13694">
                  <c:v>0.15810185185185185</c:v>
                </c:pt>
                <c:pt idx="13695">
                  <c:v>0.15811342592592592</c:v>
                </c:pt>
                <c:pt idx="13696">
                  <c:v>0.15812499999999999</c:v>
                </c:pt>
                <c:pt idx="13697">
                  <c:v>0.15813657407407408</c:v>
                </c:pt>
                <c:pt idx="13698">
                  <c:v>0.15814814814814815</c:v>
                </c:pt>
                <c:pt idx="13699">
                  <c:v>0.15815972222222222</c:v>
                </c:pt>
                <c:pt idx="13700">
                  <c:v>0.15817129629629631</c:v>
                </c:pt>
                <c:pt idx="13701">
                  <c:v>0.15818287037037038</c:v>
                </c:pt>
                <c:pt idx="13702">
                  <c:v>0.15819444444444444</c:v>
                </c:pt>
                <c:pt idx="13703">
                  <c:v>0.15820601851851854</c:v>
                </c:pt>
                <c:pt idx="13704">
                  <c:v>0.1582175925925926</c:v>
                </c:pt>
                <c:pt idx="13705">
                  <c:v>0.15822916666666667</c:v>
                </c:pt>
                <c:pt idx="13706">
                  <c:v>0.15824074074074074</c:v>
                </c:pt>
                <c:pt idx="13707">
                  <c:v>0.1582523148148148</c:v>
                </c:pt>
                <c:pt idx="13708">
                  <c:v>0.1582638888888889</c:v>
                </c:pt>
                <c:pt idx="13709">
                  <c:v>0.15827546296296297</c:v>
                </c:pt>
                <c:pt idx="13710">
                  <c:v>0.15828703703703703</c:v>
                </c:pt>
                <c:pt idx="13711">
                  <c:v>0.15829861111111113</c:v>
                </c:pt>
                <c:pt idx="13712">
                  <c:v>0.15831018518518519</c:v>
                </c:pt>
                <c:pt idx="13713">
                  <c:v>0.15832175925925926</c:v>
                </c:pt>
                <c:pt idx="13714">
                  <c:v>0.15833333333333333</c:v>
                </c:pt>
                <c:pt idx="13715">
                  <c:v>0.15834490740740739</c:v>
                </c:pt>
                <c:pt idx="13716">
                  <c:v>0.15835648148148149</c:v>
                </c:pt>
                <c:pt idx="13717">
                  <c:v>0.15836805555555555</c:v>
                </c:pt>
                <c:pt idx="13718">
                  <c:v>0.15837962962962962</c:v>
                </c:pt>
                <c:pt idx="13719">
                  <c:v>0.15839120370370371</c:v>
                </c:pt>
                <c:pt idx="13720">
                  <c:v>0.15840277777777778</c:v>
                </c:pt>
                <c:pt idx="13721">
                  <c:v>0.15841435185185185</c:v>
                </c:pt>
                <c:pt idx="13722">
                  <c:v>0.15842592592592594</c:v>
                </c:pt>
                <c:pt idx="13723">
                  <c:v>0.15843750000000001</c:v>
                </c:pt>
                <c:pt idx="13724">
                  <c:v>0.15844907407407408</c:v>
                </c:pt>
                <c:pt idx="13725">
                  <c:v>0.15846064814814814</c:v>
                </c:pt>
                <c:pt idx="13726">
                  <c:v>0.15847222222222221</c:v>
                </c:pt>
                <c:pt idx="13727">
                  <c:v>0.1584837962962963</c:v>
                </c:pt>
                <c:pt idx="13728">
                  <c:v>0.15849537037037037</c:v>
                </c:pt>
                <c:pt idx="13729">
                  <c:v>0.15850694444444444</c:v>
                </c:pt>
                <c:pt idx="13730">
                  <c:v>0.15851851851851853</c:v>
                </c:pt>
                <c:pt idx="13731">
                  <c:v>0.1585300925925926</c:v>
                </c:pt>
                <c:pt idx="13732">
                  <c:v>0.15854166666666666</c:v>
                </c:pt>
                <c:pt idx="13733">
                  <c:v>0.15855324074074076</c:v>
                </c:pt>
                <c:pt idx="13734">
                  <c:v>0.1585648148148148</c:v>
                </c:pt>
                <c:pt idx="13735">
                  <c:v>0.15857638888888889</c:v>
                </c:pt>
                <c:pt idx="13736">
                  <c:v>0.15858796296296296</c:v>
                </c:pt>
                <c:pt idx="13737">
                  <c:v>0.15859953703703702</c:v>
                </c:pt>
                <c:pt idx="13738">
                  <c:v>0.15861111111111112</c:v>
                </c:pt>
                <c:pt idx="13739">
                  <c:v>0.15862268518518519</c:v>
                </c:pt>
                <c:pt idx="13740">
                  <c:v>0.15863425925925925</c:v>
                </c:pt>
                <c:pt idx="13741">
                  <c:v>0.15864583333333335</c:v>
                </c:pt>
                <c:pt idx="13742">
                  <c:v>0.15865740740740741</c:v>
                </c:pt>
                <c:pt idx="13743">
                  <c:v>0.15866898148148148</c:v>
                </c:pt>
                <c:pt idx="13744">
                  <c:v>0.15868055555555557</c:v>
                </c:pt>
                <c:pt idx="13745">
                  <c:v>0.15869212962962961</c:v>
                </c:pt>
                <c:pt idx="13746">
                  <c:v>0.15870370370370371</c:v>
                </c:pt>
                <c:pt idx="13747">
                  <c:v>0.15871527777777777</c:v>
                </c:pt>
                <c:pt idx="13748">
                  <c:v>0.15872685185185184</c:v>
                </c:pt>
                <c:pt idx="13749">
                  <c:v>0.15873842592592594</c:v>
                </c:pt>
                <c:pt idx="13750">
                  <c:v>0.15875</c:v>
                </c:pt>
                <c:pt idx="13751">
                  <c:v>0.15876157407407407</c:v>
                </c:pt>
                <c:pt idx="13752">
                  <c:v>0.15877314814814816</c:v>
                </c:pt>
                <c:pt idx="13753">
                  <c:v>0.1587847222222222</c:v>
                </c:pt>
                <c:pt idx="13754">
                  <c:v>0.1587962962962963</c:v>
                </c:pt>
                <c:pt idx="13755">
                  <c:v>0.15880787037037036</c:v>
                </c:pt>
                <c:pt idx="13756">
                  <c:v>0.15881944444444443</c:v>
                </c:pt>
                <c:pt idx="13757">
                  <c:v>0.15883101851851852</c:v>
                </c:pt>
                <c:pt idx="13758">
                  <c:v>0.15884259259259259</c:v>
                </c:pt>
                <c:pt idx="13759">
                  <c:v>0.15885416666666666</c:v>
                </c:pt>
                <c:pt idx="13760">
                  <c:v>0.15886574074074075</c:v>
                </c:pt>
                <c:pt idx="13761">
                  <c:v>0.15887731481481482</c:v>
                </c:pt>
                <c:pt idx="13762">
                  <c:v>0.15888888888888889</c:v>
                </c:pt>
                <c:pt idx="13763">
                  <c:v>0.15890046296296298</c:v>
                </c:pt>
                <c:pt idx="13764">
                  <c:v>0.15891203703703705</c:v>
                </c:pt>
                <c:pt idx="13765">
                  <c:v>0.15892361111111111</c:v>
                </c:pt>
                <c:pt idx="13766">
                  <c:v>0.15893518518518518</c:v>
                </c:pt>
                <c:pt idx="13767">
                  <c:v>0.15894675925925925</c:v>
                </c:pt>
                <c:pt idx="13768">
                  <c:v>0.15895833333333334</c:v>
                </c:pt>
                <c:pt idx="13769">
                  <c:v>0.15896990740740741</c:v>
                </c:pt>
                <c:pt idx="13770">
                  <c:v>0.15898148148148147</c:v>
                </c:pt>
                <c:pt idx="13771">
                  <c:v>0.15899305555555557</c:v>
                </c:pt>
                <c:pt idx="13772">
                  <c:v>0.15900462962962963</c:v>
                </c:pt>
                <c:pt idx="13773">
                  <c:v>0.1590162037037037</c:v>
                </c:pt>
                <c:pt idx="13774">
                  <c:v>0.15902777777777777</c:v>
                </c:pt>
                <c:pt idx="13775">
                  <c:v>0.15903935185185183</c:v>
                </c:pt>
                <c:pt idx="13776">
                  <c:v>0.15905092592592593</c:v>
                </c:pt>
                <c:pt idx="13777">
                  <c:v>0.1590625</c:v>
                </c:pt>
                <c:pt idx="13778">
                  <c:v>0.15907407407407406</c:v>
                </c:pt>
                <c:pt idx="13779">
                  <c:v>0.15908564814814816</c:v>
                </c:pt>
                <c:pt idx="13780">
                  <c:v>0.15909722222222222</c:v>
                </c:pt>
                <c:pt idx="13781">
                  <c:v>0.15910879629629629</c:v>
                </c:pt>
                <c:pt idx="13782">
                  <c:v>0.15912037037037038</c:v>
                </c:pt>
                <c:pt idx="13783">
                  <c:v>0.15913194444444445</c:v>
                </c:pt>
                <c:pt idx="13784">
                  <c:v>0.15914351851851852</c:v>
                </c:pt>
                <c:pt idx="13785">
                  <c:v>0.15915509259259258</c:v>
                </c:pt>
                <c:pt idx="13786">
                  <c:v>0.15916666666666668</c:v>
                </c:pt>
                <c:pt idx="13787">
                  <c:v>0.15917824074074075</c:v>
                </c:pt>
                <c:pt idx="13788">
                  <c:v>0.15918981481481481</c:v>
                </c:pt>
                <c:pt idx="13789">
                  <c:v>0.15920138888888888</c:v>
                </c:pt>
                <c:pt idx="13790">
                  <c:v>0.15921296296296297</c:v>
                </c:pt>
                <c:pt idx="13791">
                  <c:v>0.15922453703703704</c:v>
                </c:pt>
                <c:pt idx="13792">
                  <c:v>0.15923611111111111</c:v>
                </c:pt>
                <c:pt idx="13793">
                  <c:v>0.1592476851851852</c:v>
                </c:pt>
                <c:pt idx="13794">
                  <c:v>0.15925925925925927</c:v>
                </c:pt>
                <c:pt idx="13795">
                  <c:v>0.15927083333333333</c:v>
                </c:pt>
                <c:pt idx="13796">
                  <c:v>0.1592824074074074</c:v>
                </c:pt>
                <c:pt idx="13797">
                  <c:v>0.15929398148148147</c:v>
                </c:pt>
                <c:pt idx="13798">
                  <c:v>0.15930555555555556</c:v>
                </c:pt>
                <c:pt idx="13799">
                  <c:v>0.15931712962962963</c:v>
                </c:pt>
                <c:pt idx="13800">
                  <c:v>0.15932870370370369</c:v>
                </c:pt>
                <c:pt idx="13801">
                  <c:v>0.15934027777777779</c:v>
                </c:pt>
                <c:pt idx="13802">
                  <c:v>0.15935185185185186</c:v>
                </c:pt>
                <c:pt idx="13803">
                  <c:v>0.15936342592592592</c:v>
                </c:pt>
                <c:pt idx="13804">
                  <c:v>0.15937500000000002</c:v>
                </c:pt>
                <c:pt idx="13805">
                  <c:v>0.15938657407407408</c:v>
                </c:pt>
                <c:pt idx="13806">
                  <c:v>0.15939814814814815</c:v>
                </c:pt>
                <c:pt idx="13807">
                  <c:v>0.15940972222222222</c:v>
                </c:pt>
                <c:pt idx="13808">
                  <c:v>0.15942129629629628</c:v>
                </c:pt>
                <c:pt idx="13809">
                  <c:v>0.15943287037037038</c:v>
                </c:pt>
                <c:pt idx="13810">
                  <c:v>0.15944444444444444</c:v>
                </c:pt>
                <c:pt idx="13811">
                  <c:v>0.15945601851851851</c:v>
                </c:pt>
                <c:pt idx="13812">
                  <c:v>0.15946759259259261</c:v>
                </c:pt>
                <c:pt idx="13813">
                  <c:v>0.15947916666666667</c:v>
                </c:pt>
                <c:pt idx="13814">
                  <c:v>0.15949074074074074</c:v>
                </c:pt>
                <c:pt idx="13815">
                  <c:v>0.15950231481481481</c:v>
                </c:pt>
                <c:pt idx="13816">
                  <c:v>0.15951388888888887</c:v>
                </c:pt>
                <c:pt idx="13817">
                  <c:v>0.15952546296296297</c:v>
                </c:pt>
                <c:pt idx="13818">
                  <c:v>0.15953703703703703</c:v>
                </c:pt>
                <c:pt idx="13819">
                  <c:v>0.1595486111111111</c:v>
                </c:pt>
                <c:pt idx="13820">
                  <c:v>0.15956018518518519</c:v>
                </c:pt>
                <c:pt idx="13821">
                  <c:v>0.15957175925925926</c:v>
                </c:pt>
                <c:pt idx="13822">
                  <c:v>0.15958333333333333</c:v>
                </c:pt>
                <c:pt idx="13823">
                  <c:v>0.15959490740740742</c:v>
                </c:pt>
                <c:pt idx="13824">
                  <c:v>0.15960648148148149</c:v>
                </c:pt>
                <c:pt idx="13825">
                  <c:v>0.15961805555555555</c:v>
                </c:pt>
                <c:pt idx="13826">
                  <c:v>0.15962962962962965</c:v>
                </c:pt>
                <c:pt idx="13827">
                  <c:v>0.15964120370370369</c:v>
                </c:pt>
                <c:pt idx="13828">
                  <c:v>0.15965277777777778</c:v>
                </c:pt>
                <c:pt idx="13829">
                  <c:v>0.15966435185185185</c:v>
                </c:pt>
                <c:pt idx="13830">
                  <c:v>0.15967592592592592</c:v>
                </c:pt>
                <c:pt idx="13831">
                  <c:v>0.15968750000000001</c:v>
                </c:pt>
                <c:pt idx="13832">
                  <c:v>0.15969907407407408</c:v>
                </c:pt>
                <c:pt idx="13833">
                  <c:v>0.15971064814814814</c:v>
                </c:pt>
                <c:pt idx="13834">
                  <c:v>0.15972222222222224</c:v>
                </c:pt>
                <c:pt idx="13835">
                  <c:v>0.15973379629629628</c:v>
                </c:pt>
                <c:pt idx="13836">
                  <c:v>0.15974537037037037</c:v>
                </c:pt>
                <c:pt idx="13837">
                  <c:v>0.15975694444444444</c:v>
                </c:pt>
                <c:pt idx="13838">
                  <c:v>0.1597685185185185</c:v>
                </c:pt>
                <c:pt idx="13839">
                  <c:v>0.1597800925925926</c:v>
                </c:pt>
                <c:pt idx="13840">
                  <c:v>0.15979166666666667</c:v>
                </c:pt>
                <c:pt idx="13841">
                  <c:v>0.15980324074074073</c:v>
                </c:pt>
                <c:pt idx="13842">
                  <c:v>0.15981481481481483</c:v>
                </c:pt>
                <c:pt idx="13843">
                  <c:v>0.15982638888888889</c:v>
                </c:pt>
                <c:pt idx="13844">
                  <c:v>0.15983796296296296</c:v>
                </c:pt>
                <c:pt idx="13845">
                  <c:v>0.15984953703703705</c:v>
                </c:pt>
                <c:pt idx="13846">
                  <c:v>0.15986111111111112</c:v>
                </c:pt>
                <c:pt idx="13847">
                  <c:v>0.15987268518518519</c:v>
                </c:pt>
                <c:pt idx="13848">
                  <c:v>0.15988425925925925</c:v>
                </c:pt>
                <c:pt idx="13849">
                  <c:v>0.15989583333333332</c:v>
                </c:pt>
                <c:pt idx="13850">
                  <c:v>0.15990740740740741</c:v>
                </c:pt>
                <c:pt idx="13851">
                  <c:v>0.15991898148148148</c:v>
                </c:pt>
                <c:pt idx="13852">
                  <c:v>0.15993055555555555</c:v>
                </c:pt>
                <c:pt idx="13853">
                  <c:v>0.15994212962962964</c:v>
                </c:pt>
                <c:pt idx="13854">
                  <c:v>0.15995370370370371</c:v>
                </c:pt>
                <c:pt idx="13855">
                  <c:v>0.15996527777777778</c:v>
                </c:pt>
                <c:pt idx="13856">
                  <c:v>0.15997685185185184</c:v>
                </c:pt>
                <c:pt idx="13857">
                  <c:v>0.15998842592592591</c:v>
                </c:pt>
                <c:pt idx="13858">
                  <c:v>0.16</c:v>
                </c:pt>
                <c:pt idx="13859">
                  <c:v>0.16001157407407407</c:v>
                </c:pt>
                <c:pt idx="13860">
                  <c:v>0.16002314814814814</c:v>
                </c:pt>
                <c:pt idx="13861">
                  <c:v>0.16003472222222223</c:v>
                </c:pt>
                <c:pt idx="13862">
                  <c:v>0.1600462962962963</c:v>
                </c:pt>
                <c:pt idx="13863">
                  <c:v>0.16005787037037036</c:v>
                </c:pt>
                <c:pt idx="13864">
                  <c:v>0.16006944444444446</c:v>
                </c:pt>
                <c:pt idx="13865">
                  <c:v>0.16008101851851853</c:v>
                </c:pt>
                <c:pt idx="13866">
                  <c:v>0.16009259259259259</c:v>
                </c:pt>
                <c:pt idx="13867">
                  <c:v>0.16010416666666666</c:v>
                </c:pt>
                <c:pt idx="13868">
                  <c:v>0.16011574074074075</c:v>
                </c:pt>
                <c:pt idx="13869">
                  <c:v>0.16012731481481482</c:v>
                </c:pt>
                <c:pt idx="13870">
                  <c:v>0.16013888888888889</c:v>
                </c:pt>
                <c:pt idx="13871">
                  <c:v>0.16015046296296295</c:v>
                </c:pt>
                <c:pt idx="13872">
                  <c:v>0.16016203703703705</c:v>
                </c:pt>
                <c:pt idx="13873">
                  <c:v>0.16017361111111111</c:v>
                </c:pt>
                <c:pt idx="13874">
                  <c:v>0.16018518518518518</c:v>
                </c:pt>
                <c:pt idx="13875">
                  <c:v>0.16019675925925925</c:v>
                </c:pt>
                <c:pt idx="13876">
                  <c:v>0.16020833333333334</c:v>
                </c:pt>
                <c:pt idx="13877">
                  <c:v>0.16021990740740741</c:v>
                </c:pt>
                <c:pt idx="13878">
                  <c:v>0.16023148148148147</c:v>
                </c:pt>
                <c:pt idx="13879">
                  <c:v>0.16024305555555554</c:v>
                </c:pt>
                <c:pt idx="13880">
                  <c:v>0.16025462962962964</c:v>
                </c:pt>
                <c:pt idx="13881">
                  <c:v>0.1602662037037037</c:v>
                </c:pt>
                <c:pt idx="13882">
                  <c:v>0.16027777777777777</c:v>
                </c:pt>
                <c:pt idx="13883">
                  <c:v>0.16028935185185186</c:v>
                </c:pt>
                <c:pt idx="13884">
                  <c:v>0.16028935185185186</c:v>
                </c:pt>
                <c:pt idx="13885">
                  <c:v>0.16030092592592593</c:v>
                </c:pt>
                <c:pt idx="13886">
                  <c:v>0.1603125</c:v>
                </c:pt>
                <c:pt idx="13887">
                  <c:v>0.16032407407407409</c:v>
                </c:pt>
                <c:pt idx="13888">
                  <c:v>0.16033564814814816</c:v>
                </c:pt>
                <c:pt idx="13889">
                  <c:v>0.16034722222222222</c:v>
                </c:pt>
                <c:pt idx="13890">
                  <c:v>0.16035879629629629</c:v>
                </c:pt>
                <c:pt idx="13891">
                  <c:v>0.16037037037037036</c:v>
                </c:pt>
                <c:pt idx="13892">
                  <c:v>0.16038194444444445</c:v>
                </c:pt>
                <c:pt idx="13893">
                  <c:v>0.16039351851851852</c:v>
                </c:pt>
                <c:pt idx="13894">
                  <c:v>0.16040509259259259</c:v>
                </c:pt>
                <c:pt idx="13895">
                  <c:v>0.16041666666666668</c:v>
                </c:pt>
                <c:pt idx="13896">
                  <c:v>0.16042824074074075</c:v>
                </c:pt>
                <c:pt idx="13897">
                  <c:v>0.16043981481481481</c:v>
                </c:pt>
                <c:pt idx="13898">
                  <c:v>0.16045138888888888</c:v>
                </c:pt>
                <c:pt idx="13899">
                  <c:v>0.16046296296296295</c:v>
                </c:pt>
                <c:pt idx="13900">
                  <c:v>0.16047453703703704</c:v>
                </c:pt>
                <c:pt idx="13901">
                  <c:v>0.16048611111111111</c:v>
                </c:pt>
                <c:pt idx="13902">
                  <c:v>0.16049768518518517</c:v>
                </c:pt>
                <c:pt idx="13903">
                  <c:v>0.16050925925925927</c:v>
                </c:pt>
                <c:pt idx="13904">
                  <c:v>0.16052083333333333</c:v>
                </c:pt>
                <c:pt idx="13905">
                  <c:v>0.1605324074074074</c:v>
                </c:pt>
                <c:pt idx="13906">
                  <c:v>0.1605439814814815</c:v>
                </c:pt>
                <c:pt idx="13907">
                  <c:v>0.16055555555555556</c:v>
                </c:pt>
                <c:pt idx="13908">
                  <c:v>0.16056712962962963</c:v>
                </c:pt>
                <c:pt idx="13909">
                  <c:v>0.16057870370370372</c:v>
                </c:pt>
                <c:pt idx="13910">
                  <c:v>0.16059027777777776</c:v>
                </c:pt>
                <c:pt idx="13911">
                  <c:v>0.16060185185185186</c:v>
                </c:pt>
                <c:pt idx="13912">
                  <c:v>0.16061342592592592</c:v>
                </c:pt>
                <c:pt idx="13913">
                  <c:v>0.16062499999999999</c:v>
                </c:pt>
                <c:pt idx="13914">
                  <c:v>0.16063657407407408</c:v>
                </c:pt>
                <c:pt idx="13915">
                  <c:v>0.16064814814814815</c:v>
                </c:pt>
                <c:pt idx="13916">
                  <c:v>0.16065972222222222</c:v>
                </c:pt>
                <c:pt idx="13917">
                  <c:v>0.16067129629629631</c:v>
                </c:pt>
                <c:pt idx="13918">
                  <c:v>0.16068287037037035</c:v>
                </c:pt>
                <c:pt idx="13919">
                  <c:v>0.16069444444444445</c:v>
                </c:pt>
                <c:pt idx="13920">
                  <c:v>0.16070601851851851</c:v>
                </c:pt>
                <c:pt idx="13921">
                  <c:v>0.16071759259259258</c:v>
                </c:pt>
                <c:pt idx="13922">
                  <c:v>0.16072916666666667</c:v>
                </c:pt>
                <c:pt idx="13923">
                  <c:v>0.16074074074074074</c:v>
                </c:pt>
                <c:pt idx="13924">
                  <c:v>0.16075231481481481</c:v>
                </c:pt>
                <c:pt idx="13925">
                  <c:v>0.1607638888888889</c:v>
                </c:pt>
                <c:pt idx="13926">
                  <c:v>0.16077546296296297</c:v>
                </c:pt>
                <c:pt idx="13927">
                  <c:v>0.16078703703703703</c:v>
                </c:pt>
                <c:pt idx="13928">
                  <c:v>0.16079861111111113</c:v>
                </c:pt>
                <c:pt idx="13929">
                  <c:v>0.16081018518518519</c:v>
                </c:pt>
                <c:pt idx="13930">
                  <c:v>0.16082175925925926</c:v>
                </c:pt>
                <c:pt idx="13931">
                  <c:v>0.16083333333333333</c:v>
                </c:pt>
                <c:pt idx="13932">
                  <c:v>0.16084490740740739</c:v>
                </c:pt>
                <c:pt idx="13933">
                  <c:v>0.16085648148148149</c:v>
                </c:pt>
                <c:pt idx="13934">
                  <c:v>0.16086805555555556</c:v>
                </c:pt>
                <c:pt idx="13935">
                  <c:v>0.16087962962962962</c:v>
                </c:pt>
                <c:pt idx="13936">
                  <c:v>0.16089120370370372</c:v>
                </c:pt>
                <c:pt idx="13937">
                  <c:v>0.16090277777777778</c:v>
                </c:pt>
                <c:pt idx="13938">
                  <c:v>0.16091435185185185</c:v>
                </c:pt>
                <c:pt idx="13939">
                  <c:v>0.16092592592592592</c:v>
                </c:pt>
                <c:pt idx="13940">
                  <c:v>0.16093749999999998</c:v>
                </c:pt>
                <c:pt idx="13941">
                  <c:v>0.16094907407407408</c:v>
                </c:pt>
                <c:pt idx="13942">
                  <c:v>0.16096064814814814</c:v>
                </c:pt>
                <c:pt idx="13943">
                  <c:v>0.16097222222222221</c:v>
                </c:pt>
                <c:pt idx="13944">
                  <c:v>0.16098379629629631</c:v>
                </c:pt>
                <c:pt idx="13945">
                  <c:v>0.16099537037037037</c:v>
                </c:pt>
                <c:pt idx="13946">
                  <c:v>0.16100694444444444</c:v>
                </c:pt>
                <c:pt idx="13947">
                  <c:v>0.16101851851851853</c:v>
                </c:pt>
                <c:pt idx="13948">
                  <c:v>0.1610300925925926</c:v>
                </c:pt>
                <c:pt idx="13949">
                  <c:v>0.16104166666666667</c:v>
                </c:pt>
                <c:pt idx="13950">
                  <c:v>0.16105324074074073</c:v>
                </c:pt>
                <c:pt idx="13951">
                  <c:v>0.1610648148148148</c:v>
                </c:pt>
                <c:pt idx="13952">
                  <c:v>0.16107638888888889</c:v>
                </c:pt>
                <c:pt idx="13953">
                  <c:v>0.16108796296296296</c:v>
                </c:pt>
                <c:pt idx="13954">
                  <c:v>0.16109953703703703</c:v>
                </c:pt>
                <c:pt idx="13955">
                  <c:v>0.16111111111111112</c:v>
                </c:pt>
                <c:pt idx="13956">
                  <c:v>0.16112268518518519</c:v>
                </c:pt>
                <c:pt idx="13957">
                  <c:v>0.16113425925925925</c:v>
                </c:pt>
                <c:pt idx="13958">
                  <c:v>0.16114583333333332</c:v>
                </c:pt>
                <c:pt idx="13959">
                  <c:v>0.16115740740740742</c:v>
                </c:pt>
                <c:pt idx="13960">
                  <c:v>0.16116898148148148</c:v>
                </c:pt>
                <c:pt idx="13961">
                  <c:v>0.16118055555555555</c:v>
                </c:pt>
                <c:pt idx="13962">
                  <c:v>0.16119212962962962</c:v>
                </c:pt>
                <c:pt idx="13963">
                  <c:v>0.16120370370370371</c:v>
                </c:pt>
                <c:pt idx="13964">
                  <c:v>0.16121527777777778</c:v>
                </c:pt>
                <c:pt idx="13965">
                  <c:v>0.16122685185185184</c:v>
                </c:pt>
                <c:pt idx="13966">
                  <c:v>0.16123842592592594</c:v>
                </c:pt>
                <c:pt idx="13967">
                  <c:v>0.16125</c:v>
                </c:pt>
                <c:pt idx="13968">
                  <c:v>0.16126157407407407</c:v>
                </c:pt>
                <c:pt idx="13969">
                  <c:v>0.16127314814814817</c:v>
                </c:pt>
                <c:pt idx="13970">
                  <c:v>0.16128472222222223</c:v>
                </c:pt>
                <c:pt idx="13971">
                  <c:v>0.1612962962962963</c:v>
                </c:pt>
                <c:pt idx="13972">
                  <c:v>0.16130787037037037</c:v>
                </c:pt>
                <c:pt idx="13973">
                  <c:v>0.16131944444444443</c:v>
                </c:pt>
                <c:pt idx="13974">
                  <c:v>0.16133101851851853</c:v>
                </c:pt>
                <c:pt idx="13975">
                  <c:v>0.16134259259259259</c:v>
                </c:pt>
                <c:pt idx="13976">
                  <c:v>0.16135416666666666</c:v>
                </c:pt>
                <c:pt idx="13977">
                  <c:v>0.16136574074074075</c:v>
                </c:pt>
                <c:pt idx="13978">
                  <c:v>0.16137731481481482</c:v>
                </c:pt>
                <c:pt idx="13979">
                  <c:v>0.16138888888888889</c:v>
                </c:pt>
                <c:pt idx="13980">
                  <c:v>0.16140046296296295</c:v>
                </c:pt>
                <c:pt idx="13981">
                  <c:v>0.16141203703703702</c:v>
                </c:pt>
                <c:pt idx="13982">
                  <c:v>0.16142361111111111</c:v>
                </c:pt>
                <c:pt idx="13983">
                  <c:v>0.16143518518518518</c:v>
                </c:pt>
                <c:pt idx="13984">
                  <c:v>0.16144675925925925</c:v>
                </c:pt>
                <c:pt idx="13985">
                  <c:v>0.16145833333333334</c:v>
                </c:pt>
                <c:pt idx="13986">
                  <c:v>0.16146990740740741</c:v>
                </c:pt>
                <c:pt idx="13987">
                  <c:v>0.16148148148148148</c:v>
                </c:pt>
                <c:pt idx="13988">
                  <c:v>0.16149305555555557</c:v>
                </c:pt>
                <c:pt idx="13989">
                  <c:v>0.16150462962962964</c:v>
                </c:pt>
                <c:pt idx="13990">
                  <c:v>0.1615162037037037</c:v>
                </c:pt>
                <c:pt idx="13991">
                  <c:v>0.1615277777777778</c:v>
                </c:pt>
                <c:pt idx="13992">
                  <c:v>0.16153935185185184</c:v>
                </c:pt>
                <c:pt idx="13993">
                  <c:v>0.16155092592592593</c:v>
                </c:pt>
                <c:pt idx="13994">
                  <c:v>0.1615625</c:v>
                </c:pt>
                <c:pt idx="13995">
                  <c:v>0.16157407407407406</c:v>
                </c:pt>
                <c:pt idx="13996">
                  <c:v>0.16158564814814816</c:v>
                </c:pt>
                <c:pt idx="13997">
                  <c:v>0.16159722222222223</c:v>
                </c:pt>
                <c:pt idx="13998">
                  <c:v>0.16160879629629629</c:v>
                </c:pt>
                <c:pt idx="13999">
                  <c:v>0.16162037037037039</c:v>
                </c:pt>
                <c:pt idx="14000">
                  <c:v>0.16163194444444443</c:v>
                </c:pt>
                <c:pt idx="14001">
                  <c:v>0.16164351851851852</c:v>
                </c:pt>
                <c:pt idx="14002">
                  <c:v>0.16165509259259259</c:v>
                </c:pt>
                <c:pt idx="14003">
                  <c:v>0.16166666666666665</c:v>
                </c:pt>
                <c:pt idx="14004">
                  <c:v>0.16167824074074075</c:v>
                </c:pt>
                <c:pt idx="14005">
                  <c:v>0.16168981481481481</c:v>
                </c:pt>
                <c:pt idx="14006">
                  <c:v>0.16170138888888888</c:v>
                </c:pt>
                <c:pt idx="14007">
                  <c:v>0.16171296296296298</c:v>
                </c:pt>
                <c:pt idx="14008">
                  <c:v>0.16172453703703704</c:v>
                </c:pt>
                <c:pt idx="14009">
                  <c:v>0.16173611111111111</c:v>
                </c:pt>
                <c:pt idx="14010">
                  <c:v>0.1617476851851852</c:v>
                </c:pt>
                <c:pt idx="14011">
                  <c:v>0.16175925925925924</c:v>
                </c:pt>
                <c:pt idx="14012">
                  <c:v>0.16177083333333334</c:v>
                </c:pt>
                <c:pt idx="14013">
                  <c:v>0.1617824074074074</c:v>
                </c:pt>
                <c:pt idx="14014">
                  <c:v>0.16179398148148147</c:v>
                </c:pt>
                <c:pt idx="14015">
                  <c:v>0.16180555555555556</c:v>
                </c:pt>
                <c:pt idx="14016">
                  <c:v>0.16181712962962963</c:v>
                </c:pt>
                <c:pt idx="14017">
                  <c:v>0.1618287037037037</c:v>
                </c:pt>
                <c:pt idx="14018">
                  <c:v>0.16184027777777779</c:v>
                </c:pt>
                <c:pt idx="14019">
                  <c:v>0.16185185185185186</c:v>
                </c:pt>
                <c:pt idx="14020">
                  <c:v>0.16186342592592592</c:v>
                </c:pt>
                <c:pt idx="14021">
                  <c:v>0.16187499999999999</c:v>
                </c:pt>
                <c:pt idx="14022">
                  <c:v>0.16188657407407406</c:v>
                </c:pt>
                <c:pt idx="14023">
                  <c:v>0.16189814814814815</c:v>
                </c:pt>
                <c:pt idx="14024">
                  <c:v>0.16190972222222222</c:v>
                </c:pt>
                <c:pt idx="14025">
                  <c:v>0.16192129629629629</c:v>
                </c:pt>
                <c:pt idx="14026">
                  <c:v>0.16193287037037038</c:v>
                </c:pt>
                <c:pt idx="14027">
                  <c:v>0.16194444444444445</c:v>
                </c:pt>
                <c:pt idx="14028">
                  <c:v>0.16195601851851851</c:v>
                </c:pt>
                <c:pt idx="14029">
                  <c:v>0.16196759259259261</c:v>
                </c:pt>
                <c:pt idx="14030">
                  <c:v>0.16197916666666667</c:v>
                </c:pt>
                <c:pt idx="14031">
                  <c:v>0.16199074074074074</c:v>
                </c:pt>
                <c:pt idx="14032">
                  <c:v>0.16200231481481481</c:v>
                </c:pt>
                <c:pt idx="14033">
                  <c:v>0.16201388888888887</c:v>
                </c:pt>
                <c:pt idx="14034">
                  <c:v>0.16202546296296297</c:v>
                </c:pt>
                <c:pt idx="14035">
                  <c:v>0.16203703703703703</c:v>
                </c:pt>
                <c:pt idx="14036">
                  <c:v>0.1620486111111111</c:v>
                </c:pt>
                <c:pt idx="14037">
                  <c:v>0.1620601851851852</c:v>
                </c:pt>
                <c:pt idx="14038">
                  <c:v>0.16207175925925926</c:v>
                </c:pt>
                <c:pt idx="14039">
                  <c:v>0.16208333333333333</c:v>
                </c:pt>
                <c:pt idx="14040">
                  <c:v>0.1620949074074074</c:v>
                </c:pt>
                <c:pt idx="14041">
                  <c:v>0.16210648148148146</c:v>
                </c:pt>
                <c:pt idx="14042">
                  <c:v>0.16211805555555556</c:v>
                </c:pt>
                <c:pt idx="14043">
                  <c:v>0.16212962962962962</c:v>
                </c:pt>
                <c:pt idx="14044">
                  <c:v>0.16214120370370369</c:v>
                </c:pt>
                <c:pt idx="14045">
                  <c:v>0.16215277777777778</c:v>
                </c:pt>
                <c:pt idx="14046">
                  <c:v>0.16216435185185185</c:v>
                </c:pt>
                <c:pt idx="14047">
                  <c:v>0.16217592592592592</c:v>
                </c:pt>
                <c:pt idx="14048">
                  <c:v>0.16218750000000001</c:v>
                </c:pt>
                <c:pt idx="14049">
                  <c:v>0.16219907407407408</c:v>
                </c:pt>
                <c:pt idx="14050">
                  <c:v>0.16221064814814815</c:v>
                </c:pt>
                <c:pt idx="14051">
                  <c:v>0.16222222222222224</c:v>
                </c:pt>
                <c:pt idx="14052">
                  <c:v>0.16223379629629631</c:v>
                </c:pt>
                <c:pt idx="14053">
                  <c:v>0.16224537037037037</c:v>
                </c:pt>
                <c:pt idx="14054">
                  <c:v>0.16225694444444444</c:v>
                </c:pt>
                <c:pt idx="14055">
                  <c:v>0.16226851851851851</c:v>
                </c:pt>
                <c:pt idx="14056">
                  <c:v>0.1622800925925926</c:v>
                </c:pt>
                <c:pt idx="14057">
                  <c:v>0.16229166666666667</c:v>
                </c:pt>
                <c:pt idx="14058">
                  <c:v>0.16230324074074073</c:v>
                </c:pt>
                <c:pt idx="14059">
                  <c:v>0.16231481481481483</c:v>
                </c:pt>
                <c:pt idx="14060">
                  <c:v>0.1623263888888889</c:v>
                </c:pt>
                <c:pt idx="14061">
                  <c:v>0.16233796296296296</c:v>
                </c:pt>
                <c:pt idx="14062">
                  <c:v>0.16234953703703703</c:v>
                </c:pt>
                <c:pt idx="14063">
                  <c:v>0.16236111111111109</c:v>
                </c:pt>
                <c:pt idx="14064">
                  <c:v>0.16237268518518519</c:v>
                </c:pt>
                <c:pt idx="14065">
                  <c:v>0.16238425925925926</c:v>
                </c:pt>
                <c:pt idx="14066">
                  <c:v>0.16239583333333332</c:v>
                </c:pt>
                <c:pt idx="14067">
                  <c:v>0.16240740740740742</c:v>
                </c:pt>
                <c:pt idx="14068">
                  <c:v>0.16241898148148148</c:v>
                </c:pt>
                <c:pt idx="14069">
                  <c:v>0.16243055555555555</c:v>
                </c:pt>
                <c:pt idx="14070">
                  <c:v>0.16244212962962964</c:v>
                </c:pt>
                <c:pt idx="14071">
                  <c:v>0.16245370370370371</c:v>
                </c:pt>
                <c:pt idx="14072">
                  <c:v>0.16246527777777778</c:v>
                </c:pt>
                <c:pt idx="14073">
                  <c:v>0.16247685185185187</c:v>
                </c:pt>
                <c:pt idx="14074">
                  <c:v>0.16248842592592591</c:v>
                </c:pt>
                <c:pt idx="14075">
                  <c:v>0.16250000000000001</c:v>
                </c:pt>
                <c:pt idx="14076">
                  <c:v>0.16251157407407407</c:v>
                </c:pt>
                <c:pt idx="14077">
                  <c:v>0.16252314814814814</c:v>
                </c:pt>
                <c:pt idx="14078">
                  <c:v>0.16253472222222223</c:v>
                </c:pt>
                <c:pt idx="14079">
                  <c:v>0.1625462962962963</c:v>
                </c:pt>
                <c:pt idx="14080">
                  <c:v>0.16255787037037037</c:v>
                </c:pt>
                <c:pt idx="14081">
                  <c:v>0.16256944444444446</c:v>
                </c:pt>
                <c:pt idx="14082">
                  <c:v>0.1625810185185185</c:v>
                </c:pt>
                <c:pt idx="14083">
                  <c:v>0.16259259259259259</c:v>
                </c:pt>
                <c:pt idx="14084">
                  <c:v>0.16260416666666666</c:v>
                </c:pt>
                <c:pt idx="14085">
                  <c:v>0.16261574074074073</c:v>
                </c:pt>
                <c:pt idx="14086">
                  <c:v>0.16262731481481482</c:v>
                </c:pt>
                <c:pt idx="14087">
                  <c:v>0.16263888888888889</c:v>
                </c:pt>
                <c:pt idx="14088">
                  <c:v>0.16265046296296296</c:v>
                </c:pt>
                <c:pt idx="14089">
                  <c:v>0.16266203703703705</c:v>
                </c:pt>
                <c:pt idx="14090">
                  <c:v>0.16267361111111112</c:v>
                </c:pt>
                <c:pt idx="14091">
                  <c:v>0.16268518518518518</c:v>
                </c:pt>
                <c:pt idx="14092">
                  <c:v>0.16269675925925928</c:v>
                </c:pt>
                <c:pt idx="14093">
                  <c:v>0.16270833333333332</c:v>
                </c:pt>
                <c:pt idx="14094">
                  <c:v>0.16271990740740741</c:v>
                </c:pt>
                <c:pt idx="14095">
                  <c:v>0.16273148148148148</c:v>
                </c:pt>
                <c:pt idx="14096">
                  <c:v>0.16274305555555554</c:v>
                </c:pt>
                <c:pt idx="14097">
                  <c:v>0.16275462962962964</c:v>
                </c:pt>
                <c:pt idx="14098">
                  <c:v>0.1627662037037037</c:v>
                </c:pt>
                <c:pt idx="14099">
                  <c:v>0.16277777777777777</c:v>
                </c:pt>
                <c:pt idx="14100">
                  <c:v>0.16278935185185187</c:v>
                </c:pt>
                <c:pt idx="14101">
                  <c:v>0.1628009259259259</c:v>
                </c:pt>
                <c:pt idx="14102">
                  <c:v>0.1628125</c:v>
                </c:pt>
                <c:pt idx="14103">
                  <c:v>0.16282407407407407</c:v>
                </c:pt>
                <c:pt idx="14104">
                  <c:v>0.16283564814814813</c:v>
                </c:pt>
                <c:pt idx="14105">
                  <c:v>0.16284722222222223</c:v>
                </c:pt>
                <c:pt idx="14106">
                  <c:v>0.16285879629629629</c:v>
                </c:pt>
                <c:pt idx="14107">
                  <c:v>0.16287037037037036</c:v>
                </c:pt>
                <c:pt idx="14108">
                  <c:v>0.16288194444444445</c:v>
                </c:pt>
                <c:pt idx="14109">
                  <c:v>0.16289351851851852</c:v>
                </c:pt>
                <c:pt idx="14110">
                  <c:v>0.16290509259259259</c:v>
                </c:pt>
                <c:pt idx="14111">
                  <c:v>0.16291666666666668</c:v>
                </c:pt>
                <c:pt idx="14112">
                  <c:v>0.16292824074074075</c:v>
                </c:pt>
                <c:pt idx="14113">
                  <c:v>0.16293981481481482</c:v>
                </c:pt>
                <c:pt idx="14114">
                  <c:v>0.16295138888888888</c:v>
                </c:pt>
                <c:pt idx="14115">
                  <c:v>0.16296296296296295</c:v>
                </c:pt>
                <c:pt idx="14116">
                  <c:v>0.16297453703703704</c:v>
                </c:pt>
                <c:pt idx="14117">
                  <c:v>0.16298611111111111</c:v>
                </c:pt>
                <c:pt idx="14118">
                  <c:v>0.16299768518518518</c:v>
                </c:pt>
                <c:pt idx="14119">
                  <c:v>0.16300925925925927</c:v>
                </c:pt>
                <c:pt idx="14120">
                  <c:v>0.16302083333333334</c:v>
                </c:pt>
                <c:pt idx="14121">
                  <c:v>0.1630324074074074</c:v>
                </c:pt>
                <c:pt idx="14122">
                  <c:v>0.16304398148148147</c:v>
                </c:pt>
                <c:pt idx="14123">
                  <c:v>0.16305555555555554</c:v>
                </c:pt>
                <c:pt idx="14124">
                  <c:v>0.16306712962962963</c:v>
                </c:pt>
                <c:pt idx="14125">
                  <c:v>0.1630787037037037</c:v>
                </c:pt>
                <c:pt idx="14126">
                  <c:v>0.16309027777777776</c:v>
                </c:pt>
                <c:pt idx="14127">
                  <c:v>0.16310185185185186</c:v>
                </c:pt>
                <c:pt idx="14128">
                  <c:v>0.16311342592592593</c:v>
                </c:pt>
                <c:pt idx="14129">
                  <c:v>0.16312499999999999</c:v>
                </c:pt>
                <c:pt idx="14130">
                  <c:v>0.16313657407407409</c:v>
                </c:pt>
                <c:pt idx="14131">
                  <c:v>0.16314814814814815</c:v>
                </c:pt>
                <c:pt idx="14132">
                  <c:v>0.16315972222222222</c:v>
                </c:pt>
                <c:pt idx="14133">
                  <c:v>0.16317129629629631</c:v>
                </c:pt>
                <c:pt idx="14134">
                  <c:v>0.16318287037037038</c:v>
                </c:pt>
                <c:pt idx="14135">
                  <c:v>0.16319444444444445</c:v>
                </c:pt>
                <c:pt idx="14136">
                  <c:v>0.16320601851851851</c:v>
                </c:pt>
                <c:pt idx="14137">
                  <c:v>0.16321759259259258</c:v>
                </c:pt>
                <c:pt idx="14138">
                  <c:v>0.16322916666666668</c:v>
                </c:pt>
                <c:pt idx="14139">
                  <c:v>0.16324074074074074</c:v>
                </c:pt>
                <c:pt idx="14140">
                  <c:v>0.16325231481481481</c:v>
                </c:pt>
                <c:pt idx="14141">
                  <c:v>0.1632638888888889</c:v>
                </c:pt>
                <c:pt idx="14142">
                  <c:v>0.16327546296296297</c:v>
                </c:pt>
                <c:pt idx="14143">
                  <c:v>0.16328703703703704</c:v>
                </c:pt>
                <c:pt idx="14144">
                  <c:v>0.1632986111111111</c:v>
                </c:pt>
                <c:pt idx="14145">
                  <c:v>0.16331018518518517</c:v>
                </c:pt>
                <c:pt idx="14146">
                  <c:v>0.16332175925925926</c:v>
                </c:pt>
                <c:pt idx="14147">
                  <c:v>0.16333333333333333</c:v>
                </c:pt>
                <c:pt idx="14148">
                  <c:v>0.1633449074074074</c:v>
                </c:pt>
                <c:pt idx="14149">
                  <c:v>0.16335648148148149</c:v>
                </c:pt>
                <c:pt idx="14150">
                  <c:v>0.16336805555555556</c:v>
                </c:pt>
                <c:pt idx="14151">
                  <c:v>0.16337962962962962</c:v>
                </c:pt>
                <c:pt idx="14152">
                  <c:v>0.16339120370370372</c:v>
                </c:pt>
                <c:pt idx="14153">
                  <c:v>0.16340277777777779</c:v>
                </c:pt>
                <c:pt idx="14154">
                  <c:v>0.16341435185185185</c:v>
                </c:pt>
                <c:pt idx="14155">
                  <c:v>0.16342592592592595</c:v>
                </c:pt>
                <c:pt idx="14156">
                  <c:v>0.16343749999999999</c:v>
                </c:pt>
                <c:pt idx="14157">
                  <c:v>0.16344907407407408</c:v>
                </c:pt>
                <c:pt idx="14158">
                  <c:v>0.16346064814814815</c:v>
                </c:pt>
                <c:pt idx="14159">
                  <c:v>0.16347222222222221</c:v>
                </c:pt>
                <c:pt idx="14160">
                  <c:v>0.16348379629629631</c:v>
                </c:pt>
                <c:pt idx="14161">
                  <c:v>0.16349537037037037</c:v>
                </c:pt>
                <c:pt idx="14162">
                  <c:v>0.16350694444444444</c:v>
                </c:pt>
                <c:pt idx="14163">
                  <c:v>0.16351851851851854</c:v>
                </c:pt>
                <c:pt idx="14164">
                  <c:v>0.16353009259259257</c:v>
                </c:pt>
                <c:pt idx="14165">
                  <c:v>0.16354166666666667</c:v>
                </c:pt>
                <c:pt idx="14166">
                  <c:v>0.16355324074074074</c:v>
                </c:pt>
                <c:pt idx="14167">
                  <c:v>0.1635648148148148</c:v>
                </c:pt>
                <c:pt idx="14168">
                  <c:v>0.1635763888888889</c:v>
                </c:pt>
                <c:pt idx="14169">
                  <c:v>0.16358796296296296</c:v>
                </c:pt>
                <c:pt idx="14170">
                  <c:v>0.16359953703703703</c:v>
                </c:pt>
                <c:pt idx="14171">
                  <c:v>0.16361111111111112</c:v>
                </c:pt>
                <c:pt idx="14172">
                  <c:v>0.16362268518518519</c:v>
                </c:pt>
                <c:pt idx="14173">
                  <c:v>0.16363425925925926</c:v>
                </c:pt>
                <c:pt idx="14174">
                  <c:v>0.16364583333333335</c:v>
                </c:pt>
                <c:pt idx="14175">
                  <c:v>0.16365740740740739</c:v>
                </c:pt>
                <c:pt idx="14176">
                  <c:v>0.16366898148148148</c:v>
                </c:pt>
                <c:pt idx="14177">
                  <c:v>0.16368055555555555</c:v>
                </c:pt>
                <c:pt idx="14178">
                  <c:v>0.16369212962962962</c:v>
                </c:pt>
                <c:pt idx="14179">
                  <c:v>0.16370370370370371</c:v>
                </c:pt>
                <c:pt idx="14180">
                  <c:v>0.16371527777777778</c:v>
                </c:pt>
                <c:pt idx="14181">
                  <c:v>0.16372685185185185</c:v>
                </c:pt>
                <c:pt idx="14182">
                  <c:v>0.16373842592592594</c:v>
                </c:pt>
                <c:pt idx="14183">
                  <c:v>0.16374999999999998</c:v>
                </c:pt>
                <c:pt idx="14184">
                  <c:v>0.16376157407407407</c:v>
                </c:pt>
                <c:pt idx="14185">
                  <c:v>0.16377314814814814</c:v>
                </c:pt>
                <c:pt idx="14186">
                  <c:v>0.16378472222222221</c:v>
                </c:pt>
                <c:pt idx="14187">
                  <c:v>0.1637962962962963</c:v>
                </c:pt>
                <c:pt idx="14188">
                  <c:v>0.16380787037037037</c:v>
                </c:pt>
                <c:pt idx="14189">
                  <c:v>0.16381944444444443</c:v>
                </c:pt>
                <c:pt idx="14190">
                  <c:v>0.16383101851851853</c:v>
                </c:pt>
                <c:pt idx="14191">
                  <c:v>0.1638425925925926</c:v>
                </c:pt>
                <c:pt idx="14192">
                  <c:v>0.16385416666666666</c:v>
                </c:pt>
                <c:pt idx="14193">
                  <c:v>0.16386574074074076</c:v>
                </c:pt>
                <c:pt idx="14194">
                  <c:v>0.16387731481481482</c:v>
                </c:pt>
                <c:pt idx="14195">
                  <c:v>0.16388888888888889</c:v>
                </c:pt>
                <c:pt idx="14196">
                  <c:v>0.16390046296296296</c:v>
                </c:pt>
                <c:pt idx="14197">
                  <c:v>0.16391203703703702</c:v>
                </c:pt>
                <c:pt idx="14198">
                  <c:v>0.16392361111111112</c:v>
                </c:pt>
                <c:pt idx="14199">
                  <c:v>0.16393518518518518</c:v>
                </c:pt>
                <c:pt idx="14200">
                  <c:v>0.16394675925925925</c:v>
                </c:pt>
                <c:pt idx="14201">
                  <c:v>0.16395833333333334</c:v>
                </c:pt>
                <c:pt idx="14202">
                  <c:v>0.16396990740740741</c:v>
                </c:pt>
                <c:pt idx="14203">
                  <c:v>0.16398148148148148</c:v>
                </c:pt>
                <c:pt idx="14204">
                  <c:v>0.16399305555555554</c:v>
                </c:pt>
                <c:pt idx="14205">
                  <c:v>0.16400462962962961</c:v>
                </c:pt>
                <c:pt idx="14206">
                  <c:v>0.16401620370370371</c:v>
                </c:pt>
                <c:pt idx="14207">
                  <c:v>0.16402777777777777</c:v>
                </c:pt>
                <c:pt idx="14208">
                  <c:v>0.16403935185185184</c:v>
                </c:pt>
                <c:pt idx="14209">
                  <c:v>0.16405092592592593</c:v>
                </c:pt>
                <c:pt idx="14210">
                  <c:v>0.1640625</c:v>
                </c:pt>
                <c:pt idx="14211">
                  <c:v>0.16407407407407407</c:v>
                </c:pt>
                <c:pt idx="14212">
                  <c:v>0.16408564814814816</c:v>
                </c:pt>
                <c:pt idx="14213">
                  <c:v>0.16409722222222223</c:v>
                </c:pt>
                <c:pt idx="14214">
                  <c:v>0.16410879629629629</c:v>
                </c:pt>
                <c:pt idx="14215">
                  <c:v>0.16412037037037039</c:v>
                </c:pt>
                <c:pt idx="14216">
                  <c:v>0.16413194444444446</c:v>
                </c:pt>
                <c:pt idx="14217">
                  <c:v>0.16414351851851852</c:v>
                </c:pt>
                <c:pt idx="14218">
                  <c:v>0.16415509259259259</c:v>
                </c:pt>
                <c:pt idx="14219">
                  <c:v>0.16416666666666666</c:v>
                </c:pt>
                <c:pt idx="14220">
                  <c:v>0.16417824074074075</c:v>
                </c:pt>
                <c:pt idx="14221">
                  <c:v>0.16418981481481482</c:v>
                </c:pt>
                <c:pt idx="14222">
                  <c:v>0.16420138888888888</c:v>
                </c:pt>
                <c:pt idx="14223">
                  <c:v>0.16421296296296298</c:v>
                </c:pt>
                <c:pt idx="14224">
                  <c:v>0.16422453703703704</c:v>
                </c:pt>
                <c:pt idx="14225">
                  <c:v>0.16423611111111111</c:v>
                </c:pt>
                <c:pt idx="14226">
                  <c:v>0.16423611111111111</c:v>
                </c:pt>
                <c:pt idx="14227">
                  <c:v>0.16424768518518518</c:v>
                </c:pt>
                <c:pt idx="14228">
                  <c:v>0.16425925925925924</c:v>
                </c:pt>
                <c:pt idx="14229">
                  <c:v>0.16427083333333334</c:v>
                </c:pt>
                <c:pt idx="14230">
                  <c:v>0.1642824074074074</c:v>
                </c:pt>
                <c:pt idx="14231">
                  <c:v>0.16429398148148147</c:v>
                </c:pt>
                <c:pt idx="14232">
                  <c:v>0.16430555555555557</c:v>
                </c:pt>
                <c:pt idx="14233">
                  <c:v>0.16431712962962963</c:v>
                </c:pt>
                <c:pt idx="14234">
                  <c:v>0.1643287037037037</c:v>
                </c:pt>
                <c:pt idx="14235">
                  <c:v>0.16434027777777779</c:v>
                </c:pt>
                <c:pt idx="14236">
                  <c:v>0.16435185185185186</c:v>
                </c:pt>
                <c:pt idx="14237">
                  <c:v>0.16436342592592593</c:v>
                </c:pt>
                <c:pt idx="14238">
                  <c:v>0.16437500000000002</c:v>
                </c:pt>
                <c:pt idx="14239">
                  <c:v>0.16438657407407406</c:v>
                </c:pt>
                <c:pt idx="14240">
                  <c:v>0.16439814814814815</c:v>
                </c:pt>
                <c:pt idx="14241">
                  <c:v>0.16440972222222222</c:v>
                </c:pt>
                <c:pt idx="14242">
                  <c:v>0.16442129629629629</c:v>
                </c:pt>
                <c:pt idx="14243">
                  <c:v>0.16443287037037038</c:v>
                </c:pt>
                <c:pt idx="14244">
                  <c:v>0.16444444444444445</c:v>
                </c:pt>
                <c:pt idx="14245">
                  <c:v>0.16445601851851852</c:v>
                </c:pt>
                <c:pt idx="14246">
                  <c:v>0.16446759259259261</c:v>
                </c:pt>
                <c:pt idx="14247">
                  <c:v>0.16447916666666665</c:v>
                </c:pt>
                <c:pt idx="14248">
                  <c:v>0.16449074074074074</c:v>
                </c:pt>
                <c:pt idx="14249">
                  <c:v>0.16450231481481481</c:v>
                </c:pt>
                <c:pt idx="14250">
                  <c:v>0.16451388888888888</c:v>
                </c:pt>
                <c:pt idx="14251">
                  <c:v>0.16452546296296297</c:v>
                </c:pt>
                <c:pt idx="14252">
                  <c:v>0.16453703703703704</c:v>
                </c:pt>
                <c:pt idx="14253">
                  <c:v>0.1645486111111111</c:v>
                </c:pt>
                <c:pt idx="14254">
                  <c:v>0.1645601851851852</c:v>
                </c:pt>
                <c:pt idx="14255">
                  <c:v>0.16457175925925926</c:v>
                </c:pt>
                <c:pt idx="14256">
                  <c:v>0.16458333333333333</c:v>
                </c:pt>
                <c:pt idx="14257">
                  <c:v>0.16459490740740743</c:v>
                </c:pt>
                <c:pt idx="14258">
                  <c:v>0.16460648148148146</c:v>
                </c:pt>
                <c:pt idx="14259">
                  <c:v>0.16461805555555556</c:v>
                </c:pt>
                <c:pt idx="14260">
                  <c:v>0.16462962962962963</c:v>
                </c:pt>
                <c:pt idx="14261">
                  <c:v>0.16464120370370369</c:v>
                </c:pt>
                <c:pt idx="14262">
                  <c:v>0.16465277777777779</c:v>
                </c:pt>
                <c:pt idx="14263">
                  <c:v>0.16466435185185185</c:v>
                </c:pt>
                <c:pt idx="14264">
                  <c:v>0.16467592592592592</c:v>
                </c:pt>
                <c:pt idx="14265">
                  <c:v>0.16468750000000001</c:v>
                </c:pt>
                <c:pt idx="14266">
                  <c:v>0.16469907407407405</c:v>
                </c:pt>
                <c:pt idx="14267">
                  <c:v>0.16471064814814815</c:v>
                </c:pt>
                <c:pt idx="14268">
                  <c:v>0.16472222222222221</c:v>
                </c:pt>
                <c:pt idx="14269">
                  <c:v>0.16473379629629628</c:v>
                </c:pt>
                <c:pt idx="14270">
                  <c:v>0.16474537037037038</c:v>
                </c:pt>
                <c:pt idx="14271">
                  <c:v>0.16475694444444444</c:v>
                </c:pt>
                <c:pt idx="14272">
                  <c:v>0.16476851851851851</c:v>
                </c:pt>
                <c:pt idx="14273">
                  <c:v>0.1647800925925926</c:v>
                </c:pt>
                <c:pt idx="14274">
                  <c:v>0.16479166666666667</c:v>
                </c:pt>
                <c:pt idx="14275">
                  <c:v>0.16480324074074074</c:v>
                </c:pt>
                <c:pt idx="14276">
                  <c:v>0.16481481481481483</c:v>
                </c:pt>
                <c:pt idx="14277">
                  <c:v>0.1648263888888889</c:v>
                </c:pt>
                <c:pt idx="14278">
                  <c:v>0.16483796296296296</c:v>
                </c:pt>
                <c:pt idx="14279">
                  <c:v>0.16484953703703703</c:v>
                </c:pt>
                <c:pt idx="14280">
                  <c:v>0.1648611111111111</c:v>
                </c:pt>
                <c:pt idx="14281">
                  <c:v>0.16487268518518519</c:v>
                </c:pt>
                <c:pt idx="14282">
                  <c:v>0.16488425925925926</c:v>
                </c:pt>
                <c:pt idx="14283">
                  <c:v>0.16489583333333332</c:v>
                </c:pt>
                <c:pt idx="14284">
                  <c:v>0.16490740740740742</c:v>
                </c:pt>
                <c:pt idx="14285">
                  <c:v>0.16491898148148149</c:v>
                </c:pt>
                <c:pt idx="14286">
                  <c:v>0.16493055555555555</c:v>
                </c:pt>
                <c:pt idx="14287">
                  <c:v>0.16494212962962962</c:v>
                </c:pt>
                <c:pt idx="14288">
                  <c:v>0.16495370370370369</c:v>
                </c:pt>
                <c:pt idx="14289">
                  <c:v>0.16496527777777778</c:v>
                </c:pt>
                <c:pt idx="14290">
                  <c:v>0.16497685185185185</c:v>
                </c:pt>
                <c:pt idx="14291">
                  <c:v>0.16498842592592591</c:v>
                </c:pt>
                <c:pt idx="14292">
                  <c:v>0.16500000000000001</c:v>
                </c:pt>
                <c:pt idx="14293">
                  <c:v>0.16501157407407407</c:v>
                </c:pt>
                <c:pt idx="14294">
                  <c:v>0.16502314814814814</c:v>
                </c:pt>
                <c:pt idx="14295">
                  <c:v>0.16503472222222224</c:v>
                </c:pt>
                <c:pt idx="14296">
                  <c:v>0.1650462962962963</c:v>
                </c:pt>
                <c:pt idx="14297">
                  <c:v>0.16505787037037037</c:v>
                </c:pt>
                <c:pt idx="14298">
                  <c:v>0.16506944444444446</c:v>
                </c:pt>
                <c:pt idx="14299">
                  <c:v>0.16508101851851853</c:v>
                </c:pt>
                <c:pt idx="14300">
                  <c:v>0.1650925925925926</c:v>
                </c:pt>
                <c:pt idx="14301">
                  <c:v>0.16510416666666666</c:v>
                </c:pt>
                <c:pt idx="14302">
                  <c:v>0.16511574074074073</c:v>
                </c:pt>
                <c:pt idx="14303">
                  <c:v>0.16512731481481482</c:v>
                </c:pt>
                <c:pt idx="14304">
                  <c:v>0.16513888888888889</c:v>
                </c:pt>
                <c:pt idx="14305">
                  <c:v>0.16515046296296296</c:v>
                </c:pt>
                <c:pt idx="14306">
                  <c:v>0.16516203703703705</c:v>
                </c:pt>
                <c:pt idx="14307">
                  <c:v>0.16517361111111112</c:v>
                </c:pt>
                <c:pt idx="14308">
                  <c:v>0.16518518518518518</c:v>
                </c:pt>
                <c:pt idx="14309">
                  <c:v>0.16519675925925925</c:v>
                </c:pt>
                <c:pt idx="14310">
                  <c:v>0.16520833333333332</c:v>
                </c:pt>
                <c:pt idx="14311">
                  <c:v>0.16521990740740741</c:v>
                </c:pt>
                <c:pt idx="14312">
                  <c:v>0.16523148148148148</c:v>
                </c:pt>
                <c:pt idx="14313">
                  <c:v>0.16524305555555555</c:v>
                </c:pt>
                <c:pt idx="14314">
                  <c:v>0.16525462962962964</c:v>
                </c:pt>
                <c:pt idx="14315">
                  <c:v>0.16526620370370371</c:v>
                </c:pt>
                <c:pt idx="14316">
                  <c:v>0.16527777777777777</c:v>
                </c:pt>
                <c:pt idx="14317">
                  <c:v>0.16528935185185187</c:v>
                </c:pt>
                <c:pt idx="14318">
                  <c:v>0.16530092592592593</c:v>
                </c:pt>
                <c:pt idx="14319">
                  <c:v>0.1653125</c:v>
                </c:pt>
                <c:pt idx="14320">
                  <c:v>0.1653240740740741</c:v>
                </c:pt>
                <c:pt idx="14321">
                  <c:v>0.16533564814814813</c:v>
                </c:pt>
                <c:pt idx="14322">
                  <c:v>0.16534722222222223</c:v>
                </c:pt>
                <c:pt idx="14323">
                  <c:v>0.1653587962962963</c:v>
                </c:pt>
                <c:pt idx="14324">
                  <c:v>0.16537037037037036</c:v>
                </c:pt>
                <c:pt idx="14325">
                  <c:v>0.16538194444444446</c:v>
                </c:pt>
                <c:pt idx="14326">
                  <c:v>0.16539351851851852</c:v>
                </c:pt>
                <c:pt idx="14327">
                  <c:v>0.16540509259259259</c:v>
                </c:pt>
                <c:pt idx="14328">
                  <c:v>0.16541666666666668</c:v>
                </c:pt>
                <c:pt idx="14329">
                  <c:v>0.16542824074074072</c:v>
                </c:pt>
                <c:pt idx="14330">
                  <c:v>0.16543981481481482</c:v>
                </c:pt>
                <c:pt idx="14331">
                  <c:v>0.16545138888888888</c:v>
                </c:pt>
                <c:pt idx="14332">
                  <c:v>0.16546296296296295</c:v>
                </c:pt>
                <c:pt idx="14333">
                  <c:v>0.16547453703703704</c:v>
                </c:pt>
                <c:pt idx="14334">
                  <c:v>0.16548611111111111</c:v>
                </c:pt>
                <c:pt idx="14335">
                  <c:v>0.16549768518518518</c:v>
                </c:pt>
                <c:pt idx="14336">
                  <c:v>0.16550925925925927</c:v>
                </c:pt>
                <c:pt idx="14337">
                  <c:v>0.16552083333333334</c:v>
                </c:pt>
                <c:pt idx="14338">
                  <c:v>0.16553240740740741</c:v>
                </c:pt>
                <c:pt idx="14339">
                  <c:v>0.1655439814814815</c:v>
                </c:pt>
                <c:pt idx="14340">
                  <c:v>0.16555555555555554</c:v>
                </c:pt>
                <c:pt idx="14341">
                  <c:v>0.16556712962962963</c:v>
                </c:pt>
                <c:pt idx="14342">
                  <c:v>0.1655787037037037</c:v>
                </c:pt>
                <c:pt idx="14343">
                  <c:v>0.16559027777777777</c:v>
                </c:pt>
                <c:pt idx="14344">
                  <c:v>0.16560185185185186</c:v>
                </c:pt>
                <c:pt idx="14345">
                  <c:v>0.16561342592592593</c:v>
                </c:pt>
                <c:pt idx="14346">
                  <c:v>0.16562499999999999</c:v>
                </c:pt>
                <c:pt idx="14347">
                  <c:v>0.16563657407407409</c:v>
                </c:pt>
                <c:pt idx="14348">
                  <c:v>0.16564814814814813</c:v>
                </c:pt>
                <c:pt idx="14349">
                  <c:v>0.16565972222222222</c:v>
                </c:pt>
                <c:pt idx="14350">
                  <c:v>0.16567129629629629</c:v>
                </c:pt>
                <c:pt idx="14351">
                  <c:v>0.16568287037037036</c:v>
                </c:pt>
                <c:pt idx="14352">
                  <c:v>0.16569444444444445</c:v>
                </c:pt>
                <c:pt idx="14353">
                  <c:v>0.16570601851851852</c:v>
                </c:pt>
                <c:pt idx="14354">
                  <c:v>0.16571759259259258</c:v>
                </c:pt>
                <c:pt idx="14355">
                  <c:v>0.16572916666666668</c:v>
                </c:pt>
                <c:pt idx="14356">
                  <c:v>0.16574074074074074</c:v>
                </c:pt>
                <c:pt idx="14357">
                  <c:v>0.16575231481481481</c:v>
                </c:pt>
                <c:pt idx="14358">
                  <c:v>0.16576388888888891</c:v>
                </c:pt>
                <c:pt idx="14359">
                  <c:v>0.16577546296296297</c:v>
                </c:pt>
                <c:pt idx="14360">
                  <c:v>0.16578703703703704</c:v>
                </c:pt>
                <c:pt idx="14361">
                  <c:v>0.1657986111111111</c:v>
                </c:pt>
                <c:pt idx="14362">
                  <c:v>0.16581018518518517</c:v>
                </c:pt>
                <c:pt idx="14363">
                  <c:v>0.16582175925925927</c:v>
                </c:pt>
                <c:pt idx="14364">
                  <c:v>0.16583333333333333</c:v>
                </c:pt>
                <c:pt idx="14365">
                  <c:v>0.1658449074074074</c:v>
                </c:pt>
                <c:pt idx="14366">
                  <c:v>0.16585648148148149</c:v>
                </c:pt>
                <c:pt idx="14367">
                  <c:v>0.16586805555555556</c:v>
                </c:pt>
                <c:pt idx="14368">
                  <c:v>0.16587962962962963</c:v>
                </c:pt>
                <c:pt idx="14369">
                  <c:v>0.16589120370370369</c:v>
                </c:pt>
                <c:pt idx="14370">
                  <c:v>0.16590277777777776</c:v>
                </c:pt>
                <c:pt idx="14371">
                  <c:v>0.16591435185185185</c:v>
                </c:pt>
                <c:pt idx="14372">
                  <c:v>0.16592592592592592</c:v>
                </c:pt>
                <c:pt idx="14373">
                  <c:v>0.16593749999999999</c:v>
                </c:pt>
                <c:pt idx="14374">
                  <c:v>0.16594907407407408</c:v>
                </c:pt>
                <c:pt idx="14375">
                  <c:v>0.16596064814814815</c:v>
                </c:pt>
                <c:pt idx="14376">
                  <c:v>0.16597222222222222</c:v>
                </c:pt>
                <c:pt idx="14377">
                  <c:v>0.16598379629629631</c:v>
                </c:pt>
                <c:pt idx="14378">
                  <c:v>0.16599537037037038</c:v>
                </c:pt>
                <c:pt idx="14379">
                  <c:v>0.16600694444444444</c:v>
                </c:pt>
                <c:pt idx="14380">
                  <c:v>0.16601851851851854</c:v>
                </c:pt>
                <c:pt idx="14381">
                  <c:v>0.1660300925925926</c:v>
                </c:pt>
                <c:pt idx="14382">
                  <c:v>0.16604166666666667</c:v>
                </c:pt>
                <c:pt idx="14383">
                  <c:v>0.16605324074074074</c:v>
                </c:pt>
                <c:pt idx="14384">
                  <c:v>0.1660648148148148</c:v>
                </c:pt>
                <c:pt idx="14385">
                  <c:v>0.1660763888888889</c:v>
                </c:pt>
                <c:pt idx="14386">
                  <c:v>0.16608796296296297</c:v>
                </c:pt>
                <c:pt idx="14387">
                  <c:v>0.16609953703703703</c:v>
                </c:pt>
                <c:pt idx="14388">
                  <c:v>0.16611111111111113</c:v>
                </c:pt>
                <c:pt idx="14389">
                  <c:v>0.16612268518518519</c:v>
                </c:pt>
                <c:pt idx="14390">
                  <c:v>0.16613425925925926</c:v>
                </c:pt>
                <c:pt idx="14391">
                  <c:v>0.16614583333333333</c:v>
                </c:pt>
                <c:pt idx="14392">
                  <c:v>0.16615740740740739</c:v>
                </c:pt>
                <c:pt idx="14393">
                  <c:v>0.16616898148148149</c:v>
                </c:pt>
                <c:pt idx="14394">
                  <c:v>0.16618055555555555</c:v>
                </c:pt>
                <c:pt idx="14395">
                  <c:v>0.16619212962962962</c:v>
                </c:pt>
                <c:pt idx="14396">
                  <c:v>0.16620370370370371</c:v>
                </c:pt>
                <c:pt idx="14397">
                  <c:v>0.16621527777777778</c:v>
                </c:pt>
                <c:pt idx="14398">
                  <c:v>0.16622685185185185</c:v>
                </c:pt>
                <c:pt idx="14399">
                  <c:v>0.16623842592592594</c:v>
                </c:pt>
                <c:pt idx="14400">
                  <c:v>0.16625000000000001</c:v>
                </c:pt>
                <c:pt idx="14401">
                  <c:v>0.16626157407407408</c:v>
                </c:pt>
                <c:pt idx="14402">
                  <c:v>0.16627314814814814</c:v>
                </c:pt>
                <c:pt idx="14403">
                  <c:v>0.16628472222222221</c:v>
                </c:pt>
                <c:pt idx="14404">
                  <c:v>0.1662962962962963</c:v>
                </c:pt>
                <c:pt idx="14405">
                  <c:v>0.16630787037037037</c:v>
                </c:pt>
                <c:pt idx="14406">
                  <c:v>0.16631944444444444</c:v>
                </c:pt>
                <c:pt idx="14407">
                  <c:v>0.16633101851851853</c:v>
                </c:pt>
                <c:pt idx="14408">
                  <c:v>0.1663425925925926</c:v>
                </c:pt>
                <c:pt idx="14409">
                  <c:v>0.16635416666666666</c:v>
                </c:pt>
                <c:pt idx="14410">
                  <c:v>0.16636574074074076</c:v>
                </c:pt>
                <c:pt idx="14411">
                  <c:v>0.1663773148148148</c:v>
                </c:pt>
                <c:pt idx="14412">
                  <c:v>0.16638888888888889</c:v>
                </c:pt>
                <c:pt idx="14413">
                  <c:v>0.16640046296296296</c:v>
                </c:pt>
                <c:pt idx="14414">
                  <c:v>0.16641203703703702</c:v>
                </c:pt>
                <c:pt idx="14415">
                  <c:v>0.16642361111111112</c:v>
                </c:pt>
                <c:pt idx="14416">
                  <c:v>0.16643518518518519</c:v>
                </c:pt>
                <c:pt idx="14417">
                  <c:v>0.16644675925925925</c:v>
                </c:pt>
                <c:pt idx="14418">
                  <c:v>0.16645833333333335</c:v>
                </c:pt>
                <c:pt idx="14419">
                  <c:v>0.16646990740740741</c:v>
                </c:pt>
                <c:pt idx="14420">
                  <c:v>0.16648148148148148</c:v>
                </c:pt>
                <c:pt idx="14421">
                  <c:v>0.16649305555555557</c:v>
                </c:pt>
                <c:pt idx="14422">
                  <c:v>0.16650462962962961</c:v>
                </c:pt>
                <c:pt idx="14423">
                  <c:v>0.16651620370370371</c:v>
                </c:pt>
                <c:pt idx="14424">
                  <c:v>0.16652777777777777</c:v>
                </c:pt>
                <c:pt idx="14425">
                  <c:v>0.16653935185185184</c:v>
                </c:pt>
                <c:pt idx="14426">
                  <c:v>0.16655092592592594</c:v>
                </c:pt>
                <c:pt idx="14427">
                  <c:v>0.1665625</c:v>
                </c:pt>
                <c:pt idx="14428">
                  <c:v>0.16657407407407407</c:v>
                </c:pt>
                <c:pt idx="14429">
                  <c:v>0.16658564814814816</c:v>
                </c:pt>
                <c:pt idx="14430">
                  <c:v>0.1665972222222222</c:v>
                </c:pt>
                <c:pt idx="14431">
                  <c:v>0.1666087962962963</c:v>
                </c:pt>
                <c:pt idx="14432">
                  <c:v>0.16662037037037036</c:v>
                </c:pt>
                <c:pt idx="14433">
                  <c:v>0.16663194444444443</c:v>
                </c:pt>
                <c:pt idx="14434">
                  <c:v>0.16664351851851852</c:v>
                </c:pt>
                <c:pt idx="14435">
                  <c:v>0.16665509259259259</c:v>
                </c:pt>
                <c:pt idx="14436">
                  <c:v>0.16666666666666666</c:v>
                </c:pt>
              </c:numCache>
            </c:numRef>
          </c:cat>
          <c:val>
            <c:numRef>
              <c:f>'[Date Durau 9 00 AM.xlsx]Sheet1'!$E$1:$E$14437</c:f>
              <c:numCache>
                <c:formatCode>General</c:formatCode>
                <c:ptCount val="1443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8</c:v>
                </c:pt>
                <c:pt idx="42">
                  <c:v>6</c:v>
                </c:pt>
                <c:pt idx="43">
                  <c:v>3</c:v>
                </c:pt>
                <c:pt idx="44">
                  <c:v>1</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1</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2</c:v>
                </c:pt>
                <c:pt idx="91">
                  <c:v>2</c:v>
                </c:pt>
                <c:pt idx="92">
                  <c:v>0</c:v>
                </c:pt>
                <c:pt idx="93">
                  <c:v>0</c:v>
                </c:pt>
                <c:pt idx="94">
                  <c:v>0</c:v>
                </c:pt>
                <c:pt idx="95">
                  <c:v>0</c:v>
                </c:pt>
                <c:pt idx="96">
                  <c:v>0</c:v>
                </c:pt>
                <c:pt idx="97">
                  <c:v>0</c:v>
                </c:pt>
                <c:pt idx="98">
                  <c:v>0</c:v>
                </c:pt>
                <c:pt idx="99">
                  <c:v>0</c:v>
                </c:pt>
                <c:pt idx="100">
                  <c:v>0</c:v>
                </c:pt>
                <c:pt idx="101">
                  <c:v>1</c:v>
                </c:pt>
                <c:pt idx="102">
                  <c:v>0</c:v>
                </c:pt>
                <c:pt idx="103">
                  <c:v>0</c:v>
                </c:pt>
                <c:pt idx="104">
                  <c:v>0</c:v>
                </c:pt>
                <c:pt idx="105">
                  <c:v>0</c:v>
                </c:pt>
                <c:pt idx="106">
                  <c:v>0</c:v>
                </c:pt>
                <c:pt idx="107">
                  <c:v>0</c:v>
                </c:pt>
                <c:pt idx="108">
                  <c:v>11</c:v>
                </c:pt>
                <c:pt idx="109">
                  <c:v>9</c:v>
                </c:pt>
                <c:pt idx="110">
                  <c:v>8</c:v>
                </c:pt>
                <c:pt idx="111">
                  <c:v>7</c:v>
                </c:pt>
                <c:pt idx="112">
                  <c:v>5</c:v>
                </c:pt>
                <c:pt idx="113">
                  <c:v>5</c:v>
                </c:pt>
                <c:pt idx="114">
                  <c:v>6</c:v>
                </c:pt>
                <c:pt idx="115">
                  <c:v>4</c:v>
                </c:pt>
                <c:pt idx="116">
                  <c:v>4</c:v>
                </c:pt>
                <c:pt idx="117">
                  <c:v>1</c:v>
                </c:pt>
                <c:pt idx="118">
                  <c:v>0</c:v>
                </c:pt>
                <c:pt idx="119">
                  <c:v>0</c:v>
                </c:pt>
                <c:pt idx="120">
                  <c:v>0</c:v>
                </c:pt>
                <c:pt idx="121">
                  <c:v>0</c:v>
                </c:pt>
                <c:pt idx="122">
                  <c:v>0</c:v>
                </c:pt>
                <c:pt idx="123">
                  <c:v>0</c:v>
                </c:pt>
                <c:pt idx="124">
                  <c:v>0</c:v>
                </c:pt>
                <c:pt idx="125">
                  <c:v>1</c:v>
                </c:pt>
                <c:pt idx="126">
                  <c:v>0</c:v>
                </c:pt>
                <c:pt idx="127">
                  <c:v>1</c:v>
                </c:pt>
                <c:pt idx="128">
                  <c:v>0</c:v>
                </c:pt>
                <c:pt idx="129">
                  <c:v>0</c:v>
                </c:pt>
                <c:pt idx="130">
                  <c:v>0</c:v>
                </c:pt>
                <c:pt idx="131">
                  <c:v>0</c:v>
                </c:pt>
                <c:pt idx="132">
                  <c:v>1</c:v>
                </c:pt>
                <c:pt idx="133">
                  <c:v>0</c:v>
                </c:pt>
                <c:pt idx="134">
                  <c:v>0</c:v>
                </c:pt>
                <c:pt idx="135">
                  <c:v>0</c:v>
                </c:pt>
                <c:pt idx="136">
                  <c:v>0</c:v>
                </c:pt>
                <c:pt idx="137">
                  <c:v>0</c:v>
                </c:pt>
                <c:pt idx="138">
                  <c:v>1</c:v>
                </c:pt>
                <c:pt idx="139">
                  <c:v>0</c:v>
                </c:pt>
                <c:pt idx="140">
                  <c:v>0</c:v>
                </c:pt>
                <c:pt idx="141">
                  <c:v>0</c:v>
                </c:pt>
                <c:pt idx="142">
                  <c:v>0</c:v>
                </c:pt>
                <c:pt idx="143">
                  <c:v>0</c:v>
                </c:pt>
                <c:pt idx="144">
                  <c:v>0</c:v>
                </c:pt>
                <c:pt idx="145">
                  <c:v>0</c:v>
                </c:pt>
                <c:pt idx="146">
                  <c:v>0</c:v>
                </c:pt>
                <c:pt idx="147">
                  <c:v>0</c:v>
                </c:pt>
                <c:pt idx="148">
                  <c:v>0</c:v>
                </c:pt>
                <c:pt idx="149">
                  <c:v>1</c:v>
                </c:pt>
                <c:pt idx="150">
                  <c:v>0</c:v>
                </c:pt>
                <c:pt idx="151">
                  <c:v>0</c:v>
                </c:pt>
                <c:pt idx="152">
                  <c:v>1</c:v>
                </c:pt>
                <c:pt idx="153">
                  <c:v>0</c:v>
                </c:pt>
                <c:pt idx="154">
                  <c:v>0</c:v>
                </c:pt>
                <c:pt idx="155">
                  <c:v>0</c:v>
                </c:pt>
                <c:pt idx="156">
                  <c:v>1</c:v>
                </c:pt>
                <c:pt idx="157">
                  <c:v>0</c:v>
                </c:pt>
                <c:pt idx="158">
                  <c:v>1</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1</c:v>
                </c:pt>
                <c:pt idx="181">
                  <c:v>0</c:v>
                </c:pt>
                <c:pt idx="182">
                  <c:v>1</c:v>
                </c:pt>
                <c:pt idx="183">
                  <c:v>0</c:v>
                </c:pt>
                <c:pt idx="184">
                  <c:v>0</c:v>
                </c:pt>
                <c:pt idx="185">
                  <c:v>0</c:v>
                </c:pt>
                <c:pt idx="186">
                  <c:v>0</c:v>
                </c:pt>
                <c:pt idx="187">
                  <c:v>0</c:v>
                </c:pt>
                <c:pt idx="188">
                  <c:v>0</c:v>
                </c:pt>
                <c:pt idx="189">
                  <c:v>0</c:v>
                </c:pt>
                <c:pt idx="190">
                  <c:v>0</c:v>
                </c:pt>
                <c:pt idx="191">
                  <c:v>0</c:v>
                </c:pt>
                <c:pt idx="192">
                  <c:v>0</c:v>
                </c:pt>
                <c:pt idx="193">
                  <c:v>2</c:v>
                </c:pt>
                <c:pt idx="194">
                  <c:v>1</c:v>
                </c:pt>
                <c:pt idx="195">
                  <c:v>2</c:v>
                </c:pt>
                <c:pt idx="196">
                  <c:v>1</c:v>
                </c:pt>
                <c:pt idx="197">
                  <c:v>0</c:v>
                </c:pt>
                <c:pt idx="198">
                  <c:v>0</c:v>
                </c:pt>
                <c:pt idx="199">
                  <c:v>0</c:v>
                </c:pt>
                <c:pt idx="200">
                  <c:v>0</c:v>
                </c:pt>
                <c:pt idx="201">
                  <c:v>0</c:v>
                </c:pt>
                <c:pt idx="202">
                  <c:v>0</c:v>
                </c:pt>
                <c:pt idx="203">
                  <c:v>0</c:v>
                </c:pt>
                <c:pt idx="204">
                  <c:v>5</c:v>
                </c:pt>
                <c:pt idx="205">
                  <c:v>2</c:v>
                </c:pt>
                <c:pt idx="206">
                  <c:v>0</c:v>
                </c:pt>
                <c:pt idx="207">
                  <c:v>0</c:v>
                </c:pt>
                <c:pt idx="208">
                  <c:v>0</c:v>
                </c:pt>
                <c:pt idx="209">
                  <c:v>0</c:v>
                </c:pt>
                <c:pt idx="210">
                  <c:v>0</c:v>
                </c:pt>
                <c:pt idx="211">
                  <c:v>1</c:v>
                </c:pt>
                <c:pt idx="212">
                  <c:v>0</c:v>
                </c:pt>
                <c:pt idx="213">
                  <c:v>0</c:v>
                </c:pt>
                <c:pt idx="214">
                  <c:v>0</c:v>
                </c:pt>
                <c:pt idx="215">
                  <c:v>0</c:v>
                </c:pt>
                <c:pt idx="216">
                  <c:v>0</c:v>
                </c:pt>
                <c:pt idx="217">
                  <c:v>0</c:v>
                </c:pt>
                <c:pt idx="218">
                  <c:v>0</c:v>
                </c:pt>
                <c:pt idx="219">
                  <c:v>0</c:v>
                </c:pt>
                <c:pt idx="220">
                  <c:v>1</c:v>
                </c:pt>
                <c:pt idx="221">
                  <c:v>1</c:v>
                </c:pt>
                <c:pt idx="222">
                  <c:v>0</c:v>
                </c:pt>
                <c:pt idx="223">
                  <c:v>0</c:v>
                </c:pt>
                <c:pt idx="224">
                  <c:v>1</c:v>
                </c:pt>
                <c:pt idx="225">
                  <c:v>0</c:v>
                </c:pt>
                <c:pt idx="226">
                  <c:v>2</c:v>
                </c:pt>
                <c:pt idx="227">
                  <c:v>0</c:v>
                </c:pt>
                <c:pt idx="228">
                  <c:v>17</c:v>
                </c:pt>
                <c:pt idx="229">
                  <c:v>0</c:v>
                </c:pt>
                <c:pt idx="230">
                  <c:v>0</c:v>
                </c:pt>
                <c:pt idx="231">
                  <c:v>1</c:v>
                </c:pt>
                <c:pt idx="232">
                  <c:v>1</c:v>
                </c:pt>
                <c:pt idx="233">
                  <c:v>1</c:v>
                </c:pt>
                <c:pt idx="234">
                  <c:v>0</c:v>
                </c:pt>
                <c:pt idx="235">
                  <c:v>1</c:v>
                </c:pt>
                <c:pt idx="236">
                  <c:v>0</c:v>
                </c:pt>
                <c:pt idx="237">
                  <c:v>2</c:v>
                </c:pt>
                <c:pt idx="238">
                  <c:v>3</c:v>
                </c:pt>
                <c:pt idx="239">
                  <c:v>1</c:v>
                </c:pt>
                <c:pt idx="240">
                  <c:v>1</c:v>
                </c:pt>
                <c:pt idx="241">
                  <c:v>0</c:v>
                </c:pt>
                <c:pt idx="242">
                  <c:v>1</c:v>
                </c:pt>
                <c:pt idx="243">
                  <c:v>0</c:v>
                </c:pt>
                <c:pt idx="244">
                  <c:v>1</c:v>
                </c:pt>
                <c:pt idx="245">
                  <c:v>0</c:v>
                </c:pt>
                <c:pt idx="246">
                  <c:v>1</c:v>
                </c:pt>
                <c:pt idx="247">
                  <c:v>0</c:v>
                </c:pt>
                <c:pt idx="248">
                  <c:v>1</c:v>
                </c:pt>
                <c:pt idx="249">
                  <c:v>0</c:v>
                </c:pt>
                <c:pt idx="250">
                  <c:v>0</c:v>
                </c:pt>
                <c:pt idx="251">
                  <c:v>2</c:v>
                </c:pt>
                <c:pt idx="252">
                  <c:v>1</c:v>
                </c:pt>
                <c:pt idx="253">
                  <c:v>1</c:v>
                </c:pt>
                <c:pt idx="254">
                  <c:v>0</c:v>
                </c:pt>
                <c:pt idx="255">
                  <c:v>0</c:v>
                </c:pt>
                <c:pt idx="256">
                  <c:v>1</c:v>
                </c:pt>
                <c:pt idx="257">
                  <c:v>1</c:v>
                </c:pt>
                <c:pt idx="258">
                  <c:v>1</c:v>
                </c:pt>
                <c:pt idx="259">
                  <c:v>2</c:v>
                </c:pt>
                <c:pt idx="260">
                  <c:v>0</c:v>
                </c:pt>
                <c:pt idx="261">
                  <c:v>0</c:v>
                </c:pt>
                <c:pt idx="262">
                  <c:v>0</c:v>
                </c:pt>
                <c:pt idx="263">
                  <c:v>1</c:v>
                </c:pt>
                <c:pt idx="264">
                  <c:v>0</c:v>
                </c:pt>
                <c:pt idx="265">
                  <c:v>0</c:v>
                </c:pt>
                <c:pt idx="266">
                  <c:v>0</c:v>
                </c:pt>
                <c:pt idx="267">
                  <c:v>0</c:v>
                </c:pt>
                <c:pt idx="268">
                  <c:v>1</c:v>
                </c:pt>
                <c:pt idx="269">
                  <c:v>0</c:v>
                </c:pt>
                <c:pt idx="270">
                  <c:v>1</c:v>
                </c:pt>
                <c:pt idx="271">
                  <c:v>0</c:v>
                </c:pt>
                <c:pt idx="272">
                  <c:v>0</c:v>
                </c:pt>
                <c:pt idx="273">
                  <c:v>2</c:v>
                </c:pt>
                <c:pt idx="274">
                  <c:v>0</c:v>
                </c:pt>
                <c:pt idx="275">
                  <c:v>0</c:v>
                </c:pt>
                <c:pt idx="276">
                  <c:v>0</c:v>
                </c:pt>
                <c:pt idx="277">
                  <c:v>0</c:v>
                </c:pt>
                <c:pt idx="278">
                  <c:v>0</c:v>
                </c:pt>
                <c:pt idx="279">
                  <c:v>0</c:v>
                </c:pt>
                <c:pt idx="280">
                  <c:v>0</c:v>
                </c:pt>
                <c:pt idx="281">
                  <c:v>0</c:v>
                </c:pt>
                <c:pt idx="282">
                  <c:v>2</c:v>
                </c:pt>
                <c:pt idx="283">
                  <c:v>2</c:v>
                </c:pt>
                <c:pt idx="284">
                  <c:v>2</c:v>
                </c:pt>
                <c:pt idx="285">
                  <c:v>1</c:v>
                </c:pt>
                <c:pt idx="286">
                  <c:v>1</c:v>
                </c:pt>
                <c:pt idx="287">
                  <c:v>0</c:v>
                </c:pt>
                <c:pt idx="288">
                  <c:v>0</c:v>
                </c:pt>
                <c:pt idx="289">
                  <c:v>0</c:v>
                </c:pt>
                <c:pt idx="290">
                  <c:v>1</c:v>
                </c:pt>
                <c:pt idx="291">
                  <c:v>0</c:v>
                </c:pt>
                <c:pt idx="292">
                  <c:v>0</c:v>
                </c:pt>
                <c:pt idx="293">
                  <c:v>0</c:v>
                </c:pt>
                <c:pt idx="294">
                  <c:v>1</c:v>
                </c:pt>
                <c:pt idx="295">
                  <c:v>1</c:v>
                </c:pt>
                <c:pt idx="296">
                  <c:v>1</c:v>
                </c:pt>
                <c:pt idx="297">
                  <c:v>0</c:v>
                </c:pt>
                <c:pt idx="298">
                  <c:v>1</c:v>
                </c:pt>
                <c:pt idx="299">
                  <c:v>1</c:v>
                </c:pt>
                <c:pt idx="300">
                  <c:v>1</c:v>
                </c:pt>
                <c:pt idx="301">
                  <c:v>2</c:v>
                </c:pt>
                <c:pt idx="302">
                  <c:v>1</c:v>
                </c:pt>
                <c:pt idx="303">
                  <c:v>1</c:v>
                </c:pt>
                <c:pt idx="304">
                  <c:v>2</c:v>
                </c:pt>
                <c:pt idx="305">
                  <c:v>1</c:v>
                </c:pt>
                <c:pt idx="306">
                  <c:v>0</c:v>
                </c:pt>
                <c:pt idx="307">
                  <c:v>0</c:v>
                </c:pt>
                <c:pt idx="308">
                  <c:v>1</c:v>
                </c:pt>
                <c:pt idx="309">
                  <c:v>0</c:v>
                </c:pt>
                <c:pt idx="310">
                  <c:v>0</c:v>
                </c:pt>
                <c:pt idx="311">
                  <c:v>0</c:v>
                </c:pt>
                <c:pt idx="312">
                  <c:v>0</c:v>
                </c:pt>
                <c:pt idx="313">
                  <c:v>0</c:v>
                </c:pt>
                <c:pt idx="314">
                  <c:v>1</c:v>
                </c:pt>
                <c:pt idx="315">
                  <c:v>0</c:v>
                </c:pt>
                <c:pt idx="316">
                  <c:v>0</c:v>
                </c:pt>
                <c:pt idx="317">
                  <c:v>0</c:v>
                </c:pt>
                <c:pt idx="318">
                  <c:v>2</c:v>
                </c:pt>
                <c:pt idx="319">
                  <c:v>2</c:v>
                </c:pt>
                <c:pt idx="320">
                  <c:v>1</c:v>
                </c:pt>
                <c:pt idx="321">
                  <c:v>1</c:v>
                </c:pt>
                <c:pt idx="322">
                  <c:v>0</c:v>
                </c:pt>
                <c:pt idx="323">
                  <c:v>0</c:v>
                </c:pt>
                <c:pt idx="324">
                  <c:v>0</c:v>
                </c:pt>
                <c:pt idx="325">
                  <c:v>0</c:v>
                </c:pt>
                <c:pt idx="326">
                  <c:v>1</c:v>
                </c:pt>
                <c:pt idx="327">
                  <c:v>0</c:v>
                </c:pt>
                <c:pt idx="328">
                  <c:v>0</c:v>
                </c:pt>
                <c:pt idx="329">
                  <c:v>0</c:v>
                </c:pt>
                <c:pt idx="330">
                  <c:v>1</c:v>
                </c:pt>
                <c:pt idx="331">
                  <c:v>1</c:v>
                </c:pt>
                <c:pt idx="332">
                  <c:v>2</c:v>
                </c:pt>
                <c:pt idx="333">
                  <c:v>1</c:v>
                </c:pt>
                <c:pt idx="334">
                  <c:v>1</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1</c:v>
                </c:pt>
                <c:pt idx="357">
                  <c:v>0</c:v>
                </c:pt>
                <c:pt idx="358">
                  <c:v>0</c:v>
                </c:pt>
                <c:pt idx="359">
                  <c:v>2</c:v>
                </c:pt>
                <c:pt idx="360">
                  <c:v>0</c:v>
                </c:pt>
                <c:pt idx="361">
                  <c:v>1</c:v>
                </c:pt>
                <c:pt idx="362">
                  <c:v>0</c:v>
                </c:pt>
                <c:pt idx="363">
                  <c:v>2</c:v>
                </c:pt>
                <c:pt idx="364">
                  <c:v>1</c:v>
                </c:pt>
                <c:pt idx="365">
                  <c:v>1</c:v>
                </c:pt>
                <c:pt idx="366">
                  <c:v>0</c:v>
                </c:pt>
                <c:pt idx="367">
                  <c:v>0</c:v>
                </c:pt>
                <c:pt idx="368">
                  <c:v>0</c:v>
                </c:pt>
                <c:pt idx="369">
                  <c:v>0</c:v>
                </c:pt>
                <c:pt idx="370">
                  <c:v>1</c:v>
                </c:pt>
                <c:pt idx="371">
                  <c:v>0</c:v>
                </c:pt>
                <c:pt idx="372">
                  <c:v>0</c:v>
                </c:pt>
                <c:pt idx="373">
                  <c:v>0</c:v>
                </c:pt>
                <c:pt idx="374">
                  <c:v>0</c:v>
                </c:pt>
                <c:pt idx="375">
                  <c:v>0</c:v>
                </c:pt>
                <c:pt idx="376">
                  <c:v>0</c:v>
                </c:pt>
                <c:pt idx="377">
                  <c:v>0</c:v>
                </c:pt>
                <c:pt idx="378">
                  <c:v>0</c:v>
                </c:pt>
                <c:pt idx="379">
                  <c:v>1</c:v>
                </c:pt>
                <c:pt idx="380">
                  <c:v>1</c:v>
                </c:pt>
                <c:pt idx="381">
                  <c:v>2</c:v>
                </c:pt>
                <c:pt idx="382">
                  <c:v>0</c:v>
                </c:pt>
                <c:pt idx="383">
                  <c:v>0</c:v>
                </c:pt>
                <c:pt idx="384">
                  <c:v>0</c:v>
                </c:pt>
                <c:pt idx="385">
                  <c:v>0</c:v>
                </c:pt>
                <c:pt idx="386">
                  <c:v>0</c:v>
                </c:pt>
                <c:pt idx="387">
                  <c:v>1</c:v>
                </c:pt>
                <c:pt idx="388">
                  <c:v>1</c:v>
                </c:pt>
                <c:pt idx="389">
                  <c:v>1</c:v>
                </c:pt>
                <c:pt idx="390">
                  <c:v>1</c:v>
                </c:pt>
                <c:pt idx="391">
                  <c:v>0</c:v>
                </c:pt>
                <c:pt idx="392">
                  <c:v>1</c:v>
                </c:pt>
                <c:pt idx="393">
                  <c:v>1</c:v>
                </c:pt>
                <c:pt idx="394">
                  <c:v>1</c:v>
                </c:pt>
                <c:pt idx="395">
                  <c:v>0</c:v>
                </c:pt>
                <c:pt idx="396">
                  <c:v>1</c:v>
                </c:pt>
                <c:pt idx="397">
                  <c:v>0</c:v>
                </c:pt>
                <c:pt idx="398">
                  <c:v>0</c:v>
                </c:pt>
                <c:pt idx="399">
                  <c:v>0</c:v>
                </c:pt>
                <c:pt idx="400">
                  <c:v>0</c:v>
                </c:pt>
                <c:pt idx="401">
                  <c:v>0</c:v>
                </c:pt>
                <c:pt idx="402">
                  <c:v>0</c:v>
                </c:pt>
                <c:pt idx="403">
                  <c:v>0</c:v>
                </c:pt>
                <c:pt idx="404">
                  <c:v>1</c:v>
                </c:pt>
                <c:pt idx="405">
                  <c:v>1</c:v>
                </c:pt>
                <c:pt idx="406">
                  <c:v>0</c:v>
                </c:pt>
                <c:pt idx="407">
                  <c:v>0</c:v>
                </c:pt>
                <c:pt idx="408">
                  <c:v>0</c:v>
                </c:pt>
                <c:pt idx="409">
                  <c:v>0</c:v>
                </c:pt>
                <c:pt idx="410">
                  <c:v>0</c:v>
                </c:pt>
                <c:pt idx="411">
                  <c:v>1</c:v>
                </c:pt>
                <c:pt idx="412">
                  <c:v>0</c:v>
                </c:pt>
                <c:pt idx="413">
                  <c:v>0</c:v>
                </c:pt>
                <c:pt idx="414">
                  <c:v>0</c:v>
                </c:pt>
                <c:pt idx="415">
                  <c:v>0</c:v>
                </c:pt>
                <c:pt idx="416">
                  <c:v>0</c:v>
                </c:pt>
                <c:pt idx="417">
                  <c:v>0</c:v>
                </c:pt>
                <c:pt idx="418">
                  <c:v>2</c:v>
                </c:pt>
                <c:pt idx="419">
                  <c:v>1</c:v>
                </c:pt>
                <c:pt idx="420">
                  <c:v>0</c:v>
                </c:pt>
                <c:pt idx="421">
                  <c:v>0</c:v>
                </c:pt>
                <c:pt idx="422">
                  <c:v>0</c:v>
                </c:pt>
                <c:pt idx="423">
                  <c:v>0</c:v>
                </c:pt>
                <c:pt idx="424">
                  <c:v>5</c:v>
                </c:pt>
                <c:pt idx="425">
                  <c:v>4</c:v>
                </c:pt>
                <c:pt idx="426">
                  <c:v>4</c:v>
                </c:pt>
                <c:pt idx="427">
                  <c:v>3</c:v>
                </c:pt>
                <c:pt idx="428">
                  <c:v>3</c:v>
                </c:pt>
                <c:pt idx="429">
                  <c:v>3</c:v>
                </c:pt>
                <c:pt idx="430">
                  <c:v>3</c:v>
                </c:pt>
                <c:pt idx="431">
                  <c:v>3</c:v>
                </c:pt>
                <c:pt idx="432">
                  <c:v>3</c:v>
                </c:pt>
                <c:pt idx="433">
                  <c:v>3</c:v>
                </c:pt>
                <c:pt idx="434">
                  <c:v>0</c:v>
                </c:pt>
                <c:pt idx="435">
                  <c:v>2</c:v>
                </c:pt>
                <c:pt idx="436">
                  <c:v>0</c:v>
                </c:pt>
                <c:pt idx="437">
                  <c:v>1</c:v>
                </c:pt>
                <c:pt idx="438">
                  <c:v>1</c:v>
                </c:pt>
                <c:pt idx="439">
                  <c:v>0</c:v>
                </c:pt>
                <c:pt idx="440">
                  <c:v>1</c:v>
                </c:pt>
                <c:pt idx="441">
                  <c:v>1</c:v>
                </c:pt>
                <c:pt idx="442">
                  <c:v>1</c:v>
                </c:pt>
                <c:pt idx="443">
                  <c:v>1</c:v>
                </c:pt>
                <c:pt idx="444">
                  <c:v>1</c:v>
                </c:pt>
                <c:pt idx="445">
                  <c:v>1</c:v>
                </c:pt>
                <c:pt idx="446">
                  <c:v>1</c:v>
                </c:pt>
                <c:pt idx="447">
                  <c:v>0</c:v>
                </c:pt>
                <c:pt idx="448">
                  <c:v>1</c:v>
                </c:pt>
                <c:pt idx="449">
                  <c:v>0</c:v>
                </c:pt>
                <c:pt idx="450">
                  <c:v>0</c:v>
                </c:pt>
                <c:pt idx="451">
                  <c:v>0</c:v>
                </c:pt>
                <c:pt idx="452">
                  <c:v>0</c:v>
                </c:pt>
                <c:pt idx="453">
                  <c:v>0</c:v>
                </c:pt>
                <c:pt idx="454">
                  <c:v>0</c:v>
                </c:pt>
                <c:pt idx="455">
                  <c:v>0</c:v>
                </c:pt>
                <c:pt idx="456">
                  <c:v>0</c:v>
                </c:pt>
                <c:pt idx="457">
                  <c:v>1</c:v>
                </c:pt>
                <c:pt idx="458">
                  <c:v>1</c:v>
                </c:pt>
                <c:pt idx="459">
                  <c:v>2</c:v>
                </c:pt>
                <c:pt idx="460">
                  <c:v>0</c:v>
                </c:pt>
                <c:pt idx="461">
                  <c:v>0</c:v>
                </c:pt>
                <c:pt idx="462">
                  <c:v>1</c:v>
                </c:pt>
                <c:pt idx="463">
                  <c:v>0</c:v>
                </c:pt>
                <c:pt idx="464">
                  <c:v>1</c:v>
                </c:pt>
                <c:pt idx="465">
                  <c:v>1</c:v>
                </c:pt>
                <c:pt idx="466">
                  <c:v>1</c:v>
                </c:pt>
                <c:pt idx="467">
                  <c:v>1</c:v>
                </c:pt>
                <c:pt idx="468">
                  <c:v>0</c:v>
                </c:pt>
                <c:pt idx="469">
                  <c:v>1</c:v>
                </c:pt>
                <c:pt idx="470">
                  <c:v>1</c:v>
                </c:pt>
                <c:pt idx="471">
                  <c:v>1</c:v>
                </c:pt>
                <c:pt idx="472">
                  <c:v>1</c:v>
                </c:pt>
                <c:pt idx="473">
                  <c:v>2</c:v>
                </c:pt>
                <c:pt idx="474">
                  <c:v>2</c:v>
                </c:pt>
                <c:pt idx="475">
                  <c:v>1</c:v>
                </c:pt>
                <c:pt idx="476">
                  <c:v>1</c:v>
                </c:pt>
                <c:pt idx="477">
                  <c:v>2</c:v>
                </c:pt>
                <c:pt idx="478">
                  <c:v>0</c:v>
                </c:pt>
                <c:pt idx="479">
                  <c:v>2</c:v>
                </c:pt>
                <c:pt idx="480">
                  <c:v>0</c:v>
                </c:pt>
                <c:pt idx="481">
                  <c:v>2</c:v>
                </c:pt>
                <c:pt idx="482">
                  <c:v>2</c:v>
                </c:pt>
                <c:pt idx="483">
                  <c:v>0</c:v>
                </c:pt>
                <c:pt idx="484">
                  <c:v>1</c:v>
                </c:pt>
                <c:pt idx="485">
                  <c:v>0</c:v>
                </c:pt>
                <c:pt idx="486">
                  <c:v>0</c:v>
                </c:pt>
                <c:pt idx="487">
                  <c:v>0</c:v>
                </c:pt>
                <c:pt idx="488">
                  <c:v>0</c:v>
                </c:pt>
                <c:pt idx="489">
                  <c:v>1</c:v>
                </c:pt>
                <c:pt idx="490">
                  <c:v>0</c:v>
                </c:pt>
                <c:pt idx="491">
                  <c:v>0</c:v>
                </c:pt>
                <c:pt idx="492">
                  <c:v>1</c:v>
                </c:pt>
                <c:pt idx="493">
                  <c:v>1</c:v>
                </c:pt>
                <c:pt idx="494">
                  <c:v>0</c:v>
                </c:pt>
                <c:pt idx="495">
                  <c:v>1</c:v>
                </c:pt>
                <c:pt idx="496">
                  <c:v>2</c:v>
                </c:pt>
                <c:pt idx="497">
                  <c:v>2</c:v>
                </c:pt>
                <c:pt idx="498">
                  <c:v>2</c:v>
                </c:pt>
                <c:pt idx="499">
                  <c:v>2</c:v>
                </c:pt>
                <c:pt idx="500">
                  <c:v>2</c:v>
                </c:pt>
                <c:pt idx="501">
                  <c:v>3</c:v>
                </c:pt>
                <c:pt idx="502">
                  <c:v>3</c:v>
                </c:pt>
                <c:pt idx="503">
                  <c:v>4</c:v>
                </c:pt>
                <c:pt idx="504">
                  <c:v>3</c:v>
                </c:pt>
                <c:pt idx="505">
                  <c:v>4</c:v>
                </c:pt>
                <c:pt idx="506">
                  <c:v>3</c:v>
                </c:pt>
                <c:pt idx="507">
                  <c:v>5</c:v>
                </c:pt>
                <c:pt idx="508">
                  <c:v>4</c:v>
                </c:pt>
                <c:pt idx="509">
                  <c:v>5</c:v>
                </c:pt>
                <c:pt idx="510">
                  <c:v>5</c:v>
                </c:pt>
                <c:pt idx="511">
                  <c:v>3</c:v>
                </c:pt>
                <c:pt idx="512">
                  <c:v>3</c:v>
                </c:pt>
                <c:pt idx="513">
                  <c:v>1</c:v>
                </c:pt>
                <c:pt idx="514">
                  <c:v>2</c:v>
                </c:pt>
                <c:pt idx="515">
                  <c:v>1</c:v>
                </c:pt>
                <c:pt idx="516">
                  <c:v>0</c:v>
                </c:pt>
                <c:pt idx="517">
                  <c:v>0</c:v>
                </c:pt>
                <c:pt idx="518">
                  <c:v>0</c:v>
                </c:pt>
                <c:pt idx="519">
                  <c:v>0</c:v>
                </c:pt>
                <c:pt idx="520">
                  <c:v>0</c:v>
                </c:pt>
                <c:pt idx="521">
                  <c:v>0</c:v>
                </c:pt>
                <c:pt idx="522">
                  <c:v>0</c:v>
                </c:pt>
                <c:pt idx="523">
                  <c:v>0</c:v>
                </c:pt>
                <c:pt idx="524">
                  <c:v>1</c:v>
                </c:pt>
                <c:pt idx="525">
                  <c:v>0</c:v>
                </c:pt>
                <c:pt idx="526">
                  <c:v>1</c:v>
                </c:pt>
                <c:pt idx="527">
                  <c:v>2</c:v>
                </c:pt>
                <c:pt idx="528">
                  <c:v>3</c:v>
                </c:pt>
                <c:pt idx="529">
                  <c:v>3</c:v>
                </c:pt>
                <c:pt idx="530">
                  <c:v>2</c:v>
                </c:pt>
                <c:pt idx="531">
                  <c:v>3</c:v>
                </c:pt>
                <c:pt idx="532">
                  <c:v>3</c:v>
                </c:pt>
                <c:pt idx="533">
                  <c:v>3</c:v>
                </c:pt>
                <c:pt idx="534">
                  <c:v>3</c:v>
                </c:pt>
                <c:pt idx="535">
                  <c:v>3</c:v>
                </c:pt>
                <c:pt idx="536">
                  <c:v>4</c:v>
                </c:pt>
                <c:pt idx="537">
                  <c:v>2</c:v>
                </c:pt>
                <c:pt idx="538">
                  <c:v>2</c:v>
                </c:pt>
                <c:pt idx="539">
                  <c:v>3</c:v>
                </c:pt>
                <c:pt idx="540">
                  <c:v>2</c:v>
                </c:pt>
                <c:pt idx="541">
                  <c:v>4</c:v>
                </c:pt>
                <c:pt idx="542">
                  <c:v>3</c:v>
                </c:pt>
                <c:pt idx="543">
                  <c:v>5</c:v>
                </c:pt>
                <c:pt idx="544">
                  <c:v>2</c:v>
                </c:pt>
                <c:pt idx="545">
                  <c:v>5</c:v>
                </c:pt>
                <c:pt idx="546">
                  <c:v>3</c:v>
                </c:pt>
                <c:pt idx="547">
                  <c:v>7</c:v>
                </c:pt>
                <c:pt idx="548">
                  <c:v>4</c:v>
                </c:pt>
                <c:pt idx="549">
                  <c:v>3</c:v>
                </c:pt>
                <c:pt idx="550">
                  <c:v>5</c:v>
                </c:pt>
                <c:pt idx="551">
                  <c:v>5</c:v>
                </c:pt>
                <c:pt idx="552">
                  <c:v>5</c:v>
                </c:pt>
                <c:pt idx="553">
                  <c:v>5</c:v>
                </c:pt>
                <c:pt idx="554">
                  <c:v>3</c:v>
                </c:pt>
                <c:pt idx="555">
                  <c:v>4</c:v>
                </c:pt>
                <c:pt idx="556">
                  <c:v>5</c:v>
                </c:pt>
                <c:pt idx="557">
                  <c:v>4</c:v>
                </c:pt>
                <c:pt idx="558">
                  <c:v>7</c:v>
                </c:pt>
                <c:pt idx="559">
                  <c:v>5</c:v>
                </c:pt>
                <c:pt idx="560">
                  <c:v>5</c:v>
                </c:pt>
                <c:pt idx="561">
                  <c:v>2</c:v>
                </c:pt>
                <c:pt idx="562">
                  <c:v>3</c:v>
                </c:pt>
                <c:pt idx="563">
                  <c:v>3</c:v>
                </c:pt>
                <c:pt idx="564">
                  <c:v>3</c:v>
                </c:pt>
                <c:pt idx="565">
                  <c:v>3</c:v>
                </c:pt>
                <c:pt idx="566">
                  <c:v>2</c:v>
                </c:pt>
                <c:pt idx="567">
                  <c:v>1</c:v>
                </c:pt>
                <c:pt idx="568">
                  <c:v>0</c:v>
                </c:pt>
                <c:pt idx="569">
                  <c:v>3</c:v>
                </c:pt>
                <c:pt idx="570">
                  <c:v>0</c:v>
                </c:pt>
                <c:pt idx="571">
                  <c:v>0</c:v>
                </c:pt>
                <c:pt idx="572">
                  <c:v>1</c:v>
                </c:pt>
                <c:pt idx="573">
                  <c:v>0</c:v>
                </c:pt>
                <c:pt idx="574">
                  <c:v>0</c:v>
                </c:pt>
                <c:pt idx="575">
                  <c:v>0</c:v>
                </c:pt>
                <c:pt idx="576">
                  <c:v>0</c:v>
                </c:pt>
                <c:pt idx="577">
                  <c:v>0</c:v>
                </c:pt>
                <c:pt idx="578">
                  <c:v>0</c:v>
                </c:pt>
                <c:pt idx="579">
                  <c:v>2</c:v>
                </c:pt>
                <c:pt idx="580">
                  <c:v>4</c:v>
                </c:pt>
                <c:pt idx="581">
                  <c:v>4</c:v>
                </c:pt>
                <c:pt idx="582">
                  <c:v>8</c:v>
                </c:pt>
                <c:pt idx="583">
                  <c:v>8</c:v>
                </c:pt>
                <c:pt idx="584">
                  <c:v>6</c:v>
                </c:pt>
                <c:pt idx="585">
                  <c:v>5</c:v>
                </c:pt>
                <c:pt idx="586">
                  <c:v>6</c:v>
                </c:pt>
                <c:pt idx="587">
                  <c:v>7</c:v>
                </c:pt>
                <c:pt idx="588">
                  <c:v>4</c:v>
                </c:pt>
                <c:pt idx="589">
                  <c:v>5</c:v>
                </c:pt>
                <c:pt idx="590">
                  <c:v>3</c:v>
                </c:pt>
                <c:pt idx="591">
                  <c:v>4</c:v>
                </c:pt>
                <c:pt idx="592">
                  <c:v>4</c:v>
                </c:pt>
                <c:pt idx="593">
                  <c:v>3</c:v>
                </c:pt>
                <c:pt idx="594">
                  <c:v>3</c:v>
                </c:pt>
                <c:pt idx="595">
                  <c:v>3</c:v>
                </c:pt>
                <c:pt idx="596">
                  <c:v>3</c:v>
                </c:pt>
                <c:pt idx="597">
                  <c:v>2</c:v>
                </c:pt>
                <c:pt idx="598">
                  <c:v>1</c:v>
                </c:pt>
                <c:pt idx="599">
                  <c:v>2</c:v>
                </c:pt>
                <c:pt idx="600">
                  <c:v>0</c:v>
                </c:pt>
                <c:pt idx="601">
                  <c:v>0</c:v>
                </c:pt>
                <c:pt idx="602">
                  <c:v>0</c:v>
                </c:pt>
                <c:pt idx="603">
                  <c:v>0</c:v>
                </c:pt>
                <c:pt idx="604">
                  <c:v>0</c:v>
                </c:pt>
                <c:pt idx="605">
                  <c:v>0</c:v>
                </c:pt>
                <c:pt idx="606">
                  <c:v>0</c:v>
                </c:pt>
                <c:pt idx="607">
                  <c:v>0</c:v>
                </c:pt>
                <c:pt idx="608">
                  <c:v>0</c:v>
                </c:pt>
                <c:pt idx="609">
                  <c:v>1</c:v>
                </c:pt>
                <c:pt idx="610">
                  <c:v>0</c:v>
                </c:pt>
                <c:pt idx="611">
                  <c:v>1</c:v>
                </c:pt>
                <c:pt idx="612">
                  <c:v>0</c:v>
                </c:pt>
                <c:pt idx="613">
                  <c:v>3</c:v>
                </c:pt>
                <c:pt idx="614">
                  <c:v>2</c:v>
                </c:pt>
                <c:pt idx="615">
                  <c:v>3</c:v>
                </c:pt>
                <c:pt idx="616">
                  <c:v>3</c:v>
                </c:pt>
                <c:pt idx="617">
                  <c:v>3</c:v>
                </c:pt>
                <c:pt idx="618">
                  <c:v>3</c:v>
                </c:pt>
                <c:pt idx="619">
                  <c:v>1</c:v>
                </c:pt>
                <c:pt idx="620">
                  <c:v>3</c:v>
                </c:pt>
                <c:pt idx="621">
                  <c:v>3</c:v>
                </c:pt>
                <c:pt idx="622">
                  <c:v>3</c:v>
                </c:pt>
                <c:pt idx="623">
                  <c:v>3</c:v>
                </c:pt>
                <c:pt idx="624">
                  <c:v>3</c:v>
                </c:pt>
                <c:pt idx="625">
                  <c:v>4</c:v>
                </c:pt>
                <c:pt idx="626">
                  <c:v>3</c:v>
                </c:pt>
                <c:pt idx="627">
                  <c:v>3</c:v>
                </c:pt>
                <c:pt idx="628">
                  <c:v>1</c:v>
                </c:pt>
                <c:pt idx="629">
                  <c:v>1</c:v>
                </c:pt>
                <c:pt idx="630">
                  <c:v>1</c:v>
                </c:pt>
                <c:pt idx="631">
                  <c:v>1</c:v>
                </c:pt>
                <c:pt idx="632">
                  <c:v>0</c:v>
                </c:pt>
                <c:pt idx="633">
                  <c:v>1</c:v>
                </c:pt>
                <c:pt idx="634">
                  <c:v>0</c:v>
                </c:pt>
                <c:pt idx="635">
                  <c:v>0</c:v>
                </c:pt>
                <c:pt idx="636">
                  <c:v>0</c:v>
                </c:pt>
                <c:pt idx="637">
                  <c:v>0</c:v>
                </c:pt>
                <c:pt idx="638">
                  <c:v>0</c:v>
                </c:pt>
                <c:pt idx="639">
                  <c:v>0</c:v>
                </c:pt>
                <c:pt idx="640">
                  <c:v>0</c:v>
                </c:pt>
                <c:pt idx="641">
                  <c:v>0</c:v>
                </c:pt>
                <c:pt idx="642">
                  <c:v>0</c:v>
                </c:pt>
                <c:pt idx="643">
                  <c:v>0</c:v>
                </c:pt>
                <c:pt idx="644">
                  <c:v>1</c:v>
                </c:pt>
                <c:pt idx="645">
                  <c:v>0</c:v>
                </c:pt>
                <c:pt idx="646">
                  <c:v>0</c:v>
                </c:pt>
                <c:pt idx="647">
                  <c:v>1</c:v>
                </c:pt>
                <c:pt idx="648">
                  <c:v>2</c:v>
                </c:pt>
                <c:pt idx="649">
                  <c:v>4</c:v>
                </c:pt>
                <c:pt idx="650">
                  <c:v>3</c:v>
                </c:pt>
                <c:pt idx="651">
                  <c:v>5</c:v>
                </c:pt>
                <c:pt idx="652">
                  <c:v>5</c:v>
                </c:pt>
                <c:pt idx="653">
                  <c:v>3</c:v>
                </c:pt>
                <c:pt idx="654">
                  <c:v>3</c:v>
                </c:pt>
                <c:pt idx="655">
                  <c:v>1</c:v>
                </c:pt>
                <c:pt idx="656">
                  <c:v>0</c:v>
                </c:pt>
                <c:pt idx="657">
                  <c:v>0</c:v>
                </c:pt>
                <c:pt idx="658">
                  <c:v>1</c:v>
                </c:pt>
                <c:pt idx="659">
                  <c:v>1</c:v>
                </c:pt>
                <c:pt idx="660">
                  <c:v>0</c:v>
                </c:pt>
                <c:pt idx="661">
                  <c:v>1</c:v>
                </c:pt>
                <c:pt idx="662">
                  <c:v>1</c:v>
                </c:pt>
                <c:pt idx="663">
                  <c:v>0</c:v>
                </c:pt>
                <c:pt idx="664">
                  <c:v>2</c:v>
                </c:pt>
                <c:pt idx="665">
                  <c:v>1</c:v>
                </c:pt>
                <c:pt idx="666">
                  <c:v>1</c:v>
                </c:pt>
                <c:pt idx="667">
                  <c:v>0</c:v>
                </c:pt>
                <c:pt idx="668">
                  <c:v>3</c:v>
                </c:pt>
                <c:pt idx="669">
                  <c:v>3</c:v>
                </c:pt>
                <c:pt idx="670">
                  <c:v>1</c:v>
                </c:pt>
                <c:pt idx="671">
                  <c:v>1</c:v>
                </c:pt>
                <c:pt idx="672">
                  <c:v>0</c:v>
                </c:pt>
                <c:pt idx="673">
                  <c:v>0</c:v>
                </c:pt>
                <c:pt idx="674">
                  <c:v>0</c:v>
                </c:pt>
                <c:pt idx="675">
                  <c:v>0</c:v>
                </c:pt>
                <c:pt idx="676">
                  <c:v>0</c:v>
                </c:pt>
                <c:pt idx="677">
                  <c:v>1</c:v>
                </c:pt>
                <c:pt idx="678">
                  <c:v>0</c:v>
                </c:pt>
                <c:pt idx="679">
                  <c:v>0</c:v>
                </c:pt>
                <c:pt idx="680">
                  <c:v>0</c:v>
                </c:pt>
                <c:pt idx="681">
                  <c:v>0</c:v>
                </c:pt>
                <c:pt idx="682">
                  <c:v>0</c:v>
                </c:pt>
                <c:pt idx="683">
                  <c:v>0</c:v>
                </c:pt>
                <c:pt idx="684">
                  <c:v>1</c:v>
                </c:pt>
                <c:pt idx="685">
                  <c:v>1</c:v>
                </c:pt>
                <c:pt idx="686">
                  <c:v>1</c:v>
                </c:pt>
                <c:pt idx="687">
                  <c:v>0</c:v>
                </c:pt>
                <c:pt idx="688">
                  <c:v>2</c:v>
                </c:pt>
                <c:pt idx="689">
                  <c:v>1</c:v>
                </c:pt>
                <c:pt idx="690">
                  <c:v>2</c:v>
                </c:pt>
                <c:pt idx="691">
                  <c:v>3</c:v>
                </c:pt>
                <c:pt idx="692">
                  <c:v>2</c:v>
                </c:pt>
                <c:pt idx="693">
                  <c:v>1</c:v>
                </c:pt>
                <c:pt idx="694">
                  <c:v>2</c:v>
                </c:pt>
                <c:pt idx="695">
                  <c:v>2</c:v>
                </c:pt>
                <c:pt idx="696">
                  <c:v>3</c:v>
                </c:pt>
                <c:pt idx="697">
                  <c:v>2</c:v>
                </c:pt>
                <c:pt idx="698">
                  <c:v>3</c:v>
                </c:pt>
                <c:pt idx="699">
                  <c:v>3</c:v>
                </c:pt>
                <c:pt idx="700">
                  <c:v>4</c:v>
                </c:pt>
                <c:pt idx="701">
                  <c:v>5</c:v>
                </c:pt>
                <c:pt idx="702">
                  <c:v>7</c:v>
                </c:pt>
                <c:pt idx="703">
                  <c:v>4</c:v>
                </c:pt>
                <c:pt idx="704">
                  <c:v>5</c:v>
                </c:pt>
                <c:pt idx="705">
                  <c:v>5</c:v>
                </c:pt>
                <c:pt idx="706">
                  <c:v>6</c:v>
                </c:pt>
                <c:pt idx="707">
                  <c:v>5</c:v>
                </c:pt>
                <c:pt idx="708">
                  <c:v>6</c:v>
                </c:pt>
                <c:pt idx="709">
                  <c:v>8</c:v>
                </c:pt>
                <c:pt idx="710">
                  <c:v>5</c:v>
                </c:pt>
                <c:pt idx="711">
                  <c:v>7</c:v>
                </c:pt>
                <c:pt idx="712">
                  <c:v>7</c:v>
                </c:pt>
                <c:pt idx="713">
                  <c:v>7</c:v>
                </c:pt>
                <c:pt idx="714">
                  <c:v>7</c:v>
                </c:pt>
                <c:pt idx="715">
                  <c:v>7</c:v>
                </c:pt>
                <c:pt idx="716">
                  <c:v>7</c:v>
                </c:pt>
                <c:pt idx="717">
                  <c:v>7</c:v>
                </c:pt>
                <c:pt idx="718">
                  <c:v>7</c:v>
                </c:pt>
                <c:pt idx="719">
                  <c:v>7</c:v>
                </c:pt>
                <c:pt idx="720">
                  <c:v>5</c:v>
                </c:pt>
                <c:pt idx="721">
                  <c:v>5</c:v>
                </c:pt>
                <c:pt idx="722">
                  <c:v>3</c:v>
                </c:pt>
                <c:pt idx="723">
                  <c:v>5</c:v>
                </c:pt>
                <c:pt idx="724">
                  <c:v>3</c:v>
                </c:pt>
                <c:pt idx="725">
                  <c:v>3</c:v>
                </c:pt>
                <c:pt idx="726">
                  <c:v>5</c:v>
                </c:pt>
                <c:pt idx="727">
                  <c:v>2</c:v>
                </c:pt>
                <c:pt idx="728">
                  <c:v>3</c:v>
                </c:pt>
                <c:pt idx="729">
                  <c:v>2</c:v>
                </c:pt>
                <c:pt idx="730">
                  <c:v>3</c:v>
                </c:pt>
                <c:pt idx="731">
                  <c:v>1</c:v>
                </c:pt>
                <c:pt idx="732">
                  <c:v>1</c:v>
                </c:pt>
                <c:pt idx="733">
                  <c:v>1</c:v>
                </c:pt>
                <c:pt idx="734">
                  <c:v>1</c:v>
                </c:pt>
                <c:pt idx="735">
                  <c:v>1</c:v>
                </c:pt>
                <c:pt idx="736">
                  <c:v>1</c:v>
                </c:pt>
                <c:pt idx="737">
                  <c:v>1</c:v>
                </c:pt>
                <c:pt idx="738">
                  <c:v>1</c:v>
                </c:pt>
                <c:pt idx="739">
                  <c:v>0</c:v>
                </c:pt>
                <c:pt idx="740">
                  <c:v>2</c:v>
                </c:pt>
                <c:pt idx="741">
                  <c:v>2</c:v>
                </c:pt>
                <c:pt idx="742">
                  <c:v>2</c:v>
                </c:pt>
                <c:pt idx="743">
                  <c:v>2</c:v>
                </c:pt>
                <c:pt idx="744">
                  <c:v>1</c:v>
                </c:pt>
                <c:pt idx="745">
                  <c:v>0</c:v>
                </c:pt>
                <c:pt idx="746">
                  <c:v>0</c:v>
                </c:pt>
                <c:pt idx="747">
                  <c:v>1</c:v>
                </c:pt>
                <c:pt idx="748">
                  <c:v>1</c:v>
                </c:pt>
                <c:pt idx="749">
                  <c:v>0</c:v>
                </c:pt>
                <c:pt idx="750">
                  <c:v>0</c:v>
                </c:pt>
                <c:pt idx="751">
                  <c:v>0</c:v>
                </c:pt>
                <c:pt idx="752">
                  <c:v>0</c:v>
                </c:pt>
                <c:pt idx="753">
                  <c:v>0</c:v>
                </c:pt>
                <c:pt idx="754">
                  <c:v>0</c:v>
                </c:pt>
                <c:pt idx="755">
                  <c:v>0</c:v>
                </c:pt>
                <c:pt idx="756">
                  <c:v>0</c:v>
                </c:pt>
                <c:pt idx="757">
                  <c:v>1</c:v>
                </c:pt>
                <c:pt idx="758">
                  <c:v>0</c:v>
                </c:pt>
                <c:pt idx="759">
                  <c:v>1</c:v>
                </c:pt>
                <c:pt idx="760">
                  <c:v>0</c:v>
                </c:pt>
                <c:pt idx="761">
                  <c:v>0</c:v>
                </c:pt>
                <c:pt idx="762">
                  <c:v>0</c:v>
                </c:pt>
                <c:pt idx="763">
                  <c:v>0</c:v>
                </c:pt>
                <c:pt idx="764">
                  <c:v>1</c:v>
                </c:pt>
                <c:pt idx="765">
                  <c:v>1</c:v>
                </c:pt>
                <c:pt idx="766">
                  <c:v>1</c:v>
                </c:pt>
                <c:pt idx="767">
                  <c:v>1</c:v>
                </c:pt>
                <c:pt idx="768">
                  <c:v>0</c:v>
                </c:pt>
                <c:pt idx="769">
                  <c:v>1</c:v>
                </c:pt>
                <c:pt idx="770">
                  <c:v>0</c:v>
                </c:pt>
                <c:pt idx="771">
                  <c:v>0</c:v>
                </c:pt>
                <c:pt idx="772">
                  <c:v>2</c:v>
                </c:pt>
                <c:pt idx="773">
                  <c:v>0</c:v>
                </c:pt>
                <c:pt idx="774">
                  <c:v>2</c:v>
                </c:pt>
                <c:pt idx="775">
                  <c:v>0</c:v>
                </c:pt>
                <c:pt idx="776">
                  <c:v>2</c:v>
                </c:pt>
                <c:pt idx="777">
                  <c:v>0</c:v>
                </c:pt>
                <c:pt idx="778">
                  <c:v>2</c:v>
                </c:pt>
                <c:pt idx="779">
                  <c:v>0</c:v>
                </c:pt>
                <c:pt idx="780">
                  <c:v>3</c:v>
                </c:pt>
                <c:pt idx="781">
                  <c:v>0</c:v>
                </c:pt>
                <c:pt idx="782">
                  <c:v>0</c:v>
                </c:pt>
                <c:pt idx="783">
                  <c:v>0</c:v>
                </c:pt>
                <c:pt idx="784">
                  <c:v>0</c:v>
                </c:pt>
                <c:pt idx="785">
                  <c:v>0</c:v>
                </c:pt>
                <c:pt idx="786">
                  <c:v>0</c:v>
                </c:pt>
                <c:pt idx="787">
                  <c:v>0</c:v>
                </c:pt>
                <c:pt idx="788">
                  <c:v>0</c:v>
                </c:pt>
                <c:pt idx="789">
                  <c:v>0</c:v>
                </c:pt>
                <c:pt idx="790">
                  <c:v>0</c:v>
                </c:pt>
                <c:pt idx="791">
                  <c:v>3</c:v>
                </c:pt>
                <c:pt idx="792">
                  <c:v>2</c:v>
                </c:pt>
                <c:pt idx="793">
                  <c:v>1</c:v>
                </c:pt>
                <c:pt idx="794">
                  <c:v>3</c:v>
                </c:pt>
                <c:pt idx="795">
                  <c:v>3</c:v>
                </c:pt>
                <c:pt idx="796">
                  <c:v>3</c:v>
                </c:pt>
                <c:pt idx="797">
                  <c:v>3</c:v>
                </c:pt>
                <c:pt idx="798">
                  <c:v>5</c:v>
                </c:pt>
                <c:pt idx="799">
                  <c:v>3</c:v>
                </c:pt>
                <c:pt idx="800">
                  <c:v>5</c:v>
                </c:pt>
                <c:pt idx="801">
                  <c:v>1</c:v>
                </c:pt>
                <c:pt idx="802">
                  <c:v>3</c:v>
                </c:pt>
                <c:pt idx="803">
                  <c:v>0</c:v>
                </c:pt>
                <c:pt idx="804">
                  <c:v>0</c:v>
                </c:pt>
                <c:pt idx="805">
                  <c:v>0</c:v>
                </c:pt>
                <c:pt idx="806">
                  <c:v>0</c:v>
                </c:pt>
                <c:pt idx="807">
                  <c:v>1</c:v>
                </c:pt>
                <c:pt idx="808">
                  <c:v>0</c:v>
                </c:pt>
                <c:pt idx="809">
                  <c:v>1</c:v>
                </c:pt>
                <c:pt idx="810">
                  <c:v>0</c:v>
                </c:pt>
                <c:pt idx="811">
                  <c:v>0</c:v>
                </c:pt>
                <c:pt idx="812">
                  <c:v>0</c:v>
                </c:pt>
                <c:pt idx="813">
                  <c:v>3</c:v>
                </c:pt>
                <c:pt idx="814">
                  <c:v>0</c:v>
                </c:pt>
                <c:pt idx="815">
                  <c:v>0</c:v>
                </c:pt>
                <c:pt idx="816">
                  <c:v>1</c:v>
                </c:pt>
                <c:pt idx="817">
                  <c:v>1</c:v>
                </c:pt>
                <c:pt idx="818">
                  <c:v>0</c:v>
                </c:pt>
                <c:pt idx="819">
                  <c:v>1</c:v>
                </c:pt>
                <c:pt idx="820">
                  <c:v>2</c:v>
                </c:pt>
                <c:pt idx="821">
                  <c:v>3</c:v>
                </c:pt>
                <c:pt idx="822">
                  <c:v>6</c:v>
                </c:pt>
                <c:pt idx="823">
                  <c:v>7</c:v>
                </c:pt>
                <c:pt idx="824">
                  <c:v>9</c:v>
                </c:pt>
                <c:pt idx="825">
                  <c:v>7</c:v>
                </c:pt>
                <c:pt idx="826">
                  <c:v>7</c:v>
                </c:pt>
                <c:pt idx="827">
                  <c:v>6</c:v>
                </c:pt>
                <c:pt idx="828">
                  <c:v>5</c:v>
                </c:pt>
                <c:pt idx="829">
                  <c:v>3</c:v>
                </c:pt>
                <c:pt idx="830">
                  <c:v>4</c:v>
                </c:pt>
                <c:pt idx="831">
                  <c:v>3</c:v>
                </c:pt>
                <c:pt idx="832">
                  <c:v>3</c:v>
                </c:pt>
                <c:pt idx="833">
                  <c:v>3</c:v>
                </c:pt>
                <c:pt idx="834">
                  <c:v>2</c:v>
                </c:pt>
                <c:pt idx="835">
                  <c:v>4</c:v>
                </c:pt>
                <c:pt idx="836">
                  <c:v>3</c:v>
                </c:pt>
                <c:pt idx="837">
                  <c:v>2</c:v>
                </c:pt>
                <c:pt idx="838">
                  <c:v>3</c:v>
                </c:pt>
                <c:pt idx="839">
                  <c:v>1</c:v>
                </c:pt>
                <c:pt idx="840">
                  <c:v>3</c:v>
                </c:pt>
                <c:pt idx="841">
                  <c:v>2</c:v>
                </c:pt>
                <c:pt idx="842">
                  <c:v>2</c:v>
                </c:pt>
                <c:pt idx="843">
                  <c:v>1</c:v>
                </c:pt>
                <c:pt idx="844">
                  <c:v>2</c:v>
                </c:pt>
                <c:pt idx="845">
                  <c:v>1</c:v>
                </c:pt>
                <c:pt idx="846">
                  <c:v>2</c:v>
                </c:pt>
                <c:pt idx="847">
                  <c:v>2</c:v>
                </c:pt>
                <c:pt idx="848">
                  <c:v>1</c:v>
                </c:pt>
                <c:pt idx="849">
                  <c:v>0</c:v>
                </c:pt>
                <c:pt idx="850">
                  <c:v>0</c:v>
                </c:pt>
                <c:pt idx="851">
                  <c:v>0</c:v>
                </c:pt>
                <c:pt idx="852">
                  <c:v>0</c:v>
                </c:pt>
                <c:pt idx="853">
                  <c:v>0</c:v>
                </c:pt>
                <c:pt idx="854">
                  <c:v>0</c:v>
                </c:pt>
                <c:pt idx="855">
                  <c:v>0</c:v>
                </c:pt>
                <c:pt idx="856">
                  <c:v>0</c:v>
                </c:pt>
                <c:pt idx="857">
                  <c:v>1</c:v>
                </c:pt>
                <c:pt idx="858">
                  <c:v>0</c:v>
                </c:pt>
                <c:pt idx="859">
                  <c:v>0</c:v>
                </c:pt>
                <c:pt idx="860">
                  <c:v>2</c:v>
                </c:pt>
                <c:pt idx="861">
                  <c:v>1</c:v>
                </c:pt>
                <c:pt idx="862">
                  <c:v>0</c:v>
                </c:pt>
                <c:pt idx="863">
                  <c:v>0</c:v>
                </c:pt>
                <c:pt idx="864">
                  <c:v>1</c:v>
                </c:pt>
                <c:pt idx="865">
                  <c:v>0</c:v>
                </c:pt>
                <c:pt idx="866">
                  <c:v>1</c:v>
                </c:pt>
                <c:pt idx="867">
                  <c:v>1</c:v>
                </c:pt>
                <c:pt idx="868">
                  <c:v>3</c:v>
                </c:pt>
                <c:pt idx="869">
                  <c:v>2</c:v>
                </c:pt>
                <c:pt idx="870">
                  <c:v>1</c:v>
                </c:pt>
                <c:pt idx="871">
                  <c:v>4</c:v>
                </c:pt>
                <c:pt idx="872">
                  <c:v>5</c:v>
                </c:pt>
                <c:pt idx="873">
                  <c:v>8</c:v>
                </c:pt>
                <c:pt idx="874">
                  <c:v>8</c:v>
                </c:pt>
                <c:pt idx="875">
                  <c:v>8</c:v>
                </c:pt>
                <c:pt idx="876">
                  <c:v>7</c:v>
                </c:pt>
                <c:pt idx="877">
                  <c:v>6</c:v>
                </c:pt>
                <c:pt idx="878">
                  <c:v>6</c:v>
                </c:pt>
                <c:pt idx="879">
                  <c:v>6</c:v>
                </c:pt>
                <c:pt idx="880">
                  <c:v>6</c:v>
                </c:pt>
                <c:pt idx="881">
                  <c:v>5</c:v>
                </c:pt>
                <c:pt idx="882">
                  <c:v>5</c:v>
                </c:pt>
                <c:pt idx="883">
                  <c:v>3</c:v>
                </c:pt>
                <c:pt idx="884">
                  <c:v>3</c:v>
                </c:pt>
                <c:pt idx="885">
                  <c:v>4</c:v>
                </c:pt>
                <c:pt idx="886">
                  <c:v>3</c:v>
                </c:pt>
                <c:pt idx="887">
                  <c:v>1</c:v>
                </c:pt>
                <c:pt idx="888">
                  <c:v>2</c:v>
                </c:pt>
                <c:pt idx="889">
                  <c:v>0</c:v>
                </c:pt>
                <c:pt idx="890">
                  <c:v>3</c:v>
                </c:pt>
                <c:pt idx="891">
                  <c:v>0</c:v>
                </c:pt>
                <c:pt idx="892">
                  <c:v>0</c:v>
                </c:pt>
                <c:pt idx="893">
                  <c:v>2</c:v>
                </c:pt>
                <c:pt idx="894">
                  <c:v>0</c:v>
                </c:pt>
                <c:pt idx="895">
                  <c:v>2</c:v>
                </c:pt>
                <c:pt idx="896">
                  <c:v>0</c:v>
                </c:pt>
                <c:pt idx="897">
                  <c:v>1</c:v>
                </c:pt>
                <c:pt idx="898">
                  <c:v>0</c:v>
                </c:pt>
                <c:pt idx="899">
                  <c:v>1</c:v>
                </c:pt>
                <c:pt idx="900">
                  <c:v>0</c:v>
                </c:pt>
                <c:pt idx="901">
                  <c:v>3</c:v>
                </c:pt>
                <c:pt idx="902">
                  <c:v>2</c:v>
                </c:pt>
                <c:pt idx="903">
                  <c:v>0</c:v>
                </c:pt>
                <c:pt idx="904">
                  <c:v>2</c:v>
                </c:pt>
                <c:pt idx="905">
                  <c:v>1</c:v>
                </c:pt>
                <c:pt idx="906">
                  <c:v>2</c:v>
                </c:pt>
                <c:pt idx="907">
                  <c:v>0</c:v>
                </c:pt>
                <c:pt idx="908">
                  <c:v>1</c:v>
                </c:pt>
                <c:pt idx="909">
                  <c:v>0</c:v>
                </c:pt>
                <c:pt idx="910">
                  <c:v>2</c:v>
                </c:pt>
                <c:pt idx="911">
                  <c:v>0</c:v>
                </c:pt>
                <c:pt idx="912">
                  <c:v>5</c:v>
                </c:pt>
                <c:pt idx="913">
                  <c:v>1</c:v>
                </c:pt>
                <c:pt idx="914">
                  <c:v>0</c:v>
                </c:pt>
                <c:pt idx="915">
                  <c:v>2</c:v>
                </c:pt>
                <c:pt idx="916">
                  <c:v>0</c:v>
                </c:pt>
                <c:pt idx="917">
                  <c:v>2</c:v>
                </c:pt>
                <c:pt idx="918">
                  <c:v>0</c:v>
                </c:pt>
                <c:pt idx="919">
                  <c:v>1</c:v>
                </c:pt>
                <c:pt idx="920">
                  <c:v>0</c:v>
                </c:pt>
                <c:pt idx="921">
                  <c:v>1</c:v>
                </c:pt>
                <c:pt idx="922">
                  <c:v>0</c:v>
                </c:pt>
                <c:pt idx="923">
                  <c:v>2</c:v>
                </c:pt>
                <c:pt idx="924">
                  <c:v>2</c:v>
                </c:pt>
                <c:pt idx="925">
                  <c:v>0</c:v>
                </c:pt>
                <c:pt idx="926">
                  <c:v>1</c:v>
                </c:pt>
                <c:pt idx="927">
                  <c:v>0</c:v>
                </c:pt>
                <c:pt idx="928">
                  <c:v>0</c:v>
                </c:pt>
                <c:pt idx="929">
                  <c:v>0</c:v>
                </c:pt>
                <c:pt idx="930">
                  <c:v>1</c:v>
                </c:pt>
                <c:pt idx="931">
                  <c:v>1</c:v>
                </c:pt>
                <c:pt idx="932">
                  <c:v>1</c:v>
                </c:pt>
                <c:pt idx="933">
                  <c:v>2</c:v>
                </c:pt>
                <c:pt idx="934">
                  <c:v>1</c:v>
                </c:pt>
                <c:pt idx="935">
                  <c:v>2</c:v>
                </c:pt>
                <c:pt idx="936">
                  <c:v>1</c:v>
                </c:pt>
                <c:pt idx="937">
                  <c:v>2</c:v>
                </c:pt>
                <c:pt idx="938">
                  <c:v>1</c:v>
                </c:pt>
                <c:pt idx="939">
                  <c:v>1</c:v>
                </c:pt>
                <c:pt idx="940">
                  <c:v>2</c:v>
                </c:pt>
                <c:pt idx="941">
                  <c:v>3</c:v>
                </c:pt>
                <c:pt idx="942">
                  <c:v>2</c:v>
                </c:pt>
                <c:pt idx="943">
                  <c:v>3</c:v>
                </c:pt>
                <c:pt idx="944">
                  <c:v>3</c:v>
                </c:pt>
                <c:pt idx="945">
                  <c:v>3</c:v>
                </c:pt>
                <c:pt idx="946">
                  <c:v>2</c:v>
                </c:pt>
                <c:pt idx="947">
                  <c:v>4</c:v>
                </c:pt>
                <c:pt idx="948">
                  <c:v>2</c:v>
                </c:pt>
                <c:pt idx="949">
                  <c:v>3</c:v>
                </c:pt>
                <c:pt idx="950">
                  <c:v>3</c:v>
                </c:pt>
                <c:pt idx="951">
                  <c:v>3</c:v>
                </c:pt>
                <c:pt idx="952">
                  <c:v>3</c:v>
                </c:pt>
                <c:pt idx="953">
                  <c:v>3</c:v>
                </c:pt>
                <c:pt idx="954">
                  <c:v>5</c:v>
                </c:pt>
                <c:pt idx="955">
                  <c:v>4</c:v>
                </c:pt>
                <c:pt idx="956">
                  <c:v>5</c:v>
                </c:pt>
                <c:pt idx="957">
                  <c:v>5</c:v>
                </c:pt>
                <c:pt idx="958">
                  <c:v>5</c:v>
                </c:pt>
                <c:pt idx="959">
                  <c:v>5</c:v>
                </c:pt>
                <c:pt idx="960">
                  <c:v>5</c:v>
                </c:pt>
                <c:pt idx="961">
                  <c:v>6</c:v>
                </c:pt>
                <c:pt idx="962">
                  <c:v>6</c:v>
                </c:pt>
                <c:pt idx="963">
                  <c:v>6</c:v>
                </c:pt>
                <c:pt idx="964">
                  <c:v>6</c:v>
                </c:pt>
                <c:pt idx="965">
                  <c:v>7</c:v>
                </c:pt>
                <c:pt idx="966">
                  <c:v>6</c:v>
                </c:pt>
                <c:pt idx="967">
                  <c:v>8</c:v>
                </c:pt>
                <c:pt idx="968">
                  <c:v>7</c:v>
                </c:pt>
                <c:pt idx="969">
                  <c:v>7</c:v>
                </c:pt>
                <c:pt idx="970">
                  <c:v>8</c:v>
                </c:pt>
                <c:pt idx="971">
                  <c:v>7</c:v>
                </c:pt>
                <c:pt idx="972">
                  <c:v>9</c:v>
                </c:pt>
                <c:pt idx="973">
                  <c:v>6</c:v>
                </c:pt>
                <c:pt idx="974">
                  <c:v>7</c:v>
                </c:pt>
                <c:pt idx="975">
                  <c:v>6</c:v>
                </c:pt>
                <c:pt idx="976">
                  <c:v>6</c:v>
                </c:pt>
                <c:pt idx="977">
                  <c:v>7</c:v>
                </c:pt>
                <c:pt idx="978">
                  <c:v>6</c:v>
                </c:pt>
                <c:pt idx="979">
                  <c:v>6</c:v>
                </c:pt>
                <c:pt idx="980">
                  <c:v>3</c:v>
                </c:pt>
                <c:pt idx="981">
                  <c:v>3</c:v>
                </c:pt>
                <c:pt idx="982">
                  <c:v>0</c:v>
                </c:pt>
                <c:pt idx="983">
                  <c:v>0</c:v>
                </c:pt>
                <c:pt idx="984">
                  <c:v>0</c:v>
                </c:pt>
                <c:pt idx="985">
                  <c:v>1</c:v>
                </c:pt>
                <c:pt idx="986">
                  <c:v>5</c:v>
                </c:pt>
                <c:pt idx="987">
                  <c:v>3</c:v>
                </c:pt>
                <c:pt idx="988">
                  <c:v>5</c:v>
                </c:pt>
                <c:pt idx="989">
                  <c:v>2</c:v>
                </c:pt>
                <c:pt idx="990">
                  <c:v>2</c:v>
                </c:pt>
                <c:pt idx="991">
                  <c:v>1</c:v>
                </c:pt>
                <c:pt idx="992">
                  <c:v>2</c:v>
                </c:pt>
                <c:pt idx="993">
                  <c:v>1</c:v>
                </c:pt>
                <c:pt idx="994">
                  <c:v>0</c:v>
                </c:pt>
                <c:pt idx="995">
                  <c:v>0</c:v>
                </c:pt>
                <c:pt idx="996">
                  <c:v>1</c:v>
                </c:pt>
                <c:pt idx="997">
                  <c:v>0</c:v>
                </c:pt>
                <c:pt idx="998">
                  <c:v>1</c:v>
                </c:pt>
                <c:pt idx="999">
                  <c:v>0</c:v>
                </c:pt>
                <c:pt idx="1000">
                  <c:v>1</c:v>
                </c:pt>
                <c:pt idx="1001">
                  <c:v>0</c:v>
                </c:pt>
                <c:pt idx="1002">
                  <c:v>1</c:v>
                </c:pt>
                <c:pt idx="1003">
                  <c:v>1</c:v>
                </c:pt>
                <c:pt idx="1004">
                  <c:v>1</c:v>
                </c:pt>
                <c:pt idx="1005">
                  <c:v>1</c:v>
                </c:pt>
                <c:pt idx="1006">
                  <c:v>0</c:v>
                </c:pt>
                <c:pt idx="1007">
                  <c:v>1</c:v>
                </c:pt>
                <c:pt idx="1008">
                  <c:v>1</c:v>
                </c:pt>
                <c:pt idx="1009">
                  <c:v>0</c:v>
                </c:pt>
                <c:pt idx="1010">
                  <c:v>0</c:v>
                </c:pt>
                <c:pt idx="1011">
                  <c:v>0</c:v>
                </c:pt>
                <c:pt idx="1012">
                  <c:v>0</c:v>
                </c:pt>
                <c:pt idx="1013">
                  <c:v>0</c:v>
                </c:pt>
                <c:pt idx="1014">
                  <c:v>0</c:v>
                </c:pt>
                <c:pt idx="1015">
                  <c:v>1</c:v>
                </c:pt>
                <c:pt idx="1016">
                  <c:v>3</c:v>
                </c:pt>
                <c:pt idx="1017">
                  <c:v>3</c:v>
                </c:pt>
                <c:pt idx="1018">
                  <c:v>2</c:v>
                </c:pt>
                <c:pt idx="1019">
                  <c:v>2</c:v>
                </c:pt>
                <c:pt idx="1020">
                  <c:v>2</c:v>
                </c:pt>
                <c:pt idx="1021">
                  <c:v>3</c:v>
                </c:pt>
                <c:pt idx="1022">
                  <c:v>4</c:v>
                </c:pt>
                <c:pt idx="1023">
                  <c:v>3</c:v>
                </c:pt>
                <c:pt idx="1024">
                  <c:v>3</c:v>
                </c:pt>
                <c:pt idx="1025">
                  <c:v>1</c:v>
                </c:pt>
                <c:pt idx="1026">
                  <c:v>2</c:v>
                </c:pt>
                <c:pt idx="1027">
                  <c:v>1</c:v>
                </c:pt>
                <c:pt idx="1028">
                  <c:v>1</c:v>
                </c:pt>
                <c:pt idx="1029">
                  <c:v>1</c:v>
                </c:pt>
                <c:pt idx="1030">
                  <c:v>1</c:v>
                </c:pt>
                <c:pt idx="1031">
                  <c:v>1</c:v>
                </c:pt>
                <c:pt idx="1032">
                  <c:v>2</c:v>
                </c:pt>
                <c:pt idx="1033">
                  <c:v>3</c:v>
                </c:pt>
                <c:pt idx="1034">
                  <c:v>3</c:v>
                </c:pt>
                <c:pt idx="1035">
                  <c:v>1</c:v>
                </c:pt>
                <c:pt idx="1036">
                  <c:v>3</c:v>
                </c:pt>
                <c:pt idx="1037">
                  <c:v>1</c:v>
                </c:pt>
                <c:pt idx="1038">
                  <c:v>1</c:v>
                </c:pt>
                <c:pt idx="1039">
                  <c:v>0</c:v>
                </c:pt>
                <c:pt idx="1040">
                  <c:v>1</c:v>
                </c:pt>
                <c:pt idx="1041">
                  <c:v>1</c:v>
                </c:pt>
                <c:pt idx="1042">
                  <c:v>0</c:v>
                </c:pt>
                <c:pt idx="1043">
                  <c:v>0</c:v>
                </c:pt>
                <c:pt idx="1044">
                  <c:v>0</c:v>
                </c:pt>
                <c:pt idx="1045">
                  <c:v>0</c:v>
                </c:pt>
                <c:pt idx="1046">
                  <c:v>0</c:v>
                </c:pt>
                <c:pt idx="1047">
                  <c:v>0</c:v>
                </c:pt>
                <c:pt idx="1048">
                  <c:v>0</c:v>
                </c:pt>
                <c:pt idx="1049">
                  <c:v>1</c:v>
                </c:pt>
                <c:pt idx="1050">
                  <c:v>0</c:v>
                </c:pt>
                <c:pt idx="1051">
                  <c:v>0</c:v>
                </c:pt>
                <c:pt idx="1052">
                  <c:v>0</c:v>
                </c:pt>
                <c:pt idx="1053">
                  <c:v>2</c:v>
                </c:pt>
                <c:pt idx="1054">
                  <c:v>1</c:v>
                </c:pt>
                <c:pt idx="1055">
                  <c:v>1</c:v>
                </c:pt>
                <c:pt idx="1056">
                  <c:v>1</c:v>
                </c:pt>
                <c:pt idx="1057">
                  <c:v>0</c:v>
                </c:pt>
                <c:pt idx="1058">
                  <c:v>0</c:v>
                </c:pt>
                <c:pt idx="1059">
                  <c:v>0</c:v>
                </c:pt>
                <c:pt idx="1060">
                  <c:v>2</c:v>
                </c:pt>
                <c:pt idx="1061">
                  <c:v>1</c:v>
                </c:pt>
                <c:pt idx="1062">
                  <c:v>2</c:v>
                </c:pt>
                <c:pt idx="1063">
                  <c:v>0</c:v>
                </c:pt>
                <c:pt idx="1064">
                  <c:v>2</c:v>
                </c:pt>
                <c:pt idx="1065">
                  <c:v>0</c:v>
                </c:pt>
                <c:pt idx="1066">
                  <c:v>1</c:v>
                </c:pt>
                <c:pt idx="1067">
                  <c:v>0</c:v>
                </c:pt>
                <c:pt idx="1068">
                  <c:v>0</c:v>
                </c:pt>
                <c:pt idx="1069">
                  <c:v>0</c:v>
                </c:pt>
                <c:pt idx="1070">
                  <c:v>0</c:v>
                </c:pt>
                <c:pt idx="1071">
                  <c:v>0</c:v>
                </c:pt>
                <c:pt idx="1072">
                  <c:v>0</c:v>
                </c:pt>
                <c:pt idx="1073">
                  <c:v>1</c:v>
                </c:pt>
                <c:pt idx="1074">
                  <c:v>0</c:v>
                </c:pt>
                <c:pt idx="1075">
                  <c:v>5</c:v>
                </c:pt>
                <c:pt idx="1076">
                  <c:v>6</c:v>
                </c:pt>
                <c:pt idx="1077">
                  <c:v>8</c:v>
                </c:pt>
                <c:pt idx="1078">
                  <c:v>7</c:v>
                </c:pt>
                <c:pt idx="1079">
                  <c:v>6</c:v>
                </c:pt>
                <c:pt idx="1080">
                  <c:v>6</c:v>
                </c:pt>
                <c:pt idx="1081">
                  <c:v>5</c:v>
                </c:pt>
                <c:pt idx="1082">
                  <c:v>5</c:v>
                </c:pt>
                <c:pt idx="1083">
                  <c:v>3</c:v>
                </c:pt>
                <c:pt idx="1084">
                  <c:v>2</c:v>
                </c:pt>
                <c:pt idx="1085">
                  <c:v>2</c:v>
                </c:pt>
                <c:pt idx="1086">
                  <c:v>1</c:v>
                </c:pt>
                <c:pt idx="1087">
                  <c:v>0</c:v>
                </c:pt>
                <c:pt idx="1088">
                  <c:v>2</c:v>
                </c:pt>
                <c:pt idx="1089">
                  <c:v>1</c:v>
                </c:pt>
                <c:pt idx="1090">
                  <c:v>1</c:v>
                </c:pt>
                <c:pt idx="1091">
                  <c:v>2</c:v>
                </c:pt>
                <c:pt idx="1092">
                  <c:v>0</c:v>
                </c:pt>
                <c:pt idx="1093">
                  <c:v>0</c:v>
                </c:pt>
                <c:pt idx="1094">
                  <c:v>0</c:v>
                </c:pt>
                <c:pt idx="1095">
                  <c:v>1</c:v>
                </c:pt>
                <c:pt idx="1096">
                  <c:v>0</c:v>
                </c:pt>
                <c:pt idx="1097">
                  <c:v>1</c:v>
                </c:pt>
                <c:pt idx="1098">
                  <c:v>0</c:v>
                </c:pt>
                <c:pt idx="1099">
                  <c:v>1</c:v>
                </c:pt>
                <c:pt idx="1100">
                  <c:v>1</c:v>
                </c:pt>
                <c:pt idx="1101">
                  <c:v>0</c:v>
                </c:pt>
                <c:pt idx="1102">
                  <c:v>1</c:v>
                </c:pt>
                <c:pt idx="1103">
                  <c:v>0</c:v>
                </c:pt>
                <c:pt idx="1104">
                  <c:v>1</c:v>
                </c:pt>
                <c:pt idx="1105">
                  <c:v>0</c:v>
                </c:pt>
                <c:pt idx="1106">
                  <c:v>1</c:v>
                </c:pt>
                <c:pt idx="1107">
                  <c:v>1</c:v>
                </c:pt>
                <c:pt idx="1108">
                  <c:v>1</c:v>
                </c:pt>
                <c:pt idx="1109">
                  <c:v>2</c:v>
                </c:pt>
                <c:pt idx="1110">
                  <c:v>2</c:v>
                </c:pt>
                <c:pt idx="1111">
                  <c:v>3</c:v>
                </c:pt>
                <c:pt idx="1112">
                  <c:v>2</c:v>
                </c:pt>
                <c:pt idx="1113">
                  <c:v>3</c:v>
                </c:pt>
                <c:pt idx="1114">
                  <c:v>2</c:v>
                </c:pt>
                <c:pt idx="1115">
                  <c:v>1</c:v>
                </c:pt>
                <c:pt idx="1116">
                  <c:v>2</c:v>
                </c:pt>
                <c:pt idx="1117">
                  <c:v>3</c:v>
                </c:pt>
                <c:pt idx="1118">
                  <c:v>3</c:v>
                </c:pt>
                <c:pt idx="1119">
                  <c:v>4</c:v>
                </c:pt>
                <c:pt idx="1120">
                  <c:v>3</c:v>
                </c:pt>
                <c:pt idx="1121">
                  <c:v>4</c:v>
                </c:pt>
                <c:pt idx="1122">
                  <c:v>5</c:v>
                </c:pt>
                <c:pt idx="1123">
                  <c:v>4</c:v>
                </c:pt>
                <c:pt idx="1124">
                  <c:v>4</c:v>
                </c:pt>
                <c:pt idx="1125">
                  <c:v>4</c:v>
                </c:pt>
                <c:pt idx="1126">
                  <c:v>6</c:v>
                </c:pt>
                <c:pt idx="1127">
                  <c:v>3</c:v>
                </c:pt>
                <c:pt idx="1128">
                  <c:v>5</c:v>
                </c:pt>
                <c:pt idx="1129">
                  <c:v>5</c:v>
                </c:pt>
                <c:pt idx="1130">
                  <c:v>6</c:v>
                </c:pt>
                <c:pt idx="1131">
                  <c:v>5</c:v>
                </c:pt>
                <c:pt idx="1132">
                  <c:v>6</c:v>
                </c:pt>
                <c:pt idx="1133">
                  <c:v>8</c:v>
                </c:pt>
                <c:pt idx="1134">
                  <c:v>6</c:v>
                </c:pt>
                <c:pt idx="1135">
                  <c:v>7</c:v>
                </c:pt>
                <c:pt idx="1136">
                  <c:v>8</c:v>
                </c:pt>
                <c:pt idx="1137">
                  <c:v>7</c:v>
                </c:pt>
                <c:pt idx="1138">
                  <c:v>7</c:v>
                </c:pt>
                <c:pt idx="1139">
                  <c:v>5</c:v>
                </c:pt>
                <c:pt idx="1140">
                  <c:v>6</c:v>
                </c:pt>
                <c:pt idx="1141">
                  <c:v>5</c:v>
                </c:pt>
                <c:pt idx="1142">
                  <c:v>3</c:v>
                </c:pt>
                <c:pt idx="1143">
                  <c:v>3</c:v>
                </c:pt>
                <c:pt idx="1144">
                  <c:v>3</c:v>
                </c:pt>
                <c:pt idx="1145">
                  <c:v>1</c:v>
                </c:pt>
                <c:pt idx="1146">
                  <c:v>0</c:v>
                </c:pt>
                <c:pt idx="1147">
                  <c:v>1</c:v>
                </c:pt>
                <c:pt idx="1148">
                  <c:v>1</c:v>
                </c:pt>
                <c:pt idx="1149">
                  <c:v>1</c:v>
                </c:pt>
                <c:pt idx="1150">
                  <c:v>1</c:v>
                </c:pt>
                <c:pt idx="1151">
                  <c:v>2</c:v>
                </c:pt>
                <c:pt idx="1152">
                  <c:v>1</c:v>
                </c:pt>
                <c:pt idx="1153">
                  <c:v>1</c:v>
                </c:pt>
                <c:pt idx="1154">
                  <c:v>3</c:v>
                </c:pt>
                <c:pt idx="1155">
                  <c:v>3</c:v>
                </c:pt>
                <c:pt idx="1156">
                  <c:v>1</c:v>
                </c:pt>
                <c:pt idx="1157">
                  <c:v>1</c:v>
                </c:pt>
                <c:pt idx="1158">
                  <c:v>0</c:v>
                </c:pt>
                <c:pt idx="1159">
                  <c:v>0</c:v>
                </c:pt>
                <c:pt idx="1160">
                  <c:v>1</c:v>
                </c:pt>
                <c:pt idx="1161">
                  <c:v>0</c:v>
                </c:pt>
                <c:pt idx="1162">
                  <c:v>0</c:v>
                </c:pt>
                <c:pt idx="1163">
                  <c:v>0</c:v>
                </c:pt>
                <c:pt idx="1164">
                  <c:v>0</c:v>
                </c:pt>
                <c:pt idx="1165">
                  <c:v>0</c:v>
                </c:pt>
                <c:pt idx="1166">
                  <c:v>0</c:v>
                </c:pt>
                <c:pt idx="1167">
                  <c:v>0</c:v>
                </c:pt>
                <c:pt idx="1168">
                  <c:v>0</c:v>
                </c:pt>
                <c:pt idx="1169">
                  <c:v>0</c:v>
                </c:pt>
                <c:pt idx="1170">
                  <c:v>0</c:v>
                </c:pt>
                <c:pt idx="1171">
                  <c:v>0</c:v>
                </c:pt>
                <c:pt idx="1172">
                  <c:v>1</c:v>
                </c:pt>
                <c:pt idx="1173">
                  <c:v>0</c:v>
                </c:pt>
                <c:pt idx="1174">
                  <c:v>2</c:v>
                </c:pt>
                <c:pt idx="1175">
                  <c:v>0</c:v>
                </c:pt>
                <c:pt idx="1176">
                  <c:v>1</c:v>
                </c:pt>
                <c:pt idx="1177">
                  <c:v>0</c:v>
                </c:pt>
                <c:pt idx="1178">
                  <c:v>2</c:v>
                </c:pt>
                <c:pt idx="1179">
                  <c:v>1</c:v>
                </c:pt>
                <c:pt idx="1180">
                  <c:v>0</c:v>
                </c:pt>
                <c:pt idx="1181">
                  <c:v>0</c:v>
                </c:pt>
                <c:pt idx="1182">
                  <c:v>0</c:v>
                </c:pt>
                <c:pt idx="1183">
                  <c:v>0</c:v>
                </c:pt>
                <c:pt idx="1184">
                  <c:v>0</c:v>
                </c:pt>
                <c:pt idx="1185">
                  <c:v>1</c:v>
                </c:pt>
                <c:pt idx="1186">
                  <c:v>0</c:v>
                </c:pt>
                <c:pt idx="1187">
                  <c:v>1</c:v>
                </c:pt>
                <c:pt idx="1188">
                  <c:v>0</c:v>
                </c:pt>
                <c:pt idx="1189">
                  <c:v>0</c:v>
                </c:pt>
                <c:pt idx="1190">
                  <c:v>0</c:v>
                </c:pt>
                <c:pt idx="1191">
                  <c:v>0</c:v>
                </c:pt>
                <c:pt idx="1192">
                  <c:v>0</c:v>
                </c:pt>
                <c:pt idx="1193">
                  <c:v>0</c:v>
                </c:pt>
                <c:pt idx="1194">
                  <c:v>0</c:v>
                </c:pt>
                <c:pt idx="1195">
                  <c:v>0</c:v>
                </c:pt>
                <c:pt idx="1196">
                  <c:v>0</c:v>
                </c:pt>
                <c:pt idx="1197">
                  <c:v>0</c:v>
                </c:pt>
                <c:pt idx="1198">
                  <c:v>1</c:v>
                </c:pt>
                <c:pt idx="1199">
                  <c:v>2</c:v>
                </c:pt>
                <c:pt idx="1200">
                  <c:v>2</c:v>
                </c:pt>
                <c:pt idx="1201">
                  <c:v>0</c:v>
                </c:pt>
                <c:pt idx="1202">
                  <c:v>1</c:v>
                </c:pt>
                <c:pt idx="1203">
                  <c:v>1</c:v>
                </c:pt>
                <c:pt idx="1204">
                  <c:v>0</c:v>
                </c:pt>
                <c:pt idx="1205">
                  <c:v>1</c:v>
                </c:pt>
                <c:pt idx="1206">
                  <c:v>1</c:v>
                </c:pt>
                <c:pt idx="1207">
                  <c:v>0</c:v>
                </c:pt>
                <c:pt idx="1208">
                  <c:v>0</c:v>
                </c:pt>
                <c:pt idx="1209">
                  <c:v>1</c:v>
                </c:pt>
                <c:pt idx="1210">
                  <c:v>0</c:v>
                </c:pt>
                <c:pt idx="1211">
                  <c:v>1</c:v>
                </c:pt>
                <c:pt idx="1212">
                  <c:v>0</c:v>
                </c:pt>
                <c:pt idx="1213">
                  <c:v>0</c:v>
                </c:pt>
                <c:pt idx="1214">
                  <c:v>0</c:v>
                </c:pt>
                <c:pt idx="1215">
                  <c:v>0</c:v>
                </c:pt>
                <c:pt idx="1216">
                  <c:v>0</c:v>
                </c:pt>
                <c:pt idx="1217">
                  <c:v>0</c:v>
                </c:pt>
                <c:pt idx="1218">
                  <c:v>1</c:v>
                </c:pt>
                <c:pt idx="1219">
                  <c:v>1</c:v>
                </c:pt>
                <c:pt idx="1220">
                  <c:v>0</c:v>
                </c:pt>
                <c:pt idx="1221">
                  <c:v>0</c:v>
                </c:pt>
                <c:pt idx="1222">
                  <c:v>0</c:v>
                </c:pt>
                <c:pt idx="1223">
                  <c:v>0</c:v>
                </c:pt>
                <c:pt idx="1224">
                  <c:v>0</c:v>
                </c:pt>
                <c:pt idx="1225">
                  <c:v>0</c:v>
                </c:pt>
                <c:pt idx="1226">
                  <c:v>1</c:v>
                </c:pt>
                <c:pt idx="1227">
                  <c:v>1</c:v>
                </c:pt>
                <c:pt idx="1228">
                  <c:v>0</c:v>
                </c:pt>
                <c:pt idx="1229">
                  <c:v>3</c:v>
                </c:pt>
                <c:pt idx="1230">
                  <c:v>3</c:v>
                </c:pt>
                <c:pt idx="1231">
                  <c:v>2</c:v>
                </c:pt>
                <c:pt idx="1232">
                  <c:v>1</c:v>
                </c:pt>
                <c:pt idx="1233">
                  <c:v>3</c:v>
                </c:pt>
                <c:pt idx="1234">
                  <c:v>2</c:v>
                </c:pt>
                <c:pt idx="1235">
                  <c:v>3</c:v>
                </c:pt>
                <c:pt idx="1236">
                  <c:v>4</c:v>
                </c:pt>
                <c:pt idx="1237">
                  <c:v>4</c:v>
                </c:pt>
                <c:pt idx="1238">
                  <c:v>5</c:v>
                </c:pt>
                <c:pt idx="1239">
                  <c:v>2</c:v>
                </c:pt>
                <c:pt idx="1240">
                  <c:v>5</c:v>
                </c:pt>
                <c:pt idx="1241">
                  <c:v>5</c:v>
                </c:pt>
                <c:pt idx="1242">
                  <c:v>5</c:v>
                </c:pt>
                <c:pt idx="1243">
                  <c:v>6</c:v>
                </c:pt>
                <c:pt idx="1244">
                  <c:v>6</c:v>
                </c:pt>
                <c:pt idx="1245">
                  <c:v>7</c:v>
                </c:pt>
                <c:pt idx="1246">
                  <c:v>5</c:v>
                </c:pt>
                <c:pt idx="1247">
                  <c:v>6</c:v>
                </c:pt>
                <c:pt idx="1248">
                  <c:v>5</c:v>
                </c:pt>
                <c:pt idx="1249">
                  <c:v>5</c:v>
                </c:pt>
                <c:pt idx="1250">
                  <c:v>5</c:v>
                </c:pt>
                <c:pt idx="1251">
                  <c:v>4</c:v>
                </c:pt>
                <c:pt idx="1252">
                  <c:v>4</c:v>
                </c:pt>
                <c:pt idx="1253">
                  <c:v>5</c:v>
                </c:pt>
                <c:pt idx="1254">
                  <c:v>4</c:v>
                </c:pt>
                <c:pt idx="1255">
                  <c:v>5</c:v>
                </c:pt>
                <c:pt idx="1256">
                  <c:v>3</c:v>
                </c:pt>
                <c:pt idx="1257">
                  <c:v>3</c:v>
                </c:pt>
                <c:pt idx="1258">
                  <c:v>3</c:v>
                </c:pt>
                <c:pt idx="1259">
                  <c:v>3</c:v>
                </c:pt>
                <c:pt idx="1260">
                  <c:v>4</c:v>
                </c:pt>
                <c:pt idx="1261">
                  <c:v>3</c:v>
                </c:pt>
                <c:pt idx="1262">
                  <c:v>3</c:v>
                </c:pt>
                <c:pt idx="1263">
                  <c:v>2</c:v>
                </c:pt>
                <c:pt idx="1264">
                  <c:v>3</c:v>
                </c:pt>
                <c:pt idx="1265">
                  <c:v>2</c:v>
                </c:pt>
                <c:pt idx="1266">
                  <c:v>1</c:v>
                </c:pt>
                <c:pt idx="1267">
                  <c:v>2</c:v>
                </c:pt>
                <c:pt idx="1268">
                  <c:v>0</c:v>
                </c:pt>
                <c:pt idx="1269">
                  <c:v>0</c:v>
                </c:pt>
                <c:pt idx="1270">
                  <c:v>0</c:v>
                </c:pt>
                <c:pt idx="1271">
                  <c:v>1</c:v>
                </c:pt>
                <c:pt idx="1272">
                  <c:v>19</c:v>
                </c:pt>
                <c:pt idx="1273">
                  <c:v>1</c:v>
                </c:pt>
                <c:pt idx="1274">
                  <c:v>1</c:v>
                </c:pt>
                <c:pt idx="1275">
                  <c:v>2</c:v>
                </c:pt>
                <c:pt idx="1276">
                  <c:v>4</c:v>
                </c:pt>
                <c:pt idx="1277">
                  <c:v>0</c:v>
                </c:pt>
                <c:pt idx="1278">
                  <c:v>3</c:v>
                </c:pt>
                <c:pt idx="1279">
                  <c:v>2</c:v>
                </c:pt>
                <c:pt idx="1280">
                  <c:v>3</c:v>
                </c:pt>
                <c:pt idx="1281">
                  <c:v>2</c:v>
                </c:pt>
                <c:pt idx="1282">
                  <c:v>3</c:v>
                </c:pt>
                <c:pt idx="1283">
                  <c:v>4</c:v>
                </c:pt>
                <c:pt idx="1284">
                  <c:v>3</c:v>
                </c:pt>
                <c:pt idx="1285">
                  <c:v>3</c:v>
                </c:pt>
                <c:pt idx="1286">
                  <c:v>3</c:v>
                </c:pt>
                <c:pt idx="1287">
                  <c:v>4</c:v>
                </c:pt>
                <c:pt idx="1288">
                  <c:v>3</c:v>
                </c:pt>
                <c:pt idx="1289">
                  <c:v>1</c:v>
                </c:pt>
                <c:pt idx="1290">
                  <c:v>2</c:v>
                </c:pt>
                <c:pt idx="1291">
                  <c:v>3</c:v>
                </c:pt>
                <c:pt idx="1292">
                  <c:v>2</c:v>
                </c:pt>
                <c:pt idx="1293">
                  <c:v>3</c:v>
                </c:pt>
                <c:pt idx="1294">
                  <c:v>1</c:v>
                </c:pt>
                <c:pt idx="1295">
                  <c:v>3</c:v>
                </c:pt>
                <c:pt idx="1296">
                  <c:v>3</c:v>
                </c:pt>
                <c:pt idx="1297">
                  <c:v>3</c:v>
                </c:pt>
                <c:pt idx="1298">
                  <c:v>6</c:v>
                </c:pt>
                <c:pt idx="1299">
                  <c:v>3</c:v>
                </c:pt>
                <c:pt idx="1300">
                  <c:v>5</c:v>
                </c:pt>
                <c:pt idx="1301">
                  <c:v>3</c:v>
                </c:pt>
                <c:pt idx="1302">
                  <c:v>7</c:v>
                </c:pt>
                <c:pt idx="1303">
                  <c:v>5</c:v>
                </c:pt>
                <c:pt idx="1304">
                  <c:v>6</c:v>
                </c:pt>
                <c:pt idx="1305">
                  <c:v>6</c:v>
                </c:pt>
                <c:pt idx="1306">
                  <c:v>6</c:v>
                </c:pt>
                <c:pt idx="1307">
                  <c:v>5</c:v>
                </c:pt>
                <c:pt idx="1308">
                  <c:v>6</c:v>
                </c:pt>
                <c:pt idx="1309">
                  <c:v>8</c:v>
                </c:pt>
                <c:pt idx="1310">
                  <c:v>5</c:v>
                </c:pt>
                <c:pt idx="1311">
                  <c:v>6</c:v>
                </c:pt>
                <c:pt idx="1312">
                  <c:v>5</c:v>
                </c:pt>
                <c:pt idx="1313">
                  <c:v>4</c:v>
                </c:pt>
                <c:pt idx="1314">
                  <c:v>3</c:v>
                </c:pt>
                <c:pt idx="1315">
                  <c:v>5</c:v>
                </c:pt>
                <c:pt idx="1316">
                  <c:v>3</c:v>
                </c:pt>
                <c:pt idx="1317">
                  <c:v>3</c:v>
                </c:pt>
                <c:pt idx="1318">
                  <c:v>3</c:v>
                </c:pt>
                <c:pt idx="1319">
                  <c:v>4</c:v>
                </c:pt>
                <c:pt idx="1320">
                  <c:v>5</c:v>
                </c:pt>
                <c:pt idx="1321">
                  <c:v>4</c:v>
                </c:pt>
                <c:pt idx="1322">
                  <c:v>5</c:v>
                </c:pt>
                <c:pt idx="1323">
                  <c:v>5</c:v>
                </c:pt>
                <c:pt idx="1324">
                  <c:v>5</c:v>
                </c:pt>
                <c:pt idx="1325">
                  <c:v>3</c:v>
                </c:pt>
                <c:pt idx="1326">
                  <c:v>4</c:v>
                </c:pt>
                <c:pt idx="1327">
                  <c:v>3</c:v>
                </c:pt>
                <c:pt idx="1328">
                  <c:v>3</c:v>
                </c:pt>
                <c:pt idx="1329">
                  <c:v>4</c:v>
                </c:pt>
                <c:pt idx="1330">
                  <c:v>4</c:v>
                </c:pt>
                <c:pt idx="1331">
                  <c:v>5</c:v>
                </c:pt>
                <c:pt idx="1332">
                  <c:v>5</c:v>
                </c:pt>
                <c:pt idx="1333">
                  <c:v>6</c:v>
                </c:pt>
                <c:pt idx="1334">
                  <c:v>6</c:v>
                </c:pt>
                <c:pt idx="1335">
                  <c:v>5</c:v>
                </c:pt>
                <c:pt idx="1336">
                  <c:v>6</c:v>
                </c:pt>
                <c:pt idx="1337">
                  <c:v>6</c:v>
                </c:pt>
                <c:pt idx="1338">
                  <c:v>5</c:v>
                </c:pt>
                <c:pt idx="1339">
                  <c:v>6</c:v>
                </c:pt>
                <c:pt idx="1340">
                  <c:v>6</c:v>
                </c:pt>
                <c:pt idx="1341">
                  <c:v>8</c:v>
                </c:pt>
                <c:pt idx="1342">
                  <c:v>8</c:v>
                </c:pt>
                <c:pt idx="1343">
                  <c:v>6</c:v>
                </c:pt>
                <c:pt idx="1344">
                  <c:v>6</c:v>
                </c:pt>
                <c:pt idx="1345">
                  <c:v>5</c:v>
                </c:pt>
                <c:pt idx="1346">
                  <c:v>5</c:v>
                </c:pt>
                <c:pt idx="1347">
                  <c:v>4</c:v>
                </c:pt>
                <c:pt idx="1348">
                  <c:v>5</c:v>
                </c:pt>
                <c:pt idx="1349">
                  <c:v>2</c:v>
                </c:pt>
                <c:pt idx="1350">
                  <c:v>5</c:v>
                </c:pt>
                <c:pt idx="1351">
                  <c:v>4</c:v>
                </c:pt>
                <c:pt idx="1352">
                  <c:v>5</c:v>
                </c:pt>
                <c:pt idx="1353">
                  <c:v>6</c:v>
                </c:pt>
                <c:pt idx="1354">
                  <c:v>5</c:v>
                </c:pt>
                <c:pt idx="1355">
                  <c:v>6</c:v>
                </c:pt>
                <c:pt idx="1356">
                  <c:v>5</c:v>
                </c:pt>
                <c:pt idx="1357">
                  <c:v>6</c:v>
                </c:pt>
                <c:pt idx="1358">
                  <c:v>6</c:v>
                </c:pt>
                <c:pt idx="1359">
                  <c:v>5</c:v>
                </c:pt>
                <c:pt idx="1360">
                  <c:v>7</c:v>
                </c:pt>
                <c:pt idx="1361">
                  <c:v>6</c:v>
                </c:pt>
                <c:pt idx="1362">
                  <c:v>7</c:v>
                </c:pt>
                <c:pt idx="1363">
                  <c:v>6</c:v>
                </c:pt>
                <c:pt idx="1364">
                  <c:v>8</c:v>
                </c:pt>
                <c:pt idx="1365">
                  <c:v>7</c:v>
                </c:pt>
                <c:pt idx="1366">
                  <c:v>8</c:v>
                </c:pt>
                <c:pt idx="1367">
                  <c:v>7</c:v>
                </c:pt>
                <c:pt idx="1368">
                  <c:v>7</c:v>
                </c:pt>
                <c:pt idx="1369">
                  <c:v>6</c:v>
                </c:pt>
                <c:pt idx="1370">
                  <c:v>6</c:v>
                </c:pt>
                <c:pt idx="1371">
                  <c:v>6</c:v>
                </c:pt>
                <c:pt idx="1372">
                  <c:v>7</c:v>
                </c:pt>
                <c:pt idx="1373">
                  <c:v>5</c:v>
                </c:pt>
                <c:pt idx="1374">
                  <c:v>7</c:v>
                </c:pt>
                <c:pt idx="1375">
                  <c:v>6</c:v>
                </c:pt>
                <c:pt idx="1376">
                  <c:v>6</c:v>
                </c:pt>
                <c:pt idx="1377">
                  <c:v>6</c:v>
                </c:pt>
                <c:pt idx="1378">
                  <c:v>8</c:v>
                </c:pt>
                <c:pt idx="1379">
                  <c:v>8</c:v>
                </c:pt>
                <c:pt idx="1380">
                  <c:v>8</c:v>
                </c:pt>
                <c:pt idx="1381">
                  <c:v>9</c:v>
                </c:pt>
                <c:pt idx="1382">
                  <c:v>8</c:v>
                </c:pt>
                <c:pt idx="1383">
                  <c:v>9</c:v>
                </c:pt>
                <c:pt idx="1384">
                  <c:v>9</c:v>
                </c:pt>
                <c:pt idx="1385">
                  <c:v>8</c:v>
                </c:pt>
                <c:pt idx="1386">
                  <c:v>9</c:v>
                </c:pt>
                <c:pt idx="1387">
                  <c:v>7</c:v>
                </c:pt>
                <c:pt idx="1388">
                  <c:v>9</c:v>
                </c:pt>
                <c:pt idx="1389">
                  <c:v>8</c:v>
                </c:pt>
                <c:pt idx="1390">
                  <c:v>16</c:v>
                </c:pt>
                <c:pt idx="1391">
                  <c:v>18</c:v>
                </c:pt>
                <c:pt idx="1392">
                  <c:v>20</c:v>
                </c:pt>
                <c:pt idx="1393">
                  <c:v>20</c:v>
                </c:pt>
                <c:pt idx="1394">
                  <c:v>17</c:v>
                </c:pt>
                <c:pt idx="1395">
                  <c:v>18</c:v>
                </c:pt>
                <c:pt idx="1396">
                  <c:v>18</c:v>
                </c:pt>
                <c:pt idx="1397">
                  <c:v>19</c:v>
                </c:pt>
                <c:pt idx="1398">
                  <c:v>16</c:v>
                </c:pt>
                <c:pt idx="1399">
                  <c:v>14</c:v>
                </c:pt>
                <c:pt idx="1400">
                  <c:v>12</c:v>
                </c:pt>
                <c:pt idx="1401">
                  <c:v>12</c:v>
                </c:pt>
                <c:pt idx="1402">
                  <c:v>9</c:v>
                </c:pt>
                <c:pt idx="1403">
                  <c:v>10</c:v>
                </c:pt>
                <c:pt idx="1404">
                  <c:v>8</c:v>
                </c:pt>
                <c:pt idx="1405">
                  <c:v>9</c:v>
                </c:pt>
                <c:pt idx="1406">
                  <c:v>7</c:v>
                </c:pt>
                <c:pt idx="1407">
                  <c:v>8</c:v>
                </c:pt>
                <c:pt idx="1408">
                  <c:v>10</c:v>
                </c:pt>
                <c:pt idx="1409">
                  <c:v>8</c:v>
                </c:pt>
                <c:pt idx="1410">
                  <c:v>9</c:v>
                </c:pt>
                <c:pt idx="1411">
                  <c:v>7</c:v>
                </c:pt>
                <c:pt idx="1412">
                  <c:v>9</c:v>
                </c:pt>
                <c:pt idx="1413">
                  <c:v>8</c:v>
                </c:pt>
                <c:pt idx="1414">
                  <c:v>9</c:v>
                </c:pt>
                <c:pt idx="1415">
                  <c:v>8</c:v>
                </c:pt>
                <c:pt idx="1416">
                  <c:v>9</c:v>
                </c:pt>
                <c:pt idx="1417">
                  <c:v>8</c:v>
                </c:pt>
                <c:pt idx="1418">
                  <c:v>7</c:v>
                </c:pt>
                <c:pt idx="1419">
                  <c:v>11</c:v>
                </c:pt>
                <c:pt idx="1420">
                  <c:v>9</c:v>
                </c:pt>
                <c:pt idx="1421">
                  <c:v>9</c:v>
                </c:pt>
                <c:pt idx="1422">
                  <c:v>9</c:v>
                </c:pt>
                <c:pt idx="1423">
                  <c:v>9</c:v>
                </c:pt>
                <c:pt idx="1424">
                  <c:v>9</c:v>
                </c:pt>
                <c:pt idx="1425">
                  <c:v>9</c:v>
                </c:pt>
                <c:pt idx="1426">
                  <c:v>10</c:v>
                </c:pt>
                <c:pt idx="1427">
                  <c:v>9</c:v>
                </c:pt>
                <c:pt idx="1428">
                  <c:v>9</c:v>
                </c:pt>
                <c:pt idx="1429">
                  <c:v>11</c:v>
                </c:pt>
                <c:pt idx="1430">
                  <c:v>12</c:v>
                </c:pt>
                <c:pt idx="1431">
                  <c:v>11</c:v>
                </c:pt>
                <c:pt idx="1432">
                  <c:v>11</c:v>
                </c:pt>
                <c:pt idx="1433">
                  <c:v>12</c:v>
                </c:pt>
                <c:pt idx="1434">
                  <c:v>12</c:v>
                </c:pt>
                <c:pt idx="1435">
                  <c:v>11</c:v>
                </c:pt>
                <c:pt idx="1436">
                  <c:v>14</c:v>
                </c:pt>
                <c:pt idx="1437">
                  <c:v>12</c:v>
                </c:pt>
                <c:pt idx="1438">
                  <c:v>14</c:v>
                </c:pt>
                <c:pt idx="1439">
                  <c:v>13</c:v>
                </c:pt>
                <c:pt idx="1440">
                  <c:v>13</c:v>
                </c:pt>
                <c:pt idx="1441">
                  <c:v>15</c:v>
                </c:pt>
                <c:pt idx="1442">
                  <c:v>11</c:v>
                </c:pt>
                <c:pt idx="1443">
                  <c:v>12</c:v>
                </c:pt>
                <c:pt idx="1444">
                  <c:v>10</c:v>
                </c:pt>
                <c:pt idx="1445">
                  <c:v>11</c:v>
                </c:pt>
                <c:pt idx="1446">
                  <c:v>10</c:v>
                </c:pt>
                <c:pt idx="1447">
                  <c:v>9</c:v>
                </c:pt>
                <c:pt idx="1448">
                  <c:v>9</c:v>
                </c:pt>
                <c:pt idx="1449">
                  <c:v>9</c:v>
                </c:pt>
                <c:pt idx="1450">
                  <c:v>10</c:v>
                </c:pt>
                <c:pt idx="1451">
                  <c:v>9</c:v>
                </c:pt>
                <c:pt idx="1452">
                  <c:v>7</c:v>
                </c:pt>
                <c:pt idx="1453">
                  <c:v>8</c:v>
                </c:pt>
                <c:pt idx="1454">
                  <c:v>5</c:v>
                </c:pt>
                <c:pt idx="1455">
                  <c:v>5</c:v>
                </c:pt>
                <c:pt idx="1456">
                  <c:v>6</c:v>
                </c:pt>
                <c:pt idx="1457">
                  <c:v>6</c:v>
                </c:pt>
                <c:pt idx="1458">
                  <c:v>6</c:v>
                </c:pt>
                <c:pt idx="1459">
                  <c:v>3</c:v>
                </c:pt>
                <c:pt idx="1460">
                  <c:v>6</c:v>
                </c:pt>
                <c:pt idx="1461">
                  <c:v>4</c:v>
                </c:pt>
                <c:pt idx="1462">
                  <c:v>5</c:v>
                </c:pt>
                <c:pt idx="1463">
                  <c:v>6</c:v>
                </c:pt>
                <c:pt idx="1464">
                  <c:v>5</c:v>
                </c:pt>
                <c:pt idx="1465">
                  <c:v>6</c:v>
                </c:pt>
                <c:pt idx="1466">
                  <c:v>5</c:v>
                </c:pt>
                <c:pt idx="1467">
                  <c:v>7</c:v>
                </c:pt>
                <c:pt idx="1468">
                  <c:v>6</c:v>
                </c:pt>
                <c:pt idx="1469">
                  <c:v>7</c:v>
                </c:pt>
                <c:pt idx="1470">
                  <c:v>6</c:v>
                </c:pt>
                <c:pt idx="1471">
                  <c:v>6</c:v>
                </c:pt>
                <c:pt idx="1472">
                  <c:v>5</c:v>
                </c:pt>
                <c:pt idx="1473">
                  <c:v>3</c:v>
                </c:pt>
                <c:pt idx="1474">
                  <c:v>5</c:v>
                </c:pt>
                <c:pt idx="1475">
                  <c:v>4</c:v>
                </c:pt>
                <c:pt idx="1476">
                  <c:v>4</c:v>
                </c:pt>
                <c:pt idx="1477">
                  <c:v>3</c:v>
                </c:pt>
                <c:pt idx="1478">
                  <c:v>3</c:v>
                </c:pt>
                <c:pt idx="1479">
                  <c:v>3</c:v>
                </c:pt>
                <c:pt idx="1480">
                  <c:v>1</c:v>
                </c:pt>
                <c:pt idx="1481">
                  <c:v>3</c:v>
                </c:pt>
                <c:pt idx="1482">
                  <c:v>3</c:v>
                </c:pt>
                <c:pt idx="1483">
                  <c:v>6</c:v>
                </c:pt>
                <c:pt idx="1484">
                  <c:v>7</c:v>
                </c:pt>
                <c:pt idx="1485">
                  <c:v>6</c:v>
                </c:pt>
                <c:pt idx="1486">
                  <c:v>6</c:v>
                </c:pt>
                <c:pt idx="1487">
                  <c:v>7</c:v>
                </c:pt>
                <c:pt idx="1488">
                  <c:v>9</c:v>
                </c:pt>
                <c:pt idx="1489">
                  <c:v>9</c:v>
                </c:pt>
                <c:pt idx="1490">
                  <c:v>9</c:v>
                </c:pt>
                <c:pt idx="1491">
                  <c:v>10</c:v>
                </c:pt>
                <c:pt idx="1492">
                  <c:v>9</c:v>
                </c:pt>
                <c:pt idx="1493">
                  <c:v>9</c:v>
                </c:pt>
                <c:pt idx="1494">
                  <c:v>7</c:v>
                </c:pt>
                <c:pt idx="1495">
                  <c:v>8</c:v>
                </c:pt>
                <c:pt idx="1496">
                  <c:v>8</c:v>
                </c:pt>
                <c:pt idx="1497">
                  <c:v>8</c:v>
                </c:pt>
                <c:pt idx="1498">
                  <c:v>7</c:v>
                </c:pt>
                <c:pt idx="1499">
                  <c:v>5</c:v>
                </c:pt>
                <c:pt idx="1500">
                  <c:v>6</c:v>
                </c:pt>
                <c:pt idx="1501">
                  <c:v>7</c:v>
                </c:pt>
                <c:pt idx="1502">
                  <c:v>6</c:v>
                </c:pt>
                <c:pt idx="1503">
                  <c:v>8</c:v>
                </c:pt>
                <c:pt idx="1504">
                  <c:v>6</c:v>
                </c:pt>
                <c:pt idx="1505">
                  <c:v>7</c:v>
                </c:pt>
                <c:pt idx="1506">
                  <c:v>7</c:v>
                </c:pt>
                <c:pt idx="1507">
                  <c:v>6</c:v>
                </c:pt>
                <c:pt idx="1508">
                  <c:v>8</c:v>
                </c:pt>
                <c:pt idx="1509">
                  <c:v>6</c:v>
                </c:pt>
                <c:pt idx="1510">
                  <c:v>6</c:v>
                </c:pt>
                <c:pt idx="1511">
                  <c:v>6</c:v>
                </c:pt>
                <c:pt idx="1512">
                  <c:v>6</c:v>
                </c:pt>
                <c:pt idx="1513">
                  <c:v>8</c:v>
                </c:pt>
                <c:pt idx="1514">
                  <c:v>6</c:v>
                </c:pt>
                <c:pt idx="1515">
                  <c:v>8</c:v>
                </c:pt>
                <c:pt idx="1516">
                  <c:v>6</c:v>
                </c:pt>
                <c:pt idx="1517">
                  <c:v>7</c:v>
                </c:pt>
                <c:pt idx="1518">
                  <c:v>8</c:v>
                </c:pt>
                <c:pt idx="1519">
                  <c:v>8</c:v>
                </c:pt>
                <c:pt idx="1520">
                  <c:v>8</c:v>
                </c:pt>
                <c:pt idx="1521">
                  <c:v>6</c:v>
                </c:pt>
                <c:pt idx="1522">
                  <c:v>6</c:v>
                </c:pt>
                <c:pt idx="1523">
                  <c:v>5</c:v>
                </c:pt>
                <c:pt idx="1524">
                  <c:v>7</c:v>
                </c:pt>
                <c:pt idx="1525">
                  <c:v>7</c:v>
                </c:pt>
                <c:pt idx="1526">
                  <c:v>9</c:v>
                </c:pt>
                <c:pt idx="1527">
                  <c:v>8</c:v>
                </c:pt>
                <c:pt idx="1528">
                  <c:v>8</c:v>
                </c:pt>
                <c:pt idx="1529">
                  <c:v>9</c:v>
                </c:pt>
                <c:pt idx="1530">
                  <c:v>9</c:v>
                </c:pt>
                <c:pt idx="1531">
                  <c:v>11</c:v>
                </c:pt>
                <c:pt idx="1532">
                  <c:v>9</c:v>
                </c:pt>
                <c:pt idx="1533">
                  <c:v>9</c:v>
                </c:pt>
                <c:pt idx="1534">
                  <c:v>9</c:v>
                </c:pt>
                <c:pt idx="1535">
                  <c:v>6</c:v>
                </c:pt>
                <c:pt idx="1536">
                  <c:v>8</c:v>
                </c:pt>
                <c:pt idx="1537">
                  <c:v>7</c:v>
                </c:pt>
                <c:pt idx="1538">
                  <c:v>5</c:v>
                </c:pt>
                <c:pt idx="1539">
                  <c:v>6</c:v>
                </c:pt>
                <c:pt idx="1540">
                  <c:v>5</c:v>
                </c:pt>
                <c:pt idx="1541">
                  <c:v>6</c:v>
                </c:pt>
                <c:pt idx="1542">
                  <c:v>4</c:v>
                </c:pt>
                <c:pt idx="1543">
                  <c:v>4</c:v>
                </c:pt>
                <c:pt idx="1544">
                  <c:v>3</c:v>
                </c:pt>
                <c:pt idx="1545">
                  <c:v>3</c:v>
                </c:pt>
                <c:pt idx="1546">
                  <c:v>3</c:v>
                </c:pt>
                <c:pt idx="1547">
                  <c:v>3</c:v>
                </c:pt>
                <c:pt idx="1548">
                  <c:v>3</c:v>
                </c:pt>
                <c:pt idx="1549">
                  <c:v>4</c:v>
                </c:pt>
                <c:pt idx="1550">
                  <c:v>4</c:v>
                </c:pt>
                <c:pt idx="1551">
                  <c:v>3</c:v>
                </c:pt>
                <c:pt idx="1552">
                  <c:v>5</c:v>
                </c:pt>
                <c:pt idx="1553">
                  <c:v>3</c:v>
                </c:pt>
                <c:pt idx="1554">
                  <c:v>2</c:v>
                </c:pt>
                <c:pt idx="1555">
                  <c:v>3</c:v>
                </c:pt>
                <c:pt idx="1556">
                  <c:v>3</c:v>
                </c:pt>
                <c:pt idx="1557">
                  <c:v>3</c:v>
                </c:pt>
                <c:pt idx="1558">
                  <c:v>3</c:v>
                </c:pt>
                <c:pt idx="1559">
                  <c:v>4</c:v>
                </c:pt>
                <c:pt idx="1560">
                  <c:v>3</c:v>
                </c:pt>
                <c:pt idx="1561">
                  <c:v>3</c:v>
                </c:pt>
                <c:pt idx="1562">
                  <c:v>3</c:v>
                </c:pt>
                <c:pt idx="1563">
                  <c:v>6</c:v>
                </c:pt>
                <c:pt idx="1564">
                  <c:v>4</c:v>
                </c:pt>
                <c:pt idx="1565">
                  <c:v>4</c:v>
                </c:pt>
                <c:pt idx="1566">
                  <c:v>3</c:v>
                </c:pt>
                <c:pt idx="1567">
                  <c:v>5</c:v>
                </c:pt>
                <c:pt idx="1568">
                  <c:v>4</c:v>
                </c:pt>
                <c:pt idx="1569">
                  <c:v>4</c:v>
                </c:pt>
                <c:pt idx="1570">
                  <c:v>5</c:v>
                </c:pt>
                <c:pt idx="1571">
                  <c:v>4</c:v>
                </c:pt>
                <c:pt idx="1572">
                  <c:v>5</c:v>
                </c:pt>
                <c:pt idx="1573">
                  <c:v>2</c:v>
                </c:pt>
                <c:pt idx="1574">
                  <c:v>6</c:v>
                </c:pt>
                <c:pt idx="1575">
                  <c:v>3</c:v>
                </c:pt>
                <c:pt idx="1576">
                  <c:v>3</c:v>
                </c:pt>
                <c:pt idx="1577">
                  <c:v>3</c:v>
                </c:pt>
                <c:pt idx="1578">
                  <c:v>0</c:v>
                </c:pt>
                <c:pt idx="1579">
                  <c:v>1</c:v>
                </c:pt>
                <c:pt idx="1580">
                  <c:v>1</c:v>
                </c:pt>
                <c:pt idx="1581">
                  <c:v>1</c:v>
                </c:pt>
                <c:pt idx="1582">
                  <c:v>0</c:v>
                </c:pt>
                <c:pt idx="1583">
                  <c:v>0</c:v>
                </c:pt>
                <c:pt idx="1584">
                  <c:v>0</c:v>
                </c:pt>
                <c:pt idx="1585">
                  <c:v>3</c:v>
                </c:pt>
                <c:pt idx="1586">
                  <c:v>0</c:v>
                </c:pt>
                <c:pt idx="1587">
                  <c:v>0</c:v>
                </c:pt>
                <c:pt idx="1588">
                  <c:v>0</c:v>
                </c:pt>
                <c:pt idx="1589">
                  <c:v>0</c:v>
                </c:pt>
                <c:pt idx="1590">
                  <c:v>0</c:v>
                </c:pt>
                <c:pt idx="1591">
                  <c:v>1</c:v>
                </c:pt>
                <c:pt idx="1592">
                  <c:v>1</c:v>
                </c:pt>
                <c:pt idx="1593">
                  <c:v>0</c:v>
                </c:pt>
                <c:pt idx="1594">
                  <c:v>0</c:v>
                </c:pt>
                <c:pt idx="1595">
                  <c:v>0</c:v>
                </c:pt>
                <c:pt idx="1596">
                  <c:v>1</c:v>
                </c:pt>
                <c:pt idx="1597">
                  <c:v>0</c:v>
                </c:pt>
                <c:pt idx="1598">
                  <c:v>1</c:v>
                </c:pt>
                <c:pt idx="1599">
                  <c:v>0</c:v>
                </c:pt>
                <c:pt idx="1600">
                  <c:v>0</c:v>
                </c:pt>
                <c:pt idx="1601">
                  <c:v>0</c:v>
                </c:pt>
                <c:pt idx="1602">
                  <c:v>0</c:v>
                </c:pt>
                <c:pt idx="1603">
                  <c:v>0</c:v>
                </c:pt>
                <c:pt idx="1604">
                  <c:v>0</c:v>
                </c:pt>
                <c:pt idx="1605">
                  <c:v>0</c:v>
                </c:pt>
                <c:pt idx="1606">
                  <c:v>0</c:v>
                </c:pt>
                <c:pt idx="1607">
                  <c:v>0</c:v>
                </c:pt>
                <c:pt idx="1608">
                  <c:v>1</c:v>
                </c:pt>
                <c:pt idx="1609">
                  <c:v>0</c:v>
                </c:pt>
                <c:pt idx="1610">
                  <c:v>1</c:v>
                </c:pt>
                <c:pt idx="1611">
                  <c:v>1</c:v>
                </c:pt>
                <c:pt idx="1612">
                  <c:v>2</c:v>
                </c:pt>
                <c:pt idx="1613">
                  <c:v>20</c:v>
                </c:pt>
                <c:pt idx="1614">
                  <c:v>2</c:v>
                </c:pt>
                <c:pt idx="1615">
                  <c:v>2</c:v>
                </c:pt>
                <c:pt idx="1616">
                  <c:v>3</c:v>
                </c:pt>
                <c:pt idx="1617">
                  <c:v>3</c:v>
                </c:pt>
                <c:pt idx="1618">
                  <c:v>5</c:v>
                </c:pt>
                <c:pt idx="1619">
                  <c:v>2</c:v>
                </c:pt>
                <c:pt idx="1620">
                  <c:v>1</c:v>
                </c:pt>
                <c:pt idx="1621">
                  <c:v>0</c:v>
                </c:pt>
                <c:pt idx="1622">
                  <c:v>2</c:v>
                </c:pt>
                <c:pt idx="1623">
                  <c:v>2</c:v>
                </c:pt>
                <c:pt idx="1624">
                  <c:v>2</c:v>
                </c:pt>
                <c:pt idx="1625">
                  <c:v>2</c:v>
                </c:pt>
                <c:pt idx="1626">
                  <c:v>1</c:v>
                </c:pt>
                <c:pt idx="1627">
                  <c:v>2</c:v>
                </c:pt>
                <c:pt idx="1628">
                  <c:v>1</c:v>
                </c:pt>
                <c:pt idx="1629">
                  <c:v>5</c:v>
                </c:pt>
                <c:pt idx="1630">
                  <c:v>3</c:v>
                </c:pt>
                <c:pt idx="1631">
                  <c:v>1</c:v>
                </c:pt>
                <c:pt idx="1632">
                  <c:v>3</c:v>
                </c:pt>
                <c:pt idx="1633">
                  <c:v>0</c:v>
                </c:pt>
                <c:pt idx="1634">
                  <c:v>2</c:v>
                </c:pt>
                <c:pt idx="1635">
                  <c:v>1</c:v>
                </c:pt>
                <c:pt idx="1636">
                  <c:v>2</c:v>
                </c:pt>
                <c:pt idx="1637">
                  <c:v>2</c:v>
                </c:pt>
                <c:pt idx="1638">
                  <c:v>1</c:v>
                </c:pt>
                <c:pt idx="1639">
                  <c:v>4</c:v>
                </c:pt>
                <c:pt idx="1640">
                  <c:v>9</c:v>
                </c:pt>
                <c:pt idx="1641">
                  <c:v>8</c:v>
                </c:pt>
                <c:pt idx="1642">
                  <c:v>7</c:v>
                </c:pt>
                <c:pt idx="1643">
                  <c:v>6</c:v>
                </c:pt>
                <c:pt idx="1644">
                  <c:v>5</c:v>
                </c:pt>
                <c:pt idx="1645">
                  <c:v>3</c:v>
                </c:pt>
                <c:pt idx="1646">
                  <c:v>5</c:v>
                </c:pt>
                <c:pt idx="1647">
                  <c:v>5</c:v>
                </c:pt>
                <c:pt idx="1648">
                  <c:v>5</c:v>
                </c:pt>
                <c:pt idx="1649">
                  <c:v>6</c:v>
                </c:pt>
                <c:pt idx="1650">
                  <c:v>7</c:v>
                </c:pt>
                <c:pt idx="1651">
                  <c:v>5</c:v>
                </c:pt>
                <c:pt idx="1652">
                  <c:v>3</c:v>
                </c:pt>
                <c:pt idx="1653">
                  <c:v>3</c:v>
                </c:pt>
                <c:pt idx="1654">
                  <c:v>3</c:v>
                </c:pt>
                <c:pt idx="1655">
                  <c:v>2</c:v>
                </c:pt>
                <c:pt idx="1656">
                  <c:v>4</c:v>
                </c:pt>
                <c:pt idx="1657">
                  <c:v>5</c:v>
                </c:pt>
                <c:pt idx="1658">
                  <c:v>9</c:v>
                </c:pt>
                <c:pt idx="1659">
                  <c:v>9</c:v>
                </c:pt>
                <c:pt idx="1660">
                  <c:v>10</c:v>
                </c:pt>
                <c:pt idx="1661">
                  <c:v>7</c:v>
                </c:pt>
                <c:pt idx="1662">
                  <c:v>6</c:v>
                </c:pt>
                <c:pt idx="1663">
                  <c:v>6</c:v>
                </c:pt>
                <c:pt idx="1664">
                  <c:v>3</c:v>
                </c:pt>
                <c:pt idx="1665">
                  <c:v>3</c:v>
                </c:pt>
                <c:pt idx="1666">
                  <c:v>2</c:v>
                </c:pt>
                <c:pt idx="1667">
                  <c:v>0</c:v>
                </c:pt>
                <c:pt idx="1668">
                  <c:v>18</c:v>
                </c:pt>
                <c:pt idx="1669">
                  <c:v>0</c:v>
                </c:pt>
                <c:pt idx="1670">
                  <c:v>1</c:v>
                </c:pt>
                <c:pt idx="1671">
                  <c:v>1</c:v>
                </c:pt>
                <c:pt idx="1672">
                  <c:v>1</c:v>
                </c:pt>
                <c:pt idx="1673">
                  <c:v>3</c:v>
                </c:pt>
                <c:pt idx="1674">
                  <c:v>1</c:v>
                </c:pt>
                <c:pt idx="1675">
                  <c:v>0</c:v>
                </c:pt>
                <c:pt idx="1676">
                  <c:v>0</c:v>
                </c:pt>
                <c:pt idx="1677">
                  <c:v>0</c:v>
                </c:pt>
                <c:pt idx="1678">
                  <c:v>0</c:v>
                </c:pt>
                <c:pt idx="1679">
                  <c:v>0</c:v>
                </c:pt>
                <c:pt idx="1680">
                  <c:v>0</c:v>
                </c:pt>
                <c:pt idx="1681">
                  <c:v>0</c:v>
                </c:pt>
                <c:pt idx="1682">
                  <c:v>1</c:v>
                </c:pt>
                <c:pt idx="1683">
                  <c:v>0</c:v>
                </c:pt>
                <c:pt idx="1684">
                  <c:v>2</c:v>
                </c:pt>
                <c:pt idx="1685">
                  <c:v>1</c:v>
                </c:pt>
                <c:pt idx="1686">
                  <c:v>1</c:v>
                </c:pt>
                <c:pt idx="1687">
                  <c:v>2</c:v>
                </c:pt>
                <c:pt idx="1688">
                  <c:v>1</c:v>
                </c:pt>
                <c:pt idx="1689">
                  <c:v>2</c:v>
                </c:pt>
                <c:pt idx="1690">
                  <c:v>2</c:v>
                </c:pt>
                <c:pt idx="1691">
                  <c:v>2</c:v>
                </c:pt>
                <c:pt idx="1692">
                  <c:v>1</c:v>
                </c:pt>
                <c:pt idx="1693">
                  <c:v>1</c:v>
                </c:pt>
                <c:pt idx="1694">
                  <c:v>3</c:v>
                </c:pt>
                <c:pt idx="1695">
                  <c:v>5</c:v>
                </c:pt>
                <c:pt idx="1696">
                  <c:v>4</c:v>
                </c:pt>
                <c:pt idx="1697">
                  <c:v>3</c:v>
                </c:pt>
                <c:pt idx="1698">
                  <c:v>5</c:v>
                </c:pt>
                <c:pt idx="1699">
                  <c:v>4</c:v>
                </c:pt>
                <c:pt idx="1700">
                  <c:v>3</c:v>
                </c:pt>
                <c:pt idx="1701">
                  <c:v>6</c:v>
                </c:pt>
                <c:pt idx="1702">
                  <c:v>7</c:v>
                </c:pt>
                <c:pt idx="1703">
                  <c:v>6</c:v>
                </c:pt>
                <c:pt idx="1704">
                  <c:v>7</c:v>
                </c:pt>
                <c:pt idx="1705">
                  <c:v>7</c:v>
                </c:pt>
                <c:pt idx="1706">
                  <c:v>8</c:v>
                </c:pt>
                <c:pt idx="1707">
                  <c:v>5</c:v>
                </c:pt>
                <c:pt idx="1708">
                  <c:v>6</c:v>
                </c:pt>
                <c:pt idx="1709">
                  <c:v>7</c:v>
                </c:pt>
                <c:pt idx="1710">
                  <c:v>6</c:v>
                </c:pt>
                <c:pt idx="1711">
                  <c:v>7</c:v>
                </c:pt>
                <c:pt idx="1712">
                  <c:v>6</c:v>
                </c:pt>
                <c:pt idx="1713">
                  <c:v>7</c:v>
                </c:pt>
                <c:pt idx="1714">
                  <c:v>7</c:v>
                </c:pt>
                <c:pt idx="1715">
                  <c:v>7</c:v>
                </c:pt>
                <c:pt idx="1716">
                  <c:v>7</c:v>
                </c:pt>
                <c:pt idx="1717">
                  <c:v>8</c:v>
                </c:pt>
                <c:pt idx="1718">
                  <c:v>9</c:v>
                </c:pt>
                <c:pt idx="1719">
                  <c:v>8</c:v>
                </c:pt>
                <c:pt idx="1720">
                  <c:v>8</c:v>
                </c:pt>
                <c:pt idx="1721">
                  <c:v>8</c:v>
                </c:pt>
                <c:pt idx="1722">
                  <c:v>10</c:v>
                </c:pt>
                <c:pt idx="1723">
                  <c:v>9</c:v>
                </c:pt>
                <c:pt idx="1724">
                  <c:v>9</c:v>
                </c:pt>
                <c:pt idx="1725">
                  <c:v>10</c:v>
                </c:pt>
                <c:pt idx="1726">
                  <c:v>10</c:v>
                </c:pt>
                <c:pt idx="1727">
                  <c:v>11</c:v>
                </c:pt>
                <c:pt idx="1728">
                  <c:v>11</c:v>
                </c:pt>
                <c:pt idx="1729">
                  <c:v>12</c:v>
                </c:pt>
                <c:pt idx="1730">
                  <c:v>11</c:v>
                </c:pt>
                <c:pt idx="1731">
                  <c:v>7</c:v>
                </c:pt>
                <c:pt idx="1732">
                  <c:v>8</c:v>
                </c:pt>
                <c:pt idx="1733">
                  <c:v>8</c:v>
                </c:pt>
                <c:pt idx="1734">
                  <c:v>7</c:v>
                </c:pt>
                <c:pt idx="1735">
                  <c:v>10</c:v>
                </c:pt>
                <c:pt idx="1736">
                  <c:v>8</c:v>
                </c:pt>
                <c:pt idx="1737">
                  <c:v>8</c:v>
                </c:pt>
                <c:pt idx="1738">
                  <c:v>7</c:v>
                </c:pt>
                <c:pt idx="1739">
                  <c:v>7</c:v>
                </c:pt>
                <c:pt idx="1740">
                  <c:v>7</c:v>
                </c:pt>
                <c:pt idx="1741">
                  <c:v>5</c:v>
                </c:pt>
                <c:pt idx="1742">
                  <c:v>7</c:v>
                </c:pt>
                <c:pt idx="1743">
                  <c:v>5</c:v>
                </c:pt>
                <c:pt idx="1744">
                  <c:v>6</c:v>
                </c:pt>
                <c:pt idx="1745">
                  <c:v>7</c:v>
                </c:pt>
                <c:pt idx="1746">
                  <c:v>7</c:v>
                </c:pt>
                <c:pt idx="1747">
                  <c:v>7</c:v>
                </c:pt>
                <c:pt idx="1748">
                  <c:v>7</c:v>
                </c:pt>
                <c:pt idx="1749">
                  <c:v>5</c:v>
                </c:pt>
                <c:pt idx="1750">
                  <c:v>3</c:v>
                </c:pt>
                <c:pt idx="1751">
                  <c:v>6</c:v>
                </c:pt>
                <c:pt idx="1752">
                  <c:v>5</c:v>
                </c:pt>
                <c:pt idx="1753">
                  <c:v>6</c:v>
                </c:pt>
                <c:pt idx="1754">
                  <c:v>5</c:v>
                </c:pt>
                <c:pt idx="1755">
                  <c:v>3</c:v>
                </c:pt>
                <c:pt idx="1756">
                  <c:v>5</c:v>
                </c:pt>
                <c:pt idx="1757">
                  <c:v>5</c:v>
                </c:pt>
                <c:pt idx="1758">
                  <c:v>5</c:v>
                </c:pt>
                <c:pt idx="1759">
                  <c:v>7</c:v>
                </c:pt>
                <c:pt idx="1760">
                  <c:v>5</c:v>
                </c:pt>
                <c:pt idx="1761">
                  <c:v>6</c:v>
                </c:pt>
                <c:pt idx="1762">
                  <c:v>8</c:v>
                </c:pt>
                <c:pt idx="1763">
                  <c:v>8</c:v>
                </c:pt>
                <c:pt idx="1764">
                  <c:v>11</c:v>
                </c:pt>
                <c:pt idx="1765">
                  <c:v>11</c:v>
                </c:pt>
                <c:pt idx="1766">
                  <c:v>12</c:v>
                </c:pt>
                <c:pt idx="1767">
                  <c:v>9</c:v>
                </c:pt>
                <c:pt idx="1768">
                  <c:v>10</c:v>
                </c:pt>
                <c:pt idx="1769">
                  <c:v>8</c:v>
                </c:pt>
                <c:pt idx="1770">
                  <c:v>7</c:v>
                </c:pt>
                <c:pt idx="1771">
                  <c:v>7</c:v>
                </c:pt>
                <c:pt idx="1772">
                  <c:v>5</c:v>
                </c:pt>
                <c:pt idx="1773">
                  <c:v>8</c:v>
                </c:pt>
                <c:pt idx="1774">
                  <c:v>5</c:v>
                </c:pt>
                <c:pt idx="1775">
                  <c:v>5</c:v>
                </c:pt>
                <c:pt idx="1776">
                  <c:v>6</c:v>
                </c:pt>
                <c:pt idx="1777">
                  <c:v>6</c:v>
                </c:pt>
                <c:pt idx="1778">
                  <c:v>6</c:v>
                </c:pt>
                <c:pt idx="1779">
                  <c:v>3</c:v>
                </c:pt>
                <c:pt idx="1780">
                  <c:v>5</c:v>
                </c:pt>
                <c:pt idx="1781">
                  <c:v>5</c:v>
                </c:pt>
                <c:pt idx="1782">
                  <c:v>3</c:v>
                </c:pt>
                <c:pt idx="1783">
                  <c:v>5</c:v>
                </c:pt>
                <c:pt idx="1784">
                  <c:v>4</c:v>
                </c:pt>
                <c:pt idx="1785">
                  <c:v>3</c:v>
                </c:pt>
                <c:pt idx="1786">
                  <c:v>5</c:v>
                </c:pt>
                <c:pt idx="1787">
                  <c:v>3</c:v>
                </c:pt>
                <c:pt idx="1788">
                  <c:v>4</c:v>
                </c:pt>
                <c:pt idx="1789">
                  <c:v>3</c:v>
                </c:pt>
                <c:pt idx="1790">
                  <c:v>3</c:v>
                </c:pt>
                <c:pt idx="1791">
                  <c:v>2</c:v>
                </c:pt>
                <c:pt idx="1792">
                  <c:v>2</c:v>
                </c:pt>
                <c:pt idx="1793">
                  <c:v>4</c:v>
                </c:pt>
                <c:pt idx="1794">
                  <c:v>3</c:v>
                </c:pt>
                <c:pt idx="1795">
                  <c:v>3</c:v>
                </c:pt>
                <c:pt idx="1796">
                  <c:v>3</c:v>
                </c:pt>
                <c:pt idx="1797">
                  <c:v>3</c:v>
                </c:pt>
                <c:pt idx="1798">
                  <c:v>2</c:v>
                </c:pt>
                <c:pt idx="1799">
                  <c:v>3</c:v>
                </c:pt>
                <c:pt idx="1800">
                  <c:v>3</c:v>
                </c:pt>
                <c:pt idx="1801">
                  <c:v>3</c:v>
                </c:pt>
                <c:pt idx="1802">
                  <c:v>2</c:v>
                </c:pt>
                <c:pt idx="1803">
                  <c:v>2</c:v>
                </c:pt>
                <c:pt idx="1804">
                  <c:v>3</c:v>
                </c:pt>
                <c:pt idx="1805">
                  <c:v>4</c:v>
                </c:pt>
                <c:pt idx="1806">
                  <c:v>3</c:v>
                </c:pt>
                <c:pt idx="1807">
                  <c:v>4</c:v>
                </c:pt>
                <c:pt idx="1808">
                  <c:v>4</c:v>
                </c:pt>
                <c:pt idx="1809">
                  <c:v>4</c:v>
                </c:pt>
                <c:pt idx="1810">
                  <c:v>6</c:v>
                </c:pt>
                <c:pt idx="1811">
                  <c:v>6</c:v>
                </c:pt>
                <c:pt idx="1812">
                  <c:v>6</c:v>
                </c:pt>
                <c:pt idx="1813">
                  <c:v>5</c:v>
                </c:pt>
                <c:pt idx="1814">
                  <c:v>5</c:v>
                </c:pt>
                <c:pt idx="1815">
                  <c:v>4</c:v>
                </c:pt>
                <c:pt idx="1816">
                  <c:v>5</c:v>
                </c:pt>
                <c:pt idx="1817">
                  <c:v>5</c:v>
                </c:pt>
                <c:pt idx="1818">
                  <c:v>6</c:v>
                </c:pt>
                <c:pt idx="1819">
                  <c:v>5</c:v>
                </c:pt>
                <c:pt idx="1820">
                  <c:v>3</c:v>
                </c:pt>
                <c:pt idx="1821">
                  <c:v>5</c:v>
                </c:pt>
                <c:pt idx="1822">
                  <c:v>5</c:v>
                </c:pt>
                <c:pt idx="1823">
                  <c:v>5</c:v>
                </c:pt>
                <c:pt idx="1824">
                  <c:v>6</c:v>
                </c:pt>
                <c:pt idx="1825">
                  <c:v>6</c:v>
                </c:pt>
                <c:pt idx="1826">
                  <c:v>5</c:v>
                </c:pt>
                <c:pt idx="1827">
                  <c:v>6</c:v>
                </c:pt>
                <c:pt idx="1828">
                  <c:v>7</c:v>
                </c:pt>
                <c:pt idx="1829">
                  <c:v>8</c:v>
                </c:pt>
                <c:pt idx="1830">
                  <c:v>7</c:v>
                </c:pt>
                <c:pt idx="1831">
                  <c:v>8</c:v>
                </c:pt>
                <c:pt idx="1832">
                  <c:v>7</c:v>
                </c:pt>
                <c:pt idx="1833">
                  <c:v>7</c:v>
                </c:pt>
                <c:pt idx="1834">
                  <c:v>10</c:v>
                </c:pt>
                <c:pt idx="1835">
                  <c:v>10</c:v>
                </c:pt>
                <c:pt idx="1836">
                  <c:v>9</c:v>
                </c:pt>
                <c:pt idx="1837">
                  <c:v>9</c:v>
                </c:pt>
                <c:pt idx="1838">
                  <c:v>11</c:v>
                </c:pt>
                <c:pt idx="1839">
                  <c:v>8</c:v>
                </c:pt>
                <c:pt idx="1840">
                  <c:v>14</c:v>
                </c:pt>
                <c:pt idx="1841">
                  <c:v>11</c:v>
                </c:pt>
                <c:pt idx="1842">
                  <c:v>11</c:v>
                </c:pt>
                <c:pt idx="1843">
                  <c:v>11</c:v>
                </c:pt>
                <c:pt idx="1844">
                  <c:v>9</c:v>
                </c:pt>
                <c:pt idx="1845">
                  <c:v>8</c:v>
                </c:pt>
                <c:pt idx="1846">
                  <c:v>8</c:v>
                </c:pt>
                <c:pt idx="1847">
                  <c:v>8</c:v>
                </c:pt>
                <c:pt idx="1848">
                  <c:v>8</c:v>
                </c:pt>
                <c:pt idx="1849">
                  <c:v>8</c:v>
                </c:pt>
                <c:pt idx="1850">
                  <c:v>7</c:v>
                </c:pt>
                <c:pt idx="1851">
                  <c:v>8</c:v>
                </c:pt>
                <c:pt idx="1852">
                  <c:v>7</c:v>
                </c:pt>
                <c:pt idx="1853">
                  <c:v>6</c:v>
                </c:pt>
                <c:pt idx="1854">
                  <c:v>5</c:v>
                </c:pt>
                <c:pt idx="1855">
                  <c:v>5</c:v>
                </c:pt>
                <c:pt idx="1856">
                  <c:v>5</c:v>
                </c:pt>
                <c:pt idx="1857">
                  <c:v>3</c:v>
                </c:pt>
                <c:pt idx="1858">
                  <c:v>5</c:v>
                </c:pt>
                <c:pt idx="1859">
                  <c:v>5</c:v>
                </c:pt>
                <c:pt idx="1860">
                  <c:v>4</c:v>
                </c:pt>
                <c:pt idx="1861">
                  <c:v>3</c:v>
                </c:pt>
                <c:pt idx="1862">
                  <c:v>5</c:v>
                </c:pt>
                <c:pt idx="1863">
                  <c:v>3</c:v>
                </c:pt>
                <c:pt idx="1864">
                  <c:v>4</c:v>
                </c:pt>
                <c:pt idx="1865">
                  <c:v>6</c:v>
                </c:pt>
                <c:pt idx="1866">
                  <c:v>5</c:v>
                </c:pt>
                <c:pt idx="1867">
                  <c:v>5</c:v>
                </c:pt>
                <c:pt idx="1868">
                  <c:v>4</c:v>
                </c:pt>
                <c:pt idx="1869">
                  <c:v>5</c:v>
                </c:pt>
                <c:pt idx="1870">
                  <c:v>5</c:v>
                </c:pt>
                <c:pt idx="1871">
                  <c:v>7</c:v>
                </c:pt>
                <c:pt idx="1872">
                  <c:v>7</c:v>
                </c:pt>
                <c:pt idx="1873">
                  <c:v>7</c:v>
                </c:pt>
                <c:pt idx="1874">
                  <c:v>9</c:v>
                </c:pt>
                <c:pt idx="1875">
                  <c:v>8</c:v>
                </c:pt>
                <c:pt idx="1876">
                  <c:v>10</c:v>
                </c:pt>
                <c:pt idx="1877">
                  <c:v>9</c:v>
                </c:pt>
                <c:pt idx="1878">
                  <c:v>8</c:v>
                </c:pt>
                <c:pt idx="1879">
                  <c:v>10</c:v>
                </c:pt>
                <c:pt idx="1880">
                  <c:v>11</c:v>
                </c:pt>
                <c:pt idx="1881">
                  <c:v>9</c:v>
                </c:pt>
                <c:pt idx="1882">
                  <c:v>11</c:v>
                </c:pt>
                <c:pt idx="1883">
                  <c:v>11</c:v>
                </c:pt>
                <c:pt idx="1884">
                  <c:v>11</c:v>
                </c:pt>
                <c:pt idx="1885">
                  <c:v>9</c:v>
                </c:pt>
                <c:pt idx="1886">
                  <c:v>34</c:v>
                </c:pt>
                <c:pt idx="1887">
                  <c:v>9</c:v>
                </c:pt>
                <c:pt idx="1888">
                  <c:v>18</c:v>
                </c:pt>
                <c:pt idx="1889">
                  <c:v>18</c:v>
                </c:pt>
                <c:pt idx="1890">
                  <c:v>15</c:v>
                </c:pt>
                <c:pt idx="1891">
                  <c:v>10</c:v>
                </c:pt>
                <c:pt idx="1892">
                  <c:v>15</c:v>
                </c:pt>
                <c:pt idx="1893">
                  <c:v>15</c:v>
                </c:pt>
                <c:pt idx="1894">
                  <c:v>15</c:v>
                </c:pt>
                <c:pt idx="1895">
                  <c:v>14</c:v>
                </c:pt>
                <c:pt idx="1896">
                  <c:v>13</c:v>
                </c:pt>
                <c:pt idx="1897">
                  <c:v>12</c:v>
                </c:pt>
                <c:pt idx="1898">
                  <c:v>12</c:v>
                </c:pt>
                <c:pt idx="1899">
                  <c:v>9</c:v>
                </c:pt>
                <c:pt idx="1900">
                  <c:v>11</c:v>
                </c:pt>
                <c:pt idx="1901">
                  <c:v>11</c:v>
                </c:pt>
                <c:pt idx="1902">
                  <c:v>9</c:v>
                </c:pt>
                <c:pt idx="1903">
                  <c:v>6</c:v>
                </c:pt>
                <c:pt idx="1904">
                  <c:v>10</c:v>
                </c:pt>
                <c:pt idx="1905">
                  <c:v>10</c:v>
                </c:pt>
                <c:pt idx="1906">
                  <c:v>8</c:v>
                </c:pt>
                <c:pt idx="1907">
                  <c:v>8</c:v>
                </c:pt>
                <c:pt idx="1908">
                  <c:v>4</c:v>
                </c:pt>
                <c:pt idx="1909">
                  <c:v>7</c:v>
                </c:pt>
                <c:pt idx="1910">
                  <c:v>9</c:v>
                </c:pt>
                <c:pt idx="1911">
                  <c:v>8</c:v>
                </c:pt>
                <c:pt idx="1912">
                  <c:v>3</c:v>
                </c:pt>
                <c:pt idx="1913">
                  <c:v>7</c:v>
                </c:pt>
                <c:pt idx="1914">
                  <c:v>8</c:v>
                </c:pt>
                <c:pt idx="1915">
                  <c:v>8</c:v>
                </c:pt>
                <c:pt idx="1916">
                  <c:v>7</c:v>
                </c:pt>
                <c:pt idx="1917">
                  <c:v>3</c:v>
                </c:pt>
                <c:pt idx="1918">
                  <c:v>7</c:v>
                </c:pt>
                <c:pt idx="1919">
                  <c:v>5</c:v>
                </c:pt>
                <c:pt idx="1920">
                  <c:v>6</c:v>
                </c:pt>
                <c:pt idx="1921">
                  <c:v>7</c:v>
                </c:pt>
                <c:pt idx="1922">
                  <c:v>8</c:v>
                </c:pt>
                <c:pt idx="1923">
                  <c:v>7</c:v>
                </c:pt>
                <c:pt idx="1924">
                  <c:v>8</c:v>
                </c:pt>
                <c:pt idx="1925">
                  <c:v>7</c:v>
                </c:pt>
                <c:pt idx="1926">
                  <c:v>6</c:v>
                </c:pt>
                <c:pt idx="1927">
                  <c:v>5</c:v>
                </c:pt>
                <c:pt idx="1928">
                  <c:v>5</c:v>
                </c:pt>
                <c:pt idx="1929">
                  <c:v>5</c:v>
                </c:pt>
                <c:pt idx="1930">
                  <c:v>1</c:v>
                </c:pt>
                <c:pt idx="1931">
                  <c:v>5</c:v>
                </c:pt>
                <c:pt idx="1932">
                  <c:v>5</c:v>
                </c:pt>
                <c:pt idx="1933">
                  <c:v>2</c:v>
                </c:pt>
                <c:pt idx="1934">
                  <c:v>1</c:v>
                </c:pt>
                <c:pt idx="1935">
                  <c:v>2</c:v>
                </c:pt>
                <c:pt idx="1936">
                  <c:v>4</c:v>
                </c:pt>
                <c:pt idx="1937">
                  <c:v>3</c:v>
                </c:pt>
                <c:pt idx="1938">
                  <c:v>4</c:v>
                </c:pt>
                <c:pt idx="1939">
                  <c:v>0</c:v>
                </c:pt>
                <c:pt idx="1940">
                  <c:v>0</c:v>
                </c:pt>
                <c:pt idx="1941">
                  <c:v>1</c:v>
                </c:pt>
                <c:pt idx="1942">
                  <c:v>2</c:v>
                </c:pt>
                <c:pt idx="1943">
                  <c:v>0</c:v>
                </c:pt>
                <c:pt idx="1944">
                  <c:v>2</c:v>
                </c:pt>
                <c:pt idx="1945">
                  <c:v>0</c:v>
                </c:pt>
                <c:pt idx="1946">
                  <c:v>1</c:v>
                </c:pt>
                <c:pt idx="1947">
                  <c:v>1</c:v>
                </c:pt>
                <c:pt idx="1948">
                  <c:v>0</c:v>
                </c:pt>
                <c:pt idx="1949">
                  <c:v>0</c:v>
                </c:pt>
                <c:pt idx="1950">
                  <c:v>2</c:v>
                </c:pt>
                <c:pt idx="1951">
                  <c:v>1</c:v>
                </c:pt>
                <c:pt idx="1952">
                  <c:v>1</c:v>
                </c:pt>
                <c:pt idx="1953">
                  <c:v>2</c:v>
                </c:pt>
                <c:pt idx="1954">
                  <c:v>1</c:v>
                </c:pt>
                <c:pt idx="1955">
                  <c:v>4</c:v>
                </c:pt>
                <c:pt idx="1956">
                  <c:v>0</c:v>
                </c:pt>
                <c:pt idx="1957">
                  <c:v>0</c:v>
                </c:pt>
                <c:pt idx="1958">
                  <c:v>1</c:v>
                </c:pt>
                <c:pt idx="1959">
                  <c:v>18</c:v>
                </c:pt>
                <c:pt idx="1960">
                  <c:v>22</c:v>
                </c:pt>
                <c:pt idx="1961">
                  <c:v>19</c:v>
                </c:pt>
                <c:pt idx="1962">
                  <c:v>20</c:v>
                </c:pt>
                <c:pt idx="1963">
                  <c:v>22</c:v>
                </c:pt>
                <c:pt idx="1964">
                  <c:v>22</c:v>
                </c:pt>
                <c:pt idx="1965">
                  <c:v>20</c:v>
                </c:pt>
                <c:pt idx="1966">
                  <c:v>22</c:v>
                </c:pt>
                <c:pt idx="1967">
                  <c:v>20</c:v>
                </c:pt>
                <c:pt idx="1968">
                  <c:v>20</c:v>
                </c:pt>
                <c:pt idx="1969">
                  <c:v>22</c:v>
                </c:pt>
                <c:pt idx="1970">
                  <c:v>20</c:v>
                </c:pt>
                <c:pt idx="1971">
                  <c:v>22</c:v>
                </c:pt>
                <c:pt idx="1972">
                  <c:v>22</c:v>
                </c:pt>
                <c:pt idx="1973">
                  <c:v>19</c:v>
                </c:pt>
                <c:pt idx="1974">
                  <c:v>20</c:v>
                </c:pt>
                <c:pt idx="1975">
                  <c:v>22</c:v>
                </c:pt>
                <c:pt idx="1976">
                  <c:v>20</c:v>
                </c:pt>
                <c:pt idx="1977">
                  <c:v>25</c:v>
                </c:pt>
                <c:pt idx="1978">
                  <c:v>20</c:v>
                </c:pt>
                <c:pt idx="1979">
                  <c:v>19</c:v>
                </c:pt>
                <c:pt idx="1980">
                  <c:v>20</c:v>
                </c:pt>
                <c:pt idx="1981">
                  <c:v>19</c:v>
                </c:pt>
                <c:pt idx="1982">
                  <c:v>20</c:v>
                </c:pt>
                <c:pt idx="1983">
                  <c:v>18</c:v>
                </c:pt>
                <c:pt idx="1984">
                  <c:v>19</c:v>
                </c:pt>
                <c:pt idx="1985">
                  <c:v>17</c:v>
                </c:pt>
                <c:pt idx="1986">
                  <c:v>17</c:v>
                </c:pt>
                <c:pt idx="1987">
                  <c:v>18</c:v>
                </c:pt>
                <c:pt idx="1988">
                  <c:v>20</c:v>
                </c:pt>
                <c:pt idx="1989">
                  <c:v>19</c:v>
                </c:pt>
                <c:pt idx="1990">
                  <c:v>17</c:v>
                </c:pt>
                <c:pt idx="1991">
                  <c:v>19</c:v>
                </c:pt>
                <c:pt idx="1992">
                  <c:v>19</c:v>
                </c:pt>
                <c:pt idx="1993">
                  <c:v>19</c:v>
                </c:pt>
                <c:pt idx="1994">
                  <c:v>22</c:v>
                </c:pt>
                <c:pt idx="1995">
                  <c:v>22</c:v>
                </c:pt>
                <c:pt idx="1996">
                  <c:v>22</c:v>
                </c:pt>
                <c:pt idx="1997">
                  <c:v>22</c:v>
                </c:pt>
                <c:pt idx="1998">
                  <c:v>20</c:v>
                </c:pt>
                <c:pt idx="1999">
                  <c:v>22</c:v>
                </c:pt>
                <c:pt idx="2000">
                  <c:v>22</c:v>
                </c:pt>
                <c:pt idx="2001">
                  <c:v>22</c:v>
                </c:pt>
                <c:pt idx="2002">
                  <c:v>19</c:v>
                </c:pt>
                <c:pt idx="2003">
                  <c:v>19</c:v>
                </c:pt>
                <c:pt idx="2004">
                  <c:v>20</c:v>
                </c:pt>
                <c:pt idx="2005">
                  <c:v>17</c:v>
                </c:pt>
                <c:pt idx="2006">
                  <c:v>17</c:v>
                </c:pt>
                <c:pt idx="2007">
                  <c:v>14</c:v>
                </c:pt>
                <c:pt idx="2008">
                  <c:v>17</c:v>
                </c:pt>
                <c:pt idx="2009">
                  <c:v>13</c:v>
                </c:pt>
                <c:pt idx="2010">
                  <c:v>15</c:v>
                </c:pt>
                <c:pt idx="2011">
                  <c:v>18</c:v>
                </c:pt>
                <c:pt idx="2012">
                  <c:v>15</c:v>
                </c:pt>
                <c:pt idx="2013">
                  <c:v>17</c:v>
                </c:pt>
                <c:pt idx="2014">
                  <c:v>13</c:v>
                </c:pt>
                <c:pt idx="2015">
                  <c:v>17</c:v>
                </c:pt>
                <c:pt idx="2016">
                  <c:v>15</c:v>
                </c:pt>
                <c:pt idx="2017">
                  <c:v>19</c:v>
                </c:pt>
                <c:pt idx="2018">
                  <c:v>15</c:v>
                </c:pt>
                <c:pt idx="2019">
                  <c:v>17</c:v>
                </c:pt>
                <c:pt idx="2020">
                  <c:v>15</c:v>
                </c:pt>
                <c:pt idx="2021">
                  <c:v>18</c:v>
                </c:pt>
                <c:pt idx="2022">
                  <c:v>19</c:v>
                </c:pt>
                <c:pt idx="2023">
                  <c:v>17</c:v>
                </c:pt>
                <c:pt idx="2024">
                  <c:v>17</c:v>
                </c:pt>
                <c:pt idx="2025">
                  <c:v>15</c:v>
                </c:pt>
                <c:pt idx="2026">
                  <c:v>15</c:v>
                </c:pt>
                <c:pt idx="2027">
                  <c:v>17</c:v>
                </c:pt>
                <c:pt idx="2028">
                  <c:v>19</c:v>
                </c:pt>
                <c:pt idx="2029">
                  <c:v>18</c:v>
                </c:pt>
                <c:pt idx="2030">
                  <c:v>19</c:v>
                </c:pt>
                <c:pt idx="2031">
                  <c:v>17</c:v>
                </c:pt>
                <c:pt idx="2032">
                  <c:v>18</c:v>
                </c:pt>
                <c:pt idx="2033">
                  <c:v>19</c:v>
                </c:pt>
                <c:pt idx="2034">
                  <c:v>17</c:v>
                </c:pt>
                <c:pt idx="2035">
                  <c:v>19</c:v>
                </c:pt>
                <c:pt idx="2036">
                  <c:v>19</c:v>
                </c:pt>
                <c:pt idx="2037">
                  <c:v>17</c:v>
                </c:pt>
                <c:pt idx="2038">
                  <c:v>17</c:v>
                </c:pt>
                <c:pt idx="2039">
                  <c:v>19</c:v>
                </c:pt>
                <c:pt idx="2040">
                  <c:v>19</c:v>
                </c:pt>
                <c:pt idx="2041">
                  <c:v>19</c:v>
                </c:pt>
                <c:pt idx="2042">
                  <c:v>19</c:v>
                </c:pt>
                <c:pt idx="2043">
                  <c:v>20</c:v>
                </c:pt>
                <c:pt idx="2044">
                  <c:v>20</c:v>
                </c:pt>
                <c:pt idx="2045">
                  <c:v>15</c:v>
                </c:pt>
                <c:pt idx="2046">
                  <c:v>20</c:v>
                </c:pt>
                <c:pt idx="2047">
                  <c:v>18</c:v>
                </c:pt>
                <c:pt idx="2048">
                  <c:v>19</c:v>
                </c:pt>
                <c:pt idx="2049">
                  <c:v>19</c:v>
                </c:pt>
                <c:pt idx="2050">
                  <c:v>18</c:v>
                </c:pt>
                <c:pt idx="2051">
                  <c:v>19</c:v>
                </c:pt>
                <c:pt idx="2052">
                  <c:v>20</c:v>
                </c:pt>
                <c:pt idx="2053">
                  <c:v>19</c:v>
                </c:pt>
                <c:pt idx="2054">
                  <c:v>19</c:v>
                </c:pt>
                <c:pt idx="2055">
                  <c:v>22</c:v>
                </c:pt>
                <c:pt idx="2056">
                  <c:v>19</c:v>
                </c:pt>
                <c:pt idx="2057">
                  <c:v>19</c:v>
                </c:pt>
                <c:pt idx="2058">
                  <c:v>20</c:v>
                </c:pt>
                <c:pt idx="2059">
                  <c:v>22</c:v>
                </c:pt>
                <c:pt idx="2060">
                  <c:v>22</c:v>
                </c:pt>
                <c:pt idx="2061">
                  <c:v>22</c:v>
                </c:pt>
                <c:pt idx="2062">
                  <c:v>19</c:v>
                </c:pt>
                <c:pt idx="2063">
                  <c:v>22</c:v>
                </c:pt>
                <c:pt idx="2064">
                  <c:v>20</c:v>
                </c:pt>
                <c:pt idx="2065">
                  <c:v>22</c:v>
                </c:pt>
                <c:pt idx="2066">
                  <c:v>22</c:v>
                </c:pt>
                <c:pt idx="2067">
                  <c:v>20</c:v>
                </c:pt>
                <c:pt idx="2068">
                  <c:v>22</c:v>
                </c:pt>
                <c:pt idx="2069">
                  <c:v>22</c:v>
                </c:pt>
                <c:pt idx="2070">
                  <c:v>22</c:v>
                </c:pt>
                <c:pt idx="2071">
                  <c:v>22</c:v>
                </c:pt>
                <c:pt idx="2072">
                  <c:v>20</c:v>
                </c:pt>
                <c:pt idx="2073">
                  <c:v>22</c:v>
                </c:pt>
                <c:pt idx="2074">
                  <c:v>22</c:v>
                </c:pt>
                <c:pt idx="2075">
                  <c:v>20</c:v>
                </c:pt>
                <c:pt idx="2076">
                  <c:v>24</c:v>
                </c:pt>
                <c:pt idx="2077">
                  <c:v>22</c:v>
                </c:pt>
                <c:pt idx="2078">
                  <c:v>23</c:v>
                </c:pt>
                <c:pt idx="2079">
                  <c:v>22</c:v>
                </c:pt>
                <c:pt idx="2080">
                  <c:v>23</c:v>
                </c:pt>
                <c:pt idx="2081">
                  <c:v>24</c:v>
                </c:pt>
                <c:pt idx="2082">
                  <c:v>24</c:v>
                </c:pt>
                <c:pt idx="2083">
                  <c:v>25</c:v>
                </c:pt>
                <c:pt idx="2084">
                  <c:v>24</c:v>
                </c:pt>
                <c:pt idx="2085">
                  <c:v>25</c:v>
                </c:pt>
                <c:pt idx="2086">
                  <c:v>22</c:v>
                </c:pt>
                <c:pt idx="2087">
                  <c:v>26</c:v>
                </c:pt>
                <c:pt idx="2088">
                  <c:v>25</c:v>
                </c:pt>
                <c:pt idx="2089">
                  <c:v>25</c:v>
                </c:pt>
                <c:pt idx="2090">
                  <c:v>25</c:v>
                </c:pt>
                <c:pt idx="2091">
                  <c:v>24</c:v>
                </c:pt>
                <c:pt idx="2092">
                  <c:v>25</c:v>
                </c:pt>
                <c:pt idx="2093">
                  <c:v>24</c:v>
                </c:pt>
                <c:pt idx="2094">
                  <c:v>25</c:v>
                </c:pt>
                <c:pt idx="2095">
                  <c:v>24</c:v>
                </c:pt>
                <c:pt idx="2096">
                  <c:v>25</c:v>
                </c:pt>
                <c:pt idx="2097">
                  <c:v>26</c:v>
                </c:pt>
                <c:pt idx="2098">
                  <c:v>24</c:v>
                </c:pt>
                <c:pt idx="2099">
                  <c:v>26</c:v>
                </c:pt>
                <c:pt idx="2100">
                  <c:v>28</c:v>
                </c:pt>
                <c:pt idx="2101">
                  <c:v>26</c:v>
                </c:pt>
                <c:pt idx="2102">
                  <c:v>25</c:v>
                </c:pt>
                <c:pt idx="2103">
                  <c:v>23</c:v>
                </c:pt>
                <c:pt idx="2104">
                  <c:v>27</c:v>
                </c:pt>
                <c:pt idx="2105">
                  <c:v>26</c:v>
                </c:pt>
                <c:pt idx="2106">
                  <c:v>27</c:v>
                </c:pt>
                <c:pt idx="2107">
                  <c:v>28</c:v>
                </c:pt>
                <c:pt idx="2108">
                  <c:v>26</c:v>
                </c:pt>
                <c:pt idx="2109">
                  <c:v>29</c:v>
                </c:pt>
                <c:pt idx="2110">
                  <c:v>26</c:v>
                </c:pt>
                <c:pt idx="2111">
                  <c:v>29</c:v>
                </c:pt>
                <c:pt idx="2112">
                  <c:v>29</c:v>
                </c:pt>
                <c:pt idx="2113">
                  <c:v>26</c:v>
                </c:pt>
                <c:pt idx="2114">
                  <c:v>28</c:v>
                </c:pt>
                <c:pt idx="2115">
                  <c:v>26</c:v>
                </c:pt>
                <c:pt idx="2116">
                  <c:v>27</c:v>
                </c:pt>
                <c:pt idx="2117">
                  <c:v>28</c:v>
                </c:pt>
                <c:pt idx="2118">
                  <c:v>29</c:v>
                </c:pt>
                <c:pt idx="2119">
                  <c:v>27</c:v>
                </c:pt>
                <c:pt idx="2120">
                  <c:v>26</c:v>
                </c:pt>
                <c:pt idx="2121">
                  <c:v>29</c:v>
                </c:pt>
                <c:pt idx="2122">
                  <c:v>32</c:v>
                </c:pt>
                <c:pt idx="2123">
                  <c:v>30</c:v>
                </c:pt>
                <c:pt idx="2124">
                  <c:v>29</c:v>
                </c:pt>
                <c:pt idx="2125">
                  <c:v>29</c:v>
                </c:pt>
                <c:pt idx="2126">
                  <c:v>29</c:v>
                </c:pt>
                <c:pt idx="2127">
                  <c:v>30</c:v>
                </c:pt>
                <c:pt idx="2128">
                  <c:v>30</c:v>
                </c:pt>
                <c:pt idx="2129">
                  <c:v>33</c:v>
                </c:pt>
                <c:pt idx="2130">
                  <c:v>33</c:v>
                </c:pt>
                <c:pt idx="2131">
                  <c:v>33</c:v>
                </c:pt>
                <c:pt idx="2132">
                  <c:v>32</c:v>
                </c:pt>
                <c:pt idx="2133">
                  <c:v>36</c:v>
                </c:pt>
                <c:pt idx="2134">
                  <c:v>35</c:v>
                </c:pt>
                <c:pt idx="2135">
                  <c:v>33</c:v>
                </c:pt>
                <c:pt idx="2136">
                  <c:v>34</c:v>
                </c:pt>
                <c:pt idx="2137">
                  <c:v>32</c:v>
                </c:pt>
                <c:pt idx="2138">
                  <c:v>33</c:v>
                </c:pt>
                <c:pt idx="2139">
                  <c:v>33</c:v>
                </c:pt>
                <c:pt idx="2140">
                  <c:v>36</c:v>
                </c:pt>
                <c:pt idx="2141">
                  <c:v>33</c:v>
                </c:pt>
                <c:pt idx="2142">
                  <c:v>35</c:v>
                </c:pt>
                <c:pt idx="2143">
                  <c:v>33</c:v>
                </c:pt>
                <c:pt idx="2144">
                  <c:v>35</c:v>
                </c:pt>
                <c:pt idx="2145">
                  <c:v>33</c:v>
                </c:pt>
                <c:pt idx="2146">
                  <c:v>32</c:v>
                </c:pt>
                <c:pt idx="2147">
                  <c:v>32</c:v>
                </c:pt>
                <c:pt idx="2148">
                  <c:v>30</c:v>
                </c:pt>
                <c:pt idx="2149">
                  <c:v>33</c:v>
                </c:pt>
                <c:pt idx="2150">
                  <c:v>32</c:v>
                </c:pt>
                <c:pt idx="2151">
                  <c:v>27</c:v>
                </c:pt>
                <c:pt idx="2152">
                  <c:v>30</c:v>
                </c:pt>
                <c:pt idx="2153">
                  <c:v>30</c:v>
                </c:pt>
                <c:pt idx="2154">
                  <c:v>28</c:v>
                </c:pt>
                <c:pt idx="2155">
                  <c:v>34</c:v>
                </c:pt>
                <c:pt idx="2156">
                  <c:v>30</c:v>
                </c:pt>
                <c:pt idx="2157">
                  <c:v>29</c:v>
                </c:pt>
                <c:pt idx="2158">
                  <c:v>32</c:v>
                </c:pt>
                <c:pt idx="2159">
                  <c:v>30</c:v>
                </c:pt>
                <c:pt idx="2160">
                  <c:v>29</c:v>
                </c:pt>
                <c:pt idx="2161">
                  <c:v>29</c:v>
                </c:pt>
                <c:pt idx="2162">
                  <c:v>30</c:v>
                </c:pt>
                <c:pt idx="2163">
                  <c:v>27</c:v>
                </c:pt>
                <c:pt idx="2164">
                  <c:v>30</c:v>
                </c:pt>
                <c:pt idx="2165">
                  <c:v>30</c:v>
                </c:pt>
                <c:pt idx="2166">
                  <c:v>30</c:v>
                </c:pt>
                <c:pt idx="2167">
                  <c:v>30</c:v>
                </c:pt>
                <c:pt idx="2168">
                  <c:v>29</c:v>
                </c:pt>
                <c:pt idx="2169">
                  <c:v>30</c:v>
                </c:pt>
                <c:pt idx="2170">
                  <c:v>30</c:v>
                </c:pt>
                <c:pt idx="2171">
                  <c:v>30</c:v>
                </c:pt>
                <c:pt idx="2172">
                  <c:v>30</c:v>
                </c:pt>
                <c:pt idx="2173">
                  <c:v>30</c:v>
                </c:pt>
                <c:pt idx="2174">
                  <c:v>30</c:v>
                </c:pt>
                <c:pt idx="2175">
                  <c:v>30</c:v>
                </c:pt>
                <c:pt idx="2176">
                  <c:v>30</c:v>
                </c:pt>
                <c:pt idx="2177">
                  <c:v>32</c:v>
                </c:pt>
                <c:pt idx="2178">
                  <c:v>32</c:v>
                </c:pt>
                <c:pt idx="2179">
                  <c:v>30</c:v>
                </c:pt>
                <c:pt idx="2180">
                  <c:v>30</c:v>
                </c:pt>
                <c:pt idx="2181">
                  <c:v>30</c:v>
                </c:pt>
                <c:pt idx="2182">
                  <c:v>30</c:v>
                </c:pt>
                <c:pt idx="2183">
                  <c:v>30</c:v>
                </c:pt>
                <c:pt idx="2184">
                  <c:v>32</c:v>
                </c:pt>
                <c:pt idx="2185">
                  <c:v>29</c:v>
                </c:pt>
                <c:pt idx="2186">
                  <c:v>30</c:v>
                </c:pt>
                <c:pt idx="2187">
                  <c:v>29</c:v>
                </c:pt>
                <c:pt idx="2188">
                  <c:v>32</c:v>
                </c:pt>
                <c:pt idx="2189">
                  <c:v>33</c:v>
                </c:pt>
                <c:pt idx="2190">
                  <c:v>30</c:v>
                </c:pt>
                <c:pt idx="2191">
                  <c:v>33</c:v>
                </c:pt>
                <c:pt idx="2192">
                  <c:v>30</c:v>
                </c:pt>
                <c:pt idx="2193">
                  <c:v>32</c:v>
                </c:pt>
                <c:pt idx="2194">
                  <c:v>32</c:v>
                </c:pt>
                <c:pt idx="2195">
                  <c:v>33</c:v>
                </c:pt>
                <c:pt idx="2196">
                  <c:v>33</c:v>
                </c:pt>
                <c:pt idx="2197">
                  <c:v>33</c:v>
                </c:pt>
                <c:pt idx="2198">
                  <c:v>34</c:v>
                </c:pt>
                <c:pt idx="2199">
                  <c:v>33</c:v>
                </c:pt>
                <c:pt idx="2200">
                  <c:v>36</c:v>
                </c:pt>
                <c:pt idx="2201">
                  <c:v>33</c:v>
                </c:pt>
                <c:pt idx="2202">
                  <c:v>35</c:v>
                </c:pt>
                <c:pt idx="2203">
                  <c:v>35</c:v>
                </c:pt>
                <c:pt idx="2204">
                  <c:v>35</c:v>
                </c:pt>
                <c:pt idx="2205">
                  <c:v>35</c:v>
                </c:pt>
                <c:pt idx="2206">
                  <c:v>34</c:v>
                </c:pt>
                <c:pt idx="2207">
                  <c:v>35</c:v>
                </c:pt>
                <c:pt idx="2208">
                  <c:v>36</c:v>
                </c:pt>
                <c:pt idx="2209">
                  <c:v>35</c:v>
                </c:pt>
                <c:pt idx="2210">
                  <c:v>39</c:v>
                </c:pt>
                <c:pt idx="2211">
                  <c:v>39</c:v>
                </c:pt>
                <c:pt idx="2212">
                  <c:v>36</c:v>
                </c:pt>
                <c:pt idx="2213">
                  <c:v>39</c:v>
                </c:pt>
                <c:pt idx="2214">
                  <c:v>37</c:v>
                </c:pt>
                <c:pt idx="2215">
                  <c:v>35</c:v>
                </c:pt>
                <c:pt idx="2216">
                  <c:v>34</c:v>
                </c:pt>
                <c:pt idx="2217">
                  <c:v>36</c:v>
                </c:pt>
                <c:pt idx="2218">
                  <c:v>35</c:v>
                </c:pt>
                <c:pt idx="2219">
                  <c:v>35</c:v>
                </c:pt>
                <c:pt idx="2220">
                  <c:v>35</c:v>
                </c:pt>
                <c:pt idx="2221">
                  <c:v>37</c:v>
                </c:pt>
                <c:pt idx="2222">
                  <c:v>42</c:v>
                </c:pt>
                <c:pt idx="2223">
                  <c:v>34</c:v>
                </c:pt>
                <c:pt idx="2224">
                  <c:v>41</c:v>
                </c:pt>
                <c:pt idx="2225">
                  <c:v>41</c:v>
                </c:pt>
                <c:pt idx="2226">
                  <c:v>42</c:v>
                </c:pt>
                <c:pt idx="2227">
                  <c:v>42</c:v>
                </c:pt>
                <c:pt idx="2228">
                  <c:v>43</c:v>
                </c:pt>
                <c:pt idx="2229">
                  <c:v>44</c:v>
                </c:pt>
                <c:pt idx="2230">
                  <c:v>41</c:v>
                </c:pt>
                <c:pt idx="2231">
                  <c:v>42</c:v>
                </c:pt>
                <c:pt idx="2232">
                  <c:v>43</c:v>
                </c:pt>
                <c:pt idx="2233">
                  <c:v>42</c:v>
                </c:pt>
                <c:pt idx="2234">
                  <c:v>41</c:v>
                </c:pt>
                <c:pt idx="2235">
                  <c:v>39</c:v>
                </c:pt>
                <c:pt idx="2236">
                  <c:v>39</c:v>
                </c:pt>
                <c:pt idx="2237">
                  <c:v>41</c:v>
                </c:pt>
                <c:pt idx="2238">
                  <c:v>39</c:v>
                </c:pt>
                <c:pt idx="2239">
                  <c:v>39</c:v>
                </c:pt>
                <c:pt idx="2240">
                  <c:v>37</c:v>
                </c:pt>
                <c:pt idx="2241">
                  <c:v>39</c:v>
                </c:pt>
                <c:pt idx="2242">
                  <c:v>36</c:v>
                </c:pt>
                <c:pt idx="2243">
                  <c:v>37</c:v>
                </c:pt>
                <c:pt idx="2244">
                  <c:v>37</c:v>
                </c:pt>
                <c:pt idx="2245">
                  <c:v>39</c:v>
                </c:pt>
                <c:pt idx="2246">
                  <c:v>37</c:v>
                </c:pt>
                <c:pt idx="2247">
                  <c:v>34</c:v>
                </c:pt>
                <c:pt idx="2248">
                  <c:v>39</c:v>
                </c:pt>
                <c:pt idx="2249">
                  <c:v>39</c:v>
                </c:pt>
                <c:pt idx="2250">
                  <c:v>39</c:v>
                </c:pt>
                <c:pt idx="2251">
                  <c:v>37</c:v>
                </c:pt>
                <c:pt idx="2252">
                  <c:v>39</c:v>
                </c:pt>
                <c:pt idx="2253">
                  <c:v>39</c:v>
                </c:pt>
                <c:pt idx="2254">
                  <c:v>37</c:v>
                </c:pt>
                <c:pt idx="2255">
                  <c:v>39</c:v>
                </c:pt>
                <c:pt idx="2256">
                  <c:v>41</c:v>
                </c:pt>
                <c:pt idx="2257">
                  <c:v>39</c:v>
                </c:pt>
                <c:pt idx="2258">
                  <c:v>39</c:v>
                </c:pt>
                <c:pt idx="2259">
                  <c:v>37</c:v>
                </c:pt>
                <c:pt idx="2260">
                  <c:v>39</c:v>
                </c:pt>
                <c:pt idx="2261">
                  <c:v>39</c:v>
                </c:pt>
                <c:pt idx="2262">
                  <c:v>39</c:v>
                </c:pt>
                <c:pt idx="2263">
                  <c:v>37</c:v>
                </c:pt>
                <c:pt idx="2264">
                  <c:v>37</c:v>
                </c:pt>
                <c:pt idx="2265">
                  <c:v>39</c:v>
                </c:pt>
                <c:pt idx="2266">
                  <c:v>34</c:v>
                </c:pt>
                <c:pt idx="2267">
                  <c:v>39</c:v>
                </c:pt>
                <c:pt idx="2268">
                  <c:v>39</c:v>
                </c:pt>
                <c:pt idx="2269">
                  <c:v>37</c:v>
                </c:pt>
                <c:pt idx="2270">
                  <c:v>37</c:v>
                </c:pt>
                <c:pt idx="2271">
                  <c:v>34</c:v>
                </c:pt>
                <c:pt idx="2272">
                  <c:v>39</c:v>
                </c:pt>
                <c:pt idx="2273">
                  <c:v>36</c:v>
                </c:pt>
                <c:pt idx="2274">
                  <c:v>36</c:v>
                </c:pt>
                <c:pt idx="2275">
                  <c:v>36</c:v>
                </c:pt>
                <c:pt idx="2276">
                  <c:v>37</c:v>
                </c:pt>
                <c:pt idx="2277">
                  <c:v>36</c:v>
                </c:pt>
                <c:pt idx="2278">
                  <c:v>35</c:v>
                </c:pt>
                <c:pt idx="2279">
                  <c:v>36</c:v>
                </c:pt>
                <c:pt idx="2280">
                  <c:v>34</c:v>
                </c:pt>
                <c:pt idx="2281">
                  <c:v>36</c:v>
                </c:pt>
                <c:pt idx="2282">
                  <c:v>35</c:v>
                </c:pt>
                <c:pt idx="2283">
                  <c:v>32</c:v>
                </c:pt>
                <c:pt idx="2284">
                  <c:v>33</c:v>
                </c:pt>
                <c:pt idx="2285">
                  <c:v>33</c:v>
                </c:pt>
                <c:pt idx="2286">
                  <c:v>30</c:v>
                </c:pt>
                <c:pt idx="2287">
                  <c:v>30</c:v>
                </c:pt>
                <c:pt idx="2288">
                  <c:v>27</c:v>
                </c:pt>
                <c:pt idx="2289">
                  <c:v>29</c:v>
                </c:pt>
                <c:pt idx="2290">
                  <c:v>26</c:v>
                </c:pt>
                <c:pt idx="2291">
                  <c:v>25</c:v>
                </c:pt>
                <c:pt idx="2292">
                  <c:v>28</c:v>
                </c:pt>
                <c:pt idx="2293">
                  <c:v>25</c:v>
                </c:pt>
                <c:pt idx="2294">
                  <c:v>26</c:v>
                </c:pt>
                <c:pt idx="2295">
                  <c:v>22</c:v>
                </c:pt>
                <c:pt idx="2296">
                  <c:v>24</c:v>
                </c:pt>
                <c:pt idx="2297">
                  <c:v>24</c:v>
                </c:pt>
                <c:pt idx="2298">
                  <c:v>24</c:v>
                </c:pt>
                <c:pt idx="2299">
                  <c:v>22</c:v>
                </c:pt>
                <c:pt idx="2300">
                  <c:v>22</c:v>
                </c:pt>
                <c:pt idx="2301">
                  <c:v>24</c:v>
                </c:pt>
                <c:pt idx="2302">
                  <c:v>19</c:v>
                </c:pt>
                <c:pt idx="2303">
                  <c:v>23</c:v>
                </c:pt>
                <c:pt idx="2304">
                  <c:v>20</c:v>
                </c:pt>
                <c:pt idx="2305">
                  <c:v>22</c:v>
                </c:pt>
                <c:pt idx="2306">
                  <c:v>22</c:v>
                </c:pt>
                <c:pt idx="2307">
                  <c:v>22</c:v>
                </c:pt>
                <c:pt idx="2308">
                  <c:v>22</c:v>
                </c:pt>
                <c:pt idx="2309">
                  <c:v>23</c:v>
                </c:pt>
                <c:pt idx="2310">
                  <c:v>22</c:v>
                </c:pt>
                <c:pt idx="2311">
                  <c:v>22</c:v>
                </c:pt>
                <c:pt idx="2312">
                  <c:v>22</c:v>
                </c:pt>
                <c:pt idx="2313">
                  <c:v>22</c:v>
                </c:pt>
                <c:pt idx="2314">
                  <c:v>19</c:v>
                </c:pt>
                <c:pt idx="2315">
                  <c:v>20</c:v>
                </c:pt>
                <c:pt idx="2316">
                  <c:v>22</c:v>
                </c:pt>
                <c:pt idx="2317">
                  <c:v>22</c:v>
                </c:pt>
                <c:pt idx="2318">
                  <c:v>23</c:v>
                </c:pt>
                <c:pt idx="2319">
                  <c:v>19</c:v>
                </c:pt>
                <c:pt idx="2320">
                  <c:v>25</c:v>
                </c:pt>
                <c:pt idx="2321">
                  <c:v>23</c:v>
                </c:pt>
                <c:pt idx="2322">
                  <c:v>23</c:v>
                </c:pt>
                <c:pt idx="2323">
                  <c:v>26</c:v>
                </c:pt>
                <c:pt idx="2324">
                  <c:v>24</c:v>
                </c:pt>
                <c:pt idx="2325">
                  <c:v>24</c:v>
                </c:pt>
                <c:pt idx="2326">
                  <c:v>19</c:v>
                </c:pt>
                <c:pt idx="2327">
                  <c:v>24</c:v>
                </c:pt>
                <c:pt idx="2328">
                  <c:v>24</c:v>
                </c:pt>
                <c:pt idx="2329">
                  <c:v>24</c:v>
                </c:pt>
                <c:pt idx="2330">
                  <c:v>23</c:v>
                </c:pt>
                <c:pt idx="2331">
                  <c:v>23</c:v>
                </c:pt>
                <c:pt idx="2332">
                  <c:v>22</c:v>
                </c:pt>
                <c:pt idx="2333">
                  <c:v>22</c:v>
                </c:pt>
                <c:pt idx="2334">
                  <c:v>25</c:v>
                </c:pt>
                <c:pt idx="2335">
                  <c:v>22</c:v>
                </c:pt>
                <c:pt idx="2336">
                  <c:v>24</c:v>
                </c:pt>
                <c:pt idx="2337">
                  <c:v>25</c:v>
                </c:pt>
                <c:pt idx="2338">
                  <c:v>24</c:v>
                </c:pt>
                <c:pt idx="2339">
                  <c:v>24</c:v>
                </c:pt>
                <c:pt idx="2340">
                  <c:v>25</c:v>
                </c:pt>
                <c:pt idx="2341">
                  <c:v>25</c:v>
                </c:pt>
                <c:pt idx="2342">
                  <c:v>25</c:v>
                </c:pt>
                <c:pt idx="2343">
                  <c:v>23</c:v>
                </c:pt>
                <c:pt idx="2344">
                  <c:v>25</c:v>
                </c:pt>
                <c:pt idx="2345">
                  <c:v>26</c:v>
                </c:pt>
                <c:pt idx="2346">
                  <c:v>23</c:v>
                </c:pt>
                <c:pt idx="2347">
                  <c:v>24</c:v>
                </c:pt>
                <c:pt idx="2348">
                  <c:v>24</c:v>
                </c:pt>
                <c:pt idx="2349">
                  <c:v>25</c:v>
                </c:pt>
                <c:pt idx="2350">
                  <c:v>20</c:v>
                </c:pt>
                <c:pt idx="2351">
                  <c:v>24</c:v>
                </c:pt>
                <c:pt idx="2352">
                  <c:v>23</c:v>
                </c:pt>
                <c:pt idx="2353">
                  <c:v>24</c:v>
                </c:pt>
                <c:pt idx="2354">
                  <c:v>22</c:v>
                </c:pt>
                <c:pt idx="2355">
                  <c:v>23</c:v>
                </c:pt>
                <c:pt idx="2356">
                  <c:v>25</c:v>
                </c:pt>
                <c:pt idx="2357">
                  <c:v>24</c:v>
                </c:pt>
                <c:pt idx="2358">
                  <c:v>24</c:v>
                </c:pt>
                <c:pt idx="2359">
                  <c:v>24</c:v>
                </c:pt>
                <c:pt idx="2360">
                  <c:v>24</c:v>
                </c:pt>
                <c:pt idx="2361">
                  <c:v>25</c:v>
                </c:pt>
                <c:pt idx="2362">
                  <c:v>23</c:v>
                </c:pt>
                <c:pt idx="2363">
                  <c:v>23</c:v>
                </c:pt>
                <c:pt idx="2364">
                  <c:v>25</c:v>
                </c:pt>
                <c:pt idx="2365">
                  <c:v>25</c:v>
                </c:pt>
                <c:pt idx="2366">
                  <c:v>24</c:v>
                </c:pt>
                <c:pt idx="2367">
                  <c:v>24</c:v>
                </c:pt>
                <c:pt idx="2368">
                  <c:v>22</c:v>
                </c:pt>
                <c:pt idx="2369">
                  <c:v>23</c:v>
                </c:pt>
                <c:pt idx="2370">
                  <c:v>23</c:v>
                </c:pt>
                <c:pt idx="2371">
                  <c:v>22</c:v>
                </c:pt>
                <c:pt idx="2372">
                  <c:v>22</c:v>
                </c:pt>
                <c:pt idx="2373">
                  <c:v>22</c:v>
                </c:pt>
                <c:pt idx="2374">
                  <c:v>19</c:v>
                </c:pt>
                <c:pt idx="2375">
                  <c:v>22</c:v>
                </c:pt>
                <c:pt idx="2376">
                  <c:v>20</c:v>
                </c:pt>
                <c:pt idx="2377">
                  <c:v>22</c:v>
                </c:pt>
                <c:pt idx="2378">
                  <c:v>22</c:v>
                </c:pt>
                <c:pt idx="2379">
                  <c:v>22</c:v>
                </c:pt>
                <c:pt idx="2380">
                  <c:v>23</c:v>
                </c:pt>
                <c:pt idx="2381">
                  <c:v>22</c:v>
                </c:pt>
                <c:pt idx="2382">
                  <c:v>23</c:v>
                </c:pt>
                <c:pt idx="2383">
                  <c:v>22</c:v>
                </c:pt>
                <c:pt idx="2384">
                  <c:v>23</c:v>
                </c:pt>
                <c:pt idx="2385">
                  <c:v>22</c:v>
                </c:pt>
                <c:pt idx="2386">
                  <c:v>20</c:v>
                </c:pt>
                <c:pt idx="2387">
                  <c:v>22</c:v>
                </c:pt>
                <c:pt idx="2388">
                  <c:v>23</c:v>
                </c:pt>
                <c:pt idx="2389">
                  <c:v>20</c:v>
                </c:pt>
                <c:pt idx="2390">
                  <c:v>20</c:v>
                </c:pt>
                <c:pt idx="2391">
                  <c:v>20</c:v>
                </c:pt>
                <c:pt idx="2392">
                  <c:v>19</c:v>
                </c:pt>
                <c:pt idx="2393">
                  <c:v>15</c:v>
                </c:pt>
                <c:pt idx="2394">
                  <c:v>19</c:v>
                </c:pt>
                <c:pt idx="2395">
                  <c:v>19</c:v>
                </c:pt>
                <c:pt idx="2396">
                  <c:v>18</c:v>
                </c:pt>
                <c:pt idx="2397">
                  <c:v>19</c:v>
                </c:pt>
                <c:pt idx="2398">
                  <c:v>18</c:v>
                </c:pt>
                <c:pt idx="2399">
                  <c:v>19</c:v>
                </c:pt>
                <c:pt idx="2400">
                  <c:v>19</c:v>
                </c:pt>
                <c:pt idx="2401">
                  <c:v>19</c:v>
                </c:pt>
                <c:pt idx="2402">
                  <c:v>22</c:v>
                </c:pt>
                <c:pt idx="2403">
                  <c:v>19</c:v>
                </c:pt>
                <c:pt idx="2404">
                  <c:v>19</c:v>
                </c:pt>
                <c:pt idx="2405">
                  <c:v>18</c:v>
                </c:pt>
                <c:pt idx="2406">
                  <c:v>20</c:v>
                </c:pt>
                <c:pt idx="2407">
                  <c:v>20</c:v>
                </c:pt>
                <c:pt idx="2408">
                  <c:v>19</c:v>
                </c:pt>
                <c:pt idx="2409">
                  <c:v>19</c:v>
                </c:pt>
                <c:pt idx="2410">
                  <c:v>19</c:v>
                </c:pt>
                <c:pt idx="2411">
                  <c:v>17</c:v>
                </c:pt>
                <c:pt idx="2412">
                  <c:v>19</c:v>
                </c:pt>
                <c:pt idx="2413">
                  <c:v>19</c:v>
                </c:pt>
                <c:pt idx="2414">
                  <c:v>17</c:v>
                </c:pt>
                <c:pt idx="2415">
                  <c:v>15</c:v>
                </c:pt>
                <c:pt idx="2416">
                  <c:v>17</c:v>
                </c:pt>
                <c:pt idx="2417">
                  <c:v>17</c:v>
                </c:pt>
                <c:pt idx="2418">
                  <c:v>15</c:v>
                </c:pt>
                <c:pt idx="2419">
                  <c:v>17</c:v>
                </c:pt>
                <c:pt idx="2420">
                  <c:v>15</c:v>
                </c:pt>
                <c:pt idx="2421">
                  <c:v>17</c:v>
                </c:pt>
                <c:pt idx="2422">
                  <c:v>14</c:v>
                </c:pt>
                <c:pt idx="2423">
                  <c:v>18</c:v>
                </c:pt>
                <c:pt idx="2424">
                  <c:v>19</c:v>
                </c:pt>
                <c:pt idx="2425">
                  <c:v>19</c:v>
                </c:pt>
                <c:pt idx="2426">
                  <c:v>18</c:v>
                </c:pt>
                <c:pt idx="2427">
                  <c:v>18</c:v>
                </c:pt>
                <c:pt idx="2428">
                  <c:v>19</c:v>
                </c:pt>
                <c:pt idx="2429">
                  <c:v>14</c:v>
                </c:pt>
                <c:pt idx="2430">
                  <c:v>17</c:v>
                </c:pt>
                <c:pt idx="2431">
                  <c:v>14</c:v>
                </c:pt>
                <c:pt idx="2432">
                  <c:v>15</c:v>
                </c:pt>
                <c:pt idx="2433">
                  <c:v>15</c:v>
                </c:pt>
                <c:pt idx="2434">
                  <c:v>15</c:v>
                </c:pt>
                <c:pt idx="2435">
                  <c:v>15</c:v>
                </c:pt>
                <c:pt idx="2436">
                  <c:v>13</c:v>
                </c:pt>
                <c:pt idx="2437">
                  <c:v>15</c:v>
                </c:pt>
                <c:pt idx="2438">
                  <c:v>13</c:v>
                </c:pt>
                <c:pt idx="2439">
                  <c:v>15</c:v>
                </c:pt>
                <c:pt idx="2440">
                  <c:v>15</c:v>
                </c:pt>
                <c:pt idx="2441">
                  <c:v>15</c:v>
                </c:pt>
                <c:pt idx="2442">
                  <c:v>13</c:v>
                </c:pt>
                <c:pt idx="2443">
                  <c:v>15</c:v>
                </c:pt>
                <c:pt idx="2444">
                  <c:v>15</c:v>
                </c:pt>
                <c:pt idx="2445">
                  <c:v>14</c:v>
                </c:pt>
                <c:pt idx="2446">
                  <c:v>13</c:v>
                </c:pt>
                <c:pt idx="2447">
                  <c:v>13</c:v>
                </c:pt>
                <c:pt idx="2448">
                  <c:v>12</c:v>
                </c:pt>
                <c:pt idx="2449">
                  <c:v>12</c:v>
                </c:pt>
                <c:pt idx="2450">
                  <c:v>13</c:v>
                </c:pt>
                <c:pt idx="2451">
                  <c:v>13</c:v>
                </c:pt>
                <c:pt idx="2452">
                  <c:v>13</c:v>
                </c:pt>
                <c:pt idx="2453">
                  <c:v>11</c:v>
                </c:pt>
                <c:pt idx="2454">
                  <c:v>13</c:v>
                </c:pt>
                <c:pt idx="2455">
                  <c:v>13</c:v>
                </c:pt>
                <c:pt idx="2456">
                  <c:v>14</c:v>
                </c:pt>
                <c:pt idx="2457">
                  <c:v>15</c:v>
                </c:pt>
                <c:pt idx="2458">
                  <c:v>15</c:v>
                </c:pt>
                <c:pt idx="2459">
                  <c:v>15</c:v>
                </c:pt>
                <c:pt idx="2460">
                  <c:v>11</c:v>
                </c:pt>
                <c:pt idx="2461">
                  <c:v>13</c:v>
                </c:pt>
                <c:pt idx="2462">
                  <c:v>13</c:v>
                </c:pt>
                <c:pt idx="2463">
                  <c:v>14</c:v>
                </c:pt>
                <c:pt idx="2464">
                  <c:v>14</c:v>
                </c:pt>
                <c:pt idx="2465">
                  <c:v>13</c:v>
                </c:pt>
                <c:pt idx="2466">
                  <c:v>13</c:v>
                </c:pt>
                <c:pt idx="2467">
                  <c:v>14</c:v>
                </c:pt>
                <c:pt idx="2468">
                  <c:v>17</c:v>
                </c:pt>
                <c:pt idx="2469">
                  <c:v>14</c:v>
                </c:pt>
                <c:pt idx="2470">
                  <c:v>12</c:v>
                </c:pt>
                <c:pt idx="2471">
                  <c:v>12</c:v>
                </c:pt>
                <c:pt idx="2472">
                  <c:v>13</c:v>
                </c:pt>
                <c:pt idx="2473">
                  <c:v>13</c:v>
                </c:pt>
                <c:pt idx="2474">
                  <c:v>13</c:v>
                </c:pt>
                <c:pt idx="2475">
                  <c:v>12</c:v>
                </c:pt>
                <c:pt idx="2476">
                  <c:v>13</c:v>
                </c:pt>
                <c:pt idx="2477">
                  <c:v>10</c:v>
                </c:pt>
                <c:pt idx="2478">
                  <c:v>13</c:v>
                </c:pt>
                <c:pt idx="2479">
                  <c:v>15</c:v>
                </c:pt>
                <c:pt idx="2480">
                  <c:v>13</c:v>
                </c:pt>
                <c:pt idx="2481">
                  <c:v>14</c:v>
                </c:pt>
                <c:pt idx="2482">
                  <c:v>13</c:v>
                </c:pt>
                <c:pt idx="2483">
                  <c:v>14</c:v>
                </c:pt>
                <c:pt idx="2484">
                  <c:v>13</c:v>
                </c:pt>
                <c:pt idx="2485">
                  <c:v>14</c:v>
                </c:pt>
                <c:pt idx="2486">
                  <c:v>13</c:v>
                </c:pt>
                <c:pt idx="2487">
                  <c:v>15</c:v>
                </c:pt>
                <c:pt idx="2488">
                  <c:v>15</c:v>
                </c:pt>
                <c:pt idx="2489">
                  <c:v>13</c:v>
                </c:pt>
                <c:pt idx="2490">
                  <c:v>19</c:v>
                </c:pt>
                <c:pt idx="2491">
                  <c:v>15</c:v>
                </c:pt>
                <c:pt idx="2492">
                  <c:v>15</c:v>
                </c:pt>
                <c:pt idx="2493">
                  <c:v>14</c:v>
                </c:pt>
                <c:pt idx="2494">
                  <c:v>13</c:v>
                </c:pt>
                <c:pt idx="2495">
                  <c:v>15</c:v>
                </c:pt>
                <c:pt idx="2496">
                  <c:v>15</c:v>
                </c:pt>
                <c:pt idx="2497">
                  <c:v>13</c:v>
                </c:pt>
                <c:pt idx="2498">
                  <c:v>15</c:v>
                </c:pt>
                <c:pt idx="2499">
                  <c:v>13</c:v>
                </c:pt>
                <c:pt idx="2500">
                  <c:v>14</c:v>
                </c:pt>
                <c:pt idx="2501">
                  <c:v>10</c:v>
                </c:pt>
                <c:pt idx="2502">
                  <c:v>14</c:v>
                </c:pt>
                <c:pt idx="2503">
                  <c:v>15</c:v>
                </c:pt>
                <c:pt idx="2504">
                  <c:v>13</c:v>
                </c:pt>
                <c:pt idx="2505">
                  <c:v>13</c:v>
                </c:pt>
                <c:pt idx="2506">
                  <c:v>10</c:v>
                </c:pt>
                <c:pt idx="2507">
                  <c:v>13</c:v>
                </c:pt>
                <c:pt idx="2508">
                  <c:v>12</c:v>
                </c:pt>
                <c:pt idx="2509">
                  <c:v>11</c:v>
                </c:pt>
                <c:pt idx="2510">
                  <c:v>11</c:v>
                </c:pt>
                <c:pt idx="2511">
                  <c:v>11</c:v>
                </c:pt>
                <c:pt idx="2512">
                  <c:v>11</c:v>
                </c:pt>
                <c:pt idx="2513">
                  <c:v>10</c:v>
                </c:pt>
                <c:pt idx="2514">
                  <c:v>13</c:v>
                </c:pt>
                <c:pt idx="2515">
                  <c:v>14</c:v>
                </c:pt>
                <c:pt idx="2516">
                  <c:v>13</c:v>
                </c:pt>
                <c:pt idx="2517">
                  <c:v>13</c:v>
                </c:pt>
                <c:pt idx="2518">
                  <c:v>11</c:v>
                </c:pt>
                <c:pt idx="2519">
                  <c:v>13</c:v>
                </c:pt>
                <c:pt idx="2520">
                  <c:v>11</c:v>
                </c:pt>
                <c:pt idx="2521">
                  <c:v>12</c:v>
                </c:pt>
                <c:pt idx="2522">
                  <c:v>13</c:v>
                </c:pt>
                <c:pt idx="2523">
                  <c:v>11</c:v>
                </c:pt>
                <c:pt idx="2524">
                  <c:v>12</c:v>
                </c:pt>
                <c:pt idx="2525">
                  <c:v>12</c:v>
                </c:pt>
                <c:pt idx="2526">
                  <c:v>11</c:v>
                </c:pt>
                <c:pt idx="2527">
                  <c:v>11</c:v>
                </c:pt>
                <c:pt idx="2528">
                  <c:v>9</c:v>
                </c:pt>
                <c:pt idx="2529">
                  <c:v>9</c:v>
                </c:pt>
                <c:pt idx="2530">
                  <c:v>8</c:v>
                </c:pt>
                <c:pt idx="2531">
                  <c:v>7</c:v>
                </c:pt>
                <c:pt idx="2532">
                  <c:v>7</c:v>
                </c:pt>
                <c:pt idx="2533">
                  <c:v>8</c:v>
                </c:pt>
                <c:pt idx="2534">
                  <c:v>7</c:v>
                </c:pt>
                <c:pt idx="2535">
                  <c:v>6</c:v>
                </c:pt>
                <c:pt idx="2536">
                  <c:v>7</c:v>
                </c:pt>
                <c:pt idx="2537">
                  <c:v>7</c:v>
                </c:pt>
                <c:pt idx="2538">
                  <c:v>8</c:v>
                </c:pt>
                <c:pt idx="2539">
                  <c:v>8</c:v>
                </c:pt>
                <c:pt idx="2540">
                  <c:v>8</c:v>
                </c:pt>
                <c:pt idx="2541">
                  <c:v>7</c:v>
                </c:pt>
                <c:pt idx="2542">
                  <c:v>9</c:v>
                </c:pt>
                <c:pt idx="2543">
                  <c:v>8</c:v>
                </c:pt>
                <c:pt idx="2544">
                  <c:v>7</c:v>
                </c:pt>
                <c:pt idx="2545">
                  <c:v>7</c:v>
                </c:pt>
                <c:pt idx="2546">
                  <c:v>12</c:v>
                </c:pt>
                <c:pt idx="2547">
                  <c:v>9</c:v>
                </c:pt>
                <c:pt idx="2548">
                  <c:v>9</c:v>
                </c:pt>
                <c:pt idx="2549">
                  <c:v>10</c:v>
                </c:pt>
                <c:pt idx="2550">
                  <c:v>9</c:v>
                </c:pt>
                <c:pt idx="2551">
                  <c:v>9</c:v>
                </c:pt>
                <c:pt idx="2552">
                  <c:v>8</c:v>
                </c:pt>
                <c:pt idx="2553">
                  <c:v>12</c:v>
                </c:pt>
                <c:pt idx="2554">
                  <c:v>9</c:v>
                </c:pt>
                <c:pt idx="2555">
                  <c:v>10</c:v>
                </c:pt>
                <c:pt idx="2556">
                  <c:v>10</c:v>
                </c:pt>
                <c:pt idx="2557">
                  <c:v>9</c:v>
                </c:pt>
                <c:pt idx="2558">
                  <c:v>9</c:v>
                </c:pt>
                <c:pt idx="2559">
                  <c:v>11</c:v>
                </c:pt>
                <c:pt idx="2560">
                  <c:v>10</c:v>
                </c:pt>
                <c:pt idx="2561">
                  <c:v>9</c:v>
                </c:pt>
                <c:pt idx="2562">
                  <c:v>8</c:v>
                </c:pt>
                <c:pt idx="2563">
                  <c:v>10</c:v>
                </c:pt>
                <c:pt idx="2564">
                  <c:v>11</c:v>
                </c:pt>
                <c:pt idx="2565">
                  <c:v>9</c:v>
                </c:pt>
                <c:pt idx="2566">
                  <c:v>11</c:v>
                </c:pt>
                <c:pt idx="2567">
                  <c:v>10</c:v>
                </c:pt>
                <c:pt idx="2568">
                  <c:v>9</c:v>
                </c:pt>
                <c:pt idx="2569">
                  <c:v>9</c:v>
                </c:pt>
                <c:pt idx="2570">
                  <c:v>10</c:v>
                </c:pt>
                <c:pt idx="2571">
                  <c:v>10</c:v>
                </c:pt>
                <c:pt idx="2572">
                  <c:v>9</c:v>
                </c:pt>
                <c:pt idx="2573">
                  <c:v>12</c:v>
                </c:pt>
                <c:pt idx="2574">
                  <c:v>12</c:v>
                </c:pt>
                <c:pt idx="2575">
                  <c:v>13</c:v>
                </c:pt>
                <c:pt idx="2576">
                  <c:v>13</c:v>
                </c:pt>
                <c:pt idx="2577">
                  <c:v>13</c:v>
                </c:pt>
                <c:pt idx="2578">
                  <c:v>13</c:v>
                </c:pt>
                <c:pt idx="2579">
                  <c:v>13</c:v>
                </c:pt>
                <c:pt idx="2580">
                  <c:v>14</c:v>
                </c:pt>
                <c:pt idx="2581">
                  <c:v>13</c:v>
                </c:pt>
                <c:pt idx="2582">
                  <c:v>13</c:v>
                </c:pt>
                <c:pt idx="2583">
                  <c:v>13</c:v>
                </c:pt>
                <c:pt idx="2584">
                  <c:v>15</c:v>
                </c:pt>
                <c:pt idx="2585">
                  <c:v>13</c:v>
                </c:pt>
                <c:pt idx="2586">
                  <c:v>11</c:v>
                </c:pt>
                <c:pt idx="2587">
                  <c:v>13</c:v>
                </c:pt>
                <c:pt idx="2588">
                  <c:v>13</c:v>
                </c:pt>
                <c:pt idx="2589">
                  <c:v>13</c:v>
                </c:pt>
                <c:pt idx="2590">
                  <c:v>13</c:v>
                </c:pt>
                <c:pt idx="2591">
                  <c:v>13</c:v>
                </c:pt>
                <c:pt idx="2592">
                  <c:v>13</c:v>
                </c:pt>
                <c:pt idx="2593">
                  <c:v>14</c:v>
                </c:pt>
                <c:pt idx="2594">
                  <c:v>12</c:v>
                </c:pt>
                <c:pt idx="2595">
                  <c:v>14</c:v>
                </c:pt>
                <c:pt idx="2596">
                  <c:v>13</c:v>
                </c:pt>
                <c:pt idx="2597">
                  <c:v>14</c:v>
                </c:pt>
                <c:pt idx="2598">
                  <c:v>13</c:v>
                </c:pt>
                <c:pt idx="2599">
                  <c:v>15</c:v>
                </c:pt>
                <c:pt idx="2600">
                  <c:v>15</c:v>
                </c:pt>
                <c:pt idx="2601">
                  <c:v>17</c:v>
                </c:pt>
                <c:pt idx="2602">
                  <c:v>18</c:v>
                </c:pt>
                <c:pt idx="2603">
                  <c:v>15</c:v>
                </c:pt>
                <c:pt idx="2604">
                  <c:v>15</c:v>
                </c:pt>
                <c:pt idx="2605">
                  <c:v>13</c:v>
                </c:pt>
                <c:pt idx="2606">
                  <c:v>15</c:v>
                </c:pt>
                <c:pt idx="2607">
                  <c:v>15</c:v>
                </c:pt>
                <c:pt idx="2608">
                  <c:v>14</c:v>
                </c:pt>
                <c:pt idx="2609">
                  <c:v>13</c:v>
                </c:pt>
                <c:pt idx="2610">
                  <c:v>13</c:v>
                </c:pt>
                <c:pt idx="2611">
                  <c:v>14</c:v>
                </c:pt>
                <c:pt idx="2612">
                  <c:v>13</c:v>
                </c:pt>
                <c:pt idx="2613">
                  <c:v>15</c:v>
                </c:pt>
                <c:pt idx="2614">
                  <c:v>13</c:v>
                </c:pt>
                <c:pt idx="2615">
                  <c:v>14</c:v>
                </c:pt>
                <c:pt idx="2616">
                  <c:v>14</c:v>
                </c:pt>
                <c:pt idx="2617">
                  <c:v>13</c:v>
                </c:pt>
                <c:pt idx="2618">
                  <c:v>15</c:v>
                </c:pt>
                <c:pt idx="2619">
                  <c:v>14</c:v>
                </c:pt>
                <c:pt idx="2620">
                  <c:v>13</c:v>
                </c:pt>
                <c:pt idx="2621">
                  <c:v>15</c:v>
                </c:pt>
                <c:pt idx="2622">
                  <c:v>13</c:v>
                </c:pt>
                <c:pt idx="2623">
                  <c:v>12</c:v>
                </c:pt>
                <c:pt idx="2624">
                  <c:v>14</c:v>
                </c:pt>
                <c:pt idx="2625">
                  <c:v>13</c:v>
                </c:pt>
                <c:pt idx="2626">
                  <c:v>12</c:v>
                </c:pt>
                <c:pt idx="2627">
                  <c:v>10</c:v>
                </c:pt>
                <c:pt idx="2628">
                  <c:v>13</c:v>
                </c:pt>
                <c:pt idx="2629">
                  <c:v>11</c:v>
                </c:pt>
                <c:pt idx="2630">
                  <c:v>12</c:v>
                </c:pt>
                <c:pt idx="2631">
                  <c:v>12</c:v>
                </c:pt>
                <c:pt idx="2632">
                  <c:v>13</c:v>
                </c:pt>
                <c:pt idx="2633">
                  <c:v>12</c:v>
                </c:pt>
                <c:pt idx="2634">
                  <c:v>10</c:v>
                </c:pt>
                <c:pt idx="2635">
                  <c:v>14</c:v>
                </c:pt>
                <c:pt idx="2636">
                  <c:v>12</c:v>
                </c:pt>
                <c:pt idx="2637">
                  <c:v>13</c:v>
                </c:pt>
                <c:pt idx="2638">
                  <c:v>13</c:v>
                </c:pt>
                <c:pt idx="2639">
                  <c:v>13</c:v>
                </c:pt>
                <c:pt idx="2640">
                  <c:v>14</c:v>
                </c:pt>
                <c:pt idx="2641">
                  <c:v>13</c:v>
                </c:pt>
                <c:pt idx="2642">
                  <c:v>15</c:v>
                </c:pt>
                <c:pt idx="2643">
                  <c:v>15</c:v>
                </c:pt>
                <c:pt idx="2644">
                  <c:v>15</c:v>
                </c:pt>
                <c:pt idx="2645">
                  <c:v>15</c:v>
                </c:pt>
                <c:pt idx="2646">
                  <c:v>18</c:v>
                </c:pt>
                <c:pt idx="2647">
                  <c:v>15</c:v>
                </c:pt>
                <c:pt idx="2648">
                  <c:v>14</c:v>
                </c:pt>
                <c:pt idx="2649">
                  <c:v>17</c:v>
                </c:pt>
                <c:pt idx="2650">
                  <c:v>15</c:v>
                </c:pt>
                <c:pt idx="2651">
                  <c:v>15</c:v>
                </c:pt>
                <c:pt idx="2652">
                  <c:v>17</c:v>
                </c:pt>
                <c:pt idx="2653">
                  <c:v>15</c:v>
                </c:pt>
                <c:pt idx="2654">
                  <c:v>15</c:v>
                </c:pt>
                <c:pt idx="2655">
                  <c:v>14</c:v>
                </c:pt>
                <c:pt idx="2656">
                  <c:v>17</c:v>
                </c:pt>
                <c:pt idx="2657">
                  <c:v>15</c:v>
                </c:pt>
                <c:pt idx="2658">
                  <c:v>15</c:v>
                </c:pt>
                <c:pt idx="2659">
                  <c:v>17</c:v>
                </c:pt>
                <c:pt idx="2660">
                  <c:v>13</c:v>
                </c:pt>
                <c:pt idx="2661">
                  <c:v>15</c:v>
                </c:pt>
                <c:pt idx="2662">
                  <c:v>15</c:v>
                </c:pt>
                <c:pt idx="2663">
                  <c:v>15</c:v>
                </c:pt>
                <c:pt idx="2664">
                  <c:v>14</c:v>
                </c:pt>
                <c:pt idx="2665">
                  <c:v>14</c:v>
                </c:pt>
                <c:pt idx="2666">
                  <c:v>13</c:v>
                </c:pt>
                <c:pt idx="2667">
                  <c:v>12</c:v>
                </c:pt>
                <c:pt idx="2668">
                  <c:v>13</c:v>
                </c:pt>
                <c:pt idx="2669">
                  <c:v>13</c:v>
                </c:pt>
                <c:pt idx="2670">
                  <c:v>11</c:v>
                </c:pt>
                <c:pt idx="2671">
                  <c:v>11</c:v>
                </c:pt>
                <c:pt idx="2672">
                  <c:v>10</c:v>
                </c:pt>
                <c:pt idx="2673">
                  <c:v>12</c:v>
                </c:pt>
                <c:pt idx="2674">
                  <c:v>10</c:v>
                </c:pt>
                <c:pt idx="2675">
                  <c:v>9</c:v>
                </c:pt>
                <c:pt idx="2676">
                  <c:v>9</c:v>
                </c:pt>
                <c:pt idx="2677">
                  <c:v>7</c:v>
                </c:pt>
                <c:pt idx="2678">
                  <c:v>8</c:v>
                </c:pt>
                <c:pt idx="2679">
                  <c:v>7</c:v>
                </c:pt>
                <c:pt idx="2680">
                  <c:v>10</c:v>
                </c:pt>
                <c:pt idx="2681">
                  <c:v>9</c:v>
                </c:pt>
                <c:pt idx="2682">
                  <c:v>7</c:v>
                </c:pt>
                <c:pt idx="2683">
                  <c:v>9</c:v>
                </c:pt>
                <c:pt idx="2684">
                  <c:v>7</c:v>
                </c:pt>
                <c:pt idx="2685">
                  <c:v>7</c:v>
                </c:pt>
                <c:pt idx="2686">
                  <c:v>7</c:v>
                </c:pt>
                <c:pt idx="2687">
                  <c:v>8</c:v>
                </c:pt>
                <c:pt idx="2688">
                  <c:v>7</c:v>
                </c:pt>
                <c:pt idx="2689">
                  <c:v>5</c:v>
                </c:pt>
                <c:pt idx="2690">
                  <c:v>7</c:v>
                </c:pt>
                <c:pt idx="2691">
                  <c:v>9</c:v>
                </c:pt>
                <c:pt idx="2692">
                  <c:v>7</c:v>
                </c:pt>
                <c:pt idx="2693">
                  <c:v>8</c:v>
                </c:pt>
                <c:pt idx="2694">
                  <c:v>9</c:v>
                </c:pt>
                <c:pt idx="2695">
                  <c:v>9</c:v>
                </c:pt>
                <c:pt idx="2696">
                  <c:v>11</c:v>
                </c:pt>
                <c:pt idx="2697">
                  <c:v>9</c:v>
                </c:pt>
                <c:pt idx="2698">
                  <c:v>10</c:v>
                </c:pt>
                <c:pt idx="2699">
                  <c:v>9</c:v>
                </c:pt>
                <c:pt idx="2700">
                  <c:v>9</c:v>
                </c:pt>
                <c:pt idx="2701">
                  <c:v>9</c:v>
                </c:pt>
                <c:pt idx="2702">
                  <c:v>10</c:v>
                </c:pt>
                <c:pt idx="2703">
                  <c:v>11</c:v>
                </c:pt>
                <c:pt idx="2704">
                  <c:v>8</c:v>
                </c:pt>
                <c:pt idx="2705">
                  <c:v>8</c:v>
                </c:pt>
                <c:pt idx="2706">
                  <c:v>7</c:v>
                </c:pt>
                <c:pt idx="2707">
                  <c:v>10</c:v>
                </c:pt>
                <c:pt idx="2708">
                  <c:v>7</c:v>
                </c:pt>
                <c:pt idx="2709">
                  <c:v>9</c:v>
                </c:pt>
                <c:pt idx="2710">
                  <c:v>11</c:v>
                </c:pt>
                <c:pt idx="2711">
                  <c:v>11</c:v>
                </c:pt>
                <c:pt idx="2712">
                  <c:v>10</c:v>
                </c:pt>
                <c:pt idx="2713">
                  <c:v>10</c:v>
                </c:pt>
                <c:pt idx="2714">
                  <c:v>13</c:v>
                </c:pt>
                <c:pt idx="2715">
                  <c:v>11</c:v>
                </c:pt>
                <c:pt idx="2716">
                  <c:v>10</c:v>
                </c:pt>
                <c:pt idx="2717">
                  <c:v>11</c:v>
                </c:pt>
                <c:pt idx="2718">
                  <c:v>11</c:v>
                </c:pt>
                <c:pt idx="2719">
                  <c:v>11</c:v>
                </c:pt>
                <c:pt idx="2720">
                  <c:v>11</c:v>
                </c:pt>
                <c:pt idx="2721">
                  <c:v>12</c:v>
                </c:pt>
                <c:pt idx="2722">
                  <c:v>13</c:v>
                </c:pt>
                <c:pt idx="2723">
                  <c:v>11</c:v>
                </c:pt>
                <c:pt idx="2724">
                  <c:v>13</c:v>
                </c:pt>
                <c:pt idx="2725">
                  <c:v>13</c:v>
                </c:pt>
                <c:pt idx="2726">
                  <c:v>13</c:v>
                </c:pt>
                <c:pt idx="2727">
                  <c:v>15</c:v>
                </c:pt>
                <c:pt idx="2728">
                  <c:v>13</c:v>
                </c:pt>
                <c:pt idx="2729">
                  <c:v>13</c:v>
                </c:pt>
                <c:pt idx="2730">
                  <c:v>9</c:v>
                </c:pt>
                <c:pt idx="2731">
                  <c:v>13</c:v>
                </c:pt>
                <c:pt idx="2732">
                  <c:v>11</c:v>
                </c:pt>
                <c:pt idx="2733">
                  <c:v>13</c:v>
                </c:pt>
                <c:pt idx="2734">
                  <c:v>13</c:v>
                </c:pt>
                <c:pt idx="2735">
                  <c:v>12</c:v>
                </c:pt>
                <c:pt idx="2736">
                  <c:v>13</c:v>
                </c:pt>
                <c:pt idx="2737">
                  <c:v>12</c:v>
                </c:pt>
                <c:pt idx="2738">
                  <c:v>13</c:v>
                </c:pt>
                <c:pt idx="2739">
                  <c:v>12</c:v>
                </c:pt>
                <c:pt idx="2740">
                  <c:v>12</c:v>
                </c:pt>
                <c:pt idx="2741">
                  <c:v>13</c:v>
                </c:pt>
                <c:pt idx="2742">
                  <c:v>12</c:v>
                </c:pt>
                <c:pt idx="2743">
                  <c:v>11</c:v>
                </c:pt>
                <c:pt idx="2744">
                  <c:v>12</c:v>
                </c:pt>
                <c:pt idx="2745">
                  <c:v>11</c:v>
                </c:pt>
                <c:pt idx="2746">
                  <c:v>10</c:v>
                </c:pt>
                <c:pt idx="2747">
                  <c:v>8</c:v>
                </c:pt>
                <c:pt idx="2748">
                  <c:v>8</c:v>
                </c:pt>
                <c:pt idx="2749">
                  <c:v>8</c:v>
                </c:pt>
                <c:pt idx="2750">
                  <c:v>9</c:v>
                </c:pt>
                <c:pt idx="2751">
                  <c:v>10</c:v>
                </c:pt>
                <c:pt idx="2752">
                  <c:v>8</c:v>
                </c:pt>
                <c:pt idx="2753">
                  <c:v>9</c:v>
                </c:pt>
                <c:pt idx="2754">
                  <c:v>10</c:v>
                </c:pt>
                <c:pt idx="2755">
                  <c:v>11</c:v>
                </c:pt>
                <c:pt idx="2756">
                  <c:v>9</c:v>
                </c:pt>
                <c:pt idx="2757">
                  <c:v>10</c:v>
                </c:pt>
                <c:pt idx="2758">
                  <c:v>12</c:v>
                </c:pt>
                <c:pt idx="2759">
                  <c:v>9</c:v>
                </c:pt>
                <c:pt idx="2760">
                  <c:v>10</c:v>
                </c:pt>
                <c:pt idx="2761">
                  <c:v>10</c:v>
                </c:pt>
                <c:pt idx="2762">
                  <c:v>10</c:v>
                </c:pt>
                <c:pt idx="2763">
                  <c:v>10</c:v>
                </c:pt>
                <c:pt idx="2764">
                  <c:v>8</c:v>
                </c:pt>
                <c:pt idx="2765">
                  <c:v>9</c:v>
                </c:pt>
                <c:pt idx="2766">
                  <c:v>11</c:v>
                </c:pt>
                <c:pt idx="2767">
                  <c:v>10</c:v>
                </c:pt>
                <c:pt idx="2768">
                  <c:v>9</c:v>
                </c:pt>
                <c:pt idx="2769">
                  <c:v>10</c:v>
                </c:pt>
                <c:pt idx="2770">
                  <c:v>9</c:v>
                </c:pt>
                <c:pt idx="2771">
                  <c:v>9</c:v>
                </c:pt>
                <c:pt idx="2772">
                  <c:v>9</c:v>
                </c:pt>
                <c:pt idx="2773">
                  <c:v>9</c:v>
                </c:pt>
                <c:pt idx="2774">
                  <c:v>9</c:v>
                </c:pt>
                <c:pt idx="2775">
                  <c:v>9</c:v>
                </c:pt>
                <c:pt idx="2776">
                  <c:v>8</c:v>
                </c:pt>
                <c:pt idx="2777">
                  <c:v>8</c:v>
                </c:pt>
                <c:pt idx="2778">
                  <c:v>9</c:v>
                </c:pt>
                <c:pt idx="2779">
                  <c:v>10</c:v>
                </c:pt>
                <c:pt idx="2780">
                  <c:v>9</c:v>
                </c:pt>
                <c:pt idx="2781">
                  <c:v>7</c:v>
                </c:pt>
                <c:pt idx="2782">
                  <c:v>9</c:v>
                </c:pt>
                <c:pt idx="2783">
                  <c:v>9</c:v>
                </c:pt>
                <c:pt idx="2784">
                  <c:v>9</c:v>
                </c:pt>
                <c:pt idx="2785">
                  <c:v>7</c:v>
                </c:pt>
                <c:pt idx="2786">
                  <c:v>7</c:v>
                </c:pt>
                <c:pt idx="2787">
                  <c:v>7</c:v>
                </c:pt>
                <c:pt idx="2788">
                  <c:v>6</c:v>
                </c:pt>
                <c:pt idx="2789">
                  <c:v>8</c:v>
                </c:pt>
                <c:pt idx="2790">
                  <c:v>9</c:v>
                </c:pt>
                <c:pt idx="2791">
                  <c:v>11</c:v>
                </c:pt>
                <c:pt idx="2792">
                  <c:v>10</c:v>
                </c:pt>
                <c:pt idx="2793">
                  <c:v>8</c:v>
                </c:pt>
                <c:pt idx="2794">
                  <c:v>7</c:v>
                </c:pt>
                <c:pt idx="2795">
                  <c:v>7</c:v>
                </c:pt>
                <c:pt idx="2796">
                  <c:v>8</c:v>
                </c:pt>
                <c:pt idx="2797">
                  <c:v>8</c:v>
                </c:pt>
                <c:pt idx="2798">
                  <c:v>7</c:v>
                </c:pt>
                <c:pt idx="2799">
                  <c:v>9</c:v>
                </c:pt>
                <c:pt idx="2800">
                  <c:v>6</c:v>
                </c:pt>
                <c:pt idx="2801">
                  <c:v>7</c:v>
                </c:pt>
                <c:pt idx="2802">
                  <c:v>6</c:v>
                </c:pt>
                <c:pt idx="2803">
                  <c:v>7</c:v>
                </c:pt>
                <c:pt idx="2804">
                  <c:v>8</c:v>
                </c:pt>
                <c:pt idx="2805">
                  <c:v>5</c:v>
                </c:pt>
                <c:pt idx="2806">
                  <c:v>7</c:v>
                </c:pt>
                <c:pt idx="2807">
                  <c:v>6</c:v>
                </c:pt>
                <c:pt idx="2808">
                  <c:v>7</c:v>
                </c:pt>
                <c:pt idx="2809">
                  <c:v>5</c:v>
                </c:pt>
                <c:pt idx="2810">
                  <c:v>6</c:v>
                </c:pt>
                <c:pt idx="2811">
                  <c:v>7</c:v>
                </c:pt>
                <c:pt idx="2812">
                  <c:v>7</c:v>
                </c:pt>
                <c:pt idx="2813">
                  <c:v>7</c:v>
                </c:pt>
                <c:pt idx="2814">
                  <c:v>6</c:v>
                </c:pt>
                <c:pt idx="2815">
                  <c:v>8</c:v>
                </c:pt>
                <c:pt idx="2816">
                  <c:v>8</c:v>
                </c:pt>
                <c:pt idx="2817">
                  <c:v>7</c:v>
                </c:pt>
                <c:pt idx="2818">
                  <c:v>7</c:v>
                </c:pt>
                <c:pt idx="2819">
                  <c:v>8</c:v>
                </c:pt>
                <c:pt idx="2820">
                  <c:v>8</c:v>
                </c:pt>
                <c:pt idx="2821">
                  <c:v>7</c:v>
                </c:pt>
                <c:pt idx="2822">
                  <c:v>5</c:v>
                </c:pt>
                <c:pt idx="2823">
                  <c:v>7</c:v>
                </c:pt>
                <c:pt idx="2824">
                  <c:v>7</c:v>
                </c:pt>
                <c:pt idx="2825">
                  <c:v>6</c:v>
                </c:pt>
                <c:pt idx="2826">
                  <c:v>6</c:v>
                </c:pt>
                <c:pt idx="2827">
                  <c:v>5</c:v>
                </c:pt>
                <c:pt idx="2828">
                  <c:v>7</c:v>
                </c:pt>
                <c:pt idx="2829">
                  <c:v>3</c:v>
                </c:pt>
                <c:pt idx="2830">
                  <c:v>6</c:v>
                </c:pt>
                <c:pt idx="2831">
                  <c:v>5</c:v>
                </c:pt>
                <c:pt idx="2832">
                  <c:v>6</c:v>
                </c:pt>
                <c:pt idx="2833">
                  <c:v>5</c:v>
                </c:pt>
                <c:pt idx="2834">
                  <c:v>3</c:v>
                </c:pt>
                <c:pt idx="2835">
                  <c:v>3</c:v>
                </c:pt>
                <c:pt idx="2836">
                  <c:v>5</c:v>
                </c:pt>
                <c:pt idx="2837">
                  <c:v>5</c:v>
                </c:pt>
                <c:pt idx="2838">
                  <c:v>3</c:v>
                </c:pt>
                <c:pt idx="2839">
                  <c:v>2</c:v>
                </c:pt>
                <c:pt idx="2840">
                  <c:v>3</c:v>
                </c:pt>
                <c:pt idx="2841">
                  <c:v>2</c:v>
                </c:pt>
                <c:pt idx="2842">
                  <c:v>1</c:v>
                </c:pt>
                <c:pt idx="2843">
                  <c:v>3</c:v>
                </c:pt>
                <c:pt idx="2844">
                  <c:v>2</c:v>
                </c:pt>
                <c:pt idx="2845">
                  <c:v>3</c:v>
                </c:pt>
                <c:pt idx="2846">
                  <c:v>2</c:v>
                </c:pt>
                <c:pt idx="2847">
                  <c:v>3</c:v>
                </c:pt>
                <c:pt idx="2848">
                  <c:v>3</c:v>
                </c:pt>
                <c:pt idx="2849">
                  <c:v>3</c:v>
                </c:pt>
                <c:pt idx="2850">
                  <c:v>3</c:v>
                </c:pt>
                <c:pt idx="2851">
                  <c:v>1</c:v>
                </c:pt>
                <c:pt idx="2852">
                  <c:v>3</c:v>
                </c:pt>
                <c:pt idx="2853">
                  <c:v>2</c:v>
                </c:pt>
                <c:pt idx="2854">
                  <c:v>3</c:v>
                </c:pt>
                <c:pt idx="2855">
                  <c:v>2</c:v>
                </c:pt>
                <c:pt idx="2856">
                  <c:v>2</c:v>
                </c:pt>
                <c:pt idx="2857">
                  <c:v>3</c:v>
                </c:pt>
                <c:pt idx="2858">
                  <c:v>2</c:v>
                </c:pt>
                <c:pt idx="2859">
                  <c:v>2</c:v>
                </c:pt>
                <c:pt idx="2860">
                  <c:v>2</c:v>
                </c:pt>
                <c:pt idx="2861">
                  <c:v>0</c:v>
                </c:pt>
                <c:pt idx="2862">
                  <c:v>0</c:v>
                </c:pt>
                <c:pt idx="2863">
                  <c:v>0</c:v>
                </c:pt>
                <c:pt idx="2864">
                  <c:v>1</c:v>
                </c:pt>
                <c:pt idx="2865">
                  <c:v>0</c:v>
                </c:pt>
                <c:pt idx="2866">
                  <c:v>0</c:v>
                </c:pt>
                <c:pt idx="2867">
                  <c:v>1</c:v>
                </c:pt>
                <c:pt idx="2868">
                  <c:v>0</c:v>
                </c:pt>
                <c:pt idx="2869">
                  <c:v>5</c:v>
                </c:pt>
                <c:pt idx="2870">
                  <c:v>1</c:v>
                </c:pt>
                <c:pt idx="2871">
                  <c:v>0</c:v>
                </c:pt>
                <c:pt idx="2872">
                  <c:v>1</c:v>
                </c:pt>
                <c:pt idx="2873">
                  <c:v>0</c:v>
                </c:pt>
                <c:pt idx="2874">
                  <c:v>3</c:v>
                </c:pt>
                <c:pt idx="2875">
                  <c:v>1</c:v>
                </c:pt>
                <c:pt idx="2876">
                  <c:v>1</c:v>
                </c:pt>
                <c:pt idx="2877">
                  <c:v>1</c:v>
                </c:pt>
                <c:pt idx="2878">
                  <c:v>2</c:v>
                </c:pt>
                <c:pt idx="2879">
                  <c:v>3</c:v>
                </c:pt>
                <c:pt idx="2880">
                  <c:v>3</c:v>
                </c:pt>
                <c:pt idx="2881">
                  <c:v>5</c:v>
                </c:pt>
                <c:pt idx="2882">
                  <c:v>5</c:v>
                </c:pt>
                <c:pt idx="2883">
                  <c:v>8</c:v>
                </c:pt>
                <c:pt idx="2884">
                  <c:v>7</c:v>
                </c:pt>
                <c:pt idx="2885">
                  <c:v>7</c:v>
                </c:pt>
                <c:pt idx="2886">
                  <c:v>7</c:v>
                </c:pt>
                <c:pt idx="2887">
                  <c:v>4</c:v>
                </c:pt>
                <c:pt idx="2888">
                  <c:v>6</c:v>
                </c:pt>
                <c:pt idx="2889">
                  <c:v>6</c:v>
                </c:pt>
                <c:pt idx="2890">
                  <c:v>5</c:v>
                </c:pt>
                <c:pt idx="2891">
                  <c:v>6</c:v>
                </c:pt>
                <c:pt idx="2892">
                  <c:v>3</c:v>
                </c:pt>
                <c:pt idx="2893">
                  <c:v>3</c:v>
                </c:pt>
                <c:pt idx="2894">
                  <c:v>5</c:v>
                </c:pt>
                <c:pt idx="2895">
                  <c:v>3</c:v>
                </c:pt>
                <c:pt idx="2896">
                  <c:v>3</c:v>
                </c:pt>
                <c:pt idx="2897">
                  <c:v>3</c:v>
                </c:pt>
                <c:pt idx="2898">
                  <c:v>4</c:v>
                </c:pt>
                <c:pt idx="2899">
                  <c:v>3</c:v>
                </c:pt>
                <c:pt idx="2900">
                  <c:v>3</c:v>
                </c:pt>
                <c:pt idx="2901">
                  <c:v>2</c:v>
                </c:pt>
                <c:pt idx="2902">
                  <c:v>3</c:v>
                </c:pt>
                <c:pt idx="2903">
                  <c:v>4</c:v>
                </c:pt>
                <c:pt idx="2904">
                  <c:v>1</c:v>
                </c:pt>
                <c:pt idx="2905">
                  <c:v>3</c:v>
                </c:pt>
                <c:pt idx="2906">
                  <c:v>2</c:v>
                </c:pt>
                <c:pt idx="2907">
                  <c:v>2</c:v>
                </c:pt>
                <c:pt idx="2908">
                  <c:v>2</c:v>
                </c:pt>
                <c:pt idx="2909">
                  <c:v>0</c:v>
                </c:pt>
                <c:pt idx="2910">
                  <c:v>0</c:v>
                </c:pt>
                <c:pt idx="2911">
                  <c:v>1</c:v>
                </c:pt>
                <c:pt idx="2912">
                  <c:v>0</c:v>
                </c:pt>
                <c:pt idx="2913">
                  <c:v>0</c:v>
                </c:pt>
                <c:pt idx="2914">
                  <c:v>0</c:v>
                </c:pt>
                <c:pt idx="2915">
                  <c:v>0</c:v>
                </c:pt>
                <c:pt idx="2916">
                  <c:v>0</c:v>
                </c:pt>
                <c:pt idx="2917">
                  <c:v>0</c:v>
                </c:pt>
                <c:pt idx="2918">
                  <c:v>1</c:v>
                </c:pt>
                <c:pt idx="2919">
                  <c:v>1</c:v>
                </c:pt>
                <c:pt idx="2920">
                  <c:v>1</c:v>
                </c:pt>
                <c:pt idx="2921">
                  <c:v>0</c:v>
                </c:pt>
                <c:pt idx="2922">
                  <c:v>3</c:v>
                </c:pt>
                <c:pt idx="2923">
                  <c:v>1</c:v>
                </c:pt>
                <c:pt idx="2924">
                  <c:v>2</c:v>
                </c:pt>
                <c:pt idx="2925">
                  <c:v>2</c:v>
                </c:pt>
                <c:pt idx="2926">
                  <c:v>0</c:v>
                </c:pt>
                <c:pt idx="2927">
                  <c:v>0</c:v>
                </c:pt>
                <c:pt idx="2928">
                  <c:v>0</c:v>
                </c:pt>
                <c:pt idx="2929">
                  <c:v>3</c:v>
                </c:pt>
                <c:pt idx="2930">
                  <c:v>1</c:v>
                </c:pt>
                <c:pt idx="2931">
                  <c:v>3</c:v>
                </c:pt>
                <c:pt idx="2932">
                  <c:v>3</c:v>
                </c:pt>
                <c:pt idx="2933">
                  <c:v>3</c:v>
                </c:pt>
                <c:pt idx="2934">
                  <c:v>3</c:v>
                </c:pt>
                <c:pt idx="2935">
                  <c:v>2</c:v>
                </c:pt>
                <c:pt idx="2936">
                  <c:v>4</c:v>
                </c:pt>
                <c:pt idx="2937">
                  <c:v>3</c:v>
                </c:pt>
                <c:pt idx="2938">
                  <c:v>1</c:v>
                </c:pt>
                <c:pt idx="2939">
                  <c:v>4</c:v>
                </c:pt>
                <c:pt idx="2940">
                  <c:v>3</c:v>
                </c:pt>
                <c:pt idx="2941">
                  <c:v>2</c:v>
                </c:pt>
                <c:pt idx="2942">
                  <c:v>4</c:v>
                </c:pt>
                <c:pt idx="2943">
                  <c:v>2</c:v>
                </c:pt>
                <c:pt idx="2944">
                  <c:v>3</c:v>
                </c:pt>
                <c:pt idx="2945">
                  <c:v>2</c:v>
                </c:pt>
                <c:pt idx="2946">
                  <c:v>5</c:v>
                </c:pt>
                <c:pt idx="2947">
                  <c:v>6</c:v>
                </c:pt>
                <c:pt idx="2948">
                  <c:v>4</c:v>
                </c:pt>
                <c:pt idx="2949">
                  <c:v>6</c:v>
                </c:pt>
                <c:pt idx="2950">
                  <c:v>4</c:v>
                </c:pt>
                <c:pt idx="2951">
                  <c:v>6</c:v>
                </c:pt>
                <c:pt idx="2952">
                  <c:v>5</c:v>
                </c:pt>
                <c:pt idx="2953">
                  <c:v>6</c:v>
                </c:pt>
                <c:pt idx="2954">
                  <c:v>5</c:v>
                </c:pt>
                <c:pt idx="2955">
                  <c:v>4</c:v>
                </c:pt>
                <c:pt idx="2956">
                  <c:v>5</c:v>
                </c:pt>
                <c:pt idx="2957">
                  <c:v>3</c:v>
                </c:pt>
                <c:pt idx="2958">
                  <c:v>6</c:v>
                </c:pt>
                <c:pt idx="2959">
                  <c:v>5</c:v>
                </c:pt>
                <c:pt idx="2960">
                  <c:v>5</c:v>
                </c:pt>
                <c:pt idx="2961">
                  <c:v>4</c:v>
                </c:pt>
                <c:pt idx="2962">
                  <c:v>5</c:v>
                </c:pt>
                <c:pt idx="2963">
                  <c:v>5</c:v>
                </c:pt>
                <c:pt idx="2964">
                  <c:v>5</c:v>
                </c:pt>
                <c:pt idx="2965">
                  <c:v>5</c:v>
                </c:pt>
                <c:pt idx="2966">
                  <c:v>4</c:v>
                </c:pt>
                <c:pt idx="2967">
                  <c:v>3</c:v>
                </c:pt>
                <c:pt idx="2968">
                  <c:v>3</c:v>
                </c:pt>
                <c:pt idx="2969">
                  <c:v>1</c:v>
                </c:pt>
                <c:pt idx="2970">
                  <c:v>3</c:v>
                </c:pt>
                <c:pt idx="2971">
                  <c:v>5</c:v>
                </c:pt>
                <c:pt idx="2972">
                  <c:v>5</c:v>
                </c:pt>
                <c:pt idx="2973">
                  <c:v>5</c:v>
                </c:pt>
                <c:pt idx="2974">
                  <c:v>4</c:v>
                </c:pt>
                <c:pt idx="2975">
                  <c:v>5</c:v>
                </c:pt>
                <c:pt idx="2976">
                  <c:v>5</c:v>
                </c:pt>
                <c:pt idx="2977">
                  <c:v>5</c:v>
                </c:pt>
                <c:pt idx="2978">
                  <c:v>4</c:v>
                </c:pt>
                <c:pt idx="2979">
                  <c:v>4</c:v>
                </c:pt>
                <c:pt idx="2980">
                  <c:v>5</c:v>
                </c:pt>
                <c:pt idx="2981">
                  <c:v>3</c:v>
                </c:pt>
                <c:pt idx="2982">
                  <c:v>4</c:v>
                </c:pt>
                <c:pt idx="2983">
                  <c:v>4</c:v>
                </c:pt>
                <c:pt idx="2984">
                  <c:v>6</c:v>
                </c:pt>
                <c:pt idx="2985">
                  <c:v>6</c:v>
                </c:pt>
                <c:pt idx="2986">
                  <c:v>5</c:v>
                </c:pt>
                <c:pt idx="2987">
                  <c:v>6</c:v>
                </c:pt>
                <c:pt idx="2988">
                  <c:v>5</c:v>
                </c:pt>
                <c:pt idx="2989">
                  <c:v>3</c:v>
                </c:pt>
                <c:pt idx="2990">
                  <c:v>5</c:v>
                </c:pt>
                <c:pt idx="2991">
                  <c:v>3</c:v>
                </c:pt>
                <c:pt idx="2992">
                  <c:v>4</c:v>
                </c:pt>
                <c:pt idx="2993">
                  <c:v>3</c:v>
                </c:pt>
                <c:pt idx="2994">
                  <c:v>3</c:v>
                </c:pt>
                <c:pt idx="2995">
                  <c:v>3</c:v>
                </c:pt>
                <c:pt idx="2996">
                  <c:v>3</c:v>
                </c:pt>
                <c:pt idx="2997">
                  <c:v>4</c:v>
                </c:pt>
                <c:pt idx="2998">
                  <c:v>3</c:v>
                </c:pt>
                <c:pt idx="2999">
                  <c:v>5</c:v>
                </c:pt>
                <c:pt idx="3000">
                  <c:v>1</c:v>
                </c:pt>
                <c:pt idx="3001">
                  <c:v>4</c:v>
                </c:pt>
                <c:pt idx="3002">
                  <c:v>3</c:v>
                </c:pt>
                <c:pt idx="3003">
                  <c:v>3</c:v>
                </c:pt>
                <c:pt idx="3004">
                  <c:v>5</c:v>
                </c:pt>
                <c:pt idx="3005">
                  <c:v>3</c:v>
                </c:pt>
                <c:pt idx="3006">
                  <c:v>6</c:v>
                </c:pt>
                <c:pt idx="3007">
                  <c:v>6</c:v>
                </c:pt>
                <c:pt idx="3008">
                  <c:v>6</c:v>
                </c:pt>
                <c:pt idx="3009">
                  <c:v>6</c:v>
                </c:pt>
                <c:pt idx="3010">
                  <c:v>6</c:v>
                </c:pt>
                <c:pt idx="3011">
                  <c:v>6</c:v>
                </c:pt>
                <c:pt idx="3012">
                  <c:v>5</c:v>
                </c:pt>
                <c:pt idx="3013">
                  <c:v>6</c:v>
                </c:pt>
                <c:pt idx="3014">
                  <c:v>8</c:v>
                </c:pt>
                <c:pt idx="3015">
                  <c:v>6</c:v>
                </c:pt>
                <c:pt idx="3016">
                  <c:v>4</c:v>
                </c:pt>
                <c:pt idx="3017">
                  <c:v>4</c:v>
                </c:pt>
                <c:pt idx="3018">
                  <c:v>4</c:v>
                </c:pt>
                <c:pt idx="3019">
                  <c:v>3</c:v>
                </c:pt>
                <c:pt idx="3020">
                  <c:v>4</c:v>
                </c:pt>
                <c:pt idx="3021">
                  <c:v>4</c:v>
                </c:pt>
                <c:pt idx="3022">
                  <c:v>2</c:v>
                </c:pt>
                <c:pt idx="3023">
                  <c:v>3</c:v>
                </c:pt>
                <c:pt idx="3024">
                  <c:v>2</c:v>
                </c:pt>
                <c:pt idx="3025">
                  <c:v>8</c:v>
                </c:pt>
                <c:pt idx="3026">
                  <c:v>4</c:v>
                </c:pt>
                <c:pt idx="3027">
                  <c:v>3</c:v>
                </c:pt>
                <c:pt idx="3028">
                  <c:v>3</c:v>
                </c:pt>
                <c:pt idx="3029">
                  <c:v>1</c:v>
                </c:pt>
                <c:pt idx="3030">
                  <c:v>1</c:v>
                </c:pt>
                <c:pt idx="3031">
                  <c:v>1</c:v>
                </c:pt>
                <c:pt idx="3032">
                  <c:v>3</c:v>
                </c:pt>
                <c:pt idx="3033">
                  <c:v>1</c:v>
                </c:pt>
                <c:pt idx="3034">
                  <c:v>3</c:v>
                </c:pt>
                <c:pt idx="3035">
                  <c:v>3</c:v>
                </c:pt>
                <c:pt idx="3036">
                  <c:v>3</c:v>
                </c:pt>
                <c:pt idx="3037">
                  <c:v>3</c:v>
                </c:pt>
                <c:pt idx="3038">
                  <c:v>3</c:v>
                </c:pt>
                <c:pt idx="3039">
                  <c:v>3</c:v>
                </c:pt>
                <c:pt idx="3040">
                  <c:v>3</c:v>
                </c:pt>
                <c:pt idx="3041">
                  <c:v>3</c:v>
                </c:pt>
                <c:pt idx="3042">
                  <c:v>3</c:v>
                </c:pt>
                <c:pt idx="3043">
                  <c:v>1</c:v>
                </c:pt>
                <c:pt idx="3044">
                  <c:v>2</c:v>
                </c:pt>
                <c:pt idx="3045">
                  <c:v>3</c:v>
                </c:pt>
                <c:pt idx="3046">
                  <c:v>1</c:v>
                </c:pt>
                <c:pt idx="3047">
                  <c:v>3</c:v>
                </c:pt>
                <c:pt idx="3048">
                  <c:v>1</c:v>
                </c:pt>
                <c:pt idx="3049">
                  <c:v>2</c:v>
                </c:pt>
                <c:pt idx="3050">
                  <c:v>1</c:v>
                </c:pt>
                <c:pt idx="3051">
                  <c:v>1</c:v>
                </c:pt>
                <c:pt idx="3052">
                  <c:v>3</c:v>
                </c:pt>
                <c:pt idx="3053">
                  <c:v>2</c:v>
                </c:pt>
                <c:pt idx="3054">
                  <c:v>1</c:v>
                </c:pt>
                <c:pt idx="3055">
                  <c:v>1</c:v>
                </c:pt>
                <c:pt idx="3056">
                  <c:v>3</c:v>
                </c:pt>
                <c:pt idx="3057">
                  <c:v>2</c:v>
                </c:pt>
                <c:pt idx="3058">
                  <c:v>3</c:v>
                </c:pt>
                <c:pt idx="3059">
                  <c:v>4</c:v>
                </c:pt>
                <c:pt idx="3060">
                  <c:v>3</c:v>
                </c:pt>
                <c:pt idx="3061">
                  <c:v>4</c:v>
                </c:pt>
                <c:pt idx="3062">
                  <c:v>2</c:v>
                </c:pt>
                <c:pt idx="3063">
                  <c:v>4</c:v>
                </c:pt>
                <c:pt idx="3064">
                  <c:v>4</c:v>
                </c:pt>
                <c:pt idx="3065">
                  <c:v>3</c:v>
                </c:pt>
                <c:pt idx="3066">
                  <c:v>3</c:v>
                </c:pt>
                <c:pt idx="3067">
                  <c:v>5</c:v>
                </c:pt>
                <c:pt idx="3068">
                  <c:v>4</c:v>
                </c:pt>
                <c:pt idx="3069">
                  <c:v>5</c:v>
                </c:pt>
                <c:pt idx="3070">
                  <c:v>6</c:v>
                </c:pt>
                <c:pt idx="3071">
                  <c:v>3</c:v>
                </c:pt>
                <c:pt idx="3072">
                  <c:v>4</c:v>
                </c:pt>
                <c:pt idx="3073">
                  <c:v>5</c:v>
                </c:pt>
                <c:pt idx="3074">
                  <c:v>3</c:v>
                </c:pt>
                <c:pt idx="3075">
                  <c:v>3</c:v>
                </c:pt>
                <c:pt idx="3076">
                  <c:v>5</c:v>
                </c:pt>
                <c:pt idx="3077">
                  <c:v>3</c:v>
                </c:pt>
                <c:pt idx="3078">
                  <c:v>4</c:v>
                </c:pt>
                <c:pt idx="3079">
                  <c:v>3</c:v>
                </c:pt>
                <c:pt idx="3080">
                  <c:v>3</c:v>
                </c:pt>
                <c:pt idx="3081">
                  <c:v>3</c:v>
                </c:pt>
                <c:pt idx="3082">
                  <c:v>3</c:v>
                </c:pt>
                <c:pt idx="3083">
                  <c:v>3</c:v>
                </c:pt>
                <c:pt idx="3084">
                  <c:v>3</c:v>
                </c:pt>
                <c:pt idx="3085">
                  <c:v>4</c:v>
                </c:pt>
                <c:pt idx="3086">
                  <c:v>1</c:v>
                </c:pt>
                <c:pt idx="3087">
                  <c:v>4</c:v>
                </c:pt>
                <c:pt idx="3088">
                  <c:v>3</c:v>
                </c:pt>
                <c:pt idx="3089">
                  <c:v>3</c:v>
                </c:pt>
                <c:pt idx="3090">
                  <c:v>3</c:v>
                </c:pt>
                <c:pt idx="3091">
                  <c:v>4</c:v>
                </c:pt>
                <c:pt idx="3092">
                  <c:v>5</c:v>
                </c:pt>
                <c:pt idx="3093">
                  <c:v>1</c:v>
                </c:pt>
                <c:pt idx="3094">
                  <c:v>3</c:v>
                </c:pt>
                <c:pt idx="3095">
                  <c:v>0</c:v>
                </c:pt>
                <c:pt idx="3096">
                  <c:v>1</c:v>
                </c:pt>
                <c:pt idx="3097">
                  <c:v>3</c:v>
                </c:pt>
                <c:pt idx="3098">
                  <c:v>1</c:v>
                </c:pt>
                <c:pt idx="3099">
                  <c:v>3</c:v>
                </c:pt>
                <c:pt idx="3100">
                  <c:v>3</c:v>
                </c:pt>
                <c:pt idx="3101">
                  <c:v>1</c:v>
                </c:pt>
                <c:pt idx="3102">
                  <c:v>2</c:v>
                </c:pt>
                <c:pt idx="3103">
                  <c:v>0</c:v>
                </c:pt>
                <c:pt idx="3104">
                  <c:v>3</c:v>
                </c:pt>
                <c:pt idx="3105">
                  <c:v>3</c:v>
                </c:pt>
                <c:pt idx="3106">
                  <c:v>3</c:v>
                </c:pt>
                <c:pt idx="3107">
                  <c:v>3</c:v>
                </c:pt>
                <c:pt idx="3108">
                  <c:v>1</c:v>
                </c:pt>
                <c:pt idx="3109">
                  <c:v>3</c:v>
                </c:pt>
                <c:pt idx="3110">
                  <c:v>1</c:v>
                </c:pt>
                <c:pt idx="3111">
                  <c:v>2</c:v>
                </c:pt>
                <c:pt idx="3112">
                  <c:v>1</c:v>
                </c:pt>
                <c:pt idx="3113">
                  <c:v>3</c:v>
                </c:pt>
                <c:pt idx="3114">
                  <c:v>2</c:v>
                </c:pt>
                <c:pt idx="3115">
                  <c:v>3</c:v>
                </c:pt>
                <c:pt idx="3116">
                  <c:v>3</c:v>
                </c:pt>
                <c:pt idx="3117">
                  <c:v>3</c:v>
                </c:pt>
                <c:pt idx="3118">
                  <c:v>5</c:v>
                </c:pt>
                <c:pt idx="3119">
                  <c:v>3</c:v>
                </c:pt>
                <c:pt idx="3120">
                  <c:v>3</c:v>
                </c:pt>
                <c:pt idx="3121">
                  <c:v>5</c:v>
                </c:pt>
                <c:pt idx="3122">
                  <c:v>3</c:v>
                </c:pt>
                <c:pt idx="3123">
                  <c:v>3</c:v>
                </c:pt>
                <c:pt idx="3124">
                  <c:v>4</c:v>
                </c:pt>
                <c:pt idx="3125">
                  <c:v>3</c:v>
                </c:pt>
                <c:pt idx="3126">
                  <c:v>2</c:v>
                </c:pt>
                <c:pt idx="3127">
                  <c:v>0</c:v>
                </c:pt>
                <c:pt idx="3128">
                  <c:v>0</c:v>
                </c:pt>
                <c:pt idx="3129">
                  <c:v>0</c:v>
                </c:pt>
                <c:pt idx="3130">
                  <c:v>0</c:v>
                </c:pt>
                <c:pt idx="3131">
                  <c:v>0</c:v>
                </c:pt>
                <c:pt idx="3132">
                  <c:v>0</c:v>
                </c:pt>
                <c:pt idx="3133">
                  <c:v>1</c:v>
                </c:pt>
                <c:pt idx="3134">
                  <c:v>0</c:v>
                </c:pt>
                <c:pt idx="3135">
                  <c:v>0</c:v>
                </c:pt>
                <c:pt idx="3136">
                  <c:v>0</c:v>
                </c:pt>
                <c:pt idx="3137">
                  <c:v>2</c:v>
                </c:pt>
                <c:pt idx="3138">
                  <c:v>0</c:v>
                </c:pt>
                <c:pt idx="3139">
                  <c:v>0</c:v>
                </c:pt>
                <c:pt idx="3140">
                  <c:v>1</c:v>
                </c:pt>
                <c:pt idx="3141">
                  <c:v>0</c:v>
                </c:pt>
                <c:pt idx="3142">
                  <c:v>1</c:v>
                </c:pt>
                <c:pt idx="3143">
                  <c:v>0</c:v>
                </c:pt>
                <c:pt idx="3144">
                  <c:v>0</c:v>
                </c:pt>
                <c:pt idx="3145">
                  <c:v>2</c:v>
                </c:pt>
                <c:pt idx="3146">
                  <c:v>0</c:v>
                </c:pt>
                <c:pt idx="3147">
                  <c:v>0</c:v>
                </c:pt>
                <c:pt idx="3148">
                  <c:v>2</c:v>
                </c:pt>
                <c:pt idx="3149">
                  <c:v>2</c:v>
                </c:pt>
                <c:pt idx="3150">
                  <c:v>1</c:v>
                </c:pt>
                <c:pt idx="3151">
                  <c:v>2</c:v>
                </c:pt>
                <c:pt idx="3152">
                  <c:v>3</c:v>
                </c:pt>
                <c:pt idx="3153">
                  <c:v>3</c:v>
                </c:pt>
                <c:pt idx="3154">
                  <c:v>3</c:v>
                </c:pt>
                <c:pt idx="3155">
                  <c:v>5</c:v>
                </c:pt>
                <c:pt idx="3156">
                  <c:v>3</c:v>
                </c:pt>
                <c:pt idx="3157">
                  <c:v>4</c:v>
                </c:pt>
                <c:pt idx="3158">
                  <c:v>1</c:v>
                </c:pt>
                <c:pt idx="3159">
                  <c:v>7</c:v>
                </c:pt>
                <c:pt idx="3160">
                  <c:v>5</c:v>
                </c:pt>
                <c:pt idx="3161">
                  <c:v>4</c:v>
                </c:pt>
                <c:pt idx="3162">
                  <c:v>5</c:v>
                </c:pt>
                <c:pt idx="3163">
                  <c:v>3</c:v>
                </c:pt>
                <c:pt idx="3164">
                  <c:v>5</c:v>
                </c:pt>
                <c:pt idx="3165">
                  <c:v>4</c:v>
                </c:pt>
                <c:pt idx="3166">
                  <c:v>4</c:v>
                </c:pt>
                <c:pt idx="3167">
                  <c:v>4</c:v>
                </c:pt>
                <c:pt idx="3168">
                  <c:v>2</c:v>
                </c:pt>
                <c:pt idx="3169">
                  <c:v>4</c:v>
                </c:pt>
                <c:pt idx="3170">
                  <c:v>7</c:v>
                </c:pt>
                <c:pt idx="3171">
                  <c:v>4</c:v>
                </c:pt>
                <c:pt idx="3172">
                  <c:v>3</c:v>
                </c:pt>
                <c:pt idx="3173">
                  <c:v>3</c:v>
                </c:pt>
                <c:pt idx="3174">
                  <c:v>2</c:v>
                </c:pt>
                <c:pt idx="3175">
                  <c:v>1</c:v>
                </c:pt>
                <c:pt idx="3176">
                  <c:v>1</c:v>
                </c:pt>
                <c:pt idx="3177">
                  <c:v>2</c:v>
                </c:pt>
                <c:pt idx="3178">
                  <c:v>2</c:v>
                </c:pt>
                <c:pt idx="3179">
                  <c:v>3</c:v>
                </c:pt>
                <c:pt idx="3180">
                  <c:v>1</c:v>
                </c:pt>
                <c:pt idx="3181">
                  <c:v>2</c:v>
                </c:pt>
                <c:pt idx="3182">
                  <c:v>1</c:v>
                </c:pt>
                <c:pt idx="3183">
                  <c:v>2</c:v>
                </c:pt>
                <c:pt idx="3184">
                  <c:v>2</c:v>
                </c:pt>
                <c:pt idx="3185">
                  <c:v>0</c:v>
                </c:pt>
                <c:pt idx="3186">
                  <c:v>2</c:v>
                </c:pt>
                <c:pt idx="3187">
                  <c:v>0</c:v>
                </c:pt>
                <c:pt idx="3188">
                  <c:v>0</c:v>
                </c:pt>
                <c:pt idx="3189">
                  <c:v>1</c:v>
                </c:pt>
                <c:pt idx="3190">
                  <c:v>1</c:v>
                </c:pt>
                <c:pt idx="3191">
                  <c:v>0</c:v>
                </c:pt>
                <c:pt idx="3192">
                  <c:v>0</c:v>
                </c:pt>
                <c:pt idx="3193">
                  <c:v>1</c:v>
                </c:pt>
                <c:pt idx="3194">
                  <c:v>0</c:v>
                </c:pt>
                <c:pt idx="3195">
                  <c:v>1</c:v>
                </c:pt>
                <c:pt idx="3196">
                  <c:v>0</c:v>
                </c:pt>
                <c:pt idx="3197">
                  <c:v>0</c:v>
                </c:pt>
                <c:pt idx="3198">
                  <c:v>0</c:v>
                </c:pt>
                <c:pt idx="3199">
                  <c:v>0</c:v>
                </c:pt>
                <c:pt idx="3200">
                  <c:v>1</c:v>
                </c:pt>
                <c:pt idx="3201">
                  <c:v>1</c:v>
                </c:pt>
                <c:pt idx="3202">
                  <c:v>0</c:v>
                </c:pt>
                <c:pt idx="3203">
                  <c:v>1</c:v>
                </c:pt>
                <c:pt idx="3204">
                  <c:v>0</c:v>
                </c:pt>
                <c:pt idx="3205">
                  <c:v>0</c:v>
                </c:pt>
                <c:pt idx="3206">
                  <c:v>0</c:v>
                </c:pt>
                <c:pt idx="3207">
                  <c:v>2</c:v>
                </c:pt>
                <c:pt idx="3208">
                  <c:v>2</c:v>
                </c:pt>
                <c:pt idx="3209">
                  <c:v>3</c:v>
                </c:pt>
                <c:pt idx="3210">
                  <c:v>3</c:v>
                </c:pt>
                <c:pt idx="3211">
                  <c:v>2</c:v>
                </c:pt>
                <c:pt idx="3212">
                  <c:v>5</c:v>
                </c:pt>
                <c:pt idx="3213">
                  <c:v>1</c:v>
                </c:pt>
                <c:pt idx="3214">
                  <c:v>3</c:v>
                </c:pt>
                <c:pt idx="3215">
                  <c:v>5</c:v>
                </c:pt>
                <c:pt idx="3216">
                  <c:v>3</c:v>
                </c:pt>
                <c:pt idx="3217">
                  <c:v>3</c:v>
                </c:pt>
                <c:pt idx="3218">
                  <c:v>2</c:v>
                </c:pt>
                <c:pt idx="3219">
                  <c:v>2</c:v>
                </c:pt>
                <c:pt idx="3220">
                  <c:v>2</c:v>
                </c:pt>
                <c:pt idx="3221">
                  <c:v>3</c:v>
                </c:pt>
                <c:pt idx="3222">
                  <c:v>2</c:v>
                </c:pt>
                <c:pt idx="3223">
                  <c:v>3</c:v>
                </c:pt>
                <c:pt idx="3224">
                  <c:v>2</c:v>
                </c:pt>
                <c:pt idx="3225">
                  <c:v>1</c:v>
                </c:pt>
                <c:pt idx="3226">
                  <c:v>2</c:v>
                </c:pt>
                <c:pt idx="3227">
                  <c:v>1</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1</c:v>
                </c:pt>
                <c:pt idx="3244">
                  <c:v>0</c:v>
                </c:pt>
                <c:pt idx="3245">
                  <c:v>0</c:v>
                </c:pt>
                <c:pt idx="3246">
                  <c:v>0</c:v>
                </c:pt>
                <c:pt idx="3247">
                  <c:v>0</c:v>
                </c:pt>
                <c:pt idx="3248">
                  <c:v>1</c:v>
                </c:pt>
                <c:pt idx="3249">
                  <c:v>0</c:v>
                </c:pt>
                <c:pt idx="3250">
                  <c:v>0</c:v>
                </c:pt>
                <c:pt idx="3251">
                  <c:v>0</c:v>
                </c:pt>
                <c:pt idx="3252">
                  <c:v>0</c:v>
                </c:pt>
                <c:pt idx="3253">
                  <c:v>0</c:v>
                </c:pt>
                <c:pt idx="3254">
                  <c:v>0</c:v>
                </c:pt>
                <c:pt idx="3255">
                  <c:v>1</c:v>
                </c:pt>
                <c:pt idx="3256">
                  <c:v>1</c:v>
                </c:pt>
                <c:pt idx="3257">
                  <c:v>1</c:v>
                </c:pt>
                <c:pt idx="3258">
                  <c:v>1</c:v>
                </c:pt>
                <c:pt idx="3259">
                  <c:v>1</c:v>
                </c:pt>
                <c:pt idx="3260">
                  <c:v>1</c:v>
                </c:pt>
                <c:pt idx="3261">
                  <c:v>1</c:v>
                </c:pt>
                <c:pt idx="3262">
                  <c:v>1</c:v>
                </c:pt>
                <c:pt idx="3263">
                  <c:v>3</c:v>
                </c:pt>
                <c:pt idx="3264">
                  <c:v>1</c:v>
                </c:pt>
                <c:pt idx="3265">
                  <c:v>3</c:v>
                </c:pt>
                <c:pt idx="3266">
                  <c:v>3</c:v>
                </c:pt>
                <c:pt idx="3267">
                  <c:v>3</c:v>
                </c:pt>
                <c:pt idx="3268">
                  <c:v>4</c:v>
                </c:pt>
                <c:pt idx="3269">
                  <c:v>2</c:v>
                </c:pt>
                <c:pt idx="3270">
                  <c:v>7</c:v>
                </c:pt>
                <c:pt idx="3271">
                  <c:v>4</c:v>
                </c:pt>
                <c:pt idx="3272">
                  <c:v>6</c:v>
                </c:pt>
                <c:pt idx="3273">
                  <c:v>5</c:v>
                </c:pt>
                <c:pt idx="3274">
                  <c:v>5</c:v>
                </c:pt>
                <c:pt idx="3275">
                  <c:v>5</c:v>
                </c:pt>
                <c:pt idx="3276">
                  <c:v>5</c:v>
                </c:pt>
                <c:pt idx="3277">
                  <c:v>3</c:v>
                </c:pt>
                <c:pt idx="3278">
                  <c:v>3</c:v>
                </c:pt>
                <c:pt idx="3279">
                  <c:v>1</c:v>
                </c:pt>
                <c:pt idx="3280">
                  <c:v>1</c:v>
                </c:pt>
                <c:pt idx="3281">
                  <c:v>0</c:v>
                </c:pt>
                <c:pt idx="3282">
                  <c:v>0</c:v>
                </c:pt>
                <c:pt idx="3283">
                  <c:v>2</c:v>
                </c:pt>
                <c:pt idx="3284">
                  <c:v>3</c:v>
                </c:pt>
                <c:pt idx="3285">
                  <c:v>4</c:v>
                </c:pt>
                <c:pt idx="3286">
                  <c:v>2</c:v>
                </c:pt>
                <c:pt idx="3287">
                  <c:v>4</c:v>
                </c:pt>
                <c:pt idx="3288">
                  <c:v>5</c:v>
                </c:pt>
                <c:pt idx="3289">
                  <c:v>7</c:v>
                </c:pt>
                <c:pt idx="3290">
                  <c:v>8</c:v>
                </c:pt>
                <c:pt idx="3291">
                  <c:v>9</c:v>
                </c:pt>
                <c:pt idx="3292">
                  <c:v>12</c:v>
                </c:pt>
                <c:pt idx="3293">
                  <c:v>12</c:v>
                </c:pt>
                <c:pt idx="3294">
                  <c:v>11</c:v>
                </c:pt>
                <c:pt idx="3295">
                  <c:v>9</c:v>
                </c:pt>
                <c:pt idx="3296">
                  <c:v>8</c:v>
                </c:pt>
                <c:pt idx="3297">
                  <c:v>6</c:v>
                </c:pt>
                <c:pt idx="3298">
                  <c:v>4</c:v>
                </c:pt>
                <c:pt idx="3299">
                  <c:v>6</c:v>
                </c:pt>
                <c:pt idx="3300">
                  <c:v>6</c:v>
                </c:pt>
                <c:pt idx="3301">
                  <c:v>5</c:v>
                </c:pt>
                <c:pt idx="3302">
                  <c:v>5</c:v>
                </c:pt>
                <c:pt idx="3303">
                  <c:v>5</c:v>
                </c:pt>
                <c:pt idx="3304">
                  <c:v>6</c:v>
                </c:pt>
                <c:pt idx="3305">
                  <c:v>6</c:v>
                </c:pt>
                <c:pt idx="3306">
                  <c:v>6</c:v>
                </c:pt>
                <c:pt idx="3307">
                  <c:v>8</c:v>
                </c:pt>
                <c:pt idx="3308">
                  <c:v>7</c:v>
                </c:pt>
                <c:pt idx="3309">
                  <c:v>9</c:v>
                </c:pt>
                <c:pt idx="3310">
                  <c:v>6</c:v>
                </c:pt>
                <c:pt idx="3311">
                  <c:v>7</c:v>
                </c:pt>
                <c:pt idx="3312">
                  <c:v>8</c:v>
                </c:pt>
                <c:pt idx="3313">
                  <c:v>8</c:v>
                </c:pt>
                <c:pt idx="3314">
                  <c:v>8</c:v>
                </c:pt>
                <c:pt idx="3315">
                  <c:v>8</c:v>
                </c:pt>
                <c:pt idx="3316">
                  <c:v>9</c:v>
                </c:pt>
                <c:pt idx="3317">
                  <c:v>5</c:v>
                </c:pt>
                <c:pt idx="3318">
                  <c:v>6</c:v>
                </c:pt>
                <c:pt idx="3319">
                  <c:v>6</c:v>
                </c:pt>
                <c:pt idx="3320">
                  <c:v>6</c:v>
                </c:pt>
                <c:pt idx="3321">
                  <c:v>5</c:v>
                </c:pt>
                <c:pt idx="3322">
                  <c:v>4</c:v>
                </c:pt>
                <c:pt idx="3323">
                  <c:v>5</c:v>
                </c:pt>
                <c:pt idx="3324">
                  <c:v>5</c:v>
                </c:pt>
                <c:pt idx="3325">
                  <c:v>3</c:v>
                </c:pt>
                <c:pt idx="3326">
                  <c:v>6</c:v>
                </c:pt>
                <c:pt idx="3327">
                  <c:v>5</c:v>
                </c:pt>
                <c:pt idx="3328">
                  <c:v>5</c:v>
                </c:pt>
                <c:pt idx="3329">
                  <c:v>5</c:v>
                </c:pt>
                <c:pt idx="3330">
                  <c:v>6</c:v>
                </c:pt>
                <c:pt idx="3331">
                  <c:v>6</c:v>
                </c:pt>
                <c:pt idx="3332">
                  <c:v>5</c:v>
                </c:pt>
                <c:pt idx="3333">
                  <c:v>7</c:v>
                </c:pt>
                <c:pt idx="3334">
                  <c:v>5</c:v>
                </c:pt>
                <c:pt idx="3335">
                  <c:v>6</c:v>
                </c:pt>
                <c:pt idx="3336">
                  <c:v>7</c:v>
                </c:pt>
                <c:pt idx="3337">
                  <c:v>8</c:v>
                </c:pt>
                <c:pt idx="3338">
                  <c:v>8</c:v>
                </c:pt>
                <c:pt idx="3339">
                  <c:v>5</c:v>
                </c:pt>
                <c:pt idx="3340">
                  <c:v>9</c:v>
                </c:pt>
                <c:pt idx="3341">
                  <c:v>7</c:v>
                </c:pt>
                <c:pt idx="3342">
                  <c:v>6</c:v>
                </c:pt>
                <c:pt idx="3343">
                  <c:v>8</c:v>
                </c:pt>
                <c:pt idx="3344">
                  <c:v>7</c:v>
                </c:pt>
                <c:pt idx="3345">
                  <c:v>6</c:v>
                </c:pt>
                <c:pt idx="3346">
                  <c:v>5</c:v>
                </c:pt>
                <c:pt idx="3347">
                  <c:v>9</c:v>
                </c:pt>
                <c:pt idx="3348">
                  <c:v>6</c:v>
                </c:pt>
                <c:pt idx="3349">
                  <c:v>7</c:v>
                </c:pt>
                <c:pt idx="3350">
                  <c:v>9</c:v>
                </c:pt>
                <c:pt idx="3351">
                  <c:v>6</c:v>
                </c:pt>
                <c:pt idx="3352">
                  <c:v>8</c:v>
                </c:pt>
                <c:pt idx="3353">
                  <c:v>8</c:v>
                </c:pt>
                <c:pt idx="3354">
                  <c:v>8</c:v>
                </c:pt>
                <c:pt idx="3355">
                  <c:v>9</c:v>
                </c:pt>
                <c:pt idx="3356">
                  <c:v>9</c:v>
                </c:pt>
                <c:pt idx="3357">
                  <c:v>9</c:v>
                </c:pt>
                <c:pt idx="3358">
                  <c:v>8</c:v>
                </c:pt>
                <c:pt idx="3359">
                  <c:v>8</c:v>
                </c:pt>
                <c:pt idx="3360">
                  <c:v>9</c:v>
                </c:pt>
                <c:pt idx="3361">
                  <c:v>10</c:v>
                </c:pt>
                <c:pt idx="3362">
                  <c:v>9</c:v>
                </c:pt>
                <c:pt idx="3363">
                  <c:v>8</c:v>
                </c:pt>
                <c:pt idx="3364">
                  <c:v>9</c:v>
                </c:pt>
                <c:pt idx="3365">
                  <c:v>9</c:v>
                </c:pt>
                <c:pt idx="3366">
                  <c:v>8</c:v>
                </c:pt>
                <c:pt idx="3367">
                  <c:v>9</c:v>
                </c:pt>
                <c:pt idx="3368">
                  <c:v>8</c:v>
                </c:pt>
                <c:pt idx="3369">
                  <c:v>8</c:v>
                </c:pt>
                <c:pt idx="3370">
                  <c:v>8</c:v>
                </c:pt>
                <c:pt idx="3371">
                  <c:v>9</c:v>
                </c:pt>
                <c:pt idx="3372">
                  <c:v>8</c:v>
                </c:pt>
                <c:pt idx="3373">
                  <c:v>9</c:v>
                </c:pt>
                <c:pt idx="3374">
                  <c:v>9</c:v>
                </c:pt>
                <c:pt idx="3375">
                  <c:v>7</c:v>
                </c:pt>
                <c:pt idx="3376">
                  <c:v>8</c:v>
                </c:pt>
                <c:pt idx="3377">
                  <c:v>6</c:v>
                </c:pt>
                <c:pt idx="3378">
                  <c:v>6</c:v>
                </c:pt>
                <c:pt idx="3379">
                  <c:v>6</c:v>
                </c:pt>
                <c:pt idx="3380">
                  <c:v>4</c:v>
                </c:pt>
                <c:pt idx="3381">
                  <c:v>4</c:v>
                </c:pt>
                <c:pt idx="3382">
                  <c:v>4</c:v>
                </c:pt>
                <c:pt idx="3383">
                  <c:v>4</c:v>
                </c:pt>
                <c:pt idx="3384">
                  <c:v>5</c:v>
                </c:pt>
                <c:pt idx="3385">
                  <c:v>5</c:v>
                </c:pt>
                <c:pt idx="3386">
                  <c:v>2</c:v>
                </c:pt>
                <c:pt idx="3387">
                  <c:v>1</c:v>
                </c:pt>
                <c:pt idx="3388">
                  <c:v>4</c:v>
                </c:pt>
                <c:pt idx="3389">
                  <c:v>3</c:v>
                </c:pt>
                <c:pt idx="3390">
                  <c:v>1</c:v>
                </c:pt>
                <c:pt idx="3391">
                  <c:v>4</c:v>
                </c:pt>
                <c:pt idx="3392">
                  <c:v>3</c:v>
                </c:pt>
                <c:pt idx="3393">
                  <c:v>5</c:v>
                </c:pt>
                <c:pt idx="3394">
                  <c:v>5</c:v>
                </c:pt>
                <c:pt idx="3395">
                  <c:v>5</c:v>
                </c:pt>
                <c:pt idx="3396">
                  <c:v>4</c:v>
                </c:pt>
                <c:pt idx="3397">
                  <c:v>5</c:v>
                </c:pt>
                <c:pt idx="3398">
                  <c:v>5</c:v>
                </c:pt>
                <c:pt idx="3399">
                  <c:v>3</c:v>
                </c:pt>
                <c:pt idx="3400">
                  <c:v>6</c:v>
                </c:pt>
                <c:pt idx="3401">
                  <c:v>5</c:v>
                </c:pt>
                <c:pt idx="3402">
                  <c:v>5</c:v>
                </c:pt>
                <c:pt idx="3403">
                  <c:v>4</c:v>
                </c:pt>
                <c:pt idx="3404">
                  <c:v>5</c:v>
                </c:pt>
                <c:pt idx="3405">
                  <c:v>3</c:v>
                </c:pt>
                <c:pt idx="3406">
                  <c:v>2</c:v>
                </c:pt>
                <c:pt idx="3407">
                  <c:v>5</c:v>
                </c:pt>
                <c:pt idx="3408">
                  <c:v>4</c:v>
                </c:pt>
                <c:pt idx="3409">
                  <c:v>5</c:v>
                </c:pt>
                <c:pt idx="3410">
                  <c:v>5</c:v>
                </c:pt>
                <c:pt idx="3411">
                  <c:v>2</c:v>
                </c:pt>
                <c:pt idx="3412">
                  <c:v>5</c:v>
                </c:pt>
                <c:pt idx="3413">
                  <c:v>6</c:v>
                </c:pt>
                <c:pt idx="3414">
                  <c:v>5</c:v>
                </c:pt>
                <c:pt idx="3415">
                  <c:v>6</c:v>
                </c:pt>
                <c:pt idx="3416">
                  <c:v>6</c:v>
                </c:pt>
                <c:pt idx="3417">
                  <c:v>7</c:v>
                </c:pt>
                <c:pt idx="3418">
                  <c:v>5</c:v>
                </c:pt>
                <c:pt idx="3419">
                  <c:v>8</c:v>
                </c:pt>
                <c:pt idx="3420">
                  <c:v>8</c:v>
                </c:pt>
                <c:pt idx="3421">
                  <c:v>7</c:v>
                </c:pt>
                <c:pt idx="3422">
                  <c:v>9</c:v>
                </c:pt>
                <c:pt idx="3423">
                  <c:v>6</c:v>
                </c:pt>
                <c:pt idx="3424">
                  <c:v>7</c:v>
                </c:pt>
                <c:pt idx="3425">
                  <c:v>6</c:v>
                </c:pt>
                <c:pt idx="3426">
                  <c:v>8</c:v>
                </c:pt>
                <c:pt idx="3427">
                  <c:v>7</c:v>
                </c:pt>
                <c:pt idx="3428">
                  <c:v>6</c:v>
                </c:pt>
                <c:pt idx="3429">
                  <c:v>7</c:v>
                </c:pt>
                <c:pt idx="3430">
                  <c:v>6</c:v>
                </c:pt>
                <c:pt idx="3431">
                  <c:v>7</c:v>
                </c:pt>
                <c:pt idx="3432">
                  <c:v>6</c:v>
                </c:pt>
                <c:pt idx="3433">
                  <c:v>7</c:v>
                </c:pt>
                <c:pt idx="3434">
                  <c:v>6</c:v>
                </c:pt>
                <c:pt idx="3435">
                  <c:v>7</c:v>
                </c:pt>
                <c:pt idx="3436">
                  <c:v>7</c:v>
                </c:pt>
                <c:pt idx="3437">
                  <c:v>7</c:v>
                </c:pt>
                <c:pt idx="3438">
                  <c:v>7</c:v>
                </c:pt>
                <c:pt idx="3439">
                  <c:v>8</c:v>
                </c:pt>
                <c:pt idx="3440">
                  <c:v>7</c:v>
                </c:pt>
                <c:pt idx="3441">
                  <c:v>7</c:v>
                </c:pt>
                <c:pt idx="3442">
                  <c:v>5</c:v>
                </c:pt>
                <c:pt idx="3443">
                  <c:v>8</c:v>
                </c:pt>
                <c:pt idx="3444">
                  <c:v>9</c:v>
                </c:pt>
                <c:pt idx="3445">
                  <c:v>7</c:v>
                </c:pt>
                <c:pt idx="3446">
                  <c:v>9</c:v>
                </c:pt>
                <c:pt idx="3447">
                  <c:v>9</c:v>
                </c:pt>
                <c:pt idx="3448">
                  <c:v>10</c:v>
                </c:pt>
                <c:pt idx="3449">
                  <c:v>9</c:v>
                </c:pt>
                <c:pt idx="3450">
                  <c:v>12</c:v>
                </c:pt>
                <c:pt idx="3451">
                  <c:v>11</c:v>
                </c:pt>
                <c:pt idx="3452">
                  <c:v>11</c:v>
                </c:pt>
                <c:pt idx="3453">
                  <c:v>11</c:v>
                </c:pt>
                <c:pt idx="3454">
                  <c:v>10</c:v>
                </c:pt>
                <c:pt idx="3455">
                  <c:v>9</c:v>
                </c:pt>
                <c:pt idx="3456">
                  <c:v>10</c:v>
                </c:pt>
                <c:pt idx="3457">
                  <c:v>10</c:v>
                </c:pt>
                <c:pt idx="3458">
                  <c:v>9</c:v>
                </c:pt>
                <c:pt idx="3459">
                  <c:v>10</c:v>
                </c:pt>
                <c:pt idx="3460">
                  <c:v>9</c:v>
                </c:pt>
                <c:pt idx="3461">
                  <c:v>12</c:v>
                </c:pt>
                <c:pt idx="3462">
                  <c:v>9</c:v>
                </c:pt>
                <c:pt idx="3463">
                  <c:v>10</c:v>
                </c:pt>
                <c:pt idx="3464">
                  <c:v>10</c:v>
                </c:pt>
                <c:pt idx="3465">
                  <c:v>9</c:v>
                </c:pt>
                <c:pt idx="3466">
                  <c:v>10</c:v>
                </c:pt>
                <c:pt idx="3467">
                  <c:v>9</c:v>
                </c:pt>
                <c:pt idx="3468">
                  <c:v>9</c:v>
                </c:pt>
                <c:pt idx="3469">
                  <c:v>9</c:v>
                </c:pt>
                <c:pt idx="3470">
                  <c:v>9</c:v>
                </c:pt>
                <c:pt idx="3471">
                  <c:v>11</c:v>
                </c:pt>
                <c:pt idx="3472">
                  <c:v>9</c:v>
                </c:pt>
                <c:pt idx="3473">
                  <c:v>8</c:v>
                </c:pt>
                <c:pt idx="3474">
                  <c:v>9</c:v>
                </c:pt>
                <c:pt idx="3475">
                  <c:v>8</c:v>
                </c:pt>
                <c:pt idx="3476">
                  <c:v>9</c:v>
                </c:pt>
                <c:pt idx="3477">
                  <c:v>11</c:v>
                </c:pt>
                <c:pt idx="3478">
                  <c:v>10</c:v>
                </c:pt>
                <c:pt idx="3479">
                  <c:v>11</c:v>
                </c:pt>
                <c:pt idx="3480">
                  <c:v>8</c:v>
                </c:pt>
                <c:pt idx="3481">
                  <c:v>11</c:v>
                </c:pt>
                <c:pt idx="3482">
                  <c:v>9</c:v>
                </c:pt>
                <c:pt idx="3483">
                  <c:v>10</c:v>
                </c:pt>
                <c:pt idx="3484">
                  <c:v>12</c:v>
                </c:pt>
                <c:pt idx="3485">
                  <c:v>9</c:v>
                </c:pt>
                <c:pt idx="3486">
                  <c:v>12</c:v>
                </c:pt>
                <c:pt idx="3487">
                  <c:v>11</c:v>
                </c:pt>
                <c:pt idx="3488">
                  <c:v>12</c:v>
                </c:pt>
                <c:pt idx="3489">
                  <c:v>11</c:v>
                </c:pt>
                <c:pt idx="3490">
                  <c:v>11</c:v>
                </c:pt>
                <c:pt idx="3491">
                  <c:v>12</c:v>
                </c:pt>
                <c:pt idx="3492">
                  <c:v>9</c:v>
                </c:pt>
                <c:pt idx="3493">
                  <c:v>12</c:v>
                </c:pt>
                <c:pt idx="3494">
                  <c:v>12</c:v>
                </c:pt>
                <c:pt idx="3495">
                  <c:v>15</c:v>
                </c:pt>
                <c:pt idx="3496">
                  <c:v>12</c:v>
                </c:pt>
                <c:pt idx="3497">
                  <c:v>11</c:v>
                </c:pt>
                <c:pt idx="3498">
                  <c:v>14</c:v>
                </c:pt>
                <c:pt idx="3499">
                  <c:v>12</c:v>
                </c:pt>
                <c:pt idx="3500">
                  <c:v>12</c:v>
                </c:pt>
                <c:pt idx="3501">
                  <c:v>14</c:v>
                </c:pt>
                <c:pt idx="3502">
                  <c:v>14</c:v>
                </c:pt>
                <c:pt idx="3503">
                  <c:v>14</c:v>
                </c:pt>
                <c:pt idx="3504">
                  <c:v>12</c:v>
                </c:pt>
                <c:pt idx="3505">
                  <c:v>14</c:v>
                </c:pt>
                <c:pt idx="3506">
                  <c:v>14</c:v>
                </c:pt>
                <c:pt idx="3507">
                  <c:v>12</c:v>
                </c:pt>
                <c:pt idx="3508">
                  <c:v>14</c:v>
                </c:pt>
                <c:pt idx="3509">
                  <c:v>11</c:v>
                </c:pt>
                <c:pt idx="3510">
                  <c:v>11</c:v>
                </c:pt>
                <c:pt idx="3511">
                  <c:v>8</c:v>
                </c:pt>
                <c:pt idx="3512">
                  <c:v>10</c:v>
                </c:pt>
                <c:pt idx="3513">
                  <c:v>9</c:v>
                </c:pt>
                <c:pt idx="3514">
                  <c:v>10</c:v>
                </c:pt>
                <c:pt idx="3515">
                  <c:v>10</c:v>
                </c:pt>
                <c:pt idx="3516">
                  <c:v>10</c:v>
                </c:pt>
                <c:pt idx="3517">
                  <c:v>11</c:v>
                </c:pt>
                <c:pt idx="3518">
                  <c:v>8</c:v>
                </c:pt>
                <c:pt idx="3519">
                  <c:v>10</c:v>
                </c:pt>
                <c:pt idx="3520">
                  <c:v>9</c:v>
                </c:pt>
                <c:pt idx="3521">
                  <c:v>10</c:v>
                </c:pt>
                <c:pt idx="3522">
                  <c:v>10</c:v>
                </c:pt>
                <c:pt idx="3523">
                  <c:v>9</c:v>
                </c:pt>
                <c:pt idx="3524">
                  <c:v>9</c:v>
                </c:pt>
                <c:pt idx="3525">
                  <c:v>12</c:v>
                </c:pt>
                <c:pt idx="3526">
                  <c:v>10</c:v>
                </c:pt>
                <c:pt idx="3527">
                  <c:v>11</c:v>
                </c:pt>
                <c:pt idx="3528">
                  <c:v>12</c:v>
                </c:pt>
                <c:pt idx="3529">
                  <c:v>12</c:v>
                </c:pt>
                <c:pt idx="3530">
                  <c:v>14</c:v>
                </c:pt>
                <c:pt idx="3531">
                  <c:v>14</c:v>
                </c:pt>
                <c:pt idx="3532">
                  <c:v>15</c:v>
                </c:pt>
                <c:pt idx="3533">
                  <c:v>14</c:v>
                </c:pt>
                <c:pt idx="3534">
                  <c:v>15</c:v>
                </c:pt>
                <c:pt idx="3535">
                  <c:v>14</c:v>
                </c:pt>
                <c:pt idx="3536">
                  <c:v>15</c:v>
                </c:pt>
                <c:pt idx="3537">
                  <c:v>15</c:v>
                </c:pt>
                <c:pt idx="3538">
                  <c:v>15</c:v>
                </c:pt>
                <c:pt idx="3539">
                  <c:v>16</c:v>
                </c:pt>
                <c:pt idx="3540">
                  <c:v>14</c:v>
                </c:pt>
                <c:pt idx="3541">
                  <c:v>15</c:v>
                </c:pt>
                <c:pt idx="3542">
                  <c:v>44</c:v>
                </c:pt>
                <c:pt idx="3543">
                  <c:v>14</c:v>
                </c:pt>
                <c:pt idx="3544">
                  <c:v>14</c:v>
                </c:pt>
                <c:pt idx="3545">
                  <c:v>15</c:v>
                </c:pt>
                <c:pt idx="3546">
                  <c:v>14</c:v>
                </c:pt>
                <c:pt idx="3547">
                  <c:v>12</c:v>
                </c:pt>
                <c:pt idx="3548">
                  <c:v>15</c:v>
                </c:pt>
                <c:pt idx="3549">
                  <c:v>15</c:v>
                </c:pt>
                <c:pt idx="3550">
                  <c:v>16</c:v>
                </c:pt>
                <c:pt idx="3551">
                  <c:v>15</c:v>
                </c:pt>
                <c:pt idx="3552">
                  <c:v>15</c:v>
                </c:pt>
                <c:pt idx="3553">
                  <c:v>14</c:v>
                </c:pt>
                <c:pt idx="3554">
                  <c:v>15</c:v>
                </c:pt>
                <c:pt idx="3555">
                  <c:v>15</c:v>
                </c:pt>
                <c:pt idx="3556">
                  <c:v>15</c:v>
                </c:pt>
                <c:pt idx="3557">
                  <c:v>14</c:v>
                </c:pt>
                <c:pt idx="3558">
                  <c:v>15</c:v>
                </c:pt>
                <c:pt idx="3559">
                  <c:v>14</c:v>
                </c:pt>
                <c:pt idx="3560">
                  <c:v>16</c:v>
                </c:pt>
                <c:pt idx="3561">
                  <c:v>19</c:v>
                </c:pt>
                <c:pt idx="3562">
                  <c:v>15</c:v>
                </c:pt>
                <c:pt idx="3563">
                  <c:v>15</c:v>
                </c:pt>
                <c:pt idx="3564">
                  <c:v>11</c:v>
                </c:pt>
                <c:pt idx="3565">
                  <c:v>15</c:v>
                </c:pt>
                <c:pt idx="3566">
                  <c:v>14</c:v>
                </c:pt>
                <c:pt idx="3567">
                  <c:v>14</c:v>
                </c:pt>
                <c:pt idx="3568">
                  <c:v>12</c:v>
                </c:pt>
                <c:pt idx="3569">
                  <c:v>14</c:v>
                </c:pt>
                <c:pt idx="3570">
                  <c:v>14</c:v>
                </c:pt>
                <c:pt idx="3571">
                  <c:v>12</c:v>
                </c:pt>
                <c:pt idx="3572">
                  <c:v>14</c:v>
                </c:pt>
                <c:pt idx="3573">
                  <c:v>14</c:v>
                </c:pt>
                <c:pt idx="3574">
                  <c:v>14</c:v>
                </c:pt>
                <c:pt idx="3575">
                  <c:v>12</c:v>
                </c:pt>
                <c:pt idx="3576">
                  <c:v>11</c:v>
                </c:pt>
                <c:pt idx="3577">
                  <c:v>14</c:v>
                </c:pt>
                <c:pt idx="3578">
                  <c:v>14</c:v>
                </c:pt>
                <c:pt idx="3579">
                  <c:v>14</c:v>
                </c:pt>
                <c:pt idx="3580">
                  <c:v>15</c:v>
                </c:pt>
                <c:pt idx="3581">
                  <c:v>14</c:v>
                </c:pt>
                <c:pt idx="3582">
                  <c:v>14</c:v>
                </c:pt>
                <c:pt idx="3583">
                  <c:v>18</c:v>
                </c:pt>
                <c:pt idx="3584">
                  <c:v>14</c:v>
                </c:pt>
                <c:pt idx="3585">
                  <c:v>14</c:v>
                </c:pt>
                <c:pt idx="3586">
                  <c:v>14</c:v>
                </c:pt>
                <c:pt idx="3587">
                  <c:v>14</c:v>
                </c:pt>
                <c:pt idx="3588">
                  <c:v>14</c:v>
                </c:pt>
                <c:pt idx="3589">
                  <c:v>14</c:v>
                </c:pt>
                <c:pt idx="3590">
                  <c:v>14</c:v>
                </c:pt>
                <c:pt idx="3591">
                  <c:v>15</c:v>
                </c:pt>
                <c:pt idx="3592">
                  <c:v>15</c:v>
                </c:pt>
                <c:pt idx="3593">
                  <c:v>12</c:v>
                </c:pt>
                <c:pt idx="3594">
                  <c:v>15</c:v>
                </c:pt>
                <c:pt idx="3595">
                  <c:v>12</c:v>
                </c:pt>
                <c:pt idx="3596">
                  <c:v>12</c:v>
                </c:pt>
                <c:pt idx="3597">
                  <c:v>14</c:v>
                </c:pt>
                <c:pt idx="3598">
                  <c:v>12</c:v>
                </c:pt>
                <c:pt idx="3599">
                  <c:v>14</c:v>
                </c:pt>
                <c:pt idx="3600">
                  <c:v>12</c:v>
                </c:pt>
                <c:pt idx="3601">
                  <c:v>12</c:v>
                </c:pt>
                <c:pt idx="3602">
                  <c:v>14</c:v>
                </c:pt>
                <c:pt idx="3603">
                  <c:v>12</c:v>
                </c:pt>
                <c:pt idx="3604">
                  <c:v>12</c:v>
                </c:pt>
                <c:pt idx="3605">
                  <c:v>14</c:v>
                </c:pt>
                <c:pt idx="3606">
                  <c:v>12</c:v>
                </c:pt>
                <c:pt idx="3607">
                  <c:v>12</c:v>
                </c:pt>
                <c:pt idx="3608">
                  <c:v>12</c:v>
                </c:pt>
                <c:pt idx="3609">
                  <c:v>12</c:v>
                </c:pt>
                <c:pt idx="3610">
                  <c:v>12</c:v>
                </c:pt>
                <c:pt idx="3611">
                  <c:v>14</c:v>
                </c:pt>
                <c:pt idx="3612">
                  <c:v>12</c:v>
                </c:pt>
                <c:pt idx="3613">
                  <c:v>12</c:v>
                </c:pt>
                <c:pt idx="3614">
                  <c:v>9</c:v>
                </c:pt>
                <c:pt idx="3615">
                  <c:v>12</c:v>
                </c:pt>
                <c:pt idx="3616">
                  <c:v>10</c:v>
                </c:pt>
                <c:pt idx="3617">
                  <c:v>9</c:v>
                </c:pt>
                <c:pt idx="3618">
                  <c:v>10</c:v>
                </c:pt>
                <c:pt idx="3619">
                  <c:v>9</c:v>
                </c:pt>
                <c:pt idx="3620">
                  <c:v>9</c:v>
                </c:pt>
                <c:pt idx="3621">
                  <c:v>5</c:v>
                </c:pt>
                <c:pt idx="3622">
                  <c:v>8</c:v>
                </c:pt>
                <c:pt idx="3623">
                  <c:v>10</c:v>
                </c:pt>
                <c:pt idx="3624">
                  <c:v>12</c:v>
                </c:pt>
                <c:pt idx="3625">
                  <c:v>11</c:v>
                </c:pt>
                <c:pt idx="3626">
                  <c:v>12</c:v>
                </c:pt>
                <c:pt idx="3627">
                  <c:v>12</c:v>
                </c:pt>
                <c:pt idx="3628">
                  <c:v>9</c:v>
                </c:pt>
                <c:pt idx="3629">
                  <c:v>11</c:v>
                </c:pt>
                <c:pt idx="3630">
                  <c:v>12</c:v>
                </c:pt>
                <c:pt idx="3631">
                  <c:v>11</c:v>
                </c:pt>
                <c:pt idx="3632">
                  <c:v>9</c:v>
                </c:pt>
                <c:pt idx="3633">
                  <c:v>9</c:v>
                </c:pt>
                <c:pt idx="3634">
                  <c:v>8</c:v>
                </c:pt>
                <c:pt idx="3635">
                  <c:v>10</c:v>
                </c:pt>
                <c:pt idx="3636">
                  <c:v>9</c:v>
                </c:pt>
                <c:pt idx="3637">
                  <c:v>9</c:v>
                </c:pt>
                <c:pt idx="3638">
                  <c:v>9</c:v>
                </c:pt>
                <c:pt idx="3639">
                  <c:v>10</c:v>
                </c:pt>
                <c:pt idx="3640">
                  <c:v>8</c:v>
                </c:pt>
                <c:pt idx="3641">
                  <c:v>7</c:v>
                </c:pt>
                <c:pt idx="3642">
                  <c:v>9</c:v>
                </c:pt>
                <c:pt idx="3643">
                  <c:v>8</c:v>
                </c:pt>
                <c:pt idx="3644">
                  <c:v>6</c:v>
                </c:pt>
                <c:pt idx="3645">
                  <c:v>6</c:v>
                </c:pt>
                <c:pt idx="3646">
                  <c:v>7</c:v>
                </c:pt>
                <c:pt idx="3647">
                  <c:v>6</c:v>
                </c:pt>
                <c:pt idx="3648">
                  <c:v>8</c:v>
                </c:pt>
                <c:pt idx="3649">
                  <c:v>7</c:v>
                </c:pt>
                <c:pt idx="3650">
                  <c:v>8</c:v>
                </c:pt>
                <c:pt idx="3651">
                  <c:v>7</c:v>
                </c:pt>
                <c:pt idx="3652">
                  <c:v>5</c:v>
                </c:pt>
                <c:pt idx="3653">
                  <c:v>7</c:v>
                </c:pt>
                <c:pt idx="3654">
                  <c:v>6</c:v>
                </c:pt>
                <c:pt idx="3655">
                  <c:v>6</c:v>
                </c:pt>
                <c:pt idx="3656">
                  <c:v>6</c:v>
                </c:pt>
                <c:pt idx="3657">
                  <c:v>6</c:v>
                </c:pt>
                <c:pt idx="3658">
                  <c:v>5</c:v>
                </c:pt>
                <c:pt idx="3659">
                  <c:v>6</c:v>
                </c:pt>
                <c:pt idx="3660">
                  <c:v>5</c:v>
                </c:pt>
                <c:pt idx="3661">
                  <c:v>8</c:v>
                </c:pt>
                <c:pt idx="3662">
                  <c:v>5</c:v>
                </c:pt>
                <c:pt idx="3663">
                  <c:v>5</c:v>
                </c:pt>
                <c:pt idx="3664">
                  <c:v>4</c:v>
                </c:pt>
                <c:pt idx="3665">
                  <c:v>4</c:v>
                </c:pt>
                <c:pt idx="3666">
                  <c:v>5</c:v>
                </c:pt>
                <c:pt idx="3667">
                  <c:v>5</c:v>
                </c:pt>
                <c:pt idx="3668">
                  <c:v>4</c:v>
                </c:pt>
                <c:pt idx="3669">
                  <c:v>2</c:v>
                </c:pt>
                <c:pt idx="3670">
                  <c:v>5</c:v>
                </c:pt>
                <c:pt idx="3671">
                  <c:v>5</c:v>
                </c:pt>
                <c:pt idx="3672">
                  <c:v>5</c:v>
                </c:pt>
                <c:pt idx="3673">
                  <c:v>6</c:v>
                </c:pt>
                <c:pt idx="3674">
                  <c:v>2</c:v>
                </c:pt>
                <c:pt idx="3675">
                  <c:v>5</c:v>
                </c:pt>
                <c:pt idx="3676">
                  <c:v>5</c:v>
                </c:pt>
                <c:pt idx="3677">
                  <c:v>5</c:v>
                </c:pt>
                <c:pt idx="3678">
                  <c:v>4</c:v>
                </c:pt>
                <c:pt idx="3679">
                  <c:v>5</c:v>
                </c:pt>
                <c:pt idx="3680">
                  <c:v>5</c:v>
                </c:pt>
                <c:pt idx="3681">
                  <c:v>5</c:v>
                </c:pt>
                <c:pt idx="3682">
                  <c:v>5</c:v>
                </c:pt>
                <c:pt idx="3683">
                  <c:v>6</c:v>
                </c:pt>
                <c:pt idx="3684">
                  <c:v>6</c:v>
                </c:pt>
                <c:pt idx="3685">
                  <c:v>6</c:v>
                </c:pt>
                <c:pt idx="3686">
                  <c:v>5</c:v>
                </c:pt>
                <c:pt idx="3687">
                  <c:v>6</c:v>
                </c:pt>
                <c:pt idx="3688">
                  <c:v>6</c:v>
                </c:pt>
                <c:pt idx="3689">
                  <c:v>5</c:v>
                </c:pt>
                <c:pt idx="3690">
                  <c:v>7</c:v>
                </c:pt>
                <c:pt idx="3691">
                  <c:v>6</c:v>
                </c:pt>
                <c:pt idx="3692">
                  <c:v>6</c:v>
                </c:pt>
                <c:pt idx="3693">
                  <c:v>6</c:v>
                </c:pt>
                <c:pt idx="3694">
                  <c:v>8</c:v>
                </c:pt>
                <c:pt idx="3695">
                  <c:v>6</c:v>
                </c:pt>
                <c:pt idx="3696">
                  <c:v>6</c:v>
                </c:pt>
                <c:pt idx="3697">
                  <c:v>8</c:v>
                </c:pt>
                <c:pt idx="3698">
                  <c:v>6</c:v>
                </c:pt>
                <c:pt idx="3699">
                  <c:v>6</c:v>
                </c:pt>
                <c:pt idx="3700">
                  <c:v>6</c:v>
                </c:pt>
                <c:pt idx="3701">
                  <c:v>8</c:v>
                </c:pt>
                <c:pt idx="3702">
                  <c:v>7</c:v>
                </c:pt>
                <c:pt idx="3703">
                  <c:v>7</c:v>
                </c:pt>
                <c:pt idx="3704">
                  <c:v>8</c:v>
                </c:pt>
                <c:pt idx="3705">
                  <c:v>9</c:v>
                </c:pt>
                <c:pt idx="3706">
                  <c:v>9</c:v>
                </c:pt>
                <c:pt idx="3707">
                  <c:v>8</c:v>
                </c:pt>
                <c:pt idx="3708">
                  <c:v>9</c:v>
                </c:pt>
                <c:pt idx="3709">
                  <c:v>9</c:v>
                </c:pt>
                <c:pt idx="3710">
                  <c:v>9</c:v>
                </c:pt>
                <c:pt idx="3711">
                  <c:v>9</c:v>
                </c:pt>
                <c:pt idx="3712">
                  <c:v>10</c:v>
                </c:pt>
                <c:pt idx="3713">
                  <c:v>9</c:v>
                </c:pt>
                <c:pt idx="3714">
                  <c:v>10</c:v>
                </c:pt>
                <c:pt idx="3715">
                  <c:v>9</c:v>
                </c:pt>
                <c:pt idx="3716">
                  <c:v>10</c:v>
                </c:pt>
                <c:pt idx="3717">
                  <c:v>12</c:v>
                </c:pt>
                <c:pt idx="3718">
                  <c:v>9</c:v>
                </c:pt>
                <c:pt idx="3719">
                  <c:v>10</c:v>
                </c:pt>
                <c:pt idx="3720">
                  <c:v>8</c:v>
                </c:pt>
                <c:pt idx="3721">
                  <c:v>8</c:v>
                </c:pt>
                <c:pt idx="3722">
                  <c:v>9</c:v>
                </c:pt>
                <c:pt idx="3723">
                  <c:v>9</c:v>
                </c:pt>
                <c:pt idx="3724">
                  <c:v>9</c:v>
                </c:pt>
                <c:pt idx="3725">
                  <c:v>9</c:v>
                </c:pt>
                <c:pt idx="3726">
                  <c:v>9</c:v>
                </c:pt>
                <c:pt idx="3727">
                  <c:v>9</c:v>
                </c:pt>
                <c:pt idx="3728">
                  <c:v>9</c:v>
                </c:pt>
                <c:pt idx="3729">
                  <c:v>8</c:v>
                </c:pt>
                <c:pt idx="3730">
                  <c:v>10</c:v>
                </c:pt>
                <c:pt idx="3731">
                  <c:v>11</c:v>
                </c:pt>
                <c:pt idx="3732">
                  <c:v>9</c:v>
                </c:pt>
                <c:pt idx="3733">
                  <c:v>11</c:v>
                </c:pt>
                <c:pt idx="3734">
                  <c:v>14</c:v>
                </c:pt>
                <c:pt idx="3735">
                  <c:v>14</c:v>
                </c:pt>
                <c:pt idx="3736">
                  <c:v>12</c:v>
                </c:pt>
                <c:pt idx="3737">
                  <c:v>12</c:v>
                </c:pt>
                <c:pt idx="3738">
                  <c:v>14</c:v>
                </c:pt>
                <c:pt idx="3739">
                  <c:v>16</c:v>
                </c:pt>
                <c:pt idx="3740">
                  <c:v>12</c:v>
                </c:pt>
                <c:pt idx="3741">
                  <c:v>14</c:v>
                </c:pt>
                <c:pt idx="3742">
                  <c:v>14</c:v>
                </c:pt>
                <c:pt idx="3743">
                  <c:v>12</c:v>
                </c:pt>
                <c:pt idx="3744">
                  <c:v>9</c:v>
                </c:pt>
                <c:pt idx="3745">
                  <c:v>12</c:v>
                </c:pt>
                <c:pt idx="3746">
                  <c:v>12</c:v>
                </c:pt>
                <c:pt idx="3747">
                  <c:v>12</c:v>
                </c:pt>
                <c:pt idx="3748">
                  <c:v>14</c:v>
                </c:pt>
                <c:pt idx="3749">
                  <c:v>14</c:v>
                </c:pt>
                <c:pt idx="3750">
                  <c:v>16</c:v>
                </c:pt>
                <c:pt idx="3751">
                  <c:v>11</c:v>
                </c:pt>
                <c:pt idx="3752">
                  <c:v>11</c:v>
                </c:pt>
                <c:pt idx="3753">
                  <c:v>11</c:v>
                </c:pt>
                <c:pt idx="3754">
                  <c:v>14</c:v>
                </c:pt>
                <c:pt idx="3755">
                  <c:v>14</c:v>
                </c:pt>
                <c:pt idx="3756">
                  <c:v>12</c:v>
                </c:pt>
                <c:pt idx="3757">
                  <c:v>11</c:v>
                </c:pt>
                <c:pt idx="3758">
                  <c:v>12</c:v>
                </c:pt>
                <c:pt idx="3759">
                  <c:v>14</c:v>
                </c:pt>
                <c:pt idx="3760">
                  <c:v>14</c:v>
                </c:pt>
                <c:pt idx="3761">
                  <c:v>12</c:v>
                </c:pt>
                <c:pt idx="3762">
                  <c:v>14</c:v>
                </c:pt>
                <c:pt idx="3763">
                  <c:v>14</c:v>
                </c:pt>
                <c:pt idx="3764">
                  <c:v>12</c:v>
                </c:pt>
                <c:pt idx="3765">
                  <c:v>14</c:v>
                </c:pt>
                <c:pt idx="3766">
                  <c:v>14</c:v>
                </c:pt>
                <c:pt idx="3767">
                  <c:v>12</c:v>
                </c:pt>
                <c:pt idx="3768">
                  <c:v>10</c:v>
                </c:pt>
                <c:pt idx="3769">
                  <c:v>12</c:v>
                </c:pt>
                <c:pt idx="3770">
                  <c:v>8</c:v>
                </c:pt>
                <c:pt idx="3771">
                  <c:v>10</c:v>
                </c:pt>
                <c:pt idx="3772">
                  <c:v>10</c:v>
                </c:pt>
                <c:pt idx="3773">
                  <c:v>34</c:v>
                </c:pt>
                <c:pt idx="3774">
                  <c:v>10</c:v>
                </c:pt>
                <c:pt idx="3775">
                  <c:v>9</c:v>
                </c:pt>
                <c:pt idx="3776">
                  <c:v>10</c:v>
                </c:pt>
                <c:pt idx="3777">
                  <c:v>9</c:v>
                </c:pt>
                <c:pt idx="3778">
                  <c:v>10</c:v>
                </c:pt>
                <c:pt idx="3779">
                  <c:v>10</c:v>
                </c:pt>
                <c:pt idx="3780">
                  <c:v>9</c:v>
                </c:pt>
                <c:pt idx="3781">
                  <c:v>9</c:v>
                </c:pt>
                <c:pt idx="3782">
                  <c:v>9</c:v>
                </c:pt>
                <c:pt idx="3783">
                  <c:v>10</c:v>
                </c:pt>
                <c:pt idx="3784">
                  <c:v>10</c:v>
                </c:pt>
                <c:pt idx="3785">
                  <c:v>11</c:v>
                </c:pt>
                <c:pt idx="3786">
                  <c:v>10</c:v>
                </c:pt>
                <c:pt idx="3787">
                  <c:v>10</c:v>
                </c:pt>
                <c:pt idx="3788">
                  <c:v>10</c:v>
                </c:pt>
                <c:pt idx="3789">
                  <c:v>12</c:v>
                </c:pt>
                <c:pt idx="3790">
                  <c:v>12</c:v>
                </c:pt>
                <c:pt idx="3791">
                  <c:v>11</c:v>
                </c:pt>
                <c:pt idx="3792">
                  <c:v>10</c:v>
                </c:pt>
                <c:pt idx="3793">
                  <c:v>12</c:v>
                </c:pt>
                <c:pt idx="3794">
                  <c:v>11</c:v>
                </c:pt>
                <c:pt idx="3795">
                  <c:v>12</c:v>
                </c:pt>
                <c:pt idx="3796">
                  <c:v>14</c:v>
                </c:pt>
                <c:pt idx="3797">
                  <c:v>12</c:v>
                </c:pt>
                <c:pt idx="3798">
                  <c:v>14</c:v>
                </c:pt>
                <c:pt idx="3799">
                  <c:v>12</c:v>
                </c:pt>
                <c:pt idx="3800">
                  <c:v>14</c:v>
                </c:pt>
                <c:pt idx="3801">
                  <c:v>11</c:v>
                </c:pt>
                <c:pt idx="3802">
                  <c:v>14</c:v>
                </c:pt>
                <c:pt idx="3803">
                  <c:v>14</c:v>
                </c:pt>
                <c:pt idx="3804">
                  <c:v>14</c:v>
                </c:pt>
                <c:pt idx="3805">
                  <c:v>15</c:v>
                </c:pt>
                <c:pt idx="3806">
                  <c:v>14</c:v>
                </c:pt>
                <c:pt idx="3807">
                  <c:v>15</c:v>
                </c:pt>
                <c:pt idx="3808">
                  <c:v>15</c:v>
                </c:pt>
                <c:pt idx="3809">
                  <c:v>15</c:v>
                </c:pt>
                <c:pt idx="3810">
                  <c:v>15</c:v>
                </c:pt>
                <c:pt idx="3811">
                  <c:v>15</c:v>
                </c:pt>
                <c:pt idx="3812">
                  <c:v>15</c:v>
                </c:pt>
                <c:pt idx="3813">
                  <c:v>15</c:v>
                </c:pt>
                <c:pt idx="3814">
                  <c:v>16</c:v>
                </c:pt>
                <c:pt idx="3815">
                  <c:v>16</c:v>
                </c:pt>
                <c:pt idx="3816">
                  <c:v>15</c:v>
                </c:pt>
                <c:pt idx="3817">
                  <c:v>18</c:v>
                </c:pt>
                <c:pt idx="3818">
                  <c:v>15</c:v>
                </c:pt>
                <c:pt idx="3819">
                  <c:v>18</c:v>
                </c:pt>
                <c:pt idx="3820">
                  <c:v>18</c:v>
                </c:pt>
                <c:pt idx="3821">
                  <c:v>15</c:v>
                </c:pt>
                <c:pt idx="3822">
                  <c:v>15</c:v>
                </c:pt>
                <c:pt idx="3823">
                  <c:v>15</c:v>
                </c:pt>
                <c:pt idx="3824">
                  <c:v>18</c:v>
                </c:pt>
                <c:pt idx="3825">
                  <c:v>16</c:v>
                </c:pt>
                <c:pt idx="3826">
                  <c:v>16</c:v>
                </c:pt>
                <c:pt idx="3827">
                  <c:v>16</c:v>
                </c:pt>
                <c:pt idx="3828">
                  <c:v>20</c:v>
                </c:pt>
                <c:pt idx="3829">
                  <c:v>18</c:v>
                </c:pt>
                <c:pt idx="3830">
                  <c:v>14</c:v>
                </c:pt>
                <c:pt idx="3831">
                  <c:v>18</c:v>
                </c:pt>
                <c:pt idx="3832">
                  <c:v>16</c:v>
                </c:pt>
                <c:pt idx="3833">
                  <c:v>18</c:v>
                </c:pt>
                <c:pt idx="3834">
                  <c:v>18</c:v>
                </c:pt>
                <c:pt idx="3835">
                  <c:v>16</c:v>
                </c:pt>
                <c:pt idx="3836">
                  <c:v>18</c:v>
                </c:pt>
                <c:pt idx="3837">
                  <c:v>18</c:v>
                </c:pt>
                <c:pt idx="3838">
                  <c:v>19</c:v>
                </c:pt>
                <c:pt idx="3839">
                  <c:v>21</c:v>
                </c:pt>
                <c:pt idx="3840">
                  <c:v>18</c:v>
                </c:pt>
                <c:pt idx="3841">
                  <c:v>18</c:v>
                </c:pt>
                <c:pt idx="3842">
                  <c:v>18</c:v>
                </c:pt>
                <c:pt idx="3843">
                  <c:v>16</c:v>
                </c:pt>
                <c:pt idx="3844">
                  <c:v>18</c:v>
                </c:pt>
                <c:pt idx="3845">
                  <c:v>15</c:v>
                </c:pt>
                <c:pt idx="3846">
                  <c:v>15</c:v>
                </c:pt>
                <c:pt idx="3847">
                  <c:v>12</c:v>
                </c:pt>
                <c:pt idx="3848">
                  <c:v>15</c:v>
                </c:pt>
                <c:pt idx="3849">
                  <c:v>14</c:v>
                </c:pt>
                <c:pt idx="3850">
                  <c:v>14</c:v>
                </c:pt>
                <c:pt idx="3851">
                  <c:v>15</c:v>
                </c:pt>
                <c:pt idx="3852">
                  <c:v>15</c:v>
                </c:pt>
                <c:pt idx="3853">
                  <c:v>15</c:v>
                </c:pt>
                <c:pt idx="3854">
                  <c:v>12</c:v>
                </c:pt>
                <c:pt idx="3855">
                  <c:v>15</c:v>
                </c:pt>
                <c:pt idx="3856">
                  <c:v>15</c:v>
                </c:pt>
                <c:pt idx="3857">
                  <c:v>15</c:v>
                </c:pt>
                <c:pt idx="3858">
                  <c:v>16</c:v>
                </c:pt>
                <c:pt idx="3859">
                  <c:v>15</c:v>
                </c:pt>
                <c:pt idx="3860">
                  <c:v>18</c:v>
                </c:pt>
                <c:pt idx="3861">
                  <c:v>20</c:v>
                </c:pt>
                <c:pt idx="3862">
                  <c:v>21</c:v>
                </c:pt>
                <c:pt idx="3863">
                  <c:v>18</c:v>
                </c:pt>
                <c:pt idx="3864">
                  <c:v>16</c:v>
                </c:pt>
                <c:pt idx="3865">
                  <c:v>19</c:v>
                </c:pt>
                <c:pt idx="3866">
                  <c:v>20</c:v>
                </c:pt>
                <c:pt idx="3867">
                  <c:v>19</c:v>
                </c:pt>
                <c:pt idx="3868">
                  <c:v>20</c:v>
                </c:pt>
                <c:pt idx="3869">
                  <c:v>18</c:v>
                </c:pt>
                <c:pt idx="3870">
                  <c:v>21</c:v>
                </c:pt>
                <c:pt idx="3871">
                  <c:v>18</c:v>
                </c:pt>
                <c:pt idx="3872">
                  <c:v>21</c:v>
                </c:pt>
                <c:pt idx="3873">
                  <c:v>21</c:v>
                </c:pt>
                <c:pt idx="3874">
                  <c:v>19</c:v>
                </c:pt>
                <c:pt idx="3875">
                  <c:v>20</c:v>
                </c:pt>
                <c:pt idx="3876">
                  <c:v>21</c:v>
                </c:pt>
                <c:pt idx="3877">
                  <c:v>19</c:v>
                </c:pt>
                <c:pt idx="3878">
                  <c:v>15</c:v>
                </c:pt>
                <c:pt idx="3879">
                  <c:v>19</c:v>
                </c:pt>
                <c:pt idx="3880">
                  <c:v>18</c:v>
                </c:pt>
                <c:pt idx="3881">
                  <c:v>19</c:v>
                </c:pt>
                <c:pt idx="3882">
                  <c:v>18</c:v>
                </c:pt>
                <c:pt idx="3883">
                  <c:v>15</c:v>
                </c:pt>
                <c:pt idx="3884">
                  <c:v>20</c:v>
                </c:pt>
                <c:pt idx="3885">
                  <c:v>15</c:v>
                </c:pt>
                <c:pt idx="3886">
                  <c:v>14</c:v>
                </c:pt>
                <c:pt idx="3887">
                  <c:v>12</c:v>
                </c:pt>
                <c:pt idx="3888">
                  <c:v>9</c:v>
                </c:pt>
                <c:pt idx="3889">
                  <c:v>10</c:v>
                </c:pt>
                <c:pt idx="3890">
                  <c:v>10</c:v>
                </c:pt>
                <c:pt idx="3891">
                  <c:v>9</c:v>
                </c:pt>
                <c:pt idx="3892">
                  <c:v>9</c:v>
                </c:pt>
                <c:pt idx="3893">
                  <c:v>8</c:v>
                </c:pt>
                <c:pt idx="3894">
                  <c:v>9</c:v>
                </c:pt>
                <c:pt idx="3895">
                  <c:v>7</c:v>
                </c:pt>
                <c:pt idx="3896">
                  <c:v>8</c:v>
                </c:pt>
                <c:pt idx="3897">
                  <c:v>8</c:v>
                </c:pt>
                <c:pt idx="3898">
                  <c:v>6</c:v>
                </c:pt>
                <c:pt idx="3899">
                  <c:v>7</c:v>
                </c:pt>
                <c:pt idx="3900">
                  <c:v>6</c:v>
                </c:pt>
                <c:pt idx="3901">
                  <c:v>7</c:v>
                </c:pt>
                <c:pt idx="3902">
                  <c:v>7</c:v>
                </c:pt>
                <c:pt idx="3903">
                  <c:v>6</c:v>
                </c:pt>
                <c:pt idx="3904">
                  <c:v>7</c:v>
                </c:pt>
                <c:pt idx="3905">
                  <c:v>6</c:v>
                </c:pt>
                <c:pt idx="3906">
                  <c:v>8</c:v>
                </c:pt>
                <c:pt idx="3907">
                  <c:v>8</c:v>
                </c:pt>
                <c:pt idx="3908">
                  <c:v>8</c:v>
                </c:pt>
                <c:pt idx="3909">
                  <c:v>9</c:v>
                </c:pt>
                <c:pt idx="3910">
                  <c:v>9</c:v>
                </c:pt>
                <c:pt idx="3911">
                  <c:v>7</c:v>
                </c:pt>
                <c:pt idx="3912">
                  <c:v>8</c:v>
                </c:pt>
                <c:pt idx="3913">
                  <c:v>8</c:v>
                </c:pt>
                <c:pt idx="3914">
                  <c:v>8</c:v>
                </c:pt>
                <c:pt idx="3915">
                  <c:v>6</c:v>
                </c:pt>
                <c:pt idx="3916">
                  <c:v>7</c:v>
                </c:pt>
                <c:pt idx="3917">
                  <c:v>7</c:v>
                </c:pt>
                <c:pt idx="3918">
                  <c:v>8</c:v>
                </c:pt>
                <c:pt idx="3919">
                  <c:v>8</c:v>
                </c:pt>
                <c:pt idx="3920">
                  <c:v>7</c:v>
                </c:pt>
                <c:pt idx="3921">
                  <c:v>8</c:v>
                </c:pt>
                <c:pt idx="3922">
                  <c:v>5</c:v>
                </c:pt>
                <c:pt idx="3923">
                  <c:v>8</c:v>
                </c:pt>
                <c:pt idx="3924">
                  <c:v>6</c:v>
                </c:pt>
                <c:pt idx="3925">
                  <c:v>8</c:v>
                </c:pt>
                <c:pt idx="3926">
                  <c:v>8</c:v>
                </c:pt>
                <c:pt idx="3927">
                  <c:v>7</c:v>
                </c:pt>
                <c:pt idx="3928">
                  <c:v>8</c:v>
                </c:pt>
                <c:pt idx="3929">
                  <c:v>9</c:v>
                </c:pt>
                <c:pt idx="3930">
                  <c:v>8</c:v>
                </c:pt>
                <c:pt idx="3931">
                  <c:v>8</c:v>
                </c:pt>
                <c:pt idx="3932">
                  <c:v>8</c:v>
                </c:pt>
                <c:pt idx="3933">
                  <c:v>8</c:v>
                </c:pt>
                <c:pt idx="3934">
                  <c:v>7</c:v>
                </c:pt>
                <c:pt idx="3935">
                  <c:v>7</c:v>
                </c:pt>
                <c:pt idx="3936">
                  <c:v>8</c:v>
                </c:pt>
                <c:pt idx="3937">
                  <c:v>8</c:v>
                </c:pt>
                <c:pt idx="3938">
                  <c:v>8</c:v>
                </c:pt>
                <c:pt idx="3939">
                  <c:v>8</c:v>
                </c:pt>
                <c:pt idx="3940">
                  <c:v>14</c:v>
                </c:pt>
                <c:pt idx="3941">
                  <c:v>8</c:v>
                </c:pt>
                <c:pt idx="3942">
                  <c:v>8</c:v>
                </c:pt>
                <c:pt idx="3943">
                  <c:v>9</c:v>
                </c:pt>
                <c:pt idx="3944">
                  <c:v>9</c:v>
                </c:pt>
                <c:pt idx="3945">
                  <c:v>10</c:v>
                </c:pt>
                <c:pt idx="3946">
                  <c:v>8</c:v>
                </c:pt>
                <c:pt idx="3947">
                  <c:v>10</c:v>
                </c:pt>
                <c:pt idx="3948">
                  <c:v>9</c:v>
                </c:pt>
                <c:pt idx="3949">
                  <c:v>11</c:v>
                </c:pt>
                <c:pt idx="3950">
                  <c:v>9</c:v>
                </c:pt>
                <c:pt idx="3951">
                  <c:v>9</c:v>
                </c:pt>
                <c:pt idx="3952">
                  <c:v>11</c:v>
                </c:pt>
                <c:pt idx="3953">
                  <c:v>8</c:v>
                </c:pt>
                <c:pt idx="3954">
                  <c:v>9</c:v>
                </c:pt>
                <c:pt idx="3955">
                  <c:v>8</c:v>
                </c:pt>
                <c:pt idx="3956">
                  <c:v>9</c:v>
                </c:pt>
                <c:pt idx="3957">
                  <c:v>8</c:v>
                </c:pt>
                <c:pt idx="3958">
                  <c:v>7</c:v>
                </c:pt>
                <c:pt idx="3959">
                  <c:v>8</c:v>
                </c:pt>
                <c:pt idx="3960">
                  <c:v>8</c:v>
                </c:pt>
                <c:pt idx="3961">
                  <c:v>9</c:v>
                </c:pt>
                <c:pt idx="3962">
                  <c:v>9</c:v>
                </c:pt>
                <c:pt idx="3963">
                  <c:v>9</c:v>
                </c:pt>
                <c:pt idx="3964">
                  <c:v>9</c:v>
                </c:pt>
                <c:pt idx="3965">
                  <c:v>10</c:v>
                </c:pt>
                <c:pt idx="3966">
                  <c:v>9</c:v>
                </c:pt>
                <c:pt idx="3967">
                  <c:v>8</c:v>
                </c:pt>
                <c:pt idx="3968">
                  <c:v>9</c:v>
                </c:pt>
                <c:pt idx="3969">
                  <c:v>9</c:v>
                </c:pt>
                <c:pt idx="3970">
                  <c:v>8</c:v>
                </c:pt>
                <c:pt idx="3971">
                  <c:v>9</c:v>
                </c:pt>
                <c:pt idx="3972">
                  <c:v>8</c:v>
                </c:pt>
                <c:pt idx="3973">
                  <c:v>9</c:v>
                </c:pt>
                <c:pt idx="3974">
                  <c:v>9</c:v>
                </c:pt>
                <c:pt idx="3975">
                  <c:v>8</c:v>
                </c:pt>
                <c:pt idx="3976">
                  <c:v>9</c:v>
                </c:pt>
                <c:pt idx="3977">
                  <c:v>6</c:v>
                </c:pt>
                <c:pt idx="3978">
                  <c:v>7</c:v>
                </c:pt>
                <c:pt idx="3979">
                  <c:v>6</c:v>
                </c:pt>
                <c:pt idx="3980">
                  <c:v>7</c:v>
                </c:pt>
                <c:pt idx="3981">
                  <c:v>7</c:v>
                </c:pt>
                <c:pt idx="3982">
                  <c:v>7</c:v>
                </c:pt>
                <c:pt idx="3983">
                  <c:v>6</c:v>
                </c:pt>
                <c:pt idx="3984">
                  <c:v>6</c:v>
                </c:pt>
                <c:pt idx="3985">
                  <c:v>9</c:v>
                </c:pt>
                <c:pt idx="3986">
                  <c:v>6</c:v>
                </c:pt>
                <c:pt idx="3987">
                  <c:v>6</c:v>
                </c:pt>
                <c:pt idx="3988">
                  <c:v>7</c:v>
                </c:pt>
                <c:pt idx="3989">
                  <c:v>7</c:v>
                </c:pt>
                <c:pt idx="3990">
                  <c:v>6</c:v>
                </c:pt>
                <c:pt idx="3991">
                  <c:v>8</c:v>
                </c:pt>
                <c:pt idx="3992">
                  <c:v>6</c:v>
                </c:pt>
                <c:pt idx="3993">
                  <c:v>6</c:v>
                </c:pt>
                <c:pt idx="3994">
                  <c:v>6</c:v>
                </c:pt>
                <c:pt idx="3995">
                  <c:v>8</c:v>
                </c:pt>
                <c:pt idx="3996">
                  <c:v>7</c:v>
                </c:pt>
                <c:pt idx="3997">
                  <c:v>6</c:v>
                </c:pt>
                <c:pt idx="3998">
                  <c:v>8</c:v>
                </c:pt>
                <c:pt idx="3999">
                  <c:v>7</c:v>
                </c:pt>
                <c:pt idx="4000">
                  <c:v>7</c:v>
                </c:pt>
                <c:pt idx="4001">
                  <c:v>5</c:v>
                </c:pt>
                <c:pt idx="4002">
                  <c:v>8</c:v>
                </c:pt>
                <c:pt idx="4003">
                  <c:v>6</c:v>
                </c:pt>
                <c:pt idx="4004">
                  <c:v>6</c:v>
                </c:pt>
                <c:pt idx="4005">
                  <c:v>6</c:v>
                </c:pt>
                <c:pt idx="4006">
                  <c:v>6</c:v>
                </c:pt>
                <c:pt idx="4007">
                  <c:v>9</c:v>
                </c:pt>
                <c:pt idx="4008">
                  <c:v>5</c:v>
                </c:pt>
                <c:pt idx="4009">
                  <c:v>6</c:v>
                </c:pt>
                <c:pt idx="4010">
                  <c:v>6</c:v>
                </c:pt>
                <c:pt idx="4011">
                  <c:v>5</c:v>
                </c:pt>
                <c:pt idx="4012">
                  <c:v>6</c:v>
                </c:pt>
                <c:pt idx="4013">
                  <c:v>6</c:v>
                </c:pt>
                <c:pt idx="4014">
                  <c:v>5</c:v>
                </c:pt>
                <c:pt idx="4015">
                  <c:v>6</c:v>
                </c:pt>
                <c:pt idx="4016">
                  <c:v>5</c:v>
                </c:pt>
                <c:pt idx="4017">
                  <c:v>6</c:v>
                </c:pt>
                <c:pt idx="4018">
                  <c:v>5</c:v>
                </c:pt>
                <c:pt idx="4019">
                  <c:v>6</c:v>
                </c:pt>
                <c:pt idx="4020">
                  <c:v>7</c:v>
                </c:pt>
                <c:pt idx="4021">
                  <c:v>6</c:v>
                </c:pt>
                <c:pt idx="4022">
                  <c:v>8</c:v>
                </c:pt>
                <c:pt idx="4023">
                  <c:v>6</c:v>
                </c:pt>
                <c:pt idx="4024">
                  <c:v>6</c:v>
                </c:pt>
                <c:pt idx="4025">
                  <c:v>6</c:v>
                </c:pt>
                <c:pt idx="4026">
                  <c:v>6</c:v>
                </c:pt>
                <c:pt idx="4027">
                  <c:v>6</c:v>
                </c:pt>
                <c:pt idx="4028">
                  <c:v>5</c:v>
                </c:pt>
                <c:pt idx="4029">
                  <c:v>6</c:v>
                </c:pt>
                <c:pt idx="4030">
                  <c:v>6</c:v>
                </c:pt>
                <c:pt idx="4031">
                  <c:v>6</c:v>
                </c:pt>
                <c:pt idx="4032">
                  <c:v>5</c:v>
                </c:pt>
                <c:pt idx="4033">
                  <c:v>6</c:v>
                </c:pt>
                <c:pt idx="4034">
                  <c:v>4</c:v>
                </c:pt>
                <c:pt idx="4035">
                  <c:v>4</c:v>
                </c:pt>
                <c:pt idx="4036">
                  <c:v>7</c:v>
                </c:pt>
                <c:pt idx="4037">
                  <c:v>7</c:v>
                </c:pt>
                <c:pt idx="4038">
                  <c:v>7</c:v>
                </c:pt>
                <c:pt idx="4039">
                  <c:v>9</c:v>
                </c:pt>
                <c:pt idx="4040">
                  <c:v>6</c:v>
                </c:pt>
                <c:pt idx="4041">
                  <c:v>8</c:v>
                </c:pt>
                <c:pt idx="4042">
                  <c:v>6</c:v>
                </c:pt>
                <c:pt idx="4043">
                  <c:v>6</c:v>
                </c:pt>
                <c:pt idx="4044">
                  <c:v>5</c:v>
                </c:pt>
                <c:pt idx="4045">
                  <c:v>4</c:v>
                </c:pt>
                <c:pt idx="4046">
                  <c:v>5</c:v>
                </c:pt>
                <c:pt idx="4047">
                  <c:v>2</c:v>
                </c:pt>
                <c:pt idx="4048">
                  <c:v>3</c:v>
                </c:pt>
                <c:pt idx="4049">
                  <c:v>2</c:v>
                </c:pt>
                <c:pt idx="4050">
                  <c:v>2</c:v>
                </c:pt>
                <c:pt idx="4051">
                  <c:v>3</c:v>
                </c:pt>
                <c:pt idx="4052">
                  <c:v>2</c:v>
                </c:pt>
                <c:pt idx="4053">
                  <c:v>3</c:v>
                </c:pt>
                <c:pt idx="4054">
                  <c:v>3</c:v>
                </c:pt>
                <c:pt idx="4055">
                  <c:v>3</c:v>
                </c:pt>
                <c:pt idx="4056">
                  <c:v>3</c:v>
                </c:pt>
                <c:pt idx="4057">
                  <c:v>3</c:v>
                </c:pt>
                <c:pt idx="4058">
                  <c:v>1</c:v>
                </c:pt>
                <c:pt idx="4059">
                  <c:v>1</c:v>
                </c:pt>
                <c:pt idx="4060">
                  <c:v>2</c:v>
                </c:pt>
                <c:pt idx="4061">
                  <c:v>2</c:v>
                </c:pt>
                <c:pt idx="4062">
                  <c:v>0</c:v>
                </c:pt>
                <c:pt idx="4063">
                  <c:v>4</c:v>
                </c:pt>
                <c:pt idx="4064">
                  <c:v>1</c:v>
                </c:pt>
                <c:pt idx="4065">
                  <c:v>1</c:v>
                </c:pt>
                <c:pt idx="4066">
                  <c:v>2</c:v>
                </c:pt>
                <c:pt idx="4067">
                  <c:v>2</c:v>
                </c:pt>
                <c:pt idx="4068">
                  <c:v>1</c:v>
                </c:pt>
                <c:pt idx="4069">
                  <c:v>1</c:v>
                </c:pt>
                <c:pt idx="4070">
                  <c:v>2</c:v>
                </c:pt>
                <c:pt idx="4071">
                  <c:v>0</c:v>
                </c:pt>
                <c:pt idx="4072">
                  <c:v>2</c:v>
                </c:pt>
                <c:pt idx="4073">
                  <c:v>1</c:v>
                </c:pt>
                <c:pt idx="4074">
                  <c:v>2</c:v>
                </c:pt>
                <c:pt idx="4075">
                  <c:v>1</c:v>
                </c:pt>
                <c:pt idx="4076">
                  <c:v>0</c:v>
                </c:pt>
                <c:pt idx="4077">
                  <c:v>0</c:v>
                </c:pt>
                <c:pt idx="4078">
                  <c:v>0</c:v>
                </c:pt>
                <c:pt idx="4079">
                  <c:v>2</c:v>
                </c:pt>
                <c:pt idx="4080">
                  <c:v>0</c:v>
                </c:pt>
                <c:pt idx="4081">
                  <c:v>2</c:v>
                </c:pt>
                <c:pt idx="4082">
                  <c:v>2</c:v>
                </c:pt>
                <c:pt idx="4083">
                  <c:v>2</c:v>
                </c:pt>
                <c:pt idx="4084">
                  <c:v>2</c:v>
                </c:pt>
                <c:pt idx="4085">
                  <c:v>6</c:v>
                </c:pt>
                <c:pt idx="4086">
                  <c:v>2</c:v>
                </c:pt>
                <c:pt idx="4087">
                  <c:v>0</c:v>
                </c:pt>
                <c:pt idx="4088">
                  <c:v>2</c:v>
                </c:pt>
                <c:pt idx="4089">
                  <c:v>0</c:v>
                </c:pt>
                <c:pt idx="4090">
                  <c:v>0</c:v>
                </c:pt>
                <c:pt idx="4091">
                  <c:v>2</c:v>
                </c:pt>
                <c:pt idx="4092">
                  <c:v>2</c:v>
                </c:pt>
                <c:pt idx="4093">
                  <c:v>0</c:v>
                </c:pt>
                <c:pt idx="4094">
                  <c:v>2</c:v>
                </c:pt>
                <c:pt idx="4095">
                  <c:v>1</c:v>
                </c:pt>
                <c:pt idx="4096">
                  <c:v>1</c:v>
                </c:pt>
                <c:pt idx="4097">
                  <c:v>3</c:v>
                </c:pt>
                <c:pt idx="4098">
                  <c:v>1</c:v>
                </c:pt>
                <c:pt idx="4099">
                  <c:v>2</c:v>
                </c:pt>
                <c:pt idx="4100">
                  <c:v>3</c:v>
                </c:pt>
                <c:pt idx="4101">
                  <c:v>3</c:v>
                </c:pt>
                <c:pt idx="4102">
                  <c:v>1</c:v>
                </c:pt>
                <c:pt idx="4103">
                  <c:v>3</c:v>
                </c:pt>
                <c:pt idx="4104">
                  <c:v>3</c:v>
                </c:pt>
                <c:pt idx="4105">
                  <c:v>3</c:v>
                </c:pt>
                <c:pt idx="4106">
                  <c:v>5</c:v>
                </c:pt>
                <c:pt idx="4107">
                  <c:v>3</c:v>
                </c:pt>
                <c:pt idx="4108">
                  <c:v>8</c:v>
                </c:pt>
                <c:pt idx="4109">
                  <c:v>7</c:v>
                </c:pt>
                <c:pt idx="4110">
                  <c:v>7</c:v>
                </c:pt>
                <c:pt idx="4111">
                  <c:v>7</c:v>
                </c:pt>
                <c:pt idx="4112">
                  <c:v>7</c:v>
                </c:pt>
                <c:pt idx="4113">
                  <c:v>8</c:v>
                </c:pt>
                <c:pt idx="4114">
                  <c:v>8</c:v>
                </c:pt>
                <c:pt idx="4115">
                  <c:v>8</c:v>
                </c:pt>
                <c:pt idx="4116">
                  <c:v>8</c:v>
                </c:pt>
                <c:pt idx="4117">
                  <c:v>7</c:v>
                </c:pt>
                <c:pt idx="4118">
                  <c:v>9</c:v>
                </c:pt>
                <c:pt idx="4119">
                  <c:v>9</c:v>
                </c:pt>
                <c:pt idx="4120">
                  <c:v>7</c:v>
                </c:pt>
                <c:pt idx="4121">
                  <c:v>9</c:v>
                </c:pt>
                <c:pt idx="4122">
                  <c:v>8</c:v>
                </c:pt>
                <c:pt idx="4123">
                  <c:v>8</c:v>
                </c:pt>
                <c:pt idx="4124">
                  <c:v>7</c:v>
                </c:pt>
                <c:pt idx="4125">
                  <c:v>9</c:v>
                </c:pt>
                <c:pt idx="4126">
                  <c:v>7</c:v>
                </c:pt>
                <c:pt idx="4127">
                  <c:v>9</c:v>
                </c:pt>
                <c:pt idx="4128">
                  <c:v>9</c:v>
                </c:pt>
                <c:pt idx="4129">
                  <c:v>9</c:v>
                </c:pt>
                <c:pt idx="4130">
                  <c:v>10</c:v>
                </c:pt>
                <c:pt idx="4131">
                  <c:v>8</c:v>
                </c:pt>
                <c:pt idx="4132">
                  <c:v>8</c:v>
                </c:pt>
                <c:pt idx="4133">
                  <c:v>8</c:v>
                </c:pt>
                <c:pt idx="4134">
                  <c:v>9</c:v>
                </c:pt>
                <c:pt idx="4135">
                  <c:v>7</c:v>
                </c:pt>
                <c:pt idx="4136">
                  <c:v>7</c:v>
                </c:pt>
                <c:pt idx="4137">
                  <c:v>8</c:v>
                </c:pt>
                <c:pt idx="4138">
                  <c:v>9</c:v>
                </c:pt>
                <c:pt idx="4139">
                  <c:v>9</c:v>
                </c:pt>
                <c:pt idx="4140">
                  <c:v>11</c:v>
                </c:pt>
                <c:pt idx="4141">
                  <c:v>9</c:v>
                </c:pt>
                <c:pt idx="4142">
                  <c:v>9</c:v>
                </c:pt>
                <c:pt idx="4143">
                  <c:v>10</c:v>
                </c:pt>
                <c:pt idx="4144">
                  <c:v>9</c:v>
                </c:pt>
                <c:pt idx="4145">
                  <c:v>9</c:v>
                </c:pt>
                <c:pt idx="4146">
                  <c:v>9</c:v>
                </c:pt>
                <c:pt idx="4147">
                  <c:v>10</c:v>
                </c:pt>
                <c:pt idx="4148">
                  <c:v>7</c:v>
                </c:pt>
                <c:pt idx="4149">
                  <c:v>11</c:v>
                </c:pt>
                <c:pt idx="4150">
                  <c:v>9</c:v>
                </c:pt>
                <c:pt idx="4151">
                  <c:v>8</c:v>
                </c:pt>
                <c:pt idx="4152">
                  <c:v>11</c:v>
                </c:pt>
                <c:pt idx="4153">
                  <c:v>7</c:v>
                </c:pt>
                <c:pt idx="4154">
                  <c:v>7</c:v>
                </c:pt>
                <c:pt idx="4155">
                  <c:v>5</c:v>
                </c:pt>
                <c:pt idx="4156">
                  <c:v>7</c:v>
                </c:pt>
                <c:pt idx="4157">
                  <c:v>7</c:v>
                </c:pt>
                <c:pt idx="4158">
                  <c:v>6</c:v>
                </c:pt>
                <c:pt idx="4159">
                  <c:v>6</c:v>
                </c:pt>
                <c:pt idx="4160">
                  <c:v>6</c:v>
                </c:pt>
                <c:pt idx="4161">
                  <c:v>3</c:v>
                </c:pt>
                <c:pt idx="4162">
                  <c:v>3</c:v>
                </c:pt>
                <c:pt idx="4163">
                  <c:v>5</c:v>
                </c:pt>
                <c:pt idx="4164">
                  <c:v>3</c:v>
                </c:pt>
                <c:pt idx="4165">
                  <c:v>3</c:v>
                </c:pt>
                <c:pt idx="4166">
                  <c:v>2</c:v>
                </c:pt>
                <c:pt idx="4167">
                  <c:v>1</c:v>
                </c:pt>
                <c:pt idx="4168">
                  <c:v>1</c:v>
                </c:pt>
                <c:pt idx="4169">
                  <c:v>1</c:v>
                </c:pt>
                <c:pt idx="4170">
                  <c:v>0</c:v>
                </c:pt>
                <c:pt idx="4171">
                  <c:v>0</c:v>
                </c:pt>
                <c:pt idx="4172">
                  <c:v>0</c:v>
                </c:pt>
                <c:pt idx="4173">
                  <c:v>1</c:v>
                </c:pt>
                <c:pt idx="4174">
                  <c:v>0</c:v>
                </c:pt>
                <c:pt idx="4175">
                  <c:v>1</c:v>
                </c:pt>
                <c:pt idx="4176">
                  <c:v>1</c:v>
                </c:pt>
                <c:pt idx="4177">
                  <c:v>0</c:v>
                </c:pt>
                <c:pt idx="4178">
                  <c:v>0</c:v>
                </c:pt>
                <c:pt idx="4179">
                  <c:v>0</c:v>
                </c:pt>
                <c:pt idx="4180">
                  <c:v>1</c:v>
                </c:pt>
                <c:pt idx="4181">
                  <c:v>1</c:v>
                </c:pt>
                <c:pt idx="4182">
                  <c:v>1</c:v>
                </c:pt>
                <c:pt idx="4183">
                  <c:v>1</c:v>
                </c:pt>
                <c:pt idx="4184">
                  <c:v>2</c:v>
                </c:pt>
                <c:pt idx="4185">
                  <c:v>4</c:v>
                </c:pt>
                <c:pt idx="4186">
                  <c:v>2</c:v>
                </c:pt>
                <c:pt idx="4187">
                  <c:v>4</c:v>
                </c:pt>
                <c:pt idx="4188">
                  <c:v>2</c:v>
                </c:pt>
                <c:pt idx="4189">
                  <c:v>1</c:v>
                </c:pt>
                <c:pt idx="4190">
                  <c:v>3</c:v>
                </c:pt>
                <c:pt idx="4191">
                  <c:v>2</c:v>
                </c:pt>
                <c:pt idx="4192">
                  <c:v>2</c:v>
                </c:pt>
                <c:pt idx="4193">
                  <c:v>4</c:v>
                </c:pt>
                <c:pt idx="4194">
                  <c:v>2</c:v>
                </c:pt>
                <c:pt idx="4195">
                  <c:v>4</c:v>
                </c:pt>
                <c:pt idx="4196">
                  <c:v>3</c:v>
                </c:pt>
                <c:pt idx="4197">
                  <c:v>4</c:v>
                </c:pt>
                <c:pt idx="4198">
                  <c:v>5</c:v>
                </c:pt>
                <c:pt idx="4199">
                  <c:v>4</c:v>
                </c:pt>
                <c:pt idx="4200">
                  <c:v>5</c:v>
                </c:pt>
                <c:pt idx="4201">
                  <c:v>6</c:v>
                </c:pt>
                <c:pt idx="4202">
                  <c:v>5</c:v>
                </c:pt>
                <c:pt idx="4203">
                  <c:v>4</c:v>
                </c:pt>
                <c:pt idx="4204">
                  <c:v>6</c:v>
                </c:pt>
                <c:pt idx="4205">
                  <c:v>5</c:v>
                </c:pt>
                <c:pt idx="4206">
                  <c:v>6</c:v>
                </c:pt>
                <c:pt idx="4207">
                  <c:v>6</c:v>
                </c:pt>
                <c:pt idx="4208">
                  <c:v>6</c:v>
                </c:pt>
                <c:pt idx="4209">
                  <c:v>5</c:v>
                </c:pt>
                <c:pt idx="4210">
                  <c:v>6</c:v>
                </c:pt>
                <c:pt idx="4211">
                  <c:v>5</c:v>
                </c:pt>
                <c:pt idx="4212">
                  <c:v>4</c:v>
                </c:pt>
                <c:pt idx="4213">
                  <c:v>4</c:v>
                </c:pt>
                <c:pt idx="4214">
                  <c:v>3</c:v>
                </c:pt>
                <c:pt idx="4215">
                  <c:v>3</c:v>
                </c:pt>
                <c:pt idx="4216">
                  <c:v>3</c:v>
                </c:pt>
                <c:pt idx="4217">
                  <c:v>3</c:v>
                </c:pt>
                <c:pt idx="4218">
                  <c:v>2</c:v>
                </c:pt>
                <c:pt idx="4219">
                  <c:v>3</c:v>
                </c:pt>
                <c:pt idx="4220">
                  <c:v>0</c:v>
                </c:pt>
                <c:pt idx="4221">
                  <c:v>2</c:v>
                </c:pt>
                <c:pt idx="4222">
                  <c:v>3</c:v>
                </c:pt>
                <c:pt idx="4223">
                  <c:v>1</c:v>
                </c:pt>
                <c:pt idx="4224">
                  <c:v>2</c:v>
                </c:pt>
                <c:pt idx="4225">
                  <c:v>1</c:v>
                </c:pt>
                <c:pt idx="4226">
                  <c:v>1</c:v>
                </c:pt>
                <c:pt idx="4227">
                  <c:v>1</c:v>
                </c:pt>
                <c:pt idx="4228">
                  <c:v>2</c:v>
                </c:pt>
                <c:pt idx="4229">
                  <c:v>0</c:v>
                </c:pt>
                <c:pt idx="4230">
                  <c:v>1</c:v>
                </c:pt>
                <c:pt idx="4231">
                  <c:v>1</c:v>
                </c:pt>
                <c:pt idx="4232">
                  <c:v>0</c:v>
                </c:pt>
                <c:pt idx="4233">
                  <c:v>2</c:v>
                </c:pt>
                <c:pt idx="4234">
                  <c:v>1</c:v>
                </c:pt>
                <c:pt idx="4235">
                  <c:v>2</c:v>
                </c:pt>
                <c:pt idx="4236">
                  <c:v>1</c:v>
                </c:pt>
                <c:pt idx="4237">
                  <c:v>1</c:v>
                </c:pt>
                <c:pt idx="4238">
                  <c:v>3</c:v>
                </c:pt>
                <c:pt idx="4239">
                  <c:v>4</c:v>
                </c:pt>
                <c:pt idx="4240">
                  <c:v>3</c:v>
                </c:pt>
                <c:pt idx="4241">
                  <c:v>6</c:v>
                </c:pt>
                <c:pt idx="4242">
                  <c:v>6</c:v>
                </c:pt>
                <c:pt idx="4243">
                  <c:v>6</c:v>
                </c:pt>
                <c:pt idx="4244">
                  <c:v>6</c:v>
                </c:pt>
                <c:pt idx="4245">
                  <c:v>5</c:v>
                </c:pt>
                <c:pt idx="4246">
                  <c:v>4</c:v>
                </c:pt>
                <c:pt idx="4247">
                  <c:v>3</c:v>
                </c:pt>
                <c:pt idx="4248">
                  <c:v>4</c:v>
                </c:pt>
                <c:pt idx="4249">
                  <c:v>1</c:v>
                </c:pt>
                <c:pt idx="4250">
                  <c:v>3</c:v>
                </c:pt>
                <c:pt idx="4251">
                  <c:v>3</c:v>
                </c:pt>
                <c:pt idx="4252">
                  <c:v>7</c:v>
                </c:pt>
                <c:pt idx="4253">
                  <c:v>3</c:v>
                </c:pt>
                <c:pt idx="4254">
                  <c:v>3</c:v>
                </c:pt>
                <c:pt idx="4255">
                  <c:v>3</c:v>
                </c:pt>
                <c:pt idx="4256">
                  <c:v>3</c:v>
                </c:pt>
                <c:pt idx="4257">
                  <c:v>3</c:v>
                </c:pt>
                <c:pt idx="4258">
                  <c:v>3</c:v>
                </c:pt>
                <c:pt idx="4259">
                  <c:v>3</c:v>
                </c:pt>
                <c:pt idx="4260">
                  <c:v>3</c:v>
                </c:pt>
                <c:pt idx="4261">
                  <c:v>2</c:v>
                </c:pt>
                <c:pt idx="4262">
                  <c:v>3</c:v>
                </c:pt>
                <c:pt idx="4263">
                  <c:v>4</c:v>
                </c:pt>
                <c:pt idx="4264">
                  <c:v>4</c:v>
                </c:pt>
                <c:pt idx="4265">
                  <c:v>3</c:v>
                </c:pt>
                <c:pt idx="4266">
                  <c:v>4</c:v>
                </c:pt>
                <c:pt idx="4267">
                  <c:v>4</c:v>
                </c:pt>
                <c:pt idx="4268">
                  <c:v>3</c:v>
                </c:pt>
                <c:pt idx="4269">
                  <c:v>4</c:v>
                </c:pt>
                <c:pt idx="4270">
                  <c:v>6</c:v>
                </c:pt>
                <c:pt idx="4271">
                  <c:v>6</c:v>
                </c:pt>
                <c:pt idx="4272">
                  <c:v>6</c:v>
                </c:pt>
                <c:pt idx="4273">
                  <c:v>4</c:v>
                </c:pt>
                <c:pt idx="4274">
                  <c:v>6</c:v>
                </c:pt>
                <c:pt idx="4275">
                  <c:v>7</c:v>
                </c:pt>
                <c:pt idx="4276">
                  <c:v>6</c:v>
                </c:pt>
                <c:pt idx="4277">
                  <c:v>8</c:v>
                </c:pt>
                <c:pt idx="4278">
                  <c:v>5</c:v>
                </c:pt>
                <c:pt idx="4279">
                  <c:v>7</c:v>
                </c:pt>
                <c:pt idx="4280">
                  <c:v>6</c:v>
                </c:pt>
                <c:pt idx="4281">
                  <c:v>7</c:v>
                </c:pt>
                <c:pt idx="4282">
                  <c:v>6</c:v>
                </c:pt>
                <c:pt idx="4283">
                  <c:v>8</c:v>
                </c:pt>
                <c:pt idx="4284">
                  <c:v>6</c:v>
                </c:pt>
                <c:pt idx="4285">
                  <c:v>6</c:v>
                </c:pt>
                <c:pt idx="4286">
                  <c:v>8</c:v>
                </c:pt>
                <c:pt idx="4287">
                  <c:v>7</c:v>
                </c:pt>
                <c:pt idx="4288">
                  <c:v>7</c:v>
                </c:pt>
                <c:pt idx="4289">
                  <c:v>8</c:v>
                </c:pt>
                <c:pt idx="4290">
                  <c:v>9</c:v>
                </c:pt>
                <c:pt idx="4291">
                  <c:v>7</c:v>
                </c:pt>
                <c:pt idx="4292">
                  <c:v>9</c:v>
                </c:pt>
                <c:pt idx="4293">
                  <c:v>9</c:v>
                </c:pt>
                <c:pt idx="4294">
                  <c:v>9</c:v>
                </c:pt>
                <c:pt idx="4295">
                  <c:v>9</c:v>
                </c:pt>
                <c:pt idx="4296">
                  <c:v>9</c:v>
                </c:pt>
                <c:pt idx="4297">
                  <c:v>8</c:v>
                </c:pt>
                <c:pt idx="4298">
                  <c:v>8</c:v>
                </c:pt>
                <c:pt idx="4299">
                  <c:v>9</c:v>
                </c:pt>
                <c:pt idx="4300">
                  <c:v>8</c:v>
                </c:pt>
                <c:pt idx="4301">
                  <c:v>8</c:v>
                </c:pt>
                <c:pt idx="4302">
                  <c:v>6</c:v>
                </c:pt>
                <c:pt idx="4303">
                  <c:v>9</c:v>
                </c:pt>
                <c:pt idx="4304">
                  <c:v>8</c:v>
                </c:pt>
                <c:pt idx="4305">
                  <c:v>8</c:v>
                </c:pt>
                <c:pt idx="4306">
                  <c:v>8</c:v>
                </c:pt>
                <c:pt idx="4307">
                  <c:v>9</c:v>
                </c:pt>
                <c:pt idx="4308">
                  <c:v>11</c:v>
                </c:pt>
                <c:pt idx="4309">
                  <c:v>8</c:v>
                </c:pt>
                <c:pt idx="4310">
                  <c:v>10</c:v>
                </c:pt>
                <c:pt idx="4311">
                  <c:v>9</c:v>
                </c:pt>
                <c:pt idx="4312">
                  <c:v>8</c:v>
                </c:pt>
                <c:pt idx="4313">
                  <c:v>9</c:v>
                </c:pt>
                <c:pt idx="4314">
                  <c:v>8</c:v>
                </c:pt>
                <c:pt idx="4315">
                  <c:v>9</c:v>
                </c:pt>
                <c:pt idx="4316">
                  <c:v>10</c:v>
                </c:pt>
                <c:pt idx="4317">
                  <c:v>9</c:v>
                </c:pt>
                <c:pt idx="4318">
                  <c:v>10</c:v>
                </c:pt>
                <c:pt idx="4319">
                  <c:v>7</c:v>
                </c:pt>
                <c:pt idx="4320">
                  <c:v>8</c:v>
                </c:pt>
                <c:pt idx="4321">
                  <c:v>8</c:v>
                </c:pt>
                <c:pt idx="4322">
                  <c:v>8</c:v>
                </c:pt>
                <c:pt idx="4323">
                  <c:v>9</c:v>
                </c:pt>
                <c:pt idx="4324">
                  <c:v>7</c:v>
                </c:pt>
                <c:pt idx="4325">
                  <c:v>8</c:v>
                </c:pt>
                <c:pt idx="4326">
                  <c:v>5</c:v>
                </c:pt>
                <c:pt idx="4327">
                  <c:v>8</c:v>
                </c:pt>
                <c:pt idx="4328">
                  <c:v>6</c:v>
                </c:pt>
                <c:pt idx="4329">
                  <c:v>5</c:v>
                </c:pt>
                <c:pt idx="4330">
                  <c:v>6</c:v>
                </c:pt>
                <c:pt idx="4331">
                  <c:v>5</c:v>
                </c:pt>
                <c:pt idx="4332">
                  <c:v>3</c:v>
                </c:pt>
                <c:pt idx="4333">
                  <c:v>3</c:v>
                </c:pt>
                <c:pt idx="4334">
                  <c:v>6</c:v>
                </c:pt>
                <c:pt idx="4335">
                  <c:v>4</c:v>
                </c:pt>
                <c:pt idx="4336">
                  <c:v>3</c:v>
                </c:pt>
                <c:pt idx="4337">
                  <c:v>3</c:v>
                </c:pt>
                <c:pt idx="4338">
                  <c:v>3</c:v>
                </c:pt>
                <c:pt idx="4339">
                  <c:v>3</c:v>
                </c:pt>
                <c:pt idx="4340">
                  <c:v>4</c:v>
                </c:pt>
                <c:pt idx="4341">
                  <c:v>3</c:v>
                </c:pt>
                <c:pt idx="4342">
                  <c:v>4</c:v>
                </c:pt>
                <c:pt idx="4343">
                  <c:v>2</c:v>
                </c:pt>
                <c:pt idx="4344">
                  <c:v>2</c:v>
                </c:pt>
                <c:pt idx="4345">
                  <c:v>3</c:v>
                </c:pt>
                <c:pt idx="4346">
                  <c:v>1</c:v>
                </c:pt>
                <c:pt idx="4347">
                  <c:v>3</c:v>
                </c:pt>
                <c:pt idx="4348">
                  <c:v>2</c:v>
                </c:pt>
                <c:pt idx="4349">
                  <c:v>3</c:v>
                </c:pt>
                <c:pt idx="4350">
                  <c:v>1</c:v>
                </c:pt>
                <c:pt idx="4351">
                  <c:v>3</c:v>
                </c:pt>
                <c:pt idx="4352">
                  <c:v>3</c:v>
                </c:pt>
                <c:pt idx="4353">
                  <c:v>4</c:v>
                </c:pt>
                <c:pt idx="4354">
                  <c:v>3</c:v>
                </c:pt>
                <c:pt idx="4355">
                  <c:v>3</c:v>
                </c:pt>
                <c:pt idx="4356">
                  <c:v>3</c:v>
                </c:pt>
                <c:pt idx="4357">
                  <c:v>1</c:v>
                </c:pt>
                <c:pt idx="4358">
                  <c:v>3</c:v>
                </c:pt>
                <c:pt idx="4359">
                  <c:v>2</c:v>
                </c:pt>
                <c:pt idx="4360">
                  <c:v>3</c:v>
                </c:pt>
                <c:pt idx="4361">
                  <c:v>3</c:v>
                </c:pt>
                <c:pt idx="4362">
                  <c:v>3</c:v>
                </c:pt>
                <c:pt idx="4363">
                  <c:v>3</c:v>
                </c:pt>
                <c:pt idx="4364">
                  <c:v>4</c:v>
                </c:pt>
                <c:pt idx="4365">
                  <c:v>3</c:v>
                </c:pt>
                <c:pt idx="4366">
                  <c:v>1</c:v>
                </c:pt>
                <c:pt idx="4367">
                  <c:v>1</c:v>
                </c:pt>
                <c:pt idx="4368">
                  <c:v>1</c:v>
                </c:pt>
                <c:pt idx="4369">
                  <c:v>0</c:v>
                </c:pt>
                <c:pt idx="4370">
                  <c:v>1</c:v>
                </c:pt>
                <c:pt idx="4371">
                  <c:v>3</c:v>
                </c:pt>
                <c:pt idx="4372">
                  <c:v>3</c:v>
                </c:pt>
                <c:pt idx="4373">
                  <c:v>1</c:v>
                </c:pt>
                <c:pt idx="4374">
                  <c:v>0</c:v>
                </c:pt>
                <c:pt idx="4375">
                  <c:v>6</c:v>
                </c:pt>
                <c:pt idx="4376">
                  <c:v>1</c:v>
                </c:pt>
                <c:pt idx="4377">
                  <c:v>0</c:v>
                </c:pt>
                <c:pt idx="4378">
                  <c:v>1</c:v>
                </c:pt>
                <c:pt idx="4379">
                  <c:v>0</c:v>
                </c:pt>
                <c:pt idx="4380">
                  <c:v>0</c:v>
                </c:pt>
                <c:pt idx="4381">
                  <c:v>0</c:v>
                </c:pt>
                <c:pt idx="4382">
                  <c:v>2</c:v>
                </c:pt>
                <c:pt idx="4383">
                  <c:v>2</c:v>
                </c:pt>
                <c:pt idx="4384">
                  <c:v>1</c:v>
                </c:pt>
                <c:pt idx="4385">
                  <c:v>1</c:v>
                </c:pt>
                <c:pt idx="4386">
                  <c:v>2</c:v>
                </c:pt>
                <c:pt idx="4387">
                  <c:v>2</c:v>
                </c:pt>
                <c:pt idx="4388">
                  <c:v>1</c:v>
                </c:pt>
                <c:pt idx="4389">
                  <c:v>2</c:v>
                </c:pt>
                <c:pt idx="4390">
                  <c:v>0</c:v>
                </c:pt>
                <c:pt idx="4391">
                  <c:v>1</c:v>
                </c:pt>
                <c:pt idx="4392">
                  <c:v>1</c:v>
                </c:pt>
                <c:pt idx="4393">
                  <c:v>0</c:v>
                </c:pt>
                <c:pt idx="4394">
                  <c:v>0</c:v>
                </c:pt>
                <c:pt idx="4395">
                  <c:v>0</c:v>
                </c:pt>
                <c:pt idx="4396">
                  <c:v>0</c:v>
                </c:pt>
                <c:pt idx="4397">
                  <c:v>0</c:v>
                </c:pt>
                <c:pt idx="4398">
                  <c:v>1</c:v>
                </c:pt>
                <c:pt idx="4399">
                  <c:v>0</c:v>
                </c:pt>
                <c:pt idx="4400">
                  <c:v>0</c:v>
                </c:pt>
                <c:pt idx="4401">
                  <c:v>1</c:v>
                </c:pt>
                <c:pt idx="4402">
                  <c:v>1</c:v>
                </c:pt>
                <c:pt idx="4403">
                  <c:v>0</c:v>
                </c:pt>
                <c:pt idx="4404">
                  <c:v>1</c:v>
                </c:pt>
                <c:pt idx="4405">
                  <c:v>0</c:v>
                </c:pt>
                <c:pt idx="4406">
                  <c:v>3</c:v>
                </c:pt>
                <c:pt idx="4407">
                  <c:v>1</c:v>
                </c:pt>
                <c:pt idx="4408">
                  <c:v>1</c:v>
                </c:pt>
                <c:pt idx="4409">
                  <c:v>1</c:v>
                </c:pt>
                <c:pt idx="4410">
                  <c:v>0</c:v>
                </c:pt>
                <c:pt idx="4411">
                  <c:v>0</c:v>
                </c:pt>
                <c:pt idx="4412">
                  <c:v>20</c:v>
                </c:pt>
                <c:pt idx="4413">
                  <c:v>1</c:v>
                </c:pt>
                <c:pt idx="4414">
                  <c:v>0</c:v>
                </c:pt>
                <c:pt idx="4415">
                  <c:v>1</c:v>
                </c:pt>
                <c:pt idx="4416">
                  <c:v>1</c:v>
                </c:pt>
                <c:pt idx="4417">
                  <c:v>0</c:v>
                </c:pt>
                <c:pt idx="4418">
                  <c:v>1</c:v>
                </c:pt>
                <c:pt idx="4419">
                  <c:v>1</c:v>
                </c:pt>
                <c:pt idx="4420">
                  <c:v>0</c:v>
                </c:pt>
                <c:pt idx="4421">
                  <c:v>1</c:v>
                </c:pt>
                <c:pt idx="4422">
                  <c:v>1</c:v>
                </c:pt>
                <c:pt idx="4423">
                  <c:v>2</c:v>
                </c:pt>
                <c:pt idx="4424">
                  <c:v>2</c:v>
                </c:pt>
                <c:pt idx="4425">
                  <c:v>3</c:v>
                </c:pt>
                <c:pt idx="4426">
                  <c:v>4</c:v>
                </c:pt>
                <c:pt idx="4427">
                  <c:v>3</c:v>
                </c:pt>
                <c:pt idx="4428">
                  <c:v>4</c:v>
                </c:pt>
                <c:pt idx="4429">
                  <c:v>2</c:v>
                </c:pt>
                <c:pt idx="4430">
                  <c:v>4</c:v>
                </c:pt>
                <c:pt idx="4431">
                  <c:v>5</c:v>
                </c:pt>
                <c:pt idx="4432">
                  <c:v>5</c:v>
                </c:pt>
                <c:pt idx="4433">
                  <c:v>6</c:v>
                </c:pt>
                <c:pt idx="4434">
                  <c:v>5</c:v>
                </c:pt>
                <c:pt idx="4435">
                  <c:v>7</c:v>
                </c:pt>
                <c:pt idx="4436">
                  <c:v>4</c:v>
                </c:pt>
                <c:pt idx="4437">
                  <c:v>6</c:v>
                </c:pt>
                <c:pt idx="4438">
                  <c:v>5</c:v>
                </c:pt>
                <c:pt idx="4439">
                  <c:v>3</c:v>
                </c:pt>
                <c:pt idx="4440">
                  <c:v>4</c:v>
                </c:pt>
                <c:pt idx="4441">
                  <c:v>4</c:v>
                </c:pt>
                <c:pt idx="4442">
                  <c:v>4</c:v>
                </c:pt>
                <c:pt idx="4443">
                  <c:v>4</c:v>
                </c:pt>
                <c:pt idx="4444">
                  <c:v>4</c:v>
                </c:pt>
                <c:pt idx="4445">
                  <c:v>4</c:v>
                </c:pt>
                <c:pt idx="4446">
                  <c:v>4</c:v>
                </c:pt>
                <c:pt idx="4447">
                  <c:v>4</c:v>
                </c:pt>
                <c:pt idx="4448">
                  <c:v>3</c:v>
                </c:pt>
                <c:pt idx="4449">
                  <c:v>4</c:v>
                </c:pt>
                <c:pt idx="4450">
                  <c:v>4</c:v>
                </c:pt>
                <c:pt idx="4451">
                  <c:v>5</c:v>
                </c:pt>
                <c:pt idx="4452">
                  <c:v>6</c:v>
                </c:pt>
                <c:pt idx="4453">
                  <c:v>7</c:v>
                </c:pt>
                <c:pt idx="4454">
                  <c:v>6</c:v>
                </c:pt>
                <c:pt idx="4455">
                  <c:v>7</c:v>
                </c:pt>
                <c:pt idx="4456">
                  <c:v>6</c:v>
                </c:pt>
                <c:pt idx="4457">
                  <c:v>7</c:v>
                </c:pt>
                <c:pt idx="4458">
                  <c:v>7</c:v>
                </c:pt>
                <c:pt idx="4459">
                  <c:v>8</c:v>
                </c:pt>
                <c:pt idx="4460">
                  <c:v>7</c:v>
                </c:pt>
                <c:pt idx="4461">
                  <c:v>9</c:v>
                </c:pt>
                <c:pt idx="4462">
                  <c:v>9</c:v>
                </c:pt>
                <c:pt idx="4463">
                  <c:v>9</c:v>
                </c:pt>
                <c:pt idx="4464">
                  <c:v>11</c:v>
                </c:pt>
                <c:pt idx="4465">
                  <c:v>9</c:v>
                </c:pt>
                <c:pt idx="4466">
                  <c:v>9</c:v>
                </c:pt>
                <c:pt idx="4467">
                  <c:v>35</c:v>
                </c:pt>
                <c:pt idx="4468">
                  <c:v>11</c:v>
                </c:pt>
                <c:pt idx="4469">
                  <c:v>9</c:v>
                </c:pt>
                <c:pt idx="4470">
                  <c:v>9</c:v>
                </c:pt>
                <c:pt idx="4471">
                  <c:v>9</c:v>
                </c:pt>
                <c:pt idx="4472">
                  <c:v>9</c:v>
                </c:pt>
                <c:pt idx="4473">
                  <c:v>9</c:v>
                </c:pt>
                <c:pt idx="4474">
                  <c:v>9</c:v>
                </c:pt>
                <c:pt idx="4475">
                  <c:v>12</c:v>
                </c:pt>
                <c:pt idx="4476">
                  <c:v>11</c:v>
                </c:pt>
                <c:pt idx="4477">
                  <c:v>9</c:v>
                </c:pt>
                <c:pt idx="4478">
                  <c:v>9</c:v>
                </c:pt>
                <c:pt idx="4479">
                  <c:v>9</c:v>
                </c:pt>
                <c:pt idx="4480">
                  <c:v>9</c:v>
                </c:pt>
                <c:pt idx="4481">
                  <c:v>11</c:v>
                </c:pt>
                <c:pt idx="4482">
                  <c:v>9</c:v>
                </c:pt>
                <c:pt idx="4483">
                  <c:v>11</c:v>
                </c:pt>
                <c:pt idx="4484">
                  <c:v>9</c:v>
                </c:pt>
                <c:pt idx="4485">
                  <c:v>11</c:v>
                </c:pt>
                <c:pt idx="4486">
                  <c:v>11</c:v>
                </c:pt>
                <c:pt idx="4487">
                  <c:v>11</c:v>
                </c:pt>
                <c:pt idx="4488">
                  <c:v>12</c:v>
                </c:pt>
                <c:pt idx="4489">
                  <c:v>9</c:v>
                </c:pt>
                <c:pt idx="4490">
                  <c:v>12</c:v>
                </c:pt>
                <c:pt idx="4491">
                  <c:v>13</c:v>
                </c:pt>
                <c:pt idx="4492">
                  <c:v>12</c:v>
                </c:pt>
                <c:pt idx="4493">
                  <c:v>12</c:v>
                </c:pt>
                <c:pt idx="4494">
                  <c:v>13</c:v>
                </c:pt>
                <c:pt idx="4495">
                  <c:v>13</c:v>
                </c:pt>
                <c:pt idx="4496">
                  <c:v>11</c:v>
                </c:pt>
                <c:pt idx="4497">
                  <c:v>11</c:v>
                </c:pt>
                <c:pt idx="4498">
                  <c:v>13</c:v>
                </c:pt>
                <c:pt idx="4499">
                  <c:v>13</c:v>
                </c:pt>
                <c:pt idx="4500">
                  <c:v>11</c:v>
                </c:pt>
                <c:pt idx="4501">
                  <c:v>11</c:v>
                </c:pt>
                <c:pt idx="4502">
                  <c:v>13</c:v>
                </c:pt>
                <c:pt idx="4503">
                  <c:v>14</c:v>
                </c:pt>
                <c:pt idx="4504">
                  <c:v>12</c:v>
                </c:pt>
                <c:pt idx="4505">
                  <c:v>14</c:v>
                </c:pt>
                <c:pt idx="4506">
                  <c:v>14</c:v>
                </c:pt>
                <c:pt idx="4507">
                  <c:v>14</c:v>
                </c:pt>
                <c:pt idx="4508">
                  <c:v>15</c:v>
                </c:pt>
                <c:pt idx="4509">
                  <c:v>14</c:v>
                </c:pt>
                <c:pt idx="4510">
                  <c:v>15</c:v>
                </c:pt>
                <c:pt idx="4511">
                  <c:v>14</c:v>
                </c:pt>
                <c:pt idx="4512">
                  <c:v>17</c:v>
                </c:pt>
                <c:pt idx="4513">
                  <c:v>14</c:v>
                </c:pt>
                <c:pt idx="4514">
                  <c:v>15</c:v>
                </c:pt>
                <c:pt idx="4515">
                  <c:v>15</c:v>
                </c:pt>
                <c:pt idx="4516">
                  <c:v>17</c:v>
                </c:pt>
                <c:pt idx="4517">
                  <c:v>14</c:v>
                </c:pt>
                <c:pt idx="4518">
                  <c:v>13</c:v>
                </c:pt>
                <c:pt idx="4519">
                  <c:v>15</c:v>
                </c:pt>
                <c:pt idx="4520">
                  <c:v>17</c:v>
                </c:pt>
                <c:pt idx="4521">
                  <c:v>15</c:v>
                </c:pt>
                <c:pt idx="4522">
                  <c:v>15</c:v>
                </c:pt>
                <c:pt idx="4523">
                  <c:v>15</c:v>
                </c:pt>
                <c:pt idx="4524">
                  <c:v>17</c:v>
                </c:pt>
                <c:pt idx="4525">
                  <c:v>19</c:v>
                </c:pt>
                <c:pt idx="4526">
                  <c:v>17</c:v>
                </c:pt>
                <c:pt idx="4527">
                  <c:v>18</c:v>
                </c:pt>
                <c:pt idx="4528">
                  <c:v>17</c:v>
                </c:pt>
                <c:pt idx="4529">
                  <c:v>20</c:v>
                </c:pt>
                <c:pt idx="4530">
                  <c:v>15</c:v>
                </c:pt>
                <c:pt idx="4531">
                  <c:v>19</c:v>
                </c:pt>
                <c:pt idx="4532">
                  <c:v>18</c:v>
                </c:pt>
                <c:pt idx="4533">
                  <c:v>18</c:v>
                </c:pt>
                <c:pt idx="4534">
                  <c:v>18</c:v>
                </c:pt>
                <c:pt idx="4535">
                  <c:v>15</c:v>
                </c:pt>
                <c:pt idx="4536">
                  <c:v>18</c:v>
                </c:pt>
                <c:pt idx="4537">
                  <c:v>17</c:v>
                </c:pt>
                <c:pt idx="4538">
                  <c:v>18</c:v>
                </c:pt>
                <c:pt idx="4539">
                  <c:v>18</c:v>
                </c:pt>
                <c:pt idx="4540">
                  <c:v>17</c:v>
                </c:pt>
                <c:pt idx="4541">
                  <c:v>15</c:v>
                </c:pt>
                <c:pt idx="4542">
                  <c:v>17</c:v>
                </c:pt>
                <c:pt idx="4543">
                  <c:v>18</c:v>
                </c:pt>
                <c:pt idx="4544">
                  <c:v>17</c:v>
                </c:pt>
                <c:pt idx="4545">
                  <c:v>15</c:v>
                </c:pt>
                <c:pt idx="4546">
                  <c:v>15</c:v>
                </c:pt>
                <c:pt idx="4547">
                  <c:v>17</c:v>
                </c:pt>
                <c:pt idx="4548">
                  <c:v>17</c:v>
                </c:pt>
                <c:pt idx="4549">
                  <c:v>15</c:v>
                </c:pt>
                <c:pt idx="4550">
                  <c:v>15</c:v>
                </c:pt>
                <c:pt idx="4551">
                  <c:v>15</c:v>
                </c:pt>
                <c:pt idx="4552">
                  <c:v>13</c:v>
                </c:pt>
                <c:pt idx="4553">
                  <c:v>15</c:v>
                </c:pt>
                <c:pt idx="4554">
                  <c:v>15</c:v>
                </c:pt>
                <c:pt idx="4555">
                  <c:v>13</c:v>
                </c:pt>
                <c:pt idx="4556">
                  <c:v>13</c:v>
                </c:pt>
                <c:pt idx="4557">
                  <c:v>12</c:v>
                </c:pt>
                <c:pt idx="4558">
                  <c:v>14</c:v>
                </c:pt>
                <c:pt idx="4559">
                  <c:v>13</c:v>
                </c:pt>
                <c:pt idx="4560">
                  <c:v>14</c:v>
                </c:pt>
                <c:pt idx="4561">
                  <c:v>12</c:v>
                </c:pt>
                <c:pt idx="4562">
                  <c:v>13</c:v>
                </c:pt>
                <c:pt idx="4563">
                  <c:v>13</c:v>
                </c:pt>
                <c:pt idx="4564">
                  <c:v>13</c:v>
                </c:pt>
                <c:pt idx="4565">
                  <c:v>14</c:v>
                </c:pt>
                <c:pt idx="4566">
                  <c:v>13</c:v>
                </c:pt>
                <c:pt idx="4567">
                  <c:v>14</c:v>
                </c:pt>
                <c:pt idx="4568">
                  <c:v>13</c:v>
                </c:pt>
                <c:pt idx="4569">
                  <c:v>13</c:v>
                </c:pt>
                <c:pt idx="4570">
                  <c:v>14</c:v>
                </c:pt>
                <c:pt idx="4571">
                  <c:v>14</c:v>
                </c:pt>
                <c:pt idx="4572">
                  <c:v>14</c:v>
                </c:pt>
                <c:pt idx="4573">
                  <c:v>14</c:v>
                </c:pt>
                <c:pt idx="4574">
                  <c:v>14</c:v>
                </c:pt>
                <c:pt idx="4575">
                  <c:v>14</c:v>
                </c:pt>
                <c:pt idx="4576">
                  <c:v>17</c:v>
                </c:pt>
                <c:pt idx="4577">
                  <c:v>15</c:v>
                </c:pt>
                <c:pt idx="4578">
                  <c:v>15</c:v>
                </c:pt>
                <c:pt idx="4579">
                  <c:v>14</c:v>
                </c:pt>
                <c:pt idx="4580">
                  <c:v>15</c:v>
                </c:pt>
                <c:pt idx="4581">
                  <c:v>15</c:v>
                </c:pt>
                <c:pt idx="4582">
                  <c:v>19</c:v>
                </c:pt>
                <c:pt idx="4583">
                  <c:v>17</c:v>
                </c:pt>
                <c:pt idx="4584">
                  <c:v>17</c:v>
                </c:pt>
                <c:pt idx="4585">
                  <c:v>17</c:v>
                </c:pt>
                <c:pt idx="4586">
                  <c:v>18</c:v>
                </c:pt>
                <c:pt idx="4587">
                  <c:v>19</c:v>
                </c:pt>
                <c:pt idx="4588">
                  <c:v>15</c:v>
                </c:pt>
                <c:pt idx="4589">
                  <c:v>15</c:v>
                </c:pt>
                <c:pt idx="4590">
                  <c:v>46</c:v>
                </c:pt>
                <c:pt idx="4591">
                  <c:v>17</c:v>
                </c:pt>
                <c:pt idx="4592">
                  <c:v>15</c:v>
                </c:pt>
                <c:pt idx="4593">
                  <c:v>15</c:v>
                </c:pt>
                <c:pt idx="4594">
                  <c:v>17</c:v>
                </c:pt>
                <c:pt idx="4595">
                  <c:v>17</c:v>
                </c:pt>
                <c:pt idx="4596">
                  <c:v>17</c:v>
                </c:pt>
                <c:pt idx="4597">
                  <c:v>18</c:v>
                </c:pt>
                <c:pt idx="4598">
                  <c:v>22</c:v>
                </c:pt>
                <c:pt idx="4599">
                  <c:v>19</c:v>
                </c:pt>
                <c:pt idx="4600">
                  <c:v>15</c:v>
                </c:pt>
                <c:pt idx="4601">
                  <c:v>19</c:v>
                </c:pt>
                <c:pt idx="4602">
                  <c:v>19</c:v>
                </c:pt>
                <c:pt idx="4603">
                  <c:v>19</c:v>
                </c:pt>
                <c:pt idx="4604">
                  <c:v>21</c:v>
                </c:pt>
                <c:pt idx="4605">
                  <c:v>19</c:v>
                </c:pt>
                <c:pt idx="4606">
                  <c:v>20</c:v>
                </c:pt>
                <c:pt idx="4607">
                  <c:v>20</c:v>
                </c:pt>
                <c:pt idx="4608">
                  <c:v>21</c:v>
                </c:pt>
                <c:pt idx="4609">
                  <c:v>20</c:v>
                </c:pt>
                <c:pt idx="4610">
                  <c:v>19</c:v>
                </c:pt>
                <c:pt idx="4611">
                  <c:v>21</c:v>
                </c:pt>
                <c:pt idx="4612">
                  <c:v>18</c:v>
                </c:pt>
                <c:pt idx="4613">
                  <c:v>20</c:v>
                </c:pt>
                <c:pt idx="4614">
                  <c:v>19</c:v>
                </c:pt>
                <c:pt idx="4615">
                  <c:v>22</c:v>
                </c:pt>
                <c:pt idx="4616">
                  <c:v>21</c:v>
                </c:pt>
                <c:pt idx="4617">
                  <c:v>19</c:v>
                </c:pt>
                <c:pt idx="4618">
                  <c:v>19</c:v>
                </c:pt>
                <c:pt idx="4619">
                  <c:v>20</c:v>
                </c:pt>
                <c:pt idx="4620">
                  <c:v>20</c:v>
                </c:pt>
                <c:pt idx="4621">
                  <c:v>23</c:v>
                </c:pt>
                <c:pt idx="4622">
                  <c:v>22</c:v>
                </c:pt>
                <c:pt idx="4623">
                  <c:v>21</c:v>
                </c:pt>
                <c:pt idx="4624">
                  <c:v>22</c:v>
                </c:pt>
                <c:pt idx="4625">
                  <c:v>22</c:v>
                </c:pt>
                <c:pt idx="4626">
                  <c:v>22</c:v>
                </c:pt>
                <c:pt idx="4627">
                  <c:v>21</c:v>
                </c:pt>
                <c:pt idx="4628">
                  <c:v>21</c:v>
                </c:pt>
                <c:pt idx="4629">
                  <c:v>19</c:v>
                </c:pt>
                <c:pt idx="4630">
                  <c:v>20</c:v>
                </c:pt>
                <c:pt idx="4631">
                  <c:v>21</c:v>
                </c:pt>
                <c:pt idx="4632">
                  <c:v>23</c:v>
                </c:pt>
                <c:pt idx="4633">
                  <c:v>22</c:v>
                </c:pt>
                <c:pt idx="4634">
                  <c:v>19</c:v>
                </c:pt>
                <c:pt idx="4635">
                  <c:v>21</c:v>
                </c:pt>
                <c:pt idx="4636">
                  <c:v>19</c:v>
                </c:pt>
                <c:pt idx="4637">
                  <c:v>20</c:v>
                </c:pt>
                <c:pt idx="4638">
                  <c:v>20</c:v>
                </c:pt>
                <c:pt idx="4639">
                  <c:v>21</c:v>
                </c:pt>
                <c:pt idx="4640">
                  <c:v>20</c:v>
                </c:pt>
                <c:pt idx="4641">
                  <c:v>20</c:v>
                </c:pt>
                <c:pt idx="4642">
                  <c:v>20</c:v>
                </c:pt>
                <c:pt idx="4643">
                  <c:v>22</c:v>
                </c:pt>
                <c:pt idx="4644">
                  <c:v>20</c:v>
                </c:pt>
                <c:pt idx="4645">
                  <c:v>20</c:v>
                </c:pt>
                <c:pt idx="4646">
                  <c:v>19</c:v>
                </c:pt>
                <c:pt idx="4647">
                  <c:v>19</c:v>
                </c:pt>
                <c:pt idx="4648">
                  <c:v>21</c:v>
                </c:pt>
                <c:pt idx="4649">
                  <c:v>19</c:v>
                </c:pt>
                <c:pt idx="4650">
                  <c:v>20</c:v>
                </c:pt>
                <c:pt idx="4651">
                  <c:v>15</c:v>
                </c:pt>
                <c:pt idx="4652">
                  <c:v>17</c:v>
                </c:pt>
                <c:pt idx="4653">
                  <c:v>14</c:v>
                </c:pt>
                <c:pt idx="4654">
                  <c:v>19</c:v>
                </c:pt>
                <c:pt idx="4655">
                  <c:v>14</c:v>
                </c:pt>
                <c:pt idx="4656">
                  <c:v>13</c:v>
                </c:pt>
                <c:pt idx="4657">
                  <c:v>13</c:v>
                </c:pt>
                <c:pt idx="4658">
                  <c:v>12</c:v>
                </c:pt>
                <c:pt idx="4659">
                  <c:v>12</c:v>
                </c:pt>
                <c:pt idx="4660">
                  <c:v>11</c:v>
                </c:pt>
                <c:pt idx="4661">
                  <c:v>11</c:v>
                </c:pt>
                <c:pt idx="4662">
                  <c:v>9</c:v>
                </c:pt>
                <c:pt idx="4663">
                  <c:v>7</c:v>
                </c:pt>
                <c:pt idx="4664">
                  <c:v>7</c:v>
                </c:pt>
                <c:pt idx="4665">
                  <c:v>11</c:v>
                </c:pt>
                <c:pt idx="4666">
                  <c:v>6</c:v>
                </c:pt>
                <c:pt idx="4667">
                  <c:v>4</c:v>
                </c:pt>
                <c:pt idx="4668">
                  <c:v>5</c:v>
                </c:pt>
                <c:pt idx="4669">
                  <c:v>5</c:v>
                </c:pt>
                <c:pt idx="4670">
                  <c:v>5</c:v>
                </c:pt>
                <c:pt idx="4671">
                  <c:v>5</c:v>
                </c:pt>
                <c:pt idx="4672">
                  <c:v>7</c:v>
                </c:pt>
                <c:pt idx="4673">
                  <c:v>7</c:v>
                </c:pt>
                <c:pt idx="4674">
                  <c:v>9</c:v>
                </c:pt>
                <c:pt idx="4675">
                  <c:v>5</c:v>
                </c:pt>
                <c:pt idx="4676">
                  <c:v>9</c:v>
                </c:pt>
                <c:pt idx="4677">
                  <c:v>11</c:v>
                </c:pt>
                <c:pt idx="4678">
                  <c:v>11</c:v>
                </c:pt>
                <c:pt idx="4679">
                  <c:v>11</c:v>
                </c:pt>
                <c:pt idx="4680">
                  <c:v>11</c:v>
                </c:pt>
                <c:pt idx="4681">
                  <c:v>13</c:v>
                </c:pt>
                <c:pt idx="4682">
                  <c:v>9</c:v>
                </c:pt>
                <c:pt idx="4683">
                  <c:v>11</c:v>
                </c:pt>
                <c:pt idx="4684">
                  <c:v>11</c:v>
                </c:pt>
                <c:pt idx="4685">
                  <c:v>11</c:v>
                </c:pt>
                <c:pt idx="4686">
                  <c:v>11</c:v>
                </c:pt>
                <c:pt idx="4687">
                  <c:v>11</c:v>
                </c:pt>
                <c:pt idx="4688">
                  <c:v>12</c:v>
                </c:pt>
                <c:pt idx="4689">
                  <c:v>11</c:v>
                </c:pt>
                <c:pt idx="4690">
                  <c:v>12</c:v>
                </c:pt>
                <c:pt idx="4691">
                  <c:v>9</c:v>
                </c:pt>
                <c:pt idx="4692">
                  <c:v>11</c:v>
                </c:pt>
                <c:pt idx="4693">
                  <c:v>12</c:v>
                </c:pt>
                <c:pt idx="4694">
                  <c:v>11</c:v>
                </c:pt>
                <c:pt idx="4695">
                  <c:v>11</c:v>
                </c:pt>
                <c:pt idx="4696">
                  <c:v>11</c:v>
                </c:pt>
                <c:pt idx="4697">
                  <c:v>11</c:v>
                </c:pt>
                <c:pt idx="4698">
                  <c:v>11</c:v>
                </c:pt>
                <c:pt idx="4699">
                  <c:v>11</c:v>
                </c:pt>
                <c:pt idx="4700">
                  <c:v>9</c:v>
                </c:pt>
                <c:pt idx="4701">
                  <c:v>9</c:v>
                </c:pt>
                <c:pt idx="4702">
                  <c:v>11</c:v>
                </c:pt>
                <c:pt idx="4703">
                  <c:v>12</c:v>
                </c:pt>
                <c:pt idx="4704">
                  <c:v>11</c:v>
                </c:pt>
                <c:pt idx="4705">
                  <c:v>12</c:v>
                </c:pt>
                <c:pt idx="4706">
                  <c:v>11</c:v>
                </c:pt>
                <c:pt idx="4707">
                  <c:v>14</c:v>
                </c:pt>
                <c:pt idx="4708">
                  <c:v>13</c:v>
                </c:pt>
                <c:pt idx="4709">
                  <c:v>13</c:v>
                </c:pt>
                <c:pt idx="4710">
                  <c:v>15</c:v>
                </c:pt>
                <c:pt idx="4711">
                  <c:v>13</c:v>
                </c:pt>
                <c:pt idx="4712">
                  <c:v>13</c:v>
                </c:pt>
                <c:pt idx="4713">
                  <c:v>12</c:v>
                </c:pt>
                <c:pt idx="4714">
                  <c:v>14</c:v>
                </c:pt>
                <c:pt idx="4715">
                  <c:v>14</c:v>
                </c:pt>
                <c:pt idx="4716">
                  <c:v>12</c:v>
                </c:pt>
                <c:pt idx="4717">
                  <c:v>13</c:v>
                </c:pt>
                <c:pt idx="4718">
                  <c:v>12</c:v>
                </c:pt>
                <c:pt idx="4719">
                  <c:v>12</c:v>
                </c:pt>
                <c:pt idx="4720">
                  <c:v>13</c:v>
                </c:pt>
                <c:pt idx="4721">
                  <c:v>17</c:v>
                </c:pt>
                <c:pt idx="4722">
                  <c:v>11</c:v>
                </c:pt>
                <c:pt idx="4723">
                  <c:v>11</c:v>
                </c:pt>
                <c:pt idx="4724">
                  <c:v>14</c:v>
                </c:pt>
                <c:pt idx="4725">
                  <c:v>14</c:v>
                </c:pt>
                <c:pt idx="4726">
                  <c:v>13</c:v>
                </c:pt>
                <c:pt idx="4727">
                  <c:v>13</c:v>
                </c:pt>
                <c:pt idx="4728">
                  <c:v>12</c:v>
                </c:pt>
                <c:pt idx="4729">
                  <c:v>14</c:v>
                </c:pt>
                <c:pt idx="4730">
                  <c:v>14</c:v>
                </c:pt>
                <c:pt idx="4731">
                  <c:v>14</c:v>
                </c:pt>
                <c:pt idx="4732">
                  <c:v>15</c:v>
                </c:pt>
                <c:pt idx="4733">
                  <c:v>14</c:v>
                </c:pt>
                <c:pt idx="4734">
                  <c:v>15</c:v>
                </c:pt>
                <c:pt idx="4735">
                  <c:v>14</c:v>
                </c:pt>
                <c:pt idx="4736">
                  <c:v>15</c:v>
                </c:pt>
                <c:pt idx="4737">
                  <c:v>15</c:v>
                </c:pt>
                <c:pt idx="4738">
                  <c:v>15</c:v>
                </c:pt>
                <c:pt idx="4739">
                  <c:v>15</c:v>
                </c:pt>
                <c:pt idx="4740">
                  <c:v>13</c:v>
                </c:pt>
                <c:pt idx="4741">
                  <c:v>14</c:v>
                </c:pt>
                <c:pt idx="4742">
                  <c:v>14</c:v>
                </c:pt>
                <c:pt idx="4743">
                  <c:v>14</c:v>
                </c:pt>
                <c:pt idx="4744">
                  <c:v>13</c:v>
                </c:pt>
                <c:pt idx="4745">
                  <c:v>13</c:v>
                </c:pt>
                <c:pt idx="4746">
                  <c:v>11</c:v>
                </c:pt>
                <c:pt idx="4747">
                  <c:v>11</c:v>
                </c:pt>
                <c:pt idx="4748">
                  <c:v>12</c:v>
                </c:pt>
                <c:pt idx="4749">
                  <c:v>12</c:v>
                </c:pt>
                <c:pt idx="4750">
                  <c:v>11</c:v>
                </c:pt>
                <c:pt idx="4751">
                  <c:v>14</c:v>
                </c:pt>
                <c:pt idx="4752">
                  <c:v>11</c:v>
                </c:pt>
                <c:pt idx="4753">
                  <c:v>14</c:v>
                </c:pt>
                <c:pt idx="4754">
                  <c:v>12</c:v>
                </c:pt>
                <c:pt idx="4755">
                  <c:v>13</c:v>
                </c:pt>
                <c:pt idx="4756">
                  <c:v>14</c:v>
                </c:pt>
                <c:pt idx="4757">
                  <c:v>11</c:v>
                </c:pt>
                <c:pt idx="4758">
                  <c:v>14</c:v>
                </c:pt>
                <c:pt idx="4759">
                  <c:v>11</c:v>
                </c:pt>
                <c:pt idx="4760">
                  <c:v>14</c:v>
                </c:pt>
                <c:pt idx="4761">
                  <c:v>14</c:v>
                </c:pt>
                <c:pt idx="4762">
                  <c:v>13</c:v>
                </c:pt>
                <c:pt idx="4763">
                  <c:v>11</c:v>
                </c:pt>
                <c:pt idx="4764">
                  <c:v>11</c:v>
                </c:pt>
                <c:pt idx="4765">
                  <c:v>12</c:v>
                </c:pt>
                <c:pt idx="4766">
                  <c:v>13</c:v>
                </c:pt>
                <c:pt idx="4767">
                  <c:v>11</c:v>
                </c:pt>
                <c:pt idx="4768">
                  <c:v>11</c:v>
                </c:pt>
                <c:pt idx="4769">
                  <c:v>12</c:v>
                </c:pt>
                <c:pt idx="4770">
                  <c:v>12</c:v>
                </c:pt>
                <c:pt idx="4771">
                  <c:v>9</c:v>
                </c:pt>
                <c:pt idx="4772">
                  <c:v>9</c:v>
                </c:pt>
                <c:pt idx="4773">
                  <c:v>11</c:v>
                </c:pt>
                <c:pt idx="4774">
                  <c:v>12</c:v>
                </c:pt>
                <c:pt idx="4775">
                  <c:v>13</c:v>
                </c:pt>
                <c:pt idx="4776">
                  <c:v>11</c:v>
                </c:pt>
                <c:pt idx="4777">
                  <c:v>14</c:v>
                </c:pt>
                <c:pt idx="4778">
                  <c:v>14</c:v>
                </c:pt>
                <c:pt idx="4779">
                  <c:v>13</c:v>
                </c:pt>
                <c:pt idx="4780">
                  <c:v>13</c:v>
                </c:pt>
                <c:pt idx="4781">
                  <c:v>13</c:v>
                </c:pt>
                <c:pt idx="4782">
                  <c:v>15</c:v>
                </c:pt>
                <c:pt idx="4783">
                  <c:v>14</c:v>
                </c:pt>
                <c:pt idx="4784">
                  <c:v>15</c:v>
                </c:pt>
                <c:pt idx="4785">
                  <c:v>14</c:v>
                </c:pt>
                <c:pt idx="4786">
                  <c:v>15</c:v>
                </c:pt>
                <c:pt idx="4787">
                  <c:v>15</c:v>
                </c:pt>
                <c:pt idx="4788">
                  <c:v>17</c:v>
                </c:pt>
                <c:pt idx="4789">
                  <c:v>18</c:v>
                </c:pt>
                <c:pt idx="4790">
                  <c:v>17</c:v>
                </c:pt>
                <c:pt idx="4791">
                  <c:v>18</c:v>
                </c:pt>
                <c:pt idx="4792">
                  <c:v>18</c:v>
                </c:pt>
                <c:pt idx="4793">
                  <c:v>18</c:v>
                </c:pt>
                <c:pt idx="4794">
                  <c:v>18</c:v>
                </c:pt>
                <c:pt idx="4795">
                  <c:v>17</c:v>
                </c:pt>
                <c:pt idx="4796">
                  <c:v>18</c:v>
                </c:pt>
                <c:pt idx="4797">
                  <c:v>19</c:v>
                </c:pt>
                <c:pt idx="4798">
                  <c:v>15</c:v>
                </c:pt>
                <c:pt idx="4799">
                  <c:v>18</c:v>
                </c:pt>
                <c:pt idx="4800">
                  <c:v>17</c:v>
                </c:pt>
                <c:pt idx="4801">
                  <c:v>14</c:v>
                </c:pt>
                <c:pt idx="4802">
                  <c:v>17</c:v>
                </c:pt>
                <c:pt idx="4803">
                  <c:v>15</c:v>
                </c:pt>
                <c:pt idx="4804">
                  <c:v>18</c:v>
                </c:pt>
                <c:pt idx="4805">
                  <c:v>15</c:v>
                </c:pt>
                <c:pt idx="4806">
                  <c:v>15</c:v>
                </c:pt>
                <c:pt idx="4807">
                  <c:v>15</c:v>
                </c:pt>
                <c:pt idx="4808">
                  <c:v>15</c:v>
                </c:pt>
                <c:pt idx="4809">
                  <c:v>17</c:v>
                </c:pt>
                <c:pt idx="4810">
                  <c:v>15</c:v>
                </c:pt>
                <c:pt idx="4811">
                  <c:v>15</c:v>
                </c:pt>
                <c:pt idx="4812">
                  <c:v>14</c:v>
                </c:pt>
                <c:pt idx="4813">
                  <c:v>17</c:v>
                </c:pt>
                <c:pt idx="4814">
                  <c:v>15</c:v>
                </c:pt>
                <c:pt idx="4815">
                  <c:v>15</c:v>
                </c:pt>
                <c:pt idx="4816">
                  <c:v>15</c:v>
                </c:pt>
                <c:pt idx="4817">
                  <c:v>18</c:v>
                </c:pt>
                <c:pt idx="4818">
                  <c:v>17</c:v>
                </c:pt>
                <c:pt idx="4819">
                  <c:v>19</c:v>
                </c:pt>
                <c:pt idx="4820">
                  <c:v>18</c:v>
                </c:pt>
                <c:pt idx="4821">
                  <c:v>19</c:v>
                </c:pt>
                <c:pt idx="4822">
                  <c:v>19</c:v>
                </c:pt>
                <c:pt idx="4823">
                  <c:v>19</c:v>
                </c:pt>
                <c:pt idx="4824">
                  <c:v>19</c:v>
                </c:pt>
                <c:pt idx="4825">
                  <c:v>19</c:v>
                </c:pt>
                <c:pt idx="4826">
                  <c:v>20</c:v>
                </c:pt>
                <c:pt idx="4827">
                  <c:v>19</c:v>
                </c:pt>
                <c:pt idx="4828">
                  <c:v>18</c:v>
                </c:pt>
                <c:pt idx="4829">
                  <c:v>18</c:v>
                </c:pt>
                <c:pt idx="4830">
                  <c:v>18</c:v>
                </c:pt>
                <c:pt idx="4831">
                  <c:v>19</c:v>
                </c:pt>
                <c:pt idx="4832">
                  <c:v>19</c:v>
                </c:pt>
                <c:pt idx="4833">
                  <c:v>18</c:v>
                </c:pt>
                <c:pt idx="4834">
                  <c:v>17</c:v>
                </c:pt>
                <c:pt idx="4835">
                  <c:v>18</c:v>
                </c:pt>
                <c:pt idx="4836">
                  <c:v>15</c:v>
                </c:pt>
                <c:pt idx="4837">
                  <c:v>19</c:v>
                </c:pt>
                <c:pt idx="4838">
                  <c:v>19</c:v>
                </c:pt>
                <c:pt idx="4839">
                  <c:v>19</c:v>
                </c:pt>
                <c:pt idx="4840">
                  <c:v>17</c:v>
                </c:pt>
                <c:pt idx="4841">
                  <c:v>18</c:v>
                </c:pt>
                <c:pt idx="4842">
                  <c:v>17</c:v>
                </c:pt>
                <c:pt idx="4843">
                  <c:v>19</c:v>
                </c:pt>
                <c:pt idx="4844">
                  <c:v>18</c:v>
                </c:pt>
                <c:pt idx="4845">
                  <c:v>18</c:v>
                </c:pt>
                <c:pt idx="4846">
                  <c:v>17</c:v>
                </c:pt>
                <c:pt idx="4847">
                  <c:v>18</c:v>
                </c:pt>
                <c:pt idx="4848">
                  <c:v>18</c:v>
                </c:pt>
                <c:pt idx="4849">
                  <c:v>15</c:v>
                </c:pt>
                <c:pt idx="4850">
                  <c:v>18</c:v>
                </c:pt>
                <c:pt idx="4851">
                  <c:v>15</c:v>
                </c:pt>
                <c:pt idx="4852">
                  <c:v>18</c:v>
                </c:pt>
                <c:pt idx="4853">
                  <c:v>18</c:v>
                </c:pt>
                <c:pt idx="4854">
                  <c:v>19</c:v>
                </c:pt>
                <c:pt idx="4855">
                  <c:v>17</c:v>
                </c:pt>
                <c:pt idx="4856">
                  <c:v>18</c:v>
                </c:pt>
                <c:pt idx="4857">
                  <c:v>19</c:v>
                </c:pt>
                <c:pt idx="4858">
                  <c:v>17</c:v>
                </c:pt>
                <c:pt idx="4859">
                  <c:v>19</c:v>
                </c:pt>
                <c:pt idx="4860">
                  <c:v>19</c:v>
                </c:pt>
                <c:pt idx="4861">
                  <c:v>19</c:v>
                </c:pt>
                <c:pt idx="4862">
                  <c:v>17</c:v>
                </c:pt>
                <c:pt idx="4863">
                  <c:v>17</c:v>
                </c:pt>
                <c:pt idx="4864">
                  <c:v>18</c:v>
                </c:pt>
                <c:pt idx="4865">
                  <c:v>19</c:v>
                </c:pt>
                <c:pt idx="4866">
                  <c:v>19</c:v>
                </c:pt>
                <c:pt idx="4867">
                  <c:v>22</c:v>
                </c:pt>
                <c:pt idx="4868">
                  <c:v>21</c:v>
                </c:pt>
                <c:pt idx="4869">
                  <c:v>19</c:v>
                </c:pt>
                <c:pt idx="4870">
                  <c:v>18</c:v>
                </c:pt>
                <c:pt idx="4871">
                  <c:v>21</c:v>
                </c:pt>
                <c:pt idx="4872">
                  <c:v>20</c:v>
                </c:pt>
                <c:pt idx="4873">
                  <c:v>21</c:v>
                </c:pt>
                <c:pt idx="4874">
                  <c:v>22</c:v>
                </c:pt>
                <c:pt idx="4875">
                  <c:v>20</c:v>
                </c:pt>
                <c:pt idx="4876">
                  <c:v>22</c:v>
                </c:pt>
                <c:pt idx="4877">
                  <c:v>19</c:v>
                </c:pt>
                <c:pt idx="4878">
                  <c:v>25</c:v>
                </c:pt>
                <c:pt idx="4879">
                  <c:v>23</c:v>
                </c:pt>
                <c:pt idx="4880">
                  <c:v>23</c:v>
                </c:pt>
                <c:pt idx="4881">
                  <c:v>23</c:v>
                </c:pt>
                <c:pt idx="4882">
                  <c:v>22</c:v>
                </c:pt>
                <c:pt idx="4883">
                  <c:v>23</c:v>
                </c:pt>
                <c:pt idx="4884">
                  <c:v>22</c:v>
                </c:pt>
                <c:pt idx="4885">
                  <c:v>23</c:v>
                </c:pt>
                <c:pt idx="4886">
                  <c:v>22</c:v>
                </c:pt>
                <c:pt idx="4887">
                  <c:v>23</c:v>
                </c:pt>
                <c:pt idx="4888">
                  <c:v>24</c:v>
                </c:pt>
                <c:pt idx="4889">
                  <c:v>30</c:v>
                </c:pt>
                <c:pt idx="4890">
                  <c:v>25</c:v>
                </c:pt>
                <c:pt idx="4891">
                  <c:v>26</c:v>
                </c:pt>
                <c:pt idx="4892">
                  <c:v>26</c:v>
                </c:pt>
                <c:pt idx="4893">
                  <c:v>25</c:v>
                </c:pt>
                <c:pt idx="4894">
                  <c:v>24</c:v>
                </c:pt>
                <c:pt idx="4895">
                  <c:v>28</c:v>
                </c:pt>
                <c:pt idx="4896">
                  <c:v>27</c:v>
                </c:pt>
                <c:pt idx="4897">
                  <c:v>26</c:v>
                </c:pt>
                <c:pt idx="4898">
                  <c:v>28</c:v>
                </c:pt>
                <c:pt idx="4899">
                  <c:v>26</c:v>
                </c:pt>
                <c:pt idx="4900">
                  <c:v>27</c:v>
                </c:pt>
                <c:pt idx="4901">
                  <c:v>28</c:v>
                </c:pt>
                <c:pt idx="4902">
                  <c:v>26</c:v>
                </c:pt>
                <c:pt idx="4903">
                  <c:v>27</c:v>
                </c:pt>
                <c:pt idx="4904">
                  <c:v>26</c:v>
                </c:pt>
                <c:pt idx="4905">
                  <c:v>28</c:v>
                </c:pt>
                <c:pt idx="4906">
                  <c:v>27</c:v>
                </c:pt>
                <c:pt idx="4907">
                  <c:v>28</c:v>
                </c:pt>
                <c:pt idx="4908">
                  <c:v>26</c:v>
                </c:pt>
                <c:pt idx="4909">
                  <c:v>26</c:v>
                </c:pt>
                <c:pt idx="4910">
                  <c:v>25</c:v>
                </c:pt>
                <c:pt idx="4911">
                  <c:v>22</c:v>
                </c:pt>
                <c:pt idx="4912">
                  <c:v>27</c:v>
                </c:pt>
                <c:pt idx="4913">
                  <c:v>22</c:v>
                </c:pt>
                <c:pt idx="4914">
                  <c:v>23</c:v>
                </c:pt>
                <c:pt idx="4915">
                  <c:v>20</c:v>
                </c:pt>
                <c:pt idx="4916">
                  <c:v>20</c:v>
                </c:pt>
                <c:pt idx="4917">
                  <c:v>19</c:v>
                </c:pt>
                <c:pt idx="4918">
                  <c:v>20</c:v>
                </c:pt>
                <c:pt idx="4919">
                  <c:v>19</c:v>
                </c:pt>
                <c:pt idx="4920">
                  <c:v>19</c:v>
                </c:pt>
                <c:pt idx="4921">
                  <c:v>18</c:v>
                </c:pt>
                <c:pt idx="4922">
                  <c:v>20</c:v>
                </c:pt>
                <c:pt idx="4923">
                  <c:v>22</c:v>
                </c:pt>
                <c:pt idx="4924">
                  <c:v>22</c:v>
                </c:pt>
                <c:pt idx="4925">
                  <c:v>24</c:v>
                </c:pt>
                <c:pt idx="4926">
                  <c:v>23</c:v>
                </c:pt>
                <c:pt idx="4927">
                  <c:v>22</c:v>
                </c:pt>
                <c:pt idx="4928">
                  <c:v>19</c:v>
                </c:pt>
                <c:pt idx="4929">
                  <c:v>25</c:v>
                </c:pt>
                <c:pt idx="4930">
                  <c:v>25</c:v>
                </c:pt>
                <c:pt idx="4931">
                  <c:v>25</c:v>
                </c:pt>
                <c:pt idx="4932">
                  <c:v>24</c:v>
                </c:pt>
                <c:pt idx="4933">
                  <c:v>21</c:v>
                </c:pt>
                <c:pt idx="4934">
                  <c:v>20</c:v>
                </c:pt>
                <c:pt idx="4935">
                  <c:v>18</c:v>
                </c:pt>
                <c:pt idx="4936">
                  <c:v>17</c:v>
                </c:pt>
                <c:pt idx="4937">
                  <c:v>15</c:v>
                </c:pt>
                <c:pt idx="4938">
                  <c:v>13</c:v>
                </c:pt>
                <c:pt idx="4939">
                  <c:v>14</c:v>
                </c:pt>
                <c:pt idx="4940">
                  <c:v>14</c:v>
                </c:pt>
                <c:pt idx="4941">
                  <c:v>13</c:v>
                </c:pt>
                <c:pt idx="4942">
                  <c:v>13</c:v>
                </c:pt>
                <c:pt idx="4943">
                  <c:v>9</c:v>
                </c:pt>
                <c:pt idx="4944">
                  <c:v>9</c:v>
                </c:pt>
                <c:pt idx="4945">
                  <c:v>8</c:v>
                </c:pt>
                <c:pt idx="4946">
                  <c:v>9</c:v>
                </c:pt>
                <c:pt idx="4947">
                  <c:v>9</c:v>
                </c:pt>
                <c:pt idx="4948">
                  <c:v>9</c:v>
                </c:pt>
                <c:pt idx="4949">
                  <c:v>11</c:v>
                </c:pt>
                <c:pt idx="4950">
                  <c:v>9</c:v>
                </c:pt>
                <c:pt idx="4951">
                  <c:v>11</c:v>
                </c:pt>
                <c:pt idx="4952">
                  <c:v>11</c:v>
                </c:pt>
                <c:pt idx="4953">
                  <c:v>13</c:v>
                </c:pt>
                <c:pt idx="4954">
                  <c:v>11</c:v>
                </c:pt>
                <c:pt idx="4955">
                  <c:v>11</c:v>
                </c:pt>
                <c:pt idx="4956">
                  <c:v>13</c:v>
                </c:pt>
                <c:pt idx="4957">
                  <c:v>13</c:v>
                </c:pt>
                <c:pt idx="4958">
                  <c:v>12</c:v>
                </c:pt>
                <c:pt idx="4959">
                  <c:v>11</c:v>
                </c:pt>
                <c:pt idx="4960">
                  <c:v>12</c:v>
                </c:pt>
                <c:pt idx="4961">
                  <c:v>11</c:v>
                </c:pt>
                <c:pt idx="4962">
                  <c:v>9</c:v>
                </c:pt>
                <c:pt idx="4963">
                  <c:v>11</c:v>
                </c:pt>
                <c:pt idx="4964">
                  <c:v>11</c:v>
                </c:pt>
                <c:pt idx="4965">
                  <c:v>11</c:v>
                </c:pt>
                <c:pt idx="4966">
                  <c:v>12</c:v>
                </c:pt>
                <c:pt idx="4967">
                  <c:v>9</c:v>
                </c:pt>
                <c:pt idx="4968">
                  <c:v>12</c:v>
                </c:pt>
                <c:pt idx="4969">
                  <c:v>11</c:v>
                </c:pt>
                <c:pt idx="4970">
                  <c:v>9</c:v>
                </c:pt>
                <c:pt idx="4971">
                  <c:v>9</c:v>
                </c:pt>
                <c:pt idx="4972">
                  <c:v>9</c:v>
                </c:pt>
                <c:pt idx="4973">
                  <c:v>9</c:v>
                </c:pt>
                <c:pt idx="4974">
                  <c:v>6</c:v>
                </c:pt>
                <c:pt idx="4975">
                  <c:v>7</c:v>
                </c:pt>
                <c:pt idx="4976">
                  <c:v>7</c:v>
                </c:pt>
                <c:pt idx="4977">
                  <c:v>8</c:v>
                </c:pt>
                <c:pt idx="4978">
                  <c:v>7</c:v>
                </c:pt>
                <c:pt idx="4979">
                  <c:v>9</c:v>
                </c:pt>
                <c:pt idx="4980">
                  <c:v>8</c:v>
                </c:pt>
                <c:pt idx="4981">
                  <c:v>6</c:v>
                </c:pt>
                <c:pt idx="4982">
                  <c:v>8</c:v>
                </c:pt>
                <c:pt idx="4983">
                  <c:v>8</c:v>
                </c:pt>
                <c:pt idx="4984">
                  <c:v>7</c:v>
                </c:pt>
                <c:pt idx="4985">
                  <c:v>7</c:v>
                </c:pt>
                <c:pt idx="4986">
                  <c:v>6</c:v>
                </c:pt>
                <c:pt idx="4987">
                  <c:v>9</c:v>
                </c:pt>
                <c:pt idx="4988">
                  <c:v>9</c:v>
                </c:pt>
                <c:pt idx="4989">
                  <c:v>8</c:v>
                </c:pt>
                <c:pt idx="4990">
                  <c:v>9</c:v>
                </c:pt>
                <c:pt idx="4991">
                  <c:v>9</c:v>
                </c:pt>
                <c:pt idx="4992">
                  <c:v>7</c:v>
                </c:pt>
                <c:pt idx="4993">
                  <c:v>9</c:v>
                </c:pt>
                <c:pt idx="4994">
                  <c:v>9</c:v>
                </c:pt>
                <c:pt idx="4995">
                  <c:v>9</c:v>
                </c:pt>
                <c:pt idx="4996">
                  <c:v>9</c:v>
                </c:pt>
                <c:pt idx="4997">
                  <c:v>9</c:v>
                </c:pt>
                <c:pt idx="4998">
                  <c:v>8</c:v>
                </c:pt>
                <c:pt idx="4999">
                  <c:v>9</c:v>
                </c:pt>
                <c:pt idx="5000">
                  <c:v>9</c:v>
                </c:pt>
                <c:pt idx="5001">
                  <c:v>11</c:v>
                </c:pt>
                <c:pt idx="5002">
                  <c:v>11</c:v>
                </c:pt>
                <c:pt idx="5003">
                  <c:v>7</c:v>
                </c:pt>
                <c:pt idx="5004">
                  <c:v>9</c:v>
                </c:pt>
                <c:pt idx="5005">
                  <c:v>9</c:v>
                </c:pt>
                <c:pt idx="5006">
                  <c:v>9</c:v>
                </c:pt>
                <c:pt idx="5007">
                  <c:v>9</c:v>
                </c:pt>
                <c:pt idx="5008">
                  <c:v>9</c:v>
                </c:pt>
                <c:pt idx="5009">
                  <c:v>9</c:v>
                </c:pt>
                <c:pt idx="5010">
                  <c:v>9</c:v>
                </c:pt>
                <c:pt idx="5011">
                  <c:v>9</c:v>
                </c:pt>
                <c:pt idx="5012">
                  <c:v>9</c:v>
                </c:pt>
                <c:pt idx="5013">
                  <c:v>9</c:v>
                </c:pt>
                <c:pt idx="5014">
                  <c:v>9</c:v>
                </c:pt>
                <c:pt idx="5015">
                  <c:v>9</c:v>
                </c:pt>
                <c:pt idx="5016">
                  <c:v>8</c:v>
                </c:pt>
                <c:pt idx="5017">
                  <c:v>7</c:v>
                </c:pt>
                <c:pt idx="5018">
                  <c:v>6</c:v>
                </c:pt>
                <c:pt idx="5019">
                  <c:v>6</c:v>
                </c:pt>
                <c:pt idx="5020">
                  <c:v>3</c:v>
                </c:pt>
                <c:pt idx="5021">
                  <c:v>5</c:v>
                </c:pt>
                <c:pt idx="5022">
                  <c:v>4</c:v>
                </c:pt>
                <c:pt idx="5023">
                  <c:v>5</c:v>
                </c:pt>
                <c:pt idx="5024">
                  <c:v>5</c:v>
                </c:pt>
                <c:pt idx="5025">
                  <c:v>5</c:v>
                </c:pt>
                <c:pt idx="5026">
                  <c:v>4</c:v>
                </c:pt>
                <c:pt idx="5027">
                  <c:v>3</c:v>
                </c:pt>
                <c:pt idx="5028">
                  <c:v>5</c:v>
                </c:pt>
                <c:pt idx="5029">
                  <c:v>4</c:v>
                </c:pt>
                <c:pt idx="5030">
                  <c:v>4</c:v>
                </c:pt>
                <c:pt idx="5031">
                  <c:v>4</c:v>
                </c:pt>
                <c:pt idx="5032">
                  <c:v>5</c:v>
                </c:pt>
                <c:pt idx="5033">
                  <c:v>4</c:v>
                </c:pt>
                <c:pt idx="5034">
                  <c:v>4</c:v>
                </c:pt>
                <c:pt idx="5035">
                  <c:v>5</c:v>
                </c:pt>
                <c:pt idx="5036">
                  <c:v>3</c:v>
                </c:pt>
                <c:pt idx="5037">
                  <c:v>4</c:v>
                </c:pt>
                <c:pt idx="5038">
                  <c:v>4</c:v>
                </c:pt>
                <c:pt idx="5039">
                  <c:v>4</c:v>
                </c:pt>
                <c:pt idx="5040">
                  <c:v>5</c:v>
                </c:pt>
                <c:pt idx="5041">
                  <c:v>5</c:v>
                </c:pt>
                <c:pt idx="5042">
                  <c:v>4</c:v>
                </c:pt>
                <c:pt idx="5043">
                  <c:v>5</c:v>
                </c:pt>
                <c:pt idx="5044">
                  <c:v>3</c:v>
                </c:pt>
                <c:pt idx="5045">
                  <c:v>4</c:v>
                </c:pt>
                <c:pt idx="5046">
                  <c:v>5</c:v>
                </c:pt>
                <c:pt idx="5047">
                  <c:v>5</c:v>
                </c:pt>
                <c:pt idx="5048">
                  <c:v>5</c:v>
                </c:pt>
                <c:pt idx="5049">
                  <c:v>5</c:v>
                </c:pt>
                <c:pt idx="5050">
                  <c:v>5</c:v>
                </c:pt>
                <c:pt idx="5051">
                  <c:v>4</c:v>
                </c:pt>
                <c:pt idx="5052">
                  <c:v>5</c:v>
                </c:pt>
                <c:pt idx="5053">
                  <c:v>5</c:v>
                </c:pt>
                <c:pt idx="5054">
                  <c:v>5</c:v>
                </c:pt>
                <c:pt idx="5055">
                  <c:v>5</c:v>
                </c:pt>
                <c:pt idx="5056">
                  <c:v>5</c:v>
                </c:pt>
                <c:pt idx="5057">
                  <c:v>7</c:v>
                </c:pt>
                <c:pt idx="5058">
                  <c:v>6</c:v>
                </c:pt>
                <c:pt idx="5059">
                  <c:v>7</c:v>
                </c:pt>
                <c:pt idx="5060">
                  <c:v>7</c:v>
                </c:pt>
                <c:pt idx="5061">
                  <c:v>5</c:v>
                </c:pt>
                <c:pt idx="5062">
                  <c:v>7</c:v>
                </c:pt>
                <c:pt idx="5063">
                  <c:v>7</c:v>
                </c:pt>
                <c:pt idx="5064">
                  <c:v>7</c:v>
                </c:pt>
                <c:pt idx="5065">
                  <c:v>7</c:v>
                </c:pt>
                <c:pt idx="5066">
                  <c:v>7</c:v>
                </c:pt>
                <c:pt idx="5067">
                  <c:v>8</c:v>
                </c:pt>
                <c:pt idx="5068">
                  <c:v>5</c:v>
                </c:pt>
                <c:pt idx="5069">
                  <c:v>8</c:v>
                </c:pt>
                <c:pt idx="5070">
                  <c:v>8</c:v>
                </c:pt>
                <c:pt idx="5071">
                  <c:v>7</c:v>
                </c:pt>
                <c:pt idx="5072">
                  <c:v>7</c:v>
                </c:pt>
                <c:pt idx="5073">
                  <c:v>7</c:v>
                </c:pt>
                <c:pt idx="5074">
                  <c:v>9</c:v>
                </c:pt>
                <c:pt idx="5075">
                  <c:v>9</c:v>
                </c:pt>
                <c:pt idx="5076">
                  <c:v>9</c:v>
                </c:pt>
                <c:pt idx="5077">
                  <c:v>9</c:v>
                </c:pt>
                <c:pt idx="5078">
                  <c:v>8</c:v>
                </c:pt>
                <c:pt idx="5079">
                  <c:v>8</c:v>
                </c:pt>
                <c:pt idx="5080">
                  <c:v>8</c:v>
                </c:pt>
                <c:pt idx="5081">
                  <c:v>8</c:v>
                </c:pt>
                <c:pt idx="5082">
                  <c:v>8</c:v>
                </c:pt>
                <c:pt idx="5083">
                  <c:v>7</c:v>
                </c:pt>
                <c:pt idx="5084">
                  <c:v>8</c:v>
                </c:pt>
                <c:pt idx="5085">
                  <c:v>7</c:v>
                </c:pt>
                <c:pt idx="5086">
                  <c:v>7</c:v>
                </c:pt>
                <c:pt idx="5087">
                  <c:v>8</c:v>
                </c:pt>
                <c:pt idx="5088">
                  <c:v>6</c:v>
                </c:pt>
                <c:pt idx="5089">
                  <c:v>6</c:v>
                </c:pt>
                <c:pt idx="5090">
                  <c:v>2</c:v>
                </c:pt>
                <c:pt idx="5091">
                  <c:v>5</c:v>
                </c:pt>
                <c:pt idx="5092">
                  <c:v>5</c:v>
                </c:pt>
                <c:pt idx="5093">
                  <c:v>3</c:v>
                </c:pt>
                <c:pt idx="5094">
                  <c:v>3</c:v>
                </c:pt>
                <c:pt idx="5095">
                  <c:v>2</c:v>
                </c:pt>
                <c:pt idx="5096">
                  <c:v>3</c:v>
                </c:pt>
                <c:pt idx="5097">
                  <c:v>2</c:v>
                </c:pt>
                <c:pt idx="5098">
                  <c:v>3</c:v>
                </c:pt>
                <c:pt idx="5099">
                  <c:v>2</c:v>
                </c:pt>
                <c:pt idx="5100">
                  <c:v>3</c:v>
                </c:pt>
                <c:pt idx="5101">
                  <c:v>1</c:v>
                </c:pt>
                <c:pt idx="5102">
                  <c:v>1</c:v>
                </c:pt>
                <c:pt idx="5103">
                  <c:v>2</c:v>
                </c:pt>
                <c:pt idx="5104">
                  <c:v>2</c:v>
                </c:pt>
                <c:pt idx="5105">
                  <c:v>2</c:v>
                </c:pt>
                <c:pt idx="5106">
                  <c:v>1</c:v>
                </c:pt>
                <c:pt idx="5107">
                  <c:v>2</c:v>
                </c:pt>
                <c:pt idx="5108">
                  <c:v>0</c:v>
                </c:pt>
                <c:pt idx="5109">
                  <c:v>1</c:v>
                </c:pt>
                <c:pt idx="5110">
                  <c:v>1</c:v>
                </c:pt>
                <c:pt idx="5111">
                  <c:v>1</c:v>
                </c:pt>
                <c:pt idx="5112">
                  <c:v>0</c:v>
                </c:pt>
                <c:pt idx="5113">
                  <c:v>4</c:v>
                </c:pt>
                <c:pt idx="5114">
                  <c:v>0</c:v>
                </c:pt>
                <c:pt idx="5115">
                  <c:v>0</c:v>
                </c:pt>
                <c:pt idx="5116">
                  <c:v>2</c:v>
                </c:pt>
                <c:pt idx="5117">
                  <c:v>0</c:v>
                </c:pt>
                <c:pt idx="5118">
                  <c:v>0</c:v>
                </c:pt>
                <c:pt idx="5119">
                  <c:v>0</c:v>
                </c:pt>
                <c:pt idx="5120">
                  <c:v>2</c:v>
                </c:pt>
                <c:pt idx="5121">
                  <c:v>1</c:v>
                </c:pt>
                <c:pt idx="5122">
                  <c:v>1</c:v>
                </c:pt>
                <c:pt idx="5123">
                  <c:v>0</c:v>
                </c:pt>
                <c:pt idx="5124">
                  <c:v>3</c:v>
                </c:pt>
                <c:pt idx="5125">
                  <c:v>2</c:v>
                </c:pt>
                <c:pt idx="5126">
                  <c:v>0</c:v>
                </c:pt>
                <c:pt idx="5127">
                  <c:v>4</c:v>
                </c:pt>
                <c:pt idx="5128">
                  <c:v>3</c:v>
                </c:pt>
                <c:pt idx="5129">
                  <c:v>3</c:v>
                </c:pt>
                <c:pt idx="5130">
                  <c:v>4</c:v>
                </c:pt>
                <c:pt idx="5131">
                  <c:v>4</c:v>
                </c:pt>
                <c:pt idx="5132">
                  <c:v>5</c:v>
                </c:pt>
                <c:pt idx="5133">
                  <c:v>5</c:v>
                </c:pt>
                <c:pt idx="5134">
                  <c:v>5</c:v>
                </c:pt>
                <c:pt idx="5135">
                  <c:v>5</c:v>
                </c:pt>
                <c:pt idx="5136">
                  <c:v>5</c:v>
                </c:pt>
                <c:pt idx="5137">
                  <c:v>4</c:v>
                </c:pt>
                <c:pt idx="5138">
                  <c:v>5</c:v>
                </c:pt>
                <c:pt idx="5139">
                  <c:v>5</c:v>
                </c:pt>
                <c:pt idx="5140">
                  <c:v>5</c:v>
                </c:pt>
                <c:pt idx="5141">
                  <c:v>5</c:v>
                </c:pt>
                <c:pt idx="5142">
                  <c:v>5</c:v>
                </c:pt>
                <c:pt idx="5143">
                  <c:v>3</c:v>
                </c:pt>
                <c:pt idx="5144">
                  <c:v>5</c:v>
                </c:pt>
                <c:pt idx="5145">
                  <c:v>5</c:v>
                </c:pt>
                <c:pt idx="5146">
                  <c:v>5</c:v>
                </c:pt>
                <c:pt idx="5147">
                  <c:v>6</c:v>
                </c:pt>
                <c:pt idx="5148">
                  <c:v>6</c:v>
                </c:pt>
                <c:pt idx="5149">
                  <c:v>7</c:v>
                </c:pt>
                <c:pt idx="5150">
                  <c:v>6</c:v>
                </c:pt>
                <c:pt idx="5151">
                  <c:v>7</c:v>
                </c:pt>
                <c:pt idx="5152">
                  <c:v>6</c:v>
                </c:pt>
                <c:pt idx="5153">
                  <c:v>6</c:v>
                </c:pt>
                <c:pt idx="5154">
                  <c:v>6</c:v>
                </c:pt>
                <c:pt idx="5155">
                  <c:v>6</c:v>
                </c:pt>
                <c:pt idx="5156">
                  <c:v>5</c:v>
                </c:pt>
                <c:pt idx="5157">
                  <c:v>4</c:v>
                </c:pt>
                <c:pt idx="5158">
                  <c:v>6</c:v>
                </c:pt>
                <c:pt idx="5159">
                  <c:v>5</c:v>
                </c:pt>
                <c:pt idx="5160">
                  <c:v>5</c:v>
                </c:pt>
                <c:pt idx="5161">
                  <c:v>6</c:v>
                </c:pt>
                <c:pt idx="5162">
                  <c:v>6</c:v>
                </c:pt>
                <c:pt idx="5163">
                  <c:v>5</c:v>
                </c:pt>
                <c:pt idx="5164">
                  <c:v>5</c:v>
                </c:pt>
                <c:pt idx="5165">
                  <c:v>5</c:v>
                </c:pt>
                <c:pt idx="5166">
                  <c:v>5</c:v>
                </c:pt>
                <c:pt idx="5167">
                  <c:v>5</c:v>
                </c:pt>
                <c:pt idx="5168">
                  <c:v>6</c:v>
                </c:pt>
                <c:pt idx="5169">
                  <c:v>5</c:v>
                </c:pt>
                <c:pt idx="5170">
                  <c:v>4</c:v>
                </c:pt>
                <c:pt idx="5171">
                  <c:v>6</c:v>
                </c:pt>
                <c:pt idx="5172">
                  <c:v>5</c:v>
                </c:pt>
                <c:pt idx="5173">
                  <c:v>6</c:v>
                </c:pt>
                <c:pt idx="5174">
                  <c:v>5</c:v>
                </c:pt>
                <c:pt idx="5175">
                  <c:v>6</c:v>
                </c:pt>
                <c:pt idx="5176">
                  <c:v>5</c:v>
                </c:pt>
                <c:pt idx="5177">
                  <c:v>6</c:v>
                </c:pt>
                <c:pt idx="5178">
                  <c:v>6</c:v>
                </c:pt>
                <c:pt idx="5179">
                  <c:v>6</c:v>
                </c:pt>
                <c:pt idx="5180">
                  <c:v>6</c:v>
                </c:pt>
                <c:pt idx="5181">
                  <c:v>5</c:v>
                </c:pt>
                <c:pt idx="5182">
                  <c:v>7</c:v>
                </c:pt>
                <c:pt idx="5183">
                  <c:v>6</c:v>
                </c:pt>
                <c:pt idx="5184">
                  <c:v>6</c:v>
                </c:pt>
                <c:pt idx="5185">
                  <c:v>7</c:v>
                </c:pt>
                <c:pt idx="5186">
                  <c:v>6</c:v>
                </c:pt>
                <c:pt idx="5187">
                  <c:v>7</c:v>
                </c:pt>
                <c:pt idx="5188">
                  <c:v>9</c:v>
                </c:pt>
                <c:pt idx="5189">
                  <c:v>8</c:v>
                </c:pt>
                <c:pt idx="5190">
                  <c:v>7</c:v>
                </c:pt>
                <c:pt idx="5191">
                  <c:v>11</c:v>
                </c:pt>
                <c:pt idx="5192">
                  <c:v>10</c:v>
                </c:pt>
                <c:pt idx="5193">
                  <c:v>9</c:v>
                </c:pt>
                <c:pt idx="5194">
                  <c:v>8</c:v>
                </c:pt>
                <c:pt idx="5195">
                  <c:v>10</c:v>
                </c:pt>
                <c:pt idx="5196">
                  <c:v>9</c:v>
                </c:pt>
                <c:pt idx="5197">
                  <c:v>10</c:v>
                </c:pt>
                <c:pt idx="5198">
                  <c:v>7</c:v>
                </c:pt>
                <c:pt idx="5199">
                  <c:v>11</c:v>
                </c:pt>
                <c:pt idx="5200">
                  <c:v>11</c:v>
                </c:pt>
                <c:pt idx="5201">
                  <c:v>9</c:v>
                </c:pt>
                <c:pt idx="5202">
                  <c:v>10</c:v>
                </c:pt>
                <c:pt idx="5203">
                  <c:v>10</c:v>
                </c:pt>
                <c:pt idx="5204">
                  <c:v>12</c:v>
                </c:pt>
                <c:pt idx="5205">
                  <c:v>9</c:v>
                </c:pt>
                <c:pt idx="5206">
                  <c:v>11</c:v>
                </c:pt>
                <c:pt idx="5207">
                  <c:v>11</c:v>
                </c:pt>
                <c:pt idx="5208">
                  <c:v>12</c:v>
                </c:pt>
                <c:pt idx="5209">
                  <c:v>10</c:v>
                </c:pt>
                <c:pt idx="5210">
                  <c:v>9</c:v>
                </c:pt>
                <c:pt idx="5211">
                  <c:v>10</c:v>
                </c:pt>
                <c:pt idx="5212">
                  <c:v>11</c:v>
                </c:pt>
                <c:pt idx="5213">
                  <c:v>9</c:v>
                </c:pt>
                <c:pt idx="5214">
                  <c:v>8</c:v>
                </c:pt>
                <c:pt idx="5215">
                  <c:v>9</c:v>
                </c:pt>
                <c:pt idx="5216">
                  <c:v>9</c:v>
                </c:pt>
                <c:pt idx="5217">
                  <c:v>8</c:v>
                </c:pt>
                <c:pt idx="5218">
                  <c:v>7</c:v>
                </c:pt>
                <c:pt idx="5219">
                  <c:v>9</c:v>
                </c:pt>
                <c:pt idx="5220">
                  <c:v>7</c:v>
                </c:pt>
                <c:pt idx="5221">
                  <c:v>8</c:v>
                </c:pt>
                <c:pt idx="5222">
                  <c:v>6</c:v>
                </c:pt>
                <c:pt idx="5223">
                  <c:v>9</c:v>
                </c:pt>
                <c:pt idx="5224">
                  <c:v>7</c:v>
                </c:pt>
                <c:pt idx="5225">
                  <c:v>6</c:v>
                </c:pt>
                <c:pt idx="5226">
                  <c:v>8</c:v>
                </c:pt>
                <c:pt idx="5227">
                  <c:v>6</c:v>
                </c:pt>
                <c:pt idx="5228">
                  <c:v>7</c:v>
                </c:pt>
                <c:pt idx="5229">
                  <c:v>6</c:v>
                </c:pt>
                <c:pt idx="5230">
                  <c:v>8</c:v>
                </c:pt>
                <c:pt idx="5231">
                  <c:v>33</c:v>
                </c:pt>
                <c:pt idx="5232">
                  <c:v>7</c:v>
                </c:pt>
                <c:pt idx="5233">
                  <c:v>9</c:v>
                </c:pt>
                <c:pt idx="5234">
                  <c:v>12</c:v>
                </c:pt>
                <c:pt idx="5235">
                  <c:v>13</c:v>
                </c:pt>
                <c:pt idx="5236">
                  <c:v>9</c:v>
                </c:pt>
                <c:pt idx="5237">
                  <c:v>13</c:v>
                </c:pt>
                <c:pt idx="5238">
                  <c:v>14</c:v>
                </c:pt>
                <c:pt idx="5239">
                  <c:v>15</c:v>
                </c:pt>
                <c:pt idx="5240">
                  <c:v>14</c:v>
                </c:pt>
                <c:pt idx="5241">
                  <c:v>14</c:v>
                </c:pt>
                <c:pt idx="5242">
                  <c:v>14</c:v>
                </c:pt>
                <c:pt idx="5243">
                  <c:v>16</c:v>
                </c:pt>
                <c:pt idx="5244">
                  <c:v>14</c:v>
                </c:pt>
                <c:pt idx="5245">
                  <c:v>17</c:v>
                </c:pt>
                <c:pt idx="5246">
                  <c:v>18</c:v>
                </c:pt>
                <c:pt idx="5247">
                  <c:v>17</c:v>
                </c:pt>
                <c:pt idx="5248">
                  <c:v>15</c:v>
                </c:pt>
                <c:pt idx="5249">
                  <c:v>14</c:v>
                </c:pt>
                <c:pt idx="5250">
                  <c:v>18</c:v>
                </c:pt>
                <c:pt idx="5251">
                  <c:v>16</c:v>
                </c:pt>
                <c:pt idx="5252">
                  <c:v>15</c:v>
                </c:pt>
                <c:pt idx="5253">
                  <c:v>12</c:v>
                </c:pt>
                <c:pt idx="5254">
                  <c:v>17</c:v>
                </c:pt>
                <c:pt idx="5255">
                  <c:v>16</c:v>
                </c:pt>
                <c:pt idx="5256">
                  <c:v>17</c:v>
                </c:pt>
                <c:pt idx="5257">
                  <c:v>14</c:v>
                </c:pt>
                <c:pt idx="5258">
                  <c:v>14</c:v>
                </c:pt>
                <c:pt idx="5259">
                  <c:v>14</c:v>
                </c:pt>
                <c:pt idx="5260">
                  <c:v>13</c:v>
                </c:pt>
                <c:pt idx="5261">
                  <c:v>15</c:v>
                </c:pt>
                <c:pt idx="5262">
                  <c:v>14</c:v>
                </c:pt>
                <c:pt idx="5263">
                  <c:v>14</c:v>
                </c:pt>
                <c:pt idx="5264">
                  <c:v>15</c:v>
                </c:pt>
                <c:pt idx="5265">
                  <c:v>14</c:v>
                </c:pt>
                <c:pt idx="5266">
                  <c:v>14</c:v>
                </c:pt>
                <c:pt idx="5267">
                  <c:v>14</c:v>
                </c:pt>
                <c:pt idx="5268">
                  <c:v>14</c:v>
                </c:pt>
                <c:pt idx="5269">
                  <c:v>15</c:v>
                </c:pt>
                <c:pt idx="5270">
                  <c:v>14</c:v>
                </c:pt>
                <c:pt idx="5271">
                  <c:v>14</c:v>
                </c:pt>
                <c:pt idx="5272">
                  <c:v>12</c:v>
                </c:pt>
                <c:pt idx="5273">
                  <c:v>14</c:v>
                </c:pt>
                <c:pt idx="5274">
                  <c:v>16</c:v>
                </c:pt>
                <c:pt idx="5275">
                  <c:v>14</c:v>
                </c:pt>
                <c:pt idx="5276">
                  <c:v>13</c:v>
                </c:pt>
                <c:pt idx="5277">
                  <c:v>12</c:v>
                </c:pt>
                <c:pt idx="5278">
                  <c:v>15</c:v>
                </c:pt>
                <c:pt idx="5279">
                  <c:v>14</c:v>
                </c:pt>
                <c:pt idx="5280">
                  <c:v>14</c:v>
                </c:pt>
                <c:pt idx="5281">
                  <c:v>13</c:v>
                </c:pt>
                <c:pt idx="5282">
                  <c:v>12</c:v>
                </c:pt>
                <c:pt idx="5283">
                  <c:v>13</c:v>
                </c:pt>
                <c:pt idx="5284">
                  <c:v>12</c:v>
                </c:pt>
                <c:pt idx="5285">
                  <c:v>14</c:v>
                </c:pt>
                <c:pt idx="5286">
                  <c:v>11</c:v>
                </c:pt>
                <c:pt idx="5287">
                  <c:v>12</c:v>
                </c:pt>
                <c:pt idx="5288">
                  <c:v>12</c:v>
                </c:pt>
                <c:pt idx="5289">
                  <c:v>12</c:v>
                </c:pt>
                <c:pt idx="5290">
                  <c:v>9</c:v>
                </c:pt>
                <c:pt idx="5291">
                  <c:v>14</c:v>
                </c:pt>
                <c:pt idx="5292">
                  <c:v>12</c:v>
                </c:pt>
                <c:pt idx="5293">
                  <c:v>11</c:v>
                </c:pt>
                <c:pt idx="5294">
                  <c:v>12</c:v>
                </c:pt>
                <c:pt idx="5295">
                  <c:v>10</c:v>
                </c:pt>
                <c:pt idx="5296">
                  <c:v>11</c:v>
                </c:pt>
                <c:pt idx="5297">
                  <c:v>10</c:v>
                </c:pt>
                <c:pt idx="5298">
                  <c:v>12</c:v>
                </c:pt>
                <c:pt idx="5299">
                  <c:v>11</c:v>
                </c:pt>
                <c:pt idx="5300">
                  <c:v>10</c:v>
                </c:pt>
                <c:pt idx="5301">
                  <c:v>8</c:v>
                </c:pt>
                <c:pt idx="5302">
                  <c:v>10</c:v>
                </c:pt>
                <c:pt idx="5303">
                  <c:v>9</c:v>
                </c:pt>
                <c:pt idx="5304">
                  <c:v>10</c:v>
                </c:pt>
                <c:pt idx="5305">
                  <c:v>11</c:v>
                </c:pt>
                <c:pt idx="5306">
                  <c:v>11</c:v>
                </c:pt>
                <c:pt idx="5307">
                  <c:v>12</c:v>
                </c:pt>
                <c:pt idx="5308">
                  <c:v>9</c:v>
                </c:pt>
                <c:pt idx="5309">
                  <c:v>12</c:v>
                </c:pt>
                <c:pt idx="5310">
                  <c:v>11</c:v>
                </c:pt>
                <c:pt idx="5311">
                  <c:v>12</c:v>
                </c:pt>
                <c:pt idx="5312">
                  <c:v>12</c:v>
                </c:pt>
                <c:pt idx="5313">
                  <c:v>12</c:v>
                </c:pt>
                <c:pt idx="5314">
                  <c:v>12</c:v>
                </c:pt>
                <c:pt idx="5315">
                  <c:v>8</c:v>
                </c:pt>
                <c:pt idx="5316">
                  <c:v>12</c:v>
                </c:pt>
                <c:pt idx="5317">
                  <c:v>11</c:v>
                </c:pt>
                <c:pt idx="5318">
                  <c:v>11</c:v>
                </c:pt>
                <c:pt idx="5319">
                  <c:v>10</c:v>
                </c:pt>
                <c:pt idx="5320">
                  <c:v>10</c:v>
                </c:pt>
                <c:pt idx="5321">
                  <c:v>10</c:v>
                </c:pt>
                <c:pt idx="5322">
                  <c:v>12</c:v>
                </c:pt>
                <c:pt idx="5323">
                  <c:v>12</c:v>
                </c:pt>
                <c:pt idx="5324">
                  <c:v>9</c:v>
                </c:pt>
                <c:pt idx="5325">
                  <c:v>11</c:v>
                </c:pt>
                <c:pt idx="5326">
                  <c:v>9</c:v>
                </c:pt>
                <c:pt idx="5327">
                  <c:v>9</c:v>
                </c:pt>
                <c:pt idx="5328">
                  <c:v>9</c:v>
                </c:pt>
                <c:pt idx="5329">
                  <c:v>9</c:v>
                </c:pt>
                <c:pt idx="5330">
                  <c:v>8</c:v>
                </c:pt>
                <c:pt idx="5331">
                  <c:v>8</c:v>
                </c:pt>
                <c:pt idx="5332">
                  <c:v>6</c:v>
                </c:pt>
                <c:pt idx="5333">
                  <c:v>9</c:v>
                </c:pt>
                <c:pt idx="5334">
                  <c:v>7</c:v>
                </c:pt>
                <c:pt idx="5335">
                  <c:v>6</c:v>
                </c:pt>
                <c:pt idx="5336">
                  <c:v>8</c:v>
                </c:pt>
                <c:pt idx="5337">
                  <c:v>6</c:v>
                </c:pt>
                <c:pt idx="5338">
                  <c:v>7</c:v>
                </c:pt>
                <c:pt idx="5339">
                  <c:v>6</c:v>
                </c:pt>
                <c:pt idx="5340">
                  <c:v>7</c:v>
                </c:pt>
                <c:pt idx="5341">
                  <c:v>7</c:v>
                </c:pt>
                <c:pt idx="5342">
                  <c:v>7</c:v>
                </c:pt>
                <c:pt idx="5343">
                  <c:v>8</c:v>
                </c:pt>
                <c:pt idx="5344">
                  <c:v>7</c:v>
                </c:pt>
                <c:pt idx="5345">
                  <c:v>7</c:v>
                </c:pt>
                <c:pt idx="5346">
                  <c:v>8</c:v>
                </c:pt>
                <c:pt idx="5347">
                  <c:v>11</c:v>
                </c:pt>
                <c:pt idx="5348">
                  <c:v>7</c:v>
                </c:pt>
                <c:pt idx="5349">
                  <c:v>7</c:v>
                </c:pt>
                <c:pt idx="5350">
                  <c:v>9</c:v>
                </c:pt>
                <c:pt idx="5351">
                  <c:v>9</c:v>
                </c:pt>
                <c:pt idx="5352">
                  <c:v>9</c:v>
                </c:pt>
                <c:pt idx="5353">
                  <c:v>9</c:v>
                </c:pt>
                <c:pt idx="5354">
                  <c:v>8</c:v>
                </c:pt>
                <c:pt idx="5355">
                  <c:v>9</c:v>
                </c:pt>
                <c:pt idx="5356">
                  <c:v>9</c:v>
                </c:pt>
                <c:pt idx="5357">
                  <c:v>9</c:v>
                </c:pt>
                <c:pt idx="5358">
                  <c:v>8</c:v>
                </c:pt>
                <c:pt idx="5359">
                  <c:v>8</c:v>
                </c:pt>
                <c:pt idx="5360">
                  <c:v>10</c:v>
                </c:pt>
                <c:pt idx="5361">
                  <c:v>7</c:v>
                </c:pt>
                <c:pt idx="5362">
                  <c:v>8</c:v>
                </c:pt>
                <c:pt idx="5363">
                  <c:v>8</c:v>
                </c:pt>
                <c:pt idx="5364">
                  <c:v>9</c:v>
                </c:pt>
                <c:pt idx="5365">
                  <c:v>9</c:v>
                </c:pt>
                <c:pt idx="5366">
                  <c:v>9</c:v>
                </c:pt>
                <c:pt idx="5367">
                  <c:v>8</c:v>
                </c:pt>
                <c:pt idx="5368">
                  <c:v>8</c:v>
                </c:pt>
                <c:pt idx="5369">
                  <c:v>9</c:v>
                </c:pt>
                <c:pt idx="5370">
                  <c:v>10</c:v>
                </c:pt>
                <c:pt idx="5371">
                  <c:v>9</c:v>
                </c:pt>
                <c:pt idx="5372">
                  <c:v>8</c:v>
                </c:pt>
                <c:pt idx="5373">
                  <c:v>6</c:v>
                </c:pt>
                <c:pt idx="5374">
                  <c:v>7</c:v>
                </c:pt>
                <c:pt idx="5375">
                  <c:v>8</c:v>
                </c:pt>
                <c:pt idx="5376">
                  <c:v>7</c:v>
                </c:pt>
                <c:pt idx="5377">
                  <c:v>9</c:v>
                </c:pt>
                <c:pt idx="5378">
                  <c:v>7</c:v>
                </c:pt>
                <c:pt idx="5379">
                  <c:v>9</c:v>
                </c:pt>
                <c:pt idx="5380">
                  <c:v>8</c:v>
                </c:pt>
                <c:pt idx="5381">
                  <c:v>12</c:v>
                </c:pt>
                <c:pt idx="5382">
                  <c:v>10</c:v>
                </c:pt>
                <c:pt idx="5383">
                  <c:v>8</c:v>
                </c:pt>
                <c:pt idx="5384">
                  <c:v>9</c:v>
                </c:pt>
                <c:pt idx="5385">
                  <c:v>7</c:v>
                </c:pt>
                <c:pt idx="5386">
                  <c:v>9</c:v>
                </c:pt>
                <c:pt idx="5387">
                  <c:v>10</c:v>
                </c:pt>
                <c:pt idx="5388">
                  <c:v>11</c:v>
                </c:pt>
                <c:pt idx="5389">
                  <c:v>8</c:v>
                </c:pt>
                <c:pt idx="5390">
                  <c:v>8</c:v>
                </c:pt>
                <c:pt idx="5391">
                  <c:v>7</c:v>
                </c:pt>
                <c:pt idx="5392">
                  <c:v>11</c:v>
                </c:pt>
                <c:pt idx="5393">
                  <c:v>9</c:v>
                </c:pt>
                <c:pt idx="5394">
                  <c:v>8</c:v>
                </c:pt>
                <c:pt idx="5395">
                  <c:v>7</c:v>
                </c:pt>
                <c:pt idx="5396">
                  <c:v>6</c:v>
                </c:pt>
                <c:pt idx="5397">
                  <c:v>7</c:v>
                </c:pt>
                <c:pt idx="5398">
                  <c:v>8</c:v>
                </c:pt>
                <c:pt idx="5399">
                  <c:v>9</c:v>
                </c:pt>
                <c:pt idx="5400">
                  <c:v>7</c:v>
                </c:pt>
                <c:pt idx="5401">
                  <c:v>8</c:v>
                </c:pt>
                <c:pt idx="5402">
                  <c:v>7</c:v>
                </c:pt>
                <c:pt idx="5403">
                  <c:v>11</c:v>
                </c:pt>
                <c:pt idx="5404">
                  <c:v>7</c:v>
                </c:pt>
                <c:pt idx="5405">
                  <c:v>9</c:v>
                </c:pt>
                <c:pt idx="5406">
                  <c:v>7</c:v>
                </c:pt>
                <c:pt idx="5407">
                  <c:v>7</c:v>
                </c:pt>
                <c:pt idx="5408">
                  <c:v>8</c:v>
                </c:pt>
                <c:pt idx="5409">
                  <c:v>7</c:v>
                </c:pt>
                <c:pt idx="5410">
                  <c:v>8</c:v>
                </c:pt>
                <c:pt idx="5411">
                  <c:v>6</c:v>
                </c:pt>
                <c:pt idx="5412">
                  <c:v>7</c:v>
                </c:pt>
                <c:pt idx="5413">
                  <c:v>7</c:v>
                </c:pt>
                <c:pt idx="5414">
                  <c:v>12</c:v>
                </c:pt>
                <c:pt idx="5415">
                  <c:v>10</c:v>
                </c:pt>
                <c:pt idx="5416">
                  <c:v>8</c:v>
                </c:pt>
                <c:pt idx="5417">
                  <c:v>8</c:v>
                </c:pt>
                <c:pt idx="5418">
                  <c:v>8</c:v>
                </c:pt>
                <c:pt idx="5419">
                  <c:v>9</c:v>
                </c:pt>
                <c:pt idx="5420">
                  <c:v>8</c:v>
                </c:pt>
                <c:pt idx="5421">
                  <c:v>8</c:v>
                </c:pt>
                <c:pt idx="5422">
                  <c:v>8</c:v>
                </c:pt>
                <c:pt idx="5423">
                  <c:v>8</c:v>
                </c:pt>
                <c:pt idx="5424">
                  <c:v>8</c:v>
                </c:pt>
                <c:pt idx="5425">
                  <c:v>10</c:v>
                </c:pt>
                <c:pt idx="5426">
                  <c:v>9</c:v>
                </c:pt>
                <c:pt idx="5427">
                  <c:v>8</c:v>
                </c:pt>
                <c:pt idx="5428">
                  <c:v>6</c:v>
                </c:pt>
                <c:pt idx="5429">
                  <c:v>8</c:v>
                </c:pt>
                <c:pt idx="5430">
                  <c:v>9</c:v>
                </c:pt>
                <c:pt idx="5431">
                  <c:v>9</c:v>
                </c:pt>
                <c:pt idx="5432">
                  <c:v>10</c:v>
                </c:pt>
                <c:pt idx="5433">
                  <c:v>7</c:v>
                </c:pt>
                <c:pt idx="5434">
                  <c:v>9</c:v>
                </c:pt>
                <c:pt idx="5435">
                  <c:v>7</c:v>
                </c:pt>
                <c:pt idx="5436">
                  <c:v>9</c:v>
                </c:pt>
                <c:pt idx="5437">
                  <c:v>9</c:v>
                </c:pt>
                <c:pt idx="5438">
                  <c:v>9</c:v>
                </c:pt>
                <c:pt idx="5439">
                  <c:v>9</c:v>
                </c:pt>
                <c:pt idx="5440">
                  <c:v>7</c:v>
                </c:pt>
                <c:pt idx="5441">
                  <c:v>9</c:v>
                </c:pt>
                <c:pt idx="5442">
                  <c:v>9</c:v>
                </c:pt>
                <c:pt idx="5443">
                  <c:v>8</c:v>
                </c:pt>
                <c:pt idx="5444">
                  <c:v>7</c:v>
                </c:pt>
                <c:pt idx="5445">
                  <c:v>6</c:v>
                </c:pt>
                <c:pt idx="5446">
                  <c:v>7</c:v>
                </c:pt>
                <c:pt idx="5447">
                  <c:v>7</c:v>
                </c:pt>
                <c:pt idx="5448">
                  <c:v>9</c:v>
                </c:pt>
                <c:pt idx="5449">
                  <c:v>7</c:v>
                </c:pt>
                <c:pt idx="5450">
                  <c:v>6</c:v>
                </c:pt>
                <c:pt idx="5451">
                  <c:v>8</c:v>
                </c:pt>
                <c:pt idx="5452">
                  <c:v>7</c:v>
                </c:pt>
                <c:pt idx="5453">
                  <c:v>8</c:v>
                </c:pt>
                <c:pt idx="5454">
                  <c:v>8</c:v>
                </c:pt>
                <c:pt idx="5455">
                  <c:v>7</c:v>
                </c:pt>
                <c:pt idx="5456">
                  <c:v>8</c:v>
                </c:pt>
                <c:pt idx="5457">
                  <c:v>7</c:v>
                </c:pt>
                <c:pt idx="5458">
                  <c:v>8</c:v>
                </c:pt>
                <c:pt idx="5459">
                  <c:v>9</c:v>
                </c:pt>
                <c:pt idx="5460">
                  <c:v>8</c:v>
                </c:pt>
                <c:pt idx="5461">
                  <c:v>8</c:v>
                </c:pt>
                <c:pt idx="5462">
                  <c:v>6</c:v>
                </c:pt>
                <c:pt idx="5463">
                  <c:v>8</c:v>
                </c:pt>
                <c:pt idx="5464">
                  <c:v>7</c:v>
                </c:pt>
                <c:pt idx="5465">
                  <c:v>8</c:v>
                </c:pt>
                <c:pt idx="5466">
                  <c:v>9</c:v>
                </c:pt>
                <c:pt idx="5467">
                  <c:v>9</c:v>
                </c:pt>
                <c:pt idx="5468">
                  <c:v>8</c:v>
                </c:pt>
                <c:pt idx="5469">
                  <c:v>9</c:v>
                </c:pt>
                <c:pt idx="5470">
                  <c:v>11</c:v>
                </c:pt>
                <c:pt idx="5471">
                  <c:v>8</c:v>
                </c:pt>
                <c:pt idx="5472">
                  <c:v>8</c:v>
                </c:pt>
                <c:pt idx="5473">
                  <c:v>8</c:v>
                </c:pt>
                <c:pt idx="5474">
                  <c:v>7</c:v>
                </c:pt>
                <c:pt idx="5475">
                  <c:v>7</c:v>
                </c:pt>
                <c:pt idx="5476">
                  <c:v>10</c:v>
                </c:pt>
                <c:pt idx="5477">
                  <c:v>10</c:v>
                </c:pt>
                <c:pt idx="5478">
                  <c:v>9</c:v>
                </c:pt>
                <c:pt idx="5479">
                  <c:v>9</c:v>
                </c:pt>
                <c:pt idx="5480">
                  <c:v>11</c:v>
                </c:pt>
                <c:pt idx="5481">
                  <c:v>10</c:v>
                </c:pt>
                <c:pt idx="5482">
                  <c:v>9</c:v>
                </c:pt>
                <c:pt idx="5483">
                  <c:v>12</c:v>
                </c:pt>
                <c:pt idx="5484">
                  <c:v>9</c:v>
                </c:pt>
                <c:pt idx="5485">
                  <c:v>10</c:v>
                </c:pt>
                <c:pt idx="5486">
                  <c:v>7</c:v>
                </c:pt>
                <c:pt idx="5487">
                  <c:v>9</c:v>
                </c:pt>
                <c:pt idx="5488">
                  <c:v>9</c:v>
                </c:pt>
                <c:pt idx="5489">
                  <c:v>9</c:v>
                </c:pt>
                <c:pt idx="5490">
                  <c:v>12</c:v>
                </c:pt>
                <c:pt idx="5491">
                  <c:v>11</c:v>
                </c:pt>
                <c:pt idx="5492">
                  <c:v>10</c:v>
                </c:pt>
                <c:pt idx="5493">
                  <c:v>9</c:v>
                </c:pt>
                <c:pt idx="5494">
                  <c:v>9</c:v>
                </c:pt>
                <c:pt idx="5495">
                  <c:v>9</c:v>
                </c:pt>
                <c:pt idx="5496">
                  <c:v>9</c:v>
                </c:pt>
                <c:pt idx="5497">
                  <c:v>8</c:v>
                </c:pt>
                <c:pt idx="5498">
                  <c:v>7</c:v>
                </c:pt>
                <c:pt idx="5499">
                  <c:v>7</c:v>
                </c:pt>
                <c:pt idx="5500">
                  <c:v>9</c:v>
                </c:pt>
                <c:pt idx="5501">
                  <c:v>9</c:v>
                </c:pt>
                <c:pt idx="5502">
                  <c:v>9</c:v>
                </c:pt>
                <c:pt idx="5503">
                  <c:v>7</c:v>
                </c:pt>
                <c:pt idx="5504">
                  <c:v>9</c:v>
                </c:pt>
                <c:pt idx="5505">
                  <c:v>6</c:v>
                </c:pt>
                <c:pt idx="5506">
                  <c:v>6</c:v>
                </c:pt>
                <c:pt idx="5507">
                  <c:v>7</c:v>
                </c:pt>
                <c:pt idx="5508">
                  <c:v>6</c:v>
                </c:pt>
                <c:pt idx="5509">
                  <c:v>6</c:v>
                </c:pt>
                <c:pt idx="5510">
                  <c:v>5</c:v>
                </c:pt>
                <c:pt idx="5511">
                  <c:v>6</c:v>
                </c:pt>
                <c:pt idx="5512">
                  <c:v>6</c:v>
                </c:pt>
                <c:pt idx="5513">
                  <c:v>6</c:v>
                </c:pt>
                <c:pt idx="5514">
                  <c:v>7</c:v>
                </c:pt>
                <c:pt idx="5515">
                  <c:v>8</c:v>
                </c:pt>
                <c:pt idx="5516">
                  <c:v>7</c:v>
                </c:pt>
                <c:pt idx="5517">
                  <c:v>6</c:v>
                </c:pt>
                <c:pt idx="5518">
                  <c:v>8</c:v>
                </c:pt>
                <c:pt idx="5519">
                  <c:v>8</c:v>
                </c:pt>
                <c:pt idx="5520">
                  <c:v>9</c:v>
                </c:pt>
                <c:pt idx="5521">
                  <c:v>9</c:v>
                </c:pt>
                <c:pt idx="5522">
                  <c:v>8</c:v>
                </c:pt>
                <c:pt idx="5523">
                  <c:v>6</c:v>
                </c:pt>
                <c:pt idx="5524">
                  <c:v>7</c:v>
                </c:pt>
                <c:pt idx="5525">
                  <c:v>6</c:v>
                </c:pt>
                <c:pt idx="5526">
                  <c:v>9</c:v>
                </c:pt>
                <c:pt idx="5527">
                  <c:v>6</c:v>
                </c:pt>
                <c:pt idx="5528">
                  <c:v>7</c:v>
                </c:pt>
                <c:pt idx="5529">
                  <c:v>5</c:v>
                </c:pt>
                <c:pt idx="5530">
                  <c:v>6</c:v>
                </c:pt>
                <c:pt idx="5531">
                  <c:v>6</c:v>
                </c:pt>
                <c:pt idx="5532">
                  <c:v>5</c:v>
                </c:pt>
                <c:pt idx="5533">
                  <c:v>6</c:v>
                </c:pt>
                <c:pt idx="5534">
                  <c:v>3</c:v>
                </c:pt>
                <c:pt idx="5535">
                  <c:v>5</c:v>
                </c:pt>
                <c:pt idx="5536">
                  <c:v>5</c:v>
                </c:pt>
                <c:pt idx="5537">
                  <c:v>6</c:v>
                </c:pt>
                <c:pt idx="5538">
                  <c:v>7</c:v>
                </c:pt>
                <c:pt idx="5539">
                  <c:v>5</c:v>
                </c:pt>
                <c:pt idx="5540">
                  <c:v>6</c:v>
                </c:pt>
                <c:pt idx="5541">
                  <c:v>5</c:v>
                </c:pt>
                <c:pt idx="5542">
                  <c:v>6</c:v>
                </c:pt>
                <c:pt idx="5543">
                  <c:v>6</c:v>
                </c:pt>
                <c:pt idx="5544">
                  <c:v>6</c:v>
                </c:pt>
                <c:pt idx="5545">
                  <c:v>6</c:v>
                </c:pt>
                <c:pt idx="5546">
                  <c:v>6</c:v>
                </c:pt>
                <c:pt idx="5547">
                  <c:v>6</c:v>
                </c:pt>
                <c:pt idx="5548">
                  <c:v>7</c:v>
                </c:pt>
                <c:pt idx="5549">
                  <c:v>7</c:v>
                </c:pt>
                <c:pt idx="5550">
                  <c:v>6</c:v>
                </c:pt>
                <c:pt idx="5551">
                  <c:v>6</c:v>
                </c:pt>
                <c:pt idx="5552">
                  <c:v>6</c:v>
                </c:pt>
                <c:pt idx="5553">
                  <c:v>7</c:v>
                </c:pt>
                <c:pt idx="5554">
                  <c:v>6</c:v>
                </c:pt>
                <c:pt idx="5555">
                  <c:v>7</c:v>
                </c:pt>
                <c:pt idx="5556">
                  <c:v>6</c:v>
                </c:pt>
                <c:pt idx="5557">
                  <c:v>6</c:v>
                </c:pt>
                <c:pt idx="5558">
                  <c:v>6</c:v>
                </c:pt>
                <c:pt idx="5559">
                  <c:v>8</c:v>
                </c:pt>
                <c:pt idx="5560">
                  <c:v>7</c:v>
                </c:pt>
                <c:pt idx="5561">
                  <c:v>6</c:v>
                </c:pt>
                <c:pt idx="5562">
                  <c:v>7</c:v>
                </c:pt>
                <c:pt idx="5563">
                  <c:v>6</c:v>
                </c:pt>
                <c:pt idx="5564">
                  <c:v>7</c:v>
                </c:pt>
                <c:pt idx="5565">
                  <c:v>6</c:v>
                </c:pt>
                <c:pt idx="5566">
                  <c:v>8</c:v>
                </c:pt>
                <c:pt idx="5567">
                  <c:v>7</c:v>
                </c:pt>
                <c:pt idx="5568">
                  <c:v>8</c:v>
                </c:pt>
                <c:pt idx="5569">
                  <c:v>10</c:v>
                </c:pt>
                <c:pt idx="5570">
                  <c:v>8</c:v>
                </c:pt>
                <c:pt idx="5571">
                  <c:v>9</c:v>
                </c:pt>
                <c:pt idx="5572">
                  <c:v>9</c:v>
                </c:pt>
                <c:pt idx="5573">
                  <c:v>10</c:v>
                </c:pt>
                <c:pt idx="5574">
                  <c:v>9</c:v>
                </c:pt>
                <c:pt idx="5575">
                  <c:v>9</c:v>
                </c:pt>
                <c:pt idx="5576">
                  <c:v>10</c:v>
                </c:pt>
                <c:pt idx="5577">
                  <c:v>11</c:v>
                </c:pt>
                <c:pt idx="5578">
                  <c:v>9</c:v>
                </c:pt>
                <c:pt idx="5579">
                  <c:v>9</c:v>
                </c:pt>
                <c:pt idx="5580">
                  <c:v>9</c:v>
                </c:pt>
                <c:pt idx="5581">
                  <c:v>12</c:v>
                </c:pt>
                <c:pt idx="5582">
                  <c:v>13</c:v>
                </c:pt>
                <c:pt idx="5583">
                  <c:v>12</c:v>
                </c:pt>
                <c:pt idx="5584">
                  <c:v>9</c:v>
                </c:pt>
                <c:pt idx="5585">
                  <c:v>9</c:v>
                </c:pt>
                <c:pt idx="5586">
                  <c:v>10</c:v>
                </c:pt>
                <c:pt idx="5587">
                  <c:v>10</c:v>
                </c:pt>
                <c:pt idx="5588">
                  <c:v>11</c:v>
                </c:pt>
                <c:pt idx="5589">
                  <c:v>10</c:v>
                </c:pt>
                <c:pt idx="5590">
                  <c:v>11</c:v>
                </c:pt>
                <c:pt idx="5591">
                  <c:v>9</c:v>
                </c:pt>
                <c:pt idx="5592">
                  <c:v>10</c:v>
                </c:pt>
                <c:pt idx="5593">
                  <c:v>13</c:v>
                </c:pt>
                <c:pt idx="5594">
                  <c:v>9</c:v>
                </c:pt>
                <c:pt idx="5595">
                  <c:v>11</c:v>
                </c:pt>
                <c:pt idx="5596">
                  <c:v>10</c:v>
                </c:pt>
                <c:pt idx="5597">
                  <c:v>10</c:v>
                </c:pt>
                <c:pt idx="5598">
                  <c:v>9</c:v>
                </c:pt>
                <c:pt idx="5599">
                  <c:v>10</c:v>
                </c:pt>
                <c:pt idx="5600">
                  <c:v>9</c:v>
                </c:pt>
                <c:pt idx="5601">
                  <c:v>9</c:v>
                </c:pt>
                <c:pt idx="5602">
                  <c:v>10</c:v>
                </c:pt>
                <c:pt idx="5603">
                  <c:v>9</c:v>
                </c:pt>
                <c:pt idx="5604">
                  <c:v>7</c:v>
                </c:pt>
                <c:pt idx="5605">
                  <c:v>8</c:v>
                </c:pt>
                <c:pt idx="5606">
                  <c:v>7</c:v>
                </c:pt>
                <c:pt idx="5607">
                  <c:v>8</c:v>
                </c:pt>
                <c:pt idx="5608">
                  <c:v>9</c:v>
                </c:pt>
                <c:pt idx="5609">
                  <c:v>8</c:v>
                </c:pt>
                <c:pt idx="5610">
                  <c:v>10</c:v>
                </c:pt>
                <c:pt idx="5611">
                  <c:v>9</c:v>
                </c:pt>
                <c:pt idx="5612">
                  <c:v>11</c:v>
                </c:pt>
                <c:pt idx="5613">
                  <c:v>11</c:v>
                </c:pt>
                <c:pt idx="5614">
                  <c:v>14</c:v>
                </c:pt>
                <c:pt idx="5615">
                  <c:v>12</c:v>
                </c:pt>
                <c:pt idx="5616">
                  <c:v>12</c:v>
                </c:pt>
                <c:pt idx="5617">
                  <c:v>11</c:v>
                </c:pt>
                <c:pt idx="5618">
                  <c:v>8</c:v>
                </c:pt>
                <c:pt idx="5619">
                  <c:v>12</c:v>
                </c:pt>
                <c:pt idx="5620">
                  <c:v>11</c:v>
                </c:pt>
                <c:pt idx="5621">
                  <c:v>12</c:v>
                </c:pt>
                <c:pt idx="5622">
                  <c:v>11</c:v>
                </c:pt>
                <c:pt idx="5623">
                  <c:v>10</c:v>
                </c:pt>
                <c:pt idx="5624">
                  <c:v>11</c:v>
                </c:pt>
                <c:pt idx="5625">
                  <c:v>11</c:v>
                </c:pt>
                <c:pt idx="5626">
                  <c:v>11</c:v>
                </c:pt>
                <c:pt idx="5627">
                  <c:v>14</c:v>
                </c:pt>
                <c:pt idx="5628">
                  <c:v>12</c:v>
                </c:pt>
                <c:pt idx="5629">
                  <c:v>12</c:v>
                </c:pt>
                <c:pt idx="5630">
                  <c:v>12</c:v>
                </c:pt>
                <c:pt idx="5631">
                  <c:v>12</c:v>
                </c:pt>
                <c:pt idx="5632">
                  <c:v>12</c:v>
                </c:pt>
                <c:pt idx="5633">
                  <c:v>12</c:v>
                </c:pt>
                <c:pt idx="5634">
                  <c:v>12</c:v>
                </c:pt>
                <c:pt idx="5635">
                  <c:v>11</c:v>
                </c:pt>
                <c:pt idx="5636">
                  <c:v>12</c:v>
                </c:pt>
                <c:pt idx="5637">
                  <c:v>12</c:v>
                </c:pt>
                <c:pt idx="5638">
                  <c:v>16</c:v>
                </c:pt>
                <c:pt idx="5639">
                  <c:v>13</c:v>
                </c:pt>
                <c:pt idx="5640">
                  <c:v>12</c:v>
                </c:pt>
                <c:pt idx="5641">
                  <c:v>14</c:v>
                </c:pt>
                <c:pt idx="5642">
                  <c:v>12</c:v>
                </c:pt>
                <c:pt idx="5643">
                  <c:v>13</c:v>
                </c:pt>
                <c:pt idx="5644">
                  <c:v>14</c:v>
                </c:pt>
                <c:pt idx="5645">
                  <c:v>15</c:v>
                </c:pt>
                <c:pt idx="5646">
                  <c:v>14</c:v>
                </c:pt>
                <c:pt idx="5647">
                  <c:v>12</c:v>
                </c:pt>
                <c:pt idx="5648">
                  <c:v>14</c:v>
                </c:pt>
                <c:pt idx="5649">
                  <c:v>16</c:v>
                </c:pt>
                <c:pt idx="5650">
                  <c:v>14</c:v>
                </c:pt>
                <c:pt idx="5651">
                  <c:v>14</c:v>
                </c:pt>
                <c:pt idx="5652">
                  <c:v>14</c:v>
                </c:pt>
                <c:pt idx="5653">
                  <c:v>14</c:v>
                </c:pt>
                <c:pt idx="5654">
                  <c:v>14</c:v>
                </c:pt>
                <c:pt idx="5655">
                  <c:v>13</c:v>
                </c:pt>
                <c:pt idx="5656">
                  <c:v>15</c:v>
                </c:pt>
                <c:pt idx="5657">
                  <c:v>14</c:v>
                </c:pt>
                <c:pt idx="5658">
                  <c:v>17</c:v>
                </c:pt>
                <c:pt idx="5659">
                  <c:v>16</c:v>
                </c:pt>
                <c:pt idx="5660">
                  <c:v>19</c:v>
                </c:pt>
                <c:pt idx="5661">
                  <c:v>18</c:v>
                </c:pt>
                <c:pt idx="5662">
                  <c:v>15</c:v>
                </c:pt>
                <c:pt idx="5663">
                  <c:v>17</c:v>
                </c:pt>
                <c:pt idx="5664">
                  <c:v>14</c:v>
                </c:pt>
                <c:pt idx="5665">
                  <c:v>15</c:v>
                </c:pt>
                <c:pt idx="5666">
                  <c:v>15</c:v>
                </c:pt>
                <c:pt idx="5667">
                  <c:v>14</c:v>
                </c:pt>
                <c:pt idx="5668">
                  <c:v>14</c:v>
                </c:pt>
                <c:pt idx="5669">
                  <c:v>14</c:v>
                </c:pt>
                <c:pt idx="5670">
                  <c:v>12</c:v>
                </c:pt>
                <c:pt idx="5671">
                  <c:v>13</c:v>
                </c:pt>
                <c:pt idx="5672">
                  <c:v>15</c:v>
                </c:pt>
                <c:pt idx="5673">
                  <c:v>14</c:v>
                </c:pt>
                <c:pt idx="5674">
                  <c:v>14</c:v>
                </c:pt>
                <c:pt idx="5675">
                  <c:v>14</c:v>
                </c:pt>
                <c:pt idx="5676">
                  <c:v>13</c:v>
                </c:pt>
                <c:pt idx="5677">
                  <c:v>14</c:v>
                </c:pt>
                <c:pt idx="5678">
                  <c:v>14</c:v>
                </c:pt>
                <c:pt idx="5679">
                  <c:v>14</c:v>
                </c:pt>
                <c:pt idx="5680">
                  <c:v>15</c:v>
                </c:pt>
                <c:pt idx="5681">
                  <c:v>14</c:v>
                </c:pt>
                <c:pt idx="5682">
                  <c:v>15</c:v>
                </c:pt>
                <c:pt idx="5683">
                  <c:v>15</c:v>
                </c:pt>
                <c:pt idx="5684">
                  <c:v>14</c:v>
                </c:pt>
                <c:pt idx="5685">
                  <c:v>15</c:v>
                </c:pt>
                <c:pt idx="5686">
                  <c:v>14</c:v>
                </c:pt>
                <c:pt idx="5687">
                  <c:v>14</c:v>
                </c:pt>
                <c:pt idx="5688">
                  <c:v>14</c:v>
                </c:pt>
                <c:pt idx="5689">
                  <c:v>15</c:v>
                </c:pt>
                <c:pt idx="5690">
                  <c:v>14</c:v>
                </c:pt>
                <c:pt idx="5691">
                  <c:v>14</c:v>
                </c:pt>
                <c:pt idx="5692">
                  <c:v>14</c:v>
                </c:pt>
                <c:pt idx="5693">
                  <c:v>14</c:v>
                </c:pt>
                <c:pt idx="5694">
                  <c:v>17</c:v>
                </c:pt>
                <c:pt idx="5695">
                  <c:v>17</c:v>
                </c:pt>
                <c:pt idx="5696">
                  <c:v>16</c:v>
                </c:pt>
                <c:pt idx="5697">
                  <c:v>14</c:v>
                </c:pt>
                <c:pt idx="5698">
                  <c:v>14</c:v>
                </c:pt>
                <c:pt idx="5699">
                  <c:v>15</c:v>
                </c:pt>
                <c:pt idx="5700">
                  <c:v>15</c:v>
                </c:pt>
                <c:pt idx="5701">
                  <c:v>14</c:v>
                </c:pt>
                <c:pt idx="5702">
                  <c:v>18</c:v>
                </c:pt>
                <c:pt idx="5703">
                  <c:v>17</c:v>
                </c:pt>
                <c:pt idx="5704">
                  <c:v>18</c:v>
                </c:pt>
                <c:pt idx="5705">
                  <c:v>16</c:v>
                </c:pt>
                <c:pt idx="5706">
                  <c:v>18</c:v>
                </c:pt>
                <c:pt idx="5707">
                  <c:v>17</c:v>
                </c:pt>
                <c:pt idx="5708">
                  <c:v>15</c:v>
                </c:pt>
                <c:pt idx="5709">
                  <c:v>16</c:v>
                </c:pt>
                <c:pt idx="5710">
                  <c:v>14</c:v>
                </c:pt>
                <c:pt idx="5711">
                  <c:v>14</c:v>
                </c:pt>
                <c:pt idx="5712">
                  <c:v>13</c:v>
                </c:pt>
                <c:pt idx="5713">
                  <c:v>14</c:v>
                </c:pt>
                <c:pt idx="5714">
                  <c:v>12</c:v>
                </c:pt>
                <c:pt idx="5715">
                  <c:v>13</c:v>
                </c:pt>
                <c:pt idx="5716">
                  <c:v>14</c:v>
                </c:pt>
                <c:pt idx="5717">
                  <c:v>13</c:v>
                </c:pt>
                <c:pt idx="5718">
                  <c:v>14</c:v>
                </c:pt>
                <c:pt idx="5719">
                  <c:v>15</c:v>
                </c:pt>
                <c:pt idx="5720">
                  <c:v>15</c:v>
                </c:pt>
                <c:pt idx="5721">
                  <c:v>14</c:v>
                </c:pt>
                <c:pt idx="5722">
                  <c:v>14</c:v>
                </c:pt>
                <c:pt idx="5723">
                  <c:v>15</c:v>
                </c:pt>
                <c:pt idx="5724">
                  <c:v>15</c:v>
                </c:pt>
                <c:pt idx="5725">
                  <c:v>14</c:v>
                </c:pt>
                <c:pt idx="5726">
                  <c:v>15</c:v>
                </c:pt>
                <c:pt idx="5727">
                  <c:v>14</c:v>
                </c:pt>
                <c:pt idx="5728">
                  <c:v>15</c:v>
                </c:pt>
                <c:pt idx="5729">
                  <c:v>15</c:v>
                </c:pt>
                <c:pt idx="5730">
                  <c:v>14</c:v>
                </c:pt>
                <c:pt idx="5731">
                  <c:v>15</c:v>
                </c:pt>
                <c:pt idx="5732">
                  <c:v>14</c:v>
                </c:pt>
                <c:pt idx="5733">
                  <c:v>16</c:v>
                </c:pt>
                <c:pt idx="5734">
                  <c:v>15</c:v>
                </c:pt>
                <c:pt idx="5735">
                  <c:v>14</c:v>
                </c:pt>
                <c:pt idx="5736">
                  <c:v>14</c:v>
                </c:pt>
                <c:pt idx="5737">
                  <c:v>14</c:v>
                </c:pt>
                <c:pt idx="5738">
                  <c:v>13</c:v>
                </c:pt>
                <c:pt idx="5739">
                  <c:v>18</c:v>
                </c:pt>
                <c:pt idx="5740">
                  <c:v>14</c:v>
                </c:pt>
                <c:pt idx="5741">
                  <c:v>14</c:v>
                </c:pt>
                <c:pt idx="5742">
                  <c:v>14</c:v>
                </c:pt>
                <c:pt idx="5743">
                  <c:v>14</c:v>
                </c:pt>
                <c:pt idx="5744">
                  <c:v>14</c:v>
                </c:pt>
                <c:pt idx="5745">
                  <c:v>14</c:v>
                </c:pt>
                <c:pt idx="5746">
                  <c:v>14</c:v>
                </c:pt>
                <c:pt idx="5747">
                  <c:v>14</c:v>
                </c:pt>
                <c:pt idx="5748">
                  <c:v>13</c:v>
                </c:pt>
                <c:pt idx="5749">
                  <c:v>12</c:v>
                </c:pt>
                <c:pt idx="5750">
                  <c:v>13</c:v>
                </c:pt>
                <c:pt idx="5751">
                  <c:v>14</c:v>
                </c:pt>
                <c:pt idx="5752">
                  <c:v>12</c:v>
                </c:pt>
                <c:pt idx="5753">
                  <c:v>12</c:v>
                </c:pt>
                <c:pt idx="5754">
                  <c:v>12</c:v>
                </c:pt>
                <c:pt idx="5755">
                  <c:v>13</c:v>
                </c:pt>
                <c:pt idx="5756">
                  <c:v>8</c:v>
                </c:pt>
                <c:pt idx="5757">
                  <c:v>13</c:v>
                </c:pt>
                <c:pt idx="5758">
                  <c:v>11</c:v>
                </c:pt>
                <c:pt idx="5759">
                  <c:v>10</c:v>
                </c:pt>
                <c:pt idx="5760">
                  <c:v>12</c:v>
                </c:pt>
                <c:pt idx="5761">
                  <c:v>12</c:v>
                </c:pt>
                <c:pt idx="5762">
                  <c:v>12</c:v>
                </c:pt>
                <c:pt idx="5763">
                  <c:v>11</c:v>
                </c:pt>
                <c:pt idx="5764">
                  <c:v>12</c:v>
                </c:pt>
                <c:pt idx="5765">
                  <c:v>11</c:v>
                </c:pt>
                <c:pt idx="5766">
                  <c:v>10</c:v>
                </c:pt>
                <c:pt idx="5767">
                  <c:v>11</c:v>
                </c:pt>
                <c:pt idx="5768">
                  <c:v>11</c:v>
                </c:pt>
                <c:pt idx="5769">
                  <c:v>12</c:v>
                </c:pt>
                <c:pt idx="5770">
                  <c:v>14</c:v>
                </c:pt>
                <c:pt idx="5771">
                  <c:v>12</c:v>
                </c:pt>
                <c:pt idx="5772">
                  <c:v>13</c:v>
                </c:pt>
                <c:pt idx="5773">
                  <c:v>13</c:v>
                </c:pt>
                <c:pt idx="5774">
                  <c:v>12</c:v>
                </c:pt>
                <c:pt idx="5775">
                  <c:v>12</c:v>
                </c:pt>
                <c:pt idx="5776">
                  <c:v>10</c:v>
                </c:pt>
                <c:pt idx="5777">
                  <c:v>13</c:v>
                </c:pt>
                <c:pt idx="5778">
                  <c:v>11</c:v>
                </c:pt>
                <c:pt idx="5779">
                  <c:v>12</c:v>
                </c:pt>
                <c:pt idx="5780">
                  <c:v>12</c:v>
                </c:pt>
                <c:pt idx="5781">
                  <c:v>12</c:v>
                </c:pt>
                <c:pt idx="5782">
                  <c:v>11</c:v>
                </c:pt>
                <c:pt idx="5783">
                  <c:v>9</c:v>
                </c:pt>
                <c:pt idx="5784">
                  <c:v>12</c:v>
                </c:pt>
                <c:pt idx="5785">
                  <c:v>8</c:v>
                </c:pt>
                <c:pt idx="5786">
                  <c:v>10</c:v>
                </c:pt>
                <c:pt idx="5787">
                  <c:v>38</c:v>
                </c:pt>
                <c:pt idx="5788">
                  <c:v>11</c:v>
                </c:pt>
                <c:pt idx="5789">
                  <c:v>11</c:v>
                </c:pt>
                <c:pt idx="5790">
                  <c:v>10</c:v>
                </c:pt>
                <c:pt idx="5791">
                  <c:v>12</c:v>
                </c:pt>
                <c:pt idx="5792">
                  <c:v>11</c:v>
                </c:pt>
                <c:pt idx="5793">
                  <c:v>11</c:v>
                </c:pt>
                <c:pt idx="5794">
                  <c:v>12</c:v>
                </c:pt>
                <c:pt idx="5795">
                  <c:v>12</c:v>
                </c:pt>
                <c:pt idx="5796">
                  <c:v>11</c:v>
                </c:pt>
                <c:pt idx="5797">
                  <c:v>11</c:v>
                </c:pt>
                <c:pt idx="5798">
                  <c:v>13</c:v>
                </c:pt>
                <c:pt idx="5799">
                  <c:v>12</c:v>
                </c:pt>
                <c:pt idx="5800">
                  <c:v>10</c:v>
                </c:pt>
                <c:pt idx="5801">
                  <c:v>10</c:v>
                </c:pt>
                <c:pt idx="5802">
                  <c:v>8</c:v>
                </c:pt>
                <c:pt idx="5803">
                  <c:v>9</c:v>
                </c:pt>
                <c:pt idx="5804">
                  <c:v>8</c:v>
                </c:pt>
                <c:pt idx="5805">
                  <c:v>9</c:v>
                </c:pt>
                <c:pt idx="5806">
                  <c:v>9</c:v>
                </c:pt>
                <c:pt idx="5807">
                  <c:v>9</c:v>
                </c:pt>
                <c:pt idx="5808">
                  <c:v>10</c:v>
                </c:pt>
                <c:pt idx="5809">
                  <c:v>10</c:v>
                </c:pt>
                <c:pt idx="5810">
                  <c:v>11</c:v>
                </c:pt>
                <c:pt idx="5811">
                  <c:v>9</c:v>
                </c:pt>
                <c:pt idx="5812">
                  <c:v>8</c:v>
                </c:pt>
                <c:pt idx="5813">
                  <c:v>7</c:v>
                </c:pt>
                <c:pt idx="5814">
                  <c:v>6</c:v>
                </c:pt>
                <c:pt idx="5815">
                  <c:v>7</c:v>
                </c:pt>
                <c:pt idx="5816">
                  <c:v>8</c:v>
                </c:pt>
                <c:pt idx="5817">
                  <c:v>7</c:v>
                </c:pt>
                <c:pt idx="5818">
                  <c:v>12</c:v>
                </c:pt>
                <c:pt idx="5819">
                  <c:v>8</c:v>
                </c:pt>
                <c:pt idx="5820">
                  <c:v>7</c:v>
                </c:pt>
                <c:pt idx="5821">
                  <c:v>9</c:v>
                </c:pt>
                <c:pt idx="5822">
                  <c:v>8</c:v>
                </c:pt>
                <c:pt idx="5823">
                  <c:v>9</c:v>
                </c:pt>
                <c:pt idx="5824">
                  <c:v>8</c:v>
                </c:pt>
                <c:pt idx="5825">
                  <c:v>11</c:v>
                </c:pt>
                <c:pt idx="5826">
                  <c:v>9</c:v>
                </c:pt>
                <c:pt idx="5827">
                  <c:v>9</c:v>
                </c:pt>
                <c:pt idx="5828">
                  <c:v>8</c:v>
                </c:pt>
                <c:pt idx="5829">
                  <c:v>12</c:v>
                </c:pt>
                <c:pt idx="5830">
                  <c:v>8</c:v>
                </c:pt>
                <c:pt idx="5831">
                  <c:v>6</c:v>
                </c:pt>
                <c:pt idx="5832">
                  <c:v>11</c:v>
                </c:pt>
                <c:pt idx="5833">
                  <c:v>10</c:v>
                </c:pt>
                <c:pt idx="5834">
                  <c:v>11</c:v>
                </c:pt>
                <c:pt idx="5835">
                  <c:v>11</c:v>
                </c:pt>
                <c:pt idx="5836">
                  <c:v>10</c:v>
                </c:pt>
                <c:pt idx="5837">
                  <c:v>10</c:v>
                </c:pt>
                <c:pt idx="5838">
                  <c:v>12</c:v>
                </c:pt>
                <c:pt idx="5839">
                  <c:v>11</c:v>
                </c:pt>
                <c:pt idx="5840">
                  <c:v>12</c:v>
                </c:pt>
                <c:pt idx="5841">
                  <c:v>9</c:v>
                </c:pt>
                <c:pt idx="5842">
                  <c:v>9</c:v>
                </c:pt>
                <c:pt idx="5843">
                  <c:v>9</c:v>
                </c:pt>
                <c:pt idx="5844">
                  <c:v>9</c:v>
                </c:pt>
                <c:pt idx="5845">
                  <c:v>12</c:v>
                </c:pt>
                <c:pt idx="5846">
                  <c:v>11</c:v>
                </c:pt>
                <c:pt idx="5847">
                  <c:v>12</c:v>
                </c:pt>
                <c:pt idx="5848">
                  <c:v>9</c:v>
                </c:pt>
                <c:pt idx="5849">
                  <c:v>10</c:v>
                </c:pt>
                <c:pt idx="5850">
                  <c:v>9</c:v>
                </c:pt>
                <c:pt idx="5851">
                  <c:v>10</c:v>
                </c:pt>
                <c:pt idx="5852">
                  <c:v>11</c:v>
                </c:pt>
                <c:pt idx="5853">
                  <c:v>10</c:v>
                </c:pt>
                <c:pt idx="5854">
                  <c:v>11</c:v>
                </c:pt>
                <c:pt idx="5855">
                  <c:v>9</c:v>
                </c:pt>
                <c:pt idx="5856">
                  <c:v>12</c:v>
                </c:pt>
                <c:pt idx="5857">
                  <c:v>10</c:v>
                </c:pt>
                <c:pt idx="5858">
                  <c:v>11</c:v>
                </c:pt>
                <c:pt idx="5859">
                  <c:v>12</c:v>
                </c:pt>
                <c:pt idx="5860">
                  <c:v>12</c:v>
                </c:pt>
                <c:pt idx="5861">
                  <c:v>10</c:v>
                </c:pt>
                <c:pt idx="5862">
                  <c:v>11</c:v>
                </c:pt>
                <c:pt idx="5863">
                  <c:v>12</c:v>
                </c:pt>
                <c:pt idx="5864">
                  <c:v>11</c:v>
                </c:pt>
                <c:pt idx="5865">
                  <c:v>11</c:v>
                </c:pt>
                <c:pt idx="5866">
                  <c:v>11</c:v>
                </c:pt>
                <c:pt idx="5867">
                  <c:v>10</c:v>
                </c:pt>
                <c:pt idx="5868">
                  <c:v>9</c:v>
                </c:pt>
                <c:pt idx="5869">
                  <c:v>11</c:v>
                </c:pt>
                <c:pt idx="5870">
                  <c:v>10</c:v>
                </c:pt>
                <c:pt idx="5871">
                  <c:v>11</c:v>
                </c:pt>
                <c:pt idx="5872">
                  <c:v>8</c:v>
                </c:pt>
                <c:pt idx="5873">
                  <c:v>11</c:v>
                </c:pt>
                <c:pt idx="5874">
                  <c:v>11</c:v>
                </c:pt>
                <c:pt idx="5875">
                  <c:v>10</c:v>
                </c:pt>
                <c:pt idx="5876">
                  <c:v>12</c:v>
                </c:pt>
                <c:pt idx="5877">
                  <c:v>10</c:v>
                </c:pt>
                <c:pt idx="5878">
                  <c:v>11</c:v>
                </c:pt>
                <c:pt idx="5879">
                  <c:v>9</c:v>
                </c:pt>
                <c:pt idx="5880">
                  <c:v>12</c:v>
                </c:pt>
                <c:pt idx="5881">
                  <c:v>11</c:v>
                </c:pt>
                <c:pt idx="5882">
                  <c:v>12</c:v>
                </c:pt>
                <c:pt idx="5883">
                  <c:v>12</c:v>
                </c:pt>
                <c:pt idx="5884">
                  <c:v>12</c:v>
                </c:pt>
                <c:pt idx="5885">
                  <c:v>12</c:v>
                </c:pt>
                <c:pt idx="5886">
                  <c:v>9</c:v>
                </c:pt>
                <c:pt idx="5887">
                  <c:v>12</c:v>
                </c:pt>
                <c:pt idx="5888">
                  <c:v>10</c:v>
                </c:pt>
                <c:pt idx="5889">
                  <c:v>9</c:v>
                </c:pt>
                <c:pt idx="5890">
                  <c:v>10</c:v>
                </c:pt>
                <c:pt idx="5891">
                  <c:v>9</c:v>
                </c:pt>
                <c:pt idx="5892">
                  <c:v>9</c:v>
                </c:pt>
                <c:pt idx="5893">
                  <c:v>10</c:v>
                </c:pt>
                <c:pt idx="5894">
                  <c:v>8</c:v>
                </c:pt>
                <c:pt idx="5895">
                  <c:v>9</c:v>
                </c:pt>
                <c:pt idx="5896">
                  <c:v>9</c:v>
                </c:pt>
                <c:pt idx="5897">
                  <c:v>8</c:v>
                </c:pt>
                <c:pt idx="5898">
                  <c:v>9</c:v>
                </c:pt>
                <c:pt idx="5899">
                  <c:v>7</c:v>
                </c:pt>
                <c:pt idx="5900">
                  <c:v>10</c:v>
                </c:pt>
                <c:pt idx="5901">
                  <c:v>9</c:v>
                </c:pt>
                <c:pt idx="5902">
                  <c:v>10</c:v>
                </c:pt>
                <c:pt idx="5903">
                  <c:v>9</c:v>
                </c:pt>
                <c:pt idx="5904">
                  <c:v>9</c:v>
                </c:pt>
                <c:pt idx="5905">
                  <c:v>9</c:v>
                </c:pt>
                <c:pt idx="5906">
                  <c:v>10</c:v>
                </c:pt>
                <c:pt idx="5907">
                  <c:v>14</c:v>
                </c:pt>
                <c:pt idx="5908">
                  <c:v>9</c:v>
                </c:pt>
                <c:pt idx="5909">
                  <c:v>12</c:v>
                </c:pt>
                <c:pt idx="5910">
                  <c:v>12</c:v>
                </c:pt>
                <c:pt idx="5911">
                  <c:v>12</c:v>
                </c:pt>
                <c:pt idx="5912">
                  <c:v>12</c:v>
                </c:pt>
                <c:pt idx="5913">
                  <c:v>11</c:v>
                </c:pt>
                <c:pt idx="5914">
                  <c:v>11</c:v>
                </c:pt>
                <c:pt idx="5915">
                  <c:v>11</c:v>
                </c:pt>
                <c:pt idx="5916">
                  <c:v>10</c:v>
                </c:pt>
                <c:pt idx="5917">
                  <c:v>9</c:v>
                </c:pt>
                <c:pt idx="5918">
                  <c:v>9</c:v>
                </c:pt>
                <c:pt idx="5919">
                  <c:v>11</c:v>
                </c:pt>
                <c:pt idx="5920">
                  <c:v>11</c:v>
                </c:pt>
                <c:pt idx="5921">
                  <c:v>10</c:v>
                </c:pt>
                <c:pt idx="5922">
                  <c:v>11</c:v>
                </c:pt>
                <c:pt idx="5923">
                  <c:v>8</c:v>
                </c:pt>
                <c:pt idx="5924">
                  <c:v>9</c:v>
                </c:pt>
                <c:pt idx="5925">
                  <c:v>7</c:v>
                </c:pt>
                <c:pt idx="5926">
                  <c:v>9</c:v>
                </c:pt>
                <c:pt idx="5927">
                  <c:v>9</c:v>
                </c:pt>
                <c:pt idx="5928">
                  <c:v>9</c:v>
                </c:pt>
                <c:pt idx="5929">
                  <c:v>8</c:v>
                </c:pt>
                <c:pt idx="5930">
                  <c:v>7</c:v>
                </c:pt>
                <c:pt idx="5931">
                  <c:v>9</c:v>
                </c:pt>
                <c:pt idx="5932">
                  <c:v>8</c:v>
                </c:pt>
                <c:pt idx="5933">
                  <c:v>9</c:v>
                </c:pt>
                <c:pt idx="5934">
                  <c:v>9</c:v>
                </c:pt>
                <c:pt idx="5935">
                  <c:v>9</c:v>
                </c:pt>
                <c:pt idx="5936">
                  <c:v>8</c:v>
                </c:pt>
                <c:pt idx="5937">
                  <c:v>7</c:v>
                </c:pt>
                <c:pt idx="5938">
                  <c:v>7</c:v>
                </c:pt>
                <c:pt idx="5939">
                  <c:v>8</c:v>
                </c:pt>
                <c:pt idx="5940">
                  <c:v>9</c:v>
                </c:pt>
                <c:pt idx="5941">
                  <c:v>11</c:v>
                </c:pt>
                <c:pt idx="5942">
                  <c:v>8</c:v>
                </c:pt>
                <c:pt idx="5943">
                  <c:v>7</c:v>
                </c:pt>
                <c:pt idx="5944">
                  <c:v>10</c:v>
                </c:pt>
                <c:pt idx="5945">
                  <c:v>9</c:v>
                </c:pt>
                <c:pt idx="5946">
                  <c:v>8</c:v>
                </c:pt>
                <c:pt idx="5947">
                  <c:v>8</c:v>
                </c:pt>
                <c:pt idx="5948">
                  <c:v>11</c:v>
                </c:pt>
                <c:pt idx="5949">
                  <c:v>8</c:v>
                </c:pt>
                <c:pt idx="5950">
                  <c:v>10</c:v>
                </c:pt>
                <c:pt idx="5951">
                  <c:v>9</c:v>
                </c:pt>
                <c:pt idx="5952">
                  <c:v>9</c:v>
                </c:pt>
                <c:pt idx="5953">
                  <c:v>9</c:v>
                </c:pt>
                <c:pt idx="5954">
                  <c:v>7</c:v>
                </c:pt>
                <c:pt idx="5955">
                  <c:v>9</c:v>
                </c:pt>
                <c:pt idx="5956">
                  <c:v>9</c:v>
                </c:pt>
                <c:pt idx="5957">
                  <c:v>9</c:v>
                </c:pt>
                <c:pt idx="5958">
                  <c:v>9</c:v>
                </c:pt>
                <c:pt idx="5959">
                  <c:v>9</c:v>
                </c:pt>
                <c:pt idx="5960">
                  <c:v>9</c:v>
                </c:pt>
                <c:pt idx="5961">
                  <c:v>11</c:v>
                </c:pt>
                <c:pt idx="5962">
                  <c:v>9</c:v>
                </c:pt>
                <c:pt idx="5963">
                  <c:v>9</c:v>
                </c:pt>
                <c:pt idx="5964">
                  <c:v>9</c:v>
                </c:pt>
                <c:pt idx="5965">
                  <c:v>7</c:v>
                </c:pt>
                <c:pt idx="5966">
                  <c:v>7</c:v>
                </c:pt>
                <c:pt idx="5967">
                  <c:v>7</c:v>
                </c:pt>
                <c:pt idx="5968">
                  <c:v>8</c:v>
                </c:pt>
                <c:pt idx="5969">
                  <c:v>8</c:v>
                </c:pt>
                <c:pt idx="5970">
                  <c:v>7</c:v>
                </c:pt>
                <c:pt idx="5971">
                  <c:v>6</c:v>
                </c:pt>
                <c:pt idx="5972">
                  <c:v>7</c:v>
                </c:pt>
                <c:pt idx="5973">
                  <c:v>6</c:v>
                </c:pt>
                <c:pt idx="5974">
                  <c:v>8</c:v>
                </c:pt>
                <c:pt idx="5975">
                  <c:v>9</c:v>
                </c:pt>
                <c:pt idx="5976">
                  <c:v>7</c:v>
                </c:pt>
                <c:pt idx="5977">
                  <c:v>7</c:v>
                </c:pt>
                <c:pt idx="5978">
                  <c:v>6</c:v>
                </c:pt>
                <c:pt idx="5979">
                  <c:v>8</c:v>
                </c:pt>
                <c:pt idx="5980">
                  <c:v>6</c:v>
                </c:pt>
                <c:pt idx="5981">
                  <c:v>6</c:v>
                </c:pt>
                <c:pt idx="5982">
                  <c:v>7</c:v>
                </c:pt>
                <c:pt idx="5983">
                  <c:v>7</c:v>
                </c:pt>
                <c:pt idx="5984">
                  <c:v>7</c:v>
                </c:pt>
                <c:pt idx="5985">
                  <c:v>9</c:v>
                </c:pt>
                <c:pt idx="5986">
                  <c:v>8</c:v>
                </c:pt>
                <c:pt idx="5987">
                  <c:v>7</c:v>
                </c:pt>
                <c:pt idx="5988">
                  <c:v>7</c:v>
                </c:pt>
                <c:pt idx="5989">
                  <c:v>7</c:v>
                </c:pt>
                <c:pt idx="5990">
                  <c:v>7</c:v>
                </c:pt>
                <c:pt idx="5991">
                  <c:v>8</c:v>
                </c:pt>
                <c:pt idx="5992">
                  <c:v>9</c:v>
                </c:pt>
                <c:pt idx="5993">
                  <c:v>8</c:v>
                </c:pt>
                <c:pt idx="5994">
                  <c:v>9</c:v>
                </c:pt>
                <c:pt idx="5995">
                  <c:v>7</c:v>
                </c:pt>
                <c:pt idx="5996">
                  <c:v>8</c:v>
                </c:pt>
                <c:pt idx="5997">
                  <c:v>6</c:v>
                </c:pt>
                <c:pt idx="5998">
                  <c:v>8</c:v>
                </c:pt>
                <c:pt idx="5999">
                  <c:v>8</c:v>
                </c:pt>
                <c:pt idx="6000">
                  <c:v>8</c:v>
                </c:pt>
                <c:pt idx="6001">
                  <c:v>8</c:v>
                </c:pt>
                <c:pt idx="6002">
                  <c:v>7</c:v>
                </c:pt>
                <c:pt idx="6003">
                  <c:v>9</c:v>
                </c:pt>
                <c:pt idx="6004">
                  <c:v>8</c:v>
                </c:pt>
                <c:pt idx="6005">
                  <c:v>8</c:v>
                </c:pt>
                <c:pt idx="6006">
                  <c:v>7</c:v>
                </c:pt>
                <c:pt idx="6007">
                  <c:v>9</c:v>
                </c:pt>
                <c:pt idx="6008">
                  <c:v>7</c:v>
                </c:pt>
                <c:pt idx="6009">
                  <c:v>9</c:v>
                </c:pt>
                <c:pt idx="6010">
                  <c:v>9</c:v>
                </c:pt>
                <c:pt idx="6011">
                  <c:v>9</c:v>
                </c:pt>
                <c:pt idx="6012">
                  <c:v>7</c:v>
                </c:pt>
                <c:pt idx="6013">
                  <c:v>9</c:v>
                </c:pt>
                <c:pt idx="6014">
                  <c:v>7</c:v>
                </c:pt>
                <c:pt idx="6015">
                  <c:v>7</c:v>
                </c:pt>
                <c:pt idx="6016">
                  <c:v>7</c:v>
                </c:pt>
                <c:pt idx="6017">
                  <c:v>7</c:v>
                </c:pt>
                <c:pt idx="6018">
                  <c:v>9</c:v>
                </c:pt>
                <c:pt idx="6019">
                  <c:v>7</c:v>
                </c:pt>
                <c:pt idx="6020">
                  <c:v>12</c:v>
                </c:pt>
                <c:pt idx="6021">
                  <c:v>9</c:v>
                </c:pt>
                <c:pt idx="6022">
                  <c:v>9</c:v>
                </c:pt>
                <c:pt idx="6023">
                  <c:v>9</c:v>
                </c:pt>
                <c:pt idx="6024">
                  <c:v>7</c:v>
                </c:pt>
                <c:pt idx="6025">
                  <c:v>8</c:v>
                </c:pt>
                <c:pt idx="6026">
                  <c:v>8</c:v>
                </c:pt>
                <c:pt idx="6027">
                  <c:v>9</c:v>
                </c:pt>
                <c:pt idx="6028">
                  <c:v>8</c:v>
                </c:pt>
                <c:pt idx="6029">
                  <c:v>8</c:v>
                </c:pt>
                <c:pt idx="6030">
                  <c:v>9</c:v>
                </c:pt>
                <c:pt idx="6031">
                  <c:v>9</c:v>
                </c:pt>
                <c:pt idx="6032">
                  <c:v>10</c:v>
                </c:pt>
                <c:pt idx="6033">
                  <c:v>9</c:v>
                </c:pt>
                <c:pt idx="6034">
                  <c:v>11</c:v>
                </c:pt>
                <c:pt idx="6035">
                  <c:v>9</c:v>
                </c:pt>
                <c:pt idx="6036">
                  <c:v>9</c:v>
                </c:pt>
                <c:pt idx="6037">
                  <c:v>12</c:v>
                </c:pt>
                <c:pt idx="6038">
                  <c:v>12</c:v>
                </c:pt>
                <c:pt idx="6039">
                  <c:v>12</c:v>
                </c:pt>
                <c:pt idx="6040">
                  <c:v>12</c:v>
                </c:pt>
                <c:pt idx="6041">
                  <c:v>11</c:v>
                </c:pt>
                <c:pt idx="6042">
                  <c:v>11</c:v>
                </c:pt>
                <c:pt idx="6043">
                  <c:v>14</c:v>
                </c:pt>
                <c:pt idx="6044">
                  <c:v>12</c:v>
                </c:pt>
                <c:pt idx="6045">
                  <c:v>12</c:v>
                </c:pt>
                <c:pt idx="6046">
                  <c:v>11</c:v>
                </c:pt>
                <c:pt idx="6047">
                  <c:v>13</c:v>
                </c:pt>
                <c:pt idx="6048">
                  <c:v>11</c:v>
                </c:pt>
                <c:pt idx="6049">
                  <c:v>14</c:v>
                </c:pt>
                <c:pt idx="6050">
                  <c:v>14</c:v>
                </c:pt>
                <c:pt idx="6051">
                  <c:v>14</c:v>
                </c:pt>
                <c:pt idx="6052">
                  <c:v>12</c:v>
                </c:pt>
                <c:pt idx="6053">
                  <c:v>10</c:v>
                </c:pt>
                <c:pt idx="6054">
                  <c:v>14</c:v>
                </c:pt>
                <c:pt idx="6055">
                  <c:v>12</c:v>
                </c:pt>
                <c:pt idx="6056">
                  <c:v>12</c:v>
                </c:pt>
                <c:pt idx="6057">
                  <c:v>14</c:v>
                </c:pt>
                <c:pt idx="6058">
                  <c:v>13</c:v>
                </c:pt>
                <c:pt idx="6059">
                  <c:v>12</c:v>
                </c:pt>
                <c:pt idx="6060">
                  <c:v>14</c:v>
                </c:pt>
                <c:pt idx="6061">
                  <c:v>12</c:v>
                </c:pt>
                <c:pt idx="6062">
                  <c:v>14</c:v>
                </c:pt>
                <c:pt idx="6063">
                  <c:v>12</c:v>
                </c:pt>
                <c:pt idx="6064">
                  <c:v>13</c:v>
                </c:pt>
                <c:pt idx="6065">
                  <c:v>15</c:v>
                </c:pt>
                <c:pt idx="6066">
                  <c:v>11</c:v>
                </c:pt>
                <c:pt idx="6067">
                  <c:v>13</c:v>
                </c:pt>
                <c:pt idx="6068">
                  <c:v>12</c:v>
                </c:pt>
                <c:pt idx="6069">
                  <c:v>12</c:v>
                </c:pt>
                <c:pt idx="6070">
                  <c:v>9</c:v>
                </c:pt>
                <c:pt idx="6071">
                  <c:v>14</c:v>
                </c:pt>
                <c:pt idx="6072">
                  <c:v>12</c:v>
                </c:pt>
                <c:pt idx="6073">
                  <c:v>14</c:v>
                </c:pt>
                <c:pt idx="6074">
                  <c:v>13</c:v>
                </c:pt>
                <c:pt idx="6075">
                  <c:v>12</c:v>
                </c:pt>
                <c:pt idx="6076">
                  <c:v>11</c:v>
                </c:pt>
                <c:pt idx="6077">
                  <c:v>12</c:v>
                </c:pt>
                <c:pt idx="6078">
                  <c:v>12</c:v>
                </c:pt>
                <c:pt idx="6079">
                  <c:v>11</c:v>
                </c:pt>
                <c:pt idx="6080">
                  <c:v>10</c:v>
                </c:pt>
                <c:pt idx="6081">
                  <c:v>12</c:v>
                </c:pt>
                <c:pt idx="6082">
                  <c:v>11</c:v>
                </c:pt>
                <c:pt idx="6083">
                  <c:v>12</c:v>
                </c:pt>
                <c:pt idx="6084">
                  <c:v>12</c:v>
                </c:pt>
                <c:pt idx="6085">
                  <c:v>11</c:v>
                </c:pt>
                <c:pt idx="6086">
                  <c:v>10</c:v>
                </c:pt>
                <c:pt idx="6087">
                  <c:v>8</c:v>
                </c:pt>
                <c:pt idx="6088">
                  <c:v>11</c:v>
                </c:pt>
                <c:pt idx="6089">
                  <c:v>11</c:v>
                </c:pt>
                <c:pt idx="6090">
                  <c:v>10</c:v>
                </c:pt>
                <c:pt idx="6091">
                  <c:v>13</c:v>
                </c:pt>
                <c:pt idx="6092">
                  <c:v>11</c:v>
                </c:pt>
                <c:pt idx="6093">
                  <c:v>12</c:v>
                </c:pt>
                <c:pt idx="6094">
                  <c:v>12</c:v>
                </c:pt>
                <c:pt idx="6095">
                  <c:v>12</c:v>
                </c:pt>
                <c:pt idx="6096">
                  <c:v>12</c:v>
                </c:pt>
                <c:pt idx="6097">
                  <c:v>13</c:v>
                </c:pt>
                <c:pt idx="6098">
                  <c:v>12</c:v>
                </c:pt>
                <c:pt idx="6099">
                  <c:v>14</c:v>
                </c:pt>
                <c:pt idx="6100">
                  <c:v>12</c:v>
                </c:pt>
                <c:pt idx="6101">
                  <c:v>12</c:v>
                </c:pt>
                <c:pt idx="6102">
                  <c:v>12</c:v>
                </c:pt>
                <c:pt idx="6103">
                  <c:v>10</c:v>
                </c:pt>
                <c:pt idx="6104">
                  <c:v>9</c:v>
                </c:pt>
                <c:pt idx="6105">
                  <c:v>9</c:v>
                </c:pt>
                <c:pt idx="6106">
                  <c:v>9</c:v>
                </c:pt>
                <c:pt idx="6107">
                  <c:v>9</c:v>
                </c:pt>
                <c:pt idx="6108">
                  <c:v>10</c:v>
                </c:pt>
                <c:pt idx="6109">
                  <c:v>10</c:v>
                </c:pt>
                <c:pt idx="6110">
                  <c:v>11</c:v>
                </c:pt>
                <c:pt idx="6111">
                  <c:v>9</c:v>
                </c:pt>
                <c:pt idx="6112">
                  <c:v>10</c:v>
                </c:pt>
                <c:pt idx="6113">
                  <c:v>12</c:v>
                </c:pt>
                <c:pt idx="6114">
                  <c:v>10</c:v>
                </c:pt>
                <c:pt idx="6115">
                  <c:v>11</c:v>
                </c:pt>
                <c:pt idx="6116">
                  <c:v>9</c:v>
                </c:pt>
                <c:pt idx="6117">
                  <c:v>11</c:v>
                </c:pt>
                <c:pt idx="6118">
                  <c:v>11</c:v>
                </c:pt>
                <c:pt idx="6119">
                  <c:v>12</c:v>
                </c:pt>
                <c:pt idx="6120">
                  <c:v>10</c:v>
                </c:pt>
                <c:pt idx="6121">
                  <c:v>10</c:v>
                </c:pt>
                <c:pt idx="6122">
                  <c:v>12</c:v>
                </c:pt>
                <c:pt idx="6123">
                  <c:v>10</c:v>
                </c:pt>
                <c:pt idx="6124">
                  <c:v>12</c:v>
                </c:pt>
                <c:pt idx="6125">
                  <c:v>12</c:v>
                </c:pt>
                <c:pt idx="6126">
                  <c:v>12</c:v>
                </c:pt>
                <c:pt idx="6127">
                  <c:v>12</c:v>
                </c:pt>
                <c:pt idx="6128">
                  <c:v>12</c:v>
                </c:pt>
                <c:pt idx="6129">
                  <c:v>12</c:v>
                </c:pt>
                <c:pt idx="6130">
                  <c:v>13</c:v>
                </c:pt>
                <c:pt idx="6131">
                  <c:v>11</c:v>
                </c:pt>
                <c:pt idx="6132">
                  <c:v>12</c:v>
                </c:pt>
                <c:pt idx="6133">
                  <c:v>12</c:v>
                </c:pt>
                <c:pt idx="6134">
                  <c:v>10</c:v>
                </c:pt>
                <c:pt idx="6135">
                  <c:v>10</c:v>
                </c:pt>
                <c:pt idx="6136">
                  <c:v>10</c:v>
                </c:pt>
                <c:pt idx="6137">
                  <c:v>11</c:v>
                </c:pt>
                <c:pt idx="6138">
                  <c:v>10</c:v>
                </c:pt>
                <c:pt idx="6139">
                  <c:v>12</c:v>
                </c:pt>
                <c:pt idx="6140">
                  <c:v>10</c:v>
                </c:pt>
                <c:pt idx="6141">
                  <c:v>11</c:v>
                </c:pt>
                <c:pt idx="6142">
                  <c:v>10</c:v>
                </c:pt>
                <c:pt idx="6143">
                  <c:v>10</c:v>
                </c:pt>
                <c:pt idx="6144">
                  <c:v>11</c:v>
                </c:pt>
                <c:pt idx="6145">
                  <c:v>9</c:v>
                </c:pt>
                <c:pt idx="6146">
                  <c:v>10</c:v>
                </c:pt>
                <c:pt idx="6147">
                  <c:v>8</c:v>
                </c:pt>
                <c:pt idx="6148">
                  <c:v>10</c:v>
                </c:pt>
                <c:pt idx="6149">
                  <c:v>9</c:v>
                </c:pt>
                <c:pt idx="6150">
                  <c:v>11</c:v>
                </c:pt>
                <c:pt idx="6151">
                  <c:v>10</c:v>
                </c:pt>
                <c:pt idx="6152">
                  <c:v>9</c:v>
                </c:pt>
                <c:pt idx="6153">
                  <c:v>12</c:v>
                </c:pt>
                <c:pt idx="6154">
                  <c:v>12</c:v>
                </c:pt>
                <c:pt idx="6155">
                  <c:v>10</c:v>
                </c:pt>
                <c:pt idx="6156">
                  <c:v>11</c:v>
                </c:pt>
                <c:pt idx="6157">
                  <c:v>11</c:v>
                </c:pt>
                <c:pt idx="6158">
                  <c:v>10</c:v>
                </c:pt>
                <c:pt idx="6159">
                  <c:v>10</c:v>
                </c:pt>
                <c:pt idx="6160">
                  <c:v>10</c:v>
                </c:pt>
                <c:pt idx="6161">
                  <c:v>11</c:v>
                </c:pt>
                <c:pt idx="6162">
                  <c:v>9</c:v>
                </c:pt>
                <c:pt idx="6163">
                  <c:v>11</c:v>
                </c:pt>
                <c:pt idx="6164">
                  <c:v>7</c:v>
                </c:pt>
                <c:pt idx="6165">
                  <c:v>10</c:v>
                </c:pt>
                <c:pt idx="6166">
                  <c:v>10</c:v>
                </c:pt>
                <c:pt idx="6167">
                  <c:v>33</c:v>
                </c:pt>
                <c:pt idx="6168">
                  <c:v>10</c:v>
                </c:pt>
                <c:pt idx="6169">
                  <c:v>8</c:v>
                </c:pt>
                <c:pt idx="6170">
                  <c:v>9</c:v>
                </c:pt>
                <c:pt idx="6171">
                  <c:v>6</c:v>
                </c:pt>
                <c:pt idx="6172">
                  <c:v>9</c:v>
                </c:pt>
                <c:pt idx="6173">
                  <c:v>9</c:v>
                </c:pt>
                <c:pt idx="6174">
                  <c:v>8</c:v>
                </c:pt>
                <c:pt idx="6175">
                  <c:v>7</c:v>
                </c:pt>
                <c:pt idx="6176">
                  <c:v>7</c:v>
                </c:pt>
                <c:pt idx="6177">
                  <c:v>7</c:v>
                </c:pt>
                <c:pt idx="6178">
                  <c:v>7</c:v>
                </c:pt>
                <c:pt idx="6179">
                  <c:v>8</c:v>
                </c:pt>
                <c:pt idx="6180">
                  <c:v>7</c:v>
                </c:pt>
                <c:pt idx="6181">
                  <c:v>6</c:v>
                </c:pt>
                <c:pt idx="6182">
                  <c:v>6</c:v>
                </c:pt>
                <c:pt idx="6183">
                  <c:v>6</c:v>
                </c:pt>
                <c:pt idx="6184">
                  <c:v>6</c:v>
                </c:pt>
                <c:pt idx="6185">
                  <c:v>7</c:v>
                </c:pt>
                <c:pt idx="6186">
                  <c:v>6</c:v>
                </c:pt>
                <c:pt idx="6187">
                  <c:v>6</c:v>
                </c:pt>
                <c:pt idx="6188">
                  <c:v>6</c:v>
                </c:pt>
                <c:pt idx="6189">
                  <c:v>6</c:v>
                </c:pt>
                <c:pt idx="6190">
                  <c:v>6</c:v>
                </c:pt>
                <c:pt idx="6191">
                  <c:v>6</c:v>
                </c:pt>
                <c:pt idx="6192">
                  <c:v>6</c:v>
                </c:pt>
                <c:pt idx="6193">
                  <c:v>5</c:v>
                </c:pt>
                <c:pt idx="6194">
                  <c:v>6</c:v>
                </c:pt>
                <c:pt idx="6195">
                  <c:v>4</c:v>
                </c:pt>
                <c:pt idx="6196">
                  <c:v>5</c:v>
                </c:pt>
                <c:pt idx="6197">
                  <c:v>5</c:v>
                </c:pt>
                <c:pt idx="6198">
                  <c:v>5</c:v>
                </c:pt>
                <c:pt idx="6199">
                  <c:v>5</c:v>
                </c:pt>
                <c:pt idx="6200">
                  <c:v>6</c:v>
                </c:pt>
                <c:pt idx="6201">
                  <c:v>6</c:v>
                </c:pt>
                <c:pt idx="6202">
                  <c:v>6</c:v>
                </c:pt>
                <c:pt idx="6203">
                  <c:v>6</c:v>
                </c:pt>
                <c:pt idx="6204">
                  <c:v>6</c:v>
                </c:pt>
                <c:pt idx="6205">
                  <c:v>6</c:v>
                </c:pt>
                <c:pt idx="6206">
                  <c:v>6</c:v>
                </c:pt>
                <c:pt idx="6207">
                  <c:v>5</c:v>
                </c:pt>
                <c:pt idx="6208">
                  <c:v>6</c:v>
                </c:pt>
                <c:pt idx="6209">
                  <c:v>6</c:v>
                </c:pt>
                <c:pt idx="6210">
                  <c:v>6</c:v>
                </c:pt>
                <c:pt idx="6211">
                  <c:v>7</c:v>
                </c:pt>
                <c:pt idx="6212">
                  <c:v>6</c:v>
                </c:pt>
                <c:pt idx="6213">
                  <c:v>6</c:v>
                </c:pt>
                <c:pt idx="6214">
                  <c:v>8</c:v>
                </c:pt>
                <c:pt idx="6215">
                  <c:v>7</c:v>
                </c:pt>
                <c:pt idx="6216">
                  <c:v>7</c:v>
                </c:pt>
                <c:pt idx="6217">
                  <c:v>6</c:v>
                </c:pt>
                <c:pt idx="6218">
                  <c:v>8</c:v>
                </c:pt>
                <c:pt idx="6219">
                  <c:v>8</c:v>
                </c:pt>
                <c:pt idx="6220">
                  <c:v>9</c:v>
                </c:pt>
                <c:pt idx="6221">
                  <c:v>9</c:v>
                </c:pt>
                <c:pt idx="6222">
                  <c:v>9</c:v>
                </c:pt>
                <c:pt idx="6223">
                  <c:v>10</c:v>
                </c:pt>
                <c:pt idx="6224">
                  <c:v>7</c:v>
                </c:pt>
                <c:pt idx="6225">
                  <c:v>11</c:v>
                </c:pt>
                <c:pt idx="6226">
                  <c:v>9</c:v>
                </c:pt>
                <c:pt idx="6227">
                  <c:v>10</c:v>
                </c:pt>
                <c:pt idx="6228">
                  <c:v>10</c:v>
                </c:pt>
                <c:pt idx="6229">
                  <c:v>10</c:v>
                </c:pt>
                <c:pt idx="6230">
                  <c:v>9</c:v>
                </c:pt>
                <c:pt idx="6231">
                  <c:v>8</c:v>
                </c:pt>
                <c:pt idx="6232">
                  <c:v>9</c:v>
                </c:pt>
                <c:pt idx="6233">
                  <c:v>8</c:v>
                </c:pt>
                <c:pt idx="6234">
                  <c:v>10</c:v>
                </c:pt>
                <c:pt idx="6235">
                  <c:v>9</c:v>
                </c:pt>
                <c:pt idx="6236">
                  <c:v>9</c:v>
                </c:pt>
                <c:pt idx="6237">
                  <c:v>9</c:v>
                </c:pt>
                <c:pt idx="6238">
                  <c:v>10</c:v>
                </c:pt>
                <c:pt idx="6239">
                  <c:v>9</c:v>
                </c:pt>
                <c:pt idx="6240">
                  <c:v>10</c:v>
                </c:pt>
                <c:pt idx="6241">
                  <c:v>7</c:v>
                </c:pt>
                <c:pt idx="6242">
                  <c:v>10</c:v>
                </c:pt>
                <c:pt idx="6243">
                  <c:v>9</c:v>
                </c:pt>
                <c:pt idx="6244">
                  <c:v>8</c:v>
                </c:pt>
                <c:pt idx="6245">
                  <c:v>13</c:v>
                </c:pt>
                <c:pt idx="6246">
                  <c:v>9</c:v>
                </c:pt>
                <c:pt idx="6247">
                  <c:v>12</c:v>
                </c:pt>
                <c:pt idx="6248">
                  <c:v>11</c:v>
                </c:pt>
                <c:pt idx="6249">
                  <c:v>12</c:v>
                </c:pt>
                <c:pt idx="6250">
                  <c:v>12</c:v>
                </c:pt>
                <c:pt idx="6251">
                  <c:v>12</c:v>
                </c:pt>
                <c:pt idx="6252">
                  <c:v>12</c:v>
                </c:pt>
                <c:pt idx="6253">
                  <c:v>12</c:v>
                </c:pt>
                <c:pt idx="6254">
                  <c:v>12</c:v>
                </c:pt>
                <c:pt idx="6255">
                  <c:v>14</c:v>
                </c:pt>
                <c:pt idx="6256">
                  <c:v>12</c:v>
                </c:pt>
                <c:pt idx="6257">
                  <c:v>12</c:v>
                </c:pt>
                <c:pt idx="6258">
                  <c:v>9</c:v>
                </c:pt>
                <c:pt idx="6259">
                  <c:v>12</c:v>
                </c:pt>
                <c:pt idx="6260">
                  <c:v>12</c:v>
                </c:pt>
                <c:pt idx="6261">
                  <c:v>11</c:v>
                </c:pt>
                <c:pt idx="6262">
                  <c:v>12</c:v>
                </c:pt>
                <c:pt idx="6263">
                  <c:v>10</c:v>
                </c:pt>
                <c:pt idx="6264">
                  <c:v>11</c:v>
                </c:pt>
                <c:pt idx="6265">
                  <c:v>9</c:v>
                </c:pt>
                <c:pt idx="6266">
                  <c:v>12</c:v>
                </c:pt>
                <c:pt idx="6267">
                  <c:v>10</c:v>
                </c:pt>
                <c:pt idx="6268">
                  <c:v>12</c:v>
                </c:pt>
                <c:pt idx="6269">
                  <c:v>11</c:v>
                </c:pt>
                <c:pt idx="6270">
                  <c:v>10</c:v>
                </c:pt>
                <c:pt idx="6271">
                  <c:v>12</c:v>
                </c:pt>
                <c:pt idx="6272">
                  <c:v>11</c:v>
                </c:pt>
                <c:pt idx="6273">
                  <c:v>12</c:v>
                </c:pt>
                <c:pt idx="6274">
                  <c:v>10</c:v>
                </c:pt>
                <c:pt idx="6275">
                  <c:v>10</c:v>
                </c:pt>
                <c:pt idx="6276">
                  <c:v>10</c:v>
                </c:pt>
                <c:pt idx="6277">
                  <c:v>9</c:v>
                </c:pt>
                <c:pt idx="6278">
                  <c:v>9</c:v>
                </c:pt>
                <c:pt idx="6279">
                  <c:v>12</c:v>
                </c:pt>
                <c:pt idx="6280">
                  <c:v>10</c:v>
                </c:pt>
                <c:pt idx="6281">
                  <c:v>9</c:v>
                </c:pt>
                <c:pt idx="6282">
                  <c:v>7</c:v>
                </c:pt>
                <c:pt idx="6283">
                  <c:v>9</c:v>
                </c:pt>
                <c:pt idx="6284">
                  <c:v>9</c:v>
                </c:pt>
                <c:pt idx="6285">
                  <c:v>9</c:v>
                </c:pt>
                <c:pt idx="6286">
                  <c:v>11</c:v>
                </c:pt>
                <c:pt idx="6287">
                  <c:v>9</c:v>
                </c:pt>
                <c:pt idx="6288">
                  <c:v>9</c:v>
                </c:pt>
                <c:pt idx="6289">
                  <c:v>8</c:v>
                </c:pt>
                <c:pt idx="6290">
                  <c:v>10</c:v>
                </c:pt>
                <c:pt idx="6291">
                  <c:v>10</c:v>
                </c:pt>
                <c:pt idx="6292">
                  <c:v>8</c:v>
                </c:pt>
                <c:pt idx="6293">
                  <c:v>9</c:v>
                </c:pt>
                <c:pt idx="6294">
                  <c:v>8</c:v>
                </c:pt>
                <c:pt idx="6295">
                  <c:v>8</c:v>
                </c:pt>
                <c:pt idx="6296">
                  <c:v>8</c:v>
                </c:pt>
                <c:pt idx="6297">
                  <c:v>8</c:v>
                </c:pt>
                <c:pt idx="6298">
                  <c:v>7</c:v>
                </c:pt>
                <c:pt idx="6299">
                  <c:v>6</c:v>
                </c:pt>
                <c:pt idx="6300">
                  <c:v>7</c:v>
                </c:pt>
                <c:pt idx="6301">
                  <c:v>7</c:v>
                </c:pt>
                <c:pt idx="6302">
                  <c:v>7</c:v>
                </c:pt>
                <c:pt idx="6303">
                  <c:v>7</c:v>
                </c:pt>
                <c:pt idx="6304">
                  <c:v>7</c:v>
                </c:pt>
                <c:pt idx="6305">
                  <c:v>6</c:v>
                </c:pt>
                <c:pt idx="6306">
                  <c:v>7</c:v>
                </c:pt>
                <c:pt idx="6307">
                  <c:v>8</c:v>
                </c:pt>
                <c:pt idx="6308">
                  <c:v>8</c:v>
                </c:pt>
                <c:pt idx="6309">
                  <c:v>8</c:v>
                </c:pt>
                <c:pt idx="6310">
                  <c:v>9</c:v>
                </c:pt>
                <c:pt idx="6311">
                  <c:v>7</c:v>
                </c:pt>
                <c:pt idx="6312">
                  <c:v>10</c:v>
                </c:pt>
                <c:pt idx="6313">
                  <c:v>12</c:v>
                </c:pt>
                <c:pt idx="6314">
                  <c:v>11</c:v>
                </c:pt>
                <c:pt idx="6315">
                  <c:v>9</c:v>
                </c:pt>
                <c:pt idx="6316">
                  <c:v>9</c:v>
                </c:pt>
                <c:pt idx="6317">
                  <c:v>10</c:v>
                </c:pt>
                <c:pt idx="6318">
                  <c:v>8</c:v>
                </c:pt>
                <c:pt idx="6319">
                  <c:v>10</c:v>
                </c:pt>
                <c:pt idx="6320">
                  <c:v>10</c:v>
                </c:pt>
                <c:pt idx="6321">
                  <c:v>11</c:v>
                </c:pt>
                <c:pt idx="6322">
                  <c:v>9</c:v>
                </c:pt>
                <c:pt idx="6323">
                  <c:v>9</c:v>
                </c:pt>
                <c:pt idx="6324">
                  <c:v>12</c:v>
                </c:pt>
                <c:pt idx="6325">
                  <c:v>10</c:v>
                </c:pt>
                <c:pt idx="6326">
                  <c:v>10</c:v>
                </c:pt>
                <c:pt idx="6327">
                  <c:v>10</c:v>
                </c:pt>
                <c:pt idx="6328">
                  <c:v>11</c:v>
                </c:pt>
                <c:pt idx="6329">
                  <c:v>10</c:v>
                </c:pt>
                <c:pt idx="6330">
                  <c:v>10</c:v>
                </c:pt>
                <c:pt idx="6331">
                  <c:v>11</c:v>
                </c:pt>
                <c:pt idx="6332">
                  <c:v>12</c:v>
                </c:pt>
                <c:pt idx="6333">
                  <c:v>9</c:v>
                </c:pt>
                <c:pt idx="6334">
                  <c:v>11</c:v>
                </c:pt>
                <c:pt idx="6335">
                  <c:v>9</c:v>
                </c:pt>
                <c:pt idx="6336">
                  <c:v>9</c:v>
                </c:pt>
                <c:pt idx="6337">
                  <c:v>11</c:v>
                </c:pt>
                <c:pt idx="6338">
                  <c:v>10</c:v>
                </c:pt>
                <c:pt idx="6339">
                  <c:v>10</c:v>
                </c:pt>
                <c:pt idx="6340">
                  <c:v>7</c:v>
                </c:pt>
                <c:pt idx="6341">
                  <c:v>9</c:v>
                </c:pt>
                <c:pt idx="6342">
                  <c:v>34</c:v>
                </c:pt>
                <c:pt idx="6343">
                  <c:v>9</c:v>
                </c:pt>
                <c:pt idx="6344">
                  <c:v>9</c:v>
                </c:pt>
                <c:pt idx="6345">
                  <c:v>9</c:v>
                </c:pt>
                <c:pt idx="6346">
                  <c:v>9</c:v>
                </c:pt>
                <c:pt idx="6347">
                  <c:v>8</c:v>
                </c:pt>
                <c:pt idx="6348">
                  <c:v>11</c:v>
                </c:pt>
                <c:pt idx="6349">
                  <c:v>9</c:v>
                </c:pt>
                <c:pt idx="6350">
                  <c:v>9</c:v>
                </c:pt>
                <c:pt idx="6351">
                  <c:v>11</c:v>
                </c:pt>
                <c:pt idx="6352">
                  <c:v>9</c:v>
                </c:pt>
                <c:pt idx="6353">
                  <c:v>11</c:v>
                </c:pt>
                <c:pt idx="6354">
                  <c:v>10</c:v>
                </c:pt>
                <c:pt idx="6355">
                  <c:v>10</c:v>
                </c:pt>
                <c:pt idx="6356">
                  <c:v>9</c:v>
                </c:pt>
                <c:pt idx="6357">
                  <c:v>11</c:v>
                </c:pt>
                <c:pt idx="6358">
                  <c:v>9</c:v>
                </c:pt>
                <c:pt idx="6359">
                  <c:v>9</c:v>
                </c:pt>
                <c:pt idx="6360">
                  <c:v>8</c:v>
                </c:pt>
                <c:pt idx="6361">
                  <c:v>10</c:v>
                </c:pt>
                <c:pt idx="6362">
                  <c:v>9</c:v>
                </c:pt>
                <c:pt idx="6363">
                  <c:v>11</c:v>
                </c:pt>
                <c:pt idx="6364">
                  <c:v>7</c:v>
                </c:pt>
                <c:pt idx="6365">
                  <c:v>12</c:v>
                </c:pt>
                <c:pt idx="6366">
                  <c:v>9</c:v>
                </c:pt>
                <c:pt idx="6367">
                  <c:v>9</c:v>
                </c:pt>
                <c:pt idx="6368">
                  <c:v>10</c:v>
                </c:pt>
                <c:pt idx="6369">
                  <c:v>10</c:v>
                </c:pt>
                <c:pt idx="6370">
                  <c:v>9</c:v>
                </c:pt>
                <c:pt idx="6371">
                  <c:v>9</c:v>
                </c:pt>
                <c:pt idx="6372">
                  <c:v>11</c:v>
                </c:pt>
                <c:pt idx="6373">
                  <c:v>10</c:v>
                </c:pt>
                <c:pt idx="6374">
                  <c:v>11</c:v>
                </c:pt>
                <c:pt idx="6375">
                  <c:v>11</c:v>
                </c:pt>
                <c:pt idx="6376">
                  <c:v>9</c:v>
                </c:pt>
                <c:pt idx="6377">
                  <c:v>11</c:v>
                </c:pt>
                <c:pt idx="6378">
                  <c:v>13</c:v>
                </c:pt>
                <c:pt idx="6379">
                  <c:v>12</c:v>
                </c:pt>
                <c:pt idx="6380">
                  <c:v>14</c:v>
                </c:pt>
                <c:pt idx="6381">
                  <c:v>11</c:v>
                </c:pt>
                <c:pt idx="6382">
                  <c:v>12</c:v>
                </c:pt>
                <c:pt idx="6383">
                  <c:v>12</c:v>
                </c:pt>
                <c:pt idx="6384">
                  <c:v>12</c:v>
                </c:pt>
                <c:pt idx="6385">
                  <c:v>14</c:v>
                </c:pt>
                <c:pt idx="6386">
                  <c:v>12</c:v>
                </c:pt>
                <c:pt idx="6387">
                  <c:v>12</c:v>
                </c:pt>
                <c:pt idx="6388">
                  <c:v>12</c:v>
                </c:pt>
                <c:pt idx="6389">
                  <c:v>12</c:v>
                </c:pt>
                <c:pt idx="6390">
                  <c:v>11</c:v>
                </c:pt>
                <c:pt idx="6391">
                  <c:v>15</c:v>
                </c:pt>
                <c:pt idx="6392">
                  <c:v>12</c:v>
                </c:pt>
                <c:pt idx="6393">
                  <c:v>10</c:v>
                </c:pt>
                <c:pt idx="6394">
                  <c:v>12</c:v>
                </c:pt>
                <c:pt idx="6395">
                  <c:v>11</c:v>
                </c:pt>
                <c:pt idx="6396">
                  <c:v>12</c:v>
                </c:pt>
                <c:pt idx="6397">
                  <c:v>12</c:v>
                </c:pt>
                <c:pt idx="6398">
                  <c:v>9</c:v>
                </c:pt>
                <c:pt idx="6399">
                  <c:v>13</c:v>
                </c:pt>
                <c:pt idx="6400">
                  <c:v>14</c:v>
                </c:pt>
                <c:pt idx="6401">
                  <c:v>12</c:v>
                </c:pt>
                <c:pt idx="6402">
                  <c:v>14</c:v>
                </c:pt>
                <c:pt idx="6403">
                  <c:v>13</c:v>
                </c:pt>
                <c:pt idx="6404">
                  <c:v>13</c:v>
                </c:pt>
                <c:pt idx="6405">
                  <c:v>14</c:v>
                </c:pt>
                <c:pt idx="6406">
                  <c:v>14</c:v>
                </c:pt>
                <c:pt idx="6407">
                  <c:v>15</c:v>
                </c:pt>
                <c:pt idx="6408">
                  <c:v>14</c:v>
                </c:pt>
                <c:pt idx="6409">
                  <c:v>16</c:v>
                </c:pt>
                <c:pt idx="6410">
                  <c:v>14</c:v>
                </c:pt>
                <c:pt idx="6411">
                  <c:v>15</c:v>
                </c:pt>
                <c:pt idx="6412">
                  <c:v>16</c:v>
                </c:pt>
                <c:pt idx="6413">
                  <c:v>16</c:v>
                </c:pt>
                <c:pt idx="6414">
                  <c:v>17</c:v>
                </c:pt>
                <c:pt idx="6415">
                  <c:v>15</c:v>
                </c:pt>
                <c:pt idx="6416">
                  <c:v>17</c:v>
                </c:pt>
                <c:pt idx="6417">
                  <c:v>15</c:v>
                </c:pt>
                <c:pt idx="6418">
                  <c:v>16</c:v>
                </c:pt>
                <c:pt idx="6419">
                  <c:v>16</c:v>
                </c:pt>
                <c:pt idx="6420">
                  <c:v>14</c:v>
                </c:pt>
                <c:pt idx="6421">
                  <c:v>14</c:v>
                </c:pt>
                <c:pt idx="6422">
                  <c:v>14</c:v>
                </c:pt>
                <c:pt idx="6423">
                  <c:v>12</c:v>
                </c:pt>
                <c:pt idx="6424">
                  <c:v>11</c:v>
                </c:pt>
                <c:pt idx="6425">
                  <c:v>12</c:v>
                </c:pt>
                <c:pt idx="6426">
                  <c:v>10</c:v>
                </c:pt>
                <c:pt idx="6427">
                  <c:v>10</c:v>
                </c:pt>
                <c:pt idx="6428">
                  <c:v>9</c:v>
                </c:pt>
                <c:pt idx="6429">
                  <c:v>11</c:v>
                </c:pt>
                <c:pt idx="6430">
                  <c:v>9</c:v>
                </c:pt>
                <c:pt idx="6431">
                  <c:v>10</c:v>
                </c:pt>
                <c:pt idx="6432">
                  <c:v>10</c:v>
                </c:pt>
                <c:pt idx="6433">
                  <c:v>9</c:v>
                </c:pt>
                <c:pt idx="6434">
                  <c:v>9</c:v>
                </c:pt>
                <c:pt idx="6435">
                  <c:v>10</c:v>
                </c:pt>
                <c:pt idx="6436">
                  <c:v>9</c:v>
                </c:pt>
                <c:pt idx="6437">
                  <c:v>10</c:v>
                </c:pt>
                <c:pt idx="6438">
                  <c:v>12</c:v>
                </c:pt>
                <c:pt idx="6439">
                  <c:v>12</c:v>
                </c:pt>
                <c:pt idx="6440">
                  <c:v>12</c:v>
                </c:pt>
                <c:pt idx="6441">
                  <c:v>11</c:v>
                </c:pt>
                <c:pt idx="6442">
                  <c:v>10</c:v>
                </c:pt>
                <c:pt idx="6443">
                  <c:v>13</c:v>
                </c:pt>
                <c:pt idx="6444">
                  <c:v>13</c:v>
                </c:pt>
                <c:pt idx="6445">
                  <c:v>12</c:v>
                </c:pt>
                <c:pt idx="6446">
                  <c:v>14</c:v>
                </c:pt>
                <c:pt idx="6447">
                  <c:v>14</c:v>
                </c:pt>
                <c:pt idx="6448">
                  <c:v>16</c:v>
                </c:pt>
                <c:pt idx="6449">
                  <c:v>14</c:v>
                </c:pt>
                <c:pt idx="6450">
                  <c:v>14</c:v>
                </c:pt>
                <c:pt idx="6451">
                  <c:v>13</c:v>
                </c:pt>
                <c:pt idx="6452">
                  <c:v>12</c:v>
                </c:pt>
                <c:pt idx="6453">
                  <c:v>13</c:v>
                </c:pt>
                <c:pt idx="6454">
                  <c:v>11</c:v>
                </c:pt>
                <c:pt idx="6455">
                  <c:v>12</c:v>
                </c:pt>
                <c:pt idx="6456">
                  <c:v>11</c:v>
                </c:pt>
                <c:pt idx="6457">
                  <c:v>12</c:v>
                </c:pt>
                <c:pt idx="6458">
                  <c:v>11</c:v>
                </c:pt>
                <c:pt idx="6459">
                  <c:v>13</c:v>
                </c:pt>
                <c:pt idx="6460">
                  <c:v>13</c:v>
                </c:pt>
                <c:pt idx="6461">
                  <c:v>11</c:v>
                </c:pt>
                <c:pt idx="6462">
                  <c:v>12</c:v>
                </c:pt>
                <c:pt idx="6463">
                  <c:v>12</c:v>
                </c:pt>
                <c:pt idx="6464">
                  <c:v>12</c:v>
                </c:pt>
                <c:pt idx="6465">
                  <c:v>13</c:v>
                </c:pt>
                <c:pt idx="6466">
                  <c:v>13</c:v>
                </c:pt>
                <c:pt idx="6467">
                  <c:v>14</c:v>
                </c:pt>
                <c:pt idx="6468">
                  <c:v>14</c:v>
                </c:pt>
                <c:pt idx="6469">
                  <c:v>13</c:v>
                </c:pt>
                <c:pt idx="6470">
                  <c:v>14</c:v>
                </c:pt>
                <c:pt idx="6471">
                  <c:v>12</c:v>
                </c:pt>
                <c:pt idx="6472">
                  <c:v>12</c:v>
                </c:pt>
                <c:pt idx="6473">
                  <c:v>13</c:v>
                </c:pt>
                <c:pt idx="6474">
                  <c:v>13</c:v>
                </c:pt>
                <c:pt idx="6475">
                  <c:v>13</c:v>
                </c:pt>
                <c:pt idx="6476">
                  <c:v>12</c:v>
                </c:pt>
                <c:pt idx="6477">
                  <c:v>14</c:v>
                </c:pt>
                <c:pt idx="6478">
                  <c:v>12</c:v>
                </c:pt>
                <c:pt idx="6479">
                  <c:v>13</c:v>
                </c:pt>
                <c:pt idx="6480">
                  <c:v>13</c:v>
                </c:pt>
                <c:pt idx="6481">
                  <c:v>13</c:v>
                </c:pt>
                <c:pt idx="6482">
                  <c:v>14</c:v>
                </c:pt>
                <c:pt idx="6483">
                  <c:v>13</c:v>
                </c:pt>
                <c:pt idx="6484">
                  <c:v>14</c:v>
                </c:pt>
                <c:pt idx="6485">
                  <c:v>13</c:v>
                </c:pt>
                <c:pt idx="6486">
                  <c:v>13</c:v>
                </c:pt>
                <c:pt idx="6487">
                  <c:v>14</c:v>
                </c:pt>
                <c:pt idx="6488">
                  <c:v>14</c:v>
                </c:pt>
                <c:pt idx="6489">
                  <c:v>14</c:v>
                </c:pt>
                <c:pt idx="6490">
                  <c:v>16</c:v>
                </c:pt>
                <c:pt idx="6491">
                  <c:v>15</c:v>
                </c:pt>
                <c:pt idx="6492">
                  <c:v>15</c:v>
                </c:pt>
                <c:pt idx="6493">
                  <c:v>14</c:v>
                </c:pt>
                <c:pt idx="6494">
                  <c:v>14</c:v>
                </c:pt>
                <c:pt idx="6495">
                  <c:v>16</c:v>
                </c:pt>
                <c:pt idx="6496">
                  <c:v>14</c:v>
                </c:pt>
                <c:pt idx="6497">
                  <c:v>15</c:v>
                </c:pt>
                <c:pt idx="6498">
                  <c:v>13</c:v>
                </c:pt>
                <c:pt idx="6499">
                  <c:v>15</c:v>
                </c:pt>
                <c:pt idx="6500">
                  <c:v>14</c:v>
                </c:pt>
                <c:pt idx="6501">
                  <c:v>14</c:v>
                </c:pt>
                <c:pt idx="6502">
                  <c:v>13</c:v>
                </c:pt>
                <c:pt idx="6503">
                  <c:v>13</c:v>
                </c:pt>
                <c:pt idx="6504">
                  <c:v>16</c:v>
                </c:pt>
                <c:pt idx="6505">
                  <c:v>12</c:v>
                </c:pt>
                <c:pt idx="6506">
                  <c:v>13</c:v>
                </c:pt>
                <c:pt idx="6507">
                  <c:v>14</c:v>
                </c:pt>
                <c:pt idx="6508">
                  <c:v>14</c:v>
                </c:pt>
                <c:pt idx="6509">
                  <c:v>13</c:v>
                </c:pt>
                <c:pt idx="6510">
                  <c:v>10</c:v>
                </c:pt>
                <c:pt idx="6511">
                  <c:v>13</c:v>
                </c:pt>
                <c:pt idx="6512">
                  <c:v>14</c:v>
                </c:pt>
                <c:pt idx="6513">
                  <c:v>12</c:v>
                </c:pt>
                <c:pt idx="6514">
                  <c:v>14</c:v>
                </c:pt>
                <c:pt idx="6515">
                  <c:v>13</c:v>
                </c:pt>
                <c:pt idx="6516">
                  <c:v>12</c:v>
                </c:pt>
                <c:pt idx="6517">
                  <c:v>13</c:v>
                </c:pt>
                <c:pt idx="6518">
                  <c:v>11</c:v>
                </c:pt>
                <c:pt idx="6519">
                  <c:v>12</c:v>
                </c:pt>
                <c:pt idx="6520">
                  <c:v>12</c:v>
                </c:pt>
                <c:pt idx="6521">
                  <c:v>12</c:v>
                </c:pt>
                <c:pt idx="6522">
                  <c:v>12</c:v>
                </c:pt>
                <c:pt idx="6523">
                  <c:v>12</c:v>
                </c:pt>
                <c:pt idx="6524">
                  <c:v>12</c:v>
                </c:pt>
                <c:pt idx="6525">
                  <c:v>12</c:v>
                </c:pt>
                <c:pt idx="6526">
                  <c:v>11</c:v>
                </c:pt>
                <c:pt idx="6527">
                  <c:v>14</c:v>
                </c:pt>
                <c:pt idx="6528">
                  <c:v>13</c:v>
                </c:pt>
                <c:pt idx="6529">
                  <c:v>13</c:v>
                </c:pt>
                <c:pt idx="6530">
                  <c:v>14</c:v>
                </c:pt>
                <c:pt idx="6531">
                  <c:v>14</c:v>
                </c:pt>
                <c:pt idx="6532">
                  <c:v>13</c:v>
                </c:pt>
                <c:pt idx="6533">
                  <c:v>14</c:v>
                </c:pt>
                <c:pt idx="6534">
                  <c:v>15</c:v>
                </c:pt>
                <c:pt idx="6535">
                  <c:v>14</c:v>
                </c:pt>
                <c:pt idx="6536">
                  <c:v>16</c:v>
                </c:pt>
                <c:pt idx="6537">
                  <c:v>14</c:v>
                </c:pt>
                <c:pt idx="6538">
                  <c:v>17</c:v>
                </c:pt>
                <c:pt idx="6539">
                  <c:v>16</c:v>
                </c:pt>
                <c:pt idx="6540">
                  <c:v>14</c:v>
                </c:pt>
                <c:pt idx="6541">
                  <c:v>16</c:v>
                </c:pt>
                <c:pt idx="6542">
                  <c:v>14</c:v>
                </c:pt>
                <c:pt idx="6543">
                  <c:v>16</c:v>
                </c:pt>
                <c:pt idx="6544">
                  <c:v>14</c:v>
                </c:pt>
                <c:pt idx="6545">
                  <c:v>17</c:v>
                </c:pt>
                <c:pt idx="6546">
                  <c:v>15</c:v>
                </c:pt>
                <c:pt idx="6547">
                  <c:v>16</c:v>
                </c:pt>
                <c:pt idx="6548">
                  <c:v>17</c:v>
                </c:pt>
                <c:pt idx="6549">
                  <c:v>17</c:v>
                </c:pt>
                <c:pt idx="6550">
                  <c:v>17</c:v>
                </c:pt>
                <c:pt idx="6551">
                  <c:v>17</c:v>
                </c:pt>
                <c:pt idx="6552">
                  <c:v>18</c:v>
                </c:pt>
                <c:pt idx="6553">
                  <c:v>16</c:v>
                </c:pt>
                <c:pt idx="6554">
                  <c:v>16</c:v>
                </c:pt>
                <c:pt idx="6555">
                  <c:v>16</c:v>
                </c:pt>
                <c:pt idx="6556">
                  <c:v>14</c:v>
                </c:pt>
                <c:pt idx="6557">
                  <c:v>16</c:v>
                </c:pt>
                <c:pt idx="6558">
                  <c:v>18</c:v>
                </c:pt>
                <c:pt idx="6559">
                  <c:v>15</c:v>
                </c:pt>
                <c:pt idx="6560">
                  <c:v>16</c:v>
                </c:pt>
                <c:pt idx="6561">
                  <c:v>16</c:v>
                </c:pt>
                <c:pt idx="6562">
                  <c:v>16</c:v>
                </c:pt>
                <c:pt idx="6563">
                  <c:v>15</c:v>
                </c:pt>
                <c:pt idx="6564">
                  <c:v>14</c:v>
                </c:pt>
                <c:pt idx="6565">
                  <c:v>16</c:v>
                </c:pt>
                <c:pt idx="6566">
                  <c:v>14</c:v>
                </c:pt>
                <c:pt idx="6567">
                  <c:v>15</c:v>
                </c:pt>
                <c:pt idx="6568">
                  <c:v>15</c:v>
                </c:pt>
                <c:pt idx="6569">
                  <c:v>16</c:v>
                </c:pt>
                <c:pt idx="6570">
                  <c:v>14</c:v>
                </c:pt>
                <c:pt idx="6571">
                  <c:v>16</c:v>
                </c:pt>
                <c:pt idx="6572">
                  <c:v>19</c:v>
                </c:pt>
                <c:pt idx="6573">
                  <c:v>14</c:v>
                </c:pt>
                <c:pt idx="6574">
                  <c:v>14</c:v>
                </c:pt>
                <c:pt idx="6575">
                  <c:v>14</c:v>
                </c:pt>
                <c:pt idx="6576">
                  <c:v>14</c:v>
                </c:pt>
                <c:pt idx="6577">
                  <c:v>12</c:v>
                </c:pt>
                <c:pt idx="6578">
                  <c:v>9</c:v>
                </c:pt>
                <c:pt idx="6579">
                  <c:v>11</c:v>
                </c:pt>
                <c:pt idx="6580">
                  <c:v>11</c:v>
                </c:pt>
                <c:pt idx="6581">
                  <c:v>9</c:v>
                </c:pt>
                <c:pt idx="6582">
                  <c:v>11</c:v>
                </c:pt>
                <c:pt idx="6583">
                  <c:v>9</c:v>
                </c:pt>
                <c:pt idx="6584">
                  <c:v>10</c:v>
                </c:pt>
                <c:pt idx="6585">
                  <c:v>11</c:v>
                </c:pt>
                <c:pt idx="6586">
                  <c:v>10</c:v>
                </c:pt>
                <c:pt idx="6587">
                  <c:v>9</c:v>
                </c:pt>
                <c:pt idx="6588">
                  <c:v>9</c:v>
                </c:pt>
                <c:pt idx="6589">
                  <c:v>9</c:v>
                </c:pt>
                <c:pt idx="6590">
                  <c:v>8</c:v>
                </c:pt>
                <c:pt idx="6591">
                  <c:v>9</c:v>
                </c:pt>
                <c:pt idx="6592">
                  <c:v>8</c:v>
                </c:pt>
                <c:pt idx="6593">
                  <c:v>8</c:v>
                </c:pt>
                <c:pt idx="6594">
                  <c:v>7</c:v>
                </c:pt>
                <c:pt idx="6595">
                  <c:v>6</c:v>
                </c:pt>
                <c:pt idx="6596">
                  <c:v>8</c:v>
                </c:pt>
                <c:pt idx="6597">
                  <c:v>7</c:v>
                </c:pt>
                <c:pt idx="6598">
                  <c:v>7</c:v>
                </c:pt>
                <c:pt idx="6599">
                  <c:v>9</c:v>
                </c:pt>
                <c:pt idx="6600">
                  <c:v>8</c:v>
                </c:pt>
                <c:pt idx="6601">
                  <c:v>7</c:v>
                </c:pt>
                <c:pt idx="6602">
                  <c:v>9</c:v>
                </c:pt>
                <c:pt idx="6603">
                  <c:v>9</c:v>
                </c:pt>
                <c:pt idx="6604">
                  <c:v>9</c:v>
                </c:pt>
                <c:pt idx="6605">
                  <c:v>7</c:v>
                </c:pt>
                <c:pt idx="6606">
                  <c:v>11</c:v>
                </c:pt>
                <c:pt idx="6607">
                  <c:v>9</c:v>
                </c:pt>
                <c:pt idx="6608">
                  <c:v>8</c:v>
                </c:pt>
                <c:pt idx="6609">
                  <c:v>9</c:v>
                </c:pt>
                <c:pt idx="6610">
                  <c:v>8</c:v>
                </c:pt>
                <c:pt idx="6611">
                  <c:v>9</c:v>
                </c:pt>
                <c:pt idx="6612">
                  <c:v>6</c:v>
                </c:pt>
                <c:pt idx="6613">
                  <c:v>9</c:v>
                </c:pt>
                <c:pt idx="6614">
                  <c:v>9</c:v>
                </c:pt>
                <c:pt idx="6615">
                  <c:v>10</c:v>
                </c:pt>
                <c:pt idx="6616">
                  <c:v>10</c:v>
                </c:pt>
                <c:pt idx="6617">
                  <c:v>11</c:v>
                </c:pt>
                <c:pt idx="6618">
                  <c:v>10</c:v>
                </c:pt>
                <c:pt idx="6619">
                  <c:v>7</c:v>
                </c:pt>
                <c:pt idx="6620">
                  <c:v>10</c:v>
                </c:pt>
                <c:pt idx="6621">
                  <c:v>9</c:v>
                </c:pt>
                <c:pt idx="6622">
                  <c:v>9</c:v>
                </c:pt>
                <c:pt idx="6623">
                  <c:v>11</c:v>
                </c:pt>
                <c:pt idx="6624">
                  <c:v>11</c:v>
                </c:pt>
                <c:pt idx="6625">
                  <c:v>12</c:v>
                </c:pt>
                <c:pt idx="6626">
                  <c:v>12</c:v>
                </c:pt>
                <c:pt idx="6627">
                  <c:v>12</c:v>
                </c:pt>
                <c:pt idx="6628">
                  <c:v>15</c:v>
                </c:pt>
                <c:pt idx="6629">
                  <c:v>12</c:v>
                </c:pt>
                <c:pt idx="6630">
                  <c:v>12</c:v>
                </c:pt>
                <c:pt idx="6631">
                  <c:v>11</c:v>
                </c:pt>
                <c:pt idx="6632">
                  <c:v>11</c:v>
                </c:pt>
                <c:pt idx="6633">
                  <c:v>12</c:v>
                </c:pt>
                <c:pt idx="6634">
                  <c:v>10</c:v>
                </c:pt>
                <c:pt idx="6635">
                  <c:v>12</c:v>
                </c:pt>
                <c:pt idx="6636">
                  <c:v>9</c:v>
                </c:pt>
                <c:pt idx="6637">
                  <c:v>12</c:v>
                </c:pt>
                <c:pt idx="6638">
                  <c:v>12</c:v>
                </c:pt>
                <c:pt idx="6639">
                  <c:v>10</c:v>
                </c:pt>
                <c:pt idx="6640">
                  <c:v>12</c:v>
                </c:pt>
                <c:pt idx="6641">
                  <c:v>10</c:v>
                </c:pt>
                <c:pt idx="6642">
                  <c:v>11</c:v>
                </c:pt>
                <c:pt idx="6643">
                  <c:v>11</c:v>
                </c:pt>
                <c:pt idx="6644">
                  <c:v>12</c:v>
                </c:pt>
                <c:pt idx="6645">
                  <c:v>12</c:v>
                </c:pt>
                <c:pt idx="6646">
                  <c:v>12</c:v>
                </c:pt>
                <c:pt idx="6647">
                  <c:v>12</c:v>
                </c:pt>
                <c:pt idx="6648">
                  <c:v>12</c:v>
                </c:pt>
                <c:pt idx="6649">
                  <c:v>13</c:v>
                </c:pt>
                <c:pt idx="6650">
                  <c:v>14</c:v>
                </c:pt>
                <c:pt idx="6651">
                  <c:v>14</c:v>
                </c:pt>
                <c:pt idx="6652">
                  <c:v>14</c:v>
                </c:pt>
                <c:pt idx="6653">
                  <c:v>14</c:v>
                </c:pt>
                <c:pt idx="6654">
                  <c:v>15</c:v>
                </c:pt>
                <c:pt idx="6655">
                  <c:v>15</c:v>
                </c:pt>
                <c:pt idx="6656">
                  <c:v>16</c:v>
                </c:pt>
                <c:pt idx="6657">
                  <c:v>18</c:v>
                </c:pt>
                <c:pt idx="6658">
                  <c:v>16</c:v>
                </c:pt>
                <c:pt idx="6659">
                  <c:v>19</c:v>
                </c:pt>
                <c:pt idx="6660">
                  <c:v>15</c:v>
                </c:pt>
                <c:pt idx="6661">
                  <c:v>19</c:v>
                </c:pt>
                <c:pt idx="6662">
                  <c:v>21</c:v>
                </c:pt>
                <c:pt idx="6663">
                  <c:v>18</c:v>
                </c:pt>
                <c:pt idx="6664">
                  <c:v>19</c:v>
                </c:pt>
                <c:pt idx="6665">
                  <c:v>15</c:v>
                </c:pt>
                <c:pt idx="6666">
                  <c:v>17</c:v>
                </c:pt>
                <c:pt idx="6667">
                  <c:v>16</c:v>
                </c:pt>
                <c:pt idx="6668">
                  <c:v>16</c:v>
                </c:pt>
                <c:pt idx="6669">
                  <c:v>15</c:v>
                </c:pt>
                <c:pt idx="6670">
                  <c:v>14</c:v>
                </c:pt>
                <c:pt idx="6671">
                  <c:v>16</c:v>
                </c:pt>
                <c:pt idx="6672">
                  <c:v>14</c:v>
                </c:pt>
                <c:pt idx="6673">
                  <c:v>13</c:v>
                </c:pt>
                <c:pt idx="6674">
                  <c:v>14</c:v>
                </c:pt>
                <c:pt idx="6675">
                  <c:v>13</c:v>
                </c:pt>
                <c:pt idx="6676">
                  <c:v>12</c:v>
                </c:pt>
                <c:pt idx="6677">
                  <c:v>12</c:v>
                </c:pt>
                <c:pt idx="6678">
                  <c:v>12</c:v>
                </c:pt>
                <c:pt idx="6679">
                  <c:v>12</c:v>
                </c:pt>
                <c:pt idx="6680">
                  <c:v>12</c:v>
                </c:pt>
                <c:pt idx="6681">
                  <c:v>14</c:v>
                </c:pt>
                <c:pt idx="6682">
                  <c:v>12</c:v>
                </c:pt>
                <c:pt idx="6683">
                  <c:v>13</c:v>
                </c:pt>
                <c:pt idx="6684">
                  <c:v>12</c:v>
                </c:pt>
                <c:pt idx="6685">
                  <c:v>12</c:v>
                </c:pt>
                <c:pt idx="6686">
                  <c:v>10</c:v>
                </c:pt>
                <c:pt idx="6687">
                  <c:v>9</c:v>
                </c:pt>
                <c:pt idx="6688">
                  <c:v>11</c:v>
                </c:pt>
                <c:pt idx="6689">
                  <c:v>7</c:v>
                </c:pt>
                <c:pt idx="6690">
                  <c:v>9</c:v>
                </c:pt>
                <c:pt idx="6691">
                  <c:v>8</c:v>
                </c:pt>
                <c:pt idx="6692">
                  <c:v>8</c:v>
                </c:pt>
                <c:pt idx="6693">
                  <c:v>7</c:v>
                </c:pt>
                <c:pt idx="6694">
                  <c:v>7</c:v>
                </c:pt>
                <c:pt idx="6695">
                  <c:v>7</c:v>
                </c:pt>
                <c:pt idx="6696">
                  <c:v>12</c:v>
                </c:pt>
                <c:pt idx="6697">
                  <c:v>9</c:v>
                </c:pt>
                <c:pt idx="6698">
                  <c:v>9</c:v>
                </c:pt>
                <c:pt idx="6699">
                  <c:v>8</c:v>
                </c:pt>
                <c:pt idx="6700">
                  <c:v>7</c:v>
                </c:pt>
                <c:pt idx="6701">
                  <c:v>7</c:v>
                </c:pt>
                <c:pt idx="6702">
                  <c:v>8</c:v>
                </c:pt>
                <c:pt idx="6703">
                  <c:v>9</c:v>
                </c:pt>
                <c:pt idx="6704">
                  <c:v>7</c:v>
                </c:pt>
                <c:pt idx="6705">
                  <c:v>9</c:v>
                </c:pt>
                <c:pt idx="6706">
                  <c:v>7</c:v>
                </c:pt>
                <c:pt idx="6707">
                  <c:v>9</c:v>
                </c:pt>
                <c:pt idx="6708">
                  <c:v>10</c:v>
                </c:pt>
                <c:pt idx="6709">
                  <c:v>9</c:v>
                </c:pt>
                <c:pt idx="6710">
                  <c:v>8</c:v>
                </c:pt>
                <c:pt idx="6711">
                  <c:v>6</c:v>
                </c:pt>
                <c:pt idx="6712">
                  <c:v>8</c:v>
                </c:pt>
                <c:pt idx="6713">
                  <c:v>7</c:v>
                </c:pt>
                <c:pt idx="6714">
                  <c:v>9</c:v>
                </c:pt>
                <c:pt idx="6715">
                  <c:v>7</c:v>
                </c:pt>
                <c:pt idx="6716">
                  <c:v>7</c:v>
                </c:pt>
                <c:pt idx="6717">
                  <c:v>7</c:v>
                </c:pt>
                <c:pt idx="6718">
                  <c:v>7</c:v>
                </c:pt>
                <c:pt idx="6719">
                  <c:v>9</c:v>
                </c:pt>
                <c:pt idx="6720">
                  <c:v>7</c:v>
                </c:pt>
                <c:pt idx="6721">
                  <c:v>7</c:v>
                </c:pt>
                <c:pt idx="6722">
                  <c:v>8</c:v>
                </c:pt>
                <c:pt idx="6723">
                  <c:v>7</c:v>
                </c:pt>
                <c:pt idx="6724">
                  <c:v>6</c:v>
                </c:pt>
                <c:pt idx="6725">
                  <c:v>7</c:v>
                </c:pt>
                <c:pt idx="6726">
                  <c:v>7</c:v>
                </c:pt>
                <c:pt idx="6727">
                  <c:v>6</c:v>
                </c:pt>
                <c:pt idx="6728">
                  <c:v>6</c:v>
                </c:pt>
                <c:pt idx="6729">
                  <c:v>7</c:v>
                </c:pt>
                <c:pt idx="6730">
                  <c:v>8</c:v>
                </c:pt>
                <c:pt idx="6731">
                  <c:v>6</c:v>
                </c:pt>
                <c:pt idx="6732">
                  <c:v>7</c:v>
                </c:pt>
                <c:pt idx="6733">
                  <c:v>6</c:v>
                </c:pt>
                <c:pt idx="6734">
                  <c:v>6</c:v>
                </c:pt>
                <c:pt idx="6735">
                  <c:v>6</c:v>
                </c:pt>
                <c:pt idx="6736">
                  <c:v>9</c:v>
                </c:pt>
                <c:pt idx="6737">
                  <c:v>8</c:v>
                </c:pt>
                <c:pt idx="6738">
                  <c:v>9</c:v>
                </c:pt>
                <c:pt idx="6739">
                  <c:v>9</c:v>
                </c:pt>
                <c:pt idx="6740">
                  <c:v>9</c:v>
                </c:pt>
                <c:pt idx="6741">
                  <c:v>9</c:v>
                </c:pt>
                <c:pt idx="6742">
                  <c:v>9</c:v>
                </c:pt>
                <c:pt idx="6743">
                  <c:v>9</c:v>
                </c:pt>
                <c:pt idx="6744">
                  <c:v>9</c:v>
                </c:pt>
                <c:pt idx="6745">
                  <c:v>11</c:v>
                </c:pt>
                <c:pt idx="6746">
                  <c:v>11</c:v>
                </c:pt>
                <c:pt idx="6747">
                  <c:v>10</c:v>
                </c:pt>
                <c:pt idx="6748">
                  <c:v>10</c:v>
                </c:pt>
                <c:pt idx="6749">
                  <c:v>12</c:v>
                </c:pt>
                <c:pt idx="6750">
                  <c:v>11</c:v>
                </c:pt>
                <c:pt idx="6751">
                  <c:v>12</c:v>
                </c:pt>
                <c:pt idx="6752">
                  <c:v>8</c:v>
                </c:pt>
                <c:pt idx="6753">
                  <c:v>12</c:v>
                </c:pt>
                <c:pt idx="6754">
                  <c:v>11</c:v>
                </c:pt>
                <c:pt idx="6755">
                  <c:v>10</c:v>
                </c:pt>
                <c:pt idx="6756">
                  <c:v>11</c:v>
                </c:pt>
                <c:pt idx="6757">
                  <c:v>9</c:v>
                </c:pt>
                <c:pt idx="6758">
                  <c:v>12</c:v>
                </c:pt>
                <c:pt idx="6759">
                  <c:v>12</c:v>
                </c:pt>
                <c:pt idx="6760">
                  <c:v>12</c:v>
                </c:pt>
                <c:pt idx="6761">
                  <c:v>12</c:v>
                </c:pt>
                <c:pt idx="6762">
                  <c:v>12</c:v>
                </c:pt>
                <c:pt idx="6763">
                  <c:v>13</c:v>
                </c:pt>
                <c:pt idx="6764">
                  <c:v>19</c:v>
                </c:pt>
                <c:pt idx="6765">
                  <c:v>14</c:v>
                </c:pt>
                <c:pt idx="6766">
                  <c:v>14</c:v>
                </c:pt>
                <c:pt idx="6767">
                  <c:v>14</c:v>
                </c:pt>
                <c:pt idx="6768">
                  <c:v>14</c:v>
                </c:pt>
                <c:pt idx="6769">
                  <c:v>14</c:v>
                </c:pt>
                <c:pt idx="6770">
                  <c:v>14</c:v>
                </c:pt>
                <c:pt idx="6771">
                  <c:v>14</c:v>
                </c:pt>
                <c:pt idx="6772">
                  <c:v>13</c:v>
                </c:pt>
                <c:pt idx="6773">
                  <c:v>14</c:v>
                </c:pt>
                <c:pt idx="6774">
                  <c:v>12</c:v>
                </c:pt>
                <c:pt idx="6775">
                  <c:v>14</c:v>
                </c:pt>
                <c:pt idx="6776">
                  <c:v>15</c:v>
                </c:pt>
                <c:pt idx="6777">
                  <c:v>14</c:v>
                </c:pt>
                <c:pt idx="6778">
                  <c:v>14</c:v>
                </c:pt>
                <c:pt idx="6779">
                  <c:v>12</c:v>
                </c:pt>
                <c:pt idx="6780">
                  <c:v>14</c:v>
                </c:pt>
                <c:pt idx="6781">
                  <c:v>12</c:v>
                </c:pt>
                <c:pt idx="6782">
                  <c:v>14</c:v>
                </c:pt>
                <c:pt idx="6783">
                  <c:v>14</c:v>
                </c:pt>
                <c:pt idx="6784">
                  <c:v>14</c:v>
                </c:pt>
                <c:pt idx="6785">
                  <c:v>14</c:v>
                </c:pt>
                <c:pt idx="6786">
                  <c:v>14</c:v>
                </c:pt>
                <c:pt idx="6787">
                  <c:v>18</c:v>
                </c:pt>
                <c:pt idx="6788">
                  <c:v>16</c:v>
                </c:pt>
                <c:pt idx="6789">
                  <c:v>18</c:v>
                </c:pt>
                <c:pt idx="6790">
                  <c:v>18</c:v>
                </c:pt>
                <c:pt idx="6791">
                  <c:v>18</c:v>
                </c:pt>
                <c:pt idx="6792">
                  <c:v>17</c:v>
                </c:pt>
                <c:pt idx="6793">
                  <c:v>18</c:v>
                </c:pt>
                <c:pt idx="6794">
                  <c:v>17</c:v>
                </c:pt>
                <c:pt idx="6795">
                  <c:v>17</c:v>
                </c:pt>
                <c:pt idx="6796">
                  <c:v>15</c:v>
                </c:pt>
                <c:pt idx="6797">
                  <c:v>18</c:v>
                </c:pt>
                <c:pt idx="6798">
                  <c:v>15</c:v>
                </c:pt>
                <c:pt idx="6799">
                  <c:v>16</c:v>
                </c:pt>
                <c:pt idx="6800">
                  <c:v>19</c:v>
                </c:pt>
                <c:pt idx="6801">
                  <c:v>18</c:v>
                </c:pt>
                <c:pt idx="6802">
                  <c:v>18</c:v>
                </c:pt>
                <c:pt idx="6803">
                  <c:v>18</c:v>
                </c:pt>
                <c:pt idx="6804">
                  <c:v>18</c:v>
                </c:pt>
                <c:pt idx="6805">
                  <c:v>16</c:v>
                </c:pt>
                <c:pt idx="6806">
                  <c:v>18</c:v>
                </c:pt>
                <c:pt idx="6807">
                  <c:v>18</c:v>
                </c:pt>
                <c:pt idx="6808">
                  <c:v>19</c:v>
                </c:pt>
                <c:pt idx="6809">
                  <c:v>17</c:v>
                </c:pt>
                <c:pt idx="6810">
                  <c:v>17</c:v>
                </c:pt>
                <c:pt idx="6811">
                  <c:v>19</c:v>
                </c:pt>
                <c:pt idx="6812">
                  <c:v>18</c:v>
                </c:pt>
                <c:pt idx="6813">
                  <c:v>19</c:v>
                </c:pt>
                <c:pt idx="6814">
                  <c:v>19</c:v>
                </c:pt>
                <c:pt idx="6815">
                  <c:v>19</c:v>
                </c:pt>
                <c:pt idx="6816">
                  <c:v>19</c:v>
                </c:pt>
                <c:pt idx="6817">
                  <c:v>18</c:v>
                </c:pt>
                <c:pt idx="6818">
                  <c:v>20</c:v>
                </c:pt>
                <c:pt idx="6819">
                  <c:v>20</c:v>
                </c:pt>
                <c:pt idx="6820">
                  <c:v>22</c:v>
                </c:pt>
                <c:pt idx="6821">
                  <c:v>24</c:v>
                </c:pt>
                <c:pt idx="6822">
                  <c:v>22</c:v>
                </c:pt>
                <c:pt idx="6823">
                  <c:v>22</c:v>
                </c:pt>
                <c:pt idx="6824">
                  <c:v>22</c:v>
                </c:pt>
                <c:pt idx="6825">
                  <c:v>23</c:v>
                </c:pt>
                <c:pt idx="6826">
                  <c:v>23</c:v>
                </c:pt>
                <c:pt idx="6827">
                  <c:v>23</c:v>
                </c:pt>
                <c:pt idx="6828">
                  <c:v>25</c:v>
                </c:pt>
                <c:pt idx="6829">
                  <c:v>20</c:v>
                </c:pt>
                <c:pt idx="6830">
                  <c:v>23</c:v>
                </c:pt>
                <c:pt idx="6831">
                  <c:v>22</c:v>
                </c:pt>
                <c:pt idx="6832">
                  <c:v>24</c:v>
                </c:pt>
                <c:pt idx="6833">
                  <c:v>22</c:v>
                </c:pt>
                <c:pt idx="6834">
                  <c:v>18</c:v>
                </c:pt>
                <c:pt idx="6835">
                  <c:v>22</c:v>
                </c:pt>
                <c:pt idx="6836">
                  <c:v>21</c:v>
                </c:pt>
                <c:pt idx="6837">
                  <c:v>22</c:v>
                </c:pt>
                <c:pt idx="6838">
                  <c:v>22</c:v>
                </c:pt>
                <c:pt idx="6839">
                  <c:v>22</c:v>
                </c:pt>
                <c:pt idx="6840">
                  <c:v>22</c:v>
                </c:pt>
                <c:pt idx="6841">
                  <c:v>24</c:v>
                </c:pt>
                <c:pt idx="6842">
                  <c:v>22</c:v>
                </c:pt>
                <c:pt idx="6843">
                  <c:v>27</c:v>
                </c:pt>
                <c:pt idx="6844">
                  <c:v>24</c:v>
                </c:pt>
                <c:pt idx="6845">
                  <c:v>58</c:v>
                </c:pt>
                <c:pt idx="6846">
                  <c:v>22</c:v>
                </c:pt>
                <c:pt idx="6847">
                  <c:v>24</c:v>
                </c:pt>
                <c:pt idx="6848">
                  <c:v>27</c:v>
                </c:pt>
                <c:pt idx="6849">
                  <c:v>27</c:v>
                </c:pt>
                <c:pt idx="6850">
                  <c:v>28</c:v>
                </c:pt>
                <c:pt idx="6851">
                  <c:v>23</c:v>
                </c:pt>
                <c:pt idx="6852">
                  <c:v>29</c:v>
                </c:pt>
                <c:pt idx="6853">
                  <c:v>27</c:v>
                </c:pt>
                <c:pt idx="6854">
                  <c:v>27</c:v>
                </c:pt>
                <c:pt idx="6855">
                  <c:v>27</c:v>
                </c:pt>
                <c:pt idx="6856">
                  <c:v>25</c:v>
                </c:pt>
                <c:pt idx="6857">
                  <c:v>25</c:v>
                </c:pt>
                <c:pt idx="6858">
                  <c:v>25</c:v>
                </c:pt>
                <c:pt idx="6859">
                  <c:v>26</c:v>
                </c:pt>
                <c:pt idx="6860">
                  <c:v>24</c:v>
                </c:pt>
                <c:pt idx="6861">
                  <c:v>24</c:v>
                </c:pt>
                <c:pt idx="6862">
                  <c:v>24</c:v>
                </c:pt>
                <c:pt idx="6863">
                  <c:v>24</c:v>
                </c:pt>
                <c:pt idx="6864">
                  <c:v>24</c:v>
                </c:pt>
                <c:pt idx="6865">
                  <c:v>27</c:v>
                </c:pt>
                <c:pt idx="6866">
                  <c:v>26</c:v>
                </c:pt>
                <c:pt idx="6867">
                  <c:v>24</c:v>
                </c:pt>
                <c:pt idx="6868">
                  <c:v>23</c:v>
                </c:pt>
                <c:pt idx="6869">
                  <c:v>22</c:v>
                </c:pt>
                <c:pt idx="6870">
                  <c:v>22</c:v>
                </c:pt>
                <c:pt idx="6871">
                  <c:v>21</c:v>
                </c:pt>
                <c:pt idx="6872">
                  <c:v>22</c:v>
                </c:pt>
                <c:pt idx="6873">
                  <c:v>19</c:v>
                </c:pt>
                <c:pt idx="6874">
                  <c:v>21</c:v>
                </c:pt>
                <c:pt idx="6875">
                  <c:v>19</c:v>
                </c:pt>
                <c:pt idx="6876">
                  <c:v>19</c:v>
                </c:pt>
                <c:pt idx="6877">
                  <c:v>19</c:v>
                </c:pt>
                <c:pt idx="6878">
                  <c:v>14</c:v>
                </c:pt>
                <c:pt idx="6879">
                  <c:v>18</c:v>
                </c:pt>
                <c:pt idx="6880">
                  <c:v>18</c:v>
                </c:pt>
                <c:pt idx="6881">
                  <c:v>18</c:v>
                </c:pt>
                <c:pt idx="6882">
                  <c:v>18</c:v>
                </c:pt>
                <c:pt idx="6883">
                  <c:v>18</c:v>
                </c:pt>
                <c:pt idx="6884">
                  <c:v>17</c:v>
                </c:pt>
                <c:pt idx="6885">
                  <c:v>17</c:v>
                </c:pt>
                <c:pt idx="6886">
                  <c:v>16</c:v>
                </c:pt>
                <c:pt idx="6887">
                  <c:v>18</c:v>
                </c:pt>
                <c:pt idx="6888">
                  <c:v>20</c:v>
                </c:pt>
                <c:pt idx="6889">
                  <c:v>19</c:v>
                </c:pt>
                <c:pt idx="6890">
                  <c:v>17</c:v>
                </c:pt>
                <c:pt idx="6891">
                  <c:v>19</c:v>
                </c:pt>
                <c:pt idx="6892">
                  <c:v>19</c:v>
                </c:pt>
                <c:pt idx="6893">
                  <c:v>17</c:v>
                </c:pt>
                <c:pt idx="6894">
                  <c:v>19</c:v>
                </c:pt>
                <c:pt idx="6895">
                  <c:v>15</c:v>
                </c:pt>
                <c:pt idx="6896">
                  <c:v>19</c:v>
                </c:pt>
                <c:pt idx="6897">
                  <c:v>18</c:v>
                </c:pt>
                <c:pt idx="6898">
                  <c:v>17</c:v>
                </c:pt>
                <c:pt idx="6899">
                  <c:v>17</c:v>
                </c:pt>
                <c:pt idx="6900">
                  <c:v>16</c:v>
                </c:pt>
                <c:pt idx="6901">
                  <c:v>18</c:v>
                </c:pt>
                <c:pt idx="6902">
                  <c:v>17</c:v>
                </c:pt>
                <c:pt idx="6903">
                  <c:v>17</c:v>
                </c:pt>
                <c:pt idx="6904">
                  <c:v>15</c:v>
                </c:pt>
                <c:pt idx="6905">
                  <c:v>14</c:v>
                </c:pt>
                <c:pt idx="6906">
                  <c:v>15</c:v>
                </c:pt>
                <c:pt idx="6907">
                  <c:v>13</c:v>
                </c:pt>
                <c:pt idx="6908">
                  <c:v>14</c:v>
                </c:pt>
                <c:pt idx="6909">
                  <c:v>15</c:v>
                </c:pt>
                <c:pt idx="6910">
                  <c:v>13</c:v>
                </c:pt>
                <c:pt idx="6911">
                  <c:v>14</c:v>
                </c:pt>
                <c:pt idx="6912">
                  <c:v>12</c:v>
                </c:pt>
                <c:pt idx="6913">
                  <c:v>13</c:v>
                </c:pt>
                <c:pt idx="6914">
                  <c:v>14</c:v>
                </c:pt>
                <c:pt idx="6915">
                  <c:v>13</c:v>
                </c:pt>
                <c:pt idx="6916">
                  <c:v>14</c:v>
                </c:pt>
                <c:pt idx="6917">
                  <c:v>12</c:v>
                </c:pt>
                <c:pt idx="6918">
                  <c:v>14</c:v>
                </c:pt>
                <c:pt idx="6919">
                  <c:v>14</c:v>
                </c:pt>
                <c:pt idx="6920">
                  <c:v>14</c:v>
                </c:pt>
                <c:pt idx="6921">
                  <c:v>14</c:v>
                </c:pt>
                <c:pt idx="6922">
                  <c:v>18</c:v>
                </c:pt>
                <c:pt idx="6923">
                  <c:v>16</c:v>
                </c:pt>
                <c:pt idx="6924">
                  <c:v>13</c:v>
                </c:pt>
                <c:pt idx="6925">
                  <c:v>16</c:v>
                </c:pt>
                <c:pt idx="6926">
                  <c:v>16</c:v>
                </c:pt>
                <c:pt idx="6927">
                  <c:v>15</c:v>
                </c:pt>
                <c:pt idx="6928">
                  <c:v>43</c:v>
                </c:pt>
                <c:pt idx="6929">
                  <c:v>14</c:v>
                </c:pt>
                <c:pt idx="6930">
                  <c:v>16</c:v>
                </c:pt>
                <c:pt idx="6931">
                  <c:v>18</c:v>
                </c:pt>
                <c:pt idx="6932">
                  <c:v>18</c:v>
                </c:pt>
                <c:pt idx="6933">
                  <c:v>22</c:v>
                </c:pt>
                <c:pt idx="6934">
                  <c:v>19</c:v>
                </c:pt>
                <c:pt idx="6935">
                  <c:v>17</c:v>
                </c:pt>
                <c:pt idx="6936">
                  <c:v>14</c:v>
                </c:pt>
                <c:pt idx="6937">
                  <c:v>14</c:v>
                </c:pt>
                <c:pt idx="6938">
                  <c:v>16</c:v>
                </c:pt>
                <c:pt idx="6939">
                  <c:v>14</c:v>
                </c:pt>
                <c:pt idx="6940">
                  <c:v>16</c:v>
                </c:pt>
                <c:pt idx="6941">
                  <c:v>14</c:v>
                </c:pt>
                <c:pt idx="6942">
                  <c:v>14</c:v>
                </c:pt>
                <c:pt idx="6943">
                  <c:v>14</c:v>
                </c:pt>
                <c:pt idx="6944">
                  <c:v>14</c:v>
                </c:pt>
                <c:pt idx="6945">
                  <c:v>14</c:v>
                </c:pt>
                <c:pt idx="6946">
                  <c:v>10</c:v>
                </c:pt>
                <c:pt idx="6947">
                  <c:v>14</c:v>
                </c:pt>
                <c:pt idx="6948">
                  <c:v>14</c:v>
                </c:pt>
                <c:pt idx="6949">
                  <c:v>14</c:v>
                </c:pt>
                <c:pt idx="6950">
                  <c:v>13</c:v>
                </c:pt>
                <c:pt idx="6951">
                  <c:v>12</c:v>
                </c:pt>
                <c:pt idx="6952">
                  <c:v>11</c:v>
                </c:pt>
                <c:pt idx="6953">
                  <c:v>9</c:v>
                </c:pt>
                <c:pt idx="6954">
                  <c:v>9</c:v>
                </c:pt>
                <c:pt idx="6955">
                  <c:v>9</c:v>
                </c:pt>
                <c:pt idx="6956">
                  <c:v>8</c:v>
                </c:pt>
                <c:pt idx="6957">
                  <c:v>7</c:v>
                </c:pt>
                <c:pt idx="6958">
                  <c:v>7</c:v>
                </c:pt>
                <c:pt idx="6959">
                  <c:v>7</c:v>
                </c:pt>
                <c:pt idx="6960">
                  <c:v>7</c:v>
                </c:pt>
                <c:pt idx="6961">
                  <c:v>6</c:v>
                </c:pt>
                <c:pt idx="6962">
                  <c:v>6</c:v>
                </c:pt>
                <c:pt idx="6963">
                  <c:v>5</c:v>
                </c:pt>
                <c:pt idx="6964">
                  <c:v>6</c:v>
                </c:pt>
                <c:pt idx="6965">
                  <c:v>3</c:v>
                </c:pt>
                <c:pt idx="6966">
                  <c:v>6</c:v>
                </c:pt>
                <c:pt idx="6967">
                  <c:v>7</c:v>
                </c:pt>
                <c:pt idx="6968">
                  <c:v>5</c:v>
                </c:pt>
                <c:pt idx="6969">
                  <c:v>5</c:v>
                </c:pt>
                <c:pt idx="6970">
                  <c:v>3</c:v>
                </c:pt>
                <c:pt idx="6971">
                  <c:v>5</c:v>
                </c:pt>
                <c:pt idx="6972">
                  <c:v>4</c:v>
                </c:pt>
                <c:pt idx="6973">
                  <c:v>3</c:v>
                </c:pt>
                <c:pt idx="6974">
                  <c:v>3</c:v>
                </c:pt>
                <c:pt idx="6975">
                  <c:v>3</c:v>
                </c:pt>
                <c:pt idx="6976">
                  <c:v>2</c:v>
                </c:pt>
                <c:pt idx="6977">
                  <c:v>1</c:v>
                </c:pt>
                <c:pt idx="6978">
                  <c:v>3</c:v>
                </c:pt>
                <c:pt idx="6979">
                  <c:v>3</c:v>
                </c:pt>
                <c:pt idx="6980">
                  <c:v>3</c:v>
                </c:pt>
                <c:pt idx="6981">
                  <c:v>3</c:v>
                </c:pt>
                <c:pt idx="6982">
                  <c:v>3</c:v>
                </c:pt>
                <c:pt idx="6983">
                  <c:v>3</c:v>
                </c:pt>
                <c:pt idx="6984">
                  <c:v>3</c:v>
                </c:pt>
                <c:pt idx="6985">
                  <c:v>4</c:v>
                </c:pt>
                <c:pt idx="6986">
                  <c:v>4</c:v>
                </c:pt>
                <c:pt idx="6987">
                  <c:v>3</c:v>
                </c:pt>
                <c:pt idx="6988">
                  <c:v>5</c:v>
                </c:pt>
                <c:pt idx="6989">
                  <c:v>5</c:v>
                </c:pt>
                <c:pt idx="6990">
                  <c:v>6</c:v>
                </c:pt>
                <c:pt idx="6991">
                  <c:v>7</c:v>
                </c:pt>
                <c:pt idx="6992">
                  <c:v>6</c:v>
                </c:pt>
                <c:pt idx="6993">
                  <c:v>6</c:v>
                </c:pt>
                <c:pt idx="6994">
                  <c:v>3</c:v>
                </c:pt>
                <c:pt idx="6995">
                  <c:v>7</c:v>
                </c:pt>
                <c:pt idx="6996">
                  <c:v>6</c:v>
                </c:pt>
                <c:pt idx="6997">
                  <c:v>6</c:v>
                </c:pt>
                <c:pt idx="6998">
                  <c:v>6</c:v>
                </c:pt>
                <c:pt idx="6999">
                  <c:v>5</c:v>
                </c:pt>
                <c:pt idx="7000">
                  <c:v>6</c:v>
                </c:pt>
                <c:pt idx="7001">
                  <c:v>8</c:v>
                </c:pt>
                <c:pt idx="7002">
                  <c:v>6</c:v>
                </c:pt>
                <c:pt idx="7003">
                  <c:v>6</c:v>
                </c:pt>
                <c:pt idx="7004">
                  <c:v>4</c:v>
                </c:pt>
                <c:pt idx="7005">
                  <c:v>5</c:v>
                </c:pt>
                <c:pt idx="7006">
                  <c:v>5</c:v>
                </c:pt>
                <c:pt idx="7007">
                  <c:v>5</c:v>
                </c:pt>
                <c:pt idx="7008">
                  <c:v>6</c:v>
                </c:pt>
                <c:pt idx="7009">
                  <c:v>5</c:v>
                </c:pt>
                <c:pt idx="7010">
                  <c:v>6</c:v>
                </c:pt>
                <c:pt idx="7011">
                  <c:v>6</c:v>
                </c:pt>
                <c:pt idx="7012">
                  <c:v>6</c:v>
                </c:pt>
                <c:pt idx="7013">
                  <c:v>6</c:v>
                </c:pt>
                <c:pt idx="7014">
                  <c:v>5</c:v>
                </c:pt>
                <c:pt idx="7015">
                  <c:v>6</c:v>
                </c:pt>
                <c:pt idx="7016">
                  <c:v>5</c:v>
                </c:pt>
                <c:pt idx="7017">
                  <c:v>6</c:v>
                </c:pt>
                <c:pt idx="7018">
                  <c:v>5</c:v>
                </c:pt>
                <c:pt idx="7019">
                  <c:v>6</c:v>
                </c:pt>
                <c:pt idx="7020">
                  <c:v>5</c:v>
                </c:pt>
                <c:pt idx="7021">
                  <c:v>5</c:v>
                </c:pt>
                <c:pt idx="7022">
                  <c:v>5</c:v>
                </c:pt>
                <c:pt idx="7023">
                  <c:v>4</c:v>
                </c:pt>
                <c:pt idx="7024">
                  <c:v>5</c:v>
                </c:pt>
                <c:pt idx="7025">
                  <c:v>5</c:v>
                </c:pt>
                <c:pt idx="7026">
                  <c:v>5</c:v>
                </c:pt>
                <c:pt idx="7027">
                  <c:v>4</c:v>
                </c:pt>
                <c:pt idx="7028">
                  <c:v>3</c:v>
                </c:pt>
                <c:pt idx="7029">
                  <c:v>5</c:v>
                </c:pt>
                <c:pt idx="7030">
                  <c:v>6</c:v>
                </c:pt>
                <c:pt idx="7031">
                  <c:v>5</c:v>
                </c:pt>
                <c:pt idx="7032">
                  <c:v>6</c:v>
                </c:pt>
                <c:pt idx="7033">
                  <c:v>4</c:v>
                </c:pt>
                <c:pt idx="7034">
                  <c:v>5</c:v>
                </c:pt>
                <c:pt idx="7035">
                  <c:v>6</c:v>
                </c:pt>
                <c:pt idx="7036">
                  <c:v>6</c:v>
                </c:pt>
                <c:pt idx="7037">
                  <c:v>5</c:v>
                </c:pt>
                <c:pt idx="7038">
                  <c:v>5</c:v>
                </c:pt>
                <c:pt idx="7039">
                  <c:v>6</c:v>
                </c:pt>
                <c:pt idx="7040">
                  <c:v>3</c:v>
                </c:pt>
                <c:pt idx="7041">
                  <c:v>6</c:v>
                </c:pt>
                <c:pt idx="7042">
                  <c:v>6</c:v>
                </c:pt>
                <c:pt idx="7043">
                  <c:v>6</c:v>
                </c:pt>
                <c:pt idx="7044">
                  <c:v>5</c:v>
                </c:pt>
                <c:pt idx="7045">
                  <c:v>4</c:v>
                </c:pt>
                <c:pt idx="7046">
                  <c:v>6</c:v>
                </c:pt>
                <c:pt idx="7047">
                  <c:v>5</c:v>
                </c:pt>
                <c:pt idx="7048">
                  <c:v>5</c:v>
                </c:pt>
                <c:pt idx="7049">
                  <c:v>5</c:v>
                </c:pt>
                <c:pt idx="7050">
                  <c:v>4</c:v>
                </c:pt>
                <c:pt idx="7051">
                  <c:v>5</c:v>
                </c:pt>
                <c:pt idx="7052">
                  <c:v>5</c:v>
                </c:pt>
                <c:pt idx="7053">
                  <c:v>4</c:v>
                </c:pt>
                <c:pt idx="7054">
                  <c:v>5</c:v>
                </c:pt>
                <c:pt idx="7055">
                  <c:v>3</c:v>
                </c:pt>
                <c:pt idx="7056">
                  <c:v>5</c:v>
                </c:pt>
                <c:pt idx="7057">
                  <c:v>7</c:v>
                </c:pt>
                <c:pt idx="7058">
                  <c:v>5</c:v>
                </c:pt>
                <c:pt idx="7059">
                  <c:v>6</c:v>
                </c:pt>
                <c:pt idx="7060">
                  <c:v>6</c:v>
                </c:pt>
                <c:pt idx="7061">
                  <c:v>6</c:v>
                </c:pt>
                <c:pt idx="7062">
                  <c:v>5</c:v>
                </c:pt>
                <c:pt idx="7063">
                  <c:v>6</c:v>
                </c:pt>
                <c:pt idx="7064">
                  <c:v>6</c:v>
                </c:pt>
                <c:pt idx="7065">
                  <c:v>7</c:v>
                </c:pt>
                <c:pt idx="7066">
                  <c:v>6</c:v>
                </c:pt>
                <c:pt idx="7067">
                  <c:v>6</c:v>
                </c:pt>
                <c:pt idx="7068">
                  <c:v>6</c:v>
                </c:pt>
                <c:pt idx="7069">
                  <c:v>4</c:v>
                </c:pt>
                <c:pt idx="7070">
                  <c:v>6</c:v>
                </c:pt>
                <c:pt idx="7071">
                  <c:v>5</c:v>
                </c:pt>
                <c:pt idx="7072">
                  <c:v>6</c:v>
                </c:pt>
                <c:pt idx="7073">
                  <c:v>5</c:v>
                </c:pt>
                <c:pt idx="7074">
                  <c:v>5</c:v>
                </c:pt>
                <c:pt idx="7075">
                  <c:v>5</c:v>
                </c:pt>
                <c:pt idx="7076">
                  <c:v>6</c:v>
                </c:pt>
                <c:pt idx="7077">
                  <c:v>6</c:v>
                </c:pt>
                <c:pt idx="7078">
                  <c:v>6</c:v>
                </c:pt>
                <c:pt idx="7079">
                  <c:v>6</c:v>
                </c:pt>
                <c:pt idx="7080">
                  <c:v>7</c:v>
                </c:pt>
                <c:pt idx="7081">
                  <c:v>5</c:v>
                </c:pt>
                <c:pt idx="7082">
                  <c:v>6</c:v>
                </c:pt>
                <c:pt idx="7083">
                  <c:v>6</c:v>
                </c:pt>
                <c:pt idx="7084">
                  <c:v>6</c:v>
                </c:pt>
                <c:pt idx="7085">
                  <c:v>6</c:v>
                </c:pt>
                <c:pt idx="7086">
                  <c:v>5</c:v>
                </c:pt>
                <c:pt idx="7087">
                  <c:v>7</c:v>
                </c:pt>
                <c:pt idx="7088">
                  <c:v>7</c:v>
                </c:pt>
                <c:pt idx="7089">
                  <c:v>7</c:v>
                </c:pt>
                <c:pt idx="7090">
                  <c:v>8</c:v>
                </c:pt>
                <c:pt idx="7091">
                  <c:v>9</c:v>
                </c:pt>
                <c:pt idx="7092">
                  <c:v>7</c:v>
                </c:pt>
                <c:pt idx="7093">
                  <c:v>7</c:v>
                </c:pt>
                <c:pt idx="7094">
                  <c:v>8</c:v>
                </c:pt>
                <c:pt idx="7095">
                  <c:v>8</c:v>
                </c:pt>
                <c:pt idx="7096">
                  <c:v>7</c:v>
                </c:pt>
                <c:pt idx="7097">
                  <c:v>8</c:v>
                </c:pt>
                <c:pt idx="7098">
                  <c:v>7</c:v>
                </c:pt>
                <c:pt idx="7099">
                  <c:v>7</c:v>
                </c:pt>
                <c:pt idx="7100">
                  <c:v>9</c:v>
                </c:pt>
                <c:pt idx="7101">
                  <c:v>8</c:v>
                </c:pt>
                <c:pt idx="7102">
                  <c:v>11</c:v>
                </c:pt>
                <c:pt idx="7103">
                  <c:v>7</c:v>
                </c:pt>
                <c:pt idx="7104">
                  <c:v>9</c:v>
                </c:pt>
                <c:pt idx="7105">
                  <c:v>10</c:v>
                </c:pt>
                <c:pt idx="7106">
                  <c:v>9</c:v>
                </c:pt>
                <c:pt idx="7107">
                  <c:v>10</c:v>
                </c:pt>
                <c:pt idx="7108">
                  <c:v>9</c:v>
                </c:pt>
                <c:pt idx="7109">
                  <c:v>9</c:v>
                </c:pt>
                <c:pt idx="7110">
                  <c:v>8</c:v>
                </c:pt>
                <c:pt idx="7111">
                  <c:v>10</c:v>
                </c:pt>
                <c:pt idx="7112">
                  <c:v>9</c:v>
                </c:pt>
                <c:pt idx="7113">
                  <c:v>10</c:v>
                </c:pt>
                <c:pt idx="7114">
                  <c:v>12</c:v>
                </c:pt>
                <c:pt idx="7115">
                  <c:v>8</c:v>
                </c:pt>
                <c:pt idx="7116">
                  <c:v>9</c:v>
                </c:pt>
                <c:pt idx="7117">
                  <c:v>10</c:v>
                </c:pt>
                <c:pt idx="7118">
                  <c:v>10</c:v>
                </c:pt>
                <c:pt idx="7119">
                  <c:v>9</c:v>
                </c:pt>
                <c:pt idx="7120">
                  <c:v>9</c:v>
                </c:pt>
                <c:pt idx="7121">
                  <c:v>11</c:v>
                </c:pt>
                <c:pt idx="7122">
                  <c:v>10</c:v>
                </c:pt>
                <c:pt idx="7123">
                  <c:v>10</c:v>
                </c:pt>
                <c:pt idx="7124">
                  <c:v>11</c:v>
                </c:pt>
                <c:pt idx="7125">
                  <c:v>11</c:v>
                </c:pt>
                <c:pt idx="7126">
                  <c:v>11</c:v>
                </c:pt>
                <c:pt idx="7127">
                  <c:v>12</c:v>
                </c:pt>
                <c:pt idx="7128">
                  <c:v>9</c:v>
                </c:pt>
                <c:pt idx="7129">
                  <c:v>9</c:v>
                </c:pt>
                <c:pt idx="7130">
                  <c:v>7</c:v>
                </c:pt>
                <c:pt idx="7131">
                  <c:v>10</c:v>
                </c:pt>
                <c:pt idx="7132">
                  <c:v>9</c:v>
                </c:pt>
                <c:pt idx="7133">
                  <c:v>9</c:v>
                </c:pt>
                <c:pt idx="7134">
                  <c:v>9</c:v>
                </c:pt>
                <c:pt idx="7135">
                  <c:v>10</c:v>
                </c:pt>
                <c:pt idx="7136">
                  <c:v>12</c:v>
                </c:pt>
                <c:pt idx="7137">
                  <c:v>7</c:v>
                </c:pt>
                <c:pt idx="7138">
                  <c:v>9</c:v>
                </c:pt>
                <c:pt idx="7139">
                  <c:v>9</c:v>
                </c:pt>
                <c:pt idx="7140">
                  <c:v>10</c:v>
                </c:pt>
                <c:pt idx="7141">
                  <c:v>10</c:v>
                </c:pt>
                <c:pt idx="7142">
                  <c:v>9</c:v>
                </c:pt>
                <c:pt idx="7143">
                  <c:v>10</c:v>
                </c:pt>
                <c:pt idx="7144">
                  <c:v>12</c:v>
                </c:pt>
                <c:pt idx="7145">
                  <c:v>11</c:v>
                </c:pt>
                <c:pt idx="7146">
                  <c:v>11</c:v>
                </c:pt>
                <c:pt idx="7147">
                  <c:v>9</c:v>
                </c:pt>
                <c:pt idx="7148">
                  <c:v>12</c:v>
                </c:pt>
                <c:pt idx="7149">
                  <c:v>12</c:v>
                </c:pt>
                <c:pt idx="7150">
                  <c:v>11</c:v>
                </c:pt>
                <c:pt idx="7151">
                  <c:v>12</c:v>
                </c:pt>
                <c:pt idx="7152">
                  <c:v>11</c:v>
                </c:pt>
                <c:pt idx="7153">
                  <c:v>12</c:v>
                </c:pt>
                <c:pt idx="7154">
                  <c:v>11</c:v>
                </c:pt>
                <c:pt idx="7155">
                  <c:v>11</c:v>
                </c:pt>
                <c:pt idx="7156">
                  <c:v>10</c:v>
                </c:pt>
                <c:pt idx="7157">
                  <c:v>10</c:v>
                </c:pt>
                <c:pt idx="7158">
                  <c:v>9</c:v>
                </c:pt>
                <c:pt idx="7159">
                  <c:v>9</c:v>
                </c:pt>
                <c:pt idx="7160">
                  <c:v>9</c:v>
                </c:pt>
                <c:pt idx="7161">
                  <c:v>9</c:v>
                </c:pt>
                <c:pt idx="7162">
                  <c:v>10</c:v>
                </c:pt>
                <c:pt idx="7163">
                  <c:v>9</c:v>
                </c:pt>
                <c:pt idx="7164">
                  <c:v>8</c:v>
                </c:pt>
                <c:pt idx="7165">
                  <c:v>10</c:v>
                </c:pt>
                <c:pt idx="7166">
                  <c:v>9</c:v>
                </c:pt>
                <c:pt idx="7167">
                  <c:v>8</c:v>
                </c:pt>
                <c:pt idx="7168">
                  <c:v>9</c:v>
                </c:pt>
                <c:pt idx="7169">
                  <c:v>9</c:v>
                </c:pt>
                <c:pt idx="7170">
                  <c:v>12</c:v>
                </c:pt>
                <c:pt idx="7171">
                  <c:v>7</c:v>
                </c:pt>
                <c:pt idx="7172">
                  <c:v>10</c:v>
                </c:pt>
                <c:pt idx="7173">
                  <c:v>10</c:v>
                </c:pt>
                <c:pt idx="7174">
                  <c:v>9</c:v>
                </c:pt>
                <c:pt idx="7175">
                  <c:v>11</c:v>
                </c:pt>
                <c:pt idx="7176">
                  <c:v>9</c:v>
                </c:pt>
                <c:pt idx="7177">
                  <c:v>10</c:v>
                </c:pt>
                <c:pt idx="7178">
                  <c:v>10</c:v>
                </c:pt>
                <c:pt idx="7179">
                  <c:v>10</c:v>
                </c:pt>
                <c:pt idx="7180">
                  <c:v>10</c:v>
                </c:pt>
                <c:pt idx="7181">
                  <c:v>11</c:v>
                </c:pt>
                <c:pt idx="7182">
                  <c:v>13</c:v>
                </c:pt>
                <c:pt idx="7183">
                  <c:v>8</c:v>
                </c:pt>
                <c:pt idx="7184">
                  <c:v>10</c:v>
                </c:pt>
                <c:pt idx="7185">
                  <c:v>10</c:v>
                </c:pt>
                <c:pt idx="7186">
                  <c:v>9</c:v>
                </c:pt>
                <c:pt idx="7187">
                  <c:v>8</c:v>
                </c:pt>
                <c:pt idx="7188">
                  <c:v>8</c:v>
                </c:pt>
                <c:pt idx="7189">
                  <c:v>9</c:v>
                </c:pt>
                <c:pt idx="7190">
                  <c:v>9</c:v>
                </c:pt>
                <c:pt idx="7191">
                  <c:v>9</c:v>
                </c:pt>
                <c:pt idx="7192">
                  <c:v>10</c:v>
                </c:pt>
                <c:pt idx="7193">
                  <c:v>9</c:v>
                </c:pt>
                <c:pt idx="7194">
                  <c:v>9</c:v>
                </c:pt>
                <c:pt idx="7195">
                  <c:v>8</c:v>
                </c:pt>
                <c:pt idx="7196">
                  <c:v>9</c:v>
                </c:pt>
                <c:pt idx="7197">
                  <c:v>9</c:v>
                </c:pt>
                <c:pt idx="7198">
                  <c:v>8</c:v>
                </c:pt>
                <c:pt idx="7199">
                  <c:v>10</c:v>
                </c:pt>
                <c:pt idx="7200">
                  <c:v>8</c:v>
                </c:pt>
                <c:pt idx="7201">
                  <c:v>9</c:v>
                </c:pt>
                <c:pt idx="7202">
                  <c:v>8</c:v>
                </c:pt>
                <c:pt idx="7203">
                  <c:v>9</c:v>
                </c:pt>
                <c:pt idx="7204">
                  <c:v>9</c:v>
                </c:pt>
                <c:pt idx="7205">
                  <c:v>7</c:v>
                </c:pt>
                <c:pt idx="7206">
                  <c:v>9</c:v>
                </c:pt>
                <c:pt idx="7207">
                  <c:v>9</c:v>
                </c:pt>
                <c:pt idx="7208">
                  <c:v>9</c:v>
                </c:pt>
                <c:pt idx="7209">
                  <c:v>9</c:v>
                </c:pt>
                <c:pt idx="7210">
                  <c:v>9</c:v>
                </c:pt>
                <c:pt idx="7211">
                  <c:v>9</c:v>
                </c:pt>
                <c:pt idx="7212">
                  <c:v>10</c:v>
                </c:pt>
                <c:pt idx="7213">
                  <c:v>11</c:v>
                </c:pt>
                <c:pt idx="7214">
                  <c:v>11</c:v>
                </c:pt>
                <c:pt idx="7215">
                  <c:v>12</c:v>
                </c:pt>
                <c:pt idx="7216">
                  <c:v>12</c:v>
                </c:pt>
                <c:pt idx="7217">
                  <c:v>12</c:v>
                </c:pt>
                <c:pt idx="7218">
                  <c:v>11</c:v>
                </c:pt>
                <c:pt idx="7219">
                  <c:v>12</c:v>
                </c:pt>
                <c:pt idx="7220">
                  <c:v>11</c:v>
                </c:pt>
                <c:pt idx="7221">
                  <c:v>12</c:v>
                </c:pt>
                <c:pt idx="7222">
                  <c:v>11</c:v>
                </c:pt>
                <c:pt idx="7223">
                  <c:v>13</c:v>
                </c:pt>
                <c:pt idx="7224">
                  <c:v>12</c:v>
                </c:pt>
                <c:pt idx="7225">
                  <c:v>14</c:v>
                </c:pt>
                <c:pt idx="7226">
                  <c:v>14</c:v>
                </c:pt>
                <c:pt idx="7227">
                  <c:v>14</c:v>
                </c:pt>
                <c:pt idx="7228">
                  <c:v>14</c:v>
                </c:pt>
                <c:pt idx="7229">
                  <c:v>13</c:v>
                </c:pt>
                <c:pt idx="7230">
                  <c:v>13</c:v>
                </c:pt>
                <c:pt idx="7231">
                  <c:v>12</c:v>
                </c:pt>
                <c:pt idx="7232">
                  <c:v>11</c:v>
                </c:pt>
                <c:pt idx="7233">
                  <c:v>12</c:v>
                </c:pt>
                <c:pt idx="7234">
                  <c:v>12</c:v>
                </c:pt>
                <c:pt idx="7235">
                  <c:v>11</c:v>
                </c:pt>
                <c:pt idx="7236">
                  <c:v>12</c:v>
                </c:pt>
                <c:pt idx="7237">
                  <c:v>10</c:v>
                </c:pt>
                <c:pt idx="7238">
                  <c:v>14</c:v>
                </c:pt>
                <c:pt idx="7239">
                  <c:v>14</c:v>
                </c:pt>
                <c:pt idx="7240">
                  <c:v>12</c:v>
                </c:pt>
                <c:pt idx="7241">
                  <c:v>12</c:v>
                </c:pt>
                <c:pt idx="7242">
                  <c:v>9</c:v>
                </c:pt>
                <c:pt idx="7243">
                  <c:v>11</c:v>
                </c:pt>
                <c:pt idx="7244">
                  <c:v>9</c:v>
                </c:pt>
                <c:pt idx="7245">
                  <c:v>10</c:v>
                </c:pt>
                <c:pt idx="7246">
                  <c:v>10</c:v>
                </c:pt>
                <c:pt idx="7247">
                  <c:v>10</c:v>
                </c:pt>
                <c:pt idx="7248">
                  <c:v>9</c:v>
                </c:pt>
                <c:pt idx="7249">
                  <c:v>9</c:v>
                </c:pt>
                <c:pt idx="7250">
                  <c:v>9</c:v>
                </c:pt>
                <c:pt idx="7251">
                  <c:v>8</c:v>
                </c:pt>
                <c:pt idx="7252">
                  <c:v>8</c:v>
                </c:pt>
                <c:pt idx="7253">
                  <c:v>8</c:v>
                </c:pt>
                <c:pt idx="7254">
                  <c:v>7</c:v>
                </c:pt>
                <c:pt idx="7255">
                  <c:v>7</c:v>
                </c:pt>
                <c:pt idx="7256">
                  <c:v>7</c:v>
                </c:pt>
                <c:pt idx="7257">
                  <c:v>31</c:v>
                </c:pt>
                <c:pt idx="7258">
                  <c:v>6</c:v>
                </c:pt>
                <c:pt idx="7259">
                  <c:v>6</c:v>
                </c:pt>
                <c:pt idx="7260">
                  <c:v>9</c:v>
                </c:pt>
                <c:pt idx="7261">
                  <c:v>7</c:v>
                </c:pt>
                <c:pt idx="7262">
                  <c:v>6</c:v>
                </c:pt>
                <c:pt idx="7263">
                  <c:v>7</c:v>
                </c:pt>
                <c:pt idx="7264">
                  <c:v>6</c:v>
                </c:pt>
                <c:pt idx="7265">
                  <c:v>6</c:v>
                </c:pt>
                <c:pt idx="7266">
                  <c:v>5</c:v>
                </c:pt>
                <c:pt idx="7267">
                  <c:v>7</c:v>
                </c:pt>
                <c:pt idx="7268">
                  <c:v>6</c:v>
                </c:pt>
                <c:pt idx="7269">
                  <c:v>7</c:v>
                </c:pt>
                <c:pt idx="7270">
                  <c:v>6</c:v>
                </c:pt>
                <c:pt idx="7271">
                  <c:v>6</c:v>
                </c:pt>
                <c:pt idx="7272">
                  <c:v>6</c:v>
                </c:pt>
                <c:pt idx="7273">
                  <c:v>4</c:v>
                </c:pt>
                <c:pt idx="7274">
                  <c:v>5</c:v>
                </c:pt>
                <c:pt idx="7275">
                  <c:v>4</c:v>
                </c:pt>
                <c:pt idx="7276">
                  <c:v>5</c:v>
                </c:pt>
                <c:pt idx="7277">
                  <c:v>5</c:v>
                </c:pt>
                <c:pt idx="7278">
                  <c:v>4</c:v>
                </c:pt>
                <c:pt idx="7279">
                  <c:v>3</c:v>
                </c:pt>
                <c:pt idx="7280">
                  <c:v>4</c:v>
                </c:pt>
                <c:pt idx="7281">
                  <c:v>3</c:v>
                </c:pt>
                <c:pt idx="7282">
                  <c:v>3</c:v>
                </c:pt>
                <c:pt idx="7283">
                  <c:v>4</c:v>
                </c:pt>
                <c:pt idx="7284">
                  <c:v>3</c:v>
                </c:pt>
                <c:pt idx="7285">
                  <c:v>1</c:v>
                </c:pt>
                <c:pt idx="7286">
                  <c:v>2</c:v>
                </c:pt>
                <c:pt idx="7287">
                  <c:v>3</c:v>
                </c:pt>
                <c:pt idx="7288">
                  <c:v>4</c:v>
                </c:pt>
                <c:pt idx="7289">
                  <c:v>5</c:v>
                </c:pt>
                <c:pt idx="7290">
                  <c:v>2</c:v>
                </c:pt>
                <c:pt idx="7291">
                  <c:v>4</c:v>
                </c:pt>
                <c:pt idx="7292">
                  <c:v>3</c:v>
                </c:pt>
                <c:pt idx="7293">
                  <c:v>4</c:v>
                </c:pt>
                <c:pt idx="7294">
                  <c:v>5</c:v>
                </c:pt>
                <c:pt idx="7295">
                  <c:v>3</c:v>
                </c:pt>
                <c:pt idx="7296">
                  <c:v>3</c:v>
                </c:pt>
                <c:pt idx="7297">
                  <c:v>3</c:v>
                </c:pt>
                <c:pt idx="7298">
                  <c:v>5</c:v>
                </c:pt>
                <c:pt idx="7299">
                  <c:v>4</c:v>
                </c:pt>
                <c:pt idx="7300">
                  <c:v>5</c:v>
                </c:pt>
                <c:pt idx="7301">
                  <c:v>5</c:v>
                </c:pt>
                <c:pt idx="7302">
                  <c:v>4</c:v>
                </c:pt>
                <c:pt idx="7303">
                  <c:v>4</c:v>
                </c:pt>
                <c:pt idx="7304">
                  <c:v>5</c:v>
                </c:pt>
                <c:pt idx="7305">
                  <c:v>4</c:v>
                </c:pt>
                <c:pt idx="7306">
                  <c:v>5</c:v>
                </c:pt>
                <c:pt idx="7307">
                  <c:v>4</c:v>
                </c:pt>
                <c:pt idx="7308">
                  <c:v>5</c:v>
                </c:pt>
                <c:pt idx="7309">
                  <c:v>6</c:v>
                </c:pt>
                <c:pt idx="7310">
                  <c:v>5</c:v>
                </c:pt>
                <c:pt idx="7311">
                  <c:v>7</c:v>
                </c:pt>
                <c:pt idx="7312">
                  <c:v>5</c:v>
                </c:pt>
                <c:pt idx="7313">
                  <c:v>6</c:v>
                </c:pt>
                <c:pt idx="7314">
                  <c:v>6</c:v>
                </c:pt>
                <c:pt idx="7315">
                  <c:v>6</c:v>
                </c:pt>
                <c:pt idx="7316">
                  <c:v>6</c:v>
                </c:pt>
                <c:pt idx="7317">
                  <c:v>6</c:v>
                </c:pt>
                <c:pt idx="7318">
                  <c:v>7</c:v>
                </c:pt>
                <c:pt idx="7319">
                  <c:v>7</c:v>
                </c:pt>
                <c:pt idx="7320">
                  <c:v>7</c:v>
                </c:pt>
                <c:pt idx="7321">
                  <c:v>7</c:v>
                </c:pt>
                <c:pt idx="7322">
                  <c:v>8</c:v>
                </c:pt>
                <c:pt idx="7323">
                  <c:v>8</c:v>
                </c:pt>
                <c:pt idx="7324">
                  <c:v>7</c:v>
                </c:pt>
                <c:pt idx="7325">
                  <c:v>9</c:v>
                </c:pt>
                <c:pt idx="7326">
                  <c:v>9</c:v>
                </c:pt>
                <c:pt idx="7327">
                  <c:v>9</c:v>
                </c:pt>
                <c:pt idx="7328">
                  <c:v>11</c:v>
                </c:pt>
                <c:pt idx="7329">
                  <c:v>8</c:v>
                </c:pt>
                <c:pt idx="7330">
                  <c:v>9</c:v>
                </c:pt>
                <c:pt idx="7331">
                  <c:v>10</c:v>
                </c:pt>
                <c:pt idx="7332">
                  <c:v>8</c:v>
                </c:pt>
                <c:pt idx="7333">
                  <c:v>9</c:v>
                </c:pt>
                <c:pt idx="7334">
                  <c:v>8</c:v>
                </c:pt>
                <c:pt idx="7335">
                  <c:v>9</c:v>
                </c:pt>
                <c:pt idx="7336">
                  <c:v>7</c:v>
                </c:pt>
                <c:pt idx="7337">
                  <c:v>9</c:v>
                </c:pt>
                <c:pt idx="7338">
                  <c:v>9</c:v>
                </c:pt>
                <c:pt idx="7339">
                  <c:v>10</c:v>
                </c:pt>
                <c:pt idx="7340">
                  <c:v>9</c:v>
                </c:pt>
                <c:pt idx="7341">
                  <c:v>6</c:v>
                </c:pt>
                <c:pt idx="7342">
                  <c:v>9</c:v>
                </c:pt>
                <c:pt idx="7343">
                  <c:v>7</c:v>
                </c:pt>
                <c:pt idx="7344">
                  <c:v>8</c:v>
                </c:pt>
                <c:pt idx="7345">
                  <c:v>7</c:v>
                </c:pt>
                <c:pt idx="7346">
                  <c:v>7</c:v>
                </c:pt>
                <c:pt idx="7347">
                  <c:v>7</c:v>
                </c:pt>
                <c:pt idx="7348">
                  <c:v>8</c:v>
                </c:pt>
                <c:pt idx="7349">
                  <c:v>7</c:v>
                </c:pt>
                <c:pt idx="7350">
                  <c:v>8</c:v>
                </c:pt>
                <c:pt idx="7351">
                  <c:v>8</c:v>
                </c:pt>
                <c:pt idx="7352">
                  <c:v>8</c:v>
                </c:pt>
                <c:pt idx="7353">
                  <c:v>9</c:v>
                </c:pt>
                <c:pt idx="7354">
                  <c:v>9</c:v>
                </c:pt>
                <c:pt idx="7355">
                  <c:v>9</c:v>
                </c:pt>
                <c:pt idx="7356">
                  <c:v>8</c:v>
                </c:pt>
                <c:pt idx="7357">
                  <c:v>9</c:v>
                </c:pt>
                <c:pt idx="7358">
                  <c:v>6</c:v>
                </c:pt>
                <c:pt idx="7359">
                  <c:v>9</c:v>
                </c:pt>
                <c:pt idx="7360">
                  <c:v>7</c:v>
                </c:pt>
                <c:pt idx="7361">
                  <c:v>9</c:v>
                </c:pt>
                <c:pt idx="7362">
                  <c:v>10</c:v>
                </c:pt>
                <c:pt idx="7363">
                  <c:v>8</c:v>
                </c:pt>
                <c:pt idx="7364">
                  <c:v>9</c:v>
                </c:pt>
                <c:pt idx="7365">
                  <c:v>7</c:v>
                </c:pt>
                <c:pt idx="7366">
                  <c:v>9</c:v>
                </c:pt>
                <c:pt idx="7367">
                  <c:v>9</c:v>
                </c:pt>
                <c:pt idx="7368">
                  <c:v>9</c:v>
                </c:pt>
                <c:pt idx="7369">
                  <c:v>9</c:v>
                </c:pt>
                <c:pt idx="7370">
                  <c:v>9</c:v>
                </c:pt>
                <c:pt idx="7371">
                  <c:v>8</c:v>
                </c:pt>
                <c:pt idx="7372">
                  <c:v>10</c:v>
                </c:pt>
                <c:pt idx="7373">
                  <c:v>9</c:v>
                </c:pt>
                <c:pt idx="7374">
                  <c:v>8</c:v>
                </c:pt>
                <c:pt idx="7375">
                  <c:v>6</c:v>
                </c:pt>
                <c:pt idx="7376">
                  <c:v>8</c:v>
                </c:pt>
                <c:pt idx="7377">
                  <c:v>8</c:v>
                </c:pt>
                <c:pt idx="7378">
                  <c:v>8</c:v>
                </c:pt>
                <c:pt idx="7379">
                  <c:v>8</c:v>
                </c:pt>
                <c:pt idx="7380">
                  <c:v>8</c:v>
                </c:pt>
                <c:pt idx="7381">
                  <c:v>9</c:v>
                </c:pt>
                <c:pt idx="7382">
                  <c:v>7</c:v>
                </c:pt>
                <c:pt idx="7383">
                  <c:v>9</c:v>
                </c:pt>
                <c:pt idx="7384">
                  <c:v>8</c:v>
                </c:pt>
                <c:pt idx="7385">
                  <c:v>9</c:v>
                </c:pt>
                <c:pt idx="7386">
                  <c:v>10</c:v>
                </c:pt>
                <c:pt idx="7387">
                  <c:v>7</c:v>
                </c:pt>
                <c:pt idx="7388">
                  <c:v>10</c:v>
                </c:pt>
                <c:pt idx="7389">
                  <c:v>10</c:v>
                </c:pt>
                <c:pt idx="7390">
                  <c:v>11</c:v>
                </c:pt>
                <c:pt idx="7391">
                  <c:v>11</c:v>
                </c:pt>
                <c:pt idx="7392">
                  <c:v>9</c:v>
                </c:pt>
                <c:pt idx="7393">
                  <c:v>11</c:v>
                </c:pt>
                <c:pt idx="7394">
                  <c:v>12</c:v>
                </c:pt>
                <c:pt idx="7395">
                  <c:v>12</c:v>
                </c:pt>
                <c:pt idx="7396">
                  <c:v>14</c:v>
                </c:pt>
                <c:pt idx="7397">
                  <c:v>13</c:v>
                </c:pt>
                <c:pt idx="7398">
                  <c:v>13</c:v>
                </c:pt>
                <c:pt idx="7399">
                  <c:v>11</c:v>
                </c:pt>
                <c:pt idx="7400">
                  <c:v>13</c:v>
                </c:pt>
                <c:pt idx="7401">
                  <c:v>14</c:v>
                </c:pt>
                <c:pt idx="7402">
                  <c:v>13</c:v>
                </c:pt>
                <c:pt idx="7403">
                  <c:v>14</c:v>
                </c:pt>
                <c:pt idx="7404">
                  <c:v>13</c:v>
                </c:pt>
                <c:pt idx="7405">
                  <c:v>14</c:v>
                </c:pt>
                <c:pt idx="7406">
                  <c:v>12</c:v>
                </c:pt>
                <c:pt idx="7407">
                  <c:v>15</c:v>
                </c:pt>
                <c:pt idx="7408">
                  <c:v>13</c:v>
                </c:pt>
                <c:pt idx="7409">
                  <c:v>12</c:v>
                </c:pt>
                <c:pt idx="7410">
                  <c:v>13</c:v>
                </c:pt>
                <c:pt idx="7411">
                  <c:v>12</c:v>
                </c:pt>
                <c:pt idx="7412">
                  <c:v>14</c:v>
                </c:pt>
                <c:pt idx="7413">
                  <c:v>14</c:v>
                </c:pt>
                <c:pt idx="7414">
                  <c:v>14</c:v>
                </c:pt>
                <c:pt idx="7415">
                  <c:v>13</c:v>
                </c:pt>
                <c:pt idx="7416">
                  <c:v>14</c:v>
                </c:pt>
                <c:pt idx="7417">
                  <c:v>15</c:v>
                </c:pt>
                <c:pt idx="7418">
                  <c:v>18</c:v>
                </c:pt>
                <c:pt idx="7419">
                  <c:v>15</c:v>
                </c:pt>
                <c:pt idx="7420">
                  <c:v>14</c:v>
                </c:pt>
                <c:pt idx="7421">
                  <c:v>16</c:v>
                </c:pt>
                <c:pt idx="7422">
                  <c:v>15</c:v>
                </c:pt>
                <c:pt idx="7423">
                  <c:v>15</c:v>
                </c:pt>
                <c:pt idx="7424">
                  <c:v>16</c:v>
                </c:pt>
                <c:pt idx="7425">
                  <c:v>15</c:v>
                </c:pt>
                <c:pt idx="7426">
                  <c:v>14</c:v>
                </c:pt>
                <c:pt idx="7427">
                  <c:v>16</c:v>
                </c:pt>
                <c:pt idx="7428">
                  <c:v>12</c:v>
                </c:pt>
                <c:pt idx="7429">
                  <c:v>14</c:v>
                </c:pt>
                <c:pt idx="7430">
                  <c:v>17</c:v>
                </c:pt>
                <c:pt idx="7431">
                  <c:v>15</c:v>
                </c:pt>
                <c:pt idx="7432">
                  <c:v>15</c:v>
                </c:pt>
                <c:pt idx="7433">
                  <c:v>14</c:v>
                </c:pt>
                <c:pt idx="7434">
                  <c:v>16</c:v>
                </c:pt>
                <c:pt idx="7435">
                  <c:v>14</c:v>
                </c:pt>
                <c:pt idx="7436">
                  <c:v>14</c:v>
                </c:pt>
                <c:pt idx="7437">
                  <c:v>14</c:v>
                </c:pt>
                <c:pt idx="7438">
                  <c:v>14</c:v>
                </c:pt>
                <c:pt idx="7439">
                  <c:v>13</c:v>
                </c:pt>
                <c:pt idx="7440">
                  <c:v>12</c:v>
                </c:pt>
                <c:pt idx="7441">
                  <c:v>16</c:v>
                </c:pt>
                <c:pt idx="7442">
                  <c:v>13</c:v>
                </c:pt>
                <c:pt idx="7443">
                  <c:v>13</c:v>
                </c:pt>
                <c:pt idx="7444">
                  <c:v>12</c:v>
                </c:pt>
                <c:pt idx="7445">
                  <c:v>12</c:v>
                </c:pt>
                <c:pt idx="7446">
                  <c:v>12</c:v>
                </c:pt>
                <c:pt idx="7447">
                  <c:v>14</c:v>
                </c:pt>
                <c:pt idx="7448">
                  <c:v>14</c:v>
                </c:pt>
                <c:pt idx="7449">
                  <c:v>14</c:v>
                </c:pt>
                <c:pt idx="7450">
                  <c:v>14</c:v>
                </c:pt>
                <c:pt idx="7451">
                  <c:v>15</c:v>
                </c:pt>
                <c:pt idx="7452">
                  <c:v>16</c:v>
                </c:pt>
                <c:pt idx="7453">
                  <c:v>17</c:v>
                </c:pt>
                <c:pt idx="7454">
                  <c:v>18</c:v>
                </c:pt>
                <c:pt idx="7455">
                  <c:v>16</c:v>
                </c:pt>
                <c:pt idx="7456">
                  <c:v>16</c:v>
                </c:pt>
                <c:pt idx="7457">
                  <c:v>12</c:v>
                </c:pt>
                <c:pt idx="7458">
                  <c:v>15</c:v>
                </c:pt>
                <c:pt idx="7459">
                  <c:v>14</c:v>
                </c:pt>
                <c:pt idx="7460">
                  <c:v>14</c:v>
                </c:pt>
                <c:pt idx="7461">
                  <c:v>15</c:v>
                </c:pt>
                <c:pt idx="7462">
                  <c:v>15</c:v>
                </c:pt>
                <c:pt idx="7463">
                  <c:v>16</c:v>
                </c:pt>
                <c:pt idx="7464">
                  <c:v>16</c:v>
                </c:pt>
                <c:pt idx="7465">
                  <c:v>17</c:v>
                </c:pt>
                <c:pt idx="7466">
                  <c:v>16</c:v>
                </c:pt>
                <c:pt idx="7467">
                  <c:v>14</c:v>
                </c:pt>
                <c:pt idx="7468">
                  <c:v>15</c:v>
                </c:pt>
                <c:pt idx="7469">
                  <c:v>15</c:v>
                </c:pt>
                <c:pt idx="7470">
                  <c:v>14</c:v>
                </c:pt>
                <c:pt idx="7471">
                  <c:v>16</c:v>
                </c:pt>
                <c:pt idx="7472">
                  <c:v>15</c:v>
                </c:pt>
                <c:pt idx="7473">
                  <c:v>15</c:v>
                </c:pt>
                <c:pt idx="7474">
                  <c:v>12</c:v>
                </c:pt>
                <c:pt idx="7475">
                  <c:v>17</c:v>
                </c:pt>
                <c:pt idx="7476">
                  <c:v>15</c:v>
                </c:pt>
                <c:pt idx="7477">
                  <c:v>14</c:v>
                </c:pt>
                <c:pt idx="7478">
                  <c:v>15</c:v>
                </c:pt>
                <c:pt idx="7479">
                  <c:v>14</c:v>
                </c:pt>
                <c:pt idx="7480">
                  <c:v>14</c:v>
                </c:pt>
                <c:pt idx="7481">
                  <c:v>15</c:v>
                </c:pt>
                <c:pt idx="7482">
                  <c:v>15</c:v>
                </c:pt>
                <c:pt idx="7483">
                  <c:v>15</c:v>
                </c:pt>
                <c:pt idx="7484">
                  <c:v>15</c:v>
                </c:pt>
                <c:pt idx="7485">
                  <c:v>16</c:v>
                </c:pt>
                <c:pt idx="7486">
                  <c:v>20</c:v>
                </c:pt>
                <c:pt idx="7487">
                  <c:v>14</c:v>
                </c:pt>
                <c:pt idx="7488">
                  <c:v>14</c:v>
                </c:pt>
                <c:pt idx="7489">
                  <c:v>14</c:v>
                </c:pt>
                <c:pt idx="7490">
                  <c:v>13</c:v>
                </c:pt>
                <c:pt idx="7491">
                  <c:v>13</c:v>
                </c:pt>
                <c:pt idx="7492">
                  <c:v>12</c:v>
                </c:pt>
                <c:pt idx="7493">
                  <c:v>13</c:v>
                </c:pt>
                <c:pt idx="7494">
                  <c:v>12</c:v>
                </c:pt>
                <c:pt idx="7495">
                  <c:v>14</c:v>
                </c:pt>
                <c:pt idx="7496">
                  <c:v>12</c:v>
                </c:pt>
                <c:pt idx="7497">
                  <c:v>14</c:v>
                </c:pt>
                <c:pt idx="7498">
                  <c:v>14</c:v>
                </c:pt>
                <c:pt idx="7499">
                  <c:v>14</c:v>
                </c:pt>
                <c:pt idx="7500">
                  <c:v>14</c:v>
                </c:pt>
                <c:pt idx="7501">
                  <c:v>13</c:v>
                </c:pt>
                <c:pt idx="7502">
                  <c:v>14</c:v>
                </c:pt>
                <c:pt idx="7503">
                  <c:v>14</c:v>
                </c:pt>
                <c:pt idx="7504">
                  <c:v>14</c:v>
                </c:pt>
                <c:pt idx="7505">
                  <c:v>13</c:v>
                </c:pt>
                <c:pt idx="7506">
                  <c:v>14</c:v>
                </c:pt>
                <c:pt idx="7507">
                  <c:v>14</c:v>
                </c:pt>
                <c:pt idx="7508">
                  <c:v>14</c:v>
                </c:pt>
                <c:pt idx="7509">
                  <c:v>16</c:v>
                </c:pt>
                <c:pt idx="7510">
                  <c:v>14</c:v>
                </c:pt>
                <c:pt idx="7511">
                  <c:v>14</c:v>
                </c:pt>
                <c:pt idx="7512">
                  <c:v>14</c:v>
                </c:pt>
                <c:pt idx="7513">
                  <c:v>17</c:v>
                </c:pt>
                <c:pt idx="7514">
                  <c:v>14</c:v>
                </c:pt>
                <c:pt idx="7515">
                  <c:v>16</c:v>
                </c:pt>
                <c:pt idx="7516">
                  <c:v>15</c:v>
                </c:pt>
                <c:pt idx="7517">
                  <c:v>16</c:v>
                </c:pt>
                <c:pt idx="7518">
                  <c:v>14</c:v>
                </c:pt>
                <c:pt idx="7519">
                  <c:v>16</c:v>
                </c:pt>
                <c:pt idx="7520">
                  <c:v>20</c:v>
                </c:pt>
                <c:pt idx="7521">
                  <c:v>15</c:v>
                </c:pt>
                <c:pt idx="7522">
                  <c:v>17</c:v>
                </c:pt>
                <c:pt idx="7523">
                  <c:v>14</c:v>
                </c:pt>
                <c:pt idx="7524">
                  <c:v>16</c:v>
                </c:pt>
                <c:pt idx="7525">
                  <c:v>15</c:v>
                </c:pt>
                <c:pt idx="7526">
                  <c:v>15</c:v>
                </c:pt>
                <c:pt idx="7527">
                  <c:v>14</c:v>
                </c:pt>
                <c:pt idx="7528">
                  <c:v>14</c:v>
                </c:pt>
                <c:pt idx="7529">
                  <c:v>14</c:v>
                </c:pt>
                <c:pt idx="7530">
                  <c:v>14</c:v>
                </c:pt>
                <c:pt idx="7531">
                  <c:v>14</c:v>
                </c:pt>
                <c:pt idx="7532">
                  <c:v>15</c:v>
                </c:pt>
                <c:pt idx="7533">
                  <c:v>14</c:v>
                </c:pt>
                <c:pt idx="7534">
                  <c:v>14</c:v>
                </c:pt>
                <c:pt idx="7535">
                  <c:v>14</c:v>
                </c:pt>
                <c:pt idx="7536">
                  <c:v>14</c:v>
                </c:pt>
                <c:pt idx="7537">
                  <c:v>13</c:v>
                </c:pt>
                <c:pt idx="7538">
                  <c:v>12</c:v>
                </c:pt>
                <c:pt idx="7539">
                  <c:v>14</c:v>
                </c:pt>
                <c:pt idx="7540">
                  <c:v>12</c:v>
                </c:pt>
                <c:pt idx="7541">
                  <c:v>12</c:v>
                </c:pt>
                <c:pt idx="7542">
                  <c:v>13</c:v>
                </c:pt>
                <c:pt idx="7543">
                  <c:v>16</c:v>
                </c:pt>
                <c:pt idx="7544">
                  <c:v>12</c:v>
                </c:pt>
                <c:pt idx="7545">
                  <c:v>12</c:v>
                </c:pt>
                <c:pt idx="7546">
                  <c:v>14</c:v>
                </c:pt>
                <c:pt idx="7547">
                  <c:v>14</c:v>
                </c:pt>
                <c:pt idx="7548">
                  <c:v>15</c:v>
                </c:pt>
                <c:pt idx="7549">
                  <c:v>16</c:v>
                </c:pt>
                <c:pt idx="7550">
                  <c:v>17</c:v>
                </c:pt>
                <c:pt idx="7551">
                  <c:v>16</c:v>
                </c:pt>
                <c:pt idx="7552">
                  <c:v>14</c:v>
                </c:pt>
                <c:pt idx="7553">
                  <c:v>15</c:v>
                </c:pt>
                <c:pt idx="7554">
                  <c:v>15</c:v>
                </c:pt>
                <c:pt idx="7555">
                  <c:v>16</c:v>
                </c:pt>
                <c:pt idx="7556">
                  <c:v>15</c:v>
                </c:pt>
                <c:pt idx="7557">
                  <c:v>15</c:v>
                </c:pt>
                <c:pt idx="7558">
                  <c:v>16</c:v>
                </c:pt>
                <c:pt idx="7559">
                  <c:v>18</c:v>
                </c:pt>
                <c:pt idx="7560">
                  <c:v>19</c:v>
                </c:pt>
                <c:pt idx="7561">
                  <c:v>19</c:v>
                </c:pt>
                <c:pt idx="7562">
                  <c:v>19</c:v>
                </c:pt>
                <c:pt idx="7563">
                  <c:v>21</c:v>
                </c:pt>
                <c:pt idx="7564">
                  <c:v>20</c:v>
                </c:pt>
                <c:pt idx="7565">
                  <c:v>21</c:v>
                </c:pt>
                <c:pt idx="7566">
                  <c:v>22</c:v>
                </c:pt>
                <c:pt idx="7567">
                  <c:v>20</c:v>
                </c:pt>
                <c:pt idx="7568">
                  <c:v>20</c:v>
                </c:pt>
                <c:pt idx="7569">
                  <c:v>18</c:v>
                </c:pt>
                <c:pt idx="7570">
                  <c:v>21</c:v>
                </c:pt>
                <c:pt idx="7571">
                  <c:v>19</c:v>
                </c:pt>
                <c:pt idx="7572">
                  <c:v>21</c:v>
                </c:pt>
                <c:pt idx="7573">
                  <c:v>20</c:v>
                </c:pt>
                <c:pt idx="7574">
                  <c:v>19</c:v>
                </c:pt>
                <c:pt idx="7575">
                  <c:v>20</c:v>
                </c:pt>
                <c:pt idx="7576">
                  <c:v>22</c:v>
                </c:pt>
                <c:pt idx="7577">
                  <c:v>20</c:v>
                </c:pt>
                <c:pt idx="7578">
                  <c:v>21</c:v>
                </c:pt>
                <c:pt idx="7579">
                  <c:v>20</c:v>
                </c:pt>
                <c:pt idx="7580">
                  <c:v>22</c:v>
                </c:pt>
                <c:pt idx="7581">
                  <c:v>22</c:v>
                </c:pt>
                <c:pt idx="7582">
                  <c:v>22</c:v>
                </c:pt>
                <c:pt idx="7583">
                  <c:v>24</c:v>
                </c:pt>
                <c:pt idx="7584">
                  <c:v>23</c:v>
                </c:pt>
                <c:pt idx="7585">
                  <c:v>22</c:v>
                </c:pt>
                <c:pt idx="7586">
                  <c:v>21</c:v>
                </c:pt>
                <c:pt idx="7587">
                  <c:v>23</c:v>
                </c:pt>
                <c:pt idx="7588">
                  <c:v>21</c:v>
                </c:pt>
                <c:pt idx="7589">
                  <c:v>22</c:v>
                </c:pt>
                <c:pt idx="7590">
                  <c:v>21</c:v>
                </c:pt>
                <c:pt idx="7591">
                  <c:v>19</c:v>
                </c:pt>
                <c:pt idx="7592">
                  <c:v>22</c:v>
                </c:pt>
                <c:pt idx="7593">
                  <c:v>22</c:v>
                </c:pt>
                <c:pt idx="7594">
                  <c:v>22</c:v>
                </c:pt>
                <c:pt idx="7595">
                  <c:v>21</c:v>
                </c:pt>
                <c:pt idx="7596">
                  <c:v>19</c:v>
                </c:pt>
                <c:pt idx="7597">
                  <c:v>20</c:v>
                </c:pt>
                <c:pt idx="7598">
                  <c:v>19</c:v>
                </c:pt>
                <c:pt idx="7599">
                  <c:v>19</c:v>
                </c:pt>
                <c:pt idx="7600">
                  <c:v>21</c:v>
                </c:pt>
                <c:pt idx="7601">
                  <c:v>19</c:v>
                </c:pt>
                <c:pt idx="7602">
                  <c:v>18</c:v>
                </c:pt>
                <c:pt idx="7603">
                  <c:v>18</c:v>
                </c:pt>
                <c:pt idx="7604">
                  <c:v>17</c:v>
                </c:pt>
                <c:pt idx="7605">
                  <c:v>18</c:v>
                </c:pt>
                <c:pt idx="7606">
                  <c:v>15</c:v>
                </c:pt>
                <c:pt idx="7607">
                  <c:v>18</c:v>
                </c:pt>
                <c:pt idx="7608">
                  <c:v>14</c:v>
                </c:pt>
                <c:pt idx="7609">
                  <c:v>18</c:v>
                </c:pt>
                <c:pt idx="7610">
                  <c:v>19</c:v>
                </c:pt>
                <c:pt idx="7611">
                  <c:v>17</c:v>
                </c:pt>
                <c:pt idx="7612">
                  <c:v>19</c:v>
                </c:pt>
                <c:pt idx="7613">
                  <c:v>14</c:v>
                </c:pt>
                <c:pt idx="7614">
                  <c:v>18</c:v>
                </c:pt>
                <c:pt idx="7615">
                  <c:v>17</c:v>
                </c:pt>
                <c:pt idx="7616">
                  <c:v>17</c:v>
                </c:pt>
                <c:pt idx="7617">
                  <c:v>19</c:v>
                </c:pt>
                <c:pt idx="7618">
                  <c:v>17</c:v>
                </c:pt>
                <c:pt idx="7619">
                  <c:v>18</c:v>
                </c:pt>
                <c:pt idx="7620">
                  <c:v>19</c:v>
                </c:pt>
                <c:pt idx="7621">
                  <c:v>17</c:v>
                </c:pt>
                <c:pt idx="7622">
                  <c:v>18</c:v>
                </c:pt>
                <c:pt idx="7623">
                  <c:v>18</c:v>
                </c:pt>
                <c:pt idx="7624">
                  <c:v>18</c:v>
                </c:pt>
                <c:pt idx="7625">
                  <c:v>18</c:v>
                </c:pt>
                <c:pt idx="7626">
                  <c:v>17</c:v>
                </c:pt>
                <c:pt idx="7627">
                  <c:v>19</c:v>
                </c:pt>
                <c:pt idx="7628">
                  <c:v>18</c:v>
                </c:pt>
                <c:pt idx="7629">
                  <c:v>19</c:v>
                </c:pt>
                <c:pt idx="7630">
                  <c:v>18</c:v>
                </c:pt>
                <c:pt idx="7631">
                  <c:v>19</c:v>
                </c:pt>
                <c:pt idx="7632">
                  <c:v>19</c:v>
                </c:pt>
                <c:pt idx="7633">
                  <c:v>20</c:v>
                </c:pt>
                <c:pt idx="7634">
                  <c:v>21</c:v>
                </c:pt>
                <c:pt idx="7635">
                  <c:v>17</c:v>
                </c:pt>
                <c:pt idx="7636">
                  <c:v>19</c:v>
                </c:pt>
                <c:pt idx="7637">
                  <c:v>19</c:v>
                </c:pt>
                <c:pt idx="7638">
                  <c:v>19</c:v>
                </c:pt>
                <c:pt idx="7639">
                  <c:v>18</c:v>
                </c:pt>
                <c:pt idx="7640">
                  <c:v>17</c:v>
                </c:pt>
                <c:pt idx="7641">
                  <c:v>17</c:v>
                </c:pt>
                <c:pt idx="7642">
                  <c:v>16</c:v>
                </c:pt>
                <c:pt idx="7643">
                  <c:v>17</c:v>
                </c:pt>
                <c:pt idx="7644">
                  <c:v>17</c:v>
                </c:pt>
                <c:pt idx="7645">
                  <c:v>15</c:v>
                </c:pt>
                <c:pt idx="7646">
                  <c:v>15</c:v>
                </c:pt>
                <c:pt idx="7647">
                  <c:v>17</c:v>
                </c:pt>
                <c:pt idx="7648">
                  <c:v>17</c:v>
                </c:pt>
                <c:pt idx="7649">
                  <c:v>17</c:v>
                </c:pt>
                <c:pt idx="7650">
                  <c:v>14</c:v>
                </c:pt>
                <c:pt idx="7651">
                  <c:v>16</c:v>
                </c:pt>
                <c:pt idx="7652">
                  <c:v>14</c:v>
                </c:pt>
                <c:pt idx="7653">
                  <c:v>16</c:v>
                </c:pt>
                <c:pt idx="7654">
                  <c:v>17</c:v>
                </c:pt>
                <c:pt idx="7655">
                  <c:v>19</c:v>
                </c:pt>
                <c:pt idx="7656">
                  <c:v>17</c:v>
                </c:pt>
                <c:pt idx="7657">
                  <c:v>15</c:v>
                </c:pt>
                <c:pt idx="7658">
                  <c:v>19</c:v>
                </c:pt>
                <c:pt idx="7659">
                  <c:v>17</c:v>
                </c:pt>
                <c:pt idx="7660">
                  <c:v>17</c:v>
                </c:pt>
                <c:pt idx="7661">
                  <c:v>18</c:v>
                </c:pt>
                <c:pt idx="7662">
                  <c:v>16</c:v>
                </c:pt>
                <c:pt idx="7663">
                  <c:v>15</c:v>
                </c:pt>
                <c:pt idx="7664">
                  <c:v>15</c:v>
                </c:pt>
                <c:pt idx="7665">
                  <c:v>17</c:v>
                </c:pt>
                <c:pt idx="7666">
                  <c:v>17</c:v>
                </c:pt>
                <c:pt idx="7667">
                  <c:v>16</c:v>
                </c:pt>
                <c:pt idx="7668">
                  <c:v>19</c:v>
                </c:pt>
                <c:pt idx="7669">
                  <c:v>17</c:v>
                </c:pt>
                <c:pt idx="7670">
                  <c:v>15</c:v>
                </c:pt>
                <c:pt idx="7671">
                  <c:v>18</c:v>
                </c:pt>
                <c:pt idx="7672">
                  <c:v>17</c:v>
                </c:pt>
                <c:pt idx="7673">
                  <c:v>18</c:v>
                </c:pt>
                <c:pt idx="7674">
                  <c:v>15</c:v>
                </c:pt>
                <c:pt idx="7675">
                  <c:v>19</c:v>
                </c:pt>
                <c:pt idx="7676">
                  <c:v>16</c:v>
                </c:pt>
                <c:pt idx="7677">
                  <c:v>18</c:v>
                </c:pt>
                <c:pt idx="7678">
                  <c:v>17</c:v>
                </c:pt>
                <c:pt idx="7679">
                  <c:v>18</c:v>
                </c:pt>
                <c:pt idx="7680">
                  <c:v>18</c:v>
                </c:pt>
                <c:pt idx="7681">
                  <c:v>17</c:v>
                </c:pt>
                <c:pt idx="7682">
                  <c:v>17</c:v>
                </c:pt>
                <c:pt idx="7683">
                  <c:v>16</c:v>
                </c:pt>
                <c:pt idx="7684">
                  <c:v>15</c:v>
                </c:pt>
                <c:pt idx="7685">
                  <c:v>15</c:v>
                </c:pt>
                <c:pt idx="7686">
                  <c:v>14</c:v>
                </c:pt>
                <c:pt idx="7687">
                  <c:v>14</c:v>
                </c:pt>
                <c:pt idx="7688">
                  <c:v>16</c:v>
                </c:pt>
                <c:pt idx="7689">
                  <c:v>15</c:v>
                </c:pt>
                <c:pt idx="7690">
                  <c:v>16</c:v>
                </c:pt>
                <c:pt idx="7691">
                  <c:v>15</c:v>
                </c:pt>
                <c:pt idx="7692">
                  <c:v>16</c:v>
                </c:pt>
                <c:pt idx="7693">
                  <c:v>17</c:v>
                </c:pt>
                <c:pt idx="7694">
                  <c:v>16</c:v>
                </c:pt>
                <c:pt idx="7695">
                  <c:v>18</c:v>
                </c:pt>
                <c:pt idx="7696">
                  <c:v>16</c:v>
                </c:pt>
                <c:pt idx="7697">
                  <c:v>16</c:v>
                </c:pt>
                <c:pt idx="7698">
                  <c:v>16</c:v>
                </c:pt>
                <c:pt idx="7699">
                  <c:v>15</c:v>
                </c:pt>
                <c:pt idx="7700">
                  <c:v>14</c:v>
                </c:pt>
                <c:pt idx="7701">
                  <c:v>14</c:v>
                </c:pt>
                <c:pt idx="7702">
                  <c:v>17</c:v>
                </c:pt>
                <c:pt idx="7703">
                  <c:v>14</c:v>
                </c:pt>
                <c:pt idx="7704">
                  <c:v>16</c:v>
                </c:pt>
                <c:pt idx="7705">
                  <c:v>16</c:v>
                </c:pt>
                <c:pt idx="7706">
                  <c:v>17</c:v>
                </c:pt>
                <c:pt idx="7707">
                  <c:v>16</c:v>
                </c:pt>
                <c:pt idx="7708">
                  <c:v>14</c:v>
                </c:pt>
                <c:pt idx="7709">
                  <c:v>16</c:v>
                </c:pt>
                <c:pt idx="7710">
                  <c:v>17</c:v>
                </c:pt>
                <c:pt idx="7711">
                  <c:v>15</c:v>
                </c:pt>
                <c:pt idx="7712">
                  <c:v>18</c:v>
                </c:pt>
                <c:pt idx="7713">
                  <c:v>15</c:v>
                </c:pt>
                <c:pt idx="7714">
                  <c:v>17</c:v>
                </c:pt>
                <c:pt idx="7715">
                  <c:v>18</c:v>
                </c:pt>
                <c:pt idx="7716">
                  <c:v>17</c:v>
                </c:pt>
                <c:pt idx="7717">
                  <c:v>18</c:v>
                </c:pt>
                <c:pt idx="7718">
                  <c:v>14</c:v>
                </c:pt>
                <c:pt idx="7719">
                  <c:v>15</c:v>
                </c:pt>
                <c:pt idx="7720">
                  <c:v>14</c:v>
                </c:pt>
                <c:pt idx="7721">
                  <c:v>13</c:v>
                </c:pt>
                <c:pt idx="7722">
                  <c:v>13</c:v>
                </c:pt>
                <c:pt idx="7723">
                  <c:v>12</c:v>
                </c:pt>
                <c:pt idx="7724">
                  <c:v>11</c:v>
                </c:pt>
                <c:pt idx="7725">
                  <c:v>10</c:v>
                </c:pt>
                <c:pt idx="7726">
                  <c:v>11</c:v>
                </c:pt>
                <c:pt idx="7727">
                  <c:v>9</c:v>
                </c:pt>
                <c:pt idx="7728">
                  <c:v>9</c:v>
                </c:pt>
                <c:pt idx="7729">
                  <c:v>9</c:v>
                </c:pt>
                <c:pt idx="7730">
                  <c:v>8</c:v>
                </c:pt>
                <c:pt idx="7731">
                  <c:v>8</c:v>
                </c:pt>
                <c:pt idx="7732">
                  <c:v>9</c:v>
                </c:pt>
                <c:pt idx="7733">
                  <c:v>9</c:v>
                </c:pt>
                <c:pt idx="7734">
                  <c:v>9</c:v>
                </c:pt>
                <c:pt idx="7735">
                  <c:v>6</c:v>
                </c:pt>
                <c:pt idx="7736">
                  <c:v>9</c:v>
                </c:pt>
                <c:pt idx="7737">
                  <c:v>7</c:v>
                </c:pt>
                <c:pt idx="7738">
                  <c:v>6</c:v>
                </c:pt>
                <c:pt idx="7739">
                  <c:v>7</c:v>
                </c:pt>
                <c:pt idx="7740">
                  <c:v>6</c:v>
                </c:pt>
                <c:pt idx="7741">
                  <c:v>7</c:v>
                </c:pt>
                <c:pt idx="7742">
                  <c:v>6</c:v>
                </c:pt>
                <c:pt idx="7743">
                  <c:v>7</c:v>
                </c:pt>
                <c:pt idx="7744">
                  <c:v>6</c:v>
                </c:pt>
                <c:pt idx="7745">
                  <c:v>7</c:v>
                </c:pt>
                <c:pt idx="7746">
                  <c:v>7</c:v>
                </c:pt>
                <c:pt idx="7747">
                  <c:v>8</c:v>
                </c:pt>
                <c:pt idx="7748">
                  <c:v>9</c:v>
                </c:pt>
                <c:pt idx="7749">
                  <c:v>9</c:v>
                </c:pt>
                <c:pt idx="7750">
                  <c:v>10</c:v>
                </c:pt>
                <c:pt idx="7751">
                  <c:v>10</c:v>
                </c:pt>
                <c:pt idx="7752">
                  <c:v>9</c:v>
                </c:pt>
                <c:pt idx="7753">
                  <c:v>11</c:v>
                </c:pt>
                <c:pt idx="7754">
                  <c:v>10</c:v>
                </c:pt>
                <c:pt idx="7755">
                  <c:v>9</c:v>
                </c:pt>
                <c:pt idx="7756">
                  <c:v>11</c:v>
                </c:pt>
                <c:pt idx="7757">
                  <c:v>9</c:v>
                </c:pt>
                <c:pt idx="7758">
                  <c:v>12</c:v>
                </c:pt>
                <c:pt idx="7759">
                  <c:v>12</c:v>
                </c:pt>
                <c:pt idx="7760">
                  <c:v>12</c:v>
                </c:pt>
                <c:pt idx="7761">
                  <c:v>12</c:v>
                </c:pt>
                <c:pt idx="7762">
                  <c:v>10</c:v>
                </c:pt>
                <c:pt idx="7763">
                  <c:v>12</c:v>
                </c:pt>
                <c:pt idx="7764">
                  <c:v>9</c:v>
                </c:pt>
                <c:pt idx="7765">
                  <c:v>10</c:v>
                </c:pt>
                <c:pt idx="7766">
                  <c:v>11</c:v>
                </c:pt>
                <c:pt idx="7767">
                  <c:v>12</c:v>
                </c:pt>
                <c:pt idx="7768">
                  <c:v>10</c:v>
                </c:pt>
                <c:pt idx="7769">
                  <c:v>10</c:v>
                </c:pt>
                <c:pt idx="7770">
                  <c:v>14</c:v>
                </c:pt>
                <c:pt idx="7771">
                  <c:v>9</c:v>
                </c:pt>
                <c:pt idx="7772">
                  <c:v>12</c:v>
                </c:pt>
                <c:pt idx="7773">
                  <c:v>12</c:v>
                </c:pt>
                <c:pt idx="7774">
                  <c:v>12</c:v>
                </c:pt>
                <c:pt idx="7775">
                  <c:v>11</c:v>
                </c:pt>
                <c:pt idx="7776">
                  <c:v>11</c:v>
                </c:pt>
                <c:pt idx="7777">
                  <c:v>12</c:v>
                </c:pt>
                <c:pt idx="7778">
                  <c:v>12</c:v>
                </c:pt>
                <c:pt idx="7779">
                  <c:v>11</c:v>
                </c:pt>
                <c:pt idx="7780">
                  <c:v>11</c:v>
                </c:pt>
                <c:pt idx="7781">
                  <c:v>11</c:v>
                </c:pt>
                <c:pt idx="7782">
                  <c:v>11</c:v>
                </c:pt>
                <c:pt idx="7783">
                  <c:v>9</c:v>
                </c:pt>
                <c:pt idx="7784">
                  <c:v>10</c:v>
                </c:pt>
                <c:pt idx="7785">
                  <c:v>11</c:v>
                </c:pt>
                <c:pt idx="7786">
                  <c:v>9</c:v>
                </c:pt>
                <c:pt idx="7787">
                  <c:v>11</c:v>
                </c:pt>
                <c:pt idx="7788">
                  <c:v>9</c:v>
                </c:pt>
                <c:pt idx="7789">
                  <c:v>9</c:v>
                </c:pt>
                <c:pt idx="7790">
                  <c:v>9</c:v>
                </c:pt>
                <c:pt idx="7791">
                  <c:v>10</c:v>
                </c:pt>
                <c:pt idx="7792">
                  <c:v>9</c:v>
                </c:pt>
                <c:pt idx="7793">
                  <c:v>9</c:v>
                </c:pt>
                <c:pt idx="7794">
                  <c:v>12</c:v>
                </c:pt>
                <c:pt idx="7795">
                  <c:v>9</c:v>
                </c:pt>
                <c:pt idx="7796">
                  <c:v>12</c:v>
                </c:pt>
                <c:pt idx="7797">
                  <c:v>12</c:v>
                </c:pt>
                <c:pt idx="7798">
                  <c:v>13</c:v>
                </c:pt>
                <c:pt idx="7799">
                  <c:v>12</c:v>
                </c:pt>
                <c:pt idx="7800">
                  <c:v>10</c:v>
                </c:pt>
                <c:pt idx="7801">
                  <c:v>11</c:v>
                </c:pt>
                <c:pt idx="7802">
                  <c:v>12</c:v>
                </c:pt>
                <c:pt idx="7803">
                  <c:v>9</c:v>
                </c:pt>
                <c:pt idx="7804">
                  <c:v>11</c:v>
                </c:pt>
                <c:pt idx="7805">
                  <c:v>10</c:v>
                </c:pt>
                <c:pt idx="7806">
                  <c:v>9</c:v>
                </c:pt>
                <c:pt idx="7807">
                  <c:v>9</c:v>
                </c:pt>
                <c:pt idx="7808">
                  <c:v>9</c:v>
                </c:pt>
                <c:pt idx="7809">
                  <c:v>8</c:v>
                </c:pt>
                <c:pt idx="7810">
                  <c:v>7</c:v>
                </c:pt>
                <c:pt idx="7811">
                  <c:v>9</c:v>
                </c:pt>
                <c:pt idx="7812">
                  <c:v>6</c:v>
                </c:pt>
                <c:pt idx="7813">
                  <c:v>8</c:v>
                </c:pt>
                <c:pt idx="7814">
                  <c:v>8</c:v>
                </c:pt>
                <c:pt idx="7815">
                  <c:v>7</c:v>
                </c:pt>
                <c:pt idx="7816">
                  <c:v>8</c:v>
                </c:pt>
                <c:pt idx="7817">
                  <c:v>6</c:v>
                </c:pt>
                <c:pt idx="7818">
                  <c:v>7</c:v>
                </c:pt>
                <c:pt idx="7819">
                  <c:v>6</c:v>
                </c:pt>
                <c:pt idx="7820">
                  <c:v>7</c:v>
                </c:pt>
                <c:pt idx="7821">
                  <c:v>7</c:v>
                </c:pt>
                <c:pt idx="7822">
                  <c:v>7</c:v>
                </c:pt>
                <c:pt idx="7823">
                  <c:v>8</c:v>
                </c:pt>
                <c:pt idx="7824">
                  <c:v>7</c:v>
                </c:pt>
                <c:pt idx="7825">
                  <c:v>8</c:v>
                </c:pt>
                <c:pt idx="7826">
                  <c:v>7</c:v>
                </c:pt>
                <c:pt idx="7827">
                  <c:v>8</c:v>
                </c:pt>
                <c:pt idx="7828">
                  <c:v>6</c:v>
                </c:pt>
                <c:pt idx="7829">
                  <c:v>6</c:v>
                </c:pt>
                <c:pt idx="7830">
                  <c:v>6</c:v>
                </c:pt>
                <c:pt idx="7831">
                  <c:v>6</c:v>
                </c:pt>
                <c:pt idx="7832">
                  <c:v>6</c:v>
                </c:pt>
                <c:pt idx="7833">
                  <c:v>6</c:v>
                </c:pt>
                <c:pt idx="7834">
                  <c:v>6</c:v>
                </c:pt>
                <c:pt idx="7835">
                  <c:v>7</c:v>
                </c:pt>
                <c:pt idx="7836">
                  <c:v>6</c:v>
                </c:pt>
                <c:pt idx="7837">
                  <c:v>7</c:v>
                </c:pt>
                <c:pt idx="7838">
                  <c:v>8</c:v>
                </c:pt>
                <c:pt idx="7839">
                  <c:v>6</c:v>
                </c:pt>
                <c:pt idx="7840">
                  <c:v>7</c:v>
                </c:pt>
                <c:pt idx="7841">
                  <c:v>5</c:v>
                </c:pt>
                <c:pt idx="7842">
                  <c:v>6</c:v>
                </c:pt>
                <c:pt idx="7843">
                  <c:v>6</c:v>
                </c:pt>
                <c:pt idx="7844">
                  <c:v>6</c:v>
                </c:pt>
                <c:pt idx="7845">
                  <c:v>5</c:v>
                </c:pt>
                <c:pt idx="7846">
                  <c:v>6</c:v>
                </c:pt>
                <c:pt idx="7847">
                  <c:v>5</c:v>
                </c:pt>
                <c:pt idx="7848">
                  <c:v>6</c:v>
                </c:pt>
                <c:pt idx="7849">
                  <c:v>6</c:v>
                </c:pt>
                <c:pt idx="7850">
                  <c:v>5</c:v>
                </c:pt>
                <c:pt idx="7851">
                  <c:v>5</c:v>
                </c:pt>
                <c:pt idx="7852">
                  <c:v>5</c:v>
                </c:pt>
                <c:pt idx="7853">
                  <c:v>4</c:v>
                </c:pt>
                <c:pt idx="7854">
                  <c:v>27</c:v>
                </c:pt>
                <c:pt idx="7855">
                  <c:v>5</c:v>
                </c:pt>
                <c:pt idx="7856">
                  <c:v>3</c:v>
                </c:pt>
                <c:pt idx="7857">
                  <c:v>3</c:v>
                </c:pt>
                <c:pt idx="7858">
                  <c:v>2</c:v>
                </c:pt>
                <c:pt idx="7859">
                  <c:v>3</c:v>
                </c:pt>
                <c:pt idx="7860">
                  <c:v>5</c:v>
                </c:pt>
                <c:pt idx="7861">
                  <c:v>3</c:v>
                </c:pt>
                <c:pt idx="7862">
                  <c:v>4</c:v>
                </c:pt>
                <c:pt idx="7863">
                  <c:v>3</c:v>
                </c:pt>
                <c:pt idx="7864">
                  <c:v>3</c:v>
                </c:pt>
                <c:pt idx="7865">
                  <c:v>1</c:v>
                </c:pt>
                <c:pt idx="7866">
                  <c:v>4</c:v>
                </c:pt>
                <c:pt idx="7867">
                  <c:v>2</c:v>
                </c:pt>
                <c:pt idx="7868">
                  <c:v>4</c:v>
                </c:pt>
                <c:pt idx="7869">
                  <c:v>4</c:v>
                </c:pt>
                <c:pt idx="7870">
                  <c:v>5</c:v>
                </c:pt>
                <c:pt idx="7871">
                  <c:v>5</c:v>
                </c:pt>
                <c:pt idx="7872">
                  <c:v>5</c:v>
                </c:pt>
                <c:pt idx="7873">
                  <c:v>5</c:v>
                </c:pt>
                <c:pt idx="7874">
                  <c:v>5</c:v>
                </c:pt>
                <c:pt idx="7875">
                  <c:v>5</c:v>
                </c:pt>
                <c:pt idx="7876">
                  <c:v>6</c:v>
                </c:pt>
                <c:pt idx="7877">
                  <c:v>6</c:v>
                </c:pt>
                <c:pt idx="7878">
                  <c:v>6</c:v>
                </c:pt>
                <c:pt idx="7879">
                  <c:v>6</c:v>
                </c:pt>
                <c:pt idx="7880">
                  <c:v>6</c:v>
                </c:pt>
                <c:pt idx="7881">
                  <c:v>6</c:v>
                </c:pt>
                <c:pt idx="7882">
                  <c:v>5</c:v>
                </c:pt>
                <c:pt idx="7883">
                  <c:v>7</c:v>
                </c:pt>
                <c:pt idx="7884">
                  <c:v>7</c:v>
                </c:pt>
                <c:pt idx="7885">
                  <c:v>6</c:v>
                </c:pt>
                <c:pt idx="7886">
                  <c:v>7</c:v>
                </c:pt>
                <c:pt idx="7887">
                  <c:v>6</c:v>
                </c:pt>
                <c:pt idx="7888">
                  <c:v>7</c:v>
                </c:pt>
                <c:pt idx="7889">
                  <c:v>6</c:v>
                </c:pt>
                <c:pt idx="7890">
                  <c:v>7</c:v>
                </c:pt>
                <c:pt idx="7891">
                  <c:v>7</c:v>
                </c:pt>
                <c:pt idx="7892">
                  <c:v>7</c:v>
                </c:pt>
                <c:pt idx="7893">
                  <c:v>7</c:v>
                </c:pt>
                <c:pt idx="7894">
                  <c:v>8</c:v>
                </c:pt>
                <c:pt idx="7895">
                  <c:v>8</c:v>
                </c:pt>
                <c:pt idx="7896">
                  <c:v>8</c:v>
                </c:pt>
                <c:pt idx="7897">
                  <c:v>9</c:v>
                </c:pt>
                <c:pt idx="7898">
                  <c:v>9</c:v>
                </c:pt>
                <c:pt idx="7899">
                  <c:v>10</c:v>
                </c:pt>
                <c:pt idx="7900">
                  <c:v>10</c:v>
                </c:pt>
                <c:pt idx="7901">
                  <c:v>9</c:v>
                </c:pt>
                <c:pt idx="7902">
                  <c:v>9</c:v>
                </c:pt>
                <c:pt idx="7903">
                  <c:v>11</c:v>
                </c:pt>
                <c:pt idx="7904">
                  <c:v>9</c:v>
                </c:pt>
                <c:pt idx="7905">
                  <c:v>13</c:v>
                </c:pt>
                <c:pt idx="7906">
                  <c:v>9</c:v>
                </c:pt>
                <c:pt idx="7907">
                  <c:v>9</c:v>
                </c:pt>
                <c:pt idx="7908">
                  <c:v>8</c:v>
                </c:pt>
                <c:pt idx="7909">
                  <c:v>7</c:v>
                </c:pt>
                <c:pt idx="7910">
                  <c:v>9</c:v>
                </c:pt>
                <c:pt idx="7911">
                  <c:v>7</c:v>
                </c:pt>
                <c:pt idx="7912">
                  <c:v>8</c:v>
                </c:pt>
                <c:pt idx="7913">
                  <c:v>6</c:v>
                </c:pt>
                <c:pt idx="7914">
                  <c:v>9</c:v>
                </c:pt>
                <c:pt idx="7915">
                  <c:v>7</c:v>
                </c:pt>
                <c:pt idx="7916">
                  <c:v>9</c:v>
                </c:pt>
                <c:pt idx="7917">
                  <c:v>9</c:v>
                </c:pt>
                <c:pt idx="7918">
                  <c:v>7</c:v>
                </c:pt>
                <c:pt idx="7919">
                  <c:v>7</c:v>
                </c:pt>
                <c:pt idx="7920">
                  <c:v>7</c:v>
                </c:pt>
                <c:pt idx="7921">
                  <c:v>9</c:v>
                </c:pt>
                <c:pt idx="7922">
                  <c:v>7</c:v>
                </c:pt>
                <c:pt idx="7923">
                  <c:v>7</c:v>
                </c:pt>
                <c:pt idx="7924">
                  <c:v>7</c:v>
                </c:pt>
                <c:pt idx="7925">
                  <c:v>7</c:v>
                </c:pt>
                <c:pt idx="7926">
                  <c:v>7</c:v>
                </c:pt>
                <c:pt idx="7927">
                  <c:v>9</c:v>
                </c:pt>
                <c:pt idx="7928">
                  <c:v>10</c:v>
                </c:pt>
                <c:pt idx="7929">
                  <c:v>9</c:v>
                </c:pt>
                <c:pt idx="7930">
                  <c:v>7</c:v>
                </c:pt>
                <c:pt idx="7931">
                  <c:v>8</c:v>
                </c:pt>
                <c:pt idx="7932">
                  <c:v>7</c:v>
                </c:pt>
                <c:pt idx="7933">
                  <c:v>7</c:v>
                </c:pt>
                <c:pt idx="7934">
                  <c:v>7</c:v>
                </c:pt>
                <c:pt idx="7935">
                  <c:v>7</c:v>
                </c:pt>
                <c:pt idx="7936">
                  <c:v>7</c:v>
                </c:pt>
                <c:pt idx="7937">
                  <c:v>6</c:v>
                </c:pt>
                <c:pt idx="7938">
                  <c:v>8</c:v>
                </c:pt>
                <c:pt idx="7939">
                  <c:v>10</c:v>
                </c:pt>
                <c:pt idx="7940">
                  <c:v>9</c:v>
                </c:pt>
                <c:pt idx="7941">
                  <c:v>12</c:v>
                </c:pt>
                <c:pt idx="7942">
                  <c:v>10</c:v>
                </c:pt>
                <c:pt idx="7943">
                  <c:v>11</c:v>
                </c:pt>
                <c:pt idx="7944">
                  <c:v>11</c:v>
                </c:pt>
                <c:pt idx="7945">
                  <c:v>11</c:v>
                </c:pt>
                <c:pt idx="7946">
                  <c:v>11</c:v>
                </c:pt>
                <c:pt idx="7947">
                  <c:v>12</c:v>
                </c:pt>
                <c:pt idx="7948">
                  <c:v>12</c:v>
                </c:pt>
                <c:pt idx="7949">
                  <c:v>13</c:v>
                </c:pt>
                <c:pt idx="7950">
                  <c:v>14</c:v>
                </c:pt>
                <c:pt idx="7951">
                  <c:v>12</c:v>
                </c:pt>
                <c:pt idx="7952">
                  <c:v>12</c:v>
                </c:pt>
                <c:pt idx="7953">
                  <c:v>12</c:v>
                </c:pt>
                <c:pt idx="7954">
                  <c:v>12</c:v>
                </c:pt>
                <c:pt idx="7955">
                  <c:v>12</c:v>
                </c:pt>
                <c:pt idx="7956">
                  <c:v>13</c:v>
                </c:pt>
                <c:pt idx="7957">
                  <c:v>10</c:v>
                </c:pt>
                <c:pt idx="7958">
                  <c:v>12</c:v>
                </c:pt>
                <c:pt idx="7959">
                  <c:v>10</c:v>
                </c:pt>
                <c:pt idx="7960">
                  <c:v>11</c:v>
                </c:pt>
                <c:pt idx="7961">
                  <c:v>12</c:v>
                </c:pt>
                <c:pt idx="7962">
                  <c:v>12</c:v>
                </c:pt>
                <c:pt idx="7963">
                  <c:v>13</c:v>
                </c:pt>
                <c:pt idx="7964">
                  <c:v>8</c:v>
                </c:pt>
                <c:pt idx="7965">
                  <c:v>12</c:v>
                </c:pt>
                <c:pt idx="7966">
                  <c:v>11</c:v>
                </c:pt>
                <c:pt idx="7967">
                  <c:v>12</c:v>
                </c:pt>
                <c:pt idx="7968">
                  <c:v>12</c:v>
                </c:pt>
                <c:pt idx="7969">
                  <c:v>12</c:v>
                </c:pt>
                <c:pt idx="7970">
                  <c:v>12</c:v>
                </c:pt>
                <c:pt idx="7971">
                  <c:v>12</c:v>
                </c:pt>
                <c:pt idx="7972">
                  <c:v>11</c:v>
                </c:pt>
                <c:pt idx="7973">
                  <c:v>11</c:v>
                </c:pt>
                <c:pt idx="7974">
                  <c:v>10</c:v>
                </c:pt>
                <c:pt idx="7975">
                  <c:v>11</c:v>
                </c:pt>
                <c:pt idx="7976">
                  <c:v>11</c:v>
                </c:pt>
                <c:pt idx="7977">
                  <c:v>9</c:v>
                </c:pt>
                <c:pt idx="7978">
                  <c:v>11</c:v>
                </c:pt>
                <c:pt idx="7979">
                  <c:v>9</c:v>
                </c:pt>
                <c:pt idx="7980">
                  <c:v>11</c:v>
                </c:pt>
                <c:pt idx="7981">
                  <c:v>8</c:v>
                </c:pt>
                <c:pt idx="7982">
                  <c:v>12</c:v>
                </c:pt>
                <c:pt idx="7983">
                  <c:v>11</c:v>
                </c:pt>
                <c:pt idx="7984">
                  <c:v>14</c:v>
                </c:pt>
                <c:pt idx="7985">
                  <c:v>12</c:v>
                </c:pt>
                <c:pt idx="7986">
                  <c:v>11</c:v>
                </c:pt>
                <c:pt idx="7987">
                  <c:v>12</c:v>
                </c:pt>
                <c:pt idx="7988">
                  <c:v>12</c:v>
                </c:pt>
                <c:pt idx="7989">
                  <c:v>12</c:v>
                </c:pt>
                <c:pt idx="7990">
                  <c:v>12</c:v>
                </c:pt>
                <c:pt idx="7991">
                  <c:v>12</c:v>
                </c:pt>
                <c:pt idx="7992">
                  <c:v>12</c:v>
                </c:pt>
                <c:pt idx="7993">
                  <c:v>11</c:v>
                </c:pt>
                <c:pt idx="7994">
                  <c:v>12</c:v>
                </c:pt>
                <c:pt idx="7995">
                  <c:v>13</c:v>
                </c:pt>
                <c:pt idx="7996">
                  <c:v>14</c:v>
                </c:pt>
                <c:pt idx="7997">
                  <c:v>13</c:v>
                </c:pt>
                <c:pt idx="7998">
                  <c:v>12</c:v>
                </c:pt>
                <c:pt idx="7999">
                  <c:v>13</c:v>
                </c:pt>
                <c:pt idx="8000">
                  <c:v>14</c:v>
                </c:pt>
                <c:pt idx="8001">
                  <c:v>13</c:v>
                </c:pt>
                <c:pt idx="8002">
                  <c:v>14</c:v>
                </c:pt>
                <c:pt idx="8003">
                  <c:v>12</c:v>
                </c:pt>
                <c:pt idx="8004">
                  <c:v>14</c:v>
                </c:pt>
                <c:pt idx="8005">
                  <c:v>11</c:v>
                </c:pt>
                <c:pt idx="8006">
                  <c:v>10</c:v>
                </c:pt>
                <c:pt idx="8007">
                  <c:v>11</c:v>
                </c:pt>
                <c:pt idx="8008">
                  <c:v>8</c:v>
                </c:pt>
                <c:pt idx="8009">
                  <c:v>8</c:v>
                </c:pt>
                <c:pt idx="8010">
                  <c:v>6</c:v>
                </c:pt>
                <c:pt idx="8011">
                  <c:v>6</c:v>
                </c:pt>
                <c:pt idx="8012">
                  <c:v>7</c:v>
                </c:pt>
                <c:pt idx="8013">
                  <c:v>6</c:v>
                </c:pt>
                <c:pt idx="8014">
                  <c:v>6</c:v>
                </c:pt>
                <c:pt idx="8015">
                  <c:v>5</c:v>
                </c:pt>
                <c:pt idx="8016">
                  <c:v>6</c:v>
                </c:pt>
                <c:pt idx="8017">
                  <c:v>6</c:v>
                </c:pt>
                <c:pt idx="8018">
                  <c:v>7</c:v>
                </c:pt>
                <c:pt idx="8019">
                  <c:v>5</c:v>
                </c:pt>
                <c:pt idx="8020">
                  <c:v>5</c:v>
                </c:pt>
                <c:pt idx="8021">
                  <c:v>4</c:v>
                </c:pt>
                <c:pt idx="8022">
                  <c:v>4</c:v>
                </c:pt>
                <c:pt idx="8023">
                  <c:v>5</c:v>
                </c:pt>
                <c:pt idx="8024">
                  <c:v>5</c:v>
                </c:pt>
                <c:pt idx="8025">
                  <c:v>3</c:v>
                </c:pt>
                <c:pt idx="8026">
                  <c:v>5</c:v>
                </c:pt>
                <c:pt idx="8027">
                  <c:v>2</c:v>
                </c:pt>
                <c:pt idx="8028">
                  <c:v>4</c:v>
                </c:pt>
                <c:pt idx="8029">
                  <c:v>4</c:v>
                </c:pt>
                <c:pt idx="8030">
                  <c:v>4</c:v>
                </c:pt>
                <c:pt idx="8031">
                  <c:v>4</c:v>
                </c:pt>
                <c:pt idx="8032">
                  <c:v>2</c:v>
                </c:pt>
                <c:pt idx="8033">
                  <c:v>5</c:v>
                </c:pt>
                <c:pt idx="8034">
                  <c:v>3</c:v>
                </c:pt>
                <c:pt idx="8035">
                  <c:v>4</c:v>
                </c:pt>
                <c:pt idx="8036">
                  <c:v>4</c:v>
                </c:pt>
                <c:pt idx="8037">
                  <c:v>2</c:v>
                </c:pt>
                <c:pt idx="8038">
                  <c:v>3</c:v>
                </c:pt>
                <c:pt idx="8039">
                  <c:v>1</c:v>
                </c:pt>
                <c:pt idx="8040">
                  <c:v>3</c:v>
                </c:pt>
                <c:pt idx="8041">
                  <c:v>4</c:v>
                </c:pt>
                <c:pt idx="8042">
                  <c:v>3</c:v>
                </c:pt>
                <c:pt idx="8043">
                  <c:v>3</c:v>
                </c:pt>
                <c:pt idx="8044">
                  <c:v>1</c:v>
                </c:pt>
                <c:pt idx="8045">
                  <c:v>2</c:v>
                </c:pt>
                <c:pt idx="8046">
                  <c:v>3</c:v>
                </c:pt>
                <c:pt idx="8047">
                  <c:v>3</c:v>
                </c:pt>
                <c:pt idx="8048">
                  <c:v>4</c:v>
                </c:pt>
                <c:pt idx="8049">
                  <c:v>2</c:v>
                </c:pt>
                <c:pt idx="8050">
                  <c:v>5</c:v>
                </c:pt>
                <c:pt idx="8051">
                  <c:v>4</c:v>
                </c:pt>
                <c:pt idx="8052">
                  <c:v>7</c:v>
                </c:pt>
                <c:pt idx="8053">
                  <c:v>6</c:v>
                </c:pt>
                <c:pt idx="8054">
                  <c:v>5</c:v>
                </c:pt>
                <c:pt idx="8055">
                  <c:v>5</c:v>
                </c:pt>
                <c:pt idx="8056">
                  <c:v>5</c:v>
                </c:pt>
                <c:pt idx="8057">
                  <c:v>5</c:v>
                </c:pt>
                <c:pt idx="8058">
                  <c:v>5</c:v>
                </c:pt>
                <c:pt idx="8059">
                  <c:v>6</c:v>
                </c:pt>
                <c:pt idx="8060">
                  <c:v>6</c:v>
                </c:pt>
                <c:pt idx="8061">
                  <c:v>5</c:v>
                </c:pt>
                <c:pt idx="8062">
                  <c:v>5</c:v>
                </c:pt>
                <c:pt idx="8063">
                  <c:v>9</c:v>
                </c:pt>
                <c:pt idx="8064">
                  <c:v>6</c:v>
                </c:pt>
                <c:pt idx="8065">
                  <c:v>6</c:v>
                </c:pt>
                <c:pt idx="8066">
                  <c:v>5</c:v>
                </c:pt>
                <c:pt idx="8067">
                  <c:v>6</c:v>
                </c:pt>
                <c:pt idx="8068">
                  <c:v>6</c:v>
                </c:pt>
                <c:pt idx="8069">
                  <c:v>6</c:v>
                </c:pt>
                <c:pt idx="8070">
                  <c:v>6</c:v>
                </c:pt>
                <c:pt idx="8071">
                  <c:v>5</c:v>
                </c:pt>
                <c:pt idx="8072">
                  <c:v>6</c:v>
                </c:pt>
                <c:pt idx="8073">
                  <c:v>4</c:v>
                </c:pt>
                <c:pt idx="8074">
                  <c:v>9</c:v>
                </c:pt>
                <c:pt idx="8075">
                  <c:v>6</c:v>
                </c:pt>
                <c:pt idx="8076">
                  <c:v>5</c:v>
                </c:pt>
                <c:pt idx="8077">
                  <c:v>6</c:v>
                </c:pt>
                <c:pt idx="8078">
                  <c:v>5</c:v>
                </c:pt>
                <c:pt idx="8079">
                  <c:v>6</c:v>
                </c:pt>
                <c:pt idx="8080">
                  <c:v>6</c:v>
                </c:pt>
                <c:pt idx="8081">
                  <c:v>6</c:v>
                </c:pt>
                <c:pt idx="8082">
                  <c:v>6</c:v>
                </c:pt>
                <c:pt idx="8083">
                  <c:v>5</c:v>
                </c:pt>
                <c:pt idx="8084">
                  <c:v>6</c:v>
                </c:pt>
                <c:pt idx="8085">
                  <c:v>6</c:v>
                </c:pt>
                <c:pt idx="8086">
                  <c:v>6</c:v>
                </c:pt>
                <c:pt idx="8087">
                  <c:v>6</c:v>
                </c:pt>
                <c:pt idx="8088">
                  <c:v>6</c:v>
                </c:pt>
                <c:pt idx="8089">
                  <c:v>5</c:v>
                </c:pt>
                <c:pt idx="8090">
                  <c:v>5</c:v>
                </c:pt>
                <c:pt idx="8091">
                  <c:v>6</c:v>
                </c:pt>
                <c:pt idx="8092">
                  <c:v>7</c:v>
                </c:pt>
                <c:pt idx="8093">
                  <c:v>6</c:v>
                </c:pt>
                <c:pt idx="8094">
                  <c:v>7</c:v>
                </c:pt>
                <c:pt idx="8095">
                  <c:v>6</c:v>
                </c:pt>
                <c:pt idx="8096">
                  <c:v>7</c:v>
                </c:pt>
                <c:pt idx="8097">
                  <c:v>8</c:v>
                </c:pt>
                <c:pt idx="8098">
                  <c:v>7</c:v>
                </c:pt>
                <c:pt idx="8099">
                  <c:v>7</c:v>
                </c:pt>
                <c:pt idx="8100">
                  <c:v>7</c:v>
                </c:pt>
                <c:pt idx="8101">
                  <c:v>9</c:v>
                </c:pt>
                <c:pt idx="8102">
                  <c:v>6</c:v>
                </c:pt>
                <c:pt idx="8103">
                  <c:v>8</c:v>
                </c:pt>
                <c:pt idx="8104">
                  <c:v>8</c:v>
                </c:pt>
                <c:pt idx="8105">
                  <c:v>9</c:v>
                </c:pt>
                <c:pt idx="8106">
                  <c:v>8</c:v>
                </c:pt>
                <c:pt idx="8107">
                  <c:v>7</c:v>
                </c:pt>
                <c:pt idx="8108">
                  <c:v>11</c:v>
                </c:pt>
                <c:pt idx="8109">
                  <c:v>7</c:v>
                </c:pt>
                <c:pt idx="8110">
                  <c:v>7</c:v>
                </c:pt>
                <c:pt idx="8111">
                  <c:v>7</c:v>
                </c:pt>
                <c:pt idx="8112">
                  <c:v>9</c:v>
                </c:pt>
                <c:pt idx="8113">
                  <c:v>8</c:v>
                </c:pt>
                <c:pt idx="8114">
                  <c:v>7</c:v>
                </c:pt>
                <c:pt idx="8115">
                  <c:v>8</c:v>
                </c:pt>
                <c:pt idx="8116">
                  <c:v>9</c:v>
                </c:pt>
                <c:pt idx="8117">
                  <c:v>7</c:v>
                </c:pt>
                <c:pt idx="8118">
                  <c:v>9</c:v>
                </c:pt>
                <c:pt idx="8119">
                  <c:v>9</c:v>
                </c:pt>
                <c:pt idx="8120">
                  <c:v>10</c:v>
                </c:pt>
                <c:pt idx="8121">
                  <c:v>11</c:v>
                </c:pt>
                <c:pt idx="8122">
                  <c:v>9</c:v>
                </c:pt>
                <c:pt idx="8123">
                  <c:v>10</c:v>
                </c:pt>
                <c:pt idx="8124">
                  <c:v>9</c:v>
                </c:pt>
                <c:pt idx="8125">
                  <c:v>10</c:v>
                </c:pt>
                <c:pt idx="8126">
                  <c:v>36</c:v>
                </c:pt>
                <c:pt idx="8127">
                  <c:v>10</c:v>
                </c:pt>
                <c:pt idx="8128">
                  <c:v>9</c:v>
                </c:pt>
                <c:pt idx="8129">
                  <c:v>9</c:v>
                </c:pt>
                <c:pt idx="8130">
                  <c:v>9</c:v>
                </c:pt>
                <c:pt idx="8131">
                  <c:v>7</c:v>
                </c:pt>
                <c:pt idx="8132">
                  <c:v>11</c:v>
                </c:pt>
                <c:pt idx="8133">
                  <c:v>11</c:v>
                </c:pt>
                <c:pt idx="8134">
                  <c:v>12</c:v>
                </c:pt>
                <c:pt idx="8135">
                  <c:v>12</c:v>
                </c:pt>
                <c:pt idx="8136">
                  <c:v>12</c:v>
                </c:pt>
                <c:pt idx="8137">
                  <c:v>10</c:v>
                </c:pt>
                <c:pt idx="8138">
                  <c:v>10</c:v>
                </c:pt>
                <c:pt idx="8139">
                  <c:v>10</c:v>
                </c:pt>
                <c:pt idx="8140">
                  <c:v>12</c:v>
                </c:pt>
                <c:pt idx="8141">
                  <c:v>9</c:v>
                </c:pt>
                <c:pt idx="8142">
                  <c:v>12</c:v>
                </c:pt>
                <c:pt idx="8143">
                  <c:v>9</c:v>
                </c:pt>
                <c:pt idx="8144">
                  <c:v>12</c:v>
                </c:pt>
                <c:pt idx="8145">
                  <c:v>12</c:v>
                </c:pt>
                <c:pt idx="8146">
                  <c:v>12</c:v>
                </c:pt>
                <c:pt idx="8147">
                  <c:v>12</c:v>
                </c:pt>
                <c:pt idx="8148">
                  <c:v>10</c:v>
                </c:pt>
                <c:pt idx="8149">
                  <c:v>12</c:v>
                </c:pt>
                <c:pt idx="8150">
                  <c:v>12</c:v>
                </c:pt>
                <c:pt idx="8151">
                  <c:v>12</c:v>
                </c:pt>
                <c:pt idx="8152">
                  <c:v>12</c:v>
                </c:pt>
                <c:pt idx="8153">
                  <c:v>14</c:v>
                </c:pt>
                <c:pt idx="8154">
                  <c:v>12</c:v>
                </c:pt>
                <c:pt idx="8155">
                  <c:v>10</c:v>
                </c:pt>
                <c:pt idx="8156">
                  <c:v>11</c:v>
                </c:pt>
                <c:pt idx="8157">
                  <c:v>10</c:v>
                </c:pt>
                <c:pt idx="8158">
                  <c:v>11</c:v>
                </c:pt>
                <c:pt idx="8159">
                  <c:v>11</c:v>
                </c:pt>
                <c:pt idx="8160">
                  <c:v>10</c:v>
                </c:pt>
                <c:pt idx="8161">
                  <c:v>11</c:v>
                </c:pt>
                <c:pt idx="8162">
                  <c:v>12</c:v>
                </c:pt>
                <c:pt idx="8163">
                  <c:v>11</c:v>
                </c:pt>
                <c:pt idx="8164">
                  <c:v>12</c:v>
                </c:pt>
                <c:pt idx="8165">
                  <c:v>10</c:v>
                </c:pt>
                <c:pt idx="8166">
                  <c:v>38</c:v>
                </c:pt>
                <c:pt idx="8167">
                  <c:v>10</c:v>
                </c:pt>
                <c:pt idx="8168">
                  <c:v>9</c:v>
                </c:pt>
                <c:pt idx="8169">
                  <c:v>10</c:v>
                </c:pt>
                <c:pt idx="8170">
                  <c:v>9</c:v>
                </c:pt>
                <c:pt idx="8171">
                  <c:v>10</c:v>
                </c:pt>
                <c:pt idx="8172">
                  <c:v>7</c:v>
                </c:pt>
                <c:pt idx="8173">
                  <c:v>9</c:v>
                </c:pt>
                <c:pt idx="8174">
                  <c:v>8</c:v>
                </c:pt>
                <c:pt idx="8175">
                  <c:v>8</c:v>
                </c:pt>
                <c:pt idx="8176">
                  <c:v>9</c:v>
                </c:pt>
                <c:pt idx="8177">
                  <c:v>6</c:v>
                </c:pt>
                <c:pt idx="8178">
                  <c:v>8</c:v>
                </c:pt>
                <c:pt idx="8179">
                  <c:v>8</c:v>
                </c:pt>
                <c:pt idx="8180">
                  <c:v>9</c:v>
                </c:pt>
                <c:pt idx="8181">
                  <c:v>9</c:v>
                </c:pt>
                <c:pt idx="8182">
                  <c:v>9</c:v>
                </c:pt>
                <c:pt idx="8183">
                  <c:v>9</c:v>
                </c:pt>
                <c:pt idx="8184">
                  <c:v>9</c:v>
                </c:pt>
                <c:pt idx="8185">
                  <c:v>8</c:v>
                </c:pt>
                <c:pt idx="8186">
                  <c:v>9</c:v>
                </c:pt>
                <c:pt idx="8187">
                  <c:v>10</c:v>
                </c:pt>
                <c:pt idx="8188">
                  <c:v>7</c:v>
                </c:pt>
                <c:pt idx="8189">
                  <c:v>7</c:v>
                </c:pt>
                <c:pt idx="8190">
                  <c:v>8</c:v>
                </c:pt>
                <c:pt idx="8191">
                  <c:v>8</c:v>
                </c:pt>
                <c:pt idx="8192">
                  <c:v>8</c:v>
                </c:pt>
                <c:pt idx="8193">
                  <c:v>9</c:v>
                </c:pt>
                <c:pt idx="8194">
                  <c:v>7</c:v>
                </c:pt>
                <c:pt idx="8195">
                  <c:v>8</c:v>
                </c:pt>
                <c:pt idx="8196">
                  <c:v>6</c:v>
                </c:pt>
                <c:pt idx="8197">
                  <c:v>8</c:v>
                </c:pt>
                <c:pt idx="8198">
                  <c:v>9</c:v>
                </c:pt>
                <c:pt idx="8199">
                  <c:v>7</c:v>
                </c:pt>
                <c:pt idx="8200">
                  <c:v>8</c:v>
                </c:pt>
                <c:pt idx="8201">
                  <c:v>6</c:v>
                </c:pt>
                <c:pt idx="8202">
                  <c:v>7</c:v>
                </c:pt>
                <c:pt idx="8203">
                  <c:v>7</c:v>
                </c:pt>
                <c:pt idx="8204">
                  <c:v>7</c:v>
                </c:pt>
                <c:pt idx="8205">
                  <c:v>7</c:v>
                </c:pt>
                <c:pt idx="8206">
                  <c:v>6</c:v>
                </c:pt>
                <c:pt idx="8207">
                  <c:v>7</c:v>
                </c:pt>
                <c:pt idx="8208">
                  <c:v>7</c:v>
                </c:pt>
                <c:pt idx="8209">
                  <c:v>7</c:v>
                </c:pt>
                <c:pt idx="8210">
                  <c:v>7</c:v>
                </c:pt>
                <c:pt idx="8211">
                  <c:v>7</c:v>
                </c:pt>
                <c:pt idx="8212">
                  <c:v>7</c:v>
                </c:pt>
                <c:pt idx="8213">
                  <c:v>8</c:v>
                </c:pt>
                <c:pt idx="8214">
                  <c:v>7</c:v>
                </c:pt>
                <c:pt idx="8215">
                  <c:v>7</c:v>
                </c:pt>
                <c:pt idx="8216">
                  <c:v>6</c:v>
                </c:pt>
                <c:pt idx="8217">
                  <c:v>8</c:v>
                </c:pt>
                <c:pt idx="8218">
                  <c:v>6</c:v>
                </c:pt>
                <c:pt idx="8219">
                  <c:v>8</c:v>
                </c:pt>
                <c:pt idx="8220">
                  <c:v>8</c:v>
                </c:pt>
                <c:pt idx="8221">
                  <c:v>9</c:v>
                </c:pt>
                <c:pt idx="8222">
                  <c:v>9</c:v>
                </c:pt>
                <c:pt idx="8223">
                  <c:v>6</c:v>
                </c:pt>
                <c:pt idx="8224">
                  <c:v>9</c:v>
                </c:pt>
                <c:pt idx="8225">
                  <c:v>7</c:v>
                </c:pt>
                <c:pt idx="8226">
                  <c:v>8</c:v>
                </c:pt>
                <c:pt idx="8227">
                  <c:v>8</c:v>
                </c:pt>
                <c:pt idx="8228">
                  <c:v>8</c:v>
                </c:pt>
                <c:pt idx="8229">
                  <c:v>9</c:v>
                </c:pt>
                <c:pt idx="8230">
                  <c:v>10</c:v>
                </c:pt>
                <c:pt idx="8231">
                  <c:v>9</c:v>
                </c:pt>
                <c:pt idx="8232">
                  <c:v>9</c:v>
                </c:pt>
                <c:pt idx="8233">
                  <c:v>7</c:v>
                </c:pt>
                <c:pt idx="8234">
                  <c:v>7</c:v>
                </c:pt>
                <c:pt idx="8235">
                  <c:v>6</c:v>
                </c:pt>
                <c:pt idx="8236">
                  <c:v>6</c:v>
                </c:pt>
                <c:pt idx="8237">
                  <c:v>7</c:v>
                </c:pt>
                <c:pt idx="8238">
                  <c:v>6</c:v>
                </c:pt>
                <c:pt idx="8239">
                  <c:v>7</c:v>
                </c:pt>
                <c:pt idx="8240">
                  <c:v>6</c:v>
                </c:pt>
                <c:pt idx="8241">
                  <c:v>7</c:v>
                </c:pt>
                <c:pt idx="8242">
                  <c:v>6</c:v>
                </c:pt>
                <c:pt idx="8243">
                  <c:v>9</c:v>
                </c:pt>
                <c:pt idx="8244">
                  <c:v>8</c:v>
                </c:pt>
                <c:pt idx="8245">
                  <c:v>7</c:v>
                </c:pt>
                <c:pt idx="8246">
                  <c:v>7</c:v>
                </c:pt>
                <c:pt idx="8247">
                  <c:v>6</c:v>
                </c:pt>
                <c:pt idx="8248">
                  <c:v>7</c:v>
                </c:pt>
                <c:pt idx="8249">
                  <c:v>6</c:v>
                </c:pt>
                <c:pt idx="8250">
                  <c:v>6</c:v>
                </c:pt>
                <c:pt idx="8251">
                  <c:v>6</c:v>
                </c:pt>
                <c:pt idx="8252">
                  <c:v>6</c:v>
                </c:pt>
                <c:pt idx="8253">
                  <c:v>5</c:v>
                </c:pt>
                <c:pt idx="8254">
                  <c:v>6</c:v>
                </c:pt>
                <c:pt idx="8255">
                  <c:v>6</c:v>
                </c:pt>
                <c:pt idx="8256">
                  <c:v>5</c:v>
                </c:pt>
                <c:pt idx="8257">
                  <c:v>5</c:v>
                </c:pt>
                <c:pt idx="8258">
                  <c:v>6</c:v>
                </c:pt>
                <c:pt idx="8259">
                  <c:v>5</c:v>
                </c:pt>
                <c:pt idx="8260">
                  <c:v>5</c:v>
                </c:pt>
                <c:pt idx="8261">
                  <c:v>6</c:v>
                </c:pt>
                <c:pt idx="8262">
                  <c:v>5</c:v>
                </c:pt>
                <c:pt idx="8263">
                  <c:v>6</c:v>
                </c:pt>
                <c:pt idx="8264">
                  <c:v>3</c:v>
                </c:pt>
                <c:pt idx="8265">
                  <c:v>6</c:v>
                </c:pt>
                <c:pt idx="8266">
                  <c:v>6</c:v>
                </c:pt>
                <c:pt idx="8267">
                  <c:v>5</c:v>
                </c:pt>
                <c:pt idx="8268">
                  <c:v>5</c:v>
                </c:pt>
                <c:pt idx="8269">
                  <c:v>5</c:v>
                </c:pt>
                <c:pt idx="8270">
                  <c:v>6</c:v>
                </c:pt>
                <c:pt idx="8271">
                  <c:v>5</c:v>
                </c:pt>
                <c:pt idx="8272">
                  <c:v>5</c:v>
                </c:pt>
                <c:pt idx="8273">
                  <c:v>4</c:v>
                </c:pt>
                <c:pt idx="8274">
                  <c:v>4</c:v>
                </c:pt>
                <c:pt idx="8275">
                  <c:v>4</c:v>
                </c:pt>
                <c:pt idx="8276">
                  <c:v>3</c:v>
                </c:pt>
                <c:pt idx="8277">
                  <c:v>5</c:v>
                </c:pt>
                <c:pt idx="8278">
                  <c:v>3</c:v>
                </c:pt>
                <c:pt idx="8279">
                  <c:v>3</c:v>
                </c:pt>
                <c:pt idx="8280">
                  <c:v>3</c:v>
                </c:pt>
                <c:pt idx="8281">
                  <c:v>3</c:v>
                </c:pt>
                <c:pt idx="8282">
                  <c:v>3</c:v>
                </c:pt>
                <c:pt idx="8283">
                  <c:v>3</c:v>
                </c:pt>
                <c:pt idx="8284">
                  <c:v>3</c:v>
                </c:pt>
                <c:pt idx="8285">
                  <c:v>5</c:v>
                </c:pt>
                <c:pt idx="8286">
                  <c:v>3</c:v>
                </c:pt>
                <c:pt idx="8287">
                  <c:v>4</c:v>
                </c:pt>
                <c:pt idx="8288">
                  <c:v>2</c:v>
                </c:pt>
                <c:pt idx="8289">
                  <c:v>3</c:v>
                </c:pt>
                <c:pt idx="8290">
                  <c:v>3</c:v>
                </c:pt>
                <c:pt idx="8291">
                  <c:v>1</c:v>
                </c:pt>
                <c:pt idx="8292">
                  <c:v>3</c:v>
                </c:pt>
                <c:pt idx="8293">
                  <c:v>1</c:v>
                </c:pt>
                <c:pt idx="8294">
                  <c:v>3</c:v>
                </c:pt>
                <c:pt idx="8295">
                  <c:v>2</c:v>
                </c:pt>
                <c:pt idx="8296">
                  <c:v>3</c:v>
                </c:pt>
                <c:pt idx="8297">
                  <c:v>3</c:v>
                </c:pt>
                <c:pt idx="8298">
                  <c:v>4</c:v>
                </c:pt>
                <c:pt idx="8299">
                  <c:v>4</c:v>
                </c:pt>
                <c:pt idx="8300">
                  <c:v>3</c:v>
                </c:pt>
                <c:pt idx="8301">
                  <c:v>3</c:v>
                </c:pt>
                <c:pt idx="8302">
                  <c:v>4</c:v>
                </c:pt>
                <c:pt idx="8303">
                  <c:v>5</c:v>
                </c:pt>
                <c:pt idx="8304">
                  <c:v>4</c:v>
                </c:pt>
                <c:pt idx="8305">
                  <c:v>4</c:v>
                </c:pt>
                <c:pt idx="8306">
                  <c:v>5</c:v>
                </c:pt>
                <c:pt idx="8307">
                  <c:v>5</c:v>
                </c:pt>
                <c:pt idx="8308">
                  <c:v>3</c:v>
                </c:pt>
                <c:pt idx="8309">
                  <c:v>5</c:v>
                </c:pt>
                <c:pt idx="8310">
                  <c:v>5</c:v>
                </c:pt>
                <c:pt idx="8311">
                  <c:v>6</c:v>
                </c:pt>
                <c:pt idx="8312">
                  <c:v>3</c:v>
                </c:pt>
                <c:pt idx="8313">
                  <c:v>4</c:v>
                </c:pt>
                <c:pt idx="8314">
                  <c:v>4</c:v>
                </c:pt>
                <c:pt idx="8315">
                  <c:v>4</c:v>
                </c:pt>
                <c:pt idx="8316">
                  <c:v>5</c:v>
                </c:pt>
                <c:pt idx="8317">
                  <c:v>3</c:v>
                </c:pt>
                <c:pt idx="8318">
                  <c:v>4</c:v>
                </c:pt>
                <c:pt idx="8319">
                  <c:v>5</c:v>
                </c:pt>
                <c:pt idx="8320">
                  <c:v>5</c:v>
                </c:pt>
                <c:pt idx="8321">
                  <c:v>4</c:v>
                </c:pt>
                <c:pt idx="8322">
                  <c:v>7</c:v>
                </c:pt>
                <c:pt idx="8323">
                  <c:v>6</c:v>
                </c:pt>
                <c:pt idx="8324">
                  <c:v>4</c:v>
                </c:pt>
                <c:pt idx="8325">
                  <c:v>6</c:v>
                </c:pt>
                <c:pt idx="8326">
                  <c:v>6</c:v>
                </c:pt>
                <c:pt idx="8327">
                  <c:v>6</c:v>
                </c:pt>
                <c:pt idx="8328">
                  <c:v>6</c:v>
                </c:pt>
                <c:pt idx="8329">
                  <c:v>6</c:v>
                </c:pt>
                <c:pt idx="8330">
                  <c:v>6</c:v>
                </c:pt>
                <c:pt idx="8331">
                  <c:v>6</c:v>
                </c:pt>
                <c:pt idx="8332">
                  <c:v>6</c:v>
                </c:pt>
                <c:pt idx="8333">
                  <c:v>7</c:v>
                </c:pt>
                <c:pt idx="8334">
                  <c:v>6</c:v>
                </c:pt>
                <c:pt idx="8335">
                  <c:v>6</c:v>
                </c:pt>
                <c:pt idx="8336">
                  <c:v>6</c:v>
                </c:pt>
                <c:pt idx="8337">
                  <c:v>6</c:v>
                </c:pt>
                <c:pt idx="8338">
                  <c:v>6</c:v>
                </c:pt>
                <c:pt idx="8339">
                  <c:v>5</c:v>
                </c:pt>
                <c:pt idx="8340">
                  <c:v>6</c:v>
                </c:pt>
                <c:pt idx="8341">
                  <c:v>6</c:v>
                </c:pt>
                <c:pt idx="8342">
                  <c:v>7</c:v>
                </c:pt>
                <c:pt idx="8343">
                  <c:v>7</c:v>
                </c:pt>
                <c:pt idx="8344">
                  <c:v>7</c:v>
                </c:pt>
                <c:pt idx="8345">
                  <c:v>7</c:v>
                </c:pt>
                <c:pt idx="8346">
                  <c:v>6</c:v>
                </c:pt>
                <c:pt idx="8347">
                  <c:v>8</c:v>
                </c:pt>
                <c:pt idx="8348">
                  <c:v>7</c:v>
                </c:pt>
                <c:pt idx="8349">
                  <c:v>7</c:v>
                </c:pt>
                <c:pt idx="8350">
                  <c:v>7</c:v>
                </c:pt>
                <c:pt idx="8351">
                  <c:v>7</c:v>
                </c:pt>
                <c:pt idx="8352">
                  <c:v>7</c:v>
                </c:pt>
                <c:pt idx="8353">
                  <c:v>9</c:v>
                </c:pt>
                <c:pt idx="8354">
                  <c:v>7</c:v>
                </c:pt>
                <c:pt idx="8355">
                  <c:v>7</c:v>
                </c:pt>
                <c:pt idx="8356">
                  <c:v>8</c:v>
                </c:pt>
                <c:pt idx="8357">
                  <c:v>7</c:v>
                </c:pt>
                <c:pt idx="8358">
                  <c:v>8</c:v>
                </c:pt>
                <c:pt idx="8359">
                  <c:v>6</c:v>
                </c:pt>
                <c:pt idx="8360">
                  <c:v>7</c:v>
                </c:pt>
                <c:pt idx="8361">
                  <c:v>6</c:v>
                </c:pt>
                <c:pt idx="8362">
                  <c:v>7</c:v>
                </c:pt>
                <c:pt idx="8363">
                  <c:v>6</c:v>
                </c:pt>
                <c:pt idx="8364">
                  <c:v>8</c:v>
                </c:pt>
                <c:pt idx="8365">
                  <c:v>7</c:v>
                </c:pt>
                <c:pt idx="8366">
                  <c:v>7</c:v>
                </c:pt>
                <c:pt idx="8367">
                  <c:v>9</c:v>
                </c:pt>
                <c:pt idx="8368">
                  <c:v>8</c:v>
                </c:pt>
                <c:pt idx="8369">
                  <c:v>9</c:v>
                </c:pt>
                <c:pt idx="8370">
                  <c:v>8</c:v>
                </c:pt>
                <c:pt idx="8371">
                  <c:v>8</c:v>
                </c:pt>
                <c:pt idx="8372">
                  <c:v>7</c:v>
                </c:pt>
                <c:pt idx="8373">
                  <c:v>8</c:v>
                </c:pt>
                <c:pt idx="8374">
                  <c:v>7</c:v>
                </c:pt>
                <c:pt idx="8375">
                  <c:v>7</c:v>
                </c:pt>
                <c:pt idx="8376">
                  <c:v>7</c:v>
                </c:pt>
                <c:pt idx="8377">
                  <c:v>8</c:v>
                </c:pt>
                <c:pt idx="8378">
                  <c:v>7</c:v>
                </c:pt>
                <c:pt idx="8379">
                  <c:v>9</c:v>
                </c:pt>
                <c:pt idx="8380">
                  <c:v>7</c:v>
                </c:pt>
                <c:pt idx="8381">
                  <c:v>9</c:v>
                </c:pt>
                <c:pt idx="8382">
                  <c:v>9</c:v>
                </c:pt>
                <c:pt idx="8383">
                  <c:v>9</c:v>
                </c:pt>
                <c:pt idx="8384">
                  <c:v>9</c:v>
                </c:pt>
                <c:pt idx="8385">
                  <c:v>8</c:v>
                </c:pt>
                <c:pt idx="8386">
                  <c:v>9</c:v>
                </c:pt>
                <c:pt idx="8387">
                  <c:v>7</c:v>
                </c:pt>
                <c:pt idx="8388">
                  <c:v>9</c:v>
                </c:pt>
                <c:pt idx="8389">
                  <c:v>7</c:v>
                </c:pt>
                <c:pt idx="8390">
                  <c:v>10</c:v>
                </c:pt>
                <c:pt idx="8391">
                  <c:v>9</c:v>
                </c:pt>
                <c:pt idx="8392">
                  <c:v>6</c:v>
                </c:pt>
                <c:pt idx="8393">
                  <c:v>8</c:v>
                </c:pt>
                <c:pt idx="8394">
                  <c:v>8</c:v>
                </c:pt>
                <c:pt idx="8395">
                  <c:v>9</c:v>
                </c:pt>
                <c:pt idx="8396">
                  <c:v>9</c:v>
                </c:pt>
                <c:pt idx="8397">
                  <c:v>7</c:v>
                </c:pt>
                <c:pt idx="8398">
                  <c:v>9</c:v>
                </c:pt>
                <c:pt idx="8399">
                  <c:v>9</c:v>
                </c:pt>
                <c:pt idx="8400">
                  <c:v>7</c:v>
                </c:pt>
                <c:pt idx="8401">
                  <c:v>9</c:v>
                </c:pt>
                <c:pt idx="8402">
                  <c:v>9</c:v>
                </c:pt>
                <c:pt idx="8403">
                  <c:v>8</c:v>
                </c:pt>
                <c:pt idx="8404">
                  <c:v>9</c:v>
                </c:pt>
                <c:pt idx="8405">
                  <c:v>8</c:v>
                </c:pt>
                <c:pt idx="8406">
                  <c:v>7</c:v>
                </c:pt>
                <c:pt idx="8407">
                  <c:v>6</c:v>
                </c:pt>
                <c:pt idx="8408">
                  <c:v>7</c:v>
                </c:pt>
                <c:pt idx="8409">
                  <c:v>6</c:v>
                </c:pt>
                <c:pt idx="8410">
                  <c:v>6</c:v>
                </c:pt>
                <c:pt idx="8411">
                  <c:v>7</c:v>
                </c:pt>
                <c:pt idx="8412">
                  <c:v>7</c:v>
                </c:pt>
                <c:pt idx="8413">
                  <c:v>9</c:v>
                </c:pt>
                <c:pt idx="8414">
                  <c:v>6</c:v>
                </c:pt>
                <c:pt idx="8415">
                  <c:v>9</c:v>
                </c:pt>
                <c:pt idx="8416">
                  <c:v>7</c:v>
                </c:pt>
                <c:pt idx="8417">
                  <c:v>7</c:v>
                </c:pt>
                <c:pt idx="8418">
                  <c:v>8</c:v>
                </c:pt>
                <c:pt idx="8419">
                  <c:v>8</c:v>
                </c:pt>
                <c:pt idx="8420">
                  <c:v>8</c:v>
                </c:pt>
                <c:pt idx="8421">
                  <c:v>6</c:v>
                </c:pt>
                <c:pt idx="8422">
                  <c:v>9</c:v>
                </c:pt>
                <c:pt idx="8423">
                  <c:v>9</c:v>
                </c:pt>
                <c:pt idx="8424">
                  <c:v>9</c:v>
                </c:pt>
                <c:pt idx="8425">
                  <c:v>7</c:v>
                </c:pt>
                <c:pt idx="8426">
                  <c:v>6</c:v>
                </c:pt>
                <c:pt idx="8427">
                  <c:v>6</c:v>
                </c:pt>
                <c:pt idx="8428">
                  <c:v>6</c:v>
                </c:pt>
                <c:pt idx="8429">
                  <c:v>6</c:v>
                </c:pt>
                <c:pt idx="8430">
                  <c:v>6</c:v>
                </c:pt>
                <c:pt idx="8431">
                  <c:v>4</c:v>
                </c:pt>
                <c:pt idx="8432">
                  <c:v>6</c:v>
                </c:pt>
                <c:pt idx="8433">
                  <c:v>3</c:v>
                </c:pt>
                <c:pt idx="8434">
                  <c:v>6</c:v>
                </c:pt>
                <c:pt idx="8435">
                  <c:v>5</c:v>
                </c:pt>
                <c:pt idx="8436">
                  <c:v>4</c:v>
                </c:pt>
                <c:pt idx="8437">
                  <c:v>4</c:v>
                </c:pt>
                <c:pt idx="8438">
                  <c:v>1</c:v>
                </c:pt>
                <c:pt idx="8439">
                  <c:v>5</c:v>
                </c:pt>
                <c:pt idx="8440">
                  <c:v>3</c:v>
                </c:pt>
                <c:pt idx="8441">
                  <c:v>3</c:v>
                </c:pt>
                <c:pt idx="8442">
                  <c:v>4</c:v>
                </c:pt>
                <c:pt idx="8443">
                  <c:v>5</c:v>
                </c:pt>
                <c:pt idx="8444">
                  <c:v>4</c:v>
                </c:pt>
                <c:pt idx="8445">
                  <c:v>3</c:v>
                </c:pt>
                <c:pt idx="8446">
                  <c:v>4</c:v>
                </c:pt>
                <c:pt idx="8447">
                  <c:v>5</c:v>
                </c:pt>
                <c:pt idx="8448">
                  <c:v>4</c:v>
                </c:pt>
                <c:pt idx="8449">
                  <c:v>5</c:v>
                </c:pt>
                <c:pt idx="8450">
                  <c:v>5</c:v>
                </c:pt>
                <c:pt idx="8451">
                  <c:v>4</c:v>
                </c:pt>
                <c:pt idx="8452">
                  <c:v>5</c:v>
                </c:pt>
                <c:pt idx="8453">
                  <c:v>5</c:v>
                </c:pt>
                <c:pt idx="8454">
                  <c:v>4</c:v>
                </c:pt>
                <c:pt idx="8455">
                  <c:v>5</c:v>
                </c:pt>
                <c:pt idx="8456">
                  <c:v>6</c:v>
                </c:pt>
                <c:pt idx="8457">
                  <c:v>4</c:v>
                </c:pt>
                <c:pt idx="8458">
                  <c:v>5</c:v>
                </c:pt>
                <c:pt idx="8459">
                  <c:v>5</c:v>
                </c:pt>
                <c:pt idx="8460">
                  <c:v>5</c:v>
                </c:pt>
                <c:pt idx="8461">
                  <c:v>4</c:v>
                </c:pt>
                <c:pt idx="8462">
                  <c:v>2</c:v>
                </c:pt>
                <c:pt idx="8463">
                  <c:v>5</c:v>
                </c:pt>
                <c:pt idx="8464">
                  <c:v>5</c:v>
                </c:pt>
                <c:pt idx="8465">
                  <c:v>5</c:v>
                </c:pt>
                <c:pt idx="8466">
                  <c:v>5</c:v>
                </c:pt>
                <c:pt idx="8467">
                  <c:v>5</c:v>
                </c:pt>
                <c:pt idx="8468">
                  <c:v>4</c:v>
                </c:pt>
                <c:pt idx="8469">
                  <c:v>5</c:v>
                </c:pt>
                <c:pt idx="8470">
                  <c:v>5</c:v>
                </c:pt>
                <c:pt idx="8471">
                  <c:v>3</c:v>
                </c:pt>
                <c:pt idx="8472">
                  <c:v>3</c:v>
                </c:pt>
                <c:pt idx="8473">
                  <c:v>2</c:v>
                </c:pt>
                <c:pt idx="8474">
                  <c:v>2</c:v>
                </c:pt>
                <c:pt idx="8475">
                  <c:v>1</c:v>
                </c:pt>
                <c:pt idx="8476">
                  <c:v>3</c:v>
                </c:pt>
                <c:pt idx="8477">
                  <c:v>2</c:v>
                </c:pt>
                <c:pt idx="8478">
                  <c:v>4</c:v>
                </c:pt>
                <c:pt idx="8479">
                  <c:v>3</c:v>
                </c:pt>
                <c:pt idx="8480">
                  <c:v>5</c:v>
                </c:pt>
                <c:pt idx="8481">
                  <c:v>4</c:v>
                </c:pt>
                <c:pt idx="8482">
                  <c:v>4</c:v>
                </c:pt>
                <c:pt idx="8483">
                  <c:v>6</c:v>
                </c:pt>
                <c:pt idx="8484">
                  <c:v>5</c:v>
                </c:pt>
                <c:pt idx="8485">
                  <c:v>6</c:v>
                </c:pt>
                <c:pt idx="8486">
                  <c:v>5</c:v>
                </c:pt>
                <c:pt idx="8487">
                  <c:v>7</c:v>
                </c:pt>
                <c:pt idx="8488">
                  <c:v>6</c:v>
                </c:pt>
                <c:pt idx="8489">
                  <c:v>6</c:v>
                </c:pt>
                <c:pt idx="8490">
                  <c:v>7</c:v>
                </c:pt>
                <c:pt idx="8491">
                  <c:v>7</c:v>
                </c:pt>
                <c:pt idx="8492">
                  <c:v>7</c:v>
                </c:pt>
                <c:pt idx="8493">
                  <c:v>7</c:v>
                </c:pt>
                <c:pt idx="8494">
                  <c:v>7</c:v>
                </c:pt>
                <c:pt idx="8495">
                  <c:v>6</c:v>
                </c:pt>
                <c:pt idx="8496">
                  <c:v>6</c:v>
                </c:pt>
                <c:pt idx="8497">
                  <c:v>6</c:v>
                </c:pt>
                <c:pt idx="8498">
                  <c:v>5</c:v>
                </c:pt>
                <c:pt idx="8499">
                  <c:v>6</c:v>
                </c:pt>
                <c:pt idx="8500">
                  <c:v>6</c:v>
                </c:pt>
                <c:pt idx="8501">
                  <c:v>6</c:v>
                </c:pt>
                <c:pt idx="8502">
                  <c:v>5</c:v>
                </c:pt>
                <c:pt idx="8503">
                  <c:v>6</c:v>
                </c:pt>
                <c:pt idx="8504">
                  <c:v>6</c:v>
                </c:pt>
                <c:pt idx="8505">
                  <c:v>6</c:v>
                </c:pt>
                <c:pt idx="8506">
                  <c:v>6</c:v>
                </c:pt>
                <c:pt idx="8507">
                  <c:v>6</c:v>
                </c:pt>
                <c:pt idx="8508">
                  <c:v>6</c:v>
                </c:pt>
                <c:pt idx="8509">
                  <c:v>6</c:v>
                </c:pt>
                <c:pt idx="8510">
                  <c:v>6</c:v>
                </c:pt>
                <c:pt idx="8511">
                  <c:v>7</c:v>
                </c:pt>
                <c:pt idx="8512">
                  <c:v>6</c:v>
                </c:pt>
                <c:pt idx="8513">
                  <c:v>6</c:v>
                </c:pt>
                <c:pt idx="8514">
                  <c:v>6</c:v>
                </c:pt>
                <c:pt idx="8515">
                  <c:v>5</c:v>
                </c:pt>
                <c:pt idx="8516">
                  <c:v>6</c:v>
                </c:pt>
                <c:pt idx="8517">
                  <c:v>6</c:v>
                </c:pt>
                <c:pt idx="8518">
                  <c:v>7</c:v>
                </c:pt>
                <c:pt idx="8519">
                  <c:v>7</c:v>
                </c:pt>
                <c:pt idx="8520">
                  <c:v>6</c:v>
                </c:pt>
                <c:pt idx="8521">
                  <c:v>8</c:v>
                </c:pt>
                <c:pt idx="8522">
                  <c:v>8</c:v>
                </c:pt>
                <c:pt idx="8523">
                  <c:v>6</c:v>
                </c:pt>
                <c:pt idx="8524">
                  <c:v>7</c:v>
                </c:pt>
                <c:pt idx="8525">
                  <c:v>5</c:v>
                </c:pt>
                <c:pt idx="8526">
                  <c:v>7</c:v>
                </c:pt>
                <c:pt idx="8527">
                  <c:v>7</c:v>
                </c:pt>
                <c:pt idx="8528">
                  <c:v>6</c:v>
                </c:pt>
                <c:pt idx="8529">
                  <c:v>6</c:v>
                </c:pt>
                <c:pt idx="8530">
                  <c:v>6</c:v>
                </c:pt>
                <c:pt idx="8531">
                  <c:v>7</c:v>
                </c:pt>
                <c:pt idx="8532">
                  <c:v>6</c:v>
                </c:pt>
                <c:pt idx="8533">
                  <c:v>6</c:v>
                </c:pt>
                <c:pt idx="8534">
                  <c:v>7</c:v>
                </c:pt>
                <c:pt idx="8535">
                  <c:v>6</c:v>
                </c:pt>
                <c:pt idx="8536">
                  <c:v>6</c:v>
                </c:pt>
                <c:pt idx="8537">
                  <c:v>8</c:v>
                </c:pt>
                <c:pt idx="8538">
                  <c:v>7</c:v>
                </c:pt>
                <c:pt idx="8539">
                  <c:v>6</c:v>
                </c:pt>
                <c:pt idx="8540">
                  <c:v>7</c:v>
                </c:pt>
                <c:pt idx="8541">
                  <c:v>6</c:v>
                </c:pt>
                <c:pt idx="8542">
                  <c:v>6</c:v>
                </c:pt>
                <c:pt idx="8543">
                  <c:v>6</c:v>
                </c:pt>
                <c:pt idx="8544">
                  <c:v>6</c:v>
                </c:pt>
                <c:pt idx="8545">
                  <c:v>6</c:v>
                </c:pt>
                <c:pt idx="8546">
                  <c:v>6</c:v>
                </c:pt>
                <c:pt idx="8547">
                  <c:v>6</c:v>
                </c:pt>
                <c:pt idx="8548">
                  <c:v>6</c:v>
                </c:pt>
                <c:pt idx="8549">
                  <c:v>6</c:v>
                </c:pt>
                <c:pt idx="8550">
                  <c:v>6</c:v>
                </c:pt>
                <c:pt idx="8551">
                  <c:v>7</c:v>
                </c:pt>
                <c:pt idx="8552">
                  <c:v>6</c:v>
                </c:pt>
                <c:pt idx="8553">
                  <c:v>6</c:v>
                </c:pt>
                <c:pt idx="8554">
                  <c:v>5</c:v>
                </c:pt>
                <c:pt idx="8555">
                  <c:v>6</c:v>
                </c:pt>
                <c:pt idx="8556">
                  <c:v>6</c:v>
                </c:pt>
                <c:pt idx="8557">
                  <c:v>6</c:v>
                </c:pt>
                <c:pt idx="8558">
                  <c:v>7</c:v>
                </c:pt>
                <c:pt idx="8559">
                  <c:v>7</c:v>
                </c:pt>
                <c:pt idx="8560">
                  <c:v>7</c:v>
                </c:pt>
                <c:pt idx="8561">
                  <c:v>5</c:v>
                </c:pt>
                <c:pt idx="8562">
                  <c:v>7</c:v>
                </c:pt>
                <c:pt idx="8563">
                  <c:v>6</c:v>
                </c:pt>
                <c:pt idx="8564">
                  <c:v>7</c:v>
                </c:pt>
                <c:pt idx="8565">
                  <c:v>7</c:v>
                </c:pt>
                <c:pt idx="8566">
                  <c:v>6</c:v>
                </c:pt>
                <c:pt idx="8567">
                  <c:v>7</c:v>
                </c:pt>
                <c:pt idx="8568">
                  <c:v>7</c:v>
                </c:pt>
                <c:pt idx="8569">
                  <c:v>6</c:v>
                </c:pt>
                <c:pt idx="8570">
                  <c:v>7</c:v>
                </c:pt>
                <c:pt idx="8571">
                  <c:v>9</c:v>
                </c:pt>
                <c:pt idx="8572">
                  <c:v>7</c:v>
                </c:pt>
                <c:pt idx="8573">
                  <c:v>8</c:v>
                </c:pt>
                <c:pt idx="8574">
                  <c:v>6</c:v>
                </c:pt>
                <c:pt idx="8575">
                  <c:v>8</c:v>
                </c:pt>
                <c:pt idx="8576">
                  <c:v>6</c:v>
                </c:pt>
                <c:pt idx="8577">
                  <c:v>7</c:v>
                </c:pt>
                <c:pt idx="8578">
                  <c:v>5</c:v>
                </c:pt>
                <c:pt idx="8579">
                  <c:v>7</c:v>
                </c:pt>
                <c:pt idx="8580">
                  <c:v>6</c:v>
                </c:pt>
                <c:pt idx="8581">
                  <c:v>6</c:v>
                </c:pt>
                <c:pt idx="8582">
                  <c:v>6</c:v>
                </c:pt>
                <c:pt idx="8583">
                  <c:v>7</c:v>
                </c:pt>
                <c:pt idx="8584">
                  <c:v>8</c:v>
                </c:pt>
                <c:pt idx="8585">
                  <c:v>6</c:v>
                </c:pt>
                <c:pt idx="8586">
                  <c:v>9</c:v>
                </c:pt>
                <c:pt idx="8587">
                  <c:v>8</c:v>
                </c:pt>
                <c:pt idx="8588">
                  <c:v>7</c:v>
                </c:pt>
                <c:pt idx="8589">
                  <c:v>7</c:v>
                </c:pt>
                <c:pt idx="8590">
                  <c:v>6</c:v>
                </c:pt>
                <c:pt idx="8591">
                  <c:v>7</c:v>
                </c:pt>
                <c:pt idx="8592">
                  <c:v>8</c:v>
                </c:pt>
                <c:pt idx="8593">
                  <c:v>7</c:v>
                </c:pt>
                <c:pt idx="8594">
                  <c:v>8</c:v>
                </c:pt>
                <c:pt idx="8595">
                  <c:v>7</c:v>
                </c:pt>
                <c:pt idx="8596">
                  <c:v>7</c:v>
                </c:pt>
                <c:pt idx="8597">
                  <c:v>8</c:v>
                </c:pt>
                <c:pt idx="8598">
                  <c:v>7</c:v>
                </c:pt>
                <c:pt idx="8599">
                  <c:v>9</c:v>
                </c:pt>
                <c:pt idx="8600">
                  <c:v>7</c:v>
                </c:pt>
                <c:pt idx="8601">
                  <c:v>7</c:v>
                </c:pt>
                <c:pt idx="8602">
                  <c:v>7</c:v>
                </c:pt>
                <c:pt idx="8603">
                  <c:v>8</c:v>
                </c:pt>
                <c:pt idx="8604">
                  <c:v>7</c:v>
                </c:pt>
                <c:pt idx="8605">
                  <c:v>9</c:v>
                </c:pt>
                <c:pt idx="8606">
                  <c:v>7</c:v>
                </c:pt>
                <c:pt idx="8607">
                  <c:v>6</c:v>
                </c:pt>
                <c:pt idx="8608">
                  <c:v>6</c:v>
                </c:pt>
                <c:pt idx="8609">
                  <c:v>6</c:v>
                </c:pt>
                <c:pt idx="8610">
                  <c:v>7</c:v>
                </c:pt>
                <c:pt idx="8611">
                  <c:v>6</c:v>
                </c:pt>
                <c:pt idx="8612">
                  <c:v>6</c:v>
                </c:pt>
                <c:pt idx="8613">
                  <c:v>6</c:v>
                </c:pt>
                <c:pt idx="8614">
                  <c:v>6</c:v>
                </c:pt>
                <c:pt idx="8615">
                  <c:v>5</c:v>
                </c:pt>
                <c:pt idx="8616">
                  <c:v>6</c:v>
                </c:pt>
                <c:pt idx="8617">
                  <c:v>6</c:v>
                </c:pt>
                <c:pt idx="8618">
                  <c:v>6</c:v>
                </c:pt>
                <c:pt idx="8619">
                  <c:v>5</c:v>
                </c:pt>
                <c:pt idx="8620">
                  <c:v>6</c:v>
                </c:pt>
                <c:pt idx="8621">
                  <c:v>6</c:v>
                </c:pt>
                <c:pt idx="8622">
                  <c:v>5</c:v>
                </c:pt>
                <c:pt idx="8623">
                  <c:v>6</c:v>
                </c:pt>
                <c:pt idx="8624">
                  <c:v>5</c:v>
                </c:pt>
                <c:pt idx="8625">
                  <c:v>5</c:v>
                </c:pt>
                <c:pt idx="8626">
                  <c:v>6</c:v>
                </c:pt>
                <c:pt idx="8627">
                  <c:v>6</c:v>
                </c:pt>
                <c:pt idx="8628">
                  <c:v>6</c:v>
                </c:pt>
                <c:pt idx="8629">
                  <c:v>5</c:v>
                </c:pt>
                <c:pt idx="8630">
                  <c:v>6</c:v>
                </c:pt>
                <c:pt idx="8631">
                  <c:v>5</c:v>
                </c:pt>
                <c:pt idx="8632">
                  <c:v>5</c:v>
                </c:pt>
                <c:pt idx="8633">
                  <c:v>5</c:v>
                </c:pt>
                <c:pt idx="8634">
                  <c:v>6</c:v>
                </c:pt>
                <c:pt idx="8635">
                  <c:v>6</c:v>
                </c:pt>
                <c:pt idx="8636">
                  <c:v>6</c:v>
                </c:pt>
                <c:pt idx="8637">
                  <c:v>5</c:v>
                </c:pt>
                <c:pt idx="8638">
                  <c:v>6</c:v>
                </c:pt>
                <c:pt idx="8639">
                  <c:v>7</c:v>
                </c:pt>
                <c:pt idx="8640">
                  <c:v>4</c:v>
                </c:pt>
                <c:pt idx="8641">
                  <c:v>5</c:v>
                </c:pt>
                <c:pt idx="8642">
                  <c:v>4</c:v>
                </c:pt>
                <c:pt idx="8643">
                  <c:v>5</c:v>
                </c:pt>
                <c:pt idx="8644">
                  <c:v>5</c:v>
                </c:pt>
                <c:pt idx="8645">
                  <c:v>5</c:v>
                </c:pt>
                <c:pt idx="8646">
                  <c:v>2</c:v>
                </c:pt>
                <c:pt idx="8647">
                  <c:v>5</c:v>
                </c:pt>
                <c:pt idx="8648">
                  <c:v>4</c:v>
                </c:pt>
                <c:pt idx="8649">
                  <c:v>5</c:v>
                </c:pt>
                <c:pt idx="8650">
                  <c:v>6</c:v>
                </c:pt>
                <c:pt idx="8651">
                  <c:v>4</c:v>
                </c:pt>
                <c:pt idx="8652">
                  <c:v>4</c:v>
                </c:pt>
                <c:pt idx="8653">
                  <c:v>30</c:v>
                </c:pt>
                <c:pt idx="8654">
                  <c:v>5</c:v>
                </c:pt>
                <c:pt idx="8655">
                  <c:v>5</c:v>
                </c:pt>
                <c:pt idx="8656">
                  <c:v>3</c:v>
                </c:pt>
                <c:pt idx="8657">
                  <c:v>5</c:v>
                </c:pt>
                <c:pt idx="8658">
                  <c:v>3</c:v>
                </c:pt>
                <c:pt idx="8659">
                  <c:v>4</c:v>
                </c:pt>
                <c:pt idx="8660">
                  <c:v>6</c:v>
                </c:pt>
                <c:pt idx="8661">
                  <c:v>7</c:v>
                </c:pt>
                <c:pt idx="8662">
                  <c:v>5</c:v>
                </c:pt>
                <c:pt idx="8663">
                  <c:v>5</c:v>
                </c:pt>
                <c:pt idx="8664">
                  <c:v>6</c:v>
                </c:pt>
                <c:pt idx="8665">
                  <c:v>6</c:v>
                </c:pt>
                <c:pt idx="8666">
                  <c:v>6</c:v>
                </c:pt>
                <c:pt idx="8667">
                  <c:v>6</c:v>
                </c:pt>
                <c:pt idx="8668">
                  <c:v>5</c:v>
                </c:pt>
                <c:pt idx="8669">
                  <c:v>5</c:v>
                </c:pt>
                <c:pt idx="8670">
                  <c:v>5</c:v>
                </c:pt>
                <c:pt idx="8671">
                  <c:v>6</c:v>
                </c:pt>
                <c:pt idx="8672">
                  <c:v>6</c:v>
                </c:pt>
                <c:pt idx="8673">
                  <c:v>5</c:v>
                </c:pt>
                <c:pt idx="8674">
                  <c:v>6</c:v>
                </c:pt>
                <c:pt idx="8675">
                  <c:v>4</c:v>
                </c:pt>
                <c:pt idx="8676">
                  <c:v>6</c:v>
                </c:pt>
                <c:pt idx="8677">
                  <c:v>6</c:v>
                </c:pt>
                <c:pt idx="8678">
                  <c:v>6</c:v>
                </c:pt>
                <c:pt idx="8679">
                  <c:v>5</c:v>
                </c:pt>
                <c:pt idx="8680">
                  <c:v>5</c:v>
                </c:pt>
                <c:pt idx="8681">
                  <c:v>6</c:v>
                </c:pt>
                <c:pt idx="8682">
                  <c:v>6</c:v>
                </c:pt>
                <c:pt idx="8683">
                  <c:v>5</c:v>
                </c:pt>
                <c:pt idx="8684">
                  <c:v>6</c:v>
                </c:pt>
                <c:pt idx="8685">
                  <c:v>5</c:v>
                </c:pt>
                <c:pt idx="8686">
                  <c:v>5</c:v>
                </c:pt>
                <c:pt idx="8687">
                  <c:v>4</c:v>
                </c:pt>
                <c:pt idx="8688">
                  <c:v>6</c:v>
                </c:pt>
                <c:pt idx="8689">
                  <c:v>6</c:v>
                </c:pt>
                <c:pt idx="8690">
                  <c:v>4</c:v>
                </c:pt>
                <c:pt idx="8691">
                  <c:v>5</c:v>
                </c:pt>
                <c:pt idx="8692">
                  <c:v>3</c:v>
                </c:pt>
                <c:pt idx="8693">
                  <c:v>5</c:v>
                </c:pt>
                <c:pt idx="8694">
                  <c:v>5</c:v>
                </c:pt>
                <c:pt idx="8695">
                  <c:v>6</c:v>
                </c:pt>
                <c:pt idx="8696">
                  <c:v>5</c:v>
                </c:pt>
                <c:pt idx="8697">
                  <c:v>3</c:v>
                </c:pt>
                <c:pt idx="8698">
                  <c:v>6</c:v>
                </c:pt>
                <c:pt idx="8699">
                  <c:v>3</c:v>
                </c:pt>
                <c:pt idx="8700">
                  <c:v>5</c:v>
                </c:pt>
                <c:pt idx="8701">
                  <c:v>5</c:v>
                </c:pt>
                <c:pt idx="8702">
                  <c:v>6</c:v>
                </c:pt>
                <c:pt idx="8703">
                  <c:v>5</c:v>
                </c:pt>
                <c:pt idx="8704">
                  <c:v>4</c:v>
                </c:pt>
                <c:pt idx="8705">
                  <c:v>5</c:v>
                </c:pt>
                <c:pt idx="8706">
                  <c:v>6</c:v>
                </c:pt>
                <c:pt idx="8707">
                  <c:v>6</c:v>
                </c:pt>
                <c:pt idx="8708">
                  <c:v>6</c:v>
                </c:pt>
                <c:pt idx="8709">
                  <c:v>6</c:v>
                </c:pt>
                <c:pt idx="8710">
                  <c:v>6</c:v>
                </c:pt>
                <c:pt idx="8711">
                  <c:v>5</c:v>
                </c:pt>
                <c:pt idx="8712">
                  <c:v>6</c:v>
                </c:pt>
                <c:pt idx="8713">
                  <c:v>6</c:v>
                </c:pt>
                <c:pt idx="8714">
                  <c:v>5</c:v>
                </c:pt>
                <c:pt idx="8715">
                  <c:v>6</c:v>
                </c:pt>
                <c:pt idx="8716">
                  <c:v>5</c:v>
                </c:pt>
                <c:pt idx="8717">
                  <c:v>6</c:v>
                </c:pt>
                <c:pt idx="8718">
                  <c:v>7</c:v>
                </c:pt>
                <c:pt idx="8719">
                  <c:v>6</c:v>
                </c:pt>
                <c:pt idx="8720">
                  <c:v>6</c:v>
                </c:pt>
                <c:pt idx="8721">
                  <c:v>6</c:v>
                </c:pt>
                <c:pt idx="8722">
                  <c:v>7</c:v>
                </c:pt>
                <c:pt idx="8723">
                  <c:v>6</c:v>
                </c:pt>
                <c:pt idx="8724">
                  <c:v>7</c:v>
                </c:pt>
                <c:pt idx="8725">
                  <c:v>7</c:v>
                </c:pt>
                <c:pt idx="8726">
                  <c:v>7</c:v>
                </c:pt>
                <c:pt idx="8727">
                  <c:v>7</c:v>
                </c:pt>
                <c:pt idx="8728">
                  <c:v>6</c:v>
                </c:pt>
                <c:pt idx="8729">
                  <c:v>9</c:v>
                </c:pt>
                <c:pt idx="8730">
                  <c:v>6</c:v>
                </c:pt>
                <c:pt idx="8731">
                  <c:v>7</c:v>
                </c:pt>
                <c:pt idx="8732">
                  <c:v>7</c:v>
                </c:pt>
                <c:pt idx="8733">
                  <c:v>7</c:v>
                </c:pt>
                <c:pt idx="8734">
                  <c:v>6</c:v>
                </c:pt>
                <c:pt idx="8735">
                  <c:v>7</c:v>
                </c:pt>
                <c:pt idx="8736">
                  <c:v>6</c:v>
                </c:pt>
                <c:pt idx="8737">
                  <c:v>8</c:v>
                </c:pt>
                <c:pt idx="8738">
                  <c:v>6</c:v>
                </c:pt>
                <c:pt idx="8739">
                  <c:v>8</c:v>
                </c:pt>
                <c:pt idx="8740">
                  <c:v>6</c:v>
                </c:pt>
                <c:pt idx="8741">
                  <c:v>7</c:v>
                </c:pt>
                <c:pt idx="8742">
                  <c:v>7</c:v>
                </c:pt>
                <c:pt idx="8743">
                  <c:v>6</c:v>
                </c:pt>
                <c:pt idx="8744">
                  <c:v>8</c:v>
                </c:pt>
                <c:pt idx="8745">
                  <c:v>5</c:v>
                </c:pt>
                <c:pt idx="8746">
                  <c:v>7</c:v>
                </c:pt>
                <c:pt idx="8747">
                  <c:v>7</c:v>
                </c:pt>
                <c:pt idx="8748">
                  <c:v>7</c:v>
                </c:pt>
                <c:pt idx="8749">
                  <c:v>7</c:v>
                </c:pt>
                <c:pt idx="8750">
                  <c:v>6</c:v>
                </c:pt>
                <c:pt idx="8751">
                  <c:v>7</c:v>
                </c:pt>
                <c:pt idx="8752">
                  <c:v>9</c:v>
                </c:pt>
                <c:pt idx="8753">
                  <c:v>9</c:v>
                </c:pt>
                <c:pt idx="8754">
                  <c:v>8</c:v>
                </c:pt>
                <c:pt idx="8755">
                  <c:v>7</c:v>
                </c:pt>
                <c:pt idx="8756">
                  <c:v>9</c:v>
                </c:pt>
                <c:pt idx="8757">
                  <c:v>9</c:v>
                </c:pt>
                <c:pt idx="8758">
                  <c:v>9</c:v>
                </c:pt>
                <c:pt idx="8759">
                  <c:v>10</c:v>
                </c:pt>
                <c:pt idx="8760">
                  <c:v>8</c:v>
                </c:pt>
                <c:pt idx="8761">
                  <c:v>9</c:v>
                </c:pt>
                <c:pt idx="8762">
                  <c:v>7</c:v>
                </c:pt>
                <c:pt idx="8763">
                  <c:v>11</c:v>
                </c:pt>
                <c:pt idx="8764">
                  <c:v>10</c:v>
                </c:pt>
                <c:pt idx="8765">
                  <c:v>9</c:v>
                </c:pt>
                <c:pt idx="8766">
                  <c:v>12</c:v>
                </c:pt>
                <c:pt idx="8767">
                  <c:v>9</c:v>
                </c:pt>
                <c:pt idx="8768">
                  <c:v>11</c:v>
                </c:pt>
                <c:pt idx="8769">
                  <c:v>11</c:v>
                </c:pt>
                <c:pt idx="8770">
                  <c:v>11</c:v>
                </c:pt>
                <c:pt idx="8771">
                  <c:v>9</c:v>
                </c:pt>
                <c:pt idx="8772">
                  <c:v>10</c:v>
                </c:pt>
                <c:pt idx="8773">
                  <c:v>10</c:v>
                </c:pt>
                <c:pt idx="8774">
                  <c:v>12</c:v>
                </c:pt>
                <c:pt idx="8775">
                  <c:v>10</c:v>
                </c:pt>
                <c:pt idx="8776">
                  <c:v>10</c:v>
                </c:pt>
                <c:pt idx="8777">
                  <c:v>9</c:v>
                </c:pt>
                <c:pt idx="8778">
                  <c:v>9</c:v>
                </c:pt>
                <c:pt idx="8779">
                  <c:v>7</c:v>
                </c:pt>
                <c:pt idx="8780">
                  <c:v>8</c:v>
                </c:pt>
                <c:pt idx="8781">
                  <c:v>9</c:v>
                </c:pt>
                <c:pt idx="8782">
                  <c:v>7</c:v>
                </c:pt>
                <c:pt idx="8783">
                  <c:v>9</c:v>
                </c:pt>
                <c:pt idx="8784">
                  <c:v>7</c:v>
                </c:pt>
                <c:pt idx="8785">
                  <c:v>8</c:v>
                </c:pt>
                <c:pt idx="8786">
                  <c:v>7</c:v>
                </c:pt>
                <c:pt idx="8787">
                  <c:v>7</c:v>
                </c:pt>
                <c:pt idx="8788">
                  <c:v>7</c:v>
                </c:pt>
                <c:pt idx="8789">
                  <c:v>6</c:v>
                </c:pt>
                <c:pt idx="8790">
                  <c:v>7</c:v>
                </c:pt>
                <c:pt idx="8791">
                  <c:v>6</c:v>
                </c:pt>
                <c:pt idx="8792">
                  <c:v>7</c:v>
                </c:pt>
                <c:pt idx="8793">
                  <c:v>8</c:v>
                </c:pt>
                <c:pt idx="8794">
                  <c:v>8</c:v>
                </c:pt>
                <c:pt idx="8795">
                  <c:v>7</c:v>
                </c:pt>
                <c:pt idx="8796">
                  <c:v>7</c:v>
                </c:pt>
                <c:pt idx="8797">
                  <c:v>11</c:v>
                </c:pt>
                <c:pt idx="8798">
                  <c:v>9</c:v>
                </c:pt>
                <c:pt idx="8799">
                  <c:v>11</c:v>
                </c:pt>
                <c:pt idx="8800">
                  <c:v>10</c:v>
                </c:pt>
                <c:pt idx="8801">
                  <c:v>10</c:v>
                </c:pt>
                <c:pt idx="8802">
                  <c:v>9</c:v>
                </c:pt>
                <c:pt idx="8803">
                  <c:v>9</c:v>
                </c:pt>
                <c:pt idx="8804">
                  <c:v>9</c:v>
                </c:pt>
                <c:pt idx="8805">
                  <c:v>11</c:v>
                </c:pt>
                <c:pt idx="8806">
                  <c:v>9</c:v>
                </c:pt>
                <c:pt idx="8807">
                  <c:v>11</c:v>
                </c:pt>
                <c:pt idx="8808">
                  <c:v>9</c:v>
                </c:pt>
                <c:pt idx="8809">
                  <c:v>12</c:v>
                </c:pt>
                <c:pt idx="8810">
                  <c:v>12</c:v>
                </c:pt>
                <c:pt idx="8811">
                  <c:v>12</c:v>
                </c:pt>
                <c:pt idx="8812">
                  <c:v>12</c:v>
                </c:pt>
                <c:pt idx="8813">
                  <c:v>9</c:v>
                </c:pt>
                <c:pt idx="8814">
                  <c:v>12</c:v>
                </c:pt>
                <c:pt idx="8815">
                  <c:v>10</c:v>
                </c:pt>
                <c:pt idx="8816">
                  <c:v>12</c:v>
                </c:pt>
                <c:pt idx="8817">
                  <c:v>12</c:v>
                </c:pt>
                <c:pt idx="8818">
                  <c:v>12</c:v>
                </c:pt>
                <c:pt idx="8819">
                  <c:v>13</c:v>
                </c:pt>
                <c:pt idx="8820">
                  <c:v>11</c:v>
                </c:pt>
                <c:pt idx="8821">
                  <c:v>14</c:v>
                </c:pt>
                <c:pt idx="8822">
                  <c:v>13</c:v>
                </c:pt>
                <c:pt idx="8823">
                  <c:v>12</c:v>
                </c:pt>
                <c:pt idx="8824">
                  <c:v>12</c:v>
                </c:pt>
                <c:pt idx="8825">
                  <c:v>13</c:v>
                </c:pt>
                <c:pt idx="8826">
                  <c:v>12</c:v>
                </c:pt>
                <c:pt idx="8827">
                  <c:v>12</c:v>
                </c:pt>
                <c:pt idx="8828">
                  <c:v>13</c:v>
                </c:pt>
                <c:pt idx="8829">
                  <c:v>14</c:v>
                </c:pt>
                <c:pt idx="8830">
                  <c:v>12</c:v>
                </c:pt>
                <c:pt idx="8831">
                  <c:v>16</c:v>
                </c:pt>
                <c:pt idx="8832">
                  <c:v>12</c:v>
                </c:pt>
                <c:pt idx="8833">
                  <c:v>12</c:v>
                </c:pt>
                <c:pt idx="8834">
                  <c:v>14</c:v>
                </c:pt>
                <c:pt idx="8835">
                  <c:v>13</c:v>
                </c:pt>
                <c:pt idx="8836">
                  <c:v>13</c:v>
                </c:pt>
                <c:pt idx="8837">
                  <c:v>12</c:v>
                </c:pt>
                <c:pt idx="8838">
                  <c:v>14</c:v>
                </c:pt>
                <c:pt idx="8839">
                  <c:v>12</c:v>
                </c:pt>
                <c:pt idx="8840">
                  <c:v>12</c:v>
                </c:pt>
                <c:pt idx="8841">
                  <c:v>12</c:v>
                </c:pt>
                <c:pt idx="8842">
                  <c:v>12</c:v>
                </c:pt>
                <c:pt idx="8843">
                  <c:v>13</c:v>
                </c:pt>
                <c:pt idx="8844">
                  <c:v>12</c:v>
                </c:pt>
                <c:pt idx="8845">
                  <c:v>12</c:v>
                </c:pt>
                <c:pt idx="8846">
                  <c:v>12</c:v>
                </c:pt>
                <c:pt idx="8847">
                  <c:v>12</c:v>
                </c:pt>
                <c:pt idx="8848">
                  <c:v>12</c:v>
                </c:pt>
                <c:pt idx="8849">
                  <c:v>11</c:v>
                </c:pt>
                <c:pt idx="8850">
                  <c:v>11</c:v>
                </c:pt>
                <c:pt idx="8851">
                  <c:v>12</c:v>
                </c:pt>
                <c:pt idx="8852">
                  <c:v>12</c:v>
                </c:pt>
                <c:pt idx="8853">
                  <c:v>12</c:v>
                </c:pt>
                <c:pt idx="8854">
                  <c:v>12</c:v>
                </c:pt>
                <c:pt idx="8855">
                  <c:v>12</c:v>
                </c:pt>
                <c:pt idx="8856">
                  <c:v>12</c:v>
                </c:pt>
                <c:pt idx="8857">
                  <c:v>9</c:v>
                </c:pt>
                <c:pt idx="8858">
                  <c:v>11</c:v>
                </c:pt>
                <c:pt idx="8859">
                  <c:v>9</c:v>
                </c:pt>
                <c:pt idx="8860">
                  <c:v>11</c:v>
                </c:pt>
                <c:pt idx="8861">
                  <c:v>10</c:v>
                </c:pt>
                <c:pt idx="8862">
                  <c:v>11</c:v>
                </c:pt>
                <c:pt idx="8863">
                  <c:v>11</c:v>
                </c:pt>
                <c:pt idx="8864">
                  <c:v>9</c:v>
                </c:pt>
                <c:pt idx="8865">
                  <c:v>11</c:v>
                </c:pt>
                <c:pt idx="8866">
                  <c:v>9</c:v>
                </c:pt>
                <c:pt idx="8867">
                  <c:v>12</c:v>
                </c:pt>
                <c:pt idx="8868">
                  <c:v>11</c:v>
                </c:pt>
                <c:pt idx="8869">
                  <c:v>12</c:v>
                </c:pt>
                <c:pt idx="8870">
                  <c:v>12</c:v>
                </c:pt>
                <c:pt idx="8871">
                  <c:v>10</c:v>
                </c:pt>
                <c:pt idx="8872">
                  <c:v>12</c:v>
                </c:pt>
                <c:pt idx="8873">
                  <c:v>12</c:v>
                </c:pt>
                <c:pt idx="8874">
                  <c:v>12</c:v>
                </c:pt>
                <c:pt idx="8875">
                  <c:v>12</c:v>
                </c:pt>
                <c:pt idx="8876">
                  <c:v>11</c:v>
                </c:pt>
                <c:pt idx="8877">
                  <c:v>14</c:v>
                </c:pt>
                <c:pt idx="8878">
                  <c:v>14</c:v>
                </c:pt>
                <c:pt idx="8879">
                  <c:v>14</c:v>
                </c:pt>
                <c:pt idx="8880">
                  <c:v>14</c:v>
                </c:pt>
                <c:pt idx="8881">
                  <c:v>13</c:v>
                </c:pt>
                <c:pt idx="8882">
                  <c:v>15</c:v>
                </c:pt>
                <c:pt idx="8883">
                  <c:v>12</c:v>
                </c:pt>
                <c:pt idx="8884">
                  <c:v>14</c:v>
                </c:pt>
                <c:pt idx="8885">
                  <c:v>14</c:v>
                </c:pt>
                <c:pt idx="8886">
                  <c:v>14</c:v>
                </c:pt>
                <c:pt idx="8887">
                  <c:v>14</c:v>
                </c:pt>
                <c:pt idx="8888">
                  <c:v>17</c:v>
                </c:pt>
                <c:pt idx="8889">
                  <c:v>14</c:v>
                </c:pt>
                <c:pt idx="8890">
                  <c:v>14</c:v>
                </c:pt>
                <c:pt idx="8891">
                  <c:v>14</c:v>
                </c:pt>
                <c:pt idx="8892">
                  <c:v>13</c:v>
                </c:pt>
                <c:pt idx="8893">
                  <c:v>14</c:v>
                </c:pt>
                <c:pt idx="8894">
                  <c:v>14</c:v>
                </c:pt>
                <c:pt idx="8895">
                  <c:v>16</c:v>
                </c:pt>
                <c:pt idx="8896">
                  <c:v>17</c:v>
                </c:pt>
                <c:pt idx="8897">
                  <c:v>15</c:v>
                </c:pt>
                <c:pt idx="8898">
                  <c:v>14</c:v>
                </c:pt>
                <c:pt idx="8899">
                  <c:v>16</c:v>
                </c:pt>
                <c:pt idx="8900">
                  <c:v>14</c:v>
                </c:pt>
                <c:pt idx="8901">
                  <c:v>15</c:v>
                </c:pt>
                <c:pt idx="8902">
                  <c:v>18</c:v>
                </c:pt>
                <c:pt idx="8903">
                  <c:v>15</c:v>
                </c:pt>
                <c:pt idx="8904">
                  <c:v>16</c:v>
                </c:pt>
                <c:pt idx="8905">
                  <c:v>13</c:v>
                </c:pt>
                <c:pt idx="8906">
                  <c:v>16</c:v>
                </c:pt>
                <c:pt idx="8907">
                  <c:v>14</c:v>
                </c:pt>
                <c:pt idx="8908">
                  <c:v>16</c:v>
                </c:pt>
                <c:pt idx="8909">
                  <c:v>14</c:v>
                </c:pt>
                <c:pt idx="8910">
                  <c:v>16</c:v>
                </c:pt>
                <c:pt idx="8911">
                  <c:v>18</c:v>
                </c:pt>
                <c:pt idx="8912">
                  <c:v>14</c:v>
                </c:pt>
                <c:pt idx="8913">
                  <c:v>14</c:v>
                </c:pt>
                <c:pt idx="8914">
                  <c:v>13</c:v>
                </c:pt>
                <c:pt idx="8915">
                  <c:v>12</c:v>
                </c:pt>
                <c:pt idx="8916">
                  <c:v>13</c:v>
                </c:pt>
                <c:pt idx="8917">
                  <c:v>14</c:v>
                </c:pt>
                <c:pt idx="8918">
                  <c:v>13</c:v>
                </c:pt>
                <c:pt idx="8919">
                  <c:v>14</c:v>
                </c:pt>
                <c:pt idx="8920">
                  <c:v>14</c:v>
                </c:pt>
                <c:pt idx="8921">
                  <c:v>14</c:v>
                </c:pt>
                <c:pt idx="8922">
                  <c:v>12</c:v>
                </c:pt>
                <c:pt idx="8923">
                  <c:v>12</c:v>
                </c:pt>
                <c:pt idx="8924">
                  <c:v>14</c:v>
                </c:pt>
                <c:pt idx="8925">
                  <c:v>12</c:v>
                </c:pt>
                <c:pt idx="8926">
                  <c:v>14</c:v>
                </c:pt>
                <c:pt idx="8927">
                  <c:v>13</c:v>
                </c:pt>
                <c:pt idx="8928">
                  <c:v>13</c:v>
                </c:pt>
                <c:pt idx="8929">
                  <c:v>13</c:v>
                </c:pt>
                <c:pt idx="8930">
                  <c:v>13</c:v>
                </c:pt>
                <c:pt idx="8931">
                  <c:v>13</c:v>
                </c:pt>
                <c:pt idx="8932">
                  <c:v>14</c:v>
                </c:pt>
                <c:pt idx="8933">
                  <c:v>14</c:v>
                </c:pt>
                <c:pt idx="8934">
                  <c:v>14</c:v>
                </c:pt>
                <c:pt idx="8935">
                  <c:v>14</c:v>
                </c:pt>
                <c:pt idx="8936">
                  <c:v>12</c:v>
                </c:pt>
                <c:pt idx="8937">
                  <c:v>10</c:v>
                </c:pt>
                <c:pt idx="8938">
                  <c:v>13</c:v>
                </c:pt>
                <c:pt idx="8939">
                  <c:v>14</c:v>
                </c:pt>
                <c:pt idx="8940">
                  <c:v>14</c:v>
                </c:pt>
                <c:pt idx="8941">
                  <c:v>14</c:v>
                </c:pt>
                <c:pt idx="8942">
                  <c:v>12</c:v>
                </c:pt>
                <c:pt idx="8943">
                  <c:v>15</c:v>
                </c:pt>
                <c:pt idx="8944">
                  <c:v>13</c:v>
                </c:pt>
                <c:pt idx="8945">
                  <c:v>14</c:v>
                </c:pt>
                <c:pt idx="8946">
                  <c:v>14</c:v>
                </c:pt>
                <c:pt idx="8947">
                  <c:v>12</c:v>
                </c:pt>
                <c:pt idx="8948">
                  <c:v>14</c:v>
                </c:pt>
                <c:pt idx="8949">
                  <c:v>14</c:v>
                </c:pt>
                <c:pt idx="8950">
                  <c:v>14</c:v>
                </c:pt>
                <c:pt idx="8951">
                  <c:v>12</c:v>
                </c:pt>
                <c:pt idx="8952">
                  <c:v>12</c:v>
                </c:pt>
                <c:pt idx="8953">
                  <c:v>12</c:v>
                </c:pt>
                <c:pt idx="8954">
                  <c:v>12</c:v>
                </c:pt>
                <c:pt idx="8955">
                  <c:v>12</c:v>
                </c:pt>
                <c:pt idx="8956">
                  <c:v>17</c:v>
                </c:pt>
                <c:pt idx="8957">
                  <c:v>13</c:v>
                </c:pt>
                <c:pt idx="8958">
                  <c:v>11</c:v>
                </c:pt>
                <c:pt idx="8959">
                  <c:v>9</c:v>
                </c:pt>
                <c:pt idx="8960">
                  <c:v>12</c:v>
                </c:pt>
                <c:pt idx="8961">
                  <c:v>12</c:v>
                </c:pt>
                <c:pt idx="8962">
                  <c:v>12</c:v>
                </c:pt>
                <c:pt idx="8963">
                  <c:v>12</c:v>
                </c:pt>
                <c:pt idx="8964">
                  <c:v>10</c:v>
                </c:pt>
                <c:pt idx="8965">
                  <c:v>11</c:v>
                </c:pt>
                <c:pt idx="8966">
                  <c:v>9</c:v>
                </c:pt>
                <c:pt idx="8967">
                  <c:v>11</c:v>
                </c:pt>
                <c:pt idx="8968">
                  <c:v>11</c:v>
                </c:pt>
                <c:pt idx="8969">
                  <c:v>8</c:v>
                </c:pt>
                <c:pt idx="8970">
                  <c:v>10</c:v>
                </c:pt>
                <c:pt idx="8971">
                  <c:v>8</c:v>
                </c:pt>
                <c:pt idx="8972">
                  <c:v>7</c:v>
                </c:pt>
                <c:pt idx="8973">
                  <c:v>7</c:v>
                </c:pt>
                <c:pt idx="8974">
                  <c:v>7</c:v>
                </c:pt>
                <c:pt idx="8975">
                  <c:v>7</c:v>
                </c:pt>
                <c:pt idx="8976">
                  <c:v>7</c:v>
                </c:pt>
                <c:pt idx="8977">
                  <c:v>7</c:v>
                </c:pt>
                <c:pt idx="8978">
                  <c:v>8</c:v>
                </c:pt>
                <c:pt idx="8979">
                  <c:v>9</c:v>
                </c:pt>
                <c:pt idx="8980">
                  <c:v>8</c:v>
                </c:pt>
                <c:pt idx="8981">
                  <c:v>6</c:v>
                </c:pt>
                <c:pt idx="8982">
                  <c:v>7</c:v>
                </c:pt>
                <c:pt idx="8983">
                  <c:v>6</c:v>
                </c:pt>
                <c:pt idx="8984">
                  <c:v>8</c:v>
                </c:pt>
                <c:pt idx="8985">
                  <c:v>8</c:v>
                </c:pt>
                <c:pt idx="8986">
                  <c:v>8</c:v>
                </c:pt>
                <c:pt idx="8987">
                  <c:v>9</c:v>
                </c:pt>
                <c:pt idx="8988">
                  <c:v>7</c:v>
                </c:pt>
                <c:pt idx="8989">
                  <c:v>8</c:v>
                </c:pt>
                <c:pt idx="8990">
                  <c:v>12</c:v>
                </c:pt>
                <c:pt idx="8991">
                  <c:v>8</c:v>
                </c:pt>
                <c:pt idx="8992">
                  <c:v>9</c:v>
                </c:pt>
                <c:pt idx="8993">
                  <c:v>7</c:v>
                </c:pt>
                <c:pt idx="8994">
                  <c:v>10</c:v>
                </c:pt>
                <c:pt idx="8995">
                  <c:v>9</c:v>
                </c:pt>
                <c:pt idx="8996">
                  <c:v>10</c:v>
                </c:pt>
                <c:pt idx="8997">
                  <c:v>9</c:v>
                </c:pt>
                <c:pt idx="8998">
                  <c:v>9</c:v>
                </c:pt>
                <c:pt idx="8999">
                  <c:v>8</c:v>
                </c:pt>
                <c:pt idx="9000">
                  <c:v>7</c:v>
                </c:pt>
                <c:pt idx="9001">
                  <c:v>9</c:v>
                </c:pt>
                <c:pt idx="9002">
                  <c:v>9</c:v>
                </c:pt>
                <c:pt idx="9003">
                  <c:v>9</c:v>
                </c:pt>
                <c:pt idx="9004">
                  <c:v>8</c:v>
                </c:pt>
                <c:pt idx="9005">
                  <c:v>8</c:v>
                </c:pt>
                <c:pt idx="9006">
                  <c:v>7</c:v>
                </c:pt>
                <c:pt idx="9007">
                  <c:v>7</c:v>
                </c:pt>
                <c:pt idx="9008">
                  <c:v>7</c:v>
                </c:pt>
                <c:pt idx="9009">
                  <c:v>7</c:v>
                </c:pt>
                <c:pt idx="9010">
                  <c:v>6</c:v>
                </c:pt>
                <c:pt idx="9011">
                  <c:v>8</c:v>
                </c:pt>
                <c:pt idx="9012">
                  <c:v>6</c:v>
                </c:pt>
                <c:pt idx="9013">
                  <c:v>9</c:v>
                </c:pt>
                <c:pt idx="9014">
                  <c:v>9</c:v>
                </c:pt>
                <c:pt idx="9015">
                  <c:v>9</c:v>
                </c:pt>
                <c:pt idx="9016">
                  <c:v>9</c:v>
                </c:pt>
                <c:pt idx="9017">
                  <c:v>8</c:v>
                </c:pt>
                <c:pt idx="9018">
                  <c:v>9</c:v>
                </c:pt>
                <c:pt idx="9019">
                  <c:v>6</c:v>
                </c:pt>
                <c:pt idx="9020">
                  <c:v>7</c:v>
                </c:pt>
                <c:pt idx="9021">
                  <c:v>7</c:v>
                </c:pt>
                <c:pt idx="9022">
                  <c:v>7</c:v>
                </c:pt>
                <c:pt idx="9023">
                  <c:v>7</c:v>
                </c:pt>
                <c:pt idx="9024">
                  <c:v>6</c:v>
                </c:pt>
                <c:pt idx="9025">
                  <c:v>9</c:v>
                </c:pt>
                <c:pt idx="9026">
                  <c:v>7</c:v>
                </c:pt>
                <c:pt idx="9027">
                  <c:v>7</c:v>
                </c:pt>
                <c:pt idx="9028">
                  <c:v>8</c:v>
                </c:pt>
                <c:pt idx="9029">
                  <c:v>7</c:v>
                </c:pt>
                <c:pt idx="9030">
                  <c:v>7</c:v>
                </c:pt>
                <c:pt idx="9031">
                  <c:v>8</c:v>
                </c:pt>
                <c:pt idx="9032">
                  <c:v>7</c:v>
                </c:pt>
                <c:pt idx="9033">
                  <c:v>7</c:v>
                </c:pt>
                <c:pt idx="9034">
                  <c:v>7</c:v>
                </c:pt>
                <c:pt idx="9035">
                  <c:v>9</c:v>
                </c:pt>
                <c:pt idx="9036">
                  <c:v>7</c:v>
                </c:pt>
                <c:pt idx="9037">
                  <c:v>6</c:v>
                </c:pt>
                <c:pt idx="9038">
                  <c:v>6</c:v>
                </c:pt>
                <c:pt idx="9039">
                  <c:v>6</c:v>
                </c:pt>
                <c:pt idx="9040">
                  <c:v>6</c:v>
                </c:pt>
                <c:pt idx="9041">
                  <c:v>4</c:v>
                </c:pt>
                <c:pt idx="9042">
                  <c:v>7</c:v>
                </c:pt>
                <c:pt idx="9043">
                  <c:v>6</c:v>
                </c:pt>
                <c:pt idx="9044">
                  <c:v>7</c:v>
                </c:pt>
                <c:pt idx="9045">
                  <c:v>6</c:v>
                </c:pt>
                <c:pt idx="9046">
                  <c:v>7</c:v>
                </c:pt>
                <c:pt idx="9047">
                  <c:v>8</c:v>
                </c:pt>
                <c:pt idx="9048">
                  <c:v>6</c:v>
                </c:pt>
                <c:pt idx="9049">
                  <c:v>7</c:v>
                </c:pt>
                <c:pt idx="9050">
                  <c:v>6</c:v>
                </c:pt>
                <c:pt idx="9051">
                  <c:v>6</c:v>
                </c:pt>
                <c:pt idx="9052">
                  <c:v>6</c:v>
                </c:pt>
                <c:pt idx="9053">
                  <c:v>7</c:v>
                </c:pt>
                <c:pt idx="9054">
                  <c:v>6</c:v>
                </c:pt>
                <c:pt idx="9055">
                  <c:v>6</c:v>
                </c:pt>
                <c:pt idx="9056">
                  <c:v>6</c:v>
                </c:pt>
                <c:pt idx="9057">
                  <c:v>6</c:v>
                </c:pt>
                <c:pt idx="9058">
                  <c:v>6</c:v>
                </c:pt>
                <c:pt idx="9059">
                  <c:v>6</c:v>
                </c:pt>
                <c:pt idx="9060">
                  <c:v>6</c:v>
                </c:pt>
                <c:pt idx="9061">
                  <c:v>6</c:v>
                </c:pt>
                <c:pt idx="9062">
                  <c:v>7</c:v>
                </c:pt>
                <c:pt idx="9063">
                  <c:v>6</c:v>
                </c:pt>
                <c:pt idx="9064">
                  <c:v>7</c:v>
                </c:pt>
                <c:pt idx="9065">
                  <c:v>7</c:v>
                </c:pt>
                <c:pt idx="9066">
                  <c:v>7</c:v>
                </c:pt>
                <c:pt idx="9067">
                  <c:v>6</c:v>
                </c:pt>
                <c:pt idx="9068">
                  <c:v>6</c:v>
                </c:pt>
                <c:pt idx="9069">
                  <c:v>7</c:v>
                </c:pt>
                <c:pt idx="9070">
                  <c:v>6</c:v>
                </c:pt>
                <c:pt idx="9071">
                  <c:v>6</c:v>
                </c:pt>
                <c:pt idx="9072">
                  <c:v>6</c:v>
                </c:pt>
                <c:pt idx="9073">
                  <c:v>7</c:v>
                </c:pt>
                <c:pt idx="9074">
                  <c:v>6</c:v>
                </c:pt>
                <c:pt idx="9075">
                  <c:v>6</c:v>
                </c:pt>
                <c:pt idx="9076">
                  <c:v>6</c:v>
                </c:pt>
                <c:pt idx="9077">
                  <c:v>6</c:v>
                </c:pt>
                <c:pt idx="9078">
                  <c:v>7</c:v>
                </c:pt>
                <c:pt idx="9079">
                  <c:v>7</c:v>
                </c:pt>
                <c:pt idx="9080">
                  <c:v>7</c:v>
                </c:pt>
                <c:pt idx="9081">
                  <c:v>9</c:v>
                </c:pt>
                <c:pt idx="9082">
                  <c:v>6</c:v>
                </c:pt>
                <c:pt idx="9083">
                  <c:v>6</c:v>
                </c:pt>
                <c:pt idx="9084">
                  <c:v>6</c:v>
                </c:pt>
                <c:pt idx="9085">
                  <c:v>5</c:v>
                </c:pt>
                <c:pt idx="9086">
                  <c:v>6</c:v>
                </c:pt>
                <c:pt idx="9087">
                  <c:v>5</c:v>
                </c:pt>
                <c:pt idx="9088">
                  <c:v>6</c:v>
                </c:pt>
                <c:pt idx="9089">
                  <c:v>6</c:v>
                </c:pt>
                <c:pt idx="9090">
                  <c:v>7</c:v>
                </c:pt>
                <c:pt idx="9091">
                  <c:v>5</c:v>
                </c:pt>
                <c:pt idx="9092">
                  <c:v>5</c:v>
                </c:pt>
                <c:pt idx="9093">
                  <c:v>7</c:v>
                </c:pt>
                <c:pt idx="9094">
                  <c:v>6</c:v>
                </c:pt>
                <c:pt idx="9095">
                  <c:v>6</c:v>
                </c:pt>
                <c:pt idx="9096">
                  <c:v>6</c:v>
                </c:pt>
                <c:pt idx="9097">
                  <c:v>6</c:v>
                </c:pt>
                <c:pt idx="9098">
                  <c:v>6</c:v>
                </c:pt>
                <c:pt idx="9099">
                  <c:v>6</c:v>
                </c:pt>
                <c:pt idx="9100">
                  <c:v>6</c:v>
                </c:pt>
                <c:pt idx="9101">
                  <c:v>6</c:v>
                </c:pt>
                <c:pt idx="9102">
                  <c:v>6</c:v>
                </c:pt>
                <c:pt idx="9103">
                  <c:v>7</c:v>
                </c:pt>
                <c:pt idx="9104">
                  <c:v>7</c:v>
                </c:pt>
                <c:pt idx="9105">
                  <c:v>6</c:v>
                </c:pt>
                <c:pt idx="9106">
                  <c:v>6</c:v>
                </c:pt>
                <c:pt idx="9107">
                  <c:v>6</c:v>
                </c:pt>
                <c:pt idx="9108">
                  <c:v>6</c:v>
                </c:pt>
                <c:pt idx="9109">
                  <c:v>5</c:v>
                </c:pt>
                <c:pt idx="9110">
                  <c:v>6</c:v>
                </c:pt>
                <c:pt idx="9111">
                  <c:v>6</c:v>
                </c:pt>
                <c:pt idx="9112">
                  <c:v>6</c:v>
                </c:pt>
                <c:pt idx="9113">
                  <c:v>6</c:v>
                </c:pt>
                <c:pt idx="9114">
                  <c:v>7</c:v>
                </c:pt>
                <c:pt idx="9115">
                  <c:v>7</c:v>
                </c:pt>
                <c:pt idx="9116">
                  <c:v>5</c:v>
                </c:pt>
                <c:pt idx="9117">
                  <c:v>7</c:v>
                </c:pt>
                <c:pt idx="9118">
                  <c:v>6</c:v>
                </c:pt>
                <c:pt idx="9119">
                  <c:v>5</c:v>
                </c:pt>
                <c:pt idx="9120">
                  <c:v>6</c:v>
                </c:pt>
                <c:pt idx="9121">
                  <c:v>5</c:v>
                </c:pt>
                <c:pt idx="9122">
                  <c:v>6</c:v>
                </c:pt>
                <c:pt idx="9123">
                  <c:v>7</c:v>
                </c:pt>
                <c:pt idx="9124">
                  <c:v>6</c:v>
                </c:pt>
                <c:pt idx="9125">
                  <c:v>6</c:v>
                </c:pt>
                <c:pt idx="9126">
                  <c:v>5</c:v>
                </c:pt>
                <c:pt idx="9127">
                  <c:v>7</c:v>
                </c:pt>
                <c:pt idx="9128">
                  <c:v>7</c:v>
                </c:pt>
                <c:pt idx="9129">
                  <c:v>7</c:v>
                </c:pt>
                <c:pt idx="9130">
                  <c:v>9</c:v>
                </c:pt>
                <c:pt idx="9131">
                  <c:v>7</c:v>
                </c:pt>
                <c:pt idx="9132">
                  <c:v>8</c:v>
                </c:pt>
                <c:pt idx="9133">
                  <c:v>7</c:v>
                </c:pt>
                <c:pt idx="9134">
                  <c:v>9</c:v>
                </c:pt>
                <c:pt idx="9135">
                  <c:v>9</c:v>
                </c:pt>
                <c:pt idx="9136">
                  <c:v>8</c:v>
                </c:pt>
                <c:pt idx="9137">
                  <c:v>8</c:v>
                </c:pt>
                <c:pt idx="9138">
                  <c:v>7</c:v>
                </c:pt>
                <c:pt idx="9139">
                  <c:v>8</c:v>
                </c:pt>
                <c:pt idx="9140">
                  <c:v>9</c:v>
                </c:pt>
                <c:pt idx="9141">
                  <c:v>9</c:v>
                </c:pt>
                <c:pt idx="9142">
                  <c:v>7</c:v>
                </c:pt>
                <c:pt idx="9143">
                  <c:v>6</c:v>
                </c:pt>
                <c:pt idx="9144">
                  <c:v>7</c:v>
                </c:pt>
                <c:pt idx="9145">
                  <c:v>6</c:v>
                </c:pt>
                <c:pt idx="9146">
                  <c:v>6</c:v>
                </c:pt>
                <c:pt idx="9147">
                  <c:v>7</c:v>
                </c:pt>
                <c:pt idx="9148">
                  <c:v>6</c:v>
                </c:pt>
                <c:pt idx="9149">
                  <c:v>9</c:v>
                </c:pt>
                <c:pt idx="9150">
                  <c:v>6</c:v>
                </c:pt>
                <c:pt idx="9151">
                  <c:v>6</c:v>
                </c:pt>
                <c:pt idx="9152">
                  <c:v>7</c:v>
                </c:pt>
                <c:pt idx="9153">
                  <c:v>6</c:v>
                </c:pt>
                <c:pt idx="9154">
                  <c:v>8</c:v>
                </c:pt>
                <c:pt idx="9155">
                  <c:v>6</c:v>
                </c:pt>
                <c:pt idx="9156">
                  <c:v>8</c:v>
                </c:pt>
                <c:pt idx="9157">
                  <c:v>7</c:v>
                </c:pt>
                <c:pt idx="9158">
                  <c:v>9</c:v>
                </c:pt>
                <c:pt idx="9159">
                  <c:v>9</c:v>
                </c:pt>
                <c:pt idx="9160">
                  <c:v>6</c:v>
                </c:pt>
                <c:pt idx="9161">
                  <c:v>9</c:v>
                </c:pt>
                <c:pt idx="9162">
                  <c:v>8</c:v>
                </c:pt>
                <c:pt idx="9163">
                  <c:v>9</c:v>
                </c:pt>
                <c:pt idx="9164">
                  <c:v>8</c:v>
                </c:pt>
                <c:pt idx="9165">
                  <c:v>7</c:v>
                </c:pt>
                <c:pt idx="9166">
                  <c:v>7</c:v>
                </c:pt>
                <c:pt idx="9167">
                  <c:v>6</c:v>
                </c:pt>
                <c:pt idx="9168">
                  <c:v>8</c:v>
                </c:pt>
                <c:pt idx="9169">
                  <c:v>9</c:v>
                </c:pt>
                <c:pt idx="9170">
                  <c:v>7</c:v>
                </c:pt>
                <c:pt idx="9171">
                  <c:v>9</c:v>
                </c:pt>
                <c:pt idx="9172">
                  <c:v>9</c:v>
                </c:pt>
                <c:pt idx="9173">
                  <c:v>7</c:v>
                </c:pt>
                <c:pt idx="9174">
                  <c:v>9</c:v>
                </c:pt>
                <c:pt idx="9175">
                  <c:v>8</c:v>
                </c:pt>
                <c:pt idx="9176">
                  <c:v>8</c:v>
                </c:pt>
                <c:pt idx="9177">
                  <c:v>7</c:v>
                </c:pt>
                <c:pt idx="9178">
                  <c:v>8</c:v>
                </c:pt>
                <c:pt idx="9179">
                  <c:v>8</c:v>
                </c:pt>
                <c:pt idx="9180">
                  <c:v>9</c:v>
                </c:pt>
                <c:pt idx="9181">
                  <c:v>8</c:v>
                </c:pt>
                <c:pt idx="9182">
                  <c:v>9</c:v>
                </c:pt>
                <c:pt idx="9183">
                  <c:v>10</c:v>
                </c:pt>
                <c:pt idx="9184">
                  <c:v>7</c:v>
                </c:pt>
                <c:pt idx="9185">
                  <c:v>10</c:v>
                </c:pt>
                <c:pt idx="9186">
                  <c:v>7</c:v>
                </c:pt>
                <c:pt idx="9187">
                  <c:v>8</c:v>
                </c:pt>
                <c:pt idx="9188">
                  <c:v>9</c:v>
                </c:pt>
                <c:pt idx="9189">
                  <c:v>10</c:v>
                </c:pt>
                <c:pt idx="9190">
                  <c:v>9</c:v>
                </c:pt>
                <c:pt idx="9191">
                  <c:v>10</c:v>
                </c:pt>
                <c:pt idx="9192">
                  <c:v>10</c:v>
                </c:pt>
                <c:pt idx="9193">
                  <c:v>9</c:v>
                </c:pt>
                <c:pt idx="9194">
                  <c:v>8</c:v>
                </c:pt>
                <c:pt idx="9195">
                  <c:v>10</c:v>
                </c:pt>
                <c:pt idx="9196">
                  <c:v>10</c:v>
                </c:pt>
                <c:pt idx="9197">
                  <c:v>8</c:v>
                </c:pt>
                <c:pt idx="9198">
                  <c:v>11</c:v>
                </c:pt>
                <c:pt idx="9199">
                  <c:v>9</c:v>
                </c:pt>
                <c:pt idx="9200">
                  <c:v>10</c:v>
                </c:pt>
                <c:pt idx="9201">
                  <c:v>7</c:v>
                </c:pt>
                <c:pt idx="9202">
                  <c:v>11</c:v>
                </c:pt>
                <c:pt idx="9203">
                  <c:v>12</c:v>
                </c:pt>
                <c:pt idx="9204">
                  <c:v>12</c:v>
                </c:pt>
                <c:pt idx="9205">
                  <c:v>12</c:v>
                </c:pt>
                <c:pt idx="9206">
                  <c:v>12</c:v>
                </c:pt>
                <c:pt idx="9207">
                  <c:v>12</c:v>
                </c:pt>
                <c:pt idx="9208">
                  <c:v>9</c:v>
                </c:pt>
                <c:pt idx="9209">
                  <c:v>13</c:v>
                </c:pt>
                <c:pt idx="9210">
                  <c:v>13</c:v>
                </c:pt>
                <c:pt idx="9211">
                  <c:v>14</c:v>
                </c:pt>
                <c:pt idx="9212">
                  <c:v>14</c:v>
                </c:pt>
                <c:pt idx="9213">
                  <c:v>12</c:v>
                </c:pt>
                <c:pt idx="9214">
                  <c:v>12</c:v>
                </c:pt>
                <c:pt idx="9215">
                  <c:v>14</c:v>
                </c:pt>
                <c:pt idx="9216">
                  <c:v>14</c:v>
                </c:pt>
                <c:pt idx="9217">
                  <c:v>18</c:v>
                </c:pt>
                <c:pt idx="9218">
                  <c:v>13</c:v>
                </c:pt>
                <c:pt idx="9219">
                  <c:v>12</c:v>
                </c:pt>
                <c:pt idx="9220">
                  <c:v>14</c:v>
                </c:pt>
                <c:pt idx="9221">
                  <c:v>14</c:v>
                </c:pt>
                <c:pt idx="9222">
                  <c:v>16</c:v>
                </c:pt>
                <c:pt idx="9223">
                  <c:v>14</c:v>
                </c:pt>
                <c:pt idx="9224">
                  <c:v>14</c:v>
                </c:pt>
                <c:pt idx="9225">
                  <c:v>13</c:v>
                </c:pt>
                <c:pt idx="9226">
                  <c:v>14</c:v>
                </c:pt>
                <c:pt idx="9227">
                  <c:v>13</c:v>
                </c:pt>
                <c:pt idx="9228">
                  <c:v>14</c:v>
                </c:pt>
                <c:pt idx="9229">
                  <c:v>14</c:v>
                </c:pt>
                <c:pt idx="9230">
                  <c:v>12</c:v>
                </c:pt>
                <c:pt idx="9231">
                  <c:v>14</c:v>
                </c:pt>
                <c:pt idx="9232">
                  <c:v>13</c:v>
                </c:pt>
                <c:pt idx="9233">
                  <c:v>14</c:v>
                </c:pt>
                <c:pt idx="9234">
                  <c:v>13</c:v>
                </c:pt>
                <c:pt idx="9235">
                  <c:v>12</c:v>
                </c:pt>
                <c:pt idx="9236">
                  <c:v>13</c:v>
                </c:pt>
                <c:pt idx="9237">
                  <c:v>13</c:v>
                </c:pt>
                <c:pt idx="9238">
                  <c:v>12</c:v>
                </c:pt>
                <c:pt idx="9239">
                  <c:v>14</c:v>
                </c:pt>
                <c:pt idx="9240">
                  <c:v>17</c:v>
                </c:pt>
                <c:pt idx="9241">
                  <c:v>14</c:v>
                </c:pt>
                <c:pt idx="9242">
                  <c:v>14</c:v>
                </c:pt>
                <c:pt idx="9243">
                  <c:v>15</c:v>
                </c:pt>
                <c:pt idx="9244">
                  <c:v>17</c:v>
                </c:pt>
                <c:pt idx="9245">
                  <c:v>16</c:v>
                </c:pt>
                <c:pt idx="9246">
                  <c:v>18</c:v>
                </c:pt>
                <c:pt idx="9247">
                  <c:v>15</c:v>
                </c:pt>
                <c:pt idx="9248">
                  <c:v>16</c:v>
                </c:pt>
                <c:pt idx="9249">
                  <c:v>16</c:v>
                </c:pt>
                <c:pt idx="9250">
                  <c:v>17</c:v>
                </c:pt>
                <c:pt idx="9251">
                  <c:v>14</c:v>
                </c:pt>
                <c:pt idx="9252">
                  <c:v>13</c:v>
                </c:pt>
                <c:pt idx="9253">
                  <c:v>17</c:v>
                </c:pt>
                <c:pt idx="9254">
                  <c:v>14</c:v>
                </c:pt>
                <c:pt idx="9255">
                  <c:v>16</c:v>
                </c:pt>
                <c:pt idx="9256">
                  <c:v>15</c:v>
                </c:pt>
                <c:pt idx="9257">
                  <c:v>15</c:v>
                </c:pt>
                <c:pt idx="9258">
                  <c:v>15</c:v>
                </c:pt>
                <c:pt idx="9259">
                  <c:v>19</c:v>
                </c:pt>
                <c:pt idx="9260">
                  <c:v>16</c:v>
                </c:pt>
                <c:pt idx="9261">
                  <c:v>15</c:v>
                </c:pt>
                <c:pt idx="9262">
                  <c:v>14</c:v>
                </c:pt>
                <c:pt idx="9263">
                  <c:v>16</c:v>
                </c:pt>
                <c:pt idx="9264">
                  <c:v>16</c:v>
                </c:pt>
                <c:pt idx="9265">
                  <c:v>17</c:v>
                </c:pt>
                <c:pt idx="9266">
                  <c:v>18</c:v>
                </c:pt>
                <c:pt idx="9267">
                  <c:v>16</c:v>
                </c:pt>
                <c:pt idx="9268">
                  <c:v>18</c:v>
                </c:pt>
                <c:pt idx="9269">
                  <c:v>14</c:v>
                </c:pt>
                <c:pt idx="9270">
                  <c:v>18</c:v>
                </c:pt>
                <c:pt idx="9271">
                  <c:v>17</c:v>
                </c:pt>
                <c:pt idx="9272">
                  <c:v>17</c:v>
                </c:pt>
                <c:pt idx="9273">
                  <c:v>17</c:v>
                </c:pt>
                <c:pt idx="9274">
                  <c:v>19</c:v>
                </c:pt>
                <c:pt idx="9275">
                  <c:v>16</c:v>
                </c:pt>
                <c:pt idx="9276">
                  <c:v>16</c:v>
                </c:pt>
                <c:pt idx="9277">
                  <c:v>16</c:v>
                </c:pt>
                <c:pt idx="9278">
                  <c:v>15</c:v>
                </c:pt>
                <c:pt idx="9279">
                  <c:v>15</c:v>
                </c:pt>
                <c:pt idx="9280">
                  <c:v>15</c:v>
                </c:pt>
                <c:pt idx="9281">
                  <c:v>14</c:v>
                </c:pt>
                <c:pt idx="9282">
                  <c:v>13</c:v>
                </c:pt>
                <c:pt idx="9283">
                  <c:v>15</c:v>
                </c:pt>
                <c:pt idx="9284">
                  <c:v>14</c:v>
                </c:pt>
                <c:pt idx="9285">
                  <c:v>15</c:v>
                </c:pt>
                <c:pt idx="9286">
                  <c:v>12</c:v>
                </c:pt>
                <c:pt idx="9287">
                  <c:v>14</c:v>
                </c:pt>
                <c:pt idx="9288">
                  <c:v>15</c:v>
                </c:pt>
                <c:pt idx="9289">
                  <c:v>13</c:v>
                </c:pt>
                <c:pt idx="9290">
                  <c:v>14</c:v>
                </c:pt>
                <c:pt idx="9291">
                  <c:v>13</c:v>
                </c:pt>
                <c:pt idx="9292">
                  <c:v>14</c:v>
                </c:pt>
                <c:pt idx="9293">
                  <c:v>14</c:v>
                </c:pt>
                <c:pt idx="9294">
                  <c:v>14</c:v>
                </c:pt>
                <c:pt idx="9295">
                  <c:v>14</c:v>
                </c:pt>
                <c:pt idx="9296">
                  <c:v>14</c:v>
                </c:pt>
                <c:pt idx="9297">
                  <c:v>18</c:v>
                </c:pt>
                <c:pt idx="9298">
                  <c:v>15</c:v>
                </c:pt>
                <c:pt idx="9299">
                  <c:v>14</c:v>
                </c:pt>
                <c:pt idx="9300">
                  <c:v>13</c:v>
                </c:pt>
                <c:pt idx="9301">
                  <c:v>14</c:v>
                </c:pt>
                <c:pt idx="9302">
                  <c:v>13</c:v>
                </c:pt>
                <c:pt idx="9303">
                  <c:v>7</c:v>
                </c:pt>
                <c:pt idx="9304">
                  <c:v>7</c:v>
                </c:pt>
                <c:pt idx="9305">
                  <c:v>7</c:v>
                </c:pt>
                <c:pt idx="9306">
                  <c:v>7</c:v>
                </c:pt>
                <c:pt idx="9307">
                  <c:v>8</c:v>
                </c:pt>
                <c:pt idx="9308">
                  <c:v>7</c:v>
                </c:pt>
                <c:pt idx="9309">
                  <c:v>7</c:v>
                </c:pt>
                <c:pt idx="9310">
                  <c:v>7</c:v>
                </c:pt>
                <c:pt idx="9311">
                  <c:v>7</c:v>
                </c:pt>
                <c:pt idx="9312">
                  <c:v>7</c:v>
                </c:pt>
                <c:pt idx="9313">
                  <c:v>6</c:v>
                </c:pt>
                <c:pt idx="9314">
                  <c:v>9</c:v>
                </c:pt>
                <c:pt idx="9315">
                  <c:v>8</c:v>
                </c:pt>
                <c:pt idx="9316">
                  <c:v>7</c:v>
                </c:pt>
                <c:pt idx="9317">
                  <c:v>7</c:v>
                </c:pt>
                <c:pt idx="9318">
                  <c:v>6</c:v>
                </c:pt>
                <c:pt idx="9319">
                  <c:v>5</c:v>
                </c:pt>
                <c:pt idx="9320">
                  <c:v>6</c:v>
                </c:pt>
                <c:pt idx="9321">
                  <c:v>6</c:v>
                </c:pt>
                <c:pt idx="9322">
                  <c:v>5</c:v>
                </c:pt>
                <c:pt idx="9323">
                  <c:v>5</c:v>
                </c:pt>
                <c:pt idx="9324">
                  <c:v>6</c:v>
                </c:pt>
                <c:pt idx="9325">
                  <c:v>5</c:v>
                </c:pt>
                <c:pt idx="9326">
                  <c:v>5</c:v>
                </c:pt>
                <c:pt idx="9327">
                  <c:v>6</c:v>
                </c:pt>
                <c:pt idx="9328">
                  <c:v>5</c:v>
                </c:pt>
                <c:pt idx="9329">
                  <c:v>6</c:v>
                </c:pt>
                <c:pt idx="9330">
                  <c:v>4</c:v>
                </c:pt>
                <c:pt idx="9331">
                  <c:v>6</c:v>
                </c:pt>
                <c:pt idx="9332">
                  <c:v>6</c:v>
                </c:pt>
                <c:pt idx="9333">
                  <c:v>5</c:v>
                </c:pt>
                <c:pt idx="9334">
                  <c:v>6</c:v>
                </c:pt>
                <c:pt idx="9335">
                  <c:v>5</c:v>
                </c:pt>
                <c:pt idx="9336">
                  <c:v>6</c:v>
                </c:pt>
                <c:pt idx="9337">
                  <c:v>6</c:v>
                </c:pt>
                <c:pt idx="9338">
                  <c:v>7</c:v>
                </c:pt>
                <c:pt idx="9339">
                  <c:v>6</c:v>
                </c:pt>
                <c:pt idx="9340">
                  <c:v>6</c:v>
                </c:pt>
                <c:pt idx="9341">
                  <c:v>6</c:v>
                </c:pt>
                <c:pt idx="9342">
                  <c:v>6</c:v>
                </c:pt>
                <c:pt idx="9343">
                  <c:v>7</c:v>
                </c:pt>
                <c:pt idx="9344">
                  <c:v>7</c:v>
                </c:pt>
                <c:pt idx="9345">
                  <c:v>8</c:v>
                </c:pt>
                <c:pt idx="9346">
                  <c:v>6</c:v>
                </c:pt>
                <c:pt idx="9347">
                  <c:v>6</c:v>
                </c:pt>
                <c:pt idx="9348">
                  <c:v>6</c:v>
                </c:pt>
                <c:pt idx="9349">
                  <c:v>7</c:v>
                </c:pt>
                <c:pt idx="9350">
                  <c:v>7</c:v>
                </c:pt>
                <c:pt idx="9351">
                  <c:v>9</c:v>
                </c:pt>
                <c:pt idx="9352">
                  <c:v>7</c:v>
                </c:pt>
                <c:pt idx="9353">
                  <c:v>9</c:v>
                </c:pt>
                <c:pt idx="9354">
                  <c:v>6</c:v>
                </c:pt>
                <c:pt idx="9355">
                  <c:v>6</c:v>
                </c:pt>
                <c:pt idx="9356">
                  <c:v>7</c:v>
                </c:pt>
                <c:pt idx="9357">
                  <c:v>6</c:v>
                </c:pt>
                <c:pt idx="9358">
                  <c:v>7</c:v>
                </c:pt>
                <c:pt idx="9359">
                  <c:v>6</c:v>
                </c:pt>
                <c:pt idx="9360">
                  <c:v>6</c:v>
                </c:pt>
                <c:pt idx="9361">
                  <c:v>5</c:v>
                </c:pt>
                <c:pt idx="9362">
                  <c:v>6</c:v>
                </c:pt>
                <c:pt idx="9363">
                  <c:v>5</c:v>
                </c:pt>
                <c:pt idx="9364">
                  <c:v>5</c:v>
                </c:pt>
                <c:pt idx="9365">
                  <c:v>6</c:v>
                </c:pt>
                <c:pt idx="9366">
                  <c:v>5</c:v>
                </c:pt>
                <c:pt idx="9367">
                  <c:v>6</c:v>
                </c:pt>
                <c:pt idx="9368">
                  <c:v>4</c:v>
                </c:pt>
                <c:pt idx="9369">
                  <c:v>4</c:v>
                </c:pt>
                <c:pt idx="9370">
                  <c:v>3</c:v>
                </c:pt>
                <c:pt idx="9371">
                  <c:v>2</c:v>
                </c:pt>
                <c:pt idx="9372">
                  <c:v>3</c:v>
                </c:pt>
                <c:pt idx="9373">
                  <c:v>3</c:v>
                </c:pt>
                <c:pt idx="9374">
                  <c:v>1</c:v>
                </c:pt>
                <c:pt idx="9375">
                  <c:v>2</c:v>
                </c:pt>
                <c:pt idx="9376">
                  <c:v>0</c:v>
                </c:pt>
                <c:pt idx="9377">
                  <c:v>0</c:v>
                </c:pt>
                <c:pt idx="9378">
                  <c:v>0</c:v>
                </c:pt>
                <c:pt idx="9379">
                  <c:v>0</c:v>
                </c:pt>
                <c:pt idx="9380">
                  <c:v>0</c:v>
                </c:pt>
                <c:pt idx="9381">
                  <c:v>0</c:v>
                </c:pt>
                <c:pt idx="9382">
                  <c:v>1</c:v>
                </c:pt>
                <c:pt idx="9383">
                  <c:v>1</c:v>
                </c:pt>
                <c:pt idx="9384">
                  <c:v>2</c:v>
                </c:pt>
                <c:pt idx="9385">
                  <c:v>3</c:v>
                </c:pt>
                <c:pt idx="9386">
                  <c:v>3</c:v>
                </c:pt>
                <c:pt idx="9387">
                  <c:v>5</c:v>
                </c:pt>
                <c:pt idx="9388">
                  <c:v>1</c:v>
                </c:pt>
                <c:pt idx="9389">
                  <c:v>3</c:v>
                </c:pt>
                <c:pt idx="9390">
                  <c:v>2</c:v>
                </c:pt>
                <c:pt idx="9391">
                  <c:v>3</c:v>
                </c:pt>
                <c:pt idx="9392">
                  <c:v>4</c:v>
                </c:pt>
                <c:pt idx="9393">
                  <c:v>2</c:v>
                </c:pt>
                <c:pt idx="9394">
                  <c:v>2</c:v>
                </c:pt>
                <c:pt idx="9395">
                  <c:v>3</c:v>
                </c:pt>
                <c:pt idx="9396">
                  <c:v>1</c:v>
                </c:pt>
                <c:pt idx="9397">
                  <c:v>3</c:v>
                </c:pt>
                <c:pt idx="9398">
                  <c:v>4</c:v>
                </c:pt>
                <c:pt idx="9399">
                  <c:v>2</c:v>
                </c:pt>
                <c:pt idx="9400">
                  <c:v>2</c:v>
                </c:pt>
                <c:pt idx="9401">
                  <c:v>1</c:v>
                </c:pt>
                <c:pt idx="9402">
                  <c:v>2</c:v>
                </c:pt>
                <c:pt idx="9403">
                  <c:v>1</c:v>
                </c:pt>
                <c:pt idx="9404">
                  <c:v>1</c:v>
                </c:pt>
                <c:pt idx="9405">
                  <c:v>0</c:v>
                </c:pt>
                <c:pt idx="9406">
                  <c:v>3</c:v>
                </c:pt>
                <c:pt idx="9407">
                  <c:v>2</c:v>
                </c:pt>
                <c:pt idx="9408">
                  <c:v>4</c:v>
                </c:pt>
                <c:pt idx="9409">
                  <c:v>4</c:v>
                </c:pt>
                <c:pt idx="9410">
                  <c:v>5</c:v>
                </c:pt>
                <c:pt idx="9411">
                  <c:v>5</c:v>
                </c:pt>
                <c:pt idx="9412">
                  <c:v>4</c:v>
                </c:pt>
                <c:pt idx="9413">
                  <c:v>5</c:v>
                </c:pt>
                <c:pt idx="9414">
                  <c:v>3</c:v>
                </c:pt>
                <c:pt idx="9415">
                  <c:v>4</c:v>
                </c:pt>
                <c:pt idx="9416">
                  <c:v>5</c:v>
                </c:pt>
                <c:pt idx="9417">
                  <c:v>5</c:v>
                </c:pt>
                <c:pt idx="9418">
                  <c:v>4</c:v>
                </c:pt>
                <c:pt idx="9419">
                  <c:v>6</c:v>
                </c:pt>
                <c:pt idx="9420">
                  <c:v>5</c:v>
                </c:pt>
                <c:pt idx="9421">
                  <c:v>6</c:v>
                </c:pt>
                <c:pt idx="9422">
                  <c:v>5</c:v>
                </c:pt>
                <c:pt idx="9423">
                  <c:v>5</c:v>
                </c:pt>
                <c:pt idx="9424">
                  <c:v>5</c:v>
                </c:pt>
                <c:pt idx="9425">
                  <c:v>5</c:v>
                </c:pt>
                <c:pt idx="9426">
                  <c:v>5</c:v>
                </c:pt>
                <c:pt idx="9427">
                  <c:v>5</c:v>
                </c:pt>
                <c:pt idx="9428">
                  <c:v>4</c:v>
                </c:pt>
                <c:pt idx="9429">
                  <c:v>1</c:v>
                </c:pt>
                <c:pt idx="9430">
                  <c:v>4</c:v>
                </c:pt>
                <c:pt idx="9431">
                  <c:v>1</c:v>
                </c:pt>
                <c:pt idx="9432">
                  <c:v>4</c:v>
                </c:pt>
                <c:pt idx="9433">
                  <c:v>3</c:v>
                </c:pt>
                <c:pt idx="9434">
                  <c:v>1</c:v>
                </c:pt>
                <c:pt idx="9435">
                  <c:v>1</c:v>
                </c:pt>
                <c:pt idx="9436">
                  <c:v>0</c:v>
                </c:pt>
                <c:pt idx="9437">
                  <c:v>1</c:v>
                </c:pt>
                <c:pt idx="9438">
                  <c:v>0</c:v>
                </c:pt>
                <c:pt idx="9439">
                  <c:v>0</c:v>
                </c:pt>
                <c:pt idx="9440">
                  <c:v>0</c:v>
                </c:pt>
                <c:pt idx="9441">
                  <c:v>0</c:v>
                </c:pt>
                <c:pt idx="9442">
                  <c:v>1</c:v>
                </c:pt>
                <c:pt idx="9443">
                  <c:v>1</c:v>
                </c:pt>
                <c:pt idx="9444">
                  <c:v>1</c:v>
                </c:pt>
                <c:pt idx="9445">
                  <c:v>0</c:v>
                </c:pt>
                <c:pt idx="9446">
                  <c:v>0</c:v>
                </c:pt>
                <c:pt idx="9447">
                  <c:v>1</c:v>
                </c:pt>
                <c:pt idx="9448">
                  <c:v>1</c:v>
                </c:pt>
                <c:pt idx="9449">
                  <c:v>1</c:v>
                </c:pt>
                <c:pt idx="9450">
                  <c:v>2</c:v>
                </c:pt>
                <c:pt idx="9451">
                  <c:v>1</c:v>
                </c:pt>
                <c:pt idx="9452">
                  <c:v>1</c:v>
                </c:pt>
                <c:pt idx="9453">
                  <c:v>2</c:v>
                </c:pt>
                <c:pt idx="9454">
                  <c:v>2</c:v>
                </c:pt>
                <c:pt idx="9455">
                  <c:v>3</c:v>
                </c:pt>
                <c:pt idx="9456">
                  <c:v>2</c:v>
                </c:pt>
                <c:pt idx="9457">
                  <c:v>2</c:v>
                </c:pt>
                <c:pt idx="9458">
                  <c:v>1</c:v>
                </c:pt>
                <c:pt idx="9459">
                  <c:v>2</c:v>
                </c:pt>
                <c:pt idx="9460">
                  <c:v>2</c:v>
                </c:pt>
                <c:pt idx="9461">
                  <c:v>2</c:v>
                </c:pt>
                <c:pt idx="9462">
                  <c:v>2</c:v>
                </c:pt>
                <c:pt idx="9463">
                  <c:v>2</c:v>
                </c:pt>
                <c:pt idx="9464">
                  <c:v>3</c:v>
                </c:pt>
                <c:pt idx="9465">
                  <c:v>1</c:v>
                </c:pt>
                <c:pt idx="9466">
                  <c:v>2</c:v>
                </c:pt>
                <c:pt idx="9467">
                  <c:v>3</c:v>
                </c:pt>
                <c:pt idx="9468">
                  <c:v>3</c:v>
                </c:pt>
                <c:pt idx="9469">
                  <c:v>3</c:v>
                </c:pt>
                <c:pt idx="9470">
                  <c:v>2</c:v>
                </c:pt>
                <c:pt idx="9471">
                  <c:v>3</c:v>
                </c:pt>
                <c:pt idx="9472">
                  <c:v>5</c:v>
                </c:pt>
                <c:pt idx="9473">
                  <c:v>4</c:v>
                </c:pt>
                <c:pt idx="9474">
                  <c:v>6</c:v>
                </c:pt>
                <c:pt idx="9475">
                  <c:v>5</c:v>
                </c:pt>
                <c:pt idx="9476">
                  <c:v>5</c:v>
                </c:pt>
                <c:pt idx="9477">
                  <c:v>7</c:v>
                </c:pt>
                <c:pt idx="9478">
                  <c:v>3</c:v>
                </c:pt>
                <c:pt idx="9479">
                  <c:v>5</c:v>
                </c:pt>
                <c:pt idx="9480">
                  <c:v>3</c:v>
                </c:pt>
                <c:pt idx="9481">
                  <c:v>4</c:v>
                </c:pt>
                <c:pt idx="9482">
                  <c:v>2</c:v>
                </c:pt>
                <c:pt idx="9483">
                  <c:v>4</c:v>
                </c:pt>
                <c:pt idx="9484">
                  <c:v>3</c:v>
                </c:pt>
                <c:pt idx="9485">
                  <c:v>3</c:v>
                </c:pt>
                <c:pt idx="9486">
                  <c:v>3</c:v>
                </c:pt>
                <c:pt idx="9487">
                  <c:v>3</c:v>
                </c:pt>
                <c:pt idx="9488">
                  <c:v>8</c:v>
                </c:pt>
                <c:pt idx="9489">
                  <c:v>3</c:v>
                </c:pt>
                <c:pt idx="9490">
                  <c:v>5</c:v>
                </c:pt>
                <c:pt idx="9491">
                  <c:v>5</c:v>
                </c:pt>
                <c:pt idx="9492">
                  <c:v>6</c:v>
                </c:pt>
                <c:pt idx="9493">
                  <c:v>6</c:v>
                </c:pt>
                <c:pt idx="9494">
                  <c:v>4</c:v>
                </c:pt>
                <c:pt idx="9495">
                  <c:v>7</c:v>
                </c:pt>
                <c:pt idx="9496">
                  <c:v>8</c:v>
                </c:pt>
                <c:pt idx="9497">
                  <c:v>7</c:v>
                </c:pt>
                <c:pt idx="9498">
                  <c:v>10</c:v>
                </c:pt>
                <c:pt idx="9499">
                  <c:v>7</c:v>
                </c:pt>
                <c:pt idx="9500">
                  <c:v>8</c:v>
                </c:pt>
                <c:pt idx="9501">
                  <c:v>8</c:v>
                </c:pt>
                <c:pt idx="9502">
                  <c:v>7</c:v>
                </c:pt>
                <c:pt idx="9503">
                  <c:v>8</c:v>
                </c:pt>
                <c:pt idx="9504">
                  <c:v>7</c:v>
                </c:pt>
                <c:pt idx="9505">
                  <c:v>7</c:v>
                </c:pt>
                <c:pt idx="9506">
                  <c:v>5</c:v>
                </c:pt>
                <c:pt idx="9507">
                  <c:v>7</c:v>
                </c:pt>
                <c:pt idx="9508">
                  <c:v>8</c:v>
                </c:pt>
                <c:pt idx="9509">
                  <c:v>8</c:v>
                </c:pt>
                <c:pt idx="9510">
                  <c:v>7</c:v>
                </c:pt>
                <c:pt idx="9511">
                  <c:v>8</c:v>
                </c:pt>
                <c:pt idx="9512">
                  <c:v>8</c:v>
                </c:pt>
                <c:pt idx="9513">
                  <c:v>8</c:v>
                </c:pt>
                <c:pt idx="9514">
                  <c:v>9</c:v>
                </c:pt>
                <c:pt idx="9515">
                  <c:v>9</c:v>
                </c:pt>
                <c:pt idx="9516">
                  <c:v>9</c:v>
                </c:pt>
                <c:pt idx="9517">
                  <c:v>8</c:v>
                </c:pt>
                <c:pt idx="9518">
                  <c:v>8</c:v>
                </c:pt>
                <c:pt idx="9519">
                  <c:v>9</c:v>
                </c:pt>
                <c:pt idx="9520">
                  <c:v>11</c:v>
                </c:pt>
                <c:pt idx="9521">
                  <c:v>11</c:v>
                </c:pt>
                <c:pt idx="9522">
                  <c:v>14</c:v>
                </c:pt>
                <c:pt idx="9523">
                  <c:v>10</c:v>
                </c:pt>
                <c:pt idx="9524">
                  <c:v>9</c:v>
                </c:pt>
                <c:pt idx="9525">
                  <c:v>11</c:v>
                </c:pt>
                <c:pt idx="9526">
                  <c:v>10</c:v>
                </c:pt>
                <c:pt idx="9527">
                  <c:v>11</c:v>
                </c:pt>
                <c:pt idx="9528">
                  <c:v>8</c:v>
                </c:pt>
                <c:pt idx="9529">
                  <c:v>11</c:v>
                </c:pt>
                <c:pt idx="9530">
                  <c:v>10</c:v>
                </c:pt>
                <c:pt idx="9531">
                  <c:v>11</c:v>
                </c:pt>
                <c:pt idx="9532">
                  <c:v>11</c:v>
                </c:pt>
                <c:pt idx="9533">
                  <c:v>12</c:v>
                </c:pt>
                <c:pt idx="9534">
                  <c:v>13</c:v>
                </c:pt>
                <c:pt idx="9535">
                  <c:v>10</c:v>
                </c:pt>
                <c:pt idx="9536">
                  <c:v>11</c:v>
                </c:pt>
                <c:pt idx="9537">
                  <c:v>11</c:v>
                </c:pt>
                <c:pt idx="9538">
                  <c:v>11</c:v>
                </c:pt>
                <c:pt idx="9539">
                  <c:v>11</c:v>
                </c:pt>
                <c:pt idx="9540">
                  <c:v>11</c:v>
                </c:pt>
                <c:pt idx="9541">
                  <c:v>11</c:v>
                </c:pt>
                <c:pt idx="9542">
                  <c:v>12</c:v>
                </c:pt>
                <c:pt idx="9543">
                  <c:v>11</c:v>
                </c:pt>
                <c:pt idx="9544">
                  <c:v>13</c:v>
                </c:pt>
                <c:pt idx="9545">
                  <c:v>14</c:v>
                </c:pt>
                <c:pt idx="9546">
                  <c:v>14</c:v>
                </c:pt>
                <c:pt idx="9547">
                  <c:v>14</c:v>
                </c:pt>
                <c:pt idx="9548">
                  <c:v>15</c:v>
                </c:pt>
                <c:pt idx="9549">
                  <c:v>16</c:v>
                </c:pt>
                <c:pt idx="9550">
                  <c:v>15</c:v>
                </c:pt>
                <c:pt idx="9551">
                  <c:v>15</c:v>
                </c:pt>
                <c:pt idx="9552">
                  <c:v>12</c:v>
                </c:pt>
                <c:pt idx="9553">
                  <c:v>15</c:v>
                </c:pt>
                <c:pt idx="9554">
                  <c:v>13</c:v>
                </c:pt>
                <c:pt idx="9555">
                  <c:v>13</c:v>
                </c:pt>
                <c:pt idx="9556">
                  <c:v>15</c:v>
                </c:pt>
                <c:pt idx="9557">
                  <c:v>13</c:v>
                </c:pt>
                <c:pt idx="9558">
                  <c:v>13</c:v>
                </c:pt>
                <c:pt idx="9559">
                  <c:v>13</c:v>
                </c:pt>
                <c:pt idx="9560">
                  <c:v>13</c:v>
                </c:pt>
                <c:pt idx="9561">
                  <c:v>12</c:v>
                </c:pt>
                <c:pt idx="9562">
                  <c:v>12</c:v>
                </c:pt>
                <c:pt idx="9563">
                  <c:v>13</c:v>
                </c:pt>
                <c:pt idx="9564">
                  <c:v>14</c:v>
                </c:pt>
                <c:pt idx="9565">
                  <c:v>13</c:v>
                </c:pt>
                <c:pt idx="9566">
                  <c:v>15</c:v>
                </c:pt>
                <c:pt idx="9567">
                  <c:v>12</c:v>
                </c:pt>
                <c:pt idx="9568">
                  <c:v>14</c:v>
                </c:pt>
                <c:pt idx="9569">
                  <c:v>14</c:v>
                </c:pt>
                <c:pt idx="9570">
                  <c:v>13</c:v>
                </c:pt>
                <c:pt idx="9571">
                  <c:v>13</c:v>
                </c:pt>
                <c:pt idx="9572">
                  <c:v>11</c:v>
                </c:pt>
                <c:pt idx="9573">
                  <c:v>11</c:v>
                </c:pt>
                <c:pt idx="9574">
                  <c:v>8</c:v>
                </c:pt>
                <c:pt idx="9575">
                  <c:v>8</c:v>
                </c:pt>
                <c:pt idx="9576">
                  <c:v>7</c:v>
                </c:pt>
                <c:pt idx="9577">
                  <c:v>7</c:v>
                </c:pt>
                <c:pt idx="9578">
                  <c:v>7</c:v>
                </c:pt>
                <c:pt idx="9579">
                  <c:v>8</c:v>
                </c:pt>
                <c:pt idx="9580">
                  <c:v>9</c:v>
                </c:pt>
                <c:pt idx="9581">
                  <c:v>8</c:v>
                </c:pt>
                <c:pt idx="9582">
                  <c:v>8</c:v>
                </c:pt>
                <c:pt idx="9583">
                  <c:v>8</c:v>
                </c:pt>
                <c:pt idx="9584">
                  <c:v>8</c:v>
                </c:pt>
                <c:pt idx="9585">
                  <c:v>9</c:v>
                </c:pt>
                <c:pt idx="9586">
                  <c:v>9</c:v>
                </c:pt>
                <c:pt idx="9587">
                  <c:v>9</c:v>
                </c:pt>
                <c:pt idx="9588">
                  <c:v>11</c:v>
                </c:pt>
                <c:pt idx="9589">
                  <c:v>10</c:v>
                </c:pt>
                <c:pt idx="9590">
                  <c:v>11</c:v>
                </c:pt>
                <c:pt idx="9591">
                  <c:v>11</c:v>
                </c:pt>
                <c:pt idx="9592">
                  <c:v>9</c:v>
                </c:pt>
                <c:pt idx="9593">
                  <c:v>10</c:v>
                </c:pt>
                <c:pt idx="9594">
                  <c:v>8</c:v>
                </c:pt>
                <c:pt idx="9595">
                  <c:v>9</c:v>
                </c:pt>
                <c:pt idx="9596">
                  <c:v>7</c:v>
                </c:pt>
                <c:pt idx="9597">
                  <c:v>11</c:v>
                </c:pt>
                <c:pt idx="9598">
                  <c:v>9</c:v>
                </c:pt>
                <c:pt idx="9599">
                  <c:v>8</c:v>
                </c:pt>
                <c:pt idx="9600">
                  <c:v>34</c:v>
                </c:pt>
                <c:pt idx="9601">
                  <c:v>9</c:v>
                </c:pt>
                <c:pt idx="9602">
                  <c:v>11</c:v>
                </c:pt>
                <c:pt idx="9603">
                  <c:v>8</c:v>
                </c:pt>
                <c:pt idx="9604">
                  <c:v>10</c:v>
                </c:pt>
                <c:pt idx="9605">
                  <c:v>9</c:v>
                </c:pt>
                <c:pt idx="9606">
                  <c:v>9</c:v>
                </c:pt>
                <c:pt idx="9607">
                  <c:v>9</c:v>
                </c:pt>
                <c:pt idx="9608">
                  <c:v>8</c:v>
                </c:pt>
                <c:pt idx="9609">
                  <c:v>11</c:v>
                </c:pt>
                <c:pt idx="9610">
                  <c:v>13</c:v>
                </c:pt>
                <c:pt idx="9611">
                  <c:v>12</c:v>
                </c:pt>
                <c:pt idx="9612">
                  <c:v>12</c:v>
                </c:pt>
                <c:pt idx="9613">
                  <c:v>11</c:v>
                </c:pt>
                <c:pt idx="9614">
                  <c:v>10</c:v>
                </c:pt>
                <c:pt idx="9615">
                  <c:v>10</c:v>
                </c:pt>
                <c:pt idx="9616">
                  <c:v>8</c:v>
                </c:pt>
                <c:pt idx="9617">
                  <c:v>8</c:v>
                </c:pt>
                <c:pt idx="9618">
                  <c:v>8</c:v>
                </c:pt>
                <c:pt idx="9619">
                  <c:v>8</c:v>
                </c:pt>
                <c:pt idx="9620">
                  <c:v>8</c:v>
                </c:pt>
                <c:pt idx="9621">
                  <c:v>9</c:v>
                </c:pt>
                <c:pt idx="9622">
                  <c:v>8</c:v>
                </c:pt>
                <c:pt idx="9623">
                  <c:v>8</c:v>
                </c:pt>
                <c:pt idx="9624">
                  <c:v>10</c:v>
                </c:pt>
                <c:pt idx="9625">
                  <c:v>7</c:v>
                </c:pt>
                <c:pt idx="9626">
                  <c:v>8</c:v>
                </c:pt>
                <c:pt idx="9627">
                  <c:v>8</c:v>
                </c:pt>
                <c:pt idx="9628">
                  <c:v>8</c:v>
                </c:pt>
                <c:pt idx="9629">
                  <c:v>7</c:v>
                </c:pt>
                <c:pt idx="9630">
                  <c:v>6</c:v>
                </c:pt>
                <c:pt idx="9631">
                  <c:v>8</c:v>
                </c:pt>
                <c:pt idx="9632">
                  <c:v>9</c:v>
                </c:pt>
                <c:pt idx="9633">
                  <c:v>8</c:v>
                </c:pt>
                <c:pt idx="9634">
                  <c:v>10</c:v>
                </c:pt>
                <c:pt idx="9635">
                  <c:v>11</c:v>
                </c:pt>
                <c:pt idx="9636">
                  <c:v>9</c:v>
                </c:pt>
                <c:pt idx="9637">
                  <c:v>8</c:v>
                </c:pt>
                <c:pt idx="9638">
                  <c:v>8</c:v>
                </c:pt>
                <c:pt idx="9639">
                  <c:v>10</c:v>
                </c:pt>
                <c:pt idx="9640">
                  <c:v>9</c:v>
                </c:pt>
                <c:pt idx="9641">
                  <c:v>11</c:v>
                </c:pt>
                <c:pt idx="9642">
                  <c:v>9</c:v>
                </c:pt>
                <c:pt idx="9643">
                  <c:v>9</c:v>
                </c:pt>
                <c:pt idx="9644">
                  <c:v>10</c:v>
                </c:pt>
                <c:pt idx="9645">
                  <c:v>9</c:v>
                </c:pt>
                <c:pt idx="9646">
                  <c:v>9</c:v>
                </c:pt>
                <c:pt idx="9647">
                  <c:v>10</c:v>
                </c:pt>
                <c:pt idx="9648">
                  <c:v>12</c:v>
                </c:pt>
                <c:pt idx="9649">
                  <c:v>7</c:v>
                </c:pt>
                <c:pt idx="9650">
                  <c:v>11</c:v>
                </c:pt>
                <c:pt idx="9651">
                  <c:v>11</c:v>
                </c:pt>
                <c:pt idx="9652">
                  <c:v>12</c:v>
                </c:pt>
                <c:pt idx="9653">
                  <c:v>11</c:v>
                </c:pt>
                <c:pt idx="9654">
                  <c:v>11</c:v>
                </c:pt>
                <c:pt idx="9655">
                  <c:v>11</c:v>
                </c:pt>
                <c:pt idx="9656">
                  <c:v>11</c:v>
                </c:pt>
                <c:pt idx="9657">
                  <c:v>10</c:v>
                </c:pt>
                <c:pt idx="9658">
                  <c:v>11</c:v>
                </c:pt>
                <c:pt idx="9659">
                  <c:v>10</c:v>
                </c:pt>
                <c:pt idx="9660">
                  <c:v>11</c:v>
                </c:pt>
                <c:pt idx="9661">
                  <c:v>12</c:v>
                </c:pt>
                <c:pt idx="9662">
                  <c:v>11</c:v>
                </c:pt>
                <c:pt idx="9663">
                  <c:v>13</c:v>
                </c:pt>
                <c:pt idx="9664">
                  <c:v>11</c:v>
                </c:pt>
                <c:pt idx="9665">
                  <c:v>12</c:v>
                </c:pt>
                <c:pt idx="9666">
                  <c:v>10</c:v>
                </c:pt>
                <c:pt idx="9667">
                  <c:v>12</c:v>
                </c:pt>
                <c:pt idx="9668">
                  <c:v>11</c:v>
                </c:pt>
                <c:pt idx="9669">
                  <c:v>12</c:v>
                </c:pt>
                <c:pt idx="9670">
                  <c:v>9</c:v>
                </c:pt>
                <c:pt idx="9671">
                  <c:v>7</c:v>
                </c:pt>
                <c:pt idx="9672">
                  <c:v>9</c:v>
                </c:pt>
                <c:pt idx="9673">
                  <c:v>8</c:v>
                </c:pt>
                <c:pt idx="9674">
                  <c:v>10</c:v>
                </c:pt>
                <c:pt idx="9675">
                  <c:v>9</c:v>
                </c:pt>
                <c:pt idx="9676">
                  <c:v>9</c:v>
                </c:pt>
                <c:pt idx="9677">
                  <c:v>10</c:v>
                </c:pt>
                <c:pt idx="9678">
                  <c:v>8</c:v>
                </c:pt>
                <c:pt idx="9679">
                  <c:v>9</c:v>
                </c:pt>
                <c:pt idx="9680">
                  <c:v>13</c:v>
                </c:pt>
                <c:pt idx="9681">
                  <c:v>9</c:v>
                </c:pt>
                <c:pt idx="9682">
                  <c:v>11</c:v>
                </c:pt>
                <c:pt idx="9683">
                  <c:v>11</c:v>
                </c:pt>
                <c:pt idx="9684">
                  <c:v>8</c:v>
                </c:pt>
                <c:pt idx="9685">
                  <c:v>11</c:v>
                </c:pt>
                <c:pt idx="9686">
                  <c:v>11</c:v>
                </c:pt>
                <c:pt idx="9687">
                  <c:v>11</c:v>
                </c:pt>
                <c:pt idx="9688">
                  <c:v>9</c:v>
                </c:pt>
                <c:pt idx="9689">
                  <c:v>12</c:v>
                </c:pt>
                <c:pt idx="9690">
                  <c:v>9</c:v>
                </c:pt>
                <c:pt idx="9691">
                  <c:v>11</c:v>
                </c:pt>
                <c:pt idx="9692">
                  <c:v>10</c:v>
                </c:pt>
                <c:pt idx="9693">
                  <c:v>9</c:v>
                </c:pt>
                <c:pt idx="9694">
                  <c:v>9</c:v>
                </c:pt>
                <c:pt idx="9695">
                  <c:v>8</c:v>
                </c:pt>
                <c:pt idx="9696">
                  <c:v>11</c:v>
                </c:pt>
                <c:pt idx="9697">
                  <c:v>11</c:v>
                </c:pt>
                <c:pt idx="9698">
                  <c:v>11</c:v>
                </c:pt>
                <c:pt idx="9699">
                  <c:v>11</c:v>
                </c:pt>
                <c:pt idx="9700">
                  <c:v>11</c:v>
                </c:pt>
                <c:pt idx="9701">
                  <c:v>10</c:v>
                </c:pt>
                <c:pt idx="9702">
                  <c:v>9</c:v>
                </c:pt>
                <c:pt idx="9703">
                  <c:v>12</c:v>
                </c:pt>
                <c:pt idx="9704">
                  <c:v>9</c:v>
                </c:pt>
                <c:pt idx="9705">
                  <c:v>10</c:v>
                </c:pt>
                <c:pt idx="9706">
                  <c:v>10</c:v>
                </c:pt>
                <c:pt idx="9707">
                  <c:v>11</c:v>
                </c:pt>
                <c:pt idx="9708">
                  <c:v>10</c:v>
                </c:pt>
                <c:pt idx="9709">
                  <c:v>11</c:v>
                </c:pt>
                <c:pt idx="9710">
                  <c:v>8</c:v>
                </c:pt>
                <c:pt idx="9711">
                  <c:v>8</c:v>
                </c:pt>
                <c:pt idx="9712">
                  <c:v>5</c:v>
                </c:pt>
                <c:pt idx="9713">
                  <c:v>8</c:v>
                </c:pt>
                <c:pt idx="9714">
                  <c:v>8</c:v>
                </c:pt>
                <c:pt idx="9715">
                  <c:v>8</c:v>
                </c:pt>
                <c:pt idx="9716">
                  <c:v>8</c:v>
                </c:pt>
                <c:pt idx="9717">
                  <c:v>8</c:v>
                </c:pt>
                <c:pt idx="9718">
                  <c:v>10</c:v>
                </c:pt>
                <c:pt idx="9719">
                  <c:v>10</c:v>
                </c:pt>
                <c:pt idx="9720">
                  <c:v>13</c:v>
                </c:pt>
                <c:pt idx="9721">
                  <c:v>12</c:v>
                </c:pt>
                <c:pt idx="9722">
                  <c:v>12</c:v>
                </c:pt>
                <c:pt idx="9723">
                  <c:v>12</c:v>
                </c:pt>
                <c:pt idx="9724">
                  <c:v>12</c:v>
                </c:pt>
                <c:pt idx="9725">
                  <c:v>13</c:v>
                </c:pt>
                <c:pt idx="9726">
                  <c:v>13</c:v>
                </c:pt>
                <c:pt idx="9727">
                  <c:v>12</c:v>
                </c:pt>
                <c:pt idx="9728">
                  <c:v>12</c:v>
                </c:pt>
                <c:pt idx="9729">
                  <c:v>12</c:v>
                </c:pt>
                <c:pt idx="9730">
                  <c:v>13</c:v>
                </c:pt>
                <c:pt idx="9731">
                  <c:v>12</c:v>
                </c:pt>
                <c:pt idx="9732">
                  <c:v>11</c:v>
                </c:pt>
                <c:pt idx="9733">
                  <c:v>12</c:v>
                </c:pt>
                <c:pt idx="9734">
                  <c:v>12</c:v>
                </c:pt>
                <c:pt idx="9735">
                  <c:v>12</c:v>
                </c:pt>
                <c:pt idx="9736">
                  <c:v>15</c:v>
                </c:pt>
                <c:pt idx="9737">
                  <c:v>13</c:v>
                </c:pt>
                <c:pt idx="9738">
                  <c:v>12</c:v>
                </c:pt>
                <c:pt idx="9739">
                  <c:v>12</c:v>
                </c:pt>
                <c:pt idx="9740">
                  <c:v>12</c:v>
                </c:pt>
                <c:pt idx="9741">
                  <c:v>11</c:v>
                </c:pt>
                <c:pt idx="9742">
                  <c:v>12</c:v>
                </c:pt>
                <c:pt idx="9743">
                  <c:v>12</c:v>
                </c:pt>
                <c:pt idx="9744">
                  <c:v>13</c:v>
                </c:pt>
                <c:pt idx="9745">
                  <c:v>13</c:v>
                </c:pt>
                <c:pt idx="9746">
                  <c:v>13</c:v>
                </c:pt>
                <c:pt idx="9747">
                  <c:v>13</c:v>
                </c:pt>
                <c:pt idx="9748">
                  <c:v>15</c:v>
                </c:pt>
                <c:pt idx="9749">
                  <c:v>15</c:v>
                </c:pt>
                <c:pt idx="9750">
                  <c:v>14</c:v>
                </c:pt>
                <c:pt idx="9751">
                  <c:v>13</c:v>
                </c:pt>
                <c:pt idx="9752">
                  <c:v>13</c:v>
                </c:pt>
                <c:pt idx="9753">
                  <c:v>13</c:v>
                </c:pt>
                <c:pt idx="9754">
                  <c:v>13</c:v>
                </c:pt>
                <c:pt idx="9755">
                  <c:v>13</c:v>
                </c:pt>
                <c:pt idx="9756">
                  <c:v>12</c:v>
                </c:pt>
                <c:pt idx="9757">
                  <c:v>14</c:v>
                </c:pt>
                <c:pt idx="9758">
                  <c:v>13</c:v>
                </c:pt>
                <c:pt idx="9759">
                  <c:v>14</c:v>
                </c:pt>
                <c:pt idx="9760">
                  <c:v>15</c:v>
                </c:pt>
                <c:pt idx="9761">
                  <c:v>14</c:v>
                </c:pt>
                <c:pt idx="9762">
                  <c:v>15</c:v>
                </c:pt>
                <c:pt idx="9763">
                  <c:v>12</c:v>
                </c:pt>
                <c:pt idx="9764">
                  <c:v>15</c:v>
                </c:pt>
                <c:pt idx="9765">
                  <c:v>15</c:v>
                </c:pt>
                <c:pt idx="9766">
                  <c:v>15</c:v>
                </c:pt>
                <c:pt idx="9767">
                  <c:v>15</c:v>
                </c:pt>
                <c:pt idx="9768">
                  <c:v>16</c:v>
                </c:pt>
                <c:pt idx="9769">
                  <c:v>15</c:v>
                </c:pt>
                <c:pt idx="9770">
                  <c:v>17</c:v>
                </c:pt>
                <c:pt idx="9771">
                  <c:v>16</c:v>
                </c:pt>
                <c:pt idx="9772">
                  <c:v>15</c:v>
                </c:pt>
                <c:pt idx="9773">
                  <c:v>15</c:v>
                </c:pt>
                <c:pt idx="9774">
                  <c:v>15</c:v>
                </c:pt>
                <c:pt idx="9775">
                  <c:v>14</c:v>
                </c:pt>
                <c:pt idx="9776">
                  <c:v>15</c:v>
                </c:pt>
                <c:pt idx="9777">
                  <c:v>15</c:v>
                </c:pt>
                <c:pt idx="9778">
                  <c:v>13</c:v>
                </c:pt>
                <c:pt idx="9779">
                  <c:v>14</c:v>
                </c:pt>
                <c:pt idx="9780">
                  <c:v>12</c:v>
                </c:pt>
                <c:pt idx="9781">
                  <c:v>15</c:v>
                </c:pt>
                <c:pt idx="9782">
                  <c:v>13</c:v>
                </c:pt>
                <c:pt idx="9783">
                  <c:v>12</c:v>
                </c:pt>
                <c:pt idx="9784">
                  <c:v>13</c:v>
                </c:pt>
                <c:pt idx="9785">
                  <c:v>12</c:v>
                </c:pt>
                <c:pt idx="9786">
                  <c:v>13</c:v>
                </c:pt>
                <c:pt idx="9787">
                  <c:v>13</c:v>
                </c:pt>
                <c:pt idx="9788">
                  <c:v>14</c:v>
                </c:pt>
                <c:pt idx="9789">
                  <c:v>13</c:v>
                </c:pt>
                <c:pt idx="9790">
                  <c:v>14</c:v>
                </c:pt>
                <c:pt idx="9791">
                  <c:v>15</c:v>
                </c:pt>
                <c:pt idx="9792">
                  <c:v>13</c:v>
                </c:pt>
                <c:pt idx="9793">
                  <c:v>13</c:v>
                </c:pt>
                <c:pt idx="9794">
                  <c:v>12</c:v>
                </c:pt>
                <c:pt idx="9795">
                  <c:v>12</c:v>
                </c:pt>
                <c:pt idx="9796">
                  <c:v>12</c:v>
                </c:pt>
                <c:pt idx="9797">
                  <c:v>13</c:v>
                </c:pt>
                <c:pt idx="9798">
                  <c:v>13</c:v>
                </c:pt>
                <c:pt idx="9799">
                  <c:v>15</c:v>
                </c:pt>
                <c:pt idx="9800">
                  <c:v>14</c:v>
                </c:pt>
                <c:pt idx="9801">
                  <c:v>15</c:v>
                </c:pt>
                <c:pt idx="9802">
                  <c:v>13</c:v>
                </c:pt>
                <c:pt idx="9803">
                  <c:v>15</c:v>
                </c:pt>
                <c:pt idx="9804">
                  <c:v>15</c:v>
                </c:pt>
                <c:pt idx="9805">
                  <c:v>13</c:v>
                </c:pt>
                <c:pt idx="9806">
                  <c:v>12</c:v>
                </c:pt>
                <c:pt idx="9807">
                  <c:v>9</c:v>
                </c:pt>
                <c:pt idx="9808">
                  <c:v>11</c:v>
                </c:pt>
                <c:pt idx="9809">
                  <c:v>10</c:v>
                </c:pt>
                <c:pt idx="9810">
                  <c:v>11</c:v>
                </c:pt>
                <c:pt idx="9811">
                  <c:v>11</c:v>
                </c:pt>
                <c:pt idx="9812">
                  <c:v>11</c:v>
                </c:pt>
                <c:pt idx="9813">
                  <c:v>9</c:v>
                </c:pt>
                <c:pt idx="9814">
                  <c:v>8</c:v>
                </c:pt>
                <c:pt idx="9815">
                  <c:v>12</c:v>
                </c:pt>
                <c:pt idx="9816">
                  <c:v>9</c:v>
                </c:pt>
                <c:pt idx="9817">
                  <c:v>8</c:v>
                </c:pt>
                <c:pt idx="9818">
                  <c:v>9</c:v>
                </c:pt>
                <c:pt idx="9819">
                  <c:v>8</c:v>
                </c:pt>
                <c:pt idx="9820">
                  <c:v>9</c:v>
                </c:pt>
                <c:pt idx="9821">
                  <c:v>10</c:v>
                </c:pt>
                <c:pt idx="9822">
                  <c:v>8</c:v>
                </c:pt>
                <c:pt idx="9823">
                  <c:v>9</c:v>
                </c:pt>
                <c:pt idx="9824">
                  <c:v>8</c:v>
                </c:pt>
                <c:pt idx="9825">
                  <c:v>11</c:v>
                </c:pt>
                <c:pt idx="9826">
                  <c:v>8</c:v>
                </c:pt>
                <c:pt idx="9827">
                  <c:v>11</c:v>
                </c:pt>
                <c:pt idx="9828">
                  <c:v>12</c:v>
                </c:pt>
                <c:pt idx="9829">
                  <c:v>11</c:v>
                </c:pt>
                <c:pt idx="9830">
                  <c:v>11</c:v>
                </c:pt>
                <c:pt idx="9831">
                  <c:v>11</c:v>
                </c:pt>
                <c:pt idx="9832">
                  <c:v>13</c:v>
                </c:pt>
                <c:pt idx="9833">
                  <c:v>12</c:v>
                </c:pt>
                <c:pt idx="9834">
                  <c:v>12</c:v>
                </c:pt>
                <c:pt idx="9835">
                  <c:v>12</c:v>
                </c:pt>
                <c:pt idx="9836">
                  <c:v>12</c:v>
                </c:pt>
                <c:pt idx="9837">
                  <c:v>11</c:v>
                </c:pt>
                <c:pt idx="9838">
                  <c:v>10</c:v>
                </c:pt>
                <c:pt idx="9839">
                  <c:v>11</c:v>
                </c:pt>
                <c:pt idx="9840">
                  <c:v>11</c:v>
                </c:pt>
                <c:pt idx="9841">
                  <c:v>12</c:v>
                </c:pt>
                <c:pt idx="9842">
                  <c:v>13</c:v>
                </c:pt>
                <c:pt idx="9843">
                  <c:v>12</c:v>
                </c:pt>
                <c:pt idx="9844">
                  <c:v>12</c:v>
                </c:pt>
                <c:pt idx="9845">
                  <c:v>12</c:v>
                </c:pt>
                <c:pt idx="9846">
                  <c:v>11</c:v>
                </c:pt>
                <c:pt idx="9847">
                  <c:v>12</c:v>
                </c:pt>
                <c:pt idx="9848">
                  <c:v>11</c:v>
                </c:pt>
                <c:pt idx="9849">
                  <c:v>13</c:v>
                </c:pt>
                <c:pt idx="9850">
                  <c:v>12</c:v>
                </c:pt>
                <c:pt idx="9851">
                  <c:v>12</c:v>
                </c:pt>
                <c:pt idx="9852">
                  <c:v>13</c:v>
                </c:pt>
                <c:pt idx="9853">
                  <c:v>12</c:v>
                </c:pt>
                <c:pt idx="9854">
                  <c:v>13</c:v>
                </c:pt>
                <c:pt idx="9855">
                  <c:v>11</c:v>
                </c:pt>
                <c:pt idx="9856">
                  <c:v>13</c:v>
                </c:pt>
                <c:pt idx="9857">
                  <c:v>12</c:v>
                </c:pt>
                <c:pt idx="9858">
                  <c:v>11</c:v>
                </c:pt>
                <c:pt idx="9859">
                  <c:v>12</c:v>
                </c:pt>
                <c:pt idx="9860">
                  <c:v>13</c:v>
                </c:pt>
                <c:pt idx="9861">
                  <c:v>12</c:v>
                </c:pt>
                <c:pt idx="9862">
                  <c:v>12</c:v>
                </c:pt>
                <c:pt idx="9863">
                  <c:v>13</c:v>
                </c:pt>
                <c:pt idx="9864">
                  <c:v>13</c:v>
                </c:pt>
                <c:pt idx="9865">
                  <c:v>13</c:v>
                </c:pt>
                <c:pt idx="9866">
                  <c:v>12</c:v>
                </c:pt>
                <c:pt idx="9867">
                  <c:v>11</c:v>
                </c:pt>
                <c:pt idx="9868">
                  <c:v>12</c:v>
                </c:pt>
                <c:pt idx="9869">
                  <c:v>12</c:v>
                </c:pt>
                <c:pt idx="9870">
                  <c:v>12</c:v>
                </c:pt>
                <c:pt idx="9871">
                  <c:v>13</c:v>
                </c:pt>
                <c:pt idx="9872">
                  <c:v>13</c:v>
                </c:pt>
                <c:pt idx="9873">
                  <c:v>13</c:v>
                </c:pt>
                <c:pt idx="9874">
                  <c:v>13</c:v>
                </c:pt>
                <c:pt idx="9875">
                  <c:v>14</c:v>
                </c:pt>
                <c:pt idx="9876">
                  <c:v>14</c:v>
                </c:pt>
                <c:pt idx="9877">
                  <c:v>14</c:v>
                </c:pt>
                <c:pt idx="9878">
                  <c:v>14</c:v>
                </c:pt>
                <c:pt idx="9879">
                  <c:v>11</c:v>
                </c:pt>
                <c:pt idx="9880">
                  <c:v>14</c:v>
                </c:pt>
                <c:pt idx="9881">
                  <c:v>13</c:v>
                </c:pt>
                <c:pt idx="9882">
                  <c:v>15</c:v>
                </c:pt>
                <c:pt idx="9883">
                  <c:v>16</c:v>
                </c:pt>
                <c:pt idx="9884">
                  <c:v>14</c:v>
                </c:pt>
                <c:pt idx="9885">
                  <c:v>15</c:v>
                </c:pt>
                <c:pt idx="9886">
                  <c:v>16</c:v>
                </c:pt>
                <c:pt idx="9887">
                  <c:v>15</c:v>
                </c:pt>
                <c:pt idx="9888">
                  <c:v>14</c:v>
                </c:pt>
                <c:pt idx="9889">
                  <c:v>13</c:v>
                </c:pt>
                <c:pt idx="9890">
                  <c:v>15</c:v>
                </c:pt>
                <c:pt idx="9891">
                  <c:v>15</c:v>
                </c:pt>
                <c:pt idx="9892">
                  <c:v>14</c:v>
                </c:pt>
                <c:pt idx="9893">
                  <c:v>15</c:v>
                </c:pt>
                <c:pt idx="9894">
                  <c:v>17</c:v>
                </c:pt>
                <c:pt idx="9895">
                  <c:v>13</c:v>
                </c:pt>
                <c:pt idx="9896">
                  <c:v>11</c:v>
                </c:pt>
                <c:pt idx="9897">
                  <c:v>12</c:v>
                </c:pt>
                <c:pt idx="9898">
                  <c:v>13</c:v>
                </c:pt>
                <c:pt idx="9899">
                  <c:v>11</c:v>
                </c:pt>
                <c:pt idx="9900">
                  <c:v>13</c:v>
                </c:pt>
                <c:pt idx="9901">
                  <c:v>11</c:v>
                </c:pt>
                <c:pt idx="9902">
                  <c:v>12</c:v>
                </c:pt>
                <c:pt idx="9903">
                  <c:v>12</c:v>
                </c:pt>
                <c:pt idx="9904">
                  <c:v>12</c:v>
                </c:pt>
                <c:pt idx="9905">
                  <c:v>11</c:v>
                </c:pt>
                <c:pt idx="9906">
                  <c:v>8</c:v>
                </c:pt>
                <c:pt idx="9907">
                  <c:v>13</c:v>
                </c:pt>
                <c:pt idx="9908">
                  <c:v>12</c:v>
                </c:pt>
                <c:pt idx="9909">
                  <c:v>13</c:v>
                </c:pt>
                <c:pt idx="9910">
                  <c:v>14</c:v>
                </c:pt>
                <c:pt idx="9911">
                  <c:v>13</c:v>
                </c:pt>
                <c:pt idx="9912">
                  <c:v>14</c:v>
                </c:pt>
                <c:pt idx="9913">
                  <c:v>15</c:v>
                </c:pt>
                <c:pt idx="9914">
                  <c:v>15</c:v>
                </c:pt>
                <c:pt idx="9915">
                  <c:v>15</c:v>
                </c:pt>
                <c:pt idx="9916">
                  <c:v>14</c:v>
                </c:pt>
                <c:pt idx="9917">
                  <c:v>17</c:v>
                </c:pt>
                <c:pt idx="9918">
                  <c:v>14</c:v>
                </c:pt>
                <c:pt idx="9919">
                  <c:v>16</c:v>
                </c:pt>
                <c:pt idx="9920">
                  <c:v>15</c:v>
                </c:pt>
                <c:pt idx="9921">
                  <c:v>15</c:v>
                </c:pt>
                <c:pt idx="9922">
                  <c:v>15</c:v>
                </c:pt>
                <c:pt idx="9923">
                  <c:v>13</c:v>
                </c:pt>
                <c:pt idx="9924">
                  <c:v>14</c:v>
                </c:pt>
                <c:pt idx="9925">
                  <c:v>13</c:v>
                </c:pt>
                <c:pt idx="9926">
                  <c:v>15</c:v>
                </c:pt>
                <c:pt idx="9927">
                  <c:v>15</c:v>
                </c:pt>
                <c:pt idx="9928">
                  <c:v>18</c:v>
                </c:pt>
                <c:pt idx="9929">
                  <c:v>17</c:v>
                </c:pt>
                <c:pt idx="9930">
                  <c:v>14</c:v>
                </c:pt>
                <c:pt idx="9931">
                  <c:v>17</c:v>
                </c:pt>
                <c:pt idx="9932">
                  <c:v>15</c:v>
                </c:pt>
                <c:pt idx="9933">
                  <c:v>15</c:v>
                </c:pt>
                <c:pt idx="9934">
                  <c:v>15</c:v>
                </c:pt>
                <c:pt idx="9935">
                  <c:v>16</c:v>
                </c:pt>
                <c:pt idx="9936">
                  <c:v>16</c:v>
                </c:pt>
                <c:pt idx="9937">
                  <c:v>18</c:v>
                </c:pt>
                <c:pt idx="9938">
                  <c:v>15</c:v>
                </c:pt>
                <c:pt idx="9939">
                  <c:v>18</c:v>
                </c:pt>
                <c:pt idx="9940">
                  <c:v>11</c:v>
                </c:pt>
                <c:pt idx="9941">
                  <c:v>12</c:v>
                </c:pt>
                <c:pt idx="9942">
                  <c:v>11</c:v>
                </c:pt>
                <c:pt idx="9943">
                  <c:v>9</c:v>
                </c:pt>
                <c:pt idx="9944">
                  <c:v>10</c:v>
                </c:pt>
                <c:pt idx="9945">
                  <c:v>9</c:v>
                </c:pt>
                <c:pt idx="9946">
                  <c:v>10</c:v>
                </c:pt>
                <c:pt idx="9947">
                  <c:v>10</c:v>
                </c:pt>
                <c:pt idx="9948">
                  <c:v>13</c:v>
                </c:pt>
                <c:pt idx="9949">
                  <c:v>12</c:v>
                </c:pt>
                <c:pt idx="9950">
                  <c:v>12</c:v>
                </c:pt>
                <c:pt idx="9951">
                  <c:v>13</c:v>
                </c:pt>
                <c:pt idx="9952">
                  <c:v>10</c:v>
                </c:pt>
                <c:pt idx="9953">
                  <c:v>11</c:v>
                </c:pt>
                <c:pt idx="9954">
                  <c:v>10</c:v>
                </c:pt>
                <c:pt idx="9955">
                  <c:v>10</c:v>
                </c:pt>
                <c:pt idx="9956">
                  <c:v>9</c:v>
                </c:pt>
                <c:pt idx="9957">
                  <c:v>8</c:v>
                </c:pt>
                <c:pt idx="9958">
                  <c:v>10</c:v>
                </c:pt>
                <c:pt idx="9959">
                  <c:v>9</c:v>
                </c:pt>
                <c:pt idx="9960">
                  <c:v>10</c:v>
                </c:pt>
                <c:pt idx="9961">
                  <c:v>11</c:v>
                </c:pt>
                <c:pt idx="9962">
                  <c:v>9</c:v>
                </c:pt>
                <c:pt idx="9963">
                  <c:v>8</c:v>
                </c:pt>
                <c:pt idx="9964">
                  <c:v>8</c:v>
                </c:pt>
                <c:pt idx="9965">
                  <c:v>8</c:v>
                </c:pt>
                <c:pt idx="9966">
                  <c:v>8</c:v>
                </c:pt>
                <c:pt idx="9967">
                  <c:v>6</c:v>
                </c:pt>
                <c:pt idx="9968">
                  <c:v>8</c:v>
                </c:pt>
                <c:pt idx="9969">
                  <c:v>7</c:v>
                </c:pt>
                <c:pt idx="9970">
                  <c:v>8</c:v>
                </c:pt>
                <c:pt idx="9971">
                  <c:v>8</c:v>
                </c:pt>
                <c:pt idx="9972">
                  <c:v>8</c:v>
                </c:pt>
                <c:pt idx="9973">
                  <c:v>11</c:v>
                </c:pt>
                <c:pt idx="9974">
                  <c:v>7</c:v>
                </c:pt>
                <c:pt idx="9975">
                  <c:v>9</c:v>
                </c:pt>
                <c:pt idx="9976">
                  <c:v>8</c:v>
                </c:pt>
                <c:pt idx="9977">
                  <c:v>9</c:v>
                </c:pt>
                <c:pt idx="9978">
                  <c:v>8</c:v>
                </c:pt>
                <c:pt idx="9979">
                  <c:v>9</c:v>
                </c:pt>
                <c:pt idx="9980">
                  <c:v>8</c:v>
                </c:pt>
                <c:pt idx="9981">
                  <c:v>8</c:v>
                </c:pt>
                <c:pt idx="9982">
                  <c:v>8</c:v>
                </c:pt>
                <c:pt idx="9983">
                  <c:v>9</c:v>
                </c:pt>
                <c:pt idx="9984">
                  <c:v>9</c:v>
                </c:pt>
                <c:pt idx="9985">
                  <c:v>10</c:v>
                </c:pt>
                <c:pt idx="9986">
                  <c:v>8</c:v>
                </c:pt>
                <c:pt idx="9987">
                  <c:v>8</c:v>
                </c:pt>
                <c:pt idx="9988">
                  <c:v>9</c:v>
                </c:pt>
                <c:pt idx="9989">
                  <c:v>9</c:v>
                </c:pt>
                <c:pt idx="9990">
                  <c:v>9</c:v>
                </c:pt>
                <c:pt idx="9991">
                  <c:v>8</c:v>
                </c:pt>
                <c:pt idx="9992">
                  <c:v>11</c:v>
                </c:pt>
                <c:pt idx="9993">
                  <c:v>9</c:v>
                </c:pt>
                <c:pt idx="9994">
                  <c:v>10</c:v>
                </c:pt>
                <c:pt idx="9995">
                  <c:v>10</c:v>
                </c:pt>
                <c:pt idx="9996">
                  <c:v>11</c:v>
                </c:pt>
                <c:pt idx="9997">
                  <c:v>9</c:v>
                </c:pt>
                <c:pt idx="9998">
                  <c:v>7</c:v>
                </c:pt>
                <c:pt idx="9999">
                  <c:v>10</c:v>
                </c:pt>
                <c:pt idx="10000">
                  <c:v>9</c:v>
                </c:pt>
                <c:pt idx="10001">
                  <c:v>10</c:v>
                </c:pt>
                <c:pt idx="10002">
                  <c:v>11</c:v>
                </c:pt>
                <c:pt idx="10003">
                  <c:v>9</c:v>
                </c:pt>
                <c:pt idx="10004">
                  <c:v>11</c:v>
                </c:pt>
                <c:pt idx="10005">
                  <c:v>11</c:v>
                </c:pt>
                <c:pt idx="10006">
                  <c:v>11</c:v>
                </c:pt>
                <c:pt idx="10007">
                  <c:v>13</c:v>
                </c:pt>
                <c:pt idx="10008">
                  <c:v>11</c:v>
                </c:pt>
                <c:pt idx="10009">
                  <c:v>12</c:v>
                </c:pt>
                <c:pt idx="10010">
                  <c:v>11</c:v>
                </c:pt>
                <c:pt idx="10011">
                  <c:v>11</c:v>
                </c:pt>
                <c:pt idx="10012">
                  <c:v>12</c:v>
                </c:pt>
                <c:pt idx="10013">
                  <c:v>11</c:v>
                </c:pt>
                <c:pt idx="10014">
                  <c:v>13</c:v>
                </c:pt>
                <c:pt idx="10015">
                  <c:v>13</c:v>
                </c:pt>
                <c:pt idx="10016">
                  <c:v>14</c:v>
                </c:pt>
                <c:pt idx="10017">
                  <c:v>13</c:v>
                </c:pt>
                <c:pt idx="10018">
                  <c:v>14</c:v>
                </c:pt>
                <c:pt idx="10019">
                  <c:v>15</c:v>
                </c:pt>
                <c:pt idx="10020">
                  <c:v>13</c:v>
                </c:pt>
                <c:pt idx="10021">
                  <c:v>14</c:v>
                </c:pt>
                <c:pt idx="10022">
                  <c:v>13</c:v>
                </c:pt>
                <c:pt idx="10023">
                  <c:v>13</c:v>
                </c:pt>
                <c:pt idx="10024">
                  <c:v>13</c:v>
                </c:pt>
                <c:pt idx="10025">
                  <c:v>13</c:v>
                </c:pt>
                <c:pt idx="10026">
                  <c:v>14</c:v>
                </c:pt>
                <c:pt idx="10027">
                  <c:v>14</c:v>
                </c:pt>
                <c:pt idx="10028">
                  <c:v>13</c:v>
                </c:pt>
                <c:pt idx="10029">
                  <c:v>14</c:v>
                </c:pt>
                <c:pt idx="10030">
                  <c:v>14</c:v>
                </c:pt>
                <c:pt idx="10031">
                  <c:v>14</c:v>
                </c:pt>
                <c:pt idx="10032">
                  <c:v>15</c:v>
                </c:pt>
                <c:pt idx="10033">
                  <c:v>15</c:v>
                </c:pt>
                <c:pt idx="10034">
                  <c:v>15</c:v>
                </c:pt>
                <c:pt idx="10035">
                  <c:v>14</c:v>
                </c:pt>
                <c:pt idx="10036">
                  <c:v>16</c:v>
                </c:pt>
                <c:pt idx="10037">
                  <c:v>13</c:v>
                </c:pt>
                <c:pt idx="10038">
                  <c:v>15</c:v>
                </c:pt>
                <c:pt idx="10039">
                  <c:v>14</c:v>
                </c:pt>
                <c:pt idx="10040">
                  <c:v>15</c:v>
                </c:pt>
                <c:pt idx="10041">
                  <c:v>18</c:v>
                </c:pt>
                <c:pt idx="10042">
                  <c:v>14</c:v>
                </c:pt>
                <c:pt idx="10043">
                  <c:v>16</c:v>
                </c:pt>
                <c:pt idx="10044">
                  <c:v>14</c:v>
                </c:pt>
                <c:pt idx="10045">
                  <c:v>14</c:v>
                </c:pt>
                <c:pt idx="10046">
                  <c:v>13</c:v>
                </c:pt>
                <c:pt idx="10047">
                  <c:v>13</c:v>
                </c:pt>
                <c:pt idx="10048">
                  <c:v>12</c:v>
                </c:pt>
                <c:pt idx="10049">
                  <c:v>13</c:v>
                </c:pt>
                <c:pt idx="10050">
                  <c:v>14</c:v>
                </c:pt>
                <c:pt idx="10051">
                  <c:v>14</c:v>
                </c:pt>
                <c:pt idx="10052">
                  <c:v>15</c:v>
                </c:pt>
                <c:pt idx="10053">
                  <c:v>14</c:v>
                </c:pt>
                <c:pt idx="10054">
                  <c:v>13</c:v>
                </c:pt>
                <c:pt idx="10055">
                  <c:v>13</c:v>
                </c:pt>
                <c:pt idx="10056">
                  <c:v>13</c:v>
                </c:pt>
                <c:pt idx="10057">
                  <c:v>13</c:v>
                </c:pt>
                <c:pt idx="10058">
                  <c:v>14</c:v>
                </c:pt>
                <c:pt idx="10059">
                  <c:v>12</c:v>
                </c:pt>
                <c:pt idx="10060">
                  <c:v>15</c:v>
                </c:pt>
                <c:pt idx="10061">
                  <c:v>15</c:v>
                </c:pt>
                <c:pt idx="10062">
                  <c:v>15</c:v>
                </c:pt>
                <c:pt idx="10063">
                  <c:v>14</c:v>
                </c:pt>
                <c:pt idx="10064">
                  <c:v>15</c:v>
                </c:pt>
                <c:pt idx="10065">
                  <c:v>13</c:v>
                </c:pt>
                <c:pt idx="10066">
                  <c:v>11</c:v>
                </c:pt>
                <c:pt idx="10067">
                  <c:v>14</c:v>
                </c:pt>
                <c:pt idx="10068">
                  <c:v>13</c:v>
                </c:pt>
                <c:pt idx="10069">
                  <c:v>14</c:v>
                </c:pt>
                <c:pt idx="10070">
                  <c:v>14</c:v>
                </c:pt>
                <c:pt idx="10071">
                  <c:v>12</c:v>
                </c:pt>
                <c:pt idx="10072">
                  <c:v>13</c:v>
                </c:pt>
                <c:pt idx="10073">
                  <c:v>14</c:v>
                </c:pt>
                <c:pt idx="10074">
                  <c:v>12</c:v>
                </c:pt>
                <c:pt idx="10075">
                  <c:v>13</c:v>
                </c:pt>
                <c:pt idx="10076">
                  <c:v>12</c:v>
                </c:pt>
                <c:pt idx="10077">
                  <c:v>13</c:v>
                </c:pt>
                <c:pt idx="10078">
                  <c:v>11</c:v>
                </c:pt>
                <c:pt idx="10079">
                  <c:v>13</c:v>
                </c:pt>
                <c:pt idx="10080">
                  <c:v>13</c:v>
                </c:pt>
                <c:pt idx="10081">
                  <c:v>13</c:v>
                </c:pt>
                <c:pt idx="10082">
                  <c:v>13</c:v>
                </c:pt>
                <c:pt idx="10083">
                  <c:v>12</c:v>
                </c:pt>
                <c:pt idx="10084">
                  <c:v>13</c:v>
                </c:pt>
                <c:pt idx="10085">
                  <c:v>13</c:v>
                </c:pt>
                <c:pt idx="10086">
                  <c:v>16</c:v>
                </c:pt>
                <c:pt idx="10087">
                  <c:v>14</c:v>
                </c:pt>
                <c:pt idx="10088">
                  <c:v>13</c:v>
                </c:pt>
                <c:pt idx="10089">
                  <c:v>14</c:v>
                </c:pt>
                <c:pt idx="10090">
                  <c:v>12</c:v>
                </c:pt>
                <c:pt idx="10091">
                  <c:v>15</c:v>
                </c:pt>
                <c:pt idx="10092">
                  <c:v>13</c:v>
                </c:pt>
                <c:pt idx="10093">
                  <c:v>13</c:v>
                </c:pt>
                <c:pt idx="10094">
                  <c:v>13</c:v>
                </c:pt>
                <c:pt idx="10095">
                  <c:v>12</c:v>
                </c:pt>
                <c:pt idx="10096">
                  <c:v>13</c:v>
                </c:pt>
                <c:pt idx="10097">
                  <c:v>14</c:v>
                </c:pt>
                <c:pt idx="10098">
                  <c:v>14</c:v>
                </c:pt>
                <c:pt idx="10099">
                  <c:v>14</c:v>
                </c:pt>
                <c:pt idx="10100">
                  <c:v>13</c:v>
                </c:pt>
                <c:pt idx="10101">
                  <c:v>14</c:v>
                </c:pt>
                <c:pt idx="10102">
                  <c:v>15</c:v>
                </c:pt>
                <c:pt idx="10103">
                  <c:v>13</c:v>
                </c:pt>
                <c:pt idx="10104">
                  <c:v>15</c:v>
                </c:pt>
                <c:pt idx="10105">
                  <c:v>13</c:v>
                </c:pt>
                <c:pt idx="10106">
                  <c:v>14</c:v>
                </c:pt>
                <c:pt idx="10107">
                  <c:v>13</c:v>
                </c:pt>
                <c:pt idx="10108">
                  <c:v>16</c:v>
                </c:pt>
                <c:pt idx="10109">
                  <c:v>13</c:v>
                </c:pt>
                <c:pt idx="10110">
                  <c:v>11</c:v>
                </c:pt>
                <c:pt idx="10111">
                  <c:v>11</c:v>
                </c:pt>
                <c:pt idx="10112">
                  <c:v>8</c:v>
                </c:pt>
                <c:pt idx="10113">
                  <c:v>11</c:v>
                </c:pt>
                <c:pt idx="10114">
                  <c:v>11</c:v>
                </c:pt>
                <c:pt idx="10115">
                  <c:v>12</c:v>
                </c:pt>
                <c:pt idx="10116">
                  <c:v>10</c:v>
                </c:pt>
                <c:pt idx="10117">
                  <c:v>9</c:v>
                </c:pt>
                <c:pt idx="10118">
                  <c:v>11</c:v>
                </c:pt>
                <c:pt idx="10119">
                  <c:v>11</c:v>
                </c:pt>
                <c:pt idx="10120">
                  <c:v>11</c:v>
                </c:pt>
                <c:pt idx="10121">
                  <c:v>10</c:v>
                </c:pt>
                <c:pt idx="10122">
                  <c:v>10</c:v>
                </c:pt>
                <c:pt idx="10123">
                  <c:v>10</c:v>
                </c:pt>
                <c:pt idx="10124">
                  <c:v>11</c:v>
                </c:pt>
                <c:pt idx="10125">
                  <c:v>11</c:v>
                </c:pt>
                <c:pt idx="10126">
                  <c:v>12</c:v>
                </c:pt>
                <c:pt idx="10127">
                  <c:v>11</c:v>
                </c:pt>
                <c:pt idx="10128">
                  <c:v>11</c:v>
                </c:pt>
                <c:pt idx="10129">
                  <c:v>10</c:v>
                </c:pt>
                <c:pt idx="10130">
                  <c:v>11</c:v>
                </c:pt>
                <c:pt idx="10131">
                  <c:v>11</c:v>
                </c:pt>
                <c:pt idx="10132">
                  <c:v>11</c:v>
                </c:pt>
                <c:pt idx="10133">
                  <c:v>11</c:v>
                </c:pt>
                <c:pt idx="10134">
                  <c:v>11</c:v>
                </c:pt>
                <c:pt idx="10135">
                  <c:v>12</c:v>
                </c:pt>
                <c:pt idx="10136">
                  <c:v>11</c:v>
                </c:pt>
                <c:pt idx="10137">
                  <c:v>12</c:v>
                </c:pt>
                <c:pt idx="10138">
                  <c:v>13</c:v>
                </c:pt>
                <c:pt idx="10139">
                  <c:v>13</c:v>
                </c:pt>
                <c:pt idx="10140">
                  <c:v>13</c:v>
                </c:pt>
                <c:pt idx="10141">
                  <c:v>13</c:v>
                </c:pt>
                <c:pt idx="10142">
                  <c:v>14</c:v>
                </c:pt>
                <c:pt idx="10143">
                  <c:v>11</c:v>
                </c:pt>
                <c:pt idx="10144">
                  <c:v>12</c:v>
                </c:pt>
                <c:pt idx="10145">
                  <c:v>11</c:v>
                </c:pt>
                <c:pt idx="10146">
                  <c:v>12</c:v>
                </c:pt>
                <c:pt idx="10147">
                  <c:v>11</c:v>
                </c:pt>
                <c:pt idx="10148">
                  <c:v>10</c:v>
                </c:pt>
                <c:pt idx="10149">
                  <c:v>11</c:v>
                </c:pt>
                <c:pt idx="10150">
                  <c:v>11</c:v>
                </c:pt>
                <c:pt idx="10151">
                  <c:v>10</c:v>
                </c:pt>
                <c:pt idx="10152">
                  <c:v>10</c:v>
                </c:pt>
                <c:pt idx="10153">
                  <c:v>7</c:v>
                </c:pt>
                <c:pt idx="10154">
                  <c:v>11</c:v>
                </c:pt>
                <c:pt idx="10155">
                  <c:v>11</c:v>
                </c:pt>
                <c:pt idx="10156">
                  <c:v>11</c:v>
                </c:pt>
                <c:pt idx="10157">
                  <c:v>11</c:v>
                </c:pt>
                <c:pt idx="10158">
                  <c:v>10</c:v>
                </c:pt>
                <c:pt idx="10159">
                  <c:v>11</c:v>
                </c:pt>
                <c:pt idx="10160">
                  <c:v>9</c:v>
                </c:pt>
                <c:pt idx="10161">
                  <c:v>10</c:v>
                </c:pt>
                <c:pt idx="10162">
                  <c:v>10</c:v>
                </c:pt>
                <c:pt idx="10163">
                  <c:v>8</c:v>
                </c:pt>
                <c:pt idx="10164">
                  <c:v>8</c:v>
                </c:pt>
                <c:pt idx="10165">
                  <c:v>7</c:v>
                </c:pt>
                <c:pt idx="10166">
                  <c:v>10</c:v>
                </c:pt>
                <c:pt idx="10167">
                  <c:v>9</c:v>
                </c:pt>
                <c:pt idx="10168">
                  <c:v>8</c:v>
                </c:pt>
                <c:pt idx="10169">
                  <c:v>9</c:v>
                </c:pt>
                <c:pt idx="10170">
                  <c:v>8</c:v>
                </c:pt>
                <c:pt idx="10171">
                  <c:v>10</c:v>
                </c:pt>
                <c:pt idx="10172">
                  <c:v>12</c:v>
                </c:pt>
                <c:pt idx="10173">
                  <c:v>11</c:v>
                </c:pt>
                <c:pt idx="10174">
                  <c:v>11</c:v>
                </c:pt>
                <c:pt idx="10175">
                  <c:v>10</c:v>
                </c:pt>
                <c:pt idx="10176">
                  <c:v>12</c:v>
                </c:pt>
                <c:pt idx="10177">
                  <c:v>12</c:v>
                </c:pt>
                <c:pt idx="10178">
                  <c:v>12</c:v>
                </c:pt>
                <c:pt idx="10179">
                  <c:v>13</c:v>
                </c:pt>
                <c:pt idx="10180">
                  <c:v>12</c:v>
                </c:pt>
                <c:pt idx="10181">
                  <c:v>13</c:v>
                </c:pt>
                <c:pt idx="10182">
                  <c:v>12</c:v>
                </c:pt>
                <c:pt idx="10183">
                  <c:v>13</c:v>
                </c:pt>
                <c:pt idx="10184">
                  <c:v>12</c:v>
                </c:pt>
                <c:pt idx="10185">
                  <c:v>13</c:v>
                </c:pt>
                <c:pt idx="10186">
                  <c:v>13</c:v>
                </c:pt>
                <c:pt idx="10187">
                  <c:v>16</c:v>
                </c:pt>
                <c:pt idx="10188">
                  <c:v>13</c:v>
                </c:pt>
                <c:pt idx="10189">
                  <c:v>13</c:v>
                </c:pt>
                <c:pt idx="10190">
                  <c:v>14</c:v>
                </c:pt>
                <c:pt idx="10191">
                  <c:v>14</c:v>
                </c:pt>
                <c:pt idx="10192">
                  <c:v>13</c:v>
                </c:pt>
                <c:pt idx="10193">
                  <c:v>14</c:v>
                </c:pt>
                <c:pt idx="10194">
                  <c:v>15</c:v>
                </c:pt>
                <c:pt idx="10195">
                  <c:v>14</c:v>
                </c:pt>
                <c:pt idx="10196">
                  <c:v>15</c:v>
                </c:pt>
                <c:pt idx="10197">
                  <c:v>13</c:v>
                </c:pt>
                <c:pt idx="10198">
                  <c:v>13</c:v>
                </c:pt>
                <c:pt idx="10199">
                  <c:v>13</c:v>
                </c:pt>
                <c:pt idx="10200">
                  <c:v>13</c:v>
                </c:pt>
                <c:pt idx="10201">
                  <c:v>14</c:v>
                </c:pt>
                <c:pt idx="10202">
                  <c:v>14</c:v>
                </c:pt>
                <c:pt idx="10203">
                  <c:v>15</c:v>
                </c:pt>
                <c:pt idx="10204">
                  <c:v>13</c:v>
                </c:pt>
                <c:pt idx="10205">
                  <c:v>13</c:v>
                </c:pt>
                <c:pt idx="10206">
                  <c:v>13</c:v>
                </c:pt>
                <c:pt idx="10207">
                  <c:v>13</c:v>
                </c:pt>
                <c:pt idx="10208">
                  <c:v>12</c:v>
                </c:pt>
                <c:pt idx="10209">
                  <c:v>12</c:v>
                </c:pt>
                <c:pt idx="10210">
                  <c:v>13</c:v>
                </c:pt>
                <c:pt idx="10211">
                  <c:v>11</c:v>
                </c:pt>
                <c:pt idx="10212">
                  <c:v>12</c:v>
                </c:pt>
                <c:pt idx="10213">
                  <c:v>13</c:v>
                </c:pt>
                <c:pt idx="10214">
                  <c:v>13</c:v>
                </c:pt>
                <c:pt idx="10215">
                  <c:v>13</c:v>
                </c:pt>
                <c:pt idx="10216">
                  <c:v>12</c:v>
                </c:pt>
                <c:pt idx="10217">
                  <c:v>14</c:v>
                </c:pt>
                <c:pt idx="10218">
                  <c:v>14</c:v>
                </c:pt>
                <c:pt idx="10219">
                  <c:v>12</c:v>
                </c:pt>
                <c:pt idx="10220">
                  <c:v>15</c:v>
                </c:pt>
                <c:pt idx="10221">
                  <c:v>15</c:v>
                </c:pt>
                <c:pt idx="10222">
                  <c:v>14</c:v>
                </c:pt>
                <c:pt idx="10223">
                  <c:v>16</c:v>
                </c:pt>
                <c:pt idx="10224">
                  <c:v>14</c:v>
                </c:pt>
                <c:pt idx="10225">
                  <c:v>15</c:v>
                </c:pt>
                <c:pt idx="10226">
                  <c:v>13</c:v>
                </c:pt>
                <c:pt idx="10227">
                  <c:v>15</c:v>
                </c:pt>
                <c:pt idx="10228">
                  <c:v>13</c:v>
                </c:pt>
                <c:pt idx="10229">
                  <c:v>15</c:v>
                </c:pt>
                <c:pt idx="10230">
                  <c:v>14</c:v>
                </c:pt>
                <c:pt idx="10231">
                  <c:v>15</c:v>
                </c:pt>
                <c:pt idx="10232">
                  <c:v>17</c:v>
                </c:pt>
                <c:pt idx="10233">
                  <c:v>13</c:v>
                </c:pt>
                <c:pt idx="10234">
                  <c:v>15</c:v>
                </c:pt>
                <c:pt idx="10235">
                  <c:v>14</c:v>
                </c:pt>
                <c:pt idx="10236">
                  <c:v>15</c:v>
                </c:pt>
                <c:pt idx="10237">
                  <c:v>15</c:v>
                </c:pt>
                <c:pt idx="10238">
                  <c:v>15</c:v>
                </c:pt>
                <c:pt idx="10239">
                  <c:v>15</c:v>
                </c:pt>
                <c:pt idx="10240">
                  <c:v>15</c:v>
                </c:pt>
                <c:pt idx="10241">
                  <c:v>15</c:v>
                </c:pt>
                <c:pt idx="10242">
                  <c:v>14</c:v>
                </c:pt>
                <c:pt idx="10243">
                  <c:v>13</c:v>
                </c:pt>
                <c:pt idx="10244">
                  <c:v>15</c:v>
                </c:pt>
                <c:pt idx="10245">
                  <c:v>14</c:v>
                </c:pt>
                <c:pt idx="10246">
                  <c:v>13</c:v>
                </c:pt>
                <c:pt idx="10247">
                  <c:v>13</c:v>
                </c:pt>
                <c:pt idx="10248">
                  <c:v>13</c:v>
                </c:pt>
                <c:pt idx="10249">
                  <c:v>13</c:v>
                </c:pt>
                <c:pt idx="10250">
                  <c:v>11</c:v>
                </c:pt>
                <c:pt idx="10251">
                  <c:v>12</c:v>
                </c:pt>
                <c:pt idx="10252">
                  <c:v>11</c:v>
                </c:pt>
                <c:pt idx="10253">
                  <c:v>12</c:v>
                </c:pt>
                <c:pt idx="10254">
                  <c:v>11</c:v>
                </c:pt>
                <c:pt idx="10255">
                  <c:v>12</c:v>
                </c:pt>
                <c:pt idx="10256">
                  <c:v>9</c:v>
                </c:pt>
                <c:pt idx="10257">
                  <c:v>9</c:v>
                </c:pt>
                <c:pt idx="10258">
                  <c:v>10</c:v>
                </c:pt>
                <c:pt idx="10259">
                  <c:v>8</c:v>
                </c:pt>
                <c:pt idx="10260">
                  <c:v>8</c:v>
                </c:pt>
                <c:pt idx="10261">
                  <c:v>10</c:v>
                </c:pt>
                <c:pt idx="10262">
                  <c:v>8</c:v>
                </c:pt>
                <c:pt idx="10263">
                  <c:v>8</c:v>
                </c:pt>
                <c:pt idx="10264">
                  <c:v>9</c:v>
                </c:pt>
                <c:pt idx="10265">
                  <c:v>7</c:v>
                </c:pt>
                <c:pt idx="10266">
                  <c:v>10</c:v>
                </c:pt>
                <c:pt idx="10267">
                  <c:v>5</c:v>
                </c:pt>
                <c:pt idx="10268">
                  <c:v>7</c:v>
                </c:pt>
                <c:pt idx="10269">
                  <c:v>7</c:v>
                </c:pt>
                <c:pt idx="10270">
                  <c:v>7</c:v>
                </c:pt>
                <c:pt idx="10271">
                  <c:v>8</c:v>
                </c:pt>
                <c:pt idx="10272">
                  <c:v>7</c:v>
                </c:pt>
                <c:pt idx="10273">
                  <c:v>7</c:v>
                </c:pt>
                <c:pt idx="10274">
                  <c:v>5</c:v>
                </c:pt>
                <c:pt idx="10275">
                  <c:v>7</c:v>
                </c:pt>
                <c:pt idx="10276">
                  <c:v>7</c:v>
                </c:pt>
                <c:pt idx="10277">
                  <c:v>7</c:v>
                </c:pt>
                <c:pt idx="10278">
                  <c:v>8</c:v>
                </c:pt>
                <c:pt idx="10279">
                  <c:v>7</c:v>
                </c:pt>
                <c:pt idx="10280">
                  <c:v>8</c:v>
                </c:pt>
                <c:pt idx="10281">
                  <c:v>7</c:v>
                </c:pt>
                <c:pt idx="10282">
                  <c:v>8</c:v>
                </c:pt>
                <c:pt idx="10283">
                  <c:v>7</c:v>
                </c:pt>
                <c:pt idx="10284">
                  <c:v>7</c:v>
                </c:pt>
                <c:pt idx="10285">
                  <c:v>8</c:v>
                </c:pt>
                <c:pt idx="10286">
                  <c:v>8</c:v>
                </c:pt>
                <c:pt idx="10287">
                  <c:v>8</c:v>
                </c:pt>
                <c:pt idx="10288">
                  <c:v>10</c:v>
                </c:pt>
                <c:pt idx="10289">
                  <c:v>11</c:v>
                </c:pt>
                <c:pt idx="10290">
                  <c:v>9</c:v>
                </c:pt>
                <c:pt idx="10291">
                  <c:v>8</c:v>
                </c:pt>
                <c:pt idx="10292">
                  <c:v>9</c:v>
                </c:pt>
                <c:pt idx="10293">
                  <c:v>8</c:v>
                </c:pt>
                <c:pt idx="10294">
                  <c:v>8</c:v>
                </c:pt>
                <c:pt idx="10295">
                  <c:v>11</c:v>
                </c:pt>
                <c:pt idx="10296">
                  <c:v>10</c:v>
                </c:pt>
                <c:pt idx="10297">
                  <c:v>9</c:v>
                </c:pt>
                <c:pt idx="10298">
                  <c:v>7</c:v>
                </c:pt>
                <c:pt idx="10299">
                  <c:v>10</c:v>
                </c:pt>
                <c:pt idx="10300">
                  <c:v>11</c:v>
                </c:pt>
                <c:pt idx="10301">
                  <c:v>8</c:v>
                </c:pt>
                <c:pt idx="10302">
                  <c:v>10</c:v>
                </c:pt>
                <c:pt idx="10303">
                  <c:v>9</c:v>
                </c:pt>
                <c:pt idx="10304">
                  <c:v>10</c:v>
                </c:pt>
                <c:pt idx="10305">
                  <c:v>7</c:v>
                </c:pt>
                <c:pt idx="10306">
                  <c:v>11</c:v>
                </c:pt>
                <c:pt idx="10307">
                  <c:v>9</c:v>
                </c:pt>
                <c:pt idx="10308">
                  <c:v>11</c:v>
                </c:pt>
                <c:pt idx="10309">
                  <c:v>11</c:v>
                </c:pt>
                <c:pt idx="10310">
                  <c:v>11</c:v>
                </c:pt>
                <c:pt idx="10311">
                  <c:v>12</c:v>
                </c:pt>
                <c:pt idx="10312">
                  <c:v>12</c:v>
                </c:pt>
                <c:pt idx="10313">
                  <c:v>12</c:v>
                </c:pt>
                <c:pt idx="10314">
                  <c:v>11</c:v>
                </c:pt>
                <c:pt idx="10315">
                  <c:v>11</c:v>
                </c:pt>
                <c:pt idx="10316">
                  <c:v>12</c:v>
                </c:pt>
                <c:pt idx="10317">
                  <c:v>12</c:v>
                </c:pt>
                <c:pt idx="10318">
                  <c:v>12</c:v>
                </c:pt>
                <c:pt idx="10319">
                  <c:v>13</c:v>
                </c:pt>
                <c:pt idx="10320">
                  <c:v>12</c:v>
                </c:pt>
                <c:pt idx="10321">
                  <c:v>11</c:v>
                </c:pt>
                <c:pt idx="10322">
                  <c:v>8</c:v>
                </c:pt>
                <c:pt idx="10323">
                  <c:v>12</c:v>
                </c:pt>
                <c:pt idx="10324">
                  <c:v>12</c:v>
                </c:pt>
                <c:pt idx="10325">
                  <c:v>12</c:v>
                </c:pt>
                <c:pt idx="10326">
                  <c:v>13</c:v>
                </c:pt>
                <c:pt idx="10327">
                  <c:v>11</c:v>
                </c:pt>
                <c:pt idx="10328">
                  <c:v>12</c:v>
                </c:pt>
                <c:pt idx="10329">
                  <c:v>12</c:v>
                </c:pt>
                <c:pt idx="10330">
                  <c:v>13</c:v>
                </c:pt>
                <c:pt idx="10331">
                  <c:v>12</c:v>
                </c:pt>
                <c:pt idx="10332">
                  <c:v>13</c:v>
                </c:pt>
                <c:pt idx="10333">
                  <c:v>14</c:v>
                </c:pt>
                <c:pt idx="10334">
                  <c:v>12</c:v>
                </c:pt>
                <c:pt idx="10335">
                  <c:v>14</c:v>
                </c:pt>
                <c:pt idx="10336">
                  <c:v>13</c:v>
                </c:pt>
                <c:pt idx="10337">
                  <c:v>14</c:v>
                </c:pt>
                <c:pt idx="10338">
                  <c:v>15</c:v>
                </c:pt>
                <c:pt idx="10339">
                  <c:v>15</c:v>
                </c:pt>
                <c:pt idx="10340">
                  <c:v>16</c:v>
                </c:pt>
                <c:pt idx="10341">
                  <c:v>15</c:v>
                </c:pt>
                <c:pt idx="10342">
                  <c:v>14</c:v>
                </c:pt>
                <c:pt idx="10343">
                  <c:v>15</c:v>
                </c:pt>
                <c:pt idx="10344">
                  <c:v>15</c:v>
                </c:pt>
                <c:pt idx="10345">
                  <c:v>18</c:v>
                </c:pt>
                <c:pt idx="10346">
                  <c:v>13</c:v>
                </c:pt>
                <c:pt idx="10347">
                  <c:v>14</c:v>
                </c:pt>
                <c:pt idx="10348">
                  <c:v>15</c:v>
                </c:pt>
                <c:pt idx="10349">
                  <c:v>13</c:v>
                </c:pt>
                <c:pt idx="10350">
                  <c:v>15</c:v>
                </c:pt>
                <c:pt idx="10351">
                  <c:v>14</c:v>
                </c:pt>
                <c:pt idx="10352">
                  <c:v>15</c:v>
                </c:pt>
                <c:pt idx="10353">
                  <c:v>15</c:v>
                </c:pt>
                <c:pt idx="10354">
                  <c:v>16</c:v>
                </c:pt>
                <c:pt idx="10355">
                  <c:v>16</c:v>
                </c:pt>
                <c:pt idx="10356">
                  <c:v>15</c:v>
                </c:pt>
                <c:pt idx="10357">
                  <c:v>17</c:v>
                </c:pt>
                <c:pt idx="10358">
                  <c:v>15</c:v>
                </c:pt>
                <c:pt idx="10359">
                  <c:v>16</c:v>
                </c:pt>
                <c:pt idx="10360">
                  <c:v>16</c:v>
                </c:pt>
                <c:pt idx="10361">
                  <c:v>17</c:v>
                </c:pt>
                <c:pt idx="10362">
                  <c:v>16</c:v>
                </c:pt>
                <c:pt idx="10363">
                  <c:v>17</c:v>
                </c:pt>
                <c:pt idx="10364">
                  <c:v>15</c:v>
                </c:pt>
                <c:pt idx="10365">
                  <c:v>15</c:v>
                </c:pt>
                <c:pt idx="10366">
                  <c:v>15</c:v>
                </c:pt>
                <c:pt idx="10367">
                  <c:v>18</c:v>
                </c:pt>
                <c:pt idx="10368">
                  <c:v>16</c:v>
                </c:pt>
                <c:pt idx="10369">
                  <c:v>15</c:v>
                </c:pt>
                <c:pt idx="10370">
                  <c:v>15</c:v>
                </c:pt>
                <c:pt idx="10371">
                  <c:v>15</c:v>
                </c:pt>
                <c:pt idx="10372">
                  <c:v>17</c:v>
                </c:pt>
                <c:pt idx="10373">
                  <c:v>13</c:v>
                </c:pt>
                <c:pt idx="10374">
                  <c:v>15</c:v>
                </c:pt>
                <c:pt idx="10375">
                  <c:v>13</c:v>
                </c:pt>
                <c:pt idx="10376">
                  <c:v>15</c:v>
                </c:pt>
                <c:pt idx="10377">
                  <c:v>16</c:v>
                </c:pt>
                <c:pt idx="10378">
                  <c:v>17</c:v>
                </c:pt>
                <c:pt idx="10379">
                  <c:v>19</c:v>
                </c:pt>
                <c:pt idx="10380">
                  <c:v>14</c:v>
                </c:pt>
                <c:pt idx="10381">
                  <c:v>15</c:v>
                </c:pt>
                <c:pt idx="10382">
                  <c:v>13</c:v>
                </c:pt>
                <c:pt idx="10383">
                  <c:v>11</c:v>
                </c:pt>
                <c:pt idx="10384">
                  <c:v>12</c:v>
                </c:pt>
                <c:pt idx="10385">
                  <c:v>9</c:v>
                </c:pt>
                <c:pt idx="10386">
                  <c:v>11</c:v>
                </c:pt>
                <c:pt idx="10387">
                  <c:v>11</c:v>
                </c:pt>
                <c:pt idx="10388">
                  <c:v>11</c:v>
                </c:pt>
                <c:pt idx="10389">
                  <c:v>12</c:v>
                </c:pt>
                <c:pt idx="10390">
                  <c:v>11</c:v>
                </c:pt>
                <c:pt idx="10391">
                  <c:v>14</c:v>
                </c:pt>
                <c:pt idx="10392">
                  <c:v>14</c:v>
                </c:pt>
                <c:pt idx="10393">
                  <c:v>13</c:v>
                </c:pt>
                <c:pt idx="10394">
                  <c:v>18</c:v>
                </c:pt>
                <c:pt idx="10395">
                  <c:v>18</c:v>
                </c:pt>
                <c:pt idx="10396">
                  <c:v>19</c:v>
                </c:pt>
                <c:pt idx="10397">
                  <c:v>19</c:v>
                </c:pt>
                <c:pt idx="10398">
                  <c:v>23</c:v>
                </c:pt>
                <c:pt idx="10399">
                  <c:v>23</c:v>
                </c:pt>
                <c:pt idx="10400">
                  <c:v>25</c:v>
                </c:pt>
                <c:pt idx="10401">
                  <c:v>26</c:v>
                </c:pt>
                <c:pt idx="10402">
                  <c:v>25</c:v>
                </c:pt>
                <c:pt idx="10403">
                  <c:v>26</c:v>
                </c:pt>
                <c:pt idx="10404">
                  <c:v>25</c:v>
                </c:pt>
                <c:pt idx="10405">
                  <c:v>25</c:v>
                </c:pt>
                <c:pt idx="10406">
                  <c:v>23</c:v>
                </c:pt>
                <c:pt idx="10407">
                  <c:v>25</c:v>
                </c:pt>
                <c:pt idx="10408">
                  <c:v>25</c:v>
                </c:pt>
                <c:pt idx="10409">
                  <c:v>25</c:v>
                </c:pt>
                <c:pt idx="10410">
                  <c:v>24</c:v>
                </c:pt>
                <c:pt idx="10411">
                  <c:v>24</c:v>
                </c:pt>
                <c:pt idx="10412">
                  <c:v>23</c:v>
                </c:pt>
                <c:pt idx="10413">
                  <c:v>25</c:v>
                </c:pt>
                <c:pt idx="10414">
                  <c:v>25</c:v>
                </c:pt>
                <c:pt idx="10415">
                  <c:v>25</c:v>
                </c:pt>
                <c:pt idx="10416">
                  <c:v>24</c:v>
                </c:pt>
                <c:pt idx="10417">
                  <c:v>21</c:v>
                </c:pt>
                <c:pt idx="10418">
                  <c:v>22</c:v>
                </c:pt>
                <c:pt idx="10419">
                  <c:v>21</c:v>
                </c:pt>
                <c:pt idx="10420">
                  <c:v>22</c:v>
                </c:pt>
                <c:pt idx="10421">
                  <c:v>22</c:v>
                </c:pt>
                <c:pt idx="10422">
                  <c:v>23</c:v>
                </c:pt>
                <c:pt idx="10423">
                  <c:v>21</c:v>
                </c:pt>
                <c:pt idx="10424">
                  <c:v>19</c:v>
                </c:pt>
                <c:pt idx="10425">
                  <c:v>21</c:v>
                </c:pt>
                <c:pt idx="10426">
                  <c:v>19</c:v>
                </c:pt>
                <c:pt idx="10427">
                  <c:v>21</c:v>
                </c:pt>
                <c:pt idx="10428">
                  <c:v>21</c:v>
                </c:pt>
                <c:pt idx="10429">
                  <c:v>19</c:v>
                </c:pt>
                <c:pt idx="10430">
                  <c:v>48</c:v>
                </c:pt>
                <c:pt idx="10431">
                  <c:v>15</c:v>
                </c:pt>
                <c:pt idx="10432">
                  <c:v>16</c:v>
                </c:pt>
                <c:pt idx="10433">
                  <c:v>16</c:v>
                </c:pt>
                <c:pt idx="10434">
                  <c:v>16</c:v>
                </c:pt>
                <c:pt idx="10435">
                  <c:v>18</c:v>
                </c:pt>
                <c:pt idx="10436">
                  <c:v>19</c:v>
                </c:pt>
                <c:pt idx="10437">
                  <c:v>18</c:v>
                </c:pt>
                <c:pt idx="10438">
                  <c:v>19</c:v>
                </c:pt>
                <c:pt idx="10439">
                  <c:v>18</c:v>
                </c:pt>
                <c:pt idx="10440">
                  <c:v>19</c:v>
                </c:pt>
                <c:pt idx="10441">
                  <c:v>18</c:v>
                </c:pt>
                <c:pt idx="10442">
                  <c:v>21</c:v>
                </c:pt>
                <c:pt idx="10443">
                  <c:v>17</c:v>
                </c:pt>
                <c:pt idx="10444">
                  <c:v>19</c:v>
                </c:pt>
                <c:pt idx="10445">
                  <c:v>19</c:v>
                </c:pt>
                <c:pt idx="10446">
                  <c:v>18</c:v>
                </c:pt>
                <c:pt idx="10447">
                  <c:v>21</c:v>
                </c:pt>
                <c:pt idx="10448">
                  <c:v>15</c:v>
                </c:pt>
                <c:pt idx="10449">
                  <c:v>17</c:v>
                </c:pt>
                <c:pt idx="10450">
                  <c:v>15</c:v>
                </c:pt>
                <c:pt idx="10451">
                  <c:v>15</c:v>
                </c:pt>
                <c:pt idx="10452">
                  <c:v>15</c:v>
                </c:pt>
                <c:pt idx="10453">
                  <c:v>15</c:v>
                </c:pt>
                <c:pt idx="10454">
                  <c:v>15</c:v>
                </c:pt>
                <c:pt idx="10455">
                  <c:v>15</c:v>
                </c:pt>
                <c:pt idx="10456">
                  <c:v>14</c:v>
                </c:pt>
                <c:pt idx="10457">
                  <c:v>13</c:v>
                </c:pt>
                <c:pt idx="10458">
                  <c:v>13</c:v>
                </c:pt>
                <c:pt idx="10459">
                  <c:v>15</c:v>
                </c:pt>
                <c:pt idx="10460">
                  <c:v>13</c:v>
                </c:pt>
                <c:pt idx="10461">
                  <c:v>13</c:v>
                </c:pt>
                <c:pt idx="10462">
                  <c:v>14</c:v>
                </c:pt>
                <c:pt idx="10463">
                  <c:v>13</c:v>
                </c:pt>
                <c:pt idx="10464">
                  <c:v>13</c:v>
                </c:pt>
                <c:pt idx="10465">
                  <c:v>11</c:v>
                </c:pt>
                <c:pt idx="10466">
                  <c:v>12</c:v>
                </c:pt>
                <c:pt idx="10467">
                  <c:v>11</c:v>
                </c:pt>
                <c:pt idx="10468">
                  <c:v>11</c:v>
                </c:pt>
                <c:pt idx="10469">
                  <c:v>10</c:v>
                </c:pt>
                <c:pt idx="10470">
                  <c:v>11</c:v>
                </c:pt>
                <c:pt idx="10471">
                  <c:v>11</c:v>
                </c:pt>
                <c:pt idx="10472">
                  <c:v>9</c:v>
                </c:pt>
                <c:pt idx="10473">
                  <c:v>10</c:v>
                </c:pt>
                <c:pt idx="10474">
                  <c:v>8</c:v>
                </c:pt>
                <c:pt idx="10475">
                  <c:v>8</c:v>
                </c:pt>
                <c:pt idx="10476">
                  <c:v>9</c:v>
                </c:pt>
                <c:pt idx="10477">
                  <c:v>8</c:v>
                </c:pt>
                <c:pt idx="10478">
                  <c:v>9</c:v>
                </c:pt>
                <c:pt idx="10479">
                  <c:v>10</c:v>
                </c:pt>
                <c:pt idx="10480">
                  <c:v>9</c:v>
                </c:pt>
                <c:pt idx="10481">
                  <c:v>11</c:v>
                </c:pt>
                <c:pt idx="10482">
                  <c:v>8</c:v>
                </c:pt>
                <c:pt idx="10483">
                  <c:v>11</c:v>
                </c:pt>
                <c:pt idx="10484">
                  <c:v>10</c:v>
                </c:pt>
                <c:pt idx="10485">
                  <c:v>9</c:v>
                </c:pt>
                <c:pt idx="10486">
                  <c:v>11</c:v>
                </c:pt>
                <c:pt idx="10487">
                  <c:v>8</c:v>
                </c:pt>
                <c:pt idx="10488">
                  <c:v>10</c:v>
                </c:pt>
                <c:pt idx="10489">
                  <c:v>8</c:v>
                </c:pt>
                <c:pt idx="10490">
                  <c:v>11</c:v>
                </c:pt>
                <c:pt idx="10491">
                  <c:v>10</c:v>
                </c:pt>
                <c:pt idx="10492">
                  <c:v>10</c:v>
                </c:pt>
                <c:pt idx="10493">
                  <c:v>11</c:v>
                </c:pt>
                <c:pt idx="10494">
                  <c:v>8</c:v>
                </c:pt>
                <c:pt idx="10495">
                  <c:v>9</c:v>
                </c:pt>
                <c:pt idx="10496">
                  <c:v>9</c:v>
                </c:pt>
                <c:pt idx="10497">
                  <c:v>11</c:v>
                </c:pt>
                <c:pt idx="10498">
                  <c:v>10</c:v>
                </c:pt>
                <c:pt idx="10499">
                  <c:v>8</c:v>
                </c:pt>
                <c:pt idx="10500">
                  <c:v>12</c:v>
                </c:pt>
                <c:pt idx="10501">
                  <c:v>12</c:v>
                </c:pt>
                <c:pt idx="10502">
                  <c:v>11</c:v>
                </c:pt>
                <c:pt idx="10503">
                  <c:v>12</c:v>
                </c:pt>
                <c:pt idx="10504">
                  <c:v>12</c:v>
                </c:pt>
                <c:pt idx="10505">
                  <c:v>12</c:v>
                </c:pt>
                <c:pt idx="10506">
                  <c:v>13</c:v>
                </c:pt>
                <c:pt idx="10507">
                  <c:v>13</c:v>
                </c:pt>
                <c:pt idx="10508">
                  <c:v>12</c:v>
                </c:pt>
                <c:pt idx="10509">
                  <c:v>11</c:v>
                </c:pt>
                <c:pt idx="10510">
                  <c:v>13</c:v>
                </c:pt>
                <c:pt idx="10511">
                  <c:v>12</c:v>
                </c:pt>
                <c:pt idx="10512">
                  <c:v>14</c:v>
                </c:pt>
                <c:pt idx="10513">
                  <c:v>13</c:v>
                </c:pt>
                <c:pt idx="10514">
                  <c:v>14</c:v>
                </c:pt>
                <c:pt idx="10515">
                  <c:v>15</c:v>
                </c:pt>
                <c:pt idx="10516">
                  <c:v>13</c:v>
                </c:pt>
                <c:pt idx="10517">
                  <c:v>15</c:v>
                </c:pt>
                <c:pt idx="10518">
                  <c:v>15</c:v>
                </c:pt>
                <c:pt idx="10519">
                  <c:v>15</c:v>
                </c:pt>
                <c:pt idx="10520">
                  <c:v>15</c:v>
                </c:pt>
                <c:pt idx="10521">
                  <c:v>13</c:v>
                </c:pt>
                <c:pt idx="10522">
                  <c:v>15</c:v>
                </c:pt>
                <c:pt idx="10523">
                  <c:v>15</c:v>
                </c:pt>
                <c:pt idx="10524">
                  <c:v>15</c:v>
                </c:pt>
                <c:pt idx="10525">
                  <c:v>15</c:v>
                </c:pt>
                <c:pt idx="10526">
                  <c:v>13</c:v>
                </c:pt>
                <c:pt idx="10527">
                  <c:v>15</c:v>
                </c:pt>
                <c:pt idx="10528">
                  <c:v>16</c:v>
                </c:pt>
                <c:pt idx="10529">
                  <c:v>15</c:v>
                </c:pt>
                <c:pt idx="10530">
                  <c:v>17</c:v>
                </c:pt>
                <c:pt idx="10531">
                  <c:v>15</c:v>
                </c:pt>
                <c:pt idx="10532">
                  <c:v>17</c:v>
                </c:pt>
                <c:pt idx="10533">
                  <c:v>16</c:v>
                </c:pt>
                <c:pt idx="10534">
                  <c:v>17</c:v>
                </c:pt>
                <c:pt idx="10535">
                  <c:v>16</c:v>
                </c:pt>
                <c:pt idx="10536">
                  <c:v>15</c:v>
                </c:pt>
                <c:pt idx="10537">
                  <c:v>17</c:v>
                </c:pt>
                <c:pt idx="10538">
                  <c:v>19</c:v>
                </c:pt>
                <c:pt idx="10539">
                  <c:v>18</c:v>
                </c:pt>
                <c:pt idx="10540">
                  <c:v>16</c:v>
                </c:pt>
                <c:pt idx="10541">
                  <c:v>17</c:v>
                </c:pt>
                <c:pt idx="10542">
                  <c:v>15</c:v>
                </c:pt>
                <c:pt idx="10543">
                  <c:v>15</c:v>
                </c:pt>
                <c:pt idx="10544">
                  <c:v>15</c:v>
                </c:pt>
                <c:pt idx="10545">
                  <c:v>15</c:v>
                </c:pt>
                <c:pt idx="10546">
                  <c:v>15</c:v>
                </c:pt>
                <c:pt idx="10547">
                  <c:v>17</c:v>
                </c:pt>
                <c:pt idx="10548">
                  <c:v>15</c:v>
                </c:pt>
                <c:pt idx="10549">
                  <c:v>15</c:v>
                </c:pt>
                <c:pt idx="10550">
                  <c:v>15</c:v>
                </c:pt>
                <c:pt idx="10551">
                  <c:v>15</c:v>
                </c:pt>
                <c:pt idx="10552">
                  <c:v>16</c:v>
                </c:pt>
                <c:pt idx="10553">
                  <c:v>13</c:v>
                </c:pt>
                <c:pt idx="10554">
                  <c:v>16</c:v>
                </c:pt>
                <c:pt idx="10555">
                  <c:v>14</c:v>
                </c:pt>
                <c:pt idx="10556">
                  <c:v>14</c:v>
                </c:pt>
                <c:pt idx="10557">
                  <c:v>13</c:v>
                </c:pt>
                <c:pt idx="10558">
                  <c:v>12</c:v>
                </c:pt>
                <c:pt idx="10559">
                  <c:v>12</c:v>
                </c:pt>
                <c:pt idx="10560">
                  <c:v>12</c:v>
                </c:pt>
                <c:pt idx="10561">
                  <c:v>12</c:v>
                </c:pt>
                <c:pt idx="10562">
                  <c:v>11</c:v>
                </c:pt>
                <c:pt idx="10563">
                  <c:v>11</c:v>
                </c:pt>
                <c:pt idx="10564">
                  <c:v>12</c:v>
                </c:pt>
                <c:pt idx="10565">
                  <c:v>12</c:v>
                </c:pt>
                <c:pt idx="10566">
                  <c:v>11</c:v>
                </c:pt>
                <c:pt idx="10567">
                  <c:v>11</c:v>
                </c:pt>
                <c:pt idx="10568">
                  <c:v>10</c:v>
                </c:pt>
                <c:pt idx="10569">
                  <c:v>10</c:v>
                </c:pt>
                <c:pt idx="10570">
                  <c:v>8</c:v>
                </c:pt>
                <c:pt idx="10571">
                  <c:v>11</c:v>
                </c:pt>
                <c:pt idx="10572">
                  <c:v>12</c:v>
                </c:pt>
                <c:pt idx="10573">
                  <c:v>8</c:v>
                </c:pt>
                <c:pt idx="10574">
                  <c:v>10</c:v>
                </c:pt>
                <c:pt idx="10575">
                  <c:v>7</c:v>
                </c:pt>
                <c:pt idx="10576">
                  <c:v>8</c:v>
                </c:pt>
                <c:pt idx="10577">
                  <c:v>10</c:v>
                </c:pt>
                <c:pt idx="10578">
                  <c:v>12</c:v>
                </c:pt>
                <c:pt idx="10579">
                  <c:v>12</c:v>
                </c:pt>
                <c:pt idx="10580">
                  <c:v>12</c:v>
                </c:pt>
                <c:pt idx="10581">
                  <c:v>12</c:v>
                </c:pt>
                <c:pt idx="10582">
                  <c:v>12</c:v>
                </c:pt>
                <c:pt idx="10583">
                  <c:v>12</c:v>
                </c:pt>
                <c:pt idx="10584">
                  <c:v>13</c:v>
                </c:pt>
                <c:pt idx="10585">
                  <c:v>13</c:v>
                </c:pt>
                <c:pt idx="10586">
                  <c:v>13</c:v>
                </c:pt>
                <c:pt idx="10587">
                  <c:v>13</c:v>
                </c:pt>
                <c:pt idx="10588">
                  <c:v>13</c:v>
                </c:pt>
                <c:pt idx="10589">
                  <c:v>13</c:v>
                </c:pt>
                <c:pt idx="10590">
                  <c:v>12</c:v>
                </c:pt>
                <c:pt idx="10591">
                  <c:v>13</c:v>
                </c:pt>
                <c:pt idx="10592">
                  <c:v>12</c:v>
                </c:pt>
                <c:pt idx="10593">
                  <c:v>13</c:v>
                </c:pt>
                <c:pt idx="10594">
                  <c:v>12</c:v>
                </c:pt>
                <c:pt idx="10595">
                  <c:v>14</c:v>
                </c:pt>
                <c:pt idx="10596">
                  <c:v>13</c:v>
                </c:pt>
                <c:pt idx="10597">
                  <c:v>12</c:v>
                </c:pt>
                <c:pt idx="10598">
                  <c:v>13</c:v>
                </c:pt>
                <c:pt idx="10599">
                  <c:v>12</c:v>
                </c:pt>
                <c:pt idx="10600">
                  <c:v>14</c:v>
                </c:pt>
                <c:pt idx="10601">
                  <c:v>14</c:v>
                </c:pt>
                <c:pt idx="10602">
                  <c:v>13</c:v>
                </c:pt>
                <c:pt idx="10603">
                  <c:v>13</c:v>
                </c:pt>
                <c:pt idx="10604">
                  <c:v>12</c:v>
                </c:pt>
                <c:pt idx="10605">
                  <c:v>13</c:v>
                </c:pt>
                <c:pt idx="10606">
                  <c:v>15</c:v>
                </c:pt>
                <c:pt idx="10607">
                  <c:v>13</c:v>
                </c:pt>
                <c:pt idx="10608">
                  <c:v>12</c:v>
                </c:pt>
                <c:pt idx="10609">
                  <c:v>12</c:v>
                </c:pt>
                <c:pt idx="10610">
                  <c:v>12</c:v>
                </c:pt>
                <c:pt idx="10611">
                  <c:v>14</c:v>
                </c:pt>
                <c:pt idx="10612">
                  <c:v>13</c:v>
                </c:pt>
                <c:pt idx="10613">
                  <c:v>13</c:v>
                </c:pt>
                <c:pt idx="10614">
                  <c:v>11</c:v>
                </c:pt>
                <c:pt idx="10615">
                  <c:v>13</c:v>
                </c:pt>
                <c:pt idx="10616">
                  <c:v>12</c:v>
                </c:pt>
                <c:pt idx="10617">
                  <c:v>13</c:v>
                </c:pt>
                <c:pt idx="10618">
                  <c:v>14</c:v>
                </c:pt>
                <c:pt idx="10619">
                  <c:v>13</c:v>
                </c:pt>
                <c:pt idx="10620">
                  <c:v>13</c:v>
                </c:pt>
                <c:pt idx="10621">
                  <c:v>11</c:v>
                </c:pt>
                <c:pt idx="10622">
                  <c:v>14</c:v>
                </c:pt>
                <c:pt idx="10623">
                  <c:v>14</c:v>
                </c:pt>
                <c:pt idx="10624">
                  <c:v>15</c:v>
                </c:pt>
                <c:pt idx="10625">
                  <c:v>15</c:v>
                </c:pt>
                <c:pt idx="10626">
                  <c:v>14</c:v>
                </c:pt>
                <c:pt idx="10627">
                  <c:v>13</c:v>
                </c:pt>
                <c:pt idx="10628">
                  <c:v>14</c:v>
                </c:pt>
                <c:pt idx="10629">
                  <c:v>17</c:v>
                </c:pt>
                <c:pt idx="10630">
                  <c:v>15</c:v>
                </c:pt>
                <c:pt idx="10631">
                  <c:v>15</c:v>
                </c:pt>
                <c:pt idx="10632">
                  <c:v>15</c:v>
                </c:pt>
                <c:pt idx="10633">
                  <c:v>14</c:v>
                </c:pt>
                <c:pt idx="10634">
                  <c:v>15</c:v>
                </c:pt>
                <c:pt idx="10635">
                  <c:v>17</c:v>
                </c:pt>
                <c:pt idx="10636">
                  <c:v>14</c:v>
                </c:pt>
                <c:pt idx="10637">
                  <c:v>14</c:v>
                </c:pt>
                <c:pt idx="10638">
                  <c:v>12</c:v>
                </c:pt>
                <c:pt idx="10639">
                  <c:v>13</c:v>
                </c:pt>
                <c:pt idx="10640">
                  <c:v>13</c:v>
                </c:pt>
                <c:pt idx="10641">
                  <c:v>12</c:v>
                </c:pt>
                <c:pt idx="10642">
                  <c:v>12</c:v>
                </c:pt>
                <c:pt idx="10643">
                  <c:v>12</c:v>
                </c:pt>
                <c:pt idx="10644">
                  <c:v>12</c:v>
                </c:pt>
                <c:pt idx="10645">
                  <c:v>9</c:v>
                </c:pt>
                <c:pt idx="10646">
                  <c:v>12</c:v>
                </c:pt>
                <c:pt idx="10647">
                  <c:v>12</c:v>
                </c:pt>
                <c:pt idx="10648">
                  <c:v>12</c:v>
                </c:pt>
                <c:pt idx="10649">
                  <c:v>12</c:v>
                </c:pt>
                <c:pt idx="10650">
                  <c:v>12</c:v>
                </c:pt>
                <c:pt idx="10651">
                  <c:v>12</c:v>
                </c:pt>
                <c:pt idx="10652">
                  <c:v>13</c:v>
                </c:pt>
                <c:pt idx="10653">
                  <c:v>13</c:v>
                </c:pt>
                <c:pt idx="10654">
                  <c:v>13</c:v>
                </c:pt>
                <c:pt idx="10655">
                  <c:v>13</c:v>
                </c:pt>
                <c:pt idx="10656">
                  <c:v>13</c:v>
                </c:pt>
                <c:pt idx="10657">
                  <c:v>12</c:v>
                </c:pt>
                <c:pt idx="10658">
                  <c:v>12</c:v>
                </c:pt>
                <c:pt idx="10659">
                  <c:v>13</c:v>
                </c:pt>
                <c:pt idx="10660">
                  <c:v>13</c:v>
                </c:pt>
                <c:pt idx="10661">
                  <c:v>13</c:v>
                </c:pt>
                <c:pt idx="10662">
                  <c:v>12</c:v>
                </c:pt>
                <c:pt idx="10663">
                  <c:v>14</c:v>
                </c:pt>
                <c:pt idx="10664">
                  <c:v>13</c:v>
                </c:pt>
                <c:pt idx="10665">
                  <c:v>12</c:v>
                </c:pt>
                <c:pt idx="10666">
                  <c:v>14</c:v>
                </c:pt>
                <c:pt idx="10667">
                  <c:v>13</c:v>
                </c:pt>
                <c:pt idx="10668">
                  <c:v>13</c:v>
                </c:pt>
                <c:pt idx="10669">
                  <c:v>14</c:v>
                </c:pt>
                <c:pt idx="10670">
                  <c:v>14</c:v>
                </c:pt>
                <c:pt idx="10671">
                  <c:v>13</c:v>
                </c:pt>
                <c:pt idx="10672">
                  <c:v>12</c:v>
                </c:pt>
                <c:pt idx="10673">
                  <c:v>14</c:v>
                </c:pt>
                <c:pt idx="10674">
                  <c:v>16</c:v>
                </c:pt>
                <c:pt idx="10675">
                  <c:v>14</c:v>
                </c:pt>
                <c:pt idx="10676">
                  <c:v>13</c:v>
                </c:pt>
                <c:pt idx="10677">
                  <c:v>13</c:v>
                </c:pt>
                <c:pt idx="10678">
                  <c:v>12</c:v>
                </c:pt>
                <c:pt idx="10679">
                  <c:v>13</c:v>
                </c:pt>
                <c:pt idx="10680">
                  <c:v>13</c:v>
                </c:pt>
                <c:pt idx="10681">
                  <c:v>14</c:v>
                </c:pt>
                <c:pt idx="10682">
                  <c:v>13</c:v>
                </c:pt>
                <c:pt idx="10683">
                  <c:v>13</c:v>
                </c:pt>
                <c:pt idx="10684">
                  <c:v>12</c:v>
                </c:pt>
                <c:pt idx="10685">
                  <c:v>13</c:v>
                </c:pt>
                <c:pt idx="10686">
                  <c:v>14</c:v>
                </c:pt>
                <c:pt idx="10687">
                  <c:v>13</c:v>
                </c:pt>
                <c:pt idx="10688">
                  <c:v>13</c:v>
                </c:pt>
                <c:pt idx="10689">
                  <c:v>12</c:v>
                </c:pt>
                <c:pt idx="10690">
                  <c:v>13</c:v>
                </c:pt>
                <c:pt idx="10691">
                  <c:v>13</c:v>
                </c:pt>
                <c:pt idx="10692">
                  <c:v>13</c:v>
                </c:pt>
                <c:pt idx="10693">
                  <c:v>14</c:v>
                </c:pt>
                <c:pt idx="10694">
                  <c:v>14</c:v>
                </c:pt>
                <c:pt idx="10695">
                  <c:v>13</c:v>
                </c:pt>
                <c:pt idx="10696">
                  <c:v>15</c:v>
                </c:pt>
                <c:pt idx="10697">
                  <c:v>16</c:v>
                </c:pt>
                <c:pt idx="10698">
                  <c:v>14</c:v>
                </c:pt>
                <c:pt idx="10699">
                  <c:v>15</c:v>
                </c:pt>
                <c:pt idx="10700">
                  <c:v>15</c:v>
                </c:pt>
                <c:pt idx="10701">
                  <c:v>14</c:v>
                </c:pt>
                <c:pt idx="10702">
                  <c:v>15</c:v>
                </c:pt>
                <c:pt idx="10703">
                  <c:v>18</c:v>
                </c:pt>
                <c:pt idx="10704">
                  <c:v>16</c:v>
                </c:pt>
                <c:pt idx="10705">
                  <c:v>16</c:v>
                </c:pt>
                <c:pt idx="10706">
                  <c:v>13</c:v>
                </c:pt>
                <c:pt idx="10707">
                  <c:v>17</c:v>
                </c:pt>
                <c:pt idx="10708">
                  <c:v>18</c:v>
                </c:pt>
                <c:pt idx="10709">
                  <c:v>15</c:v>
                </c:pt>
                <c:pt idx="10710">
                  <c:v>16</c:v>
                </c:pt>
                <c:pt idx="10711">
                  <c:v>13</c:v>
                </c:pt>
                <c:pt idx="10712">
                  <c:v>15</c:v>
                </c:pt>
                <c:pt idx="10713">
                  <c:v>15</c:v>
                </c:pt>
                <c:pt idx="10714">
                  <c:v>15</c:v>
                </c:pt>
                <c:pt idx="10715">
                  <c:v>15</c:v>
                </c:pt>
                <c:pt idx="10716">
                  <c:v>14</c:v>
                </c:pt>
                <c:pt idx="10717">
                  <c:v>14</c:v>
                </c:pt>
                <c:pt idx="10718">
                  <c:v>13</c:v>
                </c:pt>
                <c:pt idx="10719">
                  <c:v>14</c:v>
                </c:pt>
                <c:pt idx="10720">
                  <c:v>15</c:v>
                </c:pt>
                <c:pt idx="10721">
                  <c:v>15</c:v>
                </c:pt>
                <c:pt idx="10722">
                  <c:v>14</c:v>
                </c:pt>
                <c:pt idx="10723">
                  <c:v>13</c:v>
                </c:pt>
                <c:pt idx="10724">
                  <c:v>16</c:v>
                </c:pt>
                <c:pt idx="10725">
                  <c:v>16</c:v>
                </c:pt>
                <c:pt idx="10726">
                  <c:v>14</c:v>
                </c:pt>
                <c:pt idx="10727">
                  <c:v>15</c:v>
                </c:pt>
                <c:pt idx="10728">
                  <c:v>12</c:v>
                </c:pt>
                <c:pt idx="10729">
                  <c:v>15</c:v>
                </c:pt>
                <c:pt idx="10730">
                  <c:v>15</c:v>
                </c:pt>
                <c:pt idx="10731">
                  <c:v>15</c:v>
                </c:pt>
                <c:pt idx="10732">
                  <c:v>15</c:v>
                </c:pt>
                <c:pt idx="10733">
                  <c:v>13</c:v>
                </c:pt>
                <c:pt idx="10734">
                  <c:v>15</c:v>
                </c:pt>
                <c:pt idx="10735">
                  <c:v>15</c:v>
                </c:pt>
                <c:pt idx="10736">
                  <c:v>17</c:v>
                </c:pt>
                <c:pt idx="10737">
                  <c:v>16</c:v>
                </c:pt>
                <c:pt idx="10738">
                  <c:v>15</c:v>
                </c:pt>
                <c:pt idx="10739">
                  <c:v>15</c:v>
                </c:pt>
                <c:pt idx="10740">
                  <c:v>14</c:v>
                </c:pt>
                <c:pt idx="10741">
                  <c:v>17</c:v>
                </c:pt>
                <c:pt idx="10742">
                  <c:v>19</c:v>
                </c:pt>
                <c:pt idx="10743">
                  <c:v>15</c:v>
                </c:pt>
                <c:pt idx="10744">
                  <c:v>15</c:v>
                </c:pt>
                <c:pt idx="10745">
                  <c:v>15</c:v>
                </c:pt>
                <c:pt idx="10746">
                  <c:v>15</c:v>
                </c:pt>
                <c:pt idx="10747">
                  <c:v>14</c:v>
                </c:pt>
                <c:pt idx="10748">
                  <c:v>14</c:v>
                </c:pt>
                <c:pt idx="10749">
                  <c:v>14</c:v>
                </c:pt>
                <c:pt idx="10750">
                  <c:v>13</c:v>
                </c:pt>
                <c:pt idx="10751">
                  <c:v>16</c:v>
                </c:pt>
                <c:pt idx="10752">
                  <c:v>13</c:v>
                </c:pt>
                <c:pt idx="10753">
                  <c:v>17</c:v>
                </c:pt>
                <c:pt idx="10754">
                  <c:v>13</c:v>
                </c:pt>
                <c:pt idx="10755">
                  <c:v>13</c:v>
                </c:pt>
                <c:pt idx="10756">
                  <c:v>13</c:v>
                </c:pt>
                <c:pt idx="10757">
                  <c:v>12</c:v>
                </c:pt>
                <c:pt idx="10758">
                  <c:v>13</c:v>
                </c:pt>
                <c:pt idx="10759">
                  <c:v>11</c:v>
                </c:pt>
                <c:pt idx="10760">
                  <c:v>12</c:v>
                </c:pt>
                <c:pt idx="10761">
                  <c:v>11</c:v>
                </c:pt>
                <c:pt idx="10762">
                  <c:v>12</c:v>
                </c:pt>
                <c:pt idx="10763">
                  <c:v>13</c:v>
                </c:pt>
                <c:pt idx="10764">
                  <c:v>15</c:v>
                </c:pt>
                <c:pt idx="10765">
                  <c:v>15</c:v>
                </c:pt>
                <c:pt idx="10766">
                  <c:v>15</c:v>
                </c:pt>
                <c:pt idx="10767">
                  <c:v>12</c:v>
                </c:pt>
                <c:pt idx="10768">
                  <c:v>13</c:v>
                </c:pt>
                <c:pt idx="10769">
                  <c:v>14</c:v>
                </c:pt>
                <c:pt idx="10770">
                  <c:v>14</c:v>
                </c:pt>
                <c:pt idx="10771">
                  <c:v>16</c:v>
                </c:pt>
                <c:pt idx="10772">
                  <c:v>15</c:v>
                </c:pt>
                <c:pt idx="10773">
                  <c:v>16</c:v>
                </c:pt>
                <c:pt idx="10774">
                  <c:v>14</c:v>
                </c:pt>
                <c:pt idx="10775">
                  <c:v>14</c:v>
                </c:pt>
                <c:pt idx="10776">
                  <c:v>15</c:v>
                </c:pt>
                <c:pt idx="10777">
                  <c:v>14</c:v>
                </c:pt>
                <c:pt idx="10778">
                  <c:v>15</c:v>
                </c:pt>
                <c:pt idx="10779">
                  <c:v>12</c:v>
                </c:pt>
                <c:pt idx="10780">
                  <c:v>13</c:v>
                </c:pt>
                <c:pt idx="10781">
                  <c:v>12</c:v>
                </c:pt>
                <c:pt idx="10782">
                  <c:v>11</c:v>
                </c:pt>
                <c:pt idx="10783">
                  <c:v>11</c:v>
                </c:pt>
                <c:pt idx="10784">
                  <c:v>11</c:v>
                </c:pt>
                <c:pt idx="10785">
                  <c:v>12</c:v>
                </c:pt>
                <c:pt idx="10786">
                  <c:v>12</c:v>
                </c:pt>
                <c:pt idx="10787">
                  <c:v>13</c:v>
                </c:pt>
                <c:pt idx="10788">
                  <c:v>12</c:v>
                </c:pt>
                <c:pt idx="10789">
                  <c:v>12</c:v>
                </c:pt>
                <c:pt idx="10790">
                  <c:v>11</c:v>
                </c:pt>
                <c:pt idx="10791">
                  <c:v>10</c:v>
                </c:pt>
                <c:pt idx="10792">
                  <c:v>12</c:v>
                </c:pt>
                <c:pt idx="10793">
                  <c:v>12</c:v>
                </c:pt>
                <c:pt idx="10794">
                  <c:v>11</c:v>
                </c:pt>
                <c:pt idx="10795">
                  <c:v>13</c:v>
                </c:pt>
                <c:pt idx="10796">
                  <c:v>11</c:v>
                </c:pt>
                <c:pt idx="10797">
                  <c:v>12</c:v>
                </c:pt>
                <c:pt idx="10798">
                  <c:v>12</c:v>
                </c:pt>
                <c:pt idx="10799">
                  <c:v>12</c:v>
                </c:pt>
                <c:pt idx="10800">
                  <c:v>12</c:v>
                </c:pt>
                <c:pt idx="10801">
                  <c:v>11</c:v>
                </c:pt>
                <c:pt idx="10802">
                  <c:v>12</c:v>
                </c:pt>
                <c:pt idx="10803">
                  <c:v>11</c:v>
                </c:pt>
                <c:pt idx="10804">
                  <c:v>11</c:v>
                </c:pt>
                <c:pt idx="10805">
                  <c:v>11</c:v>
                </c:pt>
                <c:pt idx="10806">
                  <c:v>10</c:v>
                </c:pt>
                <c:pt idx="10807">
                  <c:v>11</c:v>
                </c:pt>
                <c:pt idx="10808">
                  <c:v>10</c:v>
                </c:pt>
                <c:pt idx="10809">
                  <c:v>12</c:v>
                </c:pt>
                <c:pt idx="10810">
                  <c:v>12</c:v>
                </c:pt>
                <c:pt idx="10811">
                  <c:v>11</c:v>
                </c:pt>
                <c:pt idx="10812">
                  <c:v>11</c:v>
                </c:pt>
                <c:pt idx="10813">
                  <c:v>11</c:v>
                </c:pt>
                <c:pt idx="10814">
                  <c:v>12</c:v>
                </c:pt>
                <c:pt idx="10815">
                  <c:v>13</c:v>
                </c:pt>
                <c:pt idx="10816">
                  <c:v>13</c:v>
                </c:pt>
                <c:pt idx="10817">
                  <c:v>13</c:v>
                </c:pt>
                <c:pt idx="10818">
                  <c:v>12</c:v>
                </c:pt>
                <c:pt idx="10819">
                  <c:v>14</c:v>
                </c:pt>
                <c:pt idx="10820">
                  <c:v>13</c:v>
                </c:pt>
                <c:pt idx="10821">
                  <c:v>17</c:v>
                </c:pt>
                <c:pt idx="10822">
                  <c:v>15</c:v>
                </c:pt>
                <c:pt idx="10823">
                  <c:v>13</c:v>
                </c:pt>
                <c:pt idx="10824">
                  <c:v>15</c:v>
                </c:pt>
                <c:pt idx="10825">
                  <c:v>14</c:v>
                </c:pt>
                <c:pt idx="10826">
                  <c:v>13</c:v>
                </c:pt>
                <c:pt idx="10827">
                  <c:v>12</c:v>
                </c:pt>
                <c:pt idx="10828">
                  <c:v>13</c:v>
                </c:pt>
                <c:pt idx="10829">
                  <c:v>14</c:v>
                </c:pt>
                <c:pt idx="10830">
                  <c:v>15</c:v>
                </c:pt>
                <c:pt idx="10831">
                  <c:v>13</c:v>
                </c:pt>
                <c:pt idx="10832">
                  <c:v>13</c:v>
                </c:pt>
                <c:pt idx="10833">
                  <c:v>14</c:v>
                </c:pt>
                <c:pt idx="10834">
                  <c:v>14</c:v>
                </c:pt>
                <c:pt idx="10835">
                  <c:v>14</c:v>
                </c:pt>
                <c:pt idx="10836">
                  <c:v>15</c:v>
                </c:pt>
                <c:pt idx="10837">
                  <c:v>13</c:v>
                </c:pt>
                <c:pt idx="10838">
                  <c:v>13</c:v>
                </c:pt>
                <c:pt idx="10839">
                  <c:v>15</c:v>
                </c:pt>
                <c:pt idx="10840">
                  <c:v>11</c:v>
                </c:pt>
                <c:pt idx="10841">
                  <c:v>14</c:v>
                </c:pt>
                <c:pt idx="10842">
                  <c:v>14</c:v>
                </c:pt>
                <c:pt idx="10843">
                  <c:v>15</c:v>
                </c:pt>
                <c:pt idx="10844">
                  <c:v>15</c:v>
                </c:pt>
                <c:pt idx="10845">
                  <c:v>13</c:v>
                </c:pt>
                <c:pt idx="10846">
                  <c:v>15</c:v>
                </c:pt>
                <c:pt idx="10847">
                  <c:v>15</c:v>
                </c:pt>
                <c:pt idx="10848">
                  <c:v>15</c:v>
                </c:pt>
                <c:pt idx="10849">
                  <c:v>15</c:v>
                </c:pt>
                <c:pt idx="10850">
                  <c:v>15</c:v>
                </c:pt>
                <c:pt idx="10851">
                  <c:v>14</c:v>
                </c:pt>
                <c:pt idx="10852">
                  <c:v>12</c:v>
                </c:pt>
                <c:pt idx="10853">
                  <c:v>15</c:v>
                </c:pt>
                <c:pt idx="10854">
                  <c:v>15</c:v>
                </c:pt>
                <c:pt idx="10855">
                  <c:v>19</c:v>
                </c:pt>
                <c:pt idx="10856">
                  <c:v>14</c:v>
                </c:pt>
                <c:pt idx="10857">
                  <c:v>13</c:v>
                </c:pt>
                <c:pt idx="10858">
                  <c:v>14</c:v>
                </c:pt>
                <c:pt idx="10859">
                  <c:v>17</c:v>
                </c:pt>
                <c:pt idx="10860">
                  <c:v>15</c:v>
                </c:pt>
                <c:pt idx="10861">
                  <c:v>15</c:v>
                </c:pt>
                <c:pt idx="10862">
                  <c:v>13</c:v>
                </c:pt>
                <c:pt idx="10863">
                  <c:v>14</c:v>
                </c:pt>
                <c:pt idx="10864">
                  <c:v>15</c:v>
                </c:pt>
                <c:pt idx="10865">
                  <c:v>15</c:v>
                </c:pt>
                <c:pt idx="10866">
                  <c:v>16</c:v>
                </c:pt>
                <c:pt idx="10867">
                  <c:v>42</c:v>
                </c:pt>
                <c:pt idx="10868">
                  <c:v>17</c:v>
                </c:pt>
                <c:pt idx="10869">
                  <c:v>15</c:v>
                </c:pt>
                <c:pt idx="10870">
                  <c:v>18</c:v>
                </c:pt>
                <c:pt idx="10871">
                  <c:v>16</c:v>
                </c:pt>
                <c:pt idx="10872">
                  <c:v>17</c:v>
                </c:pt>
                <c:pt idx="10873">
                  <c:v>16</c:v>
                </c:pt>
                <c:pt idx="10874">
                  <c:v>16</c:v>
                </c:pt>
                <c:pt idx="10875">
                  <c:v>18</c:v>
                </c:pt>
                <c:pt idx="10876">
                  <c:v>18</c:v>
                </c:pt>
                <c:pt idx="10877">
                  <c:v>16</c:v>
                </c:pt>
                <c:pt idx="10878">
                  <c:v>15</c:v>
                </c:pt>
                <c:pt idx="10879">
                  <c:v>15</c:v>
                </c:pt>
                <c:pt idx="10880">
                  <c:v>15</c:v>
                </c:pt>
                <c:pt idx="10881">
                  <c:v>15</c:v>
                </c:pt>
                <c:pt idx="10882">
                  <c:v>14</c:v>
                </c:pt>
                <c:pt idx="10883">
                  <c:v>14</c:v>
                </c:pt>
                <c:pt idx="10884">
                  <c:v>13</c:v>
                </c:pt>
                <c:pt idx="10885">
                  <c:v>15</c:v>
                </c:pt>
                <c:pt idx="10886">
                  <c:v>15</c:v>
                </c:pt>
                <c:pt idx="10887">
                  <c:v>17</c:v>
                </c:pt>
                <c:pt idx="10888">
                  <c:v>14</c:v>
                </c:pt>
                <c:pt idx="10889">
                  <c:v>17</c:v>
                </c:pt>
                <c:pt idx="10890">
                  <c:v>15</c:v>
                </c:pt>
                <c:pt idx="10891">
                  <c:v>15</c:v>
                </c:pt>
                <c:pt idx="10892">
                  <c:v>17</c:v>
                </c:pt>
                <c:pt idx="10893">
                  <c:v>14</c:v>
                </c:pt>
                <c:pt idx="10894">
                  <c:v>17</c:v>
                </c:pt>
                <c:pt idx="10895">
                  <c:v>15</c:v>
                </c:pt>
                <c:pt idx="10896">
                  <c:v>18</c:v>
                </c:pt>
                <c:pt idx="10897">
                  <c:v>17</c:v>
                </c:pt>
                <c:pt idx="10898">
                  <c:v>16</c:v>
                </c:pt>
                <c:pt idx="10899">
                  <c:v>16</c:v>
                </c:pt>
                <c:pt idx="10900">
                  <c:v>17</c:v>
                </c:pt>
                <c:pt idx="10901">
                  <c:v>19</c:v>
                </c:pt>
                <c:pt idx="10902">
                  <c:v>18</c:v>
                </c:pt>
                <c:pt idx="10903">
                  <c:v>18</c:v>
                </c:pt>
                <c:pt idx="10904">
                  <c:v>17</c:v>
                </c:pt>
                <c:pt idx="10905">
                  <c:v>18</c:v>
                </c:pt>
                <c:pt idx="10906">
                  <c:v>19</c:v>
                </c:pt>
                <c:pt idx="10907">
                  <c:v>21</c:v>
                </c:pt>
                <c:pt idx="10908">
                  <c:v>18</c:v>
                </c:pt>
                <c:pt idx="10909">
                  <c:v>19</c:v>
                </c:pt>
                <c:pt idx="10910">
                  <c:v>15</c:v>
                </c:pt>
                <c:pt idx="10911">
                  <c:v>21</c:v>
                </c:pt>
                <c:pt idx="10912">
                  <c:v>21</c:v>
                </c:pt>
                <c:pt idx="10913">
                  <c:v>19</c:v>
                </c:pt>
                <c:pt idx="10914">
                  <c:v>21</c:v>
                </c:pt>
                <c:pt idx="10915">
                  <c:v>21</c:v>
                </c:pt>
                <c:pt idx="10916">
                  <c:v>21</c:v>
                </c:pt>
                <c:pt idx="10917">
                  <c:v>18</c:v>
                </c:pt>
                <c:pt idx="10918">
                  <c:v>21</c:v>
                </c:pt>
                <c:pt idx="10919">
                  <c:v>19</c:v>
                </c:pt>
                <c:pt idx="10920">
                  <c:v>19</c:v>
                </c:pt>
                <c:pt idx="10921">
                  <c:v>21</c:v>
                </c:pt>
                <c:pt idx="10922">
                  <c:v>21</c:v>
                </c:pt>
                <c:pt idx="10923">
                  <c:v>21</c:v>
                </c:pt>
                <c:pt idx="10924">
                  <c:v>21</c:v>
                </c:pt>
                <c:pt idx="10925">
                  <c:v>22</c:v>
                </c:pt>
                <c:pt idx="10926">
                  <c:v>21</c:v>
                </c:pt>
                <c:pt idx="10927">
                  <c:v>19</c:v>
                </c:pt>
                <c:pt idx="10928">
                  <c:v>21</c:v>
                </c:pt>
                <c:pt idx="10929">
                  <c:v>22</c:v>
                </c:pt>
                <c:pt idx="10930">
                  <c:v>22</c:v>
                </c:pt>
                <c:pt idx="10931">
                  <c:v>22</c:v>
                </c:pt>
                <c:pt idx="10932">
                  <c:v>22</c:v>
                </c:pt>
                <c:pt idx="10933">
                  <c:v>22</c:v>
                </c:pt>
                <c:pt idx="10934">
                  <c:v>19</c:v>
                </c:pt>
                <c:pt idx="10935">
                  <c:v>23</c:v>
                </c:pt>
                <c:pt idx="10936">
                  <c:v>22</c:v>
                </c:pt>
                <c:pt idx="10937">
                  <c:v>22</c:v>
                </c:pt>
                <c:pt idx="10938">
                  <c:v>24</c:v>
                </c:pt>
                <c:pt idx="10939">
                  <c:v>21</c:v>
                </c:pt>
                <c:pt idx="10940">
                  <c:v>22</c:v>
                </c:pt>
                <c:pt idx="10941">
                  <c:v>22</c:v>
                </c:pt>
                <c:pt idx="10942">
                  <c:v>22</c:v>
                </c:pt>
                <c:pt idx="10943">
                  <c:v>21</c:v>
                </c:pt>
                <c:pt idx="10944">
                  <c:v>18</c:v>
                </c:pt>
                <c:pt idx="10945">
                  <c:v>18</c:v>
                </c:pt>
                <c:pt idx="10946">
                  <c:v>19</c:v>
                </c:pt>
                <c:pt idx="10947">
                  <c:v>19</c:v>
                </c:pt>
                <c:pt idx="10948">
                  <c:v>18</c:v>
                </c:pt>
                <c:pt idx="10949">
                  <c:v>17</c:v>
                </c:pt>
                <c:pt idx="10950">
                  <c:v>17</c:v>
                </c:pt>
                <c:pt idx="10951">
                  <c:v>19</c:v>
                </c:pt>
                <c:pt idx="10952">
                  <c:v>18</c:v>
                </c:pt>
                <c:pt idx="10953">
                  <c:v>18</c:v>
                </c:pt>
                <c:pt idx="10954">
                  <c:v>18</c:v>
                </c:pt>
                <c:pt idx="10955">
                  <c:v>19</c:v>
                </c:pt>
                <c:pt idx="10956">
                  <c:v>15</c:v>
                </c:pt>
                <c:pt idx="10957">
                  <c:v>21</c:v>
                </c:pt>
                <c:pt idx="10958">
                  <c:v>18</c:v>
                </c:pt>
                <c:pt idx="10959">
                  <c:v>19</c:v>
                </c:pt>
                <c:pt idx="10960">
                  <c:v>18</c:v>
                </c:pt>
                <c:pt idx="10961">
                  <c:v>14</c:v>
                </c:pt>
                <c:pt idx="10962">
                  <c:v>15</c:v>
                </c:pt>
                <c:pt idx="10963">
                  <c:v>14</c:v>
                </c:pt>
                <c:pt idx="10964">
                  <c:v>15</c:v>
                </c:pt>
                <c:pt idx="10965">
                  <c:v>13</c:v>
                </c:pt>
                <c:pt idx="10966">
                  <c:v>13</c:v>
                </c:pt>
                <c:pt idx="10967">
                  <c:v>12</c:v>
                </c:pt>
                <c:pt idx="10968">
                  <c:v>14</c:v>
                </c:pt>
                <c:pt idx="10969">
                  <c:v>14</c:v>
                </c:pt>
                <c:pt idx="10970">
                  <c:v>13</c:v>
                </c:pt>
                <c:pt idx="10971">
                  <c:v>13</c:v>
                </c:pt>
                <c:pt idx="10972">
                  <c:v>13</c:v>
                </c:pt>
                <c:pt idx="10973">
                  <c:v>12</c:v>
                </c:pt>
                <c:pt idx="10974">
                  <c:v>13</c:v>
                </c:pt>
                <c:pt idx="10975">
                  <c:v>14</c:v>
                </c:pt>
                <c:pt idx="10976">
                  <c:v>13</c:v>
                </c:pt>
                <c:pt idx="10977">
                  <c:v>13</c:v>
                </c:pt>
                <c:pt idx="10978">
                  <c:v>13</c:v>
                </c:pt>
                <c:pt idx="10979">
                  <c:v>13</c:v>
                </c:pt>
                <c:pt idx="10980">
                  <c:v>13</c:v>
                </c:pt>
                <c:pt idx="10981">
                  <c:v>12</c:v>
                </c:pt>
                <c:pt idx="10982">
                  <c:v>13</c:v>
                </c:pt>
                <c:pt idx="10983">
                  <c:v>12</c:v>
                </c:pt>
                <c:pt idx="10984">
                  <c:v>12</c:v>
                </c:pt>
                <c:pt idx="10985">
                  <c:v>12</c:v>
                </c:pt>
                <c:pt idx="10986">
                  <c:v>12</c:v>
                </c:pt>
                <c:pt idx="10987">
                  <c:v>12</c:v>
                </c:pt>
                <c:pt idx="10988">
                  <c:v>13</c:v>
                </c:pt>
                <c:pt idx="10989">
                  <c:v>13</c:v>
                </c:pt>
                <c:pt idx="10990">
                  <c:v>11</c:v>
                </c:pt>
                <c:pt idx="10991">
                  <c:v>13</c:v>
                </c:pt>
                <c:pt idx="10992">
                  <c:v>13</c:v>
                </c:pt>
                <c:pt idx="10993">
                  <c:v>14</c:v>
                </c:pt>
                <c:pt idx="10994">
                  <c:v>13</c:v>
                </c:pt>
                <c:pt idx="10995">
                  <c:v>11</c:v>
                </c:pt>
                <c:pt idx="10996">
                  <c:v>13</c:v>
                </c:pt>
                <c:pt idx="10997">
                  <c:v>13</c:v>
                </c:pt>
                <c:pt idx="10998">
                  <c:v>13</c:v>
                </c:pt>
                <c:pt idx="10999">
                  <c:v>14</c:v>
                </c:pt>
                <c:pt idx="11000">
                  <c:v>12</c:v>
                </c:pt>
                <c:pt idx="11001">
                  <c:v>14</c:v>
                </c:pt>
                <c:pt idx="11002">
                  <c:v>15</c:v>
                </c:pt>
                <c:pt idx="11003">
                  <c:v>15</c:v>
                </c:pt>
                <c:pt idx="11004">
                  <c:v>13</c:v>
                </c:pt>
                <c:pt idx="11005">
                  <c:v>11</c:v>
                </c:pt>
                <c:pt idx="11006">
                  <c:v>13</c:v>
                </c:pt>
                <c:pt idx="11007">
                  <c:v>13</c:v>
                </c:pt>
                <c:pt idx="11008">
                  <c:v>13</c:v>
                </c:pt>
                <c:pt idx="11009">
                  <c:v>13</c:v>
                </c:pt>
                <c:pt idx="11010">
                  <c:v>13</c:v>
                </c:pt>
                <c:pt idx="11011">
                  <c:v>13</c:v>
                </c:pt>
                <c:pt idx="11012">
                  <c:v>13</c:v>
                </c:pt>
                <c:pt idx="11013">
                  <c:v>13</c:v>
                </c:pt>
                <c:pt idx="11014">
                  <c:v>13</c:v>
                </c:pt>
                <c:pt idx="11015">
                  <c:v>13</c:v>
                </c:pt>
                <c:pt idx="11016">
                  <c:v>15</c:v>
                </c:pt>
                <c:pt idx="11017">
                  <c:v>15</c:v>
                </c:pt>
                <c:pt idx="11018">
                  <c:v>15</c:v>
                </c:pt>
                <c:pt idx="11019">
                  <c:v>16</c:v>
                </c:pt>
                <c:pt idx="11020">
                  <c:v>16</c:v>
                </c:pt>
                <c:pt idx="11021">
                  <c:v>17</c:v>
                </c:pt>
                <c:pt idx="11022">
                  <c:v>15</c:v>
                </c:pt>
                <c:pt idx="11023">
                  <c:v>16</c:v>
                </c:pt>
                <c:pt idx="11024">
                  <c:v>15</c:v>
                </c:pt>
                <c:pt idx="11025">
                  <c:v>17</c:v>
                </c:pt>
                <c:pt idx="11026">
                  <c:v>15</c:v>
                </c:pt>
                <c:pt idx="11027">
                  <c:v>15</c:v>
                </c:pt>
                <c:pt idx="11028">
                  <c:v>14</c:v>
                </c:pt>
                <c:pt idx="11029">
                  <c:v>14</c:v>
                </c:pt>
                <c:pt idx="11030">
                  <c:v>15</c:v>
                </c:pt>
                <c:pt idx="11031">
                  <c:v>15</c:v>
                </c:pt>
                <c:pt idx="11032">
                  <c:v>15</c:v>
                </c:pt>
                <c:pt idx="11033">
                  <c:v>15</c:v>
                </c:pt>
                <c:pt idx="11034">
                  <c:v>13</c:v>
                </c:pt>
                <c:pt idx="11035">
                  <c:v>14</c:v>
                </c:pt>
                <c:pt idx="11036">
                  <c:v>16</c:v>
                </c:pt>
                <c:pt idx="11037">
                  <c:v>16</c:v>
                </c:pt>
                <c:pt idx="11038">
                  <c:v>15</c:v>
                </c:pt>
                <c:pt idx="11039">
                  <c:v>15</c:v>
                </c:pt>
                <c:pt idx="11040">
                  <c:v>17</c:v>
                </c:pt>
                <c:pt idx="11041">
                  <c:v>16</c:v>
                </c:pt>
                <c:pt idx="11042">
                  <c:v>17</c:v>
                </c:pt>
                <c:pt idx="11043">
                  <c:v>16</c:v>
                </c:pt>
                <c:pt idx="11044">
                  <c:v>15</c:v>
                </c:pt>
                <c:pt idx="11045">
                  <c:v>16</c:v>
                </c:pt>
                <c:pt idx="11046">
                  <c:v>13</c:v>
                </c:pt>
                <c:pt idx="11047">
                  <c:v>16</c:v>
                </c:pt>
                <c:pt idx="11048">
                  <c:v>18</c:v>
                </c:pt>
                <c:pt idx="11049">
                  <c:v>14</c:v>
                </c:pt>
                <c:pt idx="11050">
                  <c:v>16</c:v>
                </c:pt>
                <c:pt idx="11051">
                  <c:v>15</c:v>
                </c:pt>
                <c:pt idx="11052">
                  <c:v>16</c:v>
                </c:pt>
                <c:pt idx="11053">
                  <c:v>15</c:v>
                </c:pt>
                <c:pt idx="11054">
                  <c:v>15</c:v>
                </c:pt>
                <c:pt idx="11055">
                  <c:v>15</c:v>
                </c:pt>
                <c:pt idx="11056">
                  <c:v>15</c:v>
                </c:pt>
                <c:pt idx="11057">
                  <c:v>16</c:v>
                </c:pt>
                <c:pt idx="11058">
                  <c:v>15</c:v>
                </c:pt>
                <c:pt idx="11059">
                  <c:v>14</c:v>
                </c:pt>
                <c:pt idx="11060">
                  <c:v>15</c:v>
                </c:pt>
                <c:pt idx="11061">
                  <c:v>15</c:v>
                </c:pt>
                <c:pt idx="11062">
                  <c:v>13</c:v>
                </c:pt>
                <c:pt idx="11063">
                  <c:v>13</c:v>
                </c:pt>
                <c:pt idx="11064">
                  <c:v>13</c:v>
                </c:pt>
                <c:pt idx="11065">
                  <c:v>15</c:v>
                </c:pt>
                <c:pt idx="11066">
                  <c:v>13</c:v>
                </c:pt>
                <c:pt idx="11067">
                  <c:v>13</c:v>
                </c:pt>
                <c:pt idx="11068">
                  <c:v>12</c:v>
                </c:pt>
                <c:pt idx="11069">
                  <c:v>12</c:v>
                </c:pt>
                <c:pt idx="11070">
                  <c:v>13</c:v>
                </c:pt>
                <c:pt idx="11071">
                  <c:v>13</c:v>
                </c:pt>
                <c:pt idx="11072">
                  <c:v>12</c:v>
                </c:pt>
                <c:pt idx="11073">
                  <c:v>11</c:v>
                </c:pt>
                <c:pt idx="11074">
                  <c:v>12</c:v>
                </c:pt>
                <c:pt idx="11075">
                  <c:v>10</c:v>
                </c:pt>
                <c:pt idx="11076">
                  <c:v>11</c:v>
                </c:pt>
                <c:pt idx="11077">
                  <c:v>8</c:v>
                </c:pt>
                <c:pt idx="11078">
                  <c:v>8</c:v>
                </c:pt>
                <c:pt idx="11079">
                  <c:v>8</c:v>
                </c:pt>
                <c:pt idx="11080">
                  <c:v>8</c:v>
                </c:pt>
                <c:pt idx="11081">
                  <c:v>8</c:v>
                </c:pt>
                <c:pt idx="11082">
                  <c:v>11</c:v>
                </c:pt>
                <c:pt idx="11083">
                  <c:v>8</c:v>
                </c:pt>
                <c:pt idx="11084">
                  <c:v>10</c:v>
                </c:pt>
                <c:pt idx="11085">
                  <c:v>10</c:v>
                </c:pt>
                <c:pt idx="11086">
                  <c:v>8</c:v>
                </c:pt>
                <c:pt idx="11087">
                  <c:v>9</c:v>
                </c:pt>
                <c:pt idx="11088">
                  <c:v>8</c:v>
                </c:pt>
                <c:pt idx="11089">
                  <c:v>11</c:v>
                </c:pt>
                <c:pt idx="11090">
                  <c:v>8</c:v>
                </c:pt>
                <c:pt idx="11091">
                  <c:v>10</c:v>
                </c:pt>
                <c:pt idx="11092">
                  <c:v>8</c:v>
                </c:pt>
                <c:pt idx="11093">
                  <c:v>11</c:v>
                </c:pt>
                <c:pt idx="11094">
                  <c:v>11</c:v>
                </c:pt>
                <c:pt idx="11095">
                  <c:v>9</c:v>
                </c:pt>
                <c:pt idx="11096">
                  <c:v>10</c:v>
                </c:pt>
                <c:pt idx="11097">
                  <c:v>7</c:v>
                </c:pt>
                <c:pt idx="11098">
                  <c:v>11</c:v>
                </c:pt>
                <c:pt idx="11099">
                  <c:v>9</c:v>
                </c:pt>
                <c:pt idx="11100">
                  <c:v>10</c:v>
                </c:pt>
                <c:pt idx="11101">
                  <c:v>11</c:v>
                </c:pt>
                <c:pt idx="11102">
                  <c:v>11</c:v>
                </c:pt>
                <c:pt idx="11103">
                  <c:v>11</c:v>
                </c:pt>
                <c:pt idx="11104">
                  <c:v>12</c:v>
                </c:pt>
                <c:pt idx="11105">
                  <c:v>13</c:v>
                </c:pt>
                <c:pt idx="11106">
                  <c:v>12</c:v>
                </c:pt>
                <c:pt idx="11107">
                  <c:v>12</c:v>
                </c:pt>
                <c:pt idx="11108">
                  <c:v>12</c:v>
                </c:pt>
                <c:pt idx="11109">
                  <c:v>11</c:v>
                </c:pt>
                <c:pt idx="11110">
                  <c:v>11</c:v>
                </c:pt>
                <c:pt idx="11111">
                  <c:v>11</c:v>
                </c:pt>
                <c:pt idx="11112">
                  <c:v>11</c:v>
                </c:pt>
                <c:pt idx="11113">
                  <c:v>12</c:v>
                </c:pt>
                <c:pt idx="11114">
                  <c:v>11</c:v>
                </c:pt>
                <c:pt idx="11115">
                  <c:v>12</c:v>
                </c:pt>
                <c:pt idx="11116">
                  <c:v>13</c:v>
                </c:pt>
                <c:pt idx="11117">
                  <c:v>11</c:v>
                </c:pt>
                <c:pt idx="11118">
                  <c:v>12</c:v>
                </c:pt>
                <c:pt idx="11119">
                  <c:v>9</c:v>
                </c:pt>
                <c:pt idx="11120">
                  <c:v>10</c:v>
                </c:pt>
                <c:pt idx="11121">
                  <c:v>11</c:v>
                </c:pt>
                <c:pt idx="11122">
                  <c:v>12</c:v>
                </c:pt>
                <c:pt idx="11123">
                  <c:v>11</c:v>
                </c:pt>
                <c:pt idx="11124">
                  <c:v>10</c:v>
                </c:pt>
                <c:pt idx="11125">
                  <c:v>11</c:v>
                </c:pt>
                <c:pt idx="11126">
                  <c:v>12</c:v>
                </c:pt>
                <c:pt idx="11127">
                  <c:v>11</c:v>
                </c:pt>
                <c:pt idx="11128">
                  <c:v>11</c:v>
                </c:pt>
                <c:pt idx="11129">
                  <c:v>12</c:v>
                </c:pt>
                <c:pt idx="11130">
                  <c:v>12</c:v>
                </c:pt>
                <c:pt idx="11131">
                  <c:v>10</c:v>
                </c:pt>
                <c:pt idx="11132">
                  <c:v>11</c:v>
                </c:pt>
                <c:pt idx="11133">
                  <c:v>13</c:v>
                </c:pt>
                <c:pt idx="11134">
                  <c:v>12</c:v>
                </c:pt>
                <c:pt idx="11135">
                  <c:v>12</c:v>
                </c:pt>
                <c:pt idx="11136">
                  <c:v>12</c:v>
                </c:pt>
                <c:pt idx="11137">
                  <c:v>14</c:v>
                </c:pt>
                <c:pt idx="11138">
                  <c:v>14</c:v>
                </c:pt>
                <c:pt idx="11139">
                  <c:v>15</c:v>
                </c:pt>
                <c:pt idx="11140">
                  <c:v>13</c:v>
                </c:pt>
                <c:pt idx="11141">
                  <c:v>13</c:v>
                </c:pt>
                <c:pt idx="11142">
                  <c:v>15</c:v>
                </c:pt>
                <c:pt idx="11143">
                  <c:v>13</c:v>
                </c:pt>
                <c:pt idx="11144">
                  <c:v>13</c:v>
                </c:pt>
                <c:pt idx="11145">
                  <c:v>13</c:v>
                </c:pt>
                <c:pt idx="11146">
                  <c:v>15</c:v>
                </c:pt>
                <c:pt idx="11147">
                  <c:v>13</c:v>
                </c:pt>
                <c:pt idx="11148">
                  <c:v>12</c:v>
                </c:pt>
                <c:pt idx="11149">
                  <c:v>13</c:v>
                </c:pt>
                <c:pt idx="11150">
                  <c:v>15</c:v>
                </c:pt>
                <c:pt idx="11151">
                  <c:v>13</c:v>
                </c:pt>
                <c:pt idx="11152">
                  <c:v>13</c:v>
                </c:pt>
                <c:pt idx="11153">
                  <c:v>13</c:v>
                </c:pt>
                <c:pt idx="11154">
                  <c:v>13</c:v>
                </c:pt>
                <c:pt idx="11155">
                  <c:v>13</c:v>
                </c:pt>
                <c:pt idx="11156">
                  <c:v>12</c:v>
                </c:pt>
                <c:pt idx="11157">
                  <c:v>13</c:v>
                </c:pt>
                <c:pt idx="11158">
                  <c:v>12</c:v>
                </c:pt>
                <c:pt idx="11159">
                  <c:v>13</c:v>
                </c:pt>
                <c:pt idx="11160">
                  <c:v>11</c:v>
                </c:pt>
                <c:pt idx="11161">
                  <c:v>12</c:v>
                </c:pt>
                <c:pt idx="11162">
                  <c:v>13</c:v>
                </c:pt>
                <c:pt idx="11163">
                  <c:v>12</c:v>
                </c:pt>
                <c:pt idx="11164">
                  <c:v>11</c:v>
                </c:pt>
                <c:pt idx="11165">
                  <c:v>10</c:v>
                </c:pt>
                <c:pt idx="11166">
                  <c:v>12</c:v>
                </c:pt>
                <c:pt idx="11167">
                  <c:v>11</c:v>
                </c:pt>
                <c:pt idx="11168">
                  <c:v>12</c:v>
                </c:pt>
                <c:pt idx="11169">
                  <c:v>12</c:v>
                </c:pt>
                <c:pt idx="11170">
                  <c:v>13</c:v>
                </c:pt>
                <c:pt idx="11171">
                  <c:v>12</c:v>
                </c:pt>
                <c:pt idx="11172">
                  <c:v>12</c:v>
                </c:pt>
                <c:pt idx="11173">
                  <c:v>13</c:v>
                </c:pt>
                <c:pt idx="11174">
                  <c:v>11</c:v>
                </c:pt>
                <c:pt idx="11175">
                  <c:v>11</c:v>
                </c:pt>
                <c:pt idx="11176">
                  <c:v>10</c:v>
                </c:pt>
                <c:pt idx="11177">
                  <c:v>10</c:v>
                </c:pt>
                <c:pt idx="11178">
                  <c:v>11</c:v>
                </c:pt>
                <c:pt idx="11179">
                  <c:v>11</c:v>
                </c:pt>
                <c:pt idx="11180">
                  <c:v>9</c:v>
                </c:pt>
                <c:pt idx="11181">
                  <c:v>10</c:v>
                </c:pt>
                <c:pt idx="11182">
                  <c:v>8</c:v>
                </c:pt>
                <c:pt idx="11183">
                  <c:v>9</c:v>
                </c:pt>
                <c:pt idx="11184">
                  <c:v>7</c:v>
                </c:pt>
                <c:pt idx="11185">
                  <c:v>7</c:v>
                </c:pt>
                <c:pt idx="11186">
                  <c:v>8</c:v>
                </c:pt>
                <c:pt idx="11187">
                  <c:v>7</c:v>
                </c:pt>
                <c:pt idx="11188">
                  <c:v>7</c:v>
                </c:pt>
                <c:pt idx="11189">
                  <c:v>6</c:v>
                </c:pt>
                <c:pt idx="11190">
                  <c:v>7</c:v>
                </c:pt>
                <c:pt idx="11191">
                  <c:v>6</c:v>
                </c:pt>
                <c:pt idx="11192">
                  <c:v>4</c:v>
                </c:pt>
                <c:pt idx="11193">
                  <c:v>4</c:v>
                </c:pt>
                <c:pt idx="11194">
                  <c:v>3</c:v>
                </c:pt>
                <c:pt idx="11195">
                  <c:v>3</c:v>
                </c:pt>
                <c:pt idx="11196">
                  <c:v>5</c:v>
                </c:pt>
                <c:pt idx="11197">
                  <c:v>5</c:v>
                </c:pt>
                <c:pt idx="11198">
                  <c:v>3</c:v>
                </c:pt>
                <c:pt idx="11199">
                  <c:v>2</c:v>
                </c:pt>
                <c:pt idx="11200">
                  <c:v>4</c:v>
                </c:pt>
                <c:pt idx="11201">
                  <c:v>6</c:v>
                </c:pt>
                <c:pt idx="11202">
                  <c:v>5</c:v>
                </c:pt>
                <c:pt idx="11203">
                  <c:v>4</c:v>
                </c:pt>
                <c:pt idx="11204">
                  <c:v>4</c:v>
                </c:pt>
                <c:pt idx="11205">
                  <c:v>4</c:v>
                </c:pt>
                <c:pt idx="11206">
                  <c:v>3</c:v>
                </c:pt>
                <c:pt idx="11207">
                  <c:v>5</c:v>
                </c:pt>
                <c:pt idx="11208">
                  <c:v>5</c:v>
                </c:pt>
                <c:pt idx="11209">
                  <c:v>4</c:v>
                </c:pt>
                <c:pt idx="11210">
                  <c:v>5</c:v>
                </c:pt>
                <c:pt idx="11211">
                  <c:v>2</c:v>
                </c:pt>
                <c:pt idx="11212">
                  <c:v>5</c:v>
                </c:pt>
                <c:pt idx="11213">
                  <c:v>3</c:v>
                </c:pt>
                <c:pt idx="11214">
                  <c:v>4</c:v>
                </c:pt>
                <c:pt idx="11215">
                  <c:v>3</c:v>
                </c:pt>
                <c:pt idx="11216">
                  <c:v>3</c:v>
                </c:pt>
                <c:pt idx="11217">
                  <c:v>4</c:v>
                </c:pt>
                <c:pt idx="11218">
                  <c:v>7</c:v>
                </c:pt>
                <c:pt idx="11219">
                  <c:v>4</c:v>
                </c:pt>
                <c:pt idx="11220">
                  <c:v>3</c:v>
                </c:pt>
                <c:pt idx="11221">
                  <c:v>3</c:v>
                </c:pt>
                <c:pt idx="11222">
                  <c:v>4</c:v>
                </c:pt>
                <c:pt idx="11223">
                  <c:v>3</c:v>
                </c:pt>
                <c:pt idx="11224">
                  <c:v>4</c:v>
                </c:pt>
                <c:pt idx="11225">
                  <c:v>5</c:v>
                </c:pt>
                <c:pt idx="11226">
                  <c:v>3</c:v>
                </c:pt>
                <c:pt idx="11227">
                  <c:v>5</c:v>
                </c:pt>
                <c:pt idx="11228">
                  <c:v>3</c:v>
                </c:pt>
                <c:pt idx="11229">
                  <c:v>3</c:v>
                </c:pt>
                <c:pt idx="11230">
                  <c:v>3</c:v>
                </c:pt>
                <c:pt idx="11231">
                  <c:v>2</c:v>
                </c:pt>
                <c:pt idx="11232">
                  <c:v>2</c:v>
                </c:pt>
                <c:pt idx="11233">
                  <c:v>2</c:v>
                </c:pt>
                <c:pt idx="11234">
                  <c:v>3</c:v>
                </c:pt>
                <c:pt idx="11235">
                  <c:v>2</c:v>
                </c:pt>
                <c:pt idx="11236">
                  <c:v>3</c:v>
                </c:pt>
                <c:pt idx="11237">
                  <c:v>3</c:v>
                </c:pt>
                <c:pt idx="11238">
                  <c:v>3</c:v>
                </c:pt>
                <c:pt idx="11239">
                  <c:v>2</c:v>
                </c:pt>
                <c:pt idx="11240">
                  <c:v>3</c:v>
                </c:pt>
                <c:pt idx="11241">
                  <c:v>4</c:v>
                </c:pt>
                <c:pt idx="11242">
                  <c:v>3</c:v>
                </c:pt>
                <c:pt idx="11243">
                  <c:v>3</c:v>
                </c:pt>
                <c:pt idx="11244">
                  <c:v>5</c:v>
                </c:pt>
                <c:pt idx="11245">
                  <c:v>5</c:v>
                </c:pt>
                <c:pt idx="11246">
                  <c:v>5</c:v>
                </c:pt>
                <c:pt idx="11247">
                  <c:v>7</c:v>
                </c:pt>
                <c:pt idx="11248">
                  <c:v>7</c:v>
                </c:pt>
                <c:pt idx="11249">
                  <c:v>7</c:v>
                </c:pt>
                <c:pt idx="11250">
                  <c:v>6</c:v>
                </c:pt>
                <c:pt idx="11251">
                  <c:v>9</c:v>
                </c:pt>
                <c:pt idx="11252">
                  <c:v>9</c:v>
                </c:pt>
                <c:pt idx="11253">
                  <c:v>8</c:v>
                </c:pt>
                <c:pt idx="11254">
                  <c:v>11</c:v>
                </c:pt>
                <c:pt idx="11255">
                  <c:v>9</c:v>
                </c:pt>
                <c:pt idx="11256">
                  <c:v>10</c:v>
                </c:pt>
                <c:pt idx="11257">
                  <c:v>9</c:v>
                </c:pt>
                <c:pt idx="11258">
                  <c:v>10</c:v>
                </c:pt>
                <c:pt idx="11259">
                  <c:v>9</c:v>
                </c:pt>
                <c:pt idx="11260">
                  <c:v>10</c:v>
                </c:pt>
                <c:pt idx="11261">
                  <c:v>9</c:v>
                </c:pt>
                <c:pt idx="11262">
                  <c:v>9</c:v>
                </c:pt>
                <c:pt idx="11263">
                  <c:v>8</c:v>
                </c:pt>
                <c:pt idx="11264">
                  <c:v>8</c:v>
                </c:pt>
                <c:pt idx="11265">
                  <c:v>9</c:v>
                </c:pt>
                <c:pt idx="11266">
                  <c:v>8</c:v>
                </c:pt>
                <c:pt idx="11267">
                  <c:v>9</c:v>
                </c:pt>
                <c:pt idx="11268">
                  <c:v>8</c:v>
                </c:pt>
                <c:pt idx="11269">
                  <c:v>9</c:v>
                </c:pt>
                <c:pt idx="11270">
                  <c:v>9</c:v>
                </c:pt>
                <c:pt idx="11271">
                  <c:v>11</c:v>
                </c:pt>
                <c:pt idx="11272">
                  <c:v>9</c:v>
                </c:pt>
                <c:pt idx="11273">
                  <c:v>10</c:v>
                </c:pt>
                <c:pt idx="11274">
                  <c:v>9</c:v>
                </c:pt>
                <c:pt idx="11275">
                  <c:v>11</c:v>
                </c:pt>
                <c:pt idx="11276">
                  <c:v>11</c:v>
                </c:pt>
                <c:pt idx="11277">
                  <c:v>10</c:v>
                </c:pt>
                <c:pt idx="11278">
                  <c:v>11</c:v>
                </c:pt>
                <c:pt idx="11279">
                  <c:v>10</c:v>
                </c:pt>
                <c:pt idx="11280">
                  <c:v>11</c:v>
                </c:pt>
                <c:pt idx="11281">
                  <c:v>11</c:v>
                </c:pt>
                <c:pt idx="11282">
                  <c:v>12</c:v>
                </c:pt>
                <c:pt idx="11283">
                  <c:v>12</c:v>
                </c:pt>
                <c:pt idx="11284">
                  <c:v>9</c:v>
                </c:pt>
                <c:pt idx="11285">
                  <c:v>11</c:v>
                </c:pt>
                <c:pt idx="11286">
                  <c:v>13</c:v>
                </c:pt>
                <c:pt idx="11287">
                  <c:v>11</c:v>
                </c:pt>
                <c:pt idx="11288">
                  <c:v>11</c:v>
                </c:pt>
                <c:pt idx="11289">
                  <c:v>11</c:v>
                </c:pt>
                <c:pt idx="11290">
                  <c:v>10</c:v>
                </c:pt>
                <c:pt idx="11291">
                  <c:v>11</c:v>
                </c:pt>
                <c:pt idx="11292">
                  <c:v>11</c:v>
                </c:pt>
                <c:pt idx="11293">
                  <c:v>12</c:v>
                </c:pt>
                <c:pt idx="11294">
                  <c:v>11</c:v>
                </c:pt>
                <c:pt idx="11295">
                  <c:v>13</c:v>
                </c:pt>
                <c:pt idx="11296">
                  <c:v>11</c:v>
                </c:pt>
                <c:pt idx="11297">
                  <c:v>11</c:v>
                </c:pt>
                <c:pt idx="11298">
                  <c:v>13</c:v>
                </c:pt>
                <c:pt idx="11299">
                  <c:v>12</c:v>
                </c:pt>
                <c:pt idx="11300">
                  <c:v>12</c:v>
                </c:pt>
                <c:pt idx="11301">
                  <c:v>11</c:v>
                </c:pt>
                <c:pt idx="11302">
                  <c:v>12</c:v>
                </c:pt>
                <c:pt idx="11303">
                  <c:v>12</c:v>
                </c:pt>
                <c:pt idx="11304">
                  <c:v>11</c:v>
                </c:pt>
                <c:pt idx="11305">
                  <c:v>11</c:v>
                </c:pt>
                <c:pt idx="11306">
                  <c:v>10</c:v>
                </c:pt>
                <c:pt idx="11307">
                  <c:v>11</c:v>
                </c:pt>
                <c:pt idx="11308">
                  <c:v>13</c:v>
                </c:pt>
                <c:pt idx="11309">
                  <c:v>14</c:v>
                </c:pt>
                <c:pt idx="11310">
                  <c:v>12</c:v>
                </c:pt>
                <c:pt idx="11311">
                  <c:v>12</c:v>
                </c:pt>
                <c:pt idx="11312">
                  <c:v>13</c:v>
                </c:pt>
                <c:pt idx="11313">
                  <c:v>14</c:v>
                </c:pt>
                <c:pt idx="11314">
                  <c:v>13</c:v>
                </c:pt>
                <c:pt idx="11315">
                  <c:v>13</c:v>
                </c:pt>
                <c:pt idx="11316">
                  <c:v>12</c:v>
                </c:pt>
                <c:pt idx="11317">
                  <c:v>14</c:v>
                </c:pt>
                <c:pt idx="11318">
                  <c:v>14</c:v>
                </c:pt>
                <c:pt idx="11319">
                  <c:v>13</c:v>
                </c:pt>
                <c:pt idx="11320">
                  <c:v>14</c:v>
                </c:pt>
                <c:pt idx="11321">
                  <c:v>11</c:v>
                </c:pt>
                <c:pt idx="11322">
                  <c:v>14</c:v>
                </c:pt>
                <c:pt idx="11323">
                  <c:v>12</c:v>
                </c:pt>
                <c:pt idx="11324">
                  <c:v>13</c:v>
                </c:pt>
                <c:pt idx="11325">
                  <c:v>13</c:v>
                </c:pt>
                <c:pt idx="11326">
                  <c:v>13</c:v>
                </c:pt>
                <c:pt idx="11327">
                  <c:v>15</c:v>
                </c:pt>
                <c:pt idx="11328">
                  <c:v>16</c:v>
                </c:pt>
                <c:pt idx="11329">
                  <c:v>15</c:v>
                </c:pt>
                <c:pt idx="11330">
                  <c:v>16</c:v>
                </c:pt>
                <c:pt idx="11331">
                  <c:v>15</c:v>
                </c:pt>
                <c:pt idx="11332">
                  <c:v>19</c:v>
                </c:pt>
                <c:pt idx="11333">
                  <c:v>19</c:v>
                </c:pt>
                <c:pt idx="11334">
                  <c:v>18</c:v>
                </c:pt>
                <c:pt idx="11335">
                  <c:v>21</c:v>
                </c:pt>
                <c:pt idx="11336">
                  <c:v>21</c:v>
                </c:pt>
                <c:pt idx="11337">
                  <c:v>21</c:v>
                </c:pt>
                <c:pt idx="11338">
                  <c:v>19</c:v>
                </c:pt>
                <c:pt idx="11339">
                  <c:v>24</c:v>
                </c:pt>
                <c:pt idx="11340">
                  <c:v>23</c:v>
                </c:pt>
                <c:pt idx="11341">
                  <c:v>22</c:v>
                </c:pt>
                <c:pt idx="11342">
                  <c:v>23</c:v>
                </c:pt>
                <c:pt idx="11343">
                  <c:v>25</c:v>
                </c:pt>
                <c:pt idx="11344">
                  <c:v>25</c:v>
                </c:pt>
                <c:pt idx="11345">
                  <c:v>24</c:v>
                </c:pt>
                <c:pt idx="11346">
                  <c:v>23</c:v>
                </c:pt>
                <c:pt idx="11347">
                  <c:v>21</c:v>
                </c:pt>
                <c:pt idx="11348">
                  <c:v>22</c:v>
                </c:pt>
                <c:pt idx="11349">
                  <c:v>24</c:v>
                </c:pt>
                <c:pt idx="11350">
                  <c:v>22</c:v>
                </c:pt>
                <c:pt idx="11351">
                  <c:v>19</c:v>
                </c:pt>
                <c:pt idx="11352">
                  <c:v>21</c:v>
                </c:pt>
                <c:pt idx="11353">
                  <c:v>21</c:v>
                </c:pt>
                <c:pt idx="11354">
                  <c:v>21</c:v>
                </c:pt>
                <c:pt idx="11355">
                  <c:v>17</c:v>
                </c:pt>
                <c:pt idx="11356">
                  <c:v>16</c:v>
                </c:pt>
                <c:pt idx="11357">
                  <c:v>17</c:v>
                </c:pt>
                <c:pt idx="11358">
                  <c:v>17</c:v>
                </c:pt>
                <c:pt idx="11359">
                  <c:v>19</c:v>
                </c:pt>
                <c:pt idx="11360">
                  <c:v>16</c:v>
                </c:pt>
                <c:pt idx="11361">
                  <c:v>18</c:v>
                </c:pt>
                <c:pt idx="11362">
                  <c:v>17</c:v>
                </c:pt>
                <c:pt idx="11363">
                  <c:v>19</c:v>
                </c:pt>
                <c:pt idx="11364">
                  <c:v>18</c:v>
                </c:pt>
                <c:pt idx="11365">
                  <c:v>19</c:v>
                </c:pt>
                <c:pt idx="11366">
                  <c:v>21</c:v>
                </c:pt>
                <c:pt idx="11367">
                  <c:v>21</c:v>
                </c:pt>
                <c:pt idx="11368">
                  <c:v>22</c:v>
                </c:pt>
                <c:pt idx="11369">
                  <c:v>22</c:v>
                </c:pt>
                <c:pt idx="11370">
                  <c:v>22</c:v>
                </c:pt>
                <c:pt idx="11371">
                  <c:v>22</c:v>
                </c:pt>
                <c:pt idx="11372">
                  <c:v>21</c:v>
                </c:pt>
                <c:pt idx="11373">
                  <c:v>24</c:v>
                </c:pt>
                <c:pt idx="11374">
                  <c:v>23</c:v>
                </c:pt>
                <c:pt idx="11375">
                  <c:v>21</c:v>
                </c:pt>
                <c:pt idx="11376">
                  <c:v>24</c:v>
                </c:pt>
                <c:pt idx="11377">
                  <c:v>23</c:v>
                </c:pt>
                <c:pt idx="11378">
                  <c:v>23</c:v>
                </c:pt>
                <c:pt idx="11379">
                  <c:v>23</c:v>
                </c:pt>
                <c:pt idx="11380">
                  <c:v>21</c:v>
                </c:pt>
                <c:pt idx="11381">
                  <c:v>23</c:v>
                </c:pt>
                <c:pt idx="11382">
                  <c:v>22</c:v>
                </c:pt>
                <c:pt idx="11383">
                  <c:v>23</c:v>
                </c:pt>
                <c:pt idx="11384">
                  <c:v>19</c:v>
                </c:pt>
                <c:pt idx="11385">
                  <c:v>21</c:v>
                </c:pt>
                <c:pt idx="11386">
                  <c:v>22</c:v>
                </c:pt>
                <c:pt idx="11387">
                  <c:v>22</c:v>
                </c:pt>
                <c:pt idx="11388">
                  <c:v>21</c:v>
                </c:pt>
                <c:pt idx="11389">
                  <c:v>19</c:v>
                </c:pt>
                <c:pt idx="11390">
                  <c:v>23</c:v>
                </c:pt>
                <c:pt idx="11391">
                  <c:v>21</c:v>
                </c:pt>
                <c:pt idx="11392">
                  <c:v>21</c:v>
                </c:pt>
                <c:pt idx="11393">
                  <c:v>19</c:v>
                </c:pt>
                <c:pt idx="11394">
                  <c:v>22</c:v>
                </c:pt>
                <c:pt idx="11395">
                  <c:v>21</c:v>
                </c:pt>
                <c:pt idx="11396">
                  <c:v>21</c:v>
                </c:pt>
                <c:pt idx="11397">
                  <c:v>22</c:v>
                </c:pt>
                <c:pt idx="11398">
                  <c:v>22</c:v>
                </c:pt>
                <c:pt idx="11399">
                  <c:v>23</c:v>
                </c:pt>
                <c:pt idx="11400">
                  <c:v>25</c:v>
                </c:pt>
                <c:pt idx="11401">
                  <c:v>21</c:v>
                </c:pt>
                <c:pt idx="11402">
                  <c:v>22</c:v>
                </c:pt>
                <c:pt idx="11403">
                  <c:v>25</c:v>
                </c:pt>
                <c:pt idx="11404">
                  <c:v>23</c:v>
                </c:pt>
                <c:pt idx="11405">
                  <c:v>23</c:v>
                </c:pt>
                <c:pt idx="11406">
                  <c:v>21</c:v>
                </c:pt>
                <c:pt idx="11407">
                  <c:v>25</c:v>
                </c:pt>
                <c:pt idx="11408">
                  <c:v>22</c:v>
                </c:pt>
                <c:pt idx="11409">
                  <c:v>23</c:v>
                </c:pt>
                <c:pt idx="11410">
                  <c:v>22</c:v>
                </c:pt>
                <c:pt idx="11411">
                  <c:v>24</c:v>
                </c:pt>
                <c:pt idx="11412">
                  <c:v>24</c:v>
                </c:pt>
                <c:pt idx="11413">
                  <c:v>22</c:v>
                </c:pt>
                <c:pt idx="11414">
                  <c:v>24</c:v>
                </c:pt>
                <c:pt idx="11415">
                  <c:v>24</c:v>
                </c:pt>
                <c:pt idx="11416">
                  <c:v>24</c:v>
                </c:pt>
                <c:pt idx="11417">
                  <c:v>25</c:v>
                </c:pt>
                <c:pt idx="11418">
                  <c:v>25</c:v>
                </c:pt>
                <c:pt idx="11419">
                  <c:v>25</c:v>
                </c:pt>
                <c:pt idx="11420">
                  <c:v>25</c:v>
                </c:pt>
                <c:pt idx="11421">
                  <c:v>25</c:v>
                </c:pt>
                <c:pt idx="11422">
                  <c:v>26</c:v>
                </c:pt>
                <c:pt idx="11423">
                  <c:v>25</c:v>
                </c:pt>
                <c:pt idx="11424">
                  <c:v>25</c:v>
                </c:pt>
                <c:pt idx="11425">
                  <c:v>25</c:v>
                </c:pt>
                <c:pt idx="11426">
                  <c:v>24</c:v>
                </c:pt>
                <c:pt idx="11427">
                  <c:v>25</c:v>
                </c:pt>
                <c:pt idx="11428">
                  <c:v>25</c:v>
                </c:pt>
                <c:pt idx="11429">
                  <c:v>27</c:v>
                </c:pt>
                <c:pt idx="11430">
                  <c:v>26</c:v>
                </c:pt>
                <c:pt idx="11431">
                  <c:v>29</c:v>
                </c:pt>
                <c:pt idx="11432">
                  <c:v>26</c:v>
                </c:pt>
                <c:pt idx="11433">
                  <c:v>26</c:v>
                </c:pt>
                <c:pt idx="11434">
                  <c:v>29</c:v>
                </c:pt>
                <c:pt idx="11435">
                  <c:v>26</c:v>
                </c:pt>
                <c:pt idx="11436">
                  <c:v>27</c:v>
                </c:pt>
                <c:pt idx="11437">
                  <c:v>26</c:v>
                </c:pt>
                <c:pt idx="11438">
                  <c:v>28</c:v>
                </c:pt>
                <c:pt idx="11439">
                  <c:v>26</c:v>
                </c:pt>
                <c:pt idx="11440">
                  <c:v>23</c:v>
                </c:pt>
                <c:pt idx="11441">
                  <c:v>25</c:v>
                </c:pt>
                <c:pt idx="11442">
                  <c:v>26</c:v>
                </c:pt>
                <c:pt idx="11443">
                  <c:v>25</c:v>
                </c:pt>
                <c:pt idx="11444">
                  <c:v>25</c:v>
                </c:pt>
                <c:pt idx="11445">
                  <c:v>24</c:v>
                </c:pt>
                <c:pt idx="11446">
                  <c:v>26</c:v>
                </c:pt>
                <c:pt idx="11447">
                  <c:v>26</c:v>
                </c:pt>
                <c:pt idx="11448">
                  <c:v>26</c:v>
                </c:pt>
                <c:pt idx="11449">
                  <c:v>25</c:v>
                </c:pt>
                <c:pt idx="11450">
                  <c:v>24</c:v>
                </c:pt>
                <c:pt idx="11451">
                  <c:v>25</c:v>
                </c:pt>
                <c:pt idx="11452">
                  <c:v>24</c:v>
                </c:pt>
                <c:pt idx="11453">
                  <c:v>25</c:v>
                </c:pt>
                <c:pt idx="11454">
                  <c:v>24</c:v>
                </c:pt>
                <c:pt idx="11455">
                  <c:v>24</c:v>
                </c:pt>
                <c:pt idx="11456">
                  <c:v>23</c:v>
                </c:pt>
                <c:pt idx="11457">
                  <c:v>22</c:v>
                </c:pt>
                <c:pt idx="11458">
                  <c:v>21</c:v>
                </c:pt>
                <c:pt idx="11459">
                  <c:v>21</c:v>
                </c:pt>
                <c:pt idx="11460">
                  <c:v>21</c:v>
                </c:pt>
                <c:pt idx="11461">
                  <c:v>19</c:v>
                </c:pt>
                <c:pt idx="11462">
                  <c:v>21</c:v>
                </c:pt>
                <c:pt idx="11463">
                  <c:v>21</c:v>
                </c:pt>
                <c:pt idx="11464">
                  <c:v>22</c:v>
                </c:pt>
                <c:pt idx="11465">
                  <c:v>21</c:v>
                </c:pt>
                <c:pt idx="11466">
                  <c:v>22</c:v>
                </c:pt>
                <c:pt idx="11467">
                  <c:v>21</c:v>
                </c:pt>
                <c:pt idx="11468">
                  <c:v>22</c:v>
                </c:pt>
                <c:pt idx="11469">
                  <c:v>21</c:v>
                </c:pt>
                <c:pt idx="11470">
                  <c:v>22</c:v>
                </c:pt>
                <c:pt idx="11471">
                  <c:v>21</c:v>
                </c:pt>
                <c:pt idx="11472">
                  <c:v>21</c:v>
                </c:pt>
                <c:pt idx="11473">
                  <c:v>21</c:v>
                </c:pt>
                <c:pt idx="11474">
                  <c:v>18</c:v>
                </c:pt>
                <c:pt idx="11475">
                  <c:v>21</c:v>
                </c:pt>
                <c:pt idx="11476">
                  <c:v>21</c:v>
                </c:pt>
                <c:pt idx="11477">
                  <c:v>21</c:v>
                </c:pt>
                <c:pt idx="11478">
                  <c:v>21</c:v>
                </c:pt>
                <c:pt idx="11479">
                  <c:v>21</c:v>
                </c:pt>
                <c:pt idx="11480">
                  <c:v>21</c:v>
                </c:pt>
                <c:pt idx="11481">
                  <c:v>19</c:v>
                </c:pt>
                <c:pt idx="11482">
                  <c:v>21</c:v>
                </c:pt>
                <c:pt idx="11483">
                  <c:v>21</c:v>
                </c:pt>
                <c:pt idx="11484">
                  <c:v>21</c:v>
                </c:pt>
                <c:pt idx="11485">
                  <c:v>19</c:v>
                </c:pt>
                <c:pt idx="11486">
                  <c:v>19</c:v>
                </c:pt>
                <c:pt idx="11487">
                  <c:v>21</c:v>
                </c:pt>
                <c:pt idx="11488">
                  <c:v>23</c:v>
                </c:pt>
                <c:pt idx="11489">
                  <c:v>21</c:v>
                </c:pt>
                <c:pt idx="11490">
                  <c:v>21</c:v>
                </c:pt>
                <c:pt idx="11491">
                  <c:v>21</c:v>
                </c:pt>
                <c:pt idx="11492">
                  <c:v>23</c:v>
                </c:pt>
                <c:pt idx="11493">
                  <c:v>22</c:v>
                </c:pt>
                <c:pt idx="11494">
                  <c:v>23</c:v>
                </c:pt>
                <c:pt idx="11495">
                  <c:v>24</c:v>
                </c:pt>
                <c:pt idx="11496">
                  <c:v>21</c:v>
                </c:pt>
                <c:pt idx="11497">
                  <c:v>22</c:v>
                </c:pt>
                <c:pt idx="11498">
                  <c:v>21</c:v>
                </c:pt>
                <c:pt idx="11499">
                  <c:v>21</c:v>
                </c:pt>
                <c:pt idx="11500">
                  <c:v>19</c:v>
                </c:pt>
                <c:pt idx="11501">
                  <c:v>21</c:v>
                </c:pt>
                <c:pt idx="11502">
                  <c:v>19</c:v>
                </c:pt>
                <c:pt idx="11503">
                  <c:v>18</c:v>
                </c:pt>
                <c:pt idx="11504">
                  <c:v>22</c:v>
                </c:pt>
                <c:pt idx="11505">
                  <c:v>21</c:v>
                </c:pt>
                <c:pt idx="11506">
                  <c:v>21</c:v>
                </c:pt>
                <c:pt idx="11507">
                  <c:v>21</c:v>
                </c:pt>
                <c:pt idx="11508">
                  <c:v>19</c:v>
                </c:pt>
                <c:pt idx="11509">
                  <c:v>21</c:v>
                </c:pt>
                <c:pt idx="11510">
                  <c:v>21</c:v>
                </c:pt>
                <c:pt idx="11511">
                  <c:v>22</c:v>
                </c:pt>
                <c:pt idx="11512">
                  <c:v>23</c:v>
                </c:pt>
                <c:pt idx="11513">
                  <c:v>21</c:v>
                </c:pt>
                <c:pt idx="11514">
                  <c:v>25</c:v>
                </c:pt>
                <c:pt idx="11515">
                  <c:v>22</c:v>
                </c:pt>
                <c:pt idx="11516">
                  <c:v>21</c:v>
                </c:pt>
                <c:pt idx="11517">
                  <c:v>22</c:v>
                </c:pt>
                <c:pt idx="11518">
                  <c:v>21</c:v>
                </c:pt>
                <c:pt idx="11519">
                  <c:v>22</c:v>
                </c:pt>
                <c:pt idx="11520">
                  <c:v>19</c:v>
                </c:pt>
                <c:pt idx="11521">
                  <c:v>21</c:v>
                </c:pt>
                <c:pt idx="11522">
                  <c:v>23</c:v>
                </c:pt>
                <c:pt idx="11523">
                  <c:v>23</c:v>
                </c:pt>
                <c:pt idx="11524">
                  <c:v>24</c:v>
                </c:pt>
                <c:pt idx="11525">
                  <c:v>21</c:v>
                </c:pt>
                <c:pt idx="11526">
                  <c:v>24</c:v>
                </c:pt>
                <c:pt idx="11527">
                  <c:v>23</c:v>
                </c:pt>
                <c:pt idx="11528">
                  <c:v>23</c:v>
                </c:pt>
                <c:pt idx="11529">
                  <c:v>22</c:v>
                </c:pt>
                <c:pt idx="11530">
                  <c:v>22</c:v>
                </c:pt>
                <c:pt idx="11531">
                  <c:v>23</c:v>
                </c:pt>
                <c:pt idx="11532">
                  <c:v>25</c:v>
                </c:pt>
                <c:pt idx="11533">
                  <c:v>24</c:v>
                </c:pt>
                <c:pt idx="11534">
                  <c:v>25</c:v>
                </c:pt>
                <c:pt idx="11535">
                  <c:v>22</c:v>
                </c:pt>
                <c:pt idx="11536">
                  <c:v>23</c:v>
                </c:pt>
                <c:pt idx="11537">
                  <c:v>25</c:v>
                </c:pt>
                <c:pt idx="11538">
                  <c:v>24</c:v>
                </c:pt>
                <c:pt idx="11539">
                  <c:v>25</c:v>
                </c:pt>
                <c:pt idx="11540">
                  <c:v>23</c:v>
                </c:pt>
                <c:pt idx="11541">
                  <c:v>24</c:v>
                </c:pt>
                <c:pt idx="11542">
                  <c:v>19</c:v>
                </c:pt>
                <c:pt idx="11543">
                  <c:v>24</c:v>
                </c:pt>
                <c:pt idx="11544">
                  <c:v>23</c:v>
                </c:pt>
                <c:pt idx="11545">
                  <c:v>25</c:v>
                </c:pt>
                <c:pt idx="11546">
                  <c:v>24</c:v>
                </c:pt>
                <c:pt idx="11547">
                  <c:v>24</c:v>
                </c:pt>
                <c:pt idx="11548">
                  <c:v>27</c:v>
                </c:pt>
                <c:pt idx="11549">
                  <c:v>22</c:v>
                </c:pt>
                <c:pt idx="11550">
                  <c:v>24</c:v>
                </c:pt>
                <c:pt idx="11551">
                  <c:v>22</c:v>
                </c:pt>
                <c:pt idx="11552">
                  <c:v>21</c:v>
                </c:pt>
                <c:pt idx="11553">
                  <c:v>21</c:v>
                </c:pt>
                <c:pt idx="11554">
                  <c:v>21</c:v>
                </c:pt>
                <c:pt idx="11555">
                  <c:v>19</c:v>
                </c:pt>
                <c:pt idx="11556">
                  <c:v>19</c:v>
                </c:pt>
                <c:pt idx="11557">
                  <c:v>19</c:v>
                </c:pt>
                <c:pt idx="11558">
                  <c:v>19</c:v>
                </c:pt>
                <c:pt idx="11559">
                  <c:v>16</c:v>
                </c:pt>
                <c:pt idx="11560">
                  <c:v>21</c:v>
                </c:pt>
                <c:pt idx="11561">
                  <c:v>19</c:v>
                </c:pt>
                <c:pt idx="11562">
                  <c:v>17</c:v>
                </c:pt>
                <c:pt idx="11563">
                  <c:v>19</c:v>
                </c:pt>
                <c:pt idx="11564">
                  <c:v>16</c:v>
                </c:pt>
                <c:pt idx="11565">
                  <c:v>19</c:v>
                </c:pt>
                <c:pt idx="11566">
                  <c:v>17</c:v>
                </c:pt>
                <c:pt idx="11567">
                  <c:v>16</c:v>
                </c:pt>
                <c:pt idx="11568">
                  <c:v>17</c:v>
                </c:pt>
                <c:pt idx="11569">
                  <c:v>17</c:v>
                </c:pt>
                <c:pt idx="11570">
                  <c:v>17</c:v>
                </c:pt>
                <c:pt idx="11571">
                  <c:v>19</c:v>
                </c:pt>
                <c:pt idx="11572">
                  <c:v>17</c:v>
                </c:pt>
                <c:pt idx="11573">
                  <c:v>18</c:v>
                </c:pt>
                <c:pt idx="11574">
                  <c:v>17</c:v>
                </c:pt>
                <c:pt idx="11575">
                  <c:v>16</c:v>
                </c:pt>
                <c:pt idx="11576">
                  <c:v>19</c:v>
                </c:pt>
                <c:pt idx="11577">
                  <c:v>17</c:v>
                </c:pt>
                <c:pt idx="11578">
                  <c:v>17</c:v>
                </c:pt>
                <c:pt idx="11579">
                  <c:v>16</c:v>
                </c:pt>
                <c:pt idx="11580">
                  <c:v>19</c:v>
                </c:pt>
                <c:pt idx="11581">
                  <c:v>15</c:v>
                </c:pt>
                <c:pt idx="11582">
                  <c:v>17</c:v>
                </c:pt>
                <c:pt idx="11583">
                  <c:v>17</c:v>
                </c:pt>
                <c:pt idx="11584">
                  <c:v>15</c:v>
                </c:pt>
                <c:pt idx="11585">
                  <c:v>15</c:v>
                </c:pt>
                <c:pt idx="11586">
                  <c:v>12</c:v>
                </c:pt>
                <c:pt idx="11587">
                  <c:v>15</c:v>
                </c:pt>
                <c:pt idx="11588">
                  <c:v>15</c:v>
                </c:pt>
                <c:pt idx="11589">
                  <c:v>15</c:v>
                </c:pt>
                <c:pt idx="11590">
                  <c:v>15</c:v>
                </c:pt>
                <c:pt idx="11591">
                  <c:v>15</c:v>
                </c:pt>
                <c:pt idx="11592">
                  <c:v>15</c:v>
                </c:pt>
                <c:pt idx="11593">
                  <c:v>15</c:v>
                </c:pt>
                <c:pt idx="11594">
                  <c:v>15</c:v>
                </c:pt>
                <c:pt idx="11595">
                  <c:v>15</c:v>
                </c:pt>
                <c:pt idx="11596">
                  <c:v>15</c:v>
                </c:pt>
                <c:pt idx="11597">
                  <c:v>15</c:v>
                </c:pt>
                <c:pt idx="11598">
                  <c:v>16</c:v>
                </c:pt>
                <c:pt idx="11599">
                  <c:v>16</c:v>
                </c:pt>
                <c:pt idx="11600">
                  <c:v>17</c:v>
                </c:pt>
                <c:pt idx="11601">
                  <c:v>15</c:v>
                </c:pt>
                <c:pt idx="11602">
                  <c:v>15</c:v>
                </c:pt>
                <c:pt idx="11603">
                  <c:v>14</c:v>
                </c:pt>
                <c:pt idx="11604">
                  <c:v>15</c:v>
                </c:pt>
                <c:pt idx="11605">
                  <c:v>16</c:v>
                </c:pt>
                <c:pt idx="11606">
                  <c:v>13</c:v>
                </c:pt>
                <c:pt idx="11607">
                  <c:v>13</c:v>
                </c:pt>
                <c:pt idx="11608">
                  <c:v>12</c:v>
                </c:pt>
                <c:pt idx="11609">
                  <c:v>13</c:v>
                </c:pt>
                <c:pt idx="11610">
                  <c:v>13</c:v>
                </c:pt>
                <c:pt idx="11611">
                  <c:v>14</c:v>
                </c:pt>
                <c:pt idx="11612">
                  <c:v>13</c:v>
                </c:pt>
                <c:pt idx="11613">
                  <c:v>12</c:v>
                </c:pt>
                <c:pt idx="11614">
                  <c:v>14</c:v>
                </c:pt>
                <c:pt idx="11615">
                  <c:v>15</c:v>
                </c:pt>
                <c:pt idx="11616">
                  <c:v>13</c:v>
                </c:pt>
                <c:pt idx="11617">
                  <c:v>15</c:v>
                </c:pt>
                <c:pt idx="11618">
                  <c:v>15</c:v>
                </c:pt>
                <c:pt idx="11619">
                  <c:v>15</c:v>
                </c:pt>
                <c:pt idx="11620">
                  <c:v>15</c:v>
                </c:pt>
                <c:pt idx="11621">
                  <c:v>13</c:v>
                </c:pt>
                <c:pt idx="11622">
                  <c:v>15</c:v>
                </c:pt>
                <c:pt idx="11623">
                  <c:v>13</c:v>
                </c:pt>
                <c:pt idx="11624">
                  <c:v>14</c:v>
                </c:pt>
                <c:pt idx="11625">
                  <c:v>12</c:v>
                </c:pt>
                <c:pt idx="11626">
                  <c:v>14</c:v>
                </c:pt>
                <c:pt idx="11627">
                  <c:v>13</c:v>
                </c:pt>
                <c:pt idx="11628">
                  <c:v>16</c:v>
                </c:pt>
                <c:pt idx="11629">
                  <c:v>15</c:v>
                </c:pt>
                <c:pt idx="11630">
                  <c:v>13</c:v>
                </c:pt>
                <c:pt idx="11631">
                  <c:v>13</c:v>
                </c:pt>
                <c:pt idx="11632">
                  <c:v>13</c:v>
                </c:pt>
                <c:pt idx="11633">
                  <c:v>14</c:v>
                </c:pt>
                <c:pt idx="11634">
                  <c:v>15</c:v>
                </c:pt>
                <c:pt idx="11635">
                  <c:v>14</c:v>
                </c:pt>
                <c:pt idx="11636">
                  <c:v>13</c:v>
                </c:pt>
                <c:pt idx="11637">
                  <c:v>15</c:v>
                </c:pt>
                <c:pt idx="11638">
                  <c:v>15</c:v>
                </c:pt>
                <c:pt idx="11639">
                  <c:v>15</c:v>
                </c:pt>
                <c:pt idx="11640">
                  <c:v>14</c:v>
                </c:pt>
                <c:pt idx="11641">
                  <c:v>15</c:v>
                </c:pt>
                <c:pt idx="11642">
                  <c:v>14</c:v>
                </c:pt>
                <c:pt idx="11643">
                  <c:v>13</c:v>
                </c:pt>
                <c:pt idx="11644">
                  <c:v>15</c:v>
                </c:pt>
                <c:pt idx="11645">
                  <c:v>14</c:v>
                </c:pt>
                <c:pt idx="11646">
                  <c:v>15</c:v>
                </c:pt>
                <c:pt idx="11647">
                  <c:v>13</c:v>
                </c:pt>
                <c:pt idx="11648">
                  <c:v>15</c:v>
                </c:pt>
                <c:pt idx="11649">
                  <c:v>15</c:v>
                </c:pt>
                <c:pt idx="11650">
                  <c:v>15</c:v>
                </c:pt>
                <c:pt idx="11651">
                  <c:v>16</c:v>
                </c:pt>
                <c:pt idx="11652">
                  <c:v>12</c:v>
                </c:pt>
                <c:pt idx="11653">
                  <c:v>15</c:v>
                </c:pt>
                <c:pt idx="11654">
                  <c:v>15</c:v>
                </c:pt>
                <c:pt idx="11655">
                  <c:v>15</c:v>
                </c:pt>
                <c:pt idx="11656">
                  <c:v>15</c:v>
                </c:pt>
                <c:pt idx="11657">
                  <c:v>15</c:v>
                </c:pt>
                <c:pt idx="11658">
                  <c:v>17</c:v>
                </c:pt>
                <c:pt idx="11659">
                  <c:v>16</c:v>
                </c:pt>
                <c:pt idx="11660">
                  <c:v>16</c:v>
                </c:pt>
                <c:pt idx="11661">
                  <c:v>21</c:v>
                </c:pt>
                <c:pt idx="11662">
                  <c:v>21</c:v>
                </c:pt>
                <c:pt idx="11663">
                  <c:v>19</c:v>
                </c:pt>
                <c:pt idx="11664">
                  <c:v>22</c:v>
                </c:pt>
                <c:pt idx="11665">
                  <c:v>22</c:v>
                </c:pt>
                <c:pt idx="11666">
                  <c:v>23</c:v>
                </c:pt>
                <c:pt idx="11667">
                  <c:v>22</c:v>
                </c:pt>
                <c:pt idx="11668">
                  <c:v>25</c:v>
                </c:pt>
                <c:pt idx="11669">
                  <c:v>24</c:v>
                </c:pt>
                <c:pt idx="11670">
                  <c:v>24</c:v>
                </c:pt>
                <c:pt idx="11671">
                  <c:v>25</c:v>
                </c:pt>
                <c:pt idx="11672">
                  <c:v>25</c:v>
                </c:pt>
                <c:pt idx="11673">
                  <c:v>25</c:v>
                </c:pt>
                <c:pt idx="11674">
                  <c:v>24</c:v>
                </c:pt>
                <c:pt idx="11675">
                  <c:v>26</c:v>
                </c:pt>
                <c:pt idx="11676">
                  <c:v>25</c:v>
                </c:pt>
                <c:pt idx="11677">
                  <c:v>24</c:v>
                </c:pt>
                <c:pt idx="11678">
                  <c:v>24</c:v>
                </c:pt>
                <c:pt idx="11679">
                  <c:v>25</c:v>
                </c:pt>
                <c:pt idx="11680">
                  <c:v>25</c:v>
                </c:pt>
                <c:pt idx="11681">
                  <c:v>25</c:v>
                </c:pt>
                <c:pt idx="11682">
                  <c:v>26</c:v>
                </c:pt>
                <c:pt idx="11683">
                  <c:v>27</c:v>
                </c:pt>
                <c:pt idx="11684">
                  <c:v>25</c:v>
                </c:pt>
                <c:pt idx="11685">
                  <c:v>28</c:v>
                </c:pt>
                <c:pt idx="11686">
                  <c:v>22</c:v>
                </c:pt>
                <c:pt idx="11687">
                  <c:v>23</c:v>
                </c:pt>
                <c:pt idx="11688">
                  <c:v>24</c:v>
                </c:pt>
                <c:pt idx="11689">
                  <c:v>22</c:v>
                </c:pt>
                <c:pt idx="11690">
                  <c:v>24</c:v>
                </c:pt>
                <c:pt idx="11691">
                  <c:v>21</c:v>
                </c:pt>
                <c:pt idx="11692">
                  <c:v>23</c:v>
                </c:pt>
                <c:pt idx="11693">
                  <c:v>21</c:v>
                </c:pt>
                <c:pt idx="11694">
                  <c:v>23</c:v>
                </c:pt>
                <c:pt idx="11695">
                  <c:v>53</c:v>
                </c:pt>
                <c:pt idx="11696">
                  <c:v>22</c:v>
                </c:pt>
                <c:pt idx="11697">
                  <c:v>23</c:v>
                </c:pt>
                <c:pt idx="11698">
                  <c:v>21</c:v>
                </c:pt>
                <c:pt idx="11699">
                  <c:v>22</c:v>
                </c:pt>
                <c:pt idx="11700">
                  <c:v>21</c:v>
                </c:pt>
                <c:pt idx="11701">
                  <c:v>21</c:v>
                </c:pt>
                <c:pt idx="11702">
                  <c:v>21</c:v>
                </c:pt>
                <c:pt idx="11703">
                  <c:v>19</c:v>
                </c:pt>
                <c:pt idx="11704">
                  <c:v>18</c:v>
                </c:pt>
                <c:pt idx="11705">
                  <c:v>21</c:v>
                </c:pt>
                <c:pt idx="11706">
                  <c:v>19</c:v>
                </c:pt>
                <c:pt idx="11707">
                  <c:v>19</c:v>
                </c:pt>
                <c:pt idx="11708">
                  <c:v>18</c:v>
                </c:pt>
                <c:pt idx="11709">
                  <c:v>19</c:v>
                </c:pt>
                <c:pt idx="11710">
                  <c:v>19</c:v>
                </c:pt>
                <c:pt idx="11711">
                  <c:v>17</c:v>
                </c:pt>
                <c:pt idx="11712">
                  <c:v>19</c:v>
                </c:pt>
                <c:pt idx="11713">
                  <c:v>18</c:v>
                </c:pt>
                <c:pt idx="11714">
                  <c:v>17</c:v>
                </c:pt>
                <c:pt idx="11715">
                  <c:v>15</c:v>
                </c:pt>
                <c:pt idx="11716">
                  <c:v>19</c:v>
                </c:pt>
                <c:pt idx="11717">
                  <c:v>19</c:v>
                </c:pt>
                <c:pt idx="11718">
                  <c:v>17</c:v>
                </c:pt>
                <c:pt idx="11719">
                  <c:v>21</c:v>
                </c:pt>
                <c:pt idx="11720">
                  <c:v>19</c:v>
                </c:pt>
                <c:pt idx="11721">
                  <c:v>21</c:v>
                </c:pt>
                <c:pt idx="11722">
                  <c:v>19</c:v>
                </c:pt>
                <c:pt idx="11723">
                  <c:v>21</c:v>
                </c:pt>
                <c:pt idx="11724">
                  <c:v>21</c:v>
                </c:pt>
                <c:pt idx="11725">
                  <c:v>19</c:v>
                </c:pt>
                <c:pt idx="11726">
                  <c:v>19</c:v>
                </c:pt>
                <c:pt idx="11727">
                  <c:v>21</c:v>
                </c:pt>
                <c:pt idx="11728">
                  <c:v>21</c:v>
                </c:pt>
                <c:pt idx="11729">
                  <c:v>23</c:v>
                </c:pt>
                <c:pt idx="11730">
                  <c:v>21</c:v>
                </c:pt>
                <c:pt idx="11731">
                  <c:v>22</c:v>
                </c:pt>
                <c:pt idx="11732">
                  <c:v>23</c:v>
                </c:pt>
                <c:pt idx="11733">
                  <c:v>22</c:v>
                </c:pt>
                <c:pt idx="11734">
                  <c:v>21</c:v>
                </c:pt>
                <c:pt idx="11735">
                  <c:v>21</c:v>
                </c:pt>
                <c:pt idx="11736">
                  <c:v>23</c:v>
                </c:pt>
                <c:pt idx="11737">
                  <c:v>21</c:v>
                </c:pt>
                <c:pt idx="11738">
                  <c:v>21</c:v>
                </c:pt>
                <c:pt idx="11739">
                  <c:v>21</c:v>
                </c:pt>
                <c:pt idx="11740">
                  <c:v>23</c:v>
                </c:pt>
                <c:pt idx="11741">
                  <c:v>21</c:v>
                </c:pt>
                <c:pt idx="11742">
                  <c:v>23</c:v>
                </c:pt>
                <c:pt idx="11743">
                  <c:v>22</c:v>
                </c:pt>
                <c:pt idx="11744">
                  <c:v>21</c:v>
                </c:pt>
                <c:pt idx="11745">
                  <c:v>22</c:v>
                </c:pt>
                <c:pt idx="11746">
                  <c:v>19</c:v>
                </c:pt>
                <c:pt idx="11747">
                  <c:v>19</c:v>
                </c:pt>
                <c:pt idx="11748">
                  <c:v>19</c:v>
                </c:pt>
                <c:pt idx="11749">
                  <c:v>19</c:v>
                </c:pt>
                <c:pt idx="11750">
                  <c:v>18</c:v>
                </c:pt>
                <c:pt idx="11751">
                  <c:v>19</c:v>
                </c:pt>
                <c:pt idx="11752">
                  <c:v>18</c:v>
                </c:pt>
                <c:pt idx="11753">
                  <c:v>19</c:v>
                </c:pt>
                <c:pt idx="11754">
                  <c:v>18</c:v>
                </c:pt>
                <c:pt idx="11755">
                  <c:v>16</c:v>
                </c:pt>
                <c:pt idx="11756">
                  <c:v>18</c:v>
                </c:pt>
                <c:pt idx="11757">
                  <c:v>15</c:v>
                </c:pt>
                <c:pt idx="11758">
                  <c:v>16</c:v>
                </c:pt>
                <c:pt idx="11759">
                  <c:v>14</c:v>
                </c:pt>
                <c:pt idx="11760">
                  <c:v>19</c:v>
                </c:pt>
                <c:pt idx="11761">
                  <c:v>16</c:v>
                </c:pt>
                <c:pt idx="11762">
                  <c:v>17</c:v>
                </c:pt>
                <c:pt idx="11763">
                  <c:v>18</c:v>
                </c:pt>
                <c:pt idx="11764">
                  <c:v>19</c:v>
                </c:pt>
                <c:pt idx="11765">
                  <c:v>19</c:v>
                </c:pt>
                <c:pt idx="11766">
                  <c:v>17</c:v>
                </c:pt>
                <c:pt idx="11767">
                  <c:v>19</c:v>
                </c:pt>
                <c:pt idx="11768">
                  <c:v>18</c:v>
                </c:pt>
                <c:pt idx="11769">
                  <c:v>18</c:v>
                </c:pt>
                <c:pt idx="11770">
                  <c:v>18</c:v>
                </c:pt>
                <c:pt idx="11771">
                  <c:v>19</c:v>
                </c:pt>
                <c:pt idx="11772">
                  <c:v>18</c:v>
                </c:pt>
                <c:pt idx="11773">
                  <c:v>18</c:v>
                </c:pt>
                <c:pt idx="11774">
                  <c:v>16</c:v>
                </c:pt>
                <c:pt idx="11775">
                  <c:v>18</c:v>
                </c:pt>
                <c:pt idx="11776">
                  <c:v>15</c:v>
                </c:pt>
                <c:pt idx="11777">
                  <c:v>18</c:v>
                </c:pt>
                <c:pt idx="11778">
                  <c:v>16</c:v>
                </c:pt>
                <c:pt idx="11779">
                  <c:v>15</c:v>
                </c:pt>
                <c:pt idx="11780">
                  <c:v>17</c:v>
                </c:pt>
                <c:pt idx="11781">
                  <c:v>14</c:v>
                </c:pt>
                <c:pt idx="11782">
                  <c:v>15</c:v>
                </c:pt>
                <c:pt idx="11783">
                  <c:v>15</c:v>
                </c:pt>
                <c:pt idx="11784">
                  <c:v>17</c:v>
                </c:pt>
                <c:pt idx="11785">
                  <c:v>17</c:v>
                </c:pt>
                <c:pt idx="11786">
                  <c:v>15</c:v>
                </c:pt>
                <c:pt idx="11787">
                  <c:v>16</c:v>
                </c:pt>
                <c:pt idx="11788">
                  <c:v>19</c:v>
                </c:pt>
                <c:pt idx="11789">
                  <c:v>17</c:v>
                </c:pt>
                <c:pt idx="11790">
                  <c:v>15</c:v>
                </c:pt>
                <c:pt idx="11791">
                  <c:v>14</c:v>
                </c:pt>
                <c:pt idx="11792">
                  <c:v>15</c:v>
                </c:pt>
                <c:pt idx="11793">
                  <c:v>15</c:v>
                </c:pt>
                <c:pt idx="11794">
                  <c:v>14</c:v>
                </c:pt>
                <c:pt idx="11795">
                  <c:v>14</c:v>
                </c:pt>
                <c:pt idx="11796">
                  <c:v>12</c:v>
                </c:pt>
                <c:pt idx="11797">
                  <c:v>14</c:v>
                </c:pt>
                <c:pt idx="11798">
                  <c:v>13</c:v>
                </c:pt>
                <c:pt idx="11799">
                  <c:v>13</c:v>
                </c:pt>
                <c:pt idx="11800">
                  <c:v>13</c:v>
                </c:pt>
                <c:pt idx="11801">
                  <c:v>13</c:v>
                </c:pt>
                <c:pt idx="11802">
                  <c:v>13</c:v>
                </c:pt>
                <c:pt idx="11803">
                  <c:v>13</c:v>
                </c:pt>
                <c:pt idx="11804">
                  <c:v>14</c:v>
                </c:pt>
                <c:pt idx="11805">
                  <c:v>13</c:v>
                </c:pt>
                <c:pt idx="11806">
                  <c:v>13</c:v>
                </c:pt>
                <c:pt idx="11807">
                  <c:v>14</c:v>
                </c:pt>
                <c:pt idx="11808">
                  <c:v>12</c:v>
                </c:pt>
                <c:pt idx="11809">
                  <c:v>13</c:v>
                </c:pt>
                <c:pt idx="11810">
                  <c:v>14</c:v>
                </c:pt>
                <c:pt idx="11811">
                  <c:v>16</c:v>
                </c:pt>
                <c:pt idx="11812">
                  <c:v>15</c:v>
                </c:pt>
                <c:pt idx="11813">
                  <c:v>14</c:v>
                </c:pt>
                <c:pt idx="11814">
                  <c:v>14</c:v>
                </c:pt>
                <c:pt idx="11815">
                  <c:v>14</c:v>
                </c:pt>
                <c:pt idx="11816">
                  <c:v>14</c:v>
                </c:pt>
                <c:pt idx="11817">
                  <c:v>16</c:v>
                </c:pt>
                <c:pt idx="11818">
                  <c:v>15</c:v>
                </c:pt>
                <c:pt idx="11819">
                  <c:v>15</c:v>
                </c:pt>
                <c:pt idx="11820">
                  <c:v>15</c:v>
                </c:pt>
                <c:pt idx="11821">
                  <c:v>16</c:v>
                </c:pt>
                <c:pt idx="11822">
                  <c:v>19</c:v>
                </c:pt>
                <c:pt idx="11823">
                  <c:v>15</c:v>
                </c:pt>
                <c:pt idx="11824">
                  <c:v>15</c:v>
                </c:pt>
                <c:pt idx="11825">
                  <c:v>16</c:v>
                </c:pt>
                <c:pt idx="11826">
                  <c:v>15</c:v>
                </c:pt>
                <c:pt idx="11827">
                  <c:v>14</c:v>
                </c:pt>
                <c:pt idx="11828">
                  <c:v>13</c:v>
                </c:pt>
                <c:pt idx="11829">
                  <c:v>13</c:v>
                </c:pt>
                <c:pt idx="11830">
                  <c:v>13</c:v>
                </c:pt>
                <c:pt idx="11831">
                  <c:v>15</c:v>
                </c:pt>
                <c:pt idx="11832">
                  <c:v>15</c:v>
                </c:pt>
                <c:pt idx="11833">
                  <c:v>13</c:v>
                </c:pt>
                <c:pt idx="11834">
                  <c:v>16</c:v>
                </c:pt>
                <c:pt idx="11835">
                  <c:v>15</c:v>
                </c:pt>
                <c:pt idx="11836">
                  <c:v>15</c:v>
                </c:pt>
                <c:pt idx="11837">
                  <c:v>15</c:v>
                </c:pt>
                <c:pt idx="11838">
                  <c:v>15</c:v>
                </c:pt>
                <c:pt idx="11839">
                  <c:v>16</c:v>
                </c:pt>
                <c:pt idx="11840">
                  <c:v>15</c:v>
                </c:pt>
                <c:pt idx="11841">
                  <c:v>18</c:v>
                </c:pt>
                <c:pt idx="11842">
                  <c:v>15</c:v>
                </c:pt>
                <c:pt idx="11843">
                  <c:v>17</c:v>
                </c:pt>
                <c:pt idx="11844">
                  <c:v>19</c:v>
                </c:pt>
                <c:pt idx="11845">
                  <c:v>19</c:v>
                </c:pt>
                <c:pt idx="11846">
                  <c:v>18</c:v>
                </c:pt>
                <c:pt idx="11847">
                  <c:v>15</c:v>
                </c:pt>
                <c:pt idx="11848">
                  <c:v>19</c:v>
                </c:pt>
                <c:pt idx="11849">
                  <c:v>18</c:v>
                </c:pt>
                <c:pt idx="11850">
                  <c:v>19</c:v>
                </c:pt>
                <c:pt idx="11851">
                  <c:v>19</c:v>
                </c:pt>
                <c:pt idx="11852">
                  <c:v>19</c:v>
                </c:pt>
                <c:pt idx="11853">
                  <c:v>19</c:v>
                </c:pt>
                <c:pt idx="11854">
                  <c:v>19</c:v>
                </c:pt>
                <c:pt idx="11855">
                  <c:v>19</c:v>
                </c:pt>
                <c:pt idx="11856">
                  <c:v>19</c:v>
                </c:pt>
                <c:pt idx="11857">
                  <c:v>19</c:v>
                </c:pt>
                <c:pt idx="11858">
                  <c:v>19</c:v>
                </c:pt>
                <c:pt idx="11859">
                  <c:v>17</c:v>
                </c:pt>
                <c:pt idx="11860">
                  <c:v>18</c:v>
                </c:pt>
                <c:pt idx="11861">
                  <c:v>19</c:v>
                </c:pt>
                <c:pt idx="11862">
                  <c:v>18</c:v>
                </c:pt>
                <c:pt idx="11863">
                  <c:v>19</c:v>
                </c:pt>
                <c:pt idx="11864">
                  <c:v>16</c:v>
                </c:pt>
                <c:pt idx="11865">
                  <c:v>18</c:v>
                </c:pt>
                <c:pt idx="11866">
                  <c:v>18</c:v>
                </c:pt>
                <c:pt idx="11867">
                  <c:v>18</c:v>
                </c:pt>
                <c:pt idx="11868">
                  <c:v>21</c:v>
                </c:pt>
                <c:pt idx="11869">
                  <c:v>16</c:v>
                </c:pt>
                <c:pt idx="11870">
                  <c:v>18</c:v>
                </c:pt>
                <c:pt idx="11871">
                  <c:v>16</c:v>
                </c:pt>
                <c:pt idx="11872">
                  <c:v>19</c:v>
                </c:pt>
                <c:pt idx="11873">
                  <c:v>18</c:v>
                </c:pt>
                <c:pt idx="11874">
                  <c:v>19</c:v>
                </c:pt>
                <c:pt idx="11875">
                  <c:v>19</c:v>
                </c:pt>
                <c:pt idx="11876">
                  <c:v>15</c:v>
                </c:pt>
                <c:pt idx="11877">
                  <c:v>15</c:v>
                </c:pt>
                <c:pt idx="11878">
                  <c:v>16</c:v>
                </c:pt>
                <c:pt idx="11879">
                  <c:v>18</c:v>
                </c:pt>
                <c:pt idx="11880">
                  <c:v>13</c:v>
                </c:pt>
                <c:pt idx="11881">
                  <c:v>12</c:v>
                </c:pt>
                <c:pt idx="11882">
                  <c:v>12</c:v>
                </c:pt>
                <c:pt idx="11883">
                  <c:v>13</c:v>
                </c:pt>
                <c:pt idx="11884">
                  <c:v>11</c:v>
                </c:pt>
                <c:pt idx="11885">
                  <c:v>12</c:v>
                </c:pt>
                <c:pt idx="11886">
                  <c:v>9</c:v>
                </c:pt>
                <c:pt idx="11887">
                  <c:v>9</c:v>
                </c:pt>
                <c:pt idx="11888">
                  <c:v>8</c:v>
                </c:pt>
                <c:pt idx="11889">
                  <c:v>9</c:v>
                </c:pt>
                <c:pt idx="11890">
                  <c:v>8</c:v>
                </c:pt>
                <c:pt idx="11891">
                  <c:v>7</c:v>
                </c:pt>
                <c:pt idx="11892">
                  <c:v>7</c:v>
                </c:pt>
                <c:pt idx="11893">
                  <c:v>5</c:v>
                </c:pt>
                <c:pt idx="11894">
                  <c:v>7</c:v>
                </c:pt>
                <c:pt idx="11895">
                  <c:v>7</c:v>
                </c:pt>
                <c:pt idx="11896">
                  <c:v>8</c:v>
                </c:pt>
                <c:pt idx="11897">
                  <c:v>7</c:v>
                </c:pt>
                <c:pt idx="11898">
                  <c:v>6</c:v>
                </c:pt>
                <c:pt idx="11899">
                  <c:v>7</c:v>
                </c:pt>
                <c:pt idx="11900">
                  <c:v>6</c:v>
                </c:pt>
                <c:pt idx="11901">
                  <c:v>5</c:v>
                </c:pt>
                <c:pt idx="11902">
                  <c:v>7</c:v>
                </c:pt>
                <c:pt idx="11903">
                  <c:v>7</c:v>
                </c:pt>
                <c:pt idx="11904">
                  <c:v>6</c:v>
                </c:pt>
                <c:pt idx="11905">
                  <c:v>7</c:v>
                </c:pt>
                <c:pt idx="11906">
                  <c:v>6</c:v>
                </c:pt>
                <c:pt idx="11907">
                  <c:v>5</c:v>
                </c:pt>
                <c:pt idx="11908">
                  <c:v>5</c:v>
                </c:pt>
                <c:pt idx="11909">
                  <c:v>7</c:v>
                </c:pt>
                <c:pt idx="11910">
                  <c:v>5</c:v>
                </c:pt>
                <c:pt idx="11911">
                  <c:v>7</c:v>
                </c:pt>
                <c:pt idx="11912">
                  <c:v>7</c:v>
                </c:pt>
                <c:pt idx="11913">
                  <c:v>10</c:v>
                </c:pt>
                <c:pt idx="11914">
                  <c:v>7</c:v>
                </c:pt>
                <c:pt idx="11915">
                  <c:v>5</c:v>
                </c:pt>
                <c:pt idx="11916">
                  <c:v>8</c:v>
                </c:pt>
                <c:pt idx="11917">
                  <c:v>8</c:v>
                </c:pt>
                <c:pt idx="11918">
                  <c:v>9</c:v>
                </c:pt>
                <c:pt idx="11919">
                  <c:v>8</c:v>
                </c:pt>
                <c:pt idx="11920">
                  <c:v>8</c:v>
                </c:pt>
                <c:pt idx="11921">
                  <c:v>7</c:v>
                </c:pt>
                <c:pt idx="11922">
                  <c:v>8</c:v>
                </c:pt>
                <c:pt idx="11923">
                  <c:v>8</c:v>
                </c:pt>
                <c:pt idx="11924">
                  <c:v>8</c:v>
                </c:pt>
                <c:pt idx="11925">
                  <c:v>8</c:v>
                </c:pt>
                <c:pt idx="11926">
                  <c:v>9</c:v>
                </c:pt>
                <c:pt idx="11927">
                  <c:v>9</c:v>
                </c:pt>
                <c:pt idx="11928">
                  <c:v>8</c:v>
                </c:pt>
                <c:pt idx="11929">
                  <c:v>8</c:v>
                </c:pt>
                <c:pt idx="11930">
                  <c:v>7</c:v>
                </c:pt>
                <c:pt idx="11931">
                  <c:v>8</c:v>
                </c:pt>
                <c:pt idx="11932">
                  <c:v>5</c:v>
                </c:pt>
                <c:pt idx="11933">
                  <c:v>8</c:v>
                </c:pt>
                <c:pt idx="11934">
                  <c:v>8</c:v>
                </c:pt>
                <c:pt idx="11935">
                  <c:v>8</c:v>
                </c:pt>
                <c:pt idx="11936">
                  <c:v>9</c:v>
                </c:pt>
                <c:pt idx="11937">
                  <c:v>6</c:v>
                </c:pt>
                <c:pt idx="11938">
                  <c:v>8</c:v>
                </c:pt>
                <c:pt idx="11939">
                  <c:v>8</c:v>
                </c:pt>
                <c:pt idx="11940">
                  <c:v>9</c:v>
                </c:pt>
                <c:pt idx="11941">
                  <c:v>8</c:v>
                </c:pt>
                <c:pt idx="11942">
                  <c:v>7</c:v>
                </c:pt>
                <c:pt idx="11943">
                  <c:v>8</c:v>
                </c:pt>
                <c:pt idx="11944">
                  <c:v>9</c:v>
                </c:pt>
                <c:pt idx="11945">
                  <c:v>8</c:v>
                </c:pt>
                <c:pt idx="11946">
                  <c:v>10</c:v>
                </c:pt>
                <c:pt idx="11947">
                  <c:v>10</c:v>
                </c:pt>
                <c:pt idx="11948">
                  <c:v>8</c:v>
                </c:pt>
                <c:pt idx="11949">
                  <c:v>8</c:v>
                </c:pt>
                <c:pt idx="11950">
                  <c:v>10</c:v>
                </c:pt>
                <c:pt idx="11951">
                  <c:v>11</c:v>
                </c:pt>
                <c:pt idx="11952">
                  <c:v>9</c:v>
                </c:pt>
                <c:pt idx="11953">
                  <c:v>10</c:v>
                </c:pt>
                <c:pt idx="11954">
                  <c:v>7</c:v>
                </c:pt>
                <c:pt idx="11955">
                  <c:v>9</c:v>
                </c:pt>
                <c:pt idx="11956">
                  <c:v>10</c:v>
                </c:pt>
                <c:pt idx="11957">
                  <c:v>11</c:v>
                </c:pt>
                <c:pt idx="11958">
                  <c:v>12</c:v>
                </c:pt>
                <c:pt idx="11959">
                  <c:v>8</c:v>
                </c:pt>
                <c:pt idx="11960">
                  <c:v>8</c:v>
                </c:pt>
                <c:pt idx="11961">
                  <c:v>8</c:v>
                </c:pt>
                <c:pt idx="11962">
                  <c:v>10</c:v>
                </c:pt>
                <c:pt idx="11963">
                  <c:v>10</c:v>
                </c:pt>
                <c:pt idx="11964">
                  <c:v>10</c:v>
                </c:pt>
                <c:pt idx="11965">
                  <c:v>9</c:v>
                </c:pt>
                <c:pt idx="11966">
                  <c:v>8</c:v>
                </c:pt>
                <c:pt idx="11967">
                  <c:v>9</c:v>
                </c:pt>
                <c:pt idx="11968">
                  <c:v>11</c:v>
                </c:pt>
                <c:pt idx="11969">
                  <c:v>9</c:v>
                </c:pt>
                <c:pt idx="11970">
                  <c:v>11</c:v>
                </c:pt>
                <c:pt idx="11971">
                  <c:v>9</c:v>
                </c:pt>
                <c:pt idx="11972">
                  <c:v>8</c:v>
                </c:pt>
                <c:pt idx="11973">
                  <c:v>11</c:v>
                </c:pt>
                <c:pt idx="11974">
                  <c:v>11</c:v>
                </c:pt>
                <c:pt idx="11975">
                  <c:v>11</c:v>
                </c:pt>
                <c:pt idx="11976">
                  <c:v>8</c:v>
                </c:pt>
                <c:pt idx="11977">
                  <c:v>11</c:v>
                </c:pt>
                <c:pt idx="11978">
                  <c:v>10</c:v>
                </c:pt>
                <c:pt idx="11979">
                  <c:v>11</c:v>
                </c:pt>
                <c:pt idx="11980">
                  <c:v>11</c:v>
                </c:pt>
                <c:pt idx="11981">
                  <c:v>15</c:v>
                </c:pt>
                <c:pt idx="11982">
                  <c:v>11</c:v>
                </c:pt>
                <c:pt idx="11983">
                  <c:v>8</c:v>
                </c:pt>
                <c:pt idx="11984">
                  <c:v>11</c:v>
                </c:pt>
                <c:pt idx="11985">
                  <c:v>11</c:v>
                </c:pt>
                <c:pt idx="11986">
                  <c:v>11</c:v>
                </c:pt>
                <c:pt idx="11987">
                  <c:v>12</c:v>
                </c:pt>
                <c:pt idx="11988">
                  <c:v>11</c:v>
                </c:pt>
                <c:pt idx="11989">
                  <c:v>11</c:v>
                </c:pt>
                <c:pt idx="11990">
                  <c:v>13</c:v>
                </c:pt>
                <c:pt idx="11991">
                  <c:v>12</c:v>
                </c:pt>
                <c:pt idx="11992">
                  <c:v>12</c:v>
                </c:pt>
                <c:pt idx="11993">
                  <c:v>12</c:v>
                </c:pt>
                <c:pt idx="11994">
                  <c:v>11</c:v>
                </c:pt>
                <c:pt idx="11995">
                  <c:v>11</c:v>
                </c:pt>
                <c:pt idx="11996">
                  <c:v>11</c:v>
                </c:pt>
                <c:pt idx="11997">
                  <c:v>11</c:v>
                </c:pt>
                <c:pt idx="11998">
                  <c:v>11</c:v>
                </c:pt>
                <c:pt idx="11999">
                  <c:v>11</c:v>
                </c:pt>
                <c:pt idx="12000">
                  <c:v>9</c:v>
                </c:pt>
                <c:pt idx="12001">
                  <c:v>12</c:v>
                </c:pt>
                <c:pt idx="12002">
                  <c:v>12</c:v>
                </c:pt>
                <c:pt idx="12003">
                  <c:v>11</c:v>
                </c:pt>
                <c:pt idx="12004">
                  <c:v>13</c:v>
                </c:pt>
                <c:pt idx="12005">
                  <c:v>12</c:v>
                </c:pt>
                <c:pt idx="12006">
                  <c:v>13</c:v>
                </c:pt>
                <c:pt idx="12007">
                  <c:v>12</c:v>
                </c:pt>
                <c:pt idx="12008">
                  <c:v>13</c:v>
                </c:pt>
                <c:pt idx="12009">
                  <c:v>12</c:v>
                </c:pt>
                <c:pt idx="12010">
                  <c:v>12</c:v>
                </c:pt>
                <c:pt idx="12011">
                  <c:v>12</c:v>
                </c:pt>
                <c:pt idx="12012">
                  <c:v>13</c:v>
                </c:pt>
                <c:pt idx="12013">
                  <c:v>12</c:v>
                </c:pt>
                <c:pt idx="12014">
                  <c:v>12</c:v>
                </c:pt>
                <c:pt idx="12015">
                  <c:v>13</c:v>
                </c:pt>
                <c:pt idx="12016">
                  <c:v>13</c:v>
                </c:pt>
                <c:pt idx="12017">
                  <c:v>13</c:v>
                </c:pt>
                <c:pt idx="12018">
                  <c:v>12</c:v>
                </c:pt>
                <c:pt idx="12019">
                  <c:v>12</c:v>
                </c:pt>
                <c:pt idx="12020">
                  <c:v>10</c:v>
                </c:pt>
                <c:pt idx="12021">
                  <c:v>12</c:v>
                </c:pt>
                <c:pt idx="12022">
                  <c:v>9</c:v>
                </c:pt>
                <c:pt idx="12023">
                  <c:v>11</c:v>
                </c:pt>
                <c:pt idx="12024">
                  <c:v>11</c:v>
                </c:pt>
                <c:pt idx="12025">
                  <c:v>11</c:v>
                </c:pt>
                <c:pt idx="12026">
                  <c:v>10</c:v>
                </c:pt>
                <c:pt idx="12027">
                  <c:v>8</c:v>
                </c:pt>
                <c:pt idx="12028">
                  <c:v>11</c:v>
                </c:pt>
                <c:pt idx="12029">
                  <c:v>10</c:v>
                </c:pt>
                <c:pt idx="12030">
                  <c:v>11</c:v>
                </c:pt>
                <c:pt idx="12031">
                  <c:v>10</c:v>
                </c:pt>
                <c:pt idx="12032">
                  <c:v>10</c:v>
                </c:pt>
                <c:pt idx="12033">
                  <c:v>8</c:v>
                </c:pt>
                <c:pt idx="12034">
                  <c:v>6</c:v>
                </c:pt>
                <c:pt idx="12035">
                  <c:v>33</c:v>
                </c:pt>
                <c:pt idx="12036">
                  <c:v>7</c:v>
                </c:pt>
                <c:pt idx="12037">
                  <c:v>5</c:v>
                </c:pt>
                <c:pt idx="12038">
                  <c:v>6</c:v>
                </c:pt>
                <c:pt idx="12039">
                  <c:v>5</c:v>
                </c:pt>
                <c:pt idx="12040">
                  <c:v>6</c:v>
                </c:pt>
                <c:pt idx="12041">
                  <c:v>7</c:v>
                </c:pt>
                <c:pt idx="12042">
                  <c:v>6</c:v>
                </c:pt>
                <c:pt idx="12043">
                  <c:v>7</c:v>
                </c:pt>
                <c:pt idx="12044">
                  <c:v>5</c:v>
                </c:pt>
                <c:pt idx="12045">
                  <c:v>7</c:v>
                </c:pt>
                <c:pt idx="12046">
                  <c:v>5</c:v>
                </c:pt>
                <c:pt idx="12047">
                  <c:v>7</c:v>
                </c:pt>
                <c:pt idx="12048">
                  <c:v>7</c:v>
                </c:pt>
                <c:pt idx="12049">
                  <c:v>8</c:v>
                </c:pt>
                <c:pt idx="12050">
                  <c:v>7</c:v>
                </c:pt>
                <c:pt idx="12051">
                  <c:v>4</c:v>
                </c:pt>
                <c:pt idx="12052">
                  <c:v>8</c:v>
                </c:pt>
                <c:pt idx="12053">
                  <c:v>7</c:v>
                </c:pt>
                <c:pt idx="12054">
                  <c:v>8</c:v>
                </c:pt>
                <c:pt idx="12055">
                  <c:v>8</c:v>
                </c:pt>
                <c:pt idx="12056">
                  <c:v>7</c:v>
                </c:pt>
                <c:pt idx="12057">
                  <c:v>7</c:v>
                </c:pt>
                <c:pt idx="12058">
                  <c:v>7</c:v>
                </c:pt>
                <c:pt idx="12059">
                  <c:v>7</c:v>
                </c:pt>
                <c:pt idx="12060">
                  <c:v>7</c:v>
                </c:pt>
                <c:pt idx="12061">
                  <c:v>8</c:v>
                </c:pt>
                <c:pt idx="12062">
                  <c:v>8</c:v>
                </c:pt>
                <c:pt idx="12063">
                  <c:v>7</c:v>
                </c:pt>
                <c:pt idx="12064">
                  <c:v>7</c:v>
                </c:pt>
                <c:pt idx="12065">
                  <c:v>8</c:v>
                </c:pt>
                <c:pt idx="12066">
                  <c:v>7</c:v>
                </c:pt>
                <c:pt idx="12067">
                  <c:v>9</c:v>
                </c:pt>
                <c:pt idx="12068">
                  <c:v>7</c:v>
                </c:pt>
                <c:pt idx="12069">
                  <c:v>9</c:v>
                </c:pt>
                <c:pt idx="12070">
                  <c:v>7</c:v>
                </c:pt>
                <c:pt idx="12071">
                  <c:v>7</c:v>
                </c:pt>
                <c:pt idx="12072">
                  <c:v>10</c:v>
                </c:pt>
                <c:pt idx="12073">
                  <c:v>8</c:v>
                </c:pt>
                <c:pt idx="12074">
                  <c:v>10</c:v>
                </c:pt>
                <c:pt idx="12075">
                  <c:v>8</c:v>
                </c:pt>
                <c:pt idx="12076">
                  <c:v>8</c:v>
                </c:pt>
                <c:pt idx="12077">
                  <c:v>7</c:v>
                </c:pt>
                <c:pt idx="12078">
                  <c:v>7</c:v>
                </c:pt>
                <c:pt idx="12079">
                  <c:v>8</c:v>
                </c:pt>
                <c:pt idx="12080">
                  <c:v>8</c:v>
                </c:pt>
                <c:pt idx="12081">
                  <c:v>8</c:v>
                </c:pt>
                <c:pt idx="12082">
                  <c:v>8</c:v>
                </c:pt>
                <c:pt idx="12083">
                  <c:v>9</c:v>
                </c:pt>
                <c:pt idx="12084">
                  <c:v>8</c:v>
                </c:pt>
                <c:pt idx="12085">
                  <c:v>9</c:v>
                </c:pt>
                <c:pt idx="12086">
                  <c:v>8</c:v>
                </c:pt>
                <c:pt idx="12087">
                  <c:v>8</c:v>
                </c:pt>
                <c:pt idx="12088">
                  <c:v>8</c:v>
                </c:pt>
                <c:pt idx="12089">
                  <c:v>9</c:v>
                </c:pt>
                <c:pt idx="12090">
                  <c:v>8</c:v>
                </c:pt>
                <c:pt idx="12091">
                  <c:v>11</c:v>
                </c:pt>
                <c:pt idx="12092">
                  <c:v>8</c:v>
                </c:pt>
                <c:pt idx="12093">
                  <c:v>11</c:v>
                </c:pt>
                <c:pt idx="12094">
                  <c:v>12</c:v>
                </c:pt>
                <c:pt idx="12095">
                  <c:v>10</c:v>
                </c:pt>
                <c:pt idx="12096">
                  <c:v>11</c:v>
                </c:pt>
                <c:pt idx="12097">
                  <c:v>9</c:v>
                </c:pt>
                <c:pt idx="12098">
                  <c:v>9</c:v>
                </c:pt>
                <c:pt idx="12099">
                  <c:v>7</c:v>
                </c:pt>
                <c:pt idx="12100">
                  <c:v>8</c:v>
                </c:pt>
                <c:pt idx="12101">
                  <c:v>8</c:v>
                </c:pt>
                <c:pt idx="12102">
                  <c:v>9</c:v>
                </c:pt>
                <c:pt idx="12103">
                  <c:v>9</c:v>
                </c:pt>
                <c:pt idx="12104">
                  <c:v>8</c:v>
                </c:pt>
                <c:pt idx="12105">
                  <c:v>8</c:v>
                </c:pt>
                <c:pt idx="12106">
                  <c:v>10</c:v>
                </c:pt>
                <c:pt idx="12107">
                  <c:v>10</c:v>
                </c:pt>
                <c:pt idx="12108">
                  <c:v>9</c:v>
                </c:pt>
                <c:pt idx="12109">
                  <c:v>8</c:v>
                </c:pt>
                <c:pt idx="12110">
                  <c:v>9</c:v>
                </c:pt>
                <c:pt idx="12111">
                  <c:v>10</c:v>
                </c:pt>
                <c:pt idx="12112">
                  <c:v>9</c:v>
                </c:pt>
                <c:pt idx="12113">
                  <c:v>11</c:v>
                </c:pt>
                <c:pt idx="12114">
                  <c:v>9</c:v>
                </c:pt>
                <c:pt idx="12115">
                  <c:v>11</c:v>
                </c:pt>
                <c:pt idx="12116">
                  <c:v>8</c:v>
                </c:pt>
                <c:pt idx="12117">
                  <c:v>12</c:v>
                </c:pt>
                <c:pt idx="12118">
                  <c:v>12</c:v>
                </c:pt>
                <c:pt idx="12119">
                  <c:v>10</c:v>
                </c:pt>
                <c:pt idx="12120">
                  <c:v>10</c:v>
                </c:pt>
                <c:pt idx="12121">
                  <c:v>8</c:v>
                </c:pt>
                <c:pt idx="12122">
                  <c:v>11</c:v>
                </c:pt>
                <c:pt idx="12123">
                  <c:v>11</c:v>
                </c:pt>
                <c:pt idx="12124">
                  <c:v>11</c:v>
                </c:pt>
                <c:pt idx="12125">
                  <c:v>8</c:v>
                </c:pt>
                <c:pt idx="12126">
                  <c:v>7</c:v>
                </c:pt>
                <c:pt idx="12127">
                  <c:v>9</c:v>
                </c:pt>
                <c:pt idx="12128">
                  <c:v>8</c:v>
                </c:pt>
                <c:pt idx="12129">
                  <c:v>7</c:v>
                </c:pt>
                <c:pt idx="12130">
                  <c:v>7</c:v>
                </c:pt>
                <c:pt idx="12131">
                  <c:v>8</c:v>
                </c:pt>
                <c:pt idx="12132">
                  <c:v>8</c:v>
                </c:pt>
                <c:pt idx="12133">
                  <c:v>8</c:v>
                </c:pt>
                <c:pt idx="12134">
                  <c:v>7</c:v>
                </c:pt>
                <c:pt idx="12135">
                  <c:v>10</c:v>
                </c:pt>
                <c:pt idx="12136">
                  <c:v>7</c:v>
                </c:pt>
                <c:pt idx="12137">
                  <c:v>10</c:v>
                </c:pt>
                <c:pt idx="12138">
                  <c:v>7</c:v>
                </c:pt>
                <c:pt idx="12139">
                  <c:v>8</c:v>
                </c:pt>
                <c:pt idx="12140">
                  <c:v>11</c:v>
                </c:pt>
                <c:pt idx="12141">
                  <c:v>9</c:v>
                </c:pt>
                <c:pt idx="12142">
                  <c:v>9</c:v>
                </c:pt>
                <c:pt idx="12143">
                  <c:v>7</c:v>
                </c:pt>
                <c:pt idx="12144">
                  <c:v>11</c:v>
                </c:pt>
                <c:pt idx="12145">
                  <c:v>10</c:v>
                </c:pt>
                <c:pt idx="12146">
                  <c:v>8</c:v>
                </c:pt>
                <c:pt idx="12147">
                  <c:v>9</c:v>
                </c:pt>
                <c:pt idx="12148">
                  <c:v>8</c:v>
                </c:pt>
                <c:pt idx="12149">
                  <c:v>9</c:v>
                </c:pt>
                <c:pt idx="12150">
                  <c:v>9</c:v>
                </c:pt>
                <c:pt idx="12151">
                  <c:v>8</c:v>
                </c:pt>
                <c:pt idx="12152">
                  <c:v>8</c:v>
                </c:pt>
                <c:pt idx="12153">
                  <c:v>5</c:v>
                </c:pt>
                <c:pt idx="12154">
                  <c:v>6</c:v>
                </c:pt>
                <c:pt idx="12155">
                  <c:v>6</c:v>
                </c:pt>
                <c:pt idx="12156">
                  <c:v>5</c:v>
                </c:pt>
                <c:pt idx="12157">
                  <c:v>7</c:v>
                </c:pt>
                <c:pt idx="12158">
                  <c:v>4</c:v>
                </c:pt>
                <c:pt idx="12159">
                  <c:v>5</c:v>
                </c:pt>
                <c:pt idx="12160">
                  <c:v>5</c:v>
                </c:pt>
                <c:pt idx="12161">
                  <c:v>7</c:v>
                </c:pt>
                <c:pt idx="12162">
                  <c:v>7</c:v>
                </c:pt>
                <c:pt idx="12163">
                  <c:v>5</c:v>
                </c:pt>
                <c:pt idx="12164">
                  <c:v>7</c:v>
                </c:pt>
                <c:pt idx="12165">
                  <c:v>7</c:v>
                </c:pt>
                <c:pt idx="12166">
                  <c:v>7</c:v>
                </c:pt>
                <c:pt idx="12167">
                  <c:v>8</c:v>
                </c:pt>
                <c:pt idx="12168">
                  <c:v>7</c:v>
                </c:pt>
                <c:pt idx="12169">
                  <c:v>8</c:v>
                </c:pt>
                <c:pt idx="12170">
                  <c:v>9</c:v>
                </c:pt>
                <c:pt idx="12171">
                  <c:v>9</c:v>
                </c:pt>
                <c:pt idx="12172">
                  <c:v>9</c:v>
                </c:pt>
                <c:pt idx="12173">
                  <c:v>8</c:v>
                </c:pt>
                <c:pt idx="12174">
                  <c:v>11</c:v>
                </c:pt>
                <c:pt idx="12175">
                  <c:v>11</c:v>
                </c:pt>
                <c:pt idx="12176">
                  <c:v>9</c:v>
                </c:pt>
                <c:pt idx="12177">
                  <c:v>11</c:v>
                </c:pt>
                <c:pt idx="12178">
                  <c:v>11</c:v>
                </c:pt>
                <c:pt idx="12179">
                  <c:v>10</c:v>
                </c:pt>
                <c:pt idx="12180">
                  <c:v>10</c:v>
                </c:pt>
                <c:pt idx="12181">
                  <c:v>11</c:v>
                </c:pt>
                <c:pt idx="12182">
                  <c:v>10</c:v>
                </c:pt>
                <c:pt idx="12183">
                  <c:v>10</c:v>
                </c:pt>
                <c:pt idx="12184">
                  <c:v>9</c:v>
                </c:pt>
                <c:pt idx="12185">
                  <c:v>11</c:v>
                </c:pt>
                <c:pt idx="12186">
                  <c:v>9</c:v>
                </c:pt>
                <c:pt idx="12187">
                  <c:v>10</c:v>
                </c:pt>
                <c:pt idx="12188">
                  <c:v>10</c:v>
                </c:pt>
                <c:pt idx="12189">
                  <c:v>9</c:v>
                </c:pt>
                <c:pt idx="12190">
                  <c:v>9</c:v>
                </c:pt>
                <c:pt idx="12191">
                  <c:v>12</c:v>
                </c:pt>
                <c:pt idx="12192">
                  <c:v>11</c:v>
                </c:pt>
                <c:pt idx="12193">
                  <c:v>11</c:v>
                </c:pt>
                <c:pt idx="12194">
                  <c:v>12</c:v>
                </c:pt>
                <c:pt idx="12195">
                  <c:v>11</c:v>
                </c:pt>
                <c:pt idx="12196">
                  <c:v>13</c:v>
                </c:pt>
                <c:pt idx="12197">
                  <c:v>10</c:v>
                </c:pt>
                <c:pt idx="12198">
                  <c:v>11</c:v>
                </c:pt>
                <c:pt idx="12199">
                  <c:v>11</c:v>
                </c:pt>
                <c:pt idx="12200">
                  <c:v>11</c:v>
                </c:pt>
                <c:pt idx="12201">
                  <c:v>12</c:v>
                </c:pt>
                <c:pt idx="12202">
                  <c:v>11</c:v>
                </c:pt>
                <c:pt idx="12203">
                  <c:v>12</c:v>
                </c:pt>
                <c:pt idx="12204">
                  <c:v>11</c:v>
                </c:pt>
                <c:pt idx="12205">
                  <c:v>12</c:v>
                </c:pt>
                <c:pt idx="12206">
                  <c:v>12</c:v>
                </c:pt>
                <c:pt idx="12207">
                  <c:v>15</c:v>
                </c:pt>
                <c:pt idx="12208">
                  <c:v>13</c:v>
                </c:pt>
                <c:pt idx="12209">
                  <c:v>12</c:v>
                </c:pt>
                <c:pt idx="12210">
                  <c:v>13</c:v>
                </c:pt>
                <c:pt idx="12211">
                  <c:v>12</c:v>
                </c:pt>
                <c:pt idx="12212">
                  <c:v>13</c:v>
                </c:pt>
                <c:pt idx="12213">
                  <c:v>12</c:v>
                </c:pt>
                <c:pt idx="12214">
                  <c:v>11</c:v>
                </c:pt>
                <c:pt idx="12215">
                  <c:v>12</c:v>
                </c:pt>
                <c:pt idx="12216">
                  <c:v>12</c:v>
                </c:pt>
                <c:pt idx="12217">
                  <c:v>11</c:v>
                </c:pt>
                <c:pt idx="12218">
                  <c:v>11</c:v>
                </c:pt>
                <c:pt idx="12219">
                  <c:v>9</c:v>
                </c:pt>
                <c:pt idx="12220">
                  <c:v>8</c:v>
                </c:pt>
                <c:pt idx="12221">
                  <c:v>9</c:v>
                </c:pt>
                <c:pt idx="12222">
                  <c:v>7</c:v>
                </c:pt>
                <c:pt idx="12223">
                  <c:v>7</c:v>
                </c:pt>
                <c:pt idx="12224">
                  <c:v>4</c:v>
                </c:pt>
                <c:pt idx="12225">
                  <c:v>7</c:v>
                </c:pt>
                <c:pt idx="12226">
                  <c:v>4</c:v>
                </c:pt>
                <c:pt idx="12227">
                  <c:v>5</c:v>
                </c:pt>
                <c:pt idx="12228">
                  <c:v>3</c:v>
                </c:pt>
                <c:pt idx="12229">
                  <c:v>3</c:v>
                </c:pt>
                <c:pt idx="12230">
                  <c:v>5</c:v>
                </c:pt>
                <c:pt idx="12231">
                  <c:v>2</c:v>
                </c:pt>
                <c:pt idx="12232">
                  <c:v>6</c:v>
                </c:pt>
                <c:pt idx="12233">
                  <c:v>4</c:v>
                </c:pt>
                <c:pt idx="12234">
                  <c:v>5</c:v>
                </c:pt>
                <c:pt idx="12235">
                  <c:v>5</c:v>
                </c:pt>
                <c:pt idx="12236">
                  <c:v>5</c:v>
                </c:pt>
                <c:pt idx="12237">
                  <c:v>4</c:v>
                </c:pt>
                <c:pt idx="12238">
                  <c:v>2</c:v>
                </c:pt>
                <c:pt idx="12239">
                  <c:v>3</c:v>
                </c:pt>
                <c:pt idx="12240">
                  <c:v>3</c:v>
                </c:pt>
                <c:pt idx="12241">
                  <c:v>4</c:v>
                </c:pt>
                <c:pt idx="12242">
                  <c:v>4</c:v>
                </c:pt>
                <c:pt idx="12243">
                  <c:v>3</c:v>
                </c:pt>
                <c:pt idx="12244">
                  <c:v>2</c:v>
                </c:pt>
                <c:pt idx="12245">
                  <c:v>3</c:v>
                </c:pt>
                <c:pt idx="12246">
                  <c:v>2</c:v>
                </c:pt>
                <c:pt idx="12247">
                  <c:v>2</c:v>
                </c:pt>
                <c:pt idx="12248">
                  <c:v>0</c:v>
                </c:pt>
                <c:pt idx="12249">
                  <c:v>1</c:v>
                </c:pt>
                <c:pt idx="12250">
                  <c:v>0</c:v>
                </c:pt>
                <c:pt idx="12251">
                  <c:v>0</c:v>
                </c:pt>
                <c:pt idx="12252">
                  <c:v>0</c:v>
                </c:pt>
                <c:pt idx="12253">
                  <c:v>1</c:v>
                </c:pt>
                <c:pt idx="12254">
                  <c:v>0</c:v>
                </c:pt>
                <c:pt idx="12255">
                  <c:v>0</c:v>
                </c:pt>
                <c:pt idx="12256">
                  <c:v>2</c:v>
                </c:pt>
                <c:pt idx="12257">
                  <c:v>1</c:v>
                </c:pt>
                <c:pt idx="12258">
                  <c:v>2</c:v>
                </c:pt>
                <c:pt idx="12259">
                  <c:v>2</c:v>
                </c:pt>
                <c:pt idx="12260">
                  <c:v>1</c:v>
                </c:pt>
                <c:pt idx="12261">
                  <c:v>1</c:v>
                </c:pt>
                <c:pt idx="12262">
                  <c:v>2</c:v>
                </c:pt>
                <c:pt idx="12263">
                  <c:v>1</c:v>
                </c:pt>
                <c:pt idx="12264">
                  <c:v>2</c:v>
                </c:pt>
                <c:pt idx="12265">
                  <c:v>0</c:v>
                </c:pt>
                <c:pt idx="12266">
                  <c:v>1</c:v>
                </c:pt>
                <c:pt idx="12267">
                  <c:v>2</c:v>
                </c:pt>
                <c:pt idx="12268">
                  <c:v>1</c:v>
                </c:pt>
                <c:pt idx="12269">
                  <c:v>2</c:v>
                </c:pt>
                <c:pt idx="12270">
                  <c:v>2</c:v>
                </c:pt>
                <c:pt idx="12271">
                  <c:v>2</c:v>
                </c:pt>
                <c:pt idx="12272">
                  <c:v>1</c:v>
                </c:pt>
                <c:pt idx="12273">
                  <c:v>3</c:v>
                </c:pt>
                <c:pt idx="12274">
                  <c:v>3</c:v>
                </c:pt>
                <c:pt idx="12275">
                  <c:v>6</c:v>
                </c:pt>
                <c:pt idx="12276">
                  <c:v>3</c:v>
                </c:pt>
                <c:pt idx="12277">
                  <c:v>2</c:v>
                </c:pt>
                <c:pt idx="12278">
                  <c:v>3</c:v>
                </c:pt>
                <c:pt idx="12279">
                  <c:v>2</c:v>
                </c:pt>
                <c:pt idx="12280">
                  <c:v>2</c:v>
                </c:pt>
                <c:pt idx="12281">
                  <c:v>1</c:v>
                </c:pt>
                <c:pt idx="12282">
                  <c:v>2</c:v>
                </c:pt>
                <c:pt idx="12283">
                  <c:v>2</c:v>
                </c:pt>
                <c:pt idx="12284">
                  <c:v>3</c:v>
                </c:pt>
                <c:pt idx="12285">
                  <c:v>2</c:v>
                </c:pt>
                <c:pt idx="12286">
                  <c:v>5</c:v>
                </c:pt>
                <c:pt idx="12287">
                  <c:v>5</c:v>
                </c:pt>
                <c:pt idx="12288">
                  <c:v>5</c:v>
                </c:pt>
                <c:pt idx="12289">
                  <c:v>5</c:v>
                </c:pt>
                <c:pt idx="12290">
                  <c:v>5</c:v>
                </c:pt>
                <c:pt idx="12291">
                  <c:v>5</c:v>
                </c:pt>
                <c:pt idx="12292">
                  <c:v>5</c:v>
                </c:pt>
                <c:pt idx="12293">
                  <c:v>6</c:v>
                </c:pt>
                <c:pt idx="12294">
                  <c:v>4</c:v>
                </c:pt>
                <c:pt idx="12295">
                  <c:v>6</c:v>
                </c:pt>
                <c:pt idx="12296">
                  <c:v>6</c:v>
                </c:pt>
                <c:pt idx="12297">
                  <c:v>8</c:v>
                </c:pt>
                <c:pt idx="12298">
                  <c:v>8</c:v>
                </c:pt>
                <c:pt idx="12299">
                  <c:v>6</c:v>
                </c:pt>
                <c:pt idx="12300">
                  <c:v>8</c:v>
                </c:pt>
                <c:pt idx="12301">
                  <c:v>7</c:v>
                </c:pt>
                <c:pt idx="12302">
                  <c:v>7</c:v>
                </c:pt>
                <c:pt idx="12303">
                  <c:v>7</c:v>
                </c:pt>
                <c:pt idx="12304">
                  <c:v>6</c:v>
                </c:pt>
                <c:pt idx="12305">
                  <c:v>5</c:v>
                </c:pt>
                <c:pt idx="12306">
                  <c:v>3</c:v>
                </c:pt>
                <c:pt idx="12307">
                  <c:v>5</c:v>
                </c:pt>
                <c:pt idx="12308">
                  <c:v>6</c:v>
                </c:pt>
                <c:pt idx="12309">
                  <c:v>6</c:v>
                </c:pt>
                <c:pt idx="12310">
                  <c:v>6</c:v>
                </c:pt>
                <c:pt idx="12311">
                  <c:v>6</c:v>
                </c:pt>
                <c:pt idx="12312">
                  <c:v>6</c:v>
                </c:pt>
                <c:pt idx="12313">
                  <c:v>6</c:v>
                </c:pt>
                <c:pt idx="12314">
                  <c:v>7</c:v>
                </c:pt>
                <c:pt idx="12315">
                  <c:v>7</c:v>
                </c:pt>
                <c:pt idx="12316">
                  <c:v>6</c:v>
                </c:pt>
                <c:pt idx="12317">
                  <c:v>7</c:v>
                </c:pt>
                <c:pt idx="12318">
                  <c:v>6</c:v>
                </c:pt>
                <c:pt idx="12319">
                  <c:v>7</c:v>
                </c:pt>
                <c:pt idx="12320">
                  <c:v>9</c:v>
                </c:pt>
                <c:pt idx="12321">
                  <c:v>5</c:v>
                </c:pt>
                <c:pt idx="12322">
                  <c:v>3</c:v>
                </c:pt>
                <c:pt idx="12323">
                  <c:v>2</c:v>
                </c:pt>
                <c:pt idx="12324">
                  <c:v>5</c:v>
                </c:pt>
                <c:pt idx="12325">
                  <c:v>4</c:v>
                </c:pt>
                <c:pt idx="12326">
                  <c:v>5</c:v>
                </c:pt>
                <c:pt idx="12327">
                  <c:v>5</c:v>
                </c:pt>
                <c:pt idx="12328">
                  <c:v>5</c:v>
                </c:pt>
                <c:pt idx="12329">
                  <c:v>6</c:v>
                </c:pt>
                <c:pt idx="12330">
                  <c:v>6</c:v>
                </c:pt>
                <c:pt idx="12331">
                  <c:v>6</c:v>
                </c:pt>
                <c:pt idx="12332">
                  <c:v>6</c:v>
                </c:pt>
                <c:pt idx="12333">
                  <c:v>6</c:v>
                </c:pt>
                <c:pt idx="12334">
                  <c:v>8</c:v>
                </c:pt>
                <c:pt idx="12335">
                  <c:v>8</c:v>
                </c:pt>
                <c:pt idx="12336">
                  <c:v>8</c:v>
                </c:pt>
                <c:pt idx="12337">
                  <c:v>10</c:v>
                </c:pt>
                <c:pt idx="12338">
                  <c:v>10</c:v>
                </c:pt>
                <c:pt idx="12339">
                  <c:v>10</c:v>
                </c:pt>
                <c:pt idx="12340">
                  <c:v>9</c:v>
                </c:pt>
                <c:pt idx="12341">
                  <c:v>12</c:v>
                </c:pt>
                <c:pt idx="12342">
                  <c:v>9</c:v>
                </c:pt>
                <c:pt idx="12343">
                  <c:v>10</c:v>
                </c:pt>
                <c:pt idx="12344">
                  <c:v>11</c:v>
                </c:pt>
                <c:pt idx="12345">
                  <c:v>10</c:v>
                </c:pt>
                <c:pt idx="12346">
                  <c:v>10</c:v>
                </c:pt>
                <c:pt idx="12347">
                  <c:v>8</c:v>
                </c:pt>
                <c:pt idx="12348">
                  <c:v>10</c:v>
                </c:pt>
                <c:pt idx="12349">
                  <c:v>8</c:v>
                </c:pt>
                <c:pt idx="12350">
                  <c:v>9</c:v>
                </c:pt>
                <c:pt idx="12351">
                  <c:v>9</c:v>
                </c:pt>
                <c:pt idx="12352">
                  <c:v>10</c:v>
                </c:pt>
                <c:pt idx="12353">
                  <c:v>9</c:v>
                </c:pt>
                <c:pt idx="12354">
                  <c:v>10</c:v>
                </c:pt>
                <c:pt idx="12355">
                  <c:v>10</c:v>
                </c:pt>
                <c:pt idx="12356">
                  <c:v>8</c:v>
                </c:pt>
                <c:pt idx="12357">
                  <c:v>8</c:v>
                </c:pt>
                <c:pt idx="12358">
                  <c:v>8</c:v>
                </c:pt>
                <c:pt idx="12359">
                  <c:v>6</c:v>
                </c:pt>
                <c:pt idx="12360">
                  <c:v>8</c:v>
                </c:pt>
                <c:pt idx="12361">
                  <c:v>10</c:v>
                </c:pt>
                <c:pt idx="12362">
                  <c:v>9</c:v>
                </c:pt>
                <c:pt idx="12363">
                  <c:v>11</c:v>
                </c:pt>
                <c:pt idx="12364">
                  <c:v>9</c:v>
                </c:pt>
                <c:pt idx="12365">
                  <c:v>15</c:v>
                </c:pt>
                <c:pt idx="12366">
                  <c:v>12</c:v>
                </c:pt>
                <c:pt idx="12367">
                  <c:v>12</c:v>
                </c:pt>
                <c:pt idx="12368">
                  <c:v>14</c:v>
                </c:pt>
                <c:pt idx="12369">
                  <c:v>13</c:v>
                </c:pt>
                <c:pt idx="12370">
                  <c:v>12</c:v>
                </c:pt>
                <c:pt idx="12371">
                  <c:v>11</c:v>
                </c:pt>
                <c:pt idx="12372">
                  <c:v>14</c:v>
                </c:pt>
                <c:pt idx="12373">
                  <c:v>12</c:v>
                </c:pt>
                <c:pt idx="12374">
                  <c:v>14</c:v>
                </c:pt>
                <c:pt idx="12375">
                  <c:v>13</c:v>
                </c:pt>
                <c:pt idx="12376">
                  <c:v>14</c:v>
                </c:pt>
                <c:pt idx="12377">
                  <c:v>15</c:v>
                </c:pt>
                <c:pt idx="12378">
                  <c:v>14</c:v>
                </c:pt>
                <c:pt idx="12379">
                  <c:v>15</c:v>
                </c:pt>
                <c:pt idx="12380">
                  <c:v>15</c:v>
                </c:pt>
                <c:pt idx="12381">
                  <c:v>15</c:v>
                </c:pt>
                <c:pt idx="12382">
                  <c:v>17</c:v>
                </c:pt>
                <c:pt idx="12383">
                  <c:v>14</c:v>
                </c:pt>
                <c:pt idx="12384">
                  <c:v>14</c:v>
                </c:pt>
                <c:pt idx="12385">
                  <c:v>15</c:v>
                </c:pt>
                <c:pt idx="12386">
                  <c:v>15</c:v>
                </c:pt>
                <c:pt idx="12387">
                  <c:v>17</c:v>
                </c:pt>
                <c:pt idx="12388">
                  <c:v>15</c:v>
                </c:pt>
                <c:pt idx="12389">
                  <c:v>15</c:v>
                </c:pt>
                <c:pt idx="12390">
                  <c:v>17</c:v>
                </c:pt>
                <c:pt idx="12391">
                  <c:v>17</c:v>
                </c:pt>
                <c:pt idx="12392">
                  <c:v>17</c:v>
                </c:pt>
                <c:pt idx="12393">
                  <c:v>17</c:v>
                </c:pt>
                <c:pt idx="12394">
                  <c:v>17</c:v>
                </c:pt>
                <c:pt idx="12395">
                  <c:v>17</c:v>
                </c:pt>
                <c:pt idx="12396">
                  <c:v>19</c:v>
                </c:pt>
                <c:pt idx="12397">
                  <c:v>17</c:v>
                </c:pt>
                <c:pt idx="12398">
                  <c:v>18</c:v>
                </c:pt>
                <c:pt idx="12399">
                  <c:v>25</c:v>
                </c:pt>
                <c:pt idx="12400">
                  <c:v>20</c:v>
                </c:pt>
                <c:pt idx="12401">
                  <c:v>21</c:v>
                </c:pt>
                <c:pt idx="12402">
                  <c:v>20</c:v>
                </c:pt>
                <c:pt idx="12403">
                  <c:v>20</c:v>
                </c:pt>
                <c:pt idx="12404">
                  <c:v>18</c:v>
                </c:pt>
                <c:pt idx="12405">
                  <c:v>20</c:v>
                </c:pt>
                <c:pt idx="12406">
                  <c:v>18</c:v>
                </c:pt>
                <c:pt idx="12407">
                  <c:v>19</c:v>
                </c:pt>
                <c:pt idx="12408">
                  <c:v>18</c:v>
                </c:pt>
                <c:pt idx="12409">
                  <c:v>20</c:v>
                </c:pt>
                <c:pt idx="12410">
                  <c:v>18</c:v>
                </c:pt>
                <c:pt idx="12411">
                  <c:v>17</c:v>
                </c:pt>
                <c:pt idx="12412">
                  <c:v>17</c:v>
                </c:pt>
                <c:pt idx="12413">
                  <c:v>15</c:v>
                </c:pt>
                <c:pt idx="12414">
                  <c:v>17</c:v>
                </c:pt>
                <c:pt idx="12415">
                  <c:v>14</c:v>
                </c:pt>
                <c:pt idx="12416">
                  <c:v>17</c:v>
                </c:pt>
                <c:pt idx="12417">
                  <c:v>17</c:v>
                </c:pt>
                <c:pt idx="12418">
                  <c:v>17</c:v>
                </c:pt>
                <c:pt idx="12419">
                  <c:v>15</c:v>
                </c:pt>
                <c:pt idx="12420">
                  <c:v>15</c:v>
                </c:pt>
                <c:pt idx="12421">
                  <c:v>14</c:v>
                </c:pt>
                <c:pt idx="12422">
                  <c:v>17</c:v>
                </c:pt>
                <c:pt idx="12423">
                  <c:v>17</c:v>
                </c:pt>
                <c:pt idx="12424">
                  <c:v>15</c:v>
                </c:pt>
                <c:pt idx="12425">
                  <c:v>15</c:v>
                </c:pt>
                <c:pt idx="12426">
                  <c:v>17</c:v>
                </c:pt>
                <c:pt idx="12427">
                  <c:v>15</c:v>
                </c:pt>
                <c:pt idx="12428">
                  <c:v>15</c:v>
                </c:pt>
                <c:pt idx="12429">
                  <c:v>17</c:v>
                </c:pt>
                <c:pt idx="12430">
                  <c:v>17</c:v>
                </c:pt>
                <c:pt idx="12431">
                  <c:v>19</c:v>
                </c:pt>
                <c:pt idx="12432">
                  <c:v>15</c:v>
                </c:pt>
                <c:pt idx="12433">
                  <c:v>21</c:v>
                </c:pt>
                <c:pt idx="12434">
                  <c:v>17</c:v>
                </c:pt>
                <c:pt idx="12435">
                  <c:v>17</c:v>
                </c:pt>
                <c:pt idx="12436">
                  <c:v>18</c:v>
                </c:pt>
                <c:pt idx="12437">
                  <c:v>17</c:v>
                </c:pt>
                <c:pt idx="12438">
                  <c:v>18</c:v>
                </c:pt>
                <c:pt idx="12439">
                  <c:v>18</c:v>
                </c:pt>
                <c:pt idx="12440">
                  <c:v>18</c:v>
                </c:pt>
                <c:pt idx="12441">
                  <c:v>17</c:v>
                </c:pt>
                <c:pt idx="12442">
                  <c:v>18</c:v>
                </c:pt>
                <c:pt idx="12443">
                  <c:v>17</c:v>
                </c:pt>
                <c:pt idx="12444">
                  <c:v>17</c:v>
                </c:pt>
                <c:pt idx="12445">
                  <c:v>18</c:v>
                </c:pt>
                <c:pt idx="12446">
                  <c:v>17</c:v>
                </c:pt>
                <c:pt idx="12447">
                  <c:v>19</c:v>
                </c:pt>
                <c:pt idx="12448">
                  <c:v>18</c:v>
                </c:pt>
                <c:pt idx="12449">
                  <c:v>15</c:v>
                </c:pt>
                <c:pt idx="12450">
                  <c:v>17</c:v>
                </c:pt>
                <c:pt idx="12451">
                  <c:v>17</c:v>
                </c:pt>
                <c:pt idx="12452">
                  <c:v>17</c:v>
                </c:pt>
                <c:pt idx="12453">
                  <c:v>18</c:v>
                </c:pt>
                <c:pt idx="12454">
                  <c:v>15</c:v>
                </c:pt>
                <c:pt idx="12455">
                  <c:v>15</c:v>
                </c:pt>
                <c:pt idx="12456">
                  <c:v>15</c:v>
                </c:pt>
                <c:pt idx="12457">
                  <c:v>44</c:v>
                </c:pt>
                <c:pt idx="12458">
                  <c:v>15</c:v>
                </c:pt>
                <c:pt idx="12459">
                  <c:v>15</c:v>
                </c:pt>
                <c:pt idx="12460">
                  <c:v>15</c:v>
                </c:pt>
                <c:pt idx="12461">
                  <c:v>13</c:v>
                </c:pt>
                <c:pt idx="12462">
                  <c:v>14</c:v>
                </c:pt>
                <c:pt idx="12463">
                  <c:v>14</c:v>
                </c:pt>
                <c:pt idx="12464">
                  <c:v>15</c:v>
                </c:pt>
                <c:pt idx="12465">
                  <c:v>14</c:v>
                </c:pt>
                <c:pt idx="12466">
                  <c:v>14</c:v>
                </c:pt>
                <c:pt idx="12467">
                  <c:v>15</c:v>
                </c:pt>
                <c:pt idx="12468">
                  <c:v>14</c:v>
                </c:pt>
                <c:pt idx="12469">
                  <c:v>14</c:v>
                </c:pt>
                <c:pt idx="12470">
                  <c:v>14</c:v>
                </c:pt>
                <c:pt idx="12471">
                  <c:v>15</c:v>
                </c:pt>
                <c:pt idx="12472">
                  <c:v>14</c:v>
                </c:pt>
                <c:pt idx="12473">
                  <c:v>14</c:v>
                </c:pt>
                <c:pt idx="12474">
                  <c:v>14</c:v>
                </c:pt>
                <c:pt idx="12475">
                  <c:v>15</c:v>
                </c:pt>
                <c:pt idx="12476">
                  <c:v>14</c:v>
                </c:pt>
                <c:pt idx="12477">
                  <c:v>15</c:v>
                </c:pt>
                <c:pt idx="12478">
                  <c:v>14</c:v>
                </c:pt>
                <c:pt idx="12479">
                  <c:v>14</c:v>
                </c:pt>
                <c:pt idx="12480">
                  <c:v>17</c:v>
                </c:pt>
                <c:pt idx="12481">
                  <c:v>15</c:v>
                </c:pt>
                <c:pt idx="12482">
                  <c:v>14</c:v>
                </c:pt>
                <c:pt idx="12483">
                  <c:v>13</c:v>
                </c:pt>
                <c:pt idx="12484">
                  <c:v>14</c:v>
                </c:pt>
                <c:pt idx="12485">
                  <c:v>11</c:v>
                </c:pt>
                <c:pt idx="12486">
                  <c:v>14</c:v>
                </c:pt>
                <c:pt idx="12487">
                  <c:v>14</c:v>
                </c:pt>
                <c:pt idx="12488">
                  <c:v>14</c:v>
                </c:pt>
                <c:pt idx="12489">
                  <c:v>13</c:v>
                </c:pt>
                <c:pt idx="12490">
                  <c:v>13</c:v>
                </c:pt>
                <c:pt idx="12491">
                  <c:v>14</c:v>
                </c:pt>
                <c:pt idx="12492">
                  <c:v>14</c:v>
                </c:pt>
                <c:pt idx="12493">
                  <c:v>15</c:v>
                </c:pt>
                <c:pt idx="12494">
                  <c:v>15</c:v>
                </c:pt>
                <c:pt idx="12495">
                  <c:v>15</c:v>
                </c:pt>
                <c:pt idx="12496">
                  <c:v>14</c:v>
                </c:pt>
                <c:pt idx="12497">
                  <c:v>14</c:v>
                </c:pt>
                <c:pt idx="12498">
                  <c:v>15</c:v>
                </c:pt>
                <c:pt idx="12499">
                  <c:v>17</c:v>
                </c:pt>
                <c:pt idx="12500">
                  <c:v>15</c:v>
                </c:pt>
                <c:pt idx="12501">
                  <c:v>17</c:v>
                </c:pt>
                <c:pt idx="12502">
                  <c:v>17</c:v>
                </c:pt>
                <c:pt idx="12503">
                  <c:v>15</c:v>
                </c:pt>
                <c:pt idx="12504">
                  <c:v>17</c:v>
                </c:pt>
                <c:pt idx="12505">
                  <c:v>15</c:v>
                </c:pt>
                <c:pt idx="12506">
                  <c:v>14</c:v>
                </c:pt>
                <c:pt idx="12507">
                  <c:v>13</c:v>
                </c:pt>
                <c:pt idx="12508">
                  <c:v>14</c:v>
                </c:pt>
                <c:pt idx="12509">
                  <c:v>12</c:v>
                </c:pt>
                <c:pt idx="12510">
                  <c:v>14</c:v>
                </c:pt>
                <c:pt idx="12511">
                  <c:v>14</c:v>
                </c:pt>
                <c:pt idx="12512">
                  <c:v>17</c:v>
                </c:pt>
                <c:pt idx="12513">
                  <c:v>14</c:v>
                </c:pt>
                <c:pt idx="12514">
                  <c:v>14</c:v>
                </c:pt>
                <c:pt idx="12515">
                  <c:v>15</c:v>
                </c:pt>
                <c:pt idx="12516">
                  <c:v>14</c:v>
                </c:pt>
                <c:pt idx="12517">
                  <c:v>14</c:v>
                </c:pt>
                <c:pt idx="12518">
                  <c:v>14</c:v>
                </c:pt>
                <c:pt idx="12519">
                  <c:v>14</c:v>
                </c:pt>
                <c:pt idx="12520">
                  <c:v>12</c:v>
                </c:pt>
                <c:pt idx="12521">
                  <c:v>10</c:v>
                </c:pt>
                <c:pt idx="12522">
                  <c:v>14</c:v>
                </c:pt>
                <c:pt idx="12523">
                  <c:v>14</c:v>
                </c:pt>
                <c:pt idx="12524">
                  <c:v>14</c:v>
                </c:pt>
                <c:pt idx="12525">
                  <c:v>13</c:v>
                </c:pt>
                <c:pt idx="12526">
                  <c:v>11</c:v>
                </c:pt>
                <c:pt idx="12527">
                  <c:v>9</c:v>
                </c:pt>
                <c:pt idx="12528">
                  <c:v>10</c:v>
                </c:pt>
                <c:pt idx="12529">
                  <c:v>9</c:v>
                </c:pt>
                <c:pt idx="12530">
                  <c:v>9</c:v>
                </c:pt>
                <c:pt idx="12531">
                  <c:v>9</c:v>
                </c:pt>
                <c:pt idx="12532">
                  <c:v>13</c:v>
                </c:pt>
                <c:pt idx="12533">
                  <c:v>12</c:v>
                </c:pt>
                <c:pt idx="12534">
                  <c:v>14</c:v>
                </c:pt>
                <c:pt idx="12535">
                  <c:v>15</c:v>
                </c:pt>
                <c:pt idx="12536">
                  <c:v>14</c:v>
                </c:pt>
                <c:pt idx="12537">
                  <c:v>14</c:v>
                </c:pt>
                <c:pt idx="12538">
                  <c:v>12</c:v>
                </c:pt>
                <c:pt idx="12539">
                  <c:v>14</c:v>
                </c:pt>
                <c:pt idx="12540">
                  <c:v>13</c:v>
                </c:pt>
                <c:pt idx="12541">
                  <c:v>14</c:v>
                </c:pt>
                <c:pt idx="12542">
                  <c:v>14</c:v>
                </c:pt>
                <c:pt idx="12543">
                  <c:v>14</c:v>
                </c:pt>
                <c:pt idx="12544">
                  <c:v>14</c:v>
                </c:pt>
                <c:pt idx="12545">
                  <c:v>14</c:v>
                </c:pt>
                <c:pt idx="12546">
                  <c:v>15</c:v>
                </c:pt>
                <c:pt idx="12547">
                  <c:v>13</c:v>
                </c:pt>
                <c:pt idx="12548">
                  <c:v>13</c:v>
                </c:pt>
                <c:pt idx="12549">
                  <c:v>14</c:v>
                </c:pt>
                <c:pt idx="12550">
                  <c:v>14</c:v>
                </c:pt>
                <c:pt idx="12551">
                  <c:v>14</c:v>
                </c:pt>
                <c:pt idx="12552">
                  <c:v>15</c:v>
                </c:pt>
                <c:pt idx="12553">
                  <c:v>15</c:v>
                </c:pt>
                <c:pt idx="12554">
                  <c:v>15</c:v>
                </c:pt>
                <c:pt idx="12555">
                  <c:v>13</c:v>
                </c:pt>
                <c:pt idx="12556">
                  <c:v>15</c:v>
                </c:pt>
                <c:pt idx="12557">
                  <c:v>14</c:v>
                </c:pt>
                <c:pt idx="12558">
                  <c:v>15</c:v>
                </c:pt>
                <c:pt idx="12559">
                  <c:v>15</c:v>
                </c:pt>
                <c:pt idx="12560">
                  <c:v>14</c:v>
                </c:pt>
                <c:pt idx="12561">
                  <c:v>14</c:v>
                </c:pt>
                <c:pt idx="12562">
                  <c:v>12</c:v>
                </c:pt>
                <c:pt idx="12563">
                  <c:v>14</c:v>
                </c:pt>
                <c:pt idx="12564">
                  <c:v>14</c:v>
                </c:pt>
                <c:pt idx="12565">
                  <c:v>14</c:v>
                </c:pt>
                <c:pt idx="12566">
                  <c:v>14</c:v>
                </c:pt>
                <c:pt idx="12567">
                  <c:v>14</c:v>
                </c:pt>
                <c:pt idx="12568">
                  <c:v>14</c:v>
                </c:pt>
                <c:pt idx="12569">
                  <c:v>15</c:v>
                </c:pt>
                <c:pt idx="12570">
                  <c:v>15</c:v>
                </c:pt>
                <c:pt idx="12571">
                  <c:v>14</c:v>
                </c:pt>
                <c:pt idx="12572">
                  <c:v>12</c:v>
                </c:pt>
                <c:pt idx="12573">
                  <c:v>12</c:v>
                </c:pt>
                <c:pt idx="12574">
                  <c:v>11</c:v>
                </c:pt>
                <c:pt idx="12575">
                  <c:v>9</c:v>
                </c:pt>
                <c:pt idx="12576">
                  <c:v>10</c:v>
                </c:pt>
                <c:pt idx="12577">
                  <c:v>8</c:v>
                </c:pt>
                <c:pt idx="12578">
                  <c:v>8</c:v>
                </c:pt>
                <c:pt idx="12579">
                  <c:v>8</c:v>
                </c:pt>
                <c:pt idx="12580">
                  <c:v>11</c:v>
                </c:pt>
                <c:pt idx="12581">
                  <c:v>8</c:v>
                </c:pt>
                <c:pt idx="12582">
                  <c:v>7</c:v>
                </c:pt>
                <c:pt idx="12583">
                  <c:v>8</c:v>
                </c:pt>
                <c:pt idx="12584">
                  <c:v>5</c:v>
                </c:pt>
                <c:pt idx="12585">
                  <c:v>7</c:v>
                </c:pt>
                <c:pt idx="12586">
                  <c:v>6</c:v>
                </c:pt>
                <c:pt idx="12587">
                  <c:v>7</c:v>
                </c:pt>
                <c:pt idx="12588">
                  <c:v>6</c:v>
                </c:pt>
                <c:pt idx="12589">
                  <c:v>5</c:v>
                </c:pt>
                <c:pt idx="12590">
                  <c:v>6</c:v>
                </c:pt>
                <c:pt idx="12591">
                  <c:v>5</c:v>
                </c:pt>
                <c:pt idx="12592">
                  <c:v>6</c:v>
                </c:pt>
                <c:pt idx="12593">
                  <c:v>5</c:v>
                </c:pt>
                <c:pt idx="12594">
                  <c:v>5</c:v>
                </c:pt>
                <c:pt idx="12595">
                  <c:v>5</c:v>
                </c:pt>
                <c:pt idx="12596">
                  <c:v>6</c:v>
                </c:pt>
                <c:pt idx="12597">
                  <c:v>6</c:v>
                </c:pt>
                <c:pt idx="12598">
                  <c:v>8</c:v>
                </c:pt>
                <c:pt idx="12599">
                  <c:v>8</c:v>
                </c:pt>
                <c:pt idx="12600">
                  <c:v>9</c:v>
                </c:pt>
                <c:pt idx="12601">
                  <c:v>8</c:v>
                </c:pt>
                <c:pt idx="12602">
                  <c:v>9</c:v>
                </c:pt>
                <c:pt idx="12603">
                  <c:v>9</c:v>
                </c:pt>
                <c:pt idx="12604">
                  <c:v>9</c:v>
                </c:pt>
                <c:pt idx="12605">
                  <c:v>9</c:v>
                </c:pt>
                <c:pt idx="12606">
                  <c:v>8</c:v>
                </c:pt>
                <c:pt idx="12607">
                  <c:v>11</c:v>
                </c:pt>
                <c:pt idx="12608">
                  <c:v>9</c:v>
                </c:pt>
                <c:pt idx="12609">
                  <c:v>8</c:v>
                </c:pt>
                <c:pt idx="12610">
                  <c:v>8</c:v>
                </c:pt>
                <c:pt idx="12611">
                  <c:v>7</c:v>
                </c:pt>
                <c:pt idx="12612">
                  <c:v>8</c:v>
                </c:pt>
                <c:pt idx="12613">
                  <c:v>8</c:v>
                </c:pt>
                <c:pt idx="12614">
                  <c:v>10</c:v>
                </c:pt>
                <c:pt idx="12615">
                  <c:v>9</c:v>
                </c:pt>
                <c:pt idx="12616">
                  <c:v>8</c:v>
                </c:pt>
                <c:pt idx="12617">
                  <c:v>9</c:v>
                </c:pt>
                <c:pt idx="12618">
                  <c:v>8</c:v>
                </c:pt>
                <c:pt idx="12619">
                  <c:v>8</c:v>
                </c:pt>
                <c:pt idx="12620">
                  <c:v>9</c:v>
                </c:pt>
                <c:pt idx="12621">
                  <c:v>7</c:v>
                </c:pt>
                <c:pt idx="12622">
                  <c:v>7</c:v>
                </c:pt>
                <c:pt idx="12623">
                  <c:v>5</c:v>
                </c:pt>
                <c:pt idx="12624">
                  <c:v>7</c:v>
                </c:pt>
                <c:pt idx="12625">
                  <c:v>8</c:v>
                </c:pt>
                <c:pt idx="12626">
                  <c:v>5</c:v>
                </c:pt>
                <c:pt idx="12627">
                  <c:v>7</c:v>
                </c:pt>
                <c:pt idx="12628">
                  <c:v>6</c:v>
                </c:pt>
                <c:pt idx="12629">
                  <c:v>7</c:v>
                </c:pt>
                <c:pt idx="12630">
                  <c:v>7</c:v>
                </c:pt>
                <c:pt idx="12631">
                  <c:v>8</c:v>
                </c:pt>
                <c:pt idx="12632">
                  <c:v>9</c:v>
                </c:pt>
                <c:pt idx="12633">
                  <c:v>9</c:v>
                </c:pt>
                <c:pt idx="12634">
                  <c:v>9</c:v>
                </c:pt>
                <c:pt idx="12635">
                  <c:v>9</c:v>
                </c:pt>
                <c:pt idx="12636">
                  <c:v>9</c:v>
                </c:pt>
                <c:pt idx="12637">
                  <c:v>11</c:v>
                </c:pt>
                <c:pt idx="12638">
                  <c:v>11</c:v>
                </c:pt>
                <c:pt idx="12639">
                  <c:v>11</c:v>
                </c:pt>
                <c:pt idx="12640">
                  <c:v>9</c:v>
                </c:pt>
                <c:pt idx="12641">
                  <c:v>9</c:v>
                </c:pt>
                <c:pt idx="12642">
                  <c:v>9</c:v>
                </c:pt>
                <c:pt idx="12643">
                  <c:v>9</c:v>
                </c:pt>
                <c:pt idx="12644">
                  <c:v>9</c:v>
                </c:pt>
                <c:pt idx="12645">
                  <c:v>8</c:v>
                </c:pt>
                <c:pt idx="12646">
                  <c:v>8</c:v>
                </c:pt>
                <c:pt idx="12647">
                  <c:v>9</c:v>
                </c:pt>
                <c:pt idx="12648">
                  <c:v>12</c:v>
                </c:pt>
                <c:pt idx="12649">
                  <c:v>10</c:v>
                </c:pt>
                <c:pt idx="12650">
                  <c:v>9</c:v>
                </c:pt>
                <c:pt idx="12651">
                  <c:v>11</c:v>
                </c:pt>
                <c:pt idx="12652">
                  <c:v>9</c:v>
                </c:pt>
                <c:pt idx="12653">
                  <c:v>10</c:v>
                </c:pt>
                <c:pt idx="12654">
                  <c:v>10</c:v>
                </c:pt>
                <c:pt idx="12655">
                  <c:v>10</c:v>
                </c:pt>
                <c:pt idx="12656">
                  <c:v>9</c:v>
                </c:pt>
                <c:pt idx="12657">
                  <c:v>7</c:v>
                </c:pt>
                <c:pt idx="12658">
                  <c:v>9</c:v>
                </c:pt>
                <c:pt idx="12659">
                  <c:v>11</c:v>
                </c:pt>
                <c:pt idx="12660">
                  <c:v>10</c:v>
                </c:pt>
                <c:pt idx="12661">
                  <c:v>9</c:v>
                </c:pt>
                <c:pt idx="12662">
                  <c:v>8</c:v>
                </c:pt>
                <c:pt idx="12663">
                  <c:v>9</c:v>
                </c:pt>
                <c:pt idx="12664">
                  <c:v>9</c:v>
                </c:pt>
                <c:pt idx="12665">
                  <c:v>8</c:v>
                </c:pt>
                <c:pt idx="12666">
                  <c:v>9</c:v>
                </c:pt>
                <c:pt idx="12667">
                  <c:v>7</c:v>
                </c:pt>
                <c:pt idx="12668">
                  <c:v>10</c:v>
                </c:pt>
                <c:pt idx="12669">
                  <c:v>9</c:v>
                </c:pt>
                <c:pt idx="12670">
                  <c:v>9</c:v>
                </c:pt>
                <c:pt idx="12671">
                  <c:v>9</c:v>
                </c:pt>
                <c:pt idx="12672">
                  <c:v>7</c:v>
                </c:pt>
                <c:pt idx="12673">
                  <c:v>8</c:v>
                </c:pt>
                <c:pt idx="12674">
                  <c:v>8</c:v>
                </c:pt>
                <c:pt idx="12675">
                  <c:v>8</c:v>
                </c:pt>
                <c:pt idx="12676">
                  <c:v>8</c:v>
                </c:pt>
                <c:pt idx="12677">
                  <c:v>8</c:v>
                </c:pt>
                <c:pt idx="12678">
                  <c:v>7</c:v>
                </c:pt>
                <c:pt idx="12679">
                  <c:v>6</c:v>
                </c:pt>
                <c:pt idx="12680">
                  <c:v>6</c:v>
                </c:pt>
                <c:pt idx="12681">
                  <c:v>6</c:v>
                </c:pt>
                <c:pt idx="12682">
                  <c:v>8</c:v>
                </c:pt>
                <c:pt idx="12683">
                  <c:v>6</c:v>
                </c:pt>
                <c:pt idx="12684">
                  <c:v>5</c:v>
                </c:pt>
                <c:pt idx="12685">
                  <c:v>6</c:v>
                </c:pt>
                <c:pt idx="12686">
                  <c:v>8</c:v>
                </c:pt>
                <c:pt idx="12687">
                  <c:v>7</c:v>
                </c:pt>
                <c:pt idx="12688">
                  <c:v>8</c:v>
                </c:pt>
                <c:pt idx="12689">
                  <c:v>7</c:v>
                </c:pt>
                <c:pt idx="12690">
                  <c:v>8</c:v>
                </c:pt>
                <c:pt idx="12691">
                  <c:v>7</c:v>
                </c:pt>
                <c:pt idx="12692">
                  <c:v>7</c:v>
                </c:pt>
                <c:pt idx="12693">
                  <c:v>10</c:v>
                </c:pt>
                <c:pt idx="12694">
                  <c:v>8</c:v>
                </c:pt>
                <c:pt idx="12695">
                  <c:v>8</c:v>
                </c:pt>
                <c:pt idx="12696">
                  <c:v>7</c:v>
                </c:pt>
                <c:pt idx="12697">
                  <c:v>8</c:v>
                </c:pt>
                <c:pt idx="12698">
                  <c:v>8</c:v>
                </c:pt>
                <c:pt idx="12699">
                  <c:v>9</c:v>
                </c:pt>
                <c:pt idx="12700">
                  <c:v>9</c:v>
                </c:pt>
                <c:pt idx="12701">
                  <c:v>8</c:v>
                </c:pt>
                <c:pt idx="12702">
                  <c:v>8</c:v>
                </c:pt>
                <c:pt idx="12703">
                  <c:v>8</c:v>
                </c:pt>
                <c:pt idx="12704">
                  <c:v>9</c:v>
                </c:pt>
                <c:pt idx="12705">
                  <c:v>9</c:v>
                </c:pt>
                <c:pt idx="12706">
                  <c:v>10</c:v>
                </c:pt>
                <c:pt idx="12707">
                  <c:v>9</c:v>
                </c:pt>
                <c:pt idx="12708">
                  <c:v>9</c:v>
                </c:pt>
                <c:pt idx="12709">
                  <c:v>9</c:v>
                </c:pt>
                <c:pt idx="12710">
                  <c:v>10</c:v>
                </c:pt>
                <c:pt idx="12711">
                  <c:v>9</c:v>
                </c:pt>
                <c:pt idx="12712">
                  <c:v>11</c:v>
                </c:pt>
                <c:pt idx="12713">
                  <c:v>10</c:v>
                </c:pt>
                <c:pt idx="12714">
                  <c:v>11</c:v>
                </c:pt>
                <c:pt idx="12715">
                  <c:v>9</c:v>
                </c:pt>
                <c:pt idx="12716">
                  <c:v>12</c:v>
                </c:pt>
                <c:pt idx="12717">
                  <c:v>9</c:v>
                </c:pt>
                <c:pt idx="12718">
                  <c:v>8</c:v>
                </c:pt>
                <c:pt idx="12719">
                  <c:v>10</c:v>
                </c:pt>
                <c:pt idx="12720">
                  <c:v>8</c:v>
                </c:pt>
                <c:pt idx="12721">
                  <c:v>9</c:v>
                </c:pt>
                <c:pt idx="12722">
                  <c:v>9</c:v>
                </c:pt>
                <c:pt idx="12723">
                  <c:v>9</c:v>
                </c:pt>
                <c:pt idx="12724">
                  <c:v>8</c:v>
                </c:pt>
                <c:pt idx="12725">
                  <c:v>8</c:v>
                </c:pt>
                <c:pt idx="12726">
                  <c:v>7</c:v>
                </c:pt>
                <c:pt idx="12727">
                  <c:v>11</c:v>
                </c:pt>
                <c:pt idx="12728">
                  <c:v>7</c:v>
                </c:pt>
                <c:pt idx="12729">
                  <c:v>6</c:v>
                </c:pt>
                <c:pt idx="12730">
                  <c:v>7</c:v>
                </c:pt>
                <c:pt idx="12731">
                  <c:v>6</c:v>
                </c:pt>
                <c:pt idx="12732">
                  <c:v>7</c:v>
                </c:pt>
                <c:pt idx="12733">
                  <c:v>7</c:v>
                </c:pt>
                <c:pt idx="12734">
                  <c:v>6</c:v>
                </c:pt>
                <c:pt idx="12735">
                  <c:v>6</c:v>
                </c:pt>
                <c:pt idx="12736">
                  <c:v>6</c:v>
                </c:pt>
                <c:pt idx="12737">
                  <c:v>5</c:v>
                </c:pt>
                <c:pt idx="12738">
                  <c:v>6</c:v>
                </c:pt>
                <c:pt idx="12739">
                  <c:v>6</c:v>
                </c:pt>
                <c:pt idx="12740">
                  <c:v>6</c:v>
                </c:pt>
                <c:pt idx="12741">
                  <c:v>6</c:v>
                </c:pt>
                <c:pt idx="12742">
                  <c:v>5</c:v>
                </c:pt>
                <c:pt idx="12743">
                  <c:v>6</c:v>
                </c:pt>
                <c:pt idx="12744">
                  <c:v>3</c:v>
                </c:pt>
                <c:pt idx="12745">
                  <c:v>6</c:v>
                </c:pt>
                <c:pt idx="12746">
                  <c:v>5</c:v>
                </c:pt>
                <c:pt idx="12747">
                  <c:v>5</c:v>
                </c:pt>
                <c:pt idx="12748">
                  <c:v>5</c:v>
                </c:pt>
                <c:pt idx="12749">
                  <c:v>5</c:v>
                </c:pt>
                <c:pt idx="12750">
                  <c:v>9</c:v>
                </c:pt>
                <c:pt idx="12751">
                  <c:v>6</c:v>
                </c:pt>
                <c:pt idx="12752">
                  <c:v>6</c:v>
                </c:pt>
                <c:pt idx="12753">
                  <c:v>6</c:v>
                </c:pt>
                <c:pt idx="12754">
                  <c:v>5</c:v>
                </c:pt>
                <c:pt idx="12755">
                  <c:v>5</c:v>
                </c:pt>
                <c:pt idx="12756">
                  <c:v>6</c:v>
                </c:pt>
                <c:pt idx="12757">
                  <c:v>6</c:v>
                </c:pt>
                <c:pt idx="12758">
                  <c:v>5</c:v>
                </c:pt>
                <c:pt idx="12759">
                  <c:v>3</c:v>
                </c:pt>
                <c:pt idx="12760">
                  <c:v>5</c:v>
                </c:pt>
                <c:pt idx="12761">
                  <c:v>6</c:v>
                </c:pt>
                <c:pt idx="12762">
                  <c:v>2</c:v>
                </c:pt>
                <c:pt idx="12763">
                  <c:v>3</c:v>
                </c:pt>
                <c:pt idx="12764">
                  <c:v>3</c:v>
                </c:pt>
                <c:pt idx="12765">
                  <c:v>3</c:v>
                </c:pt>
                <c:pt idx="12766">
                  <c:v>3</c:v>
                </c:pt>
                <c:pt idx="12767">
                  <c:v>5</c:v>
                </c:pt>
                <c:pt idx="12768">
                  <c:v>5</c:v>
                </c:pt>
                <c:pt idx="12769">
                  <c:v>4</c:v>
                </c:pt>
                <c:pt idx="12770">
                  <c:v>4</c:v>
                </c:pt>
                <c:pt idx="12771">
                  <c:v>3</c:v>
                </c:pt>
                <c:pt idx="12772">
                  <c:v>3</c:v>
                </c:pt>
                <c:pt idx="12773">
                  <c:v>4</c:v>
                </c:pt>
                <c:pt idx="12774">
                  <c:v>5</c:v>
                </c:pt>
                <c:pt idx="12775">
                  <c:v>5</c:v>
                </c:pt>
                <c:pt idx="12776">
                  <c:v>5</c:v>
                </c:pt>
                <c:pt idx="12777">
                  <c:v>5</c:v>
                </c:pt>
                <c:pt idx="12778">
                  <c:v>5</c:v>
                </c:pt>
                <c:pt idx="12779">
                  <c:v>5</c:v>
                </c:pt>
                <c:pt idx="12780">
                  <c:v>6</c:v>
                </c:pt>
                <c:pt idx="12781">
                  <c:v>6</c:v>
                </c:pt>
                <c:pt idx="12782">
                  <c:v>6</c:v>
                </c:pt>
                <c:pt idx="12783">
                  <c:v>5</c:v>
                </c:pt>
                <c:pt idx="12784">
                  <c:v>6</c:v>
                </c:pt>
                <c:pt idx="12785">
                  <c:v>6</c:v>
                </c:pt>
                <c:pt idx="12786">
                  <c:v>6</c:v>
                </c:pt>
                <c:pt idx="12787">
                  <c:v>8</c:v>
                </c:pt>
                <c:pt idx="12788">
                  <c:v>7</c:v>
                </c:pt>
                <c:pt idx="12789">
                  <c:v>8</c:v>
                </c:pt>
                <c:pt idx="12790">
                  <c:v>7</c:v>
                </c:pt>
                <c:pt idx="12791">
                  <c:v>8</c:v>
                </c:pt>
                <c:pt idx="12792">
                  <c:v>7</c:v>
                </c:pt>
                <c:pt idx="12793">
                  <c:v>8</c:v>
                </c:pt>
                <c:pt idx="12794">
                  <c:v>9</c:v>
                </c:pt>
                <c:pt idx="12795">
                  <c:v>8</c:v>
                </c:pt>
                <c:pt idx="12796">
                  <c:v>8</c:v>
                </c:pt>
                <c:pt idx="12797">
                  <c:v>8</c:v>
                </c:pt>
                <c:pt idx="12798">
                  <c:v>8</c:v>
                </c:pt>
                <c:pt idx="12799">
                  <c:v>8</c:v>
                </c:pt>
                <c:pt idx="12800">
                  <c:v>5</c:v>
                </c:pt>
                <c:pt idx="12801">
                  <c:v>7</c:v>
                </c:pt>
                <c:pt idx="12802">
                  <c:v>7</c:v>
                </c:pt>
                <c:pt idx="12803">
                  <c:v>5</c:v>
                </c:pt>
                <c:pt idx="12804">
                  <c:v>7</c:v>
                </c:pt>
                <c:pt idx="12805">
                  <c:v>7</c:v>
                </c:pt>
                <c:pt idx="12806">
                  <c:v>12</c:v>
                </c:pt>
                <c:pt idx="12807">
                  <c:v>9</c:v>
                </c:pt>
                <c:pt idx="12808">
                  <c:v>8</c:v>
                </c:pt>
                <c:pt idx="12809">
                  <c:v>8</c:v>
                </c:pt>
                <c:pt idx="12810">
                  <c:v>8</c:v>
                </c:pt>
                <c:pt idx="12811">
                  <c:v>9</c:v>
                </c:pt>
                <c:pt idx="12812">
                  <c:v>9</c:v>
                </c:pt>
                <c:pt idx="12813">
                  <c:v>9</c:v>
                </c:pt>
                <c:pt idx="12814">
                  <c:v>8</c:v>
                </c:pt>
                <c:pt idx="12815">
                  <c:v>8</c:v>
                </c:pt>
                <c:pt idx="12816">
                  <c:v>7</c:v>
                </c:pt>
                <c:pt idx="12817">
                  <c:v>9</c:v>
                </c:pt>
                <c:pt idx="12818">
                  <c:v>9</c:v>
                </c:pt>
                <c:pt idx="12819">
                  <c:v>7</c:v>
                </c:pt>
                <c:pt idx="12820">
                  <c:v>6</c:v>
                </c:pt>
                <c:pt idx="12821">
                  <c:v>7</c:v>
                </c:pt>
                <c:pt idx="12822">
                  <c:v>6</c:v>
                </c:pt>
                <c:pt idx="12823">
                  <c:v>8</c:v>
                </c:pt>
                <c:pt idx="12824">
                  <c:v>9</c:v>
                </c:pt>
                <c:pt idx="12825">
                  <c:v>8</c:v>
                </c:pt>
                <c:pt idx="12826">
                  <c:v>9</c:v>
                </c:pt>
                <c:pt idx="12827">
                  <c:v>8</c:v>
                </c:pt>
                <c:pt idx="12828">
                  <c:v>11</c:v>
                </c:pt>
                <c:pt idx="12829">
                  <c:v>12</c:v>
                </c:pt>
                <c:pt idx="12830">
                  <c:v>9</c:v>
                </c:pt>
                <c:pt idx="12831">
                  <c:v>11</c:v>
                </c:pt>
                <c:pt idx="12832">
                  <c:v>10</c:v>
                </c:pt>
                <c:pt idx="12833">
                  <c:v>12</c:v>
                </c:pt>
                <c:pt idx="12834">
                  <c:v>11</c:v>
                </c:pt>
                <c:pt idx="12835">
                  <c:v>11</c:v>
                </c:pt>
                <c:pt idx="12836">
                  <c:v>10</c:v>
                </c:pt>
                <c:pt idx="12837">
                  <c:v>12</c:v>
                </c:pt>
                <c:pt idx="12838">
                  <c:v>13</c:v>
                </c:pt>
                <c:pt idx="12839">
                  <c:v>11</c:v>
                </c:pt>
                <c:pt idx="12840">
                  <c:v>12</c:v>
                </c:pt>
                <c:pt idx="12841">
                  <c:v>12</c:v>
                </c:pt>
                <c:pt idx="12842">
                  <c:v>13</c:v>
                </c:pt>
                <c:pt idx="12843">
                  <c:v>12</c:v>
                </c:pt>
                <c:pt idx="12844">
                  <c:v>11</c:v>
                </c:pt>
                <c:pt idx="12845">
                  <c:v>12</c:v>
                </c:pt>
                <c:pt idx="12846">
                  <c:v>12</c:v>
                </c:pt>
                <c:pt idx="12847">
                  <c:v>10</c:v>
                </c:pt>
                <c:pt idx="12848">
                  <c:v>12</c:v>
                </c:pt>
                <c:pt idx="12849">
                  <c:v>9</c:v>
                </c:pt>
                <c:pt idx="12850">
                  <c:v>10</c:v>
                </c:pt>
                <c:pt idx="12851">
                  <c:v>9</c:v>
                </c:pt>
                <c:pt idx="12852">
                  <c:v>11</c:v>
                </c:pt>
                <c:pt idx="12853">
                  <c:v>9</c:v>
                </c:pt>
                <c:pt idx="12854">
                  <c:v>8</c:v>
                </c:pt>
                <c:pt idx="12855">
                  <c:v>10</c:v>
                </c:pt>
                <c:pt idx="12856">
                  <c:v>7</c:v>
                </c:pt>
                <c:pt idx="12857">
                  <c:v>10</c:v>
                </c:pt>
                <c:pt idx="12858">
                  <c:v>9</c:v>
                </c:pt>
                <c:pt idx="12859">
                  <c:v>9</c:v>
                </c:pt>
                <c:pt idx="12860">
                  <c:v>9</c:v>
                </c:pt>
                <c:pt idx="12861">
                  <c:v>8</c:v>
                </c:pt>
                <c:pt idx="12862">
                  <c:v>11</c:v>
                </c:pt>
                <c:pt idx="12863">
                  <c:v>13</c:v>
                </c:pt>
                <c:pt idx="12864">
                  <c:v>12</c:v>
                </c:pt>
                <c:pt idx="12865">
                  <c:v>11</c:v>
                </c:pt>
                <c:pt idx="12866">
                  <c:v>11</c:v>
                </c:pt>
                <c:pt idx="12867">
                  <c:v>12</c:v>
                </c:pt>
                <c:pt idx="12868">
                  <c:v>14</c:v>
                </c:pt>
                <c:pt idx="12869">
                  <c:v>12</c:v>
                </c:pt>
                <c:pt idx="12870">
                  <c:v>13</c:v>
                </c:pt>
                <c:pt idx="12871">
                  <c:v>12</c:v>
                </c:pt>
                <c:pt idx="12872">
                  <c:v>14</c:v>
                </c:pt>
                <c:pt idx="12873">
                  <c:v>12</c:v>
                </c:pt>
                <c:pt idx="12874">
                  <c:v>12</c:v>
                </c:pt>
                <c:pt idx="12875">
                  <c:v>12</c:v>
                </c:pt>
                <c:pt idx="12876">
                  <c:v>12</c:v>
                </c:pt>
                <c:pt idx="12877">
                  <c:v>12</c:v>
                </c:pt>
                <c:pt idx="12878">
                  <c:v>8</c:v>
                </c:pt>
                <c:pt idx="12879">
                  <c:v>11</c:v>
                </c:pt>
                <c:pt idx="12880">
                  <c:v>9</c:v>
                </c:pt>
                <c:pt idx="12881">
                  <c:v>11</c:v>
                </c:pt>
                <c:pt idx="12882">
                  <c:v>11</c:v>
                </c:pt>
                <c:pt idx="12883">
                  <c:v>10</c:v>
                </c:pt>
                <c:pt idx="12884">
                  <c:v>9</c:v>
                </c:pt>
                <c:pt idx="12885">
                  <c:v>12</c:v>
                </c:pt>
                <c:pt idx="12886">
                  <c:v>13</c:v>
                </c:pt>
                <c:pt idx="12887">
                  <c:v>12</c:v>
                </c:pt>
                <c:pt idx="12888">
                  <c:v>11</c:v>
                </c:pt>
                <c:pt idx="12889">
                  <c:v>12</c:v>
                </c:pt>
                <c:pt idx="12890">
                  <c:v>11</c:v>
                </c:pt>
                <c:pt idx="12891">
                  <c:v>10</c:v>
                </c:pt>
                <c:pt idx="12892">
                  <c:v>12</c:v>
                </c:pt>
                <c:pt idx="12893">
                  <c:v>9</c:v>
                </c:pt>
                <c:pt idx="12894">
                  <c:v>10</c:v>
                </c:pt>
                <c:pt idx="12895">
                  <c:v>9</c:v>
                </c:pt>
                <c:pt idx="12896">
                  <c:v>12</c:v>
                </c:pt>
                <c:pt idx="12897">
                  <c:v>13</c:v>
                </c:pt>
                <c:pt idx="12898">
                  <c:v>12</c:v>
                </c:pt>
                <c:pt idx="12899">
                  <c:v>14</c:v>
                </c:pt>
                <c:pt idx="12900">
                  <c:v>13</c:v>
                </c:pt>
                <c:pt idx="12901">
                  <c:v>13</c:v>
                </c:pt>
                <c:pt idx="12902">
                  <c:v>9</c:v>
                </c:pt>
                <c:pt idx="12903">
                  <c:v>12</c:v>
                </c:pt>
                <c:pt idx="12904">
                  <c:v>12</c:v>
                </c:pt>
                <c:pt idx="12905">
                  <c:v>12</c:v>
                </c:pt>
                <c:pt idx="12906">
                  <c:v>13</c:v>
                </c:pt>
                <c:pt idx="12907">
                  <c:v>12</c:v>
                </c:pt>
                <c:pt idx="12908">
                  <c:v>12</c:v>
                </c:pt>
                <c:pt idx="12909">
                  <c:v>14</c:v>
                </c:pt>
                <c:pt idx="12910">
                  <c:v>14</c:v>
                </c:pt>
                <c:pt idx="12911">
                  <c:v>12</c:v>
                </c:pt>
                <c:pt idx="12912">
                  <c:v>10</c:v>
                </c:pt>
                <c:pt idx="12913">
                  <c:v>12</c:v>
                </c:pt>
                <c:pt idx="12914">
                  <c:v>14</c:v>
                </c:pt>
                <c:pt idx="12915">
                  <c:v>12</c:v>
                </c:pt>
                <c:pt idx="12916">
                  <c:v>13</c:v>
                </c:pt>
                <c:pt idx="12917">
                  <c:v>12</c:v>
                </c:pt>
                <c:pt idx="12918">
                  <c:v>13</c:v>
                </c:pt>
                <c:pt idx="12919">
                  <c:v>12</c:v>
                </c:pt>
                <c:pt idx="12920">
                  <c:v>14</c:v>
                </c:pt>
                <c:pt idx="12921">
                  <c:v>14</c:v>
                </c:pt>
                <c:pt idx="12922">
                  <c:v>14</c:v>
                </c:pt>
                <c:pt idx="12923">
                  <c:v>14</c:v>
                </c:pt>
                <c:pt idx="12924">
                  <c:v>12</c:v>
                </c:pt>
                <c:pt idx="12925">
                  <c:v>14</c:v>
                </c:pt>
                <c:pt idx="12926">
                  <c:v>13</c:v>
                </c:pt>
                <c:pt idx="12927">
                  <c:v>14</c:v>
                </c:pt>
                <c:pt idx="12928">
                  <c:v>14</c:v>
                </c:pt>
                <c:pt idx="12929">
                  <c:v>13</c:v>
                </c:pt>
                <c:pt idx="12930">
                  <c:v>14</c:v>
                </c:pt>
                <c:pt idx="12931">
                  <c:v>18</c:v>
                </c:pt>
                <c:pt idx="12932">
                  <c:v>14</c:v>
                </c:pt>
                <c:pt idx="12933">
                  <c:v>14</c:v>
                </c:pt>
                <c:pt idx="12934">
                  <c:v>14</c:v>
                </c:pt>
                <c:pt idx="12935">
                  <c:v>14</c:v>
                </c:pt>
                <c:pt idx="12936">
                  <c:v>13</c:v>
                </c:pt>
                <c:pt idx="12937">
                  <c:v>14</c:v>
                </c:pt>
                <c:pt idx="12938">
                  <c:v>14</c:v>
                </c:pt>
                <c:pt idx="12939">
                  <c:v>12</c:v>
                </c:pt>
                <c:pt idx="12940">
                  <c:v>14</c:v>
                </c:pt>
                <c:pt idx="12941">
                  <c:v>13</c:v>
                </c:pt>
                <c:pt idx="12942">
                  <c:v>14</c:v>
                </c:pt>
                <c:pt idx="12943">
                  <c:v>14</c:v>
                </c:pt>
                <c:pt idx="12944">
                  <c:v>14</c:v>
                </c:pt>
                <c:pt idx="12945">
                  <c:v>14</c:v>
                </c:pt>
                <c:pt idx="12946">
                  <c:v>12</c:v>
                </c:pt>
                <c:pt idx="12947">
                  <c:v>13</c:v>
                </c:pt>
                <c:pt idx="12948">
                  <c:v>13</c:v>
                </c:pt>
                <c:pt idx="12949">
                  <c:v>14</c:v>
                </c:pt>
                <c:pt idx="12950">
                  <c:v>14</c:v>
                </c:pt>
                <c:pt idx="12951">
                  <c:v>14</c:v>
                </c:pt>
                <c:pt idx="12952">
                  <c:v>14</c:v>
                </c:pt>
                <c:pt idx="12953">
                  <c:v>14</c:v>
                </c:pt>
                <c:pt idx="12954">
                  <c:v>15</c:v>
                </c:pt>
                <c:pt idx="12955">
                  <c:v>12</c:v>
                </c:pt>
                <c:pt idx="12956">
                  <c:v>15</c:v>
                </c:pt>
                <c:pt idx="12957">
                  <c:v>15</c:v>
                </c:pt>
                <c:pt idx="12958">
                  <c:v>15</c:v>
                </c:pt>
                <c:pt idx="12959">
                  <c:v>14</c:v>
                </c:pt>
                <c:pt idx="12960">
                  <c:v>14</c:v>
                </c:pt>
                <c:pt idx="12961">
                  <c:v>17</c:v>
                </c:pt>
                <c:pt idx="12962">
                  <c:v>17</c:v>
                </c:pt>
                <c:pt idx="12963">
                  <c:v>15</c:v>
                </c:pt>
                <c:pt idx="12964">
                  <c:v>18</c:v>
                </c:pt>
                <c:pt idx="12965">
                  <c:v>17</c:v>
                </c:pt>
                <c:pt idx="12966">
                  <c:v>18</c:v>
                </c:pt>
                <c:pt idx="12967">
                  <c:v>18</c:v>
                </c:pt>
                <c:pt idx="12968">
                  <c:v>20</c:v>
                </c:pt>
                <c:pt idx="12969">
                  <c:v>21</c:v>
                </c:pt>
                <c:pt idx="12970">
                  <c:v>19</c:v>
                </c:pt>
                <c:pt idx="12971">
                  <c:v>23</c:v>
                </c:pt>
                <c:pt idx="12972">
                  <c:v>19</c:v>
                </c:pt>
                <c:pt idx="12973">
                  <c:v>20</c:v>
                </c:pt>
                <c:pt idx="12974">
                  <c:v>20</c:v>
                </c:pt>
                <c:pt idx="12975">
                  <c:v>21</c:v>
                </c:pt>
                <c:pt idx="12976">
                  <c:v>20</c:v>
                </c:pt>
                <c:pt idx="12977">
                  <c:v>18</c:v>
                </c:pt>
                <c:pt idx="12978">
                  <c:v>21</c:v>
                </c:pt>
                <c:pt idx="12979">
                  <c:v>18</c:v>
                </c:pt>
                <c:pt idx="12980">
                  <c:v>19</c:v>
                </c:pt>
                <c:pt idx="12981">
                  <c:v>19</c:v>
                </c:pt>
                <c:pt idx="12982">
                  <c:v>21</c:v>
                </c:pt>
                <c:pt idx="12983">
                  <c:v>19</c:v>
                </c:pt>
                <c:pt idx="12984">
                  <c:v>18</c:v>
                </c:pt>
                <c:pt idx="12985">
                  <c:v>20</c:v>
                </c:pt>
                <c:pt idx="12986">
                  <c:v>20</c:v>
                </c:pt>
                <c:pt idx="12987">
                  <c:v>18</c:v>
                </c:pt>
                <c:pt idx="12988">
                  <c:v>23</c:v>
                </c:pt>
                <c:pt idx="12989">
                  <c:v>21</c:v>
                </c:pt>
                <c:pt idx="12990">
                  <c:v>20</c:v>
                </c:pt>
                <c:pt idx="12991">
                  <c:v>21</c:v>
                </c:pt>
                <c:pt idx="12992">
                  <c:v>23</c:v>
                </c:pt>
                <c:pt idx="12993">
                  <c:v>23</c:v>
                </c:pt>
                <c:pt idx="12994">
                  <c:v>21</c:v>
                </c:pt>
                <c:pt idx="12995">
                  <c:v>23</c:v>
                </c:pt>
                <c:pt idx="12996">
                  <c:v>21</c:v>
                </c:pt>
                <c:pt idx="12997">
                  <c:v>21</c:v>
                </c:pt>
                <c:pt idx="12998">
                  <c:v>21</c:v>
                </c:pt>
                <c:pt idx="12999">
                  <c:v>21</c:v>
                </c:pt>
                <c:pt idx="13000">
                  <c:v>21</c:v>
                </c:pt>
                <c:pt idx="13001">
                  <c:v>17</c:v>
                </c:pt>
                <c:pt idx="13002">
                  <c:v>17</c:v>
                </c:pt>
                <c:pt idx="13003">
                  <c:v>17</c:v>
                </c:pt>
                <c:pt idx="13004">
                  <c:v>15</c:v>
                </c:pt>
                <c:pt idx="13005">
                  <c:v>15</c:v>
                </c:pt>
                <c:pt idx="13006">
                  <c:v>15</c:v>
                </c:pt>
                <c:pt idx="13007">
                  <c:v>14</c:v>
                </c:pt>
                <c:pt idx="13008">
                  <c:v>15</c:v>
                </c:pt>
                <c:pt idx="13009">
                  <c:v>13</c:v>
                </c:pt>
                <c:pt idx="13010">
                  <c:v>14</c:v>
                </c:pt>
                <c:pt idx="13011">
                  <c:v>14</c:v>
                </c:pt>
                <c:pt idx="13012">
                  <c:v>13</c:v>
                </c:pt>
                <c:pt idx="13013">
                  <c:v>12</c:v>
                </c:pt>
                <c:pt idx="13014">
                  <c:v>9</c:v>
                </c:pt>
                <c:pt idx="13015">
                  <c:v>12</c:v>
                </c:pt>
                <c:pt idx="13016">
                  <c:v>9</c:v>
                </c:pt>
                <c:pt idx="13017">
                  <c:v>9</c:v>
                </c:pt>
                <c:pt idx="13018">
                  <c:v>9</c:v>
                </c:pt>
                <c:pt idx="13019">
                  <c:v>11</c:v>
                </c:pt>
                <c:pt idx="13020">
                  <c:v>8</c:v>
                </c:pt>
                <c:pt idx="13021">
                  <c:v>6</c:v>
                </c:pt>
                <c:pt idx="13022">
                  <c:v>8</c:v>
                </c:pt>
                <c:pt idx="13023">
                  <c:v>5</c:v>
                </c:pt>
                <c:pt idx="13024">
                  <c:v>5</c:v>
                </c:pt>
                <c:pt idx="13025">
                  <c:v>5</c:v>
                </c:pt>
                <c:pt idx="13026">
                  <c:v>3</c:v>
                </c:pt>
                <c:pt idx="13027">
                  <c:v>3</c:v>
                </c:pt>
                <c:pt idx="13028">
                  <c:v>5</c:v>
                </c:pt>
                <c:pt idx="13029">
                  <c:v>4</c:v>
                </c:pt>
                <c:pt idx="13030">
                  <c:v>5</c:v>
                </c:pt>
                <c:pt idx="13031">
                  <c:v>3</c:v>
                </c:pt>
                <c:pt idx="13032">
                  <c:v>6</c:v>
                </c:pt>
                <c:pt idx="13033">
                  <c:v>5</c:v>
                </c:pt>
                <c:pt idx="13034">
                  <c:v>7</c:v>
                </c:pt>
                <c:pt idx="13035">
                  <c:v>8</c:v>
                </c:pt>
                <c:pt idx="13036">
                  <c:v>6</c:v>
                </c:pt>
                <c:pt idx="13037">
                  <c:v>8</c:v>
                </c:pt>
                <c:pt idx="13038">
                  <c:v>8</c:v>
                </c:pt>
                <c:pt idx="13039">
                  <c:v>8</c:v>
                </c:pt>
                <c:pt idx="13040">
                  <c:v>8</c:v>
                </c:pt>
                <c:pt idx="13041">
                  <c:v>8</c:v>
                </c:pt>
                <c:pt idx="13042">
                  <c:v>7</c:v>
                </c:pt>
                <c:pt idx="13043">
                  <c:v>6</c:v>
                </c:pt>
                <c:pt idx="13044">
                  <c:v>6</c:v>
                </c:pt>
                <c:pt idx="13045">
                  <c:v>7</c:v>
                </c:pt>
                <c:pt idx="13046">
                  <c:v>5</c:v>
                </c:pt>
                <c:pt idx="13047">
                  <c:v>3</c:v>
                </c:pt>
                <c:pt idx="13048">
                  <c:v>2</c:v>
                </c:pt>
                <c:pt idx="13049">
                  <c:v>3</c:v>
                </c:pt>
                <c:pt idx="13050">
                  <c:v>2</c:v>
                </c:pt>
                <c:pt idx="13051">
                  <c:v>2</c:v>
                </c:pt>
                <c:pt idx="13052">
                  <c:v>2</c:v>
                </c:pt>
                <c:pt idx="13053">
                  <c:v>1</c:v>
                </c:pt>
                <c:pt idx="13054">
                  <c:v>3</c:v>
                </c:pt>
                <c:pt idx="13055">
                  <c:v>0</c:v>
                </c:pt>
                <c:pt idx="13056">
                  <c:v>2</c:v>
                </c:pt>
                <c:pt idx="13057">
                  <c:v>1</c:v>
                </c:pt>
                <c:pt idx="13058">
                  <c:v>0</c:v>
                </c:pt>
                <c:pt idx="13059">
                  <c:v>1</c:v>
                </c:pt>
                <c:pt idx="13060">
                  <c:v>0</c:v>
                </c:pt>
                <c:pt idx="13061">
                  <c:v>2</c:v>
                </c:pt>
                <c:pt idx="13062">
                  <c:v>2</c:v>
                </c:pt>
                <c:pt idx="13063">
                  <c:v>3</c:v>
                </c:pt>
                <c:pt idx="13064">
                  <c:v>2</c:v>
                </c:pt>
                <c:pt idx="13065">
                  <c:v>2</c:v>
                </c:pt>
                <c:pt idx="13066">
                  <c:v>3</c:v>
                </c:pt>
                <c:pt idx="13067">
                  <c:v>2</c:v>
                </c:pt>
                <c:pt idx="13068">
                  <c:v>3</c:v>
                </c:pt>
                <c:pt idx="13069">
                  <c:v>2</c:v>
                </c:pt>
                <c:pt idx="13070">
                  <c:v>2</c:v>
                </c:pt>
                <c:pt idx="13071">
                  <c:v>2</c:v>
                </c:pt>
                <c:pt idx="13072">
                  <c:v>1</c:v>
                </c:pt>
                <c:pt idx="13073">
                  <c:v>2</c:v>
                </c:pt>
                <c:pt idx="13074">
                  <c:v>1</c:v>
                </c:pt>
                <c:pt idx="13075">
                  <c:v>1</c:v>
                </c:pt>
                <c:pt idx="13076">
                  <c:v>3</c:v>
                </c:pt>
                <c:pt idx="13077">
                  <c:v>1</c:v>
                </c:pt>
                <c:pt idx="13078">
                  <c:v>3</c:v>
                </c:pt>
                <c:pt idx="13079">
                  <c:v>4</c:v>
                </c:pt>
                <c:pt idx="13080">
                  <c:v>3</c:v>
                </c:pt>
                <c:pt idx="13081">
                  <c:v>3</c:v>
                </c:pt>
                <c:pt idx="13082">
                  <c:v>2</c:v>
                </c:pt>
                <c:pt idx="13083">
                  <c:v>3</c:v>
                </c:pt>
                <c:pt idx="13084">
                  <c:v>2</c:v>
                </c:pt>
                <c:pt idx="13085">
                  <c:v>3</c:v>
                </c:pt>
                <c:pt idx="13086">
                  <c:v>2</c:v>
                </c:pt>
                <c:pt idx="13087">
                  <c:v>3</c:v>
                </c:pt>
                <c:pt idx="13088">
                  <c:v>3</c:v>
                </c:pt>
                <c:pt idx="13089">
                  <c:v>3</c:v>
                </c:pt>
                <c:pt idx="13090">
                  <c:v>6</c:v>
                </c:pt>
                <c:pt idx="13091">
                  <c:v>3</c:v>
                </c:pt>
                <c:pt idx="13092">
                  <c:v>3</c:v>
                </c:pt>
                <c:pt idx="13093">
                  <c:v>3</c:v>
                </c:pt>
                <c:pt idx="13094">
                  <c:v>3</c:v>
                </c:pt>
                <c:pt idx="13095">
                  <c:v>3</c:v>
                </c:pt>
                <c:pt idx="13096">
                  <c:v>4</c:v>
                </c:pt>
                <c:pt idx="13097">
                  <c:v>3</c:v>
                </c:pt>
                <c:pt idx="13098">
                  <c:v>5</c:v>
                </c:pt>
                <c:pt idx="13099">
                  <c:v>2</c:v>
                </c:pt>
                <c:pt idx="13100">
                  <c:v>4</c:v>
                </c:pt>
                <c:pt idx="13101">
                  <c:v>2</c:v>
                </c:pt>
                <c:pt idx="13102">
                  <c:v>2</c:v>
                </c:pt>
                <c:pt idx="13103">
                  <c:v>3</c:v>
                </c:pt>
                <c:pt idx="13104">
                  <c:v>2</c:v>
                </c:pt>
                <c:pt idx="13105">
                  <c:v>3</c:v>
                </c:pt>
                <c:pt idx="13106">
                  <c:v>1</c:v>
                </c:pt>
                <c:pt idx="13107">
                  <c:v>3</c:v>
                </c:pt>
                <c:pt idx="13108">
                  <c:v>2</c:v>
                </c:pt>
                <c:pt idx="13109">
                  <c:v>3</c:v>
                </c:pt>
                <c:pt idx="13110">
                  <c:v>3</c:v>
                </c:pt>
                <c:pt idx="13111">
                  <c:v>2</c:v>
                </c:pt>
                <c:pt idx="13112">
                  <c:v>2</c:v>
                </c:pt>
                <c:pt idx="13113">
                  <c:v>3</c:v>
                </c:pt>
                <c:pt idx="13114">
                  <c:v>2</c:v>
                </c:pt>
                <c:pt idx="13115">
                  <c:v>1</c:v>
                </c:pt>
                <c:pt idx="13116">
                  <c:v>2</c:v>
                </c:pt>
                <c:pt idx="13117">
                  <c:v>2</c:v>
                </c:pt>
                <c:pt idx="13118">
                  <c:v>1</c:v>
                </c:pt>
                <c:pt idx="13119">
                  <c:v>1</c:v>
                </c:pt>
                <c:pt idx="13120">
                  <c:v>3</c:v>
                </c:pt>
                <c:pt idx="13121">
                  <c:v>3</c:v>
                </c:pt>
                <c:pt idx="13122">
                  <c:v>3</c:v>
                </c:pt>
                <c:pt idx="13123">
                  <c:v>1</c:v>
                </c:pt>
                <c:pt idx="13124">
                  <c:v>5</c:v>
                </c:pt>
                <c:pt idx="13125">
                  <c:v>3</c:v>
                </c:pt>
                <c:pt idx="13126">
                  <c:v>1</c:v>
                </c:pt>
                <c:pt idx="13127">
                  <c:v>2</c:v>
                </c:pt>
                <c:pt idx="13128">
                  <c:v>0</c:v>
                </c:pt>
                <c:pt idx="13129">
                  <c:v>1</c:v>
                </c:pt>
                <c:pt idx="13130">
                  <c:v>1</c:v>
                </c:pt>
                <c:pt idx="13131">
                  <c:v>2</c:v>
                </c:pt>
                <c:pt idx="13132">
                  <c:v>0</c:v>
                </c:pt>
                <c:pt idx="13133">
                  <c:v>0</c:v>
                </c:pt>
                <c:pt idx="13134">
                  <c:v>2</c:v>
                </c:pt>
                <c:pt idx="13135">
                  <c:v>1</c:v>
                </c:pt>
                <c:pt idx="13136">
                  <c:v>2</c:v>
                </c:pt>
                <c:pt idx="13137">
                  <c:v>1</c:v>
                </c:pt>
                <c:pt idx="13138">
                  <c:v>1</c:v>
                </c:pt>
                <c:pt idx="13139">
                  <c:v>1</c:v>
                </c:pt>
                <c:pt idx="13140">
                  <c:v>0</c:v>
                </c:pt>
                <c:pt idx="13141">
                  <c:v>1</c:v>
                </c:pt>
                <c:pt idx="13142">
                  <c:v>1</c:v>
                </c:pt>
                <c:pt idx="13143">
                  <c:v>0</c:v>
                </c:pt>
                <c:pt idx="13144">
                  <c:v>1</c:v>
                </c:pt>
                <c:pt idx="13145">
                  <c:v>0</c:v>
                </c:pt>
                <c:pt idx="13146">
                  <c:v>3</c:v>
                </c:pt>
                <c:pt idx="13147">
                  <c:v>3</c:v>
                </c:pt>
                <c:pt idx="13148">
                  <c:v>1</c:v>
                </c:pt>
                <c:pt idx="13149">
                  <c:v>2</c:v>
                </c:pt>
                <c:pt idx="13150">
                  <c:v>0</c:v>
                </c:pt>
                <c:pt idx="13151">
                  <c:v>2</c:v>
                </c:pt>
                <c:pt idx="13152">
                  <c:v>1</c:v>
                </c:pt>
                <c:pt idx="13153">
                  <c:v>1</c:v>
                </c:pt>
                <c:pt idx="13154">
                  <c:v>1</c:v>
                </c:pt>
                <c:pt idx="13155">
                  <c:v>1</c:v>
                </c:pt>
                <c:pt idx="13156">
                  <c:v>2</c:v>
                </c:pt>
                <c:pt idx="13157">
                  <c:v>3</c:v>
                </c:pt>
                <c:pt idx="13158">
                  <c:v>4</c:v>
                </c:pt>
                <c:pt idx="13159">
                  <c:v>1</c:v>
                </c:pt>
                <c:pt idx="13160">
                  <c:v>2</c:v>
                </c:pt>
                <c:pt idx="13161">
                  <c:v>3</c:v>
                </c:pt>
                <c:pt idx="13162">
                  <c:v>4</c:v>
                </c:pt>
                <c:pt idx="13163">
                  <c:v>3</c:v>
                </c:pt>
                <c:pt idx="13164">
                  <c:v>4</c:v>
                </c:pt>
                <c:pt idx="13165">
                  <c:v>3</c:v>
                </c:pt>
                <c:pt idx="13166">
                  <c:v>5</c:v>
                </c:pt>
                <c:pt idx="13167">
                  <c:v>6</c:v>
                </c:pt>
                <c:pt idx="13168">
                  <c:v>6</c:v>
                </c:pt>
                <c:pt idx="13169">
                  <c:v>5</c:v>
                </c:pt>
                <c:pt idx="13170">
                  <c:v>4</c:v>
                </c:pt>
                <c:pt idx="13171">
                  <c:v>6</c:v>
                </c:pt>
                <c:pt idx="13172">
                  <c:v>3</c:v>
                </c:pt>
                <c:pt idx="13173">
                  <c:v>5</c:v>
                </c:pt>
                <c:pt idx="13174">
                  <c:v>5</c:v>
                </c:pt>
                <c:pt idx="13175">
                  <c:v>5</c:v>
                </c:pt>
                <c:pt idx="13176">
                  <c:v>4</c:v>
                </c:pt>
                <c:pt idx="13177">
                  <c:v>5</c:v>
                </c:pt>
                <c:pt idx="13178">
                  <c:v>6</c:v>
                </c:pt>
                <c:pt idx="13179">
                  <c:v>6</c:v>
                </c:pt>
                <c:pt idx="13180">
                  <c:v>6</c:v>
                </c:pt>
                <c:pt idx="13181">
                  <c:v>6</c:v>
                </c:pt>
                <c:pt idx="13182">
                  <c:v>5</c:v>
                </c:pt>
                <c:pt idx="13183">
                  <c:v>4</c:v>
                </c:pt>
                <c:pt idx="13184">
                  <c:v>6</c:v>
                </c:pt>
                <c:pt idx="13185">
                  <c:v>5</c:v>
                </c:pt>
                <c:pt idx="13186">
                  <c:v>7</c:v>
                </c:pt>
                <c:pt idx="13187">
                  <c:v>6</c:v>
                </c:pt>
                <c:pt idx="13188">
                  <c:v>6</c:v>
                </c:pt>
                <c:pt idx="13189">
                  <c:v>6</c:v>
                </c:pt>
                <c:pt idx="13190">
                  <c:v>7</c:v>
                </c:pt>
                <c:pt idx="13191">
                  <c:v>7</c:v>
                </c:pt>
                <c:pt idx="13192">
                  <c:v>7</c:v>
                </c:pt>
                <c:pt idx="13193">
                  <c:v>7</c:v>
                </c:pt>
                <c:pt idx="13194">
                  <c:v>4</c:v>
                </c:pt>
                <c:pt idx="13195">
                  <c:v>7</c:v>
                </c:pt>
                <c:pt idx="13196">
                  <c:v>7</c:v>
                </c:pt>
                <c:pt idx="13197">
                  <c:v>7</c:v>
                </c:pt>
                <c:pt idx="13198">
                  <c:v>7</c:v>
                </c:pt>
                <c:pt idx="13199">
                  <c:v>7</c:v>
                </c:pt>
                <c:pt idx="13200">
                  <c:v>6</c:v>
                </c:pt>
                <c:pt idx="13201">
                  <c:v>4</c:v>
                </c:pt>
                <c:pt idx="13202">
                  <c:v>7</c:v>
                </c:pt>
                <c:pt idx="13203">
                  <c:v>11</c:v>
                </c:pt>
                <c:pt idx="13204">
                  <c:v>8</c:v>
                </c:pt>
                <c:pt idx="13205">
                  <c:v>7</c:v>
                </c:pt>
                <c:pt idx="13206">
                  <c:v>6</c:v>
                </c:pt>
                <c:pt idx="13207">
                  <c:v>6</c:v>
                </c:pt>
                <c:pt idx="13208">
                  <c:v>7</c:v>
                </c:pt>
                <c:pt idx="13209">
                  <c:v>6</c:v>
                </c:pt>
                <c:pt idx="13210">
                  <c:v>7</c:v>
                </c:pt>
                <c:pt idx="13211">
                  <c:v>6</c:v>
                </c:pt>
                <c:pt idx="13212">
                  <c:v>7</c:v>
                </c:pt>
                <c:pt idx="13213">
                  <c:v>5</c:v>
                </c:pt>
                <c:pt idx="13214">
                  <c:v>7</c:v>
                </c:pt>
                <c:pt idx="13215">
                  <c:v>7</c:v>
                </c:pt>
                <c:pt idx="13216">
                  <c:v>7</c:v>
                </c:pt>
                <c:pt idx="13217">
                  <c:v>8</c:v>
                </c:pt>
                <c:pt idx="13218">
                  <c:v>7</c:v>
                </c:pt>
                <c:pt idx="13219">
                  <c:v>9</c:v>
                </c:pt>
                <c:pt idx="13220">
                  <c:v>7</c:v>
                </c:pt>
                <c:pt idx="13221">
                  <c:v>8</c:v>
                </c:pt>
                <c:pt idx="13222">
                  <c:v>7</c:v>
                </c:pt>
                <c:pt idx="13223">
                  <c:v>8</c:v>
                </c:pt>
                <c:pt idx="13224">
                  <c:v>7</c:v>
                </c:pt>
                <c:pt idx="13225">
                  <c:v>8</c:v>
                </c:pt>
                <c:pt idx="13226">
                  <c:v>9</c:v>
                </c:pt>
                <c:pt idx="13227">
                  <c:v>6</c:v>
                </c:pt>
                <c:pt idx="13228">
                  <c:v>6</c:v>
                </c:pt>
                <c:pt idx="13229">
                  <c:v>6</c:v>
                </c:pt>
                <c:pt idx="13230">
                  <c:v>7</c:v>
                </c:pt>
                <c:pt idx="13231">
                  <c:v>7</c:v>
                </c:pt>
                <c:pt idx="13232">
                  <c:v>8</c:v>
                </c:pt>
                <c:pt idx="13233">
                  <c:v>7</c:v>
                </c:pt>
                <c:pt idx="13234">
                  <c:v>7</c:v>
                </c:pt>
                <c:pt idx="13235">
                  <c:v>6</c:v>
                </c:pt>
                <c:pt idx="13236">
                  <c:v>7</c:v>
                </c:pt>
                <c:pt idx="13237">
                  <c:v>8</c:v>
                </c:pt>
                <c:pt idx="13238">
                  <c:v>6</c:v>
                </c:pt>
                <c:pt idx="13239">
                  <c:v>6</c:v>
                </c:pt>
                <c:pt idx="13240">
                  <c:v>4</c:v>
                </c:pt>
                <c:pt idx="13241">
                  <c:v>4</c:v>
                </c:pt>
                <c:pt idx="13242">
                  <c:v>3</c:v>
                </c:pt>
                <c:pt idx="13243">
                  <c:v>5</c:v>
                </c:pt>
                <c:pt idx="13244">
                  <c:v>4</c:v>
                </c:pt>
                <c:pt idx="13245">
                  <c:v>5</c:v>
                </c:pt>
                <c:pt idx="13246">
                  <c:v>5</c:v>
                </c:pt>
                <c:pt idx="13247">
                  <c:v>4</c:v>
                </c:pt>
                <c:pt idx="13248">
                  <c:v>3</c:v>
                </c:pt>
                <c:pt idx="13249">
                  <c:v>4</c:v>
                </c:pt>
                <c:pt idx="13250">
                  <c:v>4</c:v>
                </c:pt>
                <c:pt idx="13251">
                  <c:v>3</c:v>
                </c:pt>
                <c:pt idx="13252">
                  <c:v>2</c:v>
                </c:pt>
                <c:pt idx="13253">
                  <c:v>4</c:v>
                </c:pt>
                <c:pt idx="13254">
                  <c:v>4</c:v>
                </c:pt>
                <c:pt idx="13255">
                  <c:v>3</c:v>
                </c:pt>
                <c:pt idx="13256">
                  <c:v>4</c:v>
                </c:pt>
                <c:pt idx="13257">
                  <c:v>4</c:v>
                </c:pt>
                <c:pt idx="13258">
                  <c:v>4</c:v>
                </c:pt>
                <c:pt idx="13259">
                  <c:v>4</c:v>
                </c:pt>
                <c:pt idx="13260">
                  <c:v>4</c:v>
                </c:pt>
                <c:pt idx="13261">
                  <c:v>4</c:v>
                </c:pt>
                <c:pt idx="13262">
                  <c:v>3</c:v>
                </c:pt>
                <c:pt idx="13263">
                  <c:v>4</c:v>
                </c:pt>
                <c:pt idx="13264">
                  <c:v>3</c:v>
                </c:pt>
                <c:pt idx="13265">
                  <c:v>4</c:v>
                </c:pt>
                <c:pt idx="13266">
                  <c:v>4</c:v>
                </c:pt>
                <c:pt idx="13267">
                  <c:v>5</c:v>
                </c:pt>
                <c:pt idx="13268">
                  <c:v>5</c:v>
                </c:pt>
                <c:pt idx="13269">
                  <c:v>4</c:v>
                </c:pt>
                <c:pt idx="13270">
                  <c:v>6</c:v>
                </c:pt>
                <c:pt idx="13271">
                  <c:v>8</c:v>
                </c:pt>
                <c:pt idx="13272">
                  <c:v>7</c:v>
                </c:pt>
                <c:pt idx="13273">
                  <c:v>6</c:v>
                </c:pt>
                <c:pt idx="13274">
                  <c:v>6</c:v>
                </c:pt>
                <c:pt idx="13275">
                  <c:v>6</c:v>
                </c:pt>
                <c:pt idx="13276">
                  <c:v>7</c:v>
                </c:pt>
                <c:pt idx="13277">
                  <c:v>7</c:v>
                </c:pt>
                <c:pt idx="13278">
                  <c:v>7</c:v>
                </c:pt>
                <c:pt idx="13279">
                  <c:v>6</c:v>
                </c:pt>
                <c:pt idx="13280">
                  <c:v>7</c:v>
                </c:pt>
                <c:pt idx="13281">
                  <c:v>4</c:v>
                </c:pt>
                <c:pt idx="13282">
                  <c:v>4</c:v>
                </c:pt>
                <c:pt idx="13283">
                  <c:v>6</c:v>
                </c:pt>
                <c:pt idx="13284">
                  <c:v>6</c:v>
                </c:pt>
                <c:pt idx="13285">
                  <c:v>7</c:v>
                </c:pt>
                <c:pt idx="13286">
                  <c:v>4</c:v>
                </c:pt>
                <c:pt idx="13287">
                  <c:v>6</c:v>
                </c:pt>
                <c:pt idx="13288">
                  <c:v>6</c:v>
                </c:pt>
                <c:pt idx="13289">
                  <c:v>6</c:v>
                </c:pt>
                <c:pt idx="13290">
                  <c:v>7</c:v>
                </c:pt>
                <c:pt idx="13291">
                  <c:v>6</c:v>
                </c:pt>
                <c:pt idx="13292">
                  <c:v>5</c:v>
                </c:pt>
                <c:pt idx="13293">
                  <c:v>6</c:v>
                </c:pt>
                <c:pt idx="13294">
                  <c:v>7</c:v>
                </c:pt>
                <c:pt idx="13295">
                  <c:v>7</c:v>
                </c:pt>
                <c:pt idx="13296">
                  <c:v>7</c:v>
                </c:pt>
                <c:pt idx="13297">
                  <c:v>6</c:v>
                </c:pt>
                <c:pt idx="13298">
                  <c:v>6</c:v>
                </c:pt>
                <c:pt idx="13299">
                  <c:v>6</c:v>
                </c:pt>
                <c:pt idx="13300">
                  <c:v>7</c:v>
                </c:pt>
                <c:pt idx="13301">
                  <c:v>6</c:v>
                </c:pt>
                <c:pt idx="13302">
                  <c:v>7</c:v>
                </c:pt>
                <c:pt idx="13303">
                  <c:v>6</c:v>
                </c:pt>
                <c:pt idx="13304">
                  <c:v>9</c:v>
                </c:pt>
                <c:pt idx="13305">
                  <c:v>9</c:v>
                </c:pt>
                <c:pt idx="13306">
                  <c:v>8</c:v>
                </c:pt>
                <c:pt idx="13307">
                  <c:v>9</c:v>
                </c:pt>
                <c:pt idx="13308">
                  <c:v>6</c:v>
                </c:pt>
                <c:pt idx="13309">
                  <c:v>9</c:v>
                </c:pt>
                <c:pt idx="13310">
                  <c:v>9</c:v>
                </c:pt>
                <c:pt idx="13311">
                  <c:v>9</c:v>
                </c:pt>
                <c:pt idx="13312">
                  <c:v>7</c:v>
                </c:pt>
                <c:pt idx="13313">
                  <c:v>8</c:v>
                </c:pt>
                <c:pt idx="13314">
                  <c:v>8</c:v>
                </c:pt>
                <c:pt idx="13315">
                  <c:v>7</c:v>
                </c:pt>
                <c:pt idx="13316">
                  <c:v>9</c:v>
                </c:pt>
                <c:pt idx="13317">
                  <c:v>9</c:v>
                </c:pt>
                <c:pt idx="13318">
                  <c:v>8</c:v>
                </c:pt>
                <c:pt idx="13319">
                  <c:v>7</c:v>
                </c:pt>
                <c:pt idx="13320">
                  <c:v>6</c:v>
                </c:pt>
                <c:pt idx="13321">
                  <c:v>8</c:v>
                </c:pt>
                <c:pt idx="13322">
                  <c:v>9</c:v>
                </c:pt>
                <c:pt idx="13323">
                  <c:v>9</c:v>
                </c:pt>
                <c:pt idx="13324">
                  <c:v>9</c:v>
                </c:pt>
                <c:pt idx="13325">
                  <c:v>8</c:v>
                </c:pt>
                <c:pt idx="13326">
                  <c:v>9</c:v>
                </c:pt>
                <c:pt idx="13327">
                  <c:v>9</c:v>
                </c:pt>
                <c:pt idx="13328">
                  <c:v>12</c:v>
                </c:pt>
                <c:pt idx="13329">
                  <c:v>10</c:v>
                </c:pt>
                <c:pt idx="13330">
                  <c:v>9</c:v>
                </c:pt>
                <c:pt idx="13331">
                  <c:v>10</c:v>
                </c:pt>
                <c:pt idx="13332">
                  <c:v>9</c:v>
                </c:pt>
                <c:pt idx="13333">
                  <c:v>13</c:v>
                </c:pt>
                <c:pt idx="13334">
                  <c:v>13</c:v>
                </c:pt>
                <c:pt idx="13335">
                  <c:v>13</c:v>
                </c:pt>
                <c:pt idx="13336">
                  <c:v>13</c:v>
                </c:pt>
                <c:pt idx="13337">
                  <c:v>11</c:v>
                </c:pt>
                <c:pt idx="13338">
                  <c:v>13</c:v>
                </c:pt>
                <c:pt idx="13339">
                  <c:v>15</c:v>
                </c:pt>
                <c:pt idx="13340">
                  <c:v>14</c:v>
                </c:pt>
                <c:pt idx="13341">
                  <c:v>14</c:v>
                </c:pt>
                <c:pt idx="13342">
                  <c:v>13</c:v>
                </c:pt>
                <c:pt idx="13343">
                  <c:v>12</c:v>
                </c:pt>
                <c:pt idx="13344">
                  <c:v>13</c:v>
                </c:pt>
                <c:pt idx="13345">
                  <c:v>14</c:v>
                </c:pt>
                <c:pt idx="13346">
                  <c:v>15</c:v>
                </c:pt>
                <c:pt idx="13347">
                  <c:v>15</c:v>
                </c:pt>
                <c:pt idx="13348">
                  <c:v>18</c:v>
                </c:pt>
                <c:pt idx="13349">
                  <c:v>14</c:v>
                </c:pt>
                <c:pt idx="13350">
                  <c:v>19</c:v>
                </c:pt>
                <c:pt idx="13351">
                  <c:v>17</c:v>
                </c:pt>
                <c:pt idx="13352">
                  <c:v>16</c:v>
                </c:pt>
                <c:pt idx="13353">
                  <c:v>17</c:v>
                </c:pt>
                <c:pt idx="13354">
                  <c:v>15</c:v>
                </c:pt>
                <c:pt idx="13355">
                  <c:v>17</c:v>
                </c:pt>
                <c:pt idx="13356">
                  <c:v>15</c:v>
                </c:pt>
                <c:pt idx="13357">
                  <c:v>17</c:v>
                </c:pt>
                <c:pt idx="13358">
                  <c:v>18</c:v>
                </c:pt>
                <c:pt idx="13359">
                  <c:v>18</c:v>
                </c:pt>
                <c:pt idx="13360">
                  <c:v>17</c:v>
                </c:pt>
                <c:pt idx="13361">
                  <c:v>17</c:v>
                </c:pt>
                <c:pt idx="13362">
                  <c:v>18</c:v>
                </c:pt>
                <c:pt idx="13363">
                  <c:v>17</c:v>
                </c:pt>
                <c:pt idx="13364">
                  <c:v>15</c:v>
                </c:pt>
                <c:pt idx="13365">
                  <c:v>14</c:v>
                </c:pt>
                <c:pt idx="13366">
                  <c:v>14</c:v>
                </c:pt>
                <c:pt idx="13367">
                  <c:v>15</c:v>
                </c:pt>
                <c:pt idx="13368">
                  <c:v>15</c:v>
                </c:pt>
                <c:pt idx="13369">
                  <c:v>13</c:v>
                </c:pt>
                <c:pt idx="13370">
                  <c:v>13</c:v>
                </c:pt>
                <c:pt idx="13371">
                  <c:v>12</c:v>
                </c:pt>
                <c:pt idx="13372">
                  <c:v>14</c:v>
                </c:pt>
                <c:pt idx="13373">
                  <c:v>15</c:v>
                </c:pt>
                <c:pt idx="13374">
                  <c:v>12</c:v>
                </c:pt>
                <c:pt idx="13375">
                  <c:v>14</c:v>
                </c:pt>
                <c:pt idx="13376">
                  <c:v>13</c:v>
                </c:pt>
                <c:pt idx="13377">
                  <c:v>13</c:v>
                </c:pt>
                <c:pt idx="13378">
                  <c:v>11</c:v>
                </c:pt>
                <c:pt idx="13379">
                  <c:v>14</c:v>
                </c:pt>
                <c:pt idx="13380">
                  <c:v>14</c:v>
                </c:pt>
                <c:pt idx="13381">
                  <c:v>13</c:v>
                </c:pt>
                <c:pt idx="13382">
                  <c:v>13</c:v>
                </c:pt>
                <c:pt idx="13383">
                  <c:v>11</c:v>
                </c:pt>
                <c:pt idx="13384">
                  <c:v>15</c:v>
                </c:pt>
                <c:pt idx="13385">
                  <c:v>13</c:v>
                </c:pt>
                <c:pt idx="13386">
                  <c:v>11</c:v>
                </c:pt>
                <c:pt idx="13387">
                  <c:v>11</c:v>
                </c:pt>
                <c:pt idx="13388">
                  <c:v>10</c:v>
                </c:pt>
                <c:pt idx="13389">
                  <c:v>12</c:v>
                </c:pt>
                <c:pt idx="13390">
                  <c:v>13</c:v>
                </c:pt>
                <c:pt idx="13391">
                  <c:v>12</c:v>
                </c:pt>
                <c:pt idx="13392">
                  <c:v>13</c:v>
                </c:pt>
                <c:pt idx="13393">
                  <c:v>13</c:v>
                </c:pt>
                <c:pt idx="13394">
                  <c:v>13</c:v>
                </c:pt>
                <c:pt idx="13395">
                  <c:v>12</c:v>
                </c:pt>
                <c:pt idx="13396">
                  <c:v>14</c:v>
                </c:pt>
                <c:pt idx="13397">
                  <c:v>13</c:v>
                </c:pt>
                <c:pt idx="13398">
                  <c:v>11</c:v>
                </c:pt>
                <c:pt idx="13399">
                  <c:v>12</c:v>
                </c:pt>
                <c:pt idx="13400">
                  <c:v>9</c:v>
                </c:pt>
                <c:pt idx="13401">
                  <c:v>13</c:v>
                </c:pt>
                <c:pt idx="13402">
                  <c:v>13</c:v>
                </c:pt>
                <c:pt idx="13403">
                  <c:v>13</c:v>
                </c:pt>
                <c:pt idx="13404">
                  <c:v>11</c:v>
                </c:pt>
                <c:pt idx="13405">
                  <c:v>13</c:v>
                </c:pt>
                <c:pt idx="13406">
                  <c:v>13</c:v>
                </c:pt>
                <c:pt idx="13407">
                  <c:v>14</c:v>
                </c:pt>
                <c:pt idx="13408">
                  <c:v>12</c:v>
                </c:pt>
                <c:pt idx="13409">
                  <c:v>12</c:v>
                </c:pt>
                <c:pt idx="13410">
                  <c:v>10</c:v>
                </c:pt>
                <c:pt idx="13411">
                  <c:v>11</c:v>
                </c:pt>
                <c:pt idx="13412">
                  <c:v>11</c:v>
                </c:pt>
                <c:pt idx="13413">
                  <c:v>9</c:v>
                </c:pt>
                <c:pt idx="13414">
                  <c:v>9</c:v>
                </c:pt>
                <c:pt idx="13415">
                  <c:v>9</c:v>
                </c:pt>
                <c:pt idx="13416">
                  <c:v>9</c:v>
                </c:pt>
                <c:pt idx="13417">
                  <c:v>7</c:v>
                </c:pt>
                <c:pt idx="13418">
                  <c:v>9</c:v>
                </c:pt>
                <c:pt idx="13419">
                  <c:v>9</c:v>
                </c:pt>
                <c:pt idx="13420">
                  <c:v>9</c:v>
                </c:pt>
                <c:pt idx="13421">
                  <c:v>9</c:v>
                </c:pt>
                <c:pt idx="13422">
                  <c:v>9</c:v>
                </c:pt>
                <c:pt idx="13423">
                  <c:v>9</c:v>
                </c:pt>
                <c:pt idx="13424">
                  <c:v>9</c:v>
                </c:pt>
                <c:pt idx="13425">
                  <c:v>9</c:v>
                </c:pt>
                <c:pt idx="13426">
                  <c:v>10</c:v>
                </c:pt>
                <c:pt idx="13427">
                  <c:v>9</c:v>
                </c:pt>
                <c:pt idx="13428">
                  <c:v>9</c:v>
                </c:pt>
                <c:pt idx="13429">
                  <c:v>9</c:v>
                </c:pt>
                <c:pt idx="13430">
                  <c:v>11</c:v>
                </c:pt>
                <c:pt idx="13431">
                  <c:v>9</c:v>
                </c:pt>
                <c:pt idx="13432">
                  <c:v>9</c:v>
                </c:pt>
                <c:pt idx="13433">
                  <c:v>9</c:v>
                </c:pt>
                <c:pt idx="13434">
                  <c:v>9</c:v>
                </c:pt>
                <c:pt idx="13435">
                  <c:v>9</c:v>
                </c:pt>
                <c:pt idx="13436">
                  <c:v>10</c:v>
                </c:pt>
                <c:pt idx="13437">
                  <c:v>9</c:v>
                </c:pt>
                <c:pt idx="13438">
                  <c:v>11</c:v>
                </c:pt>
                <c:pt idx="13439">
                  <c:v>12</c:v>
                </c:pt>
                <c:pt idx="13440">
                  <c:v>10</c:v>
                </c:pt>
                <c:pt idx="13441">
                  <c:v>13</c:v>
                </c:pt>
                <c:pt idx="13442">
                  <c:v>9</c:v>
                </c:pt>
                <c:pt idx="13443">
                  <c:v>12</c:v>
                </c:pt>
                <c:pt idx="13444">
                  <c:v>10</c:v>
                </c:pt>
                <c:pt idx="13445">
                  <c:v>10</c:v>
                </c:pt>
                <c:pt idx="13446">
                  <c:v>9</c:v>
                </c:pt>
                <c:pt idx="13447">
                  <c:v>10</c:v>
                </c:pt>
                <c:pt idx="13448">
                  <c:v>9</c:v>
                </c:pt>
                <c:pt idx="13449">
                  <c:v>11</c:v>
                </c:pt>
                <c:pt idx="13450">
                  <c:v>9</c:v>
                </c:pt>
                <c:pt idx="13451">
                  <c:v>10</c:v>
                </c:pt>
                <c:pt idx="13452">
                  <c:v>11</c:v>
                </c:pt>
                <c:pt idx="13453">
                  <c:v>12</c:v>
                </c:pt>
                <c:pt idx="13454">
                  <c:v>10</c:v>
                </c:pt>
                <c:pt idx="13455">
                  <c:v>11</c:v>
                </c:pt>
                <c:pt idx="13456">
                  <c:v>14</c:v>
                </c:pt>
                <c:pt idx="13457">
                  <c:v>14</c:v>
                </c:pt>
                <c:pt idx="13458">
                  <c:v>14</c:v>
                </c:pt>
                <c:pt idx="13459">
                  <c:v>11</c:v>
                </c:pt>
                <c:pt idx="13460">
                  <c:v>15</c:v>
                </c:pt>
                <c:pt idx="13461">
                  <c:v>15</c:v>
                </c:pt>
                <c:pt idx="13462">
                  <c:v>16</c:v>
                </c:pt>
                <c:pt idx="13463">
                  <c:v>15</c:v>
                </c:pt>
                <c:pt idx="13464">
                  <c:v>15</c:v>
                </c:pt>
                <c:pt idx="13465">
                  <c:v>15</c:v>
                </c:pt>
                <c:pt idx="13466">
                  <c:v>13</c:v>
                </c:pt>
                <c:pt idx="13467">
                  <c:v>17</c:v>
                </c:pt>
                <c:pt idx="13468">
                  <c:v>15</c:v>
                </c:pt>
                <c:pt idx="13469">
                  <c:v>16</c:v>
                </c:pt>
                <c:pt idx="13470">
                  <c:v>18</c:v>
                </c:pt>
                <c:pt idx="13471">
                  <c:v>16</c:v>
                </c:pt>
                <c:pt idx="13472">
                  <c:v>15</c:v>
                </c:pt>
                <c:pt idx="13473">
                  <c:v>15</c:v>
                </c:pt>
                <c:pt idx="13474">
                  <c:v>15</c:v>
                </c:pt>
                <c:pt idx="13475">
                  <c:v>18</c:v>
                </c:pt>
                <c:pt idx="13476">
                  <c:v>13</c:v>
                </c:pt>
                <c:pt idx="13477">
                  <c:v>14</c:v>
                </c:pt>
                <c:pt idx="13478">
                  <c:v>15</c:v>
                </c:pt>
                <c:pt idx="13479">
                  <c:v>15</c:v>
                </c:pt>
                <c:pt idx="13480">
                  <c:v>15</c:v>
                </c:pt>
                <c:pt idx="13481">
                  <c:v>13</c:v>
                </c:pt>
                <c:pt idx="13482">
                  <c:v>13</c:v>
                </c:pt>
                <c:pt idx="13483">
                  <c:v>14</c:v>
                </c:pt>
                <c:pt idx="13484">
                  <c:v>15</c:v>
                </c:pt>
                <c:pt idx="13485">
                  <c:v>14</c:v>
                </c:pt>
                <c:pt idx="13486">
                  <c:v>13</c:v>
                </c:pt>
                <c:pt idx="13487">
                  <c:v>15</c:v>
                </c:pt>
                <c:pt idx="13488">
                  <c:v>13</c:v>
                </c:pt>
                <c:pt idx="13489">
                  <c:v>16</c:v>
                </c:pt>
                <c:pt idx="13490">
                  <c:v>14</c:v>
                </c:pt>
                <c:pt idx="13491">
                  <c:v>15</c:v>
                </c:pt>
                <c:pt idx="13492">
                  <c:v>15</c:v>
                </c:pt>
                <c:pt idx="13493">
                  <c:v>14</c:v>
                </c:pt>
                <c:pt idx="13494">
                  <c:v>15</c:v>
                </c:pt>
                <c:pt idx="13495">
                  <c:v>15</c:v>
                </c:pt>
                <c:pt idx="13496">
                  <c:v>14</c:v>
                </c:pt>
                <c:pt idx="13497">
                  <c:v>15</c:v>
                </c:pt>
                <c:pt idx="13498">
                  <c:v>14</c:v>
                </c:pt>
                <c:pt idx="13499">
                  <c:v>13</c:v>
                </c:pt>
                <c:pt idx="13500">
                  <c:v>10</c:v>
                </c:pt>
                <c:pt idx="13501">
                  <c:v>13</c:v>
                </c:pt>
                <c:pt idx="13502">
                  <c:v>13</c:v>
                </c:pt>
                <c:pt idx="13503">
                  <c:v>13</c:v>
                </c:pt>
                <c:pt idx="13504">
                  <c:v>14</c:v>
                </c:pt>
                <c:pt idx="13505">
                  <c:v>13</c:v>
                </c:pt>
                <c:pt idx="13506">
                  <c:v>15</c:v>
                </c:pt>
                <c:pt idx="13507">
                  <c:v>12</c:v>
                </c:pt>
                <c:pt idx="13508">
                  <c:v>14</c:v>
                </c:pt>
                <c:pt idx="13509">
                  <c:v>15</c:v>
                </c:pt>
                <c:pt idx="13510">
                  <c:v>11</c:v>
                </c:pt>
                <c:pt idx="13511">
                  <c:v>13</c:v>
                </c:pt>
                <c:pt idx="13512">
                  <c:v>11</c:v>
                </c:pt>
                <c:pt idx="13513">
                  <c:v>13</c:v>
                </c:pt>
                <c:pt idx="13514">
                  <c:v>12</c:v>
                </c:pt>
                <c:pt idx="13515">
                  <c:v>12</c:v>
                </c:pt>
                <c:pt idx="13516">
                  <c:v>11</c:v>
                </c:pt>
                <c:pt idx="13517">
                  <c:v>13</c:v>
                </c:pt>
                <c:pt idx="13518">
                  <c:v>13</c:v>
                </c:pt>
                <c:pt idx="13519">
                  <c:v>13</c:v>
                </c:pt>
                <c:pt idx="13520">
                  <c:v>10</c:v>
                </c:pt>
                <c:pt idx="13521">
                  <c:v>12</c:v>
                </c:pt>
                <c:pt idx="13522">
                  <c:v>12</c:v>
                </c:pt>
                <c:pt idx="13523">
                  <c:v>11</c:v>
                </c:pt>
                <c:pt idx="13524">
                  <c:v>13</c:v>
                </c:pt>
                <c:pt idx="13525">
                  <c:v>11</c:v>
                </c:pt>
                <c:pt idx="13526">
                  <c:v>13</c:v>
                </c:pt>
                <c:pt idx="13527">
                  <c:v>10</c:v>
                </c:pt>
                <c:pt idx="13528">
                  <c:v>13</c:v>
                </c:pt>
                <c:pt idx="13529">
                  <c:v>10</c:v>
                </c:pt>
                <c:pt idx="13530">
                  <c:v>11</c:v>
                </c:pt>
                <c:pt idx="13531">
                  <c:v>12</c:v>
                </c:pt>
                <c:pt idx="13532">
                  <c:v>14</c:v>
                </c:pt>
                <c:pt idx="13533">
                  <c:v>12</c:v>
                </c:pt>
                <c:pt idx="13534">
                  <c:v>10</c:v>
                </c:pt>
                <c:pt idx="13535">
                  <c:v>9</c:v>
                </c:pt>
                <c:pt idx="13536">
                  <c:v>9</c:v>
                </c:pt>
                <c:pt idx="13537">
                  <c:v>9</c:v>
                </c:pt>
                <c:pt idx="13538">
                  <c:v>9</c:v>
                </c:pt>
                <c:pt idx="13539">
                  <c:v>8</c:v>
                </c:pt>
                <c:pt idx="13540">
                  <c:v>8</c:v>
                </c:pt>
                <c:pt idx="13541">
                  <c:v>9</c:v>
                </c:pt>
                <c:pt idx="13542">
                  <c:v>9</c:v>
                </c:pt>
                <c:pt idx="13543">
                  <c:v>14</c:v>
                </c:pt>
                <c:pt idx="13544">
                  <c:v>9</c:v>
                </c:pt>
                <c:pt idx="13545">
                  <c:v>10</c:v>
                </c:pt>
                <c:pt idx="13546">
                  <c:v>9</c:v>
                </c:pt>
                <c:pt idx="13547">
                  <c:v>10</c:v>
                </c:pt>
                <c:pt idx="13548">
                  <c:v>11</c:v>
                </c:pt>
                <c:pt idx="13549">
                  <c:v>10</c:v>
                </c:pt>
                <c:pt idx="13550">
                  <c:v>10</c:v>
                </c:pt>
                <c:pt idx="13551">
                  <c:v>7</c:v>
                </c:pt>
                <c:pt idx="13552">
                  <c:v>9</c:v>
                </c:pt>
                <c:pt idx="13553">
                  <c:v>9</c:v>
                </c:pt>
                <c:pt idx="13554">
                  <c:v>13</c:v>
                </c:pt>
                <c:pt idx="13555">
                  <c:v>13</c:v>
                </c:pt>
                <c:pt idx="13556">
                  <c:v>10</c:v>
                </c:pt>
                <c:pt idx="13557">
                  <c:v>11</c:v>
                </c:pt>
                <c:pt idx="13558">
                  <c:v>9</c:v>
                </c:pt>
                <c:pt idx="13559">
                  <c:v>13</c:v>
                </c:pt>
                <c:pt idx="13560">
                  <c:v>13</c:v>
                </c:pt>
                <c:pt idx="13561">
                  <c:v>13</c:v>
                </c:pt>
                <c:pt idx="13562">
                  <c:v>13</c:v>
                </c:pt>
                <c:pt idx="13563">
                  <c:v>12</c:v>
                </c:pt>
                <c:pt idx="13564">
                  <c:v>13</c:v>
                </c:pt>
                <c:pt idx="13565">
                  <c:v>15</c:v>
                </c:pt>
                <c:pt idx="13566">
                  <c:v>18</c:v>
                </c:pt>
                <c:pt idx="13567">
                  <c:v>16</c:v>
                </c:pt>
                <c:pt idx="13568">
                  <c:v>15</c:v>
                </c:pt>
                <c:pt idx="13569">
                  <c:v>18</c:v>
                </c:pt>
                <c:pt idx="13570">
                  <c:v>19</c:v>
                </c:pt>
                <c:pt idx="13571">
                  <c:v>18</c:v>
                </c:pt>
                <c:pt idx="13572">
                  <c:v>20</c:v>
                </c:pt>
                <c:pt idx="13573">
                  <c:v>18</c:v>
                </c:pt>
                <c:pt idx="13574">
                  <c:v>18</c:v>
                </c:pt>
                <c:pt idx="13575">
                  <c:v>19</c:v>
                </c:pt>
                <c:pt idx="13576">
                  <c:v>20</c:v>
                </c:pt>
                <c:pt idx="13577">
                  <c:v>19</c:v>
                </c:pt>
                <c:pt idx="13578">
                  <c:v>19</c:v>
                </c:pt>
                <c:pt idx="13579">
                  <c:v>20</c:v>
                </c:pt>
                <c:pt idx="13580">
                  <c:v>17</c:v>
                </c:pt>
                <c:pt idx="13581">
                  <c:v>19</c:v>
                </c:pt>
                <c:pt idx="13582">
                  <c:v>19</c:v>
                </c:pt>
                <c:pt idx="13583">
                  <c:v>19</c:v>
                </c:pt>
                <c:pt idx="13584">
                  <c:v>17</c:v>
                </c:pt>
                <c:pt idx="13585">
                  <c:v>16</c:v>
                </c:pt>
                <c:pt idx="13586">
                  <c:v>18</c:v>
                </c:pt>
                <c:pt idx="13587">
                  <c:v>18</c:v>
                </c:pt>
                <c:pt idx="13588">
                  <c:v>18</c:v>
                </c:pt>
                <c:pt idx="13589">
                  <c:v>18</c:v>
                </c:pt>
                <c:pt idx="13590">
                  <c:v>16</c:v>
                </c:pt>
                <c:pt idx="13591">
                  <c:v>17</c:v>
                </c:pt>
                <c:pt idx="13592">
                  <c:v>18</c:v>
                </c:pt>
                <c:pt idx="13593">
                  <c:v>18</c:v>
                </c:pt>
                <c:pt idx="13594">
                  <c:v>18</c:v>
                </c:pt>
                <c:pt idx="13595">
                  <c:v>15</c:v>
                </c:pt>
                <c:pt idx="13596">
                  <c:v>17</c:v>
                </c:pt>
                <c:pt idx="13597">
                  <c:v>15</c:v>
                </c:pt>
                <c:pt idx="13598">
                  <c:v>18</c:v>
                </c:pt>
                <c:pt idx="13599">
                  <c:v>17</c:v>
                </c:pt>
                <c:pt idx="13600">
                  <c:v>18</c:v>
                </c:pt>
                <c:pt idx="13601">
                  <c:v>15</c:v>
                </c:pt>
                <c:pt idx="13602">
                  <c:v>15</c:v>
                </c:pt>
                <c:pt idx="13603">
                  <c:v>18</c:v>
                </c:pt>
                <c:pt idx="13604">
                  <c:v>15</c:v>
                </c:pt>
                <c:pt idx="13605">
                  <c:v>15</c:v>
                </c:pt>
                <c:pt idx="13606">
                  <c:v>15</c:v>
                </c:pt>
                <c:pt idx="13607">
                  <c:v>15</c:v>
                </c:pt>
                <c:pt idx="13608">
                  <c:v>16</c:v>
                </c:pt>
                <c:pt idx="13609">
                  <c:v>16</c:v>
                </c:pt>
                <c:pt idx="13610">
                  <c:v>14</c:v>
                </c:pt>
                <c:pt idx="13611">
                  <c:v>14</c:v>
                </c:pt>
                <c:pt idx="13612">
                  <c:v>14</c:v>
                </c:pt>
                <c:pt idx="13613">
                  <c:v>15</c:v>
                </c:pt>
                <c:pt idx="13614">
                  <c:v>15</c:v>
                </c:pt>
                <c:pt idx="13615">
                  <c:v>14</c:v>
                </c:pt>
                <c:pt idx="13616">
                  <c:v>15</c:v>
                </c:pt>
                <c:pt idx="13617">
                  <c:v>14</c:v>
                </c:pt>
                <c:pt idx="13618">
                  <c:v>15</c:v>
                </c:pt>
                <c:pt idx="13619">
                  <c:v>15</c:v>
                </c:pt>
                <c:pt idx="13620">
                  <c:v>17</c:v>
                </c:pt>
                <c:pt idx="13621">
                  <c:v>15</c:v>
                </c:pt>
                <c:pt idx="13622">
                  <c:v>15</c:v>
                </c:pt>
                <c:pt idx="13623">
                  <c:v>18</c:v>
                </c:pt>
                <c:pt idx="13624">
                  <c:v>16</c:v>
                </c:pt>
                <c:pt idx="13625">
                  <c:v>17</c:v>
                </c:pt>
                <c:pt idx="13626">
                  <c:v>15</c:v>
                </c:pt>
                <c:pt idx="13627">
                  <c:v>17</c:v>
                </c:pt>
                <c:pt idx="13628">
                  <c:v>17</c:v>
                </c:pt>
                <c:pt idx="13629">
                  <c:v>18</c:v>
                </c:pt>
                <c:pt idx="13630">
                  <c:v>16</c:v>
                </c:pt>
                <c:pt idx="13631">
                  <c:v>16</c:v>
                </c:pt>
                <c:pt idx="13632">
                  <c:v>15</c:v>
                </c:pt>
                <c:pt idx="13633">
                  <c:v>15</c:v>
                </c:pt>
                <c:pt idx="13634">
                  <c:v>16</c:v>
                </c:pt>
                <c:pt idx="13635">
                  <c:v>16</c:v>
                </c:pt>
                <c:pt idx="13636">
                  <c:v>14</c:v>
                </c:pt>
                <c:pt idx="13637">
                  <c:v>15</c:v>
                </c:pt>
                <c:pt idx="13638">
                  <c:v>16</c:v>
                </c:pt>
                <c:pt idx="13639">
                  <c:v>15</c:v>
                </c:pt>
                <c:pt idx="13640">
                  <c:v>16</c:v>
                </c:pt>
                <c:pt idx="13641">
                  <c:v>15</c:v>
                </c:pt>
                <c:pt idx="13642">
                  <c:v>16</c:v>
                </c:pt>
                <c:pt idx="13643">
                  <c:v>14</c:v>
                </c:pt>
                <c:pt idx="13644">
                  <c:v>15</c:v>
                </c:pt>
                <c:pt idx="13645">
                  <c:v>17</c:v>
                </c:pt>
                <c:pt idx="13646">
                  <c:v>16</c:v>
                </c:pt>
                <c:pt idx="13647">
                  <c:v>17</c:v>
                </c:pt>
                <c:pt idx="13648">
                  <c:v>14</c:v>
                </c:pt>
                <c:pt idx="13649">
                  <c:v>17</c:v>
                </c:pt>
                <c:pt idx="13650">
                  <c:v>17</c:v>
                </c:pt>
                <c:pt idx="13651">
                  <c:v>18</c:v>
                </c:pt>
                <c:pt idx="13652">
                  <c:v>16</c:v>
                </c:pt>
                <c:pt idx="13653">
                  <c:v>16</c:v>
                </c:pt>
                <c:pt idx="13654">
                  <c:v>17</c:v>
                </c:pt>
                <c:pt idx="13655">
                  <c:v>18</c:v>
                </c:pt>
                <c:pt idx="13656">
                  <c:v>18</c:v>
                </c:pt>
                <c:pt idx="13657">
                  <c:v>19</c:v>
                </c:pt>
                <c:pt idx="13658">
                  <c:v>19</c:v>
                </c:pt>
                <c:pt idx="13659">
                  <c:v>18</c:v>
                </c:pt>
                <c:pt idx="13660">
                  <c:v>18</c:v>
                </c:pt>
                <c:pt idx="13661">
                  <c:v>19</c:v>
                </c:pt>
                <c:pt idx="13662">
                  <c:v>20</c:v>
                </c:pt>
                <c:pt idx="13663">
                  <c:v>18</c:v>
                </c:pt>
                <c:pt idx="13664">
                  <c:v>18</c:v>
                </c:pt>
                <c:pt idx="13665">
                  <c:v>15</c:v>
                </c:pt>
                <c:pt idx="13666">
                  <c:v>18</c:v>
                </c:pt>
                <c:pt idx="13667">
                  <c:v>18</c:v>
                </c:pt>
                <c:pt idx="13668">
                  <c:v>18</c:v>
                </c:pt>
                <c:pt idx="13669">
                  <c:v>18</c:v>
                </c:pt>
                <c:pt idx="13670">
                  <c:v>18</c:v>
                </c:pt>
                <c:pt idx="13671">
                  <c:v>20</c:v>
                </c:pt>
                <c:pt idx="13672">
                  <c:v>16</c:v>
                </c:pt>
                <c:pt idx="13673">
                  <c:v>18</c:v>
                </c:pt>
                <c:pt idx="13674">
                  <c:v>18</c:v>
                </c:pt>
                <c:pt idx="13675">
                  <c:v>18</c:v>
                </c:pt>
                <c:pt idx="13676">
                  <c:v>18</c:v>
                </c:pt>
                <c:pt idx="13677">
                  <c:v>17</c:v>
                </c:pt>
                <c:pt idx="13678">
                  <c:v>17</c:v>
                </c:pt>
                <c:pt idx="13679">
                  <c:v>17</c:v>
                </c:pt>
                <c:pt idx="13680">
                  <c:v>18</c:v>
                </c:pt>
                <c:pt idx="13681">
                  <c:v>17</c:v>
                </c:pt>
                <c:pt idx="13682">
                  <c:v>16</c:v>
                </c:pt>
                <c:pt idx="13683">
                  <c:v>15</c:v>
                </c:pt>
                <c:pt idx="13684">
                  <c:v>16</c:v>
                </c:pt>
                <c:pt idx="13685">
                  <c:v>17</c:v>
                </c:pt>
                <c:pt idx="13686">
                  <c:v>16</c:v>
                </c:pt>
                <c:pt idx="13687">
                  <c:v>13</c:v>
                </c:pt>
                <c:pt idx="13688">
                  <c:v>15</c:v>
                </c:pt>
                <c:pt idx="13689">
                  <c:v>14</c:v>
                </c:pt>
                <c:pt idx="13690">
                  <c:v>17</c:v>
                </c:pt>
                <c:pt idx="13691">
                  <c:v>17</c:v>
                </c:pt>
                <c:pt idx="13692">
                  <c:v>14</c:v>
                </c:pt>
                <c:pt idx="13693">
                  <c:v>14</c:v>
                </c:pt>
                <c:pt idx="13694">
                  <c:v>13</c:v>
                </c:pt>
                <c:pt idx="13695">
                  <c:v>15</c:v>
                </c:pt>
                <c:pt idx="13696">
                  <c:v>15</c:v>
                </c:pt>
                <c:pt idx="13697">
                  <c:v>15</c:v>
                </c:pt>
                <c:pt idx="13698">
                  <c:v>15</c:v>
                </c:pt>
                <c:pt idx="13699">
                  <c:v>15</c:v>
                </c:pt>
                <c:pt idx="13700">
                  <c:v>15</c:v>
                </c:pt>
                <c:pt idx="13701">
                  <c:v>16</c:v>
                </c:pt>
                <c:pt idx="13702">
                  <c:v>15</c:v>
                </c:pt>
                <c:pt idx="13703">
                  <c:v>14</c:v>
                </c:pt>
                <c:pt idx="13704">
                  <c:v>15</c:v>
                </c:pt>
                <c:pt idx="13705">
                  <c:v>14</c:v>
                </c:pt>
                <c:pt idx="13706">
                  <c:v>13</c:v>
                </c:pt>
                <c:pt idx="13707">
                  <c:v>13</c:v>
                </c:pt>
                <c:pt idx="13708">
                  <c:v>16</c:v>
                </c:pt>
                <c:pt idx="13709">
                  <c:v>15</c:v>
                </c:pt>
                <c:pt idx="13710">
                  <c:v>13</c:v>
                </c:pt>
                <c:pt idx="13711">
                  <c:v>12</c:v>
                </c:pt>
                <c:pt idx="13712">
                  <c:v>14</c:v>
                </c:pt>
                <c:pt idx="13713">
                  <c:v>14</c:v>
                </c:pt>
                <c:pt idx="13714">
                  <c:v>15</c:v>
                </c:pt>
                <c:pt idx="13715">
                  <c:v>14</c:v>
                </c:pt>
                <c:pt idx="13716">
                  <c:v>13</c:v>
                </c:pt>
                <c:pt idx="13717">
                  <c:v>15</c:v>
                </c:pt>
                <c:pt idx="13718">
                  <c:v>13</c:v>
                </c:pt>
                <c:pt idx="13719">
                  <c:v>18</c:v>
                </c:pt>
                <c:pt idx="13720">
                  <c:v>16</c:v>
                </c:pt>
                <c:pt idx="13721">
                  <c:v>17</c:v>
                </c:pt>
                <c:pt idx="13722">
                  <c:v>18</c:v>
                </c:pt>
                <c:pt idx="13723">
                  <c:v>17</c:v>
                </c:pt>
                <c:pt idx="13724">
                  <c:v>19</c:v>
                </c:pt>
                <c:pt idx="13725">
                  <c:v>18</c:v>
                </c:pt>
                <c:pt idx="13726">
                  <c:v>19</c:v>
                </c:pt>
                <c:pt idx="13727">
                  <c:v>19</c:v>
                </c:pt>
                <c:pt idx="13728">
                  <c:v>18</c:v>
                </c:pt>
                <c:pt idx="13729">
                  <c:v>18</c:v>
                </c:pt>
                <c:pt idx="13730">
                  <c:v>19</c:v>
                </c:pt>
                <c:pt idx="13731">
                  <c:v>19</c:v>
                </c:pt>
                <c:pt idx="13732">
                  <c:v>20</c:v>
                </c:pt>
                <c:pt idx="13733">
                  <c:v>19</c:v>
                </c:pt>
                <c:pt idx="13734">
                  <c:v>20</c:v>
                </c:pt>
                <c:pt idx="13735">
                  <c:v>20</c:v>
                </c:pt>
                <c:pt idx="13736">
                  <c:v>21</c:v>
                </c:pt>
                <c:pt idx="13737">
                  <c:v>20</c:v>
                </c:pt>
                <c:pt idx="13738">
                  <c:v>20</c:v>
                </c:pt>
                <c:pt idx="13739">
                  <c:v>23</c:v>
                </c:pt>
                <c:pt idx="13740">
                  <c:v>21</c:v>
                </c:pt>
                <c:pt idx="13741">
                  <c:v>21</c:v>
                </c:pt>
                <c:pt idx="13742">
                  <c:v>20</c:v>
                </c:pt>
                <c:pt idx="13743">
                  <c:v>21</c:v>
                </c:pt>
                <c:pt idx="13744">
                  <c:v>18</c:v>
                </c:pt>
                <c:pt idx="13745">
                  <c:v>18</c:v>
                </c:pt>
                <c:pt idx="13746">
                  <c:v>18</c:v>
                </c:pt>
                <c:pt idx="13747">
                  <c:v>18</c:v>
                </c:pt>
                <c:pt idx="13748">
                  <c:v>19</c:v>
                </c:pt>
                <c:pt idx="13749">
                  <c:v>18</c:v>
                </c:pt>
                <c:pt idx="13750">
                  <c:v>18</c:v>
                </c:pt>
                <c:pt idx="13751">
                  <c:v>18</c:v>
                </c:pt>
                <c:pt idx="13752">
                  <c:v>19</c:v>
                </c:pt>
                <c:pt idx="13753">
                  <c:v>19</c:v>
                </c:pt>
                <c:pt idx="13754">
                  <c:v>19</c:v>
                </c:pt>
                <c:pt idx="13755">
                  <c:v>19</c:v>
                </c:pt>
                <c:pt idx="13756">
                  <c:v>21</c:v>
                </c:pt>
                <c:pt idx="13757">
                  <c:v>19</c:v>
                </c:pt>
                <c:pt idx="13758">
                  <c:v>19</c:v>
                </c:pt>
                <c:pt idx="13759">
                  <c:v>21</c:v>
                </c:pt>
                <c:pt idx="13760">
                  <c:v>19</c:v>
                </c:pt>
                <c:pt idx="13761">
                  <c:v>19</c:v>
                </c:pt>
                <c:pt idx="13762">
                  <c:v>18</c:v>
                </c:pt>
                <c:pt idx="13763">
                  <c:v>21</c:v>
                </c:pt>
                <c:pt idx="13764">
                  <c:v>18</c:v>
                </c:pt>
                <c:pt idx="13765">
                  <c:v>19</c:v>
                </c:pt>
                <c:pt idx="13766">
                  <c:v>18</c:v>
                </c:pt>
                <c:pt idx="13767">
                  <c:v>19</c:v>
                </c:pt>
                <c:pt idx="13768">
                  <c:v>19</c:v>
                </c:pt>
                <c:pt idx="13769">
                  <c:v>19</c:v>
                </c:pt>
                <c:pt idx="13770">
                  <c:v>19</c:v>
                </c:pt>
                <c:pt idx="13771">
                  <c:v>19</c:v>
                </c:pt>
                <c:pt idx="13772">
                  <c:v>21</c:v>
                </c:pt>
                <c:pt idx="13773">
                  <c:v>19</c:v>
                </c:pt>
                <c:pt idx="13774">
                  <c:v>19</c:v>
                </c:pt>
                <c:pt idx="13775">
                  <c:v>19</c:v>
                </c:pt>
                <c:pt idx="13776">
                  <c:v>18</c:v>
                </c:pt>
                <c:pt idx="13777">
                  <c:v>19</c:v>
                </c:pt>
                <c:pt idx="13778">
                  <c:v>19</c:v>
                </c:pt>
                <c:pt idx="13779">
                  <c:v>18</c:v>
                </c:pt>
                <c:pt idx="13780">
                  <c:v>20</c:v>
                </c:pt>
                <c:pt idx="13781">
                  <c:v>18</c:v>
                </c:pt>
                <c:pt idx="13782">
                  <c:v>18</c:v>
                </c:pt>
                <c:pt idx="13783">
                  <c:v>19</c:v>
                </c:pt>
                <c:pt idx="13784">
                  <c:v>18</c:v>
                </c:pt>
                <c:pt idx="13785">
                  <c:v>19</c:v>
                </c:pt>
                <c:pt idx="13786">
                  <c:v>18</c:v>
                </c:pt>
                <c:pt idx="13787">
                  <c:v>21</c:v>
                </c:pt>
                <c:pt idx="13788">
                  <c:v>20</c:v>
                </c:pt>
                <c:pt idx="13789">
                  <c:v>20</c:v>
                </c:pt>
                <c:pt idx="13790">
                  <c:v>19</c:v>
                </c:pt>
                <c:pt idx="13791">
                  <c:v>20</c:v>
                </c:pt>
                <c:pt idx="13792">
                  <c:v>22</c:v>
                </c:pt>
                <c:pt idx="13793">
                  <c:v>16</c:v>
                </c:pt>
                <c:pt idx="13794">
                  <c:v>19</c:v>
                </c:pt>
                <c:pt idx="13795">
                  <c:v>18</c:v>
                </c:pt>
                <c:pt idx="13796">
                  <c:v>19</c:v>
                </c:pt>
                <c:pt idx="13797">
                  <c:v>19</c:v>
                </c:pt>
                <c:pt idx="13798">
                  <c:v>18</c:v>
                </c:pt>
                <c:pt idx="13799">
                  <c:v>19</c:v>
                </c:pt>
                <c:pt idx="13800">
                  <c:v>21</c:v>
                </c:pt>
                <c:pt idx="13801">
                  <c:v>19</c:v>
                </c:pt>
                <c:pt idx="13802">
                  <c:v>19</c:v>
                </c:pt>
                <c:pt idx="13803">
                  <c:v>19</c:v>
                </c:pt>
                <c:pt idx="13804">
                  <c:v>21</c:v>
                </c:pt>
                <c:pt idx="13805">
                  <c:v>19</c:v>
                </c:pt>
                <c:pt idx="13806">
                  <c:v>19</c:v>
                </c:pt>
                <c:pt idx="13807">
                  <c:v>21</c:v>
                </c:pt>
                <c:pt idx="13808">
                  <c:v>19</c:v>
                </c:pt>
                <c:pt idx="13809">
                  <c:v>20</c:v>
                </c:pt>
                <c:pt idx="13810">
                  <c:v>19</c:v>
                </c:pt>
                <c:pt idx="13811">
                  <c:v>22</c:v>
                </c:pt>
                <c:pt idx="13812">
                  <c:v>21</c:v>
                </c:pt>
                <c:pt idx="13813">
                  <c:v>21</c:v>
                </c:pt>
                <c:pt idx="13814">
                  <c:v>22</c:v>
                </c:pt>
                <c:pt idx="13815">
                  <c:v>21</c:v>
                </c:pt>
                <c:pt idx="13816">
                  <c:v>22</c:v>
                </c:pt>
                <c:pt idx="13817">
                  <c:v>21</c:v>
                </c:pt>
                <c:pt idx="13818">
                  <c:v>23</c:v>
                </c:pt>
                <c:pt idx="13819">
                  <c:v>22</c:v>
                </c:pt>
                <c:pt idx="13820">
                  <c:v>22</c:v>
                </c:pt>
                <c:pt idx="13821">
                  <c:v>22</c:v>
                </c:pt>
                <c:pt idx="13822">
                  <c:v>22</c:v>
                </c:pt>
                <c:pt idx="13823">
                  <c:v>21</c:v>
                </c:pt>
                <c:pt idx="13824">
                  <c:v>22</c:v>
                </c:pt>
                <c:pt idx="13825">
                  <c:v>21</c:v>
                </c:pt>
                <c:pt idx="13826">
                  <c:v>25</c:v>
                </c:pt>
                <c:pt idx="13827">
                  <c:v>18</c:v>
                </c:pt>
                <c:pt idx="13828">
                  <c:v>19</c:v>
                </c:pt>
                <c:pt idx="13829">
                  <c:v>21</c:v>
                </c:pt>
                <c:pt idx="13830">
                  <c:v>19</c:v>
                </c:pt>
                <c:pt idx="13831">
                  <c:v>20</c:v>
                </c:pt>
                <c:pt idx="13832">
                  <c:v>19</c:v>
                </c:pt>
                <c:pt idx="13833">
                  <c:v>21</c:v>
                </c:pt>
                <c:pt idx="13834">
                  <c:v>22</c:v>
                </c:pt>
                <c:pt idx="13835">
                  <c:v>23</c:v>
                </c:pt>
                <c:pt idx="13836">
                  <c:v>21</c:v>
                </c:pt>
                <c:pt idx="13837">
                  <c:v>22</c:v>
                </c:pt>
                <c:pt idx="13838">
                  <c:v>24</c:v>
                </c:pt>
                <c:pt idx="13839">
                  <c:v>22</c:v>
                </c:pt>
                <c:pt idx="13840">
                  <c:v>23</c:v>
                </c:pt>
                <c:pt idx="13841">
                  <c:v>23</c:v>
                </c:pt>
                <c:pt idx="13842">
                  <c:v>22</c:v>
                </c:pt>
                <c:pt idx="13843">
                  <c:v>22</c:v>
                </c:pt>
                <c:pt idx="13844">
                  <c:v>21</c:v>
                </c:pt>
                <c:pt idx="13845">
                  <c:v>21</c:v>
                </c:pt>
                <c:pt idx="13846">
                  <c:v>22</c:v>
                </c:pt>
                <c:pt idx="13847">
                  <c:v>22</c:v>
                </c:pt>
                <c:pt idx="13848">
                  <c:v>24</c:v>
                </c:pt>
                <c:pt idx="13849">
                  <c:v>23</c:v>
                </c:pt>
                <c:pt idx="13850">
                  <c:v>21</c:v>
                </c:pt>
                <c:pt idx="13851">
                  <c:v>23</c:v>
                </c:pt>
                <c:pt idx="13852">
                  <c:v>21</c:v>
                </c:pt>
                <c:pt idx="13853">
                  <c:v>21</c:v>
                </c:pt>
                <c:pt idx="13854">
                  <c:v>19</c:v>
                </c:pt>
                <c:pt idx="13855">
                  <c:v>23</c:v>
                </c:pt>
                <c:pt idx="13856">
                  <c:v>22</c:v>
                </c:pt>
                <c:pt idx="13857">
                  <c:v>23</c:v>
                </c:pt>
                <c:pt idx="13858">
                  <c:v>23</c:v>
                </c:pt>
                <c:pt idx="13859">
                  <c:v>23</c:v>
                </c:pt>
                <c:pt idx="13860">
                  <c:v>25</c:v>
                </c:pt>
                <c:pt idx="13861">
                  <c:v>22</c:v>
                </c:pt>
                <c:pt idx="13862">
                  <c:v>25</c:v>
                </c:pt>
                <c:pt idx="13863">
                  <c:v>25</c:v>
                </c:pt>
                <c:pt idx="13864">
                  <c:v>24</c:v>
                </c:pt>
                <c:pt idx="13865">
                  <c:v>28</c:v>
                </c:pt>
                <c:pt idx="13866">
                  <c:v>25</c:v>
                </c:pt>
                <c:pt idx="13867">
                  <c:v>25</c:v>
                </c:pt>
                <c:pt idx="13868">
                  <c:v>28</c:v>
                </c:pt>
                <c:pt idx="13869">
                  <c:v>28</c:v>
                </c:pt>
                <c:pt idx="13870">
                  <c:v>28</c:v>
                </c:pt>
                <c:pt idx="13871">
                  <c:v>24</c:v>
                </c:pt>
                <c:pt idx="13872">
                  <c:v>29</c:v>
                </c:pt>
                <c:pt idx="13873">
                  <c:v>28</c:v>
                </c:pt>
                <c:pt idx="13874">
                  <c:v>25</c:v>
                </c:pt>
                <c:pt idx="13875">
                  <c:v>27</c:v>
                </c:pt>
                <c:pt idx="13876">
                  <c:v>25</c:v>
                </c:pt>
                <c:pt idx="13877">
                  <c:v>24</c:v>
                </c:pt>
                <c:pt idx="13878">
                  <c:v>25</c:v>
                </c:pt>
                <c:pt idx="13879">
                  <c:v>25</c:v>
                </c:pt>
                <c:pt idx="13880">
                  <c:v>23</c:v>
                </c:pt>
                <c:pt idx="13881">
                  <c:v>22</c:v>
                </c:pt>
                <c:pt idx="13882">
                  <c:v>22</c:v>
                </c:pt>
                <c:pt idx="13883">
                  <c:v>21</c:v>
                </c:pt>
                <c:pt idx="13884">
                  <c:v>22</c:v>
                </c:pt>
                <c:pt idx="13885">
                  <c:v>22</c:v>
                </c:pt>
                <c:pt idx="13886">
                  <c:v>22</c:v>
                </c:pt>
                <c:pt idx="13887">
                  <c:v>20</c:v>
                </c:pt>
                <c:pt idx="13888">
                  <c:v>19</c:v>
                </c:pt>
                <c:pt idx="13889">
                  <c:v>19</c:v>
                </c:pt>
                <c:pt idx="13890">
                  <c:v>19</c:v>
                </c:pt>
                <c:pt idx="13891">
                  <c:v>19</c:v>
                </c:pt>
                <c:pt idx="13892">
                  <c:v>21</c:v>
                </c:pt>
                <c:pt idx="13893">
                  <c:v>19</c:v>
                </c:pt>
                <c:pt idx="13894">
                  <c:v>22</c:v>
                </c:pt>
                <c:pt idx="13895">
                  <c:v>22</c:v>
                </c:pt>
                <c:pt idx="13896">
                  <c:v>21</c:v>
                </c:pt>
                <c:pt idx="13897">
                  <c:v>20</c:v>
                </c:pt>
                <c:pt idx="13898">
                  <c:v>19</c:v>
                </c:pt>
                <c:pt idx="13899">
                  <c:v>21</c:v>
                </c:pt>
                <c:pt idx="13900">
                  <c:v>18</c:v>
                </c:pt>
                <c:pt idx="13901">
                  <c:v>21</c:v>
                </c:pt>
                <c:pt idx="13902">
                  <c:v>22</c:v>
                </c:pt>
                <c:pt idx="13903">
                  <c:v>20</c:v>
                </c:pt>
                <c:pt idx="13904">
                  <c:v>19</c:v>
                </c:pt>
                <c:pt idx="13905">
                  <c:v>17</c:v>
                </c:pt>
                <c:pt idx="13906">
                  <c:v>19</c:v>
                </c:pt>
                <c:pt idx="13907">
                  <c:v>18</c:v>
                </c:pt>
                <c:pt idx="13908">
                  <c:v>18</c:v>
                </c:pt>
                <c:pt idx="13909">
                  <c:v>18</c:v>
                </c:pt>
                <c:pt idx="13910">
                  <c:v>18</c:v>
                </c:pt>
                <c:pt idx="13911">
                  <c:v>17</c:v>
                </c:pt>
                <c:pt idx="13912">
                  <c:v>19</c:v>
                </c:pt>
                <c:pt idx="13913">
                  <c:v>19</c:v>
                </c:pt>
                <c:pt idx="13914">
                  <c:v>19</c:v>
                </c:pt>
                <c:pt idx="13915">
                  <c:v>18</c:v>
                </c:pt>
                <c:pt idx="13916">
                  <c:v>20</c:v>
                </c:pt>
                <c:pt idx="13917">
                  <c:v>22</c:v>
                </c:pt>
                <c:pt idx="13918">
                  <c:v>18</c:v>
                </c:pt>
                <c:pt idx="13919">
                  <c:v>20</c:v>
                </c:pt>
                <c:pt idx="13920">
                  <c:v>21</c:v>
                </c:pt>
                <c:pt idx="13921">
                  <c:v>19</c:v>
                </c:pt>
                <c:pt idx="13922">
                  <c:v>18</c:v>
                </c:pt>
                <c:pt idx="13923">
                  <c:v>22</c:v>
                </c:pt>
                <c:pt idx="13924">
                  <c:v>19</c:v>
                </c:pt>
                <c:pt idx="13925">
                  <c:v>19</c:v>
                </c:pt>
                <c:pt idx="13926">
                  <c:v>20</c:v>
                </c:pt>
                <c:pt idx="13927">
                  <c:v>19</c:v>
                </c:pt>
                <c:pt idx="13928">
                  <c:v>19</c:v>
                </c:pt>
                <c:pt idx="13929">
                  <c:v>21</c:v>
                </c:pt>
                <c:pt idx="13930">
                  <c:v>20</c:v>
                </c:pt>
                <c:pt idx="13931">
                  <c:v>18</c:v>
                </c:pt>
                <c:pt idx="13932">
                  <c:v>18</c:v>
                </c:pt>
                <c:pt idx="13933">
                  <c:v>18</c:v>
                </c:pt>
                <c:pt idx="13934">
                  <c:v>17</c:v>
                </c:pt>
                <c:pt idx="13935">
                  <c:v>17</c:v>
                </c:pt>
                <c:pt idx="13936">
                  <c:v>18</c:v>
                </c:pt>
                <c:pt idx="13937">
                  <c:v>18</c:v>
                </c:pt>
                <c:pt idx="13938">
                  <c:v>18</c:v>
                </c:pt>
                <c:pt idx="13939">
                  <c:v>16</c:v>
                </c:pt>
                <c:pt idx="13940">
                  <c:v>19</c:v>
                </c:pt>
                <c:pt idx="13941">
                  <c:v>18</c:v>
                </c:pt>
                <c:pt idx="13942">
                  <c:v>17</c:v>
                </c:pt>
                <c:pt idx="13943">
                  <c:v>19</c:v>
                </c:pt>
                <c:pt idx="13944">
                  <c:v>16</c:v>
                </c:pt>
                <c:pt idx="13945">
                  <c:v>18</c:v>
                </c:pt>
                <c:pt idx="13946">
                  <c:v>18</c:v>
                </c:pt>
                <c:pt idx="13947">
                  <c:v>17</c:v>
                </c:pt>
                <c:pt idx="13948">
                  <c:v>16</c:v>
                </c:pt>
                <c:pt idx="13949">
                  <c:v>16</c:v>
                </c:pt>
                <c:pt idx="13950">
                  <c:v>16</c:v>
                </c:pt>
                <c:pt idx="13951">
                  <c:v>18</c:v>
                </c:pt>
                <c:pt idx="13952">
                  <c:v>16</c:v>
                </c:pt>
                <c:pt idx="13953">
                  <c:v>16</c:v>
                </c:pt>
                <c:pt idx="13954">
                  <c:v>16</c:v>
                </c:pt>
                <c:pt idx="13955">
                  <c:v>15</c:v>
                </c:pt>
                <c:pt idx="13956">
                  <c:v>16</c:v>
                </c:pt>
                <c:pt idx="13957">
                  <c:v>17</c:v>
                </c:pt>
                <c:pt idx="13958">
                  <c:v>18</c:v>
                </c:pt>
                <c:pt idx="13959">
                  <c:v>17</c:v>
                </c:pt>
                <c:pt idx="13960">
                  <c:v>19</c:v>
                </c:pt>
                <c:pt idx="13961">
                  <c:v>17</c:v>
                </c:pt>
                <c:pt idx="13962">
                  <c:v>18</c:v>
                </c:pt>
                <c:pt idx="13963">
                  <c:v>19</c:v>
                </c:pt>
                <c:pt idx="13964">
                  <c:v>18</c:v>
                </c:pt>
                <c:pt idx="13965">
                  <c:v>18</c:v>
                </c:pt>
                <c:pt idx="13966">
                  <c:v>18</c:v>
                </c:pt>
                <c:pt idx="13967">
                  <c:v>18</c:v>
                </c:pt>
                <c:pt idx="13968">
                  <c:v>15</c:v>
                </c:pt>
                <c:pt idx="13969">
                  <c:v>19</c:v>
                </c:pt>
                <c:pt idx="13970">
                  <c:v>19</c:v>
                </c:pt>
                <c:pt idx="13971">
                  <c:v>19</c:v>
                </c:pt>
                <c:pt idx="13972">
                  <c:v>19</c:v>
                </c:pt>
                <c:pt idx="13973">
                  <c:v>18</c:v>
                </c:pt>
                <c:pt idx="13974">
                  <c:v>21</c:v>
                </c:pt>
                <c:pt idx="13975">
                  <c:v>19</c:v>
                </c:pt>
                <c:pt idx="13976">
                  <c:v>19</c:v>
                </c:pt>
                <c:pt idx="13977">
                  <c:v>19</c:v>
                </c:pt>
                <c:pt idx="13978">
                  <c:v>19</c:v>
                </c:pt>
                <c:pt idx="13979">
                  <c:v>20</c:v>
                </c:pt>
                <c:pt idx="13980">
                  <c:v>21</c:v>
                </c:pt>
                <c:pt idx="13981">
                  <c:v>20</c:v>
                </c:pt>
                <c:pt idx="13982">
                  <c:v>22</c:v>
                </c:pt>
                <c:pt idx="13983">
                  <c:v>19</c:v>
                </c:pt>
                <c:pt idx="13984">
                  <c:v>20</c:v>
                </c:pt>
                <c:pt idx="13985">
                  <c:v>21</c:v>
                </c:pt>
                <c:pt idx="13986">
                  <c:v>19</c:v>
                </c:pt>
                <c:pt idx="13987">
                  <c:v>19</c:v>
                </c:pt>
                <c:pt idx="13988">
                  <c:v>18</c:v>
                </c:pt>
                <c:pt idx="13989">
                  <c:v>21</c:v>
                </c:pt>
                <c:pt idx="13990">
                  <c:v>18</c:v>
                </c:pt>
                <c:pt idx="13991">
                  <c:v>21</c:v>
                </c:pt>
                <c:pt idx="13992">
                  <c:v>20</c:v>
                </c:pt>
                <c:pt idx="13993">
                  <c:v>22</c:v>
                </c:pt>
                <c:pt idx="13994">
                  <c:v>22</c:v>
                </c:pt>
                <c:pt idx="13995">
                  <c:v>22</c:v>
                </c:pt>
                <c:pt idx="13996">
                  <c:v>27</c:v>
                </c:pt>
                <c:pt idx="13997">
                  <c:v>24</c:v>
                </c:pt>
                <c:pt idx="13998">
                  <c:v>23</c:v>
                </c:pt>
                <c:pt idx="13999">
                  <c:v>23</c:v>
                </c:pt>
                <c:pt idx="14000">
                  <c:v>24</c:v>
                </c:pt>
                <c:pt idx="14001">
                  <c:v>23</c:v>
                </c:pt>
                <c:pt idx="14002">
                  <c:v>22</c:v>
                </c:pt>
                <c:pt idx="14003">
                  <c:v>23</c:v>
                </c:pt>
                <c:pt idx="14004">
                  <c:v>24</c:v>
                </c:pt>
                <c:pt idx="14005">
                  <c:v>23</c:v>
                </c:pt>
                <c:pt idx="14006">
                  <c:v>22</c:v>
                </c:pt>
                <c:pt idx="14007">
                  <c:v>25</c:v>
                </c:pt>
                <c:pt idx="14008">
                  <c:v>22</c:v>
                </c:pt>
                <c:pt idx="14009">
                  <c:v>21</c:v>
                </c:pt>
                <c:pt idx="14010">
                  <c:v>21</c:v>
                </c:pt>
                <c:pt idx="14011">
                  <c:v>22</c:v>
                </c:pt>
                <c:pt idx="14012">
                  <c:v>22</c:v>
                </c:pt>
                <c:pt idx="14013">
                  <c:v>21</c:v>
                </c:pt>
                <c:pt idx="14014">
                  <c:v>20</c:v>
                </c:pt>
                <c:pt idx="14015">
                  <c:v>23</c:v>
                </c:pt>
                <c:pt idx="14016">
                  <c:v>20</c:v>
                </c:pt>
                <c:pt idx="14017">
                  <c:v>23</c:v>
                </c:pt>
                <c:pt idx="14018">
                  <c:v>23</c:v>
                </c:pt>
                <c:pt idx="14019">
                  <c:v>21</c:v>
                </c:pt>
                <c:pt idx="14020">
                  <c:v>21</c:v>
                </c:pt>
                <c:pt idx="14021">
                  <c:v>19</c:v>
                </c:pt>
                <c:pt idx="14022">
                  <c:v>21</c:v>
                </c:pt>
                <c:pt idx="14023">
                  <c:v>19</c:v>
                </c:pt>
                <c:pt idx="14024">
                  <c:v>22</c:v>
                </c:pt>
                <c:pt idx="14025">
                  <c:v>21</c:v>
                </c:pt>
                <c:pt idx="14026">
                  <c:v>21</c:v>
                </c:pt>
                <c:pt idx="14027">
                  <c:v>21</c:v>
                </c:pt>
                <c:pt idx="14028">
                  <c:v>22</c:v>
                </c:pt>
                <c:pt idx="14029">
                  <c:v>19</c:v>
                </c:pt>
                <c:pt idx="14030">
                  <c:v>21</c:v>
                </c:pt>
                <c:pt idx="14031">
                  <c:v>19</c:v>
                </c:pt>
                <c:pt idx="14032">
                  <c:v>20</c:v>
                </c:pt>
                <c:pt idx="14033">
                  <c:v>19</c:v>
                </c:pt>
                <c:pt idx="14034">
                  <c:v>18</c:v>
                </c:pt>
                <c:pt idx="14035">
                  <c:v>20</c:v>
                </c:pt>
                <c:pt idx="14036">
                  <c:v>19</c:v>
                </c:pt>
                <c:pt idx="14037">
                  <c:v>19</c:v>
                </c:pt>
                <c:pt idx="14038">
                  <c:v>17</c:v>
                </c:pt>
                <c:pt idx="14039">
                  <c:v>20</c:v>
                </c:pt>
                <c:pt idx="14040">
                  <c:v>21</c:v>
                </c:pt>
                <c:pt idx="14041">
                  <c:v>22</c:v>
                </c:pt>
                <c:pt idx="14042">
                  <c:v>23</c:v>
                </c:pt>
                <c:pt idx="14043">
                  <c:v>22</c:v>
                </c:pt>
                <c:pt idx="14044">
                  <c:v>20</c:v>
                </c:pt>
                <c:pt idx="14045">
                  <c:v>18</c:v>
                </c:pt>
                <c:pt idx="14046">
                  <c:v>19</c:v>
                </c:pt>
                <c:pt idx="14047">
                  <c:v>18</c:v>
                </c:pt>
                <c:pt idx="14048">
                  <c:v>19</c:v>
                </c:pt>
                <c:pt idx="14049">
                  <c:v>19</c:v>
                </c:pt>
                <c:pt idx="14050">
                  <c:v>19</c:v>
                </c:pt>
                <c:pt idx="14051">
                  <c:v>19</c:v>
                </c:pt>
                <c:pt idx="14052">
                  <c:v>20</c:v>
                </c:pt>
                <c:pt idx="14053">
                  <c:v>22</c:v>
                </c:pt>
                <c:pt idx="14054">
                  <c:v>21</c:v>
                </c:pt>
                <c:pt idx="14055">
                  <c:v>19</c:v>
                </c:pt>
                <c:pt idx="14056">
                  <c:v>20</c:v>
                </c:pt>
                <c:pt idx="14057">
                  <c:v>21</c:v>
                </c:pt>
                <c:pt idx="14058">
                  <c:v>21</c:v>
                </c:pt>
                <c:pt idx="14059">
                  <c:v>21</c:v>
                </c:pt>
                <c:pt idx="14060">
                  <c:v>20</c:v>
                </c:pt>
                <c:pt idx="14061">
                  <c:v>23</c:v>
                </c:pt>
                <c:pt idx="14062">
                  <c:v>21</c:v>
                </c:pt>
                <c:pt idx="14063">
                  <c:v>23</c:v>
                </c:pt>
                <c:pt idx="14064">
                  <c:v>25</c:v>
                </c:pt>
                <c:pt idx="14065">
                  <c:v>23</c:v>
                </c:pt>
                <c:pt idx="14066">
                  <c:v>24</c:v>
                </c:pt>
                <c:pt idx="14067">
                  <c:v>21</c:v>
                </c:pt>
                <c:pt idx="14068">
                  <c:v>23</c:v>
                </c:pt>
                <c:pt idx="14069">
                  <c:v>23</c:v>
                </c:pt>
                <c:pt idx="14070">
                  <c:v>23</c:v>
                </c:pt>
                <c:pt idx="14071">
                  <c:v>23</c:v>
                </c:pt>
                <c:pt idx="14072">
                  <c:v>21</c:v>
                </c:pt>
                <c:pt idx="14073">
                  <c:v>21</c:v>
                </c:pt>
                <c:pt idx="14074">
                  <c:v>23</c:v>
                </c:pt>
                <c:pt idx="14075">
                  <c:v>20</c:v>
                </c:pt>
                <c:pt idx="14076">
                  <c:v>22</c:v>
                </c:pt>
                <c:pt idx="14077">
                  <c:v>22</c:v>
                </c:pt>
                <c:pt idx="14078">
                  <c:v>21</c:v>
                </c:pt>
                <c:pt idx="14079">
                  <c:v>22</c:v>
                </c:pt>
                <c:pt idx="14080">
                  <c:v>22</c:v>
                </c:pt>
                <c:pt idx="14081">
                  <c:v>23</c:v>
                </c:pt>
                <c:pt idx="14082">
                  <c:v>21</c:v>
                </c:pt>
                <c:pt idx="14083">
                  <c:v>23</c:v>
                </c:pt>
                <c:pt idx="14084">
                  <c:v>22</c:v>
                </c:pt>
                <c:pt idx="14085">
                  <c:v>23</c:v>
                </c:pt>
                <c:pt idx="14086">
                  <c:v>22</c:v>
                </c:pt>
                <c:pt idx="14087">
                  <c:v>24</c:v>
                </c:pt>
                <c:pt idx="14088">
                  <c:v>24</c:v>
                </c:pt>
                <c:pt idx="14089">
                  <c:v>21</c:v>
                </c:pt>
                <c:pt idx="14090">
                  <c:v>25</c:v>
                </c:pt>
                <c:pt idx="14091">
                  <c:v>22</c:v>
                </c:pt>
                <c:pt idx="14092">
                  <c:v>22</c:v>
                </c:pt>
                <c:pt idx="14093">
                  <c:v>22</c:v>
                </c:pt>
                <c:pt idx="14094">
                  <c:v>23</c:v>
                </c:pt>
                <c:pt idx="14095">
                  <c:v>19</c:v>
                </c:pt>
                <c:pt idx="14096">
                  <c:v>18</c:v>
                </c:pt>
                <c:pt idx="14097">
                  <c:v>21</c:v>
                </c:pt>
                <c:pt idx="14098">
                  <c:v>23</c:v>
                </c:pt>
                <c:pt idx="14099">
                  <c:v>20</c:v>
                </c:pt>
                <c:pt idx="14100">
                  <c:v>21</c:v>
                </c:pt>
                <c:pt idx="14101">
                  <c:v>20</c:v>
                </c:pt>
                <c:pt idx="14102">
                  <c:v>19</c:v>
                </c:pt>
                <c:pt idx="14103">
                  <c:v>21</c:v>
                </c:pt>
                <c:pt idx="14104">
                  <c:v>21</c:v>
                </c:pt>
                <c:pt idx="14105">
                  <c:v>22</c:v>
                </c:pt>
                <c:pt idx="14106">
                  <c:v>18</c:v>
                </c:pt>
                <c:pt idx="14107">
                  <c:v>20</c:v>
                </c:pt>
                <c:pt idx="14108">
                  <c:v>19</c:v>
                </c:pt>
                <c:pt idx="14109">
                  <c:v>23</c:v>
                </c:pt>
                <c:pt idx="14110">
                  <c:v>21</c:v>
                </c:pt>
                <c:pt idx="14111">
                  <c:v>20</c:v>
                </c:pt>
                <c:pt idx="14112">
                  <c:v>22</c:v>
                </c:pt>
                <c:pt idx="14113">
                  <c:v>19</c:v>
                </c:pt>
                <c:pt idx="14114">
                  <c:v>21</c:v>
                </c:pt>
                <c:pt idx="14115">
                  <c:v>19</c:v>
                </c:pt>
                <c:pt idx="14116">
                  <c:v>19</c:v>
                </c:pt>
                <c:pt idx="14117">
                  <c:v>19</c:v>
                </c:pt>
                <c:pt idx="14118">
                  <c:v>17</c:v>
                </c:pt>
                <c:pt idx="14119">
                  <c:v>18</c:v>
                </c:pt>
                <c:pt idx="14120">
                  <c:v>21</c:v>
                </c:pt>
                <c:pt idx="14121">
                  <c:v>21</c:v>
                </c:pt>
                <c:pt idx="14122">
                  <c:v>20</c:v>
                </c:pt>
                <c:pt idx="14123">
                  <c:v>19</c:v>
                </c:pt>
                <c:pt idx="14124">
                  <c:v>19</c:v>
                </c:pt>
                <c:pt idx="14125">
                  <c:v>21</c:v>
                </c:pt>
                <c:pt idx="14126">
                  <c:v>20</c:v>
                </c:pt>
                <c:pt idx="14127">
                  <c:v>21</c:v>
                </c:pt>
                <c:pt idx="14128">
                  <c:v>19</c:v>
                </c:pt>
                <c:pt idx="14129">
                  <c:v>21</c:v>
                </c:pt>
                <c:pt idx="14130">
                  <c:v>21</c:v>
                </c:pt>
                <c:pt idx="14131">
                  <c:v>21</c:v>
                </c:pt>
                <c:pt idx="14132">
                  <c:v>22</c:v>
                </c:pt>
                <c:pt idx="14133">
                  <c:v>19</c:v>
                </c:pt>
                <c:pt idx="14134">
                  <c:v>21</c:v>
                </c:pt>
                <c:pt idx="14135">
                  <c:v>19</c:v>
                </c:pt>
                <c:pt idx="14136">
                  <c:v>19</c:v>
                </c:pt>
                <c:pt idx="14137">
                  <c:v>20</c:v>
                </c:pt>
                <c:pt idx="14138">
                  <c:v>20</c:v>
                </c:pt>
                <c:pt idx="14139">
                  <c:v>19</c:v>
                </c:pt>
                <c:pt idx="14140">
                  <c:v>18</c:v>
                </c:pt>
                <c:pt idx="14141">
                  <c:v>19</c:v>
                </c:pt>
                <c:pt idx="14142">
                  <c:v>19</c:v>
                </c:pt>
                <c:pt idx="14143">
                  <c:v>18</c:v>
                </c:pt>
                <c:pt idx="14144">
                  <c:v>19</c:v>
                </c:pt>
                <c:pt idx="14145">
                  <c:v>19</c:v>
                </c:pt>
                <c:pt idx="14146">
                  <c:v>19</c:v>
                </c:pt>
                <c:pt idx="14147">
                  <c:v>20</c:v>
                </c:pt>
                <c:pt idx="14148">
                  <c:v>20</c:v>
                </c:pt>
                <c:pt idx="14149">
                  <c:v>21</c:v>
                </c:pt>
                <c:pt idx="14150">
                  <c:v>18</c:v>
                </c:pt>
                <c:pt idx="14151">
                  <c:v>19</c:v>
                </c:pt>
                <c:pt idx="14152">
                  <c:v>19</c:v>
                </c:pt>
                <c:pt idx="14153">
                  <c:v>19</c:v>
                </c:pt>
                <c:pt idx="14154">
                  <c:v>18</c:v>
                </c:pt>
                <c:pt idx="14155">
                  <c:v>17</c:v>
                </c:pt>
                <c:pt idx="14156">
                  <c:v>18</c:v>
                </c:pt>
                <c:pt idx="14157">
                  <c:v>18</c:v>
                </c:pt>
                <c:pt idx="14158">
                  <c:v>18</c:v>
                </c:pt>
                <c:pt idx="14159">
                  <c:v>17</c:v>
                </c:pt>
                <c:pt idx="14160">
                  <c:v>18</c:v>
                </c:pt>
                <c:pt idx="14161">
                  <c:v>19</c:v>
                </c:pt>
                <c:pt idx="14162">
                  <c:v>17</c:v>
                </c:pt>
                <c:pt idx="14163">
                  <c:v>18</c:v>
                </c:pt>
                <c:pt idx="14164">
                  <c:v>19</c:v>
                </c:pt>
                <c:pt idx="14165">
                  <c:v>17</c:v>
                </c:pt>
                <c:pt idx="14166">
                  <c:v>19</c:v>
                </c:pt>
                <c:pt idx="14167">
                  <c:v>14</c:v>
                </c:pt>
                <c:pt idx="14168">
                  <c:v>17</c:v>
                </c:pt>
                <c:pt idx="14169">
                  <c:v>18</c:v>
                </c:pt>
                <c:pt idx="14170">
                  <c:v>15</c:v>
                </c:pt>
                <c:pt idx="14171">
                  <c:v>17</c:v>
                </c:pt>
                <c:pt idx="14172">
                  <c:v>15</c:v>
                </c:pt>
                <c:pt idx="14173">
                  <c:v>18</c:v>
                </c:pt>
                <c:pt idx="14174">
                  <c:v>18</c:v>
                </c:pt>
                <c:pt idx="14175">
                  <c:v>18</c:v>
                </c:pt>
                <c:pt idx="14176">
                  <c:v>18</c:v>
                </c:pt>
                <c:pt idx="14177">
                  <c:v>19</c:v>
                </c:pt>
                <c:pt idx="14178">
                  <c:v>19</c:v>
                </c:pt>
                <c:pt idx="14179">
                  <c:v>18</c:v>
                </c:pt>
                <c:pt idx="14180">
                  <c:v>18</c:v>
                </c:pt>
                <c:pt idx="14181">
                  <c:v>19</c:v>
                </c:pt>
                <c:pt idx="14182">
                  <c:v>19</c:v>
                </c:pt>
                <c:pt idx="14183">
                  <c:v>18</c:v>
                </c:pt>
                <c:pt idx="14184">
                  <c:v>17</c:v>
                </c:pt>
                <c:pt idx="14185">
                  <c:v>18</c:v>
                </c:pt>
                <c:pt idx="14186">
                  <c:v>19</c:v>
                </c:pt>
                <c:pt idx="14187">
                  <c:v>16</c:v>
                </c:pt>
                <c:pt idx="14188">
                  <c:v>18</c:v>
                </c:pt>
                <c:pt idx="14189">
                  <c:v>18</c:v>
                </c:pt>
                <c:pt idx="14190">
                  <c:v>17</c:v>
                </c:pt>
                <c:pt idx="14191">
                  <c:v>18</c:v>
                </c:pt>
                <c:pt idx="14192">
                  <c:v>17</c:v>
                </c:pt>
                <c:pt idx="14193">
                  <c:v>16</c:v>
                </c:pt>
                <c:pt idx="14194">
                  <c:v>15</c:v>
                </c:pt>
                <c:pt idx="14195">
                  <c:v>16</c:v>
                </c:pt>
                <c:pt idx="14196">
                  <c:v>13</c:v>
                </c:pt>
                <c:pt idx="14197">
                  <c:v>14</c:v>
                </c:pt>
                <c:pt idx="14198">
                  <c:v>14</c:v>
                </c:pt>
                <c:pt idx="14199">
                  <c:v>16</c:v>
                </c:pt>
                <c:pt idx="14200">
                  <c:v>18</c:v>
                </c:pt>
                <c:pt idx="14201">
                  <c:v>12</c:v>
                </c:pt>
                <c:pt idx="14202">
                  <c:v>14</c:v>
                </c:pt>
                <c:pt idx="14203">
                  <c:v>14</c:v>
                </c:pt>
                <c:pt idx="14204">
                  <c:v>15</c:v>
                </c:pt>
                <c:pt idx="14205">
                  <c:v>16</c:v>
                </c:pt>
                <c:pt idx="14206">
                  <c:v>15</c:v>
                </c:pt>
                <c:pt idx="14207">
                  <c:v>14</c:v>
                </c:pt>
                <c:pt idx="14208">
                  <c:v>15</c:v>
                </c:pt>
                <c:pt idx="14209">
                  <c:v>15</c:v>
                </c:pt>
                <c:pt idx="14210">
                  <c:v>14</c:v>
                </c:pt>
                <c:pt idx="14211">
                  <c:v>13</c:v>
                </c:pt>
                <c:pt idx="14212">
                  <c:v>13</c:v>
                </c:pt>
                <c:pt idx="14213">
                  <c:v>13</c:v>
                </c:pt>
                <c:pt idx="14214">
                  <c:v>13</c:v>
                </c:pt>
                <c:pt idx="14215">
                  <c:v>15</c:v>
                </c:pt>
                <c:pt idx="14216">
                  <c:v>14</c:v>
                </c:pt>
                <c:pt idx="14217">
                  <c:v>14</c:v>
                </c:pt>
                <c:pt idx="14218">
                  <c:v>10</c:v>
                </c:pt>
                <c:pt idx="14219">
                  <c:v>15</c:v>
                </c:pt>
                <c:pt idx="14220">
                  <c:v>15</c:v>
                </c:pt>
                <c:pt idx="14221">
                  <c:v>15</c:v>
                </c:pt>
                <c:pt idx="14222">
                  <c:v>15</c:v>
                </c:pt>
                <c:pt idx="14223">
                  <c:v>32</c:v>
                </c:pt>
                <c:pt idx="14224">
                  <c:v>14</c:v>
                </c:pt>
                <c:pt idx="14225">
                  <c:v>13</c:v>
                </c:pt>
                <c:pt idx="14226">
                  <c:v>18</c:v>
                </c:pt>
                <c:pt idx="14227">
                  <c:v>15</c:v>
                </c:pt>
                <c:pt idx="14228">
                  <c:v>15</c:v>
                </c:pt>
                <c:pt idx="14229">
                  <c:v>15</c:v>
                </c:pt>
                <c:pt idx="14230">
                  <c:v>17</c:v>
                </c:pt>
                <c:pt idx="14231">
                  <c:v>16</c:v>
                </c:pt>
                <c:pt idx="14232">
                  <c:v>15</c:v>
                </c:pt>
                <c:pt idx="14233">
                  <c:v>15</c:v>
                </c:pt>
                <c:pt idx="14234">
                  <c:v>15</c:v>
                </c:pt>
                <c:pt idx="14235">
                  <c:v>14</c:v>
                </c:pt>
                <c:pt idx="14236">
                  <c:v>15</c:v>
                </c:pt>
                <c:pt idx="14237">
                  <c:v>16</c:v>
                </c:pt>
                <c:pt idx="14238">
                  <c:v>15</c:v>
                </c:pt>
                <c:pt idx="14239">
                  <c:v>15</c:v>
                </c:pt>
                <c:pt idx="14240">
                  <c:v>13</c:v>
                </c:pt>
                <c:pt idx="14241">
                  <c:v>15</c:v>
                </c:pt>
                <c:pt idx="14242">
                  <c:v>13</c:v>
                </c:pt>
                <c:pt idx="14243">
                  <c:v>16</c:v>
                </c:pt>
                <c:pt idx="14244">
                  <c:v>15</c:v>
                </c:pt>
                <c:pt idx="14245">
                  <c:v>18</c:v>
                </c:pt>
                <c:pt idx="14246">
                  <c:v>16</c:v>
                </c:pt>
                <c:pt idx="14247">
                  <c:v>13</c:v>
                </c:pt>
                <c:pt idx="14248">
                  <c:v>16</c:v>
                </c:pt>
                <c:pt idx="14249">
                  <c:v>15</c:v>
                </c:pt>
                <c:pt idx="14250">
                  <c:v>14</c:v>
                </c:pt>
                <c:pt idx="14251">
                  <c:v>15</c:v>
                </c:pt>
                <c:pt idx="14252">
                  <c:v>15</c:v>
                </c:pt>
                <c:pt idx="14253">
                  <c:v>14</c:v>
                </c:pt>
                <c:pt idx="14254">
                  <c:v>13</c:v>
                </c:pt>
                <c:pt idx="14255">
                  <c:v>13</c:v>
                </c:pt>
                <c:pt idx="14256">
                  <c:v>16</c:v>
                </c:pt>
                <c:pt idx="14257">
                  <c:v>17</c:v>
                </c:pt>
                <c:pt idx="14258">
                  <c:v>15</c:v>
                </c:pt>
                <c:pt idx="14259">
                  <c:v>13</c:v>
                </c:pt>
                <c:pt idx="14260">
                  <c:v>15</c:v>
                </c:pt>
                <c:pt idx="14261">
                  <c:v>14</c:v>
                </c:pt>
                <c:pt idx="14262">
                  <c:v>15</c:v>
                </c:pt>
                <c:pt idx="14263">
                  <c:v>16</c:v>
                </c:pt>
                <c:pt idx="14264">
                  <c:v>13</c:v>
                </c:pt>
                <c:pt idx="14265">
                  <c:v>15</c:v>
                </c:pt>
                <c:pt idx="14266">
                  <c:v>15</c:v>
                </c:pt>
                <c:pt idx="14267">
                  <c:v>15</c:v>
                </c:pt>
                <c:pt idx="14268">
                  <c:v>17</c:v>
                </c:pt>
                <c:pt idx="14269">
                  <c:v>14</c:v>
                </c:pt>
                <c:pt idx="14270">
                  <c:v>16</c:v>
                </c:pt>
                <c:pt idx="14271">
                  <c:v>15</c:v>
                </c:pt>
                <c:pt idx="14272">
                  <c:v>18</c:v>
                </c:pt>
                <c:pt idx="14273">
                  <c:v>17</c:v>
                </c:pt>
                <c:pt idx="14274">
                  <c:v>18</c:v>
                </c:pt>
                <c:pt idx="14275">
                  <c:v>17</c:v>
                </c:pt>
                <c:pt idx="14276">
                  <c:v>15</c:v>
                </c:pt>
                <c:pt idx="14277">
                  <c:v>18</c:v>
                </c:pt>
                <c:pt idx="14278">
                  <c:v>18</c:v>
                </c:pt>
                <c:pt idx="14279">
                  <c:v>17</c:v>
                </c:pt>
                <c:pt idx="14280">
                  <c:v>19</c:v>
                </c:pt>
                <c:pt idx="14281">
                  <c:v>19</c:v>
                </c:pt>
                <c:pt idx="14282">
                  <c:v>18</c:v>
                </c:pt>
                <c:pt idx="14283">
                  <c:v>19</c:v>
                </c:pt>
                <c:pt idx="14284">
                  <c:v>20</c:v>
                </c:pt>
                <c:pt idx="14285">
                  <c:v>21</c:v>
                </c:pt>
                <c:pt idx="14286">
                  <c:v>19</c:v>
                </c:pt>
                <c:pt idx="14287">
                  <c:v>23</c:v>
                </c:pt>
                <c:pt idx="14288">
                  <c:v>22</c:v>
                </c:pt>
                <c:pt idx="14289">
                  <c:v>23</c:v>
                </c:pt>
                <c:pt idx="14290">
                  <c:v>24</c:v>
                </c:pt>
                <c:pt idx="14291">
                  <c:v>25</c:v>
                </c:pt>
                <c:pt idx="14292">
                  <c:v>25</c:v>
                </c:pt>
                <c:pt idx="14293">
                  <c:v>20</c:v>
                </c:pt>
                <c:pt idx="14294">
                  <c:v>24</c:v>
                </c:pt>
                <c:pt idx="14295">
                  <c:v>22</c:v>
                </c:pt>
                <c:pt idx="14296">
                  <c:v>22</c:v>
                </c:pt>
                <c:pt idx="14297">
                  <c:v>21</c:v>
                </c:pt>
                <c:pt idx="14298">
                  <c:v>20</c:v>
                </c:pt>
                <c:pt idx="14299">
                  <c:v>21</c:v>
                </c:pt>
                <c:pt idx="14300">
                  <c:v>23</c:v>
                </c:pt>
                <c:pt idx="14301">
                  <c:v>23</c:v>
                </c:pt>
                <c:pt idx="14302">
                  <c:v>25</c:v>
                </c:pt>
                <c:pt idx="14303">
                  <c:v>21</c:v>
                </c:pt>
                <c:pt idx="14304">
                  <c:v>23</c:v>
                </c:pt>
                <c:pt idx="14305">
                  <c:v>23</c:v>
                </c:pt>
                <c:pt idx="14306">
                  <c:v>21</c:v>
                </c:pt>
                <c:pt idx="14307">
                  <c:v>22</c:v>
                </c:pt>
                <c:pt idx="14308">
                  <c:v>22</c:v>
                </c:pt>
                <c:pt idx="14309">
                  <c:v>23</c:v>
                </c:pt>
                <c:pt idx="14310">
                  <c:v>18</c:v>
                </c:pt>
                <c:pt idx="14311">
                  <c:v>23</c:v>
                </c:pt>
                <c:pt idx="14312">
                  <c:v>21</c:v>
                </c:pt>
                <c:pt idx="14313">
                  <c:v>21</c:v>
                </c:pt>
                <c:pt idx="14314">
                  <c:v>23</c:v>
                </c:pt>
                <c:pt idx="14315">
                  <c:v>22</c:v>
                </c:pt>
                <c:pt idx="14316">
                  <c:v>21</c:v>
                </c:pt>
                <c:pt idx="14317">
                  <c:v>18</c:v>
                </c:pt>
                <c:pt idx="14318">
                  <c:v>23</c:v>
                </c:pt>
                <c:pt idx="14319">
                  <c:v>21</c:v>
                </c:pt>
                <c:pt idx="14320">
                  <c:v>20</c:v>
                </c:pt>
                <c:pt idx="14321">
                  <c:v>22</c:v>
                </c:pt>
                <c:pt idx="14322">
                  <c:v>21</c:v>
                </c:pt>
                <c:pt idx="14323">
                  <c:v>21</c:v>
                </c:pt>
                <c:pt idx="14324">
                  <c:v>23</c:v>
                </c:pt>
                <c:pt idx="14325">
                  <c:v>23</c:v>
                </c:pt>
                <c:pt idx="14326">
                  <c:v>21</c:v>
                </c:pt>
                <c:pt idx="14327">
                  <c:v>18</c:v>
                </c:pt>
                <c:pt idx="14328">
                  <c:v>20</c:v>
                </c:pt>
                <c:pt idx="14329">
                  <c:v>19</c:v>
                </c:pt>
                <c:pt idx="14330">
                  <c:v>19</c:v>
                </c:pt>
                <c:pt idx="14331">
                  <c:v>21</c:v>
                </c:pt>
                <c:pt idx="14332">
                  <c:v>19</c:v>
                </c:pt>
                <c:pt idx="14333">
                  <c:v>19</c:v>
                </c:pt>
                <c:pt idx="14334">
                  <c:v>18</c:v>
                </c:pt>
                <c:pt idx="14335">
                  <c:v>20</c:v>
                </c:pt>
                <c:pt idx="14336">
                  <c:v>19</c:v>
                </c:pt>
                <c:pt idx="14337">
                  <c:v>19</c:v>
                </c:pt>
                <c:pt idx="14338">
                  <c:v>21</c:v>
                </c:pt>
                <c:pt idx="14339">
                  <c:v>16</c:v>
                </c:pt>
                <c:pt idx="14340">
                  <c:v>19</c:v>
                </c:pt>
                <c:pt idx="14341">
                  <c:v>19</c:v>
                </c:pt>
                <c:pt idx="14342">
                  <c:v>19</c:v>
                </c:pt>
                <c:pt idx="14343">
                  <c:v>21</c:v>
                </c:pt>
                <c:pt idx="14344">
                  <c:v>19</c:v>
                </c:pt>
                <c:pt idx="14345">
                  <c:v>19</c:v>
                </c:pt>
                <c:pt idx="14346">
                  <c:v>19</c:v>
                </c:pt>
                <c:pt idx="14347">
                  <c:v>20</c:v>
                </c:pt>
                <c:pt idx="14348">
                  <c:v>20</c:v>
                </c:pt>
                <c:pt idx="14349">
                  <c:v>22</c:v>
                </c:pt>
                <c:pt idx="14350">
                  <c:v>20</c:v>
                </c:pt>
                <c:pt idx="14351">
                  <c:v>19</c:v>
                </c:pt>
                <c:pt idx="14352">
                  <c:v>22</c:v>
                </c:pt>
                <c:pt idx="14353">
                  <c:v>22</c:v>
                </c:pt>
                <c:pt idx="14354">
                  <c:v>20</c:v>
                </c:pt>
                <c:pt idx="14355">
                  <c:v>23</c:v>
                </c:pt>
                <c:pt idx="14356">
                  <c:v>21</c:v>
                </c:pt>
                <c:pt idx="14357">
                  <c:v>20</c:v>
                </c:pt>
                <c:pt idx="14358">
                  <c:v>18</c:v>
                </c:pt>
                <c:pt idx="14359">
                  <c:v>22</c:v>
                </c:pt>
                <c:pt idx="14360">
                  <c:v>20</c:v>
                </c:pt>
                <c:pt idx="14361">
                  <c:v>19</c:v>
                </c:pt>
                <c:pt idx="14362">
                  <c:v>20</c:v>
                </c:pt>
                <c:pt idx="14363">
                  <c:v>17</c:v>
                </c:pt>
                <c:pt idx="14364">
                  <c:v>20</c:v>
                </c:pt>
                <c:pt idx="14365">
                  <c:v>19</c:v>
                </c:pt>
                <c:pt idx="14366">
                  <c:v>20</c:v>
                </c:pt>
                <c:pt idx="14367">
                  <c:v>21</c:v>
                </c:pt>
                <c:pt idx="14368">
                  <c:v>18</c:v>
                </c:pt>
                <c:pt idx="14369">
                  <c:v>20</c:v>
                </c:pt>
                <c:pt idx="14370">
                  <c:v>25</c:v>
                </c:pt>
                <c:pt idx="14371">
                  <c:v>20</c:v>
                </c:pt>
                <c:pt idx="14372">
                  <c:v>21</c:v>
                </c:pt>
                <c:pt idx="14373">
                  <c:v>20</c:v>
                </c:pt>
                <c:pt idx="14374">
                  <c:v>19</c:v>
                </c:pt>
                <c:pt idx="14375">
                  <c:v>20</c:v>
                </c:pt>
                <c:pt idx="14376">
                  <c:v>19</c:v>
                </c:pt>
                <c:pt idx="14377">
                  <c:v>20</c:v>
                </c:pt>
                <c:pt idx="14378">
                  <c:v>19</c:v>
                </c:pt>
                <c:pt idx="14379">
                  <c:v>20</c:v>
                </c:pt>
                <c:pt idx="14380">
                  <c:v>18</c:v>
                </c:pt>
                <c:pt idx="14381">
                  <c:v>19</c:v>
                </c:pt>
                <c:pt idx="14382">
                  <c:v>20</c:v>
                </c:pt>
                <c:pt idx="14383">
                  <c:v>18</c:v>
                </c:pt>
                <c:pt idx="14384">
                  <c:v>19</c:v>
                </c:pt>
                <c:pt idx="14385">
                  <c:v>17</c:v>
                </c:pt>
                <c:pt idx="14386">
                  <c:v>20</c:v>
                </c:pt>
                <c:pt idx="14387">
                  <c:v>19</c:v>
                </c:pt>
                <c:pt idx="14388">
                  <c:v>19</c:v>
                </c:pt>
                <c:pt idx="14389">
                  <c:v>21</c:v>
                </c:pt>
                <c:pt idx="14390">
                  <c:v>19</c:v>
                </c:pt>
                <c:pt idx="14391">
                  <c:v>19</c:v>
                </c:pt>
                <c:pt idx="14392">
                  <c:v>21</c:v>
                </c:pt>
                <c:pt idx="14393">
                  <c:v>23</c:v>
                </c:pt>
                <c:pt idx="14394">
                  <c:v>21</c:v>
                </c:pt>
                <c:pt idx="14395">
                  <c:v>19</c:v>
                </c:pt>
                <c:pt idx="14396">
                  <c:v>20</c:v>
                </c:pt>
                <c:pt idx="14397">
                  <c:v>21</c:v>
                </c:pt>
                <c:pt idx="14398">
                  <c:v>19</c:v>
                </c:pt>
                <c:pt idx="14399">
                  <c:v>22</c:v>
                </c:pt>
                <c:pt idx="14400">
                  <c:v>19</c:v>
                </c:pt>
                <c:pt idx="14401">
                  <c:v>20</c:v>
                </c:pt>
                <c:pt idx="14402">
                  <c:v>21</c:v>
                </c:pt>
                <c:pt idx="14403">
                  <c:v>21</c:v>
                </c:pt>
                <c:pt idx="14404">
                  <c:v>20</c:v>
                </c:pt>
                <c:pt idx="14405">
                  <c:v>22</c:v>
                </c:pt>
                <c:pt idx="14406">
                  <c:v>23</c:v>
                </c:pt>
                <c:pt idx="14407">
                  <c:v>21</c:v>
                </c:pt>
                <c:pt idx="14408">
                  <c:v>23</c:v>
                </c:pt>
                <c:pt idx="14409">
                  <c:v>24</c:v>
                </c:pt>
                <c:pt idx="14410">
                  <c:v>25</c:v>
                </c:pt>
                <c:pt idx="14411">
                  <c:v>23</c:v>
                </c:pt>
                <c:pt idx="14412">
                  <c:v>22</c:v>
                </c:pt>
                <c:pt idx="14413">
                  <c:v>24</c:v>
                </c:pt>
                <c:pt idx="14414">
                  <c:v>24</c:v>
                </c:pt>
                <c:pt idx="14415">
                  <c:v>24</c:v>
                </c:pt>
                <c:pt idx="14416">
                  <c:v>27</c:v>
                </c:pt>
                <c:pt idx="14417">
                  <c:v>23</c:v>
                </c:pt>
                <c:pt idx="14418">
                  <c:v>23</c:v>
                </c:pt>
                <c:pt idx="14419">
                  <c:v>24</c:v>
                </c:pt>
                <c:pt idx="14420">
                  <c:v>23</c:v>
                </c:pt>
                <c:pt idx="14421">
                  <c:v>25</c:v>
                </c:pt>
                <c:pt idx="14422">
                  <c:v>23</c:v>
                </c:pt>
                <c:pt idx="14423">
                  <c:v>28</c:v>
                </c:pt>
                <c:pt idx="14424">
                  <c:v>23</c:v>
                </c:pt>
                <c:pt idx="14425">
                  <c:v>25</c:v>
                </c:pt>
                <c:pt idx="14426">
                  <c:v>25</c:v>
                </c:pt>
                <c:pt idx="14427">
                  <c:v>25</c:v>
                </c:pt>
                <c:pt idx="14428">
                  <c:v>25</c:v>
                </c:pt>
                <c:pt idx="14429">
                  <c:v>24</c:v>
                </c:pt>
                <c:pt idx="14430">
                  <c:v>28</c:v>
                </c:pt>
                <c:pt idx="14431">
                  <c:v>27</c:v>
                </c:pt>
                <c:pt idx="14432">
                  <c:v>28</c:v>
                </c:pt>
                <c:pt idx="14433">
                  <c:v>28</c:v>
                </c:pt>
                <c:pt idx="14434">
                  <c:v>27</c:v>
                </c:pt>
                <c:pt idx="14435">
                  <c:v>28</c:v>
                </c:pt>
                <c:pt idx="14436">
                  <c:v>29</c:v>
                </c:pt>
              </c:numCache>
            </c:numRef>
          </c:val>
          <c:smooth val="0"/>
        </c:ser>
        <c:dLbls>
          <c:showLegendKey val="0"/>
          <c:showVal val="0"/>
          <c:showCatName val="0"/>
          <c:showSerName val="0"/>
          <c:showPercent val="0"/>
          <c:showBubbleSize val="0"/>
        </c:dLbls>
        <c:marker val="1"/>
        <c:smooth val="0"/>
        <c:axId val="298508288"/>
        <c:axId val="298509824"/>
      </c:lineChart>
      <c:catAx>
        <c:axId val="298508288"/>
        <c:scaling>
          <c:orientation val="minMax"/>
        </c:scaling>
        <c:delete val="0"/>
        <c:axPos val="b"/>
        <c:numFmt formatCode="h:mm:ss" sourceLinked="1"/>
        <c:majorTickMark val="out"/>
        <c:minorTickMark val="none"/>
        <c:tickLblPos val="nextTo"/>
        <c:crossAx val="298509824"/>
        <c:crosses val="autoZero"/>
        <c:auto val="1"/>
        <c:lblAlgn val="ctr"/>
        <c:lblOffset val="100"/>
        <c:noMultiLvlLbl val="0"/>
      </c:catAx>
      <c:valAx>
        <c:axId val="298509824"/>
        <c:scaling>
          <c:orientation val="minMax"/>
        </c:scaling>
        <c:delete val="0"/>
        <c:axPos val="l"/>
        <c:majorGridlines/>
        <c:numFmt formatCode="General" sourceLinked="1"/>
        <c:majorTickMark val="out"/>
        <c:minorTickMark val="none"/>
        <c:tickLblPos val="nextTo"/>
        <c:crossAx val="298508288"/>
        <c:crosses val="autoZero"/>
        <c:crossBetween val="between"/>
      </c:valAx>
    </c:plotArea>
    <c:legend>
      <c:legendPos val="r"/>
      <c:overlay val="0"/>
    </c:legend>
    <c:plotVisOnly val="1"/>
    <c:dispBlanksAs val="gap"/>
    <c:showDLblsOverMax val="0"/>
  </c:chart>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a:t>Gas Level</a:t>
            </a:r>
          </a:p>
        </c:rich>
      </c:tx>
      <c:overlay val="0"/>
    </c:title>
    <c:autoTitleDeleted val="0"/>
    <c:plotArea>
      <c:layout/>
      <c:lineChart>
        <c:grouping val="standard"/>
        <c:varyColors val="0"/>
        <c:ser>
          <c:idx val="0"/>
          <c:order val="0"/>
          <c:tx>
            <c:v>Euro 3</c:v>
          </c:tx>
          <c:marker>
            <c:symbol val="none"/>
          </c:marker>
          <c:cat>
            <c:numRef>
              <c:f>Sheet1!$C$1:$C$114</c:f>
              <c:numCache>
                <c:formatCode>h:mm:ss</c:formatCode>
                <c:ptCount val="114"/>
                <c:pt idx="0">
                  <c:v>2.3148148148148147E-5</c:v>
                </c:pt>
                <c:pt idx="1">
                  <c:v>3.4722222222222222E-5</c:v>
                </c:pt>
                <c:pt idx="2">
                  <c:v>4.6296296296296294E-5</c:v>
                </c:pt>
                <c:pt idx="3">
                  <c:v>5.7870370370370366E-5</c:v>
                </c:pt>
                <c:pt idx="4">
                  <c:v>6.9444444444444444E-5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numCache>
            </c:numRef>
          </c:cat>
          <c:val>
            <c:numRef>
              <c:f>Sheet1!$F$1:$F$114</c:f>
              <c:numCache>
                <c:formatCode>General</c:formatCode>
                <c:ptCount val="114"/>
                <c:pt idx="0">
                  <c:v>36</c:v>
                </c:pt>
                <c:pt idx="1">
                  <c:v>31</c:v>
                </c:pt>
                <c:pt idx="2">
                  <c:v>34</c:v>
                </c:pt>
                <c:pt idx="3">
                  <c:v>31</c:v>
                </c:pt>
                <c:pt idx="4">
                  <c:v>31</c:v>
                </c:pt>
                <c:pt idx="5">
                  <c:v>32</c:v>
                </c:pt>
                <c:pt idx="6">
                  <c:v>31</c:v>
                </c:pt>
                <c:pt idx="7">
                  <c:v>32</c:v>
                </c:pt>
                <c:pt idx="8">
                  <c:v>30</c:v>
                </c:pt>
                <c:pt idx="9">
                  <c:v>29</c:v>
                </c:pt>
                <c:pt idx="10">
                  <c:v>29</c:v>
                </c:pt>
                <c:pt idx="11">
                  <c:v>32</c:v>
                </c:pt>
                <c:pt idx="12">
                  <c:v>27</c:v>
                </c:pt>
                <c:pt idx="13">
                  <c:v>27</c:v>
                </c:pt>
                <c:pt idx="14">
                  <c:v>30</c:v>
                </c:pt>
                <c:pt idx="15">
                  <c:v>25</c:v>
                </c:pt>
                <c:pt idx="16">
                  <c:v>25</c:v>
                </c:pt>
                <c:pt idx="17">
                  <c:v>27</c:v>
                </c:pt>
                <c:pt idx="18">
                  <c:v>24</c:v>
                </c:pt>
                <c:pt idx="19">
                  <c:v>26</c:v>
                </c:pt>
                <c:pt idx="20">
                  <c:v>28</c:v>
                </c:pt>
                <c:pt idx="21">
                  <c:v>24</c:v>
                </c:pt>
                <c:pt idx="22">
                  <c:v>23</c:v>
                </c:pt>
                <c:pt idx="23">
                  <c:v>24</c:v>
                </c:pt>
                <c:pt idx="24">
                  <c:v>23</c:v>
                </c:pt>
                <c:pt idx="25">
                  <c:v>27</c:v>
                </c:pt>
                <c:pt idx="26">
                  <c:v>25</c:v>
                </c:pt>
                <c:pt idx="27">
                  <c:v>24</c:v>
                </c:pt>
                <c:pt idx="28">
                  <c:v>26</c:v>
                </c:pt>
                <c:pt idx="29">
                  <c:v>23</c:v>
                </c:pt>
                <c:pt idx="30">
                  <c:v>23</c:v>
                </c:pt>
                <c:pt idx="31">
                  <c:v>23</c:v>
                </c:pt>
                <c:pt idx="32">
                  <c:v>23</c:v>
                </c:pt>
                <c:pt idx="33">
                  <c:v>26</c:v>
                </c:pt>
                <c:pt idx="34">
                  <c:v>26</c:v>
                </c:pt>
                <c:pt idx="35">
                  <c:v>23</c:v>
                </c:pt>
                <c:pt idx="36">
                  <c:v>23</c:v>
                </c:pt>
                <c:pt idx="37">
                  <c:v>25</c:v>
                </c:pt>
                <c:pt idx="38">
                  <c:v>26</c:v>
                </c:pt>
                <c:pt idx="39">
                  <c:v>25</c:v>
                </c:pt>
                <c:pt idx="40">
                  <c:v>23</c:v>
                </c:pt>
                <c:pt idx="41">
                  <c:v>26</c:v>
                </c:pt>
                <c:pt idx="42">
                  <c:v>22</c:v>
                </c:pt>
                <c:pt idx="43">
                  <c:v>19</c:v>
                </c:pt>
                <c:pt idx="44">
                  <c:v>21</c:v>
                </c:pt>
                <c:pt idx="45">
                  <c:v>26</c:v>
                </c:pt>
                <c:pt idx="46">
                  <c:v>20</c:v>
                </c:pt>
                <c:pt idx="47">
                  <c:v>25</c:v>
                </c:pt>
                <c:pt idx="48">
                  <c:v>25</c:v>
                </c:pt>
                <c:pt idx="49">
                  <c:v>24</c:v>
                </c:pt>
                <c:pt idx="50">
                  <c:v>25</c:v>
                </c:pt>
                <c:pt idx="51">
                  <c:v>21</c:v>
                </c:pt>
                <c:pt idx="52">
                  <c:v>21</c:v>
                </c:pt>
                <c:pt idx="53">
                  <c:v>19</c:v>
                </c:pt>
                <c:pt idx="54">
                  <c:v>20</c:v>
                </c:pt>
                <c:pt idx="55">
                  <c:v>24</c:v>
                </c:pt>
                <c:pt idx="56">
                  <c:v>26</c:v>
                </c:pt>
                <c:pt idx="57">
                  <c:v>24</c:v>
                </c:pt>
                <c:pt idx="58">
                  <c:v>24</c:v>
                </c:pt>
                <c:pt idx="59">
                  <c:v>19</c:v>
                </c:pt>
                <c:pt idx="60">
                  <c:v>25</c:v>
                </c:pt>
                <c:pt idx="61">
                  <c:v>23</c:v>
                </c:pt>
                <c:pt idx="62">
                  <c:v>24</c:v>
                </c:pt>
                <c:pt idx="63">
                  <c:v>24</c:v>
                </c:pt>
                <c:pt idx="64">
                  <c:v>19</c:v>
                </c:pt>
                <c:pt idx="65">
                  <c:v>19</c:v>
                </c:pt>
                <c:pt idx="66">
                  <c:v>21</c:v>
                </c:pt>
                <c:pt idx="67">
                  <c:v>21</c:v>
                </c:pt>
                <c:pt idx="68">
                  <c:v>21</c:v>
                </c:pt>
                <c:pt idx="69">
                  <c:v>19</c:v>
                </c:pt>
                <c:pt idx="70">
                  <c:v>24</c:v>
                </c:pt>
                <c:pt idx="71">
                  <c:v>19</c:v>
                </c:pt>
                <c:pt idx="72">
                  <c:v>22</c:v>
                </c:pt>
                <c:pt idx="73">
                  <c:v>19</c:v>
                </c:pt>
                <c:pt idx="74">
                  <c:v>21</c:v>
                </c:pt>
                <c:pt idx="75">
                  <c:v>19</c:v>
                </c:pt>
                <c:pt idx="76">
                  <c:v>23</c:v>
                </c:pt>
                <c:pt idx="77">
                  <c:v>21</c:v>
                </c:pt>
                <c:pt idx="78">
                  <c:v>24</c:v>
                </c:pt>
                <c:pt idx="79">
                  <c:v>19</c:v>
                </c:pt>
                <c:pt idx="80">
                  <c:v>21</c:v>
                </c:pt>
                <c:pt idx="81">
                  <c:v>21</c:v>
                </c:pt>
                <c:pt idx="82">
                  <c:v>21</c:v>
                </c:pt>
                <c:pt idx="83">
                  <c:v>19</c:v>
                </c:pt>
                <c:pt idx="84">
                  <c:v>21</c:v>
                </c:pt>
                <c:pt idx="85">
                  <c:v>25</c:v>
                </c:pt>
                <c:pt idx="86">
                  <c:v>22</c:v>
                </c:pt>
                <c:pt idx="87">
                  <c:v>23</c:v>
                </c:pt>
                <c:pt idx="88">
                  <c:v>21</c:v>
                </c:pt>
                <c:pt idx="89">
                  <c:v>23</c:v>
                </c:pt>
                <c:pt idx="90">
                  <c:v>22</c:v>
                </c:pt>
                <c:pt idx="91">
                  <c:v>25</c:v>
                </c:pt>
                <c:pt idx="92">
                  <c:v>21</c:v>
                </c:pt>
                <c:pt idx="93">
                  <c:v>21</c:v>
                </c:pt>
                <c:pt idx="94">
                  <c:v>20</c:v>
                </c:pt>
                <c:pt idx="95">
                  <c:v>24</c:v>
                </c:pt>
                <c:pt idx="96">
                  <c:v>20</c:v>
                </c:pt>
                <c:pt idx="97">
                  <c:v>21</c:v>
                </c:pt>
                <c:pt idx="98">
                  <c:v>19</c:v>
                </c:pt>
                <c:pt idx="99">
                  <c:v>20</c:v>
                </c:pt>
                <c:pt idx="100">
                  <c:v>24</c:v>
                </c:pt>
                <c:pt idx="101">
                  <c:v>26</c:v>
                </c:pt>
                <c:pt idx="102">
                  <c:v>24</c:v>
                </c:pt>
                <c:pt idx="103">
                  <c:v>24</c:v>
                </c:pt>
                <c:pt idx="104">
                  <c:v>24</c:v>
                </c:pt>
                <c:pt idx="105">
                  <c:v>22</c:v>
                </c:pt>
                <c:pt idx="106">
                  <c:v>23</c:v>
                </c:pt>
                <c:pt idx="107">
                  <c:v>19</c:v>
                </c:pt>
                <c:pt idx="108">
                  <c:v>25</c:v>
                </c:pt>
                <c:pt idx="109">
                  <c:v>19</c:v>
                </c:pt>
                <c:pt idx="110">
                  <c:v>25</c:v>
                </c:pt>
                <c:pt idx="111">
                  <c:v>20</c:v>
                </c:pt>
                <c:pt idx="112">
                  <c:v>25</c:v>
                </c:pt>
                <c:pt idx="113">
                  <c:v>21</c:v>
                </c:pt>
              </c:numCache>
            </c:numRef>
          </c:val>
          <c:smooth val="0"/>
        </c:ser>
        <c:ser>
          <c:idx val="1"/>
          <c:order val="1"/>
          <c:tx>
            <c:v>Euro 6</c:v>
          </c:tx>
          <c:marker>
            <c:symbol val="none"/>
          </c:marker>
          <c:cat>
            <c:numRef>
              <c:f>Sheet1!$C$1:$C$114</c:f>
              <c:numCache>
                <c:formatCode>h:mm:ss</c:formatCode>
                <c:ptCount val="114"/>
                <c:pt idx="0">
                  <c:v>2.3148148148148147E-5</c:v>
                </c:pt>
                <c:pt idx="1">
                  <c:v>3.4722222222222222E-5</c:v>
                </c:pt>
                <c:pt idx="2">
                  <c:v>4.6296296296296294E-5</c:v>
                </c:pt>
                <c:pt idx="3">
                  <c:v>5.7870370370370366E-5</c:v>
                </c:pt>
                <c:pt idx="4">
                  <c:v>6.9444444444444444E-5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numCache>
            </c:numRef>
          </c:cat>
          <c:val>
            <c:numRef>
              <c:f>Sheet1!$R$1:$R$114</c:f>
              <c:numCache>
                <c:formatCode>General</c:formatCode>
                <c:ptCount val="114"/>
                <c:pt idx="0">
                  <c:v>25</c:v>
                </c:pt>
                <c:pt idx="1">
                  <c:v>25</c:v>
                </c:pt>
                <c:pt idx="2">
                  <c:v>29</c:v>
                </c:pt>
                <c:pt idx="3">
                  <c:v>24</c:v>
                </c:pt>
                <c:pt idx="4">
                  <c:v>25</c:v>
                </c:pt>
                <c:pt idx="5">
                  <c:v>24</c:v>
                </c:pt>
                <c:pt idx="6">
                  <c:v>25</c:v>
                </c:pt>
                <c:pt idx="7">
                  <c:v>26</c:v>
                </c:pt>
                <c:pt idx="8">
                  <c:v>25</c:v>
                </c:pt>
                <c:pt idx="9">
                  <c:v>23</c:v>
                </c:pt>
                <c:pt idx="10">
                  <c:v>28</c:v>
                </c:pt>
                <c:pt idx="11">
                  <c:v>28</c:v>
                </c:pt>
                <c:pt idx="12">
                  <c:v>28</c:v>
                </c:pt>
                <c:pt idx="13">
                  <c:v>26</c:v>
                </c:pt>
                <c:pt idx="14">
                  <c:v>29</c:v>
                </c:pt>
                <c:pt idx="15">
                  <c:v>23</c:v>
                </c:pt>
                <c:pt idx="16">
                  <c:v>25</c:v>
                </c:pt>
                <c:pt idx="17">
                  <c:v>30</c:v>
                </c:pt>
                <c:pt idx="18">
                  <c:v>28</c:v>
                </c:pt>
                <c:pt idx="19">
                  <c:v>41</c:v>
                </c:pt>
                <c:pt idx="20">
                  <c:v>67</c:v>
                </c:pt>
                <c:pt idx="21">
                  <c:v>100</c:v>
                </c:pt>
                <c:pt idx="22">
                  <c:v>145</c:v>
                </c:pt>
                <c:pt idx="23">
                  <c:v>140</c:v>
                </c:pt>
                <c:pt idx="24">
                  <c:v>127</c:v>
                </c:pt>
                <c:pt idx="25">
                  <c:v>123</c:v>
                </c:pt>
                <c:pt idx="26">
                  <c:v>128</c:v>
                </c:pt>
                <c:pt idx="27">
                  <c:v>120</c:v>
                </c:pt>
                <c:pt idx="28">
                  <c:v>116</c:v>
                </c:pt>
                <c:pt idx="29">
                  <c:v>109</c:v>
                </c:pt>
                <c:pt idx="30">
                  <c:v>108</c:v>
                </c:pt>
                <c:pt idx="31">
                  <c:v>102</c:v>
                </c:pt>
                <c:pt idx="32">
                  <c:v>110</c:v>
                </c:pt>
                <c:pt idx="33">
                  <c:v>114</c:v>
                </c:pt>
                <c:pt idx="34">
                  <c:v>111</c:v>
                </c:pt>
                <c:pt idx="35">
                  <c:v>106</c:v>
                </c:pt>
                <c:pt idx="36">
                  <c:v>111</c:v>
                </c:pt>
                <c:pt idx="37">
                  <c:v>117</c:v>
                </c:pt>
                <c:pt idx="38">
                  <c:v>120</c:v>
                </c:pt>
                <c:pt idx="39">
                  <c:v>119</c:v>
                </c:pt>
                <c:pt idx="40">
                  <c:v>121</c:v>
                </c:pt>
                <c:pt idx="41">
                  <c:v>116</c:v>
                </c:pt>
                <c:pt idx="42">
                  <c:v>118</c:v>
                </c:pt>
                <c:pt idx="43">
                  <c:v>110</c:v>
                </c:pt>
                <c:pt idx="44">
                  <c:v>104</c:v>
                </c:pt>
                <c:pt idx="45">
                  <c:v>100</c:v>
                </c:pt>
                <c:pt idx="46">
                  <c:v>98</c:v>
                </c:pt>
                <c:pt idx="47">
                  <c:v>102</c:v>
                </c:pt>
                <c:pt idx="48">
                  <c:v>99</c:v>
                </c:pt>
                <c:pt idx="49">
                  <c:v>98</c:v>
                </c:pt>
                <c:pt idx="50">
                  <c:v>97</c:v>
                </c:pt>
                <c:pt idx="51">
                  <c:v>91</c:v>
                </c:pt>
                <c:pt idx="52">
                  <c:v>89</c:v>
                </c:pt>
                <c:pt idx="53">
                  <c:v>87</c:v>
                </c:pt>
                <c:pt idx="54">
                  <c:v>87</c:v>
                </c:pt>
                <c:pt idx="55">
                  <c:v>80</c:v>
                </c:pt>
                <c:pt idx="56">
                  <c:v>78</c:v>
                </c:pt>
                <c:pt idx="57">
                  <c:v>72</c:v>
                </c:pt>
                <c:pt idx="58">
                  <c:v>72</c:v>
                </c:pt>
                <c:pt idx="59">
                  <c:v>72</c:v>
                </c:pt>
                <c:pt idx="60">
                  <c:v>69</c:v>
                </c:pt>
                <c:pt idx="61">
                  <c:v>63</c:v>
                </c:pt>
                <c:pt idx="62">
                  <c:v>62</c:v>
                </c:pt>
                <c:pt idx="63">
                  <c:v>59</c:v>
                </c:pt>
                <c:pt idx="64">
                  <c:v>60</c:v>
                </c:pt>
                <c:pt idx="65">
                  <c:v>60</c:v>
                </c:pt>
                <c:pt idx="66">
                  <c:v>53</c:v>
                </c:pt>
                <c:pt idx="67">
                  <c:v>55</c:v>
                </c:pt>
                <c:pt idx="68">
                  <c:v>47</c:v>
                </c:pt>
                <c:pt idx="69">
                  <c:v>49</c:v>
                </c:pt>
                <c:pt idx="70">
                  <c:v>48</c:v>
                </c:pt>
                <c:pt idx="71">
                  <c:v>47</c:v>
                </c:pt>
                <c:pt idx="72">
                  <c:v>48</c:v>
                </c:pt>
                <c:pt idx="73">
                  <c:v>47</c:v>
                </c:pt>
                <c:pt idx="74">
                  <c:v>47</c:v>
                </c:pt>
                <c:pt idx="75">
                  <c:v>49</c:v>
                </c:pt>
                <c:pt idx="76">
                  <c:v>48</c:v>
                </c:pt>
                <c:pt idx="77">
                  <c:v>43</c:v>
                </c:pt>
                <c:pt idx="78">
                  <c:v>43</c:v>
                </c:pt>
                <c:pt idx="79">
                  <c:v>43</c:v>
                </c:pt>
                <c:pt idx="80">
                  <c:v>44</c:v>
                </c:pt>
                <c:pt idx="81">
                  <c:v>41</c:v>
                </c:pt>
                <c:pt idx="82">
                  <c:v>41</c:v>
                </c:pt>
                <c:pt idx="83">
                  <c:v>42</c:v>
                </c:pt>
                <c:pt idx="84">
                  <c:v>41</c:v>
                </c:pt>
                <c:pt idx="85">
                  <c:v>44</c:v>
                </c:pt>
                <c:pt idx="86">
                  <c:v>43</c:v>
                </c:pt>
                <c:pt idx="87">
                  <c:v>42</c:v>
                </c:pt>
                <c:pt idx="88">
                  <c:v>39</c:v>
                </c:pt>
                <c:pt idx="89">
                  <c:v>37</c:v>
                </c:pt>
                <c:pt idx="90">
                  <c:v>40</c:v>
                </c:pt>
                <c:pt idx="91">
                  <c:v>39</c:v>
                </c:pt>
                <c:pt idx="92">
                  <c:v>37</c:v>
                </c:pt>
                <c:pt idx="93">
                  <c:v>38</c:v>
                </c:pt>
                <c:pt idx="94">
                  <c:v>36</c:v>
                </c:pt>
                <c:pt idx="95">
                  <c:v>41</c:v>
                </c:pt>
                <c:pt idx="96">
                  <c:v>37</c:v>
                </c:pt>
                <c:pt idx="97">
                  <c:v>36</c:v>
                </c:pt>
                <c:pt idx="98">
                  <c:v>37</c:v>
                </c:pt>
                <c:pt idx="99">
                  <c:v>35</c:v>
                </c:pt>
                <c:pt idx="100">
                  <c:v>35</c:v>
                </c:pt>
                <c:pt idx="101">
                  <c:v>37</c:v>
                </c:pt>
                <c:pt idx="102">
                  <c:v>36</c:v>
                </c:pt>
                <c:pt idx="103">
                  <c:v>36</c:v>
                </c:pt>
                <c:pt idx="104">
                  <c:v>35</c:v>
                </c:pt>
                <c:pt idx="105">
                  <c:v>36</c:v>
                </c:pt>
                <c:pt idx="106">
                  <c:v>35</c:v>
                </c:pt>
                <c:pt idx="107">
                  <c:v>33</c:v>
                </c:pt>
                <c:pt idx="108">
                  <c:v>35</c:v>
                </c:pt>
                <c:pt idx="109">
                  <c:v>35</c:v>
                </c:pt>
                <c:pt idx="110">
                  <c:v>35</c:v>
                </c:pt>
                <c:pt idx="111">
                  <c:v>37</c:v>
                </c:pt>
                <c:pt idx="112">
                  <c:v>41</c:v>
                </c:pt>
                <c:pt idx="113">
                  <c:v>38</c:v>
                </c:pt>
              </c:numCache>
            </c:numRef>
          </c:val>
          <c:smooth val="0"/>
        </c:ser>
        <c:dLbls>
          <c:showLegendKey val="0"/>
          <c:showVal val="0"/>
          <c:showCatName val="0"/>
          <c:showSerName val="0"/>
          <c:showPercent val="0"/>
          <c:showBubbleSize val="0"/>
        </c:dLbls>
        <c:marker val="1"/>
        <c:smooth val="0"/>
        <c:axId val="301510016"/>
        <c:axId val="301520000"/>
      </c:lineChart>
      <c:catAx>
        <c:axId val="301510016"/>
        <c:scaling>
          <c:orientation val="minMax"/>
        </c:scaling>
        <c:delete val="0"/>
        <c:axPos val="b"/>
        <c:numFmt formatCode="h:mm:ss" sourceLinked="1"/>
        <c:majorTickMark val="out"/>
        <c:minorTickMark val="none"/>
        <c:tickLblPos val="nextTo"/>
        <c:crossAx val="301520000"/>
        <c:crosses val="autoZero"/>
        <c:auto val="1"/>
        <c:lblAlgn val="ctr"/>
        <c:lblOffset val="100"/>
        <c:noMultiLvlLbl val="0"/>
      </c:catAx>
      <c:valAx>
        <c:axId val="301520000"/>
        <c:scaling>
          <c:orientation val="minMax"/>
        </c:scaling>
        <c:delete val="0"/>
        <c:axPos val="l"/>
        <c:majorGridlines/>
        <c:numFmt formatCode="General" sourceLinked="1"/>
        <c:majorTickMark val="out"/>
        <c:minorTickMark val="none"/>
        <c:tickLblPos val="nextTo"/>
        <c:crossAx val="301510016"/>
        <c:crosses val="autoZero"/>
        <c:crossBetween val="between"/>
      </c:valAx>
    </c:plotArea>
    <c:legend>
      <c:legendPos val="r"/>
      <c:overlay val="0"/>
    </c:legend>
    <c:plotVisOnly val="1"/>
    <c:dispBlanksAs val="gap"/>
    <c:showDLblsOverMax val="0"/>
  </c:chart>
  <c:externalData r:id="rId2">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a:t>Humidity</a:t>
            </a:r>
            <a:r>
              <a:rPr lang="en-GB" baseline="0"/>
              <a:t> </a:t>
            </a:r>
            <a:r>
              <a:rPr lang="en-GB"/>
              <a:t>Level</a:t>
            </a:r>
          </a:p>
        </c:rich>
      </c:tx>
      <c:overlay val="0"/>
    </c:title>
    <c:autoTitleDeleted val="0"/>
    <c:plotArea>
      <c:layout/>
      <c:lineChart>
        <c:grouping val="standard"/>
        <c:varyColors val="0"/>
        <c:ser>
          <c:idx val="0"/>
          <c:order val="0"/>
          <c:tx>
            <c:v>Euro 3</c:v>
          </c:tx>
          <c:marker>
            <c:symbol val="none"/>
          </c:marker>
          <c:cat>
            <c:numRef>
              <c:f>Sheet1!$C$1:$C$114</c:f>
              <c:numCache>
                <c:formatCode>h:mm:ss</c:formatCode>
                <c:ptCount val="114"/>
                <c:pt idx="0">
                  <c:v>2.3148148148148147E-5</c:v>
                </c:pt>
                <c:pt idx="1">
                  <c:v>3.4722222222222222E-5</c:v>
                </c:pt>
                <c:pt idx="2">
                  <c:v>4.6296296296296294E-5</c:v>
                </c:pt>
                <c:pt idx="3">
                  <c:v>5.7870370370370366E-5</c:v>
                </c:pt>
                <c:pt idx="4">
                  <c:v>6.9444444444444444E-5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numCache>
            </c:numRef>
          </c:cat>
          <c:val>
            <c:numRef>
              <c:f>Sheet1!$G$1:$G$114</c:f>
              <c:numCache>
                <c:formatCode>General</c:formatCode>
                <c:ptCount val="114"/>
                <c:pt idx="0">
                  <c:v>62</c:v>
                </c:pt>
                <c:pt idx="1">
                  <c:v>62</c:v>
                </c:pt>
                <c:pt idx="2">
                  <c:v>62</c:v>
                </c:pt>
                <c:pt idx="3">
                  <c:v>62</c:v>
                </c:pt>
                <c:pt idx="4">
                  <c:v>62</c:v>
                </c:pt>
                <c:pt idx="5">
                  <c:v>62</c:v>
                </c:pt>
                <c:pt idx="6">
                  <c:v>62</c:v>
                </c:pt>
                <c:pt idx="7">
                  <c:v>62</c:v>
                </c:pt>
                <c:pt idx="8">
                  <c:v>62</c:v>
                </c:pt>
                <c:pt idx="9">
                  <c:v>62</c:v>
                </c:pt>
                <c:pt idx="10">
                  <c:v>62</c:v>
                </c:pt>
                <c:pt idx="11">
                  <c:v>62</c:v>
                </c:pt>
                <c:pt idx="12">
                  <c:v>62</c:v>
                </c:pt>
                <c:pt idx="13">
                  <c:v>62</c:v>
                </c:pt>
                <c:pt idx="14">
                  <c:v>62</c:v>
                </c:pt>
                <c:pt idx="15">
                  <c:v>63</c:v>
                </c:pt>
                <c:pt idx="16">
                  <c:v>63</c:v>
                </c:pt>
                <c:pt idx="17">
                  <c:v>63</c:v>
                </c:pt>
                <c:pt idx="18">
                  <c:v>63</c:v>
                </c:pt>
                <c:pt idx="19">
                  <c:v>63</c:v>
                </c:pt>
                <c:pt idx="20">
                  <c:v>63</c:v>
                </c:pt>
                <c:pt idx="21">
                  <c:v>63</c:v>
                </c:pt>
                <c:pt idx="22">
                  <c:v>63</c:v>
                </c:pt>
                <c:pt idx="23">
                  <c:v>63</c:v>
                </c:pt>
                <c:pt idx="24">
                  <c:v>63</c:v>
                </c:pt>
                <c:pt idx="25">
                  <c:v>63</c:v>
                </c:pt>
                <c:pt idx="26">
                  <c:v>63</c:v>
                </c:pt>
                <c:pt idx="27">
                  <c:v>63</c:v>
                </c:pt>
                <c:pt idx="28">
                  <c:v>63</c:v>
                </c:pt>
                <c:pt idx="29">
                  <c:v>63</c:v>
                </c:pt>
                <c:pt idx="30">
                  <c:v>63</c:v>
                </c:pt>
                <c:pt idx="31">
                  <c:v>63</c:v>
                </c:pt>
                <c:pt idx="32">
                  <c:v>63</c:v>
                </c:pt>
                <c:pt idx="33">
                  <c:v>63</c:v>
                </c:pt>
                <c:pt idx="34">
                  <c:v>63</c:v>
                </c:pt>
                <c:pt idx="35">
                  <c:v>63</c:v>
                </c:pt>
                <c:pt idx="36">
                  <c:v>63</c:v>
                </c:pt>
                <c:pt idx="37">
                  <c:v>63</c:v>
                </c:pt>
                <c:pt idx="38">
                  <c:v>63</c:v>
                </c:pt>
                <c:pt idx="39">
                  <c:v>63</c:v>
                </c:pt>
                <c:pt idx="40">
                  <c:v>63</c:v>
                </c:pt>
                <c:pt idx="41">
                  <c:v>63</c:v>
                </c:pt>
                <c:pt idx="42">
                  <c:v>63</c:v>
                </c:pt>
                <c:pt idx="43">
                  <c:v>63</c:v>
                </c:pt>
                <c:pt idx="44">
                  <c:v>63</c:v>
                </c:pt>
                <c:pt idx="45">
                  <c:v>63</c:v>
                </c:pt>
                <c:pt idx="46">
                  <c:v>63</c:v>
                </c:pt>
                <c:pt idx="47">
                  <c:v>64</c:v>
                </c:pt>
                <c:pt idx="48">
                  <c:v>64</c:v>
                </c:pt>
                <c:pt idx="49">
                  <c:v>64</c:v>
                </c:pt>
                <c:pt idx="50">
                  <c:v>64</c:v>
                </c:pt>
                <c:pt idx="51">
                  <c:v>63</c:v>
                </c:pt>
                <c:pt idx="52">
                  <c:v>63</c:v>
                </c:pt>
                <c:pt idx="53">
                  <c:v>63</c:v>
                </c:pt>
                <c:pt idx="54">
                  <c:v>63</c:v>
                </c:pt>
                <c:pt idx="55">
                  <c:v>63</c:v>
                </c:pt>
                <c:pt idx="56">
                  <c:v>63</c:v>
                </c:pt>
                <c:pt idx="57">
                  <c:v>63</c:v>
                </c:pt>
                <c:pt idx="58">
                  <c:v>63</c:v>
                </c:pt>
                <c:pt idx="59">
                  <c:v>63</c:v>
                </c:pt>
                <c:pt idx="60">
                  <c:v>63</c:v>
                </c:pt>
                <c:pt idx="61">
                  <c:v>63</c:v>
                </c:pt>
                <c:pt idx="62">
                  <c:v>63</c:v>
                </c:pt>
                <c:pt idx="63">
                  <c:v>64</c:v>
                </c:pt>
                <c:pt idx="64">
                  <c:v>63</c:v>
                </c:pt>
                <c:pt idx="65">
                  <c:v>63</c:v>
                </c:pt>
                <c:pt idx="66">
                  <c:v>63</c:v>
                </c:pt>
                <c:pt idx="67">
                  <c:v>63</c:v>
                </c:pt>
                <c:pt idx="68">
                  <c:v>63</c:v>
                </c:pt>
                <c:pt idx="69">
                  <c:v>63</c:v>
                </c:pt>
                <c:pt idx="70">
                  <c:v>63</c:v>
                </c:pt>
                <c:pt idx="71">
                  <c:v>63</c:v>
                </c:pt>
                <c:pt idx="72">
                  <c:v>63</c:v>
                </c:pt>
                <c:pt idx="73">
                  <c:v>63</c:v>
                </c:pt>
                <c:pt idx="74">
                  <c:v>63</c:v>
                </c:pt>
                <c:pt idx="75">
                  <c:v>63</c:v>
                </c:pt>
                <c:pt idx="76">
                  <c:v>64</c:v>
                </c:pt>
                <c:pt idx="77">
                  <c:v>64</c:v>
                </c:pt>
                <c:pt idx="78">
                  <c:v>64</c:v>
                </c:pt>
                <c:pt idx="79">
                  <c:v>64</c:v>
                </c:pt>
                <c:pt idx="80">
                  <c:v>63</c:v>
                </c:pt>
                <c:pt idx="81">
                  <c:v>63</c:v>
                </c:pt>
                <c:pt idx="82">
                  <c:v>64</c:v>
                </c:pt>
                <c:pt idx="83">
                  <c:v>64</c:v>
                </c:pt>
                <c:pt idx="84">
                  <c:v>63</c:v>
                </c:pt>
                <c:pt idx="85">
                  <c:v>63</c:v>
                </c:pt>
                <c:pt idx="86">
                  <c:v>64</c:v>
                </c:pt>
                <c:pt idx="87">
                  <c:v>64</c:v>
                </c:pt>
                <c:pt idx="88">
                  <c:v>64</c:v>
                </c:pt>
                <c:pt idx="89">
                  <c:v>64</c:v>
                </c:pt>
                <c:pt idx="90">
                  <c:v>63</c:v>
                </c:pt>
                <c:pt idx="91">
                  <c:v>63</c:v>
                </c:pt>
                <c:pt idx="92">
                  <c:v>63</c:v>
                </c:pt>
                <c:pt idx="93">
                  <c:v>64</c:v>
                </c:pt>
                <c:pt idx="94">
                  <c:v>64</c:v>
                </c:pt>
                <c:pt idx="95">
                  <c:v>64</c:v>
                </c:pt>
                <c:pt idx="96">
                  <c:v>64</c:v>
                </c:pt>
                <c:pt idx="97">
                  <c:v>63</c:v>
                </c:pt>
                <c:pt idx="98">
                  <c:v>63</c:v>
                </c:pt>
                <c:pt idx="99">
                  <c:v>63</c:v>
                </c:pt>
                <c:pt idx="100">
                  <c:v>63</c:v>
                </c:pt>
                <c:pt idx="101">
                  <c:v>63</c:v>
                </c:pt>
                <c:pt idx="102">
                  <c:v>64</c:v>
                </c:pt>
                <c:pt idx="103">
                  <c:v>64</c:v>
                </c:pt>
                <c:pt idx="104">
                  <c:v>64</c:v>
                </c:pt>
                <c:pt idx="105">
                  <c:v>64</c:v>
                </c:pt>
                <c:pt idx="106">
                  <c:v>64</c:v>
                </c:pt>
                <c:pt idx="107">
                  <c:v>64</c:v>
                </c:pt>
                <c:pt idx="108">
                  <c:v>64</c:v>
                </c:pt>
                <c:pt idx="109">
                  <c:v>64</c:v>
                </c:pt>
                <c:pt idx="110">
                  <c:v>64</c:v>
                </c:pt>
                <c:pt idx="111">
                  <c:v>64</c:v>
                </c:pt>
                <c:pt idx="112">
                  <c:v>64</c:v>
                </c:pt>
                <c:pt idx="113">
                  <c:v>63</c:v>
                </c:pt>
              </c:numCache>
            </c:numRef>
          </c:val>
          <c:smooth val="0"/>
        </c:ser>
        <c:ser>
          <c:idx val="1"/>
          <c:order val="1"/>
          <c:tx>
            <c:v>Euro 6</c:v>
          </c:tx>
          <c:marker>
            <c:symbol val="none"/>
          </c:marker>
          <c:cat>
            <c:numRef>
              <c:f>Sheet1!$C$1:$C$114</c:f>
              <c:numCache>
                <c:formatCode>h:mm:ss</c:formatCode>
                <c:ptCount val="114"/>
                <c:pt idx="0">
                  <c:v>2.3148148148148147E-5</c:v>
                </c:pt>
                <c:pt idx="1">
                  <c:v>3.4722222222222222E-5</c:v>
                </c:pt>
                <c:pt idx="2">
                  <c:v>4.6296296296296294E-5</c:v>
                </c:pt>
                <c:pt idx="3">
                  <c:v>5.7870370370370366E-5</c:v>
                </c:pt>
                <c:pt idx="4">
                  <c:v>6.9444444444444444E-5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numCache>
            </c:numRef>
          </c:cat>
          <c:val>
            <c:numRef>
              <c:f>Sheet1!$S$1:$S$114</c:f>
              <c:numCache>
                <c:formatCode>General</c:formatCode>
                <c:ptCount val="114"/>
                <c:pt idx="0">
                  <c:v>71</c:v>
                </c:pt>
                <c:pt idx="1">
                  <c:v>71</c:v>
                </c:pt>
                <c:pt idx="2">
                  <c:v>71</c:v>
                </c:pt>
                <c:pt idx="3">
                  <c:v>70</c:v>
                </c:pt>
                <c:pt idx="4">
                  <c:v>70</c:v>
                </c:pt>
                <c:pt idx="5">
                  <c:v>70</c:v>
                </c:pt>
                <c:pt idx="6">
                  <c:v>70</c:v>
                </c:pt>
                <c:pt idx="7">
                  <c:v>71</c:v>
                </c:pt>
                <c:pt idx="8">
                  <c:v>71</c:v>
                </c:pt>
                <c:pt idx="9">
                  <c:v>71</c:v>
                </c:pt>
                <c:pt idx="10">
                  <c:v>71</c:v>
                </c:pt>
                <c:pt idx="11">
                  <c:v>71</c:v>
                </c:pt>
                <c:pt idx="12">
                  <c:v>71</c:v>
                </c:pt>
                <c:pt idx="13">
                  <c:v>71</c:v>
                </c:pt>
                <c:pt idx="14">
                  <c:v>71</c:v>
                </c:pt>
                <c:pt idx="15">
                  <c:v>70</c:v>
                </c:pt>
                <c:pt idx="16">
                  <c:v>70</c:v>
                </c:pt>
                <c:pt idx="17">
                  <c:v>70</c:v>
                </c:pt>
                <c:pt idx="18">
                  <c:v>70</c:v>
                </c:pt>
                <c:pt idx="19">
                  <c:v>70</c:v>
                </c:pt>
                <c:pt idx="20">
                  <c:v>71</c:v>
                </c:pt>
                <c:pt idx="21">
                  <c:v>72</c:v>
                </c:pt>
                <c:pt idx="22">
                  <c:v>71</c:v>
                </c:pt>
                <c:pt idx="23">
                  <c:v>71</c:v>
                </c:pt>
                <c:pt idx="24">
                  <c:v>71</c:v>
                </c:pt>
                <c:pt idx="25">
                  <c:v>70</c:v>
                </c:pt>
                <c:pt idx="26">
                  <c:v>69</c:v>
                </c:pt>
                <c:pt idx="27">
                  <c:v>68</c:v>
                </c:pt>
                <c:pt idx="28">
                  <c:v>68</c:v>
                </c:pt>
                <c:pt idx="29">
                  <c:v>69</c:v>
                </c:pt>
                <c:pt idx="30">
                  <c:v>69</c:v>
                </c:pt>
                <c:pt idx="31">
                  <c:v>69</c:v>
                </c:pt>
                <c:pt idx="32">
                  <c:v>69</c:v>
                </c:pt>
                <c:pt idx="33">
                  <c:v>68</c:v>
                </c:pt>
                <c:pt idx="34">
                  <c:v>68</c:v>
                </c:pt>
                <c:pt idx="35">
                  <c:v>68</c:v>
                </c:pt>
                <c:pt idx="36">
                  <c:v>68</c:v>
                </c:pt>
                <c:pt idx="37">
                  <c:v>68</c:v>
                </c:pt>
                <c:pt idx="38">
                  <c:v>68</c:v>
                </c:pt>
                <c:pt idx="39">
                  <c:v>67</c:v>
                </c:pt>
                <c:pt idx="40">
                  <c:v>67</c:v>
                </c:pt>
                <c:pt idx="41">
                  <c:v>67</c:v>
                </c:pt>
                <c:pt idx="42">
                  <c:v>66</c:v>
                </c:pt>
                <c:pt idx="43">
                  <c:v>66</c:v>
                </c:pt>
                <c:pt idx="44">
                  <c:v>67</c:v>
                </c:pt>
                <c:pt idx="45">
                  <c:v>69</c:v>
                </c:pt>
                <c:pt idx="46">
                  <c:v>69</c:v>
                </c:pt>
                <c:pt idx="47">
                  <c:v>68</c:v>
                </c:pt>
                <c:pt idx="48">
                  <c:v>69</c:v>
                </c:pt>
                <c:pt idx="49">
                  <c:v>69</c:v>
                </c:pt>
                <c:pt idx="50">
                  <c:v>70</c:v>
                </c:pt>
                <c:pt idx="51">
                  <c:v>70</c:v>
                </c:pt>
                <c:pt idx="52">
                  <c:v>69</c:v>
                </c:pt>
                <c:pt idx="53">
                  <c:v>69</c:v>
                </c:pt>
                <c:pt idx="54">
                  <c:v>69</c:v>
                </c:pt>
                <c:pt idx="55">
                  <c:v>69</c:v>
                </c:pt>
                <c:pt idx="56">
                  <c:v>68</c:v>
                </c:pt>
                <c:pt idx="57">
                  <c:v>67</c:v>
                </c:pt>
                <c:pt idx="58">
                  <c:v>68</c:v>
                </c:pt>
                <c:pt idx="59">
                  <c:v>67</c:v>
                </c:pt>
                <c:pt idx="60">
                  <c:v>66</c:v>
                </c:pt>
                <c:pt idx="61">
                  <c:v>66</c:v>
                </c:pt>
                <c:pt idx="62">
                  <c:v>66</c:v>
                </c:pt>
                <c:pt idx="63">
                  <c:v>66</c:v>
                </c:pt>
                <c:pt idx="64">
                  <c:v>66</c:v>
                </c:pt>
                <c:pt idx="65">
                  <c:v>66</c:v>
                </c:pt>
                <c:pt idx="66">
                  <c:v>65</c:v>
                </c:pt>
                <c:pt idx="67">
                  <c:v>64</c:v>
                </c:pt>
                <c:pt idx="68">
                  <c:v>64</c:v>
                </c:pt>
                <c:pt idx="69">
                  <c:v>64</c:v>
                </c:pt>
                <c:pt idx="70">
                  <c:v>64</c:v>
                </c:pt>
                <c:pt idx="71">
                  <c:v>65</c:v>
                </c:pt>
                <c:pt idx="72">
                  <c:v>65</c:v>
                </c:pt>
                <c:pt idx="73">
                  <c:v>64</c:v>
                </c:pt>
                <c:pt idx="74">
                  <c:v>65</c:v>
                </c:pt>
                <c:pt idx="75">
                  <c:v>64</c:v>
                </c:pt>
                <c:pt idx="76">
                  <c:v>64</c:v>
                </c:pt>
                <c:pt idx="77">
                  <c:v>64</c:v>
                </c:pt>
                <c:pt idx="78">
                  <c:v>65</c:v>
                </c:pt>
                <c:pt idx="79">
                  <c:v>64</c:v>
                </c:pt>
                <c:pt idx="80">
                  <c:v>63</c:v>
                </c:pt>
                <c:pt idx="81">
                  <c:v>63</c:v>
                </c:pt>
                <c:pt idx="82">
                  <c:v>63</c:v>
                </c:pt>
                <c:pt idx="83">
                  <c:v>64</c:v>
                </c:pt>
                <c:pt idx="84">
                  <c:v>64</c:v>
                </c:pt>
                <c:pt idx="85">
                  <c:v>65</c:v>
                </c:pt>
                <c:pt idx="86">
                  <c:v>65</c:v>
                </c:pt>
                <c:pt idx="87">
                  <c:v>65</c:v>
                </c:pt>
                <c:pt idx="88">
                  <c:v>65</c:v>
                </c:pt>
                <c:pt idx="89">
                  <c:v>64</c:v>
                </c:pt>
                <c:pt idx="90">
                  <c:v>64</c:v>
                </c:pt>
                <c:pt idx="91">
                  <c:v>64</c:v>
                </c:pt>
                <c:pt idx="92">
                  <c:v>64</c:v>
                </c:pt>
                <c:pt idx="93">
                  <c:v>64</c:v>
                </c:pt>
                <c:pt idx="94">
                  <c:v>63</c:v>
                </c:pt>
                <c:pt idx="95">
                  <c:v>62</c:v>
                </c:pt>
                <c:pt idx="96">
                  <c:v>62</c:v>
                </c:pt>
                <c:pt idx="97">
                  <c:v>62</c:v>
                </c:pt>
                <c:pt idx="98">
                  <c:v>62</c:v>
                </c:pt>
                <c:pt idx="99">
                  <c:v>63</c:v>
                </c:pt>
                <c:pt idx="100">
                  <c:v>62</c:v>
                </c:pt>
                <c:pt idx="101">
                  <c:v>62</c:v>
                </c:pt>
                <c:pt idx="102">
                  <c:v>62</c:v>
                </c:pt>
                <c:pt idx="103">
                  <c:v>62</c:v>
                </c:pt>
                <c:pt idx="104">
                  <c:v>62</c:v>
                </c:pt>
                <c:pt idx="105">
                  <c:v>61</c:v>
                </c:pt>
                <c:pt idx="106">
                  <c:v>61</c:v>
                </c:pt>
                <c:pt idx="107">
                  <c:v>61</c:v>
                </c:pt>
                <c:pt idx="108">
                  <c:v>62</c:v>
                </c:pt>
                <c:pt idx="109">
                  <c:v>62</c:v>
                </c:pt>
                <c:pt idx="110">
                  <c:v>61</c:v>
                </c:pt>
                <c:pt idx="111">
                  <c:v>61</c:v>
                </c:pt>
                <c:pt idx="112">
                  <c:v>61</c:v>
                </c:pt>
                <c:pt idx="113">
                  <c:v>61</c:v>
                </c:pt>
              </c:numCache>
            </c:numRef>
          </c:val>
          <c:smooth val="0"/>
        </c:ser>
        <c:dLbls>
          <c:showLegendKey val="0"/>
          <c:showVal val="0"/>
          <c:showCatName val="0"/>
          <c:showSerName val="0"/>
          <c:showPercent val="0"/>
          <c:showBubbleSize val="0"/>
        </c:dLbls>
        <c:marker val="1"/>
        <c:smooth val="0"/>
        <c:axId val="301549440"/>
        <c:axId val="301550976"/>
      </c:lineChart>
      <c:catAx>
        <c:axId val="301549440"/>
        <c:scaling>
          <c:orientation val="minMax"/>
        </c:scaling>
        <c:delete val="0"/>
        <c:axPos val="b"/>
        <c:numFmt formatCode="h:mm:ss" sourceLinked="1"/>
        <c:majorTickMark val="out"/>
        <c:minorTickMark val="none"/>
        <c:tickLblPos val="nextTo"/>
        <c:crossAx val="301550976"/>
        <c:crosses val="autoZero"/>
        <c:auto val="1"/>
        <c:lblAlgn val="ctr"/>
        <c:lblOffset val="100"/>
        <c:noMultiLvlLbl val="0"/>
      </c:catAx>
      <c:valAx>
        <c:axId val="301550976"/>
        <c:scaling>
          <c:orientation val="minMax"/>
        </c:scaling>
        <c:delete val="0"/>
        <c:axPos val="l"/>
        <c:majorGridlines/>
        <c:numFmt formatCode="General" sourceLinked="1"/>
        <c:majorTickMark val="out"/>
        <c:minorTickMark val="none"/>
        <c:tickLblPos val="nextTo"/>
        <c:crossAx val="301549440"/>
        <c:crosses val="autoZero"/>
        <c:crossBetween val="between"/>
      </c:valAx>
    </c:plotArea>
    <c:legend>
      <c:legendPos val="r"/>
      <c:overlay val="0"/>
    </c:legend>
    <c:plotVisOnly val="1"/>
    <c:dispBlanksAs val="gap"/>
    <c:showDLblsOverMax val="0"/>
  </c:chart>
  <c:externalData r:id="rId2">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a:t>Temperature Level</a:t>
            </a:r>
          </a:p>
        </c:rich>
      </c:tx>
      <c:overlay val="0"/>
    </c:title>
    <c:autoTitleDeleted val="0"/>
    <c:plotArea>
      <c:layout/>
      <c:lineChart>
        <c:grouping val="standard"/>
        <c:varyColors val="0"/>
        <c:ser>
          <c:idx val="0"/>
          <c:order val="0"/>
          <c:tx>
            <c:v>Euro 3</c:v>
          </c:tx>
          <c:marker>
            <c:symbol val="none"/>
          </c:marker>
          <c:cat>
            <c:numRef>
              <c:f>Sheet1!$C$1:$C$114</c:f>
              <c:numCache>
                <c:formatCode>h:mm:ss</c:formatCode>
                <c:ptCount val="114"/>
                <c:pt idx="0">
                  <c:v>2.3148148148148147E-5</c:v>
                </c:pt>
                <c:pt idx="1">
                  <c:v>3.4722222222222222E-5</c:v>
                </c:pt>
                <c:pt idx="2">
                  <c:v>4.6296296296296294E-5</c:v>
                </c:pt>
                <c:pt idx="3">
                  <c:v>5.7870370370370366E-5</c:v>
                </c:pt>
                <c:pt idx="4">
                  <c:v>6.9444444444444444E-5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numCache>
            </c:numRef>
          </c:cat>
          <c:val>
            <c:numRef>
              <c:f>Sheet1!$H$1:$H$114</c:f>
              <c:numCache>
                <c:formatCode>General</c:formatCode>
                <c:ptCount val="114"/>
                <c:pt idx="0">
                  <c:v>19.98</c:v>
                </c:pt>
                <c:pt idx="1">
                  <c:v>20.05</c:v>
                </c:pt>
                <c:pt idx="2">
                  <c:v>20.079999999999998</c:v>
                </c:pt>
                <c:pt idx="3">
                  <c:v>20.059999999999999</c:v>
                </c:pt>
                <c:pt idx="4">
                  <c:v>20.05</c:v>
                </c:pt>
                <c:pt idx="5">
                  <c:v>20.03</c:v>
                </c:pt>
                <c:pt idx="6">
                  <c:v>20.010000000000002</c:v>
                </c:pt>
                <c:pt idx="7">
                  <c:v>20.04</c:v>
                </c:pt>
                <c:pt idx="8">
                  <c:v>20.03</c:v>
                </c:pt>
                <c:pt idx="9">
                  <c:v>20.02</c:v>
                </c:pt>
                <c:pt idx="10">
                  <c:v>20.010000000000002</c:v>
                </c:pt>
                <c:pt idx="11">
                  <c:v>19.98</c:v>
                </c:pt>
                <c:pt idx="12">
                  <c:v>19.93</c:v>
                </c:pt>
                <c:pt idx="13">
                  <c:v>19.95</c:v>
                </c:pt>
                <c:pt idx="14">
                  <c:v>19.97</c:v>
                </c:pt>
                <c:pt idx="15">
                  <c:v>19.97</c:v>
                </c:pt>
                <c:pt idx="16">
                  <c:v>19.96</c:v>
                </c:pt>
                <c:pt idx="17">
                  <c:v>19.93</c:v>
                </c:pt>
                <c:pt idx="18">
                  <c:v>19.91</c:v>
                </c:pt>
                <c:pt idx="19">
                  <c:v>19.920000000000002</c:v>
                </c:pt>
                <c:pt idx="20">
                  <c:v>19.920000000000002</c:v>
                </c:pt>
                <c:pt idx="21">
                  <c:v>19.95</c:v>
                </c:pt>
                <c:pt idx="22">
                  <c:v>19.96</c:v>
                </c:pt>
                <c:pt idx="23">
                  <c:v>19.98</c:v>
                </c:pt>
                <c:pt idx="24">
                  <c:v>19.97</c:v>
                </c:pt>
                <c:pt idx="25">
                  <c:v>19.97</c:v>
                </c:pt>
                <c:pt idx="26">
                  <c:v>19.93</c:v>
                </c:pt>
                <c:pt idx="27">
                  <c:v>19.940000000000001</c:v>
                </c:pt>
                <c:pt idx="28">
                  <c:v>19.96</c:v>
                </c:pt>
                <c:pt idx="29">
                  <c:v>19.97</c:v>
                </c:pt>
                <c:pt idx="30">
                  <c:v>19.98</c:v>
                </c:pt>
                <c:pt idx="31">
                  <c:v>19.96</c:v>
                </c:pt>
                <c:pt idx="32">
                  <c:v>19.96</c:v>
                </c:pt>
                <c:pt idx="33">
                  <c:v>19.989999999999998</c:v>
                </c:pt>
                <c:pt idx="34">
                  <c:v>20.010000000000002</c:v>
                </c:pt>
                <c:pt idx="35">
                  <c:v>19.97</c:v>
                </c:pt>
                <c:pt idx="36">
                  <c:v>19.97</c:v>
                </c:pt>
                <c:pt idx="37">
                  <c:v>19.96</c:v>
                </c:pt>
                <c:pt idx="38">
                  <c:v>19.95</c:v>
                </c:pt>
                <c:pt idx="39">
                  <c:v>19.96</c:v>
                </c:pt>
                <c:pt idx="40">
                  <c:v>19.97</c:v>
                </c:pt>
                <c:pt idx="41">
                  <c:v>19.97</c:v>
                </c:pt>
                <c:pt idx="42">
                  <c:v>19.97</c:v>
                </c:pt>
                <c:pt idx="43">
                  <c:v>19.989999999999998</c:v>
                </c:pt>
                <c:pt idx="44">
                  <c:v>20.02</c:v>
                </c:pt>
                <c:pt idx="45">
                  <c:v>20.02</c:v>
                </c:pt>
                <c:pt idx="46">
                  <c:v>20</c:v>
                </c:pt>
                <c:pt idx="47">
                  <c:v>20</c:v>
                </c:pt>
                <c:pt idx="48">
                  <c:v>19.98</c:v>
                </c:pt>
                <c:pt idx="49">
                  <c:v>20.010000000000002</c:v>
                </c:pt>
                <c:pt idx="50">
                  <c:v>20.02</c:v>
                </c:pt>
                <c:pt idx="51">
                  <c:v>20.02</c:v>
                </c:pt>
                <c:pt idx="52">
                  <c:v>20.03</c:v>
                </c:pt>
                <c:pt idx="53">
                  <c:v>20.02</c:v>
                </c:pt>
                <c:pt idx="54">
                  <c:v>19.989999999999998</c:v>
                </c:pt>
                <c:pt idx="55">
                  <c:v>20.010000000000002</c:v>
                </c:pt>
                <c:pt idx="56">
                  <c:v>20.02</c:v>
                </c:pt>
                <c:pt idx="57">
                  <c:v>20.04</c:v>
                </c:pt>
                <c:pt idx="58">
                  <c:v>20.05</c:v>
                </c:pt>
                <c:pt idx="59">
                  <c:v>20.04</c:v>
                </c:pt>
                <c:pt idx="60">
                  <c:v>20.05</c:v>
                </c:pt>
                <c:pt idx="61">
                  <c:v>20.03</c:v>
                </c:pt>
                <c:pt idx="62">
                  <c:v>20.02</c:v>
                </c:pt>
                <c:pt idx="63">
                  <c:v>19.989999999999998</c:v>
                </c:pt>
                <c:pt idx="64">
                  <c:v>20</c:v>
                </c:pt>
                <c:pt idx="65">
                  <c:v>19.98</c:v>
                </c:pt>
                <c:pt idx="66">
                  <c:v>20.010000000000002</c:v>
                </c:pt>
                <c:pt idx="67">
                  <c:v>20</c:v>
                </c:pt>
                <c:pt idx="68">
                  <c:v>20</c:v>
                </c:pt>
                <c:pt idx="69">
                  <c:v>19.989999999999998</c:v>
                </c:pt>
                <c:pt idx="70">
                  <c:v>19.98</c:v>
                </c:pt>
                <c:pt idx="71">
                  <c:v>20.010000000000002</c:v>
                </c:pt>
                <c:pt idx="72">
                  <c:v>19.989999999999998</c:v>
                </c:pt>
                <c:pt idx="73">
                  <c:v>19.989999999999998</c:v>
                </c:pt>
                <c:pt idx="74">
                  <c:v>20</c:v>
                </c:pt>
                <c:pt idx="75">
                  <c:v>20</c:v>
                </c:pt>
                <c:pt idx="76">
                  <c:v>20.010000000000002</c:v>
                </c:pt>
                <c:pt idx="77">
                  <c:v>20.02</c:v>
                </c:pt>
                <c:pt idx="78">
                  <c:v>20.05</c:v>
                </c:pt>
                <c:pt idx="79">
                  <c:v>20.04</c:v>
                </c:pt>
                <c:pt idx="80">
                  <c:v>20.04</c:v>
                </c:pt>
                <c:pt idx="81">
                  <c:v>20.03</c:v>
                </c:pt>
                <c:pt idx="82">
                  <c:v>20.03</c:v>
                </c:pt>
                <c:pt idx="83">
                  <c:v>20.03</c:v>
                </c:pt>
                <c:pt idx="84">
                  <c:v>20.05</c:v>
                </c:pt>
                <c:pt idx="85">
                  <c:v>20.010000000000002</c:v>
                </c:pt>
                <c:pt idx="86">
                  <c:v>20.010000000000002</c:v>
                </c:pt>
                <c:pt idx="87">
                  <c:v>20.010000000000002</c:v>
                </c:pt>
                <c:pt idx="88">
                  <c:v>20.010000000000002</c:v>
                </c:pt>
                <c:pt idx="89">
                  <c:v>20.010000000000002</c:v>
                </c:pt>
                <c:pt idx="90">
                  <c:v>20.03</c:v>
                </c:pt>
                <c:pt idx="91">
                  <c:v>20.03</c:v>
                </c:pt>
                <c:pt idx="92">
                  <c:v>20</c:v>
                </c:pt>
                <c:pt idx="93">
                  <c:v>19.98</c:v>
                </c:pt>
                <c:pt idx="94">
                  <c:v>19.98</c:v>
                </c:pt>
                <c:pt idx="95">
                  <c:v>19.989999999999998</c:v>
                </c:pt>
                <c:pt idx="96">
                  <c:v>20.03</c:v>
                </c:pt>
                <c:pt idx="97">
                  <c:v>20.02</c:v>
                </c:pt>
                <c:pt idx="98">
                  <c:v>20.02</c:v>
                </c:pt>
                <c:pt idx="99">
                  <c:v>20.02</c:v>
                </c:pt>
                <c:pt idx="100">
                  <c:v>20.02</c:v>
                </c:pt>
                <c:pt idx="101">
                  <c:v>20.02</c:v>
                </c:pt>
                <c:pt idx="102">
                  <c:v>20.04</c:v>
                </c:pt>
                <c:pt idx="103">
                  <c:v>20.04</c:v>
                </c:pt>
                <c:pt idx="104">
                  <c:v>20.010000000000002</c:v>
                </c:pt>
                <c:pt idx="105">
                  <c:v>20.05</c:v>
                </c:pt>
                <c:pt idx="106">
                  <c:v>20.059999999999999</c:v>
                </c:pt>
                <c:pt idx="107">
                  <c:v>20.079999999999998</c:v>
                </c:pt>
                <c:pt idx="108">
                  <c:v>20.079999999999998</c:v>
                </c:pt>
                <c:pt idx="109">
                  <c:v>20.079999999999998</c:v>
                </c:pt>
                <c:pt idx="110">
                  <c:v>20.07</c:v>
                </c:pt>
                <c:pt idx="111">
                  <c:v>19.96</c:v>
                </c:pt>
                <c:pt idx="112">
                  <c:v>19.98</c:v>
                </c:pt>
                <c:pt idx="113">
                  <c:v>19.940000000000001</c:v>
                </c:pt>
              </c:numCache>
            </c:numRef>
          </c:val>
          <c:smooth val="0"/>
        </c:ser>
        <c:ser>
          <c:idx val="1"/>
          <c:order val="1"/>
          <c:tx>
            <c:v>Euro 6</c:v>
          </c:tx>
          <c:marker>
            <c:symbol val="none"/>
          </c:marker>
          <c:cat>
            <c:numRef>
              <c:f>Sheet1!$C$1:$C$114</c:f>
              <c:numCache>
                <c:formatCode>h:mm:ss</c:formatCode>
                <c:ptCount val="114"/>
                <c:pt idx="0">
                  <c:v>2.3148148148148147E-5</c:v>
                </c:pt>
                <c:pt idx="1">
                  <c:v>3.4722222222222222E-5</c:v>
                </c:pt>
                <c:pt idx="2">
                  <c:v>4.6296296296296294E-5</c:v>
                </c:pt>
                <c:pt idx="3">
                  <c:v>5.7870370370370366E-5</c:v>
                </c:pt>
                <c:pt idx="4">
                  <c:v>6.9444444444444444E-5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numCache>
            </c:numRef>
          </c:cat>
          <c:val>
            <c:numRef>
              <c:f>Sheet1!$T$1:$T$114</c:f>
              <c:numCache>
                <c:formatCode>General</c:formatCode>
                <c:ptCount val="114"/>
                <c:pt idx="0">
                  <c:v>18.52</c:v>
                </c:pt>
                <c:pt idx="1">
                  <c:v>18.559999999999999</c:v>
                </c:pt>
                <c:pt idx="2">
                  <c:v>18.579999999999998</c:v>
                </c:pt>
                <c:pt idx="3">
                  <c:v>18.600000000000001</c:v>
                </c:pt>
                <c:pt idx="4">
                  <c:v>18.61</c:v>
                </c:pt>
                <c:pt idx="5">
                  <c:v>18.66</c:v>
                </c:pt>
                <c:pt idx="6">
                  <c:v>18.72</c:v>
                </c:pt>
                <c:pt idx="7">
                  <c:v>18.760000000000002</c:v>
                </c:pt>
                <c:pt idx="8">
                  <c:v>18.79</c:v>
                </c:pt>
                <c:pt idx="9">
                  <c:v>18.829999999999998</c:v>
                </c:pt>
                <c:pt idx="10">
                  <c:v>18.87</c:v>
                </c:pt>
                <c:pt idx="11">
                  <c:v>18.89</c:v>
                </c:pt>
                <c:pt idx="12">
                  <c:v>18.940000000000001</c:v>
                </c:pt>
                <c:pt idx="13">
                  <c:v>18.96</c:v>
                </c:pt>
                <c:pt idx="14">
                  <c:v>19</c:v>
                </c:pt>
                <c:pt idx="15">
                  <c:v>19.02</c:v>
                </c:pt>
                <c:pt idx="16">
                  <c:v>19.07</c:v>
                </c:pt>
                <c:pt idx="17">
                  <c:v>19.09</c:v>
                </c:pt>
                <c:pt idx="18">
                  <c:v>19.11</c:v>
                </c:pt>
                <c:pt idx="19">
                  <c:v>19.16</c:v>
                </c:pt>
                <c:pt idx="20">
                  <c:v>19.2</c:v>
                </c:pt>
                <c:pt idx="21">
                  <c:v>19.25</c:v>
                </c:pt>
                <c:pt idx="22">
                  <c:v>19.25</c:v>
                </c:pt>
                <c:pt idx="23">
                  <c:v>19.29</c:v>
                </c:pt>
                <c:pt idx="24">
                  <c:v>19.309999999999999</c:v>
                </c:pt>
                <c:pt idx="25">
                  <c:v>19.36</c:v>
                </c:pt>
                <c:pt idx="26">
                  <c:v>19.36</c:v>
                </c:pt>
                <c:pt idx="27">
                  <c:v>19.37</c:v>
                </c:pt>
                <c:pt idx="28">
                  <c:v>19.43</c:v>
                </c:pt>
                <c:pt idx="29">
                  <c:v>19.5</c:v>
                </c:pt>
                <c:pt idx="30">
                  <c:v>19.52</c:v>
                </c:pt>
                <c:pt idx="31">
                  <c:v>19.57</c:v>
                </c:pt>
                <c:pt idx="32">
                  <c:v>19.600000000000001</c:v>
                </c:pt>
                <c:pt idx="33">
                  <c:v>19.61</c:v>
                </c:pt>
                <c:pt idx="34">
                  <c:v>19.63</c:v>
                </c:pt>
                <c:pt idx="35">
                  <c:v>19.66</c:v>
                </c:pt>
                <c:pt idx="36">
                  <c:v>19.72</c:v>
                </c:pt>
                <c:pt idx="37">
                  <c:v>19.75</c:v>
                </c:pt>
                <c:pt idx="38">
                  <c:v>19.760000000000002</c:v>
                </c:pt>
                <c:pt idx="39">
                  <c:v>19.78</c:v>
                </c:pt>
                <c:pt idx="40">
                  <c:v>19.8</c:v>
                </c:pt>
                <c:pt idx="41">
                  <c:v>19.809999999999999</c:v>
                </c:pt>
                <c:pt idx="42">
                  <c:v>19.809999999999999</c:v>
                </c:pt>
                <c:pt idx="43">
                  <c:v>19.82</c:v>
                </c:pt>
                <c:pt idx="44">
                  <c:v>19.86</c:v>
                </c:pt>
                <c:pt idx="45">
                  <c:v>19.940000000000001</c:v>
                </c:pt>
                <c:pt idx="46">
                  <c:v>19.97</c:v>
                </c:pt>
                <c:pt idx="47">
                  <c:v>20</c:v>
                </c:pt>
                <c:pt idx="48">
                  <c:v>20.03</c:v>
                </c:pt>
                <c:pt idx="49">
                  <c:v>20.059999999999999</c:v>
                </c:pt>
                <c:pt idx="50">
                  <c:v>20.12</c:v>
                </c:pt>
                <c:pt idx="51">
                  <c:v>20.149999999999999</c:v>
                </c:pt>
                <c:pt idx="52">
                  <c:v>20.16</c:v>
                </c:pt>
                <c:pt idx="53">
                  <c:v>20.239999999999998</c:v>
                </c:pt>
                <c:pt idx="54">
                  <c:v>20.27</c:v>
                </c:pt>
                <c:pt idx="55">
                  <c:v>20.29</c:v>
                </c:pt>
                <c:pt idx="56">
                  <c:v>20.3</c:v>
                </c:pt>
                <c:pt idx="57">
                  <c:v>20.32</c:v>
                </c:pt>
                <c:pt idx="58">
                  <c:v>20.37</c:v>
                </c:pt>
                <c:pt idx="59">
                  <c:v>20.37</c:v>
                </c:pt>
                <c:pt idx="60">
                  <c:v>20.36</c:v>
                </c:pt>
                <c:pt idx="61">
                  <c:v>20.37</c:v>
                </c:pt>
                <c:pt idx="62">
                  <c:v>20.399999999999999</c:v>
                </c:pt>
                <c:pt idx="63">
                  <c:v>20.440000000000001</c:v>
                </c:pt>
                <c:pt idx="64">
                  <c:v>20.47</c:v>
                </c:pt>
                <c:pt idx="65">
                  <c:v>20.47</c:v>
                </c:pt>
                <c:pt idx="66">
                  <c:v>20.45</c:v>
                </c:pt>
                <c:pt idx="67">
                  <c:v>20.45</c:v>
                </c:pt>
                <c:pt idx="68">
                  <c:v>20.45</c:v>
                </c:pt>
                <c:pt idx="69">
                  <c:v>20.45</c:v>
                </c:pt>
                <c:pt idx="70">
                  <c:v>20.46</c:v>
                </c:pt>
                <c:pt idx="71">
                  <c:v>20.48</c:v>
                </c:pt>
                <c:pt idx="72">
                  <c:v>20.51</c:v>
                </c:pt>
                <c:pt idx="73">
                  <c:v>20.53</c:v>
                </c:pt>
                <c:pt idx="74">
                  <c:v>20.56</c:v>
                </c:pt>
                <c:pt idx="75">
                  <c:v>20.56</c:v>
                </c:pt>
                <c:pt idx="76">
                  <c:v>20.58</c:v>
                </c:pt>
                <c:pt idx="77">
                  <c:v>20.62</c:v>
                </c:pt>
                <c:pt idx="78">
                  <c:v>20.64</c:v>
                </c:pt>
                <c:pt idx="79">
                  <c:v>20.59</c:v>
                </c:pt>
                <c:pt idx="80">
                  <c:v>20.59</c:v>
                </c:pt>
                <c:pt idx="81">
                  <c:v>20.61</c:v>
                </c:pt>
                <c:pt idx="82">
                  <c:v>20.66</c:v>
                </c:pt>
                <c:pt idx="83">
                  <c:v>20.67</c:v>
                </c:pt>
                <c:pt idx="84">
                  <c:v>20.69</c:v>
                </c:pt>
                <c:pt idx="85">
                  <c:v>20.73</c:v>
                </c:pt>
                <c:pt idx="86">
                  <c:v>20.74</c:v>
                </c:pt>
                <c:pt idx="87">
                  <c:v>20.77</c:v>
                </c:pt>
                <c:pt idx="88">
                  <c:v>20.78</c:v>
                </c:pt>
                <c:pt idx="89">
                  <c:v>20.8</c:v>
                </c:pt>
                <c:pt idx="90">
                  <c:v>20.83</c:v>
                </c:pt>
                <c:pt idx="91">
                  <c:v>20.85</c:v>
                </c:pt>
                <c:pt idx="92">
                  <c:v>20.85</c:v>
                </c:pt>
                <c:pt idx="93">
                  <c:v>20.88</c:v>
                </c:pt>
                <c:pt idx="94">
                  <c:v>20.88</c:v>
                </c:pt>
                <c:pt idx="95">
                  <c:v>20.85</c:v>
                </c:pt>
                <c:pt idx="96">
                  <c:v>20.85</c:v>
                </c:pt>
                <c:pt idx="97">
                  <c:v>20.87</c:v>
                </c:pt>
                <c:pt idx="98">
                  <c:v>20.88</c:v>
                </c:pt>
                <c:pt idx="99">
                  <c:v>20.91</c:v>
                </c:pt>
                <c:pt idx="100">
                  <c:v>20.91</c:v>
                </c:pt>
                <c:pt idx="101">
                  <c:v>20.92</c:v>
                </c:pt>
                <c:pt idx="102">
                  <c:v>20.94</c:v>
                </c:pt>
                <c:pt idx="103">
                  <c:v>20.96</c:v>
                </c:pt>
                <c:pt idx="104">
                  <c:v>20.93</c:v>
                </c:pt>
                <c:pt idx="105">
                  <c:v>20.9</c:v>
                </c:pt>
                <c:pt idx="106">
                  <c:v>20.9</c:v>
                </c:pt>
                <c:pt idx="107">
                  <c:v>20.89</c:v>
                </c:pt>
                <c:pt idx="108">
                  <c:v>20.92</c:v>
                </c:pt>
                <c:pt idx="109">
                  <c:v>20.92</c:v>
                </c:pt>
                <c:pt idx="110">
                  <c:v>20.88</c:v>
                </c:pt>
                <c:pt idx="111">
                  <c:v>20.86</c:v>
                </c:pt>
                <c:pt idx="112">
                  <c:v>20.8</c:v>
                </c:pt>
                <c:pt idx="113">
                  <c:v>20.75</c:v>
                </c:pt>
              </c:numCache>
            </c:numRef>
          </c:val>
          <c:smooth val="0"/>
        </c:ser>
        <c:dLbls>
          <c:showLegendKey val="0"/>
          <c:showVal val="0"/>
          <c:showCatName val="0"/>
          <c:showSerName val="0"/>
          <c:showPercent val="0"/>
          <c:showBubbleSize val="0"/>
        </c:dLbls>
        <c:marker val="1"/>
        <c:smooth val="0"/>
        <c:axId val="301592960"/>
        <c:axId val="301594496"/>
      </c:lineChart>
      <c:catAx>
        <c:axId val="301592960"/>
        <c:scaling>
          <c:orientation val="minMax"/>
        </c:scaling>
        <c:delete val="0"/>
        <c:axPos val="b"/>
        <c:numFmt formatCode="h:mm:ss" sourceLinked="1"/>
        <c:majorTickMark val="out"/>
        <c:minorTickMark val="none"/>
        <c:tickLblPos val="nextTo"/>
        <c:crossAx val="301594496"/>
        <c:crosses val="autoZero"/>
        <c:auto val="1"/>
        <c:lblAlgn val="ctr"/>
        <c:lblOffset val="100"/>
        <c:noMultiLvlLbl val="0"/>
      </c:catAx>
      <c:valAx>
        <c:axId val="301594496"/>
        <c:scaling>
          <c:orientation val="minMax"/>
        </c:scaling>
        <c:delete val="0"/>
        <c:axPos val="l"/>
        <c:majorGridlines/>
        <c:numFmt formatCode="General" sourceLinked="1"/>
        <c:majorTickMark val="out"/>
        <c:minorTickMark val="none"/>
        <c:tickLblPos val="nextTo"/>
        <c:crossAx val="301592960"/>
        <c:crosses val="autoZero"/>
        <c:crossBetween val="between"/>
      </c:valAx>
    </c:plotArea>
    <c:legend>
      <c:legendPos val="r"/>
      <c:overlay val="0"/>
    </c:legend>
    <c:plotVisOnly val="1"/>
    <c:dispBlanksAs val="gap"/>
    <c:showDLblsOverMax val="0"/>
  </c:chart>
  <c:externalData r:id="rId2">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Crowded Ia</a:t>
            </a:r>
            <a:r>
              <a:rPr lang="ro-RO"/>
              <a:t>ș</a:t>
            </a:r>
            <a:r>
              <a:rPr lang="en-GB"/>
              <a:t>i</a:t>
            </a:r>
          </a:p>
        </c:rich>
      </c:tx>
      <c:overlay val="0"/>
    </c:title>
    <c:autoTitleDeleted val="0"/>
    <c:plotArea>
      <c:layout/>
      <c:lineChart>
        <c:grouping val="standard"/>
        <c:varyColors val="0"/>
        <c:ser>
          <c:idx val="0"/>
          <c:order val="0"/>
          <c:tx>
            <c:v>CO2 Level</c:v>
          </c:tx>
          <c:marker>
            <c:symbol val="none"/>
          </c:marker>
          <c:cat>
            <c:numRef>
              <c:f>Sheet1!$C$1:$C$3515</c:f>
              <c:numCache>
                <c:formatCode>h:mm:ss</c:formatCode>
                <c:ptCount val="3515"/>
                <c:pt idx="0">
                  <c:v>6.9444444444444441E-3</c:v>
                </c:pt>
                <c:pt idx="1">
                  <c:v>6.9560185185185185E-3</c:v>
                </c:pt>
                <c:pt idx="2">
                  <c:v>6.9675925925925921E-3</c:v>
                </c:pt>
                <c:pt idx="3">
                  <c:v>6.9791666666666674E-3</c:v>
                </c:pt>
                <c:pt idx="4">
                  <c:v>6.9907407407407409E-3</c:v>
                </c:pt>
                <c:pt idx="5">
                  <c:v>7.0023148148148154E-3</c:v>
                </c:pt>
                <c:pt idx="6">
                  <c:v>7.013888888888889E-3</c:v>
                </c:pt>
                <c:pt idx="7">
                  <c:v>7.0254629629629634E-3</c:v>
                </c:pt>
                <c:pt idx="8">
                  <c:v>7.037037037037037E-3</c:v>
                </c:pt>
                <c:pt idx="9">
                  <c:v>7.0486111111111105E-3</c:v>
                </c:pt>
                <c:pt idx="10">
                  <c:v>7.0601851851851841E-3</c:v>
                </c:pt>
                <c:pt idx="11">
                  <c:v>7.0717592592592594E-3</c:v>
                </c:pt>
                <c:pt idx="12">
                  <c:v>7.083333333333333E-3</c:v>
                </c:pt>
                <c:pt idx="13">
                  <c:v>7.0949074074074074E-3</c:v>
                </c:pt>
                <c:pt idx="14">
                  <c:v>7.106481481481481E-3</c:v>
                </c:pt>
                <c:pt idx="15">
                  <c:v>7.1180555555555554E-3</c:v>
                </c:pt>
                <c:pt idx="16">
                  <c:v>7.1296296296296307E-3</c:v>
                </c:pt>
                <c:pt idx="17">
                  <c:v>7.1412037037037043E-3</c:v>
                </c:pt>
                <c:pt idx="18">
                  <c:v>7.1527777777777787E-3</c:v>
                </c:pt>
                <c:pt idx="19">
                  <c:v>7.1643518518518514E-3</c:v>
                </c:pt>
                <c:pt idx="20">
                  <c:v>7.1759259259259259E-3</c:v>
                </c:pt>
                <c:pt idx="21">
                  <c:v>7.1874999999999994E-3</c:v>
                </c:pt>
                <c:pt idx="22">
                  <c:v>7.1990740740740739E-3</c:v>
                </c:pt>
                <c:pt idx="23">
                  <c:v>7.2106481481481475E-3</c:v>
                </c:pt>
                <c:pt idx="24">
                  <c:v>7.2222222222222228E-3</c:v>
                </c:pt>
                <c:pt idx="25">
                  <c:v>7.2337962962962963E-3</c:v>
                </c:pt>
                <c:pt idx="26">
                  <c:v>7.2453703703703708E-3</c:v>
                </c:pt>
                <c:pt idx="27">
                  <c:v>7.2569444444444443E-3</c:v>
                </c:pt>
                <c:pt idx="28">
                  <c:v>7.2685185185185188E-3</c:v>
                </c:pt>
                <c:pt idx="29">
                  <c:v>7.2800925925925915E-3</c:v>
                </c:pt>
                <c:pt idx="30">
                  <c:v>7.2916666666666659E-3</c:v>
                </c:pt>
                <c:pt idx="31">
                  <c:v>7.3032407407407412E-3</c:v>
                </c:pt>
                <c:pt idx="32">
                  <c:v>7.3148148148148148E-3</c:v>
                </c:pt>
                <c:pt idx="33">
                  <c:v>7.3263888888888892E-3</c:v>
                </c:pt>
                <c:pt idx="34">
                  <c:v>7.3379629629629628E-3</c:v>
                </c:pt>
                <c:pt idx="35">
                  <c:v>7.3495370370370372E-3</c:v>
                </c:pt>
                <c:pt idx="36">
                  <c:v>7.3611111111111108E-3</c:v>
                </c:pt>
                <c:pt idx="37">
                  <c:v>7.3726851851851861E-3</c:v>
                </c:pt>
                <c:pt idx="38">
                  <c:v>7.3842592592592597E-3</c:v>
                </c:pt>
                <c:pt idx="39">
                  <c:v>7.3958333333333341E-3</c:v>
                </c:pt>
                <c:pt idx="40">
                  <c:v>7.4074074074074068E-3</c:v>
                </c:pt>
                <c:pt idx="41">
                  <c:v>7.4189814814814813E-3</c:v>
                </c:pt>
                <c:pt idx="42">
                  <c:v>7.4305555555555548E-3</c:v>
                </c:pt>
                <c:pt idx="43">
                  <c:v>7.4421296296296293E-3</c:v>
                </c:pt>
                <c:pt idx="44">
                  <c:v>7.4537037037037028E-3</c:v>
                </c:pt>
                <c:pt idx="45">
                  <c:v>7.4652777777777781E-3</c:v>
                </c:pt>
                <c:pt idx="46">
                  <c:v>7.4768518518518526E-3</c:v>
                </c:pt>
                <c:pt idx="47">
                  <c:v>7.4884259259259262E-3</c:v>
                </c:pt>
                <c:pt idx="48">
                  <c:v>7.5000000000000006E-3</c:v>
                </c:pt>
                <c:pt idx="49">
                  <c:v>7.5115740740740742E-3</c:v>
                </c:pt>
                <c:pt idx="50">
                  <c:v>7.5231481481481477E-3</c:v>
                </c:pt>
                <c:pt idx="51">
                  <c:v>7.5231481481481477E-3</c:v>
                </c:pt>
                <c:pt idx="52">
                  <c:v>7.5462962962962966E-3</c:v>
                </c:pt>
                <c:pt idx="53">
                  <c:v>7.5462962962962966E-3</c:v>
                </c:pt>
                <c:pt idx="54">
                  <c:v>7.5578703703703702E-3</c:v>
                </c:pt>
                <c:pt idx="55">
                  <c:v>7.5694444444444446E-3</c:v>
                </c:pt>
                <c:pt idx="56">
                  <c:v>7.5810185185185182E-3</c:v>
                </c:pt>
                <c:pt idx="57">
                  <c:v>7.5925925925925926E-3</c:v>
                </c:pt>
                <c:pt idx="58">
                  <c:v>7.6041666666666662E-3</c:v>
                </c:pt>
                <c:pt idx="59">
                  <c:v>7.6157407407407415E-3</c:v>
                </c:pt>
                <c:pt idx="60">
                  <c:v>7.6273148148148151E-3</c:v>
                </c:pt>
                <c:pt idx="61">
                  <c:v>7.6388888888888886E-3</c:v>
                </c:pt>
                <c:pt idx="62">
                  <c:v>7.6504629629629631E-3</c:v>
                </c:pt>
                <c:pt idx="63">
                  <c:v>7.6620370370370366E-3</c:v>
                </c:pt>
                <c:pt idx="64">
                  <c:v>7.6736111111111111E-3</c:v>
                </c:pt>
                <c:pt idx="65">
                  <c:v>7.6851851851851847E-3</c:v>
                </c:pt>
                <c:pt idx="66">
                  <c:v>7.69675925925926E-3</c:v>
                </c:pt>
                <c:pt idx="67">
                  <c:v>7.7083333333333335E-3</c:v>
                </c:pt>
                <c:pt idx="68">
                  <c:v>7.719907407407408E-3</c:v>
                </c:pt>
                <c:pt idx="69">
                  <c:v>7.7314814814814815E-3</c:v>
                </c:pt>
                <c:pt idx="70">
                  <c:v>7.743055555555556E-3</c:v>
                </c:pt>
                <c:pt idx="71">
                  <c:v>7.7546296296296287E-3</c:v>
                </c:pt>
                <c:pt idx="72">
                  <c:v>7.7662037037037031E-3</c:v>
                </c:pt>
                <c:pt idx="73">
                  <c:v>7.7777777777777767E-3</c:v>
                </c:pt>
                <c:pt idx="74">
                  <c:v>7.789351851851852E-3</c:v>
                </c:pt>
                <c:pt idx="75">
                  <c:v>7.8009259259259256E-3</c:v>
                </c:pt>
                <c:pt idx="76">
                  <c:v>7.8125E-3</c:v>
                </c:pt>
                <c:pt idx="77">
                  <c:v>7.8240740740740753E-3</c:v>
                </c:pt>
                <c:pt idx="78">
                  <c:v>7.8356481481481489E-3</c:v>
                </c:pt>
                <c:pt idx="79">
                  <c:v>7.8472222222222224E-3</c:v>
                </c:pt>
                <c:pt idx="80">
                  <c:v>7.858796296296296E-3</c:v>
                </c:pt>
                <c:pt idx="81">
                  <c:v>7.8703703703703713E-3</c:v>
                </c:pt>
                <c:pt idx="82">
                  <c:v>7.8819444444444432E-3</c:v>
                </c:pt>
                <c:pt idx="83">
                  <c:v>7.8935185185185185E-3</c:v>
                </c:pt>
                <c:pt idx="84">
                  <c:v>7.905092592592592E-3</c:v>
                </c:pt>
                <c:pt idx="85">
                  <c:v>7.9166666666666673E-3</c:v>
                </c:pt>
                <c:pt idx="86">
                  <c:v>7.9282407407407409E-3</c:v>
                </c:pt>
                <c:pt idx="87">
                  <c:v>7.9398148148148145E-3</c:v>
                </c:pt>
                <c:pt idx="88">
                  <c:v>7.951388888888888E-3</c:v>
                </c:pt>
                <c:pt idx="89">
                  <c:v>7.9629629629629634E-3</c:v>
                </c:pt>
                <c:pt idx="90">
                  <c:v>7.9745370370370369E-3</c:v>
                </c:pt>
                <c:pt idx="91">
                  <c:v>7.9861111111111122E-3</c:v>
                </c:pt>
                <c:pt idx="92">
                  <c:v>7.9976851851851858E-3</c:v>
                </c:pt>
                <c:pt idx="93">
                  <c:v>8.0092592592592594E-3</c:v>
                </c:pt>
                <c:pt idx="94">
                  <c:v>8.0208333333333329E-3</c:v>
                </c:pt>
                <c:pt idx="95">
                  <c:v>8.0324074074074065E-3</c:v>
                </c:pt>
                <c:pt idx="96">
                  <c:v>8.0439814814814818E-3</c:v>
                </c:pt>
                <c:pt idx="97">
                  <c:v>8.0555555555555554E-3</c:v>
                </c:pt>
                <c:pt idx="98">
                  <c:v>8.0671296296296307E-3</c:v>
                </c:pt>
                <c:pt idx="99">
                  <c:v>8.0787037037037043E-3</c:v>
                </c:pt>
                <c:pt idx="100">
                  <c:v>8.0902777777777778E-3</c:v>
                </c:pt>
                <c:pt idx="101">
                  <c:v>8.1018518518518514E-3</c:v>
                </c:pt>
                <c:pt idx="102">
                  <c:v>8.113425925925925E-3</c:v>
                </c:pt>
                <c:pt idx="103">
                  <c:v>8.1249999999999985E-3</c:v>
                </c:pt>
                <c:pt idx="104">
                  <c:v>8.1365740740740738E-3</c:v>
                </c:pt>
                <c:pt idx="105">
                  <c:v>8.1481481481481474E-3</c:v>
                </c:pt>
                <c:pt idx="106">
                  <c:v>8.1597222222222227E-3</c:v>
                </c:pt>
                <c:pt idx="107">
                  <c:v>8.1712962962962963E-3</c:v>
                </c:pt>
                <c:pt idx="108">
                  <c:v>8.1828703703703699E-3</c:v>
                </c:pt>
                <c:pt idx="109">
                  <c:v>8.1944444444444452E-3</c:v>
                </c:pt>
                <c:pt idx="110">
                  <c:v>8.2060185185185187E-3</c:v>
                </c:pt>
                <c:pt idx="111">
                  <c:v>8.217592592592594E-3</c:v>
                </c:pt>
                <c:pt idx="112">
                  <c:v>8.2291666666666659E-3</c:v>
                </c:pt>
                <c:pt idx="113">
                  <c:v>8.2407407407407412E-3</c:v>
                </c:pt>
                <c:pt idx="114">
                  <c:v>8.2523148148148148E-3</c:v>
                </c:pt>
                <c:pt idx="115">
                  <c:v>8.2638888888888883E-3</c:v>
                </c:pt>
                <c:pt idx="116">
                  <c:v>8.2754629629629619E-3</c:v>
                </c:pt>
                <c:pt idx="117">
                  <c:v>8.2870370370370372E-3</c:v>
                </c:pt>
                <c:pt idx="118">
                  <c:v>8.2986111111111108E-3</c:v>
                </c:pt>
                <c:pt idx="119">
                  <c:v>8.3101851851851861E-3</c:v>
                </c:pt>
                <c:pt idx="120">
                  <c:v>8.3217592592592596E-3</c:v>
                </c:pt>
                <c:pt idx="121">
                  <c:v>8.3333333333333332E-3</c:v>
                </c:pt>
                <c:pt idx="122">
                  <c:v>8.3449074074074085E-3</c:v>
                </c:pt>
                <c:pt idx="123">
                  <c:v>8.3564814814814804E-3</c:v>
                </c:pt>
                <c:pt idx="124">
                  <c:v>8.3680555555555557E-3</c:v>
                </c:pt>
                <c:pt idx="125">
                  <c:v>8.3796296296296292E-3</c:v>
                </c:pt>
                <c:pt idx="126">
                  <c:v>8.3912037037037045E-3</c:v>
                </c:pt>
                <c:pt idx="127">
                  <c:v>8.4027777777777781E-3</c:v>
                </c:pt>
                <c:pt idx="128">
                  <c:v>8.4143518518518517E-3</c:v>
                </c:pt>
                <c:pt idx="129">
                  <c:v>8.4259259259259253E-3</c:v>
                </c:pt>
                <c:pt idx="130">
                  <c:v>8.4375000000000006E-3</c:v>
                </c:pt>
                <c:pt idx="131">
                  <c:v>8.4490740740740741E-3</c:v>
                </c:pt>
                <c:pt idx="132">
                  <c:v>8.4606481481481494E-3</c:v>
                </c:pt>
                <c:pt idx="133">
                  <c:v>8.4722222222222213E-3</c:v>
                </c:pt>
                <c:pt idx="134">
                  <c:v>8.4837962962962966E-3</c:v>
                </c:pt>
                <c:pt idx="135">
                  <c:v>8.4953703703703701E-3</c:v>
                </c:pt>
                <c:pt idx="136">
                  <c:v>8.5069444444444437E-3</c:v>
                </c:pt>
                <c:pt idx="137">
                  <c:v>8.518518518518519E-3</c:v>
                </c:pt>
                <c:pt idx="138">
                  <c:v>8.5300925925925926E-3</c:v>
                </c:pt>
                <c:pt idx="139">
                  <c:v>8.5416666666666679E-3</c:v>
                </c:pt>
                <c:pt idx="140">
                  <c:v>8.5532407407407415E-3</c:v>
                </c:pt>
                <c:pt idx="141">
                  <c:v>8.564814814814815E-3</c:v>
                </c:pt>
                <c:pt idx="142">
                  <c:v>8.5763888888888886E-3</c:v>
                </c:pt>
                <c:pt idx="143">
                  <c:v>8.5879629629629622E-3</c:v>
                </c:pt>
                <c:pt idx="144">
                  <c:v>8.5995370370370357E-3</c:v>
                </c:pt>
                <c:pt idx="145">
                  <c:v>8.611111111111111E-3</c:v>
                </c:pt>
                <c:pt idx="146">
                  <c:v>8.6226851851851846E-3</c:v>
                </c:pt>
                <c:pt idx="147">
                  <c:v>8.6342592592592599E-3</c:v>
                </c:pt>
                <c:pt idx="148">
                  <c:v>8.6458333333333335E-3</c:v>
                </c:pt>
                <c:pt idx="149">
                  <c:v>8.6574074074074071E-3</c:v>
                </c:pt>
                <c:pt idx="150">
                  <c:v>8.6689814814814806E-3</c:v>
                </c:pt>
                <c:pt idx="151">
                  <c:v>8.6805555555555559E-3</c:v>
                </c:pt>
                <c:pt idx="152">
                  <c:v>8.6921296296296312E-3</c:v>
                </c:pt>
                <c:pt idx="153">
                  <c:v>8.7037037037037031E-3</c:v>
                </c:pt>
                <c:pt idx="154">
                  <c:v>8.7152777777777784E-3</c:v>
                </c:pt>
                <c:pt idx="155">
                  <c:v>8.726851851851852E-3</c:v>
                </c:pt>
                <c:pt idx="156">
                  <c:v>8.7384259259259255E-3</c:v>
                </c:pt>
                <c:pt idx="157">
                  <c:v>8.7499999999999991E-3</c:v>
                </c:pt>
                <c:pt idx="158">
                  <c:v>8.7615740740740744E-3</c:v>
                </c:pt>
                <c:pt idx="159">
                  <c:v>8.773148148148148E-3</c:v>
                </c:pt>
                <c:pt idx="160">
                  <c:v>8.7847222222222233E-3</c:v>
                </c:pt>
                <c:pt idx="161">
                  <c:v>8.7962962962962968E-3</c:v>
                </c:pt>
                <c:pt idx="162">
                  <c:v>8.8078703703703704E-3</c:v>
                </c:pt>
                <c:pt idx="163">
                  <c:v>8.819444444444444E-3</c:v>
                </c:pt>
                <c:pt idx="164">
                  <c:v>8.8310185185185176E-3</c:v>
                </c:pt>
                <c:pt idx="165">
                  <c:v>8.8425925925925911E-3</c:v>
                </c:pt>
                <c:pt idx="166">
                  <c:v>8.8541666666666664E-3</c:v>
                </c:pt>
                <c:pt idx="167">
                  <c:v>8.8657407407407417E-3</c:v>
                </c:pt>
                <c:pt idx="168">
                  <c:v>8.8773148148148153E-3</c:v>
                </c:pt>
                <c:pt idx="169">
                  <c:v>8.8888888888888889E-3</c:v>
                </c:pt>
                <c:pt idx="170">
                  <c:v>8.9004629629629625E-3</c:v>
                </c:pt>
                <c:pt idx="171">
                  <c:v>8.9120370370370378E-3</c:v>
                </c:pt>
                <c:pt idx="172">
                  <c:v>8.9236111111111113E-3</c:v>
                </c:pt>
                <c:pt idx="173">
                  <c:v>8.9351851851851866E-3</c:v>
                </c:pt>
                <c:pt idx="174">
                  <c:v>8.9467592592592585E-3</c:v>
                </c:pt>
                <c:pt idx="175">
                  <c:v>8.9583333333333338E-3</c:v>
                </c:pt>
                <c:pt idx="176">
                  <c:v>8.9699074074074073E-3</c:v>
                </c:pt>
                <c:pt idx="177">
                  <c:v>8.9814814814814809E-3</c:v>
                </c:pt>
                <c:pt idx="178">
                  <c:v>8.9930555555555545E-3</c:v>
                </c:pt>
                <c:pt idx="179">
                  <c:v>9.0046296296296298E-3</c:v>
                </c:pt>
                <c:pt idx="180">
                  <c:v>9.0162037037037034E-3</c:v>
                </c:pt>
                <c:pt idx="181">
                  <c:v>9.0277777777777787E-3</c:v>
                </c:pt>
                <c:pt idx="182">
                  <c:v>9.0393518518518522E-3</c:v>
                </c:pt>
                <c:pt idx="183">
                  <c:v>9.0509259259259258E-3</c:v>
                </c:pt>
                <c:pt idx="184">
                  <c:v>9.0624999999999994E-3</c:v>
                </c:pt>
                <c:pt idx="185">
                  <c:v>9.0740740740740729E-3</c:v>
                </c:pt>
                <c:pt idx="186">
                  <c:v>9.0856481481481483E-3</c:v>
                </c:pt>
                <c:pt idx="187">
                  <c:v>9.0972222222222218E-3</c:v>
                </c:pt>
                <c:pt idx="188">
                  <c:v>9.1087962962962971E-3</c:v>
                </c:pt>
                <c:pt idx="189">
                  <c:v>9.1203703703703707E-3</c:v>
                </c:pt>
                <c:pt idx="190">
                  <c:v>9.1319444444444443E-3</c:v>
                </c:pt>
                <c:pt idx="191">
                  <c:v>9.1435185185185178E-3</c:v>
                </c:pt>
                <c:pt idx="192">
                  <c:v>9.1550925925925931E-3</c:v>
                </c:pt>
                <c:pt idx="193">
                  <c:v>9.1666666666666667E-3</c:v>
                </c:pt>
                <c:pt idx="194">
                  <c:v>9.1782407407407403E-3</c:v>
                </c:pt>
                <c:pt idx="195">
                  <c:v>9.1898148148148139E-3</c:v>
                </c:pt>
                <c:pt idx="196">
                  <c:v>9.2013888888888892E-3</c:v>
                </c:pt>
                <c:pt idx="197">
                  <c:v>9.2129629629629627E-3</c:v>
                </c:pt>
                <c:pt idx="198">
                  <c:v>9.2245370370370363E-3</c:v>
                </c:pt>
                <c:pt idx="199">
                  <c:v>9.2361111111111116E-3</c:v>
                </c:pt>
                <c:pt idx="200">
                  <c:v>9.2476851851851852E-3</c:v>
                </c:pt>
                <c:pt idx="201">
                  <c:v>9.2592592592592605E-3</c:v>
                </c:pt>
                <c:pt idx="202">
                  <c:v>9.2708333333333341E-3</c:v>
                </c:pt>
                <c:pt idx="203">
                  <c:v>9.2824074074074076E-3</c:v>
                </c:pt>
                <c:pt idx="204">
                  <c:v>9.2939814814814812E-3</c:v>
                </c:pt>
                <c:pt idx="205">
                  <c:v>9.3055555555555548E-3</c:v>
                </c:pt>
                <c:pt idx="206">
                  <c:v>9.3171296296296283E-3</c:v>
                </c:pt>
                <c:pt idx="207">
                  <c:v>9.3287037037037036E-3</c:v>
                </c:pt>
                <c:pt idx="208">
                  <c:v>9.3402777777777772E-3</c:v>
                </c:pt>
                <c:pt idx="209">
                  <c:v>9.3518518518518525E-3</c:v>
                </c:pt>
                <c:pt idx="210">
                  <c:v>9.3634259259259261E-3</c:v>
                </c:pt>
                <c:pt idx="211">
                  <c:v>9.3749999999999997E-3</c:v>
                </c:pt>
                <c:pt idx="212">
                  <c:v>9.386574074074075E-3</c:v>
                </c:pt>
                <c:pt idx="213">
                  <c:v>9.3981481481481485E-3</c:v>
                </c:pt>
                <c:pt idx="214">
                  <c:v>9.4097222222222238E-3</c:v>
                </c:pt>
                <c:pt idx="215">
                  <c:v>9.4212962962962957E-3</c:v>
                </c:pt>
                <c:pt idx="216">
                  <c:v>9.432870370370371E-3</c:v>
                </c:pt>
                <c:pt idx="217">
                  <c:v>9.4444444444444445E-3</c:v>
                </c:pt>
                <c:pt idx="218">
                  <c:v>9.4560185185185181E-3</c:v>
                </c:pt>
                <c:pt idx="219">
                  <c:v>9.4675925925925917E-3</c:v>
                </c:pt>
                <c:pt idx="220">
                  <c:v>9.479166666666667E-3</c:v>
                </c:pt>
                <c:pt idx="221">
                  <c:v>9.4907407407407406E-3</c:v>
                </c:pt>
                <c:pt idx="222">
                  <c:v>9.5023148148148159E-3</c:v>
                </c:pt>
                <c:pt idx="223">
                  <c:v>9.5138888888888894E-3</c:v>
                </c:pt>
                <c:pt idx="224">
                  <c:v>9.525462962962963E-3</c:v>
                </c:pt>
                <c:pt idx="225">
                  <c:v>9.5370370370370366E-3</c:v>
                </c:pt>
                <c:pt idx="226">
                  <c:v>9.5486111111111101E-3</c:v>
                </c:pt>
                <c:pt idx="227">
                  <c:v>9.5601851851851855E-3</c:v>
                </c:pt>
                <c:pt idx="228">
                  <c:v>9.571759259259259E-3</c:v>
                </c:pt>
                <c:pt idx="229">
                  <c:v>9.5833333333333343E-3</c:v>
                </c:pt>
                <c:pt idx="230">
                  <c:v>9.5949074074074079E-3</c:v>
                </c:pt>
                <c:pt idx="231">
                  <c:v>9.6064814814814815E-3</c:v>
                </c:pt>
                <c:pt idx="232">
                  <c:v>9.618055555555555E-3</c:v>
                </c:pt>
                <c:pt idx="233">
                  <c:v>9.6296296296296303E-3</c:v>
                </c:pt>
                <c:pt idx="234">
                  <c:v>9.6412037037037039E-3</c:v>
                </c:pt>
                <c:pt idx="235">
                  <c:v>9.6527777777777775E-3</c:v>
                </c:pt>
                <c:pt idx="236">
                  <c:v>9.6643518518518511E-3</c:v>
                </c:pt>
                <c:pt idx="237">
                  <c:v>9.6759259259259264E-3</c:v>
                </c:pt>
                <c:pt idx="238">
                  <c:v>9.6874999999999999E-3</c:v>
                </c:pt>
                <c:pt idx="239">
                  <c:v>9.6990740740740735E-3</c:v>
                </c:pt>
                <c:pt idx="240">
                  <c:v>9.7106481481481471E-3</c:v>
                </c:pt>
                <c:pt idx="241">
                  <c:v>9.7222222222222224E-3</c:v>
                </c:pt>
                <c:pt idx="242">
                  <c:v>9.7337962962962977E-3</c:v>
                </c:pt>
                <c:pt idx="243">
                  <c:v>9.7453703703703713E-3</c:v>
                </c:pt>
                <c:pt idx="244">
                  <c:v>9.7569444444444448E-3</c:v>
                </c:pt>
                <c:pt idx="245">
                  <c:v>9.7685185185185184E-3</c:v>
                </c:pt>
                <c:pt idx="246">
                  <c:v>9.780092592592592E-3</c:v>
                </c:pt>
                <c:pt idx="247">
                  <c:v>9.7916666666666655E-3</c:v>
                </c:pt>
                <c:pt idx="248">
                  <c:v>9.8032407407407408E-3</c:v>
                </c:pt>
                <c:pt idx="249">
                  <c:v>9.8148148148148144E-3</c:v>
                </c:pt>
                <c:pt idx="250">
                  <c:v>9.8263888888888897E-3</c:v>
                </c:pt>
                <c:pt idx="251">
                  <c:v>9.8379629629629633E-3</c:v>
                </c:pt>
                <c:pt idx="252">
                  <c:v>9.8495370370370369E-3</c:v>
                </c:pt>
                <c:pt idx="253">
                  <c:v>9.8611111111111104E-3</c:v>
                </c:pt>
                <c:pt idx="254">
                  <c:v>9.8726851851851857E-3</c:v>
                </c:pt>
                <c:pt idx="255">
                  <c:v>9.8842592592592576E-3</c:v>
                </c:pt>
                <c:pt idx="256">
                  <c:v>9.8958333333333329E-3</c:v>
                </c:pt>
                <c:pt idx="257">
                  <c:v>9.9074074074074082E-3</c:v>
                </c:pt>
                <c:pt idx="258">
                  <c:v>9.9189814814814817E-3</c:v>
                </c:pt>
                <c:pt idx="259">
                  <c:v>9.9305555555555553E-3</c:v>
                </c:pt>
                <c:pt idx="260">
                  <c:v>9.9421296296296289E-3</c:v>
                </c:pt>
                <c:pt idx="261">
                  <c:v>9.9537037037037042E-3</c:v>
                </c:pt>
                <c:pt idx="262">
                  <c:v>9.9652777777777778E-3</c:v>
                </c:pt>
                <c:pt idx="263">
                  <c:v>9.9768518518518531E-3</c:v>
                </c:pt>
                <c:pt idx="264">
                  <c:v>9.9884259259259266E-3</c:v>
                </c:pt>
                <c:pt idx="265">
                  <c:v>0.01</c:v>
                </c:pt>
                <c:pt idx="266">
                  <c:v>1.0011574074074074E-2</c:v>
                </c:pt>
                <c:pt idx="267">
                  <c:v>1.0023148148148147E-2</c:v>
                </c:pt>
                <c:pt idx="268">
                  <c:v>1.0034722222222221E-2</c:v>
                </c:pt>
                <c:pt idx="269">
                  <c:v>1.0046296296296296E-2</c:v>
                </c:pt>
                <c:pt idx="270">
                  <c:v>1.005787037037037E-2</c:v>
                </c:pt>
                <c:pt idx="271">
                  <c:v>1.0069444444444445E-2</c:v>
                </c:pt>
                <c:pt idx="272">
                  <c:v>1.0081018518518519E-2</c:v>
                </c:pt>
                <c:pt idx="273">
                  <c:v>1.0092592592592592E-2</c:v>
                </c:pt>
                <c:pt idx="274">
                  <c:v>1.0104166666666668E-2</c:v>
                </c:pt>
                <c:pt idx="275">
                  <c:v>1.0115740740740741E-2</c:v>
                </c:pt>
                <c:pt idx="276">
                  <c:v>1.0127314814814815E-2</c:v>
                </c:pt>
                <c:pt idx="277">
                  <c:v>1.0138888888888888E-2</c:v>
                </c:pt>
                <c:pt idx="278">
                  <c:v>1.0150462962962964E-2</c:v>
                </c:pt>
                <c:pt idx="279">
                  <c:v>1.0162037037037037E-2</c:v>
                </c:pt>
                <c:pt idx="280">
                  <c:v>1.0173611111111111E-2</c:v>
                </c:pt>
                <c:pt idx="281">
                  <c:v>1.0185185185185184E-2</c:v>
                </c:pt>
                <c:pt idx="282">
                  <c:v>1.019675925925926E-2</c:v>
                </c:pt>
                <c:pt idx="283">
                  <c:v>1.0208333333333333E-2</c:v>
                </c:pt>
                <c:pt idx="284">
                  <c:v>1.0219907407407408E-2</c:v>
                </c:pt>
                <c:pt idx="285">
                  <c:v>1.0231481481481482E-2</c:v>
                </c:pt>
                <c:pt idx="286">
                  <c:v>1.0243055555555556E-2</c:v>
                </c:pt>
                <c:pt idx="287">
                  <c:v>1.0254629629629629E-2</c:v>
                </c:pt>
                <c:pt idx="288">
                  <c:v>1.0266203703703703E-2</c:v>
                </c:pt>
                <c:pt idx="289">
                  <c:v>1.0277777777777778E-2</c:v>
                </c:pt>
                <c:pt idx="290">
                  <c:v>1.0289351851851852E-2</c:v>
                </c:pt>
                <c:pt idx="291">
                  <c:v>1.0300925925925927E-2</c:v>
                </c:pt>
                <c:pt idx="292">
                  <c:v>1.03125E-2</c:v>
                </c:pt>
                <c:pt idx="293">
                  <c:v>1.0324074074074074E-2</c:v>
                </c:pt>
                <c:pt idx="294">
                  <c:v>1.0335648148148148E-2</c:v>
                </c:pt>
                <c:pt idx="295">
                  <c:v>1.0347222222222223E-2</c:v>
                </c:pt>
                <c:pt idx="296">
                  <c:v>1.0358796296296295E-2</c:v>
                </c:pt>
                <c:pt idx="297">
                  <c:v>1.037037037037037E-2</c:v>
                </c:pt>
                <c:pt idx="298">
                  <c:v>1.0381944444444444E-2</c:v>
                </c:pt>
                <c:pt idx="299">
                  <c:v>1.0393518518518519E-2</c:v>
                </c:pt>
                <c:pt idx="300">
                  <c:v>1.0405092592592593E-2</c:v>
                </c:pt>
                <c:pt idx="301">
                  <c:v>1.0416666666666666E-2</c:v>
                </c:pt>
                <c:pt idx="302">
                  <c:v>1.042824074074074E-2</c:v>
                </c:pt>
                <c:pt idx="303">
                  <c:v>1.0439814814814813E-2</c:v>
                </c:pt>
                <c:pt idx="304">
                  <c:v>1.045138888888889E-2</c:v>
                </c:pt>
                <c:pt idx="305">
                  <c:v>1.0462962962962964E-2</c:v>
                </c:pt>
                <c:pt idx="306">
                  <c:v>1.0474537037037037E-2</c:v>
                </c:pt>
                <c:pt idx="307">
                  <c:v>1.0486111111111111E-2</c:v>
                </c:pt>
                <c:pt idx="308">
                  <c:v>1.0497685185185186E-2</c:v>
                </c:pt>
                <c:pt idx="309">
                  <c:v>1.050925925925926E-2</c:v>
                </c:pt>
                <c:pt idx="310">
                  <c:v>1.0520833333333333E-2</c:v>
                </c:pt>
                <c:pt idx="311">
                  <c:v>1.0532407407407407E-2</c:v>
                </c:pt>
                <c:pt idx="312">
                  <c:v>1.0543981481481481E-2</c:v>
                </c:pt>
                <c:pt idx="313">
                  <c:v>1.0555555555555554E-2</c:v>
                </c:pt>
                <c:pt idx="314">
                  <c:v>1.0567129629629629E-2</c:v>
                </c:pt>
                <c:pt idx="315">
                  <c:v>1.0578703703703703E-2</c:v>
                </c:pt>
                <c:pt idx="316">
                  <c:v>1.0590277777777777E-2</c:v>
                </c:pt>
                <c:pt idx="317">
                  <c:v>1.0601851851851854E-2</c:v>
                </c:pt>
                <c:pt idx="318">
                  <c:v>1.0613425925925927E-2</c:v>
                </c:pt>
                <c:pt idx="319">
                  <c:v>1.0625000000000001E-2</c:v>
                </c:pt>
                <c:pt idx="320">
                  <c:v>1.0636574074074074E-2</c:v>
                </c:pt>
                <c:pt idx="321">
                  <c:v>1.064814814814815E-2</c:v>
                </c:pt>
                <c:pt idx="322">
                  <c:v>1.0659722222222221E-2</c:v>
                </c:pt>
                <c:pt idx="323">
                  <c:v>1.0671296296296297E-2</c:v>
                </c:pt>
                <c:pt idx="324">
                  <c:v>1.068287037037037E-2</c:v>
                </c:pt>
                <c:pt idx="325">
                  <c:v>1.0694444444444444E-2</c:v>
                </c:pt>
                <c:pt idx="326">
                  <c:v>1.0706018518518517E-2</c:v>
                </c:pt>
                <c:pt idx="327">
                  <c:v>1.0717592592592593E-2</c:v>
                </c:pt>
                <c:pt idx="328">
                  <c:v>1.0729166666666666E-2</c:v>
                </c:pt>
                <c:pt idx="329">
                  <c:v>1.074074074074074E-2</c:v>
                </c:pt>
                <c:pt idx="330">
                  <c:v>1.0752314814814814E-2</c:v>
                </c:pt>
                <c:pt idx="331">
                  <c:v>1.0763888888888891E-2</c:v>
                </c:pt>
                <c:pt idx="332">
                  <c:v>1.0775462962962964E-2</c:v>
                </c:pt>
                <c:pt idx="333">
                  <c:v>1.0787037037037038E-2</c:v>
                </c:pt>
                <c:pt idx="334">
                  <c:v>1.0798611111111111E-2</c:v>
                </c:pt>
                <c:pt idx="335">
                  <c:v>1.0810185185185185E-2</c:v>
                </c:pt>
                <c:pt idx="336">
                  <c:v>1.082175925925926E-2</c:v>
                </c:pt>
                <c:pt idx="337">
                  <c:v>1.0833333333333334E-2</c:v>
                </c:pt>
                <c:pt idx="338">
                  <c:v>1.0844907407407407E-2</c:v>
                </c:pt>
                <c:pt idx="339">
                  <c:v>1.0856481481481481E-2</c:v>
                </c:pt>
                <c:pt idx="340">
                  <c:v>1.0868055555555556E-2</c:v>
                </c:pt>
                <c:pt idx="341">
                  <c:v>1.087962962962963E-2</c:v>
                </c:pt>
                <c:pt idx="342">
                  <c:v>1.0891203703703703E-2</c:v>
                </c:pt>
                <c:pt idx="343">
                  <c:v>1.0902777777777777E-2</c:v>
                </c:pt>
                <c:pt idx="344">
                  <c:v>1.091435185185185E-2</c:v>
                </c:pt>
                <c:pt idx="345">
                  <c:v>1.0925925925925924E-2</c:v>
                </c:pt>
                <c:pt idx="346">
                  <c:v>1.0937500000000001E-2</c:v>
                </c:pt>
                <c:pt idx="347">
                  <c:v>1.0949074074074075E-2</c:v>
                </c:pt>
                <c:pt idx="348">
                  <c:v>1.0960648148148148E-2</c:v>
                </c:pt>
                <c:pt idx="349">
                  <c:v>1.0972222222222223E-2</c:v>
                </c:pt>
                <c:pt idx="350">
                  <c:v>1.0983796296296297E-2</c:v>
                </c:pt>
                <c:pt idx="351">
                  <c:v>1.0995370370370371E-2</c:v>
                </c:pt>
                <c:pt idx="352">
                  <c:v>1.1006944444444444E-2</c:v>
                </c:pt>
                <c:pt idx="353">
                  <c:v>1.1018518518518518E-2</c:v>
                </c:pt>
                <c:pt idx="354">
                  <c:v>1.1030092592592591E-2</c:v>
                </c:pt>
                <c:pt idx="355">
                  <c:v>1.1030092592592591E-2</c:v>
                </c:pt>
                <c:pt idx="356">
                  <c:v>1.105324074074074E-2</c:v>
                </c:pt>
                <c:pt idx="357">
                  <c:v>1.105324074074074E-2</c:v>
                </c:pt>
                <c:pt idx="358">
                  <c:v>1.1064814814814814E-2</c:v>
                </c:pt>
                <c:pt idx="359">
                  <c:v>1.1076388888888887E-2</c:v>
                </c:pt>
                <c:pt idx="360">
                  <c:v>1.1087962962962964E-2</c:v>
                </c:pt>
                <c:pt idx="361">
                  <c:v>1.1099537037037038E-2</c:v>
                </c:pt>
                <c:pt idx="362">
                  <c:v>1.1111111111111112E-2</c:v>
                </c:pt>
                <c:pt idx="363">
                  <c:v>1.1122685185185185E-2</c:v>
                </c:pt>
                <c:pt idx="364">
                  <c:v>1.113425925925926E-2</c:v>
                </c:pt>
                <c:pt idx="365">
                  <c:v>1.1145833333333334E-2</c:v>
                </c:pt>
                <c:pt idx="366">
                  <c:v>1.1157407407407408E-2</c:v>
                </c:pt>
                <c:pt idx="367">
                  <c:v>1.1168981481481481E-2</c:v>
                </c:pt>
                <c:pt idx="368">
                  <c:v>1.1180555555555556E-2</c:v>
                </c:pt>
                <c:pt idx="369">
                  <c:v>1.119212962962963E-2</c:v>
                </c:pt>
                <c:pt idx="370">
                  <c:v>1.1203703703703704E-2</c:v>
                </c:pt>
                <c:pt idx="371">
                  <c:v>1.1215277777777777E-2</c:v>
                </c:pt>
                <c:pt idx="372">
                  <c:v>1.1226851851851854E-2</c:v>
                </c:pt>
                <c:pt idx="373">
                  <c:v>1.1238425925925928E-2</c:v>
                </c:pt>
                <c:pt idx="374">
                  <c:v>1.1249999999999998E-2</c:v>
                </c:pt>
                <c:pt idx="375">
                  <c:v>1.1261574074074071E-2</c:v>
                </c:pt>
                <c:pt idx="376">
                  <c:v>1.1273148148148148E-2</c:v>
                </c:pt>
                <c:pt idx="377">
                  <c:v>1.1284722222222222E-2</c:v>
                </c:pt>
                <c:pt idx="378">
                  <c:v>1.1296296296296296E-2</c:v>
                </c:pt>
                <c:pt idx="379">
                  <c:v>1.1307870370370371E-2</c:v>
                </c:pt>
                <c:pt idx="380">
                  <c:v>1.1319444444444444E-2</c:v>
                </c:pt>
                <c:pt idx="381">
                  <c:v>1.1331018518518518E-2</c:v>
                </c:pt>
                <c:pt idx="382">
                  <c:v>1.1342592592592592E-2</c:v>
                </c:pt>
                <c:pt idx="383">
                  <c:v>1.1354166666666667E-2</c:v>
                </c:pt>
                <c:pt idx="384">
                  <c:v>1.136574074074074E-2</c:v>
                </c:pt>
                <c:pt idx="385">
                  <c:v>1.1377314814814814E-2</c:v>
                </c:pt>
                <c:pt idx="386">
                  <c:v>1.1388888888888888E-2</c:v>
                </c:pt>
                <c:pt idx="387">
                  <c:v>1.1400462962962965E-2</c:v>
                </c:pt>
                <c:pt idx="388">
                  <c:v>1.1412037037037038E-2</c:v>
                </c:pt>
                <c:pt idx="389">
                  <c:v>1.1423611111111112E-2</c:v>
                </c:pt>
                <c:pt idx="390">
                  <c:v>1.1435185185185185E-2</c:v>
                </c:pt>
                <c:pt idx="391">
                  <c:v>1.1446759259259261E-2</c:v>
                </c:pt>
                <c:pt idx="392">
                  <c:v>1.1458333333333334E-2</c:v>
                </c:pt>
                <c:pt idx="393">
                  <c:v>1.1469907407407408E-2</c:v>
                </c:pt>
                <c:pt idx="394">
                  <c:v>1.1481481481481483E-2</c:v>
                </c:pt>
                <c:pt idx="395">
                  <c:v>1.1493055555555555E-2</c:v>
                </c:pt>
                <c:pt idx="396">
                  <c:v>1.1504629629629629E-2</c:v>
                </c:pt>
                <c:pt idx="397">
                  <c:v>1.1516203703703702E-2</c:v>
                </c:pt>
                <c:pt idx="398">
                  <c:v>1.1527777777777777E-2</c:v>
                </c:pt>
                <c:pt idx="399">
                  <c:v>1.1539351851851851E-2</c:v>
                </c:pt>
                <c:pt idx="400">
                  <c:v>1.1550925925925925E-2</c:v>
                </c:pt>
                <c:pt idx="401">
                  <c:v>1.1562499999999998E-2</c:v>
                </c:pt>
                <c:pt idx="402">
                  <c:v>1.1574074074074075E-2</c:v>
                </c:pt>
                <c:pt idx="403">
                  <c:v>1.1585648148148149E-2</c:v>
                </c:pt>
                <c:pt idx="404">
                  <c:v>1.1597222222222222E-2</c:v>
                </c:pt>
                <c:pt idx="405">
                  <c:v>1.1608796296296296E-2</c:v>
                </c:pt>
                <c:pt idx="406">
                  <c:v>1.1620370370370371E-2</c:v>
                </c:pt>
                <c:pt idx="407">
                  <c:v>1.1631944444444445E-2</c:v>
                </c:pt>
                <c:pt idx="408">
                  <c:v>1.1643518518518518E-2</c:v>
                </c:pt>
                <c:pt idx="409">
                  <c:v>1.1655092592592594E-2</c:v>
                </c:pt>
                <c:pt idx="410">
                  <c:v>1.1666666666666667E-2</c:v>
                </c:pt>
                <c:pt idx="411">
                  <c:v>1.1678240740740741E-2</c:v>
                </c:pt>
                <c:pt idx="412">
                  <c:v>1.1689814814814814E-2</c:v>
                </c:pt>
                <c:pt idx="413">
                  <c:v>1.1701388888888891E-2</c:v>
                </c:pt>
                <c:pt idx="414">
                  <c:v>1.1712962962962965E-2</c:v>
                </c:pt>
                <c:pt idx="415">
                  <c:v>1.1724537037037035E-2</c:v>
                </c:pt>
                <c:pt idx="416">
                  <c:v>1.1736111111111109E-2</c:v>
                </c:pt>
                <c:pt idx="417">
                  <c:v>1.1747685185185186E-2</c:v>
                </c:pt>
                <c:pt idx="418">
                  <c:v>1.1759259259259259E-2</c:v>
                </c:pt>
                <c:pt idx="419">
                  <c:v>1.1770833333333333E-2</c:v>
                </c:pt>
                <c:pt idx="420">
                  <c:v>1.1782407407407406E-2</c:v>
                </c:pt>
                <c:pt idx="421">
                  <c:v>1.1793981481481482E-2</c:v>
                </c:pt>
                <c:pt idx="422">
                  <c:v>1.1805555555555555E-2</c:v>
                </c:pt>
                <c:pt idx="423">
                  <c:v>1.1817129629629629E-2</c:v>
                </c:pt>
                <c:pt idx="424">
                  <c:v>1.1828703703703704E-2</c:v>
                </c:pt>
                <c:pt idx="425">
                  <c:v>1.1840277777777778E-2</c:v>
                </c:pt>
                <c:pt idx="426">
                  <c:v>1.1851851851851851E-2</c:v>
                </c:pt>
                <c:pt idx="427">
                  <c:v>1.1863425925925925E-2</c:v>
                </c:pt>
                <c:pt idx="428">
                  <c:v>1.1875000000000002E-2</c:v>
                </c:pt>
                <c:pt idx="429">
                  <c:v>1.1886574074074075E-2</c:v>
                </c:pt>
                <c:pt idx="430">
                  <c:v>1.1898148148148149E-2</c:v>
                </c:pt>
                <c:pt idx="431">
                  <c:v>1.1909722222222223E-2</c:v>
                </c:pt>
                <c:pt idx="432">
                  <c:v>1.1921296296296298E-2</c:v>
                </c:pt>
                <c:pt idx="433">
                  <c:v>1.1932870370370371E-2</c:v>
                </c:pt>
                <c:pt idx="434">
                  <c:v>1.1944444444444445E-2</c:v>
                </c:pt>
                <c:pt idx="435">
                  <c:v>1.1956018518518517E-2</c:v>
                </c:pt>
                <c:pt idx="436">
                  <c:v>1.1967592592592592E-2</c:v>
                </c:pt>
                <c:pt idx="437">
                  <c:v>1.1979166666666666E-2</c:v>
                </c:pt>
                <c:pt idx="438">
                  <c:v>1.1990740740740739E-2</c:v>
                </c:pt>
                <c:pt idx="439">
                  <c:v>1.2002314814814815E-2</c:v>
                </c:pt>
                <c:pt idx="440">
                  <c:v>1.2013888888888888E-2</c:v>
                </c:pt>
                <c:pt idx="441">
                  <c:v>1.2025462962962962E-2</c:v>
                </c:pt>
                <c:pt idx="442">
                  <c:v>1.2037037037037035E-2</c:v>
                </c:pt>
                <c:pt idx="443">
                  <c:v>1.2048611111111112E-2</c:v>
                </c:pt>
                <c:pt idx="444">
                  <c:v>1.2060185185185186E-2</c:v>
                </c:pt>
                <c:pt idx="445">
                  <c:v>1.207175925925926E-2</c:v>
                </c:pt>
                <c:pt idx="446">
                  <c:v>1.2083333333333333E-2</c:v>
                </c:pt>
                <c:pt idx="447">
                  <c:v>1.2094907407407408E-2</c:v>
                </c:pt>
                <c:pt idx="448">
                  <c:v>1.2106481481481482E-2</c:v>
                </c:pt>
                <c:pt idx="449">
                  <c:v>1.2118055555555556E-2</c:v>
                </c:pt>
                <c:pt idx="450">
                  <c:v>1.2129629629629629E-2</c:v>
                </c:pt>
                <c:pt idx="451">
                  <c:v>1.2141203703703704E-2</c:v>
                </c:pt>
                <c:pt idx="452">
                  <c:v>1.2152777777777778E-2</c:v>
                </c:pt>
                <c:pt idx="453">
                  <c:v>1.2164351851851852E-2</c:v>
                </c:pt>
                <c:pt idx="454">
                  <c:v>1.2175925925925929E-2</c:v>
                </c:pt>
                <c:pt idx="455">
                  <c:v>1.2187500000000002E-2</c:v>
                </c:pt>
                <c:pt idx="456">
                  <c:v>1.2199074074074072E-2</c:v>
                </c:pt>
                <c:pt idx="457">
                  <c:v>1.2210648148148146E-2</c:v>
                </c:pt>
                <c:pt idx="458">
                  <c:v>1.2222222222222223E-2</c:v>
                </c:pt>
                <c:pt idx="459">
                  <c:v>1.2233796296296296E-2</c:v>
                </c:pt>
                <c:pt idx="460">
                  <c:v>1.224537037037037E-2</c:v>
                </c:pt>
                <c:pt idx="461">
                  <c:v>1.2256944444444444E-2</c:v>
                </c:pt>
                <c:pt idx="462">
                  <c:v>1.2268518518518519E-2</c:v>
                </c:pt>
                <c:pt idx="463">
                  <c:v>1.2280092592592592E-2</c:v>
                </c:pt>
                <c:pt idx="464">
                  <c:v>1.2291666666666666E-2</c:v>
                </c:pt>
                <c:pt idx="465">
                  <c:v>1.230324074074074E-2</c:v>
                </c:pt>
                <c:pt idx="466">
                  <c:v>1.2314814814814815E-2</c:v>
                </c:pt>
                <c:pt idx="467">
                  <c:v>1.2326388888888888E-2</c:v>
                </c:pt>
                <c:pt idx="468">
                  <c:v>1.2337962962962962E-2</c:v>
                </c:pt>
                <c:pt idx="469">
                  <c:v>1.2349537037037039E-2</c:v>
                </c:pt>
                <c:pt idx="470">
                  <c:v>1.2361111111111113E-2</c:v>
                </c:pt>
                <c:pt idx="471">
                  <c:v>1.2372685185185186E-2</c:v>
                </c:pt>
                <c:pt idx="472">
                  <c:v>1.238425925925926E-2</c:v>
                </c:pt>
                <c:pt idx="473">
                  <c:v>1.2395833333333335E-2</c:v>
                </c:pt>
                <c:pt idx="474">
                  <c:v>1.2407407407407409E-2</c:v>
                </c:pt>
                <c:pt idx="475">
                  <c:v>1.2418981481481482E-2</c:v>
                </c:pt>
                <c:pt idx="476">
                  <c:v>1.2430555555555554E-2</c:v>
                </c:pt>
                <c:pt idx="477">
                  <c:v>1.2442129629629629E-2</c:v>
                </c:pt>
                <c:pt idx="478">
                  <c:v>1.2453703703703703E-2</c:v>
                </c:pt>
                <c:pt idx="479">
                  <c:v>1.2465277777777777E-2</c:v>
                </c:pt>
                <c:pt idx="480">
                  <c:v>1.247685185185185E-2</c:v>
                </c:pt>
                <c:pt idx="481">
                  <c:v>1.2488425925925925E-2</c:v>
                </c:pt>
                <c:pt idx="482">
                  <c:v>1.2499999999999999E-2</c:v>
                </c:pt>
                <c:pt idx="483">
                  <c:v>1.2511574074074073E-2</c:v>
                </c:pt>
                <c:pt idx="484">
                  <c:v>1.252314814814815E-2</c:v>
                </c:pt>
                <c:pt idx="485">
                  <c:v>1.2534722222222223E-2</c:v>
                </c:pt>
                <c:pt idx="486">
                  <c:v>1.2546296296296297E-2</c:v>
                </c:pt>
                <c:pt idx="487">
                  <c:v>1.255787037037037E-2</c:v>
                </c:pt>
                <c:pt idx="488">
                  <c:v>1.2569444444444446E-2</c:v>
                </c:pt>
                <c:pt idx="489">
                  <c:v>1.2581018518518519E-2</c:v>
                </c:pt>
                <c:pt idx="490">
                  <c:v>1.2592592592592593E-2</c:v>
                </c:pt>
                <c:pt idx="491">
                  <c:v>1.2604166666666666E-2</c:v>
                </c:pt>
                <c:pt idx="492">
                  <c:v>1.2615740740740742E-2</c:v>
                </c:pt>
                <c:pt idx="493">
                  <c:v>1.2627314814814815E-2</c:v>
                </c:pt>
                <c:pt idx="494">
                  <c:v>1.2638888888888889E-2</c:v>
                </c:pt>
                <c:pt idx="495">
                  <c:v>1.2650462962962962E-2</c:v>
                </c:pt>
                <c:pt idx="496">
                  <c:v>1.2662037037037039E-2</c:v>
                </c:pt>
                <c:pt idx="497">
                  <c:v>1.2673611111111109E-2</c:v>
                </c:pt>
                <c:pt idx="498">
                  <c:v>1.2685185185185183E-2</c:v>
                </c:pt>
                <c:pt idx="499">
                  <c:v>1.269675925925926E-2</c:v>
                </c:pt>
                <c:pt idx="500">
                  <c:v>1.2708333333333334E-2</c:v>
                </c:pt>
                <c:pt idx="501">
                  <c:v>1.2719907407407407E-2</c:v>
                </c:pt>
                <c:pt idx="502">
                  <c:v>1.2731481481481481E-2</c:v>
                </c:pt>
                <c:pt idx="503">
                  <c:v>1.2743055555555556E-2</c:v>
                </c:pt>
                <c:pt idx="504">
                  <c:v>1.275462962962963E-2</c:v>
                </c:pt>
                <c:pt idx="505">
                  <c:v>1.2766203703703703E-2</c:v>
                </c:pt>
                <c:pt idx="506">
                  <c:v>1.2777777777777777E-2</c:v>
                </c:pt>
                <c:pt idx="507">
                  <c:v>1.2789351851851852E-2</c:v>
                </c:pt>
                <c:pt idx="508">
                  <c:v>1.2800925925925926E-2</c:v>
                </c:pt>
                <c:pt idx="509">
                  <c:v>1.2812499999999999E-2</c:v>
                </c:pt>
                <c:pt idx="510">
                  <c:v>1.2824074074074073E-2</c:v>
                </c:pt>
                <c:pt idx="511">
                  <c:v>1.283564814814815E-2</c:v>
                </c:pt>
                <c:pt idx="512">
                  <c:v>1.2847222222222223E-2</c:v>
                </c:pt>
                <c:pt idx="513">
                  <c:v>1.2858796296296297E-2</c:v>
                </c:pt>
                <c:pt idx="514">
                  <c:v>1.2870370370370372E-2</c:v>
                </c:pt>
                <c:pt idx="515">
                  <c:v>1.2881944444444446E-2</c:v>
                </c:pt>
                <c:pt idx="516">
                  <c:v>1.2893518518518519E-2</c:v>
                </c:pt>
                <c:pt idx="517">
                  <c:v>1.2905092592592591E-2</c:v>
                </c:pt>
                <c:pt idx="518">
                  <c:v>1.2916666666666667E-2</c:v>
                </c:pt>
                <c:pt idx="519">
                  <c:v>1.292824074074074E-2</c:v>
                </c:pt>
                <c:pt idx="520">
                  <c:v>1.2939814814814814E-2</c:v>
                </c:pt>
                <c:pt idx="521">
                  <c:v>1.2951388888888887E-2</c:v>
                </c:pt>
                <c:pt idx="522">
                  <c:v>1.2962962962962963E-2</c:v>
                </c:pt>
                <c:pt idx="523">
                  <c:v>1.2974537037037036E-2</c:v>
                </c:pt>
                <c:pt idx="524">
                  <c:v>1.298611111111111E-2</c:v>
                </c:pt>
                <c:pt idx="525">
                  <c:v>1.2997685185185183E-2</c:v>
                </c:pt>
                <c:pt idx="526">
                  <c:v>1.300925925925926E-2</c:v>
                </c:pt>
                <c:pt idx="527">
                  <c:v>1.3020833333333334E-2</c:v>
                </c:pt>
                <c:pt idx="528">
                  <c:v>1.3032407407407407E-2</c:v>
                </c:pt>
                <c:pt idx="529">
                  <c:v>1.3043981481481483E-2</c:v>
                </c:pt>
                <c:pt idx="530">
                  <c:v>1.3055555555555556E-2</c:v>
                </c:pt>
                <c:pt idx="531">
                  <c:v>1.306712962962963E-2</c:v>
                </c:pt>
                <c:pt idx="532">
                  <c:v>1.3078703703703703E-2</c:v>
                </c:pt>
                <c:pt idx="533">
                  <c:v>1.3090277777777779E-2</c:v>
                </c:pt>
                <c:pt idx="534">
                  <c:v>1.3101851851851852E-2</c:v>
                </c:pt>
                <c:pt idx="535">
                  <c:v>1.3113425925925926E-2</c:v>
                </c:pt>
                <c:pt idx="536">
                  <c:v>1.3125E-2</c:v>
                </c:pt>
                <c:pt idx="537">
                  <c:v>1.3136574074074077E-2</c:v>
                </c:pt>
                <c:pt idx="538">
                  <c:v>1.3148148148148147E-2</c:v>
                </c:pt>
                <c:pt idx="539">
                  <c:v>1.315972222222222E-2</c:v>
                </c:pt>
                <c:pt idx="540">
                  <c:v>1.3171296296296294E-2</c:v>
                </c:pt>
                <c:pt idx="541">
                  <c:v>1.3182870370370371E-2</c:v>
                </c:pt>
                <c:pt idx="542">
                  <c:v>1.3194444444444444E-2</c:v>
                </c:pt>
                <c:pt idx="543">
                  <c:v>1.3206018518518518E-2</c:v>
                </c:pt>
                <c:pt idx="544">
                  <c:v>1.3217592592592593E-2</c:v>
                </c:pt>
                <c:pt idx="545">
                  <c:v>1.3229166666666667E-2</c:v>
                </c:pt>
                <c:pt idx="546">
                  <c:v>1.324074074074074E-2</c:v>
                </c:pt>
                <c:pt idx="547">
                  <c:v>1.3252314814814814E-2</c:v>
                </c:pt>
                <c:pt idx="548">
                  <c:v>1.3263888888888889E-2</c:v>
                </c:pt>
                <c:pt idx="549">
                  <c:v>1.3275462962962963E-2</c:v>
                </c:pt>
                <c:pt idx="550">
                  <c:v>1.3287037037037036E-2</c:v>
                </c:pt>
                <c:pt idx="551">
                  <c:v>1.329861111111111E-2</c:v>
                </c:pt>
                <c:pt idx="552">
                  <c:v>1.3310185185185187E-2</c:v>
                </c:pt>
                <c:pt idx="553">
                  <c:v>1.3321759259259261E-2</c:v>
                </c:pt>
                <c:pt idx="554">
                  <c:v>1.3333333333333334E-2</c:v>
                </c:pt>
                <c:pt idx="555">
                  <c:v>1.3344907407407408E-2</c:v>
                </c:pt>
                <c:pt idx="556">
                  <c:v>1.3356481481481483E-2</c:v>
                </c:pt>
                <c:pt idx="557">
                  <c:v>1.3368055555555557E-2</c:v>
                </c:pt>
                <c:pt idx="558">
                  <c:v>1.3379629629629628E-2</c:v>
                </c:pt>
                <c:pt idx="559">
                  <c:v>1.3391203703703704E-2</c:v>
                </c:pt>
                <c:pt idx="560">
                  <c:v>1.3402777777777777E-2</c:v>
                </c:pt>
                <c:pt idx="561">
                  <c:v>1.3414351851851851E-2</c:v>
                </c:pt>
                <c:pt idx="562">
                  <c:v>1.3425925925925924E-2</c:v>
                </c:pt>
                <c:pt idx="563">
                  <c:v>1.34375E-2</c:v>
                </c:pt>
                <c:pt idx="564">
                  <c:v>1.3449074074074073E-2</c:v>
                </c:pt>
                <c:pt idx="565">
                  <c:v>1.3460648148148147E-2</c:v>
                </c:pt>
                <c:pt idx="566">
                  <c:v>1.3472222222222221E-2</c:v>
                </c:pt>
                <c:pt idx="567">
                  <c:v>1.3483796296296298E-2</c:v>
                </c:pt>
                <c:pt idx="568">
                  <c:v>1.3495370370370371E-2</c:v>
                </c:pt>
                <c:pt idx="569">
                  <c:v>1.3506944444444445E-2</c:v>
                </c:pt>
                <c:pt idx="570">
                  <c:v>1.3518518518518518E-2</c:v>
                </c:pt>
                <c:pt idx="571">
                  <c:v>1.3530092592592594E-2</c:v>
                </c:pt>
                <c:pt idx="572">
                  <c:v>1.3541666666666667E-2</c:v>
                </c:pt>
                <c:pt idx="573">
                  <c:v>1.3553240740740741E-2</c:v>
                </c:pt>
                <c:pt idx="574">
                  <c:v>1.3564814814814816E-2</c:v>
                </c:pt>
                <c:pt idx="575">
                  <c:v>1.357638888888889E-2</c:v>
                </c:pt>
                <c:pt idx="576">
                  <c:v>1.3587962962962963E-2</c:v>
                </c:pt>
                <c:pt idx="577">
                  <c:v>1.3599537037037037E-2</c:v>
                </c:pt>
                <c:pt idx="578">
                  <c:v>1.3611111111111114E-2</c:v>
                </c:pt>
                <c:pt idx="579">
                  <c:v>1.3622685185185184E-2</c:v>
                </c:pt>
                <c:pt idx="580">
                  <c:v>1.3634259259259257E-2</c:v>
                </c:pt>
                <c:pt idx="581">
                  <c:v>1.3645833333333331E-2</c:v>
                </c:pt>
                <c:pt idx="582">
                  <c:v>1.3657407407407408E-2</c:v>
                </c:pt>
                <c:pt idx="583">
                  <c:v>1.3668981481481482E-2</c:v>
                </c:pt>
                <c:pt idx="584">
                  <c:v>1.3680555555555555E-2</c:v>
                </c:pt>
                <c:pt idx="585">
                  <c:v>1.3692129629629629E-2</c:v>
                </c:pt>
                <c:pt idx="586">
                  <c:v>1.3703703703703704E-2</c:v>
                </c:pt>
                <c:pt idx="587">
                  <c:v>1.3715277777777778E-2</c:v>
                </c:pt>
                <c:pt idx="588">
                  <c:v>1.3726851851851851E-2</c:v>
                </c:pt>
                <c:pt idx="589">
                  <c:v>1.3738425925925926E-2</c:v>
                </c:pt>
                <c:pt idx="590">
                  <c:v>1.375E-2</c:v>
                </c:pt>
                <c:pt idx="591">
                  <c:v>1.3761574074074074E-2</c:v>
                </c:pt>
                <c:pt idx="592">
                  <c:v>1.3773148148148147E-2</c:v>
                </c:pt>
                <c:pt idx="593">
                  <c:v>1.3784722222222224E-2</c:v>
                </c:pt>
                <c:pt idx="594">
                  <c:v>1.3796296296296298E-2</c:v>
                </c:pt>
                <c:pt idx="595">
                  <c:v>1.3807870370370371E-2</c:v>
                </c:pt>
                <c:pt idx="596">
                  <c:v>1.3819444444444445E-2</c:v>
                </c:pt>
                <c:pt idx="597">
                  <c:v>1.383101851851852E-2</c:v>
                </c:pt>
                <c:pt idx="598">
                  <c:v>1.3842592592592594E-2</c:v>
                </c:pt>
                <c:pt idx="599">
                  <c:v>1.3854166666666666E-2</c:v>
                </c:pt>
                <c:pt idx="600">
                  <c:v>1.3865740740740739E-2</c:v>
                </c:pt>
                <c:pt idx="601">
                  <c:v>1.3877314814814815E-2</c:v>
                </c:pt>
                <c:pt idx="602">
                  <c:v>1.3888888888888888E-2</c:v>
                </c:pt>
                <c:pt idx="603">
                  <c:v>1.3900462962962962E-2</c:v>
                </c:pt>
                <c:pt idx="604">
                  <c:v>1.3912037037037037E-2</c:v>
                </c:pt>
                <c:pt idx="605">
                  <c:v>1.3923611111111111E-2</c:v>
                </c:pt>
                <c:pt idx="606">
                  <c:v>1.3935185185185184E-2</c:v>
                </c:pt>
                <c:pt idx="607">
                  <c:v>1.3946759259259258E-2</c:v>
                </c:pt>
                <c:pt idx="608">
                  <c:v>1.3958333333333335E-2</c:v>
                </c:pt>
                <c:pt idx="609">
                  <c:v>1.3969907407407408E-2</c:v>
                </c:pt>
                <c:pt idx="610">
                  <c:v>1.3981481481481482E-2</c:v>
                </c:pt>
                <c:pt idx="611">
                  <c:v>1.3993055555555555E-2</c:v>
                </c:pt>
                <c:pt idx="612">
                  <c:v>1.4004629629629631E-2</c:v>
                </c:pt>
                <c:pt idx="613">
                  <c:v>1.4016203703703704E-2</c:v>
                </c:pt>
                <c:pt idx="614">
                  <c:v>1.4027777777777778E-2</c:v>
                </c:pt>
                <c:pt idx="615">
                  <c:v>1.4039351851851851E-2</c:v>
                </c:pt>
                <c:pt idx="616">
                  <c:v>1.4050925925925927E-2</c:v>
                </c:pt>
                <c:pt idx="617">
                  <c:v>1.40625E-2</c:v>
                </c:pt>
                <c:pt idx="618">
                  <c:v>1.4074074074074074E-2</c:v>
                </c:pt>
                <c:pt idx="619">
                  <c:v>1.4085648148148151E-2</c:v>
                </c:pt>
                <c:pt idx="620">
                  <c:v>1.4097222222222221E-2</c:v>
                </c:pt>
                <c:pt idx="621">
                  <c:v>1.4108796296296295E-2</c:v>
                </c:pt>
                <c:pt idx="622">
                  <c:v>1.4120370370370368E-2</c:v>
                </c:pt>
                <c:pt idx="623">
                  <c:v>1.4131944444444445E-2</c:v>
                </c:pt>
                <c:pt idx="624">
                  <c:v>1.4143518518518519E-2</c:v>
                </c:pt>
                <c:pt idx="625">
                  <c:v>1.4155092592592592E-2</c:v>
                </c:pt>
                <c:pt idx="626">
                  <c:v>1.4166666666666666E-2</c:v>
                </c:pt>
                <c:pt idx="627">
                  <c:v>1.4178240740740741E-2</c:v>
                </c:pt>
                <c:pt idx="628">
                  <c:v>1.4189814814814815E-2</c:v>
                </c:pt>
                <c:pt idx="629">
                  <c:v>1.4201388888888888E-2</c:v>
                </c:pt>
                <c:pt idx="630">
                  <c:v>1.4212962962962962E-2</c:v>
                </c:pt>
                <c:pt idx="631">
                  <c:v>1.4224537037037037E-2</c:v>
                </c:pt>
                <c:pt idx="632">
                  <c:v>1.4236111111111111E-2</c:v>
                </c:pt>
                <c:pt idx="633">
                  <c:v>1.4247685185185184E-2</c:v>
                </c:pt>
                <c:pt idx="634">
                  <c:v>1.4259259259259261E-2</c:v>
                </c:pt>
                <c:pt idx="635">
                  <c:v>1.4270833333333335E-2</c:v>
                </c:pt>
                <c:pt idx="636">
                  <c:v>1.4282407407407409E-2</c:v>
                </c:pt>
                <c:pt idx="637">
                  <c:v>1.4293981481481482E-2</c:v>
                </c:pt>
                <c:pt idx="638">
                  <c:v>1.4305555555555557E-2</c:v>
                </c:pt>
                <c:pt idx="639">
                  <c:v>1.4317129629629631E-2</c:v>
                </c:pt>
                <c:pt idx="640">
                  <c:v>1.4328703703703703E-2</c:v>
                </c:pt>
                <c:pt idx="641">
                  <c:v>1.4340277777777776E-2</c:v>
                </c:pt>
                <c:pt idx="642">
                  <c:v>1.4351851851851852E-2</c:v>
                </c:pt>
                <c:pt idx="643">
                  <c:v>1.4363425925925925E-2</c:v>
                </c:pt>
                <c:pt idx="644">
                  <c:v>1.4374999999999999E-2</c:v>
                </c:pt>
                <c:pt idx="645">
                  <c:v>1.4386574074074072E-2</c:v>
                </c:pt>
                <c:pt idx="646">
                  <c:v>1.4398148148148148E-2</c:v>
                </c:pt>
                <c:pt idx="647">
                  <c:v>1.4409722222222221E-2</c:v>
                </c:pt>
                <c:pt idx="648">
                  <c:v>1.4421296296296295E-2</c:v>
                </c:pt>
                <c:pt idx="649">
                  <c:v>1.4432870370370372E-2</c:v>
                </c:pt>
                <c:pt idx="650">
                  <c:v>1.4444444444444446E-2</c:v>
                </c:pt>
                <c:pt idx="651">
                  <c:v>1.4456018518518519E-2</c:v>
                </c:pt>
                <c:pt idx="652">
                  <c:v>1.4467592592592593E-2</c:v>
                </c:pt>
                <c:pt idx="653">
                  <c:v>1.4479166666666668E-2</c:v>
                </c:pt>
                <c:pt idx="654">
                  <c:v>1.4490740740740742E-2</c:v>
                </c:pt>
                <c:pt idx="655">
                  <c:v>1.4502314814814815E-2</c:v>
                </c:pt>
                <c:pt idx="656">
                  <c:v>1.4513888888888889E-2</c:v>
                </c:pt>
                <c:pt idx="657">
                  <c:v>1.4525462962962964E-2</c:v>
                </c:pt>
                <c:pt idx="658">
                  <c:v>1.4537037037037038E-2</c:v>
                </c:pt>
                <c:pt idx="659">
                  <c:v>1.4548611111111111E-2</c:v>
                </c:pt>
                <c:pt idx="660">
                  <c:v>1.4560185185185183E-2</c:v>
                </c:pt>
                <c:pt idx="661">
                  <c:v>1.4571759259259258E-2</c:v>
                </c:pt>
                <c:pt idx="662">
                  <c:v>1.4583333333333332E-2</c:v>
                </c:pt>
                <c:pt idx="663">
                  <c:v>1.4594907407407405E-2</c:v>
                </c:pt>
                <c:pt idx="664">
                  <c:v>1.4606481481481482E-2</c:v>
                </c:pt>
                <c:pt idx="665">
                  <c:v>1.4618055555555556E-2</c:v>
                </c:pt>
                <c:pt idx="666">
                  <c:v>1.462962962962963E-2</c:v>
                </c:pt>
                <c:pt idx="667">
                  <c:v>1.4641203703703703E-2</c:v>
                </c:pt>
                <c:pt idx="668">
                  <c:v>1.4652777777777778E-2</c:v>
                </c:pt>
                <c:pt idx="669">
                  <c:v>1.4664351851851852E-2</c:v>
                </c:pt>
                <c:pt idx="670">
                  <c:v>1.4675925925925926E-2</c:v>
                </c:pt>
                <c:pt idx="671">
                  <c:v>1.4687499999999999E-2</c:v>
                </c:pt>
                <c:pt idx="672">
                  <c:v>1.4687499999999999E-2</c:v>
                </c:pt>
                <c:pt idx="673">
                  <c:v>1.4699074074074074E-2</c:v>
                </c:pt>
                <c:pt idx="674">
                  <c:v>1.4710648148148148E-2</c:v>
                </c:pt>
                <c:pt idx="675">
                  <c:v>1.4722222222222222E-2</c:v>
                </c:pt>
                <c:pt idx="676">
                  <c:v>1.4733796296296295E-2</c:v>
                </c:pt>
                <c:pt idx="677">
                  <c:v>1.4745370370370372E-2</c:v>
                </c:pt>
                <c:pt idx="678">
                  <c:v>1.4756944444444446E-2</c:v>
                </c:pt>
                <c:pt idx="679">
                  <c:v>1.4768518518518519E-2</c:v>
                </c:pt>
                <c:pt idx="680">
                  <c:v>1.4780092592592595E-2</c:v>
                </c:pt>
                <c:pt idx="681">
                  <c:v>1.4791666666666668E-2</c:v>
                </c:pt>
                <c:pt idx="682">
                  <c:v>1.480324074074074E-2</c:v>
                </c:pt>
                <c:pt idx="683">
                  <c:v>1.4814814814814814E-2</c:v>
                </c:pt>
                <c:pt idx="684">
                  <c:v>1.4826388888888889E-2</c:v>
                </c:pt>
                <c:pt idx="685">
                  <c:v>1.4837962962962963E-2</c:v>
                </c:pt>
                <c:pt idx="686">
                  <c:v>1.4849537037037036E-2</c:v>
                </c:pt>
                <c:pt idx="687">
                  <c:v>1.486111111111111E-2</c:v>
                </c:pt>
                <c:pt idx="688">
                  <c:v>1.4872685185185185E-2</c:v>
                </c:pt>
                <c:pt idx="689">
                  <c:v>1.4884259259259259E-2</c:v>
                </c:pt>
                <c:pt idx="690">
                  <c:v>1.4895833333333332E-2</c:v>
                </c:pt>
                <c:pt idx="691">
                  <c:v>1.4907407407407406E-2</c:v>
                </c:pt>
                <c:pt idx="692">
                  <c:v>1.4918981481481483E-2</c:v>
                </c:pt>
                <c:pt idx="693">
                  <c:v>1.4930555555555556E-2</c:v>
                </c:pt>
                <c:pt idx="694">
                  <c:v>1.494212962962963E-2</c:v>
                </c:pt>
                <c:pt idx="695">
                  <c:v>1.4953703703703705E-2</c:v>
                </c:pt>
                <c:pt idx="696">
                  <c:v>1.4965277777777779E-2</c:v>
                </c:pt>
                <c:pt idx="697">
                  <c:v>1.4976851851851852E-2</c:v>
                </c:pt>
                <c:pt idx="698">
                  <c:v>1.4988425925925926E-2</c:v>
                </c:pt>
                <c:pt idx="699">
                  <c:v>1.5000000000000001E-2</c:v>
                </c:pt>
                <c:pt idx="700">
                  <c:v>1.5011574074074075E-2</c:v>
                </c:pt>
                <c:pt idx="701">
                  <c:v>1.5023148148148148E-2</c:v>
                </c:pt>
                <c:pt idx="702">
                  <c:v>1.503472222222222E-2</c:v>
                </c:pt>
                <c:pt idx="703">
                  <c:v>1.5046296296296295E-2</c:v>
                </c:pt>
                <c:pt idx="704">
                  <c:v>1.5057870370370369E-2</c:v>
                </c:pt>
                <c:pt idx="705">
                  <c:v>1.5069444444444443E-2</c:v>
                </c:pt>
                <c:pt idx="706">
                  <c:v>1.5081018518518516E-2</c:v>
                </c:pt>
                <c:pt idx="707">
                  <c:v>1.5092592592592593E-2</c:v>
                </c:pt>
                <c:pt idx="708">
                  <c:v>1.5104166666666667E-2</c:v>
                </c:pt>
                <c:pt idx="709">
                  <c:v>1.511574074074074E-2</c:v>
                </c:pt>
                <c:pt idx="710">
                  <c:v>1.5127314814814816E-2</c:v>
                </c:pt>
                <c:pt idx="711">
                  <c:v>1.5138888888888889E-2</c:v>
                </c:pt>
                <c:pt idx="712">
                  <c:v>1.5150462962962963E-2</c:v>
                </c:pt>
                <c:pt idx="713">
                  <c:v>1.5162037037037036E-2</c:v>
                </c:pt>
                <c:pt idx="714">
                  <c:v>1.5173611111111112E-2</c:v>
                </c:pt>
                <c:pt idx="715">
                  <c:v>1.5185185185185185E-2</c:v>
                </c:pt>
                <c:pt idx="716">
                  <c:v>1.5196759259259259E-2</c:v>
                </c:pt>
                <c:pt idx="717">
                  <c:v>1.5208333333333332E-2</c:v>
                </c:pt>
                <c:pt idx="718">
                  <c:v>1.5219907407407409E-2</c:v>
                </c:pt>
                <c:pt idx="719">
                  <c:v>1.5231481481481483E-2</c:v>
                </c:pt>
                <c:pt idx="720">
                  <c:v>1.5243055555555557E-2</c:v>
                </c:pt>
                <c:pt idx="721">
                  <c:v>1.525462962962963E-2</c:v>
                </c:pt>
                <c:pt idx="722">
                  <c:v>1.5266203703703705E-2</c:v>
                </c:pt>
                <c:pt idx="723">
                  <c:v>1.5277777777777777E-2</c:v>
                </c:pt>
                <c:pt idx="724">
                  <c:v>1.5289351851851851E-2</c:v>
                </c:pt>
                <c:pt idx="725">
                  <c:v>1.5300925925925926E-2</c:v>
                </c:pt>
                <c:pt idx="726">
                  <c:v>1.53125E-2</c:v>
                </c:pt>
                <c:pt idx="727">
                  <c:v>1.5324074074074073E-2</c:v>
                </c:pt>
                <c:pt idx="728">
                  <c:v>1.5335648148148147E-2</c:v>
                </c:pt>
                <c:pt idx="729">
                  <c:v>1.5347222222222222E-2</c:v>
                </c:pt>
                <c:pt idx="730">
                  <c:v>1.5358796296296296E-2</c:v>
                </c:pt>
                <c:pt idx="731">
                  <c:v>1.5370370370370369E-2</c:v>
                </c:pt>
                <c:pt idx="732">
                  <c:v>1.5381944444444443E-2</c:v>
                </c:pt>
                <c:pt idx="733">
                  <c:v>1.539351851851852E-2</c:v>
                </c:pt>
                <c:pt idx="734">
                  <c:v>1.5405092592592593E-2</c:v>
                </c:pt>
                <c:pt idx="735">
                  <c:v>1.5416666666666667E-2</c:v>
                </c:pt>
                <c:pt idx="736">
                  <c:v>1.5428240740740741E-2</c:v>
                </c:pt>
                <c:pt idx="737">
                  <c:v>1.5439814814814816E-2</c:v>
                </c:pt>
                <c:pt idx="738">
                  <c:v>1.545138888888889E-2</c:v>
                </c:pt>
                <c:pt idx="739">
                  <c:v>1.5462962962962963E-2</c:v>
                </c:pt>
                <c:pt idx="740">
                  <c:v>1.5474537037037038E-2</c:v>
                </c:pt>
                <c:pt idx="741">
                  <c:v>1.5486111111111112E-2</c:v>
                </c:pt>
                <c:pt idx="742">
                  <c:v>1.5497685185185186E-2</c:v>
                </c:pt>
                <c:pt idx="743">
                  <c:v>1.5509259259259257E-2</c:v>
                </c:pt>
                <c:pt idx="744">
                  <c:v>1.5520833333333333E-2</c:v>
                </c:pt>
                <c:pt idx="745">
                  <c:v>1.5532407407407406E-2</c:v>
                </c:pt>
                <c:pt idx="746">
                  <c:v>1.554398148148148E-2</c:v>
                </c:pt>
                <c:pt idx="747">
                  <c:v>1.5555555555555553E-2</c:v>
                </c:pt>
                <c:pt idx="748">
                  <c:v>1.556712962962963E-2</c:v>
                </c:pt>
                <c:pt idx="749">
                  <c:v>1.5578703703703704E-2</c:v>
                </c:pt>
                <c:pt idx="750">
                  <c:v>1.5590277777777778E-2</c:v>
                </c:pt>
                <c:pt idx="751">
                  <c:v>1.5601851851851851E-2</c:v>
                </c:pt>
                <c:pt idx="752">
                  <c:v>1.5613425925925926E-2</c:v>
                </c:pt>
                <c:pt idx="753">
                  <c:v>1.5625E-2</c:v>
                </c:pt>
                <c:pt idx="754">
                  <c:v>1.5636574074074074E-2</c:v>
                </c:pt>
                <c:pt idx="755">
                  <c:v>1.5648148148148151E-2</c:v>
                </c:pt>
                <c:pt idx="756">
                  <c:v>1.5659722222222224E-2</c:v>
                </c:pt>
                <c:pt idx="757">
                  <c:v>1.5671296296296298E-2</c:v>
                </c:pt>
                <c:pt idx="758">
                  <c:v>1.5682870370370371E-2</c:v>
                </c:pt>
                <c:pt idx="759">
                  <c:v>1.5694444444444445E-2</c:v>
                </c:pt>
                <c:pt idx="760">
                  <c:v>1.5706018518518518E-2</c:v>
                </c:pt>
                <c:pt idx="761">
                  <c:v>1.5717592592592592E-2</c:v>
                </c:pt>
                <c:pt idx="762">
                  <c:v>1.5729166666666666E-2</c:v>
                </c:pt>
                <c:pt idx="763">
                  <c:v>1.5740740740740743E-2</c:v>
                </c:pt>
                <c:pt idx="764">
                  <c:v>1.5752314814814813E-2</c:v>
                </c:pt>
                <c:pt idx="765">
                  <c:v>1.5763888888888886E-2</c:v>
                </c:pt>
                <c:pt idx="766">
                  <c:v>1.577546296296296E-2</c:v>
                </c:pt>
                <c:pt idx="767">
                  <c:v>1.5787037037037037E-2</c:v>
                </c:pt>
                <c:pt idx="768">
                  <c:v>1.579861111111111E-2</c:v>
                </c:pt>
                <c:pt idx="769">
                  <c:v>1.5810185185185184E-2</c:v>
                </c:pt>
                <c:pt idx="770">
                  <c:v>1.5821759259259261E-2</c:v>
                </c:pt>
                <c:pt idx="771">
                  <c:v>1.5833333333333335E-2</c:v>
                </c:pt>
                <c:pt idx="772">
                  <c:v>1.5844907407407408E-2</c:v>
                </c:pt>
                <c:pt idx="773">
                  <c:v>1.5856481481481482E-2</c:v>
                </c:pt>
                <c:pt idx="774">
                  <c:v>1.5868055555555555E-2</c:v>
                </c:pt>
                <c:pt idx="775">
                  <c:v>1.5879629629629629E-2</c:v>
                </c:pt>
                <c:pt idx="776">
                  <c:v>1.5891203703703703E-2</c:v>
                </c:pt>
                <c:pt idx="777">
                  <c:v>1.5902777777777776E-2</c:v>
                </c:pt>
                <c:pt idx="778">
                  <c:v>1.5914351851851853E-2</c:v>
                </c:pt>
                <c:pt idx="779">
                  <c:v>1.5925925925925927E-2</c:v>
                </c:pt>
                <c:pt idx="780">
                  <c:v>1.59375E-2</c:v>
                </c:pt>
                <c:pt idx="781">
                  <c:v>1.5949074074074074E-2</c:v>
                </c:pt>
                <c:pt idx="782">
                  <c:v>1.5960648148148151E-2</c:v>
                </c:pt>
                <c:pt idx="783">
                  <c:v>1.5972222222222224E-2</c:v>
                </c:pt>
                <c:pt idx="784">
                  <c:v>1.5983796296296295E-2</c:v>
                </c:pt>
                <c:pt idx="785">
                  <c:v>1.5995370370370372E-2</c:v>
                </c:pt>
                <c:pt idx="786">
                  <c:v>1.6006944444444445E-2</c:v>
                </c:pt>
                <c:pt idx="787">
                  <c:v>1.6018518518518519E-2</c:v>
                </c:pt>
                <c:pt idx="788">
                  <c:v>1.6030092592592592E-2</c:v>
                </c:pt>
                <c:pt idx="789">
                  <c:v>1.6041666666666666E-2</c:v>
                </c:pt>
                <c:pt idx="790">
                  <c:v>1.6053240740740739E-2</c:v>
                </c:pt>
                <c:pt idx="791">
                  <c:v>1.6064814814814813E-2</c:v>
                </c:pt>
                <c:pt idx="792">
                  <c:v>1.6076388888888887E-2</c:v>
                </c:pt>
                <c:pt idx="793">
                  <c:v>1.6087962962962964E-2</c:v>
                </c:pt>
                <c:pt idx="794">
                  <c:v>1.6099537037037037E-2</c:v>
                </c:pt>
                <c:pt idx="795">
                  <c:v>1.6111111111111111E-2</c:v>
                </c:pt>
                <c:pt idx="796">
                  <c:v>1.6122685185185184E-2</c:v>
                </c:pt>
                <c:pt idx="797">
                  <c:v>1.6134259259259261E-2</c:v>
                </c:pt>
                <c:pt idx="798">
                  <c:v>1.6145833333333335E-2</c:v>
                </c:pt>
                <c:pt idx="799">
                  <c:v>1.6157407407407409E-2</c:v>
                </c:pt>
                <c:pt idx="800">
                  <c:v>1.6168981481481482E-2</c:v>
                </c:pt>
                <c:pt idx="801">
                  <c:v>1.6180555555555556E-2</c:v>
                </c:pt>
                <c:pt idx="802">
                  <c:v>1.6192129629629629E-2</c:v>
                </c:pt>
                <c:pt idx="803">
                  <c:v>1.6203703703703703E-2</c:v>
                </c:pt>
                <c:pt idx="804">
                  <c:v>1.621527777777778E-2</c:v>
                </c:pt>
                <c:pt idx="805">
                  <c:v>1.622685185185185E-2</c:v>
                </c:pt>
                <c:pt idx="806">
                  <c:v>1.6238425925925924E-2</c:v>
                </c:pt>
                <c:pt idx="807">
                  <c:v>1.6249999999999997E-2</c:v>
                </c:pt>
                <c:pt idx="808">
                  <c:v>1.6261574074074074E-2</c:v>
                </c:pt>
                <c:pt idx="809">
                  <c:v>1.6273148148148148E-2</c:v>
                </c:pt>
                <c:pt idx="810">
                  <c:v>1.6284722222222221E-2</c:v>
                </c:pt>
                <c:pt idx="811">
                  <c:v>1.6296296296296295E-2</c:v>
                </c:pt>
                <c:pt idx="812">
                  <c:v>1.6307870370370372E-2</c:v>
                </c:pt>
                <c:pt idx="813">
                  <c:v>1.6319444444444445E-2</c:v>
                </c:pt>
                <c:pt idx="814">
                  <c:v>1.6331018518518519E-2</c:v>
                </c:pt>
                <c:pt idx="815">
                  <c:v>1.6342592592592593E-2</c:v>
                </c:pt>
                <c:pt idx="816">
                  <c:v>1.6354166666666666E-2</c:v>
                </c:pt>
                <c:pt idx="817">
                  <c:v>1.636574074074074E-2</c:v>
                </c:pt>
                <c:pt idx="818">
                  <c:v>1.6377314814814813E-2</c:v>
                </c:pt>
                <c:pt idx="819">
                  <c:v>1.638888888888889E-2</c:v>
                </c:pt>
                <c:pt idx="820">
                  <c:v>1.6400462962962964E-2</c:v>
                </c:pt>
                <c:pt idx="821">
                  <c:v>1.6412037037037037E-2</c:v>
                </c:pt>
                <c:pt idx="822">
                  <c:v>1.6423611111111111E-2</c:v>
                </c:pt>
                <c:pt idx="823">
                  <c:v>1.6435185185185188E-2</c:v>
                </c:pt>
                <c:pt idx="824">
                  <c:v>1.6446759259259262E-2</c:v>
                </c:pt>
                <c:pt idx="825">
                  <c:v>1.6458333333333332E-2</c:v>
                </c:pt>
                <c:pt idx="826">
                  <c:v>1.6469907407407405E-2</c:v>
                </c:pt>
                <c:pt idx="827">
                  <c:v>1.6481481481481482E-2</c:v>
                </c:pt>
                <c:pt idx="828">
                  <c:v>1.6493055555555556E-2</c:v>
                </c:pt>
                <c:pt idx="829">
                  <c:v>1.650462962962963E-2</c:v>
                </c:pt>
                <c:pt idx="830">
                  <c:v>1.6516203703703703E-2</c:v>
                </c:pt>
                <c:pt idx="831">
                  <c:v>1.6527777777777777E-2</c:v>
                </c:pt>
                <c:pt idx="832">
                  <c:v>1.653935185185185E-2</c:v>
                </c:pt>
                <c:pt idx="833">
                  <c:v>1.6550925925925924E-2</c:v>
                </c:pt>
                <c:pt idx="834">
                  <c:v>1.6562500000000001E-2</c:v>
                </c:pt>
                <c:pt idx="835">
                  <c:v>1.6574074074074074E-2</c:v>
                </c:pt>
                <c:pt idx="836">
                  <c:v>1.6585648148148148E-2</c:v>
                </c:pt>
                <c:pt idx="837">
                  <c:v>1.6597222222222222E-2</c:v>
                </c:pt>
                <c:pt idx="838">
                  <c:v>1.6608796296296299E-2</c:v>
                </c:pt>
                <c:pt idx="839">
                  <c:v>1.6620370370370372E-2</c:v>
                </c:pt>
                <c:pt idx="840">
                  <c:v>1.6631944444444446E-2</c:v>
                </c:pt>
                <c:pt idx="841">
                  <c:v>1.6643518518518519E-2</c:v>
                </c:pt>
                <c:pt idx="842">
                  <c:v>1.6655092592592593E-2</c:v>
                </c:pt>
                <c:pt idx="843">
                  <c:v>1.6666666666666666E-2</c:v>
                </c:pt>
                <c:pt idx="844">
                  <c:v>1.667824074074074E-2</c:v>
                </c:pt>
                <c:pt idx="845">
                  <c:v>1.6689814814814817E-2</c:v>
                </c:pt>
                <c:pt idx="846">
                  <c:v>1.6701388888888887E-2</c:v>
                </c:pt>
                <c:pt idx="847">
                  <c:v>1.6712962962962961E-2</c:v>
                </c:pt>
                <c:pt idx="848">
                  <c:v>1.6724537037037034E-2</c:v>
                </c:pt>
                <c:pt idx="849">
                  <c:v>1.6736111111111111E-2</c:v>
                </c:pt>
                <c:pt idx="850">
                  <c:v>1.6747685185185185E-2</c:v>
                </c:pt>
                <c:pt idx="851">
                  <c:v>1.6759259259259258E-2</c:v>
                </c:pt>
                <c:pt idx="852">
                  <c:v>1.6770833333333332E-2</c:v>
                </c:pt>
                <c:pt idx="853">
                  <c:v>1.6782407407407409E-2</c:v>
                </c:pt>
                <c:pt idx="854">
                  <c:v>1.6793981481481483E-2</c:v>
                </c:pt>
                <c:pt idx="855">
                  <c:v>1.6805555555555556E-2</c:v>
                </c:pt>
                <c:pt idx="856">
                  <c:v>1.681712962962963E-2</c:v>
                </c:pt>
                <c:pt idx="857">
                  <c:v>1.6828703703703703E-2</c:v>
                </c:pt>
                <c:pt idx="858">
                  <c:v>1.6840277777777777E-2</c:v>
                </c:pt>
                <c:pt idx="859">
                  <c:v>1.6851851851851851E-2</c:v>
                </c:pt>
                <c:pt idx="860">
                  <c:v>1.6863425925925928E-2</c:v>
                </c:pt>
                <c:pt idx="861">
                  <c:v>1.6875000000000001E-2</c:v>
                </c:pt>
                <c:pt idx="862">
                  <c:v>1.6886574074074075E-2</c:v>
                </c:pt>
                <c:pt idx="863">
                  <c:v>1.6898148148148148E-2</c:v>
                </c:pt>
                <c:pt idx="864">
                  <c:v>1.6909722222222225E-2</c:v>
                </c:pt>
                <c:pt idx="865">
                  <c:v>1.6921296296296299E-2</c:v>
                </c:pt>
                <c:pt idx="866">
                  <c:v>1.6932870370370369E-2</c:v>
                </c:pt>
                <c:pt idx="867">
                  <c:v>1.6944444444444443E-2</c:v>
                </c:pt>
                <c:pt idx="868">
                  <c:v>1.695601851851852E-2</c:v>
                </c:pt>
                <c:pt idx="869">
                  <c:v>1.6967592592592593E-2</c:v>
                </c:pt>
                <c:pt idx="870">
                  <c:v>1.6979166666666667E-2</c:v>
                </c:pt>
                <c:pt idx="871">
                  <c:v>1.699074074074074E-2</c:v>
                </c:pt>
                <c:pt idx="872">
                  <c:v>1.7002314814814814E-2</c:v>
                </c:pt>
                <c:pt idx="873">
                  <c:v>1.7013888888888887E-2</c:v>
                </c:pt>
                <c:pt idx="874">
                  <c:v>1.7025462962962961E-2</c:v>
                </c:pt>
                <c:pt idx="875">
                  <c:v>1.7037037037037038E-2</c:v>
                </c:pt>
                <c:pt idx="876">
                  <c:v>1.7048611111111112E-2</c:v>
                </c:pt>
                <c:pt idx="877">
                  <c:v>1.7060185185185185E-2</c:v>
                </c:pt>
                <c:pt idx="878">
                  <c:v>1.7071759259259259E-2</c:v>
                </c:pt>
                <c:pt idx="879">
                  <c:v>1.7083333333333336E-2</c:v>
                </c:pt>
                <c:pt idx="880">
                  <c:v>1.7094907407407409E-2</c:v>
                </c:pt>
                <c:pt idx="881">
                  <c:v>1.7106481481481483E-2</c:v>
                </c:pt>
                <c:pt idx="882">
                  <c:v>1.7118055555555556E-2</c:v>
                </c:pt>
                <c:pt idx="883">
                  <c:v>1.712962962962963E-2</c:v>
                </c:pt>
                <c:pt idx="884">
                  <c:v>1.7141203703703704E-2</c:v>
                </c:pt>
                <c:pt idx="885">
                  <c:v>1.7152777777777777E-2</c:v>
                </c:pt>
                <c:pt idx="886">
                  <c:v>1.7164351851851851E-2</c:v>
                </c:pt>
                <c:pt idx="887">
                  <c:v>1.7175925925925924E-2</c:v>
                </c:pt>
                <c:pt idx="888">
                  <c:v>1.7187499999999998E-2</c:v>
                </c:pt>
                <c:pt idx="889">
                  <c:v>1.7199074074074071E-2</c:v>
                </c:pt>
                <c:pt idx="890">
                  <c:v>1.7210648148148149E-2</c:v>
                </c:pt>
                <c:pt idx="891">
                  <c:v>1.7222222222222222E-2</c:v>
                </c:pt>
                <c:pt idx="892">
                  <c:v>1.7233796296296296E-2</c:v>
                </c:pt>
                <c:pt idx="893">
                  <c:v>1.7245370370370369E-2</c:v>
                </c:pt>
                <c:pt idx="894">
                  <c:v>1.7256944444444446E-2</c:v>
                </c:pt>
                <c:pt idx="895">
                  <c:v>1.726851851851852E-2</c:v>
                </c:pt>
                <c:pt idx="896">
                  <c:v>1.7280092592592593E-2</c:v>
                </c:pt>
                <c:pt idx="897">
                  <c:v>1.7291666666666667E-2</c:v>
                </c:pt>
                <c:pt idx="898">
                  <c:v>1.7303240740740741E-2</c:v>
                </c:pt>
                <c:pt idx="899">
                  <c:v>1.7314814814814814E-2</c:v>
                </c:pt>
                <c:pt idx="900">
                  <c:v>1.7326388888888888E-2</c:v>
                </c:pt>
                <c:pt idx="901">
                  <c:v>1.7337962962962961E-2</c:v>
                </c:pt>
                <c:pt idx="902">
                  <c:v>1.7349537037037038E-2</c:v>
                </c:pt>
                <c:pt idx="903">
                  <c:v>1.7361111111111112E-2</c:v>
                </c:pt>
                <c:pt idx="904">
                  <c:v>1.7372685185185185E-2</c:v>
                </c:pt>
                <c:pt idx="905">
                  <c:v>1.7384259259259262E-2</c:v>
                </c:pt>
                <c:pt idx="906">
                  <c:v>1.7395833333333336E-2</c:v>
                </c:pt>
                <c:pt idx="907">
                  <c:v>1.7407407407407406E-2</c:v>
                </c:pt>
                <c:pt idx="908">
                  <c:v>1.741898148148148E-2</c:v>
                </c:pt>
                <c:pt idx="909">
                  <c:v>1.7430555555555557E-2</c:v>
                </c:pt>
                <c:pt idx="910">
                  <c:v>1.744212962962963E-2</c:v>
                </c:pt>
                <c:pt idx="911">
                  <c:v>1.7453703703703704E-2</c:v>
                </c:pt>
                <c:pt idx="912">
                  <c:v>1.7465277777777777E-2</c:v>
                </c:pt>
                <c:pt idx="913">
                  <c:v>1.7476851851851851E-2</c:v>
                </c:pt>
                <c:pt idx="914">
                  <c:v>1.7488425925925925E-2</c:v>
                </c:pt>
                <c:pt idx="915">
                  <c:v>1.7499999999999998E-2</c:v>
                </c:pt>
                <c:pt idx="916">
                  <c:v>1.7511574074074072E-2</c:v>
                </c:pt>
                <c:pt idx="917">
                  <c:v>1.7523148148148149E-2</c:v>
                </c:pt>
                <c:pt idx="918">
                  <c:v>1.7534722222222222E-2</c:v>
                </c:pt>
                <c:pt idx="919">
                  <c:v>1.7546296296296296E-2</c:v>
                </c:pt>
                <c:pt idx="920">
                  <c:v>1.7557870370370373E-2</c:v>
                </c:pt>
                <c:pt idx="921">
                  <c:v>1.7569444444444447E-2</c:v>
                </c:pt>
                <c:pt idx="922">
                  <c:v>1.758101851851852E-2</c:v>
                </c:pt>
                <c:pt idx="923">
                  <c:v>1.7592592592592594E-2</c:v>
                </c:pt>
                <c:pt idx="924">
                  <c:v>1.7604166666666667E-2</c:v>
                </c:pt>
                <c:pt idx="925">
                  <c:v>1.7615740740740741E-2</c:v>
                </c:pt>
                <c:pt idx="926">
                  <c:v>1.7627314814814814E-2</c:v>
                </c:pt>
                <c:pt idx="927">
                  <c:v>1.7638888888888888E-2</c:v>
                </c:pt>
                <c:pt idx="928">
                  <c:v>1.7650462962962962E-2</c:v>
                </c:pt>
                <c:pt idx="929">
                  <c:v>1.7662037037037035E-2</c:v>
                </c:pt>
                <c:pt idx="930">
                  <c:v>1.7673611111111109E-2</c:v>
                </c:pt>
                <c:pt idx="931">
                  <c:v>1.7685185185185182E-2</c:v>
                </c:pt>
                <c:pt idx="932">
                  <c:v>1.7696759259259259E-2</c:v>
                </c:pt>
                <c:pt idx="933">
                  <c:v>1.7708333333333333E-2</c:v>
                </c:pt>
                <c:pt idx="934">
                  <c:v>1.7719907407407406E-2</c:v>
                </c:pt>
                <c:pt idx="935">
                  <c:v>1.7731481481481483E-2</c:v>
                </c:pt>
                <c:pt idx="936">
                  <c:v>1.7743055555555557E-2</c:v>
                </c:pt>
                <c:pt idx="937">
                  <c:v>1.7754629629629631E-2</c:v>
                </c:pt>
                <c:pt idx="938">
                  <c:v>1.7766203703703704E-2</c:v>
                </c:pt>
                <c:pt idx="939">
                  <c:v>1.7777777777777778E-2</c:v>
                </c:pt>
                <c:pt idx="940">
                  <c:v>1.7789351851851851E-2</c:v>
                </c:pt>
                <c:pt idx="941">
                  <c:v>1.7800925925925925E-2</c:v>
                </c:pt>
                <c:pt idx="942">
                  <c:v>1.7812499999999998E-2</c:v>
                </c:pt>
                <c:pt idx="943">
                  <c:v>1.7824074074074076E-2</c:v>
                </c:pt>
                <c:pt idx="944">
                  <c:v>1.7835648148148149E-2</c:v>
                </c:pt>
                <c:pt idx="945">
                  <c:v>1.7847222222222223E-2</c:v>
                </c:pt>
                <c:pt idx="946">
                  <c:v>1.7858796296296296E-2</c:v>
                </c:pt>
                <c:pt idx="947">
                  <c:v>1.7870370370370373E-2</c:v>
                </c:pt>
                <c:pt idx="948">
                  <c:v>1.7881944444444443E-2</c:v>
                </c:pt>
                <c:pt idx="949">
                  <c:v>1.7893518518518517E-2</c:v>
                </c:pt>
                <c:pt idx="950">
                  <c:v>1.7905092592592594E-2</c:v>
                </c:pt>
                <c:pt idx="951">
                  <c:v>1.7916666666666668E-2</c:v>
                </c:pt>
                <c:pt idx="952">
                  <c:v>1.7928240740740741E-2</c:v>
                </c:pt>
                <c:pt idx="953">
                  <c:v>1.7939814814814815E-2</c:v>
                </c:pt>
                <c:pt idx="954">
                  <c:v>1.7951388888888888E-2</c:v>
                </c:pt>
                <c:pt idx="955">
                  <c:v>1.7962962962962962E-2</c:v>
                </c:pt>
                <c:pt idx="956">
                  <c:v>1.7974537037037035E-2</c:v>
                </c:pt>
                <c:pt idx="957">
                  <c:v>1.7986111111111109E-2</c:v>
                </c:pt>
                <c:pt idx="958">
                  <c:v>1.7997685185185186E-2</c:v>
                </c:pt>
                <c:pt idx="959">
                  <c:v>1.800925925925926E-2</c:v>
                </c:pt>
                <c:pt idx="960">
                  <c:v>1.8020833333333333E-2</c:v>
                </c:pt>
                <c:pt idx="961">
                  <c:v>1.8032407407407407E-2</c:v>
                </c:pt>
                <c:pt idx="962">
                  <c:v>1.8043981481481484E-2</c:v>
                </c:pt>
                <c:pt idx="963">
                  <c:v>1.8055555555555557E-2</c:v>
                </c:pt>
                <c:pt idx="964">
                  <c:v>1.8067129629629631E-2</c:v>
                </c:pt>
                <c:pt idx="965">
                  <c:v>1.8078703703703704E-2</c:v>
                </c:pt>
                <c:pt idx="966">
                  <c:v>1.8090277777777778E-2</c:v>
                </c:pt>
                <c:pt idx="967">
                  <c:v>1.8101851851851852E-2</c:v>
                </c:pt>
                <c:pt idx="968">
                  <c:v>1.8113425925925925E-2</c:v>
                </c:pt>
                <c:pt idx="969">
                  <c:v>1.8124999999999999E-2</c:v>
                </c:pt>
                <c:pt idx="970">
                  <c:v>1.8136574074074072E-2</c:v>
                </c:pt>
                <c:pt idx="971">
                  <c:v>1.8148148148148146E-2</c:v>
                </c:pt>
                <c:pt idx="972">
                  <c:v>1.8159722222222219E-2</c:v>
                </c:pt>
                <c:pt idx="973">
                  <c:v>1.8171296296296297E-2</c:v>
                </c:pt>
                <c:pt idx="974">
                  <c:v>1.818287037037037E-2</c:v>
                </c:pt>
                <c:pt idx="975">
                  <c:v>1.8194444444444444E-2</c:v>
                </c:pt>
                <c:pt idx="976">
                  <c:v>1.8206018518518517E-2</c:v>
                </c:pt>
                <c:pt idx="977">
                  <c:v>1.8217592592592594E-2</c:v>
                </c:pt>
                <c:pt idx="978">
                  <c:v>1.8229166666666668E-2</c:v>
                </c:pt>
                <c:pt idx="979">
                  <c:v>1.8240740740740741E-2</c:v>
                </c:pt>
                <c:pt idx="980">
                  <c:v>1.8252314814814815E-2</c:v>
                </c:pt>
                <c:pt idx="981">
                  <c:v>1.8263888888888889E-2</c:v>
                </c:pt>
                <c:pt idx="982">
                  <c:v>1.8275462962962962E-2</c:v>
                </c:pt>
                <c:pt idx="983">
                  <c:v>1.8275462962962962E-2</c:v>
                </c:pt>
                <c:pt idx="984">
                  <c:v>1.8287037037037036E-2</c:v>
                </c:pt>
                <c:pt idx="985">
                  <c:v>1.8298611111111113E-2</c:v>
                </c:pt>
                <c:pt idx="986">
                  <c:v>1.8310185185185186E-2</c:v>
                </c:pt>
                <c:pt idx="987">
                  <c:v>1.832175925925926E-2</c:v>
                </c:pt>
                <c:pt idx="988">
                  <c:v>1.8333333333333333E-2</c:v>
                </c:pt>
                <c:pt idx="989">
                  <c:v>1.834490740740741E-2</c:v>
                </c:pt>
                <c:pt idx="990">
                  <c:v>1.8356481481481481E-2</c:v>
                </c:pt>
                <c:pt idx="991">
                  <c:v>1.8368055555555554E-2</c:v>
                </c:pt>
                <c:pt idx="992">
                  <c:v>1.8379629629629628E-2</c:v>
                </c:pt>
                <c:pt idx="993">
                  <c:v>1.8391203703703705E-2</c:v>
                </c:pt>
                <c:pt idx="994">
                  <c:v>1.8402777777777778E-2</c:v>
                </c:pt>
                <c:pt idx="995">
                  <c:v>1.8414351851851852E-2</c:v>
                </c:pt>
                <c:pt idx="996">
                  <c:v>1.8425925925925925E-2</c:v>
                </c:pt>
                <c:pt idx="997">
                  <c:v>1.8437499999999999E-2</c:v>
                </c:pt>
                <c:pt idx="998">
                  <c:v>1.8449074074074073E-2</c:v>
                </c:pt>
                <c:pt idx="999">
                  <c:v>1.8460648148148146E-2</c:v>
                </c:pt>
                <c:pt idx="1000">
                  <c:v>1.8472222222222223E-2</c:v>
                </c:pt>
                <c:pt idx="1001">
                  <c:v>1.8483796296296297E-2</c:v>
                </c:pt>
                <c:pt idx="1002">
                  <c:v>1.849537037037037E-2</c:v>
                </c:pt>
                <c:pt idx="1003">
                  <c:v>1.8506944444444444E-2</c:v>
                </c:pt>
                <c:pt idx="1004">
                  <c:v>1.8518518518518521E-2</c:v>
                </c:pt>
                <c:pt idx="1005">
                  <c:v>1.8530092592592595E-2</c:v>
                </c:pt>
                <c:pt idx="1006">
                  <c:v>1.8541666666666668E-2</c:v>
                </c:pt>
                <c:pt idx="1007">
                  <c:v>1.8553240740740742E-2</c:v>
                </c:pt>
                <c:pt idx="1008">
                  <c:v>1.8564814814814815E-2</c:v>
                </c:pt>
                <c:pt idx="1009">
                  <c:v>1.8576388888888889E-2</c:v>
                </c:pt>
                <c:pt idx="1010">
                  <c:v>1.8587962962962962E-2</c:v>
                </c:pt>
                <c:pt idx="1011">
                  <c:v>1.8599537037037036E-2</c:v>
                </c:pt>
                <c:pt idx="1012">
                  <c:v>1.861111111111111E-2</c:v>
                </c:pt>
                <c:pt idx="1013">
                  <c:v>1.8622685185185183E-2</c:v>
                </c:pt>
                <c:pt idx="1014">
                  <c:v>1.8634259259259257E-2</c:v>
                </c:pt>
                <c:pt idx="1015">
                  <c:v>1.8645833333333334E-2</c:v>
                </c:pt>
                <c:pt idx="1016">
                  <c:v>1.8657407407407407E-2</c:v>
                </c:pt>
                <c:pt idx="1017">
                  <c:v>1.8668981481481481E-2</c:v>
                </c:pt>
                <c:pt idx="1018">
                  <c:v>1.8680555555555554E-2</c:v>
                </c:pt>
                <c:pt idx="1019">
                  <c:v>1.8692129629629631E-2</c:v>
                </c:pt>
                <c:pt idx="1020">
                  <c:v>1.8703703703703705E-2</c:v>
                </c:pt>
                <c:pt idx="1021">
                  <c:v>1.8715277777777779E-2</c:v>
                </c:pt>
                <c:pt idx="1022">
                  <c:v>1.8726851851851852E-2</c:v>
                </c:pt>
                <c:pt idx="1023">
                  <c:v>1.8738425925925926E-2</c:v>
                </c:pt>
                <c:pt idx="1024">
                  <c:v>1.8749999999999999E-2</c:v>
                </c:pt>
                <c:pt idx="1025">
                  <c:v>1.8761574074074073E-2</c:v>
                </c:pt>
                <c:pt idx="1026">
                  <c:v>1.877314814814815E-2</c:v>
                </c:pt>
                <c:pt idx="1027">
                  <c:v>1.8784722222222223E-2</c:v>
                </c:pt>
                <c:pt idx="1028">
                  <c:v>1.8796296296296297E-2</c:v>
                </c:pt>
                <c:pt idx="1029">
                  <c:v>1.8807870370370371E-2</c:v>
                </c:pt>
                <c:pt idx="1030">
                  <c:v>1.8819444444444448E-2</c:v>
                </c:pt>
                <c:pt idx="1031">
                  <c:v>1.8831018518518518E-2</c:v>
                </c:pt>
                <c:pt idx="1032">
                  <c:v>1.8842592592592591E-2</c:v>
                </c:pt>
                <c:pt idx="1033">
                  <c:v>1.8854166666666665E-2</c:v>
                </c:pt>
                <c:pt idx="1034">
                  <c:v>1.8865740740740742E-2</c:v>
                </c:pt>
                <c:pt idx="1035">
                  <c:v>1.8877314814814816E-2</c:v>
                </c:pt>
                <c:pt idx="1036">
                  <c:v>1.8888888888888889E-2</c:v>
                </c:pt>
                <c:pt idx="1037">
                  <c:v>1.8900462962962963E-2</c:v>
                </c:pt>
                <c:pt idx="1038">
                  <c:v>1.8912037037037036E-2</c:v>
                </c:pt>
                <c:pt idx="1039">
                  <c:v>1.892361111111111E-2</c:v>
                </c:pt>
                <c:pt idx="1040">
                  <c:v>1.8935185185185183E-2</c:v>
                </c:pt>
                <c:pt idx="1041">
                  <c:v>1.894675925925926E-2</c:v>
                </c:pt>
                <c:pt idx="1042">
                  <c:v>1.8958333333333334E-2</c:v>
                </c:pt>
                <c:pt idx="1043">
                  <c:v>1.8969907407407408E-2</c:v>
                </c:pt>
                <c:pt idx="1044">
                  <c:v>1.8981481481481481E-2</c:v>
                </c:pt>
                <c:pt idx="1045">
                  <c:v>1.8993055555555558E-2</c:v>
                </c:pt>
                <c:pt idx="1046">
                  <c:v>1.9004629629629632E-2</c:v>
                </c:pt>
                <c:pt idx="1047">
                  <c:v>1.9016203703703705E-2</c:v>
                </c:pt>
                <c:pt idx="1048">
                  <c:v>1.9027777777777779E-2</c:v>
                </c:pt>
                <c:pt idx="1049">
                  <c:v>1.9039351851851852E-2</c:v>
                </c:pt>
                <c:pt idx="1050">
                  <c:v>1.9050925925925926E-2</c:v>
                </c:pt>
                <c:pt idx="1051">
                  <c:v>1.90625E-2</c:v>
                </c:pt>
                <c:pt idx="1052">
                  <c:v>1.9074074074074073E-2</c:v>
                </c:pt>
                <c:pt idx="1053">
                  <c:v>1.9085648148148147E-2</c:v>
                </c:pt>
                <c:pt idx="1054">
                  <c:v>1.909722222222222E-2</c:v>
                </c:pt>
                <c:pt idx="1055">
                  <c:v>1.9108796296296294E-2</c:v>
                </c:pt>
                <c:pt idx="1056">
                  <c:v>1.9120370370370371E-2</c:v>
                </c:pt>
                <c:pt idx="1057">
                  <c:v>1.9131944444444444E-2</c:v>
                </c:pt>
                <c:pt idx="1058">
                  <c:v>1.9143518518518518E-2</c:v>
                </c:pt>
                <c:pt idx="1059">
                  <c:v>1.9155092592592592E-2</c:v>
                </c:pt>
                <c:pt idx="1060">
                  <c:v>1.9166666666666669E-2</c:v>
                </c:pt>
                <c:pt idx="1061">
                  <c:v>1.9178240740740742E-2</c:v>
                </c:pt>
                <c:pt idx="1062">
                  <c:v>1.9189814814814816E-2</c:v>
                </c:pt>
                <c:pt idx="1063">
                  <c:v>1.9201388888888889E-2</c:v>
                </c:pt>
                <c:pt idx="1064">
                  <c:v>1.9212962962962963E-2</c:v>
                </c:pt>
                <c:pt idx="1065">
                  <c:v>1.9224537037037037E-2</c:v>
                </c:pt>
                <c:pt idx="1066">
                  <c:v>1.923611111111111E-2</c:v>
                </c:pt>
                <c:pt idx="1067">
                  <c:v>1.9247685185185184E-2</c:v>
                </c:pt>
                <c:pt idx="1068">
                  <c:v>1.9259259259259261E-2</c:v>
                </c:pt>
                <c:pt idx="1069">
                  <c:v>1.9270833333333334E-2</c:v>
                </c:pt>
                <c:pt idx="1070">
                  <c:v>1.9282407407407408E-2</c:v>
                </c:pt>
                <c:pt idx="1071">
                  <c:v>1.9293981481481485E-2</c:v>
                </c:pt>
                <c:pt idx="1072">
                  <c:v>1.9305555555555555E-2</c:v>
                </c:pt>
                <c:pt idx="1073">
                  <c:v>1.9317129629629629E-2</c:v>
                </c:pt>
                <c:pt idx="1074">
                  <c:v>1.9328703703703702E-2</c:v>
                </c:pt>
                <c:pt idx="1075">
                  <c:v>1.9340277777777779E-2</c:v>
                </c:pt>
                <c:pt idx="1076">
                  <c:v>1.9351851851851853E-2</c:v>
                </c:pt>
                <c:pt idx="1077">
                  <c:v>1.9363425925925926E-2</c:v>
                </c:pt>
                <c:pt idx="1078">
                  <c:v>1.9375E-2</c:v>
                </c:pt>
                <c:pt idx="1079">
                  <c:v>1.9386574074074073E-2</c:v>
                </c:pt>
                <c:pt idx="1080">
                  <c:v>1.9398148148148147E-2</c:v>
                </c:pt>
                <c:pt idx="1081">
                  <c:v>1.9409722222222221E-2</c:v>
                </c:pt>
                <c:pt idx="1082">
                  <c:v>1.9421296296296294E-2</c:v>
                </c:pt>
                <c:pt idx="1083">
                  <c:v>1.9432870370370371E-2</c:v>
                </c:pt>
                <c:pt idx="1084">
                  <c:v>1.9444444444444445E-2</c:v>
                </c:pt>
                <c:pt idx="1085">
                  <c:v>1.9456018518518518E-2</c:v>
                </c:pt>
                <c:pt idx="1086">
                  <c:v>1.9467592592592595E-2</c:v>
                </c:pt>
                <c:pt idx="1087">
                  <c:v>1.9479166666666669E-2</c:v>
                </c:pt>
                <c:pt idx="1088">
                  <c:v>1.9490740740740743E-2</c:v>
                </c:pt>
                <c:pt idx="1089">
                  <c:v>1.9502314814814816E-2</c:v>
                </c:pt>
                <c:pt idx="1090">
                  <c:v>1.951388888888889E-2</c:v>
                </c:pt>
                <c:pt idx="1091">
                  <c:v>1.9525462962962963E-2</c:v>
                </c:pt>
                <c:pt idx="1092">
                  <c:v>1.9537037037037037E-2</c:v>
                </c:pt>
                <c:pt idx="1093">
                  <c:v>1.954861111111111E-2</c:v>
                </c:pt>
                <c:pt idx="1094">
                  <c:v>1.9560185185185184E-2</c:v>
                </c:pt>
                <c:pt idx="1095">
                  <c:v>1.9571759259259257E-2</c:v>
                </c:pt>
                <c:pt idx="1096">
                  <c:v>1.9583333333333331E-2</c:v>
                </c:pt>
                <c:pt idx="1097">
                  <c:v>1.9594907407407405E-2</c:v>
                </c:pt>
                <c:pt idx="1098">
                  <c:v>1.9606481481481482E-2</c:v>
                </c:pt>
                <c:pt idx="1099">
                  <c:v>1.9618055555555555E-2</c:v>
                </c:pt>
                <c:pt idx="1100">
                  <c:v>1.9629629629629629E-2</c:v>
                </c:pt>
                <c:pt idx="1101">
                  <c:v>1.9641203703703706E-2</c:v>
                </c:pt>
                <c:pt idx="1102">
                  <c:v>1.9652777777777779E-2</c:v>
                </c:pt>
                <c:pt idx="1103">
                  <c:v>1.9664351851851853E-2</c:v>
                </c:pt>
                <c:pt idx="1104">
                  <c:v>1.9675925925925927E-2</c:v>
                </c:pt>
                <c:pt idx="1105">
                  <c:v>1.96875E-2</c:v>
                </c:pt>
                <c:pt idx="1106">
                  <c:v>1.9699074074074074E-2</c:v>
                </c:pt>
                <c:pt idx="1107">
                  <c:v>1.9710648148148147E-2</c:v>
                </c:pt>
                <c:pt idx="1108">
                  <c:v>1.9722222222222221E-2</c:v>
                </c:pt>
                <c:pt idx="1109">
                  <c:v>1.9733796296296298E-2</c:v>
                </c:pt>
                <c:pt idx="1110">
                  <c:v>1.9745370370370371E-2</c:v>
                </c:pt>
                <c:pt idx="1111">
                  <c:v>1.9756944444444445E-2</c:v>
                </c:pt>
                <c:pt idx="1112">
                  <c:v>1.9768518518518515E-2</c:v>
                </c:pt>
                <c:pt idx="1113">
                  <c:v>1.9780092592592592E-2</c:v>
                </c:pt>
                <c:pt idx="1114">
                  <c:v>1.9791666666666666E-2</c:v>
                </c:pt>
                <c:pt idx="1115">
                  <c:v>1.9803240740740739E-2</c:v>
                </c:pt>
                <c:pt idx="1116">
                  <c:v>1.9814814814814816E-2</c:v>
                </c:pt>
                <c:pt idx="1117">
                  <c:v>1.982638888888889E-2</c:v>
                </c:pt>
                <c:pt idx="1118">
                  <c:v>1.9837962962962963E-2</c:v>
                </c:pt>
                <c:pt idx="1119">
                  <c:v>1.9849537037037037E-2</c:v>
                </c:pt>
                <c:pt idx="1120">
                  <c:v>1.9861111111111111E-2</c:v>
                </c:pt>
                <c:pt idx="1121">
                  <c:v>1.9872685185185184E-2</c:v>
                </c:pt>
                <c:pt idx="1122">
                  <c:v>1.9884259259259258E-2</c:v>
                </c:pt>
                <c:pt idx="1123">
                  <c:v>1.9895833333333331E-2</c:v>
                </c:pt>
                <c:pt idx="1124">
                  <c:v>1.9907407407407408E-2</c:v>
                </c:pt>
                <c:pt idx="1125">
                  <c:v>1.9918981481481482E-2</c:v>
                </c:pt>
                <c:pt idx="1126">
                  <c:v>1.9930555555555556E-2</c:v>
                </c:pt>
                <c:pt idx="1127">
                  <c:v>1.9942129629629629E-2</c:v>
                </c:pt>
                <c:pt idx="1128">
                  <c:v>1.9953703703703706E-2</c:v>
                </c:pt>
                <c:pt idx="1129">
                  <c:v>1.996527777777778E-2</c:v>
                </c:pt>
                <c:pt idx="1130">
                  <c:v>1.9976851851851853E-2</c:v>
                </c:pt>
                <c:pt idx="1131">
                  <c:v>1.9988425925925927E-2</c:v>
                </c:pt>
                <c:pt idx="1132">
                  <c:v>0.02</c:v>
                </c:pt>
                <c:pt idx="1133">
                  <c:v>2.0011574074074074E-2</c:v>
                </c:pt>
                <c:pt idx="1134">
                  <c:v>2.0023148148148148E-2</c:v>
                </c:pt>
                <c:pt idx="1135">
                  <c:v>2.0034722222222221E-2</c:v>
                </c:pt>
                <c:pt idx="1136">
                  <c:v>2.0046296296296295E-2</c:v>
                </c:pt>
                <c:pt idx="1137">
                  <c:v>2.0057870370370368E-2</c:v>
                </c:pt>
                <c:pt idx="1138">
                  <c:v>2.0069444444444442E-2</c:v>
                </c:pt>
                <c:pt idx="1139">
                  <c:v>2.0081018518518519E-2</c:v>
                </c:pt>
                <c:pt idx="1140">
                  <c:v>2.0092592592592592E-2</c:v>
                </c:pt>
                <c:pt idx="1141">
                  <c:v>2.0104166666666666E-2</c:v>
                </c:pt>
                <c:pt idx="1142">
                  <c:v>2.011574074074074E-2</c:v>
                </c:pt>
                <c:pt idx="1143">
                  <c:v>2.0127314814814817E-2</c:v>
                </c:pt>
                <c:pt idx="1144">
                  <c:v>2.013888888888889E-2</c:v>
                </c:pt>
                <c:pt idx="1145">
                  <c:v>2.0150462962962964E-2</c:v>
                </c:pt>
                <c:pt idx="1146">
                  <c:v>2.0162037037037037E-2</c:v>
                </c:pt>
                <c:pt idx="1147">
                  <c:v>2.0173611111111111E-2</c:v>
                </c:pt>
                <c:pt idx="1148">
                  <c:v>2.0185185185185184E-2</c:v>
                </c:pt>
                <c:pt idx="1149">
                  <c:v>2.0196759259259258E-2</c:v>
                </c:pt>
                <c:pt idx="1150">
                  <c:v>2.0208333333333335E-2</c:v>
                </c:pt>
                <c:pt idx="1151">
                  <c:v>2.0219907407407409E-2</c:v>
                </c:pt>
                <c:pt idx="1152">
                  <c:v>2.0231481481481482E-2</c:v>
                </c:pt>
                <c:pt idx="1153">
                  <c:v>2.0243055555555552E-2</c:v>
                </c:pt>
                <c:pt idx="1154">
                  <c:v>2.0254629629629629E-2</c:v>
                </c:pt>
                <c:pt idx="1155">
                  <c:v>2.0266203703703703E-2</c:v>
                </c:pt>
                <c:pt idx="1156">
                  <c:v>2.0277777777777777E-2</c:v>
                </c:pt>
                <c:pt idx="1157">
                  <c:v>2.028935185185185E-2</c:v>
                </c:pt>
                <c:pt idx="1158">
                  <c:v>2.0300925925925927E-2</c:v>
                </c:pt>
                <c:pt idx="1159">
                  <c:v>2.0312500000000001E-2</c:v>
                </c:pt>
                <c:pt idx="1160">
                  <c:v>2.0324074074074074E-2</c:v>
                </c:pt>
                <c:pt idx="1161">
                  <c:v>2.0335648148148148E-2</c:v>
                </c:pt>
                <c:pt idx="1162">
                  <c:v>2.0347222222222221E-2</c:v>
                </c:pt>
                <c:pt idx="1163">
                  <c:v>2.0358796296296295E-2</c:v>
                </c:pt>
                <c:pt idx="1164">
                  <c:v>2.0370370370370369E-2</c:v>
                </c:pt>
                <c:pt idx="1165">
                  <c:v>2.0381944444444446E-2</c:v>
                </c:pt>
                <c:pt idx="1166">
                  <c:v>2.0393518518518519E-2</c:v>
                </c:pt>
                <c:pt idx="1167">
                  <c:v>2.0405092592592593E-2</c:v>
                </c:pt>
                <c:pt idx="1168">
                  <c:v>2.0416666666666666E-2</c:v>
                </c:pt>
                <c:pt idx="1169">
                  <c:v>2.0428240740740743E-2</c:v>
                </c:pt>
                <c:pt idx="1170">
                  <c:v>2.0439814814814817E-2</c:v>
                </c:pt>
                <c:pt idx="1171">
                  <c:v>2.045138888888889E-2</c:v>
                </c:pt>
                <c:pt idx="1172">
                  <c:v>2.0462962962962964E-2</c:v>
                </c:pt>
                <c:pt idx="1173">
                  <c:v>2.0474537037037038E-2</c:v>
                </c:pt>
                <c:pt idx="1174">
                  <c:v>2.0486111111111111E-2</c:v>
                </c:pt>
                <c:pt idx="1175">
                  <c:v>2.0497685185185185E-2</c:v>
                </c:pt>
                <c:pt idx="1176">
                  <c:v>2.0509259259259258E-2</c:v>
                </c:pt>
                <c:pt idx="1177">
                  <c:v>2.0520833333333332E-2</c:v>
                </c:pt>
                <c:pt idx="1178">
                  <c:v>2.0532407407407405E-2</c:v>
                </c:pt>
                <c:pt idx="1179">
                  <c:v>2.0543981481481479E-2</c:v>
                </c:pt>
                <c:pt idx="1180">
                  <c:v>2.0555555555555556E-2</c:v>
                </c:pt>
                <c:pt idx="1181">
                  <c:v>2.056712962962963E-2</c:v>
                </c:pt>
                <c:pt idx="1182">
                  <c:v>2.0578703703703703E-2</c:v>
                </c:pt>
                <c:pt idx="1183">
                  <c:v>2.0590277777777777E-2</c:v>
                </c:pt>
                <c:pt idx="1184">
                  <c:v>2.0601851851851854E-2</c:v>
                </c:pt>
                <c:pt idx="1185">
                  <c:v>2.0613425925925927E-2</c:v>
                </c:pt>
                <c:pt idx="1186">
                  <c:v>2.0625000000000001E-2</c:v>
                </c:pt>
                <c:pt idx="1187">
                  <c:v>2.0636574074074075E-2</c:v>
                </c:pt>
                <c:pt idx="1188">
                  <c:v>2.0648148148148148E-2</c:v>
                </c:pt>
                <c:pt idx="1189">
                  <c:v>2.0659722222222222E-2</c:v>
                </c:pt>
                <c:pt idx="1190">
                  <c:v>2.0671296296296295E-2</c:v>
                </c:pt>
                <c:pt idx="1191">
                  <c:v>2.0682870370370372E-2</c:v>
                </c:pt>
                <c:pt idx="1192">
                  <c:v>2.0694444444444446E-2</c:v>
                </c:pt>
                <c:pt idx="1193">
                  <c:v>2.0706018518518519E-2</c:v>
                </c:pt>
                <c:pt idx="1194">
                  <c:v>2.071759259259259E-2</c:v>
                </c:pt>
                <c:pt idx="1195">
                  <c:v>2.0729166666666667E-2</c:v>
                </c:pt>
                <c:pt idx="1196">
                  <c:v>2.074074074074074E-2</c:v>
                </c:pt>
                <c:pt idx="1197">
                  <c:v>2.0752314814814814E-2</c:v>
                </c:pt>
                <c:pt idx="1198">
                  <c:v>2.0763888888888887E-2</c:v>
                </c:pt>
                <c:pt idx="1199">
                  <c:v>2.0775462962962964E-2</c:v>
                </c:pt>
                <c:pt idx="1200">
                  <c:v>2.0787037037037038E-2</c:v>
                </c:pt>
                <c:pt idx="1201">
                  <c:v>2.0798611111111111E-2</c:v>
                </c:pt>
                <c:pt idx="1202">
                  <c:v>2.0810185185185185E-2</c:v>
                </c:pt>
                <c:pt idx="1203">
                  <c:v>2.0821759259259259E-2</c:v>
                </c:pt>
                <c:pt idx="1204">
                  <c:v>2.0833333333333332E-2</c:v>
                </c:pt>
                <c:pt idx="1205">
                  <c:v>2.0844907407407406E-2</c:v>
                </c:pt>
                <c:pt idx="1206">
                  <c:v>2.0856481481481479E-2</c:v>
                </c:pt>
                <c:pt idx="1207">
                  <c:v>2.0868055555555556E-2</c:v>
                </c:pt>
                <c:pt idx="1208">
                  <c:v>2.0879629629629626E-2</c:v>
                </c:pt>
                <c:pt idx="1209">
                  <c:v>2.0891203703703703E-2</c:v>
                </c:pt>
                <c:pt idx="1210">
                  <c:v>2.0902777777777781E-2</c:v>
                </c:pt>
                <c:pt idx="1211">
                  <c:v>2.0914351851851851E-2</c:v>
                </c:pt>
                <c:pt idx="1212">
                  <c:v>2.0925925925925928E-2</c:v>
                </c:pt>
                <c:pt idx="1213">
                  <c:v>2.0937499999999998E-2</c:v>
                </c:pt>
                <c:pt idx="1214">
                  <c:v>2.0949074074074075E-2</c:v>
                </c:pt>
                <c:pt idx="1215">
                  <c:v>2.0960648148148148E-2</c:v>
                </c:pt>
                <c:pt idx="1216">
                  <c:v>2.0972222222222222E-2</c:v>
                </c:pt>
                <c:pt idx="1217">
                  <c:v>2.0983796296296296E-2</c:v>
                </c:pt>
                <c:pt idx="1218">
                  <c:v>2.0995370370370373E-2</c:v>
                </c:pt>
                <c:pt idx="1219">
                  <c:v>2.1006944444444443E-2</c:v>
                </c:pt>
                <c:pt idx="1220">
                  <c:v>2.101851851851852E-2</c:v>
                </c:pt>
                <c:pt idx="1221">
                  <c:v>2.1030092592592597E-2</c:v>
                </c:pt>
                <c:pt idx="1222">
                  <c:v>2.1041666666666667E-2</c:v>
                </c:pt>
                <c:pt idx="1223">
                  <c:v>2.1053240740740744E-2</c:v>
                </c:pt>
                <c:pt idx="1224">
                  <c:v>2.1064814814814814E-2</c:v>
                </c:pt>
                <c:pt idx="1225">
                  <c:v>2.1076388888888891E-2</c:v>
                </c:pt>
                <c:pt idx="1226">
                  <c:v>2.1087962962962961E-2</c:v>
                </c:pt>
                <c:pt idx="1227">
                  <c:v>2.1099537037037038E-2</c:v>
                </c:pt>
                <c:pt idx="1228">
                  <c:v>2.1111111111111108E-2</c:v>
                </c:pt>
                <c:pt idx="1229">
                  <c:v>2.1122685185185185E-2</c:v>
                </c:pt>
                <c:pt idx="1230">
                  <c:v>2.1134259259259259E-2</c:v>
                </c:pt>
                <c:pt idx="1231">
                  <c:v>2.1145833333333332E-2</c:v>
                </c:pt>
                <c:pt idx="1232">
                  <c:v>2.1157407407407406E-2</c:v>
                </c:pt>
                <c:pt idx="1233">
                  <c:v>2.1168981481481483E-2</c:v>
                </c:pt>
                <c:pt idx="1234">
                  <c:v>2.1180555555555553E-2</c:v>
                </c:pt>
                <c:pt idx="1235">
                  <c:v>2.119212962962963E-2</c:v>
                </c:pt>
                <c:pt idx="1236">
                  <c:v>2.1203703703703707E-2</c:v>
                </c:pt>
                <c:pt idx="1237">
                  <c:v>2.1215277777777777E-2</c:v>
                </c:pt>
                <c:pt idx="1238">
                  <c:v>2.1226851851851854E-2</c:v>
                </c:pt>
                <c:pt idx="1239">
                  <c:v>2.1238425925925924E-2</c:v>
                </c:pt>
                <c:pt idx="1240">
                  <c:v>2.1250000000000002E-2</c:v>
                </c:pt>
                <c:pt idx="1241">
                  <c:v>2.1261574074074075E-2</c:v>
                </c:pt>
                <c:pt idx="1242">
                  <c:v>2.1273148148148149E-2</c:v>
                </c:pt>
                <c:pt idx="1243">
                  <c:v>2.1284722222222222E-2</c:v>
                </c:pt>
                <c:pt idx="1244">
                  <c:v>2.1296296296296299E-2</c:v>
                </c:pt>
                <c:pt idx="1245">
                  <c:v>2.1307870370370369E-2</c:v>
                </c:pt>
                <c:pt idx="1246">
                  <c:v>2.1319444444444443E-2</c:v>
                </c:pt>
                <c:pt idx="1247">
                  <c:v>2.1331018518518517E-2</c:v>
                </c:pt>
                <c:pt idx="1248">
                  <c:v>2.1342592592592594E-2</c:v>
                </c:pt>
                <c:pt idx="1249">
                  <c:v>2.1354166666666664E-2</c:v>
                </c:pt>
                <c:pt idx="1250">
                  <c:v>2.1365740740740741E-2</c:v>
                </c:pt>
                <c:pt idx="1251">
                  <c:v>2.1377314814814818E-2</c:v>
                </c:pt>
                <c:pt idx="1252">
                  <c:v>2.1388888888888888E-2</c:v>
                </c:pt>
                <c:pt idx="1253">
                  <c:v>2.1400462962962965E-2</c:v>
                </c:pt>
                <c:pt idx="1254">
                  <c:v>2.1412037037037035E-2</c:v>
                </c:pt>
                <c:pt idx="1255">
                  <c:v>2.1423611111111112E-2</c:v>
                </c:pt>
                <c:pt idx="1256">
                  <c:v>2.1435185185185186E-2</c:v>
                </c:pt>
                <c:pt idx="1257">
                  <c:v>2.1446759259259259E-2</c:v>
                </c:pt>
                <c:pt idx="1258">
                  <c:v>2.1458333333333333E-2</c:v>
                </c:pt>
                <c:pt idx="1259">
                  <c:v>2.146990740740741E-2</c:v>
                </c:pt>
                <c:pt idx="1260">
                  <c:v>2.148148148148148E-2</c:v>
                </c:pt>
                <c:pt idx="1261">
                  <c:v>2.1493055555555557E-2</c:v>
                </c:pt>
                <c:pt idx="1262">
                  <c:v>2.1504629629629627E-2</c:v>
                </c:pt>
                <c:pt idx="1263">
                  <c:v>2.1516203703703704E-2</c:v>
                </c:pt>
                <c:pt idx="1264">
                  <c:v>2.1527777777777781E-2</c:v>
                </c:pt>
                <c:pt idx="1265">
                  <c:v>2.1539351851851851E-2</c:v>
                </c:pt>
                <c:pt idx="1266">
                  <c:v>2.1550925925925928E-2</c:v>
                </c:pt>
                <c:pt idx="1267">
                  <c:v>2.1562499999999998E-2</c:v>
                </c:pt>
                <c:pt idx="1268">
                  <c:v>2.1574074074074075E-2</c:v>
                </c:pt>
                <c:pt idx="1269">
                  <c:v>2.1585648148148145E-2</c:v>
                </c:pt>
                <c:pt idx="1270">
                  <c:v>2.1597222222222223E-2</c:v>
                </c:pt>
                <c:pt idx="1271">
                  <c:v>2.1608796296296296E-2</c:v>
                </c:pt>
                <c:pt idx="1272">
                  <c:v>2.162037037037037E-2</c:v>
                </c:pt>
                <c:pt idx="1273">
                  <c:v>2.1631944444444443E-2</c:v>
                </c:pt>
                <c:pt idx="1274">
                  <c:v>2.164351851851852E-2</c:v>
                </c:pt>
                <c:pt idx="1275">
                  <c:v>2.165509259259259E-2</c:v>
                </c:pt>
                <c:pt idx="1276">
                  <c:v>2.1666666666666667E-2</c:v>
                </c:pt>
                <c:pt idx="1277">
                  <c:v>2.1678240740740738E-2</c:v>
                </c:pt>
                <c:pt idx="1278">
                  <c:v>2.1689814814814815E-2</c:v>
                </c:pt>
                <c:pt idx="1279">
                  <c:v>2.1701388888888892E-2</c:v>
                </c:pt>
                <c:pt idx="1280">
                  <c:v>2.1712962962962962E-2</c:v>
                </c:pt>
                <c:pt idx="1281">
                  <c:v>2.1724537037037039E-2</c:v>
                </c:pt>
                <c:pt idx="1282">
                  <c:v>2.1736111111111112E-2</c:v>
                </c:pt>
                <c:pt idx="1283">
                  <c:v>2.1747685185185186E-2</c:v>
                </c:pt>
                <c:pt idx="1284">
                  <c:v>2.1759259259259259E-2</c:v>
                </c:pt>
                <c:pt idx="1285">
                  <c:v>2.1770833333333336E-2</c:v>
                </c:pt>
                <c:pt idx="1286">
                  <c:v>2.1782407407407407E-2</c:v>
                </c:pt>
                <c:pt idx="1287">
                  <c:v>2.179398148148148E-2</c:v>
                </c:pt>
                <c:pt idx="1288">
                  <c:v>2.1805555555555554E-2</c:v>
                </c:pt>
                <c:pt idx="1289">
                  <c:v>2.1817129629629631E-2</c:v>
                </c:pt>
                <c:pt idx="1290">
                  <c:v>2.1828703703703701E-2</c:v>
                </c:pt>
                <c:pt idx="1291">
                  <c:v>2.1840277777777778E-2</c:v>
                </c:pt>
                <c:pt idx="1292">
                  <c:v>2.1851851851851848E-2</c:v>
                </c:pt>
                <c:pt idx="1293">
                  <c:v>2.1863425925925925E-2</c:v>
                </c:pt>
                <c:pt idx="1294">
                  <c:v>2.1875000000000002E-2</c:v>
                </c:pt>
                <c:pt idx="1295">
                  <c:v>2.1875000000000002E-2</c:v>
                </c:pt>
                <c:pt idx="1296">
                  <c:v>2.1886574074074072E-2</c:v>
                </c:pt>
                <c:pt idx="1297">
                  <c:v>2.1898148148148149E-2</c:v>
                </c:pt>
                <c:pt idx="1298">
                  <c:v>2.1909722222222223E-2</c:v>
                </c:pt>
                <c:pt idx="1299">
                  <c:v>2.1921296296296296E-2</c:v>
                </c:pt>
                <c:pt idx="1300">
                  <c:v>2.193287037037037E-2</c:v>
                </c:pt>
                <c:pt idx="1301">
                  <c:v>2.1944444444444447E-2</c:v>
                </c:pt>
                <c:pt idx="1302">
                  <c:v>2.1956018518518517E-2</c:v>
                </c:pt>
                <c:pt idx="1303">
                  <c:v>2.1967592592592594E-2</c:v>
                </c:pt>
                <c:pt idx="1304">
                  <c:v>2.1979166666666664E-2</c:v>
                </c:pt>
                <c:pt idx="1305">
                  <c:v>2.1990740740740741E-2</c:v>
                </c:pt>
                <c:pt idx="1306">
                  <c:v>2.2002314814814818E-2</c:v>
                </c:pt>
                <c:pt idx="1307">
                  <c:v>2.2013888888888888E-2</c:v>
                </c:pt>
                <c:pt idx="1308">
                  <c:v>2.2025462962962958E-2</c:v>
                </c:pt>
                <c:pt idx="1309">
                  <c:v>2.2037037037037036E-2</c:v>
                </c:pt>
                <c:pt idx="1310">
                  <c:v>2.2048611111111113E-2</c:v>
                </c:pt>
                <c:pt idx="1311">
                  <c:v>2.2060185185185183E-2</c:v>
                </c:pt>
                <c:pt idx="1312">
                  <c:v>2.207175925925926E-2</c:v>
                </c:pt>
                <c:pt idx="1313">
                  <c:v>2.2083333333333333E-2</c:v>
                </c:pt>
                <c:pt idx="1314">
                  <c:v>2.2094907407407407E-2</c:v>
                </c:pt>
                <c:pt idx="1315">
                  <c:v>2.210648148148148E-2</c:v>
                </c:pt>
                <c:pt idx="1316">
                  <c:v>2.2118055555555557E-2</c:v>
                </c:pt>
                <c:pt idx="1317">
                  <c:v>2.2129629629629628E-2</c:v>
                </c:pt>
                <c:pt idx="1318">
                  <c:v>2.2141203703703705E-2</c:v>
                </c:pt>
                <c:pt idx="1319">
                  <c:v>2.2152777777777775E-2</c:v>
                </c:pt>
                <c:pt idx="1320">
                  <c:v>2.2164351851851852E-2</c:v>
                </c:pt>
                <c:pt idx="1321">
                  <c:v>2.2175925925925929E-2</c:v>
                </c:pt>
                <c:pt idx="1322">
                  <c:v>2.2187499999999999E-2</c:v>
                </c:pt>
                <c:pt idx="1323">
                  <c:v>2.2199074074074076E-2</c:v>
                </c:pt>
                <c:pt idx="1324">
                  <c:v>2.2210648148148149E-2</c:v>
                </c:pt>
                <c:pt idx="1325">
                  <c:v>2.2222222222222223E-2</c:v>
                </c:pt>
                <c:pt idx="1326">
                  <c:v>2.2233796296296297E-2</c:v>
                </c:pt>
                <c:pt idx="1327">
                  <c:v>2.224537037037037E-2</c:v>
                </c:pt>
                <c:pt idx="1328">
                  <c:v>2.225694444444444E-2</c:v>
                </c:pt>
                <c:pt idx="1329">
                  <c:v>2.2268518518518521E-2</c:v>
                </c:pt>
                <c:pt idx="1330">
                  <c:v>2.2280092592592591E-2</c:v>
                </c:pt>
                <c:pt idx="1331">
                  <c:v>2.2291666666666668E-2</c:v>
                </c:pt>
                <c:pt idx="1332">
                  <c:v>2.2303240740740738E-2</c:v>
                </c:pt>
                <c:pt idx="1333">
                  <c:v>2.2314814814814815E-2</c:v>
                </c:pt>
                <c:pt idx="1334">
                  <c:v>2.2326388888888885E-2</c:v>
                </c:pt>
                <c:pt idx="1335">
                  <c:v>2.2337962962962962E-2</c:v>
                </c:pt>
                <c:pt idx="1336">
                  <c:v>2.2349537037037032E-2</c:v>
                </c:pt>
                <c:pt idx="1337">
                  <c:v>2.2361111111111113E-2</c:v>
                </c:pt>
                <c:pt idx="1338">
                  <c:v>2.2372685185185186E-2</c:v>
                </c:pt>
                <c:pt idx="1339">
                  <c:v>2.238425925925926E-2</c:v>
                </c:pt>
                <c:pt idx="1340">
                  <c:v>2.2395833333333334E-2</c:v>
                </c:pt>
                <c:pt idx="1341">
                  <c:v>2.2407407407407407E-2</c:v>
                </c:pt>
                <c:pt idx="1342">
                  <c:v>2.2418981481481481E-2</c:v>
                </c:pt>
                <c:pt idx="1343">
                  <c:v>2.2430555555555554E-2</c:v>
                </c:pt>
                <c:pt idx="1344">
                  <c:v>2.2442129629629631E-2</c:v>
                </c:pt>
                <c:pt idx="1345">
                  <c:v>2.2453703703703708E-2</c:v>
                </c:pt>
                <c:pt idx="1346">
                  <c:v>2.2465277777777778E-2</c:v>
                </c:pt>
                <c:pt idx="1347">
                  <c:v>2.2476851851851855E-2</c:v>
                </c:pt>
                <c:pt idx="1348">
                  <c:v>2.2488425925925926E-2</c:v>
                </c:pt>
                <c:pt idx="1349">
                  <c:v>2.2499999999999996E-2</c:v>
                </c:pt>
                <c:pt idx="1350">
                  <c:v>2.2511574074074073E-2</c:v>
                </c:pt>
                <c:pt idx="1351">
                  <c:v>2.2523148148148143E-2</c:v>
                </c:pt>
                <c:pt idx="1352">
                  <c:v>2.2534722222222223E-2</c:v>
                </c:pt>
                <c:pt idx="1353">
                  <c:v>2.2546296296296297E-2</c:v>
                </c:pt>
                <c:pt idx="1354">
                  <c:v>2.255787037037037E-2</c:v>
                </c:pt>
                <c:pt idx="1355">
                  <c:v>2.2569444444444444E-2</c:v>
                </c:pt>
                <c:pt idx="1356">
                  <c:v>2.2581018518518518E-2</c:v>
                </c:pt>
                <c:pt idx="1357">
                  <c:v>2.2592592592592591E-2</c:v>
                </c:pt>
                <c:pt idx="1358">
                  <c:v>2.2604166666666665E-2</c:v>
                </c:pt>
                <c:pt idx="1359">
                  <c:v>2.2615740740740742E-2</c:v>
                </c:pt>
                <c:pt idx="1360">
                  <c:v>2.2627314814814819E-2</c:v>
                </c:pt>
                <c:pt idx="1361">
                  <c:v>2.2638888888888889E-2</c:v>
                </c:pt>
                <c:pt idx="1362">
                  <c:v>2.2650462962962966E-2</c:v>
                </c:pt>
                <c:pt idx="1363">
                  <c:v>2.2662037037037036E-2</c:v>
                </c:pt>
                <c:pt idx="1364">
                  <c:v>2.2673611111111113E-2</c:v>
                </c:pt>
                <c:pt idx="1365">
                  <c:v>2.2685185185185183E-2</c:v>
                </c:pt>
                <c:pt idx="1366">
                  <c:v>2.269675925925926E-2</c:v>
                </c:pt>
                <c:pt idx="1367">
                  <c:v>2.2708333333333334E-2</c:v>
                </c:pt>
                <c:pt idx="1368">
                  <c:v>2.2719907407407411E-2</c:v>
                </c:pt>
                <c:pt idx="1369">
                  <c:v>2.2731481481481481E-2</c:v>
                </c:pt>
                <c:pt idx="1370">
                  <c:v>2.2743055555555555E-2</c:v>
                </c:pt>
                <c:pt idx="1371">
                  <c:v>2.2754629629629628E-2</c:v>
                </c:pt>
                <c:pt idx="1372">
                  <c:v>2.2766203703703702E-2</c:v>
                </c:pt>
                <c:pt idx="1373">
                  <c:v>2.2777777777777775E-2</c:v>
                </c:pt>
                <c:pt idx="1374">
                  <c:v>2.2789351851851852E-2</c:v>
                </c:pt>
                <c:pt idx="1375">
                  <c:v>2.2800925925925929E-2</c:v>
                </c:pt>
                <c:pt idx="1376">
                  <c:v>2.2812499999999999E-2</c:v>
                </c:pt>
                <c:pt idx="1377">
                  <c:v>2.2824074074074076E-2</c:v>
                </c:pt>
                <c:pt idx="1378">
                  <c:v>2.2835648148148147E-2</c:v>
                </c:pt>
                <c:pt idx="1379">
                  <c:v>2.2847222222222224E-2</c:v>
                </c:pt>
                <c:pt idx="1380">
                  <c:v>2.2858796296296294E-2</c:v>
                </c:pt>
                <c:pt idx="1381">
                  <c:v>2.2870370370370371E-2</c:v>
                </c:pt>
                <c:pt idx="1382">
                  <c:v>2.2881944444444444E-2</c:v>
                </c:pt>
                <c:pt idx="1383">
                  <c:v>2.2893518518518521E-2</c:v>
                </c:pt>
                <c:pt idx="1384">
                  <c:v>2.2905092592592591E-2</c:v>
                </c:pt>
                <c:pt idx="1385">
                  <c:v>2.2916666666666669E-2</c:v>
                </c:pt>
                <c:pt idx="1386">
                  <c:v>2.2928240740740739E-2</c:v>
                </c:pt>
                <c:pt idx="1387">
                  <c:v>2.2939814814814816E-2</c:v>
                </c:pt>
                <c:pt idx="1388">
                  <c:v>2.2951388888888886E-2</c:v>
                </c:pt>
                <c:pt idx="1389">
                  <c:v>2.2962962962962966E-2</c:v>
                </c:pt>
                <c:pt idx="1390">
                  <c:v>2.297453703703704E-2</c:v>
                </c:pt>
                <c:pt idx="1391">
                  <c:v>2.298611111111111E-2</c:v>
                </c:pt>
                <c:pt idx="1392">
                  <c:v>2.2997685185185187E-2</c:v>
                </c:pt>
                <c:pt idx="1393">
                  <c:v>2.3009259259259257E-2</c:v>
                </c:pt>
                <c:pt idx="1394">
                  <c:v>2.3020833333333334E-2</c:v>
                </c:pt>
                <c:pt idx="1395">
                  <c:v>2.3032407407407404E-2</c:v>
                </c:pt>
                <c:pt idx="1396">
                  <c:v>2.3043981481481481E-2</c:v>
                </c:pt>
                <c:pt idx="1397">
                  <c:v>2.3055555555555555E-2</c:v>
                </c:pt>
                <c:pt idx="1398">
                  <c:v>2.3067129629629632E-2</c:v>
                </c:pt>
                <c:pt idx="1399">
                  <c:v>2.3078703703703702E-2</c:v>
                </c:pt>
                <c:pt idx="1400">
                  <c:v>2.3090277777777779E-2</c:v>
                </c:pt>
                <c:pt idx="1401">
                  <c:v>2.3101851851851849E-2</c:v>
                </c:pt>
                <c:pt idx="1402">
                  <c:v>2.3113425925925926E-2</c:v>
                </c:pt>
                <c:pt idx="1403">
                  <c:v>2.3124999999999996E-2</c:v>
                </c:pt>
                <c:pt idx="1404">
                  <c:v>2.3136574074074077E-2</c:v>
                </c:pt>
                <c:pt idx="1405">
                  <c:v>2.314814814814815E-2</c:v>
                </c:pt>
                <c:pt idx="1406">
                  <c:v>2.3159722222222224E-2</c:v>
                </c:pt>
                <c:pt idx="1407">
                  <c:v>2.3171296296296297E-2</c:v>
                </c:pt>
                <c:pt idx="1408">
                  <c:v>2.3182870370370371E-2</c:v>
                </c:pt>
                <c:pt idx="1409">
                  <c:v>2.3194444444444445E-2</c:v>
                </c:pt>
                <c:pt idx="1410">
                  <c:v>2.3206018518518515E-2</c:v>
                </c:pt>
                <c:pt idx="1411">
                  <c:v>2.3217592592592592E-2</c:v>
                </c:pt>
                <c:pt idx="1412">
                  <c:v>2.3229166666666665E-2</c:v>
                </c:pt>
                <c:pt idx="1413">
                  <c:v>2.3240740740740742E-2</c:v>
                </c:pt>
                <c:pt idx="1414">
                  <c:v>2.3252314814814812E-2</c:v>
                </c:pt>
                <c:pt idx="1415">
                  <c:v>2.326388888888889E-2</c:v>
                </c:pt>
                <c:pt idx="1416">
                  <c:v>2.327546296296296E-2</c:v>
                </c:pt>
                <c:pt idx="1417">
                  <c:v>2.3287037037037037E-2</c:v>
                </c:pt>
                <c:pt idx="1418">
                  <c:v>2.3298611111111107E-2</c:v>
                </c:pt>
                <c:pt idx="1419">
                  <c:v>2.3310185185185187E-2</c:v>
                </c:pt>
                <c:pt idx="1420">
                  <c:v>2.3321759259259261E-2</c:v>
                </c:pt>
                <c:pt idx="1421">
                  <c:v>2.3333333333333334E-2</c:v>
                </c:pt>
                <c:pt idx="1422">
                  <c:v>2.3344907407407408E-2</c:v>
                </c:pt>
                <c:pt idx="1423">
                  <c:v>2.3356481481481482E-2</c:v>
                </c:pt>
                <c:pt idx="1424">
                  <c:v>2.3368055555555555E-2</c:v>
                </c:pt>
                <c:pt idx="1425">
                  <c:v>2.3379629629629629E-2</c:v>
                </c:pt>
                <c:pt idx="1426">
                  <c:v>2.3391203703703702E-2</c:v>
                </c:pt>
                <c:pt idx="1427">
                  <c:v>2.3402777777777783E-2</c:v>
                </c:pt>
                <c:pt idx="1428">
                  <c:v>2.3414351851851853E-2</c:v>
                </c:pt>
                <c:pt idx="1429">
                  <c:v>2.342592592592593E-2</c:v>
                </c:pt>
                <c:pt idx="1430">
                  <c:v>2.34375E-2</c:v>
                </c:pt>
                <c:pt idx="1431">
                  <c:v>2.344907407407407E-2</c:v>
                </c:pt>
                <c:pt idx="1432">
                  <c:v>2.3460648148148147E-2</c:v>
                </c:pt>
                <c:pt idx="1433">
                  <c:v>2.3472222222222217E-2</c:v>
                </c:pt>
                <c:pt idx="1434">
                  <c:v>2.3483796296296298E-2</c:v>
                </c:pt>
                <c:pt idx="1435">
                  <c:v>2.3495370370370371E-2</c:v>
                </c:pt>
                <c:pt idx="1436">
                  <c:v>2.3506944444444445E-2</c:v>
                </c:pt>
                <c:pt idx="1437">
                  <c:v>2.3518518518518518E-2</c:v>
                </c:pt>
                <c:pt idx="1438">
                  <c:v>2.3530092592592592E-2</c:v>
                </c:pt>
                <c:pt idx="1439">
                  <c:v>2.3541666666666666E-2</c:v>
                </c:pt>
                <c:pt idx="1440">
                  <c:v>2.3553240740740739E-2</c:v>
                </c:pt>
                <c:pt idx="1441">
                  <c:v>2.3564814814814813E-2</c:v>
                </c:pt>
                <c:pt idx="1442">
                  <c:v>2.3576388888888893E-2</c:v>
                </c:pt>
                <c:pt idx="1443">
                  <c:v>2.3587962962962963E-2</c:v>
                </c:pt>
                <c:pt idx="1444">
                  <c:v>2.359953703703704E-2</c:v>
                </c:pt>
                <c:pt idx="1445">
                  <c:v>2.361111111111111E-2</c:v>
                </c:pt>
                <c:pt idx="1446">
                  <c:v>2.3622685185185188E-2</c:v>
                </c:pt>
                <c:pt idx="1447">
                  <c:v>2.3634259259259258E-2</c:v>
                </c:pt>
                <c:pt idx="1448">
                  <c:v>2.3645833333333335E-2</c:v>
                </c:pt>
                <c:pt idx="1449">
                  <c:v>2.3657407407407408E-2</c:v>
                </c:pt>
                <c:pt idx="1450">
                  <c:v>2.3668981481481485E-2</c:v>
                </c:pt>
                <c:pt idx="1451">
                  <c:v>2.3680555555555555E-2</c:v>
                </c:pt>
                <c:pt idx="1452">
                  <c:v>2.3692129629629629E-2</c:v>
                </c:pt>
                <c:pt idx="1453">
                  <c:v>2.3703703703703703E-2</c:v>
                </c:pt>
                <c:pt idx="1454">
                  <c:v>2.3715277777777776E-2</c:v>
                </c:pt>
                <c:pt idx="1455">
                  <c:v>2.372685185185185E-2</c:v>
                </c:pt>
                <c:pt idx="1456">
                  <c:v>2.3738425925925923E-2</c:v>
                </c:pt>
                <c:pt idx="1457">
                  <c:v>2.3750000000000004E-2</c:v>
                </c:pt>
                <c:pt idx="1458">
                  <c:v>2.3761574074074074E-2</c:v>
                </c:pt>
                <c:pt idx="1459">
                  <c:v>2.3773148148148151E-2</c:v>
                </c:pt>
                <c:pt idx="1460">
                  <c:v>2.3784722222222221E-2</c:v>
                </c:pt>
                <c:pt idx="1461">
                  <c:v>2.3796296296296298E-2</c:v>
                </c:pt>
                <c:pt idx="1462">
                  <c:v>2.3807870370370368E-2</c:v>
                </c:pt>
                <c:pt idx="1463">
                  <c:v>2.3819444444444445E-2</c:v>
                </c:pt>
                <c:pt idx="1464">
                  <c:v>2.3831018518518519E-2</c:v>
                </c:pt>
                <c:pt idx="1465">
                  <c:v>2.3842592592592596E-2</c:v>
                </c:pt>
                <c:pt idx="1466">
                  <c:v>2.3854166666666666E-2</c:v>
                </c:pt>
                <c:pt idx="1467">
                  <c:v>2.3865740740740743E-2</c:v>
                </c:pt>
                <c:pt idx="1468">
                  <c:v>2.3877314814814813E-2</c:v>
                </c:pt>
                <c:pt idx="1469">
                  <c:v>2.388888888888889E-2</c:v>
                </c:pt>
                <c:pt idx="1470">
                  <c:v>2.390046296296296E-2</c:v>
                </c:pt>
                <c:pt idx="1471">
                  <c:v>2.3912037037037034E-2</c:v>
                </c:pt>
                <c:pt idx="1472">
                  <c:v>2.3923611111111114E-2</c:v>
                </c:pt>
                <c:pt idx="1473">
                  <c:v>2.3935185185185184E-2</c:v>
                </c:pt>
                <c:pt idx="1474">
                  <c:v>2.3946759259259261E-2</c:v>
                </c:pt>
                <c:pt idx="1475">
                  <c:v>2.3958333333333331E-2</c:v>
                </c:pt>
                <c:pt idx="1476">
                  <c:v>2.3969907407407409E-2</c:v>
                </c:pt>
                <c:pt idx="1477">
                  <c:v>2.3981481481481479E-2</c:v>
                </c:pt>
                <c:pt idx="1478">
                  <c:v>2.3993055555555556E-2</c:v>
                </c:pt>
                <c:pt idx="1479">
                  <c:v>2.4004629629629629E-2</c:v>
                </c:pt>
                <c:pt idx="1480">
                  <c:v>2.4016203703703706E-2</c:v>
                </c:pt>
                <c:pt idx="1481">
                  <c:v>2.4027777777777776E-2</c:v>
                </c:pt>
                <c:pt idx="1482">
                  <c:v>2.4039351851851853E-2</c:v>
                </c:pt>
                <c:pt idx="1483">
                  <c:v>2.4050925925925924E-2</c:v>
                </c:pt>
                <c:pt idx="1484">
                  <c:v>2.4062500000000001E-2</c:v>
                </c:pt>
                <c:pt idx="1485">
                  <c:v>2.4074074074074071E-2</c:v>
                </c:pt>
                <c:pt idx="1486">
                  <c:v>2.4085648148148148E-2</c:v>
                </c:pt>
                <c:pt idx="1487">
                  <c:v>2.4097222222222225E-2</c:v>
                </c:pt>
                <c:pt idx="1488">
                  <c:v>2.4108796296296298E-2</c:v>
                </c:pt>
                <c:pt idx="1489">
                  <c:v>2.4120370370370372E-2</c:v>
                </c:pt>
                <c:pt idx="1490">
                  <c:v>2.4131944444444445E-2</c:v>
                </c:pt>
                <c:pt idx="1491">
                  <c:v>2.4143518518518519E-2</c:v>
                </c:pt>
                <c:pt idx="1492">
                  <c:v>2.4155092592592589E-2</c:v>
                </c:pt>
                <c:pt idx="1493">
                  <c:v>2.4166666666666666E-2</c:v>
                </c:pt>
                <c:pt idx="1494">
                  <c:v>2.417824074074074E-2</c:v>
                </c:pt>
                <c:pt idx="1495">
                  <c:v>2.4189814814814817E-2</c:v>
                </c:pt>
                <c:pt idx="1496">
                  <c:v>2.4201388888888887E-2</c:v>
                </c:pt>
                <c:pt idx="1497">
                  <c:v>2.4212962962962964E-2</c:v>
                </c:pt>
                <c:pt idx="1498">
                  <c:v>2.4224537037037034E-2</c:v>
                </c:pt>
                <c:pt idx="1499">
                  <c:v>2.4236111111111111E-2</c:v>
                </c:pt>
                <c:pt idx="1500">
                  <c:v>2.4247685185185181E-2</c:v>
                </c:pt>
                <c:pt idx="1501">
                  <c:v>2.4259259259259258E-2</c:v>
                </c:pt>
                <c:pt idx="1502">
                  <c:v>2.4270833333333335E-2</c:v>
                </c:pt>
                <c:pt idx="1503">
                  <c:v>2.4282407407407409E-2</c:v>
                </c:pt>
                <c:pt idx="1504">
                  <c:v>2.4293981481481482E-2</c:v>
                </c:pt>
                <c:pt idx="1505">
                  <c:v>2.4305555555555556E-2</c:v>
                </c:pt>
                <c:pt idx="1506">
                  <c:v>2.431712962962963E-2</c:v>
                </c:pt>
                <c:pt idx="1507">
                  <c:v>2.4328703703703703E-2</c:v>
                </c:pt>
                <c:pt idx="1508">
                  <c:v>2.4340277777777777E-2</c:v>
                </c:pt>
                <c:pt idx="1509">
                  <c:v>2.4351851851851857E-2</c:v>
                </c:pt>
                <c:pt idx="1510">
                  <c:v>2.4363425925925927E-2</c:v>
                </c:pt>
                <c:pt idx="1511">
                  <c:v>2.4375000000000004E-2</c:v>
                </c:pt>
                <c:pt idx="1512">
                  <c:v>2.4386574074074074E-2</c:v>
                </c:pt>
                <c:pt idx="1513">
                  <c:v>2.4398148148148145E-2</c:v>
                </c:pt>
                <c:pt idx="1514">
                  <c:v>2.4409722222222222E-2</c:v>
                </c:pt>
                <c:pt idx="1515">
                  <c:v>2.4421296296296292E-2</c:v>
                </c:pt>
                <c:pt idx="1516">
                  <c:v>2.4432870370370369E-2</c:v>
                </c:pt>
                <c:pt idx="1517">
                  <c:v>2.4444444444444446E-2</c:v>
                </c:pt>
                <c:pt idx="1518">
                  <c:v>2.4456018518518519E-2</c:v>
                </c:pt>
                <c:pt idx="1519">
                  <c:v>2.4467592592592593E-2</c:v>
                </c:pt>
                <c:pt idx="1520">
                  <c:v>2.4479166666666666E-2</c:v>
                </c:pt>
                <c:pt idx="1521">
                  <c:v>2.449074074074074E-2</c:v>
                </c:pt>
                <c:pt idx="1522">
                  <c:v>2.4502314814814814E-2</c:v>
                </c:pt>
                <c:pt idx="1523">
                  <c:v>2.4513888888888887E-2</c:v>
                </c:pt>
                <c:pt idx="1524">
                  <c:v>2.4525462962962968E-2</c:v>
                </c:pt>
                <c:pt idx="1525">
                  <c:v>2.4537037037037038E-2</c:v>
                </c:pt>
                <c:pt idx="1526">
                  <c:v>2.4548611111111115E-2</c:v>
                </c:pt>
                <c:pt idx="1527">
                  <c:v>2.4560185185185185E-2</c:v>
                </c:pt>
                <c:pt idx="1528">
                  <c:v>2.4571759259259262E-2</c:v>
                </c:pt>
                <c:pt idx="1529">
                  <c:v>2.4583333333333332E-2</c:v>
                </c:pt>
                <c:pt idx="1530">
                  <c:v>2.4594907407407409E-2</c:v>
                </c:pt>
                <c:pt idx="1531">
                  <c:v>2.4606481481481479E-2</c:v>
                </c:pt>
                <c:pt idx="1532">
                  <c:v>2.461805555555556E-2</c:v>
                </c:pt>
                <c:pt idx="1533">
                  <c:v>2.462962962962963E-2</c:v>
                </c:pt>
                <c:pt idx="1534">
                  <c:v>2.4641203703703703E-2</c:v>
                </c:pt>
                <c:pt idx="1535">
                  <c:v>2.4652777777777777E-2</c:v>
                </c:pt>
                <c:pt idx="1536">
                  <c:v>2.4664351851851851E-2</c:v>
                </c:pt>
                <c:pt idx="1537">
                  <c:v>2.4675925925925924E-2</c:v>
                </c:pt>
                <c:pt idx="1538">
                  <c:v>2.4687499999999998E-2</c:v>
                </c:pt>
                <c:pt idx="1539">
                  <c:v>2.4699074074074078E-2</c:v>
                </c:pt>
                <c:pt idx="1540">
                  <c:v>2.4710648148148148E-2</c:v>
                </c:pt>
                <c:pt idx="1541">
                  <c:v>2.4722222222222225E-2</c:v>
                </c:pt>
                <c:pt idx="1542">
                  <c:v>2.4733796296296295E-2</c:v>
                </c:pt>
                <c:pt idx="1543">
                  <c:v>2.4745370370370372E-2</c:v>
                </c:pt>
                <c:pt idx="1544">
                  <c:v>2.4756944444444443E-2</c:v>
                </c:pt>
                <c:pt idx="1545">
                  <c:v>2.476851851851852E-2</c:v>
                </c:pt>
                <c:pt idx="1546">
                  <c:v>2.478009259259259E-2</c:v>
                </c:pt>
                <c:pt idx="1547">
                  <c:v>2.479166666666667E-2</c:v>
                </c:pt>
                <c:pt idx="1548">
                  <c:v>2.480324074074074E-2</c:v>
                </c:pt>
                <c:pt idx="1549">
                  <c:v>2.4814814814814817E-2</c:v>
                </c:pt>
                <c:pt idx="1550">
                  <c:v>2.4826388888888887E-2</c:v>
                </c:pt>
                <c:pt idx="1551">
                  <c:v>2.4837962962962964E-2</c:v>
                </c:pt>
                <c:pt idx="1552">
                  <c:v>2.4849537037037035E-2</c:v>
                </c:pt>
                <c:pt idx="1553">
                  <c:v>2.4861111111111108E-2</c:v>
                </c:pt>
                <c:pt idx="1554">
                  <c:v>2.4872685185185189E-2</c:v>
                </c:pt>
                <c:pt idx="1555">
                  <c:v>2.4884259259259259E-2</c:v>
                </c:pt>
                <c:pt idx="1556">
                  <c:v>2.4895833333333336E-2</c:v>
                </c:pt>
                <c:pt idx="1557">
                  <c:v>2.4907407407407406E-2</c:v>
                </c:pt>
                <c:pt idx="1558">
                  <c:v>2.4918981481481483E-2</c:v>
                </c:pt>
                <c:pt idx="1559">
                  <c:v>2.4930555555555553E-2</c:v>
                </c:pt>
                <c:pt idx="1560">
                  <c:v>2.494212962962963E-2</c:v>
                </c:pt>
                <c:pt idx="1561">
                  <c:v>2.49537037037037E-2</c:v>
                </c:pt>
                <c:pt idx="1562">
                  <c:v>2.4965277777777781E-2</c:v>
                </c:pt>
                <c:pt idx="1563">
                  <c:v>2.4976851851851851E-2</c:v>
                </c:pt>
                <c:pt idx="1564">
                  <c:v>2.4988425925925928E-2</c:v>
                </c:pt>
                <c:pt idx="1565">
                  <c:v>2.4999999999999998E-2</c:v>
                </c:pt>
                <c:pt idx="1566">
                  <c:v>2.5011574074074075E-2</c:v>
                </c:pt>
                <c:pt idx="1567">
                  <c:v>2.5023148148148145E-2</c:v>
                </c:pt>
                <c:pt idx="1568">
                  <c:v>2.5034722222222222E-2</c:v>
                </c:pt>
                <c:pt idx="1569">
                  <c:v>2.5046296296296299E-2</c:v>
                </c:pt>
                <c:pt idx="1570">
                  <c:v>2.5057870370370373E-2</c:v>
                </c:pt>
                <c:pt idx="1571">
                  <c:v>2.5069444444444446E-2</c:v>
                </c:pt>
                <c:pt idx="1572">
                  <c:v>2.508101851851852E-2</c:v>
                </c:pt>
                <c:pt idx="1573">
                  <c:v>2.5092592592592593E-2</c:v>
                </c:pt>
                <c:pt idx="1574">
                  <c:v>2.5104166666666664E-2</c:v>
                </c:pt>
                <c:pt idx="1575">
                  <c:v>2.5115740740740741E-2</c:v>
                </c:pt>
                <c:pt idx="1576">
                  <c:v>2.5127314814814811E-2</c:v>
                </c:pt>
                <c:pt idx="1577">
                  <c:v>2.5138888888888891E-2</c:v>
                </c:pt>
                <c:pt idx="1578">
                  <c:v>2.5150462962962961E-2</c:v>
                </c:pt>
                <c:pt idx="1579">
                  <c:v>2.5162037037037038E-2</c:v>
                </c:pt>
                <c:pt idx="1580">
                  <c:v>2.5173611111111108E-2</c:v>
                </c:pt>
                <c:pt idx="1581">
                  <c:v>2.5185185185185185E-2</c:v>
                </c:pt>
                <c:pt idx="1582">
                  <c:v>2.5196759259259256E-2</c:v>
                </c:pt>
                <c:pt idx="1583">
                  <c:v>2.5208333333333333E-2</c:v>
                </c:pt>
                <c:pt idx="1584">
                  <c:v>2.521990740740741E-2</c:v>
                </c:pt>
                <c:pt idx="1585">
                  <c:v>2.5231481481481483E-2</c:v>
                </c:pt>
                <c:pt idx="1586">
                  <c:v>2.5243055555555557E-2</c:v>
                </c:pt>
                <c:pt idx="1587">
                  <c:v>2.525462962962963E-2</c:v>
                </c:pt>
                <c:pt idx="1588">
                  <c:v>2.5266203703703704E-2</c:v>
                </c:pt>
                <c:pt idx="1589">
                  <c:v>2.5277777777777777E-2</c:v>
                </c:pt>
                <c:pt idx="1590">
                  <c:v>2.5289351851851851E-2</c:v>
                </c:pt>
                <c:pt idx="1591">
                  <c:v>2.5300925925925925E-2</c:v>
                </c:pt>
                <c:pt idx="1592">
                  <c:v>2.5312500000000002E-2</c:v>
                </c:pt>
                <c:pt idx="1593">
                  <c:v>2.5324074074074079E-2</c:v>
                </c:pt>
                <c:pt idx="1594">
                  <c:v>2.5335648148148149E-2</c:v>
                </c:pt>
                <c:pt idx="1595">
                  <c:v>2.5347222222222219E-2</c:v>
                </c:pt>
                <c:pt idx="1596">
                  <c:v>2.5358796296296296E-2</c:v>
                </c:pt>
                <c:pt idx="1597">
                  <c:v>2.5370370370370366E-2</c:v>
                </c:pt>
                <c:pt idx="1598">
                  <c:v>2.5381944444444443E-2</c:v>
                </c:pt>
                <c:pt idx="1599">
                  <c:v>2.539351851851852E-2</c:v>
                </c:pt>
                <c:pt idx="1600">
                  <c:v>2.5405092592592594E-2</c:v>
                </c:pt>
                <c:pt idx="1601">
                  <c:v>2.5416666666666667E-2</c:v>
                </c:pt>
                <c:pt idx="1602">
                  <c:v>2.5428240740740741E-2</c:v>
                </c:pt>
                <c:pt idx="1603">
                  <c:v>2.5439814814814814E-2</c:v>
                </c:pt>
                <c:pt idx="1604">
                  <c:v>2.5451388888888888E-2</c:v>
                </c:pt>
                <c:pt idx="1605">
                  <c:v>2.5462962962962962E-2</c:v>
                </c:pt>
                <c:pt idx="1606">
                  <c:v>2.5474537037037035E-2</c:v>
                </c:pt>
                <c:pt idx="1607">
                  <c:v>2.5486111111111112E-2</c:v>
                </c:pt>
                <c:pt idx="1608">
                  <c:v>2.5497685185185189E-2</c:v>
                </c:pt>
                <c:pt idx="1609">
                  <c:v>2.5509259259259259E-2</c:v>
                </c:pt>
                <c:pt idx="1610">
                  <c:v>2.5520833333333336E-2</c:v>
                </c:pt>
                <c:pt idx="1611">
                  <c:v>2.5532407407407406E-2</c:v>
                </c:pt>
                <c:pt idx="1612">
                  <c:v>2.5543981481481483E-2</c:v>
                </c:pt>
                <c:pt idx="1613">
                  <c:v>2.5555555555555554E-2</c:v>
                </c:pt>
                <c:pt idx="1614">
                  <c:v>2.5567129629629634E-2</c:v>
                </c:pt>
                <c:pt idx="1615">
                  <c:v>2.5567129629629634E-2</c:v>
                </c:pt>
                <c:pt idx="1616">
                  <c:v>2.5578703703703704E-2</c:v>
                </c:pt>
                <c:pt idx="1617">
                  <c:v>2.5590277777777778E-2</c:v>
                </c:pt>
                <c:pt idx="1618">
                  <c:v>2.5601851851851851E-2</c:v>
                </c:pt>
                <c:pt idx="1619">
                  <c:v>2.5613425925925925E-2</c:v>
                </c:pt>
                <c:pt idx="1620">
                  <c:v>2.5624999999999998E-2</c:v>
                </c:pt>
                <c:pt idx="1621">
                  <c:v>2.5636574074074072E-2</c:v>
                </c:pt>
                <c:pt idx="1622">
                  <c:v>2.5648148148148146E-2</c:v>
                </c:pt>
                <c:pt idx="1623">
                  <c:v>2.5659722222222223E-2</c:v>
                </c:pt>
                <c:pt idx="1624">
                  <c:v>2.56712962962963E-2</c:v>
                </c:pt>
                <c:pt idx="1625">
                  <c:v>2.568287037037037E-2</c:v>
                </c:pt>
                <c:pt idx="1626">
                  <c:v>2.5694444444444447E-2</c:v>
                </c:pt>
                <c:pt idx="1627">
                  <c:v>2.5706018518518517E-2</c:v>
                </c:pt>
                <c:pt idx="1628">
                  <c:v>2.5717592592592594E-2</c:v>
                </c:pt>
                <c:pt idx="1629">
                  <c:v>2.5729166666666664E-2</c:v>
                </c:pt>
                <c:pt idx="1630">
                  <c:v>2.5740740740740745E-2</c:v>
                </c:pt>
                <c:pt idx="1631">
                  <c:v>2.5752314814814815E-2</c:v>
                </c:pt>
                <c:pt idx="1632">
                  <c:v>2.5763888888888892E-2</c:v>
                </c:pt>
                <c:pt idx="1633">
                  <c:v>2.5775462962962962E-2</c:v>
                </c:pt>
                <c:pt idx="1634">
                  <c:v>2.5787037037037039E-2</c:v>
                </c:pt>
                <c:pt idx="1635">
                  <c:v>2.5798611111111109E-2</c:v>
                </c:pt>
                <c:pt idx="1636">
                  <c:v>2.5810185185185183E-2</c:v>
                </c:pt>
                <c:pt idx="1637">
                  <c:v>2.5821759259259256E-2</c:v>
                </c:pt>
                <c:pt idx="1638">
                  <c:v>2.5833333333333333E-2</c:v>
                </c:pt>
                <c:pt idx="1639">
                  <c:v>2.584490740740741E-2</c:v>
                </c:pt>
                <c:pt idx="1640">
                  <c:v>2.585648148148148E-2</c:v>
                </c:pt>
                <c:pt idx="1641">
                  <c:v>2.5868055555555557E-2</c:v>
                </c:pt>
                <c:pt idx="1642">
                  <c:v>2.5879629629629627E-2</c:v>
                </c:pt>
                <c:pt idx="1643">
                  <c:v>2.5891203703703704E-2</c:v>
                </c:pt>
                <c:pt idx="1644">
                  <c:v>2.5902777777777775E-2</c:v>
                </c:pt>
                <c:pt idx="1645">
                  <c:v>2.5914351851851855E-2</c:v>
                </c:pt>
                <c:pt idx="1646">
                  <c:v>2.5925925925925925E-2</c:v>
                </c:pt>
                <c:pt idx="1647">
                  <c:v>2.5937500000000002E-2</c:v>
                </c:pt>
                <c:pt idx="1648">
                  <c:v>2.5949074074074072E-2</c:v>
                </c:pt>
                <c:pt idx="1649">
                  <c:v>2.5960648148148149E-2</c:v>
                </c:pt>
                <c:pt idx="1650">
                  <c:v>2.5972222222222219E-2</c:v>
                </c:pt>
                <c:pt idx="1651">
                  <c:v>2.5983796296296297E-2</c:v>
                </c:pt>
                <c:pt idx="1652">
                  <c:v>2.5995370370370367E-2</c:v>
                </c:pt>
                <c:pt idx="1653">
                  <c:v>2.6006944444444447E-2</c:v>
                </c:pt>
                <c:pt idx="1654">
                  <c:v>2.6018518518518521E-2</c:v>
                </c:pt>
                <c:pt idx="1655">
                  <c:v>2.6030092592592594E-2</c:v>
                </c:pt>
                <c:pt idx="1656">
                  <c:v>2.6041666666666668E-2</c:v>
                </c:pt>
                <c:pt idx="1657">
                  <c:v>2.6053240740740738E-2</c:v>
                </c:pt>
                <c:pt idx="1658">
                  <c:v>2.6064814814814815E-2</c:v>
                </c:pt>
                <c:pt idx="1659">
                  <c:v>2.6076388888888885E-2</c:v>
                </c:pt>
                <c:pt idx="1660">
                  <c:v>2.6087962962962966E-2</c:v>
                </c:pt>
                <c:pt idx="1661">
                  <c:v>2.6099537037037036E-2</c:v>
                </c:pt>
                <c:pt idx="1662">
                  <c:v>2.6111111111111113E-2</c:v>
                </c:pt>
                <c:pt idx="1663">
                  <c:v>2.6122685185185183E-2</c:v>
                </c:pt>
                <c:pt idx="1664">
                  <c:v>2.613425925925926E-2</c:v>
                </c:pt>
                <c:pt idx="1665">
                  <c:v>2.614583333333333E-2</c:v>
                </c:pt>
                <c:pt idx="1666">
                  <c:v>2.6157407407407407E-2</c:v>
                </c:pt>
                <c:pt idx="1667">
                  <c:v>2.6168981481481477E-2</c:v>
                </c:pt>
                <c:pt idx="1668">
                  <c:v>2.6180555555555558E-2</c:v>
                </c:pt>
                <c:pt idx="1669">
                  <c:v>2.6192129629629631E-2</c:v>
                </c:pt>
                <c:pt idx="1670">
                  <c:v>2.6203703703703705E-2</c:v>
                </c:pt>
                <c:pt idx="1671">
                  <c:v>2.6215277777777778E-2</c:v>
                </c:pt>
                <c:pt idx="1672">
                  <c:v>2.6226851851851852E-2</c:v>
                </c:pt>
                <c:pt idx="1673">
                  <c:v>2.6238425925925925E-2</c:v>
                </c:pt>
                <c:pt idx="1674">
                  <c:v>2.6249999999999999E-2</c:v>
                </c:pt>
                <c:pt idx="1675">
                  <c:v>2.6261574074074076E-2</c:v>
                </c:pt>
                <c:pt idx="1676">
                  <c:v>2.6273148148148153E-2</c:v>
                </c:pt>
                <c:pt idx="1677">
                  <c:v>2.6284722222222223E-2</c:v>
                </c:pt>
                <c:pt idx="1678">
                  <c:v>2.6296296296296293E-2</c:v>
                </c:pt>
                <c:pt idx="1679">
                  <c:v>2.630787037037037E-2</c:v>
                </c:pt>
                <c:pt idx="1680">
                  <c:v>2.631944444444444E-2</c:v>
                </c:pt>
                <c:pt idx="1681">
                  <c:v>2.6331018518518517E-2</c:v>
                </c:pt>
                <c:pt idx="1682">
                  <c:v>2.6342592592592588E-2</c:v>
                </c:pt>
                <c:pt idx="1683">
                  <c:v>2.6354166666666668E-2</c:v>
                </c:pt>
                <c:pt idx="1684">
                  <c:v>2.6365740740740742E-2</c:v>
                </c:pt>
                <c:pt idx="1685">
                  <c:v>2.6377314814814815E-2</c:v>
                </c:pt>
                <c:pt idx="1686">
                  <c:v>2.6388888888888889E-2</c:v>
                </c:pt>
                <c:pt idx="1687">
                  <c:v>2.6400462962962962E-2</c:v>
                </c:pt>
                <c:pt idx="1688">
                  <c:v>2.6412037037037036E-2</c:v>
                </c:pt>
                <c:pt idx="1689">
                  <c:v>2.642361111111111E-2</c:v>
                </c:pt>
                <c:pt idx="1690">
                  <c:v>2.6435185185185187E-2</c:v>
                </c:pt>
                <c:pt idx="1691">
                  <c:v>2.6446759259259264E-2</c:v>
                </c:pt>
                <c:pt idx="1692">
                  <c:v>2.6458333333333334E-2</c:v>
                </c:pt>
                <c:pt idx="1693">
                  <c:v>2.6469907407407411E-2</c:v>
                </c:pt>
                <c:pt idx="1694">
                  <c:v>2.6481481481481481E-2</c:v>
                </c:pt>
                <c:pt idx="1695">
                  <c:v>2.6493055555555558E-2</c:v>
                </c:pt>
                <c:pt idx="1696">
                  <c:v>2.6504629629629628E-2</c:v>
                </c:pt>
                <c:pt idx="1697">
                  <c:v>2.6516203703703698E-2</c:v>
                </c:pt>
                <c:pt idx="1698">
                  <c:v>2.6527777777777779E-2</c:v>
                </c:pt>
                <c:pt idx="1699">
                  <c:v>2.6539351851851852E-2</c:v>
                </c:pt>
                <c:pt idx="1700">
                  <c:v>2.6550925925925926E-2</c:v>
                </c:pt>
                <c:pt idx="1701">
                  <c:v>2.6562499999999999E-2</c:v>
                </c:pt>
                <c:pt idx="1702">
                  <c:v>2.6574074074074073E-2</c:v>
                </c:pt>
                <c:pt idx="1703">
                  <c:v>2.6585648148148146E-2</c:v>
                </c:pt>
                <c:pt idx="1704">
                  <c:v>2.659722222222222E-2</c:v>
                </c:pt>
                <c:pt idx="1705">
                  <c:v>2.6608796296296297E-2</c:v>
                </c:pt>
                <c:pt idx="1706">
                  <c:v>2.6620370370370374E-2</c:v>
                </c:pt>
                <c:pt idx="1707">
                  <c:v>2.6631944444444444E-2</c:v>
                </c:pt>
                <c:pt idx="1708">
                  <c:v>2.6643518518518521E-2</c:v>
                </c:pt>
                <c:pt idx="1709">
                  <c:v>2.6655092592592591E-2</c:v>
                </c:pt>
                <c:pt idx="1710">
                  <c:v>2.6666666666666668E-2</c:v>
                </c:pt>
                <c:pt idx="1711">
                  <c:v>2.6678240740740738E-2</c:v>
                </c:pt>
                <c:pt idx="1712">
                  <c:v>2.6689814814814816E-2</c:v>
                </c:pt>
                <c:pt idx="1713">
                  <c:v>2.6701388888888889E-2</c:v>
                </c:pt>
                <c:pt idx="1714">
                  <c:v>2.6712962962962966E-2</c:v>
                </c:pt>
                <c:pt idx="1715">
                  <c:v>2.6724537037037036E-2</c:v>
                </c:pt>
                <c:pt idx="1716">
                  <c:v>2.6736111111111113E-2</c:v>
                </c:pt>
                <c:pt idx="1717">
                  <c:v>2.6747685185185183E-2</c:v>
                </c:pt>
                <c:pt idx="1718">
                  <c:v>2.6759259259259257E-2</c:v>
                </c:pt>
                <c:pt idx="1719">
                  <c:v>2.6770833333333331E-2</c:v>
                </c:pt>
                <c:pt idx="1720">
                  <c:v>2.6782407407407408E-2</c:v>
                </c:pt>
                <c:pt idx="1721">
                  <c:v>2.6793981481481485E-2</c:v>
                </c:pt>
                <c:pt idx="1722">
                  <c:v>2.6805555555555555E-2</c:v>
                </c:pt>
                <c:pt idx="1723">
                  <c:v>2.6817129629629632E-2</c:v>
                </c:pt>
                <c:pt idx="1724">
                  <c:v>2.6828703703703702E-2</c:v>
                </c:pt>
                <c:pt idx="1725">
                  <c:v>2.6840277777777779E-2</c:v>
                </c:pt>
                <c:pt idx="1726">
                  <c:v>2.6851851851851849E-2</c:v>
                </c:pt>
                <c:pt idx="1727">
                  <c:v>2.6863425925925926E-2</c:v>
                </c:pt>
                <c:pt idx="1728">
                  <c:v>2.6875E-2</c:v>
                </c:pt>
                <c:pt idx="1729">
                  <c:v>2.6886574074074077E-2</c:v>
                </c:pt>
                <c:pt idx="1730">
                  <c:v>2.6898148148148147E-2</c:v>
                </c:pt>
                <c:pt idx="1731">
                  <c:v>2.6909722222222224E-2</c:v>
                </c:pt>
                <c:pt idx="1732">
                  <c:v>2.6921296296296294E-2</c:v>
                </c:pt>
                <c:pt idx="1733">
                  <c:v>2.6932870370370371E-2</c:v>
                </c:pt>
                <c:pt idx="1734">
                  <c:v>2.6944444444444441E-2</c:v>
                </c:pt>
                <c:pt idx="1735">
                  <c:v>2.6956018518518522E-2</c:v>
                </c:pt>
                <c:pt idx="1736">
                  <c:v>2.6967592592592595E-2</c:v>
                </c:pt>
                <c:pt idx="1737">
                  <c:v>2.6979166666666669E-2</c:v>
                </c:pt>
                <c:pt idx="1738">
                  <c:v>2.6990740740740742E-2</c:v>
                </c:pt>
                <c:pt idx="1739">
                  <c:v>2.7002314814814812E-2</c:v>
                </c:pt>
                <c:pt idx="1740">
                  <c:v>2.7013888888888889E-2</c:v>
                </c:pt>
                <c:pt idx="1741">
                  <c:v>2.7025462962962959E-2</c:v>
                </c:pt>
                <c:pt idx="1742">
                  <c:v>2.7037037037037037E-2</c:v>
                </c:pt>
                <c:pt idx="1743">
                  <c:v>2.704861111111111E-2</c:v>
                </c:pt>
                <c:pt idx="1744">
                  <c:v>2.7060185185185187E-2</c:v>
                </c:pt>
                <c:pt idx="1745">
                  <c:v>2.7071759259259257E-2</c:v>
                </c:pt>
                <c:pt idx="1746">
                  <c:v>2.7083333333333334E-2</c:v>
                </c:pt>
                <c:pt idx="1747">
                  <c:v>2.7094907407407404E-2</c:v>
                </c:pt>
                <c:pt idx="1748">
                  <c:v>2.7106481481481481E-2</c:v>
                </c:pt>
                <c:pt idx="1749">
                  <c:v>2.7118055555555552E-2</c:v>
                </c:pt>
                <c:pt idx="1750">
                  <c:v>2.7129629629629632E-2</c:v>
                </c:pt>
                <c:pt idx="1751">
                  <c:v>2.7141203703703706E-2</c:v>
                </c:pt>
                <c:pt idx="1752">
                  <c:v>2.7152777777777779E-2</c:v>
                </c:pt>
                <c:pt idx="1753">
                  <c:v>2.7164351851851853E-2</c:v>
                </c:pt>
                <c:pt idx="1754">
                  <c:v>2.7175925925925926E-2</c:v>
                </c:pt>
                <c:pt idx="1755">
                  <c:v>2.71875E-2</c:v>
                </c:pt>
                <c:pt idx="1756">
                  <c:v>2.7199074074074073E-2</c:v>
                </c:pt>
                <c:pt idx="1757">
                  <c:v>2.7210648148148147E-2</c:v>
                </c:pt>
                <c:pt idx="1758">
                  <c:v>2.7222222222222228E-2</c:v>
                </c:pt>
                <c:pt idx="1759">
                  <c:v>2.7233796296296298E-2</c:v>
                </c:pt>
                <c:pt idx="1760">
                  <c:v>2.7245370370370368E-2</c:v>
                </c:pt>
                <c:pt idx="1761">
                  <c:v>2.7256944444444445E-2</c:v>
                </c:pt>
                <c:pt idx="1762">
                  <c:v>2.7268518518518515E-2</c:v>
                </c:pt>
                <c:pt idx="1763">
                  <c:v>2.7280092592592592E-2</c:v>
                </c:pt>
                <c:pt idx="1764">
                  <c:v>2.7291666666666662E-2</c:v>
                </c:pt>
                <c:pt idx="1765">
                  <c:v>2.7303240740740743E-2</c:v>
                </c:pt>
                <c:pt idx="1766">
                  <c:v>2.7314814814814816E-2</c:v>
                </c:pt>
                <c:pt idx="1767">
                  <c:v>2.732638888888889E-2</c:v>
                </c:pt>
                <c:pt idx="1768">
                  <c:v>2.7337962962962963E-2</c:v>
                </c:pt>
                <c:pt idx="1769">
                  <c:v>2.7349537037037037E-2</c:v>
                </c:pt>
                <c:pt idx="1770">
                  <c:v>2.736111111111111E-2</c:v>
                </c:pt>
                <c:pt idx="1771">
                  <c:v>2.7372685185185184E-2</c:v>
                </c:pt>
                <c:pt idx="1772">
                  <c:v>2.7384259259259257E-2</c:v>
                </c:pt>
                <c:pt idx="1773">
                  <c:v>2.7395833333333338E-2</c:v>
                </c:pt>
                <c:pt idx="1774">
                  <c:v>2.7407407407407408E-2</c:v>
                </c:pt>
                <c:pt idx="1775">
                  <c:v>2.7418981481481485E-2</c:v>
                </c:pt>
                <c:pt idx="1776">
                  <c:v>2.7430555555555555E-2</c:v>
                </c:pt>
                <c:pt idx="1777">
                  <c:v>2.7442129629629632E-2</c:v>
                </c:pt>
                <c:pt idx="1778">
                  <c:v>2.7453703703703702E-2</c:v>
                </c:pt>
                <c:pt idx="1779">
                  <c:v>2.7465277777777772E-2</c:v>
                </c:pt>
                <c:pt idx="1780">
                  <c:v>2.7476851851851853E-2</c:v>
                </c:pt>
                <c:pt idx="1781">
                  <c:v>2.7488425925925927E-2</c:v>
                </c:pt>
                <c:pt idx="1782">
                  <c:v>2.75E-2</c:v>
                </c:pt>
                <c:pt idx="1783">
                  <c:v>2.7511574074074074E-2</c:v>
                </c:pt>
                <c:pt idx="1784">
                  <c:v>2.7523148148148147E-2</c:v>
                </c:pt>
                <c:pt idx="1785">
                  <c:v>2.7534722222222221E-2</c:v>
                </c:pt>
                <c:pt idx="1786">
                  <c:v>2.7546296296296294E-2</c:v>
                </c:pt>
                <c:pt idx="1787">
                  <c:v>2.7557870370370368E-2</c:v>
                </c:pt>
                <c:pt idx="1788">
                  <c:v>2.7569444444444448E-2</c:v>
                </c:pt>
                <c:pt idx="1789">
                  <c:v>2.7581018518518519E-2</c:v>
                </c:pt>
                <c:pt idx="1790">
                  <c:v>2.7592592592592596E-2</c:v>
                </c:pt>
                <c:pt idx="1791">
                  <c:v>2.7604166666666666E-2</c:v>
                </c:pt>
                <c:pt idx="1792">
                  <c:v>2.7615740740740743E-2</c:v>
                </c:pt>
                <c:pt idx="1793">
                  <c:v>2.7627314814814813E-2</c:v>
                </c:pt>
                <c:pt idx="1794">
                  <c:v>2.763888888888889E-2</c:v>
                </c:pt>
                <c:pt idx="1795">
                  <c:v>2.7650462962962963E-2</c:v>
                </c:pt>
                <c:pt idx="1796">
                  <c:v>2.7662037037037041E-2</c:v>
                </c:pt>
                <c:pt idx="1797">
                  <c:v>2.7673611111111111E-2</c:v>
                </c:pt>
                <c:pt idx="1798">
                  <c:v>2.7685185185185188E-2</c:v>
                </c:pt>
                <c:pt idx="1799">
                  <c:v>2.7696759259259258E-2</c:v>
                </c:pt>
                <c:pt idx="1800">
                  <c:v>2.7708333333333331E-2</c:v>
                </c:pt>
                <c:pt idx="1801">
                  <c:v>2.7719907407407405E-2</c:v>
                </c:pt>
                <c:pt idx="1802">
                  <c:v>2.7731481481481478E-2</c:v>
                </c:pt>
                <c:pt idx="1803">
                  <c:v>2.7743055555555559E-2</c:v>
                </c:pt>
                <c:pt idx="1804">
                  <c:v>2.7754629629629629E-2</c:v>
                </c:pt>
                <c:pt idx="1805">
                  <c:v>2.7766203703703706E-2</c:v>
                </c:pt>
                <c:pt idx="1806">
                  <c:v>2.7777777777777776E-2</c:v>
                </c:pt>
                <c:pt idx="1807">
                  <c:v>2.7789351851851853E-2</c:v>
                </c:pt>
                <c:pt idx="1808">
                  <c:v>2.7800925925925923E-2</c:v>
                </c:pt>
                <c:pt idx="1809">
                  <c:v>2.78125E-2</c:v>
                </c:pt>
                <c:pt idx="1810">
                  <c:v>2.7824074074074074E-2</c:v>
                </c:pt>
                <c:pt idx="1811">
                  <c:v>2.7835648148148151E-2</c:v>
                </c:pt>
                <c:pt idx="1812">
                  <c:v>2.7847222222222221E-2</c:v>
                </c:pt>
                <c:pt idx="1813">
                  <c:v>2.7858796296296298E-2</c:v>
                </c:pt>
                <c:pt idx="1814">
                  <c:v>2.7870370370370368E-2</c:v>
                </c:pt>
                <c:pt idx="1815">
                  <c:v>2.7881944444444445E-2</c:v>
                </c:pt>
                <c:pt idx="1816">
                  <c:v>2.7893518518518515E-2</c:v>
                </c:pt>
                <c:pt idx="1817">
                  <c:v>2.7905092592592592E-2</c:v>
                </c:pt>
                <c:pt idx="1818">
                  <c:v>2.7916666666666669E-2</c:v>
                </c:pt>
                <c:pt idx="1819">
                  <c:v>2.7928240740740743E-2</c:v>
                </c:pt>
                <c:pt idx="1820">
                  <c:v>2.7939814814814817E-2</c:v>
                </c:pt>
                <c:pt idx="1821">
                  <c:v>2.7951388888888887E-2</c:v>
                </c:pt>
                <c:pt idx="1822">
                  <c:v>2.7962962962962964E-2</c:v>
                </c:pt>
                <c:pt idx="1823">
                  <c:v>2.7974537037037034E-2</c:v>
                </c:pt>
                <c:pt idx="1824">
                  <c:v>2.7986111111111111E-2</c:v>
                </c:pt>
                <c:pt idx="1825">
                  <c:v>2.7997685185185184E-2</c:v>
                </c:pt>
                <c:pt idx="1826">
                  <c:v>2.8009259259259262E-2</c:v>
                </c:pt>
                <c:pt idx="1827">
                  <c:v>2.8020833333333332E-2</c:v>
                </c:pt>
                <c:pt idx="1828">
                  <c:v>2.8032407407407409E-2</c:v>
                </c:pt>
                <c:pt idx="1829">
                  <c:v>2.8043981481481479E-2</c:v>
                </c:pt>
                <c:pt idx="1830">
                  <c:v>2.8055555555555556E-2</c:v>
                </c:pt>
                <c:pt idx="1831">
                  <c:v>2.8067129629629626E-2</c:v>
                </c:pt>
                <c:pt idx="1832">
                  <c:v>2.8078703703703703E-2</c:v>
                </c:pt>
                <c:pt idx="1833">
                  <c:v>2.809027777777778E-2</c:v>
                </c:pt>
                <c:pt idx="1834">
                  <c:v>2.8101851851851854E-2</c:v>
                </c:pt>
                <c:pt idx="1835">
                  <c:v>2.8113425925925927E-2</c:v>
                </c:pt>
                <c:pt idx="1836">
                  <c:v>2.8125000000000001E-2</c:v>
                </c:pt>
                <c:pt idx="1837">
                  <c:v>2.8136574074074074E-2</c:v>
                </c:pt>
                <c:pt idx="1838">
                  <c:v>2.8148148148148148E-2</c:v>
                </c:pt>
                <c:pt idx="1839">
                  <c:v>2.8159722222222221E-2</c:v>
                </c:pt>
                <c:pt idx="1840">
                  <c:v>2.8171296296296302E-2</c:v>
                </c:pt>
                <c:pt idx="1841">
                  <c:v>2.8182870370370372E-2</c:v>
                </c:pt>
                <c:pt idx="1842">
                  <c:v>2.8194444444444442E-2</c:v>
                </c:pt>
                <c:pt idx="1843">
                  <c:v>2.8206018518518519E-2</c:v>
                </c:pt>
                <c:pt idx="1844">
                  <c:v>2.8217592592592589E-2</c:v>
                </c:pt>
                <c:pt idx="1845">
                  <c:v>2.8229166666666666E-2</c:v>
                </c:pt>
                <c:pt idx="1846">
                  <c:v>2.8240740740740736E-2</c:v>
                </c:pt>
                <c:pt idx="1847">
                  <c:v>2.8252314814814813E-2</c:v>
                </c:pt>
                <c:pt idx="1848">
                  <c:v>2.826388888888889E-2</c:v>
                </c:pt>
                <c:pt idx="1849">
                  <c:v>2.8275462962962964E-2</c:v>
                </c:pt>
                <c:pt idx="1850">
                  <c:v>2.8287037037037038E-2</c:v>
                </c:pt>
                <c:pt idx="1851">
                  <c:v>2.8298611111111111E-2</c:v>
                </c:pt>
                <c:pt idx="1852">
                  <c:v>2.8310185185185185E-2</c:v>
                </c:pt>
                <c:pt idx="1853">
                  <c:v>2.8321759259259258E-2</c:v>
                </c:pt>
                <c:pt idx="1854">
                  <c:v>2.8333333333333332E-2</c:v>
                </c:pt>
                <c:pt idx="1855">
                  <c:v>2.8344907407407412E-2</c:v>
                </c:pt>
                <c:pt idx="1856">
                  <c:v>2.8356481481481483E-2</c:v>
                </c:pt>
                <c:pt idx="1857">
                  <c:v>2.836805555555556E-2</c:v>
                </c:pt>
                <c:pt idx="1858">
                  <c:v>2.837962962962963E-2</c:v>
                </c:pt>
                <c:pt idx="1859">
                  <c:v>2.8391203703703707E-2</c:v>
                </c:pt>
                <c:pt idx="1860">
                  <c:v>2.8402777777777777E-2</c:v>
                </c:pt>
                <c:pt idx="1861">
                  <c:v>2.8414351851851847E-2</c:v>
                </c:pt>
                <c:pt idx="1862">
                  <c:v>2.8425925925925924E-2</c:v>
                </c:pt>
                <c:pt idx="1863">
                  <c:v>2.8437500000000001E-2</c:v>
                </c:pt>
                <c:pt idx="1864">
                  <c:v>2.8449074074074075E-2</c:v>
                </c:pt>
                <c:pt idx="1865">
                  <c:v>2.8460648148148148E-2</c:v>
                </c:pt>
                <c:pt idx="1866">
                  <c:v>2.8472222222222222E-2</c:v>
                </c:pt>
                <c:pt idx="1867">
                  <c:v>2.8483796296296295E-2</c:v>
                </c:pt>
                <c:pt idx="1868">
                  <c:v>2.8495370370370369E-2</c:v>
                </c:pt>
                <c:pt idx="1869">
                  <c:v>2.8506944444444442E-2</c:v>
                </c:pt>
                <c:pt idx="1870">
                  <c:v>2.8518518518518523E-2</c:v>
                </c:pt>
                <c:pt idx="1871">
                  <c:v>2.8530092592592593E-2</c:v>
                </c:pt>
                <c:pt idx="1872">
                  <c:v>2.854166666666667E-2</c:v>
                </c:pt>
                <c:pt idx="1873">
                  <c:v>2.855324074074074E-2</c:v>
                </c:pt>
                <c:pt idx="1874">
                  <c:v>2.8564814814814817E-2</c:v>
                </c:pt>
                <c:pt idx="1875">
                  <c:v>2.8576388888888887E-2</c:v>
                </c:pt>
                <c:pt idx="1876">
                  <c:v>2.8587962962962964E-2</c:v>
                </c:pt>
                <c:pt idx="1877">
                  <c:v>2.8599537037037034E-2</c:v>
                </c:pt>
                <c:pt idx="1878">
                  <c:v>2.8611111111111115E-2</c:v>
                </c:pt>
                <c:pt idx="1879">
                  <c:v>2.8622685185185185E-2</c:v>
                </c:pt>
                <c:pt idx="1880">
                  <c:v>2.8634259259259262E-2</c:v>
                </c:pt>
                <c:pt idx="1881">
                  <c:v>2.8645833333333332E-2</c:v>
                </c:pt>
                <c:pt idx="1882">
                  <c:v>2.8657407407407406E-2</c:v>
                </c:pt>
                <c:pt idx="1883">
                  <c:v>2.8668981481481479E-2</c:v>
                </c:pt>
                <c:pt idx="1884">
                  <c:v>2.8680555555555553E-2</c:v>
                </c:pt>
                <c:pt idx="1885">
                  <c:v>2.8692129629629633E-2</c:v>
                </c:pt>
                <c:pt idx="1886">
                  <c:v>2.8703703703703703E-2</c:v>
                </c:pt>
                <c:pt idx="1887">
                  <c:v>2.8715277777777781E-2</c:v>
                </c:pt>
                <c:pt idx="1888">
                  <c:v>2.8726851851851851E-2</c:v>
                </c:pt>
                <c:pt idx="1889">
                  <c:v>2.8738425925925928E-2</c:v>
                </c:pt>
                <c:pt idx="1890">
                  <c:v>2.8749999999999998E-2</c:v>
                </c:pt>
                <c:pt idx="1891">
                  <c:v>2.8761574074074075E-2</c:v>
                </c:pt>
                <c:pt idx="1892">
                  <c:v>2.8773148148148145E-2</c:v>
                </c:pt>
                <c:pt idx="1893">
                  <c:v>2.8784722222222225E-2</c:v>
                </c:pt>
                <c:pt idx="1894">
                  <c:v>2.8796296296296296E-2</c:v>
                </c:pt>
                <c:pt idx="1895">
                  <c:v>2.8807870370370373E-2</c:v>
                </c:pt>
                <c:pt idx="1896">
                  <c:v>2.8819444444444443E-2</c:v>
                </c:pt>
                <c:pt idx="1897">
                  <c:v>2.883101851851852E-2</c:v>
                </c:pt>
                <c:pt idx="1898">
                  <c:v>2.884259259259259E-2</c:v>
                </c:pt>
                <c:pt idx="1899">
                  <c:v>2.8854166666666667E-2</c:v>
                </c:pt>
                <c:pt idx="1900">
                  <c:v>2.8865740740740744E-2</c:v>
                </c:pt>
                <c:pt idx="1901">
                  <c:v>2.8877314814814817E-2</c:v>
                </c:pt>
                <c:pt idx="1902">
                  <c:v>2.8888888888888891E-2</c:v>
                </c:pt>
                <c:pt idx="1903">
                  <c:v>2.8900462962962961E-2</c:v>
                </c:pt>
                <c:pt idx="1904">
                  <c:v>2.8912037037037038E-2</c:v>
                </c:pt>
                <c:pt idx="1905">
                  <c:v>2.8923611111111108E-2</c:v>
                </c:pt>
                <c:pt idx="1906">
                  <c:v>2.8935185185185185E-2</c:v>
                </c:pt>
                <c:pt idx="1907">
                  <c:v>2.8946759259259255E-2</c:v>
                </c:pt>
                <c:pt idx="1908">
                  <c:v>2.8958333333333336E-2</c:v>
                </c:pt>
                <c:pt idx="1909">
                  <c:v>2.8969907407407406E-2</c:v>
                </c:pt>
                <c:pt idx="1910">
                  <c:v>2.8981481481481483E-2</c:v>
                </c:pt>
                <c:pt idx="1911">
                  <c:v>2.8993055555555553E-2</c:v>
                </c:pt>
                <c:pt idx="1912">
                  <c:v>2.900462962962963E-2</c:v>
                </c:pt>
                <c:pt idx="1913">
                  <c:v>2.90162037037037E-2</c:v>
                </c:pt>
                <c:pt idx="1914">
                  <c:v>2.9027777777777777E-2</c:v>
                </c:pt>
                <c:pt idx="1915">
                  <c:v>2.9039351851851854E-2</c:v>
                </c:pt>
                <c:pt idx="1916">
                  <c:v>2.9050925925925928E-2</c:v>
                </c:pt>
                <c:pt idx="1917">
                  <c:v>2.9062500000000002E-2</c:v>
                </c:pt>
                <c:pt idx="1918">
                  <c:v>2.9074074074074075E-2</c:v>
                </c:pt>
                <c:pt idx="1919">
                  <c:v>2.9085648148148149E-2</c:v>
                </c:pt>
                <c:pt idx="1920">
                  <c:v>2.9097222222222222E-2</c:v>
                </c:pt>
                <c:pt idx="1921">
                  <c:v>2.9108796296296296E-2</c:v>
                </c:pt>
                <c:pt idx="1922">
                  <c:v>2.9120370370370366E-2</c:v>
                </c:pt>
                <c:pt idx="1923">
                  <c:v>2.9131944444444446E-2</c:v>
                </c:pt>
                <c:pt idx="1924">
                  <c:v>2.9143518518518517E-2</c:v>
                </c:pt>
                <c:pt idx="1925">
                  <c:v>2.9155092592592594E-2</c:v>
                </c:pt>
                <c:pt idx="1926">
                  <c:v>2.9166666666666664E-2</c:v>
                </c:pt>
                <c:pt idx="1927">
                  <c:v>2.9178240740740741E-2</c:v>
                </c:pt>
                <c:pt idx="1928">
                  <c:v>2.9189814814814811E-2</c:v>
                </c:pt>
                <c:pt idx="1929">
                  <c:v>2.9201388888888888E-2</c:v>
                </c:pt>
                <c:pt idx="1930">
                  <c:v>2.9212962962962965E-2</c:v>
                </c:pt>
                <c:pt idx="1931">
                  <c:v>2.9224537037037038E-2</c:v>
                </c:pt>
                <c:pt idx="1932">
                  <c:v>2.9236111111111112E-2</c:v>
                </c:pt>
                <c:pt idx="1933">
                  <c:v>2.9247685185185186E-2</c:v>
                </c:pt>
                <c:pt idx="1934">
                  <c:v>2.9259259259259259E-2</c:v>
                </c:pt>
                <c:pt idx="1935">
                  <c:v>2.9270833333333333E-2</c:v>
                </c:pt>
                <c:pt idx="1936">
                  <c:v>2.9282407407407406E-2</c:v>
                </c:pt>
                <c:pt idx="1937">
                  <c:v>2.929398148148148E-2</c:v>
                </c:pt>
                <c:pt idx="1938">
                  <c:v>2.9305555555555557E-2</c:v>
                </c:pt>
                <c:pt idx="1939">
                  <c:v>2.9317129629629634E-2</c:v>
                </c:pt>
                <c:pt idx="1940">
                  <c:v>2.9328703703703704E-2</c:v>
                </c:pt>
                <c:pt idx="1941">
                  <c:v>2.9340277777777781E-2</c:v>
                </c:pt>
                <c:pt idx="1942">
                  <c:v>2.9340277777777781E-2</c:v>
                </c:pt>
                <c:pt idx="1943">
                  <c:v>2.9351851851851851E-2</c:v>
                </c:pt>
                <c:pt idx="1944">
                  <c:v>2.9363425925925921E-2</c:v>
                </c:pt>
                <c:pt idx="1945">
                  <c:v>2.9374999999999998E-2</c:v>
                </c:pt>
                <c:pt idx="1946">
                  <c:v>2.9386574074074075E-2</c:v>
                </c:pt>
                <c:pt idx="1947">
                  <c:v>2.9398148148148149E-2</c:v>
                </c:pt>
                <c:pt idx="1948">
                  <c:v>2.9409722222222223E-2</c:v>
                </c:pt>
                <c:pt idx="1949">
                  <c:v>2.9421296296296296E-2</c:v>
                </c:pt>
                <c:pt idx="1950">
                  <c:v>2.943287037037037E-2</c:v>
                </c:pt>
                <c:pt idx="1951">
                  <c:v>2.9444444444444443E-2</c:v>
                </c:pt>
                <c:pt idx="1952">
                  <c:v>2.9456018518518517E-2</c:v>
                </c:pt>
                <c:pt idx="1953">
                  <c:v>2.946759259259259E-2</c:v>
                </c:pt>
                <c:pt idx="1954">
                  <c:v>2.9479166666666667E-2</c:v>
                </c:pt>
                <c:pt idx="1955">
                  <c:v>2.9490740740740744E-2</c:v>
                </c:pt>
                <c:pt idx="1956">
                  <c:v>2.9502314814814815E-2</c:v>
                </c:pt>
                <c:pt idx="1957">
                  <c:v>2.9513888888888892E-2</c:v>
                </c:pt>
                <c:pt idx="1958">
                  <c:v>2.9525462962962962E-2</c:v>
                </c:pt>
                <c:pt idx="1959">
                  <c:v>2.9537037037037039E-2</c:v>
                </c:pt>
                <c:pt idx="1960">
                  <c:v>2.9548611111111109E-2</c:v>
                </c:pt>
                <c:pt idx="1961">
                  <c:v>2.9560185185185189E-2</c:v>
                </c:pt>
                <c:pt idx="1962">
                  <c:v>2.9571759259259259E-2</c:v>
                </c:pt>
                <c:pt idx="1963">
                  <c:v>2.9583333333333336E-2</c:v>
                </c:pt>
                <c:pt idx="1964">
                  <c:v>2.9594907407407407E-2</c:v>
                </c:pt>
                <c:pt idx="1965">
                  <c:v>2.960648148148148E-2</c:v>
                </c:pt>
                <c:pt idx="1966">
                  <c:v>2.9618055555555554E-2</c:v>
                </c:pt>
                <c:pt idx="1967">
                  <c:v>2.9629629629629627E-2</c:v>
                </c:pt>
                <c:pt idx="1968">
                  <c:v>2.9641203703703701E-2</c:v>
                </c:pt>
                <c:pt idx="1969">
                  <c:v>2.9652777777777778E-2</c:v>
                </c:pt>
                <c:pt idx="1970">
                  <c:v>2.9664351851851855E-2</c:v>
                </c:pt>
                <c:pt idx="1971">
                  <c:v>2.9675925925925925E-2</c:v>
                </c:pt>
                <c:pt idx="1972">
                  <c:v>2.9687500000000002E-2</c:v>
                </c:pt>
                <c:pt idx="1973">
                  <c:v>2.9699074074074072E-2</c:v>
                </c:pt>
                <c:pt idx="1974">
                  <c:v>2.9710648148148149E-2</c:v>
                </c:pt>
                <c:pt idx="1975">
                  <c:v>2.9722222222222219E-2</c:v>
                </c:pt>
                <c:pt idx="1976">
                  <c:v>2.97337962962963E-2</c:v>
                </c:pt>
                <c:pt idx="1977">
                  <c:v>2.974537037037037E-2</c:v>
                </c:pt>
                <c:pt idx="1978">
                  <c:v>2.9756944444444447E-2</c:v>
                </c:pt>
                <c:pt idx="1979">
                  <c:v>2.9768518518518517E-2</c:v>
                </c:pt>
                <c:pt idx="1980">
                  <c:v>2.9780092592592594E-2</c:v>
                </c:pt>
                <c:pt idx="1981">
                  <c:v>2.9791666666666664E-2</c:v>
                </c:pt>
                <c:pt idx="1982">
                  <c:v>2.9803240740740741E-2</c:v>
                </c:pt>
                <c:pt idx="1983">
                  <c:v>2.9814814814814811E-2</c:v>
                </c:pt>
                <c:pt idx="1984">
                  <c:v>2.9826388888888892E-2</c:v>
                </c:pt>
                <c:pt idx="1985">
                  <c:v>2.9837962962962965E-2</c:v>
                </c:pt>
                <c:pt idx="1986">
                  <c:v>2.9849537037037036E-2</c:v>
                </c:pt>
                <c:pt idx="1987">
                  <c:v>2.9861111111111113E-2</c:v>
                </c:pt>
                <c:pt idx="1988">
                  <c:v>2.9872685185185183E-2</c:v>
                </c:pt>
                <c:pt idx="1989">
                  <c:v>2.988425925925926E-2</c:v>
                </c:pt>
                <c:pt idx="1990">
                  <c:v>2.989583333333333E-2</c:v>
                </c:pt>
                <c:pt idx="1991">
                  <c:v>2.990740740740741E-2</c:v>
                </c:pt>
                <c:pt idx="1992">
                  <c:v>2.991898148148148E-2</c:v>
                </c:pt>
                <c:pt idx="1993">
                  <c:v>2.9930555555555557E-2</c:v>
                </c:pt>
                <c:pt idx="1994">
                  <c:v>2.9942129629629628E-2</c:v>
                </c:pt>
                <c:pt idx="1995">
                  <c:v>2.9953703703703705E-2</c:v>
                </c:pt>
                <c:pt idx="1996">
                  <c:v>2.9965277777777775E-2</c:v>
                </c:pt>
                <c:pt idx="1997">
                  <c:v>2.9976851851851852E-2</c:v>
                </c:pt>
                <c:pt idx="1998">
                  <c:v>2.9988425925925922E-2</c:v>
                </c:pt>
                <c:pt idx="1999">
                  <c:v>3.0000000000000002E-2</c:v>
                </c:pt>
                <c:pt idx="2000">
                  <c:v>3.0011574074074076E-2</c:v>
                </c:pt>
                <c:pt idx="2001">
                  <c:v>3.0023148148148149E-2</c:v>
                </c:pt>
                <c:pt idx="2002">
                  <c:v>3.0034722222222223E-2</c:v>
                </c:pt>
                <c:pt idx="2003">
                  <c:v>3.0046296296296297E-2</c:v>
                </c:pt>
                <c:pt idx="2004">
                  <c:v>3.005787037037037E-2</c:v>
                </c:pt>
                <c:pt idx="2005">
                  <c:v>3.006944444444444E-2</c:v>
                </c:pt>
                <c:pt idx="2006">
                  <c:v>3.0081018518518521E-2</c:v>
                </c:pt>
                <c:pt idx="2007">
                  <c:v>3.0092592592592591E-2</c:v>
                </c:pt>
                <c:pt idx="2008">
                  <c:v>3.0104166666666668E-2</c:v>
                </c:pt>
                <c:pt idx="2009">
                  <c:v>3.0115740740740738E-2</c:v>
                </c:pt>
                <c:pt idx="2010">
                  <c:v>3.0127314814814815E-2</c:v>
                </c:pt>
                <c:pt idx="2011">
                  <c:v>3.0138888888888885E-2</c:v>
                </c:pt>
                <c:pt idx="2012">
                  <c:v>3.0150462962962962E-2</c:v>
                </c:pt>
                <c:pt idx="2013">
                  <c:v>3.0162037037037032E-2</c:v>
                </c:pt>
                <c:pt idx="2014">
                  <c:v>3.0173611111111113E-2</c:v>
                </c:pt>
                <c:pt idx="2015">
                  <c:v>3.0185185185185186E-2</c:v>
                </c:pt>
                <c:pt idx="2016">
                  <c:v>3.019675925925926E-2</c:v>
                </c:pt>
                <c:pt idx="2017">
                  <c:v>3.0208333333333334E-2</c:v>
                </c:pt>
                <c:pt idx="2018">
                  <c:v>3.0219907407407407E-2</c:v>
                </c:pt>
                <c:pt idx="2019">
                  <c:v>3.0231481481481481E-2</c:v>
                </c:pt>
                <c:pt idx="2020">
                  <c:v>3.0243055555555554E-2</c:v>
                </c:pt>
                <c:pt idx="2021">
                  <c:v>3.0254629629629631E-2</c:v>
                </c:pt>
                <c:pt idx="2022">
                  <c:v>3.0266203703703708E-2</c:v>
                </c:pt>
                <c:pt idx="2023">
                  <c:v>3.0277777777777778E-2</c:v>
                </c:pt>
                <c:pt idx="2024">
                  <c:v>3.0289351851851855E-2</c:v>
                </c:pt>
                <c:pt idx="2025">
                  <c:v>3.0300925925925926E-2</c:v>
                </c:pt>
                <c:pt idx="2026">
                  <c:v>3.0312499999999996E-2</c:v>
                </c:pt>
                <c:pt idx="2027">
                  <c:v>3.0324074074074073E-2</c:v>
                </c:pt>
                <c:pt idx="2028">
                  <c:v>3.0335648148148143E-2</c:v>
                </c:pt>
                <c:pt idx="2029">
                  <c:v>3.0347222222222223E-2</c:v>
                </c:pt>
                <c:pt idx="2030">
                  <c:v>3.0358796296296297E-2</c:v>
                </c:pt>
                <c:pt idx="2031">
                  <c:v>3.037037037037037E-2</c:v>
                </c:pt>
                <c:pt idx="2032">
                  <c:v>3.0381944444444444E-2</c:v>
                </c:pt>
                <c:pt idx="2033">
                  <c:v>3.0393518518518518E-2</c:v>
                </c:pt>
                <c:pt idx="2034">
                  <c:v>3.0405092592592591E-2</c:v>
                </c:pt>
                <c:pt idx="2035">
                  <c:v>3.0416666666666665E-2</c:v>
                </c:pt>
                <c:pt idx="2036">
                  <c:v>3.0428240740740742E-2</c:v>
                </c:pt>
                <c:pt idx="2037">
                  <c:v>3.0439814814814819E-2</c:v>
                </c:pt>
                <c:pt idx="2038">
                  <c:v>3.0451388888888889E-2</c:v>
                </c:pt>
                <c:pt idx="2039">
                  <c:v>3.0462962962962966E-2</c:v>
                </c:pt>
                <c:pt idx="2040">
                  <c:v>3.0474537037037036E-2</c:v>
                </c:pt>
                <c:pt idx="2041">
                  <c:v>3.0486111111111113E-2</c:v>
                </c:pt>
                <c:pt idx="2042">
                  <c:v>3.0497685185185183E-2</c:v>
                </c:pt>
                <c:pt idx="2043">
                  <c:v>3.050925925925926E-2</c:v>
                </c:pt>
                <c:pt idx="2044">
                  <c:v>3.0520833333333334E-2</c:v>
                </c:pt>
                <c:pt idx="2045">
                  <c:v>3.0532407407407411E-2</c:v>
                </c:pt>
                <c:pt idx="2046">
                  <c:v>3.0543981481481481E-2</c:v>
                </c:pt>
                <c:pt idx="2047">
                  <c:v>3.0555555555555555E-2</c:v>
                </c:pt>
                <c:pt idx="2048">
                  <c:v>3.0567129629629628E-2</c:v>
                </c:pt>
                <c:pt idx="2049">
                  <c:v>3.0578703703703702E-2</c:v>
                </c:pt>
                <c:pt idx="2050">
                  <c:v>3.0590277777777775E-2</c:v>
                </c:pt>
                <c:pt idx="2051">
                  <c:v>3.0601851851851852E-2</c:v>
                </c:pt>
                <c:pt idx="2052">
                  <c:v>3.0613425925925929E-2</c:v>
                </c:pt>
                <c:pt idx="2053">
                  <c:v>3.0624999999999999E-2</c:v>
                </c:pt>
                <c:pt idx="2054">
                  <c:v>3.0636574074074076E-2</c:v>
                </c:pt>
                <c:pt idx="2055">
                  <c:v>3.0648148148148147E-2</c:v>
                </c:pt>
                <c:pt idx="2056">
                  <c:v>3.0659722222222224E-2</c:v>
                </c:pt>
                <c:pt idx="2057">
                  <c:v>3.0671296296296294E-2</c:v>
                </c:pt>
                <c:pt idx="2058">
                  <c:v>3.0682870370370371E-2</c:v>
                </c:pt>
                <c:pt idx="2059">
                  <c:v>3.0694444444444444E-2</c:v>
                </c:pt>
                <c:pt idx="2060">
                  <c:v>3.0706018518518521E-2</c:v>
                </c:pt>
                <c:pt idx="2061">
                  <c:v>3.0717592592592591E-2</c:v>
                </c:pt>
                <c:pt idx="2062">
                  <c:v>3.0729166666666669E-2</c:v>
                </c:pt>
                <c:pt idx="2063">
                  <c:v>3.0740740740740739E-2</c:v>
                </c:pt>
                <c:pt idx="2064">
                  <c:v>3.0752314814814816E-2</c:v>
                </c:pt>
                <c:pt idx="2065">
                  <c:v>3.0763888888888886E-2</c:v>
                </c:pt>
                <c:pt idx="2066">
                  <c:v>3.0775462962962966E-2</c:v>
                </c:pt>
                <c:pt idx="2067">
                  <c:v>3.078703703703704E-2</c:v>
                </c:pt>
                <c:pt idx="2068">
                  <c:v>3.079861111111111E-2</c:v>
                </c:pt>
                <c:pt idx="2069">
                  <c:v>3.0810185185185187E-2</c:v>
                </c:pt>
                <c:pt idx="2070">
                  <c:v>3.0821759259259257E-2</c:v>
                </c:pt>
                <c:pt idx="2071">
                  <c:v>3.0833333333333334E-2</c:v>
                </c:pt>
                <c:pt idx="2072">
                  <c:v>3.0844907407407404E-2</c:v>
                </c:pt>
                <c:pt idx="2073">
                  <c:v>3.0856481481481481E-2</c:v>
                </c:pt>
                <c:pt idx="2074">
                  <c:v>3.0868055555555555E-2</c:v>
                </c:pt>
                <c:pt idx="2075">
                  <c:v>3.0879629629629632E-2</c:v>
                </c:pt>
                <c:pt idx="2076">
                  <c:v>3.0891203703703702E-2</c:v>
                </c:pt>
                <c:pt idx="2077">
                  <c:v>3.0902777777777779E-2</c:v>
                </c:pt>
                <c:pt idx="2078">
                  <c:v>3.0914351851851849E-2</c:v>
                </c:pt>
                <c:pt idx="2079">
                  <c:v>3.0925925925925926E-2</c:v>
                </c:pt>
                <c:pt idx="2080">
                  <c:v>3.0937499999999996E-2</c:v>
                </c:pt>
                <c:pt idx="2081">
                  <c:v>3.0949074074074077E-2</c:v>
                </c:pt>
                <c:pt idx="2082">
                  <c:v>3.096064814814815E-2</c:v>
                </c:pt>
                <c:pt idx="2083">
                  <c:v>3.0972222222222224E-2</c:v>
                </c:pt>
                <c:pt idx="2084">
                  <c:v>3.0983796296296297E-2</c:v>
                </c:pt>
                <c:pt idx="2085">
                  <c:v>3.0995370370370371E-2</c:v>
                </c:pt>
                <c:pt idx="2086">
                  <c:v>3.1006944444444445E-2</c:v>
                </c:pt>
                <c:pt idx="2087">
                  <c:v>3.1018518518518515E-2</c:v>
                </c:pt>
                <c:pt idx="2088">
                  <c:v>3.1030092592592592E-2</c:v>
                </c:pt>
                <c:pt idx="2089">
                  <c:v>3.1041666666666665E-2</c:v>
                </c:pt>
                <c:pt idx="2090">
                  <c:v>3.1053240740740742E-2</c:v>
                </c:pt>
                <c:pt idx="2091">
                  <c:v>3.1064814814814812E-2</c:v>
                </c:pt>
                <c:pt idx="2092">
                  <c:v>3.107638888888889E-2</c:v>
                </c:pt>
                <c:pt idx="2093">
                  <c:v>3.108796296296296E-2</c:v>
                </c:pt>
                <c:pt idx="2094">
                  <c:v>3.1099537037037037E-2</c:v>
                </c:pt>
                <c:pt idx="2095">
                  <c:v>3.1111111111111107E-2</c:v>
                </c:pt>
                <c:pt idx="2096">
                  <c:v>3.1122685185185187E-2</c:v>
                </c:pt>
                <c:pt idx="2097">
                  <c:v>3.1134259259259261E-2</c:v>
                </c:pt>
                <c:pt idx="2098">
                  <c:v>3.1145833333333334E-2</c:v>
                </c:pt>
                <c:pt idx="2099">
                  <c:v>3.1157407407407408E-2</c:v>
                </c:pt>
                <c:pt idx="2100">
                  <c:v>3.1168981481481482E-2</c:v>
                </c:pt>
                <c:pt idx="2101">
                  <c:v>3.1180555555555555E-2</c:v>
                </c:pt>
                <c:pt idx="2102">
                  <c:v>3.1192129629629629E-2</c:v>
                </c:pt>
                <c:pt idx="2103">
                  <c:v>3.1203703703703702E-2</c:v>
                </c:pt>
                <c:pt idx="2104">
                  <c:v>3.1215277777777783E-2</c:v>
                </c:pt>
                <c:pt idx="2105">
                  <c:v>3.1226851851851853E-2</c:v>
                </c:pt>
                <c:pt idx="2106">
                  <c:v>3.123842592592593E-2</c:v>
                </c:pt>
                <c:pt idx="2107">
                  <c:v>3.125E-2</c:v>
                </c:pt>
                <c:pt idx="2108">
                  <c:v>3.1261574074074074E-2</c:v>
                </c:pt>
                <c:pt idx="2109">
                  <c:v>3.1273148148148147E-2</c:v>
                </c:pt>
                <c:pt idx="2110">
                  <c:v>3.1284722222222221E-2</c:v>
                </c:pt>
                <c:pt idx="2111">
                  <c:v>3.1296296296296301E-2</c:v>
                </c:pt>
                <c:pt idx="2112">
                  <c:v>3.1307870370370368E-2</c:v>
                </c:pt>
                <c:pt idx="2113">
                  <c:v>3.1319444444444448E-2</c:v>
                </c:pt>
                <c:pt idx="2114">
                  <c:v>3.1331018518518515E-2</c:v>
                </c:pt>
                <c:pt idx="2115">
                  <c:v>3.1342592592592596E-2</c:v>
                </c:pt>
                <c:pt idx="2116">
                  <c:v>3.1354166666666662E-2</c:v>
                </c:pt>
                <c:pt idx="2117">
                  <c:v>3.1365740740740743E-2</c:v>
                </c:pt>
                <c:pt idx="2118">
                  <c:v>3.1377314814814809E-2</c:v>
                </c:pt>
                <c:pt idx="2119">
                  <c:v>3.138888888888889E-2</c:v>
                </c:pt>
                <c:pt idx="2120">
                  <c:v>3.1400462962962963E-2</c:v>
                </c:pt>
                <c:pt idx="2121">
                  <c:v>3.1412037037037037E-2</c:v>
                </c:pt>
                <c:pt idx="2122">
                  <c:v>3.142361111111111E-2</c:v>
                </c:pt>
                <c:pt idx="2123">
                  <c:v>3.1435185185185184E-2</c:v>
                </c:pt>
                <c:pt idx="2124">
                  <c:v>3.1446759259259258E-2</c:v>
                </c:pt>
                <c:pt idx="2125">
                  <c:v>3.1458333333333331E-2</c:v>
                </c:pt>
                <c:pt idx="2126">
                  <c:v>3.1469907407407412E-2</c:v>
                </c:pt>
                <c:pt idx="2127">
                  <c:v>3.1481481481481485E-2</c:v>
                </c:pt>
                <c:pt idx="2128">
                  <c:v>3.1493055555555559E-2</c:v>
                </c:pt>
                <c:pt idx="2129">
                  <c:v>3.1504629629629625E-2</c:v>
                </c:pt>
                <c:pt idx="2130">
                  <c:v>3.1516203703703706E-2</c:v>
                </c:pt>
                <c:pt idx="2131">
                  <c:v>3.1527777777777773E-2</c:v>
                </c:pt>
                <c:pt idx="2132">
                  <c:v>3.1539351851851853E-2</c:v>
                </c:pt>
                <c:pt idx="2133">
                  <c:v>3.155092592592592E-2</c:v>
                </c:pt>
                <c:pt idx="2134">
                  <c:v>3.15625E-2</c:v>
                </c:pt>
                <c:pt idx="2135">
                  <c:v>3.1574074074074074E-2</c:v>
                </c:pt>
                <c:pt idx="2136">
                  <c:v>3.1585648148148147E-2</c:v>
                </c:pt>
                <c:pt idx="2137">
                  <c:v>3.1597222222222221E-2</c:v>
                </c:pt>
                <c:pt idx="2138">
                  <c:v>3.1608796296296295E-2</c:v>
                </c:pt>
                <c:pt idx="2139">
                  <c:v>3.1620370370370368E-2</c:v>
                </c:pt>
                <c:pt idx="2140">
                  <c:v>3.1631944444444442E-2</c:v>
                </c:pt>
                <c:pt idx="2141">
                  <c:v>3.1643518518518522E-2</c:v>
                </c:pt>
                <c:pt idx="2142">
                  <c:v>3.1655092592592596E-2</c:v>
                </c:pt>
                <c:pt idx="2143">
                  <c:v>3.1666666666666669E-2</c:v>
                </c:pt>
                <c:pt idx="2144">
                  <c:v>3.1678240740740743E-2</c:v>
                </c:pt>
                <c:pt idx="2145">
                  <c:v>3.1689814814814816E-2</c:v>
                </c:pt>
                <c:pt idx="2146">
                  <c:v>3.170138888888889E-2</c:v>
                </c:pt>
                <c:pt idx="2147">
                  <c:v>3.1712962962962964E-2</c:v>
                </c:pt>
                <c:pt idx="2148">
                  <c:v>3.172453703703703E-2</c:v>
                </c:pt>
                <c:pt idx="2149">
                  <c:v>3.1736111111111111E-2</c:v>
                </c:pt>
                <c:pt idx="2150">
                  <c:v>3.1747685185185184E-2</c:v>
                </c:pt>
                <c:pt idx="2151">
                  <c:v>3.1759259259259258E-2</c:v>
                </c:pt>
                <c:pt idx="2152">
                  <c:v>3.1770833333333331E-2</c:v>
                </c:pt>
                <c:pt idx="2153">
                  <c:v>3.1782407407407405E-2</c:v>
                </c:pt>
                <c:pt idx="2154">
                  <c:v>3.1793981481481479E-2</c:v>
                </c:pt>
                <c:pt idx="2155">
                  <c:v>3.1805555555555552E-2</c:v>
                </c:pt>
                <c:pt idx="2156">
                  <c:v>3.1817129629629633E-2</c:v>
                </c:pt>
                <c:pt idx="2157">
                  <c:v>3.1828703703703706E-2</c:v>
                </c:pt>
                <c:pt idx="2158">
                  <c:v>3.184027777777778E-2</c:v>
                </c:pt>
                <c:pt idx="2159">
                  <c:v>3.1851851851851853E-2</c:v>
                </c:pt>
                <c:pt idx="2160">
                  <c:v>3.1863425925925927E-2</c:v>
                </c:pt>
                <c:pt idx="2161">
                  <c:v>3.1875000000000001E-2</c:v>
                </c:pt>
                <c:pt idx="2162">
                  <c:v>3.1886574074074074E-2</c:v>
                </c:pt>
                <c:pt idx="2163">
                  <c:v>3.1898148148148148E-2</c:v>
                </c:pt>
                <c:pt idx="2164">
                  <c:v>3.1909722222222221E-2</c:v>
                </c:pt>
                <c:pt idx="2165">
                  <c:v>3.1921296296296302E-2</c:v>
                </c:pt>
                <c:pt idx="2166">
                  <c:v>3.1932870370370368E-2</c:v>
                </c:pt>
                <c:pt idx="2167">
                  <c:v>3.1944444444444449E-2</c:v>
                </c:pt>
                <c:pt idx="2168">
                  <c:v>3.1956018518518516E-2</c:v>
                </c:pt>
                <c:pt idx="2169">
                  <c:v>3.1967592592592589E-2</c:v>
                </c:pt>
                <c:pt idx="2170">
                  <c:v>3.1979166666666663E-2</c:v>
                </c:pt>
                <c:pt idx="2171">
                  <c:v>3.1990740740740743E-2</c:v>
                </c:pt>
                <c:pt idx="2172">
                  <c:v>3.2002314814814817E-2</c:v>
                </c:pt>
                <c:pt idx="2173">
                  <c:v>3.201388888888889E-2</c:v>
                </c:pt>
                <c:pt idx="2174">
                  <c:v>3.2025462962962964E-2</c:v>
                </c:pt>
                <c:pt idx="2175">
                  <c:v>3.2037037037037037E-2</c:v>
                </c:pt>
                <c:pt idx="2176">
                  <c:v>3.2048611111111111E-2</c:v>
                </c:pt>
                <c:pt idx="2177">
                  <c:v>3.2060185185185185E-2</c:v>
                </c:pt>
                <c:pt idx="2178">
                  <c:v>3.2071759259259258E-2</c:v>
                </c:pt>
                <c:pt idx="2179">
                  <c:v>3.2083333333333332E-2</c:v>
                </c:pt>
                <c:pt idx="2180">
                  <c:v>3.2094907407407412E-2</c:v>
                </c:pt>
                <c:pt idx="2181">
                  <c:v>3.2106481481481479E-2</c:v>
                </c:pt>
                <c:pt idx="2182">
                  <c:v>3.2118055555555559E-2</c:v>
                </c:pt>
                <c:pt idx="2183">
                  <c:v>3.2129629629629626E-2</c:v>
                </c:pt>
                <c:pt idx="2184">
                  <c:v>3.2141203703703707E-2</c:v>
                </c:pt>
                <c:pt idx="2185">
                  <c:v>3.2152777777777773E-2</c:v>
                </c:pt>
                <c:pt idx="2186">
                  <c:v>3.2164351851851854E-2</c:v>
                </c:pt>
                <c:pt idx="2187">
                  <c:v>3.2175925925925927E-2</c:v>
                </c:pt>
                <c:pt idx="2188">
                  <c:v>3.2187500000000001E-2</c:v>
                </c:pt>
                <c:pt idx="2189">
                  <c:v>3.2199074074074074E-2</c:v>
                </c:pt>
                <c:pt idx="2190">
                  <c:v>3.2210648148148148E-2</c:v>
                </c:pt>
                <c:pt idx="2191">
                  <c:v>3.2222222222222222E-2</c:v>
                </c:pt>
                <c:pt idx="2192">
                  <c:v>3.2233796296296295E-2</c:v>
                </c:pt>
                <c:pt idx="2193">
                  <c:v>3.2245370370370369E-2</c:v>
                </c:pt>
                <c:pt idx="2194">
                  <c:v>3.2256944444444442E-2</c:v>
                </c:pt>
                <c:pt idx="2195">
                  <c:v>3.2268518518518523E-2</c:v>
                </c:pt>
                <c:pt idx="2196">
                  <c:v>3.2280092592592589E-2</c:v>
                </c:pt>
                <c:pt idx="2197">
                  <c:v>3.229166666666667E-2</c:v>
                </c:pt>
                <c:pt idx="2198">
                  <c:v>3.2303240740740737E-2</c:v>
                </c:pt>
                <c:pt idx="2199">
                  <c:v>3.2314814814814817E-2</c:v>
                </c:pt>
                <c:pt idx="2200">
                  <c:v>3.2326388888888884E-2</c:v>
                </c:pt>
                <c:pt idx="2201">
                  <c:v>3.2337962962962964E-2</c:v>
                </c:pt>
                <c:pt idx="2202">
                  <c:v>3.2349537037037038E-2</c:v>
                </c:pt>
                <c:pt idx="2203">
                  <c:v>3.2361111111111111E-2</c:v>
                </c:pt>
                <c:pt idx="2204">
                  <c:v>3.2372685185185185E-2</c:v>
                </c:pt>
                <c:pt idx="2205">
                  <c:v>3.2384259259259258E-2</c:v>
                </c:pt>
                <c:pt idx="2206">
                  <c:v>3.2395833333333332E-2</c:v>
                </c:pt>
                <c:pt idx="2207">
                  <c:v>3.2407407407407406E-2</c:v>
                </c:pt>
                <c:pt idx="2208">
                  <c:v>3.2418981481481479E-2</c:v>
                </c:pt>
                <c:pt idx="2209">
                  <c:v>3.243055555555556E-2</c:v>
                </c:pt>
                <c:pt idx="2210">
                  <c:v>3.2442129629629633E-2</c:v>
                </c:pt>
                <c:pt idx="2211">
                  <c:v>3.24537037037037E-2</c:v>
                </c:pt>
                <c:pt idx="2212">
                  <c:v>3.246527777777778E-2</c:v>
                </c:pt>
                <c:pt idx="2213">
                  <c:v>3.2476851851851847E-2</c:v>
                </c:pt>
                <c:pt idx="2214">
                  <c:v>3.2488425925925928E-2</c:v>
                </c:pt>
                <c:pt idx="2215">
                  <c:v>3.2499999999999994E-2</c:v>
                </c:pt>
                <c:pt idx="2216">
                  <c:v>3.2511574074074075E-2</c:v>
                </c:pt>
                <c:pt idx="2217">
                  <c:v>3.2523148148148148E-2</c:v>
                </c:pt>
                <c:pt idx="2218">
                  <c:v>3.2534722222222222E-2</c:v>
                </c:pt>
                <c:pt idx="2219">
                  <c:v>3.2546296296296295E-2</c:v>
                </c:pt>
                <c:pt idx="2220">
                  <c:v>3.2557870370370369E-2</c:v>
                </c:pt>
                <c:pt idx="2221">
                  <c:v>3.2569444444444443E-2</c:v>
                </c:pt>
                <c:pt idx="2222">
                  <c:v>3.2581018518518516E-2</c:v>
                </c:pt>
                <c:pt idx="2223">
                  <c:v>3.259259259259259E-2</c:v>
                </c:pt>
                <c:pt idx="2224">
                  <c:v>3.260416666666667E-2</c:v>
                </c:pt>
                <c:pt idx="2225">
                  <c:v>3.2615740740740744E-2</c:v>
                </c:pt>
                <c:pt idx="2226">
                  <c:v>3.2627314814814817E-2</c:v>
                </c:pt>
                <c:pt idx="2227">
                  <c:v>3.2638888888888891E-2</c:v>
                </c:pt>
                <c:pt idx="2228">
                  <c:v>3.2650462962962964E-2</c:v>
                </c:pt>
                <c:pt idx="2229">
                  <c:v>3.2662037037037038E-2</c:v>
                </c:pt>
                <c:pt idx="2230">
                  <c:v>3.2673611111111105E-2</c:v>
                </c:pt>
                <c:pt idx="2231">
                  <c:v>3.2685185185185185E-2</c:v>
                </c:pt>
                <c:pt idx="2232">
                  <c:v>3.2696759259259259E-2</c:v>
                </c:pt>
                <c:pt idx="2233">
                  <c:v>3.2708333333333332E-2</c:v>
                </c:pt>
                <c:pt idx="2234">
                  <c:v>3.2719907407407406E-2</c:v>
                </c:pt>
                <c:pt idx="2235">
                  <c:v>3.2731481481481479E-2</c:v>
                </c:pt>
                <c:pt idx="2236">
                  <c:v>3.2743055555555553E-2</c:v>
                </c:pt>
                <c:pt idx="2237">
                  <c:v>3.2754629629629627E-2</c:v>
                </c:pt>
                <c:pt idx="2238">
                  <c:v>3.27662037037037E-2</c:v>
                </c:pt>
                <c:pt idx="2239">
                  <c:v>3.2777777777777781E-2</c:v>
                </c:pt>
                <c:pt idx="2240">
                  <c:v>3.2789351851851854E-2</c:v>
                </c:pt>
                <c:pt idx="2241">
                  <c:v>3.2800925925925928E-2</c:v>
                </c:pt>
                <c:pt idx="2242">
                  <c:v>3.2812500000000001E-2</c:v>
                </c:pt>
                <c:pt idx="2243">
                  <c:v>3.2824074074074075E-2</c:v>
                </c:pt>
                <c:pt idx="2244">
                  <c:v>3.2835648148148149E-2</c:v>
                </c:pt>
                <c:pt idx="2245">
                  <c:v>3.2847222222222222E-2</c:v>
                </c:pt>
                <c:pt idx="2246">
                  <c:v>3.2858796296296296E-2</c:v>
                </c:pt>
                <c:pt idx="2247">
                  <c:v>3.2870370370370376E-2</c:v>
                </c:pt>
                <c:pt idx="2248">
                  <c:v>3.2881944444444443E-2</c:v>
                </c:pt>
                <c:pt idx="2249">
                  <c:v>3.2893518518518523E-2</c:v>
                </c:pt>
                <c:pt idx="2250">
                  <c:v>3.290509259259259E-2</c:v>
                </c:pt>
                <c:pt idx="2251">
                  <c:v>3.2916666666666664E-2</c:v>
                </c:pt>
                <c:pt idx="2252">
                  <c:v>3.2928240740740737E-2</c:v>
                </c:pt>
                <c:pt idx="2253">
                  <c:v>3.2939814814814811E-2</c:v>
                </c:pt>
                <c:pt idx="2254">
                  <c:v>3.2951388888888891E-2</c:v>
                </c:pt>
                <c:pt idx="2255">
                  <c:v>3.2962962962962965E-2</c:v>
                </c:pt>
                <c:pt idx="2256">
                  <c:v>3.2974537037037038E-2</c:v>
                </c:pt>
                <c:pt idx="2257">
                  <c:v>3.2986111111111112E-2</c:v>
                </c:pt>
                <c:pt idx="2258">
                  <c:v>3.2997685185185185E-2</c:v>
                </c:pt>
                <c:pt idx="2259">
                  <c:v>3.3009259259259259E-2</c:v>
                </c:pt>
                <c:pt idx="2260">
                  <c:v>3.3020833333333333E-2</c:v>
                </c:pt>
                <c:pt idx="2261">
                  <c:v>3.3032407407407406E-2</c:v>
                </c:pt>
                <c:pt idx="2262">
                  <c:v>3.3043981481481487E-2</c:v>
                </c:pt>
                <c:pt idx="2263">
                  <c:v>3.3055555555555553E-2</c:v>
                </c:pt>
                <c:pt idx="2264">
                  <c:v>3.3067129629629634E-2</c:v>
                </c:pt>
                <c:pt idx="2265">
                  <c:v>3.30787037037037E-2</c:v>
                </c:pt>
                <c:pt idx="2266">
                  <c:v>3.3090277777777781E-2</c:v>
                </c:pt>
                <c:pt idx="2267">
                  <c:v>3.3090277777777781E-2</c:v>
                </c:pt>
                <c:pt idx="2268">
                  <c:v>3.3101851851851848E-2</c:v>
                </c:pt>
                <c:pt idx="2269">
                  <c:v>3.3113425925925928E-2</c:v>
                </c:pt>
                <c:pt idx="2270">
                  <c:v>3.3125000000000002E-2</c:v>
                </c:pt>
                <c:pt idx="2271">
                  <c:v>3.3136574074074075E-2</c:v>
                </c:pt>
                <c:pt idx="2272">
                  <c:v>3.3148148148148149E-2</c:v>
                </c:pt>
                <c:pt idx="2273">
                  <c:v>3.3159722222222222E-2</c:v>
                </c:pt>
                <c:pt idx="2274">
                  <c:v>3.3171296296296296E-2</c:v>
                </c:pt>
                <c:pt idx="2275">
                  <c:v>3.318287037037037E-2</c:v>
                </c:pt>
                <c:pt idx="2276">
                  <c:v>3.3194444444444443E-2</c:v>
                </c:pt>
                <c:pt idx="2277">
                  <c:v>3.3206018518518517E-2</c:v>
                </c:pt>
                <c:pt idx="2278">
                  <c:v>3.3217592592592597E-2</c:v>
                </c:pt>
                <c:pt idx="2279">
                  <c:v>3.3229166666666664E-2</c:v>
                </c:pt>
                <c:pt idx="2280">
                  <c:v>3.3240740740740744E-2</c:v>
                </c:pt>
                <c:pt idx="2281">
                  <c:v>3.3252314814814811E-2</c:v>
                </c:pt>
                <c:pt idx="2282">
                  <c:v>3.3263888888888891E-2</c:v>
                </c:pt>
                <c:pt idx="2283">
                  <c:v>3.3275462962962958E-2</c:v>
                </c:pt>
                <c:pt idx="2284">
                  <c:v>3.3287037037037039E-2</c:v>
                </c:pt>
                <c:pt idx="2285">
                  <c:v>3.3298611111111112E-2</c:v>
                </c:pt>
                <c:pt idx="2286">
                  <c:v>3.3310185185185186E-2</c:v>
                </c:pt>
                <c:pt idx="2287">
                  <c:v>3.3321759259259259E-2</c:v>
                </c:pt>
                <c:pt idx="2288">
                  <c:v>3.3333333333333333E-2</c:v>
                </c:pt>
                <c:pt idx="2289">
                  <c:v>3.3344907407407406E-2</c:v>
                </c:pt>
                <c:pt idx="2290">
                  <c:v>3.335648148148148E-2</c:v>
                </c:pt>
                <c:pt idx="2291">
                  <c:v>3.3368055555555554E-2</c:v>
                </c:pt>
                <c:pt idx="2292">
                  <c:v>3.3379629629629634E-2</c:v>
                </c:pt>
                <c:pt idx="2293">
                  <c:v>3.3391203703703708E-2</c:v>
                </c:pt>
                <c:pt idx="2294">
                  <c:v>3.3402777777777774E-2</c:v>
                </c:pt>
                <c:pt idx="2295">
                  <c:v>3.3414351851851855E-2</c:v>
                </c:pt>
                <c:pt idx="2296">
                  <c:v>3.3425925925925921E-2</c:v>
                </c:pt>
                <c:pt idx="2297">
                  <c:v>3.3437500000000002E-2</c:v>
                </c:pt>
                <c:pt idx="2298">
                  <c:v>3.3449074074074069E-2</c:v>
                </c:pt>
                <c:pt idx="2299">
                  <c:v>3.3460648148148149E-2</c:v>
                </c:pt>
                <c:pt idx="2300">
                  <c:v>3.3472222222222223E-2</c:v>
                </c:pt>
                <c:pt idx="2301">
                  <c:v>3.3483796296296296E-2</c:v>
                </c:pt>
                <c:pt idx="2302">
                  <c:v>3.349537037037037E-2</c:v>
                </c:pt>
                <c:pt idx="2303">
                  <c:v>3.3506944444444443E-2</c:v>
                </c:pt>
                <c:pt idx="2304">
                  <c:v>3.3518518518518517E-2</c:v>
                </c:pt>
                <c:pt idx="2305">
                  <c:v>3.3530092592592591E-2</c:v>
                </c:pt>
                <c:pt idx="2306">
                  <c:v>3.3541666666666664E-2</c:v>
                </c:pt>
                <c:pt idx="2307">
                  <c:v>3.3553240740740745E-2</c:v>
                </c:pt>
                <c:pt idx="2308">
                  <c:v>3.3564814814814818E-2</c:v>
                </c:pt>
                <c:pt idx="2309">
                  <c:v>3.3576388888888892E-2</c:v>
                </c:pt>
                <c:pt idx="2310">
                  <c:v>3.3587962962962965E-2</c:v>
                </c:pt>
                <c:pt idx="2311">
                  <c:v>3.3599537037037039E-2</c:v>
                </c:pt>
                <c:pt idx="2312">
                  <c:v>3.3611111111111112E-2</c:v>
                </c:pt>
                <c:pt idx="2313">
                  <c:v>3.3622685185185179E-2</c:v>
                </c:pt>
                <c:pt idx="2314">
                  <c:v>3.363425925925926E-2</c:v>
                </c:pt>
                <c:pt idx="2315">
                  <c:v>3.3645833333333333E-2</c:v>
                </c:pt>
                <c:pt idx="2316">
                  <c:v>3.3657407407407407E-2</c:v>
                </c:pt>
                <c:pt idx="2317">
                  <c:v>3.366898148148148E-2</c:v>
                </c:pt>
                <c:pt idx="2318">
                  <c:v>3.3680555555555554E-2</c:v>
                </c:pt>
                <c:pt idx="2319">
                  <c:v>3.3692129629629627E-2</c:v>
                </c:pt>
                <c:pt idx="2320">
                  <c:v>3.3703703703703701E-2</c:v>
                </c:pt>
                <c:pt idx="2321">
                  <c:v>3.3715277777777775E-2</c:v>
                </c:pt>
                <c:pt idx="2322">
                  <c:v>3.3726851851851855E-2</c:v>
                </c:pt>
                <c:pt idx="2323">
                  <c:v>3.3738425925925929E-2</c:v>
                </c:pt>
                <c:pt idx="2324">
                  <c:v>3.3750000000000002E-2</c:v>
                </c:pt>
                <c:pt idx="2325">
                  <c:v>3.3761574074074076E-2</c:v>
                </c:pt>
                <c:pt idx="2326">
                  <c:v>3.3773148148148149E-2</c:v>
                </c:pt>
                <c:pt idx="2327">
                  <c:v>3.3784722222222223E-2</c:v>
                </c:pt>
                <c:pt idx="2328">
                  <c:v>3.3796296296296297E-2</c:v>
                </c:pt>
                <c:pt idx="2329">
                  <c:v>3.380787037037037E-2</c:v>
                </c:pt>
                <c:pt idx="2330">
                  <c:v>3.3819444444444451E-2</c:v>
                </c:pt>
                <c:pt idx="2331">
                  <c:v>3.3831018518518517E-2</c:v>
                </c:pt>
                <c:pt idx="2332">
                  <c:v>3.3842592592592598E-2</c:v>
                </c:pt>
                <c:pt idx="2333">
                  <c:v>3.3854166666666664E-2</c:v>
                </c:pt>
                <c:pt idx="2334">
                  <c:v>3.3865740740740738E-2</c:v>
                </c:pt>
                <c:pt idx="2335">
                  <c:v>3.3877314814814811E-2</c:v>
                </c:pt>
                <c:pt idx="2336">
                  <c:v>3.3888888888888885E-2</c:v>
                </c:pt>
                <c:pt idx="2337">
                  <c:v>3.3900462962962966E-2</c:v>
                </c:pt>
                <c:pt idx="2338">
                  <c:v>3.3912037037037039E-2</c:v>
                </c:pt>
                <c:pt idx="2339">
                  <c:v>3.3923611111111113E-2</c:v>
                </c:pt>
                <c:pt idx="2340">
                  <c:v>3.3935185185185186E-2</c:v>
                </c:pt>
                <c:pt idx="2341">
                  <c:v>3.394675925925926E-2</c:v>
                </c:pt>
                <c:pt idx="2342">
                  <c:v>3.3958333333333333E-2</c:v>
                </c:pt>
                <c:pt idx="2343">
                  <c:v>3.3969907407407407E-2</c:v>
                </c:pt>
                <c:pt idx="2344">
                  <c:v>3.3981481481481481E-2</c:v>
                </c:pt>
                <c:pt idx="2345">
                  <c:v>3.3993055555555561E-2</c:v>
                </c:pt>
                <c:pt idx="2346">
                  <c:v>3.4004629629629628E-2</c:v>
                </c:pt>
                <c:pt idx="2347">
                  <c:v>3.4016203703703708E-2</c:v>
                </c:pt>
                <c:pt idx="2348">
                  <c:v>3.4027777777777775E-2</c:v>
                </c:pt>
                <c:pt idx="2349">
                  <c:v>3.4039351851851855E-2</c:v>
                </c:pt>
                <c:pt idx="2350">
                  <c:v>3.4050925925925922E-2</c:v>
                </c:pt>
                <c:pt idx="2351">
                  <c:v>3.4062500000000002E-2</c:v>
                </c:pt>
                <c:pt idx="2352">
                  <c:v>3.4074074074074076E-2</c:v>
                </c:pt>
                <c:pt idx="2353">
                  <c:v>3.408564814814815E-2</c:v>
                </c:pt>
                <c:pt idx="2354">
                  <c:v>3.4097222222222223E-2</c:v>
                </c:pt>
                <c:pt idx="2355">
                  <c:v>3.4108796296296297E-2</c:v>
                </c:pt>
                <c:pt idx="2356">
                  <c:v>3.412037037037037E-2</c:v>
                </c:pt>
                <c:pt idx="2357">
                  <c:v>3.4131944444444444E-2</c:v>
                </c:pt>
                <c:pt idx="2358">
                  <c:v>3.4143518518518517E-2</c:v>
                </c:pt>
                <c:pt idx="2359">
                  <c:v>3.4155092592592591E-2</c:v>
                </c:pt>
                <c:pt idx="2360">
                  <c:v>3.4166666666666672E-2</c:v>
                </c:pt>
                <c:pt idx="2361">
                  <c:v>3.4178240740740738E-2</c:v>
                </c:pt>
                <c:pt idx="2362">
                  <c:v>3.4189814814814819E-2</c:v>
                </c:pt>
                <c:pt idx="2363">
                  <c:v>3.4201388888888885E-2</c:v>
                </c:pt>
                <c:pt idx="2364">
                  <c:v>3.4212962962962966E-2</c:v>
                </c:pt>
                <c:pt idx="2365">
                  <c:v>3.4224537037037032E-2</c:v>
                </c:pt>
                <c:pt idx="2366">
                  <c:v>3.4236111111111113E-2</c:v>
                </c:pt>
                <c:pt idx="2367">
                  <c:v>3.4247685185185187E-2</c:v>
                </c:pt>
                <c:pt idx="2368">
                  <c:v>3.425925925925926E-2</c:v>
                </c:pt>
                <c:pt idx="2369">
                  <c:v>3.4270833333333334E-2</c:v>
                </c:pt>
                <c:pt idx="2370">
                  <c:v>3.4282407407407407E-2</c:v>
                </c:pt>
                <c:pt idx="2371">
                  <c:v>3.4293981481481481E-2</c:v>
                </c:pt>
                <c:pt idx="2372">
                  <c:v>3.4305555555555554E-2</c:v>
                </c:pt>
                <c:pt idx="2373">
                  <c:v>3.4317129629629628E-2</c:v>
                </c:pt>
                <c:pt idx="2374">
                  <c:v>3.4328703703703702E-2</c:v>
                </c:pt>
                <c:pt idx="2375">
                  <c:v>3.4340277777777782E-2</c:v>
                </c:pt>
                <c:pt idx="2376">
                  <c:v>3.4351851851851849E-2</c:v>
                </c:pt>
                <c:pt idx="2377">
                  <c:v>3.4363425925925929E-2</c:v>
                </c:pt>
                <c:pt idx="2378">
                  <c:v>3.4374999999999996E-2</c:v>
                </c:pt>
                <c:pt idx="2379">
                  <c:v>3.4386574074074076E-2</c:v>
                </c:pt>
                <c:pt idx="2380">
                  <c:v>3.4398148148148143E-2</c:v>
                </c:pt>
                <c:pt idx="2381">
                  <c:v>3.4409722222222223E-2</c:v>
                </c:pt>
                <c:pt idx="2382">
                  <c:v>3.4421296296296297E-2</c:v>
                </c:pt>
                <c:pt idx="2383">
                  <c:v>3.4432870370370371E-2</c:v>
                </c:pt>
                <c:pt idx="2384">
                  <c:v>3.4444444444444444E-2</c:v>
                </c:pt>
                <c:pt idx="2385">
                  <c:v>3.4456018518518518E-2</c:v>
                </c:pt>
                <c:pt idx="2386">
                  <c:v>3.4467592592592591E-2</c:v>
                </c:pt>
                <c:pt idx="2387">
                  <c:v>3.4479166666666665E-2</c:v>
                </c:pt>
                <c:pt idx="2388">
                  <c:v>3.4490740740740738E-2</c:v>
                </c:pt>
                <c:pt idx="2389">
                  <c:v>3.4502314814814812E-2</c:v>
                </c:pt>
                <c:pt idx="2390">
                  <c:v>3.4513888888888893E-2</c:v>
                </c:pt>
                <c:pt idx="2391">
                  <c:v>3.4525462962962966E-2</c:v>
                </c:pt>
                <c:pt idx="2392">
                  <c:v>3.453703703703704E-2</c:v>
                </c:pt>
                <c:pt idx="2393">
                  <c:v>3.4548611111111113E-2</c:v>
                </c:pt>
                <c:pt idx="2394">
                  <c:v>3.4560185185185187E-2</c:v>
                </c:pt>
                <c:pt idx="2395">
                  <c:v>3.4571759259259253E-2</c:v>
                </c:pt>
                <c:pt idx="2396">
                  <c:v>3.4583333333333334E-2</c:v>
                </c:pt>
                <c:pt idx="2397">
                  <c:v>3.4594907407407408E-2</c:v>
                </c:pt>
                <c:pt idx="2398">
                  <c:v>3.4606481481481481E-2</c:v>
                </c:pt>
                <c:pt idx="2399">
                  <c:v>3.4618055555555555E-2</c:v>
                </c:pt>
                <c:pt idx="2400">
                  <c:v>3.4629629629629628E-2</c:v>
                </c:pt>
                <c:pt idx="2401">
                  <c:v>3.4641203703703702E-2</c:v>
                </c:pt>
                <c:pt idx="2402">
                  <c:v>3.4652777777777775E-2</c:v>
                </c:pt>
                <c:pt idx="2403">
                  <c:v>3.4664351851851849E-2</c:v>
                </c:pt>
                <c:pt idx="2404">
                  <c:v>3.4675925925925923E-2</c:v>
                </c:pt>
                <c:pt idx="2405">
                  <c:v>3.4687500000000003E-2</c:v>
                </c:pt>
                <c:pt idx="2406">
                  <c:v>3.4699074074074077E-2</c:v>
                </c:pt>
                <c:pt idx="2407">
                  <c:v>3.471064814814815E-2</c:v>
                </c:pt>
                <c:pt idx="2408">
                  <c:v>3.4722222222222224E-2</c:v>
                </c:pt>
                <c:pt idx="2409">
                  <c:v>3.4733796296296297E-2</c:v>
                </c:pt>
                <c:pt idx="2410">
                  <c:v>3.4745370370370371E-2</c:v>
                </c:pt>
                <c:pt idx="2411">
                  <c:v>3.4756944444444444E-2</c:v>
                </c:pt>
                <c:pt idx="2412">
                  <c:v>3.4768518518518525E-2</c:v>
                </c:pt>
                <c:pt idx="2413">
                  <c:v>3.4780092592592592E-2</c:v>
                </c:pt>
                <c:pt idx="2414">
                  <c:v>3.4791666666666672E-2</c:v>
                </c:pt>
                <c:pt idx="2415">
                  <c:v>3.4803240740740739E-2</c:v>
                </c:pt>
                <c:pt idx="2416">
                  <c:v>3.4814814814814812E-2</c:v>
                </c:pt>
                <c:pt idx="2417">
                  <c:v>3.4826388888888886E-2</c:v>
                </c:pt>
                <c:pt idx="2418">
                  <c:v>3.4837962962962959E-2</c:v>
                </c:pt>
                <c:pt idx="2419">
                  <c:v>3.4849537037037033E-2</c:v>
                </c:pt>
                <c:pt idx="2420">
                  <c:v>3.4861111111111114E-2</c:v>
                </c:pt>
                <c:pt idx="2421">
                  <c:v>3.4872685185185187E-2</c:v>
                </c:pt>
                <c:pt idx="2422">
                  <c:v>3.4884259259259261E-2</c:v>
                </c:pt>
                <c:pt idx="2423">
                  <c:v>3.4895833333333334E-2</c:v>
                </c:pt>
                <c:pt idx="2424">
                  <c:v>3.4907407407407408E-2</c:v>
                </c:pt>
                <c:pt idx="2425">
                  <c:v>3.4918981481481481E-2</c:v>
                </c:pt>
                <c:pt idx="2426">
                  <c:v>3.4930555555555555E-2</c:v>
                </c:pt>
                <c:pt idx="2427">
                  <c:v>3.4942129629629635E-2</c:v>
                </c:pt>
                <c:pt idx="2428">
                  <c:v>3.4953703703703702E-2</c:v>
                </c:pt>
                <c:pt idx="2429">
                  <c:v>3.4965277777777783E-2</c:v>
                </c:pt>
                <c:pt idx="2430">
                  <c:v>3.4976851851851849E-2</c:v>
                </c:pt>
                <c:pt idx="2431">
                  <c:v>3.498842592592593E-2</c:v>
                </c:pt>
                <c:pt idx="2432">
                  <c:v>3.4999999999999996E-2</c:v>
                </c:pt>
                <c:pt idx="2433">
                  <c:v>3.5011574074074077E-2</c:v>
                </c:pt>
                <c:pt idx="2434">
                  <c:v>3.5023148148148144E-2</c:v>
                </c:pt>
                <c:pt idx="2435">
                  <c:v>3.5034722222222224E-2</c:v>
                </c:pt>
                <c:pt idx="2436">
                  <c:v>3.5046296296296298E-2</c:v>
                </c:pt>
                <c:pt idx="2437">
                  <c:v>3.5057870370370371E-2</c:v>
                </c:pt>
                <c:pt idx="2438">
                  <c:v>3.5069444444444445E-2</c:v>
                </c:pt>
                <c:pt idx="2439">
                  <c:v>3.5081018518518518E-2</c:v>
                </c:pt>
                <c:pt idx="2440">
                  <c:v>3.5092592592592592E-2</c:v>
                </c:pt>
                <c:pt idx="2441">
                  <c:v>3.5104166666666665E-2</c:v>
                </c:pt>
                <c:pt idx="2442">
                  <c:v>3.5115740740740746E-2</c:v>
                </c:pt>
                <c:pt idx="2443">
                  <c:v>3.5127314814814813E-2</c:v>
                </c:pt>
                <c:pt idx="2444">
                  <c:v>3.5138888888888893E-2</c:v>
                </c:pt>
                <c:pt idx="2445">
                  <c:v>3.515046296296296E-2</c:v>
                </c:pt>
                <c:pt idx="2446">
                  <c:v>3.516203703703704E-2</c:v>
                </c:pt>
                <c:pt idx="2447">
                  <c:v>3.5173611111111107E-2</c:v>
                </c:pt>
                <c:pt idx="2448">
                  <c:v>3.5185185185185187E-2</c:v>
                </c:pt>
                <c:pt idx="2449">
                  <c:v>3.5196759259259254E-2</c:v>
                </c:pt>
                <c:pt idx="2450">
                  <c:v>3.5208333333333335E-2</c:v>
                </c:pt>
                <c:pt idx="2451">
                  <c:v>3.5219907407407408E-2</c:v>
                </c:pt>
                <c:pt idx="2452">
                  <c:v>3.5231481481481482E-2</c:v>
                </c:pt>
                <c:pt idx="2453">
                  <c:v>3.5243055555555555E-2</c:v>
                </c:pt>
                <c:pt idx="2454">
                  <c:v>3.5254629629629629E-2</c:v>
                </c:pt>
                <c:pt idx="2455">
                  <c:v>3.5266203703703702E-2</c:v>
                </c:pt>
                <c:pt idx="2456">
                  <c:v>3.5277777777777776E-2</c:v>
                </c:pt>
                <c:pt idx="2457">
                  <c:v>3.5289351851851856E-2</c:v>
                </c:pt>
                <c:pt idx="2458">
                  <c:v>3.5300925925925923E-2</c:v>
                </c:pt>
                <c:pt idx="2459">
                  <c:v>3.5312500000000004E-2</c:v>
                </c:pt>
                <c:pt idx="2460">
                  <c:v>3.532407407407407E-2</c:v>
                </c:pt>
                <c:pt idx="2461">
                  <c:v>3.5335648148148151E-2</c:v>
                </c:pt>
                <c:pt idx="2462">
                  <c:v>3.5347222222222217E-2</c:v>
                </c:pt>
                <c:pt idx="2463">
                  <c:v>3.5358796296296298E-2</c:v>
                </c:pt>
                <c:pt idx="2464">
                  <c:v>3.5370370370370365E-2</c:v>
                </c:pt>
                <c:pt idx="2465">
                  <c:v>3.5381944444444445E-2</c:v>
                </c:pt>
                <c:pt idx="2466">
                  <c:v>3.5393518518518519E-2</c:v>
                </c:pt>
                <c:pt idx="2467">
                  <c:v>3.5405092592592592E-2</c:v>
                </c:pt>
                <c:pt idx="2468">
                  <c:v>3.5416666666666666E-2</c:v>
                </c:pt>
                <c:pt idx="2469">
                  <c:v>3.5428240740740739E-2</c:v>
                </c:pt>
                <c:pt idx="2470">
                  <c:v>3.5439814814814813E-2</c:v>
                </c:pt>
                <c:pt idx="2471">
                  <c:v>3.5451388888888886E-2</c:v>
                </c:pt>
                <c:pt idx="2472">
                  <c:v>3.5462962962962967E-2</c:v>
                </c:pt>
                <c:pt idx="2473">
                  <c:v>3.5474537037037041E-2</c:v>
                </c:pt>
                <c:pt idx="2474">
                  <c:v>3.5486111111111114E-2</c:v>
                </c:pt>
                <c:pt idx="2475">
                  <c:v>3.5497685185185188E-2</c:v>
                </c:pt>
                <c:pt idx="2476">
                  <c:v>3.5509259259259261E-2</c:v>
                </c:pt>
                <c:pt idx="2477">
                  <c:v>3.5520833333333328E-2</c:v>
                </c:pt>
                <c:pt idx="2478">
                  <c:v>3.5532407407407408E-2</c:v>
                </c:pt>
                <c:pt idx="2479">
                  <c:v>3.5543981481481475E-2</c:v>
                </c:pt>
                <c:pt idx="2480">
                  <c:v>3.5555555555555556E-2</c:v>
                </c:pt>
                <c:pt idx="2481">
                  <c:v>3.5567129629629629E-2</c:v>
                </c:pt>
                <c:pt idx="2482">
                  <c:v>3.5578703703703703E-2</c:v>
                </c:pt>
                <c:pt idx="2483">
                  <c:v>3.5590277777777776E-2</c:v>
                </c:pt>
                <c:pt idx="2484">
                  <c:v>3.560185185185185E-2</c:v>
                </c:pt>
                <c:pt idx="2485">
                  <c:v>3.5613425925925923E-2</c:v>
                </c:pt>
                <c:pt idx="2486">
                  <c:v>3.5624999999999997E-2</c:v>
                </c:pt>
                <c:pt idx="2487">
                  <c:v>3.5636574074074077E-2</c:v>
                </c:pt>
                <c:pt idx="2488">
                  <c:v>3.5648148148148151E-2</c:v>
                </c:pt>
                <c:pt idx="2489">
                  <c:v>3.5659722222222225E-2</c:v>
                </c:pt>
                <c:pt idx="2490">
                  <c:v>3.5671296296296298E-2</c:v>
                </c:pt>
                <c:pt idx="2491">
                  <c:v>3.5682870370370372E-2</c:v>
                </c:pt>
                <c:pt idx="2492">
                  <c:v>3.5694444444444445E-2</c:v>
                </c:pt>
                <c:pt idx="2493">
                  <c:v>3.5706018518518519E-2</c:v>
                </c:pt>
                <c:pt idx="2494">
                  <c:v>3.5717592592592592E-2</c:v>
                </c:pt>
                <c:pt idx="2495">
                  <c:v>3.5729166666666666E-2</c:v>
                </c:pt>
                <c:pt idx="2496">
                  <c:v>3.5740740740740747E-2</c:v>
                </c:pt>
                <c:pt idx="2497">
                  <c:v>3.5752314814814813E-2</c:v>
                </c:pt>
                <c:pt idx="2498">
                  <c:v>3.5763888888888887E-2</c:v>
                </c:pt>
                <c:pt idx="2499">
                  <c:v>3.577546296296296E-2</c:v>
                </c:pt>
                <c:pt idx="2500">
                  <c:v>3.5787037037037034E-2</c:v>
                </c:pt>
                <c:pt idx="2501">
                  <c:v>3.5798611111111107E-2</c:v>
                </c:pt>
                <c:pt idx="2502">
                  <c:v>3.5810185185185188E-2</c:v>
                </c:pt>
                <c:pt idx="2503">
                  <c:v>3.5821759259259262E-2</c:v>
                </c:pt>
                <c:pt idx="2504">
                  <c:v>3.5833333333333335E-2</c:v>
                </c:pt>
                <c:pt idx="2505">
                  <c:v>3.5844907407407409E-2</c:v>
                </c:pt>
                <c:pt idx="2506">
                  <c:v>3.5856481481481482E-2</c:v>
                </c:pt>
                <c:pt idx="2507">
                  <c:v>3.5868055555555556E-2</c:v>
                </c:pt>
                <c:pt idx="2508">
                  <c:v>3.5879629629629629E-2</c:v>
                </c:pt>
                <c:pt idx="2509">
                  <c:v>3.5891203703703703E-2</c:v>
                </c:pt>
                <c:pt idx="2510">
                  <c:v>3.5902777777777777E-2</c:v>
                </c:pt>
                <c:pt idx="2511">
                  <c:v>3.5914351851851857E-2</c:v>
                </c:pt>
                <c:pt idx="2512">
                  <c:v>3.5925925925925924E-2</c:v>
                </c:pt>
                <c:pt idx="2513">
                  <c:v>3.5937500000000004E-2</c:v>
                </c:pt>
                <c:pt idx="2514">
                  <c:v>3.5949074074074071E-2</c:v>
                </c:pt>
                <c:pt idx="2515">
                  <c:v>3.5960648148148151E-2</c:v>
                </c:pt>
                <c:pt idx="2516">
                  <c:v>3.5972222222222218E-2</c:v>
                </c:pt>
                <c:pt idx="2517">
                  <c:v>3.5983796296296298E-2</c:v>
                </c:pt>
                <c:pt idx="2518">
                  <c:v>3.5995370370370372E-2</c:v>
                </c:pt>
                <c:pt idx="2519">
                  <c:v>3.6006944444444446E-2</c:v>
                </c:pt>
                <c:pt idx="2520">
                  <c:v>3.6018518518518519E-2</c:v>
                </c:pt>
                <c:pt idx="2521">
                  <c:v>3.6030092592592593E-2</c:v>
                </c:pt>
                <c:pt idx="2522">
                  <c:v>3.6041666666666666E-2</c:v>
                </c:pt>
                <c:pt idx="2523">
                  <c:v>3.605324074074074E-2</c:v>
                </c:pt>
                <c:pt idx="2524">
                  <c:v>3.6064814814814813E-2</c:v>
                </c:pt>
                <c:pt idx="2525">
                  <c:v>3.6076388888888887E-2</c:v>
                </c:pt>
                <c:pt idx="2526">
                  <c:v>3.6087962962962968E-2</c:v>
                </c:pt>
                <c:pt idx="2527">
                  <c:v>3.6099537037037034E-2</c:v>
                </c:pt>
                <c:pt idx="2528">
                  <c:v>3.6111111111111115E-2</c:v>
                </c:pt>
                <c:pt idx="2529">
                  <c:v>3.6122685185185181E-2</c:v>
                </c:pt>
                <c:pt idx="2530">
                  <c:v>3.6134259259259262E-2</c:v>
                </c:pt>
                <c:pt idx="2531">
                  <c:v>3.6145833333333328E-2</c:v>
                </c:pt>
                <c:pt idx="2532">
                  <c:v>3.6157407407407409E-2</c:v>
                </c:pt>
                <c:pt idx="2533">
                  <c:v>3.6168981481481483E-2</c:v>
                </c:pt>
                <c:pt idx="2534">
                  <c:v>3.6180555555555556E-2</c:v>
                </c:pt>
                <c:pt idx="2535">
                  <c:v>3.619212962962963E-2</c:v>
                </c:pt>
                <c:pt idx="2536">
                  <c:v>3.6203703703703703E-2</c:v>
                </c:pt>
                <c:pt idx="2537">
                  <c:v>3.6215277777777777E-2</c:v>
                </c:pt>
                <c:pt idx="2538">
                  <c:v>3.622685185185185E-2</c:v>
                </c:pt>
                <c:pt idx="2539">
                  <c:v>3.6238425925925924E-2</c:v>
                </c:pt>
                <c:pt idx="2540">
                  <c:v>3.6249999999999998E-2</c:v>
                </c:pt>
                <c:pt idx="2541">
                  <c:v>3.6261574074074078E-2</c:v>
                </c:pt>
                <c:pt idx="2542">
                  <c:v>3.6273148148148145E-2</c:v>
                </c:pt>
                <c:pt idx="2543">
                  <c:v>3.6284722222222225E-2</c:v>
                </c:pt>
                <c:pt idx="2544">
                  <c:v>3.6296296296296292E-2</c:v>
                </c:pt>
                <c:pt idx="2545">
                  <c:v>3.6307870370370372E-2</c:v>
                </c:pt>
                <c:pt idx="2546">
                  <c:v>3.6319444444444439E-2</c:v>
                </c:pt>
                <c:pt idx="2547">
                  <c:v>3.6331018518518519E-2</c:v>
                </c:pt>
                <c:pt idx="2548">
                  <c:v>3.6342592592592593E-2</c:v>
                </c:pt>
                <c:pt idx="2549">
                  <c:v>3.6354166666666667E-2</c:v>
                </c:pt>
                <c:pt idx="2550">
                  <c:v>3.636574074074074E-2</c:v>
                </c:pt>
                <c:pt idx="2551">
                  <c:v>3.6377314814814814E-2</c:v>
                </c:pt>
                <c:pt idx="2552">
                  <c:v>3.6388888888888887E-2</c:v>
                </c:pt>
                <c:pt idx="2553">
                  <c:v>3.6400462962962961E-2</c:v>
                </c:pt>
                <c:pt idx="2554">
                  <c:v>3.6412037037037034E-2</c:v>
                </c:pt>
                <c:pt idx="2555">
                  <c:v>3.6423611111111115E-2</c:v>
                </c:pt>
                <c:pt idx="2556">
                  <c:v>3.6435185185185189E-2</c:v>
                </c:pt>
                <c:pt idx="2557">
                  <c:v>3.6446759259259262E-2</c:v>
                </c:pt>
                <c:pt idx="2558">
                  <c:v>3.6458333333333336E-2</c:v>
                </c:pt>
                <c:pt idx="2559">
                  <c:v>3.6469907407407402E-2</c:v>
                </c:pt>
                <c:pt idx="2560">
                  <c:v>3.6481481481481483E-2</c:v>
                </c:pt>
                <c:pt idx="2561">
                  <c:v>3.6493055555555549E-2</c:v>
                </c:pt>
                <c:pt idx="2562">
                  <c:v>3.650462962962963E-2</c:v>
                </c:pt>
                <c:pt idx="2563">
                  <c:v>3.6516203703703703E-2</c:v>
                </c:pt>
                <c:pt idx="2564">
                  <c:v>3.6527777777777777E-2</c:v>
                </c:pt>
                <c:pt idx="2565">
                  <c:v>3.6539351851851851E-2</c:v>
                </c:pt>
                <c:pt idx="2566">
                  <c:v>3.6550925925925924E-2</c:v>
                </c:pt>
                <c:pt idx="2567">
                  <c:v>3.6562499999999998E-2</c:v>
                </c:pt>
                <c:pt idx="2568">
                  <c:v>3.6574074074074071E-2</c:v>
                </c:pt>
                <c:pt idx="2569">
                  <c:v>3.6585648148148145E-2</c:v>
                </c:pt>
                <c:pt idx="2570">
                  <c:v>3.6597222222222225E-2</c:v>
                </c:pt>
                <c:pt idx="2571">
                  <c:v>3.6608796296296299E-2</c:v>
                </c:pt>
                <c:pt idx="2572">
                  <c:v>3.6620370370370373E-2</c:v>
                </c:pt>
                <c:pt idx="2573">
                  <c:v>3.6631944444444446E-2</c:v>
                </c:pt>
                <c:pt idx="2574">
                  <c:v>3.664351851851852E-2</c:v>
                </c:pt>
                <c:pt idx="2575">
                  <c:v>3.6655092592592593E-2</c:v>
                </c:pt>
                <c:pt idx="2576">
                  <c:v>3.6666666666666667E-2</c:v>
                </c:pt>
                <c:pt idx="2577">
                  <c:v>3.667824074074074E-2</c:v>
                </c:pt>
                <c:pt idx="2578">
                  <c:v>3.6689814814814821E-2</c:v>
                </c:pt>
                <c:pt idx="2579">
                  <c:v>3.6701388888888888E-2</c:v>
                </c:pt>
                <c:pt idx="2580">
                  <c:v>3.6712962962962961E-2</c:v>
                </c:pt>
                <c:pt idx="2581">
                  <c:v>3.6724537037037035E-2</c:v>
                </c:pt>
                <c:pt idx="2582">
                  <c:v>3.6736111111111108E-2</c:v>
                </c:pt>
                <c:pt idx="2583">
                  <c:v>3.6747685185185182E-2</c:v>
                </c:pt>
                <c:pt idx="2584">
                  <c:v>3.6759259259259255E-2</c:v>
                </c:pt>
                <c:pt idx="2585">
                  <c:v>3.6759259259259255E-2</c:v>
                </c:pt>
                <c:pt idx="2586">
                  <c:v>3.6770833333333336E-2</c:v>
                </c:pt>
                <c:pt idx="2587">
                  <c:v>3.6782407407407409E-2</c:v>
                </c:pt>
                <c:pt idx="2588">
                  <c:v>3.6793981481481483E-2</c:v>
                </c:pt>
                <c:pt idx="2589">
                  <c:v>3.6805555555555557E-2</c:v>
                </c:pt>
                <c:pt idx="2590">
                  <c:v>3.681712962962963E-2</c:v>
                </c:pt>
                <c:pt idx="2591">
                  <c:v>3.6828703703703704E-2</c:v>
                </c:pt>
                <c:pt idx="2592">
                  <c:v>3.6840277777777777E-2</c:v>
                </c:pt>
                <c:pt idx="2593">
                  <c:v>3.6851851851851851E-2</c:v>
                </c:pt>
                <c:pt idx="2594">
                  <c:v>3.6863425925925931E-2</c:v>
                </c:pt>
                <c:pt idx="2595">
                  <c:v>3.6874999999999998E-2</c:v>
                </c:pt>
                <c:pt idx="2596">
                  <c:v>3.6886574074074079E-2</c:v>
                </c:pt>
                <c:pt idx="2597">
                  <c:v>3.6898148148148145E-2</c:v>
                </c:pt>
                <c:pt idx="2598">
                  <c:v>3.6909722222222226E-2</c:v>
                </c:pt>
                <c:pt idx="2599">
                  <c:v>3.6921296296296292E-2</c:v>
                </c:pt>
                <c:pt idx="2600">
                  <c:v>3.6932870370370366E-2</c:v>
                </c:pt>
                <c:pt idx="2601">
                  <c:v>3.6944444444444446E-2</c:v>
                </c:pt>
                <c:pt idx="2602">
                  <c:v>3.695601851851852E-2</c:v>
                </c:pt>
                <c:pt idx="2603">
                  <c:v>3.6967592592592594E-2</c:v>
                </c:pt>
                <c:pt idx="2604">
                  <c:v>3.6979166666666667E-2</c:v>
                </c:pt>
                <c:pt idx="2605">
                  <c:v>3.6990740740740741E-2</c:v>
                </c:pt>
                <c:pt idx="2606">
                  <c:v>3.7002314814814814E-2</c:v>
                </c:pt>
                <c:pt idx="2607">
                  <c:v>3.7013888888888888E-2</c:v>
                </c:pt>
                <c:pt idx="2608">
                  <c:v>3.7025462962962961E-2</c:v>
                </c:pt>
                <c:pt idx="2609">
                  <c:v>3.7037037037037042E-2</c:v>
                </c:pt>
                <c:pt idx="2610">
                  <c:v>3.7048611111111109E-2</c:v>
                </c:pt>
                <c:pt idx="2611">
                  <c:v>3.7060185185185189E-2</c:v>
                </c:pt>
                <c:pt idx="2612">
                  <c:v>3.7071759259259256E-2</c:v>
                </c:pt>
                <c:pt idx="2613">
                  <c:v>3.7083333333333336E-2</c:v>
                </c:pt>
                <c:pt idx="2614">
                  <c:v>3.7094907407407403E-2</c:v>
                </c:pt>
                <c:pt idx="2615">
                  <c:v>3.7106481481481483E-2</c:v>
                </c:pt>
                <c:pt idx="2616">
                  <c:v>3.7118055555555557E-2</c:v>
                </c:pt>
                <c:pt idx="2617">
                  <c:v>3.712962962962963E-2</c:v>
                </c:pt>
                <c:pt idx="2618">
                  <c:v>3.7141203703703704E-2</c:v>
                </c:pt>
                <c:pt idx="2619">
                  <c:v>3.7152777777777778E-2</c:v>
                </c:pt>
                <c:pt idx="2620">
                  <c:v>3.7164351851851851E-2</c:v>
                </c:pt>
                <c:pt idx="2621">
                  <c:v>3.7175925925925925E-2</c:v>
                </c:pt>
                <c:pt idx="2622">
                  <c:v>3.7187499999999998E-2</c:v>
                </c:pt>
                <c:pt idx="2623">
                  <c:v>3.7199074074074072E-2</c:v>
                </c:pt>
                <c:pt idx="2624">
                  <c:v>3.7210648148148152E-2</c:v>
                </c:pt>
                <c:pt idx="2625">
                  <c:v>3.7222222222222219E-2</c:v>
                </c:pt>
                <c:pt idx="2626">
                  <c:v>3.72337962962963E-2</c:v>
                </c:pt>
                <c:pt idx="2627">
                  <c:v>3.7245370370370366E-2</c:v>
                </c:pt>
                <c:pt idx="2628">
                  <c:v>3.7256944444444447E-2</c:v>
                </c:pt>
                <c:pt idx="2629">
                  <c:v>3.7268518518518513E-2</c:v>
                </c:pt>
                <c:pt idx="2630">
                  <c:v>3.7280092592592594E-2</c:v>
                </c:pt>
                <c:pt idx="2631">
                  <c:v>3.7291666666666667E-2</c:v>
                </c:pt>
                <c:pt idx="2632">
                  <c:v>3.7303240740740741E-2</c:v>
                </c:pt>
                <c:pt idx="2633">
                  <c:v>3.7314814814814815E-2</c:v>
                </c:pt>
                <c:pt idx="2634">
                  <c:v>3.7326388888888888E-2</c:v>
                </c:pt>
                <c:pt idx="2635">
                  <c:v>3.7337962962962962E-2</c:v>
                </c:pt>
                <c:pt idx="2636">
                  <c:v>3.7349537037037035E-2</c:v>
                </c:pt>
                <c:pt idx="2637">
                  <c:v>3.7361111111111109E-2</c:v>
                </c:pt>
                <c:pt idx="2638">
                  <c:v>3.7372685185185189E-2</c:v>
                </c:pt>
                <c:pt idx="2639">
                  <c:v>3.7384259259259263E-2</c:v>
                </c:pt>
                <c:pt idx="2640">
                  <c:v>3.7395833333333336E-2</c:v>
                </c:pt>
                <c:pt idx="2641">
                  <c:v>3.740740740740741E-2</c:v>
                </c:pt>
                <c:pt idx="2642">
                  <c:v>3.7418981481481477E-2</c:v>
                </c:pt>
                <c:pt idx="2643">
                  <c:v>3.7430555555555557E-2</c:v>
                </c:pt>
                <c:pt idx="2644">
                  <c:v>3.7442129629629624E-2</c:v>
                </c:pt>
                <c:pt idx="2645">
                  <c:v>3.7453703703703704E-2</c:v>
                </c:pt>
                <c:pt idx="2646">
                  <c:v>3.7465277777777778E-2</c:v>
                </c:pt>
                <c:pt idx="2647">
                  <c:v>3.7476851851851851E-2</c:v>
                </c:pt>
                <c:pt idx="2648">
                  <c:v>3.7488425925925925E-2</c:v>
                </c:pt>
                <c:pt idx="2649">
                  <c:v>3.7499999999999999E-2</c:v>
                </c:pt>
                <c:pt idx="2650">
                  <c:v>3.7511574074074072E-2</c:v>
                </c:pt>
                <c:pt idx="2651">
                  <c:v>3.7523148148148146E-2</c:v>
                </c:pt>
                <c:pt idx="2652">
                  <c:v>3.7534722222222219E-2</c:v>
                </c:pt>
                <c:pt idx="2653">
                  <c:v>3.75462962962963E-2</c:v>
                </c:pt>
                <c:pt idx="2654">
                  <c:v>3.7557870370370373E-2</c:v>
                </c:pt>
                <c:pt idx="2655">
                  <c:v>3.7569444444444447E-2</c:v>
                </c:pt>
                <c:pt idx="2656">
                  <c:v>3.7581018518518521E-2</c:v>
                </c:pt>
                <c:pt idx="2657">
                  <c:v>3.7592592592592594E-2</c:v>
                </c:pt>
                <c:pt idx="2658">
                  <c:v>3.7604166666666668E-2</c:v>
                </c:pt>
                <c:pt idx="2659">
                  <c:v>3.7615740740740741E-2</c:v>
                </c:pt>
                <c:pt idx="2660">
                  <c:v>3.7627314814814815E-2</c:v>
                </c:pt>
                <c:pt idx="2661">
                  <c:v>3.7638888888888895E-2</c:v>
                </c:pt>
                <c:pt idx="2662">
                  <c:v>3.7650462962962962E-2</c:v>
                </c:pt>
                <c:pt idx="2663">
                  <c:v>3.7662037037037036E-2</c:v>
                </c:pt>
                <c:pt idx="2664">
                  <c:v>3.7673611111111109E-2</c:v>
                </c:pt>
                <c:pt idx="2665">
                  <c:v>3.7685185185185183E-2</c:v>
                </c:pt>
                <c:pt idx="2666">
                  <c:v>3.7696759259259256E-2</c:v>
                </c:pt>
                <c:pt idx="2667">
                  <c:v>3.770833333333333E-2</c:v>
                </c:pt>
                <c:pt idx="2668">
                  <c:v>3.771990740740741E-2</c:v>
                </c:pt>
                <c:pt idx="2669">
                  <c:v>3.7731481481481484E-2</c:v>
                </c:pt>
                <c:pt idx="2670">
                  <c:v>3.7743055555555557E-2</c:v>
                </c:pt>
                <c:pt idx="2671">
                  <c:v>3.7754629629629631E-2</c:v>
                </c:pt>
                <c:pt idx="2672">
                  <c:v>3.7766203703703705E-2</c:v>
                </c:pt>
                <c:pt idx="2673">
                  <c:v>3.7777777777777778E-2</c:v>
                </c:pt>
                <c:pt idx="2674">
                  <c:v>3.7789351851851852E-2</c:v>
                </c:pt>
                <c:pt idx="2675">
                  <c:v>3.7800925925925925E-2</c:v>
                </c:pt>
                <c:pt idx="2676">
                  <c:v>3.7812500000000006E-2</c:v>
                </c:pt>
                <c:pt idx="2677">
                  <c:v>3.7824074074074072E-2</c:v>
                </c:pt>
                <c:pt idx="2678">
                  <c:v>3.7835648148148153E-2</c:v>
                </c:pt>
                <c:pt idx="2679">
                  <c:v>3.784722222222222E-2</c:v>
                </c:pt>
                <c:pt idx="2680">
                  <c:v>3.78587962962963E-2</c:v>
                </c:pt>
                <c:pt idx="2681">
                  <c:v>3.7870370370370367E-2</c:v>
                </c:pt>
                <c:pt idx="2682">
                  <c:v>3.788194444444444E-2</c:v>
                </c:pt>
                <c:pt idx="2683">
                  <c:v>3.7893518518518521E-2</c:v>
                </c:pt>
                <c:pt idx="2684">
                  <c:v>3.7905092592592594E-2</c:v>
                </c:pt>
                <c:pt idx="2685">
                  <c:v>3.7916666666666668E-2</c:v>
                </c:pt>
                <c:pt idx="2686">
                  <c:v>3.7928240740740742E-2</c:v>
                </c:pt>
                <c:pt idx="2687">
                  <c:v>3.7939814814814815E-2</c:v>
                </c:pt>
                <c:pt idx="2688">
                  <c:v>3.7951388888888889E-2</c:v>
                </c:pt>
                <c:pt idx="2689">
                  <c:v>3.7962962962962962E-2</c:v>
                </c:pt>
                <c:pt idx="2690">
                  <c:v>3.7974537037037036E-2</c:v>
                </c:pt>
                <c:pt idx="2691">
                  <c:v>3.7986111111111116E-2</c:v>
                </c:pt>
                <c:pt idx="2692">
                  <c:v>3.7997685185185183E-2</c:v>
                </c:pt>
                <c:pt idx="2693">
                  <c:v>3.8009259259259263E-2</c:v>
                </c:pt>
                <c:pt idx="2694">
                  <c:v>3.802083333333333E-2</c:v>
                </c:pt>
                <c:pt idx="2695">
                  <c:v>3.8032407407407411E-2</c:v>
                </c:pt>
                <c:pt idx="2696">
                  <c:v>3.8043981481481477E-2</c:v>
                </c:pt>
                <c:pt idx="2697">
                  <c:v>3.8055555555555558E-2</c:v>
                </c:pt>
                <c:pt idx="2698">
                  <c:v>3.8067129629629631E-2</c:v>
                </c:pt>
                <c:pt idx="2699">
                  <c:v>3.8078703703703705E-2</c:v>
                </c:pt>
                <c:pt idx="2700">
                  <c:v>3.8090277777777778E-2</c:v>
                </c:pt>
                <c:pt idx="2701">
                  <c:v>3.8101851851851852E-2</c:v>
                </c:pt>
                <c:pt idx="2702">
                  <c:v>3.8113425925925926E-2</c:v>
                </c:pt>
                <c:pt idx="2703">
                  <c:v>3.8124999999999999E-2</c:v>
                </c:pt>
                <c:pt idx="2704">
                  <c:v>3.8136574074074073E-2</c:v>
                </c:pt>
                <c:pt idx="2705">
                  <c:v>3.8148148148148146E-2</c:v>
                </c:pt>
                <c:pt idx="2706">
                  <c:v>3.8159722222222227E-2</c:v>
                </c:pt>
                <c:pt idx="2707">
                  <c:v>3.8171296296296293E-2</c:v>
                </c:pt>
                <c:pt idx="2708">
                  <c:v>3.8182870370370374E-2</c:v>
                </c:pt>
                <c:pt idx="2709">
                  <c:v>3.8194444444444441E-2</c:v>
                </c:pt>
                <c:pt idx="2710">
                  <c:v>3.8206018518518521E-2</c:v>
                </c:pt>
                <c:pt idx="2711">
                  <c:v>3.8217592592592588E-2</c:v>
                </c:pt>
                <c:pt idx="2712">
                  <c:v>3.8229166666666668E-2</c:v>
                </c:pt>
                <c:pt idx="2713">
                  <c:v>3.8240740740740742E-2</c:v>
                </c:pt>
                <c:pt idx="2714">
                  <c:v>3.8252314814814815E-2</c:v>
                </c:pt>
                <c:pt idx="2715">
                  <c:v>3.8263888888888889E-2</c:v>
                </c:pt>
                <c:pt idx="2716">
                  <c:v>3.8275462962962963E-2</c:v>
                </c:pt>
                <c:pt idx="2717">
                  <c:v>3.8287037037037036E-2</c:v>
                </c:pt>
                <c:pt idx="2718">
                  <c:v>3.829861111111111E-2</c:v>
                </c:pt>
                <c:pt idx="2719">
                  <c:v>3.8310185185185183E-2</c:v>
                </c:pt>
                <c:pt idx="2720">
                  <c:v>3.8321759259259257E-2</c:v>
                </c:pt>
                <c:pt idx="2721">
                  <c:v>3.8333333333333337E-2</c:v>
                </c:pt>
                <c:pt idx="2722">
                  <c:v>3.8344907407407411E-2</c:v>
                </c:pt>
                <c:pt idx="2723">
                  <c:v>3.8356481481481484E-2</c:v>
                </c:pt>
                <c:pt idx="2724">
                  <c:v>3.8368055555555551E-2</c:v>
                </c:pt>
                <c:pt idx="2725">
                  <c:v>3.8379629629629632E-2</c:v>
                </c:pt>
                <c:pt idx="2726">
                  <c:v>3.8391203703703698E-2</c:v>
                </c:pt>
                <c:pt idx="2727">
                  <c:v>3.8402777777777779E-2</c:v>
                </c:pt>
                <c:pt idx="2728">
                  <c:v>3.8414351851851852E-2</c:v>
                </c:pt>
                <c:pt idx="2729">
                  <c:v>3.8425925925925926E-2</c:v>
                </c:pt>
                <c:pt idx="2730">
                  <c:v>3.8437499999999999E-2</c:v>
                </c:pt>
                <c:pt idx="2731">
                  <c:v>3.8449074074074073E-2</c:v>
                </c:pt>
                <c:pt idx="2732">
                  <c:v>3.8460648148148147E-2</c:v>
                </c:pt>
                <c:pt idx="2733">
                  <c:v>3.847222222222222E-2</c:v>
                </c:pt>
                <c:pt idx="2734">
                  <c:v>3.8483796296296294E-2</c:v>
                </c:pt>
                <c:pt idx="2735">
                  <c:v>3.8495370370370367E-2</c:v>
                </c:pt>
                <c:pt idx="2736">
                  <c:v>3.8506944444444448E-2</c:v>
                </c:pt>
                <c:pt idx="2737">
                  <c:v>3.8518518518518521E-2</c:v>
                </c:pt>
                <c:pt idx="2738">
                  <c:v>3.8530092592592595E-2</c:v>
                </c:pt>
                <c:pt idx="2739">
                  <c:v>3.8541666666666669E-2</c:v>
                </c:pt>
                <c:pt idx="2740">
                  <c:v>3.8553240740740742E-2</c:v>
                </c:pt>
                <c:pt idx="2741">
                  <c:v>3.8564814814814816E-2</c:v>
                </c:pt>
                <c:pt idx="2742">
                  <c:v>3.8576388888888889E-2</c:v>
                </c:pt>
                <c:pt idx="2743">
                  <c:v>3.858796296296297E-2</c:v>
                </c:pt>
                <c:pt idx="2744">
                  <c:v>3.8599537037037036E-2</c:v>
                </c:pt>
                <c:pt idx="2745">
                  <c:v>3.861111111111111E-2</c:v>
                </c:pt>
                <c:pt idx="2746">
                  <c:v>3.8622685185185184E-2</c:v>
                </c:pt>
                <c:pt idx="2747">
                  <c:v>3.8634259259259257E-2</c:v>
                </c:pt>
                <c:pt idx="2748">
                  <c:v>3.8645833333333331E-2</c:v>
                </c:pt>
                <c:pt idx="2749">
                  <c:v>3.8657407407407404E-2</c:v>
                </c:pt>
                <c:pt idx="2750">
                  <c:v>3.8668981481481478E-2</c:v>
                </c:pt>
                <c:pt idx="2751">
                  <c:v>3.8680555555555558E-2</c:v>
                </c:pt>
                <c:pt idx="2752">
                  <c:v>3.8692129629629632E-2</c:v>
                </c:pt>
                <c:pt idx="2753">
                  <c:v>3.8703703703703705E-2</c:v>
                </c:pt>
                <c:pt idx="2754">
                  <c:v>3.8715277777777779E-2</c:v>
                </c:pt>
                <c:pt idx="2755">
                  <c:v>3.8726851851851853E-2</c:v>
                </c:pt>
                <c:pt idx="2756">
                  <c:v>3.8738425925925926E-2</c:v>
                </c:pt>
                <c:pt idx="2757">
                  <c:v>3.875E-2</c:v>
                </c:pt>
                <c:pt idx="2758">
                  <c:v>3.876157407407408E-2</c:v>
                </c:pt>
                <c:pt idx="2759">
                  <c:v>3.8773148148148147E-2</c:v>
                </c:pt>
                <c:pt idx="2760">
                  <c:v>3.8784722222222227E-2</c:v>
                </c:pt>
                <c:pt idx="2761">
                  <c:v>3.8796296296296294E-2</c:v>
                </c:pt>
                <c:pt idx="2762">
                  <c:v>3.8807870370370375E-2</c:v>
                </c:pt>
                <c:pt idx="2763">
                  <c:v>3.8819444444444441E-2</c:v>
                </c:pt>
                <c:pt idx="2764">
                  <c:v>3.8831018518518515E-2</c:v>
                </c:pt>
                <c:pt idx="2765">
                  <c:v>3.8842592592592588E-2</c:v>
                </c:pt>
                <c:pt idx="2766">
                  <c:v>3.8854166666666669E-2</c:v>
                </c:pt>
                <c:pt idx="2767">
                  <c:v>3.8865740740740742E-2</c:v>
                </c:pt>
                <c:pt idx="2768">
                  <c:v>3.8877314814814816E-2</c:v>
                </c:pt>
                <c:pt idx="2769">
                  <c:v>3.888888888888889E-2</c:v>
                </c:pt>
                <c:pt idx="2770">
                  <c:v>3.8900462962962963E-2</c:v>
                </c:pt>
                <c:pt idx="2771">
                  <c:v>3.8912037037037037E-2</c:v>
                </c:pt>
                <c:pt idx="2772">
                  <c:v>3.892361111111111E-2</c:v>
                </c:pt>
                <c:pt idx="2773">
                  <c:v>3.8935185185185191E-2</c:v>
                </c:pt>
                <c:pt idx="2774">
                  <c:v>3.8946759259259257E-2</c:v>
                </c:pt>
                <c:pt idx="2775">
                  <c:v>3.8958333333333338E-2</c:v>
                </c:pt>
                <c:pt idx="2776">
                  <c:v>3.8969907407407404E-2</c:v>
                </c:pt>
                <c:pt idx="2777">
                  <c:v>3.8981481481481485E-2</c:v>
                </c:pt>
                <c:pt idx="2778">
                  <c:v>3.8993055555555552E-2</c:v>
                </c:pt>
                <c:pt idx="2779">
                  <c:v>3.9004629629629632E-2</c:v>
                </c:pt>
                <c:pt idx="2780">
                  <c:v>3.9016203703703699E-2</c:v>
                </c:pt>
                <c:pt idx="2781">
                  <c:v>3.9027777777777779E-2</c:v>
                </c:pt>
                <c:pt idx="2782">
                  <c:v>3.9039351851851853E-2</c:v>
                </c:pt>
                <c:pt idx="2783">
                  <c:v>3.9050925925925926E-2</c:v>
                </c:pt>
                <c:pt idx="2784">
                  <c:v>3.90625E-2</c:v>
                </c:pt>
                <c:pt idx="2785">
                  <c:v>3.9074074074074074E-2</c:v>
                </c:pt>
                <c:pt idx="2786">
                  <c:v>3.9085648148148147E-2</c:v>
                </c:pt>
                <c:pt idx="2787">
                  <c:v>3.9097222222222221E-2</c:v>
                </c:pt>
                <c:pt idx="2788">
                  <c:v>3.9108796296296301E-2</c:v>
                </c:pt>
                <c:pt idx="2789">
                  <c:v>3.9120370370370368E-2</c:v>
                </c:pt>
                <c:pt idx="2790">
                  <c:v>3.9131944444444448E-2</c:v>
                </c:pt>
                <c:pt idx="2791">
                  <c:v>3.9143518518518515E-2</c:v>
                </c:pt>
                <c:pt idx="2792">
                  <c:v>3.9155092592592596E-2</c:v>
                </c:pt>
                <c:pt idx="2793">
                  <c:v>3.9166666666666662E-2</c:v>
                </c:pt>
                <c:pt idx="2794">
                  <c:v>3.9178240740740743E-2</c:v>
                </c:pt>
                <c:pt idx="2795">
                  <c:v>3.9189814814814809E-2</c:v>
                </c:pt>
                <c:pt idx="2796">
                  <c:v>3.920138888888889E-2</c:v>
                </c:pt>
                <c:pt idx="2797">
                  <c:v>3.9212962962962963E-2</c:v>
                </c:pt>
                <c:pt idx="2798">
                  <c:v>3.9224537037037037E-2</c:v>
                </c:pt>
                <c:pt idx="2799">
                  <c:v>3.923611111111111E-2</c:v>
                </c:pt>
                <c:pt idx="2800">
                  <c:v>3.9247685185185184E-2</c:v>
                </c:pt>
                <c:pt idx="2801">
                  <c:v>3.9259259259259258E-2</c:v>
                </c:pt>
                <c:pt idx="2802">
                  <c:v>3.9270833333333331E-2</c:v>
                </c:pt>
                <c:pt idx="2803">
                  <c:v>3.9282407407407412E-2</c:v>
                </c:pt>
                <c:pt idx="2804">
                  <c:v>3.9293981481481485E-2</c:v>
                </c:pt>
                <c:pt idx="2805">
                  <c:v>3.9305555555555559E-2</c:v>
                </c:pt>
                <c:pt idx="2806">
                  <c:v>3.9317129629629625E-2</c:v>
                </c:pt>
                <c:pt idx="2807">
                  <c:v>3.9328703703703706E-2</c:v>
                </c:pt>
                <c:pt idx="2808">
                  <c:v>3.9340277777777773E-2</c:v>
                </c:pt>
                <c:pt idx="2809">
                  <c:v>3.9351851851851853E-2</c:v>
                </c:pt>
                <c:pt idx="2810">
                  <c:v>3.936342592592592E-2</c:v>
                </c:pt>
                <c:pt idx="2811">
                  <c:v>3.9375E-2</c:v>
                </c:pt>
                <c:pt idx="2812">
                  <c:v>3.9386574074074074E-2</c:v>
                </c:pt>
                <c:pt idx="2813">
                  <c:v>3.9398148148148147E-2</c:v>
                </c:pt>
                <c:pt idx="2814">
                  <c:v>3.9409722222222221E-2</c:v>
                </c:pt>
                <c:pt idx="2815">
                  <c:v>3.9421296296296295E-2</c:v>
                </c:pt>
                <c:pt idx="2816">
                  <c:v>3.9432870370370368E-2</c:v>
                </c:pt>
                <c:pt idx="2817">
                  <c:v>3.9444444444444442E-2</c:v>
                </c:pt>
                <c:pt idx="2818">
                  <c:v>3.9456018518518522E-2</c:v>
                </c:pt>
                <c:pt idx="2819">
                  <c:v>3.9467592592592596E-2</c:v>
                </c:pt>
                <c:pt idx="2820">
                  <c:v>3.9479166666666669E-2</c:v>
                </c:pt>
                <c:pt idx="2821">
                  <c:v>3.9490740740740743E-2</c:v>
                </c:pt>
                <c:pt idx="2822">
                  <c:v>3.9502314814814816E-2</c:v>
                </c:pt>
                <c:pt idx="2823">
                  <c:v>3.951388888888889E-2</c:v>
                </c:pt>
                <c:pt idx="2824">
                  <c:v>3.9525462962962964E-2</c:v>
                </c:pt>
                <c:pt idx="2825">
                  <c:v>3.953703703703703E-2</c:v>
                </c:pt>
                <c:pt idx="2826">
                  <c:v>3.9548611111111111E-2</c:v>
                </c:pt>
                <c:pt idx="2827">
                  <c:v>3.9560185185185184E-2</c:v>
                </c:pt>
                <c:pt idx="2828">
                  <c:v>3.9571759259259258E-2</c:v>
                </c:pt>
                <c:pt idx="2829">
                  <c:v>3.9583333333333331E-2</c:v>
                </c:pt>
                <c:pt idx="2830">
                  <c:v>3.9594907407407405E-2</c:v>
                </c:pt>
                <c:pt idx="2831">
                  <c:v>3.9606481481481479E-2</c:v>
                </c:pt>
                <c:pt idx="2832">
                  <c:v>3.9618055555555552E-2</c:v>
                </c:pt>
                <c:pt idx="2833">
                  <c:v>3.9629629629629633E-2</c:v>
                </c:pt>
                <c:pt idx="2834">
                  <c:v>3.9641203703703706E-2</c:v>
                </c:pt>
                <c:pt idx="2835">
                  <c:v>3.965277777777778E-2</c:v>
                </c:pt>
                <c:pt idx="2836">
                  <c:v>3.9664351851851853E-2</c:v>
                </c:pt>
                <c:pt idx="2837">
                  <c:v>3.9675925925925927E-2</c:v>
                </c:pt>
                <c:pt idx="2838">
                  <c:v>3.9687500000000001E-2</c:v>
                </c:pt>
                <c:pt idx="2839">
                  <c:v>3.9699074074074074E-2</c:v>
                </c:pt>
                <c:pt idx="2840">
                  <c:v>3.9710648148148148E-2</c:v>
                </c:pt>
                <c:pt idx="2841">
                  <c:v>3.9722222222222221E-2</c:v>
                </c:pt>
                <c:pt idx="2842">
                  <c:v>3.9733796296296302E-2</c:v>
                </c:pt>
                <c:pt idx="2843">
                  <c:v>3.9745370370370368E-2</c:v>
                </c:pt>
                <c:pt idx="2844">
                  <c:v>3.9756944444444449E-2</c:v>
                </c:pt>
                <c:pt idx="2845">
                  <c:v>3.9768518518518516E-2</c:v>
                </c:pt>
                <c:pt idx="2846">
                  <c:v>3.9780092592592589E-2</c:v>
                </c:pt>
                <c:pt idx="2847">
                  <c:v>3.9791666666666663E-2</c:v>
                </c:pt>
                <c:pt idx="2848">
                  <c:v>3.9803240740740743E-2</c:v>
                </c:pt>
                <c:pt idx="2849">
                  <c:v>3.9814814814814817E-2</c:v>
                </c:pt>
                <c:pt idx="2850">
                  <c:v>3.982638888888889E-2</c:v>
                </c:pt>
                <c:pt idx="2851">
                  <c:v>3.9837962962962964E-2</c:v>
                </c:pt>
                <c:pt idx="2852">
                  <c:v>3.9849537037037037E-2</c:v>
                </c:pt>
                <c:pt idx="2853">
                  <c:v>3.9861111111111111E-2</c:v>
                </c:pt>
                <c:pt idx="2854">
                  <c:v>3.9872685185185185E-2</c:v>
                </c:pt>
                <c:pt idx="2855">
                  <c:v>3.9884259259259258E-2</c:v>
                </c:pt>
                <c:pt idx="2856">
                  <c:v>3.9895833333333332E-2</c:v>
                </c:pt>
                <c:pt idx="2857">
                  <c:v>3.9907407407407412E-2</c:v>
                </c:pt>
                <c:pt idx="2858">
                  <c:v>3.9918981481481479E-2</c:v>
                </c:pt>
                <c:pt idx="2859">
                  <c:v>3.9930555555555559E-2</c:v>
                </c:pt>
                <c:pt idx="2860">
                  <c:v>3.9942129629629626E-2</c:v>
                </c:pt>
                <c:pt idx="2861">
                  <c:v>3.9953703703703707E-2</c:v>
                </c:pt>
                <c:pt idx="2862">
                  <c:v>3.9965277777777773E-2</c:v>
                </c:pt>
                <c:pt idx="2863">
                  <c:v>3.9976851851851854E-2</c:v>
                </c:pt>
                <c:pt idx="2864">
                  <c:v>3.9988425925925927E-2</c:v>
                </c:pt>
                <c:pt idx="2865">
                  <c:v>0.04</c:v>
                </c:pt>
                <c:pt idx="2866">
                  <c:v>4.0011574074074074E-2</c:v>
                </c:pt>
                <c:pt idx="2867">
                  <c:v>4.0023148148148148E-2</c:v>
                </c:pt>
                <c:pt idx="2868">
                  <c:v>4.0034722222222222E-2</c:v>
                </c:pt>
                <c:pt idx="2869">
                  <c:v>4.0046296296296295E-2</c:v>
                </c:pt>
                <c:pt idx="2870">
                  <c:v>4.0057870370370369E-2</c:v>
                </c:pt>
                <c:pt idx="2871">
                  <c:v>4.0069444444444442E-2</c:v>
                </c:pt>
                <c:pt idx="2872">
                  <c:v>4.0081018518518523E-2</c:v>
                </c:pt>
                <c:pt idx="2873">
                  <c:v>4.0092592592592589E-2</c:v>
                </c:pt>
                <c:pt idx="2874">
                  <c:v>4.010416666666667E-2</c:v>
                </c:pt>
                <c:pt idx="2875">
                  <c:v>4.0115740740740737E-2</c:v>
                </c:pt>
                <c:pt idx="2876">
                  <c:v>4.0127314814814817E-2</c:v>
                </c:pt>
                <c:pt idx="2877">
                  <c:v>4.0138888888888884E-2</c:v>
                </c:pt>
                <c:pt idx="2878">
                  <c:v>4.0150462962962964E-2</c:v>
                </c:pt>
                <c:pt idx="2879">
                  <c:v>4.0162037037037038E-2</c:v>
                </c:pt>
                <c:pt idx="2880">
                  <c:v>4.0173611111111111E-2</c:v>
                </c:pt>
                <c:pt idx="2881">
                  <c:v>4.0185185185185185E-2</c:v>
                </c:pt>
                <c:pt idx="2882">
                  <c:v>4.0196759259259258E-2</c:v>
                </c:pt>
                <c:pt idx="2883">
                  <c:v>4.0208333333333332E-2</c:v>
                </c:pt>
                <c:pt idx="2884">
                  <c:v>4.0219907407407406E-2</c:v>
                </c:pt>
                <c:pt idx="2885">
                  <c:v>4.0231481481481479E-2</c:v>
                </c:pt>
                <c:pt idx="2886">
                  <c:v>4.024305555555556E-2</c:v>
                </c:pt>
                <c:pt idx="2887">
                  <c:v>4.0254629629629633E-2</c:v>
                </c:pt>
                <c:pt idx="2888">
                  <c:v>4.02662037037037E-2</c:v>
                </c:pt>
                <c:pt idx="2889">
                  <c:v>4.027777777777778E-2</c:v>
                </c:pt>
                <c:pt idx="2890">
                  <c:v>4.0289351851851847E-2</c:v>
                </c:pt>
                <c:pt idx="2891">
                  <c:v>4.0300925925925928E-2</c:v>
                </c:pt>
                <c:pt idx="2892">
                  <c:v>4.0312499999999994E-2</c:v>
                </c:pt>
                <c:pt idx="2893">
                  <c:v>4.0324074074074075E-2</c:v>
                </c:pt>
                <c:pt idx="2894">
                  <c:v>4.0335648148148148E-2</c:v>
                </c:pt>
                <c:pt idx="2895">
                  <c:v>4.0347222222222222E-2</c:v>
                </c:pt>
                <c:pt idx="2896">
                  <c:v>4.0358796296296295E-2</c:v>
                </c:pt>
                <c:pt idx="2897">
                  <c:v>4.0370370370370369E-2</c:v>
                </c:pt>
                <c:pt idx="2898">
                  <c:v>4.0381944444444443E-2</c:v>
                </c:pt>
                <c:pt idx="2899">
                  <c:v>4.0393518518518516E-2</c:v>
                </c:pt>
                <c:pt idx="2900">
                  <c:v>4.040509259259259E-2</c:v>
                </c:pt>
                <c:pt idx="2901">
                  <c:v>4.041666666666667E-2</c:v>
                </c:pt>
                <c:pt idx="2902">
                  <c:v>4.0428240740740744E-2</c:v>
                </c:pt>
                <c:pt idx="2903">
                  <c:v>4.0439814814814817E-2</c:v>
                </c:pt>
                <c:pt idx="2904">
                  <c:v>4.0451388888888891E-2</c:v>
                </c:pt>
                <c:pt idx="2905">
                  <c:v>4.0462962962962964E-2</c:v>
                </c:pt>
                <c:pt idx="2906">
                  <c:v>4.0474537037037038E-2</c:v>
                </c:pt>
                <c:pt idx="2907">
                  <c:v>4.0486111111111105E-2</c:v>
                </c:pt>
                <c:pt idx="2908">
                  <c:v>4.0486111111111105E-2</c:v>
                </c:pt>
                <c:pt idx="2909">
                  <c:v>4.0509259259259259E-2</c:v>
                </c:pt>
                <c:pt idx="2910">
                  <c:v>4.0520833333333332E-2</c:v>
                </c:pt>
                <c:pt idx="2911">
                  <c:v>4.0520833333333332E-2</c:v>
                </c:pt>
                <c:pt idx="2912">
                  <c:v>4.0532407407407406E-2</c:v>
                </c:pt>
                <c:pt idx="2913">
                  <c:v>4.0543981481481479E-2</c:v>
                </c:pt>
                <c:pt idx="2914">
                  <c:v>4.0555555555555553E-2</c:v>
                </c:pt>
                <c:pt idx="2915">
                  <c:v>4.0567129629629627E-2</c:v>
                </c:pt>
                <c:pt idx="2916">
                  <c:v>4.05787037037037E-2</c:v>
                </c:pt>
                <c:pt idx="2917">
                  <c:v>4.0590277777777781E-2</c:v>
                </c:pt>
                <c:pt idx="2918">
                  <c:v>4.0601851851851854E-2</c:v>
                </c:pt>
                <c:pt idx="2919">
                  <c:v>4.0613425925925928E-2</c:v>
                </c:pt>
                <c:pt idx="2920">
                  <c:v>4.0625000000000001E-2</c:v>
                </c:pt>
                <c:pt idx="2921">
                  <c:v>4.0636574074074075E-2</c:v>
                </c:pt>
                <c:pt idx="2922">
                  <c:v>4.0648148148148149E-2</c:v>
                </c:pt>
                <c:pt idx="2923">
                  <c:v>4.0659722222222222E-2</c:v>
                </c:pt>
                <c:pt idx="2924">
                  <c:v>4.0671296296296296E-2</c:v>
                </c:pt>
                <c:pt idx="2925">
                  <c:v>4.0682870370370376E-2</c:v>
                </c:pt>
                <c:pt idx="2926">
                  <c:v>4.0694444444444443E-2</c:v>
                </c:pt>
                <c:pt idx="2927">
                  <c:v>4.0706018518518523E-2</c:v>
                </c:pt>
                <c:pt idx="2928">
                  <c:v>4.071759259259259E-2</c:v>
                </c:pt>
                <c:pt idx="2929">
                  <c:v>4.0729166666666664E-2</c:v>
                </c:pt>
                <c:pt idx="2930">
                  <c:v>4.0740740740740737E-2</c:v>
                </c:pt>
                <c:pt idx="2931">
                  <c:v>4.0752314814814811E-2</c:v>
                </c:pt>
                <c:pt idx="2932">
                  <c:v>4.0763888888888891E-2</c:v>
                </c:pt>
                <c:pt idx="2933">
                  <c:v>4.0775462962962965E-2</c:v>
                </c:pt>
                <c:pt idx="2934">
                  <c:v>4.0787037037037038E-2</c:v>
                </c:pt>
                <c:pt idx="2935">
                  <c:v>4.0798611111111112E-2</c:v>
                </c:pt>
                <c:pt idx="2936">
                  <c:v>4.0810185185185185E-2</c:v>
                </c:pt>
                <c:pt idx="2937">
                  <c:v>4.0821759259259259E-2</c:v>
                </c:pt>
                <c:pt idx="2938">
                  <c:v>4.0833333333333333E-2</c:v>
                </c:pt>
                <c:pt idx="2939">
                  <c:v>4.0844907407407406E-2</c:v>
                </c:pt>
                <c:pt idx="2940">
                  <c:v>4.0856481481481487E-2</c:v>
                </c:pt>
                <c:pt idx="2941">
                  <c:v>4.0868055555555553E-2</c:v>
                </c:pt>
                <c:pt idx="2942">
                  <c:v>4.0879629629629634E-2</c:v>
                </c:pt>
                <c:pt idx="2943">
                  <c:v>4.08912037037037E-2</c:v>
                </c:pt>
                <c:pt idx="2944">
                  <c:v>4.0902777777777781E-2</c:v>
                </c:pt>
                <c:pt idx="2945">
                  <c:v>4.0914351851851848E-2</c:v>
                </c:pt>
                <c:pt idx="2946">
                  <c:v>4.0925925925925928E-2</c:v>
                </c:pt>
                <c:pt idx="2947">
                  <c:v>4.0937500000000002E-2</c:v>
                </c:pt>
                <c:pt idx="2948">
                  <c:v>4.0949074074074075E-2</c:v>
                </c:pt>
                <c:pt idx="2949">
                  <c:v>4.0960648148148149E-2</c:v>
                </c:pt>
                <c:pt idx="2950">
                  <c:v>4.0972222222222222E-2</c:v>
                </c:pt>
                <c:pt idx="2951">
                  <c:v>4.0983796296296296E-2</c:v>
                </c:pt>
                <c:pt idx="2952">
                  <c:v>4.099537037037037E-2</c:v>
                </c:pt>
                <c:pt idx="2953">
                  <c:v>4.1006944444444443E-2</c:v>
                </c:pt>
                <c:pt idx="2954">
                  <c:v>4.1018518518518517E-2</c:v>
                </c:pt>
                <c:pt idx="2955">
                  <c:v>4.1030092592592597E-2</c:v>
                </c:pt>
                <c:pt idx="2956">
                  <c:v>4.1041666666666664E-2</c:v>
                </c:pt>
                <c:pt idx="2957">
                  <c:v>4.1053240740740744E-2</c:v>
                </c:pt>
                <c:pt idx="2958">
                  <c:v>4.1064814814814811E-2</c:v>
                </c:pt>
                <c:pt idx="2959">
                  <c:v>4.1076388888888891E-2</c:v>
                </c:pt>
                <c:pt idx="2960">
                  <c:v>4.1087962962962958E-2</c:v>
                </c:pt>
                <c:pt idx="2961">
                  <c:v>4.1099537037037039E-2</c:v>
                </c:pt>
                <c:pt idx="2962">
                  <c:v>4.1111111111111112E-2</c:v>
                </c:pt>
                <c:pt idx="2963">
                  <c:v>4.1122685185185186E-2</c:v>
                </c:pt>
                <c:pt idx="2964">
                  <c:v>4.1134259259259259E-2</c:v>
                </c:pt>
                <c:pt idx="2965">
                  <c:v>4.1145833333333333E-2</c:v>
                </c:pt>
                <c:pt idx="2966">
                  <c:v>4.1157407407407406E-2</c:v>
                </c:pt>
                <c:pt idx="2967">
                  <c:v>4.116898148148148E-2</c:v>
                </c:pt>
                <c:pt idx="2968">
                  <c:v>4.1180555555555554E-2</c:v>
                </c:pt>
                <c:pt idx="2969">
                  <c:v>4.1192129629629634E-2</c:v>
                </c:pt>
                <c:pt idx="2970">
                  <c:v>4.1203703703703708E-2</c:v>
                </c:pt>
                <c:pt idx="2971">
                  <c:v>4.1215277777777774E-2</c:v>
                </c:pt>
                <c:pt idx="2972">
                  <c:v>4.1226851851851855E-2</c:v>
                </c:pt>
                <c:pt idx="2973">
                  <c:v>4.1238425925925921E-2</c:v>
                </c:pt>
                <c:pt idx="2974">
                  <c:v>4.1250000000000002E-2</c:v>
                </c:pt>
                <c:pt idx="2975">
                  <c:v>4.1261574074074069E-2</c:v>
                </c:pt>
                <c:pt idx="2976">
                  <c:v>4.1273148148148149E-2</c:v>
                </c:pt>
                <c:pt idx="2977">
                  <c:v>4.1284722222222223E-2</c:v>
                </c:pt>
                <c:pt idx="2978">
                  <c:v>4.1296296296296296E-2</c:v>
                </c:pt>
                <c:pt idx="2979">
                  <c:v>4.130787037037037E-2</c:v>
                </c:pt>
                <c:pt idx="2980">
                  <c:v>4.1319444444444443E-2</c:v>
                </c:pt>
                <c:pt idx="2981">
                  <c:v>4.1331018518518517E-2</c:v>
                </c:pt>
                <c:pt idx="2982">
                  <c:v>4.1342592592592591E-2</c:v>
                </c:pt>
                <c:pt idx="2983">
                  <c:v>4.1354166666666664E-2</c:v>
                </c:pt>
                <c:pt idx="2984">
                  <c:v>4.1365740740740745E-2</c:v>
                </c:pt>
                <c:pt idx="2985">
                  <c:v>4.1377314814814818E-2</c:v>
                </c:pt>
                <c:pt idx="2986">
                  <c:v>4.1388888888888892E-2</c:v>
                </c:pt>
                <c:pt idx="2987">
                  <c:v>4.1400462962962965E-2</c:v>
                </c:pt>
                <c:pt idx="2988">
                  <c:v>4.1412037037037039E-2</c:v>
                </c:pt>
                <c:pt idx="2989">
                  <c:v>4.1423611111111112E-2</c:v>
                </c:pt>
                <c:pt idx="2990">
                  <c:v>4.1435185185185179E-2</c:v>
                </c:pt>
                <c:pt idx="2991">
                  <c:v>4.144675925925926E-2</c:v>
                </c:pt>
                <c:pt idx="2992">
                  <c:v>4.1458333333333333E-2</c:v>
                </c:pt>
                <c:pt idx="2993">
                  <c:v>4.1469907407407407E-2</c:v>
                </c:pt>
                <c:pt idx="2994">
                  <c:v>4.148148148148148E-2</c:v>
                </c:pt>
                <c:pt idx="2995">
                  <c:v>4.1493055555555554E-2</c:v>
                </c:pt>
                <c:pt idx="2996">
                  <c:v>4.1504629629629627E-2</c:v>
                </c:pt>
                <c:pt idx="2997">
                  <c:v>4.1516203703703701E-2</c:v>
                </c:pt>
                <c:pt idx="2998">
                  <c:v>4.1527777777777775E-2</c:v>
                </c:pt>
                <c:pt idx="2999">
                  <c:v>4.1539351851851855E-2</c:v>
                </c:pt>
                <c:pt idx="3000">
                  <c:v>4.1550925925925929E-2</c:v>
                </c:pt>
                <c:pt idx="3001">
                  <c:v>4.1562500000000002E-2</c:v>
                </c:pt>
                <c:pt idx="3002">
                  <c:v>4.1574074074074076E-2</c:v>
                </c:pt>
                <c:pt idx="3003">
                  <c:v>4.1585648148148149E-2</c:v>
                </c:pt>
                <c:pt idx="3004">
                  <c:v>4.1597222222222223E-2</c:v>
                </c:pt>
                <c:pt idx="3005">
                  <c:v>4.1608796296296297E-2</c:v>
                </c:pt>
                <c:pt idx="3006">
                  <c:v>4.162037037037037E-2</c:v>
                </c:pt>
                <c:pt idx="3007">
                  <c:v>4.1631944444444451E-2</c:v>
                </c:pt>
                <c:pt idx="3008">
                  <c:v>4.1643518518518517E-2</c:v>
                </c:pt>
                <c:pt idx="3009">
                  <c:v>4.1655092592592598E-2</c:v>
                </c:pt>
                <c:pt idx="3010">
                  <c:v>4.1666666666666664E-2</c:v>
                </c:pt>
                <c:pt idx="3011">
                  <c:v>4.1678240740740745E-2</c:v>
                </c:pt>
                <c:pt idx="3012">
                  <c:v>4.1689814814814818E-2</c:v>
                </c:pt>
                <c:pt idx="3013">
                  <c:v>4.1701388888888885E-2</c:v>
                </c:pt>
                <c:pt idx="3014">
                  <c:v>4.1712962962962959E-2</c:v>
                </c:pt>
                <c:pt idx="3015">
                  <c:v>4.1724537037037039E-2</c:v>
                </c:pt>
                <c:pt idx="3016">
                  <c:v>4.1736111111111113E-2</c:v>
                </c:pt>
                <c:pt idx="3017">
                  <c:v>4.1747685185185186E-2</c:v>
                </c:pt>
                <c:pt idx="3018">
                  <c:v>4.1759259259259253E-2</c:v>
                </c:pt>
                <c:pt idx="3019">
                  <c:v>4.1770833333333333E-2</c:v>
                </c:pt>
                <c:pt idx="3020">
                  <c:v>4.1782407407407407E-2</c:v>
                </c:pt>
                <c:pt idx="3021">
                  <c:v>4.1793981481481481E-2</c:v>
                </c:pt>
                <c:pt idx="3022">
                  <c:v>4.1805555555555561E-2</c:v>
                </c:pt>
                <c:pt idx="3023">
                  <c:v>4.1817129629629628E-2</c:v>
                </c:pt>
                <c:pt idx="3024">
                  <c:v>4.1828703703703701E-2</c:v>
                </c:pt>
                <c:pt idx="3025">
                  <c:v>4.1840277777777775E-2</c:v>
                </c:pt>
                <c:pt idx="3026">
                  <c:v>4.1851851851851855E-2</c:v>
                </c:pt>
                <c:pt idx="3027">
                  <c:v>4.1863425925925929E-2</c:v>
                </c:pt>
                <c:pt idx="3028">
                  <c:v>4.1874999999999996E-2</c:v>
                </c:pt>
                <c:pt idx="3029">
                  <c:v>4.1886574074074069E-2</c:v>
                </c:pt>
                <c:pt idx="3030">
                  <c:v>4.189814814814815E-2</c:v>
                </c:pt>
                <c:pt idx="3031">
                  <c:v>4.1909722222222223E-2</c:v>
                </c:pt>
                <c:pt idx="3032">
                  <c:v>4.1921296296296297E-2</c:v>
                </c:pt>
                <c:pt idx="3033">
                  <c:v>4.1932870370370377E-2</c:v>
                </c:pt>
                <c:pt idx="3034">
                  <c:v>4.1944444444444444E-2</c:v>
                </c:pt>
                <c:pt idx="3035">
                  <c:v>4.1956018518518517E-2</c:v>
                </c:pt>
                <c:pt idx="3036">
                  <c:v>4.1967592592592591E-2</c:v>
                </c:pt>
                <c:pt idx="3037">
                  <c:v>4.1979166666666672E-2</c:v>
                </c:pt>
                <c:pt idx="3038">
                  <c:v>4.1990740740740745E-2</c:v>
                </c:pt>
                <c:pt idx="3039">
                  <c:v>4.2002314814814812E-2</c:v>
                </c:pt>
                <c:pt idx="3040">
                  <c:v>4.2013888888888885E-2</c:v>
                </c:pt>
                <c:pt idx="3041">
                  <c:v>4.2025462962962966E-2</c:v>
                </c:pt>
                <c:pt idx="3042">
                  <c:v>4.2037037037037039E-2</c:v>
                </c:pt>
                <c:pt idx="3043">
                  <c:v>4.2048611111111113E-2</c:v>
                </c:pt>
                <c:pt idx="3044">
                  <c:v>4.206018518518518E-2</c:v>
                </c:pt>
                <c:pt idx="3045">
                  <c:v>4.207175925925926E-2</c:v>
                </c:pt>
                <c:pt idx="3046">
                  <c:v>4.2083333333333334E-2</c:v>
                </c:pt>
                <c:pt idx="3047">
                  <c:v>4.2094907407407407E-2</c:v>
                </c:pt>
                <c:pt idx="3048">
                  <c:v>4.2106481481481488E-2</c:v>
                </c:pt>
                <c:pt idx="3049">
                  <c:v>4.2118055555555554E-2</c:v>
                </c:pt>
                <c:pt idx="3050">
                  <c:v>4.2129629629629628E-2</c:v>
                </c:pt>
                <c:pt idx="3051">
                  <c:v>4.2141203703703702E-2</c:v>
                </c:pt>
                <c:pt idx="3052">
                  <c:v>4.2152777777777782E-2</c:v>
                </c:pt>
                <c:pt idx="3053">
                  <c:v>4.2164351851851856E-2</c:v>
                </c:pt>
                <c:pt idx="3054">
                  <c:v>4.2175925925925922E-2</c:v>
                </c:pt>
                <c:pt idx="3055">
                  <c:v>4.2187499999999996E-2</c:v>
                </c:pt>
                <c:pt idx="3056">
                  <c:v>4.2199074074074076E-2</c:v>
                </c:pt>
                <c:pt idx="3057">
                  <c:v>4.221064814814815E-2</c:v>
                </c:pt>
                <c:pt idx="3058">
                  <c:v>4.2222222222222223E-2</c:v>
                </c:pt>
                <c:pt idx="3059">
                  <c:v>4.223379629629629E-2</c:v>
                </c:pt>
                <c:pt idx="3060">
                  <c:v>4.2245370370370371E-2</c:v>
                </c:pt>
                <c:pt idx="3061">
                  <c:v>4.2256944444444444E-2</c:v>
                </c:pt>
                <c:pt idx="3062">
                  <c:v>4.2268518518518518E-2</c:v>
                </c:pt>
                <c:pt idx="3063">
                  <c:v>4.2280092592592598E-2</c:v>
                </c:pt>
                <c:pt idx="3064">
                  <c:v>4.2291666666666665E-2</c:v>
                </c:pt>
                <c:pt idx="3065">
                  <c:v>4.2303240740740738E-2</c:v>
                </c:pt>
                <c:pt idx="3066">
                  <c:v>4.2314814814814812E-2</c:v>
                </c:pt>
                <c:pt idx="3067">
                  <c:v>4.2326388888888893E-2</c:v>
                </c:pt>
                <c:pt idx="3068">
                  <c:v>4.2337962962962966E-2</c:v>
                </c:pt>
                <c:pt idx="3069">
                  <c:v>4.2349537037037033E-2</c:v>
                </c:pt>
                <c:pt idx="3070">
                  <c:v>4.2361111111111106E-2</c:v>
                </c:pt>
                <c:pt idx="3071">
                  <c:v>4.2372685185185187E-2</c:v>
                </c:pt>
                <c:pt idx="3072">
                  <c:v>4.238425925925926E-2</c:v>
                </c:pt>
                <c:pt idx="3073">
                  <c:v>4.2395833333333334E-2</c:v>
                </c:pt>
                <c:pt idx="3074">
                  <c:v>4.2407407407407401E-2</c:v>
                </c:pt>
                <c:pt idx="3075">
                  <c:v>4.2418981481481481E-2</c:v>
                </c:pt>
                <c:pt idx="3076">
                  <c:v>4.2430555555555555E-2</c:v>
                </c:pt>
                <c:pt idx="3077">
                  <c:v>4.2442129629629628E-2</c:v>
                </c:pt>
                <c:pt idx="3078">
                  <c:v>4.2453703703703709E-2</c:v>
                </c:pt>
                <c:pt idx="3079">
                  <c:v>4.2465277777777775E-2</c:v>
                </c:pt>
                <c:pt idx="3080">
                  <c:v>4.2476851851851849E-2</c:v>
                </c:pt>
                <c:pt idx="3081">
                  <c:v>4.2488425925925923E-2</c:v>
                </c:pt>
                <c:pt idx="3082">
                  <c:v>4.2500000000000003E-2</c:v>
                </c:pt>
                <c:pt idx="3083">
                  <c:v>4.2511574074074077E-2</c:v>
                </c:pt>
                <c:pt idx="3084">
                  <c:v>4.252314814814815E-2</c:v>
                </c:pt>
                <c:pt idx="3085">
                  <c:v>4.2534722222222217E-2</c:v>
                </c:pt>
                <c:pt idx="3086">
                  <c:v>4.2546296296296297E-2</c:v>
                </c:pt>
                <c:pt idx="3087">
                  <c:v>4.2557870370370371E-2</c:v>
                </c:pt>
                <c:pt idx="3088">
                  <c:v>4.2569444444444444E-2</c:v>
                </c:pt>
                <c:pt idx="3089">
                  <c:v>4.2581018518518525E-2</c:v>
                </c:pt>
                <c:pt idx="3090">
                  <c:v>4.2592592592592592E-2</c:v>
                </c:pt>
                <c:pt idx="3091">
                  <c:v>4.2604166666666665E-2</c:v>
                </c:pt>
                <c:pt idx="3092">
                  <c:v>4.2615740740740739E-2</c:v>
                </c:pt>
                <c:pt idx="3093">
                  <c:v>4.2627314814814819E-2</c:v>
                </c:pt>
                <c:pt idx="3094">
                  <c:v>4.2638888888888893E-2</c:v>
                </c:pt>
                <c:pt idx="3095">
                  <c:v>4.2650462962962959E-2</c:v>
                </c:pt>
                <c:pt idx="3096">
                  <c:v>4.2662037037037033E-2</c:v>
                </c:pt>
                <c:pt idx="3097">
                  <c:v>4.2673611111111114E-2</c:v>
                </c:pt>
                <c:pt idx="3098">
                  <c:v>4.2685185185185187E-2</c:v>
                </c:pt>
                <c:pt idx="3099">
                  <c:v>4.2696759259259261E-2</c:v>
                </c:pt>
                <c:pt idx="3100">
                  <c:v>4.2708333333333327E-2</c:v>
                </c:pt>
                <c:pt idx="3101">
                  <c:v>4.2719907407407408E-2</c:v>
                </c:pt>
                <c:pt idx="3102">
                  <c:v>4.2731481481481481E-2</c:v>
                </c:pt>
                <c:pt idx="3103">
                  <c:v>4.2743055555555555E-2</c:v>
                </c:pt>
                <c:pt idx="3104">
                  <c:v>4.2754629629629635E-2</c:v>
                </c:pt>
                <c:pt idx="3105">
                  <c:v>4.2766203703703702E-2</c:v>
                </c:pt>
                <c:pt idx="3106">
                  <c:v>4.2777777777777776E-2</c:v>
                </c:pt>
                <c:pt idx="3107">
                  <c:v>4.2789351851851849E-2</c:v>
                </c:pt>
                <c:pt idx="3108">
                  <c:v>4.280092592592593E-2</c:v>
                </c:pt>
                <c:pt idx="3109">
                  <c:v>4.2812500000000003E-2</c:v>
                </c:pt>
                <c:pt idx="3110">
                  <c:v>4.282407407407407E-2</c:v>
                </c:pt>
                <c:pt idx="3111">
                  <c:v>4.2835648148148144E-2</c:v>
                </c:pt>
                <c:pt idx="3112">
                  <c:v>4.2847222222222224E-2</c:v>
                </c:pt>
                <c:pt idx="3113">
                  <c:v>4.2858796296296298E-2</c:v>
                </c:pt>
                <c:pt idx="3114">
                  <c:v>4.2870370370370371E-2</c:v>
                </c:pt>
                <c:pt idx="3115">
                  <c:v>4.2881944444444438E-2</c:v>
                </c:pt>
                <c:pt idx="3116">
                  <c:v>4.2893518518518518E-2</c:v>
                </c:pt>
                <c:pt idx="3117">
                  <c:v>4.2905092592592592E-2</c:v>
                </c:pt>
                <c:pt idx="3118">
                  <c:v>4.2916666666666665E-2</c:v>
                </c:pt>
                <c:pt idx="3119">
                  <c:v>4.2928240740740746E-2</c:v>
                </c:pt>
                <c:pt idx="3120">
                  <c:v>4.2939814814814813E-2</c:v>
                </c:pt>
                <c:pt idx="3121">
                  <c:v>4.2951388888888886E-2</c:v>
                </c:pt>
                <c:pt idx="3122">
                  <c:v>4.296296296296296E-2</c:v>
                </c:pt>
                <c:pt idx="3123">
                  <c:v>4.297453703703704E-2</c:v>
                </c:pt>
                <c:pt idx="3124">
                  <c:v>4.2986111111111114E-2</c:v>
                </c:pt>
                <c:pt idx="3125">
                  <c:v>4.2997685185185187E-2</c:v>
                </c:pt>
                <c:pt idx="3126">
                  <c:v>4.3009259259259254E-2</c:v>
                </c:pt>
                <c:pt idx="3127">
                  <c:v>4.3020833333333335E-2</c:v>
                </c:pt>
                <c:pt idx="3128">
                  <c:v>4.3032407407407408E-2</c:v>
                </c:pt>
                <c:pt idx="3129">
                  <c:v>4.3043981481481482E-2</c:v>
                </c:pt>
                <c:pt idx="3130">
                  <c:v>4.3055555555555562E-2</c:v>
                </c:pt>
                <c:pt idx="3131">
                  <c:v>4.3067129629629629E-2</c:v>
                </c:pt>
                <c:pt idx="3132">
                  <c:v>4.3078703703703702E-2</c:v>
                </c:pt>
                <c:pt idx="3133">
                  <c:v>4.3090277777777776E-2</c:v>
                </c:pt>
                <c:pt idx="3134">
                  <c:v>4.3101851851851856E-2</c:v>
                </c:pt>
                <c:pt idx="3135">
                  <c:v>4.311342592592593E-2</c:v>
                </c:pt>
                <c:pt idx="3136">
                  <c:v>4.3124999999999997E-2</c:v>
                </c:pt>
                <c:pt idx="3137">
                  <c:v>4.313657407407407E-2</c:v>
                </c:pt>
                <c:pt idx="3138">
                  <c:v>4.3148148148148151E-2</c:v>
                </c:pt>
                <c:pt idx="3139">
                  <c:v>4.3159722222222224E-2</c:v>
                </c:pt>
                <c:pt idx="3140">
                  <c:v>4.3171296296296298E-2</c:v>
                </c:pt>
                <c:pt idx="3141">
                  <c:v>4.3182870370370365E-2</c:v>
                </c:pt>
                <c:pt idx="3142">
                  <c:v>4.3194444444444445E-2</c:v>
                </c:pt>
                <c:pt idx="3143">
                  <c:v>4.3206018518518519E-2</c:v>
                </c:pt>
                <c:pt idx="3144">
                  <c:v>4.3217592592592592E-2</c:v>
                </c:pt>
                <c:pt idx="3145">
                  <c:v>4.3229166666666673E-2</c:v>
                </c:pt>
                <c:pt idx="3146">
                  <c:v>4.3240740740740739E-2</c:v>
                </c:pt>
                <c:pt idx="3147">
                  <c:v>4.3252314814814813E-2</c:v>
                </c:pt>
                <c:pt idx="3148">
                  <c:v>4.3263888888888886E-2</c:v>
                </c:pt>
                <c:pt idx="3149">
                  <c:v>4.3275462962962967E-2</c:v>
                </c:pt>
                <c:pt idx="3150">
                  <c:v>4.3287037037037041E-2</c:v>
                </c:pt>
                <c:pt idx="3151">
                  <c:v>4.3298611111111107E-2</c:v>
                </c:pt>
                <c:pt idx="3152">
                  <c:v>4.3310185185185181E-2</c:v>
                </c:pt>
                <c:pt idx="3153">
                  <c:v>4.3321759259259261E-2</c:v>
                </c:pt>
                <c:pt idx="3154">
                  <c:v>4.3333333333333335E-2</c:v>
                </c:pt>
                <c:pt idx="3155">
                  <c:v>4.3344907407407408E-2</c:v>
                </c:pt>
                <c:pt idx="3156">
                  <c:v>4.3356481481481475E-2</c:v>
                </c:pt>
                <c:pt idx="3157">
                  <c:v>4.3368055555555556E-2</c:v>
                </c:pt>
                <c:pt idx="3158">
                  <c:v>4.3379629629629629E-2</c:v>
                </c:pt>
                <c:pt idx="3159">
                  <c:v>4.3391203703703703E-2</c:v>
                </c:pt>
                <c:pt idx="3160">
                  <c:v>4.3402777777777783E-2</c:v>
                </c:pt>
                <c:pt idx="3161">
                  <c:v>4.341435185185185E-2</c:v>
                </c:pt>
                <c:pt idx="3162">
                  <c:v>4.3425925925925923E-2</c:v>
                </c:pt>
                <c:pt idx="3163">
                  <c:v>4.3437499999999997E-2</c:v>
                </c:pt>
                <c:pt idx="3164">
                  <c:v>4.3449074074074077E-2</c:v>
                </c:pt>
                <c:pt idx="3165">
                  <c:v>4.3460648148148151E-2</c:v>
                </c:pt>
                <c:pt idx="3166">
                  <c:v>4.3472222222222225E-2</c:v>
                </c:pt>
                <c:pt idx="3167">
                  <c:v>4.3483796296296291E-2</c:v>
                </c:pt>
                <c:pt idx="3168">
                  <c:v>4.3495370370370372E-2</c:v>
                </c:pt>
                <c:pt idx="3169">
                  <c:v>4.3506944444444445E-2</c:v>
                </c:pt>
                <c:pt idx="3170">
                  <c:v>4.3518518518518519E-2</c:v>
                </c:pt>
                <c:pt idx="3171">
                  <c:v>4.3530092592592599E-2</c:v>
                </c:pt>
                <c:pt idx="3172">
                  <c:v>4.3541666666666666E-2</c:v>
                </c:pt>
                <c:pt idx="3173">
                  <c:v>4.355324074074074E-2</c:v>
                </c:pt>
                <c:pt idx="3174">
                  <c:v>4.3564814814814813E-2</c:v>
                </c:pt>
                <c:pt idx="3175">
                  <c:v>4.3576388888888894E-2</c:v>
                </c:pt>
                <c:pt idx="3176">
                  <c:v>4.3587962962962967E-2</c:v>
                </c:pt>
                <c:pt idx="3177">
                  <c:v>4.3599537037037034E-2</c:v>
                </c:pt>
                <c:pt idx="3178">
                  <c:v>4.3611111111111107E-2</c:v>
                </c:pt>
                <c:pt idx="3179">
                  <c:v>4.3622685185185188E-2</c:v>
                </c:pt>
                <c:pt idx="3180">
                  <c:v>4.3634259259259262E-2</c:v>
                </c:pt>
                <c:pt idx="3181">
                  <c:v>4.3645833333333335E-2</c:v>
                </c:pt>
                <c:pt idx="3182">
                  <c:v>4.3657407407407402E-2</c:v>
                </c:pt>
                <c:pt idx="3183">
                  <c:v>4.3668981481481482E-2</c:v>
                </c:pt>
                <c:pt idx="3184">
                  <c:v>4.3680555555555556E-2</c:v>
                </c:pt>
                <c:pt idx="3185">
                  <c:v>4.3692129629629629E-2</c:v>
                </c:pt>
                <c:pt idx="3186">
                  <c:v>4.370370370370371E-2</c:v>
                </c:pt>
                <c:pt idx="3187">
                  <c:v>4.3715277777777777E-2</c:v>
                </c:pt>
                <c:pt idx="3188">
                  <c:v>4.372685185185185E-2</c:v>
                </c:pt>
                <c:pt idx="3189">
                  <c:v>4.3738425925925924E-2</c:v>
                </c:pt>
                <c:pt idx="3190">
                  <c:v>4.3750000000000004E-2</c:v>
                </c:pt>
                <c:pt idx="3191">
                  <c:v>4.3761574074074078E-2</c:v>
                </c:pt>
                <c:pt idx="3192">
                  <c:v>4.3773148148148144E-2</c:v>
                </c:pt>
                <c:pt idx="3193">
                  <c:v>4.3784722222222218E-2</c:v>
                </c:pt>
                <c:pt idx="3194">
                  <c:v>4.3796296296296298E-2</c:v>
                </c:pt>
                <c:pt idx="3195">
                  <c:v>4.3807870370370372E-2</c:v>
                </c:pt>
                <c:pt idx="3196">
                  <c:v>4.3819444444444446E-2</c:v>
                </c:pt>
                <c:pt idx="3197">
                  <c:v>4.3831018518518512E-2</c:v>
                </c:pt>
                <c:pt idx="3198">
                  <c:v>4.3842592592592593E-2</c:v>
                </c:pt>
                <c:pt idx="3199">
                  <c:v>4.3854166666666666E-2</c:v>
                </c:pt>
                <c:pt idx="3200">
                  <c:v>4.386574074074074E-2</c:v>
                </c:pt>
                <c:pt idx="3201">
                  <c:v>4.387731481481482E-2</c:v>
                </c:pt>
                <c:pt idx="3202">
                  <c:v>4.3888888888888887E-2</c:v>
                </c:pt>
                <c:pt idx="3203">
                  <c:v>4.3900462962962961E-2</c:v>
                </c:pt>
                <c:pt idx="3204">
                  <c:v>4.3912037037037034E-2</c:v>
                </c:pt>
                <c:pt idx="3205">
                  <c:v>4.3923611111111115E-2</c:v>
                </c:pt>
                <c:pt idx="3206">
                  <c:v>4.3935185185185188E-2</c:v>
                </c:pt>
                <c:pt idx="3207">
                  <c:v>4.3946759259259255E-2</c:v>
                </c:pt>
                <c:pt idx="3208">
                  <c:v>4.3958333333333328E-2</c:v>
                </c:pt>
                <c:pt idx="3209">
                  <c:v>4.3969907407407409E-2</c:v>
                </c:pt>
                <c:pt idx="3210">
                  <c:v>4.3981481481481483E-2</c:v>
                </c:pt>
                <c:pt idx="3211">
                  <c:v>4.3993055555555556E-2</c:v>
                </c:pt>
                <c:pt idx="3212">
                  <c:v>4.4004629629629623E-2</c:v>
                </c:pt>
                <c:pt idx="3213">
                  <c:v>4.4016203703703703E-2</c:v>
                </c:pt>
                <c:pt idx="3214">
                  <c:v>4.4027777777777777E-2</c:v>
                </c:pt>
                <c:pt idx="3215">
                  <c:v>4.403935185185185E-2</c:v>
                </c:pt>
                <c:pt idx="3216">
                  <c:v>4.4050925925925931E-2</c:v>
                </c:pt>
                <c:pt idx="3217">
                  <c:v>4.4062500000000004E-2</c:v>
                </c:pt>
                <c:pt idx="3218">
                  <c:v>4.4074074074074071E-2</c:v>
                </c:pt>
                <c:pt idx="3219">
                  <c:v>4.4085648148148145E-2</c:v>
                </c:pt>
                <c:pt idx="3220">
                  <c:v>4.4097222222222225E-2</c:v>
                </c:pt>
                <c:pt idx="3221">
                  <c:v>4.4108796296296299E-2</c:v>
                </c:pt>
                <c:pt idx="3222">
                  <c:v>4.4120370370370372E-2</c:v>
                </c:pt>
                <c:pt idx="3223">
                  <c:v>4.4131944444444439E-2</c:v>
                </c:pt>
                <c:pt idx="3224">
                  <c:v>4.4143518518518519E-2</c:v>
                </c:pt>
                <c:pt idx="3225">
                  <c:v>4.4155092592592593E-2</c:v>
                </c:pt>
                <c:pt idx="3226">
                  <c:v>4.4155092592592593E-2</c:v>
                </c:pt>
                <c:pt idx="3227">
                  <c:v>4.4166666666666667E-2</c:v>
                </c:pt>
                <c:pt idx="3228">
                  <c:v>4.4178240740740747E-2</c:v>
                </c:pt>
                <c:pt idx="3229">
                  <c:v>4.4189814814814814E-2</c:v>
                </c:pt>
                <c:pt idx="3230">
                  <c:v>4.4201388888888887E-2</c:v>
                </c:pt>
                <c:pt idx="3231">
                  <c:v>4.4212962962962961E-2</c:v>
                </c:pt>
                <c:pt idx="3232">
                  <c:v>4.4224537037037041E-2</c:v>
                </c:pt>
                <c:pt idx="3233">
                  <c:v>4.4236111111111115E-2</c:v>
                </c:pt>
                <c:pt idx="3234">
                  <c:v>4.4247685185185182E-2</c:v>
                </c:pt>
                <c:pt idx="3235">
                  <c:v>4.4259259259259255E-2</c:v>
                </c:pt>
                <c:pt idx="3236">
                  <c:v>4.4270833333333336E-2</c:v>
                </c:pt>
                <c:pt idx="3237">
                  <c:v>4.4282407407407409E-2</c:v>
                </c:pt>
                <c:pt idx="3238">
                  <c:v>4.4293981481481483E-2</c:v>
                </c:pt>
                <c:pt idx="3239">
                  <c:v>4.4305555555555549E-2</c:v>
                </c:pt>
                <c:pt idx="3240">
                  <c:v>4.431712962962963E-2</c:v>
                </c:pt>
                <c:pt idx="3241">
                  <c:v>4.4328703703703703E-2</c:v>
                </c:pt>
                <c:pt idx="3242">
                  <c:v>4.4340277777777777E-2</c:v>
                </c:pt>
                <c:pt idx="3243">
                  <c:v>4.4351851851851858E-2</c:v>
                </c:pt>
                <c:pt idx="3244">
                  <c:v>4.4363425925925924E-2</c:v>
                </c:pt>
                <c:pt idx="3245">
                  <c:v>4.4374999999999998E-2</c:v>
                </c:pt>
                <c:pt idx="3246">
                  <c:v>4.4386574074074071E-2</c:v>
                </c:pt>
                <c:pt idx="3247">
                  <c:v>4.4398148148148152E-2</c:v>
                </c:pt>
                <c:pt idx="3248">
                  <c:v>4.4409722222222225E-2</c:v>
                </c:pt>
                <c:pt idx="3249">
                  <c:v>4.4421296296296292E-2</c:v>
                </c:pt>
                <c:pt idx="3250">
                  <c:v>4.4432870370370366E-2</c:v>
                </c:pt>
                <c:pt idx="3251">
                  <c:v>4.4444444444444446E-2</c:v>
                </c:pt>
                <c:pt idx="3252">
                  <c:v>4.445601851851852E-2</c:v>
                </c:pt>
                <c:pt idx="3253">
                  <c:v>4.4467592592592593E-2</c:v>
                </c:pt>
                <c:pt idx="3254">
                  <c:v>4.447916666666666E-2</c:v>
                </c:pt>
                <c:pt idx="3255">
                  <c:v>4.449074074074074E-2</c:v>
                </c:pt>
                <c:pt idx="3256">
                  <c:v>4.4502314814814814E-2</c:v>
                </c:pt>
                <c:pt idx="3257">
                  <c:v>4.4513888888888888E-2</c:v>
                </c:pt>
                <c:pt idx="3258">
                  <c:v>4.4525462962962968E-2</c:v>
                </c:pt>
                <c:pt idx="3259">
                  <c:v>4.4537037037037042E-2</c:v>
                </c:pt>
                <c:pt idx="3260">
                  <c:v>4.4548611111111108E-2</c:v>
                </c:pt>
                <c:pt idx="3261">
                  <c:v>4.4560185185185182E-2</c:v>
                </c:pt>
                <c:pt idx="3262">
                  <c:v>4.4571759259259262E-2</c:v>
                </c:pt>
                <c:pt idx="3263">
                  <c:v>4.4583333333333336E-2</c:v>
                </c:pt>
                <c:pt idx="3264">
                  <c:v>4.4594907407407409E-2</c:v>
                </c:pt>
                <c:pt idx="3265">
                  <c:v>4.4606481481481476E-2</c:v>
                </c:pt>
                <c:pt idx="3266">
                  <c:v>4.4618055555555557E-2</c:v>
                </c:pt>
                <c:pt idx="3267">
                  <c:v>4.462962962962963E-2</c:v>
                </c:pt>
                <c:pt idx="3268">
                  <c:v>4.4641203703703704E-2</c:v>
                </c:pt>
                <c:pt idx="3269">
                  <c:v>4.4652777777777784E-2</c:v>
                </c:pt>
                <c:pt idx="3270">
                  <c:v>4.4664351851851851E-2</c:v>
                </c:pt>
                <c:pt idx="3271">
                  <c:v>4.4675925925925924E-2</c:v>
                </c:pt>
                <c:pt idx="3272">
                  <c:v>4.4687499999999998E-2</c:v>
                </c:pt>
                <c:pt idx="3273">
                  <c:v>4.4699074074074079E-2</c:v>
                </c:pt>
                <c:pt idx="3274">
                  <c:v>4.4710648148148152E-2</c:v>
                </c:pt>
                <c:pt idx="3275">
                  <c:v>4.4722222222222219E-2</c:v>
                </c:pt>
                <c:pt idx="3276">
                  <c:v>4.4733796296296292E-2</c:v>
                </c:pt>
                <c:pt idx="3277">
                  <c:v>4.4745370370370373E-2</c:v>
                </c:pt>
                <c:pt idx="3278">
                  <c:v>4.4756944444444446E-2</c:v>
                </c:pt>
                <c:pt idx="3279">
                  <c:v>4.476851851851852E-2</c:v>
                </c:pt>
                <c:pt idx="3280">
                  <c:v>4.4780092592592587E-2</c:v>
                </c:pt>
                <c:pt idx="3281">
                  <c:v>4.4791666666666667E-2</c:v>
                </c:pt>
                <c:pt idx="3282">
                  <c:v>4.4803240740740741E-2</c:v>
                </c:pt>
                <c:pt idx="3283">
                  <c:v>4.4814814814814814E-2</c:v>
                </c:pt>
                <c:pt idx="3284">
                  <c:v>4.4826388888888895E-2</c:v>
                </c:pt>
                <c:pt idx="3285">
                  <c:v>4.4837962962962961E-2</c:v>
                </c:pt>
                <c:pt idx="3286">
                  <c:v>4.4849537037037035E-2</c:v>
                </c:pt>
                <c:pt idx="3287">
                  <c:v>4.4861111111111109E-2</c:v>
                </c:pt>
                <c:pt idx="3288">
                  <c:v>4.4872685185185189E-2</c:v>
                </c:pt>
                <c:pt idx="3289">
                  <c:v>4.4884259259259263E-2</c:v>
                </c:pt>
                <c:pt idx="3290">
                  <c:v>4.4895833333333329E-2</c:v>
                </c:pt>
                <c:pt idx="3291">
                  <c:v>4.4907407407407403E-2</c:v>
                </c:pt>
                <c:pt idx="3292">
                  <c:v>4.4918981481481483E-2</c:v>
                </c:pt>
                <c:pt idx="3293">
                  <c:v>4.4930555555555557E-2</c:v>
                </c:pt>
                <c:pt idx="3294">
                  <c:v>4.494212962962963E-2</c:v>
                </c:pt>
                <c:pt idx="3295">
                  <c:v>4.4953703703703697E-2</c:v>
                </c:pt>
                <c:pt idx="3296">
                  <c:v>4.4965277777777778E-2</c:v>
                </c:pt>
                <c:pt idx="3297">
                  <c:v>4.4976851851851851E-2</c:v>
                </c:pt>
                <c:pt idx="3298">
                  <c:v>4.4988425925925925E-2</c:v>
                </c:pt>
                <c:pt idx="3299">
                  <c:v>4.5000000000000005E-2</c:v>
                </c:pt>
                <c:pt idx="3300">
                  <c:v>4.5011574074074072E-2</c:v>
                </c:pt>
                <c:pt idx="3301">
                  <c:v>4.5023148148148145E-2</c:v>
                </c:pt>
                <c:pt idx="3302">
                  <c:v>4.5034722222222219E-2</c:v>
                </c:pt>
                <c:pt idx="3303">
                  <c:v>4.50462962962963E-2</c:v>
                </c:pt>
                <c:pt idx="3304">
                  <c:v>4.5057870370370373E-2</c:v>
                </c:pt>
                <c:pt idx="3305">
                  <c:v>4.5069444444444447E-2</c:v>
                </c:pt>
                <c:pt idx="3306">
                  <c:v>4.5081018518518513E-2</c:v>
                </c:pt>
                <c:pt idx="3307">
                  <c:v>4.5092592592592594E-2</c:v>
                </c:pt>
                <c:pt idx="3308">
                  <c:v>4.5104166666666667E-2</c:v>
                </c:pt>
                <c:pt idx="3309">
                  <c:v>4.5115740740740741E-2</c:v>
                </c:pt>
                <c:pt idx="3310">
                  <c:v>4.5127314814814821E-2</c:v>
                </c:pt>
                <c:pt idx="3311">
                  <c:v>4.5138888888888888E-2</c:v>
                </c:pt>
                <c:pt idx="3312">
                  <c:v>4.5150462962962962E-2</c:v>
                </c:pt>
                <c:pt idx="3313">
                  <c:v>4.5162037037037035E-2</c:v>
                </c:pt>
                <c:pt idx="3314">
                  <c:v>4.5173611111111116E-2</c:v>
                </c:pt>
                <c:pt idx="3315">
                  <c:v>4.5185185185185189E-2</c:v>
                </c:pt>
                <c:pt idx="3316">
                  <c:v>4.5196759259259256E-2</c:v>
                </c:pt>
                <c:pt idx="3317">
                  <c:v>4.520833333333333E-2</c:v>
                </c:pt>
                <c:pt idx="3318">
                  <c:v>4.521990740740741E-2</c:v>
                </c:pt>
                <c:pt idx="3319">
                  <c:v>4.5231481481481484E-2</c:v>
                </c:pt>
                <c:pt idx="3320">
                  <c:v>4.5243055555555557E-2</c:v>
                </c:pt>
                <c:pt idx="3321">
                  <c:v>4.5254629629629624E-2</c:v>
                </c:pt>
                <c:pt idx="3322">
                  <c:v>4.5266203703703704E-2</c:v>
                </c:pt>
                <c:pt idx="3323">
                  <c:v>4.5277777777777778E-2</c:v>
                </c:pt>
                <c:pt idx="3324">
                  <c:v>4.5289351851851851E-2</c:v>
                </c:pt>
                <c:pt idx="3325">
                  <c:v>4.5300925925925932E-2</c:v>
                </c:pt>
                <c:pt idx="3326">
                  <c:v>4.5312499999999999E-2</c:v>
                </c:pt>
                <c:pt idx="3327">
                  <c:v>4.5324074074074072E-2</c:v>
                </c:pt>
                <c:pt idx="3328">
                  <c:v>4.5335648148148146E-2</c:v>
                </c:pt>
                <c:pt idx="3329">
                  <c:v>4.5347222222222226E-2</c:v>
                </c:pt>
                <c:pt idx="3330">
                  <c:v>4.53587962962963E-2</c:v>
                </c:pt>
                <c:pt idx="3331">
                  <c:v>4.5370370370370366E-2</c:v>
                </c:pt>
                <c:pt idx="3332">
                  <c:v>4.538194444444444E-2</c:v>
                </c:pt>
                <c:pt idx="3333">
                  <c:v>4.5393518518518521E-2</c:v>
                </c:pt>
                <c:pt idx="3334">
                  <c:v>4.5405092592592594E-2</c:v>
                </c:pt>
                <c:pt idx="3335">
                  <c:v>4.5416666666666668E-2</c:v>
                </c:pt>
                <c:pt idx="3336">
                  <c:v>4.5428240740740734E-2</c:v>
                </c:pt>
                <c:pt idx="3337">
                  <c:v>4.5439814814814815E-2</c:v>
                </c:pt>
                <c:pt idx="3338">
                  <c:v>4.5451388888888888E-2</c:v>
                </c:pt>
                <c:pt idx="3339">
                  <c:v>4.5462962962962962E-2</c:v>
                </c:pt>
                <c:pt idx="3340">
                  <c:v>4.5474537037037042E-2</c:v>
                </c:pt>
                <c:pt idx="3341">
                  <c:v>4.5486111111111109E-2</c:v>
                </c:pt>
                <c:pt idx="3342">
                  <c:v>4.5497685185185183E-2</c:v>
                </c:pt>
                <c:pt idx="3343">
                  <c:v>4.5509259259259256E-2</c:v>
                </c:pt>
                <c:pt idx="3344">
                  <c:v>4.5520833333333337E-2</c:v>
                </c:pt>
                <c:pt idx="3345">
                  <c:v>4.553240740740741E-2</c:v>
                </c:pt>
                <c:pt idx="3346">
                  <c:v>4.5543981481481477E-2</c:v>
                </c:pt>
                <c:pt idx="3347">
                  <c:v>4.5555555555555551E-2</c:v>
                </c:pt>
                <c:pt idx="3348">
                  <c:v>4.5567129629629631E-2</c:v>
                </c:pt>
                <c:pt idx="3349">
                  <c:v>4.5578703703703705E-2</c:v>
                </c:pt>
                <c:pt idx="3350">
                  <c:v>4.5590277777777778E-2</c:v>
                </c:pt>
                <c:pt idx="3351">
                  <c:v>4.5601851851851859E-2</c:v>
                </c:pt>
                <c:pt idx="3352">
                  <c:v>4.5613425925925925E-2</c:v>
                </c:pt>
                <c:pt idx="3353">
                  <c:v>4.5624999999999999E-2</c:v>
                </c:pt>
                <c:pt idx="3354">
                  <c:v>4.5636574074074072E-2</c:v>
                </c:pt>
                <c:pt idx="3355">
                  <c:v>4.5648148148148153E-2</c:v>
                </c:pt>
                <c:pt idx="3356">
                  <c:v>4.5659722222222227E-2</c:v>
                </c:pt>
                <c:pt idx="3357">
                  <c:v>4.5671296296296293E-2</c:v>
                </c:pt>
                <c:pt idx="3358">
                  <c:v>4.5682870370370367E-2</c:v>
                </c:pt>
                <c:pt idx="3359">
                  <c:v>4.5694444444444447E-2</c:v>
                </c:pt>
                <c:pt idx="3360">
                  <c:v>4.5706018518518521E-2</c:v>
                </c:pt>
                <c:pt idx="3361">
                  <c:v>4.5717592592592594E-2</c:v>
                </c:pt>
                <c:pt idx="3362">
                  <c:v>4.5729166666666661E-2</c:v>
                </c:pt>
                <c:pt idx="3363">
                  <c:v>4.5740740740740742E-2</c:v>
                </c:pt>
                <c:pt idx="3364">
                  <c:v>4.5752314814814815E-2</c:v>
                </c:pt>
                <c:pt idx="3365">
                  <c:v>4.5763888888888889E-2</c:v>
                </c:pt>
                <c:pt idx="3366">
                  <c:v>4.5775462962962969E-2</c:v>
                </c:pt>
                <c:pt idx="3367">
                  <c:v>4.5787037037037036E-2</c:v>
                </c:pt>
                <c:pt idx="3368">
                  <c:v>4.5798611111111109E-2</c:v>
                </c:pt>
                <c:pt idx="3369">
                  <c:v>4.5810185185185183E-2</c:v>
                </c:pt>
                <c:pt idx="3370">
                  <c:v>4.5821759259259263E-2</c:v>
                </c:pt>
                <c:pt idx="3371">
                  <c:v>4.5833333333333337E-2</c:v>
                </c:pt>
                <c:pt idx="3372">
                  <c:v>4.5844907407407404E-2</c:v>
                </c:pt>
                <c:pt idx="3373">
                  <c:v>4.5856481481481477E-2</c:v>
                </c:pt>
                <c:pt idx="3374">
                  <c:v>4.5868055555555558E-2</c:v>
                </c:pt>
                <c:pt idx="3375">
                  <c:v>4.5879629629629631E-2</c:v>
                </c:pt>
                <c:pt idx="3376">
                  <c:v>4.5891203703703705E-2</c:v>
                </c:pt>
                <c:pt idx="3377">
                  <c:v>4.5902777777777772E-2</c:v>
                </c:pt>
                <c:pt idx="3378">
                  <c:v>4.5914351851851852E-2</c:v>
                </c:pt>
                <c:pt idx="3379">
                  <c:v>4.5925925925925926E-2</c:v>
                </c:pt>
                <c:pt idx="3380">
                  <c:v>4.5937499999999999E-2</c:v>
                </c:pt>
                <c:pt idx="3381">
                  <c:v>4.594907407407408E-2</c:v>
                </c:pt>
                <c:pt idx="3382">
                  <c:v>4.5960648148148146E-2</c:v>
                </c:pt>
                <c:pt idx="3383">
                  <c:v>4.597222222222222E-2</c:v>
                </c:pt>
                <c:pt idx="3384">
                  <c:v>4.5983796296296293E-2</c:v>
                </c:pt>
                <c:pt idx="3385">
                  <c:v>4.5995370370370374E-2</c:v>
                </c:pt>
                <c:pt idx="3386">
                  <c:v>4.6006944444444448E-2</c:v>
                </c:pt>
                <c:pt idx="3387">
                  <c:v>4.6018518518518514E-2</c:v>
                </c:pt>
                <c:pt idx="3388">
                  <c:v>4.6030092592592588E-2</c:v>
                </c:pt>
                <c:pt idx="3389">
                  <c:v>4.6041666666666668E-2</c:v>
                </c:pt>
                <c:pt idx="3390">
                  <c:v>4.6053240740740742E-2</c:v>
                </c:pt>
                <c:pt idx="3391">
                  <c:v>4.6064814814814815E-2</c:v>
                </c:pt>
                <c:pt idx="3392">
                  <c:v>4.6076388888888882E-2</c:v>
                </c:pt>
                <c:pt idx="3393">
                  <c:v>4.6087962962962963E-2</c:v>
                </c:pt>
                <c:pt idx="3394">
                  <c:v>4.6099537037037036E-2</c:v>
                </c:pt>
                <c:pt idx="3395">
                  <c:v>4.611111111111111E-2</c:v>
                </c:pt>
                <c:pt idx="3396">
                  <c:v>4.612268518518519E-2</c:v>
                </c:pt>
                <c:pt idx="3397">
                  <c:v>4.6134259259259264E-2</c:v>
                </c:pt>
                <c:pt idx="3398">
                  <c:v>4.614583333333333E-2</c:v>
                </c:pt>
                <c:pt idx="3399">
                  <c:v>4.6157407407407404E-2</c:v>
                </c:pt>
                <c:pt idx="3400">
                  <c:v>4.6168981481481484E-2</c:v>
                </c:pt>
                <c:pt idx="3401">
                  <c:v>4.6180555555555558E-2</c:v>
                </c:pt>
                <c:pt idx="3402">
                  <c:v>4.6192129629629632E-2</c:v>
                </c:pt>
                <c:pt idx="3403">
                  <c:v>4.6203703703703698E-2</c:v>
                </c:pt>
                <c:pt idx="3404">
                  <c:v>4.6215277777777779E-2</c:v>
                </c:pt>
                <c:pt idx="3405">
                  <c:v>4.6226851851851852E-2</c:v>
                </c:pt>
                <c:pt idx="3406">
                  <c:v>4.6238425925925926E-2</c:v>
                </c:pt>
                <c:pt idx="3407">
                  <c:v>4.6250000000000006E-2</c:v>
                </c:pt>
                <c:pt idx="3408">
                  <c:v>4.6261574074074073E-2</c:v>
                </c:pt>
                <c:pt idx="3409">
                  <c:v>4.6273148148148147E-2</c:v>
                </c:pt>
                <c:pt idx="3410">
                  <c:v>4.628472222222222E-2</c:v>
                </c:pt>
                <c:pt idx="3411">
                  <c:v>4.6296296296296301E-2</c:v>
                </c:pt>
                <c:pt idx="3412">
                  <c:v>4.6307870370370374E-2</c:v>
                </c:pt>
                <c:pt idx="3413">
                  <c:v>4.6319444444444441E-2</c:v>
                </c:pt>
                <c:pt idx="3414">
                  <c:v>4.6331018518518514E-2</c:v>
                </c:pt>
                <c:pt idx="3415">
                  <c:v>4.6342592592592595E-2</c:v>
                </c:pt>
                <c:pt idx="3416">
                  <c:v>4.6354166666666669E-2</c:v>
                </c:pt>
                <c:pt idx="3417">
                  <c:v>4.6365740740740742E-2</c:v>
                </c:pt>
                <c:pt idx="3418">
                  <c:v>4.6377314814814809E-2</c:v>
                </c:pt>
                <c:pt idx="3419">
                  <c:v>4.6388888888888889E-2</c:v>
                </c:pt>
                <c:pt idx="3420">
                  <c:v>4.6400462962962963E-2</c:v>
                </c:pt>
                <c:pt idx="3421">
                  <c:v>4.6412037037037036E-2</c:v>
                </c:pt>
                <c:pt idx="3422">
                  <c:v>4.6423611111111117E-2</c:v>
                </c:pt>
                <c:pt idx="3423">
                  <c:v>4.6435185185185184E-2</c:v>
                </c:pt>
                <c:pt idx="3424">
                  <c:v>4.6446759259259257E-2</c:v>
                </c:pt>
                <c:pt idx="3425">
                  <c:v>4.6458333333333331E-2</c:v>
                </c:pt>
                <c:pt idx="3426">
                  <c:v>4.6469907407407411E-2</c:v>
                </c:pt>
                <c:pt idx="3427">
                  <c:v>4.6481481481481485E-2</c:v>
                </c:pt>
                <c:pt idx="3428">
                  <c:v>4.6493055555555551E-2</c:v>
                </c:pt>
                <c:pt idx="3429">
                  <c:v>4.6504629629629625E-2</c:v>
                </c:pt>
                <c:pt idx="3430">
                  <c:v>4.6516203703703705E-2</c:v>
                </c:pt>
                <c:pt idx="3431">
                  <c:v>4.6527777777777779E-2</c:v>
                </c:pt>
                <c:pt idx="3432">
                  <c:v>4.6539351851851853E-2</c:v>
                </c:pt>
                <c:pt idx="3433">
                  <c:v>4.6550925925925919E-2</c:v>
                </c:pt>
                <c:pt idx="3434">
                  <c:v>4.65625E-2</c:v>
                </c:pt>
                <c:pt idx="3435">
                  <c:v>4.6574074074074073E-2</c:v>
                </c:pt>
                <c:pt idx="3436">
                  <c:v>4.6585648148148147E-2</c:v>
                </c:pt>
                <c:pt idx="3437">
                  <c:v>4.6597222222222227E-2</c:v>
                </c:pt>
                <c:pt idx="3438">
                  <c:v>4.6608796296296294E-2</c:v>
                </c:pt>
                <c:pt idx="3439">
                  <c:v>4.6620370370370368E-2</c:v>
                </c:pt>
                <c:pt idx="3440">
                  <c:v>4.6631944444444441E-2</c:v>
                </c:pt>
                <c:pt idx="3441">
                  <c:v>4.6643518518518522E-2</c:v>
                </c:pt>
                <c:pt idx="3442">
                  <c:v>4.6655092592592595E-2</c:v>
                </c:pt>
                <c:pt idx="3443">
                  <c:v>4.6666666666666669E-2</c:v>
                </c:pt>
                <c:pt idx="3444">
                  <c:v>4.6678240740740735E-2</c:v>
                </c:pt>
                <c:pt idx="3445">
                  <c:v>4.6689814814814816E-2</c:v>
                </c:pt>
                <c:pt idx="3446">
                  <c:v>4.670138888888889E-2</c:v>
                </c:pt>
                <c:pt idx="3447">
                  <c:v>4.6712962962962963E-2</c:v>
                </c:pt>
                <c:pt idx="3448">
                  <c:v>4.6724537037037044E-2</c:v>
                </c:pt>
                <c:pt idx="3449">
                  <c:v>4.673611111111111E-2</c:v>
                </c:pt>
                <c:pt idx="3450">
                  <c:v>4.6747685185185184E-2</c:v>
                </c:pt>
                <c:pt idx="3451">
                  <c:v>4.6759259259259257E-2</c:v>
                </c:pt>
                <c:pt idx="3452">
                  <c:v>4.6770833333333338E-2</c:v>
                </c:pt>
                <c:pt idx="3453">
                  <c:v>4.6782407407407411E-2</c:v>
                </c:pt>
                <c:pt idx="3454">
                  <c:v>4.6793981481481478E-2</c:v>
                </c:pt>
                <c:pt idx="3455">
                  <c:v>4.6805555555555552E-2</c:v>
                </c:pt>
                <c:pt idx="3456">
                  <c:v>4.6817129629629632E-2</c:v>
                </c:pt>
                <c:pt idx="3457">
                  <c:v>4.6828703703703706E-2</c:v>
                </c:pt>
                <c:pt idx="3458">
                  <c:v>4.6840277777777779E-2</c:v>
                </c:pt>
                <c:pt idx="3459">
                  <c:v>4.6851851851851846E-2</c:v>
                </c:pt>
                <c:pt idx="3460">
                  <c:v>4.6863425925925926E-2</c:v>
                </c:pt>
                <c:pt idx="3461">
                  <c:v>4.6875E-2</c:v>
                </c:pt>
                <c:pt idx="3462">
                  <c:v>4.6886574074074074E-2</c:v>
                </c:pt>
                <c:pt idx="3463">
                  <c:v>4.6898148148148154E-2</c:v>
                </c:pt>
                <c:pt idx="3464">
                  <c:v>4.6909722222222221E-2</c:v>
                </c:pt>
                <c:pt idx="3465">
                  <c:v>4.6921296296296294E-2</c:v>
                </c:pt>
                <c:pt idx="3466">
                  <c:v>4.6932870370370368E-2</c:v>
                </c:pt>
                <c:pt idx="3467">
                  <c:v>4.6944444444444448E-2</c:v>
                </c:pt>
                <c:pt idx="3468">
                  <c:v>4.6956018518518522E-2</c:v>
                </c:pt>
                <c:pt idx="3469">
                  <c:v>4.6967592592592589E-2</c:v>
                </c:pt>
                <c:pt idx="3470">
                  <c:v>4.6979166666666662E-2</c:v>
                </c:pt>
                <c:pt idx="3471">
                  <c:v>4.6990740740740743E-2</c:v>
                </c:pt>
                <c:pt idx="3472">
                  <c:v>4.7002314814814816E-2</c:v>
                </c:pt>
                <c:pt idx="3473">
                  <c:v>4.701388888888889E-2</c:v>
                </c:pt>
                <c:pt idx="3474">
                  <c:v>4.702546296296297E-2</c:v>
                </c:pt>
                <c:pt idx="3475">
                  <c:v>4.7037037037037037E-2</c:v>
                </c:pt>
                <c:pt idx="3476">
                  <c:v>4.704861111111111E-2</c:v>
                </c:pt>
                <c:pt idx="3477">
                  <c:v>4.7060185185185184E-2</c:v>
                </c:pt>
                <c:pt idx="3478">
                  <c:v>4.7071759259259265E-2</c:v>
                </c:pt>
                <c:pt idx="3479">
                  <c:v>4.7083333333333331E-2</c:v>
                </c:pt>
                <c:pt idx="3480">
                  <c:v>4.7094907407407405E-2</c:v>
                </c:pt>
                <c:pt idx="3481">
                  <c:v>4.7106481481481478E-2</c:v>
                </c:pt>
                <c:pt idx="3482">
                  <c:v>4.7118055555555559E-2</c:v>
                </c:pt>
                <c:pt idx="3483">
                  <c:v>4.7129629629629632E-2</c:v>
                </c:pt>
                <c:pt idx="3484">
                  <c:v>4.7141203703703706E-2</c:v>
                </c:pt>
                <c:pt idx="3485">
                  <c:v>4.7152777777777773E-2</c:v>
                </c:pt>
                <c:pt idx="3486">
                  <c:v>4.7164351851851853E-2</c:v>
                </c:pt>
                <c:pt idx="3487">
                  <c:v>4.7175925925925927E-2</c:v>
                </c:pt>
                <c:pt idx="3488">
                  <c:v>4.71875E-2</c:v>
                </c:pt>
                <c:pt idx="3489">
                  <c:v>4.7199074074074067E-2</c:v>
                </c:pt>
                <c:pt idx="3490">
                  <c:v>4.7210648148148147E-2</c:v>
                </c:pt>
                <c:pt idx="3491">
                  <c:v>4.7222222222222221E-2</c:v>
                </c:pt>
                <c:pt idx="3492">
                  <c:v>4.7233796296296295E-2</c:v>
                </c:pt>
                <c:pt idx="3493">
                  <c:v>4.7245370370370375E-2</c:v>
                </c:pt>
                <c:pt idx="3494">
                  <c:v>4.7256944444444449E-2</c:v>
                </c:pt>
                <c:pt idx="3495">
                  <c:v>4.7268518518518515E-2</c:v>
                </c:pt>
                <c:pt idx="3496">
                  <c:v>4.7280092592592589E-2</c:v>
                </c:pt>
                <c:pt idx="3497">
                  <c:v>4.7291666666666669E-2</c:v>
                </c:pt>
                <c:pt idx="3498">
                  <c:v>4.7303240740740743E-2</c:v>
                </c:pt>
                <c:pt idx="3499">
                  <c:v>4.731481481481481E-2</c:v>
                </c:pt>
                <c:pt idx="3500">
                  <c:v>4.7326388888888883E-2</c:v>
                </c:pt>
                <c:pt idx="3501">
                  <c:v>4.7337962962962964E-2</c:v>
                </c:pt>
                <c:pt idx="3502">
                  <c:v>4.7349537037037037E-2</c:v>
                </c:pt>
                <c:pt idx="3503">
                  <c:v>4.7361111111111111E-2</c:v>
                </c:pt>
                <c:pt idx="3504">
                  <c:v>4.7372685185185191E-2</c:v>
                </c:pt>
                <c:pt idx="3505">
                  <c:v>4.7384259259259258E-2</c:v>
                </c:pt>
                <c:pt idx="3506">
                  <c:v>4.7395833333333331E-2</c:v>
                </c:pt>
                <c:pt idx="3507">
                  <c:v>4.7407407407407405E-2</c:v>
                </c:pt>
                <c:pt idx="3508">
                  <c:v>4.7418981481481486E-2</c:v>
                </c:pt>
                <c:pt idx="3509">
                  <c:v>4.7430555555555559E-2</c:v>
                </c:pt>
                <c:pt idx="3510">
                  <c:v>4.7442129629629626E-2</c:v>
                </c:pt>
                <c:pt idx="3511">
                  <c:v>4.7453703703703699E-2</c:v>
                </c:pt>
                <c:pt idx="3512">
                  <c:v>4.746527777777778E-2</c:v>
                </c:pt>
                <c:pt idx="3513">
                  <c:v>4.7476851851851853E-2</c:v>
                </c:pt>
                <c:pt idx="3514">
                  <c:v>4.7488425925925927E-2</c:v>
                </c:pt>
              </c:numCache>
            </c:numRef>
          </c:cat>
          <c:val>
            <c:numRef>
              <c:f>Sheet1!$D$1:$D$3515</c:f>
              <c:numCache>
                <c:formatCode>General</c:formatCode>
                <c:ptCount val="3515"/>
                <c:pt idx="0">
                  <c:v>425</c:v>
                </c:pt>
                <c:pt idx="1">
                  <c:v>444</c:v>
                </c:pt>
                <c:pt idx="2">
                  <c:v>425</c:v>
                </c:pt>
                <c:pt idx="3">
                  <c:v>451</c:v>
                </c:pt>
                <c:pt idx="4">
                  <c:v>439</c:v>
                </c:pt>
                <c:pt idx="5">
                  <c:v>451</c:v>
                </c:pt>
                <c:pt idx="6">
                  <c:v>448</c:v>
                </c:pt>
                <c:pt idx="7">
                  <c:v>448</c:v>
                </c:pt>
                <c:pt idx="8">
                  <c:v>451</c:v>
                </c:pt>
                <c:pt idx="9">
                  <c:v>481</c:v>
                </c:pt>
                <c:pt idx="10">
                  <c:v>460</c:v>
                </c:pt>
                <c:pt idx="11">
                  <c:v>455</c:v>
                </c:pt>
                <c:pt idx="12">
                  <c:v>460</c:v>
                </c:pt>
                <c:pt idx="13">
                  <c:v>460</c:v>
                </c:pt>
                <c:pt idx="14">
                  <c:v>464</c:v>
                </c:pt>
                <c:pt idx="15">
                  <c:v>455</c:v>
                </c:pt>
                <c:pt idx="16">
                  <c:v>460</c:v>
                </c:pt>
                <c:pt idx="17">
                  <c:v>435</c:v>
                </c:pt>
                <c:pt idx="18">
                  <c:v>455</c:v>
                </c:pt>
                <c:pt idx="19">
                  <c:v>444</c:v>
                </c:pt>
                <c:pt idx="20">
                  <c:v>448</c:v>
                </c:pt>
                <c:pt idx="21">
                  <c:v>455</c:v>
                </c:pt>
                <c:pt idx="22">
                  <c:v>448</c:v>
                </c:pt>
                <c:pt idx="23">
                  <c:v>451</c:v>
                </c:pt>
                <c:pt idx="24">
                  <c:v>451</c:v>
                </c:pt>
                <c:pt idx="25">
                  <c:v>448</c:v>
                </c:pt>
                <c:pt idx="26">
                  <c:v>439</c:v>
                </c:pt>
                <c:pt idx="27">
                  <c:v>444</c:v>
                </c:pt>
                <c:pt idx="28">
                  <c:v>455</c:v>
                </c:pt>
                <c:pt idx="29">
                  <c:v>460</c:v>
                </c:pt>
                <c:pt idx="30">
                  <c:v>451</c:v>
                </c:pt>
                <c:pt idx="31">
                  <c:v>460</c:v>
                </c:pt>
                <c:pt idx="32">
                  <c:v>481</c:v>
                </c:pt>
                <c:pt idx="33">
                  <c:v>460</c:v>
                </c:pt>
                <c:pt idx="34">
                  <c:v>464</c:v>
                </c:pt>
                <c:pt idx="35">
                  <c:v>451</c:v>
                </c:pt>
                <c:pt idx="36">
                  <c:v>451</c:v>
                </c:pt>
                <c:pt idx="37">
                  <c:v>448</c:v>
                </c:pt>
                <c:pt idx="38">
                  <c:v>460</c:v>
                </c:pt>
                <c:pt idx="39">
                  <c:v>455</c:v>
                </c:pt>
                <c:pt idx="40">
                  <c:v>451</c:v>
                </c:pt>
                <c:pt idx="41">
                  <c:v>451</c:v>
                </c:pt>
                <c:pt idx="42">
                  <c:v>444</c:v>
                </c:pt>
                <c:pt idx="43">
                  <c:v>439</c:v>
                </c:pt>
                <c:pt idx="44">
                  <c:v>455</c:v>
                </c:pt>
                <c:pt idx="45">
                  <c:v>444</c:v>
                </c:pt>
                <c:pt idx="46">
                  <c:v>444</c:v>
                </c:pt>
                <c:pt idx="47">
                  <c:v>425</c:v>
                </c:pt>
                <c:pt idx="48">
                  <c:v>435</c:v>
                </c:pt>
                <c:pt idx="49">
                  <c:v>435</c:v>
                </c:pt>
                <c:pt idx="50">
                  <c:v>425</c:v>
                </c:pt>
                <c:pt idx="51">
                  <c:v>428</c:v>
                </c:pt>
                <c:pt idx="52">
                  <c:v>425</c:v>
                </c:pt>
                <c:pt idx="53">
                  <c:v>425</c:v>
                </c:pt>
                <c:pt idx="54">
                  <c:v>414</c:v>
                </c:pt>
                <c:pt idx="55">
                  <c:v>451</c:v>
                </c:pt>
                <c:pt idx="56">
                  <c:v>435</c:v>
                </c:pt>
                <c:pt idx="57">
                  <c:v>420</c:v>
                </c:pt>
                <c:pt idx="58">
                  <c:v>435</c:v>
                </c:pt>
                <c:pt idx="59">
                  <c:v>414</c:v>
                </c:pt>
                <c:pt idx="60">
                  <c:v>428</c:v>
                </c:pt>
                <c:pt idx="61">
                  <c:v>420</c:v>
                </c:pt>
                <c:pt idx="62">
                  <c:v>435</c:v>
                </c:pt>
                <c:pt idx="63">
                  <c:v>416</c:v>
                </c:pt>
                <c:pt idx="64">
                  <c:v>416</c:v>
                </c:pt>
                <c:pt idx="65">
                  <c:v>416</c:v>
                </c:pt>
                <c:pt idx="66">
                  <c:v>414</c:v>
                </c:pt>
                <c:pt idx="67">
                  <c:v>416</c:v>
                </c:pt>
                <c:pt idx="68">
                  <c:v>409</c:v>
                </c:pt>
                <c:pt idx="69">
                  <c:v>416</c:v>
                </c:pt>
                <c:pt idx="70">
                  <c:v>400</c:v>
                </c:pt>
                <c:pt idx="71">
                  <c:v>476</c:v>
                </c:pt>
                <c:pt idx="72">
                  <c:v>406</c:v>
                </c:pt>
                <c:pt idx="73">
                  <c:v>406</c:v>
                </c:pt>
                <c:pt idx="74">
                  <c:v>400</c:v>
                </c:pt>
                <c:pt idx="75">
                  <c:v>420</c:v>
                </c:pt>
                <c:pt idx="76">
                  <c:v>400</c:v>
                </c:pt>
                <c:pt idx="77">
                  <c:v>408</c:v>
                </c:pt>
                <c:pt idx="78">
                  <c:v>400</c:v>
                </c:pt>
                <c:pt idx="79">
                  <c:v>408</c:v>
                </c:pt>
                <c:pt idx="80">
                  <c:v>400</c:v>
                </c:pt>
                <c:pt idx="81">
                  <c:v>400</c:v>
                </c:pt>
                <c:pt idx="82">
                  <c:v>408</c:v>
                </c:pt>
                <c:pt idx="83">
                  <c:v>415</c:v>
                </c:pt>
                <c:pt idx="84">
                  <c:v>400</c:v>
                </c:pt>
                <c:pt idx="85">
                  <c:v>410</c:v>
                </c:pt>
                <c:pt idx="86">
                  <c:v>408</c:v>
                </c:pt>
                <c:pt idx="87">
                  <c:v>408</c:v>
                </c:pt>
                <c:pt idx="88">
                  <c:v>400</c:v>
                </c:pt>
                <c:pt idx="89">
                  <c:v>408</c:v>
                </c:pt>
                <c:pt idx="90">
                  <c:v>403</c:v>
                </c:pt>
                <c:pt idx="91">
                  <c:v>400</c:v>
                </c:pt>
                <c:pt idx="92">
                  <c:v>413</c:v>
                </c:pt>
                <c:pt idx="93">
                  <c:v>400</c:v>
                </c:pt>
                <c:pt idx="94">
                  <c:v>415</c:v>
                </c:pt>
                <c:pt idx="95">
                  <c:v>421</c:v>
                </c:pt>
                <c:pt idx="96">
                  <c:v>432</c:v>
                </c:pt>
                <c:pt idx="97">
                  <c:v>435</c:v>
                </c:pt>
                <c:pt idx="98">
                  <c:v>464</c:v>
                </c:pt>
                <c:pt idx="99">
                  <c:v>450</c:v>
                </c:pt>
                <c:pt idx="100">
                  <c:v>450</c:v>
                </c:pt>
                <c:pt idx="101">
                  <c:v>461</c:v>
                </c:pt>
                <c:pt idx="102">
                  <c:v>464</c:v>
                </c:pt>
                <c:pt idx="103">
                  <c:v>461</c:v>
                </c:pt>
                <c:pt idx="104">
                  <c:v>459</c:v>
                </c:pt>
                <c:pt idx="105">
                  <c:v>477</c:v>
                </c:pt>
                <c:pt idx="106">
                  <c:v>477</c:v>
                </c:pt>
                <c:pt idx="107">
                  <c:v>497</c:v>
                </c:pt>
                <c:pt idx="108">
                  <c:v>486</c:v>
                </c:pt>
                <c:pt idx="109">
                  <c:v>497</c:v>
                </c:pt>
                <c:pt idx="110">
                  <c:v>477</c:v>
                </c:pt>
                <c:pt idx="111">
                  <c:v>482</c:v>
                </c:pt>
                <c:pt idx="112">
                  <c:v>514</c:v>
                </c:pt>
                <c:pt idx="113">
                  <c:v>526</c:v>
                </c:pt>
                <c:pt idx="114">
                  <c:v>548</c:v>
                </c:pt>
                <c:pt idx="115">
                  <c:v>526</c:v>
                </c:pt>
                <c:pt idx="116">
                  <c:v>551</c:v>
                </c:pt>
                <c:pt idx="117">
                  <c:v>548</c:v>
                </c:pt>
                <c:pt idx="118">
                  <c:v>556</c:v>
                </c:pt>
                <c:pt idx="119">
                  <c:v>548</c:v>
                </c:pt>
                <c:pt idx="120">
                  <c:v>548</c:v>
                </c:pt>
                <c:pt idx="121">
                  <c:v>548</c:v>
                </c:pt>
                <c:pt idx="122">
                  <c:v>526</c:v>
                </c:pt>
                <c:pt idx="123">
                  <c:v>519</c:v>
                </c:pt>
                <c:pt idx="124">
                  <c:v>500</c:v>
                </c:pt>
                <c:pt idx="125">
                  <c:v>497</c:v>
                </c:pt>
                <c:pt idx="126">
                  <c:v>503</c:v>
                </c:pt>
                <c:pt idx="127">
                  <c:v>500</c:v>
                </c:pt>
                <c:pt idx="128">
                  <c:v>492</c:v>
                </c:pt>
                <c:pt idx="129">
                  <c:v>503</c:v>
                </c:pt>
                <c:pt idx="130">
                  <c:v>497</c:v>
                </c:pt>
                <c:pt idx="131">
                  <c:v>514</c:v>
                </c:pt>
                <c:pt idx="132">
                  <c:v>503</c:v>
                </c:pt>
                <c:pt idx="133">
                  <c:v>519</c:v>
                </c:pt>
                <c:pt idx="134">
                  <c:v>503</c:v>
                </c:pt>
                <c:pt idx="135">
                  <c:v>497</c:v>
                </c:pt>
                <c:pt idx="136">
                  <c:v>514</c:v>
                </c:pt>
                <c:pt idx="137">
                  <c:v>477</c:v>
                </c:pt>
                <c:pt idx="138">
                  <c:v>497</c:v>
                </c:pt>
                <c:pt idx="139">
                  <c:v>492</c:v>
                </c:pt>
                <c:pt idx="140">
                  <c:v>492</c:v>
                </c:pt>
                <c:pt idx="141">
                  <c:v>482</c:v>
                </c:pt>
                <c:pt idx="142">
                  <c:v>477</c:v>
                </c:pt>
                <c:pt idx="143">
                  <c:v>486</c:v>
                </c:pt>
                <c:pt idx="144">
                  <c:v>503</c:v>
                </c:pt>
                <c:pt idx="145">
                  <c:v>477</c:v>
                </c:pt>
                <c:pt idx="146">
                  <c:v>473</c:v>
                </c:pt>
                <c:pt idx="147">
                  <c:v>477</c:v>
                </c:pt>
                <c:pt idx="148">
                  <c:v>464</c:v>
                </c:pt>
                <c:pt idx="149">
                  <c:v>486</c:v>
                </c:pt>
                <c:pt idx="150">
                  <c:v>477</c:v>
                </c:pt>
                <c:pt idx="151">
                  <c:v>486</c:v>
                </c:pt>
                <c:pt idx="152">
                  <c:v>464</c:v>
                </c:pt>
                <c:pt idx="153">
                  <c:v>486</c:v>
                </c:pt>
                <c:pt idx="154">
                  <c:v>486</c:v>
                </c:pt>
                <c:pt idx="155">
                  <c:v>482</c:v>
                </c:pt>
                <c:pt idx="156">
                  <c:v>497</c:v>
                </c:pt>
                <c:pt idx="157">
                  <c:v>473</c:v>
                </c:pt>
                <c:pt idx="158">
                  <c:v>482</c:v>
                </c:pt>
                <c:pt idx="159">
                  <c:v>477</c:v>
                </c:pt>
                <c:pt idx="160">
                  <c:v>473</c:v>
                </c:pt>
                <c:pt idx="161">
                  <c:v>473</c:v>
                </c:pt>
                <c:pt idx="162">
                  <c:v>461</c:v>
                </c:pt>
                <c:pt idx="163">
                  <c:v>477</c:v>
                </c:pt>
                <c:pt idx="164">
                  <c:v>464</c:v>
                </c:pt>
                <c:pt idx="165">
                  <c:v>464</c:v>
                </c:pt>
                <c:pt idx="166">
                  <c:v>464</c:v>
                </c:pt>
                <c:pt idx="167">
                  <c:v>454</c:v>
                </c:pt>
                <c:pt idx="168">
                  <c:v>454</c:v>
                </c:pt>
                <c:pt idx="169">
                  <c:v>454</c:v>
                </c:pt>
                <c:pt idx="170">
                  <c:v>459</c:v>
                </c:pt>
                <c:pt idx="171">
                  <c:v>459</c:v>
                </c:pt>
                <c:pt idx="172">
                  <c:v>444</c:v>
                </c:pt>
                <c:pt idx="173">
                  <c:v>459</c:v>
                </c:pt>
                <c:pt idx="174">
                  <c:v>432</c:v>
                </c:pt>
                <c:pt idx="175">
                  <c:v>454</c:v>
                </c:pt>
                <c:pt idx="176">
                  <c:v>459</c:v>
                </c:pt>
                <c:pt idx="177">
                  <c:v>464</c:v>
                </c:pt>
                <c:pt idx="178">
                  <c:v>459</c:v>
                </c:pt>
                <c:pt idx="179">
                  <c:v>454</c:v>
                </c:pt>
                <c:pt idx="180">
                  <c:v>473</c:v>
                </c:pt>
                <c:pt idx="181">
                  <c:v>464</c:v>
                </c:pt>
                <c:pt idx="182">
                  <c:v>461</c:v>
                </c:pt>
                <c:pt idx="183">
                  <c:v>473</c:v>
                </c:pt>
                <c:pt idx="184">
                  <c:v>459</c:v>
                </c:pt>
                <c:pt idx="185">
                  <c:v>464</c:v>
                </c:pt>
                <c:pt idx="186">
                  <c:v>477</c:v>
                </c:pt>
                <c:pt idx="187">
                  <c:v>464</c:v>
                </c:pt>
                <c:pt idx="188">
                  <c:v>482</c:v>
                </c:pt>
                <c:pt idx="189">
                  <c:v>461</c:v>
                </c:pt>
                <c:pt idx="190">
                  <c:v>539</c:v>
                </c:pt>
                <c:pt idx="191">
                  <c:v>492</c:v>
                </c:pt>
                <c:pt idx="192">
                  <c:v>482</c:v>
                </c:pt>
                <c:pt idx="193">
                  <c:v>497</c:v>
                </c:pt>
                <c:pt idx="194">
                  <c:v>477</c:v>
                </c:pt>
                <c:pt idx="195">
                  <c:v>492</c:v>
                </c:pt>
                <c:pt idx="196">
                  <c:v>486</c:v>
                </c:pt>
                <c:pt idx="197">
                  <c:v>492</c:v>
                </c:pt>
                <c:pt idx="198">
                  <c:v>486</c:v>
                </c:pt>
                <c:pt idx="199">
                  <c:v>486</c:v>
                </c:pt>
                <c:pt idx="200">
                  <c:v>497</c:v>
                </c:pt>
                <c:pt idx="201">
                  <c:v>500</c:v>
                </c:pt>
                <c:pt idx="202">
                  <c:v>514</c:v>
                </c:pt>
                <c:pt idx="203">
                  <c:v>530</c:v>
                </c:pt>
                <c:pt idx="204">
                  <c:v>519</c:v>
                </c:pt>
                <c:pt idx="205">
                  <c:v>526</c:v>
                </c:pt>
                <c:pt idx="206">
                  <c:v>536</c:v>
                </c:pt>
                <c:pt idx="207">
                  <c:v>536</c:v>
                </c:pt>
                <c:pt idx="208">
                  <c:v>551</c:v>
                </c:pt>
                <c:pt idx="209">
                  <c:v>536</c:v>
                </c:pt>
                <c:pt idx="210">
                  <c:v>530</c:v>
                </c:pt>
                <c:pt idx="211">
                  <c:v>526</c:v>
                </c:pt>
                <c:pt idx="212">
                  <c:v>548</c:v>
                </c:pt>
                <c:pt idx="213">
                  <c:v>565</c:v>
                </c:pt>
                <c:pt idx="214">
                  <c:v>400</c:v>
                </c:pt>
                <c:pt idx="215">
                  <c:v>830</c:v>
                </c:pt>
                <c:pt idx="216">
                  <c:v>757</c:v>
                </c:pt>
                <c:pt idx="217">
                  <c:v>819</c:v>
                </c:pt>
                <c:pt idx="218">
                  <c:v>795</c:v>
                </c:pt>
                <c:pt idx="219">
                  <c:v>785</c:v>
                </c:pt>
                <c:pt idx="220">
                  <c:v>778</c:v>
                </c:pt>
                <c:pt idx="221">
                  <c:v>674</c:v>
                </c:pt>
                <c:pt idx="222">
                  <c:v>643</c:v>
                </c:pt>
                <c:pt idx="223">
                  <c:v>637</c:v>
                </c:pt>
                <c:pt idx="224">
                  <c:v>699</c:v>
                </c:pt>
                <c:pt idx="225">
                  <c:v>742</c:v>
                </c:pt>
                <c:pt idx="226">
                  <c:v>735</c:v>
                </c:pt>
                <c:pt idx="227">
                  <c:v>715</c:v>
                </c:pt>
                <c:pt idx="228">
                  <c:v>688</c:v>
                </c:pt>
                <c:pt idx="229">
                  <c:v>682</c:v>
                </c:pt>
                <c:pt idx="230">
                  <c:v>688</c:v>
                </c:pt>
                <c:pt idx="231">
                  <c:v>699</c:v>
                </c:pt>
                <c:pt idx="232">
                  <c:v>699</c:v>
                </c:pt>
                <c:pt idx="233">
                  <c:v>652</c:v>
                </c:pt>
                <c:pt idx="234">
                  <c:v>682</c:v>
                </c:pt>
                <c:pt idx="235">
                  <c:v>674</c:v>
                </c:pt>
                <c:pt idx="236">
                  <c:v>712</c:v>
                </c:pt>
                <c:pt idx="237">
                  <c:v>688</c:v>
                </c:pt>
                <c:pt idx="238">
                  <c:v>682</c:v>
                </c:pt>
                <c:pt idx="239">
                  <c:v>668</c:v>
                </c:pt>
                <c:pt idx="240">
                  <c:v>652</c:v>
                </c:pt>
                <c:pt idx="241">
                  <c:v>668</c:v>
                </c:pt>
                <c:pt idx="242">
                  <c:v>652</c:v>
                </c:pt>
                <c:pt idx="243">
                  <c:v>659</c:v>
                </c:pt>
                <c:pt idx="244">
                  <c:v>652</c:v>
                </c:pt>
                <c:pt idx="245">
                  <c:v>620</c:v>
                </c:pt>
                <c:pt idx="246">
                  <c:v>624</c:v>
                </c:pt>
                <c:pt idx="247">
                  <c:v>629</c:v>
                </c:pt>
                <c:pt idx="248">
                  <c:v>624</c:v>
                </c:pt>
                <c:pt idx="249">
                  <c:v>607</c:v>
                </c:pt>
                <c:pt idx="250">
                  <c:v>575</c:v>
                </c:pt>
                <c:pt idx="251">
                  <c:v>594</c:v>
                </c:pt>
                <c:pt idx="252">
                  <c:v>607</c:v>
                </c:pt>
                <c:pt idx="253">
                  <c:v>589</c:v>
                </c:pt>
                <c:pt idx="254">
                  <c:v>624</c:v>
                </c:pt>
                <c:pt idx="255">
                  <c:v>600</c:v>
                </c:pt>
                <c:pt idx="256">
                  <c:v>607</c:v>
                </c:pt>
                <c:pt idx="257">
                  <c:v>607</c:v>
                </c:pt>
                <c:pt idx="258">
                  <c:v>620</c:v>
                </c:pt>
                <c:pt idx="259">
                  <c:v>637</c:v>
                </c:pt>
                <c:pt idx="260">
                  <c:v>629</c:v>
                </c:pt>
                <c:pt idx="261">
                  <c:v>643</c:v>
                </c:pt>
                <c:pt idx="262">
                  <c:v>649</c:v>
                </c:pt>
                <c:pt idx="263">
                  <c:v>682</c:v>
                </c:pt>
                <c:pt idx="264">
                  <c:v>674</c:v>
                </c:pt>
                <c:pt idx="265">
                  <c:v>699</c:v>
                </c:pt>
                <c:pt idx="266">
                  <c:v>704</c:v>
                </c:pt>
                <c:pt idx="267">
                  <c:v>668</c:v>
                </c:pt>
                <c:pt idx="268">
                  <c:v>712</c:v>
                </c:pt>
                <c:pt idx="269">
                  <c:v>735</c:v>
                </c:pt>
                <c:pt idx="270">
                  <c:v>712</c:v>
                </c:pt>
                <c:pt idx="271">
                  <c:v>735</c:v>
                </c:pt>
                <c:pt idx="272">
                  <c:v>735</c:v>
                </c:pt>
                <c:pt idx="273">
                  <c:v>726</c:v>
                </c:pt>
                <c:pt idx="274">
                  <c:v>742</c:v>
                </c:pt>
                <c:pt idx="275">
                  <c:v>749</c:v>
                </c:pt>
                <c:pt idx="276">
                  <c:v>735</c:v>
                </c:pt>
                <c:pt idx="277">
                  <c:v>735</c:v>
                </c:pt>
                <c:pt idx="278">
                  <c:v>765</c:v>
                </c:pt>
                <c:pt idx="279">
                  <c:v>742</c:v>
                </c:pt>
                <c:pt idx="280">
                  <c:v>765</c:v>
                </c:pt>
                <c:pt idx="281">
                  <c:v>778</c:v>
                </c:pt>
                <c:pt idx="282">
                  <c:v>795</c:v>
                </c:pt>
                <c:pt idx="283">
                  <c:v>785</c:v>
                </c:pt>
                <c:pt idx="284">
                  <c:v>765</c:v>
                </c:pt>
                <c:pt idx="285">
                  <c:v>774</c:v>
                </c:pt>
                <c:pt idx="286">
                  <c:v>757</c:v>
                </c:pt>
                <c:pt idx="287">
                  <c:v>749</c:v>
                </c:pt>
                <c:pt idx="288">
                  <c:v>757</c:v>
                </c:pt>
                <c:pt idx="289">
                  <c:v>749</c:v>
                </c:pt>
                <c:pt idx="290">
                  <c:v>913</c:v>
                </c:pt>
                <c:pt idx="291">
                  <c:v>913</c:v>
                </c:pt>
                <c:pt idx="292">
                  <c:v>913</c:v>
                </c:pt>
                <c:pt idx="293">
                  <c:v>885</c:v>
                </c:pt>
                <c:pt idx="294">
                  <c:v>865</c:v>
                </c:pt>
                <c:pt idx="295">
                  <c:v>848</c:v>
                </c:pt>
                <c:pt idx="296">
                  <c:v>819</c:v>
                </c:pt>
                <c:pt idx="297">
                  <c:v>795</c:v>
                </c:pt>
                <c:pt idx="298">
                  <c:v>774</c:v>
                </c:pt>
                <c:pt idx="299">
                  <c:v>659</c:v>
                </c:pt>
                <c:pt idx="300">
                  <c:v>765</c:v>
                </c:pt>
                <c:pt idx="301">
                  <c:v>735</c:v>
                </c:pt>
                <c:pt idx="302">
                  <c:v>649</c:v>
                </c:pt>
                <c:pt idx="303">
                  <c:v>688</c:v>
                </c:pt>
                <c:pt idx="304">
                  <c:v>674</c:v>
                </c:pt>
                <c:pt idx="305">
                  <c:v>607</c:v>
                </c:pt>
                <c:pt idx="306">
                  <c:v>637</c:v>
                </c:pt>
                <c:pt idx="307">
                  <c:v>643</c:v>
                </c:pt>
                <c:pt idx="308">
                  <c:v>526</c:v>
                </c:pt>
                <c:pt idx="309">
                  <c:v>529</c:v>
                </c:pt>
                <c:pt idx="310">
                  <c:v>519</c:v>
                </c:pt>
                <c:pt idx="311">
                  <c:v>498</c:v>
                </c:pt>
                <c:pt idx="312">
                  <c:v>526</c:v>
                </c:pt>
                <c:pt idx="313">
                  <c:v>508</c:v>
                </c:pt>
                <c:pt idx="314">
                  <c:v>526</c:v>
                </c:pt>
                <c:pt idx="315">
                  <c:v>517</c:v>
                </c:pt>
                <c:pt idx="316">
                  <c:v>529</c:v>
                </c:pt>
                <c:pt idx="317">
                  <c:v>508</c:v>
                </c:pt>
                <c:pt idx="318">
                  <c:v>508</c:v>
                </c:pt>
                <c:pt idx="319">
                  <c:v>536</c:v>
                </c:pt>
                <c:pt idx="320">
                  <c:v>508</c:v>
                </c:pt>
                <c:pt idx="321">
                  <c:v>519</c:v>
                </c:pt>
                <c:pt idx="322">
                  <c:v>519</c:v>
                </c:pt>
                <c:pt idx="323">
                  <c:v>526</c:v>
                </c:pt>
                <c:pt idx="324">
                  <c:v>529</c:v>
                </c:pt>
                <c:pt idx="325">
                  <c:v>540</c:v>
                </c:pt>
                <c:pt idx="326">
                  <c:v>536</c:v>
                </c:pt>
                <c:pt idx="327">
                  <c:v>526</c:v>
                </c:pt>
                <c:pt idx="328">
                  <c:v>517</c:v>
                </c:pt>
                <c:pt idx="329">
                  <c:v>529</c:v>
                </c:pt>
                <c:pt idx="330">
                  <c:v>508</c:v>
                </c:pt>
                <c:pt idx="331">
                  <c:v>519</c:v>
                </c:pt>
                <c:pt idx="332">
                  <c:v>519</c:v>
                </c:pt>
                <c:pt idx="333">
                  <c:v>508</c:v>
                </c:pt>
                <c:pt idx="334">
                  <c:v>503</c:v>
                </c:pt>
                <c:pt idx="335">
                  <c:v>493</c:v>
                </c:pt>
                <c:pt idx="336">
                  <c:v>519</c:v>
                </c:pt>
                <c:pt idx="337">
                  <c:v>503</c:v>
                </c:pt>
                <c:pt idx="338">
                  <c:v>508</c:v>
                </c:pt>
                <c:pt idx="339">
                  <c:v>503</c:v>
                </c:pt>
                <c:pt idx="340">
                  <c:v>508</c:v>
                </c:pt>
                <c:pt idx="341">
                  <c:v>498</c:v>
                </c:pt>
                <c:pt idx="342">
                  <c:v>536</c:v>
                </c:pt>
                <c:pt idx="343">
                  <c:v>508</c:v>
                </c:pt>
                <c:pt idx="344">
                  <c:v>508</c:v>
                </c:pt>
                <c:pt idx="345">
                  <c:v>503</c:v>
                </c:pt>
                <c:pt idx="346">
                  <c:v>519</c:v>
                </c:pt>
                <c:pt idx="347">
                  <c:v>531</c:v>
                </c:pt>
                <c:pt idx="348">
                  <c:v>526</c:v>
                </c:pt>
                <c:pt idx="349">
                  <c:v>546</c:v>
                </c:pt>
                <c:pt idx="350">
                  <c:v>778</c:v>
                </c:pt>
                <c:pt idx="351">
                  <c:v>546</c:v>
                </c:pt>
                <c:pt idx="352">
                  <c:v>529</c:v>
                </c:pt>
                <c:pt idx="353">
                  <c:v>549</c:v>
                </c:pt>
                <c:pt idx="354">
                  <c:v>549</c:v>
                </c:pt>
                <c:pt idx="355">
                  <c:v>540</c:v>
                </c:pt>
                <c:pt idx="356">
                  <c:v>572</c:v>
                </c:pt>
                <c:pt idx="357">
                  <c:v>549</c:v>
                </c:pt>
                <c:pt idx="358">
                  <c:v>572</c:v>
                </c:pt>
                <c:pt idx="359">
                  <c:v>589</c:v>
                </c:pt>
                <c:pt idx="360">
                  <c:v>594</c:v>
                </c:pt>
                <c:pt idx="361">
                  <c:v>600</c:v>
                </c:pt>
                <c:pt idx="362">
                  <c:v>607</c:v>
                </c:pt>
                <c:pt idx="363">
                  <c:v>620</c:v>
                </c:pt>
                <c:pt idx="364">
                  <c:v>607</c:v>
                </c:pt>
                <c:pt idx="365">
                  <c:v>614</c:v>
                </c:pt>
                <c:pt idx="366">
                  <c:v>600</c:v>
                </c:pt>
                <c:pt idx="367">
                  <c:v>607</c:v>
                </c:pt>
                <c:pt idx="368">
                  <c:v>589</c:v>
                </c:pt>
                <c:pt idx="369">
                  <c:v>564</c:v>
                </c:pt>
                <c:pt idx="370">
                  <c:v>572</c:v>
                </c:pt>
                <c:pt idx="371">
                  <c:v>567</c:v>
                </c:pt>
                <c:pt idx="372">
                  <c:v>540</c:v>
                </c:pt>
                <c:pt idx="373">
                  <c:v>555</c:v>
                </c:pt>
                <c:pt idx="374">
                  <c:v>529</c:v>
                </c:pt>
                <c:pt idx="375">
                  <c:v>529</c:v>
                </c:pt>
                <c:pt idx="376">
                  <c:v>536</c:v>
                </c:pt>
                <c:pt idx="377">
                  <c:v>508</c:v>
                </c:pt>
                <c:pt idx="378">
                  <c:v>519</c:v>
                </c:pt>
                <c:pt idx="379">
                  <c:v>493</c:v>
                </c:pt>
                <c:pt idx="380">
                  <c:v>517</c:v>
                </c:pt>
                <c:pt idx="381">
                  <c:v>498</c:v>
                </c:pt>
                <c:pt idx="382">
                  <c:v>508</c:v>
                </c:pt>
                <c:pt idx="383">
                  <c:v>498</c:v>
                </c:pt>
                <c:pt idx="384">
                  <c:v>498</c:v>
                </c:pt>
                <c:pt idx="385">
                  <c:v>486</c:v>
                </c:pt>
                <c:pt idx="386">
                  <c:v>486</c:v>
                </c:pt>
                <c:pt idx="387">
                  <c:v>486</c:v>
                </c:pt>
                <c:pt idx="388">
                  <c:v>476</c:v>
                </c:pt>
                <c:pt idx="389">
                  <c:v>486</c:v>
                </c:pt>
                <c:pt idx="390">
                  <c:v>486</c:v>
                </c:pt>
                <c:pt idx="391">
                  <c:v>482</c:v>
                </c:pt>
                <c:pt idx="392">
                  <c:v>508</c:v>
                </c:pt>
                <c:pt idx="393">
                  <c:v>526</c:v>
                </c:pt>
                <c:pt idx="394">
                  <c:v>531</c:v>
                </c:pt>
                <c:pt idx="395">
                  <c:v>536</c:v>
                </c:pt>
                <c:pt idx="396">
                  <c:v>517</c:v>
                </c:pt>
                <c:pt idx="397">
                  <c:v>536</c:v>
                </c:pt>
                <c:pt idx="398">
                  <c:v>517</c:v>
                </c:pt>
                <c:pt idx="399">
                  <c:v>531</c:v>
                </c:pt>
                <c:pt idx="400">
                  <c:v>498</c:v>
                </c:pt>
                <c:pt idx="401">
                  <c:v>491</c:v>
                </c:pt>
                <c:pt idx="402">
                  <c:v>491</c:v>
                </c:pt>
                <c:pt idx="403">
                  <c:v>486</c:v>
                </c:pt>
                <c:pt idx="404">
                  <c:v>486</c:v>
                </c:pt>
                <c:pt idx="405">
                  <c:v>472</c:v>
                </c:pt>
                <c:pt idx="406">
                  <c:v>476</c:v>
                </c:pt>
                <c:pt idx="407">
                  <c:v>466</c:v>
                </c:pt>
                <c:pt idx="408">
                  <c:v>460</c:v>
                </c:pt>
                <c:pt idx="409">
                  <c:v>463</c:v>
                </c:pt>
                <c:pt idx="410">
                  <c:v>472</c:v>
                </c:pt>
                <c:pt idx="411">
                  <c:v>466</c:v>
                </c:pt>
                <c:pt idx="412">
                  <c:v>463</c:v>
                </c:pt>
                <c:pt idx="413">
                  <c:v>447</c:v>
                </c:pt>
                <c:pt idx="414">
                  <c:v>455</c:v>
                </c:pt>
                <c:pt idx="415">
                  <c:v>444</c:v>
                </c:pt>
                <c:pt idx="416">
                  <c:v>441</c:v>
                </c:pt>
                <c:pt idx="417">
                  <c:v>441</c:v>
                </c:pt>
                <c:pt idx="418">
                  <c:v>433</c:v>
                </c:pt>
                <c:pt idx="419">
                  <c:v>433</c:v>
                </c:pt>
                <c:pt idx="420">
                  <c:v>435</c:v>
                </c:pt>
                <c:pt idx="421">
                  <c:v>435</c:v>
                </c:pt>
                <c:pt idx="422">
                  <c:v>447</c:v>
                </c:pt>
                <c:pt idx="423">
                  <c:v>427</c:v>
                </c:pt>
                <c:pt idx="424">
                  <c:v>444</c:v>
                </c:pt>
                <c:pt idx="425">
                  <c:v>433</c:v>
                </c:pt>
                <c:pt idx="426">
                  <c:v>444</c:v>
                </c:pt>
                <c:pt idx="427">
                  <c:v>435</c:v>
                </c:pt>
                <c:pt idx="428">
                  <c:v>441</c:v>
                </c:pt>
                <c:pt idx="429">
                  <c:v>441</c:v>
                </c:pt>
                <c:pt idx="430">
                  <c:v>433</c:v>
                </c:pt>
                <c:pt idx="431">
                  <c:v>450</c:v>
                </c:pt>
                <c:pt idx="432">
                  <c:v>455</c:v>
                </c:pt>
                <c:pt idx="433">
                  <c:v>460</c:v>
                </c:pt>
                <c:pt idx="434">
                  <c:v>460</c:v>
                </c:pt>
                <c:pt idx="435">
                  <c:v>460</c:v>
                </c:pt>
                <c:pt idx="436">
                  <c:v>463</c:v>
                </c:pt>
                <c:pt idx="437">
                  <c:v>486</c:v>
                </c:pt>
                <c:pt idx="438">
                  <c:v>476</c:v>
                </c:pt>
                <c:pt idx="439">
                  <c:v>486</c:v>
                </c:pt>
                <c:pt idx="440">
                  <c:v>472</c:v>
                </c:pt>
                <c:pt idx="441">
                  <c:v>491</c:v>
                </c:pt>
                <c:pt idx="442">
                  <c:v>491</c:v>
                </c:pt>
                <c:pt idx="443">
                  <c:v>491</c:v>
                </c:pt>
                <c:pt idx="444">
                  <c:v>482</c:v>
                </c:pt>
                <c:pt idx="445">
                  <c:v>486</c:v>
                </c:pt>
                <c:pt idx="446">
                  <c:v>486</c:v>
                </c:pt>
                <c:pt idx="447">
                  <c:v>466</c:v>
                </c:pt>
                <c:pt idx="448">
                  <c:v>482</c:v>
                </c:pt>
                <c:pt idx="449">
                  <c:v>463</c:v>
                </c:pt>
                <c:pt idx="450">
                  <c:v>476</c:v>
                </c:pt>
                <c:pt idx="451">
                  <c:v>472</c:v>
                </c:pt>
                <c:pt idx="452">
                  <c:v>486</c:v>
                </c:pt>
                <c:pt idx="453">
                  <c:v>476</c:v>
                </c:pt>
                <c:pt idx="454">
                  <c:v>491</c:v>
                </c:pt>
                <c:pt idx="455">
                  <c:v>482</c:v>
                </c:pt>
                <c:pt idx="456">
                  <c:v>491</c:v>
                </c:pt>
                <c:pt idx="457">
                  <c:v>508</c:v>
                </c:pt>
                <c:pt idx="458">
                  <c:v>508</c:v>
                </c:pt>
                <c:pt idx="459">
                  <c:v>529</c:v>
                </c:pt>
                <c:pt idx="460">
                  <c:v>508</c:v>
                </c:pt>
                <c:pt idx="461">
                  <c:v>546</c:v>
                </c:pt>
                <c:pt idx="462">
                  <c:v>540</c:v>
                </c:pt>
                <c:pt idx="463">
                  <c:v>564</c:v>
                </c:pt>
                <c:pt idx="464">
                  <c:v>555</c:v>
                </c:pt>
                <c:pt idx="465">
                  <c:v>567</c:v>
                </c:pt>
                <c:pt idx="466">
                  <c:v>572</c:v>
                </c:pt>
                <c:pt idx="467">
                  <c:v>555</c:v>
                </c:pt>
                <c:pt idx="468">
                  <c:v>624</c:v>
                </c:pt>
                <c:pt idx="469">
                  <c:v>589</c:v>
                </c:pt>
                <c:pt idx="470">
                  <c:v>600</c:v>
                </c:pt>
                <c:pt idx="471">
                  <c:v>594</c:v>
                </c:pt>
                <c:pt idx="472">
                  <c:v>600</c:v>
                </c:pt>
                <c:pt idx="473">
                  <c:v>594</c:v>
                </c:pt>
                <c:pt idx="474">
                  <c:v>614</c:v>
                </c:pt>
                <c:pt idx="475">
                  <c:v>607</c:v>
                </c:pt>
                <c:pt idx="476">
                  <c:v>594</c:v>
                </c:pt>
                <c:pt idx="477">
                  <c:v>586</c:v>
                </c:pt>
                <c:pt idx="478">
                  <c:v>600</c:v>
                </c:pt>
                <c:pt idx="479">
                  <c:v>589</c:v>
                </c:pt>
                <c:pt idx="480">
                  <c:v>594</c:v>
                </c:pt>
                <c:pt idx="481">
                  <c:v>589</c:v>
                </c:pt>
                <c:pt idx="482">
                  <c:v>575</c:v>
                </c:pt>
                <c:pt idx="483">
                  <c:v>575</c:v>
                </c:pt>
                <c:pt idx="484">
                  <c:v>555</c:v>
                </c:pt>
                <c:pt idx="485">
                  <c:v>575</c:v>
                </c:pt>
                <c:pt idx="486">
                  <c:v>555</c:v>
                </c:pt>
                <c:pt idx="487">
                  <c:v>572</c:v>
                </c:pt>
                <c:pt idx="488">
                  <c:v>567</c:v>
                </c:pt>
                <c:pt idx="489">
                  <c:v>575</c:v>
                </c:pt>
                <c:pt idx="490">
                  <c:v>564</c:v>
                </c:pt>
                <c:pt idx="491">
                  <c:v>549</c:v>
                </c:pt>
                <c:pt idx="492">
                  <c:v>564</c:v>
                </c:pt>
                <c:pt idx="493">
                  <c:v>564</c:v>
                </c:pt>
                <c:pt idx="494">
                  <c:v>549</c:v>
                </c:pt>
                <c:pt idx="495">
                  <c:v>564</c:v>
                </c:pt>
                <c:pt idx="496">
                  <c:v>549</c:v>
                </c:pt>
                <c:pt idx="497">
                  <c:v>536</c:v>
                </c:pt>
                <c:pt idx="498">
                  <c:v>549</c:v>
                </c:pt>
                <c:pt idx="499">
                  <c:v>536</c:v>
                </c:pt>
                <c:pt idx="500">
                  <c:v>536</c:v>
                </c:pt>
                <c:pt idx="501">
                  <c:v>757</c:v>
                </c:pt>
                <c:pt idx="502">
                  <c:v>517</c:v>
                </c:pt>
                <c:pt idx="503">
                  <c:v>519</c:v>
                </c:pt>
                <c:pt idx="504">
                  <c:v>517</c:v>
                </c:pt>
                <c:pt idx="505">
                  <c:v>482</c:v>
                </c:pt>
                <c:pt idx="506">
                  <c:v>491</c:v>
                </c:pt>
                <c:pt idx="507">
                  <c:v>482</c:v>
                </c:pt>
                <c:pt idx="508">
                  <c:v>482</c:v>
                </c:pt>
                <c:pt idx="509">
                  <c:v>482</c:v>
                </c:pt>
                <c:pt idx="510">
                  <c:v>472</c:v>
                </c:pt>
                <c:pt idx="511">
                  <c:v>472</c:v>
                </c:pt>
                <c:pt idx="512">
                  <c:v>472</c:v>
                </c:pt>
                <c:pt idx="513">
                  <c:v>460</c:v>
                </c:pt>
                <c:pt idx="514">
                  <c:v>460</c:v>
                </c:pt>
                <c:pt idx="515">
                  <c:v>447</c:v>
                </c:pt>
                <c:pt idx="516">
                  <c:v>447</c:v>
                </c:pt>
                <c:pt idx="517">
                  <c:v>435</c:v>
                </c:pt>
                <c:pt idx="518">
                  <c:v>441</c:v>
                </c:pt>
                <c:pt idx="519">
                  <c:v>433</c:v>
                </c:pt>
                <c:pt idx="520">
                  <c:v>435</c:v>
                </c:pt>
                <c:pt idx="521">
                  <c:v>415</c:v>
                </c:pt>
                <c:pt idx="522">
                  <c:v>422</c:v>
                </c:pt>
                <c:pt idx="523">
                  <c:v>424</c:v>
                </c:pt>
                <c:pt idx="524">
                  <c:v>415</c:v>
                </c:pt>
                <c:pt idx="525">
                  <c:v>415</c:v>
                </c:pt>
                <c:pt idx="526">
                  <c:v>403</c:v>
                </c:pt>
                <c:pt idx="527">
                  <c:v>406</c:v>
                </c:pt>
                <c:pt idx="528">
                  <c:v>400</c:v>
                </c:pt>
                <c:pt idx="529">
                  <c:v>418</c:v>
                </c:pt>
                <c:pt idx="530">
                  <c:v>408</c:v>
                </c:pt>
                <c:pt idx="531">
                  <c:v>428</c:v>
                </c:pt>
                <c:pt idx="532">
                  <c:v>405</c:v>
                </c:pt>
                <c:pt idx="533">
                  <c:v>581</c:v>
                </c:pt>
                <c:pt idx="534">
                  <c:v>408</c:v>
                </c:pt>
                <c:pt idx="535">
                  <c:v>413</c:v>
                </c:pt>
                <c:pt idx="536">
                  <c:v>400</c:v>
                </c:pt>
                <c:pt idx="537">
                  <c:v>400</c:v>
                </c:pt>
                <c:pt idx="538">
                  <c:v>408</c:v>
                </c:pt>
                <c:pt idx="539">
                  <c:v>415</c:v>
                </c:pt>
                <c:pt idx="540">
                  <c:v>405</c:v>
                </c:pt>
                <c:pt idx="541">
                  <c:v>426</c:v>
                </c:pt>
                <c:pt idx="542">
                  <c:v>408</c:v>
                </c:pt>
                <c:pt idx="543">
                  <c:v>426</c:v>
                </c:pt>
                <c:pt idx="544">
                  <c:v>418</c:v>
                </c:pt>
                <c:pt idx="545">
                  <c:v>434</c:v>
                </c:pt>
                <c:pt idx="546">
                  <c:v>415</c:v>
                </c:pt>
                <c:pt idx="547">
                  <c:v>423</c:v>
                </c:pt>
                <c:pt idx="548">
                  <c:v>415</c:v>
                </c:pt>
                <c:pt idx="549">
                  <c:v>413</c:v>
                </c:pt>
                <c:pt idx="550">
                  <c:v>415</c:v>
                </c:pt>
                <c:pt idx="551">
                  <c:v>423</c:v>
                </c:pt>
                <c:pt idx="552">
                  <c:v>413</c:v>
                </c:pt>
                <c:pt idx="553">
                  <c:v>482</c:v>
                </c:pt>
                <c:pt idx="554">
                  <c:v>400</c:v>
                </c:pt>
                <c:pt idx="555">
                  <c:v>424</c:v>
                </c:pt>
                <c:pt idx="556">
                  <c:v>410</c:v>
                </c:pt>
                <c:pt idx="557">
                  <c:v>418</c:v>
                </c:pt>
                <c:pt idx="558">
                  <c:v>421</c:v>
                </c:pt>
                <c:pt idx="559">
                  <c:v>421</c:v>
                </c:pt>
                <c:pt idx="560">
                  <c:v>421</c:v>
                </c:pt>
                <c:pt idx="561">
                  <c:v>414</c:v>
                </c:pt>
                <c:pt idx="562">
                  <c:v>424</c:v>
                </c:pt>
                <c:pt idx="563">
                  <c:v>421</c:v>
                </c:pt>
                <c:pt idx="564">
                  <c:v>421</c:v>
                </c:pt>
                <c:pt idx="565">
                  <c:v>428</c:v>
                </c:pt>
                <c:pt idx="566">
                  <c:v>424</c:v>
                </c:pt>
                <c:pt idx="567">
                  <c:v>424</c:v>
                </c:pt>
                <c:pt idx="568">
                  <c:v>444</c:v>
                </c:pt>
                <c:pt idx="569">
                  <c:v>428</c:v>
                </c:pt>
                <c:pt idx="570">
                  <c:v>441</c:v>
                </c:pt>
                <c:pt idx="571">
                  <c:v>418</c:v>
                </c:pt>
                <c:pt idx="572">
                  <c:v>436</c:v>
                </c:pt>
                <c:pt idx="573">
                  <c:v>434</c:v>
                </c:pt>
                <c:pt idx="574">
                  <c:v>428</c:v>
                </c:pt>
                <c:pt idx="575">
                  <c:v>424</c:v>
                </c:pt>
                <c:pt idx="576">
                  <c:v>436</c:v>
                </c:pt>
                <c:pt idx="577">
                  <c:v>424</c:v>
                </c:pt>
                <c:pt idx="578">
                  <c:v>441</c:v>
                </c:pt>
                <c:pt idx="579">
                  <c:v>436</c:v>
                </c:pt>
                <c:pt idx="580">
                  <c:v>428</c:v>
                </c:pt>
                <c:pt idx="581">
                  <c:v>421</c:v>
                </c:pt>
                <c:pt idx="582">
                  <c:v>424</c:v>
                </c:pt>
                <c:pt idx="583">
                  <c:v>424</c:v>
                </c:pt>
                <c:pt idx="584">
                  <c:v>428</c:v>
                </c:pt>
                <c:pt idx="585">
                  <c:v>428</c:v>
                </c:pt>
                <c:pt idx="586">
                  <c:v>434</c:v>
                </c:pt>
                <c:pt idx="587">
                  <c:v>456</c:v>
                </c:pt>
                <c:pt idx="588">
                  <c:v>434</c:v>
                </c:pt>
                <c:pt idx="589">
                  <c:v>436</c:v>
                </c:pt>
                <c:pt idx="590">
                  <c:v>446</c:v>
                </c:pt>
                <c:pt idx="591">
                  <c:v>436</c:v>
                </c:pt>
                <c:pt idx="592">
                  <c:v>446</c:v>
                </c:pt>
                <c:pt idx="593">
                  <c:v>428</c:v>
                </c:pt>
                <c:pt idx="594">
                  <c:v>441</c:v>
                </c:pt>
                <c:pt idx="595">
                  <c:v>434</c:v>
                </c:pt>
                <c:pt idx="596">
                  <c:v>444</c:v>
                </c:pt>
                <c:pt idx="597">
                  <c:v>424</c:v>
                </c:pt>
                <c:pt idx="598">
                  <c:v>424</c:v>
                </c:pt>
                <c:pt idx="599">
                  <c:v>434</c:v>
                </c:pt>
                <c:pt idx="600">
                  <c:v>424</c:v>
                </c:pt>
                <c:pt idx="601">
                  <c:v>424</c:v>
                </c:pt>
                <c:pt idx="602">
                  <c:v>434</c:v>
                </c:pt>
                <c:pt idx="603">
                  <c:v>434</c:v>
                </c:pt>
                <c:pt idx="604">
                  <c:v>424</c:v>
                </c:pt>
                <c:pt idx="605">
                  <c:v>418</c:v>
                </c:pt>
                <c:pt idx="606">
                  <c:v>428</c:v>
                </c:pt>
                <c:pt idx="607">
                  <c:v>434</c:v>
                </c:pt>
                <c:pt idx="608">
                  <c:v>418</c:v>
                </c:pt>
                <c:pt idx="609">
                  <c:v>424</c:v>
                </c:pt>
                <c:pt idx="610">
                  <c:v>418</c:v>
                </c:pt>
                <c:pt idx="611">
                  <c:v>418</c:v>
                </c:pt>
                <c:pt idx="612">
                  <c:v>424</c:v>
                </c:pt>
                <c:pt idx="613">
                  <c:v>424</c:v>
                </c:pt>
                <c:pt idx="614">
                  <c:v>428</c:v>
                </c:pt>
                <c:pt idx="615">
                  <c:v>434</c:v>
                </c:pt>
                <c:pt idx="616">
                  <c:v>428</c:v>
                </c:pt>
                <c:pt idx="617">
                  <c:v>434</c:v>
                </c:pt>
                <c:pt idx="618">
                  <c:v>434</c:v>
                </c:pt>
                <c:pt idx="619">
                  <c:v>428</c:v>
                </c:pt>
                <c:pt idx="620">
                  <c:v>421</c:v>
                </c:pt>
                <c:pt idx="621">
                  <c:v>424</c:v>
                </c:pt>
                <c:pt idx="622">
                  <c:v>414</c:v>
                </c:pt>
                <c:pt idx="623">
                  <c:v>441</c:v>
                </c:pt>
                <c:pt idx="624">
                  <c:v>421</c:v>
                </c:pt>
                <c:pt idx="625">
                  <c:v>436</c:v>
                </c:pt>
                <c:pt idx="626">
                  <c:v>436</c:v>
                </c:pt>
                <c:pt idx="627">
                  <c:v>444</c:v>
                </c:pt>
                <c:pt idx="628">
                  <c:v>436</c:v>
                </c:pt>
                <c:pt idx="629">
                  <c:v>454</c:v>
                </c:pt>
                <c:pt idx="630">
                  <c:v>436</c:v>
                </c:pt>
                <c:pt idx="631">
                  <c:v>444</c:v>
                </c:pt>
                <c:pt idx="632">
                  <c:v>424</c:v>
                </c:pt>
                <c:pt idx="633">
                  <c:v>444</c:v>
                </c:pt>
                <c:pt idx="634">
                  <c:v>434</c:v>
                </c:pt>
                <c:pt idx="635">
                  <c:v>421</c:v>
                </c:pt>
                <c:pt idx="636">
                  <c:v>434</c:v>
                </c:pt>
                <c:pt idx="637">
                  <c:v>421</c:v>
                </c:pt>
                <c:pt idx="638">
                  <c:v>436</c:v>
                </c:pt>
                <c:pt idx="639">
                  <c:v>428</c:v>
                </c:pt>
                <c:pt idx="640">
                  <c:v>436</c:v>
                </c:pt>
                <c:pt idx="641">
                  <c:v>424</c:v>
                </c:pt>
                <c:pt idx="642">
                  <c:v>428</c:v>
                </c:pt>
                <c:pt idx="643">
                  <c:v>434</c:v>
                </c:pt>
                <c:pt idx="644">
                  <c:v>441</c:v>
                </c:pt>
                <c:pt idx="645">
                  <c:v>434</c:v>
                </c:pt>
                <c:pt idx="646">
                  <c:v>436</c:v>
                </c:pt>
                <c:pt idx="647">
                  <c:v>428</c:v>
                </c:pt>
                <c:pt idx="648">
                  <c:v>434</c:v>
                </c:pt>
                <c:pt idx="649">
                  <c:v>414</c:v>
                </c:pt>
                <c:pt idx="650">
                  <c:v>424</c:v>
                </c:pt>
                <c:pt idx="651">
                  <c:v>418</c:v>
                </c:pt>
                <c:pt idx="652">
                  <c:v>410</c:v>
                </c:pt>
                <c:pt idx="653">
                  <c:v>421</c:v>
                </c:pt>
                <c:pt idx="654">
                  <c:v>402</c:v>
                </c:pt>
                <c:pt idx="655">
                  <c:v>418</c:v>
                </c:pt>
                <c:pt idx="656">
                  <c:v>434</c:v>
                </c:pt>
                <c:pt idx="657">
                  <c:v>414</c:v>
                </c:pt>
                <c:pt idx="658">
                  <c:v>418</c:v>
                </c:pt>
                <c:pt idx="659">
                  <c:v>400</c:v>
                </c:pt>
                <c:pt idx="660">
                  <c:v>427</c:v>
                </c:pt>
                <c:pt idx="661">
                  <c:v>421</c:v>
                </c:pt>
                <c:pt idx="662">
                  <c:v>425</c:v>
                </c:pt>
                <c:pt idx="663">
                  <c:v>421</c:v>
                </c:pt>
                <c:pt idx="664">
                  <c:v>421</c:v>
                </c:pt>
                <c:pt idx="665">
                  <c:v>421</c:v>
                </c:pt>
                <c:pt idx="666">
                  <c:v>438</c:v>
                </c:pt>
                <c:pt idx="667">
                  <c:v>451</c:v>
                </c:pt>
                <c:pt idx="668">
                  <c:v>425</c:v>
                </c:pt>
                <c:pt idx="669">
                  <c:v>433</c:v>
                </c:pt>
                <c:pt idx="670">
                  <c:v>433</c:v>
                </c:pt>
                <c:pt idx="671">
                  <c:v>447</c:v>
                </c:pt>
                <c:pt idx="672">
                  <c:v>444</c:v>
                </c:pt>
                <c:pt idx="673">
                  <c:v>476</c:v>
                </c:pt>
                <c:pt idx="674">
                  <c:v>497</c:v>
                </c:pt>
                <c:pt idx="675">
                  <c:v>542</c:v>
                </c:pt>
                <c:pt idx="676">
                  <c:v>548</c:v>
                </c:pt>
                <c:pt idx="677">
                  <c:v>597</c:v>
                </c:pt>
                <c:pt idx="678">
                  <c:v>597</c:v>
                </c:pt>
                <c:pt idx="679">
                  <c:v>615</c:v>
                </c:pt>
                <c:pt idx="680">
                  <c:v>607</c:v>
                </c:pt>
                <c:pt idx="681">
                  <c:v>580</c:v>
                </c:pt>
                <c:pt idx="682">
                  <c:v>591</c:v>
                </c:pt>
                <c:pt idx="683">
                  <c:v>580</c:v>
                </c:pt>
                <c:pt idx="684">
                  <c:v>577</c:v>
                </c:pt>
                <c:pt idx="685">
                  <c:v>548</c:v>
                </c:pt>
                <c:pt idx="686">
                  <c:v>553</c:v>
                </c:pt>
                <c:pt idx="687">
                  <c:v>565</c:v>
                </c:pt>
                <c:pt idx="688">
                  <c:v>553</c:v>
                </c:pt>
                <c:pt idx="689">
                  <c:v>567</c:v>
                </c:pt>
                <c:pt idx="690">
                  <c:v>580</c:v>
                </c:pt>
                <c:pt idx="691">
                  <c:v>567</c:v>
                </c:pt>
                <c:pt idx="692">
                  <c:v>567</c:v>
                </c:pt>
                <c:pt idx="693">
                  <c:v>534</c:v>
                </c:pt>
                <c:pt idx="694">
                  <c:v>565</c:v>
                </c:pt>
                <c:pt idx="695">
                  <c:v>597</c:v>
                </c:pt>
                <c:pt idx="696">
                  <c:v>591</c:v>
                </c:pt>
                <c:pt idx="697">
                  <c:v>591</c:v>
                </c:pt>
                <c:pt idx="698">
                  <c:v>567</c:v>
                </c:pt>
                <c:pt idx="699">
                  <c:v>574</c:v>
                </c:pt>
                <c:pt idx="700">
                  <c:v>819</c:v>
                </c:pt>
                <c:pt idx="701">
                  <c:v>560</c:v>
                </c:pt>
                <c:pt idx="702">
                  <c:v>542</c:v>
                </c:pt>
                <c:pt idx="703">
                  <c:v>515</c:v>
                </c:pt>
                <c:pt idx="704">
                  <c:v>534</c:v>
                </c:pt>
                <c:pt idx="705">
                  <c:v>492</c:v>
                </c:pt>
                <c:pt idx="706">
                  <c:v>502</c:v>
                </c:pt>
                <c:pt idx="707">
                  <c:v>488</c:v>
                </c:pt>
                <c:pt idx="708">
                  <c:v>492</c:v>
                </c:pt>
                <c:pt idx="709">
                  <c:v>425</c:v>
                </c:pt>
                <c:pt idx="710">
                  <c:v>417</c:v>
                </c:pt>
                <c:pt idx="711">
                  <c:v>461</c:v>
                </c:pt>
                <c:pt idx="712">
                  <c:v>502</c:v>
                </c:pt>
                <c:pt idx="713">
                  <c:v>473</c:v>
                </c:pt>
                <c:pt idx="714">
                  <c:v>476</c:v>
                </c:pt>
                <c:pt idx="715">
                  <c:v>656</c:v>
                </c:pt>
                <c:pt idx="716">
                  <c:v>463</c:v>
                </c:pt>
                <c:pt idx="717">
                  <c:v>463</c:v>
                </c:pt>
                <c:pt idx="718">
                  <c:v>476</c:v>
                </c:pt>
                <c:pt idx="719">
                  <c:v>476</c:v>
                </c:pt>
                <c:pt idx="720">
                  <c:v>476</c:v>
                </c:pt>
                <c:pt idx="721">
                  <c:v>485</c:v>
                </c:pt>
                <c:pt idx="722">
                  <c:v>497</c:v>
                </c:pt>
                <c:pt idx="723">
                  <c:v>497</c:v>
                </c:pt>
                <c:pt idx="724">
                  <c:v>506</c:v>
                </c:pt>
                <c:pt idx="725">
                  <c:v>515</c:v>
                </c:pt>
                <c:pt idx="726">
                  <c:v>506</c:v>
                </c:pt>
                <c:pt idx="727">
                  <c:v>502</c:v>
                </c:pt>
                <c:pt idx="728">
                  <c:v>506</c:v>
                </c:pt>
                <c:pt idx="729">
                  <c:v>515</c:v>
                </c:pt>
                <c:pt idx="730">
                  <c:v>497</c:v>
                </c:pt>
                <c:pt idx="731">
                  <c:v>506</c:v>
                </c:pt>
                <c:pt idx="732">
                  <c:v>485</c:v>
                </c:pt>
                <c:pt idx="733">
                  <c:v>506</c:v>
                </c:pt>
                <c:pt idx="734">
                  <c:v>497</c:v>
                </c:pt>
                <c:pt idx="735">
                  <c:v>515</c:v>
                </c:pt>
                <c:pt idx="736">
                  <c:v>502</c:v>
                </c:pt>
                <c:pt idx="737">
                  <c:v>506</c:v>
                </c:pt>
                <c:pt idx="738">
                  <c:v>574</c:v>
                </c:pt>
                <c:pt idx="739">
                  <c:v>591</c:v>
                </c:pt>
                <c:pt idx="740">
                  <c:v>567</c:v>
                </c:pt>
                <c:pt idx="741">
                  <c:v>591</c:v>
                </c:pt>
                <c:pt idx="742">
                  <c:v>577</c:v>
                </c:pt>
                <c:pt idx="743">
                  <c:v>580</c:v>
                </c:pt>
                <c:pt idx="744">
                  <c:v>580</c:v>
                </c:pt>
                <c:pt idx="745">
                  <c:v>615</c:v>
                </c:pt>
                <c:pt idx="746">
                  <c:v>600</c:v>
                </c:pt>
                <c:pt idx="747">
                  <c:v>567</c:v>
                </c:pt>
                <c:pt idx="748">
                  <c:v>565</c:v>
                </c:pt>
                <c:pt idx="749">
                  <c:v>542</c:v>
                </c:pt>
                <c:pt idx="750">
                  <c:v>548</c:v>
                </c:pt>
                <c:pt idx="751">
                  <c:v>565</c:v>
                </c:pt>
                <c:pt idx="752">
                  <c:v>539</c:v>
                </c:pt>
                <c:pt idx="753">
                  <c:v>539</c:v>
                </c:pt>
                <c:pt idx="754">
                  <c:v>530</c:v>
                </c:pt>
                <c:pt idx="755">
                  <c:v>548</c:v>
                </c:pt>
                <c:pt idx="756">
                  <c:v>539</c:v>
                </c:pt>
                <c:pt idx="757">
                  <c:v>530</c:v>
                </c:pt>
                <c:pt idx="758">
                  <c:v>539</c:v>
                </c:pt>
                <c:pt idx="759">
                  <c:v>530</c:v>
                </c:pt>
                <c:pt idx="760">
                  <c:v>530</c:v>
                </c:pt>
                <c:pt idx="761">
                  <c:v>534</c:v>
                </c:pt>
                <c:pt idx="762">
                  <c:v>542</c:v>
                </c:pt>
                <c:pt idx="763">
                  <c:v>523</c:v>
                </c:pt>
                <c:pt idx="764">
                  <c:v>539</c:v>
                </c:pt>
                <c:pt idx="765">
                  <c:v>534</c:v>
                </c:pt>
                <c:pt idx="766">
                  <c:v>539</c:v>
                </c:pt>
                <c:pt idx="767">
                  <c:v>534</c:v>
                </c:pt>
                <c:pt idx="768">
                  <c:v>539</c:v>
                </c:pt>
                <c:pt idx="769">
                  <c:v>530</c:v>
                </c:pt>
                <c:pt idx="770">
                  <c:v>530</c:v>
                </c:pt>
                <c:pt idx="771">
                  <c:v>502</c:v>
                </c:pt>
                <c:pt idx="772">
                  <c:v>534</c:v>
                </c:pt>
                <c:pt idx="773">
                  <c:v>530</c:v>
                </c:pt>
                <c:pt idx="774">
                  <c:v>539</c:v>
                </c:pt>
                <c:pt idx="775">
                  <c:v>542</c:v>
                </c:pt>
                <c:pt idx="776">
                  <c:v>542</c:v>
                </c:pt>
                <c:pt idx="777">
                  <c:v>542</c:v>
                </c:pt>
                <c:pt idx="778">
                  <c:v>539</c:v>
                </c:pt>
                <c:pt idx="779">
                  <c:v>542</c:v>
                </c:pt>
                <c:pt idx="780">
                  <c:v>548</c:v>
                </c:pt>
                <c:pt idx="781">
                  <c:v>553</c:v>
                </c:pt>
                <c:pt idx="782">
                  <c:v>542</c:v>
                </c:pt>
                <c:pt idx="783">
                  <c:v>539</c:v>
                </c:pt>
                <c:pt idx="784">
                  <c:v>553</c:v>
                </c:pt>
                <c:pt idx="785">
                  <c:v>542</c:v>
                </c:pt>
                <c:pt idx="786">
                  <c:v>548</c:v>
                </c:pt>
                <c:pt idx="787">
                  <c:v>560</c:v>
                </c:pt>
                <c:pt idx="788">
                  <c:v>560</c:v>
                </c:pt>
                <c:pt idx="789">
                  <c:v>565</c:v>
                </c:pt>
                <c:pt idx="790">
                  <c:v>567</c:v>
                </c:pt>
                <c:pt idx="791">
                  <c:v>567</c:v>
                </c:pt>
                <c:pt idx="792">
                  <c:v>580</c:v>
                </c:pt>
                <c:pt idx="793">
                  <c:v>560</c:v>
                </c:pt>
                <c:pt idx="794">
                  <c:v>574</c:v>
                </c:pt>
                <c:pt idx="795">
                  <c:v>600</c:v>
                </c:pt>
                <c:pt idx="796">
                  <c:v>565</c:v>
                </c:pt>
                <c:pt idx="797">
                  <c:v>565</c:v>
                </c:pt>
                <c:pt idx="798">
                  <c:v>553</c:v>
                </c:pt>
                <c:pt idx="799">
                  <c:v>565</c:v>
                </c:pt>
                <c:pt idx="800">
                  <c:v>565</c:v>
                </c:pt>
                <c:pt idx="801">
                  <c:v>567</c:v>
                </c:pt>
                <c:pt idx="802">
                  <c:v>574</c:v>
                </c:pt>
                <c:pt idx="803">
                  <c:v>577</c:v>
                </c:pt>
                <c:pt idx="804">
                  <c:v>580</c:v>
                </c:pt>
                <c:pt idx="805">
                  <c:v>577</c:v>
                </c:pt>
                <c:pt idx="806">
                  <c:v>591</c:v>
                </c:pt>
                <c:pt idx="807">
                  <c:v>600</c:v>
                </c:pt>
                <c:pt idx="808">
                  <c:v>586</c:v>
                </c:pt>
                <c:pt idx="809">
                  <c:v>597</c:v>
                </c:pt>
                <c:pt idx="810">
                  <c:v>577</c:v>
                </c:pt>
                <c:pt idx="811">
                  <c:v>580</c:v>
                </c:pt>
                <c:pt idx="812">
                  <c:v>586</c:v>
                </c:pt>
                <c:pt idx="813">
                  <c:v>607</c:v>
                </c:pt>
                <c:pt idx="814">
                  <c:v>600</c:v>
                </c:pt>
                <c:pt idx="815">
                  <c:v>597</c:v>
                </c:pt>
                <c:pt idx="816">
                  <c:v>600</c:v>
                </c:pt>
                <c:pt idx="817">
                  <c:v>600</c:v>
                </c:pt>
                <c:pt idx="818">
                  <c:v>607</c:v>
                </c:pt>
                <c:pt idx="819">
                  <c:v>600</c:v>
                </c:pt>
                <c:pt idx="820">
                  <c:v>597</c:v>
                </c:pt>
                <c:pt idx="821">
                  <c:v>615</c:v>
                </c:pt>
                <c:pt idx="822">
                  <c:v>607</c:v>
                </c:pt>
                <c:pt idx="823">
                  <c:v>615</c:v>
                </c:pt>
                <c:pt idx="824">
                  <c:v>870</c:v>
                </c:pt>
                <c:pt idx="825">
                  <c:v>607</c:v>
                </c:pt>
                <c:pt idx="826">
                  <c:v>620</c:v>
                </c:pt>
                <c:pt idx="827">
                  <c:v>597</c:v>
                </c:pt>
                <c:pt idx="828">
                  <c:v>607</c:v>
                </c:pt>
                <c:pt idx="829">
                  <c:v>640</c:v>
                </c:pt>
                <c:pt idx="830">
                  <c:v>626</c:v>
                </c:pt>
                <c:pt idx="831">
                  <c:v>591</c:v>
                </c:pt>
                <c:pt idx="832">
                  <c:v>591</c:v>
                </c:pt>
                <c:pt idx="833">
                  <c:v>600</c:v>
                </c:pt>
                <c:pt idx="834">
                  <c:v>600</c:v>
                </c:pt>
                <c:pt idx="835">
                  <c:v>580</c:v>
                </c:pt>
                <c:pt idx="836">
                  <c:v>586</c:v>
                </c:pt>
                <c:pt idx="837">
                  <c:v>567</c:v>
                </c:pt>
                <c:pt idx="838">
                  <c:v>560</c:v>
                </c:pt>
                <c:pt idx="839">
                  <c:v>548</c:v>
                </c:pt>
                <c:pt idx="840">
                  <c:v>542</c:v>
                </c:pt>
                <c:pt idx="841">
                  <c:v>542</c:v>
                </c:pt>
                <c:pt idx="842">
                  <c:v>506</c:v>
                </c:pt>
                <c:pt idx="843">
                  <c:v>534</c:v>
                </c:pt>
                <c:pt idx="844">
                  <c:v>515</c:v>
                </c:pt>
                <c:pt idx="845">
                  <c:v>523</c:v>
                </c:pt>
                <c:pt idx="846">
                  <c:v>515</c:v>
                </c:pt>
                <c:pt idx="847">
                  <c:v>518</c:v>
                </c:pt>
                <c:pt idx="848">
                  <c:v>497</c:v>
                </c:pt>
                <c:pt idx="849">
                  <c:v>481</c:v>
                </c:pt>
                <c:pt idx="850">
                  <c:v>492</c:v>
                </c:pt>
                <c:pt idx="851">
                  <c:v>481</c:v>
                </c:pt>
                <c:pt idx="852">
                  <c:v>497</c:v>
                </c:pt>
                <c:pt idx="853">
                  <c:v>481</c:v>
                </c:pt>
                <c:pt idx="854">
                  <c:v>476</c:v>
                </c:pt>
                <c:pt idx="855">
                  <c:v>473</c:v>
                </c:pt>
                <c:pt idx="856">
                  <c:v>476</c:v>
                </c:pt>
                <c:pt idx="857">
                  <c:v>451</c:v>
                </c:pt>
                <c:pt idx="858">
                  <c:v>461</c:v>
                </c:pt>
                <c:pt idx="859">
                  <c:v>442</c:v>
                </c:pt>
                <c:pt idx="860">
                  <c:v>447</c:v>
                </c:pt>
                <c:pt idx="861">
                  <c:v>451</c:v>
                </c:pt>
                <c:pt idx="862">
                  <c:v>444</c:v>
                </c:pt>
                <c:pt idx="863">
                  <c:v>444</c:v>
                </c:pt>
                <c:pt idx="864">
                  <c:v>442</c:v>
                </c:pt>
                <c:pt idx="865">
                  <c:v>444</c:v>
                </c:pt>
                <c:pt idx="866">
                  <c:v>442</c:v>
                </c:pt>
                <c:pt idx="867">
                  <c:v>447</c:v>
                </c:pt>
                <c:pt idx="868">
                  <c:v>427</c:v>
                </c:pt>
                <c:pt idx="869">
                  <c:v>438</c:v>
                </c:pt>
                <c:pt idx="870">
                  <c:v>433</c:v>
                </c:pt>
                <c:pt idx="871">
                  <c:v>433</c:v>
                </c:pt>
                <c:pt idx="872">
                  <c:v>421</c:v>
                </c:pt>
                <c:pt idx="873">
                  <c:v>438</c:v>
                </c:pt>
                <c:pt idx="874">
                  <c:v>433</c:v>
                </c:pt>
                <c:pt idx="875">
                  <c:v>444</c:v>
                </c:pt>
                <c:pt idx="876">
                  <c:v>438</c:v>
                </c:pt>
                <c:pt idx="877">
                  <c:v>433</c:v>
                </c:pt>
                <c:pt idx="878">
                  <c:v>444</c:v>
                </c:pt>
                <c:pt idx="879">
                  <c:v>442</c:v>
                </c:pt>
                <c:pt idx="880">
                  <c:v>466</c:v>
                </c:pt>
                <c:pt idx="881">
                  <c:v>447</c:v>
                </c:pt>
                <c:pt idx="882">
                  <c:v>463</c:v>
                </c:pt>
                <c:pt idx="883">
                  <c:v>454</c:v>
                </c:pt>
                <c:pt idx="884">
                  <c:v>454</c:v>
                </c:pt>
                <c:pt idx="885">
                  <c:v>451</c:v>
                </c:pt>
                <c:pt idx="886">
                  <c:v>438</c:v>
                </c:pt>
                <c:pt idx="887">
                  <c:v>454</c:v>
                </c:pt>
                <c:pt idx="888">
                  <c:v>444</c:v>
                </c:pt>
                <c:pt idx="889">
                  <c:v>463</c:v>
                </c:pt>
                <c:pt idx="890">
                  <c:v>454</c:v>
                </c:pt>
                <c:pt idx="891">
                  <c:v>451</c:v>
                </c:pt>
                <c:pt idx="892">
                  <c:v>461</c:v>
                </c:pt>
                <c:pt idx="893">
                  <c:v>451</c:v>
                </c:pt>
                <c:pt idx="894">
                  <c:v>463</c:v>
                </c:pt>
                <c:pt idx="895">
                  <c:v>461</c:v>
                </c:pt>
                <c:pt idx="896">
                  <c:v>463</c:v>
                </c:pt>
                <c:pt idx="897">
                  <c:v>485</c:v>
                </c:pt>
                <c:pt idx="898">
                  <c:v>473</c:v>
                </c:pt>
                <c:pt idx="899">
                  <c:v>488</c:v>
                </c:pt>
                <c:pt idx="900">
                  <c:v>502</c:v>
                </c:pt>
                <c:pt idx="901">
                  <c:v>515</c:v>
                </c:pt>
                <c:pt idx="902">
                  <c:v>515</c:v>
                </c:pt>
                <c:pt idx="903">
                  <c:v>488</c:v>
                </c:pt>
                <c:pt idx="904">
                  <c:v>502</c:v>
                </c:pt>
                <c:pt idx="905">
                  <c:v>492</c:v>
                </c:pt>
                <c:pt idx="906">
                  <c:v>488</c:v>
                </c:pt>
                <c:pt idx="907">
                  <c:v>492</c:v>
                </c:pt>
                <c:pt idx="908">
                  <c:v>481</c:v>
                </c:pt>
                <c:pt idx="909">
                  <c:v>492</c:v>
                </c:pt>
                <c:pt idx="910">
                  <c:v>485</c:v>
                </c:pt>
                <c:pt idx="911">
                  <c:v>466</c:v>
                </c:pt>
                <c:pt idx="912">
                  <c:v>476</c:v>
                </c:pt>
                <c:pt idx="913">
                  <c:v>481</c:v>
                </c:pt>
                <c:pt idx="914">
                  <c:v>497</c:v>
                </c:pt>
                <c:pt idx="915">
                  <c:v>506</c:v>
                </c:pt>
                <c:pt idx="916">
                  <c:v>485</c:v>
                </c:pt>
                <c:pt idx="917">
                  <c:v>506</c:v>
                </c:pt>
                <c:pt idx="918">
                  <c:v>488</c:v>
                </c:pt>
                <c:pt idx="919">
                  <c:v>515</c:v>
                </c:pt>
                <c:pt idx="920">
                  <c:v>506</c:v>
                </c:pt>
                <c:pt idx="921">
                  <c:v>523</c:v>
                </c:pt>
                <c:pt idx="922">
                  <c:v>518</c:v>
                </c:pt>
                <c:pt idx="923">
                  <c:v>502</c:v>
                </c:pt>
                <c:pt idx="924">
                  <c:v>523</c:v>
                </c:pt>
                <c:pt idx="925">
                  <c:v>502</c:v>
                </c:pt>
                <c:pt idx="926">
                  <c:v>518</c:v>
                </c:pt>
                <c:pt idx="927">
                  <c:v>523</c:v>
                </c:pt>
                <c:pt idx="928">
                  <c:v>530</c:v>
                </c:pt>
                <c:pt idx="929">
                  <c:v>530</c:v>
                </c:pt>
                <c:pt idx="930">
                  <c:v>534</c:v>
                </c:pt>
                <c:pt idx="931">
                  <c:v>542</c:v>
                </c:pt>
                <c:pt idx="932">
                  <c:v>567</c:v>
                </c:pt>
                <c:pt idx="933">
                  <c:v>542</c:v>
                </c:pt>
                <c:pt idx="934">
                  <c:v>539</c:v>
                </c:pt>
                <c:pt idx="935">
                  <c:v>539</c:v>
                </c:pt>
                <c:pt idx="936">
                  <c:v>530</c:v>
                </c:pt>
                <c:pt idx="937">
                  <c:v>523</c:v>
                </c:pt>
                <c:pt idx="938">
                  <c:v>515</c:v>
                </c:pt>
                <c:pt idx="939">
                  <c:v>502</c:v>
                </c:pt>
                <c:pt idx="940">
                  <c:v>497</c:v>
                </c:pt>
                <c:pt idx="941">
                  <c:v>506</c:v>
                </c:pt>
                <c:pt idx="942">
                  <c:v>485</c:v>
                </c:pt>
                <c:pt idx="943">
                  <c:v>492</c:v>
                </c:pt>
                <c:pt idx="944">
                  <c:v>485</c:v>
                </c:pt>
                <c:pt idx="945">
                  <c:v>466</c:v>
                </c:pt>
                <c:pt idx="946">
                  <c:v>454</c:v>
                </c:pt>
                <c:pt idx="947">
                  <c:v>442</c:v>
                </c:pt>
                <c:pt idx="948">
                  <c:v>451</c:v>
                </c:pt>
                <c:pt idx="949">
                  <c:v>442</c:v>
                </c:pt>
                <c:pt idx="950">
                  <c:v>442</c:v>
                </c:pt>
                <c:pt idx="951">
                  <c:v>433</c:v>
                </c:pt>
                <c:pt idx="952">
                  <c:v>427</c:v>
                </c:pt>
                <c:pt idx="953">
                  <c:v>421</c:v>
                </c:pt>
                <c:pt idx="954">
                  <c:v>425</c:v>
                </c:pt>
                <c:pt idx="955">
                  <c:v>413</c:v>
                </c:pt>
                <c:pt idx="956">
                  <c:v>417</c:v>
                </c:pt>
                <c:pt idx="957">
                  <c:v>417</c:v>
                </c:pt>
                <c:pt idx="958">
                  <c:v>413</c:v>
                </c:pt>
                <c:pt idx="959">
                  <c:v>413</c:v>
                </c:pt>
                <c:pt idx="960">
                  <c:v>409</c:v>
                </c:pt>
                <c:pt idx="961">
                  <c:v>427</c:v>
                </c:pt>
                <c:pt idx="962">
                  <c:v>417</c:v>
                </c:pt>
                <c:pt idx="963">
                  <c:v>427</c:v>
                </c:pt>
                <c:pt idx="964">
                  <c:v>413</c:v>
                </c:pt>
                <c:pt idx="965">
                  <c:v>438</c:v>
                </c:pt>
                <c:pt idx="966">
                  <c:v>433</c:v>
                </c:pt>
                <c:pt idx="967">
                  <c:v>425</c:v>
                </c:pt>
                <c:pt idx="968">
                  <c:v>433</c:v>
                </c:pt>
                <c:pt idx="969">
                  <c:v>413</c:v>
                </c:pt>
                <c:pt idx="970">
                  <c:v>425</c:v>
                </c:pt>
                <c:pt idx="971">
                  <c:v>427</c:v>
                </c:pt>
                <c:pt idx="972">
                  <c:v>438</c:v>
                </c:pt>
                <c:pt idx="973">
                  <c:v>427</c:v>
                </c:pt>
                <c:pt idx="974">
                  <c:v>427</c:v>
                </c:pt>
                <c:pt idx="975">
                  <c:v>433</c:v>
                </c:pt>
                <c:pt idx="976">
                  <c:v>438</c:v>
                </c:pt>
                <c:pt idx="977">
                  <c:v>433</c:v>
                </c:pt>
                <c:pt idx="978">
                  <c:v>461</c:v>
                </c:pt>
                <c:pt idx="979">
                  <c:v>444</c:v>
                </c:pt>
                <c:pt idx="980">
                  <c:v>444</c:v>
                </c:pt>
                <c:pt idx="981">
                  <c:v>451</c:v>
                </c:pt>
                <c:pt idx="982">
                  <c:v>454</c:v>
                </c:pt>
                <c:pt idx="983">
                  <c:v>461</c:v>
                </c:pt>
                <c:pt idx="984">
                  <c:v>454</c:v>
                </c:pt>
                <c:pt idx="985">
                  <c:v>463</c:v>
                </c:pt>
                <c:pt idx="986">
                  <c:v>451</c:v>
                </c:pt>
                <c:pt idx="987">
                  <c:v>454</c:v>
                </c:pt>
                <c:pt idx="988">
                  <c:v>447</c:v>
                </c:pt>
                <c:pt idx="989">
                  <c:v>454</c:v>
                </c:pt>
                <c:pt idx="990">
                  <c:v>447</c:v>
                </c:pt>
                <c:pt idx="991">
                  <c:v>433</c:v>
                </c:pt>
                <c:pt idx="992">
                  <c:v>461</c:v>
                </c:pt>
                <c:pt idx="993">
                  <c:v>444</c:v>
                </c:pt>
                <c:pt idx="994">
                  <c:v>451</c:v>
                </c:pt>
                <c:pt idx="995">
                  <c:v>447</c:v>
                </c:pt>
                <c:pt idx="996">
                  <c:v>463</c:v>
                </c:pt>
                <c:pt idx="997">
                  <c:v>451</c:v>
                </c:pt>
                <c:pt idx="998">
                  <c:v>451</c:v>
                </c:pt>
                <c:pt idx="999">
                  <c:v>442</c:v>
                </c:pt>
                <c:pt idx="1000">
                  <c:v>421</c:v>
                </c:pt>
                <c:pt idx="1001">
                  <c:v>421</c:v>
                </c:pt>
                <c:pt idx="1002">
                  <c:v>417</c:v>
                </c:pt>
                <c:pt idx="1003">
                  <c:v>409</c:v>
                </c:pt>
                <c:pt idx="1004">
                  <c:v>403</c:v>
                </c:pt>
                <c:pt idx="1005">
                  <c:v>413</c:v>
                </c:pt>
                <c:pt idx="1006">
                  <c:v>409</c:v>
                </c:pt>
                <c:pt idx="1007">
                  <c:v>409</c:v>
                </c:pt>
                <c:pt idx="1008">
                  <c:v>407</c:v>
                </c:pt>
                <c:pt idx="1009">
                  <c:v>421</c:v>
                </c:pt>
                <c:pt idx="1010">
                  <c:v>413</c:v>
                </c:pt>
                <c:pt idx="1011">
                  <c:v>413</c:v>
                </c:pt>
                <c:pt idx="1012">
                  <c:v>417</c:v>
                </c:pt>
                <c:pt idx="1013">
                  <c:v>421</c:v>
                </c:pt>
                <c:pt idx="1014">
                  <c:v>413</c:v>
                </c:pt>
                <c:pt idx="1015">
                  <c:v>409</c:v>
                </c:pt>
                <c:pt idx="1016">
                  <c:v>407</c:v>
                </c:pt>
                <c:pt idx="1017">
                  <c:v>403</c:v>
                </c:pt>
                <c:pt idx="1018">
                  <c:v>400</c:v>
                </c:pt>
                <c:pt idx="1019">
                  <c:v>408</c:v>
                </c:pt>
                <c:pt idx="1020">
                  <c:v>408</c:v>
                </c:pt>
                <c:pt idx="1021">
                  <c:v>400</c:v>
                </c:pt>
                <c:pt idx="1022">
                  <c:v>407</c:v>
                </c:pt>
                <c:pt idx="1023">
                  <c:v>400</c:v>
                </c:pt>
                <c:pt idx="1024">
                  <c:v>420</c:v>
                </c:pt>
                <c:pt idx="1025">
                  <c:v>402</c:v>
                </c:pt>
                <c:pt idx="1026">
                  <c:v>411</c:v>
                </c:pt>
                <c:pt idx="1027">
                  <c:v>409</c:v>
                </c:pt>
                <c:pt idx="1028">
                  <c:v>409</c:v>
                </c:pt>
                <c:pt idx="1029">
                  <c:v>411</c:v>
                </c:pt>
                <c:pt idx="1030">
                  <c:v>406</c:v>
                </c:pt>
                <c:pt idx="1031">
                  <c:v>411</c:v>
                </c:pt>
                <c:pt idx="1032">
                  <c:v>409</c:v>
                </c:pt>
                <c:pt idx="1033">
                  <c:v>420</c:v>
                </c:pt>
                <c:pt idx="1034">
                  <c:v>411</c:v>
                </c:pt>
                <c:pt idx="1035">
                  <c:v>425</c:v>
                </c:pt>
                <c:pt idx="1036">
                  <c:v>425</c:v>
                </c:pt>
                <c:pt idx="1037">
                  <c:v>423</c:v>
                </c:pt>
                <c:pt idx="1038">
                  <c:v>423</c:v>
                </c:pt>
                <c:pt idx="1039">
                  <c:v>420</c:v>
                </c:pt>
                <c:pt idx="1040">
                  <c:v>425</c:v>
                </c:pt>
                <c:pt idx="1041">
                  <c:v>416</c:v>
                </c:pt>
                <c:pt idx="1042">
                  <c:v>435</c:v>
                </c:pt>
                <c:pt idx="1043">
                  <c:v>423</c:v>
                </c:pt>
                <c:pt idx="1044">
                  <c:v>435</c:v>
                </c:pt>
                <c:pt idx="1045">
                  <c:v>416</c:v>
                </c:pt>
                <c:pt idx="1046">
                  <c:v>425</c:v>
                </c:pt>
                <c:pt idx="1047">
                  <c:v>439</c:v>
                </c:pt>
                <c:pt idx="1048">
                  <c:v>411</c:v>
                </c:pt>
                <c:pt idx="1049">
                  <c:v>428</c:v>
                </c:pt>
                <c:pt idx="1050">
                  <c:v>409</c:v>
                </c:pt>
                <c:pt idx="1051">
                  <c:v>420</c:v>
                </c:pt>
                <c:pt idx="1052">
                  <c:v>406</c:v>
                </c:pt>
                <c:pt idx="1053">
                  <c:v>425</c:v>
                </c:pt>
                <c:pt idx="1054">
                  <c:v>425</c:v>
                </c:pt>
                <c:pt idx="1055">
                  <c:v>423</c:v>
                </c:pt>
                <c:pt idx="1056">
                  <c:v>428</c:v>
                </c:pt>
                <c:pt idx="1057">
                  <c:v>423</c:v>
                </c:pt>
                <c:pt idx="1058">
                  <c:v>423</c:v>
                </c:pt>
                <c:pt idx="1059">
                  <c:v>423</c:v>
                </c:pt>
                <c:pt idx="1060">
                  <c:v>420</c:v>
                </c:pt>
                <c:pt idx="1061">
                  <c:v>406</c:v>
                </c:pt>
                <c:pt idx="1062">
                  <c:v>402</c:v>
                </c:pt>
                <c:pt idx="1063">
                  <c:v>409</c:v>
                </c:pt>
                <c:pt idx="1064">
                  <c:v>420</c:v>
                </c:pt>
                <c:pt idx="1065">
                  <c:v>425</c:v>
                </c:pt>
                <c:pt idx="1066">
                  <c:v>425</c:v>
                </c:pt>
                <c:pt idx="1067">
                  <c:v>428</c:v>
                </c:pt>
                <c:pt idx="1068">
                  <c:v>435</c:v>
                </c:pt>
                <c:pt idx="1069">
                  <c:v>444</c:v>
                </c:pt>
                <c:pt idx="1070">
                  <c:v>446</c:v>
                </c:pt>
                <c:pt idx="1071">
                  <c:v>450</c:v>
                </c:pt>
                <c:pt idx="1072">
                  <c:v>444</c:v>
                </c:pt>
                <c:pt idx="1073">
                  <c:v>459</c:v>
                </c:pt>
                <c:pt idx="1074">
                  <c:v>446</c:v>
                </c:pt>
                <c:pt idx="1075">
                  <c:v>450</c:v>
                </c:pt>
                <c:pt idx="1076">
                  <c:v>450</c:v>
                </c:pt>
                <c:pt idx="1077">
                  <c:v>450</c:v>
                </c:pt>
                <c:pt idx="1078">
                  <c:v>450</c:v>
                </c:pt>
                <c:pt idx="1079">
                  <c:v>439</c:v>
                </c:pt>
                <c:pt idx="1080">
                  <c:v>435</c:v>
                </c:pt>
                <c:pt idx="1081">
                  <c:v>435</c:v>
                </c:pt>
                <c:pt idx="1082">
                  <c:v>425</c:v>
                </c:pt>
                <c:pt idx="1083">
                  <c:v>420</c:v>
                </c:pt>
                <c:pt idx="1084">
                  <c:v>400</c:v>
                </c:pt>
                <c:pt idx="1085">
                  <c:v>406</c:v>
                </c:pt>
                <c:pt idx="1086">
                  <c:v>409</c:v>
                </c:pt>
                <c:pt idx="1087">
                  <c:v>411</c:v>
                </c:pt>
                <c:pt idx="1088">
                  <c:v>406</c:v>
                </c:pt>
                <c:pt idx="1089">
                  <c:v>400</c:v>
                </c:pt>
                <c:pt idx="1090">
                  <c:v>417</c:v>
                </c:pt>
                <c:pt idx="1091">
                  <c:v>403</c:v>
                </c:pt>
                <c:pt idx="1092">
                  <c:v>411</c:v>
                </c:pt>
                <c:pt idx="1093">
                  <c:v>433</c:v>
                </c:pt>
                <c:pt idx="1094">
                  <c:v>417</c:v>
                </c:pt>
                <c:pt idx="1095">
                  <c:v>423</c:v>
                </c:pt>
                <c:pt idx="1096">
                  <c:v>423</c:v>
                </c:pt>
                <c:pt idx="1097">
                  <c:v>433</c:v>
                </c:pt>
                <c:pt idx="1098">
                  <c:v>427</c:v>
                </c:pt>
                <c:pt idx="1099">
                  <c:v>436</c:v>
                </c:pt>
                <c:pt idx="1100">
                  <c:v>439</c:v>
                </c:pt>
                <c:pt idx="1101">
                  <c:v>436</c:v>
                </c:pt>
                <c:pt idx="1102">
                  <c:v>436</c:v>
                </c:pt>
                <c:pt idx="1103">
                  <c:v>439</c:v>
                </c:pt>
                <c:pt idx="1104">
                  <c:v>436</c:v>
                </c:pt>
                <c:pt idx="1105">
                  <c:v>443</c:v>
                </c:pt>
                <c:pt idx="1106">
                  <c:v>443</c:v>
                </c:pt>
                <c:pt idx="1107">
                  <c:v>443</c:v>
                </c:pt>
                <c:pt idx="1108">
                  <c:v>459</c:v>
                </c:pt>
                <c:pt idx="1109">
                  <c:v>451</c:v>
                </c:pt>
                <c:pt idx="1110">
                  <c:v>466</c:v>
                </c:pt>
                <c:pt idx="1111">
                  <c:v>473</c:v>
                </c:pt>
                <c:pt idx="1112">
                  <c:v>462</c:v>
                </c:pt>
                <c:pt idx="1113">
                  <c:v>459</c:v>
                </c:pt>
                <c:pt idx="1114">
                  <c:v>462</c:v>
                </c:pt>
                <c:pt idx="1115">
                  <c:v>473</c:v>
                </c:pt>
                <c:pt idx="1116">
                  <c:v>495</c:v>
                </c:pt>
                <c:pt idx="1117">
                  <c:v>486</c:v>
                </c:pt>
                <c:pt idx="1118">
                  <c:v>459</c:v>
                </c:pt>
                <c:pt idx="1119">
                  <c:v>480</c:v>
                </c:pt>
                <c:pt idx="1120">
                  <c:v>476</c:v>
                </c:pt>
                <c:pt idx="1121">
                  <c:v>480</c:v>
                </c:pt>
                <c:pt idx="1122">
                  <c:v>473</c:v>
                </c:pt>
                <c:pt idx="1123">
                  <c:v>466</c:v>
                </c:pt>
                <c:pt idx="1124">
                  <c:v>473</c:v>
                </c:pt>
                <c:pt idx="1125">
                  <c:v>476</c:v>
                </c:pt>
                <c:pt idx="1126">
                  <c:v>466</c:v>
                </c:pt>
                <c:pt idx="1127">
                  <c:v>473</c:v>
                </c:pt>
                <c:pt idx="1128">
                  <c:v>456</c:v>
                </c:pt>
                <c:pt idx="1129">
                  <c:v>447</c:v>
                </c:pt>
                <c:pt idx="1130">
                  <c:v>436</c:v>
                </c:pt>
                <c:pt idx="1131">
                  <c:v>443</c:v>
                </c:pt>
                <c:pt idx="1132">
                  <c:v>447</c:v>
                </c:pt>
                <c:pt idx="1133">
                  <c:v>439</c:v>
                </c:pt>
                <c:pt idx="1134">
                  <c:v>439</c:v>
                </c:pt>
                <c:pt idx="1135">
                  <c:v>414</c:v>
                </c:pt>
                <c:pt idx="1136">
                  <c:v>423</c:v>
                </c:pt>
                <c:pt idx="1137">
                  <c:v>414</c:v>
                </c:pt>
                <c:pt idx="1138">
                  <c:v>417</c:v>
                </c:pt>
                <c:pt idx="1139">
                  <c:v>423</c:v>
                </c:pt>
                <c:pt idx="1140">
                  <c:v>403</c:v>
                </c:pt>
                <c:pt idx="1141">
                  <c:v>414</c:v>
                </c:pt>
                <c:pt idx="1142">
                  <c:v>411</c:v>
                </c:pt>
                <c:pt idx="1143">
                  <c:v>414</c:v>
                </c:pt>
                <c:pt idx="1144">
                  <c:v>408</c:v>
                </c:pt>
                <c:pt idx="1145">
                  <c:v>411</c:v>
                </c:pt>
                <c:pt idx="1146">
                  <c:v>417</c:v>
                </c:pt>
                <c:pt idx="1147">
                  <c:v>483</c:v>
                </c:pt>
                <c:pt idx="1148">
                  <c:v>473</c:v>
                </c:pt>
                <c:pt idx="1149">
                  <c:v>462</c:v>
                </c:pt>
                <c:pt idx="1150">
                  <c:v>451</c:v>
                </c:pt>
                <c:pt idx="1151">
                  <c:v>436</c:v>
                </c:pt>
                <c:pt idx="1152">
                  <c:v>443</c:v>
                </c:pt>
                <c:pt idx="1153">
                  <c:v>439</c:v>
                </c:pt>
                <c:pt idx="1154">
                  <c:v>447</c:v>
                </c:pt>
                <c:pt idx="1155">
                  <c:v>400</c:v>
                </c:pt>
                <c:pt idx="1156">
                  <c:v>400</c:v>
                </c:pt>
                <c:pt idx="1157">
                  <c:v>400</c:v>
                </c:pt>
                <c:pt idx="1158">
                  <c:v>402</c:v>
                </c:pt>
                <c:pt idx="1159">
                  <c:v>400</c:v>
                </c:pt>
                <c:pt idx="1160">
                  <c:v>418</c:v>
                </c:pt>
                <c:pt idx="1161">
                  <c:v>400</c:v>
                </c:pt>
                <c:pt idx="1162">
                  <c:v>414</c:v>
                </c:pt>
                <c:pt idx="1163">
                  <c:v>408</c:v>
                </c:pt>
                <c:pt idx="1164">
                  <c:v>422</c:v>
                </c:pt>
                <c:pt idx="1165">
                  <c:v>414</c:v>
                </c:pt>
                <c:pt idx="1166">
                  <c:v>414</c:v>
                </c:pt>
                <c:pt idx="1167">
                  <c:v>438</c:v>
                </c:pt>
                <c:pt idx="1168">
                  <c:v>427</c:v>
                </c:pt>
                <c:pt idx="1169">
                  <c:v>427</c:v>
                </c:pt>
                <c:pt idx="1170">
                  <c:v>438</c:v>
                </c:pt>
                <c:pt idx="1171">
                  <c:v>444</c:v>
                </c:pt>
                <c:pt idx="1172">
                  <c:v>444</c:v>
                </c:pt>
                <c:pt idx="1173">
                  <c:v>447</c:v>
                </c:pt>
                <c:pt idx="1174">
                  <c:v>447</c:v>
                </c:pt>
                <c:pt idx="1175">
                  <c:v>447</c:v>
                </c:pt>
                <c:pt idx="1176">
                  <c:v>454</c:v>
                </c:pt>
                <c:pt idx="1177">
                  <c:v>480</c:v>
                </c:pt>
                <c:pt idx="1178">
                  <c:v>462</c:v>
                </c:pt>
                <c:pt idx="1179">
                  <c:v>470</c:v>
                </c:pt>
                <c:pt idx="1180">
                  <c:v>465</c:v>
                </c:pt>
                <c:pt idx="1181">
                  <c:v>470</c:v>
                </c:pt>
                <c:pt idx="1182">
                  <c:v>470</c:v>
                </c:pt>
                <c:pt idx="1183">
                  <c:v>475</c:v>
                </c:pt>
                <c:pt idx="1184">
                  <c:v>480</c:v>
                </c:pt>
                <c:pt idx="1185">
                  <c:v>483</c:v>
                </c:pt>
                <c:pt idx="1186">
                  <c:v>491</c:v>
                </c:pt>
                <c:pt idx="1187">
                  <c:v>497</c:v>
                </c:pt>
                <c:pt idx="1188">
                  <c:v>515</c:v>
                </c:pt>
                <c:pt idx="1189">
                  <c:v>529</c:v>
                </c:pt>
                <c:pt idx="1190">
                  <c:v>539</c:v>
                </c:pt>
                <c:pt idx="1191">
                  <c:v>546</c:v>
                </c:pt>
                <c:pt idx="1192">
                  <c:v>542</c:v>
                </c:pt>
                <c:pt idx="1193">
                  <c:v>518</c:v>
                </c:pt>
                <c:pt idx="1194">
                  <c:v>506</c:v>
                </c:pt>
                <c:pt idx="1195">
                  <c:v>495</c:v>
                </c:pt>
                <c:pt idx="1196">
                  <c:v>495</c:v>
                </c:pt>
                <c:pt idx="1197">
                  <c:v>497</c:v>
                </c:pt>
                <c:pt idx="1198">
                  <c:v>491</c:v>
                </c:pt>
                <c:pt idx="1199">
                  <c:v>480</c:v>
                </c:pt>
                <c:pt idx="1200">
                  <c:v>465</c:v>
                </c:pt>
                <c:pt idx="1201">
                  <c:v>483</c:v>
                </c:pt>
                <c:pt idx="1202">
                  <c:v>486</c:v>
                </c:pt>
                <c:pt idx="1203">
                  <c:v>470</c:v>
                </c:pt>
                <c:pt idx="1204">
                  <c:v>486</c:v>
                </c:pt>
                <c:pt idx="1205">
                  <c:v>465</c:v>
                </c:pt>
                <c:pt idx="1206">
                  <c:v>470</c:v>
                </c:pt>
                <c:pt idx="1207">
                  <c:v>465</c:v>
                </c:pt>
                <c:pt idx="1208">
                  <c:v>465</c:v>
                </c:pt>
                <c:pt idx="1209">
                  <c:v>465</c:v>
                </c:pt>
                <c:pt idx="1210">
                  <c:v>454</c:v>
                </c:pt>
                <c:pt idx="1211">
                  <c:v>470</c:v>
                </c:pt>
                <c:pt idx="1212">
                  <c:v>454</c:v>
                </c:pt>
                <c:pt idx="1213">
                  <c:v>483</c:v>
                </c:pt>
                <c:pt idx="1214">
                  <c:v>454</c:v>
                </c:pt>
                <c:pt idx="1215">
                  <c:v>459</c:v>
                </c:pt>
                <c:pt idx="1216">
                  <c:v>444</c:v>
                </c:pt>
                <c:pt idx="1217">
                  <c:v>438</c:v>
                </c:pt>
                <c:pt idx="1218">
                  <c:v>447</c:v>
                </c:pt>
                <c:pt idx="1219">
                  <c:v>459</c:v>
                </c:pt>
                <c:pt idx="1220">
                  <c:v>444</c:v>
                </c:pt>
                <c:pt idx="1221">
                  <c:v>447</c:v>
                </c:pt>
                <c:pt idx="1222">
                  <c:v>427</c:v>
                </c:pt>
                <c:pt idx="1223">
                  <c:v>444</c:v>
                </c:pt>
                <c:pt idx="1224">
                  <c:v>447</c:v>
                </c:pt>
                <c:pt idx="1225">
                  <c:v>447</c:v>
                </c:pt>
                <c:pt idx="1226">
                  <c:v>444</c:v>
                </c:pt>
                <c:pt idx="1227">
                  <c:v>425</c:v>
                </c:pt>
                <c:pt idx="1228">
                  <c:v>459</c:v>
                </c:pt>
                <c:pt idx="1229">
                  <c:v>447</c:v>
                </c:pt>
                <c:pt idx="1230">
                  <c:v>451</c:v>
                </c:pt>
                <c:pt idx="1231">
                  <c:v>459</c:v>
                </c:pt>
                <c:pt idx="1232">
                  <c:v>451</c:v>
                </c:pt>
                <c:pt idx="1233">
                  <c:v>444</c:v>
                </c:pt>
                <c:pt idx="1234">
                  <c:v>459</c:v>
                </c:pt>
                <c:pt idx="1235">
                  <c:v>451</c:v>
                </c:pt>
                <c:pt idx="1236">
                  <c:v>465</c:v>
                </c:pt>
                <c:pt idx="1237">
                  <c:v>454</c:v>
                </c:pt>
                <c:pt idx="1238">
                  <c:v>462</c:v>
                </c:pt>
                <c:pt idx="1239">
                  <c:v>454</c:v>
                </c:pt>
                <c:pt idx="1240">
                  <c:v>447</c:v>
                </c:pt>
                <c:pt idx="1241">
                  <c:v>459</c:v>
                </c:pt>
                <c:pt idx="1242">
                  <c:v>451</c:v>
                </c:pt>
                <c:pt idx="1243">
                  <c:v>451</c:v>
                </c:pt>
                <c:pt idx="1244">
                  <c:v>438</c:v>
                </c:pt>
                <c:pt idx="1245">
                  <c:v>451</c:v>
                </c:pt>
                <c:pt idx="1246">
                  <c:v>451</c:v>
                </c:pt>
                <c:pt idx="1247">
                  <c:v>451</c:v>
                </c:pt>
                <c:pt idx="1248">
                  <c:v>459</c:v>
                </c:pt>
                <c:pt idx="1249">
                  <c:v>451</c:v>
                </c:pt>
                <c:pt idx="1250">
                  <c:v>454</c:v>
                </c:pt>
                <c:pt idx="1251">
                  <c:v>459</c:v>
                </c:pt>
                <c:pt idx="1252">
                  <c:v>459</c:v>
                </c:pt>
                <c:pt idx="1253">
                  <c:v>459</c:v>
                </c:pt>
                <c:pt idx="1254">
                  <c:v>447</c:v>
                </c:pt>
                <c:pt idx="1255">
                  <c:v>459</c:v>
                </c:pt>
                <c:pt idx="1256">
                  <c:v>454</c:v>
                </c:pt>
                <c:pt idx="1257">
                  <c:v>447</c:v>
                </c:pt>
                <c:pt idx="1258">
                  <c:v>444</c:v>
                </c:pt>
                <c:pt idx="1259">
                  <c:v>459</c:v>
                </c:pt>
                <c:pt idx="1260">
                  <c:v>444</c:v>
                </c:pt>
                <c:pt idx="1261">
                  <c:v>451</c:v>
                </c:pt>
                <c:pt idx="1262">
                  <c:v>447</c:v>
                </c:pt>
                <c:pt idx="1263">
                  <c:v>451</c:v>
                </c:pt>
                <c:pt idx="1264">
                  <c:v>444</c:v>
                </c:pt>
                <c:pt idx="1265">
                  <c:v>459</c:v>
                </c:pt>
                <c:pt idx="1266">
                  <c:v>454</c:v>
                </c:pt>
                <c:pt idx="1267">
                  <c:v>465</c:v>
                </c:pt>
                <c:pt idx="1268">
                  <c:v>465</c:v>
                </c:pt>
                <c:pt idx="1269">
                  <c:v>486</c:v>
                </c:pt>
                <c:pt idx="1270">
                  <c:v>502</c:v>
                </c:pt>
                <c:pt idx="1271">
                  <c:v>470</c:v>
                </c:pt>
                <c:pt idx="1272">
                  <c:v>497</c:v>
                </c:pt>
                <c:pt idx="1273">
                  <c:v>495</c:v>
                </c:pt>
                <c:pt idx="1274">
                  <c:v>497</c:v>
                </c:pt>
                <c:pt idx="1275">
                  <c:v>491</c:v>
                </c:pt>
                <c:pt idx="1276">
                  <c:v>483</c:v>
                </c:pt>
                <c:pt idx="1277">
                  <c:v>483</c:v>
                </c:pt>
                <c:pt idx="1278">
                  <c:v>497</c:v>
                </c:pt>
                <c:pt idx="1279">
                  <c:v>486</c:v>
                </c:pt>
                <c:pt idx="1280">
                  <c:v>486</c:v>
                </c:pt>
                <c:pt idx="1281">
                  <c:v>459</c:v>
                </c:pt>
                <c:pt idx="1282">
                  <c:v>475</c:v>
                </c:pt>
                <c:pt idx="1283">
                  <c:v>465</c:v>
                </c:pt>
                <c:pt idx="1284">
                  <c:v>442</c:v>
                </c:pt>
                <c:pt idx="1285">
                  <c:v>447</c:v>
                </c:pt>
                <c:pt idx="1286">
                  <c:v>425</c:v>
                </c:pt>
                <c:pt idx="1287">
                  <c:v>438</c:v>
                </c:pt>
                <c:pt idx="1288">
                  <c:v>425</c:v>
                </c:pt>
                <c:pt idx="1289">
                  <c:v>427</c:v>
                </c:pt>
                <c:pt idx="1290">
                  <c:v>414</c:v>
                </c:pt>
                <c:pt idx="1291">
                  <c:v>422</c:v>
                </c:pt>
                <c:pt idx="1292">
                  <c:v>418</c:v>
                </c:pt>
                <c:pt idx="1293">
                  <c:v>411</c:v>
                </c:pt>
                <c:pt idx="1294">
                  <c:v>411</c:v>
                </c:pt>
                <c:pt idx="1295">
                  <c:v>411</c:v>
                </c:pt>
                <c:pt idx="1296">
                  <c:v>411</c:v>
                </c:pt>
                <c:pt idx="1297">
                  <c:v>411</c:v>
                </c:pt>
                <c:pt idx="1298">
                  <c:v>403</c:v>
                </c:pt>
                <c:pt idx="1299">
                  <c:v>411</c:v>
                </c:pt>
                <c:pt idx="1300">
                  <c:v>403</c:v>
                </c:pt>
                <c:pt idx="1301">
                  <c:v>400</c:v>
                </c:pt>
                <c:pt idx="1302">
                  <c:v>405</c:v>
                </c:pt>
                <c:pt idx="1303">
                  <c:v>400</c:v>
                </c:pt>
                <c:pt idx="1304">
                  <c:v>432</c:v>
                </c:pt>
                <c:pt idx="1305">
                  <c:v>409</c:v>
                </c:pt>
                <c:pt idx="1306">
                  <c:v>408</c:v>
                </c:pt>
                <c:pt idx="1307">
                  <c:v>408</c:v>
                </c:pt>
                <c:pt idx="1308">
                  <c:v>400</c:v>
                </c:pt>
                <c:pt idx="1309">
                  <c:v>410</c:v>
                </c:pt>
                <c:pt idx="1310">
                  <c:v>410</c:v>
                </c:pt>
                <c:pt idx="1311">
                  <c:v>407</c:v>
                </c:pt>
                <c:pt idx="1312">
                  <c:v>410</c:v>
                </c:pt>
                <c:pt idx="1313">
                  <c:v>400</c:v>
                </c:pt>
                <c:pt idx="1314">
                  <c:v>402</c:v>
                </c:pt>
                <c:pt idx="1315">
                  <c:v>411</c:v>
                </c:pt>
                <c:pt idx="1316">
                  <c:v>418</c:v>
                </c:pt>
                <c:pt idx="1317">
                  <c:v>400</c:v>
                </c:pt>
                <c:pt idx="1318">
                  <c:v>406</c:v>
                </c:pt>
                <c:pt idx="1319">
                  <c:v>406</c:v>
                </c:pt>
                <c:pt idx="1320">
                  <c:v>403</c:v>
                </c:pt>
                <c:pt idx="1321">
                  <c:v>410</c:v>
                </c:pt>
                <c:pt idx="1322">
                  <c:v>422</c:v>
                </c:pt>
                <c:pt idx="1323">
                  <c:v>406</c:v>
                </c:pt>
                <c:pt idx="1324">
                  <c:v>418</c:v>
                </c:pt>
                <c:pt idx="1325">
                  <c:v>400</c:v>
                </c:pt>
                <c:pt idx="1326">
                  <c:v>428</c:v>
                </c:pt>
                <c:pt idx="1327">
                  <c:v>434</c:v>
                </c:pt>
                <c:pt idx="1328">
                  <c:v>422</c:v>
                </c:pt>
                <c:pt idx="1329">
                  <c:v>424</c:v>
                </c:pt>
                <c:pt idx="1330">
                  <c:v>424</c:v>
                </c:pt>
                <c:pt idx="1331">
                  <c:v>434</c:v>
                </c:pt>
                <c:pt idx="1332">
                  <c:v>444</c:v>
                </c:pt>
                <c:pt idx="1333">
                  <c:v>448</c:v>
                </c:pt>
                <c:pt idx="1334">
                  <c:v>441</c:v>
                </c:pt>
                <c:pt idx="1335">
                  <c:v>441</c:v>
                </c:pt>
                <c:pt idx="1336">
                  <c:v>441</c:v>
                </c:pt>
                <c:pt idx="1337">
                  <c:v>438</c:v>
                </c:pt>
                <c:pt idx="1338">
                  <c:v>428</c:v>
                </c:pt>
                <c:pt idx="1339">
                  <c:v>441</c:v>
                </c:pt>
                <c:pt idx="1340">
                  <c:v>438</c:v>
                </c:pt>
                <c:pt idx="1341">
                  <c:v>438</c:v>
                </c:pt>
                <c:pt idx="1342">
                  <c:v>438</c:v>
                </c:pt>
                <c:pt idx="1343">
                  <c:v>444</c:v>
                </c:pt>
                <c:pt idx="1344">
                  <c:v>434</c:v>
                </c:pt>
                <c:pt idx="1345">
                  <c:v>434</c:v>
                </c:pt>
                <c:pt idx="1346">
                  <c:v>434</c:v>
                </c:pt>
                <c:pt idx="1347">
                  <c:v>415</c:v>
                </c:pt>
                <c:pt idx="1348">
                  <c:v>428</c:v>
                </c:pt>
                <c:pt idx="1349">
                  <c:v>422</c:v>
                </c:pt>
                <c:pt idx="1350">
                  <c:v>438</c:v>
                </c:pt>
                <c:pt idx="1351">
                  <c:v>424</c:v>
                </c:pt>
                <c:pt idx="1352">
                  <c:v>422</c:v>
                </c:pt>
                <c:pt idx="1353">
                  <c:v>438</c:v>
                </c:pt>
                <c:pt idx="1354">
                  <c:v>438</c:v>
                </c:pt>
                <c:pt idx="1355">
                  <c:v>441</c:v>
                </c:pt>
                <c:pt idx="1356">
                  <c:v>448</c:v>
                </c:pt>
                <c:pt idx="1357">
                  <c:v>455</c:v>
                </c:pt>
                <c:pt idx="1358">
                  <c:v>464</c:v>
                </c:pt>
                <c:pt idx="1359">
                  <c:v>462</c:v>
                </c:pt>
                <c:pt idx="1360">
                  <c:v>496</c:v>
                </c:pt>
                <c:pt idx="1361">
                  <c:v>498</c:v>
                </c:pt>
                <c:pt idx="1362">
                  <c:v>531</c:v>
                </c:pt>
                <c:pt idx="1363">
                  <c:v>531</c:v>
                </c:pt>
                <c:pt idx="1364">
                  <c:v>542</c:v>
                </c:pt>
                <c:pt idx="1365">
                  <c:v>542</c:v>
                </c:pt>
                <c:pt idx="1366">
                  <c:v>552</c:v>
                </c:pt>
                <c:pt idx="1367">
                  <c:v>552</c:v>
                </c:pt>
                <c:pt idx="1368">
                  <c:v>572</c:v>
                </c:pt>
                <c:pt idx="1369">
                  <c:v>555</c:v>
                </c:pt>
                <c:pt idx="1370">
                  <c:v>586</c:v>
                </c:pt>
                <c:pt idx="1371">
                  <c:v>599</c:v>
                </c:pt>
                <c:pt idx="1372">
                  <c:v>589</c:v>
                </c:pt>
                <c:pt idx="1373">
                  <c:v>614</c:v>
                </c:pt>
                <c:pt idx="1374">
                  <c:v>575</c:v>
                </c:pt>
                <c:pt idx="1375">
                  <c:v>567</c:v>
                </c:pt>
                <c:pt idx="1376">
                  <c:v>536</c:v>
                </c:pt>
                <c:pt idx="1377">
                  <c:v>552</c:v>
                </c:pt>
                <c:pt idx="1378">
                  <c:v>531</c:v>
                </c:pt>
                <c:pt idx="1379">
                  <c:v>531</c:v>
                </c:pt>
                <c:pt idx="1380">
                  <c:v>519</c:v>
                </c:pt>
                <c:pt idx="1381">
                  <c:v>519</c:v>
                </c:pt>
                <c:pt idx="1382">
                  <c:v>506</c:v>
                </c:pt>
                <c:pt idx="1383">
                  <c:v>514</c:v>
                </c:pt>
                <c:pt idx="1384">
                  <c:v>502</c:v>
                </c:pt>
                <c:pt idx="1385">
                  <c:v>502</c:v>
                </c:pt>
                <c:pt idx="1386">
                  <c:v>506</c:v>
                </c:pt>
                <c:pt idx="1387">
                  <c:v>514</c:v>
                </c:pt>
                <c:pt idx="1388">
                  <c:v>514</c:v>
                </c:pt>
                <c:pt idx="1389">
                  <c:v>506</c:v>
                </c:pt>
                <c:pt idx="1390">
                  <c:v>531</c:v>
                </c:pt>
                <c:pt idx="1391">
                  <c:v>502</c:v>
                </c:pt>
                <c:pt idx="1392">
                  <c:v>514</c:v>
                </c:pt>
                <c:pt idx="1393">
                  <c:v>506</c:v>
                </c:pt>
                <c:pt idx="1394">
                  <c:v>502</c:v>
                </c:pt>
                <c:pt idx="1395">
                  <c:v>486</c:v>
                </c:pt>
                <c:pt idx="1396">
                  <c:v>498</c:v>
                </c:pt>
                <c:pt idx="1397">
                  <c:v>496</c:v>
                </c:pt>
                <c:pt idx="1398">
                  <c:v>496</c:v>
                </c:pt>
                <c:pt idx="1399">
                  <c:v>496</c:v>
                </c:pt>
                <c:pt idx="1400">
                  <c:v>482</c:v>
                </c:pt>
                <c:pt idx="1401">
                  <c:v>486</c:v>
                </c:pt>
                <c:pt idx="1402">
                  <c:v>480</c:v>
                </c:pt>
                <c:pt idx="1403">
                  <c:v>480</c:v>
                </c:pt>
                <c:pt idx="1404">
                  <c:v>480</c:v>
                </c:pt>
                <c:pt idx="1405">
                  <c:v>492</c:v>
                </c:pt>
                <c:pt idx="1406">
                  <c:v>462</c:v>
                </c:pt>
                <c:pt idx="1407">
                  <c:v>492</c:v>
                </c:pt>
                <c:pt idx="1408">
                  <c:v>462</c:v>
                </c:pt>
                <c:pt idx="1409">
                  <c:v>472</c:v>
                </c:pt>
                <c:pt idx="1410">
                  <c:v>480</c:v>
                </c:pt>
                <c:pt idx="1411">
                  <c:v>464</c:v>
                </c:pt>
                <c:pt idx="1412">
                  <c:v>476</c:v>
                </c:pt>
                <c:pt idx="1413">
                  <c:v>452</c:v>
                </c:pt>
                <c:pt idx="1414">
                  <c:v>480</c:v>
                </c:pt>
                <c:pt idx="1415">
                  <c:v>455</c:v>
                </c:pt>
                <c:pt idx="1416">
                  <c:v>462</c:v>
                </c:pt>
                <c:pt idx="1417">
                  <c:v>452</c:v>
                </c:pt>
                <c:pt idx="1418">
                  <c:v>462</c:v>
                </c:pt>
                <c:pt idx="1419">
                  <c:v>462</c:v>
                </c:pt>
                <c:pt idx="1420">
                  <c:v>452</c:v>
                </c:pt>
                <c:pt idx="1421">
                  <c:v>452</c:v>
                </c:pt>
                <c:pt idx="1422">
                  <c:v>444</c:v>
                </c:pt>
                <c:pt idx="1423">
                  <c:v>448</c:v>
                </c:pt>
                <c:pt idx="1424">
                  <c:v>452</c:v>
                </c:pt>
                <c:pt idx="1425">
                  <c:v>455</c:v>
                </c:pt>
                <c:pt idx="1426">
                  <c:v>448</c:v>
                </c:pt>
                <c:pt idx="1427">
                  <c:v>459</c:v>
                </c:pt>
                <c:pt idx="1428">
                  <c:v>444</c:v>
                </c:pt>
                <c:pt idx="1429">
                  <c:v>455</c:v>
                </c:pt>
                <c:pt idx="1430">
                  <c:v>462</c:v>
                </c:pt>
                <c:pt idx="1431">
                  <c:v>459</c:v>
                </c:pt>
                <c:pt idx="1432">
                  <c:v>455</c:v>
                </c:pt>
                <c:pt idx="1433">
                  <c:v>452</c:v>
                </c:pt>
                <c:pt idx="1434">
                  <c:v>464</c:v>
                </c:pt>
                <c:pt idx="1435">
                  <c:v>459</c:v>
                </c:pt>
                <c:pt idx="1436">
                  <c:v>480</c:v>
                </c:pt>
                <c:pt idx="1437">
                  <c:v>480</c:v>
                </c:pt>
                <c:pt idx="1438">
                  <c:v>476</c:v>
                </c:pt>
                <c:pt idx="1439">
                  <c:v>464</c:v>
                </c:pt>
                <c:pt idx="1440">
                  <c:v>472</c:v>
                </c:pt>
                <c:pt idx="1441">
                  <c:v>464</c:v>
                </c:pt>
                <c:pt idx="1442">
                  <c:v>480</c:v>
                </c:pt>
                <c:pt idx="1443">
                  <c:v>480</c:v>
                </c:pt>
                <c:pt idx="1444">
                  <c:v>480</c:v>
                </c:pt>
                <c:pt idx="1445">
                  <c:v>480</c:v>
                </c:pt>
                <c:pt idx="1446">
                  <c:v>472</c:v>
                </c:pt>
                <c:pt idx="1447">
                  <c:v>459</c:v>
                </c:pt>
                <c:pt idx="1448">
                  <c:v>464</c:v>
                </c:pt>
                <c:pt idx="1449">
                  <c:v>476</c:v>
                </c:pt>
                <c:pt idx="1450">
                  <c:v>464</c:v>
                </c:pt>
                <c:pt idx="1451">
                  <c:v>486</c:v>
                </c:pt>
                <c:pt idx="1452">
                  <c:v>462</c:v>
                </c:pt>
                <c:pt idx="1453">
                  <c:v>486</c:v>
                </c:pt>
                <c:pt idx="1454">
                  <c:v>476</c:v>
                </c:pt>
                <c:pt idx="1455">
                  <c:v>472</c:v>
                </c:pt>
                <c:pt idx="1456">
                  <c:v>452</c:v>
                </c:pt>
                <c:pt idx="1457">
                  <c:v>444</c:v>
                </c:pt>
                <c:pt idx="1458">
                  <c:v>452</c:v>
                </c:pt>
                <c:pt idx="1459">
                  <c:v>444</c:v>
                </c:pt>
                <c:pt idx="1460">
                  <c:v>444</c:v>
                </c:pt>
                <c:pt idx="1461">
                  <c:v>434</c:v>
                </c:pt>
                <c:pt idx="1462">
                  <c:v>438</c:v>
                </c:pt>
                <c:pt idx="1463">
                  <c:v>424</c:v>
                </c:pt>
                <c:pt idx="1464">
                  <c:v>441</c:v>
                </c:pt>
                <c:pt idx="1465">
                  <c:v>441</c:v>
                </c:pt>
                <c:pt idx="1466">
                  <c:v>428</c:v>
                </c:pt>
                <c:pt idx="1467">
                  <c:v>424</c:v>
                </c:pt>
                <c:pt idx="1468">
                  <c:v>438</c:v>
                </c:pt>
                <c:pt idx="1469">
                  <c:v>424</c:v>
                </c:pt>
                <c:pt idx="1470">
                  <c:v>434</c:v>
                </c:pt>
                <c:pt idx="1471">
                  <c:v>434</c:v>
                </c:pt>
                <c:pt idx="1472">
                  <c:v>434</c:v>
                </c:pt>
                <c:pt idx="1473">
                  <c:v>434</c:v>
                </c:pt>
                <c:pt idx="1474">
                  <c:v>422</c:v>
                </c:pt>
                <c:pt idx="1475">
                  <c:v>438</c:v>
                </c:pt>
                <c:pt idx="1476">
                  <c:v>441</c:v>
                </c:pt>
                <c:pt idx="1477">
                  <c:v>434</c:v>
                </c:pt>
                <c:pt idx="1478">
                  <c:v>464</c:v>
                </c:pt>
                <c:pt idx="1479">
                  <c:v>455</c:v>
                </c:pt>
                <c:pt idx="1480">
                  <c:v>480</c:v>
                </c:pt>
                <c:pt idx="1481">
                  <c:v>480</c:v>
                </c:pt>
                <c:pt idx="1482">
                  <c:v>498</c:v>
                </c:pt>
                <c:pt idx="1483">
                  <c:v>486</c:v>
                </c:pt>
                <c:pt idx="1484">
                  <c:v>482</c:v>
                </c:pt>
                <c:pt idx="1485">
                  <c:v>464</c:v>
                </c:pt>
                <c:pt idx="1486">
                  <c:v>462</c:v>
                </c:pt>
                <c:pt idx="1487">
                  <c:v>480</c:v>
                </c:pt>
                <c:pt idx="1488">
                  <c:v>452</c:v>
                </c:pt>
                <c:pt idx="1489">
                  <c:v>455</c:v>
                </c:pt>
                <c:pt idx="1490">
                  <c:v>444</c:v>
                </c:pt>
                <c:pt idx="1491">
                  <c:v>452</c:v>
                </c:pt>
                <c:pt idx="1492">
                  <c:v>448</c:v>
                </c:pt>
                <c:pt idx="1493">
                  <c:v>452</c:v>
                </c:pt>
                <c:pt idx="1494">
                  <c:v>434</c:v>
                </c:pt>
                <c:pt idx="1495">
                  <c:v>444</c:v>
                </c:pt>
                <c:pt idx="1496">
                  <c:v>424</c:v>
                </c:pt>
                <c:pt idx="1497">
                  <c:v>422</c:v>
                </c:pt>
                <c:pt idx="1498">
                  <c:v>567</c:v>
                </c:pt>
                <c:pt idx="1499">
                  <c:v>410</c:v>
                </c:pt>
                <c:pt idx="1500">
                  <c:v>414</c:v>
                </c:pt>
                <c:pt idx="1501">
                  <c:v>400</c:v>
                </c:pt>
                <c:pt idx="1502">
                  <c:v>409</c:v>
                </c:pt>
                <c:pt idx="1503">
                  <c:v>400</c:v>
                </c:pt>
                <c:pt idx="1504">
                  <c:v>414</c:v>
                </c:pt>
                <c:pt idx="1505">
                  <c:v>408</c:v>
                </c:pt>
                <c:pt idx="1506">
                  <c:v>423</c:v>
                </c:pt>
                <c:pt idx="1507">
                  <c:v>411</c:v>
                </c:pt>
                <c:pt idx="1508">
                  <c:v>400</c:v>
                </c:pt>
                <c:pt idx="1509">
                  <c:v>408</c:v>
                </c:pt>
                <c:pt idx="1510">
                  <c:v>400</c:v>
                </c:pt>
                <c:pt idx="1511">
                  <c:v>406</c:v>
                </c:pt>
                <c:pt idx="1512">
                  <c:v>402</c:v>
                </c:pt>
                <c:pt idx="1513">
                  <c:v>402</c:v>
                </c:pt>
                <c:pt idx="1514">
                  <c:v>400</c:v>
                </c:pt>
                <c:pt idx="1515">
                  <c:v>400</c:v>
                </c:pt>
                <c:pt idx="1516">
                  <c:v>400</c:v>
                </c:pt>
                <c:pt idx="1517">
                  <c:v>402</c:v>
                </c:pt>
                <c:pt idx="1518">
                  <c:v>402</c:v>
                </c:pt>
                <c:pt idx="1519">
                  <c:v>407</c:v>
                </c:pt>
                <c:pt idx="1520">
                  <c:v>400</c:v>
                </c:pt>
                <c:pt idx="1521">
                  <c:v>414</c:v>
                </c:pt>
                <c:pt idx="1522">
                  <c:v>414</c:v>
                </c:pt>
                <c:pt idx="1523">
                  <c:v>400</c:v>
                </c:pt>
                <c:pt idx="1524">
                  <c:v>409</c:v>
                </c:pt>
                <c:pt idx="1525">
                  <c:v>400</c:v>
                </c:pt>
                <c:pt idx="1526">
                  <c:v>405</c:v>
                </c:pt>
                <c:pt idx="1527">
                  <c:v>400</c:v>
                </c:pt>
                <c:pt idx="1528">
                  <c:v>405</c:v>
                </c:pt>
                <c:pt idx="1529">
                  <c:v>407</c:v>
                </c:pt>
                <c:pt idx="1530">
                  <c:v>407</c:v>
                </c:pt>
                <c:pt idx="1531">
                  <c:v>411</c:v>
                </c:pt>
                <c:pt idx="1532">
                  <c:v>405</c:v>
                </c:pt>
                <c:pt idx="1533">
                  <c:v>418</c:v>
                </c:pt>
                <c:pt idx="1534">
                  <c:v>415</c:v>
                </c:pt>
                <c:pt idx="1535">
                  <c:v>418</c:v>
                </c:pt>
                <c:pt idx="1536">
                  <c:v>421</c:v>
                </c:pt>
                <c:pt idx="1537">
                  <c:v>421</c:v>
                </c:pt>
                <c:pt idx="1538">
                  <c:v>424</c:v>
                </c:pt>
                <c:pt idx="1539">
                  <c:v>418</c:v>
                </c:pt>
                <c:pt idx="1540">
                  <c:v>434</c:v>
                </c:pt>
                <c:pt idx="1541">
                  <c:v>441</c:v>
                </c:pt>
                <c:pt idx="1542">
                  <c:v>434</c:v>
                </c:pt>
                <c:pt idx="1543">
                  <c:v>441</c:v>
                </c:pt>
                <c:pt idx="1544">
                  <c:v>436</c:v>
                </c:pt>
                <c:pt idx="1545">
                  <c:v>424</c:v>
                </c:pt>
                <c:pt idx="1546">
                  <c:v>441</c:v>
                </c:pt>
                <c:pt idx="1547">
                  <c:v>436</c:v>
                </c:pt>
                <c:pt idx="1548">
                  <c:v>441</c:v>
                </c:pt>
                <c:pt idx="1549">
                  <c:v>436</c:v>
                </c:pt>
                <c:pt idx="1550">
                  <c:v>436</c:v>
                </c:pt>
                <c:pt idx="1551">
                  <c:v>428</c:v>
                </c:pt>
                <c:pt idx="1552">
                  <c:v>428</c:v>
                </c:pt>
                <c:pt idx="1553">
                  <c:v>441</c:v>
                </c:pt>
                <c:pt idx="1554">
                  <c:v>434</c:v>
                </c:pt>
                <c:pt idx="1555">
                  <c:v>446</c:v>
                </c:pt>
                <c:pt idx="1556">
                  <c:v>415</c:v>
                </c:pt>
                <c:pt idx="1557">
                  <c:v>436</c:v>
                </c:pt>
                <c:pt idx="1558">
                  <c:v>436</c:v>
                </c:pt>
                <c:pt idx="1559">
                  <c:v>436</c:v>
                </c:pt>
                <c:pt idx="1560">
                  <c:v>446</c:v>
                </c:pt>
                <c:pt idx="1561">
                  <c:v>428</c:v>
                </c:pt>
                <c:pt idx="1562">
                  <c:v>441</c:v>
                </c:pt>
                <c:pt idx="1563">
                  <c:v>451</c:v>
                </c:pt>
                <c:pt idx="1564">
                  <c:v>441</c:v>
                </c:pt>
                <c:pt idx="1565">
                  <c:v>436</c:v>
                </c:pt>
                <c:pt idx="1566">
                  <c:v>424</c:v>
                </c:pt>
                <c:pt idx="1567">
                  <c:v>441</c:v>
                </c:pt>
                <c:pt idx="1568">
                  <c:v>434</c:v>
                </c:pt>
                <c:pt idx="1569">
                  <c:v>424</c:v>
                </c:pt>
                <c:pt idx="1570">
                  <c:v>436</c:v>
                </c:pt>
                <c:pt idx="1571">
                  <c:v>428</c:v>
                </c:pt>
                <c:pt idx="1572">
                  <c:v>428</c:v>
                </c:pt>
                <c:pt idx="1573">
                  <c:v>428</c:v>
                </c:pt>
                <c:pt idx="1574">
                  <c:v>434</c:v>
                </c:pt>
                <c:pt idx="1575">
                  <c:v>434</c:v>
                </c:pt>
                <c:pt idx="1576">
                  <c:v>434</c:v>
                </c:pt>
                <c:pt idx="1577">
                  <c:v>444</c:v>
                </c:pt>
                <c:pt idx="1578">
                  <c:v>446</c:v>
                </c:pt>
                <c:pt idx="1579">
                  <c:v>446</c:v>
                </c:pt>
                <c:pt idx="1580">
                  <c:v>436</c:v>
                </c:pt>
                <c:pt idx="1581">
                  <c:v>434</c:v>
                </c:pt>
                <c:pt idx="1582">
                  <c:v>434</c:v>
                </c:pt>
                <c:pt idx="1583">
                  <c:v>415</c:v>
                </c:pt>
                <c:pt idx="1584">
                  <c:v>436</c:v>
                </c:pt>
                <c:pt idx="1585">
                  <c:v>434</c:v>
                </c:pt>
                <c:pt idx="1586">
                  <c:v>428</c:v>
                </c:pt>
                <c:pt idx="1587">
                  <c:v>436</c:v>
                </c:pt>
                <c:pt idx="1588">
                  <c:v>436</c:v>
                </c:pt>
                <c:pt idx="1589">
                  <c:v>436</c:v>
                </c:pt>
                <c:pt idx="1590">
                  <c:v>446</c:v>
                </c:pt>
                <c:pt idx="1591">
                  <c:v>434</c:v>
                </c:pt>
                <c:pt idx="1592">
                  <c:v>441</c:v>
                </c:pt>
                <c:pt idx="1593">
                  <c:v>424</c:v>
                </c:pt>
                <c:pt idx="1594">
                  <c:v>441</c:v>
                </c:pt>
                <c:pt idx="1595">
                  <c:v>424</c:v>
                </c:pt>
                <c:pt idx="1596">
                  <c:v>446</c:v>
                </c:pt>
                <c:pt idx="1597">
                  <c:v>436</c:v>
                </c:pt>
                <c:pt idx="1598">
                  <c:v>444</c:v>
                </c:pt>
                <c:pt idx="1599">
                  <c:v>436</c:v>
                </c:pt>
                <c:pt idx="1600">
                  <c:v>428</c:v>
                </c:pt>
                <c:pt idx="1601">
                  <c:v>444</c:v>
                </c:pt>
                <c:pt idx="1602">
                  <c:v>441</c:v>
                </c:pt>
                <c:pt idx="1603">
                  <c:v>434</c:v>
                </c:pt>
                <c:pt idx="1604">
                  <c:v>444</c:v>
                </c:pt>
                <c:pt idx="1605">
                  <c:v>436</c:v>
                </c:pt>
                <c:pt idx="1606">
                  <c:v>638</c:v>
                </c:pt>
                <c:pt idx="1607">
                  <c:v>444</c:v>
                </c:pt>
                <c:pt idx="1608">
                  <c:v>451</c:v>
                </c:pt>
                <c:pt idx="1609">
                  <c:v>456</c:v>
                </c:pt>
                <c:pt idx="1610">
                  <c:v>446</c:v>
                </c:pt>
                <c:pt idx="1611">
                  <c:v>460</c:v>
                </c:pt>
                <c:pt idx="1612">
                  <c:v>460</c:v>
                </c:pt>
                <c:pt idx="1613">
                  <c:v>446</c:v>
                </c:pt>
                <c:pt idx="1614">
                  <c:v>463</c:v>
                </c:pt>
                <c:pt idx="1615">
                  <c:v>451</c:v>
                </c:pt>
                <c:pt idx="1616">
                  <c:v>455</c:v>
                </c:pt>
                <c:pt idx="1617">
                  <c:v>436</c:v>
                </c:pt>
                <c:pt idx="1618">
                  <c:v>456</c:v>
                </c:pt>
                <c:pt idx="1619">
                  <c:v>444</c:v>
                </c:pt>
                <c:pt idx="1620">
                  <c:v>451</c:v>
                </c:pt>
                <c:pt idx="1621">
                  <c:v>451</c:v>
                </c:pt>
                <c:pt idx="1622">
                  <c:v>451</c:v>
                </c:pt>
                <c:pt idx="1623">
                  <c:v>473</c:v>
                </c:pt>
                <c:pt idx="1624">
                  <c:v>436</c:v>
                </c:pt>
                <c:pt idx="1625">
                  <c:v>455</c:v>
                </c:pt>
                <c:pt idx="1626">
                  <c:v>436</c:v>
                </c:pt>
                <c:pt idx="1627">
                  <c:v>441</c:v>
                </c:pt>
                <c:pt idx="1628">
                  <c:v>434</c:v>
                </c:pt>
                <c:pt idx="1629">
                  <c:v>436</c:v>
                </c:pt>
                <c:pt idx="1630">
                  <c:v>434</c:v>
                </c:pt>
                <c:pt idx="1631">
                  <c:v>444</c:v>
                </c:pt>
                <c:pt idx="1632">
                  <c:v>436</c:v>
                </c:pt>
                <c:pt idx="1633">
                  <c:v>441</c:v>
                </c:pt>
                <c:pt idx="1634">
                  <c:v>424</c:v>
                </c:pt>
                <c:pt idx="1635">
                  <c:v>446</c:v>
                </c:pt>
                <c:pt idx="1636">
                  <c:v>436</c:v>
                </c:pt>
                <c:pt idx="1637">
                  <c:v>436</c:v>
                </c:pt>
                <c:pt idx="1638">
                  <c:v>441</c:v>
                </c:pt>
                <c:pt idx="1639">
                  <c:v>436</c:v>
                </c:pt>
                <c:pt idx="1640">
                  <c:v>434</c:v>
                </c:pt>
                <c:pt idx="1641">
                  <c:v>434</c:v>
                </c:pt>
                <c:pt idx="1642">
                  <c:v>444</c:v>
                </c:pt>
                <c:pt idx="1643">
                  <c:v>441</c:v>
                </c:pt>
                <c:pt idx="1644">
                  <c:v>444</c:v>
                </c:pt>
                <c:pt idx="1645">
                  <c:v>441</c:v>
                </c:pt>
                <c:pt idx="1646">
                  <c:v>434</c:v>
                </c:pt>
                <c:pt idx="1647">
                  <c:v>434</c:v>
                </c:pt>
                <c:pt idx="1648">
                  <c:v>444</c:v>
                </c:pt>
                <c:pt idx="1649">
                  <c:v>441</c:v>
                </c:pt>
                <c:pt idx="1650">
                  <c:v>444</c:v>
                </c:pt>
                <c:pt idx="1651">
                  <c:v>436</c:v>
                </c:pt>
                <c:pt idx="1652">
                  <c:v>444</c:v>
                </c:pt>
                <c:pt idx="1653">
                  <c:v>434</c:v>
                </c:pt>
                <c:pt idx="1654">
                  <c:v>436</c:v>
                </c:pt>
                <c:pt idx="1655">
                  <c:v>446</c:v>
                </c:pt>
                <c:pt idx="1656">
                  <c:v>436</c:v>
                </c:pt>
                <c:pt idx="1657">
                  <c:v>446</c:v>
                </c:pt>
                <c:pt idx="1658">
                  <c:v>451</c:v>
                </c:pt>
                <c:pt idx="1659">
                  <c:v>444</c:v>
                </c:pt>
                <c:pt idx="1660">
                  <c:v>451</c:v>
                </c:pt>
                <c:pt idx="1661">
                  <c:v>638</c:v>
                </c:pt>
                <c:pt idx="1662">
                  <c:v>455</c:v>
                </c:pt>
                <c:pt idx="1663">
                  <c:v>434</c:v>
                </c:pt>
                <c:pt idx="1664">
                  <c:v>451</c:v>
                </c:pt>
                <c:pt idx="1665">
                  <c:v>446</c:v>
                </c:pt>
                <c:pt idx="1666">
                  <c:v>455</c:v>
                </c:pt>
                <c:pt idx="1667">
                  <c:v>444</c:v>
                </c:pt>
                <c:pt idx="1668">
                  <c:v>446</c:v>
                </c:pt>
                <c:pt idx="1669">
                  <c:v>455</c:v>
                </c:pt>
                <c:pt idx="1670">
                  <c:v>451</c:v>
                </c:pt>
                <c:pt idx="1671">
                  <c:v>455</c:v>
                </c:pt>
                <c:pt idx="1672">
                  <c:v>441</c:v>
                </c:pt>
                <c:pt idx="1673">
                  <c:v>441</c:v>
                </c:pt>
                <c:pt idx="1674">
                  <c:v>436</c:v>
                </c:pt>
                <c:pt idx="1675">
                  <c:v>441</c:v>
                </c:pt>
                <c:pt idx="1676">
                  <c:v>436</c:v>
                </c:pt>
                <c:pt idx="1677">
                  <c:v>436</c:v>
                </c:pt>
                <c:pt idx="1678">
                  <c:v>418</c:v>
                </c:pt>
                <c:pt idx="1679">
                  <c:v>436</c:v>
                </c:pt>
                <c:pt idx="1680">
                  <c:v>434</c:v>
                </c:pt>
                <c:pt idx="1681">
                  <c:v>434</c:v>
                </c:pt>
                <c:pt idx="1682">
                  <c:v>436</c:v>
                </c:pt>
                <c:pt idx="1683">
                  <c:v>428</c:v>
                </c:pt>
                <c:pt idx="1684">
                  <c:v>434</c:v>
                </c:pt>
                <c:pt idx="1685">
                  <c:v>441</c:v>
                </c:pt>
                <c:pt idx="1686">
                  <c:v>436</c:v>
                </c:pt>
                <c:pt idx="1687">
                  <c:v>428</c:v>
                </c:pt>
                <c:pt idx="1688">
                  <c:v>424</c:v>
                </c:pt>
                <c:pt idx="1689">
                  <c:v>428</c:v>
                </c:pt>
                <c:pt idx="1690">
                  <c:v>415</c:v>
                </c:pt>
                <c:pt idx="1691">
                  <c:v>418</c:v>
                </c:pt>
                <c:pt idx="1692">
                  <c:v>405</c:v>
                </c:pt>
                <c:pt idx="1693">
                  <c:v>402</c:v>
                </c:pt>
                <c:pt idx="1694">
                  <c:v>400</c:v>
                </c:pt>
                <c:pt idx="1695">
                  <c:v>400</c:v>
                </c:pt>
                <c:pt idx="1696">
                  <c:v>406</c:v>
                </c:pt>
                <c:pt idx="1697">
                  <c:v>402</c:v>
                </c:pt>
                <c:pt idx="1698">
                  <c:v>400</c:v>
                </c:pt>
                <c:pt idx="1699">
                  <c:v>400</c:v>
                </c:pt>
                <c:pt idx="1700">
                  <c:v>402</c:v>
                </c:pt>
                <c:pt idx="1701">
                  <c:v>400</c:v>
                </c:pt>
                <c:pt idx="1702">
                  <c:v>406</c:v>
                </c:pt>
                <c:pt idx="1703">
                  <c:v>406</c:v>
                </c:pt>
                <c:pt idx="1704">
                  <c:v>406</c:v>
                </c:pt>
                <c:pt idx="1705">
                  <c:v>406</c:v>
                </c:pt>
                <c:pt idx="1706">
                  <c:v>411</c:v>
                </c:pt>
                <c:pt idx="1707">
                  <c:v>402</c:v>
                </c:pt>
                <c:pt idx="1708">
                  <c:v>409</c:v>
                </c:pt>
                <c:pt idx="1709">
                  <c:v>411</c:v>
                </c:pt>
                <c:pt idx="1710">
                  <c:v>409</c:v>
                </c:pt>
                <c:pt idx="1711">
                  <c:v>416</c:v>
                </c:pt>
                <c:pt idx="1712">
                  <c:v>414</c:v>
                </c:pt>
                <c:pt idx="1713">
                  <c:v>414</c:v>
                </c:pt>
                <c:pt idx="1714">
                  <c:v>409</c:v>
                </c:pt>
                <c:pt idx="1715">
                  <c:v>406</c:v>
                </c:pt>
                <c:pt idx="1716">
                  <c:v>409</c:v>
                </c:pt>
                <c:pt idx="1717">
                  <c:v>400</c:v>
                </c:pt>
                <c:pt idx="1718">
                  <c:v>409</c:v>
                </c:pt>
                <c:pt idx="1719">
                  <c:v>417</c:v>
                </c:pt>
                <c:pt idx="1720">
                  <c:v>424</c:v>
                </c:pt>
                <c:pt idx="1721">
                  <c:v>424</c:v>
                </c:pt>
                <c:pt idx="1722">
                  <c:v>415</c:v>
                </c:pt>
                <c:pt idx="1723">
                  <c:v>427</c:v>
                </c:pt>
                <c:pt idx="1724">
                  <c:v>420</c:v>
                </c:pt>
                <c:pt idx="1725">
                  <c:v>433</c:v>
                </c:pt>
                <c:pt idx="1726">
                  <c:v>424</c:v>
                </c:pt>
                <c:pt idx="1727">
                  <c:v>424</c:v>
                </c:pt>
                <c:pt idx="1728">
                  <c:v>415</c:v>
                </c:pt>
                <c:pt idx="1729">
                  <c:v>403</c:v>
                </c:pt>
                <c:pt idx="1730">
                  <c:v>415</c:v>
                </c:pt>
                <c:pt idx="1731">
                  <c:v>413</c:v>
                </c:pt>
                <c:pt idx="1732">
                  <c:v>415</c:v>
                </c:pt>
                <c:pt idx="1733">
                  <c:v>413</c:v>
                </c:pt>
                <c:pt idx="1734">
                  <c:v>413</c:v>
                </c:pt>
                <c:pt idx="1735">
                  <c:v>400</c:v>
                </c:pt>
                <c:pt idx="1736">
                  <c:v>415</c:v>
                </c:pt>
                <c:pt idx="1737">
                  <c:v>403</c:v>
                </c:pt>
                <c:pt idx="1738">
                  <c:v>400</c:v>
                </c:pt>
                <c:pt idx="1739">
                  <c:v>400</c:v>
                </c:pt>
                <c:pt idx="1740">
                  <c:v>402</c:v>
                </c:pt>
                <c:pt idx="1741">
                  <c:v>400</c:v>
                </c:pt>
                <c:pt idx="1742">
                  <c:v>401</c:v>
                </c:pt>
                <c:pt idx="1743">
                  <c:v>407</c:v>
                </c:pt>
                <c:pt idx="1744">
                  <c:v>401</c:v>
                </c:pt>
                <c:pt idx="1745">
                  <c:v>401</c:v>
                </c:pt>
                <c:pt idx="1746">
                  <c:v>400</c:v>
                </c:pt>
                <c:pt idx="1747">
                  <c:v>433</c:v>
                </c:pt>
                <c:pt idx="1748">
                  <c:v>422</c:v>
                </c:pt>
                <c:pt idx="1749">
                  <c:v>422</c:v>
                </c:pt>
                <c:pt idx="1750">
                  <c:v>425</c:v>
                </c:pt>
                <c:pt idx="1751">
                  <c:v>421</c:v>
                </c:pt>
                <c:pt idx="1752">
                  <c:v>433</c:v>
                </c:pt>
                <c:pt idx="1753">
                  <c:v>433</c:v>
                </c:pt>
                <c:pt idx="1754">
                  <c:v>439</c:v>
                </c:pt>
                <c:pt idx="1755">
                  <c:v>436</c:v>
                </c:pt>
                <c:pt idx="1756">
                  <c:v>439</c:v>
                </c:pt>
                <c:pt idx="1757">
                  <c:v>439</c:v>
                </c:pt>
                <c:pt idx="1758">
                  <c:v>436</c:v>
                </c:pt>
                <c:pt idx="1759">
                  <c:v>459</c:v>
                </c:pt>
                <c:pt idx="1760">
                  <c:v>454</c:v>
                </c:pt>
                <c:pt idx="1761">
                  <c:v>459</c:v>
                </c:pt>
                <c:pt idx="1762">
                  <c:v>462</c:v>
                </c:pt>
                <c:pt idx="1763">
                  <c:v>470</c:v>
                </c:pt>
                <c:pt idx="1764">
                  <c:v>495</c:v>
                </c:pt>
                <c:pt idx="1765">
                  <c:v>530</c:v>
                </c:pt>
                <c:pt idx="1766">
                  <c:v>539</c:v>
                </c:pt>
                <c:pt idx="1767">
                  <c:v>566</c:v>
                </c:pt>
                <c:pt idx="1768">
                  <c:v>570</c:v>
                </c:pt>
                <c:pt idx="1769">
                  <c:v>591</c:v>
                </c:pt>
                <c:pt idx="1770">
                  <c:v>580</c:v>
                </c:pt>
                <c:pt idx="1771">
                  <c:v>599</c:v>
                </c:pt>
                <c:pt idx="1772">
                  <c:v>591</c:v>
                </c:pt>
                <c:pt idx="1773">
                  <c:v>552</c:v>
                </c:pt>
                <c:pt idx="1774">
                  <c:v>556</c:v>
                </c:pt>
                <c:pt idx="1775">
                  <c:v>542</c:v>
                </c:pt>
                <c:pt idx="1776">
                  <c:v>542</c:v>
                </c:pt>
                <c:pt idx="1777">
                  <c:v>524</c:v>
                </c:pt>
                <c:pt idx="1778">
                  <c:v>530</c:v>
                </c:pt>
                <c:pt idx="1779">
                  <c:v>517</c:v>
                </c:pt>
                <c:pt idx="1780">
                  <c:v>506</c:v>
                </c:pt>
                <c:pt idx="1781">
                  <c:v>508</c:v>
                </c:pt>
                <c:pt idx="1782">
                  <c:v>539</c:v>
                </c:pt>
                <c:pt idx="1783">
                  <c:v>524</c:v>
                </c:pt>
                <c:pt idx="1784">
                  <c:v>534</c:v>
                </c:pt>
                <c:pt idx="1785">
                  <c:v>530</c:v>
                </c:pt>
                <c:pt idx="1786">
                  <c:v>539</c:v>
                </c:pt>
                <c:pt idx="1787">
                  <c:v>556</c:v>
                </c:pt>
                <c:pt idx="1788">
                  <c:v>561</c:v>
                </c:pt>
                <c:pt idx="1789">
                  <c:v>570</c:v>
                </c:pt>
                <c:pt idx="1790">
                  <c:v>556</c:v>
                </c:pt>
                <c:pt idx="1791">
                  <c:v>586</c:v>
                </c:pt>
                <c:pt idx="1792">
                  <c:v>561</c:v>
                </c:pt>
                <c:pt idx="1793">
                  <c:v>615</c:v>
                </c:pt>
                <c:pt idx="1794">
                  <c:v>580</c:v>
                </c:pt>
                <c:pt idx="1795">
                  <c:v>574</c:v>
                </c:pt>
                <c:pt idx="1796">
                  <c:v>566</c:v>
                </c:pt>
                <c:pt idx="1797">
                  <c:v>552</c:v>
                </c:pt>
                <c:pt idx="1798">
                  <c:v>580</c:v>
                </c:pt>
                <c:pt idx="1799">
                  <c:v>566</c:v>
                </c:pt>
                <c:pt idx="1800">
                  <c:v>542</c:v>
                </c:pt>
                <c:pt idx="1801">
                  <c:v>552</c:v>
                </c:pt>
                <c:pt idx="1802">
                  <c:v>539</c:v>
                </c:pt>
                <c:pt idx="1803">
                  <c:v>542</c:v>
                </c:pt>
                <c:pt idx="1804">
                  <c:v>542</c:v>
                </c:pt>
                <c:pt idx="1805">
                  <c:v>546</c:v>
                </c:pt>
                <c:pt idx="1806">
                  <c:v>524</c:v>
                </c:pt>
                <c:pt idx="1807">
                  <c:v>534</c:v>
                </c:pt>
                <c:pt idx="1808">
                  <c:v>530</c:v>
                </c:pt>
                <c:pt idx="1809">
                  <c:v>539</c:v>
                </c:pt>
                <c:pt idx="1810">
                  <c:v>539</c:v>
                </c:pt>
                <c:pt idx="1811">
                  <c:v>542</c:v>
                </c:pt>
                <c:pt idx="1812">
                  <c:v>546</c:v>
                </c:pt>
                <c:pt idx="1813">
                  <c:v>556</c:v>
                </c:pt>
                <c:pt idx="1814">
                  <c:v>539</c:v>
                </c:pt>
                <c:pt idx="1815">
                  <c:v>566</c:v>
                </c:pt>
                <c:pt idx="1816">
                  <c:v>574</c:v>
                </c:pt>
                <c:pt idx="1817">
                  <c:v>552</c:v>
                </c:pt>
                <c:pt idx="1818">
                  <c:v>570</c:v>
                </c:pt>
                <c:pt idx="1819">
                  <c:v>556</c:v>
                </c:pt>
                <c:pt idx="1820">
                  <c:v>574</c:v>
                </c:pt>
                <c:pt idx="1821">
                  <c:v>570</c:v>
                </c:pt>
                <c:pt idx="1822">
                  <c:v>580</c:v>
                </c:pt>
                <c:pt idx="1823">
                  <c:v>556</c:v>
                </c:pt>
                <c:pt idx="1824">
                  <c:v>574</c:v>
                </c:pt>
                <c:pt idx="1825">
                  <c:v>586</c:v>
                </c:pt>
                <c:pt idx="1826">
                  <c:v>586</c:v>
                </c:pt>
                <c:pt idx="1827">
                  <c:v>570</c:v>
                </c:pt>
                <c:pt idx="1828">
                  <c:v>574</c:v>
                </c:pt>
                <c:pt idx="1829">
                  <c:v>586</c:v>
                </c:pt>
                <c:pt idx="1830">
                  <c:v>580</c:v>
                </c:pt>
                <c:pt idx="1831">
                  <c:v>586</c:v>
                </c:pt>
                <c:pt idx="1832">
                  <c:v>580</c:v>
                </c:pt>
                <c:pt idx="1833">
                  <c:v>580</c:v>
                </c:pt>
                <c:pt idx="1834">
                  <c:v>570</c:v>
                </c:pt>
                <c:pt idx="1835">
                  <c:v>586</c:v>
                </c:pt>
                <c:pt idx="1836">
                  <c:v>566</c:v>
                </c:pt>
                <c:pt idx="1837">
                  <c:v>561</c:v>
                </c:pt>
                <c:pt idx="1838">
                  <c:v>552</c:v>
                </c:pt>
                <c:pt idx="1839">
                  <c:v>552</c:v>
                </c:pt>
                <c:pt idx="1840">
                  <c:v>546</c:v>
                </c:pt>
                <c:pt idx="1841">
                  <c:v>524</c:v>
                </c:pt>
                <c:pt idx="1842">
                  <c:v>542</c:v>
                </c:pt>
                <c:pt idx="1843">
                  <c:v>539</c:v>
                </c:pt>
                <c:pt idx="1844">
                  <c:v>542</c:v>
                </c:pt>
                <c:pt idx="1845">
                  <c:v>539</c:v>
                </c:pt>
                <c:pt idx="1846">
                  <c:v>534</c:v>
                </c:pt>
                <c:pt idx="1847">
                  <c:v>520</c:v>
                </c:pt>
                <c:pt idx="1848">
                  <c:v>520</c:v>
                </c:pt>
                <c:pt idx="1849">
                  <c:v>502</c:v>
                </c:pt>
                <c:pt idx="1850">
                  <c:v>520</c:v>
                </c:pt>
                <c:pt idx="1851">
                  <c:v>502</c:v>
                </c:pt>
                <c:pt idx="1852">
                  <c:v>495</c:v>
                </c:pt>
                <c:pt idx="1853">
                  <c:v>486</c:v>
                </c:pt>
                <c:pt idx="1854">
                  <c:v>491</c:v>
                </c:pt>
                <c:pt idx="1855">
                  <c:v>495</c:v>
                </c:pt>
                <c:pt idx="1856">
                  <c:v>491</c:v>
                </c:pt>
                <c:pt idx="1857">
                  <c:v>486</c:v>
                </c:pt>
                <c:pt idx="1858">
                  <c:v>475</c:v>
                </c:pt>
                <c:pt idx="1859">
                  <c:v>486</c:v>
                </c:pt>
                <c:pt idx="1860">
                  <c:v>486</c:v>
                </c:pt>
                <c:pt idx="1861">
                  <c:v>497</c:v>
                </c:pt>
                <c:pt idx="1862">
                  <c:v>502</c:v>
                </c:pt>
                <c:pt idx="1863">
                  <c:v>480</c:v>
                </c:pt>
                <c:pt idx="1864">
                  <c:v>470</c:v>
                </c:pt>
                <c:pt idx="1865">
                  <c:v>446</c:v>
                </c:pt>
                <c:pt idx="1866">
                  <c:v>462</c:v>
                </c:pt>
                <c:pt idx="1867">
                  <c:v>446</c:v>
                </c:pt>
                <c:pt idx="1868">
                  <c:v>454</c:v>
                </c:pt>
                <c:pt idx="1869">
                  <c:v>448</c:v>
                </c:pt>
                <c:pt idx="1870">
                  <c:v>454</c:v>
                </c:pt>
                <c:pt idx="1871">
                  <c:v>443</c:v>
                </c:pt>
                <c:pt idx="1872">
                  <c:v>433</c:v>
                </c:pt>
                <c:pt idx="1873">
                  <c:v>448</c:v>
                </c:pt>
                <c:pt idx="1874">
                  <c:v>427</c:v>
                </c:pt>
                <c:pt idx="1875">
                  <c:v>436</c:v>
                </c:pt>
                <c:pt idx="1876">
                  <c:v>425</c:v>
                </c:pt>
                <c:pt idx="1877">
                  <c:v>433</c:v>
                </c:pt>
                <c:pt idx="1878">
                  <c:v>422</c:v>
                </c:pt>
                <c:pt idx="1879">
                  <c:v>427</c:v>
                </c:pt>
                <c:pt idx="1880">
                  <c:v>427</c:v>
                </c:pt>
                <c:pt idx="1881">
                  <c:v>433</c:v>
                </c:pt>
                <c:pt idx="1882">
                  <c:v>427</c:v>
                </c:pt>
                <c:pt idx="1883">
                  <c:v>433</c:v>
                </c:pt>
                <c:pt idx="1884">
                  <c:v>454</c:v>
                </c:pt>
                <c:pt idx="1885">
                  <c:v>425</c:v>
                </c:pt>
                <c:pt idx="1886">
                  <c:v>439</c:v>
                </c:pt>
                <c:pt idx="1887">
                  <c:v>427</c:v>
                </c:pt>
                <c:pt idx="1888">
                  <c:v>427</c:v>
                </c:pt>
                <c:pt idx="1889">
                  <c:v>413</c:v>
                </c:pt>
                <c:pt idx="1890">
                  <c:v>427</c:v>
                </c:pt>
                <c:pt idx="1891">
                  <c:v>422</c:v>
                </c:pt>
                <c:pt idx="1892">
                  <c:v>422</c:v>
                </c:pt>
                <c:pt idx="1893">
                  <c:v>427</c:v>
                </c:pt>
                <c:pt idx="1894">
                  <c:v>425</c:v>
                </c:pt>
                <c:pt idx="1895">
                  <c:v>427</c:v>
                </c:pt>
                <c:pt idx="1896">
                  <c:v>443</c:v>
                </c:pt>
                <c:pt idx="1897">
                  <c:v>436</c:v>
                </c:pt>
                <c:pt idx="1898">
                  <c:v>427</c:v>
                </c:pt>
                <c:pt idx="1899">
                  <c:v>427</c:v>
                </c:pt>
                <c:pt idx="1900">
                  <c:v>433</c:v>
                </c:pt>
                <c:pt idx="1901">
                  <c:v>422</c:v>
                </c:pt>
                <c:pt idx="1902">
                  <c:v>425</c:v>
                </c:pt>
                <c:pt idx="1903">
                  <c:v>433</c:v>
                </c:pt>
                <c:pt idx="1904">
                  <c:v>417</c:v>
                </c:pt>
                <c:pt idx="1905">
                  <c:v>427</c:v>
                </c:pt>
                <c:pt idx="1906">
                  <c:v>403</c:v>
                </c:pt>
                <c:pt idx="1907">
                  <c:v>433</c:v>
                </c:pt>
                <c:pt idx="1908">
                  <c:v>425</c:v>
                </c:pt>
                <c:pt idx="1909">
                  <c:v>422</c:v>
                </c:pt>
                <c:pt idx="1910">
                  <c:v>436</c:v>
                </c:pt>
                <c:pt idx="1911">
                  <c:v>433</c:v>
                </c:pt>
                <c:pt idx="1912">
                  <c:v>517</c:v>
                </c:pt>
                <c:pt idx="1913">
                  <c:v>586</c:v>
                </c:pt>
                <c:pt idx="1914">
                  <c:v>688</c:v>
                </c:pt>
                <c:pt idx="1915">
                  <c:v>726</c:v>
                </c:pt>
                <c:pt idx="1916">
                  <c:v>688</c:v>
                </c:pt>
                <c:pt idx="1917">
                  <c:v>646</c:v>
                </c:pt>
                <c:pt idx="1918">
                  <c:v>599</c:v>
                </c:pt>
                <c:pt idx="1919">
                  <c:v>591</c:v>
                </c:pt>
                <c:pt idx="1920">
                  <c:v>556</c:v>
                </c:pt>
                <c:pt idx="1921">
                  <c:v>552</c:v>
                </c:pt>
                <c:pt idx="1922">
                  <c:v>534</c:v>
                </c:pt>
                <c:pt idx="1923">
                  <c:v>508</c:v>
                </c:pt>
                <c:pt idx="1924">
                  <c:v>517</c:v>
                </c:pt>
                <c:pt idx="1925">
                  <c:v>497</c:v>
                </c:pt>
                <c:pt idx="1926">
                  <c:v>495</c:v>
                </c:pt>
                <c:pt idx="1927">
                  <c:v>491</c:v>
                </c:pt>
                <c:pt idx="1928">
                  <c:v>483</c:v>
                </c:pt>
                <c:pt idx="1929">
                  <c:v>475</c:v>
                </c:pt>
                <c:pt idx="1930">
                  <c:v>465</c:v>
                </c:pt>
                <c:pt idx="1931">
                  <c:v>454</c:v>
                </c:pt>
                <c:pt idx="1932">
                  <c:v>443</c:v>
                </c:pt>
                <c:pt idx="1933">
                  <c:v>433</c:v>
                </c:pt>
                <c:pt idx="1934">
                  <c:v>436</c:v>
                </c:pt>
                <c:pt idx="1935">
                  <c:v>425</c:v>
                </c:pt>
                <c:pt idx="1936">
                  <c:v>433</c:v>
                </c:pt>
                <c:pt idx="1937">
                  <c:v>427</c:v>
                </c:pt>
                <c:pt idx="1938">
                  <c:v>439</c:v>
                </c:pt>
                <c:pt idx="1939">
                  <c:v>427</c:v>
                </c:pt>
                <c:pt idx="1940">
                  <c:v>427</c:v>
                </c:pt>
                <c:pt idx="1941">
                  <c:v>443</c:v>
                </c:pt>
                <c:pt idx="1942">
                  <c:v>417</c:v>
                </c:pt>
                <c:pt idx="1943">
                  <c:v>422</c:v>
                </c:pt>
                <c:pt idx="1944">
                  <c:v>421</c:v>
                </c:pt>
                <c:pt idx="1945">
                  <c:v>403</c:v>
                </c:pt>
                <c:pt idx="1946">
                  <c:v>409</c:v>
                </c:pt>
                <c:pt idx="1947">
                  <c:v>417</c:v>
                </c:pt>
                <c:pt idx="1948">
                  <c:v>413</c:v>
                </c:pt>
                <c:pt idx="1949">
                  <c:v>417</c:v>
                </c:pt>
                <c:pt idx="1950">
                  <c:v>400</c:v>
                </c:pt>
                <c:pt idx="1951">
                  <c:v>418</c:v>
                </c:pt>
                <c:pt idx="1952">
                  <c:v>413</c:v>
                </c:pt>
                <c:pt idx="1953">
                  <c:v>418</c:v>
                </c:pt>
                <c:pt idx="1954">
                  <c:v>418</c:v>
                </c:pt>
                <c:pt idx="1955">
                  <c:v>409</c:v>
                </c:pt>
                <c:pt idx="1956">
                  <c:v>422</c:v>
                </c:pt>
                <c:pt idx="1957">
                  <c:v>413</c:v>
                </c:pt>
                <c:pt idx="1958">
                  <c:v>416</c:v>
                </c:pt>
                <c:pt idx="1959">
                  <c:v>413</c:v>
                </c:pt>
                <c:pt idx="1960">
                  <c:v>400</c:v>
                </c:pt>
                <c:pt idx="1961">
                  <c:v>409</c:v>
                </c:pt>
                <c:pt idx="1962">
                  <c:v>400</c:v>
                </c:pt>
                <c:pt idx="1963">
                  <c:v>400</c:v>
                </c:pt>
                <c:pt idx="1964">
                  <c:v>422</c:v>
                </c:pt>
                <c:pt idx="1965">
                  <c:v>413</c:v>
                </c:pt>
                <c:pt idx="1966">
                  <c:v>405</c:v>
                </c:pt>
                <c:pt idx="1967">
                  <c:v>403</c:v>
                </c:pt>
                <c:pt idx="1968">
                  <c:v>413</c:v>
                </c:pt>
                <c:pt idx="1969">
                  <c:v>416</c:v>
                </c:pt>
                <c:pt idx="1970">
                  <c:v>416</c:v>
                </c:pt>
                <c:pt idx="1971">
                  <c:v>422</c:v>
                </c:pt>
                <c:pt idx="1972">
                  <c:v>426</c:v>
                </c:pt>
                <c:pt idx="1973">
                  <c:v>433</c:v>
                </c:pt>
                <c:pt idx="1974">
                  <c:v>418</c:v>
                </c:pt>
                <c:pt idx="1975">
                  <c:v>439</c:v>
                </c:pt>
                <c:pt idx="1976">
                  <c:v>439</c:v>
                </c:pt>
                <c:pt idx="1977">
                  <c:v>432</c:v>
                </c:pt>
                <c:pt idx="1978">
                  <c:v>439</c:v>
                </c:pt>
                <c:pt idx="1979">
                  <c:v>422</c:v>
                </c:pt>
                <c:pt idx="1980">
                  <c:v>433</c:v>
                </c:pt>
                <c:pt idx="1981">
                  <c:v>426</c:v>
                </c:pt>
                <c:pt idx="1982">
                  <c:v>433</c:v>
                </c:pt>
                <c:pt idx="1983">
                  <c:v>432</c:v>
                </c:pt>
                <c:pt idx="1984">
                  <c:v>418</c:v>
                </c:pt>
                <c:pt idx="1985">
                  <c:v>436</c:v>
                </c:pt>
                <c:pt idx="1986">
                  <c:v>439</c:v>
                </c:pt>
                <c:pt idx="1987">
                  <c:v>439</c:v>
                </c:pt>
                <c:pt idx="1988">
                  <c:v>443</c:v>
                </c:pt>
                <c:pt idx="1989">
                  <c:v>433</c:v>
                </c:pt>
                <c:pt idx="1990">
                  <c:v>433</c:v>
                </c:pt>
                <c:pt idx="1991">
                  <c:v>436</c:v>
                </c:pt>
                <c:pt idx="1992">
                  <c:v>433</c:v>
                </c:pt>
                <c:pt idx="1993">
                  <c:v>452</c:v>
                </c:pt>
                <c:pt idx="1994">
                  <c:v>433</c:v>
                </c:pt>
                <c:pt idx="1995">
                  <c:v>448</c:v>
                </c:pt>
                <c:pt idx="1996">
                  <c:v>448</c:v>
                </c:pt>
                <c:pt idx="1997">
                  <c:v>448</c:v>
                </c:pt>
                <c:pt idx="1998">
                  <c:v>481</c:v>
                </c:pt>
                <c:pt idx="1999">
                  <c:v>456</c:v>
                </c:pt>
                <c:pt idx="2000">
                  <c:v>452</c:v>
                </c:pt>
                <c:pt idx="2001">
                  <c:v>433</c:v>
                </c:pt>
                <c:pt idx="2002">
                  <c:v>446</c:v>
                </c:pt>
                <c:pt idx="2003">
                  <c:v>446</c:v>
                </c:pt>
                <c:pt idx="2004">
                  <c:v>446</c:v>
                </c:pt>
                <c:pt idx="2005">
                  <c:v>436</c:v>
                </c:pt>
                <c:pt idx="2006">
                  <c:v>443</c:v>
                </c:pt>
                <c:pt idx="2007">
                  <c:v>439</c:v>
                </c:pt>
                <c:pt idx="2008">
                  <c:v>439</c:v>
                </c:pt>
                <c:pt idx="2009">
                  <c:v>433</c:v>
                </c:pt>
                <c:pt idx="2010">
                  <c:v>436</c:v>
                </c:pt>
                <c:pt idx="2011">
                  <c:v>432</c:v>
                </c:pt>
                <c:pt idx="2012">
                  <c:v>426</c:v>
                </c:pt>
                <c:pt idx="2013">
                  <c:v>439</c:v>
                </c:pt>
                <c:pt idx="2014">
                  <c:v>432</c:v>
                </c:pt>
                <c:pt idx="2015">
                  <c:v>433</c:v>
                </c:pt>
                <c:pt idx="2016">
                  <c:v>426</c:v>
                </c:pt>
                <c:pt idx="2017">
                  <c:v>432</c:v>
                </c:pt>
                <c:pt idx="2018">
                  <c:v>422</c:v>
                </c:pt>
                <c:pt idx="2019">
                  <c:v>443</c:v>
                </c:pt>
                <c:pt idx="2020">
                  <c:v>436</c:v>
                </c:pt>
                <c:pt idx="2021">
                  <c:v>448</c:v>
                </c:pt>
                <c:pt idx="2022">
                  <c:v>443</c:v>
                </c:pt>
                <c:pt idx="2023">
                  <c:v>436</c:v>
                </c:pt>
                <c:pt idx="2024">
                  <c:v>439</c:v>
                </c:pt>
                <c:pt idx="2025">
                  <c:v>436</c:v>
                </c:pt>
                <c:pt idx="2026">
                  <c:v>448</c:v>
                </c:pt>
                <c:pt idx="2027">
                  <c:v>446</c:v>
                </c:pt>
                <c:pt idx="2028">
                  <c:v>448</c:v>
                </c:pt>
                <c:pt idx="2029">
                  <c:v>452</c:v>
                </c:pt>
                <c:pt idx="2030">
                  <c:v>456</c:v>
                </c:pt>
                <c:pt idx="2031">
                  <c:v>456</c:v>
                </c:pt>
                <c:pt idx="2032">
                  <c:v>463</c:v>
                </c:pt>
                <c:pt idx="2033">
                  <c:v>463</c:v>
                </c:pt>
                <c:pt idx="2034">
                  <c:v>470</c:v>
                </c:pt>
                <c:pt idx="2035">
                  <c:v>470</c:v>
                </c:pt>
                <c:pt idx="2036">
                  <c:v>470</c:v>
                </c:pt>
                <c:pt idx="2037">
                  <c:v>495</c:v>
                </c:pt>
                <c:pt idx="2038">
                  <c:v>485</c:v>
                </c:pt>
                <c:pt idx="2039">
                  <c:v>508</c:v>
                </c:pt>
                <c:pt idx="2040">
                  <c:v>505</c:v>
                </c:pt>
                <c:pt idx="2041">
                  <c:v>523</c:v>
                </c:pt>
                <c:pt idx="2042">
                  <c:v>495</c:v>
                </c:pt>
                <c:pt idx="2043">
                  <c:v>518</c:v>
                </c:pt>
                <c:pt idx="2044">
                  <c:v>524</c:v>
                </c:pt>
                <c:pt idx="2045">
                  <c:v>508</c:v>
                </c:pt>
                <c:pt idx="2046">
                  <c:v>518</c:v>
                </c:pt>
                <c:pt idx="2047">
                  <c:v>497</c:v>
                </c:pt>
                <c:pt idx="2048">
                  <c:v>501</c:v>
                </c:pt>
                <c:pt idx="2049">
                  <c:v>495</c:v>
                </c:pt>
                <c:pt idx="2050">
                  <c:v>505</c:v>
                </c:pt>
                <c:pt idx="2051">
                  <c:v>495</c:v>
                </c:pt>
                <c:pt idx="2052">
                  <c:v>491</c:v>
                </c:pt>
                <c:pt idx="2053">
                  <c:v>481</c:v>
                </c:pt>
                <c:pt idx="2054">
                  <c:v>475</c:v>
                </c:pt>
                <c:pt idx="2055">
                  <c:v>501</c:v>
                </c:pt>
                <c:pt idx="2056">
                  <c:v>485</c:v>
                </c:pt>
                <c:pt idx="2057">
                  <c:v>485</c:v>
                </c:pt>
                <c:pt idx="2058">
                  <c:v>470</c:v>
                </c:pt>
                <c:pt idx="2059">
                  <c:v>475</c:v>
                </c:pt>
                <c:pt idx="2060">
                  <c:v>478</c:v>
                </c:pt>
                <c:pt idx="2061">
                  <c:v>470</c:v>
                </c:pt>
                <c:pt idx="2062">
                  <c:v>470</c:v>
                </c:pt>
                <c:pt idx="2063">
                  <c:v>470</c:v>
                </c:pt>
                <c:pt idx="2064">
                  <c:v>463</c:v>
                </c:pt>
                <c:pt idx="2065">
                  <c:v>470</c:v>
                </c:pt>
                <c:pt idx="2066">
                  <c:v>463</c:v>
                </c:pt>
                <c:pt idx="2067">
                  <c:v>461</c:v>
                </c:pt>
                <c:pt idx="2068">
                  <c:v>459</c:v>
                </c:pt>
                <c:pt idx="2069">
                  <c:v>448</c:v>
                </c:pt>
                <c:pt idx="2070">
                  <c:v>446</c:v>
                </c:pt>
                <c:pt idx="2071">
                  <c:v>443</c:v>
                </c:pt>
                <c:pt idx="2072">
                  <c:v>448</c:v>
                </c:pt>
                <c:pt idx="2073">
                  <c:v>446</c:v>
                </c:pt>
                <c:pt idx="2074">
                  <c:v>443</c:v>
                </c:pt>
                <c:pt idx="2075">
                  <c:v>439</c:v>
                </c:pt>
                <c:pt idx="2076">
                  <c:v>439</c:v>
                </c:pt>
                <c:pt idx="2077">
                  <c:v>436</c:v>
                </c:pt>
                <c:pt idx="2078">
                  <c:v>448</c:v>
                </c:pt>
                <c:pt idx="2079">
                  <c:v>439</c:v>
                </c:pt>
                <c:pt idx="2080">
                  <c:v>439</c:v>
                </c:pt>
                <c:pt idx="2081">
                  <c:v>433</c:v>
                </c:pt>
                <c:pt idx="2082">
                  <c:v>439</c:v>
                </c:pt>
                <c:pt idx="2083">
                  <c:v>443</c:v>
                </c:pt>
                <c:pt idx="2084">
                  <c:v>433</c:v>
                </c:pt>
                <c:pt idx="2085">
                  <c:v>446</c:v>
                </c:pt>
                <c:pt idx="2086">
                  <c:v>495</c:v>
                </c:pt>
                <c:pt idx="2087">
                  <c:v>570</c:v>
                </c:pt>
                <c:pt idx="2088">
                  <c:v>546</c:v>
                </c:pt>
                <c:pt idx="2089">
                  <c:v>584</c:v>
                </c:pt>
                <c:pt idx="2090">
                  <c:v>529</c:v>
                </c:pt>
                <c:pt idx="2091">
                  <c:v>501</c:v>
                </c:pt>
                <c:pt idx="2092">
                  <c:v>501</c:v>
                </c:pt>
                <c:pt idx="2093">
                  <c:v>478</c:v>
                </c:pt>
                <c:pt idx="2094">
                  <c:v>495</c:v>
                </c:pt>
                <c:pt idx="2095">
                  <c:v>475</c:v>
                </c:pt>
                <c:pt idx="2096">
                  <c:v>475</c:v>
                </c:pt>
                <c:pt idx="2097">
                  <c:v>463</c:v>
                </c:pt>
                <c:pt idx="2098">
                  <c:v>456</c:v>
                </c:pt>
                <c:pt idx="2099">
                  <c:v>452</c:v>
                </c:pt>
                <c:pt idx="2100">
                  <c:v>459</c:v>
                </c:pt>
                <c:pt idx="2101">
                  <c:v>463</c:v>
                </c:pt>
                <c:pt idx="2102">
                  <c:v>456</c:v>
                </c:pt>
                <c:pt idx="2103">
                  <c:v>461</c:v>
                </c:pt>
                <c:pt idx="2104">
                  <c:v>461</c:v>
                </c:pt>
                <c:pt idx="2105">
                  <c:v>452</c:v>
                </c:pt>
                <c:pt idx="2106">
                  <c:v>459</c:v>
                </c:pt>
                <c:pt idx="2107">
                  <c:v>461</c:v>
                </c:pt>
                <c:pt idx="2108">
                  <c:v>452</c:v>
                </c:pt>
                <c:pt idx="2109">
                  <c:v>456</c:v>
                </c:pt>
                <c:pt idx="2110">
                  <c:v>439</c:v>
                </c:pt>
                <c:pt idx="2111">
                  <c:v>459</c:v>
                </c:pt>
                <c:pt idx="2112">
                  <c:v>461</c:v>
                </c:pt>
                <c:pt idx="2113">
                  <c:v>452</c:v>
                </c:pt>
                <c:pt idx="2114">
                  <c:v>448</c:v>
                </c:pt>
                <c:pt idx="2115">
                  <c:v>443</c:v>
                </c:pt>
                <c:pt idx="2116">
                  <c:v>452</c:v>
                </c:pt>
                <c:pt idx="2117">
                  <c:v>452</c:v>
                </c:pt>
                <c:pt idx="2118">
                  <c:v>452</c:v>
                </c:pt>
                <c:pt idx="2119">
                  <c:v>446</c:v>
                </c:pt>
                <c:pt idx="2120">
                  <c:v>463</c:v>
                </c:pt>
                <c:pt idx="2121">
                  <c:v>443</c:v>
                </c:pt>
                <c:pt idx="2122">
                  <c:v>443</c:v>
                </c:pt>
                <c:pt idx="2123">
                  <c:v>456</c:v>
                </c:pt>
                <c:pt idx="2124">
                  <c:v>456</c:v>
                </c:pt>
                <c:pt idx="2125">
                  <c:v>459</c:v>
                </c:pt>
                <c:pt idx="2126">
                  <c:v>456</c:v>
                </c:pt>
                <c:pt idx="2127">
                  <c:v>456</c:v>
                </c:pt>
                <c:pt idx="2128">
                  <c:v>461</c:v>
                </c:pt>
                <c:pt idx="2129">
                  <c:v>470</c:v>
                </c:pt>
                <c:pt idx="2130">
                  <c:v>463</c:v>
                </c:pt>
                <c:pt idx="2131">
                  <c:v>475</c:v>
                </c:pt>
                <c:pt idx="2132">
                  <c:v>459</c:v>
                </c:pt>
                <c:pt idx="2133">
                  <c:v>463</c:v>
                </c:pt>
                <c:pt idx="2134">
                  <c:v>461</c:v>
                </c:pt>
                <c:pt idx="2135">
                  <c:v>478</c:v>
                </c:pt>
                <c:pt idx="2136">
                  <c:v>470</c:v>
                </c:pt>
                <c:pt idx="2137">
                  <c:v>461</c:v>
                </c:pt>
                <c:pt idx="2138">
                  <c:v>463</c:v>
                </c:pt>
                <c:pt idx="2139">
                  <c:v>459</c:v>
                </c:pt>
                <c:pt idx="2140">
                  <c:v>456</c:v>
                </c:pt>
                <c:pt idx="2141">
                  <c:v>475</c:v>
                </c:pt>
                <c:pt idx="2142">
                  <c:v>459</c:v>
                </c:pt>
                <c:pt idx="2143">
                  <c:v>475</c:v>
                </c:pt>
                <c:pt idx="2144">
                  <c:v>463</c:v>
                </c:pt>
                <c:pt idx="2145">
                  <c:v>481</c:v>
                </c:pt>
                <c:pt idx="2146">
                  <c:v>485</c:v>
                </c:pt>
                <c:pt idx="2147">
                  <c:v>475</c:v>
                </c:pt>
                <c:pt idx="2148">
                  <c:v>495</c:v>
                </c:pt>
                <c:pt idx="2149">
                  <c:v>505</c:v>
                </c:pt>
                <c:pt idx="2150">
                  <c:v>523</c:v>
                </c:pt>
                <c:pt idx="2151">
                  <c:v>508</c:v>
                </c:pt>
                <c:pt idx="2152">
                  <c:v>529</c:v>
                </c:pt>
                <c:pt idx="2153">
                  <c:v>508</c:v>
                </c:pt>
                <c:pt idx="2154">
                  <c:v>523</c:v>
                </c:pt>
                <c:pt idx="2155">
                  <c:v>523</c:v>
                </c:pt>
                <c:pt idx="2156">
                  <c:v>501</c:v>
                </c:pt>
                <c:pt idx="2157">
                  <c:v>524</c:v>
                </c:pt>
                <c:pt idx="2158">
                  <c:v>524</c:v>
                </c:pt>
                <c:pt idx="2159">
                  <c:v>529</c:v>
                </c:pt>
                <c:pt idx="2160">
                  <c:v>529</c:v>
                </c:pt>
                <c:pt idx="2161">
                  <c:v>524</c:v>
                </c:pt>
                <c:pt idx="2162">
                  <c:v>524</c:v>
                </c:pt>
                <c:pt idx="2163">
                  <c:v>523</c:v>
                </c:pt>
                <c:pt idx="2164">
                  <c:v>505</c:v>
                </c:pt>
                <c:pt idx="2165">
                  <c:v>542</c:v>
                </c:pt>
                <c:pt idx="2166">
                  <c:v>505</c:v>
                </c:pt>
                <c:pt idx="2167">
                  <c:v>505</c:v>
                </c:pt>
                <c:pt idx="2168">
                  <c:v>505</c:v>
                </c:pt>
                <c:pt idx="2169">
                  <c:v>508</c:v>
                </c:pt>
                <c:pt idx="2170">
                  <c:v>508</c:v>
                </c:pt>
                <c:pt idx="2171">
                  <c:v>495</c:v>
                </c:pt>
                <c:pt idx="2172">
                  <c:v>518</c:v>
                </c:pt>
                <c:pt idx="2173">
                  <c:v>497</c:v>
                </c:pt>
                <c:pt idx="2174">
                  <c:v>508</c:v>
                </c:pt>
                <c:pt idx="2175">
                  <c:v>497</c:v>
                </c:pt>
                <c:pt idx="2176">
                  <c:v>505</c:v>
                </c:pt>
                <c:pt idx="2177">
                  <c:v>508</c:v>
                </c:pt>
                <c:pt idx="2178">
                  <c:v>495</c:v>
                </c:pt>
                <c:pt idx="2179">
                  <c:v>505</c:v>
                </c:pt>
                <c:pt idx="2180">
                  <c:v>518</c:v>
                </c:pt>
                <c:pt idx="2181">
                  <c:v>505</c:v>
                </c:pt>
                <c:pt idx="2182">
                  <c:v>508</c:v>
                </c:pt>
                <c:pt idx="2183">
                  <c:v>501</c:v>
                </c:pt>
                <c:pt idx="2184">
                  <c:v>523</c:v>
                </c:pt>
                <c:pt idx="2185">
                  <c:v>518</c:v>
                </c:pt>
                <c:pt idx="2186">
                  <c:v>524</c:v>
                </c:pt>
                <c:pt idx="2187">
                  <c:v>529</c:v>
                </c:pt>
                <c:pt idx="2188">
                  <c:v>542</c:v>
                </c:pt>
                <c:pt idx="2189">
                  <c:v>524</c:v>
                </c:pt>
                <c:pt idx="2190">
                  <c:v>536</c:v>
                </c:pt>
                <c:pt idx="2191">
                  <c:v>523</c:v>
                </c:pt>
                <c:pt idx="2192">
                  <c:v>546</c:v>
                </c:pt>
                <c:pt idx="2193">
                  <c:v>524</c:v>
                </c:pt>
                <c:pt idx="2194">
                  <c:v>542</c:v>
                </c:pt>
                <c:pt idx="2195">
                  <c:v>523</c:v>
                </c:pt>
                <c:pt idx="2196">
                  <c:v>546</c:v>
                </c:pt>
                <c:pt idx="2197">
                  <c:v>533</c:v>
                </c:pt>
                <c:pt idx="2198">
                  <c:v>546</c:v>
                </c:pt>
                <c:pt idx="2199">
                  <c:v>536</c:v>
                </c:pt>
                <c:pt idx="2200">
                  <c:v>529</c:v>
                </c:pt>
                <c:pt idx="2201">
                  <c:v>546</c:v>
                </c:pt>
                <c:pt idx="2202">
                  <c:v>551</c:v>
                </c:pt>
                <c:pt idx="2203">
                  <c:v>553</c:v>
                </c:pt>
                <c:pt idx="2204">
                  <c:v>553</c:v>
                </c:pt>
                <c:pt idx="2205">
                  <c:v>533</c:v>
                </c:pt>
                <c:pt idx="2206">
                  <c:v>553</c:v>
                </c:pt>
                <c:pt idx="2207">
                  <c:v>546</c:v>
                </c:pt>
                <c:pt idx="2208">
                  <c:v>546</c:v>
                </c:pt>
                <c:pt idx="2209">
                  <c:v>560</c:v>
                </c:pt>
                <c:pt idx="2210">
                  <c:v>553</c:v>
                </c:pt>
                <c:pt idx="2211">
                  <c:v>574</c:v>
                </c:pt>
                <c:pt idx="2212">
                  <c:v>599</c:v>
                </c:pt>
                <c:pt idx="2213">
                  <c:v>594</c:v>
                </c:pt>
                <c:pt idx="2214">
                  <c:v>607</c:v>
                </c:pt>
                <c:pt idx="2215">
                  <c:v>594</c:v>
                </c:pt>
                <c:pt idx="2216">
                  <c:v>650</c:v>
                </c:pt>
                <c:pt idx="2217">
                  <c:v>643</c:v>
                </c:pt>
                <c:pt idx="2218">
                  <c:v>672</c:v>
                </c:pt>
                <c:pt idx="2219">
                  <c:v>666</c:v>
                </c:pt>
                <c:pt idx="2220">
                  <c:v>660</c:v>
                </c:pt>
                <c:pt idx="2221">
                  <c:v>660</c:v>
                </c:pt>
                <c:pt idx="2222">
                  <c:v>717</c:v>
                </c:pt>
                <c:pt idx="2223">
                  <c:v>694</c:v>
                </c:pt>
                <c:pt idx="2224">
                  <c:v>699</c:v>
                </c:pt>
                <c:pt idx="2225">
                  <c:v>704</c:v>
                </c:pt>
                <c:pt idx="2226">
                  <c:v>694</c:v>
                </c:pt>
                <c:pt idx="2227">
                  <c:v>686</c:v>
                </c:pt>
                <c:pt idx="2228">
                  <c:v>656</c:v>
                </c:pt>
                <c:pt idx="2229">
                  <c:v>686</c:v>
                </c:pt>
                <c:pt idx="2230">
                  <c:v>945</c:v>
                </c:pt>
                <c:pt idx="2231">
                  <c:v>656</c:v>
                </c:pt>
                <c:pt idx="2232">
                  <c:v>620</c:v>
                </c:pt>
                <c:pt idx="2233">
                  <c:v>643</c:v>
                </c:pt>
                <c:pt idx="2234">
                  <c:v>656</c:v>
                </c:pt>
                <c:pt idx="2235">
                  <c:v>626</c:v>
                </c:pt>
                <c:pt idx="2236">
                  <c:v>640</c:v>
                </c:pt>
                <c:pt idx="2237">
                  <c:v>614</c:v>
                </c:pt>
                <c:pt idx="2238">
                  <c:v>640</c:v>
                </c:pt>
                <c:pt idx="2239">
                  <c:v>626</c:v>
                </c:pt>
                <c:pt idx="2240">
                  <c:v>634</c:v>
                </c:pt>
                <c:pt idx="2241">
                  <c:v>607</c:v>
                </c:pt>
                <c:pt idx="2242">
                  <c:v>599</c:v>
                </c:pt>
                <c:pt idx="2243">
                  <c:v>594</c:v>
                </c:pt>
                <c:pt idx="2244">
                  <c:v>594</c:v>
                </c:pt>
                <c:pt idx="2245">
                  <c:v>603</c:v>
                </c:pt>
                <c:pt idx="2246">
                  <c:v>594</c:v>
                </c:pt>
                <c:pt idx="2247">
                  <c:v>588</c:v>
                </c:pt>
                <c:pt idx="2248">
                  <c:v>570</c:v>
                </c:pt>
                <c:pt idx="2249">
                  <c:v>560</c:v>
                </c:pt>
                <c:pt idx="2250">
                  <c:v>570</c:v>
                </c:pt>
                <c:pt idx="2251">
                  <c:v>584</c:v>
                </c:pt>
                <c:pt idx="2252">
                  <c:v>574</c:v>
                </c:pt>
                <c:pt idx="2253">
                  <c:v>584</c:v>
                </c:pt>
                <c:pt idx="2254">
                  <c:v>560</c:v>
                </c:pt>
                <c:pt idx="2255">
                  <c:v>566</c:v>
                </c:pt>
                <c:pt idx="2256">
                  <c:v>588</c:v>
                </c:pt>
                <c:pt idx="2257">
                  <c:v>560</c:v>
                </c:pt>
                <c:pt idx="2258">
                  <c:v>566</c:v>
                </c:pt>
                <c:pt idx="2259">
                  <c:v>536</c:v>
                </c:pt>
                <c:pt idx="2260">
                  <c:v>553</c:v>
                </c:pt>
                <c:pt idx="2261">
                  <c:v>542</c:v>
                </c:pt>
                <c:pt idx="2262">
                  <c:v>536</c:v>
                </c:pt>
                <c:pt idx="2263">
                  <c:v>536</c:v>
                </c:pt>
                <c:pt idx="2264">
                  <c:v>533</c:v>
                </c:pt>
                <c:pt idx="2265">
                  <c:v>536</c:v>
                </c:pt>
                <c:pt idx="2266">
                  <c:v>536</c:v>
                </c:pt>
                <c:pt idx="2267">
                  <c:v>542</c:v>
                </c:pt>
                <c:pt idx="2268">
                  <c:v>536</c:v>
                </c:pt>
                <c:pt idx="2269">
                  <c:v>529</c:v>
                </c:pt>
                <c:pt idx="2270">
                  <c:v>523</c:v>
                </c:pt>
                <c:pt idx="2271">
                  <c:v>508</c:v>
                </c:pt>
                <c:pt idx="2272">
                  <c:v>518</c:v>
                </c:pt>
                <c:pt idx="2273">
                  <c:v>529</c:v>
                </c:pt>
                <c:pt idx="2274">
                  <c:v>529</c:v>
                </c:pt>
                <c:pt idx="2275">
                  <c:v>524</c:v>
                </c:pt>
                <c:pt idx="2276">
                  <c:v>508</c:v>
                </c:pt>
                <c:pt idx="2277">
                  <c:v>529</c:v>
                </c:pt>
                <c:pt idx="2278">
                  <c:v>524</c:v>
                </c:pt>
                <c:pt idx="2279">
                  <c:v>542</c:v>
                </c:pt>
                <c:pt idx="2280">
                  <c:v>529</c:v>
                </c:pt>
                <c:pt idx="2281">
                  <c:v>505</c:v>
                </c:pt>
                <c:pt idx="2282">
                  <c:v>508</c:v>
                </c:pt>
                <c:pt idx="2283">
                  <c:v>518</c:v>
                </c:pt>
                <c:pt idx="2284">
                  <c:v>505</c:v>
                </c:pt>
                <c:pt idx="2285">
                  <c:v>505</c:v>
                </c:pt>
                <c:pt idx="2286">
                  <c:v>497</c:v>
                </c:pt>
                <c:pt idx="2287">
                  <c:v>505</c:v>
                </c:pt>
                <c:pt idx="2288">
                  <c:v>505</c:v>
                </c:pt>
                <c:pt idx="2289">
                  <c:v>501</c:v>
                </c:pt>
                <c:pt idx="2290">
                  <c:v>523</c:v>
                </c:pt>
                <c:pt idx="2291">
                  <c:v>529</c:v>
                </c:pt>
                <c:pt idx="2292">
                  <c:v>542</c:v>
                </c:pt>
                <c:pt idx="2293">
                  <c:v>560</c:v>
                </c:pt>
                <c:pt idx="2294">
                  <c:v>607</c:v>
                </c:pt>
                <c:pt idx="2295">
                  <c:v>634</c:v>
                </c:pt>
                <c:pt idx="2296">
                  <c:v>660</c:v>
                </c:pt>
                <c:pt idx="2297">
                  <c:v>686</c:v>
                </c:pt>
                <c:pt idx="2298">
                  <c:v>656</c:v>
                </c:pt>
                <c:pt idx="2299">
                  <c:v>679</c:v>
                </c:pt>
                <c:pt idx="2300">
                  <c:v>672</c:v>
                </c:pt>
                <c:pt idx="2301">
                  <c:v>679</c:v>
                </c:pt>
                <c:pt idx="2302">
                  <c:v>679</c:v>
                </c:pt>
                <c:pt idx="2303">
                  <c:v>629</c:v>
                </c:pt>
                <c:pt idx="2304">
                  <c:v>629</c:v>
                </c:pt>
                <c:pt idx="2305">
                  <c:v>620</c:v>
                </c:pt>
                <c:pt idx="2306">
                  <c:v>614</c:v>
                </c:pt>
                <c:pt idx="2307">
                  <c:v>607</c:v>
                </c:pt>
                <c:pt idx="2308">
                  <c:v>599</c:v>
                </c:pt>
                <c:pt idx="2309">
                  <c:v>594</c:v>
                </c:pt>
                <c:pt idx="2310">
                  <c:v>599</c:v>
                </c:pt>
                <c:pt idx="2311">
                  <c:v>584</c:v>
                </c:pt>
                <c:pt idx="2312">
                  <c:v>574</c:v>
                </c:pt>
                <c:pt idx="2313">
                  <c:v>553</c:v>
                </c:pt>
                <c:pt idx="2314">
                  <c:v>570</c:v>
                </c:pt>
                <c:pt idx="2315">
                  <c:v>546</c:v>
                </c:pt>
                <c:pt idx="2316">
                  <c:v>551</c:v>
                </c:pt>
                <c:pt idx="2317">
                  <c:v>546</c:v>
                </c:pt>
                <c:pt idx="2318">
                  <c:v>533</c:v>
                </c:pt>
                <c:pt idx="2319">
                  <c:v>523</c:v>
                </c:pt>
                <c:pt idx="2320">
                  <c:v>495</c:v>
                </c:pt>
                <c:pt idx="2321">
                  <c:v>524</c:v>
                </c:pt>
                <c:pt idx="2322">
                  <c:v>508</c:v>
                </c:pt>
                <c:pt idx="2323">
                  <c:v>501</c:v>
                </c:pt>
                <c:pt idx="2324">
                  <c:v>497</c:v>
                </c:pt>
                <c:pt idx="2325">
                  <c:v>497</c:v>
                </c:pt>
                <c:pt idx="2326">
                  <c:v>505</c:v>
                </c:pt>
                <c:pt idx="2327">
                  <c:v>491</c:v>
                </c:pt>
                <c:pt idx="2328">
                  <c:v>495</c:v>
                </c:pt>
                <c:pt idx="2329">
                  <c:v>491</c:v>
                </c:pt>
                <c:pt idx="2330">
                  <c:v>485</c:v>
                </c:pt>
                <c:pt idx="2331">
                  <c:v>481</c:v>
                </c:pt>
                <c:pt idx="2332">
                  <c:v>470</c:v>
                </c:pt>
                <c:pt idx="2333">
                  <c:v>481</c:v>
                </c:pt>
                <c:pt idx="2334">
                  <c:v>501</c:v>
                </c:pt>
                <c:pt idx="2335">
                  <c:v>495</c:v>
                </c:pt>
                <c:pt idx="2336">
                  <c:v>495</c:v>
                </c:pt>
                <c:pt idx="2337">
                  <c:v>491</c:v>
                </c:pt>
                <c:pt idx="2338">
                  <c:v>501</c:v>
                </c:pt>
                <c:pt idx="2339">
                  <c:v>497</c:v>
                </c:pt>
                <c:pt idx="2340">
                  <c:v>495</c:v>
                </c:pt>
                <c:pt idx="2341">
                  <c:v>505</c:v>
                </c:pt>
                <c:pt idx="2342">
                  <c:v>501</c:v>
                </c:pt>
                <c:pt idx="2343">
                  <c:v>495</c:v>
                </c:pt>
                <c:pt idx="2344">
                  <c:v>501</c:v>
                </c:pt>
                <c:pt idx="2345">
                  <c:v>524</c:v>
                </c:pt>
                <c:pt idx="2346">
                  <c:v>523</c:v>
                </c:pt>
                <c:pt idx="2347">
                  <c:v>529</c:v>
                </c:pt>
                <c:pt idx="2348">
                  <c:v>553</c:v>
                </c:pt>
                <c:pt idx="2349">
                  <c:v>529</c:v>
                </c:pt>
                <c:pt idx="2350">
                  <c:v>533</c:v>
                </c:pt>
                <c:pt idx="2351">
                  <c:v>759</c:v>
                </c:pt>
                <c:pt idx="2352">
                  <c:v>533</c:v>
                </c:pt>
                <c:pt idx="2353">
                  <c:v>508</c:v>
                </c:pt>
                <c:pt idx="2354">
                  <c:v>523</c:v>
                </c:pt>
                <c:pt idx="2355">
                  <c:v>501</c:v>
                </c:pt>
                <c:pt idx="2356">
                  <c:v>497</c:v>
                </c:pt>
                <c:pt idx="2357">
                  <c:v>497</c:v>
                </c:pt>
                <c:pt idx="2358">
                  <c:v>508</c:v>
                </c:pt>
                <c:pt idx="2359">
                  <c:v>524</c:v>
                </c:pt>
                <c:pt idx="2360">
                  <c:v>524</c:v>
                </c:pt>
                <c:pt idx="2361">
                  <c:v>508</c:v>
                </c:pt>
                <c:pt idx="2362">
                  <c:v>529</c:v>
                </c:pt>
                <c:pt idx="2363">
                  <c:v>542</c:v>
                </c:pt>
                <c:pt idx="2364">
                  <c:v>529</c:v>
                </c:pt>
                <c:pt idx="2365">
                  <c:v>546</c:v>
                </c:pt>
                <c:pt idx="2366">
                  <c:v>529</c:v>
                </c:pt>
                <c:pt idx="2367">
                  <c:v>551</c:v>
                </c:pt>
                <c:pt idx="2368">
                  <c:v>536</c:v>
                </c:pt>
                <c:pt idx="2369">
                  <c:v>546</c:v>
                </c:pt>
                <c:pt idx="2370">
                  <c:v>542</c:v>
                </c:pt>
                <c:pt idx="2371">
                  <c:v>546</c:v>
                </c:pt>
                <c:pt idx="2372">
                  <c:v>546</c:v>
                </c:pt>
                <c:pt idx="2373">
                  <c:v>542</c:v>
                </c:pt>
                <c:pt idx="2374">
                  <c:v>553</c:v>
                </c:pt>
                <c:pt idx="2375">
                  <c:v>551</c:v>
                </c:pt>
                <c:pt idx="2376">
                  <c:v>553</c:v>
                </c:pt>
                <c:pt idx="2377">
                  <c:v>551</c:v>
                </c:pt>
                <c:pt idx="2378">
                  <c:v>536</c:v>
                </c:pt>
                <c:pt idx="2379">
                  <c:v>553</c:v>
                </c:pt>
                <c:pt idx="2380">
                  <c:v>574</c:v>
                </c:pt>
                <c:pt idx="2381">
                  <c:v>560</c:v>
                </c:pt>
                <c:pt idx="2382">
                  <c:v>584</c:v>
                </c:pt>
                <c:pt idx="2383">
                  <c:v>566</c:v>
                </c:pt>
                <c:pt idx="2384">
                  <c:v>574</c:v>
                </c:pt>
                <c:pt idx="2385">
                  <c:v>584</c:v>
                </c:pt>
                <c:pt idx="2386">
                  <c:v>588</c:v>
                </c:pt>
                <c:pt idx="2387">
                  <c:v>588</c:v>
                </c:pt>
                <c:pt idx="2388">
                  <c:v>578</c:v>
                </c:pt>
                <c:pt idx="2389">
                  <c:v>588</c:v>
                </c:pt>
                <c:pt idx="2390">
                  <c:v>578</c:v>
                </c:pt>
                <c:pt idx="2391">
                  <c:v>566</c:v>
                </c:pt>
                <c:pt idx="2392">
                  <c:v>553</c:v>
                </c:pt>
                <c:pt idx="2393">
                  <c:v>594</c:v>
                </c:pt>
                <c:pt idx="2394">
                  <c:v>560</c:v>
                </c:pt>
                <c:pt idx="2395">
                  <c:v>553</c:v>
                </c:pt>
                <c:pt idx="2396">
                  <c:v>570</c:v>
                </c:pt>
                <c:pt idx="2397">
                  <c:v>570</c:v>
                </c:pt>
                <c:pt idx="2398">
                  <c:v>574</c:v>
                </c:pt>
                <c:pt idx="2399">
                  <c:v>570</c:v>
                </c:pt>
                <c:pt idx="2400">
                  <c:v>546</c:v>
                </c:pt>
                <c:pt idx="2401">
                  <c:v>542</c:v>
                </c:pt>
                <c:pt idx="2402">
                  <c:v>533</c:v>
                </c:pt>
                <c:pt idx="2403">
                  <c:v>524</c:v>
                </c:pt>
                <c:pt idx="2404">
                  <c:v>523</c:v>
                </c:pt>
                <c:pt idx="2405">
                  <c:v>508</c:v>
                </c:pt>
                <c:pt idx="2406">
                  <c:v>508</c:v>
                </c:pt>
                <c:pt idx="2407">
                  <c:v>523</c:v>
                </c:pt>
                <c:pt idx="2408">
                  <c:v>497</c:v>
                </c:pt>
                <c:pt idx="2409">
                  <c:v>524</c:v>
                </c:pt>
                <c:pt idx="2410">
                  <c:v>495</c:v>
                </c:pt>
                <c:pt idx="2411">
                  <c:v>505</c:v>
                </c:pt>
                <c:pt idx="2412">
                  <c:v>497</c:v>
                </c:pt>
                <c:pt idx="2413">
                  <c:v>508</c:v>
                </c:pt>
                <c:pt idx="2414">
                  <c:v>485</c:v>
                </c:pt>
                <c:pt idx="2415">
                  <c:v>485</c:v>
                </c:pt>
                <c:pt idx="2416">
                  <c:v>505</c:v>
                </c:pt>
                <c:pt idx="2417">
                  <c:v>463</c:v>
                </c:pt>
                <c:pt idx="2418">
                  <c:v>470</c:v>
                </c:pt>
                <c:pt idx="2419">
                  <c:v>475</c:v>
                </c:pt>
                <c:pt idx="2420">
                  <c:v>470</c:v>
                </c:pt>
                <c:pt idx="2421">
                  <c:v>475</c:v>
                </c:pt>
                <c:pt idx="2422">
                  <c:v>448</c:v>
                </c:pt>
                <c:pt idx="2423">
                  <c:v>463</c:v>
                </c:pt>
                <c:pt idx="2424">
                  <c:v>463</c:v>
                </c:pt>
                <c:pt idx="2425">
                  <c:v>456</c:v>
                </c:pt>
                <c:pt idx="2426">
                  <c:v>470</c:v>
                </c:pt>
                <c:pt idx="2427">
                  <c:v>463</c:v>
                </c:pt>
                <c:pt idx="2428">
                  <c:v>463</c:v>
                </c:pt>
                <c:pt idx="2429">
                  <c:v>470</c:v>
                </c:pt>
                <c:pt idx="2430">
                  <c:v>456</c:v>
                </c:pt>
                <c:pt idx="2431">
                  <c:v>463</c:v>
                </c:pt>
                <c:pt idx="2432">
                  <c:v>446</c:v>
                </c:pt>
                <c:pt idx="2433">
                  <c:v>475</c:v>
                </c:pt>
                <c:pt idx="2434">
                  <c:v>456</c:v>
                </c:pt>
                <c:pt idx="2435">
                  <c:v>461</c:v>
                </c:pt>
                <c:pt idx="2436">
                  <c:v>459</c:v>
                </c:pt>
                <c:pt idx="2437">
                  <c:v>463</c:v>
                </c:pt>
                <c:pt idx="2438">
                  <c:v>448</c:v>
                </c:pt>
                <c:pt idx="2439">
                  <c:v>475</c:v>
                </c:pt>
                <c:pt idx="2440">
                  <c:v>456</c:v>
                </c:pt>
                <c:pt idx="2441">
                  <c:v>446</c:v>
                </c:pt>
                <c:pt idx="2442">
                  <c:v>433</c:v>
                </c:pt>
                <c:pt idx="2443">
                  <c:v>443</c:v>
                </c:pt>
                <c:pt idx="2444">
                  <c:v>433</c:v>
                </c:pt>
                <c:pt idx="2445">
                  <c:v>443</c:v>
                </c:pt>
                <c:pt idx="2446">
                  <c:v>446</c:v>
                </c:pt>
                <c:pt idx="2447">
                  <c:v>446</c:v>
                </c:pt>
                <c:pt idx="2448">
                  <c:v>436</c:v>
                </c:pt>
                <c:pt idx="2449">
                  <c:v>433</c:v>
                </c:pt>
                <c:pt idx="2450">
                  <c:v>448</c:v>
                </c:pt>
                <c:pt idx="2451">
                  <c:v>452</c:v>
                </c:pt>
                <c:pt idx="2452">
                  <c:v>443</c:v>
                </c:pt>
                <c:pt idx="2453">
                  <c:v>452</c:v>
                </c:pt>
                <c:pt idx="2454">
                  <c:v>439</c:v>
                </c:pt>
                <c:pt idx="2455">
                  <c:v>443</c:v>
                </c:pt>
                <c:pt idx="2456">
                  <c:v>433</c:v>
                </c:pt>
                <c:pt idx="2457">
                  <c:v>448</c:v>
                </c:pt>
                <c:pt idx="2458">
                  <c:v>436</c:v>
                </c:pt>
                <c:pt idx="2459">
                  <c:v>448</c:v>
                </c:pt>
                <c:pt idx="2460">
                  <c:v>446</c:v>
                </c:pt>
                <c:pt idx="2461">
                  <c:v>443</c:v>
                </c:pt>
                <c:pt idx="2462">
                  <c:v>463</c:v>
                </c:pt>
                <c:pt idx="2463">
                  <c:v>461</c:v>
                </c:pt>
                <c:pt idx="2464">
                  <c:v>459</c:v>
                </c:pt>
                <c:pt idx="2465">
                  <c:v>456</c:v>
                </c:pt>
                <c:pt idx="2466">
                  <c:v>436</c:v>
                </c:pt>
                <c:pt idx="2467">
                  <c:v>459</c:v>
                </c:pt>
                <c:pt idx="2468">
                  <c:v>456</c:v>
                </c:pt>
                <c:pt idx="2469">
                  <c:v>461</c:v>
                </c:pt>
                <c:pt idx="2470">
                  <c:v>497</c:v>
                </c:pt>
                <c:pt idx="2471">
                  <c:v>501</c:v>
                </c:pt>
                <c:pt idx="2472">
                  <c:v>501</c:v>
                </c:pt>
                <c:pt idx="2473">
                  <c:v>491</c:v>
                </c:pt>
                <c:pt idx="2474">
                  <c:v>495</c:v>
                </c:pt>
                <c:pt idx="2475">
                  <c:v>501</c:v>
                </c:pt>
                <c:pt idx="2476">
                  <c:v>478</c:v>
                </c:pt>
                <c:pt idx="2477">
                  <c:v>497</c:v>
                </c:pt>
                <c:pt idx="2478">
                  <c:v>475</c:v>
                </c:pt>
                <c:pt idx="2479">
                  <c:v>485</c:v>
                </c:pt>
                <c:pt idx="2480">
                  <c:v>478</c:v>
                </c:pt>
                <c:pt idx="2481">
                  <c:v>478</c:v>
                </c:pt>
                <c:pt idx="2482">
                  <c:v>478</c:v>
                </c:pt>
                <c:pt idx="2483">
                  <c:v>478</c:v>
                </c:pt>
                <c:pt idx="2484">
                  <c:v>461</c:v>
                </c:pt>
                <c:pt idx="2485">
                  <c:v>481</c:v>
                </c:pt>
                <c:pt idx="2486">
                  <c:v>470</c:v>
                </c:pt>
                <c:pt idx="2487">
                  <c:v>461</c:v>
                </c:pt>
                <c:pt idx="2488">
                  <c:v>481</c:v>
                </c:pt>
                <c:pt idx="2489">
                  <c:v>481</c:v>
                </c:pt>
                <c:pt idx="2490">
                  <c:v>524</c:v>
                </c:pt>
                <c:pt idx="2491">
                  <c:v>533</c:v>
                </c:pt>
                <c:pt idx="2492">
                  <c:v>570</c:v>
                </c:pt>
                <c:pt idx="2493">
                  <c:v>584</c:v>
                </c:pt>
                <c:pt idx="2494">
                  <c:v>634</c:v>
                </c:pt>
                <c:pt idx="2495">
                  <c:v>660</c:v>
                </c:pt>
                <c:pt idx="2496">
                  <c:v>712</c:v>
                </c:pt>
                <c:pt idx="2497">
                  <c:v>765</c:v>
                </c:pt>
                <c:pt idx="2498">
                  <c:v>800</c:v>
                </c:pt>
                <c:pt idx="2499">
                  <c:v>821</c:v>
                </c:pt>
                <c:pt idx="2500">
                  <c:v>848</c:v>
                </c:pt>
                <c:pt idx="2501">
                  <c:v>863</c:v>
                </c:pt>
                <c:pt idx="2502">
                  <c:v>891</c:v>
                </c:pt>
                <c:pt idx="2503">
                  <c:v>902</c:v>
                </c:pt>
                <c:pt idx="2504">
                  <c:v>940</c:v>
                </c:pt>
                <c:pt idx="2505">
                  <c:v>945</c:v>
                </c:pt>
                <c:pt idx="2506">
                  <c:v>954</c:v>
                </c:pt>
                <c:pt idx="2507">
                  <c:v>961</c:v>
                </c:pt>
                <c:pt idx="2508">
                  <c:v>918</c:v>
                </c:pt>
                <c:pt idx="2509">
                  <c:v>870</c:v>
                </c:pt>
                <c:pt idx="2510">
                  <c:v>877</c:v>
                </c:pt>
                <c:pt idx="2511">
                  <c:v>830</c:v>
                </c:pt>
                <c:pt idx="2512">
                  <c:v>813</c:v>
                </c:pt>
                <c:pt idx="2513">
                  <c:v>759</c:v>
                </c:pt>
                <c:pt idx="2514">
                  <c:v>776</c:v>
                </c:pt>
                <c:pt idx="2515">
                  <c:v>732</c:v>
                </c:pt>
                <c:pt idx="2516">
                  <c:v>759</c:v>
                </c:pt>
                <c:pt idx="2517">
                  <c:v>726</c:v>
                </c:pt>
                <c:pt idx="2518">
                  <c:v>704</c:v>
                </c:pt>
                <c:pt idx="2519">
                  <c:v>712</c:v>
                </c:pt>
                <c:pt idx="2520">
                  <c:v>656</c:v>
                </c:pt>
                <c:pt idx="2521">
                  <c:v>672</c:v>
                </c:pt>
                <c:pt idx="2522">
                  <c:v>656</c:v>
                </c:pt>
                <c:pt idx="2523">
                  <c:v>656</c:v>
                </c:pt>
                <c:pt idx="2524">
                  <c:v>656</c:v>
                </c:pt>
                <c:pt idx="2525">
                  <c:v>643</c:v>
                </c:pt>
                <c:pt idx="2526">
                  <c:v>640</c:v>
                </c:pt>
                <c:pt idx="2527">
                  <c:v>634</c:v>
                </c:pt>
                <c:pt idx="2528">
                  <c:v>656</c:v>
                </c:pt>
                <c:pt idx="2529">
                  <c:v>643</c:v>
                </c:pt>
                <c:pt idx="2530">
                  <c:v>629</c:v>
                </c:pt>
                <c:pt idx="2531">
                  <c:v>626</c:v>
                </c:pt>
                <c:pt idx="2532">
                  <c:v>603</c:v>
                </c:pt>
                <c:pt idx="2533">
                  <c:v>594</c:v>
                </c:pt>
                <c:pt idx="2534">
                  <c:v>584</c:v>
                </c:pt>
                <c:pt idx="2535">
                  <c:v>570</c:v>
                </c:pt>
                <c:pt idx="2536">
                  <c:v>560</c:v>
                </c:pt>
                <c:pt idx="2537">
                  <c:v>529</c:v>
                </c:pt>
                <c:pt idx="2538">
                  <c:v>553</c:v>
                </c:pt>
                <c:pt idx="2539">
                  <c:v>546</c:v>
                </c:pt>
                <c:pt idx="2540">
                  <c:v>533</c:v>
                </c:pt>
                <c:pt idx="2541">
                  <c:v>529</c:v>
                </c:pt>
                <c:pt idx="2542">
                  <c:v>536</c:v>
                </c:pt>
                <c:pt idx="2543">
                  <c:v>524</c:v>
                </c:pt>
                <c:pt idx="2544">
                  <c:v>518</c:v>
                </c:pt>
                <c:pt idx="2545">
                  <c:v>529</c:v>
                </c:pt>
                <c:pt idx="2546">
                  <c:v>508</c:v>
                </c:pt>
                <c:pt idx="2547">
                  <c:v>523</c:v>
                </c:pt>
                <c:pt idx="2548">
                  <c:v>508</c:v>
                </c:pt>
                <c:pt idx="2549">
                  <c:v>524</c:v>
                </c:pt>
                <c:pt idx="2550">
                  <c:v>518</c:v>
                </c:pt>
                <c:pt idx="2551">
                  <c:v>524</c:v>
                </c:pt>
                <c:pt idx="2552">
                  <c:v>485</c:v>
                </c:pt>
                <c:pt idx="2553">
                  <c:v>456</c:v>
                </c:pt>
                <c:pt idx="2554">
                  <c:v>456</c:v>
                </c:pt>
                <c:pt idx="2555">
                  <c:v>481</c:v>
                </c:pt>
                <c:pt idx="2556">
                  <c:v>485</c:v>
                </c:pt>
                <c:pt idx="2557">
                  <c:v>491</c:v>
                </c:pt>
                <c:pt idx="2558">
                  <c:v>523</c:v>
                </c:pt>
                <c:pt idx="2559">
                  <c:v>497</c:v>
                </c:pt>
                <c:pt idx="2560">
                  <c:v>518</c:v>
                </c:pt>
                <c:pt idx="2561">
                  <c:v>501</c:v>
                </c:pt>
                <c:pt idx="2562">
                  <c:v>508</c:v>
                </c:pt>
                <c:pt idx="2563">
                  <c:v>497</c:v>
                </c:pt>
                <c:pt idx="2564">
                  <c:v>475</c:v>
                </c:pt>
                <c:pt idx="2565">
                  <c:v>546</c:v>
                </c:pt>
                <c:pt idx="2566">
                  <c:v>523</c:v>
                </c:pt>
                <c:pt idx="2567">
                  <c:v>536</c:v>
                </c:pt>
                <c:pt idx="2568">
                  <c:v>546</c:v>
                </c:pt>
                <c:pt idx="2569">
                  <c:v>546</c:v>
                </c:pt>
                <c:pt idx="2570">
                  <c:v>560</c:v>
                </c:pt>
                <c:pt idx="2571">
                  <c:v>475</c:v>
                </c:pt>
                <c:pt idx="2572">
                  <c:v>508</c:v>
                </c:pt>
                <c:pt idx="2573">
                  <c:v>529</c:v>
                </c:pt>
                <c:pt idx="2574">
                  <c:v>508</c:v>
                </c:pt>
                <c:pt idx="2575">
                  <c:v>524</c:v>
                </c:pt>
                <c:pt idx="2576">
                  <c:v>485</c:v>
                </c:pt>
                <c:pt idx="2577">
                  <c:v>518</c:v>
                </c:pt>
                <c:pt idx="2578">
                  <c:v>518</c:v>
                </c:pt>
                <c:pt idx="2579">
                  <c:v>529</c:v>
                </c:pt>
                <c:pt idx="2580">
                  <c:v>533</c:v>
                </c:pt>
                <c:pt idx="2581">
                  <c:v>518</c:v>
                </c:pt>
                <c:pt idx="2582">
                  <c:v>508</c:v>
                </c:pt>
                <c:pt idx="2583">
                  <c:v>485</c:v>
                </c:pt>
                <c:pt idx="2584">
                  <c:v>485</c:v>
                </c:pt>
                <c:pt idx="2585">
                  <c:v>485</c:v>
                </c:pt>
                <c:pt idx="2586">
                  <c:v>497</c:v>
                </c:pt>
                <c:pt idx="2587">
                  <c:v>491</c:v>
                </c:pt>
                <c:pt idx="2588">
                  <c:v>481</c:v>
                </c:pt>
                <c:pt idx="2589">
                  <c:v>495</c:v>
                </c:pt>
                <c:pt idx="2590">
                  <c:v>481</c:v>
                </c:pt>
                <c:pt idx="2591">
                  <c:v>456</c:v>
                </c:pt>
                <c:pt idx="2592">
                  <c:v>495</c:v>
                </c:pt>
                <c:pt idx="2593">
                  <c:v>485</c:v>
                </c:pt>
                <c:pt idx="2594">
                  <c:v>485</c:v>
                </c:pt>
                <c:pt idx="2595">
                  <c:v>491</c:v>
                </c:pt>
                <c:pt idx="2596">
                  <c:v>481</c:v>
                </c:pt>
                <c:pt idx="2597">
                  <c:v>478</c:v>
                </c:pt>
                <c:pt idx="2598">
                  <c:v>470</c:v>
                </c:pt>
                <c:pt idx="2599">
                  <c:v>501</c:v>
                </c:pt>
                <c:pt idx="2600">
                  <c:v>481</c:v>
                </c:pt>
                <c:pt idx="2601">
                  <c:v>463</c:v>
                </c:pt>
                <c:pt idx="2602">
                  <c:v>491</c:v>
                </c:pt>
                <c:pt idx="2603">
                  <c:v>478</c:v>
                </c:pt>
                <c:pt idx="2604">
                  <c:v>497</c:v>
                </c:pt>
                <c:pt idx="2605">
                  <c:v>475</c:v>
                </c:pt>
                <c:pt idx="2606">
                  <c:v>501</c:v>
                </c:pt>
                <c:pt idx="2607">
                  <c:v>495</c:v>
                </c:pt>
                <c:pt idx="2608">
                  <c:v>501</c:v>
                </c:pt>
                <c:pt idx="2609">
                  <c:v>485</c:v>
                </c:pt>
                <c:pt idx="2610">
                  <c:v>495</c:v>
                </c:pt>
                <c:pt idx="2611">
                  <c:v>485</c:v>
                </c:pt>
                <c:pt idx="2612">
                  <c:v>491</c:v>
                </c:pt>
                <c:pt idx="2613">
                  <c:v>485</c:v>
                </c:pt>
                <c:pt idx="2614">
                  <c:v>475</c:v>
                </c:pt>
                <c:pt idx="2615">
                  <c:v>461</c:v>
                </c:pt>
                <c:pt idx="2616">
                  <c:v>463</c:v>
                </c:pt>
                <c:pt idx="2617">
                  <c:v>463</c:v>
                </c:pt>
                <c:pt idx="2618">
                  <c:v>459</c:v>
                </c:pt>
                <c:pt idx="2619">
                  <c:v>463</c:v>
                </c:pt>
                <c:pt idx="2620">
                  <c:v>461</c:v>
                </c:pt>
                <c:pt idx="2621">
                  <c:v>470</c:v>
                </c:pt>
                <c:pt idx="2622">
                  <c:v>463</c:v>
                </c:pt>
                <c:pt idx="2623">
                  <c:v>470</c:v>
                </c:pt>
                <c:pt idx="2624">
                  <c:v>463</c:v>
                </c:pt>
                <c:pt idx="2625">
                  <c:v>463</c:v>
                </c:pt>
                <c:pt idx="2626">
                  <c:v>461</c:v>
                </c:pt>
                <c:pt idx="2627">
                  <c:v>452</c:v>
                </c:pt>
                <c:pt idx="2628">
                  <c:v>456</c:v>
                </c:pt>
                <c:pt idx="2629">
                  <c:v>461</c:v>
                </c:pt>
                <c:pt idx="2630">
                  <c:v>461</c:v>
                </c:pt>
                <c:pt idx="2631">
                  <c:v>456</c:v>
                </c:pt>
                <c:pt idx="2632">
                  <c:v>452</c:v>
                </c:pt>
                <c:pt idx="2633">
                  <c:v>459</c:v>
                </c:pt>
                <c:pt idx="2634">
                  <c:v>452</c:v>
                </c:pt>
                <c:pt idx="2635">
                  <c:v>463</c:v>
                </c:pt>
                <c:pt idx="2636">
                  <c:v>459</c:v>
                </c:pt>
                <c:pt idx="2637">
                  <c:v>478</c:v>
                </c:pt>
                <c:pt idx="2638">
                  <c:v>456</c:v>
                </c:pt>
                <c:pt idx="2639">
                  <c:v>470</c:v>
                </c:pt>
                <c:pt idx="2640">
                  <c:v>461</c:v>
                </c:pt>
                <c:pt idx="2641">
                  <c:v>481</c:v>
                </c:pt>
                <c:pt idx="2642">
                  <c:v>461</c:v>
                </c:pt>
                <c:pt idx="2643">
                  <c:v>485</c:v>
                </c:pt>
                <c:pt idx="2644">
                  <c:v>461</c:v>
                </c:pt>
                <c:pt idx="2645">
                  <c:v>478</c:v>
                </c:pt>
                <c:pt idx="2646">
                  <c:v>452</c:v>
                </c:pt>
                <c:pt idx="2647">
                  <c:v>459</c:v>
                </c:pt>
                <c:pt idx="2648">
                  <c:v>452</c:v>
                </c:pt>
                <c:pt idx="2649">
                  <c:v>448</c:v>
                </c:pt>
                <c:pt idx="2650">
                  <c:v>448</c:v>
                </c:pt>
                <c:pt idx="2651">
                  <c:v>433</c:v>
                </c:pt>
                <c:pt idx="2652">
                  <c:v>443</c:v>
                </c:pt>
                <c:pt idx="2653">
                  <c:v>443</c:v>
                </c:pt>
                <c:pt idx="2654">
                  <c:v>436</c:v>
                </c:pt>
                <c:pt idx="2655">
                  <c:v>422</c:v>
                </c:pt>
                <c:pt idx="2656">
                  <c:v>413</c:v>
                </c:pt>
                <c:pt idx="2657">
                  <c:v>433</c:v>
                </c:pt>
                <c:pt idx="2658">
                  <c:v>426</c:v>
                </c:pt>
                <c:pt idx="2659">
                  <c:v>422</c:v>
                </c:pt>
                <c:pt idx="2660">
                  <c:v>432</c:v>
                </c:pt>
                <c:pt idx="2661">
                  <c:v>418</c:v>
                </c:pt>
                <c:pt idx="2662">
                  <c:v>426</c:v>
                </c:pt>
                <c:pt idx="2663">
                  <c:v>432</c:v>
                </c:pt>
                <c:pt idx="2664">
                  <c:v>436</c:v>
                </c:pt>
                <c:pt idx="2665">
                  <c:v>426</c:v>
                </c:pt>
                <c:pt idx="2666">
                  <c:v>432</c:v>
                </c:pt>
                <c:pt idx="2667">
                  <c:v>439</c:v>
                </c:pt>
                <c:pt idx="2668">
                  <c:v>443</c:v>
                </c:pt>
                <c:pt idx="2669">
                  <c:v>432</c:v>
                </c:pt>
                <c:pt idx="2670">
                  <c:v>446</c:v>
                </c:pt>
                <c:pt idx="2671">
                  <c:v>446</c:v>
                </c:pt>
                <c:pt idx="2672">
                  <c:v>446</c:v>
                </c:pt>
                <c:pt idx="2673">
                  <c:v>433</c:v>
                </c:pt>
                <c:pt idx="2674">
                  <c:v>452</c:v>
                </c:pt>
                <c:pt idx="2675">
                  <c:v>433</c:v>
                </c:pt>
                <c:pt idx="2676">
                  <c:v>448</c:v>
                </c:pt>
                <c:pt idx="2677">
                  <c:v>439</c:v>
                </c:pt>
                <c:pt idx="2678">
                  <c:v>446</c:v>
                </c:pt>
                <c:pt idx="2679">
                  <c:v>452</c:v>
                </c:pt>
                <c:pt idx="2680">
                  <c:v>439</c:v>
                </c:pt>
                <c:pt idx="2681">
                  <c:v>470</c:v>
                </c:pt>
                <c:pt idx="2682">
                  <c:v>459</c:v>
                </c:pt>
                <c:pt idx="2683">
                  <c:v>459</c:v>
                </c:pt>
                <c:pt idx="2684">
                  <c:v>452</c:v>
                </c:pt>
                <c:pt idx="2685">
                  <c:v>452</c:v>
                </c:pt>
                <c:pt idx="2686">
                  <c:v>448</c:v>
                </c:pt>
                <c:pt idx="2687">
                  <c:v>456</c:v>
                </c:pt>
                <c:pt idx="2688">
                  <c:v>446</c:v>
                </c:pt>
                <c:pt idx="2689">
                  <c:v>439</c:v>
                </c:pt>
                <c:pt idx="2690">
                  <c:v>422</c:v>
                </c:pt>
                <c:pt idx="2691">
                  <c:v>443</c:v>
                </c:pt>
                <c:pt idx="2692">
                  <c:v>436</c:v>
                </c:pt>
                <c:pt idx="2693">
                  <c:v>432</c:v>
                </c:pt>
                <c:pt idx="2694">
                  <c:v>432</c:v>
                </c:pt>
                <c:pt idx="2695">
                  <c:v>433</c:v>
                </c:pt>
                <c:pt idx="2696">
                  <c:v>436</c:v>
                </c:pt>
                <c:pt idx="2697">
                  <c:v>432</c:v>
                </c:pt>
                <c:pt idx="2698">
                  <c:v>439</c:v>
                </c:pt>
                <c:pt idx="2699">
                  <c:v>436</c:v>
                </c:pt>
                <c:pt idx="2700">
                  <c:v>436</c:v>
                </c:pt>
                <c:pt idx="2701">
                  <c:v>439</c:v>
                </c:pt>
                <c:pt idx="2702">
                  <c:v>446</c:v>
                </c:pt>
                <c:pt idx="2703">
                  <c:v>446</c:v>
                </c:pt>
                <c:pt idx="2704">
                  <c:v>452</c:v>
                </c:pt>
                <c:pt idx="2705">
                  <c:v>446</c:v>
                </c:pt>
                <c:pt idx="2706">
                  <c:v>439</c:v>
                </c:pt>
                <c:pt idx="2707">
                  <c:v>433</c:v>
                </c:pt>
                <c:pt idx="2708">
                  <c:v>443</c:v>
                </c:pt>
                <c:pt idx="2709">
                  <c:v>443</c:v>
                </c:pt>
                <c:pt idx="2710">
                  <c:v>439</c:v>
                </c:pt>
                <c:pt idx="2711">
                  <c:v>459</c:v>
                </c:pt>
                <c:pt idx="2712">
                  <c:v>452</c:v>
                </c:pt>
                <c:pt idx="2713">
                  <c:v>481</c:v>
                </c:pt>
                <c:pt idx="2714">
                  <c:v>463</c:v>
                </c:pt>
                <c:pt idx="2715">
                  <c:v>463</c:v>
                </c:pt>
                <c:pt idx="2716">
                  <c:v>470</c:v>
                </c:pt>
                <c:pt idx="2717">
                  <c:v>470</c:v>
                </c:pt>
                <c:pt idx="2718">
                  <c:v>478</c:v>
                </c:pt>
                <c:pt idx="2719">
                  <c:v>470</c:v>
                </c:pt>
                <c:pt idx="2720">
                  <c:v>478</c:v>
                </c:pt>
                <c:pt idx="2721">
                  <c:v>481</c:v>
                </c:pt>
                <c:pt idx="2722">
                  <c:v>491</c:v>
                </c:pt>
                <c:pt idx="2723">
                  <c:v>475</c:v>
                </c:pt>
                <c:pt idx="2724">
                  <c:v>456</c:v>
                </c:pt>
                <c:pt idx="2725">
                  <c:v>491</c:v>
                </c:pt>
                <c:pt idx="2726">
                  <c:v>470</c:v>
                </c:pt>
                <c:pt idx="2727">
                  <c:v>475</c:v>
                </c:pt>
                <c:pt idx="2728">
                  <c:v>470</c:v>
                </c:pt>
                <c:pt idx="2729">
                  <c:v>470</c:v>
                </c:pt>
                <c:pt idx="2730">
                  <c:v>461</c:v>
                </c:pt>
                <c:pt idx="2731">
                  <c:v>478</c:v>
                </c:pt>
                <c:pt idx="2732">
                  <c:v>463</c:v>
                </c:pt>
                <c:pt idx="2733">
                  <c:v>475</c:v>
                </c:pt>
                <c:pt idx="2734">
                  <c:v>463</c:v>
                </c:pt>
                <c:pt idx="2735">
                  <c:v>481</c:v>
                </c:pt>
                <c:pt idx="2736">
                  <c:v>475</c:v>
                </c:pt>
                <c:pt idx="2737">
                  <c:v>463</c:v>
                </c:pt>
                <c:pt idx="2738">
                  <c:v>478</c:v>
                </c:pt>
                <c:pt idx="2739">
                  <c:v>459</c:v>
                </c:pt>
                <c:pt idx="2740">
                  <c:v>470</c:v>
                </c:pt>
                <c:pt idx="2741">
                  <c:v>448</c:v>
                </c:pt>
                <c:pt idx="2742">
                  <c:v>459</c:v>
                </c:pt>
                <c:pt idx="2743">
                  <c:v>443</c:v>
                </c:pt>
                <c:pt idx="2744">
                  <c:v>446</c:v>
                </c:pt>
                <c:pt idx="2745">
                  <c:v>436</c:v>
                </c:pt>
                <c:pt idx="2746">
                  <c:v>433</c:v>
                </c:pt>
                <c:pt idx="2747">
                  <c:v>416</c:v>
                </c:pt>
                <c:pt idx="2748">
                  <c:v>426</c:v>
                </c:pt>
                <c:pt idx="2749">
                  <c:v>418</c:v>
                </c:pt>
                <c:pt idx="2750">
                  <c:v>416</c:v>
                </c:pt>
                <c:pt idx="2751">
                  <c:v>409</c:v>
                </c:pt>
                <c:pt idx="2752">
                  <c:v>403</c:v>
                </c:pt>
                <c:pt idx="2753">
                  <c:v>409</c:v>
                </c:pt>
                <c:pt idx="2754">
                  <c:v>400</c:v>
                </c:pt>
                <c:pt idx="2755">
                  <c:v>415</c:v>
                </c:pt>
                <c:pt idx="2756">
                  <c:v>400</c:v>
                </c:pt>
                <c:pt idx="2757">
                  <c:v>400</c:v>
                </c:pt>
                <c:pt idx="2758">
                  <c:v>400</c:v>
                </c:pt>
                <c:pt idx="2759">
                  <c:v>420</c:v>
                </c:pt>
                <c:pt idx="2760">
                  <c:v>414</c:v>
                </c:pt>
                <c:pt idx="2761">
                  <c:v>408</c:v>
                </c:pt>
                <c:pt idx="2762">
                  <c:v>420</c:v>
                </c:pt>
                <c:pt idx="2763">
                  <c:v>405</c:v>
                </c:pt>
                <c:pt idx="2764">
                  <c:v>408</c:v>
                </c:pt>
                <c:pt idx="2765">
                  <c:v>410</c:v>
                </c:pt>
                <c:pt idx="2766">
                  <c:v>414</c:v>
                </c:pt>
                <c:pt idx="2767">
                  <c:v>415</c:v>
                </c:pt>
                <c:pt idx="2768">
                  <c:v>410</c:v>
                </c:pt>
                <c:pt idx="2769">
                  <c:v>420</c:v>
                </c:pt>
                <c:pt idx="2770">
                  <c:v>428</c:v>
                </c:pt>
                <c:pt idx="2771">
                  <c:v>415</c:v>
                </c:pt>
                <c:pt idx="2772">
                  <c:v>426</c:v>
                </c:pt>
                <c:pt idx="2773">
                  <c:v>423</c:v>
                </c:pt>
                <c:pt idx="2774">
                  <c:v>414</c:v>
                </c:pt>
                <c:pt idx="2775">
                  <c:v>410</c:v>
                </c:pt>
                <c:pt idx="2776">
                  <c:v>423</c:v>
                </c:pt>
                <c:pt idx="2777">
                  <c:v>426</c:v>
                </c:pt>
                <c:pt idx="2778">
                  <c:v>405</c:v>
                </c:pt>
                <c:pt idx="2779">
                  <c:v>434</c:v>
                </c:pt>
                <c:pt idx="2780">
                  <c:v>405</c:v>
                </c:pt>
                <c:pt idx="2781">
                  <c:v>423</c:v>
                </c:pt>
                <c:pt idx="2782">
                  <c:v>435</c:v>
                </c:pt>
                <c:pt idx="2783">
                  <c:v>428</c:v>
                </c:pt>
                <c:pt idx="2784">
                  <c:v>428</c:v>
                </c:pt>
                <c:pt idx="2785">
                  <c:v>410</c:v>
                </c:pt>
                <c:pt idx="2786">
                  <c:v>423</c:v>
                </c:pt>
                <c:pt idx="2787">
                  <c:v>410</c:v>
                </c:pt>
                <c:pt idx="2788">
                  <c:v>414</c:v>
                </c:pt>
                <c:pt idx="2789">
                  <c:v>420</c:v>
                </c:pt>
                <c:pt idx="2790">
                  <c:v>410</c:v>
                </c:pt>
                <c:pt idx="2791">
                  <c:v>408</c:v>
                </c:pt>
                <c:pt idx="2792">
                  <c:v>414</c:v>
                </c:pt>
                <c:pt idx="2793">
                  <c:v>414</c:v>
                </c:pt>
                <c:pt idx="2794">
                  <c:v>408</c:v>
                </c:pt>
                <c:pt idx="2795">
                  <c:v>400</c:v>
                </c:pt>
                <c:pt idx="2796">
                  <c:v>414</c:v>
                </c:pt>
                <c:pt idx="2797">
                  <c:v>408</c:v>
                </c:pt>
                <c:pt idx="2798">
                  <c:v>400</c:v>
                </c:pt>
                <c:pt idx="2799">
                  <c:v>420</c:v>
                </c:pt>
                <c:pt idx="2800">
                  <c:v>405</c:v>
                </c:pt>
                <c:pt idx="2801">
                  <c:v>410</c:v>
                </c:pt>
                <c:pt idx="2802">
                  <c:v>408</c:v>
                </c:pt>
                <c:pt idx="2803">
                  <c:v>420</c:v>
                </c:pt>
                <c:pt idx="2804">
                  <c:v>444</c:v>
                </c:pt>
                <c:pt idx="2805">
                  <c:v>428</c:v>
                </c:pt>
                <c:pt idx="2806">
                  <c:v>447</c:v>
                </c:pt>
                <c:pt idx="2807">
                  <c:v>447</c:v>
                </c:pt>
                <c:pt idx="2808">
                  <c:v>450</c:v>
                </c:pt>
                <c:pt idx="2809">
                  <c:v>459</c:v>
                </c:pt>
                <c:pt idx="2810">
                  <c:v>459</c:v>
                </c:pt>
                <c:pt idx="2811">
                  <c:v>459</c:v>
                </c:pt>
                <c:pt idx="2812">
                  <c:v>450</c:v>
                </c:pt>
                <c:pt idx="2813">
                  <c:v>450</c:v>
                </c:pt>
                <c:pt idx="2814">
                  <c:v>463</c:v>
                </c:pt>
                <c:pt idx="2815">
                  <c:v>450</c:v>
                </c:pt>
                <c:pt idx="2816">
                  <c:v>463</c:v>
                </c:pt>
                <c:pt idx="2817">
                  <c:v>462</c:v>
                </c:pt>
                <c:pt idx="2818">
                  <c:v>454</c:v>
                </c:pt>
                <c:pt idx="2819">
                  <c:v>466</c:v>
                </c:pt>
                <c:pt idx="2820">
                  <c:v>459</c:v>
                </c:pt>
                <c:pt idx="2821">
                  <c:v>480</c:v>
                </c:pt>
                <c:pt idx="2822">
                  <c:v>480</c:v>
                </c:pt>
                <c:pt idx="2823">
                  <c:v>496</c:v>
                </c:pt>
                <c:pt idx="2824">
                  <c:v>493</c:v>
                </c:pt>
                <c:pt idx="2825">
                  <c:v>493</c:v>
                </c:pt>
                <c:pt idx="2826">
                  <c:v>503</c:v>
                </c:pt>
                <c:pt idx="2827">
                  <c:v>503</c:v>
                </c:pt>
                <c:pt idx="2828">
                  <c:v>498</c:v>
                </c:pt>
                <c:pt idx="2829">
                  <c:v>480</c:v>
                </c:pt>
                <c:pt idx="2830">
                  <c:v>496</c:v>
                </c:pt>
                <c:pt idx="2831">
                  <c:v>503</c:v>
                </c:pt>
                <c:pt idx="2832">
                  <c:v>496</c:v>
                </c:pt>
                <c:pt idx="2833">
                  <c:v>508</c:v>
                </c:pt>
                <c:pt idx="2834">
                  <c:v>493</c:v>
                </c:pt>
                <c:pt idx="2835">
                  <c:v>496</c:v>
                </c:pt>
                <c:pt idx="2836">
                  <c:v>498</c:v>
                </c:pt>
                <c:pt idx="2837">
                  <c:v>496</c:v>
                </c:pt>
                <c:pt idx="2838">
                  <c:v>530</c:v>
                </c:pt>
                <c:pt idx="2839">
                  <c:v>480</c:v>
                </c:pt>
                <c:pt idx="2840">
                  <c:v>496</c:v>
                </c:pt>
                <c:pt idx="2841">
                  <c:v>491</c:v>
                </c:pt>
                <c:pt idx="2842">
                  <c:v>482</c:v>
                </c:pt>
                <c:pt idx="2843">
                  <c:v>491</c:v>
                </c:pt>
                <c:pt idx="2844">
                  <c:v>486</c:v>
                </c:pt>
                <c:pt idx="2845">
                  <c:v>503</c:v>
                </c:pt>
                <c:pt idx="2846">
                  <c:v>482</c:v>
                </c:pt>
                <c:pt idx="2847">
                  <c:v>517</c:v>
                </c:pt>
                <c:pt idx="2848">
                  <c:v>498</c:v>
                </c:pt>
                <c:pt idx="2849">
                  <c:v>508</c:v>
                </c:pt>
                <c:pt idx="2850">
                  <c:v>519</c:v>
                </c:pt>
                <c:pt idx="2851">
                  <c:v>491</c:v>
                </c:pt>
                <c:pt idx="2852">
                  <c:v>498</c:v>
                </c:pt>
                <c:pt idx="2853">
                  <c:v>491</c:v>
                </c:pt>
                <c:pt idx="2854">
                  <c:v>503</c:v>
                </c:pt>
                <c:pt idx="2855">
                  <c:v>491</c:v>
                </c:pt>
                <c:pt idx="2856">
                  <c:v>491</c:v>
                </c:pt>
                <c:pt idx="2857">
                  <c:v>493</c:v>
                </c:pt>
                <c:pt idx="2858">
                  <c:v>491</c:v>
                </c:pt>
                <c:pt idx="2859">
                  <c:v>491</c:v>
                </c:pt>
                <c:pt idx="2860">
                  <c:v>496</c:v>
                </c:pt>
                <c:pt idx="2861">
                  <c:v>508</c:v>
                </c:pt>
                <c:pt idx="2862">
                  <c:v>491</c:v>
                </c:pt>
                <c:pt idx="2863">
                  <c:v>508</c:v>
                </c:pt>
                <c:pt idx="2864">
                  <c:v>496</c:v>
                </c:pt>
                <c:pt idx="2865">
                  <c:v>517</c:v>
                </c:pt>
                <c:pt idx="2866">
                  <c:v>508</c:v>
                </c:pt>
                <c:pt idx="2867">
                  <c:v>524</c:v>
                </c:pt>
                <c:pt idx="2868">
                  <c:v>530</c:v>
                </c:pt>
                <c:pt idx="2869">
                  <c:v>537</c:v>
                </c:pt>
                <c:pt idx="2870">
                  <c:v>549</c:v>
                </c:pt>
                <c:pt idx="2871">
                  <c:v>546</c:v>
                </c:pt>
                <c:pt idx="2872">
                  <c:v>549</c:v>
                </c:pt>
                <c:pt idx="2873">
                  <c:v>537</c:v>
                </c:pt>
                <c:pt idx="2874">
                  <c:v>572</c:v>
                </c:pt>
                <c:pt idx="2875">
                  <c:v>549</c:v>
                </c:pt>
                <c:pt idx="2876">
                  <c:v>575</c:v>
                </c:pt>
                <c:pt idx="2877">
                  <c:v>581</c:v>
                </c:pt>
                <c:pt idx="2878">
                  <c:v>567</c:v>
                </c:pt>
                <c:pt idx="2879">
                  <c:v>588</c:v>
                </c:pt>
                <c:pt idx="2880">
                  <c:v>600</c:v>
                </c:pt>
                <c:pt idx="2881">
                  <c:v>607</c:v>
                </c:pt>
                <c:pt idx="2882">
                  <c:v>617</c:v>
                </c:pt>
                <c:pt idx="2883">
                  <c:v>596</c:v>
                </c:pt>
                <c:pt idx="2884">
                  <c:v>631</c:v>
                </c:pt>
                <c:pt idx="2885">
                  <c:v>623</c:v>
                </c:pt>
                <c:pt idx="2886">
                  <c:v>617</c:v>
                </c:pt>
                <c:pt idx="2887">
                  <c:v>638</c:v>
                </c:pt>
                <c:pt idx="2888">
                  <c:v>631</c:v>
                </c:pt>
                <c:pt idx="2889">
                  <c:v>649</c:v>
                </c:pt>
                <c:pt idx="2890">
                  <c:v>638</c:v>
                </c:pt>
                <c:pt idx="2891">
                  <c:v>666</c:v>
                </c:pt>
                <c:pt idx="2892">
                  <c:v>657</c:v>
                </c:pt>
                <c:pt idx="2893">
                  <c:v>666</c:v>
                </c:pt>
                <c:pt idx="2894">
                  <c:v>682</c:v>
                </c:pt>
                <c:pt idx="2895">
                  <c:v>733</c:v>
                </c:pt>
                <c:pt idx="2896">
                  <c:v>682</c:v>
                </c:pt>
                <c:pt idx="2897">
                  <c:v>682</c:v>
                </c:pt>
                <c:pt idx="2898">
                  <c:v>688</c:v>
                </c:pt>
                <c:pt idx="2899">
                  <c:v>675</c:v>
                </c:pt>
                <c:pt idx="2900">
                  <c:v>652</c:v>
                </c:pt>
                <c:pt idx="2901">
                  <c:v>692</c:v>
                </c:pt>
                <c:pt idx="2902">
                  <c:v>706</c:v>
                </c:pt>
                <c:pt idx="2903">
                  <c:v>692</c:v>
                </c:pt>
                <c:pt idx="2904">
                  <c:v>688</c:v>
                </c:pt>
                <c:pt idx="2905">
                  <c:v>675</c:v>
                </c:pt>
                <c:pt idx="2906">
                  <c:v>682</c:v>
                </c:pt>
                <c:pt idx="2907">
                  <c:v>682</c:v>
                </c:pt>
                <c:pt idx="2908">
                  <c:v>672</c:v>
                </c:pt>
                <c:pt idx="2909">
                  <c:v>666</c:v>
                </c:pt>
                <c:pt idx="2910">
                  <c:v>657</c:v>
                </c:pt>
                <c:pt idx="2911">
                  <c:v>652</c:v>
                </c:pt>
                <c:pt idx="2912">
                  <c:v>643</c:v>
                </c:pt>
                <c:pt idx="2913">
                  <c:v>631</c:v>
                </c:pt>
                <c:pt idx="2914">
                  <c:v>623</c:v>
                </c:pt>
                <c:pt idx="2915">
                  <c:v>617</c:v>
                </c:pt>
                <c:pt idx="2916">
                  <c:v>607</c:v>
                </c:pt>
                <c:pt idx="2917">
                  <c:v>588</c:v>
                </c:pt>
                <c:pt idx="2918">
                  <c:v>649</c:v>
                </c:pt>
                <c:pt idx="2919">
                  <c:v>592</c:v>
                </c:pt>
                <c:pt idx="2920">
                  <c:v>596</c:v>
                </c:pt>
                <c:pt idx="2921">
                  <c:v>581</c:v>
                </c:pt>
                <c:pt idx="2922">
                  <c:v>600</c:v>
                </c:pt>
                <c:pt idx="2923">
                  <c:v>592</c:v>
                </c:pt>
                <c:pt idx="2924">
                  <c:v>614</c:v>
                </c:pt>
                <c:pt idx="2925">
                  <c:v>614</c:v>
                </c:pt>
                <c:pt idx="2926">
                  <c:v>623</c:v>
                </c:pt>
                <c:pt idx="2927">
                  <c:v>596</c:v>
                </c:pt>
                <c:pt idx="2928">
                  <c:v>631</c:v>
                </c:pt>
                <c:pt idx="2929">
                  <c:v>614</c:v>
                </c:pt>
                <c:pt idx="2930">
                  <c:v>627</c:v>
                </c:pt>
                <c:pt idx="2931">
                  <c:v>638</c:v>
                </c:pt>
                <c:pt idx="2932">
                  <c:v>617</c:v>
                </c:pt>
                <c:pt idx="2933">
                  <c:v>623</c:v>
                </c:pt>
                <c:pt idx="2934">
                  <c:v>596</c:v>
                </c:pt>
                <c:pt idx="2935">
                  <c:v>607</c:v>
                </c:pt>
                <c:pt idx="2936">
                  <c:v>592</c:v>
                </c:pt>
                <c:pt idx="2937">
                  <c:v>600</c:v>
                </c:pt>
                <c:pt idx="2938">
                  <c:v>581</c:v>
                </c:pt>
                <c:pt idx="2939">
                  <c:v>581</c:v>
                </c:pt>
                <c:pt idx="2940">
                  <c:v>572</c:v>
                </c:pt>
                <c:pt idx="2941">
                  <c:v>600</c:v>
                </c:pt>
                <c:pt idx="2942">
                  <c:v>567</c:v>
                </c:pt>
                <c:pt idx="2943">
                  <c:v>564</c:v>
                </c:pt>
                <c:pt idx="2944">
                  <c:v>561</c:v>
                </c:pt>
                <c:pt idx="2945">
                  <c:v>561</c:v>
                </c:pt>
                <c:pt idx="2946">
                  <c:v>549</c:v>
                </c:pt>
                <c:pt idx="2947">
                  <c:v>564</c:v>
                </c:pt>
                <c:pt idx="2948">
                  <c:v>555</c:v>
                </c:pt>
                <c:pt idx="2949">
                  <c:v>564</c:v>
                </c:pt>
                <c:pt idx="2950">
                  <c:v>564</c:v>
                </c:pt>
                <c:pt idx="2951">
                  <c:v>549</c:v>
                </c:pt>
                <c:pt idx="2952">
                  <c:v>561</c:v>
                </c:pt>
                <c:pt idx="2953">
                  <c:v>567</c:v>
                </c:pt>
                <c:pt idx="2954">
                  <c:v>561</c:v>
                </c:pt>
                <c:pt idx="2955">
                  <c:v>581</c:v>
                </c:pt>
                <c:pt idx="2956">
                  <c:v>555</c:v>
                </c:pt>
                <c:pt idx="2957">
                  <c:v>567</c:v>
                </c:pt>
                <c:pt idx="2958">
                  <c:v>561</c:v>
                </c:pt>
                <c:pt idx="2959">
                  <c:v>588</c:v>
                </c:pt>
                <c:pt idx="2960">
                  <c:v>575</c:v>
                </c:pt>
                <c:pt idx="2961">
                  <c:v>592</c:v>
                </c:pt>
                <c:pt idx="2962">
                  <c:v>588</c:v>
                </c:pt>
                <c:pt idx="2963">
                  <c:v>581</c:v>
                </c:pt>
                <c:pt idx="2964">
                  <c:v>607</c:v>
                </c:pt>
                <c:pt idx="2965">
                  <c:v>592</c:v>
                </c:pt>
                <c:pt idx="2966">
                  <c:v>581</c:v>
                </c:pt>
                <c:pt idx="2967">
                  <c:v>575</c:v>
                </c:pt>
                <c:pt idx="2968">
                  <c:v>575</c:v>
                </c:pt>
                <c:pt idx="2969">
                  <c:v>581</c:v>
                </c:pt>
                <c:pt idx="2970">
                  <c:v>581</c:v>
                </c:pt>
                <c:pt idx="2971">
                  <c:v>592</c:v>
                </c:pt>
                <c:pt idx="2972">
                  <c:v>596</c:v>
                </c:pt>
                <c:pt idx="2973">
                  <c:v>596</c:v>
                </c:pt>
                <c:pt idx="2974">
                  <c:v>607</c:v>
                </c:pt>
                <c:pt idx="2975">
                  <c:v>614</c:v>
                </c:pt>
                <c:pt idx="2976">
                  <c:v>623</c:v>
                </c:pt>
                <c:pt idx="2977">
                  <c:v>627</c:v>
                </c:pt>
                <c:pt idx="2978">
                  <c:v>617</c:v>
                </c:pt>
                <c:pt idx="2979">
                  <c:v>638</c:v>
                </c:pt>
                <c:pt idx="2980">
                  <c:v>627</c:v>
                </c:pt>
                <c:pt idx="2981">
                  <c:v>631</c:v>
                </c:pt>
                <c:pt idx="2982">
                  <c:v>643</c:v>
                </c:pt>
                <c:pt idx="2983">
                  <c:v>631</c:v>
                </c:pt>
                <c:pt idx="2984">
                  <c:v>623</c:v>
                </c:pt>
                <c:pt idx="2985">
                  <c:v>614</c:v>
                </c:pt>
                <c:pt idx="2986">
                  <c:v>627</c:v>
                </c:pt>
                <c:pt idx="2987">
                  <c:v>627</c:v>
                </c:pt>
                <c:pt idx="2988">
                  <c:v>614</c:v>
                </c:pt>
                <c:pt idx="2989">
                  <c:v>617</c:v>
                </c:pt>
                <c:pt idx="2990">
                  <c:v>600</c:v>
                </c:pt>
                <c:pt idx="2991">
                  <c:v>592</c:v>
                </c:pt>
                <c:pt idx="2992">
                  <c:v>592</c:v>
                </c:pt>
                <c:pt idx="2993">
                  <c:v>592</c:v>
                </c:pt>
                <c:pt idx="2994">
                  <c:v>581</c:v>
                </c:pt>
                <c:pt idx="2995">
                  <c:v>549</c:v>
                </c:pt>
                <c:pt idx="2996">
                  <c:v>575</c:v>
                </c:pt>
                <c:pt idx="2997">
                  <c:v>572</c:v>
                </c:pt>
                <c:pt idx="2998">
                  <c:v>564</c:v>
                </c:pt>
                <c:pt idx="2999">
                  <c:v>575</c:v>
                </c:pt>
                <c:pt idx="3000">
                  <c:v>564</c:v>
                </c:pt>
                <c:pt idx="3001">
                  <c:v>567</c:v>
                </c:pt>
                <c:pt idx="3002">
                  <c:v>564</c:v>
                </c:pt>
                <c:pt idx="3003">
                  <c:v>572</c:v>
                </c:pt>
                <c:pt idx="3004">
                  <c:v>549</c:v>
                </c:pt>
                <c:pt idx="3005">
                  <c:v>564</c:v>
                </c:pt>
                <c:pt idx="3006">
                  <c:v>572</c:v>
                </c:pt>
                <c:pt idx="3007">
                  <c:v>567</c:v>
                </c:pt>
                <c:pt idx="3008">
                  <c:v>575</c:v>
                </c:pt>
                <c:pt idx="3009">
                  <c:v>581</c:v>
                </c:pt>
                <c:pt idx="3010">
                  <c:v>600</c:v>
                </c:pt>
                <c:pt idx="3011">
                  <c:v>564</c:v>
                </c:pt>
                <c:pt idx="3012">
                  <c:v>561</c:v>
                </c:pt>
                <c:pt idx="3013">
                  <c:v>567</c:v>
                </c:pt>
                <c:pt idx="3014">
                  <c:v>572</c:v>
                </c:pt>
                <c:pt idx="3015">
                  <c:v>561</c:v>
                </c:pt>
                <c:pt idx="3016">
                  <c:v>572</c:v>
                </c:pt>
                <c:pt idx="3017">
                  <c:v>572</c:v>
                </c:pt>
                <c:pt idx="3018">
                  <c:v>572</c:v>
                </c:pt>
                <c:pt idx="3019">
                  <c:v>581</c:v>
                </c:pt>
                <c:pt idx="3020">
                  <c:v>575</c:v>
                </c:pt>
                <c:pt idx="3021">
                  <c:v>564</c:v>
                </c:pt>
                <c:pt idx="3022">
                  <c:v>549</c:v>
                </c:pt>
                <c:pt idx="3023">
                  <c:v>561</c:v>
                </c:pt>
                <c:pt idx="3024">
                  <c:v>537</c:v>
                </c:pt>
                <c:pt idx="3025">
                  <c:v>542</c:v>
                </c:pt>
                <c:pt idx="3026">
                  <c:v>537</c:v>
                </c:pt>
                <c:pt idx="3027">
                  <c:v>534</c:v>
                </c:pt>
                <c:pt idx="3028">
                  <c:v>530</c:v>
                </c:pt>
                <c:pt idx="3029">
                  <c:v>498</c:v>
                </c:pt>
                <c:pt idx="3030">
                  <c:v>519</c:v>
                </c:pt>
                <c:pt idx="3031">
                  <c:v>508</c:v>
                </c:pt>
                <c:pt idx="3032">
                  <c:v>508</c:v>
                </c:pt>
                <c:pt idx="3033">
                  <c:v>537</c:v>
                </c:pt>
                <c:pt idx="3034">
                  <c:v>517</c:v>
                </c:pt>
                <c:pt idx="3035">
                  <c:v>524</c:v>
                </c:pt>
                <c:pt idx="3036">
                  <c:v>546</c:v>
                </c:pt>
                <c:pt idx="3037">
                  <c:v>530</c:v>
                </c:pt>
                <c:pt idx="3038">
                  <c:v>555</c:v>
                </c:pt>
                <c:pt idx="3039">
                  <c:v>524</c:v>
                </c:pt>
                <c:pt idx="3040">
                  <c:v>567</c:v>
                </c:pt>
                <c:pt idx="3041">
                  <c:v>564</c:v>
                </c:pt>
                <c:pt idx="3042">
                  <c:v>572</c:v>
                </c:pt>
                <c:pt idx="3043">
                  <c:v>581</c:v>
                </c:pt>
                <c:pt idx="3044">
                  <c:v>592</c:v>
                </c:pt>
                <c:pt idx="3045">
                  <c:v>600</c:v>
                </c:pt>
                <c:pt idx="3046">
                  <c:v>614</c:v>
                </c:pt>
                <c:pt idx="3047">
                  <c:v>617</c:v>
                </c:pt>
                <c:pt idx="3048">
                  <c:v>607</c:v>
                </c:pt>
                <c:pt idx="3049">
                  <c:v>600</c:v>
                </c:pt>
                <c:pt idx="3050">
                  <c:v>614</c:v>
                </c:pt>
                <c:pt idx="3051">
                  <c:v>627</c:v>
                </c:pt>
                <c:pt idx="3052">
                  <c:v>607</c:v>
                </c:pt>
                <c:pt idx="3053">
                  <c:v>617</c:v>
                </c:pt>
                <c:pt idx="3054">
                  <c:v>588</c:v>
                </c:pt>
                <c:pt idx="3055">
                  <c:v>600</c:v>
                </c:pt>
                <c:pt idx="3056">
                  <c:v>607</c:v>
                </c:pt>
                <c:pt idx="3057">
                  <c:v>592</c:v>
                </c:pt>
                <c:pt idx="3058">
                  <c:v>581</c:v>
                </c:pt>
                <c:pt idx="3059">
                  <c:v>572</c:v>
                </c:pt>
                <c:pt idx="3060">
                  <c:v>588</c:v>
                </c:pt>
                <c:pt idx="3061">
                  <c:v>567</c:v>
                </c:pt>
                <c:pt idx="3062">
                  <c:v>572</c:v>
                </c:pt>
                <c:pt idx="3063">
                  <c:v>575</c:v>
                </c:pt>
                <c:pt idx="3064">
                  <c:v>561</c:v>
                </c:pt>
                <c:pt idx="3065">
                  <c:v>567</c:v>
                </c:pt>
                <c:pt idx="3066">
                  <c:v>567</c:v>
                </c:pt>
                <c:pt idx="3067">
                  <c:v>567</c:v>
                </c:pt>
                <c:pt idx="3068">
                  <c:v>561</c:v>
                </c:pt>
                <c:pt idx="3069">
                  <c:v>567</c:v>
                </c:pt>
                <c:pt idx="3070">
                  <c:v>564</c:v>
                </c:pt>
                <c:pt idx="3071">
                  <c:v>564</c:v>
                </c:pt>
                <c:pt idx="3072">
                  <c:v>815</c:v>
                </c:pt>
                <c:pt idx="3073">
                  <c:v>564</c:v>
                </c:pt>
                <c:pt idx="3074">
                  <c:v>561</c:v>
                </c:pt>
                <c:pt idx="3075">
                  <c:v>555</c:v>
                </c:pt>
                <c:pt idx="3076">
                  <c:v>537</c:v>
                </c:pt>
                <c:pt idx="3077">
                  <c:v>561</c:v>
                </c:pt>
                <c:pt idx="3078">
                  <c:v>555</c:v>
                </c:pt>
                <c:pt idx="3079">
                  <c:v>555</c:v>
                </c:pt>
                <c:pt idx="3080">
                  <c:v>561</c:v>
                </c:pt>
                <c:pt idx="3081">
                  <c:v>546</c:v>
                </c:pt>
                <c:pt idx="3082">
                  <c:v>564</c:v>
                </c:pt>
                <c:pt idx="3083">
                  <c:v>549</c:v>
                </c:pt>
                <c:pt idx="3084">
                  <c:v>567</c:v>
                </c:pt>
                <c:pt idx="3085">
                  <c:v>564</c:v>
                </c:pt>
                <c:pt idx="3086">
                  <c:v>567</c:v>
                </c:pt>
                <c:pt idx="3087">
                  <c:v>567</c:v>
                </c:pt>
                <c:pt idx="3088">
                  <c:v>561</c:v>
                </c:pt>
                <c:pt idx="3089">
                  <c:v>572</c:v>
                </c:pt>
                <c:pt idx="3090">
                  <c:v>600</c:v>
                </c:pt>
                <c:pt idx="3091">
                  <c:v>581</c:v>
                </c:pt>
                <c:pt idx="3092">
                  <c:v>564</c:v>
                </c:pt>
                <c:pt idx="3093">
                  <c:v>567</c:v>
                </c:pt>
                <c:pt idx="3094">
                  <c:v>581</c:v>
                </c:pt>
                <c:pt idx="3095">
                  <c:v>588</c:v>
                </c:pt>
                <c:pt idx="3096">
                  <c:v>572</c:v>
                </c:pt>
                <c:pt idx="3097">
                  <c:v>600</c:v>
                </c:pt>
                <c:pt idx="3098">
                  <c:v>588</c:v>
                </c:pt>
                <c:pt idx="3099">
                  <c:v>614</c:v>
                </c:pt>
                <c:pt idx="3100">
                  <c:v>607</c:v>
                </c:pt>
                <c:pt idx="3101">
                  <c:v>627</c:v>
                </c:pt>
                <c:pt idx="3102">
                  <c:v>617</c:v>
                </c:pt>
                <c:pt idx="3103">
                  <c:v>614</c:v>
                </c:pt>
                <c:pt idx="3104">
                  <c:v>631</c:v>
                </c:pt>
                <c:pt idx="3105">
                  <c:v>631</c:v>
                </c:pt>
                <c:pt idx="3106">
                  <c:v>631</c:v>
                </c:pt>
                <c:pt idx="3107">
                  <c:v>638</c:v>
                </c:pt>
                <c:pt idx="3108">
                  <c:v>666</c:v>
                </c:pt>
                <c:pt idx="3109">
                  <c:v>649</c:v>
                </c:pt>
                <c:pt idx="3110">
                  <c:v>643</c:v>
                </c:pt>
                <c:pt idx="3111">
                  <c:v>643</c:v>
                </c:pt>
                <c:pt idx="3112">
                  <c:v>638</c:v>
                </c:pt>
                <c:pt idx="3113">
                  <c:v>666</c:v>
                </c:pt>
                <c:pt idx="3114">
                  <c:v>627</c:v>
                </c:pt>
                <c:pt idx="3115">
                  <c:v>600</c:v>
                </c:pt>
                <c:pt idx="3116">
                  <c:v>600</c:v>
                </c:pt>
                <c:pt idx="3117">
                  <c:v>614</c:v>
                </c:pt>
                <c:pt idx="3118">
                  <c:v>596</c:v>
                </c:pt>
                <c:pt idx="3119">
                  <c:v>592</c:v>
                </c:pt>
                <c:pt idx="3120">
                  <c:v>564</c:v>
                </c:pt>
                <c:pt idx="3121">
                  <c:v>575</c:v>
                </c:pt>
                <c:pt idx="3122">
                  <c:v>555</c:v>
                </c:pt>
                <c:pt idx="3123">
                  <c:v>567</c:v>
                </c:pt>
                <c:pt idx="3124">
                  <c:v>575</c:v>
                </c:pt>
                <c:pt idx="3125">
                  <c:v>561</c:v>
                </c:pt>
                <c:pt idx="3126">
                  <c:v>546</c:v>
                </c:pt>
                <c:pt idx="3127">
                  <c:v>537</c:v>
                </c:pt>
                <c:pt idx="3128">
                  <c:v>530</c:v>
                </c:pt>
                <c:pt idx="3129">
                  <c:v>517</c:v>
                </c:pt>
                <c:pt idx="3130">
                  <c:v>503</c:v>
                </c:pt>
                <c:pt idx="3131">
                  <c:v>508</c:v>
                </c:pt>
                <c:pt idx="3132">
                  <c:v>503</c:v>
                </c:pt>
                <c:pt idx="3133">
                  <c:v>493</c:v>
                </c:pt>
                <c:pt idx="3134">
                  <c:v>508</c:v>
                </c:pt>
                <c:pt idx="3135">
                  <c:v>493</c:v>
                </c:pt>
                <c:pt idx="3136">
                  <c:v>508</c:v>
                </c:pt>
                <c:pt idx="3137">
                  <c:v>508</c:v>
                </c:pt>
                <c:pt idx="3138">
                  <c:v>503</c:v>
                </c:pt>
                <c:pt idx="3139">
                  <c:v>508</c:v>
                </c:pt>
                <c:pt idx="3140">
                  <c:v>517</c:v>
                </c:pt>
                <c:pt idx="3141">
                  <c:v>530</c:v>
                </c:pt>
                <c:pt idx="3142">
                  <c:v>517</c:v>
                </c:pt>
                <c:pt idx="3143">
                  <c:v>534</c:v>
                </c:pt>
                <c:pt idx="3144">
                  <c:v>524</c:v>
                </c:pt>
                <c:pt idx="3145">
                  <c:v>534</c:v>
                </c:pt>
                <c:pt idx="3146">
                  <c:v>534</c:v>
                </c:pt>
                <c:pt idx="3147">
                  <c:v>537</c:v>
                </c:pt>
                <c:pt idx="3148">
                  <c:v>546</c:v>
                </c:pt>
                <c:pt idx="3149">
                  <c:v>530</c:v>
                </c:pt>
                <c:pt idx="3150">
                  <c:v>542</c:v>
                </c:pt>
                <c:pt idx="3151">
                  <c:v>537</c:v>
                </c:pt>
                <c:pt idx="3152">
                  <c:v>537</c:v>
                </c:pt>
                <c:pt idx="3153">
                  <c:v>537</c:v>
                </c:pt>
                <c:pt idx="3154">
                  <c:v>546</c:v>
                </c:pt>
                <c:pt idx="3155">
                  <c:v>542</c:v>
                </c:pt>
                <c:pt idx="3156">
                  <c:v>546</c:v>
                </c:pt>
                <c:pt idx="3157">
                  <c:v>542</c:v>
                </c:pt>
                <c:pt idx="3158">
                  <c:v>555</c:v>
                </c:pt>
                <c:pt idx="3159">
                  <c:v>555</c:v>
                </c:pt>
                <c:pt idx="3160">
                  <c:v>542</c:v>
                </c:pt>
                <c:pt idx="3161">
                  <c:v>555</c:v>
                </c:pt>
                <c:pt idx="3162">
                  <c:v>546</c:v>
                </c:pt>
                <c:pt idx="3163">
                  <c:v>561</c:v>
                </c:pt>
                <c:pt idx="3164">
                  <c:v>546</c:v>
                </c:pt>
                <c:pt idx="3165">
                  <c:v>575</c:v>
                </c:pt>
                <c:pt idx="3166">
                  <c:v>555</c:v>
                </c:pt>
                <c:pt idx="3167">
                  <c:v>564</c:v>
                </c:pt>
                <c:pt idx="3168">
                  <c:v>549</c:v>
                </c:pt>
                <c:pt idx="3169">
                  <c:v>564</c:v>
                </c:pt>
                <c:pt idx="3170">
                  <c:v>575</c:v>
                </c:pt>
                <c:pt idx="3171">
                  <c:v>572</c:v>
                </c:pt>
                <c:pt idx="3172">
                  <c:v>575</c:v>
                </c:pt>
                <c:pt idx="3173">
                  <c:v>575</c:v>
                </c:pt>
                <c:pt idx="3174">
                  <c:v>572</c:v>
                </c:pt>
                <c:pt idx="3175">
                  <c:v>592</c:v>
                </c:pt>
                <c:pt idx="3176">
                  <c:v>600</c:v>
                </c:pt>
                <c:pt idx="3177">
                  <c:v>592</c:v>
                </c:pt>
                <c:pt idx="3178">
                  <c:v>607</c:v>
                </c:pt>
                <c:pt idx="3179">
                  <c:v>575</c:v>
                </c:pt>
                <c:pt idx="3180">
                  <c:v>600</c:v>
                </c:pt>
                <c:pt idx="3181">
                  <c:v>600</c:v>
                </c:pt>
                <c:pt idx="3182">
                  <c:v>600</c:v>
                </c:pt>
                <c:pt idx="3183">
                  <c:v>592</c:v>
                </c:pt>
                <c:pt idx="3184">
                  <c:v>567</c:v>
                </c:pt>
                <c:pt idx="3185">
                  <c:v>581</c:v>
                </c:pt>
                <c:pt idx="3186">
                  <c:v>564</c:v>
                </c:pt>
                <c:pt idx="3187">
                  <c:v>567</c:v>
                </c:pt>
                <c:pt idx="3188">
                  <c:v>567</c:v>
                </c:pt>
                <c:pt idx="3189">
                  <c:v>567</c:v>
                </c:pt>
                <c:pt idx="3190">
                  <c:v>561</c:v>
                </c:pt>
                <c:pt idx="3191">
                  <c:v>546</c:v>
                </c:pt>
                <c:pt idx="3192">
                  <c:v>561</c:v>
                </c:pt>
                <c:pt idx="3193">
                  <c:v>549</c:v>
                </c:pt>
                <c:pt idx="3194">
                  <c:v>564</c:v>
                </c:pt>
                <c:pt idx="3195">
                  <c:v>567</c:v>
                </c:pt>
                <c:pt idx="3196">
                  <c:v>549</c:v>
                </c:pt>
                <c:pt idx="3197">
                  <c:v>561</c:v>
                </c:pt>
                <c:pt idx="3198">
                  <c:v>572</c:v>
                </c:pt>
                <c:pt idx="3199">
                  <c:v>581</c:v>
                </c:pt>
                <c:pt idx="3200">
                  <c:v>567</c:v>
                </c:pt>
                <c:pt idx="3201">
                  <c:v>555</c:v>
                </c:pt>
                <c:pt idx="3202">
                  <c:v>567</c:v>
                </c:pt>
                <c:pt idx="3203">
                  <c:v>561</c:v>
                </c:pt>
                <c:pt idx="3204">
                  <c:v>600</c:v>
                </c:pt>
                <c:pt idx="3205">
                  <c:v>581</c:v>
                </c:pt>
                <c:pt idx="3206">
                  <c:v>546</c:v>
                </c:pt>
                <c:pt idx="3207">
                  <c:v>542</c:v>
                </c:pt>
                <c:pt idx="3208">
                  <c:v>534</c:v>
                </c:pt>
                <c:pt idx="3209">
                  <c:v>549</c:v>
                </c:pt>
                <c:pt idx="3210">
                  <c:v>524</c:v>
                </c:pt>
                <c:pt idx="3211">
                  <c:v>530</c:v>
                </c:pt>
                <c:pt idx="3212">
                  <c:v>524</c:v>
                </c:pt>
                <c:pt idx="3213">
                  <c:v>524</c:v>
                </c:pt>
                <c:pt idx="3214">
                  <c:v>530</c:v>
                </c:pt>
                <c:pt idx="3215">
                  <c:v>537</c:v>
                </c:pt>
                <c:pt idx="3216">
                  <c:v>534</c:v>
                </c:pt>
                <c:pt idx="3217">
                  <c:v>519</c:v>
                </c:pt>
                <c:pt idx="3218">
                  <c:v>508</c:v>
                </c:pt>
                <c:pt idx="3219">
                  <c:v>508</c:v>
                </c:pt>
                <c:pt idx="3220">
                  <c:v>493</c:v>
                </c:pt>
                <c:pt idx="3221">
                  <c:v>491</c:v>
                </c:pt>
                <c:pt idx="3222">
                  <c:v>498</c:v>
                </c:pt>
                <c:pt idx="3223">
                  <c:v>493</c:v>
                </c:pt>
                <c:pt idx="3224">
                  <c:v>496</c:v>
                </c:pt>
                <c:pt idx="3225">
                  <c:v>463</c:v>
                </c:pt>
                <c:pt idx="3226">
                  <c:v>486</c:v>
                </c:pt>
                <c:pt idx="3227">
                  <c:v>493</c:v>
                </c:pt>
                <c:pt idx="3228">
                  <c:v>476</c:v>
                </c:pt>
                <c:pt idx="3229">
                  <c:v>472</c:v>
                </c:pt>
                <c:pt idx="3230">
                  <c:v>463</c:v>
                </c:pt>
                <c:pt idx="3231">
                  <c:v>466</c:v>
                </c:pt>
                <c:pt idx="3232">
                  <c:v>444</c:v>
                </c:pt>
                <c:pt idx="3233">
                  <c:v>463</c:v>
                </c:pt>
                <c:pt idx="3234">
                  <c:v>466</c:v>
                </c:pt>
                <c:pt idx="3235">
                  <c:v>463</c:v>
                </c:pt>
                <c:pt idx="3236">
                  <c:v>472</c:v>
                </c:pt>
                <c:pt idx="3237">
                  <c:v>480</c:v>
                </c:pt>
                <c:pt idx="3238">
                  <c:v>480</c:v>
                </c:pt>
                <c:pt idx="3239">
                  <c:v>498</c:v>
                </c:pt>
                <c:pt idx="3240">
                  <c:v>493</c:v>
                </c:pt>
                <c:pt idx="3241">
                  <c:v>508</c:v>
                </c:pt>
                <c:pt idx="3242">
                  <c:v>524</c:v>
                </c:pt>
                <c:pt idx="3243">
                  <c:v>517</c:v>
                </c:pt>
                <c:pt idx="3244">
                  <c:v>517</c:v>
                </c:pt>
                <c:pt idx="3245">
                  <c:v>517</c:v>
                </c:pt>
                <c:pt idx="3246">
                  <c:v>546</c:v>
                </c:pt>
                <c:pt idx="3247">
                  <c:v>596</c:v>
                </c:pt>
                <c:pt idx="3248">
                  <c:v>607</c:v>
                </c:pt>
                <c:pt idx="3249">
                  <c:v>638</c:v>
                </c:pt>
                <c:pt idx="3250">
                  <c:v>666</c:v>
                </c:pt>
                <c:pt idx="3251">
                  <c:v>638</c:v>
                </c:pt>
                <c:pt idx="3252">
                  <c:v>607</c:v>
                </c:pt>
                <c:pt idx="3253">
                  <c:v>649</c:v>
                </c:pt>
                <c:pt idx="3254">
                  <c:v>638</c:v>
                </c:pt>
                <c:pt idx="3255">
                  <c:v>652</c:v>
                </c:pt>
                <c:pt idx="3256">
                  <c:v>649</c:v>
                </c:pt>
                <c:pt idx="3257">
                  <c:v>666</c:v>
                </c:pt>
                <c:pt idx="3258">
                  <c:v>649</c:v>
                </c:pt>
                <c:pt idx="3259">
                  <c:v>682</c:v>
                </c:pt>
                <c:pt idx="3260">
                  <c:v>657</c:v>
                </c:pt>
                <c:pt idx="3261">
                  <c:v>682</c:v>
                </c:pt>
                <c:pt idx="3262">
                  <c:v>657</c:v>
                </c:pt>
                <c:pt idx="3263">
                  <c:v>666</c:v>
                </c:pt>
                <c:pt idx="3264">
                  <c:v>643</c:v>
                </c:pt>
                <c:pt idx="3265">
                  <c:v>643</c:v>
                </c:pt>
                <c:pt idx="3266">
                  <c:v>652</c:v>
                </c:pt>
                <c:pt idx="3267">
                  <c:v>631</c:v>
                </c:pt>
                <c:pt idx="3268">
                  <c:v>638</c:v>
                </c:pt>
                <c:pt idx="3269">
                  <c:v>631</c:v>
                </c:pt>
                <c:pt idx="3270">
                  <c:v>666</c:v>
                </c:pt>
                <c:pt idx="3271">
                  <c:v>657</c:v>
                </c:pt>
                <c:pt idx="3272">
                  <c:v>657</c:v>
                </c:pt>
                <c:pt idx="3273">
                  <c:v>666</c:v>
                </c:pt>
                <c:pt idx="3274">
                  <c:v>627</c:v>
                </c:pt>
                <c:pt idx="3275">
                  <c:v>631</c:v>
                </c:pt>
                <c:pt idx="3276">
                  <c:v>631</c:v>
                </c:pt>
                <c:pt idx="3277">
                  <c:v>627</c:v>
                </c:pt>
                <c:pt idx="3278">
                  <c:v>623</c:v>
                </c:pt>
                <c:pt idx="3279">
                  <c:v>614</c:v>
                </c:pt>
                <c:pt idx="3280">
                  <c:v>600</c:v>
                </c:pt>
                <c:pt idx="3281">
                  <c:v>575</c:v>
                </c:pt>
                <c:pt idx="3282">
                  <c:v>588</c:v>
                </c:pt>
                <c:pt idx="3283">
                  <c:v>596</c:v>
                </c:pt>
                <c:pt idx="3284">
                  <c:v>592</c:v>
                </c:pt>
                <c:pt idx="3285">
                  <c:v>596</c:v>
                </c:pt>
                <c:pt idx="3286">
                  <c:v>588</c:v>
                </c:pt>
                <c:pt idx="3287">
                  <c:v>600</c:v>
                </c:pt>
                <c:pt idx="3288">
                  <c:v>607</c:v>
                </c:pt>
                <c:pt idx="3289">
                  <c:v>588</c:v>
                </c:pt>
                <c:pt idx="3290">
                  <c:v>596</c:v>
                </c:pt>
                <c:pt idx="3291">
                  <c:v>564</c:v>
                </c:pt>
                <c:pt idx="3292">
                  <c:v>588</c:v>
                </c:pt>
                <c:pt idx="3293">
                  <c:v>567</c:v>
                </c:pt>
                <c:pt idx="3294">
                  <c:v>567</c:v>
                </c:pt>
                <c:pt idx="3295">
                  <c:v>537</c:v>
                </c:pt>
                <c:pt idx="3296">
                  <c:v>542</c:v>
                </c:pt>
                <c:pt idx="3297">
                  <c:v>519</c:v>
                </c:pt>
                <c:pt idx="3298">
                  <c:v>486</c:v>
                </c:pt>
                <c:pt idx="3299">
                  <c:v>493</c:v>
                </c:pt>
                <c:pt idx="3300">
                  <c:v>493</c:v>
                </c:pt>
                <c:pt idx="3301">
                  <c:v>491</c:v>
                </c:pt>
                <c:pt idx="3302">
                  <c:v>482</c:v>
                </c:pt>
                <c:pt idx="3303">
                  <c:v>482</c:v>
                </c:pt>
                <c:pt idx="3304">
                  <c:v>491</c:v>
                </c:pt>
                <c:pt idx="3305">
                  <c:v>476</c:v>
                </c:pt>
                <c:pt idx="3306">
                  <c:v>480</c:v>
                </c:pt>
                <c:pt idx="3307">
                  <c:v>480</c:v>
                </c:pt>
                <c:pt idx="3308">
                  <c:v>486</c:v>
                </c:pt>
                <c:pt idx="3309">
                  <c:v>463</c:v>
                </c:pt>
                <c:pt idx="3310">
                  <c:v>486</c:v>
                </c:pt>
                <c:pt idx="3311">
                  <c:v>476</c:v>
                </c:pt>
                <c:pt idx="3312">
                  <c:v>482</c:v>
                </c:pt>
                <c:pt idx="3313">
                  <c:v>462</c:v>
                </c:pt>
                <c:pt idx="3314">
                  <c:v>482</c:v>
                </c:pt>
                <c:pt idx="3315">
                  <c:v>463</c:v>
                </c:pt>
                <c:pt idx="3316">
                  <c:v>482</c:v>
                </c:pt>
                <c:pt idx="3317">
                  <c:v>480</c:v>
                </c:pt>
                <c:pt idx="3318">
                  <c:v>476</c:v>
                </c:pt>
                <c:pt idx="3319">
                  <c:v>498</c:v>
                </c:pt>
                <c:pt idx="3320">
                  <c:v>486</c:v>
                </c:pt>
                <c:pt idx="3321">
                  <c:v>482</c:v>
                </c:pt>
                <c:pt idx="3322">
                  <c:v>480</c:v>
                </c:pt>
                <c:pt idx="3323">
                  <c:v>480</c:v>
                </c:pt>
                <c:pt idx="3324">
                  <c:v>472</c:v>
                </c:pt>
                <c:pt idx="3325">
                  <c:v>482</c:v>
                </c:pt>
                <c:pt idx="3326">
                  <c:v>466</c:v>
                </c:pt>
                <c:pt idx="3327">
                  <c:v>486</c:v>
                </c:pt>
                <c:pt idx="3328">
                  <c:v>476</c:v>
                </c:pt>
                <c:pt idx="3329">
                  <c:v>493</c:v>
                </c:pt>
                <c:pt idx="3330">
                  <c:v>463</c:v>
                </c:pt>
                <c:pt idx="3331">
                  <c:v>491</c:v>
                </c:pt>
                <c:pt idx="3332">
                  <c:v>486</c:v>
                </c:pt>
                <c:pt idx="3333">
                  <c:v>472</c:v>
                </c:pt>
                <c:pt idx="3334">
                  <c:v>496</c:v>
                </c:pt>
                <c:pt idx="3335">
                  <c:v>480</c:v>
                </c:pt>
                <c:pt idx="3336">
                  <c:v>493</c:v>
                </c:pt>
                <c:pt idx="3337">
                  <c:v>486</c:v>
                </c:pt>
                <c:pt idx="3338">
                  <c:v>508</c:v>
                </c:pt>
                <c:pt idx="3339">
                  <c:v>491</c:v>
                </c:pt>
                <c:pt idx="3340">
                  <c:v>496</c:v>
                </c:pt>
                <c:pt idx="3341">
                  <c:v>498</c:v>
                </c:pt>
                <c:pt idx="3342">
                  <c:v>519</c:v>
                </c:pt>
                <c:pt idx="3343">
                  <c:v>498</c:v>
                </c:pt>
                <c:pt idx="3344">
                  <c:v>498</c:v>
                </c:pt>
                <c:pt idx="3345">
                  <c:v>486</c:v>
                </c:pt>
                <c:pt idx="3346">
                  <c:v>493</c:v>
                </c:pt>
                <c:pt idx="3347">
                  <c:v>491</c:v>
                </c:pt>
                <c:pt idx="3348">
                  <c:v>480</c:v>
                </c:pt>
                <c:pt idx="3349">
                  <c:v>480</c:v>
                </c:pt>
                <c:pt idx="3350">
                  <c:v>462</c:v>
                </c:pt>
                <c:pt idx="3351">
                  <c:v>491</c:v>
                </c:pt>
                <c:pt idx="3352">
                  <c:v>482</c:v>
                </c:pt>
                <c:pt idx="3353">
                  <c:v>480</c:v>
                </c:pt>
                <c:pt idx="3354">
                  <c:v>491</c:v>
                </c:pt>
                <c:pt idx="3355">
                  <c:v>476</c:v>
                </c:pt>
                <c:pt idx="3356">
                  <c:v>480</c:v>
                </c:pt>
                <c:pt idx="3357">
                  <c:v>476</c:v>
                </c:pt>
                <c:pt idx="3358">
                  <c:v>482</c:v>
                </c:pt>
                <c:pt idx="3359">
                  <c:v>482</c:v>
                </c:pt>
                <c:pt idx="3360">
                  <c:v>472</c:v>
                </c:pt>
                <c:pt idx="3361">
                  <c:v>482</c:v>
                </c:pt>
                <c:pt idx="3362">
                  <c:v>472</c:v>
                </c:pt>
                <c:pt idx="3363">
                  <c:v>491</c:v>
                </c:pt>
                <c:pt idx="3364">
                  <c:v>498</c:v>
                </c:pt>
                <c:pt idx="3365">
                  <c:v>498</c:v>
                </c:pt>
                <c:pt idx="3366">
                  <c:v>491</c:v>
                </c:pt>
                <c:pt idx="3367">
                  <c:v>491</c:v>
                </c:pt>
                <c:pt idx="3368">
                  <c:v>498</c:v>
                </c:pt>
                <c:pt idx="3369">
                  <c:v>503</c:v>
                </c:pt>
                <c:pt idx="3370">
                  <c:v>517</c:v>
                </c:pt>
                <c:pt idx="3371">
                  <c:v>508</c:v>
                </c:pt>
                <c:pt idx="3372">
                  <c:v>517</c:v>
                </c:pt>
                <c:pt idx="3373">
                  <c:v>517</c:v>
                </c:pt>
                <c:pt idx="3374">
                  <c:v>524</c:v>
                </c:pt>
                <c:pt idx="3375">
                  <c:v>519</c:v>
                </c:pt>
                <c:pt idx="3376">
                  <c:v>508</c:v>
                </c:pt>
                <c:pt idx="3377">
                  <c:v>493</c:v>
                </c:pt>
                <c:pt idx="3378">
                  <c:v>519</c:v>
                </c:pt>
                <c:pt idx="3379">
                  <c:v>486</c:v>
                </c:pt>
                <c:pt idx="3380">
                  <c:v>519</c:v>
                </c:pt>
                <c:pt idx="3381">
                  <c:v>493</c:v>
                </c:pt>
                <c:pt idx="3382">
                  <c:v>503</c:v>
                </c:pt>
                <c:pt idx="3383">
                  <c:v>491</c:v>
                </c:pt>
                <c:pt idx="3384">
                  <c:v>486</c:v>
                </c:pt>
                <c:pt idx="3385">
                  <c:v>726</c:v>
                </c:pt>
                <c:pt idx="3386">
                  <c:v>486</c:v>
                </c:pt>
                <c:pt idx="3387">
                  <c:v>476</c:v>
                </c:pt>
                <c:pt idx="3388">
                  <c:v>491</c:v>
                </c:pt>
                <c:pt idx="3389">
                  <c:v>480</c:v>
                </c:pt>
                <c:pt idx="3390">
                  <c:v>472</c:v>
                </c:pt>
                <c:pt idx="3391">
                  <c:v>476</c:v>
                </c:pt>
                <c:pt idx="3392">
                  <c:v>466</c:v>
                </c:pt>
                <c:pt idx="3393">
                  <c:v>462</c:v>
                </c:pt>
                <c:pt idx="3394">
                  <c:v>462</c:v>
                </c:pt>
                <c:pt idx="3395">
                  <c:v>472</c:v>
                </c:pt>
                <c:pt idx="3396">
                  <c:v>450</c:v>
                </c:pt>
                <c:pt idx="3397">
                  <c:v>459</c:v>
                </c:pt>
                <c:pt idx="3398">
                  <c:v>462</c:v>
                </c:pt>
                <c:pt idx="3399">
                  <c:v>607</c:v>
                </c:pt>
                <c:pt idx="3400">
                  <c:v>454</c:v>
                </c:pt>
                <c:pt idx="3401">
                  <c:v>441</c:v>
                </c:pt>
                <c:pt idx="3402">
                  <c:v>462</c:v>
                </c:pt>
                <c:pt idx="3403">
                  <c:v>459</c:v>
                </c:pt>
                <c:pt idx="3404">
                  <c:v>459</c:v>
                </c:pt>
                <c:pt idx="3405">
                  <c:v>454</c:v>
                </c:pt>
                <c:pt idx="3406">
                  <c:v>423</c:v>
                </c:pt>
                <c:pt idx="3407">
                  <c:v>441</c:v>
                </c:pt>
                <c:pt idx="3408">
                  <c:v>401</c:v>
                </c:pt>
                <c:pt idx="3409">
                  <c:v>400</c:v>
                </c:pt>
                <c:pt idx="3410">
                  <c:v>427</c:v>
                </c:pt>
                <c:pt idx="3411">
                  <c:v>418</c:v>
                </c:pt>
                <c:pt idx="3412">
                  <c:v>418</c:v>
                </c:pt>
                <c:pt idx="3413">
                  <c:v>420</c:v>
                </c:pt>
                <c:pt idx="3414">
                  <c:v>420</c:v>
                </c:pt>
                <c:pt idx="3415">
                  <c:v>420</c:v>
                </c:pt>
                <c:pt idx="3416">
                  <c:v>420</c:v>
                </c:pt>
                <c:pt idx="3417">
                  <c:v>420</c:v>
                </c:pt>
                <c:pt idx="3418">
                  <c:v>427</c:v>
                </c:pt>
                <c:pt idx="3419">
                  <c:v>435</c:v>
                </c:pt>
                <c:pt idx="3420">
                  <c:v>435</c:v>
                </c:pt>
                <c:pt idx="3421">
                  <c:v>435</c:v>
                </c:pt>
                <c:pt idx="3422">
                  <c:v>448</c:v>
                </c:pt>
                <c:pt idx="3423">
                  <c:v>427</c:v>
                </c:pt>
                <c:pt idx="3424">
                  <c:v>452</c:v>
                </c:pt>
                <c:pt idx="3425">
                  <c:v>452</c:v>
                </c:pt>
                <c:pt idx="3426">
                  <c:v>459</c:v>
                </c:pt>
                <c:pt idx="3427">
                  <c:v>459</c:v>
                </c:pt>
                <c:pt idx="3428">
                  <c:v>448</c:v>
                </c:pt>
                <c:pt idx="3429">
                  <c:v>470</c:v>
                </c:pt>
                <c:pt idx="3430">
                  <c:v>481</c:v>
                </c:pt>
                <c:pt idx="3431">
                  <c:v>466</c:v>
                </c:pt>
                <c:pt idx="3432">
                  <c:v>487</c:v>
                </c:pt>
                <c:pt idx="3433">
                  <c:v>481</c:v>
                </c:pt>
                <c:pt idx="3434">
                  <c:v>501</c:v>
                </c:pt>
                <c:pt idx="3435">
                  <c:v>530</c:v>
                </c:pt>
                <c:pt idx="3436">
                  <c:v>523</c:v>
                </c:pt>
                <c:pt idx="3437">
                  <c:v>536</c:v>
                </c:pt>
                <c:pt idx="3438">
                  <c:v>523</c:v>
                </c:pt>
                <c:pt idx="3439">
                  <c:v>536</c:v>
                </c:pt>
                <c:pt idx="3440">
                  <c:v>536</c:v>
                </c:pt>
                <c:pt idx="3441">
                  <c:v>543</c:v>
                </c:pt>
                <c:pt idx="3442">
                  <c:v>567</c:v>
                </c:pt>
                <c:pt idx="3443">
                  <c:v>543</c:v>
                </c:pt>
                <c:pt idx="3444">
                  <c:v>594</c:v>
                </c:pt>
                <c:pt idx="3445">
                  <c:v>564</c:v>
                </c:pt>
                <c:pt idx="3446">
                  <c:v>607</c:v>
                </c:pt>
                <c:pt idx="3447">
                  <c:v>594</c:v>
                </c:pt>
                <c:pt idx="3448">
                  <c:v>607</c:v>
                </c:pt>
                <c:pt idx="3449">
                  <c:v>602</c:v>
                </c:pt>
                <c:pt idx="3450">
                  <c:v>602</c:v>
                </c:pt>
                <c:pt idx="3451">
                  <c:v>589</c:v>
                </c:pt>
                <c:pt idx="3452">
                  <c:v>602</c:v>
                </c:pt>
                <c:pt idx="3453">
                  <c:v>599</c:v>
                </c:pt>
                <c:pt idx="3454">
                  <c:v>589</c:v>
                </c:pt>
                <c:pt idx="3455">
                  <c:v>594</c:v>
                </c:pt>
                <c:pt idx="3456">
                  <c:v>602</c:v>
                </c:pt>
                <c:pt idx="3457">
                  <c:v>581</c:v>
                </c:pt>
                <c:pt idx="3458">
                  <c:v>578</c:v>
                </c:pt>
                <c:pt idx="3459">
                  <c:v>602</c:v>
                </c:pt>
                <c:pt idx="3460">
                  <c:v>574</c:v>
                </c:pt>
                <c:pt idx="3461">
                  <c:v>574</c:v>
                </c:pt>
                <c:pt idx="3462">
                  <c:v>540</c:v>
                </c:pt>
                <c:pt idx="3463">
                  <c:v>569</c:v>
                </c:pt>
                <c:pt idx="3464">
                  <c:v>540</c:v>
                </c:pt>
                <c:pt idx="3465">
                  <c:v>555</c:v>
                </c:pt>
                <c:pt idx="3466">
                  <c:v>540</c:v>
                </c:pt>
                <c:pt idx="3467">
                  <c:v>567</c:v>
                </c:pt>
                <c:pt idx="3468">
                  <c:v>536</c:v>
                </c:pt>
                <c:pt idx="3469">
                  <c:v>518</c:v>
                </c:pt>
                <c:pt idx="3470">
                  <c:v>518</c:v>
                </c:pt>
                <c:pt idx="3471">
                  <c:v>514</c:v>
                </c:pt>
                <c:pt idx="3472">
                  <c:v>514</c:v>
                </c:pt>
                <c:pt idx="3473">
                  <c:v>518</c:v>
                </c:pt>
                <c:pt idx="3474">
                  <c:v>518</c:v>
                </c:pt>
                <c:pt idx="3475">
                  <c:v>514</c:v>
                </c:pt>
                <c:pt idx="3476">
                  <c:v>526</c:v>
                </c:pt>
                <c:pt idx="3477">
                  <c:v>503</c:v>
                </c:pt>
                <c:pt idx="3478">
                  <c:v>526</c:v>
                </c:pt>
                <c:pt idx="3479">
                  <c:v>498</c:v>
                </c:pt>
                <c:pt idx="3480">
                  <c:v>523</c:v>
                </c:pt>
                <c:pt idx="3481">
                  <c:v>501</c:v>
                </c:pt>
                <c:pt idx="3482">
                  <c:v>518</c:v>
                </c:pt>
                <c:pt idx="3483">
                  <c:v>514</c:v>
                </c:pt>
                <c:pt idx="3484">
                  <c:v>518</c:v>
                </c:pt>
                <c:pt idx="3485">
                  <c:v>523</c:v>
                </c:pt>
                <c:pt idx="3486">
                  <c:v>530</c:v>
                </c:pt>
                <c:pt idx="3487">
                  <c:v>518</c:v>
                </c:pt>
                <c:pt idx="3488">
                  <c:v>514</c:v>
                </c:pt>
                <c:pt idx="3489">
                  <c:v>503</c:v>
                </c:pt>
                <c:pt idx="3490">
                  <c:v>536</c:v>
                </c:pt>
                <c:pt idx="3491">
                  <c:v>503</c:v>
                </c:pt>
                <c:pt idx="3492">
                  <c:v>514</c:v>
                </c:pt>
                <c:pt idx="3493">
                  <c:v>523</c:v>
                </c:pt>
                <c:pt idx="3494">
                  <c:v>498</c:v>
                </c:pt>
                <c:pt idx="3495">
                  <c:v>498</c:v>
                </c:pt>
                <c:pt idx="3496">
                  <c:v>518</c:v>
                </c:pt>
                <c:pt idx="3497">
                  <c:v>498</c:v>
                </c:pt>
                <c:pt idx="3498">
                  <c:v>514</c:v>
                </c:pt>
                <c:pt idx="3499">
                  <c:v>487</c:v>
                </c:pt>
                <c:pt idx="3500">
                  <c:v>518</c:v>
                </c:pt>
                <c:pt idx="3501">
                  <c:v>492</c:v>
                </c:pt>
                <c:pt idx="3502">
                  <c:v>501</c:v>
                </c:pt>
                <c:pt idx="3503">
                  <c:v>514</c:v>
                </c:pt>
                <c:pt idx="3504">
                  <c:v>503</c:v>
                </c:pt>
                <c:pt idx="3505">
                  <c:v>518</c:v>
                </c:pt>
                <c:pt idx="3506">
                  <c:v>492</c:v>
                </c:pt>
                <c:pt idx="3507">
                  <c:v>523</c:v>
                </c:pt>
                <c:pt idx="3508">
                  <c:v>757</c:v>
                </c:pt>
                <c:pt idx="3509">
                  <c:v>455</c:v>
                </c:pt>
                <c:pt idx="3510">
                  <c:v>481</c:v>
                </c:pt>
                <c:pt idx="3511">
                  <c:v>548</c:v>
                </c:pt>
                <c:pt idx="3512">
                  <c:v>548</c:v>
                </c:pt>
                <c:pt idx="3513">
                  <c:v>552</c:v>
                </c:pt>
                <c:pt idx="3514">
                  <c:v>564</c:v>
                </c:pt>
              </c:numCache>
            </c:numRef>
          </c:val>
          <c:smooth val="0"/>
        </c:ser>
        <c:dLbls>
          <c:showLegendKey val="0"/>
          <c:showVal val="0"/>
          <c:showCatName val="0"/>
          <c:showSerName val="0"/>
          <c:showPercent val="0"/>
          <c:showBubbleSize val="0"/>
        </c:dLbls>
        <c:marker val="1"/>
        <c:smooth val="0"/>
        <c:axId val="301094784"/>
        <c:axId val="301096320"/>
      </c:lineChart>
      <c:catAx>
        <c:axId val="301094784"/>
        <c:scaling>
          <c:orientation val="minMax"/>
        </c:scaling>
        <c:delete val="0"/>
        <c:axPos val="b"/>
        <c:numFmt formatCode="h:mm:ss" sourceLinked="1"/>
        <c:majorTickMark val="out"/>
        <c:minorTickMark val="none"/>
        <c:tickLblPos val="nextTo"/>
        <c:crossAx val="301096320"/>
        <c:crosses val="autoZero"/>
        <c:auto val="1"/>
        <c:lblAlgn val="ctr"/>
        <c:lblOffset val="100"/>
        <c:noMultiLvlLbl val="0"/>
      </c:catAx>
      <c:valAx>
        <c:axId val="301096320"/>
        <c:scaling>
          <c:orientation val="minMax"/>
        </c:scaling>
        <c:delete val="0"/>
        <c:axPos val="l"/>
        <c:majorGridlines/>
        <c:numFmt formatCode="General" sourceLinked="1"/>
        <c:majorTickMark val="out"/>
        <c:minorTickMark val="none"/>
        <c:tickLblPos val="nextTo"/>
        <c:crossAx val="301094784"/>
        <c:crosses val="autoZero"/>
        <c:crossBetween val="between"/>
      </c:valAx>
    </c:plotArea>
    <c:legend>
      <c:legendPos val="r"/>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GB"/>
              <a:t>Crowded</a:t>
            </a:r>
            <a:r>
              <a:rPr lang="en-GB" baseline="0"/>
              <a:t> Ia</a:t>
            </a:r>
            <a:r>
              <a:rPr lang="ro-RO" baseline="0"/>
              <a:t>ș</a:t>
            </a:r>
            <a:r>
              <a:rPr lang="en-GB" baseline="0"/>
              <a:t>i</a:t>
            </a:r>
            <a:endParaRPr lang="en-GB"/>
          </a:p>
        </c:rich>
      </c:tx>
      <c:overlay val="0"/>
    </c:title>
    <c:autoTitleDeleted val="0"/>
    <c:plotArea>
      <c:layout/>
      <c:lineChart>
        <c:grouping val="standard"/>
        <c:varyColors val="0"/>
        <c:ser>
          <c:idx val="0"/>
          <c:order val="0"/>
          <c:tx>
            <c:v>TVOC Level</c:v>
          </c:tx>
          <c:marker>
            <c:symbol val="none"/>
          </c:marker>
          <c:cat>
            <c:numRef>
              <c:f>Sheet1!$C$1:$C$3515</c:f>
              <c:numCache>
                <c:formatCode>h:mm:ss</c:formatCode>
                <c:ptCount val="3515"/>
                <c:pt idx="0">
                  <c:v>6.9444444444444441E-3</c:v>
                </c:pt>
                <c:pt idx="1">
                  <c:v>6.9560185185185185E-3</c:v>
                </c:pt>
                <c:pt idx="2">
                  <c:v>6.9675925925925921E-3</c:v>
                </c:pt>
                <c:pt idx="3">
                  <c:v>6.9791666666666674E-3</c:v>
                </c:pt>
                <c:pt idx="4">
                  <c:v>6.9907407407407409E-3</c:v>
                </c:pt>
                <c:pt idx="5">
                  <c:v>7.0023148148148154E-3</c:v>
                </c:pt>
                <c:pt idx="6">
                  <c:v>7.013888888888889E-3</c:v>
                </c:pt>
                <c:pt idx="7">
                  <c:v>7.0254629629629634E-3</c:v>
                </c:pt>
                <c:pt idx="8">
                  <c:v>7.037037037037037E-3</c:v>
                </c:pt>
                <c:pt idx="9">
                  <c:v>7.0486111111111105E-3</c:v>
                </c:pt>
                <c:pt idx="10">
                  <c:v>7.0601851851851841E-3</c:v>
                </c:pt>
                <c:pt idx="11">
                  <c:v>7.0717592592592594E-3</c:v>
                </c:pt>
                <c:pt idx="12">
                  <c:v>7.083333333333333E-3</c:v>
                </c:pt>
                <c:pt idx="13">
                  <c:v>7.0949074074074074E-3</c:v>
                </c:pt>
                <c:pt idx="14">
                  <c:v>7.106481481481481E-3</c:v>
                </c:pt>
                <c:pt idx="15">
                  <c:v>7.1180555555555554E-3</c:v>
                </c:pt>
                <c:pt idx="16">
                  <c:v>7.1296296296296307E-3</c:v>
                </c:pt>
                <c:pt idx="17">
                  <c:v>7.1412037037037043E-3</c:v>
                </c:pt>
                <c:pt idx="18">
                  <c:v>7.1527777777777787E-3</c:v>
                </c:pt>
                <c:pt idx="19">
                  <c:v>7.1643518518518514E-3</c:v>
                </c:pt>
                <c:pt idx="20">
                  <c:v>7.1759259259259259E-3</c:v>
                </c:pt>
                <c:pt idx="21">
                  <c:v>7.1874999999999994E-3</c:v>
                </c:pt>
                <c:pt idx="22">
                  <c:v>7.1990740740740739E-3</c:v>
                </c:pt>
                <c:pt idx="23">
                  <c:v>7.2106481481481475E-3</c:v>
                </c:pt>
                <c:pt idx="24">
                  <c:v>7.2222222222222228E-3</c:v>
                </c:pt>
                <c:pt idx="25">
                  <c:v>7.2337962962962963E-3</c:v>
                </c:pt>
                <c:pt idx="26">
                  <c:v>7.2453703703703708E-3</c:v>
                </c:pt>
                <c:pt idx="27">
                  <c:v>7.2569444444444443E-3</c:v>
                </c:pt>
                <c:pt idx="28">
                  <c:v>7.2685185185185188E-3</c:v>
                </c:pt>
                <c:pt idx="29">
                  <c:v>7.2800925925925915E-3</c:v>
                </c:pt>
                <c:pt idx="30">
                  <c:v>7.2916666666666659E-3</c:v>
                </c:pt>
                <c:pt idx="31">
                  <c:v>7.3032407407407412E-3</c:v>
                </c:pt>
                <c:pt idx="32">
                  <c:v>7.3148148148148148E-3</c:v>
                </c:pt>
                <c:pt idx="33">
                  <c:v>7.3263888888888892E-3</c:v>
                </c:pt>
                <c:pt idx="34">
                  <c:v>7.3379629629629628E-3</c:v>
                </c:pt>
                <c:pt idx="35">
                  <c:v>7.3495370370370372E-3</c:v>
                </c:pt>
                <c:pt idx="36">
                  <c:v>7.3611111111111108E-3</c:v>
                </c:pt>
                <c:pt idx="37">
                  <c:v>7.3726851851851861E-3</c:v>
                </c:pt>
                <c:pt idx="38">
                  <c:v>7.3842592592592597E-3</c:v>
                </c:pt>
                <c:pt idx="39">
                  <c:v>7.3958333333333341E-3</c:v>
                </c:pt>
                <c:pt idx="40">
                  <c:v>7.4074074074074068E-3</c:v>
                </c:pt>
                <c:pt idx="41">
                  <c:v>7.4189814814814813E-3</c:v>
                </c:pt>
                <c:pt idx="42">
                  <c:v>7.4305555555555548E-3</c:v>
                </c:pt>
                <c:pt idx="43">
                  <c:v>7.4421296296296293E-3</c:v>
                </c:pt>
                <c:pt idx="44">
                  <c:v>7.4537037037037028E-3</c:v>
                </c:pt>
                <c:pt idx="45">
                  <c:v>7.4652777777777781E-3</c:v>
                </c:pt>
                <c:pt idx="46">
                  <c:v>7.4768518518518526E-3</c:v>
                </c:pt>
                <c:pt idx="47">
                  <c:v>7.4884259259259262E-3</c:v>
                </c:pt>
                <c:pt idx="48">
                  <c:v>7.5000000000000006E-3</c:v>
                </c:pt>
                <c:pt idx="49">
                  <c:v>7.5115740740740742E-3</c:v>
                </c:pt>
                <c:pt idx="50">
                  <c:v>7.5231481481481477E-3</c:v>
                </c:pt>
                <c:pt idx="51">
                  <c:v>7.5231481481481477E-3</c:v>
                </c:pt>
                <c:pt idx="52">
                  <c:v>7.5462962962962966E-3</c:v>
                </c:pt>
                <c:pt idx="53">
                  <c:v>7.5462962962962966E-3</c:v>
                </c:pt>
                <c:pt idx="54">
                  <c:v>7.5578703703703702E-3</c:v>
                </c:pt>
                <c:pt idx="55">
                  <c:v>7.5694444444444446E-3</c:v>
                </c:pt>
                <c:pt idx="56">
                  <c:v>7.5810185185185182E-3</c:v>
                </c:pt>
                <c:pt idx="57">
                  <c:v>7.5925925925925926E-3</c:v>
                </c:pt>
                <c:pt idx="58">
                  <c:v>7.6041666666666662E-3</c:v>
                </c:pt>
                <c:pt idx="59">
                  <c:v>7.6157407407407415E-3</c:v>
                </c:pt>
                <c:pt idx="60">
                  <c:v>7.6273148148148151E-3</c:v>
                </c:pt>
                <c:pt idx="61">
                  <c:v>7.6388888888888886E-3</c:v>
                </c:pt>
                <c:pt idx="62">
                  <c:v>7.6504629629629631E-3</c:v>
                </c:pt>
                <c:pt idx="63">
                  <c:v>7.6620370370370366E-3</c:v>
                </c:pt>
                <c:pt idx="64">
                  <c:v>7.6736111111111111E-3</c:v>
                </c:pt>
                <c:pt idx="65">
                  <c:v>7.6851851851851847E-3</c:v>
                </c:pt>
                <c:pt idx="66">
                  <c:v>7.69675925925926E-3</c:v>
                </c:pt>
                <c:pt idx="67">
                  <c:v>7.7083333333333335E-3</c:v>
                </c:pt>
                <c:pt idx="68">
                  <c:v>7.719907407407408E-3</c:v>
                </c:pt>
                <c:pt idx="69">
                  <c:v>7.7314814814814815E-3</c:v>
                </c:pt>
                <c:pt idx="70">
                  <c:v>7.743055555555556E-3</c:v>
                </c:pt>
                <c:pt idx="71">
                  <c:v>7.7546296296296287E-3</c:v>
                </c:pt>
                <c:pt idx="72">
                  <c:v>7.7662037037037031E-3</c:v>
                </c:pt>
                <c:pt idx="73">
                  <c:v>7.7777777777777767E-3</c:v>
                </c:pt>
                <c:pt idx="74">
                  <c:v>7.789351851851852E-3</c:v>
                </c:pt>
                <c:pt idx="75">
                  <c:v>7.8009259259259256E-3</c:v>
                </c:pt>
                <c:pt idx="76">
                  <c:v>7.8125E-3</c:v>
                </c:pt>
                <c:pt idx="77">
                  <c:v>7.8240740740740753E-3</c:v>
                </c:pt>
                <c:pt idx="78">
                  <c:v>7.8356481481481489E-3</c:v>
                </c:pt>
                <c:pt idx="79">
                  <c:v>7.8472222222222224E-3</c:v>
                </c:pt>
                <c:pt idx="80">
                  <c:v>7.858796296296296E-3</c:v>
                </c:pt>
                <c:pt idx="81">
                  <c:v>7.8703703703703713E-3</c:v>
                </c:pt>
                <c:pt idx="82">
                  <c:v>7.8819444444444432E-3</c:v>
                </c:pt>
                <c:pt idx="83">
                  <c:v>7.8935185185185185E-3</c:v>
                </c:pt>
                <c:pt idx="84">
                  <c:v>7.905092592592592E-3</c:v>
                </c:pt>
                <c:pt idx="85">
                  <c:v>7.9166666666666673E-3</c:v>
                </c:pt>
                <c:pt idx="86">
                  <c:v>7.9282407407407409E-3</c:v>
                </c:pt>
                <c:pt idx="87">
                  <c:v>7.9398148148148145E-3</c:v>
                </c:pt>
                <c:pt idx="88">
                  <c:v>7.951388888888888E-3</c:v>
                </c:pt>
                <c:pt idx="89">
                  <c:v>7.9629629629629634E-3</c:v>
                </c:pt>
                <c:pt idx="90">
                  <c:v>7.9745370370370369E-3</c:v>
                </c:pt>
                <c:pt idx="91">
                  <c:v>7.9861111111111122E-3</c:v>
                </c:pt>
                <c:pt idx="92">
                  <c:v>7.9976851851851858E-3</c:v>
                </c:pt>
                <c:pt idx="93">
                  <c:v>8.0092592592592594E-3</c:v>
                </c:pt>
                <c:pt idx="94">
                  <c:v>8.0208333333333329E-3</c:v>
                </c:pt>
                <c:pt idx="95">
                  <c:v>8.0324074074074065E-3</c:v>
                </c:pt>
                <c:pt idx="96">
                  <c:v>8.0439814814814818E-3</c:v>
                </c:pt>
                <c:pt idx="97">
                  <c:v>8.0555555555555554E-3</c:v>
                </c:pt>
                <c:pt idx="98">
                  <c:v>8.0671296296296307E-3</c:v>
                </c:pt>
                <c:pt idx="99">
                  <c:v>8.0787037037037043E-3</c:v>
                </c:pt>
                <c:pt idx="100">
                  <c:v>8.0902777777777778E-3</c:v>
                </c:pt>
                <c:pt idx="101">
                  <c:v>8.1018518518518514E-3</c:v>
                </c:pt>
                <c:pt idx="102">
                  <c:v>8.113425925925925E-3</c:v>
                </c:pt>
                <c:pt idx="103">
                  <c:v>8.1249999999999985E-3</c:v>
                </c:pt>
                <c:pt idx="104">
                  <c:v>8.1365740740740738E-3</c:v>
                </c:pt>
                <c:pt idx="105">
                  <c:v>8.1481481481481474E-3</c:v>
                </c:pt>
                <c:pt idx="106">
                  <c:v>8.1597222222222227E-3</c:v>
                </c:pt>
                <c:pt idx="107">
                  <c:v>8.1712962962962963E-3</c:v>
                </c:pt>
                <c:pt idx="108">
                  <c:v>8.1828703703703699E-3</c:v>
                </c:pt>
                <c:pt idx="109">
                  <c:v>8.1944444444444452E-3</c:v>
                </c:pt>
                <c:pt idx="110">
                  <c:v>8.2060185185185187E-3</c:v>
                </c:pt>
                <c:pt idx="111">
                  <c:v>8.217592592592594E-3</c:v>
                </c:pt>
                <c:pt idx="112">
                  <c:v>8.2291666666666659E-3</c:v>
                </c:pt>
                <c:pt idx="113">
                  <c:v>8.2407407407407412E-3</c:v>
                </c:pt>
                <c:pt idx="114">
                  <c:v>8.2523148148148148E-3</c:v>
                </c:pt>
                <c:pt idx="115">
                  <c:v>8.2638888888888883E-3</c:v>
                </c:pt>
                <c:pt idx="116">
                  <c:v>8.2754629629629619E-3</c:v>
                </c:pt>
                <c:pt idx="117">
                  <c:v>8.2870370370370372E-3</c:v>
                </c:pt>
                <c:pt idx="118">
                  <c:v>8.2986111111111108E-3</c:v>
                </c:pt>
                <c:pt idx="119">
                  <c:v>8.3101851851851861E-3</c:v>
                </c:pt>
                <c:pt idx="120">
                  <c:v>8.3217592592592596E-3</c:v>
                </c:pt>
                <c:pt idx="121">
                  <c:v>8.3333333333333332E-3</c:v>
                </c:pt>
                <c:pt idx="122">
                  <c:v>8.3449074074074085E-3</c:v>
                </c:pt>
                <c:pt idx="123">
                  <c:v>8.3564814814814804E-3</c:v>
                </c:pt>
                <c:pt idx="124">
                  <c:v>8.3680555555555557E-3</c:v>
                </c:pt>
                <c:pt idx="125">
                  <c:v>8.3796296296296292E-3</c:v>
                </c:pt>
                <c:pt idx="126">
                  <c:v>8.3912037037037045E-3</c:v>
                </c:pt>
                <c:pt idx="127">
                  <c:v>8.4027777777777781E-3</c:v>
                </c:pt>
                <c:pt idx="128">
                  <c:v>8.4143518518518517E-3</c:v>
                </c:pt>
                <c:pt idx="129">
                  <c:v>8.4259259259259253E-3</c:v>
                </c:pt>
                <c:pt idx="130">
                  <c:v>8.4375000000000006E-3</c:v>
                </c:pt>
                <c:pt idx="131">
                  <c:v>8.4490740740740741E-3</c:v>
                </c:pt>
                <c:pt idx="132">
                  <c:v>8.4606481481481494E-3</c:v>
                </c:pt>
                <c:pt idx="133">
                  <c:v>8.4722222222222213E-3</c:v>
                </c:pt>
                <c:pt idx="134">
                  <c:v>8.4837962962962966E-3</c:v>
                </c:pt>
                <c:pt idx="135">
                  <c:v>8.4953703703703701E-3</c:v>
                </c:pt>
                <c:pt idx="136">
                  <c:v>8.5069444444444437E-3</c:v>
                </c:pt>
                <c:pt idx="137">
                  <c:v>8.518518518518519E-3</c:v>
                </c:pt>
                <c:pt idx="138">
                  <c:v>8.5300925925925926E-3</c:v>
                </c:pt>
                <c:pt idx="139">
                  <c:v>8.5416666666666679E-3</c:v>
                </c:pt>
                <c:pt idx="140">
                  <c:v>8.5532407407407415E-3</c:v>
                </c:pt>
                <c:pt idx="141">
                  <c:v>8.564814814814815E-3</c:v>
                </c:pt>
                <c:pt idx="142">
                  <c:v>8.5763888888888886E-3</c:v>
                </c:pt>
                <c:pt idx="143">
                  <c:v>8.5879629629629622E-3</c:v>
                </c:pt>
                <c:pt idx="144">
                  <c:v>8.5995370370370357E-3</c:v>
                </c:pt>
                <c:pt idx="145">
                  <c:v>8.611111111111111E-3</c:v>
                </c:pt>
                <c:pt idx="146">
                  <c:v>8.6226851851851846E-3</c:v>
                </c:pt>
                <c:pt idx="147">
                  <c:v>8.6342592592592599E-3</c:v>
                </c:pt>
                <c:pt idx="148">
                  <c:v>8.6458333333333335E-3</c:v>
                </c:pt>
                <c:pt idx="149">
                  <c:v>8.6574074074074071E-3</c:v>
                </c:pt>
                <c:pt idx="150">
                  <c:v>8.6689814814814806E-3</c:v>
                </c:pt>
                <c:pt idx="151">
                  <c:v>8.6805555555555559E-3</c:v>
                </c:pt>
                <c:pt idx="152">
                  <c:v>8.6921296296296312E-3</c:v>
                </c:pt>
                <c:pt idx="153">
                  <c:v>8.7037037037037031E-3</c:v>
                </c:pt>
                <c:pt idx="154">
                  <c:v>8.7152777777777784E-3</c:v>
                </c:pt>
                <c:pt idx="155">
                  <c:v>8.726851851851852E-3</c:v>
                </c:pt>
                <c:pt idx="156">
                  <c:v>8.7384259259259255E-3</c:v>
                </c:pt>
                <c:pt idx="157">
                  <c:v>8.7499999999999991E-3</c:v>
                </c:pt>
                <c:pt idx="158">
                  <c:v>8.7615740740740744E-3</c:v>
                </c:pt>
                <c:pt idx="159">
                  <c:v>8.773148148148148E-3</c:v>
                </c:pt>
                <c:pt idx="160">
                  <c:v>8.7847222222222233E-3</c:v>
                </c:pt>
                <c:pt idx="161">
                  <c:v>8.7962962962962968E-3</c:v>
                </c:pt>
                <c:pt idx="162">
                  <c:v>8.8078703703703704E-3</c:v>
                </c:pt>
                <c:pt idx="163">
                  <c:v>8.819444444444444E-3</c:v>
                </c:pt>
                <c:pt idx="164">
                  <c:v>8.8310185185185176E-3</c:v>
                </c:pt>
                <c:pt idx="165">
                  <c:v>8.8425925925925911E-3</c:v>
                </c:pt>
                <c:pt idx="166">
                  <c:v>8.8541666666666664E-3</c:v>
                </c:pt>
                <c:pt idx="167">
                  <c:v>8.8657407407407417E-3</c:v>
                </c:pt>
                <c:pt idx="168">
                  <c:v>8.8773148148148153E-3</c:v>
                </c:pt>
                <c:pt idx="169">
                  <c:v>8.8888888888888889E-3</c:v>
                </c:pt>
                <c:pt idx="170">
                  <c:v>8.9004629629629625E-3</c:v>
                </c:pt>
                <c:pt idx="171">
                  <c:v>8.9120370370370378E-3</c:v>
                </c:pt>
                <c:pt idx="172">
                  <c:v>8.9236111111111113E-3</c:v>
                </c:pt>
                <c:pt idx="173">
                  <c:v>8.9351851851851866E-3</c:v>
                </c:pt>
                <c:pt idx="174">
                  <c:v>8.9467592592592585E-3</c:v>
                </c:pt>
                <c:pt idx="175">
                  <c:v>8.9583333333333338E-3</c:v>
                </c:pt>
                <c:pt idx="176">
                  <c:v>8.9699074074074073E-3</c:v>
                </c:pt>
                <c:pt idx="177">
                  <c:v>8.9814814814814809E-3</c:v>
                </c:pt>
                <c:pt idx="178">
                  <c:v>8.9930555555555545E-3</c:v>
                </c:pt>
                <c:pt idx="179">
                  <c:v>9.0046296296296298E-3</c:v>
                </c:pt>
                <c:pt idx="180">
                  <c:v>9.0162037037037034E-3</c:v>
                </c:pt>
                <c:pt idx="181">
                  <c:v>9.0277777777777787E-3</c:v>
                </c:pt>
                <c:pt idx="182">
                  <c:v>9.0393518518518522E-3</c:v>
                </c:pt>
                <c:pt idx="183">
                  <c:v>9.0509259259259258E-3</c:v>
                </c:pt>
                <c:pt idx="184">
                  <c:v>9.0624999999999994E-3</c:v>
                </c:pt>
                <c:pt idx="185">
                  <c:v>9.0740740740740729E-3</c:v>
                </c:pt>
                <c:pt idx="186">
                  <c:v>9.0856481481481483E-3</c:v>
                </c:pt>
                <c:pt idx="187">
                  <c:v>9.0972222222222218E-3</c:v>
                </c:pt>
                <c:pt idx="188">
                  <c:v>9.1087962962962971E-3</c:v>
                </c:pt>
                <c:pt idx="189">
                  <c:v>9.1203703703703707E-3</c:v>
                </c:pt>
                <c:pt idx="190">
                  <c:v>9.1319444444444443E-3</c:v>
                </c:pt>
                <c:pt idx="191">
                  <c:v>9.1435185185185178E-3</c:v>
                </c:pt>
                <c:pt idx="192">
                  <c:v>9.1550925925925931E-3</c:v>
                </c:pt>
                <c:pt idx="193">
                  <c:v>9.1666666666666667E-3</c:v>
                </c:pt>
                <c:pt idx="194">
                  <c:v>9.1782407407407403E-3</c:v>
                </c:pt>
                <c:pt idx="195">
                  <c:v>9.1898148148148139E-3</c:v>
                </c:pt>
                <c:pt idx="196">
                  <c:v>9.2013888888888892E-3</c:v>
                </c:pt>
                <c:pt idx="197">
                  <c:v>9.2129629629629627E-3</c:v>
                </c:pt>
                <c:pt idx="198">
                  <c:v>9.2245370370370363E-3</c:v>
                </c:pt>
                <c:pt idx="199">
                  <c:v>9.2361111111111116E-3</c:v>
                </c:pt>
                <c:pt idx="200">
                  <c:v>9.2476851851851852E-3</c:v>
                </c:pt>
                <c:pt idx="201">
                  <c:v>9.2592592592592605E-3</c:v>
                </c:pt>
                <c:pt idx="202">
                  <c:v>9.2708333333333341E-3</c:v>
                </c:pt>
                <c:pt idx="203">
                  <c:v>9.2824074074074076E-3</c:v>
                </c:pt>
                <c:pt idx="204">
                  <c:v>9.2939814814814812E-3</c:v>
                </c:pt>
                <c:pt idx="205">
                  <c:v>9.3055555555555548E-3</c:v>
                </c:pt>
                <c:pt idx="206">
                  <c:v>9.3171296296296283E-3</c:v>
                </c:pt>
                <c:pt idx="207">
                  <c:v>9.3287037037037036E-3</c:v>
                </c:pt>
                <c:pt idx="208">
                  <c:v>9.3402777777777772E-3</c:v>
                </c:pt>
                <c:pt idx="209">
                  <c:v>9.3518518518518525E-3</c:v>
                </c:pt>
                <c:pt idx="210">
                  <c:v>9.3634259259259261E-3</c:v>
                </c:pt>
                <c:pt idx="211">
                  <c:v>9.3749999999999997E-3</c:v>
                </c:pt>
                <c:pt idx="212">
                  <c:v>9.386574074074075E-3</c:v>
                </c:pt>
                <c:pt idx="213">
                  <c:v>9.3981481481481485E-3</c:v>
                </c:pt>
                <c:pt idx="214">
                  <c:v>9.4097222222222238E-3</c:v>
                </c:pt>
                <c:pt idx="215">
                  <c:v>9.4212962962962957E-3</c:v>
                </c:pt>
                <c:pt idx="216">
                  <c:v>9.432870370370371E-3</c:v>
                </c:pt>
                <c:pt idx="217">
                  <c:v>9.4444444444444445E-3</c:v>
                </c:pt>
                <c:pt idx="218">
                  <c:v>9.4560185185185181E-3</c:v>
                </c:pt>
                <c:pt idx="219">
                  <c:v>9.4675925925925917E-3</c:v>
                </c:pt>
                <c:pt idx="220">
                  <c:v>9.479166666666667E-3</c:v>
                </c:pt>
                <c:pt idx="221">
                  <c:v>9.4907407407407406E-3</c:v>
                </c:pt>
                <c:pt idx="222">
                  <c:v>9.5023148148148159E-3</c:v>
                </c:pt>
                <c:pt idx="223">
                  <c:v>9.5138888888888894E-3</c:v>
                </c:pt>
                <c:pt idx="224">
                  <c:v>9.525462962962963E-3</c:v>
                </c:pt>
                <c:pt idx="225">
                  <c:v>9.5370370370370366E-3</c:v>
                </c:pt>
                <c:pt idx="226">
                  <c:v>9.5486111111111101E-3</c:v>
                </c:pt>
                <c:pt idx="227">
                  <c:v>9.5601851851851855E-3</c:v>
                </c:pt>
                <c:pt idx="228">
                  <c:v>9.571759259259259E-3</c:v>
                </c:pt>
                <c:pt idx="229">
                  <c:v>9.5833333333333343E-3</c:v>
                </c:pt>
                <c:pt idx="230">
                  <c:v>9.5949074074074079E-3</c:v>
                </c:pt>
                <c:pt idx="231">
                  <c:v>9.6064814814814815E-3</c:v>
                </c:pt>
                <c:pt idx="232">
                  <c:v>9.618055555555555E-3</c:v>
                </c:pt>
                <c:pt idx="233">
                  <c:v>9.6296296296296303E-3</c:v>
                </c:pt>
                <c:pt idx="234">
                  <c:v>9.6412037037037039E-3</c:v>
                </c:pt>
                <c:pt idx="235">
                  <c:v>9.6527777777777775E-3</c:v>
                </c:pt>
                <c:pt idx="236">
                  <c:v>9.6643518518518511E-3</c:v>
                </c:pt>
                <c:pt idx="237">
                  <c:v>9.6759259259259264E-3</c:v>
                </c:pt>
                <c:pt idx="238">
                  <c:v>9.6874999999999999E-3</c:v>
                </c:pt>
                <c:pt idx="239">
                  <c:v>9.6990740740740735E-3</c:v>
                </c:pt>
                <c:pt idx="240">
                  <c:v>9.7106481481481471E-3</c:v>
                </c:pt>
                <c:pt idx="241">
                  <c:v>9.7222222222222224E-3</c:v>
                </c:pt>
                <c:pt idx="242">
                  <c:v>9.7337962962962977E-3</c:v>
                </c:pt>
                <c:pt idx="243">
                  <c:v>9.7453703703703713E-3</c:v>
                </c:pt>
                <c:pt idx="244">
                  <c:v>9.7569444444444448E-3</c:v>
                </c:pt>
                <c:pt idx="245">
                  <c:v>9.7685185185185184E-3</c:v>
                </c:pt>
                <c:pt idx="246">
                  <c:v>9.780092592592592E-3</c:v>
                </c:pt>
                <c:pt idx="247">
                  <c:v>9.7916666666666655E-3</c:v>
                </c:pt>
                <c:pt idx="248">
                  <c:v>9.8032407407407408E-3</c:v>
                </c:pt>
                <c:pt idx="249">
                  <c:v>9.8148148148148144E-3</c:v>
                </c:pt>
                <c:pt idx="250">
                  <c:v>9.8263888888888897E-3</c:v>
                </c:pt>
                <c:pt idx="251">
                  <c:v>9.8379629629629633E-3</c:v>
                </c:pt>
                <c:pt idx="252">
                  <c:v>9.8495370370370369E-3</c:v>
                </c:pt>
                <c:pt idx="253">
                  <c:v>9.8611111111111104E-3</c:v>
                </c:pt>
                <c:pt idx="254">
                  <c:v>9.8726851851851857E-3</c:v>
                </c:pt>
                <c:pt idx="255">
                  <c:v>9.8842592592592576E-3</c:v>
                </c:pt>
                <c:pt idx="256">
                  <c:v>9.8958333333333329E-3</c:v>
                </c:pt>
                <c:pt idx="257">
                  <c:v>9.9074074074074082E-3</c:v>
                </c:pt>
                <c:pt idx="258">
                  <c:v>9.9189814814814817E-3</c:v>
                </c:pt>
                <c:pt idx="259">
                  <c:v>9.9305555555555553E-3</c:v>
                </c:pt>
                <c:pt idx="260">
                  <c:v>9.9421296296296289E-3</c:v>
                </c:pt>
                <c:pt idx="261">
                  <c:v>9.9537037037037042E-3</c:v>
                </c:pt>
                <c:pt idx="262">
                  <c:v>9.9652777777777778E-3</c:v>
                </c:pt>
                <c:pt idx="263">
                  <c:v>9.9768518518518531E-3</c:v>
                </c:pt>
                <c:pt idx="264">
                  <c:v>9.9884259259259266E-3</c:v>
                </c:pt>
                <c:pt idx="265">
                  <c:v>0.01</c:v>
                </c:pt>
                <c:pt idx="266">
                  <c:v>1.0011574074074074E-2</c:v>
                </c:pt>
                <c:pt idx="267">
                  <c:v>1.0023148148148147E-2</c:v>
                </c:pt>
                <c:pt idx="268">
                  <c:v>1.0034722222222221E-2</c:v>
                </c:pt>
                <c:pt idx="269">
                  <c:v>1.0046296296296296E-2</c:v>
                </c:pt>
                <c:pt idx="270">
                  <c:v>1.005787037037037E-2</c:v>
                </c:pt>
                <c:pt idx="271">
                  <c:v>1.0069444444444445E-2</c:v>
                </c:pt>
                <c:pt idx="272">
                  <c:v>1.0081018518518519E-2</c:v>
                </c:pt>
                <c:pt idx="273">
                  <c:v>1.0092592592592592E-2</c:v>
                </c:pt>
                <c:pt idx="274">
                  <c:v>1.0104166666666668E-2</c:v>
                </c:pt>
                <c:pt idx="275">
                  <c:v>1.0115740740740741E-2</c:v>
                </c:pt>
                <c:pt idx="276">
                  <c:v>1.0127314814814815E-2</c:v>
                </c:pt>
                <c:pt idx="277">
                  <c:v>1.0138888888888888E-2</c:v>
                </c:pt>
                <c:pt idx="278">
                  <c:v>1.0150462962962964E-2</c:v>
                </c:pt>
                <c:pt idx="279">
                  <c:v>1.0162037037037037E-2</c:v>
                </c:pt>
                <c:pt idx="280">
                  <c:v>1.0173611111111111E-2</c:v>
                </c:pt>
                <c:pt idx="281">
                  <c:v>1.0185185185185184E-2</c:v>
                </c:pt>
                <c:pt idx="282">
                  <c:v>1.019675925925926E-2</c:v>
                </c:pt>
                <c:pt idx="283">
                  <c:v>1.0208333333333333E-2</c:v>
                </c:pt>
                <c:pt idx="284">
                  <c:v>1.0219907407407408E-2</c:v>
                </c:pt>
                <c:pt idx="285">
                  <c:v>1.0231481481481482E-2</c:v>
                </c:pt>
                <c:pt idx="286">
                  <c:v>1.0243055555555556E-2</c:v>
                </c:pt>
                <c:pt idx="287">
                  <c:v>1.0254629629629629E-2</c:v>
                </c:pt>
                <c:pt idx="288">
                  <c:v>1.0266203703703703E-2</c:v>
                </c:pt>
                <c:pt idx="289">
                  <c:v>1.0277777777777778E-2</c:v>
                </c:pt>
                <c:pt idx="290">
                  <c:v>1.0289351851851852E-2</c:v>
                </c:pt>
                <c:pt idx="291">
                  <c:v>1.0300925925925927E-2</c:v>
                </c:pt>
                <c:pt idx="292">
                  <c:v>1.03125E-2</c:v>
                </c:pt>
                <c:pt idx="293">
                  <c:v>1.0324074074074074E-2</c:v>
                </c:pt>
                <c:pt idx="294">
                  <c:v>1.0335648148148148E-2</c:v>
                </c:pt>
                <c:pt idx="295">
                  <c:v>1.0347222222222223E-2</c:v>
                </c:pt>
                <c:pt idx="296">
                  <c:v>1.0358796296296295E-2</c:v>
                </c:pt>
                <c:pt idx="297">
                  <c:v>1.037037037037037E-2</c:v>
                </c:pt>
                <c:pt idx="298">
                  <c:v>1.0381944444444444E-2</c:v>
                </c:pt>
                <c:pt idx="299">
                  <c:v>1.0393518518518519E-2</c:v>
                </c:pt>
                <c:pt idx="300">
                  <c:v>1.0405092592592593E-2</c:v>
                </c:pt>
                <c:pt idx="301">
                  <c:v>1.0416666666666666E-2</c:v>
                </c:pt>
                <c:pt idx="302">
                  <c:v>1.042824074074074E-2</c:v>
                </c:pt>
                <c:pt idx="303">
                  <c:v>1.0439814814814813E-2</c:v>
                </c:pt>
                <c:pt idx="304">
                  <c:v>1.045138888888889E-2</c:v>
                </c:pt>
                <c:pt idx="305">
                  <c:v>1.0462962962962964E-2</c:v>
                </c:pt>
                <c:pt idx="306">
                  <c:v>1.0474537037037037E-2</c:v>
                </c:pt>
                <c:pt idx="307">
                  <c:v>1.0486111111111111E-2</c:v>
                </c:pt>
                <c:pt idx="308">
                  <c:v>1.0497685185185186E-2</c:v>
                </c:pt>
                <c:pt idx="309">
                  <c:v>1.050925925925926E-2</c:v>
                </c:pt>
                <c:pt idx="310">
                  <c:v>1.0520833333333333E-2</c:v>
                </c:pt>
                <c:pt idx="311">
                  <c:v>1.0532407407407407E-2</c:v>
                </c:pt>
                <c:pt idx="312">
                  <c:v>1.0543981481481481E-2</c:v>
                </c:pt>
                <c:pt idx="313">
                  <c:v>1.0555555555555554E-2</c:v>
                </c:pt>
                <c:pt idx="314">
                  <c:v>1.0567129629629629E-2</c:v>
                </c:pt>
                <c:pt idx="315">
                  <c:v>1.0578703703703703E-2</c:v>
                </c:pt>
                <c:pt idx="316">
                  <c:v>1.0590277777777777E-2</c:v>
                </c:pt>
                <c:pt idx="317">
                  <c:v>1.0601851851851854E-2</c:v>
                </c:pt>
                <c:pt idx="318">
                  <c:v>1.0613425925925927E-2</c:v>
                </c:pt>
                <c:pt idx="319">
                  <c:v>1.0625000000000001E-2</c:v>
                </c:pt>
                <c:pt idx="320">
                  <c:v>1.0636574074074074E-2</c:v>
                </c:pt>
                <c:pt idx="321">
                  <c:v>1.064814814814815E-2</c:v>
                </c:pt>
                <c:pt idx="322">
                  <c:v>1.0659722222222221E-2</c:v>
                </c:pt>
                <c:pt idx="323">
                  <c:v>1.0671296296296297E-2</c:v>
                </c:pt>
                <c:pt idx="324">
                  <c:v>1.068287037037037E-2</c:v>
                </c:pt>
                <c:pt idx="325">
                  <c:v>1.0694444444444444E-2</c:v>
                </c:pt>
                <c:pt idx="326">
                  <c:v>1.0706018518518517E-2</c:v>
                </c:pt>
                <c:pt idx="327">
                  <c:v>1.0717592592592593E-2</c:v>
                </c:pt>
                <c:pt idx="328">
                  <c:v>1.0729166666666666E-2</c:v>
                </c:pt>
                <c:pt idx="329">
                  <c:v>1.074074074074074E-2</c:v>
                </c:pt>
                <c:pt idx="330">
                  <c:v>1.0752314814814814E-2</c:v>
                </c:pt>
                <c:pt idx="331">
                  <c:v>1.0763888888888891E-2</c:v>
                </c:pt>
                <c:pt idx="332">
                  <c:v>1.0775462962962964E-2</c:v>
                </c:pt>
                <c:pt idx="333">
                  <c:v>1.0787037037037038E-2</c:v>
                </c:pt>
                <c:pt idx="334">
                  <c:v>1.0798611111111111E-2</c:v>
                </c:pt>
                <c:pt idx="335">
                  <c:v>1.0810185185185185E-2</c:v>
                </c:pt>
                <c:pt idx="336">
                  <c:v>1.082175925925926E-2</c:v>
                </c:pt>
                <c:pt idx="337">
                  <c:v>1.0833333333333334E-2</c:v>
                </c:pt>
                <c:pt idx="338">
                  <c:v>1.0844907407407407E-2</c:v>
                </c:pt>
                <c:pt idx="339">
                  <c:v>1.0856481481481481E-2</c:v>
                </c:pt>
                <c:pt idx="340">
                  <c:v>1.0868055555555556E-2</c:v>
                </c:pt>
                <c:pt idx="341">
                  <c:v>1.087962962962963E-2</c:v>
                </c:pt>
                <c:pt idx="342">
                  <c:v>1.0891203703703703E-2</c:v>
                </c:pt>
                <c:pt idx="343">
                  <c:v>1.0902777777777777E-2</c:v>
                </c:pt>
                <c:pt idx="344">
                  <c:v>1.091435185185185E-2</c:v>
                </c:pt>
                <c:pt idx="345">
                  <c:v>1.0925925925925924E-2</c:v>
                </c:pt>
                <c:pt idx="346">
                  <c:v>1.0937500000000001E-2</c:v>
                </c:pt>
                <c:pt idx="347">
                  <c:v>1.0949074074074075E-2</c:v>
                </c:pt>
                <c:pt idx="348">
                  <c:v>1.0960648148148148E-2</c:v>
                </c:pt>
                <c:pt idx="349">
                  <c:v>1.0972222222222223E-2</c:v>
                </c:pt>
                <c:pt idx="350">
                  <c:v>1.0983796296296297E-2</c:v>
                </c:pt>
                <c:pt idx="351">
                  <c:v>1.0995370370370371E-2</c:v>
                </c:pt>
                <c:pt idx="352">
                  <c:v>1.1006944444444444E-2</c:v>
                </c:pt>
                <c:pt idx="353">
                  <c:v>1.1018518518518518E-2</c:v>
                </c:pt>
                <c:pt idx="354">
                  <c:v>1.1030092592592591E-2</c:v>
                </c:pt>
                <c:pt idx="355">
                  <c:v>1.1030092592592591E-2</c:v>
                </c:pt>
                <c:pt idx="356">
                  <c:v>1.105324074074074E-2</c:v>
                </c:pt>
                <c:pt idx="357">
                  <c:v>1.105324074074074E-2</c:v>
                </c:pt>
                <c:pt idx="358">
                  <c:v>1.1064814814814814E-2</c:v>
                </c:pt>
                <c:pt idx="359">
                  <c:v>1.1076388888888887E-2</c:v>
                </c:pt>
                <c:pt idx="360">
                  <c:v>1.1087962962962964E-2</c:v>
                </c:pt>
                <c:pt idx="361">
                  <c:v>1.1099537037037038E-2</c:v>
                </c:pt>
                <c:pt idx="362">
                  <c:v>1.1111111111111112E-2</c:v>
                </c:pt>
                <c:pt idx="363">
                  <c:v>1.1122685185185185E-2</c:v>
                </c:pt>
                <c:pt idx="364">
                  <c:v>1.113425925925926E-2</c:v>
                </c:pt>
                <c:pt idx="365">
                  <c:v>1.1145833333333334E-2</c:v>
                </c:pt>
                <c:pt idx="366">
                  <c:v>1.1157407407407408E-2</c:v>
                </c:pt>
                <c:pt idx="367">
                  <c:v>1.1168981481481481E-2</c:v>
                </c:pt>
                <c:pt idx="368">
                  <c:v>1.1180555555555556E-2</c:v>
                </c:pt>
                <c:pt idx="369">
                  <c:v>1.119212962962963E-2</c:v>
                </c:pt>
                <c:pt idx="370">
                  <c:v>1.1203703703703704E-2</c:v>
                </c:pt>
                <c:pt idx="371">
                  <c:v>1.1215277777777777E-2</c:v>
                </c:pt>
                <c:pt idx="372">
                  <c:v>1.1226851851851854E-2</c:v>
                </c:pt>
                <c:pt idx="373">
                  <c:v>1.1238425925925928E-2</c:v>
                </c:pt>
                <c:pt idx="374">
                  <c:v>1.1249999999999998E-2</c:v>
                </c:pt>
                <c:pt idx="375">
                  <c:v>1.1261574074074071E-2</c:v>
                </c:pt>
                <c:pt idx="376">
                  <c:v>1.1273148148148148E-2</c:v>
                </c:pt>
                <c:pt idx="377">
                  <c:v>1.1284722222222222E-2</c:v>
                </c:pt>
                <c:pt idx="378">
                  <c:v>1.1296296296296296E-2</c:v>
                </c:pt>
                <c:pt idx="379">
                  <c:v>1.1307870370370371E-2</c:v>
                </c:pt>
                <c:pt idx="380">
                  <c:v>1.1319444444444444E-2</c:v>
                </c:pt>
                <c:pt idx="381">
                  <c:v>1.1331018518518518E-2</c:v>
                </c:pt>
                <c:pt idx="382">
                  <c:v>1.1342592592592592E-2</c:v>
                </c:pt>
                <c:pt idx="383">
                  <c:v>1.1354166666666667E-2</c:v>
                </c:pt>
                <c:pt idx="384">
                  <c:v>1.136574074074074E-2</c:v>
                </c:pt>
                <c:pt idx="385">
                  <c:v>1.1377314814814814E-2</c:v>
                </c:pt>
                <c:pt idx="386">
                  <c:v>1.1388888888888888E-2</c:v>
                </c:pt>
                <c:pt idx="387">
                  <c:v>1.1400462962962965E-2</c:v>
                </c:pt>
                <c:pt idx="388">
                  <c:v>1.1412037037037038E-2</c:v>
                </c:pt>
                <c:pt idx="389">
                  <c:v>1.1423611111111112E-2</c:v>
                </c:pt>
                <c:pt idx="390">
                  <c:v>1.1435185185185185E-2</c:v>
                </c:pt>
                <c:pt idx="391">
                  <c:v>1.1446759259259261E-2</c:v>
                </c:pt>
                <c:pt idx="392">
                  <c:v>1.1458333333333334E-2</c:v>
                </c:pt>
                <c:pt idx="393">
                  <c:v>1.1469907407407408E-2</c:v>
                </c:pt>
                <c:pt idx="394">
                  <c:v>1.1481481481481483E-2</c:v>
                </c:pt>
                <c:pt idx="395">
                  <c:v>1.1493055555555555E-2</c:v>
                </c:pt>
                <c:pt idx="396">
                  <c:v>1.1504629629629629E-2</c:v>
                </c:pt>
                <c:pt idx="397">
                  <c:v>1.1516203703703702E-2</c:v>
                </c:pt>
                <c:pt idx="398">
                  <c:v>1.1527777777777777E-2</c:v>
                </c:pt>
                <c:pt idx="399">
                  <c:v>1.1539351851851851E-2</c:v>
                </c:pt>
                <c:pt idx="400">
                  <c:v>1.1550925925925925E-2</c:v>
                </c:pt>
                <c:pt idx="401">
                  <c:v>1.1562499999999998E-2</c:v>
                </c:pt>
                <c:pt idx="402">
                  <c:v>1.1574074074074075E-2</c:v>
                </c:pt>
                <c:pt idx="403">
                  <c:v>1.1585648148148149E-2</c:v>
                </c:pt>
                <c:pt idx="404">
                  <c:v>1.1597222222222222E-2</c:v>
                </c:pt>
                <c:pt idx="405">
                  <c:v>1.1608796296296296E-2</c:v>
                </c:pt>
                <c:pt idx="406">
                  <c:v>1.1620370370370371E-2</c:v>
                </c:pt>
                <c:pt idx="407">
                  <c:v>1.1631944444444445E-2</c:v>
                </c:pt>
                <c:pt idx="408">
                  <c:v>1.1643518518518518E-2</c:v>
                </c:pt>
                <c:pt idx="409">
                  <c:v>1.1655092592592594E-2</c:v>
                </c:pt>
                <c:pt idx="410">
                  <c:v>1.1666666666666667E-2</c:v>
                </c:pt>
                <c:pt idx="411">
                  <c:v>1.1678240740740741E-2</c:v>
                </c:pt>
                <c:pt idx="412">
                  <c:v>1.1689814814814814E-2</c:v>
                </c:pt>
                <c:pt idx="413">
                  <c:v>1.1701388888888891E-2</c:v>
                </c:pt>
                <c:pt idx="414">
                  <c:v>1.1712962962962965E-2</c:v>
                </c:pt>
                <c:pt idx="415">
                  <c:v>1.1724537037037035E-2</c:v>
                </c:pt>
                <c:pt idx="416">
                  <c:v>1.1736111111111109E-2</c:v>
                </c:pt>
                <c:pt idx="417">
                  <c:v>1.1747685185185186E-2</c:v>
                </c:pt>
                <c:pt idx="418">
                  <c:v>1.1759259259259259E-2</c:v>
                </c:pt>
                <c:pt idx="419">
                  <c:v>1.1770833333333333E-2</c:v>
                </c:pt>
                <c:pt idx="420">
                  <c:v>1.1782407407407406E-2</c:v>
                </c:pt>
                <c:pt idx="421">
                  <c:v>1.1793981481481482E-2</c:v>
                </c:pt>
                <c:pt idx="422">
                  <c:v>1.1805555555555555E-2</c:v>
                </c:pt>
                <c:pt idx="423">
                  <c:v>1.1817129629629629E-2</c:v>
                </c:pt>
                <c:pt idx="424">
                  <c:v>1.1828703703703704E-2</c:v>
                </c:pt>
                <c:pt idx="425">
                  <c:v>1.1840277777777778E-2</c:v>
                </c:pt>
                <c:pt idx="426">
                  <c:v>1.1851851851851851E-2</c:v>
                </c:pt>
                <c:pt idx="427">
                  <c:v>1.1863425925925925E-2</c:v>
                </c:pt>
                <c:pt idx="428">
                  <c:v>1.1875000000000002E-2</c:v>
                </c:pt>
                <c:pt idx="429">
                  <c:v>1.1886574074074075E-2</c:v>
                </c:pt>
                <c:pt idx="430">
                  <c:v>1.1898148148148149E-2</c:v>
                </c:pt>
                <c:pt idx="431">
                  <c:v>1.1909722222222223E-2</c:v>
                </c:pt>
                <c:pt idx="432">
                  <c:v>1.1921296296296298E-2</c:v>
                </c:pt>
                <c:pt idx="433">
                  <c:v>1.1932870370370371E-2</c:v>
                </c:pt>
                <c:pt idx="434">
                  <c:v>1.1944444444444445E-2</c:v>
                </c:pt>
                <c:pt idx="435">
                  <c:v>1.1956018518518517E-2</c:v>
                </c:pt>
                <c:pt idx="436">
                  <c:v>1.1967592592592592E-2</c:v>
                </c:pt>
                <c:pt idx="437">
                  <c:v>1.1979166666666666E-2</c:v>
                </c:pt>
                <c:pt idx="438">
                  <c:v>1.1990740740740739E-2</c:v>
                </c:pt>
                <c:pt idx="439">
                  <c:v>1.2002314814814815E-2</c:v>
                </c:pt>
                <c:pt idx="440">
                  <c:v>1.2013888888888888E-2</c:v>
                </c:pt>
                <c:pt idx="441">
                  <c:v>1.2025462962962962E-2</c:v>
                </c:pt>
                <c:pt idx="442">
                  <c:v>1.2037037037037035E-2</c:v>
                </c:pt>
                <c:pt idx="443">
                  <c:v>1.2048611111111112E-2</c:v>
                </c:pt>
                <c:pt idx="444">
                  <c:v>1.2060185185185186E-2</c:v>
                </c:pt>
                <c:pt idx="445">
                  <c:v>1.207175925925926E-2</c:v>
                </c:pt>
                <c:pt idx="446">
                  <c:v>1.2083333333333333E-2</c:v>
                </c:pt>
                <c:pt idx="447">
                  <c:v>1.2094907407407408E-2</c:v>
                </c:pt>
                <c:pt idx="448">
                  <c:v>1.2106481481481482E-2</c:v>
                </c:pt>
                <c:pt idx="449">
                  <c:v>1.2118055555555556E-2</c:v>
                </c:pt>
                <c:pt idx="450">
                  <c:v>1.2129629629629629E-2</c:v>
                </c:pt>
                <c:pt idx="451">
                  <c:v>1.2141203703703704E-2</c:v>
                </c:pt>
                <c:pt idx="452">
                  <c:v>1.2152777777777778E-2</c:v>
                </c:pt>
                <c:pt idx="453">
                  <c:v>1.2164351851851852E-2</c:v>
                </c:pt>
                <c:pt idx="454">
                  <c:v>1.2175925925925929E-2</c:v>
                </c:pt>
                <c:pt idx="455">
                  <c:v>1.2187500000000002E-2</c:v>
                </c:pt>
                <c:pt idx="456">
                  <c:v>1.2199074074074072E-2</c:v>
                </c:pt>
                <c:pt idx="457">
                  <c:v>1.2210648148148146E-2</c:v>
                </c:pt>
                <c:pt idx="458">
                  <c:v>1.2222222222222223E-2</c:v>
                </c:pt>
                <c:pt idx="459">
                  <c:v>1.2233796296296296E-2</c:v>
                </c:pt>
                <c:pt idx="460">
                  <c:v>1.224537037037037E-2</c:v>
                </c:pt>
                <c:pt idx="461">
                  <c:v>1.2256944444444444E-2</c:v>
                </c:pt>
                <c:pt idx="462">
                  <c:v>1.2268518518518519E-2</c:v>
                </c:pt>
                <c:pt idx="463">
                  <c:v>1.2280092592592592E-2</c:v>
                </c:pt>
                <c:pt idx="464">
                  <c:v>1.2291666666666666E-2</c:v>
                </c:pt>
                <c:pt idx="465">
                  <c:v>1.230324074074074E-2</c:v>
                </c:pt>
                <c:pt idx="466">
                  <c:v>1.2314814814814815E-2</c:v>
                </c:pt>
                <c:pt idx="467">
                  <c:v>1.2326388888888888E-2</c:v>
                </c:pt>
                <c:pt idx="468">
                  <c:v>1.2337962962962962E-2</c:v>
                </c:pt>
                <c:pt idx="469">
                  <c:v>1.2349537037037039E-2</c:v>
                </c:pt>
                <c:pt idx="470">
                  <c:v>1.2361111111111113E-2</c:v>
                </c:pt>
                <c:pt idx="471">
                  <c:v>1.2372685185185186E-2</c:v>
                </c:pt>
                <c:pt idx="472">
                  <c:v>1.238425925925926E-2</c:v>
                </c:pt>
                <c:pt idx="473">
                  <c:v>1.2395833333333335E-2</c:v>
                </c:pt>
                <c:pt idx="474">
                  <c:v>1.2407407407407409E-2</c:v>
                </c:pt>
                <c:pt idx="475">
                  <c:v>1.2418981481481482E-2</c:v>
                </c:pt>
                <c:pt idx="476">
                  <c:v>1.2430555555555554E-2</c:v>
                </c:pt>
                <c:pt idx="477">
                  <c:v>1.2442129629629629E-2</c:v>
                </c:pt>
                <c:pt idx="478">
                  <c:v>1.2453703703703703E-2</c:v>
                </c:pt>
                <c:pt idx="479">
                  <c:v>1.2465277777777777E-2</c:v>
                </c:pt>
                <c:pt idx="480">
                  <c:v>1.247685185185185E-2</c:v>
                </c:pt>
                <c:pt idx="481">
                  <c:v>1.2488425925925925E-2</c:v>
                </c:pt>
                <c:pt idx="482">
                  <c:v>1.2499999999999999E-2</c:v>
                </c:pt>
                <c:pt idx="483">
                  <c:v>1.2511574074074073E-2</c:v>
                </c:pt>
                <c:pt idx="484">
                  <c:v>1.252314814814815E-2</c:v>
                </c:pt>
                <c:pt idx="485">
                  <c:v>1.2534722222222223E-2</c:v>
                </c:pt>
                <c:pt idx="486">
                  <c:v>1.2546296296296297E-2</c:v>
                </c:pt>
                <c:pt idx="487">
                  <c:v>1.255787037037037E-2</c:v>
                </c:pt>
                <c:pt idx="488">
                  <c:v>1.2569444444444446E-2</c:v>
                </c:pt>
                <c:pt idx="489">
                  <c:v>1.2581018518518519E-2</c:v>
                </c:pt>
                <c:pt idx="490">
                  <c:v>1.2592592592592593E-2</c:v>
                </c:pt>
                <c:pt idx="491">
                  <c:v>1.2604166666666666E-2</c:v>
                </c:pt>
                <c:pt idx="492">
                  <c:v>1.2615740740740742E-2</c:v>
                </c:pt>
                <c:pt idx="493">
                  <c:v>1.2627314814814815E-2</c:v>
                </c:pt>
                <c:pt idx="494">
                  <c:v>1.2638888888888889E-2</c:v>
                </c:pt>
                <c:pt idx="495">
                  <c:v>1.2650462962962962E-2</c:v>
                </c:pt>
                <c:pt idx="496">
                  <c:v>1.2662037037037039E-2</c:v>
                </c:pt>
                <c:pt idx="497">
                  <c:v>1.2673611111111109E-2</c:v>
                </c:pt>
                <c:pt idx="498">
                  <c:v>1.2685185185185183E-2</c:v>
                </c:pt>
                <c:pt idx="499">
                  <c:v>1.269675925925926E-2</c:v>
                </c:pt>
                <c:pt idx="500">
                  <c:v>1.2708333333333334E-2</c:v>
                </c:pt>
                <c:pt idx="501">
                  <c:v>1.2719907407407407E-2</c:v>
                </c:pt>
                <c:pt idx="502">
                  <c:v>1.2731481481481481E-2</c:v>
                </c:pt>
                <c:pt idx="503">
                  <c:v>1.2743055555555556E-2</c:v>
                </c:pt>
                <c:pt idx="504">
                  <c:v>1.275462962962963E-2</c:v>
                </c:pt>
                <c:pt idx="505">
                  <c:v>1.2766203703703703E-2</c:v>
                </c:pt>
                <c:pt idx="506">
                  <c:v>1.2777777777777777E-2</c:v>
                </c:pt>
                <c:pt idx="507">
                  <c:v>1.2789351851851852E-2</c:v>
                </c:pt>
                <c:pt idx="508">
                  <c:v>1.2800925925925926E-2</c:v>
                </c:pt>
                <c:pt idx="509">
                  <c:v>1.2812499999999999E-2</c:v>
                </c:pt>
                <c:pt idx="510">
                  <c:v>1.2824074074074073E-2</c:v>
                </c:pt>
                <c:pt idx="511">
                  <c:v>1.283564814814815E-2</c:v>
                </c:pt>
                <c:pt idx="512">
                  <c:v>1.2847222222222223E-2</c:v>
                </c:pt>
                <c:pt idx="513">
                  <c:v>1.2858796296296297E-2</c:v>
                </c:pt>
                <c:pt idx="514">
                  <c:v>1.2870370370370372E-2</c:v>
                </c:pt>
                <c:pt idx="515">
                  <c:v>1.2881944444444446E-2</c:v>
                </c:pt>
                <c:pt idx="516">
                  <c:v>1.2893518518518519E-2</c:v>
                </c:pt>
                <c:pt idx="517">
                  <c:v>1.2905092592592591E-2</c:v>
                </c:pt>
                <c:pt idx="518">
                  <c:v>1.2916666666666667E-2</c:v>
                </c:pt>
                <c:pt idx="519">
                  <c:v>1.292824074074074E-2</c:v>
                </c:pt>
                <c:pt idx="520">
                  <c:v>1.2939814814814814E-2</c:v>
                </c:pt>
                <c:pt idx="521">
                  <c:v>1.2951388888888887E-2</c:v>
                </c:pt>
                <c:pt idx="522">
                  <c:v>1.2962962962962963E-2</c:v>
                </c:pt>
                <c:pt idx="523">
                  <c:v>1.2974537037037036E-2</c:v>
                </c:pt>
                <c:pt idx="524">
                  <c:v>1.298611111111111E-2</c:v>
                </c:pt>
                <c:pt idx="525">
                  <c:v>1.2997685185185183E-2</c:v>
                </c:pt>
                <c:pt idx="526">
                  <c:v>1.300925925925926E-2</c:v>
                </c:pt>
                <c:pt idx="527">
                  <c:v>1.3020833333333334E-2</c:v>
                </c:pt>
                <c:pt idx="528">
                  <c:v>1.3032407407407407E-2</c:v>
                </c:pt>
                <c:pt idx="529">
                  <c:v>1.3043981481481483E-2</c:v>
                </c:pt>
                <c:pt idx="530">
                  <c:v>1.3055555555555556E-2</c:v>
                </c:pt>
                <c:pt idx="531">
                  <c:v>1.306712962962963E-2</c:v>
                </c:pt>
                <c:pt idx="532">
                  <c:v>1.3078703703703703E-2</c:v>
                </c:pt>
                <c:pt idx="533">
                  <c:v>1.3090277777777779E-2</c:v>
                </c:pt>
                <c:pt idx="534">
                  <c:v>1.3101851851851852E-2</c:v>
                </c:pt>
                <c:pt idx="535">
                  <c:v>1.3113425925925926E-2</c:v>
                </c:pt>
                <c:pt idx="536">
                  <c:v>1.3125E-2</c:v>
                </c:pt>
                <c:pt idx="537">
                  <c:v>1.3136574074074077E-2</c:v>
                </c:pt>
                <c:pt idx="538">
                  <c:v>1.3148148148148147E-2</c:v>
                </c:pt>
                <c:pt idx="539">
                  <c:v>1.315972222222222E-2</c:v>
                </c:pt>
                <c:pt idx="540">
                  <c:v>1.3171296296296294E-2</c:v>
                </c:pt>
                <c:pt idx="541">
                  <c:v>1.3182870370370371E-2</c:v>
                </c:pt>
                <c:pt idx="542">
                  <c:v>1.3194444444444444E-2</c:v>
                </c:pt>
                <c:pt idx="543">
                  <c:v>1.3206018518518518E-2</c:v>
                </c:pt>
                <c:pt idx="544">
                  <c:v>1.3217592592592593E-2</c:v>
                </c:pt>
                <c:pt idx="545">
                  <c:v>1.3229166666666667E-2</c:v>
                </c:pt>
                <c:pt idx="546">
                  <c:v>1.324074074074074E-2</c:v>
                </c:pt>
                <c:pt idx="547">
                  <c:v>1.3252314814814814E-2</c:v>
                </c:pt>
                <c:pt idx="548">
                  <c:v>1.3263888888888889E-2</c:v>
                </c:pt>
                <c:pt idx="549">
                  <c:v>1.3275462962962963E-2</c:v>
                </c:pt>
                <c:pt idx="550">
                  <c:v>1.3287037037037036E-2</c:v>
                </c:pt>
                <c:pt idx="551">
                  <c:v>1.329861111111111E-2</c:v>
                </c:pt>
                <c:pt idx="552">
                  <c:v>1.3310185185185187E-2</c:v>
                </c:pt>
                <c:pt idx="553">
                  <c:v>1.3321759259259261E-2</c:v>
                </c:pt>
                <c:pt idx="554">
                  <c:v>1.3333333333333334E-2</c:v>
                </c:pt>
                <c:pt idx="555">
                  <c:v>1.3344907407407408E-2</c:v>
                </c:pt>
                <c:pt idx="556">
                  <c:v>1.3356481481481483E-2</c:v>
                </c:pt>
                <c:pt idx="557">
                  <c:v>1.3368055555555557E-2</c:v>
                </c:pt>
                <c:pt idx="558">
                  <c:v>1.3379629629629628E-2</c:v>
                </c:pt>
                <c:pt idx="559">
                  <c:v>1.3391203703703704E-2</c:v>
                </c:pt>
                <c:pt idx="560">
                  <c:v>1.3402777777777777E-2</c:v>
                </c:pt>
                <c:pt idx="561">
                  <c:v>1.3414351851851851E-2</c:v>
                </c:pt>
                <c:pt idx="562">
                  <c:v>1.3425925925925924E-2</c:v>
                </c:pt>
                <c:pt idx="563">
                  <c:v>1.34375E-2</c:v>
                </c:pt>
                <c:pt idx="564">
                  <c:v>1.3449074074074073E-2</c:v>
                </c:pt>
                <c:pt idx="565">
                  <c:v>1.3460648148148147E-2</c:v>
                </c:pt>
                <c:pt idx="566">
                  <c:v>1.3472222222222221E-2</c:v>
                </c:pt>
                <c:pt idx="567">
                  <c:v>1.3483796296296298E-2</c:v>
                </c:pt>
                <c:pt idx="568">
                  <c:v>1.3495370370370371E-2</c:v>
                </c:pt>
                <c:pt idx="569">
                  <c:v>1.3506944444444445E-2</c:v>
                </c:pt>
                <c:pt idx="570">
                  <c:v>1.3518518518518518E-2</c:v>
                </c:pt>
                <c:pt idx="571">
                  <c:v>1.3530092592592594E-2</c:v>
                </c:pt>
                <c:pt idx="572">
                  <c:v>1.3541666666666667E-2</c:v>
                </c:pt>
                <c:pt idx="573">
                  <c:v>1.3553240740740741E-2</c:v>
                </c:pt>
                <c:pt idx="574">
                  <c:v>1.3564814814814816E-2</c:v>
                </c:pt>
                <c:pt idx="575">
                  <c:v>1.357638888888889E-2</c:v>
                </c:pt>
                <c:pt idx="576">
                  <c:v>1.3587962962962963E-2</c:v>
                </c:pt>
                <c:pt idx="577">
                  <c:v>1.3599537037037037E-2</c:v>
                </c:pt>
                <c:pt idx="578">
                  <c:v>1.3611111111111114E-2</c:v>
                </c:pt>
                <c:pt idx="579">
                  <c:v>1.3622685185185184E-2</c:v>
                </c:pt>
                <c:pt idx="580">
                  <c:v>1.3634259259259257E-2</c:v>
                </c:pt>
                <c:pt idx="581">
                  <c:v>1.3645833333333331E-2</c:v>
                </c:pt>
                <c:pt idx="582">
                  <c:v>1.3657407407407408E-2</c:v>
                </c:pt>
                <c:pt idx="583">
                  <c:v>1.3668981481481482E-2</c:v>
                </c:pt>
                <c:pt idx="584">
                  <c:v>1.3680555555555555E-2</c:v>
                </c:pt>
                <c:pt idx="585">
                  <c:v>1.3692129629629629E-2</c:v>
                </c:pt>
                <c:pt idx="586">
                  <c:v>1.3703703703703704E-2</c:v>
                </c:pt>
                <c:pt idx="587">
                  <c:v>1.3715277777777778E-2</c:v>
                </c:pt>
                <c:pt idx="588">
                  <c:v>1.3726851851851851E-2</c:v>
                </c:pt>
                <c:pt idx="589">
                  <c:v>1.3738425925925926E-2</c:v>
                </c:pt>
                <c:pt idx="590">
                  <c:v>1.375E-2</c:v>
                </c:pt>
                <c:pt idx="591">
                  <c:v>1.3761574074074074E-2</c:v>
                </c:pt>
                <c:pt idx="592">
                  <c:v>1.3773148148148147E-2</c:v>
                </c:pt>
                <c:pt idx="593">
                  <c:v>1.3784722222222224E-2</c:v>
                </c:pt>
                <c:pt idx="594">
                  <c:v>1.3796296296296298E-2</c:v>
                </c:pt>
                <c:pt idx="595">
                  <c:v>1.3807870370370371E-2</c:v>
                </c:pt>
                <c:pt idx="596">
                  <c:v>1.3819444444444445E-2</c:v>
                </c:pt>
                <c:pt idx="597">
                  <c:v>1.383101851851852E-2</c:v>
                </c:pt>
                <c:pt idx="598">
                  <c:v>1.3842592592592594E-2</c:v>
                </c:pt>
                <c:pt idx="599">
                  <c:v>1.3854166666666666E-2</c:v>
                </c:pt>
                <c:pt idx="600">
                  <c:v>1.3865740740740739E-2</c:v>
                </c:pt>
                <c:pt idx="601">
                  <c:v>1.3877314814814815E-2</c:v>
                </c:pt>
                <c:pt idx="602">
                  <c:v>1.3888888888888888E-2</c:v>
                </c:pt>
                <c:pt idx="603">
                  <c:v>1.3900462962962962E-2</c:v>
                </c:pt>
                <c:pt idx="604">
                  <c:v>1.3912037037037037E-2</c:v>
                </c:pt>
                <c:pt idx="605">
                  <c:v>1.3923611111111111E-2</c:v>
                </c:pt>
                <c:pt idx="606">
                  <c:v>1.3935185185185184E-2</c:v>
                </c:pt>
                <c:pt idx="607">
                  <c:v>1.3946759259259258E-2</c:v>
                </c:pt>
                <c:pt idx="608">
                  <c:v>1.3958333333333335E-2</c:v>
                </c:pt>
                <c:pt idx="609">
                  <c:v>1.3969907407407408E-2</c:v>
                </c:pt>
                <c:pt idx="610">
                  <c:v>1.3981481481481482E-2</c:v>
                </c:pt>
                <c:pt idx="611">
                  <c:v>1.3993055555555555E-2</c:v>
                </c:pt>
                <c:pt idx="612">
                  <c:v>1.4004629629629631E-2</c:v>
                </c:pt>
                <c:pt idx="613">
                  <c:v>1.4016203703703704E-2</c:v>
                </c:pt>
                <c:pt idx="614">
                  <c:v>1.4027777777777778E-2</c:v>
                </c:pt>
                <c:pt idx="615">
                  <c:v>1.4039351851851851E-2</c:v>
                </c:pt>
                <c:pt idx="616">
                  <c:v>1.4050925925925927E-2</c:v>
                </c:pt>
                <c:pt idx="617">
                  <c:v>1.40625E-2</c:v>
                </c:pt>
                <c:pt idx="618">
                  <c:v>1.4074074074074074E-2</c:v>
                </c:pt>
                <c:pt idx="619">
                  <c:v>1.4085648148148151E-2</c:v>
                </c:pt>
                <c:pt idx="620">
                  <c:v>1.4097222222222221E-2</c:v>
                </c:pt>
                <c:pt idx="621">
                  <c:v>1.4108796296296295E-2</c:v>
                </c:pt>
                <c:pt idx="622">
                  <c:v>1.4120370370370368E-2</c:v>
                </c:pt>
                <c:pt idx="623">
                  <c:v>1.4131944444444445E-2</c:v>
                </c:pt>
                <c:pt idx="624">
                  <c:v>1.4143518518518519E-2</c:v>
                </c:pt>
                <c:pt idx="625">
                  <c:v>1.4155092592592592E-2</c:v>
                </c:pt>
                <c:pt idx="626">
                  <c:v>1.4166666666666666E-2</c:v>
                </c:pt>
                <c:pt idx="627">
                  <c:v>1.4178240740740741E-2</c:v>
                </c:pt>
                <c:pt idx="628">
                  <c:v>1.4189814814814815E-2</c:v>
                </c:pt>
                <c:pt idx="629">
                  <c:v>1.4201388888888888E-2</c:v>
                </c:pt>
                <c:pt idx="630">
                  <c:v>1.4212962962962962E-2</c:v>
                </c:pt>
                <c:pt idx="631">
                  <c:v>1.4224537037037037E-2</c:v>
                </c:pt>
                <c:pt idx="632">
                  <c:v>1.4236111111111111E-2</c:v>
                </c:pt>
                <c:pt idx="633">
                  <c:v>1.4247685185185184E-2</c:v>
                </c:pt>
                <c:pt idx="634">
                  <c:v>1.4259259259259261E-2</c:v>
                </c:pt>
                <c:pt idx="635">
                  <c:v>1.4270833333333335E-2</c:v>
                </c:pt>
                <c:pt idx="636">
                  <c:v>1.4282407407407409E-2</c:v>
                </c:pt>
                <c:pt idx="637">
                  <c:v>1.4293981481481482E-2</c:v>
                </c:pt>
                <c:pt idx="638">
                  <c:v>1.4305555555555557E-2</c:v>
                </c:pt>
                <c:pt idx="639">
                  <c:v>1.4317129629629631E-2</c:v>
                </c:pt>
                <c:pt idx="640">
                  <c:v>1.4328703703703703E-2</c:v>
                </c:pt>
                <c:pt idx="641">
                  <c:v>1.4340277777777776E-2</c:v>
                </c:pt>
                <c:pt idx="642">
                  <c:v>1.4351851851851852E-2</c:v>
                </c:pt>
                <c:pt idx="643">
                  <c:v>1.4363425925925925E-2</c:v>
                </c:pt>
                <c:pt idx="644">
                  <c:v>1.4374999999999999E-2</c:v>
                </c:pt>
                <c:pt idx="645">
                  <c:v>1.4386574074074072E-2</c:v>
                </c:pt>
                <c:pt idx="646">
                  <c:v>1.4398148148148148E-2</c:v>
                </c:pt>
                <c:pt idx="647">
                  <c:v>1.4409722222222221E-2</c:v>
                </c:pt>
                <c:pt idx="648">
                  <c:v>1.4421296296296295E-2</c:v>
                </c:pt>
                <c:pt idx="649">
                  <c:v>1.4432870370370372E-2</c:v>
                </c:pt>
                <c:pt idx="650">
                  <c:v>1.4444444444444446E-2</c:v>
                </c:pt>
                <c:pt idx="651">
                  <c:v>1.4456018518518519E-2</c:v>
                </c:pt>
                <c:pt idx="652">
                  <c:v>1.4467592592592593E-2</c:v>
                </c:pt>
                <c:pt idx="653">
                  <c:v>1.4479166666666668E-2</c:v>
                </c:pt>
                <c:pt idx="654">
                  <c:v>1.4490740740740742E-2</c:v>
                </c:pt>
                <c:pt idx="655">
                  <c:v>1.4502314814814815E-2</c:v>
                </c:pt>
                <c:pt idx="656">
                  <c:v>1.4513888888888889E-2</c:v>
                </c:pt>
                <c:pt idx="657">
                  <c:v>1.4525462962962964E-2</c:v>
                </c:pt>
                <c:pt idx="658">
                  <c:v>1.4537037037037038E-2</c:v>
                </c:pt>
                <c:pt idx="659">
                  <c:v>1.4548611111111111E-2</c:v>
                </c:pt>
                <c:pt idx="660">
                  <c:v>1.4560185185185183E-2</c:v>
                </c:pt>
                <c:pt idx="661">
                  <c:v>1.4571759259259258E-2</c:v>
                </c:pt>
                <c:pt idx="662">
                  <c:v>1.4583333333333332E-2</c:v>
                </c:pt>
                <c:pt idx="663">
                  <c:v>1.4594907407407405E-2</c:v>
                </c:pt>
                <c:pt idx="664">
                  <c:v>1.4606481481481482E-2</c:v>
                </c:pt>
                <c:pt idx="665">
                  <c:v>1.4618055555555556E-2</c:v>
                </c:pt>
                <c:pt idx="666">
                  <c:v>1.462962962962963E-2</c:v>
                </c:pt>
                <c:pt idx="667">
                  <c:v>1.4641203703703703E-2</c:v>
                </c:pt>
                <c:pt idx="668">
                  <c:v>1.4652777777777778E-2</c:v>
                </c:pt>
                <c:pt idx="669">
                  <c:v>1.4664351851851852E-2</c:v>
                </c:pt>
                <c:pt idx="670">
                  <c:v>1.4675925925925926E-2</c:v>
                </c:pt>
                <c:pt idx="671">
                  <c:v>1.4687499999999999E-2</c:v>
                </c:pt>
                <c:pt idx="672">
                  <c:v>1.4687499999999999E-2</c:v>
                </c:pt>
                <c:pt idx="673">
                  <c:v>1.4699074074074074E-2</c:v>
                </c:pt>
                <c:pt idx="674">
                  <c:v>1.4710648148148148E-2</c:v>
                </c:pt>
                <c:pt idx="675">
                  <c:v>1.4722222222222222E-2</c:v>
                </c:pt>
                <c:pt idx="676">
                  <c:v>1.4733796296296295E-2</c:v>
                </c:pt>
                <c:pt idx="677">
                  <c:v>1.4745370370370372E-2</c:v>
                </c:pt>
                <c:pt idx="678">
                  <c:v>1.4756944444444446E-2</c:v>
                </c:pt>
                <c:pt idx="679">
                  <c:v>1.4768518518518519E-2</c:v>
                </c:pt>
                <c:pt idx="680">
                  <c:v>1.4780092592592595E-2</c:v>
                </c:pt>
                <c:pt idx="681">
                  <c:v>1.4791666666666668E-2</c:v>
                </c:pt>
                <c:pt idx="682">
                  <c:v>1.480324074074074E-2</c:v>
                </c:pt>
                <c:pt idx="683">
                  <c:v>1.4814814814814814E-2</c:v>
                </c:pt>
                <c:pt idx="684">
                  <c:v>1.4826388888888889E-2</c:v>
                </c:pt>
                <c:pt idx="685">
                  <c:v>1.4837962962962963E-2</c:v>
                </c:pt>
                <c:pt idx="686">
                  <c:v>1.4849537037037036E-2</c:v>
                </c:pt>
                <c:pt idx="687">
                  <c:v>1.486111111111111E-2</c:v>
                </c:pt>
                <c:pt idx="688">
                  <c:v>1.4872685185185185E-2</c:v>
                </c:pt>
                <c:pt idx="689">
                  <c:v>1.4884259259259259E-2</c:v>
                </c:pt>
                <c:pt idx="690">
                  <c:v>1.4895833333333332E-2</c:v>
                </c:pt>
                <c:pt idx="691">
                  <c:v>1.4907407407407406E-2</c:v>
                </c:pt>
                <c:pt idx="692">
                  <c:v>1.4918981481481483E-2</c:v>
                </c:pt>
                <c:pt idx="693">
                  <c:v>1.4930555555555556E-2</c:v>
                </c:pt>
                <c:pt idx="694">
                  <c:v>1.494212962962963E-2</c:v>
                </c:pt>
                <c:pt idx="695">
                  <c:v>1.4953703703703705E-2</c:v>
                </c:pt>
                <c:pt idx="696">
                  <c:v>1.4965277777777779E-2</c:v>
                </c:pt>
                <c:pt idx="697">
                  <c:v>1.4976851851851852E-2</c:v>
                </c:pt>
                <c:pt idx="698">
                  <c:v>1.4988425925925926E-2</c:v>
                </c:pt>
                <c:pt idx="699">
                  <c:v>1.5000000000000001E-2</c:v>
                </c:pt>
                <c:pt idx="700">
                  <c:v>1.5011574074074075E-2</c:v>
                </c:pt>
                <c:pt idx="701">
                  <c:v>1.5023148148148148E-2</c:v>
                </c:pt>
                <c:pt idx="702">
                  <c:v>1.503472222222222E-2</c:v>
                </c:pt>
                <c:pt idx="703">
                  <c:v>1.5046296296296295E-2</c:v>
                </c:pt>
                <c:pt idx="704">
                  <c:v>1.5057870370370369E-2</c:v>
                </c:pt>
                <c:pt idx="705">
                  <c:v>1.5069444444444443E-2</c:v>
                </c:pt>
                <c:pt idx="706">
                  <c:v>1.5081018518518516E-2</c:v>
                </c:pt>
                <c:pt idx="707">
                  <c:v>1.5092592592592593E-2</c:v>
                </c:pt>
                <c:pt idx="708">
                  <c:v>1.5104166666666667E-2</c:v>
                </c:pt>
                <c:pt idx="709">
                  <c:v>1.511574074074074E-2</c:v>
                </c:pt>
                <c:pt idx="710">
                  <c:v>1.5127314814814816E-2</c:v>
                </c:pt>
                <c:pt idx="711">
                  <c:v>1.5138888888888889E-2</c:v>
                </c:pt>
                <c:pt idx="712">
                  <c:v>1.5150462962962963E-2</c:v>
                </c:pt>
                <c:pt idx="713">
                  <c:v>1.5162037037037036E-2</c:v>
                </c:pt>
                <c:pt idx="714">
                  <c:v>1.5173611111111112E-2</c:v>
                </c:pt>
                <c:pt idx="715">
                  <c:v>1.5185185185185185E-2</c:v>
                </c:pt>
                <c:pt idx="716">
                  <c:v>1.5196759259259259E-2</c:v>
                </c:pt>
                <c:pt idx="717">
                  <c:v>1.5208333333333332E-2</c:v>
                </c:pt>
                <c:pt idx="718">
                  <c:v>1.5219907407407409E-2</c:v>
                </c:pt>
                <c:pt idx="719">
                  <c:v>1.5231481481481483E-2</c:v>
                </c:pt>
                <c:pt idx="720">
                  <c:v>1.5243055555555557E-2</c:v>
                </c:pt>
                <c:pt idx="721">
                  <c:v>1.525462962962963E-2</c:v>
                </c:pt>
                <c:pt idx="722">
                  <c:v>1.5266203703703705E-2</c:v>
                </c:pt>
                <c:pt idx="723">
                  <c:v>1.5277777777777777E-2</c:v>
                </c:pt>
                <c:pt idx="724">
                  <c:v>1.5289351851851851E-2</c:v>
                </c:pt>
                <c:pt idx="725">
                  <c:v>1.5300925925925926E-2</c:v>
                </c:pt>
                <c:pt idx="726">
                  <c:v>1.53125E-2</c:v>
                </c:pt>
                <c:pt idx="727">
                  <c:v>1.5324074074074073E-2</c:v>
                </c:pt>
                <c:pt idx="728">
                  <c:v>1.5335648148148147E-2</c:v>
                </c:pt>
                <c:pt idx="729">
                  <c:v>1.5347222222222222E-2</c:v>
                </c:pt>
                <c:pt idx="730">
                  <c:v>1.5358796296296296E-2</c:v>
                </c:pt>
                <c:pt idx="731">
                  <c:v>1.5370370370370369E-2</c:v>
                </c:pt>
                <c:pt idx="732">
                  <c:v>1.5381944444444443E-2</c:v>
                </c:pt>
                <c:pt idx="733">
                  <c:v>1.539351851851852E-2</c:v>
                </c:pt>
                <c:pt idx="734">
                  <c:v>1.5405092592592593E-2</c:v>
                </c:pt>
                <c:pt idx="735">
                  <c:v>1.5416666666666667E-2</c:v>
                </c:pt>
                <c:pt idx="736">
                  <c:v>1.5428240740740741E-2</c:v>
                </c:pt>
                <c:pt idx="737">
                  <c:v>1.5439814814814816E-2</c:v>
                </c:pt>
                <c:pt idx="738">
                  <c:v>1.545138888888889E-2</c:v>
                </c:pt>
                <c:pt idx="739">
                  <c:v>1.5462962962962963E-2</c:v>
                </c:pt>
                <c:pt idx="740">
                  <c:v>1.5474537037037038E-2</c:v>
                </c:pt>
                <c:pt idx="741">
                  <c:v>1.5486111111111112E-2</c:v>
                </c:pt>
                <c:pt idx="742">
                  <c:v>1.5497685185185186E-2</c:v>
                </c:pt>
                <c:pt idx="743">
                  <c:v>1.5509259259259257E-2</c:v>
                </c:pt>
                <c:pt idx="744">
                  <c:v>1.5520833333333333E-2</c:v>
                </c:pt>
                <c:pt idx="745">
                  <c:v>1.5532407407407406E-2</c:v>
                </c:pt>
                <c:pt idx="746">
                  <c:v>1.554398148148148E-2</c:v>
                </c:pt>
                <c:pt idx="747">
                  <c:v>1.5555555555555553E-2</c:v>
                </c:pt>
                <c:pt idx="748">
                  <c:v>1.556712962962963E-2</c:v>
                </c:pt>
                <c:pt idx="749">
                  <c:v>1.5578703703703704E-2</c:v>
                </c:pt>
                <c:pt idx="750">
                  <c:v>1.5590277777777778E-2</c:v>
                </c:pt>
                <c:pt idx="751">
                  <c:v>1.5601851851851851E-2</c:v>
                </c:pt>
                <c:pt idx="752">
                  <c:v>1.5613425925925926E-2</c:v>
                </c:pt>
                <c:pt idx="753">
                  <c:v>1.5625E-2</c:v>
                </c:pt>
                <c:pt idx="754">
                  <c:v>1.5636574074074074E-2</c:v>
                </c:pt>
                <c:pt idx="755">
                  <c:v>1.5648148148148151E-2</c:v>
                </c:pt>
                <c:pt idx="756">
                  <c:v>1.5659722222222224E-2</c:v>
                </c:pt>
                <c:pt idx="757">
                  <c:v>1.5671296296296298E-2</c:v>
                </c:pt>
                <c:pt idx="758">
                  <c:v>1.5682870370370371E-2</c:v>
                </c:pt>
                <c:pt idx="759">
                  <c:v>1.5694444444444445E-2</c:v>
                </c:pt>
                <c:pt idx="760">
                  <c:v>1.5706018518518518E-2</c:v>
                </c:pt>
                <c:pt idx="761">
                  <c:v>1.5717592592592592E-2</c:v>
                </c:pt>
                <c:pt idx="762">
                  <c:v>1.5729166666666666E-2</c:v>
                </c:pt>
                <c:pt idx="763">
                  <c:v>1.5740740740740743E-2</c:v>
                </c:pt>
                <c:pt idx="764">
                  <c:v>1.5752314814814813E-2</c:v>
                </c:pt>
                <c:pt idx="765">
                  <c:v>1.5763888888888886E-2</c:v>
                </c:pt>
                <c:pt idx="766">
                  <c:v>1.577546296296296E-2</c:v>
                </c:pt>
                <c:pt idx="767">
                  <c:v>1.5787037037037037E-2</c:v>
                </c:pt>
                <c:pt idx="768">
                  <c:v>1.579861111111111E-2</c:v>
                </c:pt>
                <c:pt idx="769">
                  <c:v>1.5810185185185184E-2</c:v>
                </c:pt>
                <c:pt idx="770">
                  <c:v>1.5821759259259261E-2</c:v>
                </c:pt>
                <c:pt idx="771">
                  <c:v>1.5833333333333335E-2</c:v>
                </c:pt>
                <c:pt idx="772">
                  <c:v>1.5844907407407408E-2</c:v>
                </c:pt>
                <c:pt idx="773">
                  <c:v>1.5856481481481482E-2</c:v>
                </c:pt>
                <c:pt idx="774">
                  <c:v>1.5868055555555555E-2</c:v>
                </c:pt>
                <c:pt idx="775">
                  <c:v>1.5879629629629629E-2</c:v>
                </c:pt>
                <c:pt idx="776">
                  <c:v>1.5891203703703703E-2</c:v>
                </c:pt>
                <c:pt idx="777">
                  <c:v>1.5902777777777776E-2</c:v>
                </c:pt>
                <c:pt idx="778">
                  <c:v>1.5914351851851853E-2</c:v>
                </c:pt>
                <c:pt idx="779">
                  <c:v>1.5925925925925927E-2</c:v>
                </c:pt>
                <c:pt idx="780">
                  <c:v>1.59375E-2</c:v>
                </c:pt>
                <c:pt idx="781">
                  <c:v>1.5949074074074074E-2</c:v>
                </c:pt>
                <c:pt idx="782">
                  <c:v>1.5960648148148151E-2</c:v>
                </c:pt>
                <c:pt idx="783">
                  <c:v>1.5972222222222224E-2</c:v>
                </c:pt>
                <c:pt idx="784">
                  <c:v>1.5983796296296295E-2</c:v>
                </c:pt>
                <c:pt idx="785">
                  <c:v>1.5995370370370372E-2</c:v>
                </c:pt>
                <c:pt idx="786">
                  <c:v>1.6006944444444445E-2</c:v>
                </c:pt>
                <c:pt idx="787">
                  <c:v>1.6018518518518519E-2</c:v>
                </c:pt>
                <c:pt idx="788">
                  <c:v>1.6030092592592592E-2</c:v>
                </c:pt>
                <c:pt idx="789">
                  <c:v>1.6041666666666666E-2</c:v>
                </c:pt>
                <c:pt idx="790">
                  <c:v>1.6053240740740739E-2</c:v>
                </c:pt>
                <c:pt idx="791">
                  <c:v>1.6064814814814813E-2</c:v>
                </c:pt>
                <c:pt idx="792">
                  <c:v>1.6076388888888887E-2</c:v>
                </c:pt>
                <c:pt idx="793">
                  <c:v>1.6087962962962964E-2</c:v>
                </c:pt>
                <c:pt idx="794">
                  <c:v>1.6099537037037037E-2</c:v>
                </c:pt>
                <c:pt idx="795">
                  <c:v>1.6111111111111111E-2</c:v>
                </c:pt>
                <c:pt idx="796">
                  <c:v>1.6122685185185184E-2</c:v>
                </c:pt>
                <c:pt idx="797">
                  <c:v>1.6134259259259261E-2</c:v>
                </c:pt>
                <c:pt idx="798">
                  <c:v>1.6145833333333335E-2</c:v>
                </c:pt>
                <c:pt idx="799">
                  <c:v>1.6157407407407409E-2</c:v>
                </c:pt>
                <c:pt idx="800">
                  <c:v>1.6168981481481482E-2</c:v>
                </c:pt>
                <c:pt idx="801">
                  <c:v>1.6180555555555556E-2</c:v>
                </c:pt>
                <c:pt idx="802">
                  <c:v>1.6192129629629629E-2</c:v>
                </c:pt>
                <c:pt idx="803">
                  <c:v>1.6203703703703703E-2</c:v>
                </c:pt>
                <c:pt idx="804">
                  <c:v>1.621527777777778E-2</c:v>
                </c:pt>
                <c:pt idx="805">
                  <c:v>1.622685185185185E-2</c:v>
                </c:pt>
                <c:pt idx="806">
                  <c:v>1.6238425925925924E-2</c:v>
                </c:pt>
                <c:pt idx="807">
                  <c:v>1.6249999999999997E-2</c:v>
                </c:pt>
                <c:pt idx="808">
                  <c:v>1.6261574074074074E-2</c:v>
                </c:pt>
                <c:pt idx="809">
                  <c:v>1.6273148148148148E-2</c:v>
                </c:pt>
                <c:pt idx="810">
                  <c:v>1.6284722222222221E-2</c:v>
                </c:pt>
                <c:pt idx="811">
                  <c:v>1.6296296296296295E-2</c:v>
                </c:pt>
                <c:pt idx="812">
                  <c:v>1.6307870370370372E-2</c:v>
                </c:pt>
                <c:pt idx="813">
                  <c:v>1.6319444444444445E-2</c:v>
                </c:pt>
                <c:pt idx="814">
                  <c:v>1.6331018518518519E-2</c:v>
                </c:pt>
                <c:pt idx="815">
                  <c:v>1.6342592592592593E-2</c:v>
                </c:pt>
                <c:pt idx="816">
                  <c:v>1.6354166666666666E-2</c:v>
                </c:pt>
                <c:pt idx="817">
                  <c:v>1.636574074074074E-2</c:v>
                </c:pt>
                <c:pt idx="818">
                  <c:v>1.6377314814814813E-2</c:v>
                </c:pt>
                <c:pt idx="819">
                  <c:v>1.638888888888889E-2</c:v>
                </c:pt>
                <c:pt idx="820">
                  <c:v>1.6400462962962964E-2</c:v>
                </c:pt>
                <c:pt idx="821">
                  <c:v>1.6412037037037037E-2</c:v>
                </c:pt>
                <c:pt idx="822">
                  <c:v>1.6423611111111111E-2</c:v>
                </c:pt>
                <c:pt idx="823">
                  <c:v>1.6435185185185188E-2</c:v>
                </c:pt>
                <c:pt idx="824">
                  <c:v>1.6446759259259262E-2</c:v>
                </c:pt>
                <c:pt idx="825">
                  <c:v>1.6458333333333332E-2</c:v>
                </c:pt>
                <c:pt idx="826">
                  <c:v>1.6469907407407405E-2</c:v>
                </c:pt>
                <c:pt idx="827">
                  <c:v>1.6481481481481482E-2</c:v>
                </c:pt>
                <c:pt idx="828">
                  <c:v>1.6493055555555556E-2</c:v>
                </c:pt>
                <c:pt idx="829">
                  <c:v>1.650462962962963E-2</c:v>
                </c:pt>
                <c:pt idx="830">
                  <c:v>1.6516203703703703E-2</c:v>
                </c:pt>
                <c:pt idx="831">
                  <c:v>1.6527777777777777E-2</c:v>
                </c:pt>
                <c:pt idx="832">
                  <c:v>1.653935185185185E-2</c:v>
                </c:pt>
                <c:pt idx="833">
                  <c:v>1.6550925925925924E-2</c:v>
                </c:pt>
                <c:pt idx="834">
                  <c:v>1.6562500000000001E-2</c:v>
                </c:pt>
                <c:pt idx="835">
                  <c:v>1.6574074074074074E-2</c:v>
                </c:pt>
                <c:pt idx="836">
                  <c:v>1.6585648148148148E-2</c:v>
                </c:pt>
                <c:pt idx="837">
                  <c:v>1.6597222222222222E-2</c:v>
                </c:pt>
                <c:pt idx="838">
                  <c:v>1.6608796296296299E-2</c:v>
                </c:pt>
                <c:pt idx="839">
                  <c:v>1.6620370370370372E-2</c:v>
                </c:pt>
                <c:pt idx="840">
                  <c:v>1.6631944444444446E-2</c:v>
                </c:pt>
                <c:pt idx="841">
                  <c:v>1.6643518518518519E-2</c:v>
                </c:pt>
                <c:pt idx="842">
                  <c:v>1.6655092592592593E-2</c:v>
                </c:pt>
                <c:pt idx="843">
                  <c:v>1.6666666666666666E-2</c:v>
                </c:pt>
                <c:pt idx="844">
                  <c:v>1.667824074074074E-2</c:v>
                </c:pt>
                <c:pt idx="845">
                  <c:v>1.6689814814814817E-2</c:v>
                </c:pt>
                <c:pt idx="846">
                  <c:v>1.6701388888888887E-2</c:v>
                </c:pt>
                <c:pt idx="847">
                  <c:v>1.6712962962962961E-2</c:v>
                </c:pt>
                <c:pt idx="848">
                  <c:v>1.6724537037037034E-2</c:v>
                </c:pt>
                <c:pt idx="849">
                  <c:v>1.6736111111111111E-2</c:v>
                </c:pt>
                <c:pt idx="850">
                  <c:v>1.6747685185185185E-2</c:v>
                </c:pt>
                <c:pt idx="851">
                  <c:v>1.6759259259259258E-2</c:v>
                </c:pt>
                <c:pt idx="852">
                  <c:v>1.6770833333333332E-2</c:v>
                </c:pt>
                <c:pt idx="853">
                  <c:v>1.6782407407407409E-2</c:v>
                </c:pt>
                <c:pt idx="854">
                  <c:v>1.6793981481481483E-2</c:v>
                </c:pt>
                <c:pt idx="855">
                  <c:v>1.6805555555555556E-2</c:v>
                </c:pt>
                <c:pt idx="856">
                  <c:v>1.681712962962963E-2</c:v>
                </c:pt>
                <c:pt idx="857">
                  <c:v>1.6828703703703703E-2</c:v>
                </c:pt>
                <c:pt idx="858">
                  <c:v>1.6840277777777777E-2</c:v>
                </c:pt>
                <c:pt idx="859">
                  <c:v>1.6851851851851851E-2</c:v>
                </c:pt>
                <c:pt idx="860">
                  <c:v>1.6863425925925928E-2</c:v>
                </c:pt>
                <c:pt idx="861">
                  <c:v>1.6875000000000001E-2</c:v>
                </c:pt>
                <c:pt idx="862">
                  <c:v>1.6886574074074075E-2</c:v>
                </c:pt>
                <c:pt idx="863">
                  <c:v>1.6898148148148148E-2</c:v>
                </c:pt>
                <c:pt idx="864">
                  <c:v>1.6909722222222225E-2</c:v>
                </c:pt>
                <c:pt idx="865">
                  <c:v>1.6921296296296299E-2</c:v>
                </c:pt>
                <c:pt idx="866">
                  <c:v>1.6932870370370369E-2</c:v>
                </c:pt>
                <c:pt idx="867">
                  <c:v>1.6944444444444443E-2</c:v>
                </c:pt>
                <c:pt idx="868">
                  <c:v>1.695601851851852E-2</c:v>
                </c:pt>
                <c:pt idx="869">
                  <c:v>1.6967592592592593E-2</c:v>
                </c:pt>
                <c:pt idx="870">
                  <c:v>1.6979166666666667E-2</c:v>
                </c:pt>
                <c:pt idx="871">
                  <c:v>1.699074074074074E-2</c:v>
                </c:pt>
                <c:pt idx="872">
                  <c:v>1.7002314814814814E-2</c:v>
                </c:pt>
                <c:pt idx="873">
                  <c:v>1.7013888888888887E-2</c:v>
                </c:pt>
                <c:pt idx="874">
                  <c:v>1.7025462962962961E-2</c:v>
                </c:pt>
                <c:pt idx="875">
                  <c:v>1.7037037037037038E-2</c:v>
                </c:pt>
                <c:pt idx="876">
                  <c:v>1.7048611111111112E-2</c:v>
                </c:pt>
                <c:pt idx="877">
                  <c:v>1.7060185185185185E-2</c:v>
                </c:pt>
                <c:pt idx="878">
                  <c:v>1.7071759259259259E-2</c:v>
                </c:pt>
                <c:pt idx="879">
                  <c:v>1.7083333333333336E-2</c:v>
                </c:pt>
                <c:pt idx="880">
                  <c:v>1.7094907407407409E-2</c:v>
                </c:pt>
                <c:pt idx="881">
                  <c:v>1.7106481481481483E-2</c:v>
                </c:pt>
                <c:pt idx="882">
                  <c:v>1.7118055555555556E-2</c:v>
                </c:pt>
                <c:pt idx="883">
                  <c:v>1.712962962962963E-2</c:v>
                </c:pt>
                <c:pt idx="884">
                  <c:v>1.7141203703703704E-2</c:v>
                </c:pt>
                <c:pt idx="885">
                  <c:v>1.7152777777777777E-2</c:v>
                </c:pt>
                <c:pt idx="886">
                  <c:v>1.7164351851851851E-2</c:v>
                </c:pt>
                <c:pt idx="887">
                  <c:v>1.7175925925925924E-2</c:v>
                </c:pt>
                <c:pt idx="888">
                  <c:v>1.7187499999999998E-2</c:v>
                </c:pt>
                <c:pt idx="889">
                  <c:v>1.7199074074074071E-2</c:v>
                </c:pt>
                <c:pt idx="890">
                  <c:v>1.7210648148148149E-2</c:v>
                </c:pt>
                <c:pt idx="891">
                  <c:v>1.7222222222222222E-2</c:v>
                </c:pt>
                <c:pt idx="892">
                  <c:v>1.7233796296296296E-2</c:v>
                </c:pt>
                <c:pt idx="893">
                  <c:v>1.7245370370370369E-2</c:v>
                </c:pt>
                <c:pt idx="894">
                  <c:v>1.7256944444444446E-2</c:v>
                </c:pt>
                <c:pt idx="895">
                  <c:v>1.726851851851852E-2</c:v>
                </c:pt>
                <c:pt idx="896">
                  <c:v>1.7280092592592593E-2</c:v>
                </c:pt>
                <c:pt idx="897">
                  <c:v>1.7291666666666667E-2</c:v>
                </c:pt>
                <c:pt idx="898">
                  <c:v>1.7303240740740741E-2</c:v>
                </c:pt>
                <c:pt idx="899">
                  <c:v>1.7314814814814814E-2</c:v>
                </c:pt>
                <c:pt idx="900">
                  <c:v>1.7326388888888888E-2</c:v>
                </c:pt>
                <c:pt idx="901">
                  <c:v>1.7337962962962961E-2</c:v>
                </c:pt>
                <c:pt idx="902">
                  <c:v>1.7349537037037038E-2</c:v>
                </c:pt>
                <c:pt idx="903">
                  <c:v>1.7361111111111112E-2</c:v>
                </c:pt>
                <c:pt idx="904">
                  <c:v>1.7372685185185185E-2</c:v>
                </c:pt>
                <c:pt idx="905">
                  <c:v>1.7384259259259262E-2</c:v>
                </c:pt>
                <c:pt idx="906">
                  <c:v>1.7395833333333336E-2</c:v>
                </c:pt>
                <c:pt idx="907">
                  <c:v>1.7407407407407406E-2</c:v>
                </c:pt>
                <c:pt idx="908">
                  <c:v>1.741898148148148E-2</c:v>
                </c:pt>
                <c:pt idx="909">
                  <c:v>1.7430555555555557E-2</c:v>
                </c:pt>
                <c:pt idx="910">
                  <c:v>1.744212962962963E-2</c:v>
                </c:pt>
                <c:pt idx="911">
                  <c:v>1.7453703703703704E-2</c:v>
                </c:pt>
                <c:pt idx="912">
                  <c:v>1.7465277777777777E-2</c:v>
                </c:pt>
                <c:pt idx="913">
                  <c:v>1.7476851851851851E-2</c:v>
                </c:pt>
                <c:pt idx="914">
                  <c:v>1.7488425925925925E-2</c:v>
                </c:pt>
                <c:pt idx="915">
                  <c:v>1.7499999999999998E-2</c:v>
                </c:pt>
                <c:pt idx="916">
                  <c:v>1.7511574074074072E-2</c:v>
                </c:pt>
                <c:pt idx="917">
                  <c:v>1.7523148148148149E-2</c:v>
                </c:pt>
                <c:pt idx="918">
                  <c:v>1.7534722222222222E-2</c:v>
                </c:pt>
                <c:pt idx="919">
                  <c:v>1.7546296296296296E-2</c:v>
                </c:pt>
                <c:pt idx="920">
                  <c:v>1.7557870370370373E-2</c:v>
                </c:pt>
                <c:pt idx="921">
                  <c:v>1.7569444444444447E-2</c:v>
                </c:pt>
                <c:pt idx="922">
                  <c:v>1.758101851851852E-2</c:v>
                </c:pt>
                <c:pt idx="923">
                  <c:v>1.7592592592592594E-2</c:v>
                </c:pt>
                <c:pt idx="924">
                  <c:v>1.7604166666666667E-2</c:v>
                </c:pt>
                <c:pt idx="925">
                  <c:v>1.7615740740740741E-2</c:v>
                </c:pt>
                <c:pt idx="926">
                  <c:v>1.7627314814814814E-2</c:v>
                </c:pt>
                <c:pt idx="927">
                  <c:v>1.7638888888888888E-2</c:v>
                </c:pt>
                <c:pt idx="928">
                  <c:v>1.7650462962962962E-2</c:v>
                </c:pt>
                <c:pt idx="929">
                  <c:v>1.7662037037037035E-2</c:v>
                </c:pt>
                <c:pt idx="930">
                  <c:v>1.7673611111111109E-2</c:v>
                </c:pt>
                <c:pt idx="931">
                  <c:v>1.7685185185185182E-2</c:v>
                </c:pt>
                <c:pt idx="932">
                  <c:v>1.7696759259259259E-2</c:v>
                </c:pt>
                <c:pt idx="933">
                  <c:v>1.7708333333333333E-2</c:v>
                </c:pt>
                <c:pt idx="934">
                  <c:v>1.7719907407407406E-2</c:v>
                </c:pt>
                <c:pt idx="935">
                  <c:v>1.7731481481481483E-2</c:v>
                </c:pt>
                <c:pt idx="936">
                  <c:v>1.7743055555555557E-2</c:v>
                </c:pt>
                <c:pt idx="937">
                  <c:v>1.7754629629629631E-2</c:v>
                </c:pt>
                <c:pt idx="938">
                  <c:v>1.7766203703703704E-2</c:v>
                </c:pt>
                <c:pt idx="939">
                  <c:v>1.7777777777777778E-2</c:v>
                </c:pt>
                <c:pt idx="940">
                  <c:v>1.7789351851851851E-2</c:v>
                </c:pt>
                <c:pt idx="941">
                  <c:v>1.7800925925925925E-2</c:v>
                </c:pt>
                <c:pt idx="942">
                  <c:v>1.7812499999999998E-2</c:v>
                </c:pt>
                <c:pt idx="943">
                  <c:v>1.7824074074074076E-2</c:v>
                </c:pt>
                <c:pt idx="944">
                  <c:v>1.7835648148148149E-2</c:v>
                </c:pt>
                <c:pt idx="945">
                  <c:v>1.7847222222222223E-2</c:v>
                </c:pt>
                <c:pt idx="946">
                  <c:v>1.7858796296296296E-2</c:v>
                </c:pt>
                <c:pt idx="947">
                  <c:v>1.7870370370370373E-2</c:v>
                </c:pt>
                <c:pt idx="948">
                  <c:v>1.7881944444444443E-2</c:v>
                </c:pt>
                <c:pt idx="949">
                  <c:v>1.7893518518518517E-2</c:v>
                </c:pt>
                <c:pt idx="950">
                  <c:v>1.7905092592592594E-2</c:v>
                </c:pt>
                <c:pt idx="951">
                  <c:v>1.7916666666666668E-2</c:v>
                </c:pt>
                <c:pt idx="952">
                  <c:v>1.7928240740740741E-2</c:v>
                </c:pt>
                <c:pt idx="953">
                  <c:v>1.7939814814814815E-2</c:v>
                </c:pt>
                <c:pt idx="954">
                  <c:v>1.7951388888888888E-2</c:v>
                </c:pt>
                <c:pt idx="955">
                  <c:v>1.7962962962962962E-2</c:v>
                </c:pt>
                <c:pt idx="956">
                  <c:v>1.7974537037037035E-2</c:v>
                </c:pt>
                <c:pt idx="957">
                  <c:v>1.7986111111111109E-2</c:v>
                </c:pt>
                <c:pt idx="958">
                  <c:v>1.7997685185185186E-2</c:v>
                </c:pt>
                <c:pt idx="959">
                  <c:v>1.800925925925926E-2</c:v>
                </c:pt>
                <c:pt idx="960">
                  <c:v>1.8020833333333333E-2</c:v>
                </c:pt>
                <c:pt idx="961">
                  <c:v>1.8032407407407407E-2</c:v>
                </c:pt>
                <c:pt idx="962">
                  <c:v>1.8043981481481484E-2</c:v>
                </c:pt>
                <c:pt idx="963">
                  <c:v>1.8055555555555557E-2</c:v>
                </c:pt>
                <c:pt idx="964">
                  <c:v>1.8067129629629631E-2</c:v>
                </c:pt>
                <c:pt idx="965">
                  <c:v>1.8078703703703704E-2</c:v>
                </c:pt>
                <c:pt idx="966">
                  <c:v>1.8090277777777778E-2</c:v>
                </c:pt>
                <c:pt idx="967">
                  <c:v>1.8101851851851852E-2</c:v>
                </c:pt>
                <c:pt idx="968">
                  <c:v>1.8113425925925925E-2</c:v>
                </c:pt>
                <c:pt idx="969">
                  <c:v>1.8124999999999999E-2</c:v>
                </c:pt>
                <c:pt idx="970">
                  <c:v>1.8136574074074072E-2</c:v>
                </c:pt>
                <c:pt idx="971">
                  <c:v>1.8148148148148146E-2</c:v>
                </c:pt>
                <c:pt idx="972">
                  <c:v>1.8159722222222219E-2</c:v>
                </c:pt>
                <c:pt idx="973">
                  <c:v>1.8171296296296297E-2</c:v>
                </c:pt>
                <c:pt idx="974">
                  <c:v>1.818287037037037E-2</c:v>
                </c:pt>
                <c:pt idx="975">
                  <c:v>1.8194444444444444E-2</c:v>
                </c:pt>
                <c:pt idx="976">
                  <c:v>1.8206018518518517E-2</c:v>
                </c:pt>
                <c:pt idx="977">
                  <c:v>1.8217592592592594E-2</c:v>
                </c:pt>
                <c:pt idx="978">
                  <c:v>1.8229166666666668E-2</c:v>
                </c:pt>
                <c:pt idx="979">
                  <c:v>1.8240740740740741E-2</c:v>
                </c:pt>
                <c:pt idx="980">
                  <c:v>1.8252314814814815E-2</c:v>
                </c:pt>
                <c:pt idx="981">
                  <c:v>1.8263888888888889E-2</c:v>
                </c:pt>
                <c:pt idx="982">
                  <c:v>1.8275462962962962E-2</c:v>
                </c:pt>
                <c:pt idx="983">
                  <c:v>1.8275462962962962E-2</c:v>
                </c:pt>
                <c:pt idx="984">
                  <c:v>1.8287037037037036E-2</c:v>
                </c:pt>
                <c:pt idx="985">
                  <c:v>1.8298611111111113E-2</c:v>
                </c:pt>
                <c:pt idx="986">
                  <c:v>1.8310185185185186E-2</c:v>
                </c:pt>
                <c:pt idx="987">
                  <c:v>1.832175925925926E-2</c:v>
                </c:pt>
                <c:pt idx="988">
                  <c:v>1.8333333333333333E-2</c:v>
                </c:pt>
                <c:pt idx="989">
                  <c:v>1.834490740740741E-2</c:v>
                </c:pt>
                <c:pt idx="990">
                  <c:v>1.8356481481481481E-2</c:v>
                </c:pt>
                <c:pt idx="991">
                  <c:v>1.8368055555555554E-2</c:v>
                </c:pt>
                <c:pt idx="992">
                  <c:v>1.8379629629629628E-2</c:v>
                </c:pt>
                <c:pt idx="993">
                  <c:v>1.8391203703703705E-2</c:v>
                </c:pt>
                <c:pt idx="994">
                  <c:v>1.8402777777777778E-2</c:v>
                </c:pt>
                <c:pt idx="995">
                  <c:v>1.8414351851851852E-2</c:v>
                </c:pt>
                <c:pt idx="996">
                  <c:v>1.8425925925925925E-2</c:v>
                </c:pt>
                <c:pt idx="997">
                  <c:v>1.8437499999999999E-2</c:v>
                </c:pt>
                <c:pt idx="998">
                  <c:v>1.8449074074074073E-2</c:v>
                </c:pt>
                <c:pt idx="999">
                  <c:v>1.8460648148148146E-2</c:v>
                </c:pt>
                <c:pt idx="1000">
                  <c:v>1.8472222222222223E-2</c:v>
                </c:pt>
                <c:pt idx="1001">
                  <c:v>1.8483796296296297E-2</c:v>
                </c:pt>
                <c:pt idx="1002">
                  <c:v>1.849537037037037E-2</c:v>
                </c:pt>
                <c:pt idx="1003">
                  <c:v>1.8506944444444444E-2</c:v>
                </c:pt>
                <c:pt idx="1004">
                  <c:v>1.8518518518518521E-2</c:v>
                </c:pt>
                <c:pt idx="1005">
                  <c:v>1.8530092592592595E-2</c:v>
                </c:pt>
                <c:pt idx="1006">
                  <c:v>1.8541666666666668E-2</c:v>
                </c:pt>
                <c:pt idx="1007">
                  <c:v>1.8553240740740742E-2</c:v>
                </c:pt>
                <c:pt idx="1008">
                  <c:v>1.8564814814814815E-2</c:v>
                </c:pt>
                <c:pt idx="1009">
                  <c:v>1.8576388888888889E-2</c:v>
                </c:pt>
                <c:pt idx="1010">
                  <c:v>1.8587962962962962E-2</c:v>
                </c:pt>
                <c:pt idx="1011">
                  <c:v>1.8599537037037036E-2</c:v>
                </c:pt>
                <c:pt idx="1012">
                  <c:v>1.861111111111111E-2</c:v>
                </c:pt>
                <c:pt idx="1013">
                  <c:v>1.8622685185185183E-2</c:v>
                </c:pt>
                <c:pt idx="1014">
                  <c:v>1.8634259259259257E-2</c:v>
                </c:pt>
                <c:pt idx="1015">
                  <c:v>1.8645833333333334E-2</c:v>
                </c:pt>
                <c:pt idx="1016">
                  <c:v>1.8657407407407407E-2</c:v>
                </c:pt>
                <c:pt idx="1017">
                  <c:v>1.8668981481481481E-2</c:v>
                </c:pt>
                <c:pt idx="1018">
                  <c:v>1.8680555555555554E-2</c:v>
                </c:pt>
                <c:pt idx="1019">
                  <c:v>1.8692129629629631E-2</c:v>
                </c:pt>
                <c:pt idx="1020">
                  <c:v>1.8703703703703705E-2</c:v>
                </c:pt>
                <c:pt idx="1021">
                  <c:v>1.8715277777777779E-2</c:v>
                </c:pt>
                <c:pt idx="1022">
                  <c:v>1.8726851851851852E-2</c:v>
                </c:pt>
                <c:pt idx="1023">
                  <c:v>1.8738425925925926E-2</c:v>
                </c:pt>
                <c:pt idx="1024">
                  <c:v>1.8749999999999999E-2</c:v>
                </c:pt>
                <c:pt idx="1025">
                  <c:v>1.8761574074074073E-2</c:v>
                </c:pt>
                <c:pt idx="1026">
                  <c:v>1.877314814814815E-2</c:v>
                </c:pt>
                <c:pt idx="1027">
                  <c:v>1.8784722222222223E-2</c:v>
                </c:pt>
                <c:pt idx="1028">
                  <c:v>1.8796296296296297E-2</c:v>
                </c:pt>
                <c:pt idx="1029">
                  <c:v>1.8807870370370371E-2</c:v>
                </c:pt>
                <c:pt idx="1030">
                  <c:v>1.8819444444444448E-2</c:v>
                </c:pt>
                <c:pt idx="1031">
                  <c:v>1.8831018518518518E-2</c:v>
                </c:pt>
                <c:pt idx="1032">
                  <c:v>1.8842592592592591E-2</c:v>
                </c:pt>
                <c:pt idx="1033">
                  <c:v>1.8854166666666665E-2</c:v>
                </c:pt>
                <c:pt idx="1034">
                  <c:v>1.8865740740740742E-2</c:v>
                </c:pt>
                <c:pt idx="1035">
                  <c:v>1.8877314814814816E-2</c:v>
                </c:pt>
                <c:pt idx="1036">
                  <c:v>1.8888888888888889E-2</c:v>
                </c:pt>
                <c:pt idx="1037">
                  <c:v>1.8900462962962963E-2</c:v>
                </c:pt>
                <c:pt idx="1038">
                  <c:v>1.8912037037037036E-2</c:v>
                </c:pt>
                <c:pt idx="1039">
                  <c:v>1.892361111111111E-2</c:v>
                </c:pt>
                <c:pt idx="1040">
                  <c:v>1.8935185185185183E-2</c:v>
                </c:pt>
                <c:pt idx="1041">
                  <c:v>1.894675925925926E-2</c:v>
                </c:pt>
                <c:pt idx="1042">
                  <c:v>1.8958333333333334E-2</c:v>
                </c:pt>
                <c:pt idx="1043">
                  <c:v>1.8969907407407408E-2</c:v>
                </c:pt>
                <c:pt idx="1044">
                  <c:v>1.8981481481481481E-2</c:v>
                </c:pt>
                <c:pt idx="1045">
                  <c:v>1.8993055555555558E-2</c:v>
                </c:pt>
                <c:pt idx="1046">
                  <c:v>1.9004629629629632E-2</c:v>
                </c:pt>
                <c:pt idx="1047">
                  <c:v>1.9016203703703705E-2</c:v>
                </c:pt>
                <c:pt idx="1048">
                  <c:v>1.9027777777777779E-2</c:v>
                </c:pt>
                <c:pt idx="1049">
                  <c:v>1.9039351851851852E-2</c:v>
                </c:pt>
                <c:pt idx="1050">
                  <c:v>1.9050925925925926E-2</c:v>
                </c:pt>
                <c:pt idx="1051">
                  <c:v>1.90625E-2</c:v>
                </c:pt>
                <c:pt idx="1052">
                  <c:v>1.9074074074074073E-2</c:v>
                </c:pt>
                <c:pt idx="1053">
                  <c:v>1.9085648148148147E-2</c:v>
                </c:pt>
                <c:pt idx="1054">
                  <c:v>1.909722222222222E-2</c:v>
                </c:pt>
                <c:pt idx="1055">
                  <c:v>1.9108796296296294E-2</c:v>
                </c:pt>
                <c:pt idx="1056">
                  <c:v>1.9120370370370371E-2</c:v>
                </c:pt>
                <c:pt idx="1057">
                  <c:v>1.9131944444444444E-2</c:v>
                </c:pt>
                <c:pt idx="1058">
                  <c:v>1.9143518518518518E-2</c:v>
                </c:pt>
                <c:pt idx="1059">
                  <c:v>1.9155092592592592E-2</c:v>
                </c:pt>
                <c:pt idx="1060">
                  <c:v>1.9166666666666669E-2</c:v>
                </c:pt>
                <c:pt idx="1061">
                  <c:v>1.9178240740740742E-2</c:v>
                </c:pt>
                <c:pt idx="1062">
                  <c:v>1.9189814814814816E-2</c:v>
                </c:pt>
                <c:pt idx="1063">
                  <c:v>1.9201388888888889E-2</c:v>
                </c:pt>
                <c:pt idx="1064">
                  <c:v>1.9212962962962963E-2</c:v>
                </c:pt>
                <c:pt idx="1065">
                  <c:v>1.9224537037037037E-2</c:v>
                </c:pt>
                <c:pt idx="1066">
                  <c:v>1.923611111111111E-2</c:v>
                </c:pt>
                <c:pt idx="1067">
                  <c:v>1.9247685185185184E-2</c:v>
                </c:pt>
                <c:pt idx="1068">
                  <c:v>1.9259259259259261E-2</c:v>
                </c:pt>
                <c:pt idx="1069">
                  <c:v>1.9270833333333334E-2</c:v>
                </c:pt>
                <c:pt idx="1070">
                  <c:v>1.9282407407407408E-2</c:v>
                </c:pt>
                <c:pt idx="1071">
                  <c:v>1.9293981481481485E-2</c:v>
                </c:pt>
                <c:pt idx="1072">
                  <c:v>1.9305555555555555E-2</c:v>
                </c:pt>
                <c:pt idx="1073">
                  <c:v>1.9317129629629629E-2</c:v>
                </c:pt>
                <c:pt idx="1074">
                  <c:v>1.9328703703703702E-2</c:v>
                </c:pt>
                <c:pt idx="1075">
                  <c:v>1.9340277777777779E-2</c:v>
                </c:pt>
                <c:pt idx="1076">
                  <c:v>1.9351851851851853E-2</c:v>
                </c:pt>
                <c:pt idx="1077">
                  <c:v>1.9363425925925926E-2</c:v>
                </c:pt>
                <c:pt idx="1078">
                  <c:v>1.9375E-2</c:v>
                </c:pt>
                <c:pt idx="1079">
                  <c:v>1.9386574074074073E-2</c:v>
                </c:pt>
                <c:pt idx="1080">
                  <c:v>1.9398148148148147E-2</c:v>
                </c:pt>
                <c:pt idx="1081">
                  <c:v>1.9409722222222221E-2</c:v>
                </c:pt>
                <c:pt idx="1082">
                  <c:v>1.9421296296296294E-2</c:v>
                </c:pt>
                <c:pt idx="1083">
                  <c:v>1.9432870370370371E-2</c:v>
                </c:pt>
                <c:pt idx="1084">
                  <c:v>1.9444444444444445E-2</c:v>
                </c:pt>
                <c:pt idx="1085">
                  <c:v>1.9456018518518518E-2</c:v>
                </c:pt>
                <c:pt idx="1086">
                  <c:v>1.9467592592592595E-2</c:v>
                </c:pt>
                <c:pt idx="1087">
                  <c:v>1.9479166666666669E-2</c:v>
                </c:pt>
                <c:pt idx="1088">
                  <c:v>1.9490740740740743E-2</c:v>
                </c:pt>
                <c:pt idx="1089">
                  <c:v>1.9502314814814816E-2</c:v>
                </c:pt>
                <c:pt idx="1090">
                  <c:v>1.951388888888889E-2</c:v>
                </c:pt>
                <c:pt idx="1091">
                  <c:v>1.9525462962962963E-2</c:v>
                </c:pt>
                <c:pt idx="1092">
                  <c:v>1.9537037037037037E-2</c:v>
                </c:pt>
                <c:pt idx="1093">
                  <c:v>1.954861111111111E-2</c:v>
                </c:pt>
                <c:pt idx="1094">
                  <c:v>1.9560185185185184E-2</c:v>
                </c:pt>
                <c:pt idx="1095">
                  <c:v>1.9571759259259257E-2</c:v>
                </c:pt>
                <c:pt idx="1096">
                  <c:v>1.9583333333333331E-2</c:v>
                </c:pt>
                <c:pt idx="1097">
                  <c:v>1.9594907407407405E-2</c:v>
                </c:pt>
                <c:pt idx="1098">
                  <c:v>1.9606481481481482E-2</c:v>
                </c:pt>
                <c:pt idx="1099">
                  <c:v>1.9618055555555555E-2</c:v>
                </c:pt>
                <c:pt idx="1100">
                  <c:v>1.9629629629629629E-2</c:v>
                </c:pt>
                <c:pt idx="1101">
                  <c:v>1.9641203703703706E-2</c:v>
                </c:pt>
                <c:pt idx="1102">
                  <c:v>1.9652777777777779E-2</c:v>
                </c:pt>
                <c:pt idx="1103">
                  <c:v>1.9664351851851853E-2</c:v>
                </c:pt>
                <c:pt idx="1104">
                  <c:v>1.9675925925925927E-2</c:v>
                </c:pt>
                <c:pt idx="1105">
                  <c:v>1.96875E-2</c:v>
                </c:pt>
                <c:pt idx="1106">
                  <c:v>1.9699074074074074E-2</c:v>
                </c:pt>
                <c:pt idx="1107">
                  <c:v>1.9710648148148147E-2</c:v>
                </c:pt>
                <c:pt idx="1108">
                  <c:v>1.9722222222222221E-2</c:v>
                </c:pt>
                <c:pt idx="1109">
                  <c:v>1.9733796296296298E-2</c:v>
                </c:pt>
                <c:pt idx="1110">
                  <c:v>1.9745370370370371E-2</c:v>
                </c:pt>
                <c:pt idx="1111">
                  <c:v>1.9756944444444445E-2</c:v>
                </c:pt>
                <c:pt idx="1112">
                  <c:v>1.9768518518518515E-2</c:v>
                </c:pt>
                <c:pt idx="1113">
                  <c:v>1.9780092592592592E-2</c:v>
                </c:pt>
                <c:pt idx="1114">
                  <c:v>1.9791666666666666E-2</c:v>
                </c:pt>
                <c:pt idx="1115">
                  <c:v>1.9803240740740739E-2</c:v>
                </c:pt>
                <c:pt idx="1116">
                  <c:v>1.9814814814814816E-2</c:v>
                </c:pt>
                <c:pt idx="1117">
                  <c:v>1.982638888888889E-2</c:v>
                </c:pt>
                <c:pt idx="1118">
                  <c:v>1.9837962962962963E-2</c:v>
                </c:pt>
                <c:pt idx="1119">
                  <c:v>1.9849537037037037E-2</c:v>
                </c:pt>
                <c:pt idx="1120">
                  <c:v>1.9861111111111111E-2</c:v>
                </c:pt>
                <c:pt idx="1121">
                  <c:v>1.9872685185185184E-2</c:v>
                </c:pt>
                <c:pt idx="1122">
                  <c:v>1.9884259259259258E-2</c:v>
                </c:pt>
                <c:pt idx="1123">
                  <c:v>1.9895833333333331E-2</c:v>
                </c:pt>
                <c:pt idx="1124">
                  <c:v>1.9907407407407408E-2</c:v>
                </c:pt>
                <c:pt idx="1125">
                  <c:v>1.9918981481481482E-2</c:v>
                </c:pt>
                <c:pt idx="1126">
                  <c:v>1.9930555555555556E-2</c:v>
                </c:pt>
                <c:pt idx="1127">
                  <c:v>1.9942129629629629E-2</c:v>
                </c:pt>
                <c:pt idx="1128">
                  <c:v>1.9953703703703706E-2</c:v>
                </c:pt>
                <c:pt idx="1129">
                  <c:v>1.996527777777778E-2</c:v>
                </c:pt>
                <c:pt idx="1130">
                  <c:v>1.9976851851851853E-2</c:v>
                </c:pt>
                <c:pt idx="1131">
                  <c:v>1.9988425925925927E-2</c:v>
                </c:pt>
                <c:pt idx="1132">
                  <c:v>0.02</c:v>
                </c:pt>
                <c:pt idx="1133">
                  <c:v>2.0011574074074074E-2</c:v>
                </c:pt>
                <c:pt idx="1134">
                  <c:v>2.0023148148148148E-2</c:v>
                </c:pt>
                <c:pt idx="1135">
                  <c:v>2.0034722222222221E-2</c:v>
                </c:pt>
                <c:pt idx="1136">
                  <c:v>2.0046296296296295E-2</c:v>
                </c:pt>
                <c:pt idx="1137">
                  <c:v>2.0057870370370368E-2</c:v>
                </c:pt>
                <c:pt idx="1138">
                  <c:v>2.0069444444444442E-2</c:v>
                </c:pt>
                <c:pt idx="1139">
                  <c:v>2.0081018518518519E-2</c:v>
                </c:pt>
                <c:pt idx="1140">
                  <c:v>2.0092592592592592E-2</c:v>
                </c:pt>
                <c:pt idx="1141">
                  <c:v>2.0104166666666666E-2</c:v>
                </c:pt>
                <c:pt idx="1142">
                  <c:v>2.011574074074074E-2</c:v>
                </c:pt>
                <c:pt idx="1143">
                  <c:v>2.0127314814814817E-2</c:v>
                </c:pt>
                <c:pt idx="1144">
                  <c:v>2.013888888888889E-2</c:v>
                </c:pt>
                <c:pt idx="1145">
                  <c:v>2.0150462962962964E-2</c:v>
                </c:pt>
                <c:pt idx="1146">
                  <c:v>2.0162037037037037E-2</c:v>
                </c:pt>
                <c:pt idx="1147">
                  <c:v>2.0173611111111111E-2</c:v>
                </c:pt>
                <c:pt idx="1148">
                  <c:v>2.0185185185185184E-2</c:v>
                </c:pt>
                <c:pt idx="1149">
                  <c:v>2.0196759259259258E-2</c:v>
                </c:pt>
                <c:pt idx="1150">
                  <c:v>2.0208333333333335E-2</c:v>
                </c:pt>
                <c:pt idx="1151">
                  <c:v>2.0219907407407409E-2</c:v>
                </c:pt>
                <c:pt idx="1152">
                  <c:v>2.0231481481481482E-2</c:v>
                </c:pt>
                <c:pt idx="1153">
                  <c:v>2.0243055555555552E-2</c:v>
                </c:pt>
                <c:pt idx="1154">
                  <c:v>2.0254629629629629E-2</c:v>
                </c:pt>
                <c:pt idx="1155">
                  <c:v>2.0266203703703703E-2</c:v>
                </c:pt>
                <c:pt idx="1156">
                  <c:v>2.0277777777777777E-2</c:v>
                </c:pt>
                <c:pt idx="1157">
                  <c:v>2.028935185185185E-2</c:v>
                </c:pt>
                <c:pt idx="1158">
                  <c:v>2.0300925925925927E-2</c:v>
                </c:pt>
                <c:pt idx="1159">
                  <c:v>2.0312500000000001E-2</c:v>
                </c:pt>
                <c:pt idx="1160">
                  <c:v>2.0324074074074074E-2</c:v>
                </c:pt>
                <c:pt idx="1161">
                  <c:v>2.0335648148148148E-2</c:v>
                </c:pt>
                <c:pt idx="1162">
                  <c:v>2.0347222222222221E-2</c:v>
                </c:pt>
                <c:pt idx="1163">
                  <c:v>2.0358796296296295E-2</c:v>
                </c:pt>
                <c:pt idx="1164">
                  <c:v>2.0370370370370369E-2</c:v>
                </c:pt>
                <c:pt idx="1165">
                  <c:v>2.0381944444444446E-2</c:v>
                </c:pt>
                <c:pt idx="1166">
                  <c:v>2.0393518518518519E-2</c:v>
                </c:pt>
                <c:pt idx="1167">
                  <c:v>2.0405092592592593E-2</c:v>
                </c:pt>
                <c:pt idx="1168">
                  <c:v>2.0416666666666666E-2</c:v>
                </c:pt>
                <c:pt idx="1169">
                  <c:v>2.0428240740740743E-2</c:v>
                </c:pt>
                <c:pt idx="1170">
                  <c:v>2.0439814814814817E-2</c:v>
                </c:pt>
                <c:pt idx="1171">
                  <c:v>2.045138888888889E-2</c:v>
                </c:pt>
                <c:pt idx="1172">
                  <c:v>2.0462962962962964E-2</c:v>
                </c:pt>
                <c:pt idx="1173">
                  <c:v>2.0474537037037038E-2</c:v>
                </c:pt>
                <c:pt idx="1174">
                  <c:v>2.0486111111111111E-2</c:v>
                </c:pt>
                <c:pt idx="1175">
                  <c:v>2.0497685185185185E-2</c:v>
                </c:pt>
                <c:pt idx="1176">
                  <c:v>2.0509259259259258E-2</c:v>
                </c:pt>
                <c:pt idx="1177">
                  <c:v>2.0520833333333332E-2</c:v>
                </c:pt>
                <c:pt idx="1178">
                  <c:v>2.0532407407407405E-2</c:v>
                </c:pt>
                <c:pt idx="1179">
                  <c:v>2.0543981481481479E-2</c:v>
                </c:pt>
                <c:pt idx="1180">
                  <c:v>2.0555555555555556E-2</c:v>
                </c:pt>
                <c:pt idx="1181">
                  <c:v>2.056712962962963E-2</c:v>
                </c:pt>
                <c:pt idx="1182">
                  <c:v>2.0578703703703703E-2</c:v>
                </c:pt>
                <c:pt idx="1183">
                  <c:v>2.0590277777777777E-2</c:v>
                </c:pt>
                <c:pt idx="1184">
                  <c:v>2.0601851851851854E-2</c:v>
                </c:pt>
                <c:pt idx="1185">
                  <c:v>2.0613425925925927E-2</c:v>
                </c:pt>
                <c:pt idx="1186">
                  <c:v>2.0625000000000001E-2</c:v>
                </c:pt>
                <c:pt idx="1187">
                  <c:v>2.0636574074074075E-2</c:v>
                </c:pt>
                <c:pt idx="1188">
                  <c:v>2.0648148148148148E-2</c:v>
                </c:pt>
                <c:pt idx="1189">
                  <c:v>2.0659722222222222E-2</c:v>
                </c:pt>
                <c:pt idx="1190">
                  <c:v>2.0671296296296295E-2</c:v>
                </c:pt>
                <c:pt idx="1191">
                  <c:v>2.0682870370370372E-2</c:v>
                </c:pt>
                <c:pt idx="1192">
                  <c:v>2.0694444444444446E-2</c:v>
                </c:pt>
                <c:pt idx="1193">
                  <c:v>2.0706018518518519E-2</c:v>
                </c:pt>
                <c:pt idx="1194">
                  <c:v>2.071759259259259E-2</c:v>
                </c:pt>
                <c:pt idx="1195">
                  <c:v>2.0729166666666667E-2</c:v>
                </c:pt>
                <c:pt idx="1196">
                  <c:v>2.074074074074074E-2</c:v>
                </c:pt>
                <c:pt idx="1197">
                  <c:v>2.0752314814814814E-2</c:v>
                </c:pt>
                <c:pt idx="1198">
                  <c:v>2.0763888888888887E-2</c:v>
                </c:pt>
                <c:pt idx="1199">
                  <c:v>2.0775462962962964E-2</c:v>
                </c:pt>
                <c:pt idx="1200">
                  <c:v>2.0787037037037038E-2</c:v>
                </c:pt>
                <c:pt idx="1201">
                  <c:v>2.0798611111111111E-2</c:v>
                </c:pt>
                <c:pt idx="1202">
                  <c:v>2.0810185185185185E-2</c:v>
                </c:pt>
                <c:pt idx="1203">
                  <c:v>2.0821759259259259E-2</c:v>
                </c:pt>
                <c:pt idx="1204">
                  <c:v>2.0833333333333332E-2</c:v>
                </c:pt>
                <c:pt idx="1205">
                  <c:v>2.0844907407407406E-2</c:v>
                </c:pt>
                <c:pt idx="1206">
                  <c:v>2.0856481481481479E-2</c:v>
                </c:pt>
                <c:pt idx="1207">
                  <c:v>2.0868055555555556E-2</c:v>
                </c:pt>
                <c:pt idx="1208">
                  <c:v>2.0879629629629626E-2</c:v>
                </c:pt>
                <c:pt idx="1209">
                  <c:v>2.0891203703703703E-2</c:v>
                </c:pt>
                <c:pt idx="1210">
                  <c:v>2.0902777777777781E-2</c:v>
                </c:pt>
                <c:pt idx="1211">
                  <c:v>2.0914351851851851E-2</c:v>
                </c:pt>
                <c:pt idx="1212">
                  <c:v>2.0925925925925928E-2</c:v>
                </c:pt>
                <c:pt idx="1213">
                  <c:v>2.0937499999999998E-2</c:v>
                </c:pt>
                <c:pt idx="1214">
                  <c:v>2.0949074074074075E-2</c:v>
                </c:pt>
                <c:pt idx="1215">
                  <c:v>2.0960648148148148E-2</c:v>
                </c:pt>
                <c:pt idx="1216">
                  <c:v>2.0972222222222222E-2</c:v>
                </c:pt>
                <c:pt idx="1217">
                  <c:v>2.0983796296296296E-2</c:v>
                </c:pt>
                <c:pt idx="1218">
                  <c:v>2.0995370370370373E-2</c:v>
                </c:pt>
                <c:pt idx="1219">
                  <c:v>2.1006944444444443E-2</c:v>
                </c:pt>
                <c:pt idx="1220">
                  <c:v>2.101851851851852E-2</c:v>
                </c:pt>
                <c:pt idx="1221">
                  <c:v>2.1030092592592597E-2</c:v>
                </c:pt>
                <c:pt idx="1222">
                  <c:v>2.1041666666666667E-2</c:v>
                </c:pt>
                <c:pt idx="1223">
                  <c:v>2.1053240740740744E-2</c:v>
                </c:pt>
                <c:pt idx="1224">
                  <c:v>2.1064814814814814E-2</c:v>
                </c:pt>
                <c:pt idx="1225">
                  <c:v>2.1076388888888891E-2</c:v>
                </c:pt>
                <c:pt idx="1226">
                  <c:v>2.1087962962962961E-2</c:v>
                </c:pt>
                <c:pt idx="1227">
                  <c:v>2.1099537037037038E-2</c:v>
                </c:pt>
                <c:pt idx="1228">
                  <c:v>2.1111111111111108E-2</c:v>
                </c:pt>
                <c:pt idx="1229">
                  <c:v>2.1122685185185185E-2</c:v>
                </c:pt>
                <c:pt idx="1230">
                  <c:v>2.1134259259259259E-2</c:v>
                </c:pt>
                <c:pt idx="1231">
                  <c:v>2.1145833333333332E-2</c:v>
                </c:pt>
                <c:pt idx="1232">
                  <c:v>2.1157407407407406E-2</c:v>
                </c:pt>
                <c:pt idx="1233">
                  <c:v>2.1168981481481483E-2</c:v>
                </c:pt>
                <c:pt idx="1234">
                  <c:v>2.1180555555555553E-2</c:v>
                </c:pt>
                <c:pt idx="1235">
                  <c:v>2.119212962962963E-2</c:v>
                </c:pt>
                <c:pt idx="1236">
                  <c:v>2.1203703703703707E-2</c:v>
                </c:pt>
                <c:pt idx="1237">
                  <c:v>2.1215277777777777E-2</c:v>
                </c:pt>
                <c:pt idx="1238">
                  <c:v>2.1226851851851854E-2</c:v>
                </c:pt>
                <c:pt idx="1239">
                  <c:v>2.1238425925925924E-2</c:v>
                </c:pt>
                <c:pt idx="1240">
                  <c:v>2.1250000000000002E-2</c:v>
                </c:pt>
                <c:pt idx="1241">
                  <c:v>2.1261574074074075E-2</c:v>
                </c:pt>
                <c:pt idx="1242">
                  <c:v>2.1273148148148149E-2</c:v>
                </c:pt>
                <c:pt idx="1243">
                  <c:v>2.1284722222222222E-2</c:v>
                </c:pt>
                <c:pt idx="1244">
                  <c:v>2.1296296296296299E-2</c:v>
                </c:pt>
                <c:pt idx="1245">
                  <c:v>2.1307870370370369E-2</c:v>
                </c:pt>
                <c:pt idx="1246">
                  <c:v>2.1319444444444443E-2</c:v>
                </c:pt>
                <c:pt idx="1247">
                  <c:v>2.1331018518518517E-2</c:v>
                </c:pt>
                <c:pt idx="1248">
                  <c:v>2.1342592592592594E-2</c:v>
                </c:pt>
                <c:pt idx="1249">
                  <c:v>2.1354166666666664E-2</c:v>
                </c:pt>
                <c:pt idx="1250">
                  <c:v>2.1365740740740741E-2</c:v>
                </c:pt>
                <c:pt idx="1251">
                  <c:v>2.1377314814814818E-2</c:v>
                </c:pt>
                <c:pt idx="1252">
                  <c:v>2.1388888888888888E-2</c:v>
                </c:pt>
                <c:pt idx="1253">
                  <c:v>2.1400462962962965E-2</c:v>
                </c:pt>
                <c:pt idx="1254">
                  <c:v>2.1412037037037035E-2</c:v>
                </c:pt>
                <c:pt idx="1255">
                  <c:v>2.1423611111111112E-2</c:v>
                </c:pt>
                <c:pt idx="1256">
                  <c:v>2.1435185185185186E-2</c:v>
                </c:pt>
                <c:pt idx="1257">
                  <c:v>2.1446759259259259E-2</c:v>
                </c:pt>
                <c:pt idx="1258">
                  <c:v>2.1458333333333333E-2</c:v>
                </c:pt>
                <c:pt idx="1259">
                  <c:v>2.146990740740741E-2</c:v>
                </c:pt>
                <c:pt idx="1260">
                  <c:v>2.148148148148148E-2</c:v>
                </c:pt>
                <c:pt idx="1261">
                  <c:v>2.1493055555555557E-2</c:v>
                </c:pt>
                <c:pt idx="1262">
                  <c:v>2.1504629629629627E-2</c:v>
                </c:pt>
                <c:pt idx="1263">
                  <c:v>2.1516203703703704E-2</c:v>
                </c:pt>
                <c:pt idx="1264">
                  <c:v>2.1527777777777781E-2</c:v>
                </c:pt>
                <c:pt idx="1265">
                  <c:v>2.1539351851851851E-2</c:v>
                </c:pt>
                <c:pt idx="1266">
                  <c:v>2.1550925925925928E-2</c:v>
                </c:pt>
                <c:pt idx="1267">
                  <c:v>2.1562499999999998E-2</c:v>
                </c:pt>
                <c:pt idx="1268">
                  <c:v>2.1574074074074075E-2</c:v>
                </c:pt>
                <c:pt idx="1269">
                  <c:v>2.1585648148148145E-2</c:v>
                </c:pt>
                <c:pt idx="1270">
                  <c:v>2.1597222222222223E-2</c:v>
                </c:pt>
                <c:pt idx="1271">
                  <c:v>2.1608796296296296E-2</c:v>
                </c:pt>
                <c:pt idx="1272">
                  <c:v>2.162037037037037E-2</c:v>
                </c:pt>
                <c:pt idx="1273">
                  <c:v>2.1631944444444443E-2</c:v>
                </c:pt>
                <c:pt idx="1274">
                  <c:v>2.164351851851852E-2</c:v>
                </c:pt>
                <c:pt idx="1275">
                  <c:v>2.165509259259259E-2</c:v>
                </c:pt>
                <c:pt idx="1276">
                  <c:v>2.1666666666666667E-2</c:v>
                </c:pt>
                <c:pt idx="1277">
                  <c:v>2.1678240740740738E-2</c:v>
                </c:pt>
                <c:pt idx="1278">
                  <c:v>2.1689814814814815E-2</c:v>
                </c:pt>
                <c:pt idx="1279">
                  <c:v>2.1701388888888892E-2</c:v>
                </c:pt>
                <c:pt idx="1280">
                  <c:v>2.1712962962962962E-2</c:v>
                </c:pt>
                <c:pt idx="1281">
                  <c:v>2.1724537037037039E-2</c:v>
                </c:pt>
                <c:pt idx="1282">
                  <c:v>2.1736111111111112E-2</c:v>
                </c:pt>
                <c:pt idx="1283">
                  <c:v>2.1747685185185186E-2</c:v>
                </c:pt>
                <c:pt idx="1284">
                  <c:v>2.1759259259259259E-2</c:v>
                </c:pt>
                <c:pt idx="1285">
                  <c:v>2.1770833333333336E-2</c:v>
                </c:pt>
                <c:pt idx="1286">
                  <c:v>2.1782407407407407E-2</c:v>
                </c:pt>
                <c:pt idx="1287">
                  <c:v>2.179398148148148E-2</c:v>
                </c:pt>
                <c:pt idx="1288">
                  <c:v>2.1805555555555554E-2</c:v>
                </c:pt>
                <c:pt idx="1289">
                  <c:v>2.1817129629629631E-2</c:v>
                </c:pt>
                <c:pt idx="1290">
                  <c:v>2.1828703703703701E-2</c:v>
                </c:pt>
                <c:pt idx="1291">
                  <c:v>2.1840277777777778E-2</c:v>
                </c:pt>
                <c:pt idx="1292">
                  <c:v>2.1851851851851848E-2</c:v>
                </c:pt>
                <c:pt idx="1293">
                  <c:v>2.1863425925925925E-2</c:v>
                </c:pt>
                <c:pt idx="1294">
                  <c:v>2.1875000000000002E-2</c:v>
                </c:pt>
                <c:pt idx="1295">
                  <c:v>2.1875000000000002E-2</c:v>
                </c:pt>
                <c:pt idx="1296">
                  <c:v>2.1886574074074072E-2</c:v>
                </c:pt>
                <c:pt idx="1297">
                  <c:v>2.1898148148148149E-2</c:v>
                </c:pt>
                <c:pt idx="1298">
                  <c:v>2.1909722222222223E-2</c:v>
                </c:pt>
                <c:pt idx="1299">
                  <c:v>2.1921296296296296E-2</c:v>
                </c:pt>
                <c:pt idx="1300">
                  <c:v>2.193287037037037E-2</c:v>
                </c:pt>
                <c:pt idx="1301">
                  <c:v>2.1944444444444447E-2</c:v>
                </c:pt>
                <c:pt idx="1302">
                  <c:v>2.1956018518518517E-2</c:v>
                </c:pt>
                <c:pt idx="1303">
                  <c:v>2.1967592592592594E-2</c:v>
                </c:pt>
                <c:pt idx="1304">
                  <c:v>2.1979166666666664E-2</c:v>
                </c:pt>
                <c:pt idx="1305">
                  <c:v>2.1990740740740741E-2</c:v>
                </c:pt>
                <c:pt idx="1306">
                  <c:v>2.2002314814814818E-2</c:v>
                </c:pt>
                <c:pt idx="1307">
                  <c:v>2.2013888888888888E-2</c:v>
                </c:pt>
                <c:pt idx="1308">
                  <c:v>2.2025462962962958E-2</c:v>
                </c:pt>
                <c:pt idx="1309">
                  <c:v>2.2037037037037036E-2</c:v>
                </c:pt>
                <c:pt idx="1310">
                  <c:v>2.2048611111111113E-2</c:v>
                </c:pt>
                <c:pt idx="1311">
                  <c:v>2.2060185185185183E-2</c:v>
                </c:pt>
                <c:pt idx="1312">
                  <c:v>2.207175925925926E-2</c:v>
                </c:pt>
                <c:pt idx="1313">
                  <c:v>2.2083333333333333E-2</c:v>
                </c:pt>
                <c:pt idx="1314">
                  <c:v>2.2094907407407407E-2</c:v>
                </c:pt>
                <c:pt idx="1315">
                  <c:v>2.210648148148148E-2</c:v>
                </c:pt>
                <c:pt idx="1316">
                  <c:v>2.2118055555555557E-2</c:v>
                </c:pt>
                <c:pt idx="1317">
                  <c:v>2.2129629629629628E-2</c:v>
                </c:pt>
                <c:pt idx="1318">
                  <c:v>2.2141203703703705E-2</c:v>
                </c:pt>
                <c:pt idx="1319">
                  <c:v>2.2152777777777775E-2</c:v>
                </c:pt>
                <c:pt idx="1320">
                  <c:v>2.2164351851851852E-2</c:v>
                </c:pt>
                <c:pt idx="1321">
                  <c:v>2.2175925925925929E-2</c:v>
                </c:pt>
                <c:pt idx="1322">
                  <c:v>2.2187499999999999E-2</c:v>
                </c:pt>
                <c:pt idx="1323">
                  <c:v>2.2199074074074076E-2</c:v>
                </c:pt>
                <c:pt idx="1324">
                  <c:v>2.2210648148148149E-2</c:v>
                </c:pt>
                <c:pt idx="1325">
                  <c:v>2.2222222222222223E-2</c:v>
                </c:pt>
                <c:pt idx="1326">
                  <c:v>2.2233796296296297E-2</c:v>
                </c:pt>
                <c:pt idx="1327">
                  <c:v>2.224537037037037E-2</c:v>
                </c:pt>
                <c:pt idx="1328">
                  <c:v>2.225694444444444E-2</c:v>
                </c:pt>
                <c:pt idx="1329">
                  <c:v>2.2268518518518521E-2</c:v>
                </c:pt>
                <c:pt idx="1330">
                  <c:v>2.2280092592592591E-2</c:v>
                </c:pt>
                <c:pt idx="1331">
                  <c:v>2.2291666666666668E-2</c:v>
                </c:pt>
                <c:pt idx="1332">
                  <c:v>2.2303240740740738E-2</c:v>
                </c:pt>
                <c:pt idx="1333">
                  <c:v>2.2314814814814815E-2</c:v>
                </c:pt>
                <c:pt idx="1334">
                  <c:v>2.2326388888888885E-2</c:v>
                </c:pt>
                <c:pt idx="1335">
                  <c:v>2.2337962962962962E-2</c:v>
                </c:pt>
                <c:pt idx="1336">
                  <c:v>2.2349537037037032E-2</c:v>
                </c:pt>
                <c:pt idx="1337">
                  <c:v>2.2361111111111113E-2</c:v>
                </c:pt>
                <c:pt idx="1338">
                  <c:v>2.2372685185185186E-2</c:v>
                </c:pt>
                <c:pt idx="1339">
                  <c:v>2.238425925925926E-2</c:v>
                </c:pt>
                <c:pt idx="1340">
                  <c:v>2.2395833333333334E-2</c:v>
                </c:pt>
                <c:pt idx="1341">
                  <c:v>2.2407407407407407E-2</c:v>
                </c:pt>
                <c:pt idx="1342">
                  <c:v>2.2418981481481481E-2</c:v>
                </c:pt>
                <c:pt idx="1343">
                  <c:v>2.2430555555555554E-2</c:v>
                </c:pt>
                <c:pt idx="1344">
                  <c:v>2.2442129629629631E-2</c:v>
                </c:pt>
                <c:pt idx="1345">
                  <c:v>2.2453703703703708E-2</c:v>
                </c:pt>
                <c:pt idx="1346">
                  <c:v>2.2465277777777778E-2</c:v>
                </c:pt>
                <c:pt idx="1347">
                  <c:v>2.2476851851851855E-2</c:v>
                </c:pt>
                <c:pt idx="1348">
                  <c:v>2.2488425925925926E-2</c:v>
                </c:pt>
                <c:pt idx="1349">
                  <c:v>2.2499999999999996E-2</c:v>
                </c:pt>
                <c:pt idx="1350">
                  <c:v>2.2511574074074073E-2</c:v>
                </c:pt>
                <c:pt idx="1351">
                  <c:v>2.2523148148148143E-2</c:v>
                </c:pt>
                <c:pt idx="1352">
                  <c:v>2.2534722222222223E-2</c:v>
                </c:pt>
                <c:pt idx="1353">
                  <c:v>2.2546296296296297E-2</c:v>
                </c:pt>
                <c:pt idx="1354">
                  <c:v>2.255787037037037E-2</c:v>
                </c:pt>
                <c:pt idx="1355">
                  <c:v>2.2569444444444444E-2</c:v>
                </c:pt>
                <c:pt idx="1356">
                  <c:v>2.2581018518518518E-2</c:v>
                </c:pt>
                <c:pt idx="1357">
                  <c:v>2.2592592592592591E-2</c:v>
                </c:pt>
                <c:pt idx="1358">
                  <c:v>2.2604166666666665E-2</c:v>
                </c:pt>
                <c:pt idx="1359">
                  <c:v>2.2615740740740742E-2</c:v>
                </c:pt>
                <c:pt idx="1360">
                  <c:v>2.2627314814814819E-2</c:v>
                </c:pt>
                <c:pt idx="1361">
                  <c:v>2.2638888888888889E-2</c:v>
                </c:pt>
                <c:pt idx="1362">
                  <c:v>2.2650462962962966E-2</c:v>
                </c:pt>
                <c:pt idx="1363">
                  <c:v>2.2662037037037036E-2</c:v>
                </c:pt>
                <c:pt idx="1364">
                  <c:v>2.2673611111111113E-2</c:v>
                </c:pt>
                <c:pt idx="1365">
                  <c:v>2.2685185185185183E-2</c:v>
                </c:pt>
                <c:pt idx="1366">
                  <c:v>2.269675925925926E-2</c:v>
                </c:pt>
                <c:pt idx="1367">
                  <c:v>2.2708333333333334E-2</c:v>
                </c:pt>
                <c:pt idx="1368">
                  <c:v>2.2719907407407411E-2</c:v>
                </c:pt>
                <c:pt idx="1369">
                  <c:v>2.2731481481481481E-2</c:v>
                </c:pt>
                <c:pt idx="1370">
                  <c:v>2.2743055555555555E-2</c:v>
                </c:pt>
                <c:pt idx="1371">
                  <c:v>2.2754629629629628E-2</c:v>
                </c:pt>
                <c:pt idx="1372">
                  <c:v>2.2766203703703702E-2</c:v>
                </c:pt>
                <c:pt idx="1373">
                  <c:v>2.2777777777777775E-2</c:v>
                </c:pt>
                <c:pt idx="1374">
                  <c:v>2.2789351851851852E-2</c:v>
                </c:pt>
                <c:pt idx="1375">
                  <c:v>2.2800925925925929E-2</c:v>
                </c:pt>
                <c:pt idx="1376">
                  <c:v>2.2812499999999999E-2</c:v>
                </c:pt>
                <c:pt idx="1377">
                  <c:v>2.2824074074074076E-2</c:v>
                </c:pt>
                <c:pt idx="1378">
                  <c:v>2.2835648148148147E-2</c:v>
                </c:pt>
                <c:pt idx="1379">
                  <c:v>2.2847222222222224E-2</c:v>
                </c:pt>
                <c:pt idx="1380">
                  <c:v>2.2858796296296294E-2</c:v>
                </c:pt>
                <c:pt idx="1381">
                  <c:v>2.2870370370370371E-2</c:v>
                </c:pt>
                <c:pt idx="1382">
                  <c:v>2.2881944444444444E-2</c:v>
                </c:pt>
                <c:pt idx="1383">
                  <c:v>2.2893518518518521E-2</c:v>
                </c:pt>
                <c:pt idx="1384">
                  <c:v>2.2905092592592591E-2</c:v>
                </c:pt>
                <c:pt idx="1385">
                  <c:v>2.2916666666666669E-2</c:v>
                </c:pt>
                <c:pt idx="1386">
                  <c:v>2.2928240740740739E-2</c:v>
                </c:pt>
                <c:pt idx="1387">
                  <c:v>2.2939814814814816E-2</c:v>
                </c:pt>
                <c:pt idx="1388">
                  <c:v>2.2951388888888886E-2</c:v>
                </c:pt>
                <c:pt idx="1389">
                  <c:v>2.2962962962962966E-2</c:v>
                </c:pt>
                <c:pt idx="1390">
                  <c:v>2.297453703703704E-2</c:v>
                </c:pt>
                <c:pt idx="1391">
                  <c:v>2.298611111111111E-2</c:v>
                </c:pt>
                <c:pt idx="1392">
                  <c:v>2.2997685185185187E-2</c:v>
                </c:pt>
                <c:pt idx="1393">
                  <c:v>2.3009259259259257E-2</c:v>
                </c:pt>
                <c:pt idx="1394">
                  <c:v>2.3020833333333334E-2</c:v>
                </c:pt>
                <c:pt idx="1395">
                  <c:v>2.3032407407407404E-2</c:v>
                </c:pt>
                <c:pt idx="1396">
                  <c:v>2.3043981481481481E-2</c:v>
                </c:pt>
                <c:pt idx="1397">
                  <c:v>2.3055555555555555E-2</c:v>
                </c:pt>
                <c:pt idx="1398">
                  <c:v>2.3067129629629632E-2</c:v>
                </c:pt>
                <c:pt idx="1399">
                  <c:v>2.3078703703703702E-2</c:v>
                </c:pt>
                <c:pt idx="1400">
                  <c:v>2.3090277777777779E-2</c:v>
                </c:pt>
                <c:pt idx="1401">
                  <c:v>2.3101851851851849E-2</c:v>
                </c:pt>
                <c:pt idx="1402">
                  <c:v>2.3113425925925926E-2</c:v>
                </c:pt>
                <c:pt idx="1403">
                  <c:v>2.3124999999999996E-2</c:v>
                </c:pt>
                <c:pt idx="1404">
                  <c:v>2.3136574074074077E-2</c:v>
                </c:pt>
                <c:pt idx="1405">
                  <c:v>2.314814814814815E-2</c:v>
                </c:pt>
                <c:pt idx="1406">
                  <c:v>2.3159722222222224E-2</c:v>
                </c:pt>
                <c:pt idx="1407">
                  <c:v>2.3171296296296297E-2</c:v>
                </c:pt>
                <c:pt idx="1408">
                  <c:v>2.3182870370370371E-2</c:v>
                </c:pt>
                <c:pt idx="1409">
                  <c:v>2.3194444444444445E-2</c:v>
                </c:pt>
                <c:pt idx="1410">
                  <c:v>2.3206018518518515E-2</c:v>
                </c:pt>
                <c:pt idx="1411">
                  <c:v>2.3217592592592592E-2</c:v>
                </c:pt>
                <c:pt idx="1412">
                  <c:v>2.3229166666666665E-2</c:v>
                </c:pt>
                <c:pt idx="1413">
                  <c:v>2.3240740740740742E-2</c:v>
                </c:pt>
                <c:pt idx="1414">
                  <c:v>2.3252314814814812E-2</c:v>
                </c:pt>
                <c:pt idx="1415">
                  <c:v>2.326388888888889E-2</c:v>
                </c:pt>
                <c:pt idx="1416">
                  <c:v>2.327546296296296E-2</c:v>
                </c:pt>
                <c:pt idx="1417">
                  <c:v>2.3287037037037037E-2</c:v>
                </c:pt>
                <c:pt idx="1418">
                  <c:v>2.3298611111111107E-2</c:v>
                </c:pt>
                <c:pt idx="1419">
                  <c:v>2.3310185185185187E-2</c:v>
                </c:pt>
                <c:pt idx="1420">
                  <c:v>2.3321759259259261E-2</c:v>
                </c:pt>
                <c:pt idx="1421">
                  <c:v>2.3333333333333334E-2</c:v>
                </c:pt>
                <c:pt idx="1422">
                  <c:v>2.3344907407407408E-2</c:v>
                </c:pt>
                <c:pt idx="1423">
                  <c:v>2.3356481481481482E-2</c:v>
                </c:pt>
                <c:pt idx="1424">
                  <c:v>2.3368055555555555E-2</c:v>
                </c:pt>
                <c:pt idx="1425">
                  <c:v>2.3379629629629629E-2</c:v>
                </c:pt>
                <c:pt idx="1426">
                  <c:v>2.3391203703703702E-2</c:v>
                </c:pt>
                <c:pt idx="1427">
                  <c:v>2.3402777777777783E-2</c:v>
                </c:pt>
                <c:pt idx="1428">
                  <c:v>2.3414351851851853E-2</c:v>
                </c:pt>
                <c:pt idx="1429">
                  <c:v>2.342592592592593E-2</c:v>
                </c:pt>
                <c:pt idx="1430">
                  <c:v>2.34375E-2</c:v>
                </c:pt>
                <c:pt idx="1431">
                  <c:v>2.344907407407407E-2</c:v>
                </c:pt>
                <c:pt idx="1432">
                  <c:v>2.3460648148148147E-2</c:v>
                </c:pt>
                <c:pt idx="1433">
                  <c:v>2.3472222222222217E-2</c:v>
                </c:pt>
                <c:pt idx="1434">
                  <c:v>2.3483796296296298E-2</c:v>
                </c:pt>
                <c:pt idx="1435">
                  <c:v>2.3495370370370371E-2</c:v>
                </c:pt>
                <c:pt idx="1436">
                  <c:v>2.3506944444444445E-2</c:v>
                </c:pt>
                <c:pt idx="1437">
                  <c:v>2.3518518518518518E-2</c:v>
                </c:pt>
                <c:pt idx="1438">
                  <c:v>2.3530092592592592E-2</c:v>
                </c:pt>
                <c:pt idx="1439">
                  <c:v>2.3541666666666666E-2</c:v>
                </c:pt>
                <c:pt idx="1440">
                  <c:v>2.3553240740740739E-2</c:v>
                </c:pt>
                <c:pt idx="1441">
                  <c:v>2.3564814814814813E-2</c:v>
                </c:pt>
                <c:pt idx="1442">
                  <c:v>2.3576388888888893E-2</c:v>
                </c:pt>
                <c:pt idx="1443">
                  <c:v>2.3587962962962963E-2</c:v>
                </c:pt>
                <c:pt idx="1444">
                  <c:v>2.359953703703704E-2</c:v>
                </c:pt>
                <c:pt idx="1445">
                  <c:v>2.361111111111111E-2</c:v>
                </c:pt>
                <c:pt idx="1446">
                  <c:v>2.3622685185185188E-2</c:v>
                </c:pt>
                <c:pt idx="1447">
                  <c:v>2.3634259259259258E-2</c:v>
                </c:pt>
                <c:pt idx="1448">
                  <c:v>2.3645833333333335E-2</c:v>
                </c:pt>
                <c:pt idx="1449">
                  <c:v>2.3657407407407408E-2</c:v>
                </c:pt>
                <c:pt idx="1450">
                  <c:v>2.3668981481481485E-2</c:v>
                </c:pt>
                <c:pt idx="1451">
                  <c:v>2.3680555555555555E-2</c:v>
                </c:pt>
                <c:pt idx="1452">
                  <c:v>2.3692129629629629E-2</c:v>
                </c:pt>
                <c:pt idx="1453">
                  <c:v>2.3703703703703703E-2</c:v>
                </c:pt>
                <c:pt idx="1454">
                  <c:v>2.3715277777777776E-2</c:v>
                </c:pt>
                <c:pt idx="1455">
                  <c:v>2.372685185185185E-2</c:v>
                </c:pt>
                <c:pt idx="1456">
                  <c:v>2.3738425925925923E-2</c:v>
                </c:pt>
                <c:pt idx="1457">
                  <c:v>2.3750000000000004E-2</c:v>
                </c:pt>
                <c:pt idx="1458">
                  <c:v>2.3761574074074074E-2</c:v>
                </c:pt>
                <c:pt idx="1459">
                  <c:v>2.3773148148148151E-2</c:v>
                </c:pt>
                <c:pt idx="1460">
                  <c:v>2.3784722222222221E-2</c:v>
                </c:pt>
                <c:pt idx="1461">
                  <c:v>2.3796296296296298E-2</c:v>
                </c:pt>
                <c:pt idx="1462">
                  <c:v>2.3807870370370368E-2</c:v>
                </c:pt>
                <c:pt idx="1463">
                  <c:v>2.3819444444444445E-2</c:v>
                </c:pt>
                <c:pt idx="1464">
                  <c:v>2.3831018518518519E-2</c:v>
                </c:pt>
                <c:pt idx="1465">
                  <c:v>2.3842592592592596E-2</c:v>
                </c:pt>
                <c:pt idx="1466">
                  <c:v>2.3854166666666666E-2</c:v>
                </c:pt>
                <c:pt idx="1467">
                  <c:v>2.3865740740740743E-2</c:v>
                </c:pt>
                <c:pt idx="1468">
                  <c:v>2.3877314814814813E-2</c:v>
                </c:pt>
                <c:pt idx="1469">
                  <c:v>2.388888888888889E-2</c:v>
                </c:pt>
                <c:pt idx="1470">
                  <c:v>2.390046296296296E-2</c:v>
                </c:pt>
                <c:pt idx="1471">
                  <c:v>2.3912037037037034E-2</c:v>
                </c:pt>
                <c:pt idx="1472">
                  <c:v>2.3923611111111114E-2</c:v>
                </c:pt>
                <c:pt idx="1473">
                  <c:v>2.3935185185185184E-2</c:v>
                </c:pt>
                <c:pt idx="1474">
                  <c:v>2.3946759259259261E-2</c:v>
                </c:pt>
                <c:pt idx="1475">
                  <c:v>2.3958333333333331E-2</c:v>
                </c:pt>
                <c:pt idx="1476">
                  <c:v>2.3969907407407409E-2</c:v>
                </c:pt>
                <c:pt idx="1477">
                  <c:v>2.3981481481481479E-2</c:v>
                </c:pt>
                <c:pt idx="1478">
                  <c:v>2.3993055555555556E-2</c:v>
                </c:pt>
                <c:pt idx="1479">
                  <c:v>2.4004629629629629E-2</c:v>
                </c:pt>
                <c:pt idx="1480">
                  <c:v>2.4016203703703706E-2</c:v>
                </c:pt>
                <c:pt idx="1481">
                  <c:v>2.4027777777777776E-2</c:v>
                </c:pt>
                <c:pt idx="1482">
                  <c:v>2.4039351851851853E-2</c:v>
                </c:pt>
                <c:pt idx="1483">
                  <c:v>2.4050925925925924E-2</c:v>
                </c:pt>
                <c:pt idx="1484">
                  <c:v>2.4062500000000001E-2</c:v>
                </c:pt>
                <c:pt idx="1485">
                  <c:v>2.4074074074074071E-2</c:v>
                </c:pt>
                <c:pt idx="1486">
                  <c:v>2.4085648148148148E-2</c:v>
                </c:pt>
                <c:pt idx="1487">
                  <c:v>2.4097222222222225E-2</c:v>
                </c:pt>
                <c:pt idx="1488">
                  <c:v>2.4108796296296298E-2</c:v>
                </c:pt>
                <c:pt idx="1489">
                  <c:v>2.4120370370370372E-2</c:v>
                </c:pt>
                <c:pt idx="1490">
                  <c:v>2.4131944444444445E-2</c:v>
                </c:pt>
                <c:pt idx="1491">
                  <c:v>2.4143518518518519E-2</c:v>
                </c:pt>
                <c:pt idx="1492">
                  <c:v>2.4155092592592589E-2</c:v>
                </c:pt>
                <c:pt idx="1493">
                  <c:v>2.4166666666666666E-2</c:v>
                </c:pt>
                <c:pt idx="1494">
                  <c:v>2.417824074074074E-2</c:v>
                </c:pt>
                <c:pt idx="1495">
                  <c:v>2.4189814814814817E-2</c:v>
                </c:pt>
                <c:pt idx="1496">
                  <c:v>2.4201388888888887E-2</c:v>
                </c:pt>
                <c:pt idx="1497">
                  <c:v>2.4212962962962964E-2</c:v>
                </c:pt>
                <c:pt idx="1498">
                  <c:v>2.4224537037037034E-2</c:v>
                </c:pt>
                <c:pt idx="1499">
                  <c:v>2.4236111111111111E-2</c:v>
                </c:pt>
                <c:pt idx="1500">
                  <c:v>2.4247685185185181E-2</c:v>
                </c:pt>
                <c:pt idx="1501">
                  <c:v>2.4259259259259258E-2</c:v>
                </c:pt>
                <c:pt idx="1502">
                  <c:v>2.4270833333333335E-2</c:v>
                </c:pt>
                <c:pt idx="1503">
                  <c:v>2.4282407407407409E-2</c:v>
                </c:pt>
                <c:pt idx="1504">
                  <c:v>2.4293981481481482E-2</c:v>
                </c:pt>
                <c:pt idx="1505">
                  <c:v>2.4305555555555556E-2</c:v>
                </c:pt>
                <c:pt idx="1506">
                  <c:v>2.431712962962963E-2</c:v>
                </c:pt>
                <c:pt idx="1507">
                  <c:v>2.4328703703703703E-2</c:v>
                </c:pt>
                <c:pt idx="1508">
                  <c:v>2.4340277777777777E-2</c:v>
                </c:pt>
                <c:pt idx="1509">
                  <c:v>2.4351851851851857E-2</c:v>
                </c:pt>
                <c:pt idx="1510">
                  <c:v>2.4363425925925927E-2</c:v>
                </c:pt>
                <c:pt idx="1511">
                  <c:v>2.4375000000000004E-2</c:v>
                </c:pt>
                <c:pt idx="1512">
                  <c:v>2.4386574074074074E-2</c:v>
                </c:pt>
                <c:pt idx="1513">
                  <c:v>2.4398148148148145E-2</c:v>
                </c:pt>
                <c:pt idx="1514">
                  <c:v>2.4409722222222222E-2</c:v>
                </c:pt>
                <c:pt idx="1515">
                  <c:v>2.4421296296296292E-2</c:v>
                </c:pt>
                <c:pt idx="1516">
                  <c:v>2.4432870370370369E-2</c:v>
                </c:pt>
                <c:pt idx="1517">
                  <c:v>2.4444444444444446E-2</c:v>
                </c:pt>
                <c:pt idx="1518">
                  <c:v>2.4456018518518519E-2</c:v>
                </c:pt>
                <c:pt idx="1519">
                  <c:v>2.4467592592592593E-2</c:v>
                </c:pt>
                <c:pt idx="1520">
                  <c:v>2.4479166666666666E-2</c:v>
                </c:pt>
                <c:pt idx="1521">
                  <c:v>2.449074074074074E-2</c:v>
                </c:pt>
                <c:pt idx="1522">
                  <c:v>2.4502314814814814E-2</c:v>
                </c:pt>
                <c:pt idx="1523">
                  <c:v>2.4513888888888887E-2</c:v>
                </c:pt>
                <c:pt idx="1524">
                  <c:v>2.4525462962962968E-2</c:v>
                </c:pt>
                <c:pt idx="1525">
                  <c:v>2.4537037037037038E-2</c:v>
                </c:pt>
                <c:pt idx="1526">
                  <c:v>2.4548611111111115E-2</c:v>
                </c:pt>
                <c:pt idx="1527">
                  <c:v>2.4560185185185185E-2</c:v>
                </c:pt>
                <c:pt idx="1528">
                  <c:v>2.4571759259259262E-2</c:v>
                </c:pt>
                <c:pt idx="1529">
                  <c:v>2.4583333333333332E-2</c:v>
                </c:pt>
                <c:pt idx="1530">
                  <c:v>2.4594907407407409E-2</c:v>
                </c:pt>
                <c:pt idx="1531">
                  <c:v>2.4606481481481479E-2</c:v>
                </c:pt>
                <c:pt idx="1532">
                  <c:v>2.461805555555556E-2</c:v>
                </c:pt>
                <c:pt idx="1533">
                  <c:v>2.462962962962963E-2</c:v>
                </c:pt>
                <c:pt idx="1534">
                  <c:v>2.4641203703703703E-2</c:v>
                </c:pt>
                <c:pt idx="1535">
                  <c:v>2.4652777777777777E-2</c:v>
                </c:pt>
                <c:pt idx="1536">
                  <c:v>2.4664351851851851E-2</c:v>
                </c:pt>
                <c:pt idx="1537">
                  <c:v>2.4675925925925924E-2</c:v>
                </c:pt>
                <c:pt idx="1538">
                  <c:v>2.4687499999999998E-2</c:v>
                </c:pt>
                <c:pt idx="1539">
                  <c:v>2.4699074074074078E-2</c:v>
                </c:pt>
                <c:pt idx="1540">
                  <c:v>2.4710648148148148E-2</c:v>
                </c:pt>
                <c:pt idx="1541">
                  <c:v>2.4722222222222225E-2</c:v>
                </c:pt>
                <c:pt idx="1542">
                  <c:v>2.4733796296296295E-2</c:v>
                </c:pt>
                <c:pt idx="1543">
                  <c:v>2.4745370370370372E-2</c:v>
                </c:pt>
                <c:pt idx="1544">
                  <c:v>2.4756944444444443E-2</c:v>
                </c:pt>
                <c:pt idx="1545">
                  <c:v>2.476851851851852E-2</c:v>
                </c:pt>
                <c:pt idx="1546">
                  <c:v>2.478009259259259E-2</c:v>
                </c:pt>
                <c:pt idx="1547">
                  <c:v>2.479166666666667E-2</c:v>
                </c:pt>
                <c:pt idx="1548">
                  <c:v>2.480324074074074E-2</c:v>
                </c:pt>
                <c:pt idx="1549">
                  <c:v>2.4814814814814817E-2</c:v>
                </c:pt>
                <c:pt idx="1550">
                  <c:v>2.4826388888888887E-2</c:v>
                </c:pt>
                <c:pt idx="1551">
                  <c:v>2.4837962962962964E-2</c:v>
                </c:pt>
                <c:pt idx="1552">
                  <c:v>2.4849537037037035E-2</c:v>
                </c:pt>
                <c:pt idx="1553">
                  <c:v>2.4861111111111108E-2</c:v>
                </c:pt>
                <c:pt idx="1554">
                  <c:v>2.4872685185185189E-2</c:v>
                </c:pt>
                <c:pt idx="1555">
                  <c:v>2.4884259259259259E-2</c:v>
                </c:pt>
                <c:pt idx="1556">
                  <c:v>2.4895833333333336E-2</c:v>
                </c:pt>
                <c:pt idx="1557">
                  <c:v>2.4907407407407406E-2</c:v>
                </c:pt>
                <c:pt idx="1558">
                  <c:v>2.4918981481481483E-2</c:v>
                </c:pt>
                <c:pt idx="1559">
                  <c:v>2.4930555555555553E-2</c:v>
                </c:pt>
                <c:pt idx="1560">
                  <c:v>2.494212962962963E-2</c:v>
                </c:pt>
                <c:pt idx="1561">
                  <c:v>2.49537037037037E-2</c:v>
                </c:pt>
                <c:pt idx="1562">
                  <c:v>2.4965277777777781E-2</c:v>
                </c:pt>
                <c:pt idx="1563">
                  <c:v>2.4976851851851851E-2</c:v>
                </c:pt>
                <c:pt idx="1564">
                  <c:v>2.4988425925925928E-2</c:v>
                </c:pt>
                <c:pt idx="1565">
                  <c:v>2.4999999999999998E-2</c:v>
                </c:pt>
                <c:pt idx="1566">
                  <c:v>2.5011574074074075E-2</c:v>
                </c:pt>
                <c:pt idx="1567">
                  <c:v>2.5023148148148145E-2</c:v>
                </c:pt>
                <c:pt idx="1568">
                  <c:v>2.5034722222222222E-2</c:v>
                </c:pt>
                <c:pt idx="1569">
                  <c:v>2.5046296296296299E-2</c:v>
                </c:pt>
                <c:pt idx="1570">
                  <c:v>2.5057870370370373E-2</c:v>
                </c:pt>
                <c:pt idx="1571">
                  <c:v>2.5069444444444446E-2</c:v>
                </c:pt>
                <c:pt idx="1572">
                  <c:v>2.508101851851852E-2</c:v>
                </c:pt>
                <c:pt idx="1573">
                  <c:v>2.5092592592592593E-2</c:v>
                </c:pt>
                <c:pt idx="1574">
                  <c:v>2.5104166666666664E-2</c:v>
                </c:pt>
                <c:pt idx="1575">
                  <c:v>2.5115740740740741E-2</c:v>
                </c:pt>
                <c:pt idx="1576">
                  <c:v>2.5127314814814811E-2</c:v>
                </c:pt>
                <c:pt idx="1577">
                  <c:v>2.5138888888888891E-2</c:v>
                </c:pt>
                <c:pt idx="1578">
                  <c:v>2.5150462962962961E-2</c:v>
                </c:pt>
                <c:pt idx="1579">
                  <c:v>2.5162037037037038E-2</c:v>
                </c:pt>
                <c:pt idx="1580">
                  <c:v>2.5173611111111108E-2</c:v>
                </c:pt>
                <c:pt idx="1581">
                  <c:v>2.5185185185185185E-2</c:v>
                </c:pt>
                <c:pt idx="1582">
                  <c:v>2.5196759259259256E-2</c:v>
                </c:pt>
                <c:pt idx="1583">
                  <c:v>2.5208333333333333E-2</c:v>
                </c:pt>
                <c:pt idx="1584">
                  <c:v>2.521990740740741E-2</c:v>
                </c:pt>
                <c:pt idx="1585">
                  <c:v>2.5231481481481483E-2</c:v>
                </c:pt>
                <c:pt idx="1586">
                  <c:v>2.5243055555555557E-2</c:v>
                </c:pt>
                <c:pt idx="1587">
                  <c:v>2.525462962962963E-2</c:v>
                </c:pt>
                <c:pt idx="1588">
                  <c:v>2.5266203703703704E-2</c:v>
                </c:pt>
                <c:pt idx="1589">
                  <c:v>2.5277777777777777E-2</c:v>
                </c:pt>
                <c:pt idx="1590">
                  <c:v>2.5289351851851851E-2</c:v>
                </c:pt>
                <c:pt idx="1591">
                  <c:v>2.5300925925925925E-2</c:v>
                </c:pt>
                <c:pt idx="1592">
                  <c:v>2.5312500000000002E-2</c:v>
                </c:pt>
                <c:pt idx="1593">
                  <c:v>2.5324074074074079E-2</c:v>
                </c:pt>
                <c:pt idx="1594">
                  <c:v>2.5335648148148149E-2</c:v>
                </c:pt>
                <c:pt idx="1595">
                  <c:v>2.5347222222222219E-2</c:v>
                </c:pt>
                <c:pt idx="1596">
                  <c:v>2.5358796296296296E-2</c:v>
                </c:pt>
                <c:pt idx="1597">
                  <c:v>2.5370370370370366E-2</c:v>
                </c:pt>
                <c:pt idx="1598">
                  <c:v>2.5381944444444443E-2</c:v>
                </c:pt>
                <c:pt idx="1599">
                  <c:v>2.539351851851852E-2</c:v>
                </c:pt>
                <c:pt idx="1600">
                  <c:v>2.5405092592592594E-2</c:v>
                </c:pt>
                <c:pt idx="1601">
                  <c:v>2.5416666666666667E-2</c:v>
                </c:pt>
                <c:pt idx="1602">
                  <c:v>2.5428240740740741E-2</c:v>
                </c:pt>
                <c:pt idx="1603">
                  <c:v>2.5439814814814814E-2</c:v>
                </c:pt>
                <c:pt idx="1604">
                  <c:v>2.5451388888888888E-2</c:v>
                </c:pt>
                <c:pt idx="1605">
                  <c:v>2.5462962962962962E-2</c:v>
                </c:pt>
                <c:pt idx="1606">
                  <c:v>2.5474537037037035E-2</c:v>
                </c:pt>
                <c:pt idx="1607">
                  <c:v>2.5486111111111112E-2</c:v>
                </c:pt>
                <c:pt idx="1608">
                  <c:v>2.5497685185185189E-2</c:v>
                </c:pt>
                <c:pt idx="1609">
                  <c:v>2.5509259259259259E-2</c:v>
                </c:pt>
                <c:pt idx="1610">
                  <c:v>2.5520833333333336E-2</c:v>
                </c:pt>
                <c:pt idx="1611">
                  <c:v>2.5532407407407406E-2</c:v>
                </c:pt>
                <c:pt idx="1612">
                  <c:v>2.5543981481481483E-2</c:v>
                </c:pt>
                <c:pt idx="1613">
                  <c:v>2.5555555555555554E-2</c:v>
                </c:pt>
                <c:pt idx="1614">
                  <c:v>2.5567129629629634E-2</c:v>
                </c:pt>
                <c:pt idx="1615">
                  <c:v>2.5567129629629634E-2</c:v>
                </c:pt>
                <c:pt idx="1616">
                  <c:v>2.5578703703703704E-2</c:v>
                </c:pt>
                <c:pt idx="1617">
                  <c:v>2.5590277777777778E-2</c:v>
                </c:pt>
                <c:pt idx="1618">
                  <c:v>2.5601851851851851E-2</c:v>
                </c:pt>
                <c:pt idx="1619">
                  <c:v>2.5613425925925925E-2</c:v>
                </c:pt>
                <c:pt idx="1620">
                  <c:v>2.5624999999999998E-2</c:v>
                </c:pt>
                <c:pt idx="1621">
                  <c:v>2.5636574074074072E-2</c:v>
                </c:pt>
                <c:pt idx="1622">
                  <c:v>2.5648148148148146E-2</c:v>
                </c:pt>
                <c:pt idx="1623">
                  <c:v>2.5659722222222223E-2</c:v>
                </c:pt>
                <c:pt idx="1624">
                  <c:v>2.56712962962963E-2</c:v>
                </c:pt>
                <c:pt idx="1625">
                  <c:v>2.568287037037037E-2</c:v>
                </c:pt>
                <c:pt idx="1626">
                  <c:v>2.5694444444444447E-2</c:v>
                </c:pt>
                <c:pt idx="1627">
                  <c:v>2.5706018518518517E-2</c:v>
                </c:pt>
                <c:pt idx="1628">
                  <c:v>2.5717592592592594E-2</c:v>
                </c:pt>
                <c:pt idx="1629">
                  <c:v>2.5729166666666664E-2</c:v>
                </c:pt>
                <c:pt idx="1630">
                  <c:v>2.5740740740740745E-2</c:v>
                </c:pt>
                <c:pt idx="1631">
                  <c:v>2.5752314814814815E-2</c:v>
                </c:pt>
                <c:pt idx="1632">
                  <c:v>2.5763888888888892E-2</c:v>
                </c:pt>
                <c:pt idx="1633">
                  <c:v>2.5775462962962962E-2</c:v>
                </c:pt>
                <c:pt idx="1634">
                  <c:v>2.5787037037037039E-2</c:v>
                </c:pt>
                <c:pt idx="1635">
                  <c:v>2.5798611111111109E-2</c:v>
                </c:pt>
                <c:pt idx="1636">
                  <c:v>2.5810185185185183E-2</c:v>
                </c:pt>
                <c:pt idx="1637">
                  <c:v>2.5821759259259256E-2</c:v>
                </c:pt>
                <c:pt idx="1638">
                  <c:v>2.5833333333333333E-2</c:v>
                </c:pt>
                <c:pt idx="1639">
                  <c:v>2.584490740740741E-2</c:v>
                </c:pt>
                <c:pt idx="1640">
                  <c:v>2.585648148148148E-2</c:v>
                </c:pt>
                <c:pt idx="1641">
                  <c:v>2.5868055555555557E-2</c:v>
                </c:pt>
                <c:pt idx="1642">
                  <c:v>2.5879629629629627E-2</c:v>
                </c:pt>
                <c:pt idx="1643">
                  <c:v>2.5891203703703704E-2</c:v>
                </c:pt>
                <c:pt idx="1644">
                  <c:v>2.5902777777777775E-2</c:v>
                </c:pt>
                <c:pt idx="1645">
                  <c:v>2.5914351851851855E-2</c:v>
                </c:pt>
                <c:pt idx="1646">
                  <c:v>2.5925925925925925E-2</c:v>
                </c:pt>
                <c:pt idx="1647">
                  <c:v>2.5937500000000002E-2</c:v>
                </c:pt>
                <c:pt idx="1648">
                  <c:v>2.5949074074074072E-2</c:v>
                </c:pt>
                <c:pt idx="1649">
                  <c:v>2.5960648148148149E-2</c:v>
                </c:pt>
                <c:pt idx="1650">
                  <c:v>2.5972222222222219E-2</c:v>
                </c:pt>
                <c:pt idx="1651">
                  <c:v>2.5983796296296297E-2</c:v>
                </c:pt>
                <c:pt idx="1652">
                  <c:v>2.5995370370370367E-2</c:v>
                </c:pt>
                <c:pt idx="1653">
                  <c:v>2.6006944444444447E-2</c:v>
                </c:pt>
                <c:pt idx="1654">
                  <c:v>2.6018518518518521E-2</c:v>
                </c:pt>
                <c:pt idx="1655">
                  <c:v>2.6030092592592594E-2</c:v>
                </c:pt>
                <c:pt idx="1656">
                  <c:v>2.6041666666666668E-2</c:v>
                </c:pt>
                <c:pt idx="1657">
                  <c:v>2.6053240740740738E-2</c:v>
                </c:pt>
                <c:pt idx="1658">
                  <c:v>2.6064814814814815E-2</c:v>
                </c:pt>
                <c:pt idx="1659">
                  <c:v>2.6076388888888885E-2</c:v>
                </c:pt>
                <c:pt idx="1660">
                  <c:v>2.6087962962962966E-2</c:v>
                </c:pt>
                <c:pt idx="1661">
                  <c:v>2.6099537037037036E-2</c:v>
                </c:pt>
                <c:pt idx="1662">
                  <c:v>2.6111111111111113E-2</c:v>
                </c:pt>
                <c:pt idx="1663">
                  <c:v>2.6122685185185183E-2</c:v>
                </c:pt>
                <c:pt idx="1664">
                  <c:v>2.613425925925926E-2</c:v>
                </c:pt>
                <c:pt idx="1665">
                  <c:v>2.614583333333333E-2</c:v>
                </c:pt>
                <c:pt idx="1666">
                  <c:v>2.6157407407407407E-2</c:v>
                </c:pt>
                <c:pt idx="1667">
                  <c:v>2.6168981481481477E-2</c:v>
                </c:pt>
                <c:pt idx="1668">
                  <c:v>2.6180555555555558E-2</c:v>
                </c:pt>
                <c:pt idx="1669">
                  <c:v>2.6192129629629631E-2</c:v>
                </c:pt>
                <c:pt idx="1670">
                  <c:v>2.6203703703703705E-2</c:v>
                </c:pt>
                <c:pt idx="1671">
                  <c:v>2.6215277777777778E-2</c:v>
                </c:pt>
                <c:pt idx="1672">
                  <c:v>2.6226851851851852E-2</c:v>
                </c:pt>
                <c:pt idx="1673">
                  <c:v>2.6238425925925925E-2</c:v>
                </c:pt>
                <c:pt idx="1674">
                  <c:v>2.6249999999999999E-2</c:v>
                </c:pt>
                <c:pt idx="1675">
                  <c:v>2.6261574074074076E-2</c:v>
                </c:pt>
                <c:pt idx="1676">
                  <c:v>2.6273148148148153E-2</c:v>
                </c:pt>
                <c:pt idx="1677">
                  <c:v>2.6284722222222223E-2</c:v>
                </c:pt>
                <c:pt idx="1678">
                  <c:v>2.6296296296296293E-2</c:v>
                </c:pt>
                <c:pt idx="1679">
                  <c:v>2.630787037037037E-2</c:v>
                </c:pt>
                <c:pt idx="1680">
                  <c:v>2.631944444444444E-2</c:v>
                </c:pt>
                <c:pt idx="1681">
                  <c:v>2.6331018518518517E-2</c:v>
                </c:pt>
                <c:pt idx="1682">
                  <c:v>2.6342592592592588E-2</c:v>
                </c:pt>
                <c:pt idx="1683">
                  <c:v>2.6354166666666668E-2</c:v>
                </c:pt>
                <c:pt idx="1684">
                  <c:v>2.6365740740740742E-2</c:v>
                </c:pt>
                <c:pt idx="1685">
                  <c:v>2.6377314814814815E-2</c:v>
                </c:pt>
                <c:pt idx="1686">
                  <c:v>2.6388888888888889E-2</c:v>
                </c:pt>
                <c:pt idx="1687">
                  <c:v>2.6400462962962962E-2</c:v>
                </c:pt>
                <c:pt idx="1688">
                  <c:v>2.6412037037037036E-2</c:v>
                </c:pt>
                <c:pt idx="1689">
                  <c:v>2.642361111111111E-2</c:v>
                </c:pt>
                <c:pt idx="1690">
                  <c:v>2.6435185185185187E-2</c:v>
                </c:pt>
                <c:pt idx="1691">
                  <c:v>2.6446759259259264E-2</c:v>
                </c:pt>
                <c:pt idx="1692">
                  <c:v>2.6458333333333334E-2</c:v>
                </c:pt>
                <c:pt idx="1693">
                  <c:v>2.6469907407407411E-2</c:v>
                </c:pt>
                <c:pt idx="1694">
                  <c:v>2.6481481481481481E-2</c:v>
                </c:pt>
                <c:pt idx="1695">
                  <c:v>2.6493055555555558E-2</c:v>
                </c:pt>
                <c:pt idx="1696">
                  <c:v>2.6504629629629628E-2</c:v>
                </c:pt>
                <c:pt idx="1697">
                  <c:v>2.6516203703703698E-2</c:v>
                </c:pt>
                <c:pt idx="1698">
                  <c:v>2.6527777777777779E-2</c:v>
                </c:pt>
                <c:pt idx="1699">
                  <c:v>2.6539351851851852E-2</c:v>
                </c:pt>
                <c:pt idx="1700">
                  <c:v>2.6550925925925926E-2</c:v>
                </c:pt>
                <c:pt idx="1701">
                  <c:v>2.6562499999999999E-2</c:v>
                </c:pt>
                <c:pt idx="1702">
                  <c:v>2.6574074074074073E-2</c:v>
                </c:pt>
                <c:pt idx="1703">
                  <c:v>2.6585648148148146E-2</c:v>
                </c:pt>
                <c:pt idx="1704">
                  <c:v>2.659722222222222E-2</c:v>
                </c:pt>
                <c:pt idx="1705">
                  <c:v>2.6608796296296297E-2</c:v>
                </c:pt>
                <c:pt idx="1706">
                  <c:v>2.6620370370370374E-2</c:v>
                </c:pt>
                <c:pt idx="1707">
                  <c:v>2.6631944444444444E-2</c:v>
                </c:pt>
                <c:pt idx="1708">
                  <c:v>2.6643518518518521E-2</c:v>
                </c:pt>
                <c:pt idx="1709">
                  <c:v>2.6655092592592591E-2</c:v>
                </c:pt>
                <c:pt idx="1710">
                  <c:v>2.6666666666666668E-2</c:v>
                </c:pt>
                <c:pt idx="1711">
                  <c:v>2.6678240740740738E-2</c:v>
                </c:pt>
                <c:pt idx="1712">
                  <c:v>2.6689814814814816E-2</c:v>
                </c:pt>
                <c:pt idx="1713">
                  <c:v>2.6701388888888889E-2</c:v>
                </c:pt>
                <c:pt idx="1714">
                  <c:v>2.6712962962962966E-2</c:v>
                </c:pt>
                <c:pt idx="1715">
                  <c:v>2.6724537037037036E-2</c:v>
                </c:pt>
                <c:pt idx="1716">
                  <c:v>2.6736111111111113E-2</c:v>
                </c:pt>
                <c:pt idx="1717">
                  <c:v>2.6747685185185183E-2</c:v>
                </c:pt>
                <c:pt idx="1718">
                  <c:v>2.6759259259259257E-2</c:v>
                </c:pt>
                <c:pt idx="1719">
                  <c:v>2.6770833333333331E-2</c:v>
                </c:pt>
                <c:pt idx="1720">
                  <c:v>2.6782407407407408E-2</c:v>
                </c:pt>
                <c:pt idx="1721">
                  <c:v>2.6793981481481485E-2</c:v>
                </c:pt>
                <c:pt idx="1722">
                  <c:v>2.6805555555555555E-2</c:v>
                </c:pt>
                <c:pt idx="1723">
                  <c:v>2.6817129629629632E-2</c:v>
                </c:pt>
                <c:pt idx="1724">
                  <c:v>2.6828703703703702E-2</c:v>
                </c:pt>
                <c:pt idx="1725">
                  <c:v>2.6840277777777779E-2</c:v>
                </c:pt>
                <c:pt idx="1726">
                  <c:v>2.6851851851851849E-2</c:v>
                </c:pt>
                <c:pt idx="1727">
                  <c:v>2.6863425925925926E-2</c:v>
                </c:pt>
                <c:pt idx="1728">
                  <c:v>2.6875E-2</c:v>
                </c:pt>
                <c:pt idx="1729">
                  <c:v>2.6886574074074077E-2</c:v>
                </c:pt>
                <c:pt idx="1730">
                  <c:v>2.6898148148148147E-2</c:v>
                </c:pt>
                <c:pt idx="1731">
                  <c:v>2.6909722222222224E-2</c:v>
                </c:pt>
                <c:pt idx="1732">
                  <c:v>2.6921296296296294E-2</c:v>
                </c:pt>
                <c:pt idx="1733">
                  <c:v>2.6932870370370371E-2</c:v>
                </c:pt>
                <c:pt idx="1734">
                  <c:v>2.6944444444444441E-2</c:v>
                </c:pt>
                <c:pt idx="1735">
                  <c:v>2.6956018518518522E-2</c:v>
                </c:pt>
                <c:pt idx="1736">
                  <c:v>2.6967592592592595E-2</c:v>
                </c:pt>
                <c:pt idx="1737">
                  <c:v>2.6979166666666669E-2</c:v>
                </c:pt>
                <c:pt idx="1738">
                  <c:v>2.6990740740740742E-2</c:v>
                </c:pt>
                <c:pt idx="1739">
                  <c:v>2.7002314814814812E-2</c:v>
                </c:pt>
                <c:pt idx="1740">
                  <c:v>2.7013888888888889E-2</c:v>
                </c:pt>
                <c:pt idx="1741">
                  <c:v>2.7025462962962959E-2</c:v>
                </c:pt>
                <c:pt idx="1742">
                  <c:v>2.7037037037037037E-2</c:v>
                </c:pt>
                <c:pt idx="1743">
                  <c:v>2.704861111111111E-2</c:v>
                </c:pt>
                <c:pt idx="1744">
                  <c:v>2.7060185185185187E-2</c:v>
                </c:pt>
                <c:pt idx="1745">
                  <c:v>2.7071759259259257E-2</c:v>
                </c:pt>
                <c:pt idx="1746">
                  <c:v>2.7083333333333334E-2</c:v>
                </c:pt>
                <c:pt idx="1747">
                  <c:v>2.7094907407407404E-2</c:v>
                </c:pt>
                <c:pt idx="1748">
                  <c:v>2.7106481481481481E-2</c:v>
                </c:pt>
                <c:pt idx="1749">
                  <c:v>2.7118055555555552E-2</c:v>
                </c:pt>
                <c:pt idx="1750">
                  <c:v>2.7129629629629632E-2</c:v>
                </c:pt>
                <c:pt idx="1751">
                  <c:v>2.7141203703703706E-2</c:v>
                </c:pt>
                <c:pt idx="1752">
                  <c:v>2.7152777777777779E-2</c:v>
                </c:pt>
                <c:pt idx="1753">
                  <c:v>2.7164351851851853E-2</c:v>
                </c:pt>
                <c:pt idx="1754">
                  <c:v>2.7175925925925926E-2</c:v>
                </c:pt>
                <c:pt idx="1755">
                  <c:v>2.71875E-2</c:v>
                </c:pt>
                <c:pt idx="1756">
                  <c:v>2.7199074074074073E-2</c:v>
                </c:pt>
                <c:pt idx="1757">
                  <c:v>2.7210648148148147E-2</c:v>
                </c:pt>
                <c:pt idx="1758">
                  <c:v>2.7222222222222228E-2</c:v>
                </c:pt>
                <c:pt idx="1759">
                  <c:v>2.7233796296296298E-2</c:v>
                </c:pt>
                <c:pt idx="1760">
                  <c:v>2.7245370370370368E-2</c:v>
                </c:pt>
                <c:pt idx="1761">
                  <c:v>2.7256944444444445E-2</c:v>
                </c:pt>
                <c:pt idx="1762">
                  <c:v>2.7268518518518515E-2</c:v>
                </c:pt>
                <c:pt idx="1763">
                  <c:v>2.7280092592592592E-2</c:v>
                </c:pt>
                <c:pt idx="1764">
                  <c:v>2.7291666666666662E-2</c:v>
                </c:pt>
                <c:pt idx="1765">
                  <c:v>2.7303240740740743E-2</c:v>
                </c:pt>
                <c:pt idx="1766">
                  <c:v>2.7314814814814816E-2</c:v>
                </c:pt>
                <c:pt idx="1767">
                  <c:v>2.732638888888889E-2</c:v>
                </c:pt>
                <c:pt idx="1768">
                  <c:v>2.7337962962962963E-2</c:v>
                </c:pt>
                <c:pt idx="1769">
                  <c:v>2.7349537037037037E-2</c:v>
                </c:pt>
                <c:pt idx="1770">
                  <c:v>2.736111111111111E-2</c:v>
                </c:pt>
                <c:pt idx="1771">
                  <c:v>2.7372685185185184E-2</c:v>
                </c:pt>
                <c:pt idx="1772">
                  <c:v>2.7384259259259257E-2</c:v>
                </c:pt>
                <c:pt idx="1773">
                  <c:v>2.7395833333333338E-2</c:v>
                </c:pt>
                <c:pt idx="1774">
                  <c:v>2.7407407407407408E-2</c:v>
                </c:pt>
                <c:pt idx="1775">
                  <c:v>2.7418981481481485E-2</c:v>
                </c:pt>
                <c:pt idx="1776">
                  <c:v>2.7430555555555555E-2</c:v>
                </c:pt>
                <c:pt idx="1777">
                  <c:v>2.7442129629629632E-2</c:v>
                </c:pt>
                <c:pt idx="1778">
                  <c:v>2.7453703703703702E-2</c:v>
                </c:pt>
                <c:pt idx="1779">
                  <c:v>2.7465277777777772E-2</c:v>
                </c:pt>
                <c:pt idx="1780">
                  <c:v>2.7476851851851853E-2</c:v>
                </c:pt>
                <c:pt idx="1781">
                  <c:v>2.7488425925925927E-2</c:v>
                </c:pt>
                <c:pt idx="1782">
                  <c:v>2.75E-2</c:v>
                </c:pt>
                <c:pt idx="1783">
                  <c:v>2.7511574074074074E-2</c:v>
                </c:pt>
                <c:pt idx="1784">
                  <c:v>2.7523148148148147E-2</c:v>
                </c:pt>
                <c:pt idx="1785">
                  <c:v>2.7534722222222221E-2</c:v>
                </c:pt>
                <c:pt idx="1786">
                  <c:v>2.7546296296296294E-2</c:v>
                </c:pt>
                <c:pt idx="1787">
                  <c:v>2.7557870370370368E-2</c:v>
                </c:pt>
                <c:pt idx="1788">
                  <c:v>2.7569444444444448E-2</c:v>
                </c:pt>
                <c:pt idx="1789">
                  <c:v>2.7581018518518519E-2</c:v>
                </c:pt>
                <c:pt idx="1790">
                  <c:v>2.7592592592592596E-2</c:v>
                </c:pt>
                <c:pt idx="1791">
                  <c:v>2.7604166666666666E-2</c:v>
                </c:pt>
                <c:pt idx="1792">
                  <c:v>2.7615740740740743E-2</c:v>
                </c:pt>
                <c:pt idx="1793">
                  <c:v>2.7627314814814813E-2</c:v>
                </c:pt>
                <c:pt idx="1794">
                  <c:v>2.763888888888889E-2</c:v>
                </c:pt>
                <c:pt idx="1795">
                  <c:v>2.7650462962962963E-2</c:v>
                </c:pt>
                <c:pt idx="1796">
                  <c:v>2.7662037037037041E-2</c:v>
                </c:pt>
                <c:pt idx="1797">
                  <c:v>2.7673611111111111E-2</c:v>
                </c:pt>
                <c:pt idx="1798">
                  <c:v>2.7685185185185188E-2</c:v>
                </c:pt>
                <c:pt idx="1799">
                  <c:v>2.7696759259259258E-2</c:v>
                </c:pt>
                <c:pt idx="1800">
                  <c:v>2.7708333333333331E-2</c:v>
                </c:pt>
                <c:pt idx="1801">
                  <c:v>2.7719907407407405E-2</c:v>
                </c:pt>
                <c:pt idx="1802">
                  <c:v>2.7731481481481478E-2</c:v>
                </c:pt>
                <c:pt idx="1803">
                  <c:v>2.7743055555555559E-2</c:v>
                </c:pt>
                <c:pt idx="1804">
                  <c:v>2.7754629629629629E-2</c:v>
                </c:pt>
                <c:pt idx="1805">
                  <c:v>2.7766203703703706E-2</c:v>
                </c:pt>
                <c:pt idx="1806">
                  <c:v>2.7777777777777776E-2</c:v>
                </c:pt>
                <c:pt idx="1807">
                  <c:v>2.7789351851851853E-2</c:v>
                </c:pt>
                <c:pt idx="1808">
                  <c:v>2.7800925925925923E-2</c:v>
                </c:pt>
                <c:pt idx="1809">
                  <c:v>2.78125E-2</c:v>
                </c:pt>
                <c:pt idx="1810">
                  <c:v>2.7824074074074074E-2</c:v>
                </c:pt>
                <c:pt idx="1811">
                  <c:v>2.7835648148148151E-2</c:v>
                </c:pt>
                <c:pt idx="1812">
                  <c:v>2.7847222222222221E-2</c:v>
                </c:pt>
                <c:pt idx="1813">
                  <c:v>2.7858796296296298E-2</c:v>
                </c:pt>
                <c:pt idx="1814">
                  <c:v>2.7870370370370368E-2</c:v>
                </c:pt>
                <c:pt idx="1815">
                  <c:v>2.7881944444444445E-2</c:v>
                </c:pt>
                <c:pt idx="1816">
                  <c:v>2.7893518518518515E-2</c:v>
                </c:pt>
                <c:pt idx="1817">
                  <c:v>2.7905092592592592E-2</c:v>
                </c:pt>
                <c:pt idx="1818">
                  <c:v>2.7916666666666669E-2</c:v>
                </c:pt>
                <c:pt idx="1819">
                  <c:v>2.7928240740740743E-2</c:v>
                </c:pt>
                <c:pt idx="1820">
                  <c:v>2.7939814814814817E-2</c:v>
                </c:pt>
                <c:pt idx="1821">
                  <c:v>2.7951388888888887E-2</c:v>
                </c:pt>
                <c:pt idx="1822">
                  <c:v>2.7962962962962964E-2</c:v>
                </c:pt>
                <c:pt idx="1823">
                  <c:v>2.7974537037037034E-2</c:v>
                </c:pt>
                <c:pt idx="1824">
                  <c:v>2.7986111111111111E-2</c:v>
                </c:pt>
                <c:pt idx="1825">
                  <c:v>2.7997685185185184E-2</c:v>
                </c:pt>
                <c:pt idx="1826">
                  <c:v>2.8009259259259262E-2</c:v>
                </c:pt>
                <c:pt idx="1827">
                  <c:v>2.8020833333333332E-2</c:v>
                </c:pt>
                <c:pt idx="1828">
                  <c:v>2.8032407407407409E-2</c:v>
                </c:pt>
                <c:pt idx="1829">
                  <c:v>2.8043981481481479E-2</c:v>
                </c:pt>
                <c:pt idx="1830">
                  <c:v>2.8055555555555556E-2</c:v>
                </c:pt>
                <c:pt idx="1831">
                  <c:v>2.8067129629629626E-2</c:v>
                </c:pt>
                <c:pt idx="1832">
                  <c:v>2.8078703703703703E-2</c:v>
                </c:pt>
                <c:pt idx="1833">
                  <c:v>2.809027777777778E-2</c:v>
                </c:pt>
                <c:pt idx="1834">
                  <c:v>2.8101851851851854E-2</c:v>
                </c:pt>
                <c:pt idx="1835">
                  <c:v>2.8113425925925927E-2</c:v>
                </c:pt>
                <c:pt idx="1836">
                  <c:v>2.8125000000000001E-2</c:v>
                </c:pt>
                <c:pt idx="1837">
                  <c:v>2.8136574074074074E-2</c:v>
                </c:pt>
                <c:pt idx="1838">
                  <c:v>2.8148148148148148E-2</c:v>
                </c:pt>
                <c:pt idx="1839">
                  <c:v>2.8159722222222221E-2</c:v>
                </c:pt>
                <c:pt idx="1840">
                  <c:v>2.8171296296296302E-2</c:v>
                </c:pt>
                <c:pt idx="1841">
                  <c:v>2.8182870370370372E-2</c:v>
                </c:pt>
                <c:pt idx="1842">
                  <c:v>2.8194444444444442E-2</c:v>
                </c:pt>
                <c:pt idx="1843">
                  <c:v>2.8206018518518519E-2</c:v>
                </c:pt>
                <c:pt idx="1844">
                  <c:v>2.8217592592592589E-2</c:v>
                </c:pt>
                <c:pt idx="1845">
                  <c:v>2.8229166666666666E-2</c:v>
                </c:pt>
                <c:pt idx="1846">
                  <c:v>2.8240740740740736E-2</c:v>
                </c:pt>
                <c:pt idx="1847">
                  <c:v>2.8252314814814813E-2</c:v>
                </c:pt>
                <c:pt idx="1848">
                  <c:v>2.826388888888889E-2</c:v>
                </c:pt>
                <c:pt idx="1849">
                  <c:v>2.8275462962962964E-2</c:v>
                </c:pt>
                <c:pt idx="1850">
                  <c:v>2.8287037037037038E-2</c:v>
                </c:pt>
                <c:pt idx="1851">
                  <c:v>2.8298611111111111E-2</c:v>
                </c:pt>
                <c:pt idx="1852">
                  <c:v>2.8310185185185185E-2</c:v>
                </c:pt>
                <c:pt idx="1853">
                  <c:v>2.8321759259259258E-2</c:v>
                </c:pt>
                <c:pt idx="1854">
                  <c:v>2.8333333333333332E-2</c:v>
                </c:pt>
                <c:pt idx="1855">
                  <c:v>2.8344907407407412E-2</c:v>
                </c:pt>
                <c:pt idx="1856">
                  <c:v>2.8356481481481483E-2</c:v>
                </c:pt>
                <c:pt idx="1857">
                  <c:v>2.836805555555556E-2</c:v>
                </c:pt>
                <c:pt idx="1858">
                  <c:v>2.837962962962963E-2</c:v>
                </c:pt>
                <c:pt idx="1859">
                  <c:v>2.8391203703703707E-2</c:v>
                </c:pt>
                <c:pt idx="1860">
                  <c:v>2.8402777777777777E-2</c:v>
                </c:pt>
                <c:pt idx="1861">
                  <c:v>2.8414351851851847E-2</c:v>
                </c:pt>
                <c:pt idx="1862">
                  <c:v>2.8425925925925924E-2</c:v>
                </c:pt>
                <c:pt idx="1863">
                  <c:v>2.8437500000000001E-2</c:v>
                </c:pt>
                <c:pt idx="1864">
                  <c:v>2.8449074074074075E-2</c:v>
                </c:pt>
                <c:pt idx="1865">
                  <c:v>2.8460648148148148E-2</c:v>
                </c:pt>
                <c:pt idx="1866">
                  <c:v>2.8472222222222222E-2</c:v>
                </c:pt>
                <c:pt idx="1867">
                  <c:v>2.8483796296296295E-2</c:v>
                </c:pt>
                <c:pt idx="1868">
                  <c:v>2.8495370370370369E-2</c:v>
                </c:pt>
                <c:pt idx="1869">
                  <c:v>2.8506944444444442E-2</c:v>
                </c:pt>
                <c:pt idx="1870">
                  <c:v>2.8518518518518523E-2</c:v>
                </c:pt>
                <c:pt idx="1871">
                  <c:v>2.8530092592592593E-2</c:v>
                </c:pt>
                <c:pt idx="1872">
                  <c:v>2.854166666666667E-2</c:v>
                </c:pt>
                <c:pt idx="1873">
                  <c:v>2.855324074074074E-2</c:v>
                </c:pt>
                <c:pt idx="1874">
                  <c:v>2.8564814814814817E-2</c:v>
                </c:pt>
                <c:pt idx="1875">
                  <c:v>2.8576388888888887E-2</c:v>
                </c:pt>
                <c:pt idx="1876">
                  <c:v>2.8587962962962964E-2</c:v>
                </c:pt>
                <c:pt idx="1877">
                  <c:v>2.8599537037037034E-2</c:v>
                </c:pt>
                <c:pt idx="1878">
                  <c:v>2.8611111111111115E-2</c:v>
                </c:pt>
                <c:pt idx="1879">
                  <c:v>2.8622685185185185E-2</c:v>
                </c:pt>
                <c:pt idx="1880">
                  <c:v>2.8634259259259262E-2</c:v>
                </c:pt>
                <c:pt idx="1881">
                  <c:v>2.8645833333333332E-2</c:v>
                </c:pt>
                <c:pt idx="1882">
                  <c:v>2.8657407407407406E-2</c:v>
                </c:pt>
                <c:pt idx="1883">
                  <c:v>2.8668981481481479E-2</c:v>
                </c:pt>
                <c:pt idx="1884">
                  <c:v>2.8680555555555553E-2</c:v>
                </c:pt>
                <c:pt idx="1885">
                  <c:v>2.8692129629629633E-2</c:v>
                </c:pt>
                <c:pt idx="1886">
                  <c:v>2.8703703703703703E-2</c:v>
                </c:pt>
                <c:pt idx="1887">
                  <c:v>2.8715277777777781E-2</c:v>
                </c:pt>
                <c:pt idx="1888">
                  <c:v>2.8726851851851851E-2</c:v>
                </c:pt>
                <c:pt idx="1889">
                  <c:v>2.8738425925925928E-2</c:v>
                </c:pt>
                <c:pt idx="1890">
                  <c:v>2.8749999999999998E-2</c:v>
                </c:pt>
                <c:pt idx="1891">
                  <c:v>2.8761574074074075E-2</c:v>
                </c:pt>
                <c:pt idx="1892">
                  <c:v>2.8773148148148145E-2</c:v>
                </c:pt>
                <c:pt idx="1893">
                  <c:v>2.8784722222222225E-2</c:v>
                </c:pt>
                <c:pt idx="1894">
                  <c:v>2.8796296296296296E-2</c:v>
                </c:pt>
                <c:pt idx="1895">
                  <c:v>2.8807870370370373E-2</c:v>
                </c:pt>
                <c:pt idx="1896">
                  <c:v>2.8819444444444443E-2</c:v>
                </c:pt>
                <c:pt idx="1897">
                  <c:v>2.883101851851852E-2</c:v>
                </c:pt>
                <c:pt idx="1898">
                  <c:v>2.884259259259259E-2</c:v>
                </c:pt>
                <c:pt idx="1899">
                  <c:v>2.8854166666666667E-2</c:v>
                </c:pt>
                <c:pt idx="1900">
                  <c:v>2.8865740740740744E-2</c:v>
                </c:pt>
                <c:pt idx="1901">
                  <c:v>2.8877314814814817E-2</c:v>
                </c:pt>
                <c:pt idx="1902">
                  <c:v>2.8888888888888891E-2</c:v>
                </c:pt>
                <c:pt idx="1903">
                  <c:v>2.8900462962962961E-2</c:v>
                </c:pt>
                <c:pt idx="1904">
                  <c:v>2.8912037037037038E-2</c:v>
                </c:pt>
                <c:pt idx="1905">
                  <c:v>2.8923611111111108E-2</c:v>
                </c:pt>
                <c:pt idx="1906">
                  <c:v>2.8935185185185185E-2</c:v>
                </c:pt>
                <c:pt idx="1907">
                  <c:v>2.8946759259259255E-2</c:v>
                </c:pt>
                <c:pt idx="1908">
                  <c:v>2.8958333333333336E-2</c:v>
                </c:pt>
                <c:pt idx="1909">
                  <c:v>2.8969907407407406E-2</c:v>
                </c:pt>
                <c:pt idx="1910">
                  <c:v>2.8981481481481483E-2</c:v>
                </c:pt>
                <c:pt idx="1911">
                  <c:v>2.8993055555555553E-2</c:v>
                </c:pt>
                <c:pt idx="1912">
                  <c:v>2.900462962962963E-2</c:v>
                </c:pt>
                <c:pt idx="1913">
                  <c:v>2.90162037037037E-2</c:v>
                </c:pt>
                <c:pt idx="1914">
                  <c:v>2.9027777777777777E-2</c:v>
                </c:pt>
                <c:pt idx="1915">
                  <c:v>2.9039351851851854E-2</c:v>
                </c:pt>
                <c:pt idx="1916">
                  <c:v>2.9050925925925928E-2</c:v>
                </c:pt>
                <c:pt idx="1917">
                  <c:v>2.9062500000000002E-2</c:v>
                </c:pt>
                <c:pt idx="1918">
                  <c:v>2.9074074074074075E-2</c:v>
                </c:pt>
                <c:pt idx="1919">
                  <c:v>2.9085648148148149E-2</c:v>
                </c:pt>
                <c:pt idx="1920">
                  <c:v>2.9097222222222222E-2</c:v>
                </c:pt>
                <c:pt idx="1921">
                  <c:v>2.9108796296296296E-2</c:v>
                </c:pt>
                <c:pt idx="1922">
                  <c:v>2.9120370370370366E-2</c:v>
                </c:pt>
                <c:pt idx="1923">
                  <c:v>2.9131944444444446E-2</c:v>
                </c:pt>
                <c:pt idx="1924">
                  <c:v>2.9143518518518517E-2</c:v>
                </c:pt>
                <c:pt idx="1925">
                  <c:v>2.9155092592592594E-2</c:v>
                </c:pt>
                <c:pt idx="1926">
                  <c:v>2.9166666666666664E-2</c:v>
                </c:pt>
                <c:pt idx="1927">
                  <c:v>2.9178240740740741E-2</c:v>
                </c:pt>
                <c:pt idx="1928">
                  <c:v>2.9189814814814811E-2</c:v>
                </c:pt>
                <c:pt idx="1929">
                  <c:v>2.9201388888888888E-2</c:v>
                </c:pt>
                <c:pt idx="1930">
                  <c:v>2.9212962962962965E-2</c:v>
                </c:pt>
                <c:pt idx="1931">
                  <c:v>2.9224537037037038E-2</c:v>
                </c:pt>
                <c:pt idx="1932">
                  <c:v>2.9236111111111112E-2</c:v>
                </c:pt>
                <c:pt idx="1933">
                  <c:v>2.9247685185185186E-2</c:v>
                </c:pt>
                <c:pt idx="1934">
                  <c:v>2.9259259259259259E-2</c:v>
                </c:pt>
                <c:pt idx="1935">
                  <c:v>2.9270833333333333E-2</c:v>
                </c:pt>
                <c:pt idx="1936">
                  <c:v>2.9282407407407406E-2</c:v>
                </c:pt>
                <c:pt idx="1937">
                  <c:v>2.929398148148148E-2</c:v>
                </c:pt>
                <c:pt idx="1938">
                  <c:v>2.9305555555555557E-2</c:v>
                </c:pt>
                <c:pt idx="1939">
                  <c:v>2.9317129629629634E-2</c:v>
                </c:pt>
                <c:pt idx="1940">
                  <c:v>2.9328703703703704E-2</c:v>
                </c:pt>
                <c:pt idx="1941">
                  <c:v>2.9340277777777781E-2</c:v>
                </c:pt>
                <c:pt idx="1942">
                  <c:v>2.9340277777777781E-2</c:v>
                </c:pt>
                <c:pt idx="1943">
                  <c:v>2.9351851851851851E-2</c:v>
                </c:pt>
                <c:pt idx="1944">
                  <c:v>2.9363425925925921E-2</c:v>
                </c:pt>
                <c:pt idx="1945">
                  <c:v>2.9374999999999998E-2</c:v>
                </c:pt>
                <c:pt idx="1946">
                  <c:v>2.9386574074074075E-2</c:v>
                </c:pt>
                <c:pt idx="1947">
                  <c:v>2.9398148148148149E-2</c:v>
                </c:pt>
                <c:pt idx="1948">
                  <c:v>2.9409722222222223E-2</c:v>
                </c:pt>
                <c:pt idx="1949">
                  <c:v>2.9421296296296296E-2</c:v>
                </c:pt>
                <c:pt idx="1950">
                  <c:v>2.943287037037037E-2</c:v>
                </c:pt>
                <c:pt idx="1951">
                  <c:v>2.9444444444444443E-2</c:v>
                </c:pt>
                <c:pt idx="1952">
                  <c:v>2.9456018518518517E-2</c:v>
                </c:pt>
                <c:pt idx="1953">
                  <c:v>2.946759259259259E-2</c:v>
                </c:pt>
                <c:pt idx="1954">
                  <c:v>2.9479166666666667E-2</c:v>
                </c:pt>
                <c:pt idx="1955">
                  <c:v>2.9490740740740744E-2</c:v>
                </c:pt>
                <c:pt idx="1956">
                  <c:v>2.9502314814814815E-2</c:v>
                </c:pt>
                <c:pt idx="1957">
                  <c:v>2.9513888888888892E-2</c:v>
                </c:pt>
                <c:pt idx="1958">
                  <c:v>2.9525462962962962E-2</c:v>
                </c:pt>
                <c:pt idx="1959">
                  <c:v>2.9537037037037039E-2</c:v>
                </c:pt>
                <c:pt idx="1960">
                  <c:v>2.9548611111111109E-2</c:v>
                </c:pt>
                <c:pt idx="1961">
                  <c:v>2.9560185185185189E-2</c:v>
                </c:pt>
                <c:pt idx="1962">
                  <c:v>2.9571759259259259E-2</c:v>
                </c:pt>
                <c:pt idx="1963">
                  <c:v>2.9583333333333336E-2</c:v>
                </c:pt>
                <c:pt idx="1964">
                  <c:v>2.9594907407407407E-2</c:v>
                </c:pt>
                <c:pt idx="1965">
                  <c:v>2.960648148148148E-2</c:v>
                </c:pt>
                <c:pt idx="1966">
                  <c:v>2.9618055555555554E-2</c:v>
                </c:pt>
                <c:pt idx="1967">
                  <c:v>2.9629629629629627E-2</c:v>
                </c:pt>
                <c:pt idx="1968">
                  <c:v>2.9641203703703701E-2</c:v>
                </c:pt>
                <c:pt idx="1969">
                  <c:v>2.9652777777777778E-2</c:v>
                </c:pt>
                <c:pt idx="1970">
                  <c:v>2.9664351851851855E-2</c:v>
                </c:pt>
                <c:pt idx="1971">
                  <c:v>2.9675925925925925E-2</c:v>
                </c:pt>
                <c:pt idx="1972">
                  <c:v>2.9687500000000002E-2</c:v>
                </c:pt>
                <c:pt idx="1973">
                  <c:v>2.9699074074074072E-2</c:v>
                </c:pt>
                <c:pt idx="1974">
                  <c:v>2.9710648148148149E-2</c:v>
                </c:pt>
                <c:pt idx="1975">
                  <c:v>2.9722222222222219E-2</c:v>
                </c:pt>
                <c:pt idx="1976">
                  <c:v>2.97337962962963E-2</c:v>
                </c:pt>
                <c:pt idx="1977">
                  <c:v>2.974537037037037E-2</c:v>
                </c:pt>
                <c:pt idx="1978">
                  <c:v>2.9756944444444447E-2</c:v>
                </c:pt>
                <c:pt idx="1979">
                  <c:v>2.9768518518518517E-2</c:v>
                </c:pt>
                <c:pt idx="1980">
                  <c:v>2.9780092592592594E-2</c:v>
                </c:pt>
                <c:pt idx="1981">
                  <c:v>2.9791666666666664E-2</c:v>
                </c:pt>
                <c:pt idx="1982">
                  <c:v>2.9803240740740741E-2</c:v>
                </c:pt>
                <c:pt idx="1983">
                  <c:v>2.9814814814814811E-2</c:v>
                </c:pt>
                <c:pt idx="1984">
                  <c:v>2.9826388888888892E-2</c:v>
                </c:pt>
                <c:pt idx="1985">
                  <c:v>2.9837962962962965E-2</c:v>
                </c:pt>
                <c:pt idx="1986">
                  <c:v>2.9849537037037036E-2</c:v>
                </c:pt>
                <c:pt idx="1987">
                  <c:v>2.9861111111111113E-2</c:v>
                </c:pt>
                <c:pt idx="1988">
                  <c:v>2.9872685185185183E-2</c:v>
                </c:pt>
                <c:pt idx="1989">
                  <c:v>2.988425925925926E-2</c:v>
                </c:pt>
                <c:pt idx="1990">
                  <c:v>2.989583333333333E-2</c:v>
                </c:pt>
                <c:pt idx="1991">
                  <c:v>2.990740740740741E-2</c:v>
                </c:pt>
                <c:pt idx="1992">
                  <c:v>2.991898148148148E-2</c:v>
                </c:pt>
                <c:pt idx="1993">
                  <c:v>2.9930555555555557E-2</c:v>
                </c:pt>
                <c:pt idx="1994">
                  <c:v>2.9942129629629628E-2</c:v>
                </c:pt>
                <c:pt idx="1995">
                  <c:v>2.9953703703703705E-2</c:v>
                </c:pt>
                <c:pt idx="1996">
                  <c:v>2.9965277777777775E-2</c:v>
                </c:pt>
                <c:pt idx="1997">
                  <c:v>2.9976851851851852E-2</c:v>
                </c:pt>
                <c:pt idx="1998">
                  <c:v>2.9988425925925922E-2</c:v>
                </c:pt>
                <c:pt idx="1999">
                  <c:v>3.0000000000000002E-2</c:v>
                </c:pt>
                <c:pt idx="2000">
                  <c:v>3.0011574074074076E-2</c:v>
                </c:pt>
                <c:pt idx="2001">
                  <c:v>3.0023148148148149E-2</c:v>
                </c:pt>
                <c:pt idx="2002">
                  <c:v>3.0034722222222223E-2</c:v>
                </c:pt>
                <c:pt idx="2003">
                  <c:v>3.0046296296296297E-2</c:v>
                </c:pt>
                <c:pt idx="2004">
                  <c:v>3.005787037037037E-2</c:v>
                </c:pt>
                <c:pt idx="2005">
                  <c:v>3.006944444444444E-2</c:v>
                </c:pt>
                <c:pt idx="2006">
                  <c:v>3.0081018518518521E-2</c:v>
                </c:pt>
                <c:pt idx="2007">
                  <c:v>3.0092592592592591E-2</c:v>
                </c:pt>
                <c:pt idx="2008">
                  <c:v>3.0104166666666668E-2</c:v>
                </c:pt>
                <c:pt idx="2009">
                  <c:v>3.0115740740740738E-2</c:v>
                </c:pt>
                <c:pt idx="2010">
                  <c:v>3.0127314814814815E-2</c:v>
                </c:pt>
                <c:pt idx="2011">
                  <c:v>3.0138888888888885E-2</c:v>
                </c:pt>
                <c:pt idx="2012">
                  <c:v>3.0150462962962962E-2</c:v>
                </c:pt>
                <c:pt idx="2013">
                  <c:v>3.0162037037037032E-2</c:v>
                </c:pt>
                <c:pt idx="2014">
                  <c:v>3.0173611111111113E-2</c:v>
                </c:pt>
                <c:pt idx="2015">
                  <c:v>3.0185185185185186E-2</c:v>
                </c:pt>
                <c:pt idx="2016">
                  <c:v>3.019675925925926E-2</c:v>
                </c:pt>
                <c:pt idx="2017">
                  <c:v>3.0208333333333334E-2</c:v>
                </c:pt>
                <c:pt idx="2018">
                  <c:v>3.0219907407407407E-2</c:v>
                </c:pt>
                <c:pt idx="2019">
                  <c:v>3.0231481481481481E-2</c:v>
                </c:pt>
                <c:pt idx="2020">
                  <c:v>3.0243055555555554E-2</c:v>
                </c:pt>
                <c:pt idx="2021">
                  <c:v>3.0254629629629631E-2</c:v>
                </c:pt>
                <c:pt idx="2022">
                  <c:v>3.0266203703703708E-2</c:v>
                </c:pt>
                <c:pt idx="2023">
                  <c:v>3.0277777777777778E-2</c:v>
                </c:pt>
                <c:pt idx="2024">
                  <c:v>3.0289351851851855E-2</c:v>
                </c:pt>
                <c:pt idx="2025">
                  <c:v>3.0300925925925926E-2</c:v>
                </c:pt>
                <c:pt idx="2026">
                  <c:v>3.0312499999999996E-2</c:v>
                </c:pt>
                <c:pt idx="2027">
                  <c:v>3.0324074074074073E-2</c:v>
                </c:pt>
                <c:pt idx="2028">
                  <c:v>3.0335648148148143E-2</c:v>
                </c:pt>
                <c:pt idx="2029">
                  <c:v>3.0347222222222223E-2</c:v>
                </c:pt>
                <c:pt idx="2030">
                  <c:v>3.0358796296296297E-2</c:v>
                </c:pt>
                <c:pt idx="2031">
                  <c:v>3.037037037037037E-2</c:v>
                </c:pt>
                <c:pt idx="2032">
                  <c:v>3.0381944444444444E-2</c:v>
                </c:pt>
                <c:pt idx="2033">
                  <c:v>3.0393518518518518E-2</c:v>
                </c:pt>
                <c:pt idx="2034">
                  <c:v>3.0405092592592591E-2</c:v>
                </c:pt>
                <c:pt idx="2035">
                  <c:v>3.0416666666666665E-2</c:v>
                </c:pt>
                <c:pt idx="2036">
                  <c:v>3.0428240740740742E-2</c:v>
                </c:pt>
                <c:pt idx="2037">
                  <c:v>3.0439814814814819E-2</c:v>
                </c:pt>
                <c:pt idx="2038">
                  <c:v>3.0451388888888889E-2</c:v>
                </c:pt>
                <c:pt idx="2039">
                  <c:v>3.0462962962962966E-2</c:v>
                </c:pt>
                <c:pt idx="2040">
                  <c:v>3.0474537037037036E-2</c:v>
                </c:pt>
                <c:pt idx="2041">
                  <c:v>3.0486111111111113E-2</c:v>
                </c:pt>
                <c:pt idx="2042">
                  <c:v>3.0497685185185183E-2</c:v>
                </c:pt>
                <c:pt idx="2043">
                  <c:v>3.050925925925926E-2</c:v>
                </c:pt>
                <c:pt idx="2044">
                  <c:v>3.0520833333333334E-2</c:v>
                </c:pt>
                <c:pt idx="2045">
                  <c:v>3.0532407407407411E-2</c:v>
                </c:pt>
                <c:pt idx="2046">
                  <c:v>3.0543981481481481E-2</c:v>
                </c:pt>
                <c:pt idx="2047">
                  <c:v>3.0555555555555555E-2</c:v>
                </c:pt>
                <c:pt idx="2048">
                  <c:v>3.0567129629629628E-2</c:v>
                </c:pt>
                <c:pt idx="2049">
                  <c:v>3.0578703703703702E-2</c:v>
                </c:pt>
                <c:pt idx="2050">
                  <c:v>3.0590277777777775E-2</c:v>
                </c:pt>
                <c:pt idx="2051">
                  <c:v>3.0601851851851852E-2</c:v>
                </c:pt>
                <c:pt idx="2052">
                  <c:v>3.0613425925925929E-2</c:v>
                </c:pt>
                <c:pt idx="2053">
                  <c:v>3.0624999999999999E-2</c:v>
                </c:pt>
                <c:pt idx="2054">
                  <c:v>3.0636574074074076E-2</c:v>
                </c:pt>
                <c:pt idx="2055">
                  <c:v>3.0648148148148147E-2</c:v>
                </c:pt>
                <c:pt idx="2056">
                  <c:v>3.0659722222222224E-2</c:v>
                </c:pt>
                <c:pt idx="2057">
                  <c:v>3.0671296296296294E-2</c:v>
                </c:pt>
                <c:pt idx="2058">
                  <c:v>3.0682870370370371E-2</c:v>
                </c:pt>
                <c:pt idx="2059">
                  <c:v>3.0694444444444444E-2</c:v>
                </c:pt>
                <c:pt idx="2060">
                  <c:v>3.0706018518518521E-2</c:v>
                </c:pt>
                <c:pt idx="2061">
                  <c:v>3.0717592592592591E-2</c:v>
                </c:pt>
                <c:pt idx="2062">
                  <c:v>3.0729166666666669E-2</c:v>
                </c:pt>
                <c:pt idx="2063">
                  <c:v>3.0740740740740739E-2</c:v>
                </c:pt>
                <c:pt idx="2064">
                  <c:v>3.0752314814814816E-2</c:v>
                </c:pt>
                <c:pt idx="2065">
                  <c:v>3.0763888888888886E-2</c:v>
                </c:pt>
                <c:pt idx="2066">
                  <c:v>3.0775462962962966E-2</c:v>
                </c:pt>
                <c:pt idx="2067">
                  <c:v>3.078703703703704E-2</c:v>
                </c:pt>
                <c:pt idx="2068">
                  <c:v>3.079861111111111E-2</c:v>
                </c:pt>
                <c:pt idx="2069">
                  <c:v>3.0810185185185187E-2</c:v>
                </c:pt>
                <c:pt idx="2070">
                  <c:v>3.0821759259259257E-2</c:v>
                </c:pt>
                <c:pt idx="2071">
                  <c:v>3.0833333333333334E-2</c:v>
                </c:pt>
                <c:pt idx="2072">
                  <c:v>3.0844907407407404E-2</c:v>
                </c:pt>
                <c:pt idx="2073">
                  <c:v>3.0856481481481481E-2</c:v>
                </c:pt>
                <c:pt idx="2074">
                  <c:v>3.0868055555555555E-2</c:v>
                </c:pt>
                <c:pt idx="2075">
                  <c:v>3.0879629629629632E-2</c:v>
                </c:pt>
                <c:pt idx="2076">
                  <c:v>3.0891203703703702E-2</c:v>
                </c:pt>
                <c:pt idx="2077">
                  <c:v>3.0902777777777779E-2</c:v>
                </c:pt>
                <c:pt idx="2078">
                  <c:v>3.0914351851851849E-2</c:v>
                </c:pt>
                <c:pt idx="2079">
                  <c:v>3.0925925925925926E-2</c:v>
                </c:pt>
                <c:pt idx="2080">
                  <c:v>3.0937499999999996E-2</c:v>
                </c:pt>
                <c:pt idx="2081">
                  <c:v>3.0949074074074077E-2</c:v>
                </c:pt>
                <c:pt idx="2082">
                  <c:v>3.096064814814815E-2</c:v>
                </c:pt>
                <c:pt idx="2083">
                  <c:v>3.0972222222222224E-2</c:v>
                </c:pt>
                <c:pt idx="2084">
                  <c:v>3.0983796296296297E-2</c:v>
                </c:pt>
                <c:pt idx="2085">
                  <c:v>3.0995370370370371E-2</c:v>
                </c:pt>
                <c:pt idx="2086">
                  <c:v>3.1006944444444445E-2</c:v>
                </c:pt>
                <c:pt idx="2087">
                  <c:v>3.1018518518518515E-2</c:v>
                </c:pt>
                <c:pt idx="2088">
                  <c:v>3.1030092592592592E-2</c:v>
                </c:pt>
                <c:pt idx="2089">
                  <c:v>3.1041666666666665E-2</c:v>
                </c:pt>
                <c:pt idx="2090">
                  <c:v>3.1053240740740742E-2</c:v>
                </c:pt>
                <c:pt idx="2091">
                  <c:v>3.1064814814814812E-2</c:v>
                </c:pt>
                <c:pt idx="2092">
                  <c:v>3.107638888888889E-2</c:v>
                </c:pt>
                <c:pt idx="2093">
                  <c:v>3.108796296296296E-2</c:v>
                </c:pt>
                <c:pt idx="2094">
                  <c:v>3.1099537037037037E-2</c:v>
                </c:pt>
                <c:pt idx="2095">
                  <c:v>3.1111111111111107E-2</c:v>
                </c:pt>
                <c:pt idx="2096">
                  <c:v>3.1122685185185187E-2</c:v>
                </c:pt>
                <c:pt idx="2097">
                  <c:v>3.1134259259259261E-2</c:v>
                </c:pt>
                <c:pt idx="2098">
                  <c:v>3.1145833333333334E-2</c:v>
                </c:pt>
                <c:pt idx="2099">
                  <c:v>3.1157407407407408E-2</c:v>
                </c:pt>
                <c:pt idx="2100">
                  <c:v>3.1168981481481482E-2</c:v>
                </c:pt>
                <c:pt idx="2101">
                  <c:v>3.1180555555555555E-2</c:v>
                </c:pt>
                <c:pt idx="2102">
                  <c:v>3.1192129629629629E-2</c:v>
                </c:pt>
                <c:pt idx="2103">
                  <c:v>3.1203703703703702E-2</c:v>
                </c:pt>
                <c:pt idx="2104">
                  <c:v>3.1215277777777783E-2</c:v>
                </c:pt>
                <c:pt idx="2105">
                  <c:v>3.1226851851851853E-2</c:v>
                </c:pt>
                <c:pt idx="2106">
                  <c:v>3.123842592592593E-2</c:v>
                </c:pt>
                <c:pt idx="2107">
                  <c:v>3.125E-2</c:v>
                </c:pt>
                <c:pt idx="2108">
                  <c:v>3.1261574074074074E-2</c:v>
                </c:pt>
                <c:pt idx="2109">
                  <c:v>3.1273148148148147E-2</c:v>
                </c:pt>
                <c:pt idx="2110">
                  <c:v>3.1284722222222221E-2</c:v>
                </c:pt>
                <c:pt idx="2111">
                  <c:v>3.1296296296296301E-2</c:v>
                </c:pt>
                <c:pt idx="2112">
                  <c:v>3.1307870370370368E-2</c:v>
                </c:pt>
                <c:pt idx="2113">
                  <c:v>3.1319444444444448E-2</c:v>
                </c:pt>
                <c:pt idx="2114">
                  <c:v>3.1331018518518515E-2</c:v>
                </c:pt>
                <c:pt idx="2115">
                  <c:v>3.1342592592592596E-2</c:v>
                </c:pt>
                <c:pt idx="2116">
                  <c:v>3.1354166666666662E-2</c:v>
                </c:pt>
                <c:pt idx="2117">
                  <c:v>3.1365740740740743E-2</c:v>
                </c:pt>
                <c:pt idx="2118">
                  <c:v>3.1377314814814809E-2</c:v>
                </c:pt>
                <c:pt idx="2119">
                  <c:v>3.138888888888889E-2</c:v>
                </c:pt>
                <c:pt idx="2120">
                  <c:v>3.1400462962962963E-2</c:v>
                </c:pt>
                <c:pt idx="2121">
                  <c:v>3.1412037037037037E-2</c:v>
                </c:pt>
                <c:pt idx="2122">
                  <c:v>3.142361111111111E-2</c:v>
                </c:pt>
                <c:pt idx="2123">
                  <c:v>3.1435185185185184E-2</c:v>
                </c:pt>
                <c:pt idx="2124">
                  <c:v>3.1446759259259258E-2</c:v>
                </c:pt>
                <c:pt idx="2125">
                  <c:v>3.1458333333333331E-2</c:v>
                </c:pt>
                <c:pt idx="2126">
                  <c:v>3.1469907407407412E-2</c:v>
                </c:pt>
                <c:pt idx="2127">
                  <c:v>3.1481481481481485E-2</c:v>
                </c:pt>
                <c:pt idx="2128">
                  <c:v>3.1493055555555559E-2</c:v>
                </c:pt>
                <c:pt idx="2129">
                  <c:v>3.1504629629629625E-2</c:v>
                </c:pt>
                <c:pt idx="2130">
                  <c:v>3.1516203703703706E-2</c:v>
                </c:pt>
                <c:pt idx="2131">
                  <c:v>3.1527777777777773E-2</c:v>
                </c:pt>
                <c:pt idx="2132">
                  <c:v>3.1539351851851853E-2</c:v>
                </c:pt>
                <c:pt idx="2133">
                  <c:v>3.155092592592592E-2</c:v>
                </c:pt>
                <c:pt idx="2134">
                  <c:v>3.15625E-2</c:v>
                </c:pt>
                <c:pt idx="2135">
                  <c:v>3.1574074074074074E-2</c:v>
                </c:pt>
                <c:pt idx="2136">
                  <c:v>3.1585648148148147E-2</c:v>
                </c:pt>
                <c:pt idx="2137">
                  <c:v>3.1597222222222221E-2</c:v>
                </c:pt>
                <c:pt idx="2138">
                  <c:v>3.1608796296296295E-2</c:v>
                </c:pt>
                <c:pt idx="2139">
                  <c:v>3.1620370370370368E-2</c:v>
                </c:pt>
                <c:pt idx="2140">
                  <c:v>3.1631944444444442E-2</c:v>
                </c:pt>
                <c:pt idx="2141">
                  <c:v>3.1643518518518522E-2</c:v>
                </c:pt>
                <c:pt idx="2142">
                  <c:v>3.1655092592592596E-2</c:v>
                </c:pt>
                <c:pt idx="2143">
                  <c:v>3.1666666666666669E-2</c:v>
                </c:pt>
                <c:pt idx="2144">
                  <c:v>3.1678240740740743E-2</c:v>
                </c:pt>
                <c:pt idx="2145">
                  <c:v>3.1689814814814816E-2</c:v>
                </c:pt>
                <c:pt idx="2146">
                  <c:v>3.170138888888889E-2</c:v>
                </c:pt>
                <c:pt idx="2147">
                  <c:v>3.1712962962962964E-2</c:v>
                </c:pt>
                <c:pt idx="2148">
                  <c:v>3.172453703703703E-2</c:v>
                </c:pt>
                <c:pt idx="2149">
                  <c:v>3.1736111111111111E-2</c:v>
                </c:pt>
                <c:pt idx="2150">
                  <c:v>3.1747685185185184E-2</c:v>
                </c:pt>
                <c:pt idx="2151">
                  <c:v>3.1759259259259258E-2</c:v>
                </c:pt>
                <c:pt idx="2152">
                  <c:v>3.1770833333333331E-2</c:v>
                </c:pt>
                <c:pt idx="2153">
                  <c:v>3.1782407407407405E-2</c:v>
                </c:pt>
                <c:pt idx="2154">
                  <c:v>3.1793981481481479E-2</c:v>
                </c:pt>
                <c:pt idx="2155">
                  <c:v>3.1805555555555552E-2</c:v>
                </c:pt>
                <c:pt idx="2156">
                  <c:v>3.1817129629629633E-2</c:v>
                </c:pt>
                <c:pt idx="2157">
                  <c:v>3.1828703703703706E-2</c:v>
                </c:pt>
                <c:pt idx="2158">
                  <c:v>3.184027777777778E-2</c:v>
                </c:pt>
                <c:pt idx="2159">
                  <c:v>3.1851851851851853E-2</c:v>
                </c:pt>
                <c:pt idx="2160">
                  <c:v>3.1863425925925927E-2</c:v>
                </c:pt>
                <c:pt idx="2161">
                  <c:v>3.1875000000000001E-2</c:v>
                </c:pt>
                <c:pt idx="2162">
                  <c:v>3.1886574074074074E-2</c:v>
                </c:pt>
                <c:pt idx="2163">
                  <c:v>3.1898148148148148E-2</c:v>
                </c:pt>
                <c:pt idx="2164">
                  <c:v>3.1909722222222221E-2</c:v>
                </c:pt>
                <c:pt idx="2165">
                  <c:v>3.1921296296296302E-2</c:v>
                </c:pt>
                <c:pt idx="2166">
                  <c:v>3.1932870370370368E-2</c:v>
                </c:pt>
                <c:pt idx="2167">
                  <c:v>3.1944444444444449E-2</c:v>
                </c:pt>
                <c:pt idx="2168">
                  <c:v>3.1956018518518516E-2</c:v>
                </c:pt>
                <c:pt idx="2169">
                  <c:v>3.1967592592592589E-2</c:v>
                </c:pt>
                <c:pt idx="2170">
                  <c:v>3.1979166666666663E-2</c:v>
                </c:pt>
                <c:pt idx="2171">
                  <c:v>3.1990740740740743E-2</c:v>
                </c:pt>
                <c:pt idx="2172">
                  <c:v>3.2002314814814817E-2</c:v>
                </c:pt>
                <c:pt idx="2173">
                  <c:v>3.201388888888889E-2</c:v>
                </c:pt>
                <c:pt idx="2174">
                  <c:v>3.2025462962962964E-2</c:v>
                </c:pt>
                <c:pt idx="2175">
                  <c:v>3.2037037037037037E-2</c:v>
                </c:pt>
                <c:pt idx="2176">
                  <c:v>3.2048611111111111E-2</c:v>
                </c:pt>
                <c:pt idx="2177">
                  <c:v>3.2060185185185185E-2</c:v>
                </c:pt>
                <c:pt idx="2178">
                  <c:v>3.2071759259259258E-2</c:v>
                </c:pt>
                <c:pt idx="2179">
                  <c:v>3.2083333333333332E-2</c:v>
                </c:pt>
                <c:pt idx="2180">
                  <c:v>3.2094907407407412E-2</c:v>
                </c:pt>
                <c:pt idx="2181">
                  <c:v>3.2106481481481479E-2</c:v>
                </c:pt>
                <c:pt idx="2182">
                  <c:v>3.2118055555555559E-2</c:v>
                </c:pt>
                <c:pt idx="2183">
                  <c:v>3.2129629629629626E-2</c:v>
                </c:pt>
                <c:pt idx="2184">
                  <c:v>3.2141203703703707E-2</c:v>
                </c:pt>
                <c:pt idx="2185">
                  <c:v>3.2152777777777773E-2</c:v>
                </c:pt>
                <c:pt idx="2186">
                  <c:v>3.2164351851851854E-2</c:v>
                </c:pt>
                <c:pt idx="2187">
                  <c:v>3.2175925925925927E-2</c:v>
                </c:pt>
                <c:pt idx="2188">
                  <c:v>3.2187500000000001E-2</c:v>
                </c:pt>
                <c:pt idx="2189">
                  <c:v>3.2199074074074074E-2</c:v>
                </c:pt>
                <c:pt idx="2190">
                  <c:v>3.2210648148148148E-2</c:v>
                </c:pt>
                <c:pt idx="2191">
                  <c:v>3.2222222222222222E-2</c:v>
                </c:pt>
                <c:pt idx="2192">
                  <c:v>3.2233796296296295E-2</c:v>
                </c:pt>
                <c:pt idx="2193">
                  <c:v>3.2245370370370369E-2</c:v>
                </c:pt>
                <c:pt idx="2194">
                  <c:v>3.2256944444444442E-2</c:v>
                </c:pt>
                <c:pt idx="2195">
                  <c:v>3.2268518518518523E-2</c:v>
                </c:pt>
                <c:pt idx="2196">
                  <c:v>3.2280092592592589E-2</c:v>
                </c:pt>
                <c:pt idx="2197">
                  <c:v>3.229166666666667E-2</c:v>
                </c:pt>
                <c:pt idx="2198">
                  <c:v>3.2303240740740737E-2</c:v>
                </c:pt>
                <c:pt idx="2199">
                  <c:v>3.2314814814814817E-2</c:v>
                </c:pt>
                <c:pt idx="2200">
                  <c:v>3.2326388888888884E-2</c:v>
                </c:pt>
                <c:pt idx="2201">
                  <c:v>3.2337962962962964E-2</c:v>
                </c:pt>
                <c:pt idx="2202">
                  <c:v>3.2349537037037038E-2</c:v>
                </c:pt>
                <c:pt idx="2203">
                  <c:v>3.2361111111111111E-2</c:v>
                </c:pt>
                <c:pt idx="2204">
                  <c:v>3.2372685185185185E-2</c:v>
                </c:pt>
                <c:pt idx="2205">
                  <c:v>3.2384259259259258E-2</c:v>
                </c:pt>
                <c:pt idx="2206">
                  <c:v>3.2395833333333332E-2</c:v>
                </c:pt>
                <c:pt idx="2207">
                  <c:v>3.2407407407407406E-2</c:v>
                </c:pt>
                <c:pt idx="2208">
                  <c:v>3.2418981481481479E-2</c:v>
                </c:pt>
                <c:pt idx="2209">
                  <c:v>3.243055555555556E-2</c:v>
                </c:pt>
                <c:pt idx="2210">
                  <c:v>3.2442129629629633E-2</c:v>
                </c:pt>
                <c:pt idx="2211">
                  <c:v>3.24537037037037E-2</c:v>
                </c:pt>
                <c:pt idx="2212">
                  <c:v>3.246527777777778E-2</c:v>
                </c:pt>
                <c:pt idx="2213">
                  <c:v>3.2476851851851847E-2</c:v>
                </c:pt>
                <c:pt idx="2214">
                  <c:v>3.2488425925925928E-2</c:v>
                </c:pt>
                <c:pt idx="2215">
                  <c:v>3.2499999999999994E-2</c:v>
                </c:pt>
                <c:pt idx="2216">
                  <c:v>3.2511574074074075E-2</c:v>
                </c:pt>
                <c:pt idx="2217">
                  <c:v>3.2523148148148148E-2</c:v>
                </c:pt>
                <c:pt idx="2218">
                  <c:v>3.2534722222222222E-2</c:v>
                </c:pt>
                <c:pt idx="2219">
                  <c:v>3.2546296296296295E-2</c:v>
                </c:pt>
                <c:pt idx="2220">
                  <c:v>3.2557870370370369E-2</c:v>
                </c:pt>
                <c:pt idx="2221">
                  <c:v>3.2569444444444443E-2</c:v>
                </c:pt>
                <c:pt idx="2222">
                  <c:v>3.2581018518518516E-2</c:v>
                </c:pt>
                <c:pt idx="2223">
                  <c:v>3.259259259259259E-2</c:v>
                </c:pt>
                <c:pt idx="2224">
                  <c:v>3.260416666666667E-2</c:v>
                </c:pt>
                <c:pt idx="2225">
                  <c:v>3.2615740740740744E-2</c:v>
                </c:pt>
                <c:pt idx="2226">
                  <c:v>3.2627314814814817E-2</c:v>
                </c:pt>
                <c:pt idx="2227">
                  <c:v>3.2638888888888891E-2</c:v>
                </c:pt>
                <c:pt idx="2228">
                  <c:v>3.2650462962962964E-2</c:v>
                </c:pt>
                <c:pt idx="2229">
                  <c:v>3.2662037037037038E-2</c:v>
                </c:pt>
                <c:pt idx="2230">
                  <c:v>3.2673611111111105E-2</c:v>
                </c:pt>
                <c:pt idx="2231">
                  <c:v>3.2685185185185185E-2</c:v>
                </c:pt>
                <c:pt idx="2232">
                  <c:v>3.2696759259259259E-2</c:v>
                </c:pt>
                <c:pt idx="2233">
                  <c:v>3.2708333333333332E-2</c:v>
                </c:pt>
                <c:pt idx="2234">
                  <c:v>3.2719907407407406E-2</c:v>
                </c:pt>
                <c:pt idx="2235">
                  <c:v>3.2731481481481479E-2</c:v>
                </c:pt>
                <c:pt idx="2236">
                  <c:v>3.2743055555555553E-2</c:v>
                </c:pt>
                <c:pt idx="2237">
                  <c:v>3.2754629629629627E-2</c:v>
                </c:pt>
                <c:pt idx="2238">
                  <c:v>3.27662037037037E-2</c:v>
                </c:pt>
                <c:pt idx="2239">
                  <c:v>3.2777777777777781E-2</c:v>
                </c:pt>
                <c:pt idx="2240">
                  <c:v>3.2789351851851854E-2</c:v>
                </c:pt>
                <c:pt idx="2241">
                  <c:v>3.2800925925925928E-2</c:v>
                </c:pt>
                <c:pt idx="2242">
                  <c:v>3.2812500000000001E-2</c:v>
                </c:pt>
                <c:pt idx="2243">
                  <c:v>3.2824074074074075E-2</c:v>
                </c:pt>
                <c:pt idx="2244">
                  <c:v>3.2835648148148149E-2</c:v>
                </c:pt>
                <c:pt idx="2245">
                  <c:v>3.2847222222222222E-2</c:v>
                </c:pt>
                <c:pt idx="2246">
                  <c:v>3.2858796296296296E-2</c:v>
                </c:pt>
                <c:pt idx="2247">
                  <c:v>3.2870370370370376E-2</c:v>
                </c:pt>
                <c:pt idx="2248">
                  <c:v>3.2881944444444443E-2</c:v>
                </c:pt>
                <c:pt idx="2249">
                  <c:v>3.2893518518518523E-2</c:v>
                </c:pt>
                <c:pt idx="2250">
                  <c:v>3.290509259259259E-2</c:v>
                </c:pt>
                <c:pt idx="2251">
                  <c:v>3.2916666666666664E-2</c:v>
                </c:pt>
                <c:pt idx="2252">
                  <c:v>3.2928240740740737E-2</c:v>
                </c:pt>
                <c:pt idx="2253">
                  <c:v>3.2939814814814811E-2</c:v>
                </c:pt>
                <c:pt idx="2254">
                  <c:v>3.2951388888888891E-2</c:v>
                </c:pt>
                <c:pt idx="2255">
                  <c:v>3.2962962962962965E-2</c:v>
                </c:pt>
                <c:pt idx="2256">
                  <c:v>3.2974537037037038E-2</c:v>
                </c:pt>
                <c:pt idx="2257">
                  <c:v>3.2986111111111112E-2</c:v>
                </c:pt>
                <c:pt idx="2258">
                  <c:v>3.2997685185185185E-2</c:v>
                </c:pt>
                <c:pt idx="2259">
                  <c:v>3.3009259259259259E-2</c:v>
                </c:pt>
                <c:pt idx="2260">
                  <c:v>3.3020833333333333E-2</c:v>
                </c:pt>
                <c:pt idx="2261">
                  <c:v>3.3032407407407406E-2</c:v>
                </c:pt>
                <c:pt idx="2262">
                  <c:v>3.3043981481481487E-2</c:v>
                </c:pt>
                <c:pt idx="2263">
                  <c:v>3.3055555555555553E-2</c:v>
                </c:pt>
                <c:pt idx="2264">
                  <c:v>3.3067129629629634E-2</c:v>
                </c:pt>
                <c:pt idx="2265">
                  <c:v>3.30787037037037E-2</c:v>
                </c:pt>
                <c:pt idx="2266">
                  <c:v>3.3090277777777781E-2</c:v>
                </c:pt>
                <c:pt idx="2267">
                  <c:v>3.3090277777777781E-2</c:v>
                </c:pt>
                <c:pt idx="2268">
                  <c:v>3.3101851851851848E-2</c:v>
                </c:pt>
                <c:pt idx="2269">
                  <c:v>3.3113425925925928E-2</c:v>
                </c:pt>
                <c:pt idx="2270">
                  <c:v>3.3125000000000002E-2</c:v>
                </c:pt>
                <c:pt idx="2271">
                  <c:v>3.3136574074074075E-2</c:v>
                </c:pt>
                <c:pt idx="2272">
                  <c:v>3.3148148148148149E-2</c:v>
                </c:pt>
                <c:pt idx="2273">
                  <c:v>3.3159722222222222E-2</c:v>
                </c:pt>
                <c:pt idx="2274">
                  <c:v>3.3171296296296296E-2</c:v>
                </c:pt>
                <c:pt idx="2275">
                  <c:v>3.318287037037037E-2</c:v>
                </c:pt>
                <c:pt idx="2276">
                  <c:v>3.3194444444444443E-2</c:v>
                </c:pt>
                <c:pt idx="2277">
                  <c:v>3.3206018518518517E-2</c:v>
                </c:pt>
                <c:pt idx="2278">
                  <c:v>3.3217592592592597E-2</c:v>
                </c:pt>
                <c:pt idx="2279">
                  <c:v>3.3229166666666664E-2</c:v>
                </c:pt>
                <c:pt idx="2280">
                  <c:v>3.3240740740740744E-2</c:v>
                </c:pt>
                <c:pt idx="2281">
                  <c:v>3.3252314814814811E-2</c:v>
                </c:pt>
                <c:pt idx="2282">
                  <c:v>3.3263888888888891E-2</c:v>
                </c:pt>
                <c:pt idx="2283">
                  <c:v>3.3275462962962958E-2</c:v>
                </c:pt>
                <c:pt idx="2284">
                  <c:v>3.3287037037037039E-2</c:v>
                </c:pt>
                <c:pt idx="2285">
                  <c:v>3.3298611111111112E-2</c:v>
                </c:pt>
                <c:pt idx="2286">
                  <c:v>3.3310185185185186E-2</c:v>
                </c:pt>
                <c:pt idx="2287">
                  <c:v>3.3321759259259259E-2</c:v>
                </c:pt>
                <c:pt idx="2288">
                  <c:v>3.3333333333333333E-2</c:v>
                </c:pt>
                <c:pt idx="2289">
                  <c:v>3.3344907407407406E-2</c:v>
                </c:pt>
                <c:pt idx="2290">
                  <c:v>3.335648148148148E-2</c:v>
                </c:pt>
                <c:pt idx="2291">
                  <c:v>3.3368055555555554E-2</c:v>
                </c:pt>
                <c:pt idx="2292">
                  <c:v>3.3379629629629634E-2</c:v>
                </c:pt>
                <c:pt idx="2293">
                  <c:v>3.3391203703703708E-2</c:v>
                </c:pt>
                <c:pt idx="2294">
                  <c:v>3.3402777777777774E-2</c:v>
                </c:pt>
                <c:pt idx="2295">
                  <c:v>3.3414351851851855E-2</c:v>
                </c:pt>
                <c:pt idx="2296">
                  <c:v>3.3425925925925921E-2</c:v>
                </c:pt>
                <c:pt idx="2297">
                  <c:v>3.3437500000000002E-2</c:v>
                </c:pt>
                <c:pt idx="2298">
                  <c:v>3.3449074074074069E-2</c:v>
                </c:pt>
                <c:pt idx="2299">
                  <c:v>3.3460648148148149E-2</c:v>
                </c:pt>
                <c:pt idx="2300">
                  <c:v>3.3472222222222223E-2</c:v>
                </c:pt>
                <c:pt idx="2301">
                  <c:v>3.3483796296296296E-2</c:v>
                </c:pt>
                <c:pt idx="2302">
                  <c:v>3.349537037037037E-2</c:v>
                </c:pt>
                <c:pt idx="2303">
                  <c:v>3.3506944444444443E-2</c:v>
                </c:pt>
                <c:pt idx="2304">
                  <c:v>3.3518518518518517E-2</c:v>
                </c:pt>
                <c:pt idx="2305">
                  <c:v>3.3530092592592591E-2</c:v>
                </c:pt>
                <c:pt idx="2306">
                  <c:v>3.3541666666666664E-2</c:v>
                </c:pt>
                <c:pt idx="2307">
                  <c:v>3.3553240740740745E-2</c:v>
                </c:pt>
                <c:pt idx="2308">
                  <c:v>3.3564814814814818E-2</c:v>
                </c:pt>
                <c:pt idx="2309">
                  <c:v>3.3576388888888892E-2</c:v>
                </c:pt>
                <c:pt idx="2310">
                  <c:v>3.3587962962962965E-2</c:v>
                </c:pt>
                <c:pt idx="2311">
                  <c:v>3.3599537037037039E-2</c:v>
                </c:pt>
                <c:pt idx="2312">
                  <c:v>3.3611111111111112E-2</c:v>
                </c:pt>
                <c:pt idx="2313">
                  <c:v>3.3622685185185179E-2</c:v>
                </c:pt>
                <c:pt idx="2314">
                  <c:v>3.363425925925926E-2</c:v>
                </c:pt>
                <c:pt idx="2315">
                  <c:v>3.3645833333333333E-2</c:v>
                </c:pt>
                <c:pt idx="2316">
                  <c:v>3.3657407407407407E-2</c:v>
                </c:pt>
                <c:pt idx="2317">
                  <c:v>3.366898148148148E-2</c:v>
                </c:pt>
                <c:pt idx="2318">
                  <c:v>3.3680555555555554E-2</c:v>
                </c:pt>
                <c:pt idx="2319">
                  <c:v>3.3692129629629627E-2</c:v>
                </c:pt>
                <c:pt idx="2320">
                  <c:v>3.3703703703703701E-2</c:v>
                </c:pt>
                <c:pt idx="2321">
                  <c:v>3.3715277777777775E-2</c:v>
                </c:pt>
                <c:pt idx="2322">
                  <c:v>3.3726851851851855E-2</c:v>
                </c:pt>
                <c:pt idx="2323">
                  <c:v>3.3738425925925929E-2</c:v>
                </c:pt>
                <c:pt idx="2324">
                  <c:v>3.3750000000000002E-2</c:v>
                </c:pt>
                <c:pt idx="2325">
                  <c:v>3.3761574074074076E-2</c:v>
                </c:pt>
                <c:pt idx="2326">
                  <c:v>3.3773148148148149E-2</c:v>
                </c:pt>
                <c:pt idx="2327">
                  <c:v>3.3784722222222223E-2</c:v>
                </c:pt>
                <c:pt idx="2328">
                  <c:v>3.3796296296296297E-2</c:v>
                </c:pt>
                <c:pt idx="2329">
                  <c:v>3.380787037037037E-2</c:v>
                </c:pt>
                <c:pt idx="2330">
                  <c:v>3.3819444444444451E-2</c:v>
                </c:pt>
                <c:pt idx="2331">
                  <c:v>3.3831018518518517E-2</c:v>
                </c:pt>
                <c:pt idx="2332">
                  <c:v>3.3842592592592598E-2</c:v>
                </c:pt>
                <c:pt idx="2333">
                  <c:v>3.3854166666666664E-2</c:v>
                </c:pt>
                <c:pt idx="2334">
                  <c:v>3.3865740740740738E-2</c:v>
                </c:pt>
                <c:pt idx="2335">
                  <c:v>3.3877314814814811E-2</c:v>
                </c:pt>
                <c:pt idx="2336">
                  <c:v>3.3888888888888885E-2</c:v>
                </c:pt>
                <c:pt idx="2337">
                  <c:v>3.3900462962962966E-2</c:v>
                </c:pt>
                <c:pt idx="2338">
                  <c:v>3.3912037037037039E-2</c:v>
                </c:pt>
                <c:pt idx="2339">
                  <c:v>3.3923611111111113E-2</c:v>
                </c:pt>
                <c:pt idx="2340">
                  <c:v>3.3935185185185186E-2</c:v>
                </c:pt>
                <c:pt idx="2341">
                  <c:v>3.394675925925926E-2</c:v>
                </c:pt>
                <c:pt idx="2342">
                  <c:v>3.3958333333333333E-2</c:v>
                </c:pt>
                <c:pt idx="2343">
                  <c:v>3.3969907407407407E-2</c:v>
                </c:pt>
                <c:pt idx="2344">
                  <c:v>3.3981481481481481E-2</c:v>
                </c:pt>
                <c:pt idx="2345">
                  <c:v>3.3993055555555561E-2</c:v>
                </c:pt>
                <c:pt idx="2346">
                  <c:v>3.4004629629629628E-2</c:v>
                </c:pt>
                <c:pt idx="2347">
                  <c:v>3.4016203703703708E-2</c:v>
                </c:pt>
                <c:pt idx="2348">
                  <c:v>3.4027777777777775E-2</c:v>
                </c:pt>
                <c:pt idx="2349">
                  <c:v>3.4039351851851855E-2</c:v>
                </c:pt>
                <c:pt idx="2350">
                  <c:v>3.4050925925925922E-2</c:v>
                </c:pt>
                <c:pt idx="2351">
                  <c:v>3.4062500000000002E-2</c:v>
                </c:pt>
                <c:pt idx="2352">
                  <c:v>3.4074074074074076E-2</c:v>
                </c:pt>
                <c:pt idx="2353">
                  <c:v>3.408564814814815E-2</c:v>
                </c:pt>
                <c:pt idx="2354">
                  <c:v>3.4097222222222223E-2</c:v>
                </c:pt>
                <c:pt idx="2355">
                  <c:v>3.4108796296296297E-2</c:v>
                </c:pt>
                <c:pt idx="2356">
                  <c:v>3.412037037037037E-2</c:v>
                </c:pt>
                <c:pt idx="2357">
                  <c:v>3.4131944444444444E-2</c:v>
                </c:pt>
                <c:pt idx="2358">
                  <c:v>3.4143518518518517E-2</c:v>
                </c:pt>
                <c:pt idx="2359">
                  <c:v>3.4155092592592591E-2</c:v>
                </c:pt>
                <c:pt idx="2360">
                  <c:v>3.4166666666666672E-2</c:v>
                </c:pt>
                <c:pt idx="2361">
                  <c:v>3.4178240740740738E-2</c:v>
                </c:pt>
                <c:pt idx="2362">
                  <c:v>3.4189814814814819E-2</c:v>
                </c:pt>
                <c:pt idx="2363">
                  <c:v>3.4201388888888885E-2</c:v>
                </c:pt>
                <c:pt idx="2364">
                  <c:v>3.4212962962962966E-2</c:v>
                </c:pt>
                <c:pt idx="2365">
                  <c:v>3.4224537037037032E-2</c:v>
                </c:pt>
                <c:pt idx="2366">
                  <c:v>3.4236111111111113E-2</c:v>
                </c:pt>
                <c:pt idx="2367">
                  <c:v>3.4247685185185187E-2</c:v>
                </c:pt>
                <c:pt idx="2368">
                  <c:v>3.425925925925926E-2</c:v>
                </c:pt>
                <c:pt idx="2369">
                  <c:v>3.4270833333333334E-2</c:v>
                </c:pt>
                <c:pt idx="2370">
                  <c:v>3.4282407407407407E-2</c:v>
                </c:pt>
                <c:pt idx="2371">
                  <c:v>3.4293981481481481E-2</c:v>
                </c:pt>
                <c:pt idx="2372">
                  <c:v>3.4305555555555554E-2</c:v>
                </c:pt>
                <c:pt idx="2373">
                  <c:v>3.4317129629629628E-2</c:v>
                </c:pt>
                <c:pt idx="2374">
                  <c:v>3.4328703703703702E-2</c:v>
                </c:pt>
                <c:pt idx="2375">
                  <c:v>3.4340277777777782E-2</c:v>
                </c:pt>
                <c:pt idx="2376">
                  <c:v>3.4351851851851849E-2</c:v>
                </c:pt>
                <c:pt idx="2377">
                  <c:v>3.4363425925925929E-2</c:v>
                </c:pt>
                <c:pt idx="2378">
                  <c:v>3.4374999999999996E-2</c:v>
                </c:pt>
                <c:pt idx="2379">
                  <c:v>3.4386574074074076E-2</c:v>
                </c:pt>
                <c:pt idx="2380">
                  <c:v>3.4398148148148143E-2</c:v>
                </c:pt>
                <c:pt idx="2381">
                  <c:v>3.4409722222222223E-2</c:v>
                </c:pt>
                <c:pt idx="2382">
                  <c:v>3.4421296296296297E-2</c:v>
                </c:pt>
                <c:pt idx="2383">
                  <c:v>3.4432870370370371E-2</c:v>
                </c:pt>
                <c:pt idx="2384">
                  <c:v>3.4444444444444444E-2</c:v>
                </c:pt>
                <c:pt idx="2385">
                  <c:v>3.4456018518518518E-2</c:v>
                </c:pt>
                <c:pt idx="2386">
                  <c:v>3.4467592592592591E-2</c:v>
                </c:pt>
                <c:pt idx="2387">
                  <c:v>3.4479166666666665E-2</c:v>
                </c:pt>
                <c:pt idx="2388">
                  <c:v>3.4490740740740738E-2</c:v>
                </c:pt>
                <c:pt idx="2389">
                  <c:v>3.4502314814814812E-2</c:v>
                </c:pt>
                <c:pt idx="2390">
                  <c:v>3.4513888888888893E-2</c:v>
                </c:pt>
                <c:pt idx="2391">
                  <c:v>3.4525462962962966E-2</c:v>
                </c:pt>
                <c:pt idx="2392">
                  <c:v>3.453703703703704E-2</c:v>
                </c:pt>
                <c:pt idx="2393">
                  <c:v>3.4548611111111113E-2</c:v>
                </c:pt>
                <c:pt idx="2394">
                  <c:v>3.4560185185185187E-2</c:v>
                </c:pt>
                <c:pt idx="2395">
                  <c:v>3.4571759259259253E-2</c:v>
                </c:pt>
                <c:pt idx="2396">
                  <c:v>3.4583333333333334E-2</c:v>
                </c:pt>
                <c:pt idx="2397">
                  <c:v>3.4594907407407408E-2</c:v>
                </c:pt>
                <c:pt idx="2398">
                  <c:v>3.4606481481481481E-2</c:v>
                </c:pt>
                <c:pt idx="2399">
                  <c:v>3.4618055555555555E-2</c:v>
                </c:pt>
                <c:pt idx="2400">
                  <c:v>3.4629629629629628E-2</c:v>
                </c:pt>
                <c:pt idx="2401">
                  <c:v>3.4641203703703702E-2</c:v>
                </c:pt>
                <c:pt idx="2402">
                  <c:v>3.4652777777777775E-2</c:v>
                </c:pt>
                <c:pt idx="2403">
                  <c:v>3.4664351851851849E-2</c:v>
                </c:pt>
                <c:pt idx="2404">
                  <c:v>3.4675925925925923E-2</c:v>
                </c:pt>
                <c:pt idx="2405">
                  <c:v>3.4687500000000003E-2</c:v>
                </c:pt>
                <c:pt idx="2406">
                  <c:v>3.4699074074074077E-2</c:v>
                </c:pt>
                <c:pt idx="2407">
                  <c:v>3.471064814814815E-2</c:v>
                </c:pt>
                <c:pt idx="2408">
                  <c:v>3.4722222222222224E-2</c:v>
                </c:pt>
                <c:pt idx="2409">
                  <c:v>3.4733796296296297E-2</c:v>
                </c:pt>
                <c:pt idx="2410">
                  <c:v>3.4745370370370371E-2</c:v>
                </c:pt>
                <c:pt idx="2411">
                  <c:v>3.4756944444444444E-2</c:v>
                </c:pt>
                <c:pt idx="2412">
                  <c:v>3.4768518518518525E-2</c:v>
                </c:pt>
                <c:pt idx="2413">
                  <c:v>3.4780092592592592E-2</c:v>
                </c:pt>
                <c:pt idx="2414">
                  <c:v>3.4791666666666672E-2</c:v>
                </c:pt>
                <c:pt idx="2415">
                  <c:v>3.4803240740740739E-2</c:v>
                </c:pt>
                <c:pt idx="2416">
                  <c:v>3.4814814814814812E-2</c:v>
                </c:pt>
                <c:pt idx="2417">
                  <c:v>3.4826388888888886E-2</c:v>
                </c:pt>
                <c:pt idx="2418">
                  <c:v>3.4837962962962959E-2</c:v>
                </c:pt>
                <c:pt idx="2419">
                  <c:v>3.4849537037037033E-2</c:v>
                </c:pt>
                <c:pt idx="2420">
                  <c:v>3.4861111111111114E-2</c:v>
                </c:pt>
                <c:pt idx="2421">
                  <c:v>3.4872685185185187E-2</c:v>
                </c:pt>
                <c:pt idx="2422">
                  <c:v>3.4884259259259261E-2</c:v>
                </c:pt>
                <c:pt idx="2423">
                  <c:v>3.4895833333333334E-2</c:v>
                </c:pt>
                <c:pt idx="2424">
                  <c:v>3.4907407407407408E-2</c:v>
                </c:pt>
                <c:pt idx="2425">
                  <c:v>3.4918981481481481E-2</c:v>
                </c:pt>
                <c:pt idx="2426">
                  <c:v>3.4930555555555555E-2</c:v>
                </c:pt>
                <c:pt idx="2427">
                  <c:v>3.4942129629629635E-2</c:v>
                </c:pt>
                <c:pt idx="2428">
                  <c:v>3.4953703703703702E-2</c:v>
                </c:pt>
                <c:pt idx="2429">
                  <c:v>3.4965277777777783E-2</c:v>
                </c:pt>
                <c:pt idx="2430">
                  <c:v>3.4976851851851849E-2</c:v>
                </c:pt>
                <c:pt idx="2431">
                  <c:v>3.498842592592593E-2</c:v>
                </c:pt>
                <c:pt idx="2432">
                  <c:v>3.4999999999999996E-2</c:v>
                </c:pt>
                <c:pt idx="2433">
                  <c:v>3.5011574074074077E-2</c:v>
                </c:pt>
                <c:pt idx="2434">
                  <c:v>3.5023148148148144E-2</c:v>
                </c:pt>
                <c:pt idx="2435">
                  <c:v>3.5034722222222224E-2</c:v>
                </c:pt>
                <c:pt idx="2436">
                  <c:v>3.5046296296296298E-2</c:v>
                </c:pt>
                <c:pt idx="2437">
                  <c:v>3.5057870370370371E-2</c:v>
                </c:pt>
                <c:pt idx="2438">
                  <c:v>3.5069444444444445E-2</c:v>
                </c:pt>
                <c:pt idx="2439">
                  <c:v>3.5081018518518518E-2</c:v>
                </c:pt>
                <c:pt idx="2440">
                  <c:v>3.5092592592592592E-2</c:v>
                </c:pt>
                <c:pt idx="2441">
                  <c:v>3.5104166666666665E-2</c:v>
                </c:pt>
                <c:pt idx="2442">
                  <c:v>3.5115740740740746E-2</c:v>
                </c:pt>
                <c:pt idx="2443">
                  <c:v>3.5127314814814813E-2</c:v>
                </c:pt>
                <c:pt idx="2444">
                  <c:v>3.5138888888888893E-2</c:v>
                </c:pt>
                <c:pt idx="2445">
                  <c:v>3.515046296296296E-2</c:v>
                </c:pt>
                <c:pt idx="2446">
                  <c:v>3.516203703703704E-2</c:v>
                </c:pt>
                <c:pt idx="2447">
                  <c:v>3.5173611111111107E-2</c:v>
                </c:pt>
                <c:pt idx="2448">
                  <c:v>3.5185185185185187E-2</c:v>
                </c:pt>
                <c:pt idx="2449">
                  <c:v>3.5196759259259254E-2</c:v>
                </c:pt>
                <c:pt idx="2450">
                  <c:v>3.5208333333333335E-2</c:v>
                </c:pt>
                <c:pt idx="2451">
                  <c:v>3.5219907407407408E-2</c:v>
                </c:pt>
                <c:pt idx="2452">
                  <c:v>3.5231481481481482E-2</c:v>
                </c:pt>
                <c:pt idx="2453">
                  <c:v>3.5243055555555555E-2</c:v>
                </c:pt>
                <c:pt idx="2454">
                  <c:v>3.5254629629629629E-2</c:v>
                </c:pt>
                <c:pt idx="2455">
                  <c:v>3.5266203703703702E-2</c:v>
                </c:pt>
                <c:pt idx="2456">
                  <c:v>3.5277777777777776E-2</c:v>
                </c:pt>
                <c:pt idx="2457">
                  <c:v>3.5289351851851856E-2</c:v>
                </c:pt>
                <c:pt idx="2458">
                  <c:v>3.5300925925925923E-2</c:v>
                </c:pt>
                <c:pt idx="2459">
                  <c:v>3.5312500000000004E-2</c:v>
                </c:pt>
                <c:pt idx="2460">
                  <c:v>3.532407407407407E-2</c:v>
                </c:pt>
                <c:pt idx="2461">
                  <c:v>3.5335648148148151E-2</c:v>
                </c:pt>
                <c:pt idx="2462">
                  <c:v>3.5347222222222217E-2</c:v>
                </c:pt>
                <c:pt idx="2463">
                  <c:v>3.5358796296296298E-2</c:v>
                </c:pt>
                <c:pt idx="2464">
                  <c:v>3.5370370370370365E-2</c:v>
                </c:pt>
                <c:pt idx="2465">
                  <c:v>3.5381944444444445E-2</c:v>
                </c:pt>
                <c:pt idx="2466">
                  <c:v>3.5393518518518519E-2</c:v>
                </c:pt>
                <c:pt idx="2467">
                  <c:v>3.5405092592592592E-2</c:v>
                </c:pt>
                <c:pt idx="2468">
                  <c:v>3.5416666666666666E-2</c:v>
                </c:pt>
                <c:pt idx="2469">
                  <c:v>3.5428240740740739E-2</c:v>
                </c:pt>
                <c:pt idx="2470">
                  <c:v>3.5439814814814813E-2</c:v>
                </c:pt>
                <c:pt idx="2471">
                  <c:v>3.5451388888888886E-2</c:v>
                </c:pt>
                <c:pt idx="2472">
                  <c:v>3.5462962962962967E-2</c:v>
                </c:pt>
                <c:pt idx="2473">
                  <c:v>3.5474537037037041E-2</c:v>
                </c:pt>
                <c:pt idx="2474">
                  <c:v>3.5486111111111114E-2</c:v>
                </c:pt>
                <c:pt idx="2475">
                  <c:v>3.5497685185185188E-2</c:v>
                </c:pt>
                <c:pt idx="2476">
                  <c:v>3.5509259259259261E-2</c:v>
                </c:pt>
                <c:pt idx="2477">
                  <c:v>3.5520833333333328E-2</c:v>
                </c:pt>
                <c:pt idx="2478">
                  <c:v>3.5532407407407408E-2</c:v>
                </c:pt>
                <c:pt idx="2479">
                  <c:v>3.5543981481481475E-2</c:v>
                </c:pt>
                <c:pt idx="2480">
                  <c:v>3.5555555555555556E-2</c:v>
                </c:pt>
                <c:pt idx="2481">
                  <c:v>3.5567129629629629E-2</c:v>
                </c:pt>
                <c:pt idx="2482">
                  <c:v>3.5578703703703703E-2</c:v>
                </c:pt>
                <c:pt idx="2483">
                  <c:v>3.5590277777777776E-2</c:v>
                </c:pt>
                <c:pt idx="2484">
                  <c:v>3.560185185185185E-2</c:v>
                </c:pt>
                <c:pt idx="2485">
                  <c:v>3.5613425925925923E-2</c:v>
                </c:pt>
                <c:pt idx="2486">
                  <c:v>3.5624999999999997E-2</c:v>
                </c:pt>
                <c:pt idx="2487">
                  <c:v>3.5636574074074077E-2</c:v>
                </c:pt>
                <c:pt idx="2488">
                  <c:v>3.5648148148148151E-2</c:v>
                </c:pt>
                <c:pt idx="2489">
                  <c:v>3.5659722222222225E-2</c:v>
                </c:pt>
                <c:pt idx="2490">
                  <c:v>3.5671296296296298E-2</c:v>
                </c:pt>
                <c:pt idx="2491">
                  <c:v>3.5682870370370372E-2</c:v>
                </c:pt>
                <c:pt idx="2492">
                  <c:v>3.5694444444444445E-2</c:v>
                </c:pt>
                <c:pt idx="2493">
                  <c:v>3.5706018518518519E-2</c:v>
                </c:pt>
                <c:pt idx="2494">
                  <c:v>3.5717592592592592E-2</c:v>
                </c:pt>
                <c:pt idx="2495">
                  <c:v>3.5729166666666666E-2</c:v>
                </c:pt>
                <c:pt idx="2496">
                  <c:v>3.5740740740740747E-2</c:v>
                </c:pt>
                <c:pt idx="2497">
                  <c:v>3.5752314814814813E-2</c:v>
                </c:pt>
                <c:pt idx="2498">
                  <c:v>3.5763888888888887E-2</c:v>
                </c:pt>
                <c:pt idx="2499">
                  <c:v>3.577546296296296E-2</c:v>
                </c:pt>
                <c:pt idx="2500">
                  <c:v>3.5787037037037034E-2</c:v>
                </c:pt>
                <c:pt idx="2501">
                  <c:v>3.5798611111111107E-2</c:v>
                </c:pt>
                <c:pt idx="2502">
                  <c:v>3.5810185185185188E-2</c:v>
                </c:pt>
                <c:pt idx="2503">
                  <c:v>3.5821759259259262E-2</c:v>
                </c:pt>
                <c:pt idx="2504">
                  <c:v>3.5833333333333335E-2</c:v>
                </c:pt>
                <c:pt idx="2505">
                  <c:v>3.5844907407407409E-2</c:v>
                </c:pt>
                <c:pt idx="2506">
                  <c:v>3.5856481481481482E-2</c:v>
                </c:pt>
                <c:pt idx="2507">
                  <c:v>3.5868055555555556E-2</c:v>
                </c:pt>
                <c:pt idx="2508">
                  <c:v>3.5879629629629629E-2</c:v>
                </c:pt>
                <c:pt idx="2509">
                  <c:v>3.5891203703703703E-2</c:v>
                </c:pt>
                <c:pt idx="2510">
                  <c:v>3.5902777777777777E-2</c:v>
                </c:pt>
                <c:pt idx="2511">
                  <c:v>3.5914351851851857E-2</c:v>
                </c:pt>
                <c:pt idx="2512">
                  <c:v>3.5925925925925924E-2</c:v>
                </c:pt>
                <c:pt idx="2513">
                  <c:v>3.5937500000000004E-2</c:v>
                </c:pt>
                <c:pt idx="2514">
                  <c:v>3.5949074074074071E-2</c:v>
                </c:pt>
                <c:pt idx="2515">
                  <c:v>3.5960648148148151E-2</c:v>
                </c:pt>
                <c:pt idx="2516">
                  <c:v>3.5972222222222218E-2</c:v>
                </c:pt>
                <c:pt idx="2517">
                  <c:v>3.5983796296296298E-2</c:v>
                </c:pt>
                <c:pt idx="2518">
                  <c:v>3.5995370370370372E-2</c:v>
                </c:pt>
                <c:pt idx="2519">
                  <c:v>3.6006944444444446E-2</c:v>
                </c:pt>
                <c:pt idx="2520">
                  <c:v>3.6018518518518519E-2</c:v>
                </c:pt>
                <c:pt idx="2521">
                  <c:v>3.6030092592592593E-2</c:v>
                </c:pt>
                <c:pt idx="2522">
                  <c:v>3.6041666666666666E-2</c:v>
                </c:pt>
                <c:pt idx="2523">
                  <c:v>3.605324074074074E-2</c:v>
                </c:pt>
                <c:pt idx="2524">
                  <c:v>3.6064814814814813E-2</c:v>
                </c:pt>
                <c:pt idx="2525">
                  <c:v>3.6076388888888887E-2</c:v>
                </c:pt>
                <c:pt idx="2526">
                  <c:v>3.6087962962962968E-2</c:v>
                </c:pt>
                <c:pt idx="2527">
                  <c:v>3.6099537037037034E-2</c:v>
                </c:pt>
                <c:pt idx="2528">
                  <c:v>3.6111111111111115E-2</c:v>
                </c:pt>
                <c:pt idx="2529">
                  <c:v>3.6122685185185181E-2</c:v>
                </c:pt>
                <c:pt idx="2530">
                  <c:v>3.6134259259259262E-2</c:v>
                </c:pt>
                <c:pt idx="2531">
                  <c:v>3.6145833333333328E-2</c:v>
                </c:pt>
                <c:pt idx="2532">
                  <c:v>3.6157407407407409E-2</c:v>
                </c:pt>
                <c:pt idx="2533">
                  <c:v>3.6168981481481483E-2</c:v>
                </c:pt>
                <c:pt idx="2534">
                  <c:v>3.6180555555555556E-2</c:v>
                </c:pt>
                <c:pt idx="2535">
                  <c:v>3.619212962962963E-2</c:v>
                </c:pt>
                <c:pt idx="2536">
                  <c:v>3.6203703703703703E-2</c:v>
                </c:pt>
                <c:pt idx="2537">
                  <c:v>3.6215277777777777E-2</c:v>
                </c:pt>
                <c:pt idx="2538">
                  <c:v>3.622685185185185E-2</c:v>
                </c:pt>
                <c:pt idx="2539">
                  <c:v>3.6238425925925924E-2</c:v>
                </c:pt>
                <c:pt idx="2540">
                  <c:v>3.6249999999999998E-2</c:v>
                </c:pt>
                <c:pt idx="2541">
                  <c:v>3.6261574074074078E-2</c:v>
                </c:pt>
                <c:pt idx="2542">
                  <c:v>3.6273148148148145E-2</c:v>
                </c:pt>
                <c:pt idx="2543">
                  <c:v>3.6284722222222225E-2</c:v>
                </c:pt>
                <c:pt idx="2544">
                  <c:v>3.6296296296296292E-2</c:v>
                </c:pt>
                <c:pt idx="2545">
                  <c:v>3.6307870370370372E-2</c:v>
                </c:pt>
                <c:pt idx="2546">
                  <c:v>3.6319444444444439E-2</c:v>
                </c:pt>
                <c:pt idx="2547">
                  <c:v>3.6331018518518519E-2</c:v>
                </c:pt>
                <c:pt idx="2548">
                  <c:v>3.6342592592592593E-2</c:v>
                </c:pt>
                <c:pt idx="2549">
                  <c:v>3.6354166666666667E-2</c:v>
                </c:pt>
                <c:pt idx="2550">
                  <c:v>3.636574074074074E-2</c:v>
                </c:pt>
                <c:pt idx="2551">
                  <c:v>3.6377314814814814E-2</c:v>
                </c:pt>
                <c:pt idx="2552">
                  <c:v>3.6388888888888887E-2</c:v>
                </c:pt>
                <c:pt idx="2553">
                  <c:v>3.6400462962962961E-2</c:v>
                </c:pt>
                <c:pt idx="2554">
                  <c:v>3.6412037037037034E-2</c:v>
                </c:pt>
                <c:pt idx="2555">
                  <c:v>3.6423611111111115E-2</c:v>
                </c:pt>
                <c:pt idx="2556">
                  <c:v>3.6435185185185189E-2</c:v>
                </c:pt>
                <c:pt idx="2557">
                  <c:v>3.6446759259259262E-2</c:v>
                </c:pt>
                <c:pt idx="2558">
                  <c:v>3.6458333333333336E-2</c:v>
                </c:pt>
                <c:pt idx="2559">
                  <c:v>3.6469907407407402E-2</c:v>
                </c:pt>
                <c:pt idx="2560">
                  <c:v>3.6481481481481483E-2</c:v>
                </c:pt>
                <c:pt idx="2561">
                  <c:v>3.6493055555555549E-2</c:v>
                </c:pt>
                <c:pt idx="2562">
                  <c:v>3.650462962962963E-2</c:v>
                </c:pt>
                <c:pt idx="2563">
                  <c:v>3.6516203703703703E-2</c:v>
                </c:pt>
                <c:pt idx="2564">
                  <c:v>3.6527777777777777E-2</c:v>
                </c:pt>
                <c:pt idx="2565">
                  <c:v>3.6539351851851851E-2</c:v>
                </c:pt>
                <c:pt idx="2566">
                  <c:v>3.6550925925925924E-2</c:v>
                </c:pt>
                <c:pt idx="2567">
                  <c:v>3.6562499999999998E-2</c:v>
                </c:pt>
                <c:pt idx="2568">
                  <c:v>3.6574074074074071E-2</c:v>
                </c:pt>
                <c:pt idx="2569">
                  <c:v>3.6585648148148145E-2</c:v>
                </c:pt>
                <c:pt idx="2570">
                  <c:v>3.6597222222222225E-2</c:v>
                </c:pt>
                <c:pt idx="2571">
                  <c:v>3.6608796296296299E-2</c:v>
                </c:pt>
                <c:pt idx="2572">
                  <c:v>3.6620370370370373E-2</c:v>
                </c:pt>
                <c:pt idx="2573">
                  <c:v>3.6631944444444446E-2</c:v>
                </c:pt>
                <c:pt idx="2574">
                  <c:v>3.664351851851852E-2</c:v>
                </c:pt>
                <c:pt idx="2575">
                  <c:v>3.6655092592592593E-2</c:v>
                </c:pt>
                <c:pt idx="2576">
                  <c:v>3.6666666666666667E-2</c:v>
                </c:pt>
                <c:pt idx="2577">
                  <c:v>3.667824074074074E-2</c:v>
                </c:pt>
                <c:pt idx="2578">
                  <c:v>3.6689814814814821E-2</c:v>
                </c:pt>
                <c:pt idx="2579">
                  <c:v>3.6701388888888888E-2</c:v>
                </c:pt>
                <c:pt idx="2580">
                  <c:v>3.6712962962962961E-2</c:v>
                </c:pt>
                <c:pt idx="2581">
                  <c:v>3.6724537037037035E-2</c:v>
                </c:pt>
                <c:pt idx="2582">
                  <c:v>3.6736111111111108E-2</c:v>
                </c:pt>
                <c:pt idx="2583">
                  <c:v>3.6747685185185182E-2</c:v>
                </c:pt>
                <c:pt idx="2584">
                  <c:v>3.6759259259259255E-2</c:v>
                </c:pt>
                <c:pt idx="2585">
                  <c:v>3.6759259259259255E-2</c:v>
                </c:pt>
                <c:pt idx="2586">
                  <c:v>3.6770833333333336E-2</c:v>
                </c:pt>
                <c:pt idx="2587">
                  <c:v>3.6782407407407409E-2</c:v>
                </c:pt>
                <c:pt idx="2588">
                  <c:v>3.6793981481481483E-2</c:v>
                </c:pt>
                <c:pt idx="2589">
                  <c:v>3.6805555555555557E-2</c:v>
                </c:pt>
                <c:pt idx="2590">
                  <c:v>3.681712962962963E-2</c:v>
                </c:pt>
                <c:pt idx="2591">
                  <c:v>3.6828703703703704E-2</c:v>
                </c:pt>
                <c:pt idx="2592">
                  <c:v>3.6840277777777777E-2</c:v>
                </c:pt>
                <c:pt idx="2593">
                  <c:v>3.6851851851851851E-2</c:v>
                </c:pt>
                <c:pt idx="2594">
                  <c:v>3.6863425925925931E-2</c:v>
                </c:pt>
                <c:pt idx="2595">
                  <c:v>3.6874999999999998E-2</c:v>
                </c:pt>
                <c:pt idx="2596">
                  <c:v>3.6886574074074079E-2</c:v>
                </c:pt>
                <c:pt idx="2597">
                  <c:v>3.6898148148148145E-2</c:v>
                </c:pt>
                <c:pt idx="2598">
                  <c:v>3.6909722222222226E-2</c:v>
                </c:pt>
                <c:pt idx="2599">
                  <c:v>3.6921296296296292E-2</c:v>
                </c:pt>
                <c:pt idx="2600">
                  <c:v>3.6932870370370366E-2</c:v>
                </c:pt>
                <c:pt idx="2601">
                  <c:v>3.6944444444444446E-2</c:v>
                </c:pt>
                <c:pt idx="2602">
                  <c:v>3.695601851851852E-2</c:v>
                </c:pt>
                <c:pt idx="2603">
                  <c:v>3.6967592592592594E-2</c:v>
                </c:pt>
                <c:pt idx="2604">
                  <c:v>3.6979166666666667E-2</c:v>
                </c:pt>
                <c:pt idx="2605">
                  <c:v>3.6990740740740741E-2</c:v>
                </c:pt>
                <c:pt idx="2606">
                  <c:v>3.7002314814814814E-2</c:v>
                </c:pt>
                <c:pt idx="2607">
                  <c:v>3.7013888888888888E-2</c:v>
                </c:pt>
                <c:pt idx="2608">
                  <c:v>3.7025462962962961E-2</c:v>
                </c:pt>
                <c:pt idx="2609">
                  <c:v>3.7037037037037042E-2</c:v>
                </c:pt>
                <c:pt idx="2610">
                  <c:v>3.7048611111111109E-2</c:v>
                </c:pt>
                <c:pt idx="2611">
                  <c:v>3.7060185185185189E-2</c:v>
                </c:pt>
                <c:pt idx="2612">
                  <c:v>3.7071759259259256E-2</c:v>
                </c:pt>
                <c:pt idx="2613">
                  <c:v>3.7083333333333336E-2</c:v>
                </c:pt>
                <c:pt idx="2614">
                  <c:v>3.7094907407407403E-2</c:v>
                </c:pt>
                <c:pt idx="2615">
                  <c:v>3.7106481481481483E-2</c:v>
                </c:pt>
                <c:pt idx="2616">
                  <c:v>3.7118055555555557E-2</c:v>
                </c:pt>
                <c:pt idx="2617">
                  <c:v>3.712962962962963E-2</c:v>
                </c:pt>
                <c:pt idx="2618">
                  <c:v>3.7141203703703704E-2</c:v>
                </c:pt>
                <c:pt idx="2619">
                  <c:v>3.7152777777777778E-2</c:v>
                </c:pt>
                <c:pt idx="2620">
                  <c:v>3.7164351851851851E-2</c:v>
                </c:pt>
                <c:pt idx="2621">
                  <c:v>3.7175925925925925E-2</c:v>
                </c:pt>
                <c:pt idx="2622">
                  <c:v>3.7187499999999998E-2</c:v>
                </c:pt>
                <c:pt idx="2623">
                  <c:v>3.7199074074074072E-2</c:v>
                </c:pt>
                <c:pt idx="2624">
                  <c:v>3.7210648148148152E-2</c:v>
                </c:pt>
                <c:pt idx="2625">
                  <c:v>3.7222222222222219E-2</c:v>
                </c:pt>
                <c:pt idx="2626">
                  <c:v>3.72337962962963E-2</c:v>
                </c:pt>
                <c:pt idx="2627">
                  <c:v>3.7245370370370366E-2</c:v>
                </c:pt>
                <c:pt idx="2628">
                  <c:v>3.7256944444444447E-2</c:v>
                </c:pt>
                <c:pt idx="2629">
                  <c:v>3.7268518518518513E-2</c:v>
                </c:pt>
                <c:pt idx="2630">
                  <c:v>3.7280092592592594E-2</c:v>
                </c:pt>
                <c:pt idx="2631">
                  <c:v>3.7291666666666667E-2</c:v>
                </c:pt>
                <c:pt idx="2632">
                  <c:v>3.7303240740740741E-2</c:v>
                </c:pt>
                <c:pt idx="2633">
                  <c:v>3.7314814814814815E-2</c:v>
                </c:pt>
                <c:pt idx="2634">
                  <c:v>3.7326388888888888E-2</c:v>
                </c:pt>
                <c:pt idx="2635">
                  <c:v>3.7337962962962962E-2</c:v>
                </c:pt>
                <c:pt idx="2636">
                  <c:v>3.7349537037037035E-2</c:v>
                </c:pt>
                <c:pt idx="2637">
                  <c:v>3.7361111111111109E-2</c:v>
                </c:pt>
                <c:pt idx="2638">
                  <c:v>3.7372685185185189E-2</c:v>
                </c:pt>
                <c:pt idx="2639">
                  <c:v>3.7384259259259263E-2</c:v>
                </c:pt>
                <c:pt idx="2640">
                  <c:v>3.7395833333333336E-2</c:v>
                </c:pt>
                <c:pt idx="2641">
                  <c:v>3.740740740740741E-2</c:v>
                </c:pt>
                <c:pt idx="2642">
                  <c:v>3.7418981481481477E-2</c:v>
                </c:pt>
                <c:pt idx="2643">
                  <c:v>3.7430555555555557E-2</c:v>
                </c:pt>
                <c:pt idx="2644">
                  <c:v>3.7442129629629624E-2</c:v>
                </c:pt>
                <c:pt idx="2645">
                  <c:v>3.7453703703703704E-2</c:v>
                </c:pt>
                <c:pt idx="2646">
                  <c:v>3.7465277777777778E-2</c:v>
                </c:pt>
                <c:pt idx="2647">
                  <c:v>3.7476851851851851E-2</c:v>
                </c:pt>
                <c:pt idx="2648">
                  <c:v>3.7488425925925925E-2</c:v>
                </c:pt>
                <c:pt idx="2649">
                  <c:v>3.7499999999999999E-2</c:v>
                </c:pt>
                <c:pt idx="2650">
                  <c:v>3.7511574074074072E-2</c:v>
                </c:pt>
                <c:pt idx="2651">
                  <c:v>3.7523148148148146E-2</c:v>
                </c:pt>
                <c:pt idx="2652">
                  <c:v>3.7534722222222219E-2</c:v>
                </c:pt>
                <c:pt idx="2653">
                  <c:v>3.75462962962963E-2</c:v>
                </c:pt>
                <c:pt idx="2654">
                  <c:v>3.7557870370370373E-2</c:v>
                </c:pt>
                <c:pt idx="2655">
                  <c:v>3.7569444444444447E-2</c:v>
                </c:pt>
                <c:pt idx="2656">
                  <c:v>3.7581018518518521E-2</c:v>
                </c:pt>
                <c:pt idx="2657">
                  <c:v>3.7592592592592594E-2</c:v>
                </c:pt>
                <c:pt idx="2658">
                  <c:v>3.7604166666666668E-2</c:v>
                </c:pt>
                <c:pt idx="2659">
                  <c:v>3.7615740740740741E-2</c:v>
                </c:pt>
                <c:pt idx="2660">
                  <c:v>3.7627314814814815E-2</c:v>
                </c:pt>
                <c:pt idx="2661">
                  <c:v>3.7638888888888895E-2</c:v>
                </c:pt>
                <c:pt idx="2662">
                  <c:v>3.7650462962962962E-2</c:v>
                </c:pt>
                <c:pt idx="2663">
                  <c:v>3.7662037037037036E-2</c:v>
                </c:pt>
                <c:pt idx="2664">
                  <c:v>3.7673611111111109E-2</c:v>
                </c:pt>
                <c:pt idx="2665">
                  <c:v>3.7685185185185183E-2</c:v>
                </c:pt>
                <c:pt idx="2666">
                  <c:v>3.7696759259259256E-2</c:v>
                </c:pt>
                <c:pt idx="2667">
                  <c:v>3.770833333333333E-2</c:v>
                </c:pt>
                <c:pt idx="2668">
                  <c:v>3.771990740740741E-2</c:v>
                </c:pt>
                <c:pt idx="2669">
                  <c:v>3.7731481481481484E-2</c:v>
                </c:pt>
                <c:pt idx="2670">
                  <c:v>3.7743055555555557E-2</c:v>
                </c:pt>
                <c:pt idx="2671">
                  <c:v>3.7754629629629631E-2</c:v>
                </c:pt>
                <c:pt idx="2672">
                  <c:v>3.7766203703703705E-2</c:v>
                </c:pt>
                <c:pt idx="2673">
                  <c:v>3.7777777777777778E-2</c:v>
                </c:pt>
                <c:pt idx="2674">
                  <c:v>3.7789351851851852E-2</c:v>
                </c:pt>
                <c:pt idx="2675">
                  <c:v>3.7800925925925925E-2</c:v>
                </c:pt>
                <c:pt idx="2676">
                  <c:v>3.7812500000000006E-2</c:v>
                </c:pt>
                <c:pt idx="2677">
                  <c:v>3.7824074074074072E-2</c:v>
                </c:pt>
                <c:pt idx="2678">
                  <c:v>3.7835648148148153E-2</c:v>
                </c:pt>
                <c:pt idx="2679">
                  <c:v>3.784722222222222E-2</c:v>
                </c:pt>
                <c:pt idx="2680">
                  <c:v>3.78587962962963E-2</c:v>
                </c:pt>
                <c:pt idx="2681">
                  <c:v>3.7870370370370367E-2</c:v>
                </c:pt>
                <c:pt idx="2682">
                  <c:v>3.788194444444444E-2</c:v>
                </c:pt>
                <c:pt idx="2683">
                  <c:v>3.7893518518518521E-2</c:v>
                </c:pt>
                <c:pt idx="2684">
                  <c:v>3.7905092592592594E-2</c:v>
                </c:pt>
                <c:pt idx="2685">
                  <c:v>3.7916666666666668E-2</c:v>
                </c:pt>
                <c:pt idx="2686">
                  <c:v>3.7928240740740742E-2</c:v>
                </c:pt>
                <c:pt idx="2687">
                  <c:v>3.7939814814814815E-2</c:v>
                </c:pt>
                <c:pt idx="2688">
                  <c:v>3.7951388888888889E-2</c:v>
                </c:pt>
                <c:pt idx="2689">
                  <c:v>3.7962962962962962E-2</c:v>
                </c:pt>
                <c:pt idx="2690">
                  <c:v>3.7974537037037036E-2</c:v>
                </c:pt>
                <c:pt idx="2691">
                  <c:v>3.7986111111111116E-2</c:v>
                </c:pt>
                <c:pt idx="2692">
                  <c:v>3.7997685185185183E-2</c:v>
                </c:pt>
                <c:pt idx="2693">
                  <c:v>3.8009259259259263E-2</c:v>
                </c:pt>
                <c:pt idx="2694">
                  <c:v>3.802083333333333E-2</c:v>
                </c:pt>
                <c:pt idx="2695">
                  <c:v>3.8032407407407411E-2</c:v>
                </c:pt>
                <c:pt idx="2696">
                  <c:v>3.8043981481481477E-2</c:v>
                </c:pt>
                <c:pt idx="2697">
                  <c:v>3.8055555555555558E-2</c:v>
                </c:pt>
                <c:pt idx="2698">
                  <c:v>3.8067129629629631E-2</c:v>
                </c:pt>
                <c:pt idx="2699">
                  <c:v>3.8078703703703705E-2</c:v>
                </c:pt>
                <c:pt idx="2700">
                  <c:v>3.8090277777777778E-2</c:v>
                </c:pt>
                <c:pt idx="2701">
                  <c:v>3.8101851851851852E-2</c:v>
                </c:pt>
                <c:pt idx="2702">
                  <c:v>3.8113425925925926E-2</c:v>
                </c:pt>
                <c:pt idx="2703">
                  <c:v>3.8124999999999999E-2</c:v>
                </c:pt>
                <c:pt idx="2704">
                  <c:v>3.8136574074074073E-2</c:v>
                </c:pt>
                <c:pt idx="2705">
                  <c:v>3.8148148148148146E-2</c:v>
                </c:pt>
                <c:pt idx="2706">
                  <c:v>3.8159722222222227E-2</c:v>
                </c:pt>
                <c:pt idx="2707">
                  <c:v>3.8171296296296293E-2</c:v>
                </c:pt>
                <c:pt idx="2708">
                  <c:v>3.8182870370370374E-2</c:v>
                </c:pt>
                <c:pt idx="2709">
                  <c:v>3.8194444444444441E-2</c:v>
                </c:pt>
                <c:pt idx="2710">
                  <c:v>3.8206018518518521E-2</c:v>
                </c:pt>
                <c:pt idx="2711">
                  <c:v>3.8217592592592588E-2</c:v>
                </c:pt>
                <c:pt idx="2712">
                  <c:v>3.8229166666666668E-2</c:v>
                </c:pt>
                <c:pt idx="2713">
                  <c:v>3.8240740740740742E-2</c:v>
                </c:pt>
                <c:pt idx="2714">
                  <c:v>3.8252314814814815E-2</c:v>
                </c:pt>
                <c:pt idx="2715">
                  <c:v>3.8263888888888889E-2</c:v>
                </c:pt>
                <c:pt idx="2716">
                  <c:v>3.8275462962962963E-2</c:v>
                </c:pt>
                <c:pt idx="2717">
                  <c:v>3.8287037037037036E-2</c:v>
                </c:pt>
                <c:pt idx="2718">
                  <c:v>3.829861111111111E-2</c:v>
                </c:pt>
                <c:pt idx="2719">
                  <c:v>3.8310185185185183E-2</c:v>
                </c:pt>
                <c:pt idx="2720">
                  <c:v>3.8321759259259257E-2</c:v>
                </c:pt>
                <c:pt idx="2721">
                  <c:v>3.8333333333333337E-2</c:v>
                </c:pt>
                <c:pt idx="2722">
                  <c:v>3.8344907407407411E-2</c:v>
                </c:pt>
                <c:pt idx="2723">
                  <c:v>3.8356481481481484E-2</c:v>
                </c:pt>
                <c:pt idx="2724">
                  <c:v>3.8368055555555551E-2</c:v>
                </c:pt>
                <c:pt idx="2725">
                  <c:v>3.8379629629629632E-2</c:v>
                </c:pt>
                <c:pt idx="2726">
                  <c:v>3.8391203703703698E-2</c:v>
                </c:pt>
                <c:pt idx="2727">
                  <c:v>3.8402777777777779E-2</c:v>
                </c:pt>
                <c:pt idx="2728">
                  <c:v>3.8414351851851852E-2</c:v>
                </c:pt>
                <c:pt idx="2729">
                  <c:v>3.8425925925925926E-2</c:v>
                </c:pt>
                <c:pt idx="2730">
                  <c:v>3.8437499999999999E-2</c:v>
                </c:pt>
                <c:pt idx="2731">
                  <c:v>3.8449074074074073E-2</c:v>
                </c:pt>
                <c:pt idx="2732">
                  <c:v>3.8460648148148147E-2</c:v>
                </c:pt>
                <c:pt idx="2733">
                  <c:v>3.847222222222222E-2</c:v>
                </c:pt>
                <c:pt idx="2734">
                  <c:v>3.8483796296296294E-2</c:v>
                </c:pt>
                <c:pt idx="2735">
                  <c:v>3.8495370370370367E-2</c:v>
                </c:pt>
                <c:pt idx="2736">
                  <c:v>3.8506944444444448E-2</c:v>
                </c:pt>
                <c:pt idx="2737">
                  <c:v>3.8518518518518521E-2</c:v>
                </c:pt>
                <c:pt idx="2738">
                  <c:v>3.8530092592592595E-2</c:v>
                </c:pt>
                <c:pt idx="2739">
                  <c:v>3.8541666666666669E-2</c:v>
                </c:pt>
                <c:pt idx="2740">
                  <c:v>3.8553240740740742E-2</c:v>
                </c:pt>
                <c:pt idx="2741">
                  <c:v>3.8564814814814816E-2</c:v>
                </c:pt>
                <c:pt idx="2742">
                  <c:v>3.8576388888888889E-2</c:v>
                </c:pt>
                <c:pt idx="2743">
                  <c:v>3.858796296296297E-2</c:v>
                </c:pt>
                <c:pt idx="2744">
                  <c:v>3.8599537037037036E-2</c:v>
                </c:pt>
                <c:pt idx="2745">
                  <c:v>3.861111111111111E-2</c:v>
                </c:pt>
                <c:pt idx="2746">
                  <c:v>3.8622685185185184E-2</c:v>
                </c:pt>
                <c:pt idx="2747">
                  <c:v>3.8634259259259257E-2</c:v>
                </c:pt>
                <c:pt idx="2748">
                  <c:v>3.8645833333333331E-2</c:v>
                </c:pt>
                <c:pt idx="2749">
                  <c:v>3.8657407407407404E-2</c:v>
                </c:pt>
                <c:pt idx="2750">
                  <c:v>3.8668981481481478E-2</c:v>
                </c:pt>
                <c:pt idx="2751">
                  <c:v>3.8680555555555558E-2</c:v>
                </c:pt>
                <c:pt idx="2752">
                  <c:v>3.8692129629629632E-2</c:v>
                </c:pt>
                <c:pt idx="2753">
                  <c:v>3.8703703703703705E-2</c:v>
                </c:pt>
                <c:pt idx="2754">
                  <c:v>3.8715277777777779E-2</c:v>
                </c:pt>
                <c:pt idx="2755">
                  <c:v>3.8726851851851853E-2</c:v>
                </c:pt>
                <c:pt idx="2756">
                  <c:v>3.8738425925925926E-2</c:v>
                </c:pt>
                <c:pt idx="2757">
                  <c:v>3.875E-2</c:v>
                </c:pt>
                <c:pt idx="2758">
                  <c:v>3.876157407407408E-2</c:v>
                </c:pt>
                <c:pt idx="2759">
                  <c:v>3.8773148148148147E-2</c:v>
                </c:pt>
                <c:pt idx="2760">
                  <c:v>3.8784722222222227E-2</c:v>
                </c:pt>
                <c:pt idx="2761">
                  <c:v>3.8796296296296294E-2</c:v>
                </c:pt>
                <c:pt idx="2762">
                  <c:v>3.8807870370370375E-2</c:v>
                </c:pt>
                <c:pt idx="2763">
                  <c:v>3.8819444444444441E-2</c:v>
                </c:pt>
                <c:pt idx="2764">
                  <c:v>3.8831018518518515E-2</c:v>
                </c:pt>
                <c:pt idx="2765">
                  <c:v>3.8842592592592588E-2</c:v>
                </c:pt>
                <c:pt idx="2766">
                  <c:v>3.8854166666666669E-2</c:v>
                </c:pt>
                <c:pt idx="2767">
                  <c:v>3.8865740740740742E-2</c:v>
                </c:pt>
                <c:pt idx="2768">
                  <c:v>3.8877314814814816E-2</c:v>
                </c:pt>
                <c:pt idx="2769">
                  <c:v>3.888888888888889E-2</c:v>
                </c:pt>
                <c:pt idx="2770">
                  <c:v>3.8900462962962963E-2</c:v>
                </c:pt>
                <c:pt idx="2771">
                  <c:v>3.8912037037037037E-2</c:v>
                </c:pt>
                <c:pt idx="2772">
                  <c:v>3.892361111111111E-2</c:v>
                </c:pt>
                <c:pt idx="2773">
                  <c:v>3.8935185185185191E-2</c:v>
                </c:pt>
                <c:pt idx="2774">
                  <c:v>3.8946759259259257E-2</c:v>
                </c:pt>
                <c:pt idx="2775">
                  <c:v>3.8958333333333338E-2</c:v>
                </c:pt>
                <c:pt idx="2776">
                  <c:v>3.8969907407407404E-2</c:v>
                </c:pt>
                <c:pt idx="2777">
                  <c:v>3.8981481481481485E-2</c:v>
                </c:pt>
                <c:pt idx="2778">
                  <c:v>3.8993055555555552E-2</c:v>
                </c:pt>
                <c:pt idx="2779">
                  <c:v>3.9004629629629632E-2</c:v>
                </c:pt>
                <c:pt idx="2780">
                  <c:v>3.9016203703703699E-2</c:v>
                </c:pt>
                <c:pt idx="2781">
                  <c:v>3.9027777777777779E-2</c:v>
                </c:pt>
                <c:pt idx="2782">
                  <c:v>3.9039351851851853E-2</c:v>
                </c:pt>
                <c:pt idx="2783">
                  <c:v>3.9050925925925926E-2</c:v>
                </c:pt>
                <c:pt idx="2784">
                  <c:v>3.90625E-2</c:v>
                </c:pt>
                <c:pt idx="2785">
                  <c:v>3.9074074074074074E-2</c:v>
                </c:pt>
                <c:pt idx="2786">
                  <c:v>3.9085648148148147E-2</c:v>
                </c:pt>
                <c:pt idx="2787">
                  <c:v>3.9097222222222221E-2</c:v>
                </c:pt>
                <c:pt idx="2788">
                  <c:v>3.9108796296296301E-2</c:v>
                </c:pt>
                <c:pt idx="2789">
                  <c:v>3.9120370370370368E-2</c:v>
                </c:pt>
                <c:pt idx="2790">
                  <c:v>3.9131944444444448E-2</c:v>
                </c:pt>
                <c:pt idx="2791">
                  <c:v>3.9143518518518515E-2</c:v>
                </c:pt>
                <c:pt idx="2792">
                  <c:v>3.9155092592592596E-2</c:v>
                </c:pt>
                <c:pt idx="2793">
                  <c:v>3.9166666666666662E-2</c:v>
                </c:pt>
                <c:pt idx="2794">
                  <c:v>3.9178240740740743E-2</c:v>
                </c:pt>
                <c:pt idx="2795">
                  <c:v>3.9189814814814809E-2</c:v>
                </c:pt>
                <c:pt idx="2796">
                  <c:v>3.920138888888889E-2</c:v>
                </c:pt>
                <c:pt idx="2797">
                  <c:v>3.9212962962962963E-2</c:v>
                </c:pt>
                <c:pt idx="2798">
                  <c:v>3.9224537037037037E-2</c:v>
                </c:pt>
                <c:pt idx="2799">
                  <c:v>3.923611111111111E-2</c:v>
                </c:pt>
                <c:pt idx="2800">
                  <c:v>3.9247685185185184E-2</c:v>
                </c:pt>
                <c:pt idx="2801">
                  <c:v>3.9259259259259258E-2</c:v>
                </c:pt>
                <c:pt idx="2802">
                  <c:v>3.9270833333333331E-2</c:v>
                </c:pt>
                <c:pt idx="2803">
                  <c:v>3.9282407407407412E-2</c:v>
                </c:pt>
                <c:pt idx="2804">
                  <c:v>3.9293981481481485E-2</c:v>
                </c:pt>
                <c:pt idx="2805">
                  <c:v>3.9305555555555559E-2</c:v>
                </c:pt>
                <c:pt idx="2806">
                  <c:v>3.9317129629629625E-2</c:v>
                </c:pt>
                <c:pt idx="2807">
                  <c:v>3.9328703703703706E-2</c:v>
                </c:pt>
                <c:pt idx="2808">
                  <c:v>3.9340277777777773E-2</c:v>
                </c:pt>
                <c:pt idx="2809">
                  <c:v>3.9351851851851853E-2</c:v>
                </c:pt>
                <c:pt idx="2810">
                  <c:v>3.936342592592592E-2</c:v>
                </c:pt>
                <c:pt idx="2811">
                  <c:v>3.9375E-2</c:v>
                </c:pt>
                <c:pt idx="2812">
                  <c:v>3.9386574074074074E-2</c:v>
                </c:pt>
                <c:pt idx="2813">
                  <c:v>3.9398148148148147E-2</c:v>
                </c:pt>
                <c:pt idx="2814">
                  <c:v>3.9409722222222221E-2</c:v>
                </c:pt>
                <c:pt idx="2815">
                  <c:v>3.9421296296296295E-2</c:v>
                </c:pt>
                <c:pt idx="2816">
                  <c:v>3.9432870370370368E-2</c:v>
                </c:pt>
                <c:pt idx="2817">
                  <c:v>3.9444444444444442E-2</c:v>
                </c:pt>
                <c:pt idx="2818">
                  <c:v>3.9456018518518522E-2</c:v>
                </c:pt>
                <c:pt idx="2819">
                  <c:v>3.9467592592592596E-2</c:v>
                </c:pt>
                <c:pt idx="2820">
                  <c:v>3.9479166666666669E-2</c:v>
                </c:pt>
                <c:pt idx="2821">
                  <c:v>3.9490740740740743E-2</c:v>
                </c:pt>
                <c:pt idx="2822">
                  <c:v>3.9502314814814816E-2</c:v>
                </c:pt>
                <c:pt idx="2823">
                  <c:v>3.951388888888889E-2</c:v>
                </c:pt>
                <c:pt idx="2824">
                  <c:v>3.9525462962962964E-2</c:v>
                </c:pt>
                <c:pt idx="2825">
                  <c:v>3.953703703703703E-2</c:v>
                </c:pt>
                <c:pt idx="2826">
                  <c:v>3.9548611111111111E-2</c:v>
                </c:pt>
                <c:pt idx="2827">
                  <c:v>3.9560185185185184E-2</c:v>
                </c:pt>
                <c:pt idx="2828">
                  <c:v>3.9571759259259258E-2</c:v>
                </c:pt>
                <c:pt idx="2829">
                  <c:v>3.9583333333333331E-2</c:v>
                </c:pt>
                <c:pt idx="2830">
                  <c:v>3.9594907407407405E-2</c:v>
                </c:pt>
                <c:pt idx="2831">
                  <c:v>3.9606481481481479E-2</c:v>
                </c:pt>
                <c:pt idx="2832">
                  <c:v>3.9618055555555552E-2</c:v>
                </c:pt>
                <c:pt idx="2833">
                  <c:v>3.9629629629629633E-2</c:v>
                </c:pt>
                <c:pt idx="2834">
                  <c:v>3.9641203703703706E-2</c:v>
                </c:pt>
                <c:pt idx="2835">
                  <c:v>3.965277777777778E-2</c:v>
                </c:pt>
                <c:pt idx="2836">
                  <c:v>3.9664351851851853E-2</c:v>
                </c:pt>
                <c:pt idx="2837">
                  <c:v>3.9675925925925927E-2</c:v>
                </c:pt>
                <c:pt idx="2838">
                  <c:v>3.9687500000000001E-2</c:v>
                </c:pt>
                <c:pt idx="2839">
                  <c:v>3.9699074074074074E-2</c:v>
                </c:pt>
                <c:pt idx="2840">
                  <c:v>3.9710648148148148E-2</c:v>
                </c:pt>
                <c:pt idx="2841">
                  <c:v>3.9722222222222221E-2</c:v>
                </c:pt>
                <c:pt idx="2842">
                  <c:v>3.9733796296296302E-2</c:v>
                </c:pt>
                <c:pt idx="2843">
                  <c:v>3.9745370370370368E-2</c:v>
                </c:pt>
                <c:pt idx="2844">
                  <c:v>3.9756944444444449E-2</c:v>
                </c:pt>
                <c:pt idx="2845">
                  <c:v>3.9768518518518516E-2</c:v>
                </c:pt>
                <c:pt idx="2846">
                  <c:v>3.9780092592592589E-2</c:v>
                </c:pt>
                <c:pt idx="2847">
                  <c:v>3.9791666666666663E-2</c:v>
                </c:pt>
                <c:pt idx="2848">
                  <c:v>3.9803240740740743E-2</c:v>
                </c:pt>
                <c:pt idx="2849">
                  <c:v>3.9814814814814817E-2</c:v>
                </c:pt>
                <c:pt idx="2850">
                  <c:v>3.982638888888889E-2</c:v>
                </c:pt>
                <c:pt idx="2851">
                  <c:v>3.9837962962962964E-2</c:v>
                </c:pt>
                <c:pt idx="2852">
                  <c:v>3.9849537037037037E-2</c:v>
                </c:pt>
                <c:pt idx="2853">
                  <c:v>3.9861111111111111E-2</c:v>
                </c:pt>
                <c:pt idx="2854">
                  <c:v>3.9872685185185185E-2</c:v>
                </c:pt>
                <c:pt idx="2855">
                  <c:v>3.9884259259259258E-2</c:v>
                </c:pt>
                <c:pt idx="2856">
                  <c:v>3.9895833333333332E-2</c:v>
                </c:pt>
                <c:pt idx="2857">
                  <c:v>3.9907407407407412E-2</c:v>
                </c:pt>
                <c:pt idx="2858">
                  <c:v>3.9918981481481479E-2</c:v>
                </c:pt>
                <c:pt idx="2859">
                  <c:v>3.9930555555555559E-2</c:v>
                </c:pt>
                <c:pt idx="2860">
                  <c:v>3.9942129629629626E-2</c:v>
                </c:pt>
                <c:pt idx="2861">
                  <c:v>3.9953703703703707E-2</c:v>
                </c:pt>
                <c:pt idx="2862">
                  <c:v>3.9965277777777773E-2</c:v>
                </c:pt>
                <c:pt idx="2863">
                  <c:v>3.9976851851851854E-2</c:v>
                </c:pt>
                <c:pt idx="2864">
                  <c:v>3.9988425925925927E-2</c:v>
                </c:pt>
                <c:pt idx="2865">
                  <c:v>0.04</c:v>
                </c:pt>
                <c:pt idx="2866">
                  <c:v>4.0011574074074074E-2</c:v>
                </c:pt>
                <c:pt idx="2867">
                  <c:v>4.0023148148148148E-2</c:v>
                </c:pt>
                <c:pt idx="2868">
                  <c:v>4.0034722222222222E-2</c:v>
                </c:pt>
                <c:pt idx="2869">
                  <c:v>4.0046296296296295E-2</c:v>
                </c:pt>
                <c:pt idx="2870">
                  <c:v>4.0057870370370369E-2</c:v>
                </c:pt>
                <c:pt idx="2871">
                  <c:v>4.0069444444444442E-2</c:v>
                </c:pt>
                <c:pt idx="2872">
                  <c:v>4.0081018518518523E-2</c:v>
                </c:pt>
                <c:pt idx="2873">
                  <c:v>4.0092592592592589E-2</c:v>
                </c:pt>
                <c:pt idx="2874">
                  <c:v>4.010416666666667E-2</c:v>
                </c:pt>
                <c:pt idx="2875">
                  <c:v>4.0115740740740737E-2</c:v>
                </c:pt>
                <c:pt idx="2876">
                  <c:v>4.0127314814814817E-2</c:v>
                </c:pt>
                <c:pt idx="2877">
                  <c:v>4.0138888888888884E-2</c:v>
                </c:pt>
                <c:pt idx="2878">
                  <c:v>4.0150462962962964E-2</c:v>
                </c:pt>
                <c:pt idx="2879">
                  <c:v>4.0162037037037038E-2</c:v>
                </c:pt>
                <c:pt idx="2880">
                  <c:v>4.0173611111111111E-2</c:v>
                </c:pt>
                <c:pt idx="2881">
                  <c:v>4.0185185185185185E-2</c:v>
                </c:pt>
                <c:pt idx="2882">
                  <c:v>4.0196759259259258E-2</c:v>
                </c:pt>
                <c:pt idx="2883">
                  <c:v>4.0208333333333332E-2</c:v>
                </c:pt>
                <c:pt idx="2884">
                  <c:v>4.0219907407407406E-2</c:v>
                </c:pt>
                <c:pt idx="2885">
                  <c:v>4.0231481481481479E-2</c:v>
                </c:pt>
                <c:pt idx="2886">
                  <c:v>4.024305555555556E-2</c:v>
                </c:pt>
                <c:pt idx="2887">
                  <c:v>4.0254629629629633E-2</c:v>
                </c:pt>
                <c:pt idx="2888">
                  <c:v>4.02662037037037E-2</c:v>
                </c:pt>
                <c:pt idx="2889">
                  <c:v>4.027777777777778E-2</c:v>
                </c:pt>
                <c:pt idx="2890">
                  <c:v>4.0289351851851847E-2</c:v>
                </c:pt>
                <c:pt idx="2891">
                  <c:v>4.0300925925925928E-2</c:v>
                </c:pt>
                <c:pt idx="2892">
                  <c:v>4.0312499999999994E-2</c:v>
                </c:pt>
                <c:pt idx="2893">
                  <c:v>4.0324074074074075E-2</c:v>
                </c:pt>
                <c:pt idx="2894">
                  <c:v>4.0335648148148148E-2</c:v>
                </c:pt>
                <c:pt idx="2895">
                  <c:v>4.0347222222222222E-2</c:v>
                </c:pt>
                <c:pt idx="2896">
                  <c:v>4.0358796296296295E-2</c:v>
                </c:pt>
                <c:pt idx="2897">
                  <c:v>4.0370370370370369E-2</c:v>
                </c:pt>
                <c:pt idx="2898">
                  <c:v>4.0381944444444443E-2</c:v>
                </c:pt>
                <c:pt idx="2899">
                  <c:v>4.0393518518518516E-2</c:v>
                </c:pt>
                <c:pt idx="2900">
                  <c:v>4.040509259259259E-2</c:v>
                </c:pt>
                <c:pt idx="2901">
                  <c:v>4.041666666666667E-2</c:v>
                </c:pt>
                <c:pt idx="2902">
                  <c:v>4.0428240740740744E-2</c:v>
                </c:pt>
                <c:pt idx="2903">
                  <c:v>4.0439814814814817E-2</c:v>
                </c:pt>
                <c:pt idx="2904">
                  <c:v>4.0451388888888891E-2</c:v>
                </c:pt>
                <c:pt idx="2905">
                  <c:v>4.0462962962962964E-2</c:v>
                </c:pt>
                <c:pt idx="2906">
                  <c:v>4.0474537037037038E-2</c:v>
                </c:pt>
                <c:pt idx="2907">
                  <c:v>4.0486111111111105E-2</c:v>
                </c:pt>
                <c:pt idx="2908">
                  <c:v>4.0486111111111105E-2</c:v>
                </c:pt>
                <c:pt idx="2909">
                  <c:v>4.0509259259259259E-2</c:v>
                </c:pt>
                <c:pt idx="2910">
                  <c:v>4.0520833333333332E-2</c:v>
                </c:pt>
                <c:pt idx="2911">
                  <c:v>4.0520833333333332E-2</c:v>
                </c:pt>
                <c:pt idx="2912">
                  <c:v>4.0532407407407406E-2</c:v>
                </c:pt>
                <c:pt idx="2913">
                  <c:v>4.0543981481481479E-2</c:v>
                </c:pt>
                <c:pt idx="2914">
                  <c:v>4.0555555555555553E-2</c:v>
                </c:pt>
                <c:pt idx="2915">
                  <c:v>4.0567129629629627E-2</c:v>
                </c:pt>
                <c:pt idx="2916">
                  <c:v>4.05787037037037E-2</c:v>
                </c:pt>
                <c:pt idx="2917">
                  <c:v>4.0590277777777781E-2</c:v>
                </c:pt>
                <c:pt idx="2918">
                  <c:v>4.0601851851851854E-2</c:v>
                </c:pt>
                <c:pt idx="2919">
                  <c:v>4.0613425925925928E-2</c:v>
                </c:pt>
                <c:pt idx="2920">
                  <c:v>4.0625000000000001E-2</c:v>
                </c:pt>
                <c:pt idx="2921">
                  <c:v>4.0636574074074075E-2</c:v>
                </c:pt>
                <c:pt idx="2922">
                  <c:v>4.0648148148148149E-2</c:v>
                </c:pt>
                <c:pt idx="2923">
                  <c:v>4.0659722222222222E-2</c:v>
                </c:pt>
                <c:pt idx="2924">
                  <c:v>4.0671296296296296E-2</c:v>
                </c:pt>
                <c:pt idx="2925">
                  <c:v>4.0682870370370376E-2</c:v>
                </c:pt>
                <c:pt idx="2926">
                  <c:v>4.0694444444444443E-2</c:v>
                </c:pt>
                <c:pt idx="2927">
                  <c:v>4.0706018518518523E-2</c:v>
                </c:pt>
                <c:pt idx="2928">
                  <c:v>4.071759259259259E-2</c:v>
                </c:pt>
                <c:pt idx="2929">
                  <c:v>4.0729166666666664E-2</c:v>
                </c:pt>
                <c:pt idx="2930">
                  <c:v>4.0740740740740737E-2</c:v>
                </c:pt>
                <c:pt idx="2931">
                  <c:v>4.0752314814814811E-2</c:v>
                </c:pt>
                <c:pt idx="2932">
                  <c:v>4.0763888888888891E-2</c:v>
                </c:pt>
                <c:pt idx="2933">
                  <c:v>4.0775462962962965E-2</c:v>
                </c:pt>
                <c:pt idx="2934">
                  <c:v>4.0787037037037038E-2</c:v>
                </c:pt>
                <c:pt idx="2935">
                  <c:v>4.0798611111111112E-2</c:v>
                </c:pt>
                <c:pt idx="2936">
                  <c:v>4.0810185185185185E-2</c:v>
                </c:pt>
                <c:pt idx="2937">
                  <c:v>4.0821759259259259E-2</c:v>
                </c:pt>
                <c:pt idx="2938">
                  <c:v>4.0833333333333333E-2</c:v>
                </c:pt>
                <c:pt idx="2939">
                  <c:v>4.0844907407407406E-2</c:v>
                </c:pt>
                <c:pt idx="2940">
                  <c:v>4.0856481481481487E-2</c:v>
                </c:pt>
                <c:pt idx="2941">
                  <c:v>4.0868055555555553E-2</c:v>
                </c:pt>
                <c:pt idx="2942">
                  <c:v>4.0879629629629634E-2</c:v>
                </c:pt>
                <c:pt idx="2943">
                  <c:v>4.08912037037037E-2</c:v>
                </c:pt>
                <c:pt idx="2944">
                  <c:v>4.0902777777777781E-2</c:v>
                </c:pt>
                <c:pt idx="2945">
                  <c:v>4.0914351851851848E-2</c:v>
                </c:pt>
                <c:pt idx="2946">
                  <c:v>4.0925925925925928E-2</c:v>
                </c:pt>
                <c:pt idx="2947">
                  <c:v>4.0937500000000002E-2</c:v>
                </c:pt>
                <c:pt idx="2948">
                  <c:v>4.0949074074074075E-2</c:v>
                </c:pt>
                <c:pt idx="2949">
                  <c:v>4.0960648148148149E-2</c:v>
                </c:pt>
                <c:pt idx="2950">
                  <c:v>4.0972222222222222E-2</c:v>
                </c:pt>
                <c:pt idx="2951">
                  <c:v>4.0983796296296296E-2</c:v>
                </c:pt>
                <c:pt idx="2952">
                  <c:v>4.099537037037037E-2</c:v>
                </c:pt>
                <c:pt idx="2953">
                  <c:v>4.1006944444444443E-2</c:v>
                </c:pt>
                <c:pt idx="2954">
                  <c:v>4.1018518518518517E-2</c:v>
                </c:pt>
                <c:pt idx="2955">
                  <c:v>4.1030092592592597E-2</c:v>
                </c:pt>
                <c:pt idx="2956">
                  <c:v>4.1041666666666664E-2</c:v>
                </c:pt>
                <c:pt idx="2957">
                  <c:v>4.1053240740740744E-2</c:v>
                </c:pt>
                <c:pt idx="2958">
                  <c:v>4.1064814814814811E-2</c:v>
                </c:pt>
                <c:pt idx="2959">
                  <c:v>4.1076388888888891E-2</c:v>
                </c:pt>
                <c:pt idx="2960">
                  <c:v>4.1087962962962958E-2</c:v>
                </c:pt>
                <c:pt idx="2961">
                  <c:v>4.1099537037037039E-2</c:v>
                </c:pt>
                <c:pt idx="2962">
                  <c:v>4.1111111111111112E-2</c:v>
                </c:pt>
                <c:pt idx="2963">
                  <c:v>4.1122685185185186E-2</c:v>
                </c:pt>
                <c:pt idx="2964">
                  <c:v>4.1134259259259259E-2</c:v>
                </c:pt>
                <c:pt idx="2965">
                  <c:v>4.1145833333333333E-2</c:v>
                </c:pt>
                <c:pt idx="2966">
                  <c:v>4.1157407407407406E-2</c:v>
                </c:pt>
                <c:pt idx="2967">
                  <c:v>4.116898148148148E-2</c:v>
                </c:pt>
                <c:pt idx="2968">
                  <c:v>4.1180555555555554E-2</c:v>
                </c:pt>
                <c:pt idx="2969">
                  <c:v>4.1192129629629634E-2</c:v>
                </c:pt>
                <c:pt idx="2970">
                  <c:v>4.1203703703703708E-2</c:v>
                </c:pt>
                <c:pt idx="2971">
                  <c:v>4.1215277777777774E-2</c:v>
                </c:pt>
                <c:pt idx="2972">
                  <c:v>4.1226851851851855E-2</c:v>
                </c:pt>
                <c:pt idx="2973">
                  <c:v>4.1238425925925921E-2</c:v>
                </c:pt>
                <c:pt idx="2974">
                  <c:v>4.1250000000000002E-2</c:v>
                </c:pt>
                <c:pt idx="2975">
                  <c:v>4.1261574074074069E-2</c:v>
                </c:pt>
                <c:pt idx="2976">
                  <c:v>4.1273148148148149E-2</c:v>
                </c:pt>
                <c:pt idx="2977">
                  <c:v>4.1284722222222223E-2</c:v>
                </c:pt>
                <c:pt idx="2978">
                  <c:v>4.1296296296296296E-2</c:v>
                </c:pt>
                <c:pt idx="2979">
                  <c:v>4.130787037037037E-2</c:v>
                </c:pt>
                <c:pt idx="2980">
                  <c:v>4.1319444444444443E-2</c:v>
                </c:pt>
                <c:pt idx="2981">
                  <c:v>4.1331018518518517E-2</c:v>
                </c:pt>
                <c:pt idx="2982">
                  <c:v>4.1342592592592591E-2</c:v>
                </c:pt>
                <c:pt idx="2983">
                  <c:v>4.1354166666666664E-2</c:v>
                </c:pt>
                <c:pt idx="2984">
                  <c:v>4.1365740740740745E-2</c:v>
                </c:pt>
                <c:pt idx="2985">
                  <c:v>4.1377314814814818E-2</c:v>
                </c:pt>
                <c:pt idx="2986">
                  <c:v>4.1388888888888892E-2</c:v>
                </c:pt>
                <c:pt idx="2987">
                  <c:v>4.1400462962962965E-2</c:v>
                </c:pt>
                <c:pt idx="2988">
                  <c:v>4.1412037037037039E-2</c:v>
                </c:pt>
                <c:pt idx="2989">
                  <c:v>4.1423611111111112E-2</c:v>
                </c:pt>
                <c:pt idx="2990">
                  <c:v>4.1435185185185179E-2</c:v>
                </c:pt>
                <c:pt idx="2991">
                  <c:v>4.144675925925926E-2</c:v>
                </c:pt>
                <c:pt idx="2992">
                  <c:v>4.1458333333333333E-2</c:v>
                </c:pt>
                <c:pt idx="2993">
                  <c:v>4.1469907407407407E-2</c:v>
                </c:pt>
                <c:pt idx="2994">
                  <c:v>4.148148148148148E-2</c:v>
                </c:pt>
                <c:pt idx="2995">
                  <c:v>4.1493055555555554E-2</c:v>
                </c:pt>
                <c:pt idx="2996">
                  <c:v>4.1504629629629627E-2</c:v>
                </c:pt>
                <c:pt idx="2997">
                  <c:v>4.1516203703703701E-2</c:v>
                </c:pt>
                <c:pt idx="2998">
                  <c:v>4.1527777777777775E-2</c:v>
                </c:pt>
                <c:pt idx="2999">
                  <c:v>4.1539351851851855E-2</c:v>
                </c:pt>
                <c:pt idx="3000">
                  <c:v>4.1550925925925929E-2</c:v>
                </c:pt>
                <c:pt idx="3001">
                  <c:v>4.1562500000000002E-2</c:v>
                </c:pt>
                <c:pt idx="3002">
                  <c:v>4.1574074074074076E-2</c:v>
                </c:pt>
                <c:pt idx="3003">
                  <c:v>4.1585648148148149E-2</c:v>
                </c:pt>
                <c:pt idx="3004">
                  <c:v>4.1597222222222223E-2</c:v>
                </c:pt>
                <c:pt idx="3005">
                  <c:v>4.1608796296296297E-2</c:v>
                </c:pt>
                <c:pt idx="3006">
                  <c:v>4.162037037037037E-2</c:v>
                </c:pt>
                <c:pt idx="3007">
                  <c:v>4.1631944444444451E-2</c:v>
                </c:pt>
                <c:pt idx="3008">
                  <c:v>4.1643518518518517E-2</c:v>
                </c:pt>
                <c:pt idx="3009">
                  <c:v>4.1655092592592598E-2</c:v>
                </c:pt>
                <c:pt idx="3010">
                  <c:v>4.1666666666666664E-2</c:v>
                </c:pt>
                <c:pt idx="3011">
                  <c:v>4.1678240740740745E-2</c:v>
                </c:pt>
                <c:pt idx="3012">
                  <c:v>4.1689814814814818E-2</c:v>
                </c:pt>
                <c:pt idx="3013">
                  <c:v>4.1701388888888885E-2</c:v>
                </c:pt>
                <c:pt idx="3014">
                  <c:v>4.1712962962962959E-2</c:v>
                </c:pt>
                <c:pt idx="3015">
                  <c:v>4.1724537037037039E-2</c:v>
                </c:pt>
                <c:pt idx="3016">
                  <c:v>4.1736111111111113E-2</c:v>
                </c:pt>
                <c:pt idx="3017">
                  <c:v>4.1747685185185186E-2</c:v>
                </c:pt>
                <c:pt idx="3018">
                  <c:v>4.1759259259259253E-2</c:v>
                </c:pt>
                <c:pt idx="3019">
                  <c:v>4.1770833333333333E-2</c:v>
                </c:pt>
                <c:pt idx="3020">
                  <c:v>4.1782407407407407E-2</c:v>
                </c:pt>
                <c:pt idx="3021">
                  <c:v>4.1793981481481481E-2</c:v>
                </c:pt>
                <c:pt idx="3022">
                  <c:v>4.1805555555555561E-2</c:v>
                </c:pt>
                <c:pt idx="3023">
                  <c:v>4.1817129629629628E-2</c:v>
                </c:pt>
                <c:pt idx="3024">
                  <c:v>4.1828703703703701E-2</c:v>
                </c:pt>
                <c:pt idx="3025">
                  <c:v>4.1840277777777775E-2</c:v>
                </c:pt>
                <c:pt idx="3026">
                  <c:v>4.1851851851851855E-2</c:v>
                </c:pt>
                <c:pt idx="3027">
                  <c:v>4.1863425925925929E-2</c:v>
                </c:pt>
                <c:pt idx="3028">
                  <c:v>4.1874999999999996E-2</c:v>
                </c:pt>
                <c:pt idx="3029">
                  <c:v>4.1886574074074069E-2</c:v>
                </c:pt>
                <c:pt idx="3030">
                  <c:v>4.189814814814815E-2</c:v>
                </c:pt>
                <c:pt idx="3031">
                  <c:v>4.1909722222222223E-2</c:v>
                </c:pt>
                <c:pt idx="3032">
                  <c:v>4.1921296296296297E-2</c:v>
                </c:pt>
                <c:pt idx="3033">
                  <c:v>4.1932870370370377E-2</c:v>
                </c:pt>
                <c:pt idx="3034">
                  <c:v>4.1944444444444444E-2</c:v>
                </c:pt>
                <c:pt idx="3035">
                  <c:v>4.1956018518518517E-2</c:v>
                </c:pt>
                <c:pt idx="3036">
                  <c:v>4.1967592592592591E-2</c:v>
                </c:pt>
                <c:pt idx="3037">
                  <c:v>4.1979166666666672E-2</c:v>
                </c:pt>
                <c:pt idx="3038">
                  <c:v>4.1990740740740745E-2</c:v>
                </c:pt>
                <c:pt idx="3039">
                  <c:v>4.2002314814814812E-2</c:v>
                </c:pt>
                <c:pt idx="3040">
                  <c:v>4.2013888888888885E-2</c:v>
                </c:pt>
                <c:pt idx="3041">
                  <c:v>4.2025462962962966E-2</c:v>
                </c:pt>
                <c:pt idx="3042">
                  <c:v>4.2037037037037039E-2</c:v>
                </c:pt>
                <c:pt idx="3043">
                  <c:v>4.2048611111111113E-2</c:v>
                </c:pt>
                <c:pt idx="3044">
                  <c:v>4.206018518518518E-2</c:v>
                </c:pt>
                <c:pt idx="3045">
                  <c:v>4.207175925925926E-2</c:v>
                </c:pt>
                <c:pt idx="3046">
                  <c:v>4.2083333333333334E-2</c:v>
                </c:pt>
                <c:pt idx="3047">
                  <c:v>4.2094907407407407E-2</c:v>
                </c:pt>
                <c:pt idx="3048">
                  <c:v>4.2106481481481488E-2</c:v>
                </c:pt>
                <c:pt idx="3049">
                  <c:v>4.2118055555555554E-2</c:v>
                </c:pt>
                <c:pt idx="3050">
                  <c:v>4.2129629629629628E-2</c:v>
                </c:pt>
                <c:pt idx="3051">
                  <c:v>4.2141203703703702E-2</c:v>
                </c:pt>
                <c:pt idx="3052">
                  <c:v>4.2152777777777782E-2</c:v>
                </c:pt>
                <c:pt idx="3053">
                  <c:v>4.2164351851851856E-2</c:v>
                </c:pt>
                <c:pt idx="3054">
                  <c:v>4.2175925925925922E-2</c:v>
                </c:pt>
                <c:pt idx="3055">
                  <c:v>4.2187499999999996E-2</c:v>
                </c:pt>
                <c:pt idx="3056">
                  <c:v>4.2199074074074076E-2</c:v>
                </c:pt>
                <c:pt idx="3057">
                  <c:v>4.221064814814815E-2</c:v>
                </c:pt>
                <c:pt idx="3058">
                  <c:v>4.2222222222222223E-2</c:v>
                </c:pt>
                <c:pt idx="3059">
                  <c:v>4.223379629629629E-2</c:v>
                </c:pt>
                <c:pt idx="3060">
                  <c:v>4.2245370370370371E-2</c:v>
                </c:pt>
                <c:pt idx="3061">
                  <c:v>4.2256944444444444E-2</c:v>
                </c:pt>
                <c:pt idx="3062">
                  <c:v>4.2268518518518518E-2</c:v>
                </c:pt>
                <c:pt idx="3063">
                  <c:v>4.2280092592592598E-2</c:v>
                </c:pt>
                <c:pt idx="3064">
                  <c:v>4.2291666666666665E-2</c:v>
                </c:pt>
                <c:pt idx="3065">
                  <c:v>4.2303240740740738E-2</c:v>
                </c:pt>
                <c:pt idx="3066">
                  <c:v>4.2314814814814812E-2</c:v>
                </c:pt>
                <c:pt idx="3067">
                  <c:v>4.2326388888888893E-2</c:v>
                </c:pt>
                <c:pt idx="3068">
                  <c:v>4.2337962962962966E-2</c:v>
                </c:pt>
                <c:pt idx="3069">
                  <c:v>4.2349537037037033E-2</c:v>
                </c:pt>
                <c:pt idx="3070">
                  <c:v>4.2361111111111106E-2</c:v>
                </c:pt>
                <c:pt idx="3071">
                  <c:v>4.2372685185185187E-2</c:v>
                </c:pt>
                <c:pt idx="3072">
                  <c:v>4.238425925925926E-2</c:v>
                </c:pt>
                <c:pt idx="3073">
                  <c:v>4.2395833333333334E-2</c:v>
                </c:pt>
                <c:pt idx="3074">
                  <c:v>4.2407407407407401E-2</c:v>
                </c:pt>
                <c:pt idx="3075">
                  <c:v>4.2418981481481481E-2</c:v>
                </c:pt>
                <c:pt idx="3076">
                  <c:v>4.2430555555555555E-2</c:v>
                </c:pt>
                <c:pt idx="3077">
                  <c:v>4.2442129629629628E-2</c:v>
                </c:pt>
                <c:pt idx="3078">
                  <c:v>4.2453703703703709E-2</c:v>
                </c:pt>
                <c:pt idx="3079">
                  <c:v>4.2465277777777775E-2</c:v>
                </c:pt>
                <c:pt idx="3080">
                  <c:v>4.2476851851851849E-2</c:v>
                </c:pt>
                <c:pt idx="3081">
                  <c:v>4.2488425925925923E-2</c:v>
                </c:pt>
                <c:pt idx="3082">
                  <c:v>4.2500000000000003E-2</c:v>
                </c:pt>
                <c:pt idx="3083">
                  <c:v>4.2511574074074077E-2</c:v>
                </c:pt>
                <c:pt idx="3084">
                  <c:v>4.252314814814815E-2</c:v>
                </c:pt>
                <c:pt idx="3085">
                  <c:v>4.2534722222222217E-2</c:v>
                </c:pt>
                <c:pt idx="3086">
                  <c:v>4.2546296296296297E-2</c:v>
                </c:pt>
                <c:pt idx="3087">
                  <c:v>4.2557870370370371E-2</c:v>
                </c:pt>
                <c:pt idx="3088">
                  <c:v>4.2569444444444444E-2</c:v>
                </c:pt>
                <c:pt idx="3089">
                  <c:v>4.2581018518518525E-2</c:v>
                </c:pt>
                <c:pt idx="3090">
                  <c:v>4.2592592592592592E-2</c:v>
                </c:pt>
                <c:pt idx="3091">
                  <c:v>4.2604166666666665E-2</c:v>
                </c:pt>
                <c:pt idx="3092">
                  <c:v>4.2615740740740739E-2</c:v>
                </c:pt>
                <c:pt idx="3093">
                  <c:v>4.2627314814814819E-2</c:v>
                </c:pt>
                <c:pt idx="3094">
                  <c:v>4.2638888888888893E-2</c:v>
                </c:pt>
                <c:pt idx="3095">
                  <c:v>4.2650462962962959E-2</c:v>
                </c:pt>
                <c:pt idx="3096">
                  <c:v>4.2662037037037033E-2</c:v>
                </c:pt>
                <c:pt idx="3097">
                  <c:v>4.2673611111111114E-2</c:v>
                </c:pt>
                <c:pt idx="3098">
                  <c:v>4.2685185185185187E-2</c:v>
                </c:pt>
                <c:pt idx="3099">
                  <c:v>4.2696759259259261E-2</c:v>
                </c:pt>
                <c:pt idx="3100">
                  <c:v>4.2708333333333327E-2</c:v>
                </c:pt>
                <c:pt idx="3101">
                  <c:v>4.2719907407407408E-2</c:v>
                </c:pt>
                <c:pt idx="3102">
                  <c:v>4.2731481481481481E-2</c:v>
                </c:pt>
                <c:pt idx="3103">
                  <c:v>4.2743055555555555E-2</c:v>
                </c:pt>
                <c:pt idx="3104">
                  <c:v>4.2754629629629635E-2</c:v>
                </c:pt>
                <c:pt idx="3105">
                  <c:v>4.2766203703703702E-2</c:v>
                </c:pt>
                <c:pt idx="3106">
                  <c:v>4.2777777777777776E-2</c:v>
                </c:pt>
                <c:pt idx="3107">
                  <c:v>4.2789351851851849E-2</c:v>
                </c:pt>
                <c:pt idx="3108">
                  <c:v>4.280092592592593E-2</c:v>
                </c:pt>
                <c:pt idx="3109">
                  <c:v>4.2812500000000003E-2</c:v>
                </c:pt>
                <c:pt idx="3110">
                  <c:v>4.282407407407407E-2</c:v>
                </c:pt>
                <c:pt idx="3111">
                  <c:v>4.2835648148148144E-2</c:v>
                </c:pt>
                <c:pt idx="3112">
                  <c:v>4.2847222222222224E-2</c:v>
                </c:pt>
                <c:pt idx="3113">
                  <c:v>4.2858796296296298E-2</c:v>
                </c:pt>
                <c:pt idx="3114">
                  <c:v>4.2870370370370371E-2</c:v>
                </c:pt>
                <c:pt idx="3115">
                  <c:v>4.2881944444444438E-2</c:v>
                </c:pt>
                <c:pt idx="3116">
                  <c:v>4.2893518518518518E-2</c:v>
                </c:pt>
                <c:pt idx="3117">
                  <c:v>4.2905092592592592E-2</c:v>
                </c:pt>
                <c:pt idx="3118">
                  <c:v>4.2916666666666665E-2</c:v>
                </c:pt>
                <c:pt idx="3119">
                  <c:v>4.2928240740740746E-2</c:v>
                </c:pt>
                <c:pt idx="3120">
                  <c:v>4.2939814814814813E-2</c:v>
                </c:pt>
                <c:pt idx="3121">
                  <c:v>4.2951388888888886E-2</c:v>
                </c:pt>
                <c:pt idx="3122">
                  <c:v>4.296296296296296E-2</c:v>
                </c:pt>
                <c:pt idx="3123">
                  <c:v>4.297453703703704E-2</c:v>
                </c:pt>
                <c:pt idx="3124">
                  <c:v>4.2986111111111114E-2</c:v>
                </c:pt>
                <c:pt idx="3125">
                  <c:v>4.2997685185185187E-2</c:v>
                </c:pt>
                <c:pt idx="3126">
                  <c:v>4.3009259259259254E-2</c:v>
                </c:pt>
                <c:pt idx="3127">
                  <c:v>4.3020833333333335E-2</c:v>
                </c:pt>
                <c:pt idx="3128">
                  <c:v>4.3032407407407408E-2</c:v>
                </c:pt>
                <c:pt idx="3129">
                  <c:v>4.3043981481481482E-2</c:v>
                </c:pt>
                <c:pt idx="3130">
                  <c:v>4.3055555555555562E-2</c:v>
                </c:pt>
                <c:pt idx="3131">
                  <c:v>4.3067129629629629E-2</c:v>
                </c:pt>
                <c:pt idx="3132">
                  <c:v>4.3078703703703702E-2</c:v>
                </c:pt>
                <c:pt idx="3133">
                  <c:v>4.3090277777777776E-2</c:v>
                </c:pt>
                <c:pt idx="3134">
                  <c:v>4.3101851851851856E-2</c:v>
                </c:pt>
                <c:pt idx="3135">
                  <c:v>4.311342592592593E-2</c:v>
                </c:pt>
                <c:pt idx="3136">
                  <c:v>4.3124999999999997E-2</c:v>
                </c:pt>
                <c:pt idx="3137">
                  <c:v>4.313657407407407E-2</c:v>
                </c:pt>
                <c:pt idx="3138">
                  <c:v>4.3148148148148151E-2</c:v>
                </c:pt>
                <c:pt idx="3139">
                  <c:v>4.3159722222222224E-2</c:v>
                </c:pt>
                <c:pt idx="3140">
                  <c:v>4.3171296296296298E-2</c:v>
                </c:pt>
                <c:pt idx="3141">
                  <c:v>4.3182870370370365E-2</c:v>
                </c:pt>
                <c:pt idx="3142">
                  <c:v>4.3194444444444445E-2</c:v>
                </c:pt>
                <c:pt idx="3143">
                  <c:v>4.3206018518518519E-2</c:v>
                </c:pt>
                <c:pt idx="3144">
                  <c:v>4.3217592592592592E-2</c:v>
                </c:pt>
                <c:pt idx="3145">
                  <c:v>4.3229166666666673E-2</c:v>
                </c:pt>
                <c:pt idx="3146">
                  <c:v>4.3240740740740739E-2</c:v>
                </c:pt>
                <c:pt idx="3147">
                  <c:v>4.3252314814814813E-2</c:v>
                </c:pt>
                <c:pt idx="3148">
                  <c:v>4.3263888888888886E-2</c:v>
                </c:pt>
                <c:pt idx="3149">
                  <c:v>4.3275462962962967E-2</c:v>
                </c:pt>
                <c:pt idx="3150">
                  <c:v>4.3287037037037041E-2</c:v>
                </c:pt>
                <c:pt idx="3151">
                  <c:v>4.3298611111111107E-2</c:v>
                </c:pt>
                <c:pt idx="3152">
                  <c:v>4.3310185185185181E-2</c:v>
                </c:pt>
                <c:pt idx="3153">
                  <c:v>4.3321759259259261E-2</c:v>
                </c:pt>
                <c:pt idx="3154">
                  <c:v>4.3333333333333335E-2</c:v>
                </c:pt>
                <c:pt idx="3155">
                  <c:v>4.3344907407407408E-2</c:v>
                </c:pt>
                <c:pt idx="3156">
                  <c:v>4.3356481481481475E-2</c:v>
                </c:pt>
                <c:pt idx="3157">
                  <c:v>4.3368055555555556E-2</c:v>
                </c:pt>
                <c:pt idx="3158">
                  <c:v>4.3379629629629629E-2</c:v>
                </c:pt>
                <c:pt idx="3159">
                  <c:v>4.3391203703703703E-2</c:v>
                </c:pt>
                <c:pt idx="3160">
                  <c:v>4.3402777777777783E-2</c:v>
                </c:pt>
                <c:pt idx="3161">
                  <c:v>4.341435185185185E-2</c:v>
                </c:pt>
                <c:pt idx="3162">
                  <c:v>4.3425925925925923E-2</c:v>
                </c:pt>
                <c:pt idx="3163">
                  <c:v>4.3437499999999997E-2</c:v>
                </c:pt>
                <c:pt idx="3164">
                  <c:v>4.3449074074074077E-2</c:v>
                </c:pt>
                <c:pt idx="3165">
                  <c:v>4.3460648148148151E-2</c:v>
                </c:pt>
                <c:pt idx="3166">
                  <c:v>4.3472222222222225E-2</c:v>
                </c:pt>
                <c:pt idx="3167">
                  <c:v>4.3483796296296291E-2</c:v>
                </c:pt>
                <c:pt idx="3168">
                  <c:v>4.3495370370370372E-2</c:v>
                </c:pt>
                <c:pt idx="3169">
                  <c:v>4.3506944444444445E-2</c:v>
                </c:pt>
                <c:pt idx="3170">
                  <c:v>4.3518518518518519E-2</c:v>
                </c:pt>
                <c:pt idx="3171">
                  <c:v>4.3530092592592599E-2</c:v>
                </c:pt>
                <c:pt idx="3172">
                  <c:v>4.3541666666666666E-2</c:v>
                </c:pt>
                <c:pt idx="3173">
                  <c:v>4.355324074074074E-2</c:v>
                </c:pt>
                <c:pt idx="3174">
                  <c:v>4.3564814814814813E-2</c:v>
                </c:pt>
                <c:pt idx="3175">
                  <c:v>4.3576388888888894E-2</c:v>
                </c:pt>
                <c:pt idx="3176">
                  <c:v>4.3587962962962967E-2</c:v>
                </c:pt>
                <c:pt idx="3177">
                  <c:v>4.3599537037037034E-2</c:v>
                </c:pt>
                <c:pt idx="3178">
                  <c:v>4.3611111111111107E-2</c:v>
                </c:pt>
                <c:pt idx="3179">
                  <c:v>4.3622685185185188E-2</c:v>
                </c:pt>
                <c:pt idx="3180">
                  <c:v>4.3634259259259262E-2</c:v>
                </c:pt>
                <c:pt idx="3181">
                  <c:v>4.3645833333333335E-2</c:v>
                </c:pt>
                <c:pt idx="3182">
                  <c:v>4.3657407407407402E-2</c:v>
                </c:pt>
                <c:pt idx="3183">
                  <c:v>4.3668981481481482E-2</c:v>
                </c:pt>
                <c:pt idx="3184">
                  <c:v>4.3680555555555556E-2</c:v>
                </c:pt>
                <c:pt idx="3185">
                  <c:v>4.3692129629629629E-2</c:v>
                </c:pt>
                <c:pt idx="3186">
                  <c:v>4.370370370370371E-2</c:v>
                </c:pt>
                <c:pt idx="3187">
                  <c:v>4.3715277777777777E-2</c:v>
                </c:pt>
                <c:pt idx="3188">
                  <c:v>4.372685185185185E-2</c:v>
                </c:pt>
                <c:pt idx="3189">
                  <c:v>4.3738425925925924E-2</c:v>
                </c:pt>
                <c:pt idx="3190">
                  <c:v>4.3750000000000004E-2</c:v>
                </c:pt>
                <c:pt idx="3191">
                  <c:v>4.3761574074074078E-2</c:v>
                </c:pt>
                <c:pt idx="3192">
                  <c:v>4.3773148148148144E-2</c:v>
                </c:pt>
                <c:pt idx="3193">
                  <c:v>4.3784722222222218E-2</c:v>
                </c:pt>
                <c:pt idx="3194">
                  <c:v>4.3796296296296298E-2</c:v>
                </c:pt>
                <c:pt idx="3195">
                  <c:v>4.3807870370370372E-2</c:v>
                </c:pt>
                <c:pt idx="3196">
                  <c:v>4.3819444444444446E-2</c:v>
                </c:pt>
                <c:pt idx="3197">
                  <c:v>4.3831018518518512E-2</c:v>
                </c:pt>
                <c:pt idx="3198">
                  <c:v>4.3842592592592593E-2</c:v>
                </c:pt>
                <c:pt idx="3199">
                  <c:v>4.3854166666666666E-2</c:v>
                </c:pt>
                <c:pt idx="3200">
                  <c:v>4.386574074074074E-2</c:v>
                </c:pt>
                <c:pt idx="3201">
                  <c:v>4.387731481481482E-2</c:v>
                </c:pt>
                <c:pt idx="3202">
                  <c:v>4.3888888888888887E-2</c:v>
                </c:pt>
                <c:pt idx="3203">
                  <c:v>4.3900462962962961E-2</c:v>
                </c:pt>
                <c:pt idx="3204">
                  <c:v>4.3912037037037034E-2</c:v>
                </c:pt>
                <c:pt idx="3205">
                  <c:v>4.3923611111111115E-2</c:v>
                </c:pt>
                <c:pt idx="3206">
                  <c:v>4.3935185185185188E-2</c:v>
                </c:pt>
                <c:pt idx="3207">
                  <c:v>4.3946759259259255E-2</c:v>
                </c:pt>
                <c:pt idx="3208">
                  <c:v>4.3958333333333328E-2</c:v>
                </c:pt>
                <c:pt idx="3209">
                  <c:v>4.3969907407407409E-2</c:v>
                </c:pt>
                <c:pt idx="3210">
                  <c:v>4.3981481481481483E-2</c:v>
                </c:pt>
                <c:pt idx="3211">
                  <c:v>4.3993055555555556E-2</c:v>
                </c:pt>
                <c:pt idx="3212">
                  <c:v>4.4004629629629623E-2</c:v>
                </c:pt>
                <c:pt idx="3213">
                  <c:v>4.4016203703703703E-2</c:v>
                </c:pt>
                <c:pt idx="3214">
                  <c:v>4.4027777777777777E-2</c:v>
                </c:pt>
                <c:pt idx="3215">
                  <c:v>4.403935185185185E-2</c:v>
                </c:pt>
                <c:pt idx="3216">
                  <c:v>4.4050925925925931E-2</c:v>
                </c:pt>
                <c:pt idx="3217">
                  <c:v>4.4062500000000004E-2</c:v>
                </c:pt>
                <c:pt idx="3218">
                  <c:v>4.4074074074074071E-2</c:v>
                </c:pt>
                <c:pt idx="3219">
                  <c:v>4.4085648148148145E-2</c:v>
                </c:pt>
                <c:pt idx="3220">
                  <c:v>4.4097222222222225E-2</c:v>
                </c:pt>
                <c:pt idx="3221">
                  <c:v>4.4108796296296299E-2</c:v>
                </c:pt>
                <c:pt idx="3222">
                  <c:v>4.4120370370370372E-2</c:v>
                </c:pt>
                <c:pt idx="3223">
                  <c:v>4.4131944444444439E-2</c:v>
                </c:pt>
                <c:pt idx="3224">
                  <c:v>4.4143518518518519E-2</c:v>
                </c:pt>
                <c:pt idx="3225">
                  <c:v>4.4155092592592593E-2</c:v>
                </c:pt>
                <c:pt idx="3226">
                  <c:v>4.4155092592592593E-2</c:v>
                </c:pt>
                <c:pt idx="3227">
                  <c:v>4.4166666666666667E-2</c:v>
                </c:pt>
                <c:pt idx="3228">
                  <c:v>4.4178240740740747E-2</c:v>
                </c:pt>
                <c:pt idx="3229">
                  <c:v>4.4189814814814814E-2</c:v>
                </c:pt>
                <c:pt idx="3230">
                  <c:v>4.4201388888888887E-2</c:v>
                </c:pt>
                <c:pt idx="3231">
                  <c:v>4.4212962962962961E-2</c:v>
                </c:pt>
                <c:pt idx="3232">
                  <c:v>4.4224537037037041E-2</c:v>
                </c:pt>
                <c:pt idx="3233">
                  <c:v>4.4236111111111115E-2</c:v>
                </c:pt>
                <c:pt idx="3234">
                  <c:v>4.4247685185185182E-2</c:v>
                </c:pt>
                <c:pt idx="3235">
                  <c:v>4.4259259259259255E-2</c:v>
                </c:pt>
                <c:pt idx="3236">
                  <c:v>4.4270833333333336E-2</c:v>
                </c:pt>
                <c:pt idx="3237">
                  <c:v>4.4282407407407409E-2</c:v>
                </c:pt>
                <c:pt idx="3238">
                  <c:v>4.4293981481481483E-2</c:v>
                </c:pt>
                <c:pt idx="3239">
                  <c:v>4.4305555555555549E-2</c:v>
                </c:pt>
                <c:pt idx="3240">
                  <c:v>4.431712962962963E-2</c:v>
                </c:pt>
                <c:pt idx="3241">
                  <c:v>4.4328703703703703E-2</c:v>
                </c:pt>
                <c:pt idx="3242">
                  <c:v>4.4340277777777777E-2</c:v>
                </c:pt>
                <c:pt idx="3243">
                  <c:v>4.4351851851851858E-2</c:v>
                </c:pt>
                <c:pt idx="3244">
                  <c:v>4.4363425925925924E-2</c:v>
                </c:pt>
                <c:pt idx="3245">
                  <c:v>4.4374999999999998E-2</c:v>
                </c:pt>
                <c:pt idx="3246">
                  <c:v>4.4386574074074071E-2</c:v>
                </c:pt>
                <c:pt idx="3247">
                  <c:v>4.4398148148148152E-2</c:v>
                </c:pt>
                <c:pt idx="3248">
                  <c:v>4.4409722222222225E-2</c:v>
                </c:pt>
                <c:pt idx="3249">
                  <c:v>4.4421296296296292E-2</c:v>
                </c:pt>
                <c:pt idx="3250">
                  <c:v>4.4432870370370366E-2</c:v>
                </c:pt>
                <c:pt idx="3251">
                  <c:v>4.4444444444444446E-2</c:v>
                </c:pt>
                <c:pt idx="3252">
                  <c:v>4.445601851851852E-2</c:v>
                </c:pt>
                <c:pt idx="3253">
                  <c:v>4.4467592592592593E-2</c:v>
                </c:pt>
                <c:pt idx="3254">
                  <c:v>4.447916666666666E-2</c:v>
                </c:pt>
                <c:pt idx="3255">
                  <c:v>4.449074074074074E-2</c:v>
                </c:pt>
                <c:pt idx="3256">
                  <c:v>4.4502314814814814E-2</c:v>
                </c:pt>
                <c:pt idx="3257">
                  <c:v>4.4513888888888888E-2</c:v>
                </c:pt>
                <c:pt idx="3258">
                  <c:v>4.4525462962962968E-2</c:v>
                </c:pt>
                <c:pt idx="3259">
                  <c:v>4.4537037037037042E-2</c:v>
                </c:pt>
                <c:pt idx="3260">
                  <c:v>4.4548611111111108E-2</c:v>
                </c:pt>
                <c:pt idx="3261">
                  <c:v>4.4560185185185182E-2</c:v>
                </c:pt>
                <c:pt idx="3262">
                  <c:v>4.4571759259259262E-2</c:v>
                </c:pt>
                <c:pt idx="3263">
                  <c:v>4.4583333333333336E-2</c:v>
                </c:pt>
                <c:pt idx="3264">
                  <c:v>4.4594907407407409E-2</c:v>
                </c:pt>
                <c:pt idx="3265">
                  <c:v>4.4606481481481476E-2</c:v>
                </c:pt>
                <c:pt idx="3266">
                  <c:v>4.4618055555555557E-2</c:v>
                </c:pt>
                <c:pt idx="3267">
                  <c:v>4.462962962962963E-2</c:v>
                </c:pt>
                <c:pt idx="3268">
                  <c:v>4.4641203703703704E-2</c:v>
                </c:pt>
                <c:pt idx="3269">
                  <c:v>4.4652777777777784E-2</c:v>
                </c:pt>
                <c:pt idx="3270">
                  <c:v>4.4664351851851851E-2</c:v>
                </c:pt>
                <c:pt idx="3271">
                  <c:v>4.4675925925925924E-2</c:v>
                </c:pt>
                <c:pt idx="3272">
                  <c:v>4.4687499999999998E-2</c:v>
                </c:pt>
                <c:pt idx="3273">
                  <c:v>4.4699074074074079E-2</c:v>
                </c:pt>
                <c:pt idx="3274">
                  <c:v>4.4710648148148152E-2</c:v>
                </c:pt>
                <c:pt idx="3275">
                  <c:v>4.4722222222222219E-2</c:v>
                </c:pt>
                <c:pt idx="3276">
                  <c:v>4.4733796296296292E-2</c:v>
                </c:pt>
                <c:pt idx="3277">
                  <c:v>4.4745370370370373E-2</c:v>
                </c:pt>
                <c:pt idx="3278">
                  <c:v>4.4756944444444446E-2</c:v>
                </c:pt>
                <c:pt idx="3279">
                  <c:v>4.476851851851852E-2</c:v>
                </c:pt>
                <c:pt idx="3280">
                  <c:v>4.4780092592592587E-2</c:v>
                </c:pt>
                <c:pt idx="3281">
                  <c:v>4.4791666666666667E-2</c:v>
                </c:pt>
                <c:pt idx="3282">
                  <c:v>4.4803240740740741E-2</c:v>
                </c:pt>
                <c:pt idx="3283">
                  <c:v>4.4814814814814814E-2</c:v>
                </c:pt>
                <c:pt idx="3284">
                  <c:v>4.4826388888888895E-2</c:v>
                </c:pt>
                <c:pt idx="3285">
                  <c:v>4.4837962962962961E-2</c:v>
                </c:pt>
                <c:pt idx="3286">
                  <c:v>4.4849537037037035E-2</c:v>
                </c:pt>
                <c:pt idx="3287">
                  <c:v>4.4861111111111109E-2</c:v>
                </c:pt>
                <c:pt idx="3288">
                  <c:v>4.4872685185185189E-2</c:v>
                </c:pt>
                <c:pt idx="3289">
                  <c:v>4.4884259259259263E-2</c:v>
                </c:pt>
                <c:pt idx="3290">
                  <c:v>4.4895833333333329E-2</c:v>
                </c:pt>
                <c:pt idx="3291">
                  <c:v>4.4907407407407403E-2</c:v>
                </c:pt>
                <c:pt idx="3292">
                  <c:v>4.4918981481481483E-2</c:v>
                </c:pt>
                <c:pt idx="3293">
                  <c:v>4.4930555555555557E-2</c:v>
                </c:pt>
                <c:pt idx="3294">
                  <c:v>4.494212962962963E-2</c:v>
                </c:pt>
                <c:pt idx="3295">
                  <c:v>4.4953703703703697E-2</c:v>
                </c:pt>
                <c:pt idx="3296">
                  <c:v>4.4965277777777778E-2</c:v>
                </c:pt>
                <c:pt idx="3297">
                  <c:v>4.4976851851851851E-2</c:v>
                </c:pt>
                <c:pt idx="3298">
                  <c:v>4.4988425925925925E-2</c:v>
                </c:pt>
                <c:pt idx="3299">
                  <c:v>4.5000000000000005E-2</c:v>
                </c:pt>
                <c:pt idx="3300">
                  <c:v>4.5011574074074072E-2</c:v>
                </c:pt>
                <c:pt idx="3301">
                  <c:v>4.5023148148148145E-2</c:v>
                </c:pt>
                <c:pt idx="3302">
                  <c:v>4.5034722222222219E-2</c:v>
                </c:pt>
                <c:pt idx="3303">
                  <c:v>4.50462962962963E-2</c:v>
                </c:pt>
                <c:pt idx="3304">
                  <c:v>4.5057870370370373E-2</c:v>
                </c:pt>
                <c:pt idx="3305">
                  <c:v>4.5069444444444447E-2</c:v>
                </c:pt>
                <c:pt idx="3306">
                  <c:v>4.5081018518518513E-2</c:v>
                </c:pt>
                <c:pt idx="3307">
                  <c:v>4.5092592592592594E-2</c:v>
                </c:pt>
                <c:pt idx="3308">
                  <c:v>4.5104166666666667E-2</c:v>
                </c:pt>
                <c:pt idx="3309">
                  <c:v>4.5115740740740741E-2</c:v>
                </c:pt>
                <c:pt idx="3310">
                  <c:v>4.5127314814814821E-2</c:v>
                </c:pt>
                <c:pt idx="3311">
                  <c:v>4.5138888888888888E-2</c:v>
                </c:pt>
                <c:pt idx="3312">
                  <c:v>4.5150462962962962E-2</c:v>
                </c:pt>
                <c:pt idx="3313">
                  <c:v>4.5162037037037035E-2</c:v>
                </c:pt>
                <c:pt idx="3314">
                  <c:v>4.5173611111111116E-2</c:v>
                </c:pt>
                <c:pt idx="3315">
                  <c:v>4.5185185185185189E-2</c:v>
                </c:pt>
                <c:pt idx="3316">
                  <c:v>4.5196759259259256E-2</c:v>
                </c:pt>
                <c:pt idx="3317">
                  <c:v>4.520833333333333E-2</c:v>
                </c:pt>
                <c:pt idx="3318">
                  <c:v>4.521990740740741E-2</c:v>
                </c:pt>
                <c:pt idx="3319">
                  <c:v>4.5231481481481484E-2</c:v>
                </c:pt>
                <c:pt idx="3320">
                  <c:v>4.5243055555555557E-2</c:v>
                </c:pt>
                <c:pt idx="3321">
                  <c:v>4.5254629629629624E-2</c:v>
                </c:pt>
                <c:pt idx="3322">
                  <c:v>4.5266203703703704E-2</c:v>
                </c:pt>
                <c:pt idx="3323">
                  <c:v>4.5277777777777778E-2</c:v>
                </c:pt>
                <c:pt idx="3324">
                  <c:v>4.5289351851851851E-2</c:v>
                </c:pt>
                <c:pt idx="3325">
                  <c:v>4.5300925925925932E-2</c:v>
                </c:pt>
                <c:pt idx="3326">
                  <c:v>4.5312499999999999E-2</c:v>
                </c:pt>
                <c:pt idx="3327">
                  <c:v>4.5324074074074072E-2</c:v>
                </c:pt>
                <c:pt idx="3328">
                  <c:v>4.5335648148148146E-2</c:v>
                </c:pt>
                <c:pt idx="3329">
                  <c:v>4.5347222222222226E-2</c:v>
                </c:pt>
                <c:pt idx="3330">
                  <c:v>4.53587962962963E-2</c:v>
                </c:pt>
                <c:pt idx="3331">
                  <c:v>4.5370370370370366E-2</c:v>
                </c:pt>
                <c:pt idx="3332">
                  <c:v>4.538194444444444E-2</c:v>
                </c:pt>
                <c:pt idx="3333">
                  <c:v>4.5393518518518521E-2</c:v>
                </c:pt>
                <c:pt idx="3334">
                  <c:v>4.5405092592592594E-2</c:v>
                </c:pt>
                <c:pt idx="3335">
                  <c:v>4.5416666666666668E-2</c:v>
                </c:pt>
                <c:pt idx="3336">
                  <c:v>4.5428240740740734E-2</c:v>
                </c:pt>
                <c:pt idx="3337">
                  <c:v>4.5439814814814815E-2</c:v>
                </c:pt>
                <c:pt idx="3338">
                  <c:v>4.5451388888888888E-2</c:v>
                </c:pt>
                <c:pt idx="3339">
                  <c:v>4.5462962962962962E-2</c:v>
                </c:pt>
                <c:pt idx="3340">
                  <c:v>4.5474537037037042E-2</c:v>
                </c:pt>
                <c:pt idx="3341">
                  <c:v>4.5486111111111109E-2</c:v>
                </c:pt>
                <c:pt idx="3342">
                  <c:v>4.5497685185185183E-2</c:v>
                </c:pt>
                <c:pt idx="3343">
                  <c:v>4.5509259259259256E-2</c:v>
                </c:pt>
                <c:pt idx="3344">
                  <c:v>4.5520833333333337E-2</c:v>
                </c:pt>
                <c:pt idx="3345">
                  <c:v>4.553240740740741E-2</c:v>
                </c:pt>
                <c:pt idx="3346">
                  <c:v>4.5543981481481477E-2</c:v>
                </c:pt>
                <c:pt idx="3347">
                  <c:v>4.5555555555555551E-2</c:v>
                </c:pt>
                <c:pt idx="3348">
                  <c:v>4.5567129629629631E-2</c:v>
                </c:pt>
                <c:pt idx="3349">
                  <c:v>4.5578703703703705E-2</c:v>
                </c:pt>
                <c:pt idx="3350">
                  <c:v>4.5590277777777778E-2</c:v>
                </c:pt>
                <c:pt idx="3351">
                  <c:v>4.5601851851851859E-2</c:v>
                </c:pt>
                <c:pt idx="3352">
                  <c:v>4.5613425925925925E-2</c:v>
                </c:pt>
                <c:pt idx="3353">
                  <c:v>4.5624999999999999E-2</c:v>
                </c:pt>
                <c:pt idx="3354">
                  <c:v>4.5636574074074072E-2</c:v>
                </c:pt>
                <c:pt idx="3355">
                  <c:v>4.5648148148148153E-2</c:v>
                </c:pt>
                <c:pt idx="3356">
                  <c:v>4.5659722222222227E-2</c:v>
                </c:pt>
                <c:pt idx="3357">
                  <c:v>4.5671296296296293E-2</c:v>
                </c:pt>
                <c:pt idx="3358">
                  <c:v>4.5682870370370367E-2</c:v>
                </c:pt>
                <c:pt idx="3359">
                  <c:v>4.5694444444444447E-2</c:v>
                </c:pt>
                <c:pt idx="3360">
                  <c:v>4.5706018518518521E-2</c:v>
                </c:pt>
                <c:pt idx="3361">
                  <c:v>4.5717592592592594E-2</c:v>
                </c:pt>
                <c:pt idx="3362">
                  <c:v>4.5729166666666661E-2</c:v>
                </c:pt>
                <c:pt idx="3363">
                  <c:v>4.5740740740740742E-2</c:v>
                </c:pt>
                <c:pt idx="3364">
                  <c:v>4.5752314814814815E-2</c:v>
                </c:pt>
                <c:pt idx="3365">
                  <c:v>4.5763888888888889E-2</c:v>
                </c:pt>
                <c:pt idx="3366">
                  <c:v>4.5775462962962969E-2</c:v>
                </c:pt>
                <c:pt idx="3367">
                  <c:v>4.5787037037037036E-2</c:v>
                </c:pt>
                <c:pt idx="3368">
                  <c:v>4.5798611111111109E-2</c:v>
                </c:pt>
                <c:pt idx="3369">
                  <c:v>4.5810185185185183E-2</c:v>
                </c:pt>
                <c:pt idx="3370">
                  <c:v>4.5821759259259263E-2</c:v>
                </c:pt>
                <c:pt idx="3371">
                  <c:v>4.5833333333333337E-2</c:v>
                </c:pt>
                <c:pt idx="3372">
                  <c:v>4.5844907407407404E-2</c:v>
                </c:pt>
                <c:pt idx="3373">
                  <c:v>4.5856481481481477E-2</c:v>
                </c:pt>
                <c:pt idx="3374">
                  <c:v>4.5868055555555558E-2</c:v>
                </c:pt>
                <c:pt idx="3375">
                  <c:v>4.5879629629629631E-2</c:v>
                </c:pt>
                <c:pt idx="3376">
                  <c:v>4.5891203703703705E-2</c:v>
                </c:pt>
                <c:pt idx="3377">
                  <c:v>4.5902777777777772E-2</c:v>
                </c:pt>
                <c:pt idx="3378">
                  <c:v>4.5914351851851852E-2</c:v>
                </c:pt>
                <c:pt idx="3379">
                  <c:v>4.5925925925925926E-2</c:v>
                </c:pt>
                <c:pt idx="3380">
                  <c:v>4.5937499999999999E-2</c:v>
                </c:pt>
                <c:pt idx="3381">
                  <c:v>4.594907407407408E-2</c:v>
                </c:pt>
                <c:pt idx="3382">
                  <c:v>4.5960648148148146E-2</c:v>
                </c:pt>
                <c:pt idx="3383">
                  <c:v>4.597222222222222E-2</c:v>
                </c:pt>
                <c:pt idx="3384">
                  <c:v>4.5983796296296293E-2</c:v>
                </c:pt>
                <c:pt idx="3385">
                  <c:v>4.5995370370370374E-2</c:v>
                </c:pt>
                <c:pt idx="3386">
                  <c:v>4.6006944444444448E-2</c:v>
                </c:pt>
                <c:pt idx="3387">
                  <c:v>4.6018518518518514E-2</c:v>
                </c:pt>
                <c:pt idx="3388">
                  <c:v>4.6030092592592588E-2</c:v>
                </c:pt>
                <c:pt idx="3389">
                  <c:v>4.6041666666666668E-2</c:v>
                </c:pt>
                <c:pt idx="3390">
                  <c:v>4.6053240740740742E-2</c:v>
                </c:pt>
                <c:pt idx="3391">
                  <c:v>4.6064814814814815E-2</c:v>
                </c:pt>
                <c:pt idx="3392">
                  <c:v>4.6076388888888882E-2</c:v>
                </c:pt>
                <c:pt idx="3393">
                  <c:v>4.6087962962962963E-2</c:v>
                </c:pt>
                <c:pt idx="3394">
                  <c:v>4.6099537037037036E-2</c:v>
                </c:pt>
                <c:pt idx="3395">
                  <c:v>4.611111111111111E-2</c:v>
                </c:pt>
                <c:pt idx="3396">
                  <c:v>4.612268518518519E-2</c:v>
                </c:pt>
                <c:pt idx="3397">
                  <c:v>4.6134259259259264E-2</c:v>
                </c:pt>
                <c:pt idx="3398">
                  <c:v>4.614583333333333E-2</c:v>
                </c:pt>
                <c:pt idx="3399">
                  <c:v>4.6157407407407404E-2</c:v>
                </c:pt>
                <c:pt idx="3400">
                  <c:v>4.6168981481481484E-2</c:v>
                </c:pt>
                <c:pt idx="3401">
                  <c:v>4.6180555555555558E-2</c:v>
                </c:pt>
                <c:pt idx="3402">
                  <c:v>4.6192129629629632E-2</c:v>
                </c:pt>
                <c:pt idx="3403">
                  <c:v>4.6203703703703698E-2</c:v>
                </c:pt>
                <c:pt idx="3404">
                  <c:v>4.6215277777777779E-2</c:v>
                </c:pt>
                <c:pt idx="3405">
                  <c:v>4.6226851851851852E-2</c:v>
                </c:pt>
                <c:pt idx="3406">
                  <c:v>4.6238425925925926E-2</c:v>
                </c:pt>
                <c:pt idx="3407">
                  <c:v>4.6250000000000006E-2</c:v>
                </c:pt>
                <c:pt idx="3408">
                  <c:v>4.6261574074074073E-2</c:v>
                </c:pt>
                <c:pt idx="3409">
                  <c:v>4.6273148148148147E-2</c:v>
                </c:pt>
                <c:pt idx="3410">
                  <c:v>4.628472222222222E-2</c:v>
                </c:pt>
                <c:pt idx="3411">
                  <c:v>4.6296296296296301E-2</c:v>
                </c:pt>
                <c:pt idx="3412">
                  <c:v>4.6307870370370374E-2</c:v>
                </c:pt>
                <c:pt idx="3413">
                  <c:v>4.6319444444444441E-2</c:v>
                </c:pt>
                <c:pt idx="3414">
                  <c:v>4.6331018518518514E-2</c:v>
                </c:pt>
                <c:pt idx="3415">
                  <c:v>4.6342592592592595E-2</c:v>
                </c:pt>
                <c:pt idx="3416">
                  <c:v>4.6354166666666669E-2</c:v>
                </c:pt>
                <c:pt idx="3417">
                  <c:v>4.6365740740740742E-2</c:v>
                </c:pt>
                <c:pt idx="3418">
                  <c:v>4.6377314814814809E-2</c:v>
                </c:pt>
                <c:pt idx="3419">
                  <c:v>4.6388888888888889E-2</c:v>
                </c:pt>
                <c:pt idx="3420">
                  <c:v>4.6400462962962963E-2</c:v>
                </c:pt>
                <c:pt idx="3421">
                  <c:v>4.6412037037037036E-2</c:v>
                </c:pt>
                <c:pt idx="3422">
                  <c:v>4.6423611111111117E-2</c:v>
                </c:pt>
                <c:pt idx="3423">
                  <c:v>4.6435185185185184E-2</c:v>
                </c:pt>
                <c:pt idx="3424">
                  <c:v>4.6446759259259257E-2</c:v>
                </c:pt>
                <c:pt idx="3425">
                  <c:v>4.6458333333333331E-2</c:v>
                </c:pt>
                <c:pt idx="3426">
                  <c:v>4.6469907407407411E-2</c:v>
                </c:pt>
                <c:pt idx="3427">
                  <c:v>4.6481481481481485E-2</c:v>
                </c:pt>
                <c:pt idx="3428">
                  <c:v>4.6493055555555551E-2</c:v>
                </c:pt>
                <c:pt idx="3429">
                  <c:v>4.6504629629629625E-2</c:v>
                </c:pt>
                <c:pt idx="3430">
                  <c:v>4.6516203703703705E-2</c:v>
                </c:pt>
                <c:pt idx="3431">
                  <c:v>4.6527777777777779E-2</c:v>
                </c:pt>
                <c:pt idx="3432">
                  <c:v>4.6539351851851853E-2</c:v>
                </c:pt>
                <c:pt idx="3433">
                  <c:v>4.6550925925925919E-2</c:v>
                </c:pt>
                <c:pt idx="3434">
                  <c:v>4.65625E-2</c:v>
                </c:pt>
                <c:pt idx="3435">
                  <c:v>4.6574074074074073E-2</c:v>
                </c:pt>
                <c:pt idx="3436">
                  <c:v>4.6585648148148147E-2</c:v>
                </c:pt>
                <c:pt idx="3437">
                  <c:v>4.6597222222222227E-2</c:v>
                </c:pt>
                <c:pt idx="3438">
                  <c:v>4.6608796296296294E-2</c:v>
                </c:pt>
                <c:pt idx="3439">
                  <c:v>4.6620370370370368E-2</c:v>
                </c:pt>
                <c:pt idx="3440">
                  <c:v>4.6631944444444441E-2</c:v>
                </c:pt>
                <c:pt idx="3441">
                  <c:v>4.6643518518518522E-2</c:v>
                </c:pt>
                <c:pt idx="3442">
                  <c:v>4.6655092592592595E-2</c:v>
                </c:pt>
                <c:pt idx="3443">
                  <c:v>4.6666666666666669E-2</c:v>
                </c:pt>
                <c:pt idx="3444">
                  <c:v>4.6678240740740735E-2</c:v>
                </c:pt>
                <c:pt idx="3445">
                  <c:v>4.6689814814814816E-2</c:v>
                </c:pt>
                <c:pt idx="3446">
                  <c:v>4.670138888888889E-2</c:v>
                </c:pt>
                <c:pt idx="3447">
                  <c:v>4.6712962962962963E-2</c:v>
                </c:pt>
                <c:pt idx="3448">
                  <c:v>4.6724537037037044E-2</c:v>
                </c:pt>
                <c:pt idx="3449">
                  <c:v>4.673611111111111E-2</c:v>
                </c:pt>
                <c:pt idx="3450">
                  <c:v>4.6747685185185184E-2</c:v>
                </c:pt>
                <c:pt idx="3451">
                  <c:v>4.6759259259259257E-2</c:v>
                </c:pt>
                <c:pt idx="3452">
                  <c:v>4.6770833333333338E-2</c:v>
                </c:pt>
                <c:pt idx="3453">
                  <c:v>4.6782407407407411E-2</c:v>
                </c:pt>
                <c:pt idx="3454">
                  <c:v>4.6793981481481478E-2</c:v>
                </c:pt>
                <c:pt idx="3455">
                  <c:v>4.6805555555555552E-2</c:v>
                </c:pt>
                <c:pt idx="3456">
                  <c:v>4.6817129629629632E-2</c:v>
                </c:pt>
                <c:pt idx="3457">
                  <c:v>4.6828703703703706E-2</c:v>
                </c:pt>
                <c:pt idx="3458">
                  <c:v>4.6840277777777779E-2</c:v>
                </c:pt>
                <c:pt idx="3459">
                  <c:v>4.6851851851851846E-2</c:v>
                </c:pt>
                <c:pt idx="3460">
                  <c:v>4.6863425925925926E-2</c:v>
                </c:pt>
                <c:pt idx="3461">
                  <c:v>4.6875E-2</c:v>
                </c:pt>
                <c:pt idx="3462">
                  <c:v>4.6886574074074074E-2</c:v>
                </c:pt>
                <c:pt idx="3463">
                  <c:v>4.6898148148148154E-2</c:v>
                </c:pt>
                <c:pt idx="3464">
                  <c:v>4.6909722222222221E-2</c:v>
                </c:pt>
                <c:pt idx="3465">
                  <c:v>4.6921296296296294E-2</c:v>
                </c:pt>
                <c:pt idx="3466">
                  <c:v>4.6932870370370368E-2</c:v>
                </c:pt>
                <c:pt idx="3467">
                  <c:v>4.6944444444444448E-2</c:v>
                </c:pt>
                <c:pt idx="3468">
                  <c:v>4.6956018518518522E-2</c:v>
                </c:pt>
                <c:pt idx="3469">
                  <c:v>4.6967592592592589E-2</c:v>
                </c:pt>
                <c:pt idx="3470">
                  <c:v>4.6979166666666662E-2</c:v>
                </c:pt>
                <c:pt idx="3471">
                  <c:v>4.6990740740740743E-2</c:v>
                </c:pt>
                <c:pt idx="3472">
                  <c:v>4.7002314814814816E-2</c:v>
                </c:pt>
                <c:pt idx="3473">
                  <c:v>4.701388888888889E-2</c:v>
                </c:pt>
                <c:pt idx="3474">
                  <c:v>4.702546296296297E-2</c:v>
                </c:pt>
                <c:pt idx="3475">
                  <c:v>4.7037037037037037E-2</c:v>
                </c:pt>
                <c:pt idx="3476">
                  <c:v>4.704861111111111E-2</c:v>
                </c:pt>
                <c:pt idx="3477">
                  <c:v>4.7060185185185184E-2</c:v>
                </c:pt>
                <c:pt idx="3478">
                  <c:v>4.7071759259259265E-2</c:v>
                </c:pt>
                <c:pt idx="3479">
                  <c:v>4.7083333333333331E-2</c:v>
                </c:pt>
                <c:pt idx="3480">
                  <c:v>4.7094907407407405E-2</c:v>
                </c:pt>
                <c:pt idx="3481">
                  <c:v>4.7106481481481478E-2</c:v>
                </c:pt>
                <c:pt idx="3482">
                  <c:v>4.7118055555555559E-2</c:v>
                </c:pt>
                <c:pt idx="3483">
                  <c:v>4.7129629629629632E-2</c:v>
                </c:pt>
                <c:pt idx="3484">
                  <c:v>4.7141203703703706E-2</c:v>
                </c:pt>
                <c:pt idx="3485">
                  <c:v>4.7152777777777773E-2</c:v>
                </c:pt>
                <c:pt idx="3486">
                  <c:v>4.7164351851851853E-2</c:v>
                </c:pt>
                <c:pt idx="3487">
                  <c:v>4.7175925925925927E-2</c:v>
                </c:pt>
                <c:pt idx="3488">
                  <c:v>4.71875E-2</c:v>
                </c:pt>
                <c:pt idx="3489">
                  <c:v>4.7199074074074067E-2</c:v>
                </c:pt>
                <c:pt idx="3490">
                  <c:v>4.7210648148148147E-2</c:v>
                </c:pt>
                <c:pt idx="3491">
                  <c:v>4.7222222222222221E-2</c:v>
                </c:pt>
                <c:pt idx="3492">
                  <c:v>4.7233796296296295E-2</c:v>
                </c:pt>
                <c:pt idx="3493">
                  <c:v>4.7245370370370375E-2</c:v>
                </c:pt>
                <c:pt idx="3494">
                  <c:v>4.7256944444444449E-2</c:v>
                </c:pt>
                <c:pt idx="3495">
                  <c:v>4.7268518518518515E-2</c:v>
                </c:pt>
                <c:pt idx="3496">
                  <c:v>4.7280092592592589E-2</c:v>
                </c:pt>
                <c:pt idx="3497">
                  <c:v>4.7291666666666669E-2</c:v>
                </c:pt>
                <c:pt idx="3498">
                  <c:v>4.7303240740740743E-2</c:v>
                </c:pt>
                <c:pt idx="3499">
                  <c:v>4.731481481481481E-2</c:v>
                </c:pt>
                <c:pt idx="3500">
                  <c:v>4.7326388888888883E-2</c:v>
                </c:pt>
                <c:pt idx="3501">
                  <c:v>4.7337962962962964E-2</c:v>
                </c:pt>
                <c:pt idx="3502">
                  <c:v>4.7349537037037037E-2</c:v>
                </c:pt>
                <c:pt idx="3503">
                  <c:v>4.7361111111111111E-2</c:v>
                </c:pt>
                <c:pt idx="3504">
                  <c:v>4.7372685185185191E-2</c:v>
                </c:pt>
                <c:pt idx="3505">
                  <c:v>4.7384259259259258E-2</c:v>
                </c:pt>
                <c:pt idx="3506">
                  <c:v>4.7395833333333331E-2</c:v>
                </c:pt>
                <c:pt idx="3507">
                  <c:v>4.7407407407407405E-2</c:v>
                </c:pt>
                <c:pt idx="3508">
                  <c:v>4.7418981481481486E-2</c:v>
                </c:pt>
                <c:pt idx="3509">
                  <c:v>4.7430555555555559E-2</c:v>
                </c:pt>
                <c:pt idx="3510">
                  <c:v>4.7442129629629626E-2</c:v>
                </c:pt>
                <c:pt idx="3511">
                  <c:v>4.7453703703703699E-2</c:v>
                </c:pt>
                <c:pt idx="3512">
                  <c:v>4.746527777777778E-2</c:v>
                </c:pt>
                <c:pt idx="3513">
                  <c:v>4.7476851851851853E-2</c:v>
                </c:pt>
                <c:pt idx="3514">
                  <c:v>4.7488425925925927E-2</c:v>
                </c:pt>
              </c:numCache>
            </c:numRef>
          </c:cat>
          <c:val>
            <c:numRef>
              <c:f>Sheet1!$E$1:$E$3515</c:f>
              <c:numCache>
                <c:formatCode>General</c:formatCode>
                <c:ptCount val="3515"/>
                <c:pt idx="0">
                  <c:v>3</c:v>
                </c:pt>
                <c:pt idx="1">
                  <c:v>6</c:v>
                </c:pt>
                <c:pt idx="2">
                  <c:v>3</c:v>
                </c:pt>
                <c:pt idx="3">
                  <c:v>7</c:v>
                </c:pt>
                <c:pt idx="4">
                  <c:v>5</c:v>
                </c:pt>
                <c:pt idx="5">
                  <c:v>7</c:v>
                </c:pt>
                <c:pt idx="6">
                  <c:v>7</c:v>
                </c:pt>
                <c:pt idx="7">
                  <c:v>7</c:v>
                </c:pt>
                <c:pt idx="8">
                  <c:v>7</c:v>
                </c:pt>
                <c:pt idx="9">
                  <c:v>12</c:v>
                </c:pt>
                <c:pt idx="10">
                  <c:v>9</c:v>
                </c:pt>
                <c:pt idx="11">
                  <c:v>8</c:v>
                </c:pt>
                <c:pt idx="12">
                  <c:v>9</c:v>
                </c:pt>
                <c:pt idx="13">
                  <c:v>9</c:v>
                </c:pt>
                <c:pt idx="14">
                  <c:v>9</c:v>
                </c:pt>
                <c:pt idx="15">
                  <c:v>8</c:v>
                </c:pt>
                <c:pt idx="16">
                  <c:v>9</c:v>
                </c:pt>
                <c:pt idx="17">
                  <c:v>5</c:v>
                </c:pt>
                <c:pt idx="18">
                  <c:v>8</c:v>
                </c:pt>
                <c:pt idx="19">
                  <c:v>6</c:v>
                </c:pt>
                <c:pt idx="20">
                  <c:v>7</c:v>
                </c:pt>
                <c:pt idx="21">
                  <c:v>8</c:v>
                </c:pt>
                <c:pt idx="22">
                  <c:v>7</c:v>
                </c:pt>
                <c:pt idx="23">
                  <c:v>7</c:v>
                </c:pt>
                <c:pt idx="24">
                  <c:v>7</c:v>
                </c:pt>
                <c:pt idx="25">
                  <c:v>7</c:v>
                </c:pt>
                <c:pt idx="26">
                  <c:v>5</c:v>
                </c:pt>
                <c:pt idx="27">
                  <c:v>6</c:v>
                </c:pt>
                <c:pt idx="28">
                  <c:v>8</c:v>
                </c:pt>
                <c:pt idx="29">
                  <c:v>9</c:v>
                </c:pt>
                <c:pt idx="30">
                  <c:v>7</c:v>
                </c:pt>
                <c:pt idx="31">
                  <c:v>9</c:v>
                </c:pt>
                <c:pt idx="32">
                  <c:v>12</c:v>
                </c:pt>
                <c:pt idx="33">
                  <c:v>9</c:v>
                </c:pt>
                <c:pt idx="34">
                  <c:v>9</c:v>
                </c:pt>
                <c:pt idx="35">
                  <c:v>7</c:v>
                </c:pt>
                <c:pt idx="36">
                  <c:v>7</c:v>
                </c:pt>
                <c:pt idx="37">
                  <c:v>7</c:v>
                </c:pt>
                <c:pt idx="38">
                  <c:v>9</c:v>
                </c:pt>
                <c:pt idx="39">
                  <c:v>8</c:v>
                </c:pt>
                <c:pt idx="40">
                  <c:v>7</c:v>
                </c:pt>
                <c:pt idx="41">
                  <c:v>7</c:v>
                </c:pt>
                <c:pt idx="42">
                  <c:v>6</c:v>
                </c:pt>
                <c:pt idx="43">
                  <c:v>5</c:v>
                </c:pt>
                <c:pt idx="44">
                  <c:v>8</c:v>
                </c:pt>
                <c:pt idx="45">
                  <c:v>6</c:v>
                </c:pt>
                <c:pt idx="46">
                  <c:v>6</c:v>
                </c:pt>
                <c:pt idx="47">
                  <c:v>3</c:v>
                </c:pt>
                <c:pt idx="48">
                  <c:v>5</c:v>
                </c:pt>
                <c:pt idx="49">
                  <c:v>5</c:v>
                </c:pt>
                <c:pt idx="50">
                  <c:v>3</c:v>
                </c:pt>
                <c:pt idx="51">
                  <c:v>4</c:v>
                </c:pt>
                <c:pt idx="52">
                  <c:v>3</c:v>
                </c:pt>
                <c:pt idx="53">
                  <c:v>3</c:v>
                </c:pt>
                <c:pt idx="54">
                  <c:v>2</c:v>
                </c:pt>
                <c:pt idx="55">
                  <c:v>7</c:v>
                </c:pt>
                <c:pt idx="56">
                  <c:v>5</c:v>
                </c:pt>
                <c:pt idx="57">
                  <c:v>3</c:v>
                </c:pt>
                <c:pt idx="58">
                  <c:v>5</c:v>
                </c:pt>
                <c:pt idx="59">
                  <c:v>2</c:v>
                </c:pt>
                <c:pt idx="60">
                  <c:v>4</c:v>
                </c:pt>
                <c:pt idx="61">
                  <c:v>3</c:v>
                </c:pt>
                <c:pt idx="62">
                  <c:v>5</c:v>
                </c:pt>
                <c:pt idx="63">
                  <c:v>2</c:v>
                </c:pt>
                <c:pt idx="64">
                  <c:v>2</c:v>
                </c:pt>
                <c:pt idx="65">
                  <c:v>2</c:v>
                </c:pt>
                <c:pt idx="66">
                  <c:v>2</c:v>
                </c:pt>
                <c:pt idx="67">
                  <c:v>2</c:v>
                </c:pt>
                <c:pt idx="68">
                  <c:v>1</c:v>
                </c:pt>
                <c:pt idx="69">
                  <c:v>2</c:v>
                </c:pt>
                <c:pt idx="70">
                  <c:v>0</c:v>
                </c:pt>
                <c:pt idx="71">
                  <c:v>11</c:v>
                </c:pt>
                <c:pt idx="72">
                  <c:v>0</c:v>
                </c:pt>
                <c:pt idx="73">
                  <c:v>0</c:v>
                </c:pt>
                <c:pt idx="74">
                  <c:v>0</c:v>
                </c:pt>
                <c:pt idx="75">
                  <c:v>3</c:v>
                </c:pt>
                <c:pt idx="76">
                  <c:v>0</c:v>
                </c:pt>
                <c:pt idx="77">
                  <c:v>1</c:v>
                </c:pt>
                <c:pt idx="78">
                  <c:v>0</c:v>
                </c:pt>
                <c:pt idx="79">
                  <c:v>1</c:v>
                </c:pt>
                <c:pt idx="80">
                  <c:v>0</c:v>
                </c:pt>
                <c:pt idx="81">
                  <c:v>0</c:v>
                </c:pt>
                <c:pt idx="82">
                  <c:v>1</c:v>
                </c:pt>
                <c:pt idx="83">
                  <c:v>2</c:v>
                </c:pt>
                <c:pt idx="84">
                  <c:v>0</c:v>
                </c:pt>
                <c:pt idx="85">
                  <c:v>1</c:v>
                </c:pt>
                <c:pt idx="86">
                  <c:v>1</c:v>
                </c:pt>
                <c:pt idx="87">
                  <c:v>1</c:v>
                </c:pt>
                <c:pt idx="88">
                  <c:v>0</c:v>
                </c:pt>
                <c:pt idx="89">
                  <c:v>1</c:v>
                </c:pt>
                <c:pt idx="90">
                  <c:v>0</c:v>
                </c:pt>
                <c:pt idx="91">
                  <c:v>0</c:v>
                </c:pt>
                <c:pt idx="92">
                  <c:v>1</c:v>
                </c:pt>
                <c:pt idx="93">
                  <c:v>0</c:v>
                </c:pt>
                <c:pt idx="94">
                  <c:v>2</c:v>
                </c:pt>
                <c:pt idx="95">
                  <c:v>3</c:v>
                </c:pt>
                <c:pt idx="96">
                  <c:v>4</c:v>
                </c:pt>
                <c:pt idx="97">
                  <c:v>5</c:v>
                </c:pt>
                <c:pt idx="98">
                  <c:v>9</c:v>
                </c:pt>
                <c:pt idx="99">
                  <c:v>7</c:v>
                </c:pt>
                <c:pt idx="100">
                  <c:v>7</c:v>
                </c:pt>
                <c:pt idx="101">
                  <c:v>9</c:v>
                </c:pt>
                <c:pt idx="102">
                  <c:v>9</c:v>
                </c:pt>
                <c:pt idx="103">
                  <c:v>9</c:v>
                </c:pt>
                <c:pt idx="104">
                  <c:v>8</c:v>
                </c:pt>
                <c:pt idx="105">
                  <c:v>11</c:v>
                </c:pt>
                <c:pt idx="106">
                  <c:v>11</c:v>
                </c:pt>
                <c:pt idx="107">
                  <c:v>14</c:v>
                </c:pt>
                <c:pt idx="108">
                  <c:v>13</c:v>
                </c:pt>
                <c:pt idx="109">
                  <c:v>14</c:v>
                </c:pt>
                <c:pt idx="110">
                  <c:v>11</c:v>
                </c:pt>
                <c:pt idx="111">
                  <c:v>12</c:v>
                </c:pt>
                <c:pt idx="112">
                  <c:v>17</c:v>
                </c:pt>
                <c:pt idx="113">
                  <c:v>19</c:v>
                </c:pt>
                <c:pt idx="114">
                  <c:v>22</c:v>
                </c:pt>
                <c:pt idx="115">
                  <c:v>19</c:v>
                </c:pt>
                <c:pt idx="116">
                  <c:v>23</c:v>
                </c:pt>
                <c:pt idx="117">
                  <c:v>22</c:v>
                </c:pt>
                <c:pt idx="118">
                  <c:v>23</c:v>
                </c:pt>
                <c:pt idx="119">
                  <c:v>22</c:v>
                </c:pt>
                <c:pt idx="120">
                  <c:v>22</c:v>
                </c:pt>
                <c:pt idx="121">
                  <c:v>22</c:v>
                </c:pt>
                <c:pt idx="122">
                  <c:v>19</c:v>
                </c:pt>
                <c:pt idx="123">
                  <c:v>18</c:v>
                </c:pt>
                <c:pt idx="124">
                  <c:v>15</c:v>
                </c:pt>
                <c:pt idx="125">
                  <c:v>14</c:v>
                </c:pt>
                <c:pt idx="126">
                  <c:v>15</c:v>
                </c:pt>
                <c:pt idx="127">
                  <c:v>15</c:v>
                </c:pt>
                <c:pt idx="128">
                  <c:v>14</c:v>
                </c:pt>
                <c:pt idx="129">
                  <c:v>15</c:v>
                </c:pt>
                <c:pt idx="130">
                  <c:v>14</c:v>
                </c:pt>
                <c:pt idx="131">
                  <c:v>17</c:v>
                </c:pt>
                <c:pt idx="132">
                  <c:v>15</c:v>
                </c:pt>
                <c:pt idx="133">
                  <c:v>18</c:v>
                </c:pt>
                <c:pt idx="134">
                  <c:v>15</c:v>
                </c:pt>
                <c:pt idx="135">
                  <c:v>14</c:v>
                </c:pt>
                <c:pt idx="136">
                  <c:v>17</c:v>
                </c:pt>
                <c:pt idx="137">
                  <c:v>11</c:v>
                </c:pt>
                <c:pt idx="138">
                  <c:v>14</c:v>
                </c:pt>
                <c:pt idx="139">
                  <c:v>14</c:v>
                </c:pt>
                <c:pt idx="140">
                  <c:v>14</c:v>
                </c:pt>
                <c:pt idx="141">
                  <c:v>12</c:v>
                </c:pt>
                <c:pt idx="142">
                  <c:v>11</c:v>
                </c:pt>
                <c:pt idx="143">
                  <c:v>13</c:v>
                </c:pt>
                <c:pt idx="144">
                  <c:v>15</c:v>
                </c:pt>
                <c:pt idx="145">
                  <c:v>11</c:v>
                </c:pt>
                <c:pt idx="146">
                  <c:v>11</c:v>
                </c:pt>
                <c:pt idx="147">
                  <c:v>11</c:v>
                </c:pt>
                <c:pt idx="148">
                  <c:v>9</c:v>
                </c:pt>
                <c:pt idx="149">
                  <c:v>13</c:v>
                </c:pt>
                <c:pt idx="150">
                  <c:v>11</c:v>
                </c:pt>
                <c:pt idx="151">
                  <c:v>13</c:v>
                </c:pt>
                <c:pt idx="152">
                  <c:v>9</c:v>
                </c:pt>
                <c:pt idx="153">
                  <c:v>13</c:v>
                </c:pt>
                <c:pt idx="154">
                  <c:v>13</c:v>
                </c:pt>
                <c:pt idx="155">
                  <c:v>12</c:v>
                </c:pt>
                <c:pt idx="156">
                  <c:v>14</c:v>
                </c:pt>
                <c:pt idx="157">
                  <c:v>11</c:v>
                </c:pt>
                <c:pt idx="158">
                  <c:v>12</c:v>
                </c:pt>
                <c:pt idx="159">
                  <c:v>11</c:v>
                </c:pt>
                <c:pt idx="160">
                  <c:v>11</c:v>
                </c:pt>
                <c:pt idx="161">
                  <c:v>11</c:v>
                </c:pt>
                <c:pt idx="162">
                  <c:v>9</c:v>
                </c:pt>
                <c:pt idx="163">
                  <c:v>11</c:v>
                </c:pt>
                <c:pt idx="164">
                  <c:v>9</c:v>
                </c:pt>
                <c:pt idx="165">
                  <c:v>9</c:v>
                </c:pt>
                <c:pt idx="166">
                  <c:v>9</c:v>
                </c:pt>
                <c:pt idx="167">
                  <c:v>8</c:v>
                </c:pt>
                <c:pt idx="168">
                  <c:v>8</c:v>
                </c:pt>
                <c:pt idx="169">
                  <c:v>8</c:v>
                </c:pt>
                <c:pt idx="170">
                  <c:v>8</c:v>
                </c:pt>
                <c:pt idx="171">
                  <c:v>8</c:v>
                </c:pt>
                <c:pt idx="172">
                  <c:v>6</c:v>
                </c:pt>
                <c:pt idx="173">
                  <c:v>8</c:v>
                </c:pt>
                <c:pt idx="174">
                  <c:v>4</c:v>
                </c:pt>
                <c:pt idx="175">
                  <c:v>8</c:v>
                </c:pt>
                <c:pt idx="176">
                  <c:v>8</c:v>
                </c:pt>
                <c:pt idx="177">
                  <c:v>9</c:v>
                </c:pt>
                <c:pt idx="178">
                  <c:v>8</c:v>
                </c:pt>
                <c:pt idx="179">
                  <c:v>8</c:v>
                </c:pt>
                <c:pt idx="180">
                  <c:v>11</c:v>
                </c:pt>
                <c:pt idx="181">
                  <c:v>9</c:v>
                </c:pt>
                <c:pt idx="182">
                  <c:v>9</c:v>
                </c:pt>
                <c:pt idx="183">
                  <c:v>11</c:v>
                </c:pt>
                <c:pt idx="184">
                  <c:v>8</c:v>
                </c:pt>
                <c:pt idx="185">
                  <c:v>9</c:v>
                </c:pt>
                <c:pt idx="186">
                  <c:v>11</c:v>
                </c:pt>
                <c:pt idx="187">
                  <c:v>9</c:v>
                </c:pt>
                <c:pt idx="188">
                  <c:v>12</c:v>
                </c:pt>
                <c:pt idx="189">
                  <c:v>9</c:v>
                </c:pt>
                <c:pt idx="190">
                  <c:v>21</c:v>
                </c:pt>
                <c:pt idx="191">
                  <c:v>14</c:v>
                </c:pt>
                <c:pt idx="192">
                  <c:v>12</c:v>
                </c:pt>
                <c:pt idx="193">
                  <c:v>14</c:v>
                </c:pt>
                <c:pt idx="194">
                  <c:v>11</c:v>
                </c:pt>
                <c:pt idx="195">
                  <c:v>14</c:v>
                </c:pt>
                <c:pt idx="196">
                  <c:v>13</c:v>
                </c:pt>
                <c:pt idx="197">
                  <c:v>14</c:v>
                </c:pt>
                <c:pt idx="198">
                  <c:v>13</c:v>
                </c:pt>
                <c:pt idx="199">
                  <c:v>13</c:v>
                </c:pt>
                <c:pt idx="200">
                  <c:v>14</c:v>
                </c:pt>
                <c:pt idx="201">
                  <c:v>15</c:v>
                </c:pt>
                <c:pt idx="202">
                  <c:v>17</c:v>
                </c:pt>
                <c:pt idx="203">
                  <c:v>19</c:v>
                </c:pt>
                <c:pt idx="204">
                  <c:v>18</c:v>
                </c:pt>
                <c:pt idx="205">
                  <c:v>19</c:v>
                </c:pt>
                <c:pt idx="206">
                  <c:v>20</c:v>
                </c:pt>
                <c:pt idx="207">
                  <c:v>20</c:v>
                </c:pt>
                <c:pt idx="208">
                  <c:v>23</c:v>
                </c:pt>
                <c:pt idx="209">
                  <c:v>20</c:v>
                </c:pt>
                <c:pt idx="210">
                  <c:v>19</c:v>
                </c:pt>
                <c:pt idx="211">
                  <c:v>19</c:v>
                </c:pt>
                <c:pt idx="212">
                  <c:v>22</c:v>
                </c:pt>
                <c:pt idx="213">
                  <c:v>25</c:v>
                </c:pt>
                <c:pt idx="214">
                  <c:v>0</c:v>
                </c:pt>
                <c:pt idx="215">
                  <c:v>65</c:v>
                </c:pt>
                <c:pt idx="216">
                  <c:v>54</c:v>
                </c:pt>
                <c:pt idx="217">
                  <c:v>63</c:v>
                </c:pt>
                <c:pt idx="218">
                  <c:v>60</c:v>
                </c:pt>
                <c:pt idx="219">
                  <c:v>58</c:v>
                </c:pt>
                <c:pt idx="220">
                  <c:v>57</c:v>
                </c:pt>
                <c:pt idx="221">
                  <c:v>41</c:v>
                </c:pt>
                <c:pt idx="222">
                  <c:v>37</c:v>
                </c:pt>
                <c:pt idx="223">
                  <c:v>36</c:v>
                </c:pt>
                <c:pt idx="224">
                  <c:v>45</c:v>
                </c:pt>
                <c:pt idx="225">
                  <c:v>52</c:v>
                </c:pt>
                <c:pt idx="226">
                  <c:v>51</c:v>
                </c:pt>
                <c:pt idx="227">
                  <c:v>47</c:v>
                </c:pt>
                <c:pt idx="228">
                  <c:v>43</c:v>
                </c:pt>
                <c:pt idx="229">
                  <c:v>42</c:v>
                </c:pt>
                <c:pt idx="230">
                  <c:v>43</c:v>
                </c:pt>
                <c:pt idx="231">
                  <c:v>45</c:v>
                </c:pt>
                <c:pt idx="232">
                  <c:v>45</c:v>
                </c:pt>
                <c:pt idx="233">
                  <c:v>38</c:v>
                </c:pt>
                <c:pt idx="234">
                  <c:v>42</c:v>
                </c:pt>
                <c:pt idx="235">
                  <c:v>41</c:v>
                </c:pt>
                <c:pt idx="236">
                  <c:v>47</c:v>
                </c:pt>
                <c:pt idx="237">
                  <c:v>43</c:v>
                </c:pt>
                <c:pt idx="238">
                  <c:v>42</c:v>
                </c:pt>
                <c:pt idx="239">
                  <c:v>40</c:v>
                </c:pt>
                <c:pt idx="240">
                  <c:v>38</c:v>
                </c:pt>
                <c:pt idx="241">
                  <c:v>40</c:v>
                </c:pt>
                <c:pt idx="242">
                  <c:v>38</c:v>
                </c:pt>
                <c:pt idx="243">
                  <c:v>39</c:v>
                </c:pt>
                <c:pt idx="244">
                  <c:v>38</c:v>
                </c:pt>
                <c:pt idx="245">
                  <c:v>33</c:v>
                </c:pt>
                <c:pt idx="246">
                  <c:v>34</c:v>
                </c:pt>
                <c:pt idx="247">
                  <c:v>34</c:v>
                </c:pt>
                <c:pt idx="248">
                  <c:v>34</c:v>
                </c:pt>
                <c:pt idx="249">
                  <c:v>31</c:v>
                </c:pt>
                <c:pt idx="250">
                  <c:v>26</c:v>
                </c:pt>
                <c:pt idx="251">
                  <c:v>29</c:v>
                </c:pt>
                <c:pt idx="252">
                  <c:v>31</c:v>
                </c:pt>
                <c:pt idx="253">
                  <c:v>28</c:v>
                </c:pt>
                <c:pt idx="254">
                  <c:v>34</c:v>
                </c:pt>
                <c:pt idx="255">
                  <c:v>30</c:v>
                </c:pt>
                <c:pt idx="256">
                  <c:v>31</c:v>
                </c:pt>
                <c:pt idx="257">
                  <c:v>31</c:v>
                </c:pt>
                <c:pt idx="258">
                  <c:v>33</c:v>
                </c:pt>
                <c:pt idx="259">
                  <c:v>36</c:v>
                </c:pt>
                <c:pt idx="260">
                  <c:v>34</c:v>
                </c:pt>
                <c:pt idx="261">
                  <c:v>37</c:v>
                </c:pt>
                <c:pt idx="262">
                  <c:v>37</c:v>
                </c:pt>
                <c:pt idx="263">
                  <c:v>42</c:v>
                </c:pt>
                <c:pt idx="264">
                  <c:v>41</c:v>
                </c:pt>
                <c:pt idx="265">
                  <c:v>45</c:v>
                </c:pt>
                <c:pt idx="266">
                  <c:v>46</c:v>
                </c:pt>
                <c:pt idx="267">
                  <c:v>40</c:v>
                </c:pt>
                <c:pt idx="268">
                  <c:v>47</c:v>
                </c:pt>
                <c:pt idx="269">
                  <c:v>51</c:v>
                </c:pt>
                <c:pt idx="270">
                  <c:v>47</c:v>
                </c:pt>
                <c:pt idx="271">
                  <c:v>51</c:v>
                </c:pt>
                <c:pt idx="272">
                  <c:v>51</c:v>
                </c:pt>
                <c:pt idx="273">
                  <c:v>49</c:v>
                </c:pt>
                <c:pt idx="274">
                  <c:v>52</c:v>
                </c:pt>
                <c:pt idx="275">
                  <c:v>53</c:v>
                </c:pt>
                <c:pt idx="276">
                  <c:v>51</c:v>
                </c:pt>
                <c:pt idx="277">
                  <c:v>51</c:v>
                </c:pt>
                <c:pt idx="278">
                  <c:v>55</c:v>
                </c:pt>
                <c:pt idx="279">
                  <c:v>52</c:v>
                </c:pt>
                <c:pt idx="280">
                  <c:v>55</c:v>
                </c:pt>
                <c:pt idx="281">
                  <c:v>57</c:v>
                </c:pt>
                <c:pt idx="282">
                  <c:v>60</c:v>
                </c:pt>
                <c:pt idx="283">
                  <c:v>58</c:v>
                </c:pt>
                <c:pt idx="284">
                  <c:v>55</c:v>
                </c:pt>
                <c:pt idx="285">
                  <c:v>56</c:v>
                </c:pt>
                <c:pt idx="286">
                  <c:v>54</c:v>
                </c:pt>
                <c:pt idx="287">
                  <c:v>53</c:v>
                </c:pt>
                <c:pt idx="288">
                  <c:v>54</c:v>
                </c:pt>
                <c:pt idx="289">
                  <c:v>53</c:v>
                </c:pt>
                <c:pt idx="290">
                  <c:v>78</c:v>
                </c:pt>
                <c:pt idx="291">
                  <c:v>78</c:v>
                </c:pt>
                <c:pt idx="292">
                  <c:v>78</c:v>
                </c:pt>
                <c:pt idx="293">
                  <c:v>73</c:v>
                </c:pt>
                <c:pt idx="294">
                  <c:v>70</c:v>
                </c:pt>
                <c:pt idx="295">
                  <c:v>68</c:v>
                </c:pt>
                <c:pt idx="296">
                  <c:v>63</c:v>
                </c:pt>
                <c:pt idx="297">
                  <c:v>60</c:v>
                </c:pt>
                <c:pt idx="298">
                  <c:v>56</c:v>
                </c:pt>
                <c:pt idx="299">
                  <c:v>39</c:v>
                </c:pt>
                <c:pt idx="300">
                  <c:v>55</c:v>
                </c:pt>
                <c:pt idx="301">
                  <c:v>51</c:v>
                </c:pt>
                <c:pt idx="302">
                  <c:v>37</c:v>
                </c:pt>
                <c:pt idx="303">
                  <c:v>43</c:v>
                </c:pt>
                <c:pt idx="304">
                  <c:v>41</c:v>
                </c:pt>
                <c:pt idx="305">
                  <c:v>31</c:v>
                </c:pt>
                <c:pt idx="306">
                  <c:v>36</c:v>
                </c:pt>
                <c:pt idx="307">
                  <c:v>37</c:v>
                </c:pt>
                <c:pt idx="308">
                  <c:v>19</c:v>
                </c:pt>
                <c:pt idx="309">
                  <c:v>19</c:v>
                </c:pt>
                <c:pt idx="310">
                  <c:v>18</c:v>
                </c:pt>
                <c:pt idx="311">
                  <c:v>14</c:v>
                </c:pt>
                <c:pt idx="312">
                  <c:v>19</c:v>
                </c:pt>
                <c:pt idx="313">
                  <c:v>16</c:v>
                </c:pt>
                <c:pt idx="314">
                  <c:v>19</c:v>
                </c:pt>
                <c:pt idx="315">
                  <c:v>17</c:v>
                </c:pt>
                <c:pt idx="316">
                  <c:v>19</c:v>
                </c:pt>
                <c:pt idx="317">
                  <c:v>16</c:v>
                </c:pt>
                <c:pt idx="318">
                  <c:v>16</c:v>
                </c:pt>
                <c:pt idx="319">
                  <c:v>20</c:v>
                </c:pt>
                <c:pt idx="320">
                  <c:v>16</c:v>
                </c:pt>
                <c:pt idx="321">
                  <c:v>18</c:v>
                </c:pt>
                <c:pt idx="322">
                  <c:v>18</c:v>
                </c:pt>
                <c:pt idx="323">
                  <c:v>19</c:v>
                </c:pt>
                <c:pt idx="324">
                  <c:v>19</c:v>
                </c:pt>
                <c:pt idx="325">
                  <c:v>21</c:v>
                </c:pt>
                <c:pt idx="326">
                  <c:v>20</c:v>
                </c:pt>
                <c:pt idx="327">
                  <c:v>19</c:v>
                </c:pt>
                <c:pt idx="328">
                  <c:v>17</c:v>
                </c:pt>
                <c:pt idx="329">
                  <c:v>19</c:v>
                </c:pt>
                <c:pt idx="330">
                  <c:v>16</c:v>
                </c:pt>
                <c:pt idx="331">
                  <c:v>18</c:v>
                </c:pt>
                <c:pt idx="332">
                  <c:v>18</c:v>
                </c:pt>
                <c:pt idx="333">
                  <c:v>16</c:v>
                </c:pt>
                <c:pt idx="334">
                  <c:v>15</c:v>
                </c:pt>
                <c:pt idx="335">
                  <c:v>14</c:v>
                </c:pt>
                <c:pt idx="336">
                  <c:v>18</c:v>
                </c:pt>
                <c:pt idx="337">
                  <c:v>15</c:v>
                </c:pt>
                <c:pt idx="338">
                  <c:v>16</c:v>
                </c:pt>
                <c:pt idx="339">
                  <c:v>15</c:v>
                </c:pt>
                <c:pt idx="340">
                  <c:v>16</c:v>
                </c:pt>
                <c:pt idx="341">
                  <c:v>14</c:v>
                </c:pt>
                <c:pt idx="342">
                  <c:v>20</c:v>
                </c:pt>
                <c:pt idx="343">
                  <c:v>16</c:v>
                </c:pt>
                <c:pt idx="344">
                  <c:v>16</c:v>
                </c:pt>
                <c:pt idx="345">
                  <c:v>15</c:v>
                </c:pt>
                <c:pt idx="346">
                  <c:v>18</c:v>
                </c:pt>
                <c:pt idx="347">
                  <c:v>19</c:v>
                </c:pt>
                <c:pt idx="348">
                  <c:v>19</c:v>
                </c:pt>
                <c:pt idx="349">
                  <c:v>22</c:v>
                </c:pt>
                <c:pt idx="350">
                  <c:v>57</c:v>
                </c:pt>
                <c:pt idx="351">
                  <c:v>22</c:v>
                </c:pt>
                <c:pt idx="352">
                  <c:v>19</c:v>
                </c:pt>
                <c:pt idx="353">
                  <c:v>22</c:v>
                </c:pt>
                <c:pt idx="354">
                  <c:v>22</c:v>
                </c:pt>
                <c:pt idx="355">
                  <c:v>21</c:v>
                </c:pt>
                <c:pt idx="356">
                  <c:v>26</c:v>
                </c:pt>
                <c:pt idx="357">
                  <c:v>22</c:v>
                </c:pt>
                <c:pt idx="358">
                  <c:v>26</c:v>
                </c:pt>
                <c:pt idx="359">
                  <c:v>28</c:v>
                </c:pt>
                <c:pt idx="360">
                  <c:v>29</c:v>
                </c:pt>
                <c:pt idx="361">
                  <c:v>30</c:v>
                </c:pt>
                <c:pt idx="362">
                  <c:v>31</c:v>
                </c:pt>
                <c:pt idx="363">
                  <c:v>33</c:v>
                </c:pt>
                <c:pt idx="364">
                  <c:v>31</c:v>
                </c:pt>
                <c:pt idx="365">
                  <c:v>32</c:v>
                </c:pt>
                <c:pt idx="366">
                  <c:v>30</c:v>
                </c:pt>
                <c:pt idx="367">
                  <c:v>31</c:v>
                </c:pt>
                <c:pt idx="368">
                  <c:v>28</c:v>
                </c:pt>
                <c:pt idx="369">
                  <c:v>24</c:v>
                </c:pt>
                <c:pt idx="370">
                  <c:v>26</c:v>
                </c:pt>
                <c:pt idx="371">
                  <c:v>25</c:v>
                </c:pt>
                <c:pt idx="372">
                  <c:v>21</c:v>
                </c:pt>
                <c:pt idx="373">
                  <c:v>23</c:v>
                </c:pt>
                <c:pt idx="374">
                  <c:v>19</c:v>
                </c:pt>
                <c:pt idx="375">
                  <c:v>19</c:v>
                </c:pt>
                <c:pt idx="376">
                  <c:v>20</c:v>
                </c:pt>
                <c:pt idx="377">
                  <c:v>16</c:v>
                </c:pt>
                <c:pt idx="378">
                  <c:v>18</c:v>
                </c:pt>
                <c:pt idx="379">
                  <c:v>14</c:v>
                </c:pt>
                <c:pt idx="380">
                  <c:v>17</c:v>
                </c:pt>
                <c:pt idx="381">
                  <c:v>14</c:v>
                </c:pt>
                <c:pt idx="382">
                  <c:v>16</c:v>
                </c:pt>
                <c:pt idx="383">
                  <c:v>14</c:v>
                </c:pt>
                <c:pt idx="384">
                  <c:v>14</c:v>
                </c:pt>
                <c:pt idx="385">
                  <c:v>13</c:v>
                </c:pt>
                <c:pt idx="386">
                  <c:v>13</c:v>
                </c:pt>
                <c:pt idx="387">
                  <c:v>13</c:v>
                </c:pt>
                <c:pt idx="388">
                  <c:v>11</c:v>
                </c:pt>
                <c:pt idx="389">
                  <c:v>13</c:v>
                </c:pt>
                <c:pt idx="390">
                  <c:v>13</c:v>
                </c:pt>
                <c:pt idx="391">
                  <c:v>12</c:v>
                </c:pt>
                <c:pt idx="392">
                  <c:v>16</c:v>
                </c:pt>
                <c:pt idx="393">
                  <c:v>19</c:v>
                </c:pt>
                <c:pt idx="394">
                  <c:v>19</c:v>
                </c:pt>
                <c:pt idx="395">
                  <c:v>20</c:v>
                </c:pt>
                <c:pt idx="396">
                  <c:v>17</c:v>
                </c:pt>
                <c:pt idx="397">
                  <c:v>20</c:v>
                </c:pt>
                <c:pt idx="398">
                  <c:v>17</c:v>
                </c:pt>
                <c:pt idx="399">
                  <c:v>19</c:v>
                </c:pt>
                <c:pt idx="400">
                  <c:v>14</c:v>
                </c:pt>
                <c:pt idx="401">
                  <c:v>13</c:v>
                </c:pt>
                <c:pt idx="402">
                  <c:v>13</c:v>
                </c:pt>
                <c:pt idx="403">
                  <c:v>13</c:v>
                </c:pt>
                <c:pt idx="404">
                  <c:v>13</c:v>
                </c:pt>
                <c:pt idx="405">
                  <c:v>10</c:v>
                </c:pt>
                <c:pt idx="406">
                  <c:v>11</c:v>
                </c:pt>
                <c:pt idx="407">
                  <c:v>10</c:v>
                </c:pt>
                <c:pt idx="408">
                  <c:v>9</c:v>
                </c:pt>
                <c:pt idx="409">
                  <c:v>9</c:v>
                </c:pt>
                <c:pt idx="410">
                  <c:v>10</c:v>
                </c:pt>
                <c:pt idx="411">
                  <c:v>10</c:v>
                </c:pt>
                <c:pt idx="412">
                  <c:v>9</c:v>
                </c:pt>
                <c:pt idx="413">
                  <c:v>7</c:v>
                </c:pt>
                <c:pt idx="414">
                  <c:v>8</c:v>
                </c:pt>
                <c:pt idx="415">
                  <c:v>6</c:v>
                </c:pt>
                <c:pt idx="416">
                  <c:v>6</c:v>
                </c:pt>
                <c:pt idx="417">
                  <c:v>6</c:v>
                </c:pt>
                <c:pt idx="418">
                  <c:v>5</c:v>
                </c:pt>
                <c:pt idx="419">
                  <c:v>5</c:v>
                </c:pt>
                <c:pt idx="420">
                  <c:v>5</c:v>
                </c:pt>
                <c:pt idx="421">
                  <c:v>5</c:v>
                </c:pt>
                <c:pt idx="422">
                  <c:v>7</c:v>
                </c:pt>
                <c:pt idx="423">
                  <c:v>4</c:v>
                </c:pt>
                <c:pt idx="424">
                  <c:v>6</c:v>
                </c:pt>
                <c:pt idx="425">
                  <c:v>5</c:v>
                </c:pt>
                <c:pt idx="426">
                  <c:v>6</c:v>
                </c:pt>
                <c:pt idx="427">
                  <c:v>5</c:v>
                </c:pt>
                <c:pt idx="428">
                  <c:v>6</c:v>
                </c:pt>
                <c:pt idx="429">
                  <c:v>6</c:v>
                </c:pt>
                <c:pt idx="430">
                  <c:v>5</c:v>
                </c:pt>
                <c:pt idx="431">
                  <c:v>7</c:v>
                </c:pt>
                <c:pt idx="432">
                  <c:v>8</c:v>
                </c:pt>
                <c:pt idx="433">
                  <c:v>9</c:v>
                </c:pt>
                <c:pt idx="434">
                  <c:v>9</c:v>
                </c:pt>
                <c:pt idx="435">
                  <c:v>9</c:v>
                </c:pt>
                <c:pt idx="436">
                  <c:v>9</c:v>
                </c:pt>
                <c:pt idx="437">
                  <c:v>13</c:v>
                </c:pt>
                <c:pt idx="438">
                  <c:v>11</c:v>
                </c:pt>
                <c:pt idx="439">
                  <c:v>13</c:v>
                </c:pt>
                <c:pt idx="440">
                  <c:v>10</c:v>
                </c:pt>
                <c:pt idx="441">
                  <c:v>13</c:v>
                </c:pt>
                <c:pt idx="442">
                  <c:v>13</c:v>
                </c:pt>
                <c:pt idx="443">
                  <c:v>13</c:v>
                </c:pt>
                <c:pt idx="444">
                  <c:v>12</c:v>
                </c:pt>
                <c:pt idx="445">
                  <c:v>13</c:v>
                </c:pt>
                <c:pt idx="446">
                  <c:v>13</c:v>
                </c:pt>
                <c:pt idx="447">
                  <c:v>10</c:v>
                </c:pt>
                <c:pt idx="448">
                  <c:v>12</c:v>
                </c:pt>
                <c:pt idx="449">
                  <c:v>9</c:v>
                </c:pt>
                <c:pt idx="450">
                  <c:v>11</c:v>
                </c:pt>
                <c:pt idx="451">
                  <c:v>10</c:v>
                </c:pt>
                <c:pt idx="452">
                  <c:v>13</c:v>
                </c:pt>
                <c:pt idx="453">
                  <c:v>11</c:v>
                </c:pt>
                <c:pt idx="454">
                  <c:v>13</c:v>
                </c:pt>
                <c:pt idx="455">
                  <c:v>12</c:v>
                </c:pt>
                <c:pt idx="456">
                  <c:v>13</c:v>
                </c:pt>
                <c:pt idx="457">
                  <c:v>16</c:v>
                </c:pt>
                <c:pt idx="458">
                  <c:v>16</c:v>
                </c:pt>
                <c:pt idx="459">
                  <c:v>19</c:v>
                </c:pt>
                <c:pt idx="460">
                  <c:v>16</c:v>
                </c:pt>
                <c:pt idx="461">
                  <c:v>22</c:v>
                </c:pt>
                <c:pt idx="462">
                  <c:v>21</c:v>
                </c:pt>
                <c:pt idx="463">
                  <c:v>24</c:v>
                </c:pt>
                <c:pt idx="464">
                  <c:v>23</c:v>
                </c:pt>
                <c:pt idx="465">
                  <c:v>25</c:v>
                </c:pt>
                <c:pt idx="466">
                  <c:v>26</c:v>
                </c:pt>
                <c:pt idx="467">
                  <c:v>23</c:v>
                </c:pt>
                <c:pt idx="468">
                  <c:v>34</c:v>
                </c:pt>
                <c:pt idx="469">
                  <c:v>28</c:v>
                </c:pt>
                <c:pt idx="470">
                  <c:v>30</c:v>
                </c:pt>
                <c:pt idx="471">
                  <c:v>29</c:v>
                </c:pt>
                <c:pt idx="472">
                  <c:v>30</c:v>
                </c:pt>
                <c:pt idx="473">
                  <c:v>29</c:v>
                </c:pt>
                <c:pt idx="474">
                  <c:v>32</c:v>
                </c:pt>
                <c:pt idx="475">
                  <c:v>31</c:v>
                </c:pt>
                <c:pt idx="476">
                  <c:v>29</c:v>
                </c:pt>
                <c:pt idx="477">
                  <c:v>28</c:v>
                </c:pt>
                <c:pt idx="478">
                  <c:v>30</c:v>
                </c:pt>
                <c:pt idx="479">
                  <c:v>28</c:v>
                </c:pt>
                <c:pt idx="480">
                  <c:v>29</c:v>
                </c:pt>
                <c:pt idx="481">
                  <c:v>28</c:v>
                </c:pt>
                <c:pt idx="482">
                  <c:v>26</c:v>
                </c:pt>
                <c:pt idx="483">
                  <c:v>26</c:v>
                </c:pt>
                <c:pt idx="484">
                  <c:v>23</c:v>
                </c:pt>
                <c:pt idx="485">
                  <c:v>26</c:v>
                </c:pt>
                <c:pt idx="486">
                  <c:v>23</c:v>
                </c:pt>
                <c:pt idx="487">
                  <c:v>26</c:v>
                </c:pt>
                <c:pt idx="488">
                  <c:v>25</c:v>
                </c:pt>
                <c:pt idx="489">
                  <c:v>26</c:v>
                </c:pt>
                <c:pt idx="490">
                  <c:v>24</c:v>
                </c:pt>
                <c:pt idx="491">
                  <c:v>22</c:v>
                </c:pt>
                <c:pt idx="492">
                  <c:v>24</c:v>
                </c:pt>
                <c:pt idx="493">
                  <c:v>24</c:v>
                </c:pt>
                <c:pt idx="494">
                  <c:v>22</c:v>
                </c:pt>
                <c:pt idx="495">
                  <c:v>24</c:v>
                </c:pt>
                <c:pt idx="496">
                  <c:v>22</c:v>
                </c:pt>
                <c:pt idx="497">
                  <c:v>20</c:v>
                </c:pt>
                <c:pt idx="498">
                  <c:v>22</c:v>
                </c:pt>
                <c:pt idx="499">
                  <c:v>20</c:v>
                </c:pt>
                <c:pt idx="500">
                  <c:v>20</c:v>
                </c:pt>
                <c:pt idx="501">
                  <c:v>54</c:v>
                </c:pt>
                <c:pt idx="502">
                  <c:v>17</c:v>
                </c:pt>
                <c:pt idx="503">
                  <c:v>18</c:v>
                </c:pt>
                <c:pt idx="504">
                  <c:v>17</c:v>
                </c:pt>
                <c:pt idx="505">
                  <c:v>12</c:v>
                </c:pt>
                <c:pt idx="506">
                  <c:v>13</c:v>
                </c:pt>
                <c:pt idx="507">
                  <c:v>12</c:v>
                </c:pt>
                <c:pt idx="508">
                  <c:v>12</c:v>
                </c:pt>
                <c:pt idx="509">
                  <c:v>12</c:v>
                </c:pt>
                <c:pt idx="510">
                  <c:v>10</c:v>
                </c:pt>
                <c:pt idx="511">
                  <c:v>10</c:v>
                </c:pt>
                <c:pt idx="512">
                  <c:v>10</c:v>
                </c:pt>
                <c:pt idx="513">
                  <c:v>9</c:v>
                </c:pt>
                <c:pt idx="514">
                  <c:v>9</c:v>
                </c:pt>
                <c:pt idx="515">
                  <c:v>7</c:v>
                </c:pt>
                <c:pt idx="516">
                  <c:v>7</c:v>
                </c:pt>
                <c:pt idx="517">
                  <c:v>5</c:v>
                </c:pt>
                <c:pt idx="518">
                  <c:v>6</c:v>
                </c:pt>
                <c:pt idx="519">
                  <c:v>5</c:v>
                </c:pt>
                <c:pt idx="520">
                  <c:v>5</c:v>
                </c:pt>
                <c:pt idx="521">
                  <c:v>2</c:v>
                </c:pt>
                <c:pt idx="522">
                  <c:v>3</c:v>
                </c:pt>
                <c:pt idx="523">
                  <c:v>3</c:v>
                </c:pt>
                <c:pt idx="524">
                  <c:v>2</c:v>
                </c:pt>
                <c:pt idx="525">
                  <c:v>2</c:v>
                </c:pt>
                <c:pt idx="526">
                  <c:v>0</c:v>
                </c:pt>
                <c:pt idx="527">
                  <c:v>0</c:v>
                </c:pt>
                <c:pt idx="528">
                  <c:v>0</c:v>
                </c:pt>
                <c:pt idx="529">
                  <c:v>2</c:v>
                </c:pt>
                <c:pt idx="530">
                  <c:v>1</c:v>
                </c:pt>
                <c:pt idx="531">
                  <c:v>4</c:v>
                </c:pt>
                <c:pt idx="532">
                  <c:v>0</c:v>
                </c:pt>
                <c:pt idx="533">
                  <c:v>27</c:v>
                </c:pt>
                <c:pt idx="534">
                  <c:v>1</c:v>
                </c:pt>
                <c:pt idx="535">
                  <c:v>1</c:v>
                </c:pt>
                <c:pt idx="536">
                  <c:v>0</c:v>
                </c:pt>
                <c:pt idx="537">
                  <c:v>0</c:v>
                </c:pt>
                <c:pt idx="538">
                  <c:v>1</c:v>
                </c:pt>
                <c:pt idx="539">
                  <c:v>2</c:v>
                </c:pt>
                <c:pt idx="540">
                  <c:v>0</c:v>
                </c:pt>
                <c:pt idx="541">
                  <c:v>3</c:v>
                </c:pt>
                <c:pt idx="542">
                  <c:v>1</c:v>
                </c:pt>
                <c:pt idx="543">
                  <c:v>3</c:v>
                </c:pt>
                <c:pt idx="544">
                  <c:v>2</c:v>
                </c:pt>
                <c:pt idx="545">
                  <c:v>5</c:v>
                </c:pt>
                <c:pt idx="546">
                  <c:v>2</c:v>
                </c:pt>
                <c:pt idx="547">
                  <c:v>3</c:v>
                </c:pt>
                <c:pt idx="548">
                  <c:v>2</c:v>
                </c:pt>
                <c:pt idx="549">
                  <c:v>1</c:v>
                </c:pt>
                <c:pt idx="550">
                  <c:v>2</c:v>
                </c:pt>
                <c:pt idx="551">
                  <c:v>3</c:v>
                </c:pt>
                <c:pt idx="552">
                  <c:v>1</c:v>
                </c:pt>
                <c:pt idx="553">
                  <c:v>12</c:v>
                </c:pt>
                <c:pt idx="554">
                  <c:v>0</c:v>
                </c:pt>
                <c:pt idx="555">
                  <c:v>3</c:v>
                </c:pt>
                <c:pt idx="556">
                  <c:v>1</c:v>
                </c:pt>
                <c:pt idx="557">
                  <c:v>2</c:v>
                </c:pt>
                <c:pt idx="558">
                  <c:v>3</c:v>
                </c:pt>
                <c:pt idx="559">
                  <c:v>3</c:v>
                </c:pt>
                <c:pt idx="560">
                  <c:v>3</c:v>
                </c:pt>
                <c:pt idx="561">
                  <c:v>2</c:v>
                </c:pt>
                <c:pt idx="562">
                  <c:v>3</c:v>
                </c:pt>
                <c:pt idx="563">
                  <c:v>3</c:v>
                </c:pt>
                <c:pt idx="564">
                  <c:v>3</c:v>
                </c:pt>
                <c:pt idx="565">
                  <c:v>4</c:v>
                </c:pt>
                <c:pt idx="566">
                  <c:v>3</c:v>
                </c:pt>
                <c:pt idx="567">
                  <c:v>3</c:v>
                </c:pt>
                <c:pt idx="568">
                  <c:v>6</c:v>
                </c:pt>
                <c:pt idx="569">
                  <c:v>4</c:v>
                </c:pt>
                <c:pt idx="570">
                  <c:v>6</c:v>
                </c:pt>
                <c:pt idx="571">
                  <c:v>2</c:v>
                </c:pt>
                <c:pt idx="572">
                  <c:v>5</c:v>
                </c:pt>
                <c:pt idx="573">
                  <c:v>5</c:v>
                </c:pt>
                <c:pt idx="574">
                  <c:v>4</c:v>
                </c:pt>
                <c:pt idx="575">
                  <c:v>3</c:v>
                </c:pt>
                <c:pt idx="576">
                  <c:v>5</c:v>
                </c:pt>
                <c:pt idx="577">
                  <c:v>3</c:v>
                </c:pt>
                <c:pt idx="578">
                  <c:v>6</c:v>
                </c:pt>
                <c:pt idx="579">
                  <c:v>5</c:v>
                </c:pt>
                <c:pt idx="580">
                  <c:v>4</c:v>
                </c:pt>
                <c:pt idx="581">
                  <c:v>3</c:v>
                </c:pt>
                <c:pt idx="582">
                  <c:v>3</c:v>
                </c:pt>
                <c:pt idx="583">
                  <c:v>3</c:v>
                </c:pt>
                <c:pt idx="584">
                  <c:v>4</c:v>
                </c:pt>
                <c:pt idx="585">
                  <c:v>4</c:v>
                </c:pt>
                <c:pt idx="586">
                  <c:v>5</c:v>
                </c:pt>
                <c:pt idx="587">
                  <c:v>8</c:v>
                </c:pt>
                <c:pt idx="588">
                  <c:v>5</c:v>
                </c:pt>
                <c:pt idx="589">
                  <c:v>5</c:v>
                </c:pt>
                <c:pt idx="590">
                  <c:v>7</c:v>
                </c:pt>
                <c:pt idx="591">
                  <c:v>5</c:v>
                </c:pt>
                <c:pt idx="592">
                  <c:v>7</c:v>
                </c:pt>
                <c:pt idx="593">
                  <c:v>4</c:v>
                </c:pt>
                <c:pt idx="594">
                  <c:v>6</c:v>
                </c:pt>
                <c:pt idx="595">
                  <c:v>5</c:v>
                </c:pt>
                <c:pt idx="596">
                  <c:v>6</c:v>
                </c:pt>
                <c:pt idx="597">
                  <c:v>3</c:v>
                </c:pt>
                <c:pt idx="598">
                  <c:v>3</c:v>
                </c:pt>
                <c:pt idx="599">
                  <c:v>5</c:v>
                </c:pt>
                <c:pt idx="600">
                  <c:v>3</c:v>
                </c:pt>
                <c:pt idx="601">
                  <c:v>3</c:v>
                </c:pt>
                <c:pt idx="602">
                  <c:v>5</c:v>
                </c:pt>
                <c:pt idx="603">
                  <c:v>5</c:v>
                </c:pt>
                <c:pt idx="604">
                  <c:v>3</c:v>
                </c:pt>
                <c:pt idx="605">
                  <c:v>2</c:v>
                </c:pt>
                <c:pt idx="606">
                  <c:v>4</c:v>
                </c:pt>
                <c:pt idx="607">
                  <c:v>5</c:v>
                </c:pt>
                <c:pt idx="608">
                  <c:v>2</c:v>
                </c:pt>
                <c:pt idx="609">
                  <c:v>3</c:v>
                </c:pt>
                <c:pt idx="610">
                  <c:v>2</c:v>
                </c:pt>
                <c:pt idx="611">
                  <c:v>2</c:v>
                </c:pt>
                <c:pt idx="612">
                  <c:v>3</c:v>
                </c:pt>
                <c:pt idx="613">
                  <c:v>3</c:v>
                </c:pt>
                <c:pt idx="614">
                  <c:v>4</c:v>
                </c:pt>
                <c:pt idx="615">
                  <c:v>5</c:v>
                </c:pt>
                <c:pt idx="616">
                  <c:v>4</c:v>
                </c:pt>
                <c:pt idx="617">
                  <c:v>5</c:v>
                </c:pt>
                <c:pt idx="618">
                  <c:v>5</c:v>
                </c:pt>
                <c:pt idx="619">
                  <c:v>4</c:v>
                </c:pt>
                <c:pt idx="620">
                  <c:v>3</c:v>
                </c:pt>
                <c:pt idx="621">
                  <c:v>3</c:v>
                </c:pt>
                <c:pt idx="622">
                  <c:v>2</c:v>
                </c:pt>
                <c:pt idx="623">
                  <c:v>6</c:v>
                </c:pt>
                <c:pt idx="624">
                  <c:v>3</c:v>
                </c:pt>
                <c:pt idx="625">
                  <c:v>5</c:v>
                </c:pt>
                <c:pt idx="626">
                  <c:v>5</c:v>
                </c:pt>
                <c:pt idx="627">
                  <c:v>6</c:v>
                </c:pt>
                <c:pt idx="628">
                  <c:v>5</c:v>
                </c:pt>
                <c:pt idx="629">
                  <c:v>8</c:v>
                </c:pt>
                <c:pt idx="630">
                  <c:v>5</c:v>
                </c:pt>
                <c:pt idx="631">
                  <c:v>6</c:v>
                </c:pt>
                <c:pt idx="632">
                  <c:v>3</c:v>
                </c:pt>
                <c:pt idx="633">
                  <c:v>6</c:v>
                </c:pt>
                <c:pt idx="634">
                  <c:v>5</c:v>
                </c:pt>
                <c:pt idx="635">
                  <c:v>3</c:v>
                </c:pt>
                <c:pt idx="636">
                  <c:v>5</c:v>
                </c:pt>
                <c:pt idx="637">
                  <c:v>3</c:v>
                </c:pt>
                <c:pt idx="638">
                  <c:v>5</c:v>
                </c:pt>
                <c:pt idx="639">
                  <c:v>4</c:v>
                </c:pt>
                <c:pt idx="640">
                  <c:v>5</c:v>
                </c:pt>
                <c:pt idx="641">
                  <c:v>3</c:v>
                </c:pt>
                <c:pt idx="642">
                  <c:v>4</c:v>
                </c:pt>
                <c:pt idx="643">
                  <c:v>5</c:v>
                </c:pt>
                <c:pt idx="644">
                  <c:v>6</c:v>
                </c:pt>
                <c:pt idx="645">
                  <c:v>5</c:v>
                </c:pt>
                <c:pt idx="646">
                  <c:v>5</c:v>
                </c:pt>
                <c:pt idx="647">
                  <c:v>4</c:v>
                </c:pt>
                <c:pt idx="648">
                  <c:v>5</c:v>
                </c:pt>
                <c:pt idx="649">
                  <c:v>2</c:v>
                </c:pt>
                <c:pt idx="650">
                  <c:v>3</c:v>
                </c:pt>
                <c:pt idx="651">
                  <c:v>2</c:v>
                </c:pt>
                <c:pt idx="652">
                  <c:v>1</c:v>
                </c:pt>
                <c:pt idx="653">
                  <c:v>3</c:v>
                </c:pt>
                <c:pt idx="654">
                  <c:v>0</c:v>
                </c:pt>
                <c:pt idx="655">
                  <c:v>2</c:v>
                </c:pt>
                <c:pt idx="656">
                  <c:v>5</c:v>
                </c:pt>
                <c:pt idx="657">
                  <c:v>2</c:v>
                </c:pt>
                <c:pt idx="658">
                  <c:v>2</c:v>
                </c:pt>
                <c:pt idx="659">
                  <c:v>0</c:v>
                </c:pt>
                <c:pt idx="660">
                  <c:v>4</c:v>
                </c:pt>
                <c:pt idx="661">
                  <c:v>3</c:v>
                </c:pt>
                <c:pt idx="662">
                  <c:v>3</c:v>
                </c:pt>
                <c:pt idx="663">
                  <c:v>3</c:v>
                </c:pt>
                <c:pt idx="664">
                  <c:v>3</c:v>
                </c:pt>
                <c:pt idx="665">
                  <c:v>3</c:v>
                </c:pt>
                <c:pt idx="666">
                  <c:v>5</c:v>
                </c:pt>
                <c:pt idx="667">
                  <c:v>7</c:v>
                </c:pt>
                <c:pt idx="668">
                  <c:v>3</c:v>
                </c:pt>
                <c:pt idx="669">
                  <c:v>5</c:v>
                </c:pt>
                <c:pt idx="670">
                  <c:v>5</c:v>
                </c:pt>
                <c:pt idx="671">
                  <c:v>7</c:v>
                </c:pt>
                <c:pt idx="672">
                  <c:v>6</c:v>
                </c:pt>
                <c:pt idx="673">
                  <c:v>11</c:v>
                </c:pt>
                <c:pt idx="674">
                  <c:v>14</c:v>
                </c:pt>
                <c:pt idx="675">
                  <c:v>21</c:v>
                </c:pt>
                <c:pt idx="676">
                  <c:v>22</c:v>
                </c:pt>
                <c:pt idx="677">
                  <c:v>30</c:v>
                </c:pt>
                <c:pt idx="678">
                  <c:v>30</c:v>
                </c:pt>
                <c:pt idx="679">
                  <c:v>32</c:v>
                </c:pt>
                <c:pt idx="680">
                  <c:v>31</c:v>
                </c:pt>
                <c:pt idx="681">
                  <c:v>27</c:v>
                </c:pt>
                <c:pt idx="682">
                  <c:v>29</c:v>
                </c:pt>
                <c:pt idx="683">
                  <c:v>27</c:v>
                </c:pt>
                <c:pt idx="684">
                  <c:v>26</c:v>
                </c:pt>
                <c:pt idx="685">
                  <c:v>22</c:v>
                </c:pt>
                <c:pt idx="686">
                  <c:v>23</c:v>
                </c:pt>
                <c:pt idx="687">
                  <c:v>25</c:v>
                </c:pt>
                <c:pt idx="688">
                  <c:v>23</c:v>
                </c:pt>
                <c:pt idx="689">
                  <c:v>25</c:v>
                </c:pt>
                <c:pt idx="690">
                  <c:v>27</c:v>
                </c:pt>
                <c:pt idx="691">
                  <c:v>25</c:v>
                </c:pt>
                <c:pt idx="692">
                  <c:v>25</c:v>
                </c:pt>
                <c:pt idx="693">
                  <c:v>20</c:v>
                </c:pt>
                <c:pt idx="694">
                  <c:v>25</c:v>
                </c:pt>
                <c:pt idx="695">
                  <c:v>30</c:v>
                </c:pt>
                <c:pt idx="696">
                  <c:v>29</c:v>
                </c:pt>
                <c:pt idx="697">
                  <c:v>29</c:v>
                </c:pt>
                <c:pt idx="698">
                  <c:v>25</c:v>
                </c:pt>
                <c:pt idx="699">
                  <c:v>26</c:v>
                </c:pt>
                <c:pt idx="700">
                  <c:v>63</c:v>
                </c:pt>
                <c:pt idx="701">
                  <c:v>24</c:v>
                </c:pt>
                <c:pt idx="702">
                  <c:v>21</c:v>
                </c:pt>
                <c:pt idx="703">
                  <c:v>17</c:v>
                </c:pt>
                <c:pt idx="704">
                  <c:v>20</c:v>
                </c:pt>
                <c:pt idx="705">
                  <c:v>14</c:v>
                </c:pt>
                <c:pt idx="706">
                  <c:v>15</c:v>
                </c:pt>
                <c:pt idx="707">
                  <c:v>13</c:v>
                </c:pt>
                <c:pt idx="708">
                  <c:v>14</c:v>
                </c:pt>
                <c:pt idx="709">
                  <c:v>3</c:v>
                </c:pt>
                <c:pt idx="710">
                  <c:v>2</c:v>
                </c:pt>
                <c:pt idx="711">
                  <c:v>9</c:v>
                </c:pt>
                <c:pt idx="712">
                  <c:v>15</c:v>
                </c:pt>
                <c:pt idx="713">
                  <c:v>11</c:v>
                </c:pt>
                <c:pt idx="714">
                  <c:v>11</c:v>
                </c:pt>
                <c:pt idx="715">
                  <c:v>39</c:v>
                </c:pt>
                <c:pt idx="716">
                  <c:v>9</c:v>
                </c:pt>
                <c:pt idx="717">
                  <c:v>9</c:v>
                </c:pt>
                <c:pt idx="718">
                  <c:v>11</c:v>
                </c:pt>
                <c:pt idx="719">
                  <c:v>11</c:v>
                </c:pt>
                <c:pt idx="720">
                  <c:v>11</c:v>
                </c:pt>
                <c:pt idx="721">
                  <c:v>12</c:v>
                </c:pt>
                <c:pt idx="722">
                  <c:v>14</c:v>
                </c:pt>
                <c:pt idx="723">
                  <c:v>14</c:v>
                </c:pt>
                <c:pt idx="724">
                  <c:v>16</c:v>
                </c:pt>
                <c:pt idx="725">
                  <c:v>17</c:v>
                </c:pt>
                <c:pt idx="726">
                  <c:v>16</c:v>
                </c:pt>
                <c:pt idx="727">
                  <c:v>15</c:v>
                </c:pt>
                <c:pt idx="728">
                  <c:v>16</c:v>
                </c:pt>
                <c:pt idx="729">
                  <c:v>17</c:v>
                </c:pt>
                <c:pt idx="730">
                  <c:v>14</c:v>
                </c:pt>
                <c:pt idx="731">
                  <c:v>16</c:v>
                </c:pt>
                <c:pt idx="732">
                  <c:v>12</c:v>
                </c:pt>
                <c:pt idx="733">
                  <c:v>16</c:v>
                </c:pt>
                <c:pt idx="734">
                  <c:v>14</c:v>
                </c:pt>
                <c:pt idx="735">
                  <c:v>17</c:v>
                </c:pt>
                <c:pt idx="736">
                  <c:v>15</c:v>
                </c:pt>
                <c:pt idx="737">
                  <c:v>16</c:v>
                </c:pt>
                <c:pt idx="738">
                  <c:v>26</c:v>
                </c:pt>
                <c:pt idx="739">
                  <c:v>29</c:v>
                </c:pt>
                <c:pt idx="740">
                  <c:v>25</c:v>
                </c:pt>
                <c:pt idx="741">
                  <c:v>29</c:v>
                </c:pt>
                <c:pt idx="742">
                  <c:v>26</c:v>
                </c:pt>
                <c:pt idx="743">
                  <c:v>27</c:v>
                </c:pt>
                <c:pt idx="744">
                  <c:v>27</c:v>
                </c:pt>
                <c:pt idx="745">
                  <c:v>32</c:v>
                </c:pt>
                <c:pt idx="746">
                  <c:v>30</c:v>
                </c:pt>
                <c:pt idx="747">
                  <c:v>25</c:v>
                </c:pt>
                <c:pt idx="748">
                  <c:v>25</c:v>
                </c:pt>
                <c:pt idx="749">
                  <c:v>21</c:v>
                </c:pt>
                <c:pt idx="750">
                  <c:v>22</c:v>
                </c:pt>
                <c:pt idx="751">
                  <c:v>25</c:v>
                </c:pt>
                <c:pt idx="752">
                  <c:v>21</c:v>
                </c:pt>
                <c:pt idx="753">
                  <c:v>21</c:v>
                </c:pt>
                <c:pt idx="754">
                  <c:v>19</c:v>
                </c:pt>
                <c:pt idx="755">
                  <c:v>22</c:v>
                </c:pt>
                <c:pt idx="756">
                  <c:v>21</c:v>
                </c:pt>
                <c:pt idx="757">
                  <c:v>19</c:v>
                </c:pt>
                <c:pt idx="758">
                  <c:v>21</c:v>
                </c:pt>
                <c:pt idx="759">
                  <c:v>19</c:v>
                </c:pt>
                <c:pt idx="760">
                  <c:v>19</c:v>
                </c:pt>
                <c:pt idx="761">
                  <c:v>20</c:v>
                </c:pt>
                <c:pt idx="762">
                  <c:v>21</c:v>
                </c:pt>
                <c:pt idx="763">
                  <c:v>18</c:v>
                </c:pt>
                <c:pt idx="764">
                  <c:v>21</c:v>
                </c:pt>
                <c:pt idx="765">
                  <c:v>20</c:v>
                </c:pt>
                <c:pt idx="766">
                  <c:v>21</c:v>
                </c:pt>
                <c:pt idx="767">
                  <c:v>20</c:v>
                </c:pt>
                <c:pt idx="768">
                  <c:v>21</c:v>
                </c:pt>
                <c:pt idx="769">
                  <c:v>19</c:v>
                </c:pt>
                <c:pt idx="770">
                  <c:v>19</c:v>
                </c:pt>
                <c:pt idx="771">
                  <c:v>15</c:v>
                </c:pt>
                <c:pt idx="772">
                  <c:v>20</c:v>
                </c:pt>
                <c:pt idx="773">
                  <c:v>19</c:v>
                </c:pt>
                <c:pt idx="774">
                  <c:v>21</c:v>
                </c:pt>
                <c:pt idx="775">
                  <c:v>21</c:v>
                </c:pt>
                <c:pt idx="776">
                  <c:v>21</c:v>
                </c:pt>
                <c:pt idx="777">
                  <c:v>21</c:v>
                </c:pt>
                <c:pt idx="778">
                  <c:v>21</c:v>
                </c:pt>
                <c:pt idx="779">
                  <c:v>21</c:v>
                </c:pt>
                <c:pt idx="780">
                  <c:v>22</c:v>
                </c:pt>
                <c:pt idx="781">
                  <c:v>23</c:v>
                </c:pt>
                <c:pt idx="782">
                  <c:v>21</c:v>
                </c:pt>
                <c:pt idx="783">
                  <c:v>21</c:v>
                </c:pt>
                <c:pt idx="784">
                  <c:v>23</c:v>
                </c:pt>
                <c:pt idx="785">
                  <c:v>21</c:v>
                </c:pt>
                <c:pt idx="786">
                  <c:v>22</c:v>
                </c:pt>
                <c:pt idx="787">
                  <c:v>24</c:v>
                </c:pt>
                <c:pt idx="788">
                  <c:v>24</c:v>
                </c:pt>
                <c:pt idx="789">
                  <c:v>25</c:v>
                </c:pt>
                <c:pt idx="790">
                  <c:v>25</c:v>
                </c:pt>
                <c:pt idx="791">
                  <c:v>25</c:v>
                </c:pt>
                <c:pt idx="792">
                  <c:v>27</c:v>
                </c:pt>
                <c:pt idx="793">
                  <c:v>24</c:v>
                </c:pt>
                <c:pt idx="794">
                  <c:v>26</c:v>
                </c:pt>
                <c:pt idx="795">
                  <c:v>30</c:v>
                </c:pt>
                <c:pt idx="796">
                  <c:v>25</c:v>
                </c:pt>
                <c:pt idx="797">
                  <c:v>25</c:v>
                </c:pt>
                <c:pt idx="798">
                  <c:v>23</c:v>
                </c:pt>
                <c:pt idx="799">
                  <c:v>25</c:v>
                </c:pt>
                <c:pt idx="800">
                  <c:v>25</c:v>
                </c:pt>
                <c:pt idx="801">
                  <c:v>25</c:v>
                </c:pt>
                <c:pt idx="802">
                  <c:v>26</c:v>
                </c:pt>
                <c:pt idx="803">
                  <c:v>26</c:v>
                </c:pt>
                <c:pt idx="804">
                  <c:v>27</c:v>
                </c:pt>
                <c:pt idx="805">
                  <c:v>26</c:v>
                </c:pt>
                <c:pt idx="806">
                  <c:v>29</c:v>
                </c:pt>
                <c:pt idx="807">
                  <c:v>30</c:v>
                </c:pt>
                <c:pt idx="808">
                  <c:v>28</c:v>
                </c:pt>
                <c:pt idx="809">
                  <c:v>30</c:v>
                </c:pt>
                <c:pt idx="810">
                  <c:v>26</c:v>
                </c:pt>
                <c:pt idx="811">
                  <c:v>27</c:v>
                </c:pt>
                <c:pt idx="812">
                  <c:v>28</c:v>
                </c:pt>
                <c:pt idx="813">
                  <c:v>31</c:v>
                </c:pt>
                <c:pt idx="814">
                  <c:v>30</c:v>
                </c:pt>
                <c:pt idx="815">
                  <c:v>30</c:v>
                </c:pt>
                <c:pt idx="816">
                  <c:v>30</c:v>
                </c:pt>
                <c:pt idx="817">
                  <c:v>30</c:v>
                </c:pt>
                <c:pt idx="818">
                  <c:v>31</c:v>
                </c:pt>
                <c:pt idx="819">
                  <c:v>30</c:v>
                </c:pt>
                <c:pt idx="820">
                  <c:v>30</c:v>
                </c:pt>
                <c:pt idx="821">
                  <c:v>32</c:v>
                </c:pt>
                <c:pt idx="822">
                  <c:v>31</c:v>
                </c:pt>
                <c:pt idx="823">
                  <c:v>32</c:v>
                </c:pt>
                <c:pt idx="824">
                  <c:v>71</c:v>
                </c:pt>
                <c:pt idx="825">
                  <c:v>31</c:v>
                </c:pt>
                <c:pt idx="826">
                  <c:v>33</c:v>
                </c:pt>
                <c:pt idx="827">
                  <c:v>30</c:v>
                </c:pt>
                <c:pt idx="828">
                  <c:v>31</c:v>
                </c:pt>
                <c:pt idx="829">
                  <c:v>36</c:v>
                </c:pt>
                <c:pt idx="830">
                  <c:v>34</c:v>
                </c:pt>
                <c:pt idx="831">
                  <c:v>29</c:v>
                </c:pt>
                <c:pt idx="832">
                  <c:v>29</c:v>
                </c:pt>
                <c:pt idx="833">
                  <c:v>30</c:v>
                </c:pt>
                <c:pt idx="834">
                  <c:v>30</c:v>
                </c:pt>
                <c:pt idx="835">
                  <c:v>27</c:v>
                </c:pt>
                <c:pt idx="836">
                  <c:v>28</c:v>
                </c:pt>
                <c:pt idx="837">
                  <c:v>25</c:v>
                </c:pt>
                <c:pt idx="838">
                  <c:v>24</c:v>
                </c:pt>
                <c:pt idx="839">
                  <c:v>22</c:v>
                </c:pt>
                <c:pt idx="840">
                  <c:v>21</c:v>
                </c:pt>
                <c:pt idx="841">
                  <c:v>21</c:v>
                </c:pt>
                <c:pt idx="842">
                  <c:v>16</c:v>
                </c:pt>
                <c:pt idx="843">
                  <c:v>20</c:v>
                </c:pt>
                <c:pt idx="844">
                  <c:v>17</c:v>
                </c:pt>
                <c:pt idx="845">
                  <c:v>18</c:v>
                </c:pt>
                <c:pt idx="846">
                  <c:v>17</c:v>
                </c:pt>
                <c:pt idx="847">
                  <c:v>17</c:v>
                </c:pt>
                <c:pt idx="848">
                  <c:v>14</c:v>
                </c:pt>
                <c:pt idx="849">
                  <c:v>12</c:v>
                </c:pt>
                <c:pt idx="850">
                  <c:v>14</c:v>
                </c:pt>
                <c:pt idx="851">
                  <c:v>12</c:v>
                </c:pt>
                <c:pt idx="852">
                  <c:v>14</c:v>
                </c:pt>
                <c:pt idx="853">
                  <c:v>12</c:v>
                </c:pt>
                <c:pt idx="854">
                  <c:v>11</c:v>
                </c:pt>
                <c:pt idx="855">
                  <c:v>11</c:v>
                </c:pt>
                <c:pt idx="856">
                  <c:v>11</c:v>
                </c:pt>
                <c:pt idx="857">
                  <c:v>7</c:v>
                </c:pt>
                <c:pt idx="858">
                  <c:v>9</c:v>
                </c:pt>
                <c:pt idx="859">
                  <c:v>6</c:v>
                </c:pt>
                <c:pt idx="860">
                  <c:v>7</c:v>
                </c:pt>
                <c:pt idx="861">
                  <c:v>7</c:v>
                </c:pt>
                <c:pt idx="862">
                  <c:v>6</c:v>
                </c:pt>
                <c:pt idx="863">
                  <c:v>6</c:v>
                </c:pt>
                <c:pt idx="864">
                  <c:v>6</c:v>
                </c:pt>
                <c:pt idx="865">
                  <c:v>6</c:v>
                </c:pt>
                <c:pt idx="866">
                  <c:v>6</c:v>
                </c:pt>
                <c:pt idx="867">
                  <c:v>7</c:v>
                </c:pt>
                <c:pt idx="868">
                  <c:v>4</c:v>
                </c:pt>
                <c:pt idx="869">
                  <c:v>5</c:v>
                </c:pt>
                <c:pt idx="870">
                  <c:v>5</c:v>
                </c:pt>
                <c:pt idx="871">
                  <c:v>5</c:v>
                </c:pt>
                <c:pt idx="872">
                  <c:v>3</c:v>
                </c:pt>
                <c:pt idx="873">
                  <c:v>5</c:v>
                </c:pt>
                <c:pt idx="874">
                  <c:v>5</c:v>
                </c:pt>
                <c:pt idx="875">
                  <c:v>6</c:v>
                </c:pt>
                <c:pt idx="876">
                  <c:v>5</c:v>
                </c:pt>
                <c:pt idx="877">
                  <c:v>5</c:v>
                </c:pt>
                <c:pt idx="878">
                  <c:v>6</c:v>
                </c:pt>
                <c:pt idx="879">
                  <c:v>6</c:v>
                </c:pt>
                <c:pt idx="880">
                  <c:v>10</c:v>
                </c:pt>
                <c:pt idx="881">
                  <c:v>7</c:v>
                </c:pt>
                <c:pt idx="882">
                  <c:v>9</c:v>
                </c:pt>
                <c:pt idx="883">
                  <c:v>8</c:v>
                </c:pt>
                <c:pt idx="884">
                  <c:v>8</c:v>
                </c:pt>
                <c:pt idx="885">
                  <c:v>7</c:v>
                </c:pt>
                <c:pt idx="886">
                  <c:v>5</c:v>
                </c:pt>
                <c:pt idx="887">
                  <c:v>8</c:v>
                </c:pt>
                <c:pt idx="888">
                  <c:v>6</c:v>
                </c:pt>
                <c:pt idx="889">
                  <c:v>9</c:v>
                </c:pt>
                <c:pt idx="890">
                  <c:v>8</c:v>
                </c:pt>
                <c:pt idx="891">
                  <c:v>7</c:v>
                </c:pt>
                <c:pt idx="892">
                  <c:v>9</c:v>
                </c:pt>
                <c:pt idx="893">
                  <c:v>7</c:v>
                </c:pt>
                <c:pt idx="894">
                  <c:v>9</c:v>
                </c:pt>
                <c:pt idx="895">
                  <c:v>9</c:v>
                </c:pt>
                <c:pt idx="896">
                  <c:v>9</c:v>
                </c:pt>
                <c:pt idx="897">
                  <c:v>12</c:v>
                </c:pt>
                <c:pt idx="898">
                  <c:v>11</c:v>
                </c:pt>
                <c:pt idx="899">
                  <c:v>13</c:v>
                </c:pt>
                <c:pt idx="900">
                  <c:v>15</c:v>
                </c:pt>
                <c:pt idx="901">
                  <c:v>17</c:v>
                </c:pt>
                <c:pt idx="902">
                  <c:v>17</c:v>
                </c:pt>
                <c:pt idx="903">
                  <c:v>13</c:v>
                </c:pt>
                <c:pt idx="904">
                  <c:v>15</c:v>
                </c:pt>
                <c:pt idx="905">
                  <c:v>14</c:v>
                </c:pt>
                <c:pt idx="906">
                  <c:v>13</c:v>
                </c:pt>
                <c:pt idx="907">
                  <c:v>14</c:v>
                </c:pt>
                <c:pt idx="908">
                  <c:v>12</c:v>
                </c:pt>
                <c:pt idx="909">
                  <c:v>14</c:v>
                </c:pt>
                <c:pt idx="910">
                  <c:v>12</c:v>
                </c:pt>
                <c:pt idx="911">
                  <c:v>10</c:v>
                </c:pt>
                <c:pt idx="912">
                  <c:v>11</c:v>
                </c:pt>
                <c:pt idx="913">
                  <c:v>12</c:v>
                </c:pt>
                <c:pt idx="914">
                  <c:v>14</c:v>
                </c:pt>
                <c:pt idx="915">
                  <c:v>16</c:v>
                </c:pt>
                <c:pt idx="916">
                  <c:v>12</c:v>
                </c:pt>
                <c:pt idx="917">
                  <c:v>16</c:v>
                </c:pt>
                <c:pt idx="918">
                  <c:v>13</c:v>
                </c:pt>
                <c:pt idx="919">
                  <c:v>17</c:v>
                </c:pt>
                <c:pt idx="920">
                  <c:v>16</c:v>
                </c:pt>
                <c:pt idx="921">
                  <c:v>18</c:v>
                </c:pt>
                <c:pt idx="922">
                  <c:v>17</c:v>
                </c:pt>
                <c:pt idx="923">
                  <c:v>15</c:v>
                </c:pt>
                <c:pt idx="924">
                  <c:v>18</c:v>
                </c:pt>
                <c:pt idx="925">
                  <c:v>15</c:v>
                </c:pt>
                <c:pt idx="926">
                  <c:v>17</c:v>
                </c:pt>
                <c:pt idx="927">
                  <c:v>18</c:v>
                </c:pt>
                <c:pt idx="928">
                  <c:v>19</c:v>
                </c:pt>
                <c:pt idx="929">
                  <c:v>19</c:v>
                </c:pt>
                <c:pt idx="930">
                  <c:v>20</c:v>
                </c:pt>
                <c:pt idx="931">
                  <c:v>21</c:v>
                </c:pt>
                <c:pt idx="932">
                  <c:v>25</c:v>
                </c:pt>
                <c:pt idx="933">
                  <c:v>21</c:v>
                </c:pt>
                <c:pt idx="934">
                  <c:v>21</c:v>
                </c:pt>
                <c:pt idx="935">
                  <c:v>21</c:v>
                </c:pt>
                <c:pt idx="936">
                  <c:v>19</c:v>
                </c:pt>
                <c:pt idx="937">
                  <c:v>18</c:v>
                </c:pt>
                <c:pt idx="938">
                  <c:v>17</c:v>
                </c:pt>
                <c:pt idx="939">
                  <c:v>15</c:v>
                </c:pt>
                <c:pt idx="940">
                  <c:v>14</c:v>
                </c:pt>
                <c:pt idx="941">
                  <c:v>16</c:v>
                </c:pt>
                <c:pt idx="942">
                  <c:v>12</c:v>
                </c:pt>
                <c:pt idx="943">
                  <c:v>14</c:v>
                </c:pt>
                <c:pt idx="944">
                  <c:v>12</c:v>
                </c:pt>
                <c:pt idx="945">
                  <c:v>10</c:v>
                </c:pt>
                <c:pt idx="946">
                  <c:v>8</c:v>
                </c:pt>
                <c:pt idx="947">
                  <c:v>6</c:v>
                </c:pt>
                <c:pt idx="948">
                  <c:v>7</c:v>
                </c:pt>
                <c:pt idx="949">
                  <c:v>6</c:v>
                </c:pt>
                <c:pt idx="950">
                  <c:v>6</c:v>
                </c:pt>
                <c:pt idx="951">
                  <c:v>5</c:v>
                </c:pt>
                <c:pt idx="952">
                  <c:v>4</c:v>
                </c:pt>
                <c:pt idx="953">
                  <c:v>3</c:v>
                </c:pt>
                <c:pt idx="954">
                  <c:v>3</c:v>
                </c:pt>
                <c:pt idx="955">
                  <c:v>1</c:v>
                </c:pt>
                <c:pt idx="956">
                  <c:v>2</c:v>
                </c:pt>
                <c:pt idx="957">
                  <c:v>2</c:v>
                </c:pt>
                <c:pt idx="958">
                  <c:v>1</c:v>
                </c:pt>
                <c:pt idx="959">
                  <c:v>1</c:v>
                </c:pt>
                <c:pt idx="960">
                  <c:v>1</c:v>
                </c:pt>
                <c:pt idx="961">
                  <c:v>4</c:v>
                </c:pt>
                <c:pt idx="962">
                  <c:v>2</c:v>
                </c:pt>
                <c:pt idx="963">
                  <c:v>4</c:v>
                </c:pt>
                <c:pt idx="964">
                  <c:v>1</c:v>
                </c:pt>
                <c:pt idx="965">
                  <c:v>5</c:v>
                </c:pt>
                <c:pt idx="966">
                  <c:v>5</c:v>
                </c:pt>
                <c:pt idx="967">
                  <c:v>3</c:v>
                </c:pt>
                <c:pt idx="968">
                  <c:v>5</c:v>
                </c:pt>
                <c:pt idx="969">
                  <c:v>1</c:v>
                </c:pt>
                <c:pt idx="970">
                  <c:v>3</c:v>
                </c:pt>
                <c:pt idx="971">
                  <c:v>4</c:v>
                </c:pt>
                <c:pt idx="972">
                  <c:v>5</c:v>
                </c:pt>
                <c:pt idx="973">
                  <c:v>4</c:v>
                </c:pt>
                <c:pt idx="974">
                  <c:v>4</c:v>
                </c:pt>
                <c:pt idx="975">
                  <c:v>5</c:v>
                </c:pt>
                <c:pt idx="976">
                  <c:v>5</c:v>
                </c:pt>
                <c:pt idx="977">
                  <c:v>5</c:v>
                </c:pt>
                <c:pt idx="978">
                  <c:v>9</c:v>
                </c:pt>
                <c:pt idx="979">
                  <c:v>6</c:v>
                </c:pt>
                <c:pt idx="980">
                  <c:v>6</c:v>
                </c:pt>
                <c:pt idx="981">
                  <c:v>7</c:v>
                </c:pt>
                <c:pt idx="982">
                  <c:v>8</c:v>
                </c:pt>
                <c:pt idx="983">
                  <c:v>9</c:v>
                </c:pt>
                <c:pt idx="984">
                  <c:v>8</c:v>
                </c:pt>
                <c:pt idx="985">
                  <c:v>9</c:v>
                </c:pt>
                <c:pt idx="986">
                  <c:v>7</c:v>
                </c:pt>
                <c:pt idx="987">
                  <c:v>8</c:v>
                </c:pt>
                <c:pt idx="988">
                  <c:v>7</c:v>
                </c:pt>
                <c:pt idx="989">
                  <c:v>8</c:v>
                </c:pt>
                <c:pt idx="990">
                  <c:v>7</c:v>
                </c:pt>
                <c:pt idx="991">
                  <c:v>5</c:v>
                </c:pt>
                <c:pt idx="992">
                  <c:v>9</c:v>
                </c:pt>
                <c:pt idx="993">
                  <c:v>6</c:v>
                </c:pt>
                <c:pt idx="994">
                  <c:v>7</c:v>
                </c:pt>
                <c:pt idx="995">
                  <c:v>7</c:v>
                </c:pt>
                <c:pt idx="996">
                  <c:v>9</c:v>
                </c:pt>
                <c:pt idx="997">
                  <c:v>7</c:v>
                </c:pt>
                <c:pt idx="998">
                  <c:v>7</c:v>
                </c:pt>
                <c:pt idx="999">
                  <c:v>6</c:v>
                </c:pt>
                <c:pt idx="1000">
                  <c:v>3</c:v>
                </c:pt>
                <c:pt idx="1001">
                  <c:v>3</c:v>
                </c:pt>
                <c:pt idx="1002">
                  <c:v>2</c:v>
                </c:pt>
                <c:pt idx="1003">
                  <c:v>1</c:v>
                </c:pt>
                <c:pt idx="1004">
                  <c:v>0</c:v>
                </c:pt>
                <c:pt idx="1005">
                  <c:v>1</c:v>
                </c:pt>
                <c:pt idx="1006">
                  <c:v>1</c:v>
                </c:pt>
                <c:pt idx="1007">
                  <c:v>1</c:v>
                </c:pt>
                <c:pt idx="1008">
                  <c:v>1</c:v>
                </c:pt>
                <c:pt idx="1009">
                  <c:v>3</c:v>
                </c:pt>
                <c:pt idx="1010">
                  <c:v>1</c:v>
                </c:pt>
                <c:pt idx="1011">
                  <c:v>1</c:v>
                </c:pt>
                <c:pt idx="1012">
                  <c:v>2</c:v>
                </c:pt>
                <c:pt idx="1013">
                  <c:v>3</c:v>
                </c:pt>
                <c:pt idx="1014">
                  <c:v>1</c:v>
                </c:pt>
                <c:pt idx="1015">
                  <c:v>1</c:v>
                </c:pt>
                <c:pt idx="1016">
                  <c:v>1</c:v>
                </c:pt>
                <c:pt idx="1017">
                  <c:v>0</c:v>
                </c:pt>
                <c:pt idx="1018">
                  <c:v>0</c:v>
                </c:pt>
                <c:pt idx="1019">
                  <c:v>1</c:v>
                </c:pt>
                <c:pt idx="1020">
                  <c:v>1</c:v>
                </c:pt>
                <c:pt idx="1021">
                  <c:v>0</c:v>
                </c:pt>
                <c:pt idx="1022">
                  <c:v>1</c:v>
                </c:pt>
                <c:pt idx="1023">
                  <c:v>0</c:v>
                </c:pt>
                <c:pt idx="1024">
                  <c:v>3</c:v>
                </c:pt>
                <c:pt idx="1025">
                  <c:v>0</c:v>
                </c:pt>
                <c:pt idx="1026">
                  <c:v>1</c:v>
                </c:pt>
                <c:pt idx="1027">
                  <c:v>1</c:v>
                </c:pt>
                <c:pt idx="1028">
                  <c:v>1</c:v>
                </c:pt>
                <c:pt idx="1029">
                  <c:v>1</c:v>
                </c:pt>
                <c:pt idx="1030">
                  <c:v>0</c:v>
                </c:pt>
                <c:pt idx="1031">
                  <c:v>1</c:v>
                </c:pt>
                <c:pt idx="1032">
                  <c:v>1</c:v>
                </c:pt>
                <c:pt idx="1033">
                  <c:v>3</c:v>
                </c:pt>
                <c:pt idx="1034">
                  <c:v>1</c:v>
                </c:pt>
                <c:pt idx="1035">
                  <c:v>3</c:v>
                </c:pt>
                <c:pt idx="1036">
                  <c:v>3</c:v>
                </c:pt>
                <c:pt idx="1037">
                  <c:v>3</c:v>
                </c:pt>
                <c:pt idx="1038">
                  <c:v>3</c:v>
                </c:pt>
                <c:pt idx="1039">
                  <c:v>3</c:v>
                </c:pt>
                <c:pt idx="1040">
                  <c:v>3</c:v>
                </c:pt>
                <c:pt idx="1041">
                  <c:v>2</c:v>
                </c:pt>
                <c:pt idx="1042">
                  <c:v>5</c:v>
                </c:pt>
                <c:pt idx="1043">
                  <c:v>3</c:v>
                </c:pt>
                <c:pt idx="1044">
                  <c:v>5</c:v>
                </c:pt>
                <c:pt idx="1045">
                  <c:v>2</c:v>
                </c:pt>
                <c:pt idx="1046">
                  <c:v>3</c:v>
                </c:pt>
                <c:pt idx="1047">
                  <c:v>5</c:v>
                </c:pt>
                <c:pt idx="1048">
                  <c:v>1</c:v>
                </c:pt>
                <c:pt idx="1049">
                  <c:v>4</c:v>
                </c:pt>
                <c:pt idx="1050">
                  <c:v>1</c:v>
                </c:pt>
                <c:pt idx="1051">
                  <c:v>3</c:v>
                </c:pt>
                <c:pt idx="1052">
                  <c:v>0</c:v>
                </c:pt>
                <c:pt idx="1053">
                  <c:v>3</c:v>
                </c:pt>
                <c:pt idx="1054">
                  <c:v>3</c:v>
                </c:pt>
                <c:pt idx="1055">
                  <c:v>3</c:v>
                </c:pt>
                <c:pt idx="1056">
                  <c:v>4</c:v>
                </c:pt>
                <c:pt idx="1057">
                  <c:v>3</c:v>
                </c:pt>
                <c:pt idx="1058">
                  <c:v>3</c:v>
                </c:pt>
                <c:pt idx="1059">
                  <c:v>3</c:v>
                </c:pt>
                <c:pt idx="1060">
                  <c:v>3</c:v>
                </c:pt>
                <c:pt idx="1061">
                  <c:v>0</c:v>
                </c:pt>
                <c:pt idx="1062">
                  <c:v>0</c:v>
                </c:pt>
                <c:pt idx="1063">
                  <c:v>1</c:v>
                </c:pt>
                <c:pt idx="1064">
                  <c:v>3</c:v>
                </c:pt>
                <c:pt idx="1065">
                  <c:v>3</c:v>
                </c:pt>
                <c:pt idx="1066">
                  <c:v>3</c:v>
                </c:pt>
                <c:pt idx="1067">
                  <c:v>4</c:v>
                </c:pt>
                <c:pt idx="1068">
                  <c:v>5</c:v>
                </c:pt>
                <c:pt idx="1069">
                  <c:v>6</c:v>
                </c:pt>
                <c:pt idx="1070">
                  <c:v>7</c:v>
                </c:pt>
                <c:pt idx="1071">
                  <c:v>7</c:v>
                </c:pt>
                <c:pt idx="1072">
                  <c:v>6</c:v>
                </c:pt>
                <c:pt idx="1073">
                  <c:v>8</c:v>
                </c:pt>
                <c:pt idx="1074">
                  <c:v>7</c:v>
                </c:pt>
                <c:pt idx="1075">
                  <c:v>7</c:v>
                </c:pt>
                <c:pt idx="1076">
                  <c:v>7</c:v>
                </c:pt>
                <c:pt idx="1077">
                  <c:v>7</c:v>
                </c:pt>
                <c:pt idx="1078">
                  <c:v>7</c:v>
                </c:pt>
                <c:pt idx="1079">
                  <c:v>5</c:v>
                </c:pt>
                <c:pt idx="1080">
                  <c:v>5</c:v>
                </c:pt>
                <c:pt idx="1081">
                  <c:v>5</c:v>
                </c:pt>
                <c:pt idx="1082">
                  <c:v>3</c:v>
                </c:pt>
                <c:pt idx="1083">
                  <c:v>3</c:v>
                </c:pt>
                <c:pt idx="1084">
                  <c:v>0</c:v>
                </c:pt>
                <c:pt idx="1085">
                  <c:v>0</c:v>
                </c:pt>
                <c:pt idx="1086">
                  <c:v>1</c:v>
                </c:pt>
                <c:pt idx="1087">
                  <c:v>1</c:v>
                </c:pt>
                <c:pt idx="1088">
                  <c:v>0</c:v>
                </c:pt>
                <c:pt idx="1089">
                  <c:v>0</c:v>
                </c:pt>
                <c:pt idx="1090">
                  <c:v>2</c:v>
                </c:pt>
                <c:pt idx="1091">
                  <c:v>0</c:v>
                </c:pt>
                <c:pt idx="1092">
                  <c:v>1</c:v>
                </c:pt>
                <c:pt idx="1093">
                  <c:v>5</c:v>
                </c:pt>
                <c:pt idx="1094">
                  <c:v>2</c:v>
                </c:pt>
                <c:pt idx="1095">
                  <c:v>3</c:v>
                </c:pt>
                <c:pt idx="1096">
                  <c:v>3</c:v>
                </c:pt>
                <c:pt idx="1097">
                  <c:v>5</c:v>
                </c:pt>
                <c:pt idx="1098">
                  <c:v>4</c:v>
                </c:pt>
                <c:pt idx="1099">
                  <c:v>5</c:v>
                </c:pt>
                <c:pt idx="1100">
                  <c:v>5</c:v>
                </c:pt>
                <c:pt idx="1101">
                  <c:v>5</c:v>
                </c:pt>
                <c:pt idx="1102">
                  <c:v>5</c:v>
                </c:pt>
                <c:pt idx="1103">
                  <c:v>5</c:v>
                </c:pt>
                <c:pt idx="1104">
                  <c:v>5</c:v>
                </c:pt>
                <c:pt idx="1105">
                  <c:v>6</c:v>
                </c:pt>
                <c:pt idx="1106">
                  <c:v>6</c:v>
                </c:pt>
                <c:pt idx="1107">
                  <c:v>6</c:v>
                </c:pt>
                <c:pt idx="1108">
                  <c:v>8</c:v>
                </c:pt>
                <c:pt idx="1109">
                  <c:v>7</c:v>
                </c:pt>
                <c:pt idx="1110">
                  <c:v>10</c:v>
                </c:pt>
                <c:pt idx="1111">
                  <c:v>11</c:v>
                </c:pt>
                <c:pt idx="1112">
                  <c:v>9</c:v>
                </c:pt>
                <c:pt idx="1113">
                  <c:v>8</c:v>
                </c:pt>
                <c:pt idx="1114">
                  <c:v>9</c:v>
                </c:pt>
                <c:pt idx="1115">
                  <c:v>11</c:v>
                </c:pt>
                <c:pt idx="1116">
                  <c:v>14</c:v>
                </c:pt>
                <c:pt idx="1117">
                  <c:v>13</c:v>
                </c:pt>
                <c:pt idx="1118">
                  <c:v>8</c:v>
                </c:pt>
                <c:pt idx="1119">
                  <c:v>12</c:v>
                </c:pt>
                <c:pt idx="1120">
                  <c:v>11</c:v>
                </c:pt>
                <c:pt idx="1121">
                  <c:v>12</c:v>
                </c:pt>
                <c:pt idx="1122">
                  <c:v>11</c:v>
                </c:pt>
                <c:pt idx="1123">
                  <c:v>10</c:v>
                </c:pt>
                <c:pt idx="1124">
                  <c:v>11</c:v>
                </c:pt>
                <c:pt idx="1125">
                  <c:v>11</c:v>
                </c:pt>
                <c:pt idx="1126">
                  <c:v>10</c:v>
                </c:pt>
                <c:pt idx="1127">
                  <c:v>11</c:v>
                </c:pt>
                <c:pt idx="1128">
                  <c:v>8</c:v>
                </c:pt>
                <c:pt idx="1129">
                  <c:v>7</c:v>
                </c:pt>
                <c:pt idx="1130">
                  <c:v>5</c:v>
                </c:pt>
                <c:pt idx="1131">
                  <c:v>6</c:v>
                </c:pt>
                <c:pt idx="1132">
                  <c:v>7</c:v>
                </c:pt>
                <c:pt idx="1133">
                  <c:v>5</c:v>
                </c:pt>
                <c:pt idx="1134">
                  <c:v>5</c:v>
                </c:pt>
                <c:pt idx="1135">
                  <c:v>2</c:v>
                </c:pt>
                <c:pt idx="1136">
                  <c:v>3</c:v>
                </c:pt>
                <c:pt idx="1137">
                  <c:v>2</c:v>
                </c:pt>
                <c:pt idx="1138">
                  <c:v>2</c:v>
                </c:pt>
                <c:pt idx="1139">
                  <c:v>3</c:v>
                </c:pt>
                <c:pt idx="1140">
                  <c:v>0</c:v>
                </c:pt>
                <c:pt idx="1141">
                  <c:v>2</c:v>
                </c:pt>
                <c:pt idx="1142">
                  <c:v>1</c:v>
                </c:pt>
                <c:pt idx="1143">
                  <c:v>2</c:v>
                </c:pt>
                <c:pt idx="1144">
                  <c:v>1</c:v>
                </c:pt>
                <c:pt idx="1145">
                  <c:v>1</c:v>
                </c:pt>
                <c:pt idx="1146">
                  <c:v>2</c:v>
                </c:pt>
                <c:pt idx="1147">
                  <c:v>12</c:v>
                </c:pt>
                <c:pt idx="1148">
                  <c:v>11</c:v>
                </c:pt>
                <c:pt idx="1149">
                  <c:v>9</c:v>
                </c:pt>
                <c:pt idx="1150">
                  <c:v>7</c:v>
                </c:pt>
                <c:pt idx="1151">
                  <c:v>5</c:v>
                </c:pt>
                <c:pt idx="1152">
                  <c:v>6</c:v>
                </c:pt>
                <c:pt idx="1153">
                  <c:v>5</c:v>
                </c:pt>
                <c:pt idx="1154">
                  <c:v>7</c:v>
                </c:pt>
                <c:pt idx="1155">
                  <c:v>0</c:v>
                </c:pt>
                <c:pt idx="1156">
                  <c:v>0</c:v>
                </c:pt>
                <c:pt idx="1157">
                  <c:v>0</c:v>
                </c:pt>
                <c:pt idx="1158">
                  <c:v>0</c:v>
                </c:pt>
                <c:pt idx="1159">
                  <c:v>0</c:v>
                </c:pt>
                <c:pt idx="1160">
                  <c:v>2</c:v>
                </c:pt>
                <c:pt idx="1161">
                  <c:v>0</c:v>
                </c:pt>
                <c:pt idx="1162">
                  <c:v>2</c:v>
                </c:pt>
                <c:pt idx="1163">
                  <c:v>1</c:v>
                </c:pt>
                <c:pt idx="1164">
                  <c:v>3</c:v>
                </c:pt>
                <c:pt idx="1165">
                  <c:v>2</c:v>
                </c:pt>
                <c:pt idx="1166">
                  <c:v>2</c:v>
                </c:pt>
                <c:pt idx="1167">
                  <c:v>5</c:v>
                </c:pt>
                <c:pt idx="1168">
                  <c:v>4</c:v>
                </c:pt>
                <c:pt idx="1169">
                  <c:v>4</c:v>
                </c:pt>
                <c:pt idx="1170">
                  <c:v>5</c:v>
                </c:pt>
                <c:pt idx="1171">
                  <c:v>6</c:v>
                </c:pt>
                <c:pt idx="1172">
                  <c:v>6</c:v>
                </c:pt>
                <c:pt idx="1173">
                  <c:v>7</c:v>
                </c:pt>
                <c:pt idx="1174">
                  <c:v>7</c:v>
                </c:pt>
                <c:pt idx="1175">
                  <c:v>7</c:v>
                </c:pt>
                <c:pt idx="1176">
                  <c:v>8</c:v>
                </c:pt>
                <c:pt idx="1177">
                  <c:v>12</c:v>
                </c:pt>
                <c:pt idx="1178">
                  <c:v>9</c:v>
                </c:pt>
                <c:pt idx="1179">
                  <c:v>10</c:v>
                </c:pt>
                <c:pt idx="1180">
                  <c:v>9</c:v>
                </c:pt>
                <c:pt idx="1181">
                  <c:v>10</c:v>
                </c:pt>
                <c:pt idx="1182">
                  <c:v>10</c:v>
                </c:pt>
                <c:pt idx="1183">
                  <c:v>11</c:v>
                </c:pt>
                <c:pt idx="1184">
                  <c:v>12</c:v>
                </c:pt>
                <c:pt idx="1185">
                  <c:v>12</c:v>
                </c:pt>
                <c:pt idx="1186">
                  <c:v>13</c:v>
                </c:pt>
                <c:pt idx="1187">
                  <c:v>14</c:v>
                </c:pt>
                <c:pt idx="1188">
                  <c:v>17</c:v>
                </c:pt>
                <c:pt idx="1189">
                  <c:v>19</c:v>
                </c:pt>
                <c:pt idx="1190">
                  <c:v>21</c:v>
                </c:pt>
                <c:pt idx="1191">
                  <c:v>22</c:v>
                </c:pt>
                <c:pt idx="1192">
                  <c:v>21</c:v>
                </c:pt>
                <c:pt idx="1193">
                  <c:v>17</c:v>
                </c:pt>
                <c:pt idx="1194">
                  <c:v>16</c:v>
                </c:pt>
                <c:pt idx="1195">
                  <c:v>14</c:v>
                </c:pt>
                <c:pt idx="1196">
                  <c:v>14</c:v>
                </c:pt>
                <c:pt idx="1197">
                  <c:v>14</c:v>
                </c:pt>
                <c:pt idx="1198">
                  <c:v>13</c:v>
                </c:pt>
                <c:pt idx="1199">
                  <c:v>12</c:v>
                </c:pt>
                <c:pt idx="1200">
                  <c:v>9</c:v>
                </c:pt>
                <c:pt idx="1201">
                  <c:v>12</c:v>
                </c:pt>
                <c:pt idx="1202">
                  <c:v>13</c:v>
                </c:pt>
                <c:pt idx="1203">
                  <c:v>10</c:v>
                </c:pt>
                <c:pt idx="1204">
                  <c:v>13</c:v>
                </c:pt>
                <c:pt idx="1205">
                  <c:v>9</c:v>
                </c:pt>
                <c:pt idx="1206">
                  <c:v>10</c:v>
                </c:pt>
                <c:pt idx="1207">
                  <c:v>9</c:v>
                </c:pt>
                <c:pt idx="1208">
                  <c:v>9</c:v>
                </c:pt>
                <c:pt idx="1209">
                  <c:v>9</c:v>
                </c:pt>
                <c:pt idx="1210">
                  <c:v>8</c:v>
                </c:pt>
                <c:pt idx="1211">
                  <c:v>10</c:v>
                </c:pt>
                <c:pt idx="1212">
                  <c:v>8</c:v>
                </c:pt>
                <c:pt idx="1213">
                  <c:v>12</c:v>
                </c:pt>
                <c:pt idx="1214">
                  <c:v>8</c:v>
                </c:pt>
                <c:pt idx="1215">
                  <c:v>8</c:v>
                </c:pt>
                <c:pt idx="1216">
                  <c:v>6</c:v>
                </c:pt>
                <c:pt idx="1217">
                  <c:v>5</c:v>
                </c:pt>
                <c:pt idx="1218">
                  <c:v>7</c:v>
                </c:pt>
                <c:pt idx="1219">
                  <c:v>8</c:v>
                </c:pt>
                <c:pt idx="1220">
                  <c:v>6</c:v>
                </c:pt>
                <c:pt idx="1221">
                  <c:v>7</c:v>
                </c:pt>
                <c:pt idx="1222">
                  <c:v>4</c:v>
                </c:pt>
                <c:pt idx="1223">
                  <c:v>6</c:v>
                </c:pt>
                <c:pt idx="1224">
                  <c:v>7</c:v>
                </c:pt>
                <c:pt idx="1225">
                  <c:v>7</c:v>
                </c:pt>
                <c:pt idx="1226">
                  <c:v>6</c:v>
                </c:pt>
                <c:pt idx="1227">
                  <c:v>3</c:v>
                </c:pt>
                <c:pt idx="1228">
                  <c:v>8</c:v>
                </c:pt>
                <c:pt idx="1229">
                  <c:v>7</c:v>
                </c:pt>
                <c:pt idx="1230">
                  <c:v>7</c:v>
                </c:pt>
                <c:pt idx="1231">
                  <c:v>8</c:v>
                </c:pt>
                <c:pt idx="1232">
                  <c:v>7</c:v>
                </c:pt>
                <c:pt idx="1233">
                  <c:v>6</c:v>
                </c:pt>
                <c:pt idx="1234">
                  <c:v>8</c:v>
                </c:pt>
                <c:pt idx="1235">
                  <c:v>7</c:v>
                </c:pt>
                <c:pt idx="1236">
                  <c:v>9</c:v>
                </c:pt>
                <c:pt idx="1237">
                  <c:v>8</c:v>
                </c:pt>
                <c:pt idx="1238">
                  <c:v>9</c:v>
                </c:pt>
                <c:pt idx="1239">
                  <c:v>8</c:v>
                </c:pt>
                <c:pt idx="1240">
                  <c:v>7</c:v>
                </c:pt>
                <c:pt idx="1241">
                  <c:v>8</c:v>
                </c:pt>
                <c:pt idx="1242">
                  <c:v>7</c:v>
                </c:pt>
                <c:pt idx="1243">
                  <c:v>7</c:v>
                </c:pt>
                <c:pt idx="1244">
                  <c:v>5</c:v>
                </c:pt>
                <c:pt idx="1245">
                  <c:v>7</c:v>
                </c:pt>
                <c:pt idx="1246">
                  <c:v>7</c:v>
                </c:pt>
                <c:pt idx="1247">
                  <c:v>7</c:v>
                </c:pt>
                <c:pt idx="1248">
                  <c:v>8</c:v>
                </c:pt>
                <c:pt idx="1249">
                  <c:v>7</c:v>
                </c:pt>
                <c:pt idx="1250">
                  <c:v>8</c:v>
                </c:pt>
                <c:pt idx="1251">
                  <c:v>8</c:v>
                </c:pt>
                <c:pt idx="1252">
                  <c:v>8</c:v>
                </c:pt>
                <c:pt idx="1253">
                  <c:v>8</c:v>
                </c:pt>
                <c:pt idx="1254">
                  <c:v>7</c:v>
                </c:pt>
                <c:pt idx="1255">
                  <c:v>8</c:v>
                </c:pt>
                <c:pt idx="1256">
                  <c:v>8</c:v>
                </c:pt>
                <c:pt idx="1257">
                  <c:v>7</c:v>
                </c:pt>
                <c:pt idx="1258">
                  <c:v>6</c:v>
                </c:pt>
                <c:pt idx="1259">
                  <c:v>8</c:v>
                </c:pt>
                <c:pt idx="1260">
                  <c:v>6</c:v>
                </c:pt>
                <c:pt idx="1261">
                  <c:v>7</c:v>
                </c:pt>
                <c:pt idx="1262">
                  <c:v>7</c:v>
                </c:pt>
                <c:pt idx="1263">
                  <c:v>7</c:v>
                </c:pt>
                <c:pt idx="1264">
                  <c:v>6</c:v>
                </c:pt>
                <c:pt idx="1265">
                  <c:v>8</c:v>
                </c:pt>
                <c:pt idx="1266">
                  <c:v>8</c:v>
                </c:pt>
                <c:pt idx="1267">
                  <c:v>9</c:v>
                </c:pt>
                <c:pt idx="1268">
                  <c:v>9</c:v>
                </c:pt>
                <c:pt idx="1269">
                  <c:v>13</c:v>
                </c:pt>
                <c:pt idx="1270">
                  <c:v>15</c:v>
                </c:pt>
                <c:pt idx="1271">
                  <c:v>10</c:v>
                </c:pt>
                <c:pt idx="1272">
                  <c:v>14</c:v>
                </c:pt>
                <c:pt idx="1273">
                  <c:v>14</c:v>
                </c:pt>
                <c:pt idx="1274">
                  <c:v>14</c:v>
                </c:pt>
                <c:pt idx="1275">
                  <c:v>13</c:v>
                </c:pt>
                <c:pt idx="1276">
                  <c:v>12</c:v>
                </c:pt>
                <c:pt idx="1277">
                  <c:v>12</c:v>
                </c:pt>
                <c:pt idx="1278">
                  <c:v>14</c:v>
                </c:pt>
                <c:pt idx="1279">
                  <c:v>13</c:v>
                </c:pt>
                <c:pt idx="1280">
                  <c:v>13</c:v>
                </c:pt>
                <c:pt idx="1281">
                  <c:v>8</c:v>
                </c:pt>
                <c:pt idx="1282">
                  <c:v>11</c:v>
                </c:pt>
                <c:pt idx="1283">
                  <c:v>9</c:v>
                </c:pt>
                <c:pt idx="1284">
                  <c:v>6</c:v>
                </c:pt>
                <c:pt idx="1285">
                  <c:v>7</c:v>
                </c:pt>
                <c:pt idx="1286">
                  <c:v>3</c:v>
                </c:pt>
                <c:pt idx="1287">
                  <c:v>5</c:v>
                </c:pt>
                <c:pt idx="1288">
                  <c:v>3</c:v>
                </c:pt>
                <c:pt idx="1289">
                  <c:v>4</c:v>
                </c:pt>
                <c:pt idx="1290">
                  <c:v>2</c:v>
                </c:pt>
                <c:pt idx="1291">
                  <c:v>3</c:v>
                </c:pt>
                <c:pt idx="1292">
                  <c:v>2</c:v>
                </c:pt>
                <c:pt idx="1293">
                  <c:v>1</c:v>
                </c:pt>
                <c:pt idx="1294">
                  <c:v>1</c:v>
                </c:pt>
                <c:pt idx="1295">
                  <c:v>1</c:v>
                </c:pt>
                <c:pt idx="1296">
                  <c:v>1</c:v>
                </c:pt>
                <c:pt idx="1297">
                  <c:v>1</c:v>
                </c:pt>
                <c:pt idx="1298">
                  <c:v>0</c:v>
                </c:pt>
                <c:pt idx="1299">
                  <c:v>1</c:v>
                </c:pt>
                <c:pt idx="1300">
                  <c:v>0</c:v>
                </c:pt>
                <c:pt idx="1301">
                  <c:v>0</c:v>
                </c:pt>
                <c:pt idx="1302">
                  <c:v>0</c:v>
                </c:pt>
                <c:pt idx="1303">
                  <c:v>0</c:v>
                </c:pt>
                <c:pt idx="1304">
                  <c:v>4</c:v>
                </c:pt>
                <c:pt idx="1305">
                  <c:v>1</c:v>
                </c:pt>
                <c:pt idx="1306">
                  <c:v>1</c:v>
                </c:pt>
                <c:pt idx="1307">
                  <c:v>1</c:v>
                </c:pt>
                <c:pt idx="1308">
                  <c:v>0</c:v>
                </c:pt>
                <c:pt idx="1309">
                  <c:v>1</c:v>
                </c:pt>
                <c:pt idx="1310">
                  <c:v>1</c:v>
                </c:pt>
                <c:pt idx="1311">
                  <c:v>1</c:v>
                </c:pt>
                <c:pt idx="1312">
                  <c:v>1</c:v>
                </c:pt>
                <c:pt idx="1313">
                  <c:v>0</c:v>
                </c:pt>
                <c:pt idx="1314">
                  <c:v>0</c:v>
                </c:pt>
                <c:pt idx="1315">
                  <c:v>1</c:v>
                </c:pt>
                <c:pt idx="1316">
                  <c:v>2</c:v>
                </c:pt>
                <c:pt idx="1317">
                  <c:v>0</c:v>
                </c:pt>
                <c:pt idx="1318">
                  <c:v>0</c:v>
                </c:pt>
                <c:pt idx="1319">
                  <c:v>0</c:v>
                </c:pt>
                <c:pt idx="1320">
                  <c:v>0</c:v>
                </c:pt>
                <c:pt idx="1321">
                  <c:v>1</c:v>
                </c:pt>
                <c:pt idx="1322">
                  <c:v>3</c:v>
                </c:pt>
                <c:pt idx="1323">
                  <c:v>0</c:v>
                </c:pt>
                <c:pt idx="1324">
                  <c:v>2</c:v>
                </c:pt>
                <c:pt idx="1325">
                  <c:v>0</c:v>
                </c:pt>
                <c:pt idx="1326">
                  <c:v>4</c:v>
                </c:pt>
                <c:pt idx="1327">
                  <c:v>5</c:v>
                </c:pt>
                <c:pt idx="1328">
                  <c:v>3</c:v>
                </c:pt>
                <c:pt idx="1329">
                  <c:v>3</c:v>
                </c:pt>
                <c:pt idx="1330">
                  <c:v>3</c:v>
                </c:pt>
                <c:pt idx="1331">
                  <c:v>5</c:v>
                </c:pt>
                <c:pt idx="1332">
                  <c:v>6</c:v>
                </c:pt>
                <c:pt idx="1333">
                  <c:v>7</c:v>
                </c:pt>
                <c:pt idx="1334">
                  <c:v>6</c:v>
                </c:pt>
                <c:pt idx="1335">
                  <c:v>6</c:v>
                </c:pt>
                <c:pt idx="1336">
                  <c:v>6</c:v>
                </c:pt>
                <c:pt idx="1337">
                  <c:v>5</c:v>
                </c:pt>
                <c:pt idx="1338">
                  <c:v>4</c:v>
                </c:pt>
                <c:pt idx="1339">
                  <c:v>6</c:v>
                </c:pt>
                <c:pt idx="1340">
                  <c:v>5</c:v>
                </c:pt>
                <c:pt idx="1341">
                  <c:v>5</c:v>
                </c:pt>
                <c:pt idx="1342">
                  <c:v>5</c:v>
                </c:pt>
                <c:pt idx="1343">
                  <c:v>6</c:v>
                </c:pt>
                <c:pt idx="1344">
                  <c:v>5</c:v>
                </c:pt>
                <c:pt idx="1345">
                  <c:v>5</c:v>
                </c:pt>
                <c:pt idx="1346">
                  <c:v>5</c:v>
                </c:pt>
                <c:pt idx="1347">
                  <c:v>2</c:v>
                </c:pt>
                <c:pt idx="1348">
                  <c:v>4</c:v>
                </c:pt>
                <c:pt idx="1349">
                  <c:v>3</c:v>
                </c:pt>
                <c:pt idx="1350">
                  <c:v>5</c:v>
                </c:pt>
                <c:pt idx="1351">
                  <c:v>3</c:v>
                </c:pt>
                <c:pt idx="1352">
                  <c:v>3</c:v>
                </c:pt>
                <c:pt idx="1353">
                  <c:v>5</c:v>
                </c:pt>
                <c:pt idx="1354">
                  <c:v>5</c:v>
                </c:pt>
                <c:pt idx="1355">
                  <c:v>6</c:v>
                </c:pt>
                <c:pt idx="1356">
                  <c:v>7</c:v>
                </c:pt>
                <c:pt idx="1357">
                  <c:v>8</c:v>
                </c:pt>
                <c:pt idx="1358">
                  <c:v>9</c:v>
                </c:pt>
                <c:pt idx="1359">
                  <c:v>9</c:v>
                </c:pt>
                <c:pt idx="1360">
                  <c:v>14</c:v>
                </c:pt>
                <c:pt idx="1361">
                  <c:v>14</c:v>
                </c:pt>
                <c:pt idx="1362">
                  <c:v>19</c:v>
                </c:pt>
                <c:pt idx="1363">
                  <c:v>19</c:v>
                </c:pt>
                <c:pt idx="1364">
                  <c:v>21</c:v>
                </c:pt>
                <c:pt idx="1365">
                  <c:v>21</c:v>
                </c:pt>
                <c:pt idx="1366">
                  <c:v>23</c:v>
                </c:pt>
                <c:pt idx="1367">
                  <c:v>23</c:v>
                </c:pt>
                <c:pt idx="1368">
                  <c:v>26</c:v>
                </c:pt>
                <c:pt idx="1369">
                  <c:v>23</c:v>
                </c:pt>
                <c:pt idx="1370">
                  <c:v>28</c:v>
                </c:pt>
                <c:pt idx="1371">
                  <c:v>30</c:v>
                </c:pt>
                <c:pt idx="1372">
                  <c:v>28</c:v>
                </c:pt>
                <c:pt idx="1373">
                  <c:v>32</c:v>
                </c:pt>
                <c:pt idx="1374">
                  <c:v>26</c:v>
                </c:pt>
                <c:pt idx="1375">
                  <c:v>25</c:v>
                </c:pt>
                <c:pt idx="1376">
                  <c:v>20</c:v>
                </c:pt>
                <c:pt idx="1377">
                  <c:v>23</c:v>
                </c:pt>
                <c:pt idx="1378">
                  <c:v>19</c:v>
                </c:pt>
                <c:pt idx="1379">
                  <c:v>19</c:v>
                </c:pt>
                <c:pt idx="1380">
                  <c:v>18</c:v>
                </c:pt>
                <c:pt idx="1381">
                  <c:v>18</c:v>
                </c:pt>
                <c:pt idx="1382">
                  <c:v>16</c:v>
                </c:pt>
                <c:pt idx="1383">
                  <c:v>17</c:v>
                </c:pt>
                <c:pt idx="1384">
                  <c:v>15</c:v>
                </c:pt>
                <c:pt idx="1385">
                  <c:v>15</c:v>
                </c:pt>
                <c:pt idx="1386">
                  <c:v>16</c:v>
                </c:pt>
                <c:pt idx="1387">
                  <c:v>17</c:v>
                </c:pt>
                <c:pt idx="1388">
                  <c:v>17</c:v>
                </c:pt>
                <c:pt idx="1389">
                  <c:v>16</c:v>
                </c:pt>
                <c:pt idx="1390">
                  <c:v>19</c:v>
                </c:pt>
                <c:pt idx="1391">
                  <c:v>15</c:v>
                </c:pt>
                <c:pt idx="1392">
                  <c:v>17</c:v>
                </c:pt>
                <c:pt idx="1393">
                  <c:v>16</c:v>
                </c:pt>
                <c:pt idx="1394">
                  <c:v>15</c:v>
                </c:pt>
                <c:pt idx="1395">
                  <c:v>13</c:v>
                </c:pt>
                <c:pt idx="1396">
                  <c:v>14</c:v>
                </c:pt>
                <c:pt idx="1397">
                  <c:v>14</c:v>
                </c:pt>
                <c:pt idx="1398">
                  <c:v>14</c:v>
                </c:pt>
                <c:pt idx="1399">
                  <c:v>14</c:v>
                </c:pt>
                <c:pt idx="1400">
                  <c:v>12</c:v>
                </c:pt>
                <c:pt idx="1401">
                  <c:v>13</c:v>
                </c:pt>
                <c:pt idx="1402">
                  <c:v>12</c:v>
                </c:pt>
                <c:pt idx="1403">
                  <c:v>12</c:v>
                </c:pt>
                <c:pt idx="1404">
                  <c:v>12</c:v>
                </c:pt>
                <c:pt idx="1405">
                  <c:v>14</c:v>
                </c:pt>
                <c:pt idx="1406">
                  <c:v>9</c:v>
                </c:pt>
                <c:pt idx="1407">
                  <c:v>14</c:v>
                </c:pt>
                <c:pt idx="1408">
                  <c:v>9</c:v>
                </c:pt>
                <c:pt idx="1409">
                  <c:v>10</c:v>
                </c:pt>
                <c:pt idx="1410">
                  <c:v>12</c:v>
                </c:pt>
                <c:pt idx="1411">
                  <c:v>9</c:v>
                </c:pt>
                <c:pt idx="1412">
                  <c:v>11</c:v>
                </c:pt>
                <c:pt idx="1413">
                  <c:v>7</c:v>
                </c:pt>
                <c:pt idx="1414">
                  <c:v>12</c:v>
                </c:pt>
                <c:pt idx="1415">
                  <c:v>8</c:v>
                </c:pt>
                <c:pt idx="1416">
                  <c:v>9</c:v>
                </c:pt>
                <c:pt idx="1417">
                  <c:v>7</c:v>
                </c:pt>
                <c:pt idx="1418">
                  <c:v>9</c:v>
                </c:pt>
                <c:pt idx="1419">
                  <c:v>9</c:v>
                </c:pt>
                <c:pt idx="1420">
                  <c:v>7</c:v>
                </c:pt>
                <c:pt idx="1421">
                  <c:v>7</c:v>
                </c:pt>
                <c:pt idx="1422">
                  <c:v>6</c:v>
                </c:pt>
                <c:pt idx="1423">
                  <c:v>7</c:v>
                </c:pt>
                <c:pt idx="1424">
                  <c:v>7</c:v>
                </c:pt>
                <c:pt idx="1425">
                  <c:v>8</c:v>
                </c:pt>
                <c:pt idx="1426">
                  <c:v>7</c:v>
                </c:pt>
                <c:pt idx="1427">
                  <c:v>8</c:v>
                </c:pt>
                <c:pt idx="1428">
                  <c:v>6</c:v>
                </c:pt>
                <c:pt idx="1429">
                  <c:v>8</c:v>
                </c:pt>
                <c:pt idx="1430">
                  <c:v>9</c:v>
                </c:pt>
                <c:pt idx="1431">
                  <c:v>8</c:v>
                </c:pt>
                <c:pt idx="1432">
                  <c:v>8</c:v>
                </c:pt>
                <c:pt idx="1433">
                  <c:v>7</c:v>
                </c:pt>
                <c:pt idx="1434">
                  <c:v>9</c:v>
                </c:pt>
                <c:pt idx="1435">
                  <c:v>8</c:v>
                </c:pt>
                <c:pt idx="1436">
                  <c:v>12</c:v>
                </c:pt>
                <c:pt idx="1437">
                  <c:v>12</c:v>
                </c:pt>
                <c:pt idx="1438">
                  <c:v>11</c:v>
                </c:pt>
                <c:pt idx="1439">
                  <c:v>9</c:v>
                </c:pt>
                <c:pt idx="1440">
                  <c:v>10</c:v>
                </c:pt>
                <c:pt idx="1441">
                  <c:v>9</c:v>
                </c:pt>
                <c:pt idx="1442">
                  <c:v>12</c:v>
                </c:pt>
                <c:pt idx="1443">
                  <c:v>12</c:v>
                </c:pt>
                <c:pt idx="1444">
                  <c:v>12</c:v>
                </c:pt>
                <c:pt idx="1445">
                  <c:v>12</c:v>
                </c:pt>
                <c:pt idx="1446">
                  <c:v>10</c:v>
                </c:pt>
                <c:pt idx="1447">
                  <c:v>8</c:v>
                </c:pt>
                <c:pt idx="1448">
                  <c:v>9</c:v>
                </c:pt>
                <c:pt idx="1449">
                  <c:v>11</c:v>
                </c:pt>
                <c:pt idx="1450">
                  <c:v>9</c:v>
                </c:pt>
                <c:pt idx="1451">
                  <c:v>13</c:v>
                </c:pt>
                <c:pt idx="1452">
                  <c:v>9</c:v>
                </c:pt>
                <c:pt idx="1453">
                  <c:v>13</c:v>
                </c:pt>
                <c:pt idx="1454">
                  <c:v>11</c:v>
                </c:pt>
                <c:pt idx="1455">
                  <c:v>10</c:v>
                </c:pt>
                <c:pt idx="1456">
                  <c:v>7</c:v>
                </c:pt>
                <c:pt idx="1457">
                  <c:v>6</c:v>
                </c:pt>
                <c:pt idx="1458">
                  <c:v>7</c:v>
                </c:pt>
                <c:pt idx="1459">
                  <c:v>6</c:v>
                </c:pt>
                <c:pt idx="1460">
                  <c:v>6</c:v>
                </c:pt>
                <c:pt idx="1461">
                  <c:v>5</c:v>
                </c:pt>
                <c:pt idx="1462">
                  <c:v>5</c:v>
                </c:pt>
                <c:pt idx="1463">
                  <c:v>3</c:v>
                </c:pt>
                <c:pt idx="1464">
                  <c:v>6</c:v>
                </c:pt>
                <c:pt idx="1465">
                  <c:v>6</c:v>
                </c:pt>
                <c:pt idx="1466">
                  <c:v>4</c:v>
                </c:pt>
                <c:pt idx="1467">
                  <c:v>3</c:v>
                </c:pt>
                <c:pt idx="1468">
                  <c:v>5</c:v>
                </c:pt>
                <c:pt idx="1469">
                  <c:v>3</c:v>
                </c:pt>
                <c:pt idx="1470">
                  <c:v>5</c:v>
                </c:pt>
                <c:pt idx="1471">
                  <c:v>5</c:v>
                </c:pt>
                <c:pt idx="1472">
                  <c:v>5</c:v>
                </c:pt>
                <c:pt idx="1473">
                  <c:v>5</c:v>
                </c:pt>
                <c:pt idx="1474">
                  <c:v>3</c:v>
                </c:pt>
                <c:pt idx="1475">
                  <c:v>5</c:v>
                </c:pt>
                <c:pt idx="1476">
                  <c:v>6</c:v>
                </c:pt>
                <c:pt idx="1477">
                  <c:v>5</c:v>
                </c:pt>
                <c:pt idx="1478">
                  <c:v>9</c:v>
                </c:pt>
                <c:pt idx="1479">
                  <c:v>8</c:v>
                </c:pt>
                <c:pt idx="1480">
                  <c:v>12</c:v>
                </c:pt>
                <c:pt idx="1481">
                  <c:v>12</c:v>
                </c:pt>
                <c:pt idx="1482">
                  <c:v>14</c:v>
                </c:pt>
                <c:pt idx="1483">
                  <c:v>13</c:v>
                </c:pt>
                <c:pt idx="1484">
                  <c:v>12</c:v>
                </c:pt>
                <c:pt idx="1485">
                  <c:v>9</c:v>
                </c:pt>
                <c:pt idx="1486">
                  <c:v>9</c:v>
                </c:pt>
                <c:pt idx="1487">
                  <c:v>12</c:v>
                </c:pt>
                <c:pt idx="1488">
                  <c:v>7</c:v>
                </c:pt>
                <c:pt idx="1489">
                  <c:v>8</c:v>
                </c:pt>
                <c:pt idx="1490">
                  <c:v>6</c:v>
                </c:pt>
                <c:pt idx="1491">
                  <c:v>7</c:v>
                </c:pt>
                <c:pt idx="1492">
                  <c:v>7</c:v>
                </c:pt>
                <c:pt idx="1493">
                  <c:v>7</c:v>
                </c:pt>
                <c:pt idx="1494">
                  <c:v>5</c:v>
                </c:pt>
                <c:pt idx="1495">
                  <c:v>6</c:v>
                </c:pt>
                <c:pt idx="1496">
                  <c:v>3</c:v>
                </c:pt>
                <c:pt idx="1497">
                  <c:v>3</c:v>
                </c:pt>
                <c:pt idx="1498">
                  <c:v>25</c:v>
                </c:pt>
                <c:pt idx="1499">
                  <c:v>1</c:v>
                </c:pt>
                <c:pt idx="1500">
                  <c:v>2</c:v>
                </c:pt>
                <c:pt idx="1501">
                  <c:v>0</c:v>
                </c:pt>
                <c:pt idx="1502">
                  <c:v>1</c:v>
                </c:pt>
                <c:pt idx="1503">
                  <c:v>0</c:v>
                </c:pt>
                <c:pt idx="1504">
                  <c:v>2</c:v>
                </c:pt>
                <c:pt idx="1505">
                  <c:v>1</c:v>
                </c:pt>
                <c:pt idx="1506">
                  <c:v>3</c:v>
                </c:pt>
                <c:pt idx="1507">
                  <c:v>1</c:v>
                </c:pt>
                <c:pt idx="1508">
                  <c:v>0</c:v>
                </c:pt>
                <c:pt idx="1509">
                  <c:v>1</c:v>
                </c:pt>
                <c:pt idx="1510">
                  <c:v>0</c:v>
                </c:pt>
                <c:pt idx="1511">
                  <c:v>0</c:v>
                </c:pt>
                <c:pt idx="1512">
                  <c:v>0</c:v>
                </c:pt>
                <c:pt idx="1513">
                  <c:v>0</c:v>
                </c:pt>
                <c:pt idx="1514">
                  <c:v>0</c:v>
                </c:pt>
                <c:pt idx="1515">
                  <c:v>0</c:v>
                </c:pt>
                <c:pt idx="1516">
                  <c:v>0</c:v>
                </c:pt>
                <c:pt idx="1517">
                  <c:v>0</c:v>
                </c:pt>
                <c:pt idx="1518">
                  <c:v>0</c:v>
                </c:pt>
                <c:pt idx="1519">
                  <c:v>1</c:v>
                </c:pt>
                <c:pt idx="1520">
                  <c:v>0</c:v>
                </c:pt>
                <c:pt idx="1521">
                  <c:v>2</c:v>
                </c:pt>
                <c:pt idx="1522">
                  <c:v>2</c:v>
                </c:pt>
                <c:pt idx="1523">
                  <c:v>0</c:v>
                </c:pt>
                <c:pt idx="1524">
                  <c:v>1</c:v>
                </c:pt>
                <c:pt idx="1525">
                  <c:v>0</c:v>
                </c:pt>
                <c:pt idx="1526">
                  <c:v>0</c:v>
                </c:pt>
                <c:pt idx="1527">
                  <c:v>0</c:v>
                </c:pt>
                <c:pt idx="1528">
                  <c:v>0</c:v>
                </c:pt>
                <c:pt idx="1529">
                  <c:v>1</c:v>
                </c:pt>
                <c:pt idx="1530">
                  <c:v>1</c:v>
                </c:pt>
                <c:pt idx="1531">
                  <c:v>1</c:v>
                </c:pt>
                <c:pt idx="1532">
                  <c:v>0</c:v>
                </c:pt>
                <c:pt idx="1533">
                  <c:v>2</c:v>
                </c:pt>
                <c:pt idx="1534">
                  <c:v>2</c:v>
                </c:pt>
                <c:pt idx="1535">
                  <c:v>2</c:v>
                </c:pt>
                <c:pt idx="1536">
                  <c:v>3</c:v>
                </c:pt>
                <c:pt idx="1537">
                  <c:v>3</c:v>
                </c:pt>
                <c:pt idx="1538">
                  <c:v>3</c:v>
                </c:pt>
                <c:pt idx="1539">
                  <c:v>2</c:v>
                </c:pt>
                <c:pt idx="1540">
                  <c:v>5</c:v>
                </c:pt>
                <c:pt idx="1541">
                  <c:v>6</c:v>
                </c:pt>
                <c:pt idx="1542">
                  <c:v>5</c:v>
                </c:pt>
                <c:pt idx="1543">
                  <c:v>6</c:v>
                </c:pt>
                <c:pt idx="1544">
                  <c:v>5</c:v>
                </c:pt>
                <c:pt idx="1545">
                  <c:v>3</c:v>
                </c:pt>
                <c:pt idx="1546">
                  <c:v>6</c:v>
                </c:pt>
                <c:pt idx="1547">
                  <c:v>5</c:v>
                </c:pt>
                <c:pt idx="1548">
                  <c:v>6</c:v>
                </c:pt>
                <c:pt idx="1549">
                  <c:v>5</c:v>
                </c:pt>
                <c:pt idx="1550">
                  <c:v>5</c:v>
                </c:pt>
                <c:pt idx="1551">
                  <c:v>4</c:v>
                </c:pt>
                <c:pt idx="1552">
                  <c:v>4</c:v>
                </c:pt>
                <c:pt idx="1553">
                  <c:v>6</c:v>
                </c:pt>
                <c:pt idx="1554">
                  <c:v>5</c:v>
                </c:pt>
                <c:pt idx="1555">
                  <c:v>7</c:v>
                </c:pt>
                <c:pt idx="1556">
                  <c:v>2</c:v>
                </c:pt>
                <c:pt idx="1557">
                  <c:v>5</c:v>
                </c:pt>
                <c:pt idx="1558">
                  <c:v>5</c:v>
                </c:pt>
                <c:pt idx="1559">
                  <c:v>5</c:v>
                </c:pt>
                <c:pt idx="1560">
                  <c:v>7</c:v>
                </c:pt>
                <c:pt idx="1561">
                  <c:v>4</c:v>
                </c:pt>
                <c:pt idx="1562">
                  <c:v>6</c:v>
                </c:pt>
                <c:pt idx="1563">
                  <c:v>7</c:v>
                </c:pt>
                <c:pt idx="1564">
                  <c:v>6</c:v>
                </c:pt>
                <c:pt idx="1565">
                  <c:v>5</c:v>
                </c:pt>
                <c:pt idx="1566">
                  <c:v>3</c:v>
                </c:pt>
                <c:pt idx="1567">
                  <c:v>6</c:v>
                </c:pt>
                <c:pt idx="1568">
                  <c:v>5</c:v>
                </c:pt>
                <c:pt idx="1569">
                  <c:v>3</c:v>
                </c:pt>
                <c:pt idx="1570">
                  <c:v>5</c:v>
                </c:pt>
                <c:pt idx="1571">
                  <c:v>4</c:v>
                </c:pt>
                <c:pt idx="1572">
                  <c:v>4</c:v>
                </c:pt>
                <c:pt idx="1573">
                  <c:v>4</c:v>
                </c:pt>
                <c:pt idx="1574">
                  <c:v>5</c:v>
                </c:pt>
                <c:pt idx="1575">
                  <c:v>5</c:v>
                </c:pt>
                <c:pt idx="1576">
                  <c:v>5</c:v>
                </c:pt>
                <c:pt idx="1577">
                  <c:v>6</c:v>
                </c:pt>
                <c:pt idx="1578">
                  <c:v>7</c:v>
                </c:pt>
                <c:pt idx="1579">
                  <c:v>7</c:v>
                </c:pt>
                <c:pt idx="1580">
                  <c:v>5</c:v>
                </c:pt>
                <c:pt idx="1581">
                  <c:v>5</c:v>
                </c:pt>
                <c:pt idx="1582">
                  <c:v>5</c:v>
                </c:pt>
                <c:pt idx="1583">
                  <c:v>2</c:v>
                </c:pt>
                <c:pt idx="1584">
                  <c:v>5</c:v>
                </c:pt>
                <c:pt idx="1585">
                  <c:v>5</c:v>
                </c:pt>
                <c:pt idx="1586">
                  <c:v>4</c:v>
                </c:pt>
                <c:pt idx="1587">
                  <c:v>5</c:v>
                </c:pt>
                <c:pt idx="1588">
                  <c:v>5</c:v>
                </c:pt>
                <c:pt idx="1589">
                  <c:v>5</c:v>
                </c:pt>
                <c:pt idx="1590">
                  <c:v>7</c:v>
                </c:pt>
                <c:pt idx="1591">
                  <c:v>5</c:v>
                </c:pt>
                <c:pt idx="1592">
                  <c:v>6</c:v>
                </c:pt>
                <c:pt idx="1593">
                  <c:v>3</c:v>
                </c:pt>
                <c:pt idx="1594">
                  <c:v>6</c:v>
                </c:pt>
                <c:pt idx="1595">
                  <c:v>3</c:v>
                </c:pt>
                <c:pt idx="1596">
                  <c:v>7</c:v>
                </c:pt>
                <c:pt idx="1597">
                  <c:v>5</c:v>
                </c:pt>
                <c:pt idx="1598">
                  <c:v>6</c:v>
                </c:pt>
                <c:pt idx="1599">
                  <c:v>5</c:v>
                </c:pt>
                <c:pt idx="1600">
                  <c:v>4</c:v>
                </c:pt>
                <c:pt idx="1601">
                  <c:v>6</c:v>
                </c:pt>
                <c:pt idx="1602">
                  <c:v>6</c:v>
                </c:pt>
                <c:pt idx="1603">
                  <c:v>5</c:v>
                </c:pt>
                <c:pt idx="1604">
                  <c:v>6</c:v>
                </c:pt>
                <c:pt idx="1605">
                  <c:v>5</c:v>
                </c:pt>
                <c:pt idx="1606">
                  <c:v>36</c:v>
                </c:pt>
                <c:pt idx="1607">
                  <c:v>6</c:v>
                </c:pt>
                <c:pt idx="1608">
                  <c:v>7</c:v>
                </c:pt>
                <c:pt idx="1609">
                  <c:v>8</c:v>
                </c:pt>
                <c:pt idx="1610">
                  <c:v>7</c:v>
                </c:pt>
                <c:pt idx="1611">
                  <c:v>9</c:v>
                </c:pt>
                <c:pt idx="1612">
                  <c:v>9</c:v>
                </c:pt>
                <c:pt idx="1613">
                  <c:v>7</c:v>
                </c:pt>
                <c:pt idx="1614">
                  <c:v>9</c:v>
                </c:pt>
                <c:pt idx="1615">
                  <c:v>7</c:v>
                </c:pt>
                <c:pt idx="1616">
                  <c:v>8</c:v>
                </c:pt>
                <c:pt idx="1617">
                  <c:v>5</c:v>
                </c:pt>
                <c:pt idx="1618">
                  <c:v>8</c:v>
                </c:pt>
                <c:pt idx="1619">
                  <c:v>6</c:v>
                </c:pt>
                <c:pt idx="1620">
                  <c:v>7</c:v>
                </c:pt>
                <c:pt idx="1621">
                  <c:v>7</c:v>
                </c:pt>
                <c:pt idx="1622">
                  <c:v>7</c:v>
                </c:pt>
                <c:pt idx="1623">
                  <c:v>11</c:v>
                </c:pt>
                <c:pt idx="1624">
                  <c:v>5</c:v>
                </c:pt>
                <c:pt idx="1625">
                  <c:v>8</c:v>
                </c:pt>
                <c:pt idx="1626">
                  <c:v>5</c:v>
                </c:pt>
                <c:pt idx="1627">
                  <c:v>6</c:v>
                </c:pt>
                <c:pt idx="1628">
                  <c:v>5</c:v>
                </c:pt>
                <c:pt idx="1629">
                  <c:v>5</c:v>
                </c:pt>
                <c:pt idx="1630">
                  <c:v>5</c:v>
                </c:pt>
                <c:pt idx="1631">
                  <c:v>6</c:v>
                </c:pt>
                <c:pt idx="1632">
                  <c:v>5</c:v>
                </c:pt>
                <c:pt idx="1633">
                  <c:v>6</c:v>
                </c:pt>
                <c:pt idx="1634">
                  <c:v>3</c:v>
                </c:pt>
                <c:pt idx="1635">
                  <c:v>7</c:v>
                </c:pt>
                <c:pt idx="1636">
                  <c:v>5</c:v>
                </c:pt>
                <c:pt idx="1637">
                  <c:v>5</c:v>
                </c:pt>
                <c:pt idx="1638">
                  <c:v>6</c:v>
                </c:pt>
                <c:pt idx="1639">
                  <c:v>5</c:v>
                </c:pt>
                <c:pt idx="1640">
                  <c:v>5</c:v>
                </c:pt>
                <c:pt idx="1641">
                  <c:v>5</c:v>
                </c:pt>
                <c:pt idx="1642">
                  <c:v>6</c:v>
                </c:pt>
                <c:pt idx="1643">
                  <c:v>6</c:v>
                </c:pt>
                <c:pt idx="1644">
                  <c:v>6</c:v>
                </c:pt>
                <c:pt idx="1645">
                  <c:v>6</c:v>
                </c:pt>
                <c:pt idx="1646">
                  <c:v>5</c:v>
                </c:pt>
                <c:pt idx="1647">
                  <c:v>5</c:v>
                </c:pt>
                <c:pt idx="1648">
                  <c:v>6</c:v>
                </c:pt>
                <c:pt idx="1649">
                  <c:v>6</c:v>
                </c:pt>
                <c:pt idx="1650">
                  <c:v>6</c:v>
                </c:pt>
                <c:pt idx="1651">
                  <c:v>5</c:v>
                </c:pt>
                <c:pt idx="1652">
                  <c:v>6</c:v>
                </c:pt>
                <c:pt idx="1653">
                  <c:v>5</c:v>
                </c:pt>
                <c:pt idx="1654">
                  <c:v>5</c:v>
                </c:pt>
                <c:pt idx="1655">
                  <c:v>7</c:v>
                </c:pt>
                <c:pt idx="1656">
                  <c:v>5</c:v>
                </c:pt>
                <c:pt idx="1657">
                  <c:v>7</c:v>
                </c:pt>
                <c:pt idx="1658">
                  <c:v>7</c:v>
                </c:pt>
                <c:pt idx="1659">
                  <c:v>6</c:v>
                </c:pt>
                <c:pt idx="1660">
                  <c:v>7</c:v>
                </c:pt>
                <c:pt idx="1661">
                  <c:v>36</c:v>
                </c:pt>
                <c:pt idx="1662">
                  <c:v>8</c:v>
                </c:pt>
                <c:pt idx="1663">
                  <c:v>5</c:v>
                </c:pt>
                <c:pt idx="1664">
                  <c:v>7</c:v>
                </c:pt>
                <c:pt idx="1665">
                  <c:v>7</c:v>
                </c:pt>
                <c:pt idx="1666">
                  <c:v>8</c:v>
                </c:pt>
                <c:pt idx="1667">
                  <c:v>6</c:v>
                </c:pt>
                <c:pt idx="1668">
                  <c:v>7</c:v>
                </c:pt>
                <c:pt idx="1669">
                  <c:v>8</c:v>
                </c:pt>
                <c:pt idx="1670">
                  <c:v>7</c:v>
                </c:pt>
                <c:pt idx="1671">
                  <c:v>8</c:v>
                </c:pt>
                <c:pt idx="1672">
                  <c:v>6</c:v>
                </c:pt>
                <c:pt idx="1673">
                  <c:v>6</c:v>
                </c:pt>
                <c:pt idx="1674">
                  <c:v>5</c:v>
                </c:pt>
                <c:pt idx="1675">
                  <c:v>6</c:v>
                </c:pt>
                <c:pt idx="1676">
                  <c:v>5</c:v>
                </c:pt>
                <c:pt idx="1677">
                  <c:v>5</c:v>
                </c:pt>
                <c:pt idx="1678">
                  <c:v>2</c:v>
                </c:pt>
                <c:pt idx="1679">
                  <c:v>5</c:v>
                </c:pt>
                <c:pt idx="1680">
                  <c:v>5</c:v>
                </c:pt>
                <c:pt idx="1681">
                  <c:v>5</c:v>
                </c:pt>
                <c:pt idx="1682">
                  <c:v>5</c:v>
                </c:pt>
                <c:pt idx="1683">
                  <c:v>4</c:v>
                </c:pt>
                <c:pt idx="1684">
                  <c:v>5</c:v>
                </c:pt>
                <c:pt idx="1685">
                  <c:v>6</c:v>
                </c:pt>
                <c:pt idx="1686">
                  <c:v>5</c:v>
                </c:pt>
                <c:pt idx="1687">
                  <c:v>4</c:v>
                </c:pt>
                <c:pt idx="1688">
                  <c:v>3</c:v>
                </c:pt>
                <c:pt idx="1689">
                  <c:v>4</c:v>
                </c:pt>
                <c:pt idx="1690">
                  <c:v>2</c:v>
                </c:pt>
                <c:pt idx="1691">
                  <c:v>2</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1</c:v>
                </c:pt>
                <c:pt idx="1707">
                  <c:v>0</c:v>
                </c:pt>
                <c:pt idx="1708">
                  <c:v>1</c:v>
                </c:pt>
                <c:pt idx="1709">
                  <c:v>1</c:v>
                </c:pt>
                <c:pt idx="1710">
                  <c:v>1</c:v>
                </c:pt>
                <c:pt idx="1711">
                  <c:v>2</c:v>
                </c:pt>
                <c:pt idx="1712">
                  <c:v>2</c:v>
                </c:pt>
                <c:pt idx="1713">
                  <c:v>2</c:v>
                </c:pt>
                <c:pt idx="1714">
                  <c:v>1</c:v>
                </c:pt>
                <c:pt idx="1715">
                  <c:v>0</c:v>
                </c:pt>
                <c:pt idx="1716">
                  <c:v>1</c:v>
                </c:pt>
                <c:pt idx="1717">
                  <c:v>0</c:v>
                </c:pt>
                <c:pt idx="1718">
                  <c:v>1</c:v>
                </c:pt>
                <c:pt idx="1719">
                  <c:v>2</c:v>
                </c:pt>
                <c:pt idx="1720">
                  <c:v>3</c:v>
                </c:pt>
                <c:pt idx="1721">
                  <c:v>3</c:v>
                </c:pt>
                <c:pt idx="1722">
                  <c:v>2</c:v>
                </c:pt>
                <c:pt idx="1723">
                  <c:v>4</c:v>
                </c:pt>
                <c:pt idx="1724">
                  <c:v>3</c:v>
                </c:pt>
                <c:pt idx="1725">
                  <c:v>5</c:v>
                </c:pt>
                <c:pt idx="1726">
                  <c:v>3</c:v>
                </c:pt>
                <c:pt idx="1727">
                  <c:v>3</c:v>
                </c:pt>
                <c:pt idx="1728">
                  <c:v>2</c:v>
                </c:pt>
                <c:pt idx="1729">
                  <c:v>0</c:v>
                </c:pt>
                <c:pt idx="1730">
                  <c:v>2</c:v>
                </c:pt>
                <c:pt idx="1731">
                  <c:v>1</c:v>
                </c:pt>
                <c:pt idx="1732">
                  <c:v>2</c:v>
                </c:pt>
                <c:pt idx="1733">
                  <c:v>1</c:v>
                </c:pt>
                <c:pt idx="1734">
                  <c:v>1</c:v>
                </c:pt>
                <c:pt idx="1735">
                  <c:v>0</c:v>
                </c:pt>
                <c:pt idx="1736">
                  <c:v>2</c:v>
                </c:pt>
                <c:pt idx="1737">
                  <c:v>0</c:v>
                </c:pt>
                <c:pt idx="1738">
                  <c:v>0</c:v>
                </c:pt>
                <c:pt idx="1739">
                  <c:v>0</c:v>
                </c:pt>
                <c:pt idx="1740">
                  <c:v>0</c:v>
                </c:pt>
                <c:pt idx="1741">
                  <c:v>0</c:v>
                </c:pt>
                <c:pt idx="1742">
                  <c:v>0</c:v>
                </c:pt>
                <c:pt idx="1743">
                  <c:v>1</c:v>
                </c:pt>
                <c:pt idx="1744">
                  <c:v>0</c:v>
                </c:pt>
                <c:pt idx="1745">
                  <c:v>0</c:v>
                </c:pt>
                <c:pt idx="1746">
                  <c:v>0</c:v>
                </c:pt>
                <c:pt idx="1747">
                  <c:v>5</c:v>
                </c:pt>
                <c:pt idx="1748">
                  <c:v>3</c:v>
                </c:pt>
                <c:pt idx="1749">
                  <c:v>3</c:v>
                </c:pt>
                <c:pt idx="1750">
                  <c:v>3</c:v>
                </c:pt>
                <c:pt idx="1751">
                  <c:v>3</c:v>
                </c:pt>
                <c:pt idx="1752">
                  <c:v>5</c:v>
                </c:pt>
                <c:pt idx="1753">
                  <c:v>5</c:v>
                </c:pt>
                <c:pt idx="1754">
                  <c:v>5</c:v>
                </c:pt>
                <c:pt idx="1755">
                  <c:v>5</c:v>
                </c:pt>
                <c:pt idx="1756">
                  <c:v>5</c:v>
                </c:pt>
                <c:pt idx="1757">
                  <c:v>5</c:v>
                </c:pt>
                <c:pt idx="1758">
                  <c:v>5</c:v>
                </c:pt>
                <c:pt idx="1759">
                  <c:v>8</c:v>
                </c:pt>
                <c:pt idx="1760">
                  <c:v>8</c:v>
                </c:pt>
                <c:pt idx="1761">
                  <c:v>8</c:v>
                </c:pt>
                <c:pt idx="1762">
                  <c:v>9</c:v>
                </c:pt>
                <c:pt idx="1763">
                  <c:v>10</c:v>
                </c:pt>
                <c:pt idx="1764">
                  <c:v>14</c:v>
                </c:pt>
                <c:pt idx="1765">
                  <c:v>19</c:v>
                </c:pt>
                <c:pt idx="1766">
                  <c:v>21</c:v>
                </c:pt>
                <c:pt idx="1767">
                  <c:v>25</c:v>
                </c:pt>
                <c:pt idx="1768">
                  <c:v>25</c:v>
                </c:pt>
                <c:pt idx="1769">
                  <c:v>29</c:v>
                </c:pt>
                <c:pt idx="1770">
                  <c:v>27</c:v>
                </c:pt>
                <c:pt idx="1771">
                  <c:v>30</c:v>
                </c:pt>
                <c:pt idx="1772">
                  <c:v>29</c:v>
                </c:pt>
                <c:pt idx="1773">
                  <c:v>23</c:v>
                </c:pt>
                <c:pt idx="1774">
                  <c:v>23</c:v>
                </c:pt>
                <c:pt idx="1775">
                  <c:v>21</c:v>
                </c:pt>
                <c:pt idx="1776">
                  <c:v>21</c:v>
                </c:pt>
                <c:pt idx="1777">
                  <c:v>18</c:v>
                </c:pt>
                <c:pt idx="1778">
                  <c:v>19</c:v>
                </c:pt>
                <c:pt idx="1779">
                  <c:v>17</c:v>
                </c:pt>
                <c:pt idx="1780">
                  <c:v>16</c:v>
                </c:pt>
                <c:pt idx="1781">
                  <c:v>16</c:v>
                </c:pt>
                <c:pt idx="1782">
                  <c:v>21</c:v>
                </c:pt>
                <c:pt idx="1783">
                  <c:v>18</c:v>
                </c:pt>
                <c:pt idx="1784">
                  <c:v>20</c:v>
                </c:pt>
                <c:pt idx="1785">
                  <c:v>19</c:v>
                </c:pt>
                <c:pt idx="1786">
                  <c:v>21</c:v>
                </c:pt>
                <c:pt idx="1787">
                  <c:v>23</c:v>
                </c:pt>
                <c:pt idx="1788">
                  <c:v>24</c:v>
                </c:pt>
                <c:pt idx="1789">
                  <c:v>25</c:v>
                </c:pt>
                <c:pt idx="1790">
                  <c:v>23</c:v>
                </c:pt>
                <c:pt idx="1791">
                  <c:v>28</c:v>
                </c:pt>
                <c:pt idx="1792">
                  <c:v>24</c:v>
                </c:pt>
                <c:pt idx="1793">
                  <c:v>32</c:v>
                </c:pt>
                <c:pt idx="1794">
                  <c:v>27</c:v>
                </c:pt>
                <c:pt idx="1795">
                  <c:v>26</c:v>
                </c:pt>
                <c:pt idx="1796">
                  <c:v>25</c:v>
                </c:pt>
                <c:pt idx="1797">
                  <c:v>23</c:v>
                </c:pt>
                <c:pt idx="1798">
                  <c:v>27</c:v>
                </c:pt>
                <c:pt idx="1799">
                  <c:v>25</c:v>
                </c:pt>
                <c:pt idx="1800">
                  <c:v>21</c:v>
                </c:pt>
                <c:pt idx="1801">
                  <c:v>23</c:v>
                </c:pt>
                <c:pt idx="1802">
                  <c:v>21</c:v>
                </c:pt>
                <c:pt idx="1803">
                  <c:v>21</c:v>
                </c:pt>
                <c:pt idx="1804">
                  <c:v>21</c:v>
                </c:pt>
                <c:pt idx="1805">
                  <c:v>22</c:v>
                </c:pt>
                <c:pt idx="1806">
                  <c:v>18</c:v>
                </c:pt>
                <c:pt idx="1807">
                  <c:v>20</c:v>
                </c:pt>
                <c:pt idx="1808">
                  <c:v>19</c:v>
                </c:pt>
                <c:pt idx="1809">
                  <c:v>21</c:v>
                </c:pt>
                <c:pt idx="1810">
                  <c:v>21</c:v>
                </c:pt>
                <c:pt idx="1811">
                  <c:v>21</c:v>
                </c:pt>
                <c:pt idx="1812">
                  <c:v>22</c:v>
                </c:pt>
                <c:pt idx="1813">
                  <c:v>23</c:v>
                </c:pt>
                <c:pt idx="1814">
                  <c:v>21</c:v>
                </c:pt>
                <c:pt idx="1815">
                  <c:v>25</c:v>
                </c:pt>
                <c:pt idx="1816">
                  <c:v>26</c:v>
                </c:pt>
                <c:pt idx="1817">
                  <c:v>23</c:v>
                </c:pt>
                <c:pt idx="1818">
                  <c:v>25</c:v>
                </c:pt>
                <c:pt idx="1819">
                  <c:v>23</c:v>
                </c:pt>
                <c:pt idx="1820">
                  <c:v>26</c:v>
                </c:pt>
                <c:pt idx="1821">
                  <c:v>25</c:v>
                </c:pt>
                <c:pt idx="1822">
                  <c:v>27</c:v>
                </c:pt>
                <c:pt idx="1823">
                  <c:v>23</c:v>
                </c:pt>
                <c:pt idx="1824">
                  <c:v>26</c:v>
                </c:pt>
                <c:pt idx="1825">
                  <c:v>28</c:v>
                </c:pt>
                <c:pt idx="1826">
                  <c:v>28</c:v>
                </c:pt>
                <c:pt idx="1827">
                  <c:v>25</c:v>
                </c:pt>
                <c:pt idx="1828">
                  <c:v>26</c:v>
                </c:pt>
                <c:pt idx="1829">
                  <c:v>28</c:v>
                </c:pt>
                <c:pt idx="1830">
                  <c:v>27</c:v>
                </c:pt>
                <c:pt idx="1831">
                  <c:v>28</c:v>
                </c:pt>
                <c:pt idx="1832">
                  <c:v>27</c:v>
                </c:pt>
                <c:pt idx="1833">
                  <c:v>27</c:v>
                </c:pt>
                <c:pt idx="1834">
                  <c:v>25</c:v>
                </c:pt>
                <c:pt idx="1835">
                  <c:v>28</c:v>
                </c:pt>
                <c:pt idx="1836">
                  <c:v>25</c:v>
                </c:pt>
                <c:pt idx="1837">
                  <c:v>24</c:v>
                </c:pt>
                <c:pt idx="1838">
                  <c:v>23</c:v>
                </c:pt>
                <c:pt idx="1839">
                  <c:v>23</c:v>
                </c:pt>
                <c:pt idx="1840">
                  <c:v>22</c:v>
                </c:pt>
                <c:pt idx="1841">
                  <c:v>18</c:v>
                </c:pt>
                <c:pt idx="1842">
                  <c:v>21</c:v>
                </c:pt>
                <c:pt idx="1843">
                  <c:v>21</c:v>
                </c:pt>
                <c:pt idx="1844">
                  <c:v>21</c:v>
                </c:pt>
                <c:pt idx="1845">
                  <c:v>21</c:v>
                </c:pt>
                <c:pt idx="1846">
                  <c:v>20</c:v>
                </c:pt>
                <c:pt idx="1847">
                  <c:v>18</c:v>
                </c:pt>
                <c:pt idx="1848">
                  <c:v>18</c:v>
                </c:pt>
                <c:pt idx="1849">
                  <c:v>15</c:v>
                </c:pt>
                <c:pt idx="1850">
                  <c:v>18</c:v>
                </c:pt>
                <c:pt idx="1851">
                  <c:v>15</c:v>
                </c:pt>
                <c:pt idx="1852">
                  <c:v>14</c:v>
                </c:pt>
                <c:pt idx="1853">
                  <c:v>13</c:v>
                </c:pt>
                <c:pt idx="1854">
                  <c:v>13</c:v>
                </c:pt>
                <c:pt idx="1855">
                  <c:v>14</c:v>
                </c:pt>
                <c:pt idx="1856">
                  <c:v>13</c:v>
                </c:pt>
                <c:pt idx="1857">
                  <c:v>13</c:v>
                </c:pt>
                <c:pt idx="1858">
                  <c:v>11</c:v>
                </c:pt>
                <c:pt idx="1859">
                  <c:v>13</c:v>
                </c:pt>
                <c:pt idx="1860">
                  <c:v>13</c:v>
                </c:pt>
                <c:pt idx="1861">
                  <c:v>14</c:v>
                </c:pt>
                <c:pt idx="1862">
                  <c:v>15</c:v>
                </c:pt>
                <c:pt idx="1863">
                  <c:v>12</c:v>
                </c:pt>
                <c:pt idx="1864">
                  <c:v>10</c:v>
                </c:pt>
                <c:pt idx="1865">
                  <c:v>7</c:v>
                </c:pt>
                <c:pt idx="1866">
                  <c:v>9</c:v>
                </c:pt>
                <c:pt idx="1867">
                  <c:v>7</c:v>
                </c:pt>
                <c:pt idx="1868">
                  <c:v>8</c:v>
                </c:pt>
                <c:pt idx="1869">
                  <c:v>7</c:v>
                </c:pt>
                <c:pt idx="1870">
                  <c:v>8</c:v>
                </c:pt>
                <c:pt idx="1871">
                  <c:v>6</c:v>
                </c:pt>
                <c:pt idx="1872">
                  <c:v>5</c:v>
                </c:pt>
                <c:pt idx="1873">
                  <c:v>7</c:v>
                </c:pt>
                <c:pt idx="1874">
                  <c:v>4</c:v>
                </c:pt>
                <c:pt idx="1875">
                  <c:v>5</c:v>
                </c:pt>
                <c:pt idx="1876">
                  <c:v>3</c:v>
                </c:pt>
                <c:pt idx="1877">
                  <c:v>5</c:v>
                </c:pt>
                <c:pt idx="1878">
                  <c:v>3</c:v>
                </c:pt>
                <c:pt idx="1879">
                  <c:v>4</c:v>
                </c:pt>
                <c:pt idx="1880">
                  <c:v>4</c:v>
                </c:pt>
                <c:pt idx="1881">
                  <c:v>5</c:v>
                </c:pt>
                <c:pt idx="1882">
                  <c:v>4</c:v>
                </c:pt>
                <c:pt idx="1883">
                  <c:v>5</c:v>
                </c:pt>
                <c:pt idx="1884">
                  <c:v>8</c:v>
                </c:pt>
                <c:pt idx="1885">
                  <c:v>3</c:v>
                </c:pt>
                <c:pt idx="1886">
                  <c:v>5</c:v>
                </c:pt>
                <c:pt idx="1887">
                  <c:v>4</c:v>
                </c:pt>
                <c:pt idx="1888">
                  <c:v>4</c:v>
                </c:pt>
                <c:pt idx="1889">
                  <c:v>1</c:v>
                </c:pt>
                <c:pt idx="1890">
                  <c:v>4</c:v>
                </c:pt>
                <c:pt idx="1891">
                  <c:v>3</c:v>
                </c:pt>
                <c:pt idx="1892">
                  <c:v>3</c:v>
                </c:pt>
                <c:pt idx="1893">
                  <c:v>4</c:v>
                </c:pt>
                <c:pt idx="1894">
                  <c:v>3</c:v>
                </c:pt>
                <c:pt idx="1895">
                  <c:v>4</c:v>
                </c:pt>
                <c:pt idx="1896">
                  <c:v>6</c:v>
                </c:pt>
                <c:pt idx="1897">
                  <c:v>5</c:v>
                </c:pt>
                <c:pt idx="1898">
                  <c:v>4</c:v>
                </c:pt>
                <c:pt idx="1899">
                  <c:v>4</c:v>
                </c:pt>
                <c:pt idx="1900">
                  <c:v>5</c:v>
                </c:pt>
                <c:pt idx="1901">
                  <c:v>3</c:v>
                </c:pt>
                <c:pt idx="1902">
                  <c:v>3</c:v>
                </c:pt>
                <c:pt idx="1903">
                  <c:v>5</c:v>
                </c:pt>
                <c:pt idx="1904">
                  <c:v>2</c:v>
                </c:pt>
                <c:pt idx="1905">
                  <c:v>4</c:v>
                </c:pt>
                <c:pt idx="1906">
                  <c:v>0</c:v>
                </c:pt>
                <c:pt idx="1907">
                  <c:v>5</c:v>
                </c:pt>
                <c:pt idx="1908">
                  <c:v>3</c:v>
                </c:pt>
                <c:pt idx="1909">
                  <c:v>3</c:v>
                </c:pt>
                <c:pt idx="1910">
                  <c:v>5</c:v>
                </c:pt>
                <c:pt idx="1911">
                  <c:v>5</c:v>
                </c:pt>
                <c:pt idx="1912">
                  <c:v>17</c:v>
                </c:pt>
                <c:pt idx="1913">
                  <c:v>28</c:v>
                </c:pt>
                <c:pt idx="1914">
                  <c:v>43</c:v>
                </c:pt>
                <c:pt idx="1915">
                  <c:v>49</c:v>
                </c:pt>
                <c:pt idx="1916">
                  <c:v>43</c:v>
                </c:pt>
                <c:pt idx="1917">
                  <c:v>37</c:v>
                </c:pt>
                <c:pt idx="1918">
                  <c:v>30</c:v>
                </c:pt>
                <c:pt idx="1919">
                  <c:v>29</c:v>
                </c:pt>
                <c:pt idx="1920">
                  <c:v>23</c:v>
                </c:pt>
                <c:pt idx="1921">
                  <c:v>23</c:v>
                </c:pt>
                <c:pt idx="1922">
                  <c:v>20</c:v>
                </c:pt>
                <c:pt idx="1923">
                  <c:v>16</c:v>
                </c:pt>
                <c:pt idx="1924">
                  <c:v>17</c:v>
                </c:pt>
                <c:pt idx="1925">
                  <c:v>14</c:v>
                </c:pt>
                <c:pt idx="1926">
                  <c:v>14</c:v>
                </c:pt>
                <c:pt idx="1927">
                  <c:v>13</c:v>
                </c:pt>
                <c:pt idx="1928">
                  <c:v>12</c:v>
                </c:pt>
                <c:pt idx="1929">
                  <c:v>11</c:v>
                </c:pt>
                <c:pt idx="1930">
                  <c:v>9</c:v>
                </c:pt>
                <c:pt idx="1931">
                  <c:v>8</c:v>
                </c:pt>
                <c:pt idx="1932">
                  <c:v>6</c:v>
                </c:pt>
                <c:pt idx="1933">
                  <c:v>5</c:v>
                </c:pt>
                <c:pt idx="1934">
                  <c:v>5</c:v>
                </c:pt>
                <c:pt idx="1935">
                  <c:v>3</c:v>
                </c:pt>
                <c:pt idx="1936">
                  <c:v>5</c:v>
                </c:pt>
                <c:pt idx="1937">
                  <c:v>4</c:v>
                </c:pt>
                <c:pt idx="1938">
                  <c:v>5</c:v>
                </c:pt>
                <c:pt idx="1939">
                  <c:v>4</c:v>
                </c:pt>
                <c:pt idx="1940">
                  <c:v>4</c:v>
                </c:pt>
                <c:pt idx="1941">
                  <c:v>6</c:v>
                </c:pt>
                <c:pt idx="1942">
                  <c:v>2</c:v>
                </c:pt>
                <c:pt idx="1943">
                  <c:v>3</c:v>
                </c:pt>
                <c:pt idx="1944">
                  <c:v>3</c:v>
                </c:pt>
                <c:pt idx="1945">
                  <c:v>0</c:v>
                </c:pt>
                <c:pt idx="1946">
                  <c:v>1</c:v>
                </c:pt>
                <c:pt idx="1947">
                  <c:v>2</c:v>
                </c:pt>
                <c:pt idx="1948">
                  <c:v>1</c:v>
                </c:pt>
                <c:pt idx="1949">
                  <c:v>2</c:v>
                </c:pt>
                <c:pt idx="1950">
                  <c:v>0</c:v>
                </c:pt>
                <c:pt idx="1951">
                  <c:v>2</c:v>
                </c:pt>
                <c:pt idx="1952">
                  <c:v>1</c:v>
                </c:pt>
                <c:pt idx="1953">
                  <c:v>2</c:v>
                </c:pt>
                <c:pt idx="1954">
                  <c:v>2</c:v>
                </c:pt>
                <c:pt idx="1955">
                  <c:v>1</c:v>
                </c:pt>
                <c:pt idx="1956">
                  <c:v>3</c:v>
                </c:pt>
                <c:pt idx="1957">
                  <c:v>1</c:v>
                </c:pt>
                <c:pt idx="1958">
                  <c:v>2</c:v>
                </c:pt>
                <c:pt idx="1959">
                  <c:v>1</c:v>
                </c:pt>
                <c:pt idx="1960">
                  <c:v>0</c:v>
                </c:pt>
                <c:pt idx="1961">
                  <c:v>1</c:v>
                </c:pt>
                <c:pt idx="1962">
                  <c:v>0</c:v>
                </c:pt>
                <c:pt idx="1963">
                  <c:v>0</c:v>
                </c:pt>
                <c:pt idx="1964">
                  <c:v>3</c:v>
                </c:pt>
                <c:pt idx="1965">
                  <c:v>1</c:v>
                </c:pt>
                <c:pt idx="1966">
                  <c:v>0</c:v>
                </c:pt>
                <c:pt idx="1967">
                  <c:v>0</c:v>
                </c:pt>
                <c:pt idx="1968">
                  <c:v>1</c:v>
                </c:pt>
                <c:pt idx="1969">
                  <c:v>2</c:v>
                </c:pt>
                <c:pt idx="1970">
                  <c:v>2</c:v>
                </c:pt>
                <c:pt idx="1971">
                  <c:v>3</c:v>
                </c:pt>
                <c:pt idx="1972">
                  <c:v>3</c:v>
                </c:pt>
                <c:pt idx="1973">
                  <c:v>5</c:v>
                </c:pt>
                <c:pt idx="1974">
                  <c:v>2</c:v>
                </c:pt>
                <c:pt idx="1975">
                  <c:v>5</c:v>
                </c:pt>
                <c:pt idx="1976">
                  <c:v>5</c:v>
                </c:pt>
                <c:pt idx="1977">
                  <c:v>4</c:v>
                </c:pt>
                <c:pt idx="1978">
                  <c:v>5</c:v>
                </c:pt>
                <c:pt idx="1979">
                  <c:v>3</c:v>
                </c:pt>
                <c:pt idx="1980">
                  <c:v>5</c:v>
                </c:pt>
                <c:pt idx="1981">
                  <c:v>3</c:v>
                </c:pt>
                <c:pt idx="1982">
                  <c:v>5</c:v>
                </c:pt>
                <c:pt idx="1983">
                  <c:v>4</c:v>
                </c:pt>
                <c:pt idx="1984">
                  <c:v>2</c:v>
                </c:pt>
                <c:pt idx="1985">
                  <c:v>5</c:v>
                </c:pt>
                <c:pt idx="1986">
                  <c:v>5</c:v>
                </c:pt>
                <c:pt idx="1987">
                  <c:v>5</c:v>
                </c:pt>
                <c:pt idx="1988">
                  <c:v>6</c:v>
                </c:pt>
                <c:pt idx="1989">
                  <c:v>5</c:v>
                </c:pt>
                <c:pt idx="1990">
                  <c:v>5</c:v>
                </c:pt>
                <c:pt idx="1991">
                  <c:v>5</c:v>
                </c:pt>
                <c:pt idx="1992">
                  <c:v>5</c:v>
                </c:pt>
                <c:pt idx="1993">
                  <c:v>7</c:v>
                </c:pt>
                <c:pt idx="1994">
                  <c:v>5</c:v>
                </c:pt>
                <c:pt idx="1995">
                  <c:v>7</c:v>
                </c:pt>
                <c:pt idx="1996">
                  <c:v>7</c:v>
                </c:pt>
                <c:pt idx="1997">
                  <c:v>7</c:v>
                </c:pt>
                <c:pt idx="1998">
                  <c:v>12</c:v>
                </c:pt>
                <c:pt idx="1999">
                  <c:v>8</c:v>
                </c:pt>
                <c:pt idx="2000">
                  <c:v>7</c:v>
                </c:pt>
                <c:pt idx="2001">
                  <c:v>5</c:v>
                </c:pt>
                <c:pt idx="2002">
                  <c:v>7</c:v>
                </c:pt>
                <c:pt idx="2003">
                  <c:v>7</c:v>
                </c:pt>
                <c:pt idx="2004">
                  <c:v>7</c:v>
                </c:pt>
                <c:pt idx="2005">
                  <c:v>5</c:v>
                </c:pt>
                <c:pt idx="2006">
                  <c:v>6</c:v>
                </c:pt>
                <c:pt idx="2007">
                  <c:v>5</c:v>
                </c:pt>
                <c:pt idx="2008">
                  <c:v>5</c:v>
                </c:pt>
                <c:pt idx="2009">
                  <c:v>5</c:v>
                </c:pt>
                <c:pt idx="2010">
                  <c:v>5</c:v>
                </c:pt>
                <c:pt idx="2011">
                  <c:v>4</c:v>
                </c:pt>
                <c:pt idx="2012">
                  <c:v>3</c:v>
                </c:pt>
                <c:pt idx="2013">
                  <c:v>5</c:v>
                </c:pt>
                <c:pt idx="2014">
                  <c:v>4</c:v>
                </c:pt>
                <c:pt idx="2015">
                  <c:v>5</c:v>
                </c:pt>
                <c:pt idx="2016">
                  <c:v>3</c:v>
                </c:pt>
                <c:pt idx="2017">
                  <c:v>4</c:v>
                </c:pt>
                <c:pt idx="2018">
                  <c:v>3</c:v>
                </c:pt>
                <c:pt idx="2019">
                  <c:v>6</c:v>
                </c:pt>
                <c:pt idx="2020">
                  <c:v>5</c:v>
                </c:pt>
                <c:pt idx="2021">
                  <c:v>7</c:v>
                </c:pt>
                <c:pt idx="2022">
                  <c:v>6</c:v>
                </c:pt>
                <c:pt idx="2023">
                  <c:v>5</c:v>
                </c:pt>
                <c:pt idx="2024">
                  <c:v>5</c:v>
                </c:pt>
                <c:pt idx="2025">
                  <c:v>5</c:v>
                </c:pt>
                <c:pt idx="2026">
                  <c:v>7</c:v>
                </c:pt>
                <c:pt idx="2027">
                  <c:v>7</c:v>
                </c:pt>
                <c:pt idx="2028">
                  <c:v>7</c:v>
                </c:pt>
                <c:pt idx="2029">
                  <c:v>7</c:v>
                </c:pt>
                <c:pt idx="2030">
                  <c:v>8</c:v>
                </c:pt>
                <c:pt idx="2031">
                  <c:v>8</c:v>
                </c:pt>
                <c:pt idx="2032">
                  <c:v>9</c:v>
                </c:pt>
                <c:pt idx="2033">
                  <c:v>9</c:v>
                </c:pt>
                <c:pt idx="2034">
                  <c:v>10</c:v>
                </c:pt>
                <c:pt idx="2035">
                  <c:v>10</c:v>
                </c:pt>
                <c:pt idx="2036">
                  <c:v>10</c:v>
                </c:pt>
                <c:pt idx="2037">
                  <c:v>14</c:v>
                </c:pt>
                <c:pt idx="2038">
                  <c:v>12</c:v>
                </c:pt>
                <c:pt idx="2039">
                  <c:v>16</c:v>
                </c:pt>
                <c:pt idx="2040">
                  <c:v>15</c:v>
                </c:pt>
                <c:pt idx="2041">
                  <c:v>18</c:v>
                </c:pt>
                <c:pt idx="2042">
                  <c:v>14</c:v>
                </c:pt>
                <c:pt idx="2043">
                  <c:v>17</c:v>
                </c:pt>
                <c:pt idx="2044">
                  <c:v>18</c:v>
                </c:pt>
                <c:pt idx="2045">
                  <c:v>16</c:v>
                </c:pt>
                <c:pt idx="2046">
                  <c:v>17</c:v>
                </c:pt>
                <c:pt idx="2047">
                  <c:v>14</c:v>
                </c:pt>
                <c:pt idx="2048">
                  <c:v>15</c:v>
                </c:pt>
                <c:pt idx="2049">
                  <c:v>14</c:v>
                </c:pt>
                <c:pt idx="2050">
                  <c:v>15</c:v>
                </c:pt>
                <c:pt idx="2051">
                  <c:v>14</c:v>
                </c:pt>
                <c:pt idx="2052">
                  <c:v>13</c:v>
                </c:pt>
                <c:pt idx="2053">
                  <c:v>12</c:v>
                </c:pt>
                <c:pt idx="2054">
                  <c:v>11</c:v>
                </c:pt>
                <c:pt idx="2055">
                  <c:v>15</c:v>
                </c:pt>
                <c:pt idx="2056">
                  <c:v>12</c:v>
                </c:pt>
                <c:pt idx="2057">
                  <c:v>12</c:v>
                </c:pt>
                <c:pt idx="2058">
                  <c:v>10</c:v>
                </c:pt>
                <c:pt idx="2059">
                  <c:v>11</c:v>
                </c:pt>
                <c:pt idx="2060">
                  <c:v>11</c:v>
                </c:pt>
                <c:pt idx="2061">
                  <c:v>10</c:v>
                </c:pt>
                <c:pt idx="2062">
                  <c:v>10</c:v>
                </c:pt>
                <c:pt idx="2063">
                  <c:v>10</c:v>
                </c:pt>
                <c:pt idx="2064">
                  <c:v>9</c:v>
                </c:pt>
                <c:pt idx="2065">
                  <c:v>10</c:v>
                </c:pt>
                <c:pt idx="2066">
                  <c:v>9</c:v>
                </c:pt>
                <c:pt idx="2067">
                  <c:v>9</c:v>
                </c:pt>
                <c:pt idx="2068">
                  <c:v>8</c:v>
                </c:pt>
                <c:pt idx="2069">
                  <c:v>7</c:v>
                </c:pt>
                <c:pt idx="2070">
                  <c:v>7</c:v>
                </c:pt>
                <c:pt idx="2071">
                  <c:v>6</c:v>
                </c:pt>
                <c:pt idx="2072">
                  <c:v>7</c:v>
                </c:pt>
                <c:pt idx="2073">
                  <c:v>7</c:v>
                </c:pt>
                <c:pt idx="2074">
                  <c:v>6</c:v>
                </c:pt>
                <c:pt idx="2075">
                  <c:v>5</c:v>
                </c:pt>
                <c:pt idx="2076">
                  <c:v>5</c:v>
                </c:pt>
                <c:pt idx="2077">
                  <c:v>5</c:v>
                </c:pt>
                <c:pt idx="2078">
                  <c:v>7</c:v>
                </c:pt>
                <c:pt idx="2079">
                  <c:v>5</c:v>
                </c:pt>
                <c:pt idx="2080">
                  <c:v>5</c:v>
                </c:pt>
                <c:pt idx="2081">
                  <c:v>5</c:v>
                </c:pt>
                <c:pt idx="2082">
                  <c:v>5</c:v>
                </c:pt>
                <c:pt idx="2083">
                  <c:v>6</c:v>
                </c:pt>
                <c:pt idx="2084">
                  <c:v>5</c:v>
                </c:pt>
                <c:pt idx="2085">
                  <c:v>7</c:v>
                </c:pt>
                <c:pt idx="2086">
                  <c:v>14</c:v>
                </c:pt>
                <c:pt idx="2087">
                  <c:v>25</c:v>
                </c:pt>
                <c:pt idx="2088">
                  <c:v>22</c:v>
                </c:pt>
                <c:pt idx="2089">
                  <c:v>28</c:v>
                </c:pt>
                <c:pt idx="2090">
                  <c:v>19</c:v>
                </c:pt>
                <c:pt idx="2091">
                  <c:v>15</c:v>
                </c:pt>
                <c:pt idx="2092">
                  <c:v>15</c:v>
                </c:pt>
                <c:pt idx="2093">
                  <c:v>11</c:v>
                </c:pt>
                <c:pt idx="2094">
                  <c:v>14</c:v>
                </c:pt>
                <c:pt idx="2095">
                  <c:v>11</c:v>
                </c:pt>
                <c:pt idx="2096">
                  <c:v>11</c:v>
                </c:pt>
                <c:pt idx="2097">
                  <c:v>9</c:v>
                </c:pt>
                <c:pt idx="2098">
                  <c:v>8</c:v>
                </c:pt>
                <c:pt idx="2099">
                  <c:v>7</c:v>
                </c:pt>
                <c:pt idx="2100">
                  <c:v>8</c:v>
                </c:pt>
                <c:pt idx="2101">
                  <c:v>9</c:v>
                </c:pt>
                <c:pt idx="2102">
                  <c:v>8</c:v>
                </c:pt>
                <c:pt idx="2103">
                  <c:v>9</c:v>
                </c:pt>
                <c:pt idx="2104">
                  <c:v>9</c:v>
                </c:pt>
                <c:pt idx="2105">
                  <c:v>7</c:v>
                </c:pt>
                <c:pt idx="2106">
                  <c:v>8</c:v>
                </c:pt>
                <c:pt idx="2107">
                  <c:v>9</c:v>
                </c:pt>
                <c:pt idx="2108">
                  <c:v>7</c:v>
                </c:pt>
                <c:pt idx="2109">
                  <c:v>8</c:v>
                </c:pt>
                <c:pt idx="2110">
                  <c:v>5</c:v>
                </c:pt>
                <c:pt idx="2111">
                  <c:v>8</c:v>
                </c:pt>
                <c:pt idx="2112">
                  <c:v>9</c:v>
                </c:pt>
                <c:pt idx="2113">
                  <c:v>7</c:v>
                </c:pt>
                <c:pt idx="2114">
                  <c:v>7</c:v>
                </c:pt>
                <c:pt idx="2115">
                  <c:v>6</c:v>
                </c:pt>
                <c:pt idx="2116">
                  <c:v>7</c:v>
                </c:pt>
                <c:pt idx="2117">
                  <c:v>7</c:v>
                </c:pt>
                <c:pt idx="2118">
                  <c:v>7</c:v>
                </c:pt>
                <c:pt idx="2119">
                  <c:v>7</c:v>
                </c:pt>
                <c:pt idx="2120">
                  <c:v>9</c:v>
                </c:pt>
                <c:pt idx="2121">
                  <c:v>6</c:v>
                </c:pt>
                <c:pt idx="2122">
                  <c:v>6</c:v>
                </c:pt>
                <c:pt idx="2123">
                  <c:v>8</c:v>
                </c:pt>
                <c:pt idx="2124">
                  <c:v>8</c:v>
                </c:pt>
                <c:pt idx="2125">
                  <c:v>8</c:v>
                </c:pt>
                <c:pt idx="2126">
                  <c:v>8</c:v>
                </c:pt>
                <c:pt idx="2127">
                  <c:v>8</c:v>
                </c:pt>
                <c:pt idx="2128">
                  <c:v>9</c:v>
                </c:pt>
                <c:pt idx="2129">
                  <c:v>10</c:v>
                </c:pt>
                <c:pt idx="2130">
                  <c:v>9</c:v>
                </c:pt>
                <c:pt idx="2131">
                  <c:v>11</c:v>
                </c:pt>
                <c:pt idx="2132">
                  <c:v>8</c:v>
                </c:pt>
                <c:pt idx="2133">
                  <c:v>9</c:v>
                </c:pt>
                <c:pt idx="2134">
                  <c:v>9</c:v>
                </c:pt>
                <c:pt idx="2135">
                  <c:v>11</c:v>
                </c:pt>
                <c:pt idx="2136">
                  <c:v>10</c:v>
                </c:pt>
                <c:pt idx="2137">
                  <c:v>9</c:v>
                </c:pt>
                <c:pt idx="2138">
                  <c:v>9</c:v>
                </c:pt>
                <c:pt idx="2139">
                  <c:v>8</c:v>
                </c:pt>
                <c:pt idx="2140">
                  <c:v>8</c:v>
                </c:pt>
                <c:pt idx="2141">
                  <c:v>11</c:v>
                </c:pt>
                <c:pt idx="2142">
                  <c:v>8</c:v>
                </c:pt>
                <c:pt idx="2143">
                  <c:v>11</c:v>
                </c:pt>
                <c:pt idx="2144">
                  <c:v>9</c:v>
                </c:pt>
                <c:pt idx="2145">
                  <c:v>12</c:v>
                </c:pt>
                <c:pt idx="2146">
                  <c:v>12</c:v>
                </c:pt>
                <c:pt idx="2147">
                  <c:v>11</c:v>
                </c:pt>
                <c:pt idx="2148">
                  <c:v>14</c:v>
                </c:pt>
                <c:pt idx="2149">
                  <c:v>15</c:v>
                </c:pt>
                <c:pt idx="2150">
                  <c:v>18</c:v>
                </c:pt>
                <c:pt idx="2151">
                  <c:v>16</c:v>
                </c:pt>
                <c:pt idx="2152">
                  <c:v>19</c:v>
                </c:pt>
                <c:pt idx="2153">
                  <c:v>16</c:v>
                </c:pt>
                <c:pt idx="2154">
                  <c:v>18</c:v>
                </c:pt>
                <c:pt idx="2155">
                  <c:v>18</c:v>
                </c:pt>
                <c:pt idx="2156">
                  <c:v>15</c:v>
                </c:pt>
                <c:pt idx="2157">
                  <c:v>18</c:v>
                </c:pt>
                <c:pt idx="2158">
                  <c:v>18</c:v>
                </c:pt>
                <c:pt idx="2159">
                  <c:v>19</c:v>
                </c:pt>
                <c:pt idx="2160">
                  <c:v>19</c:v>
                </c:pt>
                <c:pt idx="2161">
                  <c:v>18</c:v>
                </c:pt>
                <c:pt idx="2162">
                  <c:v>18</c:v>
                </c:pt>
                <c:pt idx="2163">
                  <c:v>18</c:v>
                </c:pt>
                <c:pt idx="2164">
                  <c:v>15</c:v>
                </c:pt>
                <c:pt idx="2165">
                  <c:v>21</c:v>
                </c:pt>
                <c:pt idx="2166">
                  <c:v>15</c:v>
                </c:pt>
                <c:pt idx="2167">
                  <c:v>15</c:v>
                </c:pt>
                <c:pt idx="2168">
                  <c:v>15</c:v>
                </c:pt>
                <c:pt idx="2169">
                  <c:v>16</c:v>
                </c:pt>
                <c:pt idx="2170">
                  <c:v>16</c:v>
                </c:pt>
                <c:pt idx="2171">
                  <c:v>14</c:v>
                </c:pt>
                <c:pt idx="2172">
                  <c:v>17</c:v>
                </c:pt>
                <c:pt idx="2173">
                  <c:v>14</c:v>
                </c:pt>
                <c:pt idx="2174">
                  <c:v>16</c:v>
                </c:pt>
                <c:pt idx="2175">
                  <c:v>14</c:v>
                </c:pt>
                <c:pt idx="2176">
                  <c:v>15</c:v>
                </c:pt>
                <c:pt idx="2177">
                  <c:v>16</c:v>
                </c:pt>
                <c:pt idx="2178">
                  <c:v>14</c:v>
                </c:pt>
                <c:pt idx="2179">
                  <c:v>15</c:v>
                </c:pt>
                <c:pt idx="2180">
                  <c:v>17</c:v>
                </c:pt>
                <c:pt idx="2181">
                  <c:v>15</c:v>
                </c:pt>
                <c:pt idx="2182">
                  <c:v>16</c:v>
                </c:pt>
                <c:pt idx="2183">
                  <c:v>15</c:v>
                </c:pt>
                <c:pt idx="2184">
                  <c:v>18</c:v>
                </c:pt>
                <c:pt idx="2185">
                  <c:v>17</c:v>
                </c:pt>
                <c:pt idx="2186">
                  <c:v>18</c:v>
                </c:pt>
                <c:pt idx="2187">
                  <c:v>19</c:v>
                </c:pt>
                <c:pt idx="2188">
                  <c:v>21</c:v>
                </c:pt>
                <c:pt idx="2189">
                  <c:v>18</c:v>
                </c:pt>
                <c:pt idx="2190">
                  <c:v>20</c:v>
                </c:pt>
                <c:pt idx="2191">
                  <c:v>18</c:v>
                </c:pt>
                <c:pt idx="2192">
                  <c:v>22</c:v>
                </c:pt>
                <c:pt idx="2193">
                  <c:v>18</c:v>
                </c:pt>
                <c:pt idx="2194">
                  <c:v>21</c:v>
                </c:pt>
                <c:pt idx="2195">
                  <c:v>18</c:v>
                </c:pt>
                <c:pt idx="2196">
                  <c:v>22</c:v>
                </c:pt>
                <c:pt idx="2197">
                  <c:v>20</c:v>
                </c:pt>
                <c:pt idx="2198">
                  <c:v>22</c:v>
                </c:pt>
                <c:pt idx="2199">
                  <c:v>20</c:v>
                </c:pt>
                <c:pt idx="2200">
                  <c:v>19</c:v>
                </c:pt>
                <c:pt idx="2201">
                  <c:v>22</c:v>
                </c:pt>
                <c:pt idx="2202">
                  <c:v>23</c:v>
                </c:pt>
                <c:pt idx="2203">
                  <c:v>23</c:v>
                </c:pt>
                <c:pt idx="2204">
                  <c:v>23</c:v>
                </c:pt>
                <c:pt idx="2205">
                  <c:v>20</c:v>
                </c:pt>
                <c:pt idx="2206">
                  <c:v>23</c:v>
                </c:pt>
                <c:pt idx="2207">
                  <c:v>22</c:v>
                </c:pt>
                <c:pt idx="2208">
                  <c:v>22</c:v>
                </c:pt>
                <c:pt idx="2209">
                  <c:v>24</c:v>
                </c:pt>
                <c:pt idx="2210">
                  <c:v>23</c:v>
                </c:pt>
                <c:pt idx="2211">
                  <c:v>26</c:v>
                </c:pt>
                <c:pt idx="2212">
                  <c:v>30</c:v>
                </c:pt>
                <c:pt idx="2213">
                  <c:v>29</c:v>
                </c:pt>
                <c:pt idx="2214">
                  <c:v>31</c:v>
                </c:pt>
                <c:pt idx="2215">
                  <c:v>29</c:v>
                </c:pt>
                <c:pt idx="2216">
                  <c:v>38</c:v>
                </c:pt>
                <c:pt idx="2217">
                  <c:v>37</c:v>
                </c:pt>
                <c:pt idx="2218">
                  <c:v>41</c:v>
                </c:pt>
                <c:pt idx="2219">
                  <c:v>40</c:v>
                </c:pt>
                <c:pt idx="2220">
                  <c:v>39</c:v>
                </c:pt>
                <c:pt idx="2221">
                  <c:v>39</c:v>
                </c:pt>
                <c:pt idx="2222">
                  <c:v>48</c:v>
                </c:pt>
                <c:pt idx="2223">
                  <c:v>44</c:v>
                </c:pt>
                <c:pt idx="2224">
                  <c:v>45</c:v>
                </c:pt>
                <c:pt idx="2225">
                  <c:v>46</c:v>
                </c:pt>
                <c:pt idx="2226">
                  <c:v>44</c:v>
                </c:pt>
                <c:pt idx="2227">
                  <c:v>43</c:v>
                </c:pt>
                <c:pt idx="2228">
                  <c:v>39</c:v>
                </c:pt>
                <c:pt idx="2229">
                  <c:v>43</c:v>
                </c:pt>
                <c:pt idx="2230">
                  <c:v>83</c:v>
                </c:pt>
                <c:pt idx="2231">
                  <c:v>39</c:v>
                </c:pt>
                <c:pt idx="2232">
                  <c:v>33</c:v>
                </c:pt>
                <c:pt idx="2233">
                  <c:v>37</c:v>
                </c:pt>
                <c:pt idx="2234">
                  <c:v>39</c:v>
                </c:pt>
                <c:pt idx="2235">
                  <c:v>34</c:v>
                </c:pt>
                <c:pt idx="2236">
                  <c:v>36</c:v>
                </c:pt>
                <c:pt idx="2237">
                  <c:v>32</c:v>
                </c:pt>
                <c:pt idx="2238">
                  <c:v>36</c:v>
                </c:pt>
                <c:pt idx="2239">
                  <c:v>34</c:v>
                </c:pt>
                <c:pt idx="2240">
                  <c:v>35</c:v>
                </c:pt>
                <c:pt idx="2241">
                  <c:v>31</c:v>
                </c:pt>
                <c:pt idx="2242">
                  <c:v>30</c:v>
                </c:pt>
                <c:pt idx="2243">
                  <c:v>29</c:v>
                </c:pt>
                <c:pt idx="2244">
                  <c:v>29</c:v>
                </c:pt>
                <c:pt idx="2245">
                  <c:v>30</c:v>
                </c:pt>
                <c:pt idx="2246">
                  <c:v>29</c:v>
                </c:pt>
                <c:pt idx="2247">
                  <c:v>28</c:v>
                </c:pt>
                <c:pt idx="2248">
                  <c:v>25</c:v>
                </c:pt>
                <c:pt idx="2249">
                  <c:v>24</c:v>
                </c:pt>
                <c:pt idx="2250">
                  <c:v>25</c:v>
                </c:pt>
                <c:pt idx="2251">
                  <c:v>28</c:v>
                </c:pt>
                <c:pt idx="2252">
                  <c:v>26</c:v>
                </c:pt>
                <c:pt idx="2253">
                  <c:v>28</c:v>
                </c:pt>
                <c:pt idx="2254">
                  <c:v>24</c:v>
                </c:pt>
                <c:pt idx="2255">
                  <c:v>25</c:v>
                </c:pt>
                <c:pt idx="2256">
                  <c:v>28</c:v>
                </c:pt>
                <c:pt idx="2257">
                  <c:v>24</c:v>
                </c:pt>
                <c:pt idx="2258">
                  <c:v>25</c:v>
                </c:pt>
                <c:pt idx="2259">
                  <c:v>20</c:v>
                </c:pt>
                <c:pt idx="2260">
                  <c:v>23</c:v>
                </c:pt>
                <c:pt idx="2261">
                  <c:v>21</c:v>
                </c:pt>
                <c:pt idx="2262">
                  <c:v>20</c:v>
                </c:pt>
                <c:pt idx="2263">
                  <c:v>20</c:v>
                </c:pt>
                <c:pt idx="2264">
                  <c:v>20</c:v>
                </c:pt>
                <c:pt idx="2265">
                  <c:v>20</c:v>
                </c:pt>
                <c:pt idx="2266">
                  <c:v>20</c:v>
                </c:pt>
                <c:pt idx="2267">
                  <c:v>21</c:v>
                </c:pt>
                <c:pt idx="2268">
                  <c:v>20</c:v>
                </c:pt>
                <c:pt idx="2269">
                  <c:v>19</c:v>
                </c:pt>
                <c:pt idx="2270">
                  <c:v>18</c:v>
                </c:pt>
                <c:pt idx="2271">
                  <c:v>16</c:v>
                </c:pt>
                <c:pt idx="2272">
                  <c:v>17</c:v>
                </c:pt>
                <c:pt idx="2273">
                  <c:v>19</c:v>
                </c:pt>
                <c:pt idx="2274">
                  <c:v>19</c:v>
                </c:pt>
                <c:pt idx="2275">
                  <c:v>18</c:v>
                </c:pt>
                <c:pt idx="2276">
                  <c:v>16</c:v>
                </c:pt>
                <c:pt idx="2277">
                  <c:v>19</c:v>
                </c:pt>
                <c:pt idx="2278">
                  <c:v>18</c:v>
                </c:pt>
                <c:pt idx="2279">
                  <c:v>21</c:v>
                </c:pt>
                <c:pt idx="2280">
                  <c:v>19</c:v>
                </c:pt>
                <c:pt idx="2281">
                  <c:v>15</c:v>
                </c:pt>
                <c:pt idx="2282">
                  <c:v>16</c:v>
                </c:pt>
                <c:pt idx="2283">
                  <c:v>17</c:v>
                </c:pt>
                <c:pt idx="2284">
                  <c:v>15</c:v>
                </c:pt>
                <c:pt idx="2285">
                  <c:v>15</c:v>
                </c:pt>
                <c:pt idx="2286">
                  <c:v>14</c:v>
                </c:pt>
                <c:pt idx="2287">
                  <c:v>15</c:v>
                </c:pt>
                <c:pt idx="2288">
                  <c:v>15</c:v>
                </c:pt>
                <c:pt idx="2289">
                  <c:v>15</c:v>
                </c:pt>
                <c:pt idx="2290">
                  <c:v>18</c:v>
                </c:pt>
                <c:pt idx="2291">
                  <c:v>19</c:v>
                </c:pt>
                <c:pt idx="2292">
                  <c:v>21</c:v>
                </c:pt>
                <c:pt idx="2293">
                  <c:v>24</c:v>
                </c:pt>
                <c:pt idx="2294">
                  <c:v>31</c:v>
                </c:pt>
                <c:pt idx="2295">
                  <c:v>35</c:v>
                </c:pt>
                <c:pt idx="2296">
                  <c:v>39</c:v>
                </c:pt>
                <c:pt idx="2297">
                  <c:v>43</c:v>
                </c:pt>
                <c:pt idx="2298">
                  <c:v>39</c:v>
                </c:pt>
                <c:pt idx="2299">
                  <c:v>42</c:v>
                </c:pt>
                <c:pt idx="2300">
                  <c:v>41</c:v>
                </c:pt>
                <c:pt idx="2301">
                  <c:v>42</c:v>
                </c:pt>
                <c:pt idx="2302">
                  <c:v>42</c:v>
                </c:pt>
                <c:pt idx="2303">
                  <c:v>34</c:v>
                </c:pt>
                <c:pt idx="2304">
                  <c:v>34</c:v>
                </c:pt>
                <c:pt idx="2305">
                  <c:v>33</c:v>
                </c:pt>
                <c:pt idx="2306">
                  <c:v>32</c:v>
                </c:pt>
                <c:pt idx="2307">
                  <c:v>31</c:v>
                </c:pt>
                <c:pt idx="2308">
                  <c:v>30</c:v>
                </c:pt>
                <c:pt idx="2309">
                  <c:v>29</c:v>
                </c:pt>
                <c:pt idx="2310">
                  <c:v>30</c:v>
                </c:pt>
                <c:pt idx="2311">
                  <c:v>28</c:v>
                </c:pt>
                <c:pt idx="2312">
                  <c:v>26</c:v>
                </c:pt>
                <c:pt idx="2313">
                  <c:v>23</c:v>
                </c:pt>
                <c:pt idx="2314">
                  <c:v>25</c:v>
                </c:pt>
                <c:pt idx="2315">
                  <c:v>22</c:v>
                </c:pt>
                <c:pt idx="2316">
                  <c:v>23</c:v>
                </c:pt>
                <c:pt idx="2317">
                  <c:v>22</c:v>
                </c:pt>
                <c:pt idx="2318">
                  <c:v>20</c:v>
                </c:pt>
                <c:pt idx="2319">
                  <c:v>18</c:v>
                </c:pt>
                <c:pt idx="2320">
                  <c:v>14</c:v>
                </c:pt>
                <c:pt idx="2321">
                  <c:v>18</c:v>
                </c:pt>
                <c:pt idx="2322">
                  <c:v>16</c:v>
                </c:pt>
                <c:pt idx="2323">
                  <c:v>15</c:v>
                </c:pt>
                <c:pt idx="2324">
                  <c:v>14</c:v>
                </c:pt>
                <c:pt idx="2325">
                  <c:v>14</c:v>
                </c:pt>
                <c:pt idx="2326">
                  <c:v>15</c:v>
                </c:pt>
                <c:pt idx="2327">
                  <c:v>13</c:v>
                </c:pt>
                <c:pt idx="2328">
                  <c:v>14</c:v>
                </c:pt>
                <c:pt idx="2329">
                  <c:v>13</c:v>
                </c:pt>
                <c:pt idx="2330">
                  <c:v>12</c:v>
                </c:pt>
                <c:pt idx="2331">
                  <c:v>12</c:v>
                </c:pt>
                <c:pt idx="2332">
                  <c:v>10</c:v>
                </c:pt>
                <c:pt idx="2333">
                  <c:v>12</c:v>
                </c:pt>
                <c:pt idx="2334">
                  <c:v>15</c:v>
                </c:pt>
                <c:pt idx="2335">
                  <c:v>14</c:v>
                </c:pt>
                <c:pt idx="2336">
                  <c:v>14</c:v>
                </c:pt>
                <c:pt idx="2337">
                  <c:v>13</c:v>
                </c:pt>
                <c:pt idx="2338">
                  <c:v>15</c:v>
                </c:pt>
                <c:pt idx="2339">
                  <c:v>14</c:v>
                </c:pt>
                <c:pt idx="2340">
                  <c:v>14</c:v>
                </c:pt>
                <c:pt idx="2341">
                  <c:v>15</c:v>
                </c:pt>
                <c:pt idx="2342">
                  <c:v>15</c:v>
                </c:pt>
                <c:pt idx="2343">
                  <c:v>14</c:v>
                </c:pt>
                <c:pt idx="2344">
                  <c:v>15</c:v>
                </c:pt>
                <c:pt idx="2345">
                  <c:v>18</c:v>
                </c:pt>
                <c:pt idx="2346">
                  <c:v>18</c:v>
                </c:pt>
                <c:pt idx="2347">
                  <c:v>19</c:v>
                </c:pt>
                <c:pt idx="2348">
                  <c:v>23</c:v>
                </c:pt>
                <c:pt idx="2349">
                  <c:v>19</c:v>
                </c:pt>
                <c:pt idx="2350">
                  <c:v>20</c:v>
                </c:pt>
                <c:pt idx="2351">
                  <c:v>54</c:v>
                </c:pt>
                <c:pt idx="2352">
                  <c:v>20</c:v>
                </c:pt>
                <c:pt idx="2353">
                  <c:v>16</c:v>
                </c:pt>
                <c:pt idx="2354">
                  <c:v>18</c:v>
                </c:pt>
                <c:pt idx="2355">
                  <c:v>15</c:v>
                </c:pt>
                <c:pt idx="2356">
                  <c:v>14</c:v>
                </c:pt>
                <c:pt idx="2357">
                  <c:v>14</c:v>
                </c:pt>
                <c:pt idx="2358">
                  <c:v>16</c:v>
                </c:pt>
                <c:pt idx="2359">
                  <c:v>18</c:v>
                </c:pt>
                <c:pt idx="2360">
                  <c:v>18</c:v>
                </c:pt>
                <c:pt idx="2361">
                  <c:v>16</c:v>
                </c:pt>
                <c:pt idx="2362">
                  <c:v>19</c:v>
                </c:pt>
                <c:pt idx="2363">
                  <c:v>21</c:v>
                </c:pt>
                <c:pt idx="2364">
                  <c:v>19</c:v>
                </c:pt>
                <c:pt idx="2365">
                  <c:v>22</c:v>
                </c:pt>
                <c:pt idx="2366">
                  <c:v>19</c:v>
                </c:pt>
                <c:pt idx="2367">
                  <c:v>23</c:v>
                </c:pt>
                <c:pt idx="2368">
                  <c:v>20</c:v>
                </c:pt>
                <c:pt idx="2369">
                  <c:v>22</c:v>
                </c:pt>
                <c:pt idx="2370">
                  <c:v>21</c:v>
                </c:pt>
                <c:pt idx="2371">
                  <c:v>22</c:v>
                </c:pt>
                <c:pt idx="2372">
                  <c:v>22</c:v>
                </c:pt>
                <c:pt idx="2373">
                  <c:v>21</c:v>
                </c:pt>
                <c:pt idx="2374">
                  <c:v>23</c:v>
                </c:pt>
                <c:pt idx="2375">
                  <c:v>23</c:v>
                </c:pt>
                <c:pt idx="2376">
                  <c:v>23</c:v>
                </c:pt>
                <c:pt idx="2377">
                  <c:v>23</c:v>
                </c:pt>
                <c:pt idx="2378">
                  <c:v>20</c:v>
                </c:pt>
                <c:pt idx="2379">
                  <c:v>23</c:v>
                </c:pt>
                <c:pt idx="2380">
                  <c:v>26</c:v>
                </c:pt>
                <c:pt idx="2381">
                  <c:v>24</c:v>
                </c:pt>
                <c:pt idx="2382">
                  <c:v>28</c:v>
                </c:pt>
                <c:pt idx="2383">
                  <c:v>25</c:v>
                </c:pt>
                <c:pt idx="2384">
                  <c:v>26</c:v>
                </c:pt>
                <c:pt idx="2385">
                  <c:v>28</c:v>
                </c:pt>
                <c:pt idx="2386">
                  <c:v>28</c:v>
                </c:pt>
                <c:pt idx="2387">
                  <c:v>28</c:v>
                </c:pt>
                <c:pt idx="2388">
                  <c:v>27</c:v>
                </c:pt>
                <c:pt idx="2389">
                  <c:v>28</c:v>
                </c:pt>
                <c:pt idx="2390">
                  <c:v>27</c:v>
                </c:pt>
                <c:pt idx="2391">
                  <c:v>25</c:v>
                </c:pt>
                <c:pt idx="2392">
                  <c:v>23</c:v>
                </c:pt>
                <c:pt idx="2393">
                  <c:v>29</c:v>
                </c:pt>
                <c:pt idx="2394">
                  <c:v>24</c:v>
                </c:pt>
                <c:pt idx="2395">
                  <c:v>23</c:v>
                </c:pt>
                <c:pt idx="2396">
                  <c:v>25</c:v>
                </c:pt>
                <c:pt idx="2397">
                  <c:v>25</c:v>
                </c:pt>
                <c:pt idx="2398">
                  <c:v>26</c:v>
                </c:pt>
                <c:pt idx="2399">
                  <c:v>25</c:v>
                </c:pt>
                <c:pt idx="2400">
                  <c:v>22</c:v>
                </c:pt>
                <c:pt idx="2401">
                  <c:v>21</c:v>
                </c:pt>
                <c:pt idx="2402">
                  <c:v>20</c:v>
                </c:pt>
                <c:pt idx="2403">
                  <c:v>18</c:v>
                </c:pt>
                <c:pt idx="2404">
                  <c:v>18</c:v>
                </c:pt>
                <c:pt idx="2405">
                  <c:v>16</c:v>
                </c:pt>
                <c:pt idx="2406">
                  <c:v>16</c:v>
                </c:pt>
                <c:pt idx="2407">
                  <c:v>18</c:v>
                </c:pt>
                <c:pt idx="2408">
                  <c:v>14</c:v>
                </c:pt>
                <c:pt idx="2409">
                  <c:v>18</c:v>
                </c:pt>
                <c:pt idx="2410">
                  <c:v>14</c:v>
                </c:pt>
                <c:pt idx="2411">
                  <c:v>15</c:v>
                </c:pt>
                <c:pt idx="2412">
                  <c:v>14</c:v>
                </c:pt>
                <c:pt idx="2413">
                  <c:v>16</c:v>
                </c:pt>
                <c:pt idx="2414">
                  <c:v>12</c:v>
                </c:pt>
                <c:pt idx="2415">
                  <c:v>12</c:v>
                </c:pt>
                <c:pt idx="2416">
                  <c:v>15</c:v>
                </c:pt>
                <c:pt idx="2417">
                  <c:v>9</c:v>
                </c:pt>
                <c:pt idx="2418">
                  <c:v>10</c:v>
                </c:pt>
                <c:pt idx="2419">
                  <c:v>11</c:v>
                </c:pt>
                <c:pt idx="2420">
                  <c:v>10</c:v>
                </c:pt>
                <c:pt idx="2421">
                  <c:v>11</c:v>
                </c:pt>
                <c:pt idx="2422">
                  <c:v>7</c:v>
                </c:pt>
                <c:pt idx="2423">
                  <c:v>9</c:v>
                </c:pt>
                <c:pt idx="2424">
                  <c:v>9</c:v>
                </c:pt>
                <c:pt idx="2425">
                  <c:v>8</c:v>
                </c:pt>
                <c:pt idx="2426">
                  <c:v>10</c:v>
                </c:pt>
                <c:pt idx="2427">
                  <c:v>9</c:v>
                </c:pt>
                <c:pt idx="2428">
                  <c:v>9</c:v>
                </c:pt>
                <c:pt idx="2429">
                  <c:v>10</c:v>
                </c:pt>
                <c:pt idx="2430">
                  <c:v>8</c:v>
                </c:pt>
                <c:pt idx="2431">
                  <c:v>9</c:v>
                </c:pt>
                <c:pt idx="2432">
                  <c:v>7</c:v>
                </c:pt>
                <c:pt idx="2433">
                  <c:v>11</c:v>
                </c:pt>
                <c:pt idx="2434">
                  <c:v>8</c:v>
                </c:pt>
                <c:pt idx="2435">
                  <c:v>9</c:v>
                </c:pt>
                <c:pt idx="2436">
                  <c:v>8</c:v>
                </c:pt>
                <c:pt idx="2437">
                  <c:v>9</c:v>
                </c:pt>
                <c:pt idx="2438">
                  <c:v>7</c:v>
                </c:pt>
                <c:pt idx="2439">
                  <c:v>11</c:v>
                </c:pt>
                <c:pt idx="2440">
                  <c:v>8</c:v>
                </c:pt>
                <c:pt idx="2441">
                  <c:v>7</c:v>
                </c:pt>
                <c:pt idx="2442">
                  <c:v>5</c:v>
                </c:pt>
                <c:pt idx="2443">
                  <c:v>6</c:v>
                </c:pt>
                <c:pt idx="2444">
                  <c:v>5</c:v>
                </c:pt>
                <c:pt idx="2445">
                  <c:v>6</c:v>
                </c:pt>
                <c:pt idx="2446">
                  <c:v>7</c:v>
                </c:pt>
                <c:pt idx="2447">
                  <c:v>7</c:v>
                </c:pt>
                <c:pt idx="2448">
                  <c:v>5</c:v>
                </c:pt>
                <c:pt idx="2449">
                  <c:v>5</c:v>
                </c:pt>
                <c:pt idx="2450">
                  <c:v>7</c:v>
                </c:pt>
                <c:pt idx="2451">
                  <c:v>7</c:v>
                </c:pt>
                <c:pt idx="2452">
                  <c:v>6</c:v>
                </c:pt>
                <c:pt idx="2453">
                  <c:v>7</c:v>
                </c:pt>
                <c:pt idx="2454">
                  <c:v>5</c:v>
                </c:pt>
                <c:pt idx="2455">
                  <c:v>6</c:v>
                </c:pt>
                <c:pt idx="2456">
                  <c:v>5</c:v>
                </c:pt>
                <c:pt idx="2457">
                  <c:v>7</c:v>
                </c:pt>
                <c:pt idx="2458">
                  <c:v>5</c:v>
                </c:pt>
                <c:pt idx="2459">
                  <c:v>7</c:v>
                </c:pt>
                <c:pt idx="2460">
                  <c:v>7</c:v>
                </c:pt>
                <c:pt idx="2461">
                  <c:v>6</c:v>
                </c:pt>
                <c:pt idx="2462">
                  <c:v>9</c:v>
                </c:pt>
                <c:pt idx="2463">
                  <c:v>9</c:v>
                </c:pt>
                <c:pt idx="2464">
                  <c:v>8</c:v>
                </c:pt>
                <c:pt idx="2465">
                  <c:v>8</c:v>
                </c:pt>
                <c:pt idx="2466">
                  <c:v>5</c:v>
                </c:pt>
                <c:pt idx="2467">
                  <c:v>8</c:v>
                </c:pt>
                <c:pt idx="2468">
                  <c:v>8</c:v>
                </c:pt>
                <c:pt idx="2469">
                  <c:v>9</c:v>
                </c:pt>
                <c:pt idx="2470">
                  <c:v>14</c:v>
                </c:pt>
                <c:pt idx="2471">
                  <c:v>15</c:v>
                </c:pt>
                <c:pt idx="2472">
                  <c:v>15</c:v>
                </c:pt>
                <c:pt idx="2473">
                  <c:v>13</c:v>
                </c:pt>
                <c:pt idx="2474">
                  <c:v>14</c:v>
                </c:pt>
                <c:pt idx="2475">
                  <c:v>15</c:v>
                </c:pt>
                <c:pt idx="2476">
                  <c:v>11</c:v>
                </c:pt>
                <c:pt idx="2477">
                  <c:v>14</c:v>
                </c:pt>
                <c:pt idx="2478">
                  <c:v>11</c:v>
                </c:pt>
                <c:pt idx="2479">
                  <c:v>12</c:v>
                </c:pt>
                <c:pt idx="2480">
                  <c:v>11</c:v>
                </c:pt>
                <c:pt idx="2481">
                  <c:v>11</c:v>
                </c:pt>
                <c:pt idx="2482">
                  <c:v>11</c:v>
                </c:pt>
                <c:pt idx="2483">
                  <c:v>11</c:v>
                </c:pt>
                <c:pt idx="2484">
                  <c:v>9</c:v>
                </c:pt>
                <c:pt idx="2485">
                  <c:v>12</c:v>
                </c:pt>
                <c:pt idx="2486">
                  <c:v>10</c:v>
                </c:pt>
                <c:pt idx="2487">
                  <c:v>9</c:v>
                </c:pt>
                <c:pt idx="2488">
                  <c:v>12</c:v>
                </c:pt>
                <c:pt idx="2489">
                  <c:v>12</c:v>
                </c:pt>
                <c:pt idx="2490">
                  <c:v>18</c:v>
                </c:pt>
                <c:pt idx="2491">
                  <c:v>20</c:v>
                </c:pt>
                <c:pt idx="2492">
                  <c:v>25</c:v>
                </c:pt>
                <c:pt idx="2493">
                  <c:v>28</c:v>
                </c:pt>
                <c:pt idx="2494">
                  <c:v>35</c:v>
                </c:pt>
                <c:pt idx="2495">
                  <c:v>39</c:v>
                </c:pt>
                <c:pt idx="2496">
                  <c:v>47</c:v>
                </c:pt>
                <c:pt idx="2497">
                  <c:v>55</c:v>
                </c:pt>
                <c:pt idx="2498">
                  <c:v>60</c:v>
                </c:pt>
                <c:pt idx="2499">
                  <c:v>64</c:v>
                </c:pt>
                <c:pt idx="2500">
                  <c:v>68</c:v>
                </c:pt>
                <c:pt idx="2501">
                  <c:v>70</c:v>
                </c:pt>
                <c:pt idx="2502">
                  <c:v>74</c:v>
                </c:pt>
                <c:pt idx="2503">
                  <c:v>76</c:v>
                </c:pt>
                <c:pt idx="2504">
                  <c:v>82</c:v>
                </c:pt>
                <c:pt idx="2505">
                  <c:v>83</c:v>
                </c:pt>
                <c:pt idx="2506">
                  <c:v>84</c:v>
                </c:pt>
                <c:pt idx="2507">
                  <c:v>85</c:v>
                </c:pt>
                <c:pt idx="2508">
                  <c:v>78</c:v>
                </c:pt>
                <c:pt idx="2509">
                  <c:v>71</c:v>
                </c:pt>
                <c:pt idx="2510">
                  <c:v>72</c:v>
                </c:pt>
                <c:pt idx="2511">
                  <c:v>65</c:v>
                </c:pt>
                <c:pt idx="2512">
                  <c:v>62</c:v>
                </c:pt>
                <c:pt idx="2513">
                  <c:v>54</c:v>
                </c:pt>
                <c:pt idx="2514">
                  <c:v>57</c:v>
                </c:pt>
                <c:pt idx="2515">
                  <c:v>50</c:v>
                </c:pt>
                <c:pt idx="2516">
                  <c:v>54</c:v>
                </c:pt>
                <c:pt idx="2517">
                  <c:v>49</c:v>
                </c:pt>
                <c:pt idx="2518">
                  <c:v>46</c:v>
                </c:pt>
                <c:pt idx="2519">
                  <c:v>47</c:v>
                </c:pt>
                <c:pt idx="2520">
                  <c:v>39</c:v>
                </c:pt>
                <c:pt idx="2521">
                  <c:v>41</c:v>
                </c:pt>
                <c:pt idx="2522">
                  <c:v>39</c:v>
                </c:pt>
                <c:pt idx="2523">
                  <c:v>39</c:v>
                </c:pt>
                <c:pt idx="2524">
                  <c:v>39</c:v>
                </c:pt>
                <c:pt idx="2525">
                  <c:v>37</c:v>
                </c:pt>
                <c:pt idx="2526">
                  <c:v>36</c:v>
                </c:pt>
                <c:pt idx="2527">
                  <c:v>35</c:v>
                </c:pt>
                <c:pt idx="2528">
                  <c:v>39</c:v>
                </c:pt>
                <c:pt idx="2529">
                  <c:v>37</c:v>
                </c:pt>
                <c:pt idx="2530">
                  <c:v>34</c:v>
                </c:pt>
                <c:pt idx="2531">
                  <c:v>34</c:v>
                </c:pt>
                <c:pt idx="2532">
                  <c:v>30</c:v>
                </c:pt>
                <c:pt idx="2533">
                  <c:v>29</c:v>
                </c:pt>
                <c:pt idx="2534">
                  <c:v>28</c:v>
                </c:pt>
                <c:pt idx="2535">
                  <c:v>25</c:v>
                </c:pt>
                <c:pt idx="2536">
                  <c:v>24</c:v>
                </c:pt>
                <c:pt idx="2537">
                  <c:v>19</c:v>
                </c:pt>
                <c:pt idx="2538">
                  <c:v>23</c:v>
                </c:pt>
                <c:pt idx="2539">
                  <c:v>22</c:v>
                </c:pt>
                <c:pt idx="2540">
                  <c:v>20</c:v>
                </c:pt>
                <c:pt idx="2541">
                  <c:v>19</c:v>
                </c:pt>
                <c:pt idx="2542">
                  <c:v>20</c:v>
                </c:pt>
                <c:pt idx="2543">
                  <c:v>18</c:v>
                </c:pt>
                <c:pt idx="2544">
                  <c:v>17</c:v>
                </c:pt>
                <c:pt idx="2545">
                  <c:v>19</c:v>
                </c:pt>
                <c:pt idx="2546">
                  <c:v>16</c:v>
                </c:pt>
                <c:pt idx="2547">
                  <c:v>18</c:v>
                </c:pt>
                <c:pt idx="2548">
                  <c:v>16</c:v>
                </c:pt>
                <c:pt idx="2549">
                  <c:v>18</c:v>
                </c:pt>
                <c:pt idx="2550">
                  <c:v>17</c:v>
                </c:pt>
                <c:pt idx="2551">
                  <c:v>18</c:v>
                </c:pt>
                <c:pt idx="2552">
                  <c:v>12</c:v>
                </c:pt>
                <c:pt idx="2553">
                  <c:v>8</c:v>
                </c:pt>
                <c:pt idx="2554">
                  <c:v>8</c:v>
                </c:pt>
                <c:pt idx="2555">
                  <c:v>12</c:v>
                </c:pt>
                <c:pt idx="2556">
                  <c:v>12</c:v>
                </c:pt>
                <c:pt idx="2557">
                  <c:v>13</c:v>
                </c:pt>
                <c:pt idx="2558">
                  <c:v>18</c:v>
                </c:pt>
                <c:pt idx="2559">
                  <c:v>14</c:v>
                </c:pt>
                <c:pt idx="2560">
                  <c:v>17</c:v>
                </c:pt>
                <c:pt idx="2561">
                  <c:v>15</c:v>
                </c:pt>
                <c:pt idx="2562">
                  <c:v>16</c:v>
                </c:pt>
                <c:pt idx="2563">
                  <c:v>14</c:v>
                </c:pt>
                <c:pt idx="2564">
                  <c:v>11</c:v>
                </c:pt>
                <c:pt idx="2565">
                  <c:v>22</c:v>
                </c:pt>
                <c:pt idx="2566">
                  <c:v>18</c:v>
                </c:pt>
                <c:pt idx="2567">
                  <c:v>20</c:v>
                </c:pt>
                <c:pt idx="2568">
                  <c:v>22</c:v>
                </c:pt>
                <c:pt idx="2569">
                  <c:v>22</c:v>
                </c:pt>
                <c:pt idx="2570">
                  <c:v>24</c:v>
                </c:pt>
                <c:pt idx="2571">
                  <c:v>11</c:v>
                </c:pt>
                <c:pt idx="2572">
                  <c:v>16</c:v>
                </c:pt>
                <c:pt idx="2573">
                  <c:v>19</c:v>
                </c:pt>
                <c:pt idx="2574">
                  <c:v>16</c:v>
                </c:pt>
                <c:pt idx="2575">
                  <c:v>18</c:v>
                </c:pt>
                <c:pt idx="2576">
                  <c:v>12</c:v>
                </c:pt>
                <c:pt idx="2577">
                  <c:v>17</c:v>
                </c:pt>
                <c:pt idx="2578">
                  <c:v>17</c:v>
                </c:pt>
                <c:pt idx="2579">
                  <c:v>19</c:v>
                </c:pt>
                <c:pt idx="2580">
                  <c:v>20</c:v>
                </c:pt>
                <c:pt idx="2581">
                  <c:v>17</c:v>
                </c:pt>
                <c:pt idx="2582">
                  <c:v>16</c:v>
                </c:pt>
                <c:pt idx="2583">
                  <c:v>12</c:v>
                </c:pt>
                <c:pt idx="2584">
                  <c:v>12</c:v>
                </c:pt>
                <c:pt idx="2585">
                  <c:v>12</c:v>
                </c:pt>
                <c:pt idx="2586">
                  <c:v>14</c:v>
                </c:pt>
                <c:pt idx="2587">
                  <c:v>13</c:v>
                </c:pt>
                <c:pt idx="2588">
                  <c:v>12</c:v>
                </c:pt>
                <c:pt idx="2589">
                  <c:v>14</c:v>
                </c:pt>
                <c:pt idx="2590">
                  <c:v>12</c:v>
                </c:pt>
                <c:pt idx="2591">
                  <c:v>8</c:v>
                </c:pt>
                <c:pt idx="2592">
                  <c:v>14</c:v>
                </c:pt>
                <c:pt idx="2593">
                  <c:v>12</c:v>
                </c:pt>
                <c:pt idx="2594">
                  <c:v>12</c:v>
                </c:pt>
                <c:pt idx="2595">
                  <c:v>13</c:v>
                </c:pt>
                <c:pt idx="2596">
                  <c:v>12</c:v>
                </c:pt>
                <c:pt idx="2597">
                  <c:v>11</c:v>
                </c:pt>
                <c:pt idx="2598">
                  <c:v>10</c:v>
                </c:pt>
                <c:pt idx="2599">
                  <c:v>15</c:v>
                </c:pt>
                <c:pt idx="2600">
                  <c:v>12</c:v>
                </c:pt>
                <c:pt idx="2601">
                  <c:v>9</c:v>
                </c:pt>
                <c:pt idx="2602">
                  <c:v>13</c:v>
                </c:pt>
                <c:pt idx="2603">
                  <c:v>11</c:v>
                </c:pt>
                <c:pt idx="2604">
                  <c:v>14</c:v>
                </c:pt>
                <c:pt idx="2605">
                  <c:v>11</c:v>
                </c:pt>
                <c:pt idx="2606">
                  <c:v>15</c:v>
                </c:pt>
                <c:pt idx="2607">
                  <c:v>14</c:v>
                </c:pt>
                <c:pt idx="2608">
                  <c:v>15</c:v>
                </c:pt>
                <c:pt idx="2609">
                  <c:v>12</c:v>
                </c:pt>
                <c:pt idx="2610">
                  <c:v>14</c:v>
                </c:pt>
                <c:pt idx="2611">
                  <c:v>12</c:v>
                </c:pt>
                <c:pt idx="2612">
                  <c:v>13</c:v>
                </c:pt>
                <c:pt idx="2613">
                  <c:v>12</c:v>
                </c:pt>
                <c:pt idx="2614">
                  <c:v>11</c:v>
                </c:pt>
                <c:pt idx="2615">
                  <c:v>9</c:v>
                </c:pt>
                <c:pt idx="2616">
                  <c:v>9</c:v>
                </c:pt>
                <c:pt idx="2617">
                  <c:v>9</c:v>
                </c:pt>
                <c:pt idx="2618">
                  <c:v>8</c:v>
                </c:pt>
                <c:pt idx="2619">
                  <c:v>9</c:v>
                </c:pt>
                <c:pt idx="2620">
                  <c:v>9</c:v>
                </c:pt>
                <c:pt idx="2621">
                  <c:v>10</c:v>
                </c:pt>
                <c:pt idx="2622">
                  <c:v>9</c:v>
                </c:pt>
                <c:pt idx="2623">
                  <c:v>10</c:v>
                </c:pt>
                <c:pt idx="2624">
                  <c:v>9</c:v>
                </c:pt>
                <c:pt idx="2625">
                  <c:v>9</c:v>
                </c:pt>
                <c:pt idx="2626">
                  <c:v>9</c:v>
                </c:pt>
                <c:pt idx="2627">
                  <c:v>7</c:v>
                </c:pt>
                <c:pt idx="2628">
                  <c:v>8</c:v>
                </c:pt>
                <c:pt idx="2629">
                  <c:v>9</c:v>
                </c:pt>
                <c:pt idx="2630">
                  <c:v>9</c:v>
                </c:pt>
                <c:pt idx="2631">
                  <c:v>8</c:v>
                </c:pt>
                <c:pt idx="2632">
                  <c:v>7</c:v>
                </c:pt>
                <c:pt idx="2633">
                  <c:v>8</c:v>
                </c:pt>
                <c:pt idx="2634">
                  <c:v>7</c:v>
                </c:pt>
                <c:pt idx="2635">
                  <c:v>9</c:v>
                </c:pt>
                <c:pt idx="2636">
                  <c:v>8</c:v>
                </c:pt>
                <c:pt idx="2637">
                  <c:v>11</c:v>
                </c:pt>
                <c:pt idx="2638">
                  <c:v>8</c:v>
                </c:pt>
                <c:pt idx="2639">
                  <c:v>10</c:v>
                </c:pt>
                <c:pt idx="2640">
                  <c:v>9</c:v>
                </c:pt>
                <c:pt idx="2641">
                  <c:v>12</c:v>
                </c:pt>
                <c:pt idx="2642">
                  <c:v>9</c:v>
                </c:pt>
                <c:pt idx="2643">
                  <c:v>12</c:v>
                </c:pt>
                <c:pt idx="2644">
                  <c:v>9</c:v>
                </c:pt>
                <c:pt idx="2645">
                  <c:v>11</c:v>
                </c:pt>
                <c:pt idx="2646">
                  <c:v>7</c:v>
                </c:pt>
                <c:pt idx="2647">
                  <c:v>8</c:v>
                </c:pt>
                <c:pt idx="2648">
                  <c:v>7</c:v>
                </c:pt>
                <c:pt idx="2649">
                  <c:v>7</c:v>
                </c:pt>
                <c:pt idx="2650">
                  <c:v>7</c:v>
                </c:pt>
                <c:pt idx="2651">
                  <c:v>5</c:v>
                </c:pt>
                <c:pt idx="2652">
                  <c:v>6</c:v>
                </c:pt>
                <c:pt idx="2653">
                  <c:v>6</c:v>
                </c:pt>
                <c:pt idx="2654">
                  <c:v>5</c:v>
                </c:pt>
                <c:pt idx="2655">
                  <c:v>3</c:v>
                </c:pt>
                <c:pt idx="2656">
                  <c:v>1</c:v>
                </c:pt>
                <c:pt idx="2657">
                  <c:v>5</c:v>
                </c:pt>
                <c:pt idx="2658">
                  <c:v>3</c:v>
                </c:pt>
                <c:pt idx="2659">
                  <c:v>3</c:v>
                </c:pt>
                <c:pt idx="2660">
                  <c:v>4</c:v>
                </c:pt>
                <c:pt idx="2661">
                  <c:v>2</c:v>
                </c:pt>
                <c:pt idx="2662">
                  <c:v>3</c:v>
                </c:pt>
                <c:pt idx="2663">
                  <c:v>4</c:v>
                </c:pt>
                <c:pt idx="2664">
                  <c:v>5</c:v>
                </c:pt>
                <c:pt idx="2665">
                  <c:v>3</c:v>
                </c:pt>
                <c:pt idx="2666">
                  <c:v>4</c:v>
                </c:pt>
                <c:pt idx="2667">
                  <c:v>5</c:v>
                </c:pt>
                <c:pt idx="2668">
                  <c:v>6</c:v>
                </c:pt>
                <c:pt idx="2669">
                  <c:v>4</c:v>
                </c:pt>
                <c:pt idx="2670">
                  <c:v>7</c:v>
                </c:pt>
                <c:pt idx="2671">
                  <c:v>7</c:v>
                </c:pt>
                <c:pt idx="2672">
                  <c:v>7</c:v>
                </c:pt>
                <c:pt idx="2673">
                  <c:v>5</c:v>
                </c:pt>
                <c:pt idx="2674">
                  <c:v>7</c:v>
                </c:pt>
                <c:pt idx="2675">
                  <c:v>5</c:v>
                </c:pt>
                <c:pt idx="2676">
                  <c:v>7</c:v>
                </c:pt>
                <c:pt idx="2677">
                  <c:v>5</c:v>
                </c:pt>
                <c:pt idx="2678">
                  <c:v>7</c:v>
                </c:pt>
                <c:pt idx="2679">
                  <c:v>7</c:v>
                </c:pt>
                <c:pt idx="2680">
                  <c:v>5</c:v>
                </c:pt>
                <c:pt idx="2681">
                  <c:v>10</c:v>
                </c:pt>
                <c:pt idx="2682">
                  <c:v>8</c:v>
                </c:pt>
                <c:pt idx="2683">
                  <c:v>8</c:v>
                </c:pt>
                <c:pt idx="2684">
                  <c:v>7</c:v>
                </c:pt>
                <c:pt idx="2685">
                  <c:v>7</c:v>
                </c:pt>
                <c:pt idx="2686">
                  <c:v>7</c:v>
                </c:pt>
                <c:pt idx="2687">
                  <c:v>8</c:v>
                </c:pt>
                <c:pt idx="2688">
                  <c:v>7</c:v>
                </c:pt>
                <c:pt idx="2689">
                  <c:v>5</c:v>
                </c:pt>
                <c:pt idx="2690">
                  <c:v>3</c:v>
                </c:pt>
                <c:pt idx="2691">
                  <c:v>6</c:v>
                </c:pt>
                <c:pt idx="2692">
                  <c:v>5</c:v>
                </c:pt>
                <c:pt idx="2693">
                  <c:v>4</c:v>
                </c:pt>
                <c:pt idx="2694">
                  <c:v>4</c:v>
                </c:pt>
                <c:pt idx="2695">
                  <c:v>5</c:v>
                </c:pt>
                <c:pt idx="2696">
                  <c:v>5</c:v>
                </c:pt>
                <c:pt idx="2697">
                  <c:v>4</c:v>
                </c:pt>
                <c:pt idx="2698">
                  <c:v>5</c:v>
                </c:pt>
                <c:pt idx="2699">
                  <c:v>5</c:v>
                </c:pt>
                <c:pt idx="2700">
                  <c:v>5</c:v>
                </c:pt>
                <c:pt idx="2701">
                  <c:v>5</c:v>
                </c:pt>
                <c:pt idx="2702">
                  <c:v>7</c:v>
                </c:pt>
                <c:pt idx="2703">
                  <c:v>7</c:v>
                </c:pt>
                <c:pt idx="2704">
                  <c:v>7</c:v>
                </c:pt>
                <c:pt idx="2705">
                  <c:v>7</c:v>
                </c:pt>
                <c:pt idx="2706">
                  <c:v>5</c:v>
                </c:pt>
                <c:pt idx="2707">
                  <c:v>5</c:v>
                </c:pt>
                <c:pt idx="2708">
                  <c:v>6</c:v>
                </c:pt>
                <c:pt idx="2709">
                  <c:v>6</c:v>
                </c:pt>
                <c:pt idx="2710">
                  <c:v>5</c:v>
                </c:pt>
                <c:pt idx="2711">
                  <c:v>8</c:v>
                </c:pt>
                <c:pt idx="2712">
                  <c:v>7</c:v>
                </c:pt>
                <c:pt idx="2713">
                  <c:v>12</c:v>
                </c:pt>
                <c:pt idx="2714">
                  <c:v>9</c:v>
                </c:pt>
                <c:pt idx="2715">
                  <c:v>9</c:v>
                </c:pt>
                <c:pt idx="2716">
                  <c:v>10</c:v>
                </c:pt>
                <c:pt idx="2717">
                  <c:v>10</c:v>
                </c:pt>
                <c:pt idx="2718">
                  <c:v>11</c:v>
                </c:pt>
                <c:pt idx="2719">
                  <c:v>10</c:v>
                </c:pt>
                <c:pt idx="2720">
                  <c:v>11</c:v>
                </c:pt>
                <c:pt idx="2721">
                  <c:v>12</c:v>
                </c:pt>
                <c:pt idx="2722">
                  <c:v>13</c:v>
                </c:pt>
                <c:pt idx="2723">
                  <c:v>11</c:v>
                </c:pt>
                <c:pt idx="2724">
                  <c:v>8</c:v>
                </c:pt>
                <c:pt idx="2725">
                  <c:v>13</c:v>
                </c:pt>
                <c:pt idx="2726">
                  <c:v>10</c:v>
                </c:pt>
                <c:pt idx="2727">
                  <c:v>11</c:v>
                </c:pt>
                <c:pt idx="2728">
                  <c:v>10</c:v>
                </c:pt>
                <c:pt idx="2729">
                  <c:v>10</c:v>
                </c:pt>
                <c:pt idx="2730">
                  <c:v>9</c:v>
                </c:pt>
                <c:pt idx="2731">
                  <c:v>11</c:v>
                </c:pt>
                <c:pt idx="2732">
                  <c:v>9</c:v>
                </c:pt>
                <c:pt idx="2733">
                  <c:v>11</c:v>
                </c:pt>
                <c:pt idx="2734">
                  <c:v>9</c:v>
                </c:pt>
                <c:pt idx="2735">
                  <c:v>12</c:v>
                </c:pt>
                <c:pt idx="2736">
                  <c:v>11</c:v>
                </c:pt>
                <c:pt idx="2737">
                  <c:v>9</c:v>
                </c:pt>
                <c:pt idx="2738">
                  <c:v>11</c:v>
                </c:pt>
                <c:pt idx="2739">
                  <c:v>8</c:v>
                </c:pt>
                <c:pt idx="2740">
                  <c:v>10</c:v>
                </c:pt>
                <c:pt idx="2741">
                  <c:v>7</c:v>
                </c:pt>
                <c:pt idx="2742">
                  <c:v>8</c:v>
                </c:pt>
                <c:pt idx="2743">
                  <c:v>6</c:v>
                </c:pt>
                <c:pt idx="2744">
                  <c:v>7</c:v>
                </c:pt>
                <c:pt idx="2745">
                  <c:v>5</c:v>
                </c:pt>
                <c:pt idx="2746">
                  <c:v>5</c:v>
                </c:pt>
                <c:pt idx="2747">
                  <c:v>2</c:v>
                </c:pt>
                <c:pt idx="2748">
                  <c:v>3</c:v>
                </c:pt>
                <c:pt idx="2749">
                  <c:v>2</c:v>
                </c:pt>
                <c:pt idx="2750">
                  <c:v>2</c:v>
                </c:pt>
                <c:pt idx="2751">
                  <c:v>1</c:v>
                </c:pt>
                <c:pt idx="2752">
                  <c:v>0</c:v>
                </c:pt>
                <c:pt idx="2753">
                  <c:v>1</c:v>
                </c:pt>
                <c:pt idx="2754">
                  <c:v>0</c:v>
                </c:pt>
                <c:pt idx="2755">
                  <c:v>2</c:v>
                </c:pt>
                <c:pt idx="2756">
                  <c:v>0</c:v>
                </c:pt>
                <c:pt idx="2757">
                  <c:v>0</c:v>
                </c:pt>
                <c:pt idx="2758">
                  <c:v>0</c:v>
                </c:pt>
                <c:pt idx="2759">
                  <c:v>3</c:v>
                </c:pt>
                <c:pt idx="2760">
                  <c:v>2</c:v>
                </c:pt>
                <c:pt idx="2761">
                  <c:v>1</c:v>
                </c:pt>
                <c:pt idx="2762">
                  <c:v>3</c:v>
                </c:pt>
                <c:pt idx="2763">
                  <c:v>0</c:v>
                </c:pt>
                <c:pt idx="2764">
                  <c:v>1</c:v>
                </c:pt>
                <c:pt idx="2765">
                  <c:v>1</c:v>
                </c:pt>
                <c:pt idx="2766">
                  <c:v>2</c:v>
                </c:pt>
                <c:pt idx="2767">
                  <c:v>2</c:v>
                </c:pt>
                <c:pt idx="2768">
                  <c:v>1</c:v>
                </c:pt>
                <c:pt idx="2769">
                  <c:v>3</c:v>
                </c:pt>
                <c:pt idx="2770">
                  <c:v>4</c:v>
                </c:pt>
                <c:pt idx="2771">
                  <c:v>2</c:v>
                </c:pt>
                <c:pt idx="2772">
                  <c:v>3</c:v>
                </c:pt>
                <c:pt idx="2773">
                  <c:v>3</c:v>
                </c:pt>
                <c:pt idx="2774">
                  <c:v>2</c:v>
                </c:pt>
                <c:pt idx="2775">
                  <c:v>1</c:v>
                </c:pt>
                <c:pt idx="2776">
                  <c:v>3</c:v>
                </c:pt>
                <c:pt idx="2777">
                  <c:v>3</c:v>
                </c:pt>
                <c:pt idx="2778">
                  <c:v>0</c:v>
                </c:pt>
                <c:pt idx="2779">
                  <c:v>5</c:v>
                </c:pt>
                <c:pt idx="2780">
                  <c:v>0</c:v>
                </c:pt>
                <c:pt idx="2781">
                  <c:v>3</c:v>
                </c:pt>
                <c:pt idx="2782">
                  <c:v>5</c:v>
                </c:pt>
                <c:pt idx="2783">
                  <c:v>4</c:v>
                </c:pt>
                <c:pt idx="2784">
                  <c:v>4</c:v>
                </c:pt>
                <c:pt idx="2785">
                  <c:v>1</c:v>
                </c:pt>
                <c:pt idx="2786">
                  <c:v>3</c:v>
                </c:pt>
                <c:pt idx="2787">
                  <c:v>1</c:v>
                </c:pt>
                <c:pt idx="2788">
                  <c:v>2</c:v>
                </c:pt>
                <c:pt idx="2789">
                  <c:v>3</c:v>
                </c:pt>
                <c:pt idx="2790">
                  <c:v>1</c:v>
                </c:pt>
                <c:pt idx="2791">
                  <c:v>1</c:v>
                </c:pt>
                <c:pt idx="2792">
                  <c:v>2</c:v>
                </c:pt>
                <c:pt idx="2793">
                  <c:v>2</c:v>
                </c:pt>
                <c:pt idx="2794">
                  <c:v>1</c:v>
                </c:pt>
                <c:pt idx="2795">
                  <c:v>0</c:v>
                </c:pt>
                <c:pt idx="2796">
                  <c:v>2</c:v>
                </c:pt>
                <c:pt idx="2797">
                  <c:v>1</c:v>
                </c:pt>
                <c:pt idx="2798">
                  <c:v>0</c:v>
                </c:pt>
                <c:pt idx="2799">
                  <c:v>3</c:v>
                </c:pt>
                <c:pt idx="2800">
                  <c:v>0</c:v>
                </c:pt>
                <c:pt idx="2801">
                  <c:v>1</c:v>
                </c:pt>
                <c:pt idx="2802">
                  <c:v>1</c:v>
                </c:pt>
                <c:pt idx="2803">
                  <c:v>3</c:v>
                </c:pt>
                <c:pt idx="2804">
                  <c:v>6</c:v>
                </c:pt>
                <c:pt idx="2805">
                  <c:v>4</c:v>
                </c:pt>
                <c:pt idx="2806">
                  <c:v>7</c:v>
                </c:pt>
                <c:pt idx="2807">
                  <c:v>7</c:v>
                </c:pt>
                <c:pt idx="2808">
                  <c:v>7</c:v>
                </c:pt>
                <c:pt idx="2809">
                  <c:v>8</c:v>
                </c:pt>
                <c:pt idx="2810">
                  <c:v>8</c:v>
                </c:pt>
                <c:pt idx="2811">
                  <c:v>8</c:v>
                </c:pt>
                <c:pt idx="2812">
                  <c:v>7</c:v>
                </c:pt>
                <c:pt idx="2813">
                  <c:v>7</c:v>
                </c:pt>
                <c:pt idx="2814">
                  <c:v>9</c:v>
                </c:pt>
                <c:pt idx="2815">
                  <c:v>7</c:v>
                </c:pt>
                <c:pt idx="2816">
                  <c:v>9</c:v>
                </c:pt>
                <c:pt idx="2817">
                  <c:v>9</c:v>
                </c:pt>
                <c:pt idx="2818">
                  <c:v>8</c:v>
                </c:pt>
                <c:pt idx="2819">
                  <c:v>10</c:v>
                </c:pt>
                <c:pt idx="2820">
                  <c:v>8</c:v>
                </c:pt>
                <c:pt idx="2821">
                  <c:v>12</c:v>
                </c:pt>
                <c:pt idx="2822">
                  <c:v>12</c:v>
                </c:pt>
                <c:pt idx="2823">
                  <c:v>14</c:v>
                </c:pt>
                <c:pt idx="2824">
                  <c:v>14</c:v>
                </c:pt>
                <c:pt idx="2825">
                  <c:v>14</c:v>
                </c:pt>
                <c:pt idx="2826">
                  <c:v>15</c:v>
                </c:pt>
                <c:pt idx="2827">
                  <c:v>15</c:v>
                </c:pt>
                <c:pt idx="2828">
                  <c:v>14</c:v>
                </c:pt>
                <c:pt idx="2829">
                  <c:v>12</c:v>
                </c:pt>
                <c:pt idx="2830">
                  <c:v>14</c:v>
                </c:pt>
                <c:pt idx="2831">
                  <c:v>15</c:v>
                </c:pt>
                <c:pt idx="2832">
                  <c:v>14</c:v>
                </c:pt>
                <c:pt idx="2833">
                  <c:v>16</c:v>
                </c:pt>
                <c:pt idx="2834">
                  <c:v>14</c:v>
                </c:pt>
                <c:pt idx="2835">
                  <c:v>14</c:v>
                </c:pt>
                <c:pt idx="2836">
                  <c:v>14</c:v>
                </c:pt>
                <c:pt idx="2837">
                  <c:v>14</c:v>
                </c:pt>
                <c:pt idx="2838">
                  <c:v>19</c:v>
                </c:pt>
                <c:pt idx="2839">
                  <c:v>12</c:v>
                </c:pt>
                <c:pt idx="2840">
                  <c:v>14</c:v>
                </c:pt>
                <c:pt idx="2841">
                  <c:v>13</c:v>
                </c:pt>
                <c:pt idx="2842">
                  <c:v>12</c:v>
                </c:pt>
                <c:pt idx="2843">
                  <c:v>13</c:v>
                </c:pt>
                <c:pt idx="2844">
                  <c:v>13</c:v>
                </c:pt>
                <c:pt idx="2845">
                  <c:v>15</c:v>
                </c:pt>
                <c:pt idx="2846">
                  <c:v>12</c:v>
                </c:pt>
                <c:pt idx="2847">
                  <c:v>17</c:v>
                </c:pt>
                <c:pt idx="2848">
                  <c:v>14</c:v>
                </c:pt>
                <c:pt idx="2849">
                  <c:v>16</c:v>
                </c:pt>
                <c:pt idx="2850">
                  <c:v>18</c:v>
                </c:pt>
                <c:pt idx="2851">
                  <c:v>13</c:v>
                </c:pt>
                <c:pt idx="2852">
                  <c:v>14</c:v>
                </c:pt>
                <c:pt idx="2853">
                  <c:v>13</c:v>
                </c:pt>
                <c:pt idx="2854">
                  <c:v>15</c:v>
                </c:pt>
                <c:pt idx="2855">
                  <c:v>13</c:v>
                </c:pt>
                <c:pt idx="2856">
                  <c:v>13</c:v>
                </c:pt>
                <c:pt idx="2857">
                  <c:v>14</c:v>
                </c:pt>
                <c:pt idx="2858">
                  <c:v>13</c:v>
                </c:pt>
                <c:pt idx="2859">
                  <c:v>13</c:v>
                </c:pt>
                <c:pt idx="2860">
                  <c:v>14</c:v>
                </c:pt>
                <c:pt idx="2861">
                  <c:v>16</c:v>
                </c:pt>
                <c:pt idx="2862">
                  <c:v>13</c:v>
                </c:pt>
                <c:pt idx="2863">
                  <c:v>16</c:v>
                </c:pt>
                <c:pt idx="2864">
                  <c:v>14</c:v>
                </c:pt>
                <c:pt idx="2865">
                  <c:v>17</c:v>
                </c:pt>
                <c:pt idx="2866">
                  <c:v>16</c:v>
                </c:pt>
                <c:pt idx="2867">
                  <c:v>18</c:v>
                </c:pt>
                <c:pt idx="2868">
                  <c:v>19</c:v>
                </c:pt>
                <c:pt idx="2869">
                  <c:v>20</c:v>
                </c:pt>
                <c:pt idx="2870">
                  <c:v>22</c:v>
                </c:pt>
                <c:pt idx="2871">
                  <c:v>22</c:v>
                </c:pt>
                <c:pt idx="2872">
                  <c:v>22</c:v>
                </c:pt>
                <c:pt idx="2873">
                  <c:v>20</c:v>
                </c:pt>
                <c:pt idx="2874">
                  <c:v>26</c:v>
                </c:pt>
                <c:pt idx="2875">
                  <c:v>22</c:v>
                </c:pt>
                <c:pt idx="2876">
                  <c:v>26</c:v>
                </c:pt>
                <c:pt idx="2877">
                  <c:v>27</c:v>
                </c:pt>
                <c:pt idx="2878">
                  <c:v>25</c:v>
                </c:pt>
                <c:pt idx="2879">
                  <c:v>28</c:v>
                </c:pt>
                <c:pt idx="2880">
                  <c:v>30</c:v>
                </c:pt>
                <c:pt idx="2881">
                  <c:v>31</c:v>
                </c:pt>
                <c:pt idx="2882">
                  <c:v>33</c:v>
                </c:pt>
                <c:pt idx="2883">
                  <c:v>29</c:v>
                </c:pt>
                <c:pt idx="2884">
                  <c:v>35</c:v>
                </c:pt>
                <c:pt idx="2885">
                  <c:v>33</c:v>
                </c:pt>
                <c:pt idx="2886">
                  <c:v>33</c:v>
                </c:pt>
                <c:pt idx="2887">
                  <c:v>36</c:v>
                </c:pt>
                <c:pt idx="2888">
                  <c:v>35</c:v>
                </c:pt>
                <c:pt idx="2889">
                  <c:v>37</c:v>
                </c:pt>
                <c:pt idx="2890">
                  <c:v>36</c:v>
                </c:pt>
                <c:pt idx="2891">
                  <c:v>40</c:v>
                </c:pt>
                <c:pt idx="2892">
                  <c:v>39</c:v>
                </c:pt>
                <c:pt idx="2893">
                  <c:v>40</c:v>
                </c:pt>
                <c:pt idx="2894">
                  <c:v>42</c:v>
                </c:pt>
                <c:pt idx="2895">
                  <c:v>50</c:v>
                </c:pt>
                <c:pt idx="2896">
                  <c:v>42</c:v>
                </c:pt>
                <c:pt idx="2897">
                  <c:v>42</c:v>
                </c:pt>
                <c:pt idx="2898">
                  <c:v>43</c:v>
                </c:pt>
                <c:pt idx="2899">
                  <c:v>41</c:v>
                </c:pt>
                <c:pt idx="2900">
                  <c:v>38</c:v>
                </c:pt>
                <c:pt idx="2901">
                  <c:v>44</c:v>
                </c:pt>
                <c:pt idx="2902">
                  <c:v>46</c:v>
                </c:pt>
                <c:pt idx="2903">
                  <c:v>44</c:v>
                </c:pt>
                <c:pt idx="2904">
                  <c:v>43</c:v>
                </c:pt>
                <c:pt idx="2905">
                  <c:v>41</c:v>
                </c:pt>
                <c:pt idx="2906">
                  <c:v>42</c:v>
                </c:pt>
                <c:pt idx="2907">
                  <c:v>42</c:v>
                </c:pt>
                <c:pt idx="2908">
                  <c:v>41</c:v>
                </c:pt>
                <c:pt idx="2909">
                  <c:v>40</c:v>
                </c:pt>
                <c:pt idx="2910">
                  <c:v>39</c:v>
                </c:pt>
                <c:pt idx="2911">
                  <c:v>38</c:v>
                </c:pt>
                <c:pt idx="2912">
                  <c:v>37</c:v>
                </c:pt>
                <c:pt idx="2913">
                  <c:v>35</c:v>
                </c:pt>
                <c:pt idx="2914">
                  <c:v>33</c:v>
                </c:pt>
                <c:pt idx="2915">
                  <c:v>33</c:v>
                </c:pt>
                <c:pt idx="2916">
                  <c:v>31</c:v>
                </c:pt>
                <c:pt idx="2917">
                  <c:v>28</c:v>
                </c:pt>
                <c:pt idx="2918">
                  <c:v>37</c:v>
                </c:pt>
                <c:pt idx="2919">
                  <c:v>29</c:v>
                </c:pt>
                <c:pt idx="2920">
                  <c:v>29</c:v>
                </c:pt>
                <c:pt idx="2921">
                  <c:v>27</c:v>
                </c:pt>
                <c:pt idx="2922">
                  <c:v>30</c:v>
                </c:pt>
                <c:pt idx="2923">
                  <c:v>29</c:v>
                </c:pt>
                <c:pt idx="2924">
                  <c:v>32</c:v>
                </c:pt>
                <c:pt idx="2925">
                  <c:v>32</c:v>
                </c:pt>
                <c:pt idx="2926">
                  <c:v>33</c:v>
                </c:pt>
                <c:pt idx="2927">
                  <c:v>29</c:v>
                </c:pt>
                <c:pt idx="2928">
                  <c:v>35</c:v>
                </c:pt>
                <c:pt idx="2929">
                  <c:v>32</c:v>
                </c:pt>
                <c:pt idx="2930">
                  <c:v>34</c:v>
                </c:pt>
                <c:pt idx="2931">
                  <c:v>36</c:v>
                </c:pt>
                <c:pt idx="2932">
                  <c:v>33</c:v>
                </c:pt>
                <c:pt idx="2933">
                  <c:v>33</c:v>
                </c:pt>
                <c:pt idx="2934">
                  <c:v>29</c:v>
                </c:pt>
                <c:pt idx="2935">
                  <c:v>31</c:v>
                </c:pt>
                <c:pt idx="2936">
                  <c:v>29</c:v>
                </c:pt>
                <c:pt idx="2937">
                  <c:v>30</c:v>
                </c:pt>
                <c:pt idx="2938">
                  <c:v>27</c:v>
                </c:pt>
                <c:pt idx="2939">
                  <c:v>27</c:v>
                </c:pt>
                <c:pt idx="2940">
                  <c:v>26</c:v>
                </c:pt>
                <c:pt idx="2941">
                  <c:v>30</c:v>
                </c:pt>
                <c:pt idx="2942">
                  <c:v>25</c:v>
                </c:pt>
                <c:pt idx="2943">
                  <c:v>24</c:v>
                </c:pt>
                <c:pt idx="2944">
                  <c:v>24</c:v>
                </c:pt>
                <c:pt idx="2945">
                  <c:v>24</c:v>
                </c:pt>
                <c:pt idx="2946">
                  <c:v>22</c:v>
                </c:pt>
                <c:pt idx="2947">
                  <c:v>24</c:v>
                </c:pt>
                <c:pt idx="2948">
                  <c:v>23</c:v>
                </c:pt>
                <c:pt idx="2949">
                  <c:v>24</c:v>
                </c:pt>
                <c:pt idx="2950">
                  <c:v>24</c:v>
                </c:pt>
                <c:pt idx="2951">
                  <c:v>22</c:v>
                </c:pt>
                <c:pt idx="2952">
                  <c:v>24</c:v>
                </c:pt>
                <c:pt idx="2953">
                  <c:v>25</c:v>
                </c:pt>
                <c:pt idx="2954">
                  <c:v>24</c:v>
                </c:pt>
                <c:pt idx="2955">
                  <c:v>27</c:v>
                </c:pt>
                <c:pt idx="2956">
                  <c:v>23</c:v>
                </c:pt>
                <c:pt idx="2957">
                  <c:v>25</c:v>
                </c:pt>
                <c:pt idx="2958">
                  <c:v>24</c:v>
                </c:pt>
                <c:pt idx="2959">
                  <c:v>28</c:v>
                </c:pt>
                <c:pt idx="2960">
                  <c:v>26</c:v>
                </c:pt>
                <c:pt idx="2961">
                  <c:v>29</c:v>
                </c:pt>
                <c:pt idx="2962">
                  <c:v>28</c:v>
                </c:pt>
                <c:pt idx="2963">
                  <c:v>27</c:v>
                </c:pt>
                <c:pt idx="2964">
                  <c:v>31</c:v>
                </c:pt>
                <c:pt idx="2965">
                  <c:v>29</c:v>
                </c:pt>
                <c:pt idx="2966">
                  <c:v>27</c:v>
                </c:pt>
                <c:pt idx="2967">
                  <c:v>26</c:v>
                </c:pt>
                <c:pt idx="2968">
                  <c:v>26</c:v>
                </c:pt>
                <c:pt idx="2969">
                  <c:v>27</c:v>
                </c:pt>
                <c:pt idx="2970">
                  <c:v>27</c:v>
                </c:pt>
                <c:pt idx="2971">
                  <c:v>29</c:v>
                </c:pt>
                <c:pt idx="2972">
                  <c:v>29</c:v>
                </c:pt>
                <c:pt idx="2973">
                  <c:v>29</c:v>
                </c:pt>
                <c:pt idx="2974">
                  <c:v>31</c:v>
                </c:pt>
                <c:pt idx="2975">
                  <c:v>32</c:v>
                </c:pt>
                <c:pt idx="2976">
                  <c:v>33</c:v>
                </c:pt>
                <c:pt idx="2977">
                  <c:v>34</c:v>
                </c:pt>
                <c:pt idx="2978">
                  <c:v>33</c:v>
                </c:pt>
                <c:pt idx="2979">
                  <c:v>36</c:v>
                </c:pt>
                <c:pt idx="2980">
                  <c:v>34</c:v>
                </c:pt>
                <c:pt idx="2981">
                  <c:v>35</c:v>
                </c:pt>
                <c:pt idx="2982">
                  <c:v>37</c:v>
                </c:pt>
                <c:pt idx="2983">
                  <c:v>35</c:v>
                </c:pt>
                <c:pt idx="2984">
                  <c:v>33</c:v>
                </c:pt>
                <c:pt idx="2985">
                  <c:v>32</c:v>
                </c:pt>
                <c:pt idx="2986">
                  <c:v>34</c:v>
                </c:pt>
                <c:pt idx="2987">
                  <c:v>34</c:v>
                </c:pt>
                <c:pt idx="2988">
                  <c:v>32</c:v>
                </c:pt>
                <c:pt idx="2989">
                  <c:v>33</c:v>
                </c:pt>
                <c:pt idx="2990">
                  <c:v>30</c:v>
                </c:pt>
                <c:pt idx="2991">
                  <c:v>29</c:v>
                </c:pt>
                <c:pt idx="2992">
                  <c:v>29</c:v>
                </c:pt>
                <c:pt idx="2993">
                  <c:v>29</c:v>
                </c:pt>
                <c:pt idx="2994">
                  <c:v>27</c:v>
                </c:pt>
                <c:pt idx="2995">
                  <c:v>22</c:v>
                </c:pt>
                <c:pt idx="2996">
                  <c:v>26</c:v>
                </c:pt>
                <c:pt idx="2997">
                  <c:v>26</c:v>
                </c:pt>
                <c:pt idx="2998">
                  <c:v>24</c:v>
                </c:pt>
                <c:pt idx="2999">
                  <c:v>26</c:v>
                </c:pt>
                <c:pt idx="3000">
                  <c:v>24</c:v>
                </c:pt>
                <c:pt idx="3001">
                  <c:v>25</c:v>
                </c:pt>
                <c:pt idx="3002">
                  <c:v>24</c:v>
                </c:pt>
                <c:pt idx="3003">
                  <c:v>26</c:v>
                </c:pt>
                <c:pt idx="3004">
                  <c:v>22</c:v>
                </c:pt>
                <c:pt idx="3005">
                  <c:v>24</c:v>
                </c:pt>
                <c:pt idx="3006">
                  <c:v>26</c:v>
                </c:pt>
                <c:pt idx="3007">
                  <c:v>25</c:v>
                </c:pt>
                <c:pt idx="3008">
                  <c:v>26</c:v>
                </c:pt>
                <c:pt idx="3009">
                  <c:v>27</c:v>
                </c:pt>
                <c:pt idx="3010">
                  <c:v>30</c:v>
                </c:pt>
                <c:pt idx="3011">
                  <c:v>24</c:v>
                </c:pt>
                <c:pt idx="3012">
                  <c:v>24</c:v>
                </c:pt>
                <c:pt idx="3013">
                  <c:v>25</c:v>
                </c:pt>
                <c:pt idx="3014">
                  <c:v>26</c:v>
                </c:pt>
                <c:pt idx="3015">
                  <c:v>24</c:v>
                </c:pt>
                <c:pt idx="3016">
                  <c:v>26</c:v>
                </c:pt>
                <c:pt idx="3017">
                  <c:v>26</c:v>
                </c:pt>
                <c:pt idx="3018">
                  <c:v>26</c:v>
                </c:pt>
                <c:pt idx="3019">
                  <c:v>27</c:v>
                </c:pt>
                <c:pt idx="3020">
                  <c:v>26</c:v>
                </c:pt>
                <c:pt idx="3021">
                  <c:v>24</c:v>
                </c:pt>
                <c:pt idx="3022">
                  <c:v>22</c:v>
                </c:pt>
                <c:pt idx="3023">
                  <c:v>24</c:v>
                </c:pt>
                <c:pt idx="3024">
                  <c:v>20</c:v>
                </c:pt>
                <c:pt idx="3025">
                  <c:v>21</c:v>
                </c:pt>
                <c:pt idx="3026">
                  <c:v>20</c:v>
                </c:pt>
                <c:pt idx="3027">
                  <c:v>20</c:v>
                </c:pt>
                <c:pt idx="3028">
                  <c:v>19</c:v>
                </c:pt>
                <c:pt idx="3029">
                  <c:v>14</c:v>
                </c:pt>
                <c:pt idx="3030">
                  <c:v>18</c:v>
                </c:pt>
                <c:pt idx="3031">
                  <c:v>16</c:v>
                </c:pt>
                <c:pt idx="3032">
                  <c:v>16</c:v>
                </c:pt>
                <c:pt idx="3033">
                  <c:v>20</c:v>
                </c:pt>
                <c:pt idx="3034">
                  <c:v>17</c:v>
                </c:pt>
                <c:pt idx="3035">
                  <c:v>18</c:v>
                </c:pt>
                <c:pt idx="3036">
                  <c:v>22</c:v>
                </c:pt>
                <c:pt idx="3037">
                  <c:v>19</c:v>
                </c:pt>
                <c:pt idx="3038">
                  <c:v>23</c:v>
                </c:pt>
                <c:pt idx="3039">
                  <c:v>18</c:v>
                </c:pt>
                <c:pt idx="3040">
                  <c:v>25</c:v>
                </c:pt>
                <c:pt idx="3041">
                  <c:v>24</c:v>
                </c:pt>
                <c:pt idx="3042">
                  <c:v>26</c:v>
                </c:pt>
                <c:pt idx="3043">
                  <c:v>27</c:v>
                </c:pt>
                <c:pt idx="3044">
                  <c:v>29</c:v>
                </c:pt>
                <c:pt idx="3045">
                  <c:v>30</c:v>
                </c:pt>
                <c:pt idx="3046">
                  <c:v>32</c:v>
                </c:pt>
                <c:pt idx="3047">
                  <c:v>33</c:v>
                </c:pt>
                <c:pt idx="3048">
                  <c:v>31</c:v>
                </c:pt>
                <c:pt idx="3049">
                  <c:v>30</c:v>
                </c:pt>
                <c:pt idx="3050">
                  <c:v>32</c:v>
                </c:pt>
                <c:pt idx="3051">
                  <c:v>34</c:v>
                </c:pt>
                <c:pt idx="3052">
                  <c:v>31</c:v>
                </c:pt>
                <c:pt idx="3053">
                  <c:v>33</c:v>
                </c:pt>
                <c:pt idx="3054">
                  <c:v>28</c:v>
                </c:pt>
                <c:pt idx="3055">
                  <c:v>30</c:v>
                </c:pt>
                <c:pt idx="3056">
                  <c:v>31</c:v>
                </c:pt>
                <c:pt idx="3057">
                  <c:v>29</c:v>
                </c:pt>
                <c:pt idx="3058">
                  <c:v>27</c:v>
                </c:pt>
                <c:pt idx="3059">
                  <c:v>26</c:v>
                </c:pt>
                <c:pt idx="3060">
                  <c:v>28</c:v>
                </c:pt>
                <c:pt idx="3061">
                  <c:v>25</c:v>
                </c:pt>
                <c:pt idx="3062">
                  <c:v>26</c:v>
                </c:pt>
                <c:pt idx="3063">
                  <c:v>26</c:v>
                </c:pt>
                <c:pt idx="3064">
                  <c:v>24</c:v>
                </c:pt>
                <c:pt idx="3065">
                  <c:v>25</c:v>
                </c:pt>
                <c:pt idx="3066">
                  <c:v>25</c:v>
                </c:pt>
                <c:pt idx="3067">
                  <c:v>25</c:v>
                </c:pt>
                <c:pt idx="3068">
                  <c:v>24</c:v>
                </c:pt>
                <c:pt idx="3069">
                  <c:v>25</c:v>
                </c:pt>
                <c:pt idx="3070">
                  <c:v>24</c:v>
                </c:pt>
                <c:pt idx="3071">
                  <c:v>24</c:v>
                </c:pt>
                <c:pt idx="3072">
                  <c:v>63</c:v>
                </c:pt>
                <c:pt idx="3073">
                  <c:v>24</c:v>
                </c:pt>
                <c:pt idx="3074">
                  <c:v>24</c:v>
                </c:pt>
                <c:pt idx="3075">
                  <c:v>23</c:v>
                </c:pt>
                <c:pt idx="3076">
                  <c:v>20</c:v>
                </c:pt>
                <c:pt idx="3077">
                  <c:v>24</c:v>
                </c:pt>
                <c:pt idx="3078">
                  <c:v>23</c:v>
                </c:pt>
                <c:pt idx="3079">
                  <c:v>23</c:v>
                </c:pt>
                <c:pt idx="3080">
                  <c:v>24</c:v>
                </c:pt>
                <c:pt idx="3081">
                  <c:v>22</c:v>
                </c:pt>
                <c:pt idx="3082">
                  <c:v>24</c:v>
                </c:pt>
                <c:pt idx="3083">
                  <c:v>22</c:v>
                </c:pt>
                <c:pt idx="3084">
                  <c:v>25</c:v>
                </c:pt>
                <c:pt idx="3085">
                  <c:v>24</c:v>
                </c:pt>
                <c:pt idx="3086">
                  <c:v>25</c:v>
                </c:pt>
                <c:pt idx="3087">
                  <c:v>25</c:v>
                </c:pt>
                <c:pt idx="3088">
                  <c:v>24</c:v>
                </c:pt>
                <c:pt idx="3089">
                  <c:v>26</c:v>
                </c:pt>
                <c:pt idx="3090">
                  <c:v>30</c:v>
                </c:pt>
                <c:pt idx="3091">
                  <c:v>27</c:v>
                </c:pt>
                <c:pt idx="3092">
                  <c:v>24</c:v>
                </c:pt>
                <c:pt idx="3093">
                  <c:v>25</c:v>
                </c:pt>
                <c:pt idx="3094">
                  <c:v>27</c:v>
                </c:pt>
                <c:pt idx="3095">
                  <c:v>28</c:v>
                </c:pt>
                <c:pt idx="3096">
                  <c:v>26</c:v>
                </c:pt>
                <c:pt idx="3097">
                  <c:v>30</c:v>
                </c:pt>
                <c:pt idx="3098">
                  <c:v>28</c:v>
                </c:pt>
                <c:pt idx="3099">
                  <c:v>32</c:v>
                </c:pt>
                <c:pt idx="3100">
                  <c:v>31</c:v>
                </c:pt>
                <c:pt idx="3101">
                  <c:v>34</c:v>
                </c:pt>
                <c:pt idx="3102">
                  <c:v>33</c:v>
                </c:pt>
                <c:pt idx="3103">
                  <c:v>32</c:v>
                </c:pt>
                <c:pt idx="3104">
                  <c:v>35</c:v>
                </c:pt>
                <c:pt idx="3105">
                  <c:v>35</c:v>
                </c:pt>
                <c:pt idx="3106">
                  <c:v>35</c:v>
                </c:pt>
                <c:pt idx="3107">
                  <c:v>36</c:v>
                </c:pt>
                <c:pt idx="3108">
                  <c:v>40</c:v>
                </c:pt>
                <c:pt idx="3109">
                  <c:v>37</c:v>
                </c:pt>
                <c:pt idx="3110">
                  <c:v>37</c:v>
                </c:pt>
                <c:pt idx="3111">
                  <c:v>37</c:v>
                </c:pt>
                <c:pt idx="3112">
                  <c:v>36</c:v>
                </c:pt>
                <c:pt idx="3113">
                  <c:v>40</c:v>
                </c:pt>
                <c:pt idx="3114">
                  <c:v>34</c:v>
                </c:pt>
                <c:pt idx="3115">
                  <c:v>30</c:v>
                </c:pt>
                <c:pt idx="3116">
                  <c:v>30</c:v>
                </c:pt>
                <c:pt idx="3117">
                  <c:v>32</c:v>
                </c:pt>
                <c:pt idx="3118">
                  <c:v>29</c:v>
                </c:pt>
                <c:pt idx="3119">
                  <c:v>29</c:v>
                </c:pt>
                <c:pt idx="3120">
                  <c:v>24</c:v>
                </c:pt>
                <c:pt idx="3121">
                  <c:v>26</c:v>
                </c:pt>
                <c:pt idx="3122">
                  <c:v>23</c:v>
                </c:pt>
                <c:pt idx="3123">
                  <c:v>25</c:v>
                </c:pt>
                <c:pt idx="3124">
                  <c:v>26</c:v>
                </c:pt>
                <c:pt idx="3125">
                  <c:v>24</c:v>
                </c:pt>
                <c:pt idx="3126">
                  <c:v>22</c:v>
                </c:pt>
                <c:pt idx="3127">
                  <c:v>20</c:v>
                </c:pt>
                <c:pt idx="3128">
                  <c:v>19</c:v>
                </c:pt>
                <c:pt idx="3129">
                  <c:v>17</c:v>
                </c:pt>
                <c:pt idx="3130">
                  <c:v>15</c:v>
                </c:pt>
                <c:pt idx="3131">
                  <c:v>16</c:v>
                </c:pt>
                <c:pt idx="3132">
                  <c:v>15</c:v>
                </c:pt>
                <c:pt idx="3133">
                  <c:v>14</c:v>
                </c:pt>
                <c:pt idx="3134">
                  <c:v>16</c:v>
                </c:pt>
                <c:pt idx="3135">
                  <c:v>14</c:v>
                </c:pt>
                <c:pt idx="3136">
                  <c:v>16</c:v>
                </c:pt>
                <c:pt idx="3137">
                  <c:v>16</c:v>
                </c:pt>
                <c:pt idx="3138">
                  <c:v>15</c:v>
                </c:pt>
                <c:pt idx="3139">
                  <c:v>16</c:v>
                </c:pt>
                <c:pt idx="3140">
                  <c:v>17</c:v>
                </c:pt>
                <c:pt idx="3141">
                  <c:v>19</c:v>
                </c:pt>
                <c:pt idx="3142">
                  <c:v>17</c:v>
                </c:pt>
                <c:pt idx="3143">
                  <c:v>20</c:v>
                </c:pt>
                <c:pt idx="3144">
                  <c:v>18</c:v>
                </c:pt>
                <c:pt idx="3145">
                  <c:v>20</c:v>
                </c:pt>
                <c:pt idx="3146">
                  <c:v>20</c:v>
                </c:pt>
                <c:pt idx="3147">
                  <c:v>20</c:v>
                </c:pt>
                <c:pt idx="3148">
                  <c:v>22</c:v>
                </c:pt>
                <c:pt idx="3149">
                  <c:v>19</c:v>
                </c:pt>
                <c:pt idx="3150">
                  <c:v>21</c:v>
                </c:pt>
                <c:pt idx="3151">
                  <c:v>20</c:v>
                </c:pt>
                <c:pt idx="3152">
                  <c:v>20</c:v>
                </c:pt>
                <c:pt idx="3153">
                  <c:v>20</c:v>
                </c:pt>
                <c:pt idx="3154">
                  <c:v>22</c:v>
                </c:pt>
                <c:pt idx="3155">
                  <c:v>21</c:v>
                </c:pt>
                <c:pt idx="3156">
                  <c:v>22</c:v>
                </c:pt>
                <c:pt idx="3157">
                  <c:v>21</c:v>
                </c:pt>
                <c:pt idx="3158">
                  <c:v>23</c:v>
                </c:pt>
                <c:pt idx="3159">
                  <c:v>23</c:v>
                </c:pt>
                <c:pt idx="3160">
                  <c:v>21</c:v>
                </c:pt>
                <c:pt idx="3161">
                  <c:v>23</c:v>
                </c:pt>
                <c:pt idx="3162">
                  <c:v>22</c:v>
                </c:pt>
                <c:pt idx="3163">
                  <c:v>24</c:v>
                </c:pt>
                <c:pt idx="3164">
                  <c:v>22</c:v>
                </c:pt>
                <c:pt idx="3165">
                  <c:v>26</c:v>
                </c:pt>
                <c:pt idx="3166">
                  <c:v>23</c:v>
                </c:pt>
                <c:pt idx="3167">
                  <c:v>24</c:v>
                </c:pt>
                <c:pt idx="3168">
                  <c:v>22</c:v>
                </c:pt>
                <c:pt idx="3169">
                  <c:v>24</c:v>
                </c:pt>
                <c:pt idx="3170">
                  <c:v>26</c:v>
                </c:pt>
                <c:pt idx="3171">
                  <c:v>26</c:v>
                </c:pt>
                <c:pt idx="3172">
                  <c:v>26</c:v>
                </c:pt>
                <c:pt idx="3173">
                  <c:v>26</c:v>
                </c:pt>
                <c:pt idx="3174">
                  <c:v>26</c:v>
                </c:pt>
                <c:pt idx="3175">
                  <c:v>29</c:v>
                </c:pt>
                <c:pt idx="3176">
                  <c:v>30</c:v>
                </c:pt>
                <c:pt idx="3177">
                  <c:v>29</c:v>
                </c:pt>
                <c:pt idx="3178">
                  <c:v>31</c:v>
                </c:pt>
                <c:pt idx="3179">
                  <c:v>26</c:v>
                </c:pt>
                <c:pt idx="3180">
                  <c:v>30</c:v>
                </c:pt>
                <c:pt idx="3181">
                  <c:v>30</c:v>
                </c:pt>
                <c:pt idx="3182">
                  <c:v>30</c:v>
                </c:pt>
                <c:pt idx="3183">
                  <c:v>29</c:v>
                </c:pt>
                <c:pt idx="3184">
                  <c:v>25</c:v>
                </c:pt>
                <c:pt idx="3185">
                  <c:v>27</c:v>
                </c:pt>
                <c:pt idx="3186">
                  <c:v>24</c:v>
                </c:pt>
                <c:pt idx="3187">
                  <c:v>25</c:v>
                </c:pt>
                <c:pt idx="3188">
                  <c:v>25</c:v>
                </c:pt>
                <c:pt idx="3189">
                  <c:v>25</c:v>
                </c:pt>
                <c:pt idx="3190">
                  <c:v>24</c:v>
                </c:pt>
                <c:pt idx="3191">
                  <c:v>22</c:v>
                </c:pt>
                <c:pt idx="3192">
                  <c:v>24</c:v>
                </c:pt>
                <c:pt idx="3193">
                  <c:v>22</c:v>
                </c:pt>
                <c:pt idx="3194">
                  <c:v>24</c:v>
                </c:pt>
                <c:pt idx="3195">
                  <c:v>25</c:v>
                </c:pt>
                <c:pt idx="3196">
                  <c:v>22</c:v>
                </c:pt>
                <c:pt idx="3197">
                  <c:v>24</c:v>
                </c:pt>
                <c:pt idx="3198">
                  <c:v>26</c:v>
                </c:pt>
                <c:pt idx="3199">
                  <c:v>27</c:v>
                </c:pt>
                <c:pt idx="3200">
                  <c:v>25</c:v>
                </c:pt>
                <c:pt idx="3201">
                  <c:v>23</c:v>
                </c:pt>
                <c:pt idx="3202">
                  <c:v>25</c:v>
                </c:pt>
                <c:pt idx="3203">
                  <c:v>24</c:v>
                </c:pt>
                <c:pt idx="3204">
                  <c:v>30</c:v>
                </c:pt>
                <c:pt idx="3205">
                  <c:v>27</c:v>
                </c:pt>
                <c:pt idx="3206">
                  <c:v>22</c:v>
                </c:pt>
                <c:pt idx="3207">
                  <c:v>21</c:v>
                </c:pt>
                <c:pt idx="3208">
                  <c:v>20</c:v>
                </c:pt>
                <c:pt idx="3209">
                  <c:v>22</c:v>
                </c:pt>
                <c:pt idx="3210">
                  <c:v>18</c:v>
                </c:pt>
                <c:pt idx="3211">
                  <c:v>19</c:v>
                </c:pt>
                <c:pt idx="3212">
                  <c:v>18</c:v>
                </c:pt>
                <c:pt idx="3213">
                  <c:v>18</c:v>
                </c:pt>
                <c:pt idx="3214">
                  <c:v>19</c:v>
                </c:pt>
                <c:pt idx="3215">
                  <c:v>20</c:v>
                </c:pt>
                <c:pt idx="3216">
                  <c:v>20</c:v>
                </c:pt>
                <c:pt idx="3217">
                  <c:v>18</c:v>
                </c:pt>
                <c:pt idx="3218">
                  <c:v>16</c:v>
                </c:pt>
                <c:pt idx="3219">
                  <c:v>16</c:v>
                </c:pt>
                <c:pt idx="3220">
                  <c:v>14</c:v>
                </c:pt>
                <c:pt idx="3221">
                  <c:v>13</c:v>
                </c:pt>
                <c:pt idx="3222">
                  <c:v>14</c:v>
                </c:pt>
                <c:pt idx="3223">
                  <c:v>14</c:v>
                </c:pt>
                <c:pt idx="3224">
                  <c:v>14</c:v>
                </c:pt>
                <c:pt idx="3225">
                  <c:v>9</c:v>
                </c:pt>
                <c:pt idx="3226">
                  <c:v>13</c:v>
                </c:pt>
                <c:pt idx="3227">
                  <c:v>14</c:v>
                </c:pt>
                <c:pt idx="3228">
                  <c:v>11</c:v>
                </c:pt>
                <c:pt idx="3229">
                  <c:v>10</c:v>
                </c:pt>
                <c:pt idx="3230">
                  <c:v>9</c:v>
                </c:pt>
                <c:pt idx="3231">
                  <c:v>10</c:v>
                </c:pt>
                <c:pt idx="3232">
                  <c:v>6</c:v>
                </c:pt>
                <c:pt idx="3233">
                  <c:v>9</c:v>
                </c:pt>
                <c:pt idx="3234">
                  <c:v>10</c:v>
                </c:pt>
                <c:pt idx="3235">
                  <c:v>9</c:v>
                </c:pt>
                <c:pt idx="3236">
                  <c:v>10</c:v>
                </c:pt>
                <c:pt idx="3237">
                  <c:v>12</c:v>
                </c:pt>
                <c:pt idx="3238">
                  <c:v>12</c:v>
                </c:pt>
                <c:pt idx="3239">
                  <c:v>14</c:v>
                </c:pt>
                <c:pt idx="3240">
                  <c:v>14</c:v>
                </c:pt>
                <c:pt idx="3241">
                  <c:v>16</c:v>
                </c:pt>
                <c:pt idx="3242">
                  <c:v>18</c:v>
                </c:pt>
                <c:pt idx="3243">
                  <c:v>17</c:v>
                </c:pt>
                <c:pt idx="3244">
                  <c:v>17</c:v>
                </c:pt>
                <c:pt idx="3245">
                  <c:v>17</c:v>
                </c:pt>
                <c:pt idx="3246">
                  <c:v>22</c:v>
                </c:pt>
                <c:pt idx="3247">
                  <c:v>29</c:v>
                </c:pt>
                <c:pt idx="3248">
                  <c:v>31</c:v>
                </c:pt>
                <c:pt idx="3249">
                  <c:v>36</c:v>
                </c:pt>
                <c:pt idx="3250">
                  <c:v>40</c:v>
                </c:pt>
                <c:pt idx="3251">
                  <c:v>36</c:v>
                </c:pt>
                <c:pt idx="3252">
                  <c:v>31</c:v>
                </c:pt>
                <c:pt idx="3253">
                  <c:v>37</c:v>
                </c:pt>
                <c:pt idx="3254">
                  <c:v>36</c:v>
                </c:pt>
                <c:pt idx="3255">
                  <c:v>38</c:v>
                </c:pt>
                <c:pt idx="3256">
                  <c:v>37</c:v>
                </c:pt>
                <c:pt idx="3257">
                  <c:v>40</c:v>
                </c:pt>
                <c:pt idx="3258">
                  <c:v>37</c:v>
                </c:pt>
                <c:pt idx="3259">
                  <c:v>42</c:v>
                </c:pt>
                <c:pt idx="3260">
                  <c:v>39</c:v>
                </c:pt>
                <c:pt idx="3261">
                  <c:v>42</c:v>
                </c:pt>
                <c:pt idx="3262">
                  <c:v>39</c:v>
                </c:pt>
                <c:pt idx="3263">
                  <c:v>40</c:v>
                </c:pt>
                <c:pt idx="3264">
                  <c:v>37</c:v>
                </c:pt>
                <c:pt idx="3265">
                  <c:v>37</c:v>
                </c:pt>
                <c:pt idx="3266">
                  <c:v>38</c:v>
                </c:pt>
                <c:pt idx="3267">
                  <c:v>35</c:v>
                </c:pt>
                <c:pt idx="3268">
                  <c:v>36</c:v>
                </c:pt>
                <c:pt idx="3269">
                  <c:v>35</c:v>
                </c:pt>
                <c:pt idx="3270">
                  <c:v>40</c:v>
                </c:pt>
                <c:pt idx="3271">
                  <c:v>39</c:v>
                </c:pt>
                <c:pt idx="3272">
                  <c:v>39</c:v>
                </c:pt>
                <c:pt idx="3273">
                  <c:v>40</c:v>
                </c:pt>
                <c:pt idx="3274">
                  <c:v>34</c:v>
                </c:pt>
                <c:pt idx="3275">
                  <c:v>35</c:v>
                </c:pt>
                <c:pt idx="3276">
                  <c:v>35</c:v>
                </c:pt>
                <c:pt idx="3277">
                  <c:v>34</c:v>
                </c:pt>
                <c:pt idx="3278">
                  <c:v>33</c:v>
                </c:pt>
                <c:pt idx="3279">
                  <c:v>32</c:v>
                </c:pt>
                <c:pt idx="3280">
                  <c:v>30</c:v>
                </c:pt>
                <c:pt idx="3281">
                  <c:v>26</c:v>
                </c:pt>
                <c:pt idx="3282">
                  <c:v>28</c:v>
                </c:pt>
                <c:pt idx="3283">
                  <c:v>29</c:v>
                </c:pt>
                <c:pt idx="3284">
                  <c:v>29</c:v>
                </c:pt>
                <c:pt idx="3285">
                  <c:v>29</c:v>
                </c:pt>
                <c:pt idx="3286">
                  <c:v>28</c:v>
                </c:pt>
                <c:pt idx="3287">
                  <c:v>30</c:v>
                </c:pt>
                <c:pt idx="3288">
                  <c:v>31</c:v>
                </c:pt>
                <c:pt idx="3289">
                  <c:v>28</c:v>
                </c:pt>
                <c:pt idx="3290">
                  <c:v>29</c:v>
                </c:pt>
                <c:pt idx="3291">
                  <c:v>24</c:v>
                </c:pt>
                <c:pt idx="3292">
                  <c:v>28</c:v>
                </c:pt>
                <c:pt idx="3293">
                  <c:v>25</c:v>
                </c:pt>
                <c:pt idx="3294">
                  <c:v>25</c:v>
                </c:pt>
                <c:pt idx="3295">
                  <c:v>20</c:v>
                </c:pt>
                <c:pt idx="3296">
                  <c:v>21</c:v>
                </c:pt>
                <c:pt idx="3297">
                  <c:v>18</c:v>
                </c:pt>
                <c:pt idx="3298">
                  <c:v>13</c:v>
                </c:pt>
                <c:pt idx="3299">
                  <c:v>14</c:v>
                </c:pt>
                <c:pt idx="3300">
                  <c:v>14</c:v>
                </c:pt>
                <c:pt idx="3301">
                  <c:v>13</c:v>
                </c:pt>
                <c:pt idx="3302">
                  <c:v>12</c:v>
                </c:pt>
                <c:pt idx="3303">
                  <c:v>12</c:v>
                </c:pt>
                <c:pt idx="3304">
                  <c:v>13</c:v>
                </c:pt>
                <c:pt idx="3305">
                  <c:v>11</c:v>
                </c:pt>
                <c:pt idx="3306">
                  <c:v>12</c:v>
                </c:pt>
                <c:pt idx="3307">
                  <c:v>12</c:v>
                </c:pt>
                <c:pt idx="3308">
                  <c:v>13</c:v>
                </c:pt>
                <c:pt idx="3309">
                  <c:v>9</c:v>
                </c:pt>
                <c:pt idx="3310">
                  <c:v>13</c:v>
                </c:pt>
                <c:pt idx="3311">
                  <c:v>11</c:v>
                </c:pt>
                <c:pt idx="3312">
                  <c:v>12</c:v>
                </c:pt>
                <c:pt idx="3313">
                  <c:v>9</c:v>
                </c:pt>
                <c:pt idx="3314">
                  <c:v>12</c:v>
                </c:pt>
                <c:pt idx="3315">
                  <c:v>9</c:v>
                </c:pt>
                <c:pt idx="3316">
                  <c:v>12</c:v>
                </c:pt>
                <c:pt idx="3317">
                  <c:v>12</c:v>
                </c:pt>
                <c:pt idx="3318">
                  <c:v>11</c:v>
                </c:pt>
                <c:pt idx="3319">
                  <c:v>14</c:v>
                </c:pt>
                <c:pt idx="3320">
                  <c:v>13</c:v>
                </c:pt>
                <c:pt idx="3321">
                  <c:v>12</c:v>
                </c:pt>
                <c:pt idx="3322">
                  <c:v>12</c:v>
                </c:pt>
                <c:pt idx="3323">
                  <c:v>12</c:v>
                </c:pt>
                <c:pt idx="3324">
                  <c:v>10</c:v>
                </c:pt>
                <c:pt idx="3325">
                  <c:v>12</c:v>
                </c:pt>
                <c:pt idx="3326">
                  <c:v>10</c:v>
                </c:pt>
                <c:pt idx="3327">
                  <c:v>13</c:v>
                </c:pt>
                <c:pt idx="3328">
                  <c:v>11</c:v>
                </c:pt>
                <c:pt idx="3329">
                  <c:v>14</c:v>
                </c:pt>
                <c:pt idx="3330">
                  <c:v>9</c:v>
                </c:pt>
                <c:pt idx="3331">
                  <c:v>13</c:v>
                </c:pt>
                <c:pt idx="3332">
                  <c:v>13</c:v>
                </c:pt>
                <c:pt idx="3333">
                  <c:v>10</c:v>
                </c:pt>
                <c:pt idx="3334">
                  <c:v>14</c:v>
                </c:pt>
                <c:pt idx="3335">
                  <c:v>12</c:v>
                </c:pt>
                <c:pt idx="3336">
                  <c:v>14</c:v>
                </c:pt>
                <c:pt idx="3337">
                  <c:v>13</c:v>
                </c:pt>
                <c:pt idx="3338">
                  <c:v>16</c:v>
                </c:pt>
                <c:pt idx="3339">
                  <c:v>13</c:v>
                </c:pt>
                <c:pt idx="3340">
                  <c:v>14</c:v>
                </c:pt>
                <c:pt idx="3341">
                  <c:v>14</c:v>
                </c:pt>
                <c:pt idx="3342">
                  <c:v>18</c:v>
                </c:pt>
                <c:pt idx="3343">
                  <c:v>14</c:v>
                </c:pt>
                <c:pt idx="3344">
                  <c:v>14</c:v>
                </c:pt>
                <c:pt idx="3345">
                  <c:v>13</c:v>
                </c:pt>
                <c:pt idx="3346">
                  <c:v>14</c:v>
                </c:pt>
                <c:pt idx="3347">
                  <c:v>13</c:v>
                </c:pt>
                <c:pt idx="3348">
                  <c:v>12</c:v>
                </c:pt>
                <c:pt idx="3349">
                  <c:v>12</c:v>
                </c:pt>
                <c:pt idx="3350">
                  <c:v>9</c:v>
                </c:pt>
                <c:pt idx="3351">
                  <c:v>13</c:v>
                </c:pt>
                <c:pt idx="3352">
                  <c:v>12</c:v>
                </c:pt>
                <c:pt idx="3353">
                  <c:v>12</c:v>
                </c:pt>
                <c:pt idx="3354">
                  <c:v>13</c:v>
                </c:pt>
                <c:pt idx="3355">
                  <c:v>11</c:v>
                </c:pt>
                <c:pt idx="3356">
                  <c:v>12</c:v>
                </c:pt>
                <c:pt idx="3357">
                  <c:v>11</c:v>
                </c:pt>
                <c:pt idx="3358">
                  <c:v>12</c:v>
                </c:pt>
                <c:pt idx="3359">
                  <c:v>12</c:v>
                </c:pt>
                <c:pt idx="3360">
                  <c:v>10</c:v>
                </c:pt>
                <c:pt idx="3361">
                  <c:v>12</c:v>
                </c:pt>
                <c:pt idx="3362">
                  <c:v>10</c:v>
                </c:pt>
                <c:pt idx="3363">
                  <c:v>13</c:v>
                </c:pt>
                <c:pt idx="3364">
                  <c:v>14</c:v>
                </c:pt>
                <c:pt idx="3365">
                  <c:v>14</c:v>
                </c:pt>
                <c:pt idx="3366">
                  <c:v>13</c:v>
                </c:pt>
                <c:pt idx="3367">
                  <c:v>13</c:v>
                </c:pt>
                <c:pt idx="3368">
                  <c:v>14</c:v>
                </c:pt>
                <c:pt idx="3369">
                  <c:v>15</c:v>
                </c:pt>
                <c:pt idx="3370">
                  <c:v>17</c:v>
                </c:pt>
                <c:pt idx="3371">
                  <c:v>16</c:v>
                </c:pt>
                <c:pt idx="3372">
                  <c:v>17</c:v>
                </c:pt>
                <c:pt idx="3373">
                  <c:v>17</c:v>
                </c:pt>
                <c:pt idx="3374">
                  <c:v>18</c:v>
                </c:pt>
                <c:pt idx="3375">
                  <c:v>18</c:v>
                </c:pt>
                <c:pt idx="3376">
                  <c:v>16</c:v>
                </c:pt>
                <c:pt idx="3377">
                  <c:v>14</c:v>
                </c:pt>
                <c:pt idx="3378">
                  <c:v>18</c:v>
                </c:pt>
                <c:pt idx="3379">
                  <c:v>13</c:v>
                </c:pt>
                <c:pt idx="3380">
                  <c:v>18</c:v>
                </c:pt>
                <c:pt idx="3381">
                  <c:v>14</c:v>
                </c:pt>
                <c:pt idx="3382">
                  <c:v>15</c:v>
                </c:pt>
                <c:pt idx="3383">
                  <c:v>13</c:v>
                </c:pt>
                <c:pt idx="3384">
                  <c:v>13</c:v>
                </c:pt>
                <c:pt idx="3385">
                  <c:v>49</c:v>
                </c:pt>
                <c:pt idx="3386">
                  <c:v>13</c:v>
                </c:pt>
                <c:pt idx="3387">
                  <c:v>11</c:v>
                </c:pt>
                <c:pt idx="3388">
                  <c:v>13</c:v>
                </c:pt>
                <c:pt idx="3389">
                  <c:v>12</c:v>
                </c:pt>
                <c:pt idx="3390">
                  <c:v>10</c:v>
                </c:pt>
                <c:pt idx="3391">
                  <c:v>11</c:v>
                </c:pt>
                <c:pt idx="3392">
                  <c:v>10</c:v>
                </c:pt>
                <c:pt idx="3393">
                  <c:v>9</c:v>
                </c:pt>
                <c:pt idx="3394">
                  <c:v>9</c:v>
                </c:pt>
                <c:pt idx="3395">
                  <c:v>10</c:v>
                </c:pt>
                <c:pt idx="3396">
                  <c:v>7</c:v>
                </c:pt>
                <c:pt idx="3397">
                  <c:v>8</c:v>
                </c:pt>
                <c:pt idx="3398">
                  <c:v>9</c:v>
                </c:pt>
                <c:pt idx="3399">
                  <c:v>31</c:v>
                </c:pt>
                <c:pt idx="3400">
                  <c:v>8</c:v>
                </c:pt>
                <c:pt idx="3401">
                  <c:v>6</c:v>
                </c:pt>
                <c:pt idx="3402">
                  <c:v>9</c:v>
                </c:pt>
                <c:pt idx="3403">
                  <c:v>8</c:v>
                </c:pt>
                <c:pt idx="3404">
                  <c:v>8</c:v>
                </c:pt>
                <c:pt idx="3405">
                  <c:v>8</c:v>
                </c:pt>
                <c:pt idx="3406">
                  <c:v>3</c:v>
                </c:pt>
                <c:pt idx="3407">
                  <c:v>6</c:v>
                </c:pt>
                <c:pt idx="3408">
                  <c:v>0</c:v>
                </c:pt>
                <c:pt idx="3409">
                  <c:v>0</c:v>
                </c:pt>
                <c:pt idx="3410">
                  <c:v>4</c:v>
                </c:pt>
                <c:pt idx="3411">
                  <c:v>2</c:v>
                </c:pt>
                <c:pt idx="3412">
                  <c:v>2</c:v>
                </c:pt>
                <c:pt idx="3413">
                  <c:v>3</c:v>
                </c:pt>
                <c:pt idx="3414">
                  <c:v>3</c:v>
                </c:pt>
                <c:pt idx="3415">
                  <c:v>3</c:v>
                </c:pt>
                <c:pt idx="3416">
                  <c:v>3</c:v>
                </c:pt>
                <c:pt idx="3417">
                  <c:v>3</c:v>
                </c:pt>
                <c:pt idx="3418">
                  <c:v>4</c:v>
                </c:pt>
                <c:pt idx="3419">
                  <c:v>5</c:v>
                </c:pt>
                <c:pt idx="3420">
                  <c:v>5</c:v>
                </c:pt>
                <c:pt idx="3421">
                  <c:v>5</c:v>
                </c:pt>
                <c:pt idx="3422">
                  <c:v>7</c:v>
                </c:pt>
                <c:pt idx="3423">
                  <c:v>4</c:v>
                </c:pt>
                <c:pt idx="3424">
                  <c:v>7</c:v>
                </c:pt>
                <c:pt idx="3425">
                  <c:v>7</c:v>
                </c:pt>
                <c:pt idx="3426">
                  <c:v>8</c:v>
                </c:pt>
                <c:pt idx="3427">
                  <c:v>8</c:v>
                </c:pt>
                <c:pt idx="3428">
                  <c:v>7</c:v>
                </c:pt>
                <c:pt idx="3429">
                  <c:v>10</c:v>
                </c:pt>
                <c:pt idx="3430">
                  <c:v>12</c:v>
                </c:pt>
                <c:pt idx="3431">
                  <c:v>10</c:v>
                </c:pt>
                <c:pt idx="3432">
                  <c:v>13</c:v>
                </c:pt>
                <c:pt idx="3433">
                  <c:v>12</c:v>
                </c:pt>
                <c:pt idx="3434">
                  <c:v>15</c:v>
                </c:pt>
                <c:pt idx="3435">
                  <c:v>19</c:v>
                </c:pt>
                <c:pt idx="3436">
                  <c:v>18</c:v>
                </c:pt>
                <c:pt idx="3437">
                  <c:v>20</c:v>
                </c:pt>
                <c:pt idx="3438">
                  <c:v>18</c:v>
                </c:pt>
                <c:pt idx="3439">
                  <c:v>20</c:v>
                </c:pt>
                <c:pt idx="3440">
                  <c:v>20</c:v>
                </c:pt>
                <c:pt idx="3441">
                  <c:v>21</c:v>
                </c:pt>
                <c:pt idx="3442">
                  <c:v>25</c:v>
                </c:pt>
                <c:pt idx="3443">
                  <c:v>21</c:v>
                </c:pt>
                <c:pt idx="3444">
                  <c:v>29</c:v>
                </c:pt>
                <c:pt idx="3445">
                  <c:v>24</c:v>
                </c:pt>
                <c:pt idx="3446">
                  <c:v>31</c:v>
                </c:pt>
                <c:pt idx="3447">
                  <c:v>29</c:v>
                </c:pt>
                <c:pt idx="3448">
                  <c:v>31</c:v>
                </c:pt>
                <c:pt idx="3449">
                  <c:v>30</c:v>
                </c:pt>
                <c:pt idx="3450">
                  <c:v>30</c:v>
                </c:pt>
                <c:pt idx="3451">
                  <c:v>28</c:v>
                </c:pt>
                <c:pt idx="3452">
                  <c:v>30</c:v>
                </c:pt>
                <c:pt idx="3453">
                  <c:v>30</c:v>
                </c:pt>
                <c:pt idx="3454">
                  <c:v>28</c:v>
                </c:pt>
                <c:pt idx="3455">
                  <c:v>29</c:v>
                </c:pt>
                <c:pt idx="3456">
                  <c:v>30</c:v>
                </c:pt>
                <c:pt idx="3457">
                  <c:v>27</c:v>
                </c:pt>
                <c:pt idx="3458">
                  <c:v>27</c:v>
                </c:pt>
                <c:pt idx="3459">
                  <c:v>30</c:v>
                </c:pt>
                <c:pt idx="3460">
                  <c:v>26</c:v>
                </c:pt>
                <c:pt idx="3461">
                  <c:v>26</c:v>
                </c:pt>
                <c:pt idx="3462">
                  <c:v>21</c:v>
                </c:pt>
                <c:pt idx="3463">
                  <c:v>25</c:v>
                </c:pt>
                <c:pt idx="3464">
                  <c:v>21</c:v>
                </c:pt>
                <c:pt idx="3465">
                  <c:v>23</c:v>
                </c:pt>
                <c:pt idx="3466">
                  <c:v>21</c:v>
                </c:pt>
                <c:pt idx="3467">
                  <c:v>25</c:v>
                </c:pt>
                <c:pt idx="3468">
                  <c:v>20</c:v>
                </c:pt>
                <c:pt idx="3469">
                  <c:v>17</c:v>
                </c:pt>
                <c:pt idx="3470">
                  <c:v>17</c:v>
                </c:pt>
                <c:pt idx="3471">
                  <c:v>17</c:v>
                </c:pt>
                <c:pt idx="3472">
                  <c:v>17</c:v>
                </c:pt>
                <c:pt idx="3473">
                  <c:v>17</c:v>
                </c:pt>
                <c:pt idx="3474">
                  <c:v>17</c:v>
                </c:pt>
                <c:pt idx="3475">
                  <c:v>17</c:v>
                </c:pt>
                <c:pt idx="3476">
                  <c:v>19</c:v>
                </c:pt>
                <c:pt idx="3477">
                  <c:v>15</c:v>
                </c:pt>
                <c:pt idx="3478">
                  <c:v>19</c:v>
                </c:pt>
                <c:pt idx="3479">
                  <c:v>14</c:v>
                </c:pt>
                <c:pt idx="3480">
                  <c:v>18</c:v>
                </c:pt>
                <c:pt idx="3481">
                  <c:v>15</c:v>
                </c:pt>
                <c:pt idx="3482">
                  <c:v>17</c:v>
                </c:pt>
                <c:pt idx="3483">
                  <c:v>17</c:v>
                </c:pt>
                <c:pt idx="3484">
                  <c:v>17</c:v>
                </c:pt>
                <c:pt idx="3485">
                  <c:v>18</c:v>
                </c:pt>
                <c:pt idx="3486">
                  <c:v>19</c:v>
                </c:pt>
                <c:pt idx="3487">
                  <c:v>17</c:v>
                </c:pt>
                <c:pt idx="3488">
                  <c:v>17</c:v>
                </c:pt>
                <c:pt idx="3489">
                  <c:v>15</c:v>
                </c:pt>
                <c:pt idx="3490">
                  <c:v>20</c:v>
                </c:pt>
                <c:pt idx="3491">
                  <c:v>15</c:v>
                </c:pt>
                <c:pt idx="3492">
                  <c:v>17</c:v>
                </c:pt>
                <c:pt idx="3493">
                  <c:v>18</c:v>
                </c:pt>
                <c:pt idx="3494">
                  <c:v>14</c:v>
                </c:pt>
                <c:pt idx="3495">
                  <c:v>14</c:v>
                </c:pt>
                <c:pt idx="3496">
                  <c:v>17</c:v>
                </c:pt>
                <c:pt idx="3497">
                  <c:v>14</c:v>
                </c:pt>
                <c:pt idx="3498">
                  <c:v>17</c:v>
                </c:pt>
                <c:pt idx="3499">
                  <c:v>13</c:v>
                </c:pt>
                <c:pt idx="3500">
                  <c:v>17</c:v>
                </c:pt>
                <c:pt idx="3501">
                  <c:v>14</c:v>
                </c:pt>
                <c:pt idx="3502">
                  <c:v>15</c:v>
                </c:pt>
                <c:pt idx="3503">
                  <c:v>17</c:v>
                </c:pt>
                <c:pt idx="3504">
                  <c:v>15</c:v>
                </c:pt>
                <c:pt idx="3505">
                  <c:v>17</c:v>
                </c:pt>
                <c:pt idx="3506">
                  <c:v>14</c:v>
                </c:pt>
                <c:pt idx="3507">
                  <c:v>18</c:v>
                </c:pt>
                <c:pt idx="3508">
                  <c:v>54</c:v>
                </c:pt>
                <c:pt idx="3509">
                  <c:v>8</c:v>
                </c:pt>
                <c:pt idx="3510">
                  <c:v>12</c:v>
                </c:pt>
                <c:pt idx="3511">
                  <c:v>22</c:v>
                </c:pt>
                <c:pt idx="3512">
                  <c:v>22</c:v>
                </c:pt>
                <c:pt idx="3513">
                  <c:v>23</c:v>
                </c:pt>
                <c:pt idx="3514">
                  <c:v>24</c:v>
                </c:pt>
              </c:numCache>
            </c:numRef>
          </c:val>
          <c:smooth val="0"/>
        </c:ser>
        <c:dLbls>
          <c:showLegendKey val="0"/>
          <c:showVal val="0"/>
          <c:showCatName val="0"/>
          <c:showSerName val="0"/>
          <c:showPercent val="0"/>
          <c:showBubbleSize val="0"/>
        </c:dLbls>
        <c:marker val="1"/>
        <c:smooth val="0"/>
        <c:axId val="301317504"/>
        <c:axId val="301294720"/>
      </c:lineChart>
      <c:catAx>
        <c:axId val="301317504"/>
        <c:scaling>
          <c:orientation val="minMax"/>
        </c:scaling>
        <c:delete val="0"/>
        <c:axPos val="b"/>
        <c:numFmt formatCode="h:mm:ss" sourceLinked="1"/>
        <c:majorTickMark val="out"/>
        <c:minorTickMark val="none"/>
        <c:tickLblPos val="nextTo"/>
        <c:crossAx val="301294720"/>
        <c:crosses val="autoZero"/>
        <c:auto val="1"/>
        <c:lblAlgn val="ctr"/>
        <c:lblOffset val="100"/>
        <c:noMultiLvlLbl val="0"/>
      </c:catAx>
      <c:valAx>
        <c:axId val="301294720"/>
        <c:scaling>
          <c:orientation val="minMax"/>
        </c:scaling>
        <c:delete val="0"/>
        <c:axPos val="l"/>
        <c:majorGridlines/>
        <c:numFmt formatCode="General" sourceLinked="1"/>
        <c:majorTickMark val="out"/>
        <c:minorTickMark val="none"/>
        <c:tickLblPos val="nextTo"/>
        <c:crossAx val="301317504"/>
        <c:crosses val="autoZero"/>
        <c:crossBetween val="between"/>
      </c:valAx>
    </c:plotArea>
    <c:legend>
      <c:legendPos val="r"/>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a:pPr>
            <a:r>
              <a:rPr lang="ro-RO"/>
              <a:t>Crowded Iași</a:t>
            </a:r>
            <a:endParaRPr lang="en-US"/>
          </a:p>
        </c:rich>
      </c:tx>
      <c:overlay val="0"/>
    </c:title>
    <c:autoTitleDeleted val="0"/>
    <c:plotArea>
      <c:layout/>
      <c:lineChart>
        <c:grouping val="standard"/>
        <c:varyColors val="0"/>
        <c:ser>
          <c:idx val="0"/>
          <c:order val="0"/>
          <c:tx>
            <c:v>Gas Level</c:v>
          </c:tx>
          <c:marker>
            <c:symbol val="none"/>
          </c:marker>
          <c:cat>
            <c:numRef>
              <c:f>Sheet1!$C$1:$C$3515</c:f>
              <c:numCache>
                <c:formatCode>h:mm:ss</c:formatCode>
                <c:ptCount val="3515"/>
                <c:pt idx="0">
                  <c:v>6.9444444444444441E-3</c:v>
                </c:pt>
                <c:pt idx="1">
                  <c:v>6.9560185185185185E-3</c:v>
                </c:pt>
                <c:pt idx="2">
                  <c:v>6.9675925925925921E-3</c:v>
                </c:pt>
                <c:pt idx="3">
                  <c:v>6.9791666666666674E-3</c:v>
                </c:pt>
                <c:pt idx="4">
                  <c:v>6.9907407407407409E-3</c:v>
                </c:pt>
                <c:pt idx="5">
                  <c:v>7.0023148148148154E-3</c:v>
                </c:pt>
                <c:pt idx="6">
                  <c:v>7.013888888888889E-3</c:v>
                </c:pt>
                <c:pt idx="7">
                  <c:v>7.0254629629629634E-3</c:v>
                </c:pt>
                <c:pt idx="8">
                  <c:v>7.037037037037037E-3</c:v>
                </c:pt>
                <c:pt idx="9">
                  <c:v>7.0486111111111105E-3</c:v>
                </c:pt>
                <c:pt idx="10">
                  <c:v>7.0601851851851841E-3</c:v>
                </c:pt>
                <c:pt idx="11">
                  <c:v>7.0717592592592594E-3</c:v>
                </c:pt>
                <c:pt idx="12">
                  <c:v>7.083333333333333E-3</c:v>
                </c:pt>
                <c:pt idx="13">
                  <c:v>7.0949074074074074E-3</c:v>
                </c:pt>
                <c:pt idx="14">
                  <c:v>7.106481481481481E-3</c:v>
                </c:pt>
                <c:pt idx="15">
                  <c:v>7.1180555555555554E-3</c:v>
                </c:pt>
                <c:pt idx="16">
                  <c:v>7.1296296296296307E-3</c:v>
                </c:pt>
                <c:pt idx="17">
                  <c:v>7.1412037037037043E-3</c:v>
                </c:pt>
                <c:pt idx="18">
                  <c:v>7.1527777777777787E-3</c:v>
                </c:pt>
                <c:pt idx="19">
                  <c:v>7.1643518518518514E-3</c:v>
                </c:pt>
                <c:pt idx="20">
                  <c:v>7.1759259259259259E-3</c:v>
                </c:pt>
                <c:pt idx="21">
                  <c:v>7.1874999999999994E-3</c:v>
                </c:pt>
                <c:pt idx="22">
                  <c:v>7.1990740740740739E-3</c:v>
                </c:pt>
                <c:pt idx="23">
                  <c:v>7.2106481481481475E-3</c:v>
                </c:pt>
                <c:pt idx="24">
                  <c:v>7.2222222222222228E-3</c:v>
                </c:pt>
                <c:pt idx="25">
                  <c:v>7.2337962962962963E-3</c:v>
                </c:pt>
                <c:pt idx="26">
                  <c:v>7.2453703703703708E-3</c:v>
                </c:pt>
                <c:pt idx="27">
                  <c:v>7.2569444444444443E-3</c:v>
                </c:pt>
                <c:pt idx="28">
                  <c:v>7.2685185185185188E-3</c:v>
                </c:pt>
                <c:pt idx="29">
                  <c:v>7.2800925925925915E-3</c:v>
                </c:pt>
                <c:pt idx="30">
                  <c:v>7.2916666666666659E-3</c:v>
                </c:pt>
                <c:pt idx="31">
                  <c:v>7.3032407407407412E-3</c:v>
                </c:pt>
                <c:pt idx="32">
                  <c:v>7.3148148148148148E-3</c:v>
                </c:pt>
                <c:pt idx="33">
                  <c:v>7.3263888888888892E-3</c:v>
                </c:pt>
                <c:pt idx="34">
                  <c:v>7.3379629629629628E-3</c:v>
                </c:pt>
                <c:pt idx="35">
                  <c:v>7.3495370370370372E-3</c:v>
                </c:pt>
                <c:pt idx="36">
                  <c:v>7.3611111111111108E-3</c:v>
                </c:pt>
                <c:pt idx="37">
                  <c:v>7.3726851851851861E-3</c:v>
                </c:pt>
                <c:pt idx="38">
                  <c:v>7.3842592592592597E-3</c:v>
                </c:pt>
                <c:pt idx="39">
                  <c:v>7.3958333333333341E-3</c:v>
                </c:pt>
                <c:pt idx="40">
                  <c:v>7.4074074074074068E-3</c:v>
                </c:pt>
                <c:pt idx="41">
                  <c:v>7.4189814814814813E-3</c:v>
                </c:pt>
                <c:pt idx="42">
                  <c:v>7.4305555555555548E-3</c:v>
                </c:pt>
                <c:pt idx="43">
                  <c:v>7.4421296296296293E-3</c:v>
                </c:pt>
                <c:pt idx="44">
                  <c:v>7.4537037037037028E-3</c:v>
                </c:pt>
                <c:pt idx="45">
                  <c:v>7.4652777777777781E-3</c:v>
                </c:pt>
                <c:pt idx="46">
                  <c:v>7.4768518518518526E-3</c:v>
                </c:pt>
                <c:pt idx="47">
                  <c:v>7.4884259259259262E-3</c:v>
                </c:pt>
                <c:pt idx="48">
                  <c:v>7.5000000000000006E-3</c:v>
                </c:pt>
                <c:pt idx="49">
                  <c:v>7.5115740740740742E-3</c:v>
                </c:pt>
                <c:pt idx="50">
                  <c:v>7.5231481481481477E-3</c:v>
                </c:pt>
                <c:pt idx="51">
                  <c:v>7.5231481481481477E-3</c:v>
                </c:pt>
                <c:pt idx="52">
                  <c:v>7.5462962962962966E-3</c:v>
                </c:pt>
                <c:pt idx="53">
                  <c:v>7.5462962962962966E-3</c:v>
                </c:pt>
                <c:pt idx="54">
                  <c:v>7.5578703703703702E-3</c:v>
                </c:pt>
                <c:pt idx="55">
                  <c:v>7.5694444444444446E-3</c:v>
                </c:pt>
                <c:pt idx="56">
                  <c:v>7.5810185185185182E-3</c:v>
                </c:pt>
                <c:pt idx="57">
                  <c:v>7.5925925925925926E-3</c:v>
                </c:pt>
                <c:pt idx="58">
                  <c:v>7.6041666666666662E-3</c:v>
                </c:pt>
                <c:pt idx="59">
                  <c:v>7.6157407407407415E-3</c:v>
                </c:pt>
                <c:pt idx="60">
                  <c:v>7.6273148148148151E-3</c:v>
                </c:pt>
                <c:pt idx="61">
                  <c:v>7.6388888888888886E-3</c:v>
                </c:pt>
                <c:pt idx="62">
                  <c:v>7.6504629629629631E-3</c:v>
                </c:pt>
                <c:pt idx="63">
                  <c:v>7.6620370370370366E-3</c:v>
                </c:pt>
                <c:pt idx="64">
                  <c:v>7.6736111111111111E-3</c:v>
                </c:pt>
                <c:pt idx="65">
                  <c:v>7.6851851851851847E-3</c:v>
                </c:pt>
                <c:pt idx="66">
                  <c:v>7.69675925925926E-3</c:v>
                </c:pt>
                <c:pt idx="67">
                  <c:v>7.7083333333333335E-3</c:v>
                </c:pt>
                <c:pt idx="68">
                  <c:v>7.719907407407408E-3</c:v>
                </c:pt>
                <c:pt idx="69">
                  <c:v>7.7314814814814815E-3</c:v>
                </c:pt>
                <c:pt idx="70">
                  <c:v>7.743055555555556E-3</c:v>
                </c:pt>
                <c:pt idx="71">
                  <c:v>7.7546296296296287E-3</c:v>
                </c:pt>
                <c:pt idx="72">
                  <c:v>7.7662037037037031E-3</c:v>
                </c:pt>
                <c:pt idx="73">
                  <c:v>7.7777777777777767E-3</c:v>
                </c:pt>
                <c:pt idx="74">
                  <c:v>7.789351851851852E-3</c:v>
                </c:pt>
                <c:pt idx="75">
                  <c:v>7.8009259259259256E-3</c:v>
                </c:pt>
                <c:pt idx="76">
                  <c:v>7.8125E-3</c:v>
                </c:pt>
                <c:pt idx="77">
                  <c:v>7.8240740740740753E-3</c:v>
                </c:pt>
                <c:pt idx="78">
                  <c:v>7.8356481481481489E-3</c:v>
                </c:pt>
                <c:pt idx="79">
                  <c:v>7.8472222222222224E-3</c:v>
                </c:pt>
                <c:pt idx="80">
                  <c:v>7.858796296296296E-3</c:v>
                </c:pt>
                <c:pt idx="81">
                  <c:v>7.8703703703703713E-3</c:v>
                </c:pt>
                <c:pt idx="82">
                  <c:v>7.8819444444444432E-3</c:v>
                </c:pt>
                <c:pt idx="83">
                  <c:v>7.8935185185185185E-3</c:v>
                </c:pt>
                <c:pt idx="84">
                  <c:v>7.905092592592592E-3</c:v>
                </c:pt>
                <c:pt idx="85">
                  <c:v>7.9166666666666673E-3</c:v>
                </c:pt>
                <c:pt idx="86">
                  <c:v>7.9282407407407409E-3</c:v>
                </c:pt>
                <c:pt idx="87">
                  <c:v>7.9398148148148145E-3</c:v>
                </c:pt>
                <c:pt idx="88">
                  <c:v>7.951388888888888E-3</c:v>
                </c:pt>
                <c:pt idx="89">
                  <c:v>7.9629629629629634E-3</c:v>
                </c:pt>
                <c:pt idx="90">
                  <c:v>7.9745370370370369E-3</c:v>
                </c:pt>
                <c:pt idx="91">
                  <c:v>7.9861111111111122E-3</c:v>
                </c:pt>
                <c:pt idx="92">
                  <c:v>7.9976851851851858E-3</c:v>
                </c:pt>
                <c:pt idx="93">
                  <c:v>8.0092592592592594E-3</c:v>
                </c:pt>
                <c:pt idx="94">
                  <c:v>8.0208333333333329E-3</c:v>
                </c:pt>
                <c:pt idx="95">
                  <c:v>8.0324074074074065E-3</c:v>
                </c:pt>
                <c:pt idx="96">
                  <c:v>8.0439814814814818E-3</c:v>
                </c:pt>
                <c:pt idx="97">
                  <c:v>8.0555555555555554E-3</c:v>
                </c:pt>
                <c:pt idx="98">
                  <c:v>8.0671296296296307E-3</c:v>
                </c:pt>
                <c:pt idx="99">
                  <c:v>8.0787037037037043E-3</c:v>
                </c:pt>
                <c:pt idx="100">
                  <c:v>8.0902777777777778E-3</c:v>
                </c:pt>
                <c:pt idx="101">
                  <c:v>8.1018518518518514E-3</c:v>
                </c:pt>
                <c:pt idx="102">
                  <c:v>8.113425925925925E-3</c:v>
                </c:pt>
                <c:pt idx="103">
                  <c:v>8.1249999999999985E-3</c:v>
                </c:pt>
                <c:pt idx="104">
                  <c:v>8.1365740740740738E-3</c:v>
                </c:pt>
                <c:pt idx="105">
                  <c:v>8.1481481481481474E-3</c:v>
                </c:pt>
                <c:pt idx="106">
                  <c:v>8.1597222222222227E-3</c:v>
                </c:pt>
                <c:pt idx="107">
                  <c:v>8.1712962962962963E-3</c:v>
                </c:pt>
                <c:pt idx="108">
                  <c:v>8.1828703703703699E-3</c:v>
                </c:pt>
                <c:pt idx="109">
                  <c:v>8.1944444444444452E-3</c:v>
                </c:pt>
                <c:pt idx="110">
                  <c:v>8.2060185185185187E-3</c:v>
                </c:pt>
                <c:pt idx="111">
                  <c:v>8.217592592592594E-3</c:v>
                </c:pt>
                <c:pt idx="112">
                  <c:v>8.2291666666666659E-3</c:v>
                </c:pt>
                <c:pt idx="113">
                  <c:v>8.2407407407407412E-3</c:v>
                </c:pt>
                <c:pt idx="114">
                  <c:v>8.2523148148148148E-3</c:v>
                </c:pt>
                <c:pt idx="115">
                  <c:v>8.2638888888888883E-3</c:v>
                </c:pt>
                <c:pt idx="116">
                  <c:v>8.2754629629629619E-3</c:v>
                </c:pt>
                <c:pt idx="117">
                  <c:v>8.2870370370370372E-3</c:v>
                </c:pt>
                <c:pt idx="118">
                  <c:v>8.2986111111111108E-3</c:v>
                </c:pt>
                <c:pt idx="119">
                  <c:v>8.3101851851851861E-3</c:v>
                </c:pt>
                <c:pt idx="120">
                  <c:v>8.3217592592592596E-3</c:v>
                </c:pt>
                <c:pt idx="121">
                  <c:v>8.3333333333333332E-3</c:v>
                </c:pt>
                <c:pt idx="122">
                  <c:v>8.3449074074074085E-3</c:v>
                </c:pt>
                <c:pt idx="123">
                  <c:v>8.3564814814814804E-3</c:v>
                </c:pt>
                <c:pt idx="124">
                  <c:v>8.3680555555555557E-3</c:v>
                </c:pt>
                <c:pt idx="125">
                  <c:v>8.3796296296296292E-3</c:v>
                </c:pt>
                <c:pt idx="126">
                  <c:v>8.3912037037037045E-3</c:v>
                </c:pt>
                <c:pt idx="127">
                  <c:v>8.4027777777777781E-3</c:v>
                </c:pt>
                <c:pt idx="128">
                  <c:v>8.4143518518518517E-3</c:v>
                </c:pt>
                <c:pt idx="129">
                  <c:v>8.4259259259259253E-3</c:v>
                </c:pt>
                <c:pt idx="130">
                  <c:v>8.4375000000000006E-3</c:v>
                </c:pt>
                <c:pt idx="131">
                  <c:v>8.4490740740740741E-3</c:v>
                </c:pt>
                <c:pt idx="132">
                  <c:v>8.4606481481481494E-3</c:v>
                </c:pt>
                <c:pt idx="133">
                  <c:v>8.4722222222222213E-3</c:v>
                </c:pt>
                <c:pt idx="134">
                  <c:v>8.4837962962962966E-3</c:v>
                </c:pt>
                <c:pt idx="135">
                  <c:v>8.4953703703703701E-3</c:v>
                </c:pt>
                <c:pt idx="136">
                  <c:v>8.5069444444444437E-3</c:v>
                </c:pt>
                <c:pt idx="137">
                  <c:v>8.518518518518519E-3</c:v>
                </c:pt>
                <c:pt idx="138">
                  <c:v>8.5300925925925926E-3</c:v>
                </c:pt>
                <c:pt idx="139">
                  <c:v>8.5416666666666679E-3</c:v>
                </c:pt>
                <c:pt idx="140">
                  <c:v>8.5532407407407415E-3</c:v>
                </c:pt>
                <c:pt idx="141">
                  <c:v>8.564814814814815E-3</c:v>
                </c:pt>
                <c:pt idx="142">
                  <c:v>8.5763888888888886E-3</c:v>
                </c:pt>
                <c:pt idx="143">
                  <c:v>8.5879629629629622E-3</c:v>
                </c:pt>
                <c:pt idx="144">
                  <c:v>8.5995370370370357E-3</c:v>
                </c:pt>
                <c:pt idx="145">
                  <c:v>8.611111111111111E-3</c:v>
                </c:pt>
                <c:pt idx="146">
                  <c:v>8.6226851851851846E-3</c:v>
                </c:pt>
                <c:pt idx="147">
                  <c:v>8.6342592592592599E-3</c:v>
                </c:pt>
                <c:pt idx="148">
                  <c:v>8.6458333333333335E-3</c:v>
                </c:pt>
                <c:pt idx="149">
                  <c:v>8.6574074074074071E-3</c:v>
                </c:pt>
                <c:pt idx="150">
                  <c:v>8.6689814814814806E-3</c:v>
                </c:pt>
                <c:pt idx="151">
                  <c:v>8.6805555555555559E-3</c:v>
                </c:pt>
                <c:pt idx="152">
                  <c:v>8.6921296296296312E-3</c:v>
                </c:pt>
                <c:pt idx="153">
                  <c:v>8.7037037037037031E-3</c:v>
                </c:pt>
                <c:pt idx="154">
                  <c:v>8.7152777777777784E-3</c:v>
                </c:pt>
                <c:pt idx="155">
                  <c:v>8.726851851851852E-3</c:v>
                </c:pt>
                <c:pt idx="156">
                  <c:v>8.7384259259259255E-3</c:v>
                </c:pt>
                <c:pt idx="157">
                  <c:v>8.7499999999999991E-3</c:v>
                </c:pt>
                <c:pt idx="158">
                  <c:v>8.7615740740740744E-3</c:v>
                </c:pt>
                <c:pt idx="159">
                  <c:v>8.773148148148148E-3</c:v>
                </c:pt>
                <c:pt idx="160">
                  <c:v>8.7847222222222233E-3</c:v>
                </c:pt>
                <c:pt idx="161">
                  <c:v>8.7962962962962968E-3</c:v>
                </c:pt>
                <c:pt idx="162">
                  <c:v>8.8078703703703704E-3</c:v>
                </c:pt>
                <c:pt idx="163">
                  <c:v>8.819444444444444E-3</c:v>
                </c:pt>
                <c:pt idx="164">
                  <c:v>8.8310185185185176E-3</c:v>
                </c:pt>
                <c:pt idx="165">
                  <c:v>8.8425925925925911E-3</c:v>
                </c:pt>
                <c:pt idx="166">
                  <c:v>8.8541666666666664E-3</c:v>
                </c:pt>
                <c:pt idx="167">
                  <c:v>8.8657407407407417E-3</c:v>
                </c:pt>
                <c:pt idx="168">
                  <c:v>8.8773148148148153E-3</c:v>
                </c:pt>
                <c:pt idx="169">
                  <c:v>8.8888888888888889E-3</c:v>
                </c:pt>
                <c:pt idx="170">
                  <c:v>8.9004629629629625E-3</c:v>
                </c:pt>
                <c:pt idx="171">
                  <c:v>8.9120370370370378E-3</c:v>
                </c:pt>
                <c:pt idx="172">
                  <c:v>8.9236111111111113E-3</c:v>
                </c:pt>
                <c:pt idx="173">
                  <c:v>8.9351851851851866E-3</c:v>
                </c:pt>
                <c:pt idx="174">
                  <c:v>8.9467592592592585E-3</c:v>
                </c:pt>
                <c:pt idx="175">
                  <c:v>8.9583333333333338E-3</c:v>
                </c:pt>
                <c:pt idx="176">
                  <c:v>8.9699074074074073E-3</c:v>
                </c:pt>
                <c:pt idx="177">
                  <c:v>8.9814814814814809E-3</c:v>
                </c:pt>
                <c:pt idx="178">
                  <c:v>8.9930555555555545E-3</c:v>
                </c:pt>
                <c:pt idx="179">
                  <c:v>9.0046296296296298E-3</c:v>
                </c:pt>
                <c:pt idx="180">
                  <c:v>9.0162037037037034E-3</c:v>
                </c:pt>
                <c:pt idx="181">
                  <c:v>9.0277777777777787E-3</c:v>
                </c:pt>
                <c:pt idx="182">
                  <c:v>9.0393518518518522E-3</c:v>
                </c:pt>
                <c:pt idx="183">
                  <c:v>9.0509259259259258E-3</c:v>
                </c:pt>
                <c:pt idx="184">
                  <c:v>9.0624999999999994E-3</c:v>
                </c:pt>
                <c:pt idx="185">
                  <c:v>9.0740740740740729E-3</c:v>
                </c:pt>
                <c:pt idx="186">
                  <c:v>9.0856481481481483E-3</c:v>
                </c:pt>
                <c:pt idx="187">
                  <c:v>9.0972222222222218E-3</c:v>
                </c:pt>
                <c:pt idx="188">
                  <c:v>9.1087962962962971E-3</c:v>
                </c:pt>
                <c:pt idx="189">
                  <c:v>9.1203703703703707E-3</c:v>
                </c:pt>
                <c:pt idx="190">
                  <c:v>9.1319444444444443E-3</c:v>
                </c:pt>
                <c:pt idx="191">
                  <c:v>9.1435185185185178E-3</c:v>
                </c:pt>
                <c:pt idx="192">
                  <c:v>9.1550925925925931E-3</c:v>
                </c:pt>
                <c:pt idx="193">
                  <c:v>9.1666666666666667E-3</c:v>
                </c:pt>
                <c:pt idx="194">
                  <c:v>9.1782407407407403E-3</c:v>
                </c:pt>
                <c:pt idx="195">
                  <c:v>9.1898148148148139E-3</c:v>
                </c:pt>
                <c:pt idx="196">
                  <c:v>9.2013888888888892E-3</c:v>
                </c:pt>
                <c:pt idx="197">
                  <c:v>9.2129629629629627E-3</c:v>
                </c:pt>
                <c:pt idx="198">
                  <c:v>9.2245370370370363E-3</c:v>
                </c:pt>
                <c:pt idx="199">
                  <c:v>9.2361111111111116E-3</c:v>
                </c:pt>
                <c:pt idx="200">
                  <c:v>9.2476851851851852E-3</c:v>
                </c:pt>
                <c:pt idx="201">
                  <c:v>9.2592592592592605E-3</c:v>
                </c:pt>
                <c:pt idx="202">
                  <c:v>9.2708333333333341E-3</c:v>
                </c:pt>
                <c:pt idx="203">
                  <c:v>9.2824074074074076E-3</c:v>
                </c:pt>
                <c:pt idx="204">
                  <c:v>9.2939814814814812E-3</c:v>
                </c:pt>
                <c:pt idx="205">
                  <c:v>9.3055555555555548E-3</c:v>
                </c:pt>
                <c:pt idx="206">
                  <c:v>9.3171296296296283E-3</c:v>
                </c:pt>
                <c:pt idx="207">
                  <c:v>9.3287037037037036E-3</c:v>
                </c:pt>
                <c:pt idx="208">
                  <c:v>9.3402777777777772E-3</c:v>
                </c:pt>
                <c:pt idx="209">
                  <c:v>9.3518518518518525E-3</c:v>
                </c:pt>
                <c:pt idx="210">
                  <c:v>9.3634259259259261E-3</c:v>
                </c:pt>
                <c:pt idx="211">
                  <c:v>9.3749999999999997E-3</c:v>
                </c:pt>
                <c:pt idx="212">
                  <c:v>9.386574074074075E-3</c:v>
                </c:pt>
                <c:pt idx="213">
                  <c:v>9.3981481481481485E-3</c:v>
                </c:pt>
                <c:pt idx="214">
                  <c:v>9.4097222222222238E-3</c:v>
                </c:pt>
                <c:pt idx="215">
                  <c:v>9.4212962962962957E-3</c:v>
                </c:pt>
                <c:pt idx="216">
                  <c:v>9.432870370370371E-3</c:v>
                </c:pt>
                <c:pt idx="217">
                  <c:v>9.4444444444444445E-3</c:v>
                </c:pt>
                <c:pt idx="218">
                  <c:v>9.4560185185185181E-3</c:v>
                </c:pt>
                <c:pt idx="219">
                  <c:v>9.4675925925925917E-3</c:v>
                </c:pt>
                <c:pt idx="220">
                  <c:v>9.479166666666667E-3</c:v>
                </c:pt>
                <c:pt idx="221">
                  <c:v>9.4907407407407406E-3</c:v>
                </c:pt>
                <c:pt idx="222">
                  <c:v>9.5023148148148159E-3</c:v>
                </c:pt>
                <c:pt idx="223">
                  <c:v>9.5138888888888894E-3</c:v>
                </c:pt>
                <c:pt idx="224">
                  <c:v>9.525462962962963E-3</c:v>
                </c:pt>
                <c:pt idx="225">
                  <c:v>9.5370370370370366E-3</c:v>
                </c:pt>
                <c:pt idx="226">
                  <c:v>9.5486111111111101E-3</c:v>
                </c:pt>
                <c:pt idx="227">
                  <c:v>9.5601851851851855E-3</c:v>
                </c:pt>
                <c:pt idx="228">
                  <c:v>9.571759259259259E-3</c:v>
                </c:pt>
                <c:pt idx="229">
                  <c:v>9.5833333333333343E-3</c:v>
                </c:pt>
                <c:pt idx="230">
                  <c:v>9.5949074074074079E-3</c:v>
                </c:pt>
                <c:pt idx="231">
                  <c:v>9.6064814814814815E-3</c:v>
                </c:pt>
                <c:pt idx="232">
                  <c:v>9.618055555555555E-3</c:v>
                </c:pt>
                <c:pt idx="233">
                  <c:v>9.6296296296296303E-3</c:v>
                </c:pt>
                <c:pt idx="234">
                  <c:v>9.6412037037037039E-3</c:v>
                </c:pt>
                <c:pt idx="235">
                  <c:v>9.6527777777777775E-3</c:v>
                </c:pt>
                <c:pt idx="236">
                  <c:v>9.6643518518518511E-3</c:v>
                </c:pt>
                <c:pt idx="237">
                  <c:v>9.6759259259259264E-3</c:v>
                </c:pt>
                <c:pt idx="238">
                  <c:v>9.6874999999999999E-3</c:v>
                </c:pt>
                <c:pt idx="239">
                  <c:v>9.6990740740740735E-3</c:v>
                </c:pt>
                <c:pt idx="240">
                  <c:v>9.7106481481481471E-3</c:v>
                </c:pt>
                <c:pt idx="241">
                  <c:v>9.7222222222222224E-3</c:v>
                </c:pt>
                <c:pt idx="242">
                  <c:v>9.7337962962962977E-3</c:v>
                </c:pt>
                <c:pt idx="243">
                  <c:v>9.7453703703703713E-3</c:v>
                </c:pt>
                <c:pt idx="244">
                  <c:v>9.7569444444444448E-3</c:v>
                </c:pt>
                <c:pt idx="245">
                  <c:v>9.7685185185185184E-3</c:v>
                </c:pt>
                <c:pt idx="246">
                  <c:v>9.780092592592592E-3</c:v>
                </c:pt>
                <c:pt idx="247">
                  <c:v>9.7916666666666655E-3</c:v>
                </c:pt>
                <c:pt idx="248">
                  <c:v>9.8032407407407408E-3</c:v>
                </c:pt>
                <c:pt idx="249">
                  <c:v>9.8148148148148144E-3</c:v>
                </c:pt>
                <c:pt idx="250">
                  <c:v>9.8263888888888897E-3</c:v>
                </c:pt>
                <c:pt idx="251">
                  <c:v>9.8379629629629633E-3</c:v>
                </c:pt>
                <c:pt idx="252">
                  <c:v>9.8495370370370369E-3</c:v>
                </c:pt>
                <c:pt idx="253">
                  <c:v>9.8611111111111104E-3</c:v>
                </c:pt>
                <c:pt idx="254">
                  <c:v>9.8726851851851857E-3</c:v>
                </c:pt>
                <c:pt idx="255">
                  <c:v>9.8842592592592576E-3</c:v>
                </c:pt>
                <c:pt idx="256">
                  <c:v>9.8958333333333329E-3</c:v>
                </c:pt>
                <c:pt idx="257">
                  <c:v>9.9074074074074082E-3</c:v>
                </c:pt>
                <c:pt idx="258">
                  <c:v>9.9189814814814817E-3</c:v>
                </c:pt>
                <c:pt idx="259">
                  <c:v>9.9305555555555553E-3</c:v>
                </c:pt>
                <c:pt idx="260">
                  <c:v>9.9421296296296289E-3</c:v>
                </c:pt>
                <c:pt idx="261">
                  <c:v>9.9537037037037042E-3</c:v>
                </c:pt>
                <c:pt idx="262">
                  <c:v>9.9652777777777778E-3</c:v>
                </c:pt>
                <c:pt idx="263">
                  <c:v>9.9768518518518531E-3</c:v>
                </c:pt>
                <c:pt idx="264">
                  <c:v>9.9884259259259266E-3</c:v>
                </c:pt>
                <c:pt idx="265">
                  <c:v>0.01</c:v>
                </c:pt>
                <c:pt idx="266">
                  <c:v>1.0011574074074074E-2</c:v>
                </c:pt>
                <c:pt idx="267">
                  <c:v>1.0023148148148147E-2</c:v>
                </c:pt>
                <c:pt idx="268">
                  <c:v>1.0034722222222221E-2</c:v>
                </c:pt>
                <c:pt idx="269">
                  <c:v>1.0046296296296296E-2</c:v>
                </c:pt>
                <c:pt idx="270">
                  <c:v>1.005787037037037E-2</c:v>
                </c:pt>
                <c:pt idx="271">
                  <c:v>1.0069444444444445E-2</c:v>
                </c:pt>
                <c:pt idx="272">
                  <c:v>1.0081018518518519E-2</c:v>
                </c:pt>
                <c:pt idx="273">
                  <c:v>1.0092592592592592E-2</c:v>
                </c:pt>
                <c:pt idx="274">
                  <c:v>1.0104166666666668E-2</c:v>
                </c:pt>
                <c:pt idx="275">
                  <c:v>1.0115740740740741E-2</c:v>
                </c:pt>
                <c:pt idx="276">
                  <c:v>1.0127314814814815E-2</c:v>
                </c:pt>
                <c:pt idx="277">
                  <c:v>1.0138888888888888E-2</c:v>
                </c:pt>
                <c:pt idx="278">
                  <c:v>1.0150462962962964E-2</c:v>
                </c:pt>
                <c:pt idx="279">
                  <c:v>1.0162037037037037E-2</c:v>
                </c:pt>
                <c:pt idx="280">
                  <c:v>1.0173611111111111E-2</c:v>
                </c:pt>
                <c:pt idx="281">
                  <c:v>1.0185185185185184E-2</c:v>
                </c:pt>
                <c:pt idx="282">
                  <c:v>1.019675925925926E-2</c:v>
                </c:pt>
                <c:pt idx="283">
                  <c:v>1.0208333333333333E-2</c:v>
                </c:pt>
                <c:pt idx="284">
                  <c:v>1.0219907407407408E-2</c:v>
                </c:pt>
                <c:pt idx="285">
                  <c:v>1.0231481481481482E-2</c:v>
                </c:pt>
                <c:pt idx="286">
                  <c:v>1.0243055555555556E-2</c:v>
                </c:pt>
                <c:pt idx="287">
                  <c:v>1.0254629629629629E-2</c:v>
                </c:pt>
                <c:pt idx="288">
                  <c:v>1.0266203703703703E-2</c:v>
                </c:pt>
                <c:pt idx="289">
                  <c:v>1.0277777777777778E-2</c:v>
                </c:pt>
                <c:pt idx="290">
                  <c:v>1.0289351851851852E-2</c:v>
                </c:pt>
                <c:pt idx="291">
                  <c:v>1.0300925925925927E-2</c:v>
                </c:pt>
                <c:pt idx="292">
                  <c:v>1.03125E-2</c:v>
                </c:pt>
                <c:pt idx="293">
                  <c:v>1.0324074074074074E-2</c:v>
                </c:pt>
                <c:pt idx="294">
                  <c:v>1.0335648148148148E-2</c:v>
                </c:pt>
                <c:pt idx="295">
                  <c:v>1.0347222222222223E-2</c:v>
                </c:pt>
                <c:pt idx="296">
                  <c:v>1.0358796296296295E-2</c:v>
                </c:pt>
                <c:pt idx="297">
                  <c:v>1.037037037037037E-2</c:v>
                </c:pt>
                <c:pt idx="298">
                  <c:v>1.0381944444444444E-2</c:v>
                </c:pt>
                <c:pt idx="299">
                  <c:v>1.0393518518518519E-2</c:v>
                </c:pt>
                <c:pt idx="300">
                  <c:v>1.0405092592592593E-2</c:v>
                </c:pt>
                <c:pt idx="301">
                  <c:v>1.0416666666666666E-2</c:v>
                </c:pt>
                <c:pt idx="302">
                  <c:v>1.042824074074074E-2</c:v>
                </c:pt>
                <c:pt idx="303">
                  <c:v>1.0439814814814813E-2</c:v>
                </c:pt>
                <c:pt idx="304">
                  <c:v>1.045138888888889E-2</c:v>
                </c:pt>
                <c:pt idx="305">
                  <c:v>1.0462962962962964E-2</c:v>
                </c:pt>
                <c:pt idx="306">
                  <c:v>1.0474537037037037E-2</c:v>
                </c:pt>
                <c:pt idx="307">
                  <c:v>1.0486111111111111E-2</c:v>
                </c:pt>
                <c:pt idx="308">
                  <c:v>1.0497685185185186E-2</c:v>
                </c:pt>
                <c:pt idx="309">
                  <c:v>1.050925925925926E-2</c:v>
                </c:pt>
                <c:pt idx="310">
                  <c:v>1.0520833333333333E-2</c:v>
                </c:pt>
                <c:pt idx="311">
                  <c:v>1.0532407407407407E-2</c:v>
                </c:pt>
                <c:pt idx="312">
                  <c:v>1.0543981481481481E-2</c:v>
                </c:pt>
                <c:pt idx="313">
                  <c:v>1.0555555555555554E-2</c:v>
                </c:pt>
                <c:pt idx="314">
                  <c:v>1.0567129629629629E-2</c:v>
                </c:pt>
                <c:pt idx="315">
                  <c:v>1.0578703703703703E-2</c:v>
                </c:pt>
                <c:pt idx="316">
                  <c:v>1.0590277777777777E-2</c:v>
                </c:pt>
                <c:pt idx="317">
                  <c:v>1.0601851851851854E-2</c:v>
                </c:pt>
                <c:pt idx="318">
                  <c:v>1.0613425925925927E-2</c:v>
                </c:pt>
                <c:pt idx="319">
                  <c:v>1.0625000000000001E-2</c:v>
                </c:pt>
                <c:pt idx="320">
                  <c:v>1.0636574074074074E-2</c:v>
                </c:pt>
                <c:pt idx="321">
                  <c:v>1.064814814814815E-2</c:v>
                </c:pt>
                <c:pt idx="322">
                  <c:v>1.0659722222222221E-2</c:v>
                </c:pt>
                <c:pt idx="323">
                  <c:v>1.0671296296296297E-2</c:v>
                </c:pt>
                <c:pt idx="324">
                  <c:v>1.068287037037037E-2</c:v>
                </c:pt>
                <c:pt idx="325">
                  <c:v>1.0694444444444444E-2</c:v>
                </c:pt>
                <c:pt idx="326">
                  <c:v>1.0706018518518517E-2</c:v>
                </c:pt>
                <c:pt idx="327">
                  <c:v>1.0717592592592593E-2</c:v>
                </c:pt>
                <c:pt idx="328">
                  <c:v>1.0729166666666666E-2</c:v>
                </c:pt>
                <c:pt idx="329">
                  <c:v>1.074074074074074E-2</c:v>
                </c:pt>
                <c:pt idx="330">
                  <c:v>1.0752314814814814E-2</c:v>
                </c:pt>
                <c:pt idx="331">
                  <c:v>1.0763888888888891E-2</c:v>
                </c:pt>
                <c:pt idx="332">
                  <c:v>1.0775462962962964E-2</c:v>
                </c:pt>
                <c:pt idx="333">
                  <c:v>1.0787037037037038E-2</c:v>
                </c:pt>
                <c:pt idx="334">
                  <c:v>1.0798611111111111E-2</c:v>
                </c:pt>
                <c:pt idx="335">
                  <c:v>1.0810185185185185E-2</c:v>
                </c:pt>
                <c:pt idx="336">
                  <c:v>1.082175925925926E-2</c:v>
                </c:pt>
                <c:pt idx="337">
                  <c:v>1.0833333333333334E-2</c:v>
                </c:pt>
                <c:pt idx="338">
                  <c:v>1.0844907407407407E-2</c:v>
                </c:pt>
                <c:pt idx="339">
                  <c:v>1.0856481481481481E-2</c:v>
                </c:pt>
                <c:pt idx="340">
                  <c:v>1.0868055555555556E-2</c:v>
                </c:pt>
                <c:pt idx="341">
                  <c:v>1.087962962962963E-2</c:v>
                </c:pt>
                <c:pt idx="342">
                  <c:v>1.0891203703703703E-2</c:v>
                </c:pt>
                <c:pt idx="343">
                  <c:v>1.0902777777777777E-2</c:v>
                </c:pt>
                <c:pt idx="344">
                  <c:v>1.091435185185185E-2</c:v>
                </c:pt>
                <c:pt idx="345">
                  <c:v>1.0925925925925924E-2</c:v>
                </c:pt>
                <c:pt idx="346">
                  <c:v>1.0937500000000001E-2</c:v>
                </c:pt>
                <c:pt idx="347">
                  <c:v>1.0949074074074075E-2</c:v>
                </c:pt>
                <c:pt idx="348">
                  <c:v>1.0960648148148148E-2</c:v>
                </c:pt>
                <c:pt idx="349">
                  <c:v>1.0972222222222223E-2</c:v>
                </c:pt>
                <c:pt idx="350">
                  <c:v>1.0983796296296297E-2</c:v>
                </c:pt>
                <c:pt idx="351">
                  <c:v>1.0995370370370371E-2</c:v>
                </c:pt>
                <c:pt idx="352">
                  <c:v>1.1006944444444444E-2</c:v>
                </c:pt>
                <c:pt idx="353">
                  <c:v>1.1018518518518518E-2</c:v>
                </c:pt>
                <c:pt idx="354">
                  <c:v>1.1030092592592591E-2</c:v>
                </c:pt>
                <c:pt idx="355">
                  <c:v>1.1030092592592591E-2</c:v>
                </c:pt>
                <c:pt idx="356">
                  <c:v>1.105324074074074E-2</c:v>
                </c:pt>
                <c:pt idx="357">
                  <c:v>1.105324074074074E-2</c:v>
                </c:pt>
                <c:pt idx="358">
                  <c:v>1.1064814814814814E-2</c:v>
                </c:pt>
                <c:pt idx="359">
                  <c:v>1.1076388888888887E-2</c:v>
                </c:pt>
                <c:pt idx="360">
                  <c:v>1.1087962962962964E-2</c:v>
                </c:pt>
                <c:pt idx="361">
                  <c:v>1.1099537037037038E-2</c:v>
                </c:pt>
                <c:pt idx="362">
                  <c:v>1.1111111111111112E-2</c:v>
                </c:pt>
                <c:pt idx="363">
                  <c:v>1.1122685185185185E-2</c:v>
                </c:pt>
                <c:pt idx="364">
                  <c:v>1.113425925925926E-2</c:v>
                </c:pt>
                <c:pt idx="365">
                  <c:v>1.1145833333333334E-2</c:v>
                </c:pt>
                <c:pt idx="366">
                  <c:v>1.1157407407407408E-2</c:v>
                </c:pt>
                <c:pt idx="367">
                  <c:v>1.1168981481481481E-2</c:v>
                </c:pt>
                <c:pt idx="368">
                  <c:v>1.1180555555555556E-2</c:v>
                </c:pt>
                <c:pt idx="369">
                  <c:v>1.119212962962963E-2</c:v>
                </c:pt>
                <c:pt idx="370">
                  <c:v>1.1203703703703704E-2</c:v>
                </c:pt>
                <c:pt idx="371">
                  <c:v>1.1215277777777777E-2</c:v>
                </c:pt>
                <c:pt idx="372">
                  <c:v>1.1226851851851854E-2</c:v>
                </c:pt>
                <c:pt idx="373">
                  <c:v>1.1238425925925928E-2</c:v>
                </c:pt>
                <c:pt idx="374">
                  <c:v>1.1249999999999998E-2</c:v>
                </c:pt>
                <c:pt idx="375">
                  <c:v>1.1261574074074071E-2</c:v>
                </c:pt>
                <c:pt idx="376">
                  <c:v>1.1273148148148148E-2</c:v>
                </c:pt>
                <c:pt idx="377">
                  <c:v>1.1284722222222222E-2</c:v>
                </c:pt>
                <c:pt idx="378">
                  <c:v>1.1296296296296296E-2</c:v>
                </c:pt>
                <c:pt idx="379">
                  <c:v>1.1307870370370371E-2</c:v>
                </c:pt>
                <c:pt idx="380">
                  <c:v>1.1319444444444444E-2</c:v>
                </c:pt>
                <c:pt idx="381">
                  <c:v>1.1331018518518518E-2</c:v>
                </c:pt>
                <c:pt idx="382">
                  <c:v>1.1342592592592592E-2</c:v>
                </c:pt>
                <c:pt idx="383">
                  <c:v>1.1354166666666667E-2</c:v>
                </c:pt>
                <c:pt idx="384">
                  <c:v>1.136574074074074E-2</c:v>
                </c:pt>
                <c:pt idx="385">
                  <c:v>1.1377314814814814E-2</c:v>
                </c:pt>
                <c:pt idx="386">
                  <c:v>1.1388888888888888E-2</c:v>
                </c:pt>
                <c:pt idx="387">
                  <c:v>1.1400462962962965E-2</c:v>
                </c:pt>
                <c:pt idx="388">
                  <c:v>1.1412037037037038E-2</c:v>
                </c:pt>
                <c:pt idx="389">
                  <c:v>1.1423611111111112E-2</c:v>
                </c:pt>
                <c:pt idx="390">
                  <c:v>1.1435185185185185E-2</c:v>
                </c:pt>
                <c:pt idx="391">
                  <c:v>1.1446759259259261E-2</c:v>
                </c:pt>
                <c:pt idx="392">
                  <c:v>1.1458333333333334E-2</c:v>
                </c:pt>
                <c:pt idx="393">
                  <c:v>1.1469907407407408E-2</c:v>
                </c:pt>
                <c:pt idx="394">
                  <c:v>1.1481481481481483E-2</c:v>
                </c:pt>
                <c:pt idx="395">
                  <c:v>1.1493055555555555E-2</c:v>
                </c:pt>
                <c:pt idx="396">
                  <c:v>1.1504629629629629E-2</c:v>
                </c:pt>
                <c:pt idx="397">
                  <c:v>1.1516203703703702E-2</c:v>
                </c:pt>
                <c:pt idx="398">
                  <c:v>1.1527777777777777E-2</c:v>
                </c:pt>
                <c:pt idx="399">
                  <c:v>1.1539351851851851E-2</c:v>
                </c:pt>
                <c:pt idx="400">
                  <c:v>1.1550925925925925E-2</c:v>
                </c:pt>
                <c:pt idx="401">
                  <c:v>1.1562499999999998E-2</c:v>
                </c:pt>
                <c:pt idx="402">
                  <c:v>1.1574074074074075E-2</c:v>
                </c:pt>
                <c:pt idx="403">
                  <c:v>1.1585648148148149E-2</c:v>
                </c:pt>
                <c:pt idx="404">
                  <c:v>1.1597222222222222E-2</c:v>
                </c:pt>
                <c:pt idx="405">
                  <c:v>1.1608796296296296E-2</c:v>
                </c:pt>
                <c:pt idx="406">
                  <c:v>1.1620370370370371E-2</c:v>
                </c:pt>
                <c:pt idx="407">
                  <c:v>1.1631944444444445E-2</c:v>
                </c:pt>
                <c:pt idx="408">
                  <c:v>1.1643518518518518E-2</c:v>
                </c:pt>
                <c:pt idx="409">
                  <c:v>1.1655092592592594E-2</c:v>
                </c:pt>
                <c:pt idx="410">
                  <c:v>1.1666666666666667E-2</c:v>
                </c:pt>
                <c:pt idx="411">
                  <c:v>1.1678240740740741E-2</c:v>
                </c:pt>
                <c:pt idx="412">
                  <c:v>1.1689814814814814E-2</c:v>
                </c:pt>
                <c:pt idx="413">
                  <c:v>1.1701388888888891E-2</c:v>
                </c:pt>
                <c:pt idx="414">
                  <c:v>1.1712962962962965E-2</c:v>
                </c:pt>
                <c:pt idx="415">
                  <c:v>1.1724537037037035E-2</c:v>
                </c:pt>
                <c:pt idx="416">
                  <c:v>1.1736111111111109E-2</c:v>
                </c:pt>
                <c:pt idx="417">
                  <c:v>1.1747685185185186E-2</c:v>
                </c:pt>
                <c:pt idx="418">
                  <c:v>1.1759259259259259E-2</c:v>
                </c:pt>
                <c:pt idx="419">
                  <c:v>1.1770833333333333E-2</c:v>
                </c:pt>
                <c:pt idx="420">
                  <c:v>1.1782407407407406E-2</c:v>
                </c:pt>
                <c:pt idx="421">
                  <c:v>1.1793981481481482E-2</c:v>
                </c:pt>
                <c:pt idx="422">
                  <c:v>1.1805555555555555E-2</c:v>
                </c:pt>
                <c:pt idx="423">
                  <c:v>1.1817129629629629E-2</c:v>
                </c:pt>
                <c:pt idx="424">
                  <c:v>1.1828703703703704E-2</c:v>
                </c:pt>
                <c:pt idx="425">
                  <c:v>1.1840277777777778E-2</c:v>
                </c:pt>
                <c:pt idx="426">
                  <c:v>1.1851851851851851E-2</c:v>
                </c:pt>
                <c:pt idx="427">
                  <c:v>1.1863425925925925E-2</c:v>
                </c:pt>
                <c:pt idx="428">
                  <c:v>1.1875000000000002E-2</c:v>
                </c:pt>
                <c:pt idx="429">
                  <c:v>1.1886574074074075E-2</c:v>
                </c:pt>
                <c:pt idx="430">
                  <c:v>1.1898148148148149E-2</c:v>
                </c:pt>
                <c:pt idx="431">
                  <c:v>1.1909722222222223E-2</c:v>
                </c:pt>
                <c:pt idx="432">
                  <c:v>1.1921296296296298E-2</c:v>
                </c:pt>
                <c:pt idx="433">
                  <c:v>1.1932870370370371E-2</c:v>
                </c:pt>
                <c:pt idx="434">
                  <c:v>1.1944444444444445E-2</c:v>
                </c:pt>
                <c:pt idx="435">
                  <c:v>1.1956018518518517E-2</c:v>
                </c:pt>
                <c:pt idx="436">
                  <c:v>1.1967592592592592E-2</c:v>
                </c:pt>
                <c:pt idx="437">
                  <c:v>1.1979166666666666E-2</c:v>
                </c:pt>
                <c:pt idx="438">
                  <c:v>1.1990740740740739E-2</c:v>
                </c:pt>
                <c:pt idx="439">
                  <c:v>1.2002314814814815E-2</c:v>
                </c:pt>
                <c:pt idx="440">
                  <c:v>1.2013888888888888E-2</c:v>
                </c:pt>
                <c:pt idx="441">
                  <c:v>1.2025462962962962E-2</c:v>
                </c:pt>
                <c:pt idx="442">
                  <c:v>1.2037037037037035E-2</c:v>
                </c:pt>
                <c:pt idx="443">
                  <c:v>1.2048611111111112E-2</c:v>
                </c:pt>
                <c:pt idx="444">
                  <c:v>1.2060185185185186E-2</c:v>
                </c:pt>
                <c:pt idx="445">
                  <c:v>1.207175925925926E-2</c:v>
                </c:pt>
                <c:pt idx="446">
                  <c:v>1.2083333333333333E-2</c:v>
                </c:pt>
                <c:pt idx="447">
                  <c:v>1.2094907407407408E-2</c:v>
                </c:pt>
                <c:pt idx="448">
                  <c:v>1.2106481481481482E-2</c:v>
                </c:pt>
                <c:pt idx="449">
                  <c:v>1.2118055555555556E-2</c:v>
                </c:pt>
                <c:pt idx="450">
                  <c:v>1.2129629629629629E-2</c:v>
                </c:pt>
                <c:pt idx="451">
                  <c:v>1.2141203703703704E-2</c:v>
                </c:pt>
                <c:pt idx="452">
                  <c:v>1.2152777777777778E-2</c:v>
                </c:pt>
                <c:pt idx="453">
                  <c:v>1.2164351851851852E-2</c:v>
                </c:pt>
                <c:pt idx="454">
                  <c:v>1.2175925925925929E-2</c:v>
                </c:pt>
                <c:pt idx="455">
                  <c:v>1.2187500000000002E-2</c:v>
                </c:pt>
                <c:pt idx="456">
                  <c:v>1.2199074074074072E-2</c:v>
                </c:pt>
                <c:pt idx="457">
                  <c:v>1.2210648148148146E-2</c:v>
                </c:pt>
                <c:pt idx="458">
                  <c:v>1.2222222222222223E-2</c:v>
                </c:pt>
                <c:pt idx="459">
                  <c:v>1.2233796296296296E-2</c:v>
                </c:pt>
                <c:pt idx="460">
                  <c:v>1.224537037037037E-2</c:v>
                </c:pt>
                <c:pt idx="461">
                  <c:v>1.2256944444444444E-2</c:v>
                </c:pt>
                <c:pt idx="462">
                  <c:v>1.2268518518518519E-2</c:v>
                </c:pt>
                <c:pt idx="463">
                  <c:v>1.2280092592592592E-2</c:v>
                </c:pt>
                <c:pt idx="464">
                  <c:v>1.2291666666666666E-2</c:v>
                </c:pt>
                <c:pt idx="465">
                  <c:v>1.230324074074074E-2</c:v>
                </c:pt>
                <c:pt idx="466">
                  <c:v>1.2314814814814815E-2</c:v>
                </c:pt>
                <c:pt idx="467">
                  <c:v>1.2326388888888888E-2</c:v>
                </c:pt>
                <c:pt idx="468">
                  <c:v>1.2337962962962962E-2</c:v>
                </c:pt>
                <c:pt idx="469">
                  <c:v>1.2349537037037039E-2</c:v>
                </c:pt>
                <c:pt idx="470">
                  <c:v>1.2361111111111113E-2</c:v>
                </c:pt>
                <c:pt idx="471">
                  <c:v>1.2372685185185186E-2</c:v>
                </c:pt>
                <c:pt idx="472">
                  <c:v>1.238425925925926E-2</c:v>
                </c:pt>
                <c:pt idx="473">
                  <c:v>1.2395833333333335E-2</c:v>
                </c:pt>
                <c:pt idx="474">
                  <c:v>1.2407407407407409E-2</c:v>
                </c:pt>
                <c:pt idx="475">
                  <c:v>1.2418981481481482E-2</c:v>
                </c:pt>
                <c:pt idx="476">
                  <c:v>1.2430555555555554E-2</c:v>
                </c:pt>
                <c:pt idx="477">
                  <c:v>1.2442129629629629E-2</c:v>
                </c:pt>
                <c:pt idx="478">
                  <c:v>1.2453703703703703E-2</c:v>
                </c:pt>
                <c:pt idx="479">
                  <c:v>1.2465277777777777E-2</c:v>
                </c:pt>
                <c:pt idx="480">
                  <c:v>1.247685185185185E-2</c:v>
                </c:pt>
                <c:pt idx="481">
                  <c:v>1.2488425925925925E-2</c:v>
                </c:pt>
                <c:pt idx="482">
                  <c:v>1.2499999999999999E-2</c:v>
                </c:pt>
                <c:pt idx="483">
                  <c:v>1.2511574074074073E-2</c:v>
                </c:pt>
                <c:pt idx="484">
                  <c:v>1.252314814814815E-2</c:v>
                </c:pt>
                <c:pt idx="485">
                  <c:v>1.2534722222222223E-2</c:v>
                </c:pt>
                <c:pt idx="486">
                  <c:v>1.2546296296296297E-2</c:v>
                </c:pt>
                <c:pt idx="487">
                  <c:v>1.255787037037037E-2</c:v>
                </c:pt>
                <c:pt idx="488">
                  <c:v>1.2569444444444446E-2</c:v>
                </c:pt>
                <c:pt idx="489">
                  <c:v>1.2581018518518519E-2</c:v>
                </c:pt>
                <c:pt idx="490">
                  <c:v>1.2592592592592593E-2</c:v>
                </c:pt>
                <c:pt idx="491">
                  <c:v>1.2604166666666666E-2</c:v>
                </c:pt>
                <c:pt idx="492">
                  <c:v>1.2615740740740742E-2</c:v>
                </c:pt>
                <c:pt idx="493">
                  <c:v>1.2627314814814815E-2</c:v>
                </c:pt>
                <c:pt idx="494">
                  <c:v>1.2638888888888889E-2</c:v>
                </c:pt>
                <c:pt idx="495">
                  <c:v>1.2650462962962962E-2</c:v>
                </c:pt>
                <c:pt idx="496">
                  <c:v>1.2662037037037039E-2</c:v>
                </c:pt>
                <c:pt idx="497">
                  <c:v>1.2673611111111109E-2</c:v>
                </c:pt>
                <c:pt idx="498">
                  <c:v>1.2685185185185183E-2</c:v>
                </c:pt>
                <c:pt idx="499">
                  <c:v>1.269675925925926E-2</c:v>
                </c:pt>
                <c:pt idx="500">
                  <c:v>1.2708333333333334E-2</c:v>
                </c:pt>
                <c:pt idx="501">
                  <c:v>1.2719907407407407E-2</c:v>
                </c:pt>
                <c:pt idx="502">
                  <c:v>1.2731481481481481E-2</c:v>
                </c:pt>
                <c:pt idx="503">
                  <c:v>1.2743055555555556E-2</c:v>
                </c:pt>
                <c:pt idx="504">
                  <c:v>1.275462962962963E-2</c:v>
                </c:pt>
                <c:pt idx="505">
                  <c:v>1.2766203703703703E-2</c:v>
                </c:pt>
                <c:pt idx="506">
                  <c:v>1.2777777777777777E-2</c:v>
                </c:pt>
                <c:pt idx="507">
                  <c:v>1.2789351851851852E-2</c:v>
                </c:pt>
                <c:pt idx="508">
                  <c:v>1.2800925925925926E-2</c:v>
                </c:pt>
                <c:pt idx="509">
                  <c:v>1.2812499999999999E-2</c:v>
                </c:pt>
                <c:pt idx="510">
                  <c:v>1.2824074074074073E-2</c:v>
                </c:pt>
                <c:pt idx="511">
                  <c:v>1.283564814814815E-2</c:v>
                </c:pt>
                <c:pt idx="512">
                  <c:v>1.2847222222222223E-2</c:v>
                </c:pt>
                <c:pt idx="513">
                  <c:v>1.2858796296296297E-2</c:v>
                </c:pt>
                <c:pt idx="514">
                  <c:v>1.2870370370370372E-2</c:v>
                </c:pt>
                <c:pt idx="515">
                  <c:v>1.2881944444444446E-2</c:v>
                </c:pt>
                <c:pt idx="516">
                  <c:v>1.2893518518518519E-2</c:v>
                </c:pt>
                <c:pt idx="517">
                  <c:v>1.2905092592592591E-2</c:v>
                </c:pt>
                <c:pt idx="518">
                  <c:v>1.2916666666666667E-2</c:v>
                </c:pt>
                <c:pt idx="519">
                  <c:v>1.292824074074074E-2</c:v>
                </c:pt>
                <c:pt idx="520">
                  <c:v>1.2939814814814814E-2</c:v>
                </c:pt>
                <c:pt idx="521">
                  <c:v>1.2951388888888887E-2</c:v>
                </c:pt>
                <c:pt idx="522">
                  <c:v>1.2962962962962963E-2</c:v>
                </c:pt>
                <c:pt idx="523">
                  <c:v>1.2974537037037036E-2</c:v>
                </c:pt>
                <c:pt idx="524">
                  <c:v>1.298611111111111E-2</c:v>
                </c:pt>
                <c:pt idx="525">
                  <c:v>1.2997685185185183E-2</c:v>
                </c:pt>
                <c:pt idx="526">
                  <c:v>1.300925925925926E-2</c:v>
                </c:pt>
                <c:pt idx="527">
                  <c:v>1.3020833333333334E-2</c:v>
                </c:pt>
                <c:pt idx="528">
                  <c:v>1.3032407407407407E-2</c:v>
                </c:pt>
                <c:pt idx="529">
                  <c:v>1.3043981481481483E-2</c:v>
                </c:pt>
                <c:pt idx="530">
                  <c:v>1.3055555555555556E-2</c:v>
                </c:pt>
                <c:pt idx="531">
                  <c:v>1.306712962962963E-2</c:v>
                </c:pt>
                <c:pt idx="532">
                  <c:v>1.3078703703703703E-2</c:v>
                </c:pt>
                <c:pt idx="533">
                  <c:v>1.3090277777777779E-2</c:v>
                </c:pt>
                <c:pt idx="534">
                  <c:v>1.3101851851851852E-2</c:v>
                </c:pt>
                <c:pt idx="535">
                  <c:v>1.3113425925925926E-2</c:v>
                </c:pt>
                <c:pt idx="536">
                  <c:v>1.3125E-2</c:v>
                </c:pt>
                <c:pt idx="537">
                  <c:v>1.3136574074074077E-2</c:v>
                </c:pt>
                <c:pt idx="538">
                  <c:v>1.3148148148148147E-2</c:v>
                </c:pt>
                <c:pt idx="539">
                  <c:v>1.315972222222222E-2</c:v>
                </c:pt>
                <c:pt idx="540">
                  <c:v>1.3171296296296294E-2</c:v>
                </c:pt>
                <c:pt idx="541">
                  <c:v>1.3182870370370371E-2</c:v>
                </c:pt>
                <c:pt idx="542">
                  <c:v>1.3194444444444444E-2</c:v>
                </c:pt>
                <c:pt idx="543">
                  <c:v>1.3206018518518518E-2</c:v>
                </c:pt>
                <c:pt idx="544">
                  <c:v>1.3217592592592593E-2</c:v>
                </c:pt>
                <c:pt idx="545">
                  <c:v>1.3229166666666667E-2</c:v>
                </c:pt>
                <c:pt idx="546">
                  <c:v>1.324074074074074E-2</c:v>
                </c:pt>
                <c:pt idx="547">
                  <c:v>1.3252314814814814E-2</c:v>
                </c:pt>
                <c:pt idx="548">
                  <c:v>1.3263888888888889E-2</c:v>
                </c:pt>
                <c:pt idx="549">
                  <c:v>1.3275462962962963E-2</c:v>
                </c:pt>
                <c:pt idx="550">
                  <c:v>1.3287037037037036E-2</c:v>
                </c:pt>
                <c:pt idx="551">
                  <c:v>1.329861111111111E-2</c:v>
                </c:pt>
                <c:pt idx="552">
                  <c:v>1.3310185185185187E-2</c:v>
                </c:pt>
                <c:pt idx="553">
                  <c:v>1.3321759259259261E-2</c:v>
                </c:pt>
                <c:pt idx="554">
                  <c:v>1.3333333333333334E-2</c:v>
                </c:pt>
                <c:pt idx="555">
                  <c:v>1.3344907407407408E-2</c:v>
                </c:pt>
                <c:pt idx="556">
                  <c:v>1.3356481481481483E-2</c:v>
                </c:pt>
                <c:pt idx="557">
                  <c:v>1.3368055555555557E-2</c:v>
                </c:pt>
                <c:pt idx="558">
                  <c:v>1.3379629629629628E-2</c:v>
                </c:pt>
                <c:pt idx="559">
                  <c:v>1.3391203703703704E-2</c:v>
                </c:pt>
                <c:pt idx="560">
                  <c:v>1.3402777777777777E-2</c:v>
                </c:pt>
                <c:pt idx="561">
                  <c:v>1.3414351851851851E-2</c:v>
                </c:pt>
                <c:pt idx="562">
                  <c:v>1.3425925925925924E-2</c:v>
                </c:pt>
                <c:pt idx="563">
                  <c:v>1.34375E-2</c:v>
                </c:pt>
                <c:pt idx="564">
                  <c:v>1.3449074074074073E-2</c:v>
                </c:pt>
                <c:pt idx="565">
                  <c:v>1.3460648148148147E-2</c:v>
                </c:pt>
                <c:pt idx="566">
                  <c:v>1.3472222222222221E-2</c:v>
                </c:pt>
                <c:pt idx="567">
                  <c:v>1.3483796296296298E-2</c:v>
                </c:pt>
                <c:pt idx="568">
                  <c:v>1.3495370370370371E-2</c:v>
                </c:pt>
                <c:pt idx="569">
                  <c:v>1.3506944444444445E-2</c:v>
                </c:pt>
                <c:pt idx="570">
                  <c:v>1.3518518518518518E-2</c:v>
                </c:pt>
                <c:pt idx="571">
                  <c:v>1.3530092592592594E-2</c:v>
                </c:pt>
                <c:pt idx="572">
                  <c:v>1.3541666666666667E-2</c:v>
                </c:pt>
                <c:pt idx="573">
                  <c:v>1.3553240740740741E-2</c:v>
                </c:pt>
                <c:pt idx="574">
                  <c:v>1.3564814814814816E-2</c:v>
                </c:pt>
                <c:pt idx="575">
                  <c:v>1.357638888888889E-2</c:v>
                </c:pt>
                <c:pt idx="576">
                  <c:v>1.3587962962962963E-2</c:v>
                </c:pt>
                <c:pt idx="577">
                  <c:v>1.3599537037037037E-2</c:v>
                </c:pt>
                <c:pt idx="578">
                  <c:v>1.3611111111111114E-2</c:v>
                </c:pt>
                <c:pt idx="579">
                  <c:v>1.3622685185185184E-2</c:v>
                </c:pt>
                <c:pt idx="580">
                  <c:v>1.3634259259259257E-2</c:v>
                </c:pt>
                <c:pt idx="581">
                  <c:v>1.3645833333333331E-2</c:v>
                </c:pt>
                <c:pt idx="582">
                  <c:v>1.3657407407407408E-2</c:v>
                </c:pt>
                <c:pt idx="583">
                  <c:v>1.3668981481481482E-2</c:v>
                </c:pt>
                <c:pt idx="584">
                  <c:v>1.3680555555555555E-2</c:v>
                </c:pt>
                <c:pt idx="585">
                  <c:v>1.3692129629629629E-2</c:v>
                </c:pt>
                <c:pt idx="586">
                  <c:v>1.3703703703703704E-2</c:v>
                </c:pt>
                <c:pt idx="587">
                  <c:v>1.3715277777777778E-2</c:v>
                </c:pt>
                <c:pt idx="588">
                  <c:v>1.3726851851851851E-2</c:v>
                </c:pt>
                <c:pt idx="589">
                  <c:v>1.3738425925925926E-2</c:v>
                </c:pt>
                <c:pt idx="590">
                  <c:v>1.375E-2</c:v>
                </c:pt>
                <c:pt idx="591">
                  <c:v>1.3761574074074074E-2</c:v>
                </c:pt>
                <c:pt idx="592">
                  <c:v>1.3773148148148147E-2</c:v>
                </c:pt>
                <c:pt idx="593">
                  <c:v>1.3784722222222224E-2</c:v>
                </c:pt>
                <c:pt idx="594">
                  <c:v>1.3796296296296298E-2</c:v>
                </c:pt>
                <c:pt idx="595">
                  <c:v>1.3807870370370371E-2</c:v>
                </c:pt>
                <c:pt idx="596">
                  <c:v>1.3819444444444445E-2</c:v>
                </c:pt>
                <c:pt idx="597">
                  <c:v>1.383101851851852E-2</c:v>
                </c:pt>
                <c:pt idx="598">
                  <c:v>1.3842592592592594E-2</c:v>
                </c:pt>
                <c:pt idx="599">
                  <c:v>1.3854166666666666E-2</c:v>
                </c:pt>
                <c:pt idx="600">
                  <c:v>1.3865740740740739E-2</c:v>
                </c:pt>
                <c:pt idx="601">
                  <c:v>1.3877314814814815E-2</c:v>
                </c:pt>
                <c:pt idx="602">
                  <c:v>1.3888888888888888E-2</c:v>
                </c:pt>
                <c:pt idx="603">
                  <c:v>1.3900462962962962E-2</c:v>
                </c:pt>
                <c:pt idx="604">
                  <c:v>1.3912037037037037E-2</c:v>
                </c:pt>
                <c:pt idx="605">
                  <c:v>1.3923611111111111E-2</c:v>
                </c:pt>
                <c:pt idx="606">
                  <c:v>1.3935185185185184E-2</c:v>
                </c:pt>
                <c:pt idx="607">
                  <c:v>1.3946759259259258E-2</c:v>
                </c:pt>
                <c:pt idx="608">
                  <c:v>1.3958333333333335E-2</c:v>
                </c:pt>
                <c:pt idx="609">
                  <c:v>1.3969907407407408E-2</c:v>
                </c:pt>
                <c:pt idx="610">
                  <c:v>1.3981481481481482E-2</c:v>
                </c:pt>
                <c:pt idx="611">
                  <c:v>1.3993055555555555E-2</c:v>
                </c:pt>
                <c:pt idx="612">
                  <c:v>1.4004629629629631E-2</c:v>
                </c:pt>
                <c:pt idx="613">
                  <c:v>1.4016203703703704E-2</c:v>
                </c:pt>
                <c:pt idx="614">
                  <c:v>1.4027777777777778E-2</c:v>
                </c:pt>
                <c:pt idx="615">
                  <c:v>1.4039351851851851E-2</c:v>
                </c:pt>
                <c:pt idx="616">
                  <c:v>1.4050925925925927E-2</c:v>
                </c:pt>
                <c:pt idx="617">
                  <c:v>1.40625E-2</c:v>
                </c:pt>
                <c:pt idx="618">
                  <c:v>1.4074074074074074E-2</c:v>
                </c:pt>
                <c:pt idx="619">
                  <c:v>1.4085648148148151E-2</c:v>
                </c:pt>
                <c:pt idx="620">
                  <c:v>1.4097222222222221E-2</c:v>
                </c:pt>
                <c:pt idx="621">
                  <c:v>1.4108796296296295E-2</c:v>
                </c:pt>
                <c:pt idx="622">
                  <c:v>1.4120370370370368E-2</c:v>
                </c:pt>
                <c:pt idx="623">
                  <c:v>1.4131944444444445E-2</c:v>
                </c:pt>
                <c:pt idx="624">
                  <c:v>1.4143518518518519E-2</c:v>
                </c:pt>
                <c:pt idx="625">
                  <c:v>1.4155092592592592E-2</c:v>
                </c:pt>
                <c:pt idx="626">
                  <c:v>1.4166666666666666E-2</c:v>
                </c:pt>
                <c:pt idx="627">
                  <c:v>1.4178240740740741E-2</c:v>
                </c:pt>
                <c:pt idx="628">
                  <c:v>1.4189814814814815E-2</c:v>
                </c:pt>
                <c:pt idx="629">
                  <c:v>1.4201388888888888E-2</c:v>
                </c:pt>
                <c:pt idx="630">
                  <c:v>1.4212962962962962E-2</c:v>
                </c:pt>
                <c:pt idx="631">
                  <c:v>1.4224537037037037E-2</c:v>
                </c:pt>
                <c:pt idx="632">
                  <c:v>1.4236111111111111E-2</c:v>
                </c:pt>
                <c:pt idx="633">
                  <c:v>1.4247685185185184E-2</c:v>
                </c:pt>
                <c:pt idx="634">
                  <c:v>1.4259259259259261E-2</c:v>
                </c:pt>
                <c:pt idx="635">
                  <c:v>1.4270833333333335E-2</c:v>
                </c:pt>
                <c:pt idx="636">
                  <c:v>1.4282407407407409E-2</c:v>
                </c:pt>
                <c:pt idx="637">
                  <c:v>1.4293981481481482E-2</c:v>
                </c:pt>
                <c:pt idx="638">
                  <c:v>1.4305555555555557E-2</c:v>
                </c:pt>
                <c:pt idx="639">
                  <c:v>1.4317129629629631E-2</c:v>
                </c:pt>
                <c:pt idx="640">
                  <c:v>1.4328703703703703E-2</c:v>
                </c:pt>
                <c:pt idx="641">
                  <c:v>1.4340277777777776E-2</c:v>
                </c:pt>
                <c:pt idx="642">
                  <c:v>1.4351851851851852E-2</c:v>
                </c:pt>
                <c:pt idx="643">
                  <c:v>1.4363425925925925E-2</c:v>
                </c:pt>
                <c:pt idx="644">
                  <c:v>1.4374999999999999E-2</c:v>
                </c:pt>
                <c:pt idx="645">
                  <c:v>1.4386574074074072E-2</c:v>
                </c:pt>
                <c:pt idx="646">
                  <c:v>1.4398148148148148E-2</c:v>
                </c:pt>
                <c:pt idx="647">
                  <c:v>1.4409722222222221E-2</c:v>
                </c:pt>
                <c:pt idx="648">
                  <c:v>1.4421296296296295E-2</c:v>
                </c:pt>
                <c:pt idx="649">
                  <c:v>1.4432870370370372E-2</c:v>
                </c:pt>
                <c:pt idx="650">
                  <c:v>1.4444444444444446E-2</c:v>
                </c:pt>
                <c:pt idx="651">
                  <c:v>1.4456018518518519E-2</c:v>
                </c:pt>
                <c:pt idx="652">
                  <c:v>1.4467592592592593E-2</c:v>
                </c:pt>
                <c:pt idx="653">
                  <c:v>1.4479166666666668E-2</c:v>
                </c:pt>
                <c:pt idx="654">
                  <c:v>1.4490740740740742E-2</c:v>
                </c:pt>
                <c:pt idx="655">
                  <c:v>1.4502314814814815E-2</c:v>
                </c:pt>
                <c:pt idx="656">
                  <c:v>1.4513888888888889E-2</c:v>
                </c:pt>
                <c:pt idx="657">
                  <c:v>1.4525462962962964E-2</c:v>
                </c:pt>
                <c:pt idx="658">
                  <c:v>1.4537037037037038E-2</c:v>
                </c:pt>
                <c:pt idx="659">
                  <c:v>1.4548611111111111E-2</c:v>
                </c:pt>
                <c:pt idx="660">
                  <c:v>1.4560185185185183E-2</c:v>
                </c:pt>
                <c:pt idx="661">
                  <c:v>1.4571759259259258E-2</c:v>
                </c:pt>
                <c:pt idx="662">
                  <c:v>1.4583333333333332E-2</c:v>
                </c:pt>
                <c:pt idx="663">
                  <c:v>1.4594907407407405E-2</c:v>
                </c:pt>
                <c:pt idx="664">
                  <c:v>1.4606481481481482E-2</c:v>
                </c:pt>
                <c:pt idx="665">
                  <c:v>1.4618055555555556E-2</c:v>
                </c:pt>
                <c:pt idx="666">
                  <c:v>1.462962962962963E-2</c:v>
                </c:pt>
                <c:pt idx="667">
                  <c:v>1.4641203703703703E-2</c:v>
                </c:pt>
                <c:pt idx="668">
                  <c:v>1.4652777777777778E-2</c:v>
                </c:pt>
                <c:pt idx="669">
                  <c:v>1.4664351851851852E-2</c:v>
                </c:pt>
                <c:pt idx="670">
                  <c:v>1.4675925925925926E-2</c:v>
                </c:pt>
                <c:pt idx="671">
                  <c:v>1.4687499999999999E-2</c:v>
                </c:pt>
                <c:pt idx="672">
                  <c:v>1.4687499999999999E-2</c:v>
                </c:pt>
                <c:pt idx="673">
                  <c:v>1.4699074074074074E-2</c:v>
                </c:pt>
                <c:pt idx="674">
                  <c:v>1.4710648148148148E-2</c:v>
                </c:pt>
                <c:pt idx="675">
                  <c:v>1.4722222222222222E-2</c:v>
                </c:pt>
                <c:pt idx="676">
                  <c:v>1.4733796296296295E-2</c:v>
                </c:pt>
                <c:pt idx="677">
                  <c:v>1.4745370370370372E-2</c:v>
                </c:pt>
                <c:pt idx="678">
                  <c:v>1.4756944444444446E-2</c:v>
                </c:pt>
                <c:pt idx="679">
                  <c:v>1.4768518518518519E-2</c:v>
                </c:pt>
                <c:pt idx="680">
                  <c:v>1.4780092592592595E-2</c:v>
                </c:pt>
                <c:pt idx="681">
                  <c:v>1.4791666666666668E-2</c:v>
                </c:pt>
                <c:pt idx="682">
                  <c:v>1.480324074074074E-2</c:v>
                </c:pt>
                <c:pt idx="683">
                  <c:v>1.4814814814814814E-2</c:v>
                </c:pt>
                <c:pt idx="684">
                  <c:v>1.4826388888888889E-2</c:v>
                </c:pt>
                <c:pt idx="685">
                  <c:v>1.4837962962962963E-2</c:v>
                </c:pt>
                <c:pt idx="686">
                  <c:v>1.4849537037037036E-2</c:v>
                </c:pt>
                <c:pt idx="687">
                  <c:v>1.486111111111111E-2</c:v>
                </c:pt>
                <c:pt idx="688">
                  <c:v>1.4872685185185185E-2</c:v>
                </c:pt>
                <c:pt idx="689">
                  <c:v>1.4884259259259259E-2</c:v>
                </c:pt>
                <c:pt idx="690">
                  <c:v>1.4895833333333332E-2</c:v>
                </c:pt>
                <c:pt idx="691">
                  <c:v>1.4907407407407406E-2</c:v>
                </c:pt>
                <c:pt idx="692">
                  <c:v>1.4918981481481483E-2</c:v>
                </c:pt>
                <c:pt idx="693">
                  <c:v>1.4930555555555556E-2</c:v>
                </c:pt>
                <c:pt idx="694">
                  <c:v>1.494212962962963E-2</c:v>
                </c:pt>
                <c:pt idx="695">
                  <c:v>1.4953703703703705E-2</c:v>
                </c:pt>
                <c:pt idx="696">
                  <c:v>1.4965277777777779E-2</c:v>
                </c:pt>
                <c:pt idx="697">
                  <c:v>1.4976851851851852E-2</c:v>
                </c:pt>
                <c:pt idx="698">
                  <c:v>1.4988425925925926E-2</c:v>
                </c:pt>
                <c:pt idx="699">
                  <c:v>1.5000000000000001E-2</c:v>
                </c:pt>
                <c:pt idx="700">
                  <c:v>1.5011574074074075E-2</c:v>
                </c:pt>
                <c:pt idx="701">
                  <c:v>1.5023148148148148E-2</c:v>
                </c:pt>
                <c:pt idx="702">
                  <c:v>1.503472222222222E-2</c:v>
                </c:pt>
                <c:pt idx="703">
                  <c:v>1.5046296296296295E-2</c:v>
                </c:pt>
                <c:pt idx="704">
                  <c:v>1.5057870370370369E-2</c:v>
                </c:pt>
                <c:pt idx="705">
                  <c:v>1.5069444444444443E-2</c:v>
                </c:pt>
                <c:pt idx="706">
                  <c:v>1.5081018518518516E-2</c:v>
                </c:pt>
                <c:pt idx="707">
                  <c:v>1.5092592592592593E-2</c:v>
                </c:pt>
                <c:pt idx="708">
                  <c:v>1.5104166666666667E-2</c:v>
                </c:pt>
                <c:pt idx="709">
                  <c:v>1.511574074074074E-2</c:v>
                </c:pt>
                <c:pt idx="710">
                  <c:v>1.5127314814814816E-2</c:v>
                </c:pt>
                <c:pt idx="711">
                  <c:v>1.5138888888888889E-2</c:v>
                </c:pt>
                <c:pt idx="712">
                  <c:v>1.5150462962962963E-2</c:v>
                </c:pt>
                <c:pt idx="713">
                  <c:v>1.5162037037037036E-2</c:v>
                </c:pt>
                <c:pt idx="714">
                  <c:v>1.5173611111111112E-2</c:v>
                </c:pt>
                <c:pt idx="715">
                  <c:v>1.5185185185185185E-2</c:v>
                </c:pt>
                <c:pt idx="716">
                  <c:v>1.5196759259259259E-2</c:v>
                </c:pt>
                <c:pt idx="717">
                  <c:v>1.5208333333333332E-2</c:v>
                </c:pt>
                <c:pt idx="718">
                  <c:v>1.5219907407407409E-2</c:v>
                </c:pt>
                <c:pt idx="719">
                  <c:v>1.5231481481481483E-2</c:v>
                </c:pt>
                <c:pt idx="720">
                  <c:v>1.5243055555555557E-2</c:v>
                </c:pt>
                <c:pt idx="721">
                  <c:v>1.525462962962963E-2</c:v>
                </c:pt>
                <c:pt idx="722">
                  <c:v>1.5266203703703705E-2</c:v>
                </c:pt>
                <c:pt idx="723">
                  <c:v>1.5277777777777777E-2</c:v>
                </c:pt>
                <c:pt idx="724">
                  <c:v>1.5289351851851851E-2</c:v>
                </c:pt>
                <c:pt idx="725">
                  <c:v>1.5300925925925926E-2</c:v>
                </c:pt>
                <c:pt idx="726">
                  <c:v>1.53125E-2</c:v>
                </c:pt>
                <c:pt idx="727">
                  <c:v>1.5324074074074073E-2</c:v>
                </c:pt>
                <c:pt idx="728">
                  <c:v>1.5335648148148147E-2</c:v>
                </c:pt>
                <c:pt idx="729">
                  <c:v>1.5347222222222222E-2</c:v>
                </c:pt>
                <c:pt idx="730">
                  <c:v>1.5358796296296296E-2</c:v>
                </c:pt>
                <c:pt idx="731">
                  <c:v>1.5370370370370369E-2</c:v>
                </c:pt>
                <c:pt idx="732">
                  <c:v>1.5381944444444443E-2</c:v>
                </c:pt>
                <c:pt idx="733">
                  <c:v>1.539351851851852E-2</c:v>
                </c:pt>
                <c:pt idx="734">
                  <c:v>1.5405092592592593E-2</c:v>
                </c:pt>
                <c:pt idx="735">
                  <c:v>1.5416666666666667E-2</c:v>
                </c:pt>
                <c:pt idx="736">
                  <c:v>1.5428240740740741E-2</c:v>
                </c:pt>
                <c:pt idx="737">
                  <c:v>1.5439814814814816E-2</c:v>
                </c:pt>
                <c:pt idx="738">
                  <c:v>1.545138888888889E-2</c:v>
                </c:pt>
                <c:pt idx="739">
                  <c:v>1.5462962962962963E-2</c:v>
                </c:pt>
                <c:pt idx="740">
                  <c:v>1.5474537037037038E-2</c:v>
                </c:pt>
                <c:pt idx="741">
                  <c:v>1.5486111111111112E-2</c:v>
                </c:pt>
                <c:pt idx="742">
                  <c:v>1.5497685185185186E-2</c:v>
                </c:pt>
                <c:pt idx="743">
                  <c:v>1.5509259259259257E-2</c:v>
                </c:pt>
                <c:pt idx="744">
                  <c:v>1.5520833333333333E-2</c:v>
                </c:pt>
                <c:pt idx="745">
                  <c:v>1.5532407407407406E-2</c:v>
                </c:pt>
                <c:pt idx="746">
                  <c:v>1.554398148148148E-2</c:v>
                </c:pt>
                <c:pt idx="747">
                  <c:v>1.5555555555555553E-2</c:v>
                </c:pt>
                <c:pt idx="748">
                  <c:v>1.556712962962963E-2</c:v>
                </c:pt>
                <c:pt idx="749">
                  <c:v>1.5578703703703704E-2</c:v>
                </c:pt>
                <c:pt idx="750">
                  <c:v>1.5590277777777778E-2</c:v>
                </c:pt>
                <c:pt idx="751">
                  <c:v>1.5601851851851851E-2</c:v>
                </c:pt>
                <c:pt idx="752">
                  <c:v>1.5613425925925926E-2</c:v>
                </c:pt>
                <c:pt idx="753">
                  <c:v>1.5625E-2</c:v>
                </c:pt>
                <c:pt idx="754">
                  <c:v>1.5636574074074074E-2</c:v>
                </c:pt>
                <c:pt idx="755">
                  <c:v>1.5648148148148151E-2</c:v>
                </c:pt>
                <c:pt idx="756">
                  <c:v>1.5659722222222224E-2</c:v>
                </c:pt>
                <c:pt idx="757">
                  <c:v>1.5671296296296298E-2</c:v>
                </c:pt>
                <c:pt idx="758">
                  <c:v>1.5682870370370371E-2</c:v>
                </c:pt>
                <c:pt idx="759">
                  <c:v>1.5694444444444445E-2</c:v>
                </c:pt>
                <c:pt idx="760">
                  <c:v>1.5706018518518518E-2</c:v>
                </c:pt>
                <c:pt idx="761">
                  <c:v>1.5717592592592592E-2</c:v>
                </c:pt>
                <c:pt idx="762">
                  <c:v>1.5729166666666666E-2</c:v>
                </c:pt>
                <c:pt idx="763">
                  <c:v>1.5740740740740743E-2</c:v>
                </c:pt>
                <c:pt idx="764">
                  <c:v>1.5752314814814813E-2</c:v>
                </c:pt>
                <c:pt idx="765">
                  <c:v>1.5763888888888886E-2</c:v>
                </c:pt>
                <c:pt idx="766">
                  <c:v>1.577546296296296E-2</c:v>
                </c:pt>
                <c:pt idx="767">
                  <c:v>1.5787037037037037E-2</c:v>
                </c:pt>
                <c:pt idx="768">
                  <c:v>1.579861111111111E-2</c:v>
                </c:pt>
                <c:pt idx="769">
                  <c:v>1.5810185185185184E-2</c:v>
                </c:pt>
                <c:pt idx="770">
                  <c:v>1.5821759259259261E-2</c:v>
                </c:pt>
                <c:pt idx="771">
                  <c:v>1.5833333333333335E-2</c:v>
                </c:pt>
                <c:pt idx="772">
                  <c:v>1.5844907407407408E-2</c:v>
                </c:pt>
                <c:pt idx="773">
                  <c:v>1.5856481481481482E-2</c:v>
                </c:pt>
                <c:pt idx="774">
                  <c:v>1.5868055555555555E-2</c:v>
                </c:pt>
                <c:pt idx="775">
                  <c:v>1.5879629629629629E-2</c:v>
                </c:pt>
                <c:pt idx="776">
                  <c:v>1.5891203703703703E-2</c:v>
                </c:pt>
                <c:pt idx="777">
                  <c:v>1.5902777777777776E-2</c:v>
                </c:pt>
                <c:pt idx="778">
                  <c:v>1.5914351851851853E-2</c:v>
                </c:pt>
                <c:pt idx="779">
                  <c:v>1.5925925925925927E-2</c:v>
                </c:pt>
                <c:pt idx="780">
                  <c:v>1.59375E-2</c:v>
                </c:pt>
                <c:pt idx="781">
                  <c:v>1.5949074074074074E-2</c:v>
                </c:pt>
                <c:pt idx="782">
                  <c:v>1.5960648148148151E-2</c:v>
                </c:pt>
                <c:pt idx="783">
                  <c:v>1.5972222222222224E-2</c:v>
                </c:pt>
                <c:pt idx="784">
                  <c:v>1.5983796296296295E-2</c:v>
                </c:pt>
                <c:pt idx="785">
                  <c:v>1.5995370370370372E-2</c:v>
                </c:pt>
                <c:pt idx="786">
                  <c:v>1.6006944444444445E-2</c:v>
                </c:pt>
                <c:pt idx="787">
                  <c:v>1.6018518518518519E-2</c:v>
                </c:pt>
                <c:pt idx="788">
                  <c:v>1.6030092592592592E-2</c:v>
                </c:pt>
                <c:pt idx="789">
                  <c:v>1.6041666666666666E-2</c:v>
                </c:pt>
                <c:pt idx="790">
                  <c:v>1.6053240740740739E-2</c:v>
                </c:pt>
                <c:pt idx="791">
                  <c:v>1.6064814814814813E-2</c:v>
                </c:pt>
                <c:pt idx="792">
                  <c:v>1.6076388888888887E-2</c:v>
                </c:pt>
                <c:pt idx="793">
                  <c:v>1.6087962962962964E-2</c:v>
                </c:pt>
                <c:pt idx="794">
                  <c:v>1.6099537037037037E-2</c:v>
                </c:pt>
                <c:pt idx="795">
                  <c:v>1.6111111111111111E-2</c:v>
                </c:pt>
                <c:pt idx="796">
                  <c:v>1.6122685185185184E-2</c:v>
                </c:pt>
                <c:pt idx="797">
                  <c:v>1.6134259259259261E-2</c:v>
                </c:pt>
                <c:pt idx="798">
                  <c:v>1.6145833333333335E-2</c:v>
                </c:pt>
                <c:pt idx="799">
                  <c:v>1.6157407407407409E-2</c:v>
                </c:pt>
                <c:pt idx="800">
                  <c:v>1.6168981481481482E-2</c:v>
                </c:pt>
                <c:pt idx="801">
                  <c:v>1.6180555555555556E-2</c:v>
                </c:pt>
                <c:pt idx="802">
                  <c:v>1.6192129629629629E-2</c:v>
                </c:pt>
                <c:pt idx="803">
                  <c:v>1.6203703703703703E-2</c:v>
                </c:pt>
                <c:pt idx="804">
                  <c:v>1.621527777777778E-2</c:v>
                </c:pt>
                <c:pt idx="805">
                  <c:v>1.622685185185185E-2</c:v>
                </c:pt>
                <c:pt idx="806">
                  <c:v>1.6238425925925924E-2</c:v>
                </c:pt>
                <c:pt idx="807">
                  <c:v>1.6249999999999997E-2</c:v>
                </c:pt>
                <c:pt idx="808">
                  <c:v>1.6261574074074074E-2</c:v>
                </c:pt>
                <c:pt idx="809">
                  <c:v>1.6273148148148148E-2</c:v>
                </c:pt>
                <c:pt idx="810">
                  <c:v>1.6284722222222221E-2</c:v>
                </c:pt>
                <c:pt idx="811">
                  <c:v>1.6296296296296295E-2</c:v>
                </c:pt>
                <c:pt idx="812">
                  <c:v>1.6307870370370372E-2</c:v>
                </c:pt>
                <c:pt idx="813">
                  <c:v>1.6319444444444445E-2</c:v>
                </c:pt>
                <c:pt idx="814">
                  <c:v>1.6331018518518519E-2</c:v>
                </c:pt>
                <c:pt idx="815">
                  <c:v>1.6342592592592593E-2</c:v>
                </c:pt>
                <c:pt idx="816">
                  <c:v>1.6354166666666666E-2</c:v>
                </c:pt>
                <c:pt idx="817">
                  <c:v>1.636574074074074E-2</c:v>
                </c:pt>
                <c:pt idx="818">
                  <c:v>1.6377314814814813E-2</c:v>
                </c:pt>
                <c:pt idx="819">
                  <c:v>1.638888888888889E-2</c:v>
                </c:pt>
                <c:pt idx="820">
                  <c:v>1.6400462962962964E-2</c:v>
                </c:pt>
                <c:pt idx="821">
                  <c:v>1.6412037037037037E-2</c:v>
                </c:pt>
                <c:pt idx="822">
                  <c:v>1.6423611111111111E-2</c:v>
                </c:pt>
                <c:pt idx="823">
                  <c:v>1.6435185185185188E-2</c:v>
                </c:pt>
                <c:pt idx="824">
                  <c:v>1.6446759259259262E-2</c:v>
                </c:pt>
                <c:pt idx="825">
                  <c:v>1.6458333333333332E-2</c:v>
                </c:pt>
                <c:pt idx="826">
                  <c:v>1.6469907407407405E-2</c:v>
                </c:pt>
                <c:pt idx="827">
                  <c:v>1.6481481481481482E-2</c:v>
                </c:pt>
                <c:pt idx="828">
                  <c:v>1.6493055555555556E-2</c:v>
                </c:pt>
                <c:pt idx="829">
                  <c:v>1.650462962962963E-2</c:v>
                </c:pt>
                <c:pt idx="830">
                  <c:v>1.6516203703703703E-2</c:v>
                </c:pt>
                <c:pt idx="831">
                  <c:v>1.6527777777777777E-2</c:v>
                </c:pt>
                <c:pt idx="832">
                  <c:v>1.653935185185185E-2</c:v>
                </c:pt>
                <c:pt idx="833">
                  <c:v>1.6550925925925924E-2</c:v>
                </c:pt>
                <c:pt idx="834">
                  <c:v>1.6562500000000001E-2</c:v>
                </c:pt>
                <c:pt idx="835">
                  <c:v>1.6574074074074074E-2</c:v>
                </c:pt>
                <c:pt idx="836">
                  <c:v>1.6585648148148148E-2</c:v>
                </c:pt>
                <c:pt idx="837">
                  <c:v>1.6597222222222222E-2</c:v>
                </c:pt>
                <c:pt idx="838">
                  <c:v>1.6608796296296299E-2</c:v>
                </c:pt>
                <c:pt idx="839">
                  <c:v>1.6620370370370372E-2</c:v>
                </c:pt>
                <c:pt idx="840">
                  <c:v>1.6631944444444446E-2</c:v>
                </c:pt>
                <c:pt idx="841">
                  <c:v>1.6643518518518519E-2</c:v>
                </c:pt>
                <c:pt idx="842">
                  <c:v>1.6655092592592593E-2</c:v>
                </c:pt>
                <c:pt idx="843">
                  <c:v>1.6666666666666666E-2</c:v>
                </c:pt>
                <c:pt idx="844">
                  <c:v>1.667824074074074E-2</c:v>
                </c:pt>
                <c:pt idx="845">
                  <c:v>1.6689814814814817E-2</c:v>
                </c:pt>
                <c:pt idx="846">
                  <c:v>1.6701388888888887E-2</c:v>
                </c:pt>
                <c:pt idx="847">
                  <c:v>1.6712962962962961E-2</c:v>
                </c:pt>
                <c:pt idx="848">
                  <c:v>1.6724537037037034E-2</c:v>
                </c:pt>
                <c:pt idx="849">
                  <c:v>1.6736111111111111E-2</c:v>
                </c:pt>
                <c:pt idx="850">
                  <c:v>1.6747685185185185E-2</c:v>
                </c:pt>
                <c:pt idx="851">
                  <c:v>1.6759259259259258E-2</c:v>
                </c:pt>
                <c:pt idx="852">
                  <c:v>1.6770833333333332E-2</c:v>
                </c:pt>
                <c:pt idx="853">
                  <c:v>1.6782407407407409E-2</c:v>
                </c:pt>
                <c:pt idx="854">
                  <c:v>1.6793981481481483E-2</c:v>
                </c:pt>
                <c:pt idx="855">
                  <c:v>1.6805555555555556E-2</c:v>
                </c:pt>
                <c:pt idx="856">
                  <c:v>1.681712962962963E-2</c:v>
                </c:pt>
                <c:pt idx="857">
                  <c:v>1.6828703703703703E-2</c:v>
                </c:pt>
                <c:pt idx="858">
                  <c:v>1.6840277777777777E-2</c:v>
                </c:pt>
                <c:pt idx="859">
                  <c:v>1.6851851851851851E-2</c:v>
                </c:pt>
                <c:pt idx="860">
                  <c:v>1.6863425925925928E-2</c:v>
                </c:pt>
                <c:pt idx="861">
                  <c:v>1.6875000000000001E-2</c:v>
                </c:pt>
                <c:pt idx="862">
                  <c:v>1.6886574074074075E-2</c:v>
                </c:pt>
                <c:pt idx="863">
                  <c:v>1.6898148148148148E-2</c:v>
                </c:pt>
                <c:pt idx="864">
                  <c:v>1.6909722222222225E-2</c:v>
                </c:pt>
                <c:pt idx="865">
                  <c:v>1.6921296296296299E-2</c:v>
                </c:pt>
                <c:pt idx="866">
                  <c:v>1.6932870370370369E-2</c:v>
                </c:pt>
                <c:pt idx="867">
                  <c:v>1.6944444444444443E-2</c:v>
                </c:pt>
                <c:pt idx="868">
                  <c:v>1.695601851851852E-2</c:v>
                </c:pt>
                <c:pt idx="869">
                  <c:v>1.6967592592592593E-2</c:v>
                </c:pt>
                <c:pt idx="870">
                  <c:v>1.6979166666666667E-2</c:v>
                </c:pt>
                <c:pt idx="871">
                  <c:v>1.699074074074074E-2</c:v>
                </c:pt>
                <c:pt idx="872">
                  <c:v>1.7002314814814814E-2</c:v>
                </c:pt>
                <c:pt idx="873">
                  <c:v>1.7013888888888887E-2</c:v>
                </c:pt>
                <c:pt idx="874">
                  <c:v>1.7025462962962961E-2</c:v>
                </c:pt>
                <c:pt idx="875">
                  <c:v>1.7037037037037038E-2</c:v>
                </c:pt>
                <c:pt idx="876">
                  <c:v>1.7048611111111112E-2</c:v>
                </c:pt>
                <c:pt idx="877">
                  <c:v>1.7060185185185185E-2</c:v>
                </c:pt>
                <c:pt idx="878">
                  <c:v>1.7071759259259259E-2</c:v>
                </c:pt>
                <c:pt idx="879">
                  <c:v>1.7083333333333336E-2</c:v>
                </c:pt>
                <c:pt idx="880">
                  <c:v>1.7094907407407409E-2</c:v>
                </c:pt>
                <c:pt idx="881">
                  <c:v>1.7106481481481483E-2</c:v>
                </c:pt>
                <c:pt idx="882">
                  <c:v>1.7118055555555556E-2</c:v>
                </c:pt>
                <c:pt idx="883">
                  <c:v>1.712962962962963E-2</c:v>
                </c:pt>
                <c:pt idx="884">
                  <c:v>1.7141203703703704E-2</c:v>
                </c:pt>
                <c:pt idx="885">
                  <c:v>1.7152777777777777E-2</c:v>
                </c:pt>
                <c:pt idx="886">
                  <c:v>1.7164351851851851E-2</c:v>
                </c:pt>
                <c:pt idx="887">
                  <c:v>1.7175925925925924E-2</c:v>
                </c:pt>
                <c:pt idx="888">
                  <c:v>1.7187499999999998E-2</c:v>
                </c:pt>
                <c:pt idx="889">
                  <c:v>1.7199074074074071E-2</c:v>
                </c:pt>
                <c:pt idx="890">
                  <c:v>1.7210648148148149E-2</c:v>
                </c:pt>
                <c:pt idx="891">
                  <c:v>1.7222222222222222E-2</c:v>
                </c:pt>
                <c:pt idx="892">
                  <c:v>1.7233796296296296E-2</c:v>
                </c:pt>
                <c:pt idx="893">
                  <c:v>1.7245370370370369E-2</c:v>
                </c:pt>
                <c:pt idx="894">
                  <c:v>1.7256944444444446E-2</c:v>
                </c:pt>
                <c:pt idx="895">
                  <c:v>1.726851851851852E-2</c:v>
                </c:pt>
                <c:pt idx="896">
                  <c:v>1.7280092592592593E-2</c:v>
                </c:pt>
                <c:pt idx="897">
                  <c:v>1.7291666666666667E-2</c:v>
                </c:pt>
                <c:pt idx="898">
                  <c:v>1.7303240740740741E-2</c:v>
                </c:pt>
                <c:pt idx="899">
                  <c:v>1.7314814814814814E-2</c:v>
                </c:pt>
                <c:pt idx="900">
                  <c:v>1.7326388888888888E-2</c:v>
                </c:pt>
                <c:pt idx="901">
                  <c:v>1.7337962962962961E-2</c:v>
                </c:pt>
                <c:pt idx="902">
                  <c:v>1.7349537037037038E-2</c:v>
                </c:pt>
                <c:pt idx="903">
                  <c:v>1.7361111111111112E-2</c:v>
                </c:pt>
                <c:pt idx="904">
                  <c:v>1.7372685185185185E-2</c:v>
                </c:pt>
                <c:pt idx="905">
                  <c:v>1.7384259259259262E-2</c:v>
                </c:pt>
                <c:pt idx="906">
                  <c:v>1.7395833333333336E-2</c:v>
                </c:pt>
                <c:pt idx="907">
                  <c:v>1.7407407407407406E-2</c:v>
                </c:pt>
                <c:pt idx="908">
                  <c:v>1.741898148148148E-2</c:v>
                </c:pt>
                <c:pt idx="909">
                  <c:v>1.7430555555555557E-2</c:v>
                </c:pt>
                <c:pt idx="910">
                  <c:v>1.744212962962963E-2</c:v>
                </c:pt>
                <c:pt idx="911">
                  <c:v>1.7453703703703704E-2</c:v>
                </c:pt>
                <c:pt idx="912">
                  <c:v>1.7465277777777777E-2</c:v>
                </c:pt>
                <c:pt idx="913">
                  <c:v>1.7476851851851851E-2</c:v>
                </c:pt>
                <c:pt idx="914">
                  <c:v>1.7488425925925925E-2</c:v>
                </c:pt>
                <c:pt idx="915">
                  <c:v>1.7499999999999998E-2</c:v>
                </c:pt>
                <c:pt idx="916">
                  <c:v>1.7511574074074072E-2</c:v>
                </c:pt>
                <c:pt idx="917">
                  <c:v>1.7523148148148149E-2</c:v>
                </c:pt>
                <c:pt idx="918">
                  <c:v>1.7534722222222222E-2</c:v>
                </c:pt>
                <c:pt idx="919">
                  <c:v>1.7546296296296296E-2</c:v>
                </c:pt>
                <c:pt idx="920">
                  <c:v>1.7557870370370373E-2</c:v>
                </c:pt>
                <c:pt idx="921">
                  <c:v>1.7569444444444447E-2</c:v>
                </c:pt>
                <c:pt idx="922">
                  <c:v>1.758101851851852E-2</c:v>
                </c:pt>
                <c:pt idx="923">
                  <c:v>1.7592592592592594E-2</c:v>
                </c:pt>
                <c:pt idx="924">
                  <c:v>1.7604166666666667E-2</c:v>
                </c:pt>
                <c:pt idx="925">
                  <c:v>1.7615740740740741E-2</c:v>
                </c:pt>
                <c:pt idx="926">
                  <c:v>1.7627314814814814E-2</c:v>
                </c:pt>
                <c:pt idx="927">
                  <c:v>1.7638888888888888E-2</c:v>
                </c:pt>
                <c:pt idx="928">
                  <c:v>1.7650462962962962E-2</c:v>
                </c:pt>
                <c:pt idx="929">
                  <c:v>1.7662037037037035E-2</c:v>
                </c:pt>
                <c:pt idx="930">
                  <c:v>1.7673611111111109E-2</c:v>
                </c:pt>
                <c:pt idx="931">
                  <c:v>1.7685185185185182E-2</c:v>
                </c:pt>
                <c:pt idx="932">
                  <c:v>1.7696759259259259E-2</c:v>
                </c:pt>
                <c:pt idx="933">
                  <c:v>1.7708333333333333E-2</c:v>
                </c:pt>
                <c:pt idx="934">
                  <c:v>1.7719907407407406E-2</c:v>
                </c:pt>
                <c:pt idx="935">
                  <c:v>1.7731481481481483E-2</c:v>
                </c:pt>
                <c:pt idx="936">
                  <c:v>1.7743055555555557E-2</c:v>
                </c:pt>
                <c:pt idx="937">
                  <c:v>1.7754629629629631E-2</c:v>
                </c:pt>
                <c:pt idx="938">
                  <c:v>1.7766203703703704E-2</c:v>
                </c:pt>
                <c:pt idx="939">
                  <c:v>1.7777777777777778E-2</c:v>
                </c:pt>
                <c:pt idx="940">
                  <c:v>1.7789351851851851E-2</c:v>
                </c:pt>
                <c:pt idx="941">
                  <c:v>1.7800925925925925E-2</c:v>
                </c:pt>
                <c:pt idx="942">
                  <c:v>1.7812499999999998E-2</c:v>
                </c:pt>
                <c:pt idx="943">
                  <c:v>1.7824074074074076E-2</c:v>
                </c:pt>
                <c:pt idx="944">
                  <c:v>1.7835648148148149E-2</c:v>
                </c:pt>
                <c:pt idx="945">
                  <c:v>1.7847222222222223E-2</c:v>
                </c:pt>
                <c:pt idx="946">
                  <c:v>1.7858796296296296E-2</c:v>
                </c:pt>
                <c:pt idx="947">
                  <c:v>1.7870370370370373E-2</c:v>
                </c:pt>
                <c:pt idx="948">
                  <c:v>1.7881944444444443E-2</c:v>
                </c:pt>
                <c:pt idx="949">
                  <c:v>1.7893518518518517E-2</c:v>
                </c:pt>
                <c:pt idx="950">
                  <c:v>1.7905092592592594E-2</c:v>
                </c:pt>
                <c:pt idx="951">
                  <c:v>1.7916666666666668E-2</c:v>
                </c:pt>
                <c:pt idx="952">
                  <c:v>1.7928240740740741E-2</c:v>
                </c:pt>
                <c:pt idx="953">
                  <c:v>1.7939814814814815E-2</c:v>
                </c:pt>
                <c:pt idx="954">
                  <c:v>1.7951388888888888E-2</c:v>
                </c:pt>
                <c:pt idx="955">
                  <c:v>1.7962962962962962E-2</c:v>
                </c:pt>
                <c:pt idx="956">
                  <c:v>1.7974537037037035E-2</c:v>
                </c:pt>
                <c:pt idx="957">
                  <c:v>1.7986111111111109E-2</c:v>
                </c:pt>
                <c:pt idx="958">
                  <c:v>1.7997685185185186E-2</c:v>
                </c:pt>
                <c:pt idx="959">
                  <c:v>1.800925925925926E-2</c:v>
                </c:pt>
                <c:pt idx="960">
                  <c:v>1.8020833333333333E-2</c:v>
                </c:pt>
                <c:pt idx="961">
                  <c:v>1.8032407407407407E-2</c:v>
                </c:pt>
                <c:pt idx="962">
                  <c:v>1.8043981481481484E-2</c:v>
                </c:pt>
                <c:pt idx="963">
                  <c:v>1.8055555555555557E-2</c:v>
                </c:pt>
                <c:pt idx="964">
                  <c:v>1.8067129629629631E-2</c:v>
                </c:pt>
                <c:pt idx="965">
                  <c:v>1.8078703703703704E-2</c:v>
                </c:pt>
                <c:pt idx="966">
                  <c:v>1.8090277777777778E-2</c:v>
                </c:pt>
                <c:pt idx="967">
                  <c:v>1.8101851851851852E-2</c:v>
                </c:pt>
                <c:pt idx="968">
                  <c:v>1.8113425925925925E-2</c:v>
                </c:pt>
                <c:pt idx="969">
                  <c:v>1.8124999999999999E-2</c:v>
                </c:pt>
                <c:pt idx="970">
                  <c:v>1.8136574074074072E-2</c:v>
                </c:pt>
                <c:pt idx="971">
                  <c:v>1.8148148148148146E-2</c:v>
                </c:pt>
                <c:pt idx="972">
                  <c:v>1.8159722222222219E-2</c:v>
                </c:pt>
                <c:pt idx="973">
                  <c:v>1.8171296296296297E-2</c:v>
                </c:pt>
                <c:pt idx="974">
                  <c:v>1.818287037037037E-2</c:v>
                </c:pt>
                <c:pt idx="975">
                  <c:v>1.8194444444444444E-2</c:v>
                </c:pt>
                <c:pt idx="976">
                  <c:v>1.8206018518518517E-2</c:v>
                </c:pt>
                <c:pt idx="977">
                  <c:v>1.8217592592592594E-2</c:v>
                </c:pt>
                <c:pt idx="978">
                  <c:v>1.8229166666666668E-2</c:v>
                </c:pt>
                <c:pt idx="979">
                  <c:v>1.8240740740740741E-2</c:v>
                </c:pt>
                <c:pt idx="980">
                  <c:v>1.8252314814814815E-2</c:v>
                </c:pt>
                <c:pt idx="981">
                  <c:v>1.8263888888888889E-2</c:v>
                </c:pt>
                <c:pt idx="982">
                  <c:v>1.8275462962962962E-2</c:v>
                </c:pt>
                <c:pt idx="983">
                  <c:v>1.8275462962962962E-2</c:v>
                </c:pt>
                <c:pt idx="984">
                  <c:v>1.8287037037037036E-2</c:v>
                </c:pt>
                <c:pt idx="985">
                  <c:v>1.8298611111111113E-2</c:v>
                </c:pt>
                <c:pt idx="986">
                  <c:v>1.8310185185185186E-2</c:v>
                </c:pt>
                <c:pt idx="987">
                  <c:v>1.832175925925926E-2</c:v>
                </c:pt>
                <c:pt idx="988">
                  <c:v>1.8333333333333333E-2</c:v>
                </c:pt>
                <c:pt idx="989">
                  <c:v>1.834490740740741E-2</c:v>
                </c:pt>
                <c:pt idx="990">
                  <c:v>1.8356481481481481E-2</c:v>
                </c:pt>
                <c:pt idx="991">
                  <c:v>1.8368055555555554E-2</c:v>
                </c:pt>
                <c:pt idx="992">
                  <c:v>1.8379629629629628E-2</c:v>
                </c:pt>
                <c:pt idx="993">
                  <c:v>1.8391203703703705E-2</c:v>
                </c:pt>
                <c:pt idx="994">
                  <c:v>1.8402777777777778E-2</c:v>
                </c:pt>
                <c:pt idx="995">
                  <c:v>1.8414351851851852E-2</c:v>
                </c:pt>
                <c:pt idx="996">
                  <c:v>1.8425925925925925E-2</c:v>
                </c:pt>
                <c:pt idx="997">
                  <c:v>1.8437499999999999E-2</c:v>
                </c:pt>
                <c:pt idx="998">
                  <c:v>1.8449074074074073E-2</c:v>
                </c:pt>
                <c:pt idx="999">
                  <c:v>1.8460648148148146E-2</c:v>
                </c:pt>
                <c:pt idx="1000">
                  <c:v>1.8472222222222223E-2</c:v>
                </c:pt>
                <c:pt idx="1001">
                  <c:v>1.8483796296296297E-2</c:v>
                </c:pt>
                <c:pt idx="1002">
                  <c:v>1.849537037037037E-2</c:v>
                </c:pt>
                <c:pt idx="1003">
                  <c:v>1.8506944444444444E-2</c:v>
                </c:pt>
                <c:pt idx="1004">
                  <c:v>1.8518518518518521E-2</c:v>
                </c:pt>
                <c:pt idx="1005">
                  <c:v>1.8530092592592595E-2</c:v>
                </c:pt>
                <c:pt idx="1006">
                  <c:v>1.8541666666666668E-2</c:v>
                </c:pt>
                <c:pt idx="1007">
                  <c:v>1.8553240740740742E-2</c:v>
                </c:pt>
                <c:pt idx="1008">
                  <c:v>1.8564814814814815E-2</c:v>
                </c:pt>
                <c:pt idx="1009">
                  <c:v>1.8576388888888889E-2</c:v>
                </c:pt>
                <c:pt idx="1010">
                  <c:v>1.8587962962962962E-2</c:v>
                </c:pt>
                <c:pt idx="1011">
                  <c:v>1.8599537037037036E-2</c:v>
                </c:pt>
                <c:pt idx="1012">
                  <c:v>1.861111111111111E-2</c:v>
                </c:pt>
                <c:pt idx="1013">
                  <c:v>1.8622685185185183E-2</c:v>
                </c:pt>
                <c:pt idx="1014">
                  <c:v>1.8634259259259257E-2</c:v>
                </c:pt>
                <c:pt idx="1015">
                  <c:v>1.8645833333333334E-2</c:v>
                </c:pt>
                <c:pt idx="1016">
                  <c:v>1.8657407407407407E-2</c:v>
                </c:pt>
                <c:pt idx="1017">
                  <c:v>1.8668981481481481E-2</c:v>
                </c:pt>
                <c:pt idx="1018">
                  <c:v>1.8680555555555554E-2</c:v>
                </c:pt>
                <c:pt idx="1019">
                  <c:v>1.8692129629629631E-2</c:v>
                </c:pt>
                <c:pt idx="1020">
                  <c:v>1.8703703703703705E-2</c:v>
                </c:pt>
                <c:pt idx="1021">
                  <c:v>1.8715277777777779E-2</c:v>
                </c:pt>
                <c:pt idx="1022">
                  <c:v>1.8726851851851852E-2</c:v>
                </c:pt>
                <c:pt idx="1023">
                  <c:v>1.8738425925925926E-2</c:v>
                </c:pt>
                <c:pt idx="1024">
                  <c:v>1.8749999999999999E-2</c:v>
                </c:pt>
                <c:pt idx="1025">
                  <c:v>1.8761574074074073E-2</c:v>
                </c:pt>
                <c:pt idx="1026">
                  <c:v>1.877314814814815E-2</c:v>
                </c:pt>
                <c:pt idx="1027">
                  <c:v>1.8784722222222223E-2</c:v>
                </c:pt>
                <c:pt idx="1028">
                  <c:v>1.8796296296296297E-2</c:v>
                </c:pt>
                <c:pt idx="1029">
                  <c:v>1.8807870370370371E-2</c:v>
                </c:pt>
                <c:pt idx="1030">
                  <c:v>1.8819444444444448E-2</c:v>
                </c:pt>
                <c:pt idx="1031">
                  <c:v>1.8831018518518518E-2</c:v>
                </c:pt>
                <c:pt idx="1032">
                  <c:v>1.8842592592592591E-2</c:v>
                </c:pt>
                <c:pt idx="1033">
                  <c:v>1.8854166666666665E-2</c:v>
                </c:pt>
                <c:pt idx="1034">
                  <c:v>1.8865740740740742E-2</c:v>
                </c:pt>
                <c:pt idx="1035">
                  <c:v>1.8877314814814816E-2</c:v>
                </c:pt>
                <c:pt idx="1036">
                  <c:v>1.8888888888888889E-2</c:v>
                </c:pt>
                <c:pt idx="1037">
                  <c:v>1.8900462962962963E-2</c:v>
                </c:pt>
                <c:pt idx="1038">
                  <c:v>1.8912037037037036E-2</c:v>
                </c:pt>
                <c:pt idx="1039">
                  <c:v>1.892361111111111E-2</c:v>
                </c:pt>
                <c:pt idx="1040">
                  <c:v>1.8935185185185183E-2</c:v>
                </c:pt>
                <c:pt idx="1041">
                  <c:v>1.894675925925926E-2</c:v>
                </c:pt>
                <c:pt idx="1042">
                  <c:v>1.8958333333333334E-2</c:v>
                </c:pt>
                <c:pt idx="1043">
                  <c:v>1.8969907407407408E-2</c:v>
                </c:pt>
                <c:pt idx="1044">
                  <c:v>1.8981481481481481E-2</c:v>
                </c:pt>
                <c:pt idx="1045">
                  <c:v>1.8993055555555558E-2</c:v>
                </c:pt>
                <c:pt idx="1046">
                  <c:v>1.9004629629629632E-2</c:v>
                </c:pt>
                <c:pt idx="1047">
                  <c:v>1.9016203703703705E-2</c:v>
                </c:pt>
                <c:pt idx="1048">
                  <c:v>1.9027777777777779E-2</c:v>
                </c:pt>
                <c:pt idx="1049">
                  <c:v>1.9039351851851852E-2</c:v>
                </c:pt>
                <c:pt idx="1050">
                  <c:v>1.9050925925925926E-2</c:v>
                </c:pt>
                <c:pt idx="1051">
                  <c:v>1.90625E-2</c:v>
                </c:pt>
                <c:pt idx="1052">
                  <c:v>1.9074074074074073E-2</c:v>
                </c:pt>
                <c:pt idx="1053">
                  <c:v>1.9085648148148147E-2</c:v>
                </c:pt>
                <c:pt idx="1054">
                  <c:v>1.909722222222222E-2</c:v>
                </c:pt>
                <c:pt idx="1055">
                  <c:v>1.9108796296296294E-2</c:v>
                </c:pt>
                <c:pt idx="1056">
                  <c:v>1.9120370370370371E-2</c:v>
                </c:pt>
                <c:pt idx="1057">
                  <c:v>1.9131944444444444E-2</c:v>
                </c:pt>
                <c:pt idx="1058">
                  <c:v>1.9143518518518518E-2</c:v>
                </c:pt>
                <c:pt idx="1059">
                  <c:v>1.9155092592592592E-2</c:v>
                </c:pt>
                <c:pt idx="1060">
                  <c:v>1.9166666666666669E-2</c:v>
                </c:pt>
                <c:pt idx="1061">
                  <c:v>1.9178240740740742E-2</c:v>
                </c:pt>
                <c:pt idx="1062">
                  <c:v>1.9189814814814816E-2</c:v>
                </c:pt>
                <c:pt idx="1063">
                  <c:v>1.9201388888888889E-2</c:v>
                </c:pt>
                <c:pt idx="1064">
                  <c:v>1.9212962962962963E-2</c:v>
                </c:pt>
                <c:pt idx="1065">
                  <c:v>1.9224537037037037E-2</c:v>
                </c:pt>
                <c:pt idx="1066">
                  <c:v>1.923611111111111E-2</c:v>
                </c:pt>
                <c:pt idx="1067">
                  <c:v>1.9247685185185184E-2</c:v>
                </c:pt>
                <c:pt idx="1068">
                  <c:v>1.9259259259259261E-2</c:v>
                </c:pt>
                <c:pt idx="1069">
                  <c:v>1.9270833333333334E-2</c:v>
                </c:pt>
                <c:pt idx="1070">
                  <c:v>1.9282407407407408E-2</c:v>
                </c:pt>
                <c:pt idx="1071">
                  <c:v>1.9293981481481485E-2</c:v>
                </c:pt>
                <c:pt idx="1072">
                  <c:v>1.9305555555555555E-2</c:v>
                </c:pt>
                <c:pt idx="1073">
                  <c:v>1.9317129629629629E-2</c:v>
                </c:pt>
                <c:pt idx="1074">
                  <c:v>1.9328703703703702E-2</c:v>
                </c:pt>
                <c:pt idx="1075">
                  <c:v>1.9340277777777779E-2</c:v>
                </c:pt>
                <c:pt idx="1076">
                  <c:v>1.9351851851851853E-2</c:v>
                </c:pt>
                <c:pt idx="1077">
                  <c:v>1.9363425925925926E-2</c:v>
                </c:pt>
                <c:pt idx="1078">
                  <c:v>1.9375E-2</c:v>
                </c:pt>
                <c:pt idx="1079">
                  <c:v>1.9386574074074073E-2</c:v>
                </c:pt>
                <c:pt idx="1080">
                  <c:v>1.9398148148148147E-2</c:v>
                </c:pt>
                <c:pt idx="1081">
                  <c:v>1.9409722222222221E-2</c:v>
                </c:pt>
                <c:pt idx="1082">
                  <c:v>1.9421296296296294E-2</c:v>
                </c:pt>
                <c:pt idx="1083">
                  <c:v>1.9432870370370371E-2</c:v>
                </c:pt>
                <c:pt idx="1084">
                  <c:v>1.9444444444444445E-2</c:v>
                </c:pt>
                <c:pt idx="1085">
                  <c:v>1.9456018518518518E-2</c:v>
                </c:pt>
                <c:pt idx="1086">
                  <c:v>1.9467592592592595E-2</c:v>
                </c:pt>
                <c:pt idx="1087">
                  <c:v>1.9479166666666669E-2</c:v>
                </c:pt>
                <c:pt idx="1088">
                  <c:v>1.9490740740740743E-2</c:v>
                </c:pt>
                <c:pt idx="1089">
                  <c:v>1.9502314814814816E-2</c:v>
                </c:pt>
                <c:pt idx="1090">
                  <c:v>1.951388888888889E-2</c:v>
                </c:pt>
                <c:pt idx="1091">
                  <c:v>1.9525462962962963E-2</c:v>
                </c:pt>
                <c:pt idx="1092">
                  <c:v>1.9537037037037037E-2</c:v>
                </c:pt>
                <c:pt idx="1093">
                  <c:v>1.954861111111111E-2</c:v>
                </c:pt>
                <c:pt idx="1094">
                  <c:v>1.9560185185185184E-2</c:v>
                </c:pt>
                <c:pt idx="1095">
                  <c:v>1.9571759259259257E-2</c:v>
                </c:pt>
                <c:pt idx="1096">
                  <c:v>1.9583333333333331E-2</c:v>
                </c:pt>
                <c:pt idx="1097">
                  <c:v>1.9594907407407405E-2</c:v>
                </c:pt>
                <c:pt idx="1098">
                  <c:v>1.9606481481481482E-2</c:v>
                </c:pt>
                <c:pt idx="1099">
                  <c:v>1.9618055555555555E-2</c:v>
                </c:pt>
                <c:pt idx="1100">
                  <c:v>1.9629629629629629E-2</c:v>
                </c:pt>
                <c:pt idx="1101">
                  <c:v>1.9641203703703706E-2</c:v>
                </c:pt>
                <c:pt idx="1102">
                  <c:v>1.9652777777777779E-2</c:v>
                </c:pt>
                <c:pt idx="1103">
                  <c:v>1.9664351851851853E-2</c:v>
                </c:pt>
                <c:pt idx="1104">
                  <c:v>1.9675925925925927E-2</c:v>
                </c:pt>
                <c:pt idx="1105">
                  <c:v>1.96875E-2</c:v>
                </c:pt>
                <c:pt idx="1106">
                  <c:v>1.9699074074074074E-2</c:v>
                </c:pt>
                <c:pt idx="1107">
                  <c:v>1.9710648148148147E-2</c:v>
                </c:pt>
                <c:pt idx="1108">
                  <c:v>1.9722222222222221E-2</c:v>
                </c:pt>
                <c:pt idx="1109">
                  <c:v>1.9733796296296298E-2</c:v>
                </c:pt>
                <c:pt idx="1110">
                  <c:v>1.9745370370370371E-2</c:v>
                </c:pt>
                <c:pt idx="1111">
                  <c:v>1.9756944444444445E-2</c:v>
                </c:pt>
                <c:pt idx="1112">
                  <c:v>1.9768518518518515E-2</c:v>
                </c:pt>
                <c:pt idx="1113">
                  <c:v>1.9780092592592592E-2</c:v>
                </c:pt>
                <c:pt idx="1114">
                  <c:v>1.9791666666666666E-2</c:v>
                </c:pt>
                <c:pt idx="1115">
                  <c:v>1.9803240740740739E-2</c:v>
                </c:pt>
                <c:pt idx="1116">
                  <c:v>1.9814814814814816E-2</c:v>
                </c:pt>
                <c:pt idx="1117">
                  <c:v>1.982638888888889E-2</c:v>
                </c:pt>
                <c:pt idx="1118">
                  <c:v>1.9837962962962963E-2</c:v>
                </c:pt>
                <c:pt idx="1119">
                  <c:v>1.9849537037037037E-2</c:v>
                </c:pt>
                <c:pt idx="1120">
                  <c:v>1.9861111111111111E-2</c:v>
                </c:pt>
                <c:pt idx="1121">
                  <c:v>1.9872685185185184E-2</c:v>
                </c:pt>
                <c:pt idx="1122">
                  <c:v>1.9884259259259258E-2</c:v>
                </c:pt>
                <c:pt idx="1123">
                  <c:v>1.9895833333333331E-2</c:v>
                </c:pt>
                <c:pt idx="1124">
                  <c:v>1.9907407407407408E-2</c:v>
                </c:pt>
                <c:pt idx="1125">
                  <c:v>1.9918981481481482E-2</c:v>
                </c:pt>
                <c:pt idx="1126">
                  <c:v>1.9930555555555556E-2</c:v>
                </c:pt>
                <c:pt idx="1127">
                  <c:v>1.9942129629629629E-2</c:v>
                </c:pt>
                <c:pt idx="1128">
                  <c:v>1.9953703703703706E-2</c:v>
                </c:pt>
                <c:pt idx="1129">
                  <c:v>1.996527777777778E-2</c:v>
                </c:pt>
                <c:pt idx="1130">
                  <c:v>1.9976851851851853E-2</c:v>
                </c:pt>
                <c:pt idx="1131">
                  <c:v>1.9988425925925927E-2</c:v>
                </c:pt>
                <c:pt idx="1132">
                  <c:v>0.02</c:v>
                </c:pt>
                <c:pt idx="1133">
                  <c:v>2.0011574074074074E-2</c:v>
                </c:pt>
                <c:pt idx="1134">
                  <c:v>2.0023148148148148E-2</c:v>
                </c:pt>
                <c:pt idx="1135">
                  <c:v>2.0034722222222221E-2</c:v>
                </c:pt>
                <c:pt idx="1136">
                  <c:v>2.0046296296296295E-2</c:v>
                </c:pt>
                <c:pt idx="1137">
                  <c:v>2.0057870370370368E-2</c:v>
                </c:pt>
                <c:pt idx="1138">
                  <c:v>2.0069444444444442E-2</c:v>
                </c:pt>
                <c:pt idx="1139">
                  <c:v>2.0081018518518519E-2</c:v>
                </c:pt>
                <c:pt idx="1140">
                  <c:v>2.0092592592592592E-2</c:v>
                </c:pt>
                <c:pt idx="1141">
                  <c:v>2.0104166666666666E-2</c:v>
                </c:pt>
                <c:pt idx="1142">
                  <c:v>2.011574074074074E-2</c:v>
                </c:pt>
                <c:pt idx="1143">
                  <c:v>2.0127314814814817E-2</c:v>
                </c:pt>
                <c:pt idx="1144">
                  <c:v>2.013888888888889E-2</c:v>
                </c:pt>
                <c:pt idx="1145">
                  <c:v>2.0150462962962964E-2</c:v>
                </c:pt>
                <c:pt idx="1146">
                  <c:v>2.0162037037037037E-2</c:v>
                </c:pt>
                <c:pt idx="1147">
                  <c:v>2.0173611111111111E-2</c:v>
                </c:pt>
                <c:pt idx="1148">
                  <c:v>2.0185185185185184E-2</c:v>
                </c:pt>
                <c:pt idx="1149">
                  <c:v>2.0196759259259258E-2</c:v>
                </c:pt>
                <c:pt idx="1150">
                  <c:v>2.0208333333333335E-2</c:v>
                </c:pt>
                <c:pt idx="1151">
                  <c:v>2.0219907407407409E-2</c:v>
                </c:pt>
                <c:pt idx="1152">
                  <c:v>2.0231481481481482E-2</c:v>
                </c:pt>
                <c:pt idx="1153">
                  <c:v>2.0243055555555552E-2</c:v>
                </c:pt>
                <c:pt idx="1154">
                  <c:v>2.0254629629629629E-2</c:v>
                </c:pt>
                <c:pt idx="1155">
                  <c:v>2.0266203703703703E-2</c:v>
                </c:pt>
                <c:pt idx="1156">
                  <c:v>2.0277777777777777E-2</c:v>
                </c:pt>
                <c:pt idx="1157">
                  <c:v>2.028935185185185E-2</c:v>
                </c:pt>
                <c:pt idx="1158">
                  <c:v>2.0300925925925927E-2</c:v>
                </c:pt>
                <c:pt idx="1159">
                  <c:v>2.0312500000000001E-2</c:v>
                </c:pt>
                <c:pt idx="1160">
                  <c:v>2.0324074074074074E-2</c:v>
                </c:pt>
                <c:pt idx="1161">
                  <c:v>2.0335648148148148E-2</c:v>
                </c:pt>
                <c:pt idx="1162">
                  <c:v>2.0347222222222221E-2</c:v>
                </c:pt>
                <c:pt idx="1163">
                  <c:v>2.0358796296296295E-2</c:v>
                </c:pt>
                <c:pt idx="1164">
                  <c:v>2.0370370370370369E-2</c:v>
                </c:pt>
                <c:pt idx="1165">
                  <c:v>2.0381944444444446E-2</c:v>
                </c:pt>
                <c:pt idx="1166">
                  <c:v>2.0393518518518519E-2</c:v>
                </c:pt>
                <c:pt idx="1167">
                  <c:v>2.0405092592592593E-2</c:v>
                </c:pt>
                <c:pt idx="1168">
                  <c:v>2.0416666666666666E-2</c:v>
                </c:pt>
                <c:pt idx="1169">
                  <c:v>2.0428240740740743E-2</c:v>
                </c:pt>
                <c:pt idx="1170">
                  <c:v>2.0439814814814817E-2</c:v>
                </c:pt>
                <c:pt idx="1171">
                  <c:v>2.045138888888889E-2</c:v>
                </c:pt>
                <c:pt idx="1172">
                  <c:v>2.0462962962962964E-2</c:v>
                </c:pt>
                <c:pt idx="1173">
                  <c:v>2.0474537037037038E-2</c:v>
                </c:pt>
                <c:pt idx="1174">
                  <c:v>2.0486111111111111E-2</c:v>
                </c:pt>
                <c:pt idx="1175">
                  <c:v>2.0497685185185185E-2</c:v>
                </c:pt>
                <c:pt idx="1176">
                  <c:v>2.0509259259259258E-2</c:v>
                </c:pt>
                <c:pt idx="1177">
                  <c:v>2.0520833333333332E-2</c:v>
                </c:pt>
                <c:pt idx="1178">
                  <c:v>2.0532407407407405E-2</c:v>
                </c:pt>
                <c:pt idx="1179">
                  <c:v>2.0543981481481479E-2</c:v>
                </c:pt>
                <c:pt idx="1180">
                  <c:v>2.0555555555555556E-2</c:v>
                </c:pt>
                <c:pt idx="1181">
                  <c:v>2.056712962962963E-2</c:v>
                </c:pt>
                <c:pt idx="1182">
                  <c:v>2.0578703703703703E-2</c:v>
                </c:pt>
                <c:pt idx="1183">
                  <c:v>2.0590277777777777E-2</c:v>
                </c:pt>
                <c:pt idx="1184">
                  <c:v>2.0601851851851854E-2</c:v>
                </c:pt>
                <c:pt idx="1185">
                  <c:v>2.0613425925925927E-2</c:v>
                </c:pt>
                <c:pt idx="1186">
                  <c:v>2.0625000000000001E-2</c:v>
                </c:pt>
                <c:pt idx="1187">
                  <c:v>2.0636574074074075E-2</c:v>
                </c:pt>
                <c:pt idx="1188">
                  <c:v>2.0648148148148148E-2</c:v>
                </c:pt>
                <c:pt idx="1189">
                  <c:v>2.0659722222222222E-2</c:v>
                </c:pt>
                <c:pt idx="1190">
                  <c:v>2.0671296296296295E-2</c:v>
                </c:pt>
                <c:pt idx="1191">
                  <c:v>2.0682870370370372E-2</c:v>
                </c:pt>
                <c:pt idx="1192">
                  <c:v>2.0694444444444446E-2</c:v>
                </c:pt>
                <c:pt idx="1193">
                  <c:v>2.0706018518518519E-2</c:v>
                </c:pt>
                <c:pt idx="1194">
                  <c:v>2.071759259259259E-2</c:v>
                </c:pt>
                <c:pt idx="1195">
                  <c:v>2.0729166666666667E-2</c:v>
                </c:pt>
                <c:pt idx="1196">
                  <c:v>2.074074074074074E-2</c:v>
                </c:pt>
                <c:pt idx="1197">
                  <c:v>2.0752314814814814E-2</c:v>
                </c:pt>
                <c:pt idx="1198">
                  <c:v>2.0763888888888887E-2</c:v>
                </c:pt>
                <c:pt idx="1199">
                  <c:v>2.0775462962962964E-2</c:v>
                </c:pt>
                <c:pt idx="1200">
                  <c:v>2.0787037037037038E-2</c:v>
                </c:pt>
                <c:pt idx="1201">
                  <c:v>2.0798611111111111E-2</c:v>
                </c:pt>
                <c:pt idx="1202">
                  <c:v>2.0810185185185185E-2</c:v>
                </c:pt>
                <c:pt idx="1203">
                  <c:v>2.0821759259259259E-2</c:v>
                </c:pt>
                <c:pt idx="1204">
                  <c:v>2.0833333333333332E-2</c:v>
                </c:pt>
                <c:pt idx="1205">
                  <c:v>2.0844907407407406E-2</c:v>
                </c:pt>
                <c:pt idx="1206">
                  <c:v>2.0856481481481479E-2</c:v>
                </c:pt>
                <c:pt idx="1207">
                  <c:v>2.0868055555555556E-2</c:v>
                </c:pt>
                <c:pt idx="1208">
                  <c:v>2.0879629629629626E-2</c:v>
                </c:pt>
                <c:pt idx="1209">
                  <c:v>2.0891203703703703E-2</c:v>
                </c:pt>
                <c:pt idx="1210">
                  <c:v>2.0902777777777781E-2</c:v>
                </c:pt>
                <c:pt idx="1211">
                  <c:v>2.0914351851851851E-2</c:v>
                </c:pt>
                <c:pt idx="1212">
                  <c:v>2.0925925925925928E-2</c:v>
                </c:pt>
                <c:pt idx="1213">
                  <c:v>2.0937499999999998E-2</c:v>
                </c:pt>
                <c:pt idx="1214">
                  <c:v>2.0949074074074075E-2</c:v>
                </c:pt>
                <c:pt idx="1215">
                  <c:v>2.0960648148148148E-2</c:v>
                </c:pt>
                <c:pt idx="1216">
                  <c:v>2.0972222222222222E-2</c:v>
                </c:pt>
                <c:pt idx="1217">
                  <c:v>2.0983796296296296E-2</c:v>
                </c:pt>
                <c:pt idx="1218">
                  <c:v>2.0995370370370373E-2</c:v>
                </c:pt>
                <c:pt idx="1219">
                  <c:v>2.1006944444444443E-2</c:v>
                </c:pt>
                <c:pt idx="1220">
                  <c:v>2.101851851851852E-2</c:v>
                </c:pt>
                <c:pt idx="1221">
                  <c:v>2.1030092592592597E-2</c:v>
                </c:pt>
                <c:pt idx="1222">
                  <c:v>2.1041666666666667E-2</c:v>
                </c:pt>
                <c:pt idx="1223">
                  <c:v>2.1053240740740744E-2</c:v>
                </c:pt>
                <c:pt idx="1224">
                  <c:v>2.1064814814814814E-2</c:v>
                </c:pt>
                <c:pt idx="1225">
                  <c:v>2.1076388888888891E-2</c:v>
                </c:pt>
                <c:pt idx="1226">
                  <c:v>2.1087962962962961E-2</c:v>
                </c:pt>
                <c:pt idx="1227">
                  <c:v>2.1099537037037038E-2</c:v>
                </c:pt>
                <c:pt idx="1228">
                  <c:v>2.1111111111111108E-2</c:v>
                </c:pt>
                <c:pt idx="1229">
                  <c:v>2.1122685185185185E-2</c:v>
                </c:pt>
                <c:pt idx="1230">
                  <c:v>2.1134259259259259E-2</c:v>
                </c:pt>
                <c:pt idx="1231">
                  <c:v>2.1145833333333332E-2</c:v>
                </c:pt>
                <c:pt idx="1232">
                  <c:v>2.1157407407407406E-2</c:v>
                </c:pt>
                <c:pt idx="1233">
                  <c:v>2.1168981481481483E-2</c:v>
                </c:pt>
                <c:pt idx="1234">
                  <c:v>2.1180555555555553E-2</c:v>
                </c:pt>
                <c:pt idx="1235">
                  <c:v>2.119212962962963E-2</c:v>
                </c:pt>
                <c:pt idx="1236">
                  <c:v>2.1203703703703707E-2</c:v>
                </c:pt>
                <c:pt idx="1237">
                  <c:v>2.1215277777777777E-2</c:v>
                </c:pt>
                <c:pt idx="1238">
                  <c:v>2.1226851851851854E-2</c:v>
                </c:pt>
                <c:pt idx="1239">
                  <c:v>2.1238425925925924E-2</c:v>
                </c:pt>
                <c:pt idx="1240">
                  <c:v>2.1250000000000002E-2</c:v>
                </c:pt>
                <c:pt idx="1241">
                  <c:v>2.1261574074074075E-2</c:v>
                </c:pt>
                <c:pt idx="1242">
                  <c:v>2.1273148148148149E-2</c:v>
                </c:pt>
                <c:pt idx="1243">
                  <c:v>2.1284722222222222E-2</c:v>
                </c:pt>
                <c:pt idx="1244">
                  <c:v>2.1296296296296299E-2</c:v>
                </c:pt>
                <c:pt idx="1245">
                  <c:v>2.1307870370370369E-2</c:v>
                </c:pt>
                <c:pt idx="1246">
                  <c:v>2.1319444444444443E-2</c:v>
                </c:pt>
                <c:pt idx="1247">
                  <c:v>2.1331018518518517E-2</c:v>
                </c:pt>
                <c:pt idx="1248">
                  <c:v>2.1342592592592594E-2</c:v>
                </c:pt>
                <c:pt idx="1249">
                  <c:v>2.1354166666666664E-2</c:v>
                </c:pt>
                <c:pt idx="1250">
                  <c:v>2.1365740740740741E-2</c:v>
                </c:pt>
                <c:pt idx="1251">
                  <c:v>2.1377314814814818E-2</c:v>
                </c:pt>
                <c:pt idx="1252">
                  <c:v>2.1388888888888888E-2</c:v>
                </c:pt>
                <c:pt idx="1253">
                  <c:v>2.1400462962962965E-2</c:v>
                </c:pt>
                <c:pt idx="1254">
                  <c:v>2.1412037037037035E-2</c:v>
                </c:pt>
                <c:pt idx="1255">
                  <c:v>2.1423611111111112E-2</c:v>
                </c:pt>
                <c:pt idx="1256">
                  <c:v>2.1435185185185186E-2</c:v>
                </c:pt>
                <c:pt idx="1257">
                  <c:v>2.1446759259259259E-2</c:v>
                </c:pt>
                <c:pt idx="1258">
                  <c:v>2.1458333333333333E-2</c:v>
                </c:pt>
                <c:pt idx="1259">
                  <c:v>2.146990740740741E-2</c:v>
                </c:pt>
                <c:pt idx="1260">
                  <c:v>2.148148148148148E-2</c:v>
                </c:pt>
                <c:pt idx="1261">
                  <c:v>2.1493055555555557E-2</c:v>
                </c:pt>
                <c:pt idx="1262">
                  <c:v>2.1504629629629627E-2</c:v>
                </c:pt>
                <c:pt idx="1263">
                  <c:v>2.1516203703703704E-2</c:v>
                </c:pt>
                <c:pt idx="1264">
                  <c:v>2.1527777777777781E-2</c:v>
                </c:pt>
                <c:pt idx="1265">
                  <c:v>2.1539351851851851E-2</c:v>
                </c:pt>
                <c:pt idx="1266">
                  <c:v>2.1550925925925928E-2</c:v>
                </c:pt>
                <c:pt idx="1267">
                  <c:v>2.1562499999999998E-2</c:v>
                </c:pt>
                <c:pt idx="1268">
                  <c:v>2.1574074074074075E-2</c:v>
                </c:pt>
                <c:pt idx="1269">
                  <c:v>2.1585648148148145E-2</c:v>
                </c:pt>
                <c:pt idx="1270">
                  <c:v>2.1597222222222223E-2</c:v>
                </c:pt>
                <c:pt idx="1271">
                  <c:v>2.1608796296296296E-2</c:v>
                </c:pt>
                <c:pt idx="1272">
                  <c:v>2.162037037037037E-2</c:v>
                </c:pt>
                <c:pt idx="1273">
                  <c:v>2.1631944444444443E-2</c:v>
                </c:pt>
                <c:pt idx="1274">
                  <c:v>2.164351851851852E-2</c:v>
                </c:pt>
                <c:pt idx="1275">
                  <c:v>2.165509259259259E-2</c:v>
                </c:pt>
                <c:pt idx="1276">
                  <c:v>2.1666666666666667E-2</c:v>
                </c:pt>
                <c:pt idx="1277">
                  <c:v>2.1678240740740738E-2</c:v>
                </c:pt>
                <c:pt idx="1278">
                  <c:v>2.1689814814814815E-2</c:v>
                </c:pt>
                <c:pt idx="1279">
                  <c:v>2.1701388888888892E-2</c:v>
                </c:pt>
                <c:pt idx="1280">
                  <c:v>2.1712962962962962E-2</c:v>
                </c:pt>
                <c:pt idx="1281">
                  <c:v>2.1724537037037039E-2</c:v>
                </c:pt>
                <c:pt idx="1282">
                  <c:v>2.1736111111111112E-2</c:v>
                </c:pt>
                <c:pt idx="1283">
                  <c:v>2.1747685185185186E-2</c:v>
                </c:pt>
                <c:pt idx="1284">
                  <c:v>2.1759259259259259E-2</c:v>
                </c:pt>
                <c:pt idx="1285">
                  <c:v>2.1770833333333336E-2</c:v>
                </c:pt>
                <c:pt idx="1286">
                  <c:v>2.1782407407407407E-2</c:v>
                </c:pt>
                <c:pt idx="1287">
                  <c:v>2.179398148148148E-2</c:v>
                </c:pt>
                <c:pt idx="1288">
                  <c:v>2.1805555555555554E-2</c:v>
                </c:pt>
                <c:pt idx="1289">
                  <c:v>2.1817129629629631E-2</c:v>
                </c:pt>
                <c:pt idx="1290">
                  <c:v>2.1828703703703701E-2</c:v>
                </c:pt>
                <c:pt idx="1291">
                  <c:v>2.1840277777777778E-2</c:v>
                </c:pt>
                <c:pt idx="1292">
                  <c:v>2.1851851851851848E-2</c:v>
                </c:pt>
                <c:pt idx="1293">
                  <c:v>2.1863425925925925E-2</c:v>
                </c:pt>
                <c:pt idx="1294">
                  <c:v>2.1875000000000002E-2</c:v>
                </c:pt>
                <c:pt idx="1295">
                  <c:v>2.1875000000000002E-2</c:v>
                </c:pt>
                <c:pt idx="1296">
                  <c:v>2.1886574074074072E-2</c:v>
                </c:pt>
                <c:pt idx="1297">
                  <c:v>2.1898148148148149E-2</c:v>
                </c:pt>
                <c:pt idx="1298">
                  <c:v>2.1909722222222223E-2</c:v>
                </c:pt>
                <c:pt idx="1299">
                  <c:v>2.1921296296296296E-2</c:v>
                </c:pt>
                <c:pt idx="1300">
                  <c:v>2.193287037037037E-2</c:v>
                </c:pt>
                <c:pt idx="1301">
                  <c:v>2.1944444444444447E-2</c:v>
                </c:pt>
                <c:pt idx="1302">
                  <c:v>2.1956018518518517E-2</c:v>
                </c:pt>
                <c:pt idx="1303">
                  <c:v>2.1967592592592594E-2</c:v>
                </c:pt>
                <c:pt idx="1304">
                  <c:v>2.1979166666666664E-2</c:v>
                </c:pt>
                <c:pt idx="1305">
                  <c:v>2.1990740740740741E-2</c:v>
                </c:pt>
                <c:pt idx="1306">
                  <c:v>2.2002314814814818E-2</c:v>
                </c:pt>
                <c:pt idx="1307">
                  <c:v>2.2013888888888888E-2</c:v>
                </c:pt>
                <c:pt idx="1308">
                  <c:v>2.2025462962962958E-2</c:v>
                </c:pt>
                <c:pt idx="1309">
                  <c:v>2.2037037037037036E-2</c:v>
                </c:pt>
                <c:pt idx="1310">
                  <c:v>2.2048611111111113E-2</c:v>
                </c:pt>
                <c:pt idx="1311">
                  <c:v>2.2060185185185183E-2</c:v>
                </c:pt>
                <c:pt idx="1312">
                  <c:v>2.207175925925926E-2</c:v>
                </c:pt>
                <c:pt idx="1313">
                  <c:v>2.2083333333333333E-2</c:v>
                </c:pt>
                <c:pt idx="1314">
                  <c:v>2.2094907407407407E-2</c:v>
                </c:pt>
                <c:pt idx="1315">
                  <c:v>2.210648148148148E-2</c:v>
                </c:pt>
                <c:pt idx="1316">
                  <c:v>2.2118055555555557E-2</c:v>
                </c:pt>
                <c:pt idx="1317">
                  <c:v>2.2129629629629628E-2</c:v>
                </c:pt>
                <c:pt idx="1318">
                  <c:v>2.2141203703703705E-2</c:v>
                </c:pt>
                <c:pt idx="1319">
                  <c:v>2.2152777777777775E-2</c:v>
                </c:pt>
                <c:pt idx="1320">
                  <c:v>2.2164351851851852E-2</c:v>
                </c:pt>
                <c:pt idx="1321">
                  <c:v>2.2175925925925929E-2</c:v>
                </c:pt>
                <c:pt idx="1322">
                  <c:v>2.2187499999999999E-2</c:v>
                </c:pt>
                <c:pt idx="1323">
                  <c:v>2.2199074074074076E-2</c:v>
                </c:pt>
                <c:pt idx="1324">
                  <c:v>2.2210648148148149E-2</c:v>
                </c:pt>
                <c:pt idx="1325">
                  <c:v>2.2222222222222223E-2</c:v>
                </c:pt>
                <c:pt idx="1326">
                  <c:v>2.2233796296296297E-2</c:v>
                </c:pt>
                <c:pt idx="1327">
                  <c:v>2.224537037037037E-2</c:v>
                </c:pt>
                <c:pt idx="1328">
                  <c:v>2.225694444444444E-2</c:v>
                </c:pt>
                <c:pt idx="1329">
                  <c:v>2.2268518518518521E-2</c:v>
                </c:pt>
                <c:pt idx="1330">
                  <c:v>2.2280092592592591E-2</c:v>
                </c:pt>
                <c:pt idx="1331">
                  <c:v>2.2291666666666668E-2</c:v>
                </c:pt>
                <c:pt idx="1332">
                  <c:v>2.2303240740740738E-2</c:v>
                </c:pt>
                <c:pt idx="1333">
                  <c:v>2.2314814814814815E-2</c:v>
                </c:pt>
                <c:pt idx="1334">
                  <c:v>2.2326388888888885E-2</c:v>
                </c:pt>
                <c:pt idx="1335">
                  <c:v>2.2337962962962962E-2</c:v>
                </c:pt>
                <c:pt idx="1336">
                  <c:v>2.2349537037037032E-2</c:v>
                </c:pt>
                <c:pt idx="1337">
                  <c:v>2.2361111111111113E-2</c:v>
                </c:pt>
                <c:pt idx="1338">
                  <c:v>2.2372685185185186E-2</c:v>
                </c:pt>
                <c:pt idx="1339">
                  <c:v>2.238425925925926E-2</c:v>
                </c:pt>
                <c:pt idx="1340">
                  <c:v>2.2395833333333334E-2</c:v>
                </c:pt>
                <c:pt idx="1341">
                  <c:v>2.2407407407407407E-2</c:v>
                </c:pt>
                <c:pt idx="1342">
                  <c:v>2.2418981481481481E-2</c:v>
                </c:pt>
                <c:pt idx="1343">
                  <c:v>2.2430555555555554E-2</c:v>
                </c:pt>
                <c:pt idx="1344">
                  <c:v>2.2442129629629631E-2</c:v>
                </c:pt>
                <c:pt idx="1345">
                  <c:v>2.2453703703703708E-2</c:v>
                </c:pt>
                <c:pt idx="1346">
                  <c:v>2.2465277777777778E-2</c:v>
                </c:pt>
                <c:pt idx="1347">
                  <c:v>2.2476851851851855E-2</c:v>
                </c:pt>
                <c:pt idx="1348">
                  <c:v>2.2488425925925926E-2</c:v>
                </c:pt>
                <c:pt idx="1349">
                  <c:v>2.2499999999999996E-2</c:v>
                </c:pt>
                <c:pt idx="1350">
                  <c:v>2.2511574074074073E-2</c:v>
                </c:pt>
                <c:pt idx="1351">
                  <c:v>2.2523148148148143E-2</c:v>
                </c:pt>
                <c:pt idx="1352">
                  <c:v>2.2534722222222223E-2</c:v>
                </c:pt>
                <c:pt idx="1353">
                  <c:v>2.2546296296296297E-2</c:v>
                </c:pt>
                <c:pt idx="1354">
                  <c:v>2.255787037037037E-2</c:v>
                </c:pt>
                <c:pt idx="1355">
                  <c:v>2.2569444444444444E-2</c:v>
                </c:pt>
                <c:pt idx="1356">
                  <c:v>2.2581018518518518E-2</c:v>
                </c:pt>
                <c:pt idx="1357">
                  <c:v>2.2592592592592591E-2</c:v>
                </c:pt>
                <c:pt idx="1358">
                  <c:v>2.2604166666666665E-2</c:v>
                </c:pt>
                <c:pt idx="1359">
                  <c:v>2.2615740740740742E-2</c:v>
                </c:pt>
                <c:pt idx="1360">
                  <c:v>2.2627314814814819E-2</c:v>
                </c:pt>
                <c:pt idx="1361">
                  <c:v>2.2638888888888889E-2</c:v>
                </c:pt>
                <c:pt idx="1362">
                  <c:v>2.2650462962962966E-2</c:v>
                </c:pt>
                <c:pt idx="1363">
                  <c:v>2.2662037037037036E-2</c:v>
                </c:pt>
                <c:pt idx="1364">
                  <c:v>2.2673611111111113E-2</c:v>
                </c:pt>
                <c:pt idx="1365">
                  <c:v>2.2685185185185183E-2</c:v>
                </c:pt>
                <c:pt idx="1366">
                  <c:v>2.269675925925926E-2</c:v>
                </c:pt>
                <c:pt idx="1367">
                  <c:v>2.2708333333333334E-2</c:v>
                </c:pt>
                <c:pt idx="1368">
                  <c:v>2.2719907407407411E-2</c:v>
                </c:pt>
                <c:pt idx="1369">
                  <c:v>2.2731481481481481E-2</c:v>
                </c:pt>
                <c:pt idx="1370">
                  <c:v>2.2743055555555555E-2</c:v>
                </c:pt>
                <c:pt idx="1371">
                  <c:v>2.2754629629629628E-2</c:v>
                </c:pt>
                <c:pt idx="1372">
                  <c:v>2.2766203703703702E-2</c:v>
                </c:pt>
                <c:pt idx="1373">
                  <c:v>2.2777777777777775E-2</c:v>
                </c:pt>
                <c:pt idx="1374">
                  <c:v>2.2789351851851852E-2</c:v>
                </c:pt>
                <c:pt idx="1375">
                  <c:v>2.2800925925925929E-2</c:v>
                </c:pt>
                <c:pt idx="1376">
                  <c:v>2.2812499999999999E-2</c:v>
                </c:pt>
                <c:pt idx="1377">
                  <c:v>2.2824074074074076E-2</c:v>
                </c:pt>
                <c:pt idx="1378">
                  <c:v>2.2835648148148147E-2</c:v>
                </c:pt>
                <c:pt idx="1379">
                  <c:v>2.2847222222222224E-2</c:v>
                </c:pt>
                <c:pt idx="1380">
                  <c:v>2.2858796296296294E-2</c:v>
                </c:pt>
                <c:pt idx="1381">
                  <c:v>2.2870370370370371E-2</c:v>
                </c:pt>
                <c:pt idx="1382">
                  <c:v>2.2881944444444444E-2</c:v>
                </c:pt>
                <c:pt idx="1383">
                  <c:v>2.2893518518518521E-2</c:v>
                </c:pt>
                <c:pt idx="1384">
                  <c:v>2.2905092592592591E-2</c:v>
                </c:pt>
                <c:pt idx="1385">
                  <c:v>2.2916666666666669E-2</c:v>
                </c:pt>
                <c:pt idx="1386">
                  <c:v>2.2928240740740739E-2</c:v>
                </c:pt>
                <c:pt idx="1387">
                  <c:v>2.2939814814814816E-2</c:v>
                </c:pt>
                <c:pt idx="1388">
                  <c:v>2.2951388888888886E-2</c:v>
                </c:pt>
                <c:pt idx="1389">
                  <c:v>2.2962962962962966E-2</c:v>
                </c:pt>
                <c:pt idx="1390">
                  <c:v>2.297453703703704E-2</c:v>
                </c:pt>
                <c:pt idx="1391">
                  <c:v>2.298611111111111E-2</c:v>
                </c:pt>
                <c:pt idx="1392">
                  <c:v>2.2997685185185187E-2</c:v>
                </c:pt>
                <c:pt idx="1393">
                  <c:v>2.3009259259259257E-2</c:v>
                </c:pt>
                <c:pt idx="1394">
                  <c:v>2.3020833333333334E-2</c:v>
                </c:pt>
                <c:pt idx="1395">
                  <c:v>2.3032407407407404E-2</c:v>
                </c:pt>
                <c:pt idx="1396">
                  <c:v>2.3043981481481481E-2</c:v>
                </c:pt>
                <c:pt idx="1397">
                  <c:v>2.3055555555555555E-2</c:v>
                </c:pt>
                <c:pt idx="1398">
                  <c:v>2.3067129629629632E-2</c:v>
                </c:pt>
                <c:pt idx="1399">
                  <c:v>2.3078703703703702E-2</c:v>
                </c:pt>
                <c:pt idx="1400">
                  <c:v>2.3090277777777779E-2</c:v>
                </c:pt>
                <c:pt idx="1401">
                  <c:v>2.3101851851851849E-2</c:v>
                </c:pt>
                <c:pt idx="1402">
                  <c:v>2.3113425925925926E-2</c:v>
                </c:pt>
                <c:pt idx="1403">
                  <c:v>2.3124999999999996E-2</c:v>
                </c:pt>
                <c:pt idx="1404">
                  <c:v>2.3136574074074077E-2</c:v>
                </c:pt>
                <c:pt idx="1405">
                  <c:v>2.314814814814815E-2</c:v>
                </c:pt>
                <c:pt idx="1406">
                  <c:v>2.3159722222222224E-2</c:v>
                </c:pt>
                <c:pt idx="1407">
                  <c:v>2.3171296296296297E-2</c:v>
                </c:pt>
                <c:pt idx="1408">
                  <c:v>2.3182870370370371E-2</c:v>
                </c:pt>
                <c:pt idx="1409">
                  <c:v>2.3194444444444445E-2</c:v>
                </c:pt>
                <c:pt idx="1410">
                  <c:v>2.3206018518518515E-2</c:v>
                </c:pt>
                <c:pt idx="1411">
                  <c:v>2.3217592592592592E-2</c:v>
                </c:pt>
                <c:pt idx="1412">
                  <c:v>2.3229166666666665E-2</c:v>
                </c:pt>
                <c:pt idx="1413">
                  <c:v>2.3240740740740742E-2</c:v>
                </c:pt>
                <c:pt idx="1414">
                  <c:v>2.3252314814814812E-2</c:v>
                </c:pt>
                <c:pt idx="1415">
                  <c:v>2.326388888888889E-2</c:v>
                </c:pt>
                <c:pt idx="1416">
                  <c:v>2.327546296296296E-2</c:v>
                </c:pt>
                <c:pt idx="1417">
                  <c:v>2.3287037037037037E-2</c:v>
                </c:pt>
                <c:pt idx="1418">
                  <c:v>2.3298611111111107E-2</c:v>
                </c:pt>
                <c:pt idx="1419">
                  <c:v>2.3310185185185187E-2</c:v>
                </c:pt>
                <c:pt idx="1420">
                  <c:v>2.3321759259259261E-2</c:v>
                </c:pt>
                <c:pt idx="1421">
                  <c:v>2.3333333333333334E-2</c:v>
                </c:pt>
                <c:pt idx="1422">
                  <c:v>2.3344907407407408E-2</c:v>
                </c:pt>
                <c:pt idx="1423">
                  <c:v>2.3356481481481482E-2</c:v>
                </c:pt>
                <c:pt idx="1424">
                  <c:v>2.3368055555555555E-2</c:v>
                </c:pt>
                <c:pt idx="1425">
                  <c:v>2.3379629629629629E-2</c:v>
                </c:pt>
                <c:pt idx="1426">
                  <c:v>2.3391203703703702E-2</c:v>
                </c:pt>
                <c:pt idx="1427">
                  <c:v>2.3402777777777783E-2</c:v>
                </c:pt>
                <c:pt idx="1428">
                  <c:v>2.3414351851851853E-2</c:v>
                </c:pt>
                <c:pt idx="1429">
                  <c:v>2.342592592592593E-2</c:v>
                </c:pt>
                <c:pt idx="1430">
                  <c:v>2.34375E-2</c:v>
                </c:pt>
                <c:pt idx="1431">
                  <c:v>2.344907407407407E-2</c:v>
                </c:pt>
                <c:pt idx="1432">
                  <c:v>2.3460648148148147E-2</c:v>
                </c:pt>
                <c:pt idx="1433">
                  <c:v>2.3472222222222217E-2</c:v>
                </c:pt>
                <c:pt idx="1434">
                  <c:v>2.3483796296296298E-2</c:v>
                </c:pt>
                <c:pt idx="1435">
                  <c:v>2.3495370370370371E-2</c:v>
                </c:pt>
                <c:pt idx="1436">
                  <c:v>2.3506944444444445E-2</c:v>
                </c:pt>
                <c:pt idx="1437">
                  <c:v>2.3518518518518518E-2</c:v>
                </c:pt>
                <c:pt idx="1438">
                  <c:v>2.3530092592592592E-2</c:v>
                </c:pt>
                <c:pt idx="1439">
                  <c:v>2.3541666666666666E-2</c:v>
                </c:pt>
                <c:pt idx="1440">
                  <c:v>2.3553240740740739E-2</c:v>
                </c:pt>
                <c:pt idx="1441">
                  <c:v>2.3564814814814813E-2</c:v>
                </c:pt>
                <c:pt idx="1442">
                  <c:v>2.3576388888888893E-2</c:v>
                </c:pt>
                <c:pt idx="1443">
                  <c:v>2.3587962962962963E-2</c:v>
                </c:pt>
                <c:pt idx="1444">
                  <c:v>2.359953703703704E-2</c:v>
                </c:pt>
                <c:pt idx="1445">
                  <c:v>2.361111111111111E-2</c:v>
                </c:pt>
                <c:pt idx="1446">
                  <c:v>2.3622685185185188E-2</c:v>
                </c:pt>
                <c:pt idx="1447">
                  <c:v>2.3634259259259258E-2</c:v>
                </c:pt>
                <c:pt idx="1448">
                  <c:v>2.3645833333333335E-2</c:v>
                </c:pt>
                <c:pt idx="1449">
                  <c:v>2.3657407407407408E-2</c:v>
                </c:pt>
                <c:pt idx="1450">
                  <c:v>2.3668981481481485E-2</c:v>
                </c:pt>
                <c:pt idx="1451">
                  <c:v>2.3680555555555555E-2</c:v>
                </c:pt>
                <c:pt idx="1452">
                  <c:v>2.3692129629629629E-2</c:v>
                </c:pt>
                <c:pt idx="1453">
                  <c:v>2.3703703703703703E-2</c:v>
                </c:pt>
                <c:pt idx="1454">
                  <c:v>2.3715277777777776E-2</c:v>
                </c:pt>
                <c:pt idx="1455">
                  <c:v>2.372685185185185E-2</c:v>
                </c:pt>
                <c:pt idx="1456">
                  <c:v>2.3738425925925923E-2</c:v>
                </c:pt>
                <c:pt idx="1457">
                  <c:v>2.3750000000000004E-2</c:v>
                </c:pt>
                <c:pt idx="1458">
                  <c:v>2.3761574074074074E-2</c:v>
                </c:pt>
                <c:pt idx="1459">
                  <c:v>2.3773148148148151E-2</c:v>
                </c:pt>
                <c:pt idx="1460">
                  <c:v>2.3784722222222221E-2</c:v>
                </c:pt>
                <c:pt idx="1461">
                  <c:v>2.3796296296296298E-2</c:v>
                </c:pt>
                <c:pt idx="1462">
                  <c:v>2.3807870370370368E-2</c:v>
                </c:pt>
                <c:pt idx="1463">
                  <c:v>2.3819444444444445E-2</c:v>
                </c:pt>
                <c:pt idx="1464">
                  <c:v>2.3831018518518519E-2</c:v>
                </c:pt>
                <c:pt idx="1465">
                  <c:v>2.3842592592592596E-2</c:v>
                </c:pt>
                <c:pt idx="1466">
                  <c:v>2.3854166666666666E-2</c:v>
                </c:pt>
                <c:pt idx="1467">
                  <c:v>2.3865740740740743E-2</c:v>
                </c:pt>
                <c:pt idx="1468">
                  <c:v>2.3877314814814813E-2</c:v>
                </c:pt>
                <c:pt idx="1469">
                  <c:v>2.388888888888889E-2</c:v>
                </c:pt>
                <c:pt idx="1470">
                  <c:v>2.390046296296296E-2</c:v>
                </c:pt>
                <c:pt idx="1471">
                  <c:v>2.3912037037037034E-2</c:v>
                </c:pt>
                <c:pt idx="1472">
                  <c:v>2.3923611111111114E-2</c:v>
                </c:pt>
                <c:pt idx="1473">
                  <c:v>2.3935185185185184E-2</c:v>
                </c:pt>
                <c:pt idx="1474">
                  <c:v>2.3946759259259261E-2</c:v>
                </c:pt>
                <c:pt idx="1475">
                  <c:v>2.3958333333333331E-2</c:v>
                </c:pt>
                <c:pt idx="1476">
                  <c:v>2.3969907407407409E-2</c:v>
                </c:pt>
                <c:pt idx="1477">
                  <c:v>2.3981481481481479E-2</c:v>
                </c:pt>
                <c:pt idx="1478">
                  <c:v>2.3993055555555556E-2</c:v>
                </c:pt>
                <c:pt idx="1479">
                  <c:v>2.4004629629629629E-2</c:v>
                </c:pt>
                <c:pt idx="1480">
                  <c:v>2.4016203703703706E-2</c:v>
                </c:pt>
                <c:pt idx="1481">
                  <c:v>2.4027777777777776E-2</c:v>
                </c:pt>
                <c:pt idx="1482">
                  <c:v>2.4039351851851853E-2</c:v>
                </c:pt>
                <c:pt idx="1483">
                  <c:v>2.4050925925925924E-2</c:v>
                </c:pt>
                <c:pt idx="1484">
                  <c:v>2.4062500000000001E-2</c:v>
                </c:pt>
                <c:pt idx="1485">
                  <c:v>2.4074074074074071E-2</c:v>
                </c:pt>
                <c:pt idx="1486">
                  <c:v>2.4085648148148148E-2</c:v>
                </c:pt>
                <c:pt idx="1487">
                  <c:v>2.4097222222222225E-2</c:v>
                </c:pt>
                <c:pt idx="1488">
                  <c:v>2.4108796296296298E-2</c:v>
                </c:pt>
                <c:pt idx="1489">
                  <c:v>2.4120370370370372E-2</c:v>
                </c:pt>
                <c:pt idx="1490">
                  <c:v>2.4131944444444445E-2</c:v>
                </c:pt>
                <c:pt idx="1491">
                  <c:v>2.4143518518518519E-2</c:v>
                </c:pt>
                <c:pt idx="1492">
                  <c:v>2.4155092592592589E-2</c:v>
                </c:pt>
                <c:pt idx="1493">
                  <c:v>2.4166666666666666E-2</c:v>
                </c:pt>
                <c:pt idx="1494">
                  <c:v>2.417824074074074E-2</c:v>
                </c:pt>
                <c:pt idx="1495">
                  <c:v>2.4189814814814817E-2</c:v>
                </c:pt>
                <c:pt idx="1496">
                  <c:v>2.4201388888888887E-2</c:v>
                </c:pt>
                <c:pt idx="1497">
                  <c:v>2.4212962962962964E-2</c:v>
                </c:pt>
                <c:pt idx="1498">
                  <c:v>2.4224537037037034E-2</c:v>
                </c:pt>
                <c:pt idx="1499">
                  <c:v>2.4236111111111111E-2</c:v>
                </c:pt>
                <c:pt idx="1500">
                  <c:v>2.4247685185185181E-2</c:v>
                </c:pt>
                <c:pt idx="1501">
                  <c:v>2.4259259259259258E-2</c:v>
                </c:pt>
                <c:pt idx="1502">
                  <c:v>2.4270833333333335E-2</c:v>
                </c:pt>
                <c:pt idx="1503">
                  <c:v>2.4282407407407409E-2</c:v>
                </c:pt>
                <c:pt idx="1504">
                  <c:v>2.4293981481481482E-2</c:v>
                </c:pt>
                <c:pt idx="1505">
                  <c:v>2.4305555555555556E-2</c:v>
                </c:pt>
                <c:pt idx="1506">
                  <c:v>2.431712962962963E-2</c:v>
                </c:pt>
                <c:pt idx="1507">
                  <c:v>2.4328703703703703E-2</c:v>
                </c:pt>
                <c:pt idx="1508">
                  <c:v>2.4340277777777777E-2</c:v>
                </c:pt>
                <c:pt idx="1509">
                  <c:v>2.4351851851851857E-2</c:v>
                </c:pt>
                <c:pt idx="1510">
                  <c:v>2.4363425925925927E-2</c:v>
                </c:pt>
                <c:pt idx="1511">
                  <c:v>2.4375000000000004E-2</c:v>
                </c:pt>
                <c:pt idx="1512">
                  <c:v>2.4386574074074074E-2</c:v>
                </c:pt>
                <c:pt idx="1513">
                  <c:v>2.4398148148148145E-2</c:v>
                </c:pt>
                <c:pt idx="1514">
                  <c:v>2.4409722222222222E-2</c:v>
                </c:pt>
                <c:pt idx="1515">
                  <c:v>2.4421296296296292E-2</c:v>
                </c:pt>
                <c:pt idx="1516">
                  <c:v>2.4432870370370369E-2</c:v>
                </c:pt>
                <c:pt idx="1517">
                  <c:v>2.4444444444444446E-2</c:v>
                </c:pt>
                <c:pt idx="1518">
                  <c:v>2.4456018518518519E-2</c:v>
                </c:pt>
                <c:pt idx="1519">
                  <c:v>2.4467592592592593E-2</c:v>
                </c:pt>
                <c:pt idx="1520">
                  <c:v>2.4479166666666666E-2</c:v>
                </c:pt>
                <c:pt idx="1521">
                  <c:v>2.449074074074074E-2</c:v>
                </c:pt>
                <c:pt idx="1522">
                  <c:v>2.4502314814814814E-2</c:v>
                </c:pt>
                <c:pt idx="1523">
                  <c:v>2.4513888888888887E-2</c:v>
                </c:pt>
                <c:pt idx="1524">
                  <c:v>2.4525462962962968E-2</c:v>
                </c:pt>
                <c:pt idx="1525">
                  <c:v>2.4537037037037038E-2</c:v>
                </c:pt>
                <c:pt idx="1526">
                  <c:v>2.4548611111111115E-2</c:v>
                </c:pt>
                <c:pt idx="1527">
                  <c:v>2.4560185185185185E-2</c:v>
                </c:pt>
                <c:pt idx="1528">
                  <c:v>2.4571759259259262E-2</c:v>
                </c:pt>
                <c:pt idx="1529">
                  <c:v>2.4583333333333332E-2</c:v>
                </c:pt>
                <c:pt idx="1530">
                  <c:v>2.4594907407407409E-2</c:v>
                </c:pt>
                <c:pt idx="1531">
                  <c:v>2.4606481481481479E-2</c:v>
                </c:pt>
                <c:pt idx="1532">
                  <c:v>2.461805555555556E-2</c:v>
                </c:pt>
                <c:pt idx="1533">
                  <c:v>2.462962962962963E-2</c:v>
                </c:pt>
                <c:pt idx="1534">
                  <c:v>2.4641203703703703E-2</c:v>
                </c:pt>
                <c:pt idx="1535">
                  <c:v>2.4652777777777777E-2</c:v>
                </c:pt>
                <c:pt idx="1536">
                  <c:v>2.4664351851851851E-2</c:v>
                </c:pt>
                <c:pt idx="1537">
                  <c:v>2.4675925925925924E-2</c:v>
                </c:pt>
                <c:pt idx="1538">
                  <c:v>2.4687499999999998E-2</c:v>
                </c:pt>
                <c:pt idx="1539">
                  <c:v>2.4699074074074078E-2</c:v>
                </c:pt>
                <c:pt idx="1540">
                  <c:v>2.4710648148148148E-2</c:v>
                </c:pt>
                <c:pt idx="1541">
                  <c:v>2.4722222222222225E-2</c:v>
                </c:pt>
                <c:pt idx="1542">
                  <c:v>2.4733796296296295E-2</c:v>
                </c:pt>
                <c:pt idx="1543">
                  <c:v>2.4745370370370372E-2</c:v>
                </c:pt>
                <c:pt idx="1544">
                  <c:v>2.4756944444444443E-2</c:v>
                </c:pt>
                <c:pt idx="1545">
                  <c:v>2.476851851851852E-2</c:v>
                </c:pt>
                <c:pt idx="1546">
                  <c:v>2.478009259259259E-2</c:v>
                </c:pt>
                <c:pt idx="1547">
                  <c:v>2.479166666666667E-2</c:v>
                </c:pt>
                <c:pt idx="1548">
                  <c:v>2.480324074074074E-2</c:v>
                </c:pt>
                <c:pt idx="1549">
                  <c:v>2.4814814814814817E-2</c:v>
                </c:pt>
                <c:pt idx="1550">
                  <c:v>2.4826388888888887E-2</c:v>
                </c:pt>
                <c:pt idx="1551">
                  <c:v>2.4837962962962964E-2</c:v>
                </c:pt>
                <c:pt idx="1552">
                  <c:v>2.4849537037037035E-2</c:v>
                </c:pt>
                <c:pt idx="1553">
                  <c:v>2.4861111111111108E-2</c:v>
                </c:pt>
                <c:pt idx="1554">
                  <c:v>2.4872685185185189E-2</c:v>
                </c:pt>
                <c:pt idx="1555">
                  <c:v>2.4884259259259259E-2</c:v>
                </c:pt>
                <c:pt idx="1556">
                  <c:v>2.4895833333333336E-2</c:v>
                </c:pt>
                <c:pt idx="1557">
                  <c:v>2.4907407407407406E-2</c:v>
                </c:pt>
                <c:pt idx="1558">
                  <c:v>2.4918981481481483E-2</c:v>
                </c:pt>
                <c:pt idx="1559">
                  <c:v>2.4930555555555553E-2</c:v>
                </c:pt>
                <c:pt idx="1560">
                  <c:v>2.494212962962963E-2</c:v>
                </c:pt>
                <c:pt idx="1561">
                  <c:v>2.49537037037037E-2</c:v>
                </c:pt>
                <c:pt idx="1562">
                  <c:v>2.4965277777777781E-2</c:v>
                </c:pt>
                <c:pt idx="1563">
                  <c:v>2.4976851851851851E-2</c:v>
                </c:pt>
                <c:pt idx="1564">
                  <c:v>2.4988425925925928E-2</c:v>
                </c:pt>
                <c:pt idx="1565">
                  <c:v>2.4999999999999998E-2</c:v>
                </c:pt>
                <c:pt idx="1566">
                  <c:v>2.5011574074074075E-2</c:v>
                </c:pt>
                <c:pt idx="1567">
                  <c:v>2.5023148148148145E-2</c:v>
                </c:pt>
                <c:pt idx="1568">
                  <c:v>2.5034722222222222E-2</c:v>
                </c:pt>
                <c:pt idx="1569">
                  <c:v>2.5046296296296299E-2</c:v>
                </c:pt>
                <c:pt idx="1570">
                  <c:v>2.5057870370370373E-2</c:v>
                </c:pt>
                <c:pt idx="1571">
                  <c:v>2.5069444444444446E-2</c:v>
                </c:pt>
                <c:pt idx="1572">
                  <c:v>2.508101851851852E-2</c:v>
                </c:pt>
                <c:pt idx="1573">
                  <c:v>2.5092592592592593E-2</c:v>
                </c:pt>
                <c:pt idx="1574">
                  <c:v>2.5104166666666664E-2</c:v>
                </c:pt>
                <c:pt idx="1575">
                  <c:v>2.5115740740740741E-2</c:v>
                </c:pt>
                <c:pt idx="1576">
                  <c:v>2.5127314814814811E-2</c:v>
                </c:pt>
                <c:pt idx="1577">
                  <c:v>2.5138888888888891E-2</c:v>
                </c:pt>
                <c:pt idx="1578">
                  <c:v>2.5150462962962961E-2</c:v>
                </c:pt>
                <c:pt idx="1579">
                  <c:v>2.5162037037037038E-2</c:v>
                </c:pt>
                <c:pt idx="1580">
                  <c:v>2.5173611111111108E-2</c:v>
                </c:pt>
                <c:pt idx="1581">
                  <c:v>2.5185185185185185E-2</c:v>
                </c:pt>
                <c:pt idx="1582">
                  <c:v>2.5196759259259256E-2</c:v>
                </c:pt>
                <c:pt idx="1583">
                  <c:v>2.5208333333333333E-2</c:v>
                </c:pt>
                <c:pt idx="1584">
                  <c:v>2.521990740740741E-2</c:v>
                </c:pt>
                <c:pt idx="1585">
                  <c:v>2.5231481481481483E-2</c:v>
                </c:pt>
                <c:pt idx="1586">
                  <c:v>2.5243055555555557E-2</c:v>
                </c:pt>
                <c:pt idx="1587">
                  <c:v>2.525462962962963E-2</c:v>
                </c:pt>
                <c:pt idx="1588">
                  <c:v>2.5266203703703704E-2</c:v>
                </c:pt>
                <c:pt idx="1589">
                  <c:v>2.5277777777777777E-2</c:v>
                </c:pt>
                <c:pt idx="1590">
                  <c:v>2.5289351851851851E-2</c:v>
                </c:pt>
                <c:pt idx="1591">
                  <c:v>2.5300925925925925E-2</c:v>
                </c:pt>
                <c:pt idx="1592">
                  <c:v>2.5312500000000002E-2</c:v>
                </c:pt>
                <c:pt idx="1593">
                  <c:v>2.5324074074074079E-2</c:v>
                </c:pt>
                <c:pt idx="1594">
                  <c:v>2.5335648148148149E-2</c:v>
                </c:pt>
                <c:pt idx="1595">
                  <c:v>2.5347222222222219E-2</c:v>
                </c:pt>
                <c:pt idx="1596">
                  <c:v>2.5358796296296296E-2</c:v>
                </c:pt>
                <c:pt idx="1597">
                  <c:v>2.5370370370370366E-2</c:v>
                </c:pt>
                <c:pt idx="1598">
                  <c:v>2.5381944444444443E-2</c:v>
                </c:pt>
                <c:pt idx="1599">
                  <c:v>2.539351851851852E-2</c:v>
                </c:pt>
                <c:pt idx="1600">
                  <c:v>2.5405092592592594E-2</c:v>
                </c:pt>
                <c:pt idx="1601">
                  <c:v>2.5416666666666667E-2</c:v>
                </c:pt>
                <c:pt idx="1602">
                  <c:v>2.5428240740740741E-2</c:v>
                </c:pt>
                <c:pt idx="1603">
                  <c:v>2.5439814814814814E-2</c:v>
                </c:pt>
                <c:pt idx="1604">
                  <c:v>2.5451388888888888E-2</c:v>
                </c:pt>
                <c:pt idx="1605">
                  <c:v>2.5462962962962962E-2</c:v>
                </c:pt>
                <c:pt idx="1606">
                  <c:v>2.5474537037037035E-2</c:v>
                </c:pt>
                <c:pt idx="1607">
                  <c:v>2.5486111111111112E-2</c:v>
                </c:pt>
                <c:pt idx="1608">
                  <c:v>2.5497685185185189E-2</c:v>
                </c:pt>
                <c:pt idx="1609">
                  <c:v>2.5509259259259259E-2</c:v>
                </c:pt>
                <c:pt idx="1610">
                  <c:v>2.5520833333333336E-2</c:v>
                </c:pt>
                <c:pt idx="1611">
                  <c:v>2.5532407407407406E-2</c:v>
                </c:pt>
                <c:pt idx="1612">
                  <c:v>2.5543981481481483E-2</c:v>
                </c:pt>
                <c:pt idx="1613">
                  <c:v>2.5555555555555554E-2</c:v>
                </c:pt>
                <c:pt idx="1614">
                  <c:v>2.5567129629629634E-2</c:v>
                </c:pt>
                <c:pt idx="1615">
                  <c:v>2.5567129629629634E-2</c:v>
                </c:pt>
                <c:pt idx="1616">
                  <c:v>2.5578703703703704E-2</c:v>
                </c:pt>
                <c:pt idx="1617">
                  <c:v>2.5590277777777778E-2</c:v>
                </c:pt>
                <c:pt idx="1618">
                  <c:v>2.5601851851851851E-2</c:v>
                </c:pt>
                <c:pt idx="1619">
                  <c:v>2.5613425925925925E-2</c:v>
                </c:pt>
                <c:pt idx="1620">
                  <c:v>2.5624999999999998E-2</c:v>
                </c:pt>
                <c:pt idx="1621">
                  <c:v>2.5636574074074072E-2</c:v>
                </c:pt>
                <c:pt idx="1622">
                  <c:v>2.5648148148148146E-2</c:v>
                </c:pt>
                <c:pt idx="1623">
                  <c:v>2.5659722222222223E-2</c:v>
                </c:pt>
                <c:pt idx="1624">
                  <c:v>2.56712962962963E-2</c:v>
                </c:pt>
                <c:pt idx="1625">
                  <c:v>2.568287037037037E-2</c:v>
                </c:pt>
                <c:pt idx="1626">
                  <c:v>2.5694444444444447E-2</c:v>
                </c:pt>
                <c:pt idx="1627">
                  <c:v>2.5706018518518517E-2</c:v>
                </c:pt>
                <c:pt idx="1628">
                  <c:v>2.5717592592592594E-2</c:v>
                </c:pt>
                <c:pt idx="1629">
                  <c:v>2.5729166666666664E-2</c:v>
                </c:pt>
                <c:pt idx="1630">
                  <c:v>2.5740740740740745E-2</c:v>
                </c:pt>
                <c:pt idx="1631">
                  <c:v>2.5752314814814815E-2</c:v>
                </c:pt>
                <c:pt idx="1632">
                  <c:v>2.5763888888888892E-2</c:v>
                </c:pt>
                <c:pt idx="1633">
                  <c:v>2.5775462962962962E-2</c:v>
                </c:pt>
                <c:pt idx="1634">
                  <c:v>2.5787037037037039E-2</c:v>
                </c:pt>
                <c:pt idx="1635">
                  <c:v>2.5798611111111109E-2</c:v>
                </c:pt>
                <c:pt idx="1636">
                  <c:v>2.5810185185185183E-2</c:v>
                </c:pt>
                <c:pt idx="1637">
                  <c:v>2.5821759259259256E-2</c:v>
                </c:pt>
                <c:pt idx="1638">
                  <c:v>2.5833333333333333E-2</c:v>
                </c:pt>
                <c:pt idx="1639">
                  <c:v>2.584490740740741E-2</c:v>
                </c:pt>
                <c:pt idx="1640">
                  <c:v>2.585648148148148E-2</c:v>
                </c:pt>
                <c:pt idx="1641">
                  <c:v>2.5868055555555557E-2</c:v>
                </c:pt>
                <c:pt idx="1642">
                  <c:v>2.5879629629629627E-2</c:v>
                </c:pt>
                <c:pt idx="1643">
                  <c:v>2.5891203703703704E-2</c:v>
                </c:pt>
                <c:pt idx="1644">
                  <c:v>2.5902777777777775E-2</c:v>
                </c:pt>
                <c:pt idx="1645">
                  <c:v>2.5914351851851855E-2</c:v>
                </c:pt>
                <c:pt idx="1646">
                  <c:v>2.5925925925925925E-2</c:v>
                </c:pt>
                <c:pt idx="1647">
                  <c:v>2.5937500000000002E-2</c:v>
                </c:pt>
                <c:pt idx="1648">
                  <c:v>2.5949074074074072E-2</c:v>
                </c:pt>
                <c:pt idx="1649">
                  <c:v>2.5960648148148149E-2</c:v>
                </c:pt>
                <c:pt idx="1650">
                  <c:v>2.5972222222222219E-2</c:v>
                </c:pt>
                <c:pt idx="1651">
                  <c:v>2.5983796296296297E-2</c:v>
                </c:pt>
                <c:pt idx="1652">
                  <c:v>2.5995370370370367E-2</c:v>
                </c:pt>
                <c:pt idx="1653">
                  <c:v>2.6006944444444447E-2</c:v>
                </c:pt>
                <c:pt idx="1654">
                  <c:v>2.6018518518518521E-2</c:v>
                </c:pt>
                <c:pt idx="1655">
                  <c:v>2.6030092592592594E-2</c:v>
                </c:pt>
                <c:pt idx="1656">
                  <c:v>2.6041666666666668E-2</c:v>
                </c:pt>
                <c:pt idx="1657">
                  <c:v>2.6053240740740738E-2</c:v>
                </c:pt>
                <c:pt idx="1658">
                  <c:v>2.6064814814814815E-2</c:v>
                </c:pt>
                <c:pt idx="1659">
                  <c:v>2.6076388888888885E-2</c:v>
                </c:pt>
                <c:pt idx="1660">
                  <c:v>2.6087962962962966E-2</c:v>
                </c:pt>
                <c:pt idx="1661">
                  <c:v>2.6099537037037036E-2</c:v>
                </c:pt>
                <c:pt idx="1662">
                  <c:v>2.6111111111111113E-2</c:v>
                </c:pt>
                <c:pt idx="1663">
                  <c:v>2.6122685185185183E-2</c:v>
                </c:pt>
                <c:pt idx="1664">
                  <c:v>2.613425925925926E-2</c:v>
                </c:pt>
                <c:pt idx="1665">
                  <c:v>2.614583333333333E-2</c:v>
                </c:pt>
                <c:pt idx="1666">
                  <c:v>2.6157407407407407E-2</c:v>
                </c:pt>
                <c:pt idx="1667">
                  <c:v>2.6168981481481477E-2</c:v>
                </c:pt>
                <c:pt idx="1668">
                  <c:v>2.6180555555555558E-2</c:v>
                </c:pt>
                <c:pt idx="1669">
                  <c:v>2.6192129629629631E-2</c:v>
                </c:pt>
                <c:pt idx="1670">
                  <c:v>2.6203703703703705E-2</c:v>
                </c:pt>
                <c:pt idx="1671">
                  <c:v>2.6215277777777778E-2</c:v>
                </c:pt>
                <c:pt idx="1672">
                  <c:v>2.6226851851851852E-2</c:v>
                </c:pt>
                <c:pt idx="1673">
                  <c:v>2.6238425925925925E-2</c:v>
                </c:pt>
                <c:pt idx="1674">
                  <c:v>2.6249999999999999E-2</c:v>
                </c:pt>
                <c:pt idx="1675">
                  <c:v>2.6261574074074076E-2</c:v>
                </c:pt>
                <c:pt idx="1676">
                  <c:v>2.6273148148148153E-2</c:v>
                </c:pt>
                <c:pt idx="1677">
                  <c:v>2.6284722222222223E-2</c:v>
                </c:pt>
                <c:pt idx="1678">
                  <c:v>2.6296296296296293E-2</c:v>
                </c:pt>
                <c:pt idx="1679">
                  <c:v>2.630787037037037E-2</c:v>
                </c:pt>
                <c:pt idx="1680">
                  <c:v>2.631944444444444E-2</c:v>
                </c:pt>
                <c:pt idx="1681">
                  <c:v>2.6331018518518517E-2</c:v>
                </c:pt>
                <c:pt idx="1682">
                  <c:v>2.6342592592592588E-2</c:v>
                </c:pt>
                <c:pt idx="1683">
                  <c:v>2.6354166666666668E-2</c:v>
                </c:pt>
                <c:pt idx="1684">
                  <c:v>2.6365740740740742E-2</c:v>
                </c:pt>
                <c:pt idx="1685">
                  <c:v>2.6377314814814815E-2</c:v>
                </c:pt>
                <c:pt idx="1686">
                  <c:v>2.6388888888888889E-2</c:v>
                </c:pt>
                <c:pt idx="1687">
                  <c:v>2.6400462962962962E-2</c:v>
                </c:pt>
                <c:pt idx="1688">
                  <c:v>2.6412037037037036E-2</c:v>
                </c:pt>
                <c:pt idx="1689">
                  <c:v>2.642361111111111E-2</c:v>
                </c:pt>
                <c:pt idx="1690">
                  <c:v>2.6435185185185187E-2</c:v>
                </c:pt>
                <c:pt idx="1691">
                  <c:v>2.6446759259259264E-2</c:v>
                </c:pt>
                <c:pt idx="1692">
                  <c:v>2.6458333333333334E-2</c:v>
                </c:pt>
                <c:pt idx="1693">
                  <c:v>2.6469907407407411E-2</c:v>
                </c:pt>
                <c:pt idx="1694">
                  <c:v>2.6481481481481481E-2</c:v>
                </c:pt>
                <c:pt idx="1695">
                  <c:v>2.6493055555555558E-2</c:v>
                </c:pt>
                <c:pt idx="1696">
                  <c:v>2.6504629629629628E-2</c:v>
                </c:pt>
                <c:pt idx="1697">
                  <c:v>2.6516203703703698E-2</c:v>
                </c:pt>
                <c:pt idx="1698">
                  <c:v>2.6527777777777779E-2</c:v>
                </c:pt>
                <c:pt idx="1699">
                  <c:v>2.6539351851851852E-2</c:v>
                </c:pt>
                <c:pt idx="1700">
                  <c:v>2.6550925925925926E-2</c:v>
                </c:pt>
                <c:pt idx="1701">
                  <c:v>2.6562499999999999E-2</c:v>
                </c:pt>
                <c:pt idx="1702">
                  <c:v>2.6574074074074073E-2</c:v>
                </c:pt>
                <c:pt idx="1703">
                  <c:v>2.6585648148148146E-2</c:v>
                </c:pt>
                <c:pt idx="1704">
                  <c:v>2.659722222222222E-2</c:v>
                </c:pt>
                <c:pt idx="1705">
                  <c:v>2.6608796296296297E-2</c:v>
                </c:pt>
                <c:pt idx="1706">
                  <c:v>2.6620370370370374E-2</c:v>
                </c:pt>
                <c:pt idx="1707">
                  <c:v>2.6631944444444444E-2</c:v>
                </c:pt>
                <c:pt idx="1708">
                  <c:v>2.6643518518518521E-2</c:v>
                </c:pt>
                <c:pt idx="1709">
                  <c:v>2.6655092592592591E-2</c:v>
                </c:pt>
                <c:pt idx="1710">
                  <c:v>2.6666666666666668E-2</c:v>
                </c:pt>
                <c:pt idx="1711">
                  <c:v>2.6678240740740738E-2</c:v>
                </c:pt>
                <c:pt idx="1712">
                  <c:v>2.6689814814814816E-2</c:v>
                </c:pt>
                <c:pt idx="1713">
                  <c:v>2.6701388888888889E-2</c:v>
                </c:pt>
                <c:pt idx="1714">
                  <c:v>2.6712962962962966E-2</c:v>
                </c:pt>
                <c:pt idx="1715">
                  <c:v>2.6724537037037036E-2</c:v>
                </c:pt>
                <c:pt idx="1716">
                  <c:v>2.6736111111111113E-2</c:v>
                </c:pt>
                <c:pt idx="1717">
                  <c:v>2.6747685185185183E-2</c:v>
                </c:pt>
                <c:pt idx="1718">
                  <c:v>2.6759259259259257E-2</c:v>
                </c:pt>
                <c:pt idx="1719">
                  <c:v>2.6770833333333331E-2</c:v>
                </c:pt>
                <c:pt idx="1720">
                  <c:v>2.6782407407407408E-2</c:v>
                </c:pt>
                <c:pt idx="1721">
                  <c:v>2.6793981481481485E-2</c:v>
                </c:pt>
                <c:pt idx="1722">
                  <c:v>2.6805555555555555E-2</c:v>
                </c:pt>
                <c:pt idx="1723">
                  <c:v>2.6817129629629632E-2</c:v>
                </c:pt>
                <c:pt idx="1724">
                  <c:v>2.6828703703703702E-2</c:v>
                </c:pt>
                <c:pt idx="1725">
                  <c:v>2.6840277777777779E-2</c:v>
                </c:pt>
                <c:pt idx="1726">
                  <c:v>2.6851851851851849E-2</c:v>
                </c:pt>
                <c:pt idx="1727">
                  <c:v>2.6863425925925926E-2</c:v>
                </c:pt>
                <c:pt idx="1728">
                  <c:v>2.6875E-2</c:v>
                </c:pt>
                <c:pt idx="1729">
                  <c:v>2.6886574074074077E-2</c:v>
                </c:pt>
                <c:pt idx="1730">
                  <c:v>2.6898148148148147E-2</c:v>
                </c:pt>
                <c:pt idx="1731">
                  <c:v>2.6909722222222224E-2</c:v>
                </c:pt>
                <c:pt idx="1732">
                  <c:v>2.6921296296296294E-2</c:v>
                </c:pt>
                <c:pt idx="1733">
                  <c:v>2.6932870370370371E-2</c:v>
                </c:pt>
                <c:pt idx="1734">
                  <c:v>2.6944444444444441E-2</c:v>
                </c:pt>
                <c:pt idx="1735">
                  <c:v>2.6956018518518522E-2</c:v>
                </c:pt>
                <c:pt idx="1736">
                  <c:v>2.6967592592592595E-2</c:v>
                </c:pt>
                <c:pt idx="1737">
                  <c:v>2.6979166666666669E-2</c:v>
                </c:pt>
                <c:pt idx="1738">
                  <c:v>2.6990740740740742E-2</c:v>
                </c:pt>
                <c:pt idx="1739">
                  <c:v>2.7002314814814812E-2</c:v>
                </c:pt>
                <c:pt idx="1740">
                  <c:v>2.7013888888888889E-2</c:v>
                </c:pt>
                <c:pt idx="1741">
                  <c:v>2.7025462962962959E-2</c:v>
                </c:pt>
                <c:pt idx="1742">
                  <c:v>2.7037037037037037E-2</c:v>
                </c:pt>
                <c:pt idx="1743">
                  <c:v>2.704861111111111E-2</c:v>
                </c:pt>
                <c:pt idx="1744">
                  <c:v>2.7060185185185187E-2</c:v>
                </c:pt>
                <c:pt idx="1745">
                  <c:v>2.7071759259259257E-2</c:v>
                </c:pt>
                <c:pt idx="1746">
                  <c:v>2.7083333333333334E-2</c:v>
                </c:pt>
                <c:pt idx="1747">
                  <c:v>2.7094907407407404E-2</c:v>
                </c:pt>
                <c:pt idx="1748">
                  <c:v>2.7106481481481481E-2</c:v>
                </c:pt>
                <c:pt idx="1749">
                  <c:v>2.7118055555555552E-2</c:v>
                </c:pt>
                <c:pt idx="1750">
                  <c:v>2.7129629629629632E-2</c:v>
                </c:pt>
                <c:pt idx="1751">
                  <c:v>2.7141203703703706E-2</c:v>
                </c:pt>
                <c:pt idx="1752">
                  <c:v>2.7152777777777779E-2</c:v>
                </c:pt>
                <c:pt idx="1753">
                  <c:v>2.7164351851851853E-2</c:v>
                </c:pt>
                <c:pt idx="1754">
                  <c:v>2.7175925925925926E-2</c:v>
                </c:pt>
                <c:pt idx="1755">
                  <c:v>2.71875E-2</c:v>
                </c:pt>
                <c:pt idx="1756">
                  <c:v>2.7199074074074073E-2</c:v>
                </c:pt>
                <c:pt idx="1757">
                  <c:v>2.7210648148148147E-2</c:v>
                </c:pt>
                <c:pt idx="1758">
                  <c:v>2.7222222222222228E-2</c:v>
                </c:pt>
                <c:pt idx="1759">
                  <c:v>2.7233796296296298E-2</c:v>
                </c:pt>
                <c:pt idx="1760">
                  <c:v>2.7245370370370368E-2</c:v>
                </c:pt>
                <c:pt idx="1761">
                  <c:v>2.7256944444444445E-2</c:v>
                </c:pt>
                <c:pt idx="1762">
                  <c:v>2.7268518518518515E-2</c:v>
                </c:pt>
                <c:pt idx="1763">
                  <c:v>2.7280092592592592E-2</c:v>
                </c:pt>
                <c:pt idx="1764">
                  <c:v>2.7291666666666662E-2</c:v>
                </c:pt>
                <c:pt idx="1765">
                  <c:v>2.7303240740740743E-2</c:v>
                </c:pt>
                <c:pt idx="1766">
                  <c:v>2.7314814814814816E-2</c:v>
                </c:pt>
                <c:pt idx="1767">
                  <c:v>2.732638888888889E-2</c:v>
                </c:pt>
                <c:pt idx="1768">
                  <c:v>2.7337962962962963E-2</c:v>
                </c:pt>
                <c:pt idx="1769">
                  <c:v>2.7349537037037037E-2</c:v>
                </c:pt>
                <c:pt idx="1770">
                  <c:v>2.736111111111111E-2</c:v>
                </c:pt>
                <c:pt idx="1771">
                  <c:v>2.7372685185185184E-2</c:v>
                </c:pt>
                <c:pt idx="1772">
                  <c:v>2.7384259259259257E-2</c:v>
                </c:pt>
                <c:pt idx="1773">
                  <c:v>2.7395833333333338E-2</c:v>
                </c:pt>
                <c:pt idx="1774">
                  <c:v>2.7407407407407408E-2</c:v>
                </c:pt>
                <c:pt idx="1775">
                  <c:v>2.7418981481481485E-2</c:v>
                </c:pt>
                <c:pt idx="1776">
                  <c:v>2.7430555555555555E-2</c:v>
                </c:pt>
                <c:pt idx="1777">
                  <c:v>2.7442129629629632E-2</c:v>
                </c:pt>
                <c:pt idx="1778">
                  <c:v>2.7453703703703702E-2</c:v>
                </c:pt>
                <c:pt idx="1779">
                  <c:v>2.7465277777777772E-2</c:v>
                </c:pt>
                <c:pt idx="1780">
                  <c:v>2.7476851851851853E-2</c:v>
                </c:pt>
                <c:pt idx="1781">
                  <c:v>2.7488425925925927E-2</c:v>
                </c:pt>
                <c:pt idx="1782">
                  <c:v>2.75E-2</c:v>
                </c:pt>
                <c:pt idx="1783">
                  <c:v>2.7511574074074074E-2</c:v>
                </c:pt>
                <c:pt idx="1784">
                  <c:v>2.7523148148148147E-2</c:v>
                </c:pt>
                <c:pt idx="1785">
                  <c:v>2.7534722222222221E-2</c:v>
                </c:pt>
                <c:pt idx="1786">
                  <c:v>2.7546296296296294E-2</c:v>
                </c:pt>
                <c:pt idx="1787">
                  <c:v>2.7557870370370368E-2</c:v>
                </c:pt>
                <c:pt idx="1788">
                  <c:v>2.7569444444444448E-2</c:v>
                </c:pt>
                <c:pt idx="1789">
                  <c:v>2.7581018518518519E-2</c:v>
                </c:pt>
                <c:pt idx="1790">
                  <c:v>2.7592592592592596E-2</c:v>
                </c:pt>
                <c:pt idx="1791">
                  <c:v>2.7604166666666666E-2</c:v>
                </c:pt>
                <c:pt idx="1792">
                  <c:v>2.7615740740740743E-2</c:v>
                </c:pt>
                <c:pt idx="1793">
                  <c:v>2.7627314814814813E-2</c:v>
                </c:pt>
                <c:pt idx="1794">
                  <c:v>2.763888888888889E-2</c:v>
                </c:pt>
                <c:pt idx="1795">
                  <c:v>2.7650462962962963E-2</c:v>
                </c:pt>
                <c:pt idx="1796">
                  <c:v>2.7662037037037041E-2</c:v>
                </c:pt>
                <c:pt idx="1797">
                  <c:v>2.7673611111111111E-2</c:v>
                </c:pt>
                <c:pt idx="1798">
                  <c:v>2.7685185185185188E-2</c:v>
                </c:pt>
                <c:pt idx="1799">
                  <c:v>2.7696759259259258E-2</c:v>
                </c:pt>
                <c:pt idx="1800">
                  <c:v>2.7708333333333331E-2</c:v>
                </c:pt>
                <c:pt idx="1801">
                  <c:v>2.7719907407407405E-2</c:v>
                </c:pt>
                <c:pt idx="1802">
                  <c:v>2.7731481481481478E-2</c:v>
                </c:pt>
                <c:pt idx="1803">
                  <c:v>2.7743055555555559E-2</c:v>
                </c:pt>
                <c:pt idx="1804">
                  <c:v>2.7754629629629629E-2</c:v>
                </c:pt>
                <c:pt idx="1805">
                  <c:v>2.7766203703703706E-2</c:v>
                </c:pt>
                <c:pt idx="1806">
                  <c:v>2.7777777777777776E-2</c:v>
                </c:pt>
                <c:pt idx="1807">
                  <c:v>2.7789351851851853E-2</c:v>
                </c:pt>
                <c:pt idx="1808">
                  <c:v>2.7800925925925923E-2</c:v>
                </c:pt>
                <c:pt idx="1809">
                  <c:v>2.78125E-2</c:v>
                </c:pt>
                <c:pt idx="1810">
                  <c:v>2.7824074074074074E-2</c:v>
                </c:pt>
                <c:pt idx="1811">
                  <c:v>2.7835648148148151E-2</c:v>
                </c:pt>
                <c:pt idx="1812">
                  <c:v>2.7847222222222221E-2</c:v>
                </c:pt>
                <c:pt idx="1813">
                  <c:v>2.7858796296296298E-2</c:v>
                </c:pt>
                <c:pt idx="1814">
                  <c:v>2.7870370370370368E-2</c:v>
                </c:pt>
                <c:pt idx="1815">
                  <c:v>2.7881944444444445E-2</c:v>
                </c:pt>
                <c:pt idx="1816">
                  <c:v>2.7893518518518515E-2</c:v>
                </c:pt>
                <c:pt idx="1817">
                  <c:v>2.7905092592592592E-2</c:v>
                </c:pt>
                <c:pt idx="1818">
                  <c:v>2.7916666666666669E-2</c:v>
                </c:pt>
                <c:pt idx="1819">
                  <c:v>2.7928240740740743E-2</c:v>
                </c:pt>
                <c:pt idx="1820">
                  <c:v>2.7939814814814817E-2</c:v>
                </c:pt>
                <c:pt idx="1821">
                  <c:v>2.7951388888888887E-2</c:v>
                </c:pt>
                <c:pt idx="1822">
                  <c:v>2.7962962962962964E-2</c:v>
                </c:pt>
                <c:pt idx="1823">
                  <c:v>2.7974537037037034E-2</c:v>
                </c:pt>
                <c:pt idx="1824">
                  <c:v>2.7986111111111111E-2</c:v>
                </c:pt>
                <c:pt idx="1825">
                  <c:v>2.7997685185185184E-2</c:v>
                </c:pt>
                <c:pt idx="1826">
                  <c:v>2.8009259259259262E-2</c:v>
                </c:pt>
                <c:pt idx="1827">
                  <c:v>2.8020833333333332E-2</c:v>
                </c:pt>
                <c:pt idx="1828">
                  <c:v>2.8032407407407409E-2</c:v>
                </c:pt>
                <c:pt idx="1829">
                  <c:v>2.8043981481481479E-2</c:v>
                </c:pt>
                <c:pt idx="1830">
                  <c:v>2.8055555555555556E-2</c:v>
                </c:pt>
                <c:pt idx="1831">
                  <c:v>2.8067129629629626E-2</c:v>
                </c:pt>
                <c:pt idx="1832">
                  <c:v>2.8078703703703703E-2</c:v>
                </c:pt>
                <c:pt idx="1833">
                  <c:v>2.809027777777778E-2</c:v>
                </c:pt>
                <c:pt idx="1834">
                  <c:v>2.8101851851851854E-2</c:v>
                </c:pt>
                <c:pt idx="1835">
                  <c:v>2.8113425925925927E-2</c:v>
                </c:pt>
                <c:pt idx="1836">
                  <c:v>2.8125000000000001E-2</c:v>
                </c:pt>
                <c:pt idx="1837">
                  <c:v>2.8136574074074074E-2</c:v>
                </c:pt>
                <c:pt idx="1838">
                  <c:v>2.8148148148148148E-2</c:v>
                </c:pt>
                <c:pt idx="1839">
                  <c:v>2.8159722222222221E-2</c:v>
                </c:pt>
                <c:pt idx="1840">
                  <c:v>2.8171296296296302E-2</c:v>
                </c:pt>
                <c:pt idx="1841">
                  <c:v>2.8182870370370372E-2</c:v>
                </c:pt>
                <c:pt idx="1842">
                  <c:v>2.8194444444444442E-2</c:v>
                </c:pt>
                <c:pt idx="1843">
                  <c:v>2.8206018518518519E-2</c:v>
                </c:pt>
                <c:pt idx="1844">
                  <c:v>2.8217592592592589E-2</c:v>
                </c:pt>
                <c:pt idx="1845">
                  <c:v>2.8229166666666666E-2</c:v>
                </c:pt>
                <c:pt idx="1846">
                  <c:v>2.8240740740740736E-2</c:v>
                </c:pt>
                <c:pt idx="1847">
                  <c:v>2.8252314814814813E-2</c:v>
                </c:pt>
                <c:pt idx="1848">
                  <c:v>2.826388888888889E-2</c:v>
                </c:pt>
                <c:pt idx="1849">
                  <c:v>2.8275462962962964E-2</c:v>
                </c:pt>
                <c:pt idx="1850">
                  <c:v>2.8287037037037038E-2</c:v>
                </c:pt>
                <c:pt idx="1851">
                  <c:v>2.8298611111111111E-2</c:v>
                </c:pt>
                <c:pt idx="1852">
                  <c:v>2.8310185185185185E-2</c:v>
                </c:pt>
                <c:pt idx="1853">
                  <c:v>2.8321759259259258E-2</c:v>
                </c:pt>
                <c:pt idx="1854">
                  <c:v>2.8333333333333332E-2</c:v>
                </c:pt>
                <c:pt idx="1855">
                  <c:v>2.8344907407407412E-2</c:v>
                </c:pt>
                <c:pt idx="1856">
                  <c:v>2.8356481481481483E-2</c:v>
                </c:pt>
                <c:pt idx="1857">
                  <c:v>2.836805555555556E-2</c:v>
                </c:pt>
                <c:pt idx="1858">
                  <c:v>2.837962962962963E-2</c:v>
                </c:pt>
                <c:pt idx="1859">
                  <c:v>2.8391203703703707E-2</c:v>
                </c:pt>
                <c:pt idx="1860">
                  <c:v>2.8402777777777777E-2</c:v>
                </c:pt>
                <c:pt idx="1861">
                  <c:v>2.8414351851851847E-2</c:v>
                </c:pt>
                <c:pt idx="1862">
                  <c:v>2.8425925925925924E-2</c:v>
                </c:pt>
                <c:pt idx="1863">
                  <c:v>2.8437500000000001E-2</c:v>
                </c:pt>
                <c:pt idx="1864">
                  <c:v>2.8449074074074075E-2</c:v>
                </c:pt>
                <c:pt idx="1865">
                  <c:v>2.8460648148148148E-2</c:v>
                </c:pt>
                <c:pt idx="1866">
                  <c:v>2.8472222222222222E-2</c:v>
                </c:pt>
                <c:pt idx="1867">
                  <c:v>2.8483796296296295E-2</c:v>
                </c:pt>
                <c:pt idx="1868">
                  <c:v>2.8495370370370369E-2</c:v>
                </c:pt>
                <c:pt idx="1869">
                  <c:v>2.8506944444444442E-2</c:v>
                </c:pt>
                <c:pt idx="1870">
                  <c:v>2.8518518518518523E-2</c:v>
                </c:pt>
                <c:pt idx="1871">
                  <c:v>2.8530092592592593E-2</c:v>
                </c:pt>
                <c:pt idx="1872">
                  <c:v>2.854166666666667E-2</c:v>
                </c:pt>
                <c:pt idx="1873">
                  <c:v>2.855324074074074E-2</c:v>
                </c:pt>
                <c:pt idx="1874">
                  <c:v>2.8564814814814817E-2</c:v>
                </c:pt>
                <c:pt idx="1875">
                  <c:v>2.8576388888888887E-2</c:v>
                </c:pt>
                <c:pt idx="1876">
                  <c:v>2.8587962962962964E-2</c:v>
                </c:pt>
                <c:pt idx="1877">
                  <c:v>2.8599537037037034E-2</c:v>
                </c:pt>
                <c:pt idx="1878">
                  <c:v>2.8611111111111115E-2</c:v>
                </c:pt>
                <c:pt idx="1879">
                  <c:v>2.8622685185185185E-2</c:v>
                </c:pt>
                <c:pt idx="1880">
                  <c:v>2.8634259259259262E-2</c:v>
                </c:pt>
                <c:pt idx="1881">
                  <c:v>2.8645833333333332E-2</c:v>
                </c:pt>
                <c:pt idx="1882">
                  <c:v>2.8657407407407406E-2</c:v>
                </c:pt>
                <c:pt idx="1883">
                  <c:v>2.8668981481481479E-2</c:v>
                </c:pt>
                <c:pt idx="1884">
                  <c:v>2.8680555555555553E-2</c:v>
                </c:pt>
                <c:pt idx="1885">
                  <c:v>2.8692129629629633E-2</c:v>
                </c:pt>
                <c:pt idx="1886">
                  <c:v>2.8703703703703703E-2</c:v>
                </c:pt>
                <c:pt idx="1887">
                  <c:v>2.8715277777777781E-2</c:v>
                </c:pt>
                <c:pt idx="1888">
                  <c:v>2.8726851851851851E-2</c:v>
                </c:pt>
                <c:pt idx="1889">
                  <c:v>2.8738425925925928E-2</c:v>
                </c:pt>
                <c:pt idx="1890">
                  <c:v>2.8749999999999998E-2</c:v>
                </c:pt>
                <c:pt idx="1891">
                  <c:v>2.8761574074074075E-2</c:v>
                </c:pt>
                <c:pt idx="1892">
                  <c:v>2.8773148148148145E-2</c:v>
                </c:pt>
                <c:pt idx="1893">
                  <c:v>2.8784722222222225E-2</c:v>
                </c:pt>
                <c:pt idx="1894">
                  <c:v>2.8796296296296296E-2</c:v>
                </c:pt>
                <c:pt idx="1895">
                  <c:v>2.8807870370370373E-2</c:v>
                </c:pt>
                <c:pt idx="1896">
                  <c:v>2.8819444444444443E-2</c:v>
                </c:pt>
                <c:pt idx="1897">
                  <c:v>2.883101851851852E-2</c:v>
                </c:pt>
                <c:pt idx="1898">
                  <c:v>2.884259259259259E-2</c:v>
                </c:pt>
                <c:pt idx="1899">
                  <c:v>2.8854166666666667E-2</c:v>
                </c:pt>
                <c:pt idx="1900">
                  <c:v>2.8865740740740744E-2</c:v>
                </c:pt>
                <c:pt idx="1901">
                  <c:v>2.8877314814814817E-2</c:v>
                </c:pt>
                <c:pt idx="1902">
                  <c:v>2.8888888888888891E-2</c:v>
                </c:pt>
                <c:pt idx="1903">
                  <c:v>2.8900462962962961E-2</c:v>
                </c:pt>
                <c:pt idx="1904">
                  <c:v>2.8912037037037038E-2</c:v>
                </c:pt>
                <c:pt idx="1905">
                  <c:v>2.8923611111111108E-2</c:v>
                </c:pt>
                <c:pt idx="1906">
                  <c:v>2.8935185185185185E-2</c:v>
                </c:pt>
                <c:pt idx="1907">
                  <c:v>2.8946759259259255E-2</c:v>
                </c:pt>
                <c:pt idx="1908">
                  <c:v>2.8958333333333336E-2</c:v>
                </c:pt>
                <c:pt idx="1909">
                  <c:v>2.8969907407407406E-2</c:v>
                </c:pt>
                <c:pt idx="1910">
                  <c:v>2.8981481481481483E-2</c:v>
                </c:pt>
                <c:pt idx="1911">
                  <c:v>2.8993055555555553E-2</c:v>
                </c:pt>
                <c:pt idx="1912">
                  <c:v>2.900462962962963E-2</c:v>
                </c:pt>
                <c:pt idx="1913">
                  <c:v>2.90162037037037E-2</c:v>
                </c:pt>
                <c:pt idx="1914">
                  <c:v>2.9027777777777777E-2</c:v>
                </c:pt>
                <c:pt idx="1915">
                  <c:v>2.9039351851851854E-2</c:v>
                </c:pt>
                <c:pt idx="1916">
                  <c:v>2.9050925925925928E-2</c:v>
                </c:pt>
                <c:pt idx="1917">
                  <c:v>2.9062500000000002E-2</c:v>
                </c:pt>
                <c:pt idx="1918">
                  <c:v>2.9074074074074075E-2</c:v>
                </c:pt>
                <c:pt idx="1919">
                  <c:v>2.9085648148148149E-2</c:v>
                </c:pt>
                <c:pt idx="1920">
                  <c:v>2.9097222222222222E-2</c:v>
                </c:pt>
                <c:pt idx="1921">
                  <c:v>2.9108796296296296E-2</c:v>
                </c:pt>
                <c:pt idx="1922">
                  <c:v>2.9120370370370366E-2</c:v>
                </c:pt>
                <c:pt idx="1923">
                  <c:v>2.9131944444444446E-2</c:v>
                </c:pt>
                <c:pt idx="1924">
                  <c:v>2.9143518518518517E-2</c:v>
                </c:pt>
                <c:pt idx="1925">
                  <c:v>2.9155092592592594E-2</c:v>
                </c:pt>
                <c:pt idx="1926">
                  <c:v>2.9166666666666664E-2</c:v>
                </c:pt>
                <c:pt idx="1927">
                  <c:v>2.9178240740740741E-2</c:v>
                </c:pt>
                <c:pt idx="1928">
                  <c:v>2.9189814814814811E-2</c:v>
                </c:pt>
                <c:pt idx="1929">
                  <c:v>2.9201388888888888E-2</c:v>
                </c:pt>
                <c:pt idx="1930">
                  <c:v>2.9212962962962965E-2</c:v>
                </c:pt>
                <c:pt idx="1931">
                  <c:v>2.9224537037037038E-2</c:v>
                </c:pt>
                <c:pt idx="1932">
                  <c:v>2.9236111111111112E-2</c:v>
                </c:pt>
                <c:pt idx="1933">
                  <c:v>2.9247685185185186E-2</c:v>
                </c:pt>
                <c:pt idx="1934">
                  <c:v>2.9259259259259259E-2</c:v>
                </c:pt>
                <c:pt idx="1935">
                  <c:v>2.9270833333333333E-2</c:v>
                </c:pt>
                <c:pt idx="1936">
                  <c:v>2.9282407407407406E-2</c:v>
                </c:pt>
                <c:pt idx="1937">
                  <c:v>2.929398148148148E-2</c:v>
                </c:pt>
                <c:pt idx="1938">
                  <c:v>2.9305555555555557E-2</c:v>
                </c:pt>
                <c:pt idx="1939">
                  <c:v>2.9317129629629634E-2</c:v>
                </c:pt>
                <c:pt idx="1940">
                  <c:v>2.9328703703703704E-2</c:v>
                </c:pt>
                <c:pt idx="1941">
                  <c:v>2.9340277777777781E-2</c:v>
                </c:pt>
                <c:pt idx="1942">
                  <c:v>2.9340277777777781E-2</c:v>
                </c:pt>
                <c:pt idx="1943">
                  <c:v>2.9351851851851851E-2</c:v>
                </c:pt>
                <c:pt idx="1944">
                  <c:v>2.9363425925925921E-2</c:v>
                </c:pt>
                <c:pt idx="1945">
                  <c:v>2.9374999999999998E-2</c:v>
                </c:pt>
                <c:pt idx="1946">
                  <c:v>2.9386574074074075E-2</c:v>
                </c:pt>
                <c:pt idx="1947">
                  <c:v>2.9398148148148149E-2</c:v>
                </c:pt>
                <c:pt idx="1948">
                  <c:v>2.9409722222222223E-2</c:v>
                </c:pt>
                <c:pt idx="1949">
                  <c:v>2.9421296296296296E-2</c:v>
                </c:pt>
                <c:pt idx="1950">
                  <c:v>2.943287037037037E-2</c:v>
                </c:pt>
                <c:pt idx="1951">
                  <c:v>2.9444444444444443E-2</c:v>
                </c:pt>
                <c:pt idx="1952">
                  <c:v>2.9456018518518517E-2</c:v>
                </c:pt>
                <c:pt idx="1953">
                  <c:v>2.946759259259259E-2</c:v>
                </c:pt>
                <c:pt idx="1954">
                  <c:v>2.9479166666666667E-2</c:v>
                </c:pt>
                <c:pt idx="1955">
                  <c:v>2.9490740740740744E-2</c:v>
                </c:pt>
                <c:pt idx="1956">
                  <c:v>2.9502314814814815E-2</c:v>
                </c:pt>
                <c:pt idx="1957">
                  <c:v>2.9513888888888892E-2</c:v>
                </c:pt>
                <c:pt idx="1958">
                  <c:v>2.9525462962962962E-2</c:v>
                </c:pt>
                <c:pt idx="1959">
                  <c:v>2.9537037037037039E-2</c:v>
                </c:pt>
                <c:pt idx="1960">
                  <c:v>2.9548611111111109E-2</c:v>
                </c:pt>
                <c:pt idx="1961">
                  <c:v>2.9560185185185189E-2</c:v>
                </c:pt>
                <c:pt idx="1962">
                  <c:v>2.9571759259259259E-2</c:v>
                </c:pt>
                <c:pt idx="1963">
                  <c:v>2.9583333333333336E-2</c:v>
                </c:pt>
                <c:pt idx="1964">
                  <c:v>2.9594907407407407E-2</c:v>
                </c:pt>
                <c:pt idx="1965">
                  <c:v>2.960648148148148E-2</c:v>
                </c:pt>
                <c:pt idx="1966">
                  <c:v>2.9618055555555554E-2</c:v>
                </c:pt>
                <c:pt idx="1967">
                  <c:v>2.9629629629629627E-2</c:v>
                </c:pt>
                <c:pt idx="1968">
                  <c:v>2.9641203703703701E-2</c:v>
                </c:pt>
                <c:pt idx="1969">
                  <c:v>2.9652777777777778E-2</c:v>
                </c:pt>
                <c:pt idx="1970">
                  <c:v>2.9664351851851855E-2</c:v>
                </c:pt>
                <c:pt idx="1971">
                  <c:v>2.9675925925925925E-2</c:v>
                </c:pt>
                <c:pt idx="1972">
                  <c:v>2.9687500000000002E-2</c:v>
                </c:pt>
                <c:pt idx="1973">
                  <c:v>2.9699074074074072E-2</c:v>
                </c:pt>
                <c:pt idx="1974">
                  <c:v>2.9710648148148149E-2</c:v>
                </c:pt>
                <c:pt idx="1975">
                  <c:v>2.9722222222222219E-2</c:v>
                </c:pt>
                <c:pt idx="1976">
                  <c:v>2.97337962962963E-2</c:v>
                </c:pt>
                <c:pt idx="1977">
                  <c:v>2.974537037037037E-2</c:v>
                </c:pt>
                <c:pt idx="1978">
                  <c:v>2.9756944444444447E-2</c:v>
                </c:pt>
                <c:pt idx="1979">
                  <c:v>2.9768518518518517E-2</c:v>
                </c:pt>
                <c:pt idx="1980">
                  <c:v>2.9780092592592594E-2</c:v>
                </c:pt>
                <c:pt idx="1981">
                  <c:v>2.9791666666666664E-2</c:v>
                </c:pt>
                <c:pt idx="1982">
                  <c:v>2.9803240740740741E-2</c:v>
                </c:pt>
                <c:pt idx="1983">
                  <c:v>2.9814814814814811E-2</c:v>
                </c:pt>
                <c:pt idx="1984">
                  <c:v>2.9826388888888892E-2</c:v>
                </c:pt>
                <c:pt idx="1985">
                  <c:v>2.9837962962962965E-2</c:v>
                </c:pt>
                <c:pt idx="1986">
                  <c:v>2.9849537037037036E-2</c:v>
                </c:pt>
                <c:pt idx="1987">
                  <c:v>2.9861111111111113E-2</c:v>
                </c:pt>
                <c:pt idx="1988">
                  <c:v>2.9872685185185183E-2</c:v>
                </c:pt>
                <c:pt idx="1989">
                  <c:v>2.988425925925926E-2</c:v>
                </c:pt>
                <c:pt idx="1990">
                  <c:v>2.989583333333333E-2</c:v>
                </c:pt>
                <c:pt idx="1991">
                  <c:v>2.990740740740741E-2</c:v>
                </c:pt>
                <c:pt idx="1992">
                  <c:v>2.991898148148148E-2</c:v>
                </c:pt>
                <c:pt idx="1993">
                  <c:v>2.9930555555555557E-2</c:v>
                </c:pt>
                <c:pt idx="1994">
                  <c:v>2.9942129629629628E-2</c:v>
                </c:pt>
                <c:pt idx="1995">
                  <c:v>2.9953703703703705E-2</c:v>
                </c:pt>
                <c:pt idx="1996">
                  <c:v>2.9965277777777775E-2</c:v>
                </c:pt>
                <c:pt idx="1997">
                  <c:v>2.9976851851851852E-2</c:v>
                </c:pt>
                <c:pt idx="1998">
                  <c:v>2.9988425925925922E-2</c:v>
                </c:pt>
                <c:pt idx="1999">
                  <c:v>3.0000000000000002E-2</c:v>
                </c:pt>
                <c:pt idx="2000">
                  <c:v>3.0011574074074076E-2</c:v>
                </c:pt>
                <c:pt idx="2001">
                  <c:v>3.0023148148148149E-2</c:v>
                </c:pt>
                <c:pt idx="2002">
                  <c:v>3.0034722222222223E-2</c:v>
                </c:pt>
                <c:pt idx="2003">
                  <c:v>3.0046296296296297E-2</c:v>
                </c:pt>
                <c:pt idx="2004">
                  <c:v>3.005787037037037E-2</c:v>
                </c:pt>
                <c:pt idx="2005">
                  <c:v>3.006944444444444E-2</c:v>
                </c:pt>
                <c:pt idx="2006">
                  <c:v>3.0081018518518521E-2</c:v>
                </c:pt>
                <c:pt idx="2007">
                  <c:v>3.0092592592592591E-2</c:v>
                </c:pt>
                <c:pt idx="2008">
                  <c:v>3.0104166666666668E-2</c:v>
                </c:pt>
                <c:pt idx="2009">
                  <c:v>3.0115740740740738E-2</c:v>
                </c:pt>
                <c:pt idx="2010">
                  <c:v>3.0127314814814815E-2</c:v>
                </c:pt>
                <c:pt idx="2011">
                  <c:v>3.0138888888888885E-2</c:v>
                </c:pt>
                <c:pt idx="2012">
                  <c:v>3.0150462962962962E-2</c:v>
                </c:pt>
                <c:pt idx="2013">
                  <c:v>3.0162037037037032E-2</c:v>
                </c:pt>
                <c:pt idx="2014">
                  <c:v>3.0173611111111113E-2</c:v>
                </c:pt>
                <c:pt idx="2015">
                  <c:v>3.0185185185185186E-2</c:v>
                </c:pt>
                <c:pt idx="2016">
                  <c:v>3.019675925925926E-2</c:v>
                </c:pt>
                <c:pt idx="2017">
                  <c:v>3.0208333333333334E-2</c:v>
                </c:pt>
                <c:pt idx="2018">
                  <c:v>3.0219907407407407E-2</c:v>
                </c:pt>
                <c:pt idx="2019">
                  <c:v>3.0231481481481481E-2</c:v>
                </c:pt>
                <c:pt idx="2020">
                  <c:v>3.0243055555555554E-2</c:v>
                </c:pt>
                <c:pt idx="2021">
                  <c:v>3.0254629629629631E-2</c:v>
                </c:pt>
                <c:pt idx="2022">
                  <c:v>3.0266203703703708E-2</c:v>
                </c:pt>
                <c:pt idx="2023">
                  <c:v>3.0277777777777778E-2</c:v>
                </c:pt>
                <c:pt idx="2024">
                  <c:v>3.0289351851851855E-2</c:v>
                </c:pt>
                <c:pt idx="2025">
                  <c:v>3.0300925925925926E-2</c:v>
                </c:pt>
                <c:pt idx="2026">
                  <c:v>3.0312499999999996E-2</c:v>
                </c:pt>
                <c:pt idx="2027">
                  <c:v>3.0324074074074073E-2</c:v>
                </c:pt>
                <c:pt idx="2028">
                  <c:v>3.0335648148148143E-2</c:v>
                </c:pt>
                <c:pt idx="2029">
                  <c:v>3.0347222222222223E-2</c:v>
                </c:pt>
                <c:pt idx="2030">
                  <c:v>3.0358796296296297E-2</c:v>
                </c:pt>
                <c:pt idx="2031">
                  <c:v>3.037037037037037E-2</c:v>
                </c:pt>
                <c:pt idx="2032">
                  <c:v>3.0381944444444444E-2</c:v>
                </c:pt>
                <c:pt idx="2033">
                  <c:v>3.0393518518518518E-2</c:v>
                </c:pt>
                <c:pt idx="2034">
                  <c:v>3.0405092592592591E-2</c:v>
                </c:pt>
                <c:pt idx="2035">
                  <c:v>3.0416666666666665E-2</c:v>
                </c:pt>
                <c:pt idx="2036">
                  <c:v>3.0428240740740742E-2</c:v>
                </c:pt>
                <c:pt idx="2037">
                  <c:v>3.0439814814814819E-2</c:v>
                </c:pt>
                <c:pt idx="2038">
                  <c:v>3.0451388888888889E-2</c:v>
                </c:pt>
                <c:pt idx="2039">
                  <c:v>3.0462962962962966E-2</c:v>
                </c:pt>
                <c:pt idx="2040">
                  <c:v>3.0474537037037036E-2</c:v>
                </c:pt>
                <c:pt idx="2041">
                  <c:v>3.0486111111111113E-2</c:v>
                </c:pt>
                <c:pt idx="2042">
                  <c:v>3.0497685185185183E-2</c:v>
                </c:pt>
                <c:pt idx="2043">
                  <c:v>3.050925925925926E-2</c:v>
                </c:pt>
                <c:pt idx="2044">
                  <c:v>3.0520833333333334E-2</c:v>
                </c:pt>
                <c:pt idx="2045">
                  <c:v>3.0532407407407411E-2</c:v>
                </c:pt>
                <c:pt idx="2046">
                  <c:v>3.0543981481481481E-2</c:v>
                </c:pt>
                <c:pt idx="2047">
                  <c:v>3.0555555555555555E-2</c:v>
                </c:pt>
                <c:pt idx="2048">
                  <c:v>3.0567129629629628E-2</c:v>
                </c:pt>
                <c:pt idx="2049">
                  <c:v>3.0578703703703702E-2</c:v>
                </c:pt>
                <c:pt idx="2050">
                  <c:v>3.0590277777777775E-2</c:v>
                </c:pt>
                <c:pt idx="2051">
                  <c:v>3.0601851851851852E-2</c:v>
                </c:pt>
                <c:pt idx="2052">
                  <c:v>3.0613425925925929E-2</c:v>
                </c:pt>
                <c:pt idx="2053">
                  <c:v>3.0624999999999999E-2</c:v>
                </c:pt>
                <c:pt idx="2054">
                  <c:v>3.0636574074074076E-2</c:v>
                </c:pt>
                <c:pt idx="2055">
                  <c:v>3.0648148148148147E-2</c:v>
                </c:pt>
                <c:pt idx="2056">
                  <c:v>3.0659722222222224E-2</c:v>
                </c:pt>
                <c:pt idx="2057">
                  <c:v>3.0671296296296294E-2</c:v>
                </c:pt>
                <c:pt idx="2058">
                  <c:v>3.0682870370370371E-2</c:v>
                </c:pt>
                <c:pt idx="2059">
                  <c:v>3.0694444444444444E-2</c:v>
                </c:pt>
                <c:pt idx="2060">
                  <c:v>3.0706018518518521E-2</c:v>
                </c:pt>
                <c:pt idx="2061">
                  <c:v>3.0717592592592591E-2</c:v>
                </c:pt>
                <c:pt idx="2062">
                  <c:v>3.0729166666666669E-2</c:v>
                </c:pt>
                <c:pt idx="2063">
                  <c:v>3.0740740740740739E-2</c:v>
                </c:pt>
                <c:pt idx="2064">
                  <c:v>3.0752314814814816E-2</c:v>
                </c:pt>
                <c:pt idx="2065">
                  <c:v>3.0763888888888886E-2</c:v>
                </c:pt>
                <c:pt idx="2066">
                  <c:v>3.0775462962962966E-2</c:v>
                </c:pt>
                <c:pt idx="2067">
                  <c:v>3.078703703703704E-2</c:v>
                </c:pt>
                <c:pt idx="2068">
                  <c:v>3.079861111111111E-2</c:v>
                </c:pt>
                <c:pt idx="2069">
                  <c:v>3.0810185185185187E-2</c:v>
                </c:pt>
                <c:pt idx="2070">
                  <c:v>3.0821759259259257E-2</c:v>
                </c:pt>
                <c:pt idx="2071">
                  <c:v>3.0833333333333334E-2</c:v>
                </c:pt>
                <c:pt idx="2072">
                  <c:v>3.0844907407407404E-2</c:v>
                </c:pt>
                <c:pt idx="2073">
                  <c:v>3.0856481481481481E-2</c:v>
                </c:pt>
                <c:pt idx="2074">
                  <c:v>3.0868055555555555E-2</c:v>
                </c:pt>
                <c:pt idx="2075">
                  <c:v>3.0879629629629632E-2</c:v>
                </c:pt>
                <c:pt idx="2076">
                  <c:v>3.0891203703703702E-2</c:v>
                </c:pt>
                <c:pt idx="2077">
                  <c:v>3.0902777777777779E-2</c:v>
                </c:pt>
                <c:pt idx="2078">
                  <c:v>3.0914351851851849E-2</c:v>
                </c:pt>
                <c:pt idx="2079">
                  <c:v>3.0925925925925926E-2</c:v>
                </c:pt>
                <c:pt idx="2080">
                  <c:v>3.0937499999999996E-2</c:v>
                </c:pt>
                <c:pt idx="2081">
                  <c:v>3.0949074074074077E-2</c:v>
                </c:pt>
                <c:pt idx="2082">
                  <c:v>3.096064814814815E-2</c:v>
                </c:pt>
                <c:pt idx="2083">
                  <c:v>3.0972222222222224E-2</c:v>
                </c:pt>
                <c:pt idx="2084">
                  <c:v>3.0983796296296297E-2</c:v>
                </c:pt>
                <c:pt idx="2085">
                  <c:v>3.0995370370370371E-2</c:v>
                </c:pt>
                <c:pt idx="2086">
                  <c:v>3.1006944444444445E-2</c:v>
                </c:pt>
                <c:pt idx="2087">
                  <c:v>3.1018518518518515E-2</c:v>
                </c:pt>
                <c:pt idx="2088">
                  <c:v>3.1030092592592592E-2</c:v>
                </c:pt>
                <c:pt idx="2089">
                  <c:v>3.1041666666666665E-2</c:v>
                </c:pt>
                <c:pt idx="2090">
                  <c:v>3.1053240740740742E-2</c:v>
                </c:pt>
                <c:pt idx="2091">
                  <c:v>3.1064814814814812E-2</c:v>
                </c:pt>
                <c:pt idx="2092">
                  <c:v>3.107638888888889E-2</c:v>
                </c:pt>
                <c:pt idx="2093">
                  <c:v>3.108796296296296E-2</c:v>
                </c:pt>
                <c:pt idx="2094">
                  <c:v>3.1099537037037037E-2</c:v>
                </c:pt>
                <c:pt idx="2095">
                  <c:v>3.1111111111111107E-2</c:v>
                </c:pt>
                <c:pt idx="2096">
                  <c:v>3.1122685185185187E-2</c:v>
                </c:pt>
                <c:pt idx="2097">
                  <c:v>3.1134259259259261E-2</c:v>
                </c:pt>
                <c:pt idx="2098">
                  <c:v>3.1145833333333334E-2</c:v>
                </c:pt>
                <c:pt idx="2099">
                  <c:v>3.1157407407407408E-2</c:v>
                </c:pt>
                <c:pt idx="2100">
                  <c:v>3.1168981481481482E-2</c:v>
                </c:pt>
                <c:pt idx="2101">
                  <c:v>3.1180555555555555E-2</c:v>
                </c:pt>
                <c:pt idx="2102">
                  <c:v>3.1192129629629629E-2</c:v>
                </c:pt>
                <c:pt idx="2103">
                  <c:v>3.1203703703703702E-2</c:v>
                </c:pt>
                <c:pt idx="2104">
                  <c:v>3.1215277777777783E-2</c:v>
                </c:pt>
                <c:pt idx="2105">
                  <c:v>3.1226851851851853E-2</c:v>
                </c:pt>
                <c:pt idx="2106">
                  <c:v>3.123842592592593E-2</c:v>
                </c:pt>
                <c:pt idx="2107">
                  <c:v>3.125E-2</c:v>
                </c:pt>
                <c:pt idx="2108">
                  <c:v>3.1261574074074074E-2</c:v>
                </c:pt>
                <c:pt idx="2109">
                  <c:v>3.1273148148148147E-2</c:v>
                </c:pt>
                <c:pt idx="2110">
                  <c:v>3.1284722222222221E-2</c:v>
                </c:pt>
                <c:pt idx="2111">
                  <c:v>3.1296296296296301E-2</c:v>
                </c:pt>
                <c:pt idx="2112">
                  <c:v>3.1307870370370368E-2</c:v>
                </c:pt>
                <c:pt idx="2113">
                  <c:v>3.1319444444444448E-2</c:v>
                </c:pt>
                <c:pt idx="2114">
                  <c:v>3.1331018518518515E-2</c:v>
                </c:pt>
                <c:pt idx="2115">
                  <c:v>3.1342592592592596E-2</c:v>
                </c:pt>
                <c:pt idx="2116">
                  <c:v>3.1354166666666662E-2</c:v>
                </c:pt>
                <c:pt idx="2117">
                  <c:v>3.1365740740740743E-2</c:v>
                </c:pt>
                <c:pt idx="2118">
                  <c:v>3.1377314814814809E-2</c:v>
                </c:pt>
                <c:pt idx="2119">
                  <c:v>3.138888888888889E-2</c:v>
                </c:pt>
                <c:pt idx="2120">
                  <c:v>3.1400462962962963E-2</c:v>
                </c:pt>
                <c:pt idx="2121">
                  <c:v>3.1412037037037037E-2</c:v>
                </c:pt>
                <c:pt idx="2122">
                  <c:v>3.142361111111111E-2</c:v>
                </c:pt>
                <c:pt idx="2123">
                  <c:v>3.1435185185185184E-2</c:v>
                </c:pt>
                <c:pt idx="2124">
                  <c:v>3.1446759259259258E-2</c:v>
                </c:pt>
                <c:pt idx="2125">
                  <c:v>3.1458333333333331E-2</c:v>
                </c:pt>
                <c:pt idx="2126">
                  <c:v>3.1469907407407412E-2</c:v>
                </c:pt>
                <c:pt idx="2127">
                  <c:v>3.1481481481481485E-2</c:v>
                </c:pt>
                <c:pt idx="2128">
                  <c:v>3.1493055555555559E-2</c:v>
                </c:pt>
                <c:pt idx="2129">
                  <c:v>3.1504629629629625E-2</c:v>
                </c:pt>
                <c:pt idx="2130">
                  <c:v>3.1516203703703706E-2</c:v>
                </c:pt>
                <c:pt idx="2131">
                  <c:v>3.1527777777777773E-2</c:v>
                </c:pt>
                <c:pt idx="2132">
                  <c:v>3.1539351851851853E-2</c:v>
                </c:pt>
                <c:pt idx="2133">
                  <c:v>3.155092592592592E-2</c:v>
                </c:pt>
                <c:pt idx="2134">
                  <c:v>3.15625E-2</c:v>
                </c:pt>
                <c:pt idx="2135">
                  <c:v>3.1574074074074074E-2</c:v>
                </c:pt>
                <c:pt idx="2136">
                  <c:v>3.1585648148148147E-2</c:v>
                </c:pt>
                <c:pt idx="2137">
                  <c:v>3.1597222222222221E-2</c:v>
                </c:pt>
                <c:pt idx="2138">
                  <c:v>3.1608796296296295E-2</c:v>
                </c:pt>
                <c:pt idx="2139">
                  <c:v>3.1620370370370368E-2</c:v>
                </c:pt>
                <c:pt idx="2140">
                  <c:v>3.1631944444444442E-2</c:v>
                </c:pt>
                <c:pt idx="2141">
                  <c:v>3.1643518518518522E-2</c:v>
                </c:pt>
                <c:pt idx="2142">
                  <c:v>3.1655092592592596E-2</c:v>
                </c:pt>
                <c:pt idx="2143">
                  <c:v>3.1666666666666669E-2</c:v>
                </c:pt>
                <c:pt idx="2144">
                  <c:v>3.1678240740740743E-2</c:v>
                </c:pt>
                <c:pt idx="2145">
                  <c:v>3.1689814814814816E-2</c:v>
                </c:pt>
                <c:pt idx="2146">
                  <c:v>3.170138888888889E-2</c:v>
                </c:pt>
                <c:pt idx="2147">
                  <c:v>3.1712962962962964E-2</c:v>
                </c:pt>
                <c:pt idx="2148">
                  <c:v>3.172453703703703E-2</c:v>
                </c:pt>
                <c:pt idx="2149">
                  <c:v>3.1736111111111111E-2</c:v>
                </c:pt>
                <c:pt idx="2150">
                  <c:v>3.1747685185185184E-2</c:v>
                </c:pt>
                <c:pt idx="2151">
                  <c:v>3.1759259259259258E-2</c:v>
                </c:pt>
                <c:pt idx="2152">
                  <c:v>3.1770833333333331E-2</c:v>
                </c:pt>
                <c:pt idx="2153">
                  <c:v>3.1782407407407405E-2</c:v>
                </c:pt>
                <c:pt idx="2154">
                  <c:v>3.1793981481481479E-2</c:v>
                </c:pt>
                <c:pt idx="2155">
                  <c:v>3.1805555555555552E-2</c:v>
                </c:pt>
                <c:pt idx="2156">
                  <c:v>3.1817129629629633E-2</c:v>
                </c:pt>
                <c:pt idx="2157">
                  <c:v>3.1828703703703706E-2</c:v>
                </c:pt>
                <c:pt idx="2158">
                  <c:v>3.184027777777778E-2</c:v>
                </c:pt>
                <c:pt idx="2159">
                  <c:v>3.1851851851851853E-2</c:v>
                </c:pt>
                <c:pt idx="2160">
                  <c:v>3.1863425925925927E-2</c:v>
                </c:pt>
                <c:pt idx="2161">
                  <c:v>3.1875000000000001E-2</c:v>
                </c:pt>
                <c:pt idx="2162">
                  <c:v>3.1886574074074074E-2</c:v>
                </c:pt>
                <c:pt idx="2163">
                  <c:v>3.1898148148148148E-2</c:v>
                </c:pt>
                <c:pt idx="2164">
                  <c:v>3.1909722222222221E-2</c:v>
                </c:pt>
                <c:pt idx="2165">
                  <c:v>3.1921296296296302E-2</c:v>
                </c:pt>
                <c:pt idx="2166">
                  <c:v>3.1932870370370368E-2</c:v>
                </c:pt>
                <c:pt idx="2167">
                  <c:v>3.1944444444444449E-2</c:v>
                </c:pt>
                <c:pt idx="2168">
                  <c:v>3.1956018518518516E-2</c:v>
                </c:pt>
                <c:pt idx="2169">
                  <c:v>3.1967592592592589E-2</c:v>
                </c:pt>
                <c:pt idx="2170">
                  <c:v>3.1979166666666663E-2</c:v>
                </c:pt>
                <c:pt idx="2171">
                  <c:v>3.1990740740740743E-2</c:v>
                </c:pt>
                <c:pt idx="2172">
                  <c:v>3.2002314814814817E-2</c:v>
                </c:pt>
                <c:pt idx="2173">
                  <c:v>3.201388888888889E-2</c:v>
                </c:pt>
                <c:pt idx="2174">
                  <c:v>3.2025462962962964E-2</c:v>
                </c:pt>
                <c:pt idx="2175">
                  <c:v>3.2037037037037037E-2</c:v>
                </c:pt>
                <c:pt idx="2176">
                  <c:v>3.2048611111111111E-2</c:v>
                </c:pt>
                <c:pt idx="2177">
                  <c:v>3.2060185185185185E-2</c:v>
                </c:pt>
                <c:pt idx="2178">
                  <c:v>3.2071759259259258E-2</c:v>
                </c:pt>
                <c:pt idx="2179">
                  <c:v>3.2083333333333332E-2</c:v>
                </c:pt>
                <c:pt idx="2180">
                  <c:v>3.2094907407407412E-2</c:v>
                </c:pt>
                <c:pt idx="2181">
                  <c:v>3.2106481481481479E-2</c:v>
                </c:pt>
                <c:pt idx="2182">
                  <c:v>3.2118055555555559E-2</c:v>
                </c:pt>
                <c:pt idx="2183">
                  <c:v>3.2129629629629626E-2</c:v>
                </c:pt>
                <c:pt idx="2184">
                  <c:v>3.2141203703703707E-2</c:v>
                </c:pt>
                <c:pt idx="2185">
                  <c:v>3.2152777777777773E-2</c:v>
                </c:pt>
                <c:pt idx="2186">
                  <c:v>3.2164351851851854E-2</c:v>
                </c:pt>
                <c:pt idx="2187">
                  <c:v>3.2175925925925927E-2</c:v>
                </c:pt>
                <c:pt idx="2188">
                  <c:v>3.2187500000000001E-2</c:v>
                </c:pt>
                <c:pt idx="2189">
                  <c:v>3.2199074074074074E-2</c:v>
                </c:pt>
                <c:pt idx="2190">
                  <c:v>3.2210648148148148E-2</c:v>
                </c:pt>
                <c:pt idx="2191">
                  <c:v>3.2222222222222222E-2</c:v>
                </c:pt>
                <c:pt idx="2192">
                  <c:v>3.2233796296296295E-2</c:v>
                </c:pt>
                <c:pt idx="2193">
                  <c:v>3.2245370370370369E-2</c:v>
                </c:pt>
                <c:pt idx="2194">
                  <c:v>3.2256944444444442E-2</c:v>
                </c:pt>
                <c:pt idx="2195">
                  <c:v>3.2268518518518523E-2</c:v>
                </c:pt>
                <c:pt idx="2196">
                  <c:v>3.2280092592592589E-2</c:v>
                </c:pt>
                <c:pt idx="2197">
                  <c:v>3.229166666666667E-2</c:v>
                </c:pt>
                <c:pt idx="2198">
                  <c:v>3.2303240740740737E-2</c:v>
                </c:pt>
                <c:pt idx="2199">
                  <c:v>3.2314814814814817E-2</c:v>
                </c:pt>
                <c:pt idx="2200">
                  <c:v>3.2326388888888884E-2</c:v>
                </c:pt>
                <c:pt idx="2201">
                  <c:v>3.2337962962962964E-2</c:v>
                </c:pt>
                <c:pt idx="2202">
                  <c:v>3.2349537037037038E-2</c:v>
                </c:pt>
                <c:pt idx="2203">
                  <c:v>3.2361111111111111E-2</c:v>
                </c:pt>
                <c:pt idx="2204">
                  <c:v>3.2372685185185185E-2</c:v>
                </c:pt>
                <c:pt idx="2205">
                  <c:v>3.2384259259259258E-2</c:v>
                </c:pt>
                <c:pt idx="2206">
                  <c:v>3.2395833333333332E-2</c:v>
                </c:pt>
                <c:pt idx="2207">
                  <c:v>3.2407407407407406E-2</c:v>
                </c:pt>
                <c:pt idx="2208">
                  <c:v>3.2418981481481479E-2</c:v>
                </c:pt>
                <c:pt idx="2209">
                  <c:v>3.243055555555556E-2</c:v>
                </c:pt>
                <c:pt idx="2210">
                  <c:v>3.2442129629629633E-2</c:v>
                </c:pt>
                <c:pt idx="2211">
                  <c:v>3.24537037037037E-2</c:v>
                </c:pt>
                <c:pt idx="2212">
                  <c:v>3.246527777777778E-2</c:v>
                </c:pt>
                <c:pt idx="2213">
                  <c:v>3.2476851851851847E-2</c:v>
                </c:pt>
                <c:pt idx="2214">
                  <c:v>3.2488425925925928E-2</c:v>
                </c:pt>
                <c:pt idx="2215">
                  <c:v>3.2499999999999994E-2</c:v>
                </c:pt>
                <c:pt idx="2216">
                  <c:v>3.2511574074074075E-2</c:v>
                </c:pt>
                <c:pt idx="2217">
                  <c:v>3.2523148148148148E-2</c:v>
                </c:pt>
                <c:pt idx="2218">
                  <c:v>3.2534722222222222E-2</c:v>
                </c:pt>
                <c:pt idx="2219">
                  <c:v>3.2546296296296295E-2</c:v>
                </c:pt>
                <c:pt idx="2220">
                  <c:v>3.2557870370370369E-2</c:v>
                </c:pt>
                <c:pt idx="2221">
                  <c:v>3.2569444444444443E-2</c:v>
                </c:pt>
                <c:pt idx="2222">
                  <c:v>3.2581018518518516E-2</c:v>
                </c:pt>
                <c:pt idx="2223">
                  <c:v>3.259259259259259E-2</c:v>
                </c:pt>
                <c:pt idx="2224">
                  <c:v>3.260416666666667E-2</c:v>
                </c:pt>
                <c:pt idx="2225">
                  <c:v>3.2615740740740744E-2</c:v>
                </c:pt>
                <c:pt idx="2226">
                  <c:v>3.2627314814814817E-2</c:v>
                </c:pt>
                <c:pt idx="2227">
                  <c:v>3.2638888888888891E-2</c:v>
                </c:pt>
                <c:pt idx="2228">
                  <c:v>3.2650462962962964E-2</c:v>
                </c:pt>
                <c:pt idx="2229">
                  <c:v>3.2662037037037038E-2</c:v>
                </c:pt>
                <c:pt idx="2230">
                  <c:v>3.2673611111111105E-2</c:v>
                </c:pt>
                <c:pt idx="2231">
                  <c:v>3.2685185185185185E-2</c:v>
                </c:pt>
                <c:pt idx="2232">
                  <c:v>3.2696759259259259E-2</c:v>
                </c:pt>
                <c:pt idx="2233">
                  <c:v>3.2708333333333332E-2</c:v>
                </c:pt>
                <c:pt idx="2234">
                  <c:v>3.2719907407407406E-2</c:v>
                </c:pt>
                <c:pt idx="2235">
                  <c:v>3.2731481481481479E-2</c:v>
                </c:pt>
                <c:pt idx="2236">
                  <c:v>3.2743055555555553E-2</c:v>
                </c:pt>
                <c:pt idx="2237">
                  <c:v>3.2754629629629627E-2</c:v>
                </c:pt>
                <c:pt idx="2238">
                  <c:v>3.27662037037037E-2</c:v>
                </c:pt>
                <c:pt idx="2239">
                  <c:v>3.2777777777777781E-2</c:v>
                </c:pt>
                <c:pt idx="2240">
                  <c:v>3.2789351851851854E-2</c:v>
                </c:pt>
                <c:pt idx="2241">
                  <c:v>3.2800925925925928E-2</c:v>
                </c:pt>
                <c:pt idx="2242">
                  <c:v>3.2812500000000001E-2</c:v>
                </c:pt>
                <c:pt idx="2243">
                  <c:v>3.2824074074074075E-2</c:v>
                </c:pt>
                <c:pt idx="2244">
                  <c:v>3.2835648148148149E-2</c:v>
                </c:pt>
                <c:pt idx="2245">
                  <c:v>3.2847222222222222E-2</c:v>
                </c:pt>
                <c:pt idx="2246">
                  <c:v>3.2858796296296296E-2</c:v>
                </c:pt>
                <c:pt idx="2247">
                  <c:v>3.2870370370370376E-2</c:v>
                </c:pt>
                <c:pt idx="2248">
                  <c:v>3.2881944444444443E-2</c:v>
                </c:pt>
                <c:pt idx="2249">
                  <c:v>3.2893518518518523E-2</c:v>
                </c:pt>
                <c:pt idx="2250">
                  <c:v>3.290509259259259E-2</c:v>
                </c:pt>
                <c:pt idx="2251">
                  <c:v>3.2916666666666664E-2</c:v>
                </c:pt>
                <c:pt idx="2252">
                  <c:v>3.2928240740740737E-2</c:v>
                </c:pt>
                <c:pt idx="2253">
                  <c:v>3.2939814814814811E-2</c:v>
                </c:pt>
                <c:pt idx="2254">
                  <c:v>3.2951388888888891E-2</c:v>
                </c:pt>
                <c:pt idx="2255">
                  <c:v>3.2962962962962965E-2</c:v>
                </c:pt>
                <c:pt idx="2256">
                  <c:v>3.2974537037037038E-2</c:v>
                </c:pt>
                <c:pt idx="2257">
                  <c:v>3.2986111111111112E-2</c:v>
                </c:pt>
                <c:pt idx="2258">
                  <c:v>3.2997685185185185E-2</c:v>
                </c:pt>
                <c:pt idx="2259">
                  <c:v>3.3009259259259259E-2</c:v>
                </c:pt>
                <c:pt idx="2260">
                  <c:v>3.3020833333333333E-2</c:v>
                </c:pt>
                <c:pt idx="2261">
                  <c:v>3.3032407407407406E-2</c:v>
                </c:pt>
                <c:pt idx="2262">
                  <c:v>3.3043981481481487E-2</c:v>
                </c:pt>
                <c:pt idx="2263">
                  <c:v>3.3055555555555553E-2</c:v>
                </c:pt>
                <c:pt idx="2264">
                  <c:v>3.3067129629629634E-2</c:v>
                </c:pt>
                <c:pt idx="2265">
                  <c:v>3.30787037037037E-2</c:v>
                </c:pt>
                <c:pt idx="2266">
                  <c:v>3.3090277777777781E-2</c:v>
                </c:pt>
                <c:pt idx="2267">
                  <c:v>3.3090277777777781E-2</c:v>
                </c:pt>
                <c:pt idx="2268">
                  <c:v>3.3101851851851848E-2</c:v>
                </c:pt>
                <c:pt idx="2269">
                  <c:v>3.3113425925925928E-2</c:v>
                </c:pt>
                <c:pt idx="2270">
                  <c:v>3.3125000000000002E-2</c:v>
                </c:pt>
                <c:pt idx="2271">
                  <c:v>3.3136574074074075E-2</c:v>
                </c:pt>
                <c:pt idx="2272">
                  <c:v>3.3148148148148149E-2</c:v>
                </c:pt>
                <c:pt idx="2273">
                  <c:v>3.3159722222222222E-2</c:v>
                </c:pt>
                <c:pt idx="2274">
                  <c:v>3.3171296296296296E-2</c:v>
                </c:pt>
                <c:pt idx="2275">
                  <c:v>3.318287037037037E-2</c:v>
                </c:pt>
                <c:pt idx="2276">
                  <c:v>3.3194444444444443E-2</c:v>
                </c:pt>
                <c:pt idx="2277">
                  <c:v>3.3206018518518517E-2</c:v>
                </c:pt>
                <c:pt idx="2278">
                  <c:v>3.3217592592592597E-2</c:v>
                </c:pt>
                <c:pt idx="2279">
                  <c:v>3.3229166666666664E-2</c:v>
                </c:pt>
                <c:pt idx="2280">
                  <c:v>3.3240740740740744E-2</c:v>
                </c:pt>
                <c:pt idx="2281">
                  <c:v>3.3252314814814811E-2</c:v>
                </c:pt>
                <c:pt idx="2282">
                  <c:v>3.3263888888888891E-2</c:v>
                </c:pt>
                <c:pt idx="2283">
                  <c:v>3.3275462962962958E-2</c:v>
                </c:pt>
                <c:pt idx="2284">
                  <c:v>3.3287037037037039E-2</c:v>
                </c:pt>
                <c:pt idx="2285">
                  <c:v>3.3298611111111112E-2</c:v>
                </c:pt>
                <c:pt idx="2286">
                  <c:v>3.3310185185185186E-2</c:v>
                </c:pt>
                <c:pt idx="2287">
                  <c:v>3.3321759259259259E-2</c:v>
                </c:pt>
                <c:pt idx="2288">
                  <c:v>3.3333333333333333E-2</c:v>
                </c:pt>
                <c:pt idx="2289">
                  <c:v>3.3344907407407406E-2</c:v>
                </c:pt>
                <c:pt idx="2290">
                  <c:v>3.335648148148148E-2</c:v>
                </c:pt>
                <c:pt idx="2291">
                  <c:v>3.3368055555555554E-2</c:v>
                </c:pt>
                <c:pt idx="2292">
                  <c:v>3.3379629629629634E-2</c:v>
                </c:pt>
                <c:pt idx="2293">
                  <c:v>3.3391203703703708E-2</c:v>
                </c:pt>
                <c:pt idx="2294">
                  <c:v>3.3402777777777774E-2</c:v>
                </c:pt>
                <c:pt idx="2295">
                  <c:v>3.3414351851851855E-2</c:v>
                </c:pt>
                <c:pt idx="2296">
                  <c:v>3.3425925925925921E-2</c:v>
                </c:pt>
                <c:pt idx="2297">
                  <c:v>3.3437500000000002E-2</c:v>
                </c:pt>
                <c:pt idx="2298">
                  <c:v>3.3449074074074069E-2</c:v>
                </c:pt>
                <c:pt idx="2299">
                  <c:v>3.3460648148148149E-2</c:v>
                </c:pt>
                <c:pt idx="2300">
                  <c:v>3.3472222222222223E-2</c:v>
                </c:pt>
                <c:pt idx="2301">
                  <c:v>3.3483796296296296E-2</c:v>
                </c:pt>
                <c:pt idx="2302">
                  <c:v>3.349537037037037E-2</c:v>
                </c:pt>
                <c:pt idx="2303">
                  <c:v>3.3506944444444443E-2</c:v>
                </c:pt>
                <c:pt idx="2304">
                  <c:v>3.3518518518518517E-2</c:v>
                </c:pt>
                <c:pt idx="2305">
                  <c:v>3.3530092592592591E-2</c:v>
                </c:pt>
                <c:pt idx="2306">
                  <c:v>3.3541666666666664E-2</c:v>
                </c:pt>
                <c:pt idx="2307">
                  <c:v>3.3553240740740745E-2</c:v>
                </c:pt>
                <c:pt idx="2308">
                  <c:v>3.3564814814814818E-2</c:v>
                </c:pt>
                <c:pt idx="2309">
                  <c:v>3.3576388888888892E-2</c:v>
                </c:pt>
                <c:pt idx="2310">
                  <c:v>3.3587962962962965E-2</c:v>
                </c:pt>
                <c:pt idx="2311">
                  <c:v>3.3599537037037039E-2</c:v>
                </c:pt>
                <c:pt idx="2312">
                  <c:v>3.3611111111111112E-2</c:v>
                </c:pt>
                <c:pt idx="2313">
                  <c:v>3.3622685185185179E-2</c:v>
                </c:pt>
                <c:pt idx="2314">
                  <c:v>3.363425925925926E-2</c:v>
                </c:pt>
                <c:pt idx="2315">
                  <c:v>3.3645833333333333E-2</c:v>
                </c:pt>
                <c:pt idx="2316">
                  <c:v>3.3657407407407407E-2</c:v>
                </c:pt>
                <c:pt idx="2317">
                  <c:v>3.366898148148148E-2</c:v>
                </c:pt>
                <c:pt idx="2318">
                  <c:v>3.3680555555555554E-2</c:v>
                </c:pt>
                <c:pt idx="2319">
                  <c:v>3.3692129629629627E-2</c:v>
                </c:pt>
                <c:pt idx="2320">
                  <c:v>3.3703703703703701E-2</c:v>
                </c:pt>
                <c:pt idx="2321">
                  <c:v>3.3715277777777775E-2</c:v>
                </c:pt>
                <c:pt idx="2322">
                  <c:v>3.3726851851851855E-2</c:v>
                </c:pt>
                <c:pt idx="2323">
                  <c:v>3.3738425925925929E-2</c:v>
                </c:pt>
                <c:pt idx="2324">
                  <c:v>3.3750000000000002E-2</c:v>
                </c:pt>
                <c:pt idx="2325">
                  <c:v>3.3761574074074076E-2</c:v>
                </c:pt>
                <c:pt idx="2326">
                  <c:v>3.3773148148148149E-2</c:v>
                </c:pt>
                <c:pt idx="2327">
                  <c:v>3.3784722222222223E-2</c:v>
                </c:pt>
                <c:pt idx="2328">
                  <c:v>3.3796296296296297E-2</c:v>
                </c:pt>
                <c:pt idx="2329">
                  <c:v>3.380787037037037E-2</c:v>
                </c:pt>
                <c:pt idx="2330">
                  <c:v>3.3819444444444451E-2</c:v>
                </c:pt>
                <c:pt idx="2331">
                  <c:v>3.3831018518518517E-2</c:v>
                </c:pt>
                <c:pt idx="2332">
                  <c:v>3.3842592592592598E-2</c:v>
                </c:pt>
                <c:pt idx="2333">
                  <c:v>3.3854166666666664E-2</c:v>
                </c:pt>
                <c:pt idx="2334">
                  <c:v>3.3865740740740738E-2</c:v>
                </c:pt>
                <c:pt idx="2335">
                  <c:v>3.3877314814814811E-2</c:v>
                </c:pt>
                <c:pt idx="2336">
                  <c:v>3.3888888888888885E-2</c:v>
                </c:pt>
                <c:pt idx="2337">
                  <c:v>3.3900462962962966E-2</c:v>
                </c:pt>
                <c:pt idx="2338">
                  <c:v>3.3912037037037039E-2</c:v>
                </c:pt>
                <c:pt idx="2339">
                  <c:v>3.3923611111111113E-2</c:v>
                </c:pt>
                <c:pt idx="2340">
                  <c:v>3.3935185185185186E-2</c:v>
                </c:pt>
                <c:pt idx="2341">
                  <c:v>3.394675925925926E-2</c:v>
                </c:pt>
                <c:pt idx="2342">
                  <c:v>3.3958333333333333E-2</c:v>
                </c:pt>
                <c:pt idx="2343">
                  <c:v>3.3969907407407407E-2</c:v>
                </c:pt>
                <c:pt idx="2344">
                  <c:v>3.3981481481481481E-2</c:v>
                </c:pt>
                <c:pt idx="2345">
                  <c:v>3.3993055555555561E-2</c:v>
                </c:pt>
                <c:pt idx="2346">
                  <c:v>3.4004629629629628E-2</c:v>
                </c:pt>
                <c:pt idx="2347">
                  <c:v>3.4016203703703708E-2</c:v>
                </c:pt>
                <c:pt idx="2348">
                  <c:v>3.4027777777777775E-2</c:v>
                </c:pt>
                <c:pt idx="2349">
                  <c:v>3.4039351851851855E-2</c:v>
                </c:pt>
                <c:pt idx="2350">
                  <c:v>3.4050925925925922E-2</c:v>
                </c:pt>
                <c:pt idx="2351">
                  <c:v>3.4062500000000002E-2</c:v>
                </c:pt>
                <c:pt idx="2352">
                  <c:v>3.4074074074074076E-2</c:v>
                </c:pt>
                <c:pt idx="2353">
                  <c:v>3.408564814814815E-2</c:v>
                </c:pt>
                <c:pt idx="2354">
                  <c:v>3.4097222222222223E-2</c:v>
                </c:pt>
                <c:pt idx="2355">
                  <c:v>3.4108796296296297E-2</c:v>
                </c:pt>
                <c:pt idx="2356">
                  <c:v>3.412037037037037E-2</c:v>
                </c:pt>
                <c:pt idx="2357">
                  <c:v>3.4131944444444444E-2</c:v>
                </c:pt>
                <c:pt idx="2358">
                  <c:v>3.4143518518518517E-2</c:v>
                </c:pt>
                <c:pt idx="2359">
                  <c:v>3.4155092592592591E-2</c:v>
                </c:pt>
                <c:pt idx="2360">
                  <c:v>3.4166666666666672E-2</c:v>
                </c:pt>
                <c:pt idx="2361">
                  <c:v>3.4178240740740738E-2</c:v>
                </c:pt>
                <c:pt idx="2362">
                  <c:v>3.4189814814814819E-2</c:v>
                </c:pt>
                <c:pt idx="2363">
                  <c:v>3.4201388888888885E-2</c:v>
                </c:pt>
                <c:pt idx="2364">
                  <c:v>3.4212962962962966E-2</c:v>
                </c:pt>
                <c:pt idx="2365">
                  <c:v>3.4224537037037032E-2</c:v>
                </c:pt>
                <c:pt idx="2366">
                  <c:v>3.4236111111111113E-2</c:v>
                </c:pt>
                <c:pt idx="2367">
                  <c:v>3.4247685185185187E-2</c:v>
                </c:pt>
                <c:pt idx="2368">
                  <c:v>3.425925925925926E-2</c:v>
                </c:pt>
                <c:pt idx="2369">
                  <c:v>3.4270833333333334E-2</c:v>
                </c:pt>
                <c:pt idx="2370">
                  <c:v>3.4282407407407407E-2</c:v>
                </c:pt>
                <c:pt idx="2371">
                  <c:v>3.4293981481481481E-2</c:v>
                </c:pt>
                <c:pt idx="2372">
                  <c:v>3.4305555555555554E-2</c:v>
                </c:pt>
                <c:pt idx="2373">
                  <c:v>3.4317129629629628E-2</c:v>
                </c:pt>
                <c:pt idx="2374">
                  <c:v>3.4328703703703702E-2</c:v>
                </c:pt>
                <c:pt idx="2375">
                  <c:v>3.4340277777777782E-2</c:v>
                </c:pt>
                <c:pt idx="2376">
                  <c:v>3.4351851851851849E-2</c:v>
                </c:pt>
                <c:pt idx="2377">
                  <c:v>3.4363425925925929E-2</c:v>
                </c:pt>
                <c:pt idx="2378">
                  <c:v>3.4374999999999996E-2</c:v>
                </c:pt>
                <c:pt idx="2379">
                  <c:v>3.4386574074074076E-2</c:v>
                </c:pt>
                <c:pt idx="2380">
                  <c:v>3.4398148148148143E-2</c:v>
                </c:pt>
                <c:pt idx="2381">
                  <c:v>3.4409722222222223E-2</c:v>
                </c:pt>
                <c:pt idx="2382">
                  <c:v>3.4421296296296297E-2</c:v>
                </c:pt>
                <c:pt idx="2383">
                  <c:v>3.4432870370370371E-2</c:v>
                </c:pt>
                <c:pt idx="2384">
                  <c:v>3.4444444444444444E-2</c:v>
                </c:pt>
                <c:pt idx="2385">
                  <c:v>3.4456018518518518E-2</c:v>
                </c:pt>
                <c:pt idx="2386">
                  <c:v>3.4467592592592591E-2</c:v>
                </c:pt>
                <c:pt idx="2387">
                  <c:v>3.4479166666666665E-2</c:v>
                </c:pt>
                <c:pt idx="2388">
                  <c:v>3.4490740740740738E-2</c:v>
                </c:pt>
                <c:pt idx="2389">
                  <c:v>3.4502314814814812E-2</c:v>
                </c:pt>
                <c:pt idx="2390">
                  <c:v>3.4513888888888893E-2</c:v>
                </c:pt>
                <c:pt idx="2391">
                  <c:v>3.4525462962962966E-2</c:v>
                </c:pt>
                <c:pt idx="2392">
                  <c:v>3.453703703703704E-2</c:v>
                </c:pt>
                <c:pt idx="2393">
                  <c:v>3.4548611111111113E-2</c:v>
                </c:pt>
                <c:pt idx="2394">
                  <c:v>3.4560185185185187E-2</c:v>
                </c:pt>
                <c:pt idx="2395">
                  <c:v>3.4571759259259253E-2</c:v>
                </c:pt>
                <c:pt idx="2396">
                  <c:v>3.4583333333333334E-2</c:v>
                </c:pt>
                <c:pt idx="2397">
                  <c:v>3.4594907407407408E-2</c:v>
                </c:pt>
                <c:pt idx="2398">
                  <c:v>3.4606481481481481E-2</c:v>
                </c:pt>
                <c:pt idx="2399">
                  <c:v>3.4618055555555555E-2</c:v>
                </c:pt>
                <c:pt idx="2400">
                  <c:v>3.4629629629629628E-2</c:v>
                </c:pt>
                <c:pt idx="2401">
                  <c:v>3.4641203703703702E-2</c:v>
                </c:pt>
                <c:pt idx="2402">
                  <c:v>3.4652777777777775E-2</c:v>
                </c:pt>
                <c:pt idx="2403">
                  <c:v>3.4664351851851849E-2</c:v>
                </c:pt>
                <c:pt idx="2404">
                  <c:v>3.4675925925925923E-2</c:v>
                </c:pt>
                <c:pt idx="2405">
                  <c:v>3.4687500000000003E-2</c:v>
                </c:pt>
                <c:pt idx="2406">
                  <c:v>3.4699074074074077E-2</c:v>
                </c:pt>
                <c:pt idx="2407">
                  <c:v>3.471064814814815E-2</c:v>
                </c:pt>
                <c:pt idx="2408">
                  <c:v>3.4722222222222224E-2</c:v>
                </c:pt>
                <c:pt idx="2409">
                  <c:v>3.4733796296296297E-2</c:v>
                </c:pt>
                <c:pt idx="2410">
                  <c:v>3.4745370370370371E-2</c:v>
                </c:pt>
                <c:pt idx="2411">
                  <c:v>3.4756944444444444E-2</c:v>
                </c:pt>
                <c:pt idx="2412">
                  <c:v>3.4768518518518525E-2</c:v>
                </c:pt>
                <c:pt idx="2413">
                  <c:v>3.4780092592592592E-2</c:v>
                </c:pt>
                <c:pt idx="2414">
                  <c:v>3.4791666666666672E-2</c:v>
                </c:pt>
                <c:pt idx="2415">
                  <c:v>3.4803240740740739E-2</c:v>
                </c:pt>
                <c:pt idx="2416">
                  <c:v>3.4814814814814812E-2</c:v>
                </c:pt>
                <c:pt idx="2417">
                  <c:v>3.4826388888888886E-2</c:v>
                </c:pt>
                <c:pt idx="2418">
                  <c:v>3.4837962962962959E-2</c:v>
                </c:pt>
                <c:pt idx="2419">
                  <c:v>3.4849537037037033E-2</c:v>
                </c:pt>
                <c:pt idx="2420">
                  <c:v>3.4861111111111114E-2</c:v>
                </c:pt>
                <c:pt idx="2421">
                  <c:v>3.4872685185185187E-2</c:v>
                </c:pt>
                <c:pt idx="2422">
                  <c:v>3.4884259259259261E-2</c:v>
                </c:pt>
                <c:pt idx="2423">
                  <c:v>3.4895833333333334E-2</c:v>
                </c:pt>
                <c:pt idx="2424">
                  <c:v>3.4907407407407408E-2</c:v>
                </c:pt>
                <c:pt idx="2425">
                  <c:v>3.4918981481481481E-2</c:v>
                </c:pt>
                <c:pt idx="2426">
                  <c:v>3.4930555555555555E-2</c:v>
                </c:pt>
                <c:pt idx="2427">
                  <c:v>3.4942129629629635E-2</c:v>
                </c:pt>
                <c:pt idx="2428">
                  <c:v>3.4953703703703702E-2</c:v>
                </c:pt>
                <c:pt idx="2429">
                  <c:v>3.4965277777777783E-2</c:v>
                </c:pt>
                <c:pt idx="2430">
                  <c:v>3.4976851851851849E-2</c:v>
                </c:pt>
                <c:pt idx="2431">
                  <c:v>3.498842592592593E-2</c:v>
                </c:pt>
                <c:pt idx="2432">
                  <c:v>3.4999999999999996E-2</c:v>
                </c:pt>
                <c:pt idx="2433">
                  <c:v>3.5011574074074077E-2</c:v>
                </c:pt>
                <c:pt idx="2434">
                  <c:v>3.5023148148148144E-2</c:v>
                </c:pt>
                <c:pt idx="2435">
                  <c:v>3.5034722222222224E-2</c:v>
                </c:pt>
                <c:pt idx="2436">
                  <c:v>3.5046296296296298E-2</c:v>
                </c:pt>
                <c:pt idx="2437">
                  <c:v>3.5057870370370371E-2</c:v>
                </c:pt>
                <c:pt idx="2438">
                  <c:v>3.5069444444444445E-2</c:v>
                </c:pt>
                <c:pt idx="2439">
                  <c:v>3.5081018518518518E-2</c:v>
                </c:pt>
                <c:pt idx="2440">
                  <c:v>3.5092592592592592E-2</c:v>
                </c:pt>
                <c:pt idx="2441">
                  <c:v>3.5104166666666665E-2</c:v>
                </c:pt>
                <c:pt idx="2442">
                  <c:v>3.5115740740740746E-2</c:v>
                </c:pt>
                <c:pt idx="2443">
                  <c:v>3.5127314814814813E-2</c:v>
                </c:pt>
                <c:pt idx="2444">
                  <c:v>3.5138888888888893E-2</c:v>
                </c:pt>
                <c:pt idx="2445">
                  <c:v>3.515046296296296E-2</c:v>
                </c:pt>
                <c:pt idx="2446">
                  <c:v>3.516203703703704E-2</c:v>
                </c:pt>
                <c:pt idx="2447">
                  <c:v>3.5173611111111107E-2</c:v>
                </c:pt>
                <c:pt idx="2448">
                  <c:v>3.5185185185185187E-2</c:v>
                </c:pt>
                <c:pt idx="2449">
                  <c:v>3.5196759259259254E-2</c:v>
                </c:pt>
                <c:pt idx="2450">
                  <c:v>3.5208333333333335E-2</c:v>
                </c:pt>
                <c:pt idx="2451">
                  <c:v>3.5219907407407408E-2</c:v>
                </c:pt>
                <c:pt idx="2452">
                  <c:v>3.5231481481481482E-2</c:v>
                </c:pt>
                <c:pt idx="2453">
                  <c:v>3.5243055555555555E-2</c:v>
                </c:pt>
                <c:pt idx="2454">
                  <c:v>3.5254629629629629E-2</c:v>
                </c:pt>
                <c:pt idx="2455">
                  <c:v>3.5266203703703702E-2</c:v>
                </c:pt>
                <c:pt idx="2456">
                  <c:v>3.5277777777777776E-2</c:v>
                </c:pt>
                <c:pt idx="2457">
                  <c:v>3.5289351851851856E-2</c:v>
                </c:pt>
                <c:pt idx="2458">
                  <c:v>3.5300925925925923E-2</c:v>
                </c:pt>
                <c:pt idx="2459">
                  <c:v>3.5312500000000004E-2</c:v>
                </c:pt>
                <c:pt idx="2460">
                  <c:v>3.532407407407407E-2</c:v>
                </c:pt>
                <c:pt idx="2461">
                  <c:v>3.5335648148148151E-2</c:v>
                </c:pt>
                <c:pt idx="2462">
                  <c:v>3.5347222222222217E-2</c:v>
                </c:pt>
                <c:pt idx="2463">
                  <c:v>3.5358796296296298E-2</c:v>
                </c:pt>
                <c:pt idx="2464">
                  <c:v>3.5370370370370365E-2</c:v>
                </c:pt>
                <c:pt idx="2465">
                  <c:v>3.5381944444444445E-2</c:v>
                </c:pt>
                <c:pt idx="2466">
                  <c:v>3.5393518518518519E-2</c:v>
                </c:pt>
                <c:pt idx="2467">
                  <c:v>3.5405092592592592E-2</c:v>
                </c:pt>
                <c:pt idx="2468">
                  <c:v>3.5416666666666666E-2</c:v>
                </c:pt>
                <c:pt idx="2469">
                  <c:v>3.5428240740740739E-2</c:v>
                </c:pt>
                <c:pt idx="2470">
                  <c:v>3.5439814814814813E-2</c:v>
                </c:pt>
                <c:pt idx="2471">
                  <c:v>3.5451388888888886E-2</c:v>
                </c:pt>
                <c:pt idx="2472">
                  <c:v>3.5462962962962967E-2</c:v>
                </c:pt>
                <c:pt idx="2473">
                  <c:v>3.5474537037037041E-2</c:v>
                </c:pt>
                <c:pt idx="2474">
                  <c:v>3.5486111111111114E-2</c:v>
                </c:pt>
                <c:pt idx="2475">
                  <c:v>3.5497685185185188E-2</c:v>
                </c:pt>
                <c:pt idx="2476">
                  <c:v>3.5509259259259261E-2</c:v>
                </c:pt>
                <c:pt idx="2477">
                  <c:v>3.5520833333333328E-2</c:v>
                </c:pt>
                <c:pt idx="2478">
                  <c:v>3.5532407407407408E-2</c:v>
                </c:pt>
                <c:pt idx="2479">
                  <c:v>3.5543981481481475E-2</c:v>
                </c:pt>
                <c:pt idx="2480">
                  <c:v>3.5555555555555556E-2</c:v>
                </c:pt>
                <c:pt idx="2481">
                  <c:v>3.5567129629629629E-2</c:v>
                </c:pt>
                <c:pt idx="2482">
                  <c:v>3.5578703703703703E-2</c:v>
                </c:pt>
                <c:pt idx="2483">
                  <c:v>3.5590277777777776E-2</c:v>
                </c:pt>
                <c:pt idx="2484">
                  <c:v>3.560185185185185E-2</c:v>
                </c:pt>
                <c:pt idx="2485">
                  <c:v>3.5613425925925923E-2</c:v>
                </c:pt>
                <c:pt idx="2486">
                  <c:v>3.5624999999999997E-2</c:v>
                </c:pt>
                <c:pt idx="2487">
                  <c:v>3.5636574074074077E-2</c:v>
                </c:pt>
                <c:pt idx="2488">
                  <c:v>3.5648148148148151E-2</c:v>
                </c:pt>
                <c:pt idx="2489">
                  <c:v>3.5659722222222225E-2</c:v>
                </c:pt>
                <c:pt idx="2490">
                  <c:v>3.5671296296296298E-2</c:v>
                </c:pt>
                <c:pt idx="2491">
                  <c:v>3.5682870370370372E-2</c:v>
                </c:pt>
                <c:pt idx="2492">
                  <c:v>3.5694444444444445E-2</c:v>
                </c:pt>
                <c:pt idx="2493">
                  <c:v>3.5706018518518519E-2</c:v>
                </c:pt>
                <c:pt idx="2494">
                  <c:v>3.5717592592592592E-2</c:v>
                </c:pt>
                <c:pt idx="2495">
                  <c:v>3.5729166666666666E-2</c:v>
                </c:pt>
                <c:pt idx="2496">
                  <c:v>3.5740740740740747E-2</c:v>
                </c:pt>
                <c:pt idx="2497">
                  <c:v>3.5752314814814813E-2</c:v>
                </c:pt>
                <c:pt idx="2498">
                  <c:v>3.5763888888888887E-2</c:v>
                </c:pt>
                <c:pt idx="2499">
                  <c:v>3.577546296296296E-2</c:v>
                </c:pt>
                <c:pt idx="2500">
                  <c:v>3.5787037037037034E-2</c:v>
                </c:pt>
                <c:pt idx="2501">
                  <c:v>3.5798611111111107E-2</c:v>
                </c:pt>
                <c:pt idx="2502">
                  <c:v>3.5810185185185188E-2</c:v>
                </c:pt>
                <c:pt idx="2503">
                  <c:v>3.5821759259259262E-2</c:v>
                </c:pt>
                <c:pt idx="2504">
                  <c:v>3.5833333333333335E-2</c:v>
                </c:pt>
                <c:pt idx="2505">
                  <c:v>3.5844907407407409E-2</c:v>
                </c:pt>
                <c:pt idx="2506">
                  <c:v>3.5856481481481482E-2</c:v>
                </c:pt>
                <c:pt idx="2507">
                  <c:v>3.5868055555555556E-2</c:v>
                </c:pt>
                <c:pt idx="2508">
                  <c:v>3.5879629629629629E-2</c:v>
                </c:pt>
                <c:pt idx="2509">
                  <c:v>3.5891203703703703E-2</c:v>
                </c:pt>
                <c:pt idx="2510">
                  <c:v>3.5902777777777777E-2</c:v>
                </c:pt>
                <c:pt idx="2511">
                  <c:v>3.5914351851851857E-2</c:v>
                </c:pt>
                <c:pt idx="2512">
                  <c:v>3.5925925925925924E-2</c:v>
                </c:pt>
                <c:pt idx="2513">
                  <c:v>3.5937500000000004E-2</c:v>
                </c:pt>
                <c:pt idx="2514">
                  <c:v>3.5949074074074071E-2</c:v>
                </c:pt>
                <c:pt idx="2515">
                  <c:v>3.5960648148148151E-2</c:v>
                </c:pt>
                <c:pt idx="2516">
                  <c:v>3.5972222222222218E-2</c:v>
                </c:pt>
                <c:pt idx="2517">
                  <c:v>3.5983796296296298E-2</c:v>
                </c:pt>
                <c:pt idx="2518">
                  <c:v>3.5995370370370372E-2</c:v>
                </c:pt>
                <c:pt idx="2519">
                  <c:v>3.6006944444444446E-2</c:v>
                </c:pt>
                <c:pt idx="2520">
                  <c:v>3.6018518518518519E-2</c:v>
                </c:pt>
                <c:pt idx="2521">
                  <c:v>3.6030092592592593E-2</c:v>
                </c:pt>
                <c:pt idx="2522">
                  <c:v>3.6041666666666666E-2</c:v>
                </c:pt>
                <c:pt idx="2523">
                  <c:v>3.605324074074074E-2</c:v>
                </c:pt>
                <c:pt idx="2524">
                  <c:v>3.6064814814814813E-2</c:v>
                </c:pt>
                <c:pt idx="2525">
                  <c:v>3.6076388888888887E-2</c:v>
                </c:pt>
                <c:pt idx="2526">
                  <c:v>3.6087962962962968E-2</c:v>
                </c:pt>
                <c:pt idx="2527">
                  <c:v>3.6099537037037034E-2</c:v>
                </c:pt>
                <c:pt idx="2528">
                  <c:v>3.6111111111111115E-2</c:v>
                </c:pt>
                <c:pt idx="2529">
                  <c:v>3.6122685185185181E-2</c:v>
                </c:pt>
                <c:pt idx="2530">
                  <c:v>3.6134259259259262E-2</c:v>
                </c:pt>
                <c:pt idx="2531">
                  <c:v>3.6145833333333328E-2</c:v>
                </c:pt>
                <c:pt idx="2532">
                  <c:v>3.6157407407407409E-2</c:v>
                </c:pt>
                <c:pt idx="2533">
                  <c:v>3.6168981481481483E-2</c:v>
                </c:pt>
                <c:pt idx="2534">
                  <c:v>3.6180555555555556E-2</c:v>
                </c:pt>
                <c:pt idx="2535">
                  <c:v>3.619212962962963E-2</c:v>
                </c:pt>
                <c:pt idx="2536">
                  <c:v>3.6203703703703703E-2</c:v>
                </c:pt>
                <c:pt idx="2537">
                  <c:v>3.6215277777777777E-2</c:v>
                </c:pt>
                <c:pt idx="2538">
                  <c:v>3.622685185185185E-2</c:v>
                </c:pt>
                <c:pt idx="2539">
                  <c:v>3.6238425925925924E-2</c:v>
                </c:pt>
                <c:pt idx="2540">
                  <c:v>3.6249999999999998E-2</c:v>
                </c:pt>
                <c:pt idx="2541">
                  <c:v>3.6261574074074078E-2</c:v>
                </c:pt>
                <c:pt idx="2542">
                  <c:v>3.6273148148148145E-2</c:v>
                </c:pt>
                <c:pt idx="2543">
                  <c:v>3.6284722222222225E-2</c:v>
                </c:pt>
                <c:pt idx="2544">
                  <c:v>3.6296296296296292E-2</c:v>
                </c:pt>
                <c:pt idx="2545">
                  <c:v>3.6307870370370372E-2</c:v>
                </c:pt>
                <c:pt idx="2546">
                  <c:v>3.6319444444444439E-2</c:v>
                </c:pt>
                <c:pt idx="2547">
                  <c:v>3.6331018518518519E-2</c:v>
                </c:pt>
                <c:pt idx="2548">
                  <c:v>3.6342592592592593E-2</c:v>
                </c:pt>
                <c:pt idx="2549">
                  <c:v>3.6354166666666667E-2</c:v>
                </c:pt>
                <c:pt idx="2550">
                  <c:v>3.636574074074074E-2</c:v>
                </c:pt>
                <c:pt idx="2551">
                  <c:v>3.6377314814814814E-2</c:v>
                </c:pt>
                <c:pt idx="2552">
                  <c:v>3.6388888888888887E-2</c:v>
                </c:pt>
                <c:pt idx="2553">
                  <c:v>3.6400462962962961E-2</c:v>
                </c:pt>
                <c:pt idx="2554">
                  <c:v>3.6412037037037034E-2</c:v>
                </c:pt>
                <c:pt idx="2555">
                  <c:v>3.6423611111111115E-2</c:v>
                </c:pt>
                <c:pt idx="2556">
                  <c:v>3.6435185185185189E-2</c:v>
                </c:pt>
                <c:pt idx="2557">
                  <c:v>3.6446759259259262E-2</c:v>
                </c:pt>
                <c:pt idx="2558">
                  <c:v>3.6458333333333336E-2</c:v>
                </c:pt>
                <c:pt idx="2559">
                  <c:v>3.6469907407407402E-2</c:v>
                </c:pt>
                <c:pt idx="2560">
                  <c:v>3.6481481481481483E-2</c:v>
                </c:pt>
                <c:pt idx="2561">
                  <c:v>3.6493055555555549E-2</c:v>
                </c:pt>
                <c:pt idx="2562">
                  <c:v>3.650462962962963E-2</c:v>
                </c:pt>
                <c:pt idx="2563">
                  <c:v>3.6516203703703703E-2</c:v>
                </c:pt>
                <c:pt idx="2564">
                  <c:v>3.6527777777777777E-2</c:v>
                </c:pt>
                <c:pt idx="2565">
                  <c:v>3.6539351851851851E-2</c:v>
                </c:pt>
                <c:pt idx="2566">
                  <c:v>3.6550925925925924E-2</c:v>
                </c:pt>
                <c:pt idx="2567">
                  <c:v>3.6562499999999998E-2</c:v>
                </c:pt>
                <c:pt idx="2568">
                  <c:v>3.6574074074074071E-2</c:v>
                </c:pt>
                <c:pt idx="2569">
                  <c:v>3.6585648148148145E-2</c:v>
                </c:pt>
                <c:pt idx="2570">
                  <c:v>3.6597222222222225E-2</c:v>
                </c:pt>
                <c:pt idx="2571">
                  <c:v>3.6608796296296299E-2</c:v>
                </c:pt>
                <c:pt idx="2572">
                  <c:v>3.6620370370370373E-2</c:v>
                </c:pt>
                <c:pt idx="2573">
                  <c:v>3.6631944444444446E-2</c:v>
                </c:pt>
                <c:pt idx="2574">
                  <c:v>3.664351851851852E-2</c:v>
                </c:pt>
                <c:pt idx="2575">
                  <c:v>3.6655092592592593E-2</c:v>
                </c:pt>
                <c:pt idx="2576">
                  <c:v>3.6666666666666667E-2</c:v>
                </c:pt>
                <c:pt idx="2577">
                  <c:v>3.667824074074074E-2</c:v>
                </c:pt>
                <c:pt idx="2578">
                  <c:v>3.6689814814814821E-2</c:v>
                </c:pt>
                <c:pt idx="2579">
                  <c:v>3.6701388888888888E-2</c:v>
                </c:pt>
                <c:pt idx="2580">
                  <c:v>3.6712962962962961E-2</c:v>
                </c:pt>
                <c:pt idx="2581">
                  <c:v>3.6724537037037035E-2</c:v>
                </c:pt>
                <c:pt idx="2582">
                  <c:v>3.6736111111111108E-2</c:v>
                </c:pt>
                <c:pt idx="2583">
                  <c:v>3.6747685185185182E-2</c:v>
                </c:pt>
                <c:pt idx="2584">
                  <c:v>3.6759259259259255E-2</c:v>
                </c:pt>
                <c:pt idx="2585">
                  <c:v>3.6759259259259255E-2</c:v>
                </c:pt>
                <c:pt idx="2586">
                  <c:v>3.6770833333333336E-2</c:v>
                </c:pt>
                <c:pt idx="2587">
                  <c:v>3.6782407407407409E-2</c:v>
                </c:pt>
                <c:pt idx="2588">
                  <c:v>3.6793981481481483E-2</c:v>
                </c:pt>
                <c:pt idx="2589">
                  <c:v>3.6805555555555557E-2</c:v>
                </c:pt>
                <c:pt idx="2590">
                  <c:v>3.681712962962963E-2</c:v>
                </c:pt>
                <c:pt idx="2591">
                  <c:v>3.6828703703703704E-2</c:v>
                </c:pt>
                <c:pt idx="2592">
                  <c:v>3.6840277777777777E-2</c:v>
                </c:pt>
                <c:pt idx="2593">
                  <c:v>3.6851851851851851E-2</c:v>
                </c:pt>
                <c:pt idx="2594">
                  <c:v>3.6863425925925931E-2</c:v>
                </c:pt>
                <c:pt idx="2595">
                  <c:v>3.6874999999999998E-2</c:v>
                </c:pt>
                <c:pt idx="2596">
                  <c:v>3.6886574074074079E-2</c:v>
                </c:pt>
                <c:pt idx="2597">
                  <c:v>3.6898148148148145E-2</c:v>
                </c:pt>
                <c:pt idx="2598">
                  <c:v>3.6909722222222226E-2</c:v>
                </c:pt>
                <c:pt idx="2599">
                  <c:v>3.6921296296296292E-2</c:v>
                </c:pt>
                <c:pt idx="2600">
                  <c:v>3.6932870370370366E-2</c:v>
                </c:pt>
                <c:pt idx="2601">
                  <c:v>3.6944444444444446E-2</c:v>
                </c:pt>
                <c:pt idx="2602">
                  <c:v>3.695601851851852E-2</c:v>
                </c:pt>
                <c:pt idx="2603">
                  <c:v>3.6967592592592594E-2</c:v>
                </c:pt>
                <c:pt idx="2604">
                  <c:v>3.6979166666666667E-2</c:v>
                </c:pt>
                <c:pt idx="2605">
                  <c:v>3.6990740740740741E-2</c:v>
                </c:pt>
                <c:pt idx="2606">
                  <c:v>3.7002314814814814E-2</c:v>
                </c:pt>
                <c:pt idx="2607">
                  <c:v>3.7013888888888888E-2</c:v>
                </c:pt>
                <c:pt idx="2608">
                  <c:v>3.7025462962962961E-2</c:v>
                </c:pt>
                <c:pt idx="2609">
                  <c:v>3.7037037037037042E-2</c:v>
                </c:pt>
                <c:pt idx="2610">
                  <c:v>3.7048611111111109E-2</c:v>
                </c:pt>
                <c:pt idx="2611">
                  <c:v>3.7060185185185189E-2</c:v>
                </c:pt>
                <c:pt idx="2612">
                  <c:v>3.7071759259259256E-2</c:v>
                </c:pt>
                <c:pt idx="2613">
                  <c:v>3.7083333333333336E-2</c:v>
                </c:pt>
                <c:pt idx="2614">
                  <c:v>3.7094907407407403E-2</c:v>
                </c:pt>
                <c:pt idx="2615">
                  <c:v>3.7106481481481483E-2</c:v>
                </c:pt>
                <c:pt idx="2616">
                  <c:v>3.7118055555555557E-2</c:v>
                </c:pt>
                <c:pt idx="2617">
                  <c:v>3.712962962962963E-2</c:v>
                </c:pt>
                <c:pt idx="2618">
                  <c:v>3.7141203703703704E-2</c:v>
                </c:pt>
                <c:pt idx="2619">
                  <c:v>3.7152777777777778E-2</c:v>
                </c:pt>
                <c:pt idx="2620">
                  <c:v>3.7164351851851851E-2</c:v>
                </c:pt>
                <c:pt idx="2621">
                  <c:v>3.7175925925925925E-2</c:v>
                </c:pt>
                <c:pt idx="2622">
                  <c:v>3.7187499999999998E-2</c:v>
                </c:pt>
                <c:pt idx="2623">
                  <c:v>3.7199074074074072E-2</c:v>
                </c:pt>
                <c:pt idx="2624">
                  <c:v>3.7210648148148152E-2</c:v>
                </c:pt>
                <c:pt idx="2625">
                  <c:v>3.7222222222222219E-2</c:v>
                </c:pt>
                <c:pt idx="2626">
                  <c:v>3.72337962962963E-2</c:v>
                </c:pt>
                <c:pt idx="2627">
                  <c:v>3.7245370370370366E-2</c:v>
                </c:pt>
                <c:pt idx="2628">
                  <c:v>3.7256944444444447E-2</c:v>
                </c:pt>
                <c:pt idx="2629">
                  <c:v>3.7268518518518513E-2</c:v>
                </c:pt>
                <c:pt idx="2630">
                  <c:v>3.7280092592592594E-2</c:v>
                </c:pt>
                <c:pt idx="2631">
                  <c:v>3.7291666666666667E-2</c:v>
                </c:pt>
                <c:pt idx="2632">
                  <c:v>3.7303240740740741E-2</c:v>
                </c:pt>
                <c:pt idx="2633">
                  <c:v>3.7314814814814815E-2</c:v>
                </c:pt>
                <c:pt idx="2634">
                  <c:v>3.7326388888888888E-2</c:v>
                </c:pt>
                <c:pt idx="2635">
                  <c:v>3.7337962962962962E-2</c:v>
                </c:pt>
                <c:pt idx="2636">
                  <c:v>3.7349537037037035E-2</c:v>
                </c:pt>
                <c:pt idx="2637">
                  <c:v>3.7361111111111109E-2</c:v>
                </c:pt>
                <c:pt idx="2638">
                  <c:v>3.7372685185185189E-2</c:v>
                </c:pt>
                <c:pt idx="2639">
                  <c:v>3.7384259259259263E-2</c:v>
                </c:pt>
                <c:pt idx="2640">
                  <c:v>3.7395833333333336E-2</c:v>
                </c:pt>
                <c:pt idx="2641">
                  <c:v>3.740740740740741E-2</c:v>
                </c:pt>
                <c:pt idx="2642">
                  <c:v>3.7418981481481477E-2</c:v>
                </c:pt>
                <c:pt idx="2643">
                  <c:v>3.7430555555555557E-2</c:v>
                </c:pt>
                <c:pt idx="2644">
                  <c:v>3.7442129629629624E-2</c:v>
                </c:pt>
                <c:pt idx="2645">
                  <c:v>3.7453703703703704E-2</c:v>
                </c:pt>
                <c:pt idx="2646">
                  <c:v>3.7465277777777778E-2</c:v>
                </c:pt>
                <c:pt idx="2647">
                  <c:v>3.7476851851851851E-2</c:v>
                </c:pt>
                <c:pt idx="2648">
                  <c:v>3.7488425925925925E-2</c:v>
                </c:pt>
                <c:pt idx="2649">
                  <c:v>3.7499999999999999E-2</c:v>
                </c:pt>
                <c:pt idx="2650">
                  <c:v>3.7511574074074072E-2</c:v>
                </c:pt>
                <c:pt idx="2651">
                  <c:v>3.7523148148148146E-2</c:v>
                </c:pt>
                <c:pt idx="2652">
                  <c:v>3.7534722222222219E-2</c:v>
                </c:pt>
                <c:pt idx="2653">
                  <c:v>3.75462962962963E-2</c:v>
                </c:pt>
                <c:pt idx="2654">
                  <c:v>3.7557870370370373E-2</c:v>
                </c:pt>
                <c:pt idx="2655">
                  <c:v>3.7569444444444447E-2</c:v>
                </c:pt>
                <c:pt idx="2656">
                  <c:v>3.7581018518518521E-2</c:v>
                </c:pt>
                <c:pt idx="2657">
                  <c:v>3.7592592592592594E-2</c:v>
                </c:pt>
                <c:pt idx="2658">
                  <c:v>3.7604166666666668E-2</c:v>
                </c:pt>
                <c:pt idx="2659">
                  <c:v>3.7615740740740741E-2</c:v>
                </c:pt>
                <c:pt idx="2660">
                  <c:v>3.7627314814814815E-2</c:v>
                </c:pt>
                <c:pt idx="2661">
                  <c:v>3.7638888888888895E-2</c:v>
                </c:pt>
                <c:pt idx="2662">
                  <c:v>3.7650462962962962E-2</c:v>
                </c:pt>
                <c:pt idx="2663">
                  <c:v>3.7662037037037036E-2</c:v>
                </c:pt>
                <c:pt idx="2664">
                  <c:v>3.7673611111111109E-2</c:v>
                </c:pt>
                <c:pt idx="2665">
                  <c:v>3.7685185185185183E-2</c:v>
                </c:pt>
                <c:pt idx="2666">
                  <c:v>3.7696759259259256E-2</c:v>
                </c:pt>
                <c:pt idx="2667">
                  <c:v>3.770833333333333E-2</c:v>
                </c:pt>
                <c:pt idx="2668">
                  <c:v>3.771990740740741E-2</c:v>
                </c:pt>
                <c:pt idx="2669">
                  <c:v>3.7731481481481484E-2</c:v>
                </c:pt>
                <c:pt idx="2670">
                  <c:v>3.7743055555555557E-2</c:v>
                </c:pt>
                <c:pt idx="2671">
                  <c:v>3.7754629629629631E-2</c:v>
                </c:pt>
                <c:pt idx="2672">
                  <c:v>3.7766203703703705E-2</c:v>
                </c:pt>
                <c:pt idx="2673">
                  <c:v>3.7777777777777778E-2</c:v>
                </c:pt>
                <c:pt idx="2674">
                  <c:v>3.7789351851851852E-2</c:v>
                </c:pt>
                <c:pt idx="2675">
                  <c:v>3.7800925925925925E-2</c:v>
                </c:pt>
                <c:pt idx="2676">
                  <c:v>3.7812500000000006E-2</c:v>
                </c:pt>
                <c:pt idx="2677">
                  <c:v>3.7824074074074072E-2</c:v>
                </c:pt>
                <c:pt idx="2678">
                  <c:v>3.7835648148148153E-2</c:v>
                </c:pt>
                <c:pt idx="2679">
                  <c:v>3.784722222222222E-2</c:v>
                </c:pt>
                <c:pt idx="2680">
                  <c:v>3.78587962962963E-2</c:v>
                </c:pt>
                <c:pt idx="2681">
                  <c:v>3.7870370370370367E-2</c:v>
                </c:pt>
                <c:pt idx="2682">
                  <c:v>3.788194444444444E-2</c:v>
                </c:pt>
                <c:pt idx="2683">
                  <c:v>3.7893518518518521E-2</c:v>
                </c:pt>
                <c:pt idx="2684">
                  <c:v>3.7905092592592594E-2</c:v>
                </c:pt>
                <c:pt idx="2685">
                  <c:v>3.7916666666666668E-2</c:v>
                </c:pt>
                <c:pt idx="2686">
                  <c:v>3.7928240740740742E-2</c:v>
                </c:pt>
                <c:pt idx="2687">
                  <c:v>3.7939814814814815E-2</c:v>
                </c:pt>
                <c:pt idx="2688">
                  <c:v>3.7951388888888889E-2</c:v>
                </c:pt>
                <c:pt idx="2689">
                  <c:v>3.7962962962962962E-2</c:v>
                </c:pt>
                <c:pt idx="2690">
                  <c:v>3.7974537037037036E-2</c:v>
                </c:pt>
                <c:pt idx="2691">
                  <c:v>3.7986111111111116E-2</c:v>
                </c:pt>
                <c:pt idx="2692">
                  <c:v>3.7997685185185183E-2</c:v>
                </c:pt>
                <c:pt idx="2693">
                  <c:v>3.8009259259259263E-2</c:v>
                </c:pt>
                <c:pt idx="2694">
                  <c:v>3.802083333333333E-2</c:v>
                </c:pt>
                <c:pt idx="2695">
                  <c:v>3.8032407407407411E-2</c:v>
                </c:pt>
                <c:pt idx="2696">
                  <c:v>3.8043981481481477E-2</c:v>
                </c:pt>
                <c:pt idx="2697">
                  <c:v>3.8055555555555558E-2</c:v>
                </c:pt>
                <c:pt idx="2698">
                  <c:v>3.8067129629629631E-2</c:v>
                </c:pt>
                <c:pt idx="2699">
                  <c:v>3.8078703703703705E-2</c:v>
                </c:pt>
                <c:pt idx="2700">
                  <c:v>3.8090277777777778E-2</c:v>
                </c:pt>
                <c:pt idx="2701">
                  <c:v>3.8101851851851852E-2</c:v>
                </c:pt>
                <c:pt idx="2702">
                  <c:v>3.8113425925925926E-2</c:v>
                </c:pt>
                <c:pt idx="2703">
                  <c:v>3.8124999999999999E-2</c:v>
                </c:pt>
                <c:pt idx="2704">
                  <c:v>3.8136574074074073E-2</c:v>
                </c:pt>
                <c:pt idx="2705">
                  <c:v>3.8148148148148146E-2</c:v>
                </c:pt>
                <c:pt idx="2706">
                  <c:v>3.8159722222222227E-2</c:v>
                </c:pt>
                <c:pt idx="2707">
                  <c:v>3.8171296296296293E-2</c:v>
                </c:pt>
                <c:pt idx="2708">
                  <c:v>3.8182870370370374E-2</c:v>
                </c:pt>
                <c:pt idx="2709">
                  <c:v>3.8194444444444441E-2</c:v>
                </c:pt>
                <c:pt idx="2710">
                  <c:v>3.8206018518518521E-2</c:v>
                </c:pt>
                <c:pt idx="2711">
                  <c:v>3.8217592592592588E-2</c:v>
                </c:pt>
                <c:pt idx="2712">
                  <c:v>3.8229166666666668E-2</c:v>
                </c:pt>
                <c:pt idx="2713">
                  <c:v>3.8240740740740742E-2</c:v>
                </c:pt>
                <c:pt idx="2714">
                  <c:v>3.8252314814814815E-2</c:v>
                </c:pt>
                <c:pt idx="2715">
                  <c:v>3.8263888888888889E-2</c:v>
                </c:pt>
                <c:pt idx="2716">
                  <c:v>3.8275462962962963E-2</c:v>
                </c:pt>
                <c:pt idx="2717">
                  <c:v>3.8287037037037036E-2</c:v>
                </c:pt>
                <c:pt idx="2718">
                  <c:v>3.829861111111111E-2</c:v>
                </c:pt>
                <c:pt idx="2719">
                  <c:v>3.8310185185185183E-2</c:v>
                </c:pt>
                <c:pt idx="2720">
                  <c:v>3.8321759259259257E-2</c:v>
                </c:pt>
                <c:pt idx="2721">
                  <c:v>3.8333333333333337E-2</c:v>
                </c:pt>
                <c:pt idx="2722">
                  <c:v>3.8344907407407411E-2</c:v>
                </c:pt>
                <c:pt idx="2723">
                  <c:v>3.8356481481481484E-2</c:v>
                </c:pt>
                <c:pt idx="2724">
                  <c:v>3.8368055555555551E-2</c:v>
                </c:pt>
                <c:pt idx="2725">
                  <c:v>3.8379629629629632E-2</c:v>
                </c:pt>
                <c:pt idx="2726">
                  <c:v>3.8391203703703698E-2</c:v>
                </c:pt>
                <c:pt idx="2727">
                  <c:v>3.8402777777777779E-2</c:v>
                </c:pt>
                <c:pt idx="2728">
                  <c:v>3.8414351851851852E-2</c:v>
                </c:pt>
                <c:pt idx="2729">
                  <c:v>3.8425925925925926E-2</c:v>
                </c:pt>
                <c:pt idx="2730">
                  <c:v>3.8437499999999999E-2</c:v>
                </c:pt>
                <c:pt idx="2731">
                  <c:v>3.8449074074074073E-2</c:v>
                </c:pt>
                <c:pt idx="2732">
                  <c:v>3.8460648148148147E-2</c:v>
                </c:pt>
                <c:pt idx="2733">
                  <c:v>3.847222222222222E-2</c:v>
                </c:pt>
                <c:pt idx="2734">
                  <c:v>3.8483796296296294E-2</c:v>
                </c:pt>
                <c:pt idx="2735">
                  <c:v>3.8495370370370367E-2</c:v>
                </c:pt>
                <c:pt idx="2736">
                  <c:v>3.8506944444444448E-2</c:v>
                </c:pt>
                <c:pt idx="2737">
                  <c:v>3.8518518518518521E-2</c:v>
                </c:pt>
                <c:pt idx="2738">
                  <c:v>3.8530092592592595E-2</c:v>
                </c:pt>
                <c:pt idx="2739">
                  <c:v>3.8541666666666669E-2</c:v>
                </c:pt>
                <c:pt idx="2740">
                  <c:v>3.8553240740740742E-2</c:v>
                </c:pt>
                <c:pt idx="2741">
                  <c:v>3.8564814814814816E-2</c:v>
                </c:pt>
                <c:pt idx="2742">
                  <c:v>3.8576388888888889E-2</c:v>
                </c:pt>
                <c:pt idx="2743">
                  <c:v>3.858796296296297E-2</c:v>
                </c:pt>
                <c:pt idx="2744">
                  <c:v>3.8599537037037036E-2</c:v>
                </c:pt>
                <c:pt idx="2745">
                  <c:v>3.861111111111111E-2</c:v>
                </c:pt>
                <c:pt idx="2746">
                  <c:v>3.8622685185185184E-2</c:v>
                </c:pt>
                <c:pt idx="2747">
                  <c:v>3.8634259259259257E-2</c:v>
                </c:pt>
                <c:pt idx="2748">
                  <c:v>3.8645833333333331E-2</c:v>
                </c:pt>
                <c:pt idx="2749">
                  <c:v>3.8657407407407404E-2</c:v>
                </c:pt>
                <c:pt idx="2750">
                  <c:v>3.8668981481481478E-2</c:v>
                </c:pt>
                <c:pt idx="2751">
                  <c:v>3.8680555555555558E-2</c:v>
                </c:pt>
                <c:pt idx="2752">
                  <c:v>3.8692129629629632E-2</c:v>
                </c:pt>
                <c:pt idx="2753">
                  <c:v>3.8703703703703705E-2</c:v>
                </c:pt>
                <c:pt idx="2754">
                  <c:v>3.8715277777777779E-2</c:v>
                </c:pt>
                <c:pt idx="2755">
                  <c:v>3.8726851851851853E-2</c:v>
                </c:pt>
                <c:pt idx="2756">
                  <c:v>3.8738425925925926E-2</c:v>
                </c:pt>
                <c:pt idx="2757">
                  <c:v>3.875E-2</c:v>
                </c:pt>
                <c:pt idx="2758">
                  <c:v>3.876157407407408E-2</c:v>
                </c:pt>
                <c:pt idx="2759">
                  <c:v>3.8773148148148147E-2</c:v>
                </c:pt>
                <c:pt idx="2760">
                  <c:v>3.8784722222222227E-2</c:v>
                </c:pt>
                <c:pt idx="2761">
                  <c:v>3.8796296296296294E-2</c:v>
                </c:pt>
                <c:pt idx="2762">
                  <c:v>3.8807870370370375E-2</c:v>
                </c:pt>
                <c:pt idx="2763">
                  <c:v>3.8819444444444441E-2</c:v>
                </c:pt>
                <c:pt idx="2764">
                  <c:v>3.8831018518518515E-2</c:v>
                </c:pt>
                <c:pt idx="2765">
                  <c:v>3.8842592592592588E-2</c:v>
                </c:pt>
                <c:pt idx="2766">
                  <c:v>3.8854166666666669E-2</c:v>
                </c:pt>
                <c:pt idx="2767">
                  <c:v>3.8865740740740742E-2</c:v>
                </c:pt>
                <c:pt idx="2768">
                  <c:v>3.8877314814814816E-2</c:v>
                </c:pt>
                <c:pt idx="2769">
                  <c:v>3.888888888888889E-2</c:v>
                </c:pt>
                <c:pt idx="2770">
                  <c:v>3.8900462962962963E-2</c:v>
                </c:pt>
                <c:pt idx="2771">
                  <c:v>3.8912037037037037E-2</c:v>
                </c:pt>
                <c:pt idx="2772">
                  <c:v>3.892361111111111E-2</c:v>
                </c:pt>
                <c:pt idx="2773">
                  <c:v>3.8935185185185191E-2</c:v>
                </c:pt>
                <c:pt idx="2774">
                  <c:v>3.8946759259259257E-2</c:v>
                </c:pt>
                <c:pt idx="2775">
                  <c:v>3.8958333333333338E-2</c:v>
                </c:pt>
                <c:pt idx="2776">
                  <c:v>3.8969907407407404E-2</c:v>
                </c:pt>
                <c:pt idx="2777">
                  <c:v>3.8981481481481485E-2</c:v>
                </c:pt>
                <c:pt idx="2778">
                  <c:v>3.8993055555555552E-2</c:v>
                </c:pt>
                <c:pt idx="2779">
                  <c:v>3.9004629629629632E-2</c:v>
                </c:pt>
                <c:pt idx="2780">
                  <c:v>3.9016203703703699E-2</c:v>
                </c:pt>
                <c:pt idx="2781">
                  <c:v>3.9027777777777779E-2</c:v>
                </c:pt>
                <c:pt idx="2782">
                  <c:v>3.9039351851851853E-2</c:v>
                </c:pt>
                <c:pt idx="2783">
                  <c:v>3.9050925925925926E-2</c:v>
                </c:pt>
                <c:pt idx="2784">
                  <c:v>3.90625E-2</c:v>
                </c:pt>
                <c:pt idx="2785">
                  <c:v>3.9074074074074074E-2</c:v>
                </c:pt>
                <c:pt idx="2786">
                  <c:v>3.9085648148148147E-2</c:v>
                </c:pt>
                <c:pt idx="2787">
                  <c:v>3.9097222222222221E-2</c:v>
                </c:pt>
                <c:pt idx="2788">
                  <c:v>3.9108796296296301E-2</c:v>
                </c:pt>
                <c:pt idx="2789">
                  <c:v>3.9120370370370368E-2</c:v>
                </c:pt>
                <c:pt idx="2790">
                  <c:v>3.9131944444444448E-2</c:v>
                </c:pt>
                <c:pt idx="2791">
                  <c:v>3.9143518518518515E-2</c:v>
                </c:pt>
                <c:pt idx="2792">
                  <c:v>3.9155092592592596E-2</c:v>
                </c:pt>
                <c:pt idx="2793">
                  <c:v>3.9166666666666662E-2</c:v>
                </c:pt>
                <c:pt idx="2794">
                  <c:v>3.9178240740740743E-2</c:v>
                </c:pt>
                <c:pt idx="2795">
                  <c:v>3.9189814814814809E-2</c:v>
                </c:pt>
                <c:pt idx="2796">
                  <c:v>3.920138888888889E-2</c:v>
                </c:pt>
                <c:pt idx="2797">
                  <c:v>3.9212962962962963E-2</c:v>
                </c:pt>
                <c:pt idx="2798">
                  <c:v>3.9224537037037037E-2</c:v>
                </c:pt>
                <c:pt idx="2799">
                  <c:v>3.923611111111111E-2</c:v>
                </c:pt>
                <c:pt idx="2800">
                  <c:v>3.9247685185185184E-2</c:v>
                </c:pt>
                <c:pt idx="2801">
                  <c:v>3.9259259259259258E-2</c:v>
                </c:pt>
                <c:pt idx="2802">
                  <c:v>3.9270833333333331E-2</c:v>
                </c:pt>
                <c:pt idx="2803">
                  <c:v>3.9282407407407412E-2</c:v>
                </c:pt>
                <c:pt idx="2804">
                  <c:v>3.9293981481481485E-2</c:v>
                </c:pt>
                <c:pt idx="2805">
                  <c:v>3.9305555555555559E-2</c:v>
                </c:pt>
                <c:pt idx="2806">
                  <c:v>3.9317129629629625E-2</c:v>
                </c:pt>
                <c:pt idx="2807">
                  <c:v>3.9328703703703706E-2</c:v>
                </c:pt>
                <c:pt idx="2808">
                  <c:v>3.9340277777777773E-2</c:v>
                </c:pt>
                <c:pt idx="2809">
                  <c:v>3.9351851851851853E-2</c:v>
                </c:pt>
                <c:pt idx="2810">
                  <c:v>3.936342592592592E-2</c:v>
                </c:pt>
                <c:pt idx="2811">
                  <c:v>3.9375E-2</c:v>
                </c:pt>
                <c:pt idx="2812">
                  <c:v>3.9386574074074074E-2</c:v>
                </c:pt>
                <c:pt idx="2813">
                  <c:v>3.9398148148148147E-2</c:v>
                </c:pt>
                <c:pt idx="2814">
                  <c:v>3.9409722222222221E-2</c:v>
                </c:pt>
                <c:pt idx="2815">
                  <c:v>3.9421296296296295E-2</c:v>
                </c:pt>
                <c:pt idx="2816">
                  <c:v>3.9432870370370368E-2</c:v>
                </c:pt>
                <c:pt idx="2817">
                  <c:v>3.9444444444444442E-2</c:v>
                </c:pt>
                <c:pt idx="2818">
                  <c:v>3.9456018518518522E-2</c:v>
                </c:pt>
                <c:pt idx="2819">
                  <c:v>3.9467592592592596E-2</c:v>
                </c:pt>
                <c:pt idx="2820">
                  <c:v>3.9479166666666669E-2</c:v>
                </c:pt>
                <c:pt idx="2821">
                  <c:v>3.9490740740740743E-2</c:v>
                </c:pt>
                <c:pt idx="2822">
                  <c:v>3.9502314814814816E-2</c:v>
                </c:pt>
                <c:pt idx="2823">
                  <c:v>3.951388888888889E-2</c:v>
                </c:pt>
                <c:pt idx="2824">
                  <c:v>3.9525462962962964E-2</c:v>
                </c:pt>
                <c:pt idx="2825">
                  <c:v>3.953703703703703E-2</c:v>
                </c:pt>
                <c:pt idx="2826">
                  <c:v>3.9548611111111111E-2</c:v>
                </c:pt>
                <c:pt idx="2827">
                  <c:v>3.9560185185185184E-2</c:v>
                </c:pt>
                <c:pt idx="2828">
                  <c:v>3.9571759259259258E-2</c:v>
                </c:pt>
                <c:pt idx="2829">
                  <c:v>3.9583333333333331E-2</c:v>
                </c:pt>
                <c:pt idx="2830">
                  <c:v>3.9594907407407405E-2</c:v>
                </c:pt>
                <c:pt idx="2831">
                  <c:v>3.9606481481481479E-2</c:v>
                </c:pt>
                <c:pt idx="2832">
                  <c:v>3.9618055555555552E-2</c:v>
                </c:pt>
                <c:pt idx="2833">
                  <c:v>3.9629629629629633E-2</c:v>
                </c:pt>
                <c:pt idx="2834">
                  <c:v>3.9641203703703706E-2</c:v>
                </c:pt>
                <c:pt idx="2835">
                  <c:v>3.965277777777778E-2</c:v>
                </c:pt>
                <c:pt idx="2836">
                  <c:v>3.9664351851851853E-2</c:v>
                </c:pt>
                <c:pt idx="2837">
                  <c:v>3.9675925925925927E-2</c:v>
                </c:pt>
                <c:pt idx="2838">
                  <c:v>3.9687500000000001E-2</c:v>
                </c:pt>
                <c:pt idx="2839">
                  <c:v>3.9699074074074074E-2</c:v>
                </c:pt>
                <c:pt idx="2840">
                  <c:v>3.9710648148148148E-2</c:v>
                </c:pt>
                <c:pt idx="2841">
                  <c:v>3.9722222222222221E-2</c:v>
                </c:pt>
                <c:pt idx="2842">
                  <c:v>3.9733796296296302E-2</c:v>
                </c:pt>
                <c:pt idx="2843">
                  <c:v>3.9745370370370368E-2</c:v>
                </c:pt>
                <c:pt idx="2844">
                  <c:v>3.9756944444444449E-2</c:v>
                </c:pt>
                <c:pt idx="2845">
                  <c:v>3.9768518518518516E-2</c:v>
                </c:pt>
                <c:pt idx="2846">
                  <c:v>3.9780092592592589E-2</c:v>
                </c:pt>
                <c:pt idx="2847">
                  <c:v>3.9791666666666663E-2</c:v>
                </c:pt>
                <c:pt idx="2848">
                  <c:v>3.9803240740740743E-2</c:v>
                </c:pt>
                <c:pt idx="2849">
                  <c:v>3.9814814814814817E-2</c:v>
                </c:pt>
                <c:pt idx="2850">
                  <c:v>3.982638888888889E-2</c:v>
                </c:pt>
                <c:pt idx="2851">
                  <c:v>3.9837962962962964E-2</c:v>
                </c:pt>
                <c:pt idx="2852">
                  <c:v>3.9849537037037037E-2</c:v>
                </c:pt>
                <c:pt idx="2853">
                  <c:v>3.9861111111111111E-2</c:v>
                </c:pt>
                <c:pt idx="2854">
                  <c:v>3.9872685185185185E-2</c:v>
                </c:pt>
                <c:pt idx="2855">
                  <c:v>3.9884259259259258E-2</c:v>
                </c:pt>
                <c:pt idx="2856">
                  <c:v>3.9895833333333332E-2</c:v>
                </c:pt>
                <c:pt idx="2857">
                  <c:v>3.9907407407407412E-2</c:v>
                </c:pt>
                <c:pt idx="2858">
                  <c:v>3.9918981481481479E-2</c:v>
                </c:pt>
                <c:pt idx="2859">
                  <c:v>3.9930555555555559E-2</c:v>
                </c:pt>
                <c:pt idx="2860">
                  <c:v>3.9942129629629626E-2</c:v>
                </c:pt>
                <c:pt idx="2861">
                  <c:v>3.9953703703703707E-2</c:v>
                </c:pt>
                <c:pt idx="2862">
                  <c:v>3.9965277777777773E-2</c:v>
                </c:pt>
                <c:pt idx="2863">
                  <c:v>3.9976851851851854E-2</c:v>
                </c:pt>
                <c:pt idx="2864">
                  <c:v>3.9988425925925927E-2</c:v>
                </c:pt>
                <c:pt idx="2865">
                  <c:v>0.04</c:v>
                </c:pt>
                <c:pt idx="2866">
                  <c:v>4.0011574074074074E-2</c:v>
                </c:pt>
                <c:pt idx="2867">
                  <c:v>4.0023148148148148E-2</c:v>
                </c:pt>
                <c:pt idx="2868">
                  <c:v>4.0034722222222222E-2</c:v>
                </c:pt>
                <c:pt idx="2869">
                  <c:v>4.0046296296296295E-2</c:v>
                </c:pt>
                <c:pt idx="2870">
                  <c:v>4.0057870370370369E-2</c:v>
                </c:pt>
                <c:pt idx="2871">
                  <c:v>4.0069444444444442E-2</c:v>
                </c:pt>
                <c:pt idx="2872">
                  <c:v>4.0081018518518523E-2</c:v>
                </c:pt>
                <c:pt idx="2873">
                  <c:v>4.0092592592592589E-2</c:v>
                </c:pt>
                <c:pt idx="2874">
                  <c:v>4.010416666666667E-2</c:v>
                </c:pt>
                <c:pt idx="2875">
                  <c:v>4.0115740740740737E-2</c:v>
                </c:pt>
                <c:pt idx="2876">
                  <c:v>4.0127314814814817E-2</c:v>
                </c:pt>
                <c:pt idx="2877">
                  <c:v>4.0138888888888884E-2</c:v>
                </c:pt>
                <c:pt idx="2878">
                  <c:v>4.0150462962962964E-2</c:v>
                </c:pt>
                <c:pt idx="2879">
                  <c:v>4.0162037037037038E-2</c:v>
                </c:pt>
                <c:pt idx="2880">
                  <c:v>4.0173611111111111E-2</c:v>
                </c:pt>
                <c:pt idx="2881">
                  <c:v>4.0185185185185185E-2</c:v>
                </c:pt>
                <c:pt idx="2882">
                  <c:v>4.0196759259259258E-2</c:v>
                </c:pt>
                <c:pt idx="2883">
                  <c:v>4.0208333333333332E-2</c:v>
                </c:pt>
                <c:pt idx="2884">
                  <c:v>4.0219907407407406E-2</c:v>
                </c:pt>
                <c:pt idx="2885">
                  <c:v>4.0231481481481479E-2</c:v>
                </c:pt>
                <c:pt idx="2886">
                  <c:v>4.024305555555556E-2</c:v>
                </c:pt>
                <c:pt idx="2887">
                  <c:v>4.0254629629629633E-2</c:v>
                </c:pt>
                <c:pt idx="2888">
                  <c:v>4.02662037037037E-2</c:v>
                </c:pt>
                <c:pt idx="2889">
                  <c:v>4.027777777777778E-2</c:v>
                </c:pt>
                <c:pt idx="2890">
                  <c:v>4.0289351851851847E-2</c:v>
                </c:pt>
                <c:pt idx="2891">
                  <c:v>4.0300925925925928E-2</c:v>
                </c:pt>
                <c:pt idx="2892">
                  <c:v>4.0312499999999994E-2</c:v>
                </c:pt>
                <c:pt idx="2893">
                  <c:v>4.0324074074074075E-2</c:v>
                </c:pt>
                <c:pt idx="2894">
                  <c:v>4.0335648148148148E-2</c:v>
                </c:pt>
                <c:pt idx="2895">
                  <c:v>4.0347222222222222E-2</c:v>
                </c:pt>
                <c:pt idx="2896">
                  <c:v>4.0358796296296295E-2</c:v>
                </c:pt>
                <c:pt idx="2897">
                  <c:v>4.0370370370370369E-2</c:v>
                </c:pt>
                <c:pt idx="2898">
                  <c:v>4.0381944444444443E-2</c:v>
                </c:pt>
                <c:pt idx="2899">
                  <c:v>4.0393518518518516E-2</c:v>
                </c:pt>
                <c:pt idx="2900">
                  <c:v>4.040509259259259E-2</c:v>
                </c:pt>
                <c:pt idx="2901">
                  <c:v>4.041666666666667E-2</c:v>
                </c:pt>
                <c:pt idx="2902">
                  <c:v>4.0428240740740744E-2</c:v>
                </c:pt>
                <c:pt idx="2903">
                  <c:v>4.0439814814814817E-2</c:v>
                </c:pt>
                <c:pt idx="2904">
                  <c:v>4.0451388888888891E-2</c:v>
                </c:pt>
                <c:pt idx="2905">
                  <c:v>4.0462962962962964E-2</c:v>
                </c:pt>
                <c:pt idx="2906">
                  <c:v>4.0474537037037038E-2</c:v>
                </c:pt>
                <c:pt idx="2907">
                  <c:v>4.0486111111111105E-2</c:v>
                </c:pt>
                <c:pt idx="2908">
                  <c:v>4.0486111111111105E-2</c:v>
                </c:pt>
                <c:pt idx="2909">
                  <c:v>4.0509259259259259E-2</c:v>
                </c:pt>
                <c:pt idx="2910">
                  <c:v>4.0520833333333332E-2</c:v>
                </c:pt>
                <c:pt idx="2911">
                  <c:v>4.0520833333333332E-2</c:v>
                </c:pt>
                <c:pt idx="2912">
                  <c:v>4.0532407407407406E-2</c:v>
                </c:pt>
                <c:pt idx="2913">
                  <c:v>4.0543981481481479E-2</c:v>
                </c:pt>
                <c:pt idx="2914">
                  <c:v>4.0555555555555553E-2</c:v>
                </c:pt>
                <c:pt idx="2915">
                  <c:v>4.0567129629629627E-2</c:v>
                </c:pt>
                <c:pt idx="2916">
                  <c:v>4.05787037037037E-2</c:v>
                </c:pt>
                <c:pt idx="2917">
                  <c:v>4.0590277777777781E-2</c:v>
                </c:pt>
                <c:pt idx="2918">
                  <c:v>4.0601851851851854E-2</c:v>
                </c:pt>
                <c:pt idx="2919">
                  <c:v>4.0613425925925928E-2</c:v>
                </c:pt>
                <c:pt idx="2920">
                  <c:v>4.0625000000000001E-2</c:v>
                </c:pt>
                <c:pt idx="2921">
                  <c:v>4.0636574074074075E-2</c:v>
                </c:pt>
                <c:pt idx="2922">
                  <c:v>4.0648148148148149E-2</c:v>
                </c:pt>
                <c:pt idx="2923">
                  <c:v>4.0659722222222222E-2</c:v>
                </c:pt>
                <c:pt idx="2924">
                  <c:v>4.0671296296296296E-2</c:v>
                </c:pt>
                <c:pt idx="2925">
                  <c:v>4.0682870370370376E-2</c:v>
                </c:pt>
                <c:pt idx="2926">
                  <c:v>4.0694444444444443E-2</c:v>
                </c:pt>
                <c:pt idx="2927">
                  <c:v>4.0706018518518523E-2</c:v>
                </c:pt>
                <c:pt idx="2928">
                  <c:v>4.071759259259259E-2</c:v>
                </c:pt>
                <c:pt idx="2929">
                  <c:v>4.0729166666666664E-2</c:v>
                </c:pt>
                <c:pt idx="2930">
                  <c:v>4.0740740740740737E-2</c:v>
                </c:pt>
                <c:pt idx="2931">
                  <c:v>4.0752314814814811E-2</c:v>
                </c:pt>
                <c:pt idx="2932">
                  <c:v>4.0763888888888891E-2</c:v>
                </c:pt>
                <c:pt idx="2933">
                  <c:v>4.0775462962962965E-2</c:v>
                </c:pt>
                <c:pt idx="2934">
                  <c:v>4.0787037037037038E-2</c:v>
                </c:pt>
                <c:pt idx="2935">
                  <c:v>4.0798611111111112E-2</c:v>
                </c:pt>
                <c:pt idx="2936">
                  <c:v>4.0810185185185185E-2</c:v>
                </c:pt>
                <c:pt idx="2937">
                  <c:v>4.0821759259259259E-2</c:v>
                </c:pt>
                <c:pt idx="2938">
                  <c:v>4.0833333333333333E-2</c:v>
                </c:pt>
                <c:pt idx="2939">
                  <c:v>4.0844907407407406E-2</c:v>
                </c:pt>
                <c:pt idx="2940">
                  <c:v>4.0856481481481487E-2</c:v>
                </c:pt>
                <c:pt idx="2941">
                  <c:v>4.0868055555555553E-2</c:v>
                </c:pt>
                <c:pt idx="2942">
                  <c:v>4.0879629629629634E-2</c:v>
                </c:pt>
                <c:pt idx="2943">
                  <c:v>4.08912037037037E-2</c:v>
                </c:pt>
                <c:pt idx="2944">
                  <c:v>4.0902777777777781E-2</c:v>
                </c:pt>
                <c:pt idx="2945">
                  <c:v>4.0914351851851848E-2</c:v>
                </c:pt>
                <c:pt idx="2946">
                  <c:v>4.0925925925925928E-2</c:v>
                </c:pt>
                <c:pt idx="2947">
                  <c:v>4.0937500000000002E-2</c:v>
                </c:pt>
                <c:pt idx="2948">
                  <c:v>4.0949074074074075E-2</c:v>
                </c:pt>
                <c:pt idx="2949">
                  <c:v>4.0960648148148149E-2</c:v>
                </c:pt>
                <c:pt idx="2950">
                  <c:v>4.0972222222222222E-2</c:v>
                </c:pt>
                <c:pt idx="2951">
                  <c:v>4.0983796296296296E-2</c:v>
                </c:pt>
                <c:pt idx="2952">
                  <c:v>4.099537037037037E-2</c:v>
                </c:pt>
                <c:pt idx="2953">
                  <c:v>4.1006944444444443E-2</c:v>
                </c:pt>
                <c:pt idx="2954">
                  <c:v>4.1018518518518517E-2</c:v>
                </c:pt>
                <c:pt idx="2955">
                  <c:v>4.1030092592592597E-2</c:v>
                </c:pt>
                <c:pt idx="2956">
                  <c:v>4.1041666666666664E-2</c:v>
                </c:pt>
                <c:pt idx="2957">
                  <c:v>4.1053240740740744E-2</c:v>
                </c:pt>
                <c:pt idx="2958">
                  <c:v>4.1064814814814811E-2</c:v>
                </c:pt>
                <c:pt idx="2959">
                  <c:v>4.1076388888888891E-2</c:v>
                </c:pt>
                <c:pt idx="2960">
                  <c:v>4.1087962962962958E-2</c:v>
                </c:pt>
                <c:pt idx="2961">
                  <c:v>4.1099537037037039E-2</c:v>
                </c:pt>
                <c:pt idx="2962">
                  <c:v>4.1111111111111112E-2</c:v>
                </c:pt>
                <c:pt idx="2963">
                  <c:v>4.1122685185185186E-2</c:v>
                </c:pt>
                <c:pt idx="2964">
                  <c:v>4.1134259259259259E-2</c:v>
                </c:pt>
                <c:pt idx="2965">
                  <c:v>4.1145833333333333E-2</c:v>
                </c:pt>
                <c:pt idx="2966">
                  <c:v>4.1157407407407406E-2</c:v>
                </c:pt>
                <c:pt idx="2967">
                  <c:v>4.116898148148148E-2</c:v>
                </c:pt>
                <c:pt idx="2968">
                  <c:v>4.1180555555555554E-2</c:v>
                </c:pt>
                <c:pt idx="2969">
                  <c:v>4.1192129629629634E-2</c:v>
                </c:pt>
                <c:pt idx="2970">
                  <c:v>4.1203703703703708E-2</c:v>
                </c:pt>
                <c:pt idx="2971">
                  <c:v>4.1215277777777774E-2</c:v>
                </c:pt>
                <c:pt idx="2972">
                  <c:v>4.1226851851851855E-2</c:v>
                </c:pt>
                <c:pt idx="2973">
                  <c:v>4.1238425925925921E-2</c:v>
                </c:pt>
                <c:pt idx="2974">
                  <c:v>4.1250000000000002E-2</c:v>
                </c:pt>
                <c:pt idx="2975">
                  <c:v>4.1261574074074069E-2</c:v>
                </c:pt>
                <c:pt idx="2976">
                  <c:v>4.1273148148148149E-2</c:v>
                </c:pt>
                <c:pt idx="2977">
                  <c:v>4.1284722222222223E-2</c:v>
                </c:pt>
                <c:pt idx="2978">
                  <c:v>4.1296296296296296E-2</c:v>
                </c:pt>
                <c:pt idx="2979">
                  <c:v>4.130787037037037E-2</c:v>
                </c:pt>
                <c:pt idx="2980">
                  <c:v>4.1319444444444443E-2</c:v>
                </c:pt>
                <c:pt idx="2981">
                  <c:v>4.1331018518518517E-2</c:v>
                </c:pt>
                <c:pt idx="2982">
                  <c:v>4.1342592592592591E-2</c:v>
                </c:pt>
                <c:pt idx="2983">
                  <c:v>4.1354166666666664E-2</c:v>
                </c:pt>
                <c:pt idx="2984">
                  <c:v>4.1365740740740745E-2</c:v>
                </c:pt>
                <c:pt idx="2985">
                  <c:v>4.1377314814814818E-2</c:v>
                </c:pt>
                <c:pt idx="2986">
                  <c:v>4.1388888888888892E-2</c:v>
                </c:pt>
                <c:pt idx="2987">
                  <c:v>4.1400462962962965E-2</c:v>
                </c:pt>
                <c:pt idx="2988">
                  <c:v>4.1412037037037039E-2</c:v>
                </c:pt>
                <c:pt idx="2989">
                  <c:v>4.1423611111111112E-2</c:v>
                </c:pt>
                <c:pt idx="2990">
                  <c:v>4.1435185185185179E-2</c:v>
                </c:pt>
                <c:pt idx="2991">
                  <c:v>4.144675925925926E-2</c:v>
                </c:pt>
                <c:pt idx="2992">
                  <c:v>4.1458333333333333E-2</c:v>
                </c:pt>
                <c:pt idx="2993">
                  <c:v>4.1469907407407407E-2</c:v>
                </c:pt>
                <c:pt idx="2994">
                  <c:v>4.148148148148148E-2</c:v>
                </c:pt>
                <c:pt idx="2995">
                  <c:v>4.1493055555555554E-2</c:v>
                </c:pt>
                <c:pt idx="2996">
                  <c:v>4.1504629629629627E-2</c:v>
                </c:pt>
                <c:pt idx="2997">
                  <c:v>4.1516203703703701E-2</c:v>
                </c:pt>
                <c:pt idx="2998">
                  <c:v>4.1527777777777775E-2</c:v>
                </c:pt>
                <c:pt idx="2999">
                  <c:v>4.1539351851851855E-2</c:v>
                </c:pt>
                <c:pt idx="3000">
                  <c:v>4.1550925925925929E-2</c:v>
                </c:pt>
                <c:pt idx="3001">
                  <c:v>4.1562500000000002E-2</c:v>
                </c:pt>
                <c:pt idx="3002">
                  <c:v>4.1574074074074076E-2</c:v>
                </c:pt>
                <c:pt idx="3003">
                  <c:v>4.1585648148148149E-2</c:v>
                </c:pt>
                <c:pt idx="3004">
                  <c:v>4.1597222222222223E-2</c:v>
                </c:pt>
                <c:pt idx="3005">
                  <c:v>4.1608796296296297E-2</c:v>
                </c:pt>
                <c:pt idx="3006">
                  <c:v>4.162037037037037E-2</c:v>
                </c:pt>
                <c:pt idx="3007">
                  <c:v>4.1631944444444451E-2</c:v>
                </c:pt>
                <c:pt idx="3008">
                  <c:v>4.1643518518518517E-2</c:v>
                </c:pt>
                <c:pt idx="3009">
                  <c:v>4.1655092592592598E-2</c:v>
                </c:pt>
                <c:pt idx="3010">
                  <c:v>4.1666666666666664E-2</c:v>
                </c:pt>
                <c:pt idx="3011">
                  <c:v>4.1678240740740745E-2</c:v>
                </c:pt>
                <c:pt idx="3012">
                  <c:v>4.1689814814814818E-2</c:v>
                </c:pt>
                <c:pt idx="3013">
                  <c:v>4.1701388888888885E-2</c:v>
                </c:pt>
                <c:pt idx="3014">
                  <c:v>4.1712962962962959E-2</c:v>
                </c:pt>
                <c:pt idx="3015">
                  <c:v>4.1724537037037039E-2</c:v>
                </c:pt>
                <c:pt idx="3016">
                  <c:v>4.1736111111111113E-2</c:v>
                </c:pt>
                <c:pt idx="3017">
                  <c:v>4.1747685185185186E-2</c:v>
                </c:pt>
                <c:pt idx="3018">
                  <c:v>4.1759259259259253E-2</c:v>
                </c:pt>
                <c:pt idx="3019">
                  <c:v>4.1770833333333333E-2</c:v>
                </c:pt>
                <c:pt idx="3020">
                  <c:v>4.1782407407407407E-2</c:v>
                </c:pt>
                <c:pt idx="3021">
                  <c:v>4.1793981481481481E-2</c:v>
                </c:pt>
                <c:pt idx="3022">
                  <c:v>4.1805555555555561E-2</c:v>
                </c:pt>
                <c:pt idx="3023">
                  <c:v>4.1817129629629628E-2</c:v>
                </c:pt>
                <c:pt idx="3024">
                  <c:v>4.1828703703703701E-2</c:v>
                </c:pt>
                <c:pt idx="3025">
                  <c:v>4.1840277777777775E-2</c:v>
                </c:pt>
                <c:pt idx="3026">
                  <c:v>4.1851851851851855E-2</c:v>
                </c:pt>
                <c:pt idx="3027">
                  <c:v>4.1863425925925929E-2</c:v>
                </c:pt>
                <c:pt idx="3028">
                  <c:v>4.1874999999999996E-2</c:v>
                </c:pt>
                <c:pt idx="3029">
                  <c:v>4.1886574074074069E-2</c:v>
                </c:pt>
                <c:pt idx="3030">
                  <c:v>4.189814814814815E-2</c:v>
                </c:pt>
                <c:pt idx="3031">
                  <c:v>4.1909722222222223E-2</c:v>
                </c:pt>
                <c:pt idx="3032">
                  <c:v>4.1921296296296297E-2</c:v>
                </c:pt>
                <c:pt idx="3033">
                  <c:v>4.1932870370370377E-2</c:v>
                </c:pt>
                <c:pt idx="3034">
                  <c:v>4.1944444444444444E-2</c:v>
                </c:pt>
                <c:pt idx="3035">
                  <c:v>4.1956018518518517E-2</c:v>
                </c:pt>
                <c:pt idx="3036">
                  <c:v>4.1967592592592591E-2</c:v>
                </c:pt>
                <c:pt idx="3037">
                  <c:v>4.1979166666666672E-2</c:v>
                </c:pt>
                <c:pt idx="3038">
                  <c:v>4.1990740740740745E-2</c:v>
                </c:pt>
                <c:pt idx="3039">
                  <c:v>4.2002314814814812E-2</c:v>
                </c:pt>
                <c:pt idx="3040">
                  <c:v>4.2013888888888885E-2</c:v>
                </c:pt>
                <c:pt idx="3041">
                  <c:v>4.2025462962962966E-2</c:v>
                </c:pt>
                <c:pt idx="3042">
                  <c:v>4.2037037037037039E-2</c:v>
                </c:pt>
                <c:pt idx="3043">
                  <c:v>4.2048611111111113E-2</c:v>
                </c:pt>
                <c:pt idx="3044">
                  <c:v>4.206018518518518E-2</c:v>
                </c:pt>
                <c:pt idx="3045">
                  <c:v>4.207175925925926E-2</c:v>
                </c:pt>
                <c:pt idx="3046">
                  <c:v>4.2083333333333334E-2</c:v>
                </c:pt>
                <c:pt idx="3047">
                  <c:v>4.2094907407407407E-2</c:v>
                </c:pt>
                <c:pt idx="3048">
                  <c:v>4.2106481481481488E-2</c:v>
                </c:pt>
                <c:pt idx="3049">
                  <c:v>4.2118055555555554E-2</c:v>
                </c:pt>
                <c:pt idx="3050">
                  <c:v>4.2129629629629628E-2</c:v>
                </c:pt>
                <c:pt idx="3051">
                  <c:v>4.2141203703703702E-2</c:v>
                </c:pt>
                <c:pt idx="3052">
                  <c:v>4.2152777777777782E-2</c:v>
                </c:pt>
                <c:pt idx="3053">
                  <c:v>4.2164351851851856E-2</c:v>
                </c:pt>
                <c:pt idx="3054">
                  <c:v>4.2175925925925922E-2</c:v>
                </c:pt>
                <c:pt idx="3055">
                  <c:v>4.2187499999999996E-2</c:v>
                </c:pt>
                <c:pt idx="3056">
                  <c:v>4.2199074074074076E-2</c:v>
                </c:pt>
                <c:pt idx="3057">
                  <c:v>4.221064814814815E-2</c:v>
                </c:pt>
                <c:pt idx="3058">
                  <c:v>4.2222222222222223E-2</c:v>
                </c:pt>
                <c:pt idx="3059">
                  <c:v>4.223379629629629E-2</c:v>
                </c:pt>
                <c:pt idx="3060">
                  <c:v>4.2245370370370371E-2</c:v>
                </c:pt>
                <c:pt idx="3061">
                  <c:v>4.2256944444444444E-2</c:v>
                </c:pt>
                <c:pt idx="3062">
                  <c:v>4.2268518518518518E-2</c:v>
                </c:pt>
                <c:pt idx="3063">
                  <c:v>4.2280092592592598E-2</c:v>
                </c:pt>
                <c:pt idx="3064">
                  <c:v>4.2291666666666665E-2</c:v>
                </c:pt>
                <c:pt idx="3065">
                  <c:v>4.2303240740740738E-2</c:v>
                </c:pt>
                <c:pt idx="3066">
                  <c:v>4.2314814814814812E-2</c:v>
                </c:pt>
                <c:pt idx="3067">
                  <c:v>4.2326388888888893E-2</c:v>
                </c:pt>
                <c:pt idx="3068">
                  <c:v>4.2337962962962966E-2</c:v>
                </c:pt>
                <c:pt idx="3069">
                  <c:v>4.2349537037037033E-2</c:v>
                </c:pt>
                <c:pt idx="3070">
                  <c:v>4.2361111111111106E-2</c:v>
                </c:pt>
                <c:pt idx="3071">
                  <c:v>4.2372685185185187E-2</c:v>
                </c:pt>
                <c:pt idx="3072">
                  <c:v>4.238425925925926E-2</c:v>
                </c:pt>
                <c:pt idx="3073">
                  <c:v>4.2395833333333334E-2</c:v>
                </c:pt>
                <c:pt idx="3074">
                  <c:v>4.2407407407407401E-2</c:v>
                </c:pt>
                <c:pt idx="3075">
                  <c:v>4.2418981481481481E-2</c:v>
                </c:pt>
                <c:pt idx="3076">
                  <c:v>4.2430555555555555E-2</c:v>
                </c:pt>
                <c:pt idx="3077">
                  <c:v>4.2442129629629628E-2</c:v>
                </c:pt>
                <c:pt idx="3078">
                  <c:v>4.2453703703703709E-2</c:v>
                </c:pt>
                <c:pt idx="3079">
                  <c:v>4.2465277777777775E-2</c:v>
                </c:pt>
                <c:pt idx="3080">
                  <c:v>4.2476851851851849E-2</c:v>
                </c:pt>
                <c:pt idx="3081">
                  <c:v>4.2488425925925923E-2</c:v>
                </c:pt>
                <c:pt idx="3082">
                  <c:v>4.2500000000000003E-2</c:v>
                </c:pt>
                <c:pt idx="3083">
                  <c:v>4.2511574074074077E-2</c:v>
                </c:pt>
                <c:pt idx="3084">
                  <c:v>4.252314814814815E-2</c:v>
                </c:pt>
                <c:pt idx="3085">
                  <c:v>4.2534722222222217E-2</c:v>
                </c:pt>
                <c:pt idx="3086">
                  <c:v>4.2546296296296297E-2</c:v>
                </c:pt>
                <c:pt idx="3087">
                  <c:v>4.2557870370370371E-2</c:v>
                </c:pt>
                <c:pt idx="3088">
                  <c:v>4.2569444444444444E-2</c:v>
                </c:pt>
                <c:pt idx="3089">
                  <c:v>4.2581018518518525E-2</c:v>
                </c:pt>
                <c:pt idx="3090">
                  <c:v>4.2592592592592592E-2</c:v>
                </c:pt>
                <c:pt idx="3091">
                  <c:v>4.2604166666666665E-2</c:v>
                </c:pt>
                <c:pt idx="3092">
                  <c:v>4.2615740740740739E-2</c:v>
                </c:pt>
                <c:pt idx="3093">
                  <c:v>4.2627314814814819E-2</c:v>
                </c:pt>
                <c:pt idx="3094">
                  <c:v>4.2638888888888893E-2</c:v>
                </c:pt>
                <c:pt idx="3095">
                  <c:v>4.2650462962962959E-2</c:v>
                </c:pt>
                <c:pt idx="3096">
                  <c:v>4.2662037037037033E-2</c:v>
                </c:pt>
                <c:pt idx="3097">
                  <c:v>4.2673611111111114E-2</c:v>
                </c:pt>
                <c:pt idx="3098">
                  <c:v>4.2685185185185187E-2</c:v>
                </c:pt>
                <c:pt idx="3099">
                  <c:v>4.2696759259259261E-2</c:v>
                </c:pt>
                <c:pt idx="3100">
                  <c:v>4.2708333333333327E-2</c:v>
                </c:pt>
                <c:pt idx="3101">
                  <c:v>4.2719907407407408E-2</c:v>
                </c:pt>
                <c:pt idx="3102">
                  <c:v>4.2731481481481481E-2</c:v>
                </c:pt>
                <c:pt idx="3103">
                  <c:v>4.2743055555555555E-2</c:v>
                </c:pt>
                <c:pt idx="3104">
                  <c:v>4.2754629629629635E-2</c:v>
                </c:pt>
                <c:pt idx="3105">
                  <c:v>4.2766203703703702E-2</c:v>
                </c:pt>
                <c:pt idx="3106">
                  <c:v>4.2777777777777776E-2</c:v>
                </c:pt>
                <c:pt idx="3107">
                  <c:v>4.2789351851851849E-2</c:v>
                </c:pt>
                <c:pt idx="3108">
                  <c:v>4.280092592592593E-2</c:v>
                </c:pt>
                <c:pt idx="3109">
                  <c:v>4.2812500000000003E-2</c:v>
                </c:pt>
                <c:pt idx="3110">
                  <c:v>4.282407407407407E-2</c:v>
                </c:pt>
                <c:pt idx="3111">
                  <c:v>4.2835648148148144E-2</c:v>
                </c:pt>
                <c:pt idx="3112">
                  <c:v>4.2847222222222224E-2</c:v>
                </c:pt>
                <c:pt idx="3113">
                  <c:v>4.2858796296296298E-2</c:v>
                </c:pt>
                <c:pt idx="3114">
                  <c:v>4.2870370370370371E-2</c:v>
                </c:pt>
                <c:pt idx="3115">
                  <c:v>4.2881944444444438E-2</c:v>
                </c:pt>
                <c:pt idx="3116">
                  <c:v>4.2893518518518518E-2</c:v>
                </c:pt>
                <c:pt idx="3117">
                  <c:v>4.2905092592592592E-2</c:v>
                </c:pt>
                <c:pt idx="3118">
                  <c:v>4.2916666666666665E-2</c:v>
                </c:pt>
                <c:pt idx="3119">
                  <c:v>4.2928240740740746E-2</c:v>
                </c:pt>
                <c:pt idx="3120">
                  <c:v>4.2939814814814813E-2</c:v>
                </c:pt>
                <c:pt idx="3121">
                  <c:v>4.2951388888888886E-2</c:v>
                </c:pt>
                <c:pt idx="3122">
                  <c:v>4.296296296296296E-2</c:v>
                </c:pt>
                <c:pt idx="3123">
                  <c:v>4.297453703703704E-2</c:v>
                </c:pt>
                <c:pt idx="3124">
                  <c:v>4.2986111111111114E-2</c:v>
                </c:pt>
                <c:pt idx="3125">
                  <c:v>4.2997685185185187E-2</c:v>
                </c:pt>
                <c:pt idx="3126">
                  <c:v>4.3009259259259254E-2</c:v>
                </c:pt>
                <c:pt idx="3127">
                  <c:v>4.3020833333333335E-2</c:v>
                </c:pt>
                <c:pt idx="3128">
                  <c:v>4.3032407407407408E-2</c:v>
                </c:pt>
                <c:pt idx="3129">
                  <c:v>4.3043981481481482E-2</c:v>
                </c:pt>
                <c:pt idx="3130">
                  <c:v>4.3055555555555562E-2</c:v>
                </c:pt>
                <c:pt idx="3131">
                  <c:v>4.3067129629629629E-2</c:v>
                </c:pt>
                <c:pt idx="3132">
                  <c:v>4.3078703703703702E-2</c:v>
                </c:pt>
                <c:pt idx="3133">
                  <c:v>4.3090277777777776E-2</c:v>
                </c:pt>
                <c:pt idx="3134">
                  <c:v>4.3101851851851856E-2</c:v>
                </c:pt>
                <c:pt idx="3135">
                  <c:v>4.311342592592593E-2</c:v>
                </c:pt>
                <c:pt idx="3136">
                  <c:v>4.3124999999999997E-2</c:v>
                </c:pt>
                <c:pt idx="3137">
                  <c:v>4.313657407407407E-2</c:v>
                </c:pt>
                <c:pt idx="3138">
                  <c:v>4.3148148148148151E-2</c:v>
                </c:pt>
                <c:pt idx="3139">
                  <c:v>4.3159722222222224E-2</c:v>
                </c:pt>
                <c:pt idx="3140">
                  <c:v>4.3171296296296298E-2</c:v>
                </c:pt>
                <c:pt idx="3141">
                  <c:v>4.3182870370370365E-2</c:v>
                </c:pt>
                <c:pt idx="3142">
                  <c:v>4.3194444444444445E-2</c:v>
                </c:pt>
                <c:pt idx="3143">
                  <c:v>4.3206018518518519E-2</c:v>
                </c:pt>
                <c:pt idx="3144">
                  <c:v>4.3217592592592592E-2</c:v>
                </c:pt>
                <c:pt idx="3145">
                  <c:v>4.3229166666666673E-2</c:v>
                </c:pt>
                <c:pt idx="3146">
                  <c:v>4.3240740740740739E-2</c:v>
                </c:pt>
                <c:pt idx="3147">
                  <c:v>4.3252314814814813E-2</c:v>
                </c:pt>
                <c:pt idx="3148">
                  <c:v>4.3263888888888886E-2</c:v>
                </c:pt>
                <c:pt idx="3149">
                  <c:v>4.3275462962962967E-2</c:v>
                </c:pt>
                <c:pt idx="3150">
                  <c:v>4.3287037037037041E-2</c:v>
                </c:pt>
                <c:pt idx="3151">
                  <c:v>4.3298611111111107E-2</c:v>
                </c:pt>
                <c:pt idx="3152">
                  <c:v>4.3310185185185181E-2</c:v>
                </c:pt>
                <c:pt idx="3153">
                  <c:v>4.3321759259259261E-2</c:v>
                </c:pt>
                <c:pt idx="3154">
                  <c:v>4.3333333333333335E-2</c:v>
                </c:pt>
                <c:pt idx="3155">
                  <c:v>4.3344907407407408E-2</c:v>
                </c:pt>
                <c:pt idx="3156">
                  <c:v>4.3356481481481475E-2</c:v>
                </c:pt>
                <c:pt idx="3157">
                  <c:v>4.3368055555555556E-2</c:v>
                </c:pt>
                <c:pt idx="3158">
                  <c:v>4.3379629629629629E-2</c:v>
                </c:pt>
                <c:pt idx="3159">
                  <c:v>4.3391203703703703E-2</c:v>
                </c:pt>
                <c:pt idx="3160">
                  <c:v>4.3402777777777783E-2</c:v>
                </c:pt>
                <c:pt idx="3161">
                  <c:v>4.341435185185185E-2</c:v>
                </c:pt>
                <c:pt idx="3162">
                  <c:v>4.3425925925925923E-2</c:v>
                </c:pt>
                <c:pt idx="3163">
                  <c:v>4.3437499999999997E-2</c:v>
                </c:pt>
                <c:pt idx="3164">
                  <c:v>4.3449074074074077E-2</c:v>
                </c:pt>
                <c:pt idx="3165">
                  <c:v>4.3460648148148151E-2</c:v>
                </c:pt>
                <c:pt idx="3166">
                  <c:v>4.3472222222222225E-2</c:v>
                </c:pt>
                <c:pt idx="3167">
                  <c:v>4.3483796296296291E-2</c:v>
                </c:pt>
                <c:pt idx="3168">
                  <c:v>4.3495370370370372E-2</c:v>
                </c:pt>
                <c:pt idx="3169">
                  <c:v>4.3506944444444445E-2</c:v>
                </c:pt>
                <c:pt idx="3170">
                  <c:v>4.3518518518518519E-2</c:v>
                </c:pt>
                <c:pt idx="3171">
                  <c:v>4.3530092592592599E-2</c:v>
                </c:pt>
                <c:pt idx="3172">
                  <c:v>4.3541666666666666E-2</c:v>
                </c:pt>
                <c:pt idx="3173">
                  <c:v>4.355324074074074E-2</c:v>
                </c:pt>
                <c:pt idx="3174">
                  <c:v>4.3564814814814813E-2</c:v>
                </c:pt>
                <c:pt idx="3175">
                  <c:v>4.3576388888888894E-2</c:v>
                </c:pt>
                <c:pt idx="3176">
                  <c:v>4.3587962962962967E-2</c:v>
                </c:pt>
                <c:pt idx="3177">
                  <c:v>4.3599537037037034E-2</c:v>
                </c:pt>
                <c:pt idx="3178">
                  <c:v>4.3611111111111107E-2</c:v>
                </c:pt>
                <c:pt idx="3179">
                  <c:v>4.3622685185185188E-2</c:v>
                </c:pt>
                <c:pt idx="3180">
                  <c:v>4.3634259259259262E-2</c:v>
                </c:pt>
                <c:pt idx="3181">
                  <c:v>4.3645833333333335E-2</c:v>
                </c:pt>
                <c:pt idx="3182">
                  <c:v>4.3657407407407402E-2</c:v>
                </c:pt>
                <c:pt idx="3183">
                  <c:v>4.3668981481481482E-2</c:v>
                </c:pt>
                <c:pt idx="3184">
                  <c:v>4.3680555555555556E-2</c:v>
                </c:pt>
                <c:pt idx="3185">
                  <c:v>4.3692129629629629E-2</c:v>
                </c:pt>
                <c:pt idx="3186">
                  <c:v>4.370370370370371E-2</c:v>
                </c:pt>
                <c:pt idx="3187">
                  <c:v>4.3715277777777777E-2</c:v>
                </c:pt>
                <c:pt idx="3188">
                  <c:v>4.372685185185185E-2</c:v>
                </c:pt>
                <c:pt idx="3189">
                  <c:v>4.3738425925925924E-2</c:v>
                </c:pt>
                <c:pt idx="3190">
                  <c:v>4.3750000000000004E-2</c:v>
                </c:pt>
                <c:pt idx="3191">
                  <c:v>4.3761574074074078E-2</c:v>
                </c:pt>
                <c:pt idx="3192">
                  <c:v>4.3773148148148144E-2</c:v>
                </c:pt>
                <c:pt idx="3193">
                  <c:v>4.3784722222222218E-2</c:v>
                </c:pt>
                <c:pt idx="3194">
                  <c:v>4.3796296296296298E-2</c:v>
                </c:pt>
                <c:pt idx="3195">
                  <c:v>4.3807870370370372E-2</c:v>
                </c:pt>
                <c:pt idx="3196">
                  <c:v>4.3819444444444446E-2</c:v>
                </c:pt>
                <c:pt idx="3197">
                  <c:v>4.3831018518518512E-2</c:v>
                </c:pt>
                <c:pt idx="3198">
                  <c:v>4.3842592592592593E-2</c:v>
                </c:pt>
                <c:pt idx="3199">
                  <c:v>4.3854166666666666E-2</c:v>
                </c:pt>
                <c:pt idx="3200">
                  <c:v>4.386574074074074E-2</c:v>
                </c:pt>
                <c:pt idx="3201">
                  <c:v>4.387731481481482E-2</c:v>
                </c:pt>
                <c:pt idx="3202">
                  <c:v>4.3888888888888887E-2</c:v>
                </c:pt>
                <c:pt idx="3203">
                  <c:v>4.3900462962962961E-2</c:v>
                </c:pt>
                <c:pt idx="3204">
                  <c:v>4.3912037037037034E-2</c:v>
                </c:pt>
                <c:pt idx="3205">
                  <c:v>4.3923611111111115E-2</c:v>
                </c:pt>
                <c:pt idx="3206">
                  <c:v>4.3935185185185188E-2</c:v>
                </c:pt>
                <c:pt idx="3207">
                  <c:v>4.3946759259259255E-2</c:v>
                </c:pt>
                <c:pt idx="3208">
                  <c:v>4.3958333333333328E-2</c:v>
                </c:pt>
                <c:pt idx="3209">
                  <c:v>4.3969907407407409E-2</c:v>
                </c:pt>
                <c:pt idx="3210">
                  <c:v>4.3981481481481483E-2</c:v>
                </c:pt>
                <c:pt idx="3211">
                  <c:v>4.3993055555555556E-2</c:v>
                </c:pt>
                <c:pt idx="3212">
                  <c:v>4.4004629629629623E-2</c:v>
                </c:pt>
                <c:pt idx="3213">
                  <c:v>4.4016203703703703E-2</c:v>
                </c:pt>
                <c:pt idx="3214">
                  <c:v>4.4027777777777777E-2</c:v>
                </c:pt>
                <c:pt idx="3215">
                  <c:v>4.403935185185185E-2</c:v>
                </c:pt>
                <c:pt idx="3216">
                  <c:v>4.4050925925925931E-2</c:v>
                </c:pt>
                <c:pt idx="3217">
                  <c:v>4.4062500000000004E-2</c:v>
                </c:pt>
                <c:pt idx="3218">
                  <c:v>4.4074074074074071E-2</c:v>
                </c:pt>
                <c:pt idx="3219">
                  <c:v>4.4085648148148145E-2</c:v>
                </c:pt>
                <c:pt idx="3220">
                  <c:v>4.4097222222222225E-2</c:v>
                </c:pt>
                <c:pt idx="3221">
                  <c:v>4.4108796296296299E-2</c:v>
                </c:pt>
                <c:pt idx="3222">
                  <c:v>4.4120370370370372E-2</c:v>
                </c:pt>
                <c:pt idx="3223">
                  <c:v>4.4131944444444439E-2</c:v>
                </c:pt>
                <c:pt idx="3224">
                  <c:v>4.4143518518518519E-2</c:v>
                </c:pt>
                <c:pt idx="3225">
                  <c:v>4.4155092592592593E-2</c:v>
                </c:pt>
                <c:pt idx="3226">
                  <c:v>4.4155092592592593E-2</c:v>
                </c:pt>
                <c:pt idx="3227">
                  <c:v>4.4166666666666667E-2</c:v>
                </c:pt>
                <c:pt idx="3228">
                  <c:v>4.4178240740740747E-2</c:v>
                </c:pt>
                <c:pt idx="3229">
                  <c:v>4.4189814814814814E-2</c:v>
                </c:pt>
                <c:pt idx="3230">
                  <c:v>4.4201388888888887E-2</c:v>
                </c:pt>
                <c:pt idx="3231">
                  <c:v>4.4212962962962961E-2</c:v>
                </c:pt>
                <c:pt idx="3232">
                  <c:v>4.4224537037037041E-2</c:v>
                </c:pt>
                <c:pt idx="3233">
                  <c:v>4.4236111111111115E-2</c:v>
                </c:pt>
                <c:pt idx="3234">
                  <c:v>4.4247685185185182E-2</c:v>
                </c:pt>
                <c:pt idx="3235">
                  <c:v>4.4259259259259255E-2</c:v>
                </c:pt>
                <c:pt idx="3236">
                  <c:v>4.4270833333333336E-2</c:v>
                </c:pt>
                <c:pt idx="3237">
                  <c:v>4.4282407407407409E-2</c:v>
                </c:pt>
                <c:pt idx="3238">
                  <c:v>4.4293981481481483E-2</c:v>
                </c:pt>
                <c:pt idx="3239">
                  <c:v>4.4305555555555549E-2</c:v>
                </c:pt>
                <c:pt idx="3240">
                  <c:v>4.431712962962963E-2</c:v>
                </c:pt>
                <c:pt idx="3241">
                  <c:v>4.4328703703703703E-2</c:v>
                </c:pt>
                <c:pt idx="3242">
                  <c:v>4.4340277777777777E-2</c:v>
                </c:pt>
                <c:pt idx="3243">
                  <c:v>4.4351851851851858E-2</c:v>
                </c:pt>
                <c:pt idx="3244">
                  <c:v>4.4363425925925924E-2</c:v>
                </c:pt>
                <c:pt idx="3245">
                  <c:v>4.4374999999999998E-2</c:v>
                </c:pt>
                <c:pt idx="3246">
                  <c:v>4.4386574074074071E-2</c:v>
                </c:pt>
                <c:pt idx="3247">
                  <c:v>4.4398148148148152E-2</c:v>
                </c:pt>
                <c:pt idx="3248">
                  <c:v>4.4409722222222225E-2</c:v>
                </c:pt>
                <c:pt idx="3249">
                  <c:v>4.4421296296296292E-2</c:v>
                </c:pt>
                <c:pt idx="3250">
                  <c:v>4.4432870370370366E-2</c:v>
                </c:pt>
                <c:pt idx="3251">
                  <c:v>4.4444444444444446E-2</c:v>
                </c:pt>
                <c:pt idx="3252">
                  <c:v>4.445601851851852E-2</c:v>
                </c:pt>
                <c:pt idx="3253">
                  <c:v>4.4467592592592593E-2</c:v>
                </c:pt>
                <c:pt idx="3254">
                  <c:v>4.447916666666666E-2</c:v>
                </c:pt>
                <c:pt idx="3255">
                  <c:v>4.449074074074074E-2</c:v>
                </c:pt>
                <c:pt idx="3256">
                  <c:v>4.4502314814814814E-2</c:v>
                </c:pt>
                <c:pt idx="3257">
                  <c:v>4.4513888888888888E-2</c:v>
                </c:pt>
                <c:pt idx="3258">
                  <c:v>4.4525462962962968E-2</c:v>
                </c:pt>
                <c:pt idx="3259">
                  <c:v>4.4537037037037042E-2</c:v>
                </c:pt>
                <c:pt idx="3260">
                  <c:v>4.4548611111111108E-2</c:v>
                </c:pt>
                <c:pt idx="3261">
                  <c:v>4.4560185185185182E-2</c:v>
                </c:pt>
                <c:pt idx="3262">
                  <c:v>4.4571759259259262E-2</c:v>
                </c:pt>
                <c:pt idx="3263">
                  <c:v>4.4583333333333336E-2</c:v>
                </c:pt>
                <c:pt idx="3264">
                  <c:v>4.4594907407407409E-2</c:v>
                </c:pt>
                <c:pt idx="3265">
                  <c:v>4.4606481481481476E-2</c:v>
                </c:pt>
                <c:pt idx="3266">
                  <c:v>4.4618055555555557E-2</c:v>
                </c:pt>
                <c:pt idx="3267">
                  <c:v>4.462962962962963E-2</c:v>
                </c:pt>
                <c:pt idx="3268">
                  <c:v>4.4641203703703704E-2</c:v>
                </c:pt>
                <c:pt idx="3269">
                  <c:v>4.4652777777777784E-2</c:v>
                </c:pt>
                <c:pt idx="3270">
                  <c:v>4.4664351851851851E-2</c:v>
                </c:pt>
                <c:pt idx="3271">
                  <c:v>4.4675925925925924E-2</c:v>
                </c:pt>
                <c:pt idx="3272">
                  <c:v>4.4687499999999998E-2</c:v>
                </c:pt>
                <c:pt idx="3273">
                  <c:v>4.4699074074074079E-2</c:v>
                </c:pt>
                <c:pt idx="3274">
                  <c:v>4.4710648148148152E-2</c:v>
                </c:pt>
                <c:pt idx="3275">
                  <c:v>4.4722222222222219E-2</c:v>
                </c:pt>
                <c:pt idx="3276">
                  <c:v>4.4733796296296292E-2</c:v>
                </c:pt>
                <c:pt idx="3277">
                  <c:v>4.4745370370370373E-2</c:v>
                </c:pt>
                <c:pt idx="3278">
                  <c:v>4.4756944444444446E-2</c:v>
                </c:pt>
                <c:pt idx="3279">
                  <c:v>4.476851851851852E-2</c:v>
                </c:pt>
                <c:pt idx="3280">
                  <c:v>4.4780092592592587E-2</c:v>
                </c:pt>
                <c:pt idx="3281">
                  <c:v>4.4791666666666667E-2</c:v>
                </c:pt>
                <c:pt idx="3282">
                  <c:v>4.4803240740740741E-2</c:v>
                </c:pt>
                <c:pt idx="3283">
                  <c:v>4.4814814814814814E-2</c:v>
                </c:pt>
                <c:pt idx="3284">
                  <c:v>4.4826388888888895E-2</c:v>
                </c:pt>
                <c:pt idx="3285">
                  <c:v>4.4837962962962961E-2</c:v>
                </c:pt>
                <c:pt idx="3286">
                  <c:v>4.4849537037037035E-2</c:v>
                </c:pt>
                <c:pt idx="3287">
                  <c:v>4.4861111111111109E-2</c:v>
                </c:pt>
                <c:pt idx="3288">
                  <c:v>4.4872685185185189E-2</c:v>
                </c:pt>
                <c:pt idx="3289">
                  <c:v>4.4884259259259263E-2</c:v>
                </c:pt>
                <c:pt idx="3290">
                  <c:v>4.4895833333333329E-2</c:v>
                </c:pt>
                <c:pt idx="3291">
                  <c:v>4.4907407407407403E-2</c:v>
                </c:pt>
                <c:pt idx="3292">
                  <c:v>4.4918981481481483E-2</c:v>
                </c:pt>
                <c:pt idx="3293">
                  <c:v>4.4930555555555557E-2</c:v>
                </c:pt>
                <c:pt idx="3294">
                  <c:v>4.494212962962963E-2</c:v>
                </c:pt>
                <c:pt idx="3295">
                  <c:v>4.4953703703703697E-2</c:v>
                </c:pt>
                <c:pt idx="3296">
                  <c:v>4.4965277777777778E-2</c:v>
                </c:pt>
                <c:pt idx="3297">
                  <c:v>4.4976851851851851E-2</c:v>
                </c:pt>
                <c:pt idx="3298">
                  <c:v>4.4988425925925925E-2</c:v>
                </c:pt>
                <c:pt idx="3299">
                  <c:v>4.5000000000000005E-2</c:v>
                </c:pt>
                <c:pt idx="3300">
                  <c:v>4.5011574074074072E-2</c:v>
                </c:pt>
                <c:pt idx="3301">
                  <c:v>4.5023148148148145E-2</c:v>
                </c:pt>
                <c:pt idx="3302">
                  <c:v>4.5034722222222219E-2</c:v>
                </c:pt>
                <c:pt idx="3303">
                  <c:v>4.50462962962963E-2</c:v>
                </c:pt>
                <c:pt idx="3304">
                  <c:v>4.5057870370370373E-2</c:v>
                </c:pt>
                <c:pt idx="3305">
                  <c:v>4.5069444444444447E-2</c:v>
                </c:pt>
                <c:pt idx="3306">
                  <c:v>4.5081018518518513E-2</c:v>
                </c:pt>
                <c:pt idx="3307">
                  <c:v>4.5092592592592594E-2</c:v>
                </c:pt>
                <c:pt idx="3308">
                  <c:v>4.5104166666666667E-2</c:v>
                </c:pt>
                <c:pt idx="3309">
                  <c:v>4.5115740740740741E-2</c:v>
                </c:pt>
                <c:pt idx="3310">
                  <c:v>4.5127314814814821E-2</c:v>
                </c:pt>
                <c:pt idx="3311">
                  <c:v>4.5138888888888888E-2</c:v>
                </c:pt>
                <c:pt idx="3312">
                  <c:v>4.5150462962962962E-2</c:v>
                </c:pt>
                <c:pt idx="3313">
                  <c:v>4.5162037037037035E-2</c:v>
                </c:pt>
                <c:pt idx="3314">
                  <c:v>4.5173611111111116E-2</c:v>
                </c:pt>
                <c:pt idx="3315">
                  <c:v>4.5185185185185189E-2</c:v>
                </c:pt>
                <c:pt idx="3316">
                  <c:v>4.5196759259259256E-2</c:v>
                </c:pt>
                <c:pt idx="3317">
                  <c:v>4.520833333333333E-2</c:v>
                </c:pt>
                <c:pt idx="3318">
                  <c:v>4.521990740740741E-2</c:v>
                </c:pt>
                <c:pt idx="3319">
                  <c:v>4.5231481481481484E-2</c:v>
                </c:pt>
                <c:pt idx="3320">
                  <c:v>4.5243055555555557E-2</c:v>
                </c:pt>
                <c:pt idx="3321">
                  <c:v>4.5254629629629624E-2</c:v>
                </c:pt>
                <c:pt idx="3322">
                  <c:v>4.5266203703703704E-2</c:v>
                </c:pt>
                <c:pt idx="3323">
                  <c:v>4.5277777777777778E-2</c:v>
                </c:pt>
                <c:pt idx="3324">
                  <c:v>4.5289351851851851E-2</c:v>
                </c:pt>
                <c:pt idx="3325">
                  <c:v>4.5300925925925932E-2</c:v>
                </c:pt>
                <c:pt idx="3326">
                  <c:v>4.5312499999999999E-2</c:v>
                </c:pt>
                <c:pt idx="3327">
                  <c:v>4.5324074074074072E-2</c:v>
                </c:pt>
                <c:pt idx="3328">
                  <c:v>4.5335648148148146E-2</c:v>
                </c:pt>
                <c:pt idx="3329">
                  <c:v>4.5347222222222226E-2</c:v>
                </c:pt>
                <c:pt idx="3330">
                  <c:v>4.53587962962963E-2</c:v>
                </c:pt>
                <c:pt idx="3331">
                  <c:v>4.5370370370370366E-2</c:v>
                </c:pt>
                <c:pt idx="3332">
                  <c:v>4.538194444444444E-2</c:v>
                </c:pt>
                <c:pt idx="3333">
                  <c:v>4.5393518518518521E-2</c:v>
                </c:pt>
                <c:pt idx="3334">
                  <c:v>4.5405092592592594E-2</c:v>
                </c:pt>
                <c:pt idx="3335">
                  <c:v>4.5416666666666668E-2</c:v>
                </c:pt>
                <c:pt idx="3336">
                  <c:v>4.5428240740740734E-2</c:v>
                </c:pt>
                <c:pt idx="3337">
                  <c:v>4.5439814814814815E-2</c:v>
                </c:pt>
                <c:pt idx="3338">
                  <c:v>4.5451388888888888E-2</c:v>
                </c:pt>
                <c:pt idx="3339">
                  <c:v>4.5462962962962962E-2</c:v>
                </c:pt>
                <c:pt idx="3340">
                  <c:v>4.5474537037037042E-2</c:v>
                </c:pt>
                <c:pt idx="3341">
                  <c:v>4.5486111111111109E-2</c:v>
                </c:pt>
                <c:pt idx="3342">
                  <c:v>4.5497685185185183E-2</c:v>
                </c:pt>
                <c:pt idx="3343">
                  <c:v>4.5509259259259256E-2</c:v>
                </c:pt>
                <c:pt idx="3344">
                  <c:v>4.5520833333333337E-2</c:v>
                </c:pt>
                <c:pt idx="3345">
                  <c:v>4.553240740740741E-2</c:v>
                </c:pt>
                <c:pt idx="3346">
                  <c:v>4.5543981481481477E-2</c:v>
                </c:pt>
                <c:pt idx="3347">
                  <c:v>4.5555555555555551E-2</c:v>
                </c:pt>
                <c:pt idx="3348">
                  <c:v>4.5567129629629631E-2</c:v>
                </c:pt>
                <c:pt idx="3349">
                  <c:v>4.5578703703703705E-2</c:v>
                </c:pt>
                <c:pt idx="3350">
                  <c:v>4.5590277777777778E-2</c:v>
                </c:pt>
                <c:pt idx="3351">
                  <c:v>4.5601851851851859E-2</c:v>
                </c:pt>
                <c:pt idx="3352">
                  <c:v>4.5613425925925925E-2</c:v>
                </c:pt>
                <c:pt idx="3353">
                  <c:v>4.5624999999999999E-2</c:v>
                </c:pt>
                <c:pt idx="3354">
                  <c:v>4.5636574074074072E-2</c:v>
                </c:pt>
                <c:pt idx="3355">
                  <c:v>4.5648148148148153E-2</c:v>
                </c:pt>
                <c:pt idx="3356">
                  <c:v>4.5659722222222227E-2</c:v>
                </c:pt>
                <c:pt idx="3357">
                  <c:v>4.5671296296296293E-2</c:v>
                </c:pt>
                <c:pt idx="3358">
                  <c:v>4.5682870370370367E-2</c:v>
                </c:pt>
                <c:pt idx="3359">
                  <c:v>4.5694444444444447E-2</c:v>
                </c:pt>
                <c:pt idx="3360">
                  <c:v>4.5706018518518521E-2</c:v>
                </c:pt>
                <c:pt idx="3361">
                  <c:v>4.5717592592592594E-2</c:v>
                </c:pt>
                <c:pt idx="3362">
                  <c:v>4.5729166666666661E-2</c:v>
                </c:pt>
                <c:pt idx="3363">
                  <c:v>4.5740740740740742E-2</c:v>
                </c:pt>
                <c:pt idx="3364">
                  <c:v>4.5752314814814815E-2</c:v>
                </c:pt>
                <c:pt idx="3365">
                  <c:v>4.5763888888888889E-2</c:v>
                </c:pt>
                <c:pt idx="3366">
                  <c:v>4.5775462962962969E-2</c:v>
                </c:pt>
                <c:pt idx="3367">
                  <c:v>4.5787037037037036E-2</c:v>
                </c:pt>
                <c:pt idx="3368">
                  <c:v>4.5798611111111109E-2</c:v>
                </c:pt>
                <c:pt idx="3369">
                  <c:v>4.5810185185185183E-2</c:v>
                </c:pt>
                <c:pt idx="3370">
                  <c:v>4.5821759259259263E-2</c:v>
                </c:pt>
                <c:pt idx="3371">
                  <c:v>4.5833333333333337E-2</c:v>
                </c:pt>
                <c:pt idx="3372">
                  <c:v>4.5844907407407404E-2</c:v>
                </c:pt>
                <c:pt idx="3373">
                  <c:v>4.5856481481481477E-2</c:v>
                </c:pt>
                <c:pt idx="3374">
                  <c:v>4.5868055555555558E-2</c:v>
                </c:pt>
                <c:pt idx="3375">
                  <c:v>4.5879629629629631E-2</c:v>
                </c:pt>
                <c:pt idx="3376">
                  <c:v>4.5891203703703705E-2</c:v>
                </c:pt>
                <c:pt idx="3377">
                  <c:v>4.5902777777777772E-2</c:v>
                </c:pt>
                <c:pt idx="3378">
                  <c:v>4.5914351851851852E-2</c:v>
                </c:pt>
                <c:pt idx="3379">
                  <c:v>4.5925925925925926E-2</c:v>
                </c:pt>
                <c:pt idx="3380">
                  <c:v>4.5937499999999999E-2</c:v>
                </c:pt>
                <c:pt idx="3381">
                  <c:v>4.594907407407408E-2</c:v>
                </c:pt>
                <c:pt idx="3382">
                  <c:v>4.5960648148148146E-2</c:v>
                </c:pt>
                <c:pt idx="3383">
                  <c:v>4.597222222222222E-2</c:v>
                </c:pt>
                <c:pt idx="3384">
                  <c:v>4.5983796296296293E-2</c:v>
                </c:pt>
                <c:pt idx="3385">
                  <c:v>4.5995370370370374E-2</c:v>
                </c:pt>
                <c:pt idx="3386">
                  <c:v>4.6006944444444448E-2</c:v>
                </c:pt>
                <c:pt idx="3387">
                  <c:v>4.6018518518518514E-2</c:v>
                </c:pt>
                <c:pt idx="3388">
                  <c:v>4.6030092592592588E-2</c:v>
                </c:pt>
                <c:pt idx="3389">
                  <c:v>4.6041666666666668E-2</c:v>
                </c:pt>
                <c:pt idx="3390">
                  <c:v>4.6053240740740742E-2</c:v>
                </c:pt>
                <c:pt idx="3391">
                  <c:v>4.6064814814814815E-2</c:v>
                </c:pt>
                <c:pt idx="3392">
                  <c:v>4.6076388888888882E-2</c:v>
                </c:pt>
                <c:pt idx="3393">
                  <c:v>4.6087962962962963E-2</c:v>
                </c:pt>
                <c:pt idx="3394">
                  <c:v>4.6099537037037036E-2</c:v>
                </c:pt>
                <c:pt idx="3395">
                  <c:v>4.611111111111111E-2</c:v>
                </c:pt>
                <c:pt idx="3396">
                  <c:v>4.612268518518519E-2</c:v>
                </c:pt>
                <c:pt idx="3397">
                  <c:v>4.6134259259259264E-2</c:v>
                </c:pt>
                <c:pt idx="3398">
                  <c:v>4.614583333333333E-2</c:v>
                </c:pt>
                <c:pt idx="3399">
                  <c:v>4.6157407407407404E-2</c:v>
                </c:pt>
                <c:pt idx="3400">
                  <c:v>4.6168981481481484E-2</c:v>
                </c:pt>
                <c:pt idx="3401">
                  <c:v>4.6180555555555558E-2</c:v>
                </c:pt>
                <c:pt idx="3402">
                  <c:v>4.6192129629629632E-2</c:v>
                </c:pt>
                <c:pt idx="3403">
                  <c:v>4.6203703703703698E-2</c:v>
                </c:pt>
                <c:pt idx="3404">
                  <c:v>4.6215277777777779E-2</c:v>
                </c:pt>
                <c:pt idx="3405">
                  <c:v>4.6226851851851852E-2</c:v>
                </c:pt>
                <c:pt idx="3406">
                  <c:v>4.6238425925925926E-2</c:v>
                </c:pt>
                <c:pt idx="3407">
                  <c:v>4.6250000000000006E-2</c:v>
                </c:pt>
                <c:pt idx="3408">
                  <c:v>4.6261574074074073E-2</c:v>
                </c:pt>
                <c:pt idx="3409">
                  <c:v>4.6273148148148147E-2</c:v>
                </c:pt>
                <c:pt idx="3410">
                  <c:v>4.628472222222222E-2</c:v>
                </c:pt>
                <c:pt idx="3411">
                  <c:v>4.6296296296296301E-2</c:v>
                </c:pt>
                <c:pt idx="3412">
                  <c:v>4.6307870370370374E-2</c:v>
                </c:pt>
                <c:pt idx="3413">
                  <c:v>4.6319444444444441E-2</c:v>
                </c:pt>
                <c:pt idx="3414">
                  <c:v>4.6331018518518514E-2</c:v>
                </c:pt>
                <c:pt idx="3415">
                  <c:v>4.6342592592592595E-2</c:v>
                </c:pt>
                <c:pt idx="3416">
                  <c:v>4.6354166666666669E-2</c:v>
                </c:pt>
                <c:pt idx="3417">
                  <c:v>4.6365740740740742E-2</c:v>
                </c:pt>
                <c:pt idx="3418">
                  <c:v>4.6377314814814809E-2</c:v>
                </c:pt>
                <c:pt idx="3419">
                  <c:v>4.6388888888888889E-2</c:v>
                </c:pt>
                <c:pt idx="3420">
                  <c:v>4.6400462962962963E-2</c:v>
                </c:pt>
                <c:pt idx="3421">
                  <c:v>4.6412037037037036E-2</c:v>
                </c:pt>
                <c:pt idx="3422">
                  <c:v>4.6423611111111117E-2</c:v>
                </c:pt>
                <c:pt idx="3423">
                  <c:v>4.6435185185185184E-2</c:v>
                </c:pt>
                <c:pt idx="3424">
                  <c:v>4.6446759259259257E-2</c:v>
                </c:pt>
                <c:pt idx="3425">
                  <c:v>4.6458333333333331E-2</c:v>
                </c:pt>
                <c:pt idx="3426">
                  <c:v>4.6469907407407411E-2</c:v>
                </c:pt>
                <c:pt idx="3427">
                  <c:v>4.6481481481481485E-2</c:v>
                </c:pt>
                <c:pt idx="3428">
                  <c:v>4.6493055555555551E-2</c:v>
                </c:pt>
                <c:pt idx="3429">
                  <c:v>4.6504629629629625E-2</c:v>
                </c:pt>
                <c:pt idx="3430">
                  <c:v>4.6516203703703705E-2</c:v>
                </c:pt>
                <c:pt idx="3431">
                  <c:v>4.6527777777777779E-2</c:v>
                </c:pt>
                <c:pt idx="3432">
                  <c:v>4.6539351851851853E-2</c:v>
                </c:pt>
                <c:pt idx="3433">
                  <c:v>4.6550925925925919E-2</c:v>
                </c:pt>
                <c:pt idx="3434">
                  <c:v>4.65625E-2</c:v>
                </c:pt>
                <c:pt idx="3435">
                  <c:v>4.6574074074074073E-2</c:v>
                </c:pt>
                <c:pt idx="3436">
                  <c:v>4.6585648148148147E-2</c:v>
                </c:pt>
                <c:pt idx="3437">
                  <c:v>4.6597222222222227E-2</c:v>
                </c:pt>
                <c:pt idx="3438">
                  <c:v>4.6608796296296294E-2</c:v>
                </c:pt>
                <c:pt idx="3439">
                  <c:v>4.6620370370370368E-2</c:v>
                </c:pt>
                <c:pt idx="3440">
                  <c:v>4.6631944444444441E-2</c:v>
                </c:pt>
                <c:pt idx="3441">
                  <c:v>4.6643518518518522E-2</c:v>
                </c:pt>
                <c:pt idx="3442">
                  <c:v>4.6655092592592595E-2</c:v>
                </c:pt>
                <c:pt idx="3443">
                  <c:v>4.6666666666666669E-2</c:v>
                </c:pt>
                <c:pt idx="3444">
                  <c:v>4.6678240740740735E-2</c:v>
                </c:pt>
                <c:pt idx="3445">
                  <c:v>4.6689814814814816E-2</c:v>
                </c:pt>
                <c:pt idx="3446">
                  <c:v>4.670138888888889E-2</c:v>
                </c:pt>
                <c:pt idx="3447">
                  <c:v>4.6712962962962963E-2</c:v>
                </c:pt>
                <c:pt idx="3448">
                  <c:v>4.6724537037037044E-2</c:v>
                </c:pt>
                <c:pt idx="3449">
                  <c:v>4.673611111111111E-2</c:v>
                </c:pt>
                <c:pt idx="3450">
                  <c:v>4.6747685185185184E-2</c:v>
                </c:pt>
                <c:pt idx="3451">
                  <c:v>4.6759259259259257E-2</c:v>
                </c:pt>
                <c:pt idx="3452">
                  <c:v>4.6770833333333338E-2</c:v>
                </c:pt>
                <c:pt idx="3453">
                  <c:v>4.6782407407407411E-2</c:v>
                </c:pt>
                <c:pt idx="3454">
                  <c:v>4.6793981481481478E-2</c:v>
                </c:pt>
                <c:pt idx="3455">
                  <c:v>4.6805555555555552E-2</c:v>
                </c:pt>
                <c:pt idx="3456">
                  <c:v>4.6817129629629632E-2</c:v>
                </c:pt>
                <c:pt idx="3457">
                  <c:v>4.6828703703703706E-2</c:v>
                </c:pt>
                <c:pt idx="3458">
                  <c:v>4.6840277777777779E-2</c:v>
                </c:pt>
                <c:pt idx="3459">
                  <c:v>4.6851851851851846E-2</c:v>
                </c:pt>
                <c:pt idx="3460">
                  <c:v>4.6863425925925926E-2</c:v>
                </c:pt>
                <c:pt idx="3461">
                  <c:v>4.6875E-2</c:v>
                </c:pt>
                <c:pt idx="3462">
                  <c:v>4.6886574074074074E-2</c:v>
                </c:pt>
                <c:pt idx="3463">
                  <c:v>4.6898148148148154E-2</c:v>
                </c:pt>
                <c:pt idx="3464">
                  <c:v>4.6909722222222221E-2</c:v>
                </c:pt>
                <c:pt idx="3465">
                  <c:v>4.6921296296296294E-2</c:v>
                </c:pt>
                <c:pt idx="3466">
                  <c:v>4.6932870370370368E-2</c:v>
                </c:pt>
                <c:pt idx="3467">
                  <c:v>4.6944444444444448E-2</c:v>
                </c:pt>
                <c:pt idx="3468">
                  <c:v>4.6956018518518522E-2</c:v>
                </c:pt>
                <c:pt idx="3469">
                  <c:v>4.6967592592592589E-2</c:v>
                </c:pt>
                <c:pt idx="3470">
                  <c:v>4.6979166666666662E-2</c:v>
                </c:pt>
                <c:pt idx="3471">
                  <c:v>4.6990740740740743E-2</c:v>
                </c:pt>
                <c:pt idx="3472">
                  <c:v>4.7002314814814816E-2</c:v>
                </c:pt>
                <c:pt idx="3473">
                  <c:v>4.701388888888889E-2</c:v>
                </c:pt>
                <c:pt idx="3474">
                  <c:v>4.702546296296297E-2</c:v>
                </c:pt>
                <c:pt idx="3475">
                  <c:v>4.7037037037037037E-2</c:v>
                </c:pt>
                <c:pt idx="3476">
                  <c:v>4.704861111111111E-2</c:v>
                </c:pt>
                <c:pt idx="3477">
                  <c:v>4.7060185185185184E-2</c:v>
                </c:pt>
                <c:pt idx="3478">
                  <c:v>4.7071759259259265E-2</c:v>
                </c:pt>
                <c:pt idx="3479">
                  <c:v>4.7083333333333331E-2</c:v>
                </c:pt>
                <c:pt idx="3480">
                  <c:v>4.7094907407407405E-2</c:v>
                </c:pt>
                <c:pt idx="3481">
                  <c:v>4.7106481481481478E-2</c:v>
                </c:pt>
                <c:pt idx="3482">
                  <c:v>4.7118055555555559E-2</c:v>
                </c:pt>
                <c:pt idx="3483">
                  <c:v>4.7129629629629632E-2</c:v>
                </c:pt>
                <c:pt idx="3484">
                  <c:v>4.7141203703703706E-2</c:v>
                </c:pt>
                <c:pt idx="3485">
                  <c:v>4.7152777777777773E-2</c:v>
                </c:pt>
                <c:pt idx="3486">
                  <c:v>4.7164351851851853E-2</c:v>
                </c:pt>
                <c:pt idx="3487">
                  <c:v>4.7175925925925927E-2</c:v>
                </c:pt>
                <c:pt idx="3488">
                  <c:v>4.71875E-2</c:v>
                </c:pt>
                <c:pt idx="3489">
                  <c:v>4.7199074074074067E-2</c:v>
                </c:pt>
                <c:pt idx="3490">
                  <c:v>4.7210648148148147E-2</c:v>
                </c:pt>
                <c:pt idx="3491">
                  <c:v>4.7222222222222221E-2</c:v>
                </c:pt>
                <c:pt idx="3492">
                  <c:v>4.7233796296296295E-2</c:v>
                </c:pt>
                <c:pt idx="3493">
                  <c:v>4.7245370370370375E-2</c:v>
                </c:pt>
                <c:pt idx="3494">
                  <c:v>4.7256944444444449E-2</c:v>
                </c:pt>
                <c:pt idx="3495">
                  <c:v>4.7268518518518515E-2</c:v>
                </c:pt>
                <c:pt idx="3496">
                  <c:v>4.7280092592592589E-2</c:v>
                </c:pt>
                <c:pt idx="3497">
                  <c:v>4.7291666666666669E-2</c:v>
                </c:pt>
                <c:pt idx="3498">
                  <c:v>4.7303240740740743E-2</c:v>
                </c:pt>
                <c:pt idx="3499">
                  <c:v>4.731481481481481E-2</c:v>
                </c:pt>
                <c:pt idx="3500">
                  <c:v>4.7326388888888883E-2</c:v>
                </c:pt>
                <c:pt idx="3501">
                  <c:v>4.7337962962962964E-2</c:v>
                </c:pt>
                <c:pt idx="3502">
                  <c:v>4.7349537037037037E-2</c:v>
                </c:pt>
                <c:pt idx="3503">
                  <c:v>4.7361111111111111E-2</c:v>
                </c:pt>
                <c:pt idx="3504">
                  <c:v>4.7372685185185191E-2</c:v>
                </c:pt>
                <c:pt idx="3505">
                  <c:v>4.7384259259259258E-2</c:v>
                </c:pt>
                <c:pt idx="3506">
                  <c:v>4.7395833333333331E-2</c:v>
                </c:pt>
                <c:pt idx="3507">
                  <c:v>4.7407407407407405E-2</c:v>
                </c:pt>
                <c:pt idx="3508">
                  <c:v>4.7418981481481486E-2</c:v>
                </c:pt>
                <c:pt idx="3509">
                  <c:v>4.7430555555555559E-2</c:v>
                </c:pt>
                <c:pt idx="3510">
                  <c:v>4.7442129629629626E-2</c:v>
                </c:pt>
                <c:pt idx="3511">
                  <c:v>4.7453703703703699E-2</c:v>
                </c:pt>
                <c:pt idx="3512">
                  <c:v>4.746527777777778E-2</c:v>
                </c:pt>
                <c:pt idx="3513">
                  <c:v>4.7476851851851853E-2</c:v>
                </c:pt>
                <c:pt idx="3514">
                  <c:v>4.7488425925925927E-2</c:v>
                </c:pt>
              </c:numCache>
            </c:numRef>
          </c:cat>
          <c:val>
            <c:numRef>
              <c:f>Sheet1!$F$1:$F$3515</c:f>
              <c:numCache>
                <c:formatCode>General</c:formatCode>
                <c:ptCount val="3515"/>
                <c:pt idx="0">
                  <c:v>17</c:v>
                </c:pt>
                <c:pt idx="1">
                  <c:v>22</c:v>
                </c:pt>
                <c:pt idx="2">
                  <c:v>23</c:v>
                </c:pt>
                <c:pt idx="3">
                  <c:v>15</c:v>
                </c:pt>
                <c:pt idx="4">
                  <c:v>15</c:v>
                </c:pt>
                <c:pt idx="5">
                  <c:v>15</c:v>
                </c:pt>
                <c:pt idx="6">
                  <c:v>16</c:v>
                </c:pt>
                <c:pt idx="7">
                  <c:v>20</c:v>
                </c:pt>
                <c:pt idx="8">
                  <c:v>16</c:v>
                </c:pt>
                <c:pt idx="9">
                  <c:v>24</c:v>
                </c:pt>
                <c:pt idx="10">
                  <c:v>20</c:v>
                </c:pt>
                <c:pt idx="11">
                  <c:v>20</c:v>
                </c:pt>
                <c:pt idx="12">
                  <c:v>19</c:v>
                </c:pt>
                <c:pt idx="13">
                  <c:v>16</c:v>
                </c:pt>
                <c:pt idx="14">
                  <c:v>20</c:v>
                </c:pt>
                <c:pt idx="15">
                  <c:v>22</c:v>
                </c:pt>
                <c:pt idx="16">
                  <c:v>18</c:v>
                </c:pt>
                <c:pt idx="17">
                  <c:v>19</c:v>
                </c:pt>
                <c:pt idx="18">
                  <c:v>20</c:v>
                </c:pt>
                <c:pt idx="19">
                  <c:v>19</c:v>
                </c:pt>
                <c:pt idx="20">
                  <c:v>15</c:v>
                </c:pt>
                <c:pt idx="21">
                  <c:v>18</c:v>
                </c:pt>
                <c:pt idx="22">
                  <c:v>17</c:v>
                </c:pt>
                <c:pt idx="23">
                  <c:v>20</c:v>
                </c:pt>
                <c:pt idx="24">
                  <c:v>19</c:v>
                </c:pt>
                <c:pt idx="25">
                  <c:v>18</c:v>
                </c:pt>
                <c:pt idx="26">
                  <c:v>19</c:v>
                </c:pt>
                <c:pt idx="27">
                  <c:v>19</c:v>
                </c:pt>
                <c:pt idx="28">
                  <c:v>20</c:v>
                </c:pt>
                <c:pt idx="29">
                  <c:v>22</c:v>
                </c:pt>
                <c:pt idx="30">
                  <c:v>22</c:v>
                </c:pt>
                <c:pt idx="31">
                  <c:v>20</c:v>
                </c:pt>
                <c:pt idx="32">
                  <c:v>15</c:v>
                </c:pt>
                <c:pt idx="33">
                  <c:v>18</c:v>
                </c:pt>
                <c:pt idx="34">
                  <c:v>20</c:v>
                </c:pt>
                <c:pt idx="35">
                  <c:v>16</c:v>
                </c:pt>
                <c:pt idx="36">
                  <c:v>16</c:v>
                </c:pt>
                <c:pt idx="37">
                  <c:v>20</c:v>
                </c:pt>
                <c:pt idx="38">
                  <c:v>19</c:v>
                </c:pt>
                <c:pt idx="39">
                  <c:v>19</c:v>
                </c:pt>
                <c:pt idx="40">
                  <c:v>22</c:v>
                </c:pt>
                <c:pt idx="41">
                  <c:v>16</c:v>
                </c:pt>
                <c:pt idx="42">
                  <c:v>20</c:v>
                </c:pt>
                <c:pt idx="43">
                  <c:v>20</c:v>
                </c:pt>
                <c:pt idx="44">
                  <c:v>22</c:v>
                </c:pt>
                <c:pt idx="45">
                  <c:v>19</c:v>
                </c:pt>
                <c:pt idx="46">
                  <c:v>17</c:v>
                </c:pt>
                <c:pt idx="47">
                  <c:v>17</c:v>
                </c:pt>
                <c:pt idx="48">
                  <c:v>17</c:v>
                </c:pt>
                <c:pt idx="49">
                  <c:v>17</c:v>
                </c:pt>
                <c:pt idx="50">
                  <c:v>19</c:v>
                </c:pt>
                <c:pt idx="51">
                  <c:v>17</c:v>
                </c:pt>
                <c:pt idx="52">
                  <c:v>20</c:v>
                </c:pt>
                <c:pt idx="53">
                  <c:v>22</c:v>
                </c:pt>
                <c:pt idx="54">
                  <c:v>19</c:v>
                </c:pt>
                <c:pt idx="55">
                  <c:v>22</c:v>
                </c:pt>
                <c:pt idx="56">
                  <c:v>18</c:v>
                </c:pt>
                <c:pt idx="57">
                  <c:v>19</c:v>
                </c:pt>
                <c:pt idx="58">
                  <c:v>17</c:v>
                </c:pt>
                <c:pt idx="59">
                  <c:v>16</c:v>
                </c:pt>
                <c:pt idx="60">
                  <c:v>17</c:v>
                </c:pt>
                <c:pt idx="61">
                  <c:v>18</c:v>
                </c:pt>
                <c:pt idx="62">
                  <c:v>20</c:v>
                </c:pt>
                <c:pt idx="63">
                  <c:v>20</c:v>
                </c:pt>
                <c:pt idx="64">
                  <c:v>20</c:v>
                </c:pt>
                <c:pt idx="65">
                  <c:v>19</c:v>
                </c:pt>
                <c:pt idx="66">
                  <c:v>19</c:v>
                </c:pt>
                <c:pt idx="67">
                  <c:v>16</c:v>
                </c:pt>
                <c:pt idx="68">
                  <c:v>15</c:v>
                </c:pt>
                <c:pt idx="69">
                  <c:v>22</c:v>
                </c:pt>
                <c:pt idx="70">
                  <c:v>15</c:v>
                </c:pt>
                <c:pt idx="71">
                  <c:v>21</c:v>
                </c:pt>
                <c:pt idx="72">
                  <c:v>22</c:v>
                </c:pt>
                <c:pt idx="73">
                  <c:v>19</c:v>
                </c:pt>
                <c:pt idx="74">
                  <c:v>17</c:v>
                </c:pt>
                <c:pt idx="75">
                  <c:v>15</c:v>
                </c:pt>
                <c:pt idx="76">
                  <c:v>21</c:v>
                </c:pt>
                <c:pt idx="77">
                  <c:v>17</c:v>
                </c:pt>
                <c:pt idx="78">
                  <c:v>22</c:v>
                </c:pt>
                <c:pt idx="79">
                  <c:v>22</c:v>
                </c:pt>
                <c:pt idx="80">
                  <c:v>19</c:v>
                </c:pt>
                <c:pt idx="81">
                  <c:v>18</c:v>
                </c:pt>
                <c:pt idx="82">
                  <c:v>17</c:v>
                </c:pt>
                <c:pt idx="83">
                  <c:v>16</c:v>
                </c:pt>
                <c:pt idx="84">
                  <c:v>20</c:v>
                </c:pt>
                <c:pt idx="85">
                  <c:v>15</c:v>
                </c:pt>
                <c:pt idx="86">
                  <c:v>22</c:v>
                </c:pt>
                <c:pt idx="87">
                  <c:v>16</c:v>
                </c:pt>
                <c:pt idx="88">
                  <c:v>22</c:v>
                </c:pt>
                <c:pt idx="89">
                  <c:v>17</c:v>
                </c:pt>
                <c:pt idx="90">
                  <c:v>17</c:v>
                </c:pt>
                <c:pt idx="91">
                  <c:v>19</c:v>
                </c:pt>
                <c:pt idx="92">
                  <c:v>20</c:v>
                </c:pt>
                <c:pt idx="93">
                  <c:v>16</c:v>
                </c:pt>
                <c:pt idx="94">
                  <c:v>22</c:v>
                </c:pt>
                <c:pt idx="95">
                  <c:v>18</c:v>
                </c:pt>
                <c:pt idx="96">
                  <c:v>17</c:v>
                </c:pt>
                <c:pt idx="97">
                  <c:v>21</c:v>
                </c:pt>
                <c:pt idx="98">
                  <c:v>17</c:v>
                </c:pt>
                <c:pt idx="99">
                  <c:v>19</c:v>
                </c:pt>
                <c:pt idx="100">
                  <c:v>17</c:v>
                </c:pt>
                <c:pt idx="101">
                  <c:v>20</c:v>
                </c:pt>
                <c:pt idx="102">
                  <c:v>17</c:v>
                </c:pt>
                <c:pt idx="103">
                  <c:v>17</c:v>
                </c:pt>
                <c:pt idx="104">
                  <c:v>20</c:v>
                </c:pt>
                <c:pt idx="105">
                  <c:v>18</c:v>
                </c:pt>
                <c:pt idx="106">
                  <c:v>16</c:v>
                </c:pt>
                <c:pt idx="107">
                  <c:v>19</c:v>
                </c:pt>
                <c:pt idx="108">
                  <c:v>20</c:v>
                </c:pt>
                <c:pt idx="109">
                  <c:v>19</c:v>
                </c:pt>
                <c:pt idx="110">
                  <c:v>16</c:v>
                </c:pt>
                <c:pt idx="111">
                  <c:v>16</c:v>
                </c:pt>
                <c:pt idx="112">
                  <c:v>23</c:v>
                </c:pt>
                <c:pt idx="113">
                  <c:v>15</c:v>
                </c:pt>
                <c:pt idx="114">
                  <c:v>19</c:v>
                </c:pt>
                <c:pt idx="115">
                  <c:v>17</c:v>
                </c:pt>
                <c:pt idx="116">
                  <c:v>20</c:v>
                </c:pt>
                <c:pt idx="117">
                  <c:v>19</c:v>
                </c:pt>
                <c:pt idx="118">
                  <c:v>20</c:v>
                </c:pt>
                <c:pt idx="119">
                  <c:v>19</c:v>
                </c:pt>
                <c:pt idx="120">
                  <c:v>19</c:v>
                </c:pt>
                <c:pt idx="121">
                  <c:v>22</c:v>
                </c:pt>
                <c:pt idx="122">
                  <c:v>18</c:v>
                </c:pt>
                <c:pt idx="123">
                  <c:v>18</c:v>
                </c:pt>
                <c:pt idx="124">
                  <c:v>22</c:v>
                </c:pt>
                <c:pt idx="125">
                  <c:v>16</c:v>
                </c:pt>
                <c:pt idx="126">
                  <c:v>20</c:v>
                </c:pt>
                <c:pt idx="127">
                  <c:v>15</c:v>
                </c:pt>
                <c:pt idx="128">
                  <c:v>22</c:v>
                </c:pt>
                <c:pt idx="129">
                  <c:v>17</c:v>
                </c:pt>
                <c:pt idx="130">
                  <c:v>24</c:v>
                </c:pt>
                <c:pt idx="131">
                  <c:v>22</c:v>
                </c:pt>
                <c:pt idx="132">
                  <c:v>19</c:v>
                </c:pt>
                <c:pt idx="133">
                  <c:v>21</c:v>
                </c:pt>
                <c:pt idx="134">
                  <c:v>18</c:v>
                </c:pt>
                <c:pt idx="135">
                  <c:v>22</c:v>
                </c:pt>
                <c:pt idx="136">
                  <c:v>16</c:v>
                </c:pt>
                <c:pt idx="137">
                  <c:v>18</c:v>
                </c:pt>
                <c:pt idx="138">
                  <c:v>15</c:v>
                </c:pt>
                <c:pt idx="139">
                  <c:v>22</c:v>
                </c:pt>
                <c:pt idx="140">
                  <c:v>16</c:v>
                </c:pt>
                <c:pt idx="141">
                  <c:v>20</c:v>
                </c:pt>
                <c:pt idx="142">
                  <c:v>20</c:v>
                </c:pt>
                <c:pt idx="143">
                  <c:v>16</c:v>
                </c:pt>
                <c:pt idx="144">
                  <c:v>20</c:v>
                </c:pt>
                <c:pt idx="145">
                  <c:v>18</c:v>
                </c:pt>
                <c:pt idx="146">
                  <c:v>20</c:v>
                </c:pt>
                <c:pt idx="147">
                  <c:v>17</c:v>
                </c:pt>
                <c:pt idx="148">
                  <c:v>20</c:v>
                </c:pt>
                <c:pt idx="149">
                  <c:v>21</c:v>
                </c:pt>
                <c:pt idx="150">
                  <c:v>22</c:v>
                </c:pt>
                <c:pt idx="151">
                  <c:v>24</c:v>
                </c:pt>
                <c:pt idx="152">
                  <c:v>16</c:v>
                </c:pt>
                <c:pt idx="153">
                  <c:v>20</c:v>
                </c:pt>
                <c:pt idx="154">
                  <c:v>20</c:v>
                </c:pt>
                <c:pt idx="155">
                  <c:v>22</c:v>
                </c:pt>
                <c:pt idx="156">
                  <c:v>20</c:v>
                </c:pt>
                <c:pt idx="157">
                  <c:v>23</c:v>
                </c:pt>
                <c:pt idx="158">
                  <c:v>15</c:v>
                </c:pt>
                <c:pt idx="159">
                  <c:v>16</c:v>
                </c:pt>
                <c:pt idx="160">
                  <c:v>19</c:v>
                </c:pt>
                <c:pt idx="161">
                  <c:v>23</c:v>
                </c:pt>
                <c:pt idx="162">
                  <c:v>15</c:v>
                </c:pt>
                <c:pt idx="163">
                  <c:v>22</c:v>
                </c:pt>
                <c:pt idx="164">
                  <c:v>24</c:v>
                </c:pt>
                <c:pt idx="165">
                  <c:v>22</c:v>
                </c:pt>
                <c:pt idx="166">
                  <c:v>20</c:v>
                </c:pt>
                <c:pt idx="167">
                  <c:v>22</c:v>
                </c:pt>
                <c:pt idx="168">
                  <c:v>21</c:v>
                </c:pt>
                <c:pt idx="169">
                  <c:v>15</c:v>
                </c:pt>
                <c:pt idx="170">
                  <c:v>16</c:v>
                </c:pt>
                <c:pt idx="171">
                  <c:v>18</c:v>
                </c:pt>
                <c:pt idx="172">
                  <c:v>18</c:v>
                </c:pt>
                <c:pt idx="173">
                  <c:v>16</c:v>
                </c:pt>
                <c:pt idx="174">
                  <c:v>19</c:v>
                </c:pt>
                <c:pt idx="175">
                  <c:v>18</c:v>
                </c:pt>
                <c:pt idx="176">
                  <c:v>22</c:v>
                </c:pt>
                <c:pt idx="177">
                  <c:v>19</c:v>
                </c:pt>
                <c:pt idx="178">
                  <c:v>18</c:v>
                </c:pt>
                <c:pt idx="179">
                  <c:v>19</c:v>
                </c:pt>
                <c:pt idx="180">
                  <c:v>16</c:v>
                </c:pt>
                <c:pt idx="181">
                  <c:v>19</c:v>
                </c:pt>
                <c:pt idx="182">
                  <c:v>16</c:v>
                </c:pt>
                <c:pt idx="183">
                  <c:v>17</c:v>
                </c:pt>
                <c:pt idx="184">
                  <c:v>19</c:v>
                </c:pt>
                <c:pt idx="185">
                  <c:v>19</c:v>
                </c:pt>
                <c:pt idx="186">
                  <c:v>17</c:v>
                </c:pt>
                <c:pt idx="187">
                  <c:v>17</c:v>
                </c:pt>
                <c:pt idx="188">
                  <c:v>20</c:v>
                </c:pt>
                <c:pt idx="189">
                  <c:v>22</c:v>
                </c:pt>
                <c:pt idx="190">
                  <c:v>20</c:v>
                </c:pt>
                <c:pt idx="191">
                  <c:v>21</c:v>
                </c:pt>
                <c:pt idx="192">
                  <c:v>17</c:v>
                </c:pt>
                <c:pt idx="193">
                  <c:v>22</c:v>
                </c:pt>
                <c:pt idx="194">
                  <c:v>20</c:v>
                </c:pt>
                <c:pt idx="195">
                  <c:v>15</c:v>
                </c:pt>
                <c:pt idx="196">
                  <c:v>16</c:v>
                </c:pt>
                <c:pt idx="197">
                  <c:v>24</c:v>
                </c:pt>
                <c:pt idx="198">
                  <c:v>23</c:v>
                </c:pt>
                <c:pt idx="199">
                  <c:v>18</c:v>
                </c:pt>
                <c:pt idx="200">
                  <c:v>16</c:v>
                </c:pt>
                <c:pt idx="201">
                  <c:v>21</c:v>
                </c:pt>
                <c:pt idx="202">
                  <c:v>20</c:v>
                </c:pt>
                <c:pt idx="203">
                  <c:v>16</c:v>
                </c:pt>
                <c:pt idx="204">
                  <c:v>15</c:v>
                </c:pt>
                <c:pt idx="205">
                  <c:v>21</c:v>
                </c:pt>
                <c:pt idx="206">
                  <c:v>20</c:v>
                </c:pt>
                <c:pt idx="207">
                  <c:v>16</c:v>
                </c:pt>
                <c:pt idx="208">
                  <c:v>23</c:v>
                </c:pt>
                <c:pt idx="209">
                  <c:v>18</c:v>
                </c:pt>
                <c:pt idx="210">
                  <c:v>15</c:v>
                </c:pt>
                <c:pt idx="211">
                  <c:v>16</c:v>
                </c:pt>
                <c:pt idx="212">
                  <c:v>18</c:v>
                </c:pt>
                <c:pt idx="213">
                  <c:v>24</c:v>
                </c:pt>
                <c:pt idx="214">
                  <c:v>19</c:v>
                </c:pt>
                <c:pt idx="215">
                  <c:v>16</c:v>
                </c:pt>
                <c:pt idx="216">
                  <c:v>20</c:v>
                </c:pt>
                <c:pt idx="217">
                  <c:v>18</c:v>
                </c:pt>
                <c:pt idx="218">
                  <c:v>20</c:v>
                </c:pt>
                <c:pt idx="219">
                  <c:v>18</c:v>
                </c:pt>
                <c:pt idx="220">
                  <c:v>19</c:v>
                </c:pt>
                <c:pt idx="221">
                  <c:v>17</c:v>
                </c:pt>
                <c:pt idx="222">
                  <c:v>19</c:v>
                </c:pt>
                <c:pt idx="223">
                  <c:v>22</c:v>
                </c:pt>
                <c:pt idx="224">
                  <c:v>24</c:v>
                </c:pt>
                <c:pt idx="225">
                  <c:v>17</c:v>
                </c:pt>
                <c:pt idx="226">
                  <c:v>23</c:v>
                </c:pt>
                <c:pt idx="227">
                  <c:v>19</c:v>
                </c:pt>
                <c:pt idx="228">
                  <c:v>19</c:v>
                </c:pt>
                <c:pt idx="229">
                  <c:v>23</c:v>
                </c:pt>
                <c:pt idx="230">
                  <c:v>16</c:v>
                </c:pt>
                <c:pt idx="231">
                  <c:v>19</c:v>
                </c:pt>
                <c:pt idx="232">
                  <c:v>19</c:v>
                </c:pt>
                <c:pt idx="233">
                  <c:v>17</c:v>
                </c:pt>
                <c:pt idx="234">
                  <c:v>16</c:v>
                </c:pt>
                <c:pt idx="235">
                  <c:v>19</c:v>
                </c:pt>
                <c:pt idx="236">
                  <c:v>21</c:v>
                </c:pt>
                <c:pt idx="237">
                  <c:v>20</c:v>
                </c:pt>
                <c:pt idx="238">
                  <c:v>16</c:v>
                </c:pt>
                <c:pt idx="239">
                  <c:v>17</c:v>
                </c:pt>
                <c:pt idx="240">
                  <c:v>19</c:v>
                </c:pt>
                <c:pt idx="241">
                  <c:v>17</c:v>
                </c:pt>
                <c:pt idx="242">
                  <c:v>17</c:v>
                </c:pt>
                <c:pt idx="243">
                  <c:v>16</c:v>
                </c:pt>
                <c:pt idx="244">
                  <c:v>16</c:v>
                </c:pt>
                <c:pt idx="245">
                  <c:v>20</c:v>
                </c:pt>
                <c:pt idx="246">
                  <c:v>21</c:v>
                </c:pt>
                <c:pt idx="247">
                  <c:v>16</c:v>
                </c:pt>
                <c:pt idx="248">
                  <c:v>19</c:v>
                </c:pt>
                <c:pt idx="249">
                  <c:v>15</c:v>
                </c:pt>
                <c:pt idx="250">
                  <c:v>19</c:v>
                </c:pt>
                <c:pt idx="251">
                  <c:v>16</c:v>
                </c:pt>
                <c:pt idx="252">
                  <c:v>15</c:v>
                </c:pt>
                <c:pt idx="253">
                  <c:v>17</c:v>
                </c:pt>
                <c:pt idx="254">
                  <c:v>21</c:v>
                </c:pt>
                <c:pt idx="255">
                  <c:v>15</c:v>
                </c:pt>
                <c:pt idx="256">
                  <c:v>15</c:v>
                </c:pt>
                <c:pt idx="257">
                  <c:v>16</c:v>
                </c:pt>
                <c:pt idx="258">
                  <c:v>19</c:v>
                </c:pt>
                <c:pt idx="259">
                  <c:v>17</c:v>
                </c:pt>
                <c:pt idx="260">
                  <c:v>21</c:v>
                </c:pt>
                <c:pt idx="261">
                  <c:v>15</c:v>
                </c:pt>
                <c:pt idx="262">
                  <c:v>15</c:v>
                </c:pt>
                <c:pt idx="263">
                  <c:v>19</c:v>
                </c:pt>
                <c:pt idx="264">
                  <c:v>17</c:v>
                </c:pt>
                <c:pt idx="265">
                  <c:v>17</c:v>
                </c:pt>
                <c:pt idx="266">
                  <c:v>15</c:v>
                </c:pt>
                <c:pt idx="267">
                  <c:v>21</c:v>
                </c:pt>
                <c:pt idx="268">
                  <c:v>15</c:v>
                </c:pt>
                <c:pt idx="269">
                  <c:v>15</c:v>
                </c:pt>
                <c:pt idx="270">
                  <c:v>15</c:v>
                </c:pt>
                <c:pt idx="271">
                  <c:v>20</c:v>
                </c:pt>
                <c:pt idx="272">
                  <c:v>16</c:v>
                </c:pt>
                <c:pt idx="273">
                  <c:v>16</c:v>
                </c:pt>
                <c:pt idx="274">
                  <c:v>24</c:v>
                </c:pt>
                <c:pt idx="275">
                  <c:v>20</c:v>
                </c:pt>
                <c:pt idx="276">
                  <c:v>22</c:v>
                </c:pt>
                <c:pt idx="277">
                  <c:v>15</c:v>
                </c:pt>
                <c:pt idx="278">
                  <c:v>22</c:v>
                </c:pt>
                <c:pt idx="279">
                  <c:v>20</c:v>
                </c:pt>
                <c:pt idx="280">
                  <c:v>20</c:v>
                </c:pt>
                <c:pt idx="281">
                  <c:v>17</c:v>
                </c:pt>
                <c:pt idx="282">
                  <c:v>18</c:v>
                </c:pt>
                <c:pt idx="283">
                  <c:v>20</c:v>
                </c:pt>
                <c:pt idx="284">
                  <c:v>19</c:v>
                </c:pt>
                <c:pt idx="285">
                  <c:v>18</c:v>
                </c:pt>
                <c:pt idx="286">
                  <c:v>21</c:v>
                </c:pt>
                <c:pt idx="287">
                  <c:v>16</c:v>
                </c:pt>
                <c:pt idx="288">
                  <c:v>22</c:v>
                </c:pt>
                <c:pt idx="289">
                  <c:v>21</c:v>
                </c:pt>
                <c:pt idx="290">
                  <c:v>20</c:v>
                </c:pt>
                <c:pt idx="291">
                  <c:v>22</c:v>
                </c:pt>
                <c:pt idx="292">
                  <c:v>20</c:v>
                </c:pt>
                <c:pt idx="293">
                  <c:v>16</c:v>
                </c:pt>
                <c:pt idx="294">
                  <c:v>22</c:v>
                </c:pt>
                <c:pt idx="295">
                  <c:v>16</c:v>
                </c:pt>
                <c:pt idx="296">
                  <c:v>17</c:v>
                </c:pt>
                <c:pt idx="297">
                  <c:v>22</c:v>
                </c:pt>
                <c:pt idx="298">
                  <c:v>16</c:v>
                </c:pt>
                <c:pt idx="299">
                  <c:v>16</c:v>
                </c:pt>
                <c:pt idx="300">
                  <c:v>15</c:v>
                </c:pt>
                <c:pt idx="301">
                  <c:v>15</c:v>
                </c:pt>
                <c:pt idx="302">
                  <c:v>21</c:v>
                </c:pt>
                <c:pt idx="303">
                  <c:v>18</c:v>
                </c:pt>
                <c:pt idx="304">
                  <c:v>19</c:v>
                </c:pt>
                <c:pt idx="305">
                  <c:v>15</c:v>
                </c:pt>
                <c:pt idx="306">
                  <c:v>15</c:v>
                </c:pt>
                <c:pt idx="307">
                  <c:v>18</c:v>
                </c:pt>
                <c:pt idx="308">
                  <c:v>17</c:v>
                </c:pt>
                <c:pt idx="309">
                  <c:v>21</c:v>
                </c:pt>
                <c:pt idx="310">
                  <c:v>20</c:v>
                </c:pt>
                <c:pt idx="311">
                  <c:v>16</c:v>
                </c:pt>
                <c:pt idx="312">
                  <c:v>16</c:v>
                </c:pt>
                <c:pt idx="313">
                  <c:v>15</c:v>
                </c:pt>
                <c:pt idx="314">
                  <c:v>18</c:v>
                </c:pt>
                <c:pt idx="315">
                  <c:v>22</c:v>
                </c:pt>
                <c:pt idx="316">
                  <c:v>23</c:v>
                </c:pt>
                <c:pt idx="317">
                  <c:v>15</c:v>
                </c:pt>
                <c:pt idx="318">
                  <c:v>22</c:v>
                </c:pt>
                <c:pt idx="319">
                  <c:v>19</c:v>
                </c:pt>
                <c:pt idx="320">
                  <c:v>14</c:v>
                </c:pt>
                <c:pt idx="321">
                  <c:v>19</c:v>
                </c:pt>
                <c:pt idx="322">
                  <c:v>17</c:v>
                </c:pt>
                <c:pt idx="323">
                  <c:v>22</c:v>
                </c:pt>
                <c:pt idx="324">
                  <c:v>24</c:v>
                </c:pt>
                <c:pt idx="325">
                  <c:v>18</c:v>
                </c:pt>
                <c:pt idx="326">
                  <c:v>16</c:v>
                </c:pt>
                <c:pt idx="327">
                  <c:v>17</c:v>
                </c:pt>
                <c:pt idx="328">
                  <c:v>18</c:v>
                </c:pt>
                <c:pt idx="329">
                  <c:v>22</c:v>
                </c:pt>
                <c:pt idx="330">
                  <c:v>15</c:v>
                </c:pt>
                <c:pt idx="331">
                  <c:v>15</c:v>
                </c:pt>
                <c:pt idx="332">
                  <c:v>17</c:v>
                </c:pt>
                <c:pt idx="333">
                  <c:v>22</c:v>
                </c:pt>
                <c:pt idx="334">
                  <c:v>15</c:v>
                </c:pt>
                <c:pt idx="335">
                  <c:v>17</c:v>
                </c:pt>
                <c:pt idx="336">
                  <c:v>18</c:v>
                </c:pt>
                <c:pt idx="337">
                  <c:v>18</c:v>
                </c:pt>
                <c:pt idx="338">
                  <c:v>16</c:v>
                </c:pt>
                <c:pt idx="339">
                  <c:v>16</c:v>
                </c:pt>
                <c:pt idx="340">
                  <c:v>17</c:v>
                </c:pt>
                <c:pt idx="341">
                  <c:v>22</c:v>
                </c:pt>
                <c:pt idx="342">
                  <c:v>17</c:v>
                </c:pt>
                <c:pt idx="343">
                  <c:v>18</c:v>
                </c:pt>
                <c:pt idx="344">
                  <c:v>17</c:v>
                </c:pt>
                <c:pt idx="345">
                  <c:v>20</c:v>
                </c:pt>
                <c:pt idx="346">
                  <c:v>19</c:v>
                </c:pt>
                <c:pt idx="347">
                  <c:v>20</c:v>
                </c:pt>
                <c:pt idx="348">
                  <c:v>17</c:v>
                </c:pt>
                <c:pt idx="349">
                  <c:v>19</c:v>
                </c:pt>
                <c:pt idx="350">
                  <c:v>15</c:v>
                </c:pt>
                <c:pt idx="351">
                  <c:v>16</c:v>
                </c:pt>
                <c:pt idx="352">
                  <c:v>17</c:v>
                </c:pt>
                <c:pt idx="353">
                  <c:v>22</c:v>
                </c:pt>
                <c:pt idx="354">
                  <c:v>22</c:v>
                </c:pt>
                <c:pt idx="355">
                  <c:v>21</c:v>
                </c:pt>
                <c:pt idx="356">
                  <c:v>18</c:v>
                </c:pt>
                <c:pt idx="357">
                  <c:v>18</c:v>
                </c:pt>
                <c:pt idx="358">
                  <c:v>15</c:v>
                </c:pt>
                <c:pt idx="359">
                  <c:v>19</c:v>
                </c:pt>
                <c:pt idx="360">
                  <c:v>17</c:v>
                </c:pt>
                <c:pt idx="361">
                  <c:v>19</c:v>
                </c:pt>
                <c:pt idx="362">
                  <c:v>22</c:v>
                </c:pt>
                <c:pt idx="363">
                  <c:v>16</c:v>
                </c:pt>
                <c:pt idx="364">
                  <c:v>18</c:v>
                </c:pt>
                <c:pt idx="365">
                  <c:v>16</c:v>
                </c:pt>
                <c:pt idx="366">
                  <c:v>19</c:v>
                </c:pt>
                <c:pt idx="367">
                  <c:v>22</c:v>
                </c:pt>
                <c:pt idx="368">
                  <c:v>15</c:v>
                </c:pt>
                <c:pt idx="369">
                  <c:v>22</c:v>
                </c:pt>
                <c:pt idx="370">
                  <c:v>16</c:v>
                </c:pt>
                <c:pt idx="371">
                  <c:v>22</c:v>
                </c:pt>
                <c:pt idx="372">
                  <c:v>20</c:v>
                </c:pt>
                <c:pt idx="373">
                  <c:v>20</c:v>
                </c:pt>
                <c:pt idx="374">
                  <c:v>16</c:v>
                </c:pt>
                <c:pt idx="375">
                  <c:v>16</c:v>
                </c:pt>
                <c:pt idx="376">
                  <c:v>18</c:v>
                </c:pt>
                <c:pt idx="377">
                  <c:v>17</c:v>
                </c:pt>
                <c:pt idx="378">
                  <c:v>17</c:v>
                </c:pt>
                <c:pt idx="379">
                  <c:v>16</c:v>
                </c:pt>
                <c:pt idx="380">
                  <c:v>19</c:v>
                </c:pt>
                <c:pt idx="381">
                  <c:v>20</c:v>
                </c:pt>
                <c:pt idx="382">
                  <c:v>16</c:v>
                </c:pt>
                <c:pt idx="383">
                  <c:v>17</c:v>
                </c:pt>
                <c:pt idx="384">
                  <c:v>15</c:v>
                </c:pt>
                <c:pt idx="385">
                  <c:v>17</c:v>
                </c:pt>
                <c:pt idx="386">
                  <c:v>16</c:v>
                </c:pt>
                <c:pt idx="387">
                  <c:v>15</c:v>
                </c:pt>
                <c:pt idx="388">
                  <c:v>18</c:v>
                </c:pt>
                <c:pt idx="389">
                  <c:v>20</c:v>
                </c:pt>
                <c:pt idx="390">
                  <c:v>16</c:v>
                </c:pt>
                <c:pt idx="391">
                  <c:v>16</c:v>
                </c:pt>
                <c:pt idx="392">
                  <c:v>19</c:v>
                </c:pt>
                <c:pt idx="393">
                  <c:v>15</c:v>
                </c:pt>
                <c:pt idx="394">
                  <c:v>22</c:v>
                </c:pt>
                <c:pt idx="395">
                  <c:v>20</c:v>
                </c:pt>
                <c:pt idx="396">
                  <c:v>19</c:v>
                </c:pt>
                <c:pt idx="397">
                  <c:v>18</c:v>
                </c:pt>
                <c:pt idx="398">
                  <c:v>17</c:v>
                </c:pt>
                <c:pt idx="399">
                  <c:v>21</c:v>
                </c:pt>
                <c:pt idx="400">
                  <c:v>16</c:v>
                </c:pt>
                <c:pt idx="401">
                  <c:v>20</c:v>
                </c:pt>
                <c:pt idx="402">
                  <c:v>15</c:v>
                </c:pt>
                <c:pt idx="403">
                  <c:v>19</c:v>
                </c:pt>
                <c:pt idx="404">
                  <c:v>16</c:v>
                </c:pt>
                <c:pt idx="405">
                  <c:v>19</c:v>
                </c:pt>
                <c:pt idx="406">
                  <c:v>15</c:v>
                </c:pt>
                <c:pt idx="407">
                  <c:v>16</c:v>
                </c:pt>
                <c:pt idx="408">
                  <c:v>16</c:v>
                </c:pt>
                <c:pt idx="409">
                  <c:v>21</c:v>
                </c:pt>
                <c:pt idx="410">
                  <c:v>16</c:v>
                </c:pt>
                <c:pt idx="411">
                  <c:v>22</c:v>
                </c:pt>
                <c:pt idx="412">
                  <c:v>20</c:v>
                </c:pt>
                <c:pt idx="413">
                  <c:v>15</c:v>
                </c:pt>
                <c:pt idx="414">
                  <c:v>23</c:v>
                </c:pt>
                <c:pt idx="415">
                  <c:v>17</c:v>
                </c:pt>
                <c:pt idx="416">
                  <c:v>20</c:v>
                </c:pt>
                <c:pt idx="417">
                  <c:v>20</c:v>
                </c:pt>
                <c:pt idx="418">
                  <c:v>15</c:v>
                </c:pt>
                <c:pt idx="419">
                  <c:v>23</c:v>
                </c:pt>
                <c:pt idx="420">
                  <c:v>17</c:v>
                </c:pt>
                <c:pt idx="421">
                  <c:v>19</c:v>
                </c:pt>
                <c:pt idx="422">
                  <c:v>16</c:v>
                </c:pt>
                <c:pt idx="423">
                  <c:v>23</c:v>
                </c:pt>
                <c:pt idx="424">
                  <c:v>15</c:v>
                </c:pt>
                <c:pt idx="425">
                  <c:v>15</c:v>
                </c:pt>
                <c:pt idx="426">
                  <c:v>19</c:v>
                </c:pt>
                <c:pt idx="427">
                  <c:v>18</c:v>
                </c:pt>
                <c:pt idx="428">
                  <c:v>16</c:v>
                </c:pt>
                <c:pt idx="429">
                  <c:v>20</c:v>
                </c:pt>
                <c:pt idx="430">
                  <c:v>21</c:v>
                </c:pt>
                <c:pt idx="431">
                  <c:v>16</c:v>
                </c:pt>
                <c:pt idx="432">
                  <c:v>15</c:v>
                </c:pt>
                <c:pt idx="433">
                  <c:v>19</c:v>
                </c:pt>
                <c:pt idx="434">
                  <c:v>17</c:v>
                </c:pt>
                <c:pt idx="435">
                  <c:v>16</c:v>
                </c:pt>
                <c:pt idx="436">
                  <c:v>17</c:v>
                </c:pt>
                <c:pt idx="437">
                  <c:v>15</c:v>
                </c:pt>
                <c:pt idx="438">
                  <c:v>16</c:v>
                </c:pt>
                <c:pt idx="439">
                  <c:v>17</c:v>
                </c:pt>
                <c:pt idx="440">
                  <c:v>22</c:v>
                </c:pt>
                <c:pt idx="441">
                  <c:v>19</c:v>
                </c:pt>
                <c:pt idx="442">
                  <c:v>16</c:v>
                </c:pt>
                <c:pt idx="443">
                  <c:v>20</c:v>
                </c:pt>
                <c:pt idx="444">
                  <c:v>17</c:v>
                </c:pt>
                <c:pt idx="445">
                  <c:v>20</c:v>
                </c:pt>
                <c:pt idx="446">
                  <c:v>16</c:v>
                </c:pt>
                <c:pt idx="447">
                  <c:v>15</c:v>
                </c:pt>
                <c:pt idx="448">
                  <c:v>21</c:v>
                </c:pt>
                <c:pt idx="449">
                  <c:v>15</c:v>
                </c:pt>
                <c:pt idx="450">
                  <c:v>19</c:v>
                </c:pt>
                <c:pt idx="451">
                  <c:v>22</c:v>
                </c:pt>
                <c:pt idx="452">
                  <c:v>19</c:v>
                </c:pt>
                <c:pt idx="453">
                  <c:v>16</c:v>
                </c:pt>
                <c:pt idx="454">
                  <c:v>17</c:v>
                </c:pt>
                <c:pt idx="455">
                  <c:v>18</c:v>
                </c:pt>
                <c:pt idx="456">
                  <c:v>15</c:v>
                </c:pt>
                <c:pt idx="457">
                  <c:v>15</c:v>
                </c:pt>
                <c:pt idx="458">
                  <c:v>16</c:v>
                </c:pt>
                <c:pt idx="459">
                  <c:v>21</c:v>
                </c:pt>
                <c:pt idx="460">
                  <c:v>17</c:v>
                </c:pt>
                <c:pt idx="461">
                  <c:v>19</c:v>
                </c:pt>
                <c:pt idx="462">
                  <c:v>17</c:v>
                </c:pt>
                <c:pt idx="463">
                  <c:v>19</c:v>
                </c:pt>
                <c:pt idx="464">
                  <c:v>16</c:v>
                </c:pt>
                <c:pt idx="465">
                  <c:v>20</c:v>
                </c:pt>
                <c:pt idx="466">
                  <c:v>18</c:v>
                </c:pt>
                <c:pt idx="467">
                  <c:v>20</c:v>
                </c:pt>
                <c:pt idx="468">
                  <c:v>19</c:v>
                </c:pt>
                <c:pt idx="469">
                  <c:v>15</c:v>
                </c:pt>
                <c:pt idx="470">
                  <c:v>23</c:v>
                </c:pt>
                <c:pt idx="471">
                  <c:v>22</c:v>
                </c:pt>
                <c:pt idx="472">
                  <c:v>18</c:v>
                </c:pt>
                <c:pt idx="473">
                  <c:v>20</c:v>
                </c:pt>
                <c:pt idx="474">
                  <c:v>21</c:v>
                </c:pt>
                <c:pt idx="475">
                  <c:v>16</c:v>
                </c:pt>
                <c:pt idx="476">
                  <c:v>15</c:v>
                </c:pt>
                <c:pt idx="477">
                  <c:v>20</c:v>
                </c:pt>
                <c:pt idx="478">
                  <c:v>23</c:v>
                </c:pt>
                <c:pt idx="479">
                  <c:v>19</c:v>
                </c:pt>
                <c:pt idx="480">
                  <c:v>16</c:v>
                </c:pt>
                <c:pt idx="481">
                  <c:v>20</c:v>
                </c:pt>
                <c:pt idx="482">
                  <c:v>16</c:v>
                </c:pt>
                <c:pt idx="483">
                  <c:v>18</c:v>
                </c:pt>
                <c:pt idx="484">
                  <c:v>22</c:v>
                </c:pt>
                <c:pt idx="485">
                  <c:v>19</c:v>
                </c:pt>
                <c:pt idx="486">
                  <c:v>16</c:v>
                </c:pt>
                <c:pt idx="487">
                  <c:v>18</c:v>
                </c:pt>
                <c:pt idx="488">
                  <c:v>20</c:v>
                </c:pt>
                <c:pt idx="489">
                  <c:v>20</c:v>
                </c:pt>
                <c:pt idx="490">
                  <c:v>16</c:v>
                </c:pt>
                <c:pt idx="491">
                  <c:v>18</c:v>
                </c:pt>
                <c:pt idx="492">
                  <c:v>20</c:v>
                </c:pt>
                <c:pt idx="493">
                  <c:v>22</c:v>
                </c:pt>
                <c:pt idx="494">
                  <c:v>16</c:v>
                </c:pt>
                <c:pt idx="495">
                  <c:v>18</c:v>
                </c:pt>
                <c:pt idx="496">
                  <c:v>15</c:v>
                </c:pt>
                <c:pt idx="497">
                  <c:v>15</c:v>
                </c:pt>
                <c:pt idx="498">
                  <c:v>21</c:v>
                </c:pt>
                <c:pt idx="499">
                  <c:v>21</c:v>
                </c:pt>
                <c:pt idx="500">
                  <c:v>16</c:v>
                </c:pt>
                <c:pt idx="501">
                  <c:v>17</c:v>
                </c:pt>
                <c:pt idx="502">
                  <c:v>21</c:v>
                </c:pt>
                <c:pt idx="503">
                  <c:v>16</c:v>
                </c:pt>
                <c:pt idx="504">
                  <c:v>18</c:v>
                </c:pt>
                <c:pt idx="505">
                  <c:v>15</c:v>
                </c:pt>
                <c:pt idx="506">
                  <c:v>15</c:v>
                </c:pt>
                <c:pt idx="507">
                  <c:v>15</c:v>
                </c:pt>
                <c:pt idx="508">
                  <c:v>20</c:v>
                </c:pt>
                <c:pt idx="509">
                  <c:v>17</c:v>
                </c:pt>
                <c:pt idx="510">
                  <c:v>20</c:v>
                </c:pt>
                <c:pt idx="511">
                  <c:v>22</c:v>
                </c:pt>
                <c:pt idx="512">
                  <c:v>23</c:v>
                </c:pt>
                <c:pt idx="513">
                  <c:v>17</c:v>
                </c:pt>
                <c:pt idx="514">
                  <c:v>20</c:v>
                </c:pt>
                <c:pt idx="515">
                  <c:v>15</c:v>
                </c:pt>
                <c:pt idx="516">
                  <c:v>16</c:v>
                </c:pt>
                <c:pt idx="517">
                  <c:v>17</c:v>
                </c:pt>
                <c:pt idx="518">
                  <c:v>17</c:v>
                </c:pt>
                <c:pt idx="519">
                  <c:v>16</c:v>
                </c:pt>
                <c:pt idx="520">
                  <c:v>21</c:v>
                </c:pt>
                <c:pt idx="521">
                  <c:v>16</c:v>
                </c:pt>
                <c:pt idx="522">
                  <c:v>15</c:v>
                </c:pt>
                <c:pt idx="523">
                  <c:v>16</c:v>
                </c:pt>
                <c:pt idx="524">
                  <c:v>17</c:v>
                </c:pt>
                <c:pt idx="525">
                  <c:v>16</c:v>
                </c:pt>
                <c:pt idx="526">
                  <c:v>20</c:v>
                </c:pt>
                <c:pt idx="527">
                  <c:v>17</c:v>
                </c:pt>
                <c:pt idx="528">
                  <c:v>16</c:v>
                </c:pt>
                <c:pt idx="529">
                  <c:v>18</c:v>
                </c:pt>
                <c:pt idx="530">
                  <c:v>21</c:v>
                </c:pt>
                <c:pt idx="531">
                  <c:v>16</c:v>
                </c:pt>
                <c:pt idx="532">
                  <c:v>18</c:v>
                </c:pt>
                <c:pt idx="533">
                  <c:v>20</c:v>
                </c:pt>
                <c:pt idx="534">
                  <c:v>20</c:v>
                </c:pt>
                <c:pt idx="535">
                  <c:v>16</c:v>
                </c:pt>
                <c:pt idx="536">
                  <c:v>17</c:v>
                </c:pt>
                <c:pt idx="537">
                  <c:v>16</c:v>
                </c:pt>
                <c:pt idx="538">
                  <c:v>16</c:v>
                </c:pt>
                <c:pt idx="539">
                  <c:v>16</c:v>
                </c:pt>
                <c:pt idx="540">
                  <c:v>16</c:v>
                </c:pt>
                <c:pt idx="541">
                  <c:v>16</c:v>
                </c:pt>
                <c:pt idx="542">
                  <c:v>16</c:v>
                </c:pt>
                <c:pt idx="543">
                  <c:v>15</c:v>
                </c:pt>
                <c:pt idx="544">
                  <c:v>15</c:v>
                </c:pt>
                <c:pt idx="545">
                  <c:v>17</c:v>
                </c:pt>
                <c:pt idx="546">
                  <c:v>18</c:v>
                </c:pt>
                <c:pt idx="547">
                  <c:v>16</c:v>
                </c:pt>
                <c:pt idx="548">
                  <c:v>18</c:v>
                </c:pt>
                <c:pt idx="549">
                  <c:v>17</c:v>
                </c:pt>
                <c:pt idx="550">
                  <c:v>15</c:v>
                </c:pt>
                <c:pt idx="551">
                  <c:v>16</c:v>
                </c:pt>
                <c:pt idx="552">
                  <c:v>20</c:v>
                </c:pt>
                <c:pt idx="553">
                  <c:v>18</c:v>
                </c:pt>
                <c:pt idx="554">
                  <c:v>15</c:v>
                </c:pt>
                <c:pt idx="555">
                  <c:v>15</c:v>
                </c:pt>
                <c:pt idx="556">
                  <c:v>18</c:v>
                </c:pt>
                <c:pt idx="557">
                  <c:v>19</c:v>
                </c:pt>
                <c:pt idx="558">
                  <c:v>20</c:v>
                </c:pt>
                <c:pt idx="559">
                  <c:v>20</c:v>
                </c:pt>
                <c:pt idx="560">
                  <c:v>22</c:v>
                </c:pt>
                <c:pt idx="561">
                  <c:v>16</c:v>
                </c:pt>
                <c:pt idx="562">
                  <c:v>20</c:v>
                </c:pt>
                <c:pt idx="563">
                  <c:v>20</c:v>
                </c:pt>
                <c:pt idx="564">
                  <c:v>16</c:v>
                </c:pt>
                <c:pt idx="565">
                  <c:v>16</c:v>
                </c:pt>
                <c:pt idx="566">
                  <c:v>15</c:v>
                </c:pt>
                <c:pt idx="567">
                  <c:v>14</c:v>
                </c:pt>
                <c:pt idx="568">
                  <c:v>18</c:v>
                </c:pt>
                <c:pt idx="569">
                  <c:v>17</c:v>
                </c:pt>
                <c:pt idx="570">
                  <c:v>16</c:v>
                </c:pt>
                <c:pt idx="571">
                  <c:v>20</c:v>
                </c:pt>
                <c:pt idx="572">
                  <c:v>17</c:v>
                </c:pt>
                <c:pt idx="573">
                  <c:v>16</c:v>
                </c:pt>
                <c:pt idx="574">
                  <c:v>15</c:v>
                </c:pt>
                <c:pt idx="575">
                  <c:v>16</c:v>
                </c:pt>
                <c:pt idx="576">
                  <c:v>16</c:v>
                </c:pt>
                <c:pt idx="577">
                  <c:v>16</c:v>
                </c:pt>
                <c:pt idx="578">
                  <c:v>16</c:v>
                </c:pt>
                <c:pt idx="579">
                  <c:v>15</c:v>
                </c:pt>
                <c:pt idx="580">
                  <c:v>19</c:v>
                </c:pt>
                <c:pt idx="581">
                  <c:v>15</c:v>
                </c:pt>
                <c:pt idx="582">
                  <c:v>15</c:v>
                </c:pt>
                <c:pt idx="583">
                  <c:v>16</c:v>
                </c:pt>
                <c:pt idx="584">
                  <c:v>20</c:v>
                </c:pt>
                <c:pt idx="585">
                  <c:v>15</c:v>
                </c:pt>
                <c:pt idx="586">
                  <c:v>15</c:v>
                </c:pt>
                <c:pt idx="587">
                  <c:v>16</c:v>
                </c:pt>
                <c:pt idx="588">
                  <c:v>16</c:v>
                </c:pt>
                <c:pt idx="589">
                  <c:v>19</c:v>
                </c:pt>
                <c:pt idx="590">
                  <c:v>22</c:v>
                </c:pt>
                <c:pt idx="591">
                  <c:v>20</c:v>
                </c:pt>
                <c:pt idx="592">
                  <c:v>17</c:v>
                </c:pt>
                <c:pt idx="593">
                  <c:v>17</c:v>
                </c:pt>
                <c:pt idx="594">
                  <c:v>15</c:v>
                </c:pt>
                <c:pt idx="595">
                  <c:v>18</c:v>
                </c:pt>
                <c:pt idx="596">
                  <c:v>17</c:v>
                </c:pt>
                <c:pt idx="597">
                  <c:v>16</c:v>
                </c:pt>
                <c:pt idx="598">
                  <c:v>16</c:v>
                </c:pt>
                <c:pt idx="599">
                  <c:v>19</c:v>
                </c:pt>
                <c:pt idx="600">
                  <c:v>15</c:v>
                </c:pt>
                <c:pt idx="601">
                  <c:v>16</c:v>
                </c:pt>
                <c:pt idx="602">
                  <c:v>16</c:v>
                </c:pt>
                <c:pt idx="603">
                  <c:v>19</c:v>
                </c:pt>
                <c:pt idx="604">
                  <c:v>16</c:v>
                </c:pt>
                <c:pt idx="605">
                  <c:v>16</c:v>
                </c:pt>
                <c:pt idx="606">
                  <c:v>15</c:v>
                </c:pt>
                <c:pt idx="607">
                  <c:v>22</c:v>
                </c:pt>
                <c:pt idx="608">
                  <c:v>16</c:v>
                </c:pt>
                <c:pt idx="609">
                  <c:v>15</c:v>
                </c:pt>
                <c:pt idx="610">
                  <c:v>15</c:v>
                </c:pt>
                <c:pt idx="611">
                  <c:v>17</c:v>
                </c:pt>
                <c:pt idx="612">
                  <c:v>15</c:v>
                </c:pt>
                <c:pt idx="613">
                  <c:v>15</c:v>
                </c:pt>
                <c:pt idx="614">
                  <c:v>16</c:v>
                </c:pt>
                <c:pt idx="615">
                  <c:v>15</c:v>
                </c:pt>
                <c:pt idx="616">
                  <c:v>19</c:v>
                </c:pt>
                <c:pt idx="617">
                  <c:v>22</c:v>
                </c:pt>
                <c:pt idx="618">
                  <c:v>19</c:v>
                </c:pt>
                <c:pt idx="619">
                  <c:v>16</c:v>
                </c:pt>
                <c:pt idx="620">
                  <c:v>16</c:v>
                </c:pt>
                <c:pt idx="621">
                  <c:v>16</c:v>
                </c:pt>
                <c:pt idx="622">
                  <c:v>17</c:v>
                </c:pt>
                <c:pt idx="623">
                  <c:v>20</c:v>
                </c:pt>
                <c:pt idx="624">
                  <c:v>19</c:v>
                </c:pt>
                <c:pt idx="625">
                  <c:v>18</c:v>
                </c:pt>
                <c:pt idx="626">
                  <c:v>17</c:v>
                </c:pt>
                <c:pt idx="627">
                  <c:v>15</c:v>
                </c:pt>
                <c:pt idx="628">
                  <c:v>15</c:v>
                </c:pt>
                <c:pt idx="629">
                  <c:v>16</c:v>
                </c:pt>
                <c:pt idx="630">
                  <c:v>18</c:v>
                </c:pt>
                <c:pt idx="631">
                  <c:v>16</c:v>
                </c:pt>
                <c:pt idx="632">
                  <c:v>15</c:v>
                </c:pt>
                <c:pt idx="633">
                  <c:v>19</c:v>
                </c:pt>
                <c:pt idx="634">
                  <c:v>15</c:v>
                </c:pt>
                <c:pt idx="635">
                  <c:v>16</c:v>
                </c:pt>
                <c:pt idx="636">
                  <c:v>20</c:v>
                </c:pt>
                <c:pt idx="637">
                  <c:v>20</c:v>
                </c:pt>
                <c:pt idx="638">
                  <c:v>23</c:v>
                </c:pt>
                <c:pt idx="639">
                  <c:v>15</c:v>
                </c:pt>
                <c:pt idx="640">
                  <c:v>16</c:v>
                </c:pt>
                <c:pt idx="641">
                  <c:v>15</c:v>
                </c:pt>
                <c:pt idx="642">
                  <c:v>19</c:v>
                </c:pt>
                <c:pt idx="643">
                  <c:v>16</c:v>
                </c:pt>
                <c:pt idx="644">
                  <c:v>16</c:v>
                </c:pt>
                <c:pt idx="645">
                  <c:v>18</c:v>
                </c:pt>
                <c:pt idx="646">
                  <c:v>17</c:v>
                </c:pt>
                <c:pt idx="647">
                  <c:v>16</c:v>
                </c:pt>
                <c:pt idx="648">
                  <c:v>20</c:v>
                </c:pt>
                <c:pt idx="649">
                  <c:v>21</c:v>
                </c:pt>
                <c:pt idx="650">
                  <c:v>18</c:v>
                </c:pt>
                <c:pt idx="651">
                  <c:v>15</c:v>
                </c:pt>
                <c:pt idx="652">
                  <c:v>17</c:v>
                </c:pt>
                <c:pt idx="653">
                  <c:v>17</c:v>
                </c:pt>
                <c:pt idx="654">
                  <c:v>16</c:v>
                </c:pt>
                <c:pt idx="655">
                  <c:v>15</c:v>
                </c:pt>
                <c:pt idx="656">
                  <c:v>18</c:v>
                </c:pt>
                <c:pt idx="657">
                  <c:v>17</c:v>
                </c:pt>
                <c:pt idx="658">
                  <c:v>19</c:v>
                </c:pt>
                <c:pt idx="659">
                  <c:v>17</c:v>
                </c:pt>
                <c:pt idx="660">
                  <c:v>17</c:v>
                </c:pt>
                <c:pt idx="661">
                  <c:v>16</c:v>
                </c:pt>
                <c:pt idx="662">
                  <c:v>15</c:v>
                </c:pt>
                <c:pt idx="663">
                  <c:v>15</c:v>
                </c:pt>
                <c:pt idx="664">
                  <c:v>16</c:v>
                </c:pt>
                <c:pt idx="665">
                  <c:v>21</c:v>
                </c:pt>
                <c:pt idx="666">
                  <c:v>16</c:v>
                </c:pt>
                <c:pt idx="667">
                  <c:v>17</c:v>
                </c:pt>
                <c:pt idx="668">
                  <c:v>19</c:v>
                </c:pt>
                <c:pt idx="669">
                  <c:v>15</c:v>
                </c:pt>
                <c:pt idx="670">
                  <c:v>18</c:v>
                </c:pt>
                <c:pt idx="671">
                  <c:v>17</c:v>
                </c:pt>
                <c:pt idx="672">
                  <c:v>16</c:v>
                </c:pt>
                <c:pt idx="673">
                  <c:v>16</c:v>
                </c:pt>
                <c:pt idx="674">
                  <c:v>16</c:v>
                </c:pt>
                <c:pt idx="675">
                  <c:v>15</c:v>
                </c:pt>
                <c:pt idx="676">
                  <c:v>15</c:v>
                </c:pt>
                <c:pt idx="677">
                  <c:v>18</c:v>
                </c:pt>
                <c:pt idx="678">
                  <c:v>17</c:v>
                </c:pt>
                <c:pt idx="679">
                  <c:v>16</c:v>
                </c:pt>
                <c:pt idx="680">
                  <c:v>20</c:v>
                </c:pt>
                <c:pt idx="681">
                  <c:v>16</c:v>
                </c:pt>
                <c:pt idx="682">
                  <c:v>18</c:v>
                </c:pt>
                <c:pt idx="683">
                  <c:v>20</c:v>
                </c:pt>
                <c:pt idx="684">
                  <c:v>16</c:v>
                </c:pt>
                <c:pt idx="685">
                  <c:v>15</c:v>
                </c:pt>
                <c:pt idx="686">
                  <c:v>24</c:v>
                </c:pt>
                <c:pt idx="687">
                  <c:v>18</c:v>
                </c:pt>
                <c:pt idx="688">
                  <c:v>15</c:v>
                </c:pt>
                <c:pt idx="689">
                  <c:v>19</c:v>
                </c:pt>
                <c:pt idx="690">
                  <c:v>16</c:v>
                </c:pt>
                <c:pt idx="691">
                  <c:v>18</c:v>
                </c:pt>
                <c:pt idx="692">
                  <c:v>19</c:v>
                </c:pt>
                <c:pt idx="693">
                  <c:v>16</c:v>
                </c:pt>
                <c:pt idx="694">
                  <c:v>17</c:v>
                </c:pt>
                <c:pt idx="695">
                  <c:v>16</c:v>
                </c:pt>
                <c:pt idx="696">
                  <c:v>19</c:v>
                </c:pt>
                <c:pt idx="697">
                  <c:v>20</c:v>
                </c:pt>
                <c:pt idx="698">
                  <c:v>19</c:v>
                </c:pt>
                <c:pt idx="699">
                  <c:v>19</c:v>
                </c:pt>
                <c:pt idx="700">
                  <c:v>21</c:v>
                </c:pt>
                <c:pt idx="701">
                  <c:v>17</c:v>
                </c:pt>
                <c:pt idx="702">
                  <c:v>19</c:v>
                </c:pt>
                <c:pt idx="703">
                  <c:v>21</c:v>
                </c:pt>
                <c:pt idx="704">
                  <c:v>20</c:v>
                </c:pt>
                <c:pt idx="705">
                  <c:v>20</c:v>
                </c:pt>
                <c:pt idx="706">
                  <c:v>16</c:v>
                </c:pt>
                <c:pt idx="707">
                  <c:v>19</c:v>
                </c:pt>
                <c:pt idx="708">
                  <c:v>15</c:v>
                </c:pt>
                <c:pt idx="709">
                  <c:v>16</c:v>
                </c:pt>
                <c:pt idx="710">
                  <c:v>22</c:v>
                </c:pt>
                <c:pt idx="711">
                  <c:v>19</c:v>
                </c:pt>
                <c:pt idx="712">
                  <c:v>16</c:v>
                </c:pt>
                <c:pt idx="713">
                  <c:v>17</c:v>
                </c:pt>
                <c:pt idx="714">
                  <c:v>16</c:v>
                </c:pt>
                <c:pt idx="715">
                  <c:v>17</c:v>
                </c:pt>
                <c:pt idx="716">
                  <c:v>16</c:v>
                </c:pt>
                <c:pt idx="717">
                  <c:v>19</c:v>
                </c:pt>
                <c:pt idx="718">
                  <c:v>24</c:v>
                </c:pt>
                <c:pt idx="719">
                  <c:v>17</c:v>
                </c:pt>
                <c:pt idx="720">
                  <c:v>16</c:v>
                </c:pt>
                <c:pt idx="721">
                  <c:v>17</c:v>
                </c:pt>
                <c:pt idx="722">
                  <c:v>22</c:v>
                </c:pt>
                <c:pt idx="723">
                  <c:v>20</c:v>
                </c:pt>
                <c:pt idx="724">
                  <c:v>19</c:v>
                </c:pt>
                <c:pt idx="725">
                  <c:v>18</c:v>
                </c:pt>
                <c:pt idx="726">
                  <c:v>20</c:v>
                </c:pt>
                <c:pt idx="727">
                  <c:v>18</c:v>
                </c:pt>
                <c:pt idx="728">
                  <c:v>23</c:v>
                </c:pt>
                <c:pt idx="729">
                  <c:v>20</c:v>
                </c:pt>
                <c:pt idx="730">
                  <c:v>22</c:v>
                </c:pt>
                <c:pt idx="731">
                  <c:v>24</c:v>
                </c:pt>
                <c:pt idx="732">
                  <c:v>20</c:v>
                </c:pt>
                <c:pt idx="733">
                  <c:v>16</c:v>
                </c:pt>
                <c:pt idx="734">
                  <c:v>17</c:v>
                </c:pt>
                <c:pt idx="735">
                  <c:v>22</c:v>
                </c:pt>
                <c:pt idx="736">
                  <c:v>15</c:v>
                </c:pt>
                <c:pt idx="737">
                  <c:v>22</c:v>
                </c:pt>
                <c:pt idx="738">
                  <c:v>19</c:v>
                </c:pt>
                <c:pt idx="739">
                  <c:v>19</c:v>
                </c:pt>
                <c:pt idx="740">
                  <c:v>23</c:v>
                </c:pt>
                <c:pt idx="741">
                  <c:v>16</c:v>
                </c:pt>
                <c:pt idx="742">
                  <c:v>22</c:v>
                </c:pt>
                <c:pt idx="743">
                  <c:v>15</c:v>
                </c:pt>
                <c:pt idx="744">
                  <c:v>20</c:v>
                </c:pt>
                <c:pt idx="745">
                  <c:v>17</c:v>
                </c:pt>
                <c:pt idx="746">
                  <c:v>22</c:v>
                </c:pt>
                <c:pt idx="747">
                  <c:v>19</c:v>
                </c:pt>
                <c:pt idx="748">
                  <c:v>20</c:v>
                </c:pt>
                <c:pt idx="749">
                  <c:v>18</c:v>
                </c:pt>
                <c:pt idx="750">
                  <c:v>15</c:v>
                </c:pt>
                <c:pt idx="751">
                  <c:v>20</c:v>
                </c:pt>
                <c:pt idx="752">
                  <c:v>21</c:v>
                </c:pt>
                <c:pt idx="753">
                  <c:v>17</c:v>
                </c:pt>
                <c:pt idx="754">
                  <c:v>17</c:v>
                </c:pt>
                <c:pt idx="755">
                  <c:v>15</c:v>
                </c:pt>
                <c:pt idx="756">
                  <c:v>23</c:v>
                </c:pt>
                <c:pt idx="757">
                  <c:v>19</c:v>
                </c:pt>
                <c:pt idx="758">
                  <c:v>19</c:v>
                </c:pt>
                <c:pt idx="759">
                  <c:v>17</c:v>
                </c:pt>
                <c:pt idx="760">
                  <c:v>20</c:v>
                </c:pt>
                <c:pt idx="761">
                  <c:v>22</c:v>
                </c:pt>
                <c:pt idx="762">
                  <c:v>17</c:v>
                </c:pt>
                <c:pt idx="763">
                  <c:v>19</c:v>
                </c:pt>
                <c:pt idx="764">
                  <c:v>18</c:v>
                </c:pt>
                <c:pt idx="765">
                  <c:v>16</c:v>
                </c:pt>
                <c:pt idx="766">
                  <c:v>22</c:v>
                </c:pt>
                <c:pt idx="767">
                  <c:v>16</c:v>
                </c:pt>
                <c:pt idx="768">
                  <c:v>15</c:v>
                </c:pt>
                <c:pt idx="769">
                  <c:v>15</c:v>
                </c:pt>
                <c:pt idx="770">
                  <c:v>19</c:v>
                </c:pt>
                <c:pt idx="771">
                  <c:v>21</c:v>
                </c:pt>
                <c:pt idx="772">
                  <c:v>21</c:v>
                </c:pt>
                <c:pt idx="773">
                  <c:v>20</c:v>
                </c:pt>
                <c:pt idx="774">
                  <c:v>20</c:v>
                </c:pt>
                <c:pt idx="775">
                  <c:v>20</c:v>
                </c:pt>
                <c:pt idx="776">
                  <c:v>18</c:v>
                </c:pt>
                <c:pt idx="777">
                  <c:v>19</c:v>
                </c:pt>
                <c:pt idx="778">
                  <c:v>16</c:v>
                </c:pt>
                <c:pt idx="779">
                  <c:v>20</c:v>
                </c:pt>
                <c:pt idx="780">
                  <c:v>16</c:v>
                </c:pt>
                <c:pt idx="781">
                  <c:v>17</c:v>
                </c:pt>
                <c:pt idx="782">
                  <c:v>23</c:v>
                </c:pt>
                <c:pt idx="783">
                  <c:v>21</c:v>
                </c:pt>
                <c:pt idx="784">
                  <c:v>20</c:v>
                </c:pt>
                <c:pt idx="785">
                  <c:v>24</c:v>
                </c:pt>
                <c:pt idx="786">
                  <c:v>22</c:v>
                </c:pt>
                <c:pt idx="787">
                  <c:v>17</c:v>
                </c:pt>
                <c:pt idx="788">
                  <c:v>17</c:v>
                </c:pt>
                <c:pt idx="789">
                  <c:v>16</c:v>
                </c:pt>
                <c:pt idx="790">
                  <c:v>17</c:v>
                </c:pt>
                <c:pt idx="791">
                  <c:v>15</c:v>
                </c:pt>
                <c:pt idx="792">
                  <c:v>17</c:v>
                </c:pt>
                <c:pt idx="793">
                  <c:v>23</c:v>
                </c:pt>
                <c:pt idx="794">
                  <c:v>21</c:v>
                </c:pt>
                <c:pt idx="795">
                  <c:v>15</c:v>
                </c:pt>
                <c:pt idx="796">
                  <c:v>20</c:v>
                </c:pt>
                <c:pt idx="797">
                  <c:v>16</c:v>
                </c:pt>
                <c:pt idx="798">
                  <c:v>21</c:v>
                </c:pt>
                <c:pt idx="799">
                  <c:v>15</c:v>
                </c:pt>
                <c:pt idx="800">
                  <c:v>22</c:v>
                </c:pt>
                <c:pt idx="801">
                  <c:v>20</c:v>
                </c:pt>
                <c:pt idx="802">
                  <c:v>17</c:v>
                </c:pt>
                <c:pt idx="803">
                  <c:v>17</c:v>
                </c:pt>
                <c:pt idx="804">
                  <c:v>15</c:v>
                </c:pt>
                <c:pt idx="805">
                  <c:v>20</c:v>
                </c:pt>
                <c:pt idx="806">
                  <c:v>23</c:v>
                </c:pt>
                <c:pt idx="807">
                  <c:v>13</c:v>
                </c:pt>
                <c:pt idx="808">
                  <c:v>20</c:v>
                </c:pt>
                <c:pt idx="809">
                  <c:v>18</c:v>
                </c:pt>
                <c:pt idx="810">
                  <c:v>19</c:v>
                </c:pt>
                <c:pt idx="811">
                  <c:v>16</c:v>
                </c:pt>
                <c:pt idx="812">
                  <c:v>20</c:v>
                </c:pt>
                <c:pt idx="813">
                  <c:v>20</c:v>
                </c:pt>
                <c:pt idx="814">
                  <c:v>23</c:v>
                </c:pt>
                <c:pt idx="815">
                  <c:v>16</c:v>
                </c:pt>
                <c:pt idx="816">
                  <c:v>17</c:v>
                </c:pt>
                <c:pt idx="817">
                  <c:v>18</c:v>
                </c:pt>
                <c:pt idx="818">
                  <c:v>16</c:v>
                </c:pt>
                <c:pt idx="819">
                  <c:v>18</c:v>
                </c:pt>
                <c:pt idx="820">
                  <c:v>19</c:v>
                </c:pt>
                <c:pt idx="821">
                  <c:v>19</c:v>
                </c:pt>
                <c:pt idx="822">
                  <c:v>16</c:v>
                </c:pt>
                <c:pt idx="823">
                  <c:v>19</c:v>
                </c:pt>
                <c:pt idx="824">
                  <c:v>22</c:v>
                </c:pt>
                <c:pt idx="825">
                  <c:v>20</c:v>
                </c:pt>
                <c:pt idx="826">
                  <c:v>24</c:v>
                </c:pt>
                <c:pt idx="827">
                  <c:v>17</c:v>
                </c:pt>
                <c:pt idx="828">
                  <c:v>16</c:v>
                </c:pt>
                <c:pt idx="829">
                  <c:v>22</c:v>
                </c:pt>
                <c:pt idx="830">
                  <c:v>19</c:v>
                </c:pt>
                <c:pt idx="831">
                  <c:v>16</c:v>
                </c:pt>
                <c:pt idx="832">
                  <c:v>16</c:v>
                </c:pt>
                <c:pt idx="833">
                  <c:v>22</c:v>
                </c:pt>
                <c:pt idx="834">
                  <c:v>18</c:v>
                </c:pt>
                <c:pt idx="835">
                  <c:v>16</c:v>
                </c:pt>
                <c:pt idx="836">
                  <c:v>22</c:v>
                </c:pt>
                <c:pt idx="837">
                  <c:v>16</c:v>
                </c:pt>
                <c:pt idx="838">
                  <c:v>21</c:v>
                </c:pt>
                <c:pt idx="839">
                  <c:v>16</c:v>
                </c:pt>
                <c:pt idx="840">
                  <c:v>22</c:v>
                </c:pt>
                <c:pt idx="841">
                  <c:v>16</c:v>
                </c:pt>
                <c:pt idx="842">
                  <c:v>19</c:v>
                </c:pt>
                <c:pt idx="843">
                  <c:v>16</c:v>
                </c:pt>
                <c:pt idx="844">
                  <c:v>17</c:v>
                </c:pt>
                <c:pt idx="845">
                  <c:v>19</c:v>
                </c:pt>
                <c:pt idx="846">
                  <c:v>17</c:v>
                </c:pt>
                <c:pt idx="847">
                  <c:v>17</c:v>
                </c:pt>
                <c:pt idx="848">
                  <c:v>19</c:v>
                </c:pt>
                <c:pt idx="849">
                  <c:v>17</c:v>
                </c:pt>
                <c:pt idx="850">
                  <c:v>21</c:v>
                </c:pt>
                <c:pt idx="851">
                  <c:v>17</c:v>
                </c:pt>
                <c:pt idx="852">
                  <c:v>15</c:v>
                </c:pt>
                <c:pt idx="853">
                  <c:v>22</c:v>
                </c:pt>
                <c:pt idx="854">
                  <c:v>18</c:v>
                </c:pt>
                <c:pt idx="855">
                  <c:v>16</c:v>
                </c:pt>
                <c:pt idx="856">
                  <c:v>17</c:v>
                </c:pt>
                <c:pt idx="857">
                  <c:v>15</c:v>
                </c:pt>
                <c:pt idx="858">
                  <c:v>22</c:v>
                </c:pt>
                <c:pt idx="859">
                  <c:v>16</c:v>
                </c:pt>
                <c:pt idx="860">
                  <c:v>19</c:v>
                </c:pt>
                <c:pt idx="861">
                  <c:v>16</c:v>
                </c:pt>
                <c:pt idx="862">
                  <c:v>15</c:v>
                </c:pt>
                <c:pt idx="863">
                  <c:v>16</c:v>
                </c:pt>
                <c:pt idx="864">
                  <c:v>15</c:v>
                </c:pt>
                <c:pt idx="865">
                  <c:v>15</c:v>
                </c:pt>
                <c:pt idx="866">
                  <c:v>16</c:v>
                </c:pt>
                <c:pt idx="867">
                  <c:v>16</c:v>
                </c:pt>
                <c:pt idx="868">
                  <c:v>16</c:v>
                </c:pt>
                <c:pt idx="869">
                  <c:v>18</c:v>
                </c:pt>
                <c:pt idx="870">
                  <c:v>16</c:v>
                </c:pt>
                <c:pt idx="871">
                  <c:v>22</c:v>
                </c:pt>
                <c:pt idx="872">
                  <c:v>19</c:v>
                </c:pt>
                <c:pt idx="873">
                  <c:v>19</c:v>
                </c:pt>
                <c:pt idx="874">
                  <c:v>22</c:v>
                </c:pt>
                <c:pt idx="875">
                  <c:v>16</c:v>
                </c:pt>
                <c:pt idx="876">
                  <c:v>19</c:v>
                </c:pt>
                <c:pt idx="877">
                  <c:v>16</c:v>
                </c:pt>
                <c:pt idx="878">
                  <c:v>15</c:v>
                </c:pt>
                <c:pt idx="879">
                  <c:v>15</c:v>
                </c:pt>
                <c:pt idx="880">
                  <c:v>21</c:v>
                </c:pt>
                <c:pt idx="881">
                  <c:v>20</c:v>
                </c:pt>
                <c:pt idx="882">
                  <c:v>22</c:v>
                </c:pt>
                <c:pt idx="883">
                  <c:v>16</c:v>
                </c:pt>
                <c:pt idx="884">
                  <c:v>20</c:v>
                </c:pt>
                <c:pt idx="885">
                  <c:v>15</c:v>
                </c:pt>
                <c:pt idx="886">
                  <c:v>15</c:v>
                </c:pt>
                <c:pt idx="887">
                  <c:v>16</c:v>
                </c:pt>
                <c:pt idx="888">
                  <c:v>18</c:v>
                </c:pt>
                <c:pt idx="889">
                  <c:v>15</c:v>
                </c:pt>
                <c:pt idx="890">
                  <c:v>22</c:v>
                </c:pt>
                <c:pt idx="891">
                  <c:v>21</c:v>
                </c:pt>
                <c:pt idx="892">
                  <c:v>17</c:v>
                </c:pt>
                <c:pt idx="893">
                  <c:v>24</c:v>
                </c:pt>
                <c:pt idx="894">
                  <c:v>17</c:v>
                </c:pt>
                <c:pt idx="895">
                  <c:v>15</c:v>
                </c:pt>
                <c:pt idx="896">
                  <c:v>18</c:v>
                </c:pt>
                <c:pt idx="897">
                  <c:v>19</c:v>
                </c:pt>
                <c:pt idx="898">
                  <c:v>15</c:v>
                </c:pt>
                <c:pt idx="899">
                  <c:v>16</c:v>
                </c:pt>
                <c:pt idx="900">
                  <c:v>17</c:v>
                </c:pt>
                <c:pt idx="901">
                  <c:v>15</c:v>
                </c:pt>
                <c:pt idx="902">
                  <c:v>17</c:v>
                </c:pt>
                <c:pt idx="903">
                  <c:v>19</c:v>
                </c:pt>
                <c:pt idx="904">
                  <c:v>22</c:v>
                </c:pt>
                <c:pt idx="905">
                  <c:v>15</c:v>
                </c:pt>
                <c:pt idx="906">
                  <c:v>16</c:v>
                </c:pt>
                <c:pt idx="907">
                  <c:v>19</c:v>
                </c:pt>
                <c:pt idx="908">
                  <c:v>16</c:v>
                </c:pt>
                <c:pt idx="909">
                  <c:v>18</c:v>
                </c:pt>
                <c:pt idx="910">
                  <c:v>16</c:v>
                </c:pt>
                <c:pt idx="911">
                  <c:v>15</c:v>
                </c:pt>
                <c:pt idx="912">
                  <c:v>20</c:v>
                </c:pt>
                <c:pt idx="913">
                  <c:v>19</c:v>
                </c:pt>
                <c:pt idx="914">
                  <c:v>15</c:v>
                </c:pt>
                <c:pt idx="915">
                  <c:v>20</c:v>
                </c:pt>
                <c:pt idx="916">
                  <c:v>17</c:v>
                </c:pt>
                <c:pt idx="917">
                  <c:v>22</c:v>
                </c:pt>
                <c:pt idx="918">
                  <c:v>15</c:v>
                </c:pt>
                <c:pt idx="919">
                  <c:v>24</c:v>
                </c:pt>
                <c:pt idx="920">
                  <c:v>17</c:v>
                </c:pt>
                <c:pt idx="921">
                  <c:v>16</c:v>
                </c:pt>
                <c:pt idx="922">
                  <c:v>15</c:v>
                </c:pt>
                <c:pt idx="923">
                  <c:v>18</c:v>
                </c:pt>
                <c:pt idx="924">
                  <c:v>16</c:v>
                </c:pt>
                <c:pt idx="925">
                  <c:v>16</c:v>
                </c:pt>
                <c:pt idx="926">
                  <c:v>19</c:v>
                </c:pt>
                <c:pt idx="927">
                  <c:v>15</c:v>
                </c:pt>
                <c:pt idx="928">
                  <c:v>15</c:v>
                </c:pt>
                <c:pt idx="929">
                  <c:v>23</c:v>
                </c:pt>
                <c:pt idx="930">
                  <c:v>17</c:v>
                </c:pt>
                <c:pt idx="931">
                  <c:v>20</c:v>
                </c:pt>
                <c:pt idx="932">
                  <c:v>15</c:v>
                </c:pt>
                <c:pt idx="933">
                  <c:v>16</c:v>
                </c:pt>
                <c:pt idx="934">
                  <c:v>22</c:v>
                </c:pt>
                <c:pt idx="935">
                  <c:v>18</c:v>
                </c:pt>
                <c:pt idx="936">
                  <c:v>21</c:v>
                </c:pt>
                <c:pt idx="937">
                  <c:v>19</c:v>
                </c:pt>
                <c:pt idx="938">
                  <c:v>20</c:v>
                </c:pt>
                <c:pt idx="939">
                  <c:v>20</c:v>
                </c:pt>
                <c:pt idx="940">
                  <c:v>16</c:v>
                </c:pt>
                <c:pt idx="941">
                  <c:v>22</c:v>
                </c:pt>
                <c:pt idx="942">
                  <c:v>21</c:v>
                </c:pt>
                <c:pt idx="943">
                  <c:v>16</c:v>
                </c:pt>
                <c:pt idx="944">
                  <c:v>17</c:v>
                </c:pt>
                <c:pt idx="945">
                  <c:v>16</c:v>
                </c:pt>
                <c:pt idx="946">
                  <c:v>17</c:v>
                </c:pt>
                <c:pt idx="947">
                  <c:v>17</c:v>
                </c:pt>
                <c:pt idx="948">
                  <c:v>18</c:v>
                </c:pt>
                <c:pt idx="949">
                  <c:v>23</c:v>
                </c:pt>
                <c:pt idx="950">
                  <c:v>19</c:v>
                </c:pt>
                <c:pt idx="951">
                  <c:v>20</c:v>
                </c:pt>
                <c:pt idx="952">
                  <c:v>20</c:v>
                </c:pt>
                <c:pt idx="953">
                  <c:v>20</c:v>
                </c:pt>
                <c:pt idx="954">
                  <c:v>15</c:v>
                </c:pt>
                <c:pt idx="955">
                  <c:v>22</c:v>
                </c:pt>
                <c:pt idx="956">
                  <c:v>15</c:v>
                </c:pt>
                <c:pt idx="957">
                  <c:v>15</c:v>
                </c:pt>
                <c:pt idx="958">
                  <c:v>15</c:v>
                </c:pt>
                <c:pt idx="959">
                  <c:v>20</c:v>
                </c:pt>
                <c:pt idx="960">
                  <c:v>19</c:v>
                </c:pt>
                <c:pt idx="961">
                  <c:v>20</c:v>
                </c:pt>
                <c:pt idx="962">
                  <c:v>15</c:v>
                </c:pt>
                <c:pt idx="963">
                  <c:v>16</c:v>
                </c:pt>
                <c:pt idx="964">
                  <c:v>16</c:v>
                </c:pt>
                <c:pt idx="965">
                  <c:v>13</c:v>
                </c:pt>
                <c:pt idx="966">
                  <c:v>20</c:v>
                </c:pt>
                <c:pt idx="967">
                  <c:v>15</c:v>
                </c:pt>
                <c:pt idx="968">
                  <c:v>15</c:v>
                </c:pt>
                <c:pt idx="969">
                  <c:v>17</c:v>
                </c:pt>
                <c:pt idx="970">
                  <c:v>17</c:v>
                </c:pt>
                <c:pt idx="971">
                  <c:v>17</c:v>
                </c:pt>
                <c:pt idx="972">
                  <c:v>17</c:v>
                </c:pt>
                <c:pt idx="973">
                  <c:v>15</c:v>
                </c:pt>
                <c:pt idx="974">
                  <c:v>17</c:v>
                </c:pt>
                <c:pt idx="975">
                  <c:v>15</c:v>
                </c:pt>
                <c:pt idx="976">
                  <c:v>16</c:v>
                </c:pt>
                <c:pt idx="977">
                  <c:v>16</c:v>
                </c:pt>
                <c:pt idx="978">
                  <c:v>16</c:v>
                </c:pt>
                <c:pt idx="979">
                  <c:v>16</c:v>
                </c:pt>
                <c:pt idx="980">
                  <c:v>18</c:v>
                </c:pt>
                <c:pt idx="981">
                  <c:v>16</c:v>
                </c:pt>
                <c:pt idx="982">
                  <c:v>16</c:v>
                </c:pt>
                <c:pt idx="983">
                  <c:v>15</c:v>
                </c:pt>
                <c:pt idx="984">
                  <c:v>19</c:v>
                </c:pt>
                <c:pt idx="985">
                  <c:v>16</c:v>
                </c:pt>
                <c:pt idx="986">
                  <c:v>19</c:v>
                </c:pt>
                <c:pt idx="987">
                  <c:v>22</c:v>
                </c:pt>
                <c:pt idx="988">
                  <c:v>17</c:v>
                </c:pt>
                <c:pt idx="989">
                  <c:v>18</c:v>
                </c:pt>
                <c:pt idx="990">
                  <c:v>19</c:v>
                </c:pt>
                <c:pt idx="991">
                  <c:v>16</c:v>
                </c:pt>
                <c:pt idx="992">
                  <c:v>16</c:v>
                </c:pt>
                <c:pt idx="993">
                  <c:v>15</c:v>
                </c:pt>
                <c:pt idx="994">
                  <c:v>13</c:v>
                </c:pt>
                <c:pt idx="995">
                  <c:v>15</c:v>
                </c:pt>
                <c:pt idx="996">
                  <c:v>23</c:v>
                </c:pt>
                <c:pt idx="997">
                  <c:v>19</c:v>
                </c:pt>
                <c:pt idx="998">
                  <c:v>15</c:v>
                </c:pt>
                <c:pt idx="999">
                  <c:v>16</c:v>
                </c:pt>
                <c:pt idx="1000">
                  <c:v>21</c:v>
                </c:pt>
                <c:pt idx="1001">
                  <c:v>16</c:v>
                </c:pt>
                <c:pt idx="1002">
                  <c:v>15</c:v>
                </c:pt>
                <c:pt idx="1003">
                  <c:v>22</c:v>
                </c:pt>
                <c:pt idx="1004">
                  <c:v>17</c:v>
                </c:pt>
                <c:pt idx="1005">
                  <c:v>20</c:v>
                </c:pt>
                <c:pt idx="1006">
                  <c:v>17</c:v>
                </c:pt>
                <c:pt idx="1007">
                  <c:v>15</c:v>
                </c:pt>
                <c:pt idx="1008">
                  <c:v>13</c:v>
                </c:pt>
                <c:pt idx="1009">
                  <c:v>15</c:v>
                </c:pt>
                <c:pt idx="1010">
                  <c:v>22</c:v>
                </c:pt>
                <c:pt idx="1011">
                  <c:v>16</c:v>
                </c:pt>
                <c:pt idx="1012">
                  <c:v>17</c:v>
                </c:pt>
                <c:pt idx="1013">
                  <c:v>17</c:v>
                </c:pt>
                <c:pt idx="1014">
                  <c:v>18</c:v>
                </c:pt>
                <c:pt idx="1015">
                  <c:v>17</c:v>
                </c:pt>
                <c:pt idx="1016">
                  <c:v>22</c:v>
                </c:pt>
                <c:pt idx="1017">
                  <c:v>21</c:v>
                </c:pt>
                <c:pt idx="1018">
                  <c:v>15</c:v>
                </c:pt>
                <c:pt idx="1019">
                  <c:v>16</c:v>
                </c:pt>
                <c:pt idx="1020">
                  <c:v>19</c:v>
                </c:pt>
                <c:pt idx="1021">
                  <c:v>15</c:v>
                </c:pt>
                <c:pt idx="1022">
                  <c:v>16</c:v>
                </c:pt>
                <c:pt idx="1023">
                  <c:v>19</c:v>
                </c:pt>
                <c:pt idx="1024">
                  <c:v>15</c:v>
                </c:pt>
                <c:pt idx="1025">
                  <c:v>18</c:v>
                </c:pt>
                <c:pt idx="1026">
                  <c:v>15</c:v>
                </c:pt>
                <c:pt idx="1027">
                  <c:v>16</c:v>
                </c:pt>
                <c:pt idx="1028">
                  <c:v>16</c:v>
                </c:pt>
                <c:pt idx="1029">
                  <c:v>20</c:v>
                </c:pt>
                <c:pt idx="1030">
                  <c:v>22</c:v>
                </c:pt>
                <c:pt idx="1031">
                  <c:v>16</c:v>
                </c:pt>
                <c:pt idx="1032">
                  <c:v>20</c:v>
                </c:pt>
                <c:pt idx="1033">
                  <c:v>20</c:v>
                </c:pt>
                <c:pt idx="1034">
                  <c:v>17</c:v>
                </c:pt>
                <c:pt idx="1035">
                  <c:v>19</c:v>
                </c:pt>
                <c:pt idx="1036">
                  <c:v>16</c:v>
                </c:pt>
                <c:pt idx="1037">
                  <c:v>17</c:v>
                </c:pt>
                <c:pt idx="1038">
                  <c:v>20</c:v>
                </c:pt>
                <c:pt idx="1039">
                  <c:v>15</c:v>
                </c:pt>
                <c:pt idx="1040">
                  <c:v>15</c:v>
                </c:pt>
                <c:pt idx="1041">
                  <c:v>15</c:v>
                </c:pt>
                <c:pt idx="1042">
                  <c:v>19</c:v>
                </c:pt>
                <c:pt idx="1043">
                  <c:v>19</c:v>
                </c:pt>
                <c:pt idx="1044">
                  <c:v>20</c:v>
                </c:pt>
                <c:pt idx="1045">
                  <c:v>16</c:v>
                </c:pt>
                <c:pt idx="1046">
                  <c:v>19</c:v>
                </c:pt>
                <c:pt idx="1047">
                  <c:v>19</c:v>
                </c:pt>
                <c:pt idx="1048">
                  <c:v>20</c:v>
                </c:pt>
                <c:pt idx="1049">
                  <c:v>21</c:v>
                </c:pt>
                <c:pt idx="1050">
                  <c:v>15</c:v>
                </c:pt>
                <c:pt idx="1051">
                  <c:v>16</c:v>
                </c:pt>
                <c:pt idx="1052">
                  <c:v>20</c:v>
                </c:pt>
                <c:pt idx="1053">
                  <c:v>22</c:v>
                </c:pt>
                <c:pt idx="1054">
                  <c:v>17</c:v>
                </c:pt>
                <c:pt idx="1055">
                  <c:v>16</c:v>
                </c:pt>
                <c:pt idx="1056">
                  <c:v>22</c:v>
                </c:pt>
                <c:pt idx="1057">
                  <c:v>16</c:v>
                </c:pt>
                <c:pt idx="1058">
                  <c:v>20</c:v>
                </c:pt>
                <c:pt idx="1059">
                  <c:v>16</c:v>
                </c:pt>
                <c:pt idx="1060">
                  <c:v>15</c:v>
                </c:pt>
                <c:pt idx="1061">
                  <c:v>16</c:v>
                </c:pt>
                <c:pt idx="1062">
                  <c:v>20</c:v>
                </c:pt>
                <c:pt idx="1063">
                  <c:v>15</c:v>
                </c:pt>
                <c:pt idx="1064">
                  <c:v>15</c:v>
                </c:pt>
                <c:pt idx="1065">
                  <c:v>22</c:v>
                </c:pt>
                <c:pt idx="1066">
                  <c:v>20</c:v>
                </c:pt>
                <c:pt idx="1067">
                  <c:v>19</c:v>
                </c:pt>
                <c:pt idx="1068">
                  <c:v>19</c:v>
                </c:pt>
                <c:pt idx="1069">
                  <c:v>20</c:v>
                </c:pt>
                <c:pt idx="1070">
                  <c:v>15</c:v>
                </c:pt>
                <c:pt idx="1071">
                  <c:v>20</c:v>
                </c:pt>
                <c:pt idx="1072">
                  <c:v>21</c:v>
                </c:pt>
                <c:pt idx="1073">
                  <c:v>15</c:v>
                </c:pt>
                <c:pt idx="1074">
                  <c:v>15</c:v>
                </c:pt>
                <c:pt idx="1075">
                  <c:v>23</c:v>
                </c:pt>
                <c:pt idx="1076">
                  <c:v>19</c:v>
                </c:pt>
                <c:pt idx="1077">
                  <c:v>16</c:v>
                </c:pt>
                <c:pt idx="1078">
                  <c:v>20</c:v>
                </c:pt>
                <c:pt idx="1079">
                  <c:v>16</c:v>
                </c:pt>
                <c:pt idx="1080">
                  <c:v>16</c:v>
                </c:pt>
                <c:pt idx="1081">
                  <c:v>23</c:v>
                </c:pt>
                <c:pt idx="1082">
                  <c:v>16</c:v>
                </c:pt>
                <c:pt idx="1083">
                  <c:v>17</c:v>
                </c:pt>
                <c:pt idx="1084">
                  <c:v>21</c:v>
                </c:pt>
                <c:pt idx="1085">
                  <c:v>16</c:v>
                </c:pt>
                <c:pt idx="1086">
                  <c:v>16</c:v>
                </c:pt>
                <c:pt idx="1087">
                  <c:v>16</c:v>
                </c:pt>
                <c:pt idx="1088">
                  <c:v>16</c:v>
                </c:pt>
                <c:pt idx="1089">
                  <c:v>15</c:v>
                </c:pt>
                <c:pt idx="1090">
                  <c:v>15</c:v>
                </c:pt>
                <c:pt idx="1091">
                  <c:v>19</c:v>
                </c:pt>
                <c:pt idx="1092">
                  <c:v>17</c:v>
                </c:pt>
                <c:pt idx="1093">
                  <c:v>15</c:v>
                </c:pt>
                <c:pt idx="1094">
                  <c:v>17</c:v>
                </c:pt>
                <c:pt idx="1095">
                  <c:v>17</c:v>
                </c:pt>
                <c:pt idx="1096">
                  <c:v>21</c:v>
                </c:pt>
                <c:pt idx="1097">
                  <c:v>16</c:v>
                </c:pt>
                <c:pt idx="1098">
                  <c:v>18</c:v>
                </c:pt>
                <c:pt idx="1099">
                  <c:v>19</c:v>
                </c:pt>
                <c:pt idx="1100">
                  <c:v>15</c:v>
                </c:pt>
                <c:pt idx="1101">
                  <c:v>16</c:v>
                </c:pt>
                <c:pt idx="1102">
                  <c:v>18</c:v>
                </c:pt>
                <c:pt idx="1103">
                  <c:v>21</c:v>
                </c:pt>
                <c:pt idx="1104">
                  <c:v>16</c:v>
                </c:pt>
                <c:pt idx="1105">
                  <c:v>16</c:v>
                </c:pt>
                <c:pt idx="1106">
                  <c:v>18</c:v>
                </c:pt>
                <c:pt idx="1107">
                  <c:v>20</c:v>
                </c:pt>
                <c:pt idx="1108">
                  <c:v>15</c:v>
                </c:pt>
                <c:pt idx="1109">
                  <c:v>18</c:v>
                </c:pt>
                <c:pt idx="1110">
                  <c:v>16</c:v>
                </c:pt>
                <c:pt idx="1111">
                  <c:v>20</c:v>
                </c:pt>
                <c:pt idx="1112">
                  <c:v>15</c:v>
                </c:pt>
                <c:pt idx="1113">
                  <c:v>14</c:v>
                </c:pt>
                <c:pt idx="1114">
                  <c:v>15</c:v>
                </c:pt>
                <c:pt idx="1115">
                  <c:v>15</c:v>
                </c:pt>
                <c:pt idx="1116">
                  <c:v>20</c:v>
                </c:pt>
                <c:pt idx="1117">
                  <c:v>15</c:v>
                </c:pt>
                <c:pt idx="1118">
                  <c:v>16</c:v>
                </c:pt>
                <c:pt idx="1119">
                  <c:v>20</c:v>
                </c:pt>
                <c:pt idx="1120">
                  <c:v>23</c:v>
                </c:pt>
                <c:pt idx="1121">
                  <c:v>22</c:v>
                </c:pt>
                <c:pt idx="1122">
                  <c:v>19</c:v>
                </c:pt>
                <c:pt idx="1123">
                  <c:v>16</c:v>
                </c:pt>
                <c:pt idx="1124">
                  <c:v>16</c:v>
                </c:pt>
                <c:pt idx="1125">
                  <c:v>15</c:v>
                </c:pt>
                <c:pt idx="1126">
                  <c:v>22</c:v>
                </c:pt>
                <c:pt idx="1127">
                  <c:v>16</c:v>
                </c:pt>
                <c:pt idx="1128">
                  <c:v>21</c:v>
                </c:pt>
                <c:pt idx="1129">
                  <c:v>15</c:v>
                </c:pt>
                <c:pt idx="1130">
                  <c:v>17</c:v>
                </c:pt>
                <c:pt idx="1131">
                  <c:v>21</c:v>
                </c:pt>
                <c:pt idx="1132">
                  <c:v>15</c:v>
                </c:pt>
                <c:pt idx="1133">
                  <c:v>16</c:v>
                </c:pt>
                <c:pt idx="1134">
                  <c:v>16</c:v>
                </c:pt>
                <c:pt idx="1135">
                  <c:v>16</c:v>
                </c:pt>
                <c:pt idx="1136">
                  <c:v>20</c:v>
                </c:pt>
                <c:pt idx="1137">
                  <c:v>20</c:v>
                </c:pt>
                <c:pt idx="1138">
                  <c:v>22</c:v>
                </c:pt>
                <c:pt idx="1139">
                  <c:v>15</c:v>
                </c:pt>
                <c:pt idx="1140">
                  <c:v>15</c:v>
                </c:pt>
                <c:pt idx="1141">
                  <c:v>15</c:v>
                </c:pt>
                <c:pt idx="1142">
                  <c:v>22</c:v>
                </c:pt>
                <c:pt idx="1143">
                  <c:v>14</c:v>
                </c:pt>
                <c:pt idx="1144">
                  <c:v>22</c:v>
                </c:pt>
                <c:pt idx="1145">
                  <c:v>16</c:v>
                </c:pt>
                <c:pt idx="1146">
                  <c:v>19</c:v>
                </c:pt>
                <c:pt idx="1147">
                  <c:v>19</c:v>
                </c:pt>
                <c:pt idx="1148">
                  <c:v>20</c:v>
                </c:pt>
                <c:pt idx="1149">
                  <c:v>14</c:v>
                </c:pt>
                <c:pt idx="1150">
                  <c:v>20</c:v>
                </c:pt>
                <c:pt idx="1151">
                  <c:v>13</c:v>
                </c:pt>
                <c:pt idx="1152">
                  <c:v>17</c:v>
                </c:pt>
                <c:pt idx="1153">
                  <c:v>13</c:v>
                </c:pt>
                <c:pt idx="1154">
                  <c:v>16</c:v>
                </c:pt>
                <c:pt idx="1155">
                  <c:v>20</c:v>
                </c:pt>
                <c:pt idx="1156">
                  <c:v>20</c:v>
                </c:pt>
                <c:pt idx="1157">
                  <c:v>16</c:v>
                </c:pt>
                <c:pt idx="1158">
                  <c:v>13</c:v>
                </c:pt>
                <c:pt idx="1159">
                  <c:v>15</c:v>
                </c:pt>
                <c:pt idx="1160">
                  <c:v>15</c:v>
                </c:pt>
                <c:pt idx="1161">
                  <c:v>16</c:v>
                </c:pt>
                <c:pt idx="1162">
                  <c:v>19</c:v>
                </c:pt>
                <c:pt idx="1163">
                  <c:v>16</c:v>
                </c:pt>
                <c:pt idx="1164">
                  <c:v>16</c:v>
                </c:pt>
                <c:pt idx="1165">
                  <c:v>16</c:v>
                </c:pt>
                <c:pt idx="1166">
                  <c:v>16</c:v>
                </c:pt>
                <c:pt idx="1167">
                  <c:v>16</c:v>
                </c:pt>
                <c:pt idx="1168">
                  <c:v>17</c:v>
                </c:pt>
                <c:pt idx="1169">
                  <c:v>16</c:v>
                </c:pt>
                <c:pt idx="1170">
                  <c:v>16</c:v>
                </c:pt>
                <c:pt idx="1171">
                  <c:v>16</c:v>
                </c:pt>
                <c:pt idx="1172">
                  <c:v>16</c:v>
                </c:pt>
                <c:pt idx="1173">
                  <c:v>15</c:v>
                </c:pt>
                <c:pt idx="1174">
                  <c:v>19</c:v>
                </c:pt>
                <c:pt idx="1175">
                  <c:v>23</c:v>
                </c:pt>
                <c:pt idx="1176">
                  <c:v>22</c:v>
                </c:pt>
                <c:pt idx="1177">
                  <c:v>20</c:v>
                </c:pt>
                <c:pt idx="1178">
                  <c:v>20</c:v>
                </c:pt>
                <c:pt idx="1179">
                  <c:v>16</c:v>
                </c:pt>
                <c:pt idx="1180">
                  <c:v>15</c:v>
                </c:pt>
                <c:pt idx="1181">
                  <c:v>16</c:v>
                </c:pt>
                <c:pt idx="1182">
                  <c:v>16</c:v>
                </c:pt>
                <c:pt idx="1183">
                  <c:v>15</c:v>
                </c:pt>
                <c:pt idx="1184">
                  <c:v>16</c:v>
                </c:pt>
                <c:pt idx="1185">
                  <c:v>20</c:v>
                </c:pt>
                <c:pt idx="1186">
                  <c:v>19</c:v>
                </c:pt>
                <c:pt idx="1187">
                  <c:v>15</c:v>
                </c:pt>
                <c:pt idx="1188">
                  <c:v>15</c:v>
                </c:pt>
                <c:pt idx="1189">
                  <c:v>16</c:v>
                </c:pt>
                <c:pt idx="1190">
                  <c:v>20</c:v>
                </c:pt>
                <c:pt idx="1191">
                  <c:v>18</c:v>
                </c:pt>
                <c:pt idx="1192">
                  <c:v>20</c:v>
                </c:pt>
                <c:pt idx="1193">
                  <c:v>18</c:v>
                </c:pt>
                <c:pt idx="1194">
                  <c:v>19</c:v>
                </c:pt>
                <c:pt idx="1195">
                  <c:v>15</c:v>
                </c:pt>
                <c:pt idx="1196">
                  <c:v>19</c:v>
                </c:pt>
                <c:pt idx="1197">
                  <c:v>16</c:v>
                </c:pt>
                <c:pt idx="1198">
                  <c:v>16</c:v>
                </c:pt>
                <c:pt idx="1199">
                  <c:v>15</c:v>
                </c:pt>
                <c:pt idx="1200">
                  <c:v>16</c:v>
                </c:pt>
                <c:pt idx="1201">
                  <c:v>16</c:v>
                </c:pt>
                <c:pt idx="1202">
                  <c:v>16</c:v>
                </c:pt>
                <c:pt idx="1203">
                  <c:v>17</c:v>
                </c:pt>
                <c:pt idx="1204">
                  <c:v>17</c:v>
                </c:pt>
                <c:pt idx="1205">
                  <c:v>16</c:v>
                </c:pt>
                <c:pt idx="1206">
                  <c:v>16</c:v>
                </c:pt>
                <c:pt idx="1207">
                  <c:v>18</c:v>
                </c:pt>
                <c:pt idx="1208">
                  <c:v>15</c:v>
                </c:pt>
                <c:pt idx="1209">
                  <c:v>20</c:v>
                </c:pt>
                <c:pt idx="1210">
                  <c:v>16</c:v>
                </c:pt>
                <c:pt idx="1211">
                  <c:v>16</c:v>
                </c:pt>
                <c:pt idx="1212">
                  <c:v>15</c:v>
                </c:pt>
                <c:pt idx="1213">
                  <c:v>15</c:v>
                </c:pt>
                <c:pt idx="1214">
                  <c:v>15</c:v>
                </c:pt>
                <c:pt idx="1215">
                  <c:v>15</c:v>
                </c:pt>
                <c:pt idx="1216">
                  <c:v>20</c:v>
                </c:pt>
                <c:pt idx="1217">
                  <c:v>18</c:v>
                </c:pt>
                <c:pt idx="1218">
                  <c:v>17</c:v>
                </c:pt>
                <c:pt idx="1219">
                  <c:v>15</c:v>
                </c:pt>
                <c:pt idx="1220">
                  <c:v>16</c:v>
                </c:pt>
                <c:pt idx="1221">
                  <c:v>18</c:v>
                </c:pt>
                <c:pt idx="1222">
                  <c:v>20</c:v>
                </c:pt>
                <c:pt idx="1223">
                  <c:v>16</c:v>
                </c:pt>
                <c:pt idx="1224">
                  <c:v>20</c:v>
                </c:pt>
                <c:pt idx="1225">
                  <c:v>17</c:v>
                </c:pt>
                <c:pt idx="1226">
                  <c:v>20</c:v>
                </c:pt>
                <c:pt idx="1227">
                  <c:v>19</c:v>
                </c:pt>
                <c:pt idx="1228">
                  <c:v>15</c:v>
                </c:pt>
                <c:pt idx="1229">
                  <c:v>16</c:v>
                </c:pt>
                <c:pt idx="1230">
                  <c:v>19</c:v>
                </c:pt>
                <c:pt idx="1231">
                  <c:v>16</c:v>
                </c:pt>
                <c:pt idx="1232">
                  <c:v>15</c:v>
                </c:pt>
                <c:pt idx="1233">
                  <c:v>15</c:v>
                </c:pt>
                <c:pt idx="1234">
                  <c:v>20</c:v>
                </c:pt>
                <c:pt idx="1235">
                  <c:v>16</c:v>
                </c:pt>
                <c:pt idx="1236">
                  <c:v>18</c:v>
                </c:pt>
                <c:pt idx="1237">
                  <c:v>21</c:v>
                </c:pt>
                <c:pt idx="1238">
                  <c:v>19</c:v>
                </c:pt>
                <c:pt idx="1239">
                  <c:v>20</c:v>
                </c:pt>
                <c:pt idx="1240">
                  <c:v>16</c:v>
                </c:pt>
                <c:pt idx="1241">
                  <c:v>18</c:v>
                </c:pt>
                <c:pt idx="1242">
                  <c:v>18</c:v>
                </c:pt>
                <c:pt idx="1243">
                  <c:v>15</c:v>
                </c:pt>
                <c:pt idx="1244">
                  <c:v>19</c:v>
                </c:pt>
                <c:pt idx="1245">
                  <c:v>21</c:v>
                </c:pt>
                <c:pt idx="1246">
                  <c:v>16</c:v>
                </c:pt>
                <c:pt idx="1247">
                  <c:v>15</c:v>
                </c:pt>
                <c:pt idx="1248">
                  <c:v>22</c:v>
                </c:pt>
                <c:pt idx="1249">
                  <c:v>19</c:v>
                </c:pt>
                <c:pt idx="1250">
                  <c:v>20</c:v>
                </c:pt>
                <c:pt idx="1251">
                  <c:v>19</c:v>
                </c:pt>
                <c:pt idx="1252">
                  <c:v>21</c:v>
                </c:pt>
                <c:pt idx="1253">
                  <c:v>18</c:v>
                </c:pt>
                <c:pt idx="1254">
                  <c:v>18</c:v>
                </c:pt>
                <c:pt idx="1255">
                  <c:v>15</c:v>
                </c:pt>
                <c:pt idx="1256">
                  <c:v>18</c:v>
                </c:pt>
                <c:pt idx="1257">
                  <c:v>17</c:v>
                </c:pt>
                <c:pt idx="1258">
                  <c:v>22</c:v>
                </c:pt>
                <c:pt idx="1259">
                  <c:v>17</c:v>
                </c:pt>
                <c:pt idx="1260">
                  <c:v>16</c:v>
                </c:pt>
                <c:pt idx="1261">
                  <c:v>19</c:v>
                </c:pt>
                <c:pt idx="1262">
                  <c:v>16</c:v>
                </c:pt>
                <c:pt idx="1263">
                  <c:v>15</c:v>
                </c:pt>
                <c:pt idx="1264">
                  <c:v>15</c:v>
                </c:pt>
                <c:pt idx="1265">
                  <c:v>16</c:v>
                </c:pt>
                <c:pt idx="1266">
                  <c:v>17</c:v>
                </c:pt>
                <c:pt idx="1267">
                  <c:v>16</c:v>
                </c:pt>
                <c:pt idx="1268">
                  <c:v>20</c:v>
                </c:pt>
                <c:pt idx="1269">
                  <c:v>18</c:v>
                </c:pt>
                <c:pt idx="1270">
                  <c:v>15</c:v>
                </c:pt>
                <c:pt idx="1271">
                  <c:v>16</c:v>
                </c:pt>
                <c:pt idx="1272">
                  <c:v>14</c:v>
                </c:pt>
                <c:pt idx="1273">
                  <c:v>16</c:v>
                </c:pt>
                <c:pt idx="1274">
                  <c:v>13</c:v>
                </c:pt>
                <c:pt idx="1275">
                  <c:v>16</c:v>
                </c:pt>
                <c:pt idx="1276">
                  <c:v>15</c:v>
                </c:pt>
                <c:pt idx="1277">
                  <c:v>20</c:v>
                </c:pt>
                <c:pt idx="1278">
                  <c:v>15</c:v>
                </c:pt>
                <c:pt idx="1279">
                  <c:v>15</c:v>
                </c:pt>
                <c:pt idx="1280">
                  <c:v>15</c:v>
                </c:pt>
                <c:pt idx="1281">
                  <c:v>16</c:v>
                </c:pt>
                <c:pt idx="1282">
                  <c:v>15</c:v>
                </c:pt>
                <c:pt idx="1283">
                  <c:v>15</c:v>
                </c:pt>
                <c:pt idx="1284">
                  <c:v>19</c:v>
                </c:pt>
                <c:pt idx="1285">
                  <c:v>20</c:v>
                </c:pt>
                <c:pt idx="1286">
                  <c:v>15</c:v>
                </c:pt>
                <c:pt idx="1287">
                  <c:v>17</c:v>
                </c:pt>
                <c:pt idx="1288">
                  <c:v>15</c:v>
                </c:pt>
                <c:pt idx="1289">
                  <c:v>15</c:v>
                </c:pt>
                <c:pt idx="1290">
                  <c:v>14</c:v>
                </c:pt>
                <c:pt idx="1291">
                  <c:v>15</c:v>
                </c:pt>
                <c:pt idx="1292">
                  <c:v>22</c:v>
                </c:pt>
                <c:pt idx="1293">
                  <c:v>15</c:v>
                </c:pt>
                <c:pt idx="1294">
                  <c:v>20</c:v>
                </c:pt>
                <c:pt idx="1295">
                  <c:v>16</c:v>
                </c:pt>
                <c:pt idx="1296">
                  <c:v>15</c:v>
                </c:pt>
                <c:pt idx="1297">
                  <c:v>17</c:v>
                </c:pt>
                <c:pt idx="1298">
                  <c:v>18</c:v>
                </c:pt>
                <c:pt idx="1299">
                  <c:v>15</c:v>
                </c:pt>
                <c:pt idx="1300">
                  <c:v>17</c:v>
                </c:pt>
                <c:pt idx="1301">
                  <c:v>15</c:v>
                </c:pt>
                <c:pt idx="1302">
                  <c:v>15</c:v>
                </c:pt>
                <c:pt idx="1303">
                  <c:v>15</c:v>
                </c:pt>
                <c:pt idx="1304">
                  <c:v>20</c:v>
                </c:pt>
                <c:pt idx="1305">
                  <c:v>16</c:v>
                </c:pt>
                <c:pt idx="1306">
                  <c:v>21</c:v>
                </c:pt>
                <c:pt idx="1307">
                  <c:v>18</c:v>
                </c:pt>
                <c:pt idx="1308">
                  <c:v>18</c:v>
                </c:pt>
                <c:pt idx="1309">
                  <c:v>22</c:v>
                </c:pt>
                <c:pt idx="1310">
                  <c:v>16</c:v>
                </c:pt>
                <c:pt idx="1311">
                  <c:v>22</c:v>
                </c:pt>
                <c:pt idx="1312">
                  <c:v>15</c:v>
                </c:pt>
                <c:pt idx="1313">
                  <c:v>16</c:v>
                </c:pt>
                <c:pt idx="1314">
                  <c:v>20</c:v>
                </c:pt>
                <c:pt idx="1315">
                  <c:v>15</c:v>
                </c:pt>
                <c:pt idx="1316">
                  <c:v>19</c:v>
                </c:pt>
                <c:pt idx="1317">
                  <c:v>20</c:v>
                </c:pt>
                <c:pt idx="1318">
                  <c:v>20</c:v>
                </c:pt>
                <c:pt idx="1319">
                  <c:v>21</c:v>
                </c:pt>
                <c:pt idx="1320">
                  <c:v>18</c:v>
                </c:pt>
                <c:pt idx="1321">
                  <c:v>15</c:v>
                </c:pt>
                <c:pt idx="1322">
                  <c:v>16</c:v>
                </c:pt>
                <c:pt idx="1323">
                  <c:v>15</c:v>
                </c:pt>
                <c:pt idx="1324">
                  <c:v>15</c:v>
                </c:pt>
                <c:pt idx="1325">
                  <c:v>15</c:v>
                </c:pt>
                <c:pt idx="1326">
                  <c:v>16</c:v>
                </c:pt>
                <c:pt idx="1327">
                  <c:v>20</c:v>
                </c:pt>
                <c:pt idx="1328">
                  <c:v>21</c:v>
                </c:pt>
                <c:pt idx="1329">
                  <c:v>19</c:v>
                </c:pt>
                <c:pt idx="1330">
                  <c:v>18</c:v>
                </c:pt>
                <c:pt idx="1331">
                  <c:v>15</c:v>
                </c:pt>
                <c:pt idx="1332">
                  <c:v>16</c:v>
                </c:pt>
                <c:pt idx="1333">
                  <c:v>15</c:v>
                </c:pt>
                <c:pt idx="1334">
                  <c:v>20</c:v>
                </c:pt>
                <c:pt idx="1335">
                  <c:v>19</c:v>
                </c:pt>
                <c:pt idx="1336">
                  <c:v>15</c:v>
                </c:pt>
                <c:pt idx="1337">
                  <c:v>20</c:v>
                </c:pt>
                <c:pt idx="1338">
                  <c:v>15</c:v>
                </c:pt>
                <c:pt idx="1339">
                  <c:v>17</c:v>
                </c:pt>
                <c:pt idx="1340">
                  <c:v>17</c:v>
                </c:pt>
                <c:pt idx="1341">
                  <c:v>15</c:v>
                </c:pt>
                <c:pt idx="1342">
                  <c:v>18</c:v>
                </c:pt>
                <c:pt idx="1343">
                  <c:v>15</c:v>
                </c:pt>
                <c:pt idx="1344">
                  <c:v>15</c:v>
                </c:pt>
                <c:pt idx="1345">
                  <c:v>16</c:v>
                </c:pt>
                <c:pt idx="1346">
                  <c:v>15</c:v>
                </c:pt>
                <c:pt idx="1347">
                  <c:v>16</c:v>
                </c:pt>
                <c:pt idx="1348">
                  <c:v>16</c:v>
                </c:pt>
                <c:pt idx="1349">
                  <c:v>16</c:v>
                </c:pt>
                <c:pt idx="1350">
                  <c:v>16</c:v>
                </c:pt>
                <c:pt idx="1351">
                  <c:v>18</c:v>
                </c:pt>
                <c:pt idx="1352">
                  <c:v>17</c:v>
                </c:pt>
                <c:pt idx="1353">
                  <c:v>15</c:v>
                </c:pt>
                <c:pt idx="1354">
                  <c:v>19</c:v>
                </c:pt>
                <c:pt idx="1355">
                  <c:v>21</c:v>
                </c:pt>
                <c:pt idx="1356">
                  <c:v>20</c:v>
                </c:pt>
                <c:pt idx="1357">
                  <c:v>20</c:v>
                </c:pt>
                <c:pt idx="1358">
                  <c:v>15</c:v>
                </c:pt>
                <c:pt idx="1359">
                  <c:v>22</c:v>
                </c:pt>
                <c:pt idx="1360">
                  <c:v>17</c:v>
                </c:pt>
                <c:pt idx="1361">
                  <c:v>15</c:v>
                </c:pt>
                <c:pt idx="1362">
                  <c:v>15</c:v>
                </c:pt>
                <c:pt idx="1363">
                  <c:v>22</c:v>
                </c:pt>
                <c:pt idx="1364">
                  <c:v>15</c:v>
                </c:pt>
                <c:pt idx="1365">
                  <c:v>19</c:v>
                </c:pt>
                <c:pt idx="1366">
                  <c:v>16</c:v>
                </c:pt>
                <c:pt idx="1367">
                  <c:v>16</c:v>
                </c:pt>
                <c:pt idx="1368">
                  <c:v>16</c:v>
                </c:pt>
                <c:pt idx="1369">
                  <c:v>18</c:v>
                </c:pt>
                <c:pt idx="1370">
                  <c:v>17</c:v>
                </c:pt>
                <c:pt idx="1371">
                  <c:v>15</c:v>
                </c:pt>
                <c:pt idx="1372">
                  <c:v>15</c:v>
                </c:pt>
                <c:pt idx="1373">
                  <c:v>19</c:v>
                </c:pt>
                <c:pt idx="1374">
                  <c:v>15</c:v>
                </c:pt>
                <c:pt idx="1375">
                  <c:v>16</c:v>
                </c:pt>
                <c:pt idx="1376">
                  <c:v>16</c:v>
                </c:pt>
                <c:pt idx="1377">
                  <c:v>16</c:v>
                </c:pt>
                <c:pt idx="1378">
                  <c:v>16</c:v>
                </c:pt>
                <c:pt idx="1379">
                  <c:v>22</c:v>
                </c:pt>
                <c:pt idx="1380">
                  <c:v>15</c:v>
                </c:pt>
                <c:pt idx="1381">
                  <c:v>18</c:v>
                </c:pt>
                <c:pt idx="1382">
                  <c:v>15</c:v>
                </c:pt>
                <c:pt idx="1383">
                  <c:v>15</c:v>
                </c:pt>
                <c:pt idx="1384">
                  <c:v>16</c:v>
                </c:pt>
                <c:pt idx="1385">
                  <c:v>15</c:v>
                </c:pt>
                <c:pt idx="1386">
                  <c:v>18</c:v>
                </c:pt>
                <c:pt idx="1387">
                  <c:v>20</c:v>
                </c:pt>
                <c:pt idx="1388">
                  <c:v>22</c:v>
                </c:pt>
                <c:pt idx="1389">
                  <c:v>18</c:v>
                </c:pt>
                <c:pt idx="1390">
                  <c:v>19</c:v>
                </c:pt>
                <c:pt idx="1391">
                  <c:v>15</c:v>
                </c:pt>
                <c:pt idx="1392">
                  <c:v>20</c:v>
                </c:pt>
                <c:pt idx="1393">
                  <c:v>16</c:v>
                </c:pt>
                <c:pt idx="1394">
                  <c:v>22</c:v>
                </c:pt>
                <c:pt idx="1395">
                  <c:v>16</c:v>
                </c:pt>
                <c:pt idx="1396">
                  <c:v>21</c:v>
                </c:pt>
                <c:pt idx="1397">
                  <c:v>21</c:v>
                </c:pt>
                <c:pt idx="1398">
                  <c:v>18</c:v>
                </c:pt>
                <c:pt idx="1399">
                  <c:v>15</c:v>
                </c:pt>
                <c:pt idx="1400">
                  <c:v>20</c:v>
                </c:pt>
                <c:pt idx="1401">
                  <c:v>17</c:v>
                </c:pt>
                <c:pt idx="1402">
                  <c:v>17</c:v>
                </c:pt>
                <c:pt idx="1403">
                  <c:v>20</c:v>
                </c:pt>
                <c:pt idx="1404">
                  <c:v>21</c:v>
                </c:pt>
                <c:pt idx="1405">
                  <c:v>15</c:v>
                </c:pt>
                <c:pt idx="1406">
                  <c:v>14</c:v>
                </c:pt>
                <c:pt idx="1407">
                  <c:v>17</c:v>
                </c:pt>
                <c:pt idx="1408">
                  <c:v>20</c:v>
                </c:pt>
                <c:pt idx="1409">
                  <c:v>16</c:v>
                </c:pt>
                <c:pt idx="1410">
                  <c:v>16</c:v>
                </c:pt>
                <c:pt idx="1411">
                  <c:v>17</c:v>
                </c:pt>
                <c:pt idx="1412">
                  <c:v>17</c:v>
                </c:pt>
                <c:pt idx="1413">
                  <c:v>15</c:v>
                </c:pt>
                <c:pt idx="1414">
                  <c:v>15</c:v>
                </c:pt>
                <c:pt idx="1415">
                  <c:v>17</c:v>
                </c:pt>
                <c:pt idx="1416">
                  <c:v>16</c:v>
                </c:pt>
                <c:pt idx="1417">
                  <c:v>20</c:v>
                </c:pt>
                <c:pt idx="1418">
                  <c:v>15</c:v>
                </c:pt>
                <c:pt idx="1419">
                  <c:v>16</c:v>
                </c:pt>
                <c:pt idx="1420">
                  <c:v>16</c:v>
                </c:pt>
                <c:pt idx="1421">
                  <c:v>15</c:v>
                </c:pt>
                <c:pt idx="1422">
                  <c:v>19</c:v>
                </c:pt>
                <c:pt idx="1423">
                  <c:v>15</c:v>
                </c:pt>
                <c:pt idx="1424">
                  <c:v>17</c:v>
                </c:pt>
                <c:pt idx="1425">
                  <c:v>19</c:v>
                </c:pt>
                <c:pt idx="1426">
                  <c:v>17</c:v>
                </c:pt>
                <c:pt idx="1427">
                  <c:v>16</c:v>
                </c:pt>
                <c:pt idx="1428">
                  <c:v>20</c:v>
                </c:pt>
                <c:pt idx="1429">
                  <c:v>20</c:v>
                </c:pt>
                <c:pt idx="1430">
                  <c:v>15</c:v>
                </c:pt>
                <c:pt idx="1431">
                  <c:v>16</c:v>
                </c:pt>
                <c:pt idx="1432">
                  <c:v>19</c:v>
                </c:pt>
                <c:pt idx="1433">
                  <c:v>20</c:v>
                </c:pt>
                <c:pt idx="1434">
                  <c:v>15</c:v>
                </c:pt>
                <c:pt idx="1435">
                  <c:v>17</c:v>
                </c:pt>
                <c:pt idx="1436">
                  <c:v>16</c:v>
                </c:pt>
                <c:pt idx="1437">
                  <c:v>15</c:v>
                </c:pt>
                <c:pt idx="1438">
                  <c:v>16</c:v>
                </c:pt>
                <c:pt idx="1439">
                  <c:v>15</c:v>
                </c:pt>
                <c:pt idx="1440">
                  <c:v>18</c:v>
                </c:pt>
                <c:pt idx="1441">
                  <c:v>18</c:v>
                </c:pt>
                <c:pt idx="1442">
                  <c:v>11</c:v>
                </c:pt>
                <c:pt idx="1443">
                  <c:v>18</c:v>
                </c:pt>
                <c:pt idx="1444">
                  <c:v>16</c:v>
                </c:pt>
                <c:pt idx="1445">
                  <c:v>18</c:v>
                </c:pt>
                <c:pt idx="1446">
                  <c:v>15</c:v>
                </c:pt>
                <c:pt idx="1447">
                  <c:v>16</c:v>
                </c:pt>
                <c:pt idx="1448">
                  <c:v>15</c:v>
                </c:pt>
                <c:pt idx="1449">
                  <c:v>15</c:v>
                </c:pt>
                <c:pt idx="1450">
                  <c:v>17</c:v>
                </c:pt>
                <c:pt idx="1451">
                  <c:v>15</c:v>
                </c:pt>
                <c:pt idx="1452">
                  <c:v>17</c:v>
                </c:pt>
                <c:pt idx="1453">
                  <c:v>22</c:v>
                </c:pt>
                <c:pt idx="1454">
                  <c:v>16</c:v>
                </c:pt>
                <c:pt idx="1455">
                  <c:v>15</c:v>
                </c:pt>
                <c:pt idx="1456">
                  <c:v>20</c:v>
                </c:pt>
                <c:pt idx="1457">
                  <c:v>15</c:v>
                </c:pt>
                <c:pt idx="1458">
                  <c:v>15</c:v>
                </c:pt>
                <c:pt idx="1459">
                  <c:v>14</c:v>
                </c:pt>
                <c:pt idx="1460">
                  <c:v>17</c:v>
                </c:pt>
                <c:pt idx="1461">
                  <c:v>18</c:v>
                </c:pt>
                <c:pt idx="1462">
                  <c:v>20</c:v>
                </c:pt>
                <c:pt idx="1463">
                  <c:v>16</c:v>
                </c:pt>
                <c:pt idx="1464">
                  <c:v>15</c:v>
                </c:pt>
                <c:pt idx="1465">
                  <c:v>17</c:v>
                </c:pt>
                <c:pt idx="1466">
                  <c:v>16</c:v>
                </c:pt>
                <c:pt idx="1467">
                  <c:v>18</c:v>
                </c:pt>
                <c:pt idx="1468">
                  <c:v>15</c:v>
                </c:pt>
                <c:pt idx="1469">
                  <c:v>16</c:v>
                </c:pt>
                <c:pt idx="1470">
                  <c:v>18</c:v>
                </c:pt>
                <c:pt idx="1471">
                  <c:v>21</c:v>
                </c:pt>
                <c:pt idx="1472">
                  <c:v>14</c:v>
                </c:pt>
                <c:pt idx="1473">
                  <c:v>16</c:v>
                </c:pt>
                <c:pt idx="1474">
                  <c:v>15</c:v>
                </c:pt>
                <c:pt idx="1475">
                  <c:v>15</c:v>
                </c:pt>
                <c:pt idx="1476">
                  <c:v>15</c:v>
                </c:pt>
                <c:pt idx="1477">
                  <c:v>18</c:v>
                </c:pt>
                <c:pt idx="1478">
                  <c:v>18</c:v>
                </c:pt>
                <c:pt idx="1479">
                  <c:v>18</c:v>
                </c:pt>
                <c:pt idx="1480">
                  <c:v>16</c:v>
                </c:pt>
                <c:pt idx="1481">
                  <c:v>22</c:v>
                </c:pt>
                <c:pt idx="1482">
                  <c:v>16</c:v>
                </c:pt>
                <c:pt idx="1483">
                  <c:v>16</c:v>
                </c:pt>
                <c:pt idx="1484">
                  <c:v>16</c:v>
                </c:pt>
                <c:pt idx="1485">
                  <c:v>16</c:v>
                </c:pt>
                <c:pt idx="1486">
                  <c:v>16</c:v>
                </c:pt>
                <c:pt idx="1487">
                  <c:v>20</c:v>
                </c:pt>
                <c:pt idx="1488">
                  <c:v>18</c:v>
                </c:pt>
                <c:pt idx="1489">
                  <c:v>20</c:v>
                </c:pt>
                <c:pt idx="1490">
                  <c:v>19</c:v>
                </c:pt>
                <c:pt idx="1491">
                  <c:v>17</c:v>
                </c:pt>
                <c:pt idx="1492">
                  <c:v>17</c:v>
                </c:pt>
                <c:pt idx="1493">
                  <c:v>18</c:v>
                </c:pt>
                <c:pt idx="1494">
                  <c:v>15</c:v>
                </c:pt>
                <c:pt idx="1495">
                  <c:v>16</c:v>
                </c:pt>
                <c:pt idx="1496">
                  <c:v>17</c:v>
                </c:pt>
                <c:pt idx="1497">
                  <c:v>18</c:v>
                </c:pt>
                <c:pt idx="1498">
                  <c:v>21</c:v>
                </c:pt>
                <c:pt idx="1499">
                  <c:v>17</c:v>
                </c:pt>
                <c:pt idx="1500">
                  <c:v>18</c:v>
                </c:pt>
                <c:pt idx="1501">
                  <c:v>19</c:v>
                </c:pt>
                <c:pt idx="1502">
                  <c:v>16</c:v>
                </c:pt>
                <c:pt idx="1503">
                  <c:v>16</c:v>
                </c:pt>
                <c:pt idx="1504">
                  <c:v>16</c:v>
                </c:pt>
                <c:pt idx="1505">
                  <c:v>21</c:v>
                </c:pt>
                <c:pt idx="1506">
                  <c:v>20</c:v>
                </c:pt>
                <c:pt idx="1507">
                  <c:v>16</c:v>
                </c:pt>
                <c:pt idx="1508">
                  <c:v>18</c:v>
                </c:pt>
                <c:pt idx="1509">
                  <c:v>15</c:v>
                </c:pt>
                <c:pt idx="1510">
                  <c:v>17</c:v>
                </c:pt>
                <c:pt idx="1511">
                  <c:v>17</c:v>
                </c:pt>
                <c:pt idx="1512">
                  <c:v>16</c:v>
                </c:pt>
                <c:pt idx="1513">
                  <c:v>16</c:v>
                </c:pt>
                <c:pt idx="1514">
                  <c:v>17</c:v>
                </c:pt>
                <c:pt idx="1515">
                  <c:v>20</c:v>
                </c:pt>
                <c:pt idx="1516">
                  <c:v>19</c:v>
                </c:pt>
                <c:pt idx="1517">
                  <c:v>15</c:v>
                </c:pt>
                <c:pt idx="1518">
                  <c:v>19</c:v>
                </c:pt>
                <c:pt idx="1519">
                  <c:v>17</c:v>
                </c:pt>
                <c:pt idx="1520">
                  <c:v>17</c:v>
                </c:pt>
                <c:pt idx="1521">
                  <c:v>16</c:v>
                </c:pt>
                <c:pt idx="1522">
                  <c:v>23</c:v>
                </c:pt>
                <c:pt idx="1523">
                  <c:v>17</c:v>
                </c:pt>
                <c:pt idx="1524">
                  <c:v>17</c:v>
                </c:pt>
                <c:pt idx="1525">
                  <c:v>20</c:v>
                </c:pt>
                <c:pt idx="1526">
                  <c:v>20</c:v>
                </c:pt>
                <c:pt idx="1527">
                  <c:v>16</c:v>
                </c:pt>
                <c:pt idx="1528">
                  <c:v>17</c:v>
                </c:pt>
                <c:pt idx="1529">
                  <c:v>17</c:v>
                </c:pt>
                <c:pt idx="1530">
                  <c:v>16</c:v>
                </c:pt>
                <c:pt idx="1531">
                  <c:v>15</c:v>
                </c:pt>
                <c:pt idx="1532">
                  <c:v>15</c:v>
                </c:pt>
                <c:pt idx="1533">
                  <c:v>15</c:v>
                </c:pt>
                <c:pt idx="1534">
                  <c:v>15</c:v>
                </c:pt>
                <c:pt idx="1535">
                  <c:v>15</c:v>
                </c:pt>
                <c:pt idx="1536">
                  <c:v>16</c:v>
                </c:pt>
                <c:pt idx="1537">
                  <c:v>19</c:v>
                </c:pt>
                <c:pt idx="1538">
                  <c:v>15</c:v>
                </c:pt>
                <c:pt idx="1539">
                  <c:v>15</c:v>
                </c:pt>
                <c:pt idx="1540">
                  <c:v>22</c:v>
                </c:pt>
                <c:pt idx="1541">
                  <c:v>16</c:v>
                </c:pt>
                <c:pt idx="1542">
                  <c:v>16</c:v>
                </c:pt>
                <c:pt idx="1543">
                  <c:v>15</c:v>
                </c:pt>
                <c:pt idx="1544">
                  <c:v>15</c:v>
                </c:pt>
                <c:pt idx="1545">
                  <c:v>15</c:v>
                </c:pt>
                <c:pt idx="1546">
                  <c:v>16</c:v>
                </c:pt>
                <c:pt idx="1547">
                  <c:v>16</c:v>
                </c:pt>
                <c:pt idx="1548">
                  <c:v>20</c:v>
                </c:pt>
                <c:pt idx="1549">
                  <c:v>18</c:v>
                </c:pt>
                <c:pt idx="1550">
                  <c:v>14</c:v>
                </c:pt>
                <c:pt idx="1551">
                  <c:v>17</c:v>
                </c:pt>
                <c:pt idx="1552">
                  <c:v>21</c:v>
                </c:pt>
                <c:pt idx="1553">
                  <c:v>17</c:v>
                </c:pt>
                <c:pt idx="1554">
                  <c:v>16</c:v>
                </c:pt>
                <c:pt idx="1555">
                  <c:v>19</c:v>
                </c:pt>
                <c:pt idx="1556">
                  <c:v>13</c:v>
                </c:pt>
                <c:pt idx="1557">
                  <c:v>16</c:v>
                </c:pt>
                <c:pt idx="1558">
                  <c:v>18</c:v>
                </c:pt>
                <c:pt idx="1559">
                  <c:v>15</c:v>
                </c:pt>
                <c:pt idx="1560">
                  <c:v>18</c:v>
                </c:pt>
                <c:pt idx="1561">
                  <c:v>20</c:v>
                </c:pt>
                <c:pt idx="1562">
                  <c:v>15</c:v>
                </c:pt>
                <c:pt idx="1563">
                  <c:v>19</c:v>
                </c:pt>
                <c:pt idx="1564">
                  <c:v>16</c:v>
                </c:pt>
                <c:pt idx="1565">
                  <c:v>15</c:v>
                </c:pt>
                <c:pt idx="1566">
                  <c:v>22</c:v>
                </c:pt>
                <c:pt idx="1567">
                  <c:v>18</c:v>
                </c:pt>
                <c:pt idx="1568">
                  <c:v>15</c:v>
                </c:pt>
                <c:pt idx="1569">
                  <c:v>15</c:v>
                </c:pt>
                <c:pt idx="1570">
                  <c:v>16</c:v>
                </c:pt>
                <c:pt idx="1571">
                  <c:v>17</c:v>
                </c:pt>
                <c:pt idx="1572">
                  <c:v>15</c:v>
                </c:pt>
                <c:pt idx="1573">
                  <c:v>21</c:v>
                </c:pt>
                <c:pt idx="1574">
                  <c:v>16</c:v>
                </c:pt>
                <c:pt idx="1575">
                  <c:v>15</c:v>
                </c:pt>
                <c:pt idx="1576">
                  <c:v>15</c:v>
                </c:pt>
                <c:pt idx="1577">
                  <c:v>16</c:v>
                </c:pt>
                <c:pt idx="1578">
                  <c:v>17</c:v>
                </c:pt>
                <c:pt idx="1579">
                  <c:v>15</c:v>
                </c:pt>
                <c:pt idx="1580">
                  <c:v>15</c:v>
                </c:pt>
                <c:pt idx="1581">
                  <c:v>15</c:v>
                </c:pt>
                <c:pt idx="1582">
                  <c:v>19</c:v>
                </c:pt>
                <c:pt idx="1583">
                  <c:v>16</c:v>
                </c:pt>
                <c:pt idx="1584">
                  <c:v>15</c:v>
                </c:pt>
                <c:pt idx="1585">
                  <c:v>19</c:v>
                </c:pt>
                <c:pt idx="1586">
                  <c:v>19</c:v>
                </c:pt>
                <c:pt idx="1587">
                  <c:v>20</c:v>
                </c:pt>
                <c:pt idx="1588">
                  <c:v>16</c:v>
                </c:pt>
                <c:pt idx="1589">
                  <c:v>17</c:v>
                </c:pt>
                <c:pt idx="1590">
                  <c:v>17</c:v>
                </c:pt>
                <c:pt idx="1591">
                  <c:v>18</c:v>
                </c:pt>
                <c:pt idx="1592">
                  <c:v>19</c:v>
                </c:pt>
                <c:pt idx="1593">
                  <c:v>17</c:v>
                </c:pt>
                <c:pt idx="1594">
                  <c:v>17</c:v>
                </c:pt>
                <c:pt idx="1595">
                  <c:v>16</c:v>
                </c:pt>
                <c:pt idx="1596">
                  <c:v>20</c:v>
                </c:pt>
                <c:pt idx="1597">
                  <c:v>15</c:v>
                </c:pt>
                <c:pt idx="1598">
                  <c:v>20</c:v>
                </c:pt>
                <c:pt idx="1599">
                  <c:v>19</c:v>
                </c:pt>
                <c:pt idx="1600">
                  <c:v>20</c:v>
                </c:pt>
                <c:pt idx="1601">
                  <c:v>22</c:v>
                </c:pt>
                <c:pt idx="1602">
                  <c:v>20</c:v>
                </c:pt>
                <c:pt idx="1603">
                  <c:v>15</c:v>
                </c:pt>
                <c:pt idx="1604">
                  <c:v>21</c:v>
                </c:pt>
                <c:pt idx="1605">
                  <c:v>16</c:v>
                </c:pt>
                <c:pt idx="1606">
                  <c:v>16</c:v>
                </c:pt>
                <c:pt idx="1607">
                  <c:v>19</c:v>
                </c:pt>
                <c:pt idx="1608">
                  <c:v>16</c:v>
                </c:pt>
                <c:pt idx="1609">
                  <c:v>19</c:v>
                </c:pt>
                <c:pt idx="1610">
                  <c:v>18</c:v>
                </c:pt>
                <c:pt idx="1611">
                  <c:v>19</c:v>
                </c:pt>
                <c:pt idx="1612">
                  <c:v>19</c:v>
                </c:pt>
                <c:pt idx="1613">
                  <c:v>15</c:v>
                </c:pt>
                <c:pt idx="1614">
                  <c:v>17</c:v>
                </c:pt>
                <c:pt idx="1615">
                  <c:v>16</c:v>
                </c:pt>
                <c:pt idx="1616">
                  <c:v>15</c:v>
                </c:pt>
                <c:pt idx="1617">
                  <c:v>18</c:v>
                </c:pt>
                <c:pt idx="1618">
                  <c:v>15</c:v>
                </c:pt>
                <c:pt idx="1619">
                  <c:v>17</c:v>
                </c:pt>
                <c:pt idx="1620">
                  <c:v>16</c:v>
                </c:pt>
                <c:pt idx="1621">
                  <c:v>15</c:v>
                </c:pt>
                <c:pt idx="1622">
                  <c:v>17</c:v>
                </c:pt>
                <c:pt idx="1623">
                  <c:v>16</c:v>
                </c:pt>
                <c:pt idx="1624">
                  <c:v>16</c:v>
                </c:pt>
                <c:pt idx="1625">
                  <c:v>20</c:v>
                </c:pt>
                <c:pt idx="1626">
                  <c:v>15</c:v>
                </c:pt>
                <c:pt idx="1627">
                  <c:v>15</c:v>
                </c:pt>
                <c:pt idx="1628">
                  <c:v>16</c:v>
                </c:pt>
                <c:pt idx="1629">
                  <c:v>16</c:v>
                </c:pt>
                <c:pt idx="1630">
                  <c:v>24</c:v>
                </c:pt>
                <c:pt idx="1631">
                  <c:v>16</c:v>
                </c:pt>
                <c:pt idx="1632">
                  <c:v>19</c:v>
                </c:pt>
                <c:pt idx="1633">
                  <c:v>20</c:v>
                </c:pt>
                <c:pt idx="1634">
                  <c:v>18</c:v>
                </c:pt>
                <c:pt idx="1635">
                  <c:v>18</c:v>
                </c:pt>
                <c:pt idx="1636">
                  <c:v>15</c:v>
                </c:pt>
                <c:pt idx="1637">
                  <c:v>16</c:v>
                </c:pt>
                <c:pt idx="1638">
                  <c:v>16</c:v>
                </c:pt>
                <c:pt idx="1639">
                  <c:v>16</c:v>
                </c:pt>
                <c:pt idx="1640">
                  <c:v>15</c:v>
                </c:pt>
                <c:pt idx="1641">
                  <c:v>18</c:v>
                </c:pt>
                <c:pt idx="1642">
                  <c:v>18</c:v>
                </c:pt>
                <c:pt idx="1643">
                  <c:v>20</c:v>
                </c:pt>
                <c:pt idx="1644">
                  <c:v>19</c:v>
                </c:pt>
                <c:pt idx="1645">
                  <c:v>16</c:v>
                </c:pt>
                <c:pt idx="1646">
                  <c:v>20</c:v>
                </c:pt>
                <c:pt idx="1647">
                  <c:v>18</c:v>
                </c:pt>
                <c:pt idx="1648">
                  <c:v>18</c:v>
                </c:pt>
                <c:pt idx="1649">
                  <c:v>18</c:v>
                </c:pt>
                <c:pt idx="1650">
                  <c:v>20</c:v>
                </c:pt>
                <c:pt idx="1651">
                  <c:v>15</c:v>
                </c:pt>
                <c:pt idx="1652">
                  <c:v>16</c:v>
                </c:pt>
                <c:pt idx="1653">
                  <c:v>19</c:v>
                </c:pt>
                <c:pt idx="1654">
                  <c:v>16</c:v>
                </c:pt>
                <c:pt idx="1655">
                  <c:v>16</c:v>
                </c:pt>
                <c:pt idx="1656">
                  <c:v>15</c:v>
                </c:pt>
                <c:pt idx="1657">
                  <c:v>20</c:v>
                </c:pt>
                <c:pt idx="1658">
                  <c:v>16</c:v>
                </c:pt>
                <c:pt idx="1659">
                  <c:v>13</c:v>
                </c:pt>
                <c:pt idx="1660">
                  <c:v>16</c:v>
                </c:pt>
                <c:pt idx="1661">
                  <c:v>21</c:v>
                </c:pt>
                <c:pt idx="1662">
                  <c:v>18</c:v>
                </c:pt>
                <c:pt idx="1663">
                  <c:v>17</c:v>
                </c:pt>
                <c:pt idx="1664">
                  <c:v>13</c:v>
                </c:pt>
                <c:pt idx="1665">
                  <c:v>16</c:v>
                </c:pt>
                <c:pt idx="1666">
                  <c:v>16</c:v>
                </c:pt>
                <c:pt idx="1667">
                  <c:v>19</c:v>
                </c:pt>
                <c:pt idx="1668">
                  <c:v>15</c:v>
                </c:pt>
                <c:pt idx="1669">
                  <c:v>16</c:v>
                </c:pt>
                <c:pt idx="1670">
                  <c:v>16</c:v>
                </c:pt>
                <c:pt idx="1671">
                  <c:v>13</c:v>
                </c:pt>
                <c:pt idx="1672">
                  <c:v>20</c:v>
                </c:pt>
                <c:pt idx="1673">
                  <c:v>18</c:v>
                </c:pt>
                <c:pt idx="1674">
                  <c:v>17</c:v>
                </c:pt>
                <c:pt idx="1675">
                  <c:v>15</c:v>
                </c:pt>
                <c:pt idx="1676">
                  <c:v>15</c:v>
                </c:pt>
                <c:pt idx="1677">
                  <c:v>15</c:v>
                </c:pt>
                <c:pt idx="1678">
                  <c:v>20</c:v>
                </c:pt>
                <c:pt idx="1679">
                  <c:v>22</c:v>
                </c:pt>
                <c:pt idx="1680">
                  <c:v>16</c:v>
                </c:pt>
                <c:pt idx="1681">
                  <c:v>15</c:v>
                </c:pt>
                <c:pt idx="1682">
                  <c:v>19</c:v>
                </c:pt>
                <c:pt idx="1683">
                  <c:v>20</c:v>
                </c:pt>
                <c:pt idx="1684">
                  <c:v>15</c:v>
                </c:pt>
                <c:pt idx="1685">
                  <c:v>17</c:v>
                </c:pt>
                <c:pt idx="1686">
                  <c:v>20</c:v>
                </c:pt>
                <c:pt idx="1687">
                  <c:v>15</c:v>
                </c:pt>
                <c:pt idx="1688">
                  <c:v>16</c:v>
                </c:pt>
                <c:pt idx="1689">
                  <c:v>15</c:v>
                </c:pt>
                <c:pt idx="1690">
                  <c:v>15</c:v>
                </c:pt>
                <c:pt idx="1691">
                  <c:v>15</c:v>
                </c:pt>
                <c:pt idx="1692">
                  <c:v>15</c:v>
                </c:pt>
                <c:pt idx="1693">
                  <c:v>16</c:v>
                </c:pt>
                <c:pt idx="1694">
                  <c:v>16</c:v>
                </c:pt>
                <c:pt idx="1695">
                  <c:v>14</c:v>
                </c:pt>
                <c:pt idx="1696">
                  <c:v>19</c:v>
                </c:pt>
                <c:pt idx="1697">
                  <c:v>15</c:v>
                </c:pt>
                <c:pt idx="1698">
                  <c:v>16</c:v>
                </c:pt>
                <c:pt idx="1699">
                  <c:v>19</c:v>
                </c:pt>
                <c:pt idx="1700">
                  <c:v>16</c:v>
                </c:pt>
                <c:pt idx="1701">
                  <c:v>16</c:v>
                </c:pt>
                <c:pt idx="1702">
                  <c:v>17</c:v>
                </c:pt>
                <c:pt idx="1703">
                  <c:v>22</c:v>
                </c:pt>
                <c:pt idx="1704">
                  <c:v>20</c:v>
                </c:pt>
                <c:pt idx="1705">
                  <c:v>16</c:v>
                </c:pt>
                <c:pt idx="1706">
                  <c:v>16</c:v>
                </c:pt>
                <c:pt idx="1707">
                  <c:v>15</c:v>
                </c:pt>
                <c:pt idx="1708">
                  <c:v>20</c:v>
                </c:pt>
                <c:pt idx="1709">
                  <c:v>17</c:v>
                </c:pt>
                <c:pt idx="1710">
                  <c:v>18</c:v>
                </c:pt>
                <c:pt idx="1711">
                  <c:v>15</c:v>
                </c:pt>
                <c:pt idx="1712">
                  <c:v>19</c:v>
                </c:pt>
                <c:pt idx="1713">
                  <c:v>15</c:v>
                </c:pt>
                <c:pt idx="1714">
                  <c:v>18</c:v>
                </c:pt>
                <c:pt idx="1715">
                  <c:v>16</c:v>
                </c:pt>
                <c:pt idx="1716">
                  <c:v>19</c:v>
                </c:pt>
                <c:pt idx="1717">
                  <c:v>16</c:v>
                </c:pt>
                <c:pt idx="1718">
                  <c:v>19</c:v>
                </c:pt>
                <c:pt idx="1719">
                  <c:v>15</c:v>
                </c:pt>
                <c:pt idx="1720">
                  <c:v>15</c:v>
                </c:pt>
                <c:pt idx="1721">
                  <c:v>20</c:v>
                </c:pt>
                <c:pt idx="1722">
                  <c:v>16</c:v>
                </c:pt>
                <c:pt idx="1723">
                  <c:v>16</c:v>
                </c:pt>
                <c:pt idx="1724">
                  <c:v>15</c:v>
                </c:pt>
                <c:pt idx="1725">
                  <c:v>15</c:v>
                </c:pt>
                <c:pt idx="1726">
                  <c:v>15</c:v>
                </c:pt>
                <c:pt idx="1727">
                  <c:v>22</c:v>
                </c:pt>
                <c:pt idx="1728">
                  <c:v>16</c:v>
                </c:pt>
                <c:pt idx="1729">
                  <c:v>23</c:v>
                </c:pt>
                <c:pt idx="1730">
                  <c:v>18</c:v>
                </c:pt>
                <c:pt idx="1731">
                  <c:v>19</c:v>
                </c:pt>
                <c:pt idx="1732">
                  <c:v>15</c:v>
                </c:pt>
                <c:pt idx="1733">
                  <c:v>16</c:v>
                </c:pt>
                <c:pt idx="1734">
                  <c:v>17</c:v>
                </c:pt>
                <c:pt idx="1735">
                  <c:v>15</c:v>
                </c:pt>
                <c:pt idx="1736">
                  <c:v>23</c:v>
                </c:pt>
                <c:pt idx="1737">
                  <c:v>15</c:v>
                </c:pt>
                <c:pt idx="1738">
                  <c:v>20</c:v>
                </c:pt>
                <c:pt idx="1739">
                  <c:v>20</c:v>
                </c:pt>
                <c:pt idx="1740">
                  <c:v>16</c:v>
                </c:pt>
                <c:pt idx="1741">
                  <c:v>16</c:v>
                </c:pt>
                <c:pt idx="1742">
                  <c:v>15</c:v>
                </c:pt>
                <c:pt idx="1743">
                  <c:v>20</c:v>
                </c:pt>
                <c:pt idx="1744">
                  <c:v>17</c:v>
                </c:pt>
                <c:pt idx="1745">
                  <c:v>15</c:v>
                </c:pt>
                <c:pt idx="1746">
                  <c:v>20</c:v>
                </c:pt>
                <c:pt idx="1747">
                  <c:v>16</c:v>
                </c:pt>
                <c:pt idx="1748">
                  <c:v>20</c:v>
                </c:pt>
                <c:pt idx="1749">
                  <c:v>17</c:v>
                </c:pt>
                <c:pt idx="1750">
                  <c:v>20</c:v>
                </c:pt>
                <c:pt idx="1751">
                  <c:v>16</c:v>
                </c:pt>
                <c:pt idx="1752">
                  <c:v>22</c:v>
                </c:pt>
                <c:pt idx="1753">
                  <c:v>15</c:v>
                </c:pt>
                <c:pt idx="1754">
                  <c:v>15</c:v>
                </c:pt>
                <c:pt idx="1755">
                  <c:v>22</c:v>
                </c:pt>
                <c:pt idx="1756">
                  <c:v>16</c:v>
                </c:pt>
                <c:pt idx="1757">
                  <c:v>15</c:v>
                </c:pt>
                <c:pt idx="1758">
                  <c:v>15</c:v>
                </c:pt>
                <c:pt idx="1759">
                  <c:v>18</c:v>
                </c:pt>
                <c:pt idx="1760">
                  <c:v>17</c:v>
                </c:pt>
                <c:pt idx="1761">
                  <c:v>16</c:v>
                </c:pt>
                <c:pt idx="1762">
                  <c:v>15</c:v>
                </c:pt>
                <c:pt idx="1763">
                  <c:v>16</c:v>
                </c:pt>
                <c:pt idx="1764">
                  <c:v>22</c:v>
                </c:pt>
                <c:pt idx="1765">
                  <c:v>20</c:v>
                </c:pt>
                <c:pt idx="1766">
                  <c:v>21</c:v>
                </c:pt>
                <c:pt idx="1767">
                  <c:v>15</c:v>
                </c:pt>
                <c:pt idx="1768">
                  <c:v>15</c:v>
                </c:pt>
                <c:pt idx="1769">
                  <c:v>20</c:v>
                </c:pt>
                <c:pt idx="1770">
                  <c:v>16</c:v>
                </c:pt>
                <c:pt idx="1771">
                  <c:v>19</c:v>
                </c:pt>
                <c:pt idx="1772">
                  <c:v>16</c:v>
                </c:pt>
                <c:pt idx="1773">
                  <c:v>17</c:v>
                </c:pt>
                <c:pt idx="1774">
                  <c:v>22</c:v>
                </c:pt>
                <c:pt idx="1775">
                  <c:v>17</c:v>
                </c:pt>
                <c:pt idx="1776">
                  <c:v>15</c:v>
                </c:pt>
                <c:pt idx="1777">
                  <c:v>16</c:v>
                </c:pt>
                <c:pt idx="1778">
                  <c:v>15</c:v>
                </c:pt>
                <c:pt idx="1779">
                  <c:v>23</c:v>
                </c:pt>
                <c:pt idx="1780">
                  <c:v>15</c:v>
                </c:pt>
                <c:pt idx="1781">
                  <c:v>16</c:v>
                </c:pt>
                <c:pt idx="1782">
                  <c:v>15</c:v>
                </c:pt>
                <c:pt idx="1783">
                  <c:v>20</c:v>
                </c:pt>
                <c:pt idx="1784">
                  <c:v>18</c:v>
                </c:pt>
                <c:pt idx="1785">
                  <c:v>16</c:v>
                </c:pt>
                <c:pt idx="1786">
                  <c:v>15</c:v>
                </c:pt>
                <c:pt idx="1787">
                  <c:v>17</c:v>
                </c:pt>
                <c:pt idx="1788">
                  <c:v>20</c:v>
                </c:pt>
                <c:pt idx="1789">
                  <c:v>17</c:v>
                </c:pt>
                <c:pt idx="1790">
                  <c:v>19</c:v>
                </c:pt>
                <c:pt idx="1791">
                  <c:v>18</c:v>
                </c:pt>
                <c:pt idx="1792">
                  <c:v>16</c:v>
                </c:pt>
                <c:pt idx="1793">
                  <c:v>20</c:v>
                </c:pt>
                <c:pt idx="1794">
                  <c:v>22</c:v>
                </c:pt>
                <c:pt idx="1795">
                  <c:v>15</c:v>
                </c:pt>
                <c:pt idx="1796">
                  <c:v>19</c:v>
                </c:pt>
                <c:pt idx="1797">
                  <c:v>18</c:v>
                </c:pt>
                <c:pt idx="1798">
                  <c:v>16</c:v>
                </c:pt>
                <c:pt idx="1799">
                  <c:v>23</c:v>
                </c:pt>
                <c:pt idx="1800">
                  <c:v>22</c:v>
                </c:pt>
                <c:pt idx="1801">
                  <c:v>20</c:v>
                </c:pt>
                <c:pt idx="1802">
                  <c:v>20</c:v>
                </c:pt>
                <c:pt idx="1803">
                  <c:v>17</c:v>
                </c:pt>
                <c:pt idx="1804">
                  <c:v>16</c:v>
                </c:pt>
                <c:pt idx="1805">
                  <c:v>19</c:v>
                </c:pt>
                <c:pt idx="1806">
                  <c:v>15</c:v>
                </c:pt>
                <c:pt idx="1807">
                  <c:v>19</c:v>
                </c:pt>
                <c:pt idx="1808">
                  <c:v>16</c:v>
                </c:pt>
                <c:pt idx="1809">
                  <c:v>23</c:v>
                </c:pt>
                <c:pt idx="1810">
                  <c:v>15</c:v>
                </c:pt>
                <c:pt idx="1811">
                  <c:v>21</c:v>
                </c:pt>
                <c:pt idx="1812">
                  <c:v>16</c:v>
                </c:pt>
                <c:pt idx="1813">
                  <c:v>19</c:v>
                </c:pt>
                <c:pt idx="1814">
                  <c:v>17</c:v>
                </c:pt>
                <c:pt idx="1815">
                  <c:v>20</c:v>
                </c:pt>
                <c:pt idx="1816">
                  <c:v>15</c:v>
                </c:pt>
                <c:pt idx="1817">
                  <c:v>20</c:v>
                </c:pt>
                <c:pt idx="1818">
                  <c:v>17</c:v>
                </c:pt>
                <c:pt idx="1819">
                  <c:v>20</c:v>
                </c:pt>
                <c:pt idx="1820">
                  <c:v>16</c:v>
                </c:pt>
                <c:pt idx="1821">
                  <c:v>18</c:v>
                </c:pt>
                <c:pt idx="1822">
                  <c:v>18</c:v>
                </c:pt>
                <c:pt idx="1823">
                  <c:v>15</c:v>
                </c:pt>
                <c:pt idx="1824">
                  <c:v>16</c:v>
                </c:pt>
                <c:pt idx="1825">
                  <c:v>20</c:v>
                </c:pt>
                <c:pt idx="1826">
                  <c:v>16</c:v>
                </c:pt>
                <c:pt idx="1827">
                  <c:v>15</c:v>
                </c:pt>
                <c:pt idx="1828">
                  <c:v>18</c:v>
                </c:pt>
                <c:pt idx="1829">
                  <c:v>16</c:v>
                </c:pt>
                <c:pt idx="1830">
                  <c:v>19</c:v>
                </c:pt>
                <c:pt idx="1831">
                  <c:v>22</c:v>
                </c:pt>
                <c:pt idx="1832">
                  <c:v>22</c:v>
                </c:pt>
                <c:pt idx="1833">
                  <c:v>22</c:v>
                </c:pt>
                <c:pt idx="1834">
                  <c:v>16</c:v>
                </c:pt>
                <c:pt idx="1835">
                  <c:v>19</c:v>
                </c:pt>
                <c:pt idx="1836">
                  <c:v>17</c:v>
                </c:pt>
                <c:pt idx="1837">
                  <c:v>20</c:v>
                </c:pt>
                <c:pt idx="1838">
                  <c:v>22</c:v>
                </c:pt>
                <c:pt idx="1839">
                  <c:v>22</c:v>
                </c:pt>
                <c:pt idx="1840">
                  <c:v>15</c:v>
                </c:pt>
                <c:pt idx="1841">
                  <c:v>16</c:v>
                </c:pt>
                <c:pt idx="1842">
                  <c:v>14</c:v>
                </c:pt>
                <c:pt idx="1843">
                  <c:v>20</c:v>
                </c:pt>
                <c:pt idx="1844">
                  <c:v>15</c:v>
                </c:pt>
                <c:pt idx="1845">
                  <c:v>22</c:v>
                </c:pt>
                <c:pt idx="1846">
                  <c:v>19</c:v>
                </c:pt>
                <c:pt idx="1847">
                  <c:v>19</c:v>
                </c:pt>
                <c:pt idx="1848">
                  <c:v>18</c:v>
                </c:pt>
                <c:pt idx="1849">
                  <c:v>19</c:v>
                </c:pt>
                <c:pt idx="1850">
                  <c:v>15</c:v>
                </c:pt>
                <c:pt idx="1851">
                  <c:v>15</c:v>
                </c:pt>
                <c:pt idx="1852">
                  <c:v>22</c:v>
                </c:pt>
                <c:pt idx="1853">
                  <c:v>20</c:v>
                </c:pt>
                <c:pt idx="1854">
                  <c:v>16</c:v>
                </c:pt>
                <c:pt idx="1855">
                  <c:v>15</c:v>
                </c:pt>
                <c:pt idx="1856">
                  <c:v>16</c:v>
                </c:pt>
                <c:pt idx="1857">
                  <c:v>15</c:v>
                </c:pt>
                <c:pt idx="1858">
                  <c:v>17</c:v>
                </c:pt>
                <c:pt idx="1859">
                  <c:v>16</c:v>
                </c:pt>
                <c:pt idx="1860">
                  <c:v>16</c:v>
                </c:pt>
                <c:pt idx="1861">
                  <c:v>15</c:v>
                </c:pt>
                <c:pt idx="1862">
                  <c:v>15</c:v>
                </c:pt>
                <c:pt idx="1863">
                  <c:v>22</c:v>
                </c:pt>
                <c:pt idx="1864">
                  <c:v>21</c:v>
                </c:pt>
                <c:pt idx="1865">
                  <c:v>21</c:v>
                </c:pt>
                <c:pt idx="1866">
                  <c:v>20</c:v>
                </c:pt>
                <c:pt idx="1867">
                  <c:v>22</c:v>
                </c:pt>
                <c:pt idx="1868">
                  <c:v>16</c:v>
                </c:pt>
                <c:pt idx="1869">
                  <c:v>18</c:v>
                </c:pt>
                <c:pt idx="1870">
                  <c:v>18</c:v>
                </c:pt>
                <c:pt idx="1871">
                  <c:v>17</c:v>
                </c:pt>
                <c:pt idx="1872">
                  <c:v>15</c:v>
                </c:pt>
                <c:pt idx="1873">
                  <c:v>21</c:v>
                </c:pt>
                <c:pt idx="1874">
                  <c:v>17</c:v>
                </c:pt>
                <c:pt idx="1875">
                  <c:v>24</c:v>
                </c:pt>
                <c:pt idx="1876">
                  <c:v>17</c:v>
                </c:pt>
                <c:pt idx="1877">
                  <c:v>16</c:v>
                </c:pt>
                <c:pt idx="1878">
                  <c:v>20</c:v>
                </c:pt>
                <c:pt idx="1879">
                  <c:v>18</c:v>
                </c:pt>
                <c:pt idx="1880">
                  <c:v>16</c:v>
                </c:pt>
                <c:pt idx="1881">
                  <c:v>20</c:v>
                </c:pt>
                <c:pt idx="1882">
                  <c:v>17</c:v>
                </c:pt>
                <c:pt idx="1883">
                  <c:v>15</c:v>
                </c:pt>
                <c:pt idx="1884">
                  <c:v>18</c:v>
                </c:pt>
                <c:pt idx="1885">
                  <c:v>15</c:v>
                </c:pt>
                <c:pt idx="1886">
                  <c:v>15</c:v>
                </c:pt>
                <c:pt idx="1887">
                  <c:v>15</c:v>
                </c:pt>
                <c:pt idx="1888">
                  <c:v>14</c:v>
                </c:pt>
                <c:pt idx="1889">
                  <c:v>15</c:v>
                </c:pt>
                <c:pt idx="1890">
                  <c:v>15</c:v>
                </c:pt>
                <c:pt idx="1891">
                  <c:v>15</c:v>
                </c:pt>
                <c:pt idx="1892">
                  <c:v>16</c:v>
                </c:pt>
                <c:pt idx="1893">
                  <c:v>15</c:v>
                </c:pt>
                <c:pt idx="1894">
                  <c:v>15</c:v>
                </c:pt>
                <c:pt idx="1895">
                  <c:v>15</c:v>
                </c:pt>
                <c:pt idx="1896">
                  <c:v>15</c:v>
                </c:pt>
                <c:pt idx="1897">
                  <c:v>20</c:v>
                </c:pt>
                <c:pt idx="1898">
                  <c:v>16</c:v>
                </c:pt>
                <c:pt idx="1899">
                  <c:v>16</c:v>
                </c:pt>
                <c:pt idx="1900">
                  <c:v>20</c:v>
                </c:pt>
                <c:pt idx="1901">
                  <c:v>19</c:v>
                </c:pt>
                <c:pt idx="1902">
                  <c:v>15</c:v>
                </c:pt>
                <c:pt idx="1903">
                  <c:v>20</c:v>
                </c:pt>
                <c:pt idx="1904">
                  <c:v>20</c:v>
                </c:pt>
                <c:pt idx="1905">
                  <c:v>15</c:v>
                </c:pt>
                <c:pt idx="1906">
                  <c:v>15</c:v>
                </c:pt>
                <c:pt idx="1907">
                  <c:v>16</c:v>
                </c:pt>
                <c:pt idx="1908">
                  <c:v>22</c:v>
                </c:pt>
                <c:pt idx="1909">
                  <c:v>16</c:v>
                </c:pt>
                <c:pt idx="1910">
                  <c:v>17</c:v>
                </c:pt>
                <c:pt idx="1911">
                  <c:v>22</c:v>
                </c:pt>
                <c:pt idx="1912">
                  <c:v>16</c:v>
                </c:pt>
                <c:pt idx="1913">
                  <c:v>18</c:v>
                </c:pt>
                <c:pt idx="1914">
                  <c:v>24</c:v>
                </c:pt>
                <c:pt idx="1915">
                  <c:v>23</c:v>
                </c:pt>
                <c:pt idx="1916">
                  <c:v>16</c:v>
                </c:pt>
                <c:pt idx="1917">
                  <c:v>17</c:v>
                </c:pt>
                <c:pt idx="1918">
                  <c:v>15</c:v>
                </c:pt>
                <c:pt idx="1919">
                  <c:v>23</c:v>
                </c:pt>
                <c:pt idx="1920">
                  <c:v>20</c:v>
                </c:pt>
                <c:pt idx="1921">
                  <c:v>19</c:v>
                </c:pt>
                <c:pt idx="1922">
                  <c:v>16</c:v>
                </c:pt>
                <c:pt idx="1923">
                  <c:v>16</c:v>
                </c:pt>
                <c:pt idx="1924">
                  <c:v>15</c:v>
                </c:pt>
                <c:pt idx="1925">
                  <c:v>16</c:v>
                </c:pt>
                <c:pt idx="1926">
                  <c:v>19</c:v>
                </c:pt>
                <c:pt idx="1927">
                  <c:v>16</c:v>
                </c:pt>
                <c:pt idx="1928">
                  <c:v>17</c:v>
                </c:pt>
                <c:pt idx="1929">
                  <c:v>15</c:v>
                </c:pt>
                <c:pt idx="1930">
                  <c:v>19</c:v>
                </c:pt>
                <c:pt idx="1931">
                  <c:v>14</c:v>
                </c:pt>
                <c:pt idx="1932">
                  <c:v>18</c:v>
                </c:pt>
                <c:pt idx="1933">
                  <c:v>20</c:v>
                </c:pt>
                <c:pt idx="1934">
                  <c:v>19</c:v>
                </c:pt>
                <c:pt idx="1935">
                  <c:v>15</c:v>
                </c:pt>
                <c:pt idx="1936">
                  <c:v>20</c:v>
                </c:pt>
                <c:pt idx="1937">
                  <c:v>21</c:v>
                </c:pt>
                <c:pt idx="1938">
                  <c:v>15</c:v>
                </c:pt>
                <c:pt idx="1939">
                  <c:v>15</c:v>
                </c:pt>
                <c:pt idx="1940">
                  <c:v>16</c:v>
                </c:pt>
                <c:pt idx="1941">
                  <c:v>20</c:v>
                </c:pt>
                <c:pt idx="1942">
                  <c:v>16</c:v>
                </c:pt>
                <c:pt idx="1943">
                  <c:v>18</c:v>
                </c:pt>
                <c:pt idx="1944">
                  <c:v>16</c:v>
                </c:pt>
                <c:pt idx="1945">
                  <c:v>19</c:v>
                </c:pt>
                <c:pt idx="1946">
                  <c:v>22</c:v>
                </c:pt>
                <c:pt idx="1947">
                  <c:v>23</c:v>
                </c:pt>
                <c:pt idx="1948">
                  <c:v>22</c:v>
                </c:pt>
                <c:pt idx="1949">
                  <c:v>17</c:v>
                </c:pt>
                <c:pt idx="1950">
                  <c:v>22</c:v>
                </c:pt>
                <c:pt idx="1951">
                  <c:v>15</c:v>
                </c:pt>
                <c:pt idx="1952">
                  <c:v>17</c:v>
                </c:pt>
                <c:pt idx="1953">
                  <c:v>15</c:v>
                </c:pt>
                <c:pt idx="1954">
                  <c:v>15</c:v>
                </c:pt>
                <c:pt idx="1955">
                  <c:v>16</c:v>
                </c:pt>
                <c:pt idx="1956">
                  <c:v>18</c:v>
                </c:pt>
                <c:pt idx="1957">
                  <c:v>21</c:v>
                </c:pt>
                <c:pt idx="1958">
                  <c:v>21</c:v>
                </c:pt>
                <c:pt idx="1959">
                  <c:v>20</c:v>
                </c:pt>
                <c:pt idx="1960">
                  <c:v>21</c:v>
                </c:pt>
                <c:pt idx="1961">
                  <c:v>16</c:v>
                </c:pt>
                <c:pt idx="1962">
                  <c:v>16</c:v>
                </c:pt>
                <c:pt idx="1963">
                  <c:v>20</c:v>
                </c:pt>
                <c:pt idx="1964">
                  <c:v>19</c:v>
                </c:pt>
                <c:pt idx="1965">
                  <c:v>16</c:v>
                </c:pt>
                <c:pt idx="1966">
                  <c:v>20</c:v>
                </c:pt>
                <c:pt idx="1967">
                  <c:v>18</c:v>
                </c:pt>
                <c:pt idx="1968">
                  <c:v>20</c:v>
                </c:pt>
                <c:pt idx="1969">
                  <c:v>16</c:v>
                </c:pt>
                <c:pt idx="1970">
                  <c:v>20</c:v>
                </c:pt>
                <c:pt idx="1971">
                  <c:v>23</c:v>
                </c:pt>
                <c:pt idx="1972">
                  <c:v>16</c:v>
                </c:pt>
                <c:pt idx="1973">
                  <c:v>15</c:v>
                </c:pt>
                <c:pt idx="1974">
                  <c:v>15</c:v>
                </c:pt>
                <c:pt idx="1975">
                  <c:v>19</c:v>
                </c:pt>
                <c:pt idx="1976">
                  <c:v>20</c:v>
                </c:pt>
                <c:pt idx="1977">
                  <c:v>20</c:v>
                </c:pt>
                <c:pt idx="1978">
                  <c:v>15</c:v>
                </c:pt>
                <c:pt idx="1979">
                  <c:v>16</c:v>
                </c:pt>
                <c:pt idx="1980">
                  <c:v>16</c:v>
                </c:pt>
                <c:pt idx="1981">
                  <c:v>17</c:v>
                </c:pt>
                <c:pt idx="1982">
                  <c:v>19</c:v>
                </c:pt>
                <c:pt idx="1983">
                  <c:v>16</c:v>
                </c:pt>
                <c:pt idx="1984">
                  <c:v>17</c:v>
                </c:pt>
                <c:pt idx="1985">
                  <c:v>20</c:v>
                </c:pt>
                <c:pt idx="1986">
                  <c:v>19</c:v>
                </c:pt>
                <c:pt idx="1987">
                  <c:v>16</c:v>
                </c:pt>
                <c:pt idx="1988">
                  <c:v>22</c:v>
                </c:pt>
                <c:pt idx="1989">
                  <c:v>15</c:v>
                </c:pt>
                <c:pt idx="1990">
                  <c:v>17</c:v>
                </c:pt>
                <c:pt idx="1991">
                  <c:v>16</c:v>
                </c:pt>
                <c:pt idx="1992">
                  <c:v>22</c:v>
                </c:pt>
                <c:pt idx="1993">
                  <c:v>16</c:v>
                </c:pt>
                <c:pt idx="1994">
                  <c:v>18</c:v>
                </c:pt>
                <c:pt idx="1995">
                  <c:v>16</c:v>
                </c:pt>
                <c:pt idx="1996">
                  <c:v>15</c:v>
                </c:pt>
                <c:pt idx="1997">
                  <c:v>15</c:v>
                </c:pt>
                <c:pt idx="1998">
                  <c:v>19</c:v>
                </c:pt>
                <c:pt idx="1999">
                  <c:v>16</c:v>
                </c:pt>
                <c:pt idx="2000">
                  <c:v>16</c:v>
                </c:pt>
                <c:pt idx="2001">
                  <c:v>15</c:v>
                </c:pt>
                <c:pt idx="2002">
                  <c:v>19</c:v>
                </c:pt>
                <c:pt idx="2003">
                  <c:v>15</c:v>
                </c:pt>
                <c:pt idx="2004">
                  <c:v>19</c:v>
                </c:pt>
                <c:pt idx="2005">
                  <c:v>15</c:v>
                </c:pt>
                <c:pt idx="2006">
                  <c:v>19</c:v>
                </c:pt>
                <c:pt idx="2007">
                  <c:v>20</c:v>
                </c:pt>
                <c:pt idx="2008">
                  <c:v>18</c:v>
                </c:pt>
                <c:pt idx="2009">
                  <c:v>18</c:v>
                </c:pt>
                <c:pt idx="2010">
                  <c:v>20</c:v>
                </c:pt>
                <c:pt idx="2011">
                  <c:v>18</c:v>
                </c:pt>
                <c:pt idx="2012">
                  <c:v>22</c:v>
                </c:pt>
                <c:pt idx="2013">
                  <c:v>15</c:v>
                </c:pt>
                <c:pt idx="2014">
                  <c:v>20</c:v>
                </c:pt>
                <c:pt idx="2015">
                  <c:v>20</c:v>
                </c:pt>
                <c:pt idx="2016">
                  <c:v>17</c:v>
                </c:pt>
                <c:pt idx="2017">
                  <c:v>17</c:v>
                </c:pt>
                <c:pt idx="2018">
                  <c:v>16</c:v>
                </c:pt>
                <c:pt idx="2019">
                  <c:v>15</c:v>
                </c:pt>
                <c:pt idx="2020">
                  <c:v>16</c:v>
                </c:pt>
                <c:pt idx="2021">
                  <c:v>16</c:v>
                </c:pt>
                <c:pt idx="2022">
                  <c:v>16</c:v>
                </c:pt>
                <c:pt idx="2023">
                  <c:v>18</c:v>
                </c:pt>
                <c:pt idx="2024">
                  <c:v>22</c:v>
                </c:pt>
                <c:pt idx="2025">
                  <c:v>16</c:v>
                </c:pt>
                <c:pt idx="2026">
                  <c:v>15</c:v>
                </c:pt>
                <c:pt idx="2027">
                  <c:v>18</c:v>
                </c:pt>
                <c:pt idx="2028">
                  <c:v>20</c:v>
                </c:pt>
                <c:pt idx="2029">
                  <c:v>20</c:v>
                </c:pt>
                <c:pt idx="2030">
                  <c:v>16</c:v>
                </c:pt>
                <c:pt idx="2031">
                  <c:v>18</c:v>
                </c:pt>
                <c:pt idx="2032">
                  <c:v>22</c:v>
                </c:pt>
                <c:pt idx="2033">
                  <c:v>18</c:v>
                </c:pt>
                <c:pt idx="2034">
                  <c:v>16</c:v>
                </c:pt>
                <c:pt idx="2035">
                  <c:v>17</c:v>
                </c:pt>
                <c:pt idx="2036">
                  <c:v>21</c:v>
                </c:pt>
                <c:pt idx="2037">
                  <c:v>16</c:v>
                </c:pt>
                <c:pt idx="2038">
                  <c:v>14</c:v>
                </c:pt>
                <c:pt idx="2039">
                  <c:v>16</c:v>
                </c:pt>
                <c:pt idx="2040">
                  <c:v>15</c:v>
                </c:pt>
                <c:pt idx="2041">
                  <c:v>15</c:v>
                </c:pt>
                <c:pt idx="2042">
                  <c:v>22</c:v>
                </c:pt>
                <c:pt idx="2043">
                  <c:v>18</c:v>
                </c:pt>
                <c:pt idx="2044">
                  <c:v>20</c:v>
                </c:pt>
                <c:pt idx="2045">
                  <c:v>17</c:v>
                </c:pt>
                <c:pt idx="2046">
                  <c:v>17</c:v>
                </c:pt>
                <c:pt idx="2047">
                  <c:v>17</c:v>
                </c:pt>
                <c:pt idx="2048">
                  <c:v>19</c:v>
                </c:pt>
                <c:pt idx="2049">
                  <c:v>20</c:v>
                </c:pt>
                <c:pt idx="2050">
                  <c:v>15</c:v>
                </c:pt>
                <c:pt idx="2051">
                  <c:v>20</c:v>
                </c:pt>
                <c:pt idx="2052">
                  <c:v>15</c:v>
                </c:pt>
                <c:pt idx="2053">
                  <c:v>16</c:v>
                </c:pt>
                <c:pt idx="2054">
                  <c:v>17</c:v>
                </c:pt>
                <c:pt idx="2055">
                  <c:v>15</c:v>
                </c:pt>
                <c:pt idx="2056">
                  <c:v>15</c:v>
                </c:pt>
                <c:pt idx="2057">
                  <c:v>16</c:v>
                </c:pt>
                <c:pt idx="2058">
                  <c:v>15</c:v>
                </c:pt>
                <c:pt idx="2059">
                  <c:v>15</c:v>
                </c:pt>
                <c:pt idx="2060">
                  <c:v>15</c:v>
                </c:pt>
                <c:pt idx="2061">
                  <c:v>20</c:v>
                </c:pt>
                <c:pt idx="2062">
                  <c:v>20</c:v>
                </c:pt>
                <c:pt idx="2063">
                  <c:v>18</c:v>
                </c:pt>
                <c:pt idx="2064">
                  <c:v>16</c:v>
                </c:pt>
                <c:pt idx="2065">
                  <c:v>16</c:v>
                </c:pt>
                <c:pt idx="2066">
                  <c:v>15</c:v>
                </c:pt>
                <c:pt idx="2067">
                  <c:v>20</c:v>
                </c:pt>
                <c:pt idx="2068">
                  <c:v>15</c:v>
                </c:pt>
                <c:pt idx="2069">
                  <c:v>19</c:v>
                </c:pt>
                <c:pt idx="2070">
                  <c:v>19</c:v>
                </c:pt>
                <c:pt idx="2071">
                  <c:v>11</c:v>
                </c:pt>
                <c:pt idx="2072">
                  <c:v>15</c:v>
                </c:pt>
                <c:pt idx="2073">
                  <c:v>16</c:v>
                </c:pt>
                <c:pt idx="2074">
                  <c:v>17</c:v>
                </c:pt>
                <c:pt idx="2075">
                  <c:v>19</c:v>
                </c:pt>
                <c:pt idx="2076">
                  <c:v>15</c:v>
                </c:pt>
                <c:pt idx="2077">
                  <c:v>20</c:v>
                </c:pt>
                <c:pt idx="2078">
                  <c:v>19</c:v>
                </c:pt>
                <c:pt idx="2079">
                  <c:v>20</c:v>
                </c:pt>
                <c:pt idx="2080">
                  <c:v>16</c:v>
                </c:pt>
                <c:pt idx="2081">
                  <c:v>17</c:v>
                </c:pt>
                <c:pt idx="2082">
                  <c:v>18</c:v>
                </c:pt>
                <c:pt idx="2083">
                  <c:v>15</c:v>
                </c:pt>
                <c:pt idx="2084">
                  <c:v>17</c:v>
                </c:pt>
                <c:pt idx="2085">
                  <c:v>15</c:v>
                </c:pt>
                <c:pt idx="2086">
                  <c:v>16</c:v>
                </c:pt>
                <c:pt idx="2087">
                  <c:v>16</c:v>
                </c:pt>
                <c:pt idx="2088">
                  <c:v>16</c:v>
                </c:pt>
                <c:pt idx="2089">
                  <c:v>16</c:v>
                </c:pt>
                <c:pt idx="2090">
                  <c:v>18</c:v>
                </c:pt>
                <c:pt idx="2091">
                  <c:v>18</c:v>
                </c:pt>
                <c:pt idx="2092">
                  <c:v>23</c:v>
                </c:pt>
                <c:pt idx="2093">
                  <c:v>22</c:v>
                </c:pt>
                <c:pt idx="2094">
                  <c:v>16</c:v>
                </c:pt>
                <c:pt idx="2095">
                  <c:v>18</c:v>
                </c:pt>
                <c:pt idx="2096">
                  <c:v>21</c:v>
                </c:pt>
                <c:pt idx="2097">
                  <c:v>17</c:v>
                </c:pt>
                <c:pt idx="2098">
                  <c:v>19</c:v>
                </c:pt>
                <c:pt idx="2099">
                  <c:v>20</c:v>
                </c:pt>
                <c:pt idx="2100">
                  <c:v>16</c:v>
                </c:pt>
                <c:pt idx="2101">
                  <c:v>16</c:v>
                </c:pt>
                <c:pt idx="2102">
                  <c:v>16</c:v>
                </c:pt>
                <c:pt idx="2103">
                  <c:v>22</c:v>
                </c:pt>
                <c:pt idx="2104">
                  <c:v>15</c:v>
                </c:pt>
                <c:pt idx="2105">
                  <c:v>15</c:v>
                </c:pt>
                <c:pt idx="2106">
                  <c:v>17</c:v>
                </c:pt>
                <c:pt idx="2107">
                  <c:v>19</c:v>
                </c:pt>
                <c:pt idx="2108">
                  <c:v>15</c:v>
                </c:pt>
                <c:pt idx="2109">
                  <c:v>20</c:v>
                </c:pt>
                <c:pt idx="2110">
                  <c:v>23</c:v>
                </c:pt>
                <c:pt idx="2111">
                  <c:v>20</c:v>
                </c:pt>
                <c:pt idx="2112">
                  <c:v>16</c:v>
                </c:pt>
                <c:pt idx="2113">
                  <c:v>16</c:v>
                </c:pt>
                <c:pt idx="2114">
                  <c:v>16</c:v>
                </c:pt>
                <c:pt idx="2115">
                  <c:v>15</c:v>
                </c:pt>
                <c:pt idx="2116">
                  <c:v>13</c:v>
                </c:pt>
                <c:pt idx="2117">
                  <c:v>15</c:v>
                </c:pt>
                <c:pt idx="2118">
                  <c:v>20</c:v>
                </c:pt>
                <c:pt idx="2119">
                  <c:v>16</c:v>
                </c:pt>
                <c:pt idx="2120">
                  <c:v>22</c:v>
                </c:pt>
                <c:pt idx="2121">
                  <c:v>15</c:v>
                </c:pt>
                <c:pt idx="2122">
                  <c:v>20</c:v>
                </c:pt>
                <c:pt idx="2123">
                  <c:v>17</c:v>
                </c:pt>
                <c:pt idx="2124">
                  <c:v>16</c:v>
                </c:pt>
                <c:pt idx="2125">
                  <c:v>17</c:v>
                </c:pt>
                <c:pt idx="2126">
                  <c:v>17</c:v>
                </c:pt>
                <c:pt idx="2127">
                  <c:v>20</c:v>
                </c:pt>
                <c:pt idx="2128">
                  <c:v>20</c:v>
                </c:pt>
                <c:pt idx="2129">
                  <c:v>16</c:v>
                </c:pt>
                <c:pt idx="2130">
                  <c:v>17</c:v>
                </c:pt>
                <c:pt idx="2131">
                  <c:v>16</c:v>
                </c:pt>
                <c:pt idx="2132">
                  <c:v>15</c:v>
                </c:pt>
                <c:pt idx="2133">
                  <c:v>15</c:v>
                </c:pt>
                <c:pt idx="2134">
                  <c:v>20</c:v>
                </c:pt>
                <c:pt idx="2135">
                  <c:v>15</c:v>
                </c:pt>
                <c:pt idx="2136">
                  <c:v>19</c:v>
                </c:pt>
                <c:pt idx="2137">
                  <c:v>20</c:v>
                </c:pt>
                <c:pt idx="2138">
                  <c:v>18</c:v>
                </c:pt>
                <c:pt idx="2139">
                  <c:v>16</c:v>
                </c:pt>
                <c:pt idx="2140">
                  <c:v>21</c:v>
                </c:pt>
                <c:pt idx="2141">
                  <c:v>16</c:v>
                </c:pt>
                <c:pt idx="2142">
                  <c:v>15</c:v>
                </c:pt>
                <c:pt idx="2143">
                  <c:v>17</c:v>
                </c:pt>
                <c:pt idx="2144">
                  <c:v>19</c:v>
                </c:pt>
                <c:pt idx="2145">
                  <c:v>20</c:v>
                </c:pt>
                <c:pt idx="2146">
                  <c:v>19</c:v>
                </c:pt>
                <c:pt idx="2147">
                  <c:v>16</c:v>
                </c:pt>
                <c:pt idx="2148">
                  <c:v>15</c:v>
                </c:pt>
                <c:pt idx="2149">
                  <c:v>20</c:v>
                </c:pt>
                <c:pt idx="2150">
                  <c:v>15</c:v>
                </c:pt>
                <c:pt idx="2151">
                  <c:v>20</c:v>
                </c:pt>
                <c:pt idx="2152">
                  <c:v>17</c:v>
                </c:pt>
                <c:pt idx="2153">
                  <c:v>15</c:v>
                </c:pt>
                <c:pt idx="2154">
                  <c:v>19</c:v>
                </c:pt>
                <c:pt idx="2155">
                  <c:v>21</c:v>
                </c:pt>
                <c:pt idx="2156">
                  <c:v>16</c:v>
                </c:pt>
                <c:pt idx="2157">
                  <c:v>15</c:v>
                </c:pt>
                <c:pt idx="2158">
                  <c:v>21</c:v>
                </c:pt>
                <c:pt idx="2159">
                  <c:v>21</c:v>
                </c:pt>
                <c:pt idx="2160">
                  <c:v>15</c:v>
                </c:pt>
                <c:pt idx="2161">
                  <c:v>15</c:v>
                </c:pt>
                <c:pt idx="2162">
                  <c:v>15</c:v>
                </c:pt>
                <c:pt idx="2163">
                  <c:v>15</c:v>
                </c:pt>
                <c:pt idx="2164">
                  <c:v>20</c:v>
                </c:pt>
                <c:pt idx="2165">
                  <c:v>20</c:v>
                </c:pt>
                <c:pt idx="2166">
                  <c:v>16</c:v>
                </c:pt>
                <c:pt idx="2167">
                  <c:v>21</c:v>
                </c:pt>
                <c:pt idx="2168">
                  <c:v>15</c:v>
                </c:pt>
                <c:pt idx="2169">
                  <c:v>15</c:v>
                </c:pt>
                <c:pt idx="2170">
                  <c:v>15</c:v>
                </c:pt>
                <c:pt idx="2171">
                  <c:v>17</c:v>
                </c:pt>
                <c:pt idx="2172">
                  <c:v>18</c:v>
                </c:pt>
                <c:pt idx="2173">
                  <c:v>17</c:v>
                </c:pt>
                <c:pt idx="2174">
                  <c:v>15</c:v>
                </c:pt>
                <c:pt idx="2175">
                  <c:v>22</c:v>
                </c:pt>
                <c:pt idx="2176">
                  <c:v>17</c:v>
                </c:pt>
                <c:pt idx="2177">
                  <c:v>15</c:v>
                </c:pt>
                <c:pt idx="2178">
                  <c:v>18</c:v>
                </c:pt>
                <c:pt idx="2179">
                  <c:v>15</c:v>
                </c:pt>
                <c:pt idx="2180">
                  <c:v>16</c:v>
                </c:pt>
                <c:pt idx="2181">
                  <c:v>19</c:v>
                </c:pt>
                <c:pt idx="2182">
                  <c:v>18</c:v>
                </c:pt>
                <c:pt idx="2183">
                  <c:v>16</c:v>
                </c:pt>
                <c:pt idx="2184">
                  <c:v>20</c:v>
                </c:pt>
                <c:pt idx="2185">
                  <c:v>15</c:v>
                </c:pt>
                <c:pt idx="2186">
                  <c:v>21</c:v>
                </c:pt>
                <c:pt idx="2187">
                  <c:v>20</c:v>
                </c:pt>
                <c:pt idx="2188">
                  <c:v>16</c:v>
                </c:pt>
                <c:pt idx="2189">
                  <c:v>18</c:v>
                </c:pt>
                <c:pt idx="2190">
                  <c:v>15</c:v>
                </c:pt>
                <c:pt idx="2191">
                  <c:v>15</c:v>
                </c:pt>
                <c:pt idx="2192">
                  <c:v>15</c:v>
                </c:pt>
                <c:pt idx="2193">
                  <c:v>20</c:v>
                </c:pt>
                <c:pt idx="2194">
                  <c:v>15</c:v>
                </c:pt>
                <c:pt idx="2195">
                  <c:v>19</c:v>
                </c:pt>
                <c:pt idx="2196">
                  <c:v>15</c:v>
                </c:pt>
                <c:pt idx="2197">
                  <c:v>23</c:v>
                </c:pt>
                <c:pt idx="2198">
                  <c:v>15</c:v>
                </c:pt>
                <c:pt idx="2199">
                  <c:v>21</c:v>
                </c:pt>
                <c:pt idx="2200">
                  <c:v>17</c:v>
                </c:pt>
                <c:pt idx="2201">
                  <c:v>17</c:v>
                </c:pt>
                <c:pt idx="2202">
                  <c:v>22</c:v>
                </c:pt>
                <c:pt idx="2203">
                  <c:v>22</c:v>
                </c:pt>
                <c:pt idx="2204">
                  <c:v>13</c:v>
                </c:pt>
                <c:pt idx="2205">
                  <c:v>20</c:v>
                </c:pt>
                <c:pt idx="2206">
                  <c:v>19</c:v>
                </c:pt>
                <c:pt idx="2207">
                  <c:v>16</c:v>
                </c:pt>
                <c:pt idx="2208">
                  <c:v>19</c:v>
                </c:pt>
                <c:pt idx="2209">
                  <c:v>20</c:v>
                </c:pt>
                <c:pt idx="2210">
                  <c:v>16</c:v>
                </c:pt>
                <c:pt idx="2211">
                  <c:v>15</c:v>
                </c:pt>
                <c:pt idx="2212">
                  <c:v>15</c:v>
                </c:pt>
                <c:pt idx="2213">
                  <c:v>16</c:v>
                </c:pt>
                <c:pt idx="2214">
                  <c:v>21</c:v>
                </c:pt>
                <c:pt idx="2215">
                  <c:v>16</c:v>
                </c:pt>
                <c:pt idx="2216">
                  <c:v>16</c:v>
                </c:pt>
                <c:pt idx="2217">
                  <c:v>18</c:v>
                </c:pt>
                <c:pt idx="2218">
                  <c:v>19</c:v>
                </c:pt>
                <c:pt idx="2219">
                  <c:v>17</c:v>
                </c:pt>
                <c:pt idx="2220">
                  <c:v>16</c:v>
                </c:pt>
                <c:pt idx="2221">
                  <c:v>18</c:v>
                </c:pt>
                <c:pt idx="2222">
                  <c:v>21</c:v>
                </c:pt>
                <c:pt idx="2223">
                  <c:v>22</c:v>
                </c:pt>
                <c:pt idx="2224">
                  <c:v>18</c:v>
                </c:pt>
                <c:pt idx="2225">
                  <c:v>20</c:v>
                </c:pt>
                <c:pt idx="2226">
                  <c:v>15</c:v>
                </c:pt>
                <c:pt idx="2227">
                  <c:v>19</c:v>
                </c:pt>
                <c:pt idx="2228">
                  <c:v>16</c:v>
                </c:pt>
                <c:pt idx="2229">
                  <c:v>16</c:v>
                </c:pt>
                <c:pt idx="2230">
                  <c:v>15</c:v>
                </c:pt>
                <c:pt idx="2231">
                  <c:v>15</c:v>
                </c:pt>
                <c:pt idx="2232">
                  <c:v>20</c:v>
                </c:pt>
                <c:pt idx="2233">
                  <c:v>20</c:v>
                </c:pt>
                <c:pt idx="2234">
                  <c:v>21</c:v>
                </c:pt>
                <c:pt idx="2235">
                  <c:v>21</c:v>
                </c:pt>
                <c:pt idx="2236">
                  <c:v>18</c:v>
                </c:pt>
                <c:pt idx="2237">
                  <c:v>20</c:v>
                </c:pt>
                <c:pt idx="2238">
                  <c:v>15</c:v>
                </c:pt>
                <c:pt idx="2239">
                  <c:v>20</c:v>
                </c:pt>
                <c:pt idx="2240">
                  <c:v>19</c:v>
                </c:pt>
                <c:pt idx="2241">
                  <c:v>17</c:v>
                </c:pt>
                <c:pt idx="2242">
                  <c:v>16</c:v>
                </c:pt>
                <c:pt idx="2243">
                  <c:v>16</c:v>
                </c:pt>
                <c:pt idx="2244">
                  <c:v>17</c:v>
                </c:pt>
                <c:pt idx="2245">
                  <c:v>19</c:v>
                </c:pt>
                <c:pt idx="2246">
                  <c:v>15</c:v>
                </c:pt>
                <c:pt idx="2247">
                  <c:v>15</c:v>
                </c:pt>
                <c:pt idx="2248">
                  <c:v>20</c:v>
                </c:pt>
                <c:pt idx="2249">
                  <c:v>15</c:v>
                </c:pt>
                <c:pt idx="2250">
                  <c:v>16</c:v>
                </c:pt>
                <c:pt idx="2251">
                  <c:v>16</c:v>
                </c:pt>
                <c:pt idx="2252">
                  <c:v>18</c:v>
                </c:pt>
                <c:pt idx="2253">
                  <c:v>16</c:v>
                </c:pt>
                <c:pt idx="2254">
                  <c:v>16</c:v>
                </c:pt>
                <c:pt idx="2255">
                  <c:v>17</c:v>
                </c:pt>
                <c:pt idx="2256">
                  <c:v>20</c:v>
                </c:pt>
                <c:pt idx="2257">
                  <c:v>16</c:v>
                </c:pt>
                <c:pt idx="2258">
                  <c:v>18</c:v>
                </c:pt>
                <c:pt idx="2259">
                  <c:v>16</c:v>
                </c:pt>
                <c:pt idx="2260">
                  <c:v>19</c:v>
                </c:pt>
                <c:pt idx="2261">
                  <c:v>16</c:v>
                </c:pt>
                <c:pt idx="2262">
                  <c:v>15</c:v>
                </c:pt>
                <c:pt idx="2263">
                  <c:v>16</c:v>
                </c:pt>
                <c:pt idx="2264">
                  <c:v>16</c:v>
                </c:pt>
                <c:pt idx="2265">
                  <c:v>18</c:v>
                </c:pt>
                <c:pt idx="2266">
                  <c:v>15</c:v>
                </c:pt>
                <c:pt idx="2267">
                  <c:v>17</c:v>
                </c:pt>
                <c:pt idx="2268">
                  <c:v>18</c:v>
                </c:pt>
                <c:pt idx="2269">
                  <c:v>15</c:v>
                </c:pt>
                <c:pt idx="2270">
                  <c:v>22</c:v>
                </c:pt>
                <c:pt idx="2271">
                  <c:v>16</c:v>
                </c:pt>
                <c:pt idx="2272">
                  <c:v>19</c:v>
                </c:pt>
                <c:pt idx="2273">
                  <c:v>22</c:v>
                </c:pt>
                <c:pt idx="2274">
                  <c:v>15</c:v>
                </c:pt>
                <c:pt idx="2275">
                  <c:v>21</c:v>
                </c:pt>
                <c:pt idx="2276">
                  <c:v>20</c:v>
                </c:pt>
                <c:pt idx="2277">
                  <c:v>17</c:v>
                </c:pt>
                <c:pt idx="2278">
                  <c:v>15</c:v>
                </c:pt>
                <c:pt idx="2279">
                  <c:v>16</c:v>
                </c:pt>
                <c:pt idx="2280">
                  <c:v>15</c:v>
                </c:pt>
                <c:pt idx="2281">
                  <c:v>17</c:v>
                </c:pt>
                <c:pt idx="2282">
                  <c:v>20</c:v>
                </c:pt>
                <c:pt idx="2283">
                  <c:v>20</c:v>
                </c:pt>
                <c:pt idx="2284">
                  <c:v>17</c:v>
                </c:pt>
                <c:pt idx="2285">
                  <c:v>15</c:v>
                </c:pt>
                <c:pt idx="2286">
                  <c:v>18</c:v>
                </c:pt>
                <c:pt idx="2287">
                  <c:v>19</c:v>
                </c:pt>
                <c:pt idx="2288">
                  <c:v>16</c:v>
                </c:pt>
                <c:pt idx="2289">
                  <c:v>17</c:v>
                </c:pt>
                <c:pt idx="2290">
                  <c:v>17</c:v>
                </c:pt>
                <c:pt idx="2291">
                  <c:v>18</c:v>
                </c:pt>
                <c:pt idx="2292">
                  <c:v>19</c:v>
                </c:pt>
                <c:pt idx="2293">
                  <c:v>15</c:v>
                </c:pt>
                <c:pt idx="2294">
                  <c:v>15</c:v>
                </c:pt>
                <c:pt idx="2295">
                  <c:v>16</c:v>
                </c:pt>
                <c:pt idx="2296">
                  <c:v>17</c:v>
                </c:pt>
                <c:pt idx="2297">
                  <c:v>16</c:v>
                </c:pt>
                <c:pt idx="2298">
                  <c:v>22</c:v>
                </c:pt>
                <c:pt idx="2299">
                  <c:v>15</c:v>
                </c:pt>
                <c:pt idx="2300">
                  <c:v>18</c:v>
                </c:pt>
                <c:pt idx="2301">
                  <c:v>15</c:v>
                </c:pt>
                <c:pt idx="2302">
                  <c:v>16</c:v>
                </c:pt>
                <c:pt idx="2303">
                  <c:v>22</c:v>
                </c:pt>
                <c:pt idx="2304">
                  <c:v>20</c:v>
                </c:pt>
                <c:pt idx="2305">
                  <c:v>18</c:v>
                </c:pt>
                <c:pt idx="2306">
                  <c:v>22</c:v>
                </c:pt>
                <c:pt idx="2307">
                  <c:v>20</c:v>
                </c:pt>
                <c:pt idx="2308">
                  <c:v>17</c:v>
                </c:pt>
                <c:pt idx="2309">
                  <c:v>19</c:v>
                </c:pt>
                <c:pt idx="2310">
                  <c:v>19</c:v>
                </c:pt>
                <c:pt idx="2311">
                  <c:v>19</c:v>
                </c:pt>
                <c:pt idx="2312">
                  <c:v>18</c:v>
                </c:pt>
                <c:pt idx="2313">
                  <c:v>23</c:v>
                </c:pt>
                <c:pt idx="2314">
                  <c:v>19</c:v>
                </c:pt>
                <c:pt idx="2315">
                  <c:v>16</c:v>
                </c:pt>
                <c:pt idx="2316">
                  <c:v>21</c:v>
                </c:pt>
                <c:pt idx="2317">
                  <c:v>15</c:v>
                </c:pt>
                <c:pt idx="2318">
                  <c:v>22</c:v>
                </c:pt>
                <c:pt idx="2319">
                  <c:v>17</c:v>
                </c:pt>
                <c:pt idx="2320">
                  <c:v>16</c:v>
                </c:pt>
                <c:pt idx="2321">
                  <c:v>16</c:v>
                </c:pt>
                <c:pt idx="2322">
                  <c:v>15</c:v>
                </c:pt>
                <c:pt idx="2323">
                  <c:v>17</c:v>
                </c:pt>
                <c:pt idx="2324">
                  <c:v>15</c:v>
                </c:pt>
                <c:pt idx="2325">
                  <c:v>15</c:v>
                </c:pt>
                <c:pt idx="2326">
                  <c:v>15</c:v>
                </c:pt>
                <c:pt idx="2327">
                  <c:v>20</c:v>
                </c:pt>
                <c:pt idx="2328">
                  <c:v>17</c:v>
                </c:pt>
                <c:pt idx="2329">
                  <c:v>16</c:v>
                </c:pt>
                <c:pt idx="2330">
                  <c:v>20</c:v>
                </c:pt>
                <c:pt idx="2331">
                  <c:v>15</c:v>
                </c:pt>
                <c:pt idx="2332">
                  <c:v>17</c:v>
                </c:pt>
                <c:pt idx="2333">
                  <c:v>20</c:v>
                </c:pt>
                <c:pt idx="2334">
                  <c:v>16</c:v>
                </c:pt>
                <c:pt idx="2335">
                  <c:v>15</c:v>
                </c:pt>
                <c:pt idx="2336">
                  <c:v>22</c:v>
                </c:pt>
                <c:pt idx="2337">
                  <c:v>16</c:v>
                </c:pt>
                <c:pt idx="2338">
                  <c:v>17</c:v>
                </c:pt>
                <c:pt idx="2339">
                  <c:v>21</c:v>
                </c:pt>
                <c:pt idx="2340">
                  <c:v>16</c:v>
                </c:pt>
                <c:pt idx="2341">
                  <c:v>22</c:v>
                </c:pt>
                <c:pt idx="2342">
                  <c:v>17</c:v>
                </c:pt>
                <c:pt idx="2343">
                  <c:v>16</c:v>
                </c:pt>
                <c:pt idx="2344">
                  <c:v>19</c:v>
                </c:pt>
                <c:pt idx="2345">
                  <c:v>13</c:v>
                </c:pt>
                <c:pt idx="2346">
                  <c:v>21</c:v>
                </c:pt>
                <c:pt idx="2347">
                  <c:v>16</c:v>
                </c:pt>
                <c:pt idx="2348">
                  <c:v>17</c:v>
                </c:pt>
                <c:pt idx="2349">
                  <c:v>16</c:v>
                </c:pt>
                <c:pt idx="2350">
                  <c:v>16</c:v>
                </c:pt>
                <c:pt idx="2351">
                  <c:v>19</c:v>
                </c:pt>
                <c:pt idx="2352">
                  <c:v>18</c:v>
                </c:pt>
                <c:pt idx="2353">
                  <c:v>16</c:v>
                </c:pt>
                <c:pt idx="2354">
                  <c:v>15</c:v>
                </c:pt>
                <c:pt idx="2355">
                  <c:v>17</c:v>
                </c:pt>
                <c:pt idx="2356">
                  <c:v>18</c:v>
                </c:pt>
                <c:pt idx="2357">
                  <c:v>16</c:v>
                </c:pt>
                <c:pt idx="2358">
                  <c:v>21</c:v>
                </c:pt>
                <c:pt idx="2359">
                  <c:v>13</c:v>
                </c:pt>
                <c:pt idx="2360">
                  <c:v>16</c:v>
                </c:pt>
                <c:pt idx="2361">
                  <c:v>16</c:v>
                </c:pt>
                <c:pt idx="2362">
                  <c:v>15</c:v>
                </c:pt>
                <c:pt idx="2363">
                  <c:v>16</c:v>
                </c:pt>
                <c:pt idx="2364">
                  <c:v>16</c:v>
                </c:pt>
                <c:pt idx="2365">
                  <c:v>15</c:v>
                </c:pt>
                <c:pt idx="2366">
                  <c:v>19</c:v>
                </c:pt>
                <c:pt idx="2367">
                  <c:v>15</c:v>
                </c:pt>
                <c:pt idx="2368">
                  <c:v>16</c:v>
                </c:pt>
                <c:pt idx="2369">
                  <c:v>16</c:v>
                </c:pt>
                <c:pt idx="2370">
                  <c:v>15</c:v>
                </c:pt>
                <c:pt idx="2371">
                  <c:v>16</c:v>
                </c:pt>
                <c:pt idx="2372">
                  <c:v>15</c:v>
                </c:pt>
                <c:pt idx="2373">
                  <c:v>17</c:v>
                </c:pt>
                <c:pt idx="2374">
                  <c:v>16</c:v>
                </c:pt>
                <c:pt idx="2375">
                  <c:v>15</c:v>
                </c:pt>
                <c:pt idx="2376">
                  <c:v>17</c:v>
                </c:pt>
                <c:pt idx="2377">
                  <c:v>15</c:v>
                </c:pt>
                <c:pt idx="2378">
                  <c:v>20</c:v>
                </c:pt>
                <c:pt idx="2379">
                  <c:v>15</c:v>
                </c:pt>
                <c:pt idx="2380">
                  <c:v>16</c:v>
                </c:pt>
                <c:pt idx="2381">
                  <c:v>17</c:v>
                </c:pt>
                <c:pt idx="2382">
                  <c:v>15</c:v>
                </c:pt>
                <c:pt idx="2383">
                  <c:v>15</c:v>
                </c:pt>
                <c:pt idx="2384">
                  <c:v>17</c:v>
                </c:pt>
                <c:pt idx="2385">
                  <c:v>18</c:v>
                </c:pt>
                <c:pt idx="2386">
                  <c:v>15</c:v>
                </c:pt>
                <c:pt idx="2387">
                  <c:v>15</c:v>
                </c:pt>
                <c:pt idx="2388">
                  <c:v>15</c:v>
                </c:pt>
                <c:pt idx="2389">
                  <c:v>18</c:v>
                </c:pt>
                <c:pt idx="2390">
                  <c:v>20</c:v>
                </c:pt>
                <c:pt idx="2391">
                  <c:v>15</c:v>
                </c:pt>
                <c:pt idx="2392">
                  <c:v>15</c:v>
                </c:pt>
                <c:pt idx="2393">
                  <c:v>23</c:v>
                </c:pt>
                <c:pt idx="2394">
                  <c:v>16</c:v>
                </c:pt>
                <c:pt idx="2395">
                  <c:v>15</c:v>
                </c:pt>
                <c:pt idx="2396">
                  <c:v>15</c:v>
                </c:pt>
                <c:pt idx="2397">
                  <c:v>15</c:v>
                </c:pt>
                <c:pt idx="2398">
                  <c:v>17</c:v>
                </c:pt>
                <c:pt idx="2399">
                  <c:v>19</c:v>
                </c:pt>
                <c:pt idx="2400">
                  <c:v>14</c:v>
                </c:pt>
                <c:pt idx="2401">
                  <c:v>22</c:v>
                </c:pt>
                <c:pt idx="2402">
                  <c:v>22</c:v>
                </c:pt>
                <c:pt idx="2403">
                  <c:v>23</c:v>
                </c:pt>
                <c:pt idx="2404">
                  <c:v>21</c:v>
                </c:pt>
                <c:pt idx="2405">
                  <c:v>15</c:v>
                </c:pt>
                <c:pt idx="2406">
                  <c:v>15</c:v>
                </c:pt>
                <c:pt idx="2407">
                  <c:v>16</c:v>
                </c:pt>
                <c:pt idx="2408">
                  <c:v>16</c:v>
                </c:pt>
                <c:pt idx="2409">
                  <c:v>19</c:v>
                </c:pt>
                <c:pt idx="2410">
                  <c:v>20</c:v>
                </c:pt>
                <c:pt idx="2411">
                  <c:v>16</c:v>
                </c:pt>
                <c:pt idx="2412">
                  <c:v>20</c:v>
                </c:pt>
                <c:pt idx="2413">
                  <c:v>20</c:v>
                </c:pt>
                <c:pt idx="2414">
                  <c:v>22</c:v>
                </c:pt>
                <c:pt idx="2415">
                  <c:v>15</c:v>
                </c:pt>
                <c:pt idx="2416">
                  <c:v>20</c:v>
                </c:pt>
                <c:pt idx="2417">
                  <c:v>20</c:v>
                </c:pt>
                <c:pt idx="2418">
                  <c:v>18</c:v>
                </c:pt>
                <c:pt idx="2419">
                  <c:v>16</c:v>
                </c:pt>
                <c:pt idx="2420">
                  <c:v>15</c:v>
                </c:pt>
                <c:pt idx="2421">
                  <c:v>17</c:v>
                </c:pt>
                <c:pt idx="2422">
                  <c:v>18</c:v>
                </c:pt>
                <c:pt idx="2423">
                  <c:v>21</c:v>
                </c:pt>
                <c:pt idx="2424">
                  <c:v>15</c:v>
                </c:pt>
                <c:pt idx="2425">
                  <c:v>15</c:v>
                </c:pt>
                <c:pt idx="2426">
                  <c:v>15</c:v>
                </c:pt>
                <c:pt idx="2427">
                  <c:v>15</c:v>
                </c:pt>
                <c:pt idx="2428">
                  <c:v>17</c:v>
                </c:pt>
                <c:pt idx="2429">
                  <c:v>19</c:v>
                </c:pt>
                <c:pt idx="2430">
                  <c:v>15</c:v>
                </c:pt>
                <c:pt idx="2431">
                  <c:v>15</c:v>
                </c:pt>
                <c:pt idx="2432">
                  <c:v>16</c:v>
                </c:pt>
                <c:pt idx="2433">
                  <c:v>19</c:v>
                </c:pt>
                <c:pt idx="2434">
                  <c:v>15</c:v>
                </c:pt>
                <c:pt idx="2435">
                  <c:v>15</c:v>
                </c:pt>
                <c:pt idx="2436">
                  <c:v>20</c:v>
                </c:pt>
                <c:pt idx="2437">
                  <c:v>22</c:v>
                </c:pt>
                <c:pt idx="2438">
                  <c:v>15</c:v>
                </c:pt>
                <c:pt idx="2439">
                  <c:v>16</c:v>
                </c:pt>
                <c:pt idx="2440">
                  <c:v>15</c:v>
                </c:pt>
                <c:pt idx="2441">
                  <c:v>20</c:v>
                </c:pt>
                <c:pt idx="2442">
                  <c:v>16</c:v>
                </c:pt>
                <c:pt idx="2443">
                  <c:v>16</c:v>
                </c:pt>
                <c:pt idx="2444">
                  <c:v>19</c:v>
                </c:pt>
                <c:pt idx="2445">
                  <c:v>16</c:v>
                </c:pt>
                <c:pt idx="2446">
                  <c:v>16</c:v>
                </c:pt>
                <c:pt idx="2447">
                  <c:v>15</c:v>
                </c:pt>
                <c:pt idx="2448">
                  <c:v>15</c:v>
                </c:pt>
                <c:pt idx="2449">
                  <c:v>15</c:v>
                </c:pt>
                <c:pt idx="2450">
                  <c:v>15</c:v>
                </c:pt>
                <c:pt idx="2451">
                  <c:v>16</c:v>
                </c:pt>
                <c:pt idx="2452">
                  <c:v>15</c:v>
                </c:pt>
                <c:pt idx="2453">
                  <c:v>16</c:v>
                </c:pt>
                <c:pt idx="2454">
                  <c:v>15</c:v>
                </c:pt>
                <c:pt idx="2455">
                  <c:v>16</c:v>
                </c:pt>
                <c:pt idx="2456">
                  <c:v>19</c:v>
                </c:pt>
                <c:pt idx="2457">
                  <c:v>19</c:v>
                </c:pt>
                <c:pt idx="2458">
                  <c:v>15</c:v>
                </c:pt>
                <c:pt idx="2459">
                  <c:v>15</c:v>
                </c:pt>
                <c:pt idx="2460">
                  <c:v>16</c:v>
                </c:pt>
                <c:pt idx="2461">
                  <c:v>19</c:v>
                </c:pt>
                <c:pt idx="2462">
                  <c:v>16</c:v>
                </c:pt>
                <c:pt idx="2463">
                  <c:v>16</c:v>
                </c:pt>
                <c:pt idx="2464">
                  <c:v>15</c:v>
                </c:pt>
                <c:pt idx="2465">
                  <c:v>16</c:v>
                </c:pt>
                <c:pt idx="2466">
                  <c:v>18</c:v>
                </c:pt>
                <c:pt idx="2467">
                  <c:v>16</c:v>
                </c:pt>
                <c:pt idx="2468">
                  <c:v>15</c:v>
                </c:pt>
                <c:pt idx="2469">
                  <c:v>15</c:v>
                </c:pt>
                <c:pt idx="2470">
                  <c:v>15</c:v>
                </c:pt>
                <c:pt idx="2471">
                  <c:v>15</c:v>
                </c:pt>
                <c:pt idx="2472">
                  <c:v>19</c:v>
                </c:pt>
                <c:pt idx="2473">
                  <c:v>21</c:v>
                </c:pt>
                <c:pt idx="2474">
                  <c:v>15</c:v>
                </c:pt>
                <c:pt idx="2475">
                  <c:v>15</c:v>
                </c:pt>
                <c:pt idx="2476">
                  <c:v>16</c:v>
                </c:pt>
                <c:pt idx="2477">
                  <c:v>15</c:v>
                </c:pt>
                <c:pt idx="2478">
                  <c:v>21</c:v>
                </c:pt>
                <c:pt idx="2479">
                  <c:v>18</c:v>
                </c:pt>
                <c:pt idx="2480">
                  <c:v>16</c:v>
                </c:pt>
                <c:pt idx="2481">
                  <c:v>19</c:v>
                </c:pt>
                <c:pt idx="2482">
                  <c:v>15</c:v>
                </c:pt>
                <c:pt idx="2483">
                  <c:v>15</c:v>
                </c:pt>
                <c:pt idx="2484">
                  <c:v>22</c:v>
                </c:pt>
                <c:pt idx="2485">
                  <c:v>15</c:v>
                </c:pt>
                <c:pt idx="2486">
                  <c:v>15</c:v>
                </c:pt>
                <c:pt idx="2487">
                  <c:v>17</c:v>
                </c:pt>
                <c:pt idx="2488">
                  <c:v>16</c:v>
                </c:pt>
                <c:pt idx="2489">
                  <c:v>21</c:v>
                </c:pt>
                <c:pt idx="2490">
                  <c:v>20</c:v>
                </c:pt>
                <c:pt idx="2491">
                  <c:v>15</c:v>
                </c:pt>
                <c:pt idx="2492">
                  <c:v>20</c:v>
                </c:pt>
                <c:pt idx="2493">
                  <c:v>17</c:v>
                </c:pt>
                <c:pt idx="2494">
                  <c:v>15</c:v>
                </c:pt>
                <c:pt idx="2495">
                  <c:v>20</c:v>
                </c:pt>
                <c:pt idx="2496">
                  <c:v>23</c:v>
                </c:pt>
                <c:pt idx="2497">
                  <c:v>16</c:v>
                </c:pt>
                <c:pt idx="2498">
                  <c:v>16</c:v>
                </c:pt>
                <c:pt idx="2499">
                  <c:v>17</c:v>
                </c:pt>
                <c:pt idx="2500">
                  <c:v>21</c:v>
                </c:pt>
                <c:pt idx="2501">
                  <c:v>19</c:v>
                </c:pt>
                <c:pt idx="2502">
                  <c:v>20</c:v>
                </c:pt>
                <c:pt idx="2503">
                  <c:v>19</c:v>
                </c:pt>
                <c:pt idx="2504">
                  <c:v>23</c:v>
                </c:pt>
                <c:pt idx="2505">
                  <c:v>19</c:v>
                </c:pt>
                <c:pt idx="2506">
                  <c:v>16</c:v>
                </c:pt>
                <c:pt idx="2507">
                  <c:v>16</c:v>
                </c:pt>
                <c:pt idx="2508">
                  <c:v>24</c:v>
                </c:pt>
                <c:pt idx="2509">
                  <c:v>18</c:v>
                </c:pt>
                <c:pt idx="2510">
                  <c:v>16</c:v>
                </c:pt>
                <c:pt idx="2511">
                  <c:v>20</c:v>
                </c:pt>
                <c:pt idx="2512">
                  <c:v>17</c:v>
                </c:pt>
                <c:pt idx="2513">
                  <c:v>18</c:v>
                </c:pt>
                <c:pt idx="2514">
                  <c:v>19</c:v>
                </c:pt>
                <c:pt idx="2515">
                  <c:v>19</c:v>
                </c:pt>
                <c:pt idx="2516">
                  <c:v>16</c:v>
                </c:pt>
                <c:pt idx="2517">
                  <c:v>22</c:v>
                </c:pt>
                <c:pt idx="2518">
                  <c:v>21</c:v>
                </c:pt>
                <c:pt idx="2519">
                  <c:v>24</c:v>
                </c:pt>
                <c:pt idx="2520">
                  <c:v>22</c:v>
                </c:pt>
                <c:pt idx="2521">
                  <c:v>16</c:v>
                </c:pt>
                <c:pt idx="2522">
                  <c:v>17</c:v>
                </c:pt>
                <c:pt idx="2523">
                  <c:v>19</c:v>
                </c:pt>
                <c:pt idx="2524">
                  <c:v>18</c:v>
                </c:pt>
                <c:pt idx="2525">
                  <c:v>20</c:v>
                </c:pt>
                <c:pt idx="2526">
                  <c:v>18</c:v>
                </c:pt>
                <c:pt idx="2527">
                  <c:v>21</c:v>
                </c:pt>
                <c:pt idx="2528">
                  <c:v>20</c:v>
                </c:pt>
                <c:pt idx="2529">
                  <c:v>19</c:v>
                </c:pt>
                <c:pt idx="2530">
                  <c:v>20</c:v>
                </c:pt>
                <c:pt idx="2531">
                  <c:v>15</c:v>
                </c:pt>
                <c:pt idx="2532">
                  <c:v>16</c:v>
                </c:pt>
                <c:pt idx="2533">
                  <c:v>20</c:v>
                </c:pt>
                <c:pt idx="2534">
                  <c:v>21</c:v>
                </c:pt>
                <c:pt idx="2535">
                  <c:v>17</c:v>
                </c:pt>
                <c:pt idx="2536">
                  <c:v>18</c:v>
                </c:pt>
                <c:pt idx="2537">
                  <c:v>20</c:v>
                </c:pt>
                <c:pt idx="2538">
                  <c:v>20</c:v>
                </c:pt>
                <c:pt idx="2539">
                  <c:v>18</c:v>
                </c:pt>
                <c:pt idx="2540">
                  <c:v>20</c:v>
                </c:pt>
                <c:pt idx="2541">
                  <c:v>18</c:v>
                </c:pt>
                <c:pt idx="2542">
                  <c:v>19</c:v>
                </c:pt>
                <c:pt idx="2543">
                  <c:v>17</c:v>
                </c:pt>
                <c:pt idx="2544">
                  <c:v>20</c:v>
                </c:pt>
                <c:pt idx="2545">
                  <c:v>20</c:v>
                </c:pt>
                <c:pt idx="2546">
                  <c:v>16</c:v>
                </c:pt>
                <c:pt idx="2547">
                  <c:v>19</c:v>
                </c:pt>
                <c:pt idx="2548">
                  <c:v>22</c:v>
                </c:pt>
                <c:pt idx="2549">
                  <c:v>20</c:v>
                </c:pt>
                <c:pt idx="2550">
                  <c:v>17</c:v>
                </c:pt>
                <c:pt idx="2551">
                  <c:v>18</c:v>
                </c:pt>
                <c:pt idx="2552">
                  <c:v>18</c:v>
                </c:pt>
                <c:pt idx="2553">
                  <c:v>16</c:v>
                </c:pt>
                <c:pt idx="2554">
                  <c:v>16</c:v>
                </c:pt>
                <c:pt idx="2555">
                  <c:v>16</c:v>
                </c:pt>
                <c:pt idx="2556">
                  <c:v>15</c:v>
                </c:pt>
                <c:pt idx="2557">
                  <c:v>16</c:v>
                </c:pt>
                <c:pt idx="2558">
                  <c:v>18</c:v>
                </c:pt>
                <c:pt idx="2559">
                  <c:v>15</c:v>
                </c:pt>
                <c:pt idx="2560">
                  <c:v>15</c:v>
                </c:pt>
                <c:pt idx="2561">
                  <c:v>15</c:v>
                </c:pt>
                <c:pt idx="2562">
                  <c:v>16</c:v>
                </c:pt>
                <c:pt idx="2563">
                  <c:v>15</c:v>
                </c:pt>
                <c:pt idx="2564">
                  <c:v>15</c:v>
                </c:pt>
                <c:pt idx="2565">
                  <c:v>15</c:v>
                </c:pt>
                <c:pt idx="2566">
                  <c:v>17</c:v>
                </c:pt>
                <c:pt idx="2567">
                  <c:v>23</c:v>
                </c:pt>
                <c:pt idx="2568">
                  <c:v>19</c:v>
                </c:pt>
                <c:pt idx="2569">
                  <c:v>17</c:v>
                </c:pt>
                <c:pt idx="2570">
                  <c:v>19</c:v>
                </c:pt>
                <c:pt idx="2571">
                  <c:v>19</c:v>
                </c:pt>
                <c:pt idx="2572">
                  <c:v>15</c:v>
                </c:pt>
                <c:pt idx="2573">
                  <c:v>20</c:v>
                </c:pt>
                <c:pt idx="2574">
                  <c:v>21</c:v>
                </c:pt>
                <c:pt idx="2575">
                  <c:v>16</c:v>
                </c:pt>
                <c:pt idx="2576">
                  <c:v>19</c:v>
                </c:pt>
                <c:pt idx="2577">
                  <c:v>18</c:v>
                </c:pt>
                <c:pt idx="2578">
                  <c:v>20</c:v>
                </c:pt>
                <c:pt idx="2579">
                  <c:v>15</c:v>
                </c:pt>
                <c:pt idx="2580">
                  <c:v>22</c:v>
                </c:pt>
                <c:pt idx="2581">
                  <c:v>20</c:v>
                </c:pt>
                <c:pt idx="2582">
                  <c:v>21</c:v>
                </c:pt>
                <c:pt idx="2583">
                  <c:v>21</c:v>
                </c:pt>
                <c:pt idx="2584">
                  <c:v>17</c:v>
                </c:pt>
                <c:pt idx="2585">
                  <c:v>22</c:v>
                </c:pt>
                <c:pt idx="2586">
                  <c:v>17</c:v>
                </c:pt>
                <c:pt idx="2587">
                  <c:v>16</c:v>
                </c:pt>
                <c:pt idx="2588">
                  <c:v>16</c:v>
                </c:pt>
                <c:pt idx="2589">
                  <c:v>16</c:v>
                </c:pt>
                <c:pt idx="2590">
                  <c:v>21</c:v>
                </c:pt>
                <c:pt idx="2591">
                  <c:v>15</c:v>
                </c:pt>
                <c:pt idx="2592">
                  <c:v>16</c:v>
                </c:pt>
                <c:pt idx="2593">
                  <c:v>19</c:v>
                </c:pt>
                <c:pt idx="2594">
                  <c:v>15</c:v>
                </c:pt>
                <c:pt idx="2595">
                  <c:v>15</c:v>
                </c:pt>
                <c:pt idx="2596">
                  <c:v>15</c:v>
                </c:pt>
                <c:pt idx="2597">
                  <c:v>18</c:v>
                </c:pt>
                <c:pt idx="2598">
                  <c:v>16</c:v>
                </c:pt>
                <c:pt idx="2599">
                  <c:v>15</c:v>
                </c:pt>
                <c:pt idx="2600">
                  <c:v>17</c:v>
                </c:pt>
                <c:pt idx="2601">
                  <c:v>13</c:v>
                </c:pt>
                <c:pt idx="2602">
                  <c:v>19</c:v>
                </c:pt>
                <c:pt idx="2603">
                  <c:v>15</c:v>
                </c:pt>
                <c:pt idx="2604">
                  <c:v>16</c:v>
                </c:pt>
                <c:pt idx="2605">
                  <c:v>22</c:v>
                </c:pt>
                <c:pt idx="2606">
                  <c:v>20</c:v>
                </c:pt>
                <c:pt idx="2607">
                  <c:v>16</c:v>
                </c:pt>
                <c:pt idx="2608">
                  <c:v>20</c:v>
                </c:pt>
                <c:pt idx="2609">
                  <c:v>19</c:v>
                </c:pt>
                <c:pt idx="2610">
                  <c:v>23</c:v>
                </c:pt>
                <c:pt idx="2611">
                  <c:v>19</c:v>
                </c:pt>
                <c:pt idx="2612">
                  <c:v>15</c:v>
                </c:pt>
                <c:pt idx="2613">
                  <c:v>16</c:v>
                </c:pt>
                <c:pt idx="2614">
                  <c:v>20</c:v>
                </c:pt>
                <c:pt idx="2615">
                  <c:v>21</c:v>
                </c:pt>
                <c:pt idx="2616">
                  <c:v>15</c:v>
                </c:pt>
                <c:pt idx="2617">
                  <c:v>20</c:v>
                </c:pt>
                <c:pt idx="2618">
                  <c:v>16</c:v>
                </c:pt>
                <c:pt idx="2619">
                  <c:v>20</c:v>
                </c:pt>
                <c:pt idx="2620">
                  <c:v>15</c:v>
                </c:pt>
                <c:pt idx="2621">
                  <c:v>18</c:v>
                </c:pt>
                <c:pt idx="2622">
                  <c:v>20</c:v>
                </c:pt>
                <c:pt idx="2623">
                  <c:v>20</c:v>
                </c:pt>
                <c:pt idx="2624">
                  <c:v>16</c:v>
                </c:pt>
                <c:pt idx="2625">
                  <c:v>17</c:v>
                </c:pt>
                <c:pt idx="2626">
                  <c:v>16</c:v>
                </c:pt>
                <c:pt idx="2627">
                  <c:v>20</c:v>
                </c:pt>
                <c:pt idx="2628">
                  <c:v>19</c:v>
                </c:pt>
                <c:pt idx="2629">
                  <c:v>16</c:v>
                </c:pt>
                <c:pt idx="2630">
                  <c:v>15</c:v>
                </c:pt>
                <c:pt idx="2631">
                  <c:v>18</c:v>
                </c:pt>
                <c:pt idx="2632">
                  <c:v>22</c:v>
                </c:pt>
                <c:pt idx="2633">
                  <c:v>22</c:v>
                </c:pt>
                <c:pt idx="2634">
                  <c:v>16</c:v>
                </c:pt>
                <c:pt idx="2635">
                  <c:v>15</c:v>
                </c:pt>
                <c:pt idx="2636">
                  <c:v>20</c:v>
                </c:pt>
                <c:pt idx="2637">
                  <c:v>20</c:v>
                </c:pt>
                <c:pt idx="2638">
                  <c:v>15</c:v>
                </c:pt>
                <c:pt idx="2639">
                  <c:v>19</c:v>
                </c:pt>
                <c:pt idx="2640">
                  <c:v>20</c:v>
                </c:pt>
                <c:pt idx="2641">
                  <c:v>17</c:v>
                </c:pt>
                <c:pt idx="2642">
                  <c:v>16</c:v>
                </c:pt>
                <c:pt idx="2643">
                  <c:v>15</c:v>
                </c:pt>
                <c:pt idx="2644">
                  <c:v>17</c:v>
                </c:pt>
                <c:pt idx="2645">
                  <c:v>18</c:v>
                </c:pt>
                <c:pt idx="2646">
                  <c:v>16</c:v>
                </c:pt>
                <c:pt idx="2647">
                  <c:v>20</c:v>
                </c:pt>
                <c:pt idx="2648">
                  <c:v>16</c:v>
                </c:pt>
                <c:pt idx="2649">
                  <c:v>16</c:v>
                </c:pt>
                <c:pt idx="2650">
                  <c:v>15</c:v>
                </c:pt>
                <c:pt idx="2651">
                  <c:v>15</c:v>
                </c:pt>
                <c:pt idx="2652">
                  <c:v>16</c:v>
                </c:pt>
                <c:pt idx="2653">
                  <c:v>21</c:v>
                </c:pt>
                <c:pt idx="2654">
                  <c:v>15</c:v>
                </c:pt>
                <c:pt idx="2655">
                  <c:v>15</c:v>
                </c:pt>
                <c:pt idx="2656">
                  <c:v>19</c:v>
                </c:pt>
                <c:pt idx="2657">
                  <c:v>22</c:v>
                </c:pt>
                <c:pt idx="2658">
                  <c:v>15</c:v>
                </c:pt>
                <c:pt idx="2659">
                  <c:v>15</c:v>
                </c:pt>
                <c:pt idx="2660">
                  <c:v>19</c:v>
                </c:pt>
                <c:pt idx="2661">
                  <c:v>19</c:v>
                </c:pt>
                <c:pt idx="2662">
                  <c:v>16</c:v>
                </c:pt>
                <c:pt idx="2663">
                  <c:v>19</c:v>
                </c:pt>
                <c:pt idx="2664">
                  <c:v>20</c:v>
                </c:pt>
                <c:pt idx="2665">
                  <c:v>15</c:v>
                </c:pt>
                <c:pt idx="2666">
                  <c:v>16</c:v>
                </c:pt>
                <c:pt idx="2667">
                  <c:v>18</c:v>
                </c:pt>
                <c:pt idx="2668">
                  <c:v>22</c:v>
                </c:pt>
                <c:pt idx="2669">
                  <c:v>17</c:v>
                </c:pt>
                <c:pt idx="2670">
                  <c:v>18</c:v>
                </c:pt>
                <c:pt idx="2671">
                  <c:v>16</c:v>
                </c:pt>
                <c:pt idx="2672">
                  <c:v>18</c:v>
                </c:pt>
                <c:pt idx="2673">
                  <c:v>16</c:v>
                </c:pt>
                <c:pt idx="2674">
                  <c:v>21</c:v>
                </c:pt>
                <c:pt idx="2675">
                  <c:v>15</c:v>
                </c:pt>
                <c:pt idx="2676">
                  <c:v>17</c:v>
                </c:pt>
                <c:pt idx="2677">
                  <c:v>22</c:v>
                </c:pt>
                <c:pt idx="2678">
                  <c:v>18</c:v>
                </c:pt>
                <c:pt idx="2679">
                  <c:v>15</c:v>
                </c:pt>
                <c:pt idx="2680">
                  <c:v>18</c:v>
                </c:pt>
                <c:pt idx="2681">
                  <c:v>16</c:v>
                </c:pt>
                <c:pt idx="2682">
                  <c:v>16</c:v>
                </c:pt>
                <c:pt idx="2683">
                  <c:v>22</c:v>
                </c:pt>
                <c:pt idx="2684">
                  <c:v>16</c:v>
                </c:pt>
                <c:pt idx="2685">
                  <c:v>17</c:v>
                </c:pt>
                <c:pt idx="2686">
                  <c:v>16</c:v>
                </c:pt>
                <c:pt idx="2687">
                  <c:v>16</c:v>
                </c:pt>
                <c:pt idx="2688">
                  <c:v>16</c:v>
                </c:pt>
                <c:pt idx="2689">
                  <c:v>19</c:v>
                </c:pt>
                <c:pt idx="2690">
                  <c:v>18</c:v>
                </c:pt>
                <c:pt idx="2691">
                  <c:v>15</c:v>
                </c:pt>
                <c:pt idx="2692">
                  <c:v>16</c:v>
                </c:pt>
                <c:pt idx="2693">
                  <c:v>20</c:v>
                </c:pt>
                <c:pt idx="2694">
                  <c:v>18</c:v>
                </c:pt>
                <c:pt idx="2695">
                  <c:v>19</c:v>
                </c:pt>
                <c:pt idx="2696">
                  <c:v>18</c:v>
                </c:pt>
                <c:pt idx="2697">
                  <c:v>16</c:v>
                </c:pt>
                <c:pt idx="2698">
                  <c:v>15</c:v>
                </c:pt>
                <c:pt idx="2699">
                  <c:v>22</c:v>
                </c:pt>
                <c:pt idx="2700">
                  <c:v>15</c:v>
                </c:pt>
                <c:pt idx="2701">
                  <c:v>17</c:v>
                </c:pt>
                <c:pt idx="2702">
                  <c:v>15</c:v>
                </c:pt>
                <c:pt idx="2703">
                  <c:v>18</c:v>
                </c:pt>
                <c:pt idx="2704">
                  <c:v>18</c:v>
                </c:pt>
                <c:pt idx="2705">
                  <c:v>15</c:v>
                </c:pt>
                <c:pt idx="2706">
                  <c:v>17</c:v>
                </c:pt>
                <c:pt idx="2707">
                  <c:v>16</c:v>
                </c:pt>
                <c:pt idx="2708">
                  <c:v>19</c:v>
                </c:pt>
                <c:pt idx="2709">
                  <c:v>16</c:v>
                </c:pt>
                <c:pt idx="2710">
                  <c:v>15</c:v>
                </c:pt>
                <c:pt idx="2711">
                  <c:v>18</c:v>
                </c:pt>
                <c:pt idx="2712">
                  <c:v>16</c:v>
                </c:pt>
                <c:pt idx="2713">
                  <c:v>16</c:v>
                </c:pt>
                <c:pt idx="2714">
                  <c:v>16</c:v>
                </c:pt>
                <c:pt idx="2715">
                  <c:v>21</c:v>
                </c:pt>
                <c:pt idx="2716">
                  <c:v>15</c:v>
                </c:pt>
                <c:pt idx="2717">
                  <c:v>17</c:v>
                </c:pt>
                <c:pt idx="2718">
                  <c:v>17</c:v>
                </c:pt>
                <c:pt idx="2719">
                  <c:v>20</c:v>
                </c:pt>
                <c:pt idx="2720">
                  <c:v>17</c:v>
                </c:pt>
                <c:pt idx="2721">
                  <c:v>15</c:v>
                </c:pt>
                <c:pt idx="2722">
                  <c:v>16</c:v>
                </c:pt>
                <c:pt idx="2723">
                  <c:v>15</c:v>
                </c:pt>
                <c:pt idx="2724">
                  <c:v>16</c:v>
                </c:pt>
                <c:pt idx="2725">
                  <c:v>15</c:v>
                </c:pt>
                <c:pt idx="2726">
                  <c:v>20</c:v>
                </c:pt>
                <c:pt idx="2727">
                  <c:v>18</c:v>
                </c:pt>
                <c:pt idx="2728">
                  <c:v>16</c:v>
                </c:pt>
                <c:pt idx="2729">
                  <c:v>16</c:v>
                </c:pt>
                <c:pt idx="2730">
                  <c:v>16</c:v>
                </c:pt>
                <c:pt idx="2731">
                  <c:v>20</c:v>
                </c:pt>
                <c:pt idx="2732">
                  <c:v>17</c:v>
                </c:pt>
                <c:pt idx="2733">
                  <c:v>18</c:v>
                </c:pt>
                <c:pt idx="2734">
                  <c:v>22</c:v>
                </c:pt>
                <c:pt idx="2735">
                  <c:v>15</c:v>
                </c:pt>
                <c:pt idx="2736">
                  <c:v>15</c:v>
                </c:pt>
                <c:pt idx="2737">
                  <c:v>16</c:v>
                </c:pt>
                <c:pt idx="2738">
                  <c:v>22</c:v>
                </c:pt>
                <c:pt idx="2739">
                  <c:v>15</c:v>
                </c:pt>
                <c:pt idx="2740">
                  <c:v>16</c:v>
                </c:pt>
                <c:pt idx="2741">
                  <c:v>20</c:v>
                </c:pt>
                <c:pt idx="2742">
                  <c:v>15</c:v>
                </c:pt>
                <c:pt idx="2743">
                  <c:v>15</c:v>
                </c:pt>
                <c:pt idx="2744">
                  <c:v>22</c:v>
                </c:pt>
                <c:pt idx="2745">
                  <c:v>16</c:v>
                </c:pt>
                <c:pt idx="2746">
                  <c:v>15</c:v>
                </c:pt>
                <c:pt idx="2747">
                  <c:v>18</c:v>
                </c:pt>
                <c:pt idx="2748">
                  <c:v>19</c:v>
                </c:pt>
                <c:pt idx="2749">
                  <c:v>15</c:v>
                </c:pt>
                <c:pt idx="2750">
                  <c:v>18</c:v>
                </c:pt>
                <c:pt idx="2751">
                  <c:v>19</c:v>
                </c:pt>
                <c:pt idx="2752">
                  <c:v>21</c:v>
                </c:pt>
                <c:pt idx="2753">
                  <c:v>20</c:v>
                </c:pt>
                <c:pt idx="2754">
                  <c:v>18</c:v>
                </c:pt>
                <c:pt idx="2755">
                  <c:v>20</c:v>
                </c:pt>
                <c:pt idx="2756">
                  <c:v>15</c:v>
                </c:pt>
                <c:pt idx="2757">
                  <c:v>20</c:v>
                </c:pt>
                <c:pt idx="2758">
                  <c:v>18</c:v>
                </c:pt>
                <c:pt idx="2759">
                  <c:v>16</c:v>
                </c:pt>
                <c:pt idx="2760">
                  <c:v>15</c:v>
                </c:pt>
                <c:pt idx="2761">
                  <c:v>21</c:v>
                </c:pt>
                <c:pt idx="2762">
                  <c:v>19</c:v>
                </c:pt>
                <c:pt idx="2763">
                  <c:v>11</c:v>
                </c:pt>
                <c:pt idx="2764">
                  <c:v>17</c:v>
                </c:pt>
                <c:pt idx="2765">
                  <c:v>15</c:v>
                </c:pt>
                <c:pt idx="2766">
                  <c:v>15</c:v>
                </c:pt>
                <c:pt idx="2767">
                  <c:v>15</c:v>
                </c:pt>
                <c:pt idx="2768">
                  <c:v>18</c:v>
                </c:pt>
                <c:pt idx="2769">
                  <c:v>16</c:v>
                </c:pt>
                <c:pt idx="2770">
                  <c:v>19</c:v>
                </c:pt>
                <c:pt idx="2771">
                  <c:v>15</c:v>
                </c:pt>
                <c:pt idx="2772">
                  <c:v>18</c:v>
                </c:pt>
                <c:pt idx="2773">
                  <c:v>16</c:v>
                </c:pt>
                <c:pt idx="2774">
                  <c:v>15</c:v>
                </c:pt>
                <c:pt idx="2775">
                  <c:v>16</c:v>
                </c:pt>
                <c:pt idx="2776">
                  <c:v>22</c:v>
                </c:pt>
                <c:pt idx="2777">
                  <c:v>16</c:v>
                </c:pt>
                <c:pt idx="2778">
                  <c:v>15</c:v>
                </c:pt>
                <c:pt idx="2779">
                  <c:v>18</c:v>
                </c:pt>
                <c:pt idx="2780">
                  <c:v>16</c:v>
                </c:pt>
                <c:pt idx="2781">
                  <c:v>13</c:v>
                </c:pt>
                <c:pt idx="2782">
                  <c:v>19</c:v>
                </c:pt>
                <c:pt idx="2783">
                  <c:v>17</c:v>
                </c:pt>
                <c:pt idx="2784">
                  <c:v>16</c:v>
                </c:pt>
                <c:pt idx="2785">
                  <c:v>20</c:v>
                </c:pt>
                <c:pt idx="2786">
                  <c:v>18</c:v>
                </c:pt>
                <c:pt idx="2787">
                  <c:v>16</c:v>
                </c:pt>
                <c:pt idx="2788">
                  <c:v>16</c:v>
                </c:pt>
                <c:pt idx="2789">
                  <c:v>15</c:v>
                </c:pt>
                <c:pt idx="2790">
                  <c:v>15</c:v>
                </c:pt>
                <c:pt idx="2791">
                  <c:v>18</c:v>
                </c:pt>
                <c:pt idx="2792">
                  <c:v>19</c:v>
                </c:pt>
                <c:pt idx="2793">
                  <c:v>15</c:v>
                </c:pt>
                <c:pt idx="2794">
                  <c:v>15</c:v>
                </c:pt>
                <c:pt idx="2795">
                  <c:v>20</c:v>
                </c:pt>
                <c:pt idx="2796">
                  <c:v>22</c:v>
                </c:pt>
                <c:pt idx="2797">
                  <c:v>16</c:v>
                </c:pt>
                <c:pt idx="2798">
                  <c:v>16</c:v>
                </c:pt>
                <c:pt idx="2799">
                  <c:v>15</c:v>
                </c:pt>
                <c:pt idx="2800">
                  <c:v>17</c:v>
                </c:pt>
                <c:pt idx="2801">
                  <c:v>15</c:v>
                </c:pt>
                <c:pt idx="2802">
                  <c:v>15</c:v>
                </c:pt>
                <c:pt idx="2803">
                  <c:v>14</c:v>
                </c:pt>
                <c:pt idx="2804">
                  <c:v>16</c:v>
                </c:pt>
                <c:pt idx="2805">
                  <c:v>18</c:v>
                </c:pt>
                <c:pt idx="2806">
                  <c:v>17</c:v>
                </c:pt>
                <c:pt idx="2807">
                  <c:v>19</c:v>
                </c:pt>
                <c:pt idx="2808">
                  <c:v>16</c:v>
                </c:pt>
                <c:pt idx="2809">
                  <c:v>21</c:v>
                </c:pt>
                <c:pt idx="2810">
                  <c:v>15</c:v>
                </c:pt>
                <c:pt idx="2811">
                  <c:v>17</c:v>
                </c:pt>
                <c:pt idx="2812">
                  <c:v>20</c:v>
                </c:pt>
                <c:pt idx="2813">
                  <c:v>16</c:v>
                </c:pt>
                <c:pt idx="2814">
                  <c:v>15</c:v>
                </c:pt>
                <c:pt idx="2815">
                  <c:v>16</c:v>
                </c:pt>
                <c:pt idx="2816">
                  <c:v>15</c:v>
                </c:pt>
                <c:pt idx="2817">
                  <c:v>16</c:v>
                </c:pt>
                <c:pt idx="2818">
                  <c:v>22</c:v>
                </c:pt>
                <c:pt idx="2819">
                  <c:v>15</c:v>
                </c:pt>
                <c:pt idx="2820">
                  <c:v>15</c:v>
                </c:pt>
                <c:pt idx="2821">
                  <c:v>17</c:v>
                </c:pt>
                <c:pt idx="2822">
                  <c:v>21</c:v>
                </c:pt>
                <c:pt idx="2823">
                  <c:v>16</c:v>
                </c:pt>
                <c:pt idx="2824">
                  <c:v>16</c:v>
                </c:pt>
                <c:pt idx="2825">
                  <c:v>16</c:v>
                </c:pt>
                <c:pt idx="2826">
                  <c:v>20</c:v>
                </c:pt>
                <c:pt idx="2827">
                  <c:v>16</c:v>
                </c:pt>
                <c:pt idx="2828">
                  <c:v>15</c:v>
                </c:pt>
                <c:pt idx="2829">
                  <c:v>18</c:v>
                </c:pt>
                <c:pt idx="2830">
                  <c:v>18</c:v>
                </c:pt>
                <c:pt idx="2831">
                  <c:v>16</c:v>
                </c:pt>
                <c:pt idx="2832">
                  <c:v>15</c:v>
                </c:pt>
                <c:pt idx="2833">
                  <c:v>17</c:v>
                </c:pt>
                <c:pt idx="2834">
                  <c:v>19</c:v>
                </c:pt>
                <c:pt idx="2835">
                  <c:v>16</c:v>
                </c:pt>
                <c:pt idx="2836">
                  <c:v>17</c:v>
                </c:pt>
                <c:pt idx="2837">
                  <c:v>14</c:v>
                </c:pt>
                <c:pt idx="2838">
                  <c:v>15</c:v>
                </c:pt>
                <c:pt idx="2839">
                  <c:v>15</c:v>
                </c:pt>
                <c:pt idx="2840">
                  <c:v>15</c:v>
                </c:pt>
                <c:pt idx="2841">
                  <c:v>18</c:v>
                </c:pt>
                <c:pt idx="2842">
                  <c:v>17</c:v>
                </c:pt>
                <c:pt idx="2843">
                  <c:v>16</c:v>
                </c:pt>
                <c:pt idx="2844">
                  <c:v>16</c:v>
                </c:pt>
                <c:pt idx="2845">
                  <c:v>19</c:v>
                </c:pt>
                <c:pt idx="2846">
                  <c:v>15</c:v>
                </c:pt>
                <c:pt idx="2847">
                  <c:v>20</c:v>
                </c:pt>
                <c:pt idx="2848">
                  <c:v>16</c:v>
                </c:pt>
                <c:pt idx="2849">
                  <c:v>20</c:v>
                </c:pt>
                <c:pt idx="2850">
                  <c:v>19</c:v>
                </c:pt>
                <c:pt idx="2851">
                  <c:v>18</c:v>
                </c:pt>
                <c:pt idx="2852">
                  <c:v>20</c:v>
                </c:pt>
                <c:pt idx="2853">
                  <c:v>15</c:v>
                </c:pt>
                <c:pt idx="2854">
                  <c:v>15</c:v>
                </c:pt>
                <c:pt idx="2855">
                  <c:v>15</c:v>
                </c:pt>
                <c:pt idx="2856">
                  <c:v>20</c:v>
                </c:pt>
                <c:pt idx="2857">
                  <c:v>22</c:v>
                </c:pt>
                <c:pt idx="2858">
                  <c:v>16</c:v>
                </c:pt>
                <c:pt idx="2859">
                  <c:v>17</c:v>
                </c:pt>
                <c:pt idx="2860">
                  <c:v>15</c:v>
                </c:pt>
                <c:pt idx="2861">
                  <c:v>20</c:v>
                </c:pt>
                <c:pt idx="2862">
                  <c:v>16</c:v>
                </c:pt>
                <c:pt idx="2863">
                  <c:v>18</c:v>
                </c:pt>
                <c:pt idx="2864">
                  <c:v>21</c:v>
                </c:pt>
                <c:pt idx="2865">
                  <c:v>19</c:v>
                </c:pt>
                <c:pt idx="2866">
                  <c:v>15</c:v>
                </c:pt>
                <c:pt idx="2867">
                  <c:v>18</c:v>
                </c:pt>
                <c:pt idx="2868">
                  <c:v>20</c:v>
                </c:pt>
                <c:pt idx="2869">
                  <c:v>18</c:v>
                </c:pt>
                <c:pt idx="2870">
                  <c:v>18</c:v>
                </c:pt>
                <c:pt idx="2871">
                  <c:v>16</c:v>
                </c:pt>
                <c:pt idx="2872">
                  <c:v>16</c:v>
                </c:pt>
                <c:pt idx="2873">
                  <c:v>17</c:v>
                </c:pt>
                <c:pt idx="2874">
                  <c:v>15</c:v>
                </c:pt>
                <c:pt idx="2875">
                  <c:v>16</c:v>
                </c:pt>
                <c:pt idx="2876">
                  <c:v>15</c:v>
                </c:pt>
                <c:pt idx="2877">
                  <c:v>15</c:v>
                </c:pt>
                <c:pt idx="2878">
                  <c:v>15</c:v>
                </c:pt>
                <c:pt idx="2879">
                  <c:v>21</c:v>
                </c:pt>
                <c:pt idx="2880">
                  <c:v>15</c:v>
                </c:pt>
                <c:pt idx="2881">
                  <c:v>15</c:v>
                </c:pt>
                <c:pt idx="2882">
                  <c:v>15</c:v>
                </c:pt>
                <c:pt idx="2883">
                  <c:v>15</c:v>
                </c:pt>
                <c:pt idx="2884">
                  <c:v>16</c:v>
                </c:pt>
                <c:pt idx="2885">
                  <c:v>22</c:v>
                </c:pt>
                <c:pt idx="2886">
                  <c:v>15</c:v>
                </c:pt>
                <c:pt idx="2887">
                  <c:v>20</c:v>
                </c:pt>
                <c:pt idx="2888">
                  <c:v>15</c:v>
                </c:pt>
                <c:pt idx="2889">
                  <c:v>13</c:v>
                </c:pt>
                <c:pt idx="2890">
                  <c:v>15</c:v>
                </c:pt>
                <c:pt idx="2891">
                  <c:v>20</c:v>
                </c:pt>
                <c:pt idx="2892">
                  <c:v>16</c:v>
                </c:pt>
                <c:pt idx="2893">
                  <c:v>21</c:v>
                </c:pt>
                <c:pt idx="2894">
                  <c:v>16</c:v>
                </c:pt>
                <c:pt idx="2895">
                  <c:v>16</c:v>
                </c:pt>
                <c:pt idx="2896">
                  <c:v>16</c:v>
                </c:pt>
                <c:pt idx="2897">
                  <c:v>18</c:v>
                </c:pt>
                <c:pt idx="2898">
                  <c:v>16</c:v>
                </c:pt>
                <c:pt idx="2899">
                  <c:v>15</c:v>
                </c:pt>
                <c:pt idx="2900">
                  <c:v>15</c:v>
                </c:pt>
                <c:pt idx="2901">
                  <c:v>15</c:v>
                </c:pt>
                <c:pt idx="2902">
                  <c:v>18</c:v>
                </c:pt>
                <c:pt idx="2903">
                  <c:v>18</c:v>
                </c:pt>
                <c:pt idx="2904">
                  <c:v>21</c:v>
                </c:pt>
                <c:pt idx="2905">
                  <c:v>16</c:v>
                </c:pt>
                <c:pt idx="2906">
                  <c:v>15</c:v>
                </c:pt>
                <c:pt idx="2907">
                  <c:v>16</c:v>
                </c:pt>
                <c:pt idx="2908">
                  <c:v>21</c:v>
                </c:pt>
                <c:pt idx="2909">
                  <c:v>18</c:v>
                </c:pt>
                <c:pt idx="2910">
                  <c:v>15</c:v>
                </c:pt>
                <c:pt idx="2911">
                  <c:v>15</c:v>
                </c:pt>
                <c:pt idx="2912">
                  <c:v>16</c:v>
                </c:pt>
                <c:pt idx="2913">
                  <c:v>16</c:v>
                </c:pt>
                <c:pt idx="2914">
                  <c:v>20</c:v>
                </c:pt>
                <c:pt idx="2915">
                  <c:v>17</c:v>
                </c:pt>
                <c:pt idx="2916">
                  <c:v>16</c:v>
                </c:pt>
                <c:pt idx="2917">
                  <c:v>20</c:v>
                </c:pt>
                <c:pt idx="2918">
                  <c:v>16</c:v>
                </c:pt>
                <c:pt idx="2919">
                  <c:v>16</c:v>
                </c:pt>
                <c:pt idx="2920">
                  <c:v>18</c:v>
                </c:pt>
                <c:pt idx="2921">
                  <c:v>20</c:v>
                </c:pt>
                <c:pt idx="2922">
                  <c:v>20</c:v>
                </c:pt>
                <c:pt idx="2923">
                  <c:v>21</c:v>
                </c:pt>
                <c:pt idx="2924">
                  <c:v>20</c:v>
                </c:pt>
                <c:pt idx="2925">
                  <c:v>16</c:v>
                </c:pt>
                <c:pt idx="2926">
                  <c:v>17</c:v>
                </c:pt>
                <c:pt idx="2927">
                  <c:v>15</c:v>
                </c:pt>
                <c:pt idx="2928">
                  <c:v>15</c:v>
                </c:pt>
                <c:pt idx="2929">
                  <c:v>18</c:v>
                </c:pt>
                <c:pt idx="2930">
                  <c:v>23</c:v>
                </c:pt>
                <c:pt idx="2931">
                  <c:v>15</c:v>
                </c:pt>
                <c:pt idx="2932">
                  <c:v>16</c:v>
                </c:pt>
                <c:pt idx="2933">
                  <c:v>22</c:v>
                </c:pt>
                <c:pt idx="2934">
                  <c:v>22</c:v>
                </c:pt>
                <c:pt idx="2935">
                  <c:v>18</c:v>
                </c:pt>
                <c:pt idx="2936">
                  <c:v>15</c:v>
                </c:pt>
                <c:pt idx="2937">
                  <c:v>21</c:v>
                </c:pt>
                <c:pt idx="2938">
                  <c:v>18</c:v>
                </c:pt>
                <c:pt idx="2939">
                  <c:v>17</c:v>
                </c:pt>
                <c:pt idx="2940">
                  <c:v>21</c:v>
                </c:pt>
                <c:pt idx="2941">
                  <c:v>15</c:v>
                </c:pt>
                <c:pt idx="2942">
                  <c:v>16</c:v>
                </c:pt>
                <c:pt idx="2943">
                  <c:v>21</c:v>
                </c:pt>
                <c:pt idx="2944">
                  <c:v>18</c:v>
                </c:pt>
                <c:pt idx="2945">
                  <c:v>20</c:v>
                </c:pt>
                <c:pt idx="2946">
                  <c:v>15</c:v>
                </c:pt>
                <c:pt idx="2947">
                  <c:v>16</c:v>
                </c:pt>
                <c:pt idx="2948">
                  <c:v>16</c:v>
                </c:pt>
                <c:pt idx="2949">
                  <c:v>16</c:v>
                </c:pt>
                <c:pt idx="2950">
                  <c:v>20</c:v>
                </c:pt>
                <c:pt idx="2951">
                  <c:v>17</c:v>
                </c:pt>
                <c:pt idx="2952">
                  <c:v>16</c:v>
                </c:pt>
                <c:pt idx="2953">
                  <c:v>15</c:v>
                </c:pt>
                <c:pt idx="2954">
                  <c:v>15</c:v>
                </c:pt>
                <c:pt idx="2955">
                  <c:v>16</c:v>
                </c:pt>
                <c:pt idx="2956">
                  <c:v>20</c:v>
                </c:pt>
                <c:pt idx="2957">
                  <c:v>20</c:v>
                </c:pt>
                <c:pt idx="2958">
                  <c:v>20</c:v>
                </c:pt>
                <c:pt idx="2959">
                  <c:v>15</c:v>
                </c:pt>
                <c:pt idx="2960">
                  <c:v>16</c:v>
                </c:pt>
                <c:pt idx="2961">
                  <c:v>16</c:v>
                </c:pt>
                <c:pt idx="2962">
                  <c:v>20</c:v>
                </c:pt>
                <c:pt idx="2963">
                  <c:v>13</c:v>
                </c:pt>
                <c:pt idx="2964">
                  <c:v>16</c:v>
                </c:pt>
                <c:pt idx="2965">
                  <c:v>16</c:v>
                </c:pt>
                <c:pt idx="2966">
                  <c:v>16</c:v>
                </c:pt>
                <c:pt idx="2967">
                  <c:v>15</c:v>
                </c:pt>
                <c:pt idx="2968">
                  <c:v>20</c:v>
                </c:pt>
                <c:pt idx="2969">
                  <c:v>15</c:v>
                </c:pt>
                <c:pt idx="2970">
                  <c:v>15</c:v>
                </c:pt>
                <c:pt idx="2971">
                  <c:v>15</c:v>
                </c:pt>
                <c:pt idx="2972">
                  <c:v>20</c:v>
                </c:pt>
                <c:pt idx="2973">
                  <c:v>20</c:v>
                </c:pt>
                <c:pt idx="2974">
                  <c:v>15</c:v>
                </c:pt>
                <c:pt idx="2975">
                  <c:v>17</c:v>
                </c:pt>
                <c:pt idx="2976">
                  <c:v>16</c:v>
                </c:pt>
                <c:pt idx="2977">
                  <c:v>15</c:v>
                </c:pt>
                <c:pt idx="2978">
                  <c:v>16</c:v>
                </c:pt>
                <c:pt idx="2979">
                  <c:v>15</c:v>
                </c:pt>
                <c:pt idx="2980">
                  <c:v>15</c:v>
                </c:pt>
                <c:pt idx="2981">
                  <c:v>18</c:v>
                </c:pt>
                <c:pt idx="2982">
                  <c:v>20</c:v>
                </c:pt>
                <c:pt idx="2983">
                  <c:v>17</c:v>
                </c:pt>
                <c:pt idx="2984">
                  <c:v>15</c:v>
                </c:pt>
                <c:pt idx="2985">
                  <c:v>15</c:v>
                </c:pt>
                <c:pt idx="2986">
                  <c:v>15</c:v>
                </c:pt>
                <c:pt idx="2987">
                  <c:v>15</c:v>
                </c:pt>
                <c:pt idx="2988">
                  <c:v>20</c:v>
                </c:pt>
                <c:pt idx="2989">
                  <c:v>16</c:v>
                </c:pt>
                <c:pt idx="2990">
                  <c:v>15</c:v>
                </c:pt>
                <c:pt idx="2991">
                  <c:v>16</c:v>
                </c:pt>
                <c:pt idx="2992">
                  <c:v>22</c:v>
                </c:pt>
                <c:pt idx="2993">
                  <c:v>20</c:v>
                </c:pt>
                <c:pt idx="2994">
                  <c:v>18</c:v>
                </c:pt>
                <c:pt idx="2995">
                  <c:v>15</c:v>
                </c:pt>
                <c:pt idx="2996">
                  <c:v>22</c:v>
                </c:pt>
                <c:pt idx="2997">
                  <c:v>19</c:v>
                </c:pt>
                <c:pt idx="2998">
                  <c:v>17</c:v>
                </c:pt>
                <c:pt idx="2999">
                  <c:v>15</c:v>
                </c:pt>
                <c:pt idx="3000">
                  <c:v>16</c:v>
                </c:pt>
                <c:pt idx="3001">
                  <c:v>15</c:v>
                </c:pt>
                <c:pt idx="3002">
                  <c:v>16</c:v>
                </c:pt>
                <c:pt idx="3003">
                  <c:v>21</c:v>
                </c:pt>
                <c:pt idx="3004">
                  <c:v>15</c:v>
                </c:pt>
                <c:pt idx="3005">
                  <c:v>15</c:v>
                </c:pt>
                <c:pt idx="3006">
                  <c:v>15</c:v>
                </c:pt>
                <c:pt idx="3007">
                  <c:v>15</c:v>
                </c:pt>
                <c:pt idx="3008">
                  <c:v>16</c:v>
                </c:pt>
                <c:pt idx="3009">
                  <c:v>21</c:v>
                </c:pt>
                <c:pt idx="3010">
                  <c:v>16</c:v>
                </c:pt>
                <c:pt idx="3011">
                  <c:v>16</c:v>
                </c:pt>
                <c:pt idx="3012">
                  <c:v>13</c:v>
                </c:pt>
                <c:pt idx="3013">
                  <c:v>18</c:v>
                </c:pt>
                <c:pt idx="3014">
                  <c:v>16</c:v>
                </c:pt>
                <c:pt idx="3015">
                  <c:v>19</c:v>
                </c:pt>
                <c:pt idx="3016">
                  <c:v>20</c:v>
                </c:pt>
                <c:pt idx="3017">
                  <c:v>15</c:v>
                </c:pt>
                <c:pt idx="3018">
                  <c:v>16</c:v>
                </c:pt>
                <c:pt idx="3019">
                  <c:v>15</c:v>
                </c:pt>
                <c:pt idx="3020">
                  <c:v>15</c:v>
                </c:pt>
                <c:pt idx="3021">
                  <c:v>17</c:v>
                </c:pt>
                <c:pt idx="3022">
                  <c:v>15</c:v>
                </c:pt>
                <c:pt idx="3023">
                  <c:v>16</c:v>
                </c:pt>
                <c:pt idx="3024">
                  <c:v>16</c:v>
                </c:pt>
                <c:pt idx="3025">
                  <c:v>15</c:v>
                </c:pt>
                <c:pt idx="3026">
                  <c:v>16</c:v>
                </c:pt>
                <c:pt idx="3027">
                  <c:v>15</c:v>
                </c:pt>
                <c:pt idx="3028">
                  <c:v>20</c:v>
                </c:pt>
                <c:pt idx="3029">
                  <c:v>17</c:v>
                </c:pt>
                <c:pt idx="3030">
                  <c:v>19</c:v>
                </c:pt>
                <c:pt idx="3031">
                  <c:v>15</c:v>
                </c:pt>
                <c:pt idx="3032">
                  <c:v>17</c:v>
                </c:pt>
                <c:pt idx="3033">
                  <c:v>20</c:v>
                </c:pt>
                <c:pt idx="3034">
                  <c:v>15</c:v>
                </c:pt>
                <c:pt idx="3035">
                  <c:v>20</c:v>
                </c:pt>
                <c:pt idx="3036">
                  <c:v>15</c:v>
                </c:pt>
                <c:pt idx="3037">
                  <c:v>15</c:v>
                </c:pt>
                <c:pt idx="3038">
                  <c:v>18</c:v>
                </c:pt>
                <c:pt idx="3039">
                  <c:v>15</c:v>
                </c:pt>
                <c:pt idx="3040">
                  <c:v>15</c:v>
                </c:pt>
                <c:pt idx="3041">
                  <c:v>19</c:v>
                </c:pt>
                <c:pt idx="3042">
                  <c:v>15</c:v>
                </c:pt>
                <c:pt idx="3043">
                  <c:v>18</c:v>
                </c:pt>
                <c:pt idx="3044">
                  <c:v>16</c:v>
                </c:pt>
                <c:pt idx="3045">
                  <c:v>17</c:v>
                </c:pt>
                <c:pt idx="3046">
                  <c:v>20</c:v>
                </c:pt>
                <c:pt idx="3047">
                  <c:v>16</c:v>
                </c:pt>
                <c:pt idx="3048">
                  <c:v>20</c:v>
                </c:pt>
                <c:pt idx="3049">
                  <c:v>16</c:v>
                </c:pt>
                <c:pt idx="3050">
                  <c:v>16</c:v>
                </c:pt>
                <c:pt idx="3051">
                  <c:v>15</c:v>
                </c:pt>
                <c:pt idx="3052">
                  <c:v>15</c:v>
                </c:pt>
                <c:pt idx="3053">
                  <c:v>21</c:v>
                </c:pt>
                <c:pt idx="3054">
                  <c:v>20</c:v>
                </c:pt>
                <c:pt idx="3055">
                  <c:v>16</c:v>
                </c:pt>
                <c:pt idx="3056">
                  <c:v>15</c:v>
                </c:pt>
                <c:pt idx="3057">
                  <c:v>16</c:v>
                </c:pt>
                <c:pt idx="3058">
                  <c:v>21</c:v>
                </c:pt>
                <c:pt idx="3059">
                  <c:v>15</c:v>
                </c:pt>
                <c:pt idx="3060">
                  <c:v>18</c:v>
                </c:pt>
                <c:pt idx="3061">
                  <c:v>16</c:v>
                </c:pt>
                <c:pt idx="3062">
                  <c:v>16</c:v>
                </c:pt>
                <c:pt idx="3063">
                  <c:v>20</c:v>
                </c:pt>
                <c:pt idx="3064">
                  <c:v>17</c:v>
                </c:pt>
                <c:pt idx="3065">
                  <c:v>15</c:v>
                </c:pt>
                <c:pt idx="3066">
                  <c:v>15</c:v>
                </c:pt>
                <c:pt idx="3067">
                  <c:v>21</c:v>
                </c:pt>
                <c:pt idx="3068">
                  <c:v>20</c:v>
                </c:pt>
                <c:pt idx="3069">
                  <c:v>16</c:v>
                </c:pt>
                <c:pt idx="3070">
                  <c:v>20</c:v>
                </c:pt>
                <c:pt idx="3071">
                  <c:v>16</c:v>
                </c:pt>
                <c:pt idx="3072">
                  <c:v>18</c:v>
                </c:pt>
                <c:pt idx="3073">
                  <c:v>16</c:v>
                </c:pt>
                <c:pt idx="3074">
                  <c:v>15</c:v>
                </c:pt>
                <c:pt idx="3075">
                  <c:v>15</c:v>
                </c:pt>
                <c:pt idx="3076">
                  <c:v>20</c:v>
                </c:pt>
                <c:pt idx="3077">
                  <c:v>15</c:v>
                </c:pt>
                <c:pt idx="3078">
                  <c:v>21</c:v>
                </c:pt>
                <c:pt idx="3079">
                  <c:v>20</c:v>
                </c:pt>
                <c:pt idx="3080">
                  <c:v>22</c:v>
                </c:pt>
                <c:pt idx="3081">
                  <c:v>15</c:v>
                </c:pt>
                <c:pt idx="3082">
                  <c:v>20</c:v>
                </c:pt>
                <c:pt idx="3083">
                  <c:v>15</c:v>
                </c:pt>
                <c:pt idx="3084">
                  <c:v>16</c:v>
                </c:pt>
                <c:pt idx="3085">
                  <c:v>15</c:v>
                </c:pt>
                <c:pt idx="3086">
                  <c:v>16</c:v>
                </c:pt>
                <c:pt idx="3087">
                  <c:v>20</c:v>
                </c:pt>
                <c:pt idx="3088">
                  <c:v>16</c:v>
                </c:pt>
                <c:pt idx="3089">
                  <c:v>20</c:v>
                </c:pt>
                <c:pt idx="3090">
                  <c:v>20</c:v>
                </c:pt>
                <c:pt idx="3091">
                  <c:v>15</c:v>
                </c:pt>
                <c:pt idx="3092">
                  <c:v>15</c:v>
                </c:pt>
                <c:pt idx="3093">
                  <c:v>16</c:v>
                </c:pt>
                <c:pt idx="3094">
                  <c:v>15</c:v>
                </c:pt>
                <c:pt idx="3095">
                  <c:v>20</c:v>
                </c:pt>
                <c:pt idx="3096">
                  <c:v>15</c:v>
                </c:pt>
                <c:pt idx="3097">
                  <c:v>21</c:v>
                </c:pt>
                <c:pt idx="3098">
                  <c:v>20</c:v>
                </c:pt>
                <c:pt idx="3099">
                  <c:v>16</c:v>
                </c:pt>
                <c:pt idx="3100">
                  <c:v>15</c:v>
                </c:pt>
                <c:pt idx="3101">
                  <c:v>16</c:v>
                </c:pt>
                <c:pt idx="3102">
                  <c:v>20</c:v>
                </c:pt>
                <c:pt idx="3103">
                  <c:v>17</c:v>
                </c:pt>
                <c:pt idx="3104">
                  <c:v>15</c:v>
                </c:pt>
                <c:pt idx="3105">
                  <c:v>16</c:v>
                </c:pt>
                <c:pt idx="3106">
                  <c:v>19</c:v>
                </c:pt>
                <c:pt idx="3107">
                  <c:v>16</c:v>
                </c:pt>
                <c:pt idx="3108">
                  <c:v>17</c:v>
                </c:pt>
                <c:pt idx="3109">
                  <c:v>15</c:v>
                </c:pt>
                <c:pt idx="3110">
                  <c:v>17</c:v>
                </c:pt>
                <c:pt idx="3111">
                  <c:v>20</c:v>
                </c:pt>
                <c:pt idx="3112">
                  <c:v>15</c:v>
                </c:pt>
                <c:pt idx="3113">
                  <c:v>16</c:v>
                </c:pt>
                <c:pt idx="3114">
                  <c:v>19</c:v>
                </c:pt>
                <c:pt idx="3115">
                  <c:v>16</c:v>
                </c:pt>
                <c:pt idx="3116">
                  <c:v>15</c:v>
                </c:pt>
                <c:pt idx="3117">
                  <c:v>19</c:v>
                </c:pt>
                <c:pt idx="3118">
                  <c:v>16</c:v>
                </c:pt>
                <c:pt idx="3119">
                  <c:v>17</c:v>
                </c:pt>
                <c:pt idx="3120">
                  <c:v>18</c:v>
                </c:pt>
                <c:pt idx="3121">
                  <c:v>16</c:v>
                </c:pt>
                <c:pt idx="3122">
                  <c:v>16</c:v>
                </c:pt>
                <c:pt idx="3123">
                  <c:v>17</c:v>
                </c:pt>
                <c:pt idx="3124">
                  <c:v>20</c:v>
                </c:pt>
                <c:pt idx="3125">
                  <c:v>16</c:v>
                </c:pt>
                <c:pt idx="3126">
                  <c:v>19</c:v>
                </c:pt>
                <c:pt idx="3127">
                  <c:v>16</c:v>
                </c:pt>
                <c:pt idx="3128">
                  <c:v>16</c:v>
                </c:pt>
                <c:pt idx="3129">
                  <c:v>15</c:v>
                </c:pt>
                <c:pt idx="3130">
                  <c:v>15</c:v>
                </c:pt>
                <c:pt idx="3131">
                  <c:v>15</c:v>
                </c:pt>
                <c:pt idx="3132">
                  <c:v>15</c:v>
                </c:pt>
                <c:pt idx="3133">
                  <c:v>17</c:v>
                </c:pt>
                <c:pt idx="3134">
                  <c:v>17</c:v>
                </c:pt>
                <c:pt idx="3135">
                  <c:v>21</c:v>
                </c:pt>
                <c:pt idx="3136">
                  <c:v>15</c:v>
                </c:pt>
                <c:pt idx="3137">
                  <c:v>16</c:v>
                </c:pt>
                <c:pt idx="3138">
                  <c:v>18</c:v>
                </c:pt>
                <c:pt idx="3139">
                  <c:v>15</c:v>
                </c:pt>
                <c:pt idx="3140">
                  <c:v>15</c:v>
                </c:pt>
                <c:pt idx="3141">
                  <c:v>20</c:v>
                </c:pt>
                <c:pt idx="3142">
                  <c:v>16</c:v>
                </c:pt>
                <c:pt idx="3143">
                  <c:v>15</c:v>
                </c:pt>
                <c:pt idx="3144">
                  <c:v>15</c:v>
                </c:pt>
                <c:pt idx="3145">
                  <c:v>16</c:v>
                </c:pt>
                <c:pt idx="3146">
                  <c:v>15</c:v>
                </c:pt>
                <c:pt idx="3147">
                  <c:v>19</c:v>
                </c:pt>
                <c:pt idx="3148">
                  <c:v>17</c:v>
                </c:pt>
                <c:pt idx="3149">
                  <c:v>16</c:v>
                </c:pt>
                <c:pt idx="3150">
                  <c:v>18</c:v>
                </c:pt>
                <c:pt idx="3151">
                  <c:v>20</c:v>
                </c:pt>
                <c:pt idx="3152">
                  <c:v>18</c:v>
                </c:pt>
                <c:pt idx="3153">
                  <c:v>21</c:v>
                </c:pt>
                <c:pt idx="3154">
                  <c:v>15</c:v>
                </c:pt>
                <c:pt idx="3155">
                  <c:v>18</c:v>
                </c:pt>
                <c:pt idx="3156">
                  <c:v>16</c:v>
                </c:pt>
                <c:pt idx="3157">
                  <c:v>14</c:v>
                </c:pt>
                <c:pt idx="3158">
                  <c:v>20</c:v>
                </c:pt>
                <c:pt idx="3159">
                  <c:v>15</c:v>
                </c:pt>
                <c:pt idx="3160">
                  <c:v>20</c:v>
                </c:pt>
                <c:pt idx="3161">
                  <c:v>16</c:v>
                </c:pt>
                <c:pt idx="3162">
                  <c:v>21</c:v>
                </c:pt>
                <c:pt idx="3163">
                  <c:v>16</c:v>
                </c:pt>
                <c:pt idx="3164">
                  <c:v>16</c:v>
                </c:pt>
                <c:pt idx="3165">
                  <c:v>15</c:v>
                </c:pt>
                <c:pt idx="3166">
                  <c:v>16</c:v>
                </c:pt>
                <c:pt idx="3167">
                  <c:v>19</c:v>
                </c:pt>
                <c:pt idx="3168">
                  <c:v>21</c:v>
                </c:pt>
                <c:pt idx="3169">
                  <c:v>15</c:v>
                </c:pt>
                <c:pt idx="3170">
                  <c:v>15</c:v>
                </c:pt>
                <c:pt idx="3171">
                  <c:v>16</c:v>
                </c:pt>
                <c:pt idx="3172">
                  <c:v>20</c:v>
                </c:pt>
                <c:pt idx="3173">
                  <c:v>20</c:v>
                </c:pt>
                <c:pt idx="3174">
                  <c:v>15</c:v>
                </c:pt>
                <c:pt idx="3175">
                  <c:v>17</c:v>
                </c:pt>
                <c:pt idx="3176">
                  <c:v>16</c:v>
                </c:pt>
                <c:pt idx="3177">
                  <c:v>21</c:v>
                </c:pt>
                <c:pt idx="3178">
                  <c:v>17</c:v>
                </c:pt>
                <c:pt idx="3179">
                  <c:v>20</c:v>
                </c:pt>
                <c:pt idx="3180">
                  <c:v>20</c:v>
                </c:pt>
                <c:pt idx="3181">
                  <c:v>16</c:v>
                </c:pt>
                <c:pt idx="3182">
                  <c:v>20</c:v>
                </c:pt>
                <c:pt idx="3183">
                  <c:v>16</c:v>
                </c:pt>
                <c:pt idx="3184">
                  <c:v>15</c:v>
                </c:pt>
                <c:pt idx="3185">
                  <c:v>15</c:v>
                </c:pt>
                <c:pt idx="3186">
                  <c:v>16</c:v>
                </c:pt>
                <c:pt idx="3187">
                  <c:v>15</c:v>
                </c:pt>
                <c:pt idx="3188">
                  <c:v>16</c:v>
                </c:pt>
                <c:pt idx="3189">
                  <c:v>21</c:v>
                </c:pt>
                <c:pt idx="3190">
                  <c:v>17</c:v>
                </c:pt>
                <c:pt idx="3191">
                  <c:v>20</c:v>
                </c:pt>
                <c:pt idx="3192">
                  <c:v>18</c:v>
                </c:pt>
                <c:pt idx="3193">
                  <c:v>15</c:v>
                </c:pt>
                <c:pt idx="3194">
                  <c:v>15</c:v>
                </c:pt>
                <c:pt idx="3195">
                  <c:v>15</c:v>
                </c:pt>
                <c:pt idx="3196">
                  <c:v>15</c:v>
                </c:pt>
                <c:pt idx="3197">
                  <c:v>20</c:v>
                </c:pt>
                <c:pt idx="3198">
                  <c:v>15</c:v>
                </c:pt>
                <c:pt idx="3199">
                  <c:v>15</c:v>
                </c:pt>
                <c:pt idx="3200">
                  <c:v>15</c:v>
                </c:pt>
                <c:pt idx="3201">
                  <c:v>16</c:v>
                </c:pt>
                <c:pt idx="3202">
                  <c:v>18</c:v>
                </c:pt>
                <c:pt idx="3203">
                  <c:v>17</c:v>
                </c:pt>
                <c:pt idx="3204">
                  <c:v>15</c:v>
                </c:pt>
                <c:pt idx="3205">
                  <c:v>18</c:v>
                </c:pt>
                <c:pt idx="3206">
                  <c:v>16</c:v>
                </c:pt>
                <c:pt idx="3207">
                  <c:v>20</c:v>
                </c:pt>
                <c:pt idx="3208">
                  <c:v>22</c:v>
                </c:pt>
                <c:pt idx="3209">
                  <c:v>16</c:v>
                </c:pt>
                <c:pt idx="3210">
                  <c:v>20</c:v>
                </c:pt>
                <c:pt idx="3211">
                  <c:v>15</c:v>
                </c:pt>
                <c:pt idx="3212">
                  <c:v>16</c:v>
                </c:pt>
                <c:pt idx="3213">
                  <c:v>20</c:v>
                </c:pt>
                <c:pt idx="3214">
                  <c:v>15</c:v>
                </c:pt>
                <c:pt idx="3215">
                  <c:v>20</c:v>
                </c:pt>
                <c:pt idx="3216">
                  <c:v>15</c:v>
                </c:pt>
                <c:pt idx="3217">
                  <c:v>18</c:v>
                </c:pt>
                <c:pt idx="3218">
                  <c:v>20</c:v>
                </c:pt>
                <c:pt idx="3219">
                  <c:v>18</c:v>
                </c:pt>
                <c:pt idx="3220">
                  <c:v>17</c:v>
                </c:pt>
                <c:pt idx="3221">
                  <c:v>17</c:v>
                </c:pt>
                <c:pt idx="3222">
                  <c:v>15</c:v>
                </c:pt>
                <c:pt idx="3223">
                  <c:v>16</c:v>
                </c:pt>
                <c:pt idx="3224">
                  <c:v>15</c:v>
                </c:pt>
                <c:pt idx="3225">
                  <c:v>15</c:v>
                </c:pt>
                <c:pt idx="3226">
                  <c:v>19</c:v>
                </c:pt>
                <c:pt idx="3227">
                  <c:v>20</c:v>
                </c:pt>
                <c:pt idx="3228">
                  <c:v>15</c:v>
                </c:pt>
                <c:pt idx="3229">
                  <c:v>22</c:v>
                </c:pt>
                <c:pt idx="3230">
                  <c:v>15</c:v>
                </c:pt>
                <c:pt idx="3231">
                  <c:v>20</c:v>
                </c:pt>
                <c:pt idx="3232">
                  <c:v>17</c:v>
                </c:pt>
                <c:pt idx="3233">
                  <c:v>20</c:v>
                </c:pt>
                <c:pt idx="3234">
                  <c:v>20</c:v>
                </c:pt>
                <c:pt idx="3235">
                  <c:v>20</c:v>
                </c:pt>
                <c:pt idx="3236">
                  <c:v>16</c:v>
                </c:pt>
                <c:pt idx="3237">
                  <c:v>16</c:v>
                </c:pt>
                <c:pt idx="3238">
                  <c:v>19</c:v>
                </c:pt>
                <c:pt idx="3239">
                  <c:v>18</c:v>
                </c:pt>
                <c:pt idx="3240">
                  <c:v>20</c:v>
                </c:pt>
                <c:pt idx="3241">
                  <c:v>15</c:v>
                </c:pt>
                <c:pt idx="3242">
                  <c:v>16</c:v>
                </c:pt>
                <c:pt idx="3243">
                  <c:v>17</c:v>
                </c:pt>
                <c:pt idx="3244">
                  <c:v>18</c:v>
                </c:pt>
                <c:pt idx="3245">
                  <c:v>19</c:v>
                </c:pt>
                <c:pt idx="3246">
                  <c:v>20</c:v>
                </c:pt>
                <c:pt idx="3247">
                  <c:v>19</c:v>
                </c:pt>
                <c:pt idx="3248">
                  <c:v>15</c:v>
                </c:pt>
                <c:pt idx="3249">
                  <c:v>17</c:v>
                </c:pt>
                <c:pt idx="3250">
                  <c:v>22</c:v>
                </c:pt>
                <c:pt idx="3251">
                  <c:v>16</c:v>
                </c:pt>
                <c:pt idx="3252">
                  <c:v>21</c:v>
                </c:pt>
                <c:pt idx="3253">
                  <c:v>16</c:v>
                </c:pt>
                <c:pt idx="3254">
                  <c:v>20</c:v>
                </c:pt>
                <c:pt idx="3255">
                  <c:v>17</c:v>
                </c:pt>
                <c:pt idx="3256">
                  <c:v>15</c:v>
                </c:pt>
                <c:pt idx="3257">
                  <c:v>15</c:v>
                </c:pt>
                <c:pt idx="3258">
                  <c:v>20</c:v>
                </c:pt>
                <c:pt idx="3259">
                  <c:v>20</c:v>
                </c:pt>
                <c:pt idx="3260">
                  <c:v>18</c:v>
                </c:pt>
                <c:pt idx="3261">
                  <c:v>16</c:v>
                </c:pt>
                <c:pt idx="3262">
                  <c:v>22</c:v>
                </c:pt>
                <c:pt idx="3263">
                  <c:v>16</c:v>
                </c:pt>
                <c:pt idx="3264">
                  <c:v>17</c:v>
                </c:pt>
                <c:pt idx="3265">
                  <c:v>17</c:v>
                </c:pt>
                <c:pt idx="3266">
                  <c:v>20</c:v>
                </c:pt>
                <c:pt idx="3267">
                  <c:v>17</c:v>
                </c:pt>
                <c:pt idx="3268">
                  <c:v>15</c:v>
                </c:pt>
                <c:pt idx="3269">
                  <c:v>16</c:v>
                </c:pt>
                <c:pt idx="3270">
                  <c:v>19</c:v>
                </c:pt>
                <c:pt idx="3271">
                  <c:v>20</c:v>
                </c:pt>
                <c:pt idx="3272">
                  <c:v>17</c:v>
                </c:pt>
                <c:pt idx="3273">
                  <c:v>20</c:v>
                </c:pt>
                <c:pt idx="3274">
                  <c:v>19</c:v>
                </c:pt>
                <c:pt idx="3275">
                  <c:v>16</c:v>
                </c:pt>
                <c:pt idx="3276">
                  <c:v>19</c:v>
                </c:pt>
                <c:pt idx="3277">
                  <c:v>16</c:v>
                </c:pt>
                <c:pt idx="3278">
                  <c:v>18</c:v>
                </c:pt>
                <c:pt idx="3279">
                  <c:v>16</c:v>
                </c:pt>
                <c:pt idx="3280">
                  <c:v>20</c:v>
                </c:pt>
                <c:pt idx="3281">
                  <c:v>20</c:v>
                </c:pt>
                <c:pt idx="3282">
                  <c:v>22</c:v>
                </c:pt>
                <c:pt idx="3283">
                  <c:v>16</c:v>
                </c:pt>
                <c:pt idx="3284">
                  <c:v>15</c:v>
                </c:pt>
                <c:pt idx="3285">
                  <c:v>16</c:v>
                </c:pt>
                <c:pt idx="3286">
                  <c:v>22</c:v>
                </c:pt>
                <c:pt idx="3287">
                  <c:v>15</c:v>
                </c:pt>
                <c:pt idx="3288">
                  <c:v>19</c:v>
                </c:pt>
                <c:pt idx="3289">
                  <c:v>15</c:v>
                </c:pt>
                <c:pt idx="3290">
                  <c:v>20</c:v>
                </c:pt>
                <c:pt idx="3291">
                  <c:v>22</c:v>
                </c:pt>
                <c:pt idx="3292">
                  <c:v>21</c:v>
                </c:pt>
                <c:pt idx="3293">
                  <c:v>16</c:v>
                </c:pt>
                <c:pt idx="3294">
                  <c:v>17</c:v>
                </c:pt>
                <c:pt idx="3295">
                  <c:v>17</c:v>
                </c:pt>
                <c:pt idx="3296">
                  <c:v>17</c:v>
                </c:pt>
                <c:pt idx="3297">
                  <c:v>21</c:v>
                </c:pt>
                <c:pt idx="3298">
                  <c:v>15</c:v>
                </c:pt>
                <c:pt idx="3299">
                  <c:v>15</c:v>
                </c:pt>
                <c:pt idx="3300">
                  <c:v>17</c:v>
                </c:pt>
                <c:pt idx="3301">
                  <c:v>20</c:v>
                </c:pt>
                <c:pt idx="3302">
                  <c:v>20</c:v>
                </c:pt>
                <c:pt idx="3303">
                  <c:v>20</c:v>
                </c:pt>
                <c:pt idx="3304">
                  <c:v>14</c:v>
                </c:pt>
                <c:pt idx="3305">
                  <c:v>20</c:v>
                </c:pt>
                <c:pt idx="3306">
                  <c:v>18</c:v>
                </c:pt>
                <c:pt idx="3307">
                  <c:v>19</c:v>
                </c:pt>
                <c:pt idx="3308">
                  <c:v>15</c:v>
                </c:pt>
                <c:pt idx="3309">
                  <c:v>15</c:v>
                </c:pt>
                <c:pt idx="3310">
                  <c:v>21</c:v>
                </c:pt>
                <c:pt idx="3311">
                  <c:v>15</c:v>
                </c:pt>
                <c:pt idx="3312">
                  <c:v>13</c:v>
                </c:pt>
                <c:pt idx="3313">
                  <c:v>16</c:v>
                </c:pt>
                <c:pt idx="3314">
                  <c:v>16</c:v>
                </c:pt>
                <c:pt idx="3315">
                  <c:v>15</c:v>
                </c:pt>
                <c:pt idx="3316">
                  <c:v>18</c:v>
                </c:pt>
                <c:pt idx="3317">
                  <c:v>16</c:v>
                </c:pt>
                <c:pt idx="3318">
                  <c:v>16</c:v>
                </c:pt>
                <c:pt idx="3319">
                  <c:v>16</c:v>
                </c:pt>
                <c:pt idx="3320">
                  <c:v>21</c:v>
                </c:pt>
                <c:pt idx="3321">
                  <c:v>17</c:v>
                </c:pt>
                <c:pt idx="3322">
                  <c:v>18</c:v>
                </c:pt>
                <c:pt idx="3323">
                  <c:v>15</c:v>
                </c:pt>
                <c:pt idx="3324">
                  <c:v>15</c:v>
                </c:pt>
                <c:pt idx="3325">
                  <c:v>20</c:v>
                </c:pt>
                <c:pt idx="3326">
                  <c:v>15</c:v>
                </c:pt>
                <c:pt idx="3327">
                  <c:v>16</c:v>
                </c:pt>
                <c:pt idx="3328">
                  <c:v>20</c:v>
                </c:pt>
                <c:pt idx="3329">
                  <c:v>22</c:v>
                </c:pt>
                <c:pt idx="3330">
                  <c:v>18</c:v>
                </c:pt>
                <c:pt idx="3331">
                  <c:v>15</c:v>
                </c:pt>
                <c:pt idx="3332">
                  <c:v>15</c:v>
                </c:pt>
                <c:pt idx="3333">
                  <c:v>16</c:v>
                </c:pt>
                <c:pt idx="3334">
                  <c:v>19</c:v>
                </c:pt>
                <c:pt idx="3335">
                  <c:v>21</c:v>
                </c:pt>
                <c:pt idx="3336">
                  <c:v>16</c:v>
                </c:pt>
                <c:pt idx="3337">
                  <c:v>19</c:v>
                </c:pt>
                <c:pt idx="3338">
                  <c:v>19</c:v>
                </c:pt>
                <c:pt idx="3339">
                  <c:v>16</c:v>
                </c:pt>
                <c:pt idx="3340">
                  <c:v>15</c:v>
                </c:pt>
                <c:pt idx="3341">
                  <c:v>15</c:v>
                </c:pt>
                <c:pt idx="3342">
                  <c:v>17</c:v>
                </c:pt>
                <c:pt idx="3343">
                  <c:v>19</c:v>
                </c:pt>
                <c:pt idx="3344">
                  <c:v>15</c:v>
                </c:pt>
                <c:pt idx="3345">
                  <c:v>15</c:v>
                </c:pt>
                <c:pt idx="3346">
                  <c:v>16</c:v>
                </c:pt>
                <c:pt idx="3347">
                  <c:v>20</c:v>
                </c:pt>
                <c:pt idx="3348">
                  <c:v>15</c:v>
                </c:pt>
                <c:pt idx="3349">
                  <c:v>17</c:v>
                </c:pt>
                <c:pt idx="3350">
                  <c:v>15</c:v>
                </c:pt>
                <c:pt idx="3351">
                  <c:v>15</c:v>
                </c:pt>
                <c:pt idx="3352">
                  <c:v>15</c:v>
                </c:pt>
                <c:pt idx="3353">
                  <c:v>16</c:v>
                </c:pt>
                <c:pt idx="3354">
                  <c:v>18</c:v>
                </c:pt>
                <c:pt idx="3355">
                  <c:v>15</c:v>
                </c:pt>
                <c:pt idx="3356">
                  <c:v>15</c:v>
                </c:pt>
                <c:pt idx="3357">
                  <c:v>16</c:v>
                </c:pt>
                <c:pt idx="3358">
                  <c:v>15</c:v>
                </c:pt>
                <c:pt idx="3359">
                  <c:v>20</c:v>
                </c:pt>
                <c:pt idx="3360">
                  <c:v>16</c:v>
                </c:pt>
                <c:pt idx="3361">
                  <c:v>15</c:v>
                </c:pt>
                <c:pt idx="3362">
                  <c:v>17</c:v>
                </c:pt>
                <c:pt idx="3363">
                  <c:v>21</c:v>
                </c:pt>
                <c:pt idx="3364">
                  <c:v>15</c:v>
                </c:pt>
                <c:pt idx="3365">
                  <c:v>15</c:v>
                </c:pt>
                <c:pt idx="3366">
                  <c:v>16</c:v>
                </c:pt>
                <c:pt idx="3367">
                  <c:v>15</c:v>
                </c:pt>
                <c:pt idx="3368">
                  <c:v>16</c:v>
                </c:pt>
                <c:pt idx="3369">
                  <c:v>18</c:v>
                </c:pt>
                <c:pt idx="3370">
                  <c:v>20</c:v>
                </c:pt>
                <c:pt idx="3371">
                  <c:v>15</c:v>
                </c:pt>
                <c:pt idx="3372">
                  <c:v>20</c:v>
                </c:pt>
                <c:pt idx="3373">
                  <c:v>15</c:v>
                </c:pt>
                <c:pt idx="3374">
                  <c:v>20</c:v>
                </c:pt>
                <c:pt idx="3375">
                  <c:v>21</c:v>
                </c:pt>
                <c:pt idx="3376">
                  <c:v>15</c:v>
                </c:pt>
                <c:pt idx="3377">
                  <c:v>16</c:v>
                </c:pt>
                <c:pt idx="3378">
                  <c:v>19</c:v>
                </c:pt>
                <c:pt idx="3379">
                  <c:v>15</c:v>
                </c:pt>
                <c:pt idx="3380">
                  <c:v>15</c:v>
                </c:pt>
                <c:pt idx="3381">
                  <c:v>16</c:v>
                </c:pt>
                <c:pt idx="3382">
                  <c:v>18</c:v>
                </c:pt>
                <c:pt idx="3383">
                  <c:v>20</c:v>
                </c:pt>
                <c:pt idx="3384">
                  <c:v>16</c:v>
                </c:pt>
                <c:pt idx="3385">
                  <c:v>16</c:v>
                </c:pt>
                <c:pt idx="3386">
                  <c:v>15</c:v>
                </c:pt>
                <c:pt idx="3387">
                  <c:v>18</c:v>
                </c:pt>
                <c:pt idx="3388">
                  <c:v>15</c:v>
                </c:pt>
                <c:pt idx="3389">
                  <c:v>16</c:v>
                </c:pt>
                <c:pt idx="3390">
                  <c:v>16</c:v>
                </c:pt>
                <c:pt idx="3391">
                  <c:v>19</c:v>
                </c:pt>
                <c:pt idx="3392">
                  <c:v>19</c:v>
                </c:pt>
                <c:pt idx="3393">
                  <c:v>15</c:v>
                </c:pt>
                <c:pt idx="3394">
                  <c:v>16</c:v>
                </c:pt>
                <c:pt idx="3395">
                  <c:v>23</c:v>
                </c:pt>
                <c:pt idx="3396">
                  <c:v>15</c:v>
                </c:pt>
                <c:pt idx="3397">
                  <c:v>15</c:v>
                </c:pt>
                <c:pt idx="3398">
                  <c:v>15</c:v>
                </c:pt>
                <c:pt idx="3399">
                  <c:v>15</c:v>
                </c:pt>
                <c:pt idx="3400">
                  <c:v>15</c:v>
                </c:pt>
                <c:pt idx="3401">
                  <c:v>22</c:v>
                </c:pt>
                <c:pt idx="3402">
                  <c:v>15</c:v>
                </c:pt>
                <c:pt idx="3403">
                  <c:v>15</c:v>
                </c:pt>
                <c:pt idx="3404">
                  <c:v>20</c:v>
                </c:pt>
                <c:pt idx="3405">
                  <c:v>15</c:v>
                </c:pt>
                <c:pt idx="3406">
                  <c:v>20</c:v>
                </c:pt>
                <c:pt idx="3407">
                  <c:v>15</c:v>
                </c:pt>
                <c:pt idx="3408">
                  <c:v>16</c:v>
                </c:pt>
                <c:pt idx="3409">
                  <c:v>15</c:v>
                </c:pt>
                <c:pt idx="3410">
                  <c:v>15</c:v>
                </c:pt>
                <c:pt idx="3411">
                  <c:v>16</c:v>
                </c:pt>
                <c:pt idx="3412">
                  <c:v>16</c:v>
                </c:pt>
                <c:pt idx="3413">
                  <c:v>16</c:v>
                </c:pt>
                <c:pt idx="3414">
                  <c:v>16</c:v>
                </c:pt>
                <c:pt idx="3415">
                  <c:v>16</c:v>
                </c:pt>
                <c:pt idx="3416">
                  <c:v>18</c:v>
                </c:pt>
                <c:pt idx="3417">
                  <c:v>15</c:v>
                </c:pt>
                <c:pt idx="3418">
                  <c:v>20</c:v>
                </c:pt>
                <c:pt idx="3419">
                  <c:v>16</c:v>
                </c:pt>
                <c:pt idx="3420">
                  <c:v>15</c:v>
                </c:pt>
                <c:pt idx="3421">
                  <c:v>20</c:v>
                </c:pt>
                <c:pt idx="3422">
                  <c:v>16</c:v>
                </c:pt>
                <c:pt idx="3423">
                  <c:v>18</c:v>
                </c:pt>
                <c:pt idx="3424">
                  <c:v>19</c:v>
                </c:pt>
                <c:pt idx="3425">
                  <c:v>20</c:v>
                </c:pt>
                <c:pt idx="3426">
                  <c:v>20</c:v>
                </c:pt>
                <c:pt idx="3427">
                  <c:v>15</c:v>
                </c:pt>
                <c:pt idx="3428">
                  <c:v>20</c:v>
                </c:pt>
                <c:pt idx="3429">
                  <c:v>15</c:v>
                </c:pt>
                <c:pt idx="3430">
                  <c:v>15</c:v>
                </c:pt>
                <c:pt idx="3431">
                  <c:v>18</c:v>
                </c:pt>
                <c:pt idx="3432">
                  <c:v>15</c:v>
                </c:pt>
                <c:pt idx="3433">
                  <c:v>17</c:v>
                </c:pt>
                <c:pt idx="3434">
                  <c:v>15</c:v>
                </c:pt>
                <c:pt idx="3435">
                  <c:v>15</c:v>
                </c:pt>
                <c:pt idx="3436">
                  <c:v>16</c:v>
                </c:pt>
                <c:pt idx="3437">
                  <c:v>14</c:v>
                </c:pt>
                <c:pt idx="3438">
                  <c:v>15</c:v>
                </c:pt>
                <c:pt idx="3439">
                  <c:v>21</c:v>
                </c:pt>
                <c:pt idx="3440">
                  <c:v>15</c:v>
                </c:pt>
                <c:pt idx="3441">
                  <c:v>19</c:v>
                </c:pt>
                <c:pt idx="3442">
                  <c:v>18</c:v>
                </c:pt>
                <c:pt idx="3443">
                  <c:v>19</c:v>
                </c:pt>
                <c:pt idx="3444">
                  <c:v>16</c:v>
                </c:pt>
                <c:pt idx="3445">
                  <c:v>15</c:v>
                </c:pt>
                <c:pt idx="3446">
                  <c:v>16</c:v>
                </c:pt>
                <c:pt idx="3447">
                  <c:v>15</c:v>
                </c:pt>
                <c:pt idx="3448">
                  <c:v>16</c:v>
                </c:pt>
                <c:pt idx="3449">
                  <c:v>20</c:v>
                </c:pt>
                <c:pt idx="3450">
                  <c:v>18</c:v>
                </c:pt>
                <c:pt idx="3451">
                  <c:v>16</c:v>
                </c:pt>
                <c:pt idx="3452">
                  <c:v>16</c:v>
                </c:pt>
                <c:pt idx="3453">
                  <c:v>19</c:v>
                </c:pt>
                <c:pt idx="3454">
                  <c:v>15</c:v>
                </c:pt>
                <c:pt idx="3455">
                  <c:v>18</c:v>
                </c:pt>
                <c:pt idx="3456">
                  <c:v>20</c:v>
                </c:pt>
                <c:pt idx="3457">
                  <c:v>20</c:v>
                </c:pt>
                <c:pt idx="3458">
                  <c:v>19</c:v>
                </c:pt>
                <c:pt idx="3459">
                  <c:v>21</c:v>
                </c:pt>
                <c:pt idx="3460">
                  <c:v>16</c:v>
                </c:pt>
                <c:pt idx="3461">
                  <c:v>20</c:v>
                </c:pt>
                <c:pt idx="3462">
                  <c:v>17</c:v>
                </c:pt>
                <c:pt idx="3463">
                  <c:v>15</c:v>
                </c:pt>
                <c:pt idx="3464">
                  <c:v>17</c:v>
                </c:pt>
                <c:pt idx="3465">
                  <c:v>15</c:v>
                </c:pt>
                <c:pt idx="3466">
                  <c:v>15</c:v>
                </c:pt>
                <c:pt idx="3467">
                  <c:v>15</c:v>
                </c:pt>
                <c:pt idx="3468">
                  <c:v>17</c:v>
                </c:pt>
                <c:pt idx="3469">
                  <c:v>21</c:v>
                </c:pt>
                <c:pt idx="3470">
                  <c:v>16</c:v>
                </c:pt>
                <c:pt idx="3471">
                  <c:v>15</c:v>
                </c:pt>
                <c:pt idx="3472">
                  <c:v>20</c:v>
                </c:pt>
                <c:pt idx="3473">
                  <c:v>19</c:v>
                </c:pt>
                <c:pt idx="3474">
                  <c:v>21</c:v>
                </c:pt>
                <c:pt idx="3475">
                  <c:v>15</c:v>
                </c:pt>
                <c:pt idx="3476">
                  <c:v>15</c:v>
                </c:pt>
                <c:pt idx="3477">
                  <c:v>19</c:v>
                </c:pt>
                <c:pt idx="3478">
                  <c:v>16</c:v>
                </c:pt>
                <c:pt idx="3479">
                  <c:v>19</c:v>
                </c:pt>
                <c:pt idx="3480">
                  <c:v>16</c:v>
                </c:pt>
                <c:pt idx="3481">
                  <c:v>20</c:v>
                </c:pt>
                <c:pt idx="3482">
                  <c:v>15</c:v>
                </c:pt>
                <c:pt idx="3483">
                  <c:v>16</c:v>
                </c:pt>
                <c:pt idx="3484">
                  <c:v>15</c:v>
                </c:pt>
                <c:pt idx="3485">
                  <c:v>15</c:v>
                </c:pt>
                <c:pt idx="3486">
                  <c:v>22</c:v>
                </c:pt>
                <c:pt idx="3487">
                  <c:v>18</c:v>
                </c:pt>
                <c:pt idx="3488">
                  <c:v>15</c:v>
                </c:pt>
                <c:pt idx="3489">
                  <c:v>16</c:v>
                </c:pt>
                <c:pt idx="3490">
                  <c:v>15</c:v>
                </c:pt>
                <c:pt idx="3491">
                  <c:v>18</c:v>
                </c:pt>
                <c:pt idx="3492">
                  <c:v>16</c:v>
                </c:pt>
                <c:pt idx="3493">
                  <c:v>20</c:v>
                </c:pt>
                <c:pt idx="3494">
                  <c:v>15</c:v>
                </c:pt>
                <c:pt idx="3495">
                  <c:v>21</c:v>
                </c:pt>
                <c:pt idx="3496">
                  <c:v>15</c:v>
                </c:pt>
                <c:pt idx="3497">
                  <c:v>16</c:v>
                </c:pt>
                <c:pt idx="3498">
                  <c:v>16</c:v>
                </c:pt>
                <c:pt idx="3499">
                  <c:v>17</c:v>
                </c:pt>
                <c:pt idx="3500">
                  <c:v>16</c:v>
                </c:pt>
                <c:pt idx="3501">
                  <c:v>15</c:v>
                </c:pt>
                <c:pt idx="3502">
                  <c:v>16</c:v>
                </c:pt>
                <c:pt idx="3503">
                  <c:v>18</c:v>
                </c:pt>
                <c:pt idx="3504">
                  <c:v>16</c:v>
                </c:pt>
                <c:pt idx="3505">
                  <c:v>22</c:v>
                </c:pt>
                <c:pt idx="3506">
                  <c:v>15</c:v>
                </c:pt>
                <c:pt idx="3507">
                  <c:v>17</c:v>
                </c:pt>
                <c:pt idx="3508">
                  <c:v>16</c:v>
                </c:pt>
                <c:pt idx="3509">
                  <c:v>20</c:v>
                </c:pt>
                <c:pt idx="3510">
                  <c:v>20</c:v>
                </c:pt>
                <c:pt idx="3511">
                  <c:v>16</c:v>
                </c:pt>
                <c:pt idx="3512">
                  <c:v>16</c:v>
                </c:pt>
                <c:pt idx="3513">
                  <c:v>16</c:v>
                </c:pt>
                <c:pt idx="3514">
                  <c:v>21</c:v>
                </c:pt>
              </c:numCache>
            </c:numRef>
          </c:val>
          <c:smooth val="0"/>
        </c:ser>
        <c:dLbls>
          <c:showLegendKey val="0"/>
          <c:showVal val="0"/>
          <c:showCatName val="0"/>
          <c:showSerName val="0"/>
          <c:showPercent val="0"/>
          <c:showBubbleSize val="0"/>
        </c:dLbls>
        <c:marker val="1"/>
        <c:smooth val="0"/>
        <c:axId val="302740608"/>
        <c:axId val="302742144"/>
      </c:lineChart>
      <c:catAx>
        <c:axId val="302740608"/>
        <c:scaling>
          <c:orientation val="minMax"/>
        </c:scaling>
        <c:delete val="0"/>
        <c:axPos val="b"/>
        <c:numFmt formatCode="h:mm:ss" sourceLinked="1"/>
        <c:majorTickMark val="out"/>
        <c:minorTickMark val="none"/>
        <c:tickLblPos val="nextTo"/>
        <c:crossAx val="302742144"/>
        <c:crosses val="autoZero"/>
        <c:auto val="1"/>
        <c:lblAlgn val="ctr"/>
        <c:lblOffset val="100"/>
        <c:noMultiLvlLbl val="0"/>
      </c:catAx>
      <c:valAx>
        <c:axId val="302742144"/>
        <c:scaling>
          <c:orientation val="minMax"/>
        </c:scaling>
        <c:delete val="0"/>
        <c:axPos val="l"/>
        <c:majorGridlines/>
        <c:numFmt formatCode="General" sourceLinked="1"/>
        <c:majorTickMark val="out"/>
        <c:minorTickMark val="none"/>
        <c:tickLblPos val="nextTo"/>
        <c:crossAx val="302740608"/>
        <c:crosses val="autoZero"/>
        <c:crossBetween val="between"/>
      </c:valAx>
    </c:plotArea>
    <c:legend>
      <c:legendPos val="r"/>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Lady's</a:t>
            </a:r>
            <a:r>
              <a:rPr lang="en-US" baseline="0"/>
              <a:t> Stones</a:t>
            </a:r>
            <a:endParaRPr lang="en-US"/>
          </a:p>
        </c:rich>
      </c:tx>
      <c:overlay val="0"/>
    </c:title>
    <c:autoTitleDeleted val="0"/>
    <c:plotArea>
      <c:layout/>
      <c:lineChart>
        <c:grouping val="standard"/>
        <c:varyColors val="0"/>
        <c:ser>
          <c:idx val="0"/>
          <c:order val="0"/>
          <c:tx>
            <c:v>Altitude (m)</c:v>
          </c:tx>
          <c:marker>
            <c:symbol val="none"/>
          </c:marker>
          <c:cat>
            <c:numRef>
              <c:f>Sheet1!$C$1:$C$667</c:f>
              <c:numCache>
                <c:formatCode>h:mm:ss</c:formatCode>
                <c:ptCount val="667"/>
                <c:pt idx="0">
                  <c:v>2.3148148148148147E-5</c:v>
                </c:pt>
                <c:pt idx="1">
                  <c:v>2.3148148148148147E-5</c:v>
                </c:pt>
                <c:pt idx="2">
                  <c:v>3.4722222222222222E-5</c:v>
                </c:pt>
                <c:pt idx="3">
                  <c:v>4.6296296296296294E-5</c:v>
                </c:pt>
                <c:pt idx="4">
                  <c:v>5.7870370370370366E-5</c:v>
                </c:pt>
                <c:pt idx="5">
                  <c:v>8.1018518518518516E-5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4.5717592592592589E-3</c:v>
                </c:pt>
                <c:pt idx="395">
                  <c:v>4.5833333333333334E-3</c:v>
                </c:pt>
                <c:pt idx="396">
                  <c:v>4.5949074074074078E-3</c:v>
                </c:pt>
                <c:pt idx="397">
                  <c:v>4.6064814814814814E-3</c:v>
                </c:pt>
                <c:pt idx="398">
                  <c:v>4.6180555555555558E-3</c:v>
                </c:pt>
                <c:pt idx="399">
                  <c:v>4.6296296296296302E-3</c:v>
                </c:pt>
                <c:pt idx="400">
                  <c:v>4.6412037037037038E-3</c:v>
                </c:pt>
                <c:pt idx="401">
                  <c:v>4.6527777777777774E-3</c:v>
                </c:pt>
                <c:pt idx="402">
                  <c:v>4.6643518518518518E-3</c:v>
                </c:pt>
                <c:pt idx="403">
                  <c:v>4.6759259259259263E-3</c:v>
                </c:pt>
                <c:pt idx="404">
                  <c:v>4.6874999999999998E-3</c:v>
                </c:pt>
                <c:pt idx="405">
                  <c:v>4.6990740740740743E-3</c:v>
                </c:pt>
                <c:pt idx="406">
                  <c:v>4.7106481481481478E-3</c:v>
                </c:pt>
                <c:pt idx="407">
                  <c:v>4.7222222222222223E-3</c:v>
                </c:pt>
                <c:pt idx="408">
                  <c:v>4.7337962962962958E-3</c:v>
                </c:pt>
                <c:pt idx="409">
                  <c:v>4.7453703703703703E-3</c:v>
                </c:pt>
                <c:pt idx="410">
                  <c:v>4.7569444444444447E-3</c:v>
                </c:pt>
                <c:pt idx="411">
                  <c:v>4.7685185185185183E-3</c:v>
                </c:pt>
                <c:pt idx="412">
                  <c:v>4.7800925925925919E-3</c:v>
                </c:pt>
                <c:pt idx="413">
                  <c:v>4.7916666666666672E-3</c:v>
                </c:pt>
                <c:pt idx="414">
                  <c:v>4.8032407407407407E-3</c:v>
                </c:pt>
                <c:pt idx="415">
                  <c:v>4.8148148148148152E-3</c:v>
                </c:pt>
                <c:pt idx="416">
                  <c:v>4.8263888888888887E-3</c:v>
                </c:pt>
                <c:pt idx="417">
                  <c:v>4.8379629629629632E-3</c:v>
                </c:pt>
                <c:pt idx="418">
                  <c:v>4.8495370370370368E-3</c:v>
                </c:pt>
                <c:pt idx="419">
                  <c:v>4.8611111111111112E-3</c:v>
                </c:pt>
                <c:pt idx="420">
                  <c:v>4.8726851851851856E-3</c:v>
                </c:pt>
                <c:pt idx="421">
                  <c:v>4.8842592592592592E-3</c:v>
                </c:pt>
                <c:pt idx="422">
                  <c:v>4.8958333333333328E-3</c:v>
                </c:pt>
                <c:pt idx="423">
                  <c:v>4.9074074074074072E-3</c:v>
                </c:pt>
                <c:pt idx="424">
                  <c:v>4.9189814814814816E-3</c:v>
                </c:pt>
                <c:pt idx="425">
                  <c:v>4.9305555555555552E-3</c:v>
                </c:pt>
                <c:pt idx="426">
                  <c:v>4.9421296296296288E-3</c:v>
                </c:pt>
                <c:pt idx="427">
                  <c:v>4.9537037037037041E-3</c:v>
                </c:pt>
                <c:pt idx="428">
                  <c:v>4.9652777777777777E-3</c:v>
                </c:pt>
                <c:pt idx="429">
                  <c:v>4.9768518518518521E-3</c:v>
                </c:pt>
                <c:pt idx="430">
                  <c:v>4.9884259259259265E-3</c:v>
                </c:pt>
                <c:pt idx="431">
                  <c:v>5.0000000000000001E-3</c:v>
                </c:pt>
                <c:pt idx="432">
                  <c:v>5.0115740740740737E-3</c:v>
                </c:pt>
                <c:pt idx="433">
                  <c:v>5.0231481481481481E-3</c:v>
                </c:pt>
                <c:pt idx="434">
                  <c:v>5.0347222222222225E-3</c:v>
                </c:pt>
                <c:pt idx="435">
                  <c:v>5.0462962962962961E-3</c:v>
                </c:pt>
                <c:pt idx="436">
                  <c:v>5.0578703703703706E-3</c:v>
                </c:pt>
                <c:pt idx="437">
                  <c:v>5.0694444444444441E-3</c:v>
                </c:pt>
                <c:pt idx="438">
                  <c:v>5.0810185185185186E-3</c:v>
                </c:pt>
                <c:pt idx="439">
                  <c:v>5.0925925925925921E-3</c:v>
                </c:pt>
                <c:pt idx="440">
                  <c:v>5.1041666666666666E-3</c:v>
                </c:pt>
                <c:pt idx="441">
                  <c:v>5.115740740740741E-3</c:v>
                </c:pt>
                <c:pt idx="442">
                  <c:v>5.1273148148148146E-3</c:v>
                </c:pt>
                <c:pt idx="443">
                  <c:v>5.138888888888889E-3</c:v>
                </c:pt>
                <c:pt idx="444">
                  <c:v>5.1504629629629635E-3</c:v>
                </c:pt>
                <c:pt idx="445">
                  <c:v>5.162037037037037E-3</c:v>
                </c:pt>
                <c:pt idx="446">
                  <c:v>5.1736111111111115E-3</c:v>
                </c:pt>
                <c:pt idx="447">
                  <c:v>5.185185185185185E-3</c:v>
                </c:pt>
                <c:pt idx="448">
                  <c:v>5.1967592592592595E-3</c:v>
                </c:pt>
                <c:pt idx="449">
                  <c:v>5.208333333333333E-3</c:v>
                </c:pt>
                <c:pt idx="450">
                  <c:v>5.2199074074074066E-3</c:v>
                </c:pt>
                <c:pt idx="451">
                  <c:v>5.2314814814814819E-3</c:v>
                </c:pt>
                <c:pt idx="452">
                  <c:v>5.2430555555555555E-3</c:v>
                </c:pt>
                <c:pt idx="453">
                  <c:v>5.2546296296296299E-3</c:v>
                </c:pt>
                <c:pt idx="454">
                  <c:v>5.2662037037037035E-3</c:v>
                </c:pt>
                <c:pt idx="455">
                  <c:v>5.2777777777777771E-3</c:v>
                </c:pt>
                <c:pt idx="456">
                  <c:v>5.2893518518518515E-3</c:v>
                </c:pt>
                <c:pt idx="457">
                  <c:v>5.3009259259259251E-3</c:v>
                </c:pt>
                <c:pt idx="458">
                  <c:v>5.3125000000000004E-3</c:v>
                </c:pt>
                <c:pt idx="459">
                  <c:v>5.3240740740740748E-3</c:v>
                </c:pt>
                <c:pt idx="460">
                  <c:v>5.3356481481481484E-3</c:v>
                </c:pt>
                <c:pt idx="461">
                  <c:v>5.347222222222222E-3</c:v>
                </c:pt>
                <c:pt idx="462">
                  <c:v>5.3587962962962964E-3</c:v>
                </c:pt>
                <c:pt idx="463">
                  <c:v>5.37037037037037E-3</c:v>
                </c:pt>
                <c:pt idx="464">
                  <c:v>5.3819444444444453E-3</c:v>
                </c:pt>
                <c:pt idx="465">
                  <c:v>5.3935185185185188E-3</c:v>
                </c:pt>
                <c:pt idx="466">
                  <c:v>5.4050925925925924E-3</c:v>
                </c:pt>
                <c:pt idx="467">
                  <c:v>5.4166666666666669E-3</c:v>
                </c:pt>
                <c:pt idx="468">
                  <c:v>5.4282407407407404E-3</c:v>
                </c:pt>
                <c:pt idx="469">
                  <c:v>5.4398148148148149E-3</c:v>
                </c:pt>
                <c:pt idx="470">
                  <c:v>5.4513888888888884E-3</c:v>
                </c:pt>
                <c:pt idx="471">
                  <c:v>5.4629629629629637E-3</c:v>
                </c:pt>
                <c:pt idx="472">
                  <c:v>5.4745370370370373E-3</c:v>
                </c:pt>
                <c:pt idx="473">
                  <c:v>5.4861111111111117E-3</c:v>
                </c:pt>
                <c:pt idx="474">
                  <c:v>5.4976851851851853E-3</c:v>
                </c:pt>
                <c:pt idx="475">
                  <c:v>5.5092592592592589E-3</c:v>
                </c:pt>
                <c:pt idx="476">
                  <c:v>5.5208333333333333E-3</c:v>
                </c:pt>
                <c:pt idx="477">
                  <c:v>5.5324074074074069E-3</c:v>
                </c:pt>
                <c:pt idx="478">
                  <c:v>5.5439814814814822E-3</c:v>
                </c:pt>
                <c:pt idx="479">
                  <c:v>5.5555555555555558E-3</c:v>
                </c:pt>
                <c:pt idx="480">
                  <c:v>5.5671296296296302E-3</c:v>
                </c:pt>
                <c:pt idx="481">
                  <c:v>5.5787037037037038E-3</c:v>
                </c:pt>
                <c:pt idx="482">
                  <c:v>5.5902777777777782E-3</c:v>
                </c:pt>
                <c:pt idx="483">
                  <c:v>5.6018518518518518E-3</c:v>
                </c:pt>
                <c:pt idx="484">
                  <c:v>5.6134259259259271E-3</c:v>
                </c:pt>
                <c:pt idx="485">
                  <c:v>5.6249999999999989E-3</c:v>
                </c:pt>
                <c:pt idx="486">
                  <c:v>5.6365740740740742E-3</c:v>
                </c:pt>
                <c:pt idx="487">
                  <c:v>5.6481481481481478E-3</c:v>
                </c:pt>
                <c:pt idx="488">
                  <c:v>5.6597222222222222E-3</c:v>
                </c:pt>
                <c:pt idx="489">
                  <c:v>5.6712962962962958E-3</c:v>
                </c:pt>
                <c:pt idx="490">
                  <c:v>5.6828703703703702E-3</c:v>
                </c:pt>
                <c:pt idx="491">
                  <c:v>5.6944444444444438E-3</c:v>
                </c:pt>
                <c:pt idx="492">
                  <c:v>5.7060185185185191E-3</c:v>
                </c:pt>
                <c:pt idx="493">
                  <c:v>5.7175925925925927E-3</c:v>
                </c:pt>
                <c:pt idx="494">
                  <c:v>5.7291666666666671E-3</c:v>
                </c:pt>
                <c:pt idx="495">
                  <c:v>5.7407407407407416E-3</c:v>
                </c:pt>
                <c:pt idx="496">
                  <c:v>5.7523148148148143E-3</c:v>
                </c:pt>
                <c:pt idx="497">
                  <c:v>5.7638888888888887E-3</c:v>
                </c:pt>
                <c:pt idx="498">
                  <c:v>5.7754629629629623E-3</c:v>
                </c:pt>
                <c:pt idx="499">
                  <c:v>5.7870370370370376E-3</c:v>
                </c:pt>
                <c:pt idx="500">
                  <c:v>5.7986111111111112E-3</c:v>
                </c:pt>
                <c:pt idx="501">
                  <c:v>5.8101851851851856E-3</c:v>
                </c:pt>
                <c:pt idx="502">
                  <c:v>5.8217592592592592E-3</c:v>
                </c:pt>
                <c:pt idx="503">
                  <c:v>5.8333333333333336E-3</c:v>
                </c:pt>
                <c:pt idx="504">
                  <c:v>5.8449074074074072E-3</c:v>
                </c:pt>
                <c:pt idx="505">
                  <c:v>5.8564814814814825E-3</c:v>
                </c:pt>
                <c:pt idx="506">
                  <c:v>5.8680555555555543E-3</c:v>
                </c:pt>
                <c:pt idx="507">
                  <c:v>5.8796296296296296E-3</c:v>
                </c:pt>
                <c:pt idx="508">
                  <c:v>5.8912037037037032E-3</c:v>
                </c:pt>
                <c:pt idx="509">
                  <c:v>5.9027777777777776E-3</c:v>
                </c:pt>
                <c:pt idx="510">
                  <c:v>5.9143518518518521E-3</c:v>
                </c:pt>
                <c:pt idx="511">
                  <c:v>5.9259259259259256E-3</c:v>
                </c:pt>
                <c:pt idx="512">
                  <c:v>5.9375000000000009E-3</c:v>
                </c:pt>
                <c:pt idx="513">
                  <c:v>5.9490740740740745E-3</c:v>
                </c:pt>
                <c:pt idx="514">
                  <c:v>5.9606481481481489E-3</c:v>
                </c:pt>
                <c:pt idx="515">
                  <c:v>5.9722222222222225E-3</c:v>
                </c:pt>
                <c:pt idx="516">
                  <c:v>5.9837962962962961E-3</c:v>
                </c:pt>
                <c:pt idx="517">
                  <c:v>5.9953703703703697E-3</c:v>
                </c:pt>
                <c:pt idx="518">
                  <c:v>6.0069444444444441E-3</c:v>
                </c:pt>
                <c:pt idx="519">
                  <c:v>6.0185185185185177E-3</c:v>
                </c:pt>
                <c:pt idx="520">
                  <c:v>6.030092592592593E-3</c:v>
                </c:pt>
                <c:pt idx="521">
                  <c:v>6.0416666666666665E-3</c:v>
                </c:pt>
                <c:pt idx="522">
                  <c:v>6.053240740740741E-3</c:v>
                </c:pt>
                <c:pt idx="523">
                  <c:v>6.0648148148148145E-3</c:v>
                </c:pt>
                <c:pt idx="524">
                  <c:v>6.076388888888889E-3</c:v>
                </c:pt>
                <c:pt idx="525">
                  <c:v>6.0879629629629643E-3</c:v>
                </c:pt>
                <c:pt idx="526">
                  <c:v>6.0995370370370361E-3</c:v>
                </c:pt>
                <c:pt idx="527">
                  <c:v>6.1111111111111114E-3</c:v>
                </c:pt>
                <c:pt idx="528">
                  <c:v>6.122685185185185E-3</c:v>
                </c:pt>
                <c:pt idx="529">
                  <c:v>6.1342592592592594E-3</c:v>
                </c:pt>
                <c:pt idx="530">
                  <c:v>6.145833333333333E-3</c:v>
                </c:pt>
                <c:pt idx="531">
                  <c:v>6.1574074074074074E-3</c:v>
                </c:pt>
                <c:pt idx="532">
                  <c:v>6.168981481481481E-3</c:v>
                </c:pt>
                <c:pt idx="533">
                  <c:v>6.1805555555555563E-3</c:v>
                </c:pt>
                <c:pt idx="534">
                  <c:v>6.1921296296296299E-3</c:v>
                </c:pt>
                <c:pt idx="535">
                  <c:v>6.2037037037037043E-3</c:v>
                </c:pt>
                <c:pt idx="536">
                  <c:v>6.215277777777777E-3</c:v>
                </c:pt>
                <c:pt idx="537">
                  <c:v>6.2268518518518515E-3</c:v>
                </c:pt>
                <c:pt idx="538">
                  <c:v>6.238425925925925E-3</c:v>
                </c:pt>
                <c:pt idx="539">
                  <c:v>6.2499999999999995E-3</c:v>
                </c:pt>
                <c:pt idx="540">
                  <c:v>6.2615740740740748E-3</c:v>
                </c:pt>
                <c:pt idx="541">
                  <c:v>6.2731481481481484E-3</c:v>
                </c:pt>
                <c:pt idx="542">
                  <c:v>6.2847222222222228E-3</c:v>
                </c:pt>
                <c:pt idx="543">
                  <c:v>6.2962962962962964E-3</c:v>
                </c:pt>
                <c:pt idx="544">
                  <c:v>6.3078703703703708E-3</c:v>
                </c:pt>
                <c:pt idx="545">
                  <c:v>6.3194444444444444E-3</c:v>
                </c:pt>
                <c:pt idx="546">
                  <c:v>6.3310185185185197E-3</c:v>
                </c:pt>
                <c:pt idx="547">
                  <c:v>6.3425925925925915E-3</c:v>
                </c:pt>
                <c:pt idx="548">
                  <c:v>6.3541666666666668E-3</c:v>
                </c:pt>
                <c:pt idx="549">
                  <c:v>6.3657407407407404E-3</c:v>
                </c:pt>
                <c:pt idx="550">
                  <c:v>6.3773148148148148E-3</c:v>
                </c:pt>
                <c:pt idx="551">
                  <c:v>6.3888888888888884E-3</c:v>
                </c:pt>
                <c:pt idx="552">
                  <c:v>6.4004629629629628E-3</c:v>
                </c:pt>
                <c:pt idx="553">
                  <c:v>6.4120370370370364E-3</c:v>
                </c:pt>
                <c:pt idx="554">
                  <c:v>6.4236111111111117E-3</c:v>
                </c:pt>
                <c:pt idx="555">
                  <c:v>6.4351851851851861E-3</c:v>
                </c:pt>
                <c:pt idx="556">
                  <c:v>6.4467592592592597E-3</c:v>
                </c:pt>
                <c:pt idx="557">
                  <c:v>6.4583333333333333E-3</c:v>
                </c:pt>
                <c:pt idx="558">
                  <c:v>6.4699074074074069E-3</c:v>
                </c:pt>
                <c:pt idx="559">
                  <c:v>6.4814814814814813E-3</c:v>
                </c:pt>
                <c:pt idx="560">
                  <c:v>6.4930555555555549E-3</c:v>
                </c:pt>
                <c:pt idx="561">
                  <c:v>6.5046296296296302E-3</c:v>
                </c:pt>
                <c:pt idx="562">
                  <c:v>6.5162037037037037E-3</c:v>
                </c:pt>
                <c:pt idx="563">
                  <c:v>6.5277777777777782E-3</c:v>
                </c:pt>
                <c:pt idx="564">
                  <c:v>6.5393518518518517E-3</c:v>
                </c:pt>
                <c:pt idx="565">
                  <c:v>6.5509259259259262E-3</c:v>
                </c:pt>
                <c:pt idx="566">
                  <c:v>6.5624999999999998E-3</c:v>
                </c:pt>
                <c:pt idx="567">
                  <c:v>6.5740740740740733E-3</c:v>
                </c:pt>
                <c:pt idx="568">
                  <c:v>6.5856481481481469E-3</c:v>
                </c:pt>
                <c:pt idx="569">
                  <c:v>6.5972222222222222E-3</c:v>
                </c:pt>
                <c:pt idx="570">
                  <c:v>6.6087962962962966E-3</c:v>
                </c:pt>
                <c:pt idx="571">
                  <c:v>6.6203703703703702E-3</c:v>
                </c:pt>
                <c:pt idx="572">
                  <c:v>6.6319444444444446E-3</c:v>
                </c:pt>
                <c:pt idx="573">
                  <c:v>6.6435185185185182E-3</c:v>
                </c:pt>
                <c:pt idx="574">
                  <c:v>6.6550925925925935E-3</c:v>
                </c:pt>
                <c:pt idx="575">
                  <c:v>6.6666666666666671E-3</c:v>
                </c:pt>
                <c:pt idx="576">
                  <c:v>6.6782407407407415E-3</c:v>
                </c:pt>
                <c:pt idx="577">
                  <c:v>6.6898148148148142E-3</c:v>
                </c:pt>
                <c:pt idx="578">
                  <c:v>6.7013888888888887E-3</c:v>
                </c:pt>
                <c:pt idx="579">
                  <c:v>6.7129629629629622E-3</c:v>
                </c:pt>
                <c:pt idx="580">
                  <c:v>6.7245370370370367E-3</c:v>
                </c:pt>
                <c:pt idx="581">
                  <c:v>6.7361111111111103E-3</c:v>
                </c:pt>
                <c:pt idx="582">
                  <c:v>6.7476851851851856E-3</c:v>
                </c:pt>
                <c:pt idx="583">
                  <c:v>6.7592592592592591E-3</c:v>
                </c:pt>
                <c:pt idx="584">
                  <c:v>6.7708333333333336E-3</c:v>
                </c:pt>
                <c:pt idx="585">
                  <c:v>6.782407407407408E-3</c:v>
                </c:pt>
                <c:pt idx="586">
                  <c:v>6.7939814814814816E-3</c:v>
                </c:pt>
                <c:pt idx="587">
                  <c:v>6.8055555555555569E-3</c:v>
                </c:pt>
                <c:pt idx="588">
                  <c:v>6.8171296296296287E-3</c:v>
                </c:pt>
                <c:pt idx="589">
                  <c:v>6.828703703703704E-3</c:v>
                </c:pt>
                <c:pt idx="590">
                  <c:v>6.8402777777777776E-3</c:v>
                </c:pt>
                <c:pt idx="591">
                  <c:v>6.851851851851852E-3</c:v>
                </c:pt>
                <c:pt idx="592">
                  <c:v>6.8634259259259256E-3</c:v>
                </c:pt>
                <c:pt idx="593">
                  <c:v>6.875E-3</c:v>
                </c:pt>
                <c:pt idx="594">
                  <c:v>6.8865740740740736E-3</c:v>
                </c:pt>
                <c:pt idx="595">
                  <c:v>6.8981481481481489E-3</c:v>
                </c:pt>
                <c:pt idx="596">
                  <c:v>6.9097222222222225E-3</c:v>
                </c:pt>
                <c:pt idx="597">
                  <c:v>6.9212962962962969E-3</c:v>
                </c:pt>
                <c:pt idx="598">
                  <c:v>6.9328703703703696E-3</c:v>
                </c:pt>
                <c:pt idx="599">
                  <c:v>6.9444444444444441E-3</c:v>
                </c:pt>
                <c:pt idx="600">
                  <c:v>6.9560185185185185E-3</c:v>
                </c:pt>
                <c:pt idx="601">
                  <c:v>6.9675925925925921E-3</c:v>
                </c:pt>
                <c:pt idx="602">
                  <c:v>6.9791666666666674E-3</c:v>
                </c:pt>
                <c:pt idx="603">
                  <c:v>6.9907407407407409E-3</c:v>
                </c:pt>
                <c:pt idx="604">
                  <c:v>7.0023148148148154E-3</c:v>
                </c:pt>
                <c:pt idx="605">
                  <c:v>7.013888888888889E-3</c:v>
                </c:pt>
                <c:pt idx="606">
                  <c:v>7.0254629629629634E-3</c:v>
                </c:pt>
                <c:pt idx="607">
                  <c:v>7.037037037037037E-3</c:v>
                </c:pt>
                <c:pt idx="608">
                  <c:v>7.0486111111111105E-3</c:v>
                </c:pt>
                <c:pt idx="609">
                  <c:v>7.0601851851851841E-3</c:v>
                </c:pt>
                <c:pt idx="610">
                  <c:v>7.0717592592592594E-3</c:v>
                </c:pt>
                <c:pt idx="611">
                  <c:v>7.083333333333333E-3</c:v>
                </c:pt>
                <c:pt idx="612">
                  <c:v>7.0949074074074074E-3</c:v>
                </c:pt>
                <c:pt idx="613">
                  <c:v>7.106481481481481E-3</c:v>
                </c:pt>
                <c:pt idx="614">
                  <c:v>7.1180555555555554E-3</c:v>
                </c:pt>
                <c:pt idx="615">
                  <c:v>7.1296296296296307E-3</c:v>
                </c:pt>
                <c:pt idx="616">
                  <c:v>7.1412037037037043E-3</c:v>
                </c:pt>
                <c:pt idx="617">
                  <c:v>7.1527777777777787E-3</c:v>
                </c:pt>
                <c:pt idx="618">
                  <c:v>7.1643518518518514E-3</c:v>
                </c:pt>
                <c:pt idx="619">
                  <c:v>7.1759259259259259E-3</c:v>
                </c:pt>
                <c:pt idx="620">
                  <c:v>7.1874999999999994E-3</c:v>
                </c:pt>
                <c:pt idx="621">
                  <c:v>7.1990740740740739E-3</c:v>
                </c:pt>
                <c:pt idx="622">
                  <c:v>7.2106481481481475E-3</c:v>
                </c:pt>
                <c:pt idx="623">
                  <c:v>7.2222222222222228E-3</c:v>
                </c:pt>
                <c:pt idx="624">
                  <c:v>7.2337962962962963E-3</c:v>
                </c:pt>
                <c:pt idx="625">
                  <c:v>7.2453703703703708E-3</c:v>
                </c:pt>
                <c:pt idx="626">
                  <c:v>7.2569444444444443E-3</c:v>
                </c:pt>
                <c:pt idx="627">
                  <c:v>7.2685185185185188E-3</c:v>
                </c:pt>
                <c:pt idx="628">
                  <c:v>7.2800925925925915E-3</c:v>
                </c:pt>
                <c:pt idx="629">
                  <c:v>7.2916666666666659E-3</c:v>
                </c:pt>
                <c:pt idx="630">
                  <c:v>7.3032407407407412E-3</c:v>
                </c:pt>
                <c:pt idx="631">
                  <c:v>7.3148148148148148E-3</c:v>
                </c:pt>
                <c:pt idx="632">
                  <c:v>7.3263888888888892E-3</c:v>
                </c:pt>
                <c:pt idx="633">
                  <c:v>7.3379629629629628E-3</c:v>
                </c:pt>
                <c:pt idx="634">
                  <c:v>7.3495370370370372E-3</c:v>
                </c:pt>
                <c:pt idx="635">
                  <c:v>7.3611111111111108E-3</c:v>
                </c:pt>
                <c:pt idx="636">
                  <c:v>7.3726851851851861E-3</c:v>
                </c:pt>
                <c:pt idx="637">
                  <c:v>7.3842592592592597E-3</c:v>
                </c:pt>
                <c:pt idx="638">
                  <c:v>7.3958333333333341E-3</c:v>
                </c:pt>
                <c:pt idx="639">
                  <c:v>7.4074074074074068E-3</c:v>
                </c:pt>
                <c:pt idx="640">
                  <c:v>7.4189814814814813E-3</c:v>
                </c:pt>
                <c:pt idx="641">
                  <c:v>7.4305555555555548E-3</c:v>
                </c:pt>
                <c:pt idx="642">
                  <c:v>7.4421296296296293E-3</c:v>
                </c:pt>
                <c:pt idx="643">
                  <c:v>7.4537037037037028E-3</c:v>
                </c:pt>
                <c:pt idx="644">
                  <c:v>7.4652777777777781E-3</c:v>
                </c:pt>
                <c:pt idx="645">
                  <c:v>7.4768518518518526E-3</c:v>
                </c:pt>
                <c:pt idx="646">
                  <c:v>7.4884259259259262E-3</c:v>
                </c:pt>
                <c:pt idx="647">
                  <c:v>7.5000000000000006E-3</c:v>
                </c:pt>
                <c:pt idx="648">
                  <c:v>7.5115740740740742E-3</c:v>
                </c:pt>
                <c:pt idx="649">
                  <c:v>7.5231481481481477E-3</c:v>
                </c:pt>
                <c:pt idx="650">
                  <c:v>7.5347222222222213E-3</c:v>
                </c:pt>
                <c:pt idx="651">
                  <c:v>7.5462962962962966E-3</c:v>
                </c:pt>
                <c:pt idx="652">
                  <c:v>7.5578703703703702E-3</c:v>
                </c:pt>
                <c:pt idx="653">
                  <c:v>7.5694444444444446E-3</c:v>
                </c:pt>
                <c:pt idx="654">
                  <c:v>7.5810185185185182E-3</c:v>
                </c:pt>
                <c:pt idx="655">
                  <c:v>7.5925925925925926E-3</c:v>
                </c:pt>
                <c:pt idx="656">
                  <c:v>7.6041666666666662E-3</c:v>
                </c:pt>
                <c:pt idx="657">
                  <c:v>7.6157407407407415E-3</c:v>
                </c:pt>
                <c:pt idx="658">
                  <c:v>7.6273148148148151E-3</c:v>
                </c:pt>
                <c:pt idx="659">
                  <c:v>7.6388888888888886E-3</c:v>
                </c:pt>
                <c:pt idx="660">
                  <c:v>7.6504629629629631E-3</c:v>
                </c:pt>
                <c:pt idx="661">
                  <c:v>7.6620370370370366E-3</c:v>
                </c:pt>
                <c:pt idx="662">
                  <c:v>7.6736111111111111E-3</c:v>
                </c:pt>
                <c:pt idx="663">
                  <c:v>7.6851851851851847E-3</c:v>
                </c:pt>
                <c:pt idx="664">
                  <c:v>7.69675925925926E-3</c:v>
                </c:pt>
                <c:pt idx="665">
                  <c:v>7.7083333333333335E-3</c:v>
                </c:pt>
                <c:pt idx="666">
                  <c:v>7.719907407407408E-3</c:v>
                </c:pt>
              </c:numCache>
            </c:numRef>
          </c:cat>
          <c:val>
            <c:numRef>
              <c:f>Sheet1!$J$1:$J$667</c:f>
              <c:numCache>
                <c:formatCode>General</c:formatCode>
                <c:ptCount val="667"/>
                <c:pt idx="0">
                  <c:v>1503.1</c:v>
                </c:pt>
                <c:pt idx="1">
                  <c:v>1503.3</c:v>
                </c:pt>
                <c:pt idx="2">
                  <c:v>1503.6</c:v>
                </c:pt>
                <c:pt idx="3">
                  <c:v>1502.9</c:v>
                </c:pt>
                <c:pt idx="4">
                  <c:v>1503.7</c:v>
                </c:pt>
                <c:pt idx="5">
                  <c:v>1503.8</c:v>
                </c:pt>
                <c:pt idx="6">
                  <c:v>1503.4</c:v>
                </c:pt>
                <c:pt idx="7">
                  <c:v>1503.4</c:v>
                </c:pt>
                <c:pt idx="8">
                  <c:v>1503.6</c:v>
                </c:pt>
                <c:pt idx="9">
                  <c:v>1503.5</c:v>
                </c:pt>
                <c:pt idx="10">
                  <c:v>1503.3</c:v>
                </c:pt>
                <c:pt idx="11">
                  <c:v>1504.1</c:v>
                </c:pt>
                <c:pt idx="12">
                  <c:v>1504</c:v>
                </c:pt>
                <c:pt idx="13">
                  <c:v>1503.4</c:v>
                </c:pt>
                <c:pt idx="14">
                  <c:v>1504.2</c:v>
                </c:pt>
                <c:pt idx="15">
                  <c:v>1504.2</c:v>
                </c:pt>
                <c:pt idx="16">
                  <c:v>1504.2</c:v>
                </c:pt>
                <c:pt idx="17">
                  <c:v>1503.7</c:v>
                </c:pt>
                <c:pt idx="18">
                  <c:v>1504.4</c:v>
                </c:pt>
                <c:pt idx="19">
                  <c:v>1503.4</c:v>
                </c:pt>
                <c:pt idx="20">
                  <c:v>1503.9</c:v>
                </c:pt>
                <c:pt idx="21">
                  <c:v>1504.4</c:v>
                </c:pt>
                <c:pt idx="22">
                  <c:v>1503.6</c:v>
                </c:pt>
                <c:pt idx="23">
                  <c:v>1503.9</c:v>
                </c:pt>
                <c:pt idx="24">
                  <c:v>1503.7</c:v>
                </c:pt>
                <c:pt idx="25">
                  <c:v>1503.6</c:v>
                </c:pt>
                <c:pt idx="26">
                  <c:v>1503.6</c:v>
                </c:pt>
                <c:pt idx="27">
                  <c:v>1504.2</c:v>
                </c:pt>
                <c:pt idx="28">
                  <c:v>1504.5</c:v>
                </c:pt>
                <c:pt idx="29">
                  <c:v>1503.5</c:v>
                </c:pt>
                <c:pt idx="30">
                  <c:v>1504</c:v>
                </c:pt>
                <c:pt idx="31">
                  <c:v>1504.1</c:v>
                </c:pt>
                <c:pt idx="32">
                  <c:v>1502.9</c:v>
                </c:pt>
                <c:pt idx="33">
                  <c:v>1503.6</c:v>
                </c:pt>
                <c:pt idx="34">
                  <c:v>1503.8</c:v>
                </c:pt>
                <c:pt idx="35">
                  <c:v>1504.6</c:v>
                </c:pt>
                <c:pt idx="36">
                  <c:v>1503.9</c:v>
                </c:pt>
                <c:pt idx="37">
                  <c:v>1503.7</c:v>
                </c:pt>
                <c:pt idx="38">
                  <c:v>1503.6</c:v>
                </c:pt>
                <c:pt idx="39">
                  <c:v>1503.7</c:v>
                </c:pt>
                <c:pt idx="40">
                  <c:v>1504.6</c:v>
                </c:pt>
                <c:pt idx="41">
                  <c:v>1503.6</c:v>
                </c:pt>
                <c:pt idx="42">
                  <c:v>1504</c:v>
                </c:pt>
                <c:pt idx="43">
                  <c:v>1503.6</c:v>
                </c:pt>
                <c:pt idx="44">
                  <c:v>1503.6</c:v>
                </c:pt>
                <c:pt idx="45">
                  <c:v>1504.1</c:v>
                </c:pt>
                <c:pt idx="46">
                  <c:v>1504.3</c:v>
                </c:pt>
                <c:pt idx="47">
                  <c:v>1503.7</c:v>
                </c:pt>
                <c:pt idx="48">
                  <c:v>1503.6</c:v>
                </c:pt>
                <c:pt idx="49">
                  <c:v>1504.1</c:v>
                </c:pt>
                <c:pt idx="50">
                  <c:v>1503.1</c:v>
                </c:pt>
                <c:pt idx="51">
                  <c:v>1503.7</c:v>
                </c:pt>
                <c:pt idx="52">
                  <c:v>1503.6</c:v>
                </c:pt>
                <c:pt idx="53">
                  <c:v>1503.8</c:v>
                </c:pt>
                <c:pt idx="54">
                  <c:v>1503.6</c:v>
                </c:pt>
                <c:pt idx="55">
                  <c:v>1503.9</c:v>
                </c:pt>
                <c:pt idx="56">
                  <c:v>1504.1</c:v>
                </c:pt>
                <c:pt idx="57">
                  <c:v>1504.2</c:v>
                </c:pt>
                <c:pt idx="58">
                  <c:v>1503.7</c:v>
                </c:pt>
                <c:pt idx="59">
                  <c:v>1504.2</c:v>
                </c:pt>
                <c:pt idx="60">
                  <c:v>1503.1</c:v>
                </c:pt>
                <c:pt idx="61">
                  <c:v>1503.6</c:v>
                </c:pt>
                <c:pt idx="62">
                  <c:v>1503.5</c:v>
                </c:pt>
                <c:pt idx="63">
                  <c:v>1503.4</c:v>
                </c:pt>
                <c:pt idx="64">
                  <c:v>1503.6</c:v>
                </c:pt>
                <c:pt idx="65">
                  <c:v>1504.8</c:v>
                </c:pt>
                <c:pt idx="66">
                  <c:v>1505.5</c:v>
                </c:pt>
                <c:pt idx="67">
                  <c:v>1504.7</c:v>
                </c:pt>
                <c:pt idx="68">
                  <c:v>1504.3</c:v>
                </c:pt>
                <c:pt idx="69">
                  <c:v>1504.6</c:v>
                </c:pt>
                <c:pt idx="70">
                  <c:v>1504.6</c:v>
                </c:pt>
                <c:pt idx="71">
                  <c:v>1503.5</c:v>
                </c:pt>
                <c:pt idx="72">
                  <c:v>1505.4</c:v>
                </c:pt>
                <c:pt idx="73">
                  <c:v>1505.2</c:v>
                </c:pt>
                <c:pt idx="74">
                  <c:v>1505.6</c:v>
                </c:pt>
                <c:pt idx="75">
                  <c:v>1505.4</c:v>
                </c:pt>
                <c:pt idx="76">
                  <c:v>1506.2</c:v>
                </c:pt>
                <c:pt idx="77">
                  <c:v>1505.5</c:v>
                </c:pt>
                <c:pt idx="78">
                  <c:v>1504.9</c:v>
                </c:pt>
                <c:pt idx="79">
                  <c:v>1505.3</c:v>
                </c:pt>
                <c:pt idx="80">
                  <c:v>1506.2</c:v>
                </c:pt>
                <c:pt idx="81">
                  <c:v>1505.5</c:v>
                </c:pt>
                <c:pt idx="82">
                  <c:v>1506.3</c:v>
                </c:pt>
                <c:pt idx="83">
                  <c:v>1505.2</c:v>
                </c:pt>
                <c:pt idx="84">
                  <c:v>1505.9</c:v>
                </c:pt>
                <c:pt idx="85">
                  <c:v>1505.8</c:v>
                </c:pt>
                <c:pt idx="86">
                  <c:v>1505.2</c:v>
                </c:pt>
                <c:pt idx="87">
                  <c:v>1505.8</c:v>
                </c:pt>
                <c:pt idx="88">
                  <c:v>1505.2</c:v>
                </c:pt>
                <c:pt idx="89">
                  <c:v>1506.2</c:v>
                </c:pt>
                <c:pt idx="90">
                  <c:v>1508.5</c:v>
                </c:pt>
                <c:pt idx="91">
                  <c:v>1509.9</c:v>
                </c:pt>
                <c:pt idx="92">
                  <c:v>1513.7</c:v>
                </c:pt>
                <c:pt idx="93">
                  <c:v>1519.8</c:v>
                </c:pt>
                <c:pt idx="94">
                  <c:v>1526.6</c:v>
                </c:pt>
                <c:pt idx="95">
                  <c:v>1533.3</c:v>
                </c:pt>
                <c:pt idx="96">
                  <c:v>1540.6</c:v>
                </c:pt>
                <c:pt idx="97">
                  <c:v>1548.3</c:v>
                </c:pt>
                <c:pt idx="98">
                  <c:v>1553.6</c:v>
                </c:pt>
                <c:pt idx="99">
                  <c:v>1559.4</c:v>
                </c:pt>
                <c:pt idx="100">
                  <c:v>1563.1</c:v>
                </c:pt>
                <c:pt idx="101">
                  <c:v>1568.2</c:v>
                </c:pt>
                <c:pt idx="102">
                  <c:v>1570</c:v>
                </c:pt>
                <c:pt idx="103">
                  <c:v>1571.9</c:v>
                </c:pt>
                <c:pt idx="104">
                  <c:v>1572.8</c:v>
                </c:pt>
                <c:pt idx="105">
                  <c:v>1572.8</c:v>
                </c:pt>
                <c:pt idx="106">
                  <c:v>1574.2</c:v>
                </c:pt>
                <c:pt idx="107">
                  <c:v>1575.6</c:v>
                </c:pt>
                <c:pt idx="108">
                  <c:v>1579.5</c:v>
                </c:pt>
                <c:pt idx="109">
                  <c:v>1584.3</c:v>
                </c:pt>
                <c:pt idx="110">
                  <c:v>1589.1</c:v>
                </c:pt>
                <c:pt idx="111">
                  <c:v>1595.6</c:v>
                </c:pt>
                <c:pt idx="112">
                  <c:v>1601.8</c:v>
                </c:pt>
                <c:pt idx="113">
                  <c:v>1607.4</c:v>
                </c:pt>
                <c:pt idx="114">
                  <c:v>1611.1</c:v>
                </c:pt>
                <c:pt idx="115">
                  <c:v>1613.9</c:v>
                </c:pt>
                <c:pt idx="116">
                  <c:v>1615.4</c:v>
                </c:pt>
                <c:pt idx="117">
                  <c:v>1617.3</c:v>
                </c:pt>
                <c:pt idx="118">
                  <c:v>1619.2</c:v>
                </c:pt>
                <c:pt idx="119">
                  <c:v>1621.6</c:v>
                </c:pt>
                <c:pt idx="120">
                  <c:v>1624.4</c:v>
                </c:pt>
                <c:pt idx="121">
                  <c:v>1627.5</c:v>
                </c:pt>
                <c:pt idx="122">
                  <c:v>1630.2</c:v>
                </c:pt>
                <c:pt idx="123">
                  <c:v>1634.4</c:v>
                </c:pt>
                <c:pt idx="124">
                  <c:v>1641.4</c:v>
                </c:pt>
                <c:pt idx="125">
                  <c:v>1658.8</c:v>
                </c:pt>
                <c:pt idx="126">
                  <c:v>1651.9</c:v>
                </c:pt>
                <c:pt idx="127">
                  <c:v>1657.1</c:v>
                </c:pt>
                <c:pt idx="128">
                  <c:v>1658.6</c:v>
                </c:pt>
                <c:pt idx="129">
                  <c:v>1661.8</c:v>
                </c:pt>
                <c:pt idx="130">
                  <c:v>1662.7</c:v>
                </c:pt>
                <c:pt idx="131">
                  <c:v>1665.2</c:v>
                </c:pt>
                <c:pt idx="132">
                  <c:v>1666.5</c:v>
                </c:pt>
                <c:pt idx="133">
                  <c:v>1666.5</c:v>
                </c:pt>
                <c:pt idx="134">
                  <c:v>1666.5</c:v>
                </c:pt>
                <c:pt idx="135">
                  <c:v>1666.1</c:v>
                </c:pt>
                <c:pt idx="136">
                  <c:v>1666.1</c:v>
                </c:pt>
                <c:pt idx="137">
                  <c:v>1667.2</c:v>
                </c:pt>
                <c:pt idx="138">
                  <c:v>1665.3</c:v>
                </c:pt>
                <c:pt idx="139">
                  <c:v>1666.8</c:v>
                </c:pt>
                <c:pt idx="140">
                  <c:v>1669.6</c:v>
                </c:pt>
                <c:pt idx="141">
                  <c:v>1674.2</c:v>
                </c:pt>
                <c:pt idx="142">
                  <c:v>1671.9</c:v>
                </c:pt>
                <c:pt idx="143">
                  <c:v>1673</c:v>
                </c:pt>
                <c:pt idx="144">
                  <c:v>1675.5</c:v>
                </c:pt>
                <c:pt idx="145">
                  <c:v>1676.9</c:v>
                </c:pt>
                <c:pt idx="146">
                  <c:v>1678.7</c:v>
                </c:pt>
                <c:pt idx="147">
                  <c:v>1681.8</c:v>
                </c:pt>
                <c:pt idx="148">
                  <c:v>1683.2</c:v>
                </c:pt>
                <c:pt idx="149">
                  <c:v>1684.4</c:v>
                </c:pt>
                <c:pt idx="150">
                  <c:v>1684.3</c:v>
                </c:pt>
                <c:pt idx="151">
                  <c:v>1685.9</c:v>
                </c:pt>
                <c:pt idx="152">
                  <c:v>1685.1</c:v>
                </c:pt>
                <c:pt idx="153">
                  <c:v>1681.7</c:v>
                </c:pt>
                <c:pt idx="154">
                  <c:v>1679.4</c:v>
                </c:pt>
                <c:pt idx="155">
                  <c:v>1673.8</c:v>
                </c:pt>
                <c:pt idx="156">
                  <c:v>1670</c:v>
                </c:pt>
                <c:pt idx="157">
                  <c:v>1664.8</c:v>
                </c:pt>
                <c:pt idx="158">
                  <c:v>1660.3</c:v>
                </c:pt>
                <c:pt idx="159">
                  <c:v>1658.4</c:v>
                </c:pt>
                <c:pt idx="160">
                  <c:v>1657.2</c:v>
                </c:pt>
                <c:pt idx="161">
                  <c:v>1656</c:v>
                </c:pt>
                <c:pt idx="162">
                  <c:v>1656.4</c:v>
                </c:pt>
                <c:pt idx="163">
                  <c:v>1653.8</c:v>
                </c:pt>
                <c:pt idx="164">
                  <c:v>1649.7</c:v>
                </c:pt>
                <c:pt idx="165">
                  <c:v>1645.4</c:v>
                </c:pt>
                <c:pt idx="166">
                  <c:v>1640.6</c:v>
                </c:pt>
                <c:pt idx="167">
                  <c:v>1637</c:v>
                </c:pt>
                <c:pt idx="168">
                  <c:v>1633.3</c:v>
                </c:pt>
                <c:pt idx="169">
                  <c:v>1626.5</c:v>
                </c:pt>
                <c:pt idx="170">
                  <c:v>1620.7</c:v>
                </c:pt>
                <c:pt idx="171">
                  <c:v>1616.4</c:v>
                </c:pt>
                <c:pt idx="172">
                  <c:v>1611.6</c:v>
                </c:pt>
                <c:pt idx="173">
                  <c:v>1607.9</c:v>
                </c:pt>
                <c:pt idx="174">
                  <c:v>1605.8</c:v>
                </c:pt>
                <c:pt idx="175">
                  <c:v>1601.5</c:v>
                </c:pt>
                <c:pt idx="176">
                  <c:v>1600.3</c:v>
                </c:pt>
                <c:pt idx="177">
                  <c:v>1598.2</c:v>
                </c:pt>
                <c:pt idx="178">
                  <c:v>1597.3</c:v>
                </c:pt>
                <c:pt idx="179">
                  <c:v>1598.6</c:v>
                </c:pt>
                <c:pt idx="180">
                  <c:v>1599.1</c:v>
                </c:pt>
                <c:pt idx="181">
                  <c:v>1599.4</c:v>
                </c:pt>
                <c:pt idx="182">
                  <c:v>1598.4</c:v>
                </c:pt>
                <c:pt idx="183">
                  <c:v>1596.2</c:v>
                </c:pt>
                <c:pt idx="184">
                  <c:v>1594.6</c:v>
                </c:pt>
                <c:pt idx="185">
                  <c:v>1589.8</c:v>
                </c:pt>
                <c:pt idx="186">
                  <c:v>1589.8</c:v>
                </c:pt>
                <c:pt idx="187">
                  <c:v>1583.6</c:v>
                </c:pt>
                <c:pt idx="188">
                  <c:v>1583.1</c:v>
                </c:pt>
                <c:pt idx="189">
                  <c:v>1577.4</c:v>
                </c:pt>
                <c:pt idx="190">
                  <c:v>1574.7</c:v>
                </c:pt>
                <c:pt idx="191">
                  <c:v>1569.1</c:v>
                </c:pt>
                <c:pt idx="192">
                  <c:v>1564</c:v>
                </c:pt>
                <c:pt idx="193">
                  <c:v>1561.6</c:v>
                </c:pt>
                <c:pt idx="194">
                  <c:v>1563.7</c:v>
                </c:pt>
                <c:pt idx="195">
                  <c:v>1561.6</c:v>
                </c:pt>
                <c:pt idx="196">
                  <c:v>1565.7</c:v>
                </c:pt>
                <c:pt idx="197">
                  <c:v>1567.6</c:v>
                </c:pt>
                <c:pt idx="198">
                  <c:v>1568.8</c:v>
                </c:pt>
                <c:pt idx="199">
                  <c:v>1571.2</c:v>
                </c:pt>
                <c:pt idx="200">
                  <c:v>1573</c:v>
                </c:pt>
                <c:pt idx="201">
                  <c:v>1573.4</c:v>
                </c:pt>
                <c:pt idx="202">
                  <c:v>1572.8</c:v>
                </c:pt>
                <c:pt idx="203">
                  <c:v>1572</c:v>
                </c:pt>
                <c:pt idx="204">
                  <c:v>1571.7</c:v>
                </c:pt>
                <c:pt idx="205">
                  <c:v>1569.6</c:v>
                </c:pt>
                <c:pt idx="206">
                  <c:v>1570.5</c:v>
                </c:pt>
                <c:pt idx="207">
                  <c:v>1571.4</c:v>
                </c:pt>
                <c:pt idx="208">
                  <c:v>1573.5</c:v>
                </c:pt>
                <c:pt idx="209">
                  <c:v>1575.5</c:v>
                </c:pt>
                <c:pt idx="210">
                  <c:v>1579.5</c:v>
                </c:pt>
                <c:pt idx="211">
                  <c:v>1583.3</c:v>
                </c:pt>
                <c:pt idx="212">
                  <c:v>1587.3</c:v>
                </c:pt>
                <c:pt idx="213">
                  <c:v>1589.2</c:v>
                </c:pt>
                <c:pt idx="214">
                  <c:v>1591.3</c:v>
                </c:pt>
                <c:pt idx="215">
                  <c:v>1615</c:v>
                </c:pt>
                <c:pt idx="216">
                  <c:v>1600.1</c:v>
                </c:pt>
                <c:pt idx="217">
                  <c:v>1596</c:v>
                </c:pt>
                <c:pt idx="218">
                  <c:v>1595.3</c:v>
                </c:pt>
                <c:pt idx="219">
                  <c:v>1595.9</c:v>
                </c:pt>
                <c:pt idx="220">
                  <c:v>1594.8</c:v>
                </c:pt>
                <c:pt idx="221">
                  <c:v>1593.7</c:v>
                </c:pt>
                <c:pt idx="222">
                  <c:v>1593.6</c:v>
                </c:pt>
                <c:pt idx="223">
                  <c:v>1593.1</c:v>
                </c:pt>
                <c:pt idx="224">
                  <c:v>1592.7</c:v>
                </c:pt>
                <c:pt idx="225">
                  <c:v>1594.1</c:v>
                </c:pt>
                <c:pt idx="226">
                  <c:v>1593</c:v>
                </c:pt>
                <c:pt idx="227">
                  <c:v>1591.5</c:v>
                </c:pt>
                <c:pt idx="228">
                  <c:v>1592.9</c:v>
                </c:pt>
                <c:pt idx="229">
                  <c:v>1591.1</c:v>
                </c:pt>
                <c:pt idx="230">
                  <c:v>1591.2</c:v>
                </c:pt>
                <c:pt idx="231">
                  <c:v>1589.2</c:v>
                </c:pt>
                <c:pt idx="232">
                  <c:v>1590.1</c:v>
                </c:pt>
                <c:pt idx="233">
                  <c:v>1592.2</c:v>
                </c:pt>
                <c:pt idx="234">
                  <c:v>1592.7</c:v>
                </c:pt>
                <c:pt idx="235">
                  <c:v>1596.4</c:v>
                </c:pt>
                <c:pt idx="236">
                  <c:v>1597.3</c:v>
                </c:pt>
                <c:pt idx="237">
                  <c:v>1599.3</c:v>
                </c:pt>
                <c:pt idx="238">
                  <c:v>1600</c:v>
                </c:pt>
                <c:pt idx="239">
                  <c:v>1603.8</c:v>
                </c:pt>
                <c:pt idx="240">
                  <c:v>1601.8</c:v>
                </c:pt>
                <c:pt idx="241">
                  <c:v>1603</c:v>
                </c:pt>
                <c:pt idx="242">
                  <c:v>1605</c:v>
                </c:pt>
                <c:pt idx="243">
                  <c:v>1607</c:v>
                </c:pt>
                <c:pt idx="244">
                  <c:v>1608.6</c:v>
                </c:pt>
                <c:pt idx="245">
                  <c:v>1609.3</c:v>
                </c:pt>
                <c:pt idx="246">
                  <c:v>1611.5</c:v>
                </c:pt>
                <c:pt idx="247">
                  <c:v>1613.6</c:v>
                </c:pt>
                <c:pt idx="248">
                  <c:v>1618.1</c:v>
                </c:pt>
                <c:pt idx="249">
                  <c:v>1621.5</c:v>
                </c:pt>
                <c:pt idx="250">
                  <c:v>1625.8</c:v>
                </c:pt>
                <c:pt idx="251">
                  <c:v>1628.6</c:v>
                </c:pt>
                <c:pt idx="252">
                  <c:v>1631.5</c:v>
                </c:pt>
                <c:pt idx="253">
                  <c:v>1633.8</c:v>
                </c:pt>
                <c:pt idx="254">
                  <c:v>1636.8</c:v>
                </c:pt>
                <c:pt idx="255">
                  <c:v>1640.2</c:v>
                </c:pt>
                <c:pt idx="256">
                  <c:v>1643.7</c:v>
                </c:pt>
                <c:pt idx="257">
                  <c:v>1646.2</c:v>
                </c:pt>
                <c:pt idx="258">
                  <c:v>1648</c:v>
                </c:pt>
                <c:pt idx="259">
                  <c:v>1651.5</c:v>
                </c:pt>
                <c:pt idx="260">
                  <c:v>1652.5</c:v>
                </c:pt>
                <c:pt idx="261">
                  <c:v>1654.6</c:v>
                </c:pt>
                <c:pt idx="262">
                  <c:v>1656.7</c:v>
                </c:pt>
                <c:pt idx="263">
                  <c:v>1659.4</c:v>
                </c:pt>
                <c:pt idx="264">
                  <c:v>1662.5</c:v>
                </c:pt>
                <c:pt idx="265">
                  <c:v>1666.9</c:v>
                </c:pt>
                <c:pt idx="266">
                  <c:v>1669.4</c:v>
                </c:pt>
                <c:pt idx="267">
                  <c:v>1671.4</c:v>
                </c:pt>
                <c:pt idx="268">
                  <c:v>1675.2</c:v>
                </c:pt>
                <c:pt idx="269">
                  <c:v>1677</c:v>
                </c:pt>
                <c:pt idx="270">
                  <c:v>1680.2</c:v>
                </c:pt>
                <c:pt idx="271">
                  <c:v>1683</c:v>
                </c:pt>
                <c:pt idx="272">
                  <c:v>1685.6</c:v>
                </c:pt>
                <c:pt idx="273">
                  <c:v>1689.7</c:v>
                </c:pt>
                <c:pt idx="274">
                  <c:v>1690</c:v>
                </c:pt>
                <c:pt idx="275">
                  <c:v>1691.7</c:v>
                </c:pt>
                <c:pt idx="276">
                  <c:v>1692.5</c:v>
                </c:pt>
                <c:pt idx="277">
                  <c:v>1695.2</c:v>
                </c:pt>
                <c:pt idx="278">
                  <c:v>1697.3</c:v>
                </c:pt>
                <c:pt idx="279">
                  <c:v>1701</c:v>
                </c:pt>
                <c:pt idx="280">
                  <c:v>1704.9</c:v>
                </c:pt>
                <c:pt idx="281">
                  <c:v>1708</c:v>
                </c:pt>
                <c:pt idx="282">
                  <c:v>1710.2</c:v>
                </c:pt>
                <c:pt idx="283">
                  <c:v>1711.4</c:v>
                </c:pt>
                <c:pt idx="284">
                  <c:v>1714.6</c:v>
                </c:pt>
                <c:pt idx="285">
                  <c:v>1717.2</c:v>
                </c:pt>
                <c:pt idx="286">
                  <c:v>1720.8</c:v>
                </c:pt>
                <c:pt idx="287">
                  <c:v>1726.8</c:v>
                </c:pt>
                <c:pt idx="288">
                  <c:v>1730.5</c:v>
                </c:pt>
                <c:pt idx="289">
                  <c:v>1733.8</c:v>
                </c:pt>
                <c:pt idx="290">
                  <c:v>1735.2</c:v>
                </c:pt>
                <c:pt idx="291">
                  <c:v>1745.5</c:v>
                </c:pt>
                <c:pt idx="292">
                  <c:v>1738.8</c:v>
                </c:pt>
                <c:pt idx="293">
                  <c:v>1741.6</c:v>
                </c:pt>
                <c:pt idx="294">
                  <c:v>1741.5</c:v>
                </c:pt>
                <c:pt idx="295">
                  <c:v>1743.3</c:v>
                </c:pt>
                <c:pt idx="296">
                  <c:v>1744</c:v>
                </c:pt>
                <c:pt idx="297">
                  <c:v>1745</c:v>
                </c:pt>
                <c:pt idx="298">
                  <c:v>1747.3</c:v>
                </c:pt>
                <c:pt idx="299">
                  <c:v>1749.1</c:v>
                </c:pt>
                <c:pt idx="300">
                  <c:v>1750.8</c:v>
                </c:pt>
                <c:pt idx="301">
                  <c:v>1753.3</c:v>
                </c:pt>
                <c:pt idx="302">
                  <c:v>1755.3</c:v>
                </c:pt>
                <c:pt idx="303">
                  <c:v>1758.1</c:v>
                </c:pt>
                <c:pt idx="304">
                  <c:v>1760.8</c:v>
                </c:pt>
                <c:pt idx="305">
                  <c:v>1764.6</c:v>
                </c:pt>
                <c:pt idx="306">
                  <c:v>1766.4</c:v>
                </c:pt>
                <c:pt idx="307">
                  <c:v>1768.6</c:v>
                </c:pt>
                <c:pt idx="308">
                  <c:v>1771.6</c:v>
                </c:pt>
                <c:pt idx="309">
                  <c:v>1774</c:v>
                </c:pt>
                <c:pt idx="310">
                  <c:v>1775.8</c:v>
                </c:pt>
                <c:pt idx="311">
                  <c:v>1777.9</c:v>
                </c:pt>
                <c:pt idx="312">
                  <c:v>1779.9</c:v>
                </c:pt>
                <c:pt idx="313">
                  <c:v>1782.8</c:v>
                </c:pt>
                <c:pt idx="314">
                  <c:v>1784.6</c:v>
                </c:pt>
                <c:pt idx="315">
                  <c:v>1787.1</c:v>
                </c:pt>
                <c:pt idx="316">
                  <c:v>1789.8</c:v>
                </c:pt>
                <c:pt idx="317">
                  <c:v>1792.4</c:v>
                </c:pt>
                <c:pt idx="318">
                  <c:v>1795.1</c:v>
                </c:pt>
                <c:pt idx="319">
                  <c:v>1796.3</c:v>
                </c:pt>
                <c:pt idx="320">
                  <c:v>1799.7</c:v>
                </c:pt>
                <c:pt idx="321">
                  <c:v>1801.9</c:v>
                </c:pt>
                <c:pt idx="322">
                  <c:v>1804.3</c:v>
                </c:pt>
                <c:pt idx="323">
                  <c:v>1805.5</c:v>
                </c:pt>
                <c:pt idx="324">
                  <c:v>1808.2</c:v>
                </c:pt>
                <c:pt idx="325">
                  <c:v>1809.5</c:v>
                </c:pt>
                <c:pt idx="326">
                  <c:v>1811.3</c:v>
                </c:pt>
                <c:pt idx="327">
                  <c:v>1815.1</c:v>
                </c:pt>
                <c:pt idx="328">
                  <c:v>1816.2</c:v>
                </c:pt>
                <c:pt idx="329">
                  <c:v>1818.5</c:v>
                </c:pt>
                <c:pt idx="330">
                  <c:v>1821.4</c:v>
                </c:pt>
                <c:pt idx="331">
                  <c:v>1824.7</c:v>
                </c:pt>
                <c:pt idx="332">
                  <c:v>1825.2</c:v>
                </c:pt>
                <c:pt idx="333">
                  <c:v>1826.9</c:v>
                </c:pt>
                <c:pt idx="334">
                  <c:v>1828.7</c:v>
                </c:pt>
                <c:pt idx="335">
                  <c:v>1829.1</c:v>
                </c:pt>
                <c:pt idx="336">
                  <c:v>1830.6</c:v>
                </c:pt>
                <c:pt idx="337">
                  <c:v>1833</c:v>
                </c:pt>
                <c:pt idx="338">
                  <c:v>1834.5</c:v>
                </c:pt>
                <c:pt idx="339">
                  <c:v>1836.8</c:v>
                </c:pt>
                <c:pt idx="340">
                  <c:v>1838.4</c:v>
                </c:pt>
                <c:pt idx="341">
                  <c:v>1841.1</c:v>
                </c:pt>
                <c:pt idx="342">
                  <c:v>1841.5</c:v>
                </c:pt>
                <c:pt idx="343">
                  <c:v>1845</c:v>
                </c:pt>
                <c:pt idx="344">
                  <c:v>1845.8</c:v>
                </c:pt>
                <c:pt idx="345">
                  <c:v>1847.8</c:v>
                </c:pt>
                <c:pt idx="346">
                  <c:v>1850</c:v>
                </c:pt>
                <c:pt idx="347">
                  <c:v>1851.3</c:v>
                </c:pt>
                <c:pt idx="348">
                  <c:v>1852.3</c:v>
                </c:pt>
                <c:pt idx="349">
                  <c:v>1853.4</c:v>
                </c:pt>
                <c:pt idx="350">
                  <c:v>1855.4</c:v>
                </c:pt>
                <c:pt idx="351">
                  <c:v>1856.3</c:v>
                </c:pt>
                <c:pt idx="352">
                  <c:v>1857.9</c:v>
                </c:pt>
                <c:pt idx="353">
                  <c:v>1859.5</c:v>
                </c:pt>
                <c:pt idx="354">
                  <c:v>1866.2</c:v>
                </c:pt>
                <c:pt idx="355">
                  <c:v>1860.8</c:v>
                </c:pt>
                <c:pt idx="356">
                  <c:v>1859.1</c:v>
                </c:pt>
                <c:pt idx="357">
                  <c:v>1860.8</c:v>
                </c:pt>
                <c:pt idx="358">
                  <c:v>1861.8</c:v>
                </c:pt>
                <c:pt idx="359">
                  <c:v>1861.5</c:v>
                </c:pt>
                <c:pt idx="360">
                  <c:v>1863.1</c:v>
                </c:pt>
                <c:pt idx="361">
                  <c:v>1864.6</c:v>
                </c:pt>
                <c:pt idx="362">
                  <c:v>1864.6</c:v>
                </c:pt>
                <c:pt idx="363">
                  <c:v>1865.5</c:v>
                </c:pt>
                <c:pt idx="364">
                  <c:v>1867.8</c:v>
                </c:pt>
                <c:pt idx="365">
                  <c:v>1869.6</c:v>
                </c:pt>
                <c:pt idx="366">
                  <c:v>1870.8</c:v>
                </c:pt>
                <c:pt idx="367">
                  <c:v>1871.2</c:v>
                </c:pt>
                <c:pt idx="368">
                  <c:v>1871.7</c:v>
                </c:pt>
                <c:pt idx="369">
                  <c:v>1871.3</c:v>
                </c:pt>
                <c:pt idx="370">
                  <c:v>1870.6</c:v>
                </c:pt>
                <c:pt idx="371">
                  <c:v>1872.1</c:v>
                </c:pt>
                <c:pt idx="372">
                  <c:v>1873</c:v>
                </c:pt>
                <c:pt idx="373">
                  <c:v>1873.7</c:v>
                </c:pt>
                <c:pt idx="374">
                  <c:v>1875.4</c:v>
                </c:pt>
                <c:pt idx="375">
                  <c:v>1877.7</c:v>
                </c:pt>
                <c:pt idx="376">
                  <c:v>1879.5</c:v>
                </c:pt>
                <c:pt idx="377">
                  <c:v>1882.6</c:v>
                </c:pt>
                <c:pt idx="378">
                  <c:v>1885.7</c:v>
                </c:pt>
                <c:pt idx="379">
                  <c:v>1885.4</c:v>
                </c:pt>
                <c:pt idx="380">
                  <c:v>1887</c:v>
                </c:pt>
                <c:pt idx="381">
                  <c:v>1887.8</c:v>
                </c:pt>
                <c:pt idx="382">
                  <c:v>1889.8</c:v>
                </c:pt>
                <c:pt idx="383">
                  <c:v>1890.2</c:v>
                </c:pt>
                <c:pt idx="384">
                  <c:v>1891</c:v>
                </c:pt>
                <c:pt idx="385">
                  <c:v>1893.9</c:v>
                </c:pt>
                <c:pt idx="386">
                  <c:v>1895.2</c:v>
                </c:pt>
                <c:pt idx="387">
                  <c:v>1897.2</c:v>
                </c:pt>
                <c:pt idx="388">
                  <c:v>1898.9</c:v>
                </c:pt>
                <c:pt idx="389">
                  <c:v>1901.1</c:v>
                </c:pt>
                <c:pt idx="390">
                  <c:v>1901.9</c:v>
                </c:pt>
                <c:pt idx="391">
                  <c:v>1903.2</c:v>
                </c:pt>
                <c:pt idx="392">
                  <c:v>1904.7</c:v>
                </c:pt>
                <c:pt idx="393">
                  <c:v>1905.7</c:v>
                </c:pt>
                <c:pt idx="394">
                  <c:v>1907.8</c:v>
                </c:pt>
                <c:pt idx="395">
                  <c:v>1909.1</c:v>
                </c:pt>
                <c:pt idx="396">
                  <c:v>1909.6</c:v>
                </c:pt>
                <c:pt idx="397">
                  <c:v>1910.5</c:v>
                </c:pt>
                <c:pt idx="398">
                  <c:v>1909.4</c:v>
                </c:pt>
                <c:pt idx="399">
                  <c:v>1908.8</c:v>
                </c:pt>
                <c:pt idx="400">
                  <c:v>1908.7</c:v>
                </c:pt>
                <c:pt idx="401">
                  <c:v>1908.7</c:v>
                </c:pt>
                <c:pt idx="402">
                  <c:v>1909</c:v>
                </c:pt>
                <c:pt idx="403">
                  <c:v>1909.4</c:v>
                </c:pt>
                <c:pt idx="404">
                  <c:v>1910.5</c:v>
                </c:pt>
                <c:pt idx="405">
                  <c:v>1911</c:v>
                </c:pt>
                <c:pt idx="406">
                  <c:v>1912.3</c:v>
                </c:pt>
                <c:pt idx="407">
                  <c:v>1913.3</c:v>
                </c:pt>
                <c:pt idx="408">
                  <c:v>1914.2</c:v>
                </c:pt>
                <c:pt idx="409">
                  <c:v>1916.1</c:v>
                </c:pt>
                <c:pt idx="410">
                  <c:v>1916.9</c:v>
                </c:pt>
                <c:pt idx="411">
                  <c:v>1917.1</c:v>
                </c:pt>
                <c:pt idx="412">
                  <c:v>1917.7</c:v>
                </c:pt>
                <c:pt idx="413">
                  <c:v>1918.9</c:v>
                </c:pt>
                <c:pt idx="414">
                  <c:v>1921.4</c:v>
                </c:pt>
                <c:pt idx="415">
                  <c:v>1922.9</c:v>
                </c:pt>
                <c:pt idx="416">
                  <c:v>1925.9</c:v>
                </c:pt>
                <c:pt idx="417">
                  <c:v>1927.1</c:v>
                </c:pt>
                <c:pt idx="418">
                  <c:v>1930.5</c:v>
                </c:pt>
                <c:pt idx="419">
                  <c:v>1932.5</c:v>
                </c:pt>
                <c:pt idx="420">
                  <c:v>1933</c:v>
                </c:pt>
                <c:pt idx="421">
                  <c:v>1934.1</c:v>
                </c:pt>
                <c:pt idx="422">
                  <c:v>1934.5</c:v>
                </c:pt>
                <c:pt idx="423">
                  <c:v>1935.3</c:v>
                </c:pt>
                <c:pt idx="424">
                  <c:v>1934.8</c:v>
                </c:pt>
                <c:pt idx="425">
                  <c:v>1936.9</c:v>
                </c:pt>
                <c:pt idx="426">
                  <c:v>1938.8</c:v>
                </c:pt>
                <c:pt idx="427">
                  <c:v>1939.6</c:v>
                </c:pt>
                <c:pt idx="428">
                  <c:v>1939.6</c:v>
                </c:pt>
                <c:pt idx="429">
                  <c:v>1940.8</c:v>
                </c:pt>
                <c:pt idx="430">
                  <c:v>1942.7</c:v>
                </c:pt>
                <c:pt idx="431">
                  <c:v>1944.6</c:v>
                </c:pt>
                <c:pt idx="432">
                  <c:v>1944.8</c:v>
                </c:pt>
                <c:pt idx="433">
                  <c:v>1944.9</c:v>
                </c:pt>
                <c:pt idx="434">
                  <c:v>1946</c:v>
                </c:pt>
                <c:pt idx="435">
                  <c:v>1947.2</c:v>
                </c:pt>
                <c:pt idx="436">
                  <c:v>1948.8</c:v>
                </c:pt>
                <c:pt idx="437">
                  <c:v>1948.8</c:v>
                </c:pt>
                <c:pt idx="438">
                  <c:v>1949.7</c:v>
                </c:pt>
                <c:pt idx="439">
                  <c:v>1951.1</c:v>
                </c:pt>
                <c:pt idx="440">
                  <c:v>1952.4</c:v>
                </c:pt>
                <c:pt idx="441">
                  <c:v>1954.5</c:v>
                </c:pt>
                <c:pt idx="442">
                  <c:v>1955.4</c:v>
                </c:pt>
                <c:pt idx="443">
                  <c:v>1956.5</c:v>
                </c:pt>
                <c:pt idx="444">
                  <c:v>1957.8</c:v>
                </c:pt>
                <c:pt idx="445">
                  <c:v>1957</c:v>
                </c:pt>
                <c:pt idx="446">
                  <c:v>1958.9</c:v>
                </c:pt>
                <c:pt idx="447">
                  <c:v>1960.7</c:v>
                </c:pt>
                <c:pt idx="448">
                  <c:v>1961.7</c:v>
                </c:pt>
                <c:pt idx="449">
                  <c:v>1964.5</c:v>
                </c:pt>
                <c:pt idx="450">
                  <c:v>1967.1</c:v>
                </c:pt>
                <c:pt idx="451">
                  <c:v>1968.1</c:v>
                </c:pt>
                <c:pt idx="452">
                  <c:v>1968.9</c:v>
                </c:pt>
                <c:pt idx="453">
                  <c:v>1968.9</c:v>
                </c:pt>
                <c:pt idx="454">
                  <c:v>1966.6</c:v>
                </c:pt>
                <c:pt idx="455">
                  <c:v>1968.2</c:v>
                </c:pt>
                <c:pt idx="456">
                  <c:v>1970.4</c:v>
                </c:pt>
                <c:pt idx="457">
                  <c:v>1973</c:v>
                </c:pt>
                <c:pt idx="458">
                  <c:v>1975.7</c:v>
                </c:pt>
                <c:pt idx="459">
                  <c:v>1976.4</c:v>
                </c:pt>
                <c:pt idx="460">
                  <c:v>1979.2</c:v>
                </c:pt>
                <c:pt idx="461">
                  <c:v>1979.1</c:v>
                </c:pt>
                <c:pt idx="462">
                  <c:v>1978.3</c:v>
                </c:pt>
                <c:pt idx="463">
                  <c:v>1979.9</c:v>
                </c:pt>
                <c:pt idx="464">
                  <c:v>1982.1</c:v>
                </c:pt>
                <c:pt idx="465">
                  <c:v>1987.2</c:v>
                </c:pt>
                <c:pt idx="466">
                  <c:v>1980.3</c:v>
                </c:pt>
                <c:pt idx="467">
                  <c:v>1980.6</c:v>
                </c:pt>
                <c:pt idx="468">
                  <c:v>1980.8</c:v>
                </c:pt>
                <c:pt idx="469">
                  <c:v>1984.3</c:v>
                </c:pt>
                <c:pt idx="470">
                  <c:v>1984.4</c:v>
                </c:pt>
                <c:pt idx="471">
                  <c:v>1986.9</c:v>
                </c:pt>
                <c:pt idx="472">
                  <c:v>1988.2</c:v>
                </c:pt>
                <c:pt idx="473">
                  <c:v>1990.3</c:v>
                </c:pt>
                <c:pt idx="474">
                  <c:v>1992.5</c:v>
                </c:pt>
                <c:pt idx="475">
                  <c:v>1994.2</c:v>
                </c:pt>
                <c:pt idx="476">
                  <c:v>1994</c:v>
                </c:pt>
                <c:pt idx="477">
                  <c:v>1996.4</c:v>
                </c:pt>
                <c:pt idx="478">
                  <c:v>1997.4</c:v>
                </c:pt>
                <c:pt idx="479">
                  <c:v>1996.5</c:v>
                </c:pt>
                <c:pt idx="480">
                  <c:v>1995.2</c:v>
                </c:pt>
                <c:pt idx="481">
                  <c:v>1994</c:v>
                </c:pt>
                <c:pt idx="482">
                  <c:v>1996.3</c:v>
                </c:pt>
                <c:pt idx="483">
                  <c:v>1998.4</c:v>
                </c:pt>
                <c:pt idx="484">
                  <c:v>2003.3</c:v>
                </c:pt>
                <c:pt idx="485">
                  <c:v>2005.3</c:v>
                </c:pt>
                <c:pt idx="486">
                  <c:v>2010.3</c:v>
                </c:pt>
                <c:pt idx="487">
                  <c:v>2010.6</c:v>
                </c:pt>
                <c:pt idx="488">
                  <c:v>2010.3</c:v>
                </c:pt>
                <c:pt idx="489">
                  <c:v>2010.9</c:v>
                </c:pt>
                <c:pt idx="490">
                  <c:v>2010.3</c:v>
                </c:pt>
                <c:pt idx="491">
                  <c:v>2011.4</c:v>
                </c:pt>
                <c:pt idx="492">
                  <c:v>2010.3</c:v>
                </c:pt>
                <c:pt idx="493">
                  <c:v>2009.5</c:v>
                </c:pt>
                <c:pt idx="494">
                  <c:v>2008.3</c:v>
                </c:pt>
                <c:pt idx="495">
                  <c:v>2004.3</c:v>
                </c:pt>
                <c:pt idx="496">
                  <c:v>1998.5</c:v>
                </c:pt>
                <c:pt idx="497">
                  <c:v>1992.2</c:v>
                </c:pt>
                <c:pt idx="498">
                  <c:v>1984.7</c:v>
                </c:pt>
                <c:pt idx="499">
                  <c:v>1973.5</c:v>
                </c:pt>
                <c:pt idx="500">
                  <c:v>1962.1</c:v>
                </c:pt>
                <c:pt idx="501">
                  <c:v>1954.6</c:v>
                </c:pt>
                <c:pt idx="502">
                  <c:v>1943.7</c:v>
                </c:pt>
                <c:pt idx="503">
                  <c:v>1935.9</c:v>
                </c:pt>
                <c:pt idx="504">
                  <c:v>1925.3</c:v>
                </c:pt>
                <c:pt idx="505">
                  <c:v>1915.7</c:v>
                </c:pt>
                <c:pt idx="506">
                  <c:v>1909</c:v>
                </c:pt>
                <c:pt idx="507">
                  <c:v>1898.6</c:v>
                </c:pt>
                <c:pt idx="508">
                  <c:v>1889.1</c:v>
                </c:pt>
                <c:pt idx="509">
                  <c:v>1880.8</c:v>
                </c:pt>
                <c:pt idx="510">
                  <c:v>1872.3</c:v>
                </c:pt>
                <c:pt idx="511">
                  <c:v>1863.4</c:v>
                </c:pt>
                <c:pt idx="512">
                  <c:v>1853.1</c:v>
                </c:pt>
                <c:pt idx="513">
                  <c:v>1840.6</c:v>
                </c:pt>
                <c:pt idx="514">
                  <c:v>1830.8</c:v>
                </c:pt>
                <c:pt idx="515">
                  <c:v>1822.6</c:v>
                </c:pt>
                <c:pt idx="516">
                  <c:v>1816</c:v>
                </c:pt>
                <c:pt idx="517">
                  <c:v>1807.5</c:v>
                </c:pt>
                <c:pt idx="518">
                  <c:v>1800.8</c:v>
                </c:pt>
                <c:pt idx="519">
                  <c:v>1792.8</c:v>
                </c:pt>
                <c:pt idx="520">
                  <c:v>1781.1</c:v>
                </c:pt>
                <c:pt idx="521">
                  <c:v>1772.4</c:v>
                </c:pt>
                <c:pt idx="522">
                  <c:v>1763.6</c:v>
                </c:pt>
                <c:pt idx="523">
                  <c:v>1752.9</c:v>
                </c:pt>
                <c:pt idx="524">
                  <c:v>1745.2</c:v>
                </c:pt>
                <c:pt idx="525">
                  <c:v>1736.4</c:v>
                </c:pt>
                <c:pt idx="526">
                  <c:v>1725.6</c:v>
                </c:pt>
                <c:pt idx="527">
                  <c:v>1717.8</c:v>
                </c:pt>
                <c:pt idx="528">
                  <c:v>1707.9</c:v>
                </c:pt>
                <c:pt idx="529">
                  <c:v>1698.7</c:v>
                </c:pt>
                <c:pt idx="530">
                  <c:v>1687.7</c:v>
                </c:pt>
                <c:pt idx="531">
                  <c:v>1674.4</c:v>
                </c:pt>
                <c:pt idx="532">
                  <c:v>1660</c:v>
                </c:pt>
                <c:pt idx="533">
                  <c:v>1638.9</c:v>
                </c:pt>
                <c:pt idx="534">
                  <c:v>1623.4</c:v>
                </c:pt>
                <c:pt idx="535">
                  <c:v>1605.9</c:v>
                </c:pt>
                <c:pt idx="536">
                  <c:v>1592.4</c:v>
                </c:pt>
                <c:pt idx="537">
                  <c:v>1580.4</c:v>
                </c:pt>
                <c:pt idx="538">
                  <c:v>1569.7</c:v>
                </c:pt>
                <c:pt idx="539">
                  <c:v>1562.7</c:v>
                </c:pt>
                <c:pt idx="540">
                  <c:v>1553.6</c:v>
                </c:pt>
                <c:pt idx="541">
                  <c:v>1546.8</c:v>
                </c:pt>
                <c:pt idx="542">
                  <c:v>1546.2</c:v>
                </c:pt>
                <c:pt idx="543">
                  <c:v>1542.3</c:v>
                </c:pt>
                <c:pt idx="544">
                  <c:v>1541.3</c:v>
                </c:pt>
                <c:pt idx="545">
                  <c:v>1542.6</c:v>
                </c:pt>
                <c:pt idx="546">
                  <c:v>1544.3</c:v>
                </c:pt>
                <c:pt idx="547">
                  <c:v>1548.1</c:v>
                </c:pt>
                <c:pt idx="548">
                  <c:v>1549.9</c:v>
                </c:pt>
                <c:pt idx="549">
                  <c:v>1555.1</c:v>
                </c:pt>
                <c:pt idx="550">
                  <c:v>1557.3</c:v>
                </c:pt>
                <c:pt idx="551">
                  <c:v>1561.1</c:v>
                </c:pt>
                <c:pt idx="552">
                  <c:v>1565.3</c:v>
                </c:pt>
                <c:pt idx="553">
                  <c:v>1571.1</c:v>
                </c:pt>
                <c:pt idx="554">
                  <c:v>1574.1</c:v>
                </c:pt>
                <c:pt idx="555">
                  <c:v>1578.3</c:v>
                </c:pt>
                <c:pt idx="556">
                  <c:v>1579.2</c:v>
                </c:pt>
                <c:pt idx="557">
                  <c:v>1581.2</c:v>
                </c:pt>
                <c:pt idx="558">
                  <c:v>1584.1</c:v>
                </c:pt>
                <c:pt idx="559">
                  <c:v>1582.5</c:v>
                </c:pt>
                <c:pt idx="560">
                  <c:v>1584.5</c:v>
                </c:pt>
                <c:pt idx="561">
                  <c:v>1587.6</c:v>
                </c:pt>
                <c:pt idx="562">
                  <c:v>1589.2</c:v>
                </c:pt>
                <c:pt idx="563">
                  <c:v>1592.1</c:v>
                </c:pt>
                <c:pt idx="564">
                  <c:v>1593.2</c:v>
                </c:pt>
                <c:pt idx="565">
                  <c:v>1595.1</c:v>
                </c:pt>
                <c:pt idx="566">
                  <c:v>1597</c:v>
                </c:pt>
                <c:pt idx="567">
                  <c:v>1596.7</c:v>
                </c:pt>
                <c:pt idx="568">
                  <c:v>1598.9</c:v>
                </c:pt>
                <c:pt idx="569">
                  <c:v>1598.7</c:v>
                </c:pt>
                <c:pt idx="570">
                  <c:v>1599.2</c:v>
                </c:pt>
                <c:pt idx="571">
                  <c:v>1600.3</c:v>
                </c:pt>
                <c:pt idx="572">
                  <c:v>1601.8</c:v>
                </c:pt>
                <c:pt idx="573">
                  <c:v>1604.2</c:v>
                </c:pt>
                <c:pt idx="574">
                  <c:v>1603.6</c:v>
                </c:pt>
                <c:pt idx="575">
                  <c:v>1605.9</c:v>
                </c:pt>
                <c:pt idx="576">
                  <c:v>1607.6</c:v>
                </c:pt>
                <c:pt idx="577">
                  <c:v>1609.6</c:v>
                </c:pt>
                <c:pt idx="578">
                  <c:v>1613.2</c:v>
                </c:pt>
                <c:pt idx="579">
                  <c:v>1614.7</c:v>
                </c:pt>
                <c:pt idx="580">
                  <c:v>1618.2</c:v>
                </c:pt>
                <c:pt idx="581">
                  <c:v>1619.8</c:v>
                </c:pt>
                <c:pt idx="582">
                  <c:v>1623.2</c:v>
                </c:pt>
                <c:pt idx="583">
                  <c:v>1625.6</c:v>
                </c:pt>
                <c:pt idx="584">
                  <c:v>1630.1</c:v>
                </c:pt>
                <c:pt idx="585">
                  <c:v>1635.5</c:v>
                </c:pt>
                <c:pt idx="586">
                  <c:v>1639.9</c:v>
                </c:pt>
                <c:pt idx="587">
                  <c:v>1644.6</c:v>
                </c:pt>
                <c:pt idx="588">
                  <c:v>1644.3</c:v>
                </c:pt>
                <c:pt idx="589">
                  <c:v>1643.1</c:v>
                </c:pt>
                <c:pt idx="590">
                  <c:v>1632.9</c:v>
                </c:pt>
                <c:pt idx="591">
                  <c:v>1631</c:v>
                </c:pt>
                <c:pt idx="592">
                  <c:v>1629</c:v>
                </c:pt>
                <c:pt idx="593">
                  <c:v>1629.5</c:v>
                </c:pt>
                <c:pt idx="594">
                  <c:v>1632.4</c:v>
                </c:pt>
                <c:pt idx="595">
                  <c:v>1634.1</c:v>
                </c:pt>
                <c:pt idx="596">
                  <c:v>1635.7</c:v>
                </c:pt>
                <c:pt idx="597">
                  <c:v>1631.9</c:v>
                </c:pt>
                <c:pt idx="598">
                  <c:v>1632.1</c:v>
                </c:pt>
                <c:pt idx="599">
                  <c:v>1633.3</c:v>
                </c:pt>
                <c:pt idx="600">
                  <c:v>1635.1</c:v>
                </c:pt>
                <c:pt idx="601">
                  <c:v>1638.3</c:v>
                </c:pt>
                <c:pt idx="602">
                  <c:v>1640.1</c:v>
                </c:pt>
                <c:pt idx="603">
                  <c:v>1644.2</c:v>
                </c:pt>
                <c:pt idx="604">
                  <c:v>1643.3</c:v>
                </c:pt>
                <c:pt idx="605">
                  <c:v>1643</c:v>
                </c:pt>
                <c:pt idx="606">
                  <c:v>1640.2</c:v>
                </c:pt>
                <c:pt idx="607">
                  <c:v>1637.2</c:v>
                </c:pt>
                <c:pt idx="608">
                  <c:v>1634.3</c:v>
                </c:pt>
                <c:pt idx="609">
                  <c:v>1630</c:v>
                </c:pt>
                <c:pt idx="610">
                  <c:v>1629.9</c:v>
                </c:pt>
                <c:pt idx="611">
                  <c:v>1628.9</c:v>
                </c:pt>
                <c:pt idx="612">
                  <c:v>1631.8</c:v>
                </c:pt>
                <c:pt idx="613">
                  <c:v>1634.3</c:v>
                </c:pt>
                <c:pt idx="614">
                  <c:v>1636.5</c:v>
                </c:pt>
                <c:pt idx="615">
                  <c:v>1639</c:v>
                </c:pt>
                <c:pt idx="616">
                  <c:v>1638.2</c:v>
                </c:pt>
                <c:pt idx="617">
                  <c:v>1638.7</c:v>
                </c:pt>
                <c:pt idx="618">
                  <c:v>1640.9</c:v>
                </c:pt>
                <c:pt idx="619">
                  <c:v>1641.9</c:v>
                </c:pt>
                <c:pt idx="620">
                  <c:v>1641.4</c:v>
                </c:pt>
                <c:pt idx="621">
                  <c:v>1641.6</c:v>
                </c:pt>
                <c:pt idx="622">
                  <c:v>1640.4</c:v>
                </c:pt>
                <c:pt idx="623">
                  <c:v>1638.5</c:v>
                </c:pt>
                <c:pt idx="624">
                  <c:v>1638.1</c:v>
                </c:pt>
                <c:pt idx="625">
                  <c:v>1639.8</c:v>
                </c:pt>
                <c:pt idx="626">
                  <c:v>1635.1</c:v>
                </c:pt>
                <c:pt idx="627">
                  <c:v>1636.7</c:v>
                </c:pt>
                <c:pt idx="628">
                  <c:v>1638</c:v>
                </c:pt>
                <c:pt idx="629">
                  <c:v>1636.9</c:v>
                </c:pt>
                <c:pt idx="630">
                  <c:v>1631.7</c:v>
                </c:pt>
                <c:pt idx="631">
                  <c:v>1623.2</c:v>
                </c:pt>
                <c:pt idx="632">
                  <c:v>1613</c:v>
                </c:pt>
                <c:pt idx="633">
                  <c:v>1605</c:v>
                </c:pt>
                <c:pt idx="634">
                  <c:v>1596.7</c:v>
                </c:pt>
                <c:pt idx="635">
                  <c:v>1594.5</c:v>
                </c:pt>
                <c:pt idx="636">
                  <c:v>1584.8</c:v>
                </c:pt>
                <c:pt idx="637">
                  <c:v>1573.9</c:v>
                </c:pt>
                <c:pt idx="638">
                  <c:v>1564.4</c:v>
                </c:pt>
                <c:pt idx="639">
                  <c:v>1553.6</c:v>
                </c:pt>
                <c:pt idx="640">
                  <c:v>1547.8</c:v>
                </c:pt>
                <c:pt idx="641">
                  <c:v>1533.9</c:v>
                </c:pt>
                <c:pt idx="642">
                  <c:v>1525.9</c:v>
                </c:pt>
                <c:pt idx="643">
                  <c:v>1521.7</c:v>
                </c:pt>
                <c:pt idx="644">
                  <c:v>1519</c:v>
                </c:pt>
                <c:pt idx="645">
                  <c:v>1515.6</c:v>
                </c:pt>
                <c:pt idx="646">
                  <c:v>1513.4</c:v>
                </c:pt>
                <c:pt idx="647">
                  <c:v>1513.8</c:v>
                </c:pt>
                <c:pt idx="648">
                  <c:v>1510.8</c:v>
                </c:pt>
                <c:pt idx="649">
                  <c:v>1511.6</c:v>
                </c:pt>
                <c:pt idx="650">
                  <c:v>1507.9</c:v>
                </c:pt>
                <c:pt idx="651">
                  <c:v>1507.5</c:v>
                </c:pt>
                <c:pt idx="652">
                  <c:v>1502.5</c:v>
                </c:pt>
                <c:pt idx="653">
                  <c:v>1503.3</c:v>
                </c:pt>
                <c:pt idx="654">
                  <c:v>1503.6</c:v>
                </c:pt>
                <c:pt idx="655">
                  <c:v>1502.9</c:v>
                </c:pt>
                <c:pt idx="656">
                  <c:v>1503.8</c:v>
                </c:pt>
                <c:pt idx="657">
                  <c:v>1503.9</c:v>
                </c:pt>
                <c:pt idx="658">
                  <c:v>1505</c:v>
                </c:pt>
                <c:pt idx="659">
                  <c:v>1504.6</c:v>
                </c:pt>
                <c:pt idx="660">
                  <c:v>1504.1</c:v>
                </c:pt>
                <c:pt idx="661">
                  <c:v>1504.1</c:v>
                </c:pt>
                <c:pt idx="662">
                  <c:v>1504.9</c:v>
                </c:pt>
                <c:pt idx="663">
                  <c:v>1505.1</c:v>
                </c:pt>
                <c:pt idx="664">
                  <c:v>1504.9</c:v>
                </c:pt>
                <c:pt idx="665">
                  <c:v>1504.8</c:v>
                </c:pt>
                <c:pt idx="666">
                  <c:v>1504.5</c:v>
                </c:pt>
              </c:numCache>
            </c:numRef>
          </c:val>
          <c:smooth val="0"/>
        </c:ser>
        <c:dLbls>
          <c:showLegendKey val="0"/>
          <c:showVal val="0"/>
          <c:showCatName val="0"/>
          <c:showSerName val="0"/>
          <c:showPercent val="0"/>
          <c:showBubbleSize val="0"/>
        </c:dLbls>
        <c:marker val="1"/>
        <c:smooth val="0"/>
        <c:axId val="303041152"/>
        <c:axId val="303079808"/>
      </c:lineChart>
      <c:catAx>
        <c:axId val="303041152"/>
        <c:scaling>
          <c:orientation val="minMax"/>
        </c:scaling>
        <c:delete val="0"/>
        <c:axPos val="b"/>
        <c:numFmt formatCode="h:mm:ss" sourceLinked="1"/>
        <c:majorTickMark val="out"/>
        <c:minorTickMark val="none"/>
        <c:tickLblPos val="nextTo"/>
        <c:crossAx val="303079808"/>
        <c:crosses val="autoZero"/>
        <c:auto val="1"/>
        <c:lblAlgn val="ctr"/>
        <c:lblOffset val="100"/>
        <c:noMultiLvlLbl val="0"/>
      </c:catAx>
      <c:valAx>
        <c:axId val="303079808"/>
        <c:scaling>
          <c:orientation val="minMax"/>
        </c:scaling>
        <c:delete val="0"/>
        <c:axPos val="l"/>
        <c:majorGridlines/>
        <c:numFmt formatCode="General" sourceLinked="1"/>
        <c:majorTickMark val="out"/>
        <c:minorTickMark val="none"/>
        <c:tickLblPos val="nextTo"/>
        <c:crossAx val="303041152"/>
        <c:crosses val="autoZero"/>
        <c:crossBetween val="between"/>
      </c:valAx>
    </c:plotArea>
    <c:legend>
      <c:legendPos val="r"/>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ro-RO"/>
              <a:t>Lady</a:t>
            </a:r>
            <a:r>
              <a:rPr lang="en-GB"/>
              <a:t>'s</a:t>
            </a:r>
            <a:r>
              <a:rPr lang="en-GB" baseline="0"/>
              <a:t> Stones</a:t>
            </a:r>
            <a:endParaRPr lang="en-US"/>
          </a:p>
        </c:rich>
      </c:tx>
      <c:overlay val="0"/>
    </c:title>
    <c:autoTitleDeleted val="0"/>
    <c:plotArea>
      <c:layout/>
      <c:lineChart>
        <c:grouping val="standard"/>
        <c:varyColors val="0"/>
        <c:ser>
          <c:idx val="0"/>
          <c:order val="0"/>
          <c:tx>
            <c:v>Pressure (Pa)</c:v>
          </c:tx>
          <c:marker>
            <c:symbol val="none"/>
          </c:marker>
          <c:cat>
            <c:numRef>
              <c:f>Sheet1!$C$1:$C$667</c:f>
              <c:numCache>
                <c:formatCode>h:mm:ss</c:formatCode>
                <c:ptCount val="667"/>
                <c:pt idx="0">
                  <c:v>2.3148148148148147E-5</c:v>
                </c:pt>
                <c:pt idx="1">
                  <c:v>2.3148148148148147E-5</c:v>
                </c:pt>
                <c:pt idx="2">
                  <c:v>3.4722222222222222E-5</c:v>
                </c:pt>
                <c:pt idx="3">
                  <c:v>4.6296296296296294E-5</c:v>
                </c:pt>
                <c:pt idx="4">
                  <c:v>5.7870370370370366E-5</c:v>
                </c:pt>
                <c:pt idx="5">
                  <c:v>8.1018518518518516E-5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4.5717592592592589E-3</c:v>
                </c:pt>
                <c:pt idx="395">
                  <c:v>4.5833333333333334E-3</c:v>
                </c:pt>
                <c:pt idx="396">
                  <c:v>4.5949074074074078E-3</c:v>
                </c:pt>
                <c:pt idx="397">
                  <c:v>4.6064814814814814E-3</c:v>
                </c:pt>
                <c:pt idx="398">
                  <c:v>4.6180555555555558E-3</c:v>
                </c:pt>
                <c:pt idx="399">
                  <c:v>4.6296296296296302E-3</c:v>
                </c:pt>
                <c:pt idx="400">
                  <c:v>4.6412037037037038E-3</c:v>
                </c:pt>
                <c:pt idx="401">
                  <c:v>4.6527777777777774E-3</c:v>
                </c:pt>
                <c:pt idx="402">
                  <c:v>4.6643518518518518E-3</c:v>
                </c:pt>
                <c:pt idx="403">
                  <c:v>4.6759259259259263E-3</c:v>
                </c:pt>
                <c:pt idx="404">
                  <c:v>4.6874999999999998E-3</c:v>
                </c:pt>
                <c:pt idx="405">
                  <c:v>4.6990740740740743E-3</c:v>
                </c:pt>
                <c:pt idx="406">
                  <c:v>4.7106481481481478E-3</c:v>
                </c:pt>
                <c:pt idx="407">
                  <c:v>4.7222222222222223E-3</c:v>
                </c:pt>
                <c:pt idx="408">
                  <c:v>4.7337962962962958E-3</c:v>
                </c:pt>
                <c:pt idx="409">
                  <c:v>4.7453703703703703E-3</c:v>
                </c:pt>
                <c:pt idx="410">
                  <c:v>4.7569444444444447E-3</c:v>
                </c:pt>
                <c:pt idx="411">
                  <c:v>4.7685185185185183E-3</c:v>
                </c:pt>
                <c:pt idx="412">
                  <c:v>4.7800925925925919E-3</c:v>
                </c:pt>
                <c:pt idx="413">
                  <c:v>4.7916666666666672E-3</c:v>
                </c:pt>
                <c:pt idx="414">
                  <c:v>4.8032407407407407E-3</c:v>
                </c:pt>
                <c:pt idx="415">
                  <c:v>4.8148148148148152E-3</c:v>
                </c:pt>
                <c:pt idx="416">
                  <c:v>4.8263888888888887E-3</c:v>
                </c:pt>
                <c:pt idx="417">
                  <c:v>4.8379629629629632E-3</c:v>
                </c:pt>
                <c:pt idx="418">
                  <c:v>4.8495370370370368E-3</c:v>
                </c:pt>
                <c:pt idx="419">
                  <c:v>4.8611111111111112E-3</c:v>
                </c:pt>
                <c:pt idx="420">
                  <c:v>4.8726851851851856E-3</c:v>
                </c:pt>
                <c:pt idx="421">
                  <c:v>4.8842592592592592E-3</c:v>
                </c:pt>
                <c:pt idx="422">
                  <c:v>4.8958333333333328E-3</c:v>
                </c:pt>
                <c:pt idx="423">
                  <c:v>4.9074074074074072E-3</c:v>
                </c:pt>
                <c:pt idx="424">
                  <c:v>4.9189814814814816E-3</c:v>
                </c:pt>
                <c:pt idx="425">
                  <c:v>4.9305555555555552E-3</c:v>
                </c:pt>
                <c:pt idx="426">
                  <c:v>4.9421296296296288E-3</c:v>
                </c:pt>
                <c:pt idx="427">
                  <c:v>4.9537037037037041E-3</c:v>
                </c:pt>
                <c:pt idx="428">
                  <c:v>4.9652777777777777E-3</c:v>
                </c:pt>
                <c:pt idx="429">
                  <c:v>4.9768518518518521E-3</c:v>
                </c:pt>
                <c:pt idx="430">
                  <c:v>4.9884259259259265E-3</c:v>
                </c:pt>
                <c:pt idx="431">
                  <c:v>5.0000000000000001E-3</c:v>
                </c:pt>
                <c:pt idx="432">
                  <c:v>5.0115740740740737E-3</c:v>
                </c:pt>
                <c:pt idx="433">
                  <c:v>5.0231481481481481E-3</c:v>
                </c:pt>
                <c:pt idx="434">
                  <c:v>5.0347222222222225E-3</c:v>
                </c:pt>
                <c:pt idx="435">
                  <c:v>5.0462962962962961E-3</c:v>
                </c:pt>
                <c:pt idx="436">
                  <c:v>5.0578703703703706E-3</c:v>
                </c:pt>
                <c:pt idx="437">
                  <c:v>5.0694444444444441E-3</c:v>
                </c:pt>
                <c:pt idx="438">
                  <c:v>5.0810185185185186E-3</c:v>
                </c:pt>
                <c:pt idx="439">
                  <c:v>5.0925925925925921E-3</c:v>
                </c:pt>
                <c:pt idx="440">
                  <c:v>5.1041666666666666E-3</c:v>
                </c:pt>
                <c:pt idx="441">
                  <c:v>5.115740740740741E-3</c:v>
                </c:pt>
                <c:pt idx="442">
                  <c:v>5.1273148148148146E-3</c:v>
                </c:pt>
                <c:pt idx="443">
                  <c:v>5.138888888888889E-3</c:v>
                </c:pt>
                <c:pt idx="444">
                  <c:v>5.1504629629629635E-3</c:v>
                </c:pt>
                <c:pt idx="445">
                  <c:v>5.162037037037037E-3</c:v>
                </c:pt>
                <c:pt idx="446">
                  <c:v>5.1736111111111115E-3</c:v>
                </c:pt>
                <c:pt idx="447">
                  <c:v>5.185185185185185E-3</c:v>
                </c:pt>
                <c:pt idx="448">
                  <c:v>5.1967592592592595E-3</c:v>
                </c:pt>
                <c:pt idx="449">
                  <c:v>5.208333333333333E-3</c:v>
                </c:pt>
                <c:pt idx="450">
                  <c:v>5.2199074074074066E-3</c:v>
                </c:pt>
                <c:pt idx="451">
                  <c:v>5.2314814814814819E-3</c:v>
                </c:pt>
                <c:pt idx="452">
                  <c:v>5.2430555555555555E-3</c:v>
                </c:pt>
                <c:pt idx="453">
                  <c:v>5.2546296296296299E-3</c:v>
                </c:pt>
                <c:pt idx="454">
                  <c:v>5.2662037037037035E-3</c:v>
                </c:pt>
                <c:pt idx="455">
                  <c:v>5.2777777777777771E-3</c:v>
                </c:pt>
                <c:pt idx="456">
                  <c:v>5.2893518518518515E-3</c:v>
                </c:pt>
                <c:pt idx="457">
                  <c:v>5.3009259259259251E-3</c:v>
                </c:pt>
                <c:pt idx="458">
                  <c:v>5.3125000000000004E-3</c:v>
                </c:pt>
                <c:pt idx="459">
                  <c:v>5.3240740740740748E-3</c:v>
                </c:pt>
                <c:pt idx="460">
                  <c:v>5.3356481481481484E-3</c:v>
                </c:pt>
                <c:pt idx="461">
                  <c:v>5.347222222222222E-3</c:v>
                </c:pt>
                <c:pt idx="462">
                  <c:v>5.3587962962962964E-3</c:v>
                </c:pt>
                <c:pt idx="463">
                  <c:v>5.37037037037037E-3</c:v>
                </c:pt>
                <c:pt idx="464">
                  <c:v>5.3819444444444453E-3</c:v>
                </c:pt>
                <c:pt idx="465">
                  <c:v>5.3935185185185188E-3</c:v>
                </c:pt>
                <c:pt idx="466">
                  <c:v>5.4050925925925924E-3</c:v>
                </c:pt>
                <c:pt idx="467">
                  <c:v>5.4166666666666669E-3</c:v>
                </c:pt>
                <c:pt idx="468">
                  <c:v>5.4282407407407404E-3</c:v>
                </c:pt>
                <c:pt idx="469">
                  <c:v>5.4398148148148149E-3</c:v>
                </c:pt>
                <c:pt idx="470">
                  <c:v>5.4513888888888884E-3</c:v>
                </c:pt>
                <c:pt idx="471">
                  <c:v>5.4629629629629637E-3</c:v>
                </c:pt>
                <c:pt idx="472">
                  <c:v>5.4745370370370373E-3</c:v>
                </c:pt>
                <c:pt idx="473">
                  <c:v>5.4861111111111117E-3</c:v>
                </c:pt>
                <c:pt idx="474">
                  <c:v>5.4976851851851853E-3</c:v>
                </c:pt>
                <c:pt idx="475">
                  <c:v>5.5092592592592589E-3</c:v>
                </c:pt>
                <c:pt idx="476">
                  <c:v>5.5208333333333333E-3</c:v>
                </c:pt>
                <c:pt idx="477">
                  <c:v>5.5324074074074069E-3</c:v>
                </c:pt>
                <c:pt idx="478">
                  <c:v>5.5439814814814822E-3</c:v>
                </c:pt>
                <c:pt idx="479">
                  <c:v>5.5555555555555558E-3</c:v>
                </c:pt>
                <c:pt idx="480">
                  <c:v>5.5671296296296302E-3</c:v>
                </c:pt>
                <c:pt idx="481">
                  <c:v>5.5787037037037038E-3</c:v>
                </c:pt>
                <c:pt idx="482">
                  <c:v>5.5902777777777782E-3</c:v>
                </c:pt>
                <c:pt idx="483">
                  <c:v>5.6018518518518518E-3</c:v>
                </c:pt>
                <c:pt idx="484">
                  <c:v>5.6134259259259271E-3</c:v>
                </c:pt>
                <c:pt idx="485">
                  <c:v>5.6249999999999989E-3</c:v>
                </c:pt>
                <c:pt idx="486">
                  <c:v>5.6365740740740742E-3</c:v>
                </c:pt>
                <c:pt idx="487">
                  <c:v>5.6481481481481478E-3</c:v>
                </c:pt>
                <c:pt idx="488">
                  <c:v>5.6597222222222222E-3</c:v>
                </c:pt>
                <c:pt idx="489">
                  <c:v>5.6712962962962958E-3</c:v>
                </c:pt>
                <c:pt idx="490">
                  <c:v>5.6828703703703702E-3</c:v>
                </c:pt>
                <c:pt idx="491">
                  <c:v>5.6944444444444438E-3</c:v>
                </c:pt>
                <c:pt idx="492">
                  <c:v>5.7060185185185191E-3</c:v>
                </c:pt>
                <c:pt idx="493">
                  <c:v>5.7175925925925927E-3</c:v>
                </c:pt>
                <c:pt idx="494">
                  <c:v>5.7291666666666671E-3</c:v>
                </c:pt>
                <c:pt idx="495">
                  <c:v>5.7407407407407416E-3</c:v>
                </c:pt>
                <c:pt idx="496">
                  <c:v>5.7523148148148143E-3</c:v>
                </c:pt>
                <c:pt idx="497">
                  <c:v>5.7638888888888887E-3</c:v>
                </c:pt>
                <c:pt idx="498">
                  <c:v>5.7754629629629623E-3</c:v>
                </c:pt>
                <c:pt idx="499">
                  <c:v>5.7870370370370376E-3</c:v>
                </c:pt>
                <c:pt idx="500">
                  <c:v>5.7986111111111112E-3</c:v>
                </c:pt>
                <c:pt idx="501">
                  <c:v>5.8101851851851856E-3</c:v>
                </c:pt>
                <c:pt idx="502">
                  <c:v>5.8217592592592592E-3</c:v>
                </c:pt>
                <c:pt idx="503">
                  <c:v>5.8333333333333336E-3</c:v>
                </c:pt>
                <c:pt idx="504">
                  <c:v>5.8449074074074072E-3</c:v>
                </c:pt>
                <c:pt idx="505">
                  <c:v>5.8564814814814825E-3</c:v>
                </c:pt>
                <c:pt idx="506">
                  <c:v>5.8680555555555543E-3</c:v>
                </c:pt>
                <c:pt idx="507">
                  <c:v>5.8796296296296296E-3</c:v>
                </c:pt>
                <c:pt idx="508">
                  <c:v>5.8912037037037032E-3</c:v>
                </c:pt>
                <c:pt idx="509">
                  <c:v>5.9027777777777776E-3</c:v>
                </c:pt>
                <c:pt idx="510">
                  <c:v>5.9143518518518521E-3</c:v>
                </c:pt>
                <c:pt idx="511">
                  <c:v>5.9259259259259256E-3</c:v>
                </c:pt>
                <c:pt idx="512">
                  <c:v>5.9375000000000009E-3</c:v>
                </c:pt>
                <c:pt idx="513">
                  <c:v>5.9490740740740745E-3</c:v>
                </c:pt>
                <c:pt idx="514">
                  <c:v>5.9606481481481489E-3</c:v>
                </c:pt>
                <c:pt idx="515">
                  <c:v>5.9722222222222225E-3</c:v>
                </c:pt>
                <c:pt idx="516">
                  <c:v>5.9837962962962961E-3</c:v>
                </c:pt>
                <c:pt idx="517">
                  <c:v>5.9953703703703697E-3</c:v>
                </c:pt>
                <c:pt idx="518">
                  <c:v>6.0069444444444441E-3</c:v>
                </c:pt>
                <c:pt idx="519">
                  <c:v>6.0185185185185177E-3</c:v>
                </c:pt>
                <c:pt idx="520">
                  <c:v>6.030092592592593E-3</c:v>
                </c:pt>
                <c:pt idx="521">
                  <c:v>6.0416666666666665E-3</c:v>
                </c:pt>
                <c:pt idx="522">
                  <c:v>6.053240740740741E-3</c:v>
                </c:pt>
                <c:pt idx="523">
                  <c:v>6.0648148148148145E-3</c:v>
                </c:pt>
                <c:pt idx="524">
                  <c:v>6.076388888888889E-3</c:v>
                </c:pt>
                <c:pt idx="525">
                  <c:v>6.0879629629629643E-3</c:v>
                </c:pt>
                <c:pt idx="526">
                  <c:v>6.0995370370370361E-3</c:v>
                </c:pt>
                <c:pt idx="527">
                  <c:v>6.1111111111111114E-3</c:v>
                </c:pt>
                <c:pt idx="528">
                  <c:v>6.122685185185185E-3</c:v>
                </c:pt>
                <c:pt idx="529">
                  <c:v>6.1342592592592594E-3</c:v>
                </c:pt>
                <c:pt idx="530">
                  <c:v>6.145833333333333E-3</c:v>
                </c:pt>
                <c:pt idx="531">
                  <c:v>6.1574074074074074E-3</c:v>
                </c:pt>
                <c:pt idx="532">
                  <c:v>6.168981481481481E-3</c:v>
                </c:pt>
                <c:pt idx="533">
                  <c:v>6.1805555555555563E-3</c:v>
                </c:pt>
                <c:pt idx="534">
                  <c:v>6.1921296296296299E-3</c:v>
                </c:pt>
                <c:pt idx="535">
                  <c:v>6.2037037037037043E-3</c:v>
                </c:pt>
                <c:pt idx="536">
                  <c:v>6.215277777777777E-3</c:v>
                </c:pt>
                <c:pt idx="537">
                  <c:v>6.2268518518518515E-3</c:v>
                </c:pt>
                <c:pt idx="538">
                  <c:v>6.238425925925925E-3</c:v>
                </c:pt>
                <c:pt idx="539">
                  <c:v>6.2499999999999995E-3</c:v>
                </c:pt>
                <c:pt idx="540">
                  <c:v>6.2615740740740748E-3</c:v>
                </c:pt>
                <c:pt idx="541">
                  <c:v>6.2731481481481484E-3</c:v>
                </c:pt>
                <c:pt idx="542">
                  <c:v>6.2847222222222228E-3</c:v>
                </c:pt>
                <c:pt idx="543">
                  <c:v>6.2962962962962964E-3</c:v>
                </c:pt>
                <c:pt idx="544">
                  <c:v>6.3078703703703708E-3</c:v>
                </c:pt>
                <c:pt idx="545">
                  <c:v>6.3194444444444444E-3</c:v>
                </c:pt>
                <c:pt idx="546">
                  <c:v>6.3310185185185197E-3</c:v>
                </c:pt>
                <c:pt idx="547">
                  <c:v>6.3425925925925915E-3</c:v>
                </c:pt>
                <c:pt idx="548">
                  <c:v>6.3541666666666668E-3</c:v>
                </c:pt>
                <c:pt idx="549">
                  <c:v>6.3657407407407404E-3</c:v>
                </c:pt>
                <c:pt idx="550">
                  <c:v>6.3773148148148148E-3</c:v>
                </c:pt>
                <c:pt idx="551">
                  <c:v>6.3888888888888884E-3</c:v>
                </c:pt>
                <c:pt idx="552">
                  <c:v>6.4004629629629628E-3</c:v>
                </c:pt>
                <c:pt idx="553">
                  <c:v>6.4120370370370364E-3</c:v>
                </c:pt>
                <c:pt idx="554">
                  <c:v>6.4236111111111117E-3</c:v>
                </c:pt>
                <c:pt idx="555">
                  <c:v>6.4351851851851861E-3</c:v>
                </c:pt>
                <c:pt idx="556">
                  <c:v>6.4467592592592597E-3</c:v>
                </c:pt>
                <c:pt idx="557">
                  <c:v>6.4583333333333333E-3</c:v>
                </c:pt>
                <c:pt idx="558">
                  <c:v>6.4699074074074069E-3</c:v>
                </c:pt>
                <c:pt idx="559">
                  <c:v>6.4814814814814813E-3</c:v>
                </c:pt>
                <c:pt idx="560">
                  <c:v>6.4930555555555549E-3</c:v>
                </c:pt>
                <c:pt idx="561">
                  <c:v>6.5046296296296302E-3</c:v>
                </c:pt>
                <c:pt idx="562">
                  <c:v>6.5162037037037037E-3</c:v>
                </c:pt>
                <c:pt idx="563">
                  <c:v>6.5277777777777782E-3</c:v>
                </c:pt>
                <c:pt idx="564">
                  <c:v>6.5393518518518517E-3</c:v>
                </c:pt>
                <c:pt idx="565">
                  <c:v>6.5509259259259262E-3</c:v>
                </c:pt>
                <c:pt idx="566">
                  <c:v>6.5624999999999998E-3</c:v>
                </c:pt>
                <c:pt idx="567">
                  <c:v>6.5740740740740733E-3</c:v>
                </c:pt>
                <c:pt idx="568">
                  <c:v>6.5856481481481469E-3</c:v>
                </c:pt>
                <c:pt idx="569">
                  <c:v>6.5972222222222222E-3</c:v>
                </c:pt>
                <c:pt idx="570">
                  <c:v>6.6087962962962966E-3</c:v>
                </c:pt>
                <c:pt idx="571">
                  <c:v>6.6203703703703702E-3</c:v>
                </c:pt>
                <c:pt idx="572">
                  <c:v>6.6319444444444446E-3</c:v>
                </c:pt>
                <c:pt idx="573">
                  <c:v>6.6435185185185182E-3</c:v>
                </c:pt>
                <c:pt idx="574">
                  <c:v>6.6550925925925935E-3</c:v>
                </c:pt>
                <c:pt idx="575">
                  <c:v>6.6666666666666671E-3</c:v>
                </c:pt>
                <c:pt idx="576">
                  <c:v>6.6782407407407415E-3</c:v>
                </c:pt>
                <c:pt idx="577">
                  <c:v>6.6898148148148142E-3</c:v>
                </c:pt>
                <c:pt idx="578">
                  <c:v>6.7013888888888887E-3</c:v>
                </c:pt>
                <c:pt idx="579">
                  <c:v>6.7129629629629622E-3</c:v>
                </c:pt>
                <c:pt idx="580">
                  <c:v>6.7245370370370367E-3</c:v>
                </c:pt>
                <c:pt idx="581">
                  <c:v>6.7361111111111103E-3</c:v>
                </c:pt>
                <c:pt idx="582">
                  <c:v>6.7476851851851856E-3</c:v>
                </c:pt>
                <c:pt idx="583">
                  <c:v>6.7592592592592591E-3</c:v>
                </c:pt>
                <c:pt idx="584">
                  <c:v>6.7708333333333336E-3</c:v>
                </c:pt>
                <c:pt idx="585">
                  <c:v>6.782407407407408E-3</c:v>
                </c:pt>
                <c:pt idx="586">
                  <c:v>6.7939814814814816E-3</c:v>
                </c:pt>
                <c:pt idx="587">
                  <c:v>6.8055555555555569E-3</c:v>
                </c:pt>
                <c:pt idx="588">
                  <c:v>6.8171296296296287E-3</c:v>
                </c:pt>
                <c:pt idx="589">
                  <c:v>6.828703703703704E-3</c:v>
                </c:pt>
                <c:pt idx="590">
                  <c:v>6.8402777777777776E-3</c:v>
                </c:pt>
                <c:pt idx="591">
                  <c:v>6.851851851851852E-3</c:v>
                </c:pt>
                <c:pt idx="592">
                  <c:v>6.8634259259259256E-3</c:v>
                </c:pt>
                <c:pt idx="593">
                  <c:v>6.875E-3</c:v>
                </c:pt>
                <c:pt idx="594">
                  <c:v>6.8865740740740736E-3</c:v>
                </c:pt>
                <c:pt idx="595">
                  <c:v>6.8981481481481489E-3</c:v>
                </c:pt>
                <c:pt idx="596">
                  <c:v>6.9097222222222225E-3</c:v>
                </c:pt>
                <c:pt idx="597">
                  <c:v>6.9212962962962969E-3</c:v>
                </c:pt>
                <c:pt idx="598">
                  <c:v>6.9328703703703696E-3</c:v>
                </c:pt>
                <c:pt idx="599">
                  <c:v>6.9444444444444441E-3</c:v>
                </c:pt>
                <c:pt idx="600">
                  <c:v>6.9560185185185185E-3</c:v>
                </c:pt>
                <c:pt idx="601">
                  <c:v>6.9675925925925921E-3</c:v>
                </c:pt>
                <c:pt idx="602">
                  <c:v>6.9791666666666674E-3</c:v>
                </c:pt>
                <c:pt idx="603">
                  <c:v>6.9907407407407409E-3</c:v>
                </c:pt>
                <c:pt idx="604">
                  <c:v>7.0023148148148154E-3</c:v>
                </c:pt>
                <c:pt idx="605">
                  <c:v>7.013888888888889E-3</c:v>
                </c:pt>
                <c:pt idx="606">
                  <c:v>7.0254629629629634E-3</c:v>
                </c:pt>
                <c:pt idx="607">
                  <c:v>7.037037037037037E-3</c:v>
                </c:pt>
                <c:pt idx="608">
                  <c:v>7.0486111111111105E-3</c:v>
                </c:pt>
                <c:pt idx="609">
                  <c:v>7.0601851851851841E-3</c:v>
                </c:pt>
                <c:pt idx="610">
                  <c:v>7.0717592592592594E-3</c:v>
                </c:pt>
                <c:pt idx="611">
                  <c:v>7.083333333333333E-3</c:v>
                </c:pt>
                <c:pt idx="612">
                  <c:v>7.0949074074074074E-3</c:v>
                </c:pt>
                <c:pt idx="613">
                  <c:v>7.106481481481481E-3</c:v>
                </c:pt>
                <c:pt idx="614">
                  <c:v>7.1180555555555554E-3</c:v>
                </c:pt>
                <c:pt idx="615">
                  <c:v>7.1296296296296307E-3</c:v>
                </c:pt>
                <c:pt idx="616">
                  <c:v>7.1412037037037043E-3</c:v>
                </c:pt>
                <c:pt idx="617">
                  <c:v>7.1527777777777787E-3</c:v>
                </c:pt>
                <c:pt idx="618">
                  <c:v>7.1643518518518514E-3</c:v>
                </c:pt>
                <c:pt idx="619">
                  <c:v>7.1759259259259259E-3</c:v>
                </c:pt>
                <c:pt idx="620">
                  <c:v>7.1874999999999994E-3</c:v>
                </c:pt>
                <c:pt idx="621">
                  <c:v>7.1990740740740739E-3</c:v>
                </c:pt>
                <c:pt idx="622">
                  <c:v>7.2106481481481475E-3</c:v>
                </c:pt>
                <c:pt idx="623">
                  <c:v>7.2222222222222228E-3</c:v>
                </c:pt>
                <c:pt idx="624">
                  <c:v>7.2337962962962963E-3</c:v>
                </c:pt>
                <c:pt idx="625">
                  <c:v>7.2453703703703708E-3</c:v>
                </c:pt>
                <c:pt idx="626">
                  <c:v>7.2569444444444443E-3</c:v>
                </c:pt>
                <c:pt idx="627">
                  <c:v>7.2685185185185188E-3</c:v>
                </c:pt>
                <c:pt idx="628">
                  <c:v>7.2800925925925915E-3</c:v>
                </c:pt>
                <c:pt idx="629">
                  <c:v>7.2916666666666659E-3</c:v>
                </c:pt>
                <c:pt idx="630">
                  <c:v>7.3032407407407412E-3</c:v>
                </c:pt>
                <c:pt idx="631">
                  <c:v>7.3148148148148148E-3</c:v>
                </c:pt>
                <c:pt idx="632">
                  <c:v>7.3263888888888892E-3</c:v>
                </c:pt>
                <c:pt idx="633">
                  <c:v>7.3379629629629628E-3</c:v>
                </c:pt>
                <c:pt idx="634">
                  <c:v>7.3495370370370372E-3</c:v>
                </c:pt>
                <c:pt idx="635">
                  <c:v>7.3611111111111108E-3</c:v>
                </c:pt>
                <c:pt idx="636">
                  <c:v>7.3726851851851861E-3</c:v>
                </c:pt>
                <c:pt idx="637">
                  <c:v>7.3842592592592597E-3</c:v>
                </c:pt>
                <c:pt idx="638">
                  <c:v>7.3958333333333341E-3</c:v>
                </c:pt>
                <c:pt idx="639">
                  <c:v>7.4074074074074068E-3</c:v>
                </c:pt>
                <c:pt idx="640">
                  <c:v>7.4189814814814813E-3</c:v>
                </c:pt>
                <c:pt idx="641">
                  <c:v>7.4305555555555548E-3</c:v>
                </c:pt>
                <c:pt idx="642">
                  <c:v>7.4421296296296293E-3</c:v>
                </c:pt>
                <c:pt idx="643">
                  <c:v>7.4537037037037028E-3</c:v>
                </c:pt>
                <c:pt idx="644">
                  <c:v>7.4652777777777781E-3</c:v>
                </c:pt>
                <c:pt idx="645">
                  <c:v>7.4768518518518526E-3</c:v>
                </c:pt>
                <c:pt idx="646">
                  <c:v>7.4884259259259262E-3</c:v>
                </c:pt>
                <c:pt idx="647">
                  <c:v>7.5000000000000006E-3</c:v>
                </c:pt>
                <c:pt idx="648">
                  <c:v>7.5115740740740742E-3</c:v>
                </c:pt>
                <c:pt idx="649">
                  <c:v>7.5231481481481477E-3</c:v>
                </c:pt>
                <c:pt idx="650">
                  <c:v>7.5347222222222213E-3</c:v>
                </c:pt>
                <c:pt idx="651">
                  <c:v>7.5462962962962966E-3</c:v>
                </c:pt>
                <c:pt idx="652">
                  <c:v>7.5578703703703702E-3</c:v>
                </c:pt>
                <c:pt idx="653">
                  <c:v>7.5694444444444446E-3</c:v>
                </c:pt>
                <c:pt idx="654">
                  <c:v>7.5810185185185182E-3</c:v>
                </c:pt>
                <c:pt idx="655">
                  <c:v>7.5925925925925926E-3</c:v>
                </c:pt>
                <c:pt idx="656">
                  <c:v>7.6041666666666662E-3</c:v>
                </c:pt>
                <c:pt idx="657">
                  <c:v>7.6157407407407415E-3</c:v>
                </c:pt>
                <c:pt idx="658">
                  <c:v>7.6273148148148151E-3</c:v>
                </c:pt>
                <c:pt idx="659">
                  <c:v>7.6388888888888886E-3</c:v>
                </c:pt>
                <c:pt idx="660">
                  <c:v>7.6504629629629631E-3</c:v>
                </c:pt>
                <c:pt idx="661">
                  <c:v>7.6620370370370366E-3</c:v>
                </c:pt>
                <c:pt idx="662">
                  <c:v>7.6736111111111111E-3</c:v>
                </c:pt>
                <c:pt idx="663">
                  <c:v>7.6851851851851847E-3</c:v>
                </c:pt>
                <c:pt idx="664">
                  <c:v>7.69675925925926E-3</c:v>
                </c:pt>
                <c:pt idx="665">
                  <c:v>7.7083333333333335E-3</c:v>
                </c:pt>
                <c:pt idx="666">
                  <c:v>7.719907407407408E-3</c:v>
                </c:pt>
              </c:numCache>
            </c:numRef>
          </c:cat>
          <c:val>
            <c:numRef>
              <c:f>Sheet1!$I$1:$I$667</c:f>
              <c:numCache>
                <c:formatCode>General</c:formatCode>
                <c:ptCount val="667"/>
                <c:pt idx="0">
                  <c:v>84524</c:v>
                </c:pt>
                <c:pt idx="1">
                  <c:v>84522</c:v>
                </c:pt>
                <c:pt idx="2">
                  <c:v>84519</c:v>
                </c:pt>
                <c:pt idx="3">
                  <c:v>84526</c:v>
                </c:pt>
                <c:pt idx="4">
                  <c:v>84518</c:v>
                </c:pt>
                <c:pt idx="5">
                  <c:v>84522</c:v>
                </c:pt>
                <c:pt idx="6">
                  <c:v>84521</c:v>
                </c:pt>
                <c:pt idx="7">
                  <c:v>84521</c:v>
                </c:pt>
                <c:pt idx="8">
                  <c:v>84513</c:v>
                </c:pt>
                <c:pt idx="9">
                  <c:v>84520</c:v>
                </c:pt>
                <c:pt idx="10">
                  <c:v>84521</c:v>
                </c:pt>
                <c:pt idx="11">
                  <c:v>84519</c:v>
                </c:pt>
                <c:pt idx="12">
                  <c:v>84515</c:v>
                </c:pt>
                <c:pt idx="13">
                  <c:v>84521</c:v>
                </c:pt>
                <c:pt idx="14">
                  <c:v>84513</c:v>
                </c:pt>
                <c:pt idx="15">
                  <c:v>84512</c:v>
                </c:pt>
                <c:pt idx="16">
                  <c:v>84513</c:v>
                </c:pt>
                <c:pt idx="17">
                  <c:v>84518</c:v>
                </c:pt>
                <c:pt idx="18">
                  <c:v>84510</c:v>
                </c:pt>
                <c:pt idx="19">
                  <c:v>84521</c:v>
                </c:pt>
                <c:pt idx="20">
                  <c:v>84516</c:v>
                </c:pt>
                <c:pt idx="21">
                  <c:v>84510</c:v>
                </c:pt>
                <c:pt idx="22">
                  <c:v>84519</c:v>
                </c:pt>
                <c:pt idx="23">
                  <c:v>84515</c:v>
                </c:pt>
                <c:pt idx="24">
                  <c:v>84517</c:v>
                </c:pt>
                <c:pt idx="25">
                  <c:v>84519</c:v>
                </c:pt>
                <c:pt idx="26">
                  <c:v>84516</c:v>
                </c:pt>
                <c:pt idx="27">
                  <c:v>84513</c:v>
                </c:pt>
                <c:pt idx="28">
                  <c:v>84510</c:v>
                </c:pt>
                <c:pt idx="29">
                  <c:v>84519</c:v>
                </c:pt>
                <c:pt idx="30">
                  <c:v>84515</c:v>
                </c:pt>
                <c:pt idx="31">
                  <c:v>84513</c:v>
                </c:pt>
                <c:pt idx="32">
                  <c:v>84526</c:v>
                </c:pt>
                <c:pt idx="33">
                  <c:v>84519</c:v>
                </c:pt>
                <c:pt idx="34">
                  <c:v>84516</c:v>
                </c:pt>
                <c:pt idx="35">
                  <c:v>84508</c:v>
                </c:pt>
                <c:pt idx="36">
                  <c:v>84516</c:v>
                </c:pt>
                <c:pt idx="37">
                  <c:v>84518</c:v>
                </c:pt>
                <c:pt idx="38">
                  <c:v>84518</c:v>
                </c:pt>
                <c:pt idx="39">
                  <c:v>84517</c:v>
                </c:pt>
                <c:pt idx="40">
                  <c:v>84509</c:v>
                </c:pt>
                <c:pt idx="41">
                  <c:v>84518</c:v>
                </c:pt>
                <c:pt idx="42">
                  <c:v>84515</c:v>
                </c:pt>
                <c:pt idx="43">
                  <c:v>84518</c:v>
                </c:pt>
                <c:pt idx="44">
                  <c:v>84519</c:v>
                </c:pt>
                <c:pt idx="45">
                  <c:v>84516</c:v>
                </c:pt>
                <c:pt idx="46">
                  <c:v>84511</c:v>
                </c:pt>
                <c:pt idx="47">
                  <c:v>84517</c:v>
                </c:pt>
                <c:pt idx="48">
                  <c:v>84518</c:v>
                </c:pt>
                <c:pt idx="49">
                  <c:v>84514</c:v>
                </c:pt>
                <c:pt idx="50">
                  <c:v>84513</c:v>
                </c:pt>
                <c:pt idx="51">
                  <c:v>84517</c:v>
                </c:pt>
                <c:pt idx="52">
                  <c:v>84518</c:v>
                </c:pt>
                <c:pt idx="53">
                  <c:v>84516</c:v>
                </c:pt>
                <c:pt idx="54">
                  <c:v>84519</c:v>
                </c:pt>
                <c:pt idx="55">
                  <c:v>84516</c:v>
                </c:pt>
                <c:pt idx="56">
                  <c:v>84513</c:v>
                </c:pt>
                <c:pt idx="57">
                  <c:v>84512</c:v>
                </c:pt>
                <c:pt idx="58">
                  <c:v>84517</c:v>
                </c:pt>
                <c:pt idx="59">
                  <c:v>84513</c:v>
                </c:pt>
                <c:pt idx="60">
                  <c:v>84524</c:v>
                </c:pt>
                <c:pt idx="61">
                  <c:v>84516</c:v>
                </c:pt>
                <c:pt idx="62">
                  <c:v>84520</c:v>
                </c:pt>
                <c:pt idx="63">
                  <c:v>84521</c:v>
                </c:pt>
                <c:pt idx="64">
                  <c:v>84518</c:v>
                </c:pt>
                <c:pt idx="65">
                  <c:v>84506</c:v>
                </c:pt>
                <c:pt idx="66">
                  <c:v>84499</c:v>
                </c:pt>
                <c:pt idx="67">
                  <c:v>84507</c:v>
                </c:pt>
                <c:pt idx="68">
                  <c:v>84512</c:v>
                </c:pt>
                <c:pt idx="69">
                  <c:v>84508</c:v>
                </c:pt>
                <c:pt idx="70">
                  <c:v>84509</c:v>
                </c:pt>
                <c:pt idx="71">
                  <c:v>84504</c:v>
                </c:pt>
                <c:pt idx="72">
                  <c:v>84500</c:v>
                </c:pt>
                <c:pt idx="73">
                  <c:v>84503</c:v>
                </c:pt>
                <c:pt idx="74">
                  <c:v>84498</c:v>
                </c:pt>
                <c:pt idx="75">
                  <c:v>84497</c:v>
                </c:pt>
                <c:pt idx="76">
                  <c:v>84492</c:v>
                </c:pt>
                <c:pt idx="77">
                  <c:v>84501</c:v>
                </c:pt>
                <c:pt idx="78">
                  <c:v>84505</c:v>
                </c:pt>
                <c:pt idx="79">
                  <c:v>84501</c:v>
                </c:pt>
                <c:pt idx="80">
                  <c:v>84492</c:v>
                </c:pt>
                <c:pt idx="81">
                  <c:v>84499</c:v>
                </c:pt>
                <c:pt idx="82">
                  <c:v>84490</c:v>
                </c:pt>
                <c:pt idx="83">
                  <c:v>84497</c:v>
                </c:pt>
                <c:pt idx="84">
                  <c:v>84495</c:v>
                </c:pt>
                <c:pt idx="85">
                  <c:v>84496</c:v>
                </c:pt>
                <c:pt idx="86">
                  <c:v>84502</c:v>
                </c:pt>
                <c:pt idx="87">
                  <c:v>84499</c:v>
                </c:pt>
                <c:pt idx="88">
                  <c:v>84502</c:v>
                </c:pt>
                <c:pt idx="89">
                  <c:v>84492</c:v>
                </c:pt>
                <c:pt idx="90">
                  <c:v>84473</c:v>
                </c:pt>
                <c:pt idx="91">
                  <c:v>84453</c:v>
                </c:pt>
                <c:pt idx="92">
                  <c:v>84414</c:v>
                </c:pt>
                <c:pt idx="93">
                  <c:v>84351</c:v>
                </c:pt>
                <c:pt idx="94">
                  <c:v>84280</c:v>
                </c:pt>
                <c:pt idx="95">
                  <c:v>84211</c:v>
                </c:pt>
                <c:pt idx="96">
                  <c:v>84136</c:v>
                </c:pt>
                <c:pt idx="97">
                  <c:v>84057</c:v>
                </c:pt>
                <c:pt idx="98">
                  <c:v>83990</c:v>
                </c:pt>
                <c:pt idx="99">
                  <c:v>83942</c:v>
                </c:pt>
                <c:pt idx="100">
                  <c:v>83903</c:v>
                </c:pt>
                <c:pt idx="101">
                  <c:v>83851</c:v>
                </c:pt>
                <c:pt idx="102">
                  <c:v>83838</c:v>
                </c:pt>
                <c:pt idx="103">
                  <c:v>83812</c:v>
                </c:pt>
                <c:pt idx="104">
                  <c:v>83803</c:v>
                </c:pt>
                <c:pt idx="105">
                  <c:v>83804</c:v>
                </c:pt>
                <c:pt idx="106">
                  <c:v>83789</c:v>
                </c:pt>
                <c:pt idx="107">
                  <c:v>83774</c:v>
                </c:pt>
                <c:pt idx="108">
                  <c:v>83735</c:v>
                </c:pt>
                <c:pt idx="109">
                  <c:v>83685</c:v>
                </c:pt>
                <c:pt idx="110">
                  <c:v>83636</c:v>
                </c:pt>
                <c:pt idx="111">
                  <c:v>83568</c:v>
                </c:pt>
                <c:pt idx="112">
                  <c:v>83505</c:v>
                </c:pt>
                <c:pt idx="113">
                  <c:v>83448</c:v>
                </c:pt>
                <c:pt idx="114">
                  <c:v>83410</c:v>
                </c:pt>
                <c:pt idx="115">
                  <c:v>83381</c:v>
                </c:pt>
                <c:pt idx="116">
                  <c:v>83366</c:v>
                </c:pt>
                <c:pt idx="117">
                  <c:v>83346</c:v>
                </c:pt>
                <c:pt idx="118">
                  <c:v>83327</c:v>
                </c:pt>
                <c:pt idx="119">
                  <c:v>83299</c:v>
                </c:pt>
                <c:pt idx="120">
                  <c:v>83273</c:v>
                </c:pt>
                <c:pt idx="121">
                  <c:v>83241</c:v>
                </c:pt>
                <c:pt idx="122">
                  <c:v>83214</c:v>
                </c:pt>
                <c:pt idx="123">
                  <c:v>83171</c:v>
                </c:pt>
                <c:pt idx="124">
                  <c:v>83099</c:v>
                </c:pt>
                <c:pt idx="125">
                  <c:v>82922</c:v>
                </c:pt>
                <c:pt idx="126">
                  <c:v>82992</c:v>
                </c:pt>
                <c:pt idx="127">
                  <c:v>82939</c:v>
                </c:pt>
                <c:pt idx="128">
                  <c:v>82923</c:v>
                </c:pt>
                <c:pt idx="129">
                  <c:v>82891</c:v>
                </c:pt>
                <c:pt idx="130">
                  <c:v>82882</c:v>
                </c:pt>
                <c:pt idx="131">
                  <c:v>82856</c:v>
                </c:pt>
                <c:pt idx="132">
                  <c:v>82848</c:v>
                </c:pt>
                <c:pt idx="133">
                  <c:v>82842</c:v>
                </c:pt>
                <c:pt idx="134">
                  <c:v>82843</c:v>
                </c:pt>
                <c:pt idx="135">
                  <c:v>82846</c:v>
                </c:pt>
                <c:pt idx="136">
                  <c:v>82847</c:v>
                </c:pt>
                <c:pt idx="137">
                  <c:v>82835</c:v>
                </c:pt>
                <c:pt idx="138">
                  <c:v>82855</c:v>
                </c:pt>
                <c:pt idx="139">
                  <c:v>82839</c:v>
                </c:pt>
                <c:pt idx="140">
                  <c:v>82811</c:v>
                </c:pt>
                <c:pt idx="141">
                  <c:v>82770</c:v>
                </c:pt>
                <c:pt idx="142">
                  <c:v>82788</c:v>
                </c:pt>
                <c:pt idx="143">
                  <c:v>82776</c:v>
                </c:pt>
                <c:pt idx="144">
                  <c:v>82751</c:v>
                </c:pt>
                <c:pt idx="145">
                  <c:v>82737</c:v>
                </c:pt>
                <c:pt idx="146">
                  <c:v>82718</c:v>
                </c:pt>
                <c:pt idx="147">
                  <c:v>82686</c:v>
                </c:pt>
                <c:pt idx="148">
                  <c:v>82672</c:v>
                </c:pt>
                <c:pt idx="149">
                  <c:v>82660</c:v>
                </c:pt>
                <c:pt idx="150">
                  <c:v>82661</c:v>
                </c:pt>
                <c:pt idx="151">
                  <c:v>82645</c:v>
                </c:pt>
                <c:pt idx="152">
                  <c:v>82653</c:v>
                </c:pt>
                <c:pt idx="153">
                  <c:v>82687</c:v>
                </c:pt>
                <c:pt idx="154">
                  <c:v>82711</c:v>
                </c:pt>
                <c:pt idx="155">
                  <c:v>82774</c:v>
                </c:pt>
                <c:pt idx="156">
                  <c:v>82807</c:v>
                </c:pt>
                <c:pt idx="157">
                  <c:v>82860</c:v>
                </c:pt>
                <c:pt idx="158">
                  <c:v>82911</c:v>
                </c:pt>
                <c:pt idx="159">
                  <c:v>82926</c:v>
                </c:pt>
                <c:pt idx="160">
                  <c:v>82937</c:v>
                </c:pt>
                <c:pt idx="161">
                  <c:v>82957</c:v>
                </c:pt>
                <c:pt idx="162">
                  <c:v>82945</c:v>
                </c:pt>
                <c:pt idx="163">
                  <c:v>82970</c:v>
                </c:pt>
                <c:pt idx="164">
                  <c:v>83014</c:v>
                </c:pt>
                <c:pt idx="165">
                  <c:v>83059</c:v>
                </c:pt>
                <c:pt idx="166">
                  <c:v>83107</c:v>
                </c:pt>
                <c:pt idx="167">
                  <c:v>83144</c:v>
                </c:pt>
                <c:pt idx="168">
                  <c:v>83182</c:v>
                </c:pt>
                <c:pt idx="169">
                  <c:v>83251</c:v>
                </c:pt>
                <c:pt idx="170">
                  <c:v>83311</c:v>
                </c:pt>
                <c:pt idx="171">
                  <c:v>83355</c:v>
                </c:pt>
                <c:pt idx="172">
                  <c:v>83404</c:v>
                </c:pt>
                <c:pt idx="173">
                  <c:v>83443</c:v>
                </c:pt>
                <c:pt idx="174">
                  <c:v>83459</c:v>
                </c:pt>
                <c:pt idx="175">
                  <c:v>83508</c:v>
                </c:pt>
                <c:pt idx="176">
                  <c:v>83521</c:v>
                </c:pt>
                <c:pt idx="177">
                  <c:v>83534</c:v>
                </c:pt>
                <c:pt idx="178">
                  <c:v>83551</c:v>
                </c:pt>
                <c:pt idx="179">
                  <c:v>83538</c:v>
                </c:pt>
                <c:pt idx="180">
                  <c:v>83532</c:v>
                </c:pt>
                <c:pt idx="181">
                  <c:v>83530</c:v>
                </c:pt>
                <c:pt idx="182">
                  <c:v>83540</c:v>
                </c:pt>
                <c:pt idx="183">
                  <c:v>83562</c:v>
                </c:pt>
                <c:pt idx="184">
                  <c:v>83580</c:v>
                </c:pt>
                <c:pt idx="185">
                  <c:v>83628</c:v>
                </c:pt>
                <c:pt idx="186">
                  <c:v>83626</c:v>
                </c:pt>
                <c:pt idx="187">
                  <c:v>83692</c:v>
                </c:pt>
                <c:pt idx="188">
                  <c:v>83698</c:v>
                </c:pt>
                <c:pt idx="189">
                  <c:v>83756</c:v>
                </c:pt>
                <c:pt idx="190">
                  <c:v>83784</c:v>
                </c:pt>
                <c:pt idx="191">
                  <c:v>83842</c:v>
                </c:pt>
                <c:pt idx="192">
                  <c:v>83894</c:v>
                </c:pt>
                <c:pt idx="193">
                  <c:v>83919</c:v>
                </c:pt>
                <c:pt idx="194">
                  <c:v>83897</c:v>
                </c:pt>
                <c:pt idx="195">
                  <c:v>83916</c:v>
                </c:pt>
                <c:pt idx="196">
                  <c:v>83877</c:v>
                </c:pt>
                <c:pt idx="197">
                  <c:v>83857</c:v>
                </c:pt>
                <c:pt idx="198">
                  <c:v>83844</c:v>
                </c:pt>
                <c:pt idx="199">
                  <c:v>83820</c:v>
                </c:pt>
                <c:pt idx="200">
                  <c:v>83810</c:v>
                </c:pt>
                <c:pt idx="201">
                  <c:v>83797</c:v>
                </c:pt>
                <c:pt idx="202">
                  <c:v>83803</c:v>
                </c:pt>
                <c:pt idx="203">
                  <c:v>83811</c:v>
                </c:pt>
                <c:pt idx="204">
                  <c:v>83814</c:v>
                </c:pt>
                <c:pt idx="205">
                  <c:v>83836</c:v>
                </c:pt>
                <c:pt idx="206">
                  <c:v>83827</c:v>
                </c:pt>
                <c:pt idx="207">
                  <c:v>83807</c:v>
                </c:pt>
                <c:pt idx="208">
                  <c:v>83805</c:v>
                </c:pt>
                <c:pt idx="209">
                  <c:v>83775</c:v>
                </c:pt>
                <c:pt idx="210">
                  <c:v>83734</c:v>
                </c:pt>
                <c:pt idx="211">
                  <c:v>83695</c:v>
                </c:pt>
                <c:pt idx="212">
                  <c:v>83654</c:v>
                </c:pt>
                <c:pt idx="213">
                  <c:v>83635</c:v>
                </c:pt>
                <c:pt idx="214">
                  <c:v>83613</c:v>
                </c:pt>
                <c:pt idx="215">
                  <c:v>83369</c:v>
                </c:pt>
                <c:pt idx="216">
                  <c:v>83523</c:v>
                </c:pt>
                <c:pt idx="217">
                  <c:v>83565</c:v>
                </c:pt>
                <c:pt idx="218">
                  <c:v>83571</c:v>
                </c:pt>
                <c:pt idx="219">
                  <c:v>83566</c:v>
                </c:pt>
                <c:pt idx="220">
                  <c:v>83577</c:v>
                </c:pt>
                <c:pt idx="221">
                  <c:v>83589</c:v>
                </c:pt>
                <c:pt idx="222">
                  <c:v>83589</c:v>
                </c:pt>
                <c:pt idx="223">
                  <c:v>83594</c:v>
                </c:pt>
                <c:pt idx="224">
                  <c:v>83599</c:v>
                </c:pt>
                <c:pt idx="225">
                  <c:v>83587</c:v>
                </c:pt>
                <c:pt idx="226">
                  <c:v>83596</c:v>
                </c:pt>
                <c:pt idx="227">
                  <c:v>83610</c:v>
                </c:pt>
                <c:pt idx="228">
                  <c:v>83605</c:v>
                </c:pt>
                <c:pt idx="229">
                  <c:v>83615</c:v>
                </c:pt>
                <c:pt idx="230">
                  <c:v>83614</c:v>
                </c:pt>
                <c:pt idx="231">
                  <c:v>83634</c:v>
                </c:pt>
                <c:pt idx="232">
                  <c:v>83625</c:v>
                </c:pt>
                <c:pt idx="233">
                  <c:v>83603</c:v>
                </c:pt>
                <c:pt idx="234">
                  <c:v>83602</c:v>
                </c:pt>
                <c:pt idx="235">
                  <c:v>83560</c:v>
                </c:pt>
                <c:pt idx="236">
                  <c:v>83551</c:v>
                </c:pt>
                <c:pt idx="237">
                  <c:v>83531</c:v>
                </c:pt>
                <c:pt idx="238">
                  <c:v>83523</c:v>
                </c:pt>
                <c:pt idx="239">
                  <c:v>83484</c:v>
                </c:pt>
                <c:pt idx="240">
                  <c:v>83499</c:v>
                </c:pt>
                <c:pt idx="241">
                  <c:v>83492</c:v>
                </c:pt>
                <c:pt idx="242">
                  <c:v>83472</c:v>
                </c:pt>
                <c:pt idx="243">
                  <c:v>83452</c:v>
                </c:pt>
                <c:pt idx="244">
                  <c:v>83435</c:v>
                </c:pt>
                <c:pt idx="245">
                  <c:v>83420</c:v>
                </c:pt>
                <c:pt idx="246">
                  <c:v>83406</c:v>
                </c:pt>
                <c:pt idx="247">
                  <c:v>83384</c:v>
                </c:pt>
                <c:pt idx="248">
                  <c:v>83338</c:v>
                </c:pt>
                <c:pt idx="249">
                  <c:v>83303</c:v>
                </c:pt>
                <c:pt idx="250">
                  <c:v>83259</c:v>
                </c:pt>
                <c:pt idx="251">
                  <c:v>83230</c:v>
                </c:pt>
                <c:pt idx="252">
                  <c:v>83200</c:v>
                </c:pt>
                <c:pt idx="253">
                  <c:v>83177</c:v>
                </c:pt>
                <c:pt idx="254">
                  <c:v>83146</c:v>
                </c:pt>
                <c:pt idx="255">
                  <c:v>83116</c:v>
                </c:pt>
                <c:pt idx="256">
                  <c:v>83081</c:v>
                </c:pt>
                <c:pt idx="257">
                  <c:v>83050</c:v>
                </c:pt>
                <c:pt idx="258">
                  <c:v>83031</c:v>
                </c:pt>
                <c:pt idx="259">
                  <c:v>82996</c:v>
                </c:pt>
                <c:pt idx="260">
                  <c:v>82985</c:v>
                </c:pt>
                <c:pt idx="261">
                  <c:v>82964</c:v>
                </c:pt>
                <c:pt idx="262">
                  <c:v>82943</c:v>
                </c:pt>
                <c:pt idx="263">
                  <c:v>82912</c:v>
                </c:pt>
                <c:pt idx="264">
                  <c:v>82883</c:v>
                </c:pt>
                <c:pt idx="265">
                  <c:v>82839</c:v>
                </c:pt>
                <c:pt idx="266">
                  <c:v>82813</c:v>
                </c:pt>
                <c:pt idx="267">
                  <c:v>82787</c:v>
                </c:pt>
                <c:pt idx="268">
                  <c:v>82754</c:v>
                </c:pt>
                <c:pt idx="269">
                  <c:v>82733</c:v>
                </c:pt>
                <c:pt idx="270">
                  <c:v>82703</c:v>
                </c:pt>
                <c:pt idx="271">
                  <c:v>82674</c:v>
                </c:pt>
                <c:pt idx="272">
                  <c:v>82648</c:v>
                </c:pt>
                <c:pt idx="273">
                  <c:v>82603</c:v>
                </c:pt>
                <c:pt idx="274">
                  <c:v>82603</c:v>
                </c:pt>
                <c:pt idx="275">
                  <c:v>82586</c:v>
                </c:pt>
                <c:pt idx="276">
                  <c:v>82578</c:v>
                </c:pt>
                <c:pt idx="277">
                  <c:v>82550</c:v>
                </c:pt>
                <c:pt idx="278">
                  <c:v>82529</c:v>
                </c:pt>
                <c:pt idx="279">
                  <c:v>82491</c:v>
                </c:pt>
                <c:pt idx="280">
                  <c:v>82457</c:v>
                </c:pt>
                <c:pt idx="281">
                  <c:v>82420</c:v>
                </c:pt>
                <c:pt idx="282">
                  <c:v>82398</c:v>
                </c:pt>
                <c:pt idx="283">
                  <c:v>82385</c:v>
                </c:pt>
                <c:pt idx="284">
                  <c:v>82353</c:v>
                </c:pt>
                <c:pt idx="285">
                  <c:v>82326</c:v>
                </c:pt>
                <c:pt idx="286">
                  <c:v>82290</c:v>
                </c:pt>
                <c:pt idx="287">
                  <c:v>82229</c:v>
                </c:pt>
                <c:pt idx="288">
                  <c:v>82191</c:v>
                </c:pt>
                <c:pt idx="289">
                  <c:v>82158</c:v>
                </c:pt>
                <c:pt idx="290">
                  <c:v>82136</c:v>
                </c:pt>
                <c:pt idx="291">
                  <c:v>82040</c:v>
                </c:pt>
                <c:pt idx="292">
                  <c:v>82096</c:v>
                </c:pt>
                <c:pt idx="293">
                  <c:v>82079</c:v>
                </c:pt>
                <c:pt idx="294">
                  <c:v>82078</c:v>
                </c:pt>
                <c:pt idx="295">
                  <c:v>82062</c:v>
                </c:pt>
                <c:pt idx="296">
                  <c:v>82054</c:v>
                </c:pt>
                <c:pt idx="297">
                  <c:v>82044</c:v>
                </c:pt>
                <c:pt idx="298">
                  <c:v>82021</c:v>
                </c:pt>
                <c:pt idx="299">
                  <c:v>82003</c:v>
                </c:pt>
                <c:pt idx="300">
                  <c:v>81986</c:v>
                </c:pt>
                <c:pt idx="301">
                  <c:v>81961</c:v>
                </c:pt>
                <c:pt idx="302">
                  <c:v>81940</c:v>
                </c:pt>
                <c:pt idx="303">
                  <c:v>81912</c:v>
                </c:pt>
                <c:pt idx="304">
                  <c:v>81884</c:v>
                </c:pt>
                <c:pt idx="305">
                  <c:v>81846</c:v>
                </c:pt>
                <c:pt idx="306">
                  <c:v>81831</c:v>
                </c:pt>
                <c:pt idx="307">
                  <c:v>81806</c:v>
                </c:pt>
                <c:pt idx="308">
                  <c:v>81775</c:v>
                </c:pt>
                <c:pt idx="309">
                  <c:v>81751</c:v>
                </c:pt>
                <c:pt idx="310">
                  <c:v>81733</c:v>
                </c:pt>
                <c:pt idx="311">
                  <c:v>81712</c:v>
                </c:pt>
                <c:pt idx="312">
                  <c:v>81691</c:v>
                </c:pt>
                <c:pt idx="313">
                  <c:v>81663</c:v>
                </c:pt>
                <c:pt idx="314">
                  <c:v>81644</c:v>
                </c:pt>
                <c:pt idx="315">
                  <c:v>81619</c:v>
                </c:pt>
                <c:pt idx="316">
                  <c:v>81592</c:v>
                </c:pt>
                <c:pt idx="317">
                  <c:v>81566</c:v>
                </c:pt>
                <c:pt idx="318">
                  <c:v>81539</c:v>
                </c:pt>
                <c:pt idx="319">
                  <c:v>81516</c:v>
                </c:pt>
                <c:pt idx="320">
                  <c:v>81492</c:v>
                </c:pt>
                <c:pt idx="321">
                  <c:v>81470</c:v>
                </c:pt>
                <c:pt idx="322">
                  <c:v>81446</c:v>
                </c:pt>
                <c:pt idx="323">
                  <c:v>81434</c:v>
                </c:pt>
                <c:pt idx="324">
                  <c:v>81413</c:v>
                </c:pt>
                <c:pt idx="325">
                  <c:v>81396</c:v>
                </c:pt>
                <c:pt idx="326">
                  <c:v>81370</c:v>
                </c:pt>
                <c:pt idx="327">
                  <c:v>81337</c:v>
                </c:pt>
                <c:pt idx="328">
                  <c:v>81326</c:v>
                </c:pt>
                <c:pt idx="329">
                  <c:v>81290</c:v>
                </c:pt>
                <c:pt idx="330">
                  <c:v>81274</c:v>
                </c:pt>
                <c:pt idx="331">
                  <c:v>81241</c:v>
                </c:pt>
                <c:pt idx="332">
                  <c:v>81235</c:v>
                </c:pt>
                <c:pt idx="333">
                  <c:v>81218</c:v>
                </c:pt>
                <c:pt idx="334">
                  <c:v>81200</c:v>
                </c:pt>
                <c:pt idx="335">
                  <c:v>81197</c:v>
                </c:pt>
                <c:pt idx="336">
                  <c:v>81181</c:v>
                </c:pt>
                <c:pt idx="337">
                  <c:v>81157</c:v>
                </c:pt>
                <c:pt idx="338">
                  <c:v>81142</c:v>
                </c:pt>
                <c:pt idx="339">
                  <c:v>81119</c:v>
                </c:pt>
                <c:pt idx="340">
                  <c:v>81103</c:v>
                </c:pt>
                <c:pt idx="341">
                  <c:v>81081</c:v>
                </c:pt>
                <c:pt idx="342">
                  <c:v>81072</c:v>
                </c:pt>
                <c:pt idx="343">
                  <c:v>81037</c:v>
                </c:pt>
                <c:pt idx="344">
                  <c:v>81029</c:v>
                </c:pt>
                <c:pt idx="345">
                  <c:v>81009</c:v>
                </c:pt>
                <c:pt idx="346">
                  <c:v>80995</c:v>
                </c:pt>
                <c:pt idx="347">
                  <c:v>80974</c:v>
                </c:pt>
                <c:pt idx="348">
                  <c:v>80964</c:v>
                </c:pt>
                <c:pt idx="349">
                  <c:v>80953</c:v>
                </c:pt>
                <c:pt idx="350">
                  <c:v>80933</c:v>
                </c:pt>
                <c:pt idx="351">
                  <c:v>80924</c:v>
                </c:pt>
                <c:pt idx="352">
                  <c:v>80911</c:v>
                </c:pt>
                <c:pt idx="353">
                  <c:v>80892</c:v>
                </c:pt>
                <c:pt idx="354">
                  <c:v>80825</c:v>
                </c:pt>
                <c:pt idx="355">
                  <c:v>80876</c:v>
                </c:pt>
                <c:pt idx="356">
                  <c:v>80896</c:v>
                </c:pt>
                <c:pt idx="357">
                  <c:v>80879</c:v>
                </c:pt>
                <c:pt idx="358">
                  <c:v>80869</c:v>
                </c:pt>
                <c:pt idx="359">
                  <c:v>80866</c:v>
                </c:pt>
                <c:pt idx="360">
                  <c:v>80856</c:v>
                </c:pt>
                <c:pt idx="361">
                  <c:v>80841</c:v>
                </c:pt>
                <c:pt idx="362">
                  <c:v>80841</c:v>
                </c:pt>
                <c:pt idx="363">
                  <c:v>80831</c:v>
                </c:pt>
                <c:pt idx="364">
                  <c:v>80809</c:v>
                </c:pt>
                <c:pt idx="365">
                  <c:v>80785</c:v>
                </c:pt>
                <c:pt idx="366">
                  <c:v>80779</c:v>
                </c:pt>
                <c:pt idx="367">
                  <c:v>80775</c:v>
                </c:pt>
                <c:pt idx="368">
                  <c:v>80770</c:v>
                </c:pt>
                <c:pt idx="369">
                  <c:v>80774</c:v>
                </c:pt>
                <c:pt idx="370">
                  <c:v>80781</c:v>
                </c:pt>
                <c:pt idx="371">
                  <c:v>80766</c:v>
                </c:pt>
                <c:pt idx="372">
                  <c:v>80757</c:v>
                </c:pt>
                <c:pt idx="373">
                  <c:v>80750</c:v>
                </c:pt>
                <c:pt idx="374">
                  <c:v>80732</c:v>
                </c:pt>
                <c:pt idx="375">
                  <c:v>80709</c:v>
                </c:pt>
                <c:pt idx="376">
                  <c:v>80692</c:v>
                </c:pt>
                <c:pt idx="377">
                  <c:v>80661</c:v>
                </c:pt>
                <c:pt idx="378">
                  <c:v>80646</c:v>
                </c:pt>
                <c:pt idx="379">
                  <c:v>80633</c:v>
                </c:pt>
                <c:pt idx="380">
                  <c:v>80617</c:v>
                </c:pt>
                <c:pt idx="381">
                  <c:v>80609</c:v>
                </c:pt>
                <c:pt idx="382">
                  <c:v>80602</c:v>
                </c:pt>
                <c:pt idx="383">
                  <c:v>80585</c:v>
                </c:pt>
                <c:pt idx="384">
                  <c:v>80577</c:v>
                </c:pt>
                <c:pt idx="385">
                  <c:v>80551</c:v>
                </c:pt>
                <c:pt idx="386">
                  <c:v>80535</c:v>
                </c:pt>
                <c:pt idx="387">
                  <c:v>80515</c:v>
                </c:pt>
                <c:pt idx="388">
                  <c:v>80500</c:v>
                </c:pt>
                <c:pt idx="389">
                  <c:v>80476</c:v>
                </c:pt>
                <c:pt idx="390">
                  <c:v>80469</c:v>
                </c:pt>
                <c:pt idx="391">
                  <c:v>80455</c:v>
                </c:pt>
                <c:pt idx="392">
                  <c:v>80441</c:v>
                </c:pt>
                <c:pt idx="393">
                  <c:v>80430</c:v>
                </c:pt>
                <c:pt idx="394">
                  <c:v>80410</c:v>
                </c:pt>
                <c:pt idx="395">
                  <c:v>80396</c:v>
                </c:pt>
                <c:pt idx="396">
                  <c:v>80392</c:v>
                </c:pt>
                <c:pt idx="397">
                  <c:v>80383</c:v>
                </c:pt>
                <c:pt idx="398">
                  <c:v>80394</c:v>
                </c:pt>
                <c:pt idx="399">
                  <c:v>80400</c:v>
                </c:pt>
                <c:pt idx="400">
                  <c:v>80400</c:v>
                </c:pt>
                <c:pt idx="401">
                  <c:v>80400</c:v>
                </c:pt>
                <c:pt idx="402">
                  <c:v>80398</c:v>
                </c:pt>
                <c:pt idx="403">
                  <c:v>80394</c:v>
                </c:pt>
                <c:pt idx="404">
                  <c:v>80383</c:v>
                </c:pt>
                <c:pt idx="405">
                  <c:v>80378</c:v>
                </c:pt>
                <c:pt idx="406">
                  <c:v>80354</c:v>
                </c:pt>
                <c:pt idx="407">
                  <c:v>80352</c:v>
                </c:pt>
                <c:pt idx="408">
                  <c:v>80346</c:v>
                </c:pt>
                <c:pt idx="409">
                  <c:v>80327</c:v>
                </c:pt>
                <c:pt idx="410">
                  <c:v>80319</c:v>
                </c:pt>
                <c:pt idx="411">
                  <c:v>80325</c:v>
                </c:pt>
                <c:pt idx="412">
                  <c:v>80311</c:v>
                </c:pt>
                <c:pt idx="413">
                  <c:v>80299</c:v>
                </c:pt>
                <c:pt idx="414">
                  <c:v>80274</c:v>
                </c:pt>
                <c:pt idx="415">
                  <c:v>80259</c:v>
                </c:pt>
                <c:pt idx="416">
                  <c:v>80229</c:v>
                </c:pt>
                <c:pt idx="417">
                  <c:v>80217</c:v>
                </c:pt>
                <c:pt idx="418">
                  <c:v>80181</c:v>
                </c:pt>
                <c:pt idx="419">
                  <c:v>80163</c:v>
                </c:pt>
                <c:pt idx="420">
                  <c:v>80159</c:v>
                </c:pt>
                <c:pt idx="421">
                  <c:v>80148</c:v>
                </c:pt>
                <c:pt idx="422">
                  <c:v>80144</c:v>
                </c:pt>
                <c:pt idx="423">
                  <c:v>80136</c:v>
                </c:pt>
                <c:pt idx="424">
                  <c:v>80141</c:v>
                </c:pt>
                <c:pt idx="425">
                  <c:v>80120</c:v>
                </c:pt>
                <c:pt idx="426">
                  <c:v>80102</c:v>
                </c:pt>
                <c:pt idx="427">
                  <c:v>80096</c:v>
                </c:pt>
                <c:pt idx="428">
                  <c:v>80093</c:v>
                </c:pt>
                <c:pt idx="429">
                  <c:v>80082</c:v>
                </c:pt>
                <c:pt idx="430">
                  <c:v>80062</c:v>
                </c:pt>
                <c:pt idx="431">
                  <c:v>80044</c:v>
                </c:pt>
                <c:pt idx="432">
                  <c:v>80042</c:v>
                </c:pt>
                <c:pt idx="433">
                  <c:v>80038</c:v>
                </c:pt>
                <c:pt idx="434">
                  <c:v>80035</c:v>
                </c:pt>
                <c:pt idx="435">
                  <c:v>80018</c:v>
                </c:pt>
                <c:pt idx="436">
                  <c:v>79997</c:v>
                </c:pt>
                <c:pt idx="437">
                  <c:v>80002</c:v>
                </c:pt>
                <c:pt idx="438">
                  <c:v>79993</c:v>
                </c:pt>
                <c:pt idx="439">
                  <c:v>79979</c:v>
                </c:pt>
                <c:pt idx="440">
                  <c:v>79966</c:v>
                </c:pt>
                <c:pt idx="441">
                  <c:v>79945</c:v>
                </c:pt>
                <c:pt idx="442">
                  <c:v>79933</c:v>
                </c:pt>
                <c:pt idx="443">
                  <c:v>79925</c:v>
                </c:pt>
                <c:pt idx="444">
                  <c:v>79913</c:v>
                </c:pt>
                <c:pt idx="445">
                  <c:v>79910</c:v>
                </c:pt>
                <c:pt idx="446">
                  <c:v>79901</c:v>
                </c:pt>
                <c:pt idx="447">
                  <c:v>79883</c:v>
                </c:pt>
                <c:pt idx="448">
                  <c:v>79874</c:v>
                </c:pt>
                <c:pt idx="449">
                  <c:v>79846</c:v>
                </c:pt>
                <c:pt idx="450">
                  <c:v>79821</c:v>
                </c:pt>
                <c:pt idx="451">
                  <c:v>79811</c:v>
                </c:pt>
                <c:pt idx="452">
                  <c:v>79803</c:v>
                </c:pt>
                <c:pt idx="453">
                  <c:v>79803</c:v>
                </c:pt>
                <c:pt idx="454">
                  <c:v>79825</c:v>
                </c:pt>
                <c:pt idx="455">
                  <c:v>79810</c:v>
                </c:pt>
                <c:pt idx="456">
                  <c:v>79788</c:v>
                </c:pt>
                <c:pt idx="457">
                  <c:v>79762</c:v>
                </c:pt>
                <c:pt idx="458">
                  <c:v>79736</c:v>
                </c:pt>
                <c:pt idx="459">
                  <c:v>79728</c:v>
                </c:pt>
                <c:pt idx="460">
                  <c:v>79701</c:v>
                </c:pt>
                <c:pt idx="461">
                  <c:v>79702</c:v>
                </c:pt>
                <c:pt idx="462">
                  <c:v>79710</c:v>
                </c:pt>
                <c:pt idx="463">
                  <c:v>79694</c:v>
                </c:pt>
                <c:pt idx="464">
                  <c:v>79672</c:v>
                </c:pt>
                <c:pt idx="465">
                  <c:v>79621</c:v>
                </c:pt>
                <c:pt idx="466">
                  <c:v>79701</c:v>
                </c:pt>
                <c:pt idx="467">
                  <c:v>79687</c:v>
                </c:pt>
                <c:pt idx="468">
                  <c:v>79685</c:v>
                </c:pt>
                <c:pt idx="469">
                  <c:v>79650</c:v>
                </c:pt>
                <c:pt idx="470">
                  <c:v>79639</c:v>
                </c:pt>
                <c:pt idx="471">
                  <c:v>79625</c:v>
                </c:pt>
                <c:pt idx="472">
                  <c:v>79611</c:v>
                </c:pt>
                <c:pt idx="473">
                  <c:v>79583</c:v>
                </c:pt>
                <c:pt idx="474">
                  <c:v>79569</c:v>
                </c:pt>
                <c:pt idx="475">
                  <c:v>79553</c:v>
                </c:pt>
                <c:pt idx="476">
                  <c:v>79554</c:v>
                </c:pt>
                <c:pt idx="477">
                  <c:v>79533</c:v>
                </c:pt>
                <c:pt idx="478">
                  <c:v>79521</c:v>
                </c:pt>
                <c:pt idx="479">
                  <c:v>79529</c:v>
                </c:pt>
                <c:pt idx="480">
                  <c:v>79543</c:v>
                </c:pt>
                <c:pt idx="481">
                  <c:v>79555</c:v>
                </c:pt>
                <c:pt idx="482">
                  <c:v>79532</c:v>
                </c:pt>
                <c:pt idx="483">
                  <c:v>79511</c:v>
                </c:pt>
                <c:pt idx="484">
                  <c:v>79463</c:v>
                </c:pt>
                <c:pt idx="485">
                  <c:v>79443</c:v>
                </c:pt>
                <c:pt idx="486">
                  <c:v>79394</c:v>
                </c:pt>
                <c:pt idx="487">
                  <c:v>79390</c:v>
                </c:pt>
                <c:pt idx="488">
                  <c:v>79394</c:v>
                </c:pt>
                <c:pt idx="489">
                  <c:v>79387</c:v>
                </c:pt>
                <c:pt idx="490">
                  <c:v>79380</c:v>
                </c:pt>
                <c:pt idx="491">
                  <c:v>79382</c:v>
                </c:pt>
                <c:pt idx="492">
                  <c:v>79393</c:v>
                </c:pt>
                <c:pt idx="493">
                  <c:v>79396</c:v>
                </c:pt>
                <c:pt idx="494">
                  <c:v>79414</c:v>
                </c:pt>
                <c:pt idx="495">
                  <c:v>79453</c:v>
                </c:pt>
                <c:pt idx="496">
                  <c:v>79510</c:v>
                </c:pt>
                <c:pt idx="497">
                  <c:v>79572</c:v>
                </c:pt>
                <c:pt idx="498">
                  <c:v>79651</c:v>
                </c:pt>
                <c:pt idx="499">
                  <c:v>79767</c:v>
                </c:pt>
                <c:pt idx="500">
                  <c:v>79870</c:v>
                </c:pt>
                <c:pt idx="501">
                  <c:v>79945</c:v>
                </c:pt>
                <c:pt idx="502">
                  <c:v>80053</c:v>
                </c:pt>
                <c:pt idx="503">
                  <c:v>80130</c:v>
                </c:pt>
                <c:pt idx="504">
                  <c:v>80235</c:v>
                </c:pt>
                <c:pt idx="505">
                  <c:v>80320</c:v>
                </c:pt>
                <c:pt idx="506">
                  <c:v>80400</c:v>
                </c:pt>
                <c:pt idx="507">
                  <c:v>80501</c:v>
                </c:pt>
                <c:pt idx="508">
                  <c:v>80596</c:v>
                </c:pt>
                <c:pt idx="509">
                  <c:v>80679</c:v>
                </c:pt>
                <c:pt idx="510">
                  <c:v>80764</c:v>
                </c:pt>
                <c:pt idx="511">
                  <c:v>80853</c:v>
                </c:pt>
                <c:pt idx="512">
                  <c:v>80956</c:v>
                </c:pt>
                <c:pt idx="513">
                  <c:v>81084</c:v>
                </c:pt>
                <c:pt idx="514">
                  <c:v>81180</c:v>
                </c:pt>
                <c:pt idx="515">
                  <c:v>81267</c:v>
                </c:pt>
                <c:pt idx="516">
                  <c:v>81328</c:v>
                </c:pt>
                <c:pt idx="517">
                  <c:v>81414</c:v>
                </c:pt>
                <c:pt idx="518">
                  <c:v>81481</c:v>
                </c:pt>
                <c:pt idx="519">
                  <c:v>81561</c:v>
                </c:pt>
                <c:pt idx="520">
                  <c:v>81680</c:v>
                </c:pt>
                <c:pt idx="521">
                  <c:v>81767</c:v>
                </c:pt>
                <c:pt idx="522">
                  <c:v>81857</c:v>
                </c:pt>
                <c:pt idx="523">
                  <c:v>81965</c:v>
                </c:pt>
                <c:pt idx="524">
                  <c:v>82045</c:v>
                </c:pt>
                <c:pt idx="525">
                  <c:v>82132</c:v>
                </c:pt>
                <c:pt idx="526">
                  <c:v>82241</c:v>
                </c:pt>
                <c:pt idx="527">
                  <c:v>82320</c:v>
                </c:pt>
                <c:pt idx="528">
                  <c:v>82421</c:v>
                </c:pt>
                <c:pt idx="529">
                  <c:v>82515</c:v>
                </c:pt>
                <c:pt idx="530">
                  <c:v>82627</c:v>
                </c:pt>
                <c:pt idx="531">
                  <c:v>82765</c:v>
                </c:pt>
                <c:pt idx="532">
                  <c:v>82909</c:v>
                </c:pt>
                <c:pt idx="533">
                  <c:v>83125</c:v>
                </c:pt>
                <c:pt idx="534">
                  <c:v>83284</c:v>
                </c:pt>
                <c:pt idx="535">
                  <c:v>83463</c:v>
                </c:pt>
                <c:pt idx="536">
                  <c:v>83602</c:v>
                </c:pt>
                <c:pt idx="537">
                  <c:v>83720</c:v>
                </c:pt>
                <c:pt idx="538">
                  <c:v>83835</c:v>
                </c:pt>
                <c:pt idx="539">
                  <c:v>83907</c:v>
                </c:pt>
                <c:pt idx="540">
                  <c:v>84001</c:v>
                </c:pt>
                <c:pt idx="541">
                  <c:v>84071</c:v>
                </c:pt>
                <c:pt idx="542">
                  <c:v>84077</c:v>
                </c:pt>
                <c:pt idx="543">
                  <c:v>84118</c:v>
                </c:pt>
                <c:pt idx="544">
                  <c:v>84123</c:v>
                </c:pt>
                <c:pt idx="545">
                  <c:v>84115</c:v>
                </c:pt>
                <c:pt idx="546">
                  <c:v>84097</c:v>
                </c:pt>
                <c:pt idx="547">
                  <c:v>84058</c:v>
                </c:pt>
                <c:pt idx="548">
                  <c:v>84040</c:v>
                </c:pt>
                <c:pt idx="549">
                  <c:v>83986</c:v>
                </c:pt>
                <c:pt idx="550">
                  <c:v>83960</c:v>
                </c:pt>
                <c:pt idx="551">
                  <c:v>83924</c:v>
                </c:pt>
                <c:pt idx="552">
                  <c:v>83880</c:v>
                </c:pt>
                <c:pt idx="553">
                  <c:v>83826</c:v>
                </c:pt>
                <c:pt idx="554">
                  <c:v>83790</c:v>
                </c:pt>
                <c:pt idx="555">
                  <c:v>83747</c:v>
                </c:pt>
                <c:pt idx="556">
                  <c:v>83738</c:v>
                </c:pt>
                <c:pt idx="557">
                  <c:v>83717</c:v>
                </c:pt>
                <c:pt idx="558">
                  <c:v>83687</c:v>
                </c:pt>
                <c:pt idx="559">
                  <c:v>83703</c:v>
                </c:pt>
                <c:pt idx="560">
                  <c:v>83683</c:v>
                </c:pt>
                <c:pt idx="561">
                  <c:v>83651</c:v>
                </c:pt>
                <c:pt idx="562">
                  <c:v>83635</c:v>
                </c:pt>
                <c:pt idx="563">
                  <c:v>83605</c:v>
                </c:pt>
                <c:pt idx="564">
                  <c:v>83593</c:v>
                </c:pt>
                <c:pt idx="565">
                  <c:v>83574</c:v>
                </c:pt>
                <c:pt idx="566">
                  <c:v>83554</c:v>
                </c:pt>
                <c:pt idx="567">
                  <c:v>83557</c:v>
                </c:pt>
                <c:pt idx="568">
                  <c:v>83535</c:v>
                </c:pt>
                <c:pt idx="569">
                  <c:v>83537</c:v>
                </c:pt>
                <c:pt idx="570">
                  <c:v>83532</c:v>
                </c:pt>
                <c:pt idx="571">
                  <c:v>83521</c:v>
                </c:pt>
                <c:pt idx="572">
                  <c:v>83505</c:v>
                </c:pt>
                <c:pt idx="573">
                  <c:v>83480</c:v>
                </c:pt>
                <c:pt idx="574">
                  <c:v>83486</c:v>
                </c:pt>
                <c:pt idx="575">
                  <c:v>83471</c:v>
                </c:pt>
                <c:pt idx="576">
                  <c:v>83446</c:v>
                </c:pt>
                <c:pt idx="577">
                  <c:v>83425</c:v>
                </c:pt>
                <c:pt idx="578">
                  <c:v>83388</c:v>
                </c:pt>
                <c:pt idx="579">
                  <c:v>83373</c:v>
                </c:pt>
                <c:pt idx="580">
                  <c:v>83337</c:v>
                </c:pt>
                <c:pt idx="581">
                  <c:v>83321</c:v>
                </c:pt>
                <c:pt idx="582">
                  <c:v>83286</c:v>
                </c:pt>
                <c:pt idx="583">
                  <c:v>83261</c:v>
                </c:pt>
                <c:pt idx="584">
                  <c:v>83215</c:v>
                </c:pt>
                <c:pt idx="585">
                  <c:v>83160</c:v>
                </c:pt>
                <c:pt idx="586">
                  <c:v>83114</c:v>
                </c:pt>
                <c:pt idx="587">
                  <c:v>83067</c:v>
                </c:pt>
                <c:pt idx="588">
                  <c:v>83064</c:v>
                </c:pt>
                <c:pt idx="589">
                  <c:v>83082</c:v>
                </c:pt>
                <c:pt idx="590">
                  <c:v>83187</c:v>
                </c:pt>
                <c:pt idx="591">
                  <c:v>83206</c:v>
                </c:pt>
                <c:pt idx="592">
                  <c:v>83226</c:v>
                </c:pt>
                <c:pt idx="593">
                  <c:v>83220</c:v>
                </c:pt>
                <c:pt idx="594">
                  <c:v>83191</c:v>
                </c:pt>
                <c:pt idx="595">
                  <c:v>83174</c:v>
                </c:pt>
                <c:pt idx="596">
                  <c:v>83157</c:v>
                </c:pt>
                <c:pt idx="597">
                  <c:v>83197</c:v>
                </c:pt>
                <c:pt idx="598">
                  <c:v>83194</c:v>
                </c:pt>
                <c:pt idx="599">
                  <c:v>83182</c:v>
                </c:pt>
                <c:pt idx="600">
                  <c:v>83161</c:v>
                </c:pt>
                <c:pt idx="601">
                  <c:v>83131</c:v>
                </c:pt>
                <c:pt idx="602">
                  <c:v>83107</c:v>
                </c:pt>
                <c:pt idx="603">
                  <c:v>83071</c:v>
                </c:pt>
                <c:pt idx="604">
                  <c:v>83067</c:v>
                </c:pt>
                <c:pt idx="605">
                  <c:v>83096</c:v>
                </c:pt>
                <c:pt idx="606">
                  <c:v>83112</c:v>
                </c:pt>
                <c:pt idx="607">
                  <c:v>83142</c:v>
                </c:pt>
                <c:pt idx="608">
                  <c:v>83172</c:v>
                </c:pt>
                <c:pt idx="609">
                  <c:v>83216</c:v>
                </c:pt>
                <c:pt idx="610">
                  <c:v>83225</c:v>
                </c:pt>
                <c:pt idx="611">
                  <c:v>83228</c:v>
                </c:pt>
                <c:pt idx="612">
                  <c:v>83197</c:v>
                </c:pt>
                <c:pt idx="613">
                  <c:v>83172</c:v>
                </c:pt>
                <c:pt idx="614">
                  <c:v>83150</c:v>
                </c:pt>
                <c:pt idx="615">
                  <c:v>83124</c:v>
                </c:pt>
                <c:pt idx="616">
                  <c:v>83132</c:v>
                </c:pt>
                <c:pt idx="617">
                  <c:v>83127</c:v>
                </c:pt>
                <c:pt idx="618">
                  <c:v>83110</c:v>
                </c:pt>
                <c:pt idx="619">
                  <c:v>83094</c:v>
                </c:pt>
                <c:pt idx="620">
                  <c:v>83099</c:v>
                </c:pt>
                <c:pt idx="621">
                  <c:v>83097</c:v>
                </c:pt>
                <c:pt idx="622">
                  <c:v>83110</c:v>
                </c:pt>
                <c:pt idx="623">
                  <c:v>83121</c:v>
                </c:pt>
                <c:pt idx="624">
                  <c:v>83133</c:v>
                </c:pt>
                <c:pt idx="625">
                  <c:v>83129</c:v>
                </c:pt>
                <c:pt idx="626">
                  <c:v>83164</c:v>
                </c:pt>
                <c:pt idx="627">
                  <c:v>83147</c:v>
                </c:pt>
                <c:pt idx="628">
                  <c:v>83134</c:v>
                </c:pt>
                <c:pt idx="629">
                  <c:v>83146</c:v>
                </c:pt>
                <c:pt idx="630">
                  <c:v>83198</c:v>
                </c:pt>
                <c:pt idx="631">
                  <c:v>83286</c:v>
                </c:pt>
                <c:pt idx="632">
                  <c:v>83390</c:v>
                </c:pt>
                <c:pt idx="633">
                  <c:v>83472</c:v>
                </c:pt>
                <c:pt idx="634">
                  <c:v>83558</c:v>
                </c:pt>
                <c:pt idx="635">
                  <c:v>83580</c:v>
                </c:pt>
                <c:pt idx="636">
                  <c:v>83686</c:v>
                </c:pt>
                <c:pt idx="637">
                  <c:v>83798</c:v>
                </c:pt>
                <c:pt idx="638">
                  <c:v>83890</c:v>
                </c:pt>
                <c:pt idx="639">
                  <c:v>83996</c:v>
                </c:pt>
                <c:pt idx="640">
                  <c:v>84061</c:v>
                </c:pt>
                <c:pt idx="641">
                  <c:v>84204</c:v>
                </c:pt>
                <c:pt idx="642">
                  <c:v>84288</c:v>
                </c:pt>
                <c:pt idx="643">
                  <c:v>84331</c:v>
                </c:pt>
                <c:pt idx="644">
                  <c:v>84365</c:v>
                </c:pt>
                <c:pt idx="645">
                  <c:v>84394</c:v>
                </c:pt>
                <c:pt idx="646">
                  <c:v>84417</c:v>
                </c:pt>
                <c:pt idx="647">
                  <c:v>84413</c:v>
                </c:pt>
                <c:pt idx="648">
                  <c:v>84444</c:v>
                </c:pt>
                <c:pt idx="649">
                  <c:v>84446</c:v>
                </c:pt>
                <c:pt idx="650">
                  <c:v>84474</c:v>
                </c:pt>
                <c:pt idx="651">
                  <c:v>84479</c:v>
                </c:pt>
                <c:pt idx="652">
                  <c:v>84519</c:v>
                </c:pt>
                <c:pt idx="653">
                  <c:v>84522</c:v>
                </c:pt>
                <c:pt idx="654">
                  <c:v>84519</c:v>
                </c:pt>
                <c:pt idx="655">
                  <c:v>84526</c:v>
                </c:pt>
                <c:pt idx="656">
                  <c:v>84514</c:v>
                </c:pt>
                <c:pt idx="657">
                  <c:v>84519</c:v>
                </c:pt>
                <c:pt idx="658">
                  <c:v>84504</c:v>
                </c:pt>
                <c:pt idx="659">
                  <c:v>84508</c:v>
                </c:pt>
                <c:pt idx="660">
                  <c:v>84513</c:v>
                </c:pt>
                <c:pt idx="661">
                  <c:v>84514</c:v>
                </c:pt>
                <c:pt idx="662">
                  <c:v>84505</c:v>
                </c:pt>
                <c:pt idx="663">
                  <c:v>84503</c:v>
                </c:pt>
                <c:pt idx="664">
                  <c:v>84508</c:v>
                </c:pt>
                <c:pt idx="665">
                  <c:v>84506</c:v>
                </c:pt>
                <c:pt idx="666">
                  <c:v>84510</c:v>
                </c:pt>
              </c:numCache>
            </c:numRef>
          </c:val>
          <c:smooth val="0"/>
        </c:ser>
        <c:dLbls>
          <c:showLegendKey val="0"/>
          <c:showVal val="0"/>
          <c:showCatName val="0"/>
          <c:showSerName val="0"/>
          <c:showPercent val="0"/>
          <c:showBubbleSize val="0"/>
        </c:dLbls>
        <c:marker val="1"/>
        <c:smooth val="0"/>
        <c:axId val="307302784"/>
        <c:axId val="307304320"/>
      </c:lineChart>
      <c:catAx>
        <c:axId val="307302784"/>
        <c:scaling>
          <c:orientation val="minMax"/>
        </c:scaling>
        <c:delete val="0"/>
        <c:axPos val="b"/>
        <c:numFmt formatCode="h:mm:ss" sourceLinked="1"/>
        <c:majorTickMark val="none"/>
        <c:minorTickMark val="none"/>
        <c:tickLblPos val="nextTo"/>
        <c:crossAx val="307304320"/>
        <c:crosses val="autoZero"/>
        <c:auto val="1"/>
        <c:lblAlgn val="ctr"/>
        <c:lblOffset val="100"/>
        <c:noMultiLvlLbl val="0"/>
      </c:catAx>
      <c:valAx>
        <c:axId val="307304320"/>
        <c:scaling>
          <c:orientation val="minMax"/>
        </c:scaling>
        <c:delete val="0"/>
        <c:axPos val="l"/>
        <c:majorGridlines/>
        <c:numFmt formatCode="General" sourceLinked="1"/>
        <c:majorTickMark val="none"/>
        <c:minorTickMark val="none"/>
        <c:tickLblPos val="nextTo"/>
        <c:crossAx val="307302784"/>
        <c:crosses val="autoZero"/>
        <c:crossBetween val="between"/>
      </c:valAx>
    </c:plotArea>
    <c:legend>
      <c:legendPos val="r"/>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a:pPr>
            <a:r>
              <a:rPr lang="en-US"/>
              <a:t>Lady's</a:t>
            </a:r>
            <a:r>
              <a:rPr lang="en-US" baseline="0"/>
              <a:t> Stones</a:t>
            </a:r>
            <a:endParaRPr lang="en-US"/>
          </a:p>
        </c:rich>
      </c:tx>
      <c:overlay val="0"/>
    </c:title>
    <c:autoTitleDeleted val="0"/>
    <c:plotArea>
      <c:layout/>
      <c:lineChart>
        <c:grouping val="standard"/>
        <c:varyColors val="0"/>
        <c:ser>
          <c:idx val="0"/>
          <c:order val="0"/>
          <c:tx>
            <c:v>Humidity ( % )</c:v>
          </c:tx>
          <c:marker>
            <c:symbol val="none"/>
          </c:marker>
          <c:cat>
            <c:numRef>
              <c:f>Sheet1!$C$1:$C$667</c:f>
              <c:numCache>
                <c:formatCode>h:mm:ss</c:formatCode>
                <c:ptCount val="667"/>
                <c:pt idx="0">
                  <c:v>2.3148148148148147E-5</c:v>
                </c:pt>
                <c:pt idx="1">
                  <c:v>2.3148148148148147E-5</c:v>
                </c:pt>
                <c:pt idx="2">
                  <c:v>3.4722222222222222E-5</c:v>
                </c:pt>
                <c:pt idx="3">
                  <c:v>4.6296296296296294E-5</c:v>
                </c:pt>
                <c:pt idx="4">
                  <c:v>5.7870370370370366E-5</c:v>
                </c:pt>
                <c:pt idx="5">
                  <c:v>8.1018518518518516E-5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4.5717592592592589E-3</c:v>
                </c:pt>
                <c:pt idx="395">
                  <c:v>4.5833333333333334E-3</c:v>
                </c:pt>
                <c:pt idx="396">
                  <c:v>4.5949074074074078E-3</c:v>
                </c:pt>
                <c:pt idx="397">
                  <c:v>4.6064814814814814E-3</c:v>
                </c:pt>
                <c:pt idx="398">
                  <c:v>4.6180555555555558E-3</c:v>
                </c:pt>
                <c:pt idx="399">
                  <c:v>4.6296296296296302E-3</c:v>
                </c:pt>
                <c:pt idx="400">
                  <c:v>4.6412037037037038E-3</c:v>
                </c:pt>
                <c:pt idx="401">
                  <c:v>4.6527777777777774E-3</c:v>
                </c:pt>
                <c:pt idx="402">
                  <c:v>4.6643518518518518E-3</c:v>
                </c:pt>
                <c:pt idx="403">
                  <c:v>4.6759259259259263E-3</c:v>
                </c:pt>
                <c:pt idx="404">
                  <c:v>4.6874999999999998E-3</c:v>
                </c:pt>
                <c:pt idx="405">
                  <c:v>4.6990740740740743E-3</c:v>
                </c:pt>
                <c:pt idx="406">
                  <c:v>4.7106481481481478E-3</c:v>
                </c:pt>
                <c:pt idx="407">
                  <c:v>4.7222222222222223E-3</c:v>
                </c:pt>
                <c:pt idx="408">
                  <c:v>4.7337962962962958E-3</c:v>
                </c:pt>
                <c:pt idx="409">
                  <c:v>4.7453703703703703E-3</c:v>
                </c:pt>
                <c:pt idx="410">
                  <c:v>4.7569444444444447E-3</c:v>
                </c:pt>
                <c:pt idx="411">
                  <c:v>4.7685185185185183E-3</c:v>
                </c:pt>
                <c:pt idx="412">
                  <c:v>4.7800925925925919E-3</c:v>
                </c:pt>
                <c:pt idx="413">
                  <c:v>4.7916666666666672E-3</c:v>
                </c:pt>
                <c:pt idx="414">
                  <c:v>4.8032407407407407E-3</c:v>
                </c:pt>
                <c:pt idx="415">
                  <c:v>4.8148148148148152E-3</c:v>
                </c:pt>
                <c:pt idx="416">
                  <c:v>4.8263888888888887E-3</c:v>
                </c:pt>
                <c:pt idx="417">
                  <c:v>4.8379629629629632E-3</c:v>
                </c:pt>
                <c:pt idx="418">
                  <c:v>4.8495370370370368E-3</c:v>
                </c:pt>
                <c:pt idx="419">
                  <c:v>4.8611111111111112E-3</c:v>
                </c:pt>
                <c:pt idx="420">
                  <c:v>4.8726851851851856E-3</c:v>
                </c:pt>
                <c:pt idx="421">
                  <c:v>4.8842592592592592E-3</c:v>
                </c:pt>
                <c:pt idx="422">
                  <c:v>4.8958333333333328E-3</c:v>
                </c:pt>
                <c:pt idx="423">
                  <c:v>4.9074074074074072E-3</c:v>
                </c:pt>
                <c:pt idx="424">
                  <c:v>4.9189814814814816E-3</c:v>
                </c:pt>
                <c:pt idx="425">
                  <c:v>4.9305555555555552E-3</c:v>
                </c:pt>
                <c:pt idx="426">
                  <c:v>4.9421296296296288E-3</c:v>
                </c:pt>
                <c:pt idx="427">
                  <c:v>4.9537037037037041E-3</c:v>
                </c:pt>
                <c:pt idx="428">
                  <c:v>4.9652777777777777E-3</c:v>
                </c:pt>
                <c:pt idx="429">
                  <c:v>4.9768518518518521E-3</c:v>
                </c:pt>
                <c:pt idx="430">
                  <c:v>4.9884259259259265E-3</c:v>
                </c:pt>
                <c:pt idx="431">
                  <c:v>5.0000000000000001E-3</c:v>
                </c:pt>
                <c:pt idx="432">
                  <c:v>5.0115740740740737E-3</c:v>
                </c:pt>
                <c:pt idx="433">
                  <c:v>5.0231481481481481E-3</c:v>
                </c:pt>
                <c:pt idx="434">
                  <c:v>5.0347222222222225E-3</c:v>
                </c:pt>
                <c:pt idx="435">
                  <c:v>5.0462962962962961E-3</c:v>
                </c:pt>
                <c:pt idx="436">
                  <c:v>5.0578703703703706E-3</c:v>
                </c:pt>
                <c:pt idx="437">
                  <c:v>5.0694444444444441E-3</c:v>
                </c:pt>
                <c:pt idx="438">
                  <c:v>5.0810185185185186E-3</c:v>
                </c:pt>
                <c:pt idx="439">
                  <c:v>5.0925925925925921E-3</c:v>
                </c:pt>
                <c:pt idx="440">
                  <c:v>5.1041666666666666E-3</c:v>
                </c:pt>
                <c:pt idx="441">
                  <c:v>5.115740740740741E-3</c:v>
                </c:pt>
                <c:pt idx="442">
                  <c:v>5.1273148148148146E-3</c:v>
                </c:pt>
                <c:pt idx="443">
                  <c:v>5.138888888888889E-3</c:v>
                </c:pt>
                <c:pt idx="444">
                  <c:v>5.1504629629629635E-3</c:v>
                </c:pt>
                <c:pt idx="445">
                  <c:v>5.162037037037037E-3</c:v>
                </c:pt>
                <c:pt idx="446">
                  <c:v>5.1736111111111115E-3</c:v>
                </c:pt>
                <c:pt idx="447">
                  <c:v>5.185185185185185E-3</c:v>
                </c:pt>
                <c:pt idx="448">
                  <c:v>5.1967592592592595E-3</c:v>
                </c:pt>
                <c:pt idx="449">
                  <c:v>5.208333333333333E-3</c:v>
                </c:pt>
                <c:pt idx="450">
                  <c:v>5.2199074074074066E-3</c:v>
                </c:pt>
                <c:pt idx="451">
                  <c:v>5.2314814814814819E-3</c:v>
                </c:pt>
                <c:pt idx="452">
                  <c:v>5.2430555555555555E-3</c:v>
                </c:pt>
                <c:pt idx="453">
                  <c:v>5.2546296296296299E-3</c:v>
                </c:pt>
                <c:pt idx="454">
                  <c:v>5.2662037037037035E-3</c:v>
                </c:pt>
                <c:pt idx="455">
                  <c:v>5.2777777777777771E-3</c:v>
                </c:pt>
                <c:pt idx="456">
                  <c:v>5.2893518518518515E-3</c:v>
                </c:pt>
                <c:pt idx="457">
                  <c:v>5.3009259259259251E-3</c:v>
                </c:pt>
                <c:pt idx="458">
                  <c:v>5.3125000000000004E-3</c:v>
                </c:pt>
                <c:pt idx="459">
                  <c:v>5.3240740740740748E-3</c:v>
                </c:pt>
                <c:pt idx="460">
                  <c:v>5.3356481481481484E-3</c:v>
                </c:pt>
                <c:pt idx="461">
                  <c:v>5.347222222222222E-3</c:v>
                </c:pt>
                <c:pt idx="462">
                  <c:v>5.3587962962962964E-3</c:v>
                </c:pt>
                <c:pt idx="463">
                  <c:v>5.37037037037037E-3</c:v>
                </c:pt>
                <c:pt idx="464">
                  <c:v>5.3819444444444453E-3</c:v>
                </c:pt>
                <c:pt idx="465">
                  <c:v>5.3935185185185188E-3</c:v>
                </c:pt>
                <c:pt idx="466">
                  <c:v>5.4050925925925924E-3</c:v>
                </c:pt>
                <c:pt idx="467">
                  <c:v>5.4166666666666669E-3</c:v>
                </c:pt>
                <c:pt idx="468">
                  <c:v>5.4282407407407404E-3</c:v>
                </c:pt>
                <c:pt idx="469">
                  <c:v>5.4398148148148149E-3</c:v>
                </c:pt>
                <c:pt idx="470">
                  <c:v>5.4513888888888884E-3</c:v>
                </c:pt>
                <c:pt idx="471">
                  <c:v>5.4629629629629637E-3</c:v>
                </c:pt>
                <c:pt idx="472">
                  <c:v>5.4745370370370373E-3</c:v>
                </c:pt>
                <c:pt idx="473">
                  <c:v>5.4861111111111117E-3</c:v>
                </c:pt>
                <c:pt idx="474">
                  <c:v>5.4976851851851853E-3</c:v>
                </c:pt>
                <c:pt idx="475">
                  <c:v>5.5092592592592589E-3</c:v>
                </c:pt>
                <c:pt idx="476">
                  <c:v>5.5208333333333333E-3</c:v>
                </c:pt>
                <c:pt idx="477">
                  <c:v>5.5324074074074069E-3</c:v>
                </c:pt>
                <c:pt idx="478">
                  <c:v>5.5439814814814822E-3</c:v>
                </c:pt>
                <c:pt idx="479">
                  <c:v>5.5555555555555558E-3</c:v>
                </c:pt>
                <c:pt idx="480">
                  <c:v>5.5671296296296302E-3</c:v>
                </c:pt>
                <c:pt idx="481">
                  <c:v>5.5787037037037038E-3</c:v>
                </c:pt>
                <c:pt idx="482">
                  <c:v>5.5902777777777782E-3</c:v>
                </c:pt>
                <c:pt idx="483">
                  <c:v>5.6018518518518518E-3</c:v>
                </c:pt>
                <c:pt idx="484">
                  <c:v>5.6134259259259271E-3</c:v>
                </c:pt>
                <c:pt idx="485">
                  <c:v>5.6249999999999989E-3</c:v>
                </c:pt>
                <c:pt idx="486">
                  <c:v>5.6365740740740742E-3</c:v>
                </c:pt>
                <c:pt idx="487">
                  <c:v>5.6481481481481478E-3</c:v>
                </c:pt>
                <c:pt idx="488">
                  <c:v>5.6597222222222222E-3</c:v>
                </c:pt>
                <c:pt idx="489">
                  <c:v>5.6712962962962958E-3</c:v>
                </c:pt>
                <c:pt idx="490">
                  <c:v>5.6828703703703702E-3</c:v>
                </c:pt>
                <c:pt idx="491">
                  <c:v>5.6944444444444438E-3</c:v>
                </c:pt>
                <c:pt idx="492">
                  <c:v>5.7060185185185191E-3</c:v>
                </c:pt>
                <c:pt idx="493">
                  <c:v>5.7175925925925927E-3</c:v>
                </c:pt>
                <c:pt idx="494">
                  <c:v>5.7291666666666671E-3</c:v>
                </c:pt>
                <c:pt idx="495">
                  <c:v>5.7407407407407416E-3</c:v>
                </c:pt>
                <c:pt idx="496">
                  <c:v>5.7523148148148143E-3</c:v>
                </c:pt>
                <c:pt idx="497">
                  <c:v>5.7638888888888887E-3</c:v>
                </c:pt>
                <c:pt idx="498">
                  <c:v>5.7754629629629623E-3</c:v>
                </c:pt>
                <c:pt idx="499">
                  <c:v>5.7870370370370376E-3</c:v>
                </c:pt>
                <c:pt idx="500">
                  <c:v>5.7986111111111112E-3</c:v>
                </c:pt>
                <c:pt idx="501">
                  <c:v>5.8101851851851856E-3</c:v>
                </c:pt>
                <c:pt idx="502">
                  <c:v>5.8217592592592592E-3</c:v>
                </c:pt>
                <c:pt idx="503">
                  <c:v>5.8333333333333336E-3</c:v>
                </c:pt>
                <c:pt idx="504">
                  <c:v>5.8449074074074072E-3</c:v>
                </c:pt>
                <c:pt idx="505">
                  <c:v>5.8564814814814825E-3</c:v>
                </c:pt>
                <c:pt idx="506">
                  <c:v>5.8680555555555543E-3</c:v>
                </c:pt>
                <c:pt idx="507">
                  <c:v>5.8796296296296296E-3</c:v>
                </c:pt>
                <c:pt idx="508">
                  <c:v>5.8912037037037032E-3</c:v>
                </c:pt>
                <c:pt idx="509">
                  <c:v>5.9027777777777776E-3</c:v>
                </c:pt>
                <c:pt idx="510">
                  <c:v>5.9143518518518521E-3</c:v>
                </c:pt>
                <c:pt idx="511">
                  <c:v>5.9259259259259256E-3</c:v>
                </c:pt>
                <c:pt idx="512">
                  <c:v>5.9375000000000009E-3</c:v>
                </c:pt>
                <c:pt idx="513">
                  <c:v>5.9490740740740745E-3</c:v>
                </c:pt>
                <c:pt idx="514">
                  <c:v>5.9606481481481489E-3</c:v>
                </c:pt>
                <c:pt idx="515">
                  <c:v>5.9722222222222225E-3</c:v>
                </c:pt>
                <c:pt idx="516">
                  <c:v>5.9837962962962961E-3</c:v>
                </c:pt>
                <c:pt idx="517">
                  <c:v>5.9953703703703697E-3</c:v>
                </c:pt>
                <c:pt idx="518">
                  <c:v>6.0069444444444441E-3</c:v>
                </c:pt>
                <c:pt idx="519">
                  <c:v>6.0185185185185177E-3</c:v>
                </c:pt>
                <c:pt idx="520">
                  <c:v>6.030092592592593E-3</c:v>
                </c:pt>
                <c:pt idx="521">
                  <c:v>6.0416666666666665E-3</c:v>
                </c:pt>
                <c:pt idx="522">
                  <c:v>6.053240740740741E-3</c:v>
                </c:pt>
                <c:pt idx="523">
                  <c:v>6.0648148148148145E-3</c:v>
                </c:pt>
                <c:pt idx="524">
                  <c:v>6.076388888888889E-3</c:v>
                </c:pt>
                <c:pt idx="525">
                  <c:v>6.0879629629629643E-3</c:v>
                </c:pt>
                <c:pt idx="526">
                  <c:v>6.0995370370370361E-3</c:v>
                </c:pt>
                <c:pt idx="527">
                  <c:v>6.1111111111111114E-3</c:v>
                </c:pt>
                <c:pt idx="528">
                  <c:v>6.122685185185185E-3</c:v>
                </c:pt>
                <c:pt idx="529">
                  <c:v>6.1342592592592594E-3</c:v>
                </c:pt>
                <c:pt idx="530">
                  <c:v>6.145833333333333E-3</c:v>
                </c:pt>
                <c:pt idx="531">
                  <c:v>6.1574074074074074E-3</c:v>
                </c:pt>
                <c:pt idx="532">
                  <c:v>6.168981481481481E-3</c:v>
                </c:pt>
                <c:pt idx="533">
                  <c:v>6.1805555555555563E-3</c:v>
                </c:pt>
                <c:pt idx="534">
                  <c:v>6.1921296296296299E-3</c:v>
                </c:pt>
                <c:pt idx="535">
                  <c:v>6.2037037037037043E-3</c:v>
                </c:pt>
                <c:pt idx="536">
                  <c:v>6.215277777777777E-3</c:v>
                </c:pt>
                <c:pt idx="537">
                  <c:v>6.2268518518518515E-3</c:v>
                </c:pt>
                <c:pt idx="538">
                  <c:v>6.238425925925925E-3</c:v>
                </c:pt>
                <c:pt idx="539">
                  <c:v>6.2499999999999995E-3</c:v>
                </c:pt>
                <c:pt idx="540">
                  <c:v>6.2615740740740748E-3</c:v>
                </c:pt>
                <c:pt idx="541">
                  <c:v>6.2731481481481484E-3</c:v>
                </c:pt>
                <c:pt idx="542">
                  <c:v>6.2847222222222228E-3</c:v>
                </c:pt>
                <c:pt idx="543">
                  <c:v>6.2962962962962964E-3</c:v>
                </c:pt>
                <c:pt idx="544">
                  <c:v>6.3078703703703708E-3</c:v>
                </c:pt>
                <c:pt idx="545">
                  <c:v>6.3194444444444444E-3</c:v>
                </c:pt>
                <c:pt idx="546">
                  <c:v>6.3310185185185197E-3</c:v>
                </c:pt>
                <c:pt idx="547">
                  <c:v>6.3425925925925915E-3</c:v>
                </c:pt>
                <c:pt idx="548">
                  <c:v>6.3541666666666668E-3</c:v>
                </c:pt>
                <c:pt idx="549">
                  <c:v>6.3657407407407404E-3</c:v>
                </c:pt>
                <c:pt idx="550">
                  <c:v>6.3773148148148148E-3</c:v>
                </c:pt>
                <c:pt idx="551">
                  <c:v>6.3888888888888884E-3</c:v>
                </c:pt>
                <c:pt idx="552">
                  <c:v>6.4004629629629628E-3</c:v>
                </c:pt>
                <c:pt idx="553">
                  <c:v>6.4120370370370364E-3</c:v>
                </c:pt>
                <c:pt idx="554">
                  <c:v>6.4236111111111117E-3</c:v>
                </c:pt>
                <c:pt idx="555">
                  <c:v>6.4351851851851861E-3</c:v>
                </c:pt>
                <c:pt idx="556">
                  <c:v>6.4467592592592597E-3</c:v>
                </c:pt>
                <c:pt idx="557">
                  <c:v>6.4583333333333333E-3</c:v>
                </c:pt>
                <c:pt idx="558">
                  <c:v>6.4699074074074069E-3</c:v>
                </c:pt>
                <c:pt idx="559">
                  <c:v>6.4814814814814813E-3</c:v>
                </c:pt>
                <c:pt idx="560">
                  <c:v>6.4930555555555549E-3</c:v>
                </c:pt>
                <c:pt idx="561">
                  <c:v>6.5046296296296302E-3</c:v>
                </c:pt>
                <c:pt idx="562">
                  <c:v>6.5162037037037037E-3</c:v>
                </c:pt>
                <c:pt idx="563">
                  <c:v>6.5277777777777782E-3</c:v>
                </c:pt>
                <c:pt idx="564">
                  <c:v>6.5393518518518517E-3</c:v>
                </c:pt>
                <c:pt idx="565">
                  <c:v>6.5509259259259262E-3</c:v>
                </c:pt>
                <c:pt idx="566">
                  <c:v>6.5624999999999998E-3</c:v>
                </c:pt>
                <c:pt idx="567">
                  <c:v>6.5740740740740733E-3</c:v>
                </c:pt>
                <c:pt idx="568">
                  <c:v>6.5856481481481469E-3</c:v>
                </c:pt>
                <c:pt idx="569">
                  <c:v>6.5972222222222222E-3</c:v>
                </c:pt>
                <c:pt idx="570">
                  <c:v>6.6087962962962966E-3</c:v>
                </c:pt>
                <c:pt idx="571">
                  <c:v>6.6203703703703702E-3</c:v>
                </c:pt>
                <c:pt idx="572">
                  <c:v>6.6319444444444446E-3</c:v>
                </c:pt>
                <c:pt idx="573">
                  <c:v>6.6435185185185182E-3</c:v>
                </c:pt>
                <c:pt idx="574">
                  <c:v>6.6550925925925935E-3</c:v>
                </c:pt>
                <c:pt idx="575">
                  <c:v>6.6666666666666671E-3</c:v>
                </c:pt>
                <c:pt idx="576">
                  <c:v>6.6782407407407415E-3</c:v>
                </c:pt>
                <c:pt idx="577">
                  <c:v>6.6898148148148142E-3</c:v>
                </c:pt>
                <c:pt idx="578">
                  <c:v>6.7013888888888887E-3</c:v>
                </c:pt>
                <c:pt idx="579">
                  <c:v>6.7129629629629622E-3</c:v>
                </c:pt>
                <c:pt idx="580">
                  <c:v>6.7245370370370367E-3</c:v>
                </c:pt>
                <c:pt idx="581">
                  <c:v>6.7361111111111103E-3</c:v>
                </c:pt>
                <c:pt idx="582">
                  <c:v>6.7476851851851856E-3</c:v>
                </c:pt>
                <c:pt idx="583">
                  <c:v>6.7592592592592591E-3</c:v>
                </c:pt>
                <c:pt idx="584">
                  <c:v>6.7708333333333336E-3</c:v>
                </c:pt>
                <c:pt idx="585">
                  <c:v>6.782407407407408E-3</c:v>
                </c:pt>
                <c:pt idx="586">
                  <c:v>6.7939814814814816E-3</c:v>
                </c:pt>
                <c:pt idx="587">
                  <c:v>6.8055555555555569E-3</c:v>
                </c:pt>
                <c:pt idx="588">
                  <c:v>6.8171296296296287E-3</c:v>
                </c:pt>
                <c:pt idx="589">
                  <c:v>6.828703703703704E-3</c:v>
                </c:pt>
                <c:pt idx="590">
                  <c:v>6.8402777777777776E-3</c:v>
                </c:pt>
                <c:pt idx="591">
                  <c:v>6.851851851851852E-3</c:v>
                </c:pt>
                <c:pt idx="592">
                  <c:v>6.8634259259259256E-3</c:v>
                </c:pt>
                <c:pt idx="593">
                  <c:v>6.875E-3</c:v>
                </c:pt>
                <c:pt idx="594">
                  <c:v>6.8865740740740736E-3</c:v>
                </c:pt>
                <c:pt idx="595">
                  <c:v>6.8981481481481489E-3</c:v>
                </c:pt>
                <c:pt idx="596">
                  <c:v>6.9097222222222225E-3</c:v>
                </c:pt>
                <c:pt idx="597">
                  <c:v>6.9212962962962969E-3</c:v>
                </c:pt>
                <c:pt idx="598">
                  <c:v>6.9328703703703696E-3</c:v>
                </c:pt>
                <c:pt idx="599">
                  <c:v>6.9444444444444441E-3</c:v>
                </c:pt>
                <c:pt idx="600">
                  <c:v>6.9560185185185185E-3</c:v>
                </c:pt>
                <c:pt idx="601">
                  <c:v>6.9675925925925921E-3</c:v>
                </c:pt>
                <c:pt idx="602">
                  <c:v>6.9791666666666674E-3</c:v>
                </c:pt>
                <c:pt idx="603">
                  <c:v>6.9907407407407409E-3</c:v>
                </c:pt>
                <c:pt idx="604">
                  <c:v>7.0023148148148154E-3</c:v>
                </c:pt>
                <c:pt idx="605">
                  <c:v>7.013888888888889E-3</c:v>
                </c:pt>
                <c:pt idx="606">
                  <c:v>7.0254629629629634E-3</c:v>
                </c:pt>
                <c:pt idx="607">
                  <c:v>7.037037037037037E-3</c:v>
                </c:pt>
                <c:pt idx="608">
                  <c:v>7.0486111111111105E-3</c:v>
                </c:pt>
                <c:pt idx="609">
                  <c:v>7.0601851851851841E-3</c:v>
                </c:pt>
                <c:pt idx="610">
                  <c:v>7.0717592592592594E-3</c:v>
                </c:pt>
                <c:pt idx="611">
                  <c:v>7.083333333333333E-3</c:v>
                </c:pt>
                <c:pt idx="612">
                  <c:v>7.0949074074074074E-3</c:v>
                </c:pt>
                <c:pt idx="613">
                  <c:v>7.106481481481481E-3</c:v>
                </c:pt>
                <c:pt idx="614">
                  <c:v>7.1180555555555554E-3</c:v>
                </c:pt>
                <c:pt idx="615">
                  <c:v>7.1296296296296307E-3</c:v>
                </c:pt>
                <c:pt idx="616">
                  <c:v>7.1412037037037043E-3</c:v>
                </c:pt>
                <c:pt idx="617">
                  <c:v>7.1527777777777787E-3</c:v>
                </c:pt>
                <c:pt idx="618">
                  <c:v>7.1643518518518514E-3</c:v>
                </c:pt>
                <c:pt idx="619">
                  <c:v>7.1759259259259259E-3</c:v>
                </c:pt>
                <c:pt idx="620">
                  <c:v>7.1874999999999994E-3</c:v>
                </c:pt>
                <c:pt idx="621">
                  <c:v>7.1990740740740739E-3</c:v>
                </c:pt>
                <c:pt idx="622">
                  <c:v>7.2106481481481475E-3</c:v>
                </c:pt>
                <c:pt idx="623">
                  <c:v>7.2222222222222228E-3</c:v>
                </c:pt>
                <c:pt idx="624">
                  <c:v>7.2337962962962963E-3</c:v>
                </c:pt>
                <c:pt idx="625">
                  <c:v>7.2453703703703708E-3</c:v>
                </c:pt>
                <c:pt idx="626">
                  <c:v>7.2569444444444443E-3</c:v>
                </c:pt>
                <c:pt idx="627">
                  <c:v>7.2685185185185188E-3</c:v>
                </c:pt>
                <c:pt idx="628">
                  <c:v>7.2800925925925915E-3</c:v>
                </c:pt>
                <c:pt idx="629">
                  <c:v>7.2916666666666659E-3</c:v>
                </c:pt>
                <c:pt idx="630">
                  <c:v>7.3032407407407412E-3</c:v>
                </c:pt>
                <c:pt idx="631">
                  <c:v>7.3148148148148148E-3</c:v>
                </c:pt>
                <c:pt idx="632">
                  <c:v>7.3263888888888892E-3</c:v>
                </c:pt>
                <c:pt idx="633">
                  <c:v>7.3379629629629628E-3</c:v>
                </c:pt>
                <c:pt idx="634">
                  <c:v>7.3495370370370372E-3</c:v>
                </c:pt>
                <c:pt idx="635">
                  <c:v>7.3611111111111108E-3</c:v>
                </c:pt>
                <c:pt idx="636">
                  <c:v>7.3726851851851861E-3</c:v>
                </c:pt>
                <c:pt idx="637">
                  <c:v>7.3842592592592597E-3</c:v>
                </c:pt>
                <c:pt idx="638">
                  <c:v>7.3958333333333341E-3</c:v>
                </c:pt>
                <c:pt idx="639">
                  <c:v>7.4074074074074068E-3</c:v>
                </c:pt>
                <c:pt idx="640">
                  <c:v>7.4189814814814813E-3</c:v>
                </c:pt>
                <c:pt idx="641">
                  <c:v>7.4305555555555548E-3</c:v>
                </c:pt>
                <c:pt idx="642">
                  <c:v>7.4421296296296293E-3</c:v>
                </c:pt>
                <c:pt idx="643">
                  <c:v>7.4537037037037028E-3</c:v>
                </c:pt>
                <c:pt idx="644">
                  <c:v>7.4652777777777781E-3</c:v>
                </c:pt>
                <c:pt idx="645">
                  <c:v>7.4768518518518526E-3</c:v>
                </c:pt>
                <c:pt idx="646">
                  <c:v>7.4884259259259262E-3</c:v>
                </c:pt>
                <c:pt idx="647">
                  <c:v>7.5000000000000006E-3</c:v>
                </c:pt>
                <c:pt idx="648">
                  <c:v>7.5115740740740742E-3</c:v>
                </c:pt>
                <c:pt idx="649">
                  <c:v>7.5231481481481477E-3</c:v>
                </c:pt>
                <c:pt idx="650">
                  <c:v>7.5347222222222213E-3</c:v>
                </c:pt>
                <c:pt idx="651">
                  <c:v>7.5462962962962966E-3</c:v>
                </c:pt>
                <c:pt idx="652">
                  <c:v>7.5578703703703702E-3</c:v>
                </c:pt>
                <c:pt idx="653">
                  <c:v>7.5694444444444446E-3</c:v>
                </c:pt>
                <c:pt idx="654">
                  <c:v>7.5810185185185182E-3</c:v>
                </c:pt>
                <c:pt idx="655">
                  <c:v>7.5925925925925926E-3</c:v>
                </c:pt>
                <c:pt idx="656">
                  <c:v>7.6041666666666662E-3</c:v>
                </c:pt>
                <c:pt idx="657">
                  <c:v>7.6157407407407415E-3</c:v>
                </c:pt>
                <c:pt idx="658">
                  <c:v>7.6273148148148151E-3</c:v>
                </c:pt>
                <c:pt idx="659">
                  <c:v>7.6388888888888886E-3</c:v>
                </c:pt>
                <c:pt idx="660">
                  <c:v>7.6504629629629631E-3</c:v>
                </c:pt>
                <c:pt idx="661">
                  <c:v>7.6620370370370366E-3</c:v>
                </c:pt>
                <c:pt idx="662">
                  <c:v>7.6736111111111111E-3</c:v>
                </c:pt>
                <c:pt idx="663">
                  <c:v>7.6851851851851847E-3</c:v>
                </c:pt>
                <c:pt idx="664">
                  <c:v>7.69675925925926E-3</c:v>
                </c:pt>
                <c:pt idx="665">
                  <c:v>7.7083333333333335E-3</c:v>
                </c:pt>
                <c:pt idx="666">
                  <c:v>7.719907407407408E-3</c:v>
                </c:pt>
              </c:numCache>
            </c:numRef>
          </c:cat>
          <c:val>
            <c:numRef>
              <c:f>Sheet1!$G$1:$G$667</c:f>
              <c:numCache>
                <c:formatCode>General</c:formatCode>
                <c:ptCount val="667"/>
                <c:pt idx="0">
                  <c:v>41</c:v>
                </c:pt>
                <c:pt idx="1">
                  <c:v>41</c:v>
                </c:pt>
                <c:pt idx="2">
                  <c:v>42</c:v>
                </c:pt>
                <c:pt idx="3">
                  <c:v>42</c:v>
                </c:pt>
                <c:pt idx="4">
                  <c:v>41</c:v>
                </c:pt>
                <c:pt idx="5">
                  <c:v>42</c:v>
                </c:pt>
                <c:pt idx="6">
                  <c:v>41</c:v>
                </c:pt>
                <c:pt idx="7">
                  <c:v>41</c:v>
                </c:pt>
                <c:pt idx="8">
                  <c:v>41</c:v>
                </c:pt>
                <c:pt idx="9">
                  <c:v>41</c:v>
                </c:pt>
                <c:pt idx="10">
                  <c:v>40</c:v>
                </c:pt>
                <c:pt idx="11">
                  <c:v>40</c:v>
                </c:pt>
                <c:pt idx="12">
                  <c:v>39</c:v>
                </c:pt>
                <c:pt idx="13">
                  <c:v>39</c:v>
                </c:pt>
                <c:pt idx="14">
                  <c:v>40</c:v>
                </c:pt>
                <c:pt idx="15">
                  <c:v>40</c:v>
                </c:pt>
                <c:pt idx="16">
                  <c:v>40</c:v>
                </c:pt>
                <c:pt idx="17">
                  <c:v>42</c:v>
                </c:pt>
                <c:pt idx="18">
                  <c:v>42</c:v>
                </c:pt>
                <c:pt idx="19">
                  <c:v>41</c:v>
                </c:pt>
                <c:pt idx="20">
                  <c:v>41</c:v>
                </c:pt>
                <c:pt idx="21">
                  <c:v>40</c:v>
                </c:pt>
                <c:pt idx="22">
                  <c:v>41</c:v>
                </c:pt>
                <c:pt idx="23">
                  <c:v>41</c:v>
                </c:pt>
                <c:pt idx="24">
                  <c:v>41</c:v>
                </c:pt>
                <c:pt idx="25">
                  <c:v>42</c:v>
                </c:pt>
                <c:pt idx="26">
                  <c:v>41</c:v>
                </c:pt>
                <c:pt idx="27">
                  <c:v>41</c:v>
                </c:pt>
                <c:pt idx="28">
                  <c:v>41</c:v>
                </c:pt>
                <c:pt idx="29">
                  <c:v>41</c:v>
                </c:pt>
                <c:pt idx="30">
                  <c:v>41</c:v>
                </c:pt>
                <c:pt idx="31">
                  <c:v>40</c:v>
                </c:pt>
                <c:pt idx="32">
                  <c:v>40</c:v>
                </c:pt>
                <c:pt idx="33">
                  <c:v>40</c:v>
                </c:pt>
                <c:pt idx="34">
                  <c:v>40</c:v>
                </c:pt>
                <c:pt idx="35">
                  <c:v>41</c:v>
                </c:pt>
                <c:pt idx="36">
                  <c:v>41</c:v>
                </c:pt>
                <c:pt idx="37">
                  <c:v>46</c:v>
                </c:pt>
                <c:pt idx="38">
                  <c:v>44</c:v>
                </c:pt>
                <c:pt idx="39">
                  <c:v>42</c:v>
                </c:pt>
                <c:pt idx="40">
                  <c:v>42</c:v>
                </c:pt>
                <c:pt idx="41">
                  <c:v>42</c:v>
                </c:pt>
                <c:pt idx="42">
                  <c:v>42</c:v>
                </c:pt>
                <c:pt idx="43">
                  <c:v>42</c:v>
                </c:pt>
                <c:pt idx="44">
                  <c:v>42</c:v>
                </c:pt>
                <c:pt idx="45">
                  <c:v>41</c:v>
                </c:pt>
                <c:pt idx="46">
                  <c:v>41</c:v>
                </c:pt>
                <c:pt idx="47">
                  <c:v>41</c:v>
                </c:pt>
                <c:pt idx="48">
                  <c:v>41</c:v>
                </c:pt>
                <c:pt idx="49">
                  <c:v>41</c:v>
                </c:pt>
                <c:pt idx="50">
                  <c:v>41</c:v>
                </c:pt>
                <c:pt idx="51">
                  <c:v>41</c:v>
                </c:pt>
                <c:pt idx="52">
                  <c:v>42</c:v>
                </c:pt>
                <c:pt idx="53">
                  <c:v>41</c:v>
                </c:pt>
                <c:pt idx="54">
                  <c:v>41</c:v>
                </c:pt>
                <c:pt idx="55">
                  <c:v>41</c:v>
                </c:pt>
                <c:pt idx="56">
                  <c:v>41</c:v>
                </c:pt>
                <c:pt idx="57">
                  <c:v>41</c:v>
                </c:pt>
                <c:pt idx="58">
                  <c:v>41</c:v>
                </c:pt>
                <c:pt idx="59">
                  <c:v>41</c:v>
                </c:pt>
                <c:pt idx="60">
                  <c:v>40</c:v>
                </c:pt>
                <c:pt idx="61">
                  <c:v>40</c:v>
                </c:pt>
                <c:pt idx="62">
                  <c:v>40</c:v>
                </c:pt>
                <c:pt idx="63">
                  <c:v>40</c:v>
                </c:pt>
                <c:pt idx="64">
                  <c:v>41</c:v>
                </c:pt>
                <c:pt idx="65">
                  <c:v>40</c:v>
                </c:pt>
                <c:pt idx="66">
                  <c:v>39</c:v>
                </c:pt>
                <c:pt idx="67">
                  <c:v>37</c:v>
                </c:pt>
                <c:pt idx="68">
                  <c:v>37</c:v>
                </c:pt>
                <c:pt idx="69">
                  <c:v>36</c:v>
                </c:pt>
                <c:pt idx="70">
                  <c:v>36</c:v>
                </c:pt>
                <c:pt idx="71">
                  <c:v>36</c:v>
                </c:pt>
                <c:pt idx="72">
                  <c:v>36</c:v>
                </c:pt>
                <c:pt idx="73">
                  <c:v>36</c:v>
                </c:pt>
                <c:pt idx="74">
                  <c:v>36</c:v>
                </c:pt>
                <c:pt idx="75">
                  <c:v>36</c:v>
                </c:pt>
                <c:pt idx="76">
                  <c:v>36</c:v>
                </c:pt>
                <c:pt idx="77">
                  <c:v>36</c:v>
                </c:pt>
                <c:pt idx="78">
                  <c:v>36</c:v>
                </c:pt>
                <c:pt idx="79">
                  <c:v>36</c:v>
                </c:pt>
                <c:pt idx="80">
                  <c:v>36</c:v>
                </c:pt>
                <c:pt idx="81">
                  <c:v>36</c:v>
                </c:pt>
                <c:pt idx="82">
                  <c:v>36</c:v>
                </c:pt>
                <c:pt idx="83">
                  <c:v>36</c:v>
                </c:pt>
                <c:pt idx="84">
                  <c:v>36</c:v>
                </c:pt>
                <c:pt idx="85">
                  <c:v>36</c:v>
                </c:pt>
                <c:pt idx="86">
                  <c:v>35</c:v>
                </c:pt>
                <c:pt idx="87">
                  <c:v>35</c:v>
                </c:pt>
                <c:pt idx="88">
                  <c:v>35</c:v>
                </c:pt>
                <c:pt idx="89">
                  <c:v>35</c:v>
                </c:pt>
                <c:pt idx="90">
                  <c:v>35</c:v>
                </c:pt>
                <c:pt idx="91">
                  <c:v>36</c:v>
                </c:pt>
                <c:pt idx="92">
                  <c:v>37</c:v>
                </c:pt>
                <c:pt idx="93">
                  <c:v>37</c:v>
                </c:pt>
                <c:pt idx="94">
                  <c:v>37</c:v>
                </c:pt>
                <c:pt idx="95">
                  <c:v>36</c:v>
                </c:pt>
                <c:pt idx="96">
                  <c:v>37</c:v>
                </c:pt>
                <c:pt idx="97">
                  <c:v>37</c:v>
                </c:pt>
                <c:pt idx="98">
                  <c:v>38</c:v>
                </c:pt>
                <c:pt idx="99">
                  <c:v>38</c:v>
                </c:pt>
                <c:pt idx="100">
                  <c:v>39</c:v>
                </c:pt>
                <c:pt idx="101">
                  <c:v>39</c:v>
                </c:pt>
                <c:pt idx="102">
                  <c:v>40</c:v>
                </c:pt>
                <c:pt idx="103">
                  <c:v>39</c:v>
                </c:pt>
                <c:pt idx="104">
                  <c:v>40</c:v>
                </c:pt>
                <c:pt idx="105">
                  <c:v>41</c:v>
                </c:pt>
                <c:pt idx="106">
                  <c:v>41</c:v>
                </c:pt>
                <c:pt idx="107">
                  <c:v>41</c:v>
                </c:pt>
                <c:pt idx="108">
                  <c:v>41</c:v>
                </c:pt>
                <c:pt idx="109">
                  <c:v>41</c:v>
                </c:pt>
                <c:pt idx="110">
                  <c:v>41</c:v>
                </c:pt>
                <c:pt idx="111">
                  <c:v>42</c:v>
                </c:pt>
                <c:pt idx="112">
                  <c:v>42</c:v>
                </c:pt>
                <c:pt idx="113">
                  <c:v>41</c:v>
                </c:pt>
                <c:pt idx="114">
                  <c:v>41</c:v>
                </c:pt>
                <c:pt idx="115">
                  <c:v>40</c:v>
                </c:pt>
                <c:pt idx="116">
                  <c:v>40</c:v>
                </c:pt>
                <c:pt idx="117">
                  <c:v>40</c:v>
                </c:pt>
                <c:pt idx="118">
                  <c:v>40</c:v>
                </c:pt>
                <c:pt idx="119">
                  <c:v>41</c:v>
                </c:pt>
                <c:pt idx="120">
                  <c:v>42</c:v>
                </c:pt>
                <c:pt idx="121">
                  <c:v>43</c:v>
                </c:pt>
                <c:pt idx="122">
                  <c:v>42</c:v>
                </c:pt>
                <c:pt idx="123">
                  <c:v>41</c:v>
                </c:pt>
                <c:pt idx="124">
                  <c:v>41</c:v>
                </c:pt>
                <c:pt idx="125">
                  <c:v>40</c:v>
                </c:pt>
                <c:pt idx="126">
                  <c:v>40</c:v>
                </c:pt>
                <c:pt idx="127">
                  <c:v>40</c:v>
                </c:pt>
                <c:pt idx="128">
                  <c:v>40</c:v>
                </c:pt>
                <c:pt idx="129">
                  <c:v>40</c:v>
                </c:pt>
                <c:pt idx="130">
                  <c:v>40</c:v>
                </c:pt>
                <c:pt idx="131">
                  <c:v>40</c:v>
                </c:pt>
                <c:pt idx="132">
                  <c:v>40</c:v>
                </c:pt>
                <c:pt idx="133">
                  <c:v>40</c:v>
                </c:pt>
                <c:pt idx="134">
                  <c:v>40</c:v>
                </c:pt>
                <c:pt idx="135">
                  <c:v>40</c:v>
                </c:pt>
                <c:pt idx="136">
                  <c:v>40</c:v>
                </c:pt>
                <c:pt idx="137">
                  <c:v>41</c:v>
                </c:pt>
                <c:pt idx="138">
                  <c:v>41</c:v>
                </c:pt>
                <c:pt idx="139">
                  <c:v>41</c:v>
                </c:pt>
                <c:pt idx="140">
                  <c:v>40</c:v>
                </c:pt>
                <c:pt idx="141">
                  <c:v>40</c:v>
                </c:pt>
                <c:pt idx="142">
                  <c:v>40</c:v>
                </c:pt>
                <c:pt idx="143">
                  <c:v>40</c:v>
                </c:pt>
                <c:pt idx="144">
                  <c:v>40</c:v>
                </c:pt>
                <c:pt idx="145">
                  <c:v>40</c:v>
                </c:pt>
                <c:pt idx="146">
                  <c:v>40</c:v>
                </c:pt>
                <c:pt idx="147">
                  <c:v>40</c:v>
                </c:pt>
                <c:pt idx="148">
                  <c:v>40</c:v>
                </c:pt>
                <c:pt idx="149">
                  <c:v>40</c:v>
                </c:pt>
                <c:pt idx="150">
                  <c:v>40</c:v>
                </c:pt>
                <c:pt idx="151">
                  <c:v>40</c:v>
                </c:pt>
                <c:pt idx="152">
                  <c:v>40</c:v>
                </c:pt>
                <c:pt idx="153">
                  <c:v>40</c:v>
                </c:pt>
                <c:pt idx="154">
                  <c:v>40</c:v>
                </c:pt>
                <c:pt idx="155">
                  <c:v>40</c:v>
                </c:pt>
                <c:pt idx="156">
                  <c:v>40</c:v>
                </c:pt>
                <c:pt idx="157">
                  <c:v>41</c:v>
                </c:pt>
                <c:pt idx="158">
                  <c:v>40</c:v>
                </c:pt>
                <c:pt idx="159">
                  <c:v>40</c:v>
                </c:pt>
                <c:pt idx="160">
                  <c:v>40</c:v>
                </c:pt>
                <c:pt idx="161">
                  <c:v>40</c:v>
                </c:pt>
                <c:pt idx="162">
                  <c:v>40</c:v>
                </c:pt>
                <c:pt idx="163">
                  <c:v>40</c:v>
                </c:pt>
                <c:pt idx="164">
                  <c:v>40</c:v>
                </c:pt>
                <c:pt idx="165">
                  <c:v>40</c:v>
                </c:pt>
                <c:pt idx="166">
                  <c:v>40</c:v>
                </c:pt>
                <c:pt idx="167">
                  <c:v>39</c:v>
                </c:pt>
                <c:pt idx="168">
                  <c:v>40</c:v>
                </c:pt>
                <c:pt idx="169">
                  <c:v>41</c:v>
                </c:pt>
                <c:pt idx="170">
                  <c:v>41</c:v>
                </c:pt>
                <c:pt idx="171">
                  <c:v>42</c:v>
                </c:pt>
                <c:pt idx="172">
                  <c:v>43</c:v>
                </c:pt>
                <c:pt idx="173">
                  <c:v>43</c:v>
                </c:pt>
                <c:pt idx="174">
                  <c:v>43</c:v>
                </c:pt>
                <c:pt idx="175">
                  <c:v>42</c:v>
                </c:pt>
                <c:pt idx="176">
                  <c:v>40</c:v>
                </c:pt>
                <c:pt idx="177">
                  <c:v>40</c:v>
                </c:pt>
                <c:pt idx="178">
                  <c:v>40</c:v>
                </c:pt>
                <c:pt idx="179">
                  <c:v>40</c:v>
                </c:pt>
                <c:pt idx="180">
                  <c:v>40</c:v>
                </c:pt>
                <c:pt idx="181">
                  <c:v>40</c:v>
                </c:pt>
                <c:pt idx="182">
                  <c:v>41</c:v>
                </c:pt>
                <c:pt idx="183">
                  <c:v>41</c:v>
                </c:pt>
                <c:pt idx="184">
                  <c:v>43</c:v>
                </c:pt>
                <c:pt idx="185">
                  <c:v>44</c:v>
                </c:pt>
                <c:pt idx="186">
                  <c:v>45</c:v>
                </c:pt>
                <c:pt idx="187">
                  <c:v>46</c:v>
                </c:pt>
                <c:pt idx="188">
                  <c:v>46</c:v>
                </c:pt>
                <c:pt idx="189">
                  <c:v>46</c:v>
                </c:pt>
                <c:pt idx="190">
                  <c:v>46</c:v>
                </c:pt>
                <c:pt idx="191">
                  <c:v>47</c:v>
                </c:pt>
                <c:pt idx="192">
                  <c:v>46</c:v>
                </c:pt>
                <c:pt idx="193">
                  <c:v>46</c:v>
                </c:pt>
                <c:pt idx="194">
                  <c:v>47</c:v>
                </c:pt>
                <c:pt idx="195">
                  <c:v>46</c:v>
                </c:pt>
                <c:pt idx="196">
                  <c:v>45</c:v>
                </c:pt>
                <c:pt idx="197">
                  <c:v>45</c:v>
                </c:pt>
                <c:pt idx="198">
                  <c:v>45</c:v>
                </c:pt>
                <c:pt idx="199">
                  <c:v>45</c:v>
                </c:pt>
                <c:pt idx="200">
                  <c:v>44</c:v>
                </c:pt>
                <c:pt idx="201">
                  <c:v>43</c:v>
                </c:pt>
                <c:pt idx="202">
                  <c:v>43</c:v>
                </c:pt>
                <c:pt idx="203">
                  <c:v>43</c:v>
                </c:pt>
                <c:pt idx="204">
                  <c:v>43</c:v>
                </c:pt>
                <c:pt idx="205">
                  <c:v>43</c:v>
                </c:pt>
                <c:pt idx="206">
                  <c:v>43</c:v>
                </c:pt>
                <c:pt idx="207">
                  <c:v>44</c:v>
                </c:pt>
                <c:pt idx="208">
                  <c:v>44</c:v>
                </c:pt>
                <c:pt idx="209">
                  <c:v>45</c:v>
                </c:pt>
                <c:pt idx="210">
                  <c:v>45</c:v>
                </c:pt>
                <c:pt idx="211">
                  <c:v>45</c:v>
                </c:pt>
                <c:pt idx="212">
                  <c:v>46</c:v>
                </c:pt>
                <c:pt idx="213">
                  <c:v>46</c:v>
                </c:pt>
                <c:pt idx="214">
                  <c:v>45</c:v>
                </c:pt>
                <c:pt idx="215">
                  <c:v>44</c:v>
                </c:pt>
                <c:pt idx="216">
                  <c:v>42</c:v>
                </c:pt>
                <c:pt idx="217">
                  <c:v>39</c:v>
                </c:pt>
                <c:pt idx="218">
                  <c:v>40</c:v>
                </c:pt>
                <c:pt idx="219">
                  <c:v>41</c:v>
                </c:pt>
                <c:pt idx="220">
                  <c:v>41</c:v>
                </c:pt>
                <c:pt idx="221">
                  <c:v>40</c:v>
                </c:pt>
                <c:pt idx="222">
                  <c:v>40</c:v>
                </c:pt>
                <c:pt idx="223">
                  <c:v>40</c:v>
                </c:pt>
                <c:pt idx="224">
                  <c:v>40</c:v>
                </c:pt>
                <c:pt idx="225">
                  <c:v>39</c:v>
                </c:pt>
                <c:pt idx="226">
                  <c:v>40</c:v>
                </c:pt>
                <c:pt idx="227">
                  <c:v>41</c:v>
                </c:pt>
                <c:pt idx="228">
                  <c:v>41</c:v>
                </c:pt>
                <c:pt idx="229">
                  <c:v>42</c:v>
                </c:pt>
                <c:pt idx="230">
                  <c:v>42</c:v>
                </c:pt>
                <c:pt idx="231">
                  <c:v>42</c:v>
                </c:pt>
                <c:pt idx="232">
                  <c:v>43</c:v>
                </c:pt>
                <c:pt idx="233">
                  <c:v>43</c:v>
                </c:pt>
                <c:pt idx="234">
                  <c:v>44</c:v>
                </c:pt>
                <c:pt idx="235">
                  <c:v>45</c:v>
                </c:pt>
                <c:pt idx="236">
                  <c:v>45</c:v>
                </c:pt>
                <c:pt idx="237">
                  <c:v>45</c:v>
                </c:pt>
                <c:pt idx="238">
                  <c:v>45</c:v>
                </c:pt>
                <c:pt idx="239">
                  <c:v>45</c:v>
                </c:pt>
                <c:pt idx="240">
                  <c:v>44</c:v>
                </c:pt>
                <c:pt idx="241">
                  <c:v>43</c:v>
                </c:pt>
                <c:pt idx="242">
                  <c:v>42</c:v>
                </c:pt>
                <c:pt idx="243">
                  <c:v>41</c:v>
                </c:pt>
                <c:pt idx="244">
                  <c:v>40</c:v>
                </c:pt>
                <c:pt idx="245">
                  <c:v>40</c:v>
                </c:pt>
                <c:pt idx="246">
                  <c:v>40</c:v>
                </c:pt>
                <c:pt idx="247">
                  <c:v>41</c:v>
                </c:pt>
                <c:pt idx="248">
                  <c:v>41</c:v>
                </c:pt>
                <c:pt idx="249">
                  <c:v>42</c:v>
                </c:pt>
                <c:pt idx="250">
                  <c:v>42</c:v>
                </c:pt>
                <c:pt idx="251">
                  <c:v>41</c:v>
                </c:pt>
                <c:pt idx="252">
                  <c:v>41</c:v>
                </c:pt>
                <c:pt idx="253">
                  <c:v>42</c:v>
                </c:pt>
                <c:pt idx="254">
                  <c:v>41</c:v>
                </c:pt>
                <c:pt idx="255">
                  <c:v>40</c:v>
                </c:pt>
                <c:pt idx="256">
                  <c:v>40</c:v>
                </c:pt>
                <c:pt idx="257">
                  <c:v>40</c:v>
                </c:pt>
                <c:pt idx="258">
                  <c:v>40</c:v>
                </c:pt>
                <c:pt idx="259">
                  <c:v>40</c:v>
                </c:pt>
                <c:pt idx="260">
                  <c:v>40</c:v>
                </c:pt>
                <c:pt idx="261">
                  <c:v>42</c:v>
                </c:pt>
                <c:pt idx="262">
                  <c:v>43</c:v>
                </c:pt>
                <c:pt idx="263">
                  <c:v>44</c:v>
                </c:pt>
                <c:pt idx="264">
                  <c:v>45</c:v>
                </c:pt>
                <c:pt idx="265">
                  <c:v>46</c:v>
                </c:pt>
                <c:pt idx="266">
                  <c:v>46</c:v>
                </c:pt>
                <c:pt idx="267">
                  <c:v>45</c:v>
                </c:pt>
                <c:pt idx="268">
                  <c:v>45</c:v>
                </c:pt>
                <c:pt idx="269">
                  <c:v>45</c:v>
                </c:pt>
                <c:pt idx="270">
                  <c:v>44</c:v>
                </c:pt>
                <c:pt idx="271">
                  <c:v>43</c:v>
                </c:pt>
                <c:pt idx="272">
                  <c:v>42</c:v>
                </c:pt>
                <c:pt idx="273">
                  <c:v>42</c:v>
                </c:pt>
                <c:pt idx="274">
                  <c:v>41</c:v>
                </c:pt>
                <c:pt idx="275">
                  <c:v>41</c:v>
                </c:pt>
                <c:pt idx="276">
                  <c:v>41</c:v>
                </c:pt>
                <c:pt idx="277">
                  <c:v>41</c:v>
                </c:pt>
                <c:pt idx="278">
                  <c:v>41</c:v>
                </c:pt>
                <c:pt idx="279">
                  <c:v>41</c:v>
                </c:pt>
                <c:pt idx="280">
                  <c:v>41</c:v>
                </c:pt>
                <c:pt idx="281">
                  <c:v>42</c:v>
                </c:pt>
                <c:pt idx="282">
                  <c:v>42</c:v>
                </c:pt>
                <c:pt idx="283">
                  <c:v>43</c:v>
                </c:pt>
                <c:pt idx="284">
                  <c:v>44</c:v>
                </c:pt>
                <c:pt idx="285">
                  <c:v>46</c:v>
                </c:pt>
                <c:pt idx="286">
                  <c:v>46</c:v>
                </c:pt>
                <c:pt idx="287">
                  <c:v>47</c:v>
                </c:pt>
                <c:pt idx="288">
                  <c:v>47</c:v>
                </c:pt>
                <c:pt idx="289">
                  <c:v>47</c:v>
                </c:pt>
                <c:pt idx="290">
                  <c:v>45</c:v>
                </c:pt>
                <c:pt idx="291">
                  <c:v>44</c:v>
                </c:pt>
                <c:pt idx="292">
                  <c:v>42</c:v>
                </c:pt>
                <c:pt idx="293">
                  <c:v>42</c:v>
                </c:pt>
                <c:pt idx="294">
                  <c:v>42</c:v>
                </c:pt>
                <c:pt idx="295">
                  <c:v>42</c:v>
                </c:pt>
                <c:pt idx="296">
                  <c:v>42</c:v>
                </c:pt>
                <c:pt idx="297">
                  <c:v>42</c:v>
                </c:pt>
                <c:pt idx="298">
                  <c:v>42</c:v>
                </c:pt>
                <c:pt idx="299">
                  <c:v>42</c:v>
                </c:pt>
                <c:pt idx="300">
                  <c:v>42</c:v>
                </c:pt>
                <c:pt idx="301">
                  <c:v>42</c:v>
                </c:pt>
                <c:pt idx="302">
                  <c:v>42</c:v>
                </c:pt>
                <c:pt idx="303">
                  <c:v>42</c:v>
                </c:pt>
                <c:pt idx="304">
                  <c:v>42</c:v>
                </c:pt>
                <c:pt idx="305">
                  <c:v>42</c:v>
                </c:pt>
                <c:pt idx="306">
                  <c:v>42</c:v>
                </c:pt>
                <c:pt idx="307">
                  <c:v>42</c:v>
                </c:pt>
                <c:pt idx="308">
                  <c:v>42</c:v>
                </c:pt>
                <c:pt idx="309">
                  <c:v>42</c:v>
                </c:pt>
                <c:pt idx="310">
                  <c:v>41</c:v>
                </c:pt>
                <c:pt idx="311">
                  <c:v>41</c:v>
                </c:pt>
                <c:pt idx="312">
                  <c:v>41</c:v>
                </c:pt>
                <c:pt idx="313">
                  <c:v>42</c:v>
                </c:pt>
                <c:pt idx="314">
                  <c:v>42</c:v>
                </c:pt>
                <c:pt idx="315">
                  <c:v>42</c:v>
                </c:pt>
                <c:pt idx="316">
                  <c:v>42</c:v>
                </c:pt>
                <c:pt idx="317">
                  <c:v>42</c:v>
                </c:pt>
                <c:pt idx="318">
                  <c:v>42</c:v>
                </c:pt>
                <c:pt idx="319">
                  <c:v>42</c:v>
                </c:pt>
                <c:pt idx="320">
                  <c:v>42</c:v>
                </c:pt>
                <c:pt idx="321">
                  <c:v>42</c:v>
                </c:pt>
                <c:pt idx="322">
                  <c:v>42</c:v>
                </c:pt>
                <c:pt idx="323">
                  <c:v>42</c:v>
                </c:pt>
                <c:pt idx="324">
                  <c:v>42</c:v>
                </c:pt>
                <c:pt idx="325">
                  <c:v>42</c:v>
                </c:pt>
                <c:pt idx="326">
                  <c:v>42</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43</c:v>
                </c:pt>
                <c:pt idx="341">
                  <c:v>43</c:v>
                </c:pt>
                <c:pt idx="342">
                  <c:v>43</c:v>
                </c:pt>
                <c:pt idx="343">
                  <c:v>44</c:v>
                </c:pt>
                <c:pt idx="344">
                  <c:v>44</c:v>
                </c:pt>
                <c:pt idx="345">
                  <c:v>44</c:v>
                </c:pt>
                <c:pt idx="346">
                  <c:v>44</c:v>
                </c:pt>
                <c:pt idx="347">
                  <c:v>44</c:v>
                </c:pt>
                <c:pt idx="348">
                  <c:v>44</c:v>
                </c:pt>
                <c:pt idx="349">
                  <c:v>44</c:v>
                </c:pt>
                <c:pt idx="350">
                  <c:v>45</c:v>
                </c:pt>
                <c:pt idx="351">
                  <c:v>44</c:v>
                </c:pt>
                <c:pt idx="352">
                  <c:v>44</c:v>
                </c:pt>
                <c:pt idx="353">
                  <c:v>44</c:v>
                </c:pt>
                <c:pt idx="354">
                  <c:v>44</c:v>
                </c:pt>
                <c:pt idx="355">
                  <c:v>43</c:v>
                </c:pt>
                <c:pt idx="356">
                  <c:v>43</c:v>
                </c:pt>
                <c:pt idx="357">
                  <c:v>44</c:v>
                </c:pt>
                <c:pt idx="358">
                  <c:v>44</c:v>
                </c:pt>
                <c:pt idx="359">
                  <c:v>44</c:v>
                </c:pt>
                <c:pt idx="360">
                  <c:v>44</c:v>
                </c:pt>
                <c:pt idx="361">
                  <c:v>44</c:v>
                </c:pt>
                <c:pt idx="362">
                  <c:v>44</c:v>
                </c:pt>
                <c:pt idx="363">
                  <c:v>44</c:v>
                </c:pt>
                <c:pt idx="364">
                  <c:v>44</c:v>
                </c:pt>
                <c:pt idx="365">
                  <c:v>44</c:v>
                </c:pt>
                <c:pt idx="366">
                  <c:v>44</c:v>
                </c:pt>
                <c:pt idx="367">
                  <c:v>43</c:v>
                </c:pt>
                <c:pt idx="368">
                  <c:v>43</c:v>
                </c:pt>
                <c:pt idx="369">
                  <c:v>43</c:v>
                </c:pt>
                <c:pt idx="370">
                  <c:v>43</c:v>
                </c:pt>
                <c:pt idx="371">
                  <c:v>43</c:v>
                </c:pt>
                <c:pt idx="372">
                  <c:v>43</c:v>
                </c:pt>
                <c:pt idx="373">
                  <c:v>43</c:v>
                </c:pt>
                <c:pt idx="374">
                  <c:v>43</c:v>
                </c:pt>
                <c:pt idx="375">
                  <c:v>43</c:v>
                </c:pt>
                <c:pt idx="376">
                  <c:v>43</c:v>
                </c:pt>
                <c:pt idx="377">
                  <c:v>43</c:v>
                </c:pt>
                <c:pt idx="378">
                  <c:v>44</c:v>
                </c:pt>
                <c:pt idx="379">
                  <c:v>44</c:v>
                </c:pt>
                <c:pt idx="380">
                  <c:v>44</c:v>
                </c:pt>
                <c:pt idx="381">
                  <c:v>44</c:v>
                </c:pt>
                <c:pt idx="382">
                  <c:v>43</c:v>
                </c:pt>
                <c:pt idx="383">
                  <c:v>43</c:v>
                </c:pt>
                <c:pt idx="384">
                  <c:v>43</c:v>
                </c:pt>
                <c:pt idx="385">
                  <c:v>43</c:v>
                </c:pt>
                <c:pt idx="386">
                  <c:v>44</c:v>
                </c:pt>
                <c:pt idx="387">
                  <c:v>44</c:v>
                </c:pt>
                <c:pt idx="388">
                  <c:v>44</c:v>
                </c:pt>
                <c:pt idx="389">
                  <c:v>44</c:v>
                </c:pt>
                <c:pt idx="390">
                  <c:v>44</c:v>
                </c:pt>
                <c:pt idx="391">
                  <c:v>44</c:v>
                </c:pt>
                <c:pt idx="392">
                  <c:v>44</c:v>
                </c:pt>
                <c:pt idx="393">
                  <c:v>44</c:v>
                </c:pt>
                <c:pt idx="394">
                  <c:v>44</c:v>
                </c:pt>
                <c:pt idx="395">
                  <c:v>45</c:v>
                </c:pt>
                <c:pt idx="396">
                  <c:v>45</c:v>
                </c:pt>
                <c:pt idx="397">
                  <c:v>45</c:v>
                </c:pt>
                <c:pt idx="398">
                  <c:v>45</c:v>
                </c:pt>
                <c:pt idx="399">
                  <c:v>45</c:v>
                </c:pt>
                <c:pt idx="400">
                  <c:v>45</c:v>
                </c:pt>
                <c:pt idx="401">
                  <c:v>45</c:v>
                </c:pt>
                <c:pt idx="402">
                  <c:v>45</c:v>
                </c:pt>
                <c:pt idx="403">
                  <c:v>45</c:v>
                </c:pt>
                <c:pt idx="404">
                  <c:v>45</c:v>
                </c:pt>
                <c:pt idx="405">
                  <c:v>45</c:v>
                </c:pt>
                <c:pt idx="406">
                  <c:v>45</c:v>
                </c:pt>
                <c:pt idx="407">
                  <c:v>45</c:v>
                </c:pt>
                <c:pt idx="408">
                  <c:v>45</c:v>
                </c:pt>
                <c:pt idx="409">
                  <c:v>45</c:v>
                </c:pt>
                <c:pt idx="410">
                  <c:v>45</c:v>
                </c:pt>
                <c:pt idx="411">
                  <c:v>44</c:v>
                </c:pt>
                <c:pt idx="412">
                  <c:v>44</c:v>
                </c:pt>
                <c:pt idx="413">
                  <c:v>44</c:v>
                </c:pt>
                <c:pt idx="414">
                  <c:v>44</c:v>
                </c:pt>
                <c:pt idx="415">
                  <c:v>44</c:v>
                </c:pt>
                <c:pt idx="416">
                  <c:v>44</c:v>
                </c:pt>
                <c:pt idx="417">
                  <c:v>44</c:v>
                </c:pt>
                <c:pt idx="418">
                  <c:v>44</c:v>
                </c:pt>
                <c:pt idx="419">
                  <c:v>44</c:v>
                </c:pt>
                <c:pt idx="420">
                  <c:v>43</c:v>
                </c:pt>
                <c:pt idx="421">
                  <c:v>43</c:v>
                </c:pt>
                <c:pt idx="422">
                  <c:v>43</c:v>
                </c:pt>
                <c:pt idx="423">
                  <c:v>43</c:v>
                </c:pt>
                <c:pt idx="424">
                  <c:v>44</c:v>
                </c:pt>
                <c:pt idx="425">
                  <c:v>44</c:v>
                </c:pt>
                <c:pt idx="426">
                  <c:v>43</c:v>
                </c:pt>
                <c:pt idx="427">
                  <c:v>44</c:v>
                </c:pt>
                <c:pt idx="428">
                  <c:v>44</c:v>
                </c:pt>
                <c:pt idx="429">
                  <c:v>44</c:v>
                </c:pt>
                <c:pt idx="430">
                  <c:v>44</c:v>
                </c:pt>
                <c:pt idx="431">
                  <c:v>44</c:v>
                </c:pt>
                <c:pt idx="432">
                  <c:v>44</c:v>
                </c:pt>
                <c:pt idx="433">
                  <c:v>44</c:v>
                </c:pt>
                <c:pt idx="434">
                  <c:v>44</c:v>
                </c:pt>
                <c:pt idx="435">
                  <c:v>44</c:v>
                </c:pt>
                <c:pt idx="436">
                  <c:v>44</c:v>
                </c:pt>
                <c:pt idx="437">
                  <c:v>44</c:v>
                </c:pt>
                <c:pt idx="438">
                  <c:v>44</c:v>
                </c:pt>
                <c:pt idx="439">
                  <c:v>44</c:v>
                </c:pt>
                <c:pt idx="440">
                  <c:v>44</c:v>
                </c:pt>
                <c:pt idx="441">
                  <c:v>44</c:v>
                </c:pt>
                <c:pt idx="442">
                  <c:v>44</c:v>
                </c:pt>
                <c:pt idx="443">
                  <c:v>44</c:v>
                </c:pt>
                <c:pt idx="444">
                  <c:v>44</c:v>
                </c:pt>
                <c:pt idx="445">
                  <c:v>44</c:v>
                </c:pt>
                <c:pt idx="446">
                  <c:v>44</c:v>
                </c:pt>
                <c:pt idx="447">
                  <c:v>44</c:v>
                </c:pt>
                <c:pt idx="448">
                  <c:v>44</c:v>
                </c:pt>
                <c:pt idx="449">
                  <c:v>44</c:v>
                </c:pt>
                <c:pt idx="450">
                  <c:v>44</c:v>
                </c:pt>
                <c:pt idx="451">
                  <c:v>44</c:v>
                </c:pt>
                <c:pt idx="452">
                  <c:v>44</c:v>
                </c:pt>
                <c:pt idx="453">
                  <c:v>45</c:v>
                </c:pt>
                <c:pt idx="454">
                  <c:v>45</c:v>
                </c:pt>
                <c:pt idx="455">
                  <c:v>45</c:v>
                </c:pt>
                <c:pt idx="456">
                  <c:v>45</c:v>
                </c:pt>
                <c:pt idx="457">
                  <c:v>45</c:v>
                </c:pt>
                <c:pt idx="458">
                  <c:v>45</c:v>
                </c:pt>
                <c:pt idx="459">
                  <c:v>45</c:v>
                </c:pt>
                <c:pt idx="460">
                  <c:v>45</c:v>
                </c:pt>
                <c:pt idx="461">
                  <c:v>45</c:v>
                </c:pt>
                <c:pt idx="462">
                  <c:v>45</c:v>
                </c:pt>
                <c:pt idx="463">
                  <c:v>46</c:v>
                </c:pt>
                <c:pt idx="464">
                  <c:v>46</c:v>
                </c:pt>
                <c:pt idx="465">
                  <c:v>45</c:v>
                </c:pt>
                <c:pt idx="466">
                  <c:v>44</c:v>
                </c:pt>
                <c:pt idx="467">
                  <c:v>45</c:v>
                </c:pt>
                <c:pt idx="468">
                  <c:v>45</c:v>
                </c:pt>
                <c:pt idx="469">
                  <c:v>45</c:v>
                </c:pt>
                <c:pt idx="470">
                  <c:v>45</c:v>
                </c:pt>
                <c:pt idx="471">
                  <c:v>45</c:v>
                </c:pt>
                <c:pt idx="472">
                  <c:v>45</c:v>
                </c:pt>
                <c:pt idx="473">
                  <c:v>45</c:v>
                </c:pt>
                <c:pt idx="474">
                  <c:v>45</c:v>
                </c:pt>
                <c:pt idx="475">
                  <c:v>45</c:v>
                </c:pt>
                <c:pt idx="476">
                  <c:v>45</c:v>
                </c:pt>
                <c:pt idx="477">
                  <c:v>45</c:v>
                </c:pt>
                <c:pt idx="478">
                  <c:v>44</c:v>
                </c:pt>
                <c:pt idx="479">
                  <c:v>44</c:v>
                </c:pt>
                <c:pt idx="480">
                  <c:v>44</c:v>
                </c:pt>
                <c:pt idx="481">
                  <c:v>44</c:v>
                </c:pt>
                <c:pt idx="482">
                  <c:v>44</c:v>
                </c:pt>
                <c:pt idx="483">
                  <c:v>44</c:v>
                </c:pt>
                <c:pt idx="484">
                  <c:v>44</c:v>
                </c:pt>
                <c:pt idx="485">
                  <c:v>44</c:v>
                </c:pt>
                <c:pt idx="486">
                  <c:v>44</c:v>
                </c:pt>
                <c:pt idx="487">
                  <c:v>44</c:v>
                </c:pt>
                <c:pt idx="488">
                  <c:v>44</c:v>
                </c:pt>
                <c:pt idx="489">
                  <c:v>44</c:v>
                </c:pt>
                <c:pt idx="490">
                  <c:v>45</c:v>
                </c:pt>
                <c:pt idx="491">
                  <c:v>45</c:v>
                </c:pt>
                <c:pt idx="492">
                  <c:v>44</c:v>
                </c:pt>
                <c:pt idx="493">
                  <c:v>44</c:v>
                </c:pt>
                <c:pt idx="494">
                  <c:v>44</c:v>
                </c:pt>
                <c:pt idx="495">
                  <c:v>44</c:v>
                </c:pt>
                <c:pt idx="496">
                  <c:v>44</c:v>
                </c:pt>
                <c:pt idx="497">
                  <c:v>44</c:v>
                </c:pt>
                <c:pt idx="498">
                  <c:v>44</c:v>
                </c:pt>
                <c:pt idx="499">
                  <c:v>44</c:v>
                </c:pt>
                <c:pt idx="500">
                  <c:v>44</c:v>
                </c:pt>
                <c:pt idx="501">
                  <c:v>45</c:v>
                </c:pt>
                <c:pt idx="502">
                  <c:v>45</c:v>
                </c:pt>
                <c:pt idx="503">
                  <c:v>45</c:v>
                </c:pt>
                <c:pt idx="504">
                  <c:v>45</c:v>
                </c:pt>
                <c:pt idx="505">
                  <c:v>45</c:v>
                </c:pt>
                <c:pt idx="506">
                  <c:v>45</c:v>
                </c:pt>
                <c:pt idx="507">
                  <c:v>46</c:v>
                </c:pt>
                <c:pt idx="508">
                  <c:v>46</c:v>
                </c:pt>
                <c:pt idx="509">
                  <c:v>46</c:v>
                </c:pt>
                <c:pt idx="510">
                  <c:v>46</c:v>
                </c:pt>
                <c:pt idx="511">
                  <c:v>45</c:v>
                </c:pt>
                <c:pt idx="512">
                  <c:v>45</c:v>
                </c:pt>
                <c:pt idx="513">
                  <c:v>47</c:v>
                </c:pt>
                <c:pt idx="514">
                  <c:v>46</c:v>
                </c:pt>
                <c:pt idx="515">
                  <c:v>49</c:v>
                </c:pt>
                <c:pt idx="516">
                  <c:v>50</c:v>
                </c:pt>
                <c:pt idx="517">
                  <c:v>50</c:v>
                </c:pt>
                <c:pt idx="518">
                  <c:v>50</c:v>
                </c:pt>
                <c:pt idx="519">
                  <c:v>51</c:v>
                </c:pt>
                <c:pt idx="520">
                  <c:v>51</c:v>
                </c:pt>
                <c:pt idx="521">
                  <c:v>51</c:v>
                </c:pt>
                <c:pt idx="522">
                  <c:v>51</c:v>
                </c:pt>
                <c:pt idx="523">
                  <c:v>51</c:v>
                </c:pt>
                <c:pt idx="524">
                  <c:v>51</c:v>
                </c:pt>
                <c:pt idx="525">
                  <c:v>51</c:v>
                </c:pt>
                <c:pt idx="526">
                  <c:v>50</c:v>
                </c:pt>
                <c:pt idx="527">
                  <c:v>50</c:v>
                </c:pt>
                <c:pt idx="528">
                  <c:v>51</c:v>
                </c:pt>
                <c:pt idx="529">
                  <c:v>51</c:v>
                </c:pt>
                <c:pt idx="530">
                  <c:v>51</c:v>
                </c:pt>
                <c:pt idx="531">
                  <c:v>51</c:v>
                </c:pt>
                <c:pt idx="532">
                  <c:v>51</c:v>
                </c:pt>
                <c:pt idx="533">
                  <c:v>51</c:v>
                </c:pt>
                <c:pt idx="534">
                  <c:v>50</c:v>
                </c:pt>
                <c:pt idx="535">
                  <c:v>50</c:v>
                </c:pt>
                <c:pt idx="536">
                  <c:v>50</c:v>
                </c:pt>
                <c:pt idx="537">
                  <c:v>50</c:v>
                </c:pt>
                <c:pt idx="538">
                  <c:v>50</c:v>
                </c:pt>
                <c:pt idx="539">
                  <c:v>50</c:v>
                </c:pt>
                <c:pt idx="540">
                  <c:v>50</c:v>
                </c:pt>
                <c:pt idx="541">
                  <c:v>49</c:v>
                </c:pt>
                <c:pt idx="542">
                  <c:v>49</c:v>
                </c:pt>
                <c:pt idx="543">
                  <c:v>49</c:v>
                </c:pt>
                <c:pt idx="544">
                  <c:v>47</c:v>
                </c:pt>
                <c:pt idx="545">
                  <c:v>46</c:v>
                </c:pt>
                <c:pt idx="546">
                  <c:v>45</c:v>
                </c:pt>
                <c:pt idx="547">
                  <c:v>44</c:v>
                </c:pt>
                <c:pt idx="548">
                  <c:v>44</c:v>
                </c:pt>
                <c:pt idx="549">
                  <c:v>44</c:v>
                </c:pt>
                <c:pt idx="550">
                  <c:v>44</c:v>
                </c:pt>
                <c:pt idx="551">
                  <c:v>44</c:v>
                </c:pt>
                <c:pt idx="552">
                  <c:v>44</c:v>
                </c:pt>
                <c:pt idx="553">
                  <c:v>43</c:v>
                </c:pt>
                <c:pt idx="554">
                  <c:v>43</c:v>
                </c:pt>
                <c:pt idx="555">
                  <c:v>43</c:v>
                </c:pt>
                <c:pt idx="556">
                  <c:v>43</c:v>
                </c:pt>
                <c:pt idx="557">
                  <c:v>43</c:v>
                </c:pt>
                <c:pt idx="558">
                  <c:v>42</c:v>
                </c:pt>
                <c:pt idx="559">
                  <c:v>42</c:v>
                </c:pt>
                <c:pt idx="560">
                  <c:v>42</c:v>
                </c:pt>
                <c:pt idx="561">
                  <c:v>42</c:v>
                </c:pt>
                <c:pt idx="562">
                  <c:v>42</c:v>
                </c:pt>
                <c:pt idx="563">
                  <c:v>42</c:v>
                </c:pt>
                <c:pt idx="564">
                  <c:v>41</c:v>
                </c:pt>
                <c:pt idx="565">
                  <c:v>41</c:v>
                </c:pt>
                <c:pt idx="566">
                  <c:v>41</c:v>
                </c:pt>
                <c:pt idx="567">
                  <c:v>41</c:v>
                </c:pt>
                <c:pt idx="568">
                  <c:v>41</c:v>
                </c:pt>
                <c:pt idx="569">
                  <c:v>41</c:v>
                </c:pt>
                <c:pt idx="570">
                  <c:v>42</c:v>
                </c:pt>
                <c:pt idx="571">
                  <c:v>42</c:v>
                </c:pt>
                <c:pt idx="572">
                  <c:v>43</c:v>
                </c:pt>
                <c:pt idx="573">
                  <c:v>43</c:v>
                </c:pt>
                <c:pt idx="574">
                  <c:v>43</c:v>
                </c:pt>
                <c:pt idx="575">
                  <c:v>43</c:v>
                </c:pt>
                <c:pt idx="576">
                  <c:v>42</c:v>
                </c:pt>
                <c:pt idx="577">
                  <c:v>43</c:v>
                </c:pt>
                <c:pt idx="578">
                  <c:v>43</c:v>
                </c:pt>
                <c:pt idx="579">
                  <c:v>43</c:v>
                </c:pt>
                <c:pt idx="580">
                  <c:v>43</c:v>
                </c:pt>
                <c:pt idx="581">
                  <c:v>43</c:v>
                </c:pt>
                <c:pt idx="582">
                  <c:v>43</c:v>
                </c:pt>
                <c:pt idx="583">
                  <c:v>43</c:v>
                </c:pt>
                <c:pt idx="584">
                  <c:v>44</c:v>
                </c:pt>
                <c:pt idx="585">
                  <c:v>45</c:v>
                </c:pt>
                <c:pt idx="586">
                  <c:v>45</c:v>
                </c:pt>
                <c:pt idx="587">
                  <c:v>45</c:v>
                </c:pt>
                <c:pt idx="588">
                  <c:v>46</c:v>
                </c:pt>
                <c:pt idx="589">
                  <c:v>46</c:v>
                </c:pt>
                <c:pt idx="590">
                  <c:v>47</c:v>
                </c:pt>
                <c:pt idx="591">
                  <c:v>47</c:v>
                </c:pt>
                <c:pt idx="592">
                  <c:v>47</c:v>
                </c:pt>
                <c:pt idx="593">
                  <c:v>46</c:v>
                </c:pt>
                <c:pt idx="594">
                  <c:v>46</c:v>
                </c:pt>
                <c:pt idx="595">
                  <c:v>47</c:v>
                </c:pt>
                <c:pt idx="596">
                  <c:v>47</c:v>
                </c:pt>
                <c:pt idx="597">
                  <c:v>46</c:v>
                </c:pt>
                <c:pt idx="598">
                  <c:v>46</c:v>
                </c:pt>
                <c:pt idx="599">
                  <c:v>46</c:v>
                </c:pt>
                <c:pt idx="600">
                  <c:v>45</c:v>
                </c:pt>
                <c:pt idx="601">
                  <c:v>45</c:v>
                </c:pt>
                <c:pt idx="602">
                  <c:v>45</c:v>
                </c:pt>
                <c:pt idx="603">
                  <c:v>46</c:v>
                </c:pt>
                <c:pt idx="604">
                  <c:v>46</c:v>
                </c:pt>
                <c:pt idx="605">
                  <c:v>46</c:v>
                </c:pt>
                <c:pt idx="606">
                  <c:v>46</c:v>
                </c:pt>
                <c:pt idx="607">
                  <c:v>45</c:v>
                </c:pt>
                <c:pt idx="608">
                  <c:v>45</c:v>
                </c:pt>
                <c:pt idx="609">
                  <c:v>45</c:v>
                </c:pt>
                <c:pt idx="610">
                  <c:v>45</c:v>
                </c:pt>
                <c:pt idx="611">
                  <c:v>44</c:v>
                </c:pt>
                <c:pt idx="612">
                  <c:v>44</c:v>
                </c:pt>
                <c:pt idx="613">
                  <c:v>44</c:v>
                </c:pt>
                <c:pt idx="614">
                  <c:v>44</c:v>
                </c:pt>
                <c:pt idx="615">
                  <c:v>44</c:v>
                </c:pt>
                <c:pt idx="616">
                  <c:v>44</c:v>
                </c:pt>
                <c:pt idx="617">
                  <c:v>43</c:v>
                </c:pt>
                <c:pt idx="618">
                  <c:v>43</c:v>
                </c:pt>
                <c:pt idx="619">
                  <c:v>43</c:v>
                </c:pt>
                <c:pt idx="620">
                  <c:v>43</c:v>
                </c:pt>
                <c:pt idx="621">
                  <c:v>43</c:v>
                </c:pt>
                <c:pt idx="622">
                  <c:v>43</c:v>
                </c:pt>
                <c:pt idx="623">
                  <c:v>42</c:v>
                </c:pt>
                <c:pt idx="624">
                  <c:v>42</c:v>
                </c:pt>
                <c:pt idx="625">
                  <c:v>42</c:v>
                </c:pt>
                <c:pt idx="626">
                  <c:v>42</c:v>
                </c:pt>
                <c:pt idx="627">
                  <c:v>42</c:v>
                </c:pt>
                <c:pt idx="628">
                  <c:v>42</c:v>
                </c:pt>
                <c:pt idx="629">
                  <c:v>42</c:v>
                </c:pt>
                <c:pt idx="630">
                  <c:v>42</c:v>
                </c:pt>
                <c:pt idx="631">
                  <c:v>44</c:v>
                </c:pt>
                <c:pt idx="632">
                  <c:v>45</c:v>
                </c:pt>
                <c:pt idx="633">
                  <c:v>46</c:v>
                </c:pt>
                <c:pt idx="634">
                  <c:v>45</c:v>
                </c:pt>
                <c:pt idx="635">
                  <c:v>44</c:v>
                </c:pt>
                <c:pt idx="636">
                  <c:v>43</c:v>
                </c:pt>
                <c:pt idx="637">
                  <c:v>42</c:v>
                </c:pt>
                <c:pt idx="638">
                  <c:v>41</c:v>
                </c:pt>
                <c:pt idx="639">
                  <c:v>40</c:v>
                </c:pt>
                <c:pt idx="640">
                  <c:v>40</c:v>
                </c:pt>
                <c:pt idx="641">
                  <c:v>42</c:v>
                </c:pt>
                <c:pt idx="642">
                  <c:v>41</c:v>
                </c:pt>
                <c:pt idx="643">
                  <c:v>42</c:v>
                </c:pt>
                <c:pt idx="644">
                  <c:v>42</c:v>
                </c:pt>
                <c:pt idx="645">
                  <c:v>43</c:v>
                </c:pt>
                <c:pt idx="646">
                  <c:v>42</c:v>
                </c:pt>
                <c:pt idx="647">
                  <c:v>42</c:v>
                </c:pt>
                <c:pt idx="648">
                  <c:v>42</c:v>
                </c:pt>
                <c:pt idx="649">
                  <c:v>43</c:v>
                </c:pt>
                <c:pt idx="650">
                  <c:v>43</c:v>
                </c:pt>
                <c:pt idx="651">
                  <c:v>43</c:v>
                </c:pt>
                <c:pt idx="652">
                  <c:v>45</c:v>
                </c:pt>
                <c:pt idx="653">
                  <c:v>47</c:v>
                </c:pt>
                <c:pt idx="654">
                  <c:v>48</c:v>
                </c:pt>
                <c:pt idx="655">
                  <c:v>48</c:v>
                </c:pt>
                <c:pt idx="656">
                  <c:v>48</c:v>
                </c:pt>
                <c:pt idx="657">
                  <c:v>48</c:v>
                </c:pt>
                <c:pt idx="658">
                  <c:v>46</c:v>
                </c:pt>
                <c:pt idx="659">
                  <c:v>44</c:v>
                </c:pt>
                <c:pt idx="660">
                  <c:v>43</c:v>
                </c:pt>
                <c:pt idx="661">
                  <c:v>43</c:v>
                </c:pt>
                <c:pt idx="662">
                  <c:v>42</c:v>
                </c:pt>
                <c:pt idx="663">
                  <c:v>42</c:v>
                </c:pt>
                <c:pt idx="664">
                  <c:v>42</c:v>
                </c:pt>
                <c:pt idx="665">
                  <c:v>42</c:v>
                </c:pt>
                <c:pt idx="666">
                  <c:v>42</c:v>
                </c:pt>
              </c:numCache>
            </c:numRef>
          </c:val>
          <c:smooth val="0"/>
        </c:ser>
        <c:dLbls>
          <c:showLegendKey val="0"/>
          <c:showVal val="0"/>
          <c:showCatName val="0"/>
          <c:showSerName val="0"/>
          <c:showPercent val="0"/>
          <c:showBubbleSize val="0"/>
        </c:dLbls>
        <c:marker val="1"/>
        <c:smooth val="0"/>
        <c:axId val="307349376"/>
        <c:axId val="307350912"/>
      </c:lineChart>
      <c:catAx>
        <c:axId val="307349376"/>
        <c:scaling>
          <c:orientation val="minMax"/>
        </c:scaling>
        <c:delete val="0"/>
        <c:axPos val="b"/>
        <c:numFmt formatCode="h:mm:ss" sourceLinked="1"/>
        <c:majorTickMark val="out"/>
        <c:minorTickMark val="none"/>
        <c:tickLblPos val="nextTo"/>
        <c:crossAx val="307350912"/>
        <c:crosses val="autoZero"/>
        <c:auto val="1"/>
        <c:lblAlgn val="ctr"/>
        <c:lblOffset val="100"/>
        <c:noMultiLvlLbl val="0"/>
      </c:catAx>
      <c:valAx>
        <c:axId val="307350912"/>
        <c:scaling>
          <c:orientation val="minMax"/>
        </c:scaling>
        <c:delete val="0"/>
        <c:axPos val="l"/>
        <c:majorGridlines/>
        <c:numFmt formatCode="General" sourceLinked="1"/>
        <c:majorTickMark val="out"/>
        <c:minorTickMark val="none"/>
        <c:tickLblPos val="nextTo"/>
        <c:crossAx val="307349376"/>
        <c:crosses val="autoZero"/>
        <c:crossBetween val="between"/>
      </c:valAx>
    </c:plotArea>
    <c:legend>
      <c:legendPos val="r"/>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GB"/>
              <a:t>Lady's Stones</a:t>
            </a:r>
          </a:p>
        </c:rich>
      </c:tx>
      <c:overlay val="0"/>
    </c:title>
    <c:autoTitleDeleted val="0"/>
    <c:plotArea>
      <c:layout/>
      <c:lineChart>
        <c:grouping val="standard"/>
        <c:varyColors val="0"/>
        <c:ser>
          <c:idx val="0"/>
          <c:order val="0"/>
          <c:tx>
            <c:v>Temperature ( Celsius )</c:v>
          </c:tx>
          <c:marker>
            <c:symbol val="none"/>
          </c:marker>
          <c:cat>
            <c:numRef>
              <c:f>Sheet1!$C$1:$C$667</c:f>
              <c:numCache>
                <c:formatCode>h:mm:ss</c:formatCode>
                <c:ptCount val="667"/>
                <c:pt idx="0">
                  <c:v>2.3148148148148147E-5</c:v>
                </c:pt>
                <c:pt idx="1">
                  <c:v>2.3148148148148147E-5</c:v>
                </c:pt>
                <c:pt idx="2">
                  <c:v>3.4722222222222222E-5</c:v>
                </c:pt>
                <c:pt idx="3">
                  <c:v>4.6296296296296294E-5</c:v>
                </c:pt>
                <c:pt idx="4">
                  <c:v>5.7870370370370366E-5</c:v>
                </c:pt>
                <c:pt idx="5">
                  <c:v>8.1018518518518516E-5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4.5717592592592589E-3</c:v>
                </c:pt>
                <c:pt idx="395">
                  <c:v>4.5833333333333334E-3</c:v>
                </c:pt>
                <c:pt idx="396">
                  <c:v>4.5949074074074078E-3</c:v>
                </c:pt>
                <c:pt idx="397">
                  <c:v>4.6064814814814814E-3</c:v>
                </c:pt>
                <c:pt idx="398">
                  <c:v>4.6180555555555558E-3</c:v>
                </c:pt>
                <c:pt idx="399">
                  <c:v>4.6296296296296302E-3</c:v>
                </c:pt>
                <c:pt idx="400">
                  <c:v>4.6412037037037038E-3</c:v>
                </c:pt>
                <c:pt idx="401">
                  <c:v>4.6527777777777774E-3</c:v>
                </c:pt>
                <c:pt idx="402">
                  <c:v>4.6643518518518518E-3</c:v>
                </c:pt>
                <c:pt idx="403">
                  <c:v>4.6759259259259263E-3</c:v>
                </c:pt>
                <c:pt idx="404">
                  <c:v>4.6874999999999998E-3</c:v>
                </c:pt>
                <c:pt idx="405">
                  <c:v>4.6990740740740743E-3</c:v>
                </c:pt>
                <c:pt idx="406">
                  <c:v>4.7106481481481478E-3</c:v>
                </c:pt>
                <c:pt idx="407">
                  <c:v>4.7222222222222223E-3</c:v>
                </c:pt>
                <c:pt idx="408">
                  <c:v>4.7337962962962958E-3</c:v>
                </c:pt>
                <c:pt idx="409">
                  <c:v>4.7453703703703703E-3</c:v>
                </c:pt>
                <c:pt idx="410">
                  <c:v>4.7569444444444447E-3</c:v>
                </c:pt>
                <c:pt idx="411">
                  <c:v>4.7685185185185183E-3</c:v>
                </c:pt>
                <c:pt idx="412">
                  <c:v>4.7800925925925919E-3</c:v>
                </c:pt>
                <c:pt idx="413">
                  <c:v>4.7916666666666672E-3</c:v>
                </c:pt>
                <c:pt idx="414">
                  <c:v>4.8032407407407407E-3</c:v>
                </c:pt>
                <c:pt idx="415">
                  <c:v>4.8148148148148152E-3</c:v>
                </c:pt>
                <c:pt idx="416">
                  <c:v>4.8263888888888887E-3</c:v>
                </c:pt>
                <c:pt idx="417">
                  <c:v>4.8379629629629632E-3</c:v>
                </c:pt>
                <c:pt idx="418">
                  <c:v>4.8495370370370368E-3</c:v>
                </c:pt>
                <c:pt idx="419">
                  <c:v>4.8611111111111112E-3</c:v>
                </c:pt>
                <c:pt idx="420">
                  <c:v>4.8726851851851856E-3</c:v>
                </c:pt>
                <c:pt idx="421">
                  <c:v>4.8842592592592592E-3</c:v>
                </c:pt>
                <c:pt idx="422">
                  <c:v>4.8958333333333328E-3</c:v>
                </c:pt>
                <c:pt idx="423">
                  <c:v>4.9074074074074072E-3</c:v>
                </c:pt>
                <c:pt idx="424">
                  <c:v>4.9189814814814816E-3</c:v>
                </c:pt>
                <c:pt idx="425">
                  <c:v>4.9305555555555552E-3</c:v>
                </c:pt>
                <c:pt idx="426">
                  <c:v>4.9421296296296288E-3</c:v>
                </c:pt>
                <c:pt idx="427">
                  <c:v>4.9537037037037041E-3</c:v>
                </c:pt>
                <c:pt idx="428">
                  <c:v>4.9652777777777777E-3</c:v>
                </c:pt>
                <c:pt idx="429">
                  <c:v>4.9768518518518521E-3</c:v>
                </c:pt>
                <c:pt idx="430">
                  <c:v>4.9884259259259265E-3</c:v>
                </c:pt>
                <c:pt idx="431">
                  <c:v>5.0000000000000001E-3</c:v>
                </c:pt>
                <c:pt idx="432">
                  <c:v>5.0115740740740737E-3</c:v>
                </c:pt>
                <c:pt idx="433">
                  <c:v>5.0231481481481481E-3</c:v>
                </c:pt>
                <c:pt idx="434">
                  <c:v>5.0347222222222225E-3</c:v>
                </c:pt>
                <c:pt idx="435">
                  <c:v>5.0462962962962961E-3</c:v>
                </c:pt>
                <c:pt idx="436">
                  <c:v>5.0578703703703706E-3</c:v>
                </c:pt>
                <c:pt idx="437">
                  <c:v>5.0694444444444441E-3</c:v>
                </c:pt>
                <c:pt idx="438">
                  <c:v>5.0810185185185186E-3</c:v>
                </c:pt>
                <c:pt idx="439">
                  <c:v>5.0925925925925921E-3</c:v>
                </c:pt>
                <c:pt idx="440">
                  <c:v>5.1041666666666666E-3</c:v>
                </c:pt>
                <c:pt idx="441">
                  <c:v>5.115740740740741E-3</c:v>
                </c:pt>
                <c:pt idx="442">
                  <c:v>5.1273148148148146E-3</c:v>
                </c:pt>
                <c:pt idx="443">
                  <c:v>5.138888888888889E-3</c:v>
                </c:pt>
                <c:pt idx="444">
                  <c:v>5.1504629629629635E-3</c:v>
                </c:pt>
                <c:pt idx="445">
                  <c:v>5.162037037037037E-3</c:v>
                </c:pt>
                <c:pt idx="446">
                  <c:v>5.1736111111111115E-3</c:v>
                </c:pt>
                <c:pt idx="447">
                  <c:v>5.185185185185185E-3</c:v>
                </c:pt>
                <c:pt idx="448">
                  <c:v>5.1967592592592595E-3</c:v>
                </c:pt>
                <c:pt idx="449">
                  <c:v>5.208333333333333E-3</c:v>
                </c:pt>
                <c:pt idx="450">
                  <c:v>5.2199074074074066E-3</c:v>
                </c:pt>
                <c:pt idx="451">
                  <c:v>5.2314814814814819E-3</c:v>
                </c:pt>
                <c:pt idx="452">
                  <c:v>5.2430555555555555E-3</c:v>
                </c:pt>
                <c:pt idx="453">
                  <c:v>5.2546296296296299E-3</c:v>
                </c:pt>
                <c:pt idx="454">
                  <c:v>5.2662037037037035E-3</c:v>
                </c:pt>
                <c:pt idx="455">
                  <c:v>5.2777777777777771E-3</c:v>
                </c:pt>
                <c:pt idx="456">
                  <c:v>5.2893518518518515E-3</c:v>
                </c:pt>
                <c:pt idx="457">
                  <c:v>5.3009259259259251E-3</c:v>
                </c:pt>
                <c:pt idx="458">
                  <c:v>5.3125000000000004E-3</c:v>
                </c:pt>
                <c:pt idx="459">
                  <c:v>5.3240740740740748E-3</c:v>
                </c:pt>
                <c:pt idx="460">
                  <c:v>5.3356481481481484E-3</c:v>
                </c:pt>
                <c:pt idx="461">
                  <c:v>5.347222222222222E-3</c:v>
                </c:pt>
                <c:pt idx="462">
                  <c:v>5.3587962962962964E-3</c:v>
                </c:pt>
                <c:pt idx="463">
                  <c:v>5.37037037037037E-3</c:v>
                </c:pt>
                <c:pt idx="464">
                  <c:v>5.3819444444444453E-3</c:v>
                </c:pt>
                <c:pt idx="465">
                  <c:v>5.3935185185185188E-3</c:v>
                </c:pt>
                <c:pt idx="466">
                  <c:v>5.4050925925925924E-3</c:v>
                </c:pt>
                <c:pt idx="467">
                  <c:v>5.4166666666666669E-3</c:v>
                </c:pt>
                <c:pt idx="468">
                  <c:v>5.4282407407407404E-3</c:v>
                </c:pt>
                <c:pt idx="469">
                  <c:v>5.4398148148148149E-3</c:v>
                </c:pt>
                <c:pt idx="470">
                  <c:v>5.4513888888888884E-3</c:v>
                </c:pt>
                <c:pt idx="471">
                  <c:v>5.4629629629629637E-3</c:v>
                </c:pt>
                <c:pt idx="472">
                  <c:v>5.4745370370370373E-3</c:v>
                </c:pt>
                <c:pt idx="473">
                  <c:v>5.4861111111111117E-3</c:v>
                </c:pt>
                <c:pt idx="474">
                  <c:v>5.4976851851851853E-3</c:v>
                </c:pt>
                <c:pt idx="475">
                  <c:v>5.5092592592592589E-3</c:v>
                </c:pt>
                <c:pt idx="476">
                  <c:v>5.5208333333333333E-3</c:v>
                </c:pt>
                <c:pt idx="477">
                  <c:v>5.5324074074074069E-3</c:v>
                </c:pt>
                <c:pt idx="478">
                  <c:v>5.5439814814814822E-3</c:v>
                </c:pt>
                <c:pt idx="479">
                  <c:v>5.5555555555555558E-3</c:v>
                </c:pt>
                <c:pt idx="480">
                  <c:v>5.5671296296296302E-3</c:v>
                </c:pt>
                <c:pt idx="481">
                  <c:v>5.5787037037037038E-3</c:v>
                </c:pt>
                <c:pt idx="482">
                  <c:v>5.5902777777777782E-3</c:v>
                </c:pt>
                <c:pt idx="483">
                  <c:v>5.6018518518518518E-3</c:v>
                </c:pt>
                <c:pt idx="484">
                  <c:v>5.6134259259259271E-3</c:v>
                </c:pt>
                <c:pt idx="485">
                  <c:v>5.6249999999999989E-3</c:v>
                </c:pt>
                <c:pt idx="486">
                  <c:v>5.6365740740740742E-3</c:v>
                </c:pt>
                <c:pt idx="487">
                  <c:v>5.6481481481481478E-3</c:v>
                </c:pt>
                <c:pt idx="488">
                  <c:v>5.6597222222222222E-3</c:v>
                </c:pt>
                <c:pt idx="489">
                  <c:v>5.6712962962962958E-3</c:v>
                </c:pt>
                <c:pt idx="490">
                  <c:v>5.6828703703703702E-3</c:v>
                </c:pt>
                <c:pt idx="491">
                  <c:v>5.6944444444444438E-3</c:v>
                </c:pt>
                <c:pt idx="492">
                  <c:v>5.7060185185185191E-3</c:v>
                </c:pt>
                <c:pt idx="493">
                  <c:v>5.7175925925925927E-3</c:v>
                </c:pt>
                <c:pt idx="494">
                  <c:v>5.7291666666666671E-3</c:v>
                </c:pt>
                <c:pt idx="495">
                  <c:v>5.7407407407407416E-3</c:v>
                </c:pt>
                <c:pt idx="496">
                  <c:v>5.7523148148148143E-3</c:v>
                </c:pt>
                <c:pt idx="497">
                  <c:v>5.7638888888888887E-3</c:v>
                </c:pt>
                <c:pt idx="498">
                  <c:v>5.7754629629629623E-3</c:v>
                </c:pt>
                <c:pt idx="499">
                  <c:v>5.7870370370370376E-3</c:v>
                </c:pt>
                <c:pt idx="500">
                  <c:v>5.7986111111111112E-3</c:v>
                </c:pt>
                <c:pt idx="501">
                  <c:v>5.8101851851851856E-3</c:v>
                </c:pt>
                <c:pt idx="502">
                  <c:v>5.8217592592592592E-3</c:v>
                </c:pt>
                <c:pt idx="503">
                  <c:v>5.8333333333333336E-3</c:v>
                </c:pt>
                <c:pt idx="504">
                  <c:v>5.8449074074074072E-3</c:v>
                </c:pt>
                <c:pt idx="505">
                  <c:v>5.8564814814814825E-3</c:v>
                </c:pt>
                <c:pt idx="506">
                  <c:v>5.8680555555555543E-3</c:v>
                </c:pt>
                <c:pt idx="507">
                  <c:v>5.8796296296296296E-3</c:v>
                </c:pt>
                <c:pt idx="508">
                  <c:v>5.8912037037037032E-3</c:v>
                </c:pt>
                <c:pt idx="509">
                  <c:v>5.9027777777777776E-3</c:v>
                </c:pt>
                <c:pt idx="510">
                  <c:v>5.9143518518518521E-3</c:v>
                </c:pt>
                <c:pt idx="511">
                  <c:v>5.9259259259259256E-3</c:v>
                </c:pt>
                <c:pt idx="512">
                  <c:v>5.9375000000000009E-3</c:v>
                </c:pt>
                <c:pt idx="513">
                  <c:v>5.9490740740740745E-3</c:v>
                </c:pt>
                <c:pt idx="514">
                  <c:v>5.9606481481481489E-3</c:v>
                </c:pt>
                <c:pt idx="515">
                  <c:v>5.9722222222222225E-3</c:v>
                </c:pt>
                <c:pt idx="516">
                  <c:v>5.9837962962962961E-3</c:v>
                </c:pt>
                <c:pt idx="517">
                  <c:v>5.9953703703703697E-3</c:v>
                </c:pt>
                <c:pt idx="518">
                  <c:v>6.0069444444444441E-3</c:v>
                </c:pt>
                <c:pt idx="519">
                  <c:v>6.0185185185185177E-3</c:v>
                </c:pt>
                <c:pt idx="520">
                  <c:v>6.030092592592593E-3</c:v>
                </c:pt>
                <c:pt idx="521">
                  <c:v>6.0416666666666665E-3</c:v>
                </c:pt>
                <c:pt idx="522">
                  <c:v>6.053240740740741E-3</c:v>
                </c:pt>
                <c:pt idx="523">
                  <c:v>6.0648148148148145E-3</c:v>
                </c:pt>
                <c:pt idx="524">
                  <c:v>6.076388888888889E-3</c:v>
                </c:pt>
                <c:pt idx="525">
                  <c:v>6.0879629629629643E-3</c:v>
                </c:pt>
                <c:pt idx="526">
                  <c:v>6.0995370370370361E-3</c:v>
                </c:pt>
                <c:pt idx="527">
                  <c:v>6.1111111111111114E-3</c:v>
                </c:pt>
                <c:pt idx="528">
                  <c:v>6.122685185185185E-3</c:v>
                </c:pt>
                <c:pt idx="529">
                  <c:v>6.1342592592592594E-3</c:v>
                </c:pt>
                <c:pt idx="530">
                  <c:v>6.145833333333333E-3</c:v>
                </c:pt>
                <c:pt idx="531">
                  <c:v>6.1574074074074074E-3</c:v>
                </c:pt>
                <c:pt idx="532">
                  <c:v>6.168981481481481E-3</c:v>
                </c:pt>
                <c:pt idx="533">
                  <c:v>6.1805555555555563E-3</c:v>
                </c:pt>
                <c:pt idx="534">
                  <c:v>6.1921296296296299E-3</c:v>
                </c:pt>
                <c:pt idx="535">
                  <c:v>6.2037037037037043E-3</c:v>
                </c:pt>
                <c:pt idx="536">
                  <c:v>6.215277777777777E-3</c:v>
                </c:pt>
                <c:pt idx="537">
                  <c:v>6.2268518518518515E-3</c:v>
                </c:pt>
                <c:pt idx="538">
                  <c:v>6.238425925925925E-3</c:v>
                </c:pt>
                <c:pt idx="539">
                  <c:v>6.2499999999999995E-3</c:v>
                </c:pt>
                <c:pt idx="540">
                  <c:v>6.2615740740740748E-3</c:v>
                </c:pt>
                <c:pt idx="541">
                  <c:v>6.2731481481481484E-3</c:v>
                </c:pt>
                <c:pt idx="542">
                  <c:v>6.2847222222222228E-3</c:v>
                </c:pt>
                <c:pt idx="543">
                  <c:v>6.2962962962962964E-3</c:v>
                </c:pt>
                <c:pt idx="544">
                  <c:v>6.3078703703703708E-3</c:v>
                </c:pt>
                <c:pt idx="545">
                  <c:v>6.3194444444444444E-3</c:v>
                </c:pt>
                <c:pt idx="546">
                  <c:v>6.3310185185185197E-3</c:v>
                </c:pt>
                <c:pt idx="547">
                  <c:v>6.3425925925925915E-3</c:v>
                </c:pt>
                <c:pt idx="548">
                  <c:v>6.3541666666666668E-3</c:v>
                </c:pt>
                <c:pt idx="549">
                  <c:v>6.3657407407407404E-3</c:v>
                </c:pt>
                <c:pt idx="550">
                  <c:v>6.3773148148148148E-3</c:v>
                </c:pt>
                <c:pt idx="551">
                  <c:v>6.3888888888888884E-3</c:v>
                </c:pt>
                <c:pt idx="552">
                  <c:v>6.4004629629629628E-3</c:v>
                </c:pt>
                <c:pt idx="553">
                  <c:v>6.4120370370370364E-3</c:v>
                </c:pt>
                <c:pt idx="554">
                  <c:v>6.4236111111111117E-3</c:v>
                </c:pt>
                <c:pt idx="555">
                  <c:v>6.4351851851851861E-3</c:v>
                </c:pt>
                <c:pt idx="556">
                  <c:v>6.4467592592592597E-3</c:v>
                </c:pt>
                <c:pt idx="557">
                  <c:v>6.4583333333333333E-3</c:v>
                </c:pt>
                <c:pt idx="558">
                  <c:v>6.4699074074074069E-3</c:v>
                </c:pt>
                <c:pt idx="559">
                  <c:v>6.4814814814814813E-3</c:v>
                </c:pt>
                <c:pt idx="560">
                  <c:v>6.4930555555555549E-3</c:v>
                </c:pt>
                <c:pt idx="561">
                  <c:v>6.5046296296296302E-3</c:v>
                </c:pt>
                <c:pt idx="562">
                  <c:v>6.5162037037037037E-3</c:v>
                </c:pt>
                <c:pt idx="563">
                  <c:v>6.5277777777777782E-3</c:v>
                </c:pt>
                <c:pt idx="564">
                  <c:v>6.5393518518518517E-3</c:v>
                </c:pt>
                <c:pt idx="565">
                  <c:v>6.5509259259259262E-3</c:v>
                </c:pt>
                <c:pt idx="566">
                  <c:v>6.5624999999999998E-3</c:v>
                </c:pt>
                <c:pt idx="567">
                  <c:v>6.5740740740740733E-3</c:v>
                </c:pt>
                <c:pt idx="568">
                  <c:v>6.5856481481481469E-3</c:v>
                </c:pt>
                <c:pt idx="569">
                  <c:v>6.5972222222222222E-3</c:v>
                </c:pt>
                <c:pt idx="570">
                  <c:v>6.6087962962962966E-3</c:v>
                </c:pt>
                <c:pt idx="571">
                  <c:v>6.6203703703703702E-3</c:v>
                </c:pt>
                <c:pt idx="572">
                  <c:v>6.6319444444444446E-3</c:v>
                </c:pt>
                <c:pt idx="573">
                  <c:v>6.6435185185185182E-3</c:v>
                </c:pt>
                <c:pt idx="574">
                  <c:v>6.6550925925925935E-3</c:v>
                </c:pt>
                <c:pt idx="575">
                  <c:v>6.6666666666666671E-3</c:v>
                </c:pt>
                <c:pt idx="576">
                  <c:v>6.6782407407407415E-3</c:v>
                </c:pt>
                <c:pt idx="577">
                  <c:v>6.6898148148148142E-3</c:v>
                </c:pt>
                <c:pt idx="578">
                  <c:v>6.7013888888888887E-3</c:v>
                </c:pt>
                <c:pt idx="579">
                  <c:v>6.7129629629629622E-3</c:v>
                </c:pt>
                <c:pt idx="580">
                  <c:v>6.7245370370370367E-3</c:v>
                </c:pt>
                <c:pt idx="581">
                  <c:v>6.7361111111111103E-3</c:v>
                </c:pt>
                <c:pt idx="582">
                  <c:v>6.7476851851851856E-3</c:v>
                </c:pt>
                <c:pt idx="583">
                  <c:v>6.7592592592592591E-3</c:v>
                </c:pt>
                <c:pt idx="584">
                  <c:v>6.7708333333333336E-3</c:v>
                </c:pt>
                <c:pt idx="585">
                  <c:v>6.782407407407408E-3</c:v>
                </c:pt>
                <c:pt idx="586">
                  <c:v>6.7939814814814816E-3</c:v>
                </c:pt>
                <c:pt idx="587">
                  <c:v>6.8055555555555569E-3</c:v>
                </c:pt>
                <c:pt idx="588">
                  <c:v>6.8171296296296287E-3</c:v>
                </c:pt>
                <c:pt idx="589">
                  <c:v>6.828703703703704E-3</c:v>
                </c:pt>
                <c:pt idx="590">
                  <c:v>6.8402777777777776E-3</c:v>
                </c:pt>
                <c:pt idx="591">
                  <c:v>6.851851851851852E-3</c:v>
                </c:pt>
                <c:pt idx="592">
                  <c:v>6.8634259259259256E-3</c:v>
                </c:pt>
                <c:pt idx="593">
                  <c:v>6.875E-3</c:v>
                </c:pt>
                <c:pt idx="594">
                  <c:v>6.8865740740740736E-3</c:v>
                </c:pt>
                <c:pt idx="595">
                  <c:v>6.8981481481481489E-3</c:v>
                </c:pt>
                <c:pt idx="596">
                  <c:v>6.9097222222222225E-3</c:v>
                </c:pt>
                <c:pt idx="597">
                  <c:v>6.9212962962962969E-3</c:v>
                </c:pt>
                <c:pt idx="598">
                  <c:v>6.9328703703703696E-3</c:v>
                </c:pt>
                <c:pt idx="599">
                  <c:v>6.9444444444444441E-3</c:v>
                </c:pt>
                <c:pt idx="600">
                  <c:v>6.9560185185185185E-3</c:v>
                </c:pt>
                <c:pt idx="601">
                  <c:v>6.9675925925925921E-3</c:v>
                </c:pt>
                <c:pt idx="602">
                  <c:v>6.9791666666666674E-3</c:v>
                </c:pt>
                <c:pt idx="603">
                  <c:v>6.9907407407407409E-3</c:v>
                </c:pt>
                <c:pt idx="604">
                  <c:v>7.0023148148148154E-3</c:v>
                </c:pt>
                <c:pt idx="605">
                  <c:v>7.013888888888889E-3</c:v>
                </c:pt>
                <c:pt idx="606">
                  <c:v>7.0254629629629634E-3</c:v>
                </c:pt>
                <c:pt idx="607">
                  <c:v>7.037037037037037E-3</c:v>
                </c:pt>
                <c:pt idx="608">
                  <c:v>7.0486111111111105E-3</c:v>
                </c:pt>
                <c:pt idx="609">
                  <c:v>7.0601851851851841E-3</c:v>
                </c:pt>
                <c:pt idx="610">
                  <c:v>7.0717592592592594E-3</c:v>
                </c:pt>
                <c:pt idx="611">
                  <c:v>7.083333333333333E-3</c:v>
                </c:pt>
                <c:pt idx="612">
                  <c:v>7.0949074074074074E-3</c:v>
                </c:pt>
                <c:pt idx="613">
                  <c:v>7.106481481481481E-3</c:v>
                </c:pt>
                <c:pt idx="614">
                  <c:v>7.1180555555555554E-3</c:v>
                </c:pt>
                <c:pt idx="615">
                  <c:v>7.1296296296296307E-3</c:v>
                </c:pt>
                <c:pt idx="616">
                  <c:v>7.1412037037037043E-3</c:v>
                </c:pt>
                <c:pt idx="617">
                  <c:v>7.1527777777777787E-3</c:v>
                </c:pt>
                <c:pt idx="618">
                  <c:v>7.1643518518518514E-3</c:v>
                </c:pt>
                <c:pt idx="619">
                  <c:v>7.1759259259259259E-3</c:v>
                </c:pt>
                <c:pt idx="620">
                  <c:v>7.1874999999999994E-3</c:v>
                </c:pt>
                <c:pt idx="621">
                  <c:v>7.1990740740740739E-3</c:v>
                </c:pt>
                <c:pt idx="622">
                  <c:v>7.2106481481481475E-3</c:v>
                </c:pt>
                <c:pt idx="623">
                  <c:v>7.2222222222222228E-3</c:v>
                </c:pt>
                <c:pt idx="624">
                  <c:v>7.2337962962962963E-3</c:v>
                </c:pt>
                <c:pt idx="625">
                  <c:v>7.2453703703703708E-3</c:v>
                </c:pt>
                <c:pt idx="626">
                  <c:v>7.2569444444444443E-3</c:v>
                </c:pt>
                <c:pt idx="627">
                  <c:v>7.2685185185185188E-3</c:v>
                </c:pt>
                <c:pt idx="628">
                  <c:v>7.2800925925925915E-3</c:v>
                </c:pt>
                <c:pt idx="629">
                  <c:v>7.2916666666666659E-3</c:v>
                </c:pt>
                <c:pt idx="630">
                  <c:v>7.3032407407407412E-3</c:v>
                </c:pt>
                <c:pt idx="631">
                  <c:v>7.3148148148148148E-3</c:v>
                </c:pt>
                <c:pt idx="632">
                  <c:v>7.3263888888888892E-3</c:v>
                </c:pt>
                <c:pt idx="633">
                  <c:v>7.3379629629629628E-3</c:v>
                </c:pt>
                <c:pt idx="634">
                  <c:v>7.3495370370370372E-3</c:v>
                </c:pt>
                <c:pt idx="635">
                  <c:v>7.3611111111111108E-3</c:v>
                </c:pt>
                <c:pt idx="636">
                  <c:v>7.3726851851851861E-3</c:v>
                </c:pt>
                <c:pt idx="637">
                  <c:v>7.3842592592592597E-3</c:v>
                </c:pt>
                <c:pt idx="638">
                  <c:v>7.3958333333333341E-3</c:v>
                </c:pt>
                <c:pt idx="639">
                  <c:v>7.4074074074074068E-3</c:v>
                </c:pt>
                <c:pt idx="640">
                  <c:v>7.4189814814814813E-3</c:v>
                </c:pt>
                <c:pt idx="641">
                  <c:v>7.4305555555555548E-3</c:v>
                </c:pt>
                <c:pt idx="642">
                  <c:v>7.4421296296296293E-3</c:v>
                </c:pt>
                <c:pt idx="643">
                  <c:v>7.4537037037037028E-3</c:v>
                </c:pt>
                <c:pt idx="644">
                  <c:v>7.4652777777777781E-3</c:v>
                </c:pt>
                <c:pt idx="645">
                  <c:v>7.4768518518518526E-3</c:v>
                </c:pt>
                <c:pt idx="646">
                  <c:v>7.4884259259259262E-3</c:v>
                </c:pt>
                <c:pt idx="647">
                  <c:v>7.5000000000000006E-3</c:v>
                </c:pt>
                <c:pt idx="648">
                  <c:v>7.5115740740740742E-3</c:v>
                </c:pt>
                <c:pt idx="649">
                  <c:v>7.5231481481481477E-3</c:v>
                </c:pt>
                <c:pt idx="650">
                  <c:v>7.5347222222222213E-3</c:v>
                </c:pt>
                <c:pt idx="651">
                  <c:v>7.5462962962962966E-3</c:v>
                </c:pt>
                <c:pt idx="652">
                  <c:v>7.5578703703703702E-3</c:v>
                </c:pt>
                <c:pt idx="653">
                  <c:v>7.5694444444444446E-3</c:v>
                </c:pt>
                <c:pt idx="654">
                  <c:v>7.5810185185185182E-3</c:v>
                </c:pt>
                <c:pt idx="655">
                  <c:v>7.5925925925925926E-3</c:v>
                </c:pt>
                <c:pt idx="656">
                  <c:v>7.6041666666666662E-3</c:v>
                </c:pt>
                <c:pt idx="657">
                  <c:v>7.6157407407407415E-3</c:v>
                </c:pt>
                <c:pt idx="658">
                  <c:v>7.6273148148148151E-3</c:v>
                </c:pt>
                <c:pt idx="659">
                  <c:v>7.6388888888888886E-3</c:v>
                </c:pt>
                <c:pt idx="660">
                  <c:v>7.6504629629629631E-3</c:v>
                </c:pt>
                <c:pt idx="661">
                  <c:v>7.6620370370370366E-3</c:v>
                </c:pt>
                <c:pt idx="662">
                  <c:v>7.6736111111111111E-3</c:v>
                </c:pt>
                <c:pt idx="663">
                  <c:v>7.6851851851851847E-3</c:v>
                </c:pt>
                <c:pt idx="664">
                  <c:v>7.69675925925926E-3</c:v>
                </c:pt>
                <c:pt idx="665">
                  <c:v>7.7083333333333335E-3</c:v>
                </c:pt>
                <c:pt idx="666">
                  <c:v>7.719907407407408E-3</c:v>
                </c:pt>
              </c:numCache>
            </c:numRef>
          </c:cat>
          <c:val>
            <c:numRef>
              <c:f>Sheet1!$H$1:$H$667</c:f>
              <c:numCache>
                <c:formatCode>General</c:formatCode>
                <c:ptCount val="667"/>
                <c:pt idx="0">
                  <c:v>20.63</c:v>
                </c:pt>
                <c:pt idx="1">
                  <c:v>20.66</c:v>
                </c:pt>
                <c:pt idx="2">
                  <c:v>20.67</c:v>
                </c:pt>
                <c:pt idx="3">
                  <c:v>20.68</c:v>
                </c:pt>
                <c:pt idx="4">
                  <c:v>20.7</c:v>
                </c:pt>
                <c:pt idx="5">
                  <c:v>20.73</c:v>
                </c:pt>
                <c:pt idx="6">
                  <c:v>20.74</c:v>
                </c:pt>
                <c:pt idx="7">
                  <c:v>20.79</c:v>
                </c:pt>
                <c:pt idx="8">
                  <c:v>20.82</c:v>
                </c:pt>
                <c:pt idx="9">
                  <c:v>20.85</c:v>
                </c:pt>
                <c:pt idx="10">
                  <c:v>20.88</c:v>
                </c:pt>
                <c:pt idx="11">
                  <c:v>20.88</c:v>
                </c:pt>
                <c:pt idx="12">
                  <c:v>20.91</c:v>
                </c:pt>
                <c:pt idx="13">
                  <c:v>20.95</c:v>
                </c:pt>
                <c:pt idx="14">
                  <c:v>20.97</c:v>
                </c:pt>
                <c:pt idx="15">
                  <c:v>20.99</c:v>
                </c:pt>
                <c:pt idx="16">
                  <c:v>20.99</c:v>
                </c:pt>
                <c:pt idx="17">
                  <c:v>21.03</c:v>
                </c:pt>
                <c:pt idx="18">
                  <c:v>21.01</c:v>
                </c:pt>
                <c:pt idx="19">
                  <c:v>21.05</c:v>
                </c:pt>
                <c:pt idx="20">
                  <c:v>21.07</c:v>
                </c:pt>
                <c:pt idx="21">
                  <c:v>21.09</c:v>
                </c:pt>
                <c:pt idx="22">
                  <c:v>21.11</c:v>
                </c:pt>
                <c:pt idx="23">
                  <c:v>21.1</c:v>
                </c:pt>
                <c:pt idx="24">
                  <c:v>21.12</c:v>
                </c:pt>
                <c:pt idx="25">
                  <c:v>21.13</c:v>
                </c:pt>
                <c:pt idx="26">
                  <c:v>21.13</c:v>
                </c:pt>
                <c:pt idx="27">
                  <c:v>21.14</c:v>
                </c:pt>
                <c:pt idx="28">
                  <c:v>21.18</c:v>
                </c:pt>
                <c:pt idx="29">
                  <c:v>21.19</c:v>
                </c:pt>
                <c:pt idx="30">
                  <c:v>21.19</c:v>
                </c:pt>
                <c:pt idx="31">
                  <c:v>21.18</c:v>
                </c:pt>
                <c:pt idx="32">
                  <c:v>21.18</c:v>
                </c:pt>
                <c:pt idx="33">
                  <c:v>21.18</c:v>
                </c:pt>
                <c:pt idx="34">
                  <c:v>21.22</c:v>
                </c:pt>
                <c:pt idx="35">
                  <c:v>21.26</c:v>
                </c:pt>
                <c:pt idx="36">
                  <c:v>21.28</c:v>
                </c:pt>
                <c:pt idx="37">
                  <c:v>21.23</c:v>
                </c:pt>
                <c:pt idx="38">
                  <c:v>21.24</c:v>
                </c:pt>
                <c:pt idx="39">
                  <c:v>21.29</c:v>
                </c:pt>
                <c:pt idx="40">
                  <c:v>21.3</c:v>
                </c:pt>
                <c:pt idx="41">
                  <c:v>21.31</c:v>
                </c:pt>
                <c:pt idx="42">
                  <c:v>21.31</c:v>
                </c:pt>
                <c:pt idx="43">
                  <c:v>21.33</c:v>
                </c:pt>
                <c:pt idx="44">
                  <c:v>21.35</c:v>
                </c:pt>
                <c:pt idx="45">
                  <c:v>21.33</c:v>
                </c:pt>
                <c:pt idx="46">
                  <c:v>21.34</c:v>
                </c:pt>
                <c:pt idx="47">
                  <c:v>21.36</c:v>
                </c:pt>
                <c:pt idx="48">
                  <c:v>21.39</c:v>
                </c:pt>
                <c:pt idx="49">
                  <c:v>21.34</c:v>
                </c:pt>
                <c:pt idx="50">
                  <c:v>21.37</c:v>
                </c:pt>
                <c:pt idx="51">
                  <c:v>21.42</c:v>
                </c:pt>
                <c:pt idx="52">
                  <c:v>21.41</c:v>
                </c:pt>
                <c:pt idx="53">
                  <c:v>21.42</c:v>
                </c:pt>
                <c:pt idx="54">
                  <c:v>21.43</c:v>
                </c:pt>
                <c:pt idx="55">
                  <c:v>21.45</c:v>
                </c:pt>
                <c:pt idx="56">
                  <c:v>21.43</c:v>
                </c:pt>
                <c:pt idx="57">
                  <c:v>21.46</c:v>
                </c:pt>
                <c:pt idx="58">
                  <c:v>21.46</c:v>
                </c:pt>
                <c:pt idx="59">
                  <c:v>21.47</c:v>
                </c:pt>
                <c:pt idx="60">
                  <c:v>21.49</c:v>
                </c:pt>
                <c:pt idx="61">
                  <c:v>21.49</c:v>
                </c:pt>
                <c:pt idx="62">
                  <c:v>21.48</c:v>
                </c:pt>
                <c:pt idx="63">
                  <c:v>21.49</c:v>
                </c:pt>
                <c:pt idx="64">
                  <c:v>21.49</c:v>
                </c:pt>
                <c:pt idx="65">
                  <c:v>21.46</c:v>
                </c:pt>
                <c:pt idx="66">
                  <c:v>21.49</c:v>
                </c:pt>
                <c:pt idx="67">
                  <c:v>21.45</c:v>
                </c:pt>
                <c:pt idx="68">
                  <c:v>21.57</c:v>
                </c:pt>
                <c:pt idx="69">
                  <c:v>21.7</c:v>
                </c:pt>
                <c:pt idx="70">
                  <c:v>21.78</c:v>
                </c:pt>
                <c:pt idx="71">
                  <c:v>21.86</c:v>
                </c:pt>
                <c:pt idx="72">
                  <c:v>21.79</c:v>
                </c:pt>
                <c:pt idx="73">
                  <c:v>21.79</c:v>
                </c:pt>
                <c:pt idx="74">
                  <c:v>21.78</c:v>
                </c:pt>
                <c:pt idx="75">
                  <c:v>21.75</c:v>
                </c:pt>
                <c:pt idx="76">
                  <c:v>21.72</c:v>
                </c:pt>
                <c:pt idx="77">
                  <c:v>21.63</c:v>
                </c:pt>
                <c:pt idx="78">
                  <c:v>21.81</c:v>
                </c:pt>
                <c:pt idx="79">
                  <c:v>22.03</c:v>
                </c:pt>
                <c:pt idx="80">
                  <c:v>22.04</c:v>
                </c:pt>
                <c:pt idx="81">
                  <c:v>22.07</c:v>
                </c:pt>
                <c:pt idx="82">
                  <c:v>22.15</c:v>
                </c:pt>
                <c:pt idx="83">
                  <c:v>22.08</c:v>
                </c:pt>
                <c:pt idx="84">
                  <c:v>22.08</c:v>
                </c:pt>
                <c:pt idx="85">
                  <c:v>22.09</c:v>
                </c:pt>
                <c:pt idx="86">
                  <c:v>22.11</c:v>
                </c:pt>
                <c:pt idx="87">
                  <c:v>22.17</c:v>
                </c:pt>
                <c:pt idx="88">
                  <c:v>22.15</c:v>
                </c:pt>
                <c:pt idx="89">
                  <c:v>22.02</c:v>
                </c:pt>
                <c:pt idx="90">
                  <c:v>21.74</c:v>
                </c:pt>
                <c:pt idx="91">
                  <c:v>21.29</c:v>
                </c:pt>
                <c:pt idx="92">
                  <c:v>20.91</c:v>
                </c:pt>
                <c:pt idx="93">
                  <c:v>20.43</c:v>
                </c:pt>
                <c:pt idx="94">
                  <c:v>19.93</c:v>
                </c:pt>
                <c:pt idx="95">
                  <c:v>19.46</c:v>
                </c:pt>
                <c:pt idx="96">
                  <c:v>19.11</c:v>
                </c:pt>
                <c:pt idx="97">
                  <c:v>18.760000000000002</c:v>
                </c:pt>
                <c:pt idx="98">
                  <c:v>18.41</c:v>
                </c:pt>
                <c:pt idx="99">
                  <c:v>18.11</c:v>
                </c:pt>
                <c:pt idx="100">
                  <c:v>17.86</c:v>
                </c:pt>
                <c:pt idx="101">
                  <c:v>17.739999999999998</c:v>
                </c:pt>
                <c:pt idx="102">
                  <c:v>17.61</c:v>
                </c:pt>
                <c:pt idx="103">
                  <c:v>17.52</c:v>
                </c:pt>
                <c:pt idx="104">
                  <c:v>17.440000000000001</c:v>
                </c:pt>
                <c:pt idx="105">
                  <c:v>17.39</c:v>
                </c:pt>
                <c:pt idx="106">
                  <c:v>17.34</c:v>
                </c:pt>
                <c:pt idx="107">
                  <c:v>17.22</c:v>
                </c:pt>
                <c:pt idx="108">
                  <c:v>17.04</c:v>
                </c:pt>
                <c:pt idx="109">
                  <c:v>16.89</c:v>
                </c:pt>
                <c:pt idx="110">
                  <c:v>16.739999999999998</c:v>
                </c:pt>
                <c:pt idx="111">
                  <c:v>16.57</c:v>
                </c:pt>
                <c:pt idx="112">
                  <c:v>16.41</c:v>
                </c:pt>
                <c:pt idx="113">
                  <c:v>16.38</c:v>
                </c:pt>
                <c:pt idx="114">
                  <c:v>16.32</c:v>
                </c:pt>
                <c:pt idx="115">
                  <c:v>16.23</c:v>
                </c:pt>
                <c:pt idx="116">
                  <c:v>16.16</c:v>
                </c:pt>
                <c:pt idx="117">
                  <c:v>16.02</c:v>
                </c:pt>
                <c:pt idx="118">
                  <c:v>15.89</c:v>
                </c:pt>
                <c:pt idx="119">
                  <c:v>15.77</c:v>
                </c:pt>
                <c:pt idx="120">
                  <c:v>15.66</c:v>
                </c:pt>
                <c:pt idx="121">
                  <c:v>15.55</c:v>
                </c:pt>
                <c:pt idx="122">
                  <c:v>15.58</c:v>
                </c:pt>
                <c:pt idx="123">
                  <c:v>15.53</c:v>
                </c:pt>
                <c:pt idx="124">
                  <c:v>15.59</c:v>
                </c:pt>
                <c:pt idx="125">
                  <c:v>15.51</c:v>
                </c:pt>
                <c:pt idx="126">
                  <c:v>15.67</c:v>
                </c:pt>
                <c:pt idx="127">
                  <c:v>15.75</c:v>
                </c:pt>
                <c:pt idx="128">
                  <c:v>15.77</c:v>
                </c:pt>
                <c:pt idx="129">
                  <c:v>15.72</c:v>
                </c:pt>
                <c:pt idx="130">
                  <c:v>15.65</c:v>
                </c:pt>
                <c:pt idx="131">
                  <c:v>15.52</c:v>
                </c:pt>
                <c:pt idx="132">
                  <c:v>15.41</c:v>
                </c:pt>
                <c:pt idx="133">
                  <c:v>15.33</c:v>
                </c:pt>
                <c:pt idx="134">
                  <c:v>15.28</c:v>
                </c:pt>
                <c:pt idx="135">
                  <c:v>15.25</c:v>
                </c:pt>
                <c:pt idx="136">
                  <c:v>15.18</c:v>
                </c:pt>
                <c:pt idx="137">
                  <c:v>15.13</c:v>
                </c:pt>
                <c:pt idx="138">
                  <c:v>15.2</c:v>
                </c:pt>
                <c:pt idx="139">
                  <c:v>15.27</c:v>
                </c:pt>
                <c:pt idx="140">
                  <c:v>15.38</c:v>
                </c:pt>
                <c:pt idx="141">
                  <c:v>15.45</c:v>
                </c:pt>
                <c:pt idx="142">
                  <c:v>15.48</c:v>
                </c:pt>
                <c:pt idx="143">
                  <c:v>15.55</c:v>
                </c:pt>
                <c:pt idx="144">
                  <c:v>15.56</c:v>
                </c:pt>
                <c:pt idx="145">
                  <c:v>15.5</c:v>
                </c:pt>
                <c:pt idx="146">
                  <c:v>15.48</c:v>
                </c:pt>
                <c:pt idx="147">
                  <c:v>15.48</c:v>
                </c:pt>
                <c:pt idx="148">
                  <c:v>15.48</c:v>
                </c:pt>
                <c:pt idx="149">
                  <c:v>15.47</c:v>
                </c:pt>
                <c:pt idx="150">
                  <c:v>15.5</c:v>
                </c:pt>
                <c:pt idx="151">
                  <c:v>15.49</c:v>
                </c:pt>
                <c:pt idx="152">
                  <c:v>15.51</c:v>
                </c:pt>
                <c:pt idx="153">
                  <c:v>15.53</c:v>
                </c:pt>
                <c:pt idx="154">
                  <c:v>15.58</c:v>
                </c:pt>
                <c:pt idx="155">
                  <c:v>15.61</c:v>
                </c:pt>
                <c:pt idx="156">
                  <c:v>15.58</c:v>
                </c:pt>
                <c:pt idx="157">
                  <c:v>15.61</c:v>
                </c:pt>
                <c:pt idx="158">
                  <c:v>15.67</c:v>
                </c:pt>
                <c:pt idx="159">
                  <c:v>15.7</c:v>
                </c:pt>
                <c:pt idx="160">
                  <c:v>15.7</c:v>
                </c:pt>
                <c:pt idx="161">
                  <c:v>15.71</c:v>
                </c:pt>
                <c:pt idx="162">
                  <c:v>15.72</c:v>
                </c:pt>
                <c:pt idx="163">
                  <c:v>15.74</c:v>
                </c:pt>
                <c:pt idx="164">
                  <c:v>15.79</c:v>
                </c:pt>
                <c:pt idx="165">
                  <c:v>15.84</c:v>
                </c:pt>
                <c:pt idx="166">
                  <c:v>15.86</c:v>
                </c:pt>
                <c:pt idx="167">
                  <c:v>15.87</c:v>
                </c:pt>
                <c:pt idx="168">
                  <c:v>15.89</c:v>
                </c:pt>
                <c:pt idx="169">
                  <c:v>15.87</c:v>
                </c:pt>
                <c:pt idx="170">
                  <c:v>15.89</c:v>
                </c:pt>
                <c:pt idx="171">
                  <c:v>15.88</c:v>
                </c:pt>
                <c:pt idx="172">
                  <c:v>15.88</c:v>
                </c:pt>
                <c:pt idx="173">
                  <c:v>15.87</c:v>
                </c:pt>
                <c:pt idx="174">
                  <c:v>15.87</c:v>
                </c:pt>
                <c:pt idx="175">
                  <c:v>15.92</c:v>
                </c:pt>
                <c:pt idx="176">
                  <c:v>16</c:v>
                </c:pt>
                <c:pt idx="177">
                  <c:v>16.04</c:v>
                </c:pt>
                <c:pt idx="178">
                  <c:v>16.05</c:v>
                </c:pt>
                <c:pt idx="179">
                  <c:v>16.05</c:v>
                </c:pt>
                <c:pt idx="180">
                  <c:v>16.05</c:v>
                </c:pt>
                <c:pt idx="181">
                  <c:v>16.010000000000002</c:v>
                </c:pt>
                <c:pt idx="182">
                  <c:v>15.95</c:v>
                </c:pt>
                <c:pt idx="183">
                  <c:v>15.86</c:v>
                </c:pt>
                <c:pt idx="184">
                  <c:v>15.74</c:v>
                </c:pt>
                <c:pt idx="185">
                  <c:v>15.7</c:v>
                </c:pt>
                <c:pt idx="186">
                  <c:v>15.65</c:v>
                </c:pt>
                <c:pt idx="187">
                  <c:v>15.66</c:v>
                </c:pt>
                <c:pt idx="188">
                  <c:v>15.64</c:v>
                </c:pt>
                <c:pt idx="189">
                  <c:v>15.61</c:v>
                </c:pt>
                <c:pt idx="190">
                  <c:v>15.56</c:v>
                </c:pt>
                <c:pt idx="191">
                  <c:v>15.52</c:v>
                </c:pt>
                <c:pt idx="192">
                  <c:v>15.54</c:v>
                </c:pt>
                <c:pt idx="193">
                  <c:v>15.53</c:v>
                </c:pt>
                <c:pt idx="194">
                  <c:v>15.57</c:v>
                </c:pt>
                <c:pt idx="195">
                  <c:v>15.59</c:v>
                </c:pt>
                <c:pt idx="196">
                  <c:v>15.54</c:v>
                </c:pt>
                <c:pt idx="197">
                  <c:v>15.53</c:v>
                </c:pt>
                <c:pt idx="198">
                  <c:v>15.5</c:v>
                </c:pt>
                <c:pt idx="199">
                  <c:v>15.48</c:v>
                </c:pt>
                <c:pt idx="200">
                  <c:v>15.46</c:v>
                </c:pt>
                <c:pt idx="201">
                  <c:v>15.45</c:v>
                </c:pt>
                <c:pt idx="202">
                  <c:v>15.45</c:v>
                </c:pt>
                <c:pt idx="203">
                  <c:v>15.49</c:v>
                </c:pt>
                <c:pt idx="204">
                  <c:v>15.46</c:v>
                </c:pt>
                <c:pt idx="205">
                  <c:v>15.5</c:v>
                </c:pt>
                <c:pt idx="206">
                  <c:v>15.55</c:v>
                </c:pt>
                <c:pt idx="207">
                  <c:v>15.5</c:v>
                </c:pt>
                <c:pt idx="208">
                  <c:v>15.48</c:v>
                </c:pt>
                <c:pt idx="209">
                  <c:v>15.45</c:v>
                </c:pt>
                <c:pt idx="210">
                  <c:v>15.42</c:v>
                </c:pt>
                <c:pt idx="211">
                  <c:v>15.49</c:v>
                </c:pt>
                <c:pt idx="212">
                  <c:v>15.56</c:v>
                </c:pt>
                <c:pt idx="213">
                  <c:v>15.65</c:v>
                </c:pt>
                <c:pt idx="214">
                  <c:v>15.69</c:v>
                </c:pt>
                <c:pt idx="215">
                  <c:v>15.73</c:v>
                </c:pt>
                <c:pt idx="216">
                  <c:v>15.85</c:v>
                </c:pt>
                <c:pt idx="217">
                  <c:v>15.92</c:v>
                </c:pt>
                <c:pt idx="218">
                  <c:v>15.96</c:v>
                </c:pt>
                <c:pt idx="219">
                  <c:v>16.02</c:v>
                </c:pt>
                <c:pt idx="220">
                  <c:v>16.079999999999998</c:v>
                </c:pt>
                <c:pt idx="221">
                  <c:v>16.100000000000001</c:v>
                </c:pt>
                <c:pt idx="222">
                  <c:v>16.14</c:v>
                </c:pt>
                <c:pt idx="223">
                  <c:v>16.16</c:v>
                </c:pt>
                <c:pt idx="224">
                  <c:v>16.170000000000002</c:v>
                </c:pt>
                <c:pt idx="225">
                  <c:v>16.18</c:v>
                </c:pt>
                <c:pt idx="226">
                  <c:v>16.11</c:v>
                </c:pt>
                <c:pt idx="227">
                  <c:v>16.05</c:v>
                </c:pt>
                <c:pt idx="228">
                  <c:v>15.95</c:v>
                </c:pt>
                <c:pt idx="229">
                  <c:v>15.85</c:v>
                </c:pt>
                <c:pt idx="230">
                  <c:v>15.77</c:v>
                </c:pt>
                <c:pt idx="231">
                  <c:v>15.76</c:v>
                </c:pt>
                <c:pt idx="232">
                  <c:v>15.72</c:v>
                </c:pt>
                <c:pt idx="233">
                  <c:v>15.68</c:v>
                </c:pt>
                <c:pt idx="234">
                  <c:v>15.65</c:v>
                </c:pt>
                <c:pt idx="235">
                  <c:v>15.62</c:v>
                </c:pt>
                <c:pt idx="236">
                  <c:v>15.55</c:v>
                </c:pt>
                <c:pt idx="237">
                  <c:v>15.56</c:v>
                </c:pt>
                <c:pt idx="238">
                  <c:v>15.66</c:v>
                </c:pt>
                <c:pt idx="239">
                  <c:v>15.75</c:v>
                </c:pt>
                <c:pt idx="240">
                  <c:v>15.85</c:v>
                </c:pt>
                <c:pt idx="241">
                  <c:v>15.92</c:v>
                </c:pt>
                <c:pt idx="242">
                  <c:v>15.94</c:v>
                </c:pt>
                <c:pt idx="243">
                  <c:v>15.95</c:v>
                </c:pt>
                <c:pt idx="244">
                  <c:v>15.95</c:v>
                </c:pt>
                <c:pt idx="245">
                  <c:v>15.98</c:v>
                </c:pt>
                <c:pt idx="246">
                  <c:v>15.93</c:v>
                </c:pt>
                <c:pt idx="247">
                  <c:v>15.89</c:v>
                </c:pt>
                <c:pt idx="248">
                  <c:v>15.87</c:v>
                </c:pt>
                <c:pt idx="249">
                  <c:v>15.85</c:v>
                </c:pt>
                <c:pt idx="250">
                  <c:v>15.81</c:v>
                </c:pt>
                <c:pt idx="251">
                  <c:v>15.78</c:v>
                </c:pt>
                <c:pt idx="252">
                  <c:v>15.76</c:v>
                </c:pt>
                <c:pt idx="253">
                  <c:v>15.76</c:v>
                </c:pt>
                <c:pt idx="254">
                  <c:v>15.77</c:v>
                </c:pt>
                <c:pt idx="255">
                  <c:v>15.75</c:v>
                </c:pt>
                <c:pt idx="256">
                  <c:v>15.71</c:v>
                </c:pt>
                <c:pt idx="257">
                  <c:v>15.66</c:v>
                </c:pt>
                <c:pt idx="258">
                  <c:v>15.6</c:v>
                </c:pt>
                <c:pt idx="259">
                  <c:v>15.51</c:v>
                </c:pt>
                <c:pt idx="260">
                  <c:v>15.43</c:v>
                </c:pt>
                <c:pt idx="261">
                  <c:v>15.36</c:v>
                </c:pt>
                <c:pt idx="262">
                  <c:v>15.32</c:v>
                </c:pt>
                <c:pt idx="263">
                  <c:v>15.24</c:v>
                </c:pt>
                <c:pt idx="264">
                  <c:v>15.17</c:v>
                </c:pt>
                <c:pt idx="265">
                  <c:v>15.12</c:v>
                </c:pt>
                <c:pt idx="266">
                  <c:v>15.11</c:v>
                </c:pt>
                <c:pt idx="267">
                  <c:v>15.17</c:v>
                </c:pt>
                <c:pt idx="268">
                  <c:v>15.14</c:v>
                </c:pt>
                <c:pt idx="269">
                  <c:v>15.05</c:v>
                </c:pt>
                <c:pt idx="270">
                  <c:v>14.95</c:v>
                </c:pt>
                <c:pt idx="271">
                  <c:v>14.94</c:v>
                </c:pt>
                <c:pt idx="272">
                  <c:v>14.92</c:v>
                </c:pt>
                <c:pt idx="273">
                  <c:v>14.91</c:v>
                </c:pt>
                <c:pt idx="274">
                  <c:v>14.91</c:v>
                </c:pt>
                <c:pt idx="275">
                  <c:v>14.88</c:v>
                </c:pt>
                <c:pt idx="276">
                  <c:v>14.85</c:v>
                </c:pt>
                <c:pt idx="277">
                  <c:v>14.88</c:v>
                </c:pt>
                <c:pt idx="278">
                  <c:v>14.9</c:v>
                </c:pt>
                <c:pt idx="279">
                  <c:v>14.9</c:v>
                </c:pt>
                <c:pt idx="280">
                  <c:v>14.9</c:v>
                </c:pt>
                <c:pt idx="281">
                  <c:v>14.85</c:v>
                </c:pt>
                <c:pt idx="282">
                  <c:v>14.71</c:v>
                </c:pt>
                <c:pt idx="283">
                  <c:v>14.64</c:v>
                </c:pt>
                <c:pt idx="284">
                  <c:v>14.57</c:v>
                </c:pt>
                <c:pt idx="285">
                  <c:v>14.53</c:v>
                </c:pt>
                <c:pt idx="286">
                  <c:v>14.57</c:v>
                </c:pt>
                <c:pt idx="287">
                  <c:v>14.58</c:v>
                </c:pt>
                <c:pt idx="288">
                  <c:v>14.6</c:v>
                </c:pt>
                <c:pt idx="289">
                  <c:v>14.63</c:v>
                </c:pt>
                <c:pt idx="290">
                  <c:v>14.51</c:v>
                </c:pt>
                <c:pt idx="291">
                  <c:v>14.48</c:v>
                </c:pt>
                <c:pt idx="292">
                  <c:v>14.65</c:v>
                </c:pt>
                <c:pt idx="293">
                  <c:v>14.66</c:v>
                </c:pt>
                <c:pt idx="294">
                  <c:v>14.71</c:v>
                </c:pt>
                <c:pt idx="295">
                  <c:v>14.73</c:v>
                </c:pt>
                <c:pt idx="296">
                  <c:v>14.71</c:v>
                </c:pt>
                <c:pt idx="297">
                  <c:v>14.72</c:v>
                </c:pt>
                <c:pt idx="298">
                  <c:v>14.69</c:v>
                </c:pt>
                <c:pt idx="299">
                  <c:v>14.69</c:v>
                </c:pt>
                <c:pt idx="300">
                  <c:v>14.68</c:v>
                </c:pt>
                <c:pt idx="301">
                  <c:v>14.68</c:v>
                </c:pt>
                <c:pt idx="302">
                  <c:v>14.61</c:v>
                </c:pt>
                <c:pt idx="303">
                  <c:v>14.6</c:v>
                </c:pt>
                <c:pt idx="304">
                  <c:v>14.59</c:v>
                </c:pt>
                <c:pt idx="305">
                  <c:v>14.57</c:v>
                </c:pt>
                <c:pt idx="306">
                  <c:v>14.57</c:v>
                </c:pt>
                <c:pt idx="307">
                  <c:v>14.55</c:v>
                </c:pt>
                <c:pt idx="308">
                  <c:v>14.5</c:v>
                </c:pt>
                <c:pt idx="309">
                  <c:v>14.5</c:v>
                </c:pt>
                <c:pt idx="310">
                  <c:v>14.47</c:v>
                </c:pt>
                <c:pt idx="311">
                  <c:v>14.43</c:v>
                </c:pt>
                <c:pt idx="312">
                  <c:v>14.38</c:v>
                </c:pt>
                <c:pt idx="313">
                  <c:v>14.29</c:v>
                </c:pt>
                <c:pt idx="314">
                  <c:v>14.33</c:v>
                </c:pt>
                <c:pt idx="315">
                  <c:v>14.34</c:v>
                </c:pt>
                <c:pt idx="316">
                  <c:v>14.34</c:v>
                </c:pt>
                <c:pt idx="317">
                  <c:v>14.37</c:v>
                </c:pt>
                <c:pt idx="318">
                  <c:v>14.37</c:v>
                </c:pt>
                <c:pt idx="319">
                  <c:v>14.37</c:v>
                </c:pt>
                <c:pt idx="320">
                  <c:v>14.33</c:v>
                </c:pt>
                <c:pt idx="321">
                  <c:v>14.31</c:v>
                </c:pt>
                <c:pt idx="322">
                  <c:v>14.27</c:v>
                </c:pt>
                <c:pt idx="323">
                  <c:v>14.23</c:v>
                </c:pt>
                <c:pt idx="324">
                  <c:v>14.17</c:v>
                </c:pt>
                <c:pt idx="325">
                  <c:v>14.09</c:v>
                </c:pt>
                <c:pt idx="326">
                  <c:v>13.96</c:v>
                </c:pt>
                <c:pt idx="327">
                  <c:v>13.9</c:v>
                </c:pt>
                <c:pt idx="328">
                  <c:v>13.84</c:v>
                </c:pt>
                <c:pt idx="329">
                  <c:v>13.79</c:v>
                </c:pt>
                <c:pt idx="330">
                  <c:v>13.73</c:v>
                </c:pt>
                <c:pt idx="331">
                  <c:v>13.66</c:v>
                </c:pt>
                <c:pt idx="332">
                  <c:v>13.62</c:v>
                </c:pt>
                <c:pt idx="333">
                  <c:v>13.6</c:v>
                </c:pt>
                <c:pt idx="334">
                  <c:v>13.56</c:v>
                </c:pt>
                <c:pt idx="335">
                  <c:v>13.54</c:v>
                </c:pt>
                <c:pt idx="336">
                  <c:v>13.52</c:v>
                </c:pt>
                <c:pt idx="337">
                  <c:v>13.45</c:v>
                </c:pt>
                <c:pt idx="338">
                  <c:v>13.45</c:v>
                </c:pt>
                <c:pt idx="339">
                  <c:v>13.42</c:v>
                </c:pt>
                <c:pt idx="340">
                  <c:v>13.39</c:v>
                </c:pt>
                <c:pt idx="341">
                  <c:v>13.38</c:v>
                </c:pt>
                <c:pt idx="342">
                  <c:v>13.37</c:v>
                </c:pt>
                <c:pt idx="343">
                  <c:v>13.31</c:v>
                </c:pt>
                <c:pt idx="344">
                  <c:v>13.33</c:v>
                </c:pt>
                <c:pt idx="345">
                  <c:v>13.35</c:v>
                </c:pt>
                <c:pt idx="346">
                  <c:v>13.34</c:v>
                </c:pt>
                <c:pt idx="347">
                  <c:v>13.26</c:v>
                </c:pt>
                <c:pt idx="348">
                  <c:v>13.17</c:v>
                </c:pt>
                <c:pt idx="349">
                  <c:v>13.13</c:v>
                </c:pt>
                <c:pt idx="350">
                  <c:v>13.1</c:v>
                </c:pt>
                <c:pt idx="351">
                  <c:v>13.19</c:v>
                </c:pt>
                <c:pt idx="352">
                  <c:v>13.29</c:v>
                </c:pt>
                <c:pt idx="353">
                  <c:v>13.31</c:v>
                </c:pt>
                <c:pt idx="354">
                  <c:v>13.27</c:v>
                </c:pt>
                <c:pt idx="355">
                  <c:v>13.39</c:v>
                </c:pt>
                <c:pt idx="356">
                  <c:v>13.45</c:v>
                </c:pt>
                <c:pt idx="357">
                  <c:v>13.49</c:v>
                </c:pt>
                <c:pt idx="358">
                  <c:v>13.51</c:v>
                </c:pt>
                <c:pt idx="359">
                  <c:v>13.51</c:v>
                </c:pt>
                <c:pt idx="360">
                  <c:v>13.51</c:v>
                </c:pt>
                <c:pt idx="361">
                  <c:v>13.5</c:v>
                </c:pt>
                <c:pt idx="362">
                  <c:v>13.48</c:v>
                </c:pt>
                <c:pt idx="363">
                  <c:v>13.45</c:v>
                </c:pt>
                <c:pt idx="364">
                  <c:v>13.43</c:v>
                </c:pt>
                <c:pt idx="365">
                  <c:v>13.45</c:v>
                </c:pt>
                <c:pt idx="366">
                  <c:v>13.48</c:v>
                </c:pt>
                <c:pt idx="367">
                  <c:v>13.53</c:v>
                </c:pt>
                <c:pt idx="368">
                  <c:v>13.55</c:v>
                </c:pt>
                <c:pt idx="369">
                  <c:v>13.58</c:v>
                </c:pt>
                <c:pt idx="370">
                  <c:v>13.57</c:v>
                </c:pt>
                <c:pt idx="371">
                  <c:v>13.56</c:v>
                </c:pt>
                <c:pt idx="372">
                  <c:v>13.51</c:v>
                </c:pt>
                <c:pt idx="373">
                  <c:v>13.48</c:v>
                </c:pt>
                <c:pt idx="374">
                  <c:v>13.47</c:v>
                </c:pt>
                <c:pt idx="375">
                  <c:v>13.44</c:v>
                </c:pt>
                <c:pt idx="376">
                  <c:v>13.47</c:v>
                </c:pt>
                <c:pt idx="377">
                  <c:v>13.46</c:v>
                </c:pt>
                <c:pt idx="378">
                  <c:v>13.47</c:v>
                </c:pt>
                <c:pt idx="379">
                  <c:v>13.49</c:v>
                </c:pt>
                <c:pt idx="380">
                  <c:v>13.47</c:v>
                </c:pt>
                <c:pt idx="381">
                  <c:v>13.49</c:v>
                </c:pt>
                <c:pt idx="382">
                  <c:v>13.5</c:v>
                </c:pt>
                <c:pt idx="383">
                  <c:v>13.47</c:v>
                </c:pt>
                <c:pt idx="384">
                  <c:v>13.43</c:v>
                </c:pt>
                <c:pt idx="385">
                  <c:v>13.38</c:v>
                </c:pt>
                <c:pt idx="386">
                  <c:v>13.29</c:v>
                </c:pt>
                <c:pt idx="387">
                  <c:v>13.18</c:v>
                </c:pt>
                <c:pt idx="388">
                  <c:v>13.11</c:v>
                </c:pt>
                <c:pt idx="389">
                  <c:v>13.07</c:v>
                </c:pt>
                <c:pt idx="390">
                  <c:v>13.03</c:v>
                </c:pt>
                <c:pt idx="391">
                  <c:v>12.97</c:v>
                </c:pt>
                <c:pt idx="392">
                  <c:v>12.91</c:v>
                </c:pt>
                <c:pt idx="393">
                  <c:v>12.85</c:v>
                </c:pt>
                <c:pt idx="394">
                  <c:v>12.84</c:v>
                </c:pt>
                <c:pt idx="395">
                  <c:v>12.82</c:v>
                </c:pt>
                <c:pt idx="396">
                  <c:v>12.79</c:v>
                </c:pt>
                <c:pt idx="397">
                  <c:v>12.82</c:v>
                </c:pt>
                <c:pt idx="398">
                  <c:v>12.86</c:v>
                </c:pt>
                <c:pt idx="399">
                  <c:v>12.9</c:v>
                </c:pt>
                <c:pt idx="400">
                  <c:v>12.85</c:v>
                </c:pt>
                <c:pt idx="401">
                  <c:v>12.83</c:v>
                </c:pt>
                <c:pt idx="402">
                  <c:v>12.79</c:v>
                </c:pt>
                <c:pt idx="403">
                  <c:v>12.86</c:v>
                </c:pt>
                <c:pt idx="404">
                  <c:v>12.88</c:v>
                </c:pt>
                <c:pt idx="405">
                  <c:v>12.88</c:v>
                </c:pt>
                <c:pt idx="406">
                  <c:v>12.9</c:v>
                </c:pt>
                <c:pt idx="407">
                  <c:v>12.91</c:v>
                </c:pt>
                <c:pt idx="408">
                  <c:v>12.94</c:v>
                </c:pt>
                <c:pt idx="409">
                  <c:v>12.96</c:v>
                </c:pt>
                <c:pt idx="410">
                  <c:v>12.96</c:v>
                </c:pt>
                <c:pt idx="411">
                  <c:v>13</c:v>
                </c:pt>
                <c:pt idx="412">
                  <c:v>13</c:v>
                </c:pt>
                <c:pt idx="413">
                  <c:v>12.97</c:v>
                </c:pt>
                <c:pt idx="414">
                  <c:v>12.98</c:v>
                </c:pt>
                <c:pt idx="415">
                  <c:v>13.01</c:v>
                </c:pt>
                <c:pt idx="416">
                  <c:v>13</c:v>
                </c:pt>
                <c:pt idx="417">
                  <c:v>12.99</c:v>
                </c:pt>
                <c:pt idx="418">
                  <c:v>12.97</c:v>
                </c:pt>
                <c:pt idx="419">
                  <c:v>12.95</c:v>
                </c:pt>
                <c:pt idx="420">
                  <c:v>12.94</c:v>
                </c:pt>
                <c:pt idx="421">
                  <c:v>12.9</c:v>
                </c:pt>
                <c:pt idx="422">
                  <c:v>12.89</c:v>
                </c:pt>
                <c:pt idx="423">
                  <c:v>12.89</c:v>
                </c:pt>
                <c:pt idx="424">
                  <c:v>12.91</c:v>
                </c:pt>
                <c:pt idx="425">
                  <c:v>12.91</c:v>
                </c:pt>
                <c:pt idx="426">
                  <c:v>12.91</c:v>
                </c:pt>
                <c:pt idx="427">
                  <c:v>12.97</c:v>
                </c:pt>
                <c:pt idx="428">
                  <c:v>12.97</c:v>
                </c:pt>
                <c:pt idx="429">
                  <c:v>12.96</c:v>
                </c:pt>
                <c:pt idx="430">
                  <c:v>12.96</c:v>
                </c:pt>
                <c:pt idx="431">
                  <c:v>12.94</c:v>
                </c:pt>
                <c:pt idx="432">
                  <c:v>12.94</c:v>
                </c:pt>
                <c:pt idx="433">
                  <c:v>12.92</c:v>
                </c:pt>
                <c:pt idx="434">
                  <c:v>12.88</c:v>
                </c:pt>
                <c:pt idx="435">
                  <c:v>12.81</c:v>
                </c:pt>
                <c:pt idx="436">
                  <c:v>12.71</c:v>
                </c:pt>
                <c:pt idx="437">
                  <c:v>12.64</c:v>
                </c:pt>
                <c:pt idx="438">
                  <c:v>12.59</c:v>
                </c:pt>
                <c:pt idx="439">
                  <c:v>12.55</c:v>
                </c:pt>
                <c:pt idx="440">
                  <c:v>12.53</c:v>
                </c:pt>
                <c:pt idx="441">
                  <c:v>12.48</c:v>
                </c:pt>
                <c:pt idx="442">
                  <c:v>12.43</c:v>
                </c:pt>
                <c:pt idx="443">
                  <c:v>12.38</c:v>
                </c:pt>
                <c:pt idx="444">
                  <c:v>12.33</c:v>
                </c:pt>
                <c:pt idx="445">
                  <c:v>12.31</c:v>
                </c:pt>
                <c:pt idx="446">
                  <c:v>12.31</c:v>
                </c:pt>
                <c:pt idx="447">
                  <c:v>12.33</c:v>
                </c:pt>
                <c:pt idx="448">
                  <c:v>12.36</c:v>
                </c:pt>
                <c:pt idx="449">
                  <c:v>12.39</c:v>
                </c:pt>
                <c:pt idx="450">
                  <c:v>12.3</c:v>
                </c:pt>
                <c:pt idx="451">
                  <c:v>12.21</c:v>
                </c:pt>
                <c:pt idx="452">
                  <c:v>12.15</c:v>
                </c:pt>
                <c:pt idx="453">
                  <c:v>12.11</c:v>
                </c:pt>
                <c:pt idx="454">
                  <c:v>12.1</c:v>
                </c:pt>
                <c:pt idx="455">
                  <c:v>12.05</c:v>
                </c:pt>
                <c:pt idx="456">
                  <c:v>12.06</c:v>
                </c:pt>
                <c:pt idx="457">
                  <c:v>12.09</c:v>
                </c:pt>
                <c:pt idx="458">
                  <c:v>12.09</c:v>
                </c:pt>
                <c:pt idx="459">
                  <c:v>12.04</c:v>
                </c:pt>
                <c:pt idx="460">
                  <c:v>11.98</c:v>
                </c:pt>
                <c:pt idx="461">
                  <c:v>11.96</c:v>
                </c:pt>
                <c:pt idx="462">
                  <c:v>11.98</c:v>
                </c:pt>
                <c:pt idx="463">
                  <c:v>12.08</c:v>
                </c:pt>
                <c:pt idx="464">
                  <c:v>12.14</c:v>
                </c:pt>
                <c:pt idx="465">
                  <c:v>12.19</c:v>
                </c:pt>
                <c:pt idx="466">
                  <c:v>12.27</c:v>
                </c:pt>
                <c:pt idx="467">
                  <c:v>12.32</c:v>
                </c:pt>
                <c:pt idx="468">
                  <c:v>12.33</c:v>
                </c:pt>
                <c:pt idx="469">
                  <c:v>12.31</c:v>
                </c:pt>
                <c:pt idx="470">
                  <c:v>12.28</c:v>
                </c:pt>
                <c:pt idx="471">
                  <c:v>12.28</c:v>
                </c:pt>
                <c:pt idx="472">
                  <c:v>12.26</c:v>
                </c:pt>
                <c:pt idx="473">
                  <c:v>12.23</c:v>
                </c:pt>
                <c:pt idx="474">
                  <c:v>12.2</c:v>
                </c:pt>
                <c:pt idx="475">
                  <c:v>12.16</c:v>
                </c:pt>
                <c:pt idx="476">
                  <c:v>12.13</c:v>
                </c:pt>
                <c:pt idx="477">
                  <c:v>12.19</c:v>
                </c:pt>
                <c:pt idx="478">
                  <c:v>12.28</c:v>
                </c:pt>
                <c:pt idx="479">
                  <c:v>12.34</c:v>
                </c:pt>
                <c:pt idx="480">
                  <c:v>12.36</c:v>
                </c:pt>
                <c:pt idx="481">
                  <c:v>12.35</c:v>
                </c:pt>
                <c:pt idx="482">
                  <c:v>12.3</c:v>
                </c:pt>
                <c:pt idx="483">
                  <c:v>12.27</c:v>
                </c:pt>
                <c:pt idx="484">
                  <c:v>12.25</c:v>
                </c:pt>
                <c:pt idx="485">
                  <c:v>12.24</c:v>
                </c:pt>
                <c:pt idx="486">
                  <c:v>12.11</c:v>
                </c:pt>
                <c:pt idx="487">
                  <c:v>12.05</c:v>
                </c:pt>
                <c:pt idx="488">
                  <c:v>11.98</c:v>
                </c:pt>
                <c:pt idx="489">
                  <c:v>11.91</c:v>
                </c:pt>
                <c:pt idx="490">
                  <c:v>11.89</c:v>
                </c:pt>
                <c:pt idx="491">
                  <c:v>12.07</c:v>
                </c:pt>
                <c:pt idx="492">
                  <c:v>12.15</c:v>
                </c:pt>
                <c:pt idx="493">
                  <c:v>12.19</c:v>
                </c:pt>
                <c:pt idx="494">
                  <c:v>12.24</c:v>
                </c:pt>
                <c:pt idx="495">
                  <c:v>12.29</c:v>
                </c:pt>
                <c:pt idx="496">
                  <c:v>12.36</c:v>
                </c:pt>
                <c:pt idx="497">
                  <c:v>12.4</c:v>
                </c:pt>
                <c:pt idx="498">
                  <c:v>12.42</c:v>
                </c:pt>
                <c:pt idx="499">
                  <c:v>12.36</c:v>
                </c:pt>
                <c:pt idx="500">
                  <c:v>12.29</c:v>
                </c:pt>
                <c:pt idx="501">
                  <c:v>12.25</c:v>
                </c:pt>
                <c:pt idx="502">
                  <c:v>12.26</c:v>
                </c:pt>
                <c:pt idx="503">
                  <c:v>12.26</c:v>
                </c:pt>
                <c:pt idx="504">
                  <c:v>12.27</c:v>
                </c:pt>
                <c:pt idx="505">
                  <c:v>12.26</c:v>
                </c:pt>
                <c:pt idx="506">
                  <c:v>12.28</c:v>
                </c:pt>
                <c:pt idx="507">
                  <c:v>12.28</c:v>
                </c:pt>
                <c:pt idx="508">
                  <c:v>12.3</c:v>
                </c:pt>
                <c:pt idx="509">
                  <c:v>12.33</c:v>
                </c:pt>
                <c:pt idx="510">
                  <c:v>12.36</c:v>
                </c:pt>
                <c:pt idx="511">
                  <c:v>12.49</c:v>
                </c:pt>
                <c:pt idx="512">
                  <c:v>12.71</c:v>
                </c:pt>
                <c:pt idx="513">
                  <c:v>12.88</c:v>
                </c:pt>
                <c:pt idx="514">
                  <c:v>13.01</c:v>
                </c:pt>
                <c:pt idx="515">
                  <c:v>13.12</c:v>
                </c:pt>
                <c:pt idx="516">
                  <c:v>13.25</c:v>
                </c:pt>
                <c:pt idx="517">
                  <c:v>13.33</c:v>
                </c:pt>
                <c:pt idx="518">
                  <c:v>13.33</c:v>
                </c:pt>
                <c:pt idx="519">
                  <c:v>13.27</c:v>
                </c:pt>
                <c:pt idx="520">
                  <c:v>13.26</c:v>
                </c:pt>
                <c:pt idx="521">
                  <c:v>13.27</c:v>
                </c:pt>
                <c:pt idx="522">
                  <c:v>13.28</c:v>
                </c:pt>
                <c:pt idx="523">
                  <c:v>13.29</c:v>
                </c:pt>
                <c:pt idx="524">
                  <c:v>13.32</c:v>
                </c:pt>
                <c:pt idx="525">
                  <c:v>13.39</c:v>
                </c:pt>
                <c:pt idx="526">
                  <c:v>13.42</c:v>
                </c:pt>
                <c:pt idx="527">
                  <c:v>13.45</c:v>
                </c:pt>
                <c:pt idx="528">
                  <c:v>13.46</c:v>
                </c:pt>
                <c:pt idx="529">
                  <c:v>13.5</c:v>
                </c:pt>
                <c:pt idx="530">
                  <c:v>13.55</c:v>
                </c:pt>
                <c:pt idx="531">
                  <c:v>13.62</c:v>
                </c:pt>
                <c:pt idx="532">
                  <c:v>13.72</c:v>
                </c:pt>
                <c:pt idx="533">
                  <c:v>13.8</c:v>
                </c:pt>
                <c:pt idx="534">
                  <c:v>13.94</c:v>
                </c:pt>
                <c:pt idx="535">
                  <c:v>14.08</c:v>
                </c:pt>
                <c:pt idx="536">
                  <c:v>14.19</c:v>
                </c:pt>
                <c:pt idx="537">
                  <c:v>14.3</c:v>
                </c:pt>
                <c:pt idx="538">
                  <c:v>14.4</c:v>
                </c:pt>
                <c:pt idx="539">
                  <c:v>14.47</c:v>
                </c:pt>
                <c:pt idx="540">
                  <c:v>14.58</c:v>
                </c:pt>
                <c:pt idx="541">
                  <c:v>14.64</c:v>
                </c:pt>
                <c:pt idx="542">
                  <c:v>14.7</c:v>
                </c:pt>
                <c:pt idx="543">
                  <c:v>14.78</c:v>
                </c:pt>
                <c:pt idx="544">
                  <c:v>14.89</c:v>
                </c:pt>
                <c:pt idx="545">
                  <c:v>15.02</c:v>
                </c:pt>
                <c:pt idx="546">
                  <c:v>15.09</c:v>
                </c:pt>
                <c:pt idx="547">
                  <c:v>15.11</c:v>
                </c:pt>
                <c:pt idx="548">
                  <c:v>15.19</c:v>
                </c:pt>
                <c:pt idx="549">
                  <c:v>15.23</c:v>
                </c:pt>
                <c:pt idx="550">
                  <c:v>15.31</c:v>
                </c:pt>
                <c:pt idx="551">
                  <c:v>15.4</c:v>
                </c:pt>
                <c:pt idx="552">
                  <c:v>15.47</c:v>
                </c:pt>
                <c:pt idx="553">
                  <c:v>15.52</c:v>
                </c:pt>
                <c:pt idx="554">
                  <c:v>15.44</c:v>
                </c:pt>
                <c:pt idx="555">
                  <c:v>15.42</c:v>
                </c:pt>
                <c:pt idx="556">
                  <c:v>15.52</c:v>
                </c:pt>
                <c:pt idx="557">
                  <c:v>15.64</c:v>
                </c:pt>
                <c:pt idx="558">
                  <c:v>15.78</c:v>
                </c:pt>
                <c:pt idx="559">
                  <c:v>15.87</c:v>
                </c:pt>
                <c:pt idx="560">
                  <c:v>15.95</c:v>
                </c:pt>
                <c:pt idx="561">
                  <c:v>15.95</c:v>
                </c:pt>
                <c:pt idx="562">
                  <c:v>15.95</c:v>
                </c:pt>
                <c:pt idx="563">
                  <c:v>15.93</c:v>
                </c:pt>
                <c:pt idx="564">
                  <c:v>15.96</c:v>
                </c:pt>
                <c:pt idx="565">
                  <c:v>15.98</c:v>
                </c:pt>
                <c:pt idx="566">
                  <c:v>15.99</c:v>
                </c:pt>
                <c:pt idx="567">
                  <c:v>16.010000000000002</c:v>
                </c:pt>
                <c:pt idx="568">
                  <c:v>16.010000000000002</c:v>
                </c:pt>
                <c:pt idx="569">
                  <c:v>16.02</c:v>
                </c:pt>
                <c:pt idx="570">
                  <c:v>16.02</c:v>
                </c:pt>
                <c:pt idx="571">
                  <c:v>16.02</c:v>
                </c:pt>
                <c:pt idx="572">
                  <c:v>16.03</c:v>
                </c:pt>
                <c:pt idx="573">
                  <c:v>16</c:v>
                </c:pt>
                <c:pt idx="574">
                  <c:v>15.99</c:v>
                </c:pt>
                <c:pt idx="575">
                  <c:v>16</c:v>
                </c:pt>
                <c:pt idx="576">
                  <c:v>15.99</c:v>
                </c:pt>
                <c:pt idx="577">
                  <c:v>15.97</c:v>
                </c:pt>
                <c:pt idx="578">
                  <c:v>15.94</c:v>
                </c:pt>
                <c:pt idx="579">
                  <c:v>15.93</c:v>
                </c:pt>
                <c:pt idx="580">
                  <c:v>15.87</c:v>
                </c:pt>
                <c:pt idx="581">
                  <c:v>15.83</c:v>
                </c:pt>
                <c:pt idx="582">
                  <c:v>15.81</c:v>
                </c:pt>
                <c:pt idx="583">
                  <c:v>15.82</c:v>
                </c:pt>
                <c:pt idx="584">
                  <c:v>15.8</c:v>
                </c:pt>
                <c:pt idx="585">
                  <c:v>15.74</c:v>
                </c:pt>
                <c:pt idx="586">
                  <c:v>15.62</c:v>
                </c:pt>
                <c:pt idx="587">
                  <c:v>15.44</c:v>
                </c:pt>
                <c:pt idx="588">
                  <c:v>15.38</c:v>
                </c:pt>
                <c:pt idx="589">
                  <c:v>15.28</c:v>
                </c:pt>
                <c:pt idx="590">
                  <c:v>15.2</c:v>
                </c:pt>
                <c:pt idx="591">
                  <c:v>15.15</c:v>
                </c:pt>
                <c:pt idx="592">
                  <c:v>15.12</c:v>
                </c:pt>
                <c:pt idx="593">
                  <c:v>15.08</c:v>
                </c:pt>
                <c:pt idx="594">
                  <c:v>15.07</c:v>
                </c:pt>
                <c:pt idx="595">
                  <c:v>15.02</c:v>
                </c:pt>
                <c:pt idx="596">
                  <c:v>14.99</c:v>
                </c:pt>
                <c:pt idx="597">
                  <c:v>14.97</c:v>
                </c:pt>
                <c:pt idx="598">
                  <c:v>15.07</c:v>
                </c:pt>
                <c:pt idx="599">
                  <c:v>15.04</c:v>
                </c:pt>
                <c:pt idx="600">
                  <c:v>15.04</c:v>
                </c:pt>
                <c:pt idx="601">
                  <c:v>15.06</c:v>
                </c:pt>
                <c:pt idx="602">
                  <c:v>15.04</c:v>
                </c:pt>
                <c:pt idx="603">
                  <c:v>15.01</c:v>
                </c:pt>
                <c:pt idx="604">
                  <c:v>14.9</c:v>
                </c:pt>
                <c:pt idx="605">
                  <c:v>14.86</c:v>
                </c:pt>
                <c:pt idx="606">
                  <c:v>14.84</c:v>
                </c:pt>
                <c:pt idx="607">
                  <c:v>14.87</c:v>
                </c:pt>
                <c:pt idx="608">
                  <c:v>14.85</c:v>
                </c:pt>
                <c:pt idx="609">
                  <c:v>14.93</c:v>
                </c:pt>
                <c:pt idx="610">
                  <c:v>14.92</c:v>
                </c:pt>
                <c:pt idx="611">
                  <c:v>14.88</c:v>
                </c:pt>
                <c:pt idx="612">
                  <c:v>14.88</c:v>
                </c:pt>
                <c:pt idx="613">
                  <c:v>14.87</c:v>
                </c:pt>
                <c:pt idx="614">
                  <c:v>14.86</c:v>
                </c:pt>
                <c:pt idx="615">
                  <c:v>14.91</c:v>
                </c:pt>
                <c:pt idx="616">
                  <c:v>14.98</c:v>
                </c:pt>
                <c:pt idx="617">
                  <c:v>15.09</c:v>
                </c:pt>
                <c:pt idx="618">
                  <c:v>15.1</c:v>
                </c:pt>
                <c:pt idx="619">
                  <c:v>15.1</c:v>
                </c:pt>
                <c:pt idx="620">
                  <c:v>15.14</c:v>
                </c:pt>
                <c:pt idx="621">
                  <c:v>15.16</c:v>
                </c:pt>
                <c:pt idx="622">
                  <c:v>15.23</c:v>
                </c:pt>
                <c:pt idx="623">
                  <c:v>15.27</c:v>
                </c:pt>
                <c:pt idx="624">
                  <c:v>15.35</c:v>
                </c:pt>
                <c:pt idx="625">
                  <c:v>15.36</c:v>
                </c:pt>
                <c:pt idx="626">
                  <c:v>15.29</c:v>
                </c:pt>
                <c:pt idx="627">
                  <c:v>15.27</c:v>
                </c:pt>
                <c:pt idx="628">
                  <c:v>15.21</c:v>
                </c:pt>
                <c:pt idx="629">
                  <c:v>15.2</c:v>
                </c:pt>
                <c:pt idx="630">
                  <c:v>15.15</c:v>
                </c:pt>
                <c:pt idx="631">
                  <c:v>15.2</c:v>
                </c:pt>
                <c:pt idx="632">
                  <c:v>15.31</c:v>
                </c:pt>
                <c:pt idx="633">
                  <c:v>15.32</c:v>
                </c:pt>
                <c:pt idx="634">
                  <c:v>15.34</c:v>
                </c:pt>
                <c:pt idx="635">
                  <c:v>15.46</c:v>
                </c:pt>
                <c:pt idx="636">
                  <c:v>15.55</c:v>
                </c:pt>
                <c:pt idx="637">
                  <c:v>15.7</c:v>
                </c:pt>
                <c:pt idx="638">
                  <c:v>15.8</c:v>
                </c:pt>
                <c:pt idx="639">
                  <c:v>15.88</c:v>
                </c:pt>
                <c:pt idx="640">
                  <c:v>16</c:v>
                </c:pt>
                <c:pt idx="641">
                  <c:v>16.100000000000001</c:v>
                </c:pt>
                <c:pt idx="642">
                  <c:v>16.23</c:v>
                </c:pt>
                <c:pt idx="643">
                  <c:v>16.309999999999999</c:v>
                </c:pt>
                <c:pt idx="644">
                  <c:v>16.39</c:v>
                </c:pt>
                <c:pt idx="645">
                  <c:v>16.52</c:v>
                </c:pt>
                <c:pt idx="646">
                  <c:v>16.510000000000002</c:v>
                </c:pt>
                <c:pt idx="647">
                  <c:v>16.579999999999998</c:v>
                </c:pt>
                <c:pt idx="648">
                  <c:v>16.600000000000001</c:v>
                </c:pt>
                <c:pt idx="649">
                  <c:v>16.73</c:v>
                </c:pt>
                <c:pt idx="650">
                  <c:v>16.78</c:v>
                </c:pt>
                <c:pt idx="651">
                  <c:v>16.88</c:v>
                </c:pt>
                <c:pt idx="652">
                  <c:v>17.059999999999999</c:v>
                </c:pt>
                <c:pt idx="653">
                  <c:v>17.07</c:v>
                </c:pt>
                <c:pt idx="654">
                  <c:v>17.09</c:v>
                </c:pt>
                <c:pt idx="655">
                  <c:v>17.14</c:v>
                </c:pt>
                <c:pt idx="656">
                  <c:v>17.170000000000002</c:v>
                </c:pt>
                <c:pt idx="657">
                  <c:v>17.260000000000002</c:v>
                </c:pt>
                <c:pt idx="658">
                  <c:v>17.47</c:v>
                </c:pt>
                <c:pt idx="659">
                  <c:v>17.62</c:v>
                </c:pt>
                <c:pt idx="660">
                  <c:v>17.73</c:v>
                </c:pt>
                <c:pt idx="661">
                  <c:v>17.809999999999999</c:v>
                </c:pt>
                <c:pt idx="662">
                  <c:v>17.899999999999999</c:v>
                </c:pt>
                <c:pt idx="663">
                  <c:v>17.84</c:v>
                </c:pt>
                <c:pt idx="664">
                  <c:v>17.82</c:v>
                </c:pt>
                <c:pt idx="665">
                  <c:v>17.850000000000001</c:v>
                </c:pt>
                <c:pt idx="666">
                  <c:v>17.87</c:v>
                </c:pt>
              </c:numCache>
            </c:numRef>
          </c:val>
          <c:smooth val="0"/>
        </c:ser>
        <c:dLbls>
          <c:showLegendKey val="0"/>
          <c:showVal val="0"/>
          <c:showCatName val="0"/>
          <c:showSerName val="0"/>
          <c:showPercent val="0"/>
          <c:showBubbleSize val="0"/>
        </c:dLbls>
        <c:marker val="1"/>
        <c:smooth val="0"/>
        <c:axId val="307555712"/>
        <c:axId val="307864704"/>
      </c:lineChart>
      <c:catAx>
        <c:axId val="307555712"/>
        <c:scaling>
          <c:orientation val="minMax"/>
        </c:scaling>
        <c:delete val="0"/>
        <c:axPos val="b"/>
        <c:numFmt formatCode="h:mm:ss" sourceLinked="1"/>
        <c:majorTickMark val="out"/>
        <c:minorTickMark val="none"/>
        <c:tickLblPos val="nextTo"/>
        <c:crossAx val="307864704"/>
        <c:crosses val="autoZero"/>
        <c:auto val="1"/>
        <c:lblAlgn val="ctr"/>
        <c:lblOffset val="100"/>
        <c:noMultiLvlLbl val="0"/>
      </c:catAx>
      <c:valAx>
        <c:axId val="307864704"/>
        <c:scaling>
          <c:orientation val="minMax"/>
        </c:scaling>
        <c:delete val="0"/>
        <c:axPos val="l"/>
        <c:majorGridlines/>
        <c:numFmt formatCode="General" sourceLinked="1"/>
        <c:majorTickMark val="out"/>
        <c:minorTickMark val="none"/>
        <c:tickLblPos val="nextTo"/>
        <c:crossAx val="30755571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8"/>
    </mc:Choice>
    <mc:Fallback>
      <c:style val="8"/>
    </mc:Fallback>
  </mc:AlternateContent>
  <c:clrMapOvr bg1="lt1" tx1="dk1" bg2="lt2" tx2="dk2" accent1="accent1" accent2="accent2" accent3="accent3" accent4="accent4" accent5="accent5" accent6="accent6" hlink="hlink" folHlink="folHlink"/>
  <c:chart>
    <c:title>
      <c:tx>
        <c:rich>
          <a:bodyPr/>
          <a:lstStyle/>
          <a:p>
            <a:pPr>
              <a:defRPr/>
            </a:pPr>
            <a:r>
              <a:rPr lang="ro-RO"/>
              <a:t>Vatra Dornei</a:t>
            </a:r>
            <a:endParaRPr lang="en-GB"/>
          </a:p>
        </c:rich>
      </c:tx>
      <c:overlay val="0"/>
    </c:title>
    <c:autoTitleDeleted val="0"/>
    <c:plotArea>
      <c:layout/>
      <c:lineChart>
        <c:grouping val="standard"/>
        <c:varyColors val="0"/>
        <c:ser>
          <c:idx val="0"/>
          <c:order val="0"/>
          <c:tx>
            <c:v>Gas Level</c:v>
          </c:tx>
          <c:marker>
            <c:symbol val="none"/>
          </c:marker>
          <c:cat>
            <c:numRef>
              <c:f>Sheet1!$C$1:$C$5260</c:f>
              <c:numCache>
                <c:formatCode>h:mm:ss</c:formatCode>
                <c:ptCount val="5260"/>
                <c:pt idx="0">
                  <c:v>3.472222222222222E-3</c:v>
                </c:pt>
                <c:pt idx="1">
                  <c:v>3.483796296296296E-3</c:v>
                </c:pt>
                <c:pt idx="2">
                  <c:v>3.4953703703703705E-3</c:v>
                </c:pt>
                <c:pt idx="3">
                  <c:v>3.5069444444444445E-3</c:v>
                </c:pt>
                <c:pt idx="4">
                  <c:v>3.5185185185185185E-3</c:v>
                </c:pt>
                <c:pt idx="5">
                  <c:v>3.530092592592592E-3</c:v>
                </c:pt>
                <c:pt idx="6">
                  <c:v>3.5416666666666665E-3</c:v>
                </c:pt>
                <c:pt idx="7">
                  <c:v>3.5532407407407405E-3</c:v>
                </c:pt>
                <c:pt idx="8">
                  <c:v>3.5648148148148154E-3</c:v>
                </c:pt>
                <c:pt idx="9">
                  <c:v>3.5763888888888894E-3</c:v>
                </c:pt>
                <c:pt idx="10">
                  <c:v>3.5879629629629629E-3</c:v>
                </c:pt>
                <c:pt idx="11">
                  <c:v>3.5995370370370369E-3</c:v>
                </c:pt>
                <c:pt idx="12">
                  <c:v>3.6111111111111114E-3</c:v>
                </c:pt>
                <c:pt idx="13">
                  <c:v>3.6226851851851854E-3</c:v>
                </c:pt>
                <c:pt idx="14">
                  <c:v>3.6342592592592594E-3</c:v>
                </c:pt>
                <c:pt idx="15">
                  <c:v>3.645833333333333E-3</c:v>
                </c:pt>
                <c:pt idx="16">
                  <c:v>3.6574074074074074E-3</c:v>
                </c:pt>
                <c:pt idx="17">
                  <c:v>3.6689814814814814E-3</c:v>
                </c:pt>
                <c:pt idx="18">
                  <c:v>3.6805555555555554E-3</c:v>
                </c:pt>
                <c:pt idx="19">
                  <c:v>3.6921296296296298E-3</c:v>
                </c:pt>
                <c:pt idx="20">
                  <c:v>3.7037037037037034E-3</c:v>
                </c:pt>
                <c:pt idx="21">
                  <c:v>3.7152777777777774E-3</c:v>
                </c:pt>
                <c:pt idx="22">
                  <c:v>3.7268518518518514E-3</c:v>
                </c:pt>
                <c:pt idx="23">
                  <c:v>3.7384259259259263E-3</c:v>
                </c:pt>
                <c:pt idx="24">
                  <c:v>3.7500000000000003E-3</c:v>
                </c:pt>
                <c:pt idx="25">
                  <c:v>3.7615740740740739E-3</c:v>
                </c:pt>
                <c:pt idx="26">
                  <c:v>3.7731481481481483E-3</c:v>
                </c:pt>
                <c:pt idx="27">
                  <c:v>3.7847222222222223E-3</c:v>
                </c:pt>
                <c:pt idx="28">
                  <c:v>3.7962962962962963E-3</c:v>
                </c:pt>
                <c:pt idx="29">
                  <c:v>3.8078703703703707E-3</c:v>
                </c:pt>
                <c:pt idx="30">
                  <c:v>3.8194444444444443E-3</c:v>
                </c:pt>
                <c:pt idx="31">
                  <c:v>3.8310185185185183E-3</c:v>
                </c:pt>
                <c:pt idx="32">
                  <c:v>3.8425925925925923E-3</c:v>
                </c:pt>
                <c:pt idx="33">
                  <c:v>3.8541666666666668E-3</c:v>
                </c:pt>
                <c:pt idx="34">
                  <c:v>3.8657407407407408E-3</c:v>
                </c:pt>
                <c:pt idx="35">
                  <c:v>3.8773148148148143E-3</c:v>
                </c:pt>
                <c:pt idx="36">
                  <c:v>3.8888888888888883E-3</c:v>
                </c:pt>
                <c:pt idx="37">
                  <c:v>3.9004629629629632E-3</c:v>
                </c:pt>
                <c:pt idx="38">
                  <c:v>3.9120370370370368E-3</c:v>
                </c:pt>
                <c:pt idx="39">
                  <c:v>3.9236111111111112E-3</c:v>
                </c:pt>
                <c:pt idx="40">
                  <c:v>3.9351851851851857E-3</c:v>
                </c:pt>
                <c:pt idx="41">
                  <c:v>3.9467592592592592E-3</c:v>
                </c:pt>
                <c:pt idx="42">
                  <c:v>3.9583333333333337E-3</c:v>
                </c:pt>
                <c:pt idx="43">
                  <c:v>3.9699074074074072E-3</c:v>
                </c:pt>
                <c:pt idx="44">
                  <c:v>3.9814814814814817E-3</c:v>
                </c:pt>
                <c:pt idx="45">
                  <c:v>3.9930555555555561E-3</c:v>
                </c:pt>
                <c:pt idx="46">
                  <c:v>4.0046296296296297E-3</c:v>
                </c:pt>
                <c:pt idx="47">
                  <c:v>4.0162037037037033E-3</c:v>
                </c:pt>
                <c:pt idx="48">
                  <c:v>4.0277777777777777E-3</c:v>
                </c:pt>
                <c:pt idx="49">
                  <c:v>4.0393518518518521E-3</c:v>
                </c:pt>
                <c:pt idx="50">
                  <c:v>4.0509259259259257E-3</c:v>
                </c:pt>
                <c:pt idx="51">
                  <c:v>4.0624999999999993E-3</c:v>
                </c:pt>
                <c:pt idx="52">
                  <c:v>4.0740740740740746E-3</c:v>
                </c:pt>
                <c:pt idx="53">
                  <c:v>4.0856481481481481E-3</c:v>
                </c:pt>
                <c:pt idx="54">
                  <c:v>4.0972222222222226E-3</c:v>
                </c:pt>
                <c:pt idx="55">
                  <c:v>4.108796296296297E-3</c:v>
                </c:pt>
                <c:pt idx="56">
                  <c:v>4.1203703703703706E-3</c:v>
                </c:pt>
                <c:pt idx="57">
                  <c:v>4.1319444444444442E-3</c:v>
                </c:pt>
                <c:pt idx="58">
                  <c:v>4.1435185185185186E-3</c:v>
                </c:pt>
                <c:pt idx="59">
                  <c:v>4.155092592592593E-3</c:v>
                </c:pt>
                <c:pt idx="60">
                  <c:v>4.1666666666666666E-3</c:v>
                </c:pt>
                <c:pt idx="61">
                  <c:v>4.1782407407407402E-3</c:v>
                </c:pt>
                <c:pt idx="62">
                  <c:v>4.1898148148148146E-3</c:v>
                </c:pt>
                <c:pt idx="63">
                  <c:v>4.2013888888888891E-3</c:v>
                </c:pt>
                <c:pt idx="64">
                  <c:v>4.2129629629629626E-3</c:v>
                </c:pt>
                <c:pt idx="65">
                  <c:v>4.2245370370370371E-3</c:v>
                </c:pt>
                <c:pt idx="66">
                  <c:v>4.2361111111111106E-3</c:v>
                </c:pt>
                <c:pt idx="67">
                  <c:v>4.2476851851851851E-3</c:v>
                </c:pt>
                <c:pt idx="68">
                  <c:v>4.2592592592592595E-3</c:v>
                </c:pt>
                <c:pt idx="69">
                  <c:v>4.2708333333333339E-3</c:v>
                </c:pt>
                <c:pt idx="70">
                  <c:v>4.2824074074074075E-3</c:v>
                </c:pt>
                <c:pt idx="71">
                  <c:v>4.2939814814814811E-3</c:v>
                </c:pt>
                <c:pt idx="72">
                  <c:v>4.3055555555555555E-3</c:v>
                </c:pt>
                <c:pt idx="73">
                  <c:v>4.31712962962963E-3</c:v>
                </c:pt>
                <c:pt idx="74">
                  <c:v>4.3287037037037035E-3</c:v>
                </c:pt>
                <c:pt idx="75">
                  <c:v>4.340277777777778E-3</c:v>
                </c:pt>
                <c:pt idx="76">
                  <c:v>4.3518518518518515E-3</c:v>
                </c:pt>
                <c:pt idx="77">
                  <c:v>4.363425925925926E-3</c:v>
                </c:pt>
                <c:pt idx="78">
                  <c:v>4.3749999999999995E-3</c:v>
                </c:pt>
                <c:pt idx="79">
                  <c:v>4.386574074074074E-3</c:v>
                </c:pt>
                <c:pt idx="80">
                  <c:v>4.3981481481481484E-3</c:v>
                </c:pt>
                <c:pt idx="81">
                  <c:v>4.409722222222222E-3</c:v>
                </c:pt>
                <c:pt idx="82">
                  <c:v>4.4212962962962956E-3</c:v>
                </c:pt>
                <c:pt idx="83">
                  <c:v>4.4328703703703709E-3</c:v>
                </c:pt>
                <c:pt idx="84">
                  <c:v>4.4444444444444444E-3</c:v>
                </c:pt>
                <c:pt idx="85">
                  <c:v>4.4560185185185189E-3</c:v>
                </c:pt>
                <c:pt idx="86">
                  <c:v>4.4675925925925933E-3</c:v>
                </c:pt>
                <c:pt idx="87">
                  <c:v>4.4791666666666669E-3</c:v>
                </c:pt>
                <c:pt idx="88">
                  <c:v>4.4907407407407405E-3</c:v>
                </c:pt>
                <c:pt idx="89">
                  <c:v>4.5023148148148149E-3</c:v>
                </c:pt>
                <c:pt idx="90">
                  <c:v>4.5138888888888893E-3</c:v>
                </c:pt>
                <c:pt idx="91">
                  <c:v>4.5254629629629629E-3</c:v>
                </c:pt>
                <c:pt idx="92">
                  <c:v>4.5370370370370365E-3</c:v>
                </c:pt>
                <c:pt idx="93">
                  <c:v>4.5486111111111109E-3</c:v>
                </c:pt>
                <c:pt idx="94">
                  <c:v>4.5601851851851853E-3</c:v>
                </c:pt>
                <c:pt idx="95">
                  <c:v>4.5717592592592589E-3</c:v>
                </c:pt>
                <c:pt idx="96">
                  <c:v>4.5833333333333334E-3</c:v>
                </c:pt>
                <c:pt idx="97">
                  <c:v>4.5949074074074078E-3</c:v>
                </c:pt>
                <c:pt idx="98">
                  <c:v>4.6064814814814814E-3</c:v>
                </c:pt>
                <c:pt idx="99">
                  <c:v>4.6180555555555558E-3</c:v>
                </c:pt>
                <c:pt idx="100">
                  <c:v>4.6296296296296302E-3</c:v>
                </c:pt>
                <c:pt idx="101">
                  <c:v>4.6412037037037038E-3</c:v>
                </c:pt>
                <c:pt idx="102">
                  <c:v>4.6527777777777774E-3</c:v>
                </c:pt>
                <c:pt idx="103">
                  <c:v>4.6643518518518518E-3</c:v>
                </c:pt>
                <c:pt idx="104">
                  <c:v>4.6759259259259263E-3</c:v>
                </c:pt>
                <c:pt idx="105">
                  <c:v>4.6874999999999998E-3</c:v>
                </c:pt>
                <c:pt idx="106">
                  <c:v>4.6990740740740743E-3</c:v>
                </c:pt>
                <c:pt idx="107">
                  <c:v>4.7106481481481478E-3</c:v>
                </c:pt>
                <c:pt idx="108">
                  <c:v>4.7222222222222223E-3</c:v>
                </c:pt>
                <c:pt idx="109">
                  <c:v>4.7337962962962958E-3</c:v>
                </c:pt>
                <c:pt idx="110">
                  <c:v>4.7453703703703703E-3</c:v>
                </c:pt>
                <c:pt idx="111">
                  <c:v>4.7569444444444447E-3</c:v>
                </c:pt>
                <c:pt idx="112">
                  <c:v>4.7685185185185183E-3</c:v>
                </c:pt>
                <c:pt idx="113">
                  <c:v>4.7800925925925919E-3</c:v>
                </c:pt>
                <c:pt idx="114">
                  <c:v>4.7916666666666672E-3</c:v>
                </c:pt>
                <c:pt idx="115">
                  <c:v>4.8032407407407407E-3</c:v>
                </c:pt>
                <c:pt idx="116">
                  <c:v>4.8148148148148152E-3</c:v>
                </c:pt>
                <c:pt idx="117">
                  <c:v>4.8263888888888887E-3</c:v>
                </c:pt>
                <c:pt idx="118">
                  <c:v>4.8379629629629632E-3</c:v>
                </c:pt>
                <c:pt idx="119">
                  <c:v>4.8495370370370368E-3</c:v>
                </c:pt>
                <c:pt idx="120">
                  <c:v>4.8611111111111112E-3</c:v>
                </c:pt>
                <c:pt idx="121">
                  <c:v>4.8726851851851856E-3</c:v>
                </c:pt>
                <c:pt idx="122">
                  <c:v>4.8842592592592592E-3</c:v>
                </c:pt>
                <c:pt idx="123">
                  <c:v>4.8958333333333328E-3</c:v>
                </c:pt>
                <c:pt idx="124">
                  <c:v>4.9074074074074072E-3</c:v>
                </c:pt>
                <c:pt idx="125">
                  <c:v>4.9189814814814816E-3</c:v>
                </c:pt>
                <c:pt idx="126">
                  <c:v>4.9305555555555552E-3</c:v>
                </c:pt>
                <c:pt idx="127">
                  <c:v>4.9421296296296288E-3</c:v>
                </c:pt>
                <c:pt idx="128">
                  <c:v>4.9537037037037041E-3</c:v>
                </c:pt>
                <c:pt idx="129">
                  <c:v>4.9652777777777777E-3</c:v>
                </c:pt>
                <c:pt idx="130">
                  <c:v>4.9768518518518521E-3</c:v>
                </c:pt>
                <c:pt idx="131">
                  <c:v>4.9884259259259265E-3</c:v>
                </c:pt>
                <c:pt idx="132">
                  <c:v>5.0000000000000001E-3</c:v>
                </c:pt>
                <c:pt idx="133">
                  <c:v>5.0115740740740737E-3</c:v>
                </c:pt>
                <c:pt idx="134">
                  <c:v>5.0231481481481481E-3</c:v>
                </c:pt>
                <c:pt idx="135">
                  <c:v>5.0347222222222225E-3</c:v>
                </c:pt>
                <c:pt idx="136">
                  <c:v>5.0462962962962961E-3</c:v>
                </c:pt>
                <c:pt idx="137">
                  <c:v>5.0578703703703706E-3</c:v>
                </c:pt>
                <c:pt idx="138">
                  <c:v>5.0694444444444441E-3</c:v>
                </c:pt>
                <c:pt idx="139">
                  <c:v>5.0810185185185186E-3</c:v>
                </c:pt>
                <c:pt idx="140">
                  <c:v>5.0925925925925921E-3</c:v>
                </c:pt>
                <c:pt idx="141">
                  <c:v>5.1041666666666666E-3</c:v>
                </c:pt>
                <c:pt idx="142">
                  <c:v>5.115740740740741E-3</c:v>
                </c:pt>
                <c:pt idx="143">
                  <c:v>5.1273148148148146E-3</c:v>
                </c:pt>
                <c:pt idx="144">
                  <c:v>5.138888888888889E-3</c:v>
                </c:pt>
                <c:pt idx="145">
                  <c:v>5.1504629629629635E-3</c:v>
                </c:pt>
                <c:pt idx="146">
                  <c:v>5.162037037037037E-3</c:v>
                </c:pt>
                <c:pt idx="147">
                  <c:v>5.1736111111111115E-3</c:v>
                </c:pt>
                <c:pt idx="148">
                  <c:v>5.185185185185185E-3</c:v>
                </c:pt>
                <c:pt idx="149">
                  <c:v>5.1967592592592595E-3</c:v>
                </c:pt>
                <c:pt idx="150">
                  <c:v>5.208333333333333E-3</c:v>
                </c:pt>
                <c:pt idx="151">
                  <c:v>5.2199074074074066E-3</c:v>
                </c:pt>
                <c:pt idx="152">
                  <c:v>5.2314814814814819E-3</c:v>
                </c:pt>
                <c:pt idx="153">
                  <c:v>5.2430555555555555E-3</c:v>
                </c:pt>
                <c:pt idx="154">
                  <c:v>5.2546296296296299E-3</c:v>
                </c:pt>
                <c:pt idx="155">
                  <c:v>5.2662037037037035E-3</c:v>
                </c:pt>
                <c:pt idx="156">
                  <c:v>5.2777777777777771E-3</c:v>
                </c:pt>
                <c:pt idx="157">
                  <c:v>5.2893518518518515E-3</c:v>
                </c:pt>
                <c:pt idx="158">
                  <c:v>5.3009259259259251E-3</c:v>
                </c:pt>
                <c:pt idx="159">
                  <c:v>5.3125000000000004E-3</c:v>
                </c:pt>
                <c:pt idx="160">
                  <c:v>5.3240740740740748E-3</c:v>
                </c:pt>
                <c:pt idx="161">
                  <c:v>5.3356481481481484E-3</c:v>
                </c:pt>
                <c:pt idx="162">
                  <c:v>5.347222222222222E-3</c:v>
                </c:pt>
                <c:pt idx="163">
                  <c:v>5.3587962962962964E-3</c:v>
                </c:pt>
                <c:pt idx="164">
                  <c:v>5.3587962962962964E-3</c:v>
                </c:pt>
                <c:pt idx="165">
                  <c:v>5.37037037037037E-3</c:v>
                </c:pt>
                <c:pt idx="166">
                  <c:v>5.3819444444444453E-3</c:v>
                </c:pt>
                <c:pt idx="167">
                  <c:v>5.3935185185185188E-3</c:v>
                </c:pt>
                <c:pt idx="168">
                  <c:v>5.4050925925925924E-3</c:v>
                </c:pt>
                <c:pt idx="169">
                  <c:v>5.4166666666666669E-3</c:v>
                </c:pt>
                <c:pt idx="170">
                  <c:v>5.4282407407407404E-3</c:v>
                </c:pt>
                <c:pt idx="171">
                  <c:v>5.4398148148148149E-3</c:v>
                </c:pt>
                <c:pt idx="172">
                  <c:v>5.4513888888888884E-3</c:v>
                </c:pt>
                <c:pt idx="173">
                  <c:v>5.4629629629629637E-3</c:v>
                </c:pt>
                <c:pt idx="174">
                  <c:v>5.4745370370370373E-3</c:v>
                </c:pt>
                <c:pt idx="175">
                  <c:v>5.4861111111111117E-3</c:v>
                </c:pt>
                <c:pt idx="176">
                  <c:v>5.4976851851851853E-3</c:v>
                </c:pt>
                <c:pt idx="177">
                  <c:v>5.5092592592592589E-3</c:v>
                </c:pt>
                <c:pt idx="178">
                  <c:v>5.5208333333333333E-3</c:v>
                </c:pt>
                <c:pt idx="179">
                  <c:v>5.5324074074074069E-3</c:v>
                </c:pt>
                <c:pt idx="180">
                  <c:v>5.5439814814814822E-3</c:v>
                </c:pt>
                <c:pt idx="181">
                  <c:v>5.5555555555555558E-3</c:v>
                </c:pt>
                <c:pt idx="182">
                  <c:v>5.5671296296296302E-3</c:v>
                </c:pt>
                <c:pt idx="183">
                  <c:v>5.5787037037037038E-3</c:v>
                </c:pt>
                <c:pt idx="184">
                  <c:v>5.5902777777777782E-3</c:v>
                </c:pt>
                <c:pt idx="185">
                  <c:v>5.6018518518518518E-3</c:v>
                </c:pt>
                <c:pt idx="186">
                  <c:v>5.6134259259259271E-3</c:v>
                </c:pt>
                <c:pt idx="187">
                  <c:v>5.6249999999999989E-3</c:v>
                </c:pt>
                <c:pt idx="188">
                  <c:v>5.6365740740740742E-3</c:v>
                </c:pt>
                <c:pt idx="189">
                  <c:v>5.6481481481481478E-3</c:v>
                </c:pt>
                <c:pt idx="190">
                  <c:v>5.6597222222222222E-3</c:v>
                </c:pt>
                <c:pt idx="191">
                  <c:v>5.6712962962962958E-3</c:v>
                </c:pt>
                <c:pt idx="192">
                  <c:v>5.6828703703703702E-3</c:v>
                </c:pt>
                <c:pt idx="193">
                  <c:v>5.6944444444444438E-3</c:v>
                </c:pt>
                <c:pt idx="194">
                  <c:v>5.7060185185185191E-3</c:v>
                </c:pt>
                <c:pt idx="195">
                  <c:v>5.7175925925925927E-3</c:v>
                </c:pt>
                <c:pt idx="196">
                  <c:v>5.7291666666666671E-3</c:v>
                </c:pt>
                <c:pt idx="197">
                  <c:v>5.7407407407407416E-3</c:v>
                </c:pt>
                <c:pt idx="198">
                  <c:v>5.7523148148148143E-3</c:v>
                </c:pt>
                <c:pt idx="199">
                  <c:v>5.7638888888888887E-3</c:v>
                </c:pt>
                <c:pt idx="200">
                  <c:v>5.7754629629629623E-3</c:v>
                </c:pt>
                <c:pt idx="201">
                  <c:v>5.7870370370370376E-3</c:v>
                </c:pt>
                <c:pt idx="202">
                  <c:v>5.7986111111111112E-3</c:v>
                </c:pt>
                <c:pt idx="203">
                  <c:v>5.8101851851851856E-3</c:v>
                </c:pt>
                <c:pt idx="204">
                  <c:v>5.8217592592592592E-3</c:v>
                </c:pt>
                <c:pt idx="205">
                  <c:v>5.8333333333333336E-3</c:v>
                </c:pt>
                <c:pt idx="206">
                  <c:v>5.8449074074074072E-3</c:v>
                </c:pt>
                <c:pt idx="207">
                  <c:v>5.8564814814814825E-3</c:v>
                </c:pt>
                <c:pt idx="208">
                  <c:v>5.8680555555555543E-3</c:v>
                </c:pt>
                <c:pt idx="209">
                  <c:v>5.8796296296296296E-3</c:v>
                </c:pt>
                <c:pt idx="210">
                  <c:v>5.8912037037037032E-3</c:v>
                </c:pt>
                <c:pt idx="211">
                  <c:v>5.9027777777777776E-3</c:v>
                </c:pt>
                <c:pt idx="212">
                  <c:v>5.9143518518518521E-3</c:v>
                </c:pt>
                <c:pt idx="213">
                  <c:v>5.9259259259259256E-3</c:v>
                </c:pt>
                <c:pt idx="214">
                  <c:v>5.9375000000000009E-3</c:v>
                </c:pt>
                <c:pt idx="215">
                  <c:v>5.9490740740740745E-3</c:v>
                </c:pt>
                <c:pt idx="216">
                  <c:v>5.9606481481481489E-3</c:v>
                </c:pt>
                <c:pt idx="217">
                  <c:v>5.9722222222222225E-3</c:v>
                </c:pt>
                <c:pt idx="218">
                  <c:v>5.9837962962962961E-3</c:v>
                </c:pt>
                <c:pt idx="219">
                  <c:v>5.9953703703703697E-3</c:v>
                </c:pt>
                <c:pt idx="220">
                  <c:v>6.0069444444444441E-3</c:v>
                </c:pt>
                <c:pt idx="221">
                  <c:v>6.0185185185185177E-3</c:v>
                </c:pt>
                <c:pt idx="222">
                  <c:v>6.030092592592593E-3</c:v>
                </c:pt>
                <c:pt idx="223">
                  <c:v>6.0416666666666665E-3</c:v>
                </c:pt>
                <c:pt idx="224">
                  <c:v>6.053240740740741E-3</c:v>
                </c:pt>
                <c:pt idx="225">
                  <c:v>6.0648148148148145E-3</c:v>
                </c:pt>
                <c:pt idx="226">
                  <c:v>6.076388888888889E-3</c:v>
                </c:pt>
                <c:pt idx="227">
                  <c:v>6.0879629629629643E-3</c:v>
                </c:pt>
                <c:pt idx="228">
                  <c:v>6.0995370370370361E-3</c:v>
                </c:pt>
                <c:pt idx="229">
                  <c:v>6.1111111111111114E-3</c:v>
                </c:pt>
                <c:pt idx="230">
                  <c:v>6.122685185185185E-3</c:v>
                </c:pt>
                <c:pt idx="231">
                  <c:v>6.1342592592592594E-3</c:v>
                </c:pt>
                <c:pt idx="232">
                  <c:v>6.145833333333333E-3</c:v>
                </c:pt>
                <c:pt idx="233">
                  <c:v>6.1574074074074074E-3</c:v>
                </c:pt>
                <c:pt idx="234">
                  <c:v>6.168981481481481E-3</c:v>
                </c:pt>
                <c:pt idx="235">
                  <c:v>6.1805555555555563E-3</c:v>
                </c:pt>
                <c:pt idx="236">
                  <c:v>6.1921296296296299E-3</c:v>
                </c:pt>
                <c:pt idx="237">
                  <c:v>6.2037037037037043E-3</c:v>
                </c:pt>
                <c:pt idx="238">
                  <c:v>6.215277777777777E-3</c:v>
                </c:pt>
                <c:pt idx="239">
                  <c:v>6.2268518518518515E-3</c:v>
                </c:pt>
                <c:pt idx="240">
                  <c:v>6.238425925925925E-3</c:v>
                </c:pt>
                <c:pt idx="241">
                  <c:v>6.2499999999999995E-3</c:v>
                </c:pt>
                <c:pt idx="242">
                  <c:v>6.2615740740740748E-3</c:v>
                </c:pt>
                <c:pt idx="243">
                  <c:v>6.2731481481481484E-3</c:v>
                </c:pt>
                <c:pt idx="244">
                  <c:v>6.2847222222222228E-3</c:v>
                </c:pt>
                <c:pt idx="245">
                  <c:v>6.2962962962962964E-3</c:v>
                </c:pt>
                <c:pt idx="246">
                  <c:v>6.3078703703703708E-3</c:v>
                </c:pt>
                <c:pt idx="247">
                  <c:v>6.3194444444444444E-3</c:v>
                </c:pt>
                <c:pt idx="248">
                  <c:v>6.3310185185185197E-3</c:v>
                </c:pt>
                <c:pt idx="249">
                  <c:v>6.3425925925925915E-3</c:v>
                </c:pt>
                <c:pt idx="250">
                  <c:v>6.3541666666666668E-3</c:v>
                </c:pt>
                <c:pt idx="251">
                  <c:v>6.3657407407407404E-3</c:v>
                </c:pt>
                <c:pt idx="252">
                  <c:v>6.3773148148148148E-3</c:v>
                </c:pt>
                <c:pt idx="253">
                  <c:v>6.3888888888888884E-3</c:v>
                </c:pt>
                <c:pt idx="254">
                  <c:v>6.4004629629629628E-3</c:v>
                </c:pt>
                <c:pt idx="255">
                  <c:v>6.4120370370370364E-3</c:v>
                </c:pt>
                <c:pt idx="256">
                  <c:v>6.4236111111111117E-3</c:v>
                </c:pt>
                <c:pt idx="257">
                  <c:v>6.4351851851851861E-3</c:v>
                </c:pt>
                <c:pt idx="258">
                  <c:v>6.4467592592592597E-3</c:v>
                </c:pt>
                <c:pt idx="259">
                  <c:v>6.4583333333333333E-3</c:v>
                </c:pt>
                <c:pt idx="260">
                  <c:v>6.4699074074074069E-3</c:v>
                </c:pt>
                <c:pt idx="261">
                  <c:v>6.4814814814814813E-3</c:v>
                </c:pt>
                <c:pt idx="262">
                  <c:v>6.4930555555555549E-3</c:v>
                </c:pt>
                <c:pt idx="263">
                  <c:v>6.5046296296296302E-3</c:v>
                </c:pt>
                <c:pt idx="264">
                  <c:v>6.5162037037037037E-3</c:v>
                </c:pt>
                <c:pt idx="265">
                  <c:v>6.5277777777777782E-3</c:v>
                </c:pt>
                <c:pt idx="266">
                  <c:v>6.5393518518518517E-3</c:v>
                </c:pt>
                <c:pt idx="267">
                  <c:v>6.5509259259259262E-3</c:v>
                </c:pt>
                <c:pt idx="268">
                  <c:v>6.5624999999999998E-3</c:v>
                </c:pt>
                <c:pt idx="269">
                  <c:v>6.5740740740740733E-3</c:v>
                </c:pt>
                <c:pt idx="270">
                  <c:v>6.5856481481481469E-3</c:v>
                </c:pt>
                <c:pt idx="271">
                  <c:v>6.5972222222222222E-3</c:v>
                </c:pt>
                <c:pt idx="272">
                  <c:v>6.6087962962962966E-3</c:v>
                </c:pt>
                <c:pt idx="273">
                  <c:v>6.6203703703703702E-3</c:v>
                </c:pt>
                <c:pt idx="274">
                  <c:v>6.6319444444444446E-3</c:v>
                </c:pt>
                <c:pt idx="275">
                  <c:v>6.6435185185185182E-3</c:v>
                </c:pt>
                <c:pt idx="276">
                  <c:v>6.6550925925925935E-3</c:v>
                </c:pt>
                <c:pt idx="277">
                  <c:v>6.6666666666666671E-3</c:v>
                </c:pt>
                <c:pt idx="278">
                  <c:v>6.6782407407407415E-3</c:v>
                </c:pt>
                <c:pt idx="279">
                  <c:v>6.6898148148148142E-3</c:v>
                </c:pt>
                <c:pt idx="280">
                  <c:v>6.7013888888888887E-3</c:v>
                </c:pt>
                <c:pt idx="281">
                  <c:v>6.7129629629629622E-3</c:v>
                </c:pt>
                <c:pt idx="282">
                  <c:v>6.7245370370370367E-3</c:v>
                </c:pt>
                <c:pt idx="283">
                  <c:v>6.7361111111111103E-3</c:v>
                </c:pt>
                <c:pt idx="284">
                  <c:v>6.7476851851851856E-3</c:v>
                </c:pt>
                <c:pt idx="285">
                  <c:v>6.7592592592592591E-3</c:v>
                </c:pt>
                <c:pt idx="286">
                  <c:v>6.7708333333333336E-3</c:v>
                </c:pt>
                <c:pt idx="287">
                  <c:v>6.782407407407408E-3</c:v>
                </c:pt>
                <c:pt idx="288">
                  <c:v>6.7939814814814816E-3</c:v>
                </c:pt>
                <c:pt idx="289">
                  <c:v>6.8055555555555569E-3</c:v>
                </c:pt>
                <c:pt idx="290">
                  <c:v>6.8171296296296287E-3</c:v>
                </c:pt>
                <c:pt idx="291">
                  <c:v>6.828703703703704E-3</c:v>
                </c:pt>
                <c:pt idx="292">
                  <c:v>6.8402777777777776E-3</c:v>
                </c:pt>
                <c:pt idx="293">
                  <c:v>6.851851851851852E-3</c:v>
                </c:pt>
                <c:pt idx="294">
                  <c:v>6.8634259259259256E-3</c:v>
                </c:pt>
                <c:pt idx="295">
                  <c:v>6.875E-3</c:v>
                </c:pt>
                <c:pt idx="296">
                  <c:v>6.8865740740740736E-3</c:v>
                </c:pt>
                <c:pt idx="297">
                  <c:v>6.8981481481481489E-3</c:v>
                </c:pt>
                <c:pt idx="298">
                  <c:v>6.9097222222222225E-3</c:v>
                </c:pt>
                <c:pt idx="299">
                  <c:v>6.9212962962962969E-3</c:v>
                </c:pt>
                <c:pt idx="300">
                  <c:v>6.9328703703703696E-3</c:v>
                </c:pt>
                <c:pt idx="301">
                  <c:v>6.9444444444444441E-3</c:v>
                </c:pt>
                <c:pt idx="302">
                  <c:v>6.9560185185185185E-3</c:v>
                </c:pt>
                <c:pt idx="303">
                  <c:v>6.9675925925925921E-3</c:v>
                </c:pt>
                <c:pt idx="304">
                  <c:v>6.9791666666666674E-3</c:v>
                </c:pt>
                <c:pt idx="305">
                  <c:v>6.9907407407407409E-3</c:v>
                </c:pt>
                <c:pt idx="306">
                  <c:v>7.0023148148148154E-3</c:v>
                </c:pt>
                <c:pt idx="307">
                  <c:v>7.013888888888889E-3</c:v>
                </c:pt>
                <c:pt idx="308">
                  <c:v>7.0254629629629634E-3</c:v>
                </c:pt>
                <c:pt idx="309">
                  <c:v>7.037037037037037E-3</c:v>
                </c:pt>
                <c:pt idx="310">
                  <c:v>7.0486111111111105E-3</c:v>
                </c:pt>
                <c:pt idx="311">
                  <c:v>7.0601851851851841E-3</c:v>
                </c:pt>
                <c:pt idx="312">
                  <c:v>7.0717592592592594E-3</c:v>
                </c:pt>
                <c:pt idx="313">
                  <c:v>7.083333333333333E-3</c:v>
                </c:pt>
                <c:pt idx="314">
                  <c:v>7.0949074074074074E-3</c:v>
                </c:pt>
                <c:pt idx="315">
                  <c:v>7.106481481481481E-3</c:v>
                </c:pt>
                <c:pt idx="316">
                  <c:v>7.1180555555555554E-3</c:v>
                </c:pt>
                <c:pt idx="317">
                  <c:v>7.1296296296296307E-3</c:v>
                </c:pt>
                <c:pt idx="318">
                  <c:v>7.1412037037037043E-3</c:v>
                </c:pt>
                <c:pt idx="319">
                  <c:v>7.1527777777777787E-3</c:v>
                </c:pt>
                <c:pt idx="320">
                  <c:v>7.1643518518518514E-3</c:v>
                </c:pt>
                <c:pt idx="321">
                  <c:v>7.1759259259259259E-3</c:v>
                </c:pt>
                <c:pt idx="322">
                  <c:v>7.1874999999999994E-3</c:v>
                </c:pt>
                <c:pt idx="323">
                  <c:v>7.1990740740740739E-3</c:v>
                </c:pt>
                <c:pt idx="324">
                  <c:v>7.2106481481481475E-3</c:v>
                </c:pt>
                <c:pt idx="325">
                  <c:v>7.2222222222222228E-3</c:v>
                </c:pt>
                <c:pt idx="326">
                  <c:v>7.2337962962962963E-3</c:v>
                </c:pt>
                <c:pt idx="327">
                  <c:v>7.2453703703703708E-3</c:v>
                </c:pt>
                <c:pt idx="328">
                  <c:v>7.2569444444444443E-3</c:v>
                </c:pt>
                <c:pt idx="329">
                  <c:v>7.2685185185185188E-3</c:v>
                </c:pt>
                <c:pt idx="330">
                  <c:v>7.2800925925925915E-3</c:v>
                </c:pt>
                <c:pt idx="331">
                  <c:v>7.2916666666666659E-3</c:v>
                </c:pt>
                <c:pt idx="332">
                  <c:v>7.3032407407407412E-3</c:v>
                </c:pt>
                <c:pt idx="333">
                  <c:v>7.3148148148148148E-3</c:v>
                </c:pt>
                <c:pt idx="334">
                  <c:v>7.3263888888888892E-3</c:v>
                </c:pt>
                <c:pt idx="335">
                  <c:v>7.3379629629629628E-3</c:v>
                </c:pt>
                <c:pt idx="336">
                  <c:v>7.3495370370370372E-3</c:v>
                </c:pt>
                <c:pt idx="337">
                  <c:v>7.3611111111111108E-3</c:v>
                </c:pt>
                <c:pt idx="338">
                  <c:v>7.3726851851851861E-3</c:v>
                </c:pt>
                <c:pt idx="339">
                  <c:v>7.3842592592592597E-3</c:v>
                </c:pt>
                <c:pt idx="340">
                  <c:v>7.3958333333333341E-3</c:v>
                </c:pt>
                <c:pt idx="341">
                  <c:v>7.4074074074074068E-3</c:v>
                </c:pt>
                <c:pt idx="342">
                  <c:v>7.4189814814814813E-3</c:v>
                </c:pt>
                <c:pt idx="343">
                  <c:v>7.4305555555555548E-3</c:v>
                </c:pt>
                <c:pt idx="344">
                  <c:v>7.4421296296296293E-3</c:v>
                </c:pt>
                <c:pt idx="345">
                  <c:v>7.4537037037037028E-3</c:v>
                </c:pt>
                <c:pt idx="346">
                  <c:v>7.4652777777777781E-3</c:v>
                </c:pt>
                <c:pt idx="347">
                  <c:v>7.4768518518518526E-3</c:v>
                </c:pt>
                <c:pt idx="348">
                  <c:v>7.4884259259259262E-3</c:v>
                </c:pt>
                <c:pt idx="349">
                  <c:v>7.5000000000000006E-3</c:v>
                </c:pt>
                <c:pt idx="350">
                  <c:v>7.5115740740740742E-3</c:v>
                </c:pt>
                <c:pt idx="351">
                  <c:v>7.5231481481481477E-3</c:v>
                </c:pt>
                <c:pt idx="352">
                  <c:v>7.5347222222222213E-3</c:v>
                </c:pt>
                <c:pt idx="353">
                  <c:v>7.5462962962962966E-3</c:v>
                </c:pt>
                <c:pt idx="354">
                  <c:v>7.5578703703703702E-3</c:v>
                </c:pt>
                <c:pt idx="355">
                  <c:v>7.5694444444444446E-3</c:v>
                </c:pt>
                <c:pt idx="356">
                  <c:v>7.5810185185185182E-3</c:v>
                </c:pt>
                <c:pt idx="357">
                  <c:v>7.5925925925925926E-3</c:v>
                </c:pt>
                <c:pt idx="358">
                  <c:v>7.6041666666666662E-3</c:v>
                </c:pt>
                <c:pt idx="359">
                  <c:v>7.6157407407407415E-3</c:v>
                </c:pt>
                <c:pt idx="360">
                  <c:v>7.6273148148148151E-3</c:v>
                </c:pt>
                <c:pt idx="361">
                  <c:v>7.6388888888888886E-3</c:v>
                </c:pt>
                <c:pt idx="362">
                  <c:v>7.6504629629629631E-3</c:v>
                </c:pt>
                <c:pt idx="363">
                  <c:v>7.6620370370370366E-3</c:v>
                </c:pt>
                <c:pt idx="364">
                  <c:v>7.6736111111111111E-3</c:v>
                </c:pt>
                <c:pt idx="365">
                  <c:v>7.6851851851851847E-3</c:v>
                </c:pt>
                <c:pt idx="366">
                  <c:v>7.69675925925926E-3</c:v>
                </c:pt>
                <c:pt idx="367">
                  <c:v>7.7083333333333335E-3</c:v>
                </c:pt>
                <c:pt idx="368">
                  <c:v>7.719907407407408E-3</c:v>
                </c:pt>
                <c:pt idx="369">
                  <c:v>7.7314814814814815E-3</c:v>
                </c:pt>
                <c:pt idx="370">
                  <c:v>7.743055555555556E-3</c:v>
                </c:pt>
                <c:pt idx="371">
                  <c:v>7.7546296296296287E-3</c:v>
                </c:pt>
                <c:pt idx="372">
                  <c:v>7.7662037037037031E-3</c:v>
                </c:pt>
                <c:pt idx="373">
                  <c:v>7.7777777777777767E-3</c:v>
                </c:pt>
                <c:pt idx="374">
                  <c:v>7.789351851851852E-3</c:v>
                </c:pt>
                <c:pt idx="375">
                  <c:v>7.8009259259259256E-3</c:v>
                </c:pt>
                <c:pt idx="376">
                  <c:v>7.8125E-3</c:v>
                </c:pt>
                <c:pt idx="377">
                  <c:v>7.8240740740740753E-3</c:v>
                </c:pt>
                <c:pt idx="378">
                  <c:v>7.8356481481481489E-3</c:v>
                </c:pt>
                <c:pt idx="379">
                  <c:v>7.8472222222222224E-3</c:v>
                </c:pt>
                <c:pt idx="380">
                  <c:v>7.858796296296296E-3</c:v>
                </c:pt>
                <c:pt idx="381">
                  <c:v>7.8703703703703713E-3</c:v>
                </c:pt>
                <c:pt idx="382">
                  <c:v>7.8819444444444432E-3</c:v>
                </c:pt>
                <c:pt idx="383">
                  <c:v>7.8935185185185185E-3</c:v>
                </c:pt>
                <c:pt idx="384">
                  <c:v>7.905092592592592E-3</c:v>
                </c:pt>
                <c:pt idx="385">
                  <c:v>7.9166666666666673E-3</c:v>
                </c:pt>
                <c:pt idx="386">
                  <c:v>7.9282407407407409E-3</c:v>
                </c:pt>
                <c:pt idx="387">
                  <c:v>7.9398148148148145E-3</c:v>
                </c:pt>
                <c:pt idx="388">
                  <c:v>7.951388888888888E-3</c:v>
                </c:pt>
                <c:pt idx="389">
                  <c:v>7.9629629629629634E-3</c:v>
                </c:pt>
                <c:pt idx="390">
                  <c:v>7.9745370370370369E-3</c:v>
                </c:pt>
                <c:pt idx="391">
                  <c:v>7.9861111111111122E-3</c:v>
                </c:pt>
                <c:pt idx="392">
                  <c:v>7.9976851851851858E-3</c:v>
                </c:pt>
                <c:pt idx="393">
                  <c:v>8.0092592592592594E-3</c:v>
                </c:pt>
                <c:pt idx="394">
                  <c:v>8.0208333333333329E-3</c:v>
                </c:pt>
                <c:pt idx="395">
                  <c:v>8.0324074074074065E-3</c:v>
                </c:pt>
                <c:pt idx="396">
                  <c:v>8.0439814814814818E-3</c:v>
                </c:pt>
                <c:pt idx="397">
                  <c:v>8.0555555555555554E-3</c:v>
                </c:pt>
                <c:pt idx="398">
                  <c:v>8.0671296296296307E-3</c:v>
                </c:pt>
                <c:pt idx="399">
                  <c:v>8.0787037037037043E-3</c:v>
                </c:pt>
                <c:pt idx="400">
                  <c:v>8.0902777777777778E-3</c:v>
                </c:pt>
                <c:pt idx="401">
                  <c:v>8.1018518518518514E-3</c:v>
                </c:pt>
                <c:pt idx="402">
                  <c:v>8.113425925925925E-3</c:v>
                </c:pt>
                <c:pt idx="403">
                  <c:v>8.1249999999999985E-3</c:v>
                </c:pt>
                <c:pt idx="404">
                  <c:v>8.1365740740740738E-3</c:v>
                </c:pt>
                <c:pt idx="405">
                  <c:v>8.1481481481481474E-3</c:v>
                </c:pt>
                <c:pt idx="406">
                  <c:v>8.1597222222222227E-3</c:v>
                </c:pt>
                <c:pt idx="407">
                  <c:v>8.1712962962962963E-3</c:v>
                </c:pt>
                <c:pt idx="408">
                  <c:v>8.1828703703703699E-3</c:v>
                </c:pt>
                <c:pt idx="409">
                  <c:v>8.1944444444444452E-3</c:v>
                </c:pt>
                <c:pt idx="410">
                  <c:v>8.2060185185185187E-3</c:v>
                </c:pt>
                <c:pt idx="411">
                  <c:v>8.217592592592594E-3</c:v>
                </c:pt>
                <c:pt idx="412">
                  <c:v>8.2291666666666659E-3</c:v>
                </c:pt>
                <c:pt idx="413">
                  <c:v>8.2407407407407412E-3</c:v>
                </c:pt>
                <c:pt idx="414">
                  <c:v>8.2523148148148148E-3</c:v>
                </c:pt>
                <c:pt idx="415">
                  <c:v>8.2638888888888883E-3</c:v>
                </c:pt>
                <c:pt idx="416">
                  <c:v>8.2754629629629619E-3</c:v>
                </c:pt>
                <c:pt idx="417">
                  <c:v>8.2870370370370372E-3</c:v>
                </c:pt>
                <c:pt idx="418">
                  <c:v>8.2986111111111108E-3</c:v>
                </c:pt>
                <c:pt idx="419">
                  <c:v>8.3101851851851861E-3</c:v>
                </c:pt>
                <c:pt idx="420">
                  <c:v>8.3217592592592596E-3</c:v>
                </c:pt>
                <c:pt idx="421">
                  <c:v>8.3333333333333332E-3</c:v>
                </c:pt>
                <c:pt idx="422">
                  <c:v>8.3449074074074085E-3</c:v>
                </c:pt>
                <c:pt idx="423">
                  <c:v>8.3564814814814804E-3</c:v>
                </c:pt>
                <c:pt idx="424">
                  <c:v>8.3680555555555557E-3</c:v>
                </c:pt>
                <c:pt idx="425">
                  <c:v>8.3796296296296292E-3</c:v>
                </c:pt>
                <c:pt idx="426">
                  <c:v>8.3912037037037045E-3</c:v>
                </c:pt>
                <c:pt idx="427">
                  <c:v>8.4027777777777781E-3</c:v>
                </c:pt>
                <c:pt idx="428">
                  <c:v>8.4143518518518517E-3</c:v>
                </c:pt>
                <c:pt idx="429">
                  <c:v>8.4259259259259253E-3</c:v>
                </c:pt>
                <c:pt idx="430">
                  <c:v>8.4375000000000006E-3</c:v>
                </c:pt>
                <c:pt idx="431">
                  <c:v>8.4490740740740741E-3</c:v>
                </c:pt>
                <c:pt idx="432">
                  <c:v>8.4606481481481494E-3</c:v>
                </c:pt>
                <c:pt idx="433">
                  <c:v>8.4722222222222213E-3</c:v>
                </c:pt>
                <c:pt idx="434">
                  <c:v>8.4837962962962966E-3</c:v>
                </c:pt>
                <c:pt idx="435">
                  <c:v>8.4953703703703701E-3</c:v>
                </c:pt>
                <c:pt idx="436">
                  <c:v>8.5069444444444437E-3</c:v>
                </c:pt>
                <c:pt idx="437">
                  <c:v>8.518518518518519E-3</c:v>
                </c:pt>
                <c:pt idx="438">
                  <c:v>8.5300925925925926E-3</c:v>
                </c:pt>
                <c:pt idx="439">
                  <c:v>8.5416666666666679E-3</c:v>
                </c:pt>
                <c:pt idx="440">
                  <c:v>8.5532407407407415E-3</c:v>
                </c:pt>
                <c:pt idx="441">
                  <c:v>8.564814814814815E-3</c:v>
                </c:pt>
                <c:pt idx="442">
                  <c:v>8.5763888888888886E-3</c:v>
                </c:pt>
                <c:pt idx="443">
                  <c:v>8.5879629629629622E-3</c:v>
                </c:pt>
                <c:pt idx="444">
                  <c:v>8.5995370370370357E-3</c:v>
                </c:pt>
                <c:pt idx="445">
                  <c:v>8.611111111111111E-3</c:v>
                </c:pt>
                <c:pt idx="446">
                  <c:v>8.6226851851851846E-3</c:v>
                </c:pt>
                <c:pt idx="447">
                  <c:v>8.6342592592592599E-3</c:v>
                </c:pt>
                <c:pt idx="448">
                  <c:v>8.6458333333333335E-3</c:v>
                </c:pt>
                <c:pt idx="449">
                  <c:v>8.6574074074074071E-3</c:v>
                </c:pt>
                <c:pt idx="450">
                  <c:v>8.6689814814814806E-3</c:v>
                </c:pt>
                <c:pt idx="451">
                  <c:v>8.6805555555555559E-3</c:v>
                </c:pt>
                <c:pt idx="452">
                  <c:v>8.6921296296296312E-3</c:v>
                </c:pt>
                <c:pt idx="453">
                  <c:v>8.7037037037037031E-3</c:v>
                </c:pt>
                <c:pt idx="454">
                  <c:v>8.7152777777777784E-3</c:v>
                </c:pt>
                <c:pt idx="455">
                  <c:v>8.726851851851852E-3</c:v>
                </c:pt>
                <c:pt idx="456">
                  <c:v>8.7384259259259255E-3</c:v>
                </c:pt>
                <c:pt idx="457">
                  <c:v>8.7499999999999991E-3</c:v>
                </c:pt>
                <c:pt idx="458">
                  <c:v>8.7615740740740744E-3</c:v>
                </c:pt>
                <c:pt idx="459">
                  <c:v>8.773148148148148E-3</c:v>
                </c:pt>
                <c:pt idx="460">
                  <c:v>8.7847222222222233E-3</c:v>
                </c:pt>
                <c:pt idx="461">
                  <c:v>8.7962962962962968E-3</c:v>
                </c:pt>
                <c:pt idx="462">
                  <c:v>8.8078703703703704E-3</c:v>
                </c:pt>
                <c:pt idx="463">
                  <c:v>8.819444444444444E-3</c:v>
                </c:pt>
                <c:pt idx="464">
                  <c:v>8.8310185185185176E-3</c:v>
                </c:pt>
                <c:pt idx="465">
                  <c:v>8.8425925925925911E-3</c:v>
                </c:pt>
                <c:pt idx="466">
                  <c:v>8.8541666666666664E-3</c:v>
                </c:pt>
                <c:pt idx="467">
                  <c:v>8.8657407407407417E-3</c:v>
                </c:pt>
                <c:pt idx="468">
                  <c:v>8.8773148148148153E-3</c:v>
                </c:pt>
                <c:pt idx="469">
                  <c:v>8.8888888888888889E-3</c:v>
                </c:pt>
                <c:pt idx="470">
                  <c:v>8.9004629629629625E-3</c:v>
                </c:pt>
                <c:pt idx="471">
                  <c:v>8.9120370370370378E-3</c:v>
                </c:pt>
                <c:pt idx="472">
                  <c:v>8.9236111111111113E-3</c:v>
                </c:pt>
                <c:pt idx="473">
                  <c:v>8.9351851851851866E-3</c:v>
                </c:pt>
                <c:pt idx="474">
                  <c:v>8.9467592592592585E-3</c:v>
                </c:pt>
                <c:pt idx="475">
                  <c:v>8.9583333333333338E-3</c:v>
                </c:pt>
                <c:pt idx="476">
                  <c:v>8.9699074074074073E-3</c:v>
                </c:pt>
                <c:pt idx="477">
                  <c:v>8.9814814814814809E-3</c:v>
                </c:pt>
                <c:pt idx="478">
                  <c:v>8.9930555555555545E-3</c:v>
                </c:pt>
                <c:pt idx="479">
                  <c:v>9.0046296296296298E-3</c:v>
                </c:pt>
                <c:pt idx="480">
                  <c:v>9.0162037037037034E-3</c:v>
                </c:pt>
                <c:pt idx="481">
                  <c:v>9.0277777777777787E-3</c:v>
                </c:pt>
                <c:pt idx="482">
                  <c:v>9.0393518518518522E-3</c:v>
                </c:pt>
                <c:pt idx="483">
                  <c:v>9.0509259259259258E-3</c:v>
                </c:pt>
                <c:pt idx="484">
                  <c:v>9.0624999999999994E-3</c:v>
                </c:pt>
                <c:pt idx="485">
                  <c:v>9.0740740740740729E-3</c:v>
                </c:pt>
                <c:pt idx="486">
                  <c:v>9.0856481481481483E-3</c:v>
                </c:pt>
                <c:pt idx="487">
                  <c:v>9.0972222222222218E-3</c:v>
                </c:pt>
                <c:pt idx="488">
                  <c:v>9.1087962962962971E-3</c:v>
                </c:pt>
                <c:pt idx="489">
                  <c:v>9.1203703703703707E-3</c:v>
                </c:pt>
                <c:pt idx="490">
                  <c:v>9.1319444444444443E-3</c:v>
                </c:pt>
                <c:pt idx="491">
                  <c:v>9.1435185185185178E-3</c:v>
                </c:pt>
                <c:pt idx="492">
                  <c:v>9.1550925925925931E-3</c:v>
                </c:pt>
                <c:pt idx="493">
                  <c:v>9.1666666666666667E-3</c:v>
                </c:pt>
                <c:pt idx="494">
                  <c:v>9.1782407407407403E-3</c:v>
                </c:pt>
                <c:pt idx="495">
                  <c:v>9.1898148148148139E-3</c:v>
                </c:pt>
                <c:pt idx="496">
                  <c:v>9.2013888888888892E-3</c:v>
                </c:pt>
                <c:pt idx="497">
                  <c:v>9.2129629629629627E-3</c:v>
                </c:pt>
                <c:pt idx="498">
                  <c:v>9.2245370370370363E-3</c:v>
                </c:pt>
                <c:pt idx="499">
                  <c:v>9.2361111111111116E-3</c:v>
                </c:pt>
                <c:pt idx="500">
                  <c:v>9.2476851851851852E-3</c:v>
                </c:pt>
                <c:pt idx="501">
                  <c:v>9.2592592592592605E-3</c:v>
                </c:pt>
                <c:pt idx="502">
                  <c:v>9.2708333333333341E-3</c:v>
                </c:pt>
                <c:pt idx="503">
                  <c:v>9.2824074074074076E-3</c:v>
                </c:pt>
                <c:pt idx="504">
                  <c:v>9.2939814814814812E-3</c:v>
                </c:pt>
                <c:pt idx="505">
                  <c:v>9.3055555555555548E-3</c:v>
                </c:pt>
                <c:pt idx="506">
                  <c:v>9.3171296296296283E-3</c:v>
                </c:pt>
                <c:pt idx="507">
                  <c:v>9.3287037037037036E-3</c:v>
                </c:pt>
                <c:pt idx="508">
                  <c:v>9.3402777777777772E-3</c:v>
                </c:pt>
                <c:pt idx="509">
                  <c:v>9.3518518518518525E-3</c:v>
                </c:pt>
                <c:pt idx="510">
                  <c:v>9.3634259259259261E-3</c:v>
                </c:pt>
                <c:pt idx="511">
                  <c:v>9.3749999999999997E-3</c:v>
                </c:pt>
                <c:pt idx="512">
                  <c:v>9.386574074074075E-3</c:v>
                </c:pt>
                <c:pt idx="513">
                  <c:v>9.3981481481481485E-3</c:v>
                </c:pt>
                <c:pt idx="514">
                  <c:v>9.4097222222222238E-3</c:v>
                </c:pt>
                <c:pt idx="515">
                  <c:v>9.4212962962962957E-3</c:v>
                </c:pt>
                <c:pt idx="516">
                  <c:v>9.432870370370371E-3</c:v>
                </c:pt>
                <c:pt idx="517">
                  <c:v>9.4444444444444445E-3</c:v>
                </c:pt>
                <c:pt idx="518">
                  <c:v>9.4560185185185181E-3</c:v>
                </c:pt>
                <c:pt idx="519">
                  <c:v>9.4675925925925917E-3</c:v>
                </c:pt>
                <c:pt idx="520">
                  <c:v>9.479166666666667E-3</c:v>
                </c:pt>
                <c:pt idx="521">
                  <c:v>9.4907407407407406E-3</c:v>
                </c:pt>
                <c:pt idx="522">
                  <c:v>9.5023148148148159E-3</c:v>
                </c:pt>
                <c:pt idx="523">
                  <c:v>9.5138888888888894E-3</c:v>
                </c:pt>
                <c:pt idx="524">
                  <c:v>9.525462962962963E-3</c:v>
                </c:pt>
                <c:pt idx="525">
                  <c:v>9.5370370370370366E-3</c:v>
                </c:pt>
                <c:pt idx="526">
                  <c:v>9.5486111111111101E-3</c:v>
                </c:pt>
                <c:pt idx="527">
                  <c:v>9.5601851851851855E-3</c:v>
                </c:pt>
                <c:pt idx="528">
                  <c:v>9.571759259259259E-3</c:v>
                </c:pt>
                <c:pt idx="529">
                  <c:v>9.5833333333333343E-3</c:v>
                </c:pt>
                <c:pt idx="530">
                  <c:v>9.5949074074074079E-3</c:v>
                </c:pt>
                <c:pt idx="531">
                  <c:v>9.6064814814814815E-3</c:v>
                </c:pt>
                <c:pt idx="532">
                  <c:v>9.618055555555555E-3</c:v>
                </c:pt>
                <c:pt idx="533">
                  <c:v>9.6296296296296303E-3</c:v>
                </c:pt>
                <c:pt idx="534">
                  <c:v>9.6412037037037039E-3</c:v>
                </c:pt>
                <c:pt idx="535">
                  <c:v>9.6527777777777775E-3</c:v>
                </c:pt>
                <c:pt idx="536">
                  <c:v>9.6643518518518511E-3</c:v>
                </c:pt>
                <c:pt idx="537">
                  <c:v>9.6759259259259264E-3</c:v>
                </c:pt>
                <c:pt idx="538">
                  <c:v>9.6874999999999999E-3</c:v>
                </c:pt>
                <c:pt idx="539">
                  <c:v>9.6990740740740735E-3</c:v>
                </c:pt>
                <c:pt idx="540">
                  <c:v>9.7106481481481471E-3</c:v>
                </c:pt>
                <c:pt idx="541">
                  <c:v>9.7222222222222224E-3</c:v>
                </c:pt>
                <c:pt idx="542">
                  <c:v>9.7337962962962977E-3</c:v>
                </c:pt>
                <c:pt idx="543">
                  <c:v>9.7453703703703713E-3</c:v>
                </c:pt>
                <c:pt idx="544">
                  <c:v>9.7569444444444448E-3</c:v>
                </c:pt>
                <c:pt idx="545">
                  <c:v>9.7685185185185184E-3</c:v>
                </c:pt>
                <c:pt idx="546">
                  <c:v>9.780092592592592E-3</c:v>
                </c:pt>
                <c:pt idx="547">
                  <c:v>9.7916666666666655E-3</c:v>
                </c:pt>
                <c:pt idx="548">
                  <c:v>9.8032407407407408E-3</c:v>
                </c:pt>
                <c:pt idx="549">
                  <c:v>9.8148148148148144E-3</c:v>
                </c:pt>
                <c:pt idx="550">
                  <c:v>9.8263888888888897E-3</c:v>
                </c:pt>
                <c:pt idx="551">
                  <c:v>9.8379629629629633E-3</c:v>
                </c:pt>
                <c:pt idx="552">
                  <c:v>9.8495370370370369E-3</c:v>
                </c:pt>
                <c:pt idx="553">
                  <c:v>9.8611111111111104E-3</c:v>
                </c:pt>
                <c:pt idx="554">
                  <c:v>9.8726851851851857E-3</c:v>
                </c:pt>
                <c:pt idx="555">
                  <c:v>9.8842592592592576E-3</c:v>
                </c:pt>
                <c:pt idx="556">
                  <c:v>9.8958333333333329E-3</c:v>
                </c:pt>
                <c:pt idx="557">
                  <c:v>9.9074074074074082E-3</c:v>
                </c:pt>
                <c:pt idx="558">
                  <c:v>9.9189814814814817E-3</c:v>
                </c:pt>
                <c:pt idx="559">
                  <c:v>9.9305555555555553E-3</c:v>
                </c:pt>
                <c:pt idx="560">
                  <c:v>9.9421296296296289E-3</c:v>
                </c:pt>
                <c:pt idx="561">
                  <c:v>9.9537037037037042E-3</c:v>
                </c:pt>
                <c:pt idx="562">
                  <c:v>9.9652777777777778E-3</c:v>
                </c:pt>
                <c:pt idx="563">
                  <c:v>9.9768518518518531E-3</c:v>
                </c:pt>
                <c:pt idx="564">
                  <c:v>9.9884259259259266E-3</c:v>
                </c:pt>
                <c:pt idx="565">
                  <c:v>0.01</c:v>
                </c:pt>
                <c:pt idx="566">
                  <c:v>1.0011574074074074E-2</c:v>
                </c:pt>
                <c:pt idx="567">
                  <c:v>1.0023148148148147E-2</c:v>
                </c:pt>
                <c:pt idx="568">
                  <c:v>1.0034722222222221E-2</c:v>
                </c:pt>
                <c:pt idx="569">
                  <c:v>1.0046296296296296E-2</c:v>
                </c:pt>
                <c:pt idx="570">
                  <c:v>1.005787037037037E-2</c:v>
                </c:pt>
                <c:pt idx="571">
                  <c:v>1.0069444444444445E-2</c:v>
                </c:pt>
                <c:pt idx="572">
                  <c:v>1.0081018518518519E-2</c:v>
                </c:pt>
                <c:pt idx="573">
                  <c:v>1.0092592592592592E-2</c:v>
                </c:pt>
                <c:pt idx="574">
                  <c:v>1.0104166666666668E-2</c:v>
                </c:pt>
                <c:pt idx="575">
                  <c:v>1.0115740740740741E-2</c:v>
                </c:pt>
                <c:pt idx="576">
                  <c:v>1.0127314814814815E-2</c:v>
                </c:pt>
                <c:pt idx="577">
                  <c:v>1.0138888888888888E-2</c:v>
                </c:pt>
                <c:pt idx="578">
                  <c:v>1.0150462962962964E-2</c:v>
                </c:pt>
                <c:pt idx="579">
                  <c:v>1.0162037037037037E-2</c:v>
                </c:pt>
                <c:pt idx="580">
                  <c:v>1.0173611111111111E-2</c:v>
                </c:pt>
                <c:pt idx="581">
                  <c:v>1.0185185185185184E-2</c:v>
                </c:pt>
                <c:pt idx="582">
                  <c:v>1.019675925925926E-2</c:v>
                </c:pt>
                <c:pt idx="583">
                  <c:v>1.0208333333333333E-2</c:v>
                </c:pt>
                <c:pt idx="584">
                  <c:v>1.0219907407407408E-2</c:v>
                </c:pt>
                <c:pt idx="585">
                  <c:v>1.0231481481481482E-2</c:v>
                </c:pt>
                <c:pt idx="586">
                  <c:v>1.0243055555555556E-2</c:v>
                </c:pt>
                <c:pt idx="587">
                  <c:v>1.0254629629629629E-2</c:v>
                </c:pt>
                <c:pt idx="588">
                  <c:v>1.0266203703703703E-2</c:v>
                </c:pt>
                <c:pt idx="589">
                  <c:v>1.0277777777777778E-2</c:v>
                </c:pt>
                <c:pt idx="590">
                  <c:v>1.0289351851851852E-2</c:v>
                </c:pt>
                <c:pt idx="591">
                  <c:v>1.0300925925925927E-2</c:v>
                </c:pt>
                <c:pt idx="592">
                  <c:v>1.03125E-2</c:v>
                </c:pt>
                <c:pt idx="593">
                  <c:v>1.0324074074074074E-2</c:v>
                </c:pt>
                <c:pt idx="594">
                  <c:v>1.0335648148148148E-2</c:v>
                </c:pt>
                <c:pt idx="595">
                  <c:v>1.0347222222222223E-2</c:v>
                </c:pt>
                <c:pt idx="596">
                  <c:v>1.0358796296296295E-2</c:v>
                </c:pt>
                <c:pt idx="597">
                  <c:v>1.037037037037037E-2</c:v>
                </c:pt>
                <c:pt idx="598">
                  <c:v>1.0381944444444444E-2</c:v>
                </c:pt>
                <c:pt idx="599">
                  <c:v>1.0393518518518519E-2</c:v>
                </c:pt>
                <c:pt idx="600">
                  <c:v>1.0405092592592593E-2</c:v>
                </c:pt>
                <c:pt idx="601">
                  <c:v>1.0416666666666666E-2</c:v>
                </c:pt>
                <c:pt idx="602">
                  <c:v>1.042824074074074E-2</c:v>
                </c:pt>
                <c:pt idx="603">
                  <c:v>1.0439814814814813E-2</c:v>
                </c:pt>
                <c:pt idx="604">
                  <c:v>1.045138888888889E-2</c:v>
                </c:pt>
                <c:pt idx="605">
                  <c:v>1.0462962962962964E-2</c:v>
                </c:pt>
                <c:pt idx="606">
                  <c:v>1.0474537037037037E-2</c:v>
                </c:pt>
                <c:pt idx="607">
                  <c:v>1.0486111111111111E-2</c:v>
                </c:pt>
                <c:pt idx="608">
                  <c:v>1.0497685185185186E-2</c:v>
                </c:pt>
                <c:pt idx="609">
                  <c:v>1.050925925925926E-2</c:v>
                </c:pt>
                <c:pt idx="610">
                  <c:v>1.0520833333333333E-2</c:v>
                </c:pt>
                <c:pt idx="611">
                  <c:v>1.0532407407407407E-2</c:v>
                </c:pt>
                <c:pt idx="612">
                  <c:v>1.0543981481481481E-2</c:v>
                </c:pt>
                <c:pt idx="613">
                  <c:v>1.0555555555555554E-2</c:v>
                </c:pt>
                <c:pt idx="614">
                  <c:v>1.0567129629629629E-2</c:v>
                </c:pt>
                <c:pt idx="615">
                  <c:v>1.0578703703703703E-2</c:v>
                </c:pt>
                <c:pt idx="616">
                  <c:v>1.0590277777777777E-2</c:v>
                </c:pt>
                <c:pt idx="617">
                  <c:v>1.0590277777777777E-2</c:v>
                </c:pt>
                <c:pt idx="618">
                  <c:v>1.0601851851851854E-2</c:v>
                </c:pt>
                <c:pt idx="619">
                  <c:v>1.0625000000000001E-2</c:v>
                </c:pt>
                <c:pt idx="620">
                  <c:v>1.0625000000000001E-2</c:v>
                </c:pt>
                <c:pt idx="621">
                  <c:v>1.0636574074074074E-2</c:v>
                </c:pt>
                <c:pt idx="622">
                  <c:v>1.064814814814815E-2</c:v>
                </c:pt>
                <c:pt idx="623">
                  <c:v>1.0659722222222221E-2</c:v>
                </c:pt>
                <c:pt idx="624">
                  <c:v>1.0671296296296297E-2</c:v>
                </c:pt>
                <c:pt idx="625">
                  <c:v>1.068287037037037E-2</c:v>
                </c:pt>
                <c:pt idx="626">
                  <c:v>1.0694444444444444E-2</c:v>
                </c:pt>
                <c:pt idx="627">
                  <c:v>1.0706018518518517E-2</c:v>
                </c:pt>
                <c:pt idx="628">
                  <c:v>1.0717592592592593E-2</c:v>
                </c:pt>
                <c:pt idx="629">
                  <c:v>1.0729166666666666E-2</c:v>
                </c:pt>
                <c:pt idx="630">
                  <c:v>1.074074074074074E-2</c:v>
                </c:pt>
                <c:pt idx="631">
                  <c:v>1.0752314814814814E-2</c:v>
                </c:pt>
                <c:pt idx="632">
                  <c:v>1.0763888888888891E-2</c:v>
                </c:pt>
                <c:pt idx="633">
                  <c:v>1.0775462962962964E-2</c:v>
                </c:pt>
                <c:pt idx="634">
                  <c:v>1.0787037037037038E-2</c:v>
                </c:pt>
                <c:pt idx="635">
                  <c:v>1.0798611111111111E-2</c:v>
                </c:pt>
                <c:pt idx="636">
                  <c:v>1.0810185185185185E-2</c:v>
                </c:pt>
                <c:pt idx="637">
                  <c:v>1.082175925925926E-2</c:v>
                </c:pt>
                <c:pt idx="638">
                  <c:v>1.0833333333333334E-2</c:v>
                </c:pt>
                <c:pt idx="639">
                  <c:v>1.0844907407407407E-2</c:v>
                </c:pt>
                <c:pt idx="640">
                  <c:v>1.0856481481481481E-2</c:v>
                </c:pt>
                <c:pt idx="641">
                  <c:v>1.0868055555555556E-2</c:v>
                </c:pt>
                <c:pt idx="642">
                  <c:v>1.087962962962963E-2</c:v>
                </c:pt>
                <c:pt idx="643">
                  <c:v>1.0891203703703703E-2</c:v>
                </c:pt>
                <c:pt idx="644">
                  <c:v>1.0902777777777777E-2</c:v>
                </c:pt>
                <c:pt idx="645">
                  <c:v>1.091435185185185E-2</c:v>
                </c:pt>
                <c:pt idx="646">
                  <c:v>1.0925925925925924E-2</c:v>
                </c:pt>
                <c:pt idx="647">
                  <c:v>1.0937500000000001E-2</c:v>
                </c:pt>
                <c:pt idx="648">
                  <c:v>1.0949074074074075E-2</c:v>
                </c:pt>
                <c:pt idx="649">
                  <c:v>1.0960648148148148E-2</c:v>
                </c:pt>
                <c:pt idx="650">
                  <c:v>1.0972222222222223E-2</c:v>
                </c:pt>
                <c:pt idx="651">
                  <c:v>1.0983796296296297E-2</c:v>
                </c:pt>
                <c:pt idx="652">
                  <c:v>1.0995370370370371E-2</c:v>
                </c:pt>
                <c:pt idx="653">
                  <c:v>1.1006944444444444E-2</c:v>
                </c:pt>
                <c:pt idx="654">
                  <c:v>1.1018518518518518E-2</c:v>
                </c:pt>
                <c:pt idx="655">
                  <c:v>1.1030092592592591E-2</c:v>
                </c:pt>
                <c:pt idx="656">
                  <c:v>1.1041666666666667E-2</c:v>
                </c:pt>
                <c:pt idx="657">
                  <c:v>1.105324074074074E-2</c:v>
                </c:pt>
                <c:pt idx="658">
                  <c:v>1.1064814814814814E-2</c:v>
                </c:pt>
                <c:pt idx="659">
                  <c:v>1.1076388888888887E-2</c:v>
                </c:pt>
                <c:pt idx="660">
                  <c:v>1.1087962962962964E-2</c:v>
                </c:pt>
                <c:pt idx="661">
                  <c:v>1.1099537037037038E-2</c:v>
                </c:pt>
                <c:pt idx="662">
                  <c:v>1.1111111111111112E-2</c:v>
                </c:pt>
                <c:pt idx="663">
                  <c:v>1.1122685185185185E-2</c:v>
                </c:pt>
                <c:pt idx="664">
                  <c:v>1.113425925925926E-2</c:v>
                </c:pt>
                <c:pt idx="665">
                  <c:v>1.1145833333333334E-2</c:v>
                </c:pt>
                <c:pt idx="666">
                  <c:v>1.1157407407407408E-2</c:v>
                </c:pt>
                <c:pt idx="667">
                  <c:v>1.1168981481481481E-2</c:v>
                </c:pt>
                <c:pt idx="668">
                  <c:v>1.1180555555555556E-2</c:v>
                </c:pt>
                <c:pt idx="669">
                  <c:v>1.119212962962963E-2</c:v>
                </c:pt>
                <c:pt idx="670">
                  <c:v>1.1203703703703704E-2</c:v>
                </c:pt>
                <c:pt idx="671">
                  <c:v>1.1215277777777777E-2</c:v>
                </c:pt>
                <c:pt idx="672">
                  <c:v>1.1226851851851854E-2</c:v>
                </c:pt>
                <c:pt idx="673">
                  <c:v>1.1238425925925928E-2</c:v>
                </c:pt>
                <c:pt idx="674">
                  <c:v>1.1249999999999998E-2</c:v>
                </c:pt>
                <c:pt idx="675">
                  <c:v>1.1261574074074071E-2</c:v>
                </c:pt>
                <c:pt idx="676">
                  <c:v>1.1273148148148148E-2</c:v>
                </c:pt>
                <c:pt idx="677">
                  <c:v>1.1284722222222222E-2</c:v>
                </c:pt>
                <c:pt idx="678">
                  <c:v>1.1296296296296296E-2</c:v>
                </c:pt>
                <c:pt idx="679">
                  <c:v>1.1307870370370371E-2</c:v>
                </c:pt>
                <c:pt idx="680">
                  <c:v>1.1319444444444444E-2</c:v>
                </c:pt>
                <c:pt idx="681">
                  <c:v>1.1331018518518518E-2</c:v>
                </c:pt>
                <c:pt idx="682">
                  <c:v>1.1342592592592592E-2</c:v>
                </c:pt>
                <c:pt idx="683">
                  <c:v>1.1354166666666667E-2</c:v>
                </c:pt>
                <c:pt idx="684">
                  <c:v>1.136574074074074E-2</c:v>
                </c:pt>
                <c:pt idx="685">
                  <c:v>1.1377314814814814E-2</c:v>
                </c:pt>
                <c:pt idx="686">
                  <c:v>1.1388888888888888E-2</c:v>
                </c:pt>
                <c:pt idx="687">
                  <c:v>1.1400462962962965E-2</c:v>
                </c:pt>
                <c:pt idx="688">
                  <c:v>1.1412037037037038E-2</c:v>
                </c:pt>
                <c:pt idx="689">
                  <c:v>1.1423611111111112E-2</c:v>
                </c:pt>
                <c:pt idx="690">
                  <c:v>1.1435185185185185E-2</c:v>
                </c:pt>
                <c:pt idx="691">
                  <c:v>1.1446759259259261E-2</c:v>
                </c:pt>
                <c:pt idx="692">
                  <c:v>1.1458333333333334E-2</c:v>
                </c:pt>
                <c:pt idx="693">
                  <c:v>1.1469907407407408E-2</c:v>
                </c:pt>
                <c:pt idx="694">
                  <c:v>1.1481481481481483E-2</c:v>
                </c:pt>
                <c:pt idx="695">
                  <c:v>1.1493055555555555E-2</c:v>
                </c:pt>
                <c:pt idx="696">
                  <c:v>1.1504629629629629E-2</c:v>
                </c:pt>
                <c:pt idx="697">
                  <c:v>1.1516203703703702E-2</c:v>
                </c:pt>
                <c:pt idx="698">
                  <c:v>1.1527777777777777E-2</c:v>
                </c:pt>
                <c:pt idx="699">
                  <c:v>1.1539351851851851E-2</c:v>
                </c:pt>
                <c:pt idx="700">
                  <c:v>1.1550925925925925E-2</c:v>
                </c:pt>
                <c:pt idx="701">
                  <c:v>1.1562499999999998E-2</c:v>
                </c:pt>
                <c:pt idx="702">
                  <c:v>1.1574074074074075E-2</c:v>
                </c:pt>
                <c:pt idx="703">
                  <c:v>1.1585648148148149E-2</c:v>
                </c:pt>
                <c:pt idx="704">
                  <c:v>1.1597222222222222E-2</c:v>
                </c:pt>
                <c:pt idx="705">
                  <c:v>1.1608796296296296E-2</c:v>
                </c:pt>
                <c:pt idx="706">
                  <c:v>1.1620370370370371E-2</c:v>
                </c:pt>
                <c:pt idx="707">
                  <c:v>1.1631944444444445E-2</c:v>
                </c:pt>
                <c:pt idx="708">
                  <c:v>1.1643518518518518E-2</c:v>
                </c:pt>
                <c:pt idx="709">
                  <c:v>1.1655092592592594E-2</c:v>
                </c:pt>
                <c:pt idx="710">
                  <c:v>1.1666666666666667E-2</c:v>
                </c:pt>
                <c:pt idx="711">
                  <c:v>1.1678240740740741E-2</c:v>
                </c:pt>
                <c:pt idx="712">
                  <c:v>1.1689814814814814E-2</c:v>
                </c:pt>
                <c:pt idx="713">
                  <c:v>1.1701388888888891E-2</c:v>
                </c:pt>
                <c:pt idx="714">
                  <c:v>1.1712962962962965E-2</c:v>
                </c:pt>
                <c:pt idx="715">
                  <c:v>1.1724537037037035E-2</c:v>
                </c:pt>
                <c:pt idx="716">
                  <c:v>1.1736111111111109E-2</c:v>
                </c:pt>
                <c:pt idx="717">
                  <c:v>1.1747685185185186E-2</c:v>
                </c:pt>
                <c:pt idx="718">
                  <c:v>1.1759259259259259E-2</c:v>
                </c:pt>
                <c:pt idx="719">
                  <c:v>1.1770833333333333E-2</c:v>
                </c:pt>
                <c:pt idx="720">
                  <c:v>1.1782407407407406E-2</c:v>
                </c:pt>
                <c:pt idx="721">
                  <c:v>1.1793981481481482E-2</c:v>
                </c:pt>
                <c:pt idx="722">
                  <c:v>1.1805555555555555E-2</c:v>
                </c:pt>
                <c:pt idx="723">
                  <c:v>1.1817129629629629E-2</c:v>
                </c:pt>
                <c:pt idx="724">
                  <c:v>1.1828703703703704E-2</c:v>
                </c:pt>
                <c:pt idx="725">
                  <c:v>1.1840277777777778E-2</c:v>
                </c:pt>
                <c:pt idx="726">
                  <c:v>1.1851851851851851E-2</c:v>
                </c:pt>
                <c:pt idx="727">
                  <c:v>1.1863425925925925E-2</c:v>
                </c:pt>
                <c:pt idx="728">
                  <c:v>1.1875000000000002E-2</c:v>
                </c:pt>
                <c:pt idx="729">
                  <c:v>1.1886574074074075E-2</c:v>
                </c:pt>
                <c:pt idx="730">
                  <c:v>1.1898148148148149E-2</c:v>
                </c:pt>
                <c:pt idx="731">
                  <c:v>1.1909722222222223E-2</c:v>
                </c:pt>
                <c:pt idx="732">
                  <c:v>1.1921296296296298E-2</c:v>
                </c:pt>
                <c:pt idx="733">
                  <c:v>1.1932870370370371E-2</c:v>
                </c:pt>
                <c:pt idx="734">
                  <c:v>1.1944444444444445E-2</c:v>
                </c:pt>
                <c:pt idx="735">
                  <c:v>1.1956018518518517E-2</c:v>
                </c:pt>
                <c:pt idx="736">
                  <c:v>1.1967592592592592E-2</c:v>
                </c:pt>
                <c:pt idx="737">
                  <c:v>1.1979166666666666E-2</c:v>
                </c:pt>
                <c:pt idx="738">
                  <c:v>1.1990740740740739E-2</c:v>
                </c:pt>
                <c:pt idx="739">
                  <c:v>1.2002314814814815E-2</c:v>
                </c:pt>
                <c:pt idx="740">
                  <c:v>1.2013888888888888E-2</c:v>
                </c:pt>
                <c:pt idx="741">
                  <c:v>1.2025462962962962E-2</c:v>
                </c:pt>
                <c:pt idx="742">
                  <c:v>1.2037037037037035E-2</c:v>
                </c:pt>
                <c:pt idx="743">
                  <c:v>1.2048611111111112E-2</c:v>
                </c:pt>
                <c:pt idx="744">
                  <c:v>1.2060185185185186E-2</c:v>
                </c:pt>
                <c:pt idx="745">
                  <c:v>1.207175925925926E-2</c:v>
                </c:pt>
                <c:pt idx="746">
                  <c:v>1.2083333333333333E-2</c:v>
                </c:pt>
                <c:pt idx="747">
                  <c:v>1.2094907407407408E-2</c:v>
                </c:pt>
                <c:pt idx="748">
                  <c:v>1.2106481481481482E-2</c:v>
                </c:pt>
                <c:pt idx="749">
                  <c:v>1.2118055555555556E-2</c:v>
                </c:pt>
                <c:pt idx="750">
                  <c:v>1.2129629629629629E-2</c:v>
                </c:pt>
                <c:pt idx="751">
                  <c:v>1.2141203703703704E-2</c:v>
                </c:pt>
                <c:pt idx="752">
                  <c:v>1.2152777777777778E-2</c:v>
                </c:pt>
                <c:pt idx="753">
                  <c:v>1.2164351851851852E-2</c:v>
                </c:pt>
                <c:pt idx="754">
                  <c:v>1.2175925925925929E-2</c:v>
                </c:pt>
                <c:pt idx="755">
                  <c:v>1.2187500000000002E-2</c:v>
                </c:pt>
                <c:pt idx="756">
                  <c:v>1.2199074074074072E-2</c:v>
                </c:pt>
                <c:pt idx="757">
                  <c:v>1.2210648148148146E-2</c:v>
                </c:pt>
                <c:pt idx="758">
                  <c:v>1.2222222222222223E-2</c:v>
                </c:pt>
                <c:pt idx="759">
                  <c:v>1.2233796296296296E-2</c:v>
                </c:pt>
                <c:pt idx="760">
                  <c:v>1.224537037037037E-2</c:v>
                </c:pt>
                <c:pt idx="761">
                  <c:v>1.2256944444444444E-2</c:v>
                </c:pt>
                <c:pt idx="762">
                  <c:v>1.2268518518518519E-2</c:v>
                </c:pt>
                <c:pt idx="763">
                  <c:v>1.2280092592592592E-2</c:v>
                </c:pt>
                <c:pt idx="764">
                  <c:v>1.2291666666666666E-2</c:v>
                </c:pt>
                <c:pt idx="765">
                  <c:v>1.230324074074074E-2</c:v>
                </c:pt>
                <c:pt idx="766">
                  <c:v>1.2314814814814815E-2</c:v>
                </c:pt>
                <c:pt idx="767">
                  <c:v>1.2326388888888888E-2</c:v>
                </c:pt>
                <c:pt idx="768">
                  <c:v>1.2337962962962962E-2</c:v>
                </c:pt>
                <c:pt idx="769">
                  <c:v>1.2349537037037039E-2</c:v>
                </c:pt>
                <c:pt idx="770">
                  <c:v>1.2361111111111113E-2</c:v>
                </c:pt>
                <c:pt idx="771">
                  <c:v>1.2372685185185186E-2</c:v>
                </c:pt>
                <c:pt idx="772">
                  <c:v>1.238425925925926E-2</c:v>
                </c:pt>
                <c:pt idx="773">
                  <c:v>1.2395833333333335E-2</c:v>
                </c:pt>
                <c:pt idx="774">
                  <c:v>1.2407407407407409E-2</c:v>
                </c:pt>
                <c:pt idx="775">
                  <c:v>1.2418981481481482E-2</c:v>
                </c:pt>
                <c:pt idx="776">
                  <c:v>1.2430555555555554E-2</c:v>
                </c:pt>
                <c:pt idx="777">
                  <c:v>1.2442129629629629E-2</c:v>
                </c:pt>
                <c:pt idx="778">
                  <c:v>1.2453703703703703E-2</c:v>
                </c:pt>
                <c:pt idx="779">
                  <c:v>1.2465277777777777E-2</c:v>
                </c:pt>
                <c:pt idx="780">
                  <c:v>1.247685185185185E-2</c:v>
                </c:pt>
                <c:pt idx="781">
                  <c:v>1.2488425925925925E-2</c:v>
                </c:pt>
                <c:pt idx="782">
                  <c:v>1.2499999999999999E-2</c:v>
                </c:pt>
                <c:pt idx="783">
                  <c:v>1.2511574074074073E-2</c:v>
                </c:pt>
                <c:pt idx="784">
                  <c:v>1.252314814814815E-2</c:v>
                </c:pt>
                <c:pt idx="785">
                  <c:v>1.2534722222222223E-2</c:v>
                </c:pt>
                <c:pt idx="786">
                  <c:v>1.2546296296296297E-2</c:v>
                </c:pt>
                <c:pt idx="787">
                  <c:v>1.255787037037037E-2</c:v>
                </c:pt>
                <c:pt idx="788">
                  <c:v>1.2569444444444446E-2</c:v>
                </c:pt>
                <c:pt idx="789">
                  <c:v>1.2581018518518519E-2</c:v>
                </c:pt>
                <c:pt idx="790">
                  <c:v>1.2592592592592593E-2</c:v>
                </c:pt>
                <c:pt idx="791">
                  <c:v>1.2604166666666666E-2</c:v>
                </c:pt>
                <c:pt idx="792">
                  <c:v>1.2615740740740742E-2</c:v>
                </c:pt>
                <c:pt idx="793">
                  <c:v>1.2627314814814815E-2</c:v>
                </c:pt>
                <c:pt idx="794">
                  <c:v>1.2638888888888889E-2</c:v>
                </c:pt>
                <c:pt idx="795">
                  <c:v>1.2650462962962962E-2</c:v>
                </c:pt>
                <c:pt idx="796">
                  <c:v>1.2662037037037039E-2</c:v>
                </c:pt>
                <c:pt idx="797">
                  <c:v>1.2673611111111109E-2</c:v>
                </c:pt>
                <c:pt idx="798">
                  <c:v>1.2685185185185183E-2</c:v>
                </c:pt>
                <c:pt idx="799">
                  <c:v>1.269675925925926E-2</c:v>
                </c:pt>
                <c:pt idx="800">
                  <c:v>1.2708333333333334E-2</c:v>
                </c:pt>
                <c:pt idx="801">
                  <c:v>1.2719907407407407E-2</c:v>
                </c:pt>
                <c:pt idx="802">
                  <c:v>1.2731481481481481E-2</c:v>
                </c:pt>
                <c:pt idx="803">
                  <c:v>1.2743055555555556E-2</c:v>
                </c:pt>
                <c:pt idx="804">
                  <c:v>1.275462962962963E-2</c:v>
                </c:pt>
                <c:pt idx="805">
                  <c:v>1.2766203703703703E-2</c:v>
                </c:pt>
                <c:pt idx="806">
                  <c:v>1.2777777777777777E-2</c:v>
                </c:pt>
                <c:pt idx="807">
                  <c:v>1.2789351851851852E-2</c:v>
                </c:pt>
                <c:pt idx="808">
                  <c:v>1.2800925925925926E-2</c:v>
                </c:pt>
                <c:pt idx="809">
                  <c:v>1.2812499999999999E-2</c:v>
                </c:pt>
                <c:pt idx="810">
                  <c:v>1.2824074074074073E-2</c:v>
                </c:pt>
                <c:pt idx="811">
                  <c:v>1.283564814814815E-2</c:v>
                </c:pt>
                <c:pt idx="812">
                  <c:v>1.2847222222222223E-2</c:v>
                </c:pt>
                <c:pt idx="813">
                  <c:v>1.2858796296296297E-2</c:v>
                </c:pt>
                <c:pt idx="814">
                  <c:v>1.2870370370370372E-2</c:v>
                </c:pt>
                <c:pt idx="815">
                  <c:v>1.2881944444444446E-2</c:v>
                </c:pt>
                <c:pt idx="816">
                  <c:v>1.2893518518518519E-2</c:v>
                </c:pt>
                <c:pt idx="817">
                  <c:v>1.2905092592592591E-2</c:v>
                </c:pt>
                <c:pt idx="818">
                  <c:v>1.2916666666666667E-2</c:v>
                </c:pt>
                <c:pt idx="819">
                  <c:v>1.292824074074074E-2</c:v>
                </c:pt>
                <c:pt idx="820">
                  <c:v>1.2939814814814814E-2</c:v>
                </c:pt>
                <c:pt idx="821">
                  <c:v>1.2951388888888887E-2</c:v>
                </c:pt>
                <c:pt idx="822">
                  <c:v>1.2962962962962963E-2</c:v>
                </c:pt>
                <c:pt idx="823">
                  <c:v>1.2974537037037036E-2</c:v>
                </c:pt>
                <c:pt idx="824">
                  <c:v>1.298611111111111E-2</c:v>
                </c:pt>
                <c:pt idx="825">
                  <c:v>1.2997685185185183E-2</c:v>
                </c:pt>
                <c:pt idx="826">
                  <c:v>1.300925925925926E-2</c:v>
                </c:pt>
                <c:pt idx="827">
                  <c:v>1.3020833333333334E-2</c:v>
                </c:pt>
                <c:pt idx="828">
                  <c:v>1.3032407407407407E-2</c:v>
                </c:pt>
                <c:pt idx="829">
                  <c:v>1.3043981481481483E-2</c:v>
                </c:pt>
                <c:pt idx="830">
                  <c:v>1.3055555555555556E-2</c:v>
                </c:pt>
                <c:pt idx="831">
                  <c:v>1.306712962962963E-2</c:v>
                </c:pt>
                <c:pt idx="832">
                  <c:v>1.3078703703703703E-2</c:v>
                </c:pt>
                <c:pt idx="833">
                  <c:v>1.3090277777777779E-2</c:v>
                </c:pt>
                <c:pt idx="834">
                  <c:v>1.3101851851851852E-2</c:v>
                </c:pt>
                <c:pt idx="835">
                  <c:v>1.3113425925925926E-2</c:v>
                </c:pt>
                <c:pt idx="836">
                  <c:v>1.3125E-2</c:v>
                </c:pt>
                <c:pt idx="837">
                  <c:v>1.3136574074074077E-2</c:v>
                </c:pt>
                <c:pt idx="838">
                  <c:v>1.3148148148148147E-2</c:v>
                </c:pt>
                <c:pt idx="839">
                  <c:v>1.315972222222222E-2</c:v>
                </c:pt>
                <c:pt idx="840">
                  <c:v>1.3171296296296294E-2</c:v>
                </c:pt>
                <c:pt idx="841">
                  <c:v>1.3182870370370371E-2</c:v>
                </c:pt>
                <c:pt idx="842">
                  <c:v>1.3194444444444444E-2</c:v>
                </c:pt>
                <c:pt idx="843">
                  <c:v>1.3206018518518518E-2</c:v>
                </c:pt>
                <c:pt idx="844">
                  <c:v>1.3217592592592593E-2</c:v>
                </c:pt>
                <c:pt idx="845">
                  <c:v>1.3229166666666667E-2</c:v>
                </c:pt>
                <c:pt idx="846">
                  <c:v>1.324074074074074E-2</c:v>
                </c:pt>
                <c:pt idx="847">
                  <c:v>1.3252314814814814E-2</c:v>
                </c:pt>
                <c:pt idx="848">
                  <c:v>1.3263888888888889E-2</c:v>
                </c:pt>
                <c:pt idx="849">
                  <c:v>1.3275462962962963E-2</c:v>
                </c:pt>
                <c:pt idx="850">
                  <c:v>1.3287037037037036E-2</c:v>
                </c:pt>
                <c:pt idx="851">
                  <c:v>1.329861111111111E-2</c:v>
                </c:pt>
                <c:pt idx="852">
                  <c:v>1.3310185185185187E-2</c:v>
                </c:pt>
                <c:pt idx="853">
                  <c:v>1.3321759259259261E-2</c:v>
                </c:pt>
                <c:pt idx="854">
                  <c:v>1.3333333333333334E-2</c:v>
                </c:pt>
                <c:pt idx="855">
                  <c:v>1.3344907407407408E-2</c:v>
                </c:pt>
                <c:pt idx="856">
                  <c:v>1.3356481481481483E-2</c:v>
                </c:pt>
                <c:pt idx="857">
                  <c:v>1.3368055555555557E-2</c:v>
                </c:pt>
                <c:pt idx="858">
                  <c:v>1.3379629629629628E-2</c:v>
                </c:pt>
                <c:pt idx="859">
                  <c:v>1.3391203703703704E-2</c:v>
                </c:pt>
                <c:pt idx="860">
                  <c:v>1.3402777777777777E-2</c:v>
                </c:pt>
                <c:pt idx="861">
                  <c:v>1.3414351851851851E-2</c:v>
                </c:pt>
                <c:pt idx="862">
                  <c:v>1.3425925925925924E-2</c:v>
                </c:pt>
                <c:pt idx="863">
                  <c:v>1.34375E-2</c:v>
                </c:pt>
                <c:pt idx="864">
                  <c:v>1.3449074074074073E-2</c:v>
                </c:pt>
                <c:pt idx="865">
                  <c:v>1.3460648148148147E-2</c:v>
                </c:pt>
                <c:pt idx="866">
                  <c:v>1.3472222222222221E-2</c:v>
                </c:pt>
                <c:pt idx="867">
                  <c:v>1.3483796296296298E-2</c:v>
                </c:pt>
                <c:pt idx="868">
                  <c:v>1.3495370370370371E-2</c:v>
                </c:pt>
                <c:pt idx="869">
                  <c:v>1.3506944444444445E-2</c:v>
                </c:pt>
                <c:pt idx="870">
                  <c:v>1.3518518518518518E-2</c:v>
                </c:pt>
                <c:pt idx="871">
                  <c:v>1.3530092592592594E-2</c:v>
                </c:pt>
                <c:pt idx="872">
                  <c:v>1.3541666666666667E-2</c:v>
                </c:pt>
                <c:pt idx="873">
                  <c:v>1.3553240740740741E-2</c:v>
                </c:pt>
                <c:pt idx="874">
                  <c:v>1.3564814814814816E-2</c:v>
                </c:pt>
                <c:pt idx="875">
                  <c:v>1.357638888888889E-2</c:v>
                </c:pt>
                <c:pt idx="876">
                  <c:v>1.3587962962962963E-2</c:v>
                </c:pt>
                <c:pt idx="877">
                  <c:v>1.3599537037037037E-2</c:v>
                </c:pt>
                <c:pt idx="878">
                  <c:v>1.3611111111111114E-2</c:v>
                </c:pt>
                <c:pt idx="879">
                  <c:v>1.3622685185185184E-2</c:v>
                </c:pt>
                <c:pt idx="880">
                  <c:v>1.3634259259259257E-2</c:v>
                </c:pt>
                <c:pt idx="881">
                  <c:v>1.3645833333333331E-2</c:v>
                </c:pt>
                <c:pt idx="882">
                  <c:v>1.3657407407407408E-2</c:v>
                </c:pt>
                <c:pt idx="883">
                  <c:v>1.3668981481481482E-2</c:v>
                </c:pt>
                <c:pt idx="884">
                  <c:v>1.3680555555555555E-2</c:v>
                </c:pt>
                <c:pt idx="885">
                  <c:v>1.3692129629629629E-2</c:v>
                </c:pt>
                <c:pt idx="886">
                  <c:v>1.3703703703703704E-2</c:v>
                </c:pt>
                <c:pt idx="887">
                  <c:v>1.3715277777777778E-2</c:v>
                </c:pt>
                <c:pt idx="888">
                  <c:v>1.3726851851851851E-2</c:v>
                </c:pt>
                <c:pt idx="889">
                  <c:v>1.3738425925925926E-2</c:v>
                </c:pt>
                <c:pt idx="890">
                  <c:v>1.375E-2</c:v>
                </c:pt>
                <c:pt idx="891">
                  <c:v>1.3761574074074074E-2</c:v>
                </c:pt>
                <c:pt idx="892">
                  <c:v>1.3773148148148147E-2</c:v>
                </c:pt>
                <c:pt idx="893">
                  <c:v>1.3784722222222224E-2</c:v>
                </c:pt>
                <c:pt idx="894">
                  <c:v>1.3796296296296298E-2</c:v>
                </c:pt>
                <c:pt idx="895">
                  <c:v>1.3807870370370371E-2</c:v>
                </c:pt>
                <c:pt idx="896">
                  <c:v>1.3819444444444445E-2</c:v>
                </c:pt>
                <c:pt idx="897">
                  <c:v>1.383101851851852E-2</c:v>
                </c:pt>
                <c:pt idx="898">
                  <c:v>1.3842592592592594E-2</c:v>
                </c:pt>
                <c:pt idx="899">
                  <c:v>1.3854166666666666E-2</c:v>
                </c:pt>
                <c:pt idx="900">
                  <c:v>1.3865740740740739E-2</c:v>
                </c:pt>
                <c:pt idx="901">
                  <c:v>1.3877314814814815E-2</c:v>
                </c:pt>
                <c:pt idx="902">
                  <c:v>1.3888888888888888E-2</c:v>
                </c:pt>
                <c:pt idx="903">
                  <c:v>1.3900462962962962E-2</c:v>
                </c:pt>
                <c:pt idx="904">
                  <c:v>1.3912037037037037E-2</c:v>
                </c:pt>
                <c:pt idx="905">
                  <c:v>1.3923611111111111E-2</c:v>
                </c:pt>
                <c:pt idx="906">
                  <c:v>1.3935185185185184E-2</c:v>
                </c:pt>
                <c:pt idx="907">
                  <c:v>1.3946759259259258E-2</c:v>
                </c:pt>
                <c:pt idx="908">
                  <c:v>1.3958333333333335E-2</c:v>
                </c:pt>
                <c:pt idx="909">
                  <c:v>1.3969907407407408E-2</c:v>
                </c:pt>
                <c:pt idx="910">
                  <c:v>1.3981481481481482E-2</c:v>
                </c:pt>
                <c:pt idx="911">
                  <c:v>1.3993055555555555E-2</c:v>
                </c:pt>
                <c:pt idx="912">
                  <c:v>1.4004629629629631E-2</c:v>
                </c:pt>
                <c:pt idx="913">
                  <c:v>1.4016203703703704E-2</c:v>
                </c:pt>
                <c:pt idx="914">
                  <c:v>1.4027777777777778E-2</c:v>
                </c:pt>
                <c:pt idx="915">
                  <c:v>1.4039351851851851E-2</c:v>
                </c:pt>
                <c:pt idx="916">
                  <c:v>1.4050925925925927E-2</c:v>
                </c:pt>
                <c:pt idx="917">
                  <c:v>1.40625E-2</c:v>
                </c:pt>
                <c:pt idx="918">
                  <c:v>1.4074074074074074E-2</c:v>
                </c:pt>
                <c:pt idx="919">
                  <c:v>1.4085648148148151E-2</c:v>
                </c:pt>
                <c:pt idx="920">
                  <c:v>1.4097222222222221E-2</c:v>
                </c:pt>
                <c:pt idx="921">
                  <c:v>1.4108796296296295E-2</c:v>
                </c:pt>
                <c:pt idx="922">
                  <c:v>1.4120370370370368E-2</c:v>
                </c:pt>
                <c:pt idx="923">
                  <c:v>1.4131944444444445E-2</c:v>
                </c:pt>
                <c:pt idx="924">
                  <c:v>1.4143518518518519E-2</c:v>
                </c:pt>
                <c:pt idx="925">
                  <c:v>1.4155092592592592E-2</c:v>
                </c:pt>
                <c:pt idx="926">
                  <c:v>1.4166666666666666E-2</c:v>
                </c:pt>
                <c:pt idx="927">
                  <c:v>1.4178240740740741E-2</c:v>
                </c:pt>
                <c:pt idx="928">
                  <c:v>1.4189814814814815E-2</c:v>
                </c:pt>
                <c:pt idx="929">
                  <c:v>1.4201388888888888E-2</c:v>
                </c:pt>
                <c:pt idx="930">
                  <c:v>1.4212962962962962E-2</c:v>
                </c:pt>
                <c:pt idx="931">
                  <c:v>1.4224537037037037E-2</c:v>
                </c:pt>
                <c:pt idx="932">
                  <c:v>1.4236111111111111E-2</c:v>
                </c:pt>
                <c:pt idx="933">
                  <c:v>1.4247685185185184E-2</c:v>
                </c:pt>
                <c:pt idx="934">
                  <c:v>1.4259259259259261E-2</c:v>
                </c:pt>
                <c:pt idx="935">
                  <c:v>1.4270833333333335E-2</c:v>
                </c:pt>
                <c:pt idx="936">
                  <c:v>1.4282407407407409E-2</c:v>
                </c:pt>
                <c:pt idx="937">
                  <c:v>1.4293981481481482E-2</c:v>
                </c:pt>
                <c:pt idx="938">
                  <c:v>1.4305555555555557E-2</c:v>
                </c:pt>
                <c:pt idx="939">
                  <c:v>1.4317129629629631E-2</c:v>
                </c:pt>
                <c:pt idx="940">
                  <c:v>1.4328703703703703E-2</c:v>
                </c:pt>
                <c:pt idx="941">
                  <c:v>1.4340277777777776E-2</c:v>
                </c:pt>
                <c:pt idx="942">
                  <c:v>1.4351851851851852E-2</c:v>
                </c:pt>
                <c:pt idx="943">
                  <c:v>1.4363425925925925E-2</c:v>
                </c:pt>
                <c:pt idx="944">
                  <c:v>1.4374999999999999E-2</c:v>
                </c:pt>
                <c:pt idx="945">
                  <c:v>1.4386574074074072E-2</c:v>
                </c:pt>
                <c:pt idx="946">
                  <c:v>1.4398148148148148E-2</c:v>
                </c:pt>
                <c:pt idx="947">
                  <c:v>1.4409722222222221E-2</c:v>
                </c:pt>
                <c:pt idx="948">
                  <c:v>1.4421296296296295E-2</c:v>
                </c:pt>
                <c:pt idx="949">
                  <c:v>1.4432870370370372E-2</c:v>
                </c:pt>
                <c:pt idx="950">
                  <c:v>1.4444444444444446E-2</c:v>
                </c:pt>
                <c:pt idx="951">
                  <c:v>1.4456018518518519E-2</c:v>
                </c:pt>
                <c:pt idx="952">
                  <c:v>1.4467592592592593E-2</c:v>
                </c:pt>
                <c:pt idx="953">
                  <c:v>1.4479166666666668E-2</c:v>
                </c:pt>
                <c:pt idx="954">
                  <c:v>1.4490740740740742E-2</c:v>
                </c:pt>
                <c:pt idx="955">
                  <c:v>1.4502314814814815E-2</c:v>
                </c:pt>
                <c:pt idx="956">
                  <c:v>1.4513888888888889E-2</c:v>
                </c:pt>
                <c:pt idx="957">
                  <c:v>1.4525462962962964E-2</c:v>
                </c:pt>
                <c:pt idx="958">
                  <c:v>1.4537037037037038E-2</c:v>
                </c:pt>
                <c:pt idx="959">
                  <c:v>1.4548611111111111E-2</c:v>
                </c:pt>
                <c:pt idx="960">
                  <c:v>1.4560185185185183E-2</c:v>
                </c:pt>
                <c:pt idx="961">
                  <c:v>1.4571759259259258E-2</c:v>
                </c:pt>
                <c:pt idx="962">
                  <c:v>1.4583333333333332E-2</c:v>
                </c:pt>
                <c:pt idx="963">
                  <c:v>1.4594907407407405E-2</c:v>
                </c:pt>
                <c:pt idx="964">
                  <c:v>1.4606481481481482E-2</c:v>
                </c:pt>
                <c:pt idx="965">
                  <c:v>1.4618055555555556E-2</c:v>
                </c:pt>
                <c:pt idx="966">
                  <c:v>1.462962962962963E-2</c:v>
                </c:pt>
                <c:pt idx="967">
                  <c:v>1.4641203703703703E-2</c:v>
                </c:pt>
                <c:pt idx="968">
                  <c:v>1.4652777777777778E-2</c:v>
                </c:pt>
                <c:pt idx="969">
                  <c:v>1.4664351851851852E-2</c:v>
                </c:pt>
                <c:pt idx="970">
                  <c:v>1.4675925925925926E-2</c:v>
                </c:pt>
                <c:pt idx="971">
                  <c:v>1.4687499999999999E-2</c:v>
                </c:pt>
                <c:pt idx="972">
                  <c:v>1.4699074074074074E-2</c:v>
                </c:pt>
                <c:pt idx="973">
                  <c:v>1.4710648148148148E-2</c:v>
                </c:pt>
                <c:pt idx="974">
                  <c:v>1.4722222222222222E-2</c:v>
                </c:pt>
                <c:pt idx="975">
                  <c:v>1.4733796296296295E-2</c:v>
                </c:pt>
                <c:pt idx="976">
                  <c:v>1.4745370370370372E-2</c:v>
                </c:pt>
                <c:pt idx="977">
                  <c:v>1.4756944444444446E-2</c:v>
                </c:pt>
                <c:pt idx="978">
                  <c:v>1.4768518518518519E-2</c:v>
                </c:pt>
                <c:pt idx="979">
                  <c:v>1.4780092592592595E-2</c:v>
                </c:pt>
                <c:pt idx="980">
                  <c:v>1.4791666666666668E-2</c:v>
                </c:pt>
                <c:pt idx="981">
                  <c:v>1.480324074074074E-2</c:v>
                </c:pt>
                <c:pt idx="982">
                  <c:v>1.4814814814814814E-2</c:v>
                </c:pt>
                <c:pt idx="983">
                  <c:v>1.4826388888888889E-2</c:v>
                </c:pt>
                <c:pt idx="984">
                  <c:v>1.4837962962962963E-2</c:v>
                </c:pt>
                <c:pt idx="985">
                  <c:v>1.4849537037037036E-2</c:v>
                </c:pt>
                <c:pt idx="986">
                  <c:v>1.486111111111111E-2</c:v>
                </c:pt>
                <c:pt idx="987">
                  <c:v>1.4872685185185185E-2</c:v>
                </c:pt>
                <c:pt idx="988">
                  <c:v>1.4884259259259259E-2</c:v>
                </c:pt>
                <c:pt idx="989">
                  <c:v>1.4895833333333332E-2</c:v>
                </c:pt>
                <c:pt idx="990">
                  <c:v>1.4907407407407406E-2</c:v>
                </c:pt>
                <c:pt idx="991">
                  <c:v>1.4918981481481483E-2</c:v>
                </c:pt>
                <c:pt idx="992">
                  <c:v>1.4930555555555556E-2</c:v>
                </c:pt>
                <c:pt idx="993">
                  <c:v>1.494212962962963E-2</c:v>
                </c:pt>
                <c:pt idx="994">
                  <c:v>1.4953703703703705E-2</c:v>
                </c:pt>
                <c:pt idx="995">
                  <c:v>1.4965277777777779E-2</c:v>
                </c:pt>
                <c:pt idx="996">
                  <c:v>1.4976851851851852E-2</c:v>
                </c:pt>
                <c:pt idx="997">
                  <c:v>1.4988425925925926E-2</c:v>
                </c:pt>
                <c:pt idx="998">
                  <c:v>1.5000000000000001E-2</c:v>
                </c:pt>
                <c:pt idx="999">
                  <c:v>1.5011574074074075E-2</c:v>
                </c:pt>
                <c:pt idx="1000">
                  <c:v>1.5023148148148148E-2</c:v>
                </c:pt>
                <c:pt idx="1001">
                  <c:v>1.503472222222222E-2</c:v>
                </c:pt>
                <c:pt idx="1002">
                  <c:v>1.5046296296296295E-2</c:v>
                </c:pt>
                <c:pt idx="1003">
                  <c:v>1.5057870370370369E-2</c:v>
                </c:pt>
                <c:pt idx="1004">
                  <c:v>1.5069444444444443E-2</c:v>
                </c:pt>
                <c:pt idx="1005">
                  <c:v>1.5081018518518516E-2</c:v>
                </c:pt>
                <c:pt idx="1006">
                  <c:v>1.5092592592592593E-2</c:v>
                </c:pt>
                <c:pt idx="1007">
                  <c:v>1.5104166666666667E-2</c:v>
                </c:pt>
                <c:pt idx="1008">
                  <c:v>1.511574074074074E-2</c:v>
                </c:pt>
                <c:pt idx="1009">
                  <c:v>1.5127314814814816E-2</c:v>
                </c:pt>
                <c:pt idx="1010">
                  <c:v>1.5138888888888889E-2</c:v>
                </c:pt>
                <c:pt idx="1011">
                  <c:v>1.5150462962962963E-2</c:v>
                </c:pt>
                <c:pt idx="1012">
                  <c:v>1.5162037037037036E-2</c:v>
                </c:pt>
                <c:pt idx="1013">
                  <c:v>1.5173611111111112E-2</c:v>
                </c:pt>
                <c:pt idx="1014">
                  <c:v>1.5185185185185185E-2</c:v>
                </c:pt>
                <c:pt idx="1015">
                  <c:v>1.5196759259259259E-2</c:v>
                </c:pt>
                <c:pt idx="1016">
                  <c:v>1.5208333333333332E-2</c:v>
                </c:pt>
                <c:pt idx="1017">
                  <c:v>1.5219907407407409E-2</c:v>
                </c:pt>
                <c:pt idx="1018">
                  <c:v>1.5231481481481483E-2</c:v>
                </c:pt>
                <c:pt idx="1019">
                  <c:v>1.5243055555555557E-2</c:v>
                </c:pt>
                <c:pt idx="1020">
                  <c:v>1.525462962962963E-2</c:v>
                </c:pt>
                <c:pt idx="1021">
                  <c:v>1.5266203703703705E-2</c:v>
                </c:pt>
                <c:pt idx="1022">
                  <c:v>1.5277777777777777E-2</c:v>
                </c:pt>
                <c:pt idx="1023">
                  <c:v>1.5289351851851851E-2</c:v>
                </c:pt>
                <c:pt idx="1024">
                  <c:v>1.5300925925925926E-2</c:v>
                </c:pt>
                <c:pt idx="1025">
                  <c:v>1.53125E-2</c:v>
                </c:pt>
                <c:pt idx="1026">
                  <c:v>1.5324074074074073E-2</c:v>
                </c:pt>
                <c:pt idx="1027">
                  <c:v>1.5335648148148147E-2</c:v>
                </c:pt>
                <c:pt idx="1028">
                  <c:v>1.5347222222222222E-2</c:v>
                </c:pt>
                <c:pt idx="1029">
                  <c:v>1.5358796296296296E-2</c:v>
                </c:pt>
                <c:pt idx="1030">
                  <c:v>1.5370370370370369E-2</c:v>
                </c:pt>
                <c:pt idx="1031">
                  <c:v>1.5381944444444443E-2</c:v>
                </c:pt>
                <c:pt idx="1032">
                  <c:v>1.539351851851852E-2</c:v>
                </c:pt>
                <c:pt idx="1033">
                  <c:v>1.5405092592592593E-2</c:v>
                </c:pt>
                <c:pt idx="1034">
                  <c:v>1.5416666666666667E-2</c:v>
                </c:pt>
                <c:pt idx="1035">
                  <c:v>1.5428240740740741E-2</c:v>
                </c:pt>
                <c:pt idx="1036">
                  <c:v>1.5439814814814816E-2</c:v>
                </c:pt>
                <c:pt idx="1037">
                  <c:v>1.545138888888889E-2</c:v>
                </c:pt>
                <c:pt idx="1038">
                  <c:v>1.5462962962962963E-2</c:v>
                </c:pt>
                <c:pt idx="1039">
                  <c:v>1.5474537037037038E-2</c:v>
                </c:pt>
                <c:pt idx="1040">
                  <c:v>1.5486111111111112E-2</c:v>
                </c:pt>
                <c:pt idx="1041">
                  <c:v>1.5497685185185186E-2</c:v>
                </c:pt>
                <c:pt idx="1042">
                  <c:v>1.5509259259259257E-2</c:v>
                </c:pt>
                <c:pt idx="1043">
                  <c:v>1.5520833333333333E-2</c:v>
                </c:pt>
                <c:pt idx="1044">
                  <c:v>1.5532407407407406E-2</c:v>
                </c:pt>
                <c:pt idx="1045">
                  <c:v>1.554398148148148E-2</c:v>
                </c:pt>
                <c:pt idx="1046">
                  <c:v>1.5555555555555553E-2</c:v>
                </c:pt>
                <c:pt idx="1047">
                  <c:v>1.556712962962963E-2</c:v>
                </c:pt>
                <c:pt idx="1048">
                  <c:v>1.5578703703703704E-2</c:v>
                </c:pt>
                <c:pt idx="1049">
                  <c:v>1.5590277777777778E-2</c:v>
                </c:pt>
                <c:pt idx="1050">
                  <c:v>1.5601851851851851E-2</c:v>
                </c:pt>
                <c:pt idx="1051">
                  <c:v>1.5613425925925926E-2</c:v>
                </c:pt>
                <c:pt idx="1052">
                  <c:v>1.5625E-2</c:v>
                </c:pt>
                <c:pt idx="1053">
                  <c:v>1.5636574074074074E-2</c:v>
                </c:pt>
                <c:pt idx="1054">
                  <c:v>1.5648148148148151E-2</c:v>
                </c:pt>
                <c:pt idx="1055">
                  <c:v>1.5648148148148151E-2</c:v>
                </c:pt>
                <c:pt idx="1056">
                  <c:v>1.5659722222222224E-2</c:v>
                </c:pt>
                <c:pt idx="1057">
                  <c:v>1.5671296296296298E-2</c:v>
                </c:pt>
                <c:pt idx="1058">
                  <c:v>1.5682870370370371E-2</c:v>
                </c:pt>
                <c:pt idx="1059">
                  <c:v>1.5694444444444445E-2</c:v>
                </c:pt>
                <c:pt idx="1060">
                  <c:v>1.5706018518518518E-2</c:v>
                </c:pt>
                <c:pt idx="1061">
                  <c:v>1.5717592592592592E-2</c:v>
                </c:pt>
                <c:pt idx="1062">
                  <c:v>1.5729166666666666E-2</c:v>
                </c:pt>
                <c:pt idx="1063">
                  <c:v>1.5740740740740743E-2</c:v>
                </c:pt>
                <c:pt idx="1064">
                  <c:v>1.5752314814814813E-2</c:v>
                </c:pt>
                <c:pt idx="1065">
                  <c:v>1.5763888888888886E-2</c:v>
                </c:pt>
                <c:pt idx="1066">
                  <c:v>1.577546296296296E-2</c:v>
                </c:pt>
                <c:pt idx="1067">
                  <c:v>1.5787037037037037E-2</c:v>
                </c:pt>
                <c:pt idx="1068">
                  <c:v>1.579861111111111E-2</c:v>
                </c:pt>
                <c:pt idx="1069">
                  <c:v>1.5810185185185184E-2</c:v>
                </c:pt>
                <c:pt idx="1070">
                  <c:v>1.5821759259259261E-2</c:v>
                </c:pt>
                <c:pt idx="1071">
                  <c:v>1.5833333333333335E-2</c:v>
                </c:pt>
                <c:pt idx="1072">
                  <c:v>1.5844907407407408E-2</c:v>
                </c:pt>
                <c:pt idx="1073">
                  <c:v>1.5856481481481482E-2</c:v>
                </c:pt>
                <c:pt idx="1074">
                  <c:v>1.5868055555555555E-2</c:v>
                </c:pt>
                <c:pt idx="1075">
                  <c:v>1.5879629629629629E-2</c:v>
                </c:pt>
                <c:pt idx="1076">
                  <c:v>1.5891203703703703E-2</c:v>
                </c:pt>
                <c:pt idx="1077">
                  <c:v>1.5902777777777776E-2</c:v>
                </c:pt>
                <c:pt idx="1078">
                  <c:v>1.5914351851851853E-2</c:v>
                </c:pt>
                <c:pt idx="1079">
                  <c:v>1.5925925925925927E-2</c:v>
                </c:pt>
                <c:pt idx="1080">
                  <c:v>1.59375E-2</c:v>
                </c:pt>
                <c:pt idx="1081">
                  <c:v>1.5949074074074074E-2</c:v>
                </c:pt>
                <c:pt idx="1082">
                  <c:v>1.5960648148148151E-2</c:v>
                </c:pt>
                <c:pt idx="1083">
                  <c:v>1.5972222222222224E-2</c:v>
                </c:pt>
                <c:pt idx="1084">
                  <c:v>1.5983796296296295E-2</c:v>
                </c:pt>
                <c:pt idx="1085">
                  <c:v>1.5995370370370372E-2</c:v>
                </c:pt>
                <c:pt idx="1086">
                  <c:v>1.6006944444444445E-2</c:v>
                </c:pt>
                <c:pt idx="1087">
                  <c:v>1.6018518518518519E-2</c:v>
                </c:pt>
                <c:pt idx="1088">
                  <c:v>1.6030092592592592E-2</c:v>
                </c:pt>
                <c:pt idx="1089">
                  <c:v>1.6041666666666666E-2</c:v>
                </c:pt>
                <c:pt idx="1090">
                  <c:v>1.6053240740740739E-2</c:v>
                </c:pt>
                <c:pt idx="1091">
                  <c:v>1.6064814814814813E-2</c:v>
                </c:pt>
                <c:pt idx="1092">
                  <c:v>1.6076388888888887E-2</c:v>
                </c:pt>
                <c:pt idx="1093">
                  <c:v>1.6087962962962964E-2</c:v>
                </c:pt>
                <c:pt idx="1094">
                  <c:v>1.6099537037037037E-2</c:v>
                </c:pt>
                <c:pt idx="1095">
                  <c:v>1.6111111111111111E-2</c:v>
                </c:pt>
                <c:pt idx="1096">
                  <c:v>1.6122685185185184E-2</c:v>
                </c:pt>
                <c:pt idx="1097">
                  <c:v>1.6134259259259261E-2</c:v>
                </c:pt>
                <c:pt idx="1098">
                  <c:v>1.6145833333333335E-2</c:v>
                </c:pt>
                <c:pt idx="1099">
                  <c:v>1.6157407407407409E-2</c:v>
                </c:pt>
                <c:pt idx="1100">
                  <c:v>1.6168981481481482E-2</c:v>
                </c:pt>
                <c:pt idx="1101">
                  <c:v>1.6180555555555556E-2</c:v>
                </c:pt>
                <c:pt idx="1102">
                  <c:v>1.6192129629629629E-2</c:v>
                </c:pt>
                <c:pt idx="1103">
                  <c:v>1.6203703703703703E-2</c:v>
                </c:pt>
                <c:pt idx="1104">
                  <c:v>1.621527777777778E-2</c:v>
                </c:pt>
                <c:pt idx="1105">
                  <c:v>1.622685185185185E-2</c:v>
                </c:pt>
                <c:pt idx="1106">
                  <c:v>1.6238425925925924E-2</c:v>
                </c:pt>
                <c:pt idx="1107">
                  <c:v>1.6249999999999997E-2</c:v>
                </c:pt>
                <c:pt idx="1108">
                  <c:v>1.6261574074074074E-2</c:v>
                </c:pt>
                <c:pt idx="1109">
                  <c:v>1.6273148148148148E-2</c:v>
                </c:pt>
                <c:pt idx="1110">
                  <c:v>1.6284722222222221E-2</c:v>
                </c:pt>
                <c:pt idx="1111">
                  <c:v>1.6296296296296295E-2</c:v>
                </c:pt>
                <c:pt idx="1112">
                  <c:v>1.6307870370370372E-2</c:v>
                </c:pt>
                <c:pt idx="1113">
                  <c:v>1.6319444444444445E-2</c:v>
                </c:pt>
                <c:pt idx="1114">
                  <c:v>1.6331018518518519E-2</c:v>
                </c:pt>
                <c:pt idx="1115">
                  <c:v>1.6342592592592593E-2</c:v>
                </c:pt>
                <c:pt idx="1116">
                  <c:v>1.6354166666666666E-2</c:v>
                </c:pt>
                <c:pt idx="1117">
                  <c:v>1.636574074074074E-2</c:v>
                </c:pt>
                <c:pt idx="1118">
                  <c:v>1.6377314814814813E-2</c:v>
                </c:pt>
                <c:pt idx="1119">
                  <c:v>1.638888888888889E-2</c:v>
                </c:pt>
                <c:pt idx="1120">
                  <c:v>1.6400462962962964E-2</c:v>
                </c:pt>
                <c:pt idx="1121">
                  <c:v>1.6412037037037037E-2</c:v>
                </c:pt>
                <c:pt idx="1122">
                  <c:v>1.6423611111111111E-2</c:v>
                </c:pt>
                <c:pt idx="1123">
                  <c:v>1.6435185185185188E-2</c:v>
                </c:pt>
                <c:pt idx="1124">
                  <c:v>1.6446759259259262E-2</c:v>
                </c:pt>
                <c:pt idx="1125">
                  <c:v>1.6458333333333332E-2</c:v>
                </c:pt>
                <c:pt idx="1126">
                  <c:v>1.6469907407407405E-2</c:v>
                </c:pt>
                <c:pt idx="1127">
                  <c:v>1.6481481481481482E-2</c:v>
                </c:pt>
                <c:pt idx="1128">
                  <c:v>1.6493055555555556E-2</c:v>
                </c:pt>
                <c:pt idx="1129">
                  <c:v>1.650462962962963E-2</c:v>
                </c:pt>
                <c:pt idx="1130">
                  <c:v>1.6516203703703703E-2</c:v>
                </c:pt>
                <c:pt idx="1131">
                  <c:v>1.6527777777777777E-2</c:v>
                </c:pt>
                <c:pt idx="1132">
                  <c:v>1.653935185185185E-2</c:v>
                </c:pt>
                <c:pt idx="1133">
                  <c:v>1.6550925925925924E-2</c:v>
                </c:pt>
                <c:pt idx="1134">
                  <c:v>1.6562500000000001E-2</c:v>
                </c:pt>
                <c:pt idx="1135">
                  <c:v>1.6574074074074074E-2</c:v>
                </c:pt>
                <c:pt idx="1136">
                  <c:v>1.6585648148148148E-2</c:v>
                </c:pt>
                <c:pt idx="1137">
                  <c:v>1.6597222222222222E-2</c:v>
                </c:pt>
                <c:pt idx="1138">
                  <c:v>1.6608796296296299E-2</c:v>
                </c:pt>
                <c:pt idx="1139">
                  <c:v>1.6620370370370372E-2</c:v>
                </c:pt>
                <c:pt idx="1140">
                  <c:v>1.6631944444444446E-2</c:v>
                </c:pt>
                <c:pt idx="1141">
                  <c:v>1.6643518518518519E-2</c:v>
                </c:pt>
                <c:pt idx="1142">
                  <c:v>1.6655092592592593E-2</c:v>
                </c:pt>
                <c:pt idx="1143">
                  <c:v>1.6666666666666666E-2</c:v>
                </c:pt>
                <c:pt idx="1144">
                  <c:v>1.667824074074074E-2</c:v>
                </c:pt>
                <c:pt idx="1145">
                  <c:v>1.6689814814814817E-2</c:v>
                </c:pt>
                <c:pt idx="1146">
                  <c:v>1.6701388888888887E-2</c:v>
                </c:pt>
                <c:pt idx="1147">
                  <c:v>1.6712962962962961E-2</c:v>
                </c:pt>
                <c:pt idx="1148">
                  <c:v>1.6724537037037034E-2</c:v>
                </c:pt>
                <c:pt idx="1149">
                  <c:v>1.6736111111111111E-2</c:v>
                </c:pt>
                <c:pt idx="1150">
                  <c:v>1.6747685185185185E-2</c:v>
                </c:pt>
                <c:pt idx="1151">
                  <c:v>1.6759259259259258E-2</c:v>
                </c:pt>
                <c:pt idx="1152">
                  <c:v>1.6770833333333332E-2</c:v>
                </c:pt>
                <c:pt idx="1153">
                  <c:v>1.6782407407407409E-2</c:v>
                </c:pt>
                <c:pt idx="1154">
                  <c:v>1.6793981481481483E-2</c:v>
                </c:pt>
                <c:pt idx="1155">
                  <c:v>1.6805555555555556E-2</c:v>
                </c:pt>
                <c:pt idx="1156">
                  <c:v>1.681712962962963E-2</c:v>
                </c:pt>
                <c:pt idx="1157">
                  <c:v>1.6828703703703703E-2</c:v>
                </c:pt>
                <c:pt idx="1158">
                  <c:v>1.6840277777777777E-2</c:v>
                </c:pt>
                <c:pt idx="1159">
                  <c:v>1.6851851851851851E-2</c:v>
                </c:pt>
                <c:pt idx="1160">
                  <c:v>1.6863425925925928E-2</c:v>
                </c:pt>
                <c:pt idx="1161">
                  <c:v>1.6875000000000001E-2</c:v>
                </c:pt>
                <c:pt idx="1162">
                  <c:v>1.6886574074074075E-2</c:v>
                </c:pt>
                <c:pt idx="1163">
                  <c:v>1.6898148148148148E-2</c:v>
                </c:pt>
                <c:pt idx="1164">
                  <c:v>1.6909722222222225E-2</c:v>
                </c:pt>
                <c:pt idx="1165">
                  <c:v>1.6921296296296299E-2</c:v>
                </c:pt>
                <c:pt idx="1166">
                  <c:v>1.6932870370370369E-2</c:v>
                </c:pt>
                <c:pt idx="1167">
                  <c:v>1.6944444444444443E-2</c:v>
                </c:pt>
                <c:pt idx="1168">
                  <c:v>1.695601851851852E-2</c:v>
                </c:pt>
                <c:pt idx="1169">
                  <c:v>1.6967592592592593E-2</c:v>
                </c:pt>
                <c:pt idx="1170">
                  <c:v>1.6979166666666667E-2</c:v>
                </c:pt>
                <c:pt idx="1171">
                  <c:v>1.699074074074074E-2</c:v>
                </c:pt>
                <c:pt idx="1172">
                  <c:v>1.7002314814814814E-2</c:v>
                </c:pt>
                <c:pt idx="1173">
                  <c:v>1.7013888888888887E-2</c:v>
                </c:pt>
                <c:pt idx="1174">
                  <c:v>1.7025462962962961E-2</c:v>
                </c:pt>
                <c:pt idx="1175">
                  <c:v>1.7037037037037038E-2</c:v>
                </c:pt>
                <c:pt idx="1176">
                  <c:v>1.7048611111111112E-2</c:v>
                </c:pt>
                <c:pt idx="1177">
                  <c:v>1.7060185185185185E-2</c:v>
                </c:pt>
                <c:pt idx="1178">
                  <c:v>1.7071759259259259E-2</c:v>
                </c:pt>
                <c:pt idx="1179">
                  <c:v>1.7083333333333336E-2</c:v>
                </c:pt>
                <c:pt idx="1180">
                  <c:v>1.7094907407407409E-2</c:v>
                </c:pt>
                <c:pt idx="1181">
                  <c:v>1.7106481481481483E-2</c:v>
                </c:pt>
                <c:pt idx="1182">
                  <c:v>1.7118055555555556E-2</c:v>
                </c:pt>
                <c:pt idx="1183">
                  <c:v>1.712962962962963E-2</c:v>
                </c:pt>
                <c:pt idx="1184">
                  <c:v>1.7141203703703704E-2</c:v>
                </c:pt>
                <c:pt idx="1185">
                  <c:v>1.7152777777777777E-2</c:v>
                </c:pt>
                <c:pt idx="1186">
                  <c:v>1.7164351851851851E-2</c:v>
                </c:pt>
                <c:pt idx="1187">
                  <c:v>1.7175925925925924E-2</c:v>
                </c:pt>
                <c:pt idx="1188">
                  <c:v>1.7187499999999998E-2</c:v>
                </c:pt>
                <c:pt idx="1189">
                  <c:v>1.7199074074074071E-2</c:v>
                </c:pt>
                <c:pt idx="1190">
                  <c:v>1.7210648148148149E-2</c:v>
                </c:pt>
                <c:pt idx="1191">
                  <c:v>1.7222222222222222E-2</c:v>
                </c:pt>
                <c:pt idx="1192">
                  <c:v>1.7233796296296296E-2</c:v>
                </c:pt>
                <c:pt idx="1193">
                  <c:v>1.7245370370370369E-2</c:v>
                </c:pt>
                <c:pt idx="1194">
                  <c:v>1.7256944444444446E-2</c:v>
                </c:pt>
                <c:pt idx="1195">
                  <c:v>1.726851851851852E-2</c:v>
                </c:pt>
                <c:pt idx="1196">
                  <c:v>1.7280092592592593E-2</c:v>
                </c:pt>
                <c:pt idx="1197">
                  <c:v>1.7291666666666667E-2</c:v>
                </c:pt>
                <c:pt idx="1198">
                  <c:v>1.7303240740740741E-2</c:v>
                </c:pt>
                <c:pt idx="1199">
                  <c:v>1.7314814814814814E-2</c:v>
                </c:pt>
                <c:pt idx="1200">
                  <c:v>1.7326388888888888E-2</c:v>
                </c:pt>
                <c:pt idx="1201">
                  <c:v>1.7337962962962961E-2</c:v>
                </c:pt>
                <c:pt idx="1202">
                  <c:v>1.7349537037037038E-2</c:v>
                </c:pt>
                <c:pt idx="1203">
                  <c:v>1.7361111111111112E-2</c:v>
                </c:pt>
                <c:pt idx="1204">
                  <c:v>1.7372685185185185E-2</c:v>
                </c:pt>
                <c:pt idx="1205">
                  <c:v>1.7384259259259262E-2</c:v>
                </c:pt>
                <c:pt idx="1206">
                  <c:v>1.7395833333333336E-2</c:v>
                </c:pt>
                <c:pt idx="1207">
                  <c:v>1.7407407407407406E-2</c:v>
                </c:pt>
                <c:pt idx="1208">
                  <c:v>1.741898148148148E-2</c:v>
                </c:pt>
                <c:pt idx="1209">
                  <c:v>1.7430555555555557E-2</c:v>
                </c:pt>
                <c:pt idx="1210">
                  <c:v>1.744212962962963E-2</c:v>
                </c:pt>
                <c:pt idx="1211">
                  <c:v>1.7453703703703704E-2</c:v>
                </c:pt>
                <c:pt idx="1212">
                  <c:v>1.7465277777777777E-2</c:v>
                </c:pt>
                <c:pt idx="1213">
                  <c:v>1.7476851851851851E-2</c:v>
                </c:pt>
                <c:pt idx="1214">
                  <c:v>1.7488425925925925E-2</c:v>
                </c:pt>
                <c:pt idx="1215">
                  <c:v>1.7499999999999998E-2</c:v>
                </c:pt>
                <c:pt idx="1216">
                  <c:v>1.7511574074074072E-2</c:v>
                </c:pt>
                <c:pt idx="1217">
                  <c:v>1.7523148148148149E-2</c:v>
                </c:pt>
                <c:pt idx="1218">
                  <c:v>1.7534722222222222E-2</c:v>
                </c:pt>
                <c:pt idx="1219">
                  <c:v>1.7546296296296296E-2</c:v>
                </c:pt>
                <c:pt idx="1220">
                  <c:v>1.7557870370370373E-2</c:v>
                </c:pt>
                <c:pt idx="1221">
                  <c:v>1.7569444444444447E-2</c:v>
                </c:pt>
                <c:pt idx="1222">
                  <c:v>1.758101851851852E-2</c:v>
                </c:pt>
                <c:pt idx="1223">
                  <c:v>1.7592592592592594E-2</c:v>
                </c:pt>
                <c:pt idx="1224">
                  <c:v>1.7604166666666667E-2</c:v>
                </c:pt>
                <c:pt idx="1225">
                  <c:v>1.7615740740740741E-2</c:v>
                </c:pt>
                <c:pt idx="1226">
                  <c:v>1.7627314814814814E-2</c:v>
                </c:pt>
                <c:pt idx="1227">
                  <c:v>1.7638888888888888E-2</c:v>
                </c:pt>
                <c:pt idx="1228">
                  <c:v>1.7650462962962962E-2</c:v>
                </c:pt>
                <c:pt idx="1229">
                  <c:v>1.7662037037037035E-2</c:v>
                </c:pt>
                <c:pt idx="1230">
                  <c:v>1.7673611111111109E-2</c:v>
                </c:pt>
                <c:pt idx="1231">
                  <c:v>1.7685185185185182E-2</c:v>
                </c:pt>
                <c:pt idx="1232">
                  <c:v>1.7696759259259259E-2</c:v>
                </c:pt>
                <c:pt idx="1233">
                  <c:v>1.7708333333333333E-2</c:v>
                </c:pt>
                <c:pt idx="1234">
                  <c:v>1.7719907407407406E-2</c:v>
                </c:pt>
                <c:pt idx="1235">
                  <c:v>1.7731481481481483E-2</c:v>
                </c:pt>
                <c:pt idx="1236">
                  <c:v>1.7743055555555557E-2</c:v>
                </c:pt>
                <c:pt idx="1237">
                  <c:v>1.7754629629629631E-2</c:v>
                </c:pt>
                <c:pt idx="1238">
                  <c:v>1.7766203703703704E-2</c:v>
                </c:pt>
                <c:pt idx="1239">
                  <c:v>1.7777777777777778E-2</c:v>
                </c:pt>
                <c:pt idx="1240">
                  <c:v>1.7789351851851851E-2</c:v>
                </c:pt>
                <c:pt idx="1241">
                  <c:v>1.7800925925925925E-2</c:v>
                </c:pt>
                <c:pt idx="1242">
                  <c:v>1.7812499999999998E-2</c:v>
                </c:pt>
                <c:pt idx="1243">
                  <c:v>1.7824074074074076E-2</c:v>
                </c:pt>
                <c:pt idx="1244">
                  <c:v>1.7835648148148149E-2</c:v>
                </c:pt>
                <c:pt idx="1245">
                  <c:v>1.7847222222222223E-2</c:v>
                </c:pt>
                <c:pt idx="1246">
                  <c:v>1.7858796296296296E-2</c:v>
                </c:pt>
                <c:pt idx="1247">
                  <c:v>1.7870370370370373E-2</c:v>
                </c:pt>
                <c:pt idx="1248">
                  <c:v>1.7881944444444443E-2</c:v>
                </c:pt>
                <c:pt idx="1249">
                  <c:v>1.7893518518518517E-2</c:v>
                </c:pt>
                <c:pt idx="1250">
                  <c:v>1.7905092592592594E-2</c:v>
                </c:pt>
                <c:pt idx="1251">
                  <c:v>1.7916666666666668E-2</c:v>
                </c:pt>
                <c:pt idx="1252">
                  <c:v>1.7928240740740741E-2</c:v>
                </c:pt>
                <c:pt idx="1253">
                  <c:v>1.7939814814814815E-2</c:v>
                </c:pt>
                <c:pt idx="1254">
                  <c:v>1.7951388888888888E-2</c:v>
                </c:pt>
                <c:pt idx="1255">
                  <c:v>1.7962962962962962E-2</c:v>
                </c:pt>
                <c:pt idx="1256">
                  <c:v>1.7974537037037035E-2</c:v>
                </c:pt>
                <c:pt idx="1257">
                  <c:v>1.7986111111111109E-2</c:v>
                </c:pt>
                <c:pt idx="1258">
                  <c:v>1.7997685185185186E-2</c:v>
                </c:pt>
                <c:pt idx="1259">
                  <c:v>1.800925925925926E-2</c:v>
                </c:pt>
                <c:pt idx="1260">
                  <c:v>1.8020833333333333E-2</c:v>
                </c:pt>
                <c:pt idx="1261">
                  <c:v>1.8032407407407407E-2</c:v>
                </c:pt>
                <c:pt idx="1262">
                  <c:v>1.8043981481481484E-2</c:v>
                </c:pt>
                <c:pt idx="1263">
                  <c:v>1.8055555555555557E-2</c:v>
                </c:pt>
                <c:pt idx="1264">
                  <c:v>1.8067129629629631E-2</c:v>
                </c:pt>
                <c:pt idx="1265">
                  <c:v>1.8078703703703704E-2</c:v>
                </c:pt>
                <c:pt idx="1266">
                  <c:v>1.8090277777777778E-2</c:v>
                </c:pt>
                <c:pt idx="1267">
                  <c:v>1.8101851851851852E-2</c:v>
                </c:pt>
                <c:pt idx="1268">
                  <c:v>1.8113425925925925E-2</c:v>
                </c:pt>
                <c:pt idx="1269">
                  <c:v>1.8124999999999999E-2</c:v>
                </c:pt>
                <c:pt idx="1270">
                  <c:v>1.8136574074074072E-2</c:v>
                </c:pt>
                <c:pt idx="1271">
                  <c:v>1.8148148148148146E-2</c:v>
                </c:pt>
                <c:pt idx="1272">
                  <c:v>1.8159722222222219E-2</c:v>
                </c:pt>
                <c:pt idx="1273">
                  <c:v>1.8171296296296297E-2</c:v>
                </c:pt>
                <c:pt idx="1274">
                  <c:v>1.818287037037037E-2</c:v>
                </c:pt>
                <c:pt idx="1275">
                  <c:v>1.8194444444444444E-2</c:v>
                </c:pt>
                <c:pt idx="1276">
                  <c:v>1.8206018518518517E-2</c:v>
                </c:pt>
                <c:pt idx="1277">
                  <c:v>1.8217592592592594E-2</c:v>
                </c:pt>
                <c:pt idx="1278">
                  <c:v>1.8229166666666668E-2</c:v>
                </c:pt>
                <c:pt idx="1279">
                  <c:v>1.8240740740740741E-2</c:v>
                </c:pt>
                <c:pt idx="1280">
                  <c:v>1.8252314814814815E-2</c:v>
                </c:pt>
                <c:pt idx="1281">
                  <c:v>1.8263888888888889E-2</c:v>
                </c:pt>
                <c:pt idx="1282">
                  <c:v>1.8275462962962962E-2</c:v>
                </c:pt>
                <c:pt idx="1283">
                  <c:v>1.8287037037037036E-2</c:v>
                </c:pt>
                <c:pt idx="1284">
                  <c:v>1.8298611111111113E-2</c:v>
                </c:pt>
                <c:pt idx="1285">
                  <c:v>1.8310185185185186E-2</c:v>
                </c:pt>
                <c:pt idx="1286">
                  <c:v>1.832175925925926E-2</c:v>
                </c:pt>
                <c:pt idx="1287">
                  <c:v>1.8333333333333333E-2</c:v>
                </c:pt>
                <c:pt idx="1288">
                  <c:v>1.834490740740741E-2</c:v>
                </c:pt>
                <c:pt idx="1289">
                  <c:v>1.8356481481481481E-2</c:v>
                </c:pt>
                <c:pt idx="1290">
                  <c:v>1.8368055555555554E-2</c:v>
                </c:pt>
                <c:pt idx="1291">
                  <c:v>1.8379629629629628E-2</c:v>
                </c:pt>
                <c:pt idx="1292">
                  <c:v>1.8391203703703705E-2</c:v>
                </c:pt>
                <c:pt idx="1293">
                  <c:v>1.8402777777777778E-2</c:v>
                </c:pt>
                <c:pt idx="1294">
                  <c:v>1.8414351851851852E-2</c:v>
                </c:pt>
                <c:pt idx="1295">
                  <c:v>1.8425925925925925E-2</c:v>
                </c:pt>
                <c:pt idx="1296">
                  <c:v>1.8437499999999999E-2</c:v>
                </c:pt>
                <c:pt idx="1297">
                  <c:v>1.8449074074074073E-2</c:v>
                </c:pt>
                <c:pt idx="1298">
                  <c:v>1.8460648148148146E-2</c:v>
                </c:pt>
                <c:pt idx="1299">
                  <c:v>1.8472222222222223E-2</c:v>
                </c:pt>
                <c:pt idx="1300">
                  <c:v>1.8483796296296297E-2</c:v>
                </c:pt>
                <c:pt idx="1301">
                  <c:v>1.849537037037037E-2</c:v>
                </c:pt>
                <c:pt idx="1302">
                  <c:v>1.8506944444444444E-2</c:v>
                </c:pt>
                <c:pt idx="1303">
                  <c:v>1.8518518518518521E-2</c:v>
                </c:pt>
                <c:pt idx="1304">
                  <c:v>1.8530092592592595E-2</c:v>
                </c:pt>
                <c:pt idx="1305">
                  <c:v>1.8541666666666668E-2</c:v>
                </c:pt>
                <c:pt idx="1306">
                  <c:v>1.8553240740740742E-2</c:v>
                </c:pt>
                <c:pt idx="1307">
                  <c:v>1.8564814814814815E-2</c:v>
                </c:pt>
                <c:pt idx="1308">
                  <c:v>1.8576388888888889E-2</c:v>
                </c:pt>
                <c:pt idx="1309">
                  <c:v>1.8587962962962962E-2</c:v>
                </c:pt>
                <c:pt idx="1310">
                  <c:v>1.8599537037037036E-2</c:v>
                </c:pt>
                <c:pt idx="1311">
                  <c:v>1.861111111111111E-2</c:v>
                </c:pt>
                <c:pt idx="1312">
                  <c:v>1.8622685185185183E-2</c:v>
                </c:pt>
                <c:pt idx="1313">
                  <c:v>1.8634259259259257E-2</c:v>
                </c:pt>
                <c:pt idx="1314">
                  <c:v>1.8645833333333334E-2</c:v>
                </c:pt>
                <c:pt idx="1315">
                  <c:v>1.8657407407407407E-2</c:v>
                </c:pt>
                <c:pt idx="1316">
                  <c:v>1.8668981481481481E-2</c:v>
                </c:pt>
                <c:pt idx="1317">
                  <c:v>1.8680555555555554E-2</c:v>
                </c:pt>
                <c:pt idx="1318">
                  <c:v>1.8692129629629631E-2</c:v>
                </c:pt>
                <c:pt idx="1319">
                  <c:v>1.8703703703703705E-2</c:v>
                </c:pt>
                <c:pt idx="1320">
                  <c:v>1.8715277777777779E-2</c:v>
                </c:pt>
                <c:pt idx="1321">
                  <c:v>1.8726851851851852E-2</c:v>
                </c:pt>
                <c:pt idx="1322">
                  <c:v>1.8738425925925926E-2</c:v>
                </c:pt>
                <c:pt idx="1323">
                  <c:v>1.8749999999999999E-2</c:v>
                </c:pt>
                <c:pt idx="1324">
                  <c:v>1.8761574074074073E-2</c:v>
                </c:pt>
                <c:pt idx="1325">
                  <c:v>1.877314814814815E-2</c:v>
                </c:pt>
                <c:pt idx="1326">
                  <c:v>1.8784722222222223E-2</c:v>
                </c:pt>
                <c:pt idx="1327">
                  <c:v>1.8796296296296297E-2</c:v>
                </c:pt>
                <c:pt idx="1328">
                  <c:v>1.8807870370370371E-2</c:v>
                </c:pt>
                <c:pt idx="1329">
                  <c:v>1.8819444444444448E-2</c:v>
                </c:pt>
                <c:pt idx="1330">
                  <c:v>1.8831018518518518E-2</c:v>
                </c:pt>
                <c:pt idx="1331">
                  <c:v>1.8842592592592591E-2</c:v>
                </c:pt>
                <c:pt idx="1332">
                  <c:v>1.8854166666666665E-2</c:v>
                </c:pt>
                <c:pt idx="1333">
                  <c:v>1.8865740740740742E-2</c:v>
                </c:pt>
                <c:pt idx="1334">
                  <c:v>1.8877314814814816E-2</c:v>
                </c:pt>
                <c:pt idx="1335">
                  <c:v>1.8888888888888889E-2</c:v>
                </c:pt>
                <c:pt idx="1336">
                  <c:v>1.8900462962962963E-2</c:v>
                </c:pt>
                <c:pt idx="1337">
                  <c:v>1.8912037037037036E-2</c:v>
                </c:pt>
                <c:pt idx="1338">
                  <c:v>1.892361111111111E-2</c:v>
                </c:pt>
                <c:pt idx="1339">
                  <c:v>1.8935185185185183E-2</c:v>
                </c:pt>
                <c:pt idx="1340">
                  <c:v>1.894675925925926E-2</c:v>
                </c:pt>
                <c:pt idx="1341">
                  <c:v>1.8958333333333334E-2</c:v>
                </c:pt>
                <c:pt idx="1342">
                  <c:v>1.8969907407407408E-2</c:v>
                </c:pt>
                <c:pt idx="1343">
                  <c:v>1.8981481481481481E-2</c:v>
                </c:pt>
                <c:pt idx="1344">
                  <c:v>1.8993055555555558E-2</c:v>
                </c:pt>
                <c:pt idx="1345">
                  <c:v>1.9004629629629632E-2</c:v>
                </c:pt>
                <c:pt idx="1346">
                  <c:v>1.9016203703703705E-2</c:v>
                </c:pt>
                <c:pt idx="1347">
                  <c:v>1.9027777777777779E-2</c:v>
                </c:pt>
                <c:pt idx="1348">
                  <c:v>1.9039351851851852E-2</c:v>
                </c:pt>
                <c:pt idx="1349">
                  <c:v>1.9050925925925926E-2</c:v>
                </c:pt>
                <c:pt idx="1350">
                  <c:v>1.90625E-2</c:v>
                </c:pt>
                <c:pt idx="1351">
                  <c:v>1.9074074074074073E-2</c:v>
                </c:pt>
                <c:pt idx="1352">
                  <c:v>1.9085648148148147E-2</c:v>
                </c:pt>
                <c:pt idx="1353">
                  <c:v>1.909722222222222E-2</c:v>
                </c:pt>
                <c:pt idx="1354">
                  <c:v>1.9108796296296294E-2</c:v>
                </c:pt>
                <c:pt idx="1355">
                  <c:v>1.9120370370370371E-2</c:v>
                </c:pt>
                <c:pt idx="1356">
                  <c:v>1.9131944444444444E-2</c:v>
                </c:pt>
                <c:pt idx="1357">
                  <c:v>1.9143518518518518E-2</c:v>
                </c:pt>
                <c:pt idx="1358">
                  <c:v>1.9155092592592592E-2</c:v>
                </c:pt>
                <c:pt idx="1359">
                  <c:v>1.9166666666666669E-2</c:v>
                </c:pt>
                <c:pt idx="1360">
                  <c:v>1.9178240740740742E-2</c:v>
                </c:pt>
                <c:pt idx="1361">
                  <c:v>1.9189814814814816E-2</c:v>
                </c:pt>
                <c:pt idx="1362">
                  <c:v>1.9201388888888889E-2</c:v>
                </c:pt>
                <c:pt idx="1363">
                  <c:v>1.9212962962962963E-2</c:v>
                </c:pt>
                <c:pt idx="1364">
                  <c:v>1.9224537037037037E-2</c:v>
                </c:pt>
                <c:pt idx="1365">
                  <c:v>1.923611111111111E-2</c:v>
                </c:pt>
                <c:pt idx="1366">
                  <c:v>1.9247685185185184E-2</c:v>
                </c:pt>
                <c:pt idx="1367">
                  <c:v>1.9259259259259261E-2</c:v>
                </c:pt>
                <c:pt idx="1368">
                  <c:v>1.9270833333333334E-2</c:v>
                </c:pt>
                <c:pt idx="1369">
                  <c:v>1.9282407407407408E-2</c:v>
                </c:pt>
                <c:pt idx="1370">
                  <c:v>1.9293981481481485E-2</c:v>
                </c:pt>
                <c:pt idx="1371">
                  <c:v>1.9305555555555555E-2</c:v>
                </c:pt>
                <c:pt idx="1372">
                  <c:v>1.9317129629629629E-2</c:v>
                </c:pt>
                <c:pt idx="1373">
                  <c:v>1.9328703703703702E-2</c:v>
                </c:pt>
                <c:pt idx="1374">
                  <c:v>1.9340277777777779E-2</c:v>
                </c:pt>
                <c:pt idx="1375">
                  <c:v>1.9351851851851853E-2</c:v>
                </c:pt>
                <c:pt idx="1376">
                  <c:v>1.9363425925925926E-2</c:v>
                </c:pt>
                <c:pt idx="1377">
                  <c:v>1.9375E-2</c:v>
                </c:pt>
                <c:pt idx="1378">
                  <c:v>1.9386574074074073E-2</c:v>
                </c:pt>
                <c:pt idx="1379">
                  <c:v>1.9398148148148147E-2</c:v>
                </c:pt>
                <c:pt idx="1380">
                  <c:v>1.9409722222222221E-2</c:v>
                </c:pt>
                <c:pt idx="1381">
                  <c:v>1.9421296296296294E-2</c:v>
                </c:pt>
                <c:pt idx="1382">
                  <c:v>1.9432870370370371E-2</c:v>
                </c:pt>
                <c:pt idx="1383">
                  <c:v>1.9444444444444445E-2</c:v>
                </c:pt>
                <c:pt idx="1384">
                  <c:v>1.9456018518518518E-2</c:v>
                </c:pt>
                <c:pt idx="1385">
                  <c:v>1.9467592592592595E-2</c:v>
                </c:pt>
                <c:pt idx="1386">
                  <c:v>1.9479166666666669E-2</c:v>
                </c:pt>
                <c:pt idx="1387">
                  <c:v>1.9490740740740743E-2</c:v>
                </c:pt>
                <c:pt idx="1388">
                  <c:v>1.9502314814814816E-2</c:v>
                </c:pt>
                <c:pt idx="1389">
                  <c:v>1.951388888888889E-2</c:v>
                </c:pt>
                <c:pt idx="1390">
                  <c:v>1.9525462962962963E-2</c:v>
                </c:pt>
                <c:pt idx="1391">
                  <c:v>1.9537037037037037E-2</c:v>
                </c:pt>
                <c:pt idx="1392">
                  <c:v>1.954861111111111E-2</c:v>
                </c:pt>
                <c:pt idx="1393">
                  <c:v>1.9560185185185184E-2</c:v>
                </c:pt>
                <c:pt idx="1394">
                  <c:v>1.9571759259259257E-2</c:v>
                </c:pt>
                <c:pt idx="1395">
                  <c:v>1.9583333333333331E-2</c:v>
                </c:pt>
                <c:pt idx="1396">
                  <c:v>1.9594907407407405E-2</c:v>
                </c:pt>
                <c:pt idx="1397">
                  <c:v>1.9606481481481482E-2</c:v>
                </c:pt>
                <c:pt idx="1398">
                  <c:v>1.9618055555555555E-2</c:v>
                </c:pt>
                <c:pt idx="1399">
                  <c:v>1.9629629629629629E-2</c:v>
                </c:pt>
                <c:pt idx="1400">
                  <c:v>1.9641203703703706E-2</c:v>
                </c:pt>
                <c:pt idx="1401">
                  <c:v>1.9652777777777779E-2</c:v>
                </c:pt>
                <c:pt idx="1402">
                  <c:v>1.9664351851851853E-2</c:v>
                </c:pt>
                <c:pt idx="1403">
                  <c:v>1.9675925925925927E-2</c:v>
                </c:pt>
                <c:pt idx="1404">
                  <c:v>1.96875E-2</c:v>
                </c:pt>
                <c:pt idx="1405">
                  <c:v>1.9699074074074074E-2</c:v>
                </c:pt>
                <c:pt idx="1406">
                  <c:v>1.9710648148148147E-2</c:v>
                </c:pt>
                <c:pt idx="1407">
                  <c:v>1.9722222222222221E-2</c:v>
                </c:pt>
                <c:pt idx="1408">
                  <c:v>1.9733796296296298E-2</c:v>
                </c:pt>
                <c:pt idx="1409">
                  <c:v>1.9745370370370371E-2</c:v>
                </c:pt>
                <c:pt idx="1410">
                  <c:v>1.9756944444444445E-2</c:v>
                </c:pt>
                <c:pt idx="1411">
                  <c:v>1.9768518518518515E-2</c:v>
                </c:pt>
                <c:pt idx="1412">
                  <c:v>1.9780092592592592E-2</c:v>
                </c:pt>
                <c:pt idx="1413">
                  <c:v>1.9791666666666666E-2</c:v>
                </c:pt>
                <c:pt idx="1414">
                  <c:v>1.9803240740740739E-2</c:v>
                </c:pt>
                <c:pt idx="1415">
                  <c:v>1.9814814814814816E-2</c:v>
                </c:pt>
                <c:pt idx="1416">
                  <c:v>1.982638888888889E-2</c:v>
                </c:pt>
                <c:pt idx="1417">
                  <c:v>1.9837962962962963E-2</c:v>
                </c:pt>
                <c:pt idx="1418">
                  <c:v>1.9849537037037037E-2</c:v>
                </c:pt>
                <c:pt idx="1419">
                  <c:v>1.9861111111111111E-2</c:v>
                </c:pt>
                <c:pt idx="1420">
                  <c:v>1.9872685185185184E-2</c:v>
                </c:pt>
                <c:pt idx="1421">
                  <c:v>1.9884259259259258E-2</c:v>
                </c:pt>
                <c:pt idx="1422">
                  <c:v>1.9895833333333331E-2</c:v>
                </c:pt>
                <c:pt idx="1423">
                  <c:v>1.9907407407407408E-2</c:v>
                </c:pt>
                <c:pt idx="1424">
                  <c:v>1.9918981481481482E-2</c:v>
                </c:pt>
                <c:pt idx="1425">
                  <c:v>1.9930555555555556E-2</c:v>
                </c:pt>
                <c:pt idx="1426">
                  <c:v>1.9942129629629629E-2</c:v>
                </c:pt>
                <c:pt idx="1427">
                  <c:v>1.9953703703703706E-2</c:v>
                </c:pt>
                <c:pt idx="1428">
                  <c:v>1.996527777777778E-2</c:v>
                </c:pt>
                <c:pt idx="1429">
                  <c:v>1.9976851851851853E-2</c:v>
                </c:pt>
                <c:pt idx="1430">
                  <c:v>1.9988425925925927E-2</c:v>
                </c:pt>
                <c:pt idx="1431">
                  <c:v>0.02</c:v>
                </c:pt>
                <c:pt idx="1432">
                  <c:v>2.0011574074074074E-2</c:v>
                </c:pt>
                <c:pt idx="1433">
                  <c:v>2.0023148148148148E-2</c:v>
                </c:pt>
                <c:pt idx="1434">
                  <c:v>2.0034722222222221E-2</c:v>
                </c:pt>
                <c:pt idx="1435">
                  <c:v>2.0046296296296295E-2</c:v>
                </c:pt>
                <c:pt idx="1436">
                  <c:v>2.0057870370370368E-2</c:v>
                </c:pt>
                <c:pt idx="1437">
                  <c:v>2.0069444444444442E-2</c:v>
                </c:pt>
                <c:pt idx="1438">
                  <c:v>2.0081018518518519E-2</c:v>
                </c:pt>
                <c:pt idx="1439">
                  <c:v>2.0092592592592592E-2</c:v>
                </c:pt>
                <c:pt idx="1440">
                  <c:v>2.0104166666666666E-2</c:v>
                </c:pt>
                <c:pt idx="1441">
                  <c:v>2.011574074074074E-2</c:v>
                </c:pt>
                <c:pt idx="1442">
                  <c:v>2.0127314814814817E-2</c:v>
                </c:pt>
                <c:pt idx="1443">
                  <c:v>2.013888888888889E-2</c:v>
                </c:pt>
                <c:pt idx="1444">
                  <c:v>2.0150462962962964E-2</c:v>
                </c:pt>
                <c:pt idx="1445">
                  <c:v>2.0162037037037037E-2</c:v>
                </c:pt>
                <c:pt idx="1446">
                  <c:v>2.0173611111111111E-2</c:v>
                </c:pt>
                <c:pt idx="1447">
                  <c:v>2.0185185185185184E-2</c:v>
                </c:pt>
                <c:pt idx="1448">
                  <c:v>2.0196759259259258E-2</c:v>
                </c:pt>
                <c:pt idx="1449">
                  <c:v>2.0208333333333335E-2</c:v>
                </c:pt>
                <c:pt idx="1450">
                  <c:v>2.0219907407407409E-2</c:v>
                </c:pt>
                <c:pt idx="1451">
                  <c:v>2.0231481481481482E-2</c:v>
                </c:pt>
                <c:pt idx="1452">
                  <c:v>2.0243055555555552E-2</c:v>
                </c:pt>
                <c:pt idx="1453">
                  <c:v>2.0254629629629629E-2</c:v>
                </c:pt>
                <c:pt idx="1454">
                  <c:v>2.0266203703703703E-2</c:v>
                </c:pt>
                <c:pt idx="1455">
                  <c:v>2.0277777777777777E-2</c:v>
                </c:pt>
                <c:pt idx="1456">
                  <c:v>2.028935185185185E-2</c:v>
                </c:pt>
                <c:pt idx="1457">
                  <c:v>2.0300925925925927E-2</c:v>
                </c:pt>
                <c:pt idx="1458">
                  <c:v>2.0312500000000001E-2</c:v>
                </c:pt>
                <c:pt idx="1459">
                  <c:v>2.0324074074074074E-2</c:v>
                </c:pt>
                <c:pt idx="1460">
                  <c:v>2.0335648148148148E-2</c:v>
                </c:pt>
                <c:pt idx="1461">
                  <c:v>2.0347222222222221E-2</c:v>
                </c:pt>
                <c:pt idx="1462">
                  <c:v>2.0358796296296295E-2</c:v>
                </c:pt>
                <c:pt idx="1463">
                  <c:v>2.0370370370370369E-2</c:v>
                </c:pt>
                <c:pt idx="1464">
                  <c:v>2.0381944444444446E-2</c:v>
                </c:pt>
                <c:pt idx="1465">
                  <c:v>2.0393518518518519E-2</c:v>
                </c:pt>
                <c:pt idx="1466">
                  <c:v>2.0405092592592593E-2</c:v>
                </c:pt>
                <c:pt idx="1467">
                  <c:v>2.0416666666666666E-2</c:v>
                </c:pt>
                <c:pt idx="1468">
                  <c:v>2.0428240740740743E-2</c:v>
                </c:pt>
                <c:pt idx="1469">
                  <c:v>2.0439814814814817E-2</c:v>
                </c:pt>
                <c:pt idx="1470">
                  <c:v>2.045138888888889E-2</c:v>
                </c:pt>
                <c:pt idx="1471">
                  <c:v>2.0462962962962964E-2</c:v>
                </c:pt>
                <c:pt idx="1472">
                  <c:v>2.0474537037037038E-2</c:v>
                </c:pt>
                <c:pt idx="1473">
                  <c:v>2.0486111111111111E-2</c:v>
                </c:pt>
                <c:pt idx="1474">
                  <c:v>2.0497685185185185E-2</c:v>
                </c:pt>
                <c:pt idx="1475">
                  <c:v>2.0509259259259258E-2</c:v>
                </c:pt>
                <c:pt idx="1476">
                  <c:v>2.0520833333333332E-2</c:v>
                </c:pt>
                <c:pt idx="1477">
                  <c:v>2.0532407407407405E-2</c:v>
                </c:pt>
                <c:pt idx="1478">
                  <c:v>2.0543981481481479E-2</c:v>
                </c:pt>
                <c:pt idx="1479">
                  <c:v>2.0555555555555556E-2</c:v>
                </c:pt>
                <c:pt idx="1480">
                  <c:v>2.056712962962963E-2</c:v>
                </c:pt>
                <c:pt idx="1481">
                  <c:v>2.0578703703703703E-2</c:v>
                </c:pt>
                <c:pt idx="1482">
                  <c:v>2.0590277777777777E-2</c:v>
                </c:pt>
                <c:pt idx="1483">
                  <c:v>2.0601851851851854E-2</c:v>
                </c:pt>
                <c:pt idx="1484">
                  <c:v>2.0613425925925927E-2</c:v>
                </c:pt>
                <c:pt idx="1485">
                  <c:v>2.0625000000000001E-2</c:v>
                </c:pt>
                <c:pt idx="1486">
                  <c:v>2.0636574074074075E-2</c:v>
                </c:pt>
                <c:pt idx="1487">
                  <c:v>2.0648148148148148E-2</c:v>
                </c:pt>
                <c:pt idx="1488">
                  <c:v>2.0659722222222222E-2</c:v>
                </c:pt>
                <c:pt idx="1489">
                  <c:v>2.0671296296296295E-2</c:v>
                </c:pt>
                <c:pt idx="1490">
                  <c:v>2.0682870370370372E-2</c:v>
                </c:pt>
                <c:pt idx="1491">
                  <c:v>2.0694444444444446E-2</c:v>
                </c:pt>
                <c:pt idx="1492">
                  <c:v>2.0706018518518519E-2</c:v>
                </c:pt>
                <c:pt idx="1493">
                  <c:v>2.071759259259259E-2</c:v>
                </c:pt>
                <c:pt idx="1494">
                  <c:v>2.0729166666666667E-2</c:v>
                </c:pt>
                <c:pt idx="1495">
                  <c:v>2.074074074074074E-2</c:v>
                </c:pt>
                <c:pt idx="1496">
                  <c:v>2.0752314814814814E-2</c:v>
                </c:pt>
                <c:pt idx="1497">
                  <c:v>2.0763888888888887E-2</c:v>
                </c:pt>
                <c:pt idx="1498">
                  <c:v>2.0775462962962964E-2</c:v>
                </c:pt>
                <c:pt idx="1499">
                  <c:v>2.0787037037037038E-2</c:v>
                </c:pt>
                <c:pt idx="1500">
                  <c:v>2.0798611111111111E-2</c:v>
                </c:pt>
                <c:pt idx="1501">
                  <c:v>2.0810185185185185E-2</c:v>
                </c:pt>
                <c:pt idx="1502">
                  <c:v>2.0821759259259259E-2</c:v>
                </c:pt>
                <c:pt idx="1503">
                  <c:v>2.0833333333333332E-2</c:v>
                </c:pt>
                <c:pt idx="1504">
                  <c:v>2.0844907407407406E-2</c:v>
                </c:pt>
                <c:pt idx="1505">
                  <c:v>2.0856481481481479E-2</c:v>
                </c:pt>
                <c:pt idx="1506">
                  <c:v>2.0868055555555556E-2</c:v>
                </c:pt>
                <c:pt idx="1507">
                  <c:v>2.0879629629629626E-2</c:v>
                </c:pt>
                <c:pt idx="1508">
                  <c:v>2.0891203703703703E-2</c:v>
                </c:pt>
                <c:pt idx="1509">
                  <c:v>2.0902777777777781E-2</c:v>
                </c:pt>
                <c:pt idx="1510">
                  <c:v>2.0914351851851851E-2</c:v>
                </c:pt>
                <c:pt idx="1511">
                  <c:v>2.0925925925925928E-2</c:v>
                </c:pt>
                <c:pt idx="1512">
                  <c:v>2.0937499999999998E-2</c:v>
                </c:pt>
                <c:pt idx="1513">
                  <c:v>2.0949074074074075E-2</c:v>
                </c:pt>
                <c:pt idx="1514">
                  <c:v>2.0960648148148148E-2</c:v>
                </c:pt>
                <c:pt idx="1515">
                  <c:v>2.0972222222222222E-2</c:v>
                </c:pt>
                <c:pt idx="1516">
                  <c:v>2.0983796296296296E-2</c:v>
                </c:pt>
                <c:pt idx="1517">
                  <c:v>2.0995370370370373E-2</c:v>
                </c:pt>
                <c:pt idx="1518">
                  <c:v>2.1006944444444443E-2</c:v>
                </c:pt>
                <c:pt idx="1519">
                  <c:v>2.101851851851852E-2</c:v>
                </c:pt>
                <c:pt idx="1520">
                  <c:v>2.1030092592592597E-2</c:v>
                </c:pt>
                <c:pt idx="1521">
                  <c:v>2.1041666666666667E-2</c:v>
                </c:pt>
                <c:pt idx="1522">
                  <c:v>2.1053240740740744E-2</c:v>
                </c:pt>
                <c:pt idx="1523">
                  <c:v>2.1064814814814814E-2</c:v>
                </c:pt>
                <c:pt idx="1524">
                  <c:v>2.1076388888888891E-2</c:v>
                </c:pt>
                <c:pt idx="1525">
                  <c:v>2.1087962962962961E-2</c:v>
                </c:pt>
                <c:pt idx="1526">
                  <c:v>2.1099537037037038E-2</c:v>
                </c:pt>
                <c:pt idx="1527">
                  <c:v>2.1099537037037038E-2</c:v>
                </c:pt>
                <c:pt idx="1528">
                  <c:v>2.1111111111111108E-2</c:v>
                </c:pt>
                <c:pt idx="1529">
                  <c:v>2.1122685185185185E-2</c:v>
                </c:pt>
                <c:pt idx="1530">
                  <c:v>2.1134259259259259E-2</c:v>
                </c:pt>
                <c:pt idx="1531">
                  <c:v>2.1145833333333332E-2</c:v>
                </c:pt>
                <c:pt idx="1532">
                  <c:v>2.1157407407407406E-2</c:v>
                </c:pt>
                <c:pt idx="1533">
                  <c:v>2.1168981481481483E-2</c:v>
                </c:pt>
                <c:pt idx="1534">
                  <c:v>2.1180555555555553E-2</c:v>
                </c:pt>
                <c:pt idx="1535">
                  <c:v>2.119212962962963E-2</c:v>
                </c:pt>
                <c:pt idx="1536">
                  <c:v>2.1203703703703707E-2</c:v>
                </c:pt>
                <c:pt idx="1537">
                  <c:v>2.1215277777777777E-2</c:v>
                </c:pt>
                <c:pt idx="1538">
                  <c:v>2.1226851851851854E-2</c:v>
                </c:pt>
                <c:pt idx="1539">
                  <c:v>2.1238425925925924E-2</c:v>
                </c:pt>
                <c:pt idx="1540">
                  <c:v>2.1250000000000002E-2</c:v>
                </c:pt>
                <c:pt idx="1541">
                  <c:v>2.1261574074074075E-2</c:v>
                </c:pt>
                <c:pt idx="1542">
                  <c:v>2.1273148148148149E-2</c:v>
                </c:pt>
                <c:pt idx="1543">
                  <c:v>2.1284722222222222E-2</c:v>
                </c:pt>
                <c:pt idx="1544">
                  <c:v>2.1296296296296299E-2</c:v>
                </c:pt>
                <c:pt idx="1545">
                  <c:v>2.1307870370370369E-2</c:v>
                </c:pt>
                <c:pt idx="1546">
                  <c:v>2.1319444444444443E-2</c:v>
                </c:pt>
                <c:pt idx="1547">
                  <c:v>2.1331018518518517E-2</c:v>
                </c:pt>
                <c:pt idx="1548">
                  <c:v>2.1342592592592594E-2</c:v>
                </c:pt>
                <c:pt idx="1549">
                  <c:v>2.1354166666666664E-2</c:v>
                </c:pt>
                <c:pt idx="1550">
                  <c:v>2.1365740740740741E-2</c:v>
                </c:pt>
                <c:pt idx="1551">
                  <c:v>2.1377314814814818E-2</c:v>
                </c:pt>
                <c:pt idx="1552">
                  <c:v>2.1388888888888888E-2</c:v>
                </c:pt>
                <c:pt idx="1553">
                  <c:v>2.1400462962962965E-2</c:v>
                </c:pt>
                <c:pt idx="1554">
                  <c:v>2.1412037037037035E-2</c:v>
                </c:pt>
                <c:pt idx="1555">
                  <c:v>2.1423611111111112E-2</c:v>
                </c:pt>
                <c:pt idx="1556">
                  <c:v>2.1435185185185186E-2</c:v>
                </c:pt>
                <c:pt idx="1557">
                  <c:v>2.1446759259259259E-2</c:v>
                </c:pt>
                <c:pt idx="1558">
                  <c:v>2.1458333333333333E-2</c:v>
                </c:pt>
                <c:pt idx="1559">
                  <c:v>2.146990740740741E-2</c:v>
                </c:pt>
                <c:pt idx="1560">
                  <c:v>2.148148148148148E-2</c:v>
                </c:pt>
                <c:pt idx="1561">
                  <c:v>2.1493055555555557E-2</c:v>
                </c:pt>
                <c:pt idx="1562">
                  <c:v>2.1504629629629627E-2</c:v>
                </c:pt>
                <c:pt idx="1563">
                  <c:v>2.1516203703703704E-2</c:v>
                </c:pt>
                <c:pt idx="1564">
                  <c:v>2.1527777777777781E-2</c:v>
                </c:pt>
                <c:pt idx="1565">
                  <c:v>2.1539351851851851E-2</c:v>
                </c:pt>
                <c:pt idx="1566">
                  <c:v>2.1550925925925928E-2</c:v>
                </c:pt>
                <c:pt idx="1567">
                  <c:v>2.1562499999999998E-2</c:v>
                </c:pt>
                <c:pt idx="1568">
                  <c:v>2.1574074074074075E-2</c:v>
                </c:pt>
                <c:pt idx="1569">
                  <c:v>2.1585648148148145E-2</c:v>
                </c:pt>
                <c:pt idx="1570">
                  <c:v>2.1597222222222223E-2</c:v>
                </c:pt>
                <c:pt idx="1571">
                  <c:v>2.1608796296296296E-2</c:v>
                </c:pt>
                <c:pt idx="1572">
                  <c:v>2.162037037037037E-2</c:v>
                </c:pt>
                <c:pt idx="1573">
                  <c:v>2.1631944444444443E-2</c:v>
                </c:pt>
                <c:pt idx="1574">
                  <c:v>2.164351851851852E-2</c:v>
                </c:pt>
                <c:pt idx="1575">
                  <c:v>2.165509259259259E-2</c:v>
                </c:pt>
                <c:pt idx="1576">
                  <c:v>2.1666666666666667E-2</c:v>
                </c:pt>
                <c:pt idx="1577">
                  <c:v>2.1678240740740738E-2</c:v>
                </c:pt>
                <c:pt idx="1578">
                  <c:v>2.1689814814814815E-2</c:v>
                </c:pt>
                <c:pt idx="1579">
                  <c:v>2.1701388888888892E-2</c:v>
                </c:pt>
                <c:pt idx="1580">
                  <c:v>2.1712962962962962E-2</c:v>
                </c:pt>
                <c:pt idx="1581">
                  <c:v>2.1724537037037039E-2</c:v>
                </c:pt>
                <c:pt idx="1582">
                  <c:v>2.1736111111111112E-2</c:v>
                </c:pt>
                <c:pt idx="1583">
                  <c:v>2.1747685185185186E-2</c:v>
                </c:pt>
                <c:pt idx="1584">
                  <c:v>2.1759259259259259E-2</c:v>
                </c:pt>
                <c:pt idx="1585">
                  <c:v>2.1770833333333336E-2</c:v>
                </c:pt>
                <c:pt idx="1586">
                  <c:v>2.1782407407407407E-2</c:v>
                </c:pt>
                <c:pt idx="1587">
                  <c:v>2.179398148148148E-2</c:v>
                </c:pt>
                <c:pt idx="1588">
                  <c:v>2.1805555555555554E-2</c:v>
                </c:pt>
                <c:pt idx="1589">
                  <c:v>2.1817129629629631E-2</c:v>
                </c:pt>
                <c:pt idx="1590">
                  <c:v>2.1828703703703701E-2</c:v>
                </c:pt>
                <c:pt idx="1591">
                  <c:v>2.1840277777777778E-2</c:v>
                </c:pt>
                <c:pt idx="1592">
                  <c:v>2.1851851851851848E-2</c:v>
                </c:pt>
                <c:pt idx="1593">
                  <c:v>2.1863425925925925E-2</c:v>
                </c:pt>
                <c:pt idx="1594">
                  <c:v>2.1875000000000002E-2</c:v>
                </c:pt>
                <c:pt idx="1595">
                  <c:v>2.1886574074074072E-2</c:v>
                </c:pt>
                <c:pt idx="1596">
                  <c:v>2.1898148148148149E-2</c:v>
                </c:pt>
                <c:pt idx="1597">
                  <c:v>2.1909722222222223E-2</c:v>
                </c:pt>
                <c:pt idx="1598">
                  <c:v>2.1921296296296296E-2</c:v>
                </c:pt>
                <c:pt idx="1599">
                  <c:v>2.193287037037037E-2</c:v>
                </c:pt>
                <c:pt idx="1600">
                  <c:v>2.1944444444444447E-2</c:v>
                </c:pt>
                <c:pt idx="1601">
                  <c:v>2.1956018518518517E-2</c:v>
                </c:pt>
                <c:pt idx="1602">
                  <c:v>2.1967592592592594E-2</c:v>
                </c:pt>
                <c:pt idx="1603">
                  <c:v>2.1979166666666664E-2</c:v>
                </c:pt>
                <c:pt idx="1604">
                  <c:v>2.1990740740740741E-2</c:v>
                </c:pt>
                <c:pt idx="1605">
                  <c:v>2.2002314814814818E-2</c:v>
                </c:pt>
                <c:pt idx="1606">
                  <c:v>2.2013888888888888E-2</c:v>
                </c:pt>
                <c:pt idx="1607">
                  <c:v>2.2025462962962958E-2</c:v>
                </c:pt>
                <c:pt idx="1608">
                  <c:v>2.2037037037037036E-2</c:v>
                </c:pt>
                <c:pt idx="1609">
                  <c:v>2.2048611111111113E-2</c:v>
                </c:pt>
                <c:pt idx="1610">
                  <c:v>2.2060185185185183E-2</c:v>
                </c:pt>
                <c:pt idx="1611">
                  <c:v>2.207175925925926E-2</c:v>
                </c:pt>
                <c:pt idx="1612">
                  <c:v>2.2083333333333333E-2</c:v>
                </c:pt>
                <c:pt idx="1613">
                  <c:v>2.2094907407407407E-2</c:v>
                </c:pt>
                <c:pt idx="1614">
                  <c:v>2.210648148148148E-2</c:v>
                </c:pt>
                <c:pt idx="1615">
                  <c:v>2.2118055555555557E-2</c:v>
                </c:pt>
                <c:pt idx="1616">
                  <c:v>2.2129629629629628E-2</c:v>
                </c:pt>
                <c:pt idx="1617">
                  <c:v>2.2141203703703705E-2</c:v>
                </c:pt>
                <c:pt idx="1618">
                  <c:v>2.2152777777777775E-2</c:v>
                </c:pt>
                <c:pt idx="1619">
                  <c:v>2.2164351851851852E-2</c:v>
                </c:pt>
                <c:pt idx="1620">
                  <c:v>2.2175925925925929E-2</c:v>
                </c:pt>
                <c:pt idx="1621">
                  <c:v>2.2187499999999999E-2</c:v>
                </c:pt>
                <c:pt idx="1622">
                  <c:v>2.2199074074074076E-2</c:v>
                </c:pt>
                <c:pt idx="1623">
                  <c:v>2.2210648148148149E-2</c:v>
                </c:pt>
                <c:pt idx="1624">
                  <c:v>2.2222222222222223E-2</c:v>
                </c:pt>
                <c:pt idx="1625">
                  <c:v>2.2233796296296297E-2</c:v>
                </c:pt>
                <c:pt idx="1626">
                  <c:v>2.224537037037037E-2</c:v>
                </c:pt>
                <c:pt idx="1627">
                  <c:v>2.225694444444444E-2</c:v>
                </c:pt>
                <c:pt idx="1628">
                  <c:v>2.2268518518518521E-2</c:v>
                </c:pt>
                <c:pt idx="1629">
                  <c:v>2.2280092592592591E-2</c:v>
                </c:pt>
                <c:pt idx="1630">
                  <c:v>2.2291666666666668E-2</c:v>
                </c:pt>
                <c:pt idx="1631">
                  <c:v>2.2303240740740738E-2</c:v>
                </c:pt>
                <c:pt idx="1632">
                  <c:v>2.2314814814814815E-2</c:v>
                </c:pt>
                <c:pt idx="1633">
                  <c:v>2.2326388888888885E-2</c:v>
                </c:pt>
                <c:pt idx="1634">
                  <c:v>2.2337962962962962E-2</c:v>
                </c:pt>
                <c:pt idx="1635">
                  <c:v>2.2349537037037032E-2</c:v>
                </c:pt>
                <c:pt idx="1636">
                  <c:v>2.2361111111111113E-2</c:v>
                </c:pt>
                <c:pt idx="1637">
                  <c:v>2.2372685185185186E-2</c:v>
                </c:pt>
                <c:pt idx="1638">
                  <c:v>2.238425925925926E-2</c:v>
                </c:pt>
                <c:pt idx="1639">
                  <c:v>2.2395833333333334E-2</c:v>
                </c:pt>
                <c:pt idx="1640">
                  <c:v>2.2407407407407407E-2</c:v>
                </c:pt>
                <c:pt idx="1641">
                  <c:v>2.2418981481481481E-2</c:v>
                </c:pt>
                <c:pt idx="1642">
                  <c:v>2.2430555555555554E-2</c:v>
                </c:pt>
                <c:pt idx="1643">
                  <c:v>2.2442129629629631E-2</c:v>
                </c:pt>
                <c:pt idx="1644">
                  <c:v>2.2453703703703708E-2</c:v>
                </c:pt>
                <c:pt idx="1645">
                  <c:v>2.2465277777777778E-2</c:v>
                </c:pt>
                <c:pt idx="1646">
                  <c:v>2.2476851851851855E-2</c:v>
                </c:pt>
                <c:pt idx="1647">
                  <c:v>2.2488425925925926E-2</c:v>
                </c:pt>
                <c:pt idx="1648">
                  <c:v>2.2499999999999996E-2</c:v>
                </c:pt>
                <c:pt idx="1649">
                  <c:v>2.2511574074074073E-2</c:v>
                </c:pt>
                <c:pt idx="1650">
                  <c:v>2.2523148148148143E-2</c:v>
                </c:pt>
                <c:pt idx="1651">
                  <c:v>2.2534722222222223E-2</c:v>
                </c:pt>
                <c:pt idx="1652">
                  <c:v>2.2546296296296297E-2</c:v>
                </c:pt>
                <c:pt idx="1653">
                  <c:v>2.255787037037037E-2</c:v>
                </c:pt>
                <c:pt idx="1654">
                  <c:v>2.2569444444444444E-2</c:v>
                </c:pt>
                <c:pt idx="1655">
                  <c:v>2.2581018518518518E-2</c:v>
                </c:pt>
                <c:pt idx="1656">
                  <c:v>2.2592592592592591E-2</c:v>
                </c:pt>
                <c:pt idx="1657">
                  <c:v>2.2604166666666665E-2</c:v>
                </c:pt>
                <c:pt idx="1658">
                  <c:v>2.2615740740740742E-2</c:v>
                </c:pt>
                <c:pt idx="1659">
                  <c:v>2.2627314814814819E-2</c:v>
                </c:pt>
                <c:pt idx="1660">
                  <c:v>2.2638888888888889E-2</c:v>
                </c:pt>
                <c:pt idx="1661">
                  <c:v>2.2650462962962966E-2</c:v>
                </c:pt>
                <c:pt idx="1662">
                  <c:v>2.2662037037037036E-2</c:v>
                </c:pt>
                <c:pt idx="1663">
                  <c:v>2.2673611111111113E-2</c:v>
                </c:pt>
                <c:pt idx="1664">
                  <c:v>2.2685185185185183E-2</c:v>
                </c:pt>
                <c:pt idx="1665">
                  <c:v>2.269675925925926E-2</c:v>
                </c:pt>
                <c:pt idx="1666">
                  <c:v>2.2708333333333334E-2</c:v>
                </c:pt>
                <c:pt idx="1667">
                  <c:v>2.2719907407407411E-2</c:v>
                </c:pt>
                <c:pt idx="1668">
                  <c:v>2.2731481481481481E-2</c:v>
                </c:pt>
                <c:pt idx="1669">
                  <c:v>2.2743055555555555E-2</c:v>
                </c:pt>
                <c:pt idx="1670">
                  <c:v>2.2754629629629628E-2</c:v>
                </c:pt>
                <c:pt idx="1671">
                  <c:v>2.2766203703703702E-2</c:v>
                </c:pt>
                <c:pt idx="1672">
                  <c:v>2.2777777777777775E-2</c:v>
                </c:pt>
                <c:pt idx="1673">
                  <c:v>2.2789351851851852E-2</c:v>
                </c:pt>
                <c:pt idx="1674">
                  <c:v>2.2800925925925929E-2</c:v>
                </c:pt>
                <c:pt idx="1675">
                  <c:v>2.2812499999999999E-2</c:v>
                </c:pt>
                <c:pt idx="1676">
                  <c:v>2.2824074074074076E-2</c:v>
                </c:pt>
                <c:pt idx="1677">
                  <c:v>2.2835648148148147E-2</c:v>
                </c:pt>
                <c:pt idx="1678">
                  <c:v>2.2847222222222224E-2</c:v>
                </c:pt>
                <c:pt idx="1679">
                  <c:v>2.2858796296296294E-2</c:v>
                </c:pt>
                <c:pt idx="1680">
                  <c:v>2.2870370370370371E-2</c:v>
                </c:pt>
                <c:pt idx="1681">
                  <c:v>2.2881944444444444E-2</c:v>
                </c:pt>
                <c:pt idx="1682">
                  <c:v>2.2893518518518521E-2</c:v>
                </c:pt>
                <c:pt idx="1683">
                  <c:v>2.2905092592592591E-2</c:v>
                </c:pt>
                <c:pt idx="1684">
                  <c:v>2.2916666666666669E-2</c:v>
                </c:pt>
                <c:pt idx="1685">
                  <c:v>2.2928240740740739E-2</c:v>
                </c:pt>
                <c:pt idx="1686">
                  <c:v>2.2939814814814816E-2</c:v>
                </c:pt>
                <c:pt idx="1687">
                  <c:v>2.2951388888888886E-2</c:v>
                </c:pt>
                <c:pt idx="1688">
                  <c:v>2.2962962962962966E-2</c:v>
                </c:pt>
                <c:pt idx="1689">
                  <c:v>2.297453703703704E-2</c:v>
                </c:pt>
                <c:pt idx="1690">
                  <c:v>2.298611111111111E-2</c:v>
                </c:pt>
                <c:pt idx="1691">
                  <c:v>2.2997685185185187E-2</c:v>
                </c:pt>
                <c:pt idx="1692">
                  <c:v>2.3009259259259257E-2</c:v>
                </c:pt>
                <c:pt idx="1693">
                  <c:v>2.3020833333333334E-2</c:v>
                </c:pt>
                <c:pt idx="1694">
                  <c:v>2.3032407407407404E-2</c:v>
                </c:pt>
                <c:pt idx="1695">
                  <c:v>2.3043981481481481E-2</c:v>
                </c:pt>
                <c:pt idx="1696">
                  <c:v>2.3055555555555555E-2</c:v>
                </c:pt>
                <c:pt idx="1697">
                  <c:v>2.3067129629629632E-2</c:v>
                </c:pt>
                <c:pt idx="1698">
                  <c:v>2.3078703703703702E-2</c:v>
                </c:pt>
                <c:pt idx="1699">
                  <c:v>2.3090277777777779E-2</c:v>
                </c:pt>
                <c:pt idx="1700">
                  <c:v>2.3101851851851849E-2</c:v>
                </c:pt>
                <c:pt idx="1701">
                  <c:v>2.3113425925925926E-2</c:v>
                </c:pt>
                <c:pt idx="1702">
                  <c:v>2.3124999999999996E-2</c:v>
                </c:pt>
                <c:pt idx="1703">
                  <c:v>2.3136574074074077E-2</c:v>
                </c:pt>
                <c:pt idx="1704">
                  <c:v>2.314814814814815E-2</c:v>
                </c:pt>
                <c:pt idx="1705">
                  <c:v>2.3159722222222224E-2</c:v>
                </c:pt>
                <c:pt idx="1706">
                  <c:v>2.3171296296296297E-2</c:v>
                </c:pt>
                <c:pt idx="1707">
                  <c:v>2.3182870370370371E-2</c:v>
                </c:pt>
                <c:pt idx="1708">
                  <c:v>2.3194444444444445E-2</c:v>
                </c:pt>
                <c:pt idx="1709">
                  <c:v>2.3206018518518515E-2</c:v>
                </c:pt>
                <c:pt idx="1710">
                  <c:v>2.3217592592592592E-2</c:v>
                </c:pt>
                <c:pt idx="1711">
                  <c:v>2.3229166666666665E-2</c:v>
                </c:pt>
                <c:pt idx="1712">
                  <c:v>2.3240740740740742E-2</c:v>
                </c:pt>
                <c:pt idx="1713">
                  <c:v>2.3252314814814812E-2</c:v>
                </c:pt>
                <c:pt idx="1714">
                  <c:v>2.326388888888889E-2</c:v>
                </c:pt>
                <c:pt idx="1715">
                  <c:v>2.327546296296296E-2</c:v>
                </c:pt>
                <c:pt idx="1716">
                  <c:v>2.3287037037037037E-2</c:v>
                </c:pt>
                <c:pt idx="1717">
                  <c:v>2.3298611111111107E-2</c:v>
                </c:pt>
                <c:pt idx="1718">
                  <c:v>2.3310185185185187E-2</c:v>
                </c:pt>
                <c:pt idx="1719">
                  <c:v>2.3321759259259261E-2</c:v>
                </c:pt>
                <c:pt idx="1720">
                  <c:v>2.3333333333333334E-2</c:v>
                </c:pt>
                <c:pt idx="1721">
                  <c:v>2.3344907407407408E-2</c:v>
                </c:pt>
                <c:pt idx="1722">
                  <c:v>2.3356481481481482E-2</c:v>
                </c:pt>
                <c:pt idx="1723">
                  <c:v>2.3368055555555555E-2</c:v>
                </c:pt>
                <c:pt idx="1724">
                  <c:v>2.3379629629629629E-2</c:v>
                </c:pt>
                <c:pt idx="1725">
                  <c:v>2.3391203703703702E-2</c:v>
                </c:pt>
                <c:pt idx="1726">
                  <c:v>2.3402777777777783E-2</c:v>
                </c:pt>
                <c:pt idx="1727">
                  <c:v>2.3414351851851853E-2</c:v>
                </c:pt>
                <c:pt idx="1728">
                  <c:v>2.342592592592593E-2</c:v>
                </c:pt>
                <c:pt idx="1729">
                  <c:v>2.34375E-2</c:v>
                </c:pt>
                <c:pt idx="1730">
                  <c:v>2.344907407407407E-2</c:v>
                </c:pt>
                <c:pt idx="1731">
                  <c:v>2.3460648148148147E-2</c:v>
                </c:pt>
                <c:pt idx="1732">
                  <c:v>2.3472222222222217E-2</c:v>
                </c:pt>
                <c:pt idx="1733">
                  <c:v>2.3483796296296298E-2</c:v>
                </c:pt>
                <c:pt idx="1734">
                  <c:v>2.3495370370370371E-2</c:v>
                </c:pt>
                <c:pt idx="1735">
                  <c:v>2.3506944444444445E-2</c:v>
                </c:pt>
                <c:pt idx="1736">
                  <c:v>2.3518518518518518E-2</c:v>
                </c:pt>
                <c:pt idx="1737">
                  <c:v>2.3530092592592592E-2</c:v>
                </c:pt>
                <c:pt idx="1738">
                  <c:v>2.3541666666666666E-2</c:v>
                </c:pt>
                <c:pt idx="1739">
                  <c:v>2.3553240740740739E-2</c:v>
                </c:pt>
                <c:pt idx="1740">
                  <c:v>2.3564814814814813E-2</c:v>
                </c:pt>
                <c:pt idx="1741">
                  <c:v>2.3576388888888893E-2</c:v>
                </c:pt>
                <c:pt idx="1742">
                  <c:v>2.3587962962962963E-2</c:v>
                </c:pt>
                <c:pt idx="1743">
                  <c:v>2.359953703703704E-2</c:v>
                </c:pt>
                <c:pt idx="1744">
                  <c:v>2.361111111111111E-2</c:v>
                </c:pt>
                <c:pt idx="1745">
                  <c:v>2.3622685185185188E-2</c:v>
                </c:pt>
                <c:pt idx="1746">
                  <c:v>2.3634259259259258E-2</c:v>
                </c:pt>
                <c:pt idx="1747">
                  <c:v>2.3645833333333335E-2</c:v>
                </c:pt>
                <c:pt idx="1748">
                  <c:v>2.3657407407407408E-2</c:v>
                </c:pt>
                <c:pt idx="1749">
                  <c:v>2.3668981481481485E-2</c:v>
                </c:pt>
                <c:pt idx="1750">
                  <c:v>2.3680555555555555E-2</c:v>
                </c:pt>
                <c:pt idx="1751">
                  <c:v>2.3692129629629629E-2</c:v>
                </c:pt>
                <c:pt idx="1752">
                  <c:v>2.3703703703703703E-2</c:v>
                </c:pt>
                <c:pt idx="1753">
                  <c:v>2.3715277777777776E-2</c:v>
                </c:pt>
                <c:pt idx="1754">
                  <c:v>2.372685185185185E-2</c:v>
                </c:pt>
                <c:pt idx="1755">
                  <c:v>2.3738425925925923E-2</c:v>
                </c:pt>
                <c:pt idx="1756">
                  <c:v>2.3750000000000004E-2</c:v>
                </c:pt>
                <c:pt idx="1757">
                  <c:v>2.3761574074074074E-2</c:v>
                </c:pt>
                <c:pt idx="1758">
                  <c:v>2.3773148148148151E-2</c:v>
                </c:pt>
                <c:pt idx="1759">
                  <c:v>2.3784722222222221E-2</c:v>
                </c:pt>
                <c:pt idx="1760">
                  <c:v>2.3796296296296298E-2</c:v>
                </c:pt>
                <c:pt idx="1761">
                  <c:v>2.3807870370370368E-2</c:v>
                </c:pt>
                <c:pt idx="1762">
                  <c:v>2.3819444444444445E-2</c:v>
                </c:pt>
                <c:pt idx="1763">
                  <c:v>2.3831018518518519E-2</c:v>
                </c:pt>
                <c:pt idx="1764">
                  <c:v>2.3842592592592596E-2</c:v>
                </c:pt>
                <c:pt idx="1765">
                  <c:v>2.3854166666666666E-2</c:v>
                </c:pt>
                <c:pt idx="1766">
                  <c:v>2.3865740740740743E-2</c:v>
                </c:pt>
                <c:pt idx="1767">
                  <c:v>2.3877314814814813E-2</c:v>
                </c:pt>
                <c:pt idx="1768">
                  <c:v>2.388888888888889E-2</c:v>
                </c:pt>
                <c:pt idx="1769">
                  <c:v>2.390046296296296E-2</c:v>
                </c:pt>
                <c:pt idx="1770">
                  <c:v>2.3912037037037034E-2</c:v>
                </c:pt>
                <c:pt idx="1771">
                  <c:v>2.3923611111111114E-2</c:v>
                </c:pt>
                <c:pt idx="1772">
                  <c:v>2.3935185185185184E-2</c:v>
                </c:pt>
                <c:pt idx="1773">
                  <c:v>2.3946759259259261E-2</c:v>
                </c:pt>
                <c:pt idx="1774">
                  <c:v>2.3958333333333331E-2</c:v>
                </c:pt>
                <c:pt idx="1775">
                  <c:v>2.3969907407407409E-2</c:v>
                </c:pt>
                <c:pt idx="1776">
                  <c:v>2.3981481481481479E-2</c:v>
                </c:pt>
                <c:pt idx="1777">
                  <c:v>2.3993055555555556E-2</c:v>
                </c:pt>
                <c:pt idx="1778">
                  <c:v>2.4004629629629629E-2</c:v>
                </c:pt>
                <c:pt idx="1779">
                  <c:v>2.4016203703703706E-2</c:v>
                </c:pt>
                <c:pt idx="1780">
                  <c:v>2.4027777777777776E-2</c:v>
                </c:pt>
                <c:pt idx="1781">
                  <c:v>2.4039351851851853E-2</c:v>
                </c:pt>
                <c:pt idx="1782">
                  <c:v>2.4050925925925924E-2</c:v>
                </c:pt>
                <c:pt idx="1783">
                  <c:v>2.4062500000000001E-2</c:v>
                </c:pt>
                <c:pt idx="1784">
                  <c:v>2.4074074074074071E-2</c:v>
                </c:pt>
                <c:pt idx="1785">
                  <c:v>2.4085648148148148E-2</c:v>
                </c:pt>
                <c:pt idx="1786">
                  <c:v>2.4097222222222225E-2</c:v>
                </c:pt>
                <c:pt idx="1787">
                  <c:v>2.4108796296296298E-2</c:v>
                </c:pt>
                <c:pt idx="1788">
                  <c:v>2.4120370370370372E-2</c:v>
                </c:pt>
                <c:pt idx="1789">
                  <c:v>2.4131944444444445E-2</c:v>
                </c:pt>
                <c:pt idx="1790">
                  <c:v>2.4143518518518519E-2</c:v>
                </c:pt>
                <c:pt idx="1791">
                  <c:v>2.4155092592592589E-2</c:v>
                </c:pt>
                <c:pt idx="1792">
                  <c:v>2.4166666666666666E-2</c:v>
                </c:pt>
                <c:pt idx="1793">
                  <c:v>2.417824074074074E-2</c:v>
                </c:pt>
                <c:pt idx="1794">
                  <c:v>2.4189814814814817E-2</c:v>
                </c:pt>
                <c:pt idx="1795">
                  <c:v>2.4201388888888887E-2</c:v>
                </c:pt>
                <c:pt idx="1796">
                  <c:v>2.4212962962962964E-2</c:v>
                </c:pt>
                <c:pt idx="1797">
                  <c:v>2.4224537037037034E-2</c:v>
                </c:pt>
                <c:pt idx="1798">
                  <c:v>2.4236111111111111E-2</c:v>
                </c:pt>
                <c:pt idx="1799">
                  <c:v>2.4247685185185181E-2</c:v>
                </c:pt>
                <c:pt idx="1800">
                  <c:v>2.4259259259259258E-2</c:v>
                </c:pt>
                <c:pt idx="1801">
                  <c:v>2.4270833333333335E-2</c:v>
                </c:pt>
                <c:pt idx="1802">
                  <c:v>2.4282407407407409E-2</c:v>
                </c:pt>
                <c:pt idx="1803">
                  <c:v>2.4293981481481482E-2</c:v>
                </c:pt>
                <c:pt idx="1804">
                  <c:v>2.4305555555555556E-2</c:v>
                </c:pt>
                <c:pt idx="1805">
                  <c:v>2.431712962962963E-2</c:v>
                </c:pt>
                <c:pt idx="1806">
                  <c:v>2.4328703703703703E-2</c:v>
                </c:pt>
                <c:pt idx="1807">
                  <c:v>2.4340277777777777E-2</c:v>
                </c:pt>
                <c:pt idx="1808">
                  <c:v>2.4351851851851857E-2</c:v>
                </c:pt>
                <c:pt idx="1809">
                  <c:v>2.4363425925925927E-2</c:v>
                </c:pt>
                <c:pt idx="1810">
                  <c:v>2.4375000000000004E-2</c:v>
                </c:pt>
                <c:pt idx="1811">
                  <c:v>2.4386574074074074E-2</c:v>
                </c:pt>
                <c:pt idx="1812">
                  <c:v>2.4398148148148145E-2</c:v>
                </c:pt>
                <c:pt idx="1813">
                  <c:v>2.4409722222222222E-2</c:v>
                </c:pt>
                <c:pt idx="1814">
                  <c:v>2.4421296296296292E-2</c:v>
                </c:pt>
                <c:pt idx="1815">
                  <c:v>2.4432870370370369E-2</c:v>
                </c:pt>
                <c:pt idx="1816">
                  <c:v>2.4444444444444446E-2</c:v>
                </c:pt>
                <c:pt idx="1817">
                  <c:v>2.4456018518518519E-2</c:v>
                </c:pt>
                <c:pt idx="1818">
                  <c:v>2.4467592592592593E-2</c:v>
                </c:pt>
                <c:pt idx="1819">
                  <c:v>2.4479166666666666E-2</c:v>
                </c:pt>
                <c:pt idx="1820">
                  <c:v>2.449074074074074E-2</c:v>
                </c:pt>
                <c:pt idx="1821">
                  <c:v>2.4502314814814814E-2</c:v>
                </c:pt>
                <c:pt idx="1822">
                  <c:v>2.4513888888888887E-2</c:v>
                </c:pt>
                <c:pt idx="1823">
                  <c:v>2.4525462962962968E-2</c:v>
                </c:pt>
                <c:pt idx="1824">
                  <c:v>2.4537037037037038E-2</c:v>
                </c:pt>
                <c:pt idx="1825">
                  <c:v>2.4548611111111115E-2</c:v>
                </c:pt>
                <c:pt idx="1826">
                  <c:v>2.4560185185185185E-2</c:v>
                </c:pt>
                <c:pt idx="1827">
                  <c:v>2.4571759259259262E-2</c:v>
                </c:pt>
                <c:pt idx="1828">
                  <c:v>2.4583333333333332E-2</c:v>
                </c:pt>
                <c:pt idx="1829">
                  <c:v>2.4594907407407409E-2</c:v>
                </c:pt>
                <c:pt idx="1830">
                  <c:v>2.4606481481481479E-2</c:v>
                </c:pt>
                <c:pt idx="1831">
                  <c:v>2.461805555555556E-2</c:v>
                </c:pt>
                <c:pt idx="1832">
                  <c:v>2.462962962962963E-2</c:v>
                </c:pt>
                <c:pt idx="1833">
                  <c:v>2.4641203703703703E-2</c:v>
                </c:pt>
                <c:pt idx="1834">
                  <c:v>2.4652777777777777E-2</c:v>
                </c:pt>
                <c:pt idx="1835">
                  <c:v>2.4664351851851851E-2</c:v>
                </c:pt>
                <c:pt idx="1836">
                  <c:v>2.4675925925925924E-2</c:v>
                </c:pt>
                <c:pt idx="1837">
                  <c:v>2.4687499999999998E-2</c:v>
                </c:pt>
                <c:pt idx="1838">
                  <c:v>2.4699074074074078E-2</c:v>
                </c:pt>
                <c:pt idx="1839">
                  <c:v>2.4710648148148148E-2</c:v>
                </c:pt>
                <c:pt idx="1840">
                  <c:v>2.4722222222222225E-2</c:v>
                </c:pt>
                <c:pt idx="1841">
                  <c:v>2.4733796296296295E-2</c:v>
                </c:pt>
                <c:pt idx="1842">
                  <c:v>2.4745370370370372E-2</c:v>
                </c:pt>
                <c:pt idx="1843">
                  <c:v>2.4756944444444443E-2</c:v>
                </c:pt>
                <c:pt idx="1844">
                  <c:v>2.476851851851852E-2</c:v>
                </c:pt>
                <c:pt idx="1845">
                  <c:v>2.478009259259259E-2</c:v>
                </c:pt>
                <c:pt idx="1846">
                  <c:v>2.479166666666667E-2</c:v>
                </c:pt>
                <c:pt idx="1847">
                  <c:v>2.480324074074074E-2</c:v>
                </c:pt>
                <c:pt idx="1848">
                  <c:v>2.4814814814814817E-2</c:v>
                </c:pt>
                <c:pt idx="1849">
                  <c:v>2.4826388888888887E-2</c:v>
                </c:pt>
                <c:pt idx="1850">
                  <c:v>2.4837962962962964E-2</c:v>
                </c:pt>
                <c:pt idx="1851">
                  <c:v>2.4849537037037035E-2</c:v>
                </c:pt>
                <c:pt idx="1852">
                  <c:v>2.4861111111111108E-2</c:v>
                </c:pt>
                <c:pt idx="1853">
                  <c:v>2.4872685185185189E-2</c:v>
                </c:pt>
                <c:pt idx="1854">
                  <c:v>2.4884259259259259E-2</c:v>
                </c:pt>
                <c:pt idx="1855">
                  <c:v>2.4895833333333336E-2</c:v>
                </c:pt>
                <c:pt idx="1856">
                  <c:v>2.4907407407407406E-2</c:v>
                </c:pt>
                <c:pt idx="1857">
                  <c:v>2.4918981481481483E-2</c:v>
                </c:pt>
                <c:pt idx="1858">
                  <c:v>2.4930555555555553E-2</c:v>
                </c:pt>
                <c:pt idx="1859">
                  <c:v>2.494212962962963E-2</c:v>
                </c:pt>
                <c:pt idx="1860">
                  <c:v>2.49537037037037E-2</c:v>
                </c:pt>
                <c:pt idx="1861">
                  <c:v>2.4965277777777781E-2</c:v>
                </c:pt>
                <c:pt idx="1862">
                  <c:v>2.4976851851851851E-2</c:v>
                </c:pt>
                <c:pt idx="1863">
                  <c:v>2.4988425925925928E-2</c:v>
                </c:pt>
                <c:pt idx="1864">
                  <c:v>2.4999999999999998E-2</c:v>
                </c:pt>
                <c:pt idx="1865">
                  <c:v>2.5011574074074075E-2</c:v>
                </c:pt>
                <c:pt idx="1866">
                  <c:v>2.5023148148148145E-2</c:v>
                </c:pt>
                <c:pt idx="1867">
                  <c:v>2.5034722222222222E-2</c:v>
                </c:pt>
                <c:pt idx="1868">
                  <c:v>2.5046296296296299E-2</c:v>
                </c:pt>
                <c:pt idx="1869">
                  <c:v>2.5057870370370373E-2</c:v>
                </c:pt>
                <c:pt idx="1870">
                  <c:v>2.5069444444444446E-2</c:v>
                </c:pt>
                <c:pt idx="1871">
                  <c:v>2.508101851851852E-2</c:v>
                </c:pt>
                <c:pt idx="1872">
                  <c:v>2.5092592592592593E-2</c:v>
                </c:pt>
                <c:pt idx="1873">
                  <c:v>2.5104166666666664E-2</c:v>
                </c:pt>
                <c:pt idx="1874">
                  <c:v>2.5115740740740741E-2</c:v>
                </c:pt>
                <c:pt idx="1875">
                  <c:v>2.5127314814814811E-2</c:v>
                </c:pt>
                <c:pt idx="1876">
                  <c:v>2.5138888888888891E-2</c:v>
                </c:pt>
                <c:pt idx="1877">
                  <c:v>2.5150462962962961E-2</c:v>
                </c:pt>
                <c:pt idx="1878">
                  <c:v>2.5162037037037038E-2</c:v>
                </c:pt>
                <c:pt idx="1879">
                  <c:v>2.5173611111111108E-2</c:v>
                </c:pt>
                <c:pt idx="1880">
                  <c:v>2.5185185185185185E-2</c:v>
                </c:pt>
                <c:pt idx="1881">
                  <c:v>2.5196759259259256E-2</c:v>
                </c:pt>
                <c:pt idx="1882">
                  <c:v>2.5208333333333333E-2</c:v>
                </c:pt>
                <c:pt idx="1883">
                  <c:v>2.521990740740741E-2</c:v>
                </c:pt>
                <c:pt idx="1884">
                  <c:v>2.5231481481481483E-2</c:v>
                </c:pt>
                <c:pt idx="1885">
                  <c:v>2.5243055555555557E-2</c:v>
                </c:pt>
                <c:pt idx="1886">
                  <c:v>2.525462962962963E-2</c:v>
                </c:pt>
                <c:pt idx="1887">
                  <c:v>2.5266203703703704E-2</c:v>
                </c:pt>
                <c:pt idx="1888">
                  <c:v>2.5277777777777777E-2</c:v>
                </c:pt>
                <c:pt idx="1889">
                  <c:v>2.5289351851851851E-2</c:v>
                </c:pt>
                <c:pt idx="1890">
                  <c:v>2.5300925925925925E-2</c:v>
                </c:pt>
                <c:pt idx="1891">
                  <c:v>2.5312500000000002E-2</c:v>
                </c:pt>
                <c:pt idx="1892">
                  <c:v>2.5324074074074079E-2</c:v>
                </c:pt>
                <c:pt idx="1893">
                  <c:v>2.5335648148148149E-2</c:v>
                </c:pt>
                <c:pt idx="1894">
                  <c:v>2.5347222222222219E-2</c:v>
                </c:pt>
                <c:pt idx="1895">
                  <c:v>2.5358796296296296E-2</c:v>
                </c:pt>
                <c:pt idx="1896">
                  <c:v>2.5370370370370366E-2</c:v>
                </c:pt>
                <c:pt idx="1897">
                  <c:v>2.5381944444444443E-2</c:v>
                </c:pt>
                <c:pt idx="1898">
                  <c:v>2.539351851851852E-2</c:v>
                </c:pt>
                <c:pt idx="1899">
                  <c:v>2.5405092592592594E-2</c:v>
                </c:pt>
                <c:pt idx="1900">
                  <c:v>2.5416666666666667E-2</c:v>
                </c:pt>
                <c:pt idx="1901">
                  <c:v>2.5428240740740741E-2</c:v>
                </c:pt>
                <c:pt idx="1902">
                  <c:v>2.5439814814814814E-2</c:v>
                </c:pt>
                <c:pt idx="1903">
                  <c:v>2.5451388888888888E-2</c:v>
                </c:pt>
                <c:pt idx="1904">
                  <c:v>2.5462962962962962E-2</c:v>
                </c:pt>
                <c:pt idx="1905">
                  <c:v>2.5474537037037035E-2</c:v>
                </c:pt>
                <c:pt idx="1906">
                  <c:v>2.5486111111111112E-2</c:v>
                </c:pt>
                <c:pt idx="1907">
                  <c:v>2.5497685185185189E-2</c:v>
                </c:pt>
                <c:pt idx="1908">
                  <c:v>2.5509259259259259E-2</c:v>
                </c:pt>
                <c:pt idx="1909">
                  <c:v>2.5520833333333336E-2</c:v>
                </c:pt>
                <c:pt idx="1910">
                  <c:v>2.5532407407407406E-2</c:v>
                </c:pt>
                <c:pt idx="1911">
                  <c:v>2.5543981481481483E-2</c:v>
                </c:pt>
                <c:pt idx="1912">
                  <c:v>2.5555555555555554E-2</c:v>
                </c:pt>
                <c:pt idx="1913">
                  <c:v>2.5567129629629634E-2</c:v>
                </c:pt>
                <c:pt idx="1914">
                  <c:v>2.5578703703703704E-2</c:v>
                </c:pt>
                <c:pt idx="1915">
                  <c:v>2.5590277777777778E-2</c:v>
                </c:pt>
                <c:pt idx="1916">
                  <c:v>2.5601851851851851E-2</c:v>
                </c:pt>
                <c:pt idx="1917">
                  <c:v>2.5613425925925925E-2</c:v>
                </c:pt>
                <c:pt idx="1918">
                  <c:v>2.5624999999999998E-2</c:v>
                </c:pt>
                <c:pt idx="1919">
                  <c:v>2.5636574074074072E-2</c:v>
                </c:pt>
                <c:pt idx="1920">
                  <c:v>2.5648148148148146E-2</c:v>
                </c:pt>
                <c:pt idx="1921">
                  <c:v>2.5659722222222223E-2</c:v>
                </c:pt>
                <c:pt idx="1922">
                  <c:v>2.56712962962963E-2</c:v>
                </c:pt>
                <c:pt idx="1923">
                  <c:v>2.56712962962963E-2</c:v>
                </c:pt>
                <c:pt idx="1924">
                  <c:v>2.568287037037037E-2</c:v>
                </c:pt>
                <c:pt idx="1925">
                  <c:v>2.5694444444444447E-2</c:v>
                </c:pt>
                <c:pt idx="1926">
                  <c:v>2.5706018518518517E-2</c:v>
                </c:pt>
                <c:pt idx="1927">
                  <c:v>2.5717592592592594E-2</c:v>
                </c:pt>
                <c:pt idx="1928">
                  <c:v>2.5729166666666664E-2</c:v>
                </c:pt>
                <c:pt idx="1929">
                  <c:v>2.5740740740740745E-2</c:v>
                </c:pt>
                <c:pt idx="1930">
                  <c:v>2.5752314814814815E-2</c:v>
                </c:pt>
                <c:pt idx="1931">
                  <c:v>2.5763888888888892E-2</c:v>
                </c:pt>
                <c:pt idx="1932">
                  <c:v>2.5775462962962962E-2</c:v>
                </c:pt>
                <c:pt idx="1933">
                  <c:v>2.5787037037037039E-2</c:v>
                </c:pt>
                <c:pt idx="1934">
                  <c:v>2.5798611111111109E-2</c:v>
                </c:pt>
                <c:pt idx="1935">
                  <c:v>2.5810185185185183E-2</c:v>
                </c:pt>
                <c:pt idx="1936">
                  <c:v>2.5821759259259256E-2</c:v>
                </c:pt>
                <c:pt idx="1937">
                  <c:v>2.5833333333333333E-2</c:v>
                </c:pt>
                <c:pt idx="1938">
                  <c:v>2.584490740740741E-2</c:v>
                </c:pt>
                <c:pt idx="1939">
                  <c:v>2.585648148148148E-2</c:v>
                </c:pt>
                <c:pt idx="1940">
                  <c:v>2.5868055555555557E-2</c:v>
                </c:pt>
                <c:pt idx="1941">
                  <c:v>2.5879629629629627E-2</c:v>
                </c:pt>
                <c:pt idx="1942">
                  <c:v>2.5891203703703704E-2</c:v>
                </c:pt>
                <c:pt idx="1943">
                  <c:v>2.5902777777777775E-2</c:v>
                </c:pt>
                <c:pt idx="1944">
                  <c:v>2.5914351851851855E-2</c:v>
                </c:pt>
                <c:pt idx="1945">
                  <c:v>2.5925925925925925E-2</c:v>
                </c:pt>
                <c:pt idx="1946">
                  <c:v>2.5937500000000002E-2</c:v>
                </c:pt>
                <c:pt idx="1947">
                  <c:v>2.5949074074074072E-2</c:v>
                </c:pt>
                <c:pt idx="1948">
                  <c:v>2.5960648148148149E-2</c:v>
                </c:pt>
                <c:pt idx="1949">
                  <c:v>2.5972222222222219E-2</c:v>
                </c:pt>
                <c:pt idx="1950">
                  <c:v>2.5983796296296297E-2</c:v>
                </c:pt>
                <c:pt idx="1951">
                  <c:v>2.5995370370370367E-2</c:v>
                </c:pt>
                <c:pt idx="1952">
                  <c:v>2.6006944444444447E-2</c:v>
                </c:pt>
                <c:pt idx="1953">
                  <c:v>2.6018518518518521E-2</c:v>
                </c:pt>
                <c:pt idx="1954">
                  <c:v>2.6030092592592594E-2</c:v>
                </c:pt>
                <c:pt idx="1955">
                  <c:v>2.6041666666666668E-2</c:v>
                </c:pt>
                <c:pt idx="1956">
                  <c:v>2.6053240740740738E-2</c:v>
                </c:pt>
                <c:pt idx="1957">
                  <c:v>2.6064814814814815E-2</c:v>
                </c:pt>
                <c:pt idx="1958">
                  <c:v>2.6076388888888885E-2</c:v>
                </c:pt>
                <c:pt idx="1959">
                  <c:v>2.6087962962962966E-2</c:v>
                </c:pt>
                <c:pt idx="1960">
                  <c:v>2.6099537037037036E-2</c:v>
                </c:pt>
                <c:pt idx="1961">
                  <c:v>2.6111111111111113E-2</c:v>
                </c:pt>
                <c:pt idx="1962">
                  <c:v>2.6122685185185183E-2</c:v>
                </c:pt>
                <c:pt idx="1963">
                  <c:v>2.613425925925926E-2</c:v>
                </c:pt>
                <c:pt idx="1964">
                  <c:v>2.614583333333333E-2</c:v>
                </c:pt>
                <c:pt idx="1965">
                  <c:v>2.6157407407407407E-2</c:v>
                </c:pt>
                <c:pt idx="1966">
                  <c:v>2.6168981481481477E-2</c:v>
                </c:pt>
                <c:pt idx="1967">
                  <c:v>2.6180555555555558E-2</c:v>
                </c:pt>
                <c:pt idx="1968">
                  <c:v>2.6192129629629631E-2</c:v>
                </c:pt>
                <c:pt idx="1969">
                  <c:v>2.6203703703703705E-2</c:v>
                </c:pt>
                <c:pt idx="1970">
                  <c:v>2.6215277777777778E-2</c:v>
                </c:pt>
                <c:pt idx="1971">
                  <c:v>2.6226851851851852E-2</c:v>
                </c:pt>
                <c:pt idx="1972">
                  <c:v>2.6238425925925925E-2</c:v>
                </c:pt>
                <c:pt idx="1973">
                  <c:v>2.6249999999999999E-2</c:v>
                </c:pt>
                <c:pt idx="1974">
                  <c:v>2.6261574074074076E-2</c:v>
                </c:pt>
                <c:pt idx="1975">
                  <c:v>2.6273148148148153E-2</c:v>
                </c:pt>
                <c:pt idx="1976">
                  <c:v>2.6284722222222223E-2</c:v>
                </c:pt>
                <c:pt idx="1977">
                  <c:v>2.6296296296296293E-2</c:v>
                </c:pt>
                <c:pt idx="1978">
                  <c:v>2.630787037037037E-2</c:v>
                </c:pt>
                <c:pt idx="1979">
                  <c:v>2.631944444444444E-2</c:v>
                </c:pt>
                <c:pt idx="1980">
                  <c:v>2.6331018518518517E-2</c:v>
                </c:pt>
                <c:pt idx="1981">
                  <c:v>2.6342592592592588E-2</c:v>
                </c:pt>
                <c:pt idx="1982">
                  <c:v>2.6354166666666668E-2</c:v>
                </c:pt>
                <c:pt idx="1983">
                  <c:v>2.6365740740740742E-2</c:v>
                </c:pt>
                <c:pt idx="1984">
                  <c:v>2.6377314814814815E-2</c:v>
                </c:pt>
                <c:pt idx="1985">
                  <c:v>2.6388888888888889E-2</c:v>
                </c:pt>
                <c:pt idx="1986">
                  <c:v>2.6400462962962962E-2</c:v>
                </c:pt>
                <c:pt idx="1987">
                  <c:v>2.6412037037037036E-2</c:v>
                </c:pt>
                <c:pt idx="1988">
                  <c:v>2.642361111111111E-2</c:v>
                </c:pt>
                <c:pt idx="1989">
                  <c:v>2.6435185185185187E-2</c:v>
                </c:pt>
                <c:pt idx="1990">
                  <c:v>2.6446759259259264E-2</c:v>
                </c:pt>
                <c:pt idx="1991">
                  <c:v>2.6458333333333334E-2</c:v>
                </c:pt>
                <c:pt idx="1992">
                  <c:v>2.6469907407407411E-2</c:v>
                </c:pt>
                <c:pt idx="1993">
                  <c:v>2.6481481481481481E-2</c:v>
                </c:pt>
                <c:pt idx="1994">
                  <c:v>2.6493055555555558E-2</c:v>
                </c:pt>
                <c:pt idx="1995">
                  <c:v>2.6504629629629628E-2</c:v>
                </c:pt>
                <c:pt idx="1996">
                  <c:v>2.6516203703703698E-2</c:v>
                </c:pt>
                <c:pt idx="1997">
                  <c:v>2.6527777777777779E-2</c:v>
                </c:pt>
                <c:pt idx="1998">
                  <c:v>2.6539351851851852E-2</c:v>
                </c:pt>
                <c:pt idx="1999">
                  <c:v>2.6550925925925926E-2</c:v>
                </c:pt>
                <c:pt idx="2000">
                  <c:v>2.6562499999999999E-2</c:v>
                </c:pt>
                <c:pt idx="2001">
                  <c:v>2.6574074074074073E-2</c:v>
                </c:pt>
                <c:pt idx="2002">
                  <c:v>2.6585648148148146E-2</c:v>
                </c:pt>
                <c:pt idx="2003">
                  <c:v>2.659722222222222E-2</c:v>
                </c:pt>
                <c:pt idx="2004">
                  <c:v>2.6608796296296297E-2</c:v>
                </c:pt>
                <c:pt idx="2005">
                  <c:v>2.6620370370370374E-2</c:v>
                </c:pt>
                <c:pt idx="2006">
                  <c:v>2.6631944444444444E-2</c:v>
                </c:pt>
                <c:pt idx="2007">
                  <c:v>2.6643518518518521E-2</c:v>
                </c:pt>
                <c:pt idx="2008">
                  <c:v>2.6655092592592591E-2</c:v>
                </c:pt>
                <c:pt idx="2009">
                  <c:v>2.6666666666666668E-2</c:v>
                </c:pt>
                <c:pt idx="2010">
                  <c:v>2.6678240740740738E-2</c:v>
                </c:pt>
                <c:pt idx="2011">
                  <c:v>2.6689814814814816E-2</c:v>
                </c:pt>
                <c:pt idx="2012">
                  <c:v>2.6701388888888889E-2</c:v>
                </c:pt>
                <c:pt idx="2013">
                  <c:v>2.6712962962962966E-2</c:v>
                </c:pt>
                <c:pt idx="2014">
                  <c:v>2.6724537037037036E-2</c:v>
                </c:pt>
                <c:pt idx="2015">
                  <c:v>2.6736111111111113E-2</c:v>
                </c:pt>
                <c:pt idx="2016">
                  <c:v>2.6747685185185183E-2</c:v>
                </c:pt>
                <c:pt idx="2017">
                  <c:v>2.6759259259259257E-2</c:v>
                </c:pt>
                <c:pt idx="2018">
                  <c:v>2.6770833333333331E-2</c:v>
                </c:pt>
                <c:pt idx="2019">
                  <c:v>2.6782407407407408E-2</c:v>
                </c:pt>
                <c:pt idx="2020">
                  <c:v>2.6793981481481485E-2</c:v>
                </c:pt>
                <c:pt idx="2021">
                  <c:v>2.6805555555555555E-2</c:v>
                </c:pt>
                <c:pt idx="2022">
                  <c:v>2.6817129629629632E-2</c:v>
                </c:pt>
                <c:pt idx="2023">
                  <c:v>2.6828703703703702E-2</c:v>
                </c:pt>
                <c:pt idx="2024">
                  <c:v>2.6840277777777779E-2</c:v>
                </c:pt>
                <c:pt idx="2025">
                  <c:v>2.6851851851851849E-2</c:v>
                </c:pt>
                <c:pt idx="2026">
                  <c:v>2.6863425925925926E-2</c:v>
                </c:pt>
                <c:pt idx="2027">
                  <c:v>2.6875E-2</c:v>
                </c:pt>
                <c:pt idx="2028">
                  <c:v>2.6886574074074077E-2</c:v>
                </c:pt>
                <c:pt idx="2029">
                  <c:v>2.6898148148148147E-2</c:v>
                </c:pt>
                <c:pt idx="2030">
                  <c:v>2.6909722222222224E-2</c:v>
                </c:pt>
                <c:pt idx="2031">
                  <c:v>2.6921296296296294E-2</c:v>
                </c:pt>
                <c:pt idx="2032">
                  <c:v>2.6932870370370371E-2</c:v>
                </c:pt>
                <c:pt idx="2033">
                  <c:v>2.6944444444444441E-2</c:v>
                </c:pt>
                <c:pt idx="2034">
                  <c:v>2.6956018518518522E-2</c:v>
                </c:pt>
                <c:pt idx="2035">
                  <c:v>2.6967592592592595E-2</c:v>
                </c:pt>
                <c:pt idx="2036">
                  <c:v>2.6979166666666669E-2</c:v>
                </c:pt>
                <c:pt idx="2037">
                  <c:v>2.6990740740740742E-2</c:v>
                </c:pt>
                <c:pt idx="2038">
                  <c:v>2.7002314814814812E-2</c:v>
                </c:pt>
                <c:pt idx="2039">
                  <c:v>2.7013888888888889E-2</c:v>
                </c:pt>
                <c:pt idx="2040">
                  <c:v>2.7025462962962959E-2</c:v>
                </c:pt>
                <c:pt idx="2041">
                  <c:v>2.7037037037037037E-2</c:v>
                </c:pt>
                <c:pt idx="2042">
                  <c:v>2.704861111111111E-2</c:v>
                </c:pt>
                <c:pt idx="2043">
                  <c:v>2.7060185185185187E-2</c:v>
                </c:pt>
                <c:pt idx="2044">
                  <c:v>2.7071759259259257E-2</c:v>
                </c:pt>
                <c:pt idx="2045">
                  <c:v>2.7083333333333334E-2</c:v>
                </c:pt>
                <c:pt idx="2046">
                  <c:v>2.7094907407407404E-2</c:v>
                </c:pt>
                <c:pt idx="2047">
                  <c:v>2.7106481481481481E-2</c:v>
                </c:pt>
                <c:pt idx="2048">
                  <c:v>2.7118055555555552E-2</c:v>
                </c:pt>
                <c:pt idx="2049">
                  <c:v>2.7129629629629632E-2</c:v>
                </c:pt>
                <c:pt idx="2050">
                  <c:v>2.7141203703703706E-2</c:v>
                </c:pt>
                <c:pt idx="2051">
                  <c:v>2.7152777777777779E-2</c:v>
                </c:pt>
                <c:pt idx="2052">
                  <c:v>2.7164351851851853E-2</c:v>
                </c:pt>
                <c:pt idx="2053">
                  <c:v>2.7175925925925926E-2</c:v>
                </c:pt>
                <c:pt idx="2054">
                  <c:v>2.71875E-2</c:v>
                </c:pt>
                <c:pt idx="2055">
                  <c:v>2.7199074074074073E-2</c:v>
                </c:pt>
                <c:pt idx="2056">
                  <c:v>2.7210648148148147E-2</c:v>
                </c:pt>
                <c:pt idx="2057">
                  <c:v>2.7222222222222228E-2</c:v>
                </c:pt>
                <c:pt idx="2058">
                  <c:v>2.7233796296296298E-2</c:v>
                </c:pt>
                <c:pt idx="2059">
                  <c:v>2.7245370370370368E-2</c:v>
                </c:pt>
                <c:pt idx="2060">
                  <c:v>2.7256944444444445E-2</c:v>
                </c:pt>
                <c:pt idx="2061">
                  <c:v>2.7268518518518515E-2</c:v>
                </c:pt>
                <c:pt idx="2062">
                  <c:v>2.7280092592592592E-2</c:v>
                </c:pt>
                <c:pt idx="2063">
                  <c:v>2.7291666666666662E-2</c:v>
                </c:pt>
                <c:pt idx="2064">
                  <c:v>2.7303240740740743E-2</c:v>
                </c:pt>
                <c:pt idx="2065">
                  <c:v>2.7314814814814816E-2</c:v>
                </c:pt>
                <c:pt idx="2066">
                  <c:v>2.732638888888889E-2</c:v>
                </c:pt>
                <c:pt idx="2067">
                  <c:v>2.7337962962962963E-2</c:v>
                </c:pt>
                <c:pt idx="2068">
                  <c:v>2.7349537037037037E-2</c:v>
                </c:pt>
                <c:pt idx="2069">
                  <c:v>2.736111111111111E-2</c:v>
                </c:pt>
                <c:pt idx="2070">
                  <c:v>2.7372685185185184E-2</c:v>
                </c:pt>
                <c:pt idx="2071">
                  <c:v>2.7384259259259257E-2</c:v>
                </c:pt>
                <c:pt idx="2072">
                  <c:v>2.7395833333333338E-2</c:v>
                </c:pt>
                <c:pt idx="2073">
                  <c:v>2.7407407407407408E-2</c:v>
                </c:pt>
                <c:pt idx="2074">
                  <c:v>2.7418981481481485E-2</c:v>
                </c:pt>
                <c:pt idx="2075">
                  <c:v>2.7430555555555555E-2</c:v>
                </c:pt>
                <c:pt idx="2076">
                  <c:v>2.7442129629629632E-2</c:v>
                </c:pt>
                <c:pt idx="2077">
                  <c:v>2.7453703703703702E-2</c:v>
                </c:pt>
                <c:pt idx="2078">
                  <c:v>2.7465277777777772E-2</c:v>
                </c:pt>
                <c:pt idx="2079">
                  <c:v>2.7476851851851853E-2</c:v>
                </c:pt>
                <c:pt idx="2080">
                  <c:v>2.7488425925925927E-2</c:v>
                </c:pt>
                <c:pt idx="2081">
                  <c:v>2.75E-2</c:v>
                </c:pt>
                <c:pt idx="2082">
                  <c:v>2.7511574074074074E-2</c:v>
                </c:pt>
                <c:pt idx="2083">
                  <c:v>2.7523148148148147E-2</c:v>
                </c:pt>
                <c:pt idx="2084">
                  <c:v>2.7534722222222221E-2</c:v>
                </c:pt>
                <c:pt idx="2085">
                  <c:v>2.7546296296296294E-2</c:v>
                </c:pt>
                <c:pt idx="2086">
                  <c:v>2.7557870370370368E-2</c:v>
                </c:pt>
                <c:pt idx="2087">
                  <c:v>2.7569444444444448E-2</c:v>
                </c:pt>
                <c:pt idx="2088">
                  <c:v>2.7581018518518519E-2</c:v>
                </c:pt>
                <c:pt idx="2089">
                  <c:v>2.7592592592592596E-2</c:v>
                </c:pt>
                <c:pt idx="2090">
                  <c:v>2.7604166666666666E-2</c:v>
                </c:pt>
                <c:pt idx="2091">
                  <c:v>2.7615740740740743E-2</c:v>
                </c:pt>
                <c:pt idx="2092">
                  <c:v>2.7627314814814813E-2</c:v>
                </c:pt>
                <c:pt idx="2093">
                  <c:v>2.763888888888889E-2</c:v>
                </c:pt>
                <c:pt idx="2094">
                  <c:v>2.7650462962962963E-2</c:v>
                </c:pt>
                <c:pt idx="2095">
                  <c:v>2.7662037037037041E-2</c:v>
                </c:pt>
                <c:pt idx="2096">
                  <c:v>2.7673611111111111E-2</c:v>
                </c:pt>
                <c:pt idx="2097">
                  <c:v>2.7685185185185188E-2</c:v>
                </c:pt>
                <c:pt idx="2098">
                  <c:v>2.7696759259259258E-2</c:v>
                </c:pt>
                <c:pt idx="2099">
                  <c:v>2.7708333333333331E-2</c:v>
                </c:pt>
                <c:pt idx="2100">
                  <c:v>2.7719907407407405E-2</c:v>
                </c:pt>
                <c:pt idx="2101">
                  <c:v>2.7731481481481478E-2</c:v>
                </c:pt>
                <c:pt idx="2102">
                  <c:v>2.7743055555555559E-2</c:v>
                </c:pt>
                <c:pt idx="2103">
                  <c:v>2.7754629629629629E-2</c:v>
                </c:pt>
                <c:pt idx="2104">
                  <c:v>2.7766203703703706E-2</c:v>
                </c:pt>
                <c:pt idx="2105">
                  <c:v>2.7777777777777776E-2</c:v>
                </c:pt>
                <c:pt idx="2106">
                  <c:v>2.7789351851851853E-2</c:v>
                </c:pt>
                <c:pt idx="2107">
                  <c:v>2.7800925925925923E-2</c:v>
                </c:pt>
                <c:pt idx="2108">
                  <c:v>2.78125E-2</c:v>
                </c:pt>
                <c:pt idx="2109">
                  <c:v>2.7824074074074074E-2</c:v>
                </c:pt>
                <c:pt idx="2110">
                  <c:v>2.7835648148148151E-2</c:v>
                </c:pt>
                <c:pt idx="2111">
                  <c:v>2.7847222222222221E-2</c:v>
                </c:pt>
                <c:pt idx="2112">
                  <c:v>2.7858796296296298E-2</c:v>
                </c:pt>
                <c:pt idx="2113">
                  <c:v>2.7870370370370368E-2</c:v>
                </c:pt>
                <c:pt idx="2114">
                  <c:v>2.7881944444444445E-2</c:v>
                </c:pt>
                <c:pt idx="2115">
                  <c:v>2.7893518518518515E-2</c:v>
                </c:pt>
                <c:pt idx="2116">
                  <c:v>2.7905092592592592E-2</c:v>
                </c:pt>
                <c:pt idx="2117">
                  <c:v>2.7916666666666669E-2</c:v>
                </c:pt>
                <c:pt idx="2118">
                  <c:v>2.7928240740740743E-2</c:v>
                </c:pt>
                <c:pt idx="2119">
                  <c:v>2.7939814814814817E-2</c:v>
                </c:pt>
                <c:pt idx="2120">
                  <c:v>2.7951388888888887E-2</c:v>
                </c:pt>
                <c:pt idx="2121">
                  <c:v>2.7962962962962964E-2</c:v>
                </c:pt>
                <c:pt idx="2122">
                  <c:v>2.7974537037037034E-2</c:v>
                </c:pt>
                <c:pt idx="2123">
                  <c:v>2.7986111111111111E-2</c:v>
                </c:pt>
                <c:pt idx="2124">
                  <c:v>2.7997685185185184E-2</c:v>
                </c:pt>
                <c:pt idx="2125">
                  <c:v>2.8009259259259262E-2</c:v>
                </c:pt>
                <c:pt idx="2126">
                  <c:v>2.8020833333333332E-2</c:v>
                </c:pt>
                <c:pt idx="2127">
                  <c:v>2.8032407407407409E-2</c:v>
                </c:pt>
                <c:pt idx="2128">
                  <c:v>2.8043981481481479E-2</c:v>
                </c:pt>
                <c:pt idx="2129">
                  <c:v>2.8055555555555556E-2</c:v>
                </c:pt>
                <c:pt idx="2130">
                  <c:v>2.8067129629629626E-2</c:v>
                </c:pt>
                <c:pt idx="2131">
                  <c:v>2.8078703703703703E-2</c:v>
                </c:pt>
                <c:pt idx="2132">
                  <c:v>2.809027777777778E-2</c:v>
                </c:pt>
                <c:pt idx="2133">
                  <c:v>2.8101851851851854E-2</c:v>
                </c:pt>
                <c:pt idx="2134">
                  <c:v>2.8113425925925927E-2</c:v>
                </c:pt>
                <c:pt idx="2135">
                  <c:v>2.8125000000000001E-2</c:v>
                </c:pt>
                <c:pt idx="2136">
                  <c:v>2.8136574074074074E-2</c:v>
                </c:pt>
                <c:pt idx="2137">
                  <c:v>2.8148148148148148E-2</c:v>
                </c:pt>
                <c:pt idx="2138">
                  <c:v>2.8159722222222221E-2</c:v>
                </c:pt>
                <c:pt idx="2139">
                  <c:v>2.8171296296296302E-2</c:v>
                </c:pt>
                <c:pt idx="2140">
                  <c:v>2.8182870370370372E-2</c:v>
                </c:pt>
                <c:pt idx="2141">
                  <c:v>2.8194444444444442E-2</c:v>
                </c:pt>
                <c:pt idx="2142">
                  <c:v>2.8206018518518519E-2</c:v>
                </c:pt>
                <c:pt idx="2143">
                  <c:v>2.8217592592592589E-2</c:v>
                </c:pt>
                <c:pt idx="2144">
                  <c:v>2.8229166666666666E-2</c:v>
                </c:pt>
                <c:pt idx="2145">
                  <c:v>2.8240740740740736E-2</c:v>
                </c:pt>
                <c:pt idx="2146">
                  <c:v>2.8252314814814813E-2</c:v>
                </c:pt>
                <c:pt idx="2147">
                  <c:v>2.826388888888889E-2</c:v>
                </c:pt>
                <c:pt idx="2148">
                  <c:v>2.8275462962962964E-2</c:v>
                </c:pt>
                <c:pt idx="2149">
                  <c:v>2.8287037037037038E-2</c:v>
                </c:pt>
                <c:pt idx="2150">
                  <c:v>2.8298611111111111E-2</c:v>
                </c:pt>
                <c:pt idx="2151">
                  <c:v>2.8310185185185185E-2</c:v>
                </c:pt>
                <c:pt idx="2152">
                  <c:v>2.8321759259259258E-2</c:v>
                </c:pt>
                <c:pt idx="2153">
                  <c:v>2.8333333333333332E-2</c:v>
                </c:pt>
                <c:pt idx="2154">
                  <c:v>2.8344907407407412E-2</c:v>
                </c:pt>
                <c:pt idx="2155">
                  <c:v>2.8356481481481483E-2</c:v>
                </c:pt>
                <c:pt idx="2156">
                  <c:v>2.836805555555556E-2</c:v>
                </c:pt>
                <c:pt idx="2157">
                  <c:v>2.837962962962963E-2</c:v>
                </c:pt>
                <c:pt idx="2158">
                  <c:v>2.8391203703703707E-2</c:v>
                </c:pt>
                <c:pt idx="2159">
                  <c:v>2.8402777777777777E-2</c:v>
                </c:pt>
                <c:pt idx="2160">
                  <c:v>2.8414351851851847E-2</c:v>
                </c:pt>
                <c:pt idx="2161">
                  <c:v>2.8425925925925924E-2</c:v>
                </c:pt>
                <c:pt idx="2162">
                  <c:v>2.8437500000000001E-2</c:v>
                </c:pt>
                <c:pt idx="2163">
                  <c:v>2.8449074074074075E-2</c:v>
                </c:pt>
                <c:pt idx="2164">
                  <c:v>2.8460648148148148E-2</c:v>
                </c:pt>
                <c:pt idx="2165">
                  <c:v>2.8472222222222222E-2</c:v>
                </c:pt>
                <c:pt idx="2166">
                  <c:v>2.8483796296296295E-2</c:v>
                </c:pt>
                <c:pt idx="2167">
                  <c:v>2.8495370370370369E-2</c:v>
                </c:pt>
                <c:pt idx="2168">
                  <c:v>2.8506944444444442E-2</c:v>
                </c:pt>
                <c:pt idx="2169">
                  <c:v>2.8518518518518523E-2</c:v>
                </c:pt>
                <c:pt idx="2170">
                  <c:v>2.8530092592592593E-2</c:v>
                </c:pt>
                <c:pt idx="2171">
                  <c:v>2.854166666666667E-2</c:v>
                </c:pt>
                <c:pt idx="2172">
                  <c:v>2.855324074074074E-2</c:v>
                </c:pt>
                <c:pt idx="2173">
                  <c:v>2.8564814814814817E-2</c:v>
                </c:pt>
                <c:pt idx="2174">
                  <c:v>2.8576388888888887E-2</c:v>
                </c:pt>
                <c:pt idx="2175">
                  <c:v>2.8587962962962964E-2</c:v>
                </c:pt>
                <c:pt idx="2176">
                  <c:v>2.8599537037037034E-2</c:v>
                </c:pt>
                <c:pt idx="2177">
                  <c:v>2.8611111111111115E-2</c:v>
                </c:pt>
                <c:pt idx="2178">
                  <c:v>2.8622685185185185E-2</c:v>
                </c:pt>
                <c:pt idx="2179">
                  <c:v>2.8634259259259262E-2</c:v>
                </c:pt>
                <c:pt idx="2180">
                  <c:v>2.8645833333333332E-2</c:v>
                </c:pt>
                <c:pt idx="2181">
                  <c:v>2.8657407407407406E-2</c:v>
                </c:pt>
                <c:pt idx="2182">
                  <c:v>2.8668981481481479E-2</c:v>
                </c:pt>
                <c:pt idx="2183">
                  <c:v>2.8680555555555553E-2</c:v>
                </c:pt>
                <c:pt idx="2184">
                  <c:v>2.8692129629629633E-2</c:v>
                </c:pt>
                <c:pt idx="2185">
                  <c:v>2.8703703703703703E-2</c:v>
                </c:pt>
                <c:pt idx="2186">
                  <c:v>2.8715277777777781E-2</c:v>
                </c:pt>
                <c:pt idx="2187">
                  <c:v>2.8726851851851851E-2</c:v>
                </c:pt>
                <c:pt idx="2188">
                  <c:v>2.8738425925925928E-2</c:v>
                </c:pt>
                <c:pt idx="2189">
                  <c:v>2.8749999999999998E-2</c:v>
                </c:pt>
                <c:pt idx="2190">
                  <c:v>2.8761574074074075E-2</c:v>
                </c:pt>
                <c:pt idx="2191">
                  <c:v>2.8773148148148145E-2</c:v>
                </c:pt>
                <c:pt idx="2192">
                  <c:v>2.8784722222222225E-2</c:v>
                </c:pt>
                <c:pt idx="2193">
                  <c:v>2.8796296296296296E-2</c:v>
                </c:pt>
                <c:pt idx="2194">
                  <c:v>2.8807870370370373E-2</c:v>
                </c:pt>
                <c:pt idx="2195">
                  <c:v>2.8819444444444443E-2</c:v>
                </c:pt>
                <c:pt idx="2196">
                  <c:v>2.883101851851852E-2</c:v>
                </c:pt>
                <c:pt idx="2197">
                  <c:v>2.884259259259259E-2</c:v>
                </c:pt>
                <c:pt idx="2198">
                  <c:v>2.8854166666666667E-2</c:v>
                </c:pt>
                <c:pt idx="2199">
                  <c:v>2.8865740740740744E-2</c:v>
                </c:pt>
                <c:pt idx="2200">
                  <c:v>2.8877314814814817E-2</c:v>
                </c:pt>
                <c:pt idx="2201">
                  <c:v>2.8888888888888891E-2</c:v>
                </c:pt>
                <c:pt idx="2202">
                  <c:v>2.8900462962962961E-2</c:v>
                </c:pt>
                <c:pt idx="2203">
                  <c:v>2.8912037037037038E-2</c:v>
                </c:pt>
                <c:pt idx="2204">
                  <c:v>2.8923611111111108E-2</c:v>
                </c:pt>
                <c:pt idx="2205">
                  <c:v>2.8935185185185185E-2</c:v>
                </c:pt>
                <c:pt idx="2206">
                  <c:v>2.8946759259259255E-2</c:v>
                </c:pt>
                <c:pt idx="2207">
                  <c:v>2.8958333333333336E-2</c:v>
                </c:pt>
                <c:pt idx="2208">
                  <c:v>2.8969907407407406E-2</c:v>
                </c:pt>
                <c:pt idx="2209">
                  <c:v>2.8981481481481483E-2</c:v>
                </c:pt>
                <c:pt idx="2210">
                  <c:v>2.8993055555555553E-2</c:v>
                </c:pt>
                <c:pt idx="2211">
                  <c:v>2.900462962962963E-2</c:v>
                </c:pt>
                <c:pt idx="2212">
                  <c:v>2.90162037037037E-2</c:v>
                </c:pt>
                <c:pt idx="2213">
                  <c:v>2.9027777777777777E-2</c:v>
                </c:pt>
                <c:pt idx="2214">
                  <c:v>2.9039351851851854E-2</c:v>
                </c:pt>
                <c:pt idx="2215">
                  <c:v>2.9050925925925928E-2</c:v>
                </c:pt>
                <c:pt idx="2216">
                  <c:v>2.9062500000000002E-2</c:v>
                </c:pt>
                <c:pt idx="2217">
                  <c:v>2.9074074074074075E-2</c:v>
                </c:pt>
                <c:pt idx="2218">
                  <c:v>2.9085648148148149E-2</c:v>
                </c:pt>
                <c:pt idx="2219">
                  <c:v>2.9097222222222222E-2</c:v>
                </c:pt>
                <c:pt idx="2220">
                  <c:v>2.9108796296296296E-2</c:v>
                </c:pt>
                <c:pt idx="2221">
                  <c:v>2.9120370370370366E-2</c:v>
                </c:pt>
                <c:pt idx="2222">
                  <c:v>2.9131944444444446E-2</c:v>
                </c:pt>
                <c:pt idx="2223">
                  <c:v>2.9143518518518517E-2</c:v>
                </c:pt>
                <c:pt idx="2224">
                  <c:v>2.9155092592592594E-2</c:v>
                </c:pt>
                <c:pt idx="2225">
                  <c:v>2.9166666666666664E-2</c:v>
                </c:pt>
                <c:pt idx="2226">
                  <c:v>2.9178240740740741E-2</c:v>
                </c:pt>
                <c:pt idx="2227">
                  <c:v>2.9189814814814811E-2</c:v>
                </c:pt>
                <c:pt idx="2228">
                  <c:v>2.9201388888888888E-2</c:v>
                </c:pt>
                <c:pt idx="2229">
                  <c:v>2.9212962962962965E-2</c:v>
                </c:pt>
                <c:pt idx="2230">
                  <c:v>2.9224537037037038E-2</c:v>
                </c:pt>
                <c:pt idx="2231">
                  <c:v>2.9236111111111112E-2</c:v>
                </c:pt>
                <c:pt idx="2232">
                  <c:v>2.9247685185185186E-2</c:v>
                </c:pt>
                <c:pt idx="2233">
                  <c:v>2.9259259259259259E-2</c:v>
                </c:pt>
                <c:pt idx="2234">
                  <c:v>2.9270833333333333E-2</c:v>
                </c:pt>
                <c:pt idx="2235">
                  <c:v>2.9282407407407406E-2</c:v>
                </c:pt>
                <c:pt idx="2236">
                  <c:v>2.929398148148148E-2</c:v>
                </c:pt>
                <c:pt idx="2237">
                  <c:v>2.9305555555555557E-2</c:v>
                </c:pt>
                <c:pt idx="2238">
                  <c:v>2.9317129629629634E-2</c:v>
                </c:pt>
                <c:pt idx="2239">
                  <c:v>2.9328703703703704E-2</c:v>
                </c:pt>
                <c:pt idx="2240">
                  <c:v>2.9340277777777781E-2</c:v>
                </c:pt>
                <c:pt idx="2241">
                  <c:v>2.9351851851851851E-2</c:v>
                </c:pt>
                <c:pt idx="2242">
                  <c:v>2.9363425925925921E-2</c:v>
                </c:pt>
                <c:pt idx="2243">
                  <c:v>2.9374999999999998E-2</c:v>
                </c:pt>
                <c:pt idx="2244">
                  <c:v>2.9386574074074075E-2</c:v>
                </c:pt>
                <c:pt idx="2245">
                  <c:v>2.9398148148148149E-2</c:v>
                </c:pt>
                <c:pt idx="2246">
                  <c:v>2.9409722222222223E-2</c:v>
                </c:pt>
                <c:pt idx="2247">
                  <c:v>2.9421296296296296E-2</c:v>
                </c:pt>
                <c:pt idx="2248">
                  <c:v>2.943287037037037E-2</c:v>
                </c:pt>
                <c:pt idx="2249">
                  <c:v>2.9444444444444443E-2</c:v>
                </c:pt>
                <c:pt idx="2250">
                  <c:v>2.9456018518518517E-2</c:v>
                </c:pt>
                <c:pt idx="2251">
                  <c:v>2.946759259259259E-2</c:v>
                </c:pt>
                <c:pt idx="2252">
                  <c:v>2.9479166666666667E-2</c:v>
                </c:pt>
                <c:pt idx="2253">
                  <c:v>2.9490740740740744E-2</c:v>
                </c:pt>
                <c:pt idx="2254">
                  <c:v>2.9502314814814815E-2</c:v>
                </c:pt>
                <c:pt idx="2255">
                  <c:v>2.9513888888888892E-2</c:v>
                </c:pt>
                <c:pt idx="2256">
                  <c:v>2.9525462962962962E-2</c:v>
                </c:pt>
                <c:pt idx="2257">
                  <c:v>2.9537037037037039E-2</c:v>
                </c:pt>
                <c:pt idx="2258">
                  <c:v>2.9548611111111109E-2</c:v>
                </c:pt>
                <c:pt idx="2259">
                  <c:v>2.9560185185185189E-2</c:v>
                </c:pt>
                <c:pt idx="2260">
                  <c:v>2.9571759259259259E-2</c:v>
                </c:pt>
                <c:pt idx="2261">
                  <c:v>2.9583333333333336E-2</c:v>
                </c:pt>
                <c:pt idx="2262">
                  <c:v>2.9594907407407407E-2</c:v>
                </c:pt>
                <c:pt idx="2263">
                  <c:v>2.960648148148148E-2</c:v>
                </c:pt>
                <c:pt idx="2264">
                  <c:v>2.9618055555555554E-2</c:v>
                </c:pt>
                <c:pt idx="2265">
                  <c:v>2.9629629629629627E-2</c:v>
                </c:pt>
                <c:pt idx="2266">
                  <c:v>2.9641203703703701E-2</c:v>
                </c:pt>
                <c:pt idx="2267">
                  <c:v>2.9652777777777778E-2</c:v>
                </c:pt>
                <c:pt idx="2268">
                  <c:v>2.9664351851851855E-2</c:v>
                </c:pt>
                <c:pt idx="2269">
                  <c:v>2.9675925925925925E-2</c:v>
                </c:pt>
                <c:pt idx="2270">
                  <c:v>2.9687500000000002E-2</c:v>
                </c:pt>
                <c:pt idx="2271">
                  <c:v>2.9699074074074072E-2</c:v>
                </c:pt>
                <c:pt idx="2272">
                  <c:v>2.9710648148148149E-2</c:v>
                </c:pt>
                <c:pt idx="2273">
                  <c:v>2.9722222222222219E-2</c:v>
                </c:pt>
                <c:pt idx="2274">
                  <c:v>2.97337962962963E-2</c:v>
                </c:pt>
                <c:pt idx="2275">
                  <c:v>2.974537037037037E-2</c:v>
                </c:pt>
                <c:pt idx="2276">
                  <c:v>2.9756944444444447E-2</c:v>
                </c:pt>
                <c:pt idx="2277">
                  <c:v>2.9768518518518517E-2</c:v>
                </c:pt>
                <c:pt idx="2278">
                  <c:v>2.9780092592592594E-2</c:v>
                </c:pt>
                <c:pt idx="2279">
                  <c:v>2.9791666666666664E-2</c:v>
                </c:pt>
                <c:pt idx="2280">
                  <c:v>2.9803240740740741E-2</c:v>
                </c:pt>
                <c:pt idx="2281">
                  <c:v>2.9814814814814811E-2</c:v>
                </c:pt>
                <c:pt idx="2282">
                  <c:v>2.9826388888888892E-2</c:v>
                </c:pt>
                <c:pt idx="2283">
                  <c:v>2.9837962962962965E-2</c:v>
                </c:pt>
                <c:pt idx="2284">
                  <c:v>2.9849537037037036E-2</c:v>
                </c:pt>
                <c:pt idx="2285">
                  <c:v>2.9861111111111113E-2</c:v>
                </c:pt>
                <c:pt idx="2286">
                  <c:v>2.9872685185185183E-2</c:v>
                </c:pt>
                <c:pt idx="2287">
                  <c:v>2.988425925925926E-2</c:v>
                </c:pt>
                <c:pt idx="2288">
                  <c:v>2.989583333333333E-2</c:v>
                </c:pt>
                <c:pt idx="2289">
                  <c:v>2.990740740740741E-2</c:v>
                </c:pt>
                <c:pt idx="2290">
                  <c:v>2.991898148148148E-2</c:v>
                </c:pt>
                <c:pt idx="2291">
                  <c:v>2.9930555555555557E-2</c:v>
                </c:pt>
                <c:pt idx="2292">
                  <c:v>2.9942129629629628E-2</c:v>
                </c:pt>
                <c:pt idx="2293">
                  <c:v>2.9953703703703705E-2</c:v>
                </c:pt>
                <c:pt idx="2294">
                  <c:v>2.9965277777777775E-2</c:v>
                </c:pt>
                <c:pt idx="2295">
                  <c:v>2.9976851851851852E-2</c:v>
                </c:pt>
                <c:pt idx="2296">
                  <c:v>2.9988425925925922E-2</c:v>
                </c:pt>
                <c:pt idx="2297">
                  <c:v>3.0000000000000002E-2</c:v>
                </c:pt>
                <c:pt idx="2298">
                  <c:v>3.0011574074074076E-2</c:v>
                </c:pt>
                <c:pt idx="2299">
                  <c:v>3.0023148148148149E-2</c:v>
                </c:pt>
                <c:pt idx="2300">
                  <c:v>3.0034722222222223E-2</c:v>
                </c:pt>
                <c:pt idx="2301">
                  <c:v>3.0046296296296297E-2</c:v>
                </c:pt>
                <c:pt idx="2302">
                  <c:v>3.005787037037037E-2</c:v>
                </c:pt>
                <c:pt idx="2303">
                  <c:v>3.006944444444444E-2</c:v>
                </c:pt>
                <c:pt idx="2304">
                  <c:v>3.0081018518518521E-2</c:v>
                </c:pt>
                <c:pt idx="2305">
                  <c:v>3.0092592592592591E-2</c:v>
                </c:pt>
                <c:pt idx="2306">
                  <c:v>3.0104166666666668E-2</c:v>
                </c:pt>
                <c:pt idx="2307">
                  <c:v>3.0115740740740738E-2</c:v>
                </c:pt>
                <c:pt idx="2308">
                  <c:v>3.0127314814814815E-2</c:v>
                </c:pt>
                <c:pt idx="2309">
                  <c:v>3.0138888888888885E-2</c:v>
                </c:pt>
                <c:pt idx="2310">
                  <c:v>3.0150462962962962E-2</c:v>
                </c:pt>
                <c:pt idx="2311">
                  <c:v>3.0162037037037032E-2</c:v>
                </c:pt>
                <c:pt idx="2312">
                  <c:v>3.0173611111111113E-2</c:v>
                </c:pt>
                <c:pt idx="2313">
                  <c:v>3.0185185185185186E-2</c:v>
                </c:pt>
                <c:pt idx="2314">
                  <c:v>3.019675925925926E-2</c:v>
                </c:pt>
                <c:pt idx="2315">
                  <c:v>3.0208333333333334E-2</c:v>
                </c:pt>
                <c:pt idx="2316">
                  <c:v>3.0219907407407407E-2</c:v>
                </c:pt>
                <c:pt idx="2317">
                  <c:v>3.0231481481481481E-2</c:v>
                </c:pt>
                <c:pt idx="2318">
                  <c:v>3.0243055555555554E-2</c:v>
                </c:pt>
                <c:pt idx="2319">
                  <c:v>3.0254629629629631E-2</c:v>
                </c:pt>
                <c:pt idx="2320">
                  <c:v>3.0266203703703708E-2</c:v>
                </c:pt>
                <c:pt idx="2321">
                  <c:v>3.0266203703703708E-2</c:v>
                </c:pt>
                <c:pt idx="2322">
                  <c:v>3.0289351851851855E-2</c:v>
                </c:pt>
                <c:pt idx="2323">
                  <c:v>3.0289351851851855E-2</c:v>
                </c:pt>
                <c:pt idx="2324">
                  <c:v>3.0300925925925926E-2</c:v>
                </c:pt>
                <c:pt idx="2325">
                  <c:v>3.0312499999999996E-2</c:v>
                </c:pt>
                <c:pt idx="2326">
                  <c:v>3.0324074074074073E-2</c:v>
                </c:pt>
                <c:pt idx="2327">
                  <c:v>3.0335648148148143E-2</c:v>
                </c:pt>
                <c:pt idx="2328">
                  <c:v>3.0347222222222223E-2</c:v>
                </c:pt>
                <c:pt idx="2329">
                  <c:v>3.0358796296296297E-2</c:v>
                </c:pt>
                <c:pt idx="2330">
                  <c:v>3.037037037037037E-2</c:v>
                </c:pt>
                <c:pt idx="2331">
                  <c:v>3.0381944444444444E-2</c:v>
                </c:pt>
                <c:pt idx="2332">
                  <c:v>3.0393518518518518E-2</c:v>
                </c:pt>
                <c:pt idx="2333">
                  <c:v>3.0405092592592591E-2</c:v>
                </c:pt>
                <c:pt idx="2334">
                  <c:v>3.0416666666666665E-2</c:v>
                </c:pt>
                <c:pt idx="2335">
                  <c:v>3.0428240740740742E-2</c:v>
                </c:pt>
                <c:pt idx="2336">
                  <c:v>3.0439814814814819E-2</c:v>
                </c:pt>
                <c:pt idx="2337">
                  <c:v>3.0451388888888889E-2</c:v>
                </c:pt>
                <c:pt idx="2338">
                  <c:v>3.0462962962962966E-2</c:v>
                </c:pt>
                <c:pt idx="2339">
                  <c:v>3.0474537037037036E-2</c:v>
                </c:pt>
                <c:pt idx="2340">
                  <c:v>3.0486111111111113E-2</c:v>
                </c:pt>
                <c:pt idx="2341">
                  <c:v>3.0497685185185183E-2</c:v>
                </c:pt>
                <c:pt idx="2342">
                  <c:v>3.050925925925926E-2</c:v>
                </c:pt>
                <c:pt idx="2343">
                  <c:v>3.0520833333333334E-2</c:v>
                </c:pt>
                <c:pt idx="2344">
                  <c:v>3.0532407407407411E-2</c:v>
                </c:pt>
                <c:pt idx="2345">
                  <c:v>3.0543981481481481E-2</c:v>
                </c:pt>
                <c:pt idx="2346">
                  <c:v>3.0555555555555555E-2</c:v>
                </c:pt>
                <c:pt idx="2347">
                  <c:v>3.0567129629629628E-2</c:v>
                </c:pt>
                <c:pt idx="2348">
                  <c:v>3.0578703703703702E-2</c:v>
                </c:pt>
                <c:pt idx="2349">
                  <c:v>3.0590277777777775E-2</c:v>
                </c:pt>
                <c:pt idx="2350">
                  <c:v>3.0601851851851852E-2</c:v>
                </c:pt>
                <c:pt idx="2351">
                  <c:v>3.0613425925925929E-2</c:v>
                </c:pt>
                <c:pt idx="2352">
                  <c:v>3.0624999999999999E-2</c:v>
                </c:pt>
                <c:pt idx="2353">
                  <c:v>3.0636574074074076E-2</c:v>
                </c:pt>
                <c:pt idx="2354">
                  <c:v>3.0648148148148147E-2</c:v>
                </c:pt>
                <c:pt idx="2355">
                  <c:v>3.0659722222222224E-2</c:v>
                </c:pt>
                <c:pt idx="2356">
                  <c:v>3.0671296296296294E-2</c:v>
                </c:pt>
                <c:pt idx="2357">
                  <c:v>3.0682870370370371E-2</c:v>
                </c:pt>
                <c:pt idx="2358">
                  <c:v>3.0694444444444444E-2</c:v>
                </c:pt>
                <c:pt idx="2359">
                  <c:v>3.0706018518518521E-2</c:v>
                </c:pt>
                <c:pt idx="2360">
                  <c:v>3.0717592592592591E-2</c:v>
                </c:pt>
                <c:pt idx="2361">
                  <c:v>3.0729166666666669E-2</c:v>
                </c:pt>
                <c:pt idx="2362">
                  <c:v>3.0740740740740739E-2</c:v>
                </c:pt>
                <c:pt idx="2363">
                  <c:v>3.0752314814814816E-2</c:v>
                </c:pt>
                <c:pt idx="2364">
                  <c:v>3.0763888888888886E-2</c:v>
                </c:pt>
                <c:pt idx="2365">
                  <c:v>3.0775462962962966E-2</c:v>
                </c:pt>
                <c:pt idx="2366">
                  <c:v>3.078703703703704E-2</c:v>
                </c:pt>
                <c:pt idx="2367">
                  <c:v>3.079861111111111E-2</c:v>
                </c:pt>
                <c:pt idx="2368">
                  <c:v>3.0810185185185187E-2</c:v>
                </c:pt>
                <c:pt idx="2369">
                  <c:v>3.0821759259259257E-2</c:v>
                </c:pt>
                <c:pt idx="2370">
                  <c:v>3.0833333333333334E-2</c:v>
                </c:pt>
                <c:pt idx="2371">
                  <c:v>3.0844907407407404E-2</c:v>
                </c:pt>
                <c:pt idx="2372">
                  <c:v>3.0856481481481481E-2</c:v>
                </c:pt>
                <c:pt idx="2373">
                  <c:v>3.0868055555555555E-2</c:v>
                </c:pt>
                <c:pt idx="2374">
                  <c:v>3.0879629629629632E-2</c:v>
                </c:pt>
                <c:pt idx="2375">
                  <c:v>3.0891203703703702E-2</c:v>
                </c:pt>
                <c:pt idx="2376">
                  <c:v>3.0902777777777779E-2</c:v>
                </c:pt>
                <c:pt idx="2377">
                  <c:v>3.0914351851851849E-2</c:v>
                </c:pt>
                <c:pt idx="2378">
                  <c:v>3.0925925925925926E-2</c:v>
                </c:pt>
                <c:pt idx="2379">
                  <c:v>3.0937499999999996E-2</c:v>
                </c:pt>
                <c:pt idx="2380">
                  <c:v>3.0949074074074077E-2</c:v>
                </c:pt>
                <c:pt idx="2381">
                  <c:v>3.096064814814815E-2</c:v>
                </c:pt>
                <c:pt idx="2382">
                  <c:v>3.0972222222222224E-2</c:v>
                </c:pt>
                <c:pt idx="2383">
                  <c:v>3.0983796296296297E-2</c:v>
                </c:pt>
                <c:pt idx="2384">
                  <c:v>3.0995370370370371E-2</c:v>
                </c:pt>
                <c:pt idx="2385">
                  <c:v>3.1006944444444445E-2</c:v>
                </c:pt>
                <c:pt idx="2386">
                  <c:v>3.1018518518518515E-2</c:v>
                </c:pt>
                <c:pt idx="2387">
                  <c:v>3.1030092592592592E-2</c:v>
                </c:pt>
                <c:pt idx="2388">
                  <c:v>3.1041666666666665E-2</c:v>
                </c:pt>
                <c:pt idx="2389">
                  <c:v>3.1053240740740742E-2</c:v>
                </c:pt>
                <c:pt idx="2390">
                  <c:v>3.1064814814814812E-2</c:v>
                </c:pt>
                <c:pt idx="2391">
                  <c:v>3.107638888888889E-2</c:v>
                </c:pt>
                <c:pt idx="2392">
                  <c:v>3.108796296296296E-2</c:v>
                </c:pt>
                <c:pt idx="2393">
                  <c:v>3.1099537037037037E-2</c:v>
                </c:pt>
                <c:pt idx="2394">
                  <c:v>3.1111111111111107E-2</c:v>
                </c:pt>
                <c:pt idx="2395">
                  <c:v>3.1122685185185187E-2</c:v>
                </c:pt>
                <c:pt idx="2396">
                  <c:v>3.1134259259259261E-2</c:v>
                </c:pt>
                <c:pt idx="2397">
                  <c:v>3.1145833333333334E-2</c:v>
                </c:pt>
                <c:pt idx="2398">
                  <c:v>3.1157407407407408E-2</c:v>
                </c:pt>
                <c:pt idx="2399">
                  <c:v>3.1168981481481482E-2</c:v>
                </c:pt>
                <c:pt idx="2400">
                  <c:v>3.1180555555555555E-2</c:v>
                </c:pt>
                <c:pt idx="2401">
                  <c:v>3.1192129629629629E-2</c:v>
                </c:pt>
                <c:pt idx="2402">
                  <c:v>3.1203703703703702E-2</c:v>
                </c:pt>
                <c:pt idx="2403">
                  <c:v>3.1215277777777783E-2</c:v>
                </c:pt>
                <c:pt idx="2404">
                  <c:v>3.1226851851851853E-2</c:v>
                </c:pt>
                <c:pt idx="2405">
                  <c:v>3.123842592592593E-2</c:v>
                </c:pt>
                <c:pt idx="2406">
                  <c:v>3.125E-2</c:v>
                </c:pt>
                <c:pt idx="2407">
                  <c:v>3.1261574074074074E-2</c:v>
                </c:pt>
                <c:pt idx="2408">
                  <c:v>3.1273148148148147E-2</c:v>
                </c:pt>
                <c:pt idx="2409">
                  <c:v>3.1284722222222221E-2</c:v>
                </c:pt>
                <c:pt idx="2410">
                  <c:v>3.1296296296296301E-2</c:v>
                </c:pt>
                <c:pt idx="2411">
                  <c:v>3.1307870370370368E-2</c:v>
                </c:pt>
                <c:pt idx="2412">
                  <c:v>3.1319444444444448E-2</c:v>
                </c:pt>
                <c:pt idx="2413">
                  <c:v>3.1331018518518515E-2</c:v>
                </c:pt>
                <c:pt idx="2414">
                  <c:v>3.1342592592592596E-2</c:v>
                </c:pt>
                <c:pt idx="2415">
                  <c:v>3.1354166666666662E-2</c:v>
                </c:pt>
                <c:pt idx="2416">
                  <c:v>3.1365740740740743E-2</c:v>
                </c:pt>
                <c:pt idx="2417">
                  <c:v>3.1377314814814809E-2</c:v>
                </c:pt>
                <c:pt idx="2418">
                  <c:v>3.138888888888889E-2</c:v>
                </c:pt>
                <c:pt idx="2419">
                  <c:v>3.1400462962962963E-2</c:v>
                </c:pt>
                <c:pt idx="2420">
                  <c:v>3.1412037037037037E-2</c:v>
                </c:pt>
                <c:pt idx="2421">
                  <c:v>3.142361111111111E-2</c:v>
                </c:pt>
                <c:pt idx="2422">
                  <c:v>3.1435185185185184E-2</c:v>
                </c:pt>
                <c:pt idx="2423">
                  <c:v>3.1446759259259258E-2</c:v>
                </c:pt>
                <c:pt idx="2424">
                  <c:v>3.1458333333333331E-2</c:v>
                </c:pt>
                <c:pt idx="2425">
                  <c:v>3.1469907407407412E-2</c:v>
                </c:pt>
                <c:pt idx="2426">
                  <c:v>3.1481481481481485E-2</c:v>
                </c:pt>
                <c:pt idx="2427">
                  <c:v>3.1493055555555559E-2</c:v>
                </c:pt>
                <c:pt idx="2428">
                  <c:v>3.1504629629629625E-2</c:v>
                </c:pt>
                <c:pt idx="2429">
                  <c:v>3.1516203703703706E-2</c:v>
                </c:pt>
                <c:pt idx="2430">
                  <c:v>3.1527777777777773E-2</c:v>
                </c:pt>
                <c:pt idx="2431">
                  <c:v>3.1539351851851853E-2</c:v>
                </c:pt>
                <c:pt idx="2432">
                  <c:v>3.155092592592592E-2</c:v>
                </c:pt>
                <c:pt idx="2433">
                  <c:v>3.15625E-2</c:v>
                </c:pt>
                <c:pt idx="2434">
                  <c:v>3.1574074074074074E-2</c:v>
                </c:pt>
                <c:pt idx="2435">
                  <c:v>3.1585648148148147E-2</c:v>
                </c:pt>
                <c:pt idx="2436">
                  <c:v>3.1597222222222221E-2</c:v>
                </c:pt>
                <c:pt idx="2437">
                  <c:v>3.1608796296296295E-2</c:v>
                </c:pt>
                <c:pt idx="2438">
                  <c:v>3.1620370370370368E-2</c:v>
                </c:pt>
                <c:pt idx="2439">
                  <c:v>3.1631944444444442E-2</c:v>
                </c:pt>
                <c:pt idx="2440">
                  <c:v>3.1643518518518522E-2</c:v>
                </c:pt>
                <c:pt idx="2441">
                  <c:v>3.1655092592592596E-2</c:v>
                </c:pt>
                <c:pt idx="2442">
                  <c:v>3.1666666666666669E-2</c:v>
                </c:pt>
                <c:pt idx="2443">
                  <c:v>3.1678240740740743E-2</c:v>
                </c:pt>
                <c:pt idx="2444">
                  <c:v>3.1689814814814816E-2</c:v>
                </c:pt>
                <c:pt idx="2445">
                  <c:v>3.170138888888889E-2</c:v>
                </c:pt>
                <c:pt idx="2446">
                  <c:v>3.1712962962962964E-2</c:v>
                </c:pt>
                <c:pt idx="2447">
                  <c:v>3.172453703703703E-2</c:v>
                </c:pt>
                <c:pt idx="2448">
                  <c:v>3.1736111111111111E-2</c:v>
                </c:pt>
                <c:pt idx="2449">
                  <c:v>3.1747685185185184E-2</c:v>
                </c:pt>
                <c:pt idx="2450">
                  <c:v>3.1759259259259258E-2</c:v>
                </c:pt>
                <c:pt idx="2451">
                  <c:v>3.1770833333333331E-2</c:v>
                </c:pt>
                <c:pt idx="2452">
                  <c:v>3.1782407407407405E-2</c:v>
                </c:pt>
                <c:pt idx="2453">
                  <c:v>3.1793981481481479E-2</c:v>
                </c:pt>
                <c:pt idx="2454">
                  <c:v>3.1805555555555552E-2</c:v>
                </c:pt>
                <c:pt idx="2455">
                  <c:v>3.1817129629629633E-2</c:v>
                </c:pt>
                <c:pt idx="2456">
                  <c:v>3.1828703703703706E-2</c:v>
                </c:pt>
                <c:pt idx="2457">
                  <c:v>3.184027777777778E-2</c:v>
                </c:pt>
                <c:pt idx="2458">
                  <c:v>3.1851851851851853E-2</c:v>
                </c:pt>
                <c:pt idx="2459">
                  <c:v>3.1863425925925927E-2</c:v>
                </c:pt>
                <c:pt idx="2460">
                  <c:v>3.1875000000000001E-2</c:v>
                </c:pt>
                <c:pt idx="2461">
                  <c:v>3.1886574074074074E-2</c:v>
                </c:pt>
                <c:pt idx="2462">
                  <c:v>3.1898148148148148E-2</c:v>
                </c:pt>
                <c:pt idx="2463">
                  <c:v>3.1909722222222221E-2</c:v>
                </c:pt>
                <c:pt idx="2464">
                  <c:v>3.1921296296296302E-2</c:v>
                </c:pt>
                <c:pt idx="2465">
                  <c:v>3.1932870370370368E-2</c:v>
                </c:pt>
                <c:pt idx="2466">
                  <c:v>3.1944444444444449E-2</c:v>
                </c:pt>
                <c:pt idx="2467">
                  <c:v>3.1956018518518516E-2</c:v>
                </c:pt>
                <c:pt idx="2468">
                  <c:v>3.1967592592592589E-2</c:v>
                </c:pt>
                <c:pt idx="2469">
                  <c:v>3.1979166666666663E-2</c:v>
                </c:pt>
                <c:pt idx="2470">
                  <c:v>3.1990740740740743E-2</c:v>
                </c:pt>
                <c:pt idx="2471">
                  <c:v>3.2002314814814817E-2</c:v>
                </c:pt>
                <c:pt idx="2472">
                  <c:v>3.201388888888889E-2</c:v>
                </c:pt>
                <c:pt idx="2473">
                  <c:v>3.2025462962962964E-2</c:v>
                </c:pt>
                <c:pt idx="2474">
                  <c:v>3.2037037037037037E-2</c:v>
                </c:pt>
                <c:pt idx="2475">
                  <c:v>3.2048611111111111E-2</c:v>
                </c:pt>
                <c:pt idx="2476">
                  <c:v>3.2060185185185185E-2</c:v>
                </c:pt>
                <c:pt idx="2477">
                  <c:v>3.2071759259259258E-2</c:v>
                </c:pt>
                <c:pt idx="2478">
                  <c:v>3.2083333333333332E-2</c:v>
                </c:pt>
                <c:pt idx="2479">
                  <c:v>3.2094907407407412E-2</c:v>
                </c:pt>
                <c:pt idx="2480">
                  <c:v>3.2106481481481479E-2</c:v>
                </c:pt>
                <c:pt idx="2481">
                  <c:v>3.2118055555555559E-2</c:v>
                </c:pt>
                <c:pt idx="2482">
                  <c:v>3.2129629629629626E-2</c:v>
                </c:pt>
                <c:pt idx="2483">
                  <c:v>3.2141203703703707E-2</c:v>
                </c:pt>
                <c:pt idx="2484">
                  <c:v>3.2152777777777773E-2</c:v>
                </c:pt>
                <c:pt idx="2485">
                  <c:v>3.2164351851851854E-2</c:v>
                </c:pt>
                <c:pt idx="2486">
                  <c:v>3.2175925925925927E-2</c:v>
                </c:pt>
                <c:pt idx="2487">
                  <c:v>3.2187500000000001E-2</c:v>
                </c:pt>
                <c:pt idx="2488">
                  <c:v>3.2199074074074074E-2</c:v>
                </c:pt>
                <c:pt idx="2489">
                  <c:v>3.2210648148148148E-2</c:v>
                </c:pt>
                <c:pt idx="2490">
                  <c:v>3.2222222222222222E-2</c:v>
                </c:pt>
                <c:pt idx="2491">
                  <c:v>3.2233796296296295E-2</c:v>
                </c:pt>
                <c:pt idx="2492">
                  <c:v>3.2245370370370369E-2</c:v>
                </c:pt>
                <c:pt idx="2493">
                  <c:v>3.2256944444444442E-2</c:v>
                </c:pt>
                <c:pt idx="2494">
                  <c:v>3.2268518518518523E-2</c:v>
                </c:pt>
                <c:pt idx="2495">
                  <c:v>3.2280092592592589E-2</c:v>
                </c:pt>
                <c:pt idx="2496">
                  <c:v>3.229166666666667E-2</c:v>
                </c:pt>
                <c:pt idx="2497">
                  <c:v>3.2303240740740737E-2</c:v>
                </c:pt>
                <c:pt idx="2498">
                  <c:v>3.2314814814814817E-2</c:v>
                </c:pt>
                <c:pt idx="2499">
                  <c:v>3.2326388888888884E-2</c:v>
                </c:pt>
                <c:pt idx="2500">
                  <c:v>3.2337962962962964E-2</c:v>
                </c:pt>
                <c:pt idx="2501">
                  <c:v>3.2349537037037038E-2</c:v>
                </c:pt>
                <c:pt idx="2502">
                  <c:v>3.2361111111111111E-2</c:v>
                </c:pt>
                <c:pt idx="2503">
                  <c:v>3.2372685185185185E-2</c:v>
                </c:pt>
                <c:pt idx="2504">
                  <c:v>3.2384259259259258E-2</c:v>
                </c:pt>
                <c:pt idx="2505">
                  <c:v>3.2395833333333332E-2</c:v>
                </c:pt>
                <c:pt idx="2506">
                  <c:v>3.2407407407407406E-2</c:v>
                </c:pt>
                <c:pt idx="2507">
                  <c:v>3.2418981481481479E-2</c:v>
                </c:pt>
                <c:pt idx="2508">
                  <c:v>3.243055555555556E-2</c:v>
                </c:pt>
                <c:pt idx="2509">
                  <c:v>3.2442129629629633E-2</c:v>
                </c:pt>
                <c:pt idx="2510">
                  <c:v>3.24537037037037E-2</c:v>
                </c:pt>
                <c:pt idx="2511">
                  <c:v>3.246527777777778E-2</c:v>
                </c:pt>
                <c:pt idx="2512">
                  <c:v>3.2476851851851847E-2</c:v>
                </c:pt>
                <c:pt idx="2513">
                  <c:v>3.2488425925925928E-2</c:v>
                </c:pt>
                <c:pt idx="2514">
                  <c:v>3.2499999999999994E-2</c:v>
                </c:pt>
                <c:pt idx="2515">
                  <c:v>3.2511574074074075E-2</c:v>
                </c:pt>
                <c:pt idx="2516">
                  <c:v>3.2523148148148148E-2</c:v>
                </c:pt>
                <c:pt idx="2517">
                  <c:v>3.2534722222222222E-2</c:v>
                </c:pt>
                <c:pt idx="2518">
                  <c:v>3.2546296296296295E-2</c:v>
                </c:pt>
                <c:pt idx="2519">
                  <c:v>3.2557870370370369E-2</c:v>
                </c:pt>
                <c:pt idx="2520">
                  <c:v>3.2569444444444443E-2</c:v>
                </c:pt>
                <c:pt idx="2521">
                  <c:v>3.2581018518518516E-2</c:v>
                </c:pt>
                <c:pt idx="2522">
                  <c:v>3.259259259259259E-2</c:v>
                </c:pt>
                <c:pt idx="2523">
                  <c:v>3.260416666666667E-2</c:v>
                </c:pt>
                <c:pt idx="2524">
                  <c:v>3.2615740740740744E-2</c:v>
                </c:pt>
                <c:pt idx="2525">
                  <c:v>3.2627314814814817E-2</c:v>
                </c:pt>
                <c:pt idx="2526">
                  <c:v>3.2638888888888891E-2</c:v>
                </c:pt>
                <c:pt idx="2527">
                  <c:v>3.2650462962962964E-2</c:v>
                </c:pt>
                <c:pt idx="2528">
                  <c:v>3.2662037037037038E-2</c:v>
                </c:pt>
                <c:pt idx="2529">
                  <c:v>3.2673611111111105E-2</c:v>
                </c:pt>
                <c:pt idx="2530">
                  <c:v>3.2685185185185185E-2</c:v>
                </c:pt>
                <c:pt idx="2531">
                  <c:v>3.2696759259259259E-2</c:v>
                </c:pt>
                <c:pt idx="2532">
                  <c:v>3.2708333333333332E-2</c:v>
                </c:pt>
                <c:pt idx="2533">
                  <c:v>3.2719907407407406E-2</c:v>
                </c:pt>
                <c:pt idx="2534">
                  <c:v>3.2731481481481479E-2</c:v>
                </c:pt>
                <c:pt idx="2535">
                  <c:v>3.2743055555555553E-2</c:v>
                </c:pt>
                <c:pt idx="2536">
                  <c:v>3.2754629629629627E-2</c:v>
                </c:pt>
                <c:pt idx="2537">
                  <c:v>3.27662037037037E-2</c:v>
                </c:pt>
                <c:pt idx="2538">
                  <c:v>3.2777777777777781E-2</c:v>
                </c:pt>
                <c:pt idx="2539">
                  <c:v>3.2789351851851854E-2</c:v>
                </c:pt>
                <c:pt idx="2540">
                  <c:v>3.2800925925925928E-2</c:v>
                </c:pt>
                <c:pt idx="2541">
                  <c:v>3.2812500000000001E-2</c:v>
                </c:pt>
                <c:pt idx="2542">
                  <c:v>3.2824074074074075E-2</c:v>
                </c:pt>
                <c:pt idx="2543">
                  <c:v>3.2835648148148149E-2</c:v>
                </c:pt>
                <c:pt idx="2544">
                  <c:v>3.2847222222222222E-2</c:v>
                </c:pt>
                <c:pt idx="2545">
                  <c:v>3.2858796296296296E-2</c:v>
                </c:pt>
                <c:pt idx="2546">
                  <c:v>3.2870370370370376E-2</c:v>
                </c:pt>
                <c:pt idx="2547">
                  <c:v>3.2881944444444443E-2</c:v>
                </c:pt>
                <c:pt idx="2548">
                  <c:v>3.2893518518518523E-2</c:v>
                </c:pt>
                <c:pt idx="2549">
                  <c:v>3.290509259259259E-2</c:v>
                </c:pt>
                <c:pt idx="2550">
                  <c:v>3.2916666666666664E-2</c:v>
                </c:pt>
                <c:pt idx="2551">
                  <c:v>3.2928240740740737E-2</c:v>
                </c:pt>
                <c:pt idx="2552">
                  <c:v>3.2939814814814811E-2</c:v>
                </c:pt>
                <c:pt idx="2553">
                  <c:v>3.2951388888888891E-2</c:v>
                </c:pt>
                <c:pt idx="2554">
                  <c:v>3.2962962962962965E-2</c:v>
                </c:pt>
                <c:pt idx="2555">
                  <c:v>3.2974537037037038E-2</c:v>
                </c:pt>
                <c:pt idx="2556">
                  <c:v>3.2986111111111112E-2</c:v>
                </c:pt>
                <c:pt idx="2557">
                  <c:v>3.2997685185185185E-2</c:v>
                </c:pt>
                <c:pt idx="2558">
                  <c:v>3.3009259259259259E-2</c:v>
                </c:pt>
                <c:pt idx="2559">
                  <c:v>3.3020833333333333E-2</c:v>
                </c:pt>
                <c:pt idx="2560">
                  <c:v>3.3032407407407406E-2</c:v>
                </c:pt>
                <c:pt idx="2561">
                  <c:v>3.3043981481481487E-2</c:v>
                </c:pt>
                <c:pt idx="2562">
                  <c:v>3.3055555555555553E-2</c:v>
                </c:pt>
                <c:pt idx="2563">
                  <c:v>3.3067129629629634E-2</c:v>
                </c:pt>
                <c:pt idx="2564">
                  <c:v>3.30787037037037E-2</c:v>
                </c:pt>
                <c:pt idx="2565">
                  <c:v>3.3090277777777781E-2</c:v>
                </c:pt>
                <c:pt idx="2566">
                  <c:v>3.3101851851851848E-2</c:v>
                </c:pt>
                <c:pt idx="2567">
                  <c:v>3.3113425925925928E-2</c:v>
                </c:pt>
                <c:pt idx="2568">
                  <c:v>3.3125000000000002E-2</c:v>
                </c:pt>
                <c:pt idx="2569">
                  <c:v>3.3136574074074075E-2</c:v>
                </c:pt>
                <c:pt idx="2570">
                  <c:v>3.3148148148148149E-2</c:v>
                </c:pt>
                <c:pt idx="2571">
                  <c:v>3.3159722222222222E-2</c:v>
                </c:pt>
                <c:pt idx="2572">
                  <c:v>3.3171296296296296E-2</c:v>
                </c:pt>
                <c:pt idx="2573">
                  <c:v>3.318287037037037E-2</c:v>
                </c:pt>
                <c:pt idx="2574">
                  <c:v>3.3194444444444443E-2</c:v>
                </c:pt>
                <c:pt idx="2575">
                  <c:v>3.3206018518518517E-2</c:v>
                </c:pt>
                <c:pt idx="2576">
                  <c:v>3.3217592592592597E-2</c:v>
                </c:pt>
                <c:pt idx="2577">
                  <c:v>3.3229166666666664E-2</c:v>
                </c:pt>
                <c:pt idx="2578">
                  <c:v>3.3240740740740744E-2</c:v>
                </c:pt>
                <c:pt idx="2579">
                  <c:v>3.3252314814814811E-2</c:v>
                </c:pt>
                <c:pt idx="2580">
                  <c:v>3.3263888888888891E-2</c:v>
                </c:pt>
                <c:pt idx="2581">
                  <c:v>3.3275462962962958E-2</c:v>
                </c:pt>
                <c:pt idx="2582">
                  <c:v>3.3287037037037039E-2</c:v>
                </c:pt>
                <c:pt idx="2583">
                  <c:v>3.3298611111111112E-2</c:v>
                </c:pt>
                <c:pt idx="2584">
                  <c:v>3.3310185185185186E-2</c:v>
                </c:pt>
                <c:pt idx="2585">
                  <c:v>3.3321759259259259E-2</c:v>
                </c:pt>
                <c:pt idx="2586">
                  <c:v>3.3333333333333333E-2</c:v>
                </c:pt>
                <c:pt idx="2587">
                  <c:v>3.3344907407407406E-2</c:v>
                </c:pt>
                <c:pt idx="2588">
                  <c:v>3.335648148148148E-2</c:v>
                </c:pt>
                <c:pt idx="2589">
                  <c:v>3.3368055555555554E-2</c:v>
                </c:pt>
                <c:pt idx="2590">
                  <c:v>3.3379629629629634E-2</c:v>
                </c:pt>
                <c:pt idx="2591">
                  <c:v>3.3391203703703708E-2</c:v>
                </c:pt>
                <c:pt idx="2592">
                  <c:v>3.3402777777777774E-2</c:v>
                </c:pt>
                <c:pt idx="2593">
                  <c:v>3.3414351851851855E-2</c:v>
                </c:pt>
                <c:pt idx="2594">
                  <c:v>3.3425925925925921E-2</c:v>
                </c:pt>
                <c:pt idx="2595">
                  <c:v>3.3437500000000002E-2</c:v>
                </c:pt>
                <c:pt idx="2596">
                  <c:v>3.3449074074074069E-2</c:v>
                </c:pt>
                <c:pt idx="2597">
                  <c:v>3.3460648148148149E-2</c:v>
                </c:pt>
                <c:pt idx="2598">
                  <c:v>3.3472222222222223E-2</c:v>
                </c:pt>
                <c:pt idx="2599">
                  <c:v>3.3483796296296296E-2</c:v>
                </c:pt>
                <c:pt idx="2600">
                  <c:v>3.349537037037037E-2</c:v>
                </c:pt>
                <c:pt idx="2601">
                  <c:v>3.3506944444444443E-2</c:v>
                </c:pt>
                <c:pt idx="2602">
                  <c:v>3.3518518518518517E-2</c:v>
                </c:pt>
                <c:pt idx="2603">
                  <c:v>3.3530092592592591E-2</c:v>
                </c:pt>
                <c:pt idx="2604">
                  <c:v>3.3541666666666664E-2</c:v>
                </c:pt>
                <c:pt idx="2605">
                  <c:v>3.3553240740740745E-2</c:v>
                </c:pt>
                <c:pt idx="2606">
                  <c:v>3.3564814814814818E-2</c:v>
                </c:pt>
                <c:pt idx="2607">
                  <c:v>3.3576388888888892E-2</c:v>
                </c:pt>
                <c:pt idx="2608">
                  <c:v>3.3587962962962965E-2</c:v>
                </c:pt>
                <c:pt idx="2609">
                  <c:v>3.3599537037037039E-2</c:v>
                </c:pt>
                <c:pt idx="2610">
                  <c:v>3.3611111111111112E-2</c:v>
                </c:pt>
                <c:pt idx="2611">
                  <c:v>3.3622685185185179E-2</c:v>
                </c:pt>
                <c:pt idx="2612">
                  <c:v>3.363425925925926E-2</c:v>
                </c:pt>
                <c:pt idx="2613">
                  <c:v>3.3645833333333333E-2</c:v>
                </c:pt>
                <c:pt idx="2614">
                  <c:v>3.3657407407407407E-2</c:v>
                </c:pt>
                <c:pt idx="2615">
                  <c:v>3.366898148148148E-2</c:v>
                </c:pt>
                <c:pt idx="2616">
                  <c:v>3.3680555555555554E-2</c:v>
                </c:pt>
                <c:pt idx="2617">
                  <c:v>3.3692129629629627E-2</c:v>
                </c:pt>
                <c:pt idx="2618">
                  <c:v>3.3703703703703701E-2</c:v>
                </c:pt>
                <c:pt idx="2619">
                  <c:v>3.3715277777777775E-2</c:v>
                </c:pt>
                <c:pt idx="2620">
                  <c:v>3.3726851851851855E-2</c:v>
                </c:pt>
                <c:pt idx="2621">
                  <c:v>3.3738425925925929E-2</c:v>
                </c:pt>
                <c:pt idx="2622">
                  <c:v>3.3750000000000002E-2</c:v>
                </c:pt>
                <c:pt idx="2623">
                  <c:v>3.3761574074074076E-2</c:v>
                </c:pt>
                <c:pt idx="2624">
                  <c:v>3.3773148148148149E-2</c:v>
                </c:pt>
                <c:pt idx="2625">
                  <c:v>3.3784722222222223E-2</c:v>
                </c:pt>
                <c:pt idx="2626">
                  <c:v>3.3796296296296297E-2</c:v>
                </c:pt>
                <c:pt idx="2627">
                  <c:v>3.380787037037037E-2</c:v>
                </c:pt>
                <c:pt idx="2628">
                  <c:v>3.3819444444444451E-2</c:v>
                </c:pt>
                <c:pt idx="2629">
                  <c:v>3.3831018518518517E-2</c:v>
                </c:pt>
                <c:pt idx="2630">
                  <c:v>3.3842592592592598E-2</c:v>
                </c:pt>
                <c:pt idx="2631">
                  <c:v>3.3854166666666664E-2</c:v>
                </c:pt>
                <c:pt idx="2632">
                  <c:v>3.3865740740740738E-2</c:v>
                </c:pt>
                <c:pt idx="2633">
                  <c:v>3.3877314814814811E-2</c:v>
                </c:pt>
                <c:pt idx="2634">
                  <c:v>3.3888888888888885E-2</c:v>
                </c:pt>
                <c:pt idx="2635">
                  <c:v>3.3900462962962966E-2</c:v>
                </c:pt>
                <c:pt idx="2636">
                  <c:v>3.3912037037037039E-2</c:v>
                </c:pt>
                <c:pt idx="2637">
                  <c:v>3.3923611111111113E-2</c:v>
                </c:pt>
                <c:pt idx="2638">
                  <c:v>3.3935185185185186E-2</c:v>
                </c:pt>
                <c:pt idx="2639">
                  <c:v>3.394675925925926E-2</c:v>
                </c:pt>
                <c:pt idx="2640">
                  <c:v>3.3958333333333333E-2</c:v>
                </c:pt>
                <c:pt idx="2641">
                  <c:v>3.3969907407407407E-2</c:v>
                </c:pt>
                <c:pt idx="2642">
                  <c:v>3.3981481481481481E-2</c:v>
                </c:pt>
                <c:pt idx="2643">
                  <c:v>3.3993055555555561E-2</c:v>
                </c:pt>
                <c:pt idx="2644">
                  <c:v>3.4004629629629628E-2</c:v>
                </c:pt>
                <c:pt idx="2645">
                  <c:v>3.4016203703703708E-2</c:v>
                </c:pt>
                <c:pt idx="2646">
                  <c:v>3.4027777777777775E-2</c:v>
                </c:pt>
                <c:pt idx="2647">
                  <c:v>3.4039351851851855E-2</c:v>
                </c:pt>
                <c:pt idx="2648">
                  <c:v>3.4050925925925922E-2</c:v>
                </c:pt>
                <c:pt idx="2649">
                  <c:v>3.4062500000000002E-2</c:v>
                </c:pt>
                <c:pt idx="2650">
                  <c:v>3.4074074074074076E-2</c:v>
                </c:pt>
                <c:pt idx="2651">
                  <c:v>3.408564814814815E-2</c:v>
                </c:pt>
                <c:pt idx="2652">
                  <c:v>3.4097222222222223E-2</c:v>
                </c:pt>
                <c:pt idx="2653">
                  <c:v>3.4108796296296297E-2</c:v>
                </c:pt>
                <c:pt idx="2654">
                  <c:v>3.412037037037037E-2</c:v>
                </c:pt>
                <c:pt idx="2655">
                  <c:v>3.4131944444444444E-2</c:v>
                </c:pt>
                <c:pt idx="2656">
                  <c:v>3.4143518518518517E-2</c:v>
                </c:pt>
                <c:pt idx="2657">
                  <c:v>3.4155092592592591E-2</c:v>
                </c:pt>
                <c:pt idx="2658">
                  <c:v>3.4166666666666672E-2</c:v>
                </c:pt>
                <c:pt idx="2659">
                  <c:v>3.4178240740740738E-2</c:v>
                </c:pt>
                <c:pt idx="2660">
                  <c:v>3.4189814814814819E-2</c:v>
                </c:pt>
                <c:pt idx="2661">
                  <c:v>3.4201388888888885E-2</c:v>
                </c:pt>
                <c:pt idx="2662">
                  <c:v>3.4212962962962966E-2</c:v>
                </c:pt>
                <c:pt idx="2663">
                  <c:v>3.4224537037037032E-2</c:v>
                </c:pt>
                <c:pt idx="2664">
                  <c:v>3.4236111111111113E-2</c:v>
                </c:pt>
                <c:pt idx="2665">
                  <c:v>3.4247685185185187E-2</c:v>
                </c:pt>
                <c:pt idx="2666">
                  <c:v>3.425925925925926E-2</c:v>
                </c:pt>
                <c:pt idx="2667">
                  <c:v>3.4270833333333334E-2</c:v>
                </c:pt>
                <c:pt idx="2668">
                  <c:v>3.4282407407407407E-2</c:v>
                </c:pt>
                <c:pt idx="2669">
                  <c:v>3.4293981481481481E-2</c:v>
                </c:pt>
                <c:pt idx="2670">
                  <c:v>3.4305555555555554E-2</c:v>
                </c:pt>
                <c:pt idx="2671">
                  <c:v>3.4317129629629628E-2</c:v>
                </c:pt>
                <c:pt idx="2672">
                  <c:v>3.4328703703703702E-2</c:v>
                </c:pt>
                <c:pt idx="2673">
                  <c:v>3.4340277777777782E-2</c:v>
                </c:pt>
                <c:pt idx="2674">
                  <c:v>3.4351851851851849E-2</c:v>
                </c:pt>
                <c:pt idx="2675">
                  <c:v>3.4363425925925929E-2</c:v>
                </c:pt>
                <c:pt idx="2676">
                  <c:v>3.4374999999999996E-2</c:v>
                </c:pt>
                <c:pt idx="2677">
                  <c:v>3.4386574074074076E-2</c:v>
                </c:pt>
                <c:pt idx="2678">
                  <c:v>3.4398148148148143E-2</c:v>
                </c:pt>
                <c:pt idx="2679">
                  <c:v>3.4409722222222223E-2</c:v>
                </c:pt>
                <c:pt idx="2680">
                  <c:v>3.4421296296296297E-2</c:v>
                </c:pt>
                <c:pt idx="2681">
                  <c:v>3.4432870370370371E-2</c:v>
                </c:pt>
                <c:pt idx="2682">
                  <c:v>3.4444444444444444E-2</c:v>
                </c:pt>
                <c:pt idx="2683">
                  <c:v>3.4456018518518518E-2</c:v>
                </c:pt>
                <c:pt idx="2684">
                  <c:v>3.4467592592592591E-2</c:v>
                </c:pt>
                <c:pt idx="2685">
                  <c:v>3.4479166666666665E-2</c:v>
                </c:pt>
                <c:pt idx="2686">
                  <c:v>3.4490740740740738E-2</c:v>
                </c:pt>
                <c:pt idx="2687">
                  <c:v>3.4502314814814812E-2</c:v>
                </c:pt>
                <c:pt idx="2688">
                  <c:v>3.4513888888888893E-2</c:v>
                </c:pt>
                <c:pt idx="2689">
                  <c:v>3.4525462962962966E-2</c:v>
                </c:pt>
                <c:pt idx="2690">
                  <c:v>3.453703703703704E-2</c:v>
                </c:pt>
                <c:pt idx="2691">
                  <c:v>3.4548611111111113E-2</c:v>
                </c:pt>
                <c:pt idx="2692">
                  <c:v>3.4560185185185187E-2</c:v>
                </c:pt>
                <c:pt idx="2693">
                  <c:v>3.4571759259259253E-2</c:v>
                </c:pt>
                <c:pt idx="2694">
                  <c:v>3.4583333333333334E-2</c:v>
                </c:pt>
                <c:pt idx="2695">
                  <c:v>3.4594907407407408E-2</c:v>
                </c:pt>
                <c:pt idx="2696">
                  <c:v>3.4606481481481481E-2</c:v>
                </c:pt>
                <c:pt idx="2697">
                  <c:v>3.4618055555555555E-2</c:v>
                </c:pt>
                <c:pt idx="2698">
                  <c:v>3.4629629629629628E-2</c:v>
                </c:pt>
                <c:pt idx="2699">
                  <c:v>3.4641203703703702E-2</c:v>
                </c:pt>
                <c:pt idx="2700">
                  <c:v>3.4652777777777775E-2</c:v>
                </c:pt>
                <c:pt idx="2701">
                  <c:v>3.4664351851851849E-2</c:v>
                </c:pt>
                <c:pt idx="2702">
                  <c:v>3.4675925925925923E-2</c:v>
                </c:pt>
                <c:pt idx="2703">
                  <c:v>3.4687500000000003E-2</c:v>
                </c:pt>
                <c:pt idx="2704">
                  <c:v>3.4699074074074077E-2</c:v>
                </c:pt>
                <c:pt idx="2705">
                  <c:v>3.471064814814815E-2</c:v>
                </c:pt>
                <c:pt idx="2706">
                  <c:v>3.4722222222222224E-2</c:v>
                </c:pt>
                <c:pt idx="2707">
                  <c:v>3.4733796296296297E-2</c:v>
                </c:pt>
                <c:pt idx="2708">
                  <c:v>3.4745370370370371E-2</c:v>
                </c:pt>
                <c:pt idx="2709">
                  <c:v>3.4756944444444444E-2</c:v>
                </c:pt>
                <c:pt idx="2710">
                  <c:v>3.4768518518518525E-2</c:v>
                </c:pt>
                <c:pt idx="2711">
                  <c:v>3.4780092592592592E-2</c:v>
                </c:pt>
                <c:pt idx="2712">
                  <c:v>3.4791666666666672E-2</c:v>
                </c:pt>
                <c:pt idx="2713">
                  <c:v>3.4803240740740739E-2</c:v>
                </c:pt>
                <c:pt idx="2714">
                  <c:v>3.4814814814814812E-2</c:v>
                </c:pt>
                <c:pt idx="2715">
                  <c:v>3.4826388888888886E-2</c:v>
                </c:pt>
                <c:pt idx="2716">
                  <c:v>3.4837962962962959E-2</c:v>
                </c:pt>
                <c:pt idx="2717">
                  <c:v>3.4849537037037033E-2</c:v>
                </c:pt>
                <c:pt idx="2718">
                  <c:v>3.4861111111111114E-2</c:v>
                </c:pt>
                <c:pt idx="2719">
                  <c:v>3.4872685185185187E-2</c:v>
                </c:pt>
                <c:pt idx="2720">
                  <c:v>3.4884259259259261E-2</c:v>
                </c:pt>
                <c:pt idx="2721">
                  <c:v>3.4895833333333334E-2</c:v>
                </c:pt>
                <c:pt idx="2722">
                  <c:v>3.4907407407407408E-2</c:v>
                </c:pt>
                <c:pt idx="2723">
                  <c:v>3.4918981481481481E-2</c:v>
                </c:pt>
                <c:pt idx="2724">
                  <c:v>3.4930555555555555E-2</c:v>
                </c:pt>
                <c:pt idx="2725">
                  <c:v>3.4942129629629635E-2</c:v>
                </c:pt>
                <c:pt idx="2726">
                  <c:v>3.4953703703703702E-2</c:v>
                </c:pt>
                <c:pt idx="2727">
                  <c:v>3.4965277777777783E-2</c:v>
                </c:pt>
                <c:pt idx="2728">
                  <c:v>3.4976851851851849E-2</c:v>
                </c:pt>
                <c:pt idx="2729">
                  <c:v>3.498842592592593E-2</c:v>
                </c:pt>
                <c:pt idx="2730">
                  <c:v>3.4999999999999996E-2</c:v>
                </c:pt>
                <c:pt idx="2731">
                  <c:v>3.5011574074074077E-2</c:v>
                </c:pt>
                <c:pt idx="2732">
                  <c:v>3.5023148148148144E-2</c:v>
                </c:pt>
                <c:pt idx="2733">
                  <c:v>3.5034722222222224E-2</c:v>
                </c:pt>
                <c:pt idx="2734">
                  <c:v>3.5046296296296298E-2</c:v>
                </c:pt>
                <c:pt idx="2735">
                  <c:v>3.5057870370370371E-2</c:v>
                </c:pt>
                <c:pt idx="2736">
                  <c:v>3.5069444444444445E-2</c:v>
                </c:pt>
                <c:pt idx="2737">
                  <c:v>3.5081018518518518E-2</c:v>
                </c:pt>
                <c:pt idx="2738">
                  <c:v>3.5092592592592592E-2</c:v>
                </c:pt>
                <c:pt idx="2739">
                  <c:v>3.5104166666666665E-2</c:v>
                </c:pt>
                <c:pt idx="2740">
                  <c:v>3.5115740740740746E-2</c:v>
                </c:pt>
                <c:pt idx="2741">
                  <c:v>3.5127314814814813E-2</c:v>
                </c:pt>
                <c:pt idx="2742">
                  <c:v>3.5138888888888893E-2</c:v>
                </c:pt>
                <c:pt idx="2743">
                  <c:v>3.515046296296296E-2</c:v>
                </c:pt>
                <c:pt idx="2744">
                  <c:v>3.516203703703704E-2</c:v>
                </c:pt>
                <c:pt idx="2745">
                  <c:v>3.5173611111111107E-2</c:v>
                </c:pt>
                <c:pt idx="2746">
                  <c:v>3.5185185185185187E-2</c:v>
                </c:pt>
                <c:pt idx="2747">
                  <c:v>3.5196759259259254E-2</c:v>
                </c:pt>
                <c:pt idx="2748">
                  <c:v>3.5208333333333335E-2</c:v>
                </c:pt>
                <c:pt idx="2749">
                  <c:v>3.5219907407407408E-2</c:v>
                </c:pt>
                <c:pt idx="2750">
                  <c:v>3.5231481481481482E-2</c:v>
                </c:pt>
                <c:pt idx="2751">
                  <c:v>3.5243055555555555E-2</c:v>
                </c:pt>
                <c:pt idx="2752">
                  <c:v>3.5254629629629629E-2</c:v>
                </c:pt>
                <c:pt idx="2753">
                  <c:v>3.5266203703703702E-2</c:v>
                </c:pt>
                <c:pt idx="2754">
                  <c:v>3.5277777777777776E-2</c:v>
                </c:pt>
                <c:pt idx="2755">
                  <c:v>3.5289351851851856E-2</c:v>
                </c:pt>
                <c:pt idx="2756">
                  <c:v>3.5300925925925923E-2</c:v>
                </c:pt>
                <c:pt idx="2757">
                  <c:v>3.5312500000000004E-2</c:v>
                </c:pt>
                <c:pt idx="2758">
                  <c:v>3.532407407407407E-2</c:v>
                </c:pt>
                <c:pt idx="2759">
                  <c:v>3.5335648148148151E-2</c:v>
                </c:pt>
                <c:pt idx="2760">
                  <c:v>3.5347222222222217E-2</c:v>
                </c:pt>
                <c:pt idx="2761">
                  <c:v>3.5358796296296298E-2</c:v>
                </c:pt>
                <c:pt idx="2762">
                  <c:v>3.5370370370370365E-2</c:v>
                </c:pt>
                <c:pt idx="2763">
                  <c:v>3.5381944444444445E-2</c:v>
                </c:pt>
                <c:pt idx="2764">
                  <c:v>3.5393518518518519E-2</c:v>
                </c:pt>
                <c:pt idx="2765">
                  <c:v>3.5405092592592592E-2</c:v>
                </c:pt>
                <c:pt idx="2766">
                  <c:v>3.5416666666666666E-2</c:v>
                </c:pt>
                <c:pt idx="2767">
                  <c:v>3.5428240740740739E-2</c:v>
                </c:pt>
                <c:pt idx="2768">
                  <c:v>3.5439814814814813E-2</c:v>
                </c:pt>
                <c:pt idx="2769">
                  <c:v>3.5451388888888886E-2</c:v>
                </c:pt>
                <c:pt idx="2770">
                  <c:v>3.5462962962962967E-2</c:v>
                </c:pt>
                <c:pt idx="2771">
                  <c:v>3.5474537037037041E-2</c:v>
                </c:pt>
                <c:pt idx="2772">
                  <c:v>3.5486111111111114E-2</c:v>
                </c:pt>
                <c:pt idx="2773">
                  <c:v>3.5497685185185188E-2</c:v>
                </c:pt>
                <c:pt idx="2774">
                  <c:v>3.5509259259259261E-2</c:v>
                </c:pt>
                <c:pt idx="2775">
                  <c:v>3.5520833333333328E-2</c:v>
                </c:pt>
                <c:pt idx="2776">
                  <c:v>3.5532407407407408E-2</c:v>
                </c:pt>
                <c:pt idx="2777">
                  <c:v>3.5543981481481475E-2</c:v>
                </c:pt>
                <c:pt idx="2778">
                  <c:v>3.5555555555555556E-2</c:v>
                </c:pt>
                <c:pt idx="2779">
                  <c:v>3.5567129629629629E-2</c:v>
                </c:pt>
                <c:pt idx="2780">
                  <c:v>3.5578703703703703E-2</c:v>
                </c:pt>
                <c:pt idx="2781">
                  <c:v>3.5590277777777776E-2</c:v>
                </c:pt>
                <c:pt idx="2782">
                  <c:v>3.560185185185185E-2</c:v>
                </c:pt>
                <c:pt idx="2783">
                  <c:v>3.5613425925925923E-2</c:v>
                </c:pt>
                <c:pt idx="2784">
                  <c:v>3.5624999999999997E-2</c:v>
                </c:pt>
                <c:pt idx="2785">
                  <c:v>3.5636574074074077E-2</c:v>
                </c:pt>
                <c:pt idx="2786">
                  <c:v>3.5648148148148151E-2</c:v>
                </c:pt>
                <c:pt idx="2787">
                  <c:v>3.5659722222222225E-2</c:v>
                </c:pt>
                <c:pt idx="2788">
                  <c:v>3.5671296296296298E-2</c:v>
                </c:pt>
                <c:pt idx="2789">
                  <c:v>3.5682870370370372E-2</c:v>
                </c:pt>
                <c:pt idx="2790">
                  <c:v>3.5694444444444445E-2</c:v>
                </c:pt>
                <c:pt idx="2791">
                  <c:v>3.5706018518518519E-2</c:v>
                </c:pt>
                <c:pt idx="2792">
                  <c:v>3.5717592592592592E-2</c:v>
                </c:pt>
                <c:pt idx="2793">
                  <c:v>3.5729166666666666E-2</c:v>
                </c:pt>
                <c:pt idx="2794">
                  <c:v>3.5740740740740747E-2</c:v>
                </c:pt>
                <c:pt idx="2795">
                  <c:v>3.5752314814814813E-2</c:v>
                </c:pt>
                <c:pt idx="2796">
                  <c:v>3.5763888888888887E-2</c:v>
                </c:pt>
                <c:pt idx="2797">
                  <c:v>3.577546296296296E-2</c:v>
                </c:pt>
                <c:pt idx="2798">
                  <c:v>3.5787037037037034E-2</c:v>
                </c:pt>
                <c:pt idx="2799">
                  <c:v>3.5798611111111107E-2</c:v>
                </c:pt>
                <c:pt idx="2800">
                  <c:v>3.5810185185185188E-2</c:v>
                </c:pt>
                <c:pt idx="2801">
                  <c:v>3.5821759259259262E-2</c:v>
                </c:pt>
                <c:pt idx="2802">
                  <c:v>3.5833333333333335E-2</c:v>
                </c:pt>
                <c:pt idx="2803">
                  <c:v>3.5844907407407409E-2</c:v>
                </c:pt>
                <c:pt idx="2804">
                  <c:v>3.5856481481481482E-2</c:v>
                </c:pt>
                <c:pt idx="2805">
                  <c:v>3.5868055555555556E-2</c:v>
                </c:pt>
                <c:pt idx="2806">
                  <c:v>3.5879629629629629E-2</c:v>
                </c:pt>
                <c:pt idx="2807">
                  <c:v>3.5891203703703703E-2</c:v>
                </c:pt>
                <c:pt idx="2808">
                  <c:v>3.5902777777777777E-2</c:v>
                </c:pt>
                <c:pt idx="2809">
                  <c:v>3.5914351851851857E-2</c:v>
                </c:pt>
                <c:pt idx="2810">
                  <c:v>3.5925925925925924E-2</c:v>
                </c:pt>
                <c:pt idx="2811">
                  <c:v>3.5937500000000004E-2</c:v>
                </c:pt>
                <c:pt idx="2812">
                  <c:v>3.5949074074074071E-2</c:v>
                </c:pt>
                <c:pt idx="2813">
                  <c:v>3.5960648148148151E-2</c:v>
                </c:pt>
                <c:pt idx="2814">
                  <c:v>3.5972222222222218E-2</c:v>
                </c:pt>
                <c:pt idx="2815">
                  <c:v>3.5983796296296298E-2</c:v>
                </c:pt>
                <c:pt idx="2816">
                  <c:v>3.5995370370370372E-2</c:v>
                </c:pt>
                <c:pt idx="2817">
                  <c:v>3.6006944444444446E-2</c:v>
                </c:pt>
                <c:pt idx="2818">
                  <c:v>3.6006944444444446E-2</c:v>
                </c:pt>
                <c:pt idx="2819">
                  <c:v>3.6018518518518519E-2</c:v>
                </c:pt>
                <c:pt idx="2820">
                  <c:v>3.6030092592592593E-2</c:v>
                </c:pt>
                <c:pt idx="2821">
                  <c:v>3.6041666666666666E-2</c:v>
                </c:pt>
                <c:pt idx="2822">
                  <c:v>3.605324074074074E-2</c:v>
                </c:pt>
                <c:pt idx="2823">
                  <c:v>3.6064814814814813E-2</c:v>
                </c:pt>
                <c:pt idx="2824">
                  <c:v>3.6076388888888887E-2</c:v>
                </c:pt>
                <c:pt idx="2825">
                  <c:v>3.6087962962962968E-2</c:v>
                </c:pt>
                <c:pt idx="2826">
                  <c:v>3.6099537037037034E-2</c:v>
                </c:pt>
                <c:pt idx="2827">
                  <c:v>3.6111111111111115E-2</c:v>
                </c:pt>
                <c:pt idx="2828">
                  <c:v>3.6122685185185181E-2</c:v>
                </c:pt>
                <c:pt idx="2829">
                  <c:v>3.6134259259259262E-2</c:v>
                </c:pt>
                <c:pt idx="2830">
                  <c:v>3.6145833333333328E-2</c:v>
                </c:pt>
                <c:pt idx="2831">
                  <c:v>3.6157407407407409E-2</c:v>
                </c:pt>
                <c:pt idx="2832">
                  <c:v>3.6168981481481483E-2</c:v>
                </c:pt>
                <c:pt idx="2833">
                  <c:v>3.6180555555555556E-2</c:v>
                </c:pt>
                <c:pt idx="2834">
                  <c:v>3.619212962962963E-2</c:v>
                </c:pt>
                <c:pt idx="2835">
                  <c:v>3.6203703703703703E-2</c:v>
                </c:pt>
                <c:pt idx="2836">
                  <c:v>3.6215277777777777E-2</c:v>
                </c:pt>
                <c:pt idx="2837">
                  <c:v>3.622685185185185E-2</c:v>
                </c:pt>
                <c:pt idx="2838">
                  <c:v>3.6238425925925924E-2</c:v>
                </c:pt>
                <c:pt idx="2839">
                  <c:v>3.6249999999999998E-2</c:v>
                </c:pt>
                <c:pt idx="2840">
                  <c:v>3.6261574074074078E-2</c:v>
                </c:pt>
                <c:pt idx="2841">
                  <c:v>3.6273148148148145E-2</c:v>
                </c:pt>
                <c:pt idx="2842">
                  <c:v>3.6284722222222225E-2</c:v>
                </c:pt>
                <c:pt idx="2843">
                  <c:v>3.6296296296296292E-2</c:v>
                </c:pt>
                <c:pt idx="2844">
                  <c:v>3.6307870370370372E-2</c:v>
                </c:pt>
                <c:pt idx="2845">
                  <c:v>3.6319444444444439E-2</c:v>
                </c:pt>
                <c:pt idx="2846">
                  <c:v>3.6331018518518519E-2</c:v>
                </c:pt>
                <c:pt idx="2847">
                  <c:v>3.6342592592592593E-2</c:v>
                </c:pt>
                <c:pt idx="2848">
                  <c:v>3.6354166666666667E-2</c:v>
                </c:pt>
                <c:pt idx="2849">
                  <c:v>3.636574074074074E-2</c:v>
                </c:pt>
                <c:pt idx="2850">
                  <c:v>3.6377314814814814E-2</c:v>
                </c:pt>
                <c:pt idx="2851">
                  <c:v>3.6388888888888887E-2</c:v>
                </c:pt>
                <c:pt idx="2852">
                  <c:v>3.6400462962962961E-2</c:v>
                </c:pt>
                <c:pt idx="2853">
                  <c:v>3.6412037037037034E-2</c:v>
                </c:pt>
                <c:pt idx="2854">
                  <c:v>3.6423611111111115E-2</c:v>
                </c:pt>
                <c:pt idx="2855">
                  <c:v>3.6435185185185189E-2</c:v>
                </c:pt>
                <c:pt idx="2856">
                  <c:v>3.6446759259259262E-2</c:v>
                </c:pt>
                <c:pt idx="2857">
                  <c:v>3.6458333333333336E-2</c:v>
                </c:pt>
                <c:pt idx="2858">
                  <c:v>3.6469907407407402E-2</c:v>
                </c:pt>
                <c:pt idx="2859">
                  <c:v>3.6481481481481483E-2</c:v>
                </c:pt>
                <c:pt idx="2860">
                  <c:v>3.6493055555555549E-2</c:v>
                </c:pt>
                <c:pt idx="2861">
                  <c:v>3.650462962962963E-2</c:v>
                </c:pt>
                <c:pt idx="2862">
                  <c:v>3.6516203703703703E-2</c:v>
                </c:pt>
                <c:pt idx="2863">
                  <c:v>3.6527777777777777E-2</c:v>
                </c:pt>
                <c:pt idx="2864">
                  <c:v>3.6539351851851851E-2</c:v>
                </c:pt>
                <c:pt idx="2865">
                  <c:v>3.6550925925925924E-2</c:v>
                </c:pt>
                <c:pt idx="2866">
                  <c:v>3.6562499999999998E-2</c:v>
                </c:pt>
                <c:pt idx="2867">
                  <c:v>3.6574074074074071E-2</c:v>
                </c:pt>
                <c:pt idx="2868">
                  <c:v>3.6585648148148145E-2</c:v>
                </c:pt>
                <c:pt idx="2869">
                  <c:v>3.6597222222222225E-2</c:v>
                </c:pt>
                <c:pt idx="2870">
                  <c:v>3.6608796296296299E-2</c:v>
                </c:pt>
                <c:pt idx="2871">
                  <c:v>3.6620370370370373E-2</c:v>
                </c:pt>
                <c:pt idx="2872">
                  <c:v>3.6631944444444446E-2</c:v>
                </c:pt>
                <c:pt idx="2873">
                  <c:v>3.664351851851852E-2</c:v>
                </c:pt>
                <c:pt idx="2874">
                  <c:v>3.6655092592592593E-2</c:v>
                </c:pt>
                <c:pt idx="2875">
                  <c:v>3.6666666666666667E-2</c:v>
                </c:pt>
                <c:pt idx="2876">
                  <c:v>3.667824074074074E-2</c:v>
                </c:pt>
                <c:pt idx="2877">
                  <c:v>3.6689814814814821E-2</c:v>
                </c:pt>
                <c:pt idx="2878">
                  <c:v>3.6701388888888888E-2</c:v>
                </c:pt>
                <c:pt idx="2879">
                  <c:v>3.6712962962962961E-2</c:v>
                </c:pt>
                <c:pt idx="2880">
                  <c:v>3.6724537037037035E-2</c:v>
                </c:pt>
                <c:pt idx="2881">
                  <c:v>3.6736111111111108E-2</c:v>
                </c:pt>
                <c:pt idx="2882">
                  <c:v>3.6747685185185182E-2</c:v>
                </c:pt>
                <c:pt idx="2883">
                  <c:v>3.6759259259259255E-2</c:v>
                </c:pt>
                <c:pt idx="2884">
                  <c:v>3.6770833333333336E-2</c:v>
                </c:pt>
                <c:pt idx="2885">
                  <c:v>3.6782407407407409E-2</c:v>
                </c:pt>
                <c:pt idx="2886">
                  <c:v>3.6793981481481483E-2</c:v>
                </c:pt>
                <c:pt idx="2887">
                  <c:v>3.6805555555555557E-2</c:v>
                </c:pt>
                <c:pt idx="2888">
                  <c:v>3.681712962962963E-2</c:v>
                </c:pt>
                <c:pt idx="2889">
                  <c:v>3.6828703703703704E-2</c:v>
                </c:pt>
                <c:pt idx="2890">
                  <c:v>3.6840277777777777E-2</c:v>
                </c:pt>
                <c:pt idx="2891">
                  <c:v>3.6851851851851851E-2</c:v>
                </c:pt>
                <c:pt idx="2892">
                  <c:v>3.6863425925925931E-2</c:v>
                </c:pt>
                <c:pt idx="2893">
                  <c:v>3.6874999999999998E-2</c:v>
                </c:pt>
                <c:pt idx="2894">
                  <c:v>3.6886574074074079E-2</c:v>
                </c:pt>
                <c:pt idx="2895">
                  <c:v>3.6898148148148145E-2</c:v>
                </c:pt>
                <c:pt idx="2896">
                  <c:v>3.6909722222222226E-2</c:v>
                </c:pt>
                <c:pt idx="2897">
                  <c:v>3.6921296296296292E-2</c:v>
                </c:pt>
                <c:pt idx="2898">
                  <c:v>3.6932870370370366E-2</c:v>
                </c:pt>
                <c:pt idx="2899">
                  <c:v>3.6944444444444446E-2</c:v>
                </c:pt>
                <c:pt idx="2900">
                  <c:v>3.695601851851852E-2</c:v>
                </c:pt>
                <c:pt idx="2901">
                  <c:v>3.6967592592592594E-2</c:v>
                </c:pt>
                <c:pt idx="2902">
                  <c:v>3.6979166666666667E-2</c:v>
                </c:pt>
                <c:pt idx="2903">
                  <c:v>3.6990740740740741E-2</c:v>
                </c:pt>
                <c:pt idx="2904">
                  <c:v>3.7002314814814814E-2</c:v>
                </c:pt>
                <c:pt idx="2905">
                  <c:v>3.7013888888888888E-2</c:v>
                </c:pt>
                <c:pt idx="2906">
                  <c:v>3.7025462962962961E-2</c:v>
                </c:pt>
                <c:pt idx="2907">
                  <c:v>3.7037037037037042E-2</c:v>
                </c:pt>
                <c:pt idx="2908">
                  <c:v>3.7048611111111109E-2</c:v>
                </c:pt>
                <c:pt idx="2909">
                  <c:v>3.7060185185185189E-2</c:v>
                </c:pt>
                <c:pt idx="2910">
                  <c:v>3.7071759259259256E-2</c:v>
                </c:pt>
                <c:pt idx="2911">
                  <c:v>3.7083333333333336E-2</c:v>
                </c:pt>
                <c:pt idx="2912">
                  <c:v>3.7094907407407403E-2</c:v>
                </c:pt>
                <c:pt idx="2913">
                  <c:v>3.7106481481481483E-2</c:v>
                </c:pt>
                <c:pt idx="2914">
                  <c:v>3.7118055555555557E-2</c:v>
                </c:pt>
                <c:pt idx="2915">
                  <c:v>3.712962962962963E-2</c:v>
                </c:pt>
                <c:pt idx="2916">
                  <c:v>3.7141203703703704E-2</c:v>
                </c:pt>
                <c:pt idx="2917">
                  <c:v>3.7152777777777778E-2</c:v>
                </c:pt>
                <c:pt idx="2918">
                  <c:v>3.7164351851851851E-2</c:v>
                </c:pt>
                <c:pt idx="2919">
                  <c:v>3.7175925925925925E-2</c:v>
                </c:pt>
                <c:pt idx="2920">
                  <c:v>3.7187499999999998E-2</c:v>
                </c:pt>
                <c:pt idx="2921">
                  <c:v>3.7199074074074072E-2</c:v>
                </c:pt>
                <c:pt idx="2922">
                  <c:v>3.7210648148148152E-2</c:v>
                </c:pt>
                <c:pt idx="2923">
                  <c:v>3.7222222222222219E-2</c:v>
                </c:pt>
                <c:pt idx="2924">
                  <c:v>3.72337962962963E-2</c:v>
                </c:pt>
                <c:pt idx="2925">
                  <c:v>3.7245370370370366E-2</c:v>
                </c:pt>
                <c:pt idx="2926">
                  <c:v>3.7256944444444447E-2</c:v>
                </c:pt>
                <c:pt idx="2927">
                  <c:v>3.7268518518518513E-2</c:v>
                </c:pt>
                <c:pt idx="2928">
                  <c:v>3.7280092592592594E-2</c:v>
                </c:pt>
                <c:pt idx="2929">
                  <c:v>3.7291666666666667E-2</c:v>
                </c:pt>
                <c:pt idx="2930">
                  <c:v>3.7303240740740741E-2</c:v>
                </c:pt>
                <c:pt idx="2931">
                  <c:v>3.7314814814814815E-2</c:v>
                </c:pt>
                <c:pt idx="2932">
                  <c:v>3.7326388888888888E-2</c:v>
                </c:pt>
                <c:pt idx="2933">
                  <c:v>3.7337962962962962E-2</c:v>
                </c:pt>
                <c:pt idx="2934">
                  <c:v>3.7349537037037035E-2</c:v>
                </c:pt>
                <c:pt idx="2935">
                  <c:v>3.7361111111111109E-2</c:v>
                </c:pt>
                <c:pt idx="2936">
                  <c:v>3.7372685185185189E-2</c:v>
                </c:pt>
                <c:pt idx="2937">
                  <c:v>3.7384259259259263E-2</c:v>
                </c:pt>
                <c:pt idx="2938">
                  <c:v>3.7395833333333336E-2</c:v>
                </c:pt>
                <c:pt idx="2939">
                  <c:v>3.740740740740741E-2</c:v>
                </c:pt>
                <c:pt idx="2940">
                  <c:v>3.7418981481481477E-2</c:v>
                </c:pt>
                <c:pt idx="2941">
                  <c:v>3.7430555555555557E-2</c:v>
                </c:pt>
                <c:pt idx="2942">
                  <c:v>3.7442129629629624E-2</c:v>
                </c:pt>
                <c:pt idx="2943">
                  <c:v>3.7453703703703704E-2</c:v>
                </c:pt>
                <c:pt idx="2944">
                  <c:v>3.7465277777777778E-2</c:v>
                </c:pt>
                <c:pt idx="2945">
                  <c:v>3.7476851851851851E-2</c:v>
                </c:pt>
                <c:pt idx="2946">
                  <c:v>3.7488425925925925E-2</c:v>
                </c:pt>
                <c:pt idx="2947">
                  <c:v>3.7499999999999999E-2</c:v>
                </c:pt>
                <c:pt idx="2948">
                  <c:v>3.7511574074074072E-2</c:v>
                </c:pt>
                <c:pt idx="2949">
                  <c:v>3.7523148148148146E-2</c:v>
                </c:pt>
                <c:pt idx="2950">
                  <c:v>3.7534722222222219E-2</c:v>
                </c:pt>
                <c:pt idx="2951">
                  <c:v>3.75462962962963E-2</c:v>
                </c:pt>
                <c:pt idx="2952">
                  <c:v>3.7557870370370373E-2</c:v>
                </c:pt>
                <c:pt idx="2953">
                  <c:v>3.7569444444444447E-2</c:v>
                </c:pt>
                <c:pt idx="2954">
                  <c:v>3.7581018518518521E-2</c:v>
                </c:pt>
                <c:pt idx="2955">
                  <c:v>3.7592592592592594E-2</c:v>
                </c:pt>
                <c:pt idx="2956">
                  <c:v>3.7604166666666668E-2</c:v>
                </c:pt>
                <c:pt idx="2957">
                  <c:v>3.7615740740740741E-2</c:v>
                </c:pt>
                <c:pt idx="2958">
                  <c:v>3.7627314814814815E-2</c:v>
                </c:pt>
                <c:pt idx="2959">
                  <c:v>3.7638888888888895E-2</c:v>
                </c:pt>
                <c:pt idx="2960">
                  <c:v>3.7650462962962962E-2</c:v>
                </c:pt>
                <c:pt idx="2961">
                  <c:v>3.7662037037037036E-2</c:v>
                </c:pt>
                <c:pt idx="2962">
                  <c:v>3.7673611111111109E-2</c:v>
                </c:pt>
                <c:pt idx="2963">
                  <c:v>3.7685185185185183E-2</c:v>
                </c:pt>
                <c:pt idx="2964">
                  <c:v>3.7696759259259256E-2</c:v>
                </c:pt>
                <c:pt idx="2965">
                  <c:v>3.770833333333333E-2</c:v>
                </c:pt>
                <c:pt idx="2966">
                  <c:v>3.771990740740741E-2</c:v>
                </c:pt>
                <c:pt idx="2967">
                  <c:v>3.7731481481481484E-2</c:v>
                </c:pt>
                <c:pt idx="2968">
                  <c:v>3.7743055555555557E-2</c:v>
                </c:pt>
                <c:pt idx="2969">
                  <c:v>3.7754629629629631E-2</c:v>
                </c:pt>
                <c:pt idx="2970">
                  <c:v>3.7766203703703705E-2</c:v>
                </c:pt>
                <c:pt idx="2971">
                  <c:v>3.7777777777777778E-2</c:v>
                </c:pt>
                <c:pt idx="2972">
                  <c:v>3.7789351851851852E-2</c:v>
                </c:pt>
                <c:pt idx="2973">
                  <c:v>3.7800925925925925E-2</c:v>
                </c:pt>
                <c:pt idx="2974">
                  <c:v>3.7812500000000006E-2</c:v>
                </c:pt>
                <c:pt idx="2975">
                  <c:v>3.7824074074074072E-2</c:v>
                </c:pt>
                <c:pt idx="2976">
                  <c:v>3.7835648148148153E-2</c:v>
                </c:pt>
                <c:pt idx="2977">
                  <c:v>3.784722222222222E-2</c:v>
                </c:pt>
                <c:pt idx="2978">
                  <c:v>3.78587962962963E-2</c:v>
                </c:pt>
                <c:pt idx="2979">
                  <c:v>3.7870370370370367E-2</c:v>
                </c:pt>
                <c:pt idx="2980">
                  <c:v>3.788194444444444E-2</c:v>
                </c:pt>
                <c:pt idx="2981">
                  <c:v>3.7893518518518521E-2</c:v>
                </c:pt>
                <c:pt idx="2982">
                  <c:v>3.7905092592592594E-2</c:v>
                </c:pt>
                <c:pt idx="2983">
                  <c:v>3.7916666666666668E-2</c:v>
                </c:pt>
                <c:pt idx="2984">
                  <c:v>3.7928240740740742E-2</c:v>
                </c:pt>
                <c:pt idx="2985">
                  <c:v>3.7939814814814815E-2</c:v>
                </c:pt>
                <c:pt idx="2986">
                  <c:v>3.7951388888888889E-2</c:v>
                </c:pt>
                <c:pt idx="2987">
                  <c:v>3.7962962962962962E-2</c:v>
                </c:pt>
                <c:pt idx="2988">
                  <c:v>3.7974537037037036E-2</c:v>
                </c:pt>
                <c:pt idx="2989">
                  <c:v>3.7986111111111116E-2</c:v>
                </c:pt>
                <c:pt idx="2990">
                  <c:v>3.7997685185185183E-2</c:v>
                </c:pt>
                <c:pt idx="2991">
                  <c:v>3.8009259259259263E-2</c:v>
                </c:pt>
                <c:pt idx="2992">
                  <c:v>3.802083333333333E-2</c:v>
                </c:pt>
                <c:pt idx="2993">
                  <c:v>3.8032407407407411E-2</c:v>
                </c:pt>
                <c:pt idx="2994">
                  <c:v>3.8043981481481477E-2</c:v>
                </c:pt>
                <c:pt idx="2995">
                  <c:v>3.8055555555555558E-2</c:v>
                </c:pt>
                <c:pt idx="2996">
                  <c:v>3.8067129629629631E-2</c:v>
                </c:pt>
                <c:pt idx="2997">
                  <c:v>3.8078703703703705E-2</c:v>
                </c:pt>
                <c:pt idx="2998">
                  <c:v>3.8090277777777778E-2</c:v>
                </c:pt>
                <c:pt idx="2999">
                  <c:v>3.8101851851851852E-2</c:v>
                </c:pt>
                <c:pt idx="3000">
                  <c:v>3.8113425925925926E-2</c:v>
                </c:pt>
                <c:pt idx="3001">
                  <c:v>3.8124999999999999E-2</c:v>
                </c:pt>
                <c:pt idx="3002">
                  <c:v>3.8136574074074073E-2</c:v>
                </c:pt>
                <c:pt idx="3003">
                  <c:v>3.8148148148148146E-2</c:v>
                </c:pt>
                <c:pt idx="3004">
                  <c:v>3.8159722222222227E-2</c:v>
                </c:pt>
                <c:pt idx="3005">
                  <c:v>3.8171296296296293E-2</c:v>
                </c:pt>
                <c:pt idx="3006">
                  <c:v>3.8182870370370374E-2</c:v>
                </c:pt>
                <c:pt idx="3007">
                  <c:v>3.8194444444444441E-2</c:v>
                </c:pt>
                <c:pt idx="3008">
                  <c:v>3.8206018518518521E-2</c:v>
                </c:pt>
                <c:pt idx="3009">
                  <c:v>3.8217592592592588E-2</c:v>
                </c:pt>
                <c:pt idx="3010">
                  <c:v>3.8229166666666668E-2</c:v>
                </c:pt>
                <c:pt idx="3011">
                  <c:v>3.8240740740740742E-2</c:v>
                </c:pt>
                <c:pt idx="3012">
                  <c:v>3.8252314814814815E-2</c:v>
                </c:pt>
                <c:pt idx="3013">
                  <c:v>3.8263888888888889E-2</c:v>
                </c:pt>
                <c:pt idx="3014">
                  <c:v>3.8275462962962963E-2</c:v>
                </c:pt>
                <c:pt idx="3015">
                  <c:v>3.8287037037037036E-2</c:v>
                </c:pt>
                <c:pt idx="3016">
                  <c:v>3.829861111111111E-2</c:v>
                </c:pt>
                <c:pt idx="3017">
                  <c:v>3.8310185185185183E-2</c:v>
                </c:pt>
                <c:pt idx="3018">
                  <c:v>3.8321759259259257E-2</c:v>
                </c:pt>
                <c:pt idx="3019">
                  <c:v>3.8333333333333337E-2</c:v>
                </c:pt>
                <c:pt idx="3020">
                  <c:v>3.8344907407407411E-2</c:v>
                </c:pt>
                <c:pt idx="3021">
                  <c:v>3.8356481481481484E-2</c:v>
                </c:pt>
                <c:pt idx="3022">
                  <c:v>3.8368055555555551E-2</c:v>
                </c:pt>
                <c:pt idx="3023">
                  <c:v>3.8379629629629632E-2</c:v>
                </c:pt>
                <c:pt idx="3024">
                  <c:v>3.8391203703703698E-2</c:v>
                </c:pt>
                <c:pt idx="3025">
                  <c:v>3.8402777777777779E-2</c:v>
                </c:pt>
                <c:pt idx="3026">
                  <c:v>3.8414351851851852E-2</c:v>
                </c:pt>
                <c:pt idx="3027">
                  <c:v>3.8425925925925926E-2</c:v>
                </c:pt>
                <c:pt idx="3028">
                  <c:v>3.8437499999999999E-2</c:v>
                </c:pt>
                <c:pt idx="3029">
                  <c:v>3.8449074074074073E-2</c:v>
                </c:pt>
                <c:pt idx="3030">
                  <c:v>3.8460648148148147E-2</c:v>
                </c:pt>
                <c:pt idx="3031">
                  <c:v>3.847222222222222E-2</c:v>
                </c:pt>
                <c:pt idx="3032">
                  <c:v>3.8483796296296294E-2</c:v>
                </c:pt>
                <c:pt idx="3033">
                  <c:v>3.8495370370370367E-2</c:v>
                </c:pt>
                <c:pt idx="3034">
                  <c:v>3.8506944444444448E-2</c:v>
                </c:pt>
                <c:pt idx="3035">
                  <c:v>3.8518518518518521E-2</c:v>
                </c:pt>
                <c:pt idx="3036">
                  <c:v>3.8530092592592595E-2</c:v>
                </c:pt>
                <c:pt idx="3037">
                  <c:v>3.8541666666666669E-2</c:v>
                </c:pt>
                <c:pt idx="3038">
                  <c:v>3.8553240740740742E-2</c:v>
                </c:pt>
                <c:pt idx="3039">
                  <c:v>3.8564814814814816E-2</c:v>
                </c:pt>
                <c:pt idx="3040">
                  <c:v>3.8576388888888889E-2</c:v>
                </c:pt>
                <c:pt idx="3041">
                  <c:v>3.858796296296297E-2</c:v>
                </c:pt>
                <c:pt idx="3042">
                  <c:v>3.8599537037037036E-2</c:v>
                </c:pt>
                <c:pt idx="3043">
                  <c:v>3.861111111111111E-2</c:v>
                </c:pt>
                <c:pt idx="3044">
                  <c:v>3.8622685185185184E-2</c:v>
                </c:pt>
                <c:pt idx="3045">
                  <c:v>3.8634259259259257E-2</c:v>
                </c:pt>
                <c:pt idx="3046">
                  <c:v>3.8645833333333331E-2</c:v>
                </c:pt>
                <c:pt idx="3047">
                  <c:v>3.8657407407407404E-2</c:v>
                </c:pt>
                <c:pt idx="3048">
                  <c:v>3.8668981481481478E-2</c:v>
                </c:pt>
                <c:pt idx="3049">
                  <c:v>3.8680555555555558E-2</c:v>
                </c:pt>
                <c:pt idx="3050">
                  <c:v>3.8692129629629632E-2</c:v>
                </c:pt>
                <c:pt idx="3051">
                  <c:v>3.8703703703703705E-2</c:v>
                </c:pt>
                <c:pt idx="3052">
                  <c:v>3.8715277777777779E-2</c:v>
                </c:pt>
                <c:pt idx="3053">
                  <c:v>3.8726851851851853E-2</c:v>
                </c:pt>
                <c:pt idx="3054">
                  <c:v>3.8738425925925926E-2</c:v>
                </c:pt>
                <c:pt idx="3055">
                  <c:v>3.875E-2</c:v>
                </c:pt>
                <c:pt idx="3056">
                  <c:v>3.876157407407408E-2</c:v>
                </c:pt>
                <c:pt idx="3057">
                  <c:v>3.8773148148148147E-2</c:v>
                </c:pt>
                <c:pt idx="3058">
                  <c:v>3.8784722222222227E-2</c:v>
                </c:pt>
                <c:pt idx="3059">
                  <c:v>3.8796296296296294E-2</c:v>
                </c:pt>
                <c:pt idx="3060">
                  <c:v>3.8807870370370375E-2</c:v>
                </c:pt>
                <c:pt idx="3061">
                  <c:v>3.8819444444444441E-2</c:v>
                </c:pt>
                <c:pt idx="3062">
                  <c:v>3.8831018518518515E-2</c:v>
                </c:pt>
                <c:pt idx="3063">
                  <c:v>3.8842592592592588E-2</c:v>
                </c:pt>
                <c:pt idx="3064">
                  <c:v>3.8854166666666669E-2</c:v>
                </c:pt>
                <c:pt idx="3065">
                  <c:v>3.8865740740740742E-2</c:v>
                </c:pt>
                <c:pt idx="3066">
                  <c:v>3.8877314814814816E-2</c:v>
                </c:pt>
                <c:pt idx="3067">
                  <c:v>3.888888888888889E-2</c:v>
                </c:pt>
                <c:pt idx="3068">
                  <c:v>3.8900462962962963E-2</c:v>
                </c:pt>
                <c:pt idx="3069">
                  <c:v>3.8912037037037037E-2</c:v>
                </c:pt>
                <c:pt idx="3070">
                  <c:v>3.892361111111111E-2</c:v>
                </c:pt>
                <c:pt idx="3071">
                  <c:v>3.8935185185185191E-2</c:v>
                </c:pt>
                <c:pt idx="3072">
                  <c:v>3.8946759259259257E-2</c:v>
                </c:pt>
                <c:pt idx="3073">
                  <c:v>3.8958333333333338E-2</c:v>
                </c:pt>
                <c:pt idx="3074">
                  <c:v>3.8969907407407404E-2</c:v>
                </c:pt>
                <c:pt idx="3075">
                  <c:v>3.8981481481481485E-2</c:v>
                </c:pt>
                <c:pt idx="3076">
                  <c:v>3.8993055555555552E-2</c:v>
                </c:pt>
                <c:pt idx="3077">
                  <c:v>3.9004629629629632E-2</c:v>
                </c:pt>
                <c:pt idx="3078">
                  <c:v>3.9016203703703699E-2</c:v>
                </c:pt>
                <c:pt idx="3079">
                  <c:v>3.9027777777777779E-2</c:v>
                </c:pt>
                <c:pt idx="3080">
                  <c:v>3.9039351851851853E-2</c:v>
                </c:pt>
                <c:pt idx="3081">
                  <c:v>3.9050925925925926E-2</c:v>
                </c:pt>
                <c:pt idx="3082">
                  <c:v>3.90625E-2</c:v>
                </c:pt>
                <c:pt idx="3083">
                  <c:v>3.9074074074074074E-2</c:v>
                </c:pt>
                <c:pt idx="3084">
                  <c:v>3.9085648148148147E-2</c:v>
                </c:pt>
                <c:pt idx="3085">
                  <c:v>3.9097222222222221E-2</c:v>
                </c:pt>
                <c:pt idx="3086">
                  <c:v>3.9108796296296301E-2</c:v>
                </c:pt>
                <c:pt idx="3087">
                  <c:v>3.9120370370370368E-2</c:v>
                </c:pt>
                <c:pt idx="3088">
                  <c:v>3.9131944444444448E-2</c:v>
                </c:pt>
                <c:pt idx="3089">
                  <c:v>3.9143518518518515E-2</c:v>
                </c:pt>
                <c:pt idx="3090">
                  <c:v>3.9155092592592596E-2</c:v>
                </c:pt>
                <c:pt idx="3091">
                  <c:v>3.9166666666666662E-2</c:v>
                </c:pt>
                <c:pt idx="3092">
                  <c:v>3.9178240740740743E-2</c:v>
                </c:pt>
                <c:pt idx="3093">
                  <c:v>3.9189814814814809E-2</c:v>
                </c:pt>
                <c:pt idx="3094">
                  <c:v>3.920138888888889E-2</c:v>
                </c:pt>
                <c:pt idx="3095">
                  <c:v>3.9212962962962963E-2</c:v>
                </c:pt>
                <c:pt idx="3096">
                  <c:v>3.9224537037037037E-2</c:v>
                </c:pt>
                <c:pt idx="3097">
                  <c:v>3.923611111111111E-2</c:v>
                </c:pt>
                <c:pt idx="3098">
                  <c:v>3.9247685185185184E-2</c:v>
                </c:pt>
                <c:pt idx="3099">
                  <c:v>3.9259259259259258E-2</c:v>
                </c:pt>
                <c:pt idx="3100">
                  <c:v>3.9270833333333331E-2</c:v>
                </c:pt>
                <c:pt idx="3101">
                  <c:v>3.9282407407407412E-2</c:v>
                </c:pt>
                <c:pt idx="3102">
                  <c:v>3.9293981481481485E-2</c:v>
                </c:pt>
                <c:pt idx="3103">
                  <c:v>3.9305555555555559E-2</c:v>
                </c:pt>
                <c:pt idx="3104">
                  <c:v>3.9317129629629625E-2</c:v>
                </c:pt>
                <c:pt idx="3105">
                  <c:v>3.9328703703703706E-2</c:v>
                </c:pt>
                <c:pt idx="3106">
                  <c:v>3.9340277777777773E-2</c:v>
                </c:pt>
                <c:pt idx="3107">
                  <c:v>3.9351851851851853E-2</c:v>
                </c:pt>
                <c:pt idx="3108">
                  <c:v>3.936342592592592E-2</c:v>
                </c:pt>
                <c:pt idx="3109">
                  <c:v>3.9375E-2</c:v>
                </c:pt>
                <c:pt idx="3110">
                  <c:v>3.9386574074074074E-2</c:v>
                </c:pt>
                <c:pt idx="3111">
                  <c:v>3.9398148148148147E-2</c:v>
                </c:pt>
                <c:pt idx="3112">
                  <c:v>3.9409722222222221E-2</c:v>
                </c:pt>
                <c:pt idx="3113">
                  <c:v>3.9421296296296295E-2</c:v>
                </c:pt>
                <c:pt idx="3114">
                  <c:v>3.9432870370370368E-2</c:v>
                </c:pt>
                <c:pt idx="3115">
                  <c:v>3.9444444444444442E-2</c:v>
                </c:pt>
                <c:pt idx="3116">
                  <c:v>3.9456018518518522E-2</c:v>
                </c:pt>
                <c:pt idx="3117">
                  <c:v>3.9467592592592596E-2</c:v>
                </c:pt>
                <c:pt idx="3118">
                  <c:v>3.9479166666666669E-2</c:v>
                </c:pt>
                <c:pt idx="3119">
                  <c:v>3.9490740740740743E-2</c:v>
                </c:pt>
                <c:pt idx="3120">
                  <c:v>3.9502314814814816E-2</c:v>
                </c:pt>
                <c:pt idx="3121">
                  <c:v>3.951388888888889E-2</c:v>
                </c:pt>
                <c:pt idx="3122">
                  <c:v>3.9525462962962964E-2</c:v>
                </c:pt>
                <c:pt idx="3123">
                  <c:v>3.953703703703703E-2</c:v>
                </c:pt>
                <c:pt idx="3124">
                  <c:v>3.9548611111111111E-2</c:v>
                </c:pt>
                <c:pt idx="3125">
                  <c:v>3.9560185185185184E-2</c:v>
                </c:pt>
                <c:pt idx="3126">
                  <c:v>3.9571759259259258E-2</c:v>
                </c:pt>
                <c:pt idx="3127">
                  <c:v>3.9583333333333331E-2</c:v>
                </c:pt>
                <c:pt idx="3128">
                  <c:v>3.9594907407407405E-2</c:v>
                </c:pt>
                <c:pt idx="3129">
                  <c:v>3.9606481481481479E-2</c:v>
                </c:pt>
                <c:pt idx="3130">
                  <c:v>3.9618055555555552E-2</c:v>
                </c:pt>
                <c:pt idx="3131">
                  <c:v>3.9629629629629633E-2</c:v>
                </c:pt>
                <c:pt idx="3132">
                  <c:v>3.9641203703703706E-2</c:v>
                </c:pt>
                <c:pt idx="3133">
                  <c:v>3.965277777777778E-2</c:v>
                </c:pt>
                <c:pt idx="3134">
                  <c:v>3.9664351851851853E-2</c:v>
                </c:pt>
                <c:pt idx="3135">
                  <c:v>3.9675925925925927E-2</c:v>
                </c:pt>
                <c:pt idx="3136">
                  <c:v>3.9687500000000001E-2</c:v>
                </c:pt>
                <c:pt idx="3137">
                  <c:v>3.9699074074074074E-2</c:v>
                </c:pt>
                <c:pt idx="3138">
                  <c:v>3.9710648148148148E-2</c:v>
                </c:pt>
                <c:pt idx="3139">
                  <c:v>3.9722222222222221E-2</c:v>
                </c:pt>
                <c:pt idx="3140">
                  <c:v>3.9733796296296302E-2</c:v>
                </c:pt>
                <c:pt idx="3141">
                  <c:v>3.9745370370370368E-2</c:v>
                </c:pt>
                <c:pt idx="3142">
                  <c:v>3.9756944444444449E-2</c:v>
                </c:pt>
                <c:pt idx="3143">
                  <c:v>3.9768518518518516E-2</c:v>
                </c:pt>
                <c:pt idx="3144">
                  <c:v>3.9780092592592589E-2</c:v>
                </c:pt>
                <c:pt idx="3145">
                  <c:v>3.9791666666666663E-2</c:v>
                </c:pt>
                <c:pt idx="3146">
                  <c:v>3.9803240740740743E-2</c:v>
                </c:pt>
                <c:pt idx="3147">
                  <c:v>3.9814814814814817E-2</c:v>
                </c:pt>
                <c:pt idx="3148">
                  <c:v>3.982638888888889E-2</c:v>
                </c:pt>
                <c:pt idx="3149">
                  <c:v>3.9837962962962964E-2</c:v>
                </c:pt>
                <c:pt idx="3150">
                  <c:v>3.9849537037037037E-2</c:v>
                </c:pt>
                <c:pt idx="3151">
                  <c:v>3.9861111111111111E-2</c:v>
                </c:pt>
                <c:pt idx="3152">
                  <c:v>3.9872685185185185E-2</c:v>
                </c:pt>
                <c:pt idx="3153">
                  <c:v>3.9884259259259258E-2</c:v>
                </c:pt>
                <c:pt idx="3154">
                  <c:v>3.9895833333333332E-2</c:v>
                </c:pt>
                <c:pt idx="3155">
                  <c:v>3.9907407407407412E-2</c:v>
                </c:pt>
                <c:pt idx="3156">
                  <c:v>3.9918981481481479E-2</c:v>
                </c:pt>
                <c:pt idx="3157">
                  <c:v>3.9930555555555559E-2</c:v>
                </c:pt>
                <c:pt idx="3158">
                  <c:v>3.9942129629629626E-2</c:v>
                </c:pt>
                <c:pt idx="3159">
                  <c:v>3.9953703703703707E-2</c:v>
                </c:pt>
                <c:pt idx="3160">
                  <c:v>3.9965277777777773E-2</c:v>
                </c:pt>
                <c:pt idx="3161">
                  <c:v>3.9976851851851854E-2</c:v>
                </c:pt>
                <c:pt idx="3162">
                  <c:v>3.9988425925925927E-2</c:v>
                </c:pt>
                <c:pt idx="3163">
                  <c:v>0.04</c:v>
                </c:pt>
                <c:pt idx="3164">
                  <c:v>4.0011574074074074E-2</c:v>
                </c:pt>
                <c:pt idx="3165">
                  <c:v>4.0023148148148148E-2</c:v>
                </c:pt>
                <c:pt idx="3166">
                  <c:v>4.0034722222222222E-2</c:v>
                </c:pt>
                <c:pt idx="3167">
                  <c:v>4.0046296296296295E-2</c:v>
                </c:pt>
                <c:pt idx="3168">
                  <c:v>4.0057870370370369E-2</c:v>
                </c:pt>
                <c:pt idx="3169">
                  <c:v>4.0069444444444442E-2</c:v>
                </c:pt>
                <c:pt idx="3170">
                  <c:v>4.0081018518518523E-2</c:v>
                </c:pt>
                <c:pt idx="3171">
                  <c:v>4.0092592592592589E-2</c:v>
                </c:pt>
                <c:pt idx="3172">
                  <c:v>4.010416666666667E-2</c:v>
                </c:pt>
                <c:pt idx="3173">
                  <c:v>4.0115740740740737E-2</c:v>
                </c:pt>
                <c:pt idx="3174">
                  <c:v>4.0127314814814817E-2</c:v>
                </c:pt>
                <c:pt idx="3175">
                  <c:v>4.0138888888888884E-2</c:v>
                </c:pt>
                <c:pt idx="3176">
                  <c:v>4.0150462962962964E-2</c:v>
                </c:pt>
                <c:pt idx="3177">
                  <c:v>4.0162037037037038E-2</c:v>
                </c:pt>
                <c:pt idx="3178">
                  <c:v>4.0173611111111111E-2</c:v>
                </c:pt>
                <c:pt idx="3179">
                  <c:v>4.0185185185185185E-2</c:v>
                </c:pt>
                <c:pt idx="3180">
                  <c:v>4.0196759259259258E-2</c:v>
                </c:pt>
                <c:pt idx="3181">
                  <c:v>4.0208333333333332E-2</c:v>
                </c:pt>
                <c:pt idx="3182">
                  <c:v>4.0219907407407406E-2</c:v>
                </c:pt>
                <c:pt idx="3183">
                  <c:v>4.0231481481481479E-2</c:v>
                </c:pt>
                <c:pt idx="3184">
                  <c:v>4.024305555555556E-2</c:v>
                </c:pt>
                <c:pt idx="3185">
                  <c:v>4.0254629629629633E-2</c:v>
                </c:pt>
                <c:pt idx="3186">
                  <c:v>4.02662037037037E-2</c:v>
                </c:pt>
                <c:pt idx="3187">
                  <c:v>4.027777777777778E-2</c:v>
                </c:pt>
                <c:pt idx="3188">
                  <c:v>4.0289351851851847E-2</c:v>
                </c:pt>
                <c:pt idx="3189">
                  <c:v>4.0300925925925928E-2</c:v>
                </c:pt>
                <c:pt idx="3190">
                  <c:v>4.0312499999999994E-2</c:v>
                </c:pt>
                <c:pt idx="3191">
                  <c:v>4.0324074074074075E-2</c:v>
                </c:pt>
                <c:pt idx="3192">
                  <c:v>4.0335648148148148E-2</c:v>
                </c:pt>
                <c:pt idx="3193">
                  <c:v>4.0347222222222222E-2</c:v>
                </c:pt>
                <c:pt idx="3194">
                  <c:v>4.0358796296296295E-2</c:v>
                </c:pt>
                <c:pt idx="3195">
                  <c:v>4.0370370370370369E-2</c:v>
                </c:pt>
                <c:pt idx="3196">
                  <c:v>4.0381944444444443E-2</c:v>
                </c:pt>
                <c:pt idx="3197">
                  <c:v>4.0393518518518516E-2</c:v>
                </c:pt>
                <c:pt idx="3198">
                  <c:v>4.040509259259259E-2</c:v>
                </c:pt>
                <c:pt idx="3199">
                  <c:v>4.041666666666667E-2</c:v>
                </c:pt>
                <c:pt idx="3200">
                  <c:v>4.0428240740740744E-2</c:v>
                </c:pt>
                <c:pt idx="3201">
                  <c:v>4.0439814814814817E-2</c:v>
                </c:pt>
                <c:pt idx="3202">
                  <c:v>4.0451388888888891E-2</c:v>
                </c:pt>
                <c:pt idx="3203">
                  <c:v>4.0462962962962964E-2</c:v>
                </c:pt>
                <c:pt idx="3204">
                  <c:v>4.0474537037037038E-2</c:v>
                </c:pt>
                <c:pt idx="3205">
                  <c:v>4.0486111111111105E-2</c:v>
                </c:pt>
                <c:pt idx="3206">
                  <c:v>4.0497685185185185E-2</c:v>
                </c:pt>
                <c:pt idx="3207">
                  <c:v>4.0509259259259259E-2</c:v>
                </c:pt>
                <c:pt idx="3208">
                  <c:v>4.0520833333333332E-2</c:v>
                </c:pt>
                <c:pt idx="3209">
                  <c:v>4.0532407407407406E-2</c:v>
                </c:pt>
                <c:pt idx="3210">
                  <c:v>4.0543981481481479E-2</c:v>
                </c:pt>
                <c:pt idx="3211">
                  <c:v>4.0555555555555553E-2</c:v>
                </c:pt>
                <c:pt idx="3212">
                  <c:v>4.0567129629629627E-2</c:v>
                </c:pt>
                <c:pt idx="3213">
                  <c:v>4.05787037037037E-2</c:v>
                </c:pt>
                <c:pt idx="3214">
                  <c:v>4.0590277777777781E-2</c:v>
                </c:pt>
                <c:pt idx="3215">
                  <c:v>4.0601851851851854E-2</c:v>
                </c:pt>
                <c:pt idx="3216">
                  <c:v>4.0613425925925928E-2</c:v>
                </c:pt>
                <c:pt idx="3217">
                  <c:v>4.0625000000000001E-2</c:v>
                </c:pt>
                <c:pt idx="3218">
                  <c:v>4.0636574074074075E-2</c:v>
                </c:pt>
                <c:pt idx="3219">
                  <c:v>4.0648148148148149E-2</c:v>
                </c:pt>
                <c:pt idx="3220">
                  <c:v>4.0659722222222222E-2</c:v>
                </c:pt>
                <c:pt idx="3221">
                  <c:v>4.0671296296296296E-2</c:v>
                </c:pt>
                <c:pt idx="3222">
                  <c:v>4.0671296296296296E-2</c:v>
                </c:pt>
                <c:pt idx="3223">
                  <c:v>4.0682870370370376E-2</c:v>
                </c:pt>
                <c:pt idx="3224">
                  <c:v>4.0694444444444443E-2</c:v>
                </c:pt>
                <c:pt idx="3225">
                  <c:v>4.0706018518518523E-2</c:v>
                </c:pt>
                <c:pt idx="3226">
                  <c:v>4.071759259259259E-2</c:v>
                </c:pt>
                <c:pt idx="3227">
                  <c:v>4.0729166666666664E-2</c:v>
                </c:pt>
                <c:pt idx="3228">
                  <c:v>4.0740740740740737E-2</c:v>
                </c:pt>
                <c:pt idx="3229">
                  <c:v>4.0752314814814811E-2</c:v>
                </c:pt>
                <c:pt idx="3230">
                  <c:v>4.0763888888888891E-2</c:v>
                </c:pt>
                <c:pt idx="3231">
                  <c:v>4.0775462962962965E-2</c:v>
                </c:pt>
                <c:pt idx="3232">
                  <c:v>4.0787037037037038E-2</c:v>
                </c:pt>
                <c:pt idx="3233">
                  <c:v>4.0798611111111112E-2</c:v>
                </c:pt>
                <c:pt idx="3234">
                  <c:v>4.0810185185185185E-2</c:v>
                </c:pt>
                <c:pt idx="3235">
                  <c:v>4.0821759259259259E-2</c:v>
                </c:pt>
                <c:pt idx="3236">
                  <c:v>4.0833333333333333E-2</c:v>
                </c:pt>
                <c:pt idx="3237">
                  <c:v>4.0844907407407406E-2</c:v>
                </c:pt>
                <c:pt idx="3238">
                  <c:v>4.0856481481481487E-2</c:v>
                </c:pt>
                <c:pt idx="3239">
                  <c:v>4.0868055555555553E-2</c:v>
                </c:pt>
                <c:pt idx="3240">
                  <c:v>4.0879629629629634E-2</c:v>
                </c:pt>
                <c:pt idx="3241">
                  <c:v>4.08912037037037E-2</c:v>
                </c:pt>
                <c:pt idx="3242">
                  <c:v>4.0902777777777781E-2</c:v>
                </c:pt>
                <c:pt idx="3243">
                  <c:v>4.0914351851851848E-2</c:v>
                </c:pt>
                <c:pt idx="3244">
                  <c:v>4.0925925925925928E-2</c:v>
                </c:pt>
                <c:pt idx="3245">
                  <c:v>4.0937500000000002E-2</c:v>
                </c:pt>
                <c:pt idx="3246">
                  <c:v>4.0949074074074075E-2</c:v>
                </c:pt>
                <c:pt idx="3247">
                  <c:v>4.0960648148148149E-2</c:v>
                </c:pt>
                <c:pt idx="3248">
                  <c:v>4.0972222222222222E-2</c:v>
                </c:pt>
                <c:pt idx="3249">
                  <c:v>4.0983796296296296E-2</c:v>
                </c:pt>
                <c:pt idx="3250">
                  <c:v>4.099537037037037E-2</c:v>
                </c:pt>
                <c:pt idx="3251">
                  <c:v>4.1006944444444443E-2</c:v>
                </c:pt>
                <c:pt idx="3252">
                  <c:v>4.1018518518518517E-2</c:v>
                </c:pt>
                <c:pt idx="3253">
                  <c:v>4.1030092592592597E-2</c:v>
                </c:pt>
                <c:pt idx="3254">
                  <c:v>4.1041666666666664E-2</c:v>
                </c:pt>
                <c:pt idx="3255">
                  <c:v>4.1053240740740744E-2</c:v>
                </c:pt>
                <c:pt idx="3256">
                  <c:v>4.1064814814814811E-2</c:v>
                </c:pt>
                <c:pt idx="3257">
                  <c:v>4.1076388888888891E-2</c:v>
                </c:pt>
                <c:pt idx="3258">
                  <c:v>4.1087962962962958E-2</c:v>
                </c:pt>
                <c:pt idx="3259">
                  <c:v>4.1099537037037039E-2</c:v>
                </c:pt>
                <c:pt idx="3260">
                  <c:v>4.1111111111111112E-2</c:v>
                </c:pt>
                <c:pt idx="3261">
                  <c:v>4.1122685185185186E-2</c:v>
                </c:pt>
                <c:pt idx="3262">
                  <c:v>4.1134259259259259E-2</c:v>
                </c:pt>
                <c:pt idx="3263">
                  <c:v>4.1145833333333333E-2</c:v>
                </c:pt>
                <c:pt idx="3264">
                  <c:v>4.1157407407407406E-2</c:v>
                </c:pt>
                <c:pt idx="3265">
                  <c:v>4.116898148148148E-2</c:v>
                </c:pt>
                <c:pt idx="3266">
                  <c:v>4.1180555555555554E-2</c:v>
                </c:pt>
                <c:pt idx="3267">
                  <c:v>4.1192129629629634E-2</c:v>
                </c:pt>
                <c:pt idx="3268">
                  <c:v>4.1203703703703708E-2</c:v>
                </c:pt>
                <c:pt idx="3269">
                  <c:v>4.1215277777777774E-2</c:v>
                </c:pt>
                <c:pt idx="3270">
                  <c:v>4.1226851851851855E-2</c:v>
                </c:pt>
                <c:pt idx="3271">
                  <c:v>4.1238425925925921E-2</c:v>
                </c:pt>
                <c:pt idx="3272">
                  <c:v>4.1250000000000002E-2</c:v>
                </c:pt>
                <c:pt idx="3273">
                  <c:v>4.1261574074074069E-2</c:v>
                </c:pt>
                <c:pt idx="3274">
                  <c:v>4.1273148148148149E-2</c:v>
                </c:pt>
                <c:pt idx="3275">
                  <c:v>4.1284722222222223E-2</c:v>
                </c:pt>
                <c:pt idx="3276">
                  <c:v>4.1296296296296296E-2</c:v>
                </c:pt>
                <c:pt idx="3277">
                  <c:v>4.130787037037037E-2</c:v>
                </c:pt>
                <c:pt idx="3278">
                  <c:v>4.1319444444444443E-2</c:v>
                </c:pt>
                <c:pt idx="3279">
                  <c:v>4.1331018518518517E-2</c:v>
                </c:pt>
                <c:pt idx="3280">
                  <c:v>4.1342592592592591E-2</c:v>
                </c:pt>
                <c:pt idx="3281">
                  <c:v>4.1354166666666664E-2</c:v>
                </c:pt>
                <c:pt idx="3282">
                  <c:v>4.1365740740740745E-2</c:v>
                </c:pt>
                <c:pt idx="3283">
                  <c:v>4.1377314814814818E-2</c:v>
                </c:pt>
                <c:pt idx="3284">
                  <c:v>4.1388888888888892E-2</c:v>
                </c:pt>
                <c:pt idx="3285">
                  <c:v>4.1400462962962965E-2</c:v>
                </c:pt>
                <c:pt idx="3286">
                  <c:v>4.1412037037037039E-2</c:v>
                </c:pt>
                <c:pt idx="3287">
                  <c:v>4.1423611111111112E-2</c:v>
                </c:pt>
                <c:pt idx="3288">
                  <c:v>4.1435185185185179E-2</c:v>
                </c:pt>
                <c:pt idx="3289">
                  <c:v>4.144675925925926E-2</c:v>
                </c:pt>
                <c:pt idx="3290">
                  <c:v>4.1458333333333333E-2</c:v>
                </c:pt>
                <c:pt idx="3291">
                  <c:v>4.1469907407407407E-2</c:v>
                </c:pt>
                <c:pt idx="3292">
                  <c:v>4.148148148148148E-2</c:v>
                </c:pt>
                <c:pt idx="3293">
                  <c:v>4.1493055555555554E-2</c:v>
                </c:pt>
                <c:pt idx="3294">
                  <c:v>4.1504629629629627E-2</c:v>
                </c:pt>
                <c:pt idx="3295">
                  <c:v>4.1516203703703701E-2</c:v>
                </c:pt>
                <c:pt idx="3296">
                  <c:v>4.1527777777777775E-2</c:v>
                </c:pt>
                <c:pt idx="3297">
                  <c:v>4.1539351851851855E-2</c:v>
                </c:pt>
                <c:pt idx="3298">
                  <c:v>4.1550925925925929E-2</c:v>
                </c:pt>
                <c:pt idx="3299">
                  <c:v>4.1562500000000002E-2</c:v>
                </c:pt>
                <c:pt idx="3300">
                  <c:v>4.1574074074074076E-2</c:v>
                </c:pt>
                <c:pt idx="3301">
                  <c:v>4.1585648148148149E-2</c:v>
                </c:pt>
                <c:pt idx="3302">
                  <c:v>4.1597222222222223E-2</c:v>
                </c:pt>
                <c:pt idx="3303">
                  <c:v>4.1608796296296297E-2</c:v>
                </c:pt>
                <c:pt idx="3304">
                  <c:v>4.162037037037037E-2</c:v>
                </c:pt>
                <c:pt idx="3305">
                  <c:v>4.1631944444444451E-2</c:v>
                </c:pt>
                <c:pt idx="3306">
                  <c:v>4.1643518518518517E-2</c:v>
                </c:pt>
                <c:pt idx="3307">
                  <c:v>4.1655092592592598E-2</c:v>
                </c:pt>
                <c:pt idx="3308">
                  <c:v>4.1666666666666664E-2</c:v>
                </c:pt>
                <c:pt idx="3309">
                  <c:v>4.1678240740740745E-2</c:v>
                </c:pt>
                <c:pt idx="3310">
                  <c:v>4.1689814814814818E-2</c:v>
                </c:pt>
                <c:pt idx="3311">
                  <c:v>4.1701388888888885E-2</c:v>
                </c:pt>
                <c:pt idx="3312">
                  <c:v>4.1712962962962959E-2</c:v>
                </c:pt>
                <c:pt idx="3313">
                  <c:v>4.1724537037037039E-2</c:v>
                </c:pt>
                <c:pt idx="3314">
                  <c:v>4.1736111111111113E-2</c:v>
                </c:pt>
                <c:pt idx="3315">
                  <c:v>4.1747685185185186E-2</c:v>
                </c:pt>
                <c:pt idx="3316">
                  <c:v>4.1759259259259253E-2</c:v>
                </c:pt>
                <c:pt idx="3317">
                  <c:v>4.1770833333333333E-2</c:v>
                </c:pt>
                <c:pt idx="3318">
                  <c:v>4.1782407407407407E-2</c:v>
                </c:pt>
                <c:pt idx="3319">
                  <c:v>4.1793981481481481E-2</c:v>
                </c:pt>
                <c:pt idx="3320">
                  <c:v>4.1805555555555561E-2</c:v>
                </c:pt>
                <c:pt idx="3321">
                  <c:v>4.1817129629629628E-2</c:v>
                </c:pt>
                <c:pt idx="3322">
                  <c:v>4.1828703703703701E-2</c:v>
                </c:pt>
                <c:pt idx="3323">
                  <c:v>4.1840277777777775E-2</c:v>
                </c:pt>
                <c:pt idx="3324">
                  <c:v>4.1851851851851855E-2</c:v>
                </c:pt>
                <c:pt idx="3325">
                  <c:v>4.1863425925925929E-2</c:v>
                </c:pt>
                <c:pt idx="3326">
                  <c:v>4.1874999999999996E-2</c:v>
                </c:pt>
                <c:pt idx="3327">
                  <c:v>4.1886574074074069E-2</c:v>
                </c:pt>
                <c:pt idx="3328">
                  <c:v>4.189814814814815E-2</c:v>
                </c:pt>
                <c:pt idx="3329">
                  <c:v>4.1909722222222223E-2</c:v>
                </c:pt>
                <c:pt idx="3330">
                  <c:v>4.1921296296296297E-2</c:v>
                </c:pt>
                <c:pt idx="3331">
                  <c:v>4.1932870370370377E-2</c:v>
                </c:pt>
                <c:pt idx="3332">
                  <c:v>4.1944444444444444E-2</c:v>
                </c:pt>
                <c:pt idx="3333">
                  <c:v>4.1956018518518517E-2</c:v>
                </c:pt>
                <c:pt idx="3334">
                  <c:v>4.1967592592592591E-2</c:v>
                </c:pt>
                <c:pt idx="3335">
                  <c:v>4.1979166666666672E-2</c:v>
                </c:pt>
                <c:pt idx="3336">
                  <c:v>4.1990740740740745E-2</c:v>
                </c:pt>
                <c:pt idx="3337">
                  <c:v>4.2002314814814812E-2</c:v>
                </c:pt>
                <c:pt idx="3338">
                  <c:v>4.2013888888888885E-2</c:v>
                </c:pt>
                <c:pt idx="3339">
                  <c:v>4.2025462962962966E-2</c:v>
                </c:pt>
                <c:pt idx="3340">
                  <c:v>4.2037037037037039E-2</c:v>
                </c:pt>
                <c:pt idx="3341">
                  <c:v>4.2048611111111113E-2</c:v>
                </c:pt>
                <c:pt idx="3342">
                  <c:v>4.206018518518518E-2</c:v>
                </c:pt>
                <c:pt idx="3343">
                  <c:v>4.207175925925926E-2</c:v>
                </c:pt>
                <c:pt idx="3344">
                  <c:v>4.2083333333333334E-2</c:v>
                </c:pt>
                <c:pt idx="3345">
                  <c:v>4.2094907407407407E-2</c:v>
                </c:pt>
                <c:pt idx="3346">
                  <c:v>4.2106481481481488E-2</c:v>
                </c:pt>
                <c:pt idx="3347">
                  <c:v>4.2118055555555554E-2</c:v>
                </c:pt>
                <c:pt idx="3348">
                  <c:v>4.2129629629629628E-2</c:v>
                </c:pt>
                <c:pt idx="3349">
                  <c:v>4.2141203703703702E-2</c:v>
                </c:pt>
                <c:pt idx="3350">
                  <c:v>4.2152777777777782E-2</c:v>
                </c:pt>
                <c:pt idx="3351">
                  <c:v>4.2164351851851856E-2</c:v>
                </c:pt>
                <c:pt idx="3352">
                  <c:v>4.2175925925925922E-2</c:v>
                </c:pt>
                <c:pt idx="3353">
                  <c:v>4.2187499999999996E-2</c:v>
                </c:pt>
                <c:pt idx="3354">
                  <c:v>4.2199074074074076E-2</c:v>
                </c:pt>
                <c:pt idx="3355">
                  <c:v>4.221064814814815E-2</c:v>
                </c:pt>
                <c:pt idx="3356">
                  <c:v>4.2222222222222223E-2</c:v>
                </c:pt>
                <c:pt idx="3357">
                  <c:v>4.223379629629629E-2</c:v>
                </c:pt>
                <c:pt idx="3358">
                  <c:v>4.2245370370370371E-2</c:v>
                </c:pt>
                <c:pt idx="3359">
                  <c:v>4.2256944444444444E-2</c:v>
                </c:pt>
                <c:pt idx="3360">
                  <c:v>4.2268518518518518E-2</c:v>
                </c:pt>
                <c:pt idx="3361">
                  <c:v>4.2280092592592598E-2</c:v>
                </c:pt>
                <c:pt idx="3362">
                  <c:v>4.2291666666666665E-2</c:v>
                </c:pt>
                <c:pt idx="3363">
                  <c:v>4.2303240740740738E-2</c:v>
                </c:pt>
                <c:pt idx="3364">
                  <c:v>4.2314814814814812E-2</c:v>
                </c:pt>
                <c:pt idx="3365">
                  <c:v>4.2326388888888893E-2</c:v>
                </c:pt>
                <c:pt idx="3366">
                  <c:v>4.2337962962962966E-2</c:v>
                </c:pt>
                <c:pt idx="3367">
                  <c:v>4.2349537037037033E-2</c:v>
                </c:pt>
                <c:pt idx="3368">
                  <c:v>4.2361111111111106E-2</c:v>
                </c:pt>
                <c:pt idx="3369">
                  <c:v>4.2372685185185187E-2</c:v>
                </c:pt>
                <c:pt idx="3370">
                  <c:v>4.238425925925926E-2</c:v>
                </c:pt>
                <c:pt idx="3371">
                  <c:v>4.2395833333333334E-2</c:v>
                </c:pt>
                <c:pt idx="3372">
                  <c:v>4.2407407407407401E-2</c:v>
                </c:pt>
                <c:pt idx="3373">
                  <c:v>4.2418981481481481E-2</c:v>
                </c:pt>
                <c:pt idx="3374">
                  <c:v>4.2430555555555555E-2</c:v>
                </c:pt>
                <c:pt idx="3375">
                  <c:v>4.2442129629629628E-2</c:v>
                </c:pt>
                <c:pt idx="3376">
                  <c:v>4.2453703703703709E-2</c:v>
                </c:pt>
                <c:pt idx="3377">
                  <c:v>4.2465277777777775E-2</c:v>
                </c:pt>
                <c:pt idx="3378">
                  <c:v>4.2476851851851849E-2</c:v>
                </c:pt>
                <c:pt idx="3379">
                  <c:v>4.2488425925925923E-2</c:v>
                </c:pt>
                <c:pt idx="3380">
                  <c:v>4.2500000000000003E-2</c:v>
                </c:pt>
                <c:pt idx="3381">
                  <c:v>4.2511574074074077E-2</c:v>
                </c:pt>
                <c:pt idx="3382">
                  <c:v>4.252314814814815E-2</c:v>
                </c:pt>
                <c:pt idx="3383">
                  <c:v>4.2534722222222217E-2</c:v>
                </c:pt>
                <c:pt idx="3384">
                  <c:v>4.2546296296296297E-2</c:v>
                </c:pt>
                <c:pt idx="3385">
                  <c:v>4.2557870370370371E-2</c:v>
                </c:pt>
                <c:pt idx="3386">
                  <c:v>4.2569444444444444E-2</c:v>
                </c:pt>
                <c:pt idx="3387">
                  <c:v>4.2581018518518525E-2</c:v>
                </c:pt>
                <c:pt idx="3388">
                  <c:v>4.2592592592592592E-2</c:v>
                </c:pt>
                <c:pt idx="3389">
                  <c:v>4.2604166666666665E-2</c:v>
                </c:pt>
                <c:pt idx="3390">
                  <c:v>4.2615740740740739E-2</c:v>
                </c:pt>
                <c:pt idx="3391">
                  <c:v>4.2627314814814819E-2</c:v>
                </c:pt>
                <c:pt idx="3392">
                  <c:v>4.2638888888888893E-2</c:v>
                </c:pt>
                <c:pt idx="3393">
                  <c:v>4.2650462962962959E-2</c:v>
                </c:pt>
                <c:pt idx="3394">
                  <c:v>4.2662037037037033E-2</c:v>
                </c:pt>
                <c:pt idx="3395">
                  <c:v>4.2673611111111114E-2</c:v>
                </c:pt>
                <c:pt idx="3396">
                  <c:v>4.2685185185185187E-2</c:v>
                </c:pt>
                <c:pt idx="3397">
                  <c:v>4.2696759259259261E-2</c:v>
                </c:pt>
                <c:pt idx="3398">
                  <c:v>4.2708333333333327E-2</c:v>
                </c:pt>
                <c:pt idx="3399">
                  <c:v>4.2719907407407408E-2</c:v>
                </c:pt>
                <c:pt idx="3400">
                  <c:v>4.2731481481481481E-2</c:v>
                </c:pt>
                <c:pt idx="3401">
                  <c:v>4.2743055555555555E-2</c:v>
                </c:pt>
                <c:pt idx="3402">
                  <c:v>4.2754629629629635E-2</c:v>
                </c:pt>
                <c:pt idx="3403">
                  <c:v>4.2766203703703702E-2</c:v>
                </c:pt>
                <c:pt idx="3404">
                  <c:v>4.2777777777777776E-2</c:v>
                </c:pt>
                <c:pt idx="3405">
                  <c:v>4.2789351851851849E-2</c:v>
                </c:pt>
                <c:pt idx="3406">
                  <c:v>4.280092592592593E-2</c:v>
                </c:pt>
                <c:pt idx="3407">
                  <c:v>4.2812500000000003E-2</c:v>
                </c:pt>
                <c:pt idx="3408">
                  <c:v>4.282407407407407E-2</c:v>
                </c:pt>
                <c:pt idx="3409">
                  <c:v>4.2835648148148144E-2</c:v>
                </c:pt>
                <c:pt idx="3410">
                  <c:v>4.2847222222222224E-2</c:v>
                </c:pt>
                <c:pt idx="3411">
                  <c:v>4.2858796296296298E-2</c:v>
                </c:pt>
                <c:pt idx="3412">
                  <c:v>4.2870370370370371E-2</c:v>
                </c:pt>
                <c:pt idx="3413">
                  <c:v>4.2881944444444438E-2</c:v>
                </c:pt>
                <c:pt idx="3414">
                  <c:v>4.2893518518518518E-2</c:v>
                </c:pt>
                <c:pt idx="3415">
                  <c:v>4.2905092592592592E-2</c:v>
                </c:pt>
                <c:pt idx="3416">
                  <c:v>4.2916666666666665E-2</c:v>
                </c:pt>
                <c:pt idx="3417">
                  <c:v>4.2928240740740746E-2</c:v>
                </c:pt>
                <c:pt idx="3418">
                  <c:v>4.2939814814814813E-2</c:v>
                </c:pt>
                <c:pt idx="3419">
                  <c:v>4.2951388888888886E-2</c:v>
                </c:pt>
                <c:pt idx="3420">
                  <c:v>4.296296296296296E-2</c:v>
                </c:pt>
                <c:pt idx="3421">
                  <c:v>4.297453703703704E-2</c:v>
                </c:pt>
                <c:pt idx="3422">
                  <c:v>4.2986111111111114E-2</c:v>
                </c:pt>
                <c:pt idx="3423">
                  <c:v>4.2997685185185187E-2</c:v>
                </c:pt>
                <c:pt idx="3424">
                  <c:v>4.3009259259259254E-2</c:v>
                </c:pt>
                <c:pt idx="3425">
                  <c:v>4.3020833333333335E-2</c:v>
                </c:pt>
                <c:pt idx="3426">
                  <c:v>4.3032407407407408E-2</c:v>
                </c:pt>
                <c:pt idx="3427">
                  <c:v>4.3043981481481482E-2</c:v>
                </c:pt>
                <c:pt idx="3428">
                  <c:v>4.3055555555555562E-2</c:v>
                </c:pt>
                <c:pt idx="3429">
                  <c:v>4.3067129629629629E-2</c:v>
                </c:pt>
                <c:pt idx="3430">
                  <c:v>4.3078703703703702E-2</c:v>
                </c:pt>
                <c:pt idx="3431">
                  <c:v>4.3090277777777776E-2</c:v>
                </c:pt>
                <c:pt idx="3432">
                  <c:v>4.3101851851851856E-2</c:v>
                </c:pt>
                <c:pt idx="3433">
                  <c:v>4.311342592592593E-2</c:v>
                </c:pt>
                <c:pt idx="3434">
                  <c:v>4.3124999999999997E-2</c:v>
                </c:pt>
                <c:pt idx="3435">
                  <c:v>4.313657407407407E-2</c:v>
                </c:pt>
                <c:pt idx="3436">
                  <c:v>4.3148148148148151E-2</c:v>
                </c:pt>
                <c:pt idx="3437">
                  <c:v>4.3159722222222224E-2</c:v>
                </c:pt>
                <c:pt idx="3438">
                  <c:v>4.3171296296296298E-2</c:v>
                </c:pt>
                <c:pt idx="3439">
                  <c:v>4.3182870370370365E-2</c:v>
                </c:pt>
                <c:pt idx="3440">
                  <c:v>4.3194444444444445E-2</c:v>
                </c:pt>
                <c:pt idx="3441">
                  <c:v>4.3206018518518519E-2</c:v>
                </c:pt>
                <c:pt idx="3442">
                  <c:v>4.3217592592592592E-2</c:v>
                </c:pt>
                <c:pt idx="3443">
                  <c:v>4.3229166666666673E-2</c:v>
                </c:pt>
                <c:pt idx="3444">
                  <c:v>4.3240740740740739E-2</c:v>
                </c:pt>
                <c:pt idx="3445">
                  <c:v>4.3252314814814813E-2</c:v>
                </c:pt>
                <c:pt idx="3446">
                  <c:v>4.3263888888888886E-2</c:v>
                </c:pt>
                <c:pt idx="3447">
                  <c:v>4.3275462962962967E-2</c:v>
                </c:pt>
                <c:pt idx="3448">
                  <c:v>4.3287037037037041E-2</c:v>
                </c:pt>
                <c:pt idx="3449">
                  <c:v>4.3298611111111107E-2</c:v>
                </c:pt>
                <c:pt idx="3450">
                  <c:v>4.3310185185185181E-2</c:v>
                </c:pt>
                <c:pt idx="3451">
                  <c:v>4.3321759259259261E-2</c:v>
                </c:pt>
                <c:pt idx="3452">
                  <c:v>4.3333333333333335E-2</c:v>
                </c:pt>
                <c:pt idx="3453">
                  <c:v>4.3344907407407408E-2</c:v>
                </c:pt>
                <c:pt idx="3454">
                  <c:v>4.3356481481481475E-2</c:v>
                </c:pt>
                <c:pt idx="3455">
                  <c:v>4.3368055555555556E-2</c:v>
                </c:pt>
                <c:pt idx="3456">
                  <c:v>4.3379629629629629E-2</c:v>
                </c:pt>
                <c:pt idx="3457">
                  <c:v>4.3391203703703703E-2</c:v>
                </c:pt>
                <c:pt idx="3458">
                  <c:v>4.3402777777777783E-2</c:v>
                </c:pt>
                <c:pt idx="3459">
                  <c:v>4.341435185185185E-2</c:v>
                </c:pt>
                <c:pt idx="3460">
                  <c:v>4.3425925925925923E-2</c:v>
                </c:pt>
                <c:pt idx="3461">
                  <c:v>4.3437499999999997E-2</c:v>
                </c:pt>
                <c:pt idx="3462">
                  <c:v>4.3449074074074077E-2</c:v>
                </c:pt>
                <c:pt idx="3463">
                  <c:v>4.3460648148148151E-2</c:v>
                </c:pt>
                <c:pt idx="3464">
                  <c:v>4.3472222222222225E-2</c:v>
                </c:pt>
                <c:pt idx="3465">
                  <c:v>4.3483796296296291E-2</c:v>
                </c:pt>
                <c:pt idx="3466">
                  <c:v>4.3495370370370372E-2</c:v>
                </c:pt>
                <c:pt idx="3467">
                  <c:v>4.3506944444444445E-2</c:v>
                </c:pt>
                <c:pt idx="3468">
                  <c:v>4.3518518518518519E-2</c:v>
                </c:pt>
                <c:pt idx="3469">
                  <c:v>4.3530092592592599E-2</c:v>
                </c:pt>
                <c:pt idx="3470">
                  <c:v>4.3541666666666666E-2</c:v>
                </c:pt>
                <c:pt idx="3471">
                  <c:v>4.355324074074074E-2</c:v>
                </c:pt>
                <c:pt idx="3472">
                  <c:v>4.3564814814814813E-2</c:v>
                </c:pt>
                <c:pt idx="3473">
                  <c:v>4.3576388888888894E-2</c:v>
                </c:pt>
                <c:pt idx="3474">
                  <c:v>4.3587962962962967E-2</c:v>
                </c:pt>
                <c:pt idx="3475">
                  <c:v>4.3599537037037034E-2</c:v>
                </c:pt>
                <c:pt idx="3476">
                  <c:v>4.3611111111111107E-2</c:v>
                </c:pt>
                <c:pt idx="3477">
                  <c:v>4.3622685185185188E-2</c:v>
                </c:pt>
                <c:pt idx="3478">
                  <c:v>4.3634259259259262E-2</c:v>
                </c:pt>
                <c:pt idx="3479">
                  <c:v>4.3645833333333335E-2</c:v>
                </c:pt>
                <c:pt idx="3480">
                  <c:v>4.3657407407407402E-2</c:v>
                </c:pt>
                <c:pt idx="3481">
                  <c:v>4.3668981481481482E-2</c:v>
                </c:pt>
                <c:pt idx="3482">
                  <c:v>4.3680555555555556E-2</c:v>
                </c:pt>
                <c:pt idx="3483">
                  <c:v>4.3692129629629629E-2</c:v>
                </c:pt>
                <c:pt idx="3484">
                  <c:v>4.370370370370371E-2</c:v>
                </c:pt>
                <c:pt idx="3485">
                  <c:v>4.3715277777777777E-2</c:v>
                </c:pt>
                <c:pt idx="3486">
                  <c:v>4.372685185185185E-2</c:v>
                </c:pt>
                <c:pt idx="3487">
                  <c:v>4.3738425925925924E-2</c:v>
                </c:pt>
                <c:pt idx="3488">
                  <c:v>4.3750000000000004E-2</c:v>
                </c:pt>
                <c:pt idx="3489">
                  <c:v>4.3761574074074078E-2</c:v>
                </c:pt>
                <c:pt idx="3490">
                  <c:v>4.3773148148148144E-2</c:v>
                </c:pt>
                <c:pt idx="3491">
                  <c:v>4.3784722222222218E-2</c:v>
                </c:pt>
                <c:pt idx="3492">
                  <c:v>4.3796296296296298E-2</c:v>
                </c:pt>
                <c:pt idx="3493">
                  <c:v>4.3807870370370372E-2</c:v>
                </c:pt>
                <c:pt idx="3494">
                  <c:v>4.3819444444444446E-2</c:v>
                </c:pt>
                <c:pt idx="3495">
                  <c:v>4.3831018518518512E-2</c:v>
                </c:pt>
                <c:pt idx="3496">
                  <c:v>4.3842592592592593E-2</c:v>
                </c:pt>
                <c:pt idx="3497">
                  <c:v>4.3854166666666666E-2</c:v>
                </c:pt>
                <c:pt idx="3498">
                  <c:v>4.386574074074074E-2</c:v>
                </c:pt>
                <c:pt idx="3499">
                  <c:v>4.387731481481482E-2</c:v>
                </c:pt>
                <c:pt idx="3500">
                  <c:v>4.3888888888888887E-2</c:v>
                </c:pt>
                <c:pt idx="3501">
                  <c:v>4.3900462962962961E-2</c:v>
                </c:pt>
                <c:pt idx="3502">
                  <c:v>4.3912037037037034E-2</c:v>
                </c:pt>
                <c:pt idx="3503">
                  <c:v>4.3923611111111115E-2</c:v>
                </c:pt>
                <c:pt idx="3504">
                  <c:v>4.3935185185185188E-2</c:v>
                </c:pt>
                <c:pt idx="3505">
                  <c:v>4.3946759259259255E-2</c:v>
                </c:pt>
                <c:pt idx="3506">
                  <c:v>4.3958333333333328E-2</c:v>
                </c:pt>
                <c:pt idx="3507">
                  <c:v>4.3969907407407409E-2</c:v>
                </c:pt>
                <c:pt idx="3508">
                  <c:v>4.3981481481481483E-2</c:v>
                </c:pt>
                <c:pt idx="3509">
                  <c:v>4.3993055555555556E-2</c:v>
                </c:pt>
                <c:pt idx="3510">
                  <c:v>4.4004629629629623E-2</c:v>
                </c:pt>
                <c:pt idx="3511">
                  <c:v>4.4016203703703703E-2</c:v>
                </c:pt>
                <c:pt idx="3512">
                  <c:v>4.4027777777777777E-2</c:v>
                </c:pt>
                <c:pt idx="3513">
                  <c:v>4.403935185185185E-2</c:v>
                </c:pt>
                <c:pt idx="3514">
                  <c:v>4.4050925925925931E-2</c:v>
                </c:pt>
                <c:pt idx="3515">
                  <c:v>4.4062500000000004E-2</c:v>
                </c:pt>
                <c:pt idx="3516">
                  <c:v>4.4074074074074071E-2</c:v>
                </c:pt>
                <c:pt idx="3517">
                  <c:v>4.4085648148148145E-2</c:v>
                </c:pt>
                <c:pt idx="3518">
                  <c:v>4.4097222222222225E-2</c:v>
                </c:pt>
                <c:pt idx="3519">
                  <c:v>4.4108796296296299E-2</c:v>
                </c:pt>
                <c:pt idx="3520">
                  <c:v>4.4120370370370372E-2</c:v>
                </c:pt>
                <c:pt idx="3521">
                  <c:v>4.4131944444444439E-2</c:v>
                </c:pt>
                <c:pt idx="3522">
                  <c:v>4.4143518518518519E-2</c:v>
                </c:pt>
                <c:pt idx="3523">
                  <c:v>4.4155092592592593E-2</c:v>
                </c:pt>
                <c:pt idx="3524">
                  <c:v>4.4166666666666667E-2</c:v>
                </c:pt>
                <c:pt idx="3525">
                  <c:v>4.4178240740740747E-2</c:v>
                </c:pt>
                <c:pt idx="3526">
                  <c:v>4.4189814814814814E-2</c:v>
                </c:pt>
                <c:pt idx="3527">
                  <c:v>4.4201388888888887E-2</c:v>
                </c:pt>
                <c:pt idx="3528">
                  <c:v>4.4212962962962961E-2</c:v>
                </c:pt>
                <c:pt idx="3529">
                  <c:v>4.4224537037037041E-2</c:v>
                </c:pt>
                <c:pt idx="3530">
                  <c:v>4.4236111111111115E-2</c:v>
                </c:pt>
                <c:pt idx="3531">
                  <c:v>4.4247685185185182E-2</c:v>
                </c:pt>
                <c:pt idx="3532">
                  <c:v>4.4259259259259255E-2</c:v>
                </c:pt>
                <c:pt idx="3533">
                  <c:v>4.4270833333333336E-2</c:v>
                </c:pt>
                <c:pt idx="3534">
                  <c:v>4.4282407407407409E-2</c:v>
                </c:pt>
                <c:pt idx="3535">
                  <c:v>4.4293981481481483E-2</c:v>
                </c:pt>
                <c:pt idx="3536">
                  <c:v>4.4305555555555549E-2</c:v>
                </c:pt>
                <c:pt idx="3537">
                  <c:v>4.431712962962963E-2</c:v>
                </c:pt>
                <c:pt idx="3538">
                  <c:v>4.4328703703703703E-2</c:v>
                </c:pt>
                <c:pt idx="3539">
                  <c:v>4.4340277777777777E-2</c:v>
                </c:pt>
                <c:pt idx="3540">
                  <c:v>4.4351851851851858E-2</c:v>
                </c:pt>
                <c:pt idx="3541">
                  <c:v>4.4363425925925924E-2</c:v>
                </c:pt>
                <c:pt idx="3542">
                  <c:v>4.4374999999999998E-2</c:v>
                </c:pt>
                <c:pt idx="3543">
                  <c:v>4.4386574074074071E-2</c:v>
                </c:pt>
                <c:pt idx="3544">
                  <c:v>4.4398148148148152E-2</c:v>
                </c:pt>
                <c:pt idx="3545">
                  <c:v>4.4409722222222225E-2</c:v>
                </c:pt>
                <c:pt idx="3546">
                  <c:v>4.4421296296296292E-2</c:v>
                </c:pt>
                <c:pt idx="3547">
                  <c:v>4.4432870370370366E-2</c:v>
                </c:pt>
                <c:pt idx="3548">
                  <c:v>4.4444444444444446E-2</c:v>
                </c:pt>
                <c:pt idx="3549">
                  <c:v>4.445601851851852E-2</c:v>
                </c:pt>
                <c:pt idx="3550">
                  <c:v>4.4467592592592593E-2</c:v>
                </c:pt>
                <c:pt idx="3551">
                  <c:v>4.447916666666666E-2</c:v>
                </c:pt>
                <c:pt idx="3552">
                  <c:v>4.449074074074074E-2</c:v>
                </c:pt>
                <c:pt idx="3553">
                  <c:v>4.4502314814814814E-2</c:v>
                </c:pt>
                <c:pt idx="3554">
                  <c:v>4.4513888888888888E-2</c:v>
                </c:pt>
                <c:pt idx="3555">
                  <c:v>4.4525462962962968E-2</c:v>
                </c:pt>
                <c:pt idx="3556">
                  <c:v>4.4537037037037042E-2</c:v>
                </c:pt>
                <c:pt idx="3557">
                  <c:v>4.4548611111111108E-2</c:v>
                </c:pt>
                <c:pt idx="3558">
                  <c:v>4.4560185185185182E-2</c:v>
                </c:pt>
                <c:pt idx="3559">
                  <c:v>4.4571759259259262E-2</c:v>
                </c:pt>
                <c:pt idx="3560">
                  <c:v>4.4583333333333336E-2</c:v>
                </c:pt>
                <c:pt idx="3561">
                  <c:v>4.4594907407407409E-2</c:v>
                </c:pt>
                <c:pt idx="3562">
                  <c:v>4.4606481481481476E-2</c:v>
                </c:pt>
                <c:pt idx="3563">
                  <c:v>4.4618055555555557E-2</c:v>
                </c:pt>
                <c:pt idx="3564">
                  <c:v>4.462962962962963E-2</c:v>
                </c:pt>
                <c:pt idx="3565">
                  <c:v>4.4641203703703704E-2</c:v>
                </c:pt>
                <c:pt idx="3566">
                  <c:v>4.4652777777777784E-2</c:v>
                </c:pt>
                <c:pt idx="3567">
                  <c:v>4.4664351851851851E-2</c:v>
                </c:pt>
                <c:pt idx="3568">
                  <c:v>4.4675925925925924E-2</c:v>
                </c:pt>
                <c:pt idx="3569">
                  <c:v>4.4687499999999998E-2</c:v>
                </c:pt>
                <c:pt idx="3570">
                  <c:v>4.4699074074074079E-2</c:v>
                </c:pt>
                <c:pt idx="3571">
                  <c:v>4.4710648148148152E-2</c:v>
                </c:pt>
                <c:pt idx="3572">
                  <c:v>4.4722222222222219E-2</c:v>
                </c:pt>
                <c:pt idx="3573">
                  <c:v>4.4733796296296292E-2</c:v>
                </c:pt>
                <c:pt idx="3574">
                  <c:v>4.4745370370370373E-2</c:v>
                </c:pt>
                <c:pt idx="3575">
                  <c:v>4.4756944444444446E-2</c:v>
                </c:pt>
                <c:pt idx="3576">
                  <c:v>4.476851851851852E-2</c:v>
                </c:pt>
                <c:pt idx="3577">
                  <c:v>4.4780092592592587E-2</c:v>
                </c:pt>
                <c:pt idx="3578">
                  <c:v>4.4791666666666667E-2</c:v>
                </c:pt>
                <c:pt idx="3579">
                  <c:v>4.4803240740740741E-2</c:v>
                </c:pt>
                <c:pt idx="3580">
                  <c:v>4.4814814814814814E-2</c:v>
                </c:pt>
                <c:pt idx="3581">
                  <c:v>4.4826388888888895E-2</c:v>
                </c:pt>
                <c:pt idx="3582">
                  <c:v>4.4837962962962961E-2</c:v>
                </c:pt>
                <c:pt idx="3583">
                  <c:v>4.4837962962962961E-2</c:v>
                </c:pt>
                <c:pt idx="3584">
                  <c:v>4.4849537037037035E-2</c:v>
                </c:pt>
                <c:pt idx="3585">
                  <c:v>4.4861111111111109E-2</c:v>
                </c:pt>
                <c:pt idx="3586">
                  <c:v>4.4872685185185189E-2</c:v>
                </c:pt>
                <c:pt idx="3587">
                  <c:v>4.4884259259259263E-2</c:v>
                </c:pt>
                <c:pt idx="3588">
                  <c:v>4.4895833333333329E-2</c:v>
                </c:pt>
                <c:pt idx="3589">
                  <c:v>4.4907407407407403E-2</c:v>
                </c:pt>
                <c:pt idx="3590">
                  <c:v>4.4918981481481483E-2</c:v>
                </c:pt>
                <c:pt idx="3591">
                  <c:v>4.4930555555555557E-2</c:v>
                </c:pt>
                <c:pt idx="3592">
                  <c:v>4.494212962962963E-2</c:v>
                </c:pt>
                <c:pt idx="3593">
                  <c:v>4.4953703703703697E-2</c:v>
                </c:pt>
                <c:pt idx="3594">
                  <c:v>4.4965277777777778E-2</c:v>
                </c:pt>
                <c:pt idx="3595">
                  <c:v>4.4976851851851851E-2</c:v>
                </c:pt>
                <c:pt idx="3596">
                  <c:v>4.4988425925925925E-2</c:v>
                </c:pt>
                <c:pt idx="3597">
                  <c:v>4.5000000000000005E-2</c:v>
                </c:pt>
                <c:pt idx="3598">
                  <c:v>4.5011574074074072E-2</c:v>
                </c:pt>
                <c:pt idx="3599">
                  <c:v>4.5023148148148145E-2</c:v>
                </c:pt>
                <c:pt idx="3600">
                  <c:v>4.5034722222222219E-2</c:v>
                </c:pt>
                <c:pt idx="3601">
                  <c:v>4.50462962962963E-2</c:v>
                </c:pt>
                <c:pt idx="3602">
                  <c:v>4.5057870370370373E-2</c:v>
                </c:pt>
                <c:pt idx="3603">
                  <c:v>4.5069444444444447E-2</c:v>
                </c:pt>
                <c:pt idx="3604">
                  <c:v>4.5081018518518513E-2</c:v>
                </c:pt>
                <c:pt idx="3605">
                  <c:v>4.5092592592592594E-2</c:v>
                </c:pt>
                <c:pt idx="3606">
                  <c:v>4.5104166666666667E-2</c:v>
                </c:pt>
                <c:pt idx="3607">
                  <c:v>4.5115740740740741E-2</c:v>
                </c:pt>
                <c:pt idx="3608">
                  <c:v>4.5127314814814821E-2</c:v>
                </c:pt>
                <c:pt idx="3609">
                  <c:v>4.5138888888888888E-2</c:v>
                </c:pt>
                <c:pt idx="3610">
                  <c:v>4.5150462962962962E-2</c:v>
                </c:pt>
                <c:pt idx="3611">
                  <c:v>4.5162037037037035E-2</c:v>
                </c:pt>
                <c:pt idx="3612">
                  <c:v>4.5173611111111116E-2</c:v>
                </c:pt>
                <c:pt idx="3613">
                  <c:v>4.5185185185185189E-2</c:v>
                </c:pt>
                <c:pt idx="3614">
                  <c:v>4.5196759259259256E-2</c:v>
                </c:pt>
                <c:pt idx="3615">
                  <c:v>4.520833333333333E-2</c:v>
                </c:pt>
                <c:pt idx="3616">
                  <c:v>4.521990740740741E-2</c:v>
                </c:pt>
                <c:pt idx="3617">
                  <c:v>4.5231481481481484E-2</c:v>
                </c:pt>
                <c:pt idx="3618">
                  <c:v>4.5243055555555557E-2</c:v>
                </c:pt>
                <c:pt idx="3619">
                  <c:v>4.5254629629629624E-2</c:v>
                </c:pt>
                <c:pt idx="3620">
                  <c:v>4.5266203703703704E-2</c:v>
                </c:pt>
                <c:pt idx="3621">
                  <c:v>4.5277777777777778E-2</c:v>
                </c:pt>
                <c:pt idx="3622">
                  <c:v>4.5289351851851851E-2</c:v>
                </c:pt>
                <c:pt idx="3623">
                  <c:v>4.5300925925925932E-2</c:v>
                </c:pt>
                <c:pt idx="3624">
                  <c:v>4.5312499999999999E-2</c:v>
                </c:pt>
                <c:pt idx="3625">
                  <c:v>4.5324074074074072E-2</c:v>
                </c:pt>
                <c:pt idx="3626">
                  <c:v>4.5335648148148146E-2</c:v>
                </c:pt>
                <c:pt idx="3627">
                  <c:v>4.5347222222222226E-2</c:v>
                </c:pt>
                <c:pt idx="3628">
                  <c:v>4.53587962962963E-2</c:v>
                </c:pt>
                <c:pt idx="3629">
                  <c:v>4.5370370370370366E-2</c:v>
                </c:pt>
                <c:pt idx="3630">
                  <c:v>4.538194444444444E-2</c:v>
                </c:pt>
                <c:pt idx="3631">
                  <c:v>4.5393518518518521E-2</c:v>
                </c:pt>
                <c:pt idx="3632">
                  <c:v>4.5405092592592594E-2</c:v>
                </c:pt>
                <c:pt idx="3633">
                  <c:v>4.5416666666666668E-2</c:v>
                </c:pt>
                <c:pt idx="3634">
                  <c:v>4.5428240740740734E-2</c:v>
                </c:pt>
                <c:pt idx="3635">
                  <c:v>4.5439814814814815E-2</c:v>
                </c:pt>
                <c:pt idx="3636">
                  <c:v>4.5451388888888888E-2</c:v>
                </c:pt>
                <c:pt idx="3637">
                  <c:v>4.5462962962962962E-2</c:v>
                </c:pt>
                <c:pt idx="3638">
                  <c:v>4.5474537037037042E-2</c:v>
                </c:pt>
                <c:pt idx="3639">
                  <c:v>4.5486111111111109E-2</c:v>
                </c:pt>
                <c:pt idx="3640">
                  <c:v>4.5497685185185183E-2</c:v>
                </c:pt>
                <c:pt idx="3641">
                  <c:v>4.5509259259259256E-2</c:v>
                </c:pt>
                <c:pt idx="3642">
                  <c:v>4.5520833333333337E-2</c:v>
                </c:pt>
                <c:pt idx="3643">
                  <c:v>4.553240740740741E-2</c:v>
                </c:pt>
                <c:pt idx="3644">
                  <c:v>4.5543981481481477E-2</c:v>
                </c:pt>
                <c:pt idx="3645">
                  <c:v>4.5555555555555551E-2</c:v>
                </c:pt>
                <c:pt idx="3646">
                  <c:v>4.5567129629629631E-2</c:v>
                </c:pt>
                <c:pt idx="3647">
                  <c:v>4.5578703703703705E-2</c:v>
                </c:pt>
                <c:pt idx="3648">
                  <c:v>4.5590277777777778E-2</c:v>
                </c:pt>
                <c:pt idx="3649">
                  <c:v>4.5601851851851859E-2</c:v>
                </c:pt>
                <c:pt idx="3650">
                  <c:v>4.5613425925925925E-2</c:v>
                </c:pt>
                <c:pt idx="3651">
                  <c:v>4.5624999999999999E-2</c:v>
                </c:pt>
                <c:pt idx="3652">
                  <c:v>4.5636574074074072E-2</c:v>
                </c:pt>
                <c:pt idx="3653">
                  <c:v>4.5648148148148153E-2</c:v>
                </c:pt>
                <c:pt idx="3654">
                  <c:v>4.5659722222222227E-2</c:v>
                </c:pt>
                <c:pt idx="3655">
                  <c:v>4.5671296296296293E-2</c:v>
                </c:pt>
                <c:pt idx="3656">
                  <c:v>4.5682870370370367E-2</c:v>
                </c:pt>
                <c:pt idx="3657">
                  <c:v>4.5694444444444447E-2</c:v>
                </c:pt>
                <c:pt idx="3658">
                  <c:v>4.5706018518518521E-2</c:v>
                </c:pt>
                <c:pt idx="3659">
                  <c:v>4.5717592592592594E-2</c:v>
                </c:pt>
                <c:pt idx="3660">
                  <c:v>4.5729166666666661E-2</c:v>
                </c:pt>
                <c:pt idx="3661">
                  <c:v>4.5740740740740742E-2</c:v>
                </c:pt>
                <c:pt idx="3662">
                  <c:v>4.5752314814814815E-2</c:v>
                </c:pt>
                <c:pt idx="3663">
                  <c:v>4.5763888888888889E-2</c:v>
                </c:pt>
                <c:pt idx="3664">
                  <c:v>4.5775462962962969E-2</c:v>
                </c:pt>
                <c:pt idx="3665">
                  <c:v>4.5787037037037036E-2</c:v>
                </c:pt>
                <c:pt idx="3666">
                  <c:v>4.5798611111111109E-2</c:v>
                </c:pt>
                <c:pt idx="3667">
                  <c:v>4.5810185185185183E-2</c:v>
                </c:pt>
                <c:pt idx="3668">
                  <c:v>4.5821759259259263E-2</c:v>
                </c:pt>
                <c:pt idx="3669">
                  <c:v>4.5833333333333337E-2</c:v>
                </c:pt>
                <c:pt idx="3670">
                  <c:v>4.5844907407407404E-2</c:v>
                </c:pt>
                <c:pt idx="3671">
                  <c:v>4.5856481481481477E-2</c:v>
                </c:pt>
                <c:pt idx="3672">
                  <c:v>4.5868055555555558E-2</c:v>
                </c:pt>
                <c:pt idx="3673">
                  <c:v>4.5879629629629631E-2</c:v>
                </c:pt>
                <c:pt idx="3674">
                  <c:v>4.5891203703703705E-2</c:v>
                </c:pt>
                <c:pt idx="3675">
                  <c:v>4.5902777777777772E-2</c:v>
                </c:pt>
                <c:pt idx="3676">
                  <c:v>4.5914351851851852E-2</c:v>
                </c:pt>
                <c:pt idx="3677">
                  <c:v>4.5925925925925926E-2</c:v>
                </c:pt>
                <c:pt idx="3678">
                  <c:v>4.5937499999999999E-2</c:v>
                </c:pt>
                <c:pt idx="3679">
                  <c:v>4.594907407407408E-2</c:v>
                </c:pt>
                <c:pt idx="3680">
                  <c:v>4.5960648148148146E-2</c:v>
                </c:pt>
                <c:pt idx="3681">
                  <c:v>4.597222222222222E-2</c:v>
                </c:pt>
                <c:pt idx="3682">
                  <c:v>4.5983796296296293E-2</c:v>
                </c:pt>
                <c:pt idx="3683">
                  <c:v>4.5995370370370374E-2</c:v>
                </c:pt>
                <c:pt idx="3684">
                  <c:v>4.6006944444444448E-2</c:v>
                </c:pt>
                <c:pt idx="3685">
                  <c:v>4.6018518518518514E-2</c:v>
                </c:pt>
                <c:pt idx="3686">
                  <c:v>4.6030092592592588E-2</c:v>
                </c:pt>
                <c:pt idx="3687">
                  <c:v>4.6041666666666668E-2</c:v>
                </c:pt>
                <c:pt idx="3688">
                  <c:v>4.6053240740740742E-2</c:v>
                </c:pt>
                <c:pt idx="3689">
                  <c:v>4.6064814814814815E-2</c:v>
                </c:pt>
                <c:pt idx="3690">
                  <c:v>4.6076388888888882E-2</c:v>
                </c:pt>
                <c:pt idx="3691">
                  <c:v>4.6087962962962963E-2</c:v>
                </c:pt>
                <c:pt idx="3692">
                  <c:v>4.6099537037037036E-2</c:v>
                </c:pt>
                <c:pt idx="3693">
                  <c:v>4.611111111111111E-2</c:v>
                </c:pt>
                <c:pt idx="3694">
                  <c:v>4.612268518518519E-2</c:v>
                </c:pt>
                <c:pt idx="3695">
                  <c:v>4.6134259259259264E-2</c:v>
                </c:pt>
                <c:pt idx="3696">
                  <c:v>4.614583333333333E-2</c:v>
                </c:pt>
                <c:pt idx="3697">
                  <c:v>4.6157407407407404E-2</c:v>
                </c:pt>
                <c:pt idx="3698">
                  <c:v>4.6168981481481484E-2</c:v>
                </c:pt>
                <c:pt idx="3699">
                  <c:v>4.6180555555555558E-2</c:v>
                </c:pt>
                <c:pt idx="3700">
                  <c:v>4.6192129629629632E-2</c:v>
                </c:pt>
                <c:pt idx="3701">
                  <c:v>4.6203703703703698E-2</c:v>
                </c:pt>
                <c:pt idx="3702">
                  <c:v>4.6215277777777779E-2</c:v>
                </c:pt>
                <c:pt idx="3703">
                  <c:v>4.6226851851851852E-2</c:v>
                </c:pt>
                <c:pt idx="3704">
                  <c:v>4.6238425925925926E-2</c:v>
                </c:pt>
                <c:pt idx="3705">
                  <c:v>4.6250000000000006E-2</c:v>
                </c:pt>
                <c:pt idx="3706">
                  <c:v>4.6261574074074073E-2</c:v>
                </c:pt>
                <c:pt idx="3707">
                  <c:v>4.6273148148148147E-2</c:v>
                </c:pt>
                <c:pt idx="3708">
                  <c:v>4.628472222222222E-2</c:v>
                </c:pt>
                <c:pt idx="3709">
                  <c:v>4.6296296296296301E-2</c:v>
                </c:pt>
                <c:pt idx="3710">
                  <c:v>4.6307870370370374E-2</c:v>
                </c:pt>
                <c:pt idx="3711">
                  <c:v>4.6319444444444441E-2</c:v>
                </c:pt>
                <c:pt idx="3712">
                  <c:v>4.6331018518518514E-2</c:v>
                </c:pt>
                <c:pt idx="3713">
                  <c:v>4.6342592592592595E-2</c:v>
                </c:pt>
                <c:pt idx="3714">
                  <c:v>4.6354166666666669E-2</c:v>
                </c:pt>
                <c:pt idx="3715">
                  <c:v>4.6365740740740742E-2</c:v>
                </c:pt>
                <c:pt idx="3716">
                  <c:v>4.6377314814814809E-2</c:v>
                </c:pt>
                <c:pt idx="3717">
                  <c:v>4.6388888888888889E-2</c:v>
                </c:pt>
                <c:pt idx="3718">
                  <c:v>4.6400462962962963E-2</c:v>
                </c:pt>
                <c:pt idx="3719">
                  <c:v>4.6412037037037036E-2</c:v>
                </c:pt>
                <c:pt idx="3720">
                  <c:v>4.6423611111111117E-2</c:v>
                </c:pt>
                <c:pt idx="3721">
                  <c:v>4.6435185185185184E-2</c:v>
                </c:pt>
                <c:pt idx="3722">
                  <c:v>4.6446759259259257E-2</c:v>
                </c:pt>
                <c:pt idx="3723">
                  <c:v>4.6458333333333331E-2</c:v>
                </c:pt>
                <c:pt idx="3724">
                  <c:v>4.6469907407407411E-2</c:v>
                </c:pt>
                <c:pt idx="3725">
                  <c:v>4.6481481481481485E-2</c:v>
                </c:pt>
                <c:pt idx="3726">
                  <c:v>4.6493055555555551E-2</c:v>
                </c:pt>
                <c:pt idx="3727">
                  <c:v>4.6504629629629625E-2</c:v>
                </c:pt>
                <c:pt idx="3728">
                  <c:v>4.6516203703703705E-2</c:v>
                </c:pt>
                <c:pt idx="3729">
                  <c:v>4.6527777777777779E-2</c:v>
                </c:pt>
                <c:pt idx="3730">
                  <c:v>4.6539351851851853E-2</c:v>
                </c:pt>
                <c:pt idx="3731">
                  <c:v>4.6550925925925919E-2</c:v>
                </c:pt>
                <c:pt idx="3732">
                  <c:v>4.65625E-2</c:v>
                </c:pt>
                <c:pt idx="3733">
                  <c:v>4.6574074074074073E-2</c:v>
                </c:pt>
                <c:pt idx="3734">
                  <c:v>4.6585648148148147E-2</c:v>
                </c:pt>
                <c:pt idx="3735">
                  <c:v>4.6597222222222227E-2</c:v>
                </c:pt>
                <c:pt idx="3736">
                  <c:v>4.6608796296296294E-2</c:v>
                </c:pt>
                <c:pt idx="3737">
                  <c:v>4.6620370370370368E-2</c:v>
                </c:pt>
                <c:pt idx="3738">
                  <c:v>4.6631944444444441E-2</c:v>
                </c:pt>
                <c:pt idx="3739">
                  <c:v>4.6643518518518522E-2</c:v>
                </c:pt>
                <c:pt idx="3740">
                  <c:v>4.6655092592592595E-2</c:v>
                </c:pt>
                <c:pt idx="3741">
                  <c:v>4.6666666666666669E-2</c:v>
                </c:pt>
                <c:pt idx="3742">
                  <c:v>4.6678240740740735E-2</c:v>
                </c:pt>
                <c:pt idx="3743">
                  <c:v>4.6689814814814816E-2</c:v>
                </c:pt>
                <c:pt idx="3744">
                  <c:v>4.670138888888889E-2</c:v>
                </c:pt>
                <c:pt idx="3745">
                  <c:v>4.6712962962962963E-2</c:v>
                </c:pt>
                <c:pt idx="3746">
                  <c:v>4.6724537037037044E-2</c:v>
                </c:pt>
                <c:pt idx="3747">
                  <c:v>4.673611111111111E-2</c:v>
                </c:pt>
                <c:pt idx="3748">
                  <c:v>4.6747685185185184E-2</c:v>
                </c:pt>
                <c:pt idx="3749">
                  <c:v>4.6759259259259257E-2</c:v>
                </c:pt>
                <c:pt idx="3750">
                  <c:v>4.6770833333333338E-2</c:v>
                </c:pt>
                <c:pt idx="3751">
                  <c:v>4.6782407407407411E-2</c:v>
                </c:pt>
                <c:pt idx="3752">
                  <c:v>4.6793981481481478E-2</c:v>
                </c:pt>
                <c:pt idx="3753">
                  <c:v>4.6805555555555552E-2</c:v>
                </c:pt>
                <c:pt idx="3754">
                  <c:v>4.6817129629629632E-2</c:v>
                </c:pt>
                <c:pt idx="3755">
                  <c:v>4.6828703703703706E-2</c:v>
                </c:pt>
                <c:pt idx="3756">
                  <c:v>4.6840277777777779E-2</c:v>
                </c:pt>
                <c:pt idx="3757">
                  <c:v>4.6851851851851846E-2</c:v>
                </c:pt>
                <c:pt idx="3758">
                  <c:v>4.6863425925925926E-2</c:v>
                </c:pt>
                <c:pt idx="3759">
                  <c:v>4.6875E-2</c:v>
                </c:pt>
                <c:pt idx="3760">
                  <c:v>4.6886574074074074E-2</c:v>
                </c:pt>
                <c:pt idx="3761">
                  <c:v>4.6898148148148154E-2</c:v>
                </c:pt>
                <c:pt idx="3762">
                  <c:v>4.6909722222222221E-2</c:v>
                </c:pt>
                <c:pt idx="3763">
                  <c:v>4.6921296296296294E-2</c:v>
                </c:pt>
                <c:pt idx="3764">
                  <c:v>4.6932870370370368E-2</c:v>
                </c:pt>
                <c:pt idx="3765">
                  <c:v>4.6944444444444448E-2</c:v>
                </c:pt>
                <c:pt idx="3766">
                  <c:v>4.6956018518518522E-2</c:v>
                </c:pt>
                <c:pt idx="3767">
                  <c:v>4.6967592592592589E-2</c:v>
                </c:pt>
                <c:pt idx="3768">
                  <c:v>4.6979166666666662E-2</c:v>
                </c:pt>
                <c:pt idx="3769">
                  <c:v>4.6990740740740743E-2</c:v>
                </c:pt>
                <c:pt idx="3770">
                  <c:v>4.7002314814814816E-2</c:v>
                </c:pt>
                <c:pt idx="3771">
                  <c:v>4.701388888888889E-2</c:v>
                </c:pt>
                <c:pt idx="3772">
                  <c:v>4.702546296296297E-2</c:v>
                </c:pt>
                <c:pt idx="3773">
                  <c:v>4.7037037037037037E-2</c:v>
                </c:pt>
                <c:pt idx="3774">
                  <c:v>4.704861111111111E-2</c:v>
                </c:pt>
                <c:pt idx="3775">
                  <c:v>4.7060185185185184E-2</c:v>
                </c:pt>
                <c:pt idx="3776">
                  <c:v>4.7071759259259265E-2</c:v>
                </c:pt>
                <c:pt idx="3777">
                  <c:v>4.7083333333333331E-2</c:v>
                </c:pt>
                <c:pt idx="3778">
                  <c:v>4.7094907407407405E-2</c:v>
                </c:pt>
                <c:pt idx="3779">
                  <c:v>4.7106481481481478E-2</c:v>
                </c:pt>
                <c:pt idx="3780">
                  <c:v>4.7118055555555559E-2</c:v>
                </c:pt>
                <c:pt idx="3781">
                  <c:v>4.7129629629629632E-2</c:v>
                </c:pt>
                <c:pt idx="3782">
                  <c:v>4.7141203703703706E-2</c:v>
                </c:pt>
                <c:pt idx="3783">
                  <c:v>4.7152777777777773E-2</c:v>
                </c:pt>
                <c:pt idx="3784">
                  <c:v>4.7164351851851853E-2</c:v>
                </c:pt>
                <c:pt idx="3785">
                  <c:v>4.7175925925925927E-2</c:v>
                </c:pt>
                <c:pt idx="3786">
                  <c:v>4.71875E-2</c:v>
                </c:pt>
                <c:pt idx="3787">
                  <c:v>4.7199074074074067E-2</c:v>
                </c:pt>
                <c:pt idx="3788">
                  <c:v>4.7210648148148147E-2</c:v>
                </c:pt>
                <c:pt idx="3789">
                  <c:v>4.7222222222222221E-2</c:v>
                </c:pt>
                <c:pt idx="3790">
                  <c:v>4.7233796296296295E-2</c:v>
                </c:pt>
                <c:pt idx="3791">
                  <c:v>4.7245370370370375E-2</c:v>
                </c:pt>
                <c:pt idx="3792">
                  <c:v>4.7256944444444449E-2</c:v>
                </c:pt>
                <c:pt idx="3793">
                  <c:v>4.7268518518518515E-2</c:v>
                </c:pt>
                <c:pt idx="3794">
                  <c:v>4.7280092592592589E-2</c:v>
                </c:pt>
                <c:pt idx="3795">
                  <c:v>4.7291666666666669E-2</c:v>
                </c:pt>
                <c:pt idx="3796">
                  <c:v>4.7303240740740743E-2</c:v>
                </c:pt>
                <c:pt idx="3797">
                  <c:v>4.731481481481481E-2</c:v>
                </c:pt>
                <c:pt idx="3798">
                  <c:v>4.7326388888888883E-2</c:v>
                </c:pt>
                <c:pt idx="3799">
                  <c:v>4.7337962962962964E-2</c:v>
                </c:pt>
                <c:pt idx="3800">
                  <c:v>4.7349537037037037E-2</c:v>
                </c:pt>
                <c:pt idx="3801">
                  <c:v>4.7361111111111111E-2</c:v>
                </c:pt>
                <c:pt idx="3802">
                  <c:v>4.7372685185185191E-2</c:v>
                </c:pt>
                <c:pt idx="3803">
                  <c:v>4.7384259259259258E-2</c:v>
                </c:pt>
                <c:pt idx="3804">
                  <c:v>4.7395833333333331E-2</c:v>
                </c:pt>
                <c:pt idx="3805">
                  <c:v>4.7407407407407405E-2</c:v>
                </c:pt>
                <c:pt idx="3806">
                  <c:v>4.7418981481481486E-2</c:v>
                </c:pt>
                <c:pt idx="3807">
                  <c:v>4.7430555555555559E-2</c:v>
                </c:pt>
                <c:pt idx="3808">
                  <c:v>4.7442129629629626E-2</c:v>
                </c:pt>
                <c:pt idx="3809">
                  <c:v>4.7453703703703699E-2</c:v>
                </c:pt>
                <c:pt idx="3810">
                  <c:v>4.746527777777778E-2</c:v>
                </c:pt>
                <c:pt idx="3811">
                  <c:v>4.7476851851851853E-2</c:v>
                </c:pt>
                <c:pt idx="3812">
                  <c:v>4.7488425925925927E-2</c:v>
                </c:pt>
                <c:pt idx="3813">
                  <c:v>4.7500000000000007E-2</c:v>
                </c:pt>
                <c:pt idx="3814">
                  <c:v>4.7511574074074074E-2</c:v>
                </c:pt>
                <c:pt idx="3815">
                  <c:v>4.7523148148148148E-2</c:v>
                </c:pt>
                <c:pt idx="3816">
                  <c:v>4.7534722222222221E-2</c:v>
                </c:pt>
                <c:pt idx="3817">
                  <c:v>4.7546296296296302E-2</c:v>
                </c:pt>
                <c:pt idx="3818">
                  <c:v>4.7557870370370368E-2</c:v>
                </c:pt>
                <c:pt idx="3819">
                  <c:v>4.7569444444444442E-2</c:v>
                </c:pt>
                <c:pt idx="3820">
                  <c:v>4.7581018518518516E-2</c:v>
                </c:pt>
                <c:pt idx="3821">
                  <c:v>4.7592592592592596E-2</c:v>
                </c:pt>
                <c:pt idx="3822">
                  <c:v>4.760416666666667E-2</c:v>
                </c:pt>
                <c:pt idx="3823">
                  <c:v>4.7615740740740743E-2</c:v>
                </c:pt>
                <c:pt idx="3824">
                  <c:v>4.762731481481481E-2</c:v>
                </c:pt>
                <c:pt idx="3825">
                  <c:v>4.763888888888889E-2</c:v>
                </c:pt>
                <c:pt idx="3826">
                  <c:v>4.7650462962962964E-2</c:v>
                </c:pt>
                <c:pt idx="3827">
                  <c:v>4.7662037037037037E-2</c:v>
                </c:pt>
                <c:pt idx="3828">
                  <c:v>4.7673611111111104E-2</c:v>
                </c:pt>
                <c:pt idx="3829">
                  <c:v>4.7685185185185185E-2</c:v>
                </c:pt>
                <c:pt idx="3830">
                  <c:v>4.7696759259259258E-2</c:v>
                </c:pt>
                <c:pt idx="3831">
                  <c:v>4.7708333333333332E-2</c:v>
                </c:pt>
                <c:pt idx="3832">
                  <c:v>4.7719907407407412E-2</c:v>
                </c:pt>
                <c:pt idx="3833">
                  <c:v>4.7731481481481486E-2</c:v>
                </c:pt>
                <c:pt idx="3834">
                  <c:v>4.7743055555555552E-2</c:v>
                </c:pt>
                <c:pt idx="3835">
                  <c:v>4.7754629629629626E-2</c:v>
                </c:pt>
                <c:pt idx="3836">
                  <c:v>4.7766203703703707E-2</c:v>
                </c:pt>
                <c:pt idx="3837">
                  <c:v>4.777777777777778E-2</c:v>
                </c:pt>
                <c:pt idx="3838">
                  <c:v>4.7789351851851847E-2</c:v>
                </c:pt>
                <c:pt idx="3839">
                  <c:v>4.780092592592592E-2</c:v>
                </c:pt>
                <c:pt idx="3840">
                  <c:v>4.7812500000000001E-2</c:v>
                </c:pt>
                <c:pt idx="3841">
                  <c:v>4.7824074074074074E-2</c:v>
                </c:pt>
                <c:pt idx="3842">
                  <c:v>4.7835648148148148E-2</c:v>
                </c:pt>
                <c:pt idx="3843">
                  <c:v>4.7847222222222228E-2</c:v>
                </c:pt>
                <c:pt idx="3844">
                  <c:v>4.7858796296296295E-2</c:v>
                </c:pt>
                <c:pt idx="3845">
                  <c:v>4.7870370370370369E-2</c:v>
                </c:pt>
                <c:pt idx="3846">
                  <c:v>4.7881944444444442E-2</c:v>
                </c:pt>
                <c:pt idx="3847">
                  <c:v>4.7893518518518523E-2</c:v>
                </c:pt>
                <c:pt idx="3848">
                  <c:v>4.7905092592592589E-2</c:v>
                </c:pt>
                <c:pt idx="3849">
                  <c:v>4.7916666666666663E-2</c:v>
                </c:pt>
                <c:pt idx="3850">
                  <c:v>4.7928240740740737E-2</c:v>
                </c:pt>
                <c:pt idx="3851">
                  <c:v>4.7939814814814817E-2</c:v>
                </c:pt>
                <c:pt idx="3852">
                  <c:v>4.7951388888888891E-2</c:v>
                </c:pt>
                <c:pt idx="3853">
                  <c:v>4.7962962962962964E-2</c:v>
                </c:pt>
                <c:pt idx="3854">
                  <c:v>4.7974537037037045E-2</c:v>
                </c:pt>
                <c:pt idx="3855">
                  <c:v>4.7986111111111111E-2</c:v>
                </c:pt>
                <c:pt idx="3856">
                  <c:v>4.7997685185185185E-2</c:v>
                </c:pt>
                <c:pt idx="3857">
                  <c:v>4.8009259259259258E-2</c:v>
                </c:pt>
                <c:pt idx="3858">
                  <c:v>4.8020833333333339E-2</c:v>
                </c:pt>
                <c:pt idx="3859">
                  <c:v>4.8032407407407406E-2</c:v>
                </c:pt>
                <c:pt idx="3860">
                  <c:v>4.8043981481481479E-2</c:v>
                </c:pt>
                <c:pt idx="3861">
                  <c:v>4.8055555555555553E-2</c:v>
                </c:pt>
                <c:pt idx="3862">
                  <c:v>4.8067129629629633E-2</c:v>
                </c:pt>
                <c:pt idx="3863">
                  <c:v>4.8078703703703707E-2</c:v>
                </c:pt>
                <c:pt idx="3864">
                  <c:v>4.809027777777778E-2</c:v>
                </c:pt>
                <c:pt idx="3865">
                  <c:v>4.8101851851851847E-2</c:v>
                </c:pt>
                <c:pt idx="3866">
                  <c:v>4.8113425925925928E-2</c:v>
                </c:pt>
                <c:pt idx="3867">
                  <c:v>4.8125000000000001E-2</c:v>
                </c:pt>
                <c:pt idx="3868">
                  <c:v>4.8136574074074075E-2</c:v>
                </c:pt>
                <c:pt idx="3869">
                  <c:v>4.8148148148148141E-2</c:v>
                </c:pt>
                <c:pt idx="3870">
                  <c:v>4.8159722222222222E-2</c:v>
                </c:pt>
                <c:pt idx="3871">
                  <c:v>4.8171296296296295E-2</c:v>
                </c:pt>
                <c:pt idx="3872">
                  <c:v>4.8182870370370369E-2</c:v>
                </c:pt>
                <c:pt idx="3873">
                  <c:v>4.8194444444444449E-2</c:v>
                </c:pt>
                <c:pt idx="3874">
                  <c:v>4.8206018518518523E-2</c:v>
                </c:pt>
                <c:pt idx="3875">
                  <c:v>4.821759259259259E-2</c:v>
                </c:pt>
                <c:pt idx="3876">
                  <c:v>4.8229166666666663E-2</c:v>
                </c:pt>
                <c:pt idx="3877">
                  <c:v>4.8240740740740744E-2</c:v>
                </c:pt>
                <c:pt idx="3878">
                  <c:v>4.8252314814814817E-2</c:v>
                </c:pt>
                <c:pt idx="3879">
                  <c:v>4.8263888888888884E-2</c:v>
                </c:pt>
                <c:pt idx="3880">
                  <c:v>4.8275462962962958E-2</c:v>
                </c:pt>
                <c:pt idx="3881">
                  <c:v>4.8287037037037038E-2</c:v>
                </c:pt>
                <c:pt idx="3882">
                  <c:v>4.8298611111111112E-2</c:v>
                </c:pt>
                <c:pt idx="3883">
                  <c:v>4.8310185185185185E-2</c:v>
                </c:pt>
                <c:pt idx="3884">
                  <c:v>4.8321759259259266E-2</c:v>
                </c:pt>
                <c:pt idx="3885">
                  <c:v>4.8333333333333332E-2</c:v>
                </c:pt>
                <c:pt idx="3886">
                  <c:v>4.8344907407407406E-2</c:v>
                </c:pt>
                <c:pt idx="3887">
                  <c:v>4.8356481481481479E-2</c:v>
                </c:pt>
                <c:pt idx="3888">
                  <c:v>4.836805555555556E-2</c:v>
                </c:pt>
                <c:pt idx="3889">
                  <c:v>4.8379629629629627E-2</c:v>
                </c:pt>
                <c:pt idx="3890">
                  <c:v>4.83912037037037E-2</c:v>
                </c:pt>
                <c:pt idx="3891">
                  <c:v>4.8402777777777774E-2</c:v>
                </c:pt>
                <c:pt idx="3892">
                  <c:v>4.8414351851851854E-2</c:v>
                </c:pt>
                <c:pt idx="3893">
                  <c:v>4.8425925925925928E-2</c:v>
                </c:pt>
                <c:pt idx="3894">
                  <c:v>4.8437500000000001E-2</c:v>
                </c:pt>
                <c:pt idx="3895">
                  <c:v>4.8449074074074082E-2</c:v>
                </c:pt>
                <c:pt idx="3896">
                  <c:v>4.8460648148148149E-2</c:v>
                </c:pt>
                <c:pt idx="3897">
                  <c:v>4.8472222222222222E-2</c:v>
                </c:pt>
                <c:pt idx="3898">
                  <c:v>4.8483796296296296E-2</c:v>
                </c:pt>
                <c:pt idx="3899">
                  <c:v>4.8495370370370376E-2</c:v>
                </c:pt>
                <c:pt idx="3900">
                  <c:v>4.8506944444444443E-2</c:v>
                </c:pt>
                <c:pt idx="3901">
                  <c:v>4.8518518518518516E-2</c:v>
                </c:pt>
                <c:pt idx="3902">
                  <c:v>4.853009259259259E-2</c:v>
                </c:pt>
                <c:pt idx="3903">
                  <c:v>4.854166666666667E-2</c:v>
                </c:pt>
                <c:pt idx="3904">
                  <c:v>4.8553240740740744E-2</c:v>
                </c:pt>
                <c:pt idx="3905">
                  <c:v>4.8564814814814818E-2</c:v>
                </c:pt>
                <c:pt idx="3906">
                  <c:v>4.8576388888888884E-2</c:v>
                </c:pt>
                <c:pt idx="3907">
                  <c:v>4.8587962962962965E-2</c:v>
                </c:pt>
                <c:pt idx="3908">
                  <c:v>4.8599537037037038E-2</c:v>
                </c:pt>
                <c:pt idx="3909">
                  <c:v>4.8611111111111112E-2</c:v>
                </c:pt>
                <c:pt idx="3910">
                  <c:v>4.8622685185185179E-2</c:v>
                </c:pt>
                <c:pt idx="3911">
                  <c:v>4.8634259259259259E-2</c:v>
                </c:pt>
                <c:pt idx="3912">
                  <c:v>4.8645833333333333E-2</c:v>
                </c:pt>
                <c:pt idx="3913">
                  <c:v>4.8657407407407406E-2</c:v>
                </c:pt>
                <c:pt idx="3914">
                  <c:v>4.8668981481481487E-2</c:v>
                </c:pt>
                <c:pt idx="3915">
                  <c:v>4.868055555555556E-2</c:v>
                </c:pt>
                <c:pt idx="3916">
                  <c:v>4.8692129629629627E-2</c:v>
                </c:pt>
                <c:pt idx="3917">
                  <c:v>4.87037037037037E-2</c:v>
                </c:pt>
                <c:pt idx="3918">
                  <c:v>4.8715277777777781E-2</c:v>
                </c:pt>
                <c:pt idx="3919">
                  <c:v>4.8726851851851855E-2</c:v>
                </c:pt>
                <c:pt idx="3920">
                  <c:v>4.8738425925925921E-2</c:v>
                </c:pt>
                <c:pt idx="3921">
                  <c:v>4.8749999999999995E-2</c:v>
                </c:pt>
                <c:pt idx="3922">
                  <c:v>4.8761574074074075E-2</c:v>
                </c:pt>
                <c:pt idx="3923">
                  <c:v>4.8773148148148149E-2</c:v>
                </c:pt>
                <c:pt idx="3924">
                  <c:v>4.8784722222222222E-2</c:v>
                </c:pt>
                <c:pt idx="3925">
                  <c:v>4.8796296296296303E-2</c:v>
                </c:pt>
                <c:pt idx="3926">
                  <c:v>4.880787037037037E-2</c:v>
                </c:pt>
                <c:pt idx="3927">
                  <c:v>4.8819444444444443E-2</c:v>
                </c:pt>
                <c:pt idx="3928">
                  <c:v>4.8831018518518517E-2</c:v>
                </c:pt>
                <c:pt idx="3929">
                  <c:v>4.8842592592592597E-2</c:v>
                </c:pt>
                <c:pt idx="3930">
                  <c:v>4.8854166666666664E-2</c:v>
                </c:pt>
                <c:pt idx="3931">
                  <c:v>4.8865740740740737E-2</c:v>
                </c:pt>
                <c:pt idx="3932">
                  <c:v>4.8877314814814811E-2</c:v>
                </c:pt>
                <c:pt idx="3933">
                  <c:v>4.8888888888888891E-2</c:v>
                </c:pt>
                <c:pt idx="3934">
                  <c:v>4.8900462962962965E-2</c:v>
                </c:pt>
                <c:pt idx="3935">
                  <c:v>4.8912037037037039E-2</c:v>
                </c:pt>
                <c:pt idx="3936">
                  <c:v>4.8923611111111105E-2</c:v>
                </c:pt>
                <c:pt idx="3937">
                  <c:v>4.8935185185185186E-2</c:v>
                </c:pt>
                <c:pt idx="3938">
                  <c:v>4.8946759259259259E-2</c:v>
                </c:pt>
                <c:pt idx="3939">
                  <c:v>4.8958333333333333E-2</c:v>
                </c:pt>
                <c:pt idx="3940">
                  <c:v>4.8969907407407413E-2</c:v>
                </c:pt>
                <c:pt idx="3941">
                  <c:v>4.898148148148148E-2</c:v>
                </c:pt>
                <c:pt idx="3942">
                  <c:v>4.8993055555555554E-2</c:v>
                </c:pt>
                <c:pt idx="3943">
                  <c:v>4.9004629629629627E-2</c:v>
                </c:pt>
                <c:pt idx="3944">
                  <c:v>4.9016203703703708E-2</c:v>
                </c:pt>
                <c:pt idx="3945">
                  <c:v>4.9027777777777781E-2</c:v>
                </c:pt>
                <c:pt idx="3946">
                  <c:v>4.9039351851851855E-2</c:v>
                </c:pt>
                <c:pt idx="3947">
                  <c:v>4.9050925925925921E-2</c:v>
                </c:pt>
                <c:pt idx="3948">
                  <c:v>4.9062500000000002E-2</c:v>
                </c:pt>
                <c:pt idx="3949">
                  <c:v>4.9074074074074076E-2</c:v>
                </c:pt>
                <c:pt idx="3950">
                  <c:v>4.9085648148148149E-2</c:v>
                </c:pt>
                <c:pt idx="3951">
                  <c:v>4.9097222222222216E-2</c:v>
                </c:pt>
                <c:pt idx="3952">
                  <c:v>4.9108796296296296E-2</c:v>
                </c:pt>
                <c:pt idx="3953">
                  <c:v>4.912037037037037E-2</c:v>
                </c:pt>
                <c:pt idx="3954">
                  <c:v>4.9131944444444443E-2</c:v>
                </c:pt>
                <c:pt idx="3955">
                  <c:v>4.9143518518518524E-2</c:v>
                </c:pt>
                <c:pt idx="3956">
                  <c:v>4.9155092592592597E-2</c:v>
                </c:pt>
                <c:pt idx="3957">
                  <c:v>4.9166666666666664E-2</c:v>
                </c:pt>
                <c:pt idx="3958">
                  <c:v>4.9178240740740738E-2</c:v>
                </c:pt>
                <c:pt idx="3959">
                  <c:v>4.9189814814814818E-2</c:v>
                </c:pt>
                <c:pt idx="3960">
                  <c:v>4.9201388888888892E-2</c:v>
                </c:pt>
                <c:pt idx="3961">
                  <c:v>4.9212962962962958E-2</c:v>
                </c:pt>
                <c:pt idx="3962">
                  <c:v>4.9224537037037032E-2</c:v>
                </c:pt>
                <c:pt idx="3963">
                  <c:v>4.9236111111111112E-2</c:v>
                </c:pt>
                <c:pt idx="3964">
                  <c:v>4.9247685185185186E-2</c:v>
                </c:pt>
                <c:pt idx="3965">
                  <c:v>4.925925925925926E-2</c:v>
                </c:pt>
                <c:pt idx="3966">
                  <c:v>4.927083333333334E-2</c:v>
                </c:pt>
                <c:pt idx="3967">
                  <c:v>4.9282407407407407E-2</c:v>
                </c:pt>
                <c:pt idx="3968">
                  <c:v>4.929398148148148E-2</c:v>
                </c:pt>
                <c:pt idx="3969">
                  <c:v>4.9305555555555554E-2</c:v>
                </c:pt>
                <c:pt idx="3970">
                  <c:v>4.9317129629629634E-2</c:v>
                </c:pt>
                <c:pt idx="3971">
                  <c:v>4.9317129629629634E-2</c:v>
                </c:pt>
                <c:pt idx="3972">
                  <c:v>4.9328703703703701E-2</c:v>
                </c:pt>
                <c:pt idx="3973">
                  <c:v>4.9340277777777775E-2</c:v>
                </c:pt>
                <c:pt idx="3974">
                  <c:v>4.9351851851851848E-2</c:v>
                </c:pt>
                <c:pt idx="3975">
                  <c:v>4.9363425925925929E-2</c:v>
                </c:pt>
                <c:pt idx="3976">
                  <c:v>4.9375000000000002E-2</c:v>
                </c:pt>
                <c:pt idx="3977">
                  <c:v>4.9386574074074076E-2</c:v>
                </c:pt>
                <c:pt idx="3978">
                  <c:v>4.9398148148148142E-2</c:v>
                </c:pt>
                <c:pt idx="3979">
                  <c:v>4.9409722222222223E-2</c:v>
                </c:pt>
                <c:pt idx="3980">
                  <c:v>4.9421296296296297E-2</c:v>
                </c:pt>
                <c:pt idx="3981">
                  <c:v>4.943287037037037E-2</c:v>
                </c:pt>
                <c:pt idx="3982">
                  <c:v>4.9444444444444437E-2</c:v>
                </c:pt>
                <c:pt idx="3983">
                  <c:v>4.9456018518518517E-2</c:v>
                </c:pt>
                <c:pt idx="3984">
                  <c:v>4.9467592592592591E-2</c:v>
                </c:pt>
                <c:pt idx="3985">
                  <c:v>4.9479166666666664E-2</c:v>
                </c:pt>
                <c:pt idx="3986">
                  <c:v>4.9490740740740745E-2</c:v>
                </c:pt>
                <c:pt idx="3987">
                  <c:v>4.9502314814814818E-2</c:v>
                </c:pt>
                <c:pt idx="3988">
                  <c:v>4.9513888888888892E-2</c:v>
                </c:pt>
                <c:pt idx="3989">
                  <c:v>4.9525462962962959E-2</c:v>
                </c:pt>
                <c:pt idx="3990">
                  <c:v>4.9537037037037039E-2</c:v>
                </c:pt>
                <c:pt idx="3991">
                  <c:v>4.9548611111111113E-2</c:v>
                </c:pt>
                <c:pt idx="3992">
                  <c:v>4.9560185185185186E-2</c:v>
                </c:pt>
                <c:pt idx="3993">
                  <c:v>4.9571759259259253E-2</c:v>
                </c:pt>
                <c:pt idx="3994">
                  <c:v>4.9583333333333333E-2</c:v>
                </c:pt>
                <c:pt idx="3995">
                  <c:v>4.9594907407407407E-2</c:v>
                </c:pt>
                <c:pt idx="3996">
                  <c:v>4.9606481481481481E-2</c:v>
                </c:pt>
                <c:pt idx="3997">
                  <c:v>4.9618055555555561E-2</c:v>
                </c:pt>
                <c:pt idx="3998">
                  <c:v>4.9629629629629635E-2</c:v>
                </c:pt>
                <c:pt idx="3999">
                  <c:v>4.9641203703703701E-2</c:v>
                </c:pt>
                <c:pt idx="4000">
                  <c:v>4.9652777777777775E-2</c:v>
                </c:pt>
                <c:pt idx="4001">
                  <c:v>4.9664351851851855E-2</c:v>
                </c:pt>
                <c:pt idx="4002">
                  <c:v>4.9675925925925929E-2</c:v>
                </c:pt>
                <c:pt idx="4003">
                  <c:v>4.9687499999999996E-2</c:v>
                </c:pt>
                <c:pt idx="4004">
                  <c:v>4.9699074074074069E-2</c:v>
                </c:pt>
                <c:pt idx="4005">
                  <c:v>4.971064814814815E-2</c:v>
                </c:pt>
                <c:pt idx="4006">
                  <c:v>4.9722222222222223E-2</c:v>
                </c:pt>
                <c:pt idx="4007">
                  <c:v>4.9733796296296297E-2</c:v>
                </c:pt>
                <c:pt idx="4008">
                  <c:v>4.9745370370370377E-2</c:v>
                </c:pt>
                <c:pt idx="4009">
                  <c:v>4.9756944444444444E-2</c:v>
                </c:pt>
                <c:pt idx="4010">
                  <c:v>4.9768518518518517E-2</c:v>
                </c:pt>
                <c:pt idx="4011">
                  <c:v>4.9780092592592591E-2</c:v>
                </c:pt>
                <c:pt idx="4012">
                  <c:v>4.9791666666666672E-2</c:v>
                </c:pt>
                <c:pt idx="4013">
                  <c:v>4.9803240740740738E-2</c:v>
                </c:pt>
                <c:pt idx="4014">
                  <c:v>4.9814814814814812E-2</c:v>
                </c:pt>
                <c:pt idx="4015">
                  <c:v>4.9826388888888885E-2</c:v>
                </c:pt>
                <c:pt idx="4016">
                  <c:v>4.9837962962962966E-2</c:v>
                </c:pt>
                <c:pt idx="4017">
                  <c:v>4.9849537037037039E-2</c:v>
                </c:pt>
                <c:pt idx="4018">
                  <c:v>4.9861111111111113E-2</c:v>
                </c:pt>
                <c:pt idx="4019">
                  <c:v>4.987268518518518E-2</c:v>
                </c:pt>
                <c:pt idx="4020">
                  <c:v>4.988425925925926E-2</c:v>
                </c:pt>
                <c:pt idx="4021">
                  <c:v>4.9895833333333334E-2</c:v>
                </c:pt>
                <c:pt idx="4022">
                  <c:v>4.9907407407407407E-2</c:v>
                </c:pt>
                <c:pt idx="4023">
                  <c:v>4.9918981481481474E-2</c:v>
                </c:pt>
                <c:pt idx="4024">
                  <c:v>4.9930555555555554E-2</c:v>
                </c:pt>
                <c:pt idx="4025">
                  <c:v>4.9942129629629628E-2</c:v>
                </c:pt>
                <c:pt idx="4026">
                  <c:v>4.9953703703703702E-2</c:v>
                </c:pt>
                <c:pt idx="4027">
                  <c:v>4.9965277777777782E-2</c:v>
                </c:pt>
                <c:pt idx="4028">
                  <c:v>4.9976851851851856E-2</c:v>
                </c:pt>
                <c:pt idx="4029">
                  <c:v>4.9988425925925922E-2</c:v>
                </c:pt>
                <c:pt idx="4030">
                  <c:v>4.9999999999999996E-2</c:v>
                </c:pt>
                <c:pt idx="4031">
                  <c:v>5.0011574074074076E-2</c:v>
                </c:pt>
                <c:pt idx="4032">
                  <c:v>5.002314814814815E-2</c:v>
                </c:pt>
                <c:pt idx="4033">
                  <c:v>5.0034722222222223E-2</c:v>
                </c:pt>
                <c:pt idx="4034">
                  <c:v>5.004629629629629E-2</c:v>
                </c:pt>
                <c:pt idx="4035">
                  <c:v>5.0057870370370371E-2</c:v>
                </c:pt>
                <c:pt idx="4036">
                  <c:v>5.0069444444444444E-2</c:v>
                </c:pt>
                <c:pt idx="4037">
                  <c:v>5.0081018518518518E-2</c:v>
                </c:pt>
                <c:pt idx="4038">
                  <c:v>5.0092592592592598E-2</c:v>
                </c:pt>
                <c:pt idx="4039">
                  <c:v>5.0104166666666672E-2</c:v>
                </c:pt>
                <c:pt idx="4040">
                  <c:v>5.0115740740740738E-2</c:v>
                </c:pt>
                <c:pt idx="4041">
                  <c:v>5.0127314814814812E-2</c:v>
                </c:pt>
                <c:pt idx="4042">
                  <c:v>5.0138888888888893E-2</c:v>
                </c:pt>
                <c:pt idx="4043">
                  <c:v>5.0150462962962966E-2</c:v>
                </c:pt>
                <c:pt idx="4044">
                  <c:v>5.0162037037037033E-2</c:v>
                </c:pt>
                <c:pt idx="4045">
                  <c:v>5.0173611111111106E-2</c:v>
                </c:pt>
                <c:pt idx="4046">
                  <c:v>5.0185185185185187E-2</c:v>
                </c:pt>
                <c:pt idx="4047">
                  <c:v>5.019675925925926E-2</c:v>
                </c:pt>
                <c:pt idx="4048">
                  <c:v>5.0208333333333334E-2</c:v>
                </c:pt>
                <c:pt idx="4049">
                  <c:v>5.0219907407407414E-2</c:v>
                </c:pt>
                <c:pt idx="4050">
                  <c:v>5.0231481481481481E-2</c:v>
                </c:pt>
                <c:pt idx="4051">
                  <c:v>5.0243055555555555E-2</c:v>
                </c:pt>
                <c:pt idx="4052">
                  <c:v>5.0254629629629628E-2</c:v>
                </c:pt>
                <c:pt idx="4053">
                  <c:v>5.0266203703703709E-2</c:v>
                </c:pt>
                <c:pt idx="4054">
                  <c:v>5.0277777777777775E-2</c:v>
                </c:pt>
                <c:pt idx="4055">
                  <c:v>5.0289351851851849E-2</c:v>
                </c:pt>
                <c:pt idx="4056">
                  <c:v>5.0300925925925923E-2</c:v>
                </c:pt>
                <c:pt idx="4057">
                  <c:v>5.0312500000000003E-2</c:v>
                </c:pt>
                <c:pt idx="4058">
                  <c:v>5.0324074074074077E-2</c:v>
                </c:pt>
                <c:pt idx="4059">
                  <c:v>5.033564814814815E-2</c:v>
                </c:pt>
                <c:pt idx="4060">
                  <c:v>5.0347222222222217E-2</c:v>
                </c:pt>
                <c:pt idx="4061">
                  <c:v>5.0358796296296297E-2</c:v>
                </c:pt>
                <c:pt idx="4062">
                  <c:v>5.0370370370370371E-2</c:v>
                </c:pt>
                <c:pt idx="4063">
                  <c:v>5.0381944444444444E-2</c:v>
                </c:pt>
                <c:pt idx="4064">
                  <c:v>5.0393518518518511E-2</c:v>
                </c:pt>
                <c:pt idx="4065">
                  <c:v>5.0405092592592592E-2</c:v>
                </c:pt>
                <c:pt idx="4066">
                  <c:v>5.0416666666666665E-2</c:v>
                </c:pt>
                <c:pt idx="4067">
                  <c:v>5.0428240740740739E-2</c:v>
                </c:pt>
                <c:pt idx="4068">
                  <c:v>5.0439814814814819E-2</c:v>
                </c:pt>
                <c:pt idx="4069">
                  <c:v>5.0451388888888893E-2</c:v>
                </c:pt>
                <c:pt idx="4070">
                  <c:v>5.0462962962962959E-2</c:v>
                </c:pt>
                <c:pt idx="4071">
                  <c:v>5.0474537037037033E-2</c:v>
                </c:pt>
                <c:pt idx="4072">
                  <c:v>5.0486111111111114E-2</c:v>
                </c:pt>
                <c:pt idx="4073">
                  <c:v>5.0497685185185187E-2</c:v>
                </c:pt>
                <c:pt idx="4074">
                  <c:v>5.0509259259259254E-2</c:v>
                </c:pt>
                <c:pt idx="4075">
                  <c:v>5.0520833333333327E-2</c:v>
                </c:pt>
                <c:pt idx="4076">
                  <c:v>5.0532407407407408E-2</c:v>
                </c:pt>
                <c:pt idx="4077">
                  <c:v>5.0543981481481481E-2</c:v>
                </c:pt>
                <c:pt idx="4078">
                  <c:v>5.0555555555555555E-2</c:v>
                </c:pt>
                <c:pt idx="4079">
                  <c:v>5.0567129629629635E-2</c:v>
                </c:pt>
                <c:pt idx="4080">
                  <c:v>5.0578703703703709E-2</c:v>
                </c:pt>
                <c:pt idx="4081">
                  <c:v>5.0590277777777776E-2</c:v>
                </c:pt>
                <c:pt idx="4082">
                  <c:v>5.0601851851851849E-2</c:v>
                </c:pt>
                <c:pt idx="4083">
                  <c:v>5.061342592592593E-2</c:v>
                </c:pt>
                <c:pt idx="4084">
                  <c:v>5.0625000000000003E-2</c:v>
                </c:pt>
                <c:pt idx="4085">
                  <c:v>5.063657407407407E-2</c:v>
                </c:pt>
                <c:pt idx="4086">
                  <c:v>5.0648148148148144E-2</c:v>
                </c:pt>
                <c:pt idx="4087">
                  <c:v>5.0659722222222224E-2</c:v>
                </c:pt>
                <c:pt idx="4088">
                  <c:v>5.0671296296296298E-2</c:v>
                </c:pt>
                <c:pt idx="4089">
                  <c:v>5.0682870370370371E-2</c:v>
                </c:pt>
                <c:pt idx="4090">
                  <c:v>5.0694444444444452E-2</c:v>
                </c:pt>
                <c:pt idx="4091">
                  <c:v>5.0706018518518518E-2</c:v>
                </c:pt>
                <c:pt idx="4092">
                  <c:v>5.0717592592592592E-2</c:v>
                </c:pt>
                <c:pt idx="4093">
                  <c:v>5.0729166666666665E-2</c:v>
                </c:pt>
                <c:pt idx="4094">
                  <c:v>5.0740740740740746E-2</c:v>
                </c:pt>
                <c:pt idx="4095">
                  <c:v>5.0752314814814813E-2</c:v>
                </c:pt>
                <c:pt idx="4096">
                  <c:v>5.0763888888888886E-2</c:v>
                </c:pt>
                <c:pt idx="4097">
                  <c:v>5.077546296296296E-2</c:v>
                </c:pt>
                <c:pt idx="4098">
                  <c:v>5.078703703703704E-2</c:v>
                </c:pt>
                <c:pt idx="4099">
                  <c:v>5.0798611111111114E-2</c:v>
                </c:pt>
                <c:pt idx="4100">
                  <c:v>5.0810185185185187E-2</c:v>
                </c:pt>
                <c:pt idx="4101">
                  <c:v>5.0821759259259254E-2</c:v>
                </c:pt>
                <c:pt idx="4102">
                  <c:v>5.0833333333333335E-2</c:v>
                </c:pt>
                <c:pt idx="4103">
                  <c:v>5.0844907407407408E-2</c:v>
                </c:pt>
                <c:pt idx="4104">
                  <c:v>5.0856481481481482E-2</c:v>
                </c:pt>
                <c:pt idx="4105">
                  <c:v>5.0868055555555548E-2</c:v>
                </c:pt>
                <c:pt idx="4106">
                  <c:v>5.0879629629629629E-2</c:v>
                </c:pt>
                <c:pt idx="4107">
                  <c:v>5.0891203703703702E-2</c:v>
                </c:pt>
                <c:pt idx="4108">
                  <c:v>5.0902777777777776E-2</c:v>
                </c:pt>
                <c:pt idx="4109">
                  <c:v>5.0914351851851856E-2</c:v>
                </c:pt>
                <c:pt idx="4110">
                  <c:v>5.092592592592593E-2</c:v>
                </c:pt>
                <c:pt idx="4111">
                  <c:v>5.0937499999999997E-2</c:v>
                </c:pt>
                <c:pt idx="4112">
                  <c:v>5.094907407407407E-2</c:v>
                </c:pt>
                <c:pt idx="4113">
                  <c:v>5.0960648148148151E-2</c:v>
                </c:pt>
                <c:pt idx="4114">
                  <c:v>5.0972222222222224E-2</c:v>
                </c:pt>
                <c:pt idx="4115">
                  <c:v>5.0983796296296291E-2</c:v>
                </c:pt>
                <c:pt idx="4116">
                  <c:v>5.0995370370370365E-2</c:v>
                </c:pt>
                <c:pt idx="4117">
                  <c:v>5.1006944444444445E-2</c:v>
                </c:pt>
                <c:pt idx="4118">
                  <c:v>5.1018518518518519E-2</c:v>
                </c:pt>
                <c:pt idx="4119">
                  <c:v>5.1030092592592592E-2</c:v>
                </c:pt>
                <c:pt idx="4120">
                  <c:v>5.1041666666666673E-2</c:v>
                </c:pt>
                <c:pt idx="4121">
                  <c:v>5.1053240740740746E-2</c:v>
                </c:pt>
                <c:pt idx="4122">
                  <c:v>5.1064814814814813E-2</c:v>
                </c:pt>
                <c:pt idx="4123">
                  <c:v>5.1076388888888886E-2</c:v>
                </c:pt>
                <c:pt idx="4124">
                  <c:v>5.1087962962962967E-2</c:v>
                </c:pt>
                <c:pt idx="4125">
                  <c:v>5.1099537037037041E-2</c:v>
                </c:pt>
                <c:pt idx="4126">
                  <c:v>5.1111111111111107E-2</c:v>
                </c:pt>
                <c:pt idx="4127">
                  <c:v>5.1122685185185181E-2</c:v>
                </c:pt>
                <c:pt idx="4128">
                  <c:v>5.1134259259259261E-2</c:v>
                </c:pt>
                <c:pt idx="4129">
                  <c:v>5.1145833333333335E-2</c:v>
                </c:pt>
                <c:pt idx="4130">
                  <c:v>5.1157407407407408E-2</c:v>
                </c:pt>
                <c:pt idx="4131">
                  <c:v>5.1168981481481489E-2</c:v>
                </c:pt>
                <c:pt idx="4132">
                  <c:v>5.1180555555555556E-2</c:v>
                </c:pt>
                <c:pt idx="4133">
                  <c:v>5.1192129629629629E-2</c:v>
                </c:pt>
                <c:pt idx="4134">
                  <c:v>5.1203703703703703E-2</c:v>
                </c:pt>
                <c:pt idx="4135">
                  <c:v>5.1215277777777783E-2</c:v>
                </c:pt>
                <c:pt idx="4136">
                  <c:v>5.122685185185185E-2</c:v>
                </c:pt>
                <c:pt idx="4137">
                  <c:v>5.1238425925925923E-2</c:v>
                </c:pt>
                <c:pt idx="4138">
                  <c:v>5.1249999999999997E-2</c:v>
                </c:pt>
                <c:pt idx="4139">
                  <c:v>5.1261574074074077E-2</c:v>
                </c:pt>
                <c:pt idx="4140">
                  <c:v>5.1273148148148151E-2</c:v>
                </c:pt>
                <c:pt idx="4141">
                  <c:v>5.1284722222222225E-2</c:v>
                </c:pt>
                <c:pt idx="4142">
                  <c:v>5.1296296296296291E-2</c:v>
                </c:pt>
                <c:pt idx="4143">
                  <c:v>5.1307870370370372E-2</c:v>
                </c:pt>
                <c:pt idx="4144">
                  <c:v>5.1319444444444445E-2</c:v>
                </c:pt>
                <c:pt idx="4145">
                  <c:v>5.1331018518518519E-2</c:v>
                </c:pt>
                <c:pt idx="4146">
                  <c:v>5.1342592592592586E-2</c:v>
                </c:pt>
                <c:pt idx="4147">
                  <c:v>5.1354166666666666E-2</c:v>
                </c:pt>
                <c:pt idx="4148">
                  <c:v>5.136574074074074E-2</c:v>
                </c:pt>
                <c:pt idx="4149">
                  <c:v>5.1377314814814813E-2</c:v>
                </c:pt>
                <c:pt idx="4150">
                  <c:v>5.1388888888888894E-2</c:v>
                </c:pt>
                <c:pt idx="4151">
                  <c:v>5.1400462962962967E-2</c:v>
                </c:pt>
                <c:pt idx="4152">
                  <c:v>5.1412037037037034E-2</c:v>
                </c:pt>
                <c:pt idx="4153">
                  <c:v>5.1423611111111107E-2</c:v>
                </c:pt>
                <c:pt idx="4154">
                  <c:v>5.1435185185185188E-2</c:v>
                </c:pt>
                <c:pt idx="4155">
                  <c:v>5.1446759259259262E-2</c:v>
                </c:pt>
                <c:pt idx="4156">
                  <c:v>5.1458333333333328E-2</c:v>
                </c:pt>
                <c:pt idx="4157">
                  <c:v>5.1469907407407402E-2</c:v>
                </c:pt>
                <c:pt idx="4158">
                  <c:v>5.1481481481481482E-2</c:v>
                </c:pt>
                <c:pt idx="4159">
                  <c:v>5.1493055555555556E-2</c:v>
                </c:pt>
                <c:pt idx="4160">
                  <c:v>5.1504629629629629E-2</c:v>
                </c:pt>
                <c:pt idx="4161">
                  <c:v>5.151620370370371E-2</c:v>
                </c:pt>
                <c:pt idx="4162">
                  <c:v>5.1527777777777777E-2</c:v>
                </c:pt>
                <c:pt idx="4163">
                  <c:v>5.153935185185185E-2</c:v>
                </c:pt>
                <c:pt idx="4164">
                  <c:v>5.1550925925925924E-2</c:v>
                </c:pt>
                <c:pt idx="4165">
                  <c:v>5.1562500000000004E-2</c:v>
                </c:pt>
                <c:pt idx="4166">
                  <c:v>5.1574074074074078E-2</c:v>
                </c:pt>
                <c:pt idx="4167">
                  <c:v>5.1585648148148144E-2</c:v>
                </c:pt>
                <c:pt idx="4168">
                  <c:v>5.1597222222222218E-2</c:v>
                </c:pt>
                <c:pt idx="4169">
                  <c:v>5.1608796296296298E-2</c:v>
                </c:pt>
                <c:pt idx="4170">
                  <c:v>5.1620370370370372E-2</c:v>
                </c:pt>
                <c:pt idx="4171">
                  <c:v>5.1631944444444446E-2</c:v>
                </c:pt>
                <c:pt idx="4172">
                  <c:v>5.1643518518518526E-2</c:v>
                </c:pt>
                <c:pt idx="4173">
                  <c:v>5.1655092592592593E-2</c:v>
                </c:pt>
                <c:pt idx="4174">
                  <c:v>5.1666666666666666E-2</c:v>
                </c:pt>
                <c:pt idx="4175">
                  <c:v>5.167824074074074E-2</c:v>
                </c:pt>
                <c:pt idx="4176">
                  <c:v>5.168981481481482E-2</c:v>
                </c:pt>
                <c:pt idx="4177">
                  <c:v>5.1701388888888887E-2</c:v>
                </c:pt>
                <c:pt idx="4178">
                  <c:v>5.1712962962962961E-2</c:v>
                </c:pt>
                <c:pt idx="4179">
                  <c:v>5.1724537037037034E-2</c:v>
                </c:pt>
                <c:pt idx="4180">
                  <c:v>5.1736111111111115E-2</c:v>
                </c:pt>
                <c:pt idx="4181">
                  <c:v>5.1747685185185188E-2</c:v>
                </c:pt>
                <c:pt idx="4182">
                  <c:v>5.1759259259259262E-2</c:v>
                </c:pt>
                <c:pt idx="4183">
                  <c:v>5.1770833333333328E-2</c:v>
                </c:pt>
                <c:pt idx="4184">
                  <c:v>5.1782407407407409E-2</c:v>
                </c:pt>
                <c:pt idx="4185">
                  <c:v>5.1793981481481483E-2</c:v>
                </c:pt>
                <c:pt idx="4186">
                  <c:v>5.1805555555555556E-2</c:v>
                </c:pt>
                <c:pt idx="4187">
                  <c:v>5.1817129629629623E-2</c:v>
                </c:pt>
                <c:pt idx="4188">
                  <c:v>5.1828703703703703E-2</c:v>
                </c:pt>
                <c:pt idx="4189">
                  <c:v>5.1840277777777777E-2</c:v>
                </c:pt>
                <c:pt idx="4190">
                  <c:v>5.185185185185185E-2</c:v>
                </c:pt>
                <c:pt idx="4191">
                  <c:v>5.1863425925925931E-2</c:v>
                </c:pt>
                <c:pt idx="4192">
                  <c:v>5.1875000000000004E-2</c:v>
                </c:pt>
                <c:pt idx="4193">
                  <c:v>5.1886574074074071E-2</c:v>
                </c:pt>
                <c:pt idx="4194">
                  <c:v>5.1898148148148145E-2</c:v>
                </c:pt>
                <c:pt idx="4195">
                  <c:v>5.1909722222222225E-2</c:v>
                </c:pt>
                <c:pt idx="4196">
                  <c:v>5.1921296296296299E-2</c:v>
                </c:pt>
                <c:pt idx="4197">
                  <c:v>5.1932870370370365E-2</c:v>
                </c:pt>
                <c:pt idx="4198">
                  <c:v>5.1944444444444439E-2</c:v>
                </c:pt>
                <c:pt idx="4199">
                  <c:v>5.1956018518518519E-2</c:v>
                </c:pt>
                <c:pt idx="4200">
                  <c:v>5.1967592592592593E-2</c:v>
                </c:pt>
                <c:pt idx="4201">
                  <c:v>5.1979166666666667E-2</c:v>
                </c:pt>
                <c:pt idx="4202">
                  <c:v>5.1990740740740747E-2</c:v>
                </c:pt>
                <c:pt idx="4203">
                  <c:v>5.2002314814814814E-2</c:v>
                </c:pt>
                <c:pt idx="4204">
                  <c:v>5.2013888888888887E-2</c:v>
                </c:pt>
                <c:pt idx="4205">
                  <c:v>5.2025462962962961E-2</c:v>
                </c:pt>
                <c:pt idx="4206">
                  <c:v>5.2037037037037041E-2</c:v>
                </c:pt>
                <c:pt idx="4207">
                  <c:v>5.2048611111111108E-2</c:v>
                </c:pt>
                <c:pt idx="4208">
                  <c:v>5.2060185185185182E-2</c:v>
                </c:pt>
                <c:pt idx="4209">
                  <c:v>5.2071759259259255E-2</c:v>
                </c:pt>
                <c:pt idx="4210">
                  <c:v>5.2083333333333336E-2</c:v>
                </c:pt>
                <c:pt idx="4211">
                  <c:v>5.2094907407407409E-2</c:v>
                </c:pt>
                <c:pt idx="4212">
                  <c:v>5.2106481481481483E-2</c:v>
                </c:pt>
                <c:pt idx="4213">
                  <c:v>5.2118055555555563E-2</c:v>
                </c:pt>
                <c:pt idx="4214">
                  <c:v>5.212962962962963E-2</c:v>
                </c:pt>
                <c:pt idx="4215">
                  <c:v>5.2141203703703703E-2</c:v>
                </c:pt>
                <c:pt idx="4216">
                  <c:v>5.2152777777777777E-2</c:v>
                </c:pt>
                <c:pt idx="4217">
                  <c:v>5.2164351851851858E-2</c:v>
                </c:pt>
                <c:pt idx="4218">
                  <c:v>5.2175925925925924E-2</c:v>
                </c:pt>
                <c:pt idx="4219">
                  <c:v>5.2187499999999998E-2</c:v>
                </c:pt>
                <c:pt idx="4220">
                  <c:v>5.2199074074074071E-2</c:v>
                </c:pt>
                <c:pt idx="4221">
                  <c:v>5.2210648148148152E-2</c:v>
                </c:pt>
                <c:pt idx="4222">
                  <c:v>5.2222222222222225E-2</c:v>
                </c:pt>
                <c:pt idx="4223">
                  <c:v>5.2233796296296299E-2</c:v>
                </c:pt>
                <c:pt idx="4224">
                  <c:v>5.2245370370370366E-2</c:v>
                </c:pt>
                <c:pt idx="4225">
                  <c:v>5.2256944444444446E-2</c:v>
                </c:pt>
                <c:pt idx="4226">
                  <c:v>5.226851851851852E-2</c:v>
                </c:pt>
                <c:pt idx="4227">
                  <c:v>5.2280092592592593E-2</c:v>
                </c:pt>
                <c:pt idx="4228">
                  <c:v>5.229166666666666E-2</c:v>
                </c:pt>
                <c:pt idx="4229">
                  <c:v>5.230324074074074E-2</c:v>
                </c:pt>
                <c:pt idx="4230">
                  <c:v>5.2314814814814814E-2</c:v>
                </c:pt>
                <c:pt idx="4231">
                  <c:v>5.2326388888888888E-2</c:v>
                </c:pt>
                <c:pt idx="4232">
                  <c:v>5.2337962962962968E-2</c:v>
                </c:pt>
                <c:pt idx="4233">
                  <c:v>5.2349537037037042E-2</c:v>
                </c:pt>
                <c:pt idx="4234">
                  <c:v>5.2361111111111108E-2</c:v>
                </c:pt>
                <c:pt idx="4235">
                  <c:v>5.2372685185185182E-2</c:v>
                </c:pt>
                <c:pt idx="4236">
                  <c:v>5.2384259259259262E-2</c:v>
                </c:pt>
                <c:pt idx="4237">
                  <c:v>5.2395833333333336E-2</c:v>
                </c:pt>
                <c:pt idx="4238">
                  <c:v>5.2407407407407403E-2</c:v>
                </c:pt>
                <c:pt idx="4239">
                  <c:v>5.2418981481481476E-2</c:v>
                </c:pt>
                <c:pt idx="4240">
                  <c:v>5.2430555555555557E-2</c:v>
                </c:pt>
                <c:pt idx="4241">
                  <c:v>5.244212962962963E-2</c:v>
                </c:pt>
                <c:pt idx="4242">
                  <c:v>5.2453703703703704E-2</c:v>
                </c:pt>
                <c:pt idx="4243">
                  <c:v>5.2465277777777784E-2</c:v>
                </c:pt>
                <c:pt idx="4244">
                  <c:v>5.2476851851851851E-2</c:v>
                </c:pt>
                <c:pt idx="4245">
                  <c:v>5.2488425925925924E-2</c:v>
                </c:pt>
                <c:pt idx="4246">
                  <c:v>5.2499999999999998E-2</c:v>
                </c:pt>
                <c:pt idx="4247">
                  <c:v>5.2511574074074079E-2</c:v>
                </c:pt>
                <c:pt idx="4248">
                  <c:v>5.2523148148148145E-2</c:v>
                </c:pt>
                <c:pt idx="4249">
                  <c:v>5.2534722222222219E-2</c:v>
                </c:pt>
                <c:pt idx="4250">
                  <c:v>5.2546296296296292E-2</c:v>
                </c:pt>
                <c:pt idx="4251">
                  <c:v>5.2557870370370373E-2</c:v>
                </c:pt>
                <c:pt idx="4252">
                  <c:v>5.2569444444444446E-2</c:v>
                </c:pt>
                <c:pt idx="4253">
                  <c:v>5.258101851851852E-2</c:v>
                </c:pt>
                <c:pt idx="4254">
                  <c:v>5.2592592592592587E-2</c:v>
                </c:pt>
                <c:pt idx="4255">
                  <c:v>5.2604166666666667E-2</c:v>
                </c:pt>
                <c:pt idx="4256">
                  <c:v>5.2615740740740741E-2</c:v>
                </c:pt>
                <c:pt idx="4257">
                  <c:v>5.2627314814814814E-2</c:v>
                </c:pt>
                <c:pt idx="4258">
                  <c:v>5.2638888888888895E-2</c:v>
                </c:pt>
                <c:pt idx="4259">
                  <c:v>5.2650462962962961E-2</c:v>
                </c:pt>
                <c:pt idx="4260">
                  <c:v>5.2662037037037035E-2</c:v>
                </c:pt>
                <c:pt idx="4261">
                  <c:v>5.2673611111111109E-2</c:v>
                </c:pt>
                <c:pt idx="4262">
                  <c:v>5.2685185185185189E-2</c:v>
                </c:pt>
                <c:pt idx="4263">
                  <c:v>5.2696759259259263E-2</c:v>
                </c:pt>
                <c:pt idx="4264">
                  <c:v>5.2708333333333336E-2</c:v>
                </c:pt>
                <c:pt idx="4265">
                  <c:v>5.2719907407407403E-2</c:v>
                </c:pt>
                <c:pt idx="4266">
                  <c:v>5.2731481481481483E-2</c:v>
                </c:pt>
                <c:pt idx="4267">
                  <c:v>5.2743055555555557E-2</c:v>
                </c:pt>
                <c:pt idx="4268">
                  <c:v>5.275462962962963E-2</c:v>
                </c:pt>
                <c:pt idx="4269">
                  <c:v>5.2766203703703697E-2</c:v>
                </c:pt>
                <c:pt idx="4270">
                  <c:v>5.2777777777777778E-2</c:v>
                </c:pt>
                <c:pt idx="4271">
                  <c:v>5.2789351851851851E-2</c:v>
                </c:pt>
                <c:pt idx="4272">
                  <c:v>5.2800925925925925E-2</c:v>
                </c:pt>
                <c:pt idx="4273">
                  <c:v>5.2812500000000005E-2</c:v>
                </c:pt>
                <c:pt idx="4274">
                  <c:v>5.2824074074074079E-2</c:v>
                </c:pt>
                <c:pt idx="4275">
                  <c:v>5.2835648148148145E-2</c:v>
                </c:pt>
                <c:pt idx="4276">
                  <c:v>5.2847222222222219E-2</c:v>
                </c:pt>
                <c:pt idx="4277">
                  <c:v>5.28587962962963E-2</c:v>
                </c:pt>
                <c:pt idx="4278">
                  <c:v>5.2870370370370373E-2</c:v>
                </c:pt>
                <c:pt idx="4279">
                  <c:v>5.288194444444444E-2</c:v>
                </c:pt>
                <c:pt idx="4280">
                  <c:v>5.2893518518518513E-2</c:v>
                </c:pt>
                <c:pt idx="4281">
                  <c:v>5.2905092592592594E-2</c:v>
                </c:pt>
                <c:pt idx="4282">
                  <c:v>5.2916666666666667E-2</c:v>
                </c:pt>
                <c:pt idx="4283">
                  <c:v>5.2928240740740741E-2</c:v>
                </c:pt>
                <c:pt idx="4284">
                  <c:v>5.2939814814814821E-2</c:v>
                </c:pt>
                <c:pt idx="4285">
                  <c:v>5.2951388888888888E-2</c:v>
                </c:pt>
                <c:pt idx="4286">
                  <c:v>5.2962962962962962E-2</c:v>
                </c:pt>
                <c:pt idx="4287">
                  <c:v>5.2974537037037035E-2</c:v>
                </c:pt>
                <c:pt idx="4288">
                  <c:v>5.2986111111111116E-2</c:v>
                </c:pt>
                <c:pt idx="4289">
                  <c:v>5.2997685185185182E-2</c:v>
                </c:pt>
                <c:pt idx="4290">
                  <c:v>5.3009259259259256E-2</c:v>
                </c:pt>
                <c:pt idx="4291">
                  <c:v>5.302083333333333E-2</c:v>
                </c:pt>
                <c:pt idx="4292">
                  <c:v>5.303240740740741E-2</c:v>
                </c:pt>
                <c:pt idx="4293">
                  <c:v>5.3043981481481484E-2</c:v>
                </c:pt>
                <c:pt idx="4294">
                  <c:v>5.3055555555555557E-2</c:v>
                </c:pt>
                <c:pt idx="4295">
                  <c:v>5.3067129629629638E-2</c:v>
                </c:pt>
                <c:pt idx="4296">
                  <c:v>5.3078703703703704E-2</c:v>
                </c:pt>
                <c:pt idx="4297">
                  <c:v>5.3090277777777778E-2</c:v>
                </c:pt>
                <c:pt idx="4298">
                  <c:v>5.3101851851851851E-2</c:v>
                </c:pt>
                <c:pt idx="4299">
                  <c:v>5.3113425925925932E-2</c:v>
                </c:pt>
                <c:pt idx="4300">
                  <c:v>5.3124999999999999E-2</c:v>
                </c:pt>
                <c:pt idx="4301">
                  <c:v>5.3136574074074072E-2</c:v>
                </c:pt>
                <c:pt idx="4302">
                  <c:v>5.3148148148148146E-2</c:v>
                </c:pt>
                <c:pt idx="4303">
                  <c:v>5.3159722222222226E-2</c:v>
                </c:pt>
                <c:pt idx="4304">
                  <c:v>5.31712962962963E-2</c:v>
                </c:pt>
                <c:pt idx="4305">
                  <c:v>5.3182870370370366E-2</c:v>
                </c:pt>
                <c:pt idx="4306">
                  <c:v>5.319444444444444E-2</c:v>
                </c:pt>
                <c:pt idx="4307">
                  <c:v>5.3206018518518521E-2</c:v>
                </c:pt>
                <c:pt idx="4308">
                  <c:v>5.3217592592592594E-2</c:v>
                </c:pt>
                <c:pt idx="4309">
                  <c:v>5.3229166666666661E-2</c:v>
                </c:pt>
                <c:pt idx="4310">
                  <c:v>5.3240740740740734E-2</c:v>
                </c:pt>
                <c:pt idx="4311">
                  <c:v>5.3252314814814815E-2</c:v>
                </c:pt>
                <c:pt idx="4312">
                  <c:v>5.3263888888888888E-2</c:v>
                </c:pt>
                <c:pt idx="4313">
                  <c:v>5.3275462962962962E-2</c:v>
                </c:pt>
                <c:pt idx="4314">
                  <c:v>5.3287037037037042E-2</c:v>
                </c:pt>
                <c:pt idx="4315">
                  <c:v>5.3298611111111116E-2</c:v>
                </c:pt>
                <c:pt idx="4316">
                  <c:v>5.3310185185185183E-2</c:v>
                </c:pt>
                <c:pt idx="4317">
                  <c:v>5.3321759259259256E-2</c:v>
                </c:pt>
                <c:pt idx="4318">
                  <c:v>5.3333333333333337E-2</c:v>
                </c:pt>
                <c:pt idx="4319">
                  <c:v>5.334490740740741E-2</c:v>
                </c:pt>
                <c:pt idx="4320">
                  <c:v>5.3356481481481477E-2</c:v>
                </c:pt>
                <c:pt idx="4321">
                  <c:v>5.3368055555555551E-2</c:v>
                </c:pt>
                <c:pt idx="4322">
                  <c:v>5.3379629629629631E-2</c:v>
                </c:pt>
                <c:pt idx="4323">
                  <c:v>5.3391203703703705E-2</c:v>
                </c:pt>
                <c:pt idx="4324">
                  <c:v>5.3402777777777778E-2</c:v>
                </c:pt>
                <c:pt idx="4325">
                  <c:v>5.3414351851851859E-2</c:v>
                </c:pt>
                <c:pt idx="4326">
                  <c:v>5.3425925925925925E-2</c:v>
                </c:pt>
                <c:pt idx="4327">
                  <c:v>5.3437499999999999E-2</c:v>
                </c:pt>
                <c:pt idx="4328">
                  <c:v>5.3449074074074072E-2</c:v>
                </c:pt>
                <c:pt idx="4329">
                  <c:v>5.3460648148148153E-2</c:v>
                </c:pt>
                <c:pt idx="4330">
                  <c:v>5.347222222222222E-2</c:v>
                </c:pt>
                <c:pt idx="4331">
                  <c:v>5.3483796296296293E-2</c:v>
                </c:pt>
                <c:pt idx="4332">
                  <c:v>5.3495370370370367E-2</c:v>
                </c:pt>
                <c:pt idx="4333">
                  <c:v>5.3506944444444447E-2</c:v>
                </c:pt>
                <c:pt idx="4334">
                  <c:v>5.3518518518518521E-2</c:v>
                </c:pt>
                <c:pt idx="4335">
                  <c:v>5.3530092592592594E-2</c:v>
                </c:pt>
                <c:pt idx="4336">
                  <c:v>5.3541666666666675E-2</c:v>
                </c:pt>
                <c:pt idx="4337">
                  <c:v>5.3553240740740742E-2</c:v>
                </c:pt>
                <c:pt idx="4338">
                  <c:v>5.3564814814814815E-2</c:v>
                </c:pt>
                <c:pt idx="4339">
                  <c:v>5.3576388888888889E-2</c:v>
                </c:pt>
                <c:pt idx="4340">
                  <c:v>5.3587962962962969E-2</c:v>
                </c:pt>
                <c:pt idx="4341">
                  <c:v>5.3599537037037036E-2</c:v>
                </c:pt>
                <c:pt idx="4342">
                  <c:v>5.3611111111111109E-2</c:v>
                </c:pt>
                <c:pt idx="4343">
                  <c:v>5.3622685185185183E-2</c:v>
                </c:pt>
                <c:pt idx="4344">
                  <c:v>5.3634259259259263E-2</c:v>
                </c:pt>
                <c:pt idx="4345">
                  <c:v>5.3645833333333337E-2</c:v>
                </c:pt>
                <c:pt idx="4346">
                  <c:v>5.3657407407407404E-2</c:v>
                </c:pt>
                <c:pt idx="4347">
                  <c:v>5.3668981481481477E-2</c:v>
                </c:pt>
                <c:pt idx="4348">
                  <c:v>5.3680555555555558E-2</c:v>
                </c:pt>
                <c:pt idx="4349">
                  <c:v>5.3692129629629631E-2</c:v>
                </c:pt>
                <c:pt idx="4350">
                  <c:v>5.3703703703703698E-2</c:v>
                </c:pt>
                <c:pt idx="4351">
                  <c:v>5.3715277777777772E-2</c:v>
                </c:pt>
                <c:pt idx="4352">
                  <c:v>5.3726851851851852E-2</c:v>
                </c:pt>
                <c:pt idx="4353">
                  <c:v>5.3738425925925926E-2</c:v>
                </c:pt>
                <c:pt idx="4354">
                  <c:v>5.3749999999999999E-2</c:v>
                </c:pt>
                <c:pt idx="4355">
                  <c:v>5.376157407407408E-2</c:v>
                </c:pt>
                <c:pt idx="4356">
                  <c:v>5.3773148148148153E-2</c:v>
                </c:pt>
                <c:pt idx="4357">
                  <c:v>5.378472222222222E-2</c:v>
                </c:pt>
                <c:pt idx="4358">
                  <c:v>5.3796296296296293E-2</c:v>
                </c:pt>
                <c:pt idx="4359">
                  <c:v>5.3807870370370374E-2</c:v>
                </c:pt>
                <c:pt idx="4360">
                  <c:v>5.3819444444444448E-2</c:v>
                </c:pt>
                <c:pt idx="4361">
                  <c:v>5.3831018518518514E-2</c:v>
                </c:pt>
                <c:pt idx="4362">
                  <c:v>5.3842592592592588E-2</c:v>
                </c:pt>
                <c:pt idx="4363">
                  <c:v>5.3854166666666668E-2</c:v>
                </c:pt>
                <c:pt idx="4364">
                  <c:v>5.3865740740740742E-2</c:v>
                </c:pt>
                <c:pt idx="4365">
                  <c:v>5.3877314814814815E-2</c:v>
                </c:pt>
                <c:pt idx="4366">
                  <c:v>5.3888888888888896E-2</c:v>
                </c:pt>
                <c:pt idx="4367">
                  <c:v>5.3900462962962963E-2</c:v>
                </c:pt>
                <c:pt idx="4368">
                  <c:v>5.3912037037037036E-2</c:v>
                </c:pt>
                <c:pt idx="4369">
                  <c:v>5.392361111111111E-2</c:v>
                </c:pt>
                <c:pt idx="4370">
                  <c:v>5.393518518518519E-2</c:v>
                </c:pt>
                <c:pt idx="4371">
                  <c:v>5.3946759259259257E-2</c:v>
                </c:pt>
                <c:pt idx="4372">
                  <c:v>5.395833333333333E-2</c:v>
                </c:pt>
                <c:pt idx="4373">
                  <c:v>5.3969907407407404E-2</c:v>
                </c:pt>
                <c:pt idx="4374">
                  <c:v>5.3981481481481484E-2</c:v>
                </c:pt>
                <c:pt idx="4375">
                  <c:v>5.3993055555555558E-2</c:v>
                </c:pt>
                <c:pt idx="4376">
                  <c:v>5.4004629629629632E-2</c:v>
                </c:pt>
                <c:pt idx="4377">
                  <c:v>5.4016203703703712E-2</c:v>
                </c:pt>
                <c:pt idx="4378">
                  <c:v>5.4027777777777779E-2</c:v>
                </c:pt>
                <c:pt idx="4379">
                  <c:v>5.4039351851851852E-2</c:v>
                </c:pt>
                <c:pt idx="4380">
                  <c:v>5.4050925925925926E-2</c:v>
                </c:pt>
                <c:pt idx="4381">
                  <c:v>5.4062500000000006E-2</c:v>
                </c:pt>
                <c:pt idx="4382">
                  <c:v>5.4074074074074073E-2</c:v>
                </c:pt>
                <c:pt idx="4383">
                  <c:v>5.4085648148148147E-2</c:v>
                </c:pt>
                <c:pt idx="4384">
                  <c:v>5.409722222222222E-2</c:v>
                </c:pt>
                <c:pt idx="4385">
                  <c:v>5.4108796296296301E-2</c:v>
                </c:pt>
                <c:pt idx="4386">
                  <c:v>5.4120370370370374E-2</c:v>
                </c:pt>
                <c:pt idx="4387">
                  <c:v>5.4131944444444441E-2</c:v>
                </c:pt>
                <c:pt idx="4388">
                  <c:v>5.4143518518518514E-2</c:v>
                </c:pt>
                <c:pt idx="4389">
                  <c:v>5.4155092592592595E-2</c:v>
                </c:pt>
                <c:pt idx="4390">
                  <c:v>5.4166666666666669E-2</c:v>
                </c:pt>
                <c:pt idx="4391">
                  <c:v>5.4178240740740735E-2</c:v>
                </c:pt>
                <c:pt idx="4392">
                  <c:v>5.4189814814814809E-2</c:v>
                </c:pt>
                <c:pt idx="4393">
                  <c:v>5.4201388888888889E-2</c:v>
                </c:pt>
                <c:pt idx="4394">
                  <c:v>5.4212962962962963E-2</c:v>
                </c:pt>
                <c:pt idx="4395">
                  <c:v>5.4224537037037036E-2</c:v>
                </c:pt>
                <c:pt idx="4396">
                  <c:v>5.4236111111111117E-2</c:v>
                </c:pt>
                <c:pt idx="4397">
                  <c:v>5.424768518518519E-2</c:v>
                </c:pt>
                <c:pt idx="4398">
                  <c:v>5.4259259259259257E-2</c:v>
                </c:pt>
                <c:pt idx="4399">
                  <c:v>5.4270833333333331E-2</c:v>
                </c:pt>
                <c:pt idx="4400">
                  <c:v>5.4282407407407411E-2</c:v>
                </c:pt>
                <c:pt idx="4401">
                  <c:v>5.4293981481481485E-2</c:v>
                </c:pt>
                <c:pt idx="4402">
                  <c:v>5.4305555555555551E-2</c:v>
                </c:pt>
                <c:pt idx="4403">
                  <c:v>5.4317129629629625E-2</c:v>
                </c:pt>
                <c:pt idx="4404">
                  <c:v>5.4328703703703705E-2</c:v>
                </c:pt>
                <c:pt idx="4405">
                  <c:v>5.4340277777777779E-2</c:v>
                </c:pt>
                <c:pt idx="4406">
                  <c:v>5.4351851851851853E-2</c:v>
                </c:pt>
                <c:pt idx="4407">
                  <c:v>5.4363425925925933E-2</c:v>
                </c:pt>
                <c:pt idx="4408">
                  <c:v>5.4363425925925933E-2</c:v>
                </c:pt>
                <c:pt idx="4409">
                  <c:v>5.4375E-2</c:v>
                </c:pt>
                <c:pt idx="4410">
                  <c:v>5.4386574074074073E-2</c:v>
                </c:pt>
                <c:pt idx="4411">
                  <c:v>5.4398148148148147E-2</c:v>
                </c:pt>
                <c:pt idx="4412">
                  <c:v>5.4409722222222227E-2</c:v>
                </c:pt>
                <c:pt idx="4413">
                  <c:v>5.4421296296296294E-2</c:v>
                </c:pt>
                <c:pt idx="4414">
                  <c:v>5.4432870370370368E-2</c:v>
                </c:pt>
                <c:pt idx="4415">
                  <c:v>5.4444444444444441E-2</c:v>
                </c:pt>
                <c:pt idx="4416">
                  <c:v>5.4456018518518522E-2</c:v>
                </c:pt>
                <c:pt idx="4417">
                  <c:v>5.4467592592592595E-2</c:v>
                </c:pt>
                <c:pt idx="4418">
                  <c:v>5.4479166666666669E-2</c:v>
                </c:pt>
                <c:pt idx="4419">
                  <c:v>5.4490740740740735E-2</c:v>
                </c:pt>
                <c:pt idx="4420">
                  <c:v>5.4502314814814816E-2</c:v>
                </c:pt>
                <c:pt idx="4421">
                  <c:v>5.451388888888889E-2</c:v>
                </c:pt>
                <c:pt idx="4422">
                  <c:v>5.4525462962962963E-2</c:v>
                </c:pt>
                <c:pt idx="4423">
                  <c:v>5.4537037037037044E-2</c:v>
                </c:pt>
                <c:pt idx="4424">
                  <c:v>5.454861111111111E-2</c:v>
                </c:pt>
                <c:pt idx="4425">
                  <c:v>5.4560185185185184E-2</c:v>
                </c:pt>
                <c:pt idx="4426">
                  <c:v>5.4571759259259257E-2</c:v>
                </c:pt>
                <c:pt idx="4427">
                  <c:v>5.4583333333333338E-2</c:v>
                </c:pt>
                <c:pt idx="4428">
                  <c:v>5.4594907407407411E-2</c:v>
                </c:pt>
                <c:pt idx="4429">
                  <c:v>5.4606481481481478E-2</c:v>
                </c:pt>
                <c:pt idx="4430">
                  <c:v>5.4618055555555552E-2</c:v>
                </c:pt>
                <c:pt idx="4431">
                  <c:v>5.4629629629629632E-2</c:v>
                </c:pt>
                <c:pt idx="4432">
                  <c:v>5.4641203703703706E-2</c:v>
                </c:pt>
                <c:pt idx="4433">
                  <c:v>5.4652777777777772E-2</c:v>
                </c:pt>
                <c:pt idx="4434">
                  <c:v>5.4664351851851846E-2</c:v>
                </c:pt>
                <c:pt idx="4435">
                  <c:v>5.4675925925925926E-2</c:v>
                </c:pt>
                <c:pt idx="4436">
                  <c:v>5.46875E-2</c:v>
                </c:pt>
                <c:pt idx="4437">
                  <c:v>5.4699074074074074E-2</c:v>
                </c:pt>
                <c:pt idx="4438">
                  <c:v>5.4710648148148154E-2</c:v>
                </c:pt>
                <c:pt idx="4439">
                  <c:v>5.4722222222222228E-2</c:v>
                </c:pt>
                <c:pt idx="4440">
                  <c:v>5.4733796296296294E-2</c:v>
                </c:pt>
                <c:pt idx="4441">
                  <c:v>5.4745370370370368E-2</c:v>
                </c:pt>
                <c:pt idx="4442">
                  <c:v>5.4756944444444448E-2</c:v>
                </c:pt>
                <c:pt idx="4443">
                  <c:v>5.4768518518518522E-2</c:v>
                </c:pt>
                <c:pt idx="4444">
                  <c:v>5.4780092592592589E-2</c:v>
                </c:pt>
                <c:pt idx="4445">
                  <c:v>5.4791666666666662E-2</c:v>
                </c:pt>
                <c:pt idx="4446">
                  <c:v>5.4803240740740743E-2</c:v>
                </c:pt>
                <c:pt idx="4447">
                  <c:v>5.4814814814814816E-2</c:v>
                </c:pt>
                <c:pt idx="4448">
                  <c:v>5.482638888888889E-2</c:v>
                </c:pt>
                <c:pt idx="4449">
                  <c:v>5.4837962962962956E-2</c:v>
                </c:pt>
                <c:pt idx="4450">
                  <c:v>5.4849537037037037E-2</c:v>
                </c:pt>
                <c:pt idx="4451">
                  <c:v>5.486111111111111E-2</c:v>
                </c:pt>
                <c:pt idx="4452">
                  <c:v>5.4872685185185184E-2</c:v>
                </c:pt>
                <c:pt idx="4453">
                  <c:v>5.4884259259259265E-2</c:v>
                </c:pt>
                <c:pt idx="4454">
                  <c:v>5.4895833333333331E-2</c:v>
                </c:pt>
                <c:pt idx="4455">
                  <c:v>5.4907407407407405E-2</c:v>
                </c:pt>
                <c:pt idx="4456">
                  <c:v>5.4918981481481478E-2</c:v>
                </c:pt>
                <c:pt idx="4457">
                  <c:v>5.4930555555555559E-2</c:v>
                </c:pt>
                <c:pt idx="4458">
                  <c:v>5.4942129629629632E-2</c:v>
                </c:pt>
                <c:pt idx="4459">
                  <c:v>5.4953703703703706E-2</c:v>
                </c:pt>
                <c:pt idx="4460">
                  <c:v>5.4965277777777773E-2</c:v>
                </c:pt>
                <c:pt idx="4461">
                  <c:v>5.4976851851851853E-2</c:v>
                </c:pt>
                <c:pt idx="4462">
                  <c:v>5.4988425925925927E-2</c:v>
                </c:pt>
                <c:pt idx="4463">
                  <c:v>5.5E-2</c:v>
                </c:pt>
                <c:pt idx="4464">
                  <c:v>5.5011574074074067E-2</c:v>
                </c:pt>
                <c:pt idx="4465">
                  <c:v>5.5023148148148147E-2</c:v>
                </c:pt>
                <c:pt idx="4466">
                  <c:v>5.5034722222222221E-2</c:v>
                </c:pt>
                <c:pt idx="4467">
                  <c:v>5.5046296296296295E-2</c:v>
                </c:pt>
                <c:pt idx="4468">
                  <c:v>5.5057870370370375E-2</c:v>
                </c:pt>
                <c:pt idx="4469">
                  <c:v>5.5069444444444449E-2</c:v>
                </c:pt>
                <c:pt idx="4470">
                  <c:v>5.5081018518518515E-2</c:v>
                </c:pt>
                <c:pt idx="4471">
                  <c:v>5.5092592592592589E-2</c:v>
                </c:pt>
                <c:pt idx="4472">
                  <c:v>5.5104166666666669E-2</c:v>
                </c:pt>
                <c:pt idx="4473">
                  <c:v>5.5115740740740743E-2</c:v>
                </c:pt>
                <c:pt idx="4474">
                  <c:v>5.512731481481481E-2</c:v>
                </c:pt>
                <c:pt idx="4475">
                  <c:v>5.5138888888888883E-2</c:v>
                </c:pt>
                <c:pt idx="4476">
                  <c:v>5.5150462962962964E-2</c:v>
                </c:pt>
                <c:pt idx="4477">
                  <c:v>5.5162037037037037E-2</c:v>
                </c:pt>
                <c:pt idx="4478">
                  <c:v>5.5173611111111111E-2</c:v>
                </c:pt>
                <c:pt idx="4479">
                  <c:v>5.5185185185185191E-2</c:v>
                </c:pt>
                <c:pt idx="4480">
                  <c:v>5.5196759259259265E-2</c:v>
                </c:pt>
                <c:pt idx="4481">
                  <c:v>5.5208333333333331E-2</c:v>
                </c:pt>
                <c:pt idx="4482">
                  <c:v>5.5219907407407405E-2</c:v>
                </c:pt>
                <c:pt idx="4483">
                  <c:v>5.5231481481481486E-2</c:v>
                </c:pt>
                <c:pt idx="4484">
                  <c:v>5.5243055555555559E-2</c:v>
                </c:pt>
                <c:pt idx="4485">
                  <c:v>5.5254629629629626E-2</c:v>
                </c:pt>
                <c:pt idx="4486">
                  <c:v>5.5266203703703699E-2</c:v>
                </c:pt>
                <c:pt idx="4487">
                  <c:v>5.527777777777778E-2</c:v>
                </c:pt>
                <c:pt idx="4488">
                  <c:v>5.5289351851851853E-2</c:v>
                </c:pt>
                <c:pt idx="4489">
                  <c:v>5.5300925925925927E-2</c:v>
                </c:pt>
                <c:pt idx="4490">
                  <c:v>5.5312499999999994E-2</c:v>
                </c:pt>
                <c:pt idx="4491">
                  <c:v>5.5324074074074074E-2</c:v>
                </c:pt>
                <c:pt idx="4492">
                  <c:v>5.5335648148148148E-2</c:v>
                </c:pt>
                <c:pt idx="4493">
                  <c:v>5.5347222222222221E-2</c:v>
                </c:pt>
                <c:pt idx="4494">
                  <c:v>5.5358796296296288E-2</c:v>
                </c:pt>
                <c:pt idx="4495">
                  <c:v>5.5370370370370368E-2</c:v>
                </c:pt>
                <c:pt idx="4496">
                  <c:v>5.5381944444444442E-2</c:v>
                </c:pt>
                <c:pt idx="4497">
                  <c:v>5.5393518518518516E-2</c:v>
                </c:pt>
                <c:pt idx="4498">
                  <c:v>5.5405092592592596E-2</c:v>
                </c:pt>
                <c:pt idx="4499">
                  <c:v>5.541666666666667E-2</c:v>
                </c:pt>
                <c:pt idx="4500">
                  <c:v>5.5428240740740743E-2</c:v>
                </c:pt>
                <c:pt idx="4501">
                  <c:v>5.543981481481481E-2</c:v>
                </c:pt>
                <c:pt idx="4502">
                  <c:v>5.545138888888889E-2</c:v>
                </c:pt>
                <c:pt idx="4503">
                  <c:v>5.5462962962962964E-2</c:v>
                </c:pt>
                <c:pt idx="4504">
                  <c:v>5.5474537037037037E-2</c:v>
                </c:pt>
                <c:pt idx="4505">
                  <c:v>5.5486111111111104E-2</c:v>
                </c:pt>
                <c:pt idx="4506">
                  <c:v>5.5497685185185185E-2</c:v>
                </c:pt>
                <c:pt idx="4507">
                  <c:v>5.5509259259259258E-2</c:v>
                </c:pt>
                <c:pt idx="4508">
                  <c:v>5.5520833333333332E-2</c:v>
                </c:pt>
                <c:pt idx="4509">
                  <c:v>5.5532407407407412E-2</c:v>
                </c:pt>
                <c:pt idx="4510">
                  <c:v>5.5543981481481486E-2</c:v>
                </c:pt>
                <c:pt idx="4511">
                  <c:v>5.5555555555555552E-2</c:v>
                </c:pt>
                <c:pt idx="4512">
                  <c:v>5.5567129629629626E-2</c:v>
                </c:pt>
                <c:pt idx="4513">
                  <c:v>5.5578703703703707E-2</c:v>
                </c:pt>
                <c:pt idx="4514">
                  <c:v>5.559027777777778E-2</c:v>
                </c:pt>
                <c:pt idx="4515">
                  <c:v>5.5601851851851847E-2</c:v>
                </c:pt>
                <c:pt idx="4516">
                  <c:v>5.561342592592592E-2</c:v>
                </c:pt>
                <c:pt idx="4517">
                  <c:v>5.5625000000000001E-2</c:v>
                </c:pt>
                <c:pt idx="4518">
                  <c:v>5.5636574074074074E-2</c:v>
                </c:pt>
                <c:pt idx="4519">
                  <c:v>5.5648148148148148E-2</c:v>
                </c:pt>
                <c:pt idx="4520">
                  <c:v>5.5659722222222228E-2</c:v>
                </c:pt>
                <c:pt idx="4521">
                  <c:v>5.5671296296296302E-2</c:v>
                </c:pt>
                <c:pt idx="4522">
                  <c:v>5.5682870370370369E-2</c:v>
                </c:pt>
                <c:pt idx="4523">
                  <c:v>5.5694444444444442E-2</c:v>
                </c:pt>
                <c:pt idx="4524">
                  <c:v>5.5706018518518523E-2</c:v>
                </c:pt>
                <c:pt idx="4525">
                  <c:v>5.5717592592592596E-2</c:v>
                </c:pt>
                <c:pt idx="4526">
                  <c:v>5.5729166666666663E-2</c:v>
                </c:pt>
                <c:pt idx="4527">
                  <c:v>5.5740740740740737E-2</c:v>
                </c:pt>
                <c:pt idx="4528">
                  <c:v>5.5752314814814817E-2</c:v>
                </c:pt>
                <c:pt idx="4529">
                  <c:v>5.5763888888888891E-2</c:v>
                </c:pt>
                <c:pt idx="4530">
                  <c:v>5.5775462962962964E-2</c:v>
                </c:pt>
                <c:pt idx="4531">
                  <c:v>5.5787037037037031E-2</c:v>
                </c:pt>
                <c:pt idx="4532">
                  <c:v>5.5798611111111111E-2</c:v>
                </c:pt>
                <c:pt idx="4533">
                  <c:v>5.5810185185185185E-2</c:v>
                </c:pt>
                <c:pt idx="4534">
                  <c:v>5.5821759259259258E-2</c:v>
                </c:pt>
                <c:pt idx="4535">
                  <c:v>5.5833333333333325E-2</c:v>
                </c:pt>
                <c:pt idx="4536">
                  <c:v>5.5844907407407406E-2</c:v>
                </c:pt>
                <c:pt idx="4537">
                  <c:v>5.5856481481481479E-2</c:v>
                </c:pt>
                <c:pt idx="4538">
                  <c:v>5.5868055555555553E-2</c:v>
                </c:pt>
                <c:pt idx="4539">
                  <c:v>5.5879629629629633E-2</c:v>
                </c:pt>
                <c:pt idx="4540">
                  <c:v>5.5891203703703707E-2</c:v>
                </c:pt>
                <c:pt idx="4541">
                  <c:v>5.590277777777778E-2</c:v>
                </c:pt>
                <c:pt idx="4542">
                  <c:v>5.5914351851851847E-2</c:v>
                </c:pt>
                <c:pt idx="4543">
                  <c:v>5.5925925925925928E-2</c:v>
                </c:pt>
                <c:pt idx="4544">
                  <c:v>5.5937500000000001E-2</c:v>
                </c:pt>
                <c:pt idx="4545">
                  <c:v>5.5949074074074075E-2</c:v>
                </c:pt>
                <c:pt idx="4546">
                  <c:v>5.5960648148148141E-2</c:v>
                </c:pt>
                <c:pt idx="4547">
                  <c:v>5.5972222222222222E-2</c:v>
                </c:pt>
                <c:pt idx="4548">
                  <c:v>5.5983796296296295E-2</c:v>
                </c:pt>
                <c:pt idx="4549">
                  <c:v>5.5995370370370369E-2</c:v>
                </c:pt>
                <c:pt idx="4550">
                  <c:v>5.6006944444444449E-2</c:v>
                </c:pt>
                <c:pt idx="4551">
                  <c:v>5.6018518518518523E-2</c:v>
                </c:pt>
                <c:pt idx="4552">
                  <c:v>5.603009259259259E-2</c:v>
                </c:pt>
                <c:pt idx="4553">
                  <c:v>5.6041666666666663E-2</c:v>
                </c:pt>
                <c:pt idx="4554">
                  <c:v>5.6053240740740744E-2</c:v>
                </c:pt>
                <c:pt idx="4555">
                  <c:v>5.6064814814814817E-2</c:v>
                </c:pt>
                <c:pt idx="4556">
                  <c:v>5.6076388888888884E-2</c:v>
                </c:pt>
                <c:pt idx="4557">
                  <c:v>5.6087962962962958E-2</c:v>
                </c:pt>
                <c:pt idx="4558">
                  <c:v>5.6099537037037038E-2</c:v>
                </c:pt>
                <c:pt idx="4559">
                  <c:v>5.6111111111111112E-2</c:v>
                </c:pt>
                <c:pt idx="4560">
                  <c:v>5.6122685185185185E-2</c:v>
                </c:pt>
                <c:pt idx="4561">
                  <c:v>5.6134259259259266E-2</c:v>
                </c:pt>
                <c:pt idx="4562">
                  <c:v>5.6145833333333339E-2</c:v>
                </c:pt>
                <c:pt idx="4563">
                  <c:v>5.6157407407407406E-2</c:v>
                </c:pt>
                <c:pt idx="4564">
                  <c:v>5.6168981481481479E-2</c:v>
                </c:pt>
                <c:pt idx="4565">
                  <c:v>5.618055555555556E-2</c:v>
                </c:pt>
                <c:pt idx="4566">
                  <c:v>5.6192129629629634E-2</c:v>
                </c:pt>
                <c:pt idx="4567">
                  <c:v>5.62037037037037E-2</c:v>
                </c:pt>
                <c:pt idx="4568">
                  <c:v>5.6215277777777774E-2</c:v>
                </c:pt>
                <c:pt idx="4569">
                  <c:v>5.6226851851851854E-2</c:v>
                </c:pt>
                <c:pt idx="4570">
                  <c:v>5.6238425925925928E-2</c:v>
                </c:pt>
                <c:pt idx="4571">
                  <c:v>5.6250000000000001E-2</c:v>
                </c:pt>
                <c:pt idx="4572">
                  <c:v>5.6261574074074068E-2</c:v>
                </c:pt>
                <c:pt idx="4573">
                  <c:v>5.6273148148148149E-2</c:v>
                </c:pt>
                <c:pt idx="4574">
                  <c:v>5.6284722222222222E-2</c:v>
                </c:pt>
                <c:pt idx="4575">
                  <c:v>5.6296296296296296E-2</c:v>
                </c:pt>
                <c:pt idx="4576">
                  <c:v>5.6307870370370362E-2</c:v>
                </c:pt>
                <c:pt idx="4577">
                  <c:v>5.6319444444444443E-2</c:v>
                </c:pt>
                <c:pt idx="4578">
                  <c:v>5.6331018518518516E-2</c:v>
                </c:pt>
                <c:pt idx="4579">
                  <c:v>5.634259259259259E-2</c:v>
                </c:pt>
                <c:pt idx="4580">
                  <c:v>5.635416666666667E-2</c:v>
                </c:pt>
                <c:pt idx="4581">
                  <c:v>5.6365740740740744E-2</c:v>
                </c:pt>
                <c:pt idx="4582">
                  <c:v>5.6377314814814818E-2</c:v>
                </c:pt>
                <c:pt idx="4583">
                  <c:v>5.6388888888888884E-2</c:v>
                </c:pt>
                <c:pt idx="4584">
                  <c:v>5.6400462962962965E-2</c:v>
                </c:pt>
                <c:pt idx="4585">
                  <c:v>5.6412037037037038E-2</c:v>
                </c:pt>
                <c:pt idx="4586">
                  <c:v>5.6423611111111112E-2</c:v>
                </c:pt>
                <c:pt idx="4587">
                  <c:v>5.6435185185185179E-2</c:v>
                </c:pt>
                <c:pt idx="4588">
                  <c:v>5.6446759259259259E-2</c:v>
                </c:pt>
                <c:pt idx="4589">
                  <c:v>5.6458333333333333E-2</c:v>
                </c:pt>
                <c:pt idx="4590">
                  <c:v>5.6469907407407406E-2</c:v>
                </c:pt>
                <c:pt idx="4591">
                  <c:v>5.6481481481481487E-2</c:v>
                </c:pt>
                <c:pt idx="4592">
                  <c:v>5.649305555555556E-2</c:v>
                </c:pt>
                <c:pt idx="4593">
                  <c:v>5.6504629629629627E-2</c:v>
                </c:pt>
                <c:pt idx="4594">
                  <c:v>5.65162037037037E-2</c:v>
                </c:pt>
                <c:pt idx="4595">
                  <c:v>5.6527777777777781E-2</c:v>
                </c:pt>
                <c:pt idx="4596">
                  <c:v>5.6539351851851855E-2</c:v>
                </c:pt>
                <c:pt idx="4597">
                  <c:v>5.6550925925925921E-2</c:v>
                </c:pt>
                <c:pt idx="4598">
                  <c:v>5.6562499999999995E-2</c:v>
                </c:pt>
                <c:pt idx="4599">
                  <c:v>5.6574074074074075E-2</c:v>
                </c:pt>
                <c:pt idx="4600">
                  <c:v>5.6585648148148149E-2</c:v>
                </c:pt>
                <c:pt idx="4601">
                  <c:v>5.6597222222222222E-2</c:v>
                </c:pt>
                <c:pt idx="4602">
                  <c:v>5.6608796296296303E-2</c:v>
                </c:pt>
                <c:pt idx="4603">
                  <c:v>5.6620370370370376E-2</c:v>
                </c:pt>
                <c:pt idx="4604">
                  <c:v>5.6631944444444443E-2</c:v>
                </c:pt>
                <c:pt idx="4605">
                  <c:v>5.6643518518518517E-2</c:v>
                </c:pt>
                <c:pt idx="4606">
                  <c:v>5.6655092592592597E-2</c:v>
                </c:pt>
                <c:pt idx="4607">
                  <c:v>5.6666666666666671E-2</c:v>
                </c:pt>
                <c:pt idx="4608">
                  <c:v>5.6678240740740737E-2</c:v>
                </c:pt>
                <c:pt idx="4609">
                  <c:v>5.6689814814814811E-2</c:v>
                </c:pt>
                <c:pt idx="4610">
                  <c:v>5.6701388888888891E-2</c:v>
                </c:pt>
                <c:pt idx="4611">
                  <c:v>5.6712962962962965E-2</c:v>
                </c:pt>
                <c:pt idx="4612">
                  <c:v>5.6724537037037039E-2</c:v>
                </c:pt>
                <c:pt idx="4613">
                  <c:v>5.6736111111111105E-2</c:v>
                </c:pt>
                <c:pt idx="4614">
                  <c:v>5.6747685185185186E-2</c:v>
                </c:pt>
                <c:pt idx="4615">
                  <c:v>5.6759259259259259E-2</c:v>
                </c:pt>
                <c:pt idx="4616">
                  <c:v>5.6770833333333333E-2</c:v>
                </c:pt>
                <c:pt idx="4617">
                  <c:v>5.67824074074074E-2</c:v>
                </c:pt>
                <c:pt idx="4618">
                  <c:v>5.679398148148148E-2</c:v>
                </c:pt>
                <c:pt idx="4619">
                  <c:v>5.6805555555555554E-2</c:v>
                </c:pt>
                <c:pt idx="4620">
                  <c:v>5.6817129629629627E-2</c:v>
                </c:pt>
                <c:pt idx="4621">
                  <c:v>5.6828703703703708E-2</c:v>
                </c:pt>
                <c:pt idx="4622">
                  <c:v>5.6840277777777781E-2</c:v>
                </c:pt>
                <c:pt idx="4623">
                  <c:v>5.6851851851851855E-2</c:v>
                </c:pt>
                <c:pt idx="4624">
                  <c:v>5.6863425925925921E-2</c:v>
                </c:pt>
                <c:pt idx="4625">
                  <c:v>5.6875000000000002E-2</c:v>
                </c:pt>
                <c:pt idx="4626">
                  <c:v>5.6886574074074076E-2</c:v>
                </c:pt>
                <c:pt idx="4627">
                  <c:v>5.6898148148148149E-2</c:v>
                </c:pt>
                <c:pt idx="4628">
                  <c:v>5.6909722222222216E-2</c:v>
                </c:pt>
                <c:pt idx="4629">
                  <c:v>5.6921296296296296E-2</c:v>
                </c:pt>
                <c:pt idx="4630">
                  <c:v>5.693287037037037E-2</c:v>
                </c:pt>
                <c:pt idx="4631">
                  <c:v>5.6944444444444443E-2</c:v>
                </c:pt>
                <c:pt idx="4632">
                  <c:v>5.6956018518518524E-2</c:v>
                </c:pt>
                <c:pt idx="4633">
                  <c:v>5.6967592592592597E-2</c:v>
                </c:pt>
                <c:pt idx="4634">
                  <c:v>5.6979166666666664E-2</c:v>
                </c:pt>
                <c:pt idx="4635">
                  <c:v>5.6990740740740738E-2</c:v>
                </c:pt>
                <c:pt idx="4636">
                  <c:v>5.7002314814814818E-2</c:v>
                </c:pt>
                <c:pt idx="4637">
                  <c:v>5.7013888888888892E-2</c:v>
                </c:pt>
                <c:pt idx="4638">
                  <c:v>5.7025462962962958E-2</c:v>
                </c:pt>
                <c:pt idx="4639">
                  <c:v>5.7037037037037032E-2</c:v>
                </c:pt>
                <c:pt idx="4640">
                  <c:v>5.7048611111111112E-2</c:v>
                </c:pt>
                <c:pt idx="4641">
                  <c:v>5.7060185185185186E-2</c:v>
                </c:pt>
                <c:pt idx="4642">
                  <c:v>5.707175925925926E-2</c:v>
                </c:pt>
                <c:pt idx="4643">
                  <c:v>5.708333333333334E-2</c:v>
                </c:pt>
                <c:pt idx="4644">
                  <c:v>5.7094907407407407E-2</c:v>
                </c:pt>
                <c:pt idx="4645">
                  <c:v>5.710648148148148E-2</c:v>
                </c:pt>
                <c:pt idx="4646">
                  <c:v>5.7118055555555554E-2</c:v>
                </c:pt>
                <c:pt idx="4647">
                  <c:v>5.7129629629629634E-2</c:v>
                </c:pt>
                <c:pt idx="4648">
                  <c:v>5.7141203703703708E-2</c:v>
                </c:pt>
                <c:pt idx="4649">
                  <c:v>5.7152777777777775E-2</c:v>
                </c:pt>
                <c:pt idx="4650">
                  <c:v>5.7164351851851848E-2</c:v>
                </c:pt>
                <c:pt idx="4651">
                  <c:v>5.7175925925925929E-2</c:v>
                </c:pt>
                <c:pt idx="4652">
                  <c:v>5.7187500000000002E-2</c:v>
                </c:pt>
                <c:pt idx="4653">
                  <c:v>5.7199074074074076E-2</c:v>
                </c:pt>
                <c:pt idx="4654">
                  <c:v>5.7210648148148142E-2</c:v>
                </c:pt>
                <c:pt idx="4655">
                  <c:v>5.7222222222222223E-2</c:v>
                </c:pt>
                <c:pt idx="4656">
                  <c:v>5.7233796296296297E-2</c:v>
                </c:pt>
                <c:pt idx="4657">
                  <c:v>5.724537037037037E-2</c:v>
                </c:pt>
                <c:pt idx="4658">
                  <c:v>5.7256944444444437E-2</c:v>
                </c:pt>
                <c:pt idx="4659">
                  <c:v>5.7268518518518517E-2</c:v>
                </c:pt>
                <c:pt idx="4660">
                  <c:v>5.7280092592592591E-2</c:v>
                </c:pt>
                <c:pt idx="4661">
                  <c:v>5.7291666666666664E-2</c:v>
                </c:pt>
                <c:pt idx="4662">
                  <c:v>5.7303240740740745E-2</c:v>
                </c:pt>
                <c:pt idx="4663">
                  <c:v>5.7314814814814818E-2</c:v>
                </c:pt>
                <c:pt idx="4664">
                  <c:v>5.7326388888888892E-2</c:v>
                </c:pt>
                <c:pt idx="4665">
                  <c:v>5.7337962962962959E-2</c:v>
                </c:pt>
                <c:pt idx="4666">
                  <c:v>5.7349537037037039E-2</c:v>
                </c:pt>
                <c:pt idx="4667">
                  <c:v>5.7361111111111113E-2</c:v>
                </c:pt>
                <c:pt idx="4668">
                  <c:v>5.7372685185185186E-2</c:v>
                </c:pt>
                <c:pt idx="4669">
                  <c:v>5.7384259259259253E-2</c:v>
                </c:pt>
                <c:pt idx="4670">
                  <c:v>5.7395833333333333E-2</c:v>
                </c:pt>
                <c:pt idx="4671">
                  <c:v>5.7407407407407407E-2</c:v>
                </c:pt>
                <c:pt idx="4672">
                  <c:v>5.7418981481481481E-2</c:v>
                </c:pt>
                <c:pt idx="4673">
                  <c:v>5.7430555555555561E-2</c:v>
                </c:pt>
                <c:pt idx="4674">
                  <c:v>5.7442129629629628E-2</c:v>
                </c:pt>
                <c:pt idx="4675">
                  <c:v>5.7453703703703701E-2</c:v>
                </c:pt>
                <c:pt idx="4676">
                  <c:v>5.7465277777777775E-2</c:v>
                </c:pt>
                <c:pt idx="4677">
                  <c:v>5.7476851851851855E-2</c:v>
                </c:pt>
                <c:pt idx="4678">
                  <c:v>5.7488425925925929E-2</c:v>
                </c:pt>
                <c:pt idx="4679">
                  <c:v>5.7499999999999996E-2</c:v>
                </c:pt>
                <c:pt idx="4680">
                  <c:v>5.7511574074074069E-2</c:v>
                </c:pt>
                <c:pt idx="4681">
                  <c:v>5.752314814814815E-2</c:v>
                </c:pt>
                <c:pt idx="4682">
                  <c:v>5.7534722222222223E-2</c:v>
                </c:pt>
                <c:pt idx="4683">
                  <c:v>5.7546296296296297E-2</c:v>
                </c:pt>
                <c:pt idx="4684">
                  <c:v>5.7557870370370377E-2</c:v>
                </c:pt>
                <c:pt idx="4685">
                  <c:v>5.7569444444444444E-2</c:v>
                </c:pt>
                <c:pt idx="4686">
                  <c:v>5.7581018518518517E-2</c:v>
                </c:pt>
                <c:pt idx="4687">
                  <c:v>5.7592592592592591E-2</c:v>
                </c:pt>
                <c:pt idx="4688">
                  <c:v>5.7604166666666672E-2</c:v>
                </c:pt>
                <c:pt idx="4689">
                  <c:v>5.7615740740740738E-2</c:v>
                </c:pt>
                <c:pt idx="4690">
                  <c:v>5.7627314814814812E-2</c:v>
                </c:pt>
                <c:pt idx="4691">
                  <c:v>5.7638888888888885E-2</c:v>
                </c:pt>
                <c:pt idx="4692">
                  <c:v>5.7650462962962966E-2</c:v>
                </c:pt>
                <c:pt idx="4693">
                  <c:v>5.7662037037037039E-2</c:v>
                </c:pt>
                <c:pt idx="4694">
                  <c:v>5.7673611111111113E-2</c:v>
                </c:pt>
                <c:pt idx="4695">
                  <c:v>5.768518518518518E-2</c:v>
                </c:pt>
                <c:pt idx="4696">
                  <c:v>5.769675925925926E-2</c:v>
                </c:pt>
                <c:pt idx="4697">
                  <c:v>5.7708333333333334E-2</c:v>
                </c:pt>
                <c:pt idx="4698">
                  <c:v>5.7719907407407407E-2</c:v>
                </c:pt>
                <c:pt idx="4699">
                  <c:v>5.7731481481481474E-2</c:v>
                </c:pt>
                <c:pt idx="4700">
                  <c:v>5.7743055555555554E-2</c:v>
                </c:pt>
                <c:pt idx="4701">
                  <c:v>5.7754629629629628E-2</c:v>
                </c:pt>
                <c:pt idx="4702">
                  <c:v>5.7766203703703702E-2</c:v>
                </c:pt>
                <c:pt idx="4703">
                  <c:v>5.7777777777777782E-2</c:v>
                </c:pt>
                <c:pt idx="4704">
                  <c:v>5.7789351851851856E-2</c:v>
                </c:pt>
                <c:pt idx="4705">
                  <c:v>5.7800925925925929E-2</c:v>
                </c:pt>
                <c:pt idx="4706">
                  <c:v>5.7812499999999996E-2</c:v>
                </c:pt>
                <c:pt idx="4707">
                  <c:v>5.7824074074074076E-2</c:v>
                </c:pt>
                <c:pt idx="4708">
                  <c:v>5.783564814814815E-2</c:v>
                </c:pt>
                <c:pt idx="4709">
                  <c:v>5.7847222222222223E-2</c:v>
                </c:pt>
                <c:pt idx="4710">
                  <c:v>5.785879629629629E-2</c:v>
                </c:pt>
                <c:pt idx="4711">
                  <c:v>5.7870370370370371E-2</c:v>
                </c:pt>
                <c:pt idx="4712">
                  <c:v>5.7881944444444444E-2</c:v>
                </c:pt>
                <c:pt idx="4713">
                  <c:v>5.7893518518518518E-2</c:v>
                </c:pt>
                <c:pt idx="4714">
                  <c:v>5.7905092592592598E-2</c:v>
                </c:pt>
                <c:pt idx="4715">
                  <c:v>5.7916666666666665E-2</c:v>
                </c:pt>
                <c:pt idx="4716">
                  <c:v>5.7928240740740738E-2</c:v>
                </c:pt>
                <c:pt idx="4717">
                  <c:v>5.7939814814814812E-2</c:v>
                </c:pt>
                <c:pt idx="4718">
                  <c:v>5.7951388888888893E-2</c:v>
                </c:pt>
                <c:pt idx="4719">
                  <c:v>5.7962962962962959E-2</c:v>
                </c:pt>
                <c:pt idx="4720">
                  <c:v>5.7974537037037033E-2</c:v>
                </c:pt>
                <c:pt idx="4721">
                  <c:v>5.7986111111111106E-2</c:v>
                </c:pt>
                <c:pt idx="4722">
                  <c:v>5.7997685185185187E-2</c:v>
                </c:pt>
                <c:pt idx="4723">
                  <c:v>5.800925925925926E-2</c:v>
                </c:pt>
                <c:pt idx="4724">
                  <c:v>5.8020833333333334E-2</c:v>
                </c:pt>
                <c:pt idx="4725">
                  <c:v>5.8032407407407414E-2</c:v>
                </c:pt>
                <c:pt idx="4726">
                  <c:v>5.8043981481481481E-2</c:v>
                </c:pt>
                <c:pt idx="4727">
                  <c:v>5.8055555555555555E-2</c:v>
                </c:pt>
                <c:pt idx="4728">
                  <c:v>5.8067129629629628E-2</c:v>
                </c:pt>
                <c:pt idx="4729">
                  <c:v>5.8078703703703709E-2</c:v>
                </c:pt>
                <c:pt idx="4730">
                  <c:v>5.8090277777777775E-2</c:v>
                </c:pt>
                <c:pt idx="4731">
                  <c:v>5.8101851851851849E-2</c:v>
                </c:pt>
                <c:pt idx="4732">
                  <c:v>5.8113425925925923E-2</c:v>
                </c:pt>
                <c:pt idx="4733">
                  <c:v>5.8125000000000003E-2</c:v>
                </c:pt>
                <c:pt idx="4734">
                  <c:v>5.8136574074074077E-2</c:v>
                </c:pt>
                <c:pt idx="4735">
                  <c:v>5.814814814814815E-2</c:v>
                </c:pt>
                <c:pt idx="4736">
                  <c:v>5.8159722222222217E-2</c:v>
                </c:pt>
                <c:pt idx="4737">
                  <c:v>5.8171296296296297E-2</c:v>
                </c:pt>
                <c:pt idx="4738">
                  <c:v>5.8182870370370371E-2</c:v>
                </c:pt>
                <c:pt idx="4739">
                  <c:v>5.8194444444444444E-2</c:v>
                </c:pt>
                <c:pt idx="4740">
                  <c:v>5.8206018518518511E-2</c:v>
                </c:pt>
                <c:pt idx="4741">
                  <c:v>5.8217592592592592E-2</c:v>
                </c:pt>
                <c:pt idx="4742">
                  <c:v>5.8229166666666665E-2</c:v>
                </c:pt>
                <c:pt idx="4743">
                  <c:v>5.8240740740740739E-2</c:v>
                </c:pt>
                <c:pt idx="4744">
                  <c:v>5.8252314814814819E-2</c:v>
                </c:pt>
                <c:pt idx="4745">
                  <c:v>5.8263888888888893E-2</c:v>
                </c:pt>
                <c:pt idx="4746">
                  <c:v>5.8275462962962966E-2</c:v>
                </c:pt>
                <c:pt idx="4747">
                  <c:v>5.8287037037037033E-2</c:v>
                </c:pt>
                <c:pt idx="4748">
                  <c:v>5.8298611111111114E-2</c:v>
                </c:pt>
                <c:pt idx="4749">
                  <c:v>5.8310185185185187E-2</c:v>
                </c:pt>
                <c:pt idx="4750">
                  <c:v>5.8321759259259261E-2</c:v>
                </c:pt>
                <c:pt idx="4751">
                  <c:v>5.8333333333333327E-2</c:v>
                </c:pt>
                <c:pt idx="4752">
                  <c:v>5.8344907407407408E-2</c:v>
                </c:pt>
                <c:pt idx="4753">
                  <c:v>5.8356481481481481E-2</c:v>
                </c:pt>
                <c:pt idx="4754">
                  <c:v>5.8368055555555555E-2</c:v>
                </c:pt>
                <c:pt idx="4755">
                  <c:v>5.8379629629629635E-2</c:v>
                </c:pt>
                <c:pt idx="4756">
                  <c:v>5.8391203703703702E-2</c:v>
                </c:pt>
                <c:pt idx="4757">
                  <c:v>5.8402777777777776E-2</c:v>
                </c:pt>
                <c:pt idx="4758">
                  <c:v>5.8414351851851849E-2</c:v>
                </c:pt>
                <c:pt idx="4759">
                  <c:v>5.842592592592593E-2</c:v>
                </c:pt>
                <c:pt idx="4760">
                  <c:v>5.8437499999999996E-2</c:v>
                </c:pt>
                <c:pt idx="4761">
                  <c:v>5.844907407407407E-2</c:v>
                </c:pt>
                <c:pt idx="4762">
                  <c:v>5.8460648148148144E-2</c:v>
                </c:pt>
                <c:pt idx="4763">
                  <c:v>5.8472222222222224E-2</c:v>
                </c:pt>
                <c:pt idx="4764">
                  <c:v>5.8483796296296298E-2</c:v>
                </c:pt>
                <c:pt idx="4765">
                  <c:v>5.8495370370370371E-2</c:v>
                </c:pt>
                <c:pt idx="4766">
                  <c:v>5.8506944444444452E-2</c:v>
                </c:pt>
                <c:pt idx="4767">
                  <c:v>5.8518518518518518E-2</c:v>
                </c:pt>
                <c:pt idx="4768">
                  <c:v>5.8530092592592592E-2</c:v>
                </c:pt>
                <c:pt idx="4769">
                  <c:v>5.8541666666666665E-2</c:v>
                </c:pt>
                <c:pt idx="4770">
                  <c:v>5.8553240740740746E-2</c:v>
                </c:pt>
                <c:pt idx="4771">
                  <c:v>5.8564814814814813E-2</c:v>
                </c:pt>
                <c:pt idx="4772">
                  <c:v>5.8576388888888886E-2</c:v>
                </c:pt>
                <c:pt idx="4773">
                  <c:v>5.858796296296296E-2</c:v>
                </c:pt>
                <c:pt idx="4774">
                  <c:v>5.859953703703704E-2</c:v>
                </c:pt>
                <c:pt idx="4775">
                  <c:v>5.8611111111111114E-2</c:v>
                </c:pt>
                <c:pt idx="4776">
                  <c:v>5.8622685185185187E-2</c:v>
                </c:pt>
                <c:pt idx="4777">
                  <c:v>5.8634259259259254E-2</c:v>
                </c:pt>
                <c:pt idx="4778">
                  <c:v>5.8645833333333335E-2</c:v>
                </c:pt>
                <c:pt idx="4779">
                  <c:v>5.8657407407407408E-2</c:v>
                </c:pt>
                <c:pt idx="4780">
                  <c:v>5.8668981481481482E-2</c:v>
                </c:pt>
                <c:pt idx="4781">
                  <c:v>5.8680555555555548E-2</c:v>
                </c:pt>
                <c:pt idx="4782">
                  <c:v>5.8692129629629629E-2</c:v>
                </c:pt>
                <c:pt idx="4783">
                  <c:v>5.8703703703703702E-2</c:v>
                </c:pt>
                <c:pt idx="4784">
                  <c:v>5.8715277777777776E-2</c:v>
                </c:pt>
                <c:pt idx="4785">
                  <c:v>5.8726851851851856E-2</c:v>
                </c:pt>
                <c:pt idx="4786">
                  <c:v>5.873842592592593E-2</c:v>
                </c:pt>
                <c:pt idx="4787">
                  <c:v>5.8750000000000004E-2</c:v>
                </c:pt>
                <c:pt idx="4788">
                  <c:v>5.876157407407407E-2</c:v>
                </c:pt>
                <c:pt idx="4789">
                  <c:v>5.8773148148148151E-2</c:v>
                </c:pt>
                <c:pt idx="4790">
                  <c:v>5.8784722222222224E-2</c:v>
                </c:pt>
                <c:pt idx="4791">
                  <c:v>5.8796296296296298E-2</c:v>
                </c:pt>
                <c:pt idx="4792">
                  <c:v>5.8807870370370365E-2</c:v>
                </c:pt>
                <c:pt idx="4793">
                  <c:v>5.8819444444444445E-2</c:v>
                </c:pt>
                <c:pt idx="4794">
                  <c:v>5.8831018518518519E-2</c:v>
                </c:pt>
                <c:pt idx="4795">
                  <c:v>5.8842592592592592E-2</c:v>
                </c:pt>
                <c:pt idx="4796">
                  <c:v>5.8854166666666673E-2</c:v>
                </c:pt>
                <c:pt idx="4797">
                  <c:v>5.8865740740740739E-2</c:v>
                </c:pt>
                <c:pt idx="4798">
                  <c:v>5.8877314814814813E-2</c:v>
                </c:pt>
                <c:pt idx="4799">
                  <c:v>5.8888888888888886E-2</c:v>
                </c:pt>
                <c:pt idx="4800">
                  <c:v>5.8900462962962967E-2</c:v>
                </c:pt>
                <c:pt idx="4801">
                  <c:v>5.8912037037037034E-2</c:v>
                </c:pt>
                <c:pt idx="4802">
                  <c:v>5.8923611111111107E-2</c:v>
                </c:pt>
                <c:pt idx="4803">
                  <c:v>5.8935185185185181E-2</c:v>
                </c:pt>
                <c:pt idx="4804">
                  <c:v>5.8946759259259261E-2</c:v>
                </c:pt>
                <c:pt idx="4805">
                  <c:v>5.8958333333333335E-2</c:v>
                </c:pt>
                <c:pt idx="4806">
                  <c:v>5.8969907407407408E-2</c:v>
                </c:pt>
                <c:pt idx="4807">
                  <c:v>5.8981481481481489E-2</c:v>
                </c:pt>
                <c:pt idx="4808">
                  <c:v>5.8993055555555556E-2</c:v>
                </c:pt>
                <c:pt idx="4809">
                  <c:v>5.9004629629629629E-2</c:v>
                </c:pt>
                <c:pt idx="4810">
                  <c:v>5.9016203703703703E-2</c:v>
                </c:pt>
                <c:pt idx="4811">
                  <c:v>5.9027777777777783E-2</c:v>
                </c:pt>
                <c:pt idx="4812">
                  <c:v>5.903935185185185E-2</c:v>
                </c:pt>
                <c:pt idx="4813">
                  <c:v>5.9050925925925923E-2</c:v>
                </c:pt>
                <c:pt idx="4814">
                  <c:v>5.9062499999999997E-2</c:v>
                </c:pt>
                <c:pt idx="4815">
                  <c:v>5.9074074074074077E-2</c:v>
                </c:pt>
                <c:pt idx="4816">
                  <c:v>5.9085648148148151E-2</c:v>
                </c:pt>
                <c:pt idx="4817">
                  <c:v>5.9097222222222225E-2</c:v>
                </c:pt>
                <c:pt idx="4818">
                  <c:v>5.9108796296296291E-2</c:v>
                </c:pt>
                <c:pt idx="4819">
                  <c:v>5.9120370370370372E-2</c:v>
                </c:pt>
                <c:pt idx="4820">
                  <c:v>5.9131944444444445E-2</c:v>
                </c:pt>
                <c:pt idx="4821">
                  <c:v>5.9143518518518519E-2</c:v>
                </c:pt>
                <c:pt idx="4822">
                  <c:v>5.9155092592592586E-2</c:v>
                </c:pt>
                <c:pt idx="4823">
                  <c:v>5.9166666666666666E-2</c:v>
                </c:pt>
                <c:pt idx="4824">
                  <c:v>5.917824074074074E-2</c:v>
                </c:pt>
                <c:pt idx="4825">
                  <c:v>5.9189814814814813E-2</c:v>
                </c:pt>
                <c:pt idx="4826">
                  <c:v>5.9201388888888894E-2</c:v>
                </c:pt>
                <c:pt idx="4827">
                  <c:v>5.9212962962962967E-2</c:v>
                </c:pt>
                <c:pt idx="4828">
                  <c:v>5.9224537037037041E-2</c:v>
                </c:pt>
                <c:pt idx="4829">
                  <c:v>5.9236111111111107E-2</c:v>
                </c:pt>
                <c:pt idx="4830">
                  <c:v>5.9247685185185188E-2</c:v>
                </c:pt>
                <c:pt idx="4831">
                  <c:v>5.9259259259259262E-2</c:v>
                </c:pt>
                <c:pt idx="4832">
                  <c:v>5.9270833333333335E-2</c:v>
                </c:pt>
                <c:pt idx="4833">
                  <c:v>5.9282407407407402E-2</c:v>
                </c:pt>
                <c:pt idx="4834">
                  <c:v>5.9293981481481482E-2</c:v>
                </c:pt>
                <c:pt idx="4835">
                  <c:v>5.9305555555555556E-2</c:v>
                </c:pt>
                <c:pt idx="4836">
                  <c:v>5.9317129629629629E-2</c:v>
                </c:pt>
                <c:pt idx="4837">
                  <c:v>5.932870370370371E-2</c:v>
                </c:pt>
                <c:pt idx="4838">
                  <c:v>5.9340277777777777E-2</c:v>
                </c:pt>
                <c:pt idx="4839">
                  <c:v>5.935185185185185E-2</c:v>
                </c:pt>
                <c:pt idx="4840">
                  <c:v>5.9363425925925924E-2</c:v>
                </c:pt>
                <c:pt idx="4841">
                  <c:v>5.9375000000000004E-2</c:v>
                </c:pt>
                <c:pt idx="4842">
                  <c:v>5.9386574074074071E-2</c:v>
                </c:pt>
                <c:pt idx="4843">
                  <c:v>5.9398148148148144E-2</c:v>
                </c:pt>
                <c:pt idx="4844">
                  <c:v>5.9409722222222218E-2</c:v>
                </c:pt>
                <c:pt idx="4845">
                  <c:v>5.9421296296296298E-2</c:v>
                </c:pt>
                <c:pt idx="4846">
                  <c:v>5.9432870370370372E-2</c:v>
                </c:pt>
                <c:pt idx="4847">
                  <c:v>5.9444444444444446E-2</c:v>
                </c:pt>
                <c:pt idx="4848">
                  <c:v>5.9456018518518526E-2</c:v>
                </c:pt>
                <c:pt idx="4849">
                  <c:v>5.9467592592592593E-2</c:v>
                </c:pt>
                <c:pt idx="4850">
                  <c:v>5.9479166666666666E-2</c:v>
                </c:pt>
                <c:pt idx="4851">
                  <c:v>5.949074074074074E-2</c:v>
                </c:pt>
                <c:pt idx="4852">
                  <c:v>5.950231481481482E-2</c:v>
                </c:pt>
                <c:pt idx="4853">
                  <c:v>5.9513888888888887E-2</c:v>
                </c:pt>
                <c:pt idx="4854">
                  <c:v>5.9525462962962961E-2</c:v>
                </c:pt>
                <c:pt idx="4855">
                  <c:v>5.9537037037037034E-2</c:v>
                </c:pt>
                <c:pt idx="4856">
                  <c:v>5.9548611111111115E-2</c:v>
                </c:pt>
                <c:pt idx="4857">
                  <c:v>5.9560185185185188E-2</c:v>
                </c:pt>
                <c:pt idx="4858">
                  <c:v>5.9571759259259262E-2</c:v>
                </c:pt>
                <c:pt idx="4859">
                  <c:v>5.9583333333333328E-2</c:v>
                </c:pt>
                <c:pt idx="4860">
                  <c:v>5.9594907407407409E-2</c:v>
                </c:pt>
                <c:pt idx="4861">
                  <c:v>5.9606481481481483E-2</c:v>
                </c:pt>
                <c:pt idx="4862">
                  <c:v>5.9618055555555556E-2</c:v>
                </c:pt>
                <c:pt idx="4863">
                  <c:v>5.9629629629629623E-2</c:v>
                </c:pt>
                <c:pt idx="4864">
                  <c:v>5.9641203703703703E-2</c:v>
                </c:pt>
                <c:pt idx="4865">
                  <c:v>5.9652777777777777E-2</c:v>
                </c:pt>
                <c:pt idx="4866">
                  <c:v>5.966435185185185E-2</c:v>
                </c:pt>
                <c:pt idx="4867">
                  <c:v>5.9675925925925931E-2</c:v>
                </c:pt>
                <c:pt idx="4868">
                  <c:v>5.9687500000000004E-2</c:v>
                </c:pt>
                <c:pt idx="4869">
                  <c:v>5.9699074074074071E-2</c:v>
                </c:pt>
                <c:pt idx="4870">
                  <c:v>5.9710648148148145E-2</c:v>
                </c:pt>
                <c:pt idx="4871">
                  <c:v>5.9722222222222225E-2</c:v>
                </c:pt>
                <c:pt idx="4872">
                  <c:v>5.9733796296296299E-2</c:v>
                </c:pt>
                <c:pt idx="4873">
                  <c:v>5.9745370370370372E-2</c:v>
                </c:pt>
                <c:pt idx="4874">
                  <c:v>5.9756944444444439E-2</c:v>
                </c:pt>
                <c:pt idx="4875">
                  <c:v>5.9768518518518519E-2</c:v>
                </c:pt>
                <c:pt idx="4876">
                  <c:v>5.9780092592592593E-2</c:v>
                </c:pt>
                <c:pt idx="4877">
                  <c:v>5.9791666666666667E-2</c:v>
                </c:pt>
                <c:pt idx="4878">
                  <c:v>5.9803240740740747E-2</c:v>
                </c:pt>
                <c:pt idx="4879">
                  <c:v>5.9814814814814814E-2</c:v>
                </c:pt>
                <c:pt idx="4880">
                  <c:v>5.9826388888888887E-2</c:v>
                </c:pt>
                <c:pt idx="4881">
                  <c:v>5.9837962962962961E-2</c:v>
                </c:pt>
                <c:pt idx="4882">
                  <c:v>5.9849537037037041E-2</c:v>
                </c:pt>
                <c:pt idx="4883">
                  <c:v>5.9861111111111108E-2</c:v>
                </c:pt>
                <c:pt idx="4884">
                  <c:v>5.9872685185185182E-2</c:v>
                </c:pt>
                <c:pt idx="4885">
                  <c:v>5.9884259259259255E-2</c:v>
                </c:pt>
                <c:pt idx="4886">
                  <c:v>5.9895833333333336E-2</c:v>
                </c:pt>
                <c:pt idx="4887">
                  <c:v>5.9907407407407409E-2</c:v>
                </c:pt>
                <c:pt idx="4888">
                  <c:v>5.9918981481481483E-2</c:v>
                </c:pt>
                <c:pt idx="4889">
                  <c:v>5.9930555555555563E-2</c:v>
                </c:pt>
                <c:pt idx="4890">
                  <c:v>5.994212962962963E-2</c:v>
                </c:pt>
                <c:pt idx="4891">
                  <c:v>5.9953703703703703E-2</c:v>
                </c:pt>
                <c:pt idx="4892">
                  <c:v>5.9965277777777777E-2</c:v>
                </c:pt>
                <c:pt idx="4893">
                  <c:v>5.9976851851851858E-2</c:v>
                </c:pt>
                <c:pt idx="4894">
                  <c:v>5.9988425925925924E-2</c:v>
                </c:pt>
                <c:pt idx="4895">
                  <c:v>0.06</c:v>
                </c:pt>
                <c:pt idx="4896">
                  <c:v>6.0011574074074071E-2</c:v>
                </c:pt>
                <c:pt idx="4897">
                  <c:v>6.0023148148148152E-2</c:v>
                </c:pt>
                <c:pt idx="4898">
                  <c:v>6.0034722222222225E-2</c:v>
                </c:pt>
                <c:pt idx="4899">
                  <c:v>6.0046296296296292E-2</c:v>
                </c:pt>
                <c:pt idx="4900">
                  <c:v>6.0057870370370366E-2</c:v>
                </c:pt>
                <c:pt idx="4901">
                  <c:v>6.0069444444444446E-2</c:v>
                </c:pt>
                <c:pt idx="4902">
                  <c:v>6.008101851851852E-2</c:v>
                </c:pt>
                <c:pt idx="4903">
                  <c:v>6.0092592592592593E-2</c:v>
                </c:pt>
                <c:pt idx="4904">
                  <c:v>6.010416666666666E-2</c:v>
                </c:pt>
                <c:pt idx="4905">
                  <c:v>6.011574074074074E-2</c:v>
                </c:pt>
                <c:pt idx="4906">
                  <c:v>6.0127314814814814E-2</c:v>
                </c:pt>
                <c:pt idx="4907">
                  <c:v>6.0138888888888888E-2</c:v>
                </c:pt>
                <c:pt idx="4908">
                  <c:v>6.0150462962962968E-2</c:v>
                </c:pt>
                <c:pt idx="4909">
                  <c:v>6.0162037037037042E-2</c:v>
                </c:pt>
                <c:pt idx="4910">
                  <c:v>6.0173611111111108E-2</c:v>
                </c:pt>
                <c:pt idx="4911">
                  <c:v>6.0185185185185182E-2</c:v>
                </c:pt>
                <c:pt idx="4912">
                  <c:v>6.0196759259259262E-2</c:v>
                </c:pt>
                <c:pt idx="4913">
                  <c:v>6.0208333333333336E-2</c:v>
                </c:pt>
                <c:pt idx="4914">
                  <c:v>6.0219907407407403E-2</c:v>
                </c:pt>
                <c:pt idx="4915">
                  <c:v>6.0231481481481476E-2</c:v>
                </c:pt>
                <c:pt idx="4916">
                  <c:v>6.0243055555555557E-2</c:v>
                </c:pt>
                <c:pt idx="4917">
                  <c:v>6.025462962962963E-2</c:v>
                </c:pt>
                <c:pt idx="4918">
                  <c:v>6.0266203703703704E-2</c:v>
                </c:pt>
                <c:pt idx="4919">
                  <c:v>6.0277777777777784E-2</c:v>
                </c:pt>
                <c:pt idx="4920">
                  <c:v>6.0289351851851851E-2</c:v>
                </c:pt>
                <c:pt idx="4921">
                  <c:v>6.0300925925925924E-2</c:v>
                </c:pt>
                <c:pt idx="4922">
                  <c:v>6.0312499999999998E-2</c:v>
                </c:pt>
                <c:pt idx="4923">
                  <c:v>6.0324074074074079E-2</c:v>
                </c:pt>
                <c:pt idx="4924">
                  <c:v>6.0335648148148145E-2</c:v>
                </c:pt>
                <c:pt idx="4925">
                  <c:v>6.0347222222222219E-2</c:v>
                </c:pt>
                <c:pt idx="4926">
                  <c:v>6.0358796296296292E-2</c:v>
                </c:pt>
                <c:pt idx="4927">
                  <c:v>6.0358796296296292E-2</c:v>
                </c:pt>
                <c:pt idx="4928">
                  <c:v>6.0370370370370373E-2</c:v>
                </c:pt>
                <c:pt idx="4929">
                  <c:v>6.0381944444444446E-2</c:v>
                </c:pt>
                <c:pt idx="4930">
                  <c:v>6.039351851851852E-2</c:v>
                </c:pt>
                <c:pt idx="4931">
                  <c:v>6.04050925925926E-2</c:v>
                </c:pt>
                <c:pt idx="4932">
                  <c:v>6.0416666666666667E-2</c:v>
                </c:pt>
                <c:pt idx="4933">
                  <c:v>6.0428240740740741E-2</c:v>
                </c:pt>
                <c:pt idx="4934">
                  <c:v>6.0439814814814814E-2</c:v>
                </c:pt>
                <c:pt idx="4935">
                  <c:v>6.0451388888888895E-2</c:v>
                </c:pt>
                <c:pt idx="4936">
                  <c:v>6.0462962962962961E-2</c:v>
                </c:pt>
                <c:pt idx="4937">
                  <c:v>6.0474537037037035E-2</c:v>
                </c:pt>
                <c:pt idx="4938">
                  <c:v>6.0486111111111109E-2</c:v>
                </c:pt>
                <c:pt idx="4939">
                  <c:v>6.0497685185185189E-2</c:v>
                </c:pt>
                <c:pt idx="4940">
                  <c:v>6.0509259259259263E-2</c:v>
                </c:pt>
                <c:pt idx="4941">
                  <c:v>6.0520833333333329E-2</c:v>
                </c:pt>
                <c:pt idx="4942">
                  <c:v>6.0532407407407403E-2</c:v>
                </c:pt>
                <c:pt idx="4943">
                  <c:v>6.0543981481481483E-2</c:v>
                </c:pt>
                <c:pt idx="4944">
                  <c:v>6.0555555555555557E-2</c:v>
                </c:pt>
                <c:pt idx="4945">
                  <c:v>6.0567129629629624E-2</c:v>
                </c:pt>
                <c:pt idx="4946">
                  <c:v>6.0578703703703697E-2</c:v>
                </c:pt>
                <c:pt idx="4947">
                  <c:v>6.0590277777777778E-2</c:v>
                </c:pt>
                <c:pt idx="4948">
                  <c:v>6.0601851851851851E-2</c:v>
                </c:pt>
                <c:pt idx="4949">
                  <c:v>6.0613425925925925E-2</c:v>
                </c:pt>
                <c:pt idx="4950">
                  <c:v>6.0625000000000005E-2</c:v>
                </c:pt>
                <c:pt idx="4951">
                  <c:v>6.0636574074074079E-2</c:v>
                </c:pt>
                <c:pt idx="4952">
                  <c:v>6.0648148148148145E-2</c:v>
                </c:pt>
                <c:pt idx="4953">
                  <c:v>6.0659722222222219E-2</c:v>
                </c:pt>
                <c:pt idx="4954">
                  <c:v>6.06712962962963E-2</c:v>
                </c:pt>
                <c:pt idx="4955">
                  <c:v>6.0682870370370373E-2</c:v>
                </c:pt>
                <c:pt idx="4956">
                  <c:v>6.069444444444444E-2</c:v>
                </c:pt>
                <c:pt idx="4957">
                  <c:v>6.0706018518518513E-2</c:v>
                </c:pt>
                <c:pt idx="4958">
                  <c:v>6.0717592592592594E-2</c:v>
                </c:pt>
                <c:pt idx="4959">
                  <c:v>6.0729166666666667E-2</c:v>
                </c:pt>
                <c:pt idx="4960">
                  <c:v>6.0740740740740741E-2</c:v>
                </c:pt>
                <c:pt idx="4961">
                  <c:v>6.0752314814814821E-2</c:v>
                </c:pt>
                <c:pt idx="4962">
                  <c:v>6.0763888888888888E-2</c:v>
                </c:pt>
                <c:pt idx="4963">
                  <c:v>6.0775462962962962E-2</c:v>
                </c:pt>
                <c:pt idx="4964">
                  <c:v>6.0787037037037035E-2</c:v>
                </c:pt>
                <c:pt idx="4965">
                  <c:v>6.0798611111111116E-2</c:v>
                </c:pt>
                <c:pt idx="4966">
                  <c:v>6.0810185185185182E-2</c:v>
                </c:pt>
                <c:pt idx="4967">
                  <c:v>6.0821759259259256E-2</c:v>
                </c:pt>
                <c:pt idx="4968">
                  <c:v>6.083333333333333E-2</c:v>
                </c:pt>
                <c:pt idx="4969">
                  <c:v>6.084490740740741E-2</c:v>
                </c:pt>
                <c:pt idx="4970">
                  <c:v>6.0856481481481484E-2</c:v>
                </c:pt>
                <c:pt idx="4971">
                  <c:v>6.0868055555555557E-2</c:v>
                </c:pt>
                <c:pt idx="4972">
                  <c:v>6.0879629629629638E-2</c:v>
                </c:pt>
                <c:pt idx="4973">
                  <c:v>6.0891203703703704E-2</c:v>
                </c:pt>
                <c:pt idx="4974">
                  <c:v>6.0902777777777778E-2</c:v>
                </c:pt>
                <c:pt idx="4975">
                  <c:v>6.0914351851851851E-2</c:v>
                </c:pt>
                <c:pt idx="4976">
                  <c:v>6.0925925925925932E-2</c:v>
                </c:pt>
                <c:pt idx="4977">
                  <c:v>6.0937499999999999E-2</c:v>
                </c:pt>
                <c:pt idx="4978">
                  <c:v>6.0949074074074072E-2</c:v>
                </c:pt>
                <c:pt idx="4979">
                  <c:v>6.0960648148148146E-2</c:v>
                </c:pt>
                <c:pt idx="4980">
                  <c:v>6.0972222222222226E-2</c:v>
                </c:pt>
                <c:pt idx="4981">
                  <c:v>6.09837962962963E-2</c:v>
                </c:pt>
                <c:pt idx="4982">
                  <c:v>6.0995370370370366E-2</c:v>
                </c:pt>
                <c:pt idx="4983">
                  <c:v>6.100694444444444E-2</c:v>
                </c:pt>
                <c:pt idx="4984">
                  <c:v>6.1018518518518521E-2</c:v>
                </c:pt>
                <c:pt idx="4985">
                  <c:v>6.1030092592592594E-2</c:v>
                </c:pt>
                <c:pt idx="4986">
                  <c:v>6.1041666666666661E-2</c:v>
                </c:pt>
                <c:pt idx="4987">
                  <c:v>6.1053240740740734E-2</c:v>
                </c:pt>
                <c:pt idx="4988">
                  <c:v>6.1064814814814815E-2</c:v>
                </c:pt>
                <c:pt idx="4989">
                  <c:v>6.1076388888888888E-2</c:v>
                </c:pt>
                <c:pt idx="4990">
                  <c:v>6.1087962962962962E-2</c:v>
                </c:pt>
                <c:pt idx="4991">
                  <c:v>6.1099537037037042E-2</c:v>
                </c:pt>
                <c:pt idx="4992">
                  <c:v>6.1111111111111116E-2</c:v>
                </c:pt>
                <c:pt idx="4993">
                  <c:v>6.1122685185185183E-2</c:v>
                </c:pt>
                <c:pt idx="4994">
                  <c:v>6.1134259259259256E-2</c:v>
                </c:pt>
                <c:pt idx="4995">
                  <c:v>6.1145833333333337E-2</c:v>
                </c:pt>
                <c:pt idx="4996">
                  <c:v>6.115740740740741E-2</c:v>
                </c:pt>
                <c:pt idx="4997">
                  <c:v>6.1168981481481477E-2</c:v>
                </c:pt>
                <c:pt idx="4998">
                  <c:v>6.1180555555555551E-2</c:v>
                </c:pt>
                <c:pt idx="4999">
                  <c:v>6.1192129629629631E-2</c:v>
                </c:pt>
                <c:pt idx="5000">
                  <c:v>6.1203703703703705E-2</c:v>
                </c:pt>
                <c:pt idx="5001">
                  <c:v>6.1215277777777778E-2</c:v>
                </c:pt>
                <c:pt idx="5002">
                  <c:v>6.1226851851851859E-2</c:v>
                </c:pt>
                <c:pt idx="5003">
                  <c:v>6.1238425925925925E-2</c:v>
                </c:pt>
                <c:pt idx="5004">
                  <c:v>6.1249999999999999E-2</c:v>
                </c:pt>
                <c:pt idx="5005">
                  <c:v>6.1261574074074072E-2</c:v>
                </c:pt>
                <c:pt idx="5006">
                  <c:v>6.1273148148148153E-2</c:v>
                </c:pt>
                <c:pt idx="5007">
                  <c:v>6.128472222222222E-2</c:v>
                </c:pt>
                <c:pt idx="5008">
                  <c:v>6.1296296296296293E-2</c:v>
                </c:pt>
                <c:pt idx="5009">
                  <c:v>6.1307870370370367E-2</c:v>
                </c:pt>
                <c:pt idx="5010">
                  <c:v>6.1319444444444447E-2</c:v>
                </c:pt>
                <c:pt idx="5011">
                  <c:v>6.1331018518518521E-2</c:v>
                </c:pt>
                <c:pt idx="5012">
                  <c:v>6.1342592592592594E-2</c:v>
                </c:pt>
                <c:pt idx="5013">
                  <c:v>6.1354166666666675E-2</c:v>
                </c:pt>
                <c:pt idx="5014">
                  <c:v>6.1365740740740742E-2</c:v>
                </c:pt>
                <c:pt idx="5015">
                  <c:v>6.1377314814814815E-2</c:v>
                </c:pt>
                <c:pt idx="5016">
                  <c:v>6.1388888888888889E-2</c:v>
                </c:pt>
                <c:pt idx="5017">
                  <c:v>6.1400462962962969E-2</c:v>
                </c:pt>
                <c:pt idx="5018">
                  <c:v>6.1412037037037036E-2</c:v>
                </c:pt>
                <c:pt idx="5019">
                  <c:v>6.1423611111111109E-2</c:v>
                </c:pt>
                <c:pt idx="5020">
                  <c:v>6.1435185185185183E-2</c:v>
                </c:pt>
                <c:pt idx="5021">
                  <c:v>6.1446759259259263E-2</c:v>
                </c:pt>
                <c:pt idx="5022">
                  <c:v>6.1458333333333337E-2</c:v>
                </c:pt>
                <c:pt idx="5023">
                  <c:v>6.1469907407407404E-2</c:v>
                </c:pt>
                <c:pt idx="5024">
                  <c:v>6.1481481481481477E-2</c:v>
                </c:pt>
                <c:pt idx="5025">
                  <c:v>6.1493055555555558E-2</c:v>
                </c:pt>
                <c:pt idx="5026">
                  <c:v>6.1504629629629631E-2</c:v>
                </c:pt>
                <c:pt idx="5027">
                  <c:v>6.1516203703703698E-2</c:v>
                </c:pt>
                <c:pt idx="5028">
                  <c:v>6.1527777777777772E-2</c:v>
                </c:pt>
                <c:pt idx="5029">
                  <c:v>6.1539351851851852E-2</c:v>
                </c:pt>
                <c:pt idx="5030">
                  <c:v>6.1550925925925926E-2</c:v>
                </c:pt>
                <c:pt idx="5031">
                  <c:v>6.1562499999999999E-2</c:v>
                </c:pt>
                <c:pt idx="5032">
                  <c:v>6.157407407407408E-2</c:v>
                </c:pt>
                <c:pt idx="5033">
                  <c:v>6.1585648148148153E-2</c:v>
                </c:pt>
                <c:pt idx="5034">
                  <c:v>6.159722222222222E-2</c:v>
                </c:pt>
                <c:pt idx="5035">
                  <c:v>6.1608796296296293E-2</c:v>
                </c:pt>
                <c:pt idx="5036">
                  <c:v>6.1620370370370374E-2</c:v>
                </c:pt>
                <c:pt idx="5037">
                  <c:v>6.1631944444444448E-2</c:v>
                </c:pt>
                <c:pt idx="5038">
                  <c:v>6.1643518518518514E-2</c:v>
                </c:pt>
                <c:pt idx="5039">
                  <c:v>6.1655092592592588E-2</c:v>
                </c:pt>
                <c:pt idx="5040">
                  <c:v>6.1666666666666668E-2</c:v>
                </c:pt>
                <c:pt idx="5041">
                  <c:v>6.1678240740740742E-2</c:v>
                </c:pt>
                <c:pt idx="5042">
                  <c:v>6.1689814814814815E-2</c:v>
                </c:pt>
                <c:pt idx="5043">
                  <c:v>6.1701388888888896E-2</c:v>
                </c:pt>
                <c:pt idx="5044">
                  <c:v>6.1712962962962963E-2</c:v>
                </c:pt>
                <c:pt idx="5045">
                  <c:v>6.1724537037037036E-2</c:v>
                </c:pt>
                <c:pt idx="5046">
                  <c:v>6.173611111111111E-2</c:v>
                </c:pt>
                <c:pt idx="5047">
                  <c:v>6.174768518518519E-2</c:v>
                </c:pt>
                <c:pt idx="5048">
                  <c:v>6.1759259259259257E-2</c:v>
                </c:pt>
                <c:pt idx="5049">
                  <c:v>6.177083333333333E-2</c:v>
                </c:pt>
                <c:pt idx="5050">
                  <c:v>6.1782407407407404E-2</c:v>
                </c:pt>
                <c:pt idx="5051">
                  <c:v>6.1793981481481484E-2</c:v>
                </c:pt>
                <c:pt idx="5052">
                  <c:v>6.1805555555555558E-2</c:v>
                </c:pt>
                <c:pt idx="5053">
                  <c:v>6.1817129629629632E-2</c:v>
                </c:pt>
                <c:pt idx="5054">
                  <c:v>6.1828703703703712E-2</c:v>
                </c:pt>
                <c:pt idx="5055">
                  <c:v>6.1840277777777779E-2</c:v>
                </c:pt>
                <c:pt idx="5056">
                  <c:v>6.1851851851851852E-2</c:v>
                </c:pt>
                <c:pt idx="5057">
                  <c:v>6.1863425925925926E-2</c:v>
                </c:pt>
                <c:pt idx="5058">
                  <c:v>6.1875000000000006E-2</c:v>
                </c:pt>
                <c:pt idx="5059">
                  <c:v>6.1886574074074073E-2</c:v>
                </c:pt>
                <c:pt idx="5060">
                  <c:v>6.1898148148148147E-2</c:v>
                </c:pt>
                <c:pt idx="5061">
                  <c:v>6.190972222222222E-2</c:v>
                </c:pt>
                <c:pt idx="5062">
                  <c:v>6.1921296296296301E-2</c:v>
                </c:pt>
                <c:pt idx="5063">
                  <c:v>6.1932870370370374E-2</c:v>
                </c:pt>
                <c:pt idx="5064">
                  <c:v>6.1944444444444441E-2</c:v>
                </c:pt>
                <c:pt idx="5065">
                  <c:v>6.1956018518518514E-2</c:v>
                </c:pt>
                <c:pt idx="5066">
                  <c:v>6.1967592592592595E-2</c:v>
                </c:pt>
                <c:pt idx="5067">
                  <c:v>6.1979166666666669E-2</c:v>
                </c:pt>
                <c:pt idx="5068">
                  <c:v>6.1990740740740735E-2</c:v>
                </c:pt>
                <c:pt idx="5069">
                  <c:v>6.2002314814814809E-2</c:v>
                </c:pt>
                <c:pt idx="5070">
                  <c:v>6.2013888888888889E-2</c:v>
                </c:pt>
                <c:pt idx="5071">
                  <c:v>6.2025462962962963E-2</c:v>
                </c:pt>
                <c:pt idx="5072">
                  <c:v>6.2037037037037036E-2</c:v>
                </c:pt>
                <c:pt idx="5073">
                  <c:v>6.2048611111111117E-2</c:v>
                </c:pt>
                <c:pt idx="5074">
                  <c:v>6.206018518518519E-2</c:v>
                </c:pt>
                <c:pt idx="5075">
                  <c:v>6.2071759259259257E-2</c:v>
                </c:pt>
                <c:pt idx="5076">
                  <c:v>6.2083333333333331E-2</c:v>
                </c:pt>
                <c:pt idx="5077">
                  <c:v>6.2094907407407411E-2</c:v>
                </c:pt>
                <c:pt idx="5078">
                  <c:v>6.2106481481481485E-2</c:v>
                </c:pt>
                <c:pt idx="5079">
                  <c:v>6.2118055555555551E-2</c:v>
                </c:pt>
                <c:pt idx="5080">
                  <c:v>6.2129629629629625E-2</c:v>
                </c:pt>
                <c:pt idx="5081">
                  <c:v>6.2141203703703705E-2</c:v>
                </c:pt>
                <c:pt idx="5082">
                  <c:v>6.2152777777777779E-2</c:v>
                </c:pt>
                <c:pt idx="5083">
                  <c:v>6.2164351851851853E-2</c:v>
                </c:pt>
                <c:pt idx="5084">
                  <c:v>6.2175925925925933E-2</c:v>
                </c:pt>
                <c:pt idx="5085">
                  <c:v>6.21875E-2</c:v>
                </c:pt>
                <c:pt idx="5086">
                  <c:v>6.2199074074074073E-2</c:v>
                </c:pt>
                <c:pt idx="5087">
                  <c:v>6.2210648148148147E-2</c:v>
                </c:pt>
                <c:pt idx="5088">
                  <c:v>6.2222222222222227E-2</c:v>
                </c:pt>
                <c:pt idx="5089">
                  <c:v>6.2233796296296294E-2</c:v>
                </c:pt>
                <c:pt idx="5090">
                  <c:v>6.2245370370370368E-2</c:v>
                </c:pt>
                <c:pt idx="5091">
                  <c:v>6.2256944444444441E-2</c:v>
                </c:pt>
                <c:pt idx="5092">
                  <c:v>6.2268518518518522E-2</c:v>
                </c:pt>
                <c:pt idx="5093">
                  <c:v>6.2280092592592595E-2</c:v>
                </c:pt>
                <c:pt idx="5094">
                  <c:v>6.2291666666666669E-2</c:v>
                </c:pt>
                <c:pt idx="5095">
                  <c:v>6.2303240740740735E-2</c:v>
                </c:pt>
                <c:pt idx="5096">
                  <c:v>6.2314814814814816E-2</c:v>
                </c:pt>
                <c:pt idx="5097">
                  <c:v>6.232638888888889E-2</c:v>
                </c:pt>
                <c:pt idx="5098">
                  <c:v>6.2337962962962963E-2</c:v>
                </c:pt>
                <c:pt idx="5099">
                  <c:v>6.2349537037037044E-2</c:v>
                </c:pt>
                <c:pt idx="5100">
                  <c:v>6.236111111111111E-2</c:v>
                </c:pt>
                <c:pt idx="5101">
                  <c:v>6.2372685185185184E-2</c:v>
                </c:pt>
                <c:pt idx="5102">
                  <c:v>6.2384259259259257E-2</c:v>
                </c:pt>
                <c:pt idx="5103">
                  <c:v>6.2395833333333338E-2</c:v>
                </c:pt>
                <c:pt idx="5104">
                  <c:v>6.2407407407407411E-2</c:v>
                </c:pt>
                <c:pt idx="5105">
                  <c:v>6.2418981481481478E-2</c:v>
                </c:pt>
                <c:pt idx="5106">
                  <c:v>6.2430555555555552E-2</c:v>
                </c:pt>
                <c:pt idx="5107">
                  <c:v>6.2442129629629632E-2</c:v>
                </c:pt>
                <c:pt idx="5108">
                  <c:v>6.2453703703703706E-2</c:v>
                </c:pt>
                <c:pt idx="5109">
                  <c:v>6.2465277777777772E-2</c:v>
                </c:pt>
                <c:pt idx="5110">
                  <c:v>6.2476851851851846E-2</c:v>
                </c:pt>
                <c:pt idx="5111">
                  <c:v>6.2488425925925926E-2</c:v>
                </c:pt>
                <c:pt idx="5112">
                  <c:v>6.25E-2</c:v>
                </c:pt>
                <c:pt idx="5113">
                  <c:v>6.2511574074074081E-2</c:v>
                </c:pt>
                <c:pt idx="5114">
                  <c:v>6.2523148148148147E-2</c:v>
                </c:pt>
                <c:pt idx="5115">
                  <c:v>6.2534722222222228E-2</c:v>
                </c:pt>
                <c:pt idx="5116">
                  <c:v>6.2546296296296294E-2</c:v>
                </c:pt>
                <c:pt idx="5117">
                  <c:v>6.2557870370370375E-2</c:v>
                </c:pt>
                <c:pt idx="5118">
                  <c:v>6.2569444444444441E-2</c:v>
                </c:pt>
                <c:pt idx="5119">
                  <c:v>6.2581018518518508E-2</c:v>
                </c:pt>
                <c:pt idx="5120">
                  <c:v>6.2592592592592589E-2</c:v>
                </c:pt>
                <c:pt idx="5121">
                  <c:v>6.2604166666666669E-2</c:v>
                </c:pt>
                <c:pt idx="5122">
                  <c:v>6.2615740740740736E-2</c:v>
                </c:pt>
                <c:pt idx="5123">
                  <c:v>6.2627314814814816E-2</c:v>
                </c:pt>
                <c:pt idx="5124">
                  <c:v>6.2638888888888897E-2</c:v>
                </c:pt>
                <c:pt idx="5125">
                  <c:v>6.2650462962962963E-2</c:v>
                </c:pt>
                <c:pt idx="5126">
                  <c:v>6.2662037037037044E-2</c:v>
                </c:pt>
                <c:pt idx="5127">
                  <c:v>6.267361111111111E-2</c:v>
                </c:pt>
                <c:pt idx="5128">
                  <c:v>6.2685185185185191E-2</c:v>
                </c:pt>
                <c:pt idx="5129">
                  <c:v>6.2696759259259258E-2</c:v>
                </c:pt>
                <c:pt idx="5130">
                  <c:v>6.2708333333333324E-2</c:v>
                </c:pt>
                <c:pt idx="5131">
                  <c:v>6.2719907407407405E-2</c:v>
                </c:pt>
                <c:pt idx="5132">
                  <c:v>6.2731481481481485E-2</c:v>
                </c:pt>
                <c:pt idx="5133">
                  <c:v>6.2743055555555552E-2</c:v>
                </c:pt>
                <c:pt idx="5134">
                  <c:v>6.2754629629629632E-2</c:v>
                </c:pt>
                <c:pt idx="5135">
                  <c:v>6.2766203703703713E-2</c:v>
                </c:pt>
                <c:pt idx="5136">
                  <c:v>6.277777777777778E-2</c:v>
                </c:pt>
                <c:pt idx="5137">
                  <c:v>6.2789351851851846E-2</c:v>
                </c:pt>
                <c:pt idx="5138">
                  <c:v>6.2800925925925927E-2</c:v>
                </c:pt>
                <c:pt idx="5139">
                  <c:v>6.2812499999999993E-2</c:v>
                </c:pt>
                <c:pt idx="5140">
                  <c:v>6.2824074074074074E-2</c:v>
                </c:pt>
                <c:pt idx="5141">
                  <c:v>6.283564814814814E-2</c:v>
                </c:pt>
                <c:pt idx="5142">
                  <c:v>6.2847222222222221E-2</c:v>
                </c:pt>
                <c:pt idx="5143">
                  <c:v>6.2858796296296301E-2</c:v>
                </c:pt>
                <c:pt idx="5144">
                  <c:v>6.2870370370370368E-2</c:v>
                </c:pt>
                <c:pt idx="5145">
                  <c:v>6.2881944444444449E-2</c:v>
                </c:pt>
                <c:pt idx="5146">
                  <c:v>6.2893518518518529E-2</c:v>
                </c:pt>
                <c:pt idx="5147">
                  <c:v>6.2905092592592596E-2</c:v>
                </c:pt>
                <c:pt idx="5148">
                  <c:v>6.2916666666666662E-2</c:v>
                </c:pt>
                <c:pt idx="5149">
                  <c:v>6.2928240740740743E-2</c:v>
                </c:pt>
                <c:pt idx="5150">
                  <c:v>6.293981481481481E-2</c:v>
                </c:pt>
                <c:pt idx="5151">
                  <c:v>6.295138888888889E-2</c:v>
                </c:pt>
                <c:pt idx="5152">
                  <c:v>6.2962962962962957E-2</c:v>
                </c:pt>
                <c:pt idx="5153">
                  <c:v>6.2974537037037037E-2</c:v>
                </c:pt>
                <c:pt idx="5154">
                  <c:v>6.2986111111111118E-2</c:v>
                </c:pt>
                <c:pt idx="5155">
                  <c:v>6.2997685185185184E-2</c:v>
                </c:pt>
                <c:pt idx="5156">
                  <c:v>6.3009259259259265E-2</c:v>
                </c:pt>
                <c:pt idx="5157">
                  <c:v>6.3020833333333331E-2</c:v>
                </c:pt>
                <c:pt idx="5158">
                  <c:v>6.3032407407407412E-2</c:v>
                </c:pt>
                <c:pt idx="5159">
                  <c:v>6.3043981481481479E-2</c:v>
                </c:pt>
                <c:pt idx="5160">
                  <c:v>6.3055555555555545E-2</c:v>
                </c:pt>
                <c:pt idx="5161">
                  <c:v>6.3067129629629626E-2</c:v>
                </c:pt>
                <c:pt idx="5162">
                  <c:v>6.3078703703703706E-2</c:v>
                </c:pt>
                <c:pt idx="5163">
                  <c:v>6.3090277777777773E-2</c:v>
                </c:pt>
                <c:pt idx="5164">
                  <c:v>6.3101851851851853E-2</c:v>
                </c:pt>
                <c:pt idx="5165">
                  <c:v>6.3113425925925934E-2</c:v>
                </c:pt>
                <c:pt idx="5166">
                  <c:v>6.3125000000000001E-2</c:v>
                </c:pt>
                <c:pt idx="5167">
                  <c:v>6.3136574074074081E-2</c:v>
                </c:pt>
                <c:pt idx="5168">
                  <c:v>6.3148148148148148E-2</c:v>
                </c:pt>
                <c:pt idx="5169">
                  <c:v>6.3159722222222228E-2</c:v>
                </c:pt>
                <c:pt idx="5170">
                  <c:v>6.3171296296296295E-2</c:v>
                </c:pt>
                <c:pt idx="5171">
                  <c:v>6.3182870370370361E-2</c:v>
                </c:pt>
                <c:pt idx="5172">
                  <c:v>6.3194444444444442E-2</c:v>
                </c:pt>
                <c:pt idx="5173">
                  <c:v>6.3206018518518522E-2</c:v>
                </c:pt>
                <c:pt idx="5174">
                  <c:v>6.3217592592592589E-2</c:v>
                </c:pt>
                <c:pt idx="5175">
                  <c:v>6.322916666666667E-2</c:v>
                </c:pt>
                <c:pt idx="5176">
                  <c:v>6.324074074074075E-2</c:v>
                </c:pt>
                <c:pt idx="5177">
                  <c:v>6.3252314814814817E-2</c:v>
                </c:pt>
                <c:pt idx="5178">
                  <c:v>6.3263888888888883E-2</c:v>
                </c:pt>
                <c:pt idx="5179">
                  <c:v>6.3275462962962964E-2</c:v>
                </c:pt>
                <c:pt idx="5180">
                  <c:v>6.3287037037037031E-2</c:v>
                </c:pt>
                <c:pt idx="5181">
                  <c:v>6.3298611111111111E-2</c:v>
                </c:pt>
                <c:pt idx="5182">
                  <c:v>6.3310185185185178E-2</c:v>
                </c:pt>
                <c:pt idx="5183">
                  <c:v>6.3321759259259258E-2</c:v>
                </c:pt>
                <c:pt idx="5184">
                  <c:v>6.3333333333333339E-2</c:v>
                </c:pt>
                <c:pt idx="5185">
                  <c:v>6.3344907407407405E-2</c:v>
                </c:pt>
                <c:pt idx="5186">
                  <c:v>6.3356481481481486E-2</c:v>
                </c:pt>
                <c:pt idx="5187">
                  <c:v>6.3368055555555566E-2</c:v>
                </c:pt>
                <c:pt idx="5188">
                  <c:v>6.3379629629629633E-2</c:v>
                </c:pt>
                <c:pt idx="5189">
                  <c:v>6.33912037037037E-2</c:v>
                </c:pt>
                <c:pt idx="5190">
                  <c:v>6.340277777777778E-2</c:v>
                </c:pt>
                <c:pt idx="5191">
                  <c:v>6.3414351851851847E-2</c:v>
                </c:pt>
                <c:pt idx="5192">
                  <c:v>6.3425925925925927E-2</c:v>
                </c:pt>
                <c:pt idx="5193">
                  <c:v>6.3437499999999994E-2</c:v>
                </c:pt>
                <c:pt idx="5194">
                  <c:v>6.3449074074074074E-2</c:v>
                </c:pt>
                <c:pt idx="5195">
                  <c:v>6.3460648148148155E-2</c:v>
                </c:pt>
                <c:pt idx="5196">
                  <c:v>6.3472222222222222E-2</c:v>
                </c:pt>
                <c:pt idx="5197">
                  <c:v>6.3483796296296302E-2</c:v>
                </c:pt>
                <c:pt idx="5198">
                  <c:v>6.3495370370370369E-2</c:v>
                </c:pt>
                <c:pt idx="5199">
                  <c:v>6.3506944444444449E-2</c:v>
                </c:pt>
                <c:pt idx="5200">
                  <c:v>6.3518518518518516E-2</c:v>
                </c:pt>
                <c:pt idx="5201">
                  <c:v>6.3530092592592582E-2</c:v>
                </c:pt>
                <c:pt idx="5202">
                  <c:v>6.3541666666666663E-2</c:v>
                </c:pt>
                <c:pt idx="5203">
                  <c:v>6.3553240740740743E-2</c:v>
                </c:pt>
                <c:pt idx="5204">
                  <c:v>6.356481481481481E-2</c:v>
                </c:pt>
                <c:pt idx="5205">
                  <c:v>6.3576388888888891E-2</c:v>
                </c:pt>
                <c:pt idx="5206">
                  <c:v>6.3587962962962971E-2</c:v>
                </c:pt>
                <c:pt idx="5207">
                  <c:v>6.3599537037037038E-2</c:v>
                </c:pt>
                <c:pt idx="5208">
                  <c:v>6.3611111111111118E-2</c:v>
                </c:pt>
                <c:pt idx="5209">
                  <c:v>6.3622685185185185E-2</c:v>
                </c:pt>
                <c:pt idx="5210">
                  <c:v>6.3634259259259265E-2</c:v>
                </c:pt>
                <c:pt idx="5211">
                  <c:v>6.3645833333333332E-2</c:v>
                </c:pt>
                <c:pt idx="5212">
                  <c:v>6.3657407407407399E-2</c:v>
                </c:pt>
                <c:pt idx="5213">
                  <c:v>6.3668981481481479E-2</c:v>
                </c:pt>
                <c:pt idx="5214">
                  <c:v>6.368055555555556E-2</c:v>
                </c:pt>
                <c:pt idx="5215">
                  <c:v>6.3692129629629626E-2</c:v>
                </c:pt>
                <c:pt idx="5216">
                  <c:v>6.3703703703703707E-2</c:v>
                </c:pt>
                <c:pt idx="5217">
                  <c:v>6.3715277777777787E-2</c:v>
                </c:pt>
                <c:pt idx="5218">
                  <c:v>6.3726851851851854E-2</c:v>
                </c:pt>
                <c:pt idx="5219">
                  <c:v>6.3738425925925921E-2</c:v>
                </c:pt>
                <c:pt idx="5220">
                  <c:v>6.3750000000000001E-2</c:v>
                </c:pt>
                <c:pt idx="5221">
                  <c:v>6.3761574074074068E-2</c:v>
                </c:pt>
                <c:pt idx="5222">
                  <c:v>6.3773148148148148E-2</c:v>
                </c:pt>
                <c:pt idx="5223">
                  <c:v>6.3784722222222215E-2</c:v>
                </c:pt>
                <c:pt idx="5224">
                  <c:v>6.3796296296296295E-2</c:v>
                </c:pt>
                <c:pt idx="5225">
                  <c:v>6.3807870370370376E-2</c:v>
                </c:pt>
                <c:pt idx="5226">
                  <c:v>6.3819444444444443E-2</c:v>
                </c:pt>
                <c:pt idx="5227">
                  <c:v>6.3831018518518523E-2</c:v>
                </c:pt>
                <c:pt idx="5228">
                  <c:v>6.3842592592592604E-2</c:v>
                </c:pt>
                <c:pt idx="5229">
                  <c:v>6.385416666666667E-2</c:v>
                </c:pt>
                <c:pt idx="5230">
                  <c:v>6.3865740740740737E-2</c:v>
                </c:pt>
                <c:pt idx="5231">
                  <c:v>6.3877314814814817E-2</c:v>
                </c:pt>
                <c:pt idx="5232">
                  <c:v>6.3888888888888884E-2</c:v>
                </c:pt>
                <c:pt idx="5233">
                  <c:v>6.3900462962962964E-2</c:v>
                </c:pt>
                <c:pt idx="5234">
                  <c:v>6.3912037037037031E-2</c:v>
                </c:pt>
                <c:pt idx="5235">
                  <c:v>6.3923611111111112E-2</c:v>
                </c:pt>
                <c:pt idx="5236">
                  <c:v>6.3935185185185192E-2</c:v>
                </c:pt>
                <c:pt idx="5237">
                  <c:v>6.3946759259259259E-2</c:v>
                </c:pt>
                <c:pt idx="5238">
                  <c:v>6.3958333333333339E-2</c:v>
                </c:pt>
                <c:pt idx="5239">
                  <c:v>6.3969907407407406E-2</c:v>
                </c:pt>
                <c:pt idx="5240">
                  <c:v>6.3981481481481486E-2</c:v>
                </c:pt>
                <c:pt idx="5241">
                  <c:v>6.3993055555555553E-2</c:v>
                </c:pt>
                <c:pt idx="5242">
                  <c:v>6.400462962962962E-2</c:v>
                </c:pt>
                <c:pt idx="5243">
                  <c:v>6.40162037037037E-2</c:v>
                </c:pt>
                <c:pt idx="5244">
                  <c:v>6.4027777777777781E-2</c:v>
                </c:pt>
                <c:pt idx="5245">
                  <c:v>6.4039351851851847E-2</c:v>
                </c:pt>
                <c:pt idx="5246">
                  <c:v>6.4050925925925928E-2</c:v>
                </c:pt>
                <c:pt idx="5247">
                  <c:v>6.4062500000000008E-2</c:v>
                </c:pt>
                <c:pt idx="5248">
                  <c:v>6.4074074074074075E-2</c:v>
                </c:pt>
                <c:pt idx="5249">
                  <c:v>6.4085648148148142E-2</c:v>
                </c:pt>
                <c:pt idx="5250">
                  <c:v>6.4097222222222222E-2</c:v>
                </c:pt>
                <c:pt idx="5251">
                  <c:v>6.4108796296296303E-2</c:v>
                </c:pt>
                <c:pt idx="5252">
                  <c:v>6.4120370370370369E-2</c:v>
                </c:pt>
                <c:pt idx="5253">
                  <c:v>6.4131944444444436E-2</c:v>
                </c:pt>
                <c:pt idx="5254">
                  <c:v>6.4143518518518516E-2</c:v>
                </c:pt>
                <c:pt idx="5255">
                  <c:v>6.4155092592592597E-2</c:v>
                </c:pt>
                <c:pt idx="5256">
                  <c:v>6.4166666666666664E-2</c:v>
                </c:pt>
                <c:pt idx="5257">
                  <c:v>6.4178240740740744E-2</c:v>
                </c:pt>
                <c:pt idx="5258">
                  <c:v>6.4189814814814811E-2</c:v>
                </c:pt>
                <c:pt idx="5259">
                  <c:v>6.4201388888888891E-2</c:v>
                </c:pt>
              </c:numCache>
            </c:numRef>
          </c:cat>
          <c:val>
            <c:numRef>
              <c:f>Sheet1!$F$1:$F$5260</c:f>
              <c:numCache>
                <c:formatCode>General</c:formatCode>
                <c:ptCount val="5260"/>
                <c:pt idx="0">
                  <c:v>27</c:v>
                </c:pt>
                <c:pt idx="1">
                  <c:v>27</c:v>
                </c:pt>
                <c:pt idx="2">
                  <c:v>32</c:v>
                </c:pt>
                <c:pt idx="3">
                  <c:v>28</c:v>
                </c:pt>
                <c:pt idx="4">
                  <c:v>28</c:v>
                </c:pt>
                <c:pt idx="5">
                  <c:v>28</c:v>
                </c:pt>
                <c:pt idx="6">
                  <c:v>28</c:v>
                </c:pt>
                <c:pt idx="7">
                  <c:v>28</c:v>
                </c:pt>
                <c:pt idx="8">
                  <c:v>27</c:v>
                </c:pt>
                <c:pt idx="9">
                  <c:v>28</c:v>
                </c:pt>
                <c:pt idx="10">
                  <c:v>27</c:v>
                </c:pt>
                <c:pt idx="11">
                  <c:v>28</c:v>
                </c:pt>
                <c:pt idx="12">
                  <c:v>27</c:v>
                </c:pt>
                <c:pt idx="13">
                  <c:v>33</c:v>
                </c:pt>
                <c:pt idx="14">
                  <c:v>28</c:v>
                </c:pt>
                <c:pt idx="15">
                  <c:v>27</c:v>
                </c:pt>
                <c:pt idx="16">
                  <c:v>31</c:v>
                </c:pt>
                <c:pt idx="17">
                  <c:v>28</c:v>
                </c:pt>
                <c:pt idx="18">
                  <c:v>31</c:v>
                </c:pt>
                <c:pt idx="19">
                  <c:v>28</c:v>
                </c:pt>
                <c:pt idx="20">
                  <c:v>28</c:v>
                </c:pt>
                <c:pt idx="21">
                  <c:v>28</c:v>
                </c:pt>
                <c:pt idx="22">
                  <c:v>28</c:v>
                </c:pt>
                <c:pt idx="23">
                  <c:v>29</c:v>
                </c:pt>
                <c:pt idx="24">
                  <c:v>28</c:v>
                </c:pt>
                <c:pt idx="25">
                  <c:v>30</c:v>
                </c:pt>
                <c:pt idx="26">
                  <c:v>27</c:v>
                </c:pt>
                <c:pt idx="27">
                  <c:v>27</c:v>
                </c:pt>
                <c:pt idx="28">
                  <c:v>28</c:v>
                </c:pt>
                <c:pt idx="29">
                  <c:v>28</c:v>
                </c:pt>
                <c:pt idx="30">
                  <c:v>28</c:v>
                </c:pt>
                <c:pt idx="31">
                  <c:v>26</c:v>
                </c:pt>
                <c:pt idx="32">
                  <c:v>28</c:v>
                </c:pt>
                <c:pt idx="33">
                  <c:v>25</c:v>
                </c:pt>
                <c:pt idx="34">
                  <c:v>30</c:v>
                </c:pt>
                <c:pt idx="35">
                  <c:v>25</c:v>
                </c:pt>
                <c:pt idx="36">
                  <c:v>33</c:v>
                </c:pt>
                <c:pt idx="37">
                  <c:v>33</c:v>
                </c:pt>
                <c:pt idx="38">
                  <c:v>27</c:v>
                </c:pt>
                <c:pt idx="39">
                  <c:v>28</c:v>
                </c:pt>
                <c:pt idx="40">
                  <c:v>27</c:v>
                </c:pt>
                <c:pt idx="41">
                  <c:v>30</c:v>
                </c:pt>
                <c:pt idx="42">
                  <c:v>27</c:v>
                </c:pt>
                <c:pt idx="43">
                  <c:v>27</c:v>
                </c:pt>
                <c:pt idx="44">
                  <c:v>26</c:v>
                </c:pt>
                <c:pt idx="45">
                  <c:v>27</c:v>
                </c:pt>
                <c:pt idx="46">
                  <c:v>28</c:v>
                </c:pt>
                <c:pt idx="47">
                  <c:v>27</c:v>
                </c:pt>
                <c:pt idx="48">
                  <c:v>31</c:v>
                </c:pt>
                <c:pt idx="49">
                  <c:v>31</c:v>
                </c:pt>
                <c:pt idx="50">
                  <c:v>28</c:v>
                </c:pt>
                <c:pt idx="51">
                  <c:v>31</c:v>
                </c:pt>
                <c:pt idx="52">
                  <c:v>27</c:v>
                </c:pt>
                <c:pt idx="53">
                  <c:v>27</c:v>
                </c:pt>
                <c:pt idx="54">
                  <c:v>27</c:v>
                </c:pt>
                <c:pt idx="55">
                  <c:v>29</c:v>
                </c:pt>
                <c:pt idx="56">
                  <c:v>30</c:v>
                </c:pt>
                <c:pt idx="57">
                  <c:v>29</c:v>
                </c:pt>
                <c:pt idx="58">
                  <c:v>27</c:v>
                </c:pt>
                <c:pt idx="59">
                  <c:v>26</c:v>
                </c:pt>
                <c:pt idx="60">
                  <c:v>27</c:v>
                </c:pt>
                <c:pt idx="61">
                  <c:v>32</c:v>
                </c:pt>
                <c:pt idx="62">
                  <c:v>25</c:v>
                </c:pt>
                <c:pt idx="63">
                  <c:v>27</c:v>
                </c:pt>
                <c:pt idx="64">
                  <c:v>27</c:v>
                </c:pt>
                <c:pt idx="65">
                  <c:v>27</c:v>
                </c:pt>
                <c:pt idx="66">
                  <c:v>25</c:v>
                </c:pt>
                <c:pt idx="67">
                  <c:v>28</c:v>
                </c:pt>
                <c:pt idx="68">
                  <c:v>30</c:v>
                </c:pt>
                <c:pt idx="69">
                  <c:v>25</c:v>
                </c:pt>
                <c:pt idx="70">
                  <c:v>27</c:v>
                </c:pt>
                <c:pt idx="71">
                  <c:v>27</c:v>
                </c:pt>
                <c:pt idx="72">
                  <c:v>27</c:v>
                </c:pt>
                <c:pt idx="73">
                  <c:v>27</c:v>
                </c:pt>
                <c:pt idx="74">
                  <c:v>27</c:v>
                </c:pt>
                <c:pt idx="75">
                  <c:v>30</c:v>
                </c:pt>
                <c:pt idx="76">
                  <c:v>27</c:v>
                </c:pt>
                <c:pt idx="77">
                  <c:v>27</c:v>
                </c:pt>
                <c:pt idx="78">
                  <c:v>27</c:v>
                </c:pt>
                <c:pt idx="79">
                  <c:v>28</c:v>
                </c:pt>
                <c:pt idx="80">
                  <c:v>27</c:v>
                </c:pt>
                <c:pt idx="81">
                  <c:v>30</c:v>
                </c:pt>
                <c:pt idx="82">
                  <c:v>27</c:v>
                </c:pt>
                <c:pt idx="83">
                  <c:v>31</c:v>
                </c:pt>
                <c:pt idx="84">
                  <c:v>25</c:v>
                </c:pt>
                <c:pt idx="85">
                  <c:v>27</c:v>
                </c:pt>
                <c:pt idx="86">
                  <c:v>30</c:v>
                </c:pt>
                <c:pt idx="87">
                  <c:v>28</c:v>
                </c:pt>
                <c:pt idx="88">
                  <c:v>31</c:v>
                </c:pt>
                <c:pt idx="89">
                  <c:v>27</c:v>
                </c:pt>
                <c:pt idx="90">
                  <c:v>25</c:v>
                </c:pt>
                <c:pt idx="91">
                  <c:v>25</c:v>
                </c:pt>
                <c:pt idx="92">
                  <c:v>28</c:v>
                </c:pt>
                <c:pt idx="93">
                  <c:v>27</c:v>
                </c:pt>
                <c:pt idx="94">
                  <c:v>31</c:v>
                </c:pt>
                <c:pt idx="95">
                  <c:v>27</c:v>
                </c:pt>
                <c:pt idx="96">
                  <c:v>30</c:v>
                </c:pt>
                <c:pt idx="97">
                  <c:v>28</c:v>
                </c:pt>
                <c:pt idx="98">
                  <c:v>27</c:v>
                </c:pt>
                <c:pt idx="99">
                  <c:v>26</c:v>
                </c:pt>
                <c:pt idx="100">
                  <c:v>30</c:v>
                </c:pt>
                <c:pt idx="101">
                  <c:v>28</c:v>
                </c:pt>
                <c:pt idx="102">
                  <c:v>28</c:v>
                </c:pt>
                <c:pt idx="103">
                  <c:v>27</c:v>
                </c:pt>
                <c:pt idx="104">
                  <c:v>27</c:v>
                </c:pt>
                <c:pt idx="105">
                  <c:v>27</c:v>
                </c:pt>
                <c:pt idx="106">
                  <c:v>27</c:v>
                </c:pt>
                <c:pt idx="107">
                  <c:v>30</c:v>
                </c:pt>
                <c:pt idx="108">
                  <c:v>27</c:v>
                </c:pt>
                <c:pt idx="109">
                  <c:v>27</c:v>
                </c:pt>
                <c:pt idx="110">
                  <c:v>27</c:v>
                </c:pt>
                <c:pt idx="111">
                  <c:v>31</c:v>
                </c:pt>
                <c:pt idx="112">
                  <c:v>26</c:v>
                </c:pt>
                <c:pt idx="113">
                  <c:v>27</c:v>
                </c:pt>
                <c:pt idx="114">
                  <c:v>28</c:v>
                </c:pt>
                <c:pt idx="115">
                  <c:v>25</c:v>
                </c:pt>
                <c:pt idx="116">
                  <c:v>24</c:v>
                </c:pt>
                <c:pt idx="117">
                  <c:v>25</c:v>
                </c:pt>
                <c:pt idx="118">
                  <c:v>30</c:v>
                </c:pt>
                <c:pt idx="119">
                  <c:v>25</c:v>
                </c:pt>
                <c:pt idx="120">
                  <c:v>26</c:v>
                </c:pt>
                <c:pt idx="121">
                  <c:v>30</c:v>
                </c:pt>
                <c:pt idx="122">
                  <c:v>23</c:v>
                </c:pt>
                <c:pt idx="123">
                  <c:v>27</c:v>
                </c:pt>
                <c:pt idx="124">
                  <c:v>25</c:v>
                </c:pt>
                <c:pt idx="125">
                  <c:v>24</c:v>
                </c:pt>
                <c:pt idx="126">
                  <c:v>27</c:v>
                </c:pt>
                <c:pt idx="127">
                  <c:v>29</c:v>
                </c:pt>
                <c:pt idx="128">
                  <c:v>26</c:v>
                </c:pt>
                <c:pt idx="129">
                  <c:v>27</c:v>
                </c:pt>
                <c:pt idx="130">
                  <c:v>26</c:v>
                </c:pt>
                <c:pt idx="131">
                  <c:v>30</c:v>
                </c:pt>
                <c:pt idx="132">
                  <c:v>26</c:v>
                </c:pt>
                <c:pt idx="133">
                  <c:v>25</c:v>
                </c:pt>
                <c:pt idx="134">
                  <c:v>30</c:v>
                </c:pt>
                <c:pt idx="135">
                  <c:v>27</c:v>
                </c:pt>
                <c:pt idx="136">
                  <c:v>27</c:v>
                </c:pt>
                <c:pt idx="137">
                  <c:v>26</c:v>
                </c:pt>
                <c:pt idx="138">
                  <c:v>30</c:v>
                </c:pt>
                <c:pt idx="139">
                  <c:v>25</c:v>
                </c:pt>
                <c:pt idx="140">
                  <c:v>25</c:v>
                </c:pt>
                <c:pt idx="141">
                  <c:v>27</c:v>
                </c:pt>
                <c:pt idx="142">
                  <c:v>27</c:v>
                </c:pt>
                <c:pt idx="143">
                  <c:v>25</c:v>
                </c:pt>
                <c:pt idx="144">
                  <c:v>25</c:v>
                </c:pt>
                <c:pt idx="145">
                  <c:v>25</c:v>
                </c:pt>
                <c:pt idx="146">
                  <c:v>28</c:v>
                </c:pt>
                <c:pt idx="147">
                  <c:v>28</c:v>
                </c:pt>
                <c:pt idx="148">
                  <c:v>25</c:v>
                </c:pt>
                <c:pt idx="149">
                  <c:v>23</c:v>
                </c:pt>
                <c:pt idx="150">
                  <c:v>26</c:v>
                </c:pt>
                <c:pt idx="151">
                  <c:v>29</c:v>
                </c:pt>
                <c:pt idx="152">
                  <c:v>30</c:v>
                </c:pt>
                <c:pt idx="153">
                  <c:v>25</c:v>
                </c:pt>
                <c:pt idx="154">
                  <c:v>26</c:v>
                </c:pt>
                <c:pt idx="155">
                  <c:v>28</c:v>
                </c:pt>
                <c:pt idx="156">
                  <c:v>32</c:v>
                </c:pt>
                <c:pt idx="157">
                  <c:v>25</c:v>
                </c:pt>
                <c:pt idx="158">
                  <c:v>29</c:v>
                </c:pt>
                <c:pt idx="159">
                  <c:v>30</c:v>
                </c:pt>
                <c:pt idx="160">
                  <c:v>25</c:v>
                </c:pt>
                <c:pt idx="161">
                  <c:v>24</c:v>
                </c:pt>
                <c:pt idx="162">
                  <c:v>23</c:v>
                </c:pt>
                <c:pt idx="163">
                  <c:v>25</c:v>
                </c:pt>
                <c:pt idx="164">
                  <c:v>30</c:v>
                </c:pt>
                <c:pt idx="165">
                  <c:v>30</c:v>
                </c:pt>
                <c:pt idx="166">
                  <c:v>26</c:v>
                </c:pt>
                <c:pt idx="167">
                  <c:v>31</c:v>
                </c:pt>
                <c:pt idx="168">
                  <c:v>26</c:v>
                </c:pt>
                <c:pt idx="169">
                  <c:v>26</c:v>
                </c:pt>
                <c:pt idx="170">
                  <c:v>28</c:v>
                </c:pt>
                <c:pt idx="171">
                  <c:v>29</c:v>
                </c:pt>
                <c:pt idx="172">
                  <c:v>28</c:v>
                </c:pt>
                <c:pt idx="173">
                  <c:v>26</c:v>
                </c:pt>
                <c:pt idx="174">
                  <c:v>28</c:v>
                </c:pt>
                <c:pt idx="175">
                  <c:v>26</c:v>
                </c:pt>
                <c:pt idx="176">
                  <c:v>25</c:v>
                </c:pt>
                <c:pt idx="177">
                  <c:v>25</c:v>
                </c:pt>
                <c:pt idx="178">
                  <c:v>30</c:v>
                </c:pt>
                <c:pt idx="179">
                  <c:v>26</c:v>
                </c:pt>
                <c:pt idx="180">
                  <c:v>24</c:v>
                </c:pt>
                <c:pt idx="181">
                  <c:v>30</c:v>
                </c:pt>
                <c:pt idx="182">
                  <c:v>23</c:v>
                </c:pt>
                <c:pt idx="183">
                  <c:v>30</c:v>
                </c:pt>
                <c:pt idx="184">
                  <c:v>26</c:v>
                </c:pt>
                <c:pt idx="185">
                  <c:v>23</c:v>
                </c:pt>
                <c:pt idx="186">
                  <c:v>26</c:v>
                </c:pt>
                <c:pt idx="187">
                  <c:v>26</c:v>
                </c:pt>
                <c:pt idx="188">
                  <c:v>25</c:v>
                </c:pt>
                <c:pt idx="189">
                  <c:v>25</c:v>
                </c:pt>
                <c:pt idx="190">
                  <c:v>27</c:v>
                </c:pt>
                <c:pt idx="191">
                  <c:v>30</c:v>
                </c:pt>
                <c:pt idx="192">
                  <c:v>27</c:v>
                </c:pt>
                <c:pt idx="193">
                  <c:v>28</c:v>
                </c:pt>
                <c:pt idx="194">
                  <c:v>28</c:v>
                </c:pt>
                <c:pt idx="195">
                  <c:v>25</c:v>
                </c:pt>
                <c:pt idx="196">
                  <c:v>29</c:v>
                </c:pt>
                <c:pt idx="197">
                  <c:v>27</c:v>
                </c:pt>
                <c:pt idx="198">
                  <c:v>30</c:v>
                </c:pt>
                <c:pt idx="199">
                  <c:v>28</c:v>
                </c:pt>
                <c:pt idx="200">
                  <c:v>23</c:v>
                </c:pt>
                <c:pt idx="201">
                  <c:v>26</c:v>
                </c:pt>
                <c:pt idx="202">
                  <c:v>30</c:v>
                </c:pt>
                <c:pt idx="203">
                  <c:v>28</c:v>
                </c:pt>
                <c:pt idx="204">
                  <c:v>23</c:v>
                </c:pt>
                <c:pt idx="205">
                  <c:v>28</c:v>
                </c:pt>
                <c:pt idx="206">
                  <c:v>30</c:v>
                </c:pt>
                <c:pt idx="207">
                  <c:v>26</c:v>
                </c:pt>
                <c:pt idx="208">
                  <c:v>24</c:v>
                </c:pt>
                <c:pt idx="209">
                  <c:v>28</c:v>
                </c:pt>
                <c:pt idx="210">
                  <c:v>25</c:v>
                </c:pt>
                <c:pt idx="211">
                  <c:v>30</c:v>
                </c:pt>
                <c:pt idx="212">
                  <c:v>26</c:v>
                </c:pt>
                <c:pt idx="213">
                  <c:v>26</c:v>
                </c:pt>
                <c:pt idx="214">
                  <c:v>27</c:v>
                </c:pt>
                <c:pt idx="215">
                  <c:v>29</c:v>
                </c:pt>
                <c:pt idx="216">
                  <c:v>28</c:v>
                </c:pt>
                <c:pt idx="217">
                  <c:v>24</c:v>
                </c:pt>
                <c:pt idx="218">
                  <c:v>26</c:v>
                </c:pt>
                <c:pt idx="219">
                  <c:v>29</c:v>
                </c:pt>
                <c:pt idx="220">
                  <c:v>30</c:v>
                </c:pt>
                <c:pt idx="221">
                  <c:v>28</c:v>
                </c:pt>
                <c:pt idx="222">
                  <c:v>25</c:v>
                </c:pt>
                <c:pt idx="223">
                  <c:v>30</c:v>
                </c:pt>
                <c:pt idx="224">
                  <c:v>24</c:v>
                </c:pt>
                <c:pt idx="225">
                  <c:v>25</c:v>
                </c:pt>
                <c:pt idx="226">
                  <c:v>28</c:v>
                </c:pt>
                <c:pt idx="227">
                  <c:v>25</c:v>
                </c:pt>
                <c:pt idx="228">
                  <c:v>30</c:v>
                </c:pt>
                <c:pt idx="229">
                  <c:v>25</c:v>
                </c:pt>
                <c:pt idx="230">
                  <c:v>25</c:v>
                </c:pt>
                <c:pt idx="231">
                  <c:v>24</c:v>
                </c:pt>
                <c:pt idx="232">
                  <c:v>28</c:v>
                </c:pt>
                <c:pt idx="233">
                  <c:v>30</c:v>
                </c:pt>
                <c:pt idx="234">
                  <c:v>24</c:v>
                </c:pt>
                <c:pt idx="235">
                  <c:v>28</c:v>
                </c:pt>
                <c:pt idx="236">
                  <c:v>28</c:v>
                </c:pt>
                <c:pt idx="237">
                  <c:v>30</c:v>
                </c:pt>
                <c:pt idx="238">
                  <c:v>25</c:v>
                </c:pt>
                <c:pt idx="239">
                  <c:v>26</c:v>
                </c:pt>
                <c:pt idx="240">
                  <c:v>26</c:v>
                </c:pt>
                <c:pt idx="241">
                  <c:v>28</c:v>
                </c:pt>
                <c:pt idx="242">
                  <c:v>25</c:v>
                </c:pt>
                <c:pt idx="243">
                  <c:v>26</c:v>
                </c:pt>
                <c:pt idx="244">
                  <c:v>26</c:v>
                </c:pt>
                <c:pt idx="245">
                  <c:v>25</c:v>
                </c:pt>
                <c:pt idx="246">
                  <c:v>23</c:v>
                </c:pt>
                <c:pt idx="247">
                  <c:v>26</c:v>
                </c:pt>
                <c:pt idx="248">
                  <c:v>26</c:v>
                </c:pt>
                <c:pt idx="249">
                  <c:v>30</c:v>
                </c:pt>
                <c:pt idx="250">
                  <c:v>24</c:v>
                </c:pt>
                <c:pt idx="251">
                  <c:v>27</c:v>
                </c:pt>
                <c:pt idx="252">
                  <c:v>30</c:v>
                </c:pt>
                <c:pt idx="253">
                  <c:v>26</c:v>
                </c:pt>
                <c:pt idx="254">
                  <c:v>23</c:v>
                </c:pt>
                <c:pt idx="255">
                  <c:v>26</c:v>
                </c:pt>
                <c:pt idx="256">
                  <c:v>23</c:v>
                </c:pt>
                <c:pt idx="257">
                  <c:v>27</c:v>
                </c:pt>
                <c:pt idx="258">
                  <c:v>29</c:v>
                </c:pt>
                <c:pt idx="259">
                  <c:v>25</c:v>
                </c:pt>
                <c:pt idx="260">
                  <c:v>25</c:v>
                </c:pt>
                <c:pt idx="261">
                  <c:v>23</c:v>
                </c:pt>
                <c:pt idx="262">
                  <c:v>24</c:v>
                </c:pt>
                <c:pt idx="263">
                  <c:v>26</c:v>
                </c:pt>
                <c:pt idx="264">
                  <c:v>27</c:v>
                </c:pt>
                <c:pt idx="265">
                  <c:v>25</c:v>
                </c:pt>
                <c:pt idx="266">
                  <c:v>27</c:v>
                </c:pt>
                <c:pt idx="267">
                  <c:v>26</c:v>
                </c:pt>
                <c:pt idx="268">
                  <c:v>27</c:v>
                </c:pt>
                <c:pt idx="269">
                  <c:v>25</c:v>
                </c:pt>
                <c:pt idx="270">
                  <c:v>25</c:v>
                </c:pt>
                <c:pt idx="271">
                  <c:v>26</c:v>
                </c:pt>
                <c:pt idx="272">
                  <c:v>23</c:v>
                </c:pt>
                <c:pt idx="273">
                  <c:v>30</c:v>
                </c:pt>
                <c:pt idx="274">
                  <c:v>23</c:v>
                </c:pt>
                <c:pt idx="275">
                  <c:v>25</c:v>
                </c:pt>
                <c:pt idx="276">
                  <c:v>25</c:v>
                </c:pt>
                <c:pt idx="277">
                  <c:v>30</c:v>
                </c:pt>
                <c:pt idx="278">
                  <c:v>25</c:v>
                </c:pt>
                <c:pt idx="279">
                  <c:v>26</c:v>
                </c:pt>
                <c:pt idx="280">
                  <c:v>25</c:v>
                </c:pt>
                <c:pt idx="281">
                  <c:v>26</c:v>
                </c:pt>
                <c:pt idx="282">
                  <c:v>25</c:v>
                </c:pt>
                <c:pt idx="283">
                  <c:v>25</c:v>
                </c:pt>
                <c:pt idx="284">
                  <c:v>23</c:v>
                </c:pt>
                <c:pt idx="285">
                  <c:v>25</c:v>
                </c:pt>
                <c:pt idx="286">
                  <c:v>25</c:v>
                </c:pt>
                <c:pt idx="287">
                  <c:v>28</c:v>
                </c:pt>
                <c:pt idx="288">
                  <c:v>26</c:v>
                </c:pt>
                <c:pt idx="289">
                  <c:v>26</c:v>
                </c:pt>
                <c:pt idx="290">
                  <c:v>26</c:v>
                </c:pt>
                <c:pt idx="291">
                  <c:v>25</c:v>
                </c:pt>
                <c:pt idx="292">
                  <c:v>25</c:v>
                </c:pt>
                <c:pt idx="293">
                  <c:v>29</c:v>
                </c:pt>
                <c:pt idx="294">
                  <c:v>25</c:v>
                </c:pt>
                <c:pt idx="295">
                  <c:v>23</c:v>
                </c:pt>
                <c:pt idx="296">
                  <c:v>25</c:v>
                </c:pt>
                <c:pt idx="297">
                  <c:v>24</c:v>
                </c:pt>
                <c:pt idx="298">
                  <c:v>25</c:v>
                </c:pt>
                <c:pt idx="299">
                  <c:v>23</c:v>
                </c:pt>
                <c:pt idx="300">
                  <c:v>30</c:v>
                </c:pt>
                <c:pt idx="301">
                  <c:v>26</c:v>
                </c:pt>
                <c:pt idx="302">
                  <c:v>26</c:v>
                </c:pt>
                <c:pt idx="303">
                  <c:v>28</c:v>
                </c:pt>
                <c:pt idx="304">
                  <c:v>25</c:v>
                </c:pt>
                <c:pt idx="305">
                  <c:v>25</c:v>
                </c:pt>
                <c:pt idx="306">
                  <c:v>26</c:v>
                </c:pt>
                <c:pt idx="307">
                  <c:v>24</c:v>
                </c:pt>
                <c:pt idx="308">
                  <c:v>24</c:v>
                </c:pt>
                <c:pt idx="309">
                  <c:v>25</c:v>
                </c:pt>
                <c:pt idx="310">
                  <c:v>24</c:v>
                </c:pt>
                <c:pt idx="311">
                  <c:v>23</c:v>
                </c:pt>
                <c:pt idx="312">
                  <c:v>28</c:v>
                </c:pt>
                <c:pt idx="313">
                  <c:v>23</c:v>
                </c:pt>
                <c:pt idx="314">
                  <c:v>23</c:v>
                </c:pt>
                <c:pt idx="315">
                  <c:v>29</c:v>
                </c:pt>
                <c:pt idx="316">
                  <c:v>26</c:v>
                </c:pt>
                <c:pt idx="317">
                  <c:v>25</c:v>
                </c:pt>
                <c:pt idx="318">
                  <c:v>25</c:v>
                </c:pt>
                <c:pt idx="319">
                  <c:v>25</c:v>
                </c:pt>
                <c:pt idx="320">
                  <c:v>29</c:v>
                </c:pt>
                <c:pt idx="321">
                  <c:v>24</c:v>
                </c:pt>
                <c:pt idx="322">
                  <c:v>25</c:v>
                </c:pt>
                <c:pt idx="323">
                  <c:v>28</c:v>
                </c:pt>
                <c:pt idx="324">
                  <c:v>28</c:v>
                </c:pt>
                <c:pt idx="325">
                  <c:v>25</c:v>
                </c:pt>
                <c:pt idx="326">
                  <c:v>24</c:v>
                </c:pt>
                <c:pt idx="327">
                  <c:v>25</c:v>
                </c:pt>
                <c:pt idx="328">
                  <c:v>23</c:v>
                </c:pt>
                <c:pt idx="329">
                  <c:v>28</c:v>
                </c:pt>
                <c:pt idx="330">
                  <c:v>30</c:v>
                </c:pt>
                <c:pt idx="331">
                  <c:v>26</c:v>
                </c:pt>
                <c:pt idx="332">
                  <c:v>28</c:v>
                </c:pt>
                <c:pt idx="333">
                  <c:v>24</c:v>
                </c:pt>
                <c:pt idx="334">
                  <c:v>26</c:v>
                </c:pt>
                <c:pt idx="335">
                  <c:v>29</c:v>
                </c:pt>
                <c:pt idx="336">
                  <c:v>23</c:v>
                </c:pt>
                <c:pt idx="337">
                  <c:v>24</c:v>
                </c:pt>
                <c:pt idx="338">
                  <c:v>29</c:v>
                </c:pt>
                <c:pt idx="339">
                  <c:v>25</c:v>
                </c:pt>
                <c:pt idx="340">
                  <c:v>29</c:v>
                </c:pt>
                <c:pt idx="341">
                  <c:v>26</c:v>
                </c:pt>
                <c:pt idx="342">
                  <c:v>28</c:v>
                </c:pt>
                <c:pt idx="343">
                  <c:v>24</c:v>
                </c:pt>
                <c:pt idx="344">
                  <c:v>28</c:v>
                </c:pt>
                <c:pt idx="345">
                  <c:v>27</c:v>
                </c:pt>
                <c:pt idx="346">
                  <c:v>25</c:v>
                </c:pt>
                <c:pt idx="347">
                  <c:v>23</c:v>
                </c:pt>
                <c:pt idx="348">
                  <c:v>23</c:v>
                </c:pt>
                <c:pt idx="349">
                  <c:v>30</c:v>
                </c:pt>
                <c:pt idx="350">
                  <c:v>23</c:v>
                </c:pt>
                <c:pt idx="351">
                  <c:v>26</c:v>
                </c:pt>
                <c:pt idx="352">
                  <c:v>27</c:v>
                </c:pt>
                <c:pt idx="353">
                  <c:v>24</c:v>
                </c:pt>
                <c:pt idx="354">
                  <c:v>31</c:v>
                </c:pt>
                <c:pt idx="355">
                  <c:v>24</c:v>
                </c:pt>
                <c:pt idx="356">
                  <c:v>25</c:v>
                </c:pt>
                <c:pt idx="357">
                  <c:v>30</c:v>
                </c:pt>
                <c:pt idx="358">
                  <c:v>24</c:v>
                </c:pt>
                <c:pt idx="359">
                  <c:v>29</c:v>
                </c:pt>
                <c:pt idx="360">
                  <c:v>30</c:v>
                </c:pt>
                <c:pt idx="361">
                  <c:v>26</c:v>
                </c:pt>
                <c:pt idx="362">
                  <c:v>23</c:v>
                </c:pt>
                <c:pt idx="363">
                  <c:v>25</c:v>
                </c:pt>
                <c:pt idx="364">
                  <c:v>28</c:v>
                </c:pt>
                <c:pt idx="365">
                  <c:v>28</c:v>
                </c:pt>
                <c:pt idx="366">
                  <c:v>28</c:v>
                </c:pt>
                <c:pt idx="367">
                  <c:v>24</c:v>
                </c:pt>
                <c:pt idx="368">
                  <c:v>27</c:v>
                </c:pt>
                <c:pt idx="369">
                  <c:v>12</c:v>
                </c:pt>
                <c:pt idx="370">
                  <c:v>11</c:v>
                </c:pt>
                <c:pt idx="371">
                  <c:v>18</c:v>
                </c:pt>
                <c:pt idx="372">
                  <c:v>19</c:v>
                </c:pt>
                <c:pt idx="373">
                  <c:v>25</c:v>
                </c:pt>
                <c:pt idx="374">
                  <c:v>24</c:v>
                </c:pt>
                <c:pt idx="375">
                  <c:v>24</c:v>
                </c:pt>
                <c:pt idx="376">
                  <c:v>30</c:v>
                </c:pt>
                <c:pt idx="377">
                  <c:v>30</c:v>
                </c:pt>
                <c:pt idx="378">
                  <c:v>29</c:v>
                </c:pt>
                <c:pt idx="379">
                  <c:v>29</c:v>
                </c:pt>
                <c:pt idx="380">
                  <c:v>34</c:v>
                </c:pt>
                <c:pt idx="381">
                  <c:v>30</c:v>
                </c:pt>
                <c:pt idx="382">
                  <c:v>35</c:v>
                </c:pt>
                <c:pt idx="383">
                  <c:v>32</c:v>
                </c:pt>
                <c:pt idx="384">
                  <c:v>31</c:v>
                </c:pt>
                <c:pt idx="385">
                  <c:v>34</c:v>
                </c:pt>
                <c:pt idx="386">
                  <c:v>32</c:v>
                </c:pt>
                <c:pt idx="387">
                  <c:v>35</c:v>
                </c:pt>
                <c:pt idx="388">
                  <c:v>32</c:v>
                </c:pt>
                <c:pt idx="389">
                  <c:v>34</c:v>
                </c:pt>
                <c:pt idx="390">
                  <c:v>34</c:v>
                </c:pt>
                <c:pt idx="391">
                  <c:v>30</c:v>
                </c:pt>
                <c:pt idx="392">
                  <c:v>32</c:v>
                </c:pt>
                <c:pt idx="393">
                  <c:v>33</c:v>
                </c:pt>
                <c:pt idx="394">
                  <c:v>29</c:v>
                </c:pt>
                <c:pt idx="395">
                  <c:v>29</c:v>
                </c:pt>
                <c:pt idx="396">
                  <c:v>33</c:v>
                </c:pt>
                <c:pt idx="397">
                  <c:v>28</c:v>
                </c:pt>
                <c:pt idx="398">
                  <c:v>32</c:v>
                </c:pt>
                <c:pt idx="399">
                  <c:v>33</c:v>
                </c:pt>
                <c:pt idx="400">
                  <c:v>32</c:v>
                </c:pt>
                <c:pt idx="401">
                  <c:v>29</c:v>
                </c:pt>
                <c:pt idx="402">
                  <c:v>28</c:v>
                </c:pt>
                <c:pt idx="403">
                  <c:v>30</c:v>
                </c:pt>
                <c:pt idx="404">
                  <c:v>27</c:v>
                </c:pt>
                <c:pt idx="405">
                  <c:v>32</c:v>
                </c:pt>
                <c:pt idx="406">
                  <c:v>32</c:v>
                </c:pt>
                <c:pt idx="407">
                  <c:v>28</c:v>
                </c:pt>
                <c:pt idx="408">
                  <c:v>28</c:v>
                </c:pt>
                <c:pt idx="409">
                  <c:v>27</c:v>
                </c:pt>
                <c:pt idx="410">
                  <c:v>29</c:v>
                </c:pt>
                <c:pt idx="411">
                  <c:v>28</c:v>
                </c:pt>
                <c:pt idx="412">
                  <c:v>28</c:v>
                </c:pt>
                <c:pt idx="413">
                  <c:v>28</c:v>
                </c:pt>
                <c:pt idx="414">
                  <c:v>32</c:v>
                </c:pt>
                <c:pt idx="415">
                  <c:v>25</c:v>
                </c:pt>
                <c:pt idx="416">
                  <c:v>28</c:v>
                </c:pt>
                <c:pt idx="417">
                  <c:v>27</c:v>
                </c:pt>
                <c:pt idx="418">
                  <c:v>27</c:v>
                </c:pt>
                <c:pt idx="419">
                  <c:v>26</c:v>
                </c:pt>
                <c:pt idx="420">
                  <c:v>27</c:v>
                </c:pt>
                <c:pt idx="421">
                  <c:v>30</c:v>
                </c:pt>
                <c:pt idx="422">
                  <c:v>23</c:v>
                </c:pt>
                <c:pt idx="423">
                  <c:v>25</c:v>
                </c:pt>
                <c:pt idx="424">
                  <c:v>31</c:v>
                </c:pt>
                <c:pt idx="425">
                  <c:v>31</c:v>
                </c:pt>
                <c:pt idx="426">
                  <c:v>28</c:v>
                </c:pt>
                <c:pt idx="427">
                  <c:v>27</c:v>
                </c:pt>
                <c:pt idx="428">
                  <c:v>28</c:v>
                </c:pt>
                <c:pt idx="429">
                  <c:v>27</c:v>
                </c:pt>
                <c:pt idx="430">
                  <c:v>30</c:v>
                </c:pt>
                <c:pt idx="431">
                  <c:v>24</c:v>
                </c:pt>
                <c:pt idx="432">
                  <c:v>28</c:v>
                </c:pt>
                <c:pt idx="433">
                  <c:v>29</c:v>
                </c:pt>
                <c:pt idx="434">
                  <c:v>30</c:v>
                </c:pt>
                <c:pt idx="435">
                  <c:v>27</c:v>
                </c:pt>
                <c:pt idx="436">
                  <c:v>26</c:v>
                </c:pt>
                <c:pt idx="437">
                  <c:v>27</c:v>
                </c:pt>
                <c:pt idx="438">
                  <c:v>25</c:v>
                </c:pt>
                <c:pt idx="439">
                  <c:v>27</c:v>
                </c:pt>
                <c:pt idx="440">
                  <c:v>28</c:v>
                </c:pt>
                <c:pt idx="441">
                  <c:v>30</c:v>
                </c:pt>
                <c:pt idx="442">
                  <c:v>23</c:v>
                </c:pt>
                <c:pt idx="443">
                  <c:v>28</c:v>
                </c:pt>
                <c:pt idx="444">
                  <c:v>28</c:v>
                </c:pt>
                <c:pt idx="445">
                  <c:v>30</c:v>
                </c:pt>
                <c:pt idx="446">
                  <c:v>27</c:v>
                </c:pt>
                <c:pt idx="447">
                  <c:v>26</c:v>
                </c:pt>
                <c:pt idx="448">
                  <c:v>23</c:v>
                </c:pt>
                <c:pt idx="449">
                  <c:v>24</c:v>
                </c:pt>
                <c:pt idx="450">
                  <c:v>27</c:v>
                </c:pt>
                <c:pt idx="451">
                  <c:v>23</c:v>
                </c:pt>
                <c:pt idx="452">
                  <c:v>30</c:v>
                </c:pt>
                <c:pt idx="453">
                  <c:v>26</c:v>
                </c:pt>
                <c:pt idx="454">
                  <c:v>28</c:v>
                </c:pt>
                <c:pt idx="455">
                  <c:v>27</c:v>
                </c:pt>
                <c:pt idx="456">
                  <c:v>24</c:v>
                </c:pt>
                <c:pt idx="457">
                  <c:v>25</c:v>
                </c:pt>
                <c:pt idx="458">
                  <c:v>26</c:v>
                </c:pt>
                <c:pt idx="459">
                  <c:v>28</c:v>
                </c:pt>
                <c:pt idx="460">
                  <c:v>25</c:v>
                </c:pt>
                <c:pt idx="461">
                  <c:v>29</c:v>
                </c:pt>
                <c:pt idx="462">
                  <c:v>30</c:v>
                </c:pt>
                <c:pt idx="463">
                  <c:v>25</c:v>
                </c:pt>
                <c:pt idx="464">
                  <c:v>29</c:v>
                </c:pt>
                <c:pt idx="465">
                  <c:v>23</c:v>
                </c:pt>
                <c:pt idx="466">
                  <c:v>25</c:v>
                </c:pt>
                <c:pt idx="467">
                  <c:v>28</c:v>
                </c:pt>
                <c:pt idx="468">
                  <c:v>24</c:v>
                </c:pt>
                <c:pt idx="469">
                  <c:v>30</c:v>
                </c:pt>
                <c:pt idx="470">
                  <c:v>24</c:v>
                </c:pt>
                <c:pt idx="471">
                  <c:v>26</c:v>
                </c:pt>
                <c:pt idx="472">
                  <c:v>30</c:v>
                </c:pt>
                <c:pt idx="473">
                  <c:v>30</c:v>
                </c:pt>
                <c:pt idx="474">
                  <c:v>24</c:v>
                </c:pt>
                <c:pt idx="475">
                  <c:v>23</c:v>
                </c:pt>
                <c:pt idx="476">
                  <c:v>27</c:v>
                </c:pt>
                <c:pt idx="477">
                  <c:v>26</c:v>
                </c:pt>
                <c:pt idx="478">
                  <c:v>29</c:v>
                </c:pt>
                <c:pt idx="479">
                  <c:v>23</c:v>
                </c:pt>
                <c:pt idx="480">
                  <c:v>24</c:v>
                </c:pt>
                <c:pt idx="481">
                  <c:v>26</c:v>
                </c:pt>
                <c:pt idx="482">
                  <c:v>25</c:v>
                </c:pt>
                <c:pt idx="483">
                  <c:v>23</c:v>
                </c:pt>
                <c:pt idx="484">
                  <c:v>27</c:v>
                </c:pt>
                <c:pt idx="485">
                  <c:v>23</c:v>
                </c:pt>
                <c:pt idx="486">
                  <c:v>25</c:v>
                </c:pt>
                <c:pt idx="487">
                  <c:v>27</c:v>
                </c:pt>
                <c:pt idx="488">
                  <c:v>27</c:v>
                </c:pt>
                <c:pt idx="489">
                  <c:v>29</c:v>
                </c:pt>
                <c:pt idx="490">
                  <c:v>24</c:v>
                </c:pt>
                <c:pt idx="491">
                  <c:v>28</c:v>
                </c:pt>
                <c:pt idx="492">
                  <c:v>28</c:v>
                </c:pt>
                <c:pt idx="493">
                  <c:v>23</c:v>
                </c:pt>
                <c:pt idx="494">
                  <c:v>30</c:v>
                </c:pt>
                <c:pt idx="495">
                  <c:v>28</c:v>
                </c:pt>
                <c:pt idx="496">
                  <c:v>28</c:v>
                </c:pt>
                <c:pt idx="497">
                  <c:v>25</c:v>
                </c:pt>
                <c:pt idx="498">
                  <c:v>29</c:v>
                </c:pt>
                <c:pt idx="499">
                  <c:v>29</c:v>
                </c:pt>
                <c:pt idx="500">
                  <c:v>27</c:v>
                </c:pt>
                <c:pt idx="501">
                  <c:v>24</c:v>
                </c:pt>
                <c:pt idx="502">
                  <c:v>28</c:v>
                </c:pt>
                <c:pt idx="503">
                  <c:v>24</c:v>
                </c:pt>
                <c:pt idx="504">
                  <c:v>29</c:v>
                </c:pt>
                <c:pt idx="505">
                  <c:v>31</c:v>
                </c:pt>
                <c:pt idx="506">
                  <c:v>23</c:v>
                </c:pt>
                <c:pt idx="507">
                  <c:v>24</c:v>
                </c:pt>
                <c:pt idx="508">
                  <c:v>23</c:v>
                </c:pt>
                <c:pt idx="509">
                  <c:v>24</c:v>
                </c:pt>
                <c:pt idx="510">
                  <c:v>25</c:v>
                </c:pt>
                <c:pt idx="511">
                  <c:v>29</c:v>
                </c:pt>
                <c:pt idx="512">
                  <c:v>27</c:v>
                </c:pt>
                <c:pt idx="513">
                  <c:v>27</c:v>
                </c:pt>
                <c:pt idx="514">
                  <c:v>25</c:v>
                </c:pt>
                <c:pt idx="515">
                  <c:v>25</c:v>
                </c:pt>
                <c:pt idx="516">
                  <c:v>25</c:v>
                </c:pt>
                <c:pt idx="517">
                  <c:v>23</c:v>
                </c:pt>
                <c:pt idx="518">
                  <c:v>28</c:v>
                </c:pt>
                <c:pt idx="519">
                  <c:v>24</c:v>
                </c:pt>
                <c:pt idx="520">
                  <c:v>23</c:v>
                </c:pt>
                <c:pt idx="521">
                  <c:v>28</c:v>
                </c:pt>
                <c:pt idx="522">
                  <c:v>25</c:v>
                </c:pt>
                <c:pt idx="523">
                  <c:v>27</c:v>
                </c:pt>
                <c:pt idx="524">
                  <c:v>25</c:v>
                </c:pt>
                <c:pt idx="525">
                  <c:v>28</c:v>
                </c:pt>
                <c:pt idx="526">
                  <c:v>29</c:v>
                </c:pt>
                <c:pt idx="527">
                  <c:v>27</c:v>
                </c:pt>
                <c:pt idx="528">
                  <c:v>25</c:v>
                </c:pt>
                <c:pt idx="529">
                  <c:v>25</c:v>
                </c:pt>
                <c:pt idx="530">
                  <c:v>24</c:v>
                </c:pt>
                <c:pt idx="531">
                  <c:v>25</c:v>
                </c:pt>
                <c:pt idx="532">
                  <c:v>28</c:v>
                </c:pt>
                <c:pt idx="533">
                  <c:v>25</c:v>
                </c:pt>
                <c:pt idx="534">
                  <c:v>28</c:v>
                </c:pt>
                <c:pt idx="535">
                  <c:v>30</c:v>
                </c:pt>
                <c:pt idx="536">
                  <c:v>28</c:v>
                </c:pt>
                <c:pt idx="537">
                  <c:v>29</c:v>
                </c:pt>
                <c:pt idx="538">
                  <c:v>23</c:v>
                </c:pt>
                <c:pt idx="539">
                  <c:v>28</c:v>
                </c:pt>
                <c:pt idx="540">
                  <c:v>23</c:v>
                </c:pt>
                <c:pt idx="541">
                  <c:v>29</c:v>
                </c:pt>
                <c:pt idx="542">
                  <c:v>27</c:v>
                </c:pt>
                <c:pt idx="543">
                  <c:v>25</c:v>
                </c:pt>
                <c:pt idx="544">
                  <c:v>24</c:v>
                </c:pt>
                <c:pt idx="545">
                  <c:v>28</c:v>
                </c:pt>
                <c:pt idx="546">
                  <c:v>30</c:v>
                </c:pt>
                <c:pt idx="547">
                  <c:v>29</c:v>
                </c:pt>
                <c:pt idx="548">
                  <c:v>26</c:v>
                </c:pt>
                <c:pt idx="549">
                  <c:v>28</c:v>
                </c:pt>
                <c:pt idx="550">
                  <c:v>29</c:v>
                </c:pt>
                <c:pt idx="551">
                  <c:v>23</c:v>
                </c:pt>
                <c:pt idx="552">
                  <c:v>29</c:v>
                </c:pt>
                <c:pt idx="553">
                  <c:v>23</c:v>
                </c:pt>
                <c:pt idx="554">
                  <c:v>25</c:v>
                </c:pt>
                <c:pt idx="555">
                  <c:v>24</c:v>
                </c:pt>
                <c:pt idx="556">
                  <c:v>28</c:v>
                </c:pt>
                <c:pt idx="557">
                  <c:v>23</c:v>
                </c:pt>
                <c:pt idx="558">
                  <c:v>27</c:v>
                </c:pt>
                <c:pt idx="559">
                  <c:v>25</c:v>
                </c:pt>
                <c:pt idx="560">
                  <c:v>29</c:v>
                </c:pt>
                <c:pt idx="561">
                  <c:v>28</c:v>
                </c:pt>
                <c:pt idx="562">
                  <c:v>23</c:v>
                </c:pt>
                <c:pt idx="563">
                  <c:v>25</c:v>
                </c:pt>
                <c:pt idx="564">
                  <c:v>26</c:v>
                </c:pt>
                <c:pt idx="565">
                  <c:v>30</c:v>
                </c:pt>
                <c:pt idx="566">
                  <c:v>26</c:v>
                </c:pt>
                <c:pt idx="567">
                  <c:v>24</c:v>
                </c:pt>
                <c:pt idx="568">
                  <c:v>28</c:v>
                </c:pt>
                <c:pt idx="569">
                  <c:v>25</c:v>
                </c:pt>
                <c:pt idx="570">
                  <c:v>27</c:v>
                </c:pt>
                <c:pt idx="571">
                  <c:v>23</c:v>
                </c:pt>
                <c:pt idx="572">
                  <c:v>23</c:v>
                </c:pt>
                <c:pt idx="573">
                  <c:v>29</c:v>
                </c:pt>
                <c:pt idx="574">
                  <c:v>29</c:v>
                </c:pt>
                <c:pt idx="575">
                  <c:v>23</c:v>
                </c:pt>
                <c:pt idx="576">
                  <c:v>25</c:v>
                </c:pt>
                <c:pt idx="577">
                  <c:v>24</c:v>
                </c:pt>
                <c:pt idx="578">
                  <c:v>25</c:v>
                </c:pt>
                <c:pt idx="579">
                  <c:v>30</c:v>
                </c:pt>
                <c:pt idx="580">
                  <c:v>23</c:v>
                </c:pt>
                <c:pt idx="581">
                  <c:v>28</c:v>
                </c:pt>
                <c:pt idx="582">
                  <c:v>24</c:v>
                </c:pt>
                <c:pt idx="583">
                  <c:v>28</c:v>
                </c:pt>
                <c:pt idx="584">
                  <c:v>24</c:v>
                </c:pt>
                <c:pt idx="585">
                  <c:v>25</c:v>
                </c:pt>
                <c:pt idx="586">
                  <c:v>23</c:v>
                </c:pt>
                <c:pt idx="587">
                  <c:v>23</c:v>
                </c:pt>
                <c:pt idx="588">
                  <c:v>23</c:v>
                </c:pt>
                <c:pt idx="589">
                  <c:v>23</c:v>
                </c:pt>
                <c:pt idx="590">
                  <c:v>29</c:v>
                </c:pt>
                <c:pt idx="591">
                  <c:v>23</c:v>
                </c:pt>
                <c:pt idx="592">
                  <c:v>30</c:v>
                </c:pt>
                <c:pt idx="593">
                  <c:v>23</c:v>
                </c:pt>
                <c:pt idx="594">
                  <c:v>24</c:v>
                </c:pt>
                <c:pt idx="595">
                  <c:v>26</c:v>
                </c:pt>
                <c:pt idx="596">
                  <c:v>29</c:v>
                </c:pt>
                <c:pt idx="597">
                  <c:v>24</c:v>
                </c:pt>
                <c:pt idx="598">
                  <c:v>24</c:v>
                </c:pt>
                <c:pt idx="599">
                  <c:v>28</c:v>
                </c:pt>
                <c:pt idx="600">
                  <c:v>28</c:v>
                </c:pt>
                <c:pt idx="601">
                  <c:v>23</c:v>
                </c:pt>
                <c:pt idx="602">
                  <c:v>25</c:v>
                </c:pt>
                <c:pt idx="603">
                  <c:v>28</c:v>
                </c:pt>
                <c:pt idx="604">
                  <c:v>24</c:v>
                </c:pt>
                <c:pt idx="605">
                  <c:v>23</c:v>
                </c:pt>
                <c:pt idx="606">
                  <c:v>25</c:v>
                </c:pt>
                <c:pt idx="607">
                  <c:v>25</c:v>
                </c:pt>
                <c:pt idx="608">
                  <c:v>25</c:v>
                </c:pt>
                <c:pt idx="609">
                  <c:v>29</c:v>
                </c:pt>
                <c:pt idx="610">
                  <c:v>28</c:v>
                </c:pt>
                <c:pt idx="611">
                  <c:v>24</c:v>
                </c:pt>
                <c:pt idx="612">
                  <c:v>29</c:v>
                </c:pt>
                <c:pt idx="613">
                  <c:v>24</c:v>
                </c:pt>
                <c:pt idx="614">
                  <c:v>25</c:v>
                </c:pt>
                <c:pt idx="615">
                  <c:v>23</c:v>
                </c:pt>
                <c:pt idx="616">
                  <c:v>25</c:v>
                </c:pt>
                <c:pt idx="617">
                  <c:v>25</c:v>
                </c:pt>
                <c:pt idx="618">
                  <c:v>27</c:v>
                </c:pt>
                <c:pt idx="619">
                  <c:v>24</c:v>
                </c:pt>
                <c:pt idx="620">
                  <c:v>28</c:v>
                </c:pt>
                <c:pt idx="621">
                  <c:v>28</c:v>
                </c:pt>
                <c:pt idx="622">
                  <c:v>25</c:v>
                </c:pt>
                <c:pt idx="623">
                  <c:v>25</c:v>
                </c:pt>
                <c:pt idx="624">
                  <c:v>25</c:v>
                </c:pt>
                <c:pt idx="625">
                  <c:v>23</c:v>
                </c:pt>
                <c:pt idx="626">
                  <c:v>24</c:v>
                </c:pt>
                <c:pt idx="627">
                  <c:v>29</c:v>
                </c:pt>
                <c:pt idx="628">
                  <c:v>25</c:v>
                </c:pt>
                <c:pt idx="629">
                  <c:v>25</c:v>
                </c:pt>
                <c:pt idx="630">
                  <c:v>23</c:v>
                </c:pt>
                <c:pt idx="631">
                  <c:v>24</c:v>
                </c:pt>
                <c:pt idx="632">
                  <c:v>28</c:v>
                </c:pt>
                <c:pt idx="633">
                  <c:v>23</c:v>
                </c:pt>
                <c:pt idx="634">
                  <c:v>28</c:v>
                </c:pt>
                <c:pt idx="635">
                  <c:v>23</c:v>
                </c:pt>
                <c:pt idx="636">
                  <c:v>23</c:v>
                </c:pt>
                <c:pt idx="637">
                  <c:v>29</c:v>
                </c:pt>
                <c:pt idx="638">
                  <c:v>26</c:v>
                </c:pt>
                <c:pt idx="639">
                  <c:v>30</c:v>
                </c:pt>
                <c:pt idx="640">
                  <c:v>23</c:v>
                </c:pt>
                <c:pt idx="641">
                  <c:v>25</c:v>
                </c:pt>
                <c:pt idx="642">
                  <c:v>24</c:v>
                </c:pt>
                <c:pt idx="643">
                  <c:v>28</c:v>
                </c:pt>
                <c:pt idx="644">
                  <c:v>25</c:v>
                </c:pt>
                <c:pt idx="645">
                  <c:v>30</c:v>
                </c:pt>
                <c:pt idx="646">
                  <c:v>23</c:v>
                </c:pt>
                <c:pt idx="647">
                  <c:v>24</c:v>
                </c:pt>
                <c:pt idx="648">
                  <c:v>23</c:v>
                </c:pt>
                <c:pt idx="649">
                  <c:v>23</c:v>
                </c:pt>
                <c:pt idx="650">
                  <c:v>26</c:v>
                </c:pt>
                <c:pt idx="651">
                  <c:v>28</c:v>
                </c:pt>
                <c:pt idx="652">
                  <c:v>23</c:v>
                </c:pt>
                <c:pt idx="653">
                  <c:v>23</c:v>
                </c:pt>
                <c:pt idx="654">
                  <c:v>24</c:v>
                </c:pt>
                <c:pt idx="655">
                  <c:v>23</c:v>
                </c:pt>
                <c:pt idx="656">
                  <c:v>23</c:v>
                </c:pt>
                <c:pt idx="657">
                  <c:v>24</c:v>
                </c:pt>
                <c:pt idx="658">
                  <c:v>25</c:v>
                </c:pt>
                <c:pt idx="659">
                  <c:v>23</c:v>
                </c:pt>
                <c:pt idx="660">
                  <c:v>24</c:v>
                </c:pt>
                <c:pt idx="661">
                  <c:v>25</c:v>
                </c:pt>
                <c:pt idx="662">
                  <c:v>28</c:v>
                </c:pt>
                <c:pt idx="663">
                  <c:v>23</c:v>
                </c:pt>
                <c:pt idx="664">
                  <c:v>25</c:v>
                </c:pt>
                <c:pt idx="665">
                  <c:v>24</c:v>
                </c:pt>
                <c:pt idx="666">
                  <c:v>25</c:v>
                </c:pt>
                <c:pt idx="667">
                  <c:v>24</c:v>
                </c:pt>
                <c:pt idx="668">
                  <c:v>26</c:v>
                </c:pt>
                <c:pt idx="669">
                  <c:v>23</c:v>
                </c:pt>
                <c:pt idx="670">
                  <c:v>24</c:v>
                </c:pt>
                <c:pt idx="671">
                  <c:v>24</c:v>
                </c:pt>
                <c:pt idx="672">
                  <c:v>26</c:v>
                </c:pt>
                <c:pt idx="673">
                  <c:v>25</c:v>
                </c:pt>
                <c:pt idx="674">
                  <c:v>28</c:v>
                </c:pt>
                <c:pt idx="675">
                  <c:v>24</c:v>
                </c:pt>
                <c:pt idx="676">
                  <c:v>30</c:v>
                </c:pt>
                <c:pt idx="677">
                  <c:v>24</c:v>
                </c:pt>
                <c:pt idx="678">
                  <c:v>28</c:v>
                </c:pt>
                <c:pt idx="679">
                  <c:v>28</c:v>
                </c:pt>
                <c:pt idx="680">
                  <c:v>26</c:v>
                </c:pt>
                <c:pt idx="681">
                  <c:v>24</c:v>
                </c:pt>
                <c:pt idx="682">
                  <c:v>30</c:v>
                </c:pt>
                <c:pt idx="683">
                  <c:v>23</c:v>
                </c:pt>
                <c:pt idx="684">
                  <c:v>27</c:v>
                </c:pt>
                <c:pt idx="685">
                  <c:v>28</c:v>
                </c:pt>
                <c:pt idx="686">
                  <c:v>26</c:v>
                </c:pt>
                <c:pt idx="687">
                  <c:v>26</c:v>
                </c:pt>
                <c:pt idx="688">
                  <c:v>25</c:v>
                </c:pt>
                <c:pt idx="689">
                  <c:v>30</c:v>
                </c:pt>
                <c:pt idx="690">
                  <c:v>25</c:v>
                </c:pt>
                <c:pt idx="691">
                  <c:v>30</c:v>
                </c:pt>
                <c:pt idx="692">
                  <c:v>30</c:v>
                </c:pt>
                <c:pt idx="693">
                  <c:v>28</c:v>
                </c:pt>
                <c:pt idx="694">
                  <c:v>25</c:v>
                </c:pt>
                <c:pt idx="695">
                  <c:v>24</c:v>
                </c:pt>
                <c:pt idx="696">
                  <c:v>23</c:v>
                </c:pt>
                <c:pt idx="697">
                  <c:v>25</c:v>
                </c:pt>
                <c:pt idx="698">
                  <c:v>23</c:v>
                </c:pt>
                <c:pt idx="699">
                  <c:v>27</c:v>
                </c:pt>
                <c:pt idx="700">
                  <c:v>28</c:v>
                </c:pt>
                <c:pt idx="701">
                  <c:v>25</c:v>
                </c:pt>
                <c:pt idx="702">
                  <c:v>25</c:v>
                </c:pt>
                <c:pt idx="703">
                  <c:v>25</c:v>
                </c:pt>
                <c:pt idx="704">
                  <c:v>30</c:v>
                </c:pt>
                <c:pt idx="705">
                  <c:v>29</c:v>
                </c:pt>
                <c:pt idx="706">
                  <c:v>28</c:v>
                </c:pt>
                <c:pt idx="707">
                  <c:v>29</c:v>
                </c:pt>
                <c:pt idx="708">
                  <c:v>28</c:v>
                </c:pt>
                <c:pt idx="709">
                  <c:v>28</c:v>
                </c:pt>
                <c:pt idx="710">
                  <c:v>30</c:v>
                </c:pt>
                <c:pt idx="711">
                  <c:v>29</c:v>
                </c:pt>
                <c:pt idx="712">
                  <c:v>25</c:v>
                </c:pt>
                <c:pt idx="713">
                  <c:v>31</c:v>
                </c:pt>
                <c:pt idx="714">
                  <c:v>23</c:v>
                </c:pt>
                <c:pt idx="715">
                  <c:v>25</c:v>
                </c:pt>
                <c:pt idx="716">
                  <c:v>25</c:v>
                </c:pt>
                <c:pt idx="717">
                  <c:v>29</c:v>
                </c:pt>
                <c:pt idx="718">
                  <c:v>28</c:v>
                </c:pt>
                <c:pt idx="719">
                  <c:v>25</c:v>
                </c:pt>
                <c:pt idx="720">
                  <c:v>25</c:v>
                </c:pt>
                <c:pt idx="721">
                  <c:v>25</c:v>
                </c:pt>
                <c:pt idx="722">
                  <c:v>24</c:v>
                </c:pt>
                <c:pt idx="723">
                  <c:v>28</c:v>
                </c:pt>
                <c:pt idx="724">
                  <c:v>23</c:v>
                </c:pt>
                <c:pt idx="725">
                  <c:v>24</c:v>
                </c:pt>
                <c:pt idx="726">
                  <c:v>25</c:v>
                </c:pt>
                <c:pt idx="727">
                  <c:v>25</c:v>
                </c:pt>
                <c:pt idx="728">
                  <c:v>26</c:v>
                </c:pt>
                <c:pt idx="729">
                  <c:v>24</c:v>
                </c:pt>
                <c:pt idx="730">
                  <c:v>28</c:v>
                </c:pt>
                <c:pt idx="731">
                  <c:v>25</c:v>
                </c:pt>
                <c:pt idx="732">
                  <c:v>28</c:v>
                </c:pt>
                <c:pt idx="733">
                  <c:v>28</c:v>
                </c:pt>
                <c:pt idx="734">
                  <c:v>28</c:v>
                </c:pt>
                <c:pt idx="735">
                  <c:v>26</c:v>
                </c:pt>
                <c:pt idx="736">
                  <c:v>24</c:v>
                </c:pt>
                <c:pt idx="737">
                  <c:v>30</c:v>
                </c:pt>
                <c:pt idx="738">
                  <c:v>24</c:v>
                </c:pt>
                <c:pt idx="739">
                  <c:v>28</c:v>
                </c:pt>
                <c:pt idx="740">
                  <c:v>24</c:v>
                </c:pt>
                <c:pt idx="741">
                  <c:v>28</c:v>
                </c:pt>
                <c:pt idx="742">
                  <c:v>28</c:v>
                </c:pt>
                <c:pt idx="743">
                  <c:v>25</c:v>
                </c:pt>
                <c:pt idx="744">
                  <c:v>29</c:v>
                </c:pt>
                <c:pt idx="745">
                  <c:v>30</c:v>
                </c:pt>
                <c:pt idx="746">
                  <c:v>27</c:v>
                </c:pt>
                <c:pt idx="747">
                  <c:v>25</c:v>
                </c:pt>
                <c:pt idx="748">
                  <c:v>28</c:v>
                </c:pt>
                <c:pt idx="749">
                  <c:v>24</c:v>
                </c:pt>
                <c:pt idx="750">
                  <c:v>24</c:v>
                </c:pt>
                <c:pt idx="751">
                  <c:v>25</c:v>
                </c:pt>
                <c:pt idx="752">
                  <c:v>24</c:v>
                </c:pt>
                <c:pt idx="753">
                  <c:v>23</c:v>
                </c:pt>
                <c:pt idx="754">
                  <c:v>23</c:v>
                </c:pt>
                <c:pt idx="755">
                  <c:v>28</c:v>
                </c:pt>
                <c:pt idx="756">
                  <c:v>24</c:v>
                </c:pt>
                <c:pt idx="757">
                  <c:v>23</c:v>
                </c:pt>
                <c:pt idx="758">
                  <c:v>24</c:v>
                </c:pt>
                <c:pt idx="759">
                  <c:v>23</c:v>
                </c:pt>
                <c:pt idx="760">
                  <c:v>23</c:v>
                </c:pt>
                <c:pt idx="761">
                  <c:v>23</c:v>
                </c:pt>
                <c:pt idx="762">
                  <c:v>24</c:v>
                </c:pt>
                <c:pt idx="763">
                  <c:v>23</c:v>
                </c:pt>
                <c:pt idx="764">
                  <c:v>24</c:v>
                </c:pt>
                <c:pt idx="765">
                  <c:v>24</c:v>
                </c:pt>
                <c:pt idx="766">
                  <c:v>23</c:v>
                </c:pt>
                <c:pt idx="767">
                  <c:v>24</c:v>
                </c:pt>
                <c:pt idx="768">
                  <c:v>23</c:v>
                </c:pt>
                <c:pt idx="769">
                  <c:v>28</c:v>
                </c:pt>
                <c:pt idx="770">
                  <c:v>25</c:v>
                </c:pt>
                <c:pt idx="771">
                  <c:v>24</c:v>
                </c:pt>
                <c:pt idx="772">
                  <c:v>23</c:v>
                </c:pt>
                <c:pt idx="773">
                  <c:v>24</c:v>
                </c:pt>
                <c:pt idx="774">
                  <c:v>23</c:v>
                </c:pt>
                <c:pt idx="775">
                  <c:v>24</c:v>
                </c:pt>
                <c:pt idx="776">
                  <c:v>25</c:v>
                </c:pt>
                <c:pt idx="777">
                  <c:v>24</c:v>
                </c:pt>
                <c:pt idx="778">
                  <c:v>29</c:v>
                </c:pt>
                <c:pt idx="779">
                  <c:v>28</c:v>
                </c:pt>
                <c:pt idx="780">
                  <c:v>25</c:v>
                </c:pt>
                <c:pt idx="781">
                  <c:v>24</c:v>
                </c:pt>
                <c:pt idx="782">
                  <c:v>25</c:v>
                </c:pt>
                <c:pt idx="783">
                  <c:v>25</c:v>
                </c:pt>
                <c:pt idx="784">
                  <c:v>24</c:v>
                </c:pt>
                <c:pt idx="785">
                  <c:v>23</c:v>
                </c:pt>
                <c:pt idx="786">
                  <c:v>23</c:v>
                </c:pt>
                <c:pt idx="787">
                  <c:v>25</c:v>
                </c:pt>
                <c:pt idx="788">
                  <c:v>28</c:v>
                </c:pt>
                <c:pt idx="789">
                  <c:v>23</c:v>
                </c:pt>
                <c:pt idx="790">
                  <c:v>27</c:v>
                </c:pt>
                <c:pt idx="791">
                  <c:v>28</c:v>
                </c:pt>
                <c:pt idx="792">
                  <c:v>28</c:v>
                </c:pt>
                <c:pt idx="793">
                  <c:v>28</c:v>
                </c:pt>
                <c:pt idx="794">
                  <c:v>23</c:v>
                </c:pt>
                <c:pt idx="795">
                  <c:v>24</c:v>
                </c:pt>
                <c:pt idx="796">
                  <c:v>27</c:v>
                </c:pt>
                <c:pt idx="797">
                  <c:v>25</c:v>
                </c:pt>
                <c:pt idx="798">
                  <c:v>25</c:v>
                </c:pt>
                <c:pt idx="799">
                  <c:v>23</c:v>
                </c:pt>
                <c:pt idx="800">
                  <c:v>28</c:v>
                </c:pt>
                <c:pt idx="801">
                  <c:v>25</c:v>
                </c:pt>
                <c:pt idx="802">
                  <c:v>27</c:v>
                </c:pt>
                <c:pt idx="803">
                  <c:v>25</c:v>
                </c:pt>
                <c:pt idx="804">
                  <c:v>23</c:v>
                </c:pt>
                <c:pt idx="805">
                  <c:v>24</c:v>
                </c:pt>
                <c:pt idx="806">
                  <c:v>25</c:v>
                </c:pt>
                <c:pt idx="807">
                  <c:v>24</c:v>
                </c:pt>
                <c:pt idx="808">
                  <c:v>25</c:v>
                </c:pt>
                <c:pt idx="809">
                  <c:v>24</c:v>
                </c:pt>
                <c:pt idx="810">
                  <c:v>29</c:v>
                </c:pt>
                <c:pt idx="811">
                  <c:v>26</c:v>
                </c:pt>
                <c:pt idx="812">
                  <c:v>30</c:v>
                </c:pt>
                <c:pt idx="813">
                  <c:v>29</c:v>
                </c:pt>
                <c:pt idx="814">
                  <c:v>23</c:v>
                </c:pt>
                <c:pt idx="815">
                  <c:v>24</c:v>
                </c:pt>
                <c:pt idx="816">
                  <c:v>28</c:v>
                </c:pt>
                <c:pt idx="817">
                  <c:v>28</c:v>
                </c:pt>
                <c:pt idx="818">
                  <c:v>23</c:v>
                </c:pt>
                <c:pt idx="819">
                  <c:v>25</c:v>
                </c:pt>
                <c:pt idx="820">
                  <c:v>29</c:v>
                </c:pt>
                <c:pt idx="821">
                  <c:v>28</c:v>
                </c:pt>
                <c:pt idx="822">
                  <c:v>24</c:v>
                </c:pt>
                <c:pt idx="823">
                  <c:v>28</c:v>
                </c:pt>
                <c:pt idx="824">
                  <c:v>28</c:v>
                </c:pt>
                <c:pt idx="825">
                  <c:v>29</c:v>
                </c:pt>
                <c:pt idx="826">
                  <c:v>24</c:v>
                </c:pt>
                <c:pt idx="827">
                  <c:v>28</c:v>
                </c:pt>
                <c:pt idx="828">
                  <c:v>23</c:v>
                </c:pt>
                <c:pt idx="829">
                  <c:v>29</c:v>
                </c:pt>
                <c:pt idx="830">
                  <c:v>28</c:v>
                </c:pt>
                <c:pt idx="831">
                  <c:v>30</c:v>
                </c:pt>
                <c:pt idx="832">
                  <c:v>24</c:v>
                </c:pt>
                <c:pt idx="833">
                  <c:v>23</c:v>
                </c:pt>
                <c:pt idx="834">
                  <c:v>26</c:v>
                </c:pt>
                <c:pt idx="835">
                  <c:v>23</c:v>
                </c:pt>
                <c:pt idx="836">
                  <c:v>24</c:v>
                </c:pt>
                <c:pt idx="837">
                  <c:v>26</c:v>
                </c:pt>
                <c:pt idx="838">
                  <c:v>24</c:v>
                </c:pt>
                <c:pt idx="839">
                  <c:v>25</c:v>
                </c:pt>
                <c:pt idx="840">
                  <c:v>24</c:v>
                </c:pt>
                <c:pt idx="841">
                  <c:v>25</c:v>
                </c:pt>
                <c:pt idx="842">
                  <c:v>23</c:v>
                </c:pt>
                <c:pt idx="843">
                  <c:v>23</c:v>
                </c:pt>
                <c:pt idx="844">
                  <c:v>28</c:v>
                </c:pt>
                <c:pt idx="845">
                  <c:v>23</c:v>
                </c:pt>
                <c:pt idx="846">
                  <c:v>24</c:v>
                </c:pt>
                <c:pt idx="847">
                  <c:v>25</c:v>
                </c:pt>
                <c:pt idx="848">
                  <c:v>24</c:v>
                </c:pt>
                <c:pt idx="849">
                  <c:v>30</c:v>
                </c:pt>
                <c:pt idx="850">
                  <c:v>23</c:v>
                </c:pt>
                <c:pt idx="851">
                  <c:v>23</c:v>
                </c:pt>
                <c:pt idx="852">
                  <c:v>25</c:v>
                </c:pt>
                <c:pt idx="853">
                  <c:v>25</c:v>
                </c:pt>
                <c:pt idx="854">
                  <c:v>27</c:v>
                </c:pt>
                <c:pt idx="855">
                  <c:v>24</c:v>
                </c:pt>
                <c:pt idx="856">
                  <c:v>25</c:v>
                </c:pt>
                <c:pt idx="857">
                  <c:v>24</c:v>
                </c:pt>
                <c:pt idx="858">
                  <c:v>25</c:v>
                </c:pt>
                <c:pt idx="859">
                  <c:v>23</c:v>
                </c:pt>
                <c:pt idx="860">
                  <c:v>25</c:v>
                </c:pt>
                <c:pt idx="861">
                  <c:v>25</c:v>
                </c:pt>
                <c:pt idx="862">
                  <c:v>28</c:v>
                </c:pt>
                <c:pt idx="863">
                  <c:v>29</c:v>
                </c:pt>
                <c:pt idx="864">
                  <c:v>25</c:v>
                </c:pt>
                <c:pt idx="865">
                  <c:v>25</c:v>
                </c:pt>
                <c:pt idx="866">
                  <c:v>27</c:v>
                </c:pt>
                <c:pt idx="867">
                  <c:v>25</c:v>
                </c:pt>
                <c:pt idx="868">
                  <c:v>25</c:v>
                </c:pt>
                <c:pt idx="869">
                  <c:v>29</c:v>
                </c:pt>
                <c:pt idx="870">
                  <c:v>29</c:v>
                </c:pt>
                <c:pt idx="871">
                  <c:v>24</c:v>
                </c:pt>
                <c:pt idx="872">
                  <c:v>25</c:v>
                </c:pt>
                <c:pt idx="873">
                  <c:v>24</c:v>
                </c:pt>
                <c:pt idx="874">
                  <c:v>29</c:v>
                </c:pt>
                <c:pt idx="875">
                  <c:v>28</c:v>
                </c:pt>
                <c:pt idx="876">
                  <c:v>25</c:v>
                </c:pt>
                <c:pt idx="877">
                  <c:v>28</c:v>
                </c:pt>
                <c:pt idx="878">
                  <c:v>25</c:v>
                </c:pt>
                <c:pt idx="879">
                  <c:v>28</c:v>
                </c:pt>
                <c:pt idx="880">
                  <c:v>25</c:v>
                </c:pt>
                <c:pt idx="881">
                  <c:v>25</c:v>
                </c:pt>
                <c:pt idx="882">
                  <c:v>25</c:v>
                </c:pt>
                <c:pt idx="883">
                  <c:v>28</c:v>
                </c:pt>
                <c:pt idx="884">
                  <c:v>24</c:v>
                </c:pt>
                <c:pt idx="885">
                  <c:v>23</c:v>
                </c:pt>
                <c:pt idx="886">
                  <c:v>27</c:v>
                </c:pt>
                <c:pt idx="887">
                  <c:v>29</c:v>
                </c:pt>
                <c:pt idx="888">
                  <c:v>25</c:v>
                </c:pt>
                <c:pt idx="889">
                  <c:v>24</c:v>
                </c:pt>
                <c:pt idx="890">
                  <c:v>26</c:v>
                </c:pt>
                <c:pt idx="891">
                  <c:v>29</c:v>
                </c:pt>
                <c:pt idx="892">
                  <c:v>26</c:v>
                </c:pt>
                <c:pt idx="893">
                  <c:v>28</c:v>
                </c:pt>
                <c:pt idx="894">
                  <c:v>29</c:v>
                </c:pt>
                <c:pt idx="895">
                  <c:v>24</c:v>
                </c:pt>
                <c:pt idx="896">
                  <c:v>24</c:v>
                </c:pt>
                <c:pt idx="897">
                  <c:v>24</c:v>
                </c:pt>
                <c:pt idx="898">
                  <c:v>30</c:v>
                </c:pt>
                <c:pt idx="899">
                  <c:v>25</c:v>
                </c:pt>
                <c:pt idx="900">
                  <c:v>29</c:v>
                </c:pt>
                <c:pt idx="901">
                  <c:v>24</c:v>
                </c:pt>
                <c:pt idx="902">
                  <c:v>25</c:v>
                </c:pt>
                <c:pt idx="903">
                  <c:v>24</c:v>
                </c:pt>
                <c:pt idx="904">
                  <c:v>25</c:v>
                </c:pt>
                <c:pt idx="905">
                  <c:v>27</c:v>
                </c:pt>
                <c:pt idx="906">
                  <c:v>28</c:v>
                </c:pt>
                <c:pt idx="907">
                  <c:v>25</c:v>
                </c:pt>
                <c:pt idx="908">
                  <c:v>24</c:v>
                </c:pt>
                <c:pt idx="909">
                  <c:v>28</c:v>
                </c:pt>
                <c:pt idx="910">
                  <c:v>29</c:v>
                </c:pt>
                <c:pt idx="911">
                  <c:v>28</c:v>
                </c:pt>
                <c:pt idx="912">
                  <c:v>24</c:v>
                </c:pt>
                <c:pt idx="913">
                  <c:v>30</c:v>
                </c:pt>
                <c:pt idx="914">
                  <c:v>27</c:v>
                </c:pt>
                <c:pt idx="915">
                  <c:v>27</c:v>
                </c:pt>
                <c:pt idx="916">
                  <c:v>28</c:v>
                </c:pt>
                <c:pt idx="917">
                  <c:v>27</c:v>
                </c:pt>
                <c:pt idx="918">
                  <c:v>26</c:v>
                </c:pt>
                <c:pt idx="919">
                  <c:v>27</c:v>
                </c:pt>
                <c:pt idx="920">
                  <c:v>28</c:v>
                </c:pt>
                <c:pt idx="921">
                  <c:v>27</c:v>
                </c:pt>
                <c:pt idx="922">
                  <c:v>25</c:v>
                </c:pt>
                <c:pt idx="923">
                  <c:v>29</c:v>
                </c:pt>
                <c:pt idx="924">
                  <c:v>26</c:v>
                </c:pt>
                <c:pt idx="925">
                  <c:v>25</c:v>
                </c:pt>
                <c:pt idx="926">
                  <c:v>28</c:v>
                </c:pt>
                <c:pt idx="927">
                  <c:v>30</c:v>
                </c:pt>
                <c:pt idx="928">
                  <c:v>26</c:v>
                </c:pt>
                <c:pt idx="929">
                  <c:v>25</c:v>
                </c:pt>
                <c:pt idx="930">
                  <c:v>26</c:v>
                </c:pt>
                <c:pt idx="931">
                  <c:v>26</c:v>
                </c:pt>
                <c:pt idx="932">
                  <c:v>23</c:v>
                </c:pt>
                <c:pt idx="933">
                  <c:v>30</c:v>
                </c:pt>
                <c:pt idx="934">
                  <c:v>25</c:v>
                </c:pt>
                <c:pt idx="935">
                  <c:v>26</c:v>
                </c:pt>
                <c:pt idx="936">
                  <c:v>25</c:v>
                </c:pt>
                <c:pt idx="937">
                  <c:v>24</c:v>
                </c:pt>
                <c:pt idx="938">
                  <c:v>25</c:v>
                </c:pt>
                <c:pt idx="939">
                  <c:v>26</c:v>
                </c:pt>
                <c:pt idx="940">
                  <c:v>23</c:v>
                </c:pt>
                <c:pt idx="941">
                  <c:v>23</c:v>
                </c:pt>
                <c:pt idx="942">
                  <c:v>24</c:v>
                </c:pt>
                <c:pt idx="943">
                  <c:v>25</c:v>
                </c:pt>
                <c:pt idx="944">
                  <c:v>26</c:v>
                </c:pt>
                <c:pt idx="945">
                  <c:v>26</c:v>
                </c:pt>
                <c:pt idx="946">
                  <c:v>24</c:v>
                </c:pt>
                <c:pt idx="947">
                  <c:v>26</c:v>
                </c:pt>
                <c:pt idx="948">
                  <c:v>25</c:v>
                </c:pt>
                <c:pt idx="949">
                  <c:v>23</c:v>
                </c:pt>
                <c:pt idx="950">
                  <c:v>29</c:v>
                </c:pt>
                <c:pt idx="951">
                  <c:v>25</c:v>
                </c:pt>
                <c:pt idx="952">
                  <c:v>27</c:v>
                </c:pt>
                <c:pt idx="953">
                  <c:v>23</c:v>
                </c:pt>
                <c:pt idx="954">
                  <c:v>28</c:v>
                </c:pt>
                <c:pt idx="955">
                  <c:v>24</c:v>
                </c:pt>
                <c:pt idx="956">
                  <c:v>30</c:v>
                </c:pt>
                <c:pt idx="957">
                  <c:v>25</c:v>
                </c:pt>
                <c:pt idx="958">
                  <c:v>26</c:v>
                </c:pt>
                <c:pt idx="959">
                  <c:v>24</c:v>
                </c:pt>
                <c:pt idx="960">
                  <c:v>23</c:v>
                </c:pt>
                <c:pt idx="961">
                  <c:v>24</c:v>
                </c:pt>
                <c:pt idx="962">
                  <c:v>25</c:v>
                </c:pt>
                <c:pt idx="963">
                  <c:v>25</c:v>
                </c:pt>
                <c:pt idx="964">
                  <c:v>23</c:v>
                </c:pt>
                <c:pt idx="965">
                  <c:v>23</c:v>
                </c:pt>
                <c:pt idx="966">
                  <c:v>24</c:v>
                </c:pt>
                <c:pt idx="967">
                  <c:v>23</c:v>
                </c:pt>
                <c:pt idx="968">
                  <c:v>25</c:v>
                </c:pt>
                <c:pt idx="969">
                  <c:v>23</c:v>
                </c:pt>
                <c:pt idx="970">
                  <c:v>30</c:v>
                </c:pt>
                <c:pt idx="971">
                  <c:v>26</c:v>
                </c:pt>
                <c:pt idx="972">
                  <c:v>26</c:v>
                </c:pt>
                <c:pt idx="973">
                  <c:v>25</c:v>
                </c:pt>
                <c:pt idx="974">
                  <c:v>30</c:v>
                </c:pt>
                <c:pt idx="975">
                  <c:v>26</c:v>
                </c:pt>
                <c:pt idx="976">
                  <c:v>30</c:v>
                </c:pt>
                <c:pt idx="977">
                  <c:v>28</c:v>
                </c:pt>
                <c:pt idx="978">
                  <c:v>25</c:v>
                </c:pt>
                <c:pt idx="979">
                  <c:v>25</c:v>
                </c:pt>
                <c:pt idx="980">
                  <c:v>24</c:v>
                </c:pt>
                <c:pt idx="981">
                  <c:v>29</c:v>
                </c:pt>
                <c:pt idx="982">
                  <c:v>25</c:v>
                </c:pt>
                <c:pt idx="983">
                  <c:v>25</c:v>
                </c:pt>
                <c:pt idx="984">
                  <c:v>26</c:v>
                </c:pt>
                <c:pt idx="985">
                  <c:v>26</c:v>
                </c:pt>
                <c:pt idx="986">
                  <c:v>24</c:v>
                </c:pt>
                <c:pt idx="987">
                  <c:v>27</c:v>
                </c:pt>
                <c:pt idx="988">
                  <c:v>28</c:v>
                </c:pt>
                <c:pt idx="989">
                  <c:v>25</c:v>
                </c:pt>
                <c:pt idx="990">
                  <c:v>29</c:v>
                </c:pt>
                <c:pt idx="991">
                  <c:v>23</c:v>
                </c:pt>
                <c:pt idx="992">
                  <c:v>26</c:v>
                </c:pt>
                <c:pt idx="993">
                  <c:v>25</c:v>
                </c:pt>
                <c:pt idx="994">
                  <c:v>29</c:v>
                </c:pt>
                <c:pt idx="995">
                  <c:v>26</c:v>
                </c:pt>
                <c:pt idx="996">
                  <c:v>25</c:v>
                </c:pt>
                <c:pt idx="997">
                  <c:v>25</c:v>
                </c:pt>
                <c:pt idx="998">
                  <c:v>30</c:v>
                </c:pt>
                <c:pt idx="999">
                  <c:v>25</c:v>
                </c:pt>
                <c:pt idx="1000">
                  <c:v>26</c:v>
                </c:pt>
                <c:pt idx="1001">
                  <c:v>25</c:v>
                </c:pt>
                <c:pt idx="1002">
                  <c:v>29</c:v>
                </c:pt>
                <c:pt idx="1003">
                  <c:v>27</c:v>
                </c:pt>
                <c:pt idx="1004">
                  <c:v>29</c:v>
                </c:pt>
                <c:pt idx="1005">
                  <c:v>26</c:v>
                </c:pt>
                <c:pt idx="1006">
                  <c:v>27</c:v>
                </c:pt>
                <c:pt idx="1007">
                  <c:v>30</c:v>
                </c:pt>
                <c:pt idx="1008">
                  <c:v>26</c:v>
                </c:pt>
                <c:pt idx="1009">
                  <c:v>29</c:v>
                </c:pt>
                <c:pt idx="1010">
                  <c:v>30</c:v>
                </c:pt>
                <c:pt idx="1011">
                  <c:v>26</c:v>
                </c:pt>
                <c:pt idx="1012">
                  <c:v>30</c:v>
                </c:pt>
                <c:pt idx="1013">
                  <c:v>24</c:v>
                </c:pt>
                <c:pt idx="1014">
                  <c:v>28</c:v>
                </c:pt>
                <c:pt idx="1015">
                  <c:v>30</c:v>
                </c:pt>
                <c:pt idx="1016">
                  <c:v>29</c:v>
                </c:pt>
                <c:pt idx="1017">
                  <c:v>28</c:v>
                </c:pt>
                <c:pt idx="1018">
                  <c:v>24</c:v>
                </c:pt>
                <c:pt idx="1019">
                  <c:v>26</c:v>
                </c:pt>
                <c:pt idx="1020">
                  <c:v>30</c:v>
                </c:pt>
                <c:pt idx="1021">
                  <c:v>26</c:v>
                </c:pt>
                <c:pt idx="1022">
                  <c:v>23</c:v>
                </c:pt>
                <c:pt idx="1023">
                  <c:v>25</c:v>
                </c:pt>
                <c:pt idx="1024">
                  <c:v>23</c:v>
                </c:pt>
                <c:pt idx="1025">
                  <c:v>26</c:v>
                </c:pt>
                <c:pt idx="1026">
                  <c:v>26</c:v>
                </c:pt>
                <c:pt idx="1027">
                  <c:v>26</c:v>
                </c:pt>
                <c:pt idx="1028">
                  <c:v>26</c:v>
                </c:pt>
                <c:pt idx="1029">
                  <c:v>24</c:v>
                </c:pt>
                <c:pt idx="1030">
                  <c:v>29</c:v>
                </c:pt>
                <c:pt idx="1031">
                  <c:v>26</c:v>
                </c:pt>
                <c:pt idx="1032">
                  <c:v>30</c:v>
                </c:pt>
                <c:pt idx="1033">
                  <c:v>30</c:v>
                </c:pt>
                <c:pt idx="1034">
                  <c:v>23</c:v>
                </c:pt>
                <c:pt idx="1035">
                  <c:v>30</c:v>
                </c:pt>
                <c:pt idx="1036">
                  <c:v>30</c:v>
                </c:pt>
                <c:pt idx="1037">
                  <c:v>30</c:v>
                </c:pt>
                <c:pt idx="1038">
                  <c:v>29</c:v>
                </c:pt>
                <c:pt idx="1039">
                  <c:v>25</c:v>
                </c:pt>
                <c:pt idx="1040">
                  <c:v>26</c:v>
                </c:pt>
                <c:pt idx="1041">
                  <c:v>27</c:v>
                </c:pt>
                <c:pt idx="1042">
                  <c:v>25</c:v>
                </c:pt>
                <c:pt idx="1043">
                  <c:v>30</c:v>
                </c:pt>
                <c:pt idx="1044">
                  <c:v>28</c:v>
                </c:pt>
                <c:pt idx="1045">
                  <c:v>25</c:v>
                </c:pt>
                <c:pt idx="1046">
                  <c:v>28</c:v>
                </c:pt>
                <c:pt idx="1047">
                  <c:v>26</c:v>
                </c:pt>
                <c:pt idx="1048">
                  <c:v>29</c:v>
                </c:pt>
                <c:pt idx="1049">
                  <c:v>24</c:v>
                </c:pt>
                <c:pt idx="1050">
                  <c:v>29</c:v>
                </c:pt>
                <c:pt idx="1051">
                  <c:v>23</c:v>
                </c:pt>
                <c:pt idx="1052">
                  <c:v>25</c:v>
                </c:pt>
                <c:pt idx="1053">
                  <c:v>24</c:v>
                </c:pt>
                <c:pt idx="1054">
                  <c:v>28</c:v>
                </c:pt>
                <c:pt idx="1055">
                  <c:v>29</c:v>
                </c:pt>
                <c:pt idx="1056">
                  <c:v>25</c:v>
                </c:pt>
                <c:pt idx="1057">
                  <c:v>23</c:v>
                </c:pt>
                <c:pt idx="1058">
                  <c:v>25</c:v>
                </c:pt>
                <c:pt idx="1059">
                  <c:v>29</c:v>
                </c:pt>
                <c:pt idx="1060">
                  <c:v>27</c:v>
                </c:pt>
                <c:pt idx="1061">
                  <c:v>25</c:v>
                </c:pt>
                <c:pt idx="1062">
                  <c:v>23</c:v>
                </c:pt>
                <c:pt idx="1063">
                  <c:v>25</c:v>
                </c:pt>
                <c:pt idx="1064">
                  <c:v>27</c:v>
                </c:pt>
                <c:pt idx="1065">
                  <c:v>30</c:v>
                </c:pt>
                <c:pt idx="1066">
                  <c:v>25</c:v>
                </c:pt>
                <c:pt idx="1067">
                  <c:v>26</c:v>
                </c:pt>
                <c:pt idx="1068">
                  <c:v>25</c:v>
                </c:pt>
                <c:pt idx="1069">
                  <c:v>28</c:v>
                </c:pt>
                <c:pt idx="1070">
                  <c:v>29</c:v>
                </c:pt>
                <c:pt idx="1071">
                  <c:v>25</c:v>
                </c:pt>
                <c:pt idx="1072">
                  <c:v>25</c:v>
                </c:pt>
                <c:pt idx="1073">
                  <c:v>25</c:v>
                </c:pt>
                <c:pt idx="1074">
                  <c:v>23</c:v>
                </c:pt>
                <c:pt idx="1075">
                  <c:v>27</c:v>
                </c:pt>
                <c:pt idx="1076">
                  <c:v>29</c:v>
                </c:pt>
                <c:pt idx="1077">
                  <c:v>24</c:v>
                </c:pt>
                <c:pt idx="1078">
                  <c:v>27</c:v>
                </c:pt>
                <c:pt idx="1079">
                  <c:v>25</c:v>
                </c:pt>
                <c:pt idx="1080">
                  <c:v>28</c:v>
                </c:pt>
                <c:pt idx="1081">
                  <c:v>23</c:v>
                </c:pt>
                <c:pt idx="1082">
                  <c:v>28</c:v>
                </c:pt>
                <c:pt idx="1083">
                  <c:v>24</c:v>
                </c:pt>
                <c:pt idx="1084">
                  <c:v>23</c:v>
                </c:pt>
                <c:pt idx="1085">
                  <c:v>23</c:v>
                </c:pt>
                <c:pt idx="1086">
                  <c:v>26</c:v>
                </c:pt>
                <c:pt idx="1087">
                  <c:v>24</c:v>
                </c:pt>
                <c:pt idx="1088">
                  <c:v>31</c:v>
                </c:pt>
                <c:pt idx="1089">
                  <c:v>30</c:v>
                </c:pt>
                <c:pt idx="1090">
                  <c:v>28</c:v>
                </c:pt>
                <c:pt idx="1091">
                  <c:v>29</c:v>
                </c:pt>
                <c:pt idx="1092">
                  <c:v>30</c:v>
                </c:pt>
                <c:pt idx="1093">
                  <c:v>30</c:v>
                </c:pt>
                <c:pt idx="1094">
                  <c:v>28</c:v>
                </c:pt>
                <c:pt idx="1095">
                  <c:v>24</c:v>
                </c:pt>
                <c:pt idx="1096">
                  <c:v>26</c:v>
                </c:pt>
                <c:pt idx="1097">
                  <c:v>30</c:v>
                </c:pt>
                <c:pt idx="1098">
                  <c:v>30</c:v>
                </c:pt>
                <c:pt idx="1099">
                  <c:v>29</c:v>
                </c:pt>
                <c:pt idx="1100">
                  <c:v>28</c:v>
                </c:pt>
                <c:pt idx="1101">
                  <c:v>26</c:v>
                </c:pt>
                <c:pt idx="1102">
                  <c:v>23</c:v>
                </c:pt>
                <c:pt idx="1103">
                  <c:v>26</c:v>
                </c:pt>
                <c:pt idx="1104">
                  <c:v>23</c:v>
                </c:pt>
                <c:pt idx="1105">
                  <c:v>25</c:v>
                </c:pt>
                <c:pt idx="1106">
                  <c:v>28</c:v>
                </c:pt>
                <c:pt idx="1107">
                  <c:v>26</c:v>
                </c:pt>
                <c:pt idx="1108">
                  <c:v>28</c:v>
                </c:pt>
                <c:pt idx="1109">
                  <c:v>24</c:v>
                </c:pt>
                <c:pt idx="1110">
                  <c:v>29</c:v>
                </c:pt>
                <c:pt idx="1111">
                  <c:v>25</c:v>
                </c:pt>
                <c:pt idx="1112">
                  <c:v>28</c:v>
                </c:pt>
                <c:pt idx="1113">
                  <c:v>28</c:v>
                </c:pt>
                <c:pt idx="1114">
                  <c:v>26</c:v>
                </c:pt>
                <c:pt idx="1115">
                  <c:v>29</c:v>
                </c:pt>
                <c:pt idx="1116">
                  <c:v>25</c:v>
                </c:pt>
                <c:pt idx="1117">
                  <c:v>28</c:v>
                </c:pt>
                <c:pt idx="1118">
                  <c:v>29</c:v>
                </c:pt>
                <c:pt idx="1119">
                  <c:v>25</c:v>
                </c:pt>
                <c:pt idx="1120">
                  <c:v>26</c:v>
                </c:pt>
                <c:pt idx="1121">
                  <c:v>26</c:v>
                </c:pt>
                <c:pt idx="1122">
                  <c:v>23</c:v>
                </c:pt>
                <c:pt idx="1123">
                  <c:v>25</c:v>
                </c:pt>
                <c:pt idx="1124">
                  <c:v>24</c:v>
                </c:pt>
                <c:pt idx="1125">
                  <c:v>30</c:v>
                </c:pt>
                <c:pt idx="1126">
                  <c:v>26</c:v>
                </c:pt>
                <c:pt idx="1127">
                  <c:v>29</c:v>
                </c:pt>
                <c:pt idx="1128">
                  <c:v>27</c:v>
                </c:pt>
                <c:pt idx="1129">
                  <c:v>29</c:v>
                </c:pt>
                <c:pt idx="1130">
                  <c:v>25</c:v>
                </c:pt>
                <c:pt idx="1131">
                  <c:v>25</c:v>
                </c:pt>
                <c:pt idx="1132">
                  <c:v>25</c:v>
                </c:pt>
                <c:pt idx="1133">
                  <c:v>29</c:v>
                </c:pt>
                <c:pt idx="1134">
                  <c:v>28</c:v>
                </c:pt>
                <c:pt idx="1135">
                  <c:v>27</c:v>
                </c:pt>
                <c:pt idx="1136">
                  <c:v>25</c:v>
                </c:pt>
                <c:pt idx="1137">
                  <c:v>26</c:v>
                </c:pt>
                <c:pt idx="1138">
                  <c:v>30</c:v>
                </c:pt>
                <c:pt idx="1139">
                  <c:v>24</c:v>
                </c:pt>
                <c:pt idx="1140">
                  <c:v>30</c:v>
                </c:pt>
                <c:pt idx="1141">
                  <c:v>30</c:v>
                </c:pt>
                <c:pt idx="1142">
                  <c:v>27</c:v>
                </c:pt>
                <c:pt idx="1143">
                  <c:v>28</c:v>
                </c:pt>
                <c:pt idx="1144">
                  <c:v>27</c:v>
                </c:pt>
                <c:pt idx="1145">
                  <c:v>25</c:v>
                </c:pt>
                <c:pt idx="1146">
                  <c:v>25</c:v>
                </c:pt>
                <c:pt idx="1147">
                  <c:v>23</c:v>
                </c:pt>
                <c:pt idx="1148">
                  <c:v>25</c:v>
                </c:pt>
                <c:pt idx="1149">
                  <c:v>25</c:v>
                </c:pt>
                <c:pt idx="1150">
                  <c:v>25</c:v>
                </c:pt>
                <c:pt idx="1151">
                  <c:v>30</c:v>
                </c:pt>
                <c:pt idx="1152">
                  <c:v>25</c:v>
                </c:pt>
                <c:pt idx="1153">
                  <c:v>23</c:v>
                </c:pt>
                <c:pt idx="1154">
                  <c:v>28</c:v>
                </c:pt>
                <c:pt idx="1155">
                  <c:v>23</c:v>
                </c:pt>
                <c:pt idx="1156">
                  <c:v>27</c:v>
                </c:pt>
                <c:pt idx="1157">
                  <c:v>25</c:v>
                </c:pt>
                <c:pt idx="1158">
                  <c:v>24</c:v>
                </c:pt>
                <c:pt idx="1159">
                  <c:v>28</c:v>
                </c:pt>
                <c:pt idx="1160">
                  <c:v>25</c:v>
                </c:pt>
                <c:pt idx="1161">
                  <c:v>25</c:v>
                </c:pt>
                <c:pt idx="1162">
                  <c:v>24</c:v>
                </c:pt>
                <c:pt idx="1163">
                  <c:v>23</c:v>
                </c:pt>
                <c:pt idx="1164">
                  <c:v>25</c:v>
                </c:pt>
                <c:pt idx="1165">
                  <c:v>25</c:v>
                </c:pt>
                <c:pt idx="1166">
                  <c:v>25</c:v>
                </c:pt>
                <c:pt idx="1167">
                  <c:v>25</c:v>
                </c:pt>
                <c:pt idx="1168">
                  <c:v>23</c:v>
                </c:pt>
                <c:pt idx="1169">
                  <c:v>24</c:v>
                </c:pt>
                <c:pt idx="1170">
                  <c:v>24</c:v>
                </c:pt>
                <c:pt idx="1171">
                  <c:v>24</c:v>
                </c:pt>
                <c:pt idx="1172">
                  <c:v>25</c:v>
                </c:pt>
                <c:pt idx="1173">
                  <c:v>28</c:v>
                </c:pt>
                <c:pt idx="1174">
                  <c:v>23</c:v>
                </c:pt>
                <c:pt idx="1175">
                  <c:v>23</c:v>
                </c:pt>
                <c:pt idx="1176">
                  <c:v>28</c:v>
                </c:pt>
                <c:pt idx="1177">
                  <c:v>28</c:v>
                </c:pt>
                <c:pt idx="1178">
                  <c:v>28</c:v>
                </c:pt>
                <c:pt idx="1179">
                  <c:v>27</c:v>
                </c:pt>
                <c:pt idx="1180">
                  <c:v>24</c:v>
                </c:pt>
                <c:pt idx="1181">
                  <c:v>23</c:v>
                </c:pt>
                <c:pt idx="1182">
                  <c:v>23</c:v>
                </c:pt>
                <c:pt idx="1183">
                  <c:v>23</c:v>
                </c:pt>
                <c:pt idx="1184">
                  <c:v>23</c:v>
                </c:pt>
                <c:pt idx="1185">
                  <c:v>24</c:v>
                </c:pt>
                <c:pt idx="1186">
                  <c:v>30</c:v>
                </c:pt>
                <c:pt idx="1187">
                  <c:v>25</c:v>
                </c:pt>
                <c:pt idx="1188">
                  <c:v>28</c:v>
                </c:pt>
                <c:pt idx="1189">
                  <c:v>27</c:v>
                </c:pt>
                <c:pt idx="1190">
                  <c:v>24</c:v>
                </c:pt>
                <c:pt idx="1191">
                  <c:v>24</c:v>
                </c:pt>
                <c:pt idx="1192">
                  <c:v>25</c:v>
                </c:pt>
                <c:pt idx="1193">
                  <c:v>23</c:v>
                </c:pt>
                <c:pt idx="1194">
                  <c:v>28</c:v>
                </c:pt>
                <c:pt idx="1195">
                  <c:v>24</c:v>
                </c:pt>
                <c:pt idx="1196">
                  <c:v>25</c:v>
                </c:pt>
                <c:pt idx="1197">
                  <c:v>23</c:v>
                </c:pt>
                <c:pt idx="1198">
                  <c:v>24</c:v>
                </c:pt>
                <c:pt idx="1199">
                  <c:v>30</c:v>
                </c:pt>
                <c:pt idx="1200">
                  <c:v>28</c:v>
                </c:pt>
                <c:pt idx="1201">
                  <c:v>25</c:v>
                </c:pt>
                <c:pt idx="1202">
                  <c:v>23</c:v>
                </c:pt>
                <c:pt idx="1203">
                  <c:v>25</c:v>
                </c:pt>
                <c:pt idx="1204">
                  <c:v>29</c:v>
                </c:pt>
                <c:pt idx="1205">
                  <c:v>25</c:v>
                </c:pt>
                <c:pt idx="1206">
                  <c:v>28</c:v>
                </c:pt>
                <c:pt idx="1207">
                  <c:v>23</c:v>
                </c:pt>
                <c:pt idx="1208">
                  <c:v>23</c:v>
                </c:pt>
                <c:pt idx="1209">
                  <c:v>28</c:v>
                </c:pt>
                <c:pt idx="1210">
                  <c:v>23</c:v>
                </c:pt>
                <c:pt idx="1211">
                  <c:v>23</c:v>
                </c:pt>
                <c:pt idx="1212">
                  <c:v>27</c:v>
                </c:pt>
                <c:pt idx="1213">
                  <c:v>29</c:v>
                </c:pt>
                <c:pt idx="1214">
                  <c:v>23</c:v>
                </c:pt>
                <c:pt idx="1215">
                  <c:v>30</c:v>
                </c:pt>
                <c:pt idx="1216">
                  <c:v>23</c:v>
                </c:pt>
                <c:pt idx="1217">
                  <c:v>24</c:v>
                </c:pt>
                <c:pt idx="1218">
                  <c:v>29</c:v>
                </c:pt>
                <c:pt idx="1219">
                  <c:v>25</c:v>
                </c:pt>
                <c:pt idx="1220">
                  <c:v>29</c:v>
                </c:pt>
                <c:pt idx="1221">
                  <c:v>24</c:v>
                </c:pt>
                <c:pt idx="1222">
                  <c:v>29</c:v>
                </c:pt>
                <c:pt idx="1223">
                  <c:v>26</c:v>
                </c:pt>
                <c:pt idx="1224">
                  <c:v>28</c:v>
                </c:pt>
                <c:pt idx="1225">
                  <c:v>30</c:v>
                </c:pt>
                <c:pt idx="1226">
                  <c:v>25</c:v>
                </c:pt>
                <c:pt idx="1227">
                  <c:v>23</c:v>
                </c:pt>
                <c:pt idx="1228">
                  <c:v>25</c:v>
                </c:pt>
                <c:pt idx="1229">
                  <c:v>25</c:v>
                </c:pt>
                <c:pt idx="1230">
                  <c:v>28</c:v>
                </c:pt>
                <c:pt idx="1231">
                  <c:v>29</c:v>
                </c:pt>
                <c:pt idx="1232">
                  <c:v>25</c:v>
                </c:pt>
                <c:pt idx="1233">
                  <c:v>28</c:v>
                </c:pt>
                <c:pt idx="1234">
                  <c:v>25</c:v>
                </c:pt>
                <c:pt idx="1235">
                  <c:v>24</c:v>
                </c:pt>
                <c:pt idx="1236">
                  <c:v>24</c:v>
                </c:pt>
                <c:pt idx="1237">
                  <c:v>23</c:v>
                </c:pt>
                <c:pt idx="1238">
                  <c:v>28</c:v>
                </c:pt>
                <c:pt idx="1239">
                  <c:v>28</c:v>
                </c:pt>
                <c:pt idx="1240">
                  <c:v>24</c:v>
                </c:pt>
                <c:pt idx="1241">
                  <c:v>29</c:v>
                </c:pt>
                <c:pt idx="1242">
                  <c:v>29</c:v>
                </c:pt>
                <c:pt idx="1243">
                  <c:v>29</c:v>
                </c:pt>
                <c:pt idx="1244">
                  <c:v>28</c:v>
                </c:pt>
                <c:pt idx="1245">
                  <c:v>24</c:v>
                </c:pt>
                <c:pt idx="1246">
                  <c:v>24</c:v>
                </c:pt>
                <c:pt idx="1247">
                  <c:v>25</c:v>
                </c:pt>
                <c:pt idx="1248">
                  <c:v>25</c:v>
                </c:pt>
                <c:pt idx="1249">
                  <c:v>25</c:v>
                </c:pt>
                <c:pt idx="1250">
                  <c:v>29</c:v>
                </c:pt>
                <c:pt idx="1251">
                  <c:v>24</c:v>
                </c:pt>
                <c:pt idx="1252">
                  <c:v>25</c:v>
                </c:pt>
                <c:pt idx="1253">
                  <c:v>25</c:v>
                </c:pt>
                <c:pt idx="1254">
                  <c:v>29</c:v>
                </c:pt>
                <c:pt idx="1255">
                  <c:v>28</c:v>
                </c:pt>
                <c:pt idx="1256">
                  <c:v>25</c:v>
                </c:pt>
                <c:pt idx="1257">
                  <c:v>29</c:v>
                </c:pt>
                <c:pt idx="1258">
                  <c:v>25</c:v>
                </c:pt>
                <c:pt idx="1259">
                  <c:v>25</c:v>
                </c:pt>
                <c:pt idx="1260">
                  <c:v>24</c:v>
                </c:pt>
                <c:pt idx="1261">
                  <c:v>25</c:v>
                </c:pt>
                <c:pt idx="1262">
                  <c:v>23</c:v>
                </c:pt>
                <c:pt idx="1263">
                  <c:v>27</c:v>
                </c:pt>
                <c:pt idx="1264">
                  <c:v>28</c:v>
                </c:pt>
                <c:pt idx="1265">
                  <c:v>26</c:v>
                </c:pt>
                <c:pt idx="1266">
                  <c:v>24</c:v>
                </c:pt>
                <c:pt idx="1267">
                  <c:v>23</c:v>
                </c:pt>
                <c:pt idx="1268">
                  <c:v>26</c:v>
                </c:pt>
                <c:pt idx="1269">
                  <c:v>23</c:v>
                </c:pt>
                <c:pt idx="1270">
                  <c:v>24</c:v>
                </c:pt>
                <c:pt idx="1271">
                  <c:v>29</c:v>
                </c:pt>
                <c:pt idx="1272">
                  <c:v>23</c:v>
                </c:pt>
                <c:pt idx="1273">
                  <c:v>24</c:v>
                </c:pt>
                <c:pt idx="1274">
                  <c:v>28</c:v>
                </c:pt>
                <c:pt idx="1275">
                  <c:v>23</c:v>
                </c:pt>
                <c:pt idx="1276">
                  <c:v>25</c:v>
                </c:pt>
                <c:pt idx="1277">
                  <c:v>28</c:v>
                </c:pt>
                <c:pt idx="1278">
                  <c:v>23</c:v>
                </c:pt>
                <c:pt idx="1279">
                  <c:v>24</c:v>
                </c:pt>
                <c:pt idx="1280">
                  <c:v>25</c:v>
                </c:pt>
                <c:pt idx="1281">
                  <c:v>28</c:v>
                </c:pt>
                <c:pt idx="1282">
                  <c:v>29</c:v>
                </c:pt>
                <c:pt idx="1283">
                  <c:v>24</c:v>
                </c:pt>
                <c:pt idx="1284">
                  <c:v>30</c:v>
                </c:pt>
                <c:pt idx="1285">
                  <c:v>24</c:v>
                </c:pt>
                <c:pt idx="1286">
                  <c:v>28</c:v>
                </c:pt>
                <c:pt idx="1287">
                  <c:v>24</c:v>
                </c:pt>
                <c:pt idx="1288">
                  <c:v>25</c:v>
                </c:pt>
                <c:pt idx="1289">
                  <c:v>25</c:v>
                </c:pt>
                <c:pt idx="1290">
                  <c:v>28</c:v>
                </c:pt>
                <c:pt idx="1291">
                  <c:v>28</c:v>
                </c:pt>
                <c:pt idx="1292">
                  <c:v>23</c:v>
                </c:pt>
                <c:pt idx="1293">
                  <c:v>28</c:v>
                </c:pt>
                <c:pt idx="1294">
                  <c:v>29</c:v>
                </c:pt>
                <c:pt idx="1295">
                  <c:v>24</c:v>
                </c:pt>
                <c:pt idx="1296">
                  <c:v>28</c:v>
                </c:pt>
                <c:pt idx="1297">
                  <c:v>24</c:v>
                </c:pt>
                <c:pt idx="1298">
                  <c:v>24</c:v>
                </c:pt>
                <c:pt idx="1299">
                  <c:v>28</c:v>
                </c:pt>
                <c:pt idx="1300">
                  <c:v>29</c:v>
                </c:pt>
                <c:pt idx="1301">
                  <c:v>29</c:v>
                </c:pt>
                <c:pt idx="1302">
                  <c:v>23</c:v>
                </c:pt>
                <c:pt idx="1303">
                  <c:v>25</c:v>
                </c:pt>
                <c:pt idx="1304">
                  <c:v>25</c:v>
                </c:pt>
                <c:pt idx="1305">
                  <c:v>23</c:v>
                </c:pt>
                <c:pt idx="1306">
                  <c:v>25</c:v>
                </c:pt>
                <c:pt idx="1307">
                  <c:v>27</c:v>
                </c:pt>
                <c:pt idx="1308">
                  <c:v>25</c:v>
                </c:pt>
                <c:pt idx="1309">
                  <c:v>24</c:v>
                </c:pt>
                <c:pt idx="1310">
                  <c:v>25</c:v>
                </c:pt>
                <c:pt idx="1311">
                  <c:v>23</c:v>
                </c:pt>
                <c:pt idx="1312">
                  <c:v>28</c:v>
                </c:pt>
                <c:pt idx="1313">
                  <c:v>29</c:v>
                </c:pt>
                <c:pt idx="1314">
                  <c:v>24</c:v>
                </c:pt>
                <c:pt idx="1315">
                  <c:v>23</c:v>
                </c:pt>
                <c:pt idx="1316">
                  <c:v>26</c:v>
                </c:pt>
                <c:pt idx="1317">
                  <c:v>23</c:v>
                </c:pt>
                <c:pt idx="1318">
                  <c:v>26</c:v>
                </c:pt>
                <c:pt idx="1319">
                  <c:v>30</c:v>
                </c:pt>
                <c:pt idx="1320">
                  <c:v>29</c:v>
                </c:pt>
                <c:pt idx="1321">
                  <c:v>24</c:v>
                </c:pt>
                <c:pt idx="1322">
                  <c:v>25</c:v>
                </c:pt>
                <c:pt idx="1323">
                  <c:v>23</c:v>
                </c:pt>
                <c:pt idx="1324">
                  <c:v>23</c:v>
                </c:pt>
                <c:pt idx="1325">
                  <c:v>23</c:v>
                </c:pt>
                <c:pt idx="1326">
                  <c:v>25</c:v>
                </c:pt>
                <c:pt idx="1327">
                  <c:v>25</c:v>
                </c:pt>
                <c:pt idx="1328">
                  <c:v>25</c:v>
                </c:pt>
                <c:pt idx="1329">
                  <c:v>28</c:v>
                </c:pt>
                <c:pt idx="1330">
                  <c:v>28</c:v>
                </c:pt>
                <c:pt idx="1331">
                  <c:v>23</c:v>
                </c:pt>
                <c:pt idx="1332">
                  <c:v>23</c:v>
                </c:pt>
                <c:pt idx="1333">
                  <c:v>25</c:v>
                </c:pt>
                <c:pt idx="1334">
                  <c:v>28</c:v>
                </c:pt>
                <c:pt idx="1335">
                  <c:v>25</c:v>
                </c:pt>
                <c:pt idx="1336">
                  <c:v>25</c:v>
                </c:pt>
                <c:pt idx="1337">
                  <c:v>23</c:v>
                </c:pt>
                <c:pt idx="1338">
                  <c:v>25</c:v>
                </c:pt>
                <c:pt idx="1339">
                  <c:v>27</c:v>
                </c:pt>
                <c:pt idx="1340">
                  <c:v>24</c:v>
                </c:pt>
                <c:pt idx="1341">
                  <c:v>24</c:v>
                </c:pt>
                <c:pt idx="1342">
                  <c:v>28</c:v>
                </c:pt>
                <c:pt idx="1343">
                  <c:v>26</c:v>
                </c:pt>
                <c:pt idx="1344">
                  <c:v>26</c:v>
                </c:pt>
                <c:pt idx="1345">
                  <c:v>28</c:v>
                </c:pt>
                <c:pt idx="1346">
                  <c:v>30</c:v>
                </c:pt>
                <c:pt idx="1347">
                  <c:v>30</c:v>
                </c:pt>
                <c:pt idx="1348">
                  <c:v>24</c:v>
                </c:pt>
                <c:pt idx="1349">
                  <c:v>28</c:v>
                </c:pt>
                <c:pt idx="1350">
                  <c:v>26</c:v>
                </c:pt>
                <c:pt idx="1351">
                  <c:v>25</c:v>
                </c:pt>
                <c:pt idx="1352">
                  <c:v>23</c:v>
                </c:pt>
                <c:pt idx="1353">
                  <c:v>25</c:v>
                </c:pt>
                <c:pt idx="1354">
                  <c:v>27</c:v>
                </c:pt>
                <c:pt idx="1355">
                  <c:v>29</c:v>
                </c:pt>
                <c:pt idx="1356">
                  <c:v>24</c:v>
                </c:pt>
                <c:pt idx="1357">
                  <c:v>23</c:v>
                </c:pt>
                <c:pt idx="1358">
                  <c:v>28</c:v>
                </c:pt>
                <c:pt idx="1359">
                  <c:v>29</c:v>
                </c:pt>
                <c:pt idx="1360">
                  <c:v>28</c:v>
                </c:pt>
                <c:pt idx="1361">
                  <c:v>30</c:v>
                </c:pt>
                <c:pt idx="1362">
                  <c:v>27</c:v>
                </c:pt>
                <c:pt idx="1363">
                  <c:v>30</c:v>
                </c:pt>
                <c:pt idx="1364">
                  <c:v>24</c:v>
                </c:pt>
                <c:pt idx="1365">
                  <c:v>26</c:v>
                </c:pt>
                <c:pt idx="1366">
                  <c:v>25</c:v>
                </c:pt>
                <c:pt idx="1367">
                  <c:v>24</c:v>
                </c:pt>
                <c:pt idx="1368">
                  <c:v>29</c:v>
                </c:pt>
                <c:pt idx="1369">
                  <c:v>24</c:v>
                </c:pt>
                <c:pt idx="1370">
                  <c:v>29</c:v>
                </c:pt>
                <c:pt idx="1371">
                  <c:v>27</c:v>
                </c:pt>
                <c:pt idx="1372">
                  <c:v>29</c:v>
                </c:pt>
                <c:pt idx="1373">
                  <c:v>27</c:v>
                </c:pt>
                <c:pt idx="1374">
                  <c:v>23</c:v>
                </c:pt>
                <c:pt idx="1375">
                  <c:v>23</c:v>
                </c:pt>
                <c:pt idx="1376">
                  <c:v>23</c:v>
                </c:pt>
                <c:pt idx="1377">
                  <c:v>27</c:v>
                </c:pt>
                <c:pt idx="1378">
                  <c:v>25</c:v>
                </c:pt>
                <c:pt idx="1379">
                  <c:v>23</c:v>
                </c:pt>
                <c:pt idx="1380">
                  <c:v>26</c:v>
                </c:pt>
                <c:pt idx="1381">
                  <c:v>23</c:v>
                </c:pt>
                <c:pt idx="1382">
                  <c:v>23</c:v>
                </c:pt>
                <c:pt idx="1383">
                  <c:v>25</c:v>
                </c:pt>
                <c:pt idx="1384">
                  <c:v>31</c:v>
                </c:pt>
                <c:pt idx="1385">
                  <c:v>28</c:v>
                </c:pt>
                <c:pt idx="1386">
                  <c:v>30</c:v>
                </c:pt>
                <c:pt idx="1387">
                  <c:v>29</c:v>
                </c:pt>
                <c:pt idx="1388">
                  <c:v>23</c:v>
                </c:pt>
                <c:pt idx="1389">
                  <c:v>28</c:v>
                </c:pt>
                <c:pt idx="1390">
                  <c:v>28</c:v>
                </c:pt>
                <c:pt idx="1391">
                  <c:v>25</c:v>
                </c:pt>
                <c:pt idx="1392">
                  <c:v>28</c:v>
                </c:pt>
                <c:pt idx="1393">
                  <c:v>27</c:v>
                </c:pt>
                <c:pt idx="1394">
                  <c:v>25</c:v>
                </c:pt>
                <c:pt idx="1395">
                  <c:v>25</c:v>
                </c:pt>
                <c:pt idx="1396">
                  <c:v>30</c:v>
                </c:pt>
                <c:pt idx="1397">
                  <c:v>24</c:v>
                </c:pt>
                <c:pt idx="1398">
                  <c:v>24</c:v>
                </c:pt>
                <c:pt idx="1399">
                  <c:v>25</c:v>
                </c:pt>
                <c:pt idx="1400">
                  <c:v>25</c:v>
                </c:pt>
                <c:pt idx="1401">
                  <c:v>26</c:v>
                </c:pt>
                <c:pt idx="1402">
                  <c:v>30</c:v>
                </c:pt>
                <c:pt idx="1403">
                  <c:v>28</c:v>
                </c:pt>
                <c:pt idx="1404">
                  <c:v>24</c:v>
                </c:pt>
                <c:pt idx="1405">
                  <c:v>31</c:v>
                </c:pt>
                <c:pt idx="1406">
                  <c:v>25</c:v>
                </c:pt>
                <c:pt idx="1407">
                  <c:v>28</c:v>
                </c:pt>
                <c:pt idx="1408">
                  <c:v>25</c:v>
                </c:pt>
                <c:pt idx="1409">
                  <c:v>23</c:v>
                </c:pt>
                <c:pt idx="1410">
                  <c:v>27</c:v>
                </c:pt>
                <c:pt idx="1411">
                  <c:v>25</c:v>
                </c:pt>
                <c:pt idx="1412">
                  <c:v>23</c:v>
                </c:pt>
                <c:pt idx="1413">
                  <c:v>25</c:v>
                </c:pt>
                <c:pt idx="1414">
                  <c:v>25</c:v>
                </c:pt>
                <c:pt idx="1415">
                  <c:v>25</c:v>
                </c:pt>
                <c:pt idx="1416">
                  <c:v>24</c:v>
                </c:pt>
                <c:pt idx="1417">
                  <c:v>29</c:v>
                </c:pt>
                <c:pt idx="1418">
                  <c:v>29</c:v>
                </c:pt>
                <c:pt idx="1419">
                  <c:v>25</c:v>
                </c:pt>
                <c:pt idx="1420">
                  <c:v>24</c:v>
                </c:pt>
                <c:pt idx="1421">
                  <c:v>29</c:v>
                </c:pt>
                <c:pt idx="1422">
                  <c:v>29</c:v>
                </c:pt>
                <c:pt idx="1423">
                  <c:v>23</c:v>
                </c:pt>
                <c:pt idx="1424">
                  <c:v>23</c:v>
                </c:pt>
                <c:pt idx="1425">
                  <c:v>25</c:v>
                </c:pt>
                <c:pt idx="1426">
                  <c:v>24</c:v>
                </c:pt>
                <c:pt idx="1427">
                  <c:v>24</c:v>
                </c:pt>
                <c:pt idx="1428">
                  <c:v>28</c:v>
                </c:pt>
                <c:pt idx="1429">
                  <c:v>27</c:v>
                </c:pt>
                <c:pt idx="1430">
                  <c:v>24</c:v>
                </c:pt>
                <c:pt idx="1431">
                  <c:v>30</c:v>
                </c:pt>
                <c:pt idx="1432">
                  <c:v>28</c:v>
                </c:pt>
                <c:pt idx="1433">
                  <c:v>26</c:v>
                </c:pt>
                <c:pt idx="1434">
                  <c:v>31</c:v>
                </c:pt>
                <c:pt idx="1435">
                  <c:v>30</c:v>
                </c:pt>
                <c:pt idx="1436">
                  <c:v>30</c:v>
                </c:pt>
                <c:pt idx="1437">
                  <c:v>30</c:v>
                </c:pt>
                <c:pt idx="1438">
                  <c:v>24</c:v>
                </c:pt>
                <c:pt idx="1439">
                  <c:v>23</c:v>
                </c:pt>
                <c:pt idx="1440">
                  <c:v>26</c:v>
                </c:pt>
                <c:pt idx="1441">
                  <c:v>27</c:v>
                </c:pt>
                <c:pt idx="1442">
                  <c:v>24</c:v>
                </c:pt>
                <c:pt idx="1443">
                  <c:v>28</c:v>
                </c:pt>
                <c:pt idx="1444">
                  <c:v>30</c:v>
                </c:pt>
                <c:pt idx="1445">
                  <c:v>26</c:v>
                </c:pt>
                <c:pt idx="1446">
                  <c:v>25</c:v>
                </c:pt>
                <c:pt idx="1447">
                  <c:v>30</c:v>
                </c:pt>
                <c:pt idx="1448">
                  <c:v>29</c:v>
                </c:pt>
                <c:pt idx="1449">
                  <c:v>26</c:v>
                </c:pt>
                <c:pt idx="1450">
                  <c:v>26</c:v>
                </c:pt>
                <c:pt idx="1451">
                  <c:v>30</c:v>
                </c:pt>
                <c:pt idx="1452">
                  <c:v>26</c:v>
                </c:pt>
                <c:pt idx="1453">
                  <c:v>23</c:v>
                </c:pt>
                <c:pt idx="1454">
                  <c:v>29</c:v>
                </c:pt>
                <c:pt idx="1455">
                  <c:v>28</c:v>
                </c:pt>
                <c:pt idx="1456">
                  <c:v>30</c:v>
                </c:pt>
                <c:pt idx="1457">
                  <c:v>30</c:v>
                </c:pt>
                <c:pt idx="1458">
                  <c:v>26</c:v>
                </c:pt>
                <c:pt idx="1459">
                  <c:v>30</c:v>
                </c:pt>
                <c:pt idx="1460">
                  <c:v>28</c:v>
                </c:pt>
                <c:pt idx="1461">
                  <c:v>26</c:v>
                </c:pt>
                <c:pt idx="1462">
                  <c:v>28</c:v>
                </c:pt>
                <c:pt idx="1463">
                  <c:v>26</c:v>
                </c:pt>
                <c:pt idx="1464">
                  <c:v>25</c:v>
                </c:pt>
                <c:pt idx="1465">
                  <c:v>28</c:v>
                </c:pt>
                <c:pt idx="1466">
                  <c:v>24</c:v>
                </c:pt>
                <c:pt idx="1467">
                  <c:v>29</c:v>
                </c:pt>
                <c:pt idx="1468">
                  <c:v>28</c:v>
                </c:pt>
                <c:pt idx="1469">
                  <c:v>25</c:v>
                </c:pt>
                <c:pt idx="1470">
                  <c:v>30</c:v>
                </c:pt>
                <c:pt idx="1471">
                  <c:v>24</c:v>
                </c:pt>
                <c:pt idx="1472">
                  <c:v>29</c:v>
                </c:pt>
                <c:pt idx="1473">
                  <c:v>23</c:v>
                </c:pt>
                <c:pt idx="1474">
                  <c:v>26</c:v>
                </c:pt>
                <c:pt idx="1475">
                  <c:v>28</c:v>
                </c:pt>
                <c:pt idx="1476">
                  <c:v>30</c:v>
                </c:pt>
                <c:pt idx="1477">
                  <c:v>23</c:v>
                </c:pt>
                <c:pt idx="1478">
                  <c:v>29</c:v>
                </c:pt>
                <c:pt idx="1479">
                  <c:v>25</c:v>
                </c:pt>
                <c:pt idx="1480">
                  <c:v>30</c:v>
                </c:pt>
                <c:pt idx="1481">
                  <c:v>25</c:v>
                </c:pt>
                <c:pt idx="1482">
                  <c:v>30</c:v>
                </c:pt>
                <c:pt idx="1483">
                  <c:v>29</c:v>
                </c:pt>
                <c:pt idx="1484">
                  <c:v>27</c:v>
                </c:pt>
                <c:pt idx="1485">
                  <c:v>28</c:v>
                </c:pt>
                <c:pt idx="1486">
                  <c:v>30</c:v>
                </c:pt>
                <c:pt idx="1487">
                  <c:v>28</c:v>
                </c:pt>
                <c:pt idx="1488">
                  <c:v>31</c:v>
                </c:pt>
                <c:pt idx="1489">
                  <c:v>25</c:v>
                </c:pt>
                <c:pt idx="1490">
                  <c:v>23</c:v>
                </c:pt>
                <c:pt idx="1491">
                  <c:v>24</c:v>
                </c:pt>
                <c:pt idx="1492">
                  <c:v>26</c:v>
                </c:pt>
                <c:pt idx="1493">
                  <c:v>25</c:v>
                </c:pt>
                <c:pt idx="1494">
                  <c:v>26</c:v>
                </c:pt>
                <c:pt idx="1495">
                  <c:v>24</c:v>
                </c:pt>
                <c:pt idx="1496">
                  <c:v>25</c:v>
                </c:pt>
                <c:pt idx="1497">
                  <c:v>24</c:v>
                </c:pt>
                <c:pt idx="1498">
                  <c:v>24</c:v>
                </c:pt>
                <c:pt idx="1499">
                  <c:v>31</c:v>
                </c:pt>
                <c:pt idx="1500">
                  <c:v>29</c:v>
                </c:pt>
                <c:pt idx="1501">
                  <c:v>29</c:v>
                </c:pt>
                <c:pt idx="1502">
                  <c:v>25</c:v>
                </c:pt>
                <c:pt idx="1503">
                  <c:v>26</c:v>
                </c:pt>
                <c:pt idx="1504">
                  <c:v>29</c:v>
                </c:pt>
                <c:pt idx="1505">
                  <c:v>25</c:v>
                </c:pt>
                <c:pt idx="1506">
                  <c:v>30</c:v>
                </c:pt>
                <c:pt idx="1507">
                  <c:v>27</c:v>
                </c:pt>
                <c:pt idx="1508">
                  <c:v>25</c:v>
                </c:pt>
                <c:pt idx="1509">
                  <c:v>29</c:v>
                </c:pt>
                <c:pt idx="1510">
                  <c:v>25</c:v>
                </c:pt>
                <c:pt idx="1511">
                  <c:v>25</c:v>
                </c:pt>
                <c:pt idx="1512">
                  <c:v>29</c:v>
                </c:pt>
                <c:pt idx="1513">
                  <c:v>27</c:v>
                </c:pt>
                <c:pt idx="1514">
                  <c:v>30</c:v>
                </c:pt>
                <c:pt idx="1515">
                  <c:v>23</c:v>
                </c:pt>
                <c:pt idx="1516">
                  <c:v>29</c:v>
                </c:pt>
                <c:pt idx="1517">
                  <c:v>29</c:v>
                </c:pt>
                <c:pt idx="1518">
                  <c:v>25</c:v>
                </c:pt>
                <c:pt idx="1519">
                  <c:v>28</c:v>
                </c:pt>
                <c:pt idx="1520">
                  <c:v>30</c:v>
                </c:pt>
                <c:pt idx="1521">
                  <c:v>24</c:v>
                </c:pt>
                <c:pt idx="1522">
                  <c:v>24</c:v>
                </c:pt>
                <c:pt idx="1523">
                  <c:v>25</c:v>
                </c:pt>
                <c:pt idx="1524">
                  <c:v>23</c:v>
                </c:pt>
                <c:pt idx="1525">
                  <c:v>25</c:v>
                </c:pt>
                <c:pt idx="1526">
                  <c:v>23</c:v>
                </c:pt>
                <c:pt idx="1527">
                  <c:v>25</c:v>
                </c:pt>
                <c:pt idx="1528">
                  <c:v>28</c:v>
                </c:pt>
                <c:pt idx="1529">
                  <c:v>24</c:v>
                </c:pt>
                <c:pt idx="1530">
                  <c:v>23</c:v>
                </c:pt>
                <c:pt idx="1531">
                  <c:v>24</c:v>
                </c:pt>
                <c:pt idx="1532">
                  <c:v>28</c:v>
                </c:pt>
                <c:pt idx="1533">
                  <c:v>23</c:v>
                </c:pt>
                <c:pt idx="1534">
                  <c:v>29</c:v>
                </c:pt>
                <c:pt idx="1535">
                  <c:v>23</c:v>
                </c:pt>
                <c:pt idx="1536">
                  <c:v>25</c:v>
                </c:pt>
                <c:pt idx="1537">
                  <c:v>22</c:v>
                </c:pt>
                <c:pt idx="1538">
                  <c:v>28</c:v>
                </c:pt>
                <c:pt idx="1539">
                  <c:v>28</c:v>
                </c:pt>
                <c:pt idx="1540">
                  <c:v>30</c:v>
                </c:pt>
                <c:pt idx="1541">
                  <c:v>26</c:v>
                </c:pt>
                <c:pt idx="1542">
                  <c:v>24</c:v>
                </c:pt>
                <c:pt idx="1543">
                  <c:v>25</c:v>
                </c:pt>
                <c:pt idx="1544">
                  <c:v>24</c:v>
                </c:pt>
                <c:pt idx="1545">
                  <c:v>28</c:v>
                </c:pt>
                <c:pt idx="1546">
                  <c:v>30</c:v>
                </c:pt>
                <c:pt idx="1547">
                  <c:v>25</c:v>
                </c:pt>
                <c:pt idx="1548">
                  <c:v>29</c:v>
                </c:pt>
                <c:pt idx="1549">
                  <c:v>27</c:v>
                </c:pt>
                <c:pt idx="1550">
                  <c:v>26</c:v>
                </c:pt>
                <c:pt idx="1551">
                  <c:v>30</c:v>
                </c:pt>
                <c:pt idx="1552">
                  <c:v>28</c:v>
                </c:pt>
                <c:pt idx="1553">
                  <c:v>28</c:v>
                </c:pt>
                <c:pt idx="1554">
                  <c:v>23</c:v>
                </c:pt>
                <c:pt idx="1555">
                  <c:v>25</c:v>
                </c:pt>
                <c:pt idx="1556">
                  <c:v>24</c:v>
                </c:pt>
                <c:pt idx="1557">
                  <c:v>24</c:v>
                </c:pt>
                <c:pt idx="1558">
                  <c:v>29</c:v>
                </c:pt>
                <c:pt idx="1559">
                  <c:v>29</c:v>
                </c:pt>
                <c:pt idx="1560">
                  <c:v>29</c:v>
                </c:pt>
                <c:pt idx="1561">
                  <c:v>24</c:v>
                </c:pt>
                <c:pt idx="1562">
                  <c:v>25</c:v>
                </c:pt>
                <c:pt idx="1563">
                  <c:v>28</c:v>
                </c:pt>
                <c:pt idx="1564">
                  <c:v>24</c:v>
                </c:pt>
                <c:pt idx="1565">
                  <c:v>23</c:v>
                </c:pt>
                <c:pt idx="1566">
                  <c:v>24</c:v>
                </c:pt>
                <c:pt idx="1567">
                  <c:v>26</c:v>
                </c:pt>
                <c:pt idx="1568">
                  <c:v>28</c:v>
                </c:pt>
                <c:pt idx="1569">
                  <c:v>23</c:v>
                </c:pt>
                <c:pt idx="1570">
                  <c:v>25</c:v>
                </c:pt>
                <c:pt idx="1571">
                  <c:v>30</c:v>
                </c:pt>
                <c:pt idx="1572">
                  <c:v>30</c:v>
                </c:pt>
                <c:pt idx="1573">
                  <c:v>29</c:v>
                </c:pt>
                <c:pt idx="1574">
                  <c:v>25</c:v>
                </c:pt>
                <c:pt idx="1575">
                  <c:v>25</c:v>
                </c:pt>
                <c:pt idx="1576">
                  <c:v>23</c:v>
                </c:pt>
                <c:pt idx="1577">
                  <c:v>25</c:v>
                </c:pt>
                <c:pt idx="1578">
                  <c:v>29</c:v>
                </c:pt>
                <c:pt idx="1579">
                  <c:v>24</c:v>
                </c:pt>
                <c:pt idx="1580">
                  <c:v>30</c:v>
                </c:pt>
                <c:pt idx="1581">
                  <c:v>24</c:v>
                </c:pt>
                <c:pt idx="1582">
                  <c:v>24</c:v>
                </c:pt>
                <c:pt idx="1583">
                  <c:v>23</c:v>
                </c:pt>
                <c:pt idx="1584">
                  <c:v>25</c:v>
                </c:pt>
                <c:pt idx="1585">
                  <c:v>24</c:v>
                </c:pt>
                <c:pt idx="1586">
                  <c:v>25</c:v>
                </c:pt>
                <c:pt idx="1587">
                  <c:v>24</c:v>
                </c:pt>
                <c:pt idx="1588">
                  <c:v>25</c:v>
                </c:pt>
                <c:pt idx="1589">
                  <c:v>28</c:v>
                </c:pt>
                <c:pt idx="1590">
                  <c:v>24</c:v>
                </c:pt>
                <c:pt idx="1591">
                  <c:v>28</c:v>
                </c:pt>
                <c:pt idx="1592">
                  <c:v>28</c:v>
                </c:pt>
                <c:pt idx="1593">
                  <c:v>23</c:v>
                </c:pt>
                <c:pt idx="1594">
                  <c:v>28</c:v>
                </c:pt>
                <c:pt idx="1595">
                  <c:v>23</c:v>
                </c:pt>
                <c:pt idx="1596">
                  <c:v>25</c:v>
                </c:pt>
                <c:pt idx="1597">
                  <c:v>23</c:v>
                </c:pt>
                <c:pt idx="1598">
                  <c:v>28</c:v>
                </c:pt>
                <c:pt idx="1599">
                  <c:v>25</c:v>
                </c:pt>
                <c:pt idx="1600">
                  <c:v>28</c:v>
                </c:pt>
                <c:pt idx="1601">
                  <c:v>28</c:v>
                </c:pt>
                <c:pt idx="1602">
                  <c:v>29</c:v>
                </c:pt>
                <c:pt idx="1603">
                  <c:v>30</c:v>
                </c:pt>
                <c:pt idx="1604">
                  <c:v>24</c:v>
                </c:pt>
                <c:pt idx="1605">
                  <c:v>29</c:v>
                </c:pt>
                <c:pt idx="1606">
                  <c:v>25</c:v>
                </c:pt>
                <c:pt idx="1607">
                  <c:v>28</c:v>
                </c:pt>
                <c:pt idx="1608">
                  <c:v>25</c:v>
                </c:pt>
                <c:pt idx="1609">
                  <c:v>25</c:v>
                </c:pt>
                <c:pt idx="1610">
                  <c:v>28</c:v>
                </c:pt>
                <c:pt idx="1611">
                  <c:v>23</c:v>
                </c:pt>
                <c:pt idx="1612">
                  <c:v>25</c:v>
                </c:pt>
                <c:pt idx="1613">
                  <c:v>28</c:v>
                </c:pt>
                <c:pt idx="1614">
                  <c:v>28</c:v>
                </c:pt>
                <c:pt idx="1615">
                  <c:v>29</c:v>
                </c:pt>
                <c:pt idx="1616">
                  <c:v>25</c:v>
                </c:pt>
                <c:pt idx="1617">
                  <c:v>30</c:v>
                </c:pt>
                <c:pt idx="1618">
                  <c:v>27</c:v>
                </c:pt>
                <c:pt idx="1619">
                  <c:v>24</c:v>
                </c:pt>
                <c:pt idx="1620">
                  <c:v>24</c:v>
                </c:pt>
                <c:pt idx="1621">
                  <c:v>27</c:v>
                </c:pt>
                <c:pt idx="1622">
                  <c:v>25</c:v>
                </c:pt>
                <c:pt idx="1623">
                  <c:v>28</c:v>
                </c:pt>
                <c:pt idx="1624">
                  <c:v>28</c:v>
                </c:pt>
                <c:pt idx="1625">
                  <c:v>30</c:v>
                </c:pt>
                <c:pt idx="1626">
                  <c:v>25</c:v>
                </c:pt>
                <c:pt idx="1627">
                  <c:v>28</c:v>
                </c:pt>
                <c:pt idx="1628">
                  <c:v>27</c:v>
                </c:pt>
                <c:pt idx="1629">
                  <c:v>25</c:v>
                </c:pt>
                <c:pt idx="1630">
                  <c:v>28</c:v>
                </c:pt>
                <c:pt idx="1631">
                  <c:v>23</c:v>
                </c:pt>
                <c:pt idx="1632">
                  <c:v>25</c:v>
                </c:pt>
                <c:pt idx="1633">
                  <c:v>28</c:v>
                </c:pt>
                <c:pt idx="1634">
                  <c:v>25</c:v>
                </c:pt>
                <c:pt idx="1635">
                  <c:v>24</c:v>
                </c:pt>
                <c:pt idx="1636">
                  <c:v>26</c:v>
                </c:pt>
                <c:pt idx="1637">
                  <c:v>25</c:v>
                </c:pt>
                <c:pt idx="1638">
                  <c:v>24</c:v>
                </c:pt>
                <c:pt idx="1639">
                  <c:v>25</c:v>
                </c:pt>
                <c:pt idx="1640">
                  <c:v>25</c:v>
                </c:pt>
                <c:pt idx="1641">
                  <c:v>25</c:v>
                </c:pt>
                <c:pt idx="1642">
                  <c:v>23</c:v>
                </c:pt>
                <c:pt idx="1643">
                  <c:v>25</c:v>
                </c:pt>
                <c:pt idx="1644">
                  <c:v>24</c:v>
                </c:pt>
                <c:pt idx="1645">
                  <c:v>23</c:v>
                </c:pt>
                <c:pt idx="1646">
                  <c:v>25</c:v>
                </c:pt>
                <c:pt idx="1647">
                  <c:v>25</c:v>
                </c:pt>
                <c:pt idx="1648">
                  <c:v>24</c:v>
                </c:pt>
                <c:pt idx="1649">
                  <c:v>25</c:v>
                </c:pt>
                <c:pt idx="1650">
                  <c:v>25</c:v>
                </c:pt>
                <c:pt idx="1651">
                  <c:v>29</c:v>
                </c:pt>
                <c:pt idx="1652">
                  <c:v>24</c:v>
                </c:pt>
                <c:pt idx="1653">
                  <c:v>25</c:v>
                </c:pt>
                <c:pt idx="1654">
                  <c:v>24</c:v>
                </c:pt>
                <c:pt idx="1655">
                  <c:v>23</c:v>
                </c:pt>
                <c:pt idx="1656">
                  <c:v>25</c:v>
                </c:pt>
                <c:pt idx="1657">
                  <c:v>28</c:v>
                </c:pt>
                <c:pt idx="1658">
                  <c:v>25</c:v>
                </c:pt>
                <c:pt idx="1659">
                  <c:v>24</c:v>
                </c:pt>
                <c:pt idx="1660">
                  <c:v>25</c:v>
                </c:pt>
                <c:pt idx="1661">
                  <c:v>29</c:v>
                </c:pt>
                <c:pt idx="1662">
                  <c:v>28</c:v>
                </c:pt>
                <c:pt idx="1663">
                  <c:v>24</c:v>
                </c:pt>
                <c:pt idx="1664">
                  <c:v>24</c:v>
                </c:pt>
                <c:pt idx="1665">
                  <c:v>24</c:v>
                </c:pt>
                <c:pt idx="1666">
                  <c:v>28</c:v>
                </c:pt>
                <c:pt idx="1667">
                  <c:v>25</c:v>
                </c:pt>
                <c:pt idx="1668">
                  <c:v>28</c:v>
                </c:pt>
                <c:pt idx="1669">
                  <c:v>23</c:v>
                </c:pt>
                <c:pt idx="1670">
                  <c:v>25</c:v>
                </c:pt>
                <c:pt idx="1671">
                  <c:v>23</c:v>
                </c:pt>
                <c:pt idx="1672">
                  <c:v>24</c:v>
                </c:pt>
                <c:pt idx="1673">
                  <c:v>29</c:v>
                </c:pt>
                <c:pt idx="1674">
                  <c:v>26</c:v>
                </c:pt>
                <c:pt idx="1675">
                  <c:v>25</c:v>
                </c:pt>
                <c:pt idx="1676">
                  <c:v>29</c:v>
                </c:pt>
                <c:pt idx="1677">
                  <c:v>24</c:v>
                </c:pt>
                <c:pt idx="1678">
                  <c:v>25</c:v>
                </c:pt>
                <c:pt idx="1679">
                  <c:v>24</c:v>
                </c:pt>
                <c:pt idx="1680">
                  <c:v>23</c:v>
                </c:pt>
                <c:pt idx="1681">
                  <c:v>24</c:v>
                </c:pt>
                <c:pt idx="1682">
                  <c:v>25</c:v>
                </c:pt>
                <c:pt idx="1683">
                  <c:v>29</c:v>
                </c:pt>
                <c:pt idx="1684">
                  <c:v>23</c:v>
                </c:pt>
                <c:pt idx="1685">
                  <c:v>29</c:v>
                </c:pt>
                <c:pt idx="1686">
                  <c:v>27</c:v>
                </c:pt>
                <c:pt idx="1687">
                  <c:v>23</c:v>
                </c:pt>
                <c:pt idx="1688">
                  <c:v>30</c:v>
                </c:pt>
                <c:pt idx="1689">
                  <c:v>25</c:v>
                </c:pt>
                <c:pt idx="1690">
                  <c:v>27</c:v>
                </c:pt>
                <c:pt idx="1691">
                  <c:v>28</c:v>
                </c:pt>
                <c:pt idx="1692">
                  <c:v>30</c:v>
                </c:pt>
                <c:pt idx="1693">
                  <c:v>24</c:v>
                </c:pt>
                <c:pt idx="1694">
                  <c:v>25</c:v>
                </c:pt>
                <c:pt idx="1695">
                  <c:v>23</c:v>
                </c:pt>
                <c:pt idx="1696">
                  <c:v>24</c:v>
                </c:pt>
                <c:pt idx="1697">
                  <c:v>29</c:v>
                </c:pt>
                <c:pt idx="1698">
                  <c:v>25</c:v>
                </c:pt>
                <c:pt idx="1699">
                  <c:v>24</c:v>
                </c:pt>
                <c:pt idx="1700">
                  <c:v>29</c:v>
                </c:pt>
                <c:pt idx="1701">
                  <c:v>28</c:v>
                </c:pt>
                <c:pt idx="1702">
                  <c:v>25</c:v>
                </c:pt>
                <c:pt idx="1703">
                  <c:v>29</c:v>
                </c:pt>
                <c:pt idx="1704">
                  <c:v>23</c:v>
                </c:pt>
                <c:pt idx="1705">
                  <c:v>28</c:v>
                </c:pt>
                <c:pt idx="1706">
                  <c:v>23</c:v>
                </c:pt>
                <c:pt idx="1707">
                  <c:v>24</c:v>
                </c:pt>
                <c:pt idx="1708">
                  <c:v>24</c:v>
                </c:pt>
                <c:pt idx="1709">
                  <c:v>24</c:v>
                </c:pt>
                <c:pt idx="1710">
                  <c:v>24</c:v>
                </c:pt>
                <c:pt idx="1711">
                  <c:v>24</c:v>
                </c:pt>
                <c:pt idx="1712">
                  <c:v>30</c:v>
                </c:pt>
                <c:pt idx="1713">
                  <c:v>23</c:v>
                </c:pt>
                <c:pt idx="1714">
                  <c:v>25</c:v>
                </c:pt>
                <c:pt idx="1715">
                  <c:v>29</c:v>
                </c:pt>
                <c:pt idx="1716">
                  <c:v>25</c:v>
                </c:pt>
                <c:pt idx="1717">
                  <c:v>29</c:v>
                </c:pt>
                <c:pt idx="1718">
                  <c:v>28</c:v>
                </c:pt>
                <c:pt idx="1719">
                  <c:v>24</c:v>
                </c:pt>
                <c:pt idx="1720">
                  <c:v>23</c:v>
                </c:pt>
                <c:pt idx="1721">
                  <c:v>24</c:v>
                </c:pt>
                <c:pt idx="1722">
                  <c:v>23</c:v>
                </c:pt>
                <c:pt idx="1723">
                  <c:v>24</c:v>
                </c:pt>
                <c:pt idx="1724">
                  <c:v>25</c:v>
                </c:pt>
                <c:pt idx="1725">
                  <c:v>25</c:v>
                </c:pt>
                <c:pt idx="1726">
                  <c:v>29</c:v>
                </c:pt>
                <c:pt idx="1727">
                  <c:v>27</c:v>
                </c:pt>
                <c:pt idx="1728">
                  <c:v>24</c:v>
                </c:pt>
                <c:pt idx="1729">
                  <c:v>24</c:v>
                </c:pt>
                <c:pt idx="1730">
                  <c:v>28</c:v>
                </c:pt>
                <c:pt idx="1731">
                  <c:v>29</c:v>
                </c:pt>
                <c:pt idx="1732">
                  <c:v>24</c:v>
                </c:pt>
                <c:pt idx="1733">
                  <c:v>28</c:v>
                </c:pt>
                <c:pt idx="1734">
                  <c:v>24</c:v>
                </c:pt>
                <c:pt idx="1735">
                  <c:v>25</c:v>
                </c:pt>
                <c:pt idx="1736">
                  <c:v>23</c:v>
                </c:pt>
                <c:pt idx="1737">
                  <c:v>26</c:v>
                </c:pt>
                <c:pt idx="1738">
                  <c:v>23</c:v>
                </c:pt>
                <c:pt idx="1739">
                  <c:v>24</c:v>
                </c:pt>
                <c:pt idx="1740">
                  <c:v>30</c:v>
                </c:pt>
                <c:pt idx="1741">
                  <c:v>28</c:v>
                </c:pt>
                <c:pt idx="1742">
                  <c:v>23</c:v>
                </c:pt>
                <c:pt idx="1743">
                  <c:v>30</c:v>
                </c:pt>
                <c:pt idx="1744">
                  <c:v>24</c:v>
                </c:pt>
                <c:pt idx="1745">
                  <c:v>23</c:v>
                </c:pt>
                <c:pt idx="1746">
                  <c:v>29</c:v>
                </c:pt>
                <c:pt idx="1747">
                  <c:v>24</c:v>
                </c:pt>
                <c:pt idx="1748">
                  <c:v>23</c:v>
                </c:pt>
                <c:pt idx="1749">
                  <c:v>27</c:v>
                </c:pt>
                <c:pt idx="1750">
                  <c:v>28</c:v>
                </c:pt>
                <c:pt idx="1751">
                  <c:v>25</c:v>
                </c:pt>
                <c:pt idx="1752">
                  <c:v>25</c:v>
                </c:pt>
                <c:pt idx="1753">
                  <c:v>23</c:v>
                </c:pt>
                <c:pt idx="1754">
                  <c:v>24</c:v>
                </c:pt>
                <c:pt idx="1755">
                  <c:v>29</c:v>
                </c:pt>
                <c:pt idx="1756">
                  <c:v>26</c:v>
                </c:pt>
                <c:pt idx="1757">
                  <c:v>24</c:v>
                </c:pt>
                <c:pt idx="1758">
                  <c:v>29</c:v>
                </c:pt>
                <c:pt idx="1759">
                  <c:v>25</c:v>
                </c:pt>
                <c:pt idx="1760">
                  <c:v>28</c:v>
                </c:pt>
                <c:pt idx="1761">
                  <c:v>28</c:v>
                </c:pt>
                <c:pt idx="1762">
                  <c:v>25</c:v>
                </c:pt>
                <c:pt idx="1763">
                  <c:v>28</c:v>
                </c:pt>
                <c:pt idx="1764">
                  <c:v>24</c:v>
                </c:pt>
                <c:pt idx="1765">
                  <c:v>24</c:v>
                </c:pt>
                <c:pt idx="1766">
                  <c:v>25</c:v>
                </c:pt>
                <c:pt idx="1767">
                  <c:v>25</c:v>
                </c:pt>
                <c:pt idx="1768">
                  <c:v>23</c:v>
                </c:pt>
                <c:pt idx="1769">
                  <c:v>24</c:v>
                </c:pt>
                <c:pt idx="1770">
                  <c:v>28</c:v>
                </c:pt>
                <c:pt idx="1771">
                  <c:v>25</c:v>
                </c:pt>
                <c:pt idx="1772">
                  <c:v>24</c:v>
                </c:pt>
                <c:pt idx="1773">
                  <c:v>28</c:v>
                </c:pt>
                <c:pt idx="1774">
                  <c:v>24</c:v>
                </c:pt>
                <c:pt idx="1775">
                  <c:v>23</c:v>
                </c:pt>
                <c:pt idx="1776">
                  <c:v>26</c:v>
                </c:pt>
                <c:pt idx="1777">
                  <c:v>28</c:v>
                </c:pt>
                <c:pt idx="1778">
                  <c:v>28</c:v>
                </c:pt>
                <c:pt idx="1779">
                  <c:v>23</c:v>
                </c:pt>
                <c:pt idx="1780">
                  <c:v>24</c:v>
                </c:pt>
                <c:pt idx="1781">
                  <c:v>23</c:v>
                </c:pt>
                <c:pt idx="1782">
                  <c:v>25</c:v>
                </c:pt>
                <c:pt idx="1783">
                  <c:v>28</c:v>
                </c:pt>
                <c:pt idx="1784">
                  <c:v>25</c:v>
                </c:pt>
                <c:pt idx="1785">
                  <c:v>24</c:v>
                </c:pt>
                <c:pt idx="1786">
                  <c:v>25</c:v>
                </c:pt>
                <c:pt idx="1787">
                  <c:v>24</c:v>
                </c:pt>
                <c:pt idx="1788">
                  <c:v>28</c:v>
                </c:pt>
                <c:pt idx="1789">
                  <c:v>25</c:v>
                </c:pt>
                <c:pt idx="1790">
                  <c:v>30</c:v>
                </c:pt>
                <c:pt idx="1791">
                  <c:v>30</c:v>
                </c:pt>
                <c:pt idx="1792">
                  <c:v>23</c:v>
                </c:pt>
                <c:pt idx="1793">
                  <c:v>24</c:v>
                </c:pt>
                <c:pt idx="1794">
                  <c:v>28</c:v>
                </c:pt>
                <c:pt idx="1795">
                  <c:v>23</c:v>
                </c:pt>
                <c:pt idx="1796">
                  <c:v>25</c:v>
                </c:pt>
                <c:pt idx="1797">
                  <c:v>23</c:v>
                </c:pt>
                <c:pt idx="1798">
                  <c:v>23</c:v>
                </c:pt>
                <c:pt idx="1799">
                  <c:v>25</c:v>
                </c:pt>
                <c:pt idx="1800">
                  <c:v>24</c:v>
                </c:pt>
                <c:pt idx="1801">
                  <c:v>25</c:v>
                </c:pt>
                <c:pt idx="1802">
                  <c:v>25</c:v>
                </c:pt>
                <c:pt idx="1803">
                  <c:v>24</c:v>
                </c:pt>
                <c:pt idx="1804">
                  <c:v>25</c:v>
                </c:pt>
                <c:pt idx="1805">
                  <c:v>28</c:v>
                </c:pt>
                <c:pt idx="1806">
                  <c:v>24</c:v>
                </c:pt>
                <c:pt idx="1807">
                  <c:v>25</c:v>
                </c:pt>
                <c:pt idx="1808">
                  <c:v>23</c:v>
                </c:pt>
                <c:pt idx="1809">
                  <c:v>25</c:v>
                </c:pt>
                <c:pt idx="1810">
                  <c:v>24</c:v>
                </c:pt>
                <c:pt idx="1811">
                  <c:v>28</c:v>
                </c:pt>
                <c:pt idx="1812">
                  <c:v>24</c:v>
                </c:pt>
                <c:pt idx="1813">
                  <c:v>30</c:v>
                </c:pt>
                <c:pt idx="1814">
                  <c:v>30</c:v>
                </c:pt>
                <c:pt idx="1815">
                  <c:v>24</c:v>
                </c:pt>
                <c:pt idx="1816">
                  <c:v>25</c:v>
                </c:pt>
                <c:pt idx="1817">
                  <c:v>27</c:v>
                </c:pt>
                <c:pt idx="1818">
                  <c:v>27</c:v>
                </c:pt>
                <c:pt idx="1819">
                  <c:v>24</c:v>
                </c:pt>
                <c:pt idx="1820">
                  <c:v>28</c:v>
                </c:pt>
                <c:pt idx="1821">
                  <c:v>30</c:v>
                </c:pt>
                <c:pt idx="1822">
                  <c:v>26</c:v>
                </c:pt>
                <c:pt idx="1823">
                  <c:v>23</c:v>
                </c:pt>
                <c:pt idx="1824">
                  <c:v>24</c:v>
                </c:pt>
                <c:pt idx="1825">
                  <c:v>27</c:v>
                </c:pt>
                <c:pt idx="1826">
                  <c:v>23</c:v>
                </c:pt>
                <c:pt idx="1827">
                  <c:v>30</c:v>
                </c:pt>
                <c:pt idx="1828">
                  <c:v>28</c:v>
                </c:pt>
                <c:pt idx="1829">
                  <c:v>28</c:v>
                </c:pt>
                <c:pt idx="1830">
                  <c:v>23</c:v>
                </c:pt>
                <c:pt idx="1831">
                  <c:v>30</c:v>
                </c:pt>
                <c:pt idx="1832">
                  <c:v>24</c:v>
                </c:pt>
                <c:pt idx="1833">
                  <c:v>28</c:v>
                </c:pt>
                <c:pt idx="1834">
                  <c:v>28</c:v>
                </c:pt>
                <c:pt idx="1835">
                  <c:v>23</c:v>
                </c:pt>
                <c:pt idx="1836">
                  <c:v>23</c:v>
                </c:pt>
                <c:pt idx="1837">
                  <c:v>23</c:v>
                </c:pt>
                <c:pt idx="1838">
                  <c:v>29</c:v>
                </c:pt>
                <c:pt idx="1839">
                  <c:v>28</c:v>
                </c:pt>
                <c:pt idx="1840">
                  <c:v>26</c:v>
                </c:pt>
                <c:pt idx="1841">
                  <c:v>28</c:v>
                </c:pt>
                <c:pt idx="1842">
                  <c:v>24</c:v>
                </c:pt>
                <c:pt idx="1843">
                  <c:v>24</c:v>
                </c:pt>
                <c:pt idx="1844">
                  <c:v>28</c:v>
                </c:pt>
                <c:pt idx="1845">
                  <c:v>24</c:v>
                </c:pt>
                <c:pt idx="1846">
                  <c:v>24</c:v>
                </c:pt>
                <c:pt idx="1847">
                  <c:v>26</c:v>
                </c:pt>
                <c:pt idx="1848">
                  <c:v>28</c:v>
                </c:pt>
                <c:pt idx="1849">
                  <c:v>23</c:v>
                </c:pt>
                <c:pt idx="1850">
                  <c:v>26</c:v>
                </c:pt>
                <c:pt idx="1851">
                  <c:v>26</c:v>
                </c:pt>
                <c:pt idx="1852">
                  <c:v>23</c:v>
                </c:pt>
                <c:pt idx="1853">
                  <c:v>24</c:v>
                </c:pt>
                <c:pt idx="1854">
                  <c:v>24</c:v>
                </c:pt>
                <c:pt idx="1855">
                  <c:v>29</c:v>
                </c:pt>
                <c:pt idx="1856">
                  <c:v>25</c:v>
                </c:pt>
                <c:pt idx="1857">
                  <c:v>28</c:v>
                </c:pt>
                <c:pt idx="1858">
                  <c:v>23</c:v>
                </c:pt>
                <c:pt idx="1859">
                  <c:v>23</c:v>
                </c:pt>
                <c:pt idx="1860">
                  <c:v>23</c:v>
                </c:pt>
                <c:pt idx="1861">
                  <c:v>28</c:v>
                </c:pt>
                <c:pt idx="1862">
                  <c:v>25</c:v>
                </c:pt>
                <c:pt idx="1863">
                  <c:v>23</c:v>
                </c:pt>
                <c:pt idx="1864">
                  <c:v>26</c:v>
                </c:pt>
                <c:pt idx="1865">
                  <c:v>26</c:v>
                </c:pt>
                <c:pt idx="1866">
                  <c:v>24</c:v>
                </c:pt>
                <c:pt idx="1867">
                  <c:v>24</c:v>
                </c:pt>
                <c:pt idx="1868">
                  <c:v>23</c:v>
                </c:pt>
                <c:pt idx="1869">
                  <c:v>23</c:v>
                </c:pt>
                <c:pt idx="1870">
                  <c:v>24</c:v>
                </c:pt>
                <c:pt idx="1871">
                  <c:v>29</c:v>
                </c:pt>
                <c:pt idx="1872">
                  <c:v>24</c:v>
                </c:pt>
                <c:pt idx="1873">
                  <c:v>24</c:v>
                </c:pt>
                <c:pt idx="1874">
                  <c:v>24</c:v>
                </c:pt>
                <c:pt idx="1875">
                  <c:v>23</c:v>
                </c:pt>
                <c:pt idx="1876">
                  <c:v>24</c:v>
                </c:pt>
                <c:pt idx="1877">
                  <c:v>24</c:v>
                </c:pt>
                <c:pt idx="1878">
                  <c:v>23</c:v>
                </c:pt>
                <c:pt idx="1879">
                  <c:v>28</c:v>
                </c:pt>
                <c:pt idx="1880">
                  <c:v>23</c:v>
                </c:pt>
                <c:pt idx="1881">
                  <c:v>24</c:v>
                </c:pt>
                <c:pt idx="1882">
                  <c:v>28</c:v>
                </c:pt>
                <c:pt idx="1883">
                  <c:v>26</c:v>
                </c:pt>
                <c:pt idx="1884">
                  <c:v>23</c:v>
                </c:pt>
                <c:pt idx="1885">
                  <c:v>28</c:v>
                </c:pt>
                <c:pt idx="1886">
                  <c:v>28</c:v>
                </c:pt>
                <c:pt idx="1887">
                  <c:v>28</c:v>
                </c:pt>
                <c:pt idx="1888">
                  <c:v>24</c:v>
                </c:pt>
                <c:pt idx="1889">
                  <c:v>25</c:v>
                </c:pt>
                <c:pt idx="1890">
                  <c:v>23</c:v>
                </c:pt>
                <c:pt idx="1891">
                  <c:v>25</c:v>
                </c:pt>
                <c:pt idx="1892">
                  <c:v>26</c:v>
                </c:pt>
                <c:pt idx="1893">
                  <c:v>26</c:v>
                </c:pt>
                <c:pt idx="1894">
                  <c:v>24</c:v>
                </c:pt>
                <c:pt idx="1895">
                  <c:v>24</c:v>
                </c:pt>
                <c:pt idx="1896">
                  <c:v>23</c:v>
                </c:pt>
                <c:pt idx="1897">
                  <c:v>24</c:v>
                </c:pt>
                <c:pt idx="1898">
                  <c:v>28</c:v>
                </c:pt>
                <c:pt idx="1899">
                  <c:v>24</c:v>
                </c:pt>
                <c:pt idx="1900">
                  <c:v>30</c:v>
                </c:pt>
                <c:pt idx="1901">
                  <c:v>24</c:v>
                </c:pt>
                <c:pt idx="1902">
                  <c:v>28</c:v>
                </c:pt>
                <c:pt idx="1903">
                  <c:v>29</c:v>
                </c:pt>
                <c:pt idx="1904">
                  <c:v>23</c:v>
                </c:pt>
                <c:pt idx="1905">
                  <c:v>24</c:v>
                </c:pt>
                <c:pt idx="1906">
                  <c:v>23</c:v>
                </c:pt>
                <c:pt idx="1907">
                  <c:v>23</c:v>
                </c:pt>
                <c:pt idx="1908">
                  <c:v>24</c:v>
                </c:pt>
                <c:pt idx="1909">
                  <c:v>24</c:v>
                </c:pt>
                <c:pt idx="1910">
                  <c:v>24</c:v>
                </c:pt>
                <c:pt idx="1911">
                  <c:v>23</c:v>
                </c:pt>
                <c:pt idx="1912">
                  <c:v>23</c:v>
                </c:pt>
                <c:pt idx="1913">
                  <c:v>28</c:v>
                </c:pt>
                <c:pt idx="1914">
                  <c:v>28</c:v>
                </c:pt>
                <c:pt idx="1915">
                  <c:v>23</c:v>
                </c:pt>
                <c:pt idx="1916">
                  <c:v>23</c:v>
                </c:pt>
                <c:pt idx="1917">
                  <c:v>24</c:v>
                </c:pt>
                <c:pt idx="1918">
                  <c:v>28</c:v>
                </c:pt>
                <c:pt idx="1919">
                  <c:v>24</c:v>
                </c:pt>
                <c:pt idx="1920">
                  <c:v>24</c:v>
                </c:pt>
                <c:pt idx="1921">
                  <c:v>24</c:v>
                </c:pt>
                <c:pt idx="1922">
                  <c:v>23</c:v>
                </c:pt>
                <c:pt idx="1923">
                  <c:v>24</c:v>
                </c:pt>
                <c:pt idx="1924">
                  <c:v>23</c:v>
                </c:pt>
                <c:pt idx="1925">
                  <c:v>24</c:v>
                </c:pt>
                <c:pt idx="1926">
                  <c:v>27</c:v>
                </c:pt>
                <c:pt idx="1927">
                  <c:v>28</c:v>
                </c:pt>
                <c:pt idx="1928">
                  <c:v>28</c:v>
                </c:pt>
                <c:pt idx="1929">
                  <c:v>23</c:v>
                </c:pt>
                <c:pt idx="1930">
                  <c:v>24</c:v>
                </c:pt>
                <c:pt idx="1931">
                  <c:v>28</c:v>
                </c:pt>
                <c:pt idx="1932">
                  <c:v>28</c:v>
                </c:pt>
                <c:pt idx="1933">
                  <c:v>24</c:v>
                </c:pt>
                <c:pt idx="1934">
                  <c:v>23</c:v>
                </c:pt>
                <c:pt idx="1935">
                  <c:v>24</c:v>
                </c:pt>
                <c:pt idx="1936">
                  <c:v>23</c:v>
                </c:pt>
                <c:pt idx="1937">
                  <c:v>23</c:v>
                </c:pt>
                <c:pt idx="1938">
                  <c:v>28</c:v>
                </c:pt>
                <c:pt idx="1939">
                  <c:v>24</c:v>
                </c:pt>
                <c:pt idx="1940">
                  <c:v>23</c:v>
                </c:pt>
                <c:pt idx="1941">
                  <c:v>23</c:v>
                </c:pt>
                <c:pt idx="1942">
                  <c:v>24</c:v>
                </c:pt>
                <c:pt idx="1943">
                  <c:v>28</c:v>
                </c:pt>
                <c:pt idx="1944">
                  <c:v>24</c:v>
                </c:pt>
                <c:pt idx="1945">
                  <c:v>23</c:v>
                </c:pt>
                <c:pt idx="1946">
                  <c:v>24</c:v>
                </c:pt>
                <c:pt idx="1947">
                  <c:v>23</c:v>
                </c:pt>
                <c:pt idx="1948">
                  <c:v>24</c:v>
                </c:pt>
                <c:pt idx="1949">
                  <c:v>28</c:v>
                </c:pt>
                <c:pt idx="1950">
                  <c:v>28</c:v>
                </c:pt>
                <c:pt idx="1951">
                  <c:v>24</c:v>
                </c:pt>
                <c:pt idx="1952">
                  <c:v>28</c:v>
                </c:pt>
                <c:pt idx="1953">
                  <c:v>29</c:v>
                </c:pt>
                <c:pt idx="1954">
                  <c:v>28</c:v>
                </c:pt>
                <c:pt idx="1955">
                  <c:v>23</c:v>
                </c:pt>
                <c:pt idx="1956">
                  <c:v>24</c:v>
                </c:pt>
                <c:pt idx="1957">
                  <c:v>23</c:v>
                </c:pt>
                <c:pt idx="1958">
                  <c:v>24</c:v>
                </c:pt>
                <c:pt idx="1959">
                  <c:v>28</c:v>
                </c:pt>
                <c:pt idx="1960">
                  <c:v>28</c:v>
                </c:pt>
                <c:pt idx="1961">
                  <c:v>24</c:v>
                </c:pt>
                <c:pt idx="1962">
                  <c:v>24</c:v>
                </c:pt>
                <c:pt idx="1963">
                  <c:v>27</c:v>
                </c:pt>
                <c:pt idx="1964">
                  <c:v>23</c:v>
                </c:pt>
                <c:pt idx="1965">
                  <c:v>24</c:v>
                </c:pt>
                <c:pt idx="1966">
                  <c:v>26</c:v>
                </c:pt>
                <c:pt idx="1967">
                  <c:v>28</c:v>
                </c:pt>
                <c:pt idx="1968">
                  <c:v>28</c:v>
                </c:pt>
                <c:pt idx="1969">
                  <c:v>26</c:v>
                </c:pt>
                <c:pt idx="1970">
                  <c:v>24</c:v>
                </c:pt>
                <c:pt idx="1971">
                  <c:v>27</c:v>
                </c:pt>
                <c:pt idx="1972">
                  <c:v>27</c:v>
                </c:pt>
                <c:pt idx="1973">
                  <c:v>24</c:v>
                </c:pt>
                <c:pt idx="1974">
                  <c:v>24</c:v>
                </c:pt>
                <c:pt idx="1975">
                  <c:v>28</c:v>
                </c:pt>
                <c:pt idx="1976">
                  <c:v>28</c:v>
                </c:pt>
                <c:pt idx="1977">
                  <c:v>26</c:v>
                </c:pt>
                <c:pt idx="1978">
                  <c:v>23</c:v>
                </c:pt>
                <c:pt idx="1979">
                  <c:v>24</c:v>
                </c:pt>
                <c:pt idx="1980">
                  <c:v>24</c:v>
                </c:pt>
                <c:pt idx="1981">
                  <c:v>29</c:v>
                </c:pt>
                <c:pt idx="1982">
                  <c:v>24</c:v>
                </c:pt>
                <c:pt idx="1983">
                  <c:v>28</c:v>
                </c:pt>
                <c:pt idx="1984">
                  <c:v>23</c:v>
                </c:pt>
                <c:pt idx="1985">
                  <c:v>23</c:v>
                </c:pt>
                <c:pt idx="1986">
                  <c:v>24</c:v>
                </c:pt>
                <c:pt idx="1987">
                  <c:v>23</c:v>
                </c:pt>
                <c:pt idx="1988">
                  <c:v>23</c:v>
                </c:pt>
                <c:pt idx="1989">
                  <c:v>23</c:v>
                </c:pt>
                <c:pt idx="1990">
                  <c:v>24</c:v>
                </c:pt>
                <c:pt idx="1991">
                  <c:v>28</c:v>
                </c:pt>
                <c:pt idx="1992">
                  <c:v>29</c:v>
                </c:pt>
                <c:pt idx="1993">
                  <c:v>24</c:v>
                </c:pt>
                <c:pt idx="1994">
                  <c:v>23</c:v>
                </c:pt>
                <c:pt idx="1995">
                  <c:v>24</c:v>
                </c:pt>
                <c:pt idx="1996">
                  <c:v>24</c:v>
                </c:pt>
                <c:pt idx="1997">
                  <c:v>24</c:v>
                </c:pt>
                <c:pt idx="1998">
                  <c:v>23</c:v>
                </c:pt>
                <c:pt idx="1999">
                  <c:v>23</c:v>
                </c:pt>
                <c:pt idx="2000">
                  <c:v>24</c:v>
                </c:pt>
                <c:pt idx="2001">
                  <c:v>24</c:v>
                </c:pt>
                <c:pt idx="2002">
                  <c:v>24</c:v>
                </c:pt>
                <c:pt idx="2003">
                  <c:v>28</c:v>
                </c:pt>
                <c:pt idx="2004">
                  <c:v>28</c:v>
                </c:pt>
                <c:pt idx="2005">
                  <c:v>23</c:v>
                </c:pt>
                <c:pt idx="2006">
                  <c:v>28</c:v>
                </c:pt>
                <c:pt idx="2007">
                  <c:v>28</c:v>
                </c:pt>
                <c:pt idx="2008">
                  <c:v>27</c:v>
                </c:pt>
                <c:pt idx="2009">
                  <c:v>23</c:v>
                </c:pt>
                <c:pt idx="2010">
                  <c:v>27</c:v>
                </c:pt>
                <c:pt idx="2011">
                  <c:v>23</c:v>
                </c:pt>
                <c:pt idx="2012">
                  <c:v>27</c:v>
                </c:pt>
                <c:pt idx="2013">
                  <c:v>24</c:v>
                </c:pt>
                <c:pt idx="2014">
                  <c:v>23</c:v>
                </c:pt>
                <c:pt idx="2015">
                  <c:v>23</c:v>
                </c:pt>
                <c:pt idx="2016">
                  <c:v>24</c:v>
                </c:pt>
                <c:pt idx="2017">
                  <c:v>23</c:v>
                </c:pt>
                <c:pt idx="2018">
                  <c:v>23</c:v>
                </c:pt>
                <c:pt idx="2019">
                  <c:v>24</c:v>
                </c:pt>
                <c:pt idx="2020">
                  <c:v>23</c:v>
                </c:pt>
                <c:pt idx="2021">
                  <c:v>23</c:v>
                </c:pt>
                <c:pt idx="2022">
                  <c:v>23</c:v>
                </c:pt>
                <c:pt idx="2023">
                  <c:v>23</c:v>
                </c:pt>
                <c:pt idx="2024">
                  <c:v>24</c:v>
                </c:pt>
                <c:pt idx="2025">
                  <c:v>26</c:v>
                </c:pt>
                <c:pt idx="2026">
                  <c:v>28</c:v>
                </c:pt>
                <c:pt idx="2027">
                  <c:v>26</c:v>
                </c:pt>
                <c:pt idx="2028">
                  <c:v>26</c:v>
                </c:pt>
                <c:pt idx="2029">
                  <c:v>27</c:v>
                </c:pt>
                <c:pt idx="2030">
                  <c:v>23</c:v>
                </c:pt>
                <c:pt idx="2031">
                  <c:v>23</c:v>
                </c:pt>
                <c:pt idx="2032">
                  <c:v>23</c:v>
                </c:pt>
                <c:pt idx="2033">
                  <c:v>23</c:v>
                </c:pt>
                <c:pt idx="2034">
                  <c:v>23</c:v>
                </c:pt>
                <c:pt idx="2035">
                  <c:v>27</c:v>
                </c:pt>
                <c:pt idx="2036">
                  <c:v>29</c:v>
                </c:pt>
                <c:pt idx="2037">
                  <c:v>23</c:v>
                </c:pt>
                <c:pt idx="2038">
                  <c:v>24</c:v>
                </c:pt>
                <c:pt idx="2039">
                  <c:v>26</c:v>
                </c:pt>
                <c:pt idx="2040">
                  <c:v>29</c:v>
                </c:pt>
                <c:pt idx="2041">
                  <c:v>23</c:v>
                </c:pt>
                <c:pt idx="2042">
                  <c:v>24</c:v>
                </c:pt>
                <c:pt idx="2043">
                  <c:v>23</c:v>
                </c:pt>
                <c:pt idx="2044">
                  <c:v>26</c:v>
                </c:pt>
                <c:pt idx="2045">
                  <c:v>24</c:v>
                </c:pt>
                <c:pt idx="2046">
                  <c:v>29</c:v>
                </c:pt>
                <c:pt idx="2047">
                  <c:v>23</c:v>
                </c:pt>
                <c:pt idx="2048">
                  <c:v>28</c:v>
                </c:pt>
                <c:pt idx="2049">
                  <c:v>23</c:v>
                </c:pt>
                <c:pt idx="2050">
                  <c:v>28</c:v>
                </c:pt>
                <c:pt idx="2051">
                  <c:v>24</c:v>
                </c:pt>
                <c:pt idx="2052">
                  <c:v>26</c:v>
                </c:pt>
                <c:pt idx="2053">
                  <c:v>28</c:v>
                </c:pt>
                <c:pt idx="2054">
                  <c:v>27</c:v>
                </c:pt>
                <c:pt idx="2055">
                  <c:v>27</c:v>
                </c:pt>
                <c:pt idx="2056">
                  <c:v>27</c:v>
                </c:pt>
                <c:pt idx="2057">
                  <c:v>27</c:v>
                </c:pt>
                <c:pt idx="2058">
                  <c:v>24</c:v>
                </c:pt>
                <c:pt idx="2059">
                  <c:v>23</c:v>
                </c:pt>
                <c:pt idx="2060">
                  <c:v>24</c:v>
                </c:pt>
                <c:pt idx="2061">
                  <c:v>24</c:v>
                </c:pt>
                <c:pt idx="2062">
                  <c:v>28</c:v>
                </c:pt>
                <c:pt idx="2063">
                  <c:v>24</c:v>
                </c:pt>
                <c:pt idx="2064">
                  <c:v>23</c:v>
                </c:pt>
                <c:pt idx="2065">
                  <c:v>25</c:v>
                </c:pt>
                <c:pt idx="2066">
                  <c:v>27</c:v>
                </c:pt>
                <c:pt idx="2067">
                  <c:v>24</c:v>
                </c:pt>
                <c:pt idx="2068">
                  <c:v>28</c:v>
                </c:pt>
                <c:pt idx="2069">
                  <c:v>24</c:v>
                </c:pt>
                <c:pt idx="2070">
                  <c:v>23</c:v>
                </c:pt>
                <c:pt idx="2071">
                  <c:v>28</c:v>
                </c:pt>
                <c:pt idx="2072">
                  <c:v>24</c:v>
                </c:pt>
                <c:pt idx="2073">
                  <c:v>23</c:v>
                </c:pt>
                <c:pt idx="2074">
                  <c:v>24</c:v>
                </c:pt>
                <c:pt idx="2075">
                  <c:v>23</c:v>
                </c:pt>
                <c:pt idx="2076">
                  <c:v>24</c:v>
                </c:pt>
                <c:pt idx="2077">
                  <c:v>25</c:v>
                </c:pt>
                <c:pt idx="2078">
                  <c:v>28</c:v>
                </c:pt>
                <c:pt idx="2079">
                  <c:v>23</c:v>
                </c:pt>
                <c:pt idx="2080">
                  <c:v>28</c:v>
                </c:pt>
                <c:pt idx="2081">
                  <c:v>24</c:v>
                </c:pt>
                <c:pt idx="2082">
                  <c:v>23</c:v>
                </c:pt>
                <c:pt idx="2083">
                  <c:v>29</c:v>
                </c:pt>
                <c:pt idx="2084">
                  <c:v>23</c:v>
                </c:pt>
                <c:pt idx="2085">
                  <c:v>23</c:v>
                </c:pt>
                <c:pt idx="2086">
                  <c:v>28</c:v>
                </c:pt>
                <c:pt idx="2087">
                  <c:v>23</c:v>
                </c:pt>
                <c:pt idx="2088">
                  <c:v>23</c:v>
                </c:pt>
                <c:pt idx="2089">
                  <c:v>23</c:v>
                </c:pt>
                <c:pt idx="2090">
                  <c:v>24</c:v>
                </c:pt>
                <c:pt idx="2091">
                  <c:v>23</c:v>
                </c:pt>
                <c:pt idx="2092">
                  <c:v>23</c:v>
                </c:pt>
                <c:pt idx="2093">
                  <c:v>23</c:v>
                </c:pt>
                <c:pt idx="2094">
                  <c:v>24</c:v>
                </c:pt>
                <c:pt idx="2095">
                  <c:v>29</c:v>
                </c:pt>
                <c:pt idx="2096">
                  <c:v>24</c:v>
                </c:pt>
                <c:pt idx="2097">
                  <c:v>24</c:v>
                </c:pt>
                <c:pt idx="2098">
                  <c:v>28</c:v>
                </c:pt>
                <c:pt idx="2099">
                  <c:v>28</c:v>
                </c:pt>
                <c:pt idx="2100">
                  <c:v>23</c:v>
                </c:pt>
                <c:pt idx="2101">
                  <c:v>24</c:v>
                </c:pt>
                <c:pt idx="2102">
                  <c:v>29</c:v>
                </c:pt>
                <c:pt idx="2103">
                  <c:v>23</c:v>
                </c:pt>
                <c:pt idx="2104">
                  <c:v>27</c:v>
                </c:pt>
                <c:pt idx="2105">
                  <c:v>24</c:v>
                </c:pt>
                <c:pt idx="2106">
                  <c:v>28</c:v>
                </c:pt>
                <c:pt idx="2107">
                  <c:v>23</c:v>
                </c:pt>
                <c:pt idx="2108">
                  <c:v>28</c:v>
                </c:pt>
                <c:pt idx="2109">
                  <c:v>23</c:v>
                </c:pt>
                <c:pt idx="2110">
                  <c:v>24</c:v>
                </c:pt>
                <c:pt idx="2111">
                  <c:v>24</c:v>
                </c:pt>
                <c:pt idx="2112">
                  <c:v>26</c:v>
                </c:pt>
                <c:pt idx="2113">
                  <c:v>24</c:v>
                </c:pt>
                <c:pt idx="2114">
                  <c:v>24</c:v>
                </c:pt>
                <c:pt idx="2115">
                  <c:v>24</c:v>
                </c:pt>
                <c:pt idx="2116">
                  <c:v>23</c:v>
                </c:pt>
                <c:pt idx="2117">
                  <c:v>24</c:v>
                </c:pt>
                <c:pt idx="2118">
                  <c:v>21</c:v>
                </c:pt>
                <c:pt idx="2119">
                  <c:v>29</c:v>
                </c:pt>
                <c:pt idx="2120">
                  <c:v>23</c:v>
                </c:pt>
                <c:pt idx="2121">
                  <c:v>23</c:v>
                </c:pt>
                <c:pt idx="2122">
                  <c:v>21</c:v>
                </c:pt>
                <c:pt idx="2123">
                  <c:v>26</c:v>
                </c:pt>
                <c:pt idx="2124">
                  <c:v>24</c:v>
                </c:pt>
                <c:pt idx="2125">
                  <c:v>24</c:v>
                </c:pt>
                <c:pt idx="2126">
                  <c:v>23</c:v>
                </c:pt>
                <c:pt idx="2127">
                  <c:v>23</c:v>
                </c:pt>
                <c:pt idx="2128">
                  <c:v>23</c:v>
                </c:pt>
                <c:pt idx="2129">
                  <c:v>24</c:v>
                </c:pt>
                <c:pt idx="2130">
                  <c:v>23</c:v>
                </c:pt>
                <c:pt idx="2131">
                  <c:v>23</c:v>
                </c:pt>
                <c:pt idx="2132">
                  <c:v>27</c:v>
                </c:pt>
                <c:pt idx="2133">
                  <c:v>27</c:v>
                </c:pt>
                <c:pt idx="2134">
                  <c:v>26</c:v>
                </c:pt>
                <c:pt idx="2135">
                  <c:v>23</c:v>
                </c:pt>
                <c:pt idx="2136">
                  <c:v>21</c:v>
                </c:pt>
                <c:pt idx="2137">
                  <c:v>24</c:v>
                </c:pt>
                <c:pt idx="2138">
                  <c:v>25</c:v>
                </c:pt>
                <c:pt idx="2139">
                  <c:v>23</c:v>
                </c:pt>
                <c:pt idx="2140">
                  <c:v>24</c:v>
                </c:pt>
                <c:pt idx="2141">
                  <c:v>24</c:v>
                </c:pt>
                <c:pt idx="2142">
                  <c:v>23</c:v>
                </c:pt>
                <c:pt idx="2143">
                  <c:v>24</c:v>
                </c:pt>
                <c:pt idx="2144">
                  <c:v>23</c:v>
                </c:pt>
                <c:pt idx="2145">
                  <c:v>25</c:v>
                </c:pt>
                <c:pt idx="2146">
                  <c:v>29</c:v>
                </c:pt>
                <c:pt idx="2147">
                  <c:v>24</c:v>
                </c:pt>
                <c:pt idx="2148">
                  <c:v>25</c:v>
                </c:pt>
                <c:pt idx="2149">
                  <c:v>23</c:v>
                </c:pt>
                <c:pt idx="2150">
                  <c:v>29</c:v>
                </c:pt>
                <c:pt idx="2151">
                  <c:v>25</c:v>
                </c:pt>
                <c:pt idx="2152">
                  <c:v>25</c:v>
                </c:pt>
                <c:pt idx="2153">
                  <c:v>25</c:v>
                </c:pt>
                <c:pt idx="2154">
                  <c:v>23</c:v>
                </c:pt>
                <c:pt idx="2155">
                  <c:v>24</c:v>
                </c:pt>
                <c:pt idx="2156">
                  <c:v>28</c:v>
                </c:pt>
                <c:pt idx="2157">
                  <c:v>26</c:v>
                </c:pt>
                <c:pt idx="2158">
                  <c:v>25</c:v>
                </c:pt>
                <c:pt idx="2159">
                  <c:v>28</c:v>
                </c:pt>
                <c:pt idx="2160">
                  <c:v>23</c:v>
                </c:pt>
                <c:pt idx="2161">
                  <c:v>28</c:v>
                </c:pt>
                <c:pt idx="2162">
                  <c:v>28</c:v>
                </c:pt>
                <c:pt idx="2163">
                  <c:v>24</c:v>
                </c:pt>
                <c:pt idx="2164">
                  <c:v>24</c:v>
                </c:pt>
                <c:pt idx="2165">
                  <c:v>26</c:v>
                </c:pt>
                <c:pt idx="2166">
                  <c:v>25</c:v>
                </c:pt>
                <c:pt idx="2167">
                  <c:v>28</c:v>
                </c:pt>
                <c:pt idx="2168">
                  <c:v>24</c:v>
                </c:pt>
                <c:pt idx="2169">
                  <c:v>28</c:v>
                </c:pt>
                <c:pt idx="2170">
                  <c:v>24</c:v>
                </c:pt>
                <c:pt idx="2171">
                  <c:v>26</c:v>
                </c:pt>
                <c:pt idx="2172">
                  <c:v>24</c:v>
                </c:pt>
                <c:pt idx="2173">
                  <c:v>23</c:v>
                </c:pt>
                <c:pt idx="2174">
                  <c:v>24</c:v>
                </c:pt>
                <c:pt idx="2175">
                  <c:v>27</c:v>
                </c:pt>
                <c:pt idx="2176">
                  <c:v>24</c:v>
                </c:pt>
                <c:pt idx="2177">
                  <c:v>25</c:v>
                </c:pt>
                <c:pt idx="2178">
                  <c:v>29</c:v>
                </c:pt>
                <c:pt idx="2179">
                  <c:v>28</c:v>
                </c:pt>
                <c:pt idx="2180">
                  <c:v>27</c:v>
                </c:pt>
                <c:pt idx="2181">
                  <c:v>29</c:v>
                </c:pt>
                <c:pt idx="2182">
                  <c:v>25</c:v>
                </c:pt>
                <c:pt idx="2183">
                  <c:v>22</c:v>
                </c:pt>
                <c:pt idx="2184">
                  <c:v>28</c:v>
                </c:pt>
                <c:pt idx="2185">
                  <c:v>26</c:v>
                </c:pt>
                <c:pt idx="2186">
                  <c:v>25</c:v>
                </c:pt>
                <c:pt idx="2187">
                  <c:v>24</c:v>
                </c:pt>
                <c:pt idx="2188">
                  <c:v>25</c:v>
                </c:pt>
                <c:pt idx="2189">
                  <c:v>25</c:v>
                </c:pt>
                <c:pt idx="2190">
                  <c:v>30</c:v>
                </c:pt>
                <c:pt idx="2191">
                  <c:v>23</c:v>
                </c:pt>
                <c:pt idx="2192">
                  <c:v>23</c:v>
                </c:pt>
                <c:pt idx="2193">
                  <c:v>24</c:v>
                </c:pt>
                <c:pt idx="2194">
                  <c:v>24</c:v>
                </c:pt>
                <c:pt idx="2195">
                  <c:v>24</c:v>
                </c:pt>
                <c:pt idx="2196">
                  <c:v>23</c:v>
                </c:pt>
                <c:pt idx="2197">
                  <c:v>23</c:v>
                </c:pt>
                <c:pt idx="2198">
                  <c:v>23</c:v>
                </c:pt>
                <c:pt idx="2199">
                  <c:v>25</c:v>
                </c:pt>
                <c:pt idx="2200">
                  <c:v>24</c:v>
                </c:pt>
                <c:pt idx="2201">
                  <c:v>23</c:v>
                </c:pt>
                <c:pt idx="2202">
                  <c:v>24</c:v>
                </c:pt>
                <c:pt idx="2203">
                  <c:v>23</c:v>
                </c:pt>
                <c:pt idx="2204">
                  <c:v>24</c:v>
                </c:pt>
                <c:pt idx="2205">
                  <c:v>28</c:v>
                </c:pt>
                <c:pt idx="2206">
                  <c:v>26</c:v>
                </c:pt>
                <c:pt idx="2207">
                  <c:v>26</c:v>
                </c:pt>
                <c:pt idx="2208">
                  <c:v>26</c:v>
                </c:pt>
                <c:pt idx="2209">
                  <c:v>27</c:v>
                </c:pt>
                <c:pt idx="2210">
                  <c:v>23</c:v>
                </c:pt>
                <c:pt idx="2211">
                  <c:v>23</c:v>
                </c:pt>
                <c:pt idx="2212">
                  <c:v>28</c:v>
                </c:pt>
                <c:pt idx="2213">
                  <c:v>26</c:v>
                </c:pt>
                <c:pt idx="2214">
                  <c:v>25</c:v>
                </c:pt>
                <c:pt idx="2215">
                  <c:v>28</c:v>
                </c:pt>
                <c:pt idx="2216">
                  <c:v>25</c:v>
                </c:pt>
                <c:pt idx="2217">
                  <c:v>28</c:v>
                </c:pt>
                <c:pt idx="2218">
                  <c:v>25</c:v>
                </c:pt>
                <c:pt idx="2219">
                  <c:v>29</c:v>
                </c:pt>
                <c:pt idx="2220">
                  <c:v>30</c:v>
                </c:pt>
                <c:pt idx="2221">
                  <c:v>28</c:v>
                </c:pt>
                <c:pt idx="2222">
                  <c:v>28</c:v>
                </c:pt>
                <c:pt idx="2223">
                  <c:v>25</c:v>
                </c:pt>
                <c:pt idx="2224">
                  <c:v>26</c:v>
                </c:pt>
                <c:pt idx="2225">
                  <c:v>26</c:v>
                </c:pt>
                <c:pt idx="2226">
                  <c:v>27</c:v>
                </c:pt>
                <c:pt idx="2227">
                  <c:v>32</c:v>
                </c:pt>
                <c:pt idx="2228">
                  <c:v>31</c:v>
                </c:pt>
                <c:pt idx="2229">
                  <c:v>27</c:v>
                </c:pt>
                <c:pt idx="2230">
                  <c:v>28</c:v>
                </c:pt>
                <c:pt idx="2231">
                  <c:v>28</c:v>
                </c:pt>
                <c:pt idx="2232">
                  <c:v>27</c:v>
                </c:pt>
                <c:pt idx="2233">
                  <c:v>32</c:v>
                </c:pt>
                <c:pt idx="2234">
                  <c:v>29</c:v>
                </c:pt>
                <c:pt idx="2235">
                  <c:v>33</c:v>
                </c:pt>
                <c:pt idx="2236">
                  <c:v>27</c:v>
                </c:pt>
                <c:pt idx="2237">
                  <c:v>30</c:v>
                </c:pt>
                <c:pt idx="2238">
                  <c:v>28</c:v>
                </c:pt>
                <c:pt idx="2239">
                  <c:v>27</c:v>
                </c:pt>
                <c:pt idx="2240">
                  <c:v>27</c:v>
                </c:pt>
                <c:pt idx="2241">
                  <c:v>31</c:v>
                </c:pt>
                <c:pt idx="2242">
                  <c:v>28</c:v>
                </c:pt>
                <c:pt idx="2243">
                  <c:v>26</c:v>
                </c:pt>
                <c:pt idx="2244">
                  <c:v>28</c:v>
                </c:pt>
                <c:pt idx="2245">
                  <c:v>31</c:v>
                </c:pt>
                <c:pt idx="2246">
                  <c:v>27</c:v>
                </c:pt>
                <c:pt idx="2247">
                  <c:v>25</c:v>
                </c:pt>
                <c:pt idx="2248">
                  <c:v>27</c:v>
                </c:pt>
                <c:pt idx="2249">
                  <c:v>27</c:v>
                </c:pt>
                <c:pt idx="2250">
                  <c:v>25</c:v>
                </c:pt>
                <c:pt idx="2251">
                  <c:v>30</c:v>
                </c:pt>
                <c:pt idx="2252">
                  <c:v>30</c:v>
                </c:pt>
                <c:pt idx="2253">
                  <c:v>30</c:v>
                </c:pt>
                <c:pt idx="2254">
                  <c:v>30</c:v>
                </c:pt>
                <c:pt idx="2255">
                  <c:v>31</c:v>
                </c:pt>
                <c:pt idx="2256">
                  <c:v>23</c:v>
                </c:pt>
                <c:pt idx="2257">
                  <c:v>31</c:v>
                </c:pt>
                <c:pt idx="2258">
                  <c:v>28</c:v>
                </c:pt>
                <c:pt idx="2259">
                  <c:v>30</c:v>
                </c:pt>
                <c:pt idx="2260">
                  <c:v>23</c:v>
                </c:pt>
                <c:pt idx="2261">
                  <c:v>24</c:v>
                </c:pt>
                <c:pt idx="2262">
                  <c:v>27</c:v>
                </c:pt>
                <c:pt idx="2263">
                  <c:v>24</c:v>
                </c:pt>
                <c:pt idx="2264">
                  <c:v>28</c:v>
                </c:pt>
                <c:pt idx="2265">
                  <c:v>25</c:v>
                </c:pt>
                <c:pt idx="2266">
                  <c:v>28</c:v>
                </c:pt>
                <c:pt idx="2267">
                  <c:v>26</c:v>
                </c:pt>
                <c:pt idx="2268">
                  <c:v>25</c:v>
                </c:pt>
                <c:pt idx="2269">
                  <c:v>28</c:v>
                </c:pt>
                <c:pt idx="2270">
                  <c:v>30</c:v>
                </c:pt>
                <c:pt idx="2271">
                  <c:v>25</c:v>
                </c:pt>
                <c:pt idx="2272">
                  <c:v>25</c:v>
                </c:pt>
                <c:pt idx="2273">
                  <c:v>25</c:v>
                </c:pt>
                <c:pt idx="2274">
                  <c:v>29</c:v>
                </c:pt>
                <c:pt idx="2275">
                  <c:v>25</c:v>
                </c:pt>
                <c:pt idx="2276">
                  <c:v>24</c:v>
                </c:pt>
                <c:pt idx="2277">
                  <c:v>24</c:v>
                </c:pt>
                <c:pt idx="2278">
                  <c:v>28</c:v>
                </c:pt>
                <c:pt idx="2279">
                  <c:v>23</c:v>
                </c:pt>
                <c:pt idx="2280">
                  <c:v>23</c:v>
                </c:pt>
                <c:pt idx="2281">
                  <c:v>25</c:v>
                </c:pt>
                <c:pt idx="2282">
                  <c:v>25</c:v>
                </c:pt>
                <c:pt idx="2283">
                  <c:v>25</c:v>
                </c:pt>
                <c:pt idx="2284">
                  <c:v>28</c:v>
                </c:pt>
                <c:pt idx="2285">
                  <c:v>25</c:v>
                </c:pt>
                <c:pt idx="2286">
                  <c:v>30</c:v>
                </c:pt>
                <c:pt idx="2287">
                  <c:v>26</c:v>
                </c:pt>
                <c:pt idx="2288">
                  <c:v>23</c:v>
                </c:pt>
                <c:pt idx="2289">
                  <c:v>24</c:v>
                </c:pt>
                <c:pt idx="2290">
                  <c:v>24</c:v>
                </c:pt>
                <c:pt idx="2291">
                  <c:v>28</c:v>
                </c:pt>
                <c:pt idx="2292">
                  <c:v>25</c:v>
                </c:pt>
                <c:pt idx="2293">
                  <c:v>29</c:v>
                </c:pt>
                <c:pt idx="2294">
                  <c:v>25</c:v>
                </c:pt>
                <c:pt idx="2295">
                  <c:v>25</c:v>
                </c:pt>
                <c:pt idx="2296">
                  <c:v>25</c:v>
                </c:pt>
                <c:pt idx="2297">
                  <c:v>23</c:v>
                </c:pt>
                <c:pt idx="2298">
                  <c:v>25</c:v>
                </c:pt>
                <c:pt idx="2299">
                  <c:v>23</c:v>
                </c:pt>
                <c:pt idx="2300">
                  <c:v>24</c:v>
                </c:pt>
                <c:pt idx="2301">
                  <c:v>25</c:v>
                </c:pt>
                <c:pt idx="2302">
                  <c:v>24</c:v>
                </c:pt>
                <c:pt idx="2303">
                  <c:v>24</c:v>
                </c:pt>
                <c:pt idx="2304">
                  <c:v>23</c:v>
                </c:pt>
                <c:pt idx="2305">
                  <c:v>25</c:v>
                </c:pt>
                <c:pt idx="2306">
                  <c:v>23</c:v>
                </c:pt>
                <c:pt idx="2307">
                  <c:v>27</c:v>
                </c:pt>
                <c:pt idx="2308">
                  <c:v>28</c:v>
                </c:pt>
                <c:pt idx="2309">
                  <c:v>25</c:v>
                </c:pt>
                <c:pt idx="2310">
                  <c:v>25</c:v>
                </c:pt>
                <c:pt idx="2311">
                  <c:v>25</c:v>
                </c:pt>
                <c:pt idx="2312">
                  <c:v>24</c:v>
                </c:pt>
                <c:pt idx="2313">
                  <c:v>24</c:v>
                </c:pt>
                <c:pt idx="2314">
                  <c:v>23</c:v>
                </c:pt>
                <c:pt idx="2315">
                  <c:v>25</c:v>
                </c:pt>
                <c:pt idx="2316">
                  <c:v>28</c:v>
                </c:pt>
                <c:pt idx="2317">
                  <c:v>25</c:v>
                </c:pt>
                <c:pt idx="2318">
                  <c:v>28</c:v>
                </c:pt>
                <c:pt idx="2319">
                  <c:v>24</c:v>
                </c:pt>
                <c:pt idx="2320">
                  <c:v>25</c:v>
                </c:pt>
                <c:pt idx="2321">
                  <c:v>25</c:v>
                </c:pt>
                <c:pt idx="2322">
                  <c:v>25</c:v>
                </c:pt>
                <c:pt idx="2323">
                  <c:v>24</c:v>
                </c:pt>
                <c:pt idx="2324">
                  <c:v>29</c:v>
                </c:pt>
                <c:pt idx="2325">
                  <c:v>27</c:v>
                </c:pt>
                <c:pt idx="2326">
                  <c:v>24</c:v>
                </c:pt>
                <c:pt idx="2327">
                  <c:v>28</c:v>
                </c:pt>
                <c:pt idx="2328">
                  <c:v>23</c:v>
                </c:pt>
                <c:pt idx="2329">
                  <c:v>23</c:v>
                </c:pt>
                <c:pt idx="2330">
                  <c:v>23</c:v>
                </c:pt>
                <c:pt idx="2331">
                  <c:v>23</c:v>
                </c:pt>
                <c:pt idx="2332">
                  <c:v>23</c:v>
                </c:pt>
                <c:pt idx="2333">
                  <c:v>24</c:v>
                </c:pt>
                <c:pt idx="2334">
                  <c:v>27</c:v>
                </c:pt>
                <c:pt idx="2335">
                  <c:v>24</c:v>
                </c:pt>
                <c:pt idx="2336">
                  <c:v>24</c:v>
                </c:pt>
                <c:pt idx="2337">
                  <c:v>24</c:v>
                </c:pt>
                <c:pt idx="2338">
                  <c:v>29</c:v>
                </c:pt>
                <c:pt idx="2339">
                  <c:v>28</c:v>
                </c:pt>
                <c:pt idx="2340">
                  <c:v>25</c:v>
                </c:pt>
                <c:pt idx="2341">
                  <c:v>28</c:v>
                </c:pt>
                <c:pt idx="2342">
                  <c:v>23</c:v>
                </c:pt>
                <c:pt idx="2343">
                  <c:v>27</c:v>
                </c:pt>
                <c:pt idx="2344">
                  <c:v>24</c:v>
                </c:pt>
                <c:pt idx="2345">
                  <c:v>23</c:v>
                </c:pt>
                <c:pt idx="2346">
                  <c:v>26</c:v>
                </c:pt>
                <c:pt idx="2347">
                  <c:v>28</c:v>
                </c:pt>
                <c:pt idx="2348">
                  <c:v>24</c:v>
                </c:pt>
                <c:pt idx="2349">
                  <c:v>27</c:v>
                </c:pt>
                <c:pt idx="2350">
                  <c:v>28</c:v>
                </c:pt>
                <c:pt idx="2351">
                  <c:v>23</c:v>
                </c:pt>
                <c:pt idx="2352">
                  <c:v>23</c:v>
                </c:pt>
                <c:pt idx="2353">
                  <c:v>25</c:v>
                </c:pt>
                <c:pt idx="2354">
                  <c:v>28</c:v>
                </c:pt>
                <c:pt idx="2355">
                  <c:v>24</c:v>
                </c:pt>
                <c:pt idx="2356">
                  <c:v>29</c:v>
                </c:pt>
                <c:pt idx="2357">
                  <c:v>23</c:v>
                </c:pt>
                <c:pt idx="2358">
                  <c:v>24</c:v>
                </c:pt>
                <c:pt idx="2359">
                  <c:v>23</c:v>
                </c:pt>
                <c:pt idx="2360">
                  <c:v>23</c:v>
                </c:pt>
                <c:pt idx="2361">
                  <c:v>29</c:v>
                </c:pt>
                <c:pt idx="2362">
                  <c:v>23</c:v>
                </c:pt>
                <c:pt idx="2363">
                  <c:v>23</c:v>
                </c:pt>
                <c:pt idx="2364">
                  <c:v>25</c:v>
                </c:pt>
                <c:pt idx="2365">
                  <c:v>26</c:v>
                </c:pt>
                <c:pt idx="2366">
                  <c:v>27</c:v>
                </c:pt>
                <c:pt idx="2367">
                  <c:v>21</c:v>
                </c:pt>
                <c:pt idx="2368">
                  <c:v>24</c:v>
                </c:pt>
                <c:pt idx="2369">
                  <c:v>29</c:v>
                </c:pt>
                <c:pt idx="2370">
                  <c:v>23</c:v>
                </c:pt>
                <c:pt idx="2371">
                  <c:v>24</c:v>
                </c:pt>
                <c:pt idx="2372">
                  <c:v>27</c:v>
                </c:pt>
                <c:pt idx="2373">
                  <c:v>28</c:v>
                </c:pt>
                <c:pt idx="2374">
                  <c:v>28</c:v>
                </c:pt>
                <c:pt idx="2375">
                  <c:v>24</c:v>
                </c:pt>
                <c:pt idx="2376">
                  <c:v>24</c:v>
                </c:pt>
                <c:pt idx="2377">
                  <c:v>24</c:v>
                </c:pt>
                <c:pt idx="2378">
                  <c:v>23</c:v>
                </c:pt>
                <c:pt idx="2379">
                  <c:v>26</c:v>
                </c:pt>
                <c:pt idx="2380">
                  <c:v>25</c:v>
                </c:pt>
                <c:pt idx="2381">
                  <c:v>23</c:v>
                </c:pt>
                <c:pt idx="2382">
                  <c:v>23</c:v>
                </c:pt>
                <c:pt idx="2383">
                  <c:v>26</c:v>
                </c:pt>
                <c:pt idx="2384">
                  <c:v>24</c:v>
                </c:pt>
                <c:pt idx="2385">
                  <c:v>27</c:v>
                </c:pt>
                <c:pt idx="2386">
                  <c:v>26</c:v>
                </c:pt>
                <c:pt idx="2387">
                  <c:v>27</c:v>
                </c:pt>
                <c:pt idx="2388">
                  <c:v>27</c:v>
                </c:pt>
                <c:pt idx="2389">
                  <c:v>28</c:v>
                </c:pt>
                <c:pt idx="2390">
                  <c:v>28</c:v>
                </c:pt>
                <c:pt idx="2391">
                  <c:v>23</c:v>
                </c:pt>
                <c:pt idx="2392">
                  <c:v>28</c:v>
                </c:pt>
                <c:pt idx="2393">
                  <c:v>24</c:v>
                </c:pt>
                <c:pt idx="2394">
                  <c:v>21</c:v>
                </c:pt>
                <c:pt idx="2395">
                  <c:v>26</c:v>
                </c:pt>
                <c:pt idx="2396">
                  <c:v>28</c:v>
                </c:pt>
                <c:pt idx="2397">
                  <c:v>24</c:v>
                </c:pt>
                <c:pt idx="2398">
                  <c:v>23</c:v>
                </c:pt>
                <c:pt idx="2399">
                  <c:v>27</c:v>
                </c:pt>
                <c:pt idx="2400">
                  <c:v>24</c:v>
                </c:pt>
                <c:pt idx="2401">
                  <c:v>24</c:v>
                </c:pt>
                <c:pt idx="2402">
                  <c:v>28</c:v>
                </c:pt>
                <c:pt idx="2403">
                  <c:v>28</c:v>
                </c:pt>
                <c:pt idx="2404">
                  <c:v>25</c:v>
                </c:pt>
                <c:pt idx="2405">
                  <c:v>28</c:v>
                </c:pt>
                <c:pt idx="2406">
                  <c:v>23</c:v>
                </c:pt>
                <c:pt idx="2407">
                  <c:v>23</c:v>
                </c:pt>
                <c:pt idx="2408">
                  <c:v>28</c:v>
                </c:pt>
                <c:pt idx="2409">
                  <c:v>28</c:v>
                </c:pt>
                <c:pt idx="2410">
                  <c:v>24</c:v>
                </c:pt>
                <c:pt idx="2411">
                  <c:v>28</c:v>
                </c:pt>
                <c:pt idx="2412">
                  <c:v>23</c:v>
                </c:pt>
                <c:pt idx="2413">
                  <c:v>24</c:v>
                </c:pt>
                <c:pt idx="2414">
                  <c:v>23</c:v>
                </c:pt>
                <c:pt idx="2415">
                  <c:v>24</c:v>
                </c:pt>
                <c:pt idx="2416">
                  <c:v>27</c:v>
                </c:pt>
                <c:pt idx="2417">
                  <c:v>23</c:v>
                </c:pt>
                <c:pt idx="2418">
                  <c:v>25</c:v>
                </c:pt>
                <c:pt idx="2419">
                  <c:v>27</c:v>
                </c:pt>
                <c:pt idx="2420">
                  <c:v>24</c:v>
                </c:pt>
                <c:pt idx="2421">
                  <c:v>28</c:v>
                </c:pt>
                <c:pt idx="2422">
                  <c:v>29</c:v>
                </c:pt>
                <c:pt idx="2423">
                  <c:v>23</c:v>
                </c:pt>
                <c:pt idx="2424">
                  <c:v>23</c:v>
                </c:pt>
                <c:pt idx="2425">
                  <c:v>24</c:v>
                </c:pt>
                <c:pt idx="2426">
                  <c:v>23</c:v>
                </c:pt>
                <c:pt idx="2427">
                  <c:v>23</c:v>
                </c:pt>
                <c:pt idx="2428">
                  <c:v>28</c:v>
                </c:pt>
                <c:pt idx="2429">
                  <c:v>24</c:v>
                </c:pt>
                <c:pt idx="2430">
                  <c:v>24</c:v>
                </c:pt>
                <c:pt idx="2431">
                  <c:v>23</c:v>
                </c:pt>
                <c:pt idx="2432">
                  <c:v>23</c:v>
                </c:pt>
                <c:pt idx="2433">
                  <c:v>27</c:v>
                </c:pt>
                <c:pt idx="2434">
                  <c:v>21</c:v>
                </c:pt>
                <c:pt idx="2435">
                  <c:v>27</c:v>
                </c:pt>
                <c:pt idx="2436">
                  <c:v>24</c:v>
                </c:pt>
                <c:pt idx="2437">
                  <c:v>23</c:v>
                </c:pt>
                <c:pt idx="2438">
                  <c:v>28</c:v>
                </c:pt>
                <c:pt idx="2439">
                  <c:v>24</c:v>
                </c:pt>
                <c:pt idx="2440">
                  <c:v>23</c:v>
                </c:pt>
                <c:pt idx="2441">
                  <c:v>26</c:v>
                </c:pt>
                <c:pt idx="2442">
                  <c:v>23</c:v>
                </c:pt>
                <c:pt idx="2443">
                  <c:v>23</c:v>
                </c:pt>
                <c:pt idx="2444">
                  <c:v>23</c:v>
                </c:pt>
                <c:pt idx="2445">
                  <c:v>27</c:v>
                </c:pt>
                <c:pt idx="2446">
                  <c:v>23</c:v>
                </c:pt>
                <c:pt idx="2447">
                  <c:v>23</c:v>
                </c:pt>
                <c:pt idx="2448">
                  <c:v>22</c:v>
                </c:pt>
                <c:pt idx="2449">
                  <c:v>23</c:v>
                </c:pt>
                <c:pt idx="2450">
                  <c:v>24</c:v>
                </c:pt>
                <c:pt idx="2451">
                  <c:v>24</c:v>
                </c:pt>
                <c:pt idx="2452">
                  <c:v>27</c:v>
                </c:pt>
                <c:pt idx="2453">
                  <c:v>28</c:v>
                </c:pt>
                <c:pt idx="2454">
                  <c:v>24</c:v>
                </c:pt>
                <c:pt idx="2455">
                  <c:v>27</c:v>
                </c:pt>
                <c:pt idx="2456">
                  <c:v>27</c:v>
                </c:pt>
                <c:pt idx="2457">
                  <c:v>23</c:v>
                </c:pt>
                <c:pt idx="2458">
                  <c:v>24</c:v>
                </c:pt>
                <c:pt idx="2459">
                  <c:v>26</c:v>
                </c:pt>
                <c:pt idx="2460">
                  <c:v>23</c:v>
                </c:pt>
                <c:pt idx="2461">
                  <c:v>27</c:v>
                </c:pt>
                <c:pt idx="2462">
                  <c:v>21</c:v>
                </c:pt>
                <c:pt idx="2463">
                  <c:v>25</c:v>
                </c:pt>
                <c:pt idx="2464">
                  <c:v>24</c:v>
                </c:pt>
                <c:pt idx="2465">
                  <c:v>25</c:v>
                </c:pt>
                <c:pt idx="2466">
                  <c:v>27</c:v>
                </c:pt>
                <c:pt idx="2467">
                  <c:v>28</c:v>
                </c:pt>
                <c:pt idx="2468">
                  <c:v>24</c:v>
                </c:pt>
                <c:pt idx="2469">
                  <c:v>28</c:v>
                </c:pt>
                <c:pt idx="2470">
                  <c:v>29</c:v>
                </c:pt>
                <c:pt idx="2471">
                  <c:v>24</c:v>
                </c:pt>
                <c:pt idx="2472">
                  <c:v>24</c:v>
                </c:pt>
                <c:pt idx="2473">
                  <c:v>24</c:v>
                </c:pt>
                <c:pt idx="2474">
                  <c:v>23</c:v>
                </c:pt>
                <c:pt idx="2475">
                  <c:v>24</c:v>
                </c:pt>
                <c:pt idx="2476">
                  <c:v>24</c:v>
                </c:pt>
                <c:pt idx="2477">
                  <c:v>27</c:v>
                </c:pt>
                <c:pt idx="2478">
                  <c:v>23</c:v>
                </c:pt>
                <c:pt idx="2479">
                  <c:v>23</c:v>
                </c:pt>
                <c:pt idx="2480">
                  <c:v>23</c:v>
                </c:pt>
                <c:pt idx="2481">
                  <c:v>28</c:v>
                </c:pt>
                <c:pt idx="2482">
                  <c:v>27</c:v>
                </c:pt>
                <c:pt idx="2483">
                  <c:v>27</c:v>
                </c:pt>
                <c:pt idx="2484">
                  <c:v>21</c:v>
                </c:pt>
                <c:pt idx="2485">
                  <c:v>29</c:v>
                </c:pt>
                <c:pt idx="2486">
                  <c:v>23</c:v>
                </c:pt>
                <c:pt idx="2487">
                  <c:v>21</c:v>
                </c:pt>
                <c:pt idx="2488">
                  <c:v>23</c:v>
                </c:pt>
                <c:pt idx="2489">
                  <c:v>25</c:v>
                </c:pt>
                <c:pt idx="2490">
                  <c:v>24</c:v>
                </c:pt>
                <c:pt idx="2491">
                  <c:v>25</c:v>
                </c:pt>
                <c:pt idx="2492">
                  <c:v>25</c:v>
                </c:pt>
                <c:pt idx="2493">
                  <c:v>24</c:v>
                </c:pt>
                <c:pt idx="2494">
                  <c:v>29</c:v>
                </c:pt>
                <c:pt idx="2495">
                  <c:v>27</c:v>
                </c:pt>
                <c:pt idx="2496">
                  <c:v>29</c:v>
                </c:pt>
                <c:pt idx="2497">
                  <c:v>25</c:v>
                </c:pt>
                <c:pt idx="2498">
                  <c:v>23</c:v>
                </c:pt>
                <c:pt idx="2499">
                  <c:v>28</c:v>
                </c:pt>
                <c:pt idx="2500">
                  <c:v>25</c:v>
                </c:pt>
                <c:pt idx="2501">
                  <c:v>23</c:v>
                </c:pt>
                <c:pt idx="2502">
                  <c:v>23</c:v>
                </c:pt>
                <c:pt idx="2503">
                  <c:v>30</c:v>
                </c:pt>
                <c:pt idx="2504">
                  <c:v>25</c:v>
                </c:pt>
                <c:pt idx="2505">
                  <c:v>28</c:v>
                </c:pt>
                <c:pt idx="2506">
                  <c:v>29</c:v>
                </c:pt>
                <c:pt idx="2507">
                  <c:v>24</c:v>
                </c:pt>
                <c:pt idx="2508">
                  <c:v>27</c:v>
                </c:pt>
                <c:pt idx="2509">
                  <c:v>29</c:v>
                </c:pt>
                <c:pt idx="2510">
                  <c:v>23</c:v>
                </c:pt>
                <c:pt idx="2511">
                  <c:v>25</c:v>
                </c:pt>
                <c:pt idx="2512">
                  <c:v>28</c:v>
                </c:pt>
                <c:pt idx="2513">
                  <c:v>23</c:v>
                </c:pt>
                <c:pt idx="2514">
                  <c:v>23</c:v>
                </c:pt>
                <c:pt idx="2515">
                  <c:v>29</c:v>
                </c:pt>
                <c:pt idx="2516">
                  <c:v>24</c:v>
                </c:pt>
                <c:pt idx="2517">
                  <c:v>29</c:v>
                </c:pt>
                <c:pt idx="2518">
                  <c:v>25</c:v>
                </c:pt>
                <c:pt idx="2519">
                  <c:v>28</c:v>
                </c:pt>
                <c:pt idx="2520">
                  <c:v>28</c:v>
                </c:pt>
                <c:pt idx="2521">
                  <c:v>28</c:v>
                </c:pt>
                <c:pt idx="2522">
                  <c:v>23</c:v>
                </c:pt>
                <c:pt idx="2523">
                  <c:v>27</c:v>
                </c:pt>
                <c:pt idx="2524">
                  <c:v>28</c:v>
                </c:pt>
                <c:pt idx="2525">
                  <c:v>28</c:v>
                </c:pt>
                <c:pt idx="2526">
                  <c:v>23</c:v>
                </c:pt>
                <c:pt idx="2527">
                  <c:v>23</c:v>
                </c:pt>
                <c:pt idx="2528">
                  <c:v>23</c:v>
                </c:pt>
                <c:pt idx="2529">
                  <c:v>29</c:v>
                </c:pt>
                <c:pt idx="2530">
                  <c:v>28</c:v>
                </c:pt>
                <c:pt idx="2531">
                  <c:v>23</c:v>
                </c:pt>
                <c:pt idx="2532">
                  <c:v>25</c:v>
                </c:pt>
                <c:pt idx="2533">
                  <c:v>24</c:v>
                </c:pt>
                <c:pt idx="2534">
                  <c:v>23</c:v>
                </c:pt>
                <c:pt idx="2535">
                  <c:v>23</c:v>
                </c:pt>
                <c:pt idx="2536">
                  <c:v>27</c:v>
                </c:pt>
                <c:pt idx="2537">
                  <c:v>29</c:v>
                </c:pt>
                <c:pt idx="2538">
                  <c:v>25</c:v>
                </c:pt>
                <c:pt idx="2539">
                  <c:v>25</c:v>
                </c:pt>
                <c:pt idx="2540">
                  <c:v>26</c:v>
                </c:pt>
                <c:pt idx="2541">
                  <c:v>28</c:v>
                </c:pt>
                <c:pt idx="2542">
                  <c:v>23</c:v>
                </c:pt>
                <c:pt idx="2543">
                  <c:v>24</c:v>
                </c:pt>
                <c:pt idx="2544">
                  <c:v>24</c:v>
                </c:pt>
                <c:pt idx="2545">
                  <c:v>24</c:v>
                </c:pt>
                <c:pt idx="2546">
                  <c:v>24</c:v>
                </c:pt>
                <c:pt idx="2547">
                  <c:v>23</c:v>
                </c:pt>
                <c:pt idx="2548">
                  <c:v>28</c:v>
                </c:pt>
                <c:pt idx="2549">
                  <c:v>23</c:v>
                </c:pt>
                <c:pt idx="2550">
                  <c:v>27</c:v>
                </c:pt>
                <c:pt idx="2551">
                  <c:v>24</c:v>
                </c:pt>
                <c:pt idx="2552">
                  <c:v>24</c:v>
                </c:pt>
                <c:pt idx="2553">
                  <c:v>24</c:v>
                </c:pt>
                <c:pt idx="2554">
                  <c:v>27</c:v>
                </c:pt>
                <c:pt idx="2555">
                  <c:v>25</c:v>
                </c:pt>
                <c:pt idx="2556">
                  <c:v>23</c:v>
                </c:pt>
                <c:pt idx="2557">
                  <c:v>23</c:v>
                </c:pt>
                <c:pt idx="2558">
                  <c:v>23</c:v>
                </c:pt>
                <c:pt idx="2559">
                  <c:v>24</c:v>
                </c:pt>
                <c:pt idx="2560">
                  <c:v>30</c:v>
                </c:pt>
                <c:pt idx="2561">
                  <c:v>30</c:v>
                </c:pt>
                <c:pt idx="2562">
                  <c:v>23</c:v>
                </c:pt>
                <c:pt idx="2563">
                  <c:v>26</c:v>
                </c:pt>
                <c:pt idx="2564">
                  <c:v>28</c:v>
                </c:pt>
                <c:pt idx="2565">
                  <c:v>26</c:v>
                </c:pt>
                <c:pt idx="2566">
                  <c:v>30</c:v>
                </c:pt>
                <c:pt idx="2567">
                  <c:v>27</c:v>
                </c:pt>
                <c:pt idx="2568">
                  <c:v>23</c:v>
                </c:pt>
                <c:pt idx="2569">
                  <c:v>23</c:v>
                </c:pt>
                <c:pt idx="2570">
                  <c:v>23</c:v>
                </c:pt>
                <c:pt idx="2571">
                  <c:v>27</c:v>
                </c:pt>
                <c:pt idx="2572">
                  <c:v>23</c:v>
                </c:pt>
                <c:pt idx="2573">
                  <c:v>25</c:v>
                </c:pt>
                <c:pt idx="2574">
                  <c:v>25</c:v>
                </c:pt>
                <c:pt idx="2575">
                  <c:v>24</c:v>
                </c:pt>
                <c:pt idx="2576">
                  <c:v>25</c:v>
                </c:pt>
                <c:pt idx="2577">
                  <c:v>24</c:v>
                </c:pt>
                <c:pt idx="2578">
                  <c:v>23</c:v>
                </c:pt>
                <c:pt idx="2579">
                  <c:v>28</c:v>
                </c:pt>
                <c:pt idx="2580">
                  <c:v>28</c:v>
                </c:pt>
                <c:pt idx="2581">
                  <c:v>23</c:v>
                </c:pt>
                <c:pt idx="2582">
                  <c:v>23</c:v>
                </c:pt>
                <c:pt idx="2583">
                  <c:v>26</c:v>
                </c:pt>
                <c:pt idx="2584">
                  <c:v>28</c:v>
                </c:pt>
                <c:pt idx="2585">
                  <c:v>26</c:v>
                </c:pt>
                <c:pt idx="2586">
                  <c:v>25</c:v>
                </c:pt>
                <c:pt idx="2587">
                  <c:v>23</c:v>
                </c:pt>
                <c:pt idx="2588">
                  <c:v>25</c:v>
                </c:pt>
                <c:pt idx="2589">
                  <c:v>23</c:v>
                </c:pt>
                <c:pt idx="2590">
                  <c:v>26</c:v>
                </c:pt>
                <c:pt idx="2591">
                  <c:v>28</c:v>
                </c:pt>
                <c:pt idx="2592">
                  <c:v>28</c:v>
                </c:pt>
                <c:pt idx="2593">
                  <c:v>28</c:v>
                </c:pt>
                <c:pt idx="2594">
                  <c:v>24</c:v>
                </c:pt>
                <c:pt idx="2595">
                  <c:v>23</c:v>
                </c:pt>
                <c:pt idx="2596">
                  <c:v>29</c:v>
                </c:pt>
                <c:pt idx="2597">
                  <c:v>30</c:v>
                </c:pt>
                <c:pt idx="2598">
                  <c:v>25</c:v>
                </c:pt>
                <c:pt idx="2599">
                  <c:v>25</c:v>
                </c:pt>
                <c:pt idx="2600">
                  <c:v>25</c:v>
                </c:pt>
                <c:pt idx="2601">
                  <c:v>28</c:v>
                </c:pt>
                <c:pt idx="2602">
                  <c:v>28</c:v>
                </c:pt>
                <c:pt idx="2603">
                  <c:v>25</c:v>
                </c:pt>
                <c:pt idx="2604">
                  <c:v>28</c:v>
                </c:pt>
                <c:pt idx="2605">
                  <c:v>28</c:v>
                </c:pt>
                <c:pt idx="2606">
                  <c:v>27</c:v>
                </c:pt>
                <c:pt idx="2607">
                  <c:v>30</c:v>
                </c:pt>
                <c:pt idx="2608">
                  <c:v>27</c:v>
                </c:pt>
                <c:pt idx="2609">
                  <c:v>28</c:v>
                </c:pt>
                <c:pt idx="2610">
                  <c:v>29</c:v>
                </c:pt>
                <c:pt idx="2611">
                  <c:v>24</c:v>
                </c:pt>
                <c:pt idx="2612">
                  <c:v>23</c:v>
                </c:pt>
                <c:pt idx="2613">
                  <c:v>24</c:v>
                </c:pt>
                <c:pt idx="2614">
                  <c:v>30</c:v>
                </c:pt>
                <c:pt idx="2615">
                  <c:v>28</c:v>
                </c:pt>
                <c:pt idx="2616">
                  <c:v>23</c:v>
                </c:pt>
                <c:pt idx="2617">
                  <c:v>28</c:v>
                </c:pt>
                <c:pt idx="2618">
                  <c:v>23</c:v>
                </c:pt>
                <c:pt idx="2619">
                  <c:v>24</c:v>
                </c:pt>
                <c:pt idx="2620">
                  <c:v>24</c:v>
                </c:pt>
                <c:pt idx="2621">
                  <c:v>23</c:v>
                </c:pt>
                <c:pt idx="2622">
                  <c:v>28</c:v>
                </c:pt>
                <c:pt idx="2623">
                  <c:v>23</c:v>
                </c:pt>
                <c:pt idx="2624">
                  <c:v>27</c:v>
                </c:pt>
                <c:pt idx="2625">
                  <c:v>27</c:v>
                </c:pt>
                <c:pt idx="2626">
                  <c:v>27</c:v>
                </c:pt>
                <c:pt idx="2627">
                  <c:v>27</c:v>
                </c:pt>
                <c:pt idx="2628">
                  <c:v>27</c:v>
                </c:pt>
                <c:pt idx="2629">
                  <c:v>24</c:v>
                </c:pt>
                <c:pt idx="2630">
                  <c:v>23</c:v>
                </c:pt>
                <c:pt idx="2631">
                  <c:v>23</c:v>
                </c:pt>
                <c:pt idx="2632">
                  <c:v>23</c:v>
                </c:pt>
                <c:pt idx="2633">
                  <c:v>25</c:v>
                </c:pt>
                <c:pt idx="2634">
                  <c:v>24</c:v>
                </c:pt>
                <c:pt idx="2635">
                  <c:v>23</c:v>
                </c:pt>
                <c:pt idx="2636">
                  <c:v>24</c:v>
                </c:pt>
                <c:pt idx="2637">
                  <c:v>28</c:v>
                </c:pt>
                <c:pt idx="2638">
                  <c:v>24</c:v>
                </c:pt>
                <c:pt idx="2639">
                  <c:v>23</c:v>
                </c:pt>
                <c:pt idx="2640">
                  <c:v>24</c:v>
                </c:pt>
                <c:pt idx="2641">
                  <c:v>28</c:v>
                </c:pt>
                <c:pt idx="2642">
                  <c:v>28</c:v>
                </c:pt>
                <c:pt idx="2643">
                  <c:v>29</c:v>
                </c:pt>
                <c:pt idx="2644">
                  <c:v>30</c:v>
                </c:pt>
                <c:pt idx="2645">
                  <c:v>23</c:v>
                </c:pt>
                <c:pt idx="2646">
                  <c:v>28</c:v>
                </c:pt>
                <c:pt idx="2647">
                  <c:v>24</c:v>
                </c:pt>
                <c:pt idx="2648">
                  <c:v>23</c:v>
                </c:pt>
                <c:pt idx="2649">
                  <c:v>28</c:v>
                </c:pt>
                <c:pt idx="2650">
                  <c:v>23</c:v>
                </c:pt>
                <c:pt idx="2651">
                  <c:v>23</c:v>
                </c:pt>
                <c:pt idx="2652">
                  <c:v>25</c:v>
                </c:pt>
                <c:pt idx="2653">
                  <c:v>23</c:v>
                </c:pt>
                <c:pt idx="2654">
                  <c:v>29</c:v>
                </c:pt>
                <c:pt idx="2655">
                  <c:v>28</c:v>
                </c:pt>
                <c:pt idx="2656">
                  <c:v>21</c:v>
                </c:pt>
                <c:pt idx="2657">
                  <c:v>27</c:v>
                </c:pt>
                <c:pt idx="2658">
                  <c:v>24</c:v>
                </c:pt>
                <c:pt idx="2659">
                  <c:v>26</c:v>
                </c:pt>
                <c:pt idx="2660">
                  <c:v>23</c:v>
                </c:pt>
                <c:pt idx="2661">
                  <c:v>30</c:v>
                </c:pt>
                <c:pt idx="2662">
                  <c:v>29</c:v>
                </c:pt>
                <c:pt idx="2663">
                  <c:v>23</c:v>
                </c:pt>
                <c:pt idx="2664">
                  <c:v>28</c:v>
                </c:pt>
                <c:pt idx="2665">
                  <c:v>23</c:v>
                </c:pt>
                <c:pt idx="2666">
                  <c:v>29</c:v>
                </c:pt>
                <c:pt idx="2667">
                  <c:v>25</c:v>
                </c:pt>
                <c:pt idx="2668">
                  <c:v>21</c:v>
                </c:pt>
                <c:pt idx="2669">
                  <c:v>24</c:v>
                </c:pt>
                <c:pt idx="2670">
                  <c:v>25</c:v>
                </c:pt>
                <c:pt idx="2671">
                  <c:v>25</c:v>
                </c:pt>
                <c:pt idx="2672">
                  <c:v>28</c:v>
                </c:pt>
                <c:pt idx="2673">
                  <c:v>24</c:v>
                </c:pt>
                <c:pt idx="2674">
                  <c:v>23</c:v>
                </c:pt>
                <c:pt idx="2675">
                  <c:v>27</c:v>
                </c:pt>
                <c:pt idx="2676">
                  <c:v>28</c:v>
                </c:pt>
                <c:pt idx="2677">
                  <c:v>30</c:v>
                </c:pt>
                <c:pt idx="2678">
                  <c:v>23</c:v>
                </c:pt>
                <c:pt idx="2679">
                  <c:v>26</c:v>
                </c:pt>
                <c:pt idx="2680">
                  <c:v>26</c:v>
                </c:pt>
                <c:pt idx="2681">
                  <c:v>30</c:v>
                </c:pt>
                <c:pt idx="2682">
                  <c:v>29</c:v>
                </c:pt>
                <c:pt idx="2683">
                  <c:v>30</c:v>
                </c:pt>
                <c:pt idx="2684">
                  <c:v>27</c:v>
                </c:pt>
                <c:pt idx="2685">
                  <c:v>28</c:v>
                </c:pt>
                <c:pt idx="2686">
                  <c:v>30</c:v>
                </c:pt>
                <c:pt idx="2687">
                  <c:v>30</c:v>
                </c:pt>
                <c:pt idx="2688">
                  <c:v>28</c:v>
                </c:pt>
                <c:pt idx="2689">
                  <c:v>26</c:v>
                </c:pt>
                <c:pt idx="2690">
                  <c:v>27</c:v>
                </c:pt>
                <c:pt idx="2691">
                  <c:v>28</c:v>
                </c:pt>
                <c:pt idx="2692">
                  <c:v>26</c:v>
                </c:pt>
                <c:pt idx="2693">
                  <c:v>28</c:v>
                </c:pt>
                <c:pt idx="2694">
                  <c:v>28</c:v>
                </c:pt>
                <c:pt idx="2695">
                  <c:v>25</c:v>
                </c:pt>
                <c:pt idx="2696">
                  <c:v>30</c:v>
                </c:pt>
                <c:pt idx="2697">
                  <c:v>26</c:v>
                </c:pt>
                <c:pt idx="2698">
                  <c:v>25</c:v>
                </c:pt>
                <c:pt idx="2699">
                  <c:v>26</c:v>
                </c:pt>
                <c:pt idx="2700">
                  <c:v>26</c:v>
                </c:pt>
                <c:pt idx="2701">
                  <c:v>28</c:v>
                </c:pt>
                <c:pt idx="2702">
                  <c:v>24</c:v>
                </c:pt>
                <c:pt idx="2703">
                  <c:v>25</c:v>
                </c:pt>
                <c:pt idx="2704">
                  <c:v>28</c:v>
                </c:pt>
                <c:pt idx="2705">
                  <c:v>29</c:v>
                </c:pt>
                <c:pt idx="2706">
                  <c:v>23</c:v>
                </c:pt>
                <c:pt idx="2707">
                  <c:v>24</c:v>
                </c:pt>
                <c:pt idx="2708">
                  <c:v>28</c:v>
                </c:pt>
                <c:pt idx="2709">
                  <c:v>24</c:v>
                </c:pt>
                <c:pt idx="2710">
                  <c:v>28</c:v>
                </c:pt>
                <c:pt idx="2711">
                  <c:v>24</c:v>
                </c:pt>
                <c:pt idx="2712">
                  <c:v>29</c:v>
                </c:pt>
                <c:pt idx="2713">
                  <c:v>25</c:v>
                </c:pt>
                <c:pt idx="2714">
                  <c:v>24</c:v>
                </c:pt>
                <c:pt idx="2715">
                  <c:v>29</c:v>
                </c:pt>
                <c:pt idx="2716">
                  <c:v>30</c:v>
                </c:pt>
                <c:pt idx="2717">
                  <c:v>23</c:v>
                </c:pt>
                <c:pt idx="2718">
                  <c:v>25</c:v>
                </c:pt>
                <c:pt idx="2719">
                  <c:v>26</c:v>
                </c:pt>
                <c:pt idx="2720">
                  <c:v>27</c:v>
                </c:pt>
                <c:pt idx="2721">
                  <c:v>30</c:v>
                </c:pt>
                <c:pt idx="2722">
                  <c:v>30</c:v>
                </c:pt>
                <c:pt idx="2723">
                  <c:v>29</c:v>
                </c:pt>
                <c:pt idx="2724">
                  <c:v>28</c:v>
                </c:pt>
                <c:pt idx="2725">
                  <c:v>25</c:v>
                </c:pt>
                <c:pt idx="2726">
                  <c:v>23</c:v>
                </c:pt>
                <c:pt idx="2727">
                  <c:v>24</c:v>
                </c:pt>
                <c:pt idx="2728">
                  <c:v>29</c:v>
                </c:pt>
                <c:pt idx="2729">
                  <c:v>23</c:v>
                </c:pt>
                <c:pt idx="2730">
                  <c:v>29</c:v>
                </c:pt>
                <c:pt idx="2731">
                  <c:v>24</c:v>
                </c:pt>
                <c:pt idx="2732">
                  <c:v>25</c:v>
                </c:pt>
                <c:pt idx="2733">
                  <c:v>29</c:v>
                </c:pt>
                <c:pt idx="2734">
                  <c:v>24</c:v>
                </c:pt>
                <c:pt idx="2735">
                  <c:v>25</c:v>
                </c:pt>
                <c:pt idx="2736">
                  <c:v>24</c:v>
                </c:pt>
                <c:pt idx="2737">
                  <c:v>25</c:v>
                </c:pt>
                <c:pt idx="2738">
                  <c:v>25</c:v>
                </c:pt>
                <c:pt idx="2739">
                  <c:v>25</c:v>
                </c:pt>
                <c:pt idx="2740">
                  <c:v>24</c:v>
                </c:pt>
                <c:pt idx="2741">
                  <c:v>29</c:v>
                </c:pt>
                <c:pt idx="2742">
                  <c:v>29</c:v>
                </c:pt>
                <c:pt idx="2743">
                  <c:v>25</c:v>
                </c:pt>
                <c:pt idx="2744">
                  <c:v>28</c:v>
                </c:pt>
                <c:pt idx="2745">
                  <c:v>24</c:v>
                </c:pt>
                <c:pt idx="2746">
                  <c:v>25</c:v>
                </c:pt>
                <c:pt idx="2747">
                  <c:v>28</c:v>
                </c:pt>
                <c:pt idx="2748">
                  <c:v>26</c:v>
                </c:pt>
                <c:pt idx="2749">
                  <c:v>24</c:v>
                </c:pt>
                <c:pt idx="2750">
                  <c:v>29</c:v>
                </c:pt>
                <c:pt idx="2751">
                  <c:v>25</c:v>
                </c:pt>
                <c:pt idx="2752">
                  <c:v>24</c:v>
                </c:pt>
                <c:pt idx="2753">
                  <c:v>31</c:v>
                </c:pt>
                <c:pt idx="2754">
                  <c:v>30</c:v>
                </c:pt>
                <c:pt idx="2755">
                  <c:v>25</c:v>
                </c:pt>
                <c:pt idx="2756">
                  <c:v>24</c:v>
                </c:pt>
                <c:pt idx="2757">
                  <c:v>25</c:v>
                </c:pt>
                <c:pt idx="2758">
                  <c:v>25</c:v>
                </c:pt>
                <c:pt idx="2759">
                  <c:v>30</c:v>
                </c:pt>
                <c:pt idx="2760">
                  <c:v>28</c:v>
                </c:pt>
                <c:pt idx="2761">
                  <c:v>26</c:v>
                </c:pt>
                <c:pt idx="2762">
                  <c:v>24</c:v>
                </c:pt>
                <c:pt idx="2763">
                  <c:v>25</c:v>
                </c:pt>
                <c:pt idx="2764">
                  <c:v>30</c:v>
                </c:pt>
                <c:pt idx="2765">
                  <c:v>23</c:v>
                </c:pt>
                <c:pt idx="2766">
                  <c:v>23</c:v>
                </c:pt>
                <c:pt idx="2767">
                  <c:v>30</c:v>
                </c:pt>
                <c:pt idx="2768">
                  <c:v>26</c:v>
                </c:pt>
                <c:pt idx="2769">
                  <c:v>24</c:v>
                </c:pt>
                <c:pt idx="2770">
                  <c:v>30</c:v>
                </c:pt>
                <c:pt idx="2771">
                  <c:v>29</c:v>
                </c:pt>
                <c:pt idx="2772">
                  <c:v>27</c:v>
                </c:pt>
                <c:pt idx="2773">
                  <c:v>26</c:v>
                </c:pt>
                <c:pt idx="2774">
                  <c:v>25</c:v>
                </c:pt>
                <c:pt idx="2775">
                  <c:v>28</c:v>
                </c:pt>
                <c:pt idx="2776">
                  <c:v>23</c:v>
                </c:pt>
                <c:pt idx="2777">
                  <c:v>24</c:v>
                </c:pt>
                <c:pt idx="2778">
                  <c:v>21</c:v>
                </c:pt>
                <c:pt idx="2779">
                  <c:v>29</c:v>
                </c:pt>
                <c:pt idx="2780">
                  <c:v>25</c:v>
                </c:pt>
                <c:pt idx="2781">
                  <c:v>27</c:v>
                </c:pt>
                <c:pt idx="2782">
                  <c:v>24</c:v>
                </c:pt>
                <c:pt idx="2783">
                  <c:v>23</c:v>
                </c:pt>
                <c:pt idx="2784">
                  <c:v>26</c:v>
                </c:pt>
                <c:pt idx="2785">
                  <c:v>28</c:v>
                </c:pt>
                <c:pt idx="2786">
                  <c:v>28</c:v>
                </c:pt>
                <c:pt idx="2787">
                  <c:v>23</c:v>
                </c:pt>
                <c:pt idx="2788">
                  <c:v>28</c:v>
                </c:pt>
                <c:pt idx="2789">
                  <c:v>24</c:v>
                </c:pt>
                <c:pt idx="2790">
                  <c:v>23</c:v>
                </c:pt>
                <c:pt idx="2791">
                  <c:v>29</c:v>
                </c:pt>
                <c:pt idx="2792">
                  <c:v>28</c:v>
                </c:pt>
                <c:pt idx="2793">
                  <c:v>28</c:v>
                </c:pt>
                <c:pt idx="2794">
                  <c:v>24</c:v>
                </c:pt>
                <c:pt idx="2795">
                  <c:v>24</c:v>
                </c:pt>
                <c:pt idx="2796">
                  <c:v>24</c:v>
                </c:pt>
                <c:pt idx="2797">
                  <c:v>23</c:v>
                </c:pt>
                <c:pt idx="2798">
                  <c:v>28</c:v>
                </c:pt>
                <c:pt idx="2799">
                  <c:v>29</c:v>
                </c:pt>
                <c:pt idx="2800">
                  <c:v>23</c:v>
                </c:pt>
                <c:pt idx="2801">
                  <c:v>28</c:v>
                </c:pt>
                <c:pt idx="2802">
                  <c:v>28</c:v>
                </c:pt>
                <c:pt idx="2803">
                  <c:v>23</c:v>
                </c:pt>
                <c:pt idx="2804">
                  <c:v>24</c:v>
                </c:pt>
                <c:pt idx="2805">
                  <c:v>23</c:v>
                </c:pt>
                <c:pt idx="2806">
                  <c:v>23</c:v>
                </c:pt>
                <c:pt idx="2807">
                  <c:v>24</c:v>
                </c:pt>
                <c:pt idx="2808">
                  <c:v>24</c:v>
                </c:pt>
                <c:pt idx="2809">
                  <c:v>28</c:v>
                </c:pt>
                <c:pt idx="2810">
                  <c:v>23</c:v>
                </c:pt>
                <c:pt idx="2811">
                  <c:v>28</c:v>
                </c:pt>
                <c:pt idx="2812">
                  <c:v>28</c:v>
                </c:pt>
                <c:pt idx="2813">
                  <c:v>26</c:v>
                </c:pt>
                <c:pt idx="2814">
                  <c:v>27</c:v>
                </c:pt>
                <c:pt idx="2815">
                  <c:v>28</c:v>
                </c:pt>
                <c:pt idx="2816">
                  <c:v>24</c:v>
                </c:pt>
                <c:pt idx="2817">
                  <c:v>28</c:v>
                </c:pt>
                <c:pt idx="2818">
                  <c:v>23</c:v>
                </c:pt>
                <c:pt idx="2819">
                  <c:v>24</c:v>
                </c:pt>
                <c:pt idx="2820">
                  <c:v>24</c:v>
                </c:pt>
                <c:pt idx="2821">
                  <c:v>28</c:v>
                </c:pt>
                <c:pt idx="2822">
                  <c:v>27</c:v>
                </c:pt>
                <c:pt idx="2823">
                  <c:v>28</c:v>
                </c:pt>
                <c:pt idx="2824">
                  <c:v>24</c:v>
                </c:pt>
                <c:pt idx="2825">
                  <c:v>26</c:v>
                </c:pt>
                <c:pt idx="2826">
                  <c:v>27</c:v>
                </c:pt>
                <c:pt idx="2827">
                  <c:v>23</c:v>
                </c:pt>
                <c:pt idx="2828">
                  <c:v>23</c:v>
                </c:pt>
                <c:pt idx="2829">
                  <c:v>24</c:v>
                </c:pt>
                <c:pt idx="2830">
                  <c:v>28</c:v>
                </c:pt>
                <c:pt idx="2831">
                  <c:v>27</c:v>
                </c:pt>
                <c:pt idx="2832">
                  <c:v>24</c:v>
                </c:pt>
                <c:pt idx="2833">
                  <c:v>27</c:v>
                </c:pt>
                <c:pt idx="2834">
                  <c:v>23</c:v>
                </c:pt>
                <c:pt idx="2835">
                  <c:v>26</c:v>
                </c:pt>
                <c:pt idx="2836">
                  <c:v>25</c:v>
                </c:pt>
                <c:pt idx="2837">
                  <c:v>24</c:v>
                </c:pt>
                <c:pt idx="2838">
                  <c:v>23</c:v>
                </c:pt>
                <c:pt idx="2839">
                  <c:v>24</c:v>
                </c:pt>
                <c:pt idx="2840">
                  <c:v>28</c:v>
                </c:pt>
                <c:pt idx="2841">
                  <c:v>23</c:v>
                </c:pt>
                <c:pt idx="2842">
                  <c:v>28</c:v>
                </c:pt>
                <c:pt idx="2843">
                  <c:v>23</c:v>
                </c:pt>
                <c:pt idx="2844">
                  <c:v>28</c:v>
                </c:pt>
                <c:pt idx="2845">
                  <c:v>27</c:v>
                </c:pt>
                <c:pt idx="2846">
                  <c:v>23</c:v>
                </c:pt>
                <c:pt idx="2847">
                  <c:v>24</c:v>
                </c:pt>
                <c:pt idx="2848">
                  <c:v>23</c:v>
                </c:pt>
                <c:pt idx="2849">
                  <c:v>24</c:v>
                </c:pt>
                <c:pt idx="2850">
                  <c:v>27</c:v>
                </c:pt>
                <c:pt idx="2851">
                  <c:v>23</c:v>
                </c:pt>
                <c:pt idx="2852">
                  <c:v>24</c:v>
                </c:pt>
                <c:pt idx="2853">
                  <c:v>23</c:v>
                </c:pt>
                <c:pt idx="2854">
                  <c:v>24</c:v>
                </c:pt>
                <c:pt idx="2855">
                  <c:v>29</c:v>
                </c:pt>
                <c:pt idx="2856">
                  <c:v>24</c:v>
                </c:pt>
                <c:pt idx="2857">
                  <c:v>24</c:v>
                </c:pt>
                <c:pt idx="2858">
                  <c:v>27</c:v>
                </c:pt>
                <c:pt idx="2859">
                  <c:v>27</c:v>
                </c:pt>
                <c:pt idx="2860">
                  <c:v>28</c:v>
                </c:pt>
                <c:pt idx="2861">
                  <c:v>28</c:v>
                </c:pt>
                <c:pt idx="2862">
                  <c:v>24</c:v>
                </c:pt>
                <c:pt idx="2863">
                  <c:v>24</c:v>
                </c:pt>
                <c:pt idx="2864">
                  <c:v>28</c:v>
                </c:pt>
                <c:pt idx="2865">
                  <c:v>24</c:v>
                </c:pt>
                <c:pt idx="2866">
                  <c:v>27</c:v>
                </c:pt>
                <c:pt idx="2867">
                  <c:v>28</c:v>
                </c:pt>
                <c:pt idx="2868">
                  <c:v>23</c:v>
                </c:pt>
                <c:pt idx="2869">
                  <c:v>23</c:v>
                </c:pt>
                <c:pt idx="2870">
                  <c:v>23</c:v>
                </c:pt>
                <c:pt idx="2871">
                  <c:v>23</c:v>
                </c:pt>
                <c:pt idx="2872">
                  <c:v>24</c:v>
                </c:pt>
                <c:pt idx="2873">
                  <c:v>24</c:v>
                </c:pt>
                <c:pt idx="2874">
                  <c:v>24</c:v>
                </c:pt>
                <c:pt idx="2875">
                  <c:v>24</c:v>
                </c:pt>
                <c:pt idx="2876">
                  <c:v>24</c:v>
                </c:pt>
                <c:pt idx="2877">
                  <c:v>23</c:v>
                </c:pt>
                <c:pt idx="2878">
                  <c:v>23</c:v>
                </c:pt>
                <c:pt idx="2879">
                  <c:v>23</c:v>
                </c:pt>
                <c:pt idx="2880">
                  <c:v>24</c:v>
                </c:pt>
                <c:pt idx="2881">
                  <c:v>24</c:v>
                </c:pt>
                <c:pt idx="2882">
                  <c:v>28</c:v>
                </c:pt>
                <c:pt idx="2883">
                  <c:v>24</c:v>
                </c:pt>
                <c:pt idx="2884">
                  <c:v>25</c:v>
                </c:pt>
                <c:pt idx="2885">
                  <c:v>21</c:v>
                </c:pt>
                <c:pt idx="2886">
                  <c:v>25</c:v>
                </c:pt>
                <c:pt idx="2887">
                  <c:v>23</c:v>
                </c:pt>
                <c:pt idx="2888">
                  <c:v>26</c:v>
                </c:pt>
                <c:pt idx="2889">
                  <c:v>23</c:v>
                </c:pt>
                <c:pt idx="2890">
                  <c:v>26</c:v>
                </c:pt>
                <c:pt idx="2891">
                  <c:v>23</c:v>
                </c:pt>
                <c:pt idx="2892">
                  <c:v>23</c:v>
                </c:pt>
                <c:pt idx="2893">
                  <c:v>28</c:v>
                </c:pt>
                <c:pt idx="2894">
                  <c:v>23</c:v>
                </c:pt>
                <c:pt idx="2895">
                  <c:v>23</c:v>
                </c:pt>
                <c:pt idx="2896">
                  <c:v>27</c:v>
                </c:pt>
                <c:pt idx="2897">
                  <c:v>23</c:v>
                </c:pt>
                <c:pt idx="2898">
                  <c:v>21</c:v>
                </c:pt>
                <c:pt idx="2899">
                  <c:v>26</c:v>
                </c:pt>
                <c:pt idx="2900">
                  <c:v>23</c:v>
                </c:pt>
                <c:pt idx="2901">
                  <c:v>24</c:v>
                </c:pt>
                <c:pt idx="2902">
                  <c:v>28</c:v>
                </c:pt>
                <c:pt idx="2903">
                  <c:v>27</c:v>
                </c:pt>
                <c:pt idx="2904">
                  <c:v>24</c:v>
                </c:pt>
                <c:pt idx="2905">
                  <c:v>23</c:v>
                </c:pt>
                <c:pt idx="2906">
                  <c:v>26</c:v>
                </c:pt>
                <c:pt idx="2907">
                  <c:v>28</c:v>
                </c:pt>
                <c:pt idx="2908">
                  <c:v>26</c:v>
                </c:pt>
                <c:pt idx="2909">
                  <c:v>23</c:v>
                </c:pt>
                <c:pt idx="2910">
                  <c:v>23</c:v>
                </c:pt>
                <c:pt idx="2911">
                  <c:v>23</c:v>
                </c:pt>
                <c:pt idx="2912">
                  <c:v>26</c:v>
                </c:pt>
                <c:pt idx="2913">
                  <c:v>23</c:v>
                </c:pt>
                <c:pt idx="2914">
                  <c:v>24</c:v>
                </c:pt>
                <c:pt idx="2915">
                  <c:v>23</c:v>
                </c:pt>
                <c:pt idx="2916">
                  <c:v>24</c:v>
                </c:pt>
                <c:pt idx="2917">
                  <c:v>23</c:v>
                </c:pt>
                <c:pt idx="2918">
                  <c:v>28</c:v>
                </c:pt>
                <c:pt idx="2919">
                  <c:v>27</c:v>
                </c:pt>
                <c:pt idx="2920">
                  <c:v>23</c:v>
                </c:pt>
                <c:pt idx="2921">
                  <c:v>25</c:v>
                </c:pt>
                <c:pt idx="2922">
                  <c:v>23</c:v>
                </c:pt>
                <c:pt idx="2923">
                  <c:v>23</c:v>
                </c:pt>
                <c:pt idx="2924">
                  <c:v>23</c:v>
                </c:pt>
                <c:pt idx="2925">
                  <c:v>26</c:v>
                </c:pt>
                <c:pt idx="2926">
                  <c:v>28</c:v>
                </c:pt>
                <c:pt idx="2927">
                  <c:v>24</c:v>
                </c:pt>
                <c:pt idx="2928">
                  <c:v>24</c:v>
                </c:pt>
                <c:pt idx="2929">
                  <c:v>26</c:v>
                </c:pt>
                <c:pt idx="2930">
                  <c:v>23</c:v>
                </c:pt>
                <c:pt idx="2931">
                  <c:v>23</c:v>
                </c:pt>
                <c:pt idx="2932">
                  <c:v>29</c:v>
                </c:pt>
                <c:pt idx="2933">
                  <c:v>23</c:v>
                </c:pt>
                <c:pt idx="2934">
                  <c:v>26</c:v>
                </c:pt>
                <c:pt idx="2935">
                  <c:v>28</c:v>
                </c:pt>
                <c:pt idx="2936">
                  <c:v>23</c:v>
                </c:pt>
                <c:pt idx="2937">
                  <c:v>24</c:v>
                </c:pt>
                <c:pt idx="2938">
                  <c:v>24</c:v>
                </c:pt>
                <c:pt idx="2939">
                  <c:v>23</c:v>
                </c:pt>
                <c:pt idx="2940">
                  <c:v>28</c:v>
                </c:pt>
                <c:pt idx="2941">
                  <c:v>27</c:v>
                </c:pt>
                <c:pt idx="2942">
                  <c:v>23</c:v>
                </c:pt>
                <c:pt idx="2943">
                  <c:v>24</c:v>
                </c:pt>
                <c:pt idx="2944">
                  <c:v>23</c:v>
                </c:pt>
                <c:pt idx="2945">
                  <c:v>26</c:v>
                </c:pt>
                <c:pt idx="2946">
                  <c:v>23</c:v>
                </c:pt>
                <c:pt idx="2947">
                  <c:v>26</c:v>
                </c:pt>
                <c:pt idx="2948">
                  <c:v>24</c:v>
                </c:pt>
                <c:pt idx="2949">
                  <c:v>28</c:v>
                </c:pt>
                <c:pt idx="2950">
                  <c:v>24</c:v>
                </c:pt>
                <c:pt idx="2951">
                  <c:v>28</c:v>
                </c:pt>
                <c:pt idx="2952">
                  <c:v>24</c:v>
                </c:pt>
                <c:pt idx="2953">
                  <c:v>24</c:v>
                </c:pt>
                <c:pt idx="2954">
                  <c:v>23</c:v>
                </c:pt>
                <c:pt idx="2955">
                  <c:v>24</c:v>
                </c:pt>
                <c:pt idx="2956">
                  <c:v>24</c:v>
                </c:pt>
                <c:pt idx="2957">
                  <c:v>23</c:v>
                </c:pt>
                <c:pt idx="2958">
                  <c:v>28</c:v>
                </c:pt>
                <c:pt idx="2959">
                  <c:v>23</c:v>
                </c:pt>
                <c:pt idx="2960">
                  <c:v>23</c:v>
                </c:pt>
                <c:pt idx="2961">
                  <c:v>26</c:v>
                </c:pt>
                <c:pt idx="2962">
                  <c:v>23</c:v>
                </c:pt>
                <c:pt idx="2963">
                  <c:v>24</c:v>
                </c:pt>
                <c:pt idx="2964">
                  <c:v>24</c:v>
                </c:pt>
                <c:pt idx="2965">
                  <c:v>24</c:v>
                </c:pt>
                <c:pt idx="2966">
                  <c:v>26</c:v>
                </c:pt>
                <c:pt idx="2967">
                  <c:v>23</c:v>
                </c:pt>
                <c:pt idx="2968">
                  <c:v>26</c:v>
                </c:pt>
                <c:pt idx="2969">
                  <c:v>28</c:v>
                </c:pt>
                <c:pt idx="2970">
                  <c:v>23</c:v>
                </c:pt>
                <c:pt idx="2971">
                  <c:v>23</c:v>
                </c:pt>
                <c:pt idx="2972">
                  <c:v>23</c:v>
                </c:pt>
                <c:pt idx="2973">
                  <c:v>24</c:v>
                </c:pt>
                <c:pt idx="2974">
                  <c:v>23</c:v>
                </c:pt>
                <c:pt idx="2975">
                  <c:v>29</c:v>
                </c:pt>
                <c:pt idx="2976">
                  <c:v>24</c:v>
                </c:pt>
                <c:pt idx="2977">
                  <c:v>24</c:v>
                </c:pt>
                <c:pt idx="2978">
                  <c:v>27</c:v>
                </c:pt>
                <c:pt idx="2979">
                  <c:v>24</c:v>
                </c:pt>
                <c:pt idx="2980">
                  <c:v>24</c:v>
                </c:pt>
                <c:pt idx="2981">
                  <c:v>24</c:v>
                </c:pt>
                <c:pt idx="2982">
                  <c:v>24</c:v>
                </c:pt>
                <c:pt idx="2983">
                  <c:v>22</c:v>
                </c:pt>
                <c:pt idx="2984">
                  <c:v>23</c:v>
                </c:pt>
                <c:pt idx="2985">
                  <c:v>26</c:v>
                </c:pt>
                <c:pt idx="2986">
                  <c:v>23</c:v>
                </c:pt>
                <c:pt idx="2987">
                  <c:v>27</c:v>
                </c:pt>
                <c:pt idx="2988">
                  <c:v>27</c:v>
                </c:pt>
                <c:pt idx="2989">
                  <c:v>24</c:v>
                </c:pt>
                <c:pt idx="2990">
                  <c:v>27</c:v>
                </c:pt>
                <c:pt idx="2991">
                  <c:v>24</c:v>
                </c:pt>
                <c:pt idx="2992">
                  <c:v>27</c:v>
                </c:pt>
                <c:pt idx="2993">
                  <c:v>24</c:v>
                </c:pt>
                <c:pt idx="2994">
                  <c:v>27</c:v>
                </c:pt>
                <c:pt idx="2995">
                  <c:v>24</c:v>
                </c:pt>
                <c:pt idx="2996">
                  <c:v>24</c:v>
                </c:pt>
                <c:pt idx="2997">
                  <c:v>27</c:v>
                </c:pt>
                <c:pt idx="2998">
                  <c:v>27</c:v>
                </c:pt>
                <c:pt idx="2999">
                  <c:v>24</c:v>
                </c:pt>
                <c:pt idx="3000">
                  <c:v>23</c:v>
                </c:pt>
                <c:pt idx="3001">
                  <c:v>23</c:v>
                </c:pt>
                <c:pt idx="3002">
                  <c:v>23</c:v>
                </c:pt>
                <c:pt idx="3003">
                  <c:v>28</c:v>
                </c:pt>
                <c:pt idx="3004">
                  <c:v>23</c:v>
                </c:pt>
                <c:pt idx="3005">
                  <c:v>23</c:v>
                </c:pt>
                <c:pt idx="3006">
                  <c:v>22</c:v>
                </c:pt>
                <c:pt idx="3007">
                  <c:v>23</c:v>
                </c:pt>
                <c:pt idx="3008">
                  <c:v>24</c:v>
                </c:pt>
                <c:pt idx="3009">
                  <c:v>25</c:v>
                </c:pt>
                <c:pt idx="3010">
                  <c:v>23</c:v>
                </c:pt>
                <c:pt idx="3011">
                  <c:v>23</c:v>
                </c:pt>
                <c:pt idx="3012">
                  <c:v>24</c:v>
                </c:pt>
                <c:pt idx="3013">
                  <c:v>23</c:v>
                </c:pt>
                <c:pt idx="3014">
                  <c:v>25</c:v>
                </c:pt>
                <c:pt idx="3015">
                  <c:v>23</c:v>
                </c:pt>
                <c:pt idx="3016">
                  <c:v>27</c:v>
                </c:pt>
                <c:pt idx="3017">
                  <c:v>28</c:v>
                </c:pt>
                <c:pt idx="3018">
                  <c:v>24</c:v>
                </c:pt>
                <c:pt idx="3019">
                  <c:v>24</c:v>
                </c:pt>
                <c:pt idx="3020">
                  <c:v>27</c:v>
                </c:pt>
                <c:pt idx="3021">
                  <c:v>23</c:v>
                </c:pt>
                <c:pt idx="3022">
                  <c:v>23</c:v>
                </c:pt>
                <c:pt idx="3023">
                  <c:v>23</c:v>
                </c:pt>
                <c:pt idx="3024">
                  <c:v>27</c:v>
                </c:pt>
                <c:pt idx="3025">
                  <c:v>24</c:v>
                </c:pt>
                <c:pt idx="3026">
                  <c:v>24</c:v>
                </c:pt>
                <c:pt idx="3027">
                  <c:v>24</c:v>
                </c:pt>
                <c:pt idx="3028">
                  <c:v>25</c:v>
                </c:pt>
                <c:pt idx="3029">
                  <c:v>24</c:v>
                </c:pt>
                <c:pt idx="3030">
                  <c:v>26</c:v>
                </c:pt>
                <c:pt idx="3031">
                  <c:v>24</c:v>
                </c:pt>
                <c:pt idx="3032">
                  <c:v>23</c:v>
                </c:pt>
                <c:pt idx="3033">
                  <c:v>24</c:v>
                </c:pt>
                <c:pt idx="3034">
                  <c:v>27</c:v>
                </c:pt>
                <c:pt idx="3035">
                  <c:v>27</c:v>
                </c:pt>
                <c:pt idx="3036">
                  <c:v>28</c:v>
                </c:pt>
                <c:pt idx="3037">
                  <c:v>29</c:v>
                </c:pt>
                <c:pt idx="3038">
                  <c:v>28</c:v>
                </c:pt>
                <c:pt idx="3039">
                  <c:v>28</c:v>
                </c:pt>
                <c:pt idx="3040">
                  <c:v>23</c:v>
                </c:pt>
                <c:pt idx="3041">
                  <c:v>23</c:v>
                </c:pt>
                <c:pt idx="3042">
                  <c:v>27</c:v>
                </c:pt>
                <c:pt idx="3043">
                  <c:v>24</c:v>
                </c:pt>
                <c:pt idx="3044">
                  <c:v>25</c:v>
                </c:pt>
                <c:pt idx="3045">
                  <c:v>24</c:v>
                </c:pt>
                <c:pt idx="3046">
                  <c:v>23</c:v>
                </c:pt>
                <c:pt idx="3047">
                  <c:v>21</c:v>
                </c:pt>
                <c:pt idx="3048">
                  <c:v>23</c:v>
                </c:pt>
                <c:pt idx="3049">
                  <c:v>26</c:v>
                </c:pt>
                <c:pt idx="3050">
                  <c:v>23</c:v>
                </c:pt>
                <c:pt idx="3051">
                  <c:v>27</c:v>
                </c:pt>
                <c:pt idx="3052">
                  <c:v>28</c:v>
                </c:pt>
                <c:pt idx="3053">
                  <c:v>23</c:v>
                </c:pt>
                <c:pt idx="3054">
                  <c:v>23</c:v>
                </c:pt>
                <c:pt idx="3055">
                  <c:v>27</c:v>
                </c:pt>
                <c:pt idx="3056">
                  <c:v>23</c:v>
                </c:pt>
                <c:pt idx="3057">
                  <c:v>23</c:v>
                </c:pt>
                <c:pt idx="3058">
                  <c:v>28</c:v>
                </c:pt>
                <c:pt idx="3059">
                  <c:v>26</c:v>
                </c:pt>
                <c:pt idx="3060">
                  <c:v>23</c:v>
                </c:pt>
                <c:pt idx="3061">
                  <c:v>23</c:v>
                </c:pt>
                <c:pt idx="3062">
                  <c:v>23</c:v>
                </c:pt>
                <c:pt idx="3063">
                  <c:v>24</c:v>
                </c:pt>
                <c:pt idx="3064">
                  <c:v>23</c:v>
                </c:pt>
                <c:pt idx="3065">
                  <c:v>21</c:v>
                </c:pt>
                <c:pt idx="3066">
                  <c:v>26</c:v>
                </c:pt>
                <c:pt idx="3067">
                  <c:v>26</c:v>
                </c:pt>
                <c:pt idx="3068">
                  <c:v>21</c:v>
                </c:pt>
                <c:pt idx="3069">
                  <c:v>24</c:v>
                </c:pt>
                <c:pt idx="3070">
                  <c:v>23</c:v>
                </c:pt>
                <c:pt idx="3071">
                  <c:v>21</c:v>
                </c:pt>
                <c:pt idx="3072">
                  <c:v>23</c:v>
                </c:pt>
                <c:pt idx="3073">
                  <c:v>21</c:v>
                </c:pt>
                <c:pt idx="3074">
                  <c:v>23</c:v>
                </c:pt>
                <c:pt idx="3075">
                  <c:v>23</c:v>
                </c:pt>
                <c:pt idx="3076">
                  <c:v>26</c:v>
                </c:pt>
                <c:pt idx="3077">
                  <c:v>24</c:v>
                </c:pt>
                <c:pt idx="3078">
                  <c:v>27</c:v>
                </c:pt>
                <c:pt idx="3079">
                  <c:v>24</c:v>
                </c:pt>
                <c:pt idx="3080">
                  <c:v>25</c:v>
                </c:pt>
                <c:pt idx="3081">
                  <c:v>23</c:v>
                </c:pt>
                <c:pt idx="3082">
                  <c:v>23</c:v>
                </c:pt>
                <c:pt idx="3083">
                  <c:v>27</c:v>
                </c:pt>
                <c:pt idx="3084">
                  <c:v>28</c:v>
                </c:pt>
                <c:pt idx="3085">
                  <c:v>21</c:v>
                </c:pt>
                <c:pt idx="3086">
                  <c:v>24</c:v>
                </c:pt>
                <c:pt idx="3087">
                  <c:v>23</c:v>
                </c:pt>
                <c:pt idx="3088">
                  <c:v>23</c:v>
                </c:pt>
                <c:pt idx="3089">
                  <c:v>21</c:v>
                </c:pt>
                <c:pt idx="3090">
                  <c:v>27</c:v>
                </c:pt>
                <c:pt idx="3091">
                  <c:v>23</c:v>
                </c:pt>
                <c:pt idx="3092">
                  <c:v>24</c:v>
                </c:pt>
                <c:pt idx="3093">
                  <c:v>23</c:v>
                </c:pt>
                <c:pt idx="3094">
                  <c:v>24</c:v>
                </c:pt>
                <c:pt idx="3095">
                  <c:v>26</c:v>
                </c:pt>
                <c:pt idx="3096">
                  <c:v>24</c:v>
                </c:pt>
                <c:pt idx="3097">
                  <c:v>28</c:v>
                </c:pt>
                <c:pt idx="3098">
                  <c:v>23</c:v>
                </c:pt>
                <c:pt idx="3099">
                  <c:v>27</c:v>
                </c:pt>
                <c:pt idx="3100">
                  <c:v>21</c:v>
                </c:pt>
                <c:pt idx="3101">
                  <c:v>23</c:v>
                </c:pt>
                <c:pt idx="3102">
                  <c:v>23</c:v>
                </c:pt>
                <c:pt idx="3103">
                  <c:v>26</c:v>
                </c:pt>
                <c:pt idx="3104">
                  <c:v>21</c:v>
                </c:pt>
                <c:pt idx="3105">
                  <c:v>23</c:v>
                </c:pt>
                <c:pt idx="3106">
                  <c:v>25</c:v>
                </c:pt>
                <c:pt idx="3107">
                  <c:v>28</c:v>
                </c:pt>
                <c:pt idx="3108">
                  <c:v>27</c:v>
                </c:pt>
                <c:pt idx="3109">
                  <c:v>26</c:v>
                </c:pt>
                <c:pt idx="3110">
                  <c:v>27</c:v>
                </c:pt>
                <c:pt idx="3111">
                  <c:v>23</c:v>
                </c:pt>
                <c:pt idx="3112">
                  <c:v>23</c:v>
                </c:pt>
                <c:pt idx="3113">
                  <c:v>23</c:v>
                </c:pt>
                <c:pt idx="3114">
                  <c:v>24</c:v>
                </c:pt>
                <c:pt idx="3115">
                  <c:v>23</c:v>
                </c:pt>
                <c:pt idx="3116">
                  <c:v>23</c:v>
                </c:pt>
                <c:pt idx="3117">
                  <c:v>23</c:v>
                </c:pt>
                <c:pt idx="3118">
                  <c:v>27</c:v>
                </c:pt>
                <c:pt idx="3119">
                  <c:v>28</c:v>
                </c:pt>
                <c:pt idx="3120">
                  <c:v>26</c:v>
                </c:pt>
                <c:pt idx="3121">
                  <c:v>24</c:v>
                </c:pt>
                <c:pt idx="3122">
                  <c:v>27</c:v>
                </c:pt>
                <c:pt idx="3123">
                  <c:v>24</c:v>
                </c:pt>
                <c:pt idx="3124">
                  <c:v>24</c:v>
                </c:pt>
                <c:pt idx="3125">
                  <c:v>24</c:v>
                </c:pt>
                <c:pt idx="3126">
                  <c:v>24</c:v>
                </c:pt>
                <c:pt idx="3127">
                  <c:v>24</c:v>
                </c:pt>
                <c:pt idx="3128">
                  <c:v>27</c:v>
                </c:pt>
                <c:pt idx="3129">
                  <c:v>27</c:v>
                </c:pt>
                <c:pt idx="3130">
                  <c:v>23</c:v>
                </c:pt>
                <c:pt idx="3131">
                  <c:v>21</c:v>
                </c:pt>
                <c:pt idx="3132">
                  <c:v>23</c:v>
                </c:pt>
                <c:pt idx="3133">
                  <c:v>27</c:v>
                </c:pt>
                <c:pt idx="3134">
                  <c:v>24</c:v>
                </c:pt>
                <c:pt idx="3135">
                  <c:v>23</c:v>
                </c:pt>
                <c:pt idx="3136">
                  <c:v>27</c:v>
                </c:pt>
                <c:pt idx="3137">
                  <c:v>21</c:v>
                </c:pt>
                <c:pt idx="3138">
                  <c:v>27</c:v>
                </c:pt>
                <c:pt idx="3139">
                  <c:v>23</c:v>
                </c:pt>
                <c:pt idx="3140">
                  <c:v>23</c:v>
                </c:pt>
                <c:pt idx="3141">
                  <c:v>24</c:v>
                </c:pt>
                <c:pt idx="3142">
                  <c:v>26</c:v>
                </c:pt>
                <c:pt idx="3143">
                  <c:v>23</c:v>
                </c:pt>
                <c:pt idx="3144">
                  <c:v>27</c:v>
                </c:pt>
                <c:pt idx="3145">
                  <c:v>23</c:v>
                </c:pt>
                <c:pt idx="3146">
                  <c:v>24</c:v>
                </c:pt>
                <c:pt idx="3147">
                  <c:v>27</c:v>
                </c:pt>
                <c:pt idx="3148">
                  <c:v>26</c:v>
                </c:pt>
                <c:pt idx="3149">
                  <c:v>23</c:v>
                </c:pt>
                <c:pt idx="3150">
                  <c:v>26</c:v>
                </c:pt>
                <c:pt idx="3151">
                  <c:v>23</c:v>
                </c:pt>
                <c:pt idx="3152">
                  <c:v>23</c:v>
                </c:pt>
                <c:pt idx="3153">
                  <c:v>21</c:v>
                </c:pt>
                <c:pt idx="3154">
                  <c:v>23</c:v>
                </c:pt>
                <c:pt idx="3155">
                  <c:v>23</c:v>
                </c:pt>
                <c:pt idx="3156">
                  <c:v>23</c:v>
                </c:pt>
                <c:pt idx="3157">
                  <c:v>27</c:v>
                </c:pt>
                <c:pt idx="3158">
                  <c:v>25</c:v>
                </c:pt>
                <c:pt idx="3159">
                  <c:v>21</c:v>
                </c:pt>
                <c:pt idx="3160">
                  <c:v>24</c:v>
                </c:pt>
                <c:pt idx="3161">
                  <c:v>24</c:v>
                </c:pt>
                <c:pt idx="3162">
                  <c:v>24</c:v>
                </c:pt>
                <c:pt idx="3163">
                  <c:v>21</c:v>
                </c:pt>
                <c:pt idx="3164">
                  <c:v>21</c:v>
                </c:pt>
                <c:pt idx="3165">
                  <c:v>24</c:v>
                </c:pt>
                <c:pt idx="3166">
                  <c:v>26</c:v>
                </c:pt>
                <c:pt idx="3167">
                  <c:v>23</c:v>
                </c:pt>
                <c:pt idx="3168">
                  <c:v>23</c:v>
                </c:pt>
                <c:pt idx="3169">
                  <c:v>25</c:v>
                </c:pt>
                <c:pt idx="3170">
                  <c:v>23</c:v>
                </c:pt>
                <c:pt idx="3171">
                  <c:v>27</c:v>
                </c:pt>
                <c:pt idx="3172">
                  <c:v>21</c:v>
                </c:pt>
                <c:pt idx="3173">
                  <c:v>23</c:v>
                </c:pt>
                <c:pt idx="3174">
                  <c:v>24</c:v>
                </c:pt>
                <c:pt idx="3175">
                  <c:v>28</c:v>
                </c:pt>
                <c:pt idx="3176">
                  <c:v>24</c:v>
                </c:pt>
                <c:pt idx="3177">
                  <c:v>24</c:v>
                </c:pt>
                <c:pt idx="3178">
                  <c:v>28</c:v>
                </c:pt>
                <c:pt idx="3179">
                  <c:v>24</c:v>
                </c:pt>
                <c:pt idx="3180">
                  <c:v>24</c:v>
                </c:pt>
                <c:pt idx="3181">
                  <c:v>28</c:v>
                </c:pt>
                <c:pt idx="3182">
                  <c:v>24</c:v>
                </c:pt>
                <c:pt idx="3183">
                  <c:v>23</c:v>
                </c:pt>
                <c:pt idx="3184">
                  <c:v>23</c:v>
                </c:pt>
                <c:pt idx="3185">
                  <c:v>23</c:v>
                </c:pt>
                <c:pt idx="3186">
                  <c:v>28</c:v>
                </c:pt>
                <c:pt idx="3187">
                  <c:v>24</c:v>
                </c:pt>
                <c:pt idx="3188">
                  <c:v>24</c:v>
                </c:pt>
                <c:pt idx="3189">
                  <c:v>23</c:v>
                </c:pt>
                <c:pt idx="3190">
                  <c:v>23</c:v>
                </c:pt>
                <c:pt idx="3191">
                  <c:v>24</c:v>
                </c:pt>
                <c:pt idx="3192">
                  <c:v>24</c:v>
                </c:pt>
                <c:pt idx="3193">
                  <c:v>24</c:v>
                </c:pt>
                <c:pt idx="3194">
                  <c:v>24</c:v>
                </c:pt>
                <c:pt idx="3195">
                  <c:v>24</c:v>
                </c:pt>
                <c:pt idx="3196">
                  <c:v>27</c:v>
                </c:pt>
                <c:pt idx="3197">
                  <c:v>26</c:v>
                </c:pt>
                <c:pt idx="3198">
                  <c:v>23</c:v>
                </c:pt>
                <c:pt idx="3199">
                  <c:v>24</c:v>
                </c:pt>
                <c:pt idx="3200">
                  <c:v>24</c:v>
                </c:pt>
                <c:pt idx="3201">
                  <c:v>23</c:v>
                </c:pt>
                <c:pt idx="3202">
                  <c:v>26</c:v>
                </c:pt>
                <c:pt idx="3203">
                  <c:v>21</c:v>
                </c:pt>
                <c:pt idx="3204">
                  <c:v>23</c:v>
                </c:pt>
                <c:pt idx="3205">
                  <c:v>23</c:v>
                </c:pt>
                <c:pt idx="3206">
                  <c:v>25</c:v>
                </c:pt>
                <c:pt idx="3207">
                  <c:v>26</c:v>
                </c:pt>
                <c:pt idx="3208">
                  <c:v>24</c:v>
                </c:pt>
                <c:pt idx="3209">
                  <c:v>24</c:v>
                </c:pt>
                <c:pt idx="3210">
                  <c:v>23</c:v>
                </c:pt>
                <c:pt idx="3211">
                  <c:v>23</c:v>
                </c:pt>
                <c:pt idx="3212">
                  <c:v>28</c:v>
                </c:pt>
                <c:pt idx="3213">
                  <c:v>23</c:v>
                </c:pt>
                <c:pt idx="3214">
                  <c:v>27</c:v>
                </c:pt>
                <c:pt idx="3215">
                  <c:v>23</c:v>
                </c:pt>
                <c:pt idx="3216">
                  <c:v>23</c:v>
                </c:pt>
                <c:pt idx="3217">
                  <c:v>24</c:v>
                </c:pt>
                <c:pt idx="3218">
                  <c:v>24</c:v>
                </c:pt>
                <c:pt idx="3219">
                  <c:v>25</c:v>
                </c:pt>
                <c:pt idx="3220">
                  <c:v>23</c:v>
                </c:pt>
                <c:pt idx="3221">
                  <c:v>24</c:v>
                </c:pt>
                <c:pt idx="3222">
                  <c:v>21</c:v>
                </c:pt>
                <c:pt idx="3223">
                  <c:v>27</c:v>
                </c:pt>
                <c:pt idx="3224">
                  <c:v>27</c:v>
                </c:pt>
                <c:pt idx="3225">
                  <c:v>24</c:v>
                </c:pt>
                <c:pt idx="3226">
                  <c:v>24</c:v>
                </c:pt>
                <c:pt idx="3227">
                  <c:v>23</c:v>
                </c:pt>
                <c:pt idx="3228">
                  <c:v>24</c:v>
                </c:pt>
                <c:pt idx="3229">
                  <c:v>24</c:v>
                </c:pt>
                <c:pt idx="3230">
                  <c:v>28</c:v>
                </c:pt>
                <c:pt idx="3231">
                  <c:v>27</c:v>
                </c:pt>
                <c:pt idx="3232">
                  <c:v>23</c:v>
                </c:pt>
                <c:pt idx="3233">
                  <c:v>27</c:v>
                </c:pt>
                <c:pt idx="3234">
                  <c:v>23</c:v>
                </c:pt>
                <c:pt idx="3235">
                  <c:v>26</c:v>
                </c:pt>
                <c:pt idx="3236">
                  <c:v>23</c:v>
                </c:pt>
                <c:pt idx="3237">
                  <c:v>23</c:v>
                </c:pt>
                <c:pt idx="3238">
                  <c:v>27</c:v>
                </c:pt>
                <c:pt idx="3239">
                  <c:v>29</c:v>
                </c:pt>
                <c:pt idx="3240">
                  <c:v>23</c:v>
                </c:pt>
                <c:pt idx="3241">
                  <c:v>28</c:v>
                </c:pt>
                <c:pt idx="3242">
                  <c:v>23</c:v>
                </c:pt>
                <c:pt idx="3243">
                  <c:v>23</c:v>
                </c:pt>
                <c:pt idx="3244">
                  <c:v>23</c:v>
                </c:pt>
                <c:pt idx="3245">
                  <c:v>21</c:v>
                </c:pt>
                <c:pt idx="3246">
                  <c:v>23</c:v>
                </c:pt>
                <c:pt idx="3247">
                  <c:v>24</c:v>
                </c:pt>
                <c:pt idx="3248">
                  <c:v>23</c:v>
                </c:pt>
                <c:pt idx="3249">
                  <c:v>23</c:v>
                </c:pt>
                <c:pt idx="3250">
                  <c:v>26</c:v>
                </c:pt>
                <c:pt idx="3251">
                  <c:v>28</c:v>
                </c:pt>
                <c:pt idx="3252">
                  <c:v>24</c:v>
                </c:pt>
                <c:pt idx="3253">
                  <c:v>21</c:v>
                </c:pt>
                <c:pt idx="3254">
                  <c:v>24</c:v>
                </c:pt>
                <c:pt idx="3255">
                  <c:v>23</c:v>
                </c:pt>
                <c:pt idx="3256">
                  <c:v>25</c:v>
                </c:pt>
                <c:pt idx="3257">
                  <c:v>23</c:v>
                </c:pt>
                <c:pt idx="3258">
                  <c:v>24</c:v>
                </c:pt>
                <c:pt idx="3259">
                  <c:v>23</c:v>
                </c:pt>
                <c:pt idx="3260">
                  <c:v>23</c:v>
                </c:pt>
                <c:pt idx="3261">
                  <c:v>24</c:v>
                </c:pt>
                <c:pt idx="3262">
                  <c:v>23</c:v>
                </c:pt>
                <c:pt idx="3263">
                  <c:v>23</c:v>
                </c:pt>
                <c:pt idx="3264">
                  <c:v>26</c:v>
                </c:pt>
                <c:pt idx="3265">
                  <c:v>27</c:v>
                </c:pt>
                <c:pt idx="3266">
                  <c:v>23</c:v>
                </c:pt>
                <c:pt idx="3267">
                  <c:v>23</c:v>
                </c:pt>
                <c:pt idx="3268">
                  <c:v>28</c:v>
                </c:pt>
                <c:pt idx="3269">
                  <c:v>27</c:v>
                </c:pt>
                <c:pt idx="3270">
                  <c:v>24</c:v>
                </c:pt>
                <c:pt idx="3271">
                  <c:v>23</c:v>
                </c:pt>
                <c:pt idx="3272">
                  <c:v>23</c:v>
                </c:pt>
                <c:pt idx="3273">
                  <c:v>27</c:v>
                </c:pt>
                <c:pt idx="3274">
                  <c:v>21</c:v>
                </c:pt>
                <c:pt idx="3275">
                  <c:v>26</c:v>
                </c:pt>
                <c:pt idx="3276">
                  <c:v>21</c:v>
                </c:pt>
                <c:pt idx="3277">
                  <c:v>21</c:v>
                </c:pt>
                <c:pt idx="3278">
                  <c:v>28</c:v>
                </c:pt>
                <c:pt idx="3279">
                  <c:v>26</c:v>
                </c:pt>
                <c:pt idx="3280">
                  <c:v>28</c:v>
                </c:pt>
                <c:pt idx="3281">
                  <c:v>26</c:v>
                </c:pt>
                <c:pt idx="3282">
                  <c:v>24</c:v>
                </c:pt>
                <c:pt idx="3283">
                  <c:v>23</c:v>
                </c:pt>
                <c:pt idx="3284">
                  <c:v>26</c:v>
                </c:pt>
                <c:pt idx="3285">
                  <c:v>28</c:v>
                </c:pt>
                <c:pt idx="3286">
                  <c:v>21</c:v>
                </c:pt>
                <c:pt idx="3287">
                  <c:v>26</c:v>
                </c:pt>
                <c:pt idx="3288">
                  <c:v>21</c:v>
                </c:pt>
                <c:pt idx="3289">
                  <c:v>26</c:v>
                </c:pt>
                <c:pt idx="3290">
                  <c:v>22</c:v>
                </c:pt>
                <c:pt idx="3291">
                  <c:v>23</c:v>
                </c:pt>
                <c:pt idx="3292">
                  <c:v>28</c:v>
                </c:pt>
                <c:pt idx="3293">
                  <c:v>24</c:v>
                </c:pt>
                <c:pt idx="3294">
                  <c:v>25</c:v>
                </c:pt>
                <c:pt idx="3295">
                  <c:v>26</c:v>
                </c:pt>
                <c:pt idx="3296">
                  <c:v>26</c:v>
                </c:pt>
                <c:pt idx="3297">
                  <c:v>27</c:v>
                </c:pt>
                <c:pt idx="3298">
                  <c:v>27</c:v>
                </c:pt>
                <c:pt idx="3299">
                  <c:v>27</c:v>
                </c:pt>
                <c:pt idx="3300">
                  <c:v>27</c:v>
                </c:pt>
                <c:pt idx="3301">
                  <c:v>27</c:v>
                </c:pt>
                <c:pt idx="3302">
                  <c:v>22</c:v>
                </c:pt>
                <c:pt idx="3303">
                  <c:v>23</c:v>
                </c:pt>
                <c:pt idx="3304">
                  <c:v>24</c:v>
                </c:pt>
                <c:pt idx="3305">
                  <c:v>26</c:v>
                </c:pt>
                <c:pt idx="3306">
                  <c:v>24</c:v>
                </c:pt>
                <c:pt idx="3307">
                  <c:v>27</c:v>
                </c:pt>
                <c:pt idx="3308">
                  <c:v>23</c:v>
                </c:pt>
                <c:pt idx="3309">
                  <c:v>26</c:v>
                </c:pt>
                <c:pt idx="3310">
                  <c:v>23</c:v>
                </c:pt>
                <c:pt idx="3311">
                  <c:v>27</c:v>
                </c:pt>
                <c:pt idx="3312">
                  <c:v>23</c:v>
                </c:pt>
                <c:pt idx="3313">
                  <c:v>23</c:v>
                </c:pt>
                <c:pt idx="3314">
                  <c:v>24</c:v>
                </c:pt>
                <c:pt idx="3315">
                  <c:v>23</c:v>
                </c:pt>
                <c:pt idx="3316">
                  <c:v>24</c:v>
                </c:pt>
                <c:pt idx="3317">
                  <c:v>24</c:v>
                </c:pt>
                <c:pt idx="3318">
                  <c:v>24</c:v>
                </c:pt>
                <c:pt idx="3319">
                  <c:v>24</c:v>
                </c:pt>
                <c:pt idx="3320">
                  <c:v>27</c:v>
                </c:pt>
                <c:pt idx="3321">
                  <c:v>26</c:v>
                </c:pt>
                <c:pt idx="3322">
                  <c:v>24</c:v>
                </c:pt>
                <c:pt idx="3323">
                  <c:v>23</c:v>
                </c:pt>
                <c:pt idx="3324">
                  <c:v>25</c:v>
                </c:pt>
                <c:pt idx="3325">
                  <c:v>23</c:v>
                </c:pt>
                <c:pt idx="3326">
                  <c:v>21</c:v>
                </c:pt>
                <c:pt idx="3327">
                  <c:v>26</c:v>
                </c:pt>
                <c:pt idx="3328">
                  <c:v>25</c:v>
                </c:pt>
                <c:pt idx="3329">
                  <c:v>23</c:v>
                </c:pt>
                <c:pt idx="3330">
                  <c:v>28</c:v>
                </c:pt>
                <c:pt idx="3331">
                  <c:v>24</c:v>
                </c:pt>
                <c:pt idx="3332">
                  <c:v>24</c:v>
                </c:pt>
                <c:pt idx="3333">
                  <c:v>23</c:v>
                </c:pt>
                <c:pt idx="3334">
                  <c:v>26</c:v>
                </c:pt>
                <c:pt idx="3335">
                  <c:v>23</c:v>
                </c:pt>
                <c:pt idx="3336">
                  <c:v>27</c:v>
                </c:pt>
                <c:pt idx="3337">
                  <c:v>24</c:v>
                </c:pt>
                <c:pt idx="3338">
                  <c:v>23</c:v>
                </c:pt>
                <c:pt idx="3339">
                  <c:v>21</c:v>
                </c:pt>
                <c:pt idx="3340">
                  <c:v>25</c:v>
                </c:pt>
                <c:pt idx="3341">
                  <c:v>24</c:v>
                </c:pt>
                <c:pt idx="3342">
                  <c:v>23</c:v>
                </c:pt>
                <c:pt idx="3343">
                  <c:v>27</c:v>
                </c:pt>
                <c:pt idx="3344">
                  <c:v>25</c:v>
                </c:pt>
                <c:pt idx="3345">
                  <c:v>26</c:v>
                </c:pt>
                <c:pt idx="3346">
                  <c:v>23</c:v>
                </c:pt>
                <c:pt idx="3347">
                  <c:v>21</c:v>
                </c:pt>
                <c:pt idx="3348">
                  <c:v>24</c:v>
                </c:pt>
                <c:pt idx="3349">
                  <c:v>23</c:v>
                </c:pt>
                <c:pt idx="3350">
                  <c:v>23</c:v>
                </c:pt>
                <c:pt idx="3351">
                  <c:v>21</c:v>
                </c:pt>
                <c:pt idx="3352">
                  <c:v>23</c:v>
                </c:pt>
                <c:pt idx="3353">
                  <c:v>26</c:v>
                </c:pt>
                <c:pt idx="3354">
                  <c:v>27</c:v>
                </c:pt>
                <c:pt idx="3355">
                  <c:v>24</c:v>
                </c:pt>
                <c:pt idx="3356">
                  <c:v>26</c:v>
                </c:pt>
                <c:pt idx="3357">
                  <c:v>26</c:v>
                </c:pt>
                <c:pt idx="3358">
                  <c:v>23</c:v>
                </c:pt>
                <c:pt idx="3359">
                  <c:v>28</c:v>
                </c:pt>
                <c:pt idx="3360">
                  <c:v>23</c:v>
                </c:pt>
                <c:pt idx="3361">
                  <c:v>23</c:v>
                </c:pt>
                <c:pt idx="3362">
                  <c:v>23</c:v>
                </c:pt>
                <c:pt idx="3363">
                  <c:v>23</c:v>
                </c:pt>
                <c:pt idx="3364">
                  <c:v>24</c:v>
                </c:pt>
                <c:pt idx="3365">
                  <c:v>28</c:v>
                </c:pt>
                <c:pt idx="3366">
                  <c:v>23</c:v>
                </c:pt>
                <c:pt idx="3367">
                  <c:v>23</c:v>
                </c:pt>
                <c:pt idx="3368">
                  <c:v>29</c:v>
                </c:pt>
                <c:pt idx="3369">
                  <c:v>27</c:v>
                </c:pt>
                <c:pt idx="3370">
                  <c:v>23</c:v>
                </c:pt>
                <c:pt idx="3371">
                  <c:v>26</c:v>
                </c:pt>
                <c:pt idx="3372">
                  <c:v>23</c:v>
                </c:pt>
                <c:pt idx="3373">
                  <c:v>24</c:v>
                </c:pt>
                <c:pt idx="3374">
                  <c:v>26</c:v>
                </c:pt>
                <c:pt idx="3375">
                  <c:v>21</c:v>
                </c:pt>
                <c:pt idx="3376">
                  <c:v>24</c:v>
                </c:pt>
                <c:pt idx="3377">
                  <c:v>25</c:v>
                </c:pt>
                <c:pt idx="3378">
                  <c:v>23</c:v>
                </c:pt>
                <c:pt idx="3379">
                  <c:v>28</c:v>
                </c:pt>
                <c:pt idx="3380">
                  <c:v>24</c:v>
                </c:pt>
                <c:pt idx="3381">
                  <c:v>23</c:v>
                </c:pt>
                <c:pt idx="3382">
                  <c:v>26</c:v>
                </c:pt>
                <c:pt idx="3383">
                  <c:v>27</c:v>
                </c:pt>
                <c:pt idx="3384">
                  <c:v>24</c:v>
                </c:pt>
                <c:pt idx="3385">
                  <c:v>23</c:v>
                </c:pt>
                <c:pt idx="3386">
                  <c:v>26</c:v>
                </c:pt>
                <c:pt idx="3387">
                  <c:v>27</c:v>
                </c:pt>
                <c:pt idx="3388">
                  <c:v>27</c:v>
                </c:pt>
                <c:pt idx="3389">
                  <c:v>27</c:v>
                </c:pt>
                <c:pt idx="3390">
                  <c:v>24</c:v>
                </c:pt>
                <c:pt idx="3391">
                  <c:v>24</c:v>
                </c:pt>
                <c:pt idx="3392">
                  <c:v>23</c:v>
                </c:pt>
                <c:pt idx="3393">
                  <c:v>23</c:v>
                </c:pt>
                <c:pt idx="3394">
                  <c:v>23</c:v>
                </c:pt>
                <c:pt idx="3395">
                  <c:v>26</c:v>
                </c:pt>
                <c:pt idx="3396">
                  <c:v>23</c:v>
                </c:pt>
                <c:pt idx="3397">
                  <c:v>23</c:v>
                </c:pt>
                <c:pt idx="3398">
                  <c:v>23</c:v>
                </c:pt>
                <c:pt idx="3399">
                  <c:v>23</c:v>
                </c:pt>
                <c:pt idx="3400">
                  <c:v>24</c:v>
                </c:pt>
                <c:pt idx="3401">
                  <c:v>24</c:v>
                </c:pt>
                <c:pt idx="3402">
                  <c:v>23</c:v>
                </c:pt>
                <c:pt idx="3403">
                  <c:v>21</c:v>
                </c:pt>
                <c:pt idx="3404">
                  <c:v>23</c:v>
                </c:pt>
                <c:pt idx="3405">
                  <c:v>23</c:v>
                </c:pt>
                <c:pt idx="3406">
                  <c:v>26</c:v>
                </c:pt>
                <c:pt idx="3407">
                  <c:v>23</c:v>
                </c:pt>
                <c:pt idx="3408">
                  <c:v>21</c:v>
                </c:pt>
                <c:pt idx="3409">
                  <c:v>27</c:v>
                </c:pt>
                <c:pt idx="3410">
                  <c:v>21</c:v>
                </c:pt>
                <c:pt idx="3411">
                  <c:v>24</c:v>
                </c:pt>
                <c:pt idx="3412">
                  <c:v>21</c:v>
                </c:pt>
                <c:pt idx="3413">
                  <c:v>23</c:v>
                </c:pt>
                <c:pt idx="3414">
                  <c:v>26</c:v>
                </c:pt>
                <c:pt idx="3415">
                  <c:v>21</c:v>
                </c:pt>
                <c:pt idx="3416">
                  <c:v>23</c:v>
                </c:pt>
                <c:pt idx="3417">
                  <c:v>29</c:v>
                </c:pt>
                <c:pt idx="3418">
                  <c:v>24</c:v>
                </c:pt>
                <c:pt idx="3419">
                  <c:v>23</c:v>
                </c:pt>
                <c:pt idx="3420">
                  <c:v>23</c:v>
                </c:pt>
                <c:pt idx="3421">
                  <c:v>23</c:v>
                </c:pt>
                <c:pt idx="3422">
                  <c:v>25</c:v>
                </c:pt>
                <c:pt idx="3423">
                  <c:v>25</c:v>
                </c:pt>
                <c:pt idx="3424">
                  <c:v>25</c:v>
                </c:pt>
                <c:pt idx="3425">
                  <c:v>24</c:v>
                </c:pt>
                <c:pt idx="3426">
                  <c:v>21</c:v>
                </c:pt>
                <c:pt idx="3427">
                  <c:v>24</c:v>
                </c:pt>
                <c:pt idx="3428">
                  <c:v>28</c:v>
                </c:pt>
                <c:pt idx="3429">
                  <c:v>28</c:v>
                </c:pt>
                <c:pt idx="3430">
                  <c:v>26</c:v>
                </c:pt>
                <c:pt idx="3431">
                  <c:v>23</c:v>
                </c:pt>
                <c:pt idx="3432">
                  <c:v>23</c:v>
                </c:pt>
                <c:pt idx="3433">
                  <c:v>25</c:v>
                </c:pt>
                <c:pt idx="3434">
                  <c:v>27</c:v>
                </c:pt>
                <c:pt idx="3435">
                  <c:v>23</c:v>
                </c:pt>
                <c:pt idx="3436">
                  <c:v>24</c:v>
                </c:pt>
                <c:pt idx="3437">
                  <c:v>23</c:v>
                </c:pt>
                <c:pt idx="3438">
                  <c:v>24</c:v>
                </c:pt>
                <c:pt idx="3439">
                  <c:v>23</c:v>
                </c:pt>
                <c:pt idx="3440">
                  <c:v>23</c:v>
                </c:pt>
                <c:pt idx="3441">
                  <c:v>23</c:v>
                </c:pt>
                <c:pt idx="3442">
                  <c:v>27</c:v>
                </c:pt>
                <c:pt idx="3443">
                  <c:v>24</c:v>
                </c:pt>
                <c:pt idx="3444">
                  <c:v>28</c:v>
                </c:pt>
                <c:pt idx="3445">
                  <c:v>25</c:v>
                </c:pt>
                <c:pt idx="3446">
                  <c:v>24</c:v>
                </c:pt>
                <c:pt idx="3447">
                  <c:v>23</c:v>
                </c:pt>
                <c:pt idx="3448">
                  <c:v>25</c:v>
                </c:pt>
                <c:pt idx="3449">
                  <c:v>24</c:v>
                </c:pt>
                <c:pt idx="3450">
                  <c:v>23</c:v>
                </c:pt>
                <c:pt idx="3451">
                  <c:v>24</c:v>
                </c:pt>
                <c:pt idx="3452">
                  <c:v>28</c:v>
                </c:pt>
                <c:pt idx="3453">
                  <c:v>26</c:v>
                </c:pt>
                <c:pt idx="3454">
                  <c:v>24</c:v>
                </c:pt>
                <c:pt idx="3455">
                  <c:v>24</c:v>
                </c:pt>
                <c:pt idx="3456">
                  <c:v>23</c:v>
                </c:pt>
                <c:pt idx="3457">
                  <c:v>23</c:v>
                </c:pt>
                <c:pt idx="3458">
                  <c:v>24</c:v>
                </c:pt>
                <c:pt idx="3459">
                  <c:v>24</c:v>
                </c:pt>
                <c:pt idx="3460">
                  <c:v>27</c:v>
                </c:pt>
                <c:pt idx="3461">
                  <c:v>21</c:v>
                </c:pt>
                <c:pt idx="3462">
                  <c:v>23</c:v>
                </c:pt>
                <c:pt idx="3463">
                  <c:v>27</c:v>
                </c:pt>
                <c:pt idx="3464">
                  <c:v>25</c:v>
                </c:pt>
                <c:pt idx="3465">
                  <c:v>23</c:v>
                </c:pt>
                <c:pt idx="3466">
                  <c:v>26</c:v>
                </c:pt>
                <c:pt idx="3467">
                  <c:v>27</c:v>
                </c:pt>
                <c:pt idx="3468">
                  <c:v>24</c:v>
                </c:pt>
                <c:pt idx="3469">
                  <c:v>21</c:v>
                </c:pt>
                <c:pt idx="3470">
                  <c:v>24</c:v>
                </c:pt>
                <c:pt idx="3471">
                  <c:v>21</c:v>
                </c:pt>
                <c:pt idx="3472">
                  <c:v>25</c:v>
                </c:pt>
                <c:pt idx="3473">
                  <c:v>24</c:v>
                </c:pt>
                <c:pt idx="3474">
                  <c:v>24</c:v>
                </c:pt>
                <c:pt idx="3475">
                  <c:v>26</c:v>
                </c:pt>
                <c:pt idx="3476">
                  <c:v>26</c:v>
                </c:pt>
                <c:pt idx="3477">
                  <c:v>24</c:v>
                </c:pt>
                <c:pt idx="3478">
                  <c:v>28</c:v>
                </c:pt>
                <c:pt idx="3479">
                  <c:v>24</c:v>
                </c:pt>
                <c:pt idx="3480">
                  <c:v>23</c:v>
                </c:pt>
                <c:pt idx="3481">
                  <c:v>24</c:v>
                </c:pt>
                <c:pt idx="3482">
                  <c:v>23</c:v>
                </c:pt>
                <c:pt idx="3483">
                  <c:v>22</c:v>
                </c:pt>
                <c:pt idx="3484">
                  <c:v>24</c:v>
                </c:pt>
                <c:pt idx="3485">
                  <c:v>23</c:v>
                </c:pt>
                <c:pt idx="3486">
                  <c:v>23</c:v>
                </c:pt>
                <c:pt idx="3487">
                  <c:v>25</c:v>
                </c:pt>
                <c:pt idx="3488">
                  <c:v>27</c:v>
                </c:pt>
                <c:pt idx="3489">
                  <c:v>24</c:v>
                </c:pt>
                <c:pt idx="3490">
                  <c:v>23</c:v>
                </c:pt>
                <c:pt idx="3491">
                  <c:v>24</c:v>
                </c:pt>
                <c:pt idx="3492">
                  <c:v>24</c:v>
                </c:pt>
                <c:pt idx="3493">
                  <c:v>28</c:v>
                </c:pt>
                <c:pt idx="3494">
                  <c:v>23</c:v>
                </c:pt>
                <c:pt idx="3495">
                  <c:v>27</c:v>
                </c:pt>
                <c:pt idx="3496">
                  <c:v>27</c:v>
                </c:pt>
                <c:pt idx="3497">
                  <c:v>24</c:v>
                </c:pt>
                <c:pt idx="3498">
                  <c:v>23</c:v>
                </c:pt>
                <c:pt idx="3499">
                  <c:v>26</c:v>
                </c:pt>
                <c:pt idx="3500">
                  <c:v>25</c:v>
                </c:pt>
                <c:pt idx="3501">
                  <c:v>23</c:v>
                </c:pt>
                <c:pt idx="3502">
                  <c:v>25</c:v>
                </c:pt>
                <c:pt idx="3503">
                  <c:v>25</c:v>
                </c:pt>
                <c:pt idx="3504">
                  <c:v>27</c:v>
                </c:pt>
                <c:pt idx="3505">
                  <c:v>24</c:v>
                </c:pt>
                <c:pt idx="3506">
                  <c:v>23</c:v>
                </c:pt>
                <c:pt idx="3507">
                  <c:v>23</c:v>
                </c:pt>
                <c:pt idx="3508">
                  <c:v>23</c:v>
                </c:pt>
                <c:pt idx="3509">
                  <c:v>24</c:v>
                </c:pt>
                <c:pt idx="3510">
                  <c:v>23</c:v>
                </c:pt>
                <c:pt idx="3511">
                  <c:v>26</c:v>
                </c:pt>
                <c:pt idx="3512">
                  <c:v>27</c:v>
                </c:pt>
                <c:pt idx="3513">
                  <c:v>26</c:v>
                </c:pt>
                <c:pt idx="3514">
                  <c:v>21</c:v>
                </c:pt>
                <c:pt idx="3515">
                  <c:v>27</c:v>
                </c:pt>
                <c:pt idx="3516">
                  <c:v>27</c:v>
                </c:pt>
                <c:pt idx="3517">
                  <c:v>26</c:v>
                </c:pt>
                <c:pt idx="3518">
                  <c:v>24</c:v>
                </c:pt>
                <c:pt idx="3519">
                  <c:v>23</c:v>
                </c:pt>
                <c:pt idx="3520">
                  <c:v>21</c:v>
                </c:pt>
                <c:pt idx="3521">
                  <c:v>27</c:v>
                </c:pt>
                <c:pt idx="3522">
                  <c:v>21</c:v>
                </c:pt>
                <c:pt idx="3523">
                  <c:v>23</c:v>
                </c:pt>
                <c:pt idx="3524">
                  <c:v>23</c:v>
                </c:pt>
                <c:pt idx="3525">
                  <c:v>28</c:v>
                </c:pt>
                <c:pt idx="3526">
                  <c:v>24</c:v>
                </c:pt>
                <c:pt idx="3527">
                  <c:v>28</c:v>
                </c:pt>
                <c:pt idx="3528">
                  <c:v>23</c:v>
                </c:pt>
                <c:pt idx="3529">
                  <c:v>24</c:v>
                </c:pt>
                <c:pt idx="3530">
                  <c:v>23</c:v>
                </c:pt>
                <c:pt idx="3531">
                  <c:v>21</c:v>
                </c:pt>
                <c:pt idx="3532">
                  <c:v>23</c:v>
                </c:pt>
                <c:pt idx="3533">
                  <c:v>24</c:v>
                </c:pt>
                <c:pt idx="3534">
                  <c:v>27</c:v>
                </c:pt>
                <c:pt idx="3535">
                  <c:v>27</c:v>
                </c:pt>
                <c:pt idx="3536">
                  <c:v>25</c:v>
                </c:pt>
                <c:pt idx="3537">
                  <c:v>23</c:v>
                </c:pt>
                <c:pt idx="3538">
                  <c:v>21</c:v>
                </c:pt>
                <c:pt idx="3539">
                  <c:v>26</c:v>
                </c:pt>
                <c:pt idx="3540">
                  <c:v>23</c:v>
                </c:pt>
                <c:pt idx="3541">
                  <c:v>23</c:v>
                </c:pt>
                <c:pt idx="3542">
                  <c:v>28</c:v>
                </c:pt>
                <c:pt idx="3543">
                  <c:v>23</c:v>
                </c:pt>
                <c:pt idx="3544">
                  <c:v>27</c:v>
                </c:pt>
                <c:pt idx="3545">
                  <c:v>21</c:v>
                </c:pt>
                <c:pt idx="3546">
                  <c:v>21</c:v>
                </c:pt>
                <c:pt idx="3547">
                  <c:v>24</c:v>
                </c:pt>
                <c:pt idx="3548">
                  <c:v>28</c:v>
                </c:pt>
                <c:pt idx="3549">
                  <c:v>23</c:v>
                </c:pt>
                <c:pt idx="3550">
                  <c:v>23</c:v>
                </c:pt>
                <c:pt idx="3551">
                  <c:v>23</c:v>
                </c:pt>
                <c:pt idx="3552">
                  <c:v>23</c:v>
                </c:pt>
                <c:pt idx="3553">
                  <c:v>27</c:v>
                </c:pt>
                <c:pt idx="3554">
                  <c:v>26</c:v>
                </c:pt>
                <c:pt idx="3555">
                  <c:v>21</c:v>
                </c:pt>
                <c:pt idx="3556">
                  <c:v>24</c:v>
                </c:pt>
                <c:pt idx="3557">
                  <c:v>24</c:v>
                </c:pt>
                <c:pt idx="3558">
                  <c:v>24</c:v>
                </c:pt>
                <c:pt idx="3559">
                  <c:v>24</c:v>
                </c:pt>
                <c:pt idx="3560">
                  <c:v>27</c:v>
                </c:pt>
                <c:pt idx="3561">
                  <c:v>24</c:v>
                </c:pt>
                <c:pt idx="3562">
                  <c:v>26</c:v>
                </c:pt>
                <c:pt idx="3563">
                  <c:v>24</c:v>
                </c:pt>
                <c:pt idx="3564">
                  <c:v>26</c:v>
                </c:pt>
                <c:pt idx="3565">
                  <c:v>24</c:v>
                </c:pt>
                <c:pt idx="3566">
                  <c:v>27</c:v>
                </c:pt>
                <c:pt idx="3567">
                  <c:v>24</c:v>
                </c:pt>
                <c:pt idx="3568">
                  <c:v>25</c:v>
                </c:pt>
                <c:pt idx="3569">
                  <c:v>24</c:v>
                </c:pt>
                <c:pt idx="3570">
                  <c:v>27</c:v>
                </c:pt>
                <c:pt idx="3571">
                  <c:v>23</c:v>
                </c:pt>
                <c:pt idx="3572">
                  <c:v>28</c:v>
                </c:pt>
                <c:pt idx="3573">
                  <c:v>28</c:v>
                </c:pt>
                <c:pt idx="3574">
                  <c:v>25</c:v>
                </c:pt>
                <c:pt idx="3575">
                  <c:v>27</c:v>
                </c:pt>
                <c:pt idx="3576">
                  <c:v>27</c:v>
                </c:pt>
                <c:pt idx="3577">
                  <c:v>23</c:v>
                </c:pt>
                <c:pt idx="3578">
                  <c:v>23</c:v>
                </c:pt>
                <c:pt idx="3579">
                  <c:v>25</c:v>
                </c:pt>
                <c:pt idx="3580">
                  <c:v>23</c:v>
                </c:pt>
                <c:pt idx="3581">
                  <c:v>24</c:v>
                </c:pt>
                <c:pt idx="3582">
                  <c:v>23</c:v>
                </c:pt>
                <c:pt idx="3583">
                  <c:v>23</c:v>
                </c:pt>
                <c:pt idx="3584">
                  <c:v>24</c:v>
                </c:pt>
                <c:pt idx="3585">
                  <c:v>23</c:v>
                </c:pt>
                <c:pt idx="3586">
                  <c:v>23</c:v>
                </c:pt>
                <c:pt idx="3587">
                  <c:v>26</c:v>
                </c:pt>
                <c:pt idx="3588">
                  <c:v>27</c:v>
                </c:pt>
                <c:pt idx="3589">
                  <c:v>24</c:v>
                </c:pt>
                <c:pt idx="3590">
                  <c:v>24</c:v>
                </c:pt>
                <c:pt idx="3591">
                  <c:v>24</c:v>
                </c:pt>
                <c:pt idx="3592">
                  <c:v>23</c:v>
                </c:pt>
                <c:pt idx="3593">
                  <c:v>24</c:v>
                </c:pt>
                <c:pt idx="3594">
                  <c:v>24</c:v>
                </c:pt>
                <c:pt idx="3595">
                  <c:v>23</c:v>
                </c:pt>
                <c:pt idx="3596">
                  <c:v>23</c:v>
                </c:pt>
                <c:pt idx="3597">
                  <c:v>23</c:v>
                </c:pt>
                <c:pt idx="3598">
                  <c:v>24</c:v>
                </c:pt>
                <c:pt idx="3599">
                  <c:v>26</c:v>
                </c:pt>
                <c:pt idx="3600">
                  <c:v>29</c:v>
                </c:pt>
                <c:pt idx="3601">
                  <c:v>28</c:v>
                </c:pt>
                <c:pt idx="3602">
                  <c:v>26</c:v>
                </c:pt>
                <c:pt idx="3603">
                  <c:v>23</c:v>
                </c:pt>
                <c:pt idx="3604">
                  <c:v>27</c:v>
                </c:pt>
                <c:pt idx="3605">
                  <c:v>23</c:v>
                </c:pt>
                <c:pt idx="3606">
                  <c:v>23</c:v>
                </c:pt>
                <c:pt idx="3607">
                  <c:v>26</c:v>
                </c:pt>
                <c:pt idx="3608">
                  <c:v>23</c:v>
                </c:pt>
                <c:pt idx="3609">
                  <c:v>23</c:v>
                </c:pt>
                <c:pt idx="3610">
                  <c:v>24</c:v>
                </c:pt>
                <c:pt idx="3611">
                  <c:v>24</c:v>
                </c:pt>
                <c:pt idx="3612">
                  <c:v>21</c:v>
                </c:pt>
                <c:pt idx="3613">
                  <c:v>23</c:v>
                </c:pt>
                <c:pt idx="3614">
                  <c:v>28</c:v>
                </c:pt>
                <c:pt idx="3615">
                  <c:v>23</c:v>
                </c:pt>
                <c:pt idx="3616">
                  <c:v>24</c:v>
                </c:pt>
                <c:pt idx="3617">
                  <c:v>23</c:v>
                </c:pt>
                <c:pt idx="3618">
                  <c:v>26</c:v>
                </c:pt>
                <c:pt idx="3619">
                  <c:v>24</c:v>
                </c:pt>
                <c:pt idx="3620">
                  <c:v>25</c:v>
                </c:pt>
                <c:pt idx="3621">
                  <c:v>28</c:v>
                </c:pt>
                <c:pt idx="3622">
                  <c:v>23</c:v>
                </c:pt>
                <c:pt idx="3623">
                  <c:v>23</c:v>
                </c:pt>
                <c:pt idx="3624">
                  <c:v>24</c:v>
                </c:pt>
                <c:pt idx="3625">
                  <c:v>28</c:v>
                </c:pt>
                <c:pt idx="3626">
                  <c:v>24</c:v>
                </c:pt>
                <c:pt idx="3627">
                  <c:v>27</c:v>
                </c:pt>
                <c:pt idx="3628">
                  <c:v>23</c:v>
                </c:pt>
                <c:pt idx="3629">
                  <c:v>21</c:v>
                </c:pt>
                <c:pt idx="3630">
                  <c:v>26</c:v>
                </c:pt>
                <c:pt idx="3631">
                  <c:v>25</c:v>
                </c:pt>
                <c:pt idx="3632">
                  <c:v>23</c:v>
                </c:pt>
                <c:pt idx="3633">
                  <c:v>24</c:v>
                </c:pt>
                <c:pt idx="3634">
                  <c:v>21</c:v>
                </c:pt>
                <c:pt idx="3635">
                  <c:v>24</c:v>
                </c:pt>
                <c:pt idx="3636">
                  <c:v>21</c:v>
                </c:pt>
                <c:pt idx="3637">
                  <c:v>23</c:v>
                </c:pt>
                <c:pt idx="3638">
                  <c:v>24</c:v>
                </c:pt>
                <c:pt idx="3639">
                  <c:v>23</c:v>
                </c:pt>
                <c:pt idx="3640">
                  <c:v>24</c:v>
                </c:pt>
                <c:pt idx="3641">
                  <c:v>25</c:v>
                </c:pt>
                <c:pt idx="3642">
                  <c:v>23</c:v>
                </c:pt>
                <c:pt idx="3643">
                  <c:v>23</c:v>
                </c:pt>
                <c:pt idx="3644">
                  <c:v>23</c:v>
                </c:pt>
                <c:pt idx="3645">
                  <c:v>28</c:v>
                </c:pt>
                <c:pt idx="3646">
                  <c:v>23</c:v>
                </c:pt>
                <c:pt idx="3647">
                  <c:v>23</c:v>
                </c:pt>
                <c:pt idx="3648">
                  <c:v>23</c:v>
                </c:pt>
                <c:pt idx="3649">
                  <c:v>28</c:v>
                </c:pt>
                <c:pt idx="3650">
                  <c:v>24</c:v>
                </c:pt>
                <c:pt idx="3651">
                  <c:v>21</c:v>
                </c:pt>
                <c:pt idx="3652">
                  <c:v>23</c:v>
                </c:pt>
                <c:pt idx="3653">
                  <c:v>24</c:v>
                </c:pt>
                <c:pt idx="3654">
                  <c:v>28</c:v>
                </c:pt>
                <c:pt idx="3655">
                  <c:v>28</c:v>
                </c:pt>
                <c:pt idx="3656">
                  <c:v>24</c:v>
                </c:pt>
                <c:pt idx="3657">
                  <c:v>24</c:v>
                </c:pt>
                <c:pt idx="3658">
                  <c:v>28</c:v>
                </c:pt>
                <c:pt idx="3659">
                  <c:v>24</c:v>
                </c:pt>
                <c:pt idx="3660">
                  <c:v>24</c:v>
                </c:pt>
                <c:pt idx="3661">
                  <c:v>28</c:v>
                </c:pt>
                <c:pt idx="3662">
                  <c:v>24</c:v>
                </c:pt>
                <c:pt idx="3663">
                  <c:v>23</c:v>
                </c:pt>
                <c:pt idx="3664">
                  <c:v>24</c:v>
                </c:pt>
                <c:pt idx="3665">
                  <c:v>23</c:v>
                </c:pt>
                <c:pt idx="3666">
                  <c:v>24</c:v>
                </c:pt>
                <c:pt idx="3667">
                  <c:v>23</c:v>
                </c:pt>
                <c:pt idx="3668">
                  <c:v>27</c:v>
                </c:pt>
                <c:pt idx="3669">
                  <c:v>23</c:v>
                </c:pt>
                <c:pt idx="3670">
                  <c:v>23</c:v>
                </c:pt>
                <c:pt idx="3671">
                  <c:v>27</c:v>
                </c:pt>
                <c:pt idx="3672">
                  <c:v>23</c:v>
                </c:pt>
                <c:pt idx="3673">
                  <c:v>24</c:v>
                </c:pt>
                <c:pt idx="3674">
                  <c:v>23</c:v>
                </c:pt>
                <c:pt idx="3675">
                  <c:v>23</c:v>
                </c:pt>
                <c:pt idx="3676">
                  <c:v>24</c:v>
                </c:pt>
                <c:pt idx="3677">
                  <c:v>23</c:v>
                </c:pt>
                <c:pt idx="3678">
                  <c:v>23</c:v>
                </c:pt>
                <c:pt idx="3679">
                  <c:v>26</c:v>
                </c:pt>
                <c:pt idx="3680">
                  <c:v>23</c:v>
                </c:pt>
                <c:pt idx="3681">
                  <c:v>23</c:v>
                </c:pt>
                <c:pt idx="3682">
                  <c:v>24</c:v>
                </c:pt>
                <c:pt idx="3683">
                  <c:v>28</c:v>
                </c:pt>
                <c:pt idx="3684">
                  <c:v>23</c:v>
                </c:pt>
                <c:pt idx="3685">
                  <c:v>26</c:v>
                </c:pt>
                <c:pt idx="3686">
                  <c:v>23</c:v>
                </c:pt>
                <c:pt idx="3687">
                  <c:v>28</c:v>
                </c:pt>
                <c:pt idx="3688">
                  <c:v>24</c:v>
                </c:pt>
                <c:pt idx="3689">
                  <c:v>28</c:v>
                </c:pt>
                <c:pt idx="3690">
                  <c:v>24</c:v>
                </c:pt>
                <c:pt idx="3691">
                  <c:v>25</c:v>
                </c:pt>
                <c:pt idx="3692">
                  <c:v>24</c:v>
                </c:pt>
                <c:pt idx="3693">
                  <c:v>25</c:v>
                </c:pt>
                <c:pt idx="3694">
                  <c:v>27</c:v>
                </c:pt>
                <c:pt idx="3695">
                  <c:v>28</c:v>
                </c:pt>
                <c:pt idx="3696">
                  <c:v>24</c:v>
                </c:pt>
                <c:pt idx="3697">
                  <c:v>24</c:v>
                </c:pt>
                <c:pt idx="3698">
                  <c:v>23</c:v>
                </c:pt>
                <c:pt idx="3699">
                  <c:v>23</c:v>
                </c:pt>
                <c:pt idx="3700">
                  <c:v>24</c:v>
                </c:pt>
                <c:pt idx="3701">
                  <c:v>25</c:v>
                </c:pt>
                <c:pt idx="3702">
                  <c:v>25</c:v>
                </c:pt>
                <c:pt idx="3703">
                  <c:v>23</c:v>
                </c:pt>
                <c:pt idx="3704">
                  <c:v>23</c:v>
                </c:pt>
                <c:pt idx="3705">
                  <c:v>24</c:v>
                </c:pt>
                <c:pt idx="3706">
                  <c:v>24</c:v>
                </c:pt>
                <c:pt idx="3707">
                  <c:v>23</c:v>
                </c:pt>
                <c:pt idx="3708">
                  <c:v>23</c:v>
                </c:pt>
                <c:pt idx="3709">
                  <c:v>24</c:v>
                </c:pt>
                <c:pt idx="3710">
                  <c:v>23</c:v>
                </c:pt>
                <c:pt idx="3711">
                  <c:v>23</c:v>
                </c:pt>
                <c:pt idx="3712">
                  <c:v>24</c:v>
                </c:pt>
                <c:pt idx="3713">
                  <c:v>23</c:v>
                </c:pt>
                <c:pt idx="3714">
                  <c:v>23</c:v>
                </c:pt>
                <c:pt idx="3715">
                  <c:v>23</c:v>
                </c:pt>
                <c:pt idx="3716">
                  <c:v>24</c:v>
                </c:pt>
                <c:pt idx="3717">
                  <c:v>27</c:v>
                </c:pt>
                <c:pt idx="3718">
                  <c:v>28</c:v>
                </c:pt>
                <c:pt idx="3719">
                  <c:v>24</c:v>
                </c:pt>
                <c:pt idx="3720">
                  <c:v>27</c:v>
                </c:pt>
                <c:pt idx="3721">
                  <c:v>27</c:v>
                </c:pt>
                <c:pt idx="3722">
                  <c:v>26</c:v>
                </c:pt>
                <c:pt idx="3723">
                  <c:v>24</c:v>
                </c:pt>
                <c:pt idx="3724">
                  <c:v>23</c:v>
                </c:pt>
                <c:pt idx="3725">
                  <c:v>24</c:v>
                </c:pt>
                <c:pt idx="3726">
                  <c:v>24</c:v>
                </c:pt>
                <c:pt idx="3727">
                  <c:v>25</c:v>
                </c:pt>
                <c:pt idx="3728">
                  <c:v>28</c:v>
                </c:pt>
                <c:pt idx="3729">
                  <c:v>25</c:v>
                </c:pt>
                <c:pt idx="3730">
                  <c:v>29</c:v>
                </c:pt>
                <c:pt idx="3731">
                  <c:v>24</c:v>
                </c:pt>
                <c:pt idx="3732">
                  <c:v>25</c:v>
                </c:pt>
                <c:pt idx="3733">
                  <c:v>28</c:v>
                </c:pt>
                <c:pt idx="3734">
                  <c:v>23</c:v>
                </c:pt>
                <c:pt idx="3735">
                  <c:v>24</c:v>
                </c:pt>
                <c:pt idx="3736">
                  <c:v>28</c:v>
                </c:pt>
                <c:pt idx="3737">
                  <c:v>23</c:v>
                </c:pt>
                <c:pt idx="3738">
                  <c:v>28</c:v>
                </c:pt>
                <c:pt idx="3739">
                  <c:v>23</c:v>
                </c:pt>
                <c:pt idx="3740">
                  <c:v>30</c:v>
                </c:pt>
                <c:pt idx="3741">
                  <c:v>28</c:v>
                </c:pt>
                <c:pt idx="3742">
                  <c:v>24</c:v>
                </c:pt>
                <c:pt idx="3743">
                  <c:v>25</c:v>
                </c:pt>
                <c:pt idx="3744">
                  <c:v>23</c:v>
                </c:pt>
                <c:pt idx="3745">
                  <c:v>24</c:v>
                </c:pt>
                <c:pt idx="3746">
                  <c:v>25</c:v>
                </c:pt>
                <c:pt idx="3747">
                  <c:v>23</c:v>
                </c:pt>
                <c:pt idx="3748">
                  <c:v>28</c:v>
                </c:pt>
                <c:pt idx="3749">
                  <c:v>29</c:v>
                </c:pt>
                <c:pt idx="3750">
                  <c:v>24</c:v>
                </c:pt>
                <c:pt idx="3751">
                  <c:v>25</c:v>
                </c:pt>
                <c:pt idx="3752">
                  <c:v>28</c:v>
                </c:pt>
                <c:pt idx="3753">
                  <c:v>27</c:v>
                </c:pt>
                <c:pt idx="3754">
                  <c:v>23</c:v>
                </c:pt>
                <c:pt idx="3755">
                  <c:v>24</c:v>
                </c:pt>
                <c:pt idx="3756">
                  <c:v>23</c:v>
                </c:pt>
                <c:pt idx="3757">
                  <c:v>24</c:v>
                </c:pt>
                <c:pt idx="3758">
                  <c:v>23</c:v>
                </c:pt>
                <c:pt idx="3759">
                  <c:v>26</c:v>
                </c:pt>
                <c:pt idx="3760">
                  <c:v>23</c:v>
                </c:pt>
                <c:pt idx="3761">
                  <c:v>28</c:v>
                </c:pt>
                <c:pt idx="3762">
                  <c:v>24</c:v>
                </c:pt>
                <c:pt idx="3763">
                  <c:v>23</c:v>
                </c:pt>
                <c:pt idx="3764">
                  <c:v>23</c:v>
                </c:pt>
                <c:pt idx="3765">
                  <c:v>27</c:v>
                </c:pt>
                <c:pt idx="3766">
                  <c:v>23</c:v>
                </c:pt>
                <c:pt idx="3767">
                  <c:v>24</c:v>
                </c:pt>
                <c:pt idx="3768">
                  <c:v>24</c:v>
                </c:pt>
                <c:pt idx="3769">
                  <c:v>23</c:v>
                </c:pt>
                <c:pt idx="3770">
                  <c:v>23</c:v>
                </c:pt>
                <c:pt idx="3771">
                  <c:v>24</c:v>
                </c:pt>
                <c:pt idx="3772">
                  <c:v>23</c:v>
                </c:pt>
                <c:pt idx="3773">
                  <c:v>27</c:v>
                </c:pt>
                <c:pt idx="3774">
                  <c:v>27</c:v>
                </c:pt>
                <c:pt idx="3775">
                  <c:v>23</c:v>
                </c:pt>
                <c:pt idx="3776">
                  <c:v>28</c:v>
                </c:pt>
                <c:pt idx="3777">
                  <c:v>24</c:v>
                </c:pt>
                <c:pt idx="3778">
                  <c:v>27</c:v>
                </c:pt>
                <c:pt idx="3779">
                  <c:v>23</c:v>
                </c:pt>
                <c:pt idx="3780">
                  <c:v>24</c:v>
                </c:pt>
                <c:pt idx="3781">
                  <c:v>23</c:v>
                </c:pt>
                <c:pt idx="3782">
                  <c:v>23</c:v>
                </c:pt>
                <c:pt idx="3783">
                  <c:v>23</c:v>
                </c:pt>
                <c:pt idx="3784">
                  <c:v>27</c:v>
                </c:pt>
                <c:pt idx="3785">
                  <c:v>27</c:v>
                </c:pt>
                <c:pt idx="3786">
                  <c:v>24</c:v>
                </c:pt>
                <c:pt idx="3787">
                  <c:v>23</c:v>
                </c:pt>
                <c:pt idx="3788">
                  <c:v>25</c:v>
                </c:pt>
                <c:pt idx="3789">
                  <c:v>23</c:v>
                </c:pt>
                <c:pt idx="3790">
                  <c:v>24</c:v>
                </c:pt>
                <c:pt idx="3791">
                  <c:v>24</c:v>
                </c:pt>
                <c:pt idx="3792">
                  <c:v>23</c:v>
                </c:pt>
                <c:pt idx="3793">
                  <c:v>25</c:v>
                </c:pt>
                <c:pt idx="3794">
                  <c:v>27</c:v>
                </c:pt>
                <c:pt idx="3795">
                  <c:v>27</c:v>
                </c:pt>
                <c:pt idx="3796">
                  <c:v>29</c:v>
                </c:pt>
                <c:pt idx="3797">
                  <c:v>23</c:v>
                </c:pt>
                <c:pt idx="3798">
                  <c:v>24</c:v>
                </c:pt>
                <c:pt idx="3799">
                  <c:v>26</c:v>
                </c:pt>
                <c:pt idx="3800">
                  <c:v>23</c:v>
                </c:pt>
                <c:pt idx="3801">
                  <c:v>27</c:v>
                </c:pt>
                <c:pt idx="3802">
                  <c:v>23</c:v>
                </c:pt>
                <c:pt idx="3803">
                  <c:v>23</c:v>
                </c:pt>
                <c:pt idx="3804">
                  <c:v>24</c:v>
                </c:pt>
                <c:pt idx="3805">
                  <c:v>23</c:v>
                </c:pt>
                <c:pt idx="3806">
                  <c:v>24</c:v>
                </c:pt>
                <c:pt idx="3807">
                  <c:v>25</c:v>
                </c:pt>
                <c:pt idx="3808">
                  <c:v>25</c:v>
                </c:pt>
                <c:pt idx="3809">
                  <c:v>29</c:v>
                </c:pt>
                <c:pt idx="3810">
                  <c:v>25</c:v>
                </c:pt>
                <c:pt idx="3811">
                  <c:v>23</c:v>
                </c:pt>
                <c:pt idx="3812">
                  <c:v>26</c:v>
                </c:pt>
                <c:pt idx="3813">
                  <c:v>25</c:v>
                </c:pt>
                <c:pt idx="3814">
                  <c:v>28</c:v>
                </c:pt>
                <c:pt idx="3815">
                  <c:v>23</c:v>
                </c:pt>
                <c:pt idx="3816">
                  <c:v>23</c:v>
                </c:pt>
                <c:pt idx="3817">
                  <c:v>23</c:v>
                </c:pt>
                <c:pt idx="3818">
                  <c:v>24</c:v>
                </c:pt>
                <c:pt idx="3819">
                  <c:v>25</c:v>
                </c:pt>
                <c:pt idx="3820">
                  <c:v>25</c:v>
                </c:pt>
                <c:pt idx="3821">
                  <c:v>23</c:v>
                </c:pt>
                <c:pt idx="3822">
                  <c:v>23</c:v>
                </c:pt>
                <c:pt idx="3823">
                  <c:v>26</c:v>
                </c:pt>
                <c:pt idx="3824">
                  <c:v>26</c:v>
                </c:pt>
                <c:pt idx="3825">
                  <c:v>23</c:v>
                </c:pt>
                <c:pt idx="3826">
                  <c:v>23</c:v>
                </c:pt>
                <c:pt idx="3827">
                  <c:v>23</c:v>
                </c:pt>
                <c:pt idx="3828">
                  <c:v>24</c:v>
                </c:pt>
                <c:pt idx="3829">
                  <c:v>25</c:v>
                </c:pt>
                <c:pt idx="3830">
                  <c:v>24</c:v>
                </c:pt>
                <c:pt idx="3831">
                  <c:v>28</c:v>
                </c:pt>
                <c:pt idx="3832">
                  <c:v>23</c:v>
                </c:pt>
                <c:pt idx="3833">
                  <c:v>25</c:v>
                </c:pt>
                <c:pt idx="3834">
                  <c:v>27</c:v>
                </c:pt>
                <c:pt idx="3835">
                  <c:v>25</c:v>
                </c:pt>
                <c:pt idx="3836">
                  <c:v>30</c:v>
                </c:pt>
                <c:pt idx="3837">
                  <c:v>28</c:v>
                </c:pt>
                <c:pt idx="3838">
                  <c:v>25</c:v>
                </c:pt>
                <c:pt idx="3839">
                  <c:v>24</c:v>
                </c:pt>
                <c:pt idx="3840">
                  <c:v>24</c:v>
                </c:pt>
                <c:pt idx="3841">
                  <c:v>30</c:v>
                </c:pt>
                <c:pt idx="3842">
                  <c:v>30</c:v>
                </c:pt>
                <c:pt idx="3843">
                  <c:v>24</c:v>
                </c:pt>
                <c:pt idx="3844">
                  <c:v>23</c:v>
                </c:pt>
                <c:pt idx="3845">
                  <c:v>24</c:v>
                </c:pt>
                <c:pt idx="3846">
                  <c:v>23</c:v>
                </c:pt>
                <c:pt idx="3847">
                  <c:v>27</c:v>
                </c:pt>
                <c:pt idx="3848">
                  <c:v>23</c:v>
                </c:pt>
                <c:pt idx="3849">
                  <c:v>29</c:v>
                </c:pt>
                <c:pt idx="3850">
                  <c:v>23</c:v>
                </c:pt>
                <c:pt idx="3851">
                  <c:v>25</c:v>
                </c:pt>
                <c:pt idx="3852">
                  <c:v>23</c:v>
                </c:pt>
                <c:pt idx="3853">
                  <c:v>23</c:v>
                </c:pt>
                <c:pt idx="3854">
                  <c:v>25</c:v>
                </c:pt>
                <c:pt idx="3855">
                  <c:v>28</c:v>
                </c:pt>
                <c:pt idx="3856">
                  <c:v>23</c:v>
                </c:pt>
                <c:pt idx="3857">
                  <c:v>25</c:v>
                </c:pt>
                <c:pt idx="3858">
                  <c:v>30</c:v>
                </c:pt>
                <c:pt idx="3859">
                  <c:v>25</c:v>
                </c:pt>
                <c:pt idx="3860">
                  <c:v>25</c:v>
                </c:pt>
                <c:pt idx="3861">
                  <c:v>25</c:v>
                </c:pt>
                <c:pt idx="3862">
                  <c:v>27</c:v>
                </c:pt>
                <c:pt idx="3863">
                  <c:v>29</c:v>
                </c:pt>
                <c:pt idx="3864">
                  <c:v>24</c:v>
                </c:pt>
                <c:pt idx="3865">
                  <c:v>30</c:v>
                </c:pt>
                <c:pt idx="3866">
                  <c:v>31</c:v>
                </c:pt>
                <c:pt idx="3867">
                  <c:v>27</c:v>
                </c:pt>
                <c:pt idx="3868">
                  <c:v>28</c:v>
                </c:pt>
                <c:pt idx="3869">
                  <c:v>31</c:v>
                </c:pt>
                <c:pt idx="3870">
                  <c:v>29</c:v>
                </c:pt>
                <c:pt idx="3871">
                  <c:v>32</c:v>
                </c:pt>
                <c:pt idx="3872">
                  <c:v>31</c:v>
                </c:pt>
                <c:pt idx="3873">
                  <c:v>34</c:v>
                </c:pt>
                <c:pt idx="3874">
                  <c:v>31</c:v>
                </c:pt>
                <c:pt idx="3875">
                  <c:v>30</c:v>
                </c:pt>
                <c:pt idx="3876">
                  <c:v>34</c:v>
                </c:pt>
                <c:pt idx="3877">
                  <c:v>29</c:v>
                </c:pt>
                <c:pt idx="3878">
                  <c:v>28</c:v>
                </c:pt>
                <c:pt idx="3879">
                  <c:v>28</c:v>
                </c:pt>
                <c:pt idx="3880">
                  <c:v>29</c:v>
                </c:pt>
                <c:pt idx="3881">
                  <c:v>27</c:v>
                </c:pt>
                <c:pt idx="3882">
                  <c:v>32</c:v>
                </c:pt>
                <c:pt idx="3883">
                  <c:v>32</c:v>
                </c:pt>
                <c:pt idx="3884">
                  <c:v>27</c:v>
                </c:pt>
                <c:pt idx="3885">
                  <c:v>29</c:v>
                </c:pt>
                <c:pt idx="3886">
                  <c:v>27</c:v>
                </c:pt>
                <c:pt idx="3887">
                  <c:v>28</c:v>
                </c:pt>
                <c:pt idx="3888">
                  <c:v>30</c:v>
                </c:pt>
                <c:pt idx="3889">
                  <c:v>32</c:v>
                </c:pt>
                <c:pt idx="3890">
                  <c:v>32</c:v>
                </c:pt>
                <c:pt idx="3891">
                  <c:v>32</c:v>
                </c:pt>
                <c:pt idx="3892">
                  <c:v>27</c:v>
                </c:pt>
                <c:pt idx="3893">
                  <c:v>25</c:v>
                </c:pt>
                <c:pt idx="3894">
                  <c:v>30</c:v>
                </c:pt>
                <c:pt idx="3895">
                  <c:v>27</c:v>
                </c:pt>
                <c:pt idx="3896">
                  <c:v>25</c:v>
                </c:pt>
                <c:pt idx="3897">
                  <c:v>31</c:v>
                </c:pt>
                <c:pt idx="3898">
                  <c:v>26</c:v>
                </c:pt>
                <c:pt idx="3899">
                  <c:v>32</c:v>
                </c:pt>
                <c:pt idx="3900">
                  <c:v>28</c:v>
                </c:pt>
                <c:pt idx="3901">
                  <c:v>27</c:v>
                </c:pt>
                <c:pt idx="3902">
                  <c:v>31</c:v>
                </c:pt>
                <c:pt idx="3903">
                  <c:v>27</c:v>
                </c:pt>
                <c:pt idx="3904">
                  <c:v>31</c:v>
                </c:pt>
                <c:pt idx="3905">
                  <c:v>28</c:v>
                </c:pt>
                <c:pt idx="3906">
                  <c:v>27</c:v>
                </c:pt>
                <c:pt idx="3907">
                  <c:v>32</c:v>
                </c:pt>
                <c:pt idx="3908">
                  <c:v>29</c:v>
                </c:pt>
                <c:pt idx="3909">
                  <c:v>27</c:v>
                </c:pt>
                <c:pt idx="3910">
                  <c:v>27</c:v>
                </c:pt>
                <c:pt idx="3911">
                  <c:v>28</c:v>
                </c:pt>
                <c:pt idx="3912">
                  <c:v>28</c:v>
                </c:pt>
                <c:pt idx="3913">
                  <c:v>31</c:v>
                </c:pt>
                <c:pt idx="3914">
                  <c:v>30</c:v>
                </c:pt>
                <c:pt idx="3915">
                  <c:v>25</c:v>
                </c:pt>
                <c:pt idx="3916">
                  <c:v>27</c:v>
                </c:pt>
                <c:pt idx="3917">
                  <c:v>30</c:v>
                </c:pt>
                <c:pt idx="3918">
                  <c:v>26</c:v>
                </c:pt>
                <c:pt idx="3919">
                  <c:v>28</c:v>
                </c:pt>
                <c:pt idx="3920">
                  <c:v>27</c:v>
                </c:pt>
                <c:pt idx="3921">
                  <c:v>26</c:v>
                </c:pt>
                <c:pt idx="3922">
                  <c:v>30</c:v>
                </c:pt>
                <c:pt idx="3923">
                  <c:v>29</c:v>
                </c:pt>
                <c:pt idx="3924">
                  <c:v>28</c:v>
                </c:pt>
                <c:pt idx="3925">
                  <c:v>30</c:v>
                </c:pt>
                <c:pt idx="3926">
                  <c:v>29</c:v>
                </c:pt>
                <c:pt idx="3927">
                  <c:v>30</c:v>
                </c:pt>
                <c:pt idx="3928">
                  <c:v>29</c:v>
                </c:pt>
                <c:pt idx="3929">
                  <c:v>30</c:v>
                </c:pt>
                <c:pt idx="3930">
                  <c:v>31</c:v>
                </c:pt>
                <c:pt idx="3931">
                  <c:v>28</c:v>
                </c:pt>
                <c:pt idx="3932">
                  <c:v>26</c:v>
                </c:pt>
                <c:pt idx="3933">
                  <c:v>26</c:v>
                </c:pt>
                <c:pt idx="3934">
                  <c:v>26</c:v>
                </c:pt>
                <c:pt idx="3935">
                  <c:v>26</c:v>
                </c:pt>
                <c:pt idx="3936">
                  <c:v>24</c:v>
                </c:pt>
                <c:pt idx="3937">
                  <c:v>23</c:v>
                </c:pt>
                <c:pt idx="3938">
                  <c:v>26</c:v>
                </c:pt>
                <c:pt idx="3939">
                  <c:v>26</c:v>
                </c:pt>
                <c:pt idx="3940">
                  <c:v>31</c:v>
                </c:pt>
                <c:pt idx="3941">
                  <c:v>25</c:v>
                </c:pt>
                <c:pt idx="3942">
                  <c:v>27</c:v>
                </c:pt>
                <c:pt idx="3943">
                  <c:v>30</c:v>
                </c:pt>
                <c:pt idx="3944">
                  <c:v>26</c:v>
                </c:pt>
                <c:pt idx="3945">
                  <c:v>25</c:v>
                </c:pt>
                <c:pt idx="3946">
                  <c:v>28</c:v>
                </c:pt>
                <c:pt idx="3947">
                  <c:v>25</c:v>
                </c:pt>
                <c:pt idx="3948">
                  <c:v>30</c:v>
                </c:pt>
                <c:pt idx="3949">
                  <c:v>26</c:v>
                </c:pt>
                <c:pt idx="3950">
                  <c:v>25</c:v>
                </c:pt>
                <c:pt idx="3951">
                  <c:v>27</c:v>
                </c:pt>
                <c:pt idx="3952">
                  <c:v>26</c:v>
                </c:pt>
                <c:pt idx="3953">
                  <c:v>30</c:v>
                </c:pt>
                <c:pt idx="3954">
                  <c:v>24</c:v>
                </c:pt>
                <c:pt idx="3955">
                  <c:v>28</c:v>
                </c:pt>
                <c:pt idx="3956">
                  <c:v>26</c:v>
                </c:pt>
                <c:pt idx="3957">
                  <c:v>25</c:v>
                </c:pt>
                <c:pt idx="3958">
                  <c:v>25</c:v>
                </c:pt>
                <c:pt idx="3959">
                  <c:v>24</c:v>
                </c:pt>
                <c:pt idx="3960">
                  <c:v>29</c:v>
                </c:pt>
                <c:pt idx="3961">
                  <c:v>28</c:v>
                </c:pt>
                <c:pt idx="3962">
                  <c:v>27</c:v>
                </c:pt>
                <c:pt idx="3963">
                  <c:v>23</c:v>
                </c:pt>
                <c:pt idx="3964">
                  <c:v>25</c:v>
                </c:pt>
                <c:pt idx="3965">
                  <c:v>23</c:v>
                </c:pt>
                <c:pt idx="3966">
                  <c:v>25</c:v>
                </c:pt>
                <c:pt idx="3967">
                  <c:v>23</c:v>
                </c:pt>
                <c:pt idx="3968">
                  <c:v>28</c:v>
                </c:pt>
                <c:pt idx="3969">
                  <c:v>28</c:v>
                </c:pt>
                <c:pt idx="3970">
                  <c:v>29</c:v>
                </c:pt>
                <c:pt idx="3971">
                  <c:v>23</c:v>
                </c:pt>
                <c:pt idx="3972">
                  <c:v>30</c:v>
                </c:pt>
                <c:pt idx="3973">
                  <c:v>24</c:v>
                </c:pt>
                <c:pt idx="3974">
                  <c:v>29</c:v>
                </c:pt>
                <c:pt idx="3975">
                  <c:v>27</c:v>
                </c:pt>
                <c:pt idx="3976">
                  <c:v>28</c:v>
                </c:pt>
                <c:pt idx="3977">
                  <c:v>23</c:v>
                </c:pt>
                <c:pt idx="3978">
                  <c:v>29</c:v>
                </c:pt>
                <c:pt idx="3979">
                  <c:v>24</c:v>
                </c:pt>
                <c:pt idx="3980">
                  <c:v>23</c:v>
                </c:pt>
                <c:pt idx="3981">
                  <c:v>24</c:v>
                </c:pt>
                <c:pt idx="3982">
                  <c:v>25</c:v>
                </c:pt>
                <c:pt idx="3983">
                  <c:v>26</c:v>
                </c:pt>
                <c:pt idx="3984">
                  <c:v>24</c:v>
                </c:pt>
                <c:pt idx="3985">
                  <c:v>25</c:v>
                </c:pt>
                <c:pt idx="3986">
                  <c:v>26</c:v>
                </c:pt>
                <c:pt idx="3987">
                  <c:v>23</c:v>
                </c:pt>
                <c:pt idx="3988">
                  <c:v>25</c:v>
                </c:pt>
                <c:pt idx="3989">
                  <c:v>23</c:v>
                </c:pt>
                <c:pt idx="3990">
                  <c:v>30</c:v>
                </c:pt>
                <c:pt idx="3991">
                  <c:v>29</c:v>
                </c:pt>
                <c:pt idx="3992">
                  <c:v>27</c:v>
                </c:pt>
                <c:pt idx="3993">
                  <c:v>28</c:v>
                </c:pt>
                <c:pt idx="3994">
                  <c:v>23</c:v>
                </c:pt>
                <c:pt idx="3995">
                  <c:v>23</c:v>
                </c:pt>
                <c:pt idx="3996">
                  <c:v>25</c:v>
                </c:pt>
                <c:pt idx="3997">
                  <c:v>29</c:v>
                </c:pt>
                <c:pt idx="3998">
                  <c:v>28</c:v>
                </c:pt>
                <c:pt idx="3999">
                  <c:v>24</c:v>
                </c:pt>
                <c:pt idx="4000">
                  <c:v>28</c:v>
                </c:pt>
                <c:pt idx="4001">
                  <c:v>23</c:v>
                </c:pt>
                <c:pt idx="4002">
                  <c:v>24</c:v>
                </c:pt>
                <c:pt idx="4003">
                  <c:v>26</c:v>
                </c:pt>
                <c:pt idx="4004">
                  <c:v>23</c:v>
                </c:pt>
                <c:pt idx="4005">
                  <c:v>28</c:v>
                </c:pt>
                <c:pt idx="4006">
                  <c:v>23</c:v>
                </c:pt>
                <c:pt idx="4007">
                  <c:v>27</c:v>
                </c:pt>
                <c:pt idx="4008">
                  <c:v>23</c:v>
                </c:pt>
                <c:pt idx="4009">
                  <c:v>24</c:v>
                </c:pt>
                <c:pt idx="4010">
                  <c:v>23</c:v>
                </c:pt>
                <c:pt idx="4011">
                  <c:v>28</c:v>
                </c:pt>
                <c:pt idx="4012">
                  <c:v>24</c:v>
                </c:pt>
                <c:pt idx="4013">
                  <c:v>25</c:v>
                </c:pt>
                <c:pt idx="4014">
                  <c:v>28</c:v>
                </c:pt>
                <c:pt idx="4015">
                  <c:v>26</c:v>
                </c:pt>
                <c:pt idx="4016">
                  <c:v>28</c:v>
                </c:pt>
                <c:pt idx="4017">
                  <c:v>23</c:v>
                </c:pt>
                <c:pt idx="4018">
                  <c:v>28</c:v>
                </c:pt>
                <c:pt idx="4019">
                  <c:v>26</c:v>
                </c:pt>
                <c:pt idx="4020">
                  <c:v>28</c:v>
                </c:pt>
                <c:pt idx="4021">
                  <c:v>24</c:v>
                </c:pt>
                <c:pt idx="4022">
                  <c:v>27</c:v>
                </c:pt>
                <c:pt idx="4023">
                  <c:v>27</c:v>
                </c:pt>
                <c:pt idx="4024">
                  <c:v>28</c:v>
                </c:pt>
                <c:pt idx="4025">
                  <c:v>29</c:v>
                </c:pt>
                <c:pt idx="4026">
                  <c:v>26</c:v>
                </c:pt>
                <c:pt idx="4027">
                  <c:v>23</c:v>
                </c:pt>
                <c:pt idx="4028">
                  <c:v>28</c:v>
                </c:pt>
                <c:pt idx="4029">
                  <c:v>23</c:v>
                </c:pt>
                <c:pt idx="4030">
                  <c:v>23</c:v>
                </c:pt>
                <c:pt idx="4031">
                  <c:v>28</c:v>
                </c:pt>
                <c:pt idx="4032">
                  <c:v>23</c:v>
                </c:pt>
                <c:pt idx="4033">
                  <c:v>24</c:v>
                </c:pt>
                <c:pt idx="4034">
                  <c:v>25</c:v>
                </c:pt>
                <c:pt idx="4035">
                  <c:v>28</c:v>
                </c:pt>
                <c:pt idx="4036">
                  <c:v>24</c:v>
                </c:pt>
                <c:pt idx="4037">
                  <c:v>23</c:v>
                </c:pt>
                <c:pt idx="4038">
                  <c:v>28</c:v>
                </c:pt>
                <c:pt idx="4039">
                  <c:v>23</c:v>
                </c:pt>
                <c:pt idx="4040">
                  <c:v>20</c:v>
                </c:pt>
                <c:pt idx="4041">
                  <c:v>23</c:v>
                </c:pt>
                <c:pt idx="4042">
                  <c:v>28</c:v>
                </c:pt>
                <c:pt idx="4043">
                  <c:v>23</c:v>
                </c:pt>
                <c:pt idx="4044">
                  <c:v>23</c:v>
                </c:pt>
                <c:pt idx="4045">
                  <c:v>24</c:v>
                </c:pt>
                <c:pt idx="4046">
                  <c:v>27</c:v>
                </c:pt>
                <c:pt idx="4047">
                  <c:v>24</c:v>
                </c:pt>
                <c:pt idx="4048">
                  <c:v>23</c:v>
                </c:pt>
                <c:pt idx="4049">
                  <c:v>23</c:v>
                </c:pt>
                <c:pt idx="4050">
                  <c:v>28</c:v>
                </c:pt>
                <c:pt idx="4051">
                  <c:v>24</c:v>
                </c:pt>
                <c:pt idx="4052">
                  <c:v>24</c:v>
                </c:pt>
                <c:pt idx="4053">
                  <c:v>28</c:v>
                </c:pt>
                <c:pt idx="4054">
                  <c:v>26</c:v>
                </c:pt>
                <c:pt idx="4055">
                  <c:v>28</c:v>
                </c:pt>
                <c:pt idx="4056">
                  <c:v>24</c:v>
                </c:pt>
                <c:pt idx="4057">
                  <c:v>23</c:v>
                </c:pt>
                <c:pt idx="4058">
                  <c:v>23</c:v>
                </c:pt>
                <c:pt idx="4059">
                  <c:v>24</c:v>
                </c:pt>
                <c:pt idx="4060">
                  <c:v>23</c:v>
                </c:pt>
                <c:pt idx="4061">
                  <c:v>27</c:v>
                </c:pt>
                <c:pt idx="4062">
                  <c:v>26</c:v>
                </c:pt>
                <c:pt idx="4063">
                  <c:v>24</c:v>
                </c:pt>
                <c:pt idx="4064">
                  <c:v>23</c:v>
                </c:pt>
                <c:pt idx="4065">
                  <c:v>23</c:v>
                </c:pt>
                <c:pt idx="4066">
                  <c:v>27</c:v>
                </c:pt>
                <c:pt idx="4067">
                  <c:v>21</c:v>
                </c:pt>
                <c:pt idx="4068">
                  <c:v>28</c:v>
                </c:pt>
                <c:pt idx="4069">
                  <c:v>24</c:v>
                </c:pt>
                <c:pt idx="4070">
                  <c:v>23</c:v>
                </c:pt>
                <c:pt idx="4071">
                  <c:v>23</c:v>
                </c:pt>
                <c:pt idx="4072">
                  <c:v>28</c:v>
                </c:pt>
                <c:pt idx="4073">
                  <c:v>23</c:v>
                </c:pt>
                <c:pt idx="4074">
                  <c:v>23</c:v>
                </c:pt>
                <c:pt idx="4075">
                  <c:v>25</c:v>
                </c:pt>
                <c:pt idx="4076">
                  <c:v>23</c:v>
                </c:pt>
                <c:pt idx="4077">
                  <c:v>23</c:v>
                </c:pt>
                <c:pt idx="4078">
                  <c:v>26</c:v>
                </c:pt>
                <c:pt idx="4079">
                  <c:v>23</c:v>
                </c:pt>
                <c:pt idx="4080">
                  <c:v>28</c:v>
                </c:pt>
                <c:pt idx="4081">
                  <c:v>28</c:v>
                </c:pt>
                <c:pt idx="4082">
                  <c:v>23</c:v>
                </c:pt>
                <c:pt idx="4083">
                  <c:v>23</c:v>
                </c:pt>
                <c:pt idx="4084">
                  <c:v>23</c:v>
                </c:pt>
                <c:pt idx="4085">
                  <c:v>23</c:v>
                </c:pt>
                <c:pt idx="4086">
                  <c:v>24</c:v>
                </c:pt>
                <c:pt idx="4087">
                  <c:v>26</c:v>
                </c:pt>
                <c:pt idx="4088">
                  <c:v>28</c:v>
                </c:pt>
                <c:pt idx="4089">
                  <c:v>26</c:v>
                </c:pt>
                <c:pt idx="4090">
                  <c:v>23</c:v>
                </c:pt>
                <c:pt idx="4091">
                  <c:v>28</c:v>
                </c:pt>
                <c:pt idx="4092">
                  <c:v>28</c:v>
                </c:pt>
                <c:pt idx="4093">
                  <c:v>23</c:v>
                </c:pt>
                <c:pt idx="4094">
                  <c:v>26</c:v>
                </c:pt>
                <c:pt idx="4095">
                  <c:v>27</c:v>
                </c:pt>
                <c:pt idx="4096">
                  <c:v>23</c:v>
                </c:pt>
                <c:pt idx="4097">
                  <c:v>23</c:v>
                </c:pt>
                <c:pt idx="4098">
                  <c:v>24</c:v>
                </c:pt>
                <c:pt idx="4099">
                  <c:v>23</c:v>
                </c:pt>
                <c:pt idx="4100">
                  <c:v>26</c:v>
                </c:pt>
                <c:pt idx="4101">
                  <c:v>24</c:v>
                </c:pt>
                <c:pt idx="4102">
                  <c:v>28</c:v>
                </c:pt>
                <c:pt idx="4103">
                  <c:v>28</c:v>
                </c:pt>
                <c:pt idx="4104">
                  <c:v>28</c:v>
                </c:pt>
                <c:pt idx="4105">
                  <c:v>23</c:v>
                </c:pt>
                <c:pt idx="4106">
                  <c:v>21</c:v>
                </c:pt>
                <c:pt idx="4107">
                  <c:v>27</c:v>
                </c:pt>
                <c:pt idx="4108">
                  <c:v>28</c:v>
                </c:pt>
                <c:pt idx="4109">
                  <c:v>26</c:v>
                </c:pt>
                <c:pt idx="4110">
                  <c:v>24</c:v>
                </c:pt>
                <c:pt idx="4111">
                  <c:v>24</c:v>
                </c:pt>
                <c:pt idx="4112">
                  <c:v>23</c:v>
                </c:pt>
                <c:pt idx="4113">
                  <c:v>23</c:v>
                </c:pt>
                <c:pt idx="4114">
                  <c:v>23</c:v>
                </c:pt>
                <c:pt idx="4115">
                  <c:v>25</c:v>
                </c:pt>
                <c:pt idx="4116">
                  <c:v>24</c:v>
                </c:pt>
                <c:pt idx="4117">
                  <c:v>23</c:v>
                </c:pt>
                <c:pt idx="4118">
                  <c:v>23</c:v>
                </c:pt>
                <c:pt idx="4119">
                  <c:v>24</c:v>
                </c:pt>
                <c:pt idx="4120">
                  <c:v>23</c:v>
                </c:pt>
                <c:pt idx="4121">
                  <c:v>28</c:v>
                </c:pt>
                <c:pt idx="4122">
                  <c:v>24</c:v>
                </c:pt>
                <c:pt idx="4123">
                  <c:v>24</c:v>
                </c:pt>
                <c:pt idx="4124">
                  <c:v>24</c:v>
                </c:pt>
                <c:pt idx="4125">
                  <c:v>24</c:v>
                </c:pt>
                <c:pt idx="4126">
                  <c:v>25</c:v>
                </c:pt>
                <c:pt idx="4127">
                  <c:v>24</c:v>
                </c:pt>
                <c:pt idx="4128">
                  <c:v>24</c:v>
                </c:pt>
                <c:pt idx="4129">
                  <c:v>23</c:v>
                </c:pt>
                <c:pt idx="4130">
                  <c:v>24</c:v>
                </c:pt>
                <c:pt idx="4131">
                  <c:v>27</c:v>
                </c:pt>
                <c:pt idx="4132">
                  <c:v>23</c:v>
                </c:pt>
                <c:pt idx="4133">
                  <c:v>28</c:v>
                </c:pt>
                <c:pt idx="4134">
                  <c:v>27</c:v>
                </c:pt>
                <c:pt idx="4135">
                  <c:v>27</c:v>
                </c:pt>
                <c:pt idx="4136">
                  <c:v>24</c:v>
                </c:pt>
                <c:pt idx="4137">
                  <c:v>27</c:v>
                </c:pt>
                <c:pt idx="4138">
                  <c:v>24</c:v>
                </c:pt>
                <c:pt idx="4139">
                  <c:v>23</c:v>
                </c:pt>
                <c:pt idx="4140">
                  <c:v>26</c:v>
                </c:pt>
                <c:pt idx="4141">
                  <c:v>28</c:v>
                </c:pt>
                <c:pt idx="4142">
                  <c:v>23</c:v>
                </c:pt>
                <c:pt idx="4143">
                  <c:v>24</c:v>
                </c:pt>
                <c:pt idx="4144">
                  <c:v>23</c:v>
                </c:pt>
                <c:pt idx="4145">
                  <c:v>23</c:v>
                </c:pt>
                <c:pt idx="4146">
                  <c:v>21</c:v>
                </c:pt>
                <c:pt idx="4147">
                  <c:v>23</c:v>
                </c:pt>
                <c:pt idx="4148">
                  <c:v>26</c:v>
                </c:pt>
                <c:pt idx="4149">
                  <c:v>23</c:v>
                </c:pt>
                <c:pt idx="4150">
                  <c:v>28</c:v>
                </c:pt>
                <c:pt idx="4151">
                  <c:v>27</c:v>
                </c:pt>
                <c:pt idx="4152">
                  <c:v>25</c:v>
                </c:pt>
                <c:pt idx="4153">
                  <c:v>21</c:v>
                </c:pt>
                <c:pt idx="4154">
                  <c:v>23</c:v>
                </c:pt>
                <c:pt idx="4155">
                  <c:v>23</c:v>
                </c:pt>
                <c:pt idx="4156">
                  <c:v>23</c:v>
                </c:pt>
                <c:pt idx="4157">
                  <c:v>22</c:v>
                </c:pt>
                <c:pt idx="4158">
                  <c:v>23</c:v>
                </c:pt>
                <c:pt idx="4159">
                  <c:v>27</c:v>
                </c:pt>
                <c:pt idx="4160">
                  <c:v>26</c:v>
                </c:pt>
                <c:pt idx="4161">
                  <c:v>23</c:v>
                </c:pt>
                <c:pt idx="4162">
                  <c:v>24</c:v>
                </c:pt>
                <c:pt idx="4163">
                  <c:v>23</c:v>
                </c:pt>
                <c:pt idx="4164">
                  <c:v>24</c:v>
                </c:pt>
                <c:pt idx="4165">
                  <c:v>23</c:v>
                </c:pt>
                <c:pt idx="4166">
                  <c:v>23</c:v>
                </c:pt>
                <c:pt idx="4167">
                  <c:v>24</c:v>
                </c:pt>
                <c:pt idx="4168">
                  <c:v>23</c:v>
                </c:pt>
                <c:pt idx="4169">
                  <c:v>21</c:v>
                </c:pt>
                <c:pt idx="4170">
                  <c:v>23</c:v>
                </c:pt>
                <c:pt idx="4171">
                  <c:v>28</c:v>
                </c:pt>
                <c:pt idx="4172">
                  <c:v>23</c:v>
                </c:pt>
                <c:pt idx="4173">
                  <c:v>23</c:v>
                </c:pt>
                <c:pt idx="4174">
                  <c:v>23</c:v>
                </c:pt>
                <c:pt idx="4175">
                  <c:v>25</c:v>
                </c:pt>
                <c:pt idx="4176">
                  <c:v>23</c:v>
                </c:pt>
                <c:pt idx="4177">
                  <c:v>23</c:v>
                </c:pt>
                <c:pt idx="4178">
                  <c:v>23</c:v>
                </c:pt>
                <c:pt idx="4179">
                  <c:v>24</c:v>
                </c:pt>
                <c:pt idx="4180">
                  <c:v>23</c:v>
                </c:pt>
                <c:pt idx="4181">
                  <c:v>23</c:v>
                </c:pt>
                <c:pt idx="4182">
                  <c:v>28</c:v>
                </c:pt>
                <c:pt idx="4183">
                  <c:v>21</c:v>
                </c:pt>
                <c:pt idx="4184">
                  <c:v>27</c:v>
                </c:pt>
                <c:pt idx="4185">
                  <c:v>27</c:v>
                </c:pt>
                <c:pt idx="4186">
                  <c:v>28</c:v>
                </c:pt>
                <c:pt idx="4187">
                  <c:v>26</c:v>
                </c:pt>
                <c:pt idx="4188">
                  <c:v>24</c:v>
                </c:pt>
                <c:pt idx="4189">
                  <c:v>27</c:v>
                </c:pt>
                <c:pt idx="4190">
                  <c:v>23</c:v>
                </c:pt>
                <c:pt idx="4191">
                  <c:v>26</c:v>
                </c:pt>
                <c:pt idx="4192">
                  <c:v>28</c:v>
                </c:pt>
                <c:pt idx="4193">
                  <c:v>27</c:v>
                </c:pt>
                <c:pt idx="4194">
                  <c:v>27</c:v>
                </c:pt>
                <c:pt idx="4195">
                  <c:v>27</c:v>
                </c:pt>
                <c:pt idx="4196">
                  <c:v>24</c:v>
                </c:pt>
                <c:pt idx="4197">
                  <c:v>27</c:v>
                </c:pt>
                <c:pt idx="4198">
                  <c:v>23</c:v>
                </c:pt>
                <c:pt idx="4199">
                  <c:v>28</c:v>
                </c:pt>
                <c:pt idx="4200">
                  <c:v>22</c:v>
                </c:pt>
                <c:pt idx="4201">
                  <c:v>21</c:v>
                </c:pt>
                <c:pt idx="4202">
                  <c:v>28</c:v>
                </c:pt>
                <c:pt idx="4203">
                  <c:v>24</c:v>
                </c:pt>
                <c:pt idx="4204">
                  <c:v>27</c:v>
                </c:pt>
                <c:pt idx="4205">
                  <c:v>24</c:v>
                </c:pt>
                <c:pt idx="4206">
                  <c:v>23</c:v>
                </c:pt>
                <c:pt idx="4207">
                  <c:v>23</c:v>
                </c:pt>
                <c:pt idx="4208">
                  <c:v>23</c:v>
                </c:pt>
                <c:pt idx="4209">
                  <c:v>28</c:v>
                </c:pt>
                <c:pt idx="4210">
                  <c:v>24</c:v>
                </c:pt>
                <c:pt idx="4211">
                  <c:v>23</c:v>
                </c:pt>
                <c:pt idx="4212">
                  <c:v>23</c:v>
                </c:pt>
                <c:pt idx="4213">
                  <c:v>23</c:v>
                </c:pt>
                <c:pt idx="4214">
                  <c:v>25</c:v>
                </c:pt>
                <c:pt idx="4215">
                  <c:v>24</c:v>
                </c:pt>
                <c:pt idx="4216">
                  <c:v>26</c:v>
                </c:pt>
                <c:pt idx="4217">
                  <c:v>25</c:v>
                </c:pt>
                <c:pt idx="4218">
                  <c:v>23</c:v>
                </c:pt>
                <c:pt idx="4219">
                  <c:v>27</c:v>
                </c:pt>
                <c:pt idx="4220">
                  <c:v>28</c:v>
                </c:pt>
                <c:pt idx="4221">
                  <c:v>23</c:v>
                </c:pt>
                <c:pt idx="4222">
                  <c:v>26</c:v>
                </c:pt>
                <c:pt idx="4223">
                  <c:v>26</c:v>
                </c:pt>
                <c:pt idx="4224">
                  <c:v>28</c:v>
                </c:pt>
                <c:pt idx="4225">
                  <c:v>25</c:v>
                </c:pt>
                <c:pt idx="4226">
                  <c:v>23</c:v>
                </c:pt>
                <c:pt idx="4227">
                  <c:v>24</c:v>
                </c:pt>
                <c:pt idx="4228">
                  <c:v>23</c:v>
                </c:pt>
                <c:pt idx="4229">
                  <c:v>21</c:v>
                </c:pt>
                <c:pt idx="4230">
                  <c:v>24</c:v>
                </c:pt>
                <c:pt idx="4231">
                  <c:v>24</c:v>
                </c:pt>
                <c:pt idx="4232">
                  <c:v>27</c:v>
                </c:pt>
                <c:pt idx="4233">
                  <c:v>26</c:v>
                </c:pt>
                <c:pt idx="4234">
                  <c:v>27</c:v>
                </c:pt>
                <c:pt idx="4235">
                  <c:v>26</c:v>
                </c:pt>
                <c:pt idx="4236">
                  <c:v>24</c:v>
                </c:pt>
                <c:pt idx="4237">
                  <c:v>24</c:v>
                </c:pt>
                <c:pt idx="4238">
                  <c:v>24</c:v>
                </c:pt>
                <c:pt idx="4239">
                  <c:v>23</c:v>
                </c:pt>
                <c:pt idx="4240">
                  <c:v>26</c:v>
                </c:pt>
                <c:pt idx="4241">
                  <c:v>23</c:v>
                </c:pt>
                <c:pt idx="4242">
                  <c:v>23</c:v>
                </c:pt>
                <c:pt idx="4243">
                  <c:v>24</c:v>
                </c:pt>
                <c:pt idx="4244">
                  <c:v>26</c:v>
                </c:pt>
                <c:pt idx="4245">
                  <c:v>28</c:v>
                </c:pt>
                <c:pt idx="4246">
                  <c:v>23</c:v>
                </c:pt>
                <c:pt idx="4247">
                  <c:v>28</c:v>
                </c:pt>
                <c:pt idx="4248">
                  <c:v>26</c:v>
                </c:pt>
                <c:pt idx="4249">
                  <c:v>25</c:v>
                </c:pt>
                <c:pt idx="4250">
                  <c:v>23</c:v>
                </c:pt>
                <c:pt idx="4251">
                  <c:v>24</c:v>
                </c:pt>
                <c:pt idx="4252">
                  <c:v>24</c:v>
                </c:pt>
                <c:pt idx="4253">
                  <c:v>23</c:v>
                </c:pt>
                <c:pt idx="4254">
                  <c:v>26</c:v>
                </c:pt>
                <c:pt idx="4255">
                  <c:v>23</c:v>
                </c:pt>
                <c:pt idx="4256">
                  <c:v>23</c:v>
                </c:pt>
                <c:pt idx="4257">
                  <c:v>23</c:v>
                </c:pt>
                <c:pt idx="4258">
                  <c:v>26</c:v>
                </c:pt>
                <c:pt idx="4259">
                  <c:v>23</c:v>
                </c:pt>
                <c:pt idx="4260">
                  <c:v>23</c:v>
                </c:pt>
                <c:pt idx="4261">
                  <c:v>24</c:v>
                </c:pt>
                <c:pt idx="4262">
                  <c:v>23</c:v>
                </c:pt>
                <c:pt idx="4263">
                  <c:v>26</c:v>
                </c:pt>
                <c:pt idx="4264">
                  <c:v>27</c:v>
                </c:pt>
                <c:pt idx="4265">
                  <c:v>27</c:v>
                </c:pt>
                <c:pt idx="4266">
                  <c:v>26</c:v>
                </c:pt>
                <c:pt idx="4267">
                  <c:v>27</c:v>
                </c:pt>
                <c:pt idx="4268">
                  <c:v>21</c:v>
                </c:pt>
                <c:pt idx="4269">
                  <c:v>21</c:v>
                </c:pt>
                <c:pt idx="4270">
                  <c:v>26</c:v>
                </c:pt>
                <c:pt idx="4271">
                  <c:v>23</c:v>
                </c:pt>
                <c:pt idx="4272">
                  <c:v>23</c:v>
                </c:pt>
                <c:pt idx="4273">
                  <c:v>24</c:v>
                </c:pt>
                <c:pt idx="4274">
                  <c:v>23</c:v>
                </c:pt>
                <c:pt idx="4275">
                  <c:v>23</c:v>
                </c:pt>
                <c:pt idx="4276">
                  <c:v>24</c:v>
                </c:pt>
                <c:pt idx="4277">
                  <c:v>23</c:v>
                </c:pt>
                <c:pt idx="4278">
                  <c:v>23</c:v>
                </c:pt>
                <c:pt idx="4279">
                  <c:v>23</c:v>
                </c:pt>
                <c:pt idx="4280">
                  <c:v>27</c:v>
                </c:pt>
                <c:pt idx="4281">
                  <c:v>23</c:v>
                </c:pt>
                <c:pt idx="4282">
                  <c:v>23</c:v>
                </c:pt>
                <c:pt idx="4283">
                  <c:v>24</c:v>
                </c:pt>
                <c:pt idx="4284">
                  <c:v>23</c:v>
                </c:pt>
                <c:pt idx="4285">
                  <c:v>26</c:v>
                </c:pt>
                <c:pt idx="4286">
                  <c:v>25</c:v>
                </c:pt>
                <c:pt idx="4287">
                  <c:v>27</c:v>
                </c:pt>
                <c:pt idx="4288">
                  <c:v>23</c:v>
                </c:pt>
                <c:pt idx="4289">
                  <c:v>26</c:v>
                </c:pt>
                <c:pt idx="4290">
                  <c:v>25</c:v>
                </c:pt>
                <c:pt idx="4291">
                  <c:v>23</c:v>
                </c:pt>
                <c:pt idx="4292">
                  <c:v>23</c:v>
                </c:pt>
                <c:pt idx="4293">
                  <c:v>26</c:v>
                </c:pt>
                <c:pt idx="4294">
                  <c:v>23</c:v>
                </c:pt>
                <c:pt idx="4295">
                  <c:v>24</c:v>
                </c:pt>
                <c:pt idx="4296">
                  <c:v>24</c:v>
                </c:pt>
                <c:pt idx="4297">
                  <c:v>27</c:v>
                </c:pt>
                <c:pt idx="4298">
                  <c:v>23</c:v>
                </c:pt>
                <c:pt idx="4299">
                  <c:v>30</c:v>
                </c:pt>
                <c:pt idx="4300">
                  <c:v>23</c:v>
                </c:pt>
                <c:pt idx="4301">
                  <c:v>27</c:v>
                </c:pt>
                <c:pt idx="4302">
                  <c:v>26</c:v>
                </c:pt>
                <c:pt idx="4303">
                  <c:v>23</c:v>
                </c:pt>
                <c:pt idx="4304">
                  <c:v>23</c:v>
                </c:pt>
                <c:pt idx="4305">
                  <c:v>27</c:v>
                </c:pt>
                <c:pt idx="4306">
                  <c:v>23</c:v>
                </c:pt>
                <c:pt idx="4307">
                  <c:v>23</c:v>
                </c:pt>
                <c:pt idx="4308">
                  <c:v>23</c:v>
                </c:pt>
                <c:pt idx="4309">
                  <c:v>28</c:v>
                </c:pt>
                <c:pt idx="4310">
                  <c:v>28</c:v>
                </c:pt>
                <c:pt idx="4311">
                  <c:v>28</c:v>
                </c:pt>
                <c:pt idx="4312">
                  <c:v>24</c:v>
                </c:pt>
                <c:pt idx="4313">
                  <c:v>21</c:v>
                </c:pt>
                <c:pt idx="4314">
                  <c:v>28</c:v>
                </c:pt>
                <c:pt idx="4315">
                  <c:v>23</c:v>
                </c:pt>
                <c:pt idx="4316">
                  <c:v>23</c:v>
                </c:pt>
                <c:pt idx="4317">
                  <c:v>26</c:v>
                </c:pt>
                <c:pt idx="4318">
                  <c:v>28</c:v>
                </c:pt>
                <c:pt idx="4319">
                  <c:v>26</c:v>
                </c:pt>
                <c:pt idx="4320">
                  <c:v>24</c:v>
                </c:pt>
                <c:pt idx="4321">
                  <c:v>24</c:v>
                </c:pt>
                <c:pt idx="4322">
                  <c:v>23</c:v>
                </c:pt>
                <c:pt idx="4323">
                  <c:v>22</c:v>
                </c:pt>
                <c:pt idx="4324">
                  <c:v>24</c:v>
                </c:pt>
                <c:pt idx="4325">
                  <c:v>23</c:v>
                </c:pt>
                <c:pt idx="4326">
                  <c:v>23</c:v>
                </c:pt>
                <c:pt idx="4327">
                  <c:v>23</c:v>
                </c:pt>
                <c:pt idx="4328">
                  <c:v>23</c:v>
                </c:pt>
                <c:pt idx="4329">
                  <c:v>30</c:v>
                </c:pt>
                <c:pt idx="4330">
                  <c:v>27</c:v>
                </c:pt>
                <c:pt idx="4331">
                  <c:v>23</c:v>
                </c:pt>
                <c:pt idx="4332">
                  <c:v>24</c:v>
                </c:pt>
                <c:pt idx="4333">
                  <c:v>23</c:v>
                </c:pt>
                <c:pt idx="4334">
                  <c:v>25</c:v>
                </c:pt>
                <c:pt idx="4335">
                  <c:v>23</c:v>
                </c:pt>
                <c:pt idx="4336">
                  <c:v>23</c:v>
                </c:pt>
                <c:pt idx="4337">
                  <c:v>28</c:v>
                </c:pt>
                <c:pt idx="4338">
                  <c:v>26</c:v>
                </c:pt>
                <c:pt idx="4339">
                  <c:v>26</c:v>
                </c:pt>
                <c:pt idx="4340">
                  <c:v>27</c:v>
                </c:pt>
                <c:pt idx="4341">
                  <c:v>24</c:v>
                </c:pt>
                <c:pt idx="4342">
                  <c:v>27</c:v>
                </c:pt>
                <c:pt idx="4343">
                  <c:v>24</c:v>
                </c:pt>
                <c:pt idx="4344">
                  <c:v>26</c:v>
                </c:pt>
                <c:pt idx="4345">
                  <c:v>28</c:v>
                </c:pt>
                <c:pt idx="4346">
                  <c:v>23</c:v>
                </c:pt>
                <c:pt idx="4347">
                  <c:v>27</c:v>
                </c:pt>
                <c:pt idx="4348">
                  <c:v>24</c:v>
                </c:pt>
                <c:pt idx="4349">
                  <c:v>23</c:v>
                </c:pt>
                <c:pt idx="4350">
                  <c:v>26</c:v>
                </c:pt>
                <c:pt idx="4351">
                  <c:v>27</c:v>
                </c:pt>
                <c:pt idx="4352">
                  <c:v>23</c:v>
                </c:pt>
                <c:pt idx="4353">
                  <c:v>23</c:v>
                </c:pt>
                <c:pt idx="4354">
                  <c:v>26</c:v>
                </c:pt>
                <c:pt idx="4355">
                  <c:v>23</c:v>
                </c:pt>
                <c:pt idx="4356">
                  <c:v>24</c:v>
                </c:pt>
                <c:pt idx="4357">
                  <c:v>23</c:v>
                </c:pt>
                <c:pt idx="4358">
                  <c:v>26</c:v>
                </c:pt>
                <c:pt idx="4359">
                  <c:v>23</c:v>
                </c:pt>
                <c:pt idx="4360">
                  <c:v>28</c:v>
                </c:pt>
                <c:pt idx="4361">
                  <c:v>22</c:v>
                </c:pt>
                <c:pt idx="4362">
                  <c:v>23</c:v>
                </c:pt>
                <c:pt idx="4363">
                  <c:v>24</c:v>
                </c:pt>
                <c:pt idx="4364">
                  <c:v>22</c:v>
                </c:pt>
                <c:pt idx="4365">
                  <c:v>27</c:v>
                </c:pt>
                <c:pt idx="4366">
                  <c:v>27</c:v>
                </c:pt>
                <c:pt idx="4367">
                  <c:v>27</c:v>
                </c:pt>
                <c:pt idx="4368">
                  <c:v>23</c:v>
                </c:pt>
                <c:pt idx="4369">
                  <c:v>23</c:v>
                </c:pt>
                <c:pt idx="4370">
                  <c:v>23</c:v>
                </c:pt>
                <c:pt idx="4371">
                  <c:v>24</c:v>
                </c:pt>
                <c:pt idx="4372">
                  <c:v>24</c:v>
                </c:pt>
                <c:pt idx="4373">
                  <c:v>23</c:v>
                </c:pt>
                <c:pt idx="4374">
                  <c:v>21</c:v>
                </c:pt>
                <c:pt idx="4375">
                  <c:v>26</c:v>
                </c:pt>
                <c:pt idx="4376">
                  <c:v>28</c:v>
                </c:pt>
                <c:pt idx="4377">
                  <c:v>24</c:v>
                </c:pt>
                <c:pt idx="4378">
                  <c:v>23</c:v>
                </c:pt>
                <c:pt idx="4379">
                  <c:v>28</c:v>
                </c:pt>
                <c:pt idx="4380">
                  <c:v>23</c:v>
                </c:pt>
                <c:pt idx="4381">
                  <c:v>23</c:v>
                </c:pt>
                <c:pt idx="4382">
                  <c:v>26</c:v>
                </c:pt>
                <c:pt idx="4383">
                  <c:v>23</c:v>
                </c:pt>
                <c:pt idx="4384">
                  <c:v>23</c:v>
                </c:pt>
                <c:pt idx="4385">
                  <c:v>24</c:v>
                </c:pt>
                <c:pt idx="4386">
                  <c:v>27</c:v>
                </c:pt>
                <c:pt idx="4387">
                  <c:v>26</c:v>
                </c:pt>
                <c:pt idx="4388">
                  <c:v>24</c:v>
                </c:pt>
                <c:pt idx="4389">
                  <c:v>22</c:v>
                </c:pt>
                <c:pt idx="4390">
                  <c:v>24</c:v>
                </c:pt>
                <c:pt idx="4391">
                  <c:v>24</c:v>
                </c:pt>
                <c:pt idx="4392">
                  <c:v>28</c:v>
                </c:pt>
                <c:pt idx="4393">
                  <c:v>26</c:v>
                </c:pt>
                <c:pt idx="4394">
                  <c:v>23</c:v>
                </c:pt>
                <c:pt idx="4395">
                  <c:v>23</c:v>
                </c:pt>
                <c:pt idx="4396">
                  <c:v>23</c:v>
                </c:pt>
                <c:pt idx="4397">
                  <c:v>24</c:v>
                </c:pt>
                <c:pt idx="4398">
                  <c:v>23</c:v>
                </c:pt>
                <c:pt idx="4399">
                  <c:v>23</c:v>
                </c:pt>
                <c:pt idx="4400">
                  <c:v>23</c:v>
                </c:pt>
                <c:pt idx="4401">
                  <c:v>23</c:v>
                </c:pt>
                <c:pt idx="4402">
                  <c:v>28</c:v>
                </c:pt>
                <c:pt idx="4403">
                  <c:v>27</c:v>
                </c:pt>
                <c:pt idx="4404">
                  <c:v>24</c:v>
                </c:pt>
                <c:pt idx="4405">
                  <c:v>25</c:v>
                </c:pt>
                <c:pt idx="4406">
                  <c:v>20</c:v>
                </c:pt>
                <c:pt idx="4407">
                  <c:v>28</c:v>
                </c:pt>
                <c:pt idx="4408">
                  <c:v>23</c:v>
                </c:pt>
                <c:pt idx="4409">
                  <c:v>27</c:v>
                </c:pt>
                <c:pt idx="4410">
                  <c:v>23</c:v>
                </c:pt>
                <c:pt idx="4411">
                  <c:v>24</c:v>
                </c:pt>
                <c:pt idx="4412">
                  <c:v>27</c:v>
                </c:pt>
                <c:pt idx="4413">
                  <c:v>24</c:v>
                </c:pt>
                <c:pt idx="4414">
                  <c:v>23</c:v>
                </c:pt>
                <c:pt idx="4415">
                  <c:v>25</c:v>
                </c:pt>
                <c:pt idx="4416">
                  <c:v>28</c:v>
                </c:pt>
                <c:pt idx="4417">
                  <c:v>24</c:v>
                </c:pt>
                <c:pt idx="4418">
                  <c:v>23</c:v>
                </c:pt>
                <c:pt idx="4419">
                  <c:v>24</c:v>
                </c:pt>
                <c:pt idx="4420">
                  <c:v>23</c:v>
                </c:pt>
                <c:pt idx="4421">
                  <c:v>24</c:v>
                </c:pt>
                <c:pt idx="4422">
                  <c:v>24</c:v>
                </c:pt>
                <c:pt idx="4423">
                  <c:v>25</c:v>
                </c:pt>
                <c:pt idx="4424">
                  <c:v>28</c:v>
                </c:pt>
                <c:pt idx="4425">
                  <c:v>20</c:v>
                </c:pt>
                <c:pt idx="4426">
                  <c:v>24</c:v>
                </c:pt>
                <c:pt idx="4427">
                  <c:v>26</c:v>
                </c:pt>
                <c:pt idx="4428">
                  <c:v>27</c:v>
                </c:pt>
                <c:pt idx="4429">
                  <c:v>23</c:v>
                </c:pt>
                <c:pt idx="4430">
                  <c:v>23</c:v>
                </c:pt>
                <c:pt idx="4431">
                  <c:v>24</c:v>
                </c:pt>
                <c:pt idx="4432">
                  <c:v>26</c:v>
                </c:pt>
                <c:pt idx="4433">
                  <c:v>23</c:v>
                </c:pt>
                <c:pt idx="4434">
                  <c:v>23</c:v>
                </c:pt>
                <c:pt idx="4435">
                  <c:v>23</c:v>
                </c:pt>
                <c:pt idx="4436">
                  <c:v>23</c:v>
                </c:pt>
                <c:pt idx="4437">
                  <c:v>23</c:v>
                </c:pt>
                <c:pt idx="4438">
                  <c:v>23</c:v>
                </c:pt>
                <c:pt idx="4439">
                  <c:v>24</c:v>
                </c:pt>
                <c:pt idx="4440">
                  <c:v>28</c:v>
                </c:pt>
                <c:pt idx="4441">
                  <c:v>27</c:v>
                </c:pt>
                <c:pt idx="4442">
                  <c:v>23</c:v>
                </c:pt>
                <c:pt idx="4443">
                  <c:v>24</c:v>
                </c:pt>
                <c:pt idx="4444">
                  <c:v>23</c:v>
                </c:pt>
                <c:pt idx="4445">
                  <c:v>26</c:v>
                </c:pt>
                <c:pt idx="4446">
                  <c:v>23</c:v>
                </c:pt>
                <c:pt idx="4447">
                  <c:v>27</c:v>
                </c:pt>
                <c:pt idx="4448">
                  <c:v>26</c:v>
                </c:pt>
                <c:pt idx="4449">
                  <c:v>24</c:v>
                </c:pt>
                <c:pt idx="4450">
                  <c:v>24</c:v>
                </c:pt>
                <c:pt idx="4451">
                  <c:v>26</c:v>
                </c:pt>
                <c:pt idx="4452">
                  <c:v>24</c:v>
                </c:pt>
                <c:pt idx="4453">
                  <c:v>27</c:v>
                </c:pt>
                <c:pt idx="4454">
                  <c:v>24</c:v>
                </c:pt>
                <c:pt idx="4455">
                  <c:v>23</c:v>
                </c:pt>
                <c:pt idx="4456">
                  <c:v>23</c:v>
                </c:pt>
                <c:pt idx="4457">
                  <c:v>23</c:v>
                </c:pt>
                <c:pt idx="4458">
                  <c:v>21</c:v>
                </c:pt>
                <c:pt idx="4459">
                  <c:v>24</c:v>
                </c:pt>
                <c:pt idx="4460">
                  <c:v>25</c:v>
                </c:pt>
                <c:pt idx="4461">
                  <c:v>27</c:v>
                </c:pt>
                <c:pt idx="4462">
                  <c:v>24</c:v>
                </c:pt>
                <c:pt idx="4463">
                  <c:v>26</c:v>
                </c:pt>
                <c:pt idx="4464">
                  <c:v>26</c:v>
                </c:pt>
                <c:pt idx="4465">
                  <c:v>24</c:v>
                </c:pt>
                <c:pt idx="4466">
                  <c:v>27</c:v>
                </c:pt>
                <c:pt idx="4467">
                  <c:v>23</c:v>
                </c:pt>
                <c:pt idx="4468">
                  <c:v>23</c:v>
                </c:pt>
                <c:pt idx="4469">
                  <c:v>23</c:v>
                </c:pt>
                <c:pt idx="4470">
                  <c:v>21</c:v>
                </c:pt>
                <c:pt idx="4471">
                  <c:v>23</c:v>
                </c:pt>
                <c:pt idx="4472">
                  <c:v>26</c:v>
                </c:pt>
                <c:pt idx="4473">
                  <c:v>23</c:v>
                </c:pt>
                <c:pt idx="4474">
                  <c:v>23</c:v>
                </c:pt>
                <c:pt idx="4475">
                  <c:v>28</c:v>
                </c:pt>
                <c:pt idx="4476">
                  <c:v>27</c:v>
                </c:pt>
                <c:pt idx="4477">
                  <c:v>24</c:v>
                </c:pt>
                <c:pt idx="4478">
                  <c:v>24</c:v>
                </c:pt>
                <c:pt idx="4479">
                  <c:v>24</c:v>
                </c:pt>
                <c:pt idx="4480">
                  <c:v>27</c:v>
                </c:pt>
                <c:pt idx="4481">
                  <c:v>24</c:v>
                </c:pt>
                <c:pt idx="4482">
                  <c:v>28</c:v>
                </c:pt>
                <c:pt idx="4483">
                  <c:v>27</c:v>
                </c:pt>
                <c:pt idx="4484">
                  <c:v>24</c:v>
                </c:pt>
                <c:pt idx="4485">
                  <c:v>26</c:v>
                </c:pt>
                <c:pt idx="4486">
                  <c:v>27</c:v>
                </c:pt>
                <c:pt idx="4487">
                  <c:v>25</c:v>
                </c:pt>
                <c:pt idx="4488">
                  <c:v>23</c:v>
                </c:pt>
                <c:pt idx="4489">
                  <c:v>28</c:v>
                </c:pt>
                <c:pt idx="4490">
                  <c:v>24</c:v>
                </c:pt>
                <c:pt idx="4491">
                  <c:v>23</c:v>
                </c:pt>
                <c:pt idx="4492">
                  <c:v>28</c:v>
                </c:pt>
                <c:pt idx="4493">
                  <c:v>23</c:v>
                </c:pt>
                <c:pt idx="4494">
                  <c:v>24</c:v>
                </c:pt>
                <c:pt idx="4495">
                  <c:v>23</c:v>
                </c:pt>
                <c:pt idx="4496">
                  <c:v>19</c:v>
                </c:pt>
                <c:pt idx="4497">
                  <c:v>26</c:v>
                </c:pt>
                <c:pt idx="4498">
                  <c:v>23</c:v>
                </c:pt>
                <c:pt idx="4499">
                  <c:v>23</c:v>
                </c:pt>
                <c:pt idx="4500">
                  <c:v>23</c:v>
                </c:pt>
                <c:pt idx="4501">
                  <c:v>23</c:v>
                </c:pt>
                <c:pt idx="4502">
                  <c:v>27</c:v>
                </c:pt>
                <c:pt idx="4503">
                  <c:v>21</c:v>
                </c:pt>
                <c:pt idx="4504">
                  <c:v>21</c:v>
                </c:pt>
                <c:pt idx="4505">
                  <c:v>21</c:v>
                </c:pt>
                <c:pt idx="4506">
                  <c:v>24</c:v>
                </c:pt>
                <c:pt idx="4507">
                  <c:v>23</c:v>
                </c:pt>
                <c:pt idx="4508">
                  <c:v>24</c:v>
                </c:pt>
                <c:pt idx="4509">
                  <c:v>23</c:v>
                </c:pt>
                <c:pt idx="4510">
                  <c:v>23</c:v>
                </c:pt>
                <c:pt idx="4511">
                  <c:v>28</c:v>
                </c:pt>
                <c:pt idx="4512">
                  <c:v>23</c:v>
                </c:pt>
                <c:pt idx="4513">
                  <c:v>23</c:v>
                </c:pt>
                <c:pt idx="4514">
                  <c:v>23</c:v>
                </c:pt>
                <c:pt idx="4515">
                  <c:v>23</c:v>
                </c:pt>
                <c:pt idx="4516">
                  <c:v>24</c:v>
                </c:pt>
                <c:pt idx="4517">
                  <c:v>26</c:v>
                </c:pt>
                <c:pt idx="4518">
                  <c:v>28</c:v>
                </c:pt>
                <c:pt idx="4519">
                  <c:v>23</c:v>
                </c:pt>
                <c:pt idx="4520">
                  <c:v>28</c:v>
                </c:pt>
                <c:pt idx="4521">
                  <c:v>23</c:v>
                </c:pt>
                <c:pt idx="4522">
                  <c:v>24</c:v>
                </c:pt>
                <c:pt idx="4523">
                  <c:v>23</c:v>
                </c:pt>
                <c:pt idx="4524">
                  <c:v>25</c:v>
                </c:pt>
                <c:pt idx="4525">
                  <c:v>26</c:v>
                </c:pt>
                <c:pt idx="4526">
                  <c:v>28</c:v>
                </c:pt>
                <c:pt idx="4527">
                  <c:v>28</c:v>
                </c:pt>
                <c:pt idx="4528">
                  <c:v>22</c:v>
                </c:pt>
                <c:pt idx="4529">
                  <c:v>26</c:v>
                </c:pt>
                <c:pt idx="4530">
                  <c:v>28</c:v>
                </c:pt>
                <c:pt idx="4531">
                  <c:v>27</c:v>
                </c:pt>
                <c:pt idx="4532">
                  <c:v>23</c:v>
                </c:pt>
                <c:pt idx="4533">
                  <c:v>23</c:v>
                </c:pt>
                <c:pt idx="4534">
                  <c:v>21</c:v>
                </c:pt>
                <c:pt idx="4535">
                  <c:v>24</c:v>
                </c:pt>
                <c:pt idx="4536">
                  <c:v>28</c:v>
                </c:pt>
                <c:pt idx="4537">
                  <c:v>24</c:v>
                </c:pt>
                <c:pt idx="4538">
                  <c:v>24</c:v>
                </c:pt>
                <c:pt idx="4539">
                  <c:v>28</c:v>
                </c:pt>
                <c:pt idx="4540">
                  <c:v>28</c:v>
                </c:pt>
                <c:pt idx="4541">
                  <c:v>27</c:v>
                </c:pt>
                <c:pt idx="4542">
                  <c:v>23</c:v>
                </c:pt>
                <c:pt idx="4543">
                  <c:v>28</c:v>
                </c:pt>
                <c:pt idx="4544">
                  <c:v>24</c:v>
                </c:pt>
                <c:pt idx="4545">
                  <c:v>23</c:v>
                </c:pt>
                <c:pt idx="4546">
                  <c:v>28</c:v>
                </c:pt>
                <c:pt idx="4547">
                  <c:v>27</c:v>
                </c:pt>
                <c:pt idx="4548">
                  <c:v>28</c:v>
                </c:pt>
                <c:pt idx="4549">
                  <c:v>23</c:v>
                </c:pt>
                <c:pt idx="4550">
                  <c:v>24</c:v>
                </c:pt>
                <c:pt idx="4551">
                  <c:v>23</c:v>
                </c:pt>
                <c:pt idx="4552">
                  <c:v>23</c:v>
                </c:pt>
                <c:pt idx="4553">
                  <c:v>23</c:v>
                </c:pt>
                <c:pt idx="4554">
                  <c:v>25</c:v>
                </c:pt>
                <c:pt idx="4555">
                  <c:v>23</c:v>
                </c:pt>
                <c:pt idx="4556">
                  <c:v>24</c:v>
                </c:pt>
                <c:pt idx="4557">
                  <c:v>24</c:v>
                </c:pt>
                <c:pt idx="4558">
                  <c:v>26</c:v>
                </c:pt>
                <c:pt idx="4559">
                  <c:v>24</c:v>
                </c:pt>
                <c:pt idx="4560">
                  <c:v>27</c:v>
                </c:pt>
                <c:pt idx="4561">
                  <c:v>24</c:v>
                </c:pt>
                <c:pt idx="4562">
                  <c:v>26</c:v>
                </c:pt>
                <c:pt idx="4563">
                  <c:v>23</c:v>
                </c:pt>
                <c:pt idx="4564">
                  <c:v>28</c:v>
                </c:pt>
                <c:pt idx="4565">
                  <c:v>23</c:v>
                </c:pt>
                <c:pt idx="4566">
                  <c:v>28</c:v>
                </c:pt>
                <c:pt idx="4567">
                  <c:v>23</c:v>
                </c:pt>
                <c:pt idx="4568">
                  <c:v>23</c:v>
                </c:pt>
                <c:pt idx="4569">
                  <c:v>23</c:v>
                </c:pt>
                <c:pt idx="4570">
                  <c:v>28</c:v>
                </c:pt>
                <c:pt idx="4571">
                  <c:v>28</c:v>
                </c:pt>
                <c:pt idx="4572">
                  <c:v>23</c:v>
                </c:pt>
                <c:pt idx="4573">
                  <c:v>27</c:v>
                </c:pt>
                <c:pt idx="4574">
                  <c:v>26</c:v>
                </c:pt>
                <c:pt idx="4575">
                  <c:v>24</c:v>
                </c:pt>
                <c:pt idx="4576">
                  <c:v>28</c:v>
                </c:pt>
                <c:pt idx="4577">
                  <c:v>28</c:v>
                </c:pt>
                <c:pt idx="4578">
                  <c:v>25</c:v>
                </c:pt>
                <c:pt idx="4579">
                  <c:v>23</c:v>
                </c:pt>
                <c:pt idx="4580">
                  <c:v>23</c:v>
                </c:pt>
                <c:pt idx="4581">
                  <c:v>26</c:v>
                </c:pt>
                <c:pt idx="4582">
                  <c:v>23</c:v>
                </c:pt>
                <c:pt idx="4583">
                  <c:v>26</c:v>
                </c:pt>
                <c:pt idx="4584">
                  <c:v>23</c:v>
                </c:pt>
                <c:pt idx="4585">
                  <c:v>27</c:v>
                </c:pt>
                <c:pt idx="4586">
                  <c:v>23</c:v>
                </c:pt>
                <c:pt idx="4587">
                  <c:v>23</c:v>
                </c:pt>
                <c:pt idx="4588">
                  <c:v>28</c:v>
                </c:pt>
                <c:pt idx="4589">
                  <c:v>28</c:v>
                </c:pt>
                <c:pt idx="4590">
                  <c:v>23</c:v>
                </c:pt>
                <c:pt idx="4591">
                  <c:v>29</c:v>
                </c:pt>
                <c:pt idx="4592">
                  <c:v>24</c:v>
                </c:pt>
                <c:pt idx="4593">
                  <c:v>24</c:v>
                </c:pt>
                <c:pt idx="4594">
                  <c:v>24</c:v>
                </c:pt>
                <c:pt idx="4595">
                  <c:v>23</c:v>
                </c:pt>
                <c:pt idx="4596">
                  <c:v>25</c:v>
                </c:pt>
                <c:pt idx="4597">
                  <c:v>24</c:v>
                </c:pt>
                <c:pt idx="4598">
                  <c:v>24</c:v>
                </c:pt>
                <c:pt idx="4599">
                  <c:v>23</c:v>
                </c:pt>
                <c:pt idx="4600">
                  <c:v>23</c:v>
                </c:pt>
                <c:pt idx="4601">
                  <c:v>28</c:v>
                </c:pt>
                <c:pt idx="4602">
                  <c:v>24</c:v>
                </c:pt>
                <c:pt idx="4603">
                  <c:v>23</c:v>
                </c:pt>
                <c:pt idx="4604">
                  <c:v>27</c:v>
                </c:pt>
                <c:pt idx="4605">
                  <c:v>23</c:v>
                </c:pt>
                <c:pt idx="4606">
                  <c:v>25</c:v>
                </c:pt>
                <c:pt idx="4607">
                  <c:v>28</c:v>
                </c:pt>
                <c:pt idx="4608">
                  <c:v>25</c:v>
                </c:pt>
                <c:pt idx="4609">
                  <c:v>28</c:v>
                </c:pt>
                <c:pt idx="4610">
                  <c:v>24</c:v>
                </c:pt>
                <c:pt idx="4611">
                  <c:v>24</c:v>
                </c:pt>
                <c:pt idx="4612">
                  <c:v>29</c:v>
                </c:pt>
                <c:pt idx="4613">
                  <c:v>28</c:v>
                </c:pt>
                <c:pt idx="4614">
                  <c:v>24</c:v>
                </c:pt>
                <c:pt idx="4615">
                  <c:v>23</c:v>
                </c:pt>
                <c:pt idx="4616">
                  <c:v>23</c:v>
                </c:pt>
                <c:pt idx="4617">
                  <c:v>21</c:v>
                </c:pt>
                <c:pt idx="4618">
                  <c:v>25</c:v>
                </c:pt>
                <c:pt idx="4619">
                  <c:v>23</c:v>
                </c:pt>
                <c:pt idx="4620">
                  <c:v>28</c:v>
                </c:pt>
                <c:pt idx="4621">
                  <c:v>22</c:v>
                </c:pt>
                <c:pt idx="4622">
                  <c:v>24</c:v>
                </c:pt>
                <c:pt idx="4623">
                  <c:v>24</c:v>
                </c:pt>
                <c:pt idx="4624">
                  <c:v>23</c:v>
                </c:pt>
                <c:pt idx="4625">
                  <c:v>28</c:v>
                </c:pt>
                <c:pt idx="4626">
                  <c:v>23</c:v>
                </c:pt>
                <c:pt idx="4627">
                  <c:v>28</c:v>
                </c:pt>
                <c:pt idx="4628">
                  <c:v>23</c:v>
                </c:pt>
                <c:pt idx="4629">
                  <c:v>24</c:v>
                </c:pt>
                <c:pt idx="4630">
                  <c:v>28</c:v>
                </c:pt>
                <c:pt idx="4631">
                  <c:v>24</c:v>
                </c:pt>
                <c:pt idx="4632">
                  <c:v>22</c:v>
                </c:pt>
                <c:pt idx="4633">
                  <c:v>26</c:v>
                </c:pt>
                <c:pt idx="4634">
                  <c:v>24</c:v>
                </c:pt>
                <c:pt idx="4635">
                  <c:v>25</c:v>
                </c:pt>
                <c:pt idx="4636">
                  <c:v>27</c:v>
                </c:pt>
                <c:pt idx="4637">
                  <c:v>28</c:v>
                </c:pt>
                <c:pt idx="4638">
                  <c:v>24</c:v>
                </c:pt>
                <c:pt idx="4639">
                  <c:v>23</c:v>
                </c:pt>
                <c:pt idx="4640">
                  <c:v>25</c:v>
                </c:pt>
                <c:pt idx="4641">
                  <c:v>24</c:v>
                </c:pt>
                <c:pt idx="4642">
                  <c:v>25</c:v>
                </c:pt>
                <c:pt idx="4643">
                  <c:v>27</c:v>
                </c:pt>
                <c:pt idx="4644">
                  <c:v>23</c:v>
                </c:pt>
                <c:pt idx="4645">
                  <c:v>24</c:v>
                </c:pt>
                <c:pt idx="4646">
                  <c:v>27</c:v>
                </c:pt>
                <c:pt idx="4647">
                  <c:v>28</c:v>
                </c:pt>
                <c:pt idx="4648">
                  <c:v>27</c:v>
                </c:pt>
                <c:pt idx="4649">
                  <c:v>25</c:v>
                </c:pt>
                <c:pt idx="4650">
                  <c:v>28</c:v>
                </c:pt>
                <c:pt idx="4651">
                  <c:v>24</c:v>
                </c:pt>
                <c:pt idx="4652">
                  <c:v>24</c:v>
                </c:pt>
                <c:pt idx="4653">
                  <c:v>23</c:v>
                </c:pt>
                <c:pt idx="4654">
                  <c:v>23</c:v>
                </c:pt>
                <c:pt idx="4655">
                  <c:v>29</c:v>
                </c:pt>
                <c:pt idx="4656">
                  <c:v>28</c:v>
                </c:pt>
                <c:pt idx="4657">
                  <c:v>23</c:v>
                </c:pt>
                <c:pt idx="4658">
                  <c:v>28</c:v>
                </c:pt>
                <c:pt idx="4659">
                  <c:v>26</c:v>
                </c:pt>
                <c:pt idx="4660">
                  <c:v>23</c:v>
                </c:pt>
                <c:pt idx="4661">
                  <c:v>23</c:v>
                </c:pt>
                <c:pt idx="4662">
                  <c:v>26</c:v>
                </c:pt>
                <c:pt idx="4663">
                  <c:v>28</c:v>
                </c:pt>
                <c:pt idx="4664">
                  <c:v>23</c:v>
                </c:pt>
                <c:pt idx="4665">
                  <c:v>24</c:v>
                </c:pt>
                <c:pt idx="4666">
                  <c:v>24</c:v>
                </c:pt>
                <c:pt idx="4667">
                  <c:v>28</c:v>
                </c:pt>
                <c:pt idx="4668">
                  <c:v>25</c:v>
                </c:pt>
                <c:pt idx="4669">
                  <c:v>24</c:v>
                </c:pt>
                <c:pt idx="4670">
                  <c:v>28</c:v>
                </c:pt>
                <c:pt idx="4671">
                  <c:v>24</c:v>
                </c:pt>
                <c:pt idx="4672">
                  <c:v>24</c:v>
                </c:pt>
                <c:pt idx="4673">
                  <c:v>27</c:v>
                </c:pt>
                <c:pt idx="4674">
                  <c:v>24</c:v>
                </c:pt>
                <c:pt idx="4675">
                  <c:v>27</c:v>
                </c:pt>
                <c:pt idx="4676">
                  <c:v>25</c:v>
                </c:pt>
                <c:pt idx="4677">
                  <c:v>23</c:v>
                </c:pt>
                <c:pt idx="4678">
                  <c:v>23</c:v>
                </c:pt>
                <c:pt idx="4679">
                  <c:v>23</c:v>
                </c:pt>
                <c:pt idx="4680">
                  <c:v>23</c:v>
                </c:pt>
                <c:pt idx="4681">
                  <c:v>27</c:v>
                </c:pt>
                <c:pt idx="4682">
                  <c:v>25</c:v>
                </c:pt>
                <c:pt idx="4683">
                  <c:v>23</c:v>
                </c:pt>
                <c:pt idx="4684">
                  <c:v>23</c:v>
                </c:pt>
                <c:pt idx="4685">
                  <c:v>25</c:v>
                </c:pt>
                <c:pt idx="4686">
                  <c:v>27</c:v>
                </c:pt>
                <c:pt idx="4687">
                  <c:v>24</c:v>
                </c:pt>
                <c:pt idx="4688">
                  <c:v>24</c:v>
                </c:pt>
                <c:pt idx="4689">
                  <c:v>24</c:v>
                </c:pt>
                <c:pt idx="4690">
                  <c:v>28</c:v>
                </c:pt>
                <c:pt idx="4691">
                  <c:v>27</c:v>
                </c:pt>
                <c:pt idx="4692">
                  <c:v>24</c:v>
                </c:pt>
                <c:pt idx="4693">
                  <c:v>26</c:v>
                </c:pt>
                <c:pt idx="4694">
                  <c:v>23</c:v>
                </c:pt>
                <c:pt idx="4695">
                  <c:v>23</c:v>
                </c:pt>
                <c:pt idx="4696">
                  <c:v>24</c:v>
                </c:pt>
                <c:pt idx="4697">
                  <c:v>23</c:v>
                </c:pt>
                <c:pt idx="4698">
                  <c:v>28</c:v>
                </c:pt>
                <c:pt idx="4699">
                  <c:v>24</c:v>
                </c:pt>
                <c:pt idx="4700">
                  <c:v>23</c:v>
                </c:pt>
                <c:pt idx="4701">
                  <c:v>27</c:v>
                </c:pt>
                <c:pt idx="4702">
                  <c:v>24</c:v>
                </c:pt>
                <c:pt idx="4703">
                  <c:v>23</c:v>
                </c:pt>
                <c:pt idx="4704">
                  <c:v>24</c:v>
                </c:pt>
                <c:pt idx="4705">
                  <c:v>28</c:v>
                </c:pt>
                <c:pt idx="4706">
                  <c:v>28</c:v>
                </c:pt>
                <c:pt idx="4707">
                  <c:v>23</c:v>
                </c:pt>
                <c:pt idx="4708">
                  <c:v>23</c:v>
                </c:pt>
                <c:pt idx="4709">
                  <c:v>21</c:v>
                </c:pt>
                <c:pt idx="4710">
                  <c:v>24</c:v>
                </c:pt>
                <c:pt idx="4711">
                  <c:v>28</c:v>
                </c:pt>
                <c:pt idx="4712">
                  <c:v>25</c:v>
                </c:pt>
                <c:pt idx="4713">
                  <c:v>23</c:v>
                </c:pt>
                <c:pt idx="4714">
                  <c:v>26</c:v>
                </c:pt>
                <c:pt idx="4715">
                  <c:v>24</c:v>
                </c:pt>
                <c:pt idx="4716">
                  <c:v>25</c:v>
                </c:pt>
                <c:pt idx="4717">
                  <c:v>24</c:v>
                </c:pt>
                <c:pt idx="4718">
                  <c:v>28</c:v>
                </c:pt>
                <c:pt idx="4719">
                  <c:v>28</c:v>
                </c:pt>
                <c:pt idx="4720">
                  <c:v>23</c:v>
                </c:pt>
                <c:pt idx="4721">
                  <c:v>24</c:v>
                </c:pt>
                <c:pt idx="4722">
                  <c:v>24</c:v>
                </c:pt>
                <c:pt idx="4723">
                  <c:v>24</c:v>
                </c:pt>
                <c:pt idx="4724">
                  <c:v>23</c:v>
                </c:pt>
                <c:pt idx="4725">
                  <c:v>28</c:v>
                </c:pt>
                <c:pt idx="4726">
                  <c:v>21</c:v>
                </c:pt>
                <c:pt idx="4727">
                  <c:v>29</c:v>
                </c:pt>
                <c:pt idx="4728">
                  <c:v>23</c:v>
                </c:pt>
                <c:pt idx="4729">
                  <c:v>28</c:v>
                </c:pt>
                <c:pt idx="4730">
                  <c:v>23</c:v>
                </c:pt>
                <c:pt idx="4731">
                  <c:v>28</c:v>
                </c:pt>
                <c:pt idx="4732">
                  <c:v>24</c:v>
                </c:pt>
                <c:pt idx="4733">
                  <c:v>24</c:v>
                </c:pt>
                <c:pt idx="4734">
                  <c:v>24</c:v>
                </c:pt>
                <c:pt idx="4735">
                  <c:v>24</c:v>
                </c:pt>
                <c:pt idx="4736">
                  <c:v>25</c:v>
                </c:pt>
                <c:pt idx="4737">
                  <c:v>23</c:v>
                </c:pt>
                <c:pt idx="4738">
                  <c:v>23</c:v>
                </c:pt>
                <c:pt idx="4739">
                  <c:v>23</c:v>
                </c:pt>
                <c:pt idx="4740">
                  <c:v>23</c:v>
                </c:pt>
                <c:pt idx="4741">
                  <c:v>29</c:v>
                </c:pt>
                <c:pt idx="4742">
                  <c:v>28</c:v>
                </c:pt>
                <c:pt idx="4743">
                  <c:v>23</c:v>
                </c:pt>
                <c:pt idx="4744">
                  <c:v>23</c:v>
                </c:pt>
                <c:pt idx="4745">
                  <c:v>28</c:v>
                </c:pt>
                <c:pt idx="4746">
                  <c:v>23</c:v>
                </c:pt>
                <c:pt idx="4747">
                  <c:v>23</c:v>
                </c:pt>
                <c:pt idx="4748">
                  <c:v>23</c:v>
                </c:pt>
                <c:pt idx="4749">
                  <c:v>24</c:v>
                </c:pt>
                <c:pt idx="4750">
                  <c:v>27</c:v>
                </c:pt>
                <c:pt idx="4751">
                  <c:v>28</c:v>
                </c:pt>
                <c:pt idx="4752">
                  <c:v>26</c:v>
                </c:pt>
                <c:pt idx="4753">
                  <c:v>28</c:v>
                </c:pt>
                <c:pt idx="4754">
                  <c:v>23</c:v>
                </c:pt>
                <c:pt idx="4755">
                  <c:v>23</c:v>
                </c:pt>
                <c:pt idx="4756">
                  <c:v>28</c:v>
                </c:pt>
                <c:pt idx="4757">
                  <c:v>23</c:v>
                </c:pt>
                <c:pt idx="4758">
                  <c:v>26</c:v>
                </c:pt>
                <c:pt idx="4759">
                  <c:v>27</c:v>
                </c:pt>
                <c:pt idx="4760">
                  <c:v>26</c:v>
                </c:pt>
                <c:pt idx="4761">
                  <c:v>28</c:v>
                </c:pt>
                <c:pt idx="4762">
                  <c:v>23</c:v>
                </c:pt>
                <c:pt idx="4763">
                  <c:v>28</c:v>
                </c:pt>
                <c:pt idx="4764">
                  <c:v>24</c:v>
                </c:pt>
                <c:pt idx="4765">
                  <c:v>24</c:v>
                </c:pt>
                <c:pt idx="4766">
                  <c:v>28</c:v>
                </c:pt>
                <c:pt idx="4767">
                  <c:v>25</c:v>
                </c:pt>
                <c:pt idx="4768">
                  <c:v>30</c:v>
                </c:pt>
                <c:pt idx="4769">
                  <c:v>30</c:v>
                </c:pt>
                <c:pt idx="4770">
                  <c:v>24</c:v>
                </c:pt>
                <c:pt idx="4771">
                  <c:v>28</c:v>
                </c:pt>
                <c:pt idx="4772">
                  <c:v>23</c:v>
                </c:pt>
                <c:pt idx="4773">
                  <c:v>23</c:v>
                </c:pt>
                <c:pt idx="4774">
                  <c:v>23</c:v>
                </c:pt>
                <c:pt idx="4775">
                  <c:v>29</c:v>
                </c:pt>
                <c:pt idx="4776">
                  <c:v>23</c:v>
                </c:pt>
                <c:pt idx="4777">
                  <c:v>30</c:v>
                </c:pt>
                <c:pt idx="4778">
                  <c:v>23</c:v>
                </c:pt>
                <c:pt idx="4779">
                  <c:v>23</c:v>
                </c:pt>
                <c:pt idx="4780">
                  <c:v>23</c:v>
                </c:pt>
                <c:pt idx="4781">
                  <c:v>27</c:v>
                </c:pt>
                <c:pt idx="4782">
                  <c:v>24</c:v>
                </c:pt>
                <c:pt idx="4783">
                  <c:v>24</c:v>
                </c:pt>
                <c:pt idx="4784">
                  <c:v>24</c:v>
                </c:pt>
                <c:pt idx="4785">
                  <c:v>25</c:v>
                </c:pt>
                <c:pt idx="4786">
                  <c:v>24</c:v>
                </c:pt>
                <c:pt idx="4787">
                  <c:v>25</c:v>
                </c:pt>
                <c:pt idx="4788">
                  <c:v>24</c:v>
                </c:pt>
                <c:pt idx="4789">
                  <c:v>29</c:v>
                </c:pt>
                <c:pt idx="4790">
                  <c:v>26</c:v>
                </c:pt>
                <c:pt idx="4791">
                  <c:v>26</c:v>
                </c:pt>
                <c:pt idx="4792">
                  <c:v>28</c:v>
                </c:pt>
                <c:pt idx="4793">
                  <c:v>23</c:v>
                </c:pt>
                <c:pt idx="4794">
                  <c:v>28</c:v>
                </c:pt>
                <c:pt idx="4795">
                  <c:v>28</c:v>
                </c:pt>
                <c:pt idx="4796">
                  <c:v>27</c:v>
                </c:pt>
                <c:pt idx="4797">
                  <c:v>24</c:v>
                </c:pt>
                <c:pt idx="4798">
                  <c:v>28</c:v>
                </c:pt>
                <c:pt idx="4799">
                  <c:v>28</c:v>
                </c:pt>
                <c:pt idx="4800">
                  <c:v>25</c:v>
                </c:pt>
                <c:pt idx="4801">
                  <c:v>27</c:v>
                </c:pt>
                <c:pt idx="4802">
                  <c:v>23</c:v>
                </c:pt>
                <c:pt idx="4803">
                  <c:v>24</c:v>
                </c:pt>
                <c:pt idx="4804">
                  <c:v>24</c:v>
                </c:pt>
                <c:pt idx="4805">
                  <c:v>26</c:v>
                </c:pt>
                <c:pt idx="4806">
                  <c:v>28</c:v>
                </c:pt>
                <c:pt idx="4807">
                  <c:v>23</c:v>
                </c:pt>
                <c:pt idx="4808">
                  <c:v>23</c:v>
                </c:pt>
                <c:pt idx="4809">
                  <c:v>23</c:v>
                </c:pt>
                <c:pt idx="4810">
                  <c:v>26</c:v>
                </c:pt>
                <c:pt idx="4811">
                  <c:v>23</c:v>
                </c:pt>
                <c:pt idx="4812">
                  <c:v>28</c:v>
                </c:pt>
                <c:pt idx="4813">
                  <c:v>24</c:v>
                </c:pt>
                <c:pt idx="4814">
                  <c:v>23</c:v>
                </c:pt>
                <c:pt idx="4815">
                  <c:v>23</c:v>
                </c:pt>
                <c:pt idx="4816">
                  <c:v>24</c:v>
                </c:pt>
                <c:pt idx="4817">
                  <c:v>23</c:v>
                </c:pt>
                <c:pt idx="4818">
                  <c:v>24</c:v>
                </c:pt>
                <c:pt idx="4819">
                  <c:v>23</c:v>
                </c:pt>
                <c:pt idx="4820">
                  <c:v>23</c:v>
                </c:pt>
                <c:pt idx="4821">
                  <c:v>24</c:v>
                </c:pt>
                <c:pt idx="4822">
                  <c:v>23</c:v>
                </c:pt>
                <c:pt idx="4823">
                  <c:v>28</c:v>
                </c:pt>
                <c:pt idx="4824">
                  <c:v>25</c:v>
                </c:pt>
                <c:pt idx="4825">
                  <c:v>28</c:v>
                </c:pt>
                <c:pt idx="4826">
                  <c:v>25</c:v>
                </c:pt>
                <c:pt idx="4827">
                  <c:v>25</c:v>
                </c:pt>
                <c:pt idx="4828">
                  <c:v>23</c:v>
                </c:pt>
                <c:pt idx="4829">
                  <c:v>26</c:v>
                </c:pt>
                <c:pt idx="4830">
                  <c:v>25</c:v>
                </c:pt>
                <c:pt idx="4831">
                  <c:v>23</c:v>
                </c:pt>
                <c:pt idx="4832">
                  <c:v>29</c:v>
                </c:pt>
                <c:pt idx="4833">
                  <c:v>23</c:v>
                </c:pt>
                <c:pt idx="4834">
                  <c:v>29</c:v>
                </c:pt>
                <c:pt idx="4835">
                  <c:v>28</c:v>
                </c:pt>
                <c:pt idx="4836">
                  <c:v>25</c:v>
                </c:pt>
                <c:pt idx="4837">
                  <c:v>29</c:v>
                </c:pt>
                <c:pt idx="4838">
                  <c:v>29</c:v>
                </c:pt>
                <c:pt idx="4839">
                  <c:v>23</c:v>
                </c:pt>
                <c:pt idx="4840">
                  <c:v>23</c:v>
                </c:pt>
                <c:pt idx="4841">
                  <c:v>23</c:v>
                </c:pt>
                <c:pt idx="4842">
                  <c:v>26</c:v>
                </c:pt>
                <c:pt idx="4843">
                  <c:v>25</c:v>
                </c:pt>
                <c:pt idx="4844">
                  <c:v>24</c:v>
                </c:pt>
                <c:pt idx="4845">
                  <c:v>28</c:v>
                </c:pt>
                <c:pt idx="4846">
                  <c:v>25</c:v>
                </c:pt>
                <c:pt idx="4847">
                  <c:v>24</c:v>
                </c:pt>
                <c:pt idx="4848">
                  <c:v>23</c:v>
                </c:pt>
                <c:pt idx="4849">
                  <c:v>30</c:v>
                </c:pt>
                <c:pt idx="4850">
                  <c:v>24</c:v>
                </c:pt>
                <c:pt idx="4851">
                  <c:v>24</c:v>
                </c:pt>
                <c:pt idx="4852">
                  <c:v>27</c:v>
                </c:pt>
                <c:pt idx="4853">
                  <c:v>23</c:v>
                </c:pt>
                <c:pt idx="4854">
                  <c:v>24</c:v>
                </c:pt>
                <c:pt idx="4855">
                  <c:v>24</c:v>
                </c:pt>
                <c:pt idx="4856">
                  <c:v>25</c:v>
                </c:pt>
                <c:pt idx="4857">
                  <c:v>25</c:v>
                </c:pt>
                <c:pt idx="4858">
                  <c:v>24</c:v>
                </c:pt>
                <c:pt idx="4859">
                  <c:v>24</c:v>
                </c:pt>
                <c:pt idx="4860">
                  <c:v>23</c:v>
                </c:pt>
                <c:pt idx="4861">
                  <c:v>23</c:v>
                </c:pt>
                <c:pt idx="4862">
                  <c:v>29</c:v>
                </c:pt>
                <c:pt idx="4863">
                  <c:v>28</c:v>
                </c:pt>
                <c:pt idx="4864">
                  <c:v>23</c:v>
                </c:pt>
                <c:pt idx="4865">
                  <c:v>23</c:v>
                </c:pt>
                <c:pt idx="4866">
                  <c:v>29</c:v>
                </c:pt>
                <c:pt idx="4867">
                  <c:v>23</c:v>
                </c:pt>
                <c:pt idx="4868">
                  <c:v>29</c:v>
                </c:pt>
                <c:pt idx="4869">
                  <c:v>23</c:v>
                </c:pt>
                <c:pt idx="4870">
                  <c:v>23</c:v>
                </c:pt>
                <c:pt idx="4871">
                  <c:v>24</c:v>
                </c:pt>
                <c:pt idx="4872">
                  <c:v>23</c:v>
                </c:pt>
                <c:pt idx="4873">
                  <c:v>24</c:v>
                </c:pt>
                <c:pt idx="4874">
                  <c:v>24</c:v>
                </c:pt>
                <c:pt idx="4875">
                  <c:v>23</c:v>
                </c:pt>
                <c:pt idx="4876">
                  <c:v>29</c:v>
                </c:pt>
                <c:pt idx="4877">
                  <c:v>23</c:v>
                </c:pt>
                <c:pt idx="4878">
                  <c:v>24</c:v>
                </c:pt>
                <c:pt idx="4879">
                  <c:v>25</c:v>
                </c:pt>
                <c:pt idx="4880">
                  <c:v>23</c:v>
                </c:pt>
                <c:pt idx="4881">
                  <c:v>28</c:v>
                </c:pt>
                <c:pt idx="4882">
                  <c:v>25</c:v>
                </c:pt>
                <c:pt idx="4883">
                  <c:v>25</c:v>
                </c:pt>
                <c:pt idx="4884">
                  <c:v>23</c:v>
                </c:pt>
                <c:pt idx="4885">
                  <c:v>26</c:v>
                </c:pt>
                <c:pt idx="4886">
                  <c:v>23</c:v>
                </c:pt>
                <c:pt idx="4887">
                  <c:v>24</c:v>
                </c:pt>
                <c:pt idx="4888">
                  <c:v>24</c:v>
                </c:pt>
                <c:pt idx="4889">
                  <c:v>26</c:v>
                </c:pt>
                <c:pt idx="4890">
                  <c:v>23</c:v>
                </c:pt>
                <c:pt idx="4891">
                  <c:v>24</c:v>
                </c:pt>
                <c:pt idx="4892">
                  <c:v>28</c:v>
                </c:pt>
                <c:pt idx="4893">
                  <c:v>27</c:v>
                </c:pt>
                <c:pt idx="4894">
                  <c:v>24</c:v>
                </c:pt>
                <c:pt idx="4895">
                  <c:v>27</c:v>
                </c:pt>
                <c:pt idx="4896">
                  <c:v>23</c:v>
                </c:pt>
                <c:pt idx="4897">
                  <c:v>29</c:v>
                </c:pt>
                <c:pt idx="4898">
                  <c:v>23</c:v>
                </c:pt>
                <c:pt idx="4899">
                  <c:v>23</c:v>
                </c:pt>
                <c:pt idx="4900">
                  <c:v>28</c:v>
                </c:pt>
                <c:pt idx="4901">
                  <c:v>24</c:v>
                </c:pt>
                <c:pt idx="4902">
                  <c:v>28</c:v>
                </c:pt>
                <c:pt idx="4903">
                  <c:v>25</c:v>
                </c:pt>
                <c:pt idx="4904">
                  <c:v>29</c:v>
                </c:pt>
                <c:pt idx="4905">
                  <c:v>27</c:v>
                </c:pt>
                <c:pt idx="4906">
                  <c:v>23</c:v>
                </c:pt>
                <c:pt idx="4907">
                  <c:v>28</c:v>
                </c:pt>
                <c:pt idx="4908">
                  <c:v>28</c:v>
                </c:pt>
                <c:pt idx="4909">
                  <c:v>23</c:v>
                </c:pt>
                <c:pt idx="4910">
                  <c:v>28</c:v>
                </c:pt>
                <c:pt idx="4911">
                  <c:v>28</c:v>
                </c:pt>
                <c:pt idx="4912">
                  <c:v>23</c:v>
                </c:pt>
                <c:pt idx="4913">
                  <c:v>25</c:v>
                </c:pt>
                <c:pt idx="4914">
                  <c:v>28</c:v>
                </c:pt>
                <c:pt idx="4915">
                  <c:v>25</c:v>
                </c:pt>
                <c:pt idx="4916">
                  <c:v>28</c:v>
                </c:pt>
                <c:pt idx="4917">
                  <c:v>24</c:v>
                </c:pt>
                <c:pt idx="4918">
                  <c:v>28</c:v>
                </c:pt>
                <c:pt idx="4919">
                  <c:v>23</c:v>
                </c:pt>
                <c:pt idx="4920">
                  <c:v>28</c:v>
                </c:pt>
                <c:pt idx="4921">
                  <c:v>30</c:v>
                </c:pt>
                <c:pt idx="4922">
                  <c:v>25</c:v>
                </c:pt>
                <c:pt idx="4923">
                  <c:v>28</c:v>
                </c:pt>
                <c:pt idx="4924">
                  <c:v>24</c:v>
                </c:pt>
                <c:pt idx="4925">
                  <c:v>28</c:v>
                </c:pt>
                <c:pt idx="4926">
                  <c:v>24</c:v>
                </c:pt>
                <c:pt idx="4927">
                  <c:v>25</c:v>
                </c:pt>
                <c:pt idx="4928">
                  <c:v>27</c:v>
                </c:pt>
                <c:pt idx="4929">
                  <c:v>27</c:v>
                </c:pt>
                <c:pt idx="4930">
                  <c:v>24</c:v>
                </c:pt>
                <c:pt idx="4931">
                  <c:v>24</c:v>
                </c:pt>
                <c:pt idx="4932">
                  <c:v>25</c:v>
                </c:pt>
                <c:pt idx="4933">
                  <c:v>28</c:v>
                </c:pt>
                <c:pt idx="4934">
                  <c:v>23</c:v>
                </c:pt>
                <c:pt idx="4935">
                  <c:v>30</c:v>
                </c:pt>
                <c:pt idx="4936">
                  <c:v>30</c:v>
                </c:pt>
                <c:pt idx="4937">
                  <c:v>26</c:v>
                </c:pt>
                <c:pt idx="4938">
                  <c:v>23</c:v>
                </c:pt>
                <c:pt idx="4939">
                  <c:v>30</c:v>
                </c:pt>
                <c:pt idx="4940">
                  <c:v>23</c:v>
                </c:pt>
                <c:pt idx="4941">
                  <c:v>29</c:v>
                </c:pt>
                <c:pt idx="4942">
                  <c:v>23</c:v>
                </c:pt>
                <c:pt idx="4943">
                  <c:v>24</c:v>
                </c:pt>
                <c:pt idx="4944">
                  <c:v>30</c:v>
                </c:pt>
                <c:pt idx="4945">
                  <c:v>30</c:v>
                </c:pt>
                <c:pt idx="4946">
                  <c:v>26</c:v>
                </c:pt>
                <c:pt idx="4947">
                  <c:v>29</c:v>
                </c:pt>
                <c:pt idx="4948">
                  <c:v>25</c:v>
                </c:pt>
                <c:pt idx="4949">
                  <c:v>25</c:v>
                </c:pt>
                <c:pt idx="4950">
                  <c:v>26</c:v>
                </c:pt>
                <c:pt idx="4951">
                  <c:v>23</c:v>
                </c:pt>
                <c:pt idx="4952">
                  <c:v>29</c:v>
                </c:pt>
                <c:pt idx="4953">
                  <c:v>27</c:v>
                </c:pt>
                <c:pt idx="4954">
                  <c:v>30</c:v>
                </c:pt>
                <c:pt idx="4955">
                  <c:v>25</c:v>
                </c:pt>
                <c:pt idx="4956">
                  <c:v>30</c:v>
                </c:pt>
                <c:pt idx="4957">
                  <c:v>29</c:v>
                </c:pt>
                <c:pt idx="4958">
                  <c:v>28</c:v>
                </c:pt>
                <c:pt idx="4959">
                  <c:v>30</c:v>
                </c:pt>
                <c:pt idx="4960">
                  <c:v>26</c:v>
                </c:pt>
                <c:pt idx="4961">
                  <c:v>28</c:v>
                </c:pt>
                <c:pt idx="4962">
                  <c:v>23</c:v>
                </c:pt>
                <c:pt idx="4963">
                  <c:v>24</c:v>
                </c:pt>
                <c:pt idx="4964">
                  <c:v>24</c:v>
                </c:pt>
                <c:pt idx="4965">
                  <c:v>26</c:v>
                </c:pt>
                <c:pt idx="4966">
                  <c:v>25</c:v>
                </c:pt>
                <c:pt idx="4967">
                  <c:v>26</c:v>
                </c:pt>
                <c:pt idx="4968">
                  <c:v>28</c:v>
                </c:pt>
                <c:pt idx="4969">
                  <c:v>23</c:v>
                </c:pt>
                <c:pt idx="4970">
                  <c:v>28</c:v>
                </c:pt>
                <c:pt idx="4971">
                  <c:v>26</c:v>
                </c:pt>
                <c:pt idx="4972">
                  <c:v>24</c:v>
                </c:pt>
                <c:pt idx="4973">
                  <c:v>28</c:v>
                </c:pt>
                <c:pt idx="4974">
                  <c:v>25</c:v>
                </c:pt>
                <c:pt idx="4975">
                  <c:v>28</c:v>
                </c:pt>
                <c:pt idx="4976">
                  <c:v>24</c:v>
                </c:pt>
                <c:pt idx="4977">
                  <c:v>24</c:v>
                </c:pt>
                <c:pt idx="4978">
                  <c:v>23</c:v>
                </c:pt>
                <c:pt idx="4979">
                  <c:v>23</c:v>
                </c:pt>
                <c:pt idx="4980">
                  <c:v>26</c:v>
                </c:pt>
                <c:pt idx="4981">
                  <c:v>27</c:v>
                </c:pt>
                <c:pt idx="4982">
                  <c:v>28</c:v>
                </c:pt>
                <c:pt idx="4983">
                  <c:v>27</c:v>
                </c:pt>
                <c:pt idx="4984">
                  <c:v>27</c:v>
                </c:pt>
                <c:pt idx="4985">
                  <c:v>25</c:v>
                </c:pt>
                <c:pt idx="4986">
                  <c:v>27</c:v>
                </c:pt>
                <c:pt idx="4987">
                  <c:v>30</c:v>
                </c:pt>
                <c:pt idx="4988">
                  <c:v>24</c:v>
                </c:pt>
                <c:pt idx="4989">
                  <c:v>23</c:v>
                </c:pt>
                <c:pt idx="4990">
                  <c:v>25</c:v>
                </c:pt>
                <c:pt idx="4991">
                  <c:v>23</c:v>
                </c:pt>
                <c:pt idx="4992">
                  <c:v>21</c:v>
                </c:pt>
                <c:pt idx="4993">
                  <c:v>28</c:v>
                </c:pt>
                <c:pt idx="4994">
                  <c:v>24</c:v>
                </c:pt>
                <c:pt idx="4995">
                  <c:v>23</c:v>
                </c:pt>
                <c:pt idx="4996">
                  <c:v>24</c:v>
                </c:pt>
                <c:pt idx="4997">
                  <c:v>30</c:v>
                </c:pt>
                <c:pt idx="4998">
                  <c:v>24</c:v>
                </c:pt>
                <c:pt idx="4999">
                  <c:v>21</c:v>
                </c:pt>
                <c:pt idx="5000">
                  <c:v>28</c:v>
                </c:pt>
                <c:pt idx="5001">
                  <c:v>24</c:v>
                </c:pt>
                <c:pt idx="5002">
                  <c:v>24</c:v>
                </c:pt>
                <c:pt idx="5003">
                  <c:v>23</c:v>
                </c:pt>
                <c:pt idx="5004">
                  <c:v>25</c:v>
                </c:pt>
                <c:pt idx="5005">
                  <c:v>25</c:v>
                </c:pt>
                <c:pt idx="5006">
                  <c:v>26</c:v>
                </c:pt>
                <c:pt idx="5007">
                  <c:v>23</c:v>
                </c:pt>
                <c:pt idx="5008">
                  <c:v>25</c:v>
                </c:pt>
                <c:pt idx="5009">
                  <c:v>30</c:v>
                </c:pt>
                <c:pt idx="5010">
                  <c:v>28</c:v>
                </c:pt>
                <c:pt idx="5011">
                  <c:v>29</c:v>
                </c:pt>
                <c:pt idx="5012">
                  <c:v>28</c:v>
                </c:pt>
                <c:pt idx="5013">
                  <c:v>31</c:v>
                </c:pt>
                <c:pt idx="5014">
                  <c:v>28</c:v>
                </c:pt>
                <c:pt idx="5015">
                  <c:v>27</c:v>
                </c:pt>
                <c:pt idx="5016">
                  <c:v>27</c:v>
                </c:pt>
                <c:pt idx="5017">
                  <c:v>28</c:v>
                </c:pt>
                <c:pt idx="5018">
                  <c:v>32</c:v>
                </c:pt>
                <c:pt idx="5019">
                  <c:v>29</c:v>
                </c:pt>
                <c:pt idx="5020">
                  <c:v>25</c:v>
                </c:pt>
                <c:pt idx="5021">
                  <c:v>28</c:v>
                </c:pt>
                <c:pt idx="5022">
                  <c:v>25</c:v>
                </c:pt>
                <c:pt idx="5023">
                  <c:v>27</c:v>
                </c:pt>
                <c:pt idx="5024">
                  <c:v>25</c:v>
                </c:pt>
                <c:pt idx="5025">
                  <c:v>28</c:v>
                </c:pt>
                <c:pt idx="5026">
                  <c:v>26</c:v>
                </c:pt>
                <c:pt idx="5027">
                  <c:v>27</c:v>
                </c:pt>
                <c:pt idx="5028">
                  <c:v>31</c:v>
                </c:pt>
                <c:pt idx="5029">
                  <c:v>28</c:v>
                </c:pt>
                <c:pt idx="5030">
                  <c:v>25</c:v>
                </c:pt>
                <c:pt idx="5031">
                  <c:v>30</c:v>
                </c:pt>
                <c:pt idx="5032">
                  <c:v>30</c:v>
                </c:pt>
                <c:pt idx="5033">
                  <c:v>27</c:v>
                </c:pt>
                <c:pt idx="5034">
                  <c:v>30</c:v>
                </c:pt>
                <c:pt idx="5035">
                  <c:v>26</c:v>
                </c:pt>
                <c:pt idx="5036">
                  <c:v>30</c:v>
                </c:pt>
                <c:pt idx="5037">
                  <c:v>28</c:v>
                </c:pt>
                <c:pt idx="5038">
                  <c:v>28</c:v>
                </c:pt>
                <c:pt idx="5039">
                  <c:v>26</c:v>
                </c:pt>
                <c:pt idx="5040">
                  <c:v>27</c:v>
                </c:pt>
                <c:pt idx="5041">
                  <c:v>27</c:v>
                </c:pt>
                <c:pt idx="5042">
                  <c:v>28</c:v>
                </c:pt>
                <c:pt idx="5043">
                  <c:v>30</c:v>
                </c:pt>
                <c:pt idx="5044">
                  <c:v>28</c:v>
                </c:pt>
                <c:pt idx="5045">
                  <c:v>27</c:v>
                </c:pt>
                <c:pt idx="5046">
                  <c:v>24</c:v>
                </c:pt>
                <c:pt idx="5047">
                  <c:v>25</c:v>
                </c:pt>
                <c:pt idx="5048">
                  <c:v>26</c:v>
                </c:pt>
                <c:pt idx="5049">
                  <c:v>30</c:v>
                </c:pt>
                <c:pt idx="5050">
                  <c:v>24</c:v>
                </c:pt>
                <c:pt idx="5051">
                  <c:v>23</c:v>
                </c:pt>
                <c:pt idx="5052">
                  <c:v>28</c:v>
                </c:pt>
                <c:pt idx="5053">
                  <c:v>30</c:v>
                </c:pt>
                <c:pt idx="5054">
                  <c:v>24</c:v>
                </c:pt>
                <c:pt idx="5055">
                  <c:v>30</c:v>
                </c:pt>
                <c:pt idx="5056">
                  <c:v>25</c:v>
                </c:pt>
                <c:pt idx="5057">
                  <c:v>30</c:v>
                </c:pt>
                <c:pt idx="5058">
                  <c:v>23</c:v>
                </c:pt>
                <c:pt idx="5059">
                  <c:v>28</c:v>
                </c:pt>
                <c:pt idx="5060">
                  <c:v>25</c:v>
                </c:pt>
                <c:pt idx="5061">
                  <c:v>23</c:v>
                </c:pt>
                <c:pt idx="5062">
                  <c:v>25</c:v>
                </c:pt>
                <c:pt idx="5063">
                  <c:v>28</c:v>
                </c:pt>
                <c:pt idx="5064">
                  <c:v>26</c:v>
                </c:pt>
                <c:pt idx="5065">
                  <c:v>23</c:v>
                </c:pt>
                <c:pt idx="5066">
                  <c:v>26</c:v>
                </c:pt>
                <c:pt idx="5067">
                  <c:v>24</c:v>
                </c:pt>
                <c:pt idx="5068">
                  <c:v>25</c:v>
                </c:pt>
                <c:pt idx="5069">
                  <c:v>25</c:v>
                </c:pt>
                <c:pt idx="5070">
                  <c:v>24</c:v>
                </c:pt>
                <c:pt idx="5071">
                  <c:v>24</c:v>
                </c:pt>
                <c:pt idx="5072">
                  <c:v>25</c:v>
                </c:pt>
                <c:pt idx="5073">
                  <c:v>23</c:v>
                </c:pt>
                <c:pt idx="5074">
                  <c:v>24</c:v>
                </c:pt>
                <c:pt idx="5075">
                  <c:v>30</c:v>
                </c:pt>
                <c:pt idx="5076">
                  <c:v>29</c:v>
                </c:pt>
                <c:pt idx="5077">
                  <c:v>24</c:v>
                </c:pt>
                <c:pt idx="5078">
                  <c:v>28</c:v>
                </c:pt>
                <c:pt idx="5079">
                  <c:v>24</c:v>
                </c:pt>
                <c:pt idx="5080">
                  <c:v>27</c:v>
                </c:pt>
                <c:pt idx="5081">
                  <c:v>25</c:v>
                </c:pt>
                <c:pt idx="5082">
                  <c:v>24</c:v>
                </c:pt>
                <c:pt idx="5083">
                  <c:v>25</c:v>
                </c:pt>
                <c:pt idx="5084">
                  <c:v>28</c:v>
                </c:pt>
                <c:pt idx="5085">
                  <c:v>24</c:v>
                </c:pt>
                <c:pt idx="5086">
                  <c:v>23</c:v>
                </c:pt>
                <c:pt idx="5087">
                  <c:v>24</c:v>
                </c:pt>
                <c:pt idx="5088">
                  <c:v>24</c:v>
                </c:pt>
                <c:pt idx="5089">
                  <c:v>25</c:v>
                </c:pt>
                <c:pt idx="5090">
                  <c:v>24</c:v>
                </c:pt>
                <c:pt idx="5091">
                  <c:v>26</c:v>
                </c:pt>
                <c:pt idx="5092">
                  <c:v>25</c:v>
                </c:pt>
                <c:pt idx="5093">
                  <c:v>24</c:v>
                </c:pt>
                <c:pt idx="5094">
                  <c:v>30</c:v>
                </c:pt>
                <c:pt idx="5095">
                  <c:v>23</c:v>
                </c:pt>
                <c:pt idx="5096">
                  <c:v>30</c:v>
                </c:pt>
                <c:pt idx="5097">
                  <c:v>24</c:v>
                </c:pt>
                <c:pt idx="5098">
                  <c:v>28</c:v>
                </c:pt>
                <c:pt idx="5099">
                  <c:v>30</c:v>
                </c:pt>
                <c:pt idx="5100">
                  <c:v>29</c:v>
                </c:pt>
                <c:pt idx="5101">
                  <c:v>24</c:v>
                </c:pt>
                <c:pt idx="5102">
                  <c:v>23</c:v>
                </c:pt>
                <c:pt idx="5103">
                  <c:v>25</c:v>
                </c:pt>
                <c:pt idx="5104">
                  <c:v>28</c:v>
                </c:pt>
                <c:pt idx="5105">
                  <c:v>25</c:v>
                </c:pt>
                <c:pt idx="5106">
                  <c:v>29</c:v>
                </c:pt>
                <c:pt idx="5107">
                  <c:v>24</c:v>
                </c:pt>
                <c:pt idx="5108">
                  <c:v>23</c:v>
                </c:pt>
                <c:pt idx="5109">
                  <c:v>23</c:v>
                </c:pt>
                <c:pt idx="5110">
                  <c:v>27</c:v>
                </c:pt>
                <c:pt idx="5111">
                  <c:v>29</c:v>
                </c:pt>
                <c:pt idx="5112">
                  <c:v>24</c:v>
                </c:pt>
                <c:pt idx="5113">
                  <c:v>24</c:v>
                </c:pt>
                <c:pt idx="5114">
                  <c:v>24</c:v>
                </c:pt>
                <c:pt idx="5115">
                  <c:v>24</c:v>
                </c:pt>
                <c:pt idx="5116">
                  <c:v>28</c:v>
                </c:pt>
                <c:pt idx="5117">
                  <c:v>28</c:v>
                </c:pt>
                <c:pt idx="5118">
                  <c:v>28</c:v>
                </c:pt>
                <c:pt idx="5119">
                  <c:v>28</c:v>
                </c:pt>
                <c:pt idx="5120">
                  <c:v>29</c:v>
                </c:pt>
                <c:pt idx="5121">
                  <c:v>23</c:v>
                </c:pt>
                <c:pt idx="5122">
                  <c:v>23</c:v>
                </c:pt>
                <c:pt idx="5123">
                  <c:v>23</c:v>
                </c:pt>
                <c:pt idx="5124">
                  <c:v>24</c:v>
                </c:pt>
                <c:pt idx="5125">
                  <c:v>25</c:v>
                </c:pt>
                <c:pt idx="5126">
                  <c:v>23</c:v>
                </c:pt>
                <c:pt idx="5127">
                  <c:v>28</c:v>
                </c:pt>
                <c:pt idx="5128">
                  <c:v>23</c:v>
                </c:pt>
                <c:pt idx="5129">
                  <c:v>28</c:v>
                </c:pt>
                <c:pt idx="5130">
                  <c:v>24</c:v>
                </c:pt>
                <c:pt idx="5131">
                  <c:v>25</c:v>
                </c:pt>
                <c:pt idx="5132">
                  <c:v>25</c:v>
                </c:pt>
                <c:pt idx="5133">
                  <c:v>23</c:v>
                </c:pt>
                <c:pt idx="5134">
                  <c:v>24</c:v>
                </c:pt>
                <c:pt idx="5135">
                  <c:v>29</c:v>
                </c:pt>
                <c:pt idx="5136">
                  <c:v>23</c:v>
                </c:pt>
                <c:pt idx="5137">
                  <c:v>24</c:v>
                </c:pt>
                <c:pt idx="5138">
                  <c:v>26</c:v>
                </c:pt>
                <c:pt idx="5139">
                  <c:v>25</c:v>
                </c:pt>
                <c:pt idx="5140">
                  <c:v>30</c:v>
                </c:pt>
                <c:pt idx="5141">
                  <c:v>28</c:v>
                </c:pt>
                <c:pt idx="5142">
                  <c:v>26</c:v>
                </c:pt>
                <c:pt idx="5143">
                  <c:v>28</c:v>
                </c:pt>
                <c:pt idx="5144">
                  <c:v>24</c:v>
                </c:pt>
                <c:pt idx="5145">
                  <c:v>24</c:v>
                </c:pt>
                <c:pt idx="5146">
                  <c:v>24</c:v>
                </c:pt>
                <c:pt idx="5147">
                  <c:v>23</c:v>
                </c:pt>
                <c:pt idx="5148">
                  <c:v>23</c:v>
                </c:pt>
                <c:pt idx="5149">
                  <c:v>28</c:v>
                </c:pt>
                <c:pt idx="5150">
                  <c:v>24</c:v>
                </c:pt>
                <c:pt idx="5151">
                  <c:v>25</c:v>
                </c:pt>
                <c:pt idx="5152">
                  <c:v>27</c:v>
                </c:pt>
                <c:pt idx="5153">
                  <c:v>28</c:v>
                </c:pt>
                <c:pt idx="5154">
                  <c:v>28</c:v>
                </c:pt>
                <c:pt idx="5155">
                  <c:v>28</c:v>
                </c:pt>
                <c:pt idx="5156">
                  <c:v>25</c:v>
                </c:pt>
                <c:pt idx="5157">
                  <c:v>30</c:v>
                </c:pt>
                <c:pt idx="5158">
                  <c:v>28</c:v>
                </c:pt>
                <c:pt idx="5159">
                  <c:v>23</c:v>
                </c:pt>
                <c:pt idx="5160">
                  <c:v>23</c:v>
                </c:pt>
                <c:pt idx="5161">
                  <c:v>24</c:v>
                </c:pt>
                <c:pt idx="5162">
                  <c:v>29</c:v>
                </c:pt>
                <c:pt idx="5163">
                  <c:v>29</c:v>
                </c:pt>
                <c:pt idx="5164">
                  <c:v>25</c:v>
                </c:pt>
                <c:pt idx="5165">
                  <c:v>25</c:v>
                </c:pt>
                <c:pt idx="5166">
                  <c:v>23</c:v>
                </c:pt>
                <c:pt idx="5167">
                  <c:v>30</c:v>
                </c:pt>
                <c:pt idx="5168">
                  <c:v>26</c:v>
                </c:pt>
                <c:pt idx="5169">
                  <c:v>23</c:v>
                </c:pt>
                <c:pt idx="5170">
                  <c:v>25</c:v>
                </c:pt>
                <c:pt idx="5171">
                  <c:v>26</c:v>
                </c:pt>
                <c:pt idx="5172">
                  <c:v>23</c:v>
                </c:pt>
                <c:pt idx="5173">
                  <c:v>23</c:v>
                </c:pt>
                <c:pt idx="5174">
                  <c:v>25</c:v>
                </c:pt>
                <c:pt idx="5175">
                  <c:v>30</c:v>
                </c:pt>
                <c:pt idx="5176">
                  <c:v>24</c:v>
                </c:pt>
                <c:pt idx="5177">
                  <c:v>28</c:v>
                </c:pt>
                <c:pt idx="5178">
                  <c:v>23</c:v>
                </c:pt>
                <c:pt idx="5179">
                  <c:v>24</c:v>
                </c:pt>
                <c:pt idx="5180">
                  <c:v>28</c:v>
                </c:pt>
                <c:pt idx="5181">
                  <c:v>23</c:v>
                </c:pt>
                <c:pt idx="5182">
                  <c:v>23</c:v>
                </c:pt>
                <c:pt idx="5183">
                  <c:v>25</c:v>
                </c:pt>
                <c:pt idx="5184">
                  <c:v>25</c:v>
                </c:pt>
                <c:pt idx="5185">
                  <c:v>25</c:v>
                </c:pt>
                <c:pt idx="5186">
                  <c:v>28</c:v>
                </c:pt>
                <c:pt idx="5187">
                  <c:v>23</c:v>
                </c:pt>
                <c:pt idx="5188">
                  <c:v>24</c:v>
                </c:pt>
                <c:pt idx="5189">
                  <c:v>23</c:v>
                </c:pt>
                <c:pt idx="5190">
                  <c:v>26</c:v>
                </c:pt>
                <c:pt idx="5191">
                  <c:v>23</c:v>
                </c:pt>
                <c:pt idx="5192">
                  <c:v>28</c:v>
                </c:pt>
                <c:pt idx="5193">
                  <c:v>25</c:v>
                </c:pt>
                <c:pt idx="5194">
                  <c:v>24</c:v>
                </c:pt>
                <c:pt idx="5195">
                  <c:v>24</c:v>
                </c:pt>
                <c:pt idx="5196">
                  <c:v>24</c:v>
                </c:pt>
                <c:pt idx="5197">
                  <c:v>23</c:v>
                </c:pt>
                <c:pt idx="5198">
                  <c:v>24</c:v>
                </c:pt>
                <c:pt idx="5199">
                  <c:v>23</c:v>
                </c:pt>
                <c:pt idx="5200">
                  <c:v>25</c:v>
                </c:pt>
                <c:pt idx="5201">
                  <c:v>23</c:v>
                </c:pt>
                <c:pt idx="5202">
                  <c:v>23</c:v>
                </c:pt>
                <c:pt idx="5203">
                  <c:v>28</c:v>
                </c:pt>
                <c:pt idx="5204">
                  <c:v>25</c:v>
                </c:pt>
                <c:pt idx="5205">
                  <c:v>27</c:v>
                </c:pt>
                <c:pt idx="5206">
                  <c:v>24</c:v>
                </c:pt>
                <c:pt idx="5207">
                  <c:v>29</c:v>
                </c:pt>
                <c:pt idx="5208">
                  <c:v>25</c:v>
                </c:pt>
                <c:pt idx="5209">
                  <c:v>23</c:v>
                </c:pt>
                <c:pt idx="5210">
                  <c:v>26</c:v>
                </c:pt>
                <c:pt idx="5211">
                  <c:v>28</c:v>
                </c:pt>
                <c:pt idx="5212">
                  <c:v>25</c:v>
                </c:pt>
                <c:pt idx="5213">
                  <c:v>28</c:v>
                </c:pt>
                <c:pt idx="5214">
                  <c:v>30</c:v>
                </c:pt>
                <c:pt idx="5215">
                  <c:v>28</c:v>
                </c:pt>
                <c:pt idx="5216">
                  <c:v>28</c:v>
                </c:pt>
                <c:pt idx="5217">
                  <c:v>23</c:v>
                </c:pt>
                <c:pt idx="5218">
                  <c:v>23</c:v>
                </c:pt>
                <c:pt idx="5219">
                  <c:v>27</c:v>
                </c:pt>
                <c:pt idx="5220">
                  <c:v>30</c:v>
                </c:pt>
                <c:pt idx="5221">
                  <c:v>30</c:v>
                </c:pt>
                <c:pt idx="5222">
                  <c:v>25</c:v>
                </c:pt>
                <c:pt idx="5223">
                  <c:v>23</c:v>
                </c:pt>
                <c:pt idx="5224">
                  <c:v>30</c:v>
                </c:pt>
                <c:pt idx="5225">
                  <c:v>25</c:v>
                </c:pt>
                <c:pt idx="5226">
                  <c:v>25</c:v>
                </c:pt>
                <c:pt idx="5227">
                  <c:v>26</c:v>
                </c:pt>
                <c:pt idx="5228">
                  <c:v>24</c:v>
                </c:pt>
                <c:pt idx="5229">
                  <c:v>24</c:v>
                </c:pt>
                <c:pt idx="5230">
                  <c:v>29</c:v>
                </c:pt>
                <c:pt idx="5231">
                  <c:v>24</c:v>
                </c:pt>
                <c:pt idx="5232">
                  <c:v>26</c:v>
                </c:pt>
                <c:pt idx="5233">
                  <c:v>27</c:v>
                </c:pt>
                <c:pt idx="5234">
                  <c:v>29</c:v>
                </c:pt>
                <c:pt idx="5235">
                  <c:v>24</c:v>
                </c:pt>
                <c:pt idx="5236">
                  <c:v>25</c:v>
                </c:pt>
                <c:pt idx="5237">
                  <c:v>28</c:v>
                </c:pt>
                <c:pt idx="5238">
                  <c:v>25</c:v>
                </c:pt>
                <c:pt idx="5239">
                  <c:v>30</c:v>
                </c:pt>
                <c:pt idx="5240">
                  <c:v>24</c:v>
                </c:pt>
                <c:pt idx="5241">
                  <c:v>28</c:v>
                </c:pt>
                <c:pt idx="5242">
                  <c:v>24</c:v>
                </c:pt>
                <c:pt idx="5243">
                  <c:v>30</c:v>
                </c:pt>
                <c:pt idx="5244">
                  <c:v>28</c:v>
                </c:pt>
                <c:pt idx="5245">
                  <c:v>23</c:v>
                </c:pt>
                <c:pt idx="5246">
                  <c:v>30</c:v>
                </c:pt>
                <c:pt idx="5247">
                  <c:v>25</c:v>
                </c:pt>
                <c:pt idx="5248">
                  <c:v>28</c:v>
                </c:pt>
                <c:pt idx="5249">
                  <c:v>31</c:v>
                </c:pt>
                <c:pt idx="5250">
                  <c:v>30</c:v>
                </c:pt>
                <c:pt idx="5251">
                  <c:v>25</c:v>
                </c:pt>
                <c:pt idx="5252">
                  <c:v>26</c:v>
                </c:pt>
                <c:pt idx="5253">
                  <c:v>23</c:v>
                </c:pt>
                <c:pt idx="5254">
                  <c:v>29</c:v>
                </c:pt>
                <c:pt idx="5255">
                  <c:v>26</c:v>
                </c:pt>
                <c:pt idx="5256">
                  <c:v>25</c:v>
                </c:pt>
                <c:pt idx="5257">
                  <c:v>24</c:v>
                </c:pt>
                <c:pt idx="5258">
                  <c:v>25</c:v>
                </c:pt>
                <c:pt idx="5259">
                  <c:v>25</c:v>
                </c:pt>
              </c:numCache>
            </c:numRef>
          </c:val>
          <c:smooth val="0"/>
        </c:ser>
        <c:dLbls>
          <c:showLegendKey val="0"/>
          <c:showVal val="0"/>
          <c:showCatName val="0"/>
          <c:showSerName val="0"/>
          <c:showPercent val="0"/>
          <c:showBubbleSize val="0"/>
        </c:dLbls>
        <c:marker val="1"/>
        <c:smooth val="0"/>
        <c:axId val="298993536"/>
        <c:axId val="298995072"/>
      </c:lineChart>
      <c:catAx>
        <c:axId val="298993536"/>
        <c:scaling>
          <c:orientation val="minMax"/>
        </c:scaling>
        <c:delete val="0"/>
        <c:axPos val="b"/>
        <c:numFmt formatCode="h:mm:ss" sourceLinked="1"/>
        <c:majorTickMark val="out"/>
        <c:minorTickMark val="none"/>
        <c:tickLblPos val="nextTo"/>
        <c:crossAx val="298995072"/>
        <c:crosses val="autoZero"/>
        <c:auto val="1"/>
        <c:lblAlgn val="ctr"/>
        <c:lblOffset val="100"/>
        <c:noMultiLvlLbl val="0"/>
      </c:catAx>
      <c:valAx>
        <c:axId val="298995072"/>
        <c:scaling>
          <c:orientation val="minMax"/>
        </c:scaling>
        <c:delete val="0"/>
        <c:axPos val="l"/>
        <c:majorGridlines/>
        <c:numFmt formatCode="General" sourceLinked="1"/>
        <c:majorTickMark val="out"/>
        <c:minorTickMark val="none"/>
        <c:tickLblPos val="nextTo"/>
        <c:crossAx val="298993536"/>
        <c:crosses val="autoZero"/>
        <c:crossBetween val="between"/>
      </c:valAx>
    </c:plotArea>
    <c:legend>
      <c:legendPos val="r"/>
      <c:overlay val="0"/>
    </c:legend>
    <c:plotVisOnly val="1"/>
    <c:dispBlanksAs val="gap"/>
    <c:showDLblsOverMax val="0"/>
  </c:chart>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o-RO"/>
              <a:t>Lady</a:t>
            </a:r>
            <a:r>
              <a:rPr lang="en-GB"/>
              <a:t>'s</a:t>
            </a:r>
            <a:r>
              <a:rPr lang="en-GB" baseline="0"/>
              <a:t> Stones</a:t>
            </a:r>
            <a:endParaRPr lang="en-GB"/>
          </a:p>
        </c:rich>
      </c:tx>
      <c:overlay val="0"/>
    </c:title>
    <c:autoTitleDeleted val="0"/>
    <c:plotArea>
      <c:layout/>
      <c:lineChart>
        <c:grouping val="standard"/>
        <c:varyColors val="0"/>
        <c:ser>
          <c:idx val="0"/>
          <c:order val="0"/>
          <c:tx>
            <c:v>CO2 Level</c:v>
          </c:tx>
          <c:marker>
            <c:symbol val="none"/>
          </c:marker>
          <c:cat>
            <c:numRef>
              <c:f>Sheet1!$C$1:$C$434</c:f>
              <c:numCache>
                <c:formatCode>h:mm:ss</c:formatCode>
                <c:ptCount val="434"/>
                <c:pt idx="0">
                  <c:v>4.6296296296296294E-5</c:v>
                </c:pt>
                <c:pt idx="1">
                  <c:v>5.7870370370370366E-5</c:v>
                </c:pt>
                <c:pt idx="2">
                  <c:v>8.1018518518518516E-5</c:v>
                </c:pt>
                <c:pt idx="3">
                  <c:v>8.1018518518518516E-5</c:v>
                </c:pt>
                <c:pt idx="4">
                  <c:v>9.2592592592592588E-5</c:v>
                </c:pt>
                <c:pt idx="5">
                  <c:v>1.0416666666666667E-4</c:v>
                </c:pt>
                <c:pt idx="6">
                  <c:v>1.1574074074074073E-4</c:v>
                </c:pt>
                <c:pt idx="7">
                  <c:v>1.273148148148148E-4</c:v>
                </c:pt>
                <c:pt idx="8">
                  <c:v>1.3888888888888889E-4</c:v>
                </c:pt>
                <c:pt idx="9">
                  <c:v>1.5046296296296297E-4</c:v>
                </c:pt>
                <c:pt idx="10">
                  <c:v>1.6203703703703703E-4</c:v>
                </c:pt>
                <c:pt idx="11">
                  <c:v>1.7361111111111112E-4</c:v>
                </c:pt>
                <c:pt idx="12">
                  <c:v>1.8518518518518518E-4</c:v>
                </c:pt>
                <c:pt idx="13">
                  <c:v>1.9675925925925926E-4</c:v>
                </c:pt>
                <c:pt idx="14">
                  <c:v>2.0833333333333335E-4</c:v>
                </c:pt>
                <c:pt idx="15">
                  <c:v>2.199074074074074E-4</c:v>
                </c:pt>
                <c:pt idx="16">
                  <c:v>2.3148148148148146E-4</c:v>
                </c:pt>
                <c:pt idx="17">
                  <c:v>2.4305555555555552E-4</c:v>
                </c:pt>
                <c:pt idx="18">
                  <c:v>2.5462962962962961E-4</c:v>
                </c:pt>
                <c:pt idx="19">
                  <c:v>2.6620370370370372E-4</c:v>
                </c:pt>
                <c:pt idx="20">
                  <c:v>2.7777777777777778E-4</c:v>
                </c:pt>
                <c:pt idx="21">
                  <c:v>2.8935185185185189E-4</c:v>
                </c:pt>
                <c:pt idx="22">
                  <c:v>3.0092592592592595E-4</c:v>
                </c:pt>
                <c:pt idx="23">
                  <c:v>3.1250000000000001E-4</c:v>
                </c:pt>
                <c:pt idx="24">
                  <c:v>3.2407407407407406E-4</c:v>
                </c:pt>
                <c:pt idx="25">
                  <c:v>3.3564814814814812E-4</c:v>
                </c:pt>
                <c:pt idx="26">
                  <c:v>3.4722222222222224E-4</c:v>
                </c:pt>
                <c:pt idx="27">
                  <c:v>3.5879629629629635E-4</c:v>
                </c:pt>
                <c:pt idx="28">
                  <c:v>3.7037037037037035E-4</c:v>
                </c:pt>
                <c:pt idx="29">
                  <c:v>3.8194444444444446E-4</c:v>
                </c:pt>
                <c:pt idx="30">
                  <c:v>3.9351851851851852E-4</c:v>
                </c:pt>
                <c:pt idx="31">
                  <c:v>4.0509259259259258E-4</c:v>
                </c:pt>
                <c:pt idx="32">
                  <c:v>4.1666666666666669E-4</c:v>
                </c:pt>
                <c:pt idx="33">
                  <c:v>4.2824074074074075E-4</c:v>
                </c:pt>
                <c:pt idx="34">
                  <c:v>4.3981481481481481E-4</c:v>
                </c:pt>
                <c:pt idx="35">
                  <c:v>4.5138888888888892E-4</c:v>
                </c:pt>
                <c:pt idx="36">
                  <c:v>4.6296296296296293E-4</c:v>
                </c:pt>
                <c:pt idx="37">
                  <c:v>4.7453703703703704E-4</c:v>
                </c:pt>
                <c:pt idx="38">
                  <c:v>4.8611111111111104E-4</c:v>
                </c:pt>
                <c:pt idx="39">
                  <c:v>4.9768518518518521E-4</c:v>
                </c:pt>
                <c:pt idx="40">
                  <c:v>5.0925925925925921E-4</c:v>
                </c:pt>
                <c:pt idx="41">
                  <c:v>5.2083333333333333E-4</c:v>
                </c:pt>
                <c:pt idx="42">
                  <c:v>5.3240740740740744E-4</c:v>
                </c:pt>
                <c:pt idx="43">
                  <c:v>5.4398148148148144E-4</c:v>
                </c:pt>
                <c:pt idx="44">
                  <c:v>5.5555555555555556E-4</c:v>
                </c:pt>
                <c:pt idx="45">
                  <c:v>5.6712962962962956E-4</c:v>
                </c:pt>
                <c:pt idx="46">
                  <c:v>5.7870370370370378E-4</c:v>
                </c:pt>
                <c:pt idx="47">
                  <c:v>5.9027777777777778E-4</c:v>
                </c:pt>
                <c:pt idx="48">
                  <c:v>6.018518518518519E-4</c:v>
                </c:pt>
                <c:pt idx="49">
                  <c:v>6.134259259259259E-4</c:v>
                </c:pt>
                <c:pt idx="50">
                  <c:v>6.2500000000000001E-4</c:v>
                </c:pt>
                <c:pt idx="51">
                  <c:v>6.3657407407407402E-4</c:v>
                </c:pt>
                <c:pt idx="52">
                  <c:v>6.4814814814814813E-4</c:v>
                </c:pt>
                <c:pt idx="53">
                  <c:v>6.5972222222222213E-4</c:v>
                </c:pt>
                <c:pt idx="54">
                  <c:v>6.7129629629629625E-4</c:v>
                </c:pt>
                <c:pt idx="55">
                  <c:v>6.8287037037037025E-4</c:v>
                </c:pt>
                <c:pt idx="56">
                  <c:v>6.9444444444444447E-4</c:v>
                </c:pt>
                <c:pt idx="57">
                  <c:v>7.0601851851851847E-4</c:v>
                </c:pt>
                <c:pt idx="58">
                  <c:v>7.175925925925927E-4</c:v>
                </c:pt>
                <c:pt idx="59">
                  <c:v>7.291666666666667E-4</c:v>
                </c:pt>
                <c:pt idx="60">
                  <c:v>7.407407407407407E-4</c:v>
                </c:pt>
                <c:pt idx="61">
                  <c:v>7.5231481481481471E-4</c:v>
                </c:pt>
                <c:pt idx="62">
                  <c:v>7.6388888888888893E-4</c:v>
                </c:pt>
                <c:pt idx="63">
                  <c:v>7.7546296296296304E-4</c:v>
                </c:pt>
                <c:pt idx="64">
                  <c:v>7.8703703703703705E-4</c:v>
                </c:pt>
                <c:pt idx="65">
                  <c:v>7.9861111111111105E-4</c:v>
                </c:pt>
                <c:pt idx="66">
                  <c:v>8.1018518518518516E-4</c:v>
                </c:pt>
                <c:pt idx="67">
                  <c:v>8.2175925925925917E-4</c:v>
                </c:pt>
                <c:pt idx="68">
                  <c:v>8.3333333333333339E-4</c:v>
                </c:pt>
                <c:pt idx="69">
                  <c:v>8.449074074074075E-4</c:v>
                </c:pt>
                <c:pt idx="70">
                  <c:v>8.564814814814815E-4</c:v>
                </c:pt>
                <c:pt idx="71">
                  <c:v>8.6805555555555551E-4</c:v>
                </c:pt>
                <c:pt idx="72">
                  <c:v>8.7962962962962962E-4</c:v>
                </c:pt>
                <c:pt idx="73">
                  <c:v>8.9120370370370362E-4</c:v>
                </c:pt>
                <c:pt idx="74">
                  <c:v>9.0277777777777784E-4</c:v>
                </c:pt>
                <c:pt idx="75">
                  <c:v>9.1435185185185185E-4</c:v>
                </c:pt>
                <c:pt idx="76">
                  <c:v>9.2592592592592585E-4</c:v>
                </c:pt>
                <c:pt idx="77">
                  <c:v>9.3750000000000007E-4</c:v>
                </c:pt>
                <c:pt idx="78">
                  <c:v>9.4907407407407408E-4</c:v>
                </c:pt>
                <c:pt idx="79">
                  <c:v>9.6064814814814808E-4</c:v>
                </c:pt>
                <c:pt idx="80">
                  <c:v>9.7222222222222209E-4</c:v>
                </c:pt>
                <c:pt idx="81">
                  <c:v>9.8379629629629642E-4</c:v>
                </c:pt>
                <c:pt idx="82">
                  <c:v>9.9537037037037042E-4</c:v>
                </c:pt>
                <c:pt idx="83">
                  <c:v>1.0069444444444444E-3</c:v>
                </c:pt>
                <c:pt idx="84">
                  <c:v>1.4004629629629629E-3</c:v>
                </c:pt>
                <c:pt idx="85">
                  <c:v>1.4120370370370369E-3</c:v>
                </c:pt>
                <c:pt idx="86">
                  <c:v>1.423611111111111E-3</c:v>
                </c:pt>
                <c:pt idx="87">
                  <c:v>1.4351851851851854E-3</c:v>
                </c:pt>
                <c:pt idx="88">
                  <c:v>1.4467592592592594E-3</c:v>
                </c:pt>
                <c:pt idx="89">
                  <c:v>1.4583333333333334E-3</c:v>
                </c:pt>
                <c:pt idx="90">
                  <c:v>1.4699074074074074E-3</c:v>
                </c:pt>
                <c:pt idx="91">
                  <c:v>1.4814814814814814E-3</c:v>
                </c:pt>
                <c:pt idx="92">
                  <c:v>1.4930555555555556E-3</c:v>
                </c:pt>
                <c:pt idx="93">
                  <c:v>1.5046296296296294E-3</c:v>
                </c:pt>
                <c:pt idx="94">
                  <c:v>1.5162037037037036E-3</c:v>
                </c:pt>
                <c:pt idx="95">
                  <c:v>1.5277777777777779E-3</c:v>
                </c:pt>
                <c:pt idx="96">
                  <c:v>1.5393518518518519E-3</c:v>
                </c:pt>
                <c:pt idx="97">
                  <c:v>1.5509259259259261E-3</c:v>
                </c:pt>
                <c:pt idx="98">
                  <c:v>1.5624999999999999E-3</c:v>
                </c:pt>
                <c:pt idx="99">
                  <c:v>1.5740740740740741E-3</c:v>
                </c:pt>
                <c:pt idx="100">
                  <c:v>1.5856481481481479E-3</c:v>
                </c:pt>
                <c:pt idx="101">
                  <c:v>1.5972222222222221E-3</c:v>
                </c:pt>
                <c:pt idx="102">
                  <c:v>1.6087962962962963E-3</c:v>
                </c:pt>
                <c:pt idx="103">
                  <c:v>1.6203703703703703E-3</c:v>
                </c:pt>
                <c:pt idx="104">
                  <c:v>1.6319444444444445E-3</c:v>
                </c:pt>
                <c:pt idx="105">
                  <c:v>1.6435185185185183E-3</c:v>
                </c:pt>
                <c:pt idx="106">
                  <c:v>1.6550925925925926E-3</c:v>
                </c:pt>
                <c:pt idx="107">
                  <c:v>1.6666666666666668E-3</c:v>
                </c:pt>
                <c:pt idx="108">
                  <c:v>1.6782407407407406E-3</c:v>
                </c:pt>
                <c:pt idx="109">
                  <c:v>1.689814814814815E-3</c:v>
                </c:pt>
                <c:pt idx="110">
                  <c:v>1.7013888888888892E-3</c:v>
                </c:pt>
                <c:pt idx="111">
                  <c:v>1.712962962962963E-3</c:v>
                </c:pt>
                <c:pt idx="112">
                  <c:v>1.7245370370370372E-3</c:v>
                </c:pt>
                <c:pt idx="113">
                  <c:v>1.736111111111111E-3</c:v>
                </c:pt>
                <c:pt idx="114">
                  <c:v>1.7476851851851852E-3</c:v>
                </c:pt>
                <c:pt idx="115">
                  <c:v>1.7592592592592592E-3</c:v>
                </c:pt>
                <c:pt idx="116">
                  <c:v>1.7708333333333332E-3</c:v>
                </c:pt>
                <c:pt idx="117">
                  <c:v>1.7824074074074072E-3</c:v>
                </c:pt>
                <c:pt idx="118">
                  <c:v>1.7939814814814815E-3</c:v>
                </c:pt>
                <c:pt idx="119">
                  <c:v>1.8055555555555557E-3</c:v>
                </c:pt>
                <c:pt idx="120">
                  <c:v>1.8171296296296297E-3</c:v>
                </c:pt>
                <c:pt idx="121">
                  <c:v>1.8287037037037037E-3</c:v>
                </c:pt>
                <c:pt idx="122">
                  <c:v>1.8402777777777777E-3</c:v>
                </c:pt>
                <c:pt idx="123">
                  <c:v>1.8518518518518517E-3</c:v>
                </c:pt>
                <c:pt idx="124">
                  <c:v>1.8634259259259261E-3</c:v>
                </c:pt>
                <c:pt idx="125">
                  <c:v>1.8750000000000001E-3</c:v>
                </c:pt>
                <c:pt idx="126">
                  <c:v>1.8865740740740742E-3</c:v>
                </c:pt>
                <c:pt idx="127">
                  <c:v>1.8981481481481482E-3</c:v>
                </c:pt>
                <c:pt idx="128">
                  <c:v>1.9097222222222222E-3</c:v>
                </c:pt>
                <c:pt idx="129">
                  <c:v>1.9212962962962962E-3</c:v>
                </c:pt>
                <c:pt idx="130">
                  <c:v>1.9328703703703704E-3</c:v>
                </c:pt>
                <c:pt idx="131">
                  <c:v>1.9444444444444442E-3</c:v>
                </c:pt>
                <c:pt idx="132">
                  <c:v>1.9560185185185184E-3</c:v>
                </c:pt>
                <c:pt idx="133">
                  <c:v>1.9675925925925928E-3</c:v>
                </c:pt>
                <c:pt idx="134">
                  <c:v>1.9791666666666668E-3</c:v>
                </c:pt>
                <c:pt idx="135">
                  <c:v>1.9907407407407408E-3</c:v>
                </c:pt>
                <c:pt idx="136">
                  <c:v>2.0023148148148148E-3</c:v>
                </c:pt>
                <c:pt idx="137">
                  <c:v>2.0138888888888888E-3</c:v>
                </c:pt>
                <c:pt idx="138">
                  <c:v>2.0254629629629629E-3</c:v>
                </c:pt>
                <c:pt idx="139">
                  <c:v>2.0370370370370373E-3</c:v>
                </c:pt>
                <c:pt idx="140">
                  <c:v>2.0486111111111113E-3</c:v>
                </c:pt>
                <c:pt idx="141">
                  <c:v>2.0601851851851853E-3</c:v>
                </c:pt>
                <c:pt idx="142">
                  <c:v>2.0717592592592593E-3</c:v>
                </c:pt>
                <c:pt idx="143">
                  <c:v>4.1898148148148146E-3</c:v>
                </c:pt>
                <c:pt idx="144">
                  <c:v>4.2013888888888891E-3</c:v>
                </c:pt>
                <c:pt idx="145">
                  <c:v>4.2129629629629626E-3</c:v>
                </c:pt>
                <c:pt idx="146">
                  <c:v>4.2245370370370371E-3</c:v>
                </c:pt>
                <c:pt idx="147">
                  <c:v>4.2361111111111106E-3</c:v>
                </c:pt>
                <c:pt idx="148">
                  <c:v>4.2476851851851851E-3</c:v>
                </c:pt>
                <c:pt idx="149">
                  <c:v>4.2592592592592595E-3</c:v>
                </c:pt>
                <c:pt idx="150">
                  <c:v>4.2708333333333339E-3</c:v>
                </c:pt>
                <c:pt idx="151">
                  <c:v>4.2824074074074075E-3</c:v>
                </c:pt>
                <c:pt idx="152">
                  <c:v>4.2939814814814811E-3</c:v>
                </c:pt>
                <c:pt idx="153">
                  <c:v>4.3055555555555555E-3</c:v>
                </c:pt>
                <c:pt idx="154">
                  <c:v>4.31712962962963E-3</c:v>
                </c:pt>
                <c:pt idx="155">
                  <c:v>4.3287037037037035E-3</c:v>
                </c:pt>
                <c:pt idx="156">
                  <c:v>4.340277777777778E-3</c:v>
                </c:pt>
                <c:pt idx="157">
                  <c:v>4.3518518518518515E-3</c:v>
                </c:pt>
                <c:pt idx="158">
                  <c:v>4.363425925925926E-3</c:v>
                </c:pt>
                <c:pt idx="159">
                  <c:v>4.3749999999999995E-3</c:v>
                </c:pt>
                <c:pt idx="160">
                  <c:v>4.386574074074074E-3</c:v>
                </c:pt>
                <c:pt idx="161">
                  <c:v>4.3981481481481484E-3</c:v>
                </c:pt>
                <c:pt idx="162">
                  <c:v>4.409722222222222E-3</c:v>
                </c:pt>
                <c:pt idx="163">
                  <c:v>4.4212962962962956E-3</c:v>
                </c:pt>
                <c:pt idx="164">
                  <c:v>4.4328703703703709E-3</c:v>
                </c:pt>
                <c:pt idx="165">
                  <c:v>4.4444444444444444E-3</c:v>
                </c:pt>
                <c:pt idx="166">
                  <c:v>4.4560185185185189E-3</c:v>
                </c:pt>
                <c:pt idx="167">
                  <c:v>4.4675925925925933E-3</c:v>
                </c:pt>
                <c:pt idx="168">
                  <c:v>4.4791666666666669E-3</c:v>
                </c:pt>
                <c:pt idx="169">
                  <c:v>4.4907407407407405E-3</c:v>
                </c:pt>
                <c:pt idx="170">
                  <c:v>4.5023148148148149E-3</c:v>
                </c:pt>
                <c:pt idx="171">
                  <c:v>4.5138888888888893E-3</c:v>
                </c:pt>
                <c:pt idx="172">
                  <c:v>4.5254629629629629E-3</c:v>
                </c:pt>
                <c:pt idx="173">
                  <c:v>4.5370370370370365E-3</c:v>
                </c:pt>
                <c:pt idx="174">
                  <c:v>4.5486111111111109E-3</c:v>
                </c:pt>
                <c:pt idx="175">
                  <c:v>4.5601851851851853E-3</c:v>
                </c:pt>
                <c:pt idx="176">
                  <c:v>4.5717592592592589E-3</c:v>
                </c:pt>
                <c:pt idx="177">
                  <c:v>4.5833333333333334E-3</c:v>
                </c:pt>
                <c:pt idx="178">
                  <c:v>4.5949074074074078E-3</c:v>
                </c:pt>
                <c:pt idx="179">
                  <c:v>4.6064814814814814E-3</c:v>
                </c:pt>
                <c:pt idx="180">
                  <c:v>4.6180555555555558E-3</c:v>
                </c:pt>
                <c:pt idx="181">
                  <c:v>4.6296296296296302E-3</c:v>
                </c:pt>
                <c:pt idx="182">
                  <c:v>4.6412037037037038E-3</c:v>
                </c:pt>
                <c:pt idx="183">
                  <c:v>4.6527777777777774E-3</c:v>
                </c:pt>
                <c:pt idx="184">
                  <c:v>4.6643518518518518E-3</c:v>
                </c:pt>
                <c:pt idx="185">
                  <c:v>4.6759259259259263E-3</c:v>
                </c:pt>
                <c:pt idx="186">
                  <c:v>4.6874999999999998E-3</c:v>
                </c:pt>
                <c:pt idx="187">
                  <c:v>4.6990740740740743E-3</c:v>
                </c:pt>
                <c:pt idx="188">
                  <c:v>4.7106481481481478E-3</c:v>
                </c:pt>
                <c:pt idx="189">
                  <c:v>4.7222222222222223E-3</c:v>
                </c:pt>
                <c:pt idx="190">
                  <c:v>4.7337962962962958E-3</c:v>
                </c:pt>
                <c:pt idx="191">
                  <c:v>4.7453703703703703E-3</c:v>
                </c:pt>
                <c:pt idx="192">
                  <c:v>4.7569444444444447E-3</c:v>
                </c:pt>
                <c:pt idx="193">
                  <c:v>4.7685185185185183E-3</c:v>
                </c:pt>
                <c:pt idx="194">
                  <c:v>4.7800925925925919E-3</c:v>
                </c:pt>
                <c:pt idx="195">
                  <c:v>4.7916666666666672E-3</c:v>
                </c:pt>
                <c:pt idx="196">
                  <c:v>4.8032407407407407E-3</c:v>
                </c:pt>
                <c:pt idx="197">
                  <c:v>4.8148148148148152E-3</c:v>
                </c:pt>
                <c:pt idx="198">
                  <c:v>4.8263888888888887E-3</c:v>
                </c:pt>
                <c:pt idx="199">
                  <c:v>4.8379629629629632E-3</c:v>
                </c:pt>
                <c:pt idx="200">
                  <c:v>4.8495370370370368E-3</c:v>
                </c:pt>
                <c:pt idx="201">
                  <c:v>4.8611111111111112E-3</c:v>
                </c:pt>
                <c:pt idx="202">
                  <c:v>4.8726851851851856E-3</c:v>
                </c:pt>
                <c:pt idx="203">
                  <c:v>4.8842592592592592E-3</c:v>
                </c:pt>
                <c:pt idx="204">
                  <c:v>4.8958333333333328E-3</c:v>
                </c:pt>
                <c:pt idx="205">
                  <c:v>4.9074074074074072E-3</c:v>
                </c:pt>
                <c:pt idx="206">
                  <c:v>4.9189814814814816E-3</c:v>
                </c:pt>
                <c:pt idx="207">
                  <c:v>4.9305555555555552E-3</c:v>
                </c:pt>
                <c:pt idx="208">
                  <c:v>4.9421296296296288E-3</c:v>
                </c:pt>
                <c:pt idx="209">
                  <c:v>4.9537037037037041E-3</c:v>
                </c:pt>
                <c:pt idx="210">
                  <c:v>4.9652777777777777E-3</c:v>
                </c:pt>
                <c:pt idx="211">
                  <c:v>4.9768518518518521E-3</c:v>
                </c:pt>
                <c:pt idx="212">
                  <c:v>4.9884259259259265E-3</c:v>
                </c:pt>
                <c:pt idx="213">
                  <c:v>5.0000000000000001E-3</c:v>
                </c:pt>
                <c:pt idx="214">
                  <c:v>5.0115740740740737E-3</c:v>
                </c:pt>
                <c:pt idx="215">
                  <c:v>5.0231481481481481E-3</c:v>
                </c:pt>
                <c:pt idx="216">
                  <c:v>5.0347222222222225E-3</c:v>
                </c:pt>
                <c:pt idx="217">
                  <c:v>5.0462962962962961E-3</c:v>
                </c:pt>
                <c:pt idx="218">
                  <c:v>5.0578703703703706E-3</c:v>
                </c:pt>
                <c:pt idx="219">
                  <c:v>5.0694444444444441E-3</c:v>
                </c:pt>
                <c:pt idx="220">
                  <c:v>5.0810185185185186E-3</c:v>
                </c:pt>
                <c:pt idx="221">
                  <c:v>5.0925925925925921E-3</c:v>
                </c:pt>
                <c:pt idx="222">
                  <c:v>5.1041666666666666E-3</c:v>
                </c:pt>
                <c:pt idx="223">
                  <c:v>5.115740740740741E-3</c:v>
                </c:pt>
                <c:pt idx="224">
                  <c:v>5.1273148148148146E-3</c:v>
                </c:pt>
                <c:pt idx="225">
                  <c:v>5.138888888888889E-3</c:v>
                </c:pt>
                <c:pt idx="226">
                  <c:v>5.1504629629629635E-3</c:v>
                </c:pt>
                <c:pt idx="227">
                  <c:v>5.162037037037037E-3</c:v>
                </c:pt>
                <c:pt idx="228">
                  <c:v>5.1736111111111115E-3</c:v>
                </c:pt>
                <c:pt idx="229">
                  <c:v>5.185185185185185E-3</c:v>
                </c:pt>
                <c:pt idx="230">
                  <c:v>5.1967592592592595E-3</c:v>
                </c:pt>
                <c:pt idx="231">
                  <c:v>5.208333333333333E-3</c:v>
                </c:pt>
                <c:pt idx="232">
                  <c:v>5.2199074074074066E-3</c:v>
                </c:pt>
                <c:pt idx="233">
                  <c:v>5.2314814814814819E-3</c:v>
                </c:pt>
                <c:pt idx="234">
                  <c:v>5.2430555555555555E-3</c:v>
                </c:pt>
                <c:pt idx="235">
                  <c:v>5.2546296296296299E-3</c:v>
                </c:pt>
                <c:pt idx="236">
                  <c:v>5.2662037037037035E-3</c:v>
                </c:pt>
                <c:pt idx="237">
                  <c:v>5.2777777777777771E-3</c:v>
                </c:pt>
                <c:pt idx="238">
                  <c:v>5.2893518518518515E-3</c:v>
                </c:pt>
                <c:pt idx="239">
                  <c:v>5.3009259259259251E-3</c:v>
                </c:pt>
                <c:pt idx="240">
                  <c:v>5.3125000000000004E-3</c:v>
                </c:pt>
                <c:pt idx="241">
                  <c:v>5.3240740740740748E-3</c:v>
                </c:pt>
                <c:pt idx="242">
                  <c:v>5.3356481481481484E-3</c:v>
                </c:pt>
                <c:pt idx="243">
                  <c:v>5.347222222222222E-3</c:v>
                </c:pt>
                <c:pt idx="244">
                  <c:v>5.3587962962962964E-3</c:v>
                </c:pt>
                <c:pt idx="245">
                  <c:v>5.37037037037037E-3</c:v>
                </c:pt>
                <c:pt idx="246">
                  <c:v>5.3819444444444453E-3</c:v>
                </c:pt>
                <c:pt idx="247">
                  <c:v>5.3935185185185188E-3</c:v>
                </c:pt>
                <c:pt idx="248">
                  <c:v>5.4050925925925924E-3</c:v>
                </c:pt>
                <c:pt idx="249">
                  <c:v>5.4166666666666669E-3</c:v>
                </c:pt>
                <c:pt idx="250">
                  <c:v>5.4282407407407404E-3</c:v>
                </c:pt>
                <c:pt idx="251">
                  <c:v>5.4398148148148149E-3</c:v>
                </c:pt>
                <c:pt idx="252">
                  <c:v>5.4513888888888884E-3</c:v>
                </c:pt>
                <c:pt idx="253">
                  <c:v>5.4629629629629637E-3</c:v>
                </c:pt>
                <c:pt idx="254">
                  <c:v>5.4745370370370373E-3</c:v>
                </c:pt>
                <c:pt idx="255">
                  <c:v>5.4861111111111117E-3</c:v>
                </c:pt>
                <c:pt idx="256">
                  <c:v>5.4976851851851853E-3</c:v>
                </c:pt>
                <c:pt idx="257">
                  <c:v>5.5092592592592589E-3</c:v>
                </c:pt>
                <c:pt idx="258">
                  <c:v>5.5208333333333333E-3</c:v>
                </c:pt>
                <c:pt idx="259">
                  <c:v>5.5324074074074069E-3</c:v>
                </c:pt>
                <c:pt idx="260">
                  <c:v>5.5439814814814822E-3</c:v>
                </c:pt>
                <c:pt idx="261">
                  <c:v>5.5555555555555558E-3</c:v>
                </c:pt>
                <c:pt idx="262">
                  <c:v>5.5671296296296302E-3</c:v>
                </c:pt>
                <c:pt idx="263">
                  <c:v>5.5787037037037038E-3</c:v>
                </c:pt>
                <c:pt idx="264">
                  <c:v>5.5902777777777782E-3</c:v>
                </c:pt>
                <c:pt idx="265">
                  <c:v>5.6018518518518518E-3</c:v>
                </c:pt>
                <c:pt idx="266">
                  <c:v>5.6134259259259271E-3</c:v>
                </c:pt>
                <c:pt idx="267">
                  <c:v>5.6249999999999989E-3</c:v>
                </c:pt>
                <c:pt idx="268">
                  <c:v>5.6365740740740742E-3</c:v>
                </c:pt>
                <c:pt idx="269">
                  <c:v>5.6481481481481478E-3</c:v>
                </c:pt>
                <c:pt idx="270">
                  <c:v>5.6597222222222222E-3</c:v>
                </c:pt>
                <c:pt idx="271">
                  <c:v>5.6712962962962958E-3</c:v>
                </c:pt>
                <c:pt idx="272">
                  <c:v>5.6828703703703702E-3</c:v>
                </c:pt>
                <c:pt idx="273">
                  <c:v>5.6944444444444438E-3</c:v>
                </c:pt>
                <c:pt idx="274">
                  <c:v>5.7060185185185191E-3</c:v>
                </c:pt>
                <c:pt idx="275">
                  <c:v>5.7175925925925927E-3</c:v>
                </c:pt>
                <c:pt idx="276">
                  <c:v>5.7291666666666671E-3</c:v>
                </c:pt>
                <c:pt idx="277">
                  <c:v>5.7407407407407416E-3</c:v>
                </c:pt>
                <c:pt idx="278">
                  <c:v>5.7523148148148143E-3</c:v>
                </c:pt>
                <c:pt idx="279">
                  <c:v>5.7638888888888887E-3</c:v>
                </c:pt>
                <c:pt idx="280">
                  <c:v>5.7754629629629623E-3</c:v>
                </c:pt>
                <c:pt idx="281">
                  <c:v>5.7870370370370376E-3</c:v>
                </c:pt>
                <c:pt idx="282">
                  <c:v>5.7986111111111112E-3</c:v>
                </c:pt>
                <c:pt idx="283">
                  <c:v>5.8101851851851856E-3</c:v>
                </c:pt>
                <c:pt idx="284">
                  <c:v>5.8217592592592592E-3</c:v>
                </c:pt>
                <c:pt idx="285">
                  <c:v>5.8333333333333336E-3</c:v>
                </c:pt>
                <c:pt idx="286">
                  <c:v>5.8449074074074072E-3</c:v>
                </c:pt>
                <c:pt idx="287">
                  <c:v>5.8564814814814825E-3</c:v>
                </c:pt>
                <c:pt idx="288">
                  <c:v>5.8680555555555543E-3</c:v>
                </c:pt>
                <c:pt idx="289">
                  <c:v>5.8796296296296296E-3</c:v>
                </c:pt>
                <c:pt idx="290">
                  <c:v>5.8912037037037032E-3</c:v>
                </c:pt>
                <c:pt idx="291">
                  <c:v>5.9027777777777776E-3</c:v>
                </c:pt>
                <c:pt idx="292">
                  <c:v>5.9143518518518521E-3</c:v>
                </c:pt>
                <c:pt idx="293">
                  <c:v>5.9259259259259256E-3</c:v>
                </c:pt>
                <c:pt idx="294">
                  <c:v>5.9375000000000009E-3</c:v>
                </c:pt>
                <c:pt idx="295">
                  <c:v>5.9490740740740745E-3</c:v>
                </c:pt>
                <c:pt idx="296">
                  <c:v>5.9606481481481489E-3</c:v>
                </c:pt>
                <c:pt idx="297">
                  <c:v>5.9722222222222225E-3</c:v>
                </c:pt>
                <c:pt idx="298">
                  <c:v>5.9837962962962961E-3</c:v>
                </c:pt>
                <c:pt idx="299">
                  <c:v>5.9953703703703697E-3</c:v>
                </c:pt>
                <c:pt idx="300">
                  <c:v>6.0069444444444441E-3</c:v>
                </c:pt>
                <c:pt idx="301">
                  <c:v>6.0185185185185177E-3</c:v>
                </c:pt>
                <c:pt idx="302">
                  <c:v>6.030092592592593E-3</c:v>
                </c:pt>
                <c:pt idx="303">
                  <c:v>6.0416666666666665E-3</c:v>
                </c:pt>
                <c:pt idx="304">
                  <c:v>6.053240740740741E-3</c:v>
                </c:pt>
                <c:pt idx="305">
                  <c:v>6.0648148148148145E-3</c:v>
                </c:pt>
                <c:pt idx="306">
                  <c:v>6.076388888888889E-3</c:v>
                </c:pt>
                <c:pt idx="307">
                  <c:v>6.0879629629629643E-3</c:v>
                </c:pt>
                <c:pt idx="308">
                  <c:v>6.0995370370370361E-3</c:v>
                </c:pt>
                <c:pt idx="309">
                  <c:v>6.1111111111111114E-3</c:v>
                </c:pt>
                <c:pt idx="310">
                  <c:v>6.122685185185185E-3</c:v>
                </c:pt>
                <c:pt idx="311">
                  <c:v>6.1342592592592594E-3</c:v>
                </c:pt>
                <c:pt idx="312">
                  <c:v>6.145833333333333E-3</c:v>
                </c:pt>
                <c:pt idx="313">
                  <c:v>6.1574074074074074E-3</c:v>
                </c:pt>
                <c:pt idx="314">
                  <c:v>6.168981481481481E-3</c:v>
                </c:pt>
                <c:pt idx="315">
                  <c:v>6.1805555555555563E-3</c:v>
                </c:pt>
                <c:pt idx="316">
                  <c:v>6.1921296296296299E-3</c:v>
                </c:pt>
                <c:pt idx="317">
                  <c:v>6.2037037037037043E-3</c:v>
                </c:pt>
                <c:pt idx="318">
                  <c:v>6.215277777777777E-3</c:v>
                </c:pt>
                <c:pt idx="319">
                  <c:v>6.2268518518518515E-3</c:v>
                </c:pt>
                <c:pt idx="320">
                  <c:v>6.238425925925925E-3</c:v>
                </c:pt>
                <c:pt idx="321">
                  <c:v>6.2499999999999995E-3</c:v>
                </c:pt>
                <c:pt idx="322">
                  <c:v>6.2615740740740748E-3</c:v>
                </c:pt>
                <c:pt idx="323">
                  <c:v>6.2731481481481484E-3</c:v>
                </c:pt>
                <c:pt idx="324">
                  <c:v>6.2847222222222228E-3</c:v>
                </c:pt>
                <c:pt idx="325">
                  <c:v>6.2962962962962964E-3</c:v>
                </c:pt>
                <c:pt idx="326">
                  <c:v>6.3078703703703708E-3</c:v>
                </c:pt>
                <c:pt idx="327">
                  <c:v>6.3194444444444444E-3</c:v>
                </c:pt>
                <c:pt idx="328">
                  <c:v>6.3310185185185197E-3</c:v>
                </c:pt>
                <c:pt idx="329">
                  <c:v>6.3425925925925915E-3</c:v>
                </c:pt>
                <c:pt idx="330">
                  <c:v>6.3541666666666668E-3</c:v>
                </c:pt>
                <c:pt idx="331">
                  <c:v>6.3657407407407404E-3</c:v>
                </c:pt>
                <c:pt idx="332">
                  <c:v>6.3773148148148148E-3</c:v>
                </c:pt>
                <c:pt idx="333">
                  <c:v>6.3888888888888884E-3</c:v>
                </c:pt>
                <c:pt idx="334">
                  <c:v>6.4004629629629628E-3</c:v>
                </c:pt>
                <c:pt idx="335">
                  <c:v>6.4120370370370364E-3</c:v>
                </c:pt>
                <c:pt idx="336">
                  <c:v>6.4236111111111117E-3</c:v>
                </c:pt>
                <c:pt idx="337">
                  <c:v>6.4351851851851861E-3</c:v>
                </c:pt>
                <c:pt idx="338">
                  <c:v>6.4467592592592597E-3</c:v>
                </c:pt>
                <c:pt idx="339">
                  <c:v>6.4583333333333333E-3</c:v>
                </c:pt>
                <c:pt idx="340">
                  <c:v>6.4699074074074069E-3</c:v>
                </c:pt>
                <c:pt idx="341">
                  <c:v>6.4814814814814813E-3</c:v>
                </c:pt>
                <c:pt idx="342">
                  <c:v>6.4930555555555549E-3</c:v>
                </c:pt>
                <c:pt idx="343">
                  <c:v>6.5046296296296302E-3</c:v>
                </c:pt>
                <c:pt idx="344">
                  <c:v>6.5162037037037037E-3</c:v>
                </c:pt>
                <c:pt idx="345">
                  <c:v>6.5277777777777782E-3</c:v>
                </c:pt>
                <c:pt idx="346">
                  <c:v>6.5393518518518517E-3</c:v>
                </c:pt>
                <c:pt idx="347">
                  <c:v>6.5509259259259262E-3</c:v>
                </c:pt>
                <c:pt idx="348">
                  <c:v>6.5624999999999998E-3</c:v>
                </c:pt>
                <c:pt idx="349">
                  <c:v>6.5740740740740733E-3</c:v>
                </c:pt>
                <c:pt idx="350">
                  <c:v>6.5856481481481469E-3</c:v>
                </c:pt>
                <c:pt idx="351">
                  <c:v>6.5972222222222222E-3</c:v>
                </c:pt>
                <c:pt idx="352">
                  <c:v>6.6087962962962966E-3</c:v>
                </c:pt>
                <c:pt idx="353">
                  <c:v>6.6203703703703702E-3</c:v>
                </c:pt>
                <c:pt idx="354">
                  <c:v>6.6319444444444446E-3</c:v>
                </c:pt>
                <c:pt idx="355">
                  <c:v>6.6435185185185182E-3</c:v>
                </c:pt>
                <c:pt idx="356">
                  <c:v>6.6550925925925935E-3</c:v>
                </c:pt>
                <c:pt idx="357">
                  <c:v>6.6666666666666671E-3</c:v>
                </c:pt>
                <c:pt idx="358">
                  <c:v>6.6782407407407415E-3</c:v>
                </c:pt>
                <c:pt idx="359">
                  <c:v>6.6898148148148142E-3</c:v>
                </c:pt>
                <c:pt idx="360">
                  <c:v>6.7013888888888887E-3</c:v>
                </c:pt>
                <c:pt idx="361">
                  <c:v>6.7129629629629622E-3</c:v>
                </c:pt>
                <c:pt idx="362">
                  <c:v>6.7245370370370367E-3</c:v>
                </c:pt>
                <c:pt idx="363">
                  <c:v>6.7361111111111103E-3</c:v>
                </c:pt>
                <c:pt idx="364">
                  <c:v>6.7476851851851856E-3</c:v>
                </c:pt>
                <c:pt idx="365">
                  <c:v>6.7592592592592591E-3</c:v>
                </c:pt>
                <c:pt idx="366">
                  <c:v>6.7708333333333336E-3</c:v>
                </c:pt>
                <c:pt idx="367">
                  <c:v>6.782407407407408E-3</c:v>
                </c:pt>
                <c:pt idx="368">
                  <c:v>6.7939814814814816E-3</c:v>
                </c:pt>
                <c:pt idx="369">
                  <c:v>6.8055555555555569E-3</c:v>
                </c:pt>
                <c:pt idx="370">
                  <c:v>6.8171296296296287E-3</c:v>
                </c:pt>
                <c:pt idx="371">
                  <c:v>6.828703703703704E-3</c:v>
                </c:pt>
                <c:pt idx="372">
                  <c:v>6.8402777777777776E-3</c:v>
                </c:pt>
                <c:pt idx="373">
                  <c:v>6.851851851851852E-3</c:v>
                </c:pt>
                <c:pt idx="374">
                  <c:v>6.8634259259259256E-3</c:v>
                </c:pt>
                <c:pt idx="375">
                  <c:v>6.875E-3</c:v>
                </c:pt>
                <c:pt idx="376">
                  <c:v>6.8865740740740736E-3</c:v>
                </c:pt>
                <c:pt idx="377">
                  <c:v>6.8981481481481489E-3</c:v>
                </c:pt>
                <c:pt idx="378">
                  <c:v>6.9097222222222225E-3</c:v>
                </c:pt>
                <c:pt idx="379">
                  <c:v>6.9212962962962969E-3</c:v>
                </c:pt>
                <c:pt idx="380">
                  <c:v>6.9328703703703696E-3</c:v>
                </c:pt>
                <c:pt idx="381">
                  <c:v>6.9444444444444441E-3</c:v>
                </c:pt>
                <c:pt idx="382">
                  <c:v>6.9560185185185185E-3</c:v>
                </c:pt>
                <c:pt idx="383">
                  <c:v>6.9675925925925921E-3</c:v>
                </c:pt>
                <c:pt idx="384">
                  <c:v>6.9791666666666674E-3</c:v>
                </c:pt>
                <c:pt idx="385">
                  <c:v>6.9907407407407409E-3</c:v>
                </c:pt>
                <c:pt idx="386">
                  <c:v>7.0023148148148154E-3</c:v>
                </c:pt>
                <c:pt idx="387">
                  <c:v>7.013888888888889E-3</c:v>
                </c:pt>
                <c:pt idx="388">
                  <c:v>7.0254629629629634E-3</c:v>
                </c:pt>
                <c:pt idx="389">
                  <c:v>7.037037037037037E-3</c:v>
                </c:pt>
                <c:pt idx="390">
                  <c:v>7.0486111111111105E-3</c:v>
                </c:pt>
                <c:pt idx="391">
                  <c:v>7.0601851851851841E-3</c:v>
                </c:pt>
                <c:pt idx="392">
                  <c:v>7.0717592592592594E-3</c:v>
                </c:pt>
                <c:pt idx="393">
                  <c:v>7.083333333333333E-3</c:v>
                </c:pt>
                <c:pt idx="394">
                  <c:v>7.0949074074074074E-3</c:v>
                </c:pt>
                <c:pt idx="395">
                  <c:v>7.106481481481481E-3</c:v>
                </c:pt>
                <c:pt idx="396">
                  <c:v>7.1180555555555554E-3</c:v>
                </c:pt>
                <c:pt idx="397">
                  <c:v>7.1296296296296307E-3</c:v>
                </c:pt>
                <c:pt idx="398">
                  <c:v>7.1412037037037043E-3</c:v>
                </c:pt>
                <c:pt idx="399">
                  <c:v>7.1527777777777787E-3</c:v>
                </c:pt>
                <c:pt idx="400">
                  <c:v>7.1643518518518514E-3</c:v>
                </c:pt>
                <c:pt idx="401">
                  <c:v>7.1759259259259259E-3</c:v>
                </c:pt>
                <c:pt idx="402">
                  <c:v>7.1874999999999994E-3</c:v>
                </c:pt>
                <c:pt idx="403">
                  <c:v>7.1990740740740739E-3</c:v>
                </c:pt>
                <c:pt idx="404">
                  <c:v>7.2106481481481475E-3</c:v>
                </c:pt>
                <c:pt idx="405">
                  <c:v>7.2222222222222228E-3</c:v>
                </c:pt>
                <c:pt idx="406">
                  <c:v>7.2337962962962963E-3</c:v>
                </c:pt>
                <c:pt idx="407">
                  <c:v>7.2453703703703708E-3</c:v>
                </c:pt>
                <c:pt idx="408">
                  <c:v>7.2569444444444443E-3</c:v>
                </c:pt>
                <c:pt idx="409">
                  <c:v>7.2685185185185188E-3</c:v>
                </c:pt>
                <c:pt idx="410">
                  <c:v>7.2800925925925915E-3</c:v>
                </c:pt>
                <c:pt idx="411">
                  <c:v>7.2916666666666659E-3</c:v>
                </c:pt>
                <c:pt idx="412">
                  <c:v>7.3032407407407412E-3</c:v>
                </c:pt>
                <c:pt idx="413">
                  <c:v>7.3148148148148148E-3</c:v>
                </c:pt>
                <c:pt idx="414">
                  <c:v>7.3263888888888892E-3</c:v>
                </c:pt>
                <c:pt idx="415">
                  <c:v>7.3379629629629628E-3</c:v>
                </c:pt>
                <c:pt idx="416">
                  <c:v>7.3495370370370372E-3</c:v>
                </c:pt>
                <c:pt idx="417">
                  <c:v>7.3611111111111108E-3</c:v>
                </c:pt>
                <c:pt idx="418">
                  <c:v>7.3726851851851861E-3</c:v>
                </c:pt>
                <c:pt idx="419">
                  <c:v>7.3842592592592597E-3</c:v>
                </c:pt>
                <c:pt idx="420">
                  <c:v>7.3958333333333341E-3</c:v>
                </c:pt>
                <c:pt idx="421">
                  <c:v>7.4074074074074068E-3</c:v>
                </c:pt>
                <c:pt idx="422">
                  <c:v>7.4189814814814813E-3</c:v>
                </c:pt>
                <c:pt idx="423">
                  <c:v>7.4305555555555548E-3</c:v>
                </c:pt>
                <c:pt idx="424">
                  <c:v>7.4421296296296293E-3</c:v>
                </c:pt>
                <c:pt idx="425">
                  <c:v>7.4537037037037028E-3</c:v>
                </c:pt>
                <c:pt idx="426">
                  <c:v>7.4652777777777781E-3</c:v>
                </c:pt>
                <c:pt idx="427">
                  <c:v>7.4768518518518526E-3</c:v>
                </c:pt>
                <c:pt idx="428">
                  <c:v>7.4884259259259262E-3</c:v>
                </c:pt>
                <c:pt idx="429">
                  <c:v>7.5000000000000006E-3</c:v>
                </c:pt>
                <c:pt idx="430">
                  <c:v>7.5115740740740742E-3</c:v>
                </c:pt>
                <c:pt idx="431">
                  <c:v>7.5231481481481477E-3</c:v>
                </c:pt>
                <c:pt idx="432">
                  <c:v>7.5347222222222213E-3</c:v>
                </c:pt>
                <c:pt idx="433">
                  <c:v>7.5462962962962966E-3</c:v>
                </c:pt>
              </c:numCache>
            </c:numRef>
          </c:cat>
          <c:val>
            <c:numRef>
              <c:f>Sheet1!$D$1:$D$434</c:f>
              <c:numCache>
                <c:formatCode>General</c:formatCode>
                <c:ptCount val="434"/>
                <c:pt idx="0">
                  <c:v>400</c:v>
                </c:pt>
                <c:pt idx="1">
                  <c:v>400</c:v>
                </c:pt>
                <c:pt idx="2">
                  <c:v>400</c:v>
                </c:pt>
                <c:pt idx="3">
                  <c:v>400</c:v>
                </c:pt>
                <c:pt idx="4">
                  <c:v>400</c:v>
                </c:pt>
                <c:pt idx="5">
                  <c:v>400</c:v>
                </c:pt>
                <c:pt idx="6">
                  <c:v>410</c:v>
                </c:pt>
                <c:pt idx="7">
                  <c:v>400</c:v>
                </c:pt>
                <c:pt idx="8">
                  <c:v>400</c:v>
                </c:pt>
                <c:pt idx="9">
                  <c:v>400</c:v>
                </c:pt>
                <c:pt idx="10">
                  <c:v>400</c:v>
                </c:pt>
                <c:pt idx="11">
                  <c:v>402</c:v>
                </c:pt>
                <c:pt idx="12">
                  <c:v>400</c:v>
                </c:pt>
                <c:pt idx="13">
                  <c:v>400</c:v>
                </c:pt>
                <c:pt idx="14">
                  <c:v>400</c:v>
                </c:pt>
                <c:pt idx="15">
                  <c:v>400</c:v>
                </c:pt>
                <c:pt idx="16">
                  <c:v>400</c:v>
                </c:pt>
                <c:pt idx="17">
                  <c:v>400</c:v>
                </c:pt>
                <c:pt idx="18">
                  <c:v>400</c:v>
                </c:pt>
                <c:pt idx="19">
                  <c:v>400</c:v>
                </c:pt>
                <c:pt idx="20">
                  <c:v>400</c:v>
                </c:pt>
                <c:pt idx="21">
                  <c:v>400</c:v>
                </c:pt>
                <c:pt idx="22">
                  <c:v>400</c:v>
                </c:pt>
                <c:pt idx="23">
                  <c:v>400</c:v>
                </c:pt>
                <c:pt idx="24">
                  <c:v>400</c:v>
                </c:pt>
                <c:pt idx="25">
                  <c:v>400</c:v>
                </c:pt>
                <c:pt idx="26">
                  <c:v>400</c:v>
                </c:pt>
                <c:pt idx="27">
                  <c:v>400</c:v>
                </c:pt>
                <c:pt idx="28">
                  <c:v>400</c:v>
                </c:pt>
                <c:pt idx="29">
                  <c:v>400</c:v>
                </c:pt>
                <c:pt idx="30">
                  <c:v>400</c:v>
                </c:pt>
                <c:pt idx="31">
                  <c:v>400</c:v>
                </c:pt>
                <c:pt idx="32">
                  <c:v>400</c:v>
                </c:pt>
                <c:pt idx="33">
                  <c:v>427</c:v>
                </c:pt>
                <c:pt idx="34">
                  <c:v>533</c:v>
                </c:pt>
                <c:pt idx="35">
                  <c:v>456</c:v>
                </c:pt>
                <c:pt idx="36">
                  <c:v>405</c:v>
                </c:pt>
                <c:pt idx="37">
                  <c:v>400</c:v>
                </c:pt>
                <c:pt idx="38">
                  <c:v>400</c:v>
                </c:pt>
                <c:pt idx="39">
                  <c:v>415</c:v>
                </c:pt>
                <c:pt idx="40">
                  <c:v>400</c:v>
                </c:pt>
                <c:pt idx="41">
                  <c:v>400</c:v>
                </c:pt>
                <c:pt idx="42">
                  <c:v>400</c:v>
                </c:pt>
                <c:pt idx="43">
                  <c:v>400</c:v>
                </c:pt>
                <c:pt idx="44">
                  <c:v>400</c:v>
                </c:pt>
                <c:pt idx="45">
                  <c:v>400</c:v>
                </c:pt>
                <c:pt idx="46">
                  <c:v>427</c:v>
                </c:pt>
                <c:pt idx="47">
                  <c:v>417</c:v>
                </c:pt>
                <c:pt idx="48">
                  <c:v>424</c:v>
                </c:pt>
                <c:pt idx="49">
                  <c:v>400</c:v>
                </c:pt>
                <c:pt idx="50">
                  <c:v>414</c:v>
                </c:pt>
                <c:pt idx="51">
                  <c:v>413</c:v>
                </c:pt>
                <c:pt idx="52">
                  <c:v>413</c:v>
                </c:pt>
                <c:pt idx="53">
                  <c:v>400</c:v>
                </c:pt>
                <c:pt idx="54">
                  <c:v>400</c:v>
                </c:pt>
                <c:pt idx="55">
                  <c:v>400</c:v>
                </c:pt>
                <c:pt idx="56">
                  <c:v>400</c:v>
                </c:pt>
                <c:pt idx="57">
                  <c:v>400</c:v>
                </c:pt>
                <c:pt idx="58">
                  <c:v>400</c:v>
                </c:pt>
                <c:pt idx="59">
                  <c:v>418</c:v>
                </c:pt>
                <c:pt idx="60">
                  <c:v>414</c:v>
                </c:pt>
                <c:pt idx="61">
                  <c:v>414</c:v>
                </c:pt>
                <c:pt idx="62">
                  <c:v>400</c:v>
                </c:pt>
                <c:pt idx="63">
                  <c:v>400</c:v>
                </c:pt>
                <c:pt idx="64">
                  <c:v>400</c:v>
                </c:pt>
                <c:pt idx="65">
                  <c:v>400</c:v>
                </c:pt>
                <c:pt idx="66">
                  <c:v>400</c:v>
                </c:pt>
                <c:pt idx="67">
                  <c:v>400</c:v>
                </c:pt>
                <c:pt idx="68">
                  <c:v>400</c:v>
                </c:pt>
                <c:pt idx="69">
                  <c:v>400</c:v>
                </c:pt>
                <c:pt idx="70">
                  <c:v>400</c:v>
                </c:pt>
                <c:pt idx="71">
                  <c:v>400</c:v>
                </c:pt>
                <c:pt idx="72">
                  <c:v>400</c:v>
                </c:pt>
                <c:pt idx="73">
                  <c:v>400</c:v>
                </c:pt>
                <c:pt idx="74">
                  <c:v>407</c:v>
                </c:pt>
                <c:pt idx="75">
                  <c:v>427</c:v>
                </c:pt>
                <c:pt idx="76">
                  <c:v>422</c:v>
                </c:pt>
                <c:pt idx="77">
                  <c:v>422</c:v>
                </c:pt>
                <c:pt idx="78">
                  <c:v>408</c:v>
                </c:pt>
                <c:pt idx="79">
                  <c:v>400</c:v>
                </c:pt>
                <c:pt idx="80">
                  <c:v>400</c:v>
                </c:pt>
                <c:pt idx="81">
                  <c:v>400</c:v>
                </c:pt>
                <c:pt idx="82">
                  <c:v>434</c:v>
                </c:pt>
                <c:pt idx="83">
                  <c:v>424</c:v>
                </c:pt>
                <c:pt idx="84">
                  <c:v>400</c:v>
                </c:pt>
                <c:pt idx="85">
                  <c:v>476</c:v>
                </c:pt>
                <c:pt idx="86">
                  <c:v>486</c:v>
                </c:pt>
                <c:pt idx="87">
                  <c:v>508</c:v>
                </c:pt>
                <c:pt idx="88">
                  <c:v>596</c:v>
                </c:pt>
                <c:pt idx="89">
                  <c:v>564</c:v>
                </c:pt>
                <c:pt idx="90">
                  <c:v>581</c:v>
                </c:pt>
                <c:pt idx="91">
                  <c:v>407</c:v>
                </c:pt>
                <c:pt idx="92">
                  <c:v>415</c:v>
                </c:pt>
                <c:pt idx="93">
                  <c:v>400</c:v>
                </c:pt>
                <c:pt idx="94">
                  <c:v>400</c:v>
                </c:pt>
                <c:pt idx="95">
                  <c:v>400</c:v>
                </c:pt>
                <c:pt idx="96">
                  <c:v>400</c:v>
                </c:pt>
                <c:pt idx="97">
                  <c:v>439</c:v>
                </c:pt>
                <c:pt idx="98">
                  <c:v>427</c:v>
                </c:pt>
                <c:pt idx="99">
                  <c:v>400</c:v>
                </c:pt>
                <c:pt idx="100">
                  <c:v>400</c:v>
                </c:pt>
                <c:pt idx="101">
                  <c:v>400</c:v>
                </c:pt>
                <c:pt idx="102">
                  <c:v>434</c:v>
                </c:pt>
                <c:pt idx="103">
                  <c:v>462</c:v>
                </c:pt>
                <c:pt idx="104">
                  <c:v>466</c:v>
                </c:pt>
                <c:pt idx="105">
                  <c:v>400</c:v>
                </c:pt>
                <c:pt idx="106">
                  <c:v>578</c:v>
                </c:pt>
                <c:pt idx="107">
                  <c:v>567</c:v>
                </c:pt>
                <c:pt idx="108">
                  <c:v>605</c:v>
                </c:pt>
                <c:pt idx="109">
                  <c:v>592</c:v>
                </c:pt>
                <c:pt idx="110">
                  <c:v>588</c:v>
                </c:pt>
                <c:pt idx="111">
                  <c:v>551</c:v>
                </c:pt>
                <c:pt idx="112">
                  <c:v>614</c:v>
                </c:pt>
                <c:pt idx="113">
                  <c:v>638</c:v>
                </c:pt>
                <c:pt idx="114">
                  <c:v>567</c:v>
                </c:pt>
                <c:pt idx="115">
                  <c:v>486</c:v>
                </c:pt>
                <c:pt idx="116">
                  <c:v>454</c:v>
                </c:pt>
                <c:pt idx="117">
                  <c:v>485</c:v>
                </c:pt>
                <c:pt idx="118">
                  <c:v>422</c:v>
                </c:pt>
                <c:pt idx="119">
                  <c:v>400</c:v>
                </c:pt>
                <c:pt idx="120">
                  <c:v>422</c:v>
                </c:pt>
                <c:pt idx="121">
                  <c:v>400</c:v>
                </c:pt>
                <c:pt idx="122">
                  <c:v>475</c:v>
                </c:pt>
                <c:pt idx="123">
                  <c:v>501</c:v>
                </c:pt>
                <c:pt idx="124">
                  <c:v>451</c:v>
                </c:pt>
                <c:pt idx="125">
                  <c:v>542</c:v>
                </c:pt>
                <c:pt idx="126">
                  <c:v>567</c:v>
                </c:pt>
                <c:pt idx="127">
                  <c:v>481</c:v>
                </c:pt>
                <c:pt idx="128">
                  <c:v>476</c:v>
                </c:pt>
                <c:pt idx="129">
                  <c:v>463</c:v>
                </c:pt>
                <c:pt idx="130">
                  <c:v>466</c:v>
                </c:pt>
                <c:pt idx="131">
                  <c:v>454</c:v>
                </c:pt>
                <c:pt idx="132">
                  <c:v>496</c:v>
                </c:pt>
                <c:pt idx="133">
                  <c:v>452</c:v>
                </c:pt>
                <c:pt idx="134">
                  <c:v>400</c:v>
                </c:pt>
                <c:pt idx="135">
                  <c:v>400</c:v>
                </c:pt>
                <c:pt idx="136">
                  <c:v>448</c:v>
                </c:pt>
                <c:pt idx="137">
                  <c:v>448</c:v>
                </c:pt>
                <c:pt idx="138">
                  <c:v>424</c:v>
                </c:pt>
                <c:pt idx="139">
                  <c:v>400</c:v>
                </c:pt>
                <c:pt idx="140">
                  <c:v>612</c:v>
                </c:pt>
                <c:pt idx="141">
                  <c:v>529</c:v>
                </c:pt>
                <c:pt idx="142">
                  <c:v>586</c:v>
                </c:pt>
                <c:pt idx="143">
                  <c:v>418</c:v>
                </c:pt>
                <c:pt idx="144">
                  <c:v>424</c:v>
                </c:pt>
                <c:pt idx="145">
                  <c:v>444</c:v>
                </c:pt>
                <c:pt idx="146">
                  <c:v>405</c:v>
                </c:pt>
                <c:pt idx="147">
                  <c:v>452</c:v>
                </c:pt>
                <c:pt idx="148">
                  <c:v>433</c:v>
                </c:pt>
                <c:pt idx="149">
                  <c:v>443</c:v>
                </c:pt>
                <c:pt idx="150">
                  <c:v>400</c:v>
                </c:pt>
                <c:pt idx="151">
                  <c:v>400</c:v>
                </c:pt>
                <c:pt idx="152">
                  <c:v>400</c:v>
                </c:pt>
                <c:pt idx="153">
                  <c:v>423</c:v>
                </c:pt>
                <c:pt idx="154">
                  <c:v>423</c:v>
                </c:pt>
                <c:pt idx="155">
                  <c:v>424</c:v>
                </c:pt>
                <c:pt idx="156">
                  <c:v>400</c:v>
                </c:pt>
                <c:pt idx="157">
                  <c:v>455</c:v>
                </c:pt>
                <c:pt idx="158">
                  <c:v>466</c:v>
                </c:pt>
                <c:pt idx="159">
                  <c:v>497</c:v>
                </c:pt>
                <c:pt idx="160">
                  <c:v>486</c:v>
                </c:pt>
                <c:pt idx="161">
                  <c:v>486</c:v>
                </c:pt>
                <c:pt idx="162">
                  <c:v>493</c:v>
                </c:pt>
                <c:pt idx="163">
                  <c:v>455</c:v>
                </c:pt>
                <c:pt idx="164">
                  <c:v>405</c:v>
                </c:pt>
                <c:pt idx="165">
                  <c:v>408</c:v>
                </c:pt>
                <c:pt idx="166">
                  <c:v>423</c:v>
                </c:pt>
                <c:pt idx="167">
                  <c:v>438</c:v>
                </c:pt>
                <c:pt idx="168">
                  <c:v>415</c:v>
                </c:pt>
                <c:pt idx="169">
                  <c:v>420</c:v>
                </c:pt>
                <c:pt idx="170">
                  <c:v>400</c:v>
                </c:pt>
                <c:pt idx="171">
                  <c:v>426</c:v>
                </c:pt>
                <c:pt idx="172">
                  <c:v>466</c:v>
                </c:pt>
                <c:pt idx="173">
                  <c:v>418</c:v>
                </c:pt>
                <c:pt idx="174">
                  <c:v>448</c:v>
                </c:pt>
                <c:pt idx="175">
                  <c:v>400</c:v>
                </c:pt>
                <c:pt idx="176">
                  <c:v>457</c:v>
                </c:pt>
                <c:pt idx="177">
                  <c:v>446</c:v>
                </c:pt>
                <c:pt idx="178">
                  <c:v>462</c:v>
                </c:pt>
                <c:pt idx="179">
                  <c:v>434</c:v>
                </c:pt>
                <c:pt idx="180">
                  <c:v>433</c:v>
                </c:pt>
                <c:pt idx="181">
                  <c:v>436</c:v>
                </c:pt>
                <c:pt idx="182">
                  <c:v>400</c:v>
                </c:pt>
                <c:pt idx="183">
                  <c:v>405</c:v>
                </c:pt>
                <c:pt idx="184">
                  <c:v>406</c:v>
                </c:pt>
                <c:pt idx="185">
                  <c:v>400</c:v>
                </c:pt>
                <c:pt idx="186">
                  <c:v>400</c:v>
                </c:pt>
                <c:pt idx="187">
                  <c:v>435</c:v>
                </c:pt>
                <c:pt idx="188">
                  <c:v>434</c:v>
                </c:pt>
                <c:pt idx="189">
                  <c:v>424</c:v>
                </c:pt>
                <c:pt idx="190">
                  <c:v>417</c:v>
                </c:pt>
                <c:pt idx="191">
                  <c:v>426</c:v>
                </c:pt>
                <c:pt idx="192">
                  <c:v>448</c:v>
                </c:pt>
                <c:pt idx="193">
                  <c:v>462</c:v>
                </c:pt>
                <c:pt idx="194">
                  <c:v>424</c:v>
                </c:pt>
                <c:pt idx="195">
                  <c:v>427</c:v>
                </c:pt>
                <c:pt idx="196">
                  <c:v>400</c:v>
                </c:pt>
                <c:pt idx="197">
                  <c:v>445</c:v>
                </c:pt>
                <c:pt idx="198">
                  <c:v>434</c:v>
                </c:pt>
                <c:pt idx="199">
                  <c:v>452</c:v>
                </c:pt>
                <c:pt idx="200">
                  <c:v>476</c:v>
                </c:pt>
                <c:pt idx="201">
                  <c:v>470</c:v>
                </c:pt>
                <c:pt idx="202">
                  <c:v>441</c:v>
                </c:pt>
                <c:pt idx="203">
                  <c:v>444</c:v>
                </c:pt>
                <c:pt idx="204">
                  <c:v>454</c:v>
                </c:pt>
                <c:pt idx="205">
                  <c:v>415</c:v>
                </c:pt>
                <c:pt idx="206">
                  <c:v>403</c:v>
                </c:pt>
                <c:pt idx="207">
                  <c:v>439</c:v>
                </c:pt>
                <c:pt idx="208">
                  <c:v>422</c:v>
                </c:pt>
                <c:pt idx="209">
                  <c:v>460</c:v>
                </c:pt>
                <c:pt idx="210">
                  <c:v>426</c:v>
                </c:pt>
                <c:pt idx="211">
                  <c:v>405</c:v>
                </c:pt>
                <c:pt idx="212">
                  <c:v>427</c:v>
                </c:pt>
                <c:pt idx="213">
                  <c:v>441</c:v>
                </c:pt>
                <c:pt idx="214">
                  <c:v>444</c:v>
                </c:pt>
                <c:pt idx="215">
                  <c:v>418</c:v>
                </c:pt>
                <c:pt idx="216">
                  <c:v>400</c:v>
                </c:pt>
                <c:pt idx="217">
                  <c:v>442</c:v>
                </c:pt>
                <c:pt idx="218">
                  <c:v>400</c:v>
                </c:pt>
                <c:pt idx="219">
                  <c:v>400</c:v>
                </c:pt>
                <c:pt idx="220">
                  <c:v>414</c:v>
                </c:pt>
                <c:pt idx="221">
                  <c:v>405</c:v>
                </c:pt>
                <c:pt idx="222">
                  <c:v>414</c:v>
                </c:pt>
                <c:pt idx="223">
                  <c:v>423</c:v>
                </c:pt>
                <c:pt idx="224">
                  <c:v>418</c:v>
                </c:pt>
                <c:pt idx="225">
                  <c:v>406</c:v>
                </c:pt>
                <c:pt idx="226">
                  <c:v>400</c:v>
                </c:pt>
                <c:pt idx="227">
                  <c:v>400</c:v>
                </c:pt>
                <c:pt idx="228">
                  <c:v>426</c:v>
                </c:pt>
                <c:pt idx="229">
                  <c:v>434</c:v>
                </c:pt>
                <c:pt idx="230">
                  <c:v>426</c:v>
                </c:pt>
                <c:pt idx="231">
                  <c:v>448</c:v>
                </c:pt>
                <c:pt idx="232">
                  <c:v>460</c:v>
                </c:pt>
                <c:pt idx="233">
                  <c:v>460</c:v>
                </c:pt>
                <c:pt idx="234">
                  <c:v>433</c:v>
                </c:pt>
                <c:pt idx="235">
                  <c:v>400</c:v>
                </c:pt>
                <c:pt idx="236">
                  <c:v>400</c:v>
                </c:pt>
                <c:pt idx="237">
                  <c:v>400</c:v>
                </c:pt>
                <c:pt idx="238">
                  <c:v>423</c:v>
                </c:pt>
                <c:pt idx="239">
                  <c:v>466</c:v>
                </c:pt>
                <c:pt idx="240">
                  <c:v>486</c:v>
                </c:pt>
                <c:pt idx="241">
                  <c:v>485</c:v>
                </c:pt>
                <c:pt idx="242">
                  <c:v>445</c:v>
                </c:pt>
                <c:pt idx="243">
                  <c:v>439</c:v>
                </c:pt>
                <c:pt idx="244">
                  <c:v>438</c:v>
                </c:pt>
                <c:pt idx="245">
                  <c:v>403</c:v>
                </c:pt>
                <c:pt idx="246">
                  <c:v>410</c:v>
                </c:pt>
                <c:pt idx="247">
                  <c:v>406</c:v>
                </c:pt>
                <c:pt idx="248">
                  <c:v>401</c:v>
                </c:pt>
                <c:pt idx="249">
                  <c:v>415</c:v>
                </c:pt>
                <c:pt idx="250">
                  <c:v>443</c:v>
                </c:pt>
                <c:pt idx="251">
                  <c:v>447</c:v>
                </c:pt>
                <c:pt idx="252">
                  <c:v>457</c:v>
                </c:pt>
                <c:pt idx="253">
                  <c:v>462</c:v>
                </c:pt>
                <c:pt idx="254">
                  <c:v>485</c:v>
                </c:pt>
                <c:pt idx="255">
                  <c:v>447</c:v>
                </c:pt>
                <c:pt idx="256">
                  <c:v>462</c:v>
                </c:pt>
                <c:pt idx="257">
                  <c:v>455</c:v>
                </c:pt>
                <c:pt idx="258">
                  <c:v>480</c:v>
                </c:pt>
                <c:pt idx="259">
                  <c:v>472</c:v>
                </c:pt>
                <c:pt idx="260">
                  <c:v>455</c:v>
                </c:pt>
                <c:pt idx="261">
                  <c:v>454</c:v>
                </c:pt>
                <c:pt idx="262">
                  <c:v>400</c:v>
                </c:pt>
                <c:pt idx="263">
                  <c:v>400</c:v>
                </c:pt>
                <c:pt idx="264">
                  <c:v>444</c:v>
                </c:pt>
                <c:pt idx="265">
                  <c:v>462</c:v>
                </c:pt>
                <c:pt idx="266">
                  <c:v>514</c:v>
                </c:pt>
                <c:pt idx="267">
                  <c:v>530</c:v>
                </c:pt>
                <c:pt idx="268">
                  <c:v>531</c:v>
                </c:pt>
                <c:pt idx="269">
                  <c:v>518</c:v>
                </c:pt>
                <c:pt idx="270">
                  <c:v>444</c:v>
                </c:pt>
                <c:pt idx="271">
                  <c:v>448</c:v>
                </c:pt>
                <c:pt idx="272">
                  <c:v>427</c:v>
                </c:pt>
                <c:pt idx="273">
                  <c:v>455</c:v>
                </c:pt>
                <c:pt idx="274">
                  <c:v>439</c:v>
                </c:pt>
                <c:pt idx="275">
                  <c:v>452</c:v>
                </c:pt>
                <c:pt idx="276">
                  <c:v>424</c:v>
                </c:pt>
                <c:pt idx="277">
                  <c:v>475</c:v>
                </c:pt>
                <c:pt idx="278">
                  <c:v>439</c:v>
                </c:pt>
                <c:pt idx="279">
                  <c:v>406</c:v>
                </c:pt>
                <c:pt idx="280">
                  <c:v>413</c:v>
                </c:pt>
                <c:pt idx="281">
                  <c:v>400</c:v>
                </c:pt>
                <c:pt idx="282">
                  <c:v>400</c:v>
                </c:pt>
                <c:pt idx="283">
                  <c:v>413</c:v>
                </c:pt>
                <c:pt idx="284">
                  <c:v>400</c:v>
                </c:pt>
                <c:pt idx="285">
                  <c:v>443</c:v>
                </c:pt>
                <c:pt idx="286">
                  <c:v>400</c:v>
                </c:pt>
                <c:pt idx="287">
                  <c:v>426</c:v>
                </c:pt>
                <c:pt idx="288">
                  <c:v>415</c:v>
                </c:pt>
                <c:pt idx="289">
                  <c:v>439</c:v>
                </c:pt>
                <c:pt idx="290">
                  <c:v>420</c:v>
                </c:pt>
                <c:pt idx="291">
                  <c:v>439</c:v>
                </c:pt>
                <c:pt idx="292">
                  <c:v>401</c:v>
                </c:pt>
                <c:pt idx="293">
                  <c:v>424</c:v>
                </c:pt>
                <c:pt idx="294">
                  <c:v>400</c:v>
                </c:pt>
                <c:pt idx="295">
                  <c:v>400</c:v>
                </c:pt>
                <c:pt idx="296">
                  <c:v>413</c:v>
                </c:pt>
                <c:pt idx="297">
                  <c:v>452</c:v>
                </c:pt>
                <c:pt idx="298">
                  <c:v>508</c:v>
                </c:pt>
                <c:pt idx="299">
                  <c:v>475</c:v>
                </c:pt>
                <c:pt idx="300">
                  <c:v>476</c:v>
                </c:pt>
                <c:pt idx="301">
                  <c:v>452</c:v>
                </c:pt>
                <c:pt idx="302">
                  <c:v>448</c:v>
                </c:pt>
                <c:pt idx="303">
                  <c:v>400</c:v>
                </c:pt>
                <c:pt idx="304">
                  <c:v>400</c:v>
                </c:pt>
                <c:pt idx="305">
                  <c:v>403</c:v>
                </c:pt>
                <c:pt idx="306">
                  <c:v>466</c:v>
                </c:pt>
                <c:pt idx="307">
                  <c:v>444</c:v>
                </c:pt>
                <c:pt idx="308">
                  <c:v>447</c:v>
                </c:pt>
                <c:pt idx="309">
                  <c:v>405</c:v>
                </c:pt>
                <c:pt idx="310">
                  <c:v>400</c:v>
                </c:pt>
                <c:pt idx="311">
                  <c:v>482</c:v>
                </c:pt>
                <c:pt idx="312">
                  <c:v>450</c:v>
                </c:pt>
                <c:pt idx="313">
                  <c:v>475</c:v>
                </c:pt>
                <c:pt idx="314">
                  <c:v>400</c:v>
                </c:pt>
                <c:pt idx="315">
                  <c:v>400</c:v>
                </c:pt>
                <c:pt idx="316">
                  <c:v>400</c:v>
                </c:pt>
                <c:pt idx="317">
                  <c:v>400</c:v>
                </c:pt>
                <c:pt idx="318">
                  <c:v>400</c:v>
                </c:pt>
                <c:pt idx="319">
                  <c:v>400</c:v>
                </c:pt>
                <c:pt idx="320">
                  <c:v>400</c:v>
                </c:pt>
                <c:pt idx="321">
                  <c:v>485</c:v>
                </c:pt>
                <c:pt idx="322">
                  <c:v>486</c:v>
                </c:pt>
                <c:pt idx="323">
                  <c:v>493</c:v>
                </c:pt>
                <c:pt idx="324">
                  <c:v>506</c:v>
                </c:pt>
                <c:pt idx="325">
                  <c:v>427</c:v>
                </c:pt>
                <c:pt idx="326">
                  <c:v>435</c:v>
                </c:pt>
                <c:pt idx="327">
                  <c:v>444</c:v>
                </c:pt>
                <c:pt idx="328">
                  <c:v>555</c:v>
                </c:pt>
                <c:pt idx="329">
                  <c:v>472</c:v>
                </c:pt>
                <c:pt idx="330">
                  <c:v>537</c:v>
                </c:pt>
                <c:pt idx="331">
                  <c:v>602</c:v>
                </c:pt>
                <c:pt idx="332">
                  <c:v>560</c:v>
                </c:pt>
                <c:pt idx="333">
                  <c:v>508</c:v>
                </c:pt>
                <c:pt idx="334">
                  <c:v>623</c:v>
                </c:pt>
                <c:pt idx="335">
                  <c:v>643</c:v>
                </c:pt>
                <c:pt idx="336">
                  <c:v>596</c:v>
                </c:pt>
                <c:pt idx="337">
                  <c:v>566</c:v>
                </c:pt>
                <c:pt idx="338">
                  <c:v>553</c:v>
                </c:pt>
                <c:pt idx="339">
                  <c:v>497</c:v>
                </c:pt>
                <c:pt idx="340">
                  <c:v>496</c:v>
                </c:pt>
                <c:pt idx="341">
                  <c:v>439</c:v>
                </c:pt>
                <c:pt idx="342">
                  <c:v>482</c:v>
                </c:pt>
                <c:pt idx="343">
                  <c:v>477</c:v>
                </c:pt>
                <c:pt idx="344">
                  <c:v>564</c:v>
                </c:pt>
                <c:pt idx="345">
                  <c:v>574</c:v>
                </c:pt>
                <c:pt idx="346">
                  <c:v>611</c:v>
                </c:pt>
                <c:pt idx="347">
                  <c:v>549</c:v>
                </c:pt>
                <c:pt idx="348">
                  <c:v>560</c:v>
                </c:pt>
                <c:pt idx="349">
                  <c:v>455</c:v>
                </c:pt>
                <c:pt idx="350">
                  <c:v>426</c:v>
                </c:pt>
                <c:pt idx="351">
                  <c:v>455</c:v>
                </c:pt>
                <c:pt idx="352">
                  <c:v>492</c:v>
                </c:pt>
                <c:pt idx="353">
                  <c:v>536</c:v>
                </c:pt>
                <c:pt idx="354">
                  <c:v>536</c:v>
                </c:pt>
                <c:pt idx="355">
                  <c:v>498</c:v>
                </c:pt>
                <c:pt idx="356">
                  <c:v>540</c:v>
                </c:pt>
                <c:pt idx="357">
                  <c:v>506</c:v>
                </c:pt>
                <c:pt idx="358">
                  <c:v>413</c:v>
                </c:pt>
                <c:pt idx="359">
                  <c:v>459</c:v>
                </c:pt>
                <c:pt idx="360">
                  <c:v>540</c:v>
                </c:pt>
                <c:pt idx="361">
                  <c:v>481</c:v>
                </c:pt>
                <c:pt idx="362">
                  <c:v>503</c:v>
                </c:pt>
                <c:pt idx="363">
                  <c:v>400</c:v>
                </c:pt>
                <c:pt idx="364">
                  <c:v>448</c:v>
                </c:pt>
                <c:pt idx="365">
                  <c:v>447</c:v>
                </c:pt>
                <c:pt idx="366">
                  <c:v>427</c:v>
                </c:pt>
                <c:pt idx="367">
                  <c:v>566</c:v>
                </c:pt>
                <c:pt idx="368">
                  <c:v>459</c:v>
                </c:pt>
                <c:pt idx="369">
                  <c:v>463</c:v>
                </c:pt>
                <c:pt idx="370">
                  <c:v>546</c:v>
                </c:pt>
                <c:pt idx="371">
                  <c:v>400</c:v>
                </c:pt>
                <c:pt idx="372">
                  <c:v>400</c:v>
                </c:pt>
                <c:pt idx="373">
                  <c:v>400</c:v>
                </c:pt>
                <c:pt idx="374">
                  <c:v>400</c:v>
                </c:pt>
                <c:pt idx="375">
                  <c:v>401</c:v>
                </c:pt>
                <c:pt idx="376">
                  <c:v>401</c:v>
                </c:pt>
                <c:pt idx="377">
                  <c:v>423</c:v>
                </c:pt>
                <c:pt idx="378">
                  <c:v>400</c:v>
                </c:pt>
                <c:pt idx="379">
                  <c:v>400</c:v>
                </c:pt>
                <c:pt idx="380">
                  <c:v>414</c:v>
                </c:pt>
                <c:pt idx="381">
                  <c:v>450</c:v>
                </c:pt>
                <c:pt idx="382">
                  <c:v>409</c:v>
                </c:pt>
                <c:pt idx="383">
                  <c:v>518</c:v>
                </c:pt>
                <c:pt idx="384">
                  <c:v>514</c:v>
                </c:pt>
                <c:pt idx="385">
                  <c:v>566</c:v>
                </c:pt>
                <c:pt idx="386">
                  <c:v>561</c:v>
                </c:pt>
                <c:pt idx="387">
                  <c:v>422</c:v>
                </c:pt>
                <c:pt idx="388">
                  <c:v>406</c:v>
                </c:pt>
                <c:pt idx="389">
                  <c:v>455</c:v>
                </c:pt>
                <c:pt idx="390">
                  <c:v>455</c:v>
                </c:pt>
                <c:pt idx="391">
                  <c:v>454</c:v>
                </c:pt>
                <c:pt idx="392">
                  <c:v>400</c:v>
                </c:pt>
                <c:pt idx="393">
                  <c:v>406</c:v>
                </c:pt>
                <c:pt idx="394">
                  <c:v>401</c:v>
                </c:pt>
                <c:pt idx="395">
                  <c:v>443</c:v>
                </c:pt>
                <c:pt idx="396">
                  <c:v>526</c:v>
                </c:pt>
                <c:pt idx="397">
                  <c:v>523</c:v>
                </c:pt>
                <c:pt idx="398">
                  <c:v>530</c:v>
                </c:pt>
                <c:pt idx="399">
                  <c:v>452</c:v>
                </c:pt>
                <c:pt idx="400">
                  <c:v>531</c:v>
                </c:pt>
                <c:pt idx="401">
                  <c:v>553</c:v>
                </c:pt>
                <c:pt idx="402">
                  <c:v>567</c:v>
                </c:pt>
                <c:pt idx="403">
                  <c:v>519</c:v>
                </c:pt>
                <c:pt idx="404">
                  <c:v>531</c:v>
                </c:pt>
                <c:pt idx="405">
                  <c:v>422</c:v>
                </c:pt>
                <c:pt idx="406">
                  <c:v>492</c:v>
                </c:pt>
                <c:pt idx="407">
                  <c:v>476</c:v>
                </c:pt>
                <c:pt idx="408">
                  <c:v>418</c:v>
                </c:pt>
                <c:pt idx="409">
                  <c:v>441</c:v>
                </c:pt>
                <c:pt idx="410">
                  <c:v>406</c:v>
                </c:pt>
                <c:pt idx="411">
                  <c:v>443</c:v>
                </c:pt>
                <c:pt idx="412">
                  <c:v>403</c:v>
                </c:pt>
                <c:pt idx="413">
                  <c:v>400</c:v>
                </c:pt>
                <c:pt idx="414">
                  <c:v>400</c:v>
                </c:pt>
                <c:pt idx="415">
                  <c:v>481</c:v>
                </c:pt>
                <c:pt idx="416">
                  <c:v>508</c:v>
                </c:pt>
                <c:pt idx="417">
                  <c:v>462</c:v>
                </c:pt>
                <c:pt idx="418">
                  <c:v>459</c:v>
                </c:pt>
                <c:pt idx="419">
                  <c:v>400</c:v>
                </c:pt>
                <c:pt idx="420">
                  <c:v>445</c:v>
                </c:pt>
                <c:pt idx="421">
                  <c:v>485</c:v>
                </c:pt>
                <c:pt idx="422">
                  <c:v>447</c:v>
                </c:pt>
                <c:pt idx="423">
                  <c:v>400</c:v>
                </c:pt>
                <c:pt idx="424">
                  <c:v>435</c:v>
                </c:pt>
                <c:pt idx="425">
                  <c:v>401</c:v>
                </c:pt>
                <c:pt idx="426">
                  <c:v>462</c:v>
                </c:pt>
                <c:pt idx="427">
                  <c:v>491</c:v>
                </c:pt>
                <c:pt idx="428">
                  <c:v>470</c:v>
                </c:pt>
                <c:pt idx="429">
                  <c:v>508</c:v>
                </c:pt>
                <c:pt idx="430">
                  <c:v>518</c:v>
                </c:pt>
                <c:pt idx="431">
                  <c:v>508</c:v>
                </c:pt>
                <c:pt idx="432">
                  <c:v>580</c:v>
                </c:pt>
                <c:pt idx="433">
                  <c:v>615</c:v>
                </c:pt>
              </c:numCache>
            </c:numRef>
          </c:val>
          <c:smooth val="0"/>
        </c:ser>
        <c:dLbls>
          <c:showLegendKey val="0"/>
          <c:showVal val="0"/>
          <c:showCatName val="0"/>
          <c:showSerName val="0"/>
          <c:showPercent val="0"/>
          <c:showBubbleSize val="0"/>
        </c:dLbls>
        <c:marker val="1"/>
        <c:smooth val="0"/>
        <c:axId val="307909760"/>
        <c:axId val="307911296"/>
      </c:lineChart>
      <c:catAx>
        <c:axId val="307909760"/>
        <c:scaling>
          <c:orientation val="minMax"/>
        </c:scaling>
        <c:delete val="0"/>
        <c:axPos val="b"/>
        <c:numFmt formatCode="h:mm:ss" sourceLinked="1"/>
        <c:majorTickMark val="out"/>
        <c:minorTickMark val="none"/>
        <c:tickLblPos val="nextTo"/>
        <c:crossAx val="307911296"/>
        <c:crosses val="autoZero"/>
        <c:auto val="1"/>
        <c:lblAlgn val="ctr"/>
        <c:lblOffset val="100"/>
        <c:noMultiLvlLbl val="0"/>
      </c:catAx>
      <c:valAx>
        <c:axId val="307911296"/>
        <c:scaling>
          <c:orientation val="minMax"/>
        </c:scaling>
        <c:delete val="0"/>
        <c:axPos val="l"/>
        <c:majorGridlines/>
        <c:numFmt formatCode="General" sourceLinked="1"/>
        <c:majorTickMark val="out"/>
        <c:minorTickMark val="none"/>
        <c:tickLblPos val="nextTo"/>
        <c:crossAx val="307909760"/>
        <c:crosses val="autoZero"/>
        <c:crossBetween val="between"/>
      </c:valAx>
    </c:plotArea>
    <c:legend>
      <c:legendPos val="r"/>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GB"/>
              <a:t>Lady's Stones</a:t>
            </a:r>
            <a:endParaRPr lang="ro-RO"/>
          </a:p>
        </c:rich>
      </c:tx>
      <c:overlay val="0"/>
    </c:title>
    <c:autoTitleDeleted val="0"/>
    <c:plotArea>
      <c:layout/>
      <c:lineChart>
        <c:grouping val="standard"/>
        <c:varyColors val="0"/>
        <c:ser>
          <c:idx val="0"/>
          <c:order val="0"/>
          <c:tx>
            <c:v>TVOC Level</c:v>
          </c:tx>
          <c:marker>
            <c:symbol val="none"/>
          </c:marker>
          <c:cat>
            <c:numRef>
              <c:f>Sheet1!$C$1:$C$434</c:f>
              <c:numCache>
                <c:formatCode>h:mm:ss</c:formatCode>
                <c:ptCount val="434"/>
                <c:pt idx="0">
                  <c:v>4.6296296296296294E-5</c:v>
                </c:pt>
                <c:pt idx="1">
                  <c:v>5.7870370370370366E-5</c:v>
                </c:pt>
                <c:pt idx="2">
                  <c:v>8.1018518518518516E-5</c:v>
                </c:pt>
                <c:pt idx="3">
                  <c:v>8.1018518518518516E-5</c:v>
                </c:pt>
                <c:pt idx="4">
                  <c:v>9.2592592592592588E-5</c:v>
                </c:pt>
                <c:pt idx="5">
                  <c:v>1.0416666666666667E-4</c:v>
                </c:pt>
                <c:pt idx="6">
                  <c:v>1.1574074074074073E-4</c:v>
                </c:pt>
                <c:pt idx="7">
                  <c:v>1.273148148148148E-4</c:v>
                </c:pt>
                <c:pt idx="8">
                  <c:v>1.3888888888888889E-4</c:v>
                </c:pt>
                <c:pt idx="9">
                  <c:v>1.5046296296296297E-4</c:v>
                </c:pt>
                <c:pt idx="10">
                  <c:v>1.6203703703703703E-4</c:v>
                </c:pt>
                <c:pt idx="11">
                  <c:v>1.7361111111111112E-4</c:v>
                </c:pt>
                <c:pt idx="12">
                  <c:v>1.8518518518518518E-4</c:v>
                </c:pt>
                <c:pt idx="13">
                  <c:v>1.9675925925925926E-4</c:v>
                </c:pt>
                <c:pt idx="14">
                  <c:v>2.0833333333333335E-4</c:v>
                </c:pt>
                <c:pt idx="15">
                  <c:v>2.199074074074074E-4</c:v>
                </c:pt>
                <c:pt idx="16">
                  <c:v>2.3148148148148146E-4</c:v>
                </c:pt>
                <c:pt idx="17">
                  <c:v>2.4305555555555552E-4</c:v>
                </c:pt>
                <c:pt idx="18">
                  <c:v>2.5462962962962961E-4</c:v>
                </c:pt>
                <c:pt idx="19">
                  <c:v>2.6620370370370372E-4</c:v>
                </c:pt>
                <c:pt idx="20">
                  <c:v>2.7777777777777778E-4</c:v>
                </c:pt>
                <c:pt idx="21">
                  <c:v>2.8935185185185189E-4</c:v>
                </c:pt>
                <c:pt idx="22">
                  <c:v>3.0092592592592595E-4</c:v>
                </c:pt>
                <c:pt idx="23">
                  <c:v>3.1250000000000001E-4</c:v>
                </c:pt>
                <c:pt idx="24">
                  <c:v>3.2407407407407406E-4</c:v>
                </c:pt>
                <c:pt idx="25">
                  <c:v>3.3564814814814812E-4</c:v>
                </c:pt>
                <c:pt idx="26">
                  <c:v>3.4722222222222224E-4</c:v>
                </c:pt>
                <c:pt idx="27">
                  <c:v>3.5879629629629635E-4</c:v>
                </c:pt>
                <c:pt idx="28">
                  <c:v>3.7037037037037035E-4</c:v>
                </c:pt>
                <c:pt idx="29">
                  <c:v>3.8194444444444446E-4</c:v>
                </c:pt>
                <c:pt idx="30">
                  <c:v>3.9351851851851852E-4</c:v>
                </c:pt>
                <c:pt idx="31">
                  <c:v>4.0509259259259258E-4</c:v>
                </c:pt>
                <c:pt idx="32">
                  <c:v>4.1666666666666669E-4</c:v>
                </c:pt>
                <c:pt idx="33">
                  <c:v>4.2824074074074075E-4</c:v>
                </c:pt>
                <c:pt idx="34">
                  <c:v>4.3981481481481481E-4</c:v>
                </c:pt>
                <c:pt idx="35">
                  <c:v>4.5138888888888892E-4</c:v>
                </c:pt>
                <c:pt idx="36">
                  <c:v>4.6296296296296293E-4</c:v>
                </c:pt>
                <c:pt idx="37">
                  <c:v>4.7453703703703704E-4</c:v>
                </c:pt>
                <c:pt idx="38">
                  <c:v>4.8611111111111104E-4</c:v>
                </c:pt>
                <c:pt idx="39">
                  <c:v>4.9768518518518521E-4</c:v>
                </c:pt>
                <c:pt idx="40">
                  <c:v>5.0925925925925921E-4</c:v>
                </c:pt>
                <c:pt idx="41">
                  <c:v>5.2083333333333333E-4</c:v>
                </c:pt>
                <c:pt idx="42">
                  <c:v>5.3240740740740744E-4</c:v>
                </c:pt>
                <c:pt idx="43">
                  <c:v>5.4398148148148144E-4</c:v>
                </c:pt>
                <c:pt idx="44">
                  <c:v>5.5555555555555556E-4</c:v>
                </c:pt>
                <c:pt idx="45">
                  <c:v>5.6712962962962956E-4</c:v>
                </c:pt>
                <c:pt idx="46">
                  <c:v>5.7870370370370378E-4</c:v>
                </c:pt>
                <c:pt idx="47">
                  <c:v>5.9027777777777778E-4</c:v>
                </c:pt>
                <c:pt idx="48">
                  <c:v>6.018518518518519E-4</c:v>
                </c:pt>
                <c:pt idx="49">
                  <c:v>6.134259259259259E-4</c:v>
                </c:pt>
                <c:pt idx="50">
                  <c:v>6.2500000000000001E-4</c:v>
                </c:pt>
                <c:pt idx="51">
                  <c:v>6.3657407407407402E-4</c:v>
                </c:pt>
                <c:pt idx="52">
                  <c:v>6.4814814814814813E-4</c:v>
                </c:pt>
                <c:pt idx="53">
                  <c:v>6.5972222222222213E-4</c:v>
                </c:pt>
                <c:pt idx="54">
                  <c:v>6.7129629629629625E-4</c:v>
                </c:pt>
                <c:pt idx="55">
                  <c:v>6.8287037037037025E-4</c:v>
                </c:pt>
                <c:pt idx="56">
                  <c:v>6.9444444444444447E-4</c:v>
                </c:pt>
                <c:pt idx="57">
                  <c:v>7.0601851851851847E-4</c:v>
                </c:pt>
                <c:pt idx="58">
                  <c:v>7.175925925925927E-4</c:v>
                </c:pt>
                <c:pt idx="59">
                  <c:v>7.291666666666667E-4</c:v>
                </c:pt>
                <c:pt idx="60">
                  <c:v>7.407407407407407E-4</c:v>
                </c:pt>
                <c:pt idx="61">
                  <c:v>7.5231481481481471E-4</c:v>
                </c:pt>
                <c:pt idx="62">
                  <c:v>7.6388888888888893E-4</c:v>
                </c:pt>
                <c:pt idx="63">
                  <c:v>7.7546296296296304E-4</c:v>
                </c:pt>
                <c:pt idx="64">
                  <c:v>7.8703703703703705E-4</c:v>
                </c:pt>
                <c:pt idx="65">
                  <c:v>7.9861111111111105E-4</c:v>
                </c:pt>
                <c:pt idx="66">
                  <c:v>8.1018518518518516E-4</c:v>
                </c:pt>
                <c:pt idx="67">
                  <c:v>8.2175925925925917E-4</c:v>
                </c:pt>
                <c:pt idx="68">
                  <c:v>8.3333333333333339E-4</c:v>
                </c:pt>
                <c:pt idx="69">
                  <c:v>8.449074074074075E-4</c:v>
                </c:pt>
                <c:pt idx="70">
                  <c:v>8.564814814814815E-4</c:v>
                </c:pt>
                <c:pt idx="71">
                  <c:v>8.6805555555555551E-4</c:v>
                </c:pt>
                <c:pt idx="72">
                  <c:v>8.7962962962962962E-4</c:v>
                </c:pt>
                <c:pt idx="73">
                  <c:v>8.9120370370370362E-4</c:v>
                </c:pt>
                <c:pt idx="74">
                  <c:v>9.0277777777777784E-4</c:v>
                </c:pt>
                <c:pt idx="75">
                  <c:v>9.1435185185185185E-4</c:v>
                </c:pt>
                <c:pt idx="76">
                  <c:v>9.2592592592592585E-4</c:v>
                </c:pt>
                <c:pt idx="77">
                  <c:v>9.3750000000000007E-4</c:v>
                </c:pt>
                <c:pt idx="78">
                  <c:v>9.4907407407407408E-4</c:v>
                </c:pt>
                <c:pt idx="79">
                  <c:v>9.6064814814814808E-4</c:v>
                </c:pt>
                <c:pt idx="80">
                  <c:v>9.7222222222222209E-4</c:v>
                </c:pt>
                <c:pt idx="81">
                  <c:v>9.8379629629629642E-4</c:v>
                </c:pt>
                <c:pt idx="82">
                  <c:v>9.9537037037037042E-4</c:v>
                </c:pt>
                <c:pt idx="83">
                  <c:v>1.0069444444444444E-3</c:v>
                </c:pt>
                <c:pt idx="84">
                  <c:v>1.4004629629629629E-3</c:v>
                </c:pt>
                <c:pt idx="85">
                  <c:v>1.4120370370370369E-3</c:v>
                </c:pt>
                <c:pt idx="86">
                  <c:v>1.423611111111111E-3</c:v>
                </c:pt>
                <c:pt idx="87">
                  <c:v>1.4351851851851854E-3</c:v>
                </c:pt>
                <c:pt idx="88">
                  <c:v>1.4467592592592594E-3</c:v>
                </c:pt>
                <c:pt idx="89">
                  <c:v>1.4583333333333334E-3</c:v>
                </c:pt>
                <c:pt idx="90">
                  <c:v>1.4699074074074074E-3</c:v>
                </c:pt>
                <c:pt idx="91">
                  <c:v>1.4814814814814814E-3</c:v>
                </c:pt>
                <c:pt idx="92">
                  <c:v>1.4930555555555556E-3</c:v>
                </c:pt>
                <c:pt idx="93">
                  <c:v>1.5046296296296294E-3</c:v>
                </c:pt>
                <c:pt idx="94">
                  <c:v>1.5162037037037036E-3</c:v>
                </c:pt>
                <c:pt idx="95">
                  <c:v>1.5277777777777779E-3</c:v>
                </c:pt>
                <c:pt idx="96">
                  <c:v>1.5393518518518519E-3</c:v>
                </c:pt>
                <c:pt idx="97">
                  <c:v>1.5509259259259261E-3</c:v>
                </c:pt>
                <c:pt idx="98">
                  <c:v>1.5624999999999999E-3</c:v>
                </c:pt>
                <c:pt idx="99">
                  <c:v>1.5740740740740741E-3</c:v>
                </c:pt>
                <c:pt idx="100">
                  <c:v>1.5856481481481479E-3</c:v>
                </c:pt>
                <c:pt idx="101">
                  <c:v>1.5972222222222221E-3</c:v>
                </c:pt>
                <c:pt idx="102">
                  <c:v>1.6087962962962963E-3</c:v>
                </c:pt>
                <c:pt idx="103">
                  <c:v>1.6203703703703703E-3</c:v>
                </c:pt>
                <c:pt idx="104">
                  <c:v>1.6319444444444445E-3</c:v>
                </c:pt>
                <c:pt idx="105">
                  <c:v>1.6435185185185183E-3</c:v>
                </c:pt>
                <c:pt idx="106">
                  <c:v>1.6550925925925926E-3</c:v>
                </c:pt>
                <c:pt idx="107">
                  <c:v>1.6666666666666668E-3</c:v>
                </c:pt>
                <c:pt idx="108">
                  <c:v>1.6782407407407406E-3</c:v>
                </c:pt>
                <c:pt idx="109">
                  <c:v>1.689814814814815E-3</c:v>
                </c:pt>
                <c:pt idx="110">
                  <c:v>1.7013888888888892E-3</c:v>
                </c:pt>
                <c:pt idx="111">
                  <c:v>1.712962962962963E-3</c:v>
                </c:pt>
                <c:pt idx="112">
                  <c:v>1.7245370370370372E-3</c:v>
                </c:pt>
                <c:pt idx="113">
                  <c:v>1.736111111111111E-3</c:v>
                </c:pt>
                <c:pt idx="114">
                  <c:v>1.7476851851851852E-3</c:v>
                </c:pt>
                <c:pt idx="115">
                  <c:v>1.7592592592592592E-3</c:v>
                </c:pt>
                <c:pt idx="116">
                  <c:v>1.7708333333333332E-3</c:v>
                </c:pt>
                <c:pt idx="117">
                  <c:v>1.7824074074074072E-3</c:v>
                </c:pt>
                <c:pt idx="118">
                  <c:v>1.7939814814814815E-3</c:v>
                </c:pt>
                <c:pt idx="119">
                  <c:v>1.8055555555555557E-3</c:v>
                </c:pt>
                <c:pt idx="120">
                  <c:v>1.8171296296296297E-3</c:v>
                </c:pt>
                <c:pt idx="121">
                  <c:v>1.8287037037037037E-3</c:v>
                </c:pt>
                <c:pt idx="122">
                  <c:v>1.8402777777777777E-3</c:v>
                </c:pt>
                <c:pt idx="123">
                  <c:v>1.8518518518518517E-3</c:v>
                </c:pt>
                <c:pt idx="124">
                  <c:v>1.8634259259259261E-3</c:v>
                </c:pt>
                <c:pt idx="125">
                  <c:v>1.8750000000000001E-3</c:v>
                </c:pt>
                <c:pt idx="126">
                  <c:v>1.8865740740740742E-3</c:v>
                </c:pt>
                <c:pt idx="127">
                  <c:v>1.8981481481481482E-3</c:v>
                </c:pt>
                <c:pt idx="128">
                  <c:v>1.9097222222222222E-3</c:v>
                </c:pt>
                <c:pt idx="129">
                  <c:v>1.9212962962962962E-3</c:v>
                </c:pt>
                <c:pt idx="130">
                  <c:v>1.9328703703703704E-3</c:v>
                </c:pt>
                <c:pt idx="131">
                  <c:v>1.9444444444444442E-3</c:v>
                </c:pt>
                <c:pt idx="132">
                  <c:v>1.9560185185185184E-3</c:v>
                </c:pt>
                <c:pt idx="133">
                  <c:v>1.9675925925925928E-3</c:v>
                </c:pt>
                <c:pt idx="134">
                  <c:v>1.9791666666666668E-3</c:v>
                </c:pt>
                <c:pt idx="135">
                  <c:v>1.9907407407407408E-3</c:v>
                </c:pt>
                <c:pt idx="136">
                  <c:v>2.0023148148148148E-3</c:v>
                </c:pt>
                <c:pt idx="137">
                  <c:v>2.0138888888888888E-3</c:v>
                </c:pt>
                <c:pt idx="138">
                  <c:v>2.0254629629629629E-3</c:v>
                </c:pt>
                <c:pt idx="139">
                  <c:v>2.0370370370370373E-3</c:v>
                </c:pt>
                <c:pt idx="140">
                  <c:v>2.0486111111111113E-3</c:v>
                </c:pt>
                <c:pt idx="141">
                  <c:v>2.0601851851851853E-3</c:v>
                </c:pt>
                <c:pt idx="142">
                  <c:v>2.0717592592592593E-3</c:v>
                </c:pt>
                <c:pt idx="143">
                  <c:v>4.1898148148148146E-3</c:v>
                </c:pt>
                <c:pt idx="144">
                  <c:v>4.2013888888888891E-3</c:v>
                </c:pt>
                <c:pt idx="145">
                  <c:v>4.2129629629629626E-3</c:v>
                </c:pt>
                <c:pt idx="146">
                  <c:v>4.2245370370370371E-3</c:v>
                </c:pt>
                <c:pt idx="147">
                  <c:v>4.2361111111111106E-3</c:v>
                </c:pt>
                <c:pt idx="148">
                  <c:v>4.2476851851851851E-3</c:v>
                </c:pt>
                <c:pt idx="149">
                  <c:v>4.2592592592592595E-3</c:v>
                </c:pt>
                <c:pt idx="150">
                  <c:v>4.2708333333333339E-3</c:v>
                </c:pt>
                <c:pt idx="151">
                  <c:v>4.2824074074074075E-3</c:v>
                </c:pt>
                <c:pt idx="152">
                  <c:v>4.2939814814814811E-3</c:v>
                </c:pt>
                <c:pt idx="153">
                  <c:v>4.3055555555555555E-3</c:v>
                </c:pt>
                <c:pt idx="154">
                  <c:v>4.31712962962963E-3</c:v>
                </c:pt>
                <c:pt idx="155">
                  <c:v>4.3287037037037035E-3</c:v>
                </c:pt>
                <c:pt idx="156">
                  <c:v>4.340277777777778E-3</c:v>
                </c:pt>
                <c:pt idx="157">
                  <c:v>4.3518518518518515E-3</c:v>
                </c:pt>
                <c:pt idx="158">
                  <c:v>4.363425925925926E-3</c:v>
                </c:pt>
                <c:pt idx="159">
                  <c:v>4.3749999999999995E-3</c:v>
                </c:pt>
                <c:pt idx="160">
                  <c:v>4.386574074074074E-3</c:v>
                </c:pt>
                <c:pt idx="161">
                  <c:v>4.3981481481481484E-3</c:v>
                </c:pt>
                <c:pt idx="162">
                  <c:v>4.409722222222222E-3</c:v>
                </c:pt>
                <c:pt idx="163">
                  <c:v>4.4212962962962956E-3</c:v>
                </c:pt>
                <c:pt idx="164">
                  <c:v>4.4328703703703709E-3</c:v>
                </c:pt>
                <c:pt idx="165">
                  <c:v>4.4444444444444444E-3</c:v>
                </c:pt>
                <c:pt idx="166">
                  <c:v>4.4560185185185189E-3</c:v>
                </c:pt>
                <c:pt idx="167">
                  <c:v>4.4675925925925933E-3</c:v>
                </c:pt>
                <c:pt idx="168">
                  <c:v>4.4791666666666669E-3</c:v>
                </c:pt>
                <c:pt idx="169">
                  <c:v>4.4907407407407405E-3</c:v>
                </c:pt>
                <c:pt idx="170">
                  <c:v>4.5023148148148149E-3</c:v>
                </c:pt>
                <c:pt idx="171">
                  <c:v>4.5138888888888893E-3</c:v>
                </c:pt>
                <c:pt idx="172">
                  <c:v>4.5254629629629629E-3</c:v>
                </c:pt>
                <c:pt idx="173">
                  <c:v>4.5370370370370365E-3</c:v>
                </c:pt>
                <c:pt idx="174">
                  <c:v>4.5486111111111109E-3</c:v>
                </c:pt>
                <c:pt idx="175">
                  <c:v>4.5601851851851853E-3</c:v>
                </c:pt>
                <c:pt idx="176">
                  <c:v>4.5717592592592589E-3</c:v>
                </c:pt>
                <c:pt idx="177">
                  <c:v>4.5833333333333334E-3</c:v>
                </c:pt>
                <c:pt idx="178">
                  <c:v>4.5949074074074078E-3</c:v>
                </c:pt>
                <c:pt idx="179">
                  <c:v>4.6064814814814814E-3</c:v>
                </c:pt>
                <c:pt idx="180">
                  <c:v>4.6180555555555558E-3</c:v>
                </c:pt>
                <c:pt idx="181">
                  <c:v>4.6296296296296302E-3</c:v>
                </c:pt>
                <c:pt idx="182">
                  <c:v>4.6412037037037038E-3</c:v>
                </c:pt>
                <c:pt idx="183">
                  <c:v>4.6527777777777774E-3</c:v>
                </c:pt>
                <c:pt idx="184">
                  <c:v>4.6643518518518518E-3</c:v>
                </c:pt>
                <c:pt idx="185">
                  <c:v>4.6759259259259263E-3</c:v>
                </c:pt>
                <c:pt idx="186">
                  <c:v>4.6874999999999998E-3</c:v>
                </c:pt>
                <c:pt idx="187">
                  <c:v>4.6990740740740743E-3</c:v>
                </c:pt>
                <c:pt idx="188">
                  <c:v>4.7106481481481478E-3</c:v>
                </c:pt>
                <c:pt idx="189">
                  <c:v>4.7222222222222223E-3</c:v>
                </c:pt>
                <c:pt idx="190">
                  <c:v>4.7337962962962958E-3</c:v>
                </c:pt>
                <c:pt idx="191">
                  <c:v>4.7453703703703703E-3</c:v>
                </c:pt>
                <c:pt idx="192">
                  <c:v>4.7569444444444447E-3</c:v>
                </c:pt>
                <c:pt idx="193">
                  <c:v>4.7685185185185183E-3</c:v>
                </c:pt>
                <c:pt idx="194">
                  <c:v>4.7800925925925919E-3</c:v>
                </c:pt>
                <c:pt idx="195">
                  <c:v>4.7916666666666672E-3</c:v>
                </c:pt>
                <c:pt idx="196">
                  <c:v>4.8032407407407407E-3</c:v>
                </c:pt>
                <c:pt idx="197">
                  <c:v>4.8148148148148152E-3</c:v>
                </c:pt>
                <c:pt idx="198">
                  <c:v>4.8263888888888887E-3</c:v>
                </c:pt>
                <c:pt idx="199">
                  <c:v>4.8379629629629632E-3</c:v>
                </c:pt>
                <c:pt idx="200">
                  <c:v>4.8495370370370368E-3</c:v>
                </c:pt>
                <c:pt idx="201">
                  <c:v>4.8611111111111112E-3</c:v>
                </c:pt>
                <c:pt idx="202">
                  <c:v>4.8726851851851856E-3</c:v>
                </c:pt>
                <c:pt idx="203">
                  <c:v>4.8842592592592592E-3</c:v>
                </c:pt>
                <c:pt idx="204">
                  <c:v>4.8958333333333328E-3</c:v>
                </c:pt>
                <c:pt idx="205">
                  <c:v>4.9074074074074072E-3</c:v>
                </c:pt>
                <c:pt idx="206">
                  <c:v>4.9189814814814816E-3</c:v>
                </c:pt>
                <c:pt idx="207">
                  <c:v>4.9305555555555552E-3</c:v>
                </c:pt>
                <c:pt idx="208">
                  <c:v>4.9421296296296288E-3</c:v>
                </c:pt>
                <c:pt idx="209">
                  <c:v>4.9537037037037041E-3</c:v>
                </c:pt>
                <c:pt idx="210">
                  <c:v>4.9652777777777777E-3</c:v>
                </c:pt>
                <c:pt idx="211">
                  <c:v>4.9768518518518521E-3</c:v>
                </c:pt>
                <c:pt idx="212">
                  <c:v>4.9884259259259265E-3</c:v>
                </c:pt>
                <c:pt idx="213">
                  <c:v>5.0000000000000001E-3</c:v>
                </c:pt>
                <c:pt idx="214">
                  <c:v>5.0115740740740737E-3</c:v>
                </c:pt>
                <c:pt idx="215">
                  <c:v>5.0231481481481481E-3</c:v>
                </c:pt>
                <c:pt idx="216">
                  <c:v>5.0347222222222225E-3</c:v>
                </c:pt>
                <c:pt idx="217">
                  <c:v>5.0462962962962961E-3</c:v>
                </c:pt>
                <c:pt idx="218">
                  <c:v>5.0578703703703706E-3</c:v>
                </c:pt>
                <c:pt idx="219">
                  <c:v>5.0694444444444441E-3</c:v>
                </c:pt>
                <c:pt idx="220">
                  <c:v>5.0810185185185186E-3</c:v>
                </c:pt>
                <c:pt idx="221">
                  <c:v>5.0925925925925921E-3</c:v>
                </c:pt>
                <c:pt idx="222">
                  <c:v>5.1041666666666666E-3</c:v>
                </c:pt>
                <c:pt idx="223">
                  <c:v>5.115740740740741E-3</c:v>
                </c:pt>
                <c:pt idx="224">
                  <c:v>5.1273148148148146E-3</c:v>
                </c:pt>
                <c:pt idx="225">
                  <c:v>5.138888888888889E-3</c:v>
                </c:pt>
                <c:pt idx="226">
                  <c:v>5.1504629629629635E-3</c:v>
                </c:pt>
                <c:pt idx="227">
                  <c:v>5.162037037037037E-3</c:v>
                </c:pt>
                <c:pt idx="228">
                  <c:v>5.1736111111111115E-3</c:v>
                </c:pt>
                <c:pt idx="229">
                  <c:v>5.185185185185185E-3</c:v>
                </c:pt>
                <c:pt idx="230">
                  <c:v>5.1967592592592595E-3</c:v>
                </c:pt>
                <c:pt idx="231">
                  <c:v>5.208333333333333E-3</c:v>
                </c:pt>
                <c:pt idx="232">
                  <c:v>5.2199074074074066E-3</c:v>
                </c:pt>
                <c:pt idx="233">
                  <c:v>5.2314814814814819E-3</c:v>
                </c:pt>
                <c:pt idx="234">
                  <c:v>5.2430555555555555E-3</c:v>
                </c:pt>
                <c:pt idx="235">
                  <c:v>5.2546296296296299E-3</c:v>
                </c:pt>
                <c:pt idx="236">
                  <c:v>5.2662037037037035E-3</c:v>
                </c:pt>
                <c:pt idx="237">
                  <c:v>5.2777777777777771E-3</c:v>
                </c:pt>
                <c:pt idx="238">
                  <c:v>5.2893518518518515E-3</c:v>
                </c:pt>
                <c:pt idx="239">
                  <c:v>5.3009259259259251E-3</c:v>
                </c:pt>
                <c:pt idx="240">
                  <c:v>5.3125000000000004E-3</c:v>
                </c:pt>
                <c:pt idx="241">
                  <c:v>5.3240740740740748E-3</c:v>
                </c:pt>
                <c:pt idx="242">
                  <c:v>5.3356481481481484E-3</c:v>
                </c:pt>
                <c:pt idx="243">
                  <c:v>5.347222222222222E-3</c:v>
                </c:pt>
                <c:pt idx="244">
                  <c:v>5.3587962962962964E-3</c:v>
                </c:pt>
                <c:pt idx="245">
                  <c:v>5.37037037037037E-3</c:v>
                </c:pt>
                <c:pt idx="246">
                  <c:v>5.3819444444444453E-3</c:v>
                </c:pt>
                <c:pt idx="247">
                  <c:v>5.3935185185185188E-3</c:v>
                </c:pt>
                <c:pt idx="248">
                  <c:v>5.4050925925925924E-3</c:v>
                </c:pt>
                <c:pt idx="249">
                  <c:v>5.4166666666666669E-3</c:v>
                </c:pt>
                <c:pt idx="250">
                  <c:v>5.4282407407407404E-3</c:v>
                </c:pt>
                <c:pt idx="251">
                  <c:v>5.4398148148148149E-3</c:v>
                </c:pt>
                <c:pt idx="252">
                  <c:v>5.4513888888888884E-3</c:v>
                </c:pt>
                <c:pt idx="253">
                  <c:v>5.4629629629629637E-3</c:v>
                </c:pt>
                <c:pt idx="254">
                  <c:v>5.4745370370370373E-3</c:v>
                </c:pt>
                <c:pt idx="255">
                  <c:v>5.4861111111111117E-3</c:v>
                </c:pt>
                <c:pt idx="256">
                  <c:v>5.4976851851851853E-3</c:v>
                </c:pt>
                <c:pt idx="257">
                  <c:v>5.5092592592592589E-3</c:v>
                </c:pt>
                <c:pt idx="258">
                  <c:v>5.5208333333333333E-3</c:v>
                </c:pt>
                <c:pt idx="259">
                  <c:v>5.5324074074074069E-3</c:v>
                </c:pt>
                <c:pt idx="260">
                  <c:v>5.5439814814814822E-3</c:v>
                </c:pt>
                <c:pt idx="261">
                  <c:v>5.5555555555555558E-3</c:v>
                </c:pt>
                <c:pt idx="262">
                  <c:v>5.5671296296296302E-3</c:v>
                </c:pt>
                <c:pt idx="263">
                  <c:v>5.5787037037037038E-3</c:v>
                </c:pt>
                <c:pt idx="264">
                  <c:v>5.5902777777777782E-3</c:v>
                </c:pt>
                <c:pt idx="265">
                  <c:v>5.6018518518518518E-3</c:v>
                </c:pt>
                <c:pt idx="266">
                  <c:v>5.6134259259259271E-3</c:v>
                </c:pt>
                <c:pt idx="267">
                  <c:v>5.6249999999999989E-3</c:v>
                </c:pt>
                <c:pt idx="268">
                  <c:v>5.6365740740740742E-3</c:v>
                </c:pt>
                <c:pt idx="269">
                  <c:v>5.6481481481481478E-3</c:v>
                </c:pt>
                <c:pt idx="270">
                  <c:v>5.6597222222222222E-3</c:v>
                </c:pt>
                <c:pt idx="271">
                  <c:v>5.6712962962962958E-3</c:v>
                </c:pt>
                <c:pt idx="272">
                  <c:v>5.6828703703703702E-3</c:v>
                </c:pt>
                <c:pt idx="273">
                  <c:v>5.6944444444444438E-3</c:v>
                </c:pt>
                <c:pt idx="274">
                  <c:v>5.7060185185185191E-3</c:v>
                </c:pt>
                <c:pt idx="275">
                  <c:v>5.7175925925925927E-3</c:v>
                </c:pt>
                <c:pt idx="276">
                  <c:v>5.7291666666666671E-3</c:v>
                </c:pt>
                <c:pt idx="277">
                  <c:v>5.7407407407407416E-3</c:v>
                </c:pt>
                <c:pt idx="278">
                  <c:v>5.7523148148148143E-3</c:v>
                </c:pt>
                <c:pt idx="279">
                  <c:v>5.7638888888888887E-3</c:v>
                </c:pt>
                <c:pt idx="280">
                  <c:v>5.7754629629629623E-3</c:v>
                </c:pt>
                <c:pt idx="281">
                  <c:v>5.7870370370370376E-3</c:v>
                </c:pt>
                <c:pt idx="282">
                  <c:v>5.7986111111111112E-3</c:v>
                </c:pt>
                <c:pt idx="283">
                  <c:v>5.8101851851851856E-3</c:v>
                </c:pt>
                <c:pt idx="284">
                  <c:v>5.8217592592592592E-3</c:v>
                </c:pt>
                <c:pt idx="285">
                  <c:v>5.8333333333333336E-3</c:v>
                </c:pt>
                <c:pt idx="286">
                  <c:v>5.8449074074074072E-3</c:v>
                </c:pt>
                <c:pt idx="287">
                  <c:v>5.8564814814814825E-3</c:v>
                </c:pt>
                <c:pt idx="288">
                  <c:v>5.8680555555555543E-3</c:v>
                </c:pt>
                <c:pt idx="289">
                  <c:v>5.8796296296296296E-3</c:v>
                </c:pt>
                <c:pt idx="290">
                  <c:v>5.8912037037037032E-3</c:v>
                </c:pt>
                <c:pt idx="291">
                  <c:v>5.9027777777777776E-3</c:v>
                </c:pt>
                <c:pt idx="292">
                  <c:v>5.9143518518518521E-3</c:v>
                </c:pt>
                <c:pt idx="293">
                  <c:v>5.9259259259259256E-3</c:v>
                </c:pt>
                <c:pt idx="294">
                  <c:v>5.9375000000000009E-3</c:v>
                </c:pt>
                <c:pt idx="295">
                  <c:v>5.9490740740740745E-3</c:v>
                </c:pt>
                <c:pt idx="296">
                  <c:v>5.9606481481481489E-3</c:v>
                </c:pt>
                <c:pt idx="297">
                  <c:v>5.9722222222222225E-3</c:v>
                </c:pt>
                <c:pt idx="298">
                  <c:v>5.9837962962962961E-3</c:v>
                </c:pt>
                <c:pt idx="299">
                  <c:v>5.9953703703703697E-3</c:v>
                </c:pt>
                <c:pt idx="300">
                  <c:v>6.0069444444444441E-3</c:v>
                </c:pt>
                <c:pt idx="301">
                  <c:v>6.0185185185185177E-3</c:v>
                </c:pt>
                <c:pt idx="302">
                  <c:v>6.030092592592593E-3</c:v>
                </c:pt>
                <c:pt idx="303">
                  <c:v>6.0416666666666665E-3</c:v>
                </c:pt>
                <c:pt idx="304">
                  <c:v>6.053240740740741E-3</c:v>
                </c:pt>
                <c:pt idx="305">
                  <c:v>6.0648148148148145E-3</c:v>
                </c:pt>
                <c:pt idx="306">
                  <c:v>6.076388888888889E-3</c:v>
                </c:pt>
                <c:pt idx="307">
                  <c:v>6.0879629629629643E-3</c:v>
                </c:pt>
                <c:pt idx="308">
                  <c:v>6.0995370370370361E-3</c:v>
                </c:pt>
                <c:pt idx="309">
                  <c:v>6.1111111111111114E-3</c:v>
                </c:pt>
                <c:pt idx="310">
                  <c:v>6.122685185185185E-3</c:v>
                </c:pt>
                <c:pt idx="311">
                  <c:v>6.1342592592592594E-3</c:v>
                </c:pt>
                <c:pt idx="312">
                  <c:v>6.145833333333333E-3</c:v>
                </c:pt>
                <c:pt idx="313">
                  <c:v>6.1574074074074074E-3</c:v>
                </c:pt>
                <c:pt idx="314">
                  <c:v>6.168981481481481E-3</c:v>
                </c:pt>
                <c:pt idx="315">
                  <c:v>6.1805555555555563E-3</c:v>
                </c:pt>
                <c:pt idx="316">
                  <c:v>6.1921296296296299E-3</c:v>
                </c:pt>
                <c:pt idx="317">
                  <c:v>6.2037037037037043E-3</c:v>
                </c:pt>
                <c:pt idx="318">
                  <c:v>6.215277777777777E-3</c:v>
                </c:pt>
                <c:pt idx="319">
                  <c:v>6.2268518518518515E-3</c:v>
                </c:pt>
                <c:pt idx="320">
                  <c:v>6.238425925925925E-3</c:v>
                </c:pt>
                <c:pt idx="321">
                  <c:v>6.2499999999999995E-3</c:v>
                </c:pt>
                <c:pt idx="322">
                  <c:v>6.2615740740740748E-3</c:v>
                </c:pt>
                <c:pt idx="323">
                  <c:v>6.2731481481481484E-3</c:v>
                </c:pt>
                <c:pt idx="324">
                  <c:v>6.2847222222222228E-3</c:v>
                </c:pt>
                <c:pt idx="325">
                  <c:v>6.2962962962962964E-3</c:v>
                </c:pt>
                <c:pt idx="326">
                  <c:v>6.3078703703703708E-3</c:v>
                </c:pt>
                <c:pt idx="327">
                  <c:v>6.3194444444444444E-3</c:v>
                </c:pt>
                <c:pt idx="328">
                  <c:v>6.3310185185185197E-3</c:v>
                </c:pt>
                <c:pt idx="329">
                  <c:v>6.3425925925925915E-3</c:v>
                </c:pt>
                <c:pt idx="330">
                  <c:v>6.3541666666666668E-3</c:v>
                </c:pt>
                <c:pt idx="331">
                  <c:v>6.3657407407407404E-3</c:v>
                </c:pt>
                <c:pt idx="332">
                  <c:v>6.3773148148148148E-3</c:v>
                </c:pt>
                <c:pt idx="333">
                  <c:v>6.3888888888888884E-3</c:v>
                </c:pt>
                <c:pt idx="334">
                  <c:v>6.4004629629629628E-3</c:v>
                </c:pt>
                <c:pt idx="335">
                  <c:v>6.4120370370370364E-3</c:v>
                </c:pt>
                <c:pt idx="336">
                  <c:v>6.4236111111111117E-3</c:v>
                </c:pt>
                <c:pt idx="337">
                  <c:v>6.4351851851851861E-3</c:v>
                </c:pt>
                <c:pt idx="338">
                  <c:v>6.4467592592592597E-3</c:v>
                </c:pt>
                <c:pt idx="339">
                  <c:v>6.4583333333333333E-3</c:v>
                </c:pt>
                <c:pt idx="340">
                  <c:v>6.4699074074074069E-3</c:v>
                </c:pt>
                <c:pt idx="341">
                  <c:v>6.4814814814814813E-3</c:v>
                </c:pt>
                <c:pt idx="342">
                  <c:v>6.4930555555555549E-3</c:v>
                </c:pt>
                <c:pt idx="343">
                  <c:v>6.5046296296296302E-3</c:v>
                </c:pt>
                <c:pt idx="344">
                  <c:v>6.5162037037037037E-3</c:v>
                </c:pt>
                <c:pt idx="345">
                  <c:v>6.5277777777777782E-3</c:v>
                </c:pt>
                <c:pt idx="346">
                  <c:v>6.5393518518518517E-3</c:v>
                </c:pt>
                <c:pt idx="347">
                  <c:v>6.5509259259259262E-3</c:v>
                </c:pt>
                <c:pt idx="348">
                  <c:v>6.5624999999999998E-3</c:v>
                </c:pt>
                <c:pt idx="349">
                  <c:v>6.5740740740740733E-3</c:v>
                </c:pt>
                <c:pt idx="350">
                  <c:v>6.5856481481481469E-3</c:v>
                </c:pt>
                <c:pt idx="351">
                  <c:v>6.5972222222222222E-3</c:v>
                </c:pt>
                <c:pt idx="352">
                  <c:v>6.6087962962962966E-3</c:v>
                </c:pt>
                <c:pt idx="353">
                  <c:v>6.6203703703703702E-3</c:v>
                </c:pt>
                <c:pt idx="354">
                  <c:v>6.6319444444444446E-3</c:v>
                </c:pt>
                <c:pt idx="355">
                  <c:v>6.6435185185185182E-3</c:v>
                </c:pt>
                <c:pt idx="356">
                  <c:v>6.6550925925925935E-3</c:v>
                </c:pt>
                <c:pt idx="357">
                  <c:v>6.6666666666666671E-3</c:v>
                </c:pt>
                <c:pt idx="358">
                  <c:v>6.6782407407407415E-3</c:v>
                </c:pt>
                <c:pt idx="359">
                  <c:v>6.6898148148148142E-3</c:v>
                </c:pt>
                <c:pt idx="360">
                  <c:v>6.7013888888888887E-3</c:v>
                </c:pt>
                <c:pt idx="361">
                  <c:v>6.7129629629629622E-3</c:v>
                </c:pt>
                <c:pt idx="362">
                  <c:v>6.7245370370370367E-3</c:v>
                </c:pt>
                <c:pt idx="363">
                  <c:v>6.7361111111111103E-3</c:v>
                </c:pt>
                <c:pt idx="364">
                  <c:v>6.7476851851851856E-3</c:v>
                </c:pt>
                <c:pt idx="365">
                  <c:v>6.7592592592592591E-3</c:v>
                </c:pt>
                <c:pt idx="366">
                  <c:v>6.7708333333333336E-3</c:v>
                </c:pt>
                <c:pt idx="367">
                  <c:v>6.782407407407408E-3</c:v>
                </c:pt>
                <c:pt idx="368">
                  <c:v>6.7939814814814816E-3</c:v>
                </c:pt>
                <c:pt idx="369">
                  <c:v>6.8055555555555569E-3</c:v>
                </c:pt>
                <c:pt idx="370">
                  <c:v>6.8171296296296287E-3</c:v>
                </c:pt>
                <c:pt idx="371">
                  <c:v>6.828703703703704E-3</c:v>
                </c:pt>
                <c:pt idx="372">
                  <c:v>6.8402777777777776E-3</c:v>
                </c:pt>
                <c:pt idx="373">
                  <c:v>6.851851851851852E-3</c:v>
                </c:pt>
                <c:pt idx="374">
                  <c:v>6.8634259259259256E-3</c:v>
                </c:pt>
                <c:pt idx="375">
                  <c:v>6.875E-3</c:v>
                </c:pt>
                <c:pt idx="376">
                  <c:v>6.8865740740740736E-3</c:v>
                </c:pt>
                <c:pt idx="377">
                  <c:v>6.8981481481481489E-3</c:v>
                </c:pt>
                <c:pt idx="378">
                  <c:v>6.9097222222222225E-3</c:v>
                </c:pt>
                <c:pt idx="379">
                  <c:v>6.9212962962962969E-3</c:v>
                </c:pt>
                <c:pt idx="380">
                  <c:v>6.9328703703703696E-3</c:v>
                </c:pt>
                <c:pt idx="381">
                  <c:v>6.9444444444444441E-3</c:v>
                </c:pt>
                <c:pt idx="382">
                  <c:v>6.9560185185185185E-3</c:v>
                </c:pt>
                <c:pt idx="383">
                  <c:v>6.9675925925925921E-3</c:v>
                </c:pt>
                <c:pt idx="384">
                  <c:v>6.9791666666666674E-3</c:v>
                </c:pt>
                <c:pt idx="385">
                  <c:v>6.9907407407407409E-3</c:v>
                </c:pt>
                <c:pt idx="386">
                  <c:v>7.0023148148148154E-3</c:v>
                </c:pt>
                <c:pt idx="387">
                  <c:v>7.013888888888889E-3</c:v>
                </c:pt>
                <c:pt idx="388">
                  <c:v>7.0254629629629634E-3</c:v>
                </c:pt>
                <c:pt idx="389">
                  <c:v>7.037037037037037E-3</c:v>
                </c:pt>
                <c:pt idx="390">
                  <c:v>7.0486111111111105E-3</c:v>
                </c:pt>
                <c:pt idx="391">
                  <c:v>7.0601851851851841E-3</c:v>
                </c:pt>
                <c:pt idx="392">
                  <c:v>7.0717592592592594E-3</c:v>
                </c:pt>
                <c:pt idx="393">
                  <c:v>7.083333333333333E-3</c:v>
                </c:pt>
                <c:pt idx="394">
                  <c:v>7.0949074074074074E-3</c:v>
                </c:pt>
                <c:pt idx="395">
                  <c:v>7.106481481481481E-3</c:v>
                </c:pt>
                <c:pt idx="396">
                  <c:v>7.1180555555555554E-3</c:v>
                </c:pt>
                <c:pt idx="397">
                  <c:v>7.1296296296296307E-3</c:v>
                </c:pt>
                <c:pt idx="398">
                  <c:v>7.1412037037037043E-3</c:v>
                </c:pt>
                <c:pt idx="399">
                  <c:v>7.1527777777777787E-3</c:v>
                </c:pt>
                <c:pt idx="400">
                  <c:v>7.1643518518518514E-3</c:v>
                </c:pt>
                <c:pt idx="401">
                  <c:v>7.1759259259259259E-3</c:v>
                </c:pt>
                <c:pt idx="402">
                  <c:v>7.1874999999999994E-3</c:v>
                </c:pt>
                <c:pt idx="403">
                  <c:v>7.1990740740740739E-3</c:v>
                </c:pt>
                <c:pt idx="404">
                  <c:v>7.2106481481481475E-3</c:v>
                </c:pt>
                <c:pt idx="405">
                  <c:v>7.2222222222222228E-3</c:v>
                </c:pt>
                <c:pt idx="406">
                  <c:v>7.2337962962962963E-3</c:v>
                </c:pt>
                <c:pt idx="407">
                  <c:v>7.2453703703703708E-3</c:v>
                </c:pt>
                <c:pt idx="408">
                  <c:v>7.2569444444444443E-3</c:v>
                </c:pt>
                <c:pt idx="409">
                  <c:v>7.2685185185185188E-3</c:v>
                </c:pt>
                <c:pt idx="410">
                  <c:v>7.2800925925925915E-3</c:v>
                </c:pt>
                <c:pt idx="411">
                  <c:v>7.2916666666666659E-3</c:v>
                </c:pt>
                <c:pt idx="412">
                  <c:v>7.3032407407407412E-3</c:v>
                </c:pt>
                <c:pt idx="413">
                  <c:v>7.3148148148148148E-3</c:v>
                </c:pt>
                <c:pt idx="414">
                  <c:v>7.3263888888888892E-3</c:v>
                </c:pt>
                <c:pt idx="415">
                  <c:v>7.3379629629629628E-3</c:v>
                </c:pt>
                <c:pt idx="416">
                  <c:v>7.3495370370370372E-3</c:v>
                </c:pt>
                <c:pt idx="417">
                  <c:v>7.3611111111111108E-3</c:v>
                </c:pt>
                <c:pt idx="418">
                  <c:v>7.3726851851851861E-3</c:v>
                </c:pt>
                <c:pt idx="419">
                  <c:v>7.3842592592592597E-3</c:v>
                </c:pt>
                <c:pt idx="420">
                  <c:v>7.3958333333333341E-3</c:v>
                </c:pt>
                <c:pt idx="421">
                  <c:v>7.4074074074074068E-3</c:v>
                </c:pt>
                <c:pt idx="422">
                  <c:v>7.4189814814814813E-3</c:v>
                </c:pt>
                <c:pt idx="423">
                  <c:v>7.4305555555555548E-3</c:v>
                </c:pt>
                <c:pt idx="424">
                  <c:v>7.4421296296296293E-3</c:v>
                </c:pt>
                <c:pt idx="425">
                  <c:v>7.4537037037037028E-3</c:v>
                </c:pt>
                <c:pt idx="426">
                  <c:v>7.4652777777777781E-3</c:v>
                </c:pt>
                <c:pt idx="427">
                  <c:v>7.4768518518518526E-3</c:v>
                </c:pt>
                <c:pt idx="428">
                  <c:v>7.4884259259259262E-3</c:v>
                </c:pt>
                <c:pt idx="429">
                  <c:v>7.5000000000000006E-3</c:v>
                </c:pt>
                <c:pt idx="430">
                  <c:v>7.5115740740740742E-3</c:v>
                </c:pt>
                <c:pt idx="431">
                  <c:v>7.5231481481481477E-3</c:v>
                </c:pt>
                <c:pt idx="432">
                  <c:v>7.5347222222222213E-3</c:v>
                </c:pt>
                <c:pt idx="433">
                  <c:v>7.5462962962962966E-3</c:v>
                </c:pt>
              </c:numCache>
            </c:numRef>
          </c:cat>
          <c:val>
            <c:numRef>
              <c:f>Sheet1!$E$1:$E$434</c:f>
              <c:numCache>
                <c:formatCode>General</c:formatCode>
                <c:ptCount val="434"/>
                <c:pt idx="0">
                  <c:v>0</c:v>
                </c:pt>
                <c:pt idx="1">
                  <c:v>0</c:v>
                </c:pt>
                <c:pt idx="2">
                  <c:v>0</c:v>
                </c:pt>
                <c:pt idx="3">
                  <c:v>0</c:v>
                </c:pt>
                <c:pt idx="4">
                  <c:v>0</c:v>
                </c:pt>
                <c:pt idx="5">
                  <c:v>0</c:v>
                </c:pt>
                <c:pt idx="6">
                  <c:v>1</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4</c:v>
                </c:pt>
                <c:pt idx="34">
                  <c:v>20</c:v>
                </c:pt>
                <c:pt idx="35">
                  <c:v>8</c:v>
                </c:pt>
                <c:pt idx="36">
                  <c:v>0</c:v>
                </c:pt>
                <c:pt idx="37">
                  <c:v>0</c:v>
                </c:pt>
                <c:pt idx="38">
                  <c:v>0</c:v>
                </c:pt>
                <c:pt idx="39">
                  <c:v>2</c:v>
                </c:pt>
                <c:pt idx="40">
                  <c:v>0</c:v>
                </c:pt>
                <c:pt idx="41">
                  <c:v>0</c:v>
                </c:pt>
                <c:pt idx="42">
                  <c:v>0</c:v>
                </c:pt>
                <c:pt idx="43">
                  <c:v>0</c:v>
                </c:pt>
                <c:pt idx="44">
                  <c:v>0</c:v>
                </c:pt>
                <c:pt idx="45">
                  <c:v>0</c:v>
                </c:pt>
                <c:pt idx="46">
                  <c:v>4</c:v>
                </c:pt>
                <c:pt idx="47">
                  <c:v>2</c:v>
                </c:pt>
                <c:pt idx="48">
                  <c:v>3</c:v>
                </c:pt>
                <c:pt idx="49">
                  <c:v>0</c:v>
                </c:pt>
                <c:pt idx="50">
                  <c:v>2</c:v>
                </c:pt>
                <c:pt idx="51">
                  <c:v>1</c:v>
                </c:pt>
                <c:pt idx="52">
                  <c:v>1</c:v>
                </c:pt>
                <c:pt idx="53">
                  <c:v>0</c:v>
                </c:pt>
                <c:pt idx="54">
                  <c:v>0</c:v>
                </c:pt>
                <c:pt idx="55">
                  <c:v>0</c:v>
                </c:pt>
                <c:pt idx="56">
                  <c:v>0</c:v>
                </c:pt>
                <c:pt idx="57">
                  <c:v>0</c:v>
                </c:pt>
                <c:pt idx="58">
                  <c:v>0</c:v>
                </c:pt>
                <c:pt idx="59">
                  <c:v>2</c:v>
                </c:pt>
                <c:pt idx="60">
                  <c:v>2</c:v>
                </c:pt>
                <c:pt idx="61">
                  <c:v>2</c:v>
                </c:pt>
                <c:pt idx="62">
                  <c:v>0</c:v>
                </c:pt>
                <c:pt idx="63">
                  <c:v>0</c:v>
                </c:pt>
                <c:pt idx="64">
                  <c:v>0</c:v>
                </c:pt>
                <c:pt idx="65">
                  <c:v>0</c:v>
                </c:pt>
                <c:pt idx="66">
                  <c:v>0</c:v>
                </c:pt>
                <c:pt idx="67">
                  <c:v>0</c:v>
                </c:pt>
                <c:pt idx="68">
                  <c:v>0</c:v>
                </c:pt>
                <c:pt idx="69">
                  <c:v>0</c:v>
                </c:pt>
                <c:pt idx="70">
                  <c:v>0</c:v>
                </c:pt>
                <c:pt idx="71">
                  <c:v>0</c:v>
                </c:pt>
                <c:pt idx="72">
                  <c:v>0</c:v>
                </c:pt>
                <c:pt idx="73">
                  <c:v>0</c:v>
                </c:pt>
                <c:pt idx="74">
                  <c:v>1</c:v>
                </c:pt>
                <c:pt idx="75">
                  <c:v>4</c:v>
                </c:pt>
                <c:pt idx="76">
                  <c:v>3</c:v>
                </c:pt>
                <c:pt idx="77">
                  <c:v>3</c:v>
                </c:pt>
                <c:pt idx="78">
                  <c:v>1</c:v>
                </c:pt>
                <c:pt idx="79">
                  <c:v>0</c:v>
                </c:pt>
                <c:pt idx="80">
                  <c:v>0</c:v>
                </c:pt>
                <c:pt idx="81">
                  <c:v>0</c:v>
                </c:pt>
                <c:pt idx="82">
                  <c:v>5</c:v>
                </c:pt>
                <c:pt idx="83">
                  <c:v>3</c:v>
                </c:pt>
                <c:pt idx="84">
                  <c:v>0</c:v>
                </c:pt>
                <c:pt idx="85">
                  <c:v>11</c:v>
                </c:pt>
                <c:pt idx="86">
                  <c:v>13</c:v>
                </c:pt>
                <c:pt idx="87">
                  <c:v>16</c:v>
                </c:pt>
                <c:pt idx="88">
                  <c:v>29</c:v>
                </c:pt>
                <c:pt idx="89">
                  <c:v>24</c:v>
                </c:pt>
                <c:pt idx="90">
                  <c:v>27</c:v>
                </c:pt>
                <c:pt idx="91">
                  <c:v>1</c:v>
                </c:pt>
                <c:pt idx="92">
                  <c:v>2</c:v>
                </c:pt>
                <c:pt idx="93">
                  <c:v>0</c:v>
                </c:pt>
                <c:pt idx="94">
                  <c:v>0</c:v>
                </c:pt>
                <c:pt idx="95">
                  <c:v>0</c:v>
                </c:pt>
                <c:pt idx="96">
                  <c:v>0</c:v>
                </c:pt>
                <c:pt idx="97">
                  <c:v>5</c:v>
                </c:pt>
                <c:pt idx="98">
                  <c:v>4</c:v>
                </c:pt>
                <c:pt idx="99">
                  <c:v>0</c:v>
                </c:pt>
                <c:pt idx="100">
                  <c:v>0</c:v>
                </c:pt>
                <c:pt idx="101">
                  <c:v>0</c:v>
                </c:pt>
                <c:pt idx="102">
                  <c:v>5</c:v>
                </c:pt>
                <c:pt idx="103">
                  <c:v>9</c:v>
                </c:pt>
                <c:pt idx="104">
                  <c:v>10</c:v>
                </c:pt>
                <c:pt idx="105">
                  <c:v>0</c:v>
                </c:pt>
                <c:pt idx="106">
                  <c:v>27</c:v>
                </c:pt>
                <c:pt idx="107">
                  <c:v>25</c:v>
                </c:pt>
                <c:pt idx="108">
                  <c:v>31</c:v>
                </c:pt>
                <c:pt idx="109">
                  <c:v>29</c:v>
                </c:pt>
                <c:pt idx="110">
                  <c:v>28</c:v>
                </c:pt>
                <c:pt idx="111">
                  <c:v>23</c:v>
                </c:pt>
                <c:pt idx="112">
                  <c:v>32</c:v>
                </c:pt>
                <c:pt idx="113">
                  <c:v>36</c:v>
                </c:pt>
                <c:pt idx="114">
                  <c:v>25</c:v>
                </c:pt>
                <c:pt idx="115">
                  <c:v>13</c:v>
                </c:pt>
                <c:pt idx="116">
                  <c:v>8</c:v>
                </c:pt>
                <c:pt idx="117">
                  <c:v>12</c:v>
                </c:pt>
                <c:pt idx="118">
                  <c:v>3</c:v>
                </c:pt>
                <c:pt idx="119">
                  <c:v>0</c:v>
                </c:pt>
                <c:pt idx="120">
                  <c:v>3</c:v>
                </c:pt>
                <c:pt idx="121">
                  <c:v>0</c:v>
                </c:pt>
                <c:pt idx="122">
                  <c:v>11</c:v>
                </c:pt>
                <c:pt idx="123">
                  <c:v>15</c:v>
                </c:pt>
                <c:pt idx="124">
                  <c:v>7</c:v>
                </c:pt>
                <c:pt idx="125">
                  <c:v>21</c:v>
                </c:pt>
                <c:pt idx="126">
                  <c:v>25</c:v>
                </c:pt>
                <c:pt idx="127">
                  <c:v>12</c:v>
                </c:pt>
                <c:pt idx="128">
                  <c:v>11</c:v>
                </c:pt>
                <c:pt idx="129">
                  <c:v>9</c:v>
                </c:pt>
                <c:pt idx="130">
                  <c:v>10</c:v>
                </c:pt>
                <c:pt idx="131">
                  <c:v>8</c:v>
                </c:pt>
                <c:pt idx="132">
                  <c:v>14</c:v>
                </c:pt>
                <c:pt idx="133">
                  <c:v>7</c:v>
                </c:pt>
                <c:pt idx="134">
                  <c:v>0</c:v>
                </c:pt>
                <c:pt idx="135">
                  <c:v>0</c:v>
                </c:pt>
                <c:pt idx="136">
                  <c:v>7</c:v>
                </c:pt>
                <c:pt idx="137">
                  <c:v>7</c:v>
                </c:pt>
                <c:pt idx="138">
                  <c:v>3</c:v>
                </c:pt>
                <c:pt idx="139">
                  <c:v>0</c:v>
                </c:pt>
                <c:pt idx="140">
                  <c:v>32</c:v>
                </c:pt>
                <c:pt idx="141">
                  <c:v>19</c:v>
                </c:pt>
                <c:pt idx="142">
                  <c:v>28</c:v>
                </c:pt>
                <c:pt idx="143">
                  <c:v>2</c:v>
                </c:pt>
                <c:pt idx="144">
                  <c:v>3</c:v>
                </c:pt>
                <c:pt idx="145">
                  <c:v>6</c:v>
                </c:pt>
                <c:pt idx="146">
                  <c:v>0</c:v>
                </c:pt>
                <c:pt idx="147">
                  <c:v>7</c:v>
                </c:pt>
                <c:pt idx="148">
                  <c:v>5</c:v>
                </c:pt>
                <c:pt idx="149">
                  <c:v>6</c:v>
                </c:pt>
                <c:pt idx="150">
                  <c:v>0</c:v>
                </c:pt>
                <c:pt idx="151">
                  <c:v>0</c:v>
                </c:pt>
                <c:pt idx="152">
                  <c:v>0</c:v>
                </c:pt>
                <c:pt idx="153">
                  <c:v>3</c:v>
                </c:pt>
                <c:pt idx="154">
                  <c:v>3</c:v>
                </c:pt>
                <c:pt idx="155">
                  <c:v>3</c:v>
                </c:pt>
                <c:pt idx="156">
                  <c:v>0</c:v>
                </c:pt>
                <c:pt idx="157">
                  <c:v>8</c:v>
                </c:pt>
                <c:pt idx="158">
                  <c:v>10</c:v>
                </c:pt>
                <c:pt idx="159">
                  <c:v>14</c:v>
                </c:pt>
                <c:pt idx="160">
                  <c:v>13</c:v>
                </c:pt>
                <c:pt idx="161">
                  <c:v>13</c:v>
                </c:pt>
                <c:pt idx="162">
                  <c:v>14</c:v>
                </c:pt>
                <c:pt idx="163">
                  <c:v>8</c:v>
                </c:pt>
                <c:pt idx="164">
                  <c:v>0</c:v>
                </c:pt>
                <c:pt idx="165">
                  <c:v>1</c:v>
                </c:pt>
                <c:pt idx="166">
                  <c:v>3</c:v>
                </c:pt>
                <c:pt idx="167">
                  <c:v>5</c:v>
                </c:pt>
                <c:pt idx="168">
                  <c:v>2</c:v>
                </c:pt>
                <c:pt idx="169">
                  <c:v>3</c:v>
                </c:pt>
                <c:pt idx="170">
                  <c:v>0</c:v>
                </c:pt>
                <c:pt idx="171">
                  <c:v>3</c:v>
                </c:pt>
                <c:pt idx="172">
                  <c:v>10</c:v>
                </c:pt>
                <c:pt idx="173">
                  <c:v>2</c:v>
                </c:pt>
                <c:pt idx="174">
                  <c:v>7</c:v>
                </c:pt>
                <c:pt idx="175">
                  <c:v>0</c:v>
                </c:pt>
                <c:pt idx="176">
                  <c:v>8</c:v>
                </c:pt>
                <c:pt idx="177">
                  <c:v>7</c:v>
                </c:pt>
                <c:pt idx="178">
                  <c:v>9</c:v>
                </c:pt>
                <c:pt idx="179">
                  <c:v>5</c:v>
                </c:pt>
                <c:pt idx="180">
                  <c:v>5</c:v>
                </c:pt>
                <c:pt idx="181">
                  <c:v>5</c:v>
                </c:pt>
                <c:pt idx="182">
                  <c:v>0</c:v>
                </c:pt>
                <c:pt idx="183">
                  <c:v>0</c:v>
                </c:pt>
                <c:pt idx="184">
                  <c:v>0</c:v>
                </c:pt>
                <c:pt idx="185">
                  <c:v>0</c:v>
                </c:pt>
                <c:pt idx="186">
                  <c:v>0</c:v>
                </c:pt>
                <c:pt idx="187">
                  <c:v>5</c:v>
                </c:pt>
                <c:pt idx="188">
                  <c:v>5</c:v>
                </c:pt>
                <c:pt idx="189">
                  <c:v>3</c:v>
                </c:pt>
                <c:pt idx="190">
                  <c:v>2</c:v>
                </c:pt>
                <c:pt idx="191">
                  <c:v>3</c:v>
                </c:pt>
                <c:pt idx="192">
                  <c:v>7</c:v>
                </c:pt>
                <c:pt idx="193">
                  <c:v>9</c:v>
                </c:pt>
                <c:pt idx="194">
                  <c:v>3</c:v>
                </c:pt>
                <c:pt idx="195">
                  <c:v>4</c:v>
                </c:pt>
                <c:pt idx="196">
                  <c:v>0</c:v>
                </c:pt>
                <c:pt idx="197">
                  <c:v>6</c:v>
                </c:pt>
                <c:pt idx="198">
                  <c:v>5</c:v>
                </c:pt>
                <c:pt idx="199">
                  <c:v>7</c:v>
                </c:pt>
                <c:pt idx="200">
                  <c:v>11</c:v>
                </c:pt>
                <c:pt idx="201">
                  <c:v>10</c:v>
                </c:pt>
                <c:pt idx="202">
                  <c:v>6</c:v>
                </c:pt>
                <c:pt idx="203">
                  <c:v>6</c:v>
                </c:pt>
                <c:pt idx="204">
                  <c:v>8</c:v>
                </c:pt>
                <c:pt idx="205">
                  <c:v>2</c:v>
                </c:pt>
                <c:pt idx="206">
                  <c:v>0</c:v>
                </c:pt>
                <c:pt idx="207">
                  <c:v>5</c:v>
                </c:pt>
                <c:pt idx="208">
                  <c:v>3</c:v>
                </c:pt>
                <c:pt idx="209">
                  <c:v>9</c:v>
                </c:pt>
                <c:pt idx="210">
                  <c:v>3</c:v>
                </c:pt>
                <c:pt idx="211">
                  <c:v>0</c:v>
                </c:pt>
                <c:pt idx="212">
                  <c:v>4</c:v>
                </c:pt>
                <c:pt idx="213">
                  <c:v>6</c:v>
                </c:pt>
                <c:pt idx="214">
                  <c:v>6</c:v>
                </c:pt>
                <c:pt idx="215">
                  <c:v>2</c:v>
                </c:pt>
                <c:pt idx="216">
                  <c:v>0</c:v>
                </c:pt>
                <c:pt idx="217">
                  <c:v>6</c:v>
                </c:pt>
                <c:pt idx="218">
                  <c:v>0</c:v>
                </c:pt>
                <c:pt idx="219">
                  <c:v>0</c:v>
                </c:pt>
                <c:pt idx="220">
                  <c:v>2</c:v>
                </c:pt>
                <c:pt idx="221">
                  <c:v>0</c:v>
                </c:pt>
                <c:pt idx="222">
                  <c:v>2</c:v>
                </c:pt>
                <c:pt idx="223">
                  <c:v>3</c:v>
                </c:pt>
                <c:pt idx="224">
                  <c:v>2</c:v>
                </c:pt>
                <c:pt idx="225">
                  <c:v>0</c:v>
                </c:pt>
                <c:pt idx="226">
                  <c:v>0</c:v>
                </c:pt>
                <c:pt idx="227">
                  <c:v>0</c:v>
                </c:pt>
                <c:pt idx="228">
                  <c:v>3</c:v>
                </c:pt>
                <c:pt idx="229">
                  <c:v>5</c:v>
                </c:pt>
                <c:pt idx="230">
                  <c:v>3</c:v>
                </c:pt>
                <c:pt idx="231">
                  <c:v>7</c:v>
                </c:pt>
                <c:pt idx="232">
                  <c:v>9</c:v>
                </c:pt>
                <c:pt idx="233">
                  <c:v>9</c:v>
                </c:pt>
                <c:pt idx="234">
                  <c:v>5</c:v>
                </c:pt>
                <c:pt idx="235">
                  <c:v>0</c:v>
                </c:pt>
                <c:pt idx="236">
                  <c:v>0</c:v>
                </c:pt>
                <c:pt idx="237">
                  <c:v>0</c:v>
                </c:pt>
                <c:pt idx="238">
                  <c:v>3</c:v>
                </c:pt>
                <c:pt idx="239">
                  <c:v>10</c:v>
                </c:pt>
                <c:pt idx="240">
                  <c:v>13</c:v>
                </c:pt>
                <c:pt idx="241">
                  <c:v>12</c:v>
                </c:pt>
                <c:pt idx="242">
                  <c:v>6</c:v>
                </c:pt>
                <c:pt idx="243">
                  <c:v>5</c:v>
                </c:pt>
                <c:pt idx="244">
                  <c:v>5</c:v>
                </c:pt>
                <c:pt idx="245">
                  <c:v>0</c:v>
                </c:pt>
                <c:pt idx="246">
                  <c:v>1</c:v>
                </c:pt>
                <c:pt idx="247">
                  <c:v>0</c:v>
                </c:pt>
                <c:pt idx="248">
                  <c:v>0</c:v>
                </c:pt>
                <c:pt idx="249">
                  <c:v>2</c:v>
                </c:pt>
                <c:pt idx="250">
                  <c:v>6</c:v>
                </c:pt>
                <c:pt idx="251">
                  <c:v>7</c:v>
                </c:pt>
                <c:pt idx="252">
                  <c:v>8</c:v>
                </c:pt>
                <c:pt idx="253">
                  <c:v>9</c:v>
                </c:pt>
                <c:pt idx="254">
                  <c:v>12</c:v>
                </c:pt>
                <c:pt idx="255">
                  <c:v>7</c:v>
                </c:pt>
                <c:pt idx="256">
                  <c:v>9</c:v>
                </c:pt>
                <c:pt idx="257">
                  <c:v>8</c:v>
                </c:pt>
                <c:pt idx="258">
                  <c:v>12</c:v>
                </c:pt>
                <c:pt idx="259">
                  <c:v>10</c:v>
                </c:pt>
                <c:pt idx="260">
                  <c:v>8</c:v>
                </c:pt>
                <c:pt idx="261">
                  <c:v>8</c:v>
                </c:pt>
                <c:pt idx="262">
                  <c:v>0</c:v>
                </c:pt>
                <c:pt idx="263">
                  <c:v>0</c:v>
                </c:pt>
                <c:pt idx="264">
                  <c:v>6</c:v>
                </c:pt>
                <c:pt idx="265">
                  <c:v>9</c:v>
                </c:pt>
                <c:pt idx="266">
                  <c:v>17</c:v>
                </c:pt>
                <c:pt idx="267">
                  <c:v>19</c:v>
                </c:pt>
                <c:pt idx="268">
                  <c:v>19</c:v>
                </c:pt>
                <c:pt idx="269">
                  <c:v>17</c:v>
                </c:pt>
                <c:pt idx="270">
                  <c:v>6</c:v>
                </c:pt>
                <c:pt idx="271">
                  <c:v>7</c:v>
                </c:pt>
                <c:pt idx="272">
                  <c:v>4</c:v>
                </c:pt>
                <c:pt idx="273">
                  <c:v>8</c:v>
                </c:pt>
                <c:pt idx="274">
                  <c:v>5</c:v>
                </c:pt>
                <c:pt idx="275">
                  <c:v>7</c:v>
                </c:pt>
                <c:pt idx="276">
                  <c:v>3</c:v>
                </c:pt>
                <c:pt idx="277">
                  <c:v>11</c:v>
                </c:pt>
                <c:pt idx="278">
                  <c:v>5</c:v>
                </c:pt>
                <c:pt idx="279">
                  <c:v>0</c:v>
                </c:pt>
                <c:pt idx="280">
                  <c:v>1</c:v>
                </c:pt>
                <c:pt idx="281">
                  <c:v>0</c:v>
                </c:pt>
                <c:pt idx="282">
                  <c:v>0</c:v>
                </c:pt>
                <c:pt idx="283">
                  <c:v>1</c:v>
                </c:pt>
                <c:pt idx="284">
                  <c:v>0</c:v>
                </c:pt>
                <c:pt idx="285">
                  <c:v>6</c:v>
                </c:pt>
                <c:pt idx="286">
                  <c:v>0</c:v>
                </c:pt>
                <c:pt idx="287">
                  <c:v>3</c:v>
                </c:pt>
                <c:pt idx="288">
                  <c:v>2</c:v>
                </c:pt>
                <c:pt idx="289">
                  <c:v>5</c:v>
                </c:pt>
                <c:pt idx="290">
                  <c:v>3</c:v>
                </c:pt>
                <c:pt idx="291">
                  <c:v>5</c:v>
                </c:pt>
                <c:pt idx="292">
                  <c:v>0</c:v>
                </c:pt>
                <c:pt idx="293">
                  <c:v>3</c:v>
                </c:pt>
                <c:pt idx="294">
                  <c:v>0</c:v>
                </c:pt>
                <c:pt idx="295">
                  <c:v>0</c:v>
                </c:pt>
                <c:pt idx="296">
                  <c:v>1</c:v>
                </c:pt>
                <c:pt idx="297">
                  <c:v>7</c:v>
                </c:pt>
                <c:pt idx="298">
                  <c:v>16</c:v>
                </c:pt>
                <c:pt idx="299">
                  <c:v>11</c:v>
                </c:pt>
                <c:pt idx="300">
                  <c:v>11</c:v>
                </c:pt>
                <c:pt idx="301">
                  <c:v>7</c:v>
                </c:pt>
                <c:pt idx="302">
                  <c:v>7</c:v>
                </c:pt>
                <c:pt idx="303">
                  <c:v>0</c:v>
                </c:pt>
                <c:pt idx="304">
                  <c:v>0</c:v>
                </c:pt>
                <c:pt idx="305">
                  <c:v>0</c:v>
                </c:pt>
                <c:pt idx="306">
                  <c:v>10</c:v>
                </c:pt>
                <c:pt idx="307">
                  <c:v>6</c:v>
                </c:pt>
                <c:pt idx="308">
                  <c:v>7</c:v>
                </c:pt>
                <c:pt idx="309">
                  <c:v>0</c:v>
                </c:pt>
                <c:pt idx="310">
                  <c:v>0</c:v>
                </c:pt>
                <c:pt idx="311">
                  <c:v>12</c:v>
                </c:pt>
                <c:pt idx="312">
                  <c:v>7</c:v>
                </c:pt>
                <c:pt idx="313">
                  <c:v>11</c:v>
                </c:pt>
                <c:pt idx="314">
                  <c:v>0</c:v>
                </c:pt>
                <c:pt idx="315">
                  <c:v>0</c:v>
                </c:pt>
                <c:pt idx="316">
                  <c:v>0</c:v>
                </c:pt>
                <c:pt idx="317">
                  <c:v>0</c:v>
                </c:pt>
                <c:pt idx="318">
                  <c:v>0</c:v>
                </c:pt>
                <c:pt idx="319">
                  <c:v>0</c:v>
                </c:pt>
                <c:pt idx="320">
                  <c:v>0</c:v>
                </c:pt>
                <c:pt idx="321">
                  <c:v>12</c:v>
                </c:pt>
                <c:pt idx="322">
                  <c:v>13</c:v>
                </c:pt>
                <c:pt idx="323">
                  <c:v>14</c:v>
                </c:pt>
                <c:pt idx="324">
                  <c:v>16</c:v>
                </c:pt>
                <c:pt idx="325">
                  <c:v>4</c:v>
                </c:pt>
                <c:pt idx="326">
                  <c:v>5</c:v>
                </c:pt>
                <c:pt idx="327">
                  <c:v>6</c:v>
                </c:pt>
                <c:pt idx="328">
                  <c:v>23</c:v>
                </c:pt>
                <c:pt idx="329">
                  <c:v>10</c:v>
                </c:pt>
                <c:pt idx="330">
                  <c:v>20</c:v>
                </c:pt>
                <c:pt idx="331">
                  <c:v>30</c:v>
                </c:pt>
                <c:pt idx="332">
                  <c:v>24</c:v>
                </c:pt>
                <c:pt idx="333">
                  <c:v>16</c:v>
                </c:pt>
                <c:pt idx="334">
                  <c:v>33</c:v>
                </c:pt>
                <c:pt idx="335">
                  <c:v>37</c:v>
                </c:pt>
                <c:pt idx="336">
                  <c:v>29</c:v>
                </c:pt>
                <c:pt idx="337">
                  <c:v>25</c:v>
                </c:pt>
                <c:pt idx="338">
                  <c:v>23</c:v>
                </c:pt>
                <c:pt idx="339">
                  <c:v>14</c:v>
                </c:pt>
                <c:pt idx="340">
                  <c:v>14</c:v>
                </c:pt>
                <c:pt idx="341">
                  <c:v>5</c:v>
                </c:pt>
                <c:pt idx="342">
                  <c:v>12</c:v>
                </c:pt>
                <c:pt idx="343">
                  <c:v>11</c:v>
                </c:pt>
                <c:pt idx="344">
                  <c:v>24</c:v>
                </c:pt>
                <c:pt idx="345">
                  <c:v>26</c:v>
                </c:pt>
                <c:pt idx="346">
                  <c:v>32</c:v>
                </c:pt>
                <c:pt idx="347">
                  <c:v>22</c:v>
                </c:pt>
                <c:pt idx="348">
                  <c:v>24</c:v>
                </c:pt>
                <c:pt idx="349">
                  <c:v>8</c:v>
                </c:pt>
                <c:pt idx="350">
                  <c:v>3</c:v>
                </c:pt>
                <c:pt idx="351">
                  <c:v>8</c:v>
                </c:pt>
                <c:pt idx="352">
                  <c:v>14</c:v>
                </c:pt>
                <c:pt idx="353">
                  <c:v>20</c:v>
                </c:pt>
                <c:pt idx="354">
                  <c:v>20</c:v>
                </c:pt>
                <c:pt idx="355">
                  <c:v>14</c:v>
                </c:pt>
                <c:pt idx="356">
                  <c:v>21</c:v>
                </c:pt>
                <c:pt idx="357">
                  <c:v>16</c:v>
                </c:pt>
                <c:pt idx="358">
                  <c:v>1</c:v>
                </c:pt>
                <c:pt idx="359">
                  <c:v>8</c:v>
                </c:pt>
                <c:pt idx="360">
                  <c:v>21</c:v>
                </c:pt>
                <c:pt idx="361">
                  <c:v>12</c:v>
                </c:pt>
                <c:pt idx="362">
                  <c:v>15</c:v>
                </c:pt>
                <c:pt idx="363">
                  <c:v>0</c:v>
                </c:pt>
                <c:pt idx="364">
                  <c:v>7</c:v>
                </c:pt>
                <c:pt idx="365">
                  <c:v>7</c:v>
                </c:pt>
                <c:pt idx="366">
                  <c:v>4</c:v>
                </c:pt>
                <c:pt idx="367">
                  <c:v>25</c:v>
                </c:pt>
                <c:pt idx="368">
                  <c:v>8</c:v>
                </c:pt>
                <c:pt idx="369">
                  <c:v>9</c:v>
                </c:pt>
                <c:pt idx="370">
                  <c:v>22</c:v>
                </c:pt>
                <c:pt idx="371">
                  <c:v>0</c:v>
                </c:pt>
                <c:pt idx="372">
                  <c:v>0</c:v>
                </c:pt>
                <c:pt idx="373">
                  <c:v>0</c:v>
                </c:pt>
                <c:pt idx="374">
                  <c:v>0</c:v>
                </c:pt>
                <c:pt idx="375">
                  <c:v>0</c:v>
                </c:pt>
                <c:pt idx="376">
                  <c:v>0</c:v>
                </c:pt>
                <c:pt idx="377">
                  <c:v>3</c:v>
                </c:pt>
                <c:pt idx="378">
                  <c:v>0</c:v>
                </c:pt>
                <c:pt idx="379">
                  <c:v>0</c:v>
                </c:pt>
                <c:pt idx="380">
                  <c:v>2</c:v>
                </c:pt>
                <c:pt idx="381">
                  <c:v>7</c:v>
                </c:pt>
                <c:pt idx="382">
                  <c:v>1</c:v>
                </c:pt>
                <c:pt idx="383">
                  <c:v>17</c:v>
                </c:pt>
                <c:pt idx="384">
                  <c:v>17</c:v>
                </c:pt>
                <c:pt idx="385">
                  <c:v>25</c:v>
                </c:pt>
                <c:pt idx="386">
                  <c:v>24</c:v>
                </c:pt>
                <c:pt idx="387">
                  <c:v>3</c:v>
                </c:pt>
                <c:pt idx="388">
                  <c:v>0</c:v>
                </c:pt>
                <c:pt idx="389">
                  <c:v>8</c:v>
                </c:pt>
                <c:pt idx="390">
                  <c:v>8</c:v>
                </c:pt>
                <c:pt idx="391">
                  <c:v>8</c:v>
                </c:pt>
                <c:pt idx="392">
                  <c:v>0</c:v>
                </c:pt>
                <c:pt idx="393">
                  <c:v>0</c:v>
                </c:pt>
                <c:pt idx="394">
                  <c:v>0</c:v>
                </c:pt>
                <c:pt idx="395">
                  <c:v>6</c:v>
                </c:pt>
                <c:pt idx="396">
                  <c:v>19</c:v>
                </c:pt>
                <c:pt idx="397">
                  <c:v>18</c:v>
                </c:pt>
                <c:pt idx="398">
                  <c:v>19</c:v>
                </c:pt>
                <c:pt idx="399">
                  <c:v>7</c:v>
                </c:pt>
                <c:pt idx="400">
                  <c:v>19</c:v>
                </c:pt>
                <c:pt idx="401">
                  <c:v>23</c:v>
                </c:pt>
                <c:pt idx="402">
                  <c:v>25</c:v>
                </c:pt>
                <c:pt idx="403">
                  <c:v>18</c:v>
                </c:pt>
                <c:pt idx="404">
                  <c:v>19</c:v>
                </c:pt>
                <c:pt idx="405">
                  <c:v>3</c:v>
                </c:pt>
                <c:pt idx="406">
                  <c:v>14</c:v>
                </c:pt>
                <c:pt idx="407">
                  <c:v>11</c:v>
                </c:pt>
                <c:pt idx="408">
                  <c:v>2</c:v>
                </c:pt>
                <c:pt idx="409">
                  <c:v>6</c:v>
                </c:pt>
                <c:pt idx="410">
                  <c:v>0</c:v>
                </c:pt>
                <c:pt idx="411">
                  <c:v>6</c:v>
                </c:pt>
                <c:pt idx="412">
                  <c:v>0</c:v>
                </c:pt>
                <c:pt idx="413">
                  <c:v>0</c:v>
                </c:pt>
                <c:pt idx="414">
                  <c:v>0</c:v>
                </c:pt>
                <c:pt idx="415">
                  <c:v>12</c:v>
                </c:pt>
                <c:pt idx="416">
                  <c:v>16</c:v>
                </c:pt>
                <c:pt idx="417">
                  <c:v>9</c:v>
                </c:pt>
                <c:pt idx="418">
                  <c:v>8</c:v>
                </c:pt>
                <c:pt idx="419">
                  <c:v>0</c:v>
                </c:pt>
                <c:pt idx="420">
                  <c:v>6</c:v>
                </c:pt>
                <c:pt idx="421">
                  <c:v>12</c:v>
                </c:pt>
                <c:pt idx="422">
                  <c:v>7</c:v>
                </c:pt>
                <c:pt idx="423">
                  <c:v>0</c:v>
                </c:pt>
                <c:pt idx="424">
                  <c:v>5</c:v>
                </c:pt>
                <c:pt idx="425">
                  <c:v>0</c:v>
                </c:pt>
                <c:pt idx="426">
                  <c:v>9</c:v>
                </c:pt>
                <c:pt idx="427">
                  <c:v>13</c:v>
                </c:pt>
                <c:pt idx="428">
                  <c:v>10</c:v>
                </c:pt>
                <c:pt idx="429">
                  <c:v>16</c:v>
                </c:pt>
                <c:pt idx="430">
                  <c:v>17</c:v>
                </c:pt>
                <c:pt idx="431">
                  <c:v>16</c:v>
                </c:pt>
                <c:pt idx="432">
                  <c:v>27</c:v>
                </c:pt>
                <c:pt idx="433">
                  <c:v>32</c:v>
                </c:pt>
              </c:numCache>
            </c:numRef>
          </c:val>
          <c:smooth val="0"/>
        </c:ser>
        <c:dLbls>
          <c:showLegendKey val="0"/>
          <c:showVal val="0"/>
          <c:showCatName val="0"/>
          <c:showSerName val="0"/>
          <c:showPercent val="0"/>
          <c:showBubbleSize val="0"/>
        </c:dLbls>
        <c:marker val="1"/>
        <c:smooth val="0"/>
        <c:axId val="307923584"/>
        <c:axId val="307933568"/>
      </c:lineChart>
      <c:catAx>
        <c:axId val="307923584"/>
        <c:scaling>
          <c:orientation val="minMax"/>
        </c:scaling>
        <c:delete val="0"/>
        <c:axPos val="b"/>
        <c:numFmt formatCode="h:mm:ss" sourceLinked="1"/>
        <c:majorTickMark val="out"/>
        <c:minorTickMark val="none"/>
        <c:tickLblPos val="nextTo"/>
        <c:crossAx val="307933568"/>
        <c:crosses val="autoZero"/>
        <c:auto val="1"/>
        <c:lblAlgn val="ctr"/>
        <c:lblOffset val="100"/>
        <c:noMultiLvlLbl val="0"/>
      </c:catAx>
      <c:valAx>
        <c:axId val="307933568"/>
        <c:scaling>
          <c:orientation val="minMax"/>
        </c:scaling>
        <c:delete val="0"/>
        <c:axPos val="l"/>
        <c:majorGridlines/>
        <c:numFmt formatCode="General" sourceLinked="1"/>
        <c:majorTickMark val="out"/>
        <c:minorTickMark val="none"/>
        <c:tickLblPos val="nextTo"/>
        <c:crossAx val="30792358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a:t>Durau</a:t>
            </a:r>
          </a:p>
        </c:rich>
      </c:tx>
      <c:overlay val="0"/>
    </c:title>
    <c:autoTitleDeleted val="0"/>
    <c:plotArea>
      <c:layout/>
      <c:lineChart>
        <c:grouping val="standard"/>
        <c:varyColors val="0"/>
        <c:ser>
          <c:idx val="0"/>
          <c:order val="0"/>
          <c:tx>
            <c:v>CO2 Level</c:v>
          </c:tx>
          <c:marker>
            <c:symbol val="none"/>
          </c:marker>
          <c:cat>
            <c:numRef>
              <c:f>Sheet1!$C$1:$C$15681</c:f>
              <c:numCache>
                <c:formatCode>h:mm:ss</c:formatCode>
                <c:ptCount val="15681"/>
                <c:pt idx="0">
                  <c:v>2.3148148148148147E-5</c:v>
                </c:pt>
                <c:pt idx="1">
                  <c:v>3.4722222222222222E-5</c:v>
                </c:pt>
                <c:pt idx="2">
                  <c:v>4.6296296296296294E-5</c:v>
                </c:pt>
                <c:pt idx="3">
                  <c:v>5.7870370370370366E-5</c:v>
                </c:pt>
                <c:pt idx="4">
                  <c:v>6.9444444444444444E-5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4.5717592592592589E-3</c:v>
                </c:pt>
                <c:pt idx="395">
                  <c:v>4.5833333333333334E-3</c:v>
                </c:pt>
                <c:pt idx="396">
                  <c:v>4.5949074074074078E-3</c:v>
                </c:pt>
                <c:pt idx="397">
                  <c:v>4.6064814814814814E-3</c:v>
                </c:pt>
                <c:pt idx="398">
                  <c:v>4.6180555555555558E-3</c:v>
                </c:pt>
                <c:pt idx="399">
                  <c:v>4.6296296296296302E-3</c:v>
                </c:pt>
                <c:pt idx="400">
                  <c:v>4.6412037037037038E-3</c:v>
                </c:pt>
                <c:pt idx="401">
                  <c:v>4.6527777777777774E-3</c:v>
                </c:pt>
                <c:pt idx="402">
                  <c:v>4.6643518518518518E-3</c:v>
                </c:pt>
                <c:pt idx="403">
                  <c:v>4.6759259259259263E-3</c:v>
                </c:pt>
                <c:pt idx="404">
                  <c:v>4.6874999999999998E-3</c:v>
                </c:pt>
                <c:pt idx="405">
                  <c:v>4.6990740740740743E-3</c:v>
                </c:pt>
                <c:pt idx="406">
                  <c:v>4.7106481481481478E-3</c:v>
                </c:pt>
                <c:pt idx="407">
                  <c:v>4.7222222222222223E-3</c:v>
                </c:pt>
                <c:pt idx="408">
                  <c:v>4.7337962962962958E-3</c:v>
                </c:pt>
                <c:pt idx="409">
                  <c:v>4.7453703703703703E-3</c:v>
                </c:pt>
                <c:pt idx="410">
                  <c:v>4.7569444444444447E-3</c:v>
                </c:pt>
                <c:pt idx="411">
                  <c:v>4.7685185185185183E-3</c:v>
                </c:pt>
                <c:pt idx="412">
                  <c:v>4.7800925925925919E-3</c:v>
                </c:pt>
                <c:pt idx="413">
                  <c:v>4.7916666666666672E-3</c:v>
                </c:pt>
                <c:pt idx="414">
                  <c:v>4.8032407407407407E-3</c:v>
                </c:pt>
                <c:pt idx="415">
                  <c:v>4.8148148148148152E-3</c:v>
                </c:pt>
                <c:pt idx="416">
                  <c:v>4.8263888888888887E-3</c:v>
                </c:pt>
                <c:pt idx="417">
                  <c:v>4.8379629629629632E-3</c:v>
                </c:pt>
                <c:pt idx="418">
                  <c:v>4.8495370370370368E-3</c:v>
                </c:pt>
                <c:pt idx="419">
                  <c:v>4.8611111111111112E-3</c:v>
                </c:pt>
                <c:pt idx="420">
                  <c:v>4.8726851851851856E-3</c:v>
                </c:pt>
                <c:pt idx="421">
                  <c:v>4.8842592592592592E-3</c:v>
                </c:pt>
                <c:pt idx="422">
                  <c:v>4.8958333333333328E-3</c:v>
                </c:pt>
                <c:pt idx="423">
                  <c:v>4.9074074074074072E-3</c:v>
                </c:pt>
                <c:pt idx="424">
                  <c:v>4.9189814814814816E-3</c:v>
                </c:pt>
                <c:pt idx="425">
                  <c:v>4.9305555555555552E-3</c:v>
                </c:pt>
                <c:pt idx="426">
                  <c:v>4.9421296296296288E-3</c:v>
                </c:pt>
                <c:pt idx="427">
                  <c:v>4.9537037037037041E-3</c:v>
                </c:pt>
                <c:pt idx="428">
                  <c:v>4.9652777777777777E-3</c:v>
                </c:pt>
                <c:pt idx="429">
                  <c:v>4.9768518518518521E-3</c:v>
                </c:pt>
                <c:pt idx="430">
                  <c:v>4.9884259259259265E-3</c:v>
                </c:pt>
                <c:pt idx="431">
                  <c:v>5.0000000000000001E-3</c:v>
                </c:pt>
                <c:pt idx="432">
                  <c:v>5.0115740740740737E-3</c:v>
                </c:pt>
                <c:pt idx="433">
                  <c:v>5.0231481481481481E-3</c:v>
                </c:pt>
                <c:pt idx="434">
                  <c:v>5.0347222222222225E-3</c:v>
                </c:pt>
                <c:pt idx="435">
                  <c:v>5.0462962962962961E-3</c:v>
                </c:pt>
                <c:pt idx="436">
                  <c:v>5.0578703703703706E-3</c:v>
                </c:pt>
                <c:pt idx="437">
                  <c:v>5.0694444444444441E-3</c:v>
                </c:pt>
                <c:pt idx="438">
                  <c:v>5.0810185185185186E-3</c:v>
                </c:pt>
                <c:pt idx="439">
                  <c:v>5.0925925925925921E-3</c:v>
                </c:pt>
                <c:pt idx="440">
                  <c:v>5.1041666666666666E-3</c:v>
                </c:pt>
                <c:pt idx="441">
                  <c:v>5.115740740740741E-3</c:v>
                </c:pt>
                <c:pt idx="442">
                  <c:v>5.1273148148148146E-3</c:v>
                </c:pt>
                <c:pt idx="443">
                  <c:v>5.138888888888889E-3</c:v>
                </c:pt>
                <c:pt idx="444">
                  <c:v>5.1504629629629635E-3</c:v>
                </c:pt>
                <c:pt idx="445">
                  <c:v>5.162037037037037E-3</c:v>
                </c:pt>
                <c:pt idx="446">
                  <c:v>5.1736111111111115E-3</c:v>
                </c:pt>
                <c:pt idx="447">
                  <c:v>5.185185185185185E-3</c:v>
                </c:pt>
                <c:pt idx="448">
                  <c:v>5.1967592592592595E-3</c:v>
                </c:pt>
                <c:pt idx="449">
                  <c:v>5.208333333333333E-3</c:v>
                </c:pt>
                <c:pt idx="450">
                  <c:v>5.2199074074074066E-3</c:v>
                </c:pt>
                <c:pt idx="451">
                  <c:v>5.2314814814814819E-3</c:v>
                </c:pt>
                <c:pt idx="452">
                  <c:v>5.2430555555555555E-3</c:v>
                </c:pt>
                <c:pt idx="453">
                  <c:v>5.2546296296296299E-3</c:v>
                </c:pt>
                <c:pt idx="454">
                  <c:v>5.2662037037037035E-3</c:v>
                </c:pt>
                <c:pt idx="455">
                  <c:v>5.2777777777777771E-3</c:v>
                </c:pt>
                <c:pt idx="456">
                  <c:v>5.2893518518518515E-3</c:v>
                </c:pt>
                <c:pt idx="457">
                  <c:v>5.3009259259259251E-3</c:v>
                </c:pt>
                <c:pt idx="458">
                  <c:v>5.3125000000000004E-3</c:v>
                </c:pt>
                <c:pt idx="459">
                  <c:v>5.3240740740740748E-3</c:v>
                </c:pt>
                <c:pt idx="460">
                  <c:v>5.3356481481481484E-3</c:v>
                </c:pt>
                <c:pt idx="461">
                  <c:v>5.347222222222222E-3</c:v>
                </c:pt>
                <c:pt idx="462">
                  <c:v>5.3587962962962964E-3</c:v>
                </c:pt>
                <c:pt idx="463">
                  <c:v>5.37037037037037E-3</c:v>
                </c:pt>
                <c:pt idx="464">
                  <c:v>5.3819444444444453E-3</c:v>
                </c:pt>
                <c:pt idx="465">
                  <c:v>5.3935185185185188E-3</c:v>
                </c:pt>
                <c:pt idx="466">
                  <c:v>5.4050925925925924E-3</c:v>
                </c:pt>
                <c:pt idx="467">
                  <c:v>5.4166666666666669E-3</c:v>
                </c:pt>
                <c:pt idx="468">
                  <c:v>5.4282407407407404E-3</c:v>
                </c:pt>
                <c:pt idx="469">
                  <c:v>5.4398148148148149E-3</c:v>
                </c:pt>
                <c:pt idx="470">
                  <c:v>5.4513888888888884E-3</c:v>
                </c:pt>
                <c:pt idx="471">
                  <c:v>5.4629629629629637E-3</c:v>
                </c:pt>
                <c:pt idx="472">
                  <c:v>5.4745370370370373E-3</c:v>
                </c:pt>
                <c:pt idx="473">
                  <c:v>5.4861111111111117E-3</c:v>
                </c:pt>
                <c:pt idx="474">
                  <c:v>5.4976851851851853E-3</c:v>
                </c:pt>
                <c:pt idx="475">
                  <c:v>5.5092592592592589E-3</c:v>
                </c:pt>
                <c:pt idx="476">
                  <c:v>5.5208333333333333E-3</c:v>
                </c:pt>
                <c:pt idx="477">
                  <c:v>5.5324074074074069E-3</c:v>
                </c:pt>
                <c:pt idx="478">
                  <c:v>5.5439814814814822E-3</c:v>
                </c:pt>
                <c:pt idx="479">
                  <c:v>5.5555555555555558E-3</c:v>
                </c:pt>
                <c:pt idx="480">
                  <c:v>5.5671296296296302E-3</c:v>
                </c:pt>
                <c:pt idx="481">
                  <c:v>5.5787037037037038E-3</c:v>
                </c:pt>
                <c:pt idx="482">
                  <c:v>5.5902777777777782E-3</c:v>
                </c:pt>
                <c:pt idx="483">
                  <c:v>5.6018518518518518E-3</c:v>
                </c:pt>
                <c:pt idx="484">
                  <c:v>5.6134259259259271E-3</c:v>
                </c:pt>
                <c:pt idx="485">
                  <c:v>5.6249999999999989E-3</c:v>
                </c:pt>
                <c:pt idx="486">
                  <c:v>5.6365740740740742E-3</c:v>
                </c:pt>
                <c:pt idx="487">
                  <c:v>5.6481481481481478E-3</c:v>
                </c:pt>
                <c:pt idx="488">
                  <c:v>5.6597222222222222E-3</c:v>
                </c:pt>
                <c:pt idx="489">
                  <c:v>5.6712962962962958E-3</c:v>
                </c:pt>
                <c:pt idx="490">
                  <c:v>5.6828703703703702E-3</c:v>
                </c:pt>
                <c:pt idx="491">
                  <c:v>5.6944444444444438E-3</c:v>
                </c:pt>
                <c:pt idx="492">
                  <c:v>5.6944444444444438E-3</c:v>
                </c:pt>
                <c:pt idx="493">
                  <c:v>5.7175925925925927E-3</c:v>
                </c:pt>
                <c:pt idx="494">
                  <c:v>5.7175925925925927E-3</c:v>
                </c:pt>
                <c:pt idx="495">
                  <c:v>5.7291666666666671E-3</c:v>
                </c:pt>
                <c:pt idx="496">
                  <c:v>5.7407407407407416E-3</c:v>
                </c:pt>
                <c:pt idx="497">
                  <c:v>5.7523148148148143E-3</c:v>
                </c:pt>
                <c:pt idx="498">
                  <c:v>5.7638888888888887E-3</c:v>
                </c:pt>
                <c:pt idx="499">
                  <c:v>5.7754629629629623E-3</c:v>
                </c:pt>
                <c:pt idx="500">
                  <c:v>5.7870370370370376E-3</c:v>
                </c:pt>
                <c:pt idx="501">
                  <c:v>5.7986111111111112E-3</c:v>
                </c:pt>
                <c:pt idx="502">
                  <c:v>5.8101851851851856E-3</c:v>
                </c:pt>
                <c:pt idx="503">
                  <c:v>5.8217592592592592E-3</c:v>
                </c:pt>
                <c:pt idx="504">
                  <c:v>5.8333333333333336E-3</c:v>
                </c:pt>
                <c:pt idx="505">
                  <c:v>5.8449074074074072E-3</c:v>
                </c:pt>
                <c:pt idx="506">
                  <c:v>5.8564814814814825E-3</c:v>
                </c:pt>
                <c:pt idx="507">
                  <c:v>5.8680555555555543E-3</c:v>
                </c:pt>
                <c:pt idx="508">
                  <c:v>5.8796296296296296E-3</c:v>
                </c:pt>
                <c:pt idx="509">
                  <c:v>5.8912037037037032E-3</c:v>
                </c:pt>
                <c:pt idx="510">
                  <c:v>5.9027777777777776E-3</c:v>
                </c:pt>
                <c:pt idx="511">
                  <c:v>5.9143518518518521E-3</c:v>
                </c:pt>
                <c:pt idx="512">
                  <c:v>5.9259259259259256E-3</c:v>
                </c:pt>
                <c:pt idx="513">
                  <c:v>5.9375000000000009E-3</c:v>
                </c:pt>
                <c:pt idx="514">
                  <c:v>5.9490740740740745E-3</c:v>
                </c:pt>
                <c:pt idx="515">
                  <c:v>5.9606481481481489E-3</c:v>
                </c:pt>
                <c:pt idx="516">
                  <c:v>5.9722222222222225E-3</c:v>
                </c:pt>
                <c:pt idx="517">
                  <c:v>5.9837962962962961E-3</c:v>
                </c:pt>
                <c:pt idx="518">
                  <c:v>5.9953703703703697E-3</c:v>
                </c:pt>
                <c:pt idx="519">
                  <c:v>6.0069444444444441E-3</c:v>
                </c:pt>
                <c:pt idx="520">
                  <c:v>6.0185185185185177E-3</c:v>
                </c:pt>
                <c:pt idx="521">
                  <c:v>6.030092592592593E-3</c:v>
                </c:pt>
                <c:pt idx="522">
                  <c:v>6.0416666666666665E-3</c:v>
                </c:pt>
                <c:pt idx="523">
                  <c:v>6.053240740740741E-3</c:v>
                </c:pt>
                <c:pt idx="524">
                  <c:v>6.0648148148148145E-3</c:v>
                </c:pt>
                <c:pt idx="525">
                  <c:v>6.076388888888889E-3</c:v>
                </c:pt>
                <c:pt idx="526">
                  <c:v>6.0879629629629643E-3</c:v>
                </c:pt>
                <c:pt idx="527">
                  <c:v>6.0995370370370361E-3</c:v>
                </c:pt>
                <c:pt idx="528">
                  <c:v>6.1111111111111114E-3</c:v>
                </c:pt>
                <c:pt idx="529">
                  <c:v>6.122685185185185E-3</c:v>
                </c:pt>
                <c:pt idx="530">
                  <c:v>6.1342592592592594E-3</c:v>
                </c:pt>
                <c:pt idx="531">
                  <c:v>6.145833333333333E-3</c:v>
                </c:pt>
                <c:pt idx="532">
                  <c:v>6.1574074074074074E-3</c:v>
                </c:pt>
                <c:pt idx="533">
                  <c:v>6.168981481481481E-3</c:v>
                </c:pt>
                <c:pt idx="534">
                  <c:v>6.1805555555555563E-3</c:v>
                </c:pt>
                <c:pt idx="535">
                  <c:v>6.1921296296296299E-3</c:v>
                </c:pt>
                <c:pt idx="536">
                  <c:v>6.2037037037037043E-3</c:v>
                </c:pt>
                <c:pt idx="537">
                  <c:v>6.215277777777777E-3</c:v>
                </c:pt>
                <c:pt idx="538">
                  <c:v>6.2268518518518515E-3</c:v>
                </c:pt>
                <c:pt idx="539">
                  <c:v>6.238425925925925E-3</c:v>
                </c:pt>
                <c:pt idx="540">
                  <c:v>6.2499999999999995E-3</c:v>
                </c:pt>
                <c:pt idx="541">
                  <c:v>6.2615740740740748E-3</c:v>
                </c:pt>
                <c:pt idx="542">
                  <c:v>6.2731481481481484E-3</c:v>
                </c:pt>
                <c:pt idx="543">
                  <c:v>6.2847222222222228E-3</c:v>
                </c:pt>
                <c:pt idx="544">
                  <c:v>6.2962962962962964E-3</c:v>
                </c:pt>
                <c:pt idx="545">
                  <c:v>6.3078703703703708E-3</c:v>
                </c:pt>
                <c:pt idx="546">
                  <c:v>6.3194444444444444E-3</c:v>
                </c:pt>
                <c:pt idx="547">
                  <c:v>6.3310185185185197E-3</c:v>
                </c:pt>
                <c:pt idx="548">
                  <c:v>6.3425925925925915E-3</c:v>
                </c:pt>
                <c:pt idx="549">
                  <c:v>6.3541666666666668E-3</c:v>
                </c:pt>
                <c:pt idx="550">
                  <c:v>6.3657407407407404E-3</c:v>
                </c:pt>
                <c:pt idx="551">
                  <c:v>6.3773148148148148E-3</c:v>
                </c:pt>
                <c:pt idx="552">
                  <c:v>6.3888888888888884E-3</c:v>
                </c:pt>
                <c:pt idx="553">
                  <c:v>6.4004629629629628E-3</c:v>
                </c:pt>
                <c:pt idx="554">
                  <c:v>6.4120370370370364E-3</c:v>
                </c:pt>
                <c:pt idx="555">
                  <c:v>6.4236111111111117E-3</c:v>
                </c:pt>
                <c:pt idx="556">
                  <c:v>6.4351851851851861E-3</c:v>
                </c:pt>
                <c:pt idx="557">
                  <c:v>6.4467592592592597E-3</c:v>
                </c:pt>
                <c:pt idx="558">
                  <c:v>6.4583333333333333E-3</c:v>
                </c:pt>
                <c:pt idx="559">
                  <c:v>6.4699074074074069E-3</c:v>
                </c:pt>
                <c:pt idx="560">
                  <c:v>6.4814814814814813E-3</c:v>
                </c:pt>
                <c:pt idx="561">
                  <c:v>6.4930555555555549E-3</c:v>
                </c:pt>
                <c:pt idx="562">
                  <c:v>6.5046296296296302E-3</c:v>
                </c:pt>
                <c:pt idx="563">
                  <c:v>6.5162037037037037E-3</c:v>
                </c:pt>
                <c:pt idx="564">
                  <c:v>6.5277777777777782E-3</c:v>
                </c:pt>
                <c:pt idx="565">
                  <c:v>6.5393518518518517E-3</c:v>
                </c:pt>
                <c:pt idx="566">
                  <c:v>6.5509259259259262E-3</c:v>
                </c:pt>
                <c:pt idx="567">
                  <c:v>6.5624999999999998E-3</c:v>
                </c:pt>
                <c:pt idx="568">
                  <c:v>6.5740740740740733E-3</c:v>
                </c:pt>
                <c:pt idx="569">
                  <c:v>6.5856481481481469E-3</c:v>
                </c:pt>
                <c:pt idx="570">
                  <c:v>6.5972222222222222E-3</c:v>
                </c:pt>
                <c:pt idx="571">
                  <c:v>6.6087962962962966E-3</c:v>
                </c:pt>
                <c:pt idx="572">
                  <c:v>6.6203703703703702E-3</c:v>
                </c:pt>
                <c:pt idx="573">
                  <c:v>6.6319444444444446E-3</c:v>
                </c:pt>
                <c:pt idx="574">
                  <c:v>6.6435185185185182E-3</c:v>
                </c:pt>
                <c:pt idx="575">
                  <c:v>6.6550925925925935E-3</c:v>
                </c:pt>
                <c:pt idx="576">
                  <c:v>6.6666666666666671E-3</c:v>
                </c:pt>
                <c:pt idx="577">
                  <c:v>6.6782407407407415E-3</c:v>
                </c:pt>
                <c:pt idx="578">
                  <c:v>6.6898148148148142E-3</c:v>
                </c:pt>
                <c:pt idx="579">
                  <c:v>6.7013888888888887E-3</c:v>
                </c:pt>
                <c:pt idx="580">
                  <c:v>6.7129629629629622E-3</c:v>
                </c:pt>
                <c:pt idx="581">
                  <c:v>6.7245370370370367E-3</c:v>
                </c:pt>
                <c:pt idx="582">
                  <c:v>6.7361111111111103E-3</c:v>
                </c:pt>
                <c:pt idx="583">
                  <c:v>6.7476851851851856E-3</c:v>
                </c:pt>
                <c:pt idx="584">
                  <c:v>6.7592592592592591E-3</c:v>
                </c:pt>
                <c:pt idx="585">
                  <c:v>6.7708333333333336E-3</c:v>
                </c:pt>
                <c:pt idx="586">
                  <c:v>6.782407407407408E-3</c:v>
                </c:pt>
                <c:pt idx="587">
                  <c:v>6.7939814814814816E-3</c:v>
                </c:pt>
                <c:pt idx="588">
                  <c:v>6.8055555555555569E-3</c:v>
                </c:pt>
                <c:pt idx="589">
                  <c:v>6.8171296296296287E-3</c:v>
                </c:pt>
                <c:pt idx="590">
                  <c:v>6.828703703703704E-3</c:v>
                </c:pt>
                <c:pt idx="591">
                  <c:v>6.8402777777777776E-3</c:v>
                </c:pt>
                <c:pt idx="592">
                  <c:v>6.851851851851852E-3</c:v>
                </c:pt>
                <c:pt idx="593">
                  <c:v>6.8634259259259256E-3</c:v>
                </c:pt>
                <c:pt idx="594">
                  <c:v>6.875E-3</c:v>
                </c:pt>
                <c:pt idx="595">
                  <c:v>6.8865740740740736E-3</c:v>
                </c:pt>
                <c:pt idx="596">
                  <c:v>6.8981481481481489E-3</c:v>
                </c:pt>
                <c:pt idx="597">
                  <c:v>6.9097222222222225E-3</c:v>
                </c:pt>
                <c:pt idx="598">
                  <c:v>6.9212962962962969E-3</c:v>
                </c:pt>
                <c:pt idx="599">
                  <c:v>6.9328703703703696E-3</c:v>
                </c:pt>
                <c:pt idx="600">
                  <c:v>6.9444444444444441E-3</c:v>
                </c:pt>
                <c:pt idx="601">
                  <c:v>6.9560185185185185E-3</c:v>
                </c:pt>
                <c:pt idx="602">
                  <c:v>6.9675925925925921E-3</c:v>
                </c:pt>
                <c:pt idx="603">
                  <c:v>6.9791666666666674E-3</c:v>
                </c:pt>
                <c:pt idx="604">
                  <c:v>6.9907407407407409E-3</c:v>
                </c:pt>
                <c:pt idx="605">
                  <c:v>7.0023148148148154E-3</c:v>
                </c:pt>
                <c:pt idx="606">
                  <c:v>7.013888888888889E-3</c:v>
                </c:pt>
                <c:pt idx="607">
                  <c:v>7.0254629629629634E-3</c:v>
                </c:pt>
                <c:pt idx="608">
                  <c:v>7.037037037037037E-3</c:v>
                </c:pt>
                <c:pt idx="609">
                  <c:v>7.0486111111111105E-3</c:v>
                </c:pt>
                <c:pt idx="610">
                  <c:v>7.0601851851851841E-3</c:v>
                </c:pt>
                <c:pt idx="611">
                  <c:v>7.0717592592592594E-3</c:v>
                </c:pt>
                <c:pt idx="612">
                  <c:v>7.083333333333333E-3</c:v>
                </c:pt>
                <c:pt idx="613">
                  <c:v>7.0949074074074074E-3</c:v>
                </c:pt>
                <c:pt idx="614">
                  <c:v>7.106481481481481E-3</c:v>
                </c:pt>
                <c:pt idx="615">
                  <c:v>7.1180555555555554E-3</c:v>
                </c:pt>
                <c:pt idx="616">
                  <c:v>7.1296296296296307E-3</c:v>
                </c:pt>
                <c:pt idx="617">
                  <c:v>7.1412037037037043E-3</c:v>
                </c:pt>
                <c:pt idx="618">
                  <c:v>7.1527777777777787E-3</c:v>
                </c:pt>
                <c:pt idx="619">
                  <c:v>7.1643518518518514E-3</c:v>
                </c:pt>
                <c:pt idx="620">
                  <c:v>7.1759259259259259E-3</c:v>
                </c:pt>
                <c:pt idx="621">
                  <c:v>7.1874999999999994E-3</c:v>
                </c:pt>
                <c:pt idx="622">
                  <c:v>7.1990740740740739E-3</c:v>
                </c:pt>
                <c:pt idx="623">
                  <c:v>7.2106481481481475E-3</c:v>
                </c:pt>
                <c:pt idx="624">
                  <c:v>7.2222222222222228E-3</c:v>
                </c:pt>
                <c:pt idx="625">
                  <c:v>7.2337962962962963E-3</c:v>
                </c:pt>
                <c:pt idx="626">
                  <c:v>7.2453703703703708E-3</c:v>
                </c:pt>
                <c:pt idx="627">
                  <c:v>7.2569444444444443E-3</c:v>
                </c:pt>
                <c:pt idx="628">
                  <c:v>7.2685185185185188E-3</c:v>
                </c:pt>
                <c:pt idx="629">
                  <c:v>7.2800925925925915E-3</c:v>
                </c:pt>
                <c:pt idx="630">
                  <c:v>7.2916666666666659E-3</c:v>
                </c:pt>
                <c:pt idx="631">
                  <c:v>7.3032407407407412E-3</c:v>
                </c:pt>
                <c:pt idx="632">
                  <c:v>7.3148148148148148E-3</c:v>
                </c:pt>
                <c:pt idx="633">
                  <c:v>7.3263888888888892E-3</c:v>
                </c:pt>
                <c:pt idx="634">
                  <c:v>7.3379629629629628E-3</c:v>
                </c:pt>
                <c:pt idx="635">
                  <c:v>7.3495370370370372E-3</c:v>
                </c:pt>
                <c:pt idx="636">
                  <c:v>7.3611111111111108E-3</c:v>
                </c:pt>
                <c:pt idx="637">
                  <c:v>7.3726851851851861E-3</c:v>
                </c:pt>
                <c:pt idx="638">
                  <c:v>7.3842592592592597E-3</c:v>
                </c:pt>
                <c:pt idx="639">
                  <c:v>7.3958333333333341E-3</c:v>
                </c:pt>
                <c:pt idx="640">
                  <c:v>7.4074074074074068E-3</c:v>
                </c:pt>
                <c:pt idx="641">
                  <c:v>7.4189814814814813E-3</c:v>
                </c:pt>
                <c:pt idx="642">
                  <c:v>7.4305555555555548E-3</c:v>
                </c:pt>
                <c:pt idx="643">
                  <c:v>7.4421296296296293E-3</c:v>
                </c:pt>
                <c:pt idx="644">
                  <c:v>7.4537037037037028E-3</c:v>
                </c:pt>
                <c:pt idx="645">
                  <c:v>7.4652777777777781E-3</c:v>
                </c:pt>
                <c:pt idx="646">
                  <c:v>7.4768518518518526E-3</c:v>
                </c:pt>
                <c:pt idx="647">
                  <c:v>7.4884259259259262E-3</c:v>
                </c:pt>
                <c:pt idx="648">
                  <c:v>7.5000000000000006E-3</c:v>
                </c:pt>
                <c:pt idx="649">
                  <c:v>7.5115740740740742E-3</c:v>
                </c:pt>
                <c:pt idx="650">
                  <c:v>7.5231481481481477E-3</c:v>
                </c:pt>
                <c:pt idx="651">
                  <c:v>7.5347222222222213E-3</c:v>
                </c:pt>
                <c:pt idx="652">
                  <c:v>7.5462962962962966E-3</c:v>
                </c:pt>
                <c:pt idx="653">
                  <c:v>7.5578703703703702E-3</c:v>
                </c:pt>
                <c:pt idx="654">
                  <c:v>7.5694444444444446E-3</c:v>
                </c:pt>
                <c:pt idx="655">
                  <c:v>7.5810185185185182E-3</c:v>
                </c:pt>
                <c:pt idx="656">
                  <c:v>7.5925925925925926E-3</c:v>
                </c:pt>
                <c:pt idx="657">
                  <c:v>7.6041666666666662E-3</c:v>
                </c:pt>
                <c:pt idx="658">
                  <c:v>7.6157407407407415E-3</c:v>
                </c:pt>
                <c:pt idx="659">
                  <c:v>7.6273148148148151E-3</c:v>
                </c:pt>
                <c:pt idx="660">
                  <c:v>7.6388888888888886E-3</c:v>
                </c:pt>
                <c:pt idx="661">
                  <c:v>7.6504629629629631E-3</c:v>
                </c:pt>
                <c:pt idx="662">
                  <c:v>7.6620370370370366E-3</c:v>
                </c:pt>
                <c:pt idx="663">
                  <c:v>7.6736111111111111E-3</c:v>
                </c:pt>
                <c:pt idx="664">
                  <c:v>7.6851851851851847E-3</c:v>
                </c:pt>
                <c:pt idx="665">
                  <c:v>7.69675925925926E-3</c:v>
                </c:pt>
                <c:pt idx="666">
                  <c:v>7.7083333333333335E-3</c:v>
                </c:pt>
                <c:pt idx="667">
                  <c:v>7.719907407407408E-3</c:v>
                </c:pt>
                <c:pt idx="668">
                  <c:v>7.7314814814814815E-3</c:v>
                </c:pt>
                <c:pt idx="669">
                  <c:v>7.743055555555556E-3</c:v>
                </c:pt>
                <c:pt idx="670">
                  <c:v>7.7546296296296287E-3</c:v>
                </c:pt>
                <c:pt idx="671">
                  <c:v>7.7662037037037031E-3</c:v>
                </c:pt>
                <c:pt idx="672">
                  <c:v>7.7777777777777767E-3</c:v>
                </c:pt>
                <c:pt idx="673">
                  <c:v>7.789351851851852E-3</c:v>
                </c:pt>
                <c:pt idx="674">
                  <c:v>7.8009259259259256E-3</c:v>
                </c:pt>
                <c:pt idx="675">
                  <c:v>7.8125E-3</c:v>
                </c:pt>
                <c:pt idx="676">
                  <c:v>7.8240740740740753E-3</c:v>
                </c:pt>
                <c:pt idx="677">
                  <c:v>7.8356481481481489E-3</c:v>
                </c:pt>
                <c:pt idx="678">
                  <c:v>7.8472222222222224E-3</c:v>
                </c:pt>
                <c:pt idx="679">
                  <c:v>7.858796296296296E-3</c:v>
                </c:pt>
                <c:pt idx="680">
                  <c:v>7.8703703703703713E-3</c:v>
                </c:pt>
                <c:pt idx="681">
                  <c:v>7.8819444444444432E-3</c:v>
                </c:pt>
                <c:pt idx="682">
                  <c:v>7.8935185185185185E-3</c:v>
                </c:pt>
                <c:pt idx="683">
                  <c:v>7.905092592592592E-3</c:v>
                </c:pt>
                <c:pt idx="684">
                  <c:v>7.9166666666666673E-3</c:v>
                </c:pt>
                <c:pt idx="685">
                  <c:v>7.9282407407407409E-3</c:v>
                </c:pt>
                <c:pt idx="686">
                  <c:v>7.9398148148148145E-3</c:v>
                </c:pt>
                <c:pt idx="687">
                  <c:v>7.951388888888888E-3</c:v>
                </c:pt>
                <c:pt idx="688">
                  <c:v>7.9629629629629634E-3</c:v>
                </c:pt>
                <c:pt idx="689">
                  <c:v>7.9745370370370369E-3</c:v>
                </c:pt>
                <c:pt idx="690">
                  <c:v>7.9861111111111122E-3</c:v>
                </c:pt>
                <c:pt idx="691">
                  <c:v>7.9976851851851858E-3</c:v>
                </c:pt>
                <c:pt idx="692">
                  <c:v>8.0092592592592594E-3</c:v>
                </c:pt>
                <c:pt idx="693">
                  <c:v>8.0208333333333329E-3</c:v>
                </c:pt>
                <c:pt idx="694">
                  <c:v>8.0324074074074065E-3</c:v>
                </c:pt>
                <c:pt idx="695">
                  <c:v>8.0439814814814818E-3</c:v>
                </c:pt>
                <c:pt idx="696">
                  <c:v>8.0555555555555554E-3</c:v>
                </c:pt>
                <c:pt idx="697">
                  <c:v>8.0671296296296307E-3</c:v>
                </c:pt>
                <c:pt idx="698">
                  <c:v>8.0787037037037043E-3</c:v>
                </c:pt>
                <c:pt idx="699">
                  <c:v>8.0902777777777778E-3</c:v>
                </c:pt>
                <c:pt idx="700">
                  <c:v>8.1018518518518514E-3</c:v>
                </c:pt>
                <c:pt idx="701">
                  <c:v>8.113425925925925E-3</c:v>
                </c:pt>
                <c:pt idx="702">
                  <c:v>8.1249999999999985E-3</c:v>
                </c:pt>
                <c:pt idx="703">
                  <c:v>8.1365740740740738E-3</c:v>
                </c:pt>
                <c:pt idx="704">
                  <c:v>8.1481481481481474E-3</c:v>
                </c:pt>
                <c:pt idx="705">
                  <c:v>8.1597222222222227E-3</c:v>
                </c:pt>
                <c:pt idx="706">
                  <c:v>8.1712962962962963E-3</c:v>
                </c:pt>
                <c:pt idx="707">
                  <c:v>8.1828703703703699E-3</c:v>
                </c:pt>
                <c:pt idx="708">
                  <c:v>8.1944444444444452E-3</c:v>
                </c:pt>
                <c:pt idx="709">
                  <c:v>8.2060185185185187E-3</c:v>
                </c:pt>
                <c:pt idx="710">
                  <c:v>8.217592592592594E-3</c:v>
                </c:pt>
                <c:pt idx="711">
                  <c:v>8.2291666666666659E-3</c:v>
                </c:pt>
                <c:pt idx="712">
                  <c:v>8.2407407407407412E-3</c:v>
                </c:pt>
                <c:pt idx="713">
                  <c:v>8.2523148148148148E-3</c:v>
                </c:pt>
                <c:pt idx="714">
                  <c:v>8.2638888888888883E-3</c:v>
                </c:pt>
                <c:pt idx="715">
                  <c:v>8.2754629629629619E-3</c:v>
                </c:pt>
                <c:pt idx="716">
                  <c:v>8.2870370370370372E-3</c:v>
                </c:pt>
                <c:pt idx="717">
                  <c:v>8.2986111111111108E-3</c:v>
                </c:pt>
                <c:pt idx="718">
                  <c:v>8.3101851851851861E-3</c:v>
                </c:pt>
                <c:pt idx="719">
                  <c:v>8.3217592592592596E-3</c:v>
                </c:pt>
                <c:pt idx="720">
                  <c:v>8.3333333333333332E-3</c:v>
                </c:pt>
                <c:pt idx="721">
                  <c:v>8.3449074074074085E-3</c:v>
                </c:pt>
                <c:pt idx="722">
                  <c:v>8.3564814814814804E-3</c:v>
                </c:pt>
                <c:pt idx="723">
                  <c:v>8.3680555555555557E-3</c:v>
                </c:pt>
                <c:pt idx="724">
                  <c:v>8.3796296296296292E-3</c:v>
                </c:pt>
                <c:pt idx="725">
                  <c:v>8.3912037037037045E-3</c:v>
                </c:pt>
                <c:pt idx="726">
                  <c:v>8.4027777777777781E-3</c:v>
                </c:pt>
                <c:pt idx="727">
                  <c:v>8.4143518518518517E-3</c:v>
                </c:pt>
                <c:pt idx="728">
                  <c:v>8.4259259259259253E-3</c:v>
                </c:pt>
                <c:pt idx="729">
                  <c:v>8.4375000000000006E-3</c:v>
                </c:pt>
                <c:pt idx="730">
                  <c:v>8.4490740740740741E-3</c:v>
                </c:pt>
                <c:pt idx="731">
                  <c:v>8.4606481481481494E-3</c:v>
                </c:pt>
                <c:pt idx="732">
                  <c:v>8.4722222222222213E-3</c:v>
                </c:pt>
                <c:pt idx="733">
                  <c:v>8.4837962962962966E-3</c:v>
                </c:pt>
                <c:pt idx="734">
                  <c:v>8.4953703703703701E-3</c:v>
                </c:pt>
                <c:pt idx="735">
                  <c:v>8.5069444444444437E-3</c:v>
                </c:pt>
                <c:pt idx="736">
                  <c:v>8.518518518518519E-3</c:v>
                </c:pt>
                <c:pt idx="737">
                  <c:v>8.5300925925925926E-3</c:v>
                </c:pt>
                <c:pt idx="738">
                  <c:v>8.5416666666666679E-3</c:v>
                </c:pt>
                <c:pt idx="739">
                  <c:v>8.5532407407407415E-3</c:v>
                </c:pt>
                <c:pt idx="740">
                  <c:v>8.564814814814815E-3</c:v>
                </c:pt>
                <c:pt idx="741">
                  <c:v>8.5763888888888886E-3</c:v>
                </c:pt>
                <c:pt idx="742">
                  <c:v>8.5879629629629622E-3</c:v>
                </c:pt>
                <c:pt idx="743">
                  <c:v>8.5995370370370357E-3</c:v>
                </c:pt>
                <c:pt idx="744">
                  <c:v>8.611111111111111E-3</c:v>
                </c:pt>
                <c:pt idx="745">
                  <c:v>8.6226851851851846E-3</c:v>
                </c:pt>
                <c:pt idx="746">
                  <c:v>8.6342592592592599E-3</c:v>
                </c:pt>
                <c:pt idx="747">
                  <c:v>8.6458333333333335E-3</c:v>
                </c:pt>
                <c:pt idx="748">
                  <c:v>8.6574074074074071E-3</c:v>
                </c:pt>
                <c:pt idx="749">
                  <c:v>8.6689814814814806E-3</c:v>
                </c:pt>
                <c:pt idx="750">
                  <c:v>8.6805555555555559E-3</c:v>
                </c:pt>
                <c:pt idx="751">
                  <c:v>8.6921296296296312E-3</c:v>
                </c:pt>
                <c:pt idx="752">
                  <c:v>8.7037037037037031E-3</c:v>
                </c:pt>
                <c:pt idx="753">
                  <c:v>8.7152777777777784E-3</c:v>
                </c:pt>
                <c:pt idx="754">
                  <c:v>8.726851851851852E-3</c:v>
                </c:pt>
                <c:pt idx="755">
                  <c:v>8.7384259259259255E-3</c:v>
                </c:pt>
                <c:pt idx="756">
                  <c:v>8.7499999999999991E-3</c:v>
                </c:pt>
                <c:pt idx="757">
                  <c:v>8.7615740740740744E-3</c:v>
                </c:pt>
                <c:pt idx="758">
                  <c:v>8.773148148148148E-3</c:v>
                </c:pt>
                <c:pt idx="759">
                  <c:v>8.7847222222222233E-3</c:v>
                </c:pt>
                <c:pt idx="760">
                  <c:v>8.7962962962962968E-3</c:v>
                </c:pt>
                <c:pt idx="761">
                  <c:v>8.8078703703703704E-3</c:v>
                </c:pt>
                <c:pt idx="762">
                  <c:v>8.819444444444444E-3</c:v>
                </c:pt>
                <c:pt idx="763">
                  <c:v>8.8310185185185176E-3</c:v>
                </c:pt>
                <c:pt idx="764">
                  <c:v>8.8425925925925911E-3</c:v>
                </c:pt>
                <c:pt idx="765">
                  <c:v>8.8541666666666664E-3</c:v>
                </c:pt>
                <c:pt idx="766">
                  <c:v>8.8657407407407417E-3</c:v>
                </c:pt>
                <c:pt idx="767">
                  <c:v>8.8773148148148153E-3</c:v>
                </c:pt>
                <c:pt idx="768">
                  <c:v>8.8888888888888889E-3</c:v>
                </c:pt>
                <c:pt idx="769">
                  <c:v>8.9004629629629625E-3</c:v>
                </c:pt>
                <c:pt idx="770">
                  <c:v>8.9120370370370378E-3</c:v>
                </c:pt>
                <c:pt idx="771">
                  <c:v>8.9236111111111113E-3</c:v>
                </c:pt>
                <c:pt idx="772">
                  <c:v>8.9351851851851866E-3</c:v>
                </c:pt>
                <c:pt idx="773">
                  <c:v>8.9467592592592585E-3</c:v>
                </c:pt>
                <c:pt idx="774">
                  <c:v>8.9583333333333338E-3</c:v>
                </c:pt>
                <c:pt idx="775">
                  <c:v>8.9699074074074073E-3</c:v>
                </c:pt>
                <c:pt idx="776">
                  <c:v>8.9814814814814809E-3</c:v>
                </c:pt>
                <c:pt idx="777">
                  <c:v>8.9930555555555545E-3</c:v>
                </c:pt>
                <c:pt idx="778">
                  <c:v>9.0046296296296298E-3</c:v>
                </c:pt>
                <c:pt idx="779">
                  <c:v>9.0162037037037034E-3</c:v>
                </c:pt>
                <c:pt idx="780">
                  <c:v>9.0277777777777787E-3</c:v>
                </c:pt>
                <c:pt idx="781">
                  <c:v>9.0393518518518522E-3</c:v>
                </c:pt>
                <c:pt idx="782">
                  <c:v>9.0509259259259258E-3</c:v>
                </c:pt>
                <c:pt idx="783">
                  <c:v>9.0624999999999994E-3</c:v>
                </c:pt>
                <c:pt idx="784">
                  <c:v>9.0740740740740729E-3</c:v>
                </c:pt>
                <c:pt idx="785">
                  <c:v>9.0856481481481483E-3</c:v>
                </c:pt>
                <c:pt idx="786">
                  <c:v>9.0972222222222218E-3</c:v>
                </c:pt>
                <c:pt idx="787">
                  <c:v>9.1087962962962971E-3</c:v>
                </c:pt>
                <c:pt idx="788">
                  <c:v>9.1203703703703707E-3</c:v>
                </c:pt>
                <c:pt idx="789">
                  <c:v>9.1319444444444443E-3</c:v>
                </c:pt>
                <c:pt idx="790">
                  <c:v>9.1435185185185178E-3</c:v>
                </c:pt>
                <c:pt idx="791">
                  <c:v>9.1550925925925931E-3</c:v>
                </c:pt>
                <c:pt idx="792">
                  <c:v>9.1666666666666667E-3</c:v>
                </c:pt>
                <c:pt idx="793">
                  <c:v>9.1782407407407403E-3</c:v>
                </c:pt>
                <c:pt idx="794">
                  <c:v>9.1898148148148139E-3</c:v>
                </c:pt>
                <c:pt idx="795">
                  <c:v>9.2013888888888892E-3</c:v>
                </c:pt>
                <c:pt idx="796">
                  <c:v>9.2129629629629627E-3</c:v>
                </c:pt>
                <c:pt idx="797">
                  <c:v>9.2245370370370363E-3</c:v>
                </c:pt>
                <c:pt idx="798">
                  <c:v>9.2361111111111116E-3</c:v>
                </c:pt>
                <c:pt idx="799">
                  <c:v>9.2476851851851852E-3</c:v>
                </c:pt>
                <c:pt idx="800">
                  <c:v>9.2592592592592605E-3</c:v>
                </c:pt>
                <c:pt idx="801">
                  <c:v>9.2708333333333341E-3</c:v>
                </c:pt>
                <c:pt idx="802">
                  <c:v>9.2824074074074076E-3</c:v>
                </c:pt>
                <c:pt idx="803">
                  <c:v>9.2939814814814812E-3</c:v>
                </c:pt>
                <c:pt idx="804">
                  <c:v>9.3055555555555548E-3</c:v>
                </c:pt>
                <c:pt idx="805">
                  <c:v>9.3171296296296283E-3</c:v>
                </c:pt>
                <c:pt idx="806">
                  <c:v>9.3287037037037036E-3</c:v>
                </c:pt>
                <c:pt idx="807">
                  <c:v>9.3402777777777772E-3</c:v>
                </c:pt>
                <c:pt idx="808">
                  <c:v>9.3518518518518525E-3</c:v>
                </c:pt>
                <c:pt idx="809">
                  <c:v>9.3634259259259261E-3</c:v>
                </c:pt>
                <c:pt idx="810">
                  <c:v>9.3749999999999997E-3</c:v>
                </c:pt>
                <c:pt idx="811">
                  <c:v>9.386574074074075E-3</c:v>
                </c:pt>
                <c:pt idx="812">
                  <c:v>9.3981481481481485E-3</c:v>
                </c:pt>
                <c:pt idx="813">
                  <c:v>9.4097222222222238E-3</c:v>
                </c:pt>
                <c:pt idx="814">
                  <c:v>9.4212962962962957E-3</c:v>
                </c:pt>
                <c:pt idx="815">
                  <c:v>9.432870370370371E-3</c:v>
                </c:pt>
                <c:pt idx="816">
                  <c:v>9.4444444444444445E-3</c:v>
                </c:pt>
                <c:pt idx="817">
                  <c:v>9.4560185185185181E-3</c:v>
                </c:pt>
                <c:pt idx="818">
                  <c:v>9.4675925925925917E-3</c:v>
                </c:pt>
                <c:pt idx="819">
                  <c:v>9.479166666666667E-3</c:v>
                </c:pt>
                <c:pt idx="820">
                  <c:v>9.4907407407407406E-3</c:v>
                </c:pt>
                <c:pt idx="821">
                  <c:v>9.5023148148148159E-3</c:v>
                </c:pt>
                <c:pt idx="822">
                  <c:v>9.5138888888888894E-3</c:v>
                </c:pt>
                <c:pt idx="823">
                  <c:v>9.525462962962963E-3</c:v>
                </c:pt>
                <c:pt idx="824">
                  <c:v>9.5370370370370366E-3</c:v>
                </c:pt>
                <c:pt idx="825">
                  <c:v>9.5486111111111101E-3</c:v>
                </c:pt>
                <c:pt idx="826">
                  <c:v>9.5601851851851855E-3</c:v>
                </c:pt>
                <c:pt idx="827">
                  <c:v>9.571759259259259E-3</c:v>
                </c:pt>
                <c:pt idx="828">
                  <c:v>9.5833333333333343E-3</c:v>
                </c:pt>
                <c:pt idx="829">
                  <c:v>9.5949074074074079E-3</c:v>
                </c:pt>
                <c:pt idx="830">
                  <c:v>9.6064814814814815E-3</c:v>
                </c:pt>
                <c:pt idx="831">
                  <c:v>9.618055555555555E-3</c:v>
                </c:pt>
                <c:pt idx="832">
                  <c:v>9.6296296296296303E-3</c:v>
                </c:pt>
                <c:pt idx="833">
                  <c:v>9.6412037037037039E-3</c:v>
                </c:pt>
                <c:pt idx="834">
                  <c:v>9.6527777777777775E-3</c:v>
                </c:pt>
                <c:pt idx="835">
                  <c:v>9.6643518518518511E-3</c:v>
                </c:pt>
                <c:pt idx="836">
                  <c:v>9.6759259259259264E-3</c:v>
                </c:pt>
                <c:pt idx="837">
                  <c:v>9.6874999999999999E-3</c:v>
                </c:pt>
                <c:pt idx="838">
                  <c:v>9.6990740740740735E-3</c:v>
                </c:pt>
                <c:pt idx="839">
                  <c:v>9.7106481481481471E-3</c:v>
                </c:pt>
                <c:pt idx="840">
                  <c:v>9.7222222222222224E-3</c:v>
                </c:pt>
                <c:pt idx="841">
                  <c:v>9.7337962962962977E-3</c:v>
                </c:pt>
                <c:pt idx="842">
                  <c:v>9.7453703703703713E-3</c:v>
                </c:pt>
                <c:pt idx="843">
                  <c:v>9.7569444444444448E-3</c:v>
                </c:pt>
                <c:pt idx="844">
                  <c:v>9.7685185185185184E-3</c:v>
                </c:pt>
                <c:pt idx="845">
                  <c:v>9.780092592592592E-3</c:v>
                </c:pt>
                <c:pt idx="846">
                  <c:v>9.7916666666666655E-3</c:v>
                </c:pt>
                <c:pt idx="847">
                  <c:v>9.8032407407407408E-3</c:v>
                </c:pt>
                <c:pt idx="848">
                  <c:v>9.8148148148148144E-3</c:v>
                </c:pt>
                <c:pt idx="849">
                  <c:v>9.8263888888888897E-3</c:v>
                </c:pt>
                <c:pt idx="850">
                  <c:v>9.8379629629629633E-3</c:v>
                </c:pt>
                <c:pt idx="851">
                  <c:v>9.8495370370370369E-3</c:v>
                </c:pt>
                <c:pt idx="852">
                  <c:v>9.8611111111111104E-3</c:v>
                </c:pt>
                <c:pt idx="853">
                  <c:v>9.8726851851851857E-3</c:v>
                </c:pt>
                <c:pt idx="854">
                  <c:v>9.8842592592592576E-3</c:v>
                </c:pt>
                <c:pt idx="855">
                  <c:v>9.8958333333333329E-3</c:v>
                </c:pt>
                <c:pt idx="856">
                  <c:v>9.9074074074074082E-3</c:v>
                </c:pt>
                <c:pt idx="857">
                  <c:v>9.9189814814814817E-3</c:v>
                </c:pt>
                <c:pt idx="858">
                  <c:v>9.9305555555555553E-3</c:v>
                </c:pt>
                <c:pt idx="859">
                  <c:v>9.9421296296296289E-3</c:v>
                </c:pt>
                <c:pt idx="860">
                  <c:v>9.9537037037037042E-3</c:v>
                </c:pt>
                <c:pt idx="861">
                  <c:v>9.9652777777777778E-3</c:v>
                </c:pt>
                <c:pt idx="862">
                  <c:v>9.9768518518518531E-3</c:v>
                </c:pt>
                <c:pt idx="863">
                  <c:v>9.9884259259259266E-3</c:v>
                </c:pt>
                <c:pt idx="864">
                  <c:v>0.01</c:v>
                </c:pt>
                <c:pt idx="865">
                  <c:v>1.0011574074074074E-2</c:v>
                </c:pt>
                <c:pt idx="866">
                  <c:v>1.0023148148148147E-2</c:v>
                </c:pt>
                <c:pt idx="867">
                  <c:v>1.0034722222222221E-2</c:v>
                </c:pt>
                <c:pt idx="868">
                  <c:v>1.0046296296296296E-2</c:v>
                </c:pt>
                <c:pt idx="869">
                  <c:v>1.005787037037037E-2</c:v>
                </c:pt>
                <c:pt idx="870">
                  <c:v>1.0069444444444445E-2</c:v>
                </c:pt>
                <c:pt idx="871">
                  <c:v>1.0081018518518519E-2</c:v>
                </c:pt>
                <c:pt idx="872">
                  <c:v>1.0092592592592592E-2</c:v>
                </c:pt>
                <c:pt idx="873">
                  <c:v>1.0104166666666668E-2</c:v>
                </c:pt>
                <c:pt idx="874">
                  <c:v>1.0115740740740741E-2</c:v>
                </c:pt>
                <c:pt idx="875">
                  <c:v>1.0127314814814815E-2</c:v>
                </c:pt>
                <c:pt idx="876">
                  <c:v>1.0138888888888888E-2</c:v>
                </c:pt>
                <c:pt idx="877">
                  <c:v>1.0150462962962964E-2</c:v>
                </c:pt>
                <c:pt idx="878">
                  <c:v>1.0162037037037037E-2</c:v>
                </c:pt>
                <c:pt idx="879">
                  <c:v>1.0173611111111111E-2</c:v>
                </c:pt>
                <c:pt idx="880">
                  <c:v>1.0185185185185184E-2</c:v>
                </c:pt>
                <c:pt idx="881">
                  <c:v>1.019675925925926E-2</c:v>
                </c:pt>
                <c:pt idx="882">
                  <c:v>1.0208333333333333E-2</c:v>
                </c:pt>
                <c:pt idx="883">
                  <c:v>1.0219907407407408E-2</c:v>
                </c:pt>
                <c:pt idx="884">
                  <c:v>1.0231481481481482E-2</c:v>
                </c:pt>
                <c:pt idx="885">
                  <c:v>1.0243055555555556E-2</c:v>
                </c:pt>
                <c:pt idx="886">
                  <c:v>1.0254629629629629E-2</c:v>
                </c:pt>
                <c:pt idx="887">
                  <c:v>1.0266203703703703E-2</c:v>
                </c:pt>
                <c:pt idx="888">
                  <c:v>1.0277777777777778E-2</c:v>
                </c:pt>
                <c:pt idx="889">
                  <c:v>1.0289351851851852E-2</c:v>
                </c:pt>
                <c:pt idx="890">
                  <c:v>1.0300925925925927E-2</c:v>
                </c:pt>
                <c:pt idx="891">
                  <c:v>1.03125E-2</c:v>
                </c:pt>
                <c:pt idx="892">
                  <c:v>1.0324074074074074E-2</c:v>
                </c:pt>
                <c:pt idx="893">
                  <c:v>1.0335648148148148E-2</c:v>
                </c:pt>
                <c:pt idx="894">
                  <c:v>1.0347222222222223E-2</c:v>
                </c:pt>
                <c:pt idx="895">
                  <c:v>1.0358796296296295E-2</c:v>
                </c:pt>
                <c:pt idx="896">
                  <c:v>1.037037037037037E-2</c:v>
                </c:pt>
                <c:pt idx="897">
                  <c:v>1.0381944444444444E-2</c:v>
                </c:pt>
                <c:pt idx="898">
                  <c:v>1.0393518518518519E-2</c:v>
                </c:pt>
                <c:pt idx="899">
                  <c:v>1.0405092592592593E-2</c:v>
                </c:pt>
                <c:pt idx="900">
                  <c:v>1.0416666666666666E-2</c:v>
                </c:pt>
                <c:pt idx="901">
                  <c:v>1.042824074074074E-2</c:v>
                </c:pt>
                <c:pt idx="902">
                  <c:v>1.0439814814814813E-2</c:v>
                </c:pt>
                <c:pt idx="903">
                  <c:v>1.045138888888889E-2</c:v>
                </c:pt>
                <c:pt idx="904">
                  <c:v>1.0462962962962964E-2</c:v>
                </c:pt>
                <c:pt idx="905">
                  <c:v>1.0474537037037037E-2</c:v>
                </c:pt>
                <c:pt idx="906">
                  <c:v>1.0486111111111111E-2</c:v>
                </c:pt>
                <c:pt idx="907">
                  <c:v>1.0497685185185186E-2</c:v>
                </c:pt>
                <c:pt idx="908">
                  <c:v>1.050925925925926E-2</c:v>
                </c:pt>
                <c:pt idx="909">
                  <c:v>1.0520833333333333E-2</c:v>
                </c:pt>
                <c:pt idx="910">
                  <c:v>1.0532407407407407E-2</c:v>
                </c:pt>
                <c:pt idx="911">
                  <c:v>1.0543981481481481E-2</c:v>
                </c:pt>
                <c:pt idx="912">
                  <c:v>1.0555555555555554E-2</c:v>
                </c:pt>
                <c:pt idx="913">
                  <c:v>1.0567129629629629E-2</c:v>
                </c:pt>
                <c:pt idx="914">
                  <c:v>1.0578703703703703E-2</c:v>
                </c:pt>
                <c:pt idx="915">
                  <c:v>1.0590277777777777E-2</c:v>
                </c:pt>
                <c:pt idx="916">
                  <c:v>1.0601851851851854E-2</c:v>
                </c:pt>
                <c:pt idx="917">
                  <c:v>1.0613425925925927E-2</c:v>
                </c:pt>
                <c:pt idx="918">
                  <c:v>1.0625000000000001E-2</c:v>
                </c:pt>
                <c:pt idx="919">
                  <c:v>1.0636574074074074E-2</c:v>
                </c:pt>
                <c:pt idx="920">
                  <c:v>1.064814814814815E-2</c:v>
                </c:pt>
                <c:pt idx="921">
                  <c:v>1.0659722222222221E-2</c:v>
                </c:pt>
                <c:pt idx="922">
                  <c:v>1.0671296296296297E-2</c:v>
                </c:pt>
                <c:pt idx="923">
                  <c:v>1.068287037037037E-2</c:v>
                </c:pt>
                <c:pt idx="924">
                  <c:v>1.0694444444444444E-2</c:v>
                </c:pt>
                <c:pt idx="925">
                  <c:v>1.0706018518518517E-2</c:v>
                </c:pt>
                <c:pt idx="926">
                  <c:v>1.0717592592592593E-2</c:v>
                </c:pt>
                <c:pt idx="927">
                  <c:v>1.0729166666666666E-2</c:v>
                </c:pt>
                <c:pt idx="928">
                  <c:v>1.074074074074074E-2</c:v>
                </c:pt>
                <c:pt idx="929">
                  <c:v>1.0752314814814814E-2</c:v>
                </c:pt>
                <c:pt idx="930">
                  <c:v>1.0763888888888891E-2</c:v>
                </c:pt>
                <c:pt idx="931">
                  <c:v>1.0775462962962964E-2</c:v>
                </c:pt>
                <c:pt idx="932">
                  <c:v>1.0787037037037038E-2</c:v>
                </c:pt>
                <c:pt idx="933">
                  <c:v>1.0798611111111111E-2</c:v>
                </c:pt>
                <c:pt idx="934">
                  <c:v>1.0810185185185185E-2</c:v>
                </c:pt>
                <c:pt idx="935">
                  <c:v>1.082175925925926E-2</c:v>
                </c:pt>
                <c:pt idx="936">
                  <c:v>1.0833333333333334E-2</c:v>
                </c:pt>
                <c:pt idx="937">
                  <c:v>1.0844907407407407E-2</c:v>
                </c:pt>
                <c:pt idx="938">
                  <c:v>1.0856481481481481E-2</c:v>
                </c:pt>
                <c:pt idx="939">
                  <c:v>1.0868055555555556E-2</c:v>
                </c:pt>
                <c:pt idx="940">
                  <c:v>1.087962962962963E-2</c:v>
                </c:pt>
                <c:pt idx="941">
                  <c:v>1.0891203703703703E-2</c:v>
                </c:pt>
                <c:pt idx="942">
                  <c:v>1.0902777777777777E-2</c:v>
                </c:pt>
                <c:pt idx="943">
                  <c:v>1.091435185185185E-2</c:v>
                </c:pt>
                <c:pt idx="944">
                  <c:v>1.0925925925925924E-2</c:v>
                </c:pt>
                <c:pt idx="945">
                  <c:v>1.0937500000000001E-2</c:v>
                </c:pt>
                <c:pt idx="946">
                  <c:v>1.0949074074074075E-2</c:v>
                </c:pt>
                <c:pt idx="947">
                  <c:v>1.0960648148148148E-2</c:v>
                </c:pt>
                <c:pt idx="948">
                  <c:v>1.0972222222222223E-2</c:v>
                </c:pt>
                <c:pt idx="949">
                  <c:v>1.0983796296296297E-2</c:v>
                </c:pt>
                <c:pt idx="950">
                  <c:v>1.0995370370370371E-2</c:v>
                </c:pt>
                <c:pt idx="951">
                  <c:v>1.1006944444444444E-2</c:v>
                </c:pt>
                <c:pt idx="952">
                  <c:v>1.1018518518518518E-2</c:v>
                </c:pt>
                <c:pt idx="953">
                  <c:v>1.1030092592592591E-2</c:v>
                </c:pt>
                <c:pt idx="954">
                  <c:v>1.1041666666666667E-2</c:v>
                </c:pt>
                <c:pt idx="955">
                  <c:v>1.105324074074074E-2</c:v>
                </c:pt>
                <c:pt idx="956">
                  <c:v>1.1064814814814814E-2</c:v>
                </c:pt>
                <c:pt idx="957">
                  <c:v>1.1076388888888887E-2</c:v>
                </c:pt>
                <c:pt idx="958">
                  <c:v>1.1087962962962964E-2</c:v>
                </c:pt>
                <c:pt idx="959">
                  <c:v>1.1099537037037038E-2</c:v>
                </c:pt>
                <c:pt idx="960">
                  <c:v>1.1111111111111112E-2</c:v>
                </c:pt>
                <c:pt idx="961">
                  <c:v>1.1122685185185185E-2</c:v>
                </c:pt>
                <c:pt idx="962">
                  <c:v>1.113425925925926E-2</c:v>
                </c:pt>
                <c:pt idx="963">
                  <c:v>1.1145833333333334E-2</c:v>
                </c:pt>
                <c:pt idx="964">
                  <c:v>1.1157407407407408E-2</c:v>
                </c:pt>
                <c:pt idx="965">
                  <c:v>1.1168981481481481E-2</c:v>
                </c:pt>
                <c:pt idx="966">
                  <c:v>1.1180555555555556E-2</c:v>
                </c:pt>
                <c:pt idx="967">
                  <c:v>1.1180555555555556E-2</c:v>
                </c:pt>
                <c:pt idx="968">
                  <c:v>1.1203703703703704E-2</c:v>
                </c:pt>
                <c:pt idx="969">
                  <c:v>1.1215277777777777E-2</c:v>
                </c:pt>
                <c:pt idx="970">
                  <c:v>1.1215277777777777E-2</c:v>
                </c:pt>
                <c:pt idx="971">
                  <c:v>1.1226851851851854E-2</c:v>
                </c:pt>
                <c:pt idx="972">
                  <c:v>1.1238425925925928E-2</c:v>
                </c:pt>
                <c:pt idx="973">
                  <c:v>1.1249999999999998E-2</c:v>
                </c:pt>
                <c:pt idx="974">
                  <c:v>1.1261574074074071E-2</c:v>
                </c:pt>
                <c:pt idx="975">
                  <c:v>1.1273148148148148E-2</c:v>
                </c:pt>
                <c:pt idx="976">
                  <c:v>1.1284722222222222E-2</c:v>
                </c:pt>
                <c:pt idx="977">
                  <c:v>1.1296296296296296E-2</c:v>
                </c:pt>
                <c:pt idx="978">
                  <c:v>1.1307870370370371E-2</c:v>
                </c:pt>
                <c:pt idx="979">
                  <c:v>1.1319444444444444E-2</c:v>
                </c:pt>
                <c:pt idx="980">
                  <c:v>1.1331018518518518E-2</c:v>
                </c:pt>
                <c:pt idx="981">
                  <c:v>1.1342592592592592E-2</c:v>
                </c:pt>
                <c:pt idx="982">
                  <c:v>1.1354166666666667E-2</c:v>
                </c:pt>
                <c:pt idx="983">
                  <c:v>1.136574074074074E-2</c:v>
                </c:pt>
                <c:pt idx="984">
                  <c:v>1.1377314814814814E-2</c:v>
                </c:pt>
                <c:pt idx="985">
                  <c:v>1.1388888888888888E-2</c:v>
                </c:pt>
                <c:pt idx="986">
                  <c:v>1.1400462962962965E-2</c:v>
                </c:pt>
                <c:pt idx="987">
                  <c:v>1.1412037037037038E-2</c:v>
                </c:pt>
                <c:pt idx="988">
                  <c:v>1.1423611111111112E-2</c:v>
                </c:pt>
                <c:pt idx="989">
                  <c:v>1.1435185185185185E-2</c:v>
                </c:pt>
                <c:pt idx="990">
                  <c:v>1.1446759259259261E-2</c:v>
                </c:pt>
                <c:pt idx="991">
                  <c:v>1.1458333333333334E-2</c:v>
                </c:pt>
                <c:pt idx="992">
                  <c:v>1.1469907407407408E-2</c:v>
                </c:pt>
                <c:pt idx="993">
                  <c:v>1.1481481481481483E-2</c:v>
                </c:pt>
                <c:pt idx="994">
                  <c:v>1.1493055555555555E-2</c:v>
                </c:pt>
                <c:pt idx="995">
                  <c:v>1.1504629629629629E-2</c:v>
                </c:pt>
                <c:pt idx="996">
                  <c:v>1.1516203703703702E-2</c:v>
                </c:pt>
                <c:pt idx="997">
                  <c:v>1.1527777777777777E-2</c:v>
                </c:pt>
                <c:pt idx="998">
                  <c:v>1.1539351851851851E-2</c:v>
                </c:pt>
                <c:pt idx="999">
                  <c:v>1.1550925925925925E-2</c:v>
                </c:pt>
                <c:pt idx="1000">
                  <c:v>1.1562499999999998E-2</c:v>
                </c:pt>
                <c:pt idx="1001">
                  <c:v>1.1574074074074075E-2</c:v>
                </c:pt>
                <c:pt idx="1002">
                  <c:v>1.1585648148148149E-2</c:v>
                </c:pt>
                <c:pt idx="1003">
                  <c:v>1.1597222222222222E-2</c:v>
                </c:pt>
                <c:pt idx="1004">
                  <c:v>1.1608796296296296E-2</c:v>
                </c:pt>
                <c:pt idx="1005">
                  <c:v>1.1620370370370371E-2</c:v>
                </c:pt>
                <c:pt idx="1006">
                  <c:v>1.1631944444444445E-2</c:v>
                </c:pt>
                <c:pt idx="1007">
                  <c:v>1.1643518518518518E-2</c:v>
                </c:pt>
                <c:pt idx="1008">
                  <c:v>1.1655092592592594E-2</c:v>
                </c:pt>
                <c:pt idx="1009">
                  <c:v>1.1666666666666667E-2</c:v>
                </c:pt>
                <c:pt idx="1010">
                  <c:v>1.1678240740740741E-2</c:v>
                </c:pt>
                <c:pt idx="1011">
                  <c:v>1.1689814814814814E-2</c:v>
                </c:pt>
                <c:pt idx="1012">
                  <c:v>1.1701388888888891E-2</c:v>
                </c:pt>
                <c:pt idx="1013">
                  <c:v>1.1712962962962965E-2</c:v>
                </c:pt>
                <c:pt idx="1014">
                  <c:v>1.1724537037037035E-2</c:v>
                </c:pt>
                <c:pt idx="1015">
                  <c:v>1.1736111111111109E-2</c:v>
                </c:pt>
                <c:pt idx="1016">
                  <c:v>1.1747685185185186E-2</c:v>
                </c:pt>
                <c:pt idx="1017">
                  <c:v>1.1759259259259259E-2</c:v>
                </c:pt>
                <c:pt idx="1018">
                  <c:v>1.1770833333333333E-2</c:v>
                </c:pt>
                <c:pt idx="1019">
                  <c:v>1.1782407407407406E-2</c:v>
                </c:pt>
                <c:pt idx="1020">
                  <c:v>1.1793981481481482E-2</c:v>
                </c:pt>
                <c:pt idx="1021">
                  <c:v>1.1805555555555555E-2</c:v>
                </c:pt>
                <c:pt idx="1022">
                  <c:v>1.1817129629629629E-2</c:v>
                </c:pt>
                <c:pt idx="1023">
                  <c:v>1.1828703703703704E-2</c:v>
                </c:pt>
                <c:pt idx="1024">
                  <c:v>1.1840277777777778E-2</c:v>
                </c:pt>
                <c:pt idx="1025">
                  <c:v>1.1851851851851851E-2</c:v>
                </c:pt>
                <c:pt idx="1026">
                  <c:v>1.1863425925925925E-2</c:v>
                </c:pt>
                <c:pt idx="1027">
                  <c:v>1.1875000000000002E-2</c:v>
                </c:pt>
                <c:pt idx="1028">
                  <c:v>1.1886574074074075E-2</c:v>
                </c:pt>
                <c:pt idx="1029">
                  <c:v>1.1898148148148149E-2</c:v>
                </c:pt>
                <c:pt idx="1030">
                  <c:v>1.1909722222222223E-2</c:v>
                </c:pt>
                <c:pt idx="1031">
                  <c:v>1.1921296296296298E-2</c:v>
                </c:pt>
                <c:pt idx="1032">
                  <c:v>1.1932870370370371E-2</c:v>
                </c:pt>
                <c:pt idx="1033">
                  <c:v>1.1944444444444445E-2</c:v>
                </c:pt>
                <c:pt idx="1034">
                  <c:v>1.1956018518518517E-2</c:v>
                </c:pt>
                <c:pt idx="1035">
                  <c:v>1.1967592592592592E-2</c:v>
                </c:pt>
                <c:pt idx="1036">
                  <c:v>1.1979166666666666E-2</c:v>
                </c:pt>
                <c:pt idx="1037">
                  <c:v>1.1990740740740739E-2</c:v>
                </c:pt>
                <c:pt idx="1038">
                  <c:v>1.2002314814814815E-2</c:v>
                </c:pt>
                <c:pt idx="1039">
                  <c:v>1.2013888888888888E-2</c:v>
                </c:pt>
                <c:pt idx="1040">
                  <c:v>1.2025462962962962E-2</c:v>
                </c:pt>
                <c:pt idx="1041">
                  <c:v>1.2037037037037035E-2</c:v>
                </c:pt>
                <c:pt idx="1042">
                  <c:v>1.2048611111111112E-2</c:v>
                </c:pt>
                <c:pt idx="1043">
                  <c:v>1.2060185185185186E-2</c:v>
                </c:pt>
                <c:pt idx="1044">
                  <c:v>1.207175925925926E-2</c:v>
                </c:pt>
                <c:pt idx="1045">
                  <c:v>1.2083333333333333E-2</c:v>
                </c:pt>
                <c:pt idx="1046">
                  <c:v>1.2094907407407408E-2</c:v>
                </c:pt>
                <c:pt idx="1047">
                  <c:v>1.2106481481481482E-2</c:v>
                </c:pt>
                <c:pt idx="1048">
                  <c:v>1.2118055555555556E-2</c:v>
                </c:pt>
                <c:pt idx="1049">
                  <c:v>1.2129629629629629E-2</c:v>
                </c:pt>
                <c:pt idx="1050">
                  <c:v>1.2141203703703704E-2</c:v>
                </c:pt>
                <c:pt idx="1051">
                  <c:v>1.2152777777777778E-2</c:v>
                </c:pt>
                <c:pt idx="1052">
                  <c:v>1.2164351851851852E-2</c:v>
                </c:pt>
                <c:pt idx="1053">
                  <c:v>1.2175925925925929E-2</c:v>
                </c:pt>
                <c:pt idx="1054">
                  <c:v>1.2187500000000002E-2</c:v>
                </c:pt>
                <c:pt idx="1055">
                  <c:v>1.2199074074074072E-2</c:v>
                </c:pt>
                <c:pt idx="1056">
                  <c:v>1.2210648148148146E-2</c:v>
                </c:pt>
                <c:pt idx="1057">
                  <c:v>1.2222222222222223E-2</c:v>
                </c:pt>
                <c:pt idx="1058">
                  <c:v>1.2233796296296296E-2</c:v>
                </c:pt>
                <c:pt idx="1059">
                  <c:v>1.224537037037037E-2</c:v>
                </c:pt>
                <c:pt idx="1060">
                  <c:v>1.2256944444444444E-2</c:v>
                </c:pt>
                <c:pt idx="1061">
                  <c:v>1.2268518518518519E-2</c:v>
                </c:pt>
                <c:pt idx="1062">
                  <c:v>1.2280092592592592E-2</c:v>
                </c:pt>
                <c:pt idx="1063">
                  <c:v>1.2291666666666666E-2</c:v>
                </c:pt>
                <c:pt idx="1064">
                  <c:v>1.230324074074074E-2</c:v>
                </c:pt>
                <c:pt idx="1065">
                  <c:v>1.2314814814814815E-2</c:v>
                </c:pt>
                <c:pt idx="1066">
                  <c:v>1.2326388888888888E-2</c:v>
                </c:pt>
                <c:pt idx="1067">
                  <c:v>1.2337962962962962E-2</c:v>
                </c:pt>
                <c:pt idx="1068">
                  <c:v>1.2349537037037039E-2</c:v>
                </c:pt>
                <c:pt idx="1069">
                  <c:v>1.2361111111111113E-2</c:v>
                </c:pt>
                <c:pt idx="1070">
                  <c:v>1.2372685185185186E-2</c:v>
                </c:pt>
                <c:pt idx="1071">
                  <c:v>1.238425925925926E-2</c:v>
                </c:pt>
                <c:pt idx="1072">
                  <c:v>1.2395833333333335E-2</c:v>
                </c:pt>
                <c:pt idx="1073">
                  <c:v>1.2407407407407409E-2</c:v>
                </c:pt>
                <c:pt idx="1074">
                  <c:v>1.2418981481481482E-2</c:v>
                </c:pt>
                <c:pt idx="1075">
                  <c:v>1.2430555555555554E-2</c:v>
                </c:pt>
                <c:pt idx="1076">
                  <c:v>1.2442129629629629E-2</c:v>
                </c:pt>
                <c:pt idx="1077">
                  <c:v>1.2453703703703703E-2</c:v>
                </c:pt>
                <c:pt idx="1078">
                  <c:v>1.2465277777777777E-2</c:v>
                </c:pt>
                <c:pt idx="1079">
                  <c:v>1.247685185185185E-2</c:v>
                </c:pt>
                <c:pt idx="1080">
                  <c:v>1.2488425925925925E-2</c:v>
                </c:pt>
                <c:pt idx="1081">
                  <c:v>1.2499999999999999E-2</c:v>
                </c:pt>
                <c:pt idx="1082">
                  <c:v>1.2511574074074073E-2</c:v>
                </c:pt>
                <c:pt idx="1083">
                  <c:v>1.252314814814815E-2</c:v>
                </c:pt>
                <c:pt idx="1084">
                  <c:v>1.2534722222222223E-2</c:v>
                </c:pt>
                <c:pt idx="1085">
                  <c:v>1.2546296296296297E-2</c:v>
                </c:pt>
                <c:pt idx="1086">
                  <c:v>1.255787037037037E-2</c:v>
                </c:pt>
                <c:pt idx="1087">
                  <c:v>1.2569444444444446E-2</c:v>
                </c:pt>
                <c:pt idx="1088">
                  <c:v>1.2581018518518519E-2</c:v>
                </c:pt>
                <c:pt idx="1089">
                  <c:v>1.2592592592592593E-2</c:v>
                </c:pt>
                <c:pt idx="1090">
                  <c:v>1.2604166666666666E-2</c:v>
                </c:pt>
                <c:pt idx="1091">
                  <c:v>1.2615740740740742E-2</c:v>
                </c:pt>
                <c:pt idx="1092">
                  <c:v>1.2627314814814815E-2</c:v>
                </c:pt>
                <c:pt idx="1093">
                  <c:v>1.2638888888888889E-2</c:v>
                </c:pt>
                <c:pt idx="1094">
                  <c:v>1.2650462962962962E-2</c:v>
                </c:pt>
                <c:pt idx="1095">
                  <c:v>1.2662037037037039E-2</c:v>
                </c:pt>
                <c:pt idx="1096">
                  <c:v>1.2673611111111109E-2</c:v>
                </c:pt>
                <c:pt idx="1097">
                  <c:v>1.2685185185185183E-2</c:v>
                </c:pt>
                <c:pt idx="1098">
                  <c:v>1.269675925925926E-2</c:v>
                </c:pt>
                <c:pt idx="1099">
                  <c:v>1.2708333333333334E-2</c:v>
                </c:pt>
                <c:pt idx="1100">
                  <c:v>1.2719907407407407E-2</c:v>
                </c:pt>
                <c:pt idx="1101">
                  <c:v>1.2731481481481481E-2</c:v>
                </c:pt>
                <c:pt idx="1102">
                  <c:v>1.2743055555555556E-2</c:v>
                </c:pt>
                <c:pt idx="1103">
                  <c:v>1.275462962962963E-2</c:v>
                </c:pt>
                <c:pt idx="1104">
                  <c:v>1.2766203703703703E-2</c:v>
                </c:pt>
                <c:pt idx="1105">
                  <c:v>1.2777777777777777E-2</c:v>
                </c:pt>
                <c:pt idx="1106">
                  <c:v>1.2789351851851852E-2</c:v>
                </c:pt>
                <c:pt idx="1107">
                  <c:v>1.2800925925925926E-2</c:v>
                </c:pt>
                <c:pt idx="1108">
                  <c:v>1.2812499999999999E-2</c:v>
                </c:pt>
                <c:pt idx="1109">
                  <c:v>1.2824074074074073E-2</c:v>
                </c:pt>
                <c:pt idx="1110">
                  <c:v>1.283564814814815E-2</c:v>
                </c:pt>
                <c:pt idx="1111">
                  <c:v>1.2847222222222223E-2</c:v>
                </c:pt>
                <c:pt idx="1112">
                  <c:v>1.2858796296296297E-2</c:v>
                </c:pt>
                <c:pt idx="1113">
                  <c:v>1.2870370370370372E-2</c:v>
                </c:pt>
                <c:pt idx="1114">
                  <c:v>1.2881944444444446E-2</c:v>
                </c:pt>
                <c:pt idx="1115">
                  <c:v>1.2893518518518519E-2</c:v>
                </c:pt>
                <c:pt idx="1116">
                  <c:v>1.2905092592592591E-2</c:v>
                </c:pt>
                <c:pt idx="1117">
                  <c:v>1.2916666666666667E-2</c:v>
                </c:pt>
                <c:pt idx="1118">
                  <c:v>1.292824074074074E-2</c:v>
                </c:pt>
                <c:pt idx="1119">
                  <c:v>1.2939814814814814E-2</c:v>
                </c:pt>
                <c:pt idx="1120">
                  <c:v>1.2951388888888887E-2</c:v>
                </c:pt>
                <c:pt idx="1121">
                  <c:v>1.2962962962962963E-2</c:v>
                </c:pt>
                <c:pt idx="1122">
                  <c:v>1.2974537037037036E-2</c:v>
                </c:pt>
                <c:pt idx="1123">
                  <c:v>1.298611111111111E-2</c:v>
                </c:pt>
                <c:pt idx="1124">
                  <c:v>1.2997685185185183E-2</c:v>
                </c:pt>
                <c:pt idx="1125">
                  <c:v>1.300925925925926E-2</c:v>
                </c:pt>
                <c:pt idx="1126">
                  <c:v>1.3020833333333334E-2</c:v>
                </c:pt>
                <c:pt idx="1127">
                  <c:v>1.3032407407407407E-2</c:v>
                </c:pt>
                <c:pt idx="1128">
                  <c:v>1.3043981481481483E-2</c:v>
                </c:pt>
                <c:pt idx="1129">
                  <c:v>1.3055555555555556E-2</c:v>
                </c:pt>
                <c:pt idx="1130">
                  <c:v>1.306712962962963E-2</c:v>
                </c:pt>
                <c:pt idx="1131">
                  <c:v>1.3078703703703703E-2</c:v>
                </c:pt>
                <c:pt idx="1132">
                  <c:v>1.3090277777777779E-2</c:v>
                </c:pt>
                <c:pt idx="1133">
                  <c:v>1.3101851851851852E-2</c:v>
                </c:pt>
                <c:pt idx="1134">
                  <c:v>1.3113425925925926E-2</c:v>
                </c:pt>
                <c:pt idx="1135">
                  <c:v>1.3125E-2</c:v>
                </c:pt>
                <c:pt idx="1136">
                  <c:v>1.3136574074074077E-2</c:v>
                </c:pt>
                <c:pt idx="1137">
                  <c:v>1.3148148148148147E-2</c:v>
                </c:pt>
                <c:pt idx="1138">
                  <c:v>1.315972222222222E-2</c:v>
                </c:pt>
                <c:pt idx="1139">
                  <c:v>1.3171296296296294E-2</c:v>
                </c:pt>
                <c:pt idx="1140">
                  <c:v>1.3182870370370371E-2</c:v>
                </c:pt>
                <c:pt idx="1141">
                  <c:v>1.3194444444444444E-2</c:v>
                </c:pt>
                <c:pt idx="1142">
                  <c:v>1.3206018518518518E-2</c:v>
                </c:pt>
                <c:pt idx="1143">
                  <c:v>1.3217592592592593E-2</c:v>
                </c:pt>
                <c:pt idx="1144">
                  <c:v>1.3229166666666667E-2</c:v>
                </c:pt>
                <c:pt idx="1145">
                  <c:v>1.324074074074074E-2</c:v>
                </c:pt>
                <c:pt idx="1146">
                  <c:v>1.3252314814814814E-2</c:v>
                </c:pt>
                <c:pt idx="1147">
                  <c:v>1.3263888888888889E-2</c:v>
                </c:pt>
                <c:pt idx="1148">
                  <c:v>1.3275462962962963E-2</c:v>
                </c:pt>
                <c:pt idx="1149">
                  <c:v>1.3287037037037036E-2</c:v>
                </c:pt>
                <c:pt idx="1150">
                  <c:v>1.329861111111111E-2</c:v>
                </c:pt>
                <c:pt idx="1151">
                  <c:v>1.3310185185185187E-2</c:v>
                </c:pt>
                <c:pt idx="1152">
                  <c:v>1.3321759259259261E-2</c:v>
                </c:pt>
                <c:pt idx="1153">
                  <c:v>1.3333333333333334E-2</c:v>
                </c:pt>
                <c:pt idx="1154">
                  <c:v>1.3344907407407408E-2</c:v>
                </c:pt>
                <c:pt idx="1155">
                  <c:v>1.3356481481481483E-2</c:v>
                </c:pt>
                <c:pt idx="1156">
                  <c:v>1.3368055555555557E-2</c:v>
                </c:pt>
                <c:pt idx="1157">
                  <c:v>1.3379629629629628E-2</c:v>
                </c:pt>
                <c:pt idx="1158">
                  <c:v>1.3391203703703704E-2</c:v>
                </c:pt>
                <c:pt idx="1159">
                  <c:v>1.3402777777777777E-2</c:v>
                </c:pt>
                <c:pt idx="1160">
                  <c:v>1.3414351851851851E-2</c:v>
                </c:pt>
                <c:pt idx="1161">
                  <c:v>1.3425925925925924E-2</c:v>
                </c:pt>
                <c:pt idx="1162">
                  <c:v>1.34375E-2</c:v>
                </c:pt>
                <c:pt idx="1163">
                  <c:v>1.3449074074074073E-2</c:v>
                </c:pt>
                <c:pt idx="1164">
                  <c:v>1.3460648148148147E-2</c:v>
                </c:pt>
                <c:pt idx="1165">
                  <c:v>1.3472222222222221E-2</c:v>
                </c:pt>
                <c:pt idx="1166">
                  <c:v>1.3483796296296298E-2</c:v>
                </c:pt>
                <c:pt idx="1167">
                  <c:v>1.3495370370370371E-2</c:v>
                </c:pt>
                <c:pt idx="1168">
                  <c:v>1.3506944444444445E-2</c:v>
                </c:pt>
                <c:pt idx="1169">
                  <c:v>1.3518518518518518E-2</c:v>
                </c:pt>
                <c:pt idx="1170">
                  <c:v>1.3530092592592594E-2</c:v>
                </c:pt>
                <c:pt idx="1171">
                  <c:v>1.3541666666666667E-2</c:v>
                </c:pt>
                <c:pt idx="1172">
                  <c:v>1.3553240740740741E-2</c:v>
                </c:pt>
                <c:pt idx="1173">
                  <c:v>1.3564814814814816E-2</c:v>
                </c:pt>
                <c:pt idx="1174">
                  <c:v>1.357638888888889E-2</c:v>
                </c:pt>
                <c:pt idx="1175">
                  <c:v>1.3587962962962963E-2</c:v>
                </c:pt>
                <c:pt idx="1176">
                  <c:v>1.3599537037037037E-2</c:v>
                </c:pt>
                <c:pt idx="1177">
                  <c:v>1.3611111111111114E-2</c:v>
                </c:pt>
                <c:pt idx="1178">
                  <c:v>1.3622685185185184E-2</c:v>
                </c:pt>
                <c:pt idx="1179">
                  <c:v>1.3634259259259257E-2</c:v>
                </c:pt>
                <c:pt idx="1180">
                  <c:v>1.3645833333333331E-2</c:v>
                </c:pt>
                <c:pt idx="1181">
                  <c:v>1.3657407407407408E-2</c:v>
                </c:pt>
                <c:pt idx="1182">
                  <c:v>1.3668981481481482E-2</c:v>
                </c:pt>
                <c:pt idx="1183">
                  <c:v>1.3680555555555555E-2</c:v>
                </c:pt>
                <c:pt idx="1184">
                  <c:v>1.3692129629629629E-2</c:v>
                </c:pt>
                <c:pt idx="1185">
                  <c:v>1.3703703703703704E-2</c:v>
                </c:pt>
                <c:pt idx="1186">
                  <c:v>1.3715277777777778E-2</c:v>
                </c:pt>
                <c:pt idx="1187">
                  <c:v>1.3726851851851851E-2</c:v>
                </c:pt>
                <c:pt idx="1188">
                  <c:v>1.3738425925925926E-2</c:v>
                </c:pt>
                <c:pt idx="1189">
                  <c:v>1.375E-2</c:v>
                </c:pt>
                <c:pt idx="1190">
                  <c:v>1.3761574074074074E-2</c:v>
                </c:pt>
                <c:pt idx="1191">
                  <c:v>1.3773148148148147E-2</c:v>
                </c:pt>
                <c:pt idx="1192">
                  <c:v>1.3784722222222224E-2</c:v>
                </c:pt>
                <c:pt idx="1193">
                  <c:v>1.3796296296296298E-2</c:v>
                </c:pt>
                <c:pt idx="1194">
                  <c:v>1.3807870370370371E-2</c:v>
                </c:pt>
                <c:pt idx="1195">
                  <c:v>1.3819444444444445E-2</c:v>
                </c:pt>
                <c:pt idx="1196">
                  <c:v>1.383101851851852E-2</c:v>
                </c:pt>
                <c:pt idx="1197">
                  <c:v>1.3842592592592594E-2</c:v>
                </c:pt>
                <c:pt idx="1198">
                  <c:v>1.3854166666666666E-2</c:v>
                </c:pt>
                <c:pt idx="1199">
                  <c:v>1.3865740740740739E-2</c:v>
                </c:pt>
                <c:pt idx="1200">
                  <c:v>1.3877314814814815E-2</c:v>
                </c:pt>
                <c:pt idx="1201">
                  <c:v>1.3888888888888888E-2</c:v>
                </c:pt>
                <c:pt idx="1202">
                  <c:v>1.3900462962962962E-2</c:v>
                </c:pt>
                <c:pt idx="1203">
                  <c:v>1.3912037037037037E-2</c:v>
                </c:pt>
                <c:pt idx="1204">
                  <c:v>1.3923611111111111E-2</c:v>
                </c:pt>
                <c:pt idx="1205">
                  <c:v>1.3935185185185184E-2</c:v>
                </c:pt>
                <c:pt idx="1206">
                  <c:v>1.3946759259259258E-2</c:v>
                </c:pt>
                <c:pt idx="1207">
                  <c:v>1.3958333333333335E-2</c:v>
                </c:pt>
                <c:pt idx="1208">
                  <c:v>1.3969907407407408E-2</c:v>
                </c:pt>
                <c:pt idx="1209">
                  <c:v>1.3981481481481482E-2</c:v>
                </c:pt>
                <c:pt idx="1210">
                  <c:v>1.3993055555555555E-2</c:v>
                </c:pt>
                <c:pt idx="1211">
                  <c:v>1.4004629629629631E-2</c:v>
                </c:pt>
                <c:pt idx="1212">
                  <c:v>1.4016203703703704E-2</c:v>
                </c:pt>
                <c:pt idx="1213">
                  <c:v>1.4027777777777778E-2</c:v>
                </c:pt>
                <c:pt idx="1214">
                  <c:v>1.4039351851851851E-2</c:v>
                </c:pt>
                <c:pt idx="1215">
                  <c:v>1.4050925925925927E-2</c:v>
                </c:pt>
                <c:pt idx="1216">
                  <c:v>1.40625E-2</c:v>
                </c:pt>
                <c:pt idx="1217">
                  <c:v>1.4074074074074074E-2</c:v>
                </c:pt>
                <c:pt idx="1218">
                  <c:v>1.4085648148148151E-2</c:v>
                </c:pt>
                <c:pt idx="1219">
                  <c:v>1.4097222222222221E-2</c:v>
                </c:pt>
                <c:pt idx="1220">
                  <c:v>1.4108796296296295E-2</c:v>
                </c:pt>
                <c:pt idx="1221">
                  <c:v>1.4120370370370368E-2</c:v>
                </c:pt>
                <c:pt idx="1222">
                  <c:v>1.4131944444444445E-2</c:v>
                </c:pt>
                <c:pt idx="1223">
                  <c:v>1.4143518518518519E-2</c:v>
                </c:pt>
                <c:pt idx="1224">
                  <c:v>1.4155092592592592E-2</c:v>
                </c:pt>
                <c:pt idx="1225">
                  <c:v>1.4166666666666666E-2</c:v>
                </c:pt>
                <c:pt idx="1226">
                  <c:v>1.4178240740740741E-2</c:v>
                </c:pt>
                <c:pt idx="1227">
                  <c:v>1.4189814814814815E-2</c:v>
                </c:pt>
                <c:pt idx="1228">
                  <c:v>1.4201388888888888E-2</c:v>
                </c:pt>
                <c:pt idx="1229">
                  <c:v>1.4212962962962962E-2</c:v>
                </c:pt>
                <c:pt idx="1230">
                  <c:v>1.4224537037037037E-2</c:v>
                </c:pt>
                <c:pt idx="1231">
                  <c:v>1.4236111111111111E-2</c:v>
                </c:pt>
                <c:pt idx="1232">
                  <c:v>1.4247685185185184E-2</c:v>
                </c:pt>
                <c:pt idx="1233">
                  <c:v>1.4259259259259261E-2</c:v>
                </c:pt>
                <c:pt idx="1234">
                  <c:v>1.4270833333333335E-2</c:v>
                </c:pt>
                <c:pt idx="1235">
                  <c:v>1.4282407407407409E-2</c:v>
                </c:pt>
                <c:pt idx="1236">
                  <c:v>1.4293981481481482E-2</c:v>
                </c:pt>
                <c:pt idx="1237">
                  <c:v>1.4305555555555557E-2</c:v>
                </c:pt>
                <c:pt idx="1238">
                  <c:v>1.4317129629629631E-2</c:v>
                </c:pt>
                <c:pt idx="1239">
                  <c:v>1.4328703703703703E-2</c:v>
                </c:pt>
                <c:pt idx="1240">
                  <c:v>1.4340277777777776E-2</c:v>
                </c:pt>
                <c:pt idx="1241">
                  <c:v>1.4351851851851852E-2</c:v>
                </c:pt>
                <c:pt idx="1242">
                  <c:v>1.4363425925925925E-2</c:v>
                </c:pt>
                <c:pt idx="1243">
                  <c:v>1.4374999999999999E-2</c:v>
                </c:pt>
                <c:pt idx="1244">
                  <c:v>1.4386574074074072E-2</c:v>
                </c:pt>
                <c:pt idx="1245">
                  <c:v>1.4398148148148148E-2</c:v>
                </c:pt>
                <c:pt idx="1246">
                  <c:v>1.4409722222222221E-2</c:v>
                </c:pt>
                <c:pt idx="1247">
                  <c:v>1.4421296296296295E-2</c:v>
                </c:pt>
                <c:pt idx="1248">
                  <c:v>1.4432870370370372E-2</c:v>
                </c:pt>
                <c:pt idx="1249">
                  <c:v>1.4444444444444446E-2</c:v>
                </c:pt>
                <c:pt idx="1250">
                  <c:v>1.4456018518518519E-2</c:v>
                </c:pt>
                <c:pt idx="1251">
                  <c:v>1.4467592592592593E-2</c:v>
                </c:pt>
                <c:pt idx="1252">
                  <c:v>1.4479166666666668E-2</c:v>
                </c:pt>
                <c:pt idx="1253">
                  <c:v>1.4490740740740742E-2</c:v>
                </c:pt>
                <c:pt idx="1254">
                  <c:v>1.4502314814814815E-2</c:v>
                </c:pt>
                <c:pt idx="1255">
                  <c:v>1.4513888888888889E-2</c:v>
                </c:pt>
                <c:pt idx="1256">
                  <c:v>1.4525462962962964E-2</c:v>
                </c:pt>
                <c:pt idx="1257">
                  <c:v>1.4537037037037038E-2</c:v>
                </c:pt>
                <c:pt idx="1258">
                  <c:v>1.4548611111111111E-2</c:v>
                </c:pt>
                <c:pt idx="1259">
                  <c:v>1.4560185185185183E-2</c:v>
                </c:pt>
                <c:pt idx="1260">
                  <c:v>1.4571759259259258E-2</c:v>
                </c:pt>
                <c:pt idx="1261">
                  <c:v>1.4583333333333332E-2</c:v>
                </c:pt>
                <c:pt idx="1262">
                  <c:v>1.4594907407407405E-2</c:v>
                </c:pt>
                <c:pt idx="1263">
                  <c:v>1.4606481481481482E-2</c:v>
                </c:pt>
                <c:pt idx="1264">
                  <c:v>1.4618055555555556E-2</c:v>
                </c:pt>
                <c:pt idx="1265">
                  <c:v>1.462962962962963E-2</c:v>
                </c:pt>
                <c:pt idx="1266">
                  <c:v>1.4641203703703703E-2</c:v>
                </c:pt>
                <c:pt idx="1267">
                  <c:v>1.4652777777777778E-2</c:v>
                </c:pt>
                <c:pt idx="1268">
                  <c:v>1.4664351851851852E-2</c:v>
                </c:pt>
                <c:pt idx="1269">
                  <c:v>1.4675925925925926E-2</c:v>
                </c:pt>
                <c:pt idx="1270">
                  <c:v>1.4687499999999999E-2</c:v>
                </c:pt>
                <c:pt idx="1271">
                  <c:v>1.4699074074074074E-2</c:v>
                </c:pt>
                <c:pt idx="1272">
                  <c:v>1.4710648148148148E-2</c:v>
                </c:pt>
                <c:pt idx="1273">
                  <c:v>1.4722222222222222E-2</c:v>
                </c:pt>
                <c:pt idx="1274">
                  <c:v>1.4733796296296295E-2</c:v>
                </c:pt>
                <c:pt idx="1275">
                  <c:v>1.4745370370370372E-2</c:v>
                </c:pt>
                <c:pt idx="1276">
                  <c:v>1.4756944444444446E-2</c:v>
                </c:pt>
                <c:pt idx="1277">
                  <c:v>1.4768518518518519E-2</c:v>
                </c:pt>
                <c:pt idx="1278">
                  <c:v>1.4780092592592595E-2</c:v>
                </c:pt>
                <c:pt idx="1279">
                  <c:v>1.4791666666666668E-2</c:v>
                </c:pt>
                <c:pt idx="1280">
                  <c:v>1.480324074074074E-2</c:v>
                </c:pt>
                <c:pt idx="1281">
                  <c:v>1.4814814814814814E-2</c:v>
                </c:pt>
                <c:pt idx="1282">
                  <c:v>1.4826388888888889E-2</c:v>
                </c:pt>
                <c:pt idx="1283">
                  <c:v>1.4837962962962963E-2</c:v>
                </c:pt>
                <c:pt idx="1284">
                  <c:v>1.4849537037037036E-2</c:v>
                </c:pt>
                <c:pt idx="1285">
                  <c:v>1.486111111111111E-2</c:v>
                </c:pt>
                <c:pt idx="1286">
                  <c:v>1.4872685185185185E-2</c:v>
                </c:pt>
                <c:pt idx="1287">
                  <c:v>1.4884259259259259E-2</c:v>
                </c:pt>
                <c:pt idx="1288">
                  <c:v>1.4895833333333332E-2</c:v>
                </c:pt>
                <c:pt idx="1289">
                  <c:v>1.4907407407407406E-2</c:v>
                </c:pt>
                <c:pt idx="1290">
                  <c:v>1.4918981481481483E-2</c:v>
                </c:pt>
                <c:pt idx="1291">
                  <c:v>1.4930555555555556E-2</c:v>
                </c:pt>
                <c:pt idx="1292">
                  <c:v>1.494212962962963E-2</c:v>
                </c:pt>
                <c:pt idx="1293">
                  <c:v>1.4953703703703705E-2</c:v>
                </c:pt>
                <c:pt idx="1294">
                  <c:v>1.4965277777777779E-2</c:v>
                </c:pt>
                <c:pt idx="1295">
                  <c:v>1.4976851851851852E-2</c:v>
                </c:pt>
                <c:pt idx="1296">
                  <c:v>1.4988425925925926E-2</c:v>
                </c:pt>
                <c:pt idx="1297">
                  <c:v>1.5000000000000001E-2</c:v>
                </c:pt>
                <c:pt idx="1298">
                  <c:v>1.5011574074074075E-2</c:v>
                </c:pt>
                <c:pt idx="1299">
                  <c:v>1.5023148148148148E-2</c:v>
                </c:pt>
                <c:pt idx="1300">
                  <c:v>1.503472222222222E-2</c:v>
                </c:pt>
                <c:pt idx="1301">
                  <c:v>1.5046296296296295E-2</c:v>
                </c:pt>
                <c:pt idx="1302">
                  <c:v>1.5057870370370369E-2</c:v>
                </c:pt>
                <c:pt idx="1303">
                  <c:v>1.5069444444444443E-2</c:v>
                </c:pt>
                <c:pt idx="1304">
                  <c:v>1.5081018518518516E-2</c:v>
                </c:pt>
                <c:pt idx="1305">
                  <c:v>1.5092592592592593E-2</c:v>
                </c:pt>
                <c:pt idx="1306">
                  <c:v>1.5104166666666667E-2</c:v>
                </c:pt>
                <c:pt idx="1307">
                  <c:v>1.511574074074074E-2</c:v>
                </c:pt>
                <c:pt idx="1308">
                  <c:v>1.5127314814814816E-2</c:v>
                </c:pt>
                <c:pt idx="1309">
                  <c:v>1.5138888888888889E-2</c:v>
                </c:pt>
                <c:pt idx="1310">
                  <c:v>1.5150462962962963E-2</c:v>
                </c:pt>
                <c:pt idx="1311">
                  <c:v>1.5162037037037036E-2</c:v>
                </c:pt>
                <c:pt idx="1312">
                  <c:v>1.5173611111111112E-2</c:v>
                </c:pt>
                <c:pt idx="1313">
                  <c:v>1.5185185185185185E-2</c:v>
                </c:pt>
                <c:pt idx="1314">
                  <c:v>1.5196759259259259E-2</c:v>
                </c:pt>
                <c:pt idx="1315">
                  <c:v>1.5208333333333332E-2</c:v>
                </c:pt>
                <c:pt idx="1316">
                  <c:v>1.5219907407407409E-2</c:v>
                </c:pt>
                <c:pt idx="1317">
                  <c:v>1.5231481481481483E-2</c:v>
                </c:pt>
                <c:pt idx="1318">
                  <c:v>1.5243055555555557E-2</c:v>
                </c:pt>
                <c:pt idx="1319">
                  <c:v>1.525462962962963E-2</c:v>
                </c:pt>
                <c:pt idx="1320">
                  <c:v>1.5266203703703705E-2</c:v>
                </c:pt>
                <c:pt idx="1321">
                  <c:v>1.5277777777777777E-2</c:v>
                </c:pt>
                <c:pt idx="1322">
                  <c:v>1.5289351851851851E-2</c:v>
                </c:pt>
                <c:pt idx="1323">
                  <c:v>1.5300925925925926E-2</c:v>
                </c:pt>
                <c:pt idx="1324">
                  <c:v>1.53125E-2</c:v>
                </c:pt>
                <c:pt idx="1325">
                  <c:v>1.5324074074074073E-2</c:v>
                </c:pt>
                <c:pt idx="1326">
                  <c:v>1.5335648148148147E-2</c:v>
                </c:pt>
                <c:pt idx="1327">
                  <c:v>1.5347222222222222E-2</c:v>
                </c:pt>
                <c:pt idx="1328">
                  <c:v>1.5358796296296296E-2</c:v>
                </c:pt>
                <c:pt idx="1329">
                  <c:v>1.5370370370370369E-2</c:v>
                </c:pt>
                <c:pt idx="1330">
                  <c:v>1.5381944444444443E-2</c:v>
                </c:pt>
                <c:pt idx="1331">
                  <c:v>1.539351851851852E-2</c:v>
                </c:pt>
                <c:pt idx="1332">
                  <c:v>1.5405092592592593E-2</c:v>
                </c:pt>
                <c:pt idx="1333">
                  <c:v>1.5416666666666667E-2</c:v>
                </c:pt>
                <c:pt idx="1334">
                  <c:v>1.5428240740740741E-2</c:v>
                </c:pt>
                <c:pt idx="1335">
                  <c:v>1.5439814814814816E-2</c:v>
                </c:pt>
                <c:pt idx="1336">
                  <c:v>1.545138888888889E-2</c:v>
                </c:pt>
                <c:pt idx="1337">
                  <c:v>1.5462962962962963E-2</c:v>
                </c:pt>
                <c:pt idx="1338">
                  <c:v>1.5474537037037038E-2</c:v>
                </c:pt>
                <c:pt idx="1339">
                  <c:v>1.5486111111111112E-2</c:v>
                </c:pt>
                <c:pt idx="1340">
                  <c:v>1.5497685185185186E-2</c:v>
                </c:pt>
                <c:pt idx="1341">
                  <c:v>1.5509259259259257E-2</c:v>
                </c:pt>
                <c:pt idx="1342">
                  <c:v>1.5520833333333333E-2</c:v>
                </c:pt>
                <c:pt idx="1343">
                  <c:v>1.5532407407407406E-2</c:v>
                </c:pt>
                <c:pt idx="1344">
                  <c:v>1.554398148148148E-2</c:v>
                </c:pt>
                <c:pt idx="1345">
                  <c:v>1.5555555555555553E-2</c:v>
                </c:pt>
                <c:pt idx="1346">
                  <c:v>1.556712962962963E-2</c:v>
                </c:pt>
                <c:pt idx="1347">
                  <c:v>1.5578703703703704E-2</c:v>
                </c:pt>
                <c:pt idx="1348">
                  <c:v>1.5590277777777778E-2</c:v>
                </c:pt>
                <c:pt idx="1349">
                  <c:v>1.5601851851851851E-2</c:v>
                </c:pt>
                <c:pt idx="1350">
                  <c:v>1.5613425925925926E-2</c:v>
                </c:pt>
                <c:pt idx="1351">
                  <c:v>1.5625E-2</c:v>
                </c:pt>
                <c:pt idx="1352">
                  <c:v>1.5636574074074074E-2</c:v>
                </c:pt>
                <c:pt idx="1353">
                  <c:v>1.5648148148148151E-2</c:v>
                </c:pt>
                <c:pt idx="1354">
                  <c:v>1.5659722222222224E-2</c:v>
                </c:pt>
                <c:pt idx="1355">
                  <c:v>1.5671296296296298E-2</c:v>
                </c:pt>
                <c:pt idx="1356">
                  <c:v>1.5682870370370371E-2</c:v>
                </c:pt>
                <c:pt idx="1357">
                  <c:v>1.5694444444444445E-2</c:v>
                </c:pt>
                <c:pt idx="1358">
                  <c:v>1.5706018518518518E-2</c:v>
                </c:pt>
                <c:pt idx="1359">
                  <c:v>1.5717592592592592E-2</c:v>
                </c:pt>
                <c:pt idx="1360">
                  <c:v>1.5729166666666666E-2</c:v>
                </c:pt>
                <c:pt idx="1361">
                  <c:v>1.5740740740740743E-2</c:v>
                </c:pt>
                <c:pt idx="1362">
                  <c:v>1.5752314814814813E-2</c:v>
                </c:pt>
                <c:pt idx="1363">
                  <c:v>1.5763888888888886E-2</c:v>
                </c:pt>
                <c:pt idx="1364">
                  <c:v>1.577546296296296E-2</c:v>
                </c:pt>
                <c:pt idx="1365">
                  <c:v>1.5787037037037037E-2</c:v>
                </c:pt>
                <c:pt idx="1366">
                  <c:v>1.579861111111111E-2</c:v>
                </c:pt>
                <c:pt idx="1367">
                  <c:v>1.5810185185185184E-2</c:v>
                </c:pt>
                <c:pt idx="1368">
                  <c:v>1.5821759259259261E-2</c:v>
                </c:pt>
                <c:pt idx="1369">
                  <c:v>1.5833333333333335E-2</c:v>
                </c:pt>
                <c:pt idx="1370">
                  <c:v>1.5844907407407408E-2</c:v>
                </c:pt>
                <c:pt idx="1371">
                  <c:v>1.5856481481481482E-2</c:v>
                </c:pt>
                <c:pt idx="1372">
                  <c:v>1.5868055555555555E-2</c:v>
                </c:pt>
                <c:pt idx="1373">
                  <c:v>1.5879629629629629E-2</c:v>
                </c:pt>
                <c:pt idx="1374">
                  <c:v>1.5891203703703703E-2</c:v>
                </c:pt>
                <c:pt idx="1375">
                  <c:v>1.5902777777777776E-2</c:v>
                </c:pt>
                <c:pt idx="1376">
                  <c:v>1.5914351851851853E-2</c:v>
                </c:pt>
                <c:pt idx="1377">
                  <c:v>1.5925925925925927E-2</c:v>
                </c:pt>
                <c:pt idx="1378">
                  <c:v>1.59375E-2</c:v>
                </c:pt>
                <c:pt idx="1379">
                  <c:v>1.5949074074074074E-2</c:v>
                </c:pt>
                <c:pt idx="1380">
                  <c:v>1.5960648148148151E-2</c:v>
                </c:pt>
                <c:pt idx="1381">
                  <c:v>1.5972222222222224E-2</c:v>
                </c:pt>
                <c:pt idx="1382">
                  <c:v>1.5983796296296295E-2</c:v>
                </c:pt>
                <c:pt idx="1383">
                  <c:v>1.5995370370370372E-2</c:v>
                </c:pt>
                <c:pt idx="1384">
                  <c:v>1.6006944444444445E-2</c:v>
                </c:pt>
                <c:pt idx="1385">
                  <c:v>1.6018518518518519E-2</c:v>
                </c:pt>
                <c:pt idx="1386">
                  <c:v>1.6030092592592592E-2</c:v>
                </c:pt>
                <c:pt idx="1387">
                  <c:v>1.6041666666666666E-2</c:v>
                </c:pt>
                <c:pt idx="1388">
                  <c:v>1.6053240740740739E-2</c:v>
                </c:pt>
                <c:pt idx="1389">
                  <c:v>1.6064814814814813E-2</c:v>
                </c:pt>
                <c:pt idx="1390">
                  <c:v>1.6076388888888887E-2</c:v>
                </c:pt>
                <c:pt idx="1391">
                  <c:v>1.6087962962962964E-2</c:v>
                </c:pt>
                <c:pt idx="1392">
                  <c:v>1.6099537037037037E-2</c:v>
                </c:pt>
                <c:pt idx="1393">
                  <c:v>1.6111111111111111E-2</c:v>
                </c:pt>
                <c:pt idx="1394">
                  <c:v>1.6122685185185184E-2</c:v>
                </c:pt>
                <c:pt idx="1395">
                  <c:v>1.6134259259259261E-2</c:v>
                </c:pt>
                <c:pt idx="1396">
                  <c:v>1.6145833333333335E-2</c:v>
                </c:pt>
                <c:pt idx="1397">
                  <c:v>1.6157407407407409E-2</c:v>
                </c:pt>
                <c:pt idx="1398">
                  <c:v>1.6168981481481482E-2</c:v>
                </c:pt>
                <c:pt idx="1399">
                  <c:v>1.6180555555555556E-2</c:v>
                </c:pt>
                <c:pt idx="1400">
                  <c:v>1.6192129629629629E-2</c:v>
                </c:pt>
                <c:pt idx="1401">
                  <c:v>1.6203703703703703E-2</c:v>
                </c:pt>
                <c:pt idx="1402">
                  <c:v>1.621527777777778E-2</c:v>
                </c:pt>
                <c:pt idx="1403">
                  <c:v>1.622685185185185E-2</c:v>
                </c:pt>
                <c:pt idx="1404">
                  <c:v>1.6238425925925924E-2</c:v>
                </c:pt>
                <c:pt idx="1405">
                  <c:v>1.6249999999999997E-2</c:v>
                </c:pt>
                <c:pt idx="1406">
                  <c:v>1.6261574074074074E-2</c:v>
                </c:pt>
                <c:pt idx="1407">
                  <c:v>1.6273148148148148E-2</c:v>
                </c:pt>
                <c:pt idx="1408">
                  <c:v>1.6284722222222221E-2</c:v>
                </c:pt>
                <c:pt idx="1409">
                  <c:v>1.6296296296296295E-2</c:v>
                </c:pt>
                <c:pt idx="1410">
                  <c:v>1.6307870370370372E-2</c:v>
                </c:pt>
                <c:pt idx="1411">
                  <c:v>1.6319444444444445E-2</c:v>
                </c:pt>
                <c:pt idx="1412">
                  <c:v>1.6331018518518519E-2</c:v>
                </c:pt>
                <c:pt idx="1413">
                  <c:v>1.6342592592592593E-2</c:v>
                </c:pt>
                <c:pt idx="1414">
                  <c:v>1.6354166666666666E-2</c:v>
                </c:pt>
                <c:pt idx="1415">
                  <c:v>1.636574074074074E-2</c:v>
                </c:pt>
                <c:pt idx="1416">
                  <c:v>1.6377314814814813E-2</c:v>
                </c:pt>
                <c:pt idx="1417">
                  <c:v>1.638888888888889E-2</c:v>
                </c:pt>
                <c:pt idx="1418">
                  <c:v>1.6400462962962964E-2</c:v>
                </c:pt>
                <c:pt idx="1419">
                  <c:v>1.6412037037037037E-2</c:v>
                </c:pt>
                <c:pt idx="1420">
                  <c:v>1.6423611111111111E-2</c:v>
                </c:pt>
                <c:pt idx="1421">
                  <c:v>1.6435185185185188E-2</c:v>
                </c:pt>
                <c:pt idx="1422">
                  <c:v>1.6446759259259262E-2</c:v>
                </c:pt>
                <c:pt idx="1423">
                  <c:v>1.6458333333333332E-2</c:v>
                </c:pt>
                <c:pt idx="1424">
                  <c:v>1.6469907407407405E-2</c:v>
                </c:pt>
                <c:pt idx="1425">
                  <c:v>1.6481481481481482E-2</c:v>
                </c:pt>
                <c:pt idx="1426">
                  <c:v>1.6493055555555556E-2</c:v>
                </c:pt>
                <c:pt idx="1427">
                  <c:v>1.650462962962963E-2</c:v>
                </c:pt>
                <c:pt idx="1428">
                  <c:v>1.6516203703703703E-2</c:v>
                </c:pt>
                <c:pt idx="1429">
                  <c:v>1.6527777777777777E-2</c:v>
                </c:pt>
                <c:pt idx="1430">
                  <c:v>1.653935185185185E-2</c:v>
                </c:pt>
                <c:pt idx="1431">
                  <c:v>1.6550925925925924E-2</c:v>
                </c:pt>
                <c:pt idx="1432">
                  <c:v>1.6562500000000001E-2</c:v>
                </c:pt>
                <c:pt idx="1433">
                  <c:v>1.6574074074074074E-2</c:v>
                </c:pt>
                <c:pt idx="1434">
                  <c:v>1.6585648148148148E-2</c:v>
                </c:pt>
                <c:pt idx="1435">
                  <c:v>1.6597222222222222E-2</c:v>
                </c:pt>
                <c:pt idx="1436">
                  <c:v>1.6608796296296299E-2</c:v>
                </c:pt>
                <c:pt idx="1437">
                  <c:v>1.6620370370370372E-2</c:v>
                </c:pt>
                <c:pt idx="1438">
                  <c:v>1.6631944444444446E-2</c:v>
                </c:pt>
                <c:pt idx="1439">
                  <c:v>1.6643518518518519E-2</c:v>
                </c:pt>
                <c:pt idx="1440">
                  <c:v>1.6655092592592593E-2</c:v>
                </c:pt>
                <c:pt idx="1441">
                  <c:v>1.6666666666666666E-2</c:v>
                </c:pt>
                <c:pt idx="1442">
                  <c:v>1.667824074074074E-2</c:v>
                </c:pt>
                <c:pt idx="1443">
                  <c:v>1.6689814814814817E-2</c:v>
                </c:pt>
                <c:pt idx="1444">
                  <c:v>1.6701388888888887E-2</c:v>
                </c:pt>
                <c:pt idx="1445">
                  <c:v>1.6712962962962961E-2</c:v>
                </c:pt>
                <c:pt idx="1446">
                  <c:v>1.6724537037037034E-2</c:v>
                </c:pt>
                <c:pt idx="1447">
                  <c:v>1.6736111111111111E-2</c:v>
                </c:pt>
                <c:pt idx="1448">
                  <c:v>1.6747685185185185E-2</c:v>
                </c:pt>
                <c:pt idx="1449">
                  <c:v>1.6759259259259258E-2</c:v>
                </c:pt>
                <c:pt idx="1450">
                  <c:v>1.6770833333333332E-2</c:v>
                </c:pt>
                <c:pt idx="1451">
                  <c:v>1.6782407407407409E-2</c:v>
                </c:pt>
                <c:pt idx="1452">
                  <c:v>1.6793981481481483E-2</c:v>
                </c:pt>
                <c:pt idx="1453">
                  <c:v>1.6805555555555556E-2</c:v>
                </c:pt>
                <c:pt idx="1454">
                  <c:v>1.681712962962963E-2</c:v>
                </c:pt>
                <c:pt idx="1455">
                  <c:v>1.6828703703703703E-2</c:v>
                </c:pt>
                <c:pt idx="1456">
                  <c:v>1.6840277777777777E-2</c:v>
                </c:pt>
                <c:pt idx="1457">
                  <c:v>1.6851851851851851E-2</c:v>
                </c:pt>
                <c:pt idx="1458">
                  <c:v>1.6851851851851851E-2</c:v>
                </c:pt>
                <c:pt idx="1459">
                  <c:v>1.6875000000000001E-2</c:v>
                </c:pt>
                <c:pt idx="1460">
                  <c:v>1.6875000000000001E-2</c:v>
                </c:pt>
                <c:pt idx="1461">
                  <c:v>1.6886574074074075E-2</c:v>
                </c:pt>
                <c:pt idx="1462">
                  <c:v>1.6909722222222225E-2</c:v>
                </c:pt>
                <c:pt idx="1463">
                  <c:v>1.6909722222222225E-2</c:v>
                </c:pt>
                <c:pt idx="1464">
                  <c:v>1.6921296296296299E-2</c:v>
                </c:pt>
                <c:pt idx="1465">
                  <c:v>1.6932870370370369E-2</c:v>
                </c:pt>
                <c:pt idx="1466">
                  <c:v>1.6944444444444443E-2</c:v>
                </c:pt>
                <c:pt idx="1467">
                  <c:v>1.695601851851852E-2</c:v>
                </c:pt>
                <c:pt idx="1468">
                  <c:v>1.6967592592592593E-2</c:v>
                </c:pt>
                <c:pt idx="1469">
                  <c:v>1.6979166666666667E-2</c:v>
                </c:pt>
                <c:pt idx="1470">
                  <c:v>1.699074074074074E-2</c:v>
                </c:pt>
                <c:pt idx="1471">
                  <c:v>1.7002314814814814E-2</c:v>
                </c:pt>
                <c:pt idx="1472">
                  <c:v>1.7013888888888887E-2</c:v>
                </c:pt>
                <c:pt idx="1473">
                  <c:v>1.7025462962962961E-2</c:v>
                </c:pt>
                <c:pt idx="1474">
                  <c:v>1.7037037037037038E-2</c:v>
                </c:pt>
                <c:pt idx="1475">
                  <c:v>1.7048611111111112E-2</c:v>
                </c:pt>
                <c:pt idx="1476">
                  <c:v>1.7060185185185185E-2</c:v>
                </c:pt>
                <c:pt idx="1477">
                  <c:v>1.7071759259259259E-2</c:v>
                </c:pt>
                <c:pt idx="1478">
                  <c:v>1.7083333333333336E-2</c:v>
                </c:pt>
                <c:pt idx="1479">
                  <c:v>1.7094907407407409E-2</c:v>
                </c:pt>
                <c:pt idx="1480">
                  <c:v>1.7106481481481483E-2</c:v>
                </c:pt>
                <c:pt idx="1481">
                  <c:v>1.7118055555555556E-2</c:v>
                </c:pt>
                <c:pt idx="1482">
                  <c:v>1.712962962962963E-2</c:v>
                </c:pt>
                <c:pt idx="1483">
                  <c:v>1.7141203703703704E-2</c:v>
                </c:pt>
                <c:pt idx="1484">
                  <c:v>1.7152777777777777E-2</c:v>
                </c:pt>
                <c:pt idx="1485">
                  <c:v>1.7164351851851851E-2</c:v>
                </c:pt>
                <c:pt idx="1486">
                  <c:v>1.7175925925925924E-2</c:v>
                </c:pt>
                <c:pt idx="1487">
                  <c:v>1.7187499999999998E-2</c:v>
                </c:pt>
                <c:pt idx="1488">
                  <c:v>1.7199074074074071E-2</c:v>
                </c:pt>
                <c:pt idx="1489">
                  <c:v>1.7210648148148149E-2</c:v>
                </c:pt>
                <c:pt idx="1490">
                  <c:v>1.7222222222222222E-2</c:v>
                </c:pt>
                <c:pt idx="1491">
                  <c:v>1.7233796296296296E-2</c:v>
                </c:pt>
                <c:pt idx="1492">
                  <c:v>1.7245370370370369E-2</c:v>
                </c:pt>
                <c:pt idx="1493">
                  <c:v>1.7256944444444446E-2</c:v>
                </c:pt>
                <c:pt idx="1494">
                  <c:v>1.726851851851852E-2</c:v>
                </c:pt>
                <c:pt idx="1495">
                  <c:v>1.7280092592592593E-2</c:v>
                </c:pt>
                <c:pt idx="1496">
                  <c:v>1.7291666666666667E-2</c:v>
                </c:pt>
                <c:pt idx="1497">
                  <c:v>1.7303240740740741E-2</c:v>
                </c:pt>
                <c:pt idx="1498">
                  <c:v>1.7314814814814814E-2</c:v>
                </c:pt>
                <c:pt idx="1499">
                  <c:v>1.7326388888888888E-2</c:v>
                </c:pt>
                <c:pt idx="1500">
                  <c:v>1.7337962962962961E-2</c:v>
                </c:pt>
                <c:pt idx="1501">
                  <c:v>1.7349537037037038E-2</c:v>
                </c:pt>
                <c:pt idx="1502">
                  <c:v>1.7361111111111112E-2</c:v>
                </c:pt>
                <c:pt idx="1503">
                  <c:v>1.7372685185185185E-2</c:v>
                </c:pt>
                <c:pt idx="1504">
                  <c:v>1.7384259259259262E-2</c:v>
                </c:pt>
                <c:pt idx="1505">
                  <c:v>1.7395833333333336E-2</c:v>
                </c:pt>
                <c:pt idx="1506">
                  <c:v>1.7407407407407406E-2</c:v>
                </c:pt>
                <c:pt idx="1507">
                  <c:v>1.741898148148148E-2</c:v>
                </c:pt>
                <c:pt idx="1508">
                  <c:v>1.7430555555555557E-2</c:v>
                </c:pt>
                <c:pt idx="1509">
                  <c:v>1.744212962962963E-2</c:v>
                </c:pt>
                <c:pt idx="1510">
                  <c:v>1.7453703703703704E-2</c:v>
                </c:pt>
                <c:pt idx="1511">
                  <c:v>1.7465277777777777E-2</c:v>
                </c:pt>
                <c:pt idx="1512">
                  <c:v>1.7476851851851851E-2</c:v>
                </c:pt>
                <c:pt idx="1513">
                  <c:v>1.7488425925925925E-2</c:v>
                </c:pt>
                <c:pt idx="1514">
                  <c:v>1.7499999999999998E-2</c:v>
                </c:pt>
                <c:pt idx="1515">
                  <c:v>1.7511574074074072E-2</c:v>
                </c:pt>
                <c:pt idx="1516">
                  <c:v>1.7523148148148149E-2</c:v>
                </c:pt>
                <c:pt idx="1517">
                  <c:v>1.7534722222222222E-2</c:v>
                </c:pt>
                <c:pt idx="1518">
                  <c:v>1.7546296296296296E-2</c:v>
                </c:pt>
                <c:pt idx="1519">
                  <c:v>1.7557870370370373E-2</c:v>
                </c:pt>
                <c:pt idx="1520">
                  <c:v>1.7569444444444447E-2</c:v>
                </c:pt>
                <c:pt idx="1521">
                  <c:v>1.758101851851852E-2</c:v>
                </c:pt>
                <c:pt idx="1522">
                  <c:v>1.7592592592592594E-2</c:v>
                </c:pt>
                <c:pt idx="1523">
                  <c:v>1.7604166666666667E-2</c:v>
                </c:pt>
                <c:pt idx="1524">
                  <c:v>1.7615740740740741E-2</c:v>
                </c:pt>
                <c:pt idx="1525">
                  <c:v>1.7627314814814814E-2</c:v>
                </c:pt>
                <c:pt idx="1526">
                  <c:v>1.7638888888888888E-2</c:v>
                </c:pt>
                <c:pt idx="1527">
                  <c:v>1.7650462962962962E-2</c:v>
                </c:pt>
                <c:pt idx="1528">
                  <c:v>1.7662037037037035E-2</c:v>
                </c:pt>
                <c:pt idx="1529">
                  <c:v>1.7673611111111109E-2</c:v>
                </c:pt>
                <c:pt idx="1530">
                  <c:v>1.7685185185185182E-2</c:v>
                </c:pt>
                <c:pt idx="1531">
                  <c:v>1.7696759259259259E-2</c:v>
                </c:pt>
                <c:pt idx="1532">
                  <c:v>1.7708333333333333E-2</c:v>
                </c:pt>
                <c:pt idx="1533">
                  <c:v>1.7719907407407406E-2</c:v>
                </c:pt>
                <c:pt idx="1534">
                  <c:v>1.7731481481481483E-2</c:v>
                </c:pt>
                <c:pt idx="1535">
                  <c:v>1.7743055555555557E-2</c:v>
                </c:pt>
                <c:pt idx="1536">
                  <c:v>1.7754629629629631E-2</c:v>
                </c:pt>
                <c:pt idx="1537">
                  <c:v>1.7766203703703704E-2</c:v>
                </c:pt>
                <c:pt idx="1538">
                  <c:v>1.7777777777777778E-2</c:v>
                </c:pt>
                <c:pt idx="1539">
                  <c:v>1.7789351851851851E-2</c:v>
                </c:pt>
                <c:pt idx="1540">
                  <c:v>1.7800925925925925E-2</c:v>
                </c:pt>
                <c:pt idx="1541">
                  <c:v>1.7812499999999998E-2</c:v>
                </c:pt>
                <c:pt idx="1542">
                  <c:v>1.7824074074074076E-2</c:v>
                </c:pt>
                <c:pt idx="1543">
                  <c:v>1.7835648148148149E-2</c:v>
                </c:pt>
                <c:pt idx="1544">
                  <c:v>1.7847222222222223E-2</c:v>
                </c:pt>
                <c:pt idx="1545">
                  <c:v>1.7858796296296296E-2</c:v>
                </c:pt>
                <c:pt idx="1546">
                  <c:v>1.7870370370370373E-2</c:v>
                </c:pt>
                <c:pt idx="1547">
                  <c:v>1.7881944444444443E-2</c:v>
                </c:pt>
                <c:pt idx="1548">
                  <c:v>1.7893518518518517E-2</c:v>
                </c:pt>
                <c:pt idx="1549">
                  <c:v>1.7905092592592594E-2</c:v>
                </c:pt>
                <c:pt idx="1550">
                  <c:v>1.7916666666666668E-2</c:v>
                </c:pt>
                <c:pt idx="1551">
                  <c:v>1.7928240740740741E-2</c:v>
                </c:pt>
                <c:pt idx="1552">
                  <c:v>1.7939814814814815E-2</c:v>
                </c:pt>
                <c:pt idx="1553">
                  <c:v>1.7951388888888888E-2</c:v>
                </c:pt>
                <c:pt idx="1554">
                  <c:v>1.7962962962962962E-2</c:v>
                </c:pt>
                <c:pt idx="1555">
                  <c:v>1.7974537037037035E-2</c:v>
                </c:pt>
                <c:pt idx="1556">
                  <c:v>1.7986111111111109E-2</c:v>
                </c:pt>
                <c:pt idx="1557">
                  <c:v>1.7997685185185186E-2</c:v>
                </c:pt>
                <c:pt idx="1558">
                  <c:v>1.800925925925926E-2</c:v>
                </c:pt>
                <c:pt idx="1559">
                  <c:v>1.8020833333333333E-2</c:v>
                </c:pt>
                <c:pt idx="1560">
                  <c:v>1.8032407407407407E-2</c:v>
                </c:pt>
                <c:pt idx="1561">
                  <c:v>1.8043981481481484E-2</c:v>
                </c:pt>
                <c:pt idx="1562">
                  <c:v>1.8055555555555557E-2</c:v>
                </c:pt>
                <c:pt idx="1563">
                  <c:v>1.8067129629629631E-2</c:v>
                </c:pt>
                <c:pt idx="1564">
                  <c:v>1.8078703703703704E-2</c:v>
                </c:pt>
                <c:pt idx="1565">
                  <c:v>1.8090277777777778E-2</c:v>
                </c:pt>
                <c:pt idx="1566">
                  <c:v>1.8101851851851852E-2</c:v>
                </c:pt>
                <c:pt idx="1567">
                  <c:v>1.8113425925925925E-2</c:v>
                </c:pt>
                <c:pt idx="1568">
                  <c:v>1.8124999999999999E-2</c:v>
                </c:pt>
                <c:pt idx="1569">
                  <c:v>1.8136574074074072E-2</c:v>
                </c:pt>
                <c:pt idx="1570">
                  <c:v>1.8148148148148146E-2</c:v>
                </c:pt>
                <c:pt idx="1571">
                  <c:v>1.8159722222222219E-2</c:v>
                </c:pt>
                <c:pt idx="1572">
                  <c:v>1.8171296296296297E-2</c:v>
                </c:pt>
                <c:pt idx="1573">
                  <c:v>1.818287037037037E-2</c:v>
                </c:pt>
                <c:pt idx="1574">
                  <c:v>1.8194444444444444E-2</c:v>
                </c:pt>
                <c:pt idx="1575">
                  <c:v>1.8206018518518517E-2</c:v>
                </c:pt>
                <c:pt idx="1576">
                  <c:v>1.8217592592592594E-2</c:v>
                </c:pt>
                <c:pt idx="1577">
                  <c:v>1.8229166666666668E-2</c:v>
                </c:pt>
                <c:pt idx="1578">
                  <c:v>1.8240740740740741E-2</c:v>
                </c:pt>
                <c:pt idx="1579">
                  <c:v>1.8252314814814815E-2</c:v>
                </c:pt>
                <c:pt idx="1580">
                  <c:v>1.8263888888888889E-2</c:v>
                </c:pt>
                <c:pt idx="1581">
                  <c:v>1.8275462962962962E-2</c:v>
                </c:pt>
                <c:pt idx="1582">
                  <c:v>1.8287037037037036E-2</c:v>
                </c:pt>
                <c:pt idx="1583">
                  <c:v>1.8298611111111113E-2</c:v>
                </c:pt>
                <c:pt idx="1584">
                  <c:v>1.8310185185185186E-2</c:v>
                </c:pt>
                <c:pt idx="1585">
                  <c:v>1.832175925925926E-2</c:v>
                </c:pt>
                <c:pt idx="1586">
                  <c:v>1.8333333333333333E-2</c:v>
                </c:pt>
                <c:pt idx="1587">
                  <c:v>1.834490740740741E-2</c:v>
                </c:pt>
                <c:pt idx="1588">
                  <c:v>1.8356481481481481E-2</c:v>
                </c:pt>
                <c:pt idx="1589">
                  <c:v>1.8368055555555554E-2</c:v>
                </c:pt>
                <c:pt idx="1590">
                  <c:v>1.8379629629629628E-2</c:v>
                </c:pt>
                <c:pt idx="1591">
                  <c:v>1.8391203703703705E-2</c:v>
                </c:pt>
                <c:pt idx="1592">
                  <c:v>1.8402777777777778E-2</c:v>
                </c:pt>
                <c:pt idx="1593">
                  <c:v>1.8414351851851852E-2</c:v>
                </c:pt>
                <c:pt idx="1594">
                  <c:v>1.8425925925925925E-2</c:v>
                </c:pt>
                <c:pt idx="1595">
                  <c:v>1.8437499999999999E-2</c:v>
                </c:pt>
                <c:pt idx="1596">
                  <c:v>1.8449074074074073E-2</c:v>
                </c:pt>
                <c:pt idx="1597">
                  <c:v>1.8460648148148146E-2</c:v>
                </c:pt>
                <c:pt idx="1598">
                  <c:v>1.8472222222222223E-2</c:v>
                </c:pt>
                <c:pt idx="1599">
                  <c:v>1.8483796296296297E-2</c:v>
                </c:pt>
                <c:pt idx="1600">
                  <c:v>1.849537037037037E-2</c:v>
                </c:pt>
                <c:pt idx="1601">
                  <c:v>1.8506944444444444E-2</c:v>
                </c:pt>
                <c:pt idx="1602">
                  <c:v>1.8518518518518521E-2</c:v>
                </c:pt>
                <c:pt idx="1603">
                  <c:v>1.8530092592592595E-2</c:v>
                </c:pt>
                <c:pt idx="1604">
                  <c:v>1.8541666666666668E-2</c:v>
                </c:pt>
                <c:pt idx="1605">
                  <c:v>1.8553240740740742E-2</c:v>
                </c:pt>
                <c:pt idx="1606">
                  <c:v>1.8564814814814815E-2</c:v>
                </c:pt>
                <c:pt idx="1607">
                  <c:v>1.8576388888888889E-2</c:v>
                </c:pt>
                <c:pt idx="1608">
                  <c:v>1.8587962962962962E-2</c:v>
                </c:pt>
                <c:pt idx="1609">
                  <c:v>1.8599537037037036E-2</c:v>
                </c:pt>
                <c:pt idx="1610">
                  <c:v>1.861111111111111E-2</c:v>
                </c:pt>
                <c:pt idx="1611">
                  <c:v>1.8622685185185183E-2</c:v>
                </c:pt>
                <c:pt idx="1612">
                  <c:v>1.8634259259259257E-2</c:v>
                </c:pt>
                <c:pt idx="1613">
                  <c:v>1.8645833333333334E-2</c:v>
                </c:pt>
                <c:pt idx="1614">
                  <c:v>1.8657407407407407E-2</c:v>
                </c:pt>
                <c:pt idx="1615">
                  <c:v>1.8668981481481481E-2</c:v>
                </c:pt>
                <c:pt idx="1616">
                  <c:v>1.8680555555555554E-2</c:v>
                </c:pt>
                <c:pt idx="1617">
                  <c:v>1.8692129629629631E-2</c:v>
                </c:pt>
                <c:pt idx="1618">
                  <c:v>1.8703703703703705E-2</c:v>
                </c:pt>
                <c:pt idx="1619">
                  <c:v>1.8715277777777779E-2</c:v>
                </c:pt>
                <c:pt idx="1620">
                  <c:v>1.8726851851851852E-2</c:v>
                </c:pt>
                <c:pt idx="1621">
                  <c:v>1.8738425925925926E-2</c:v>
                </c:pt>
                <c:pt idx="1622">
                  <c:v>1.8749999999999999E-2</c:v>
                </c:pt>
                <c:pt idx="1623">
                  <c:v>1.8761574074074073E-2</c:v>
                </c:pt>
                <c:pt idx="1624">
                  <c:v>1.877314814814815E-2</c:v>
                </c:pt>
                <c:pt idx="1625">
                  <c:v>1.8784722222222223E-2</c:v>
                </c:pt>
                <c:pt idx="1626">
                  <c:v>1.8796296296296297E-2</c:v>
                </c:pt>
                <c:pt idx="1627">
                  <c:v>1.8807870370370371E-2</c:v>
                </c:pt>
                <c:pt idx="1628">
                  <c:v>1.8819444444444448E-2</c:v>
                </c:pt>
                <c:pt idx="1629">
                  <c:v>1.8831018518518518E-2</c:v>
                </c:pt>
                <c:pt idx="1630">
                  <c:v>1.8842592592592591E-2</c:v>
                </c:pt>
                <c:pt idx="1631">
                  <c:v>1.8854166666666665E-2</c:v>
                </c:pt>
                <c:pt idx="1632">
                  <c:v>1.8865740740740742E-2</c:v>
                </c:pt>
                <c:pt idx="1633">
                  <c:v>1.8877314814814816E-2</c:v>
                </c:pt>
                <c:pt idx="1634">
                  <c:v>1.8888888888888889E-2</c:v>
                </c:pt>
                <c:pt idx="1635">
                  <c:v>1.8900462962962963E-2</c:v>
                </c:pt>
                <c:pt idx="1636">
                  <c:v>1.8912037037037036E-2</c:v>
                </c:pt>
                <c:pt idx="1637">
                  <c:v>1.892361111111111E-2</c:v>
                </c:pt>
                <c:pt idx="1638">
                  <c:v>1.8935185185185183E-2</c:v>
                </c:pt>
                <c:pt idx="1639">
                  <c:v>1.894675925925926E-2</c:v>
                </c:pt>
                <c:pt idx="1640">
                  <c:v>1.8958333333333334E-2</c:v>
                </c:pt>
                <c:pt idx="1641">
                  <c:v>1.8969907407407408E-2</c:v>
                </c:pt>
                <c:pt idx="1642">
                  <c:v>1.8981481481481481E-2</c:v>
                </c:pt>
                <c:pt idx="1643">
                  <c:v>1.8993055555555558E-2</c:v>
                </c:pt>
                <c:pt idx="1644">
                  <c:v>1.9004629629629632E-2</c:v>
                </c:pt>
                <c:pt idx="1645">
                  <c:v>1.9016203703703705E-2</c:v>
                </c:pt>
                <c:pt idx="1646">
                  <c:v>1.9027777777777779E-2</c:v>
                </c:pt>
                <c:pt idx="1647">
                  <c:v>1.9039351851851852E-2</c:v>
                </c:pt>
                <c:pt idx="1648">
                  <c:v>1.9050925925925926E-2</c:v>
                </c:pt>
                <c:pt idx="1649">
                  <c:v>1.90625E-2</c:v>
                </c:pt>
                <c:pt idx="1650">
                  <c:v>1.9074074074074073E-2</c:v>
                </c:pt>
                <c:pt idx="1651">
                  <c:v>1.9085648148148147E-2</c:v>
                </c:pt>
                <c:pt idx="1652">
                  <c:v>1.909722222222222E-2</c:v>
                </c:pt>
                <c:pt idx="1653">
                  <c:v>1.9108796296296294E-2</c:v>
                </c:pt>
                <c:pt idx="1654">
                  <c:v>1.9120370370370371E-2</c:v>
                </c:pt>
                <c:pt idx="1655">
                  <c:v>1.9131944444444444E-2</c:v>
                </c:pt>
                <c:pt idx="1656">
                  <c:v>1.9143518518518518E-2</c:v>
                </c:pt>
                <c:pt idx="1657">
                  <c:v>1.9155092592592592E-2</c:v>
                </c:pt>
                <c:pt idx="1658">
                  <c:v>1.9166666666666669E-2</c:v>
                </c:pt>
                <c:pt idx="1659">
                  <c:v>1.9178240740740742E-2</c:v>
                </c:pt>
                <c:pt idx="1660">
                  <c:v>1.9189814814814816E-2</c:v>
                </c:pt>
                <c:pt idx="1661">
                  <c:v>1.9201388888888889E-2</c:v>
                </c:pt>
                <c:pt idx="1662">
                  <c:v>1.9212962962962963E-2</c:v>
                </c:pt>
                <c:pt idx="1663">
                  <c:v>1.9224537037037037E-2</c:v>
                </c:pt>
                <c:pt idx="1664">
                  <c:v>1.923611111111111E-2</c:v>
                </c:pt>
                <c:pt idx="1665">
                  <c:v>1.9247685185185184E-2</c:v>
                </c:pt>
                <c:pt idx="1666">
                  <c:v>1.9259259259259261E-2</c:v>
                </c:pt>
                <c:pt idx="1667">
                  <c:v>1.9270833333333334E-2</c:v>
                </c:pt>
                <c:pt idx="1668">
                  <c:v>1.9282407407407408E-2</c:v>
                </c:pt>
                <c:pt idx="1669">
                  <c:v>1.9293981481481485E-2</c:v>
                </c:pt>
                <c:pt idx="1670">
                  <c:v>1.9305555555555555E-2</c:v>
                </c:pt>
                <c:pt idx="1671">
                  <c:v>1.9317129629629629E-2</c:v>
                </c:pt>
                <c:pt idx="1672">
                  <c:v>1.9328703703703702E-2</c:v>
                </c:pt>
                <c:pt idx="1673">
                  <c:v>1.9340277777777779E-2</c:v>
                </c:pt>
                <c:pt idx="1674">
                  <c:v>1.9351851851851853E-2</c:v>
                </c:pt>
                <c:pt idx="1675">
                  <c:v>1.9363425925925926E-2</c:v>
                </c:pt>
                <c:pt idx="1676">
                  <c:v>1.9375E-2</c:v>
                </c:pt>
                <c:pt idx="1677">
                  <c:v>1.9386574074074073E-2</c:v>
                </c:pt>
                <c:pt idx="1678">
                  <c:v>1.9398148148148147E-2</c:v>
                </c:pt>
                <c:pt idx="1679">
                  <c:v>1.9409722222222221E-2</c:v>
                </c:pt>
                <c:pt idx="1680">
                  <c:v>1.9421296296296294E-2</c:v>
                </c:pt>
                <c:pt idx="1681">
                  <c:v>1.9432870370370371E-2</c:v>
                </c:pt>
                <c:pt idx="1682">
                  <c:v>1.9444444444444445E-2</c:v>
                </c:pt>
                <c:pt idx="1683">
                  <c:v>1.9456018518518518E-2</c:v>
                </c:pt>
                <c:pt idx="1684">
                  <c:v>1.9467592592592595E-2</c:v>
                </c:pt>
                <c:pt idx="1685">
                  <c:v>1.9479166666666669E-2</c:v>
                </c:pt>
                <c:pt idx="1686">
                  <c:v>1.9490740740740743E-2</c:v>
                </c:pt>
                <c:pt idx="1687">
                  <c:v>1.9502314814814816E-2</c:v>
                </c:pt>
                <c:pt idx="1688">
                  <c:v>1.951388888888889E-2</c:v>
                </c:pt>
                <c:pt idx="1689">
                  <c:v>1.9525462962962963E-2</c:v>
                </c:pt>
                <c:pt idx="1690">
                  <c:v>1.9537037037037037E-2</c:v>
                </c:pt>
                <c:pt idx="1691">
                  <c:v>1.954861111111111E-2</c:v>
                </c:pt>
                <c:pt idx="1692">
                  <c:v>1.9560185185185184E-2</c:v>
                </c:pt>
                <c:pt idx="1693">
                  <c:v>1.9571759259259257E-2</c:v>
                </c:pt>
                <c:pt idx="1694">
                  <c:v>1.9583333333333331E-2</c:v>
                </c:pt>
                <c:pt idx="1695">
                  <c:v>1.9594907407407405E-2</c:v>
                </c:pt>
                <c:pt idx="1696">
                  <c:v>1.9606481481481482E-2</c:v>
                </c:pt>
                <c:pt idx="1697">
                  <c:v>1.9618055555555555E-2</c:v>
                </c:pt>
                <c:pt idx="1698">
                  <c:v>1.9629629629629629E-2</c:v>
                </c:pt>
                <c:pt idx="1699">
                  <c:v>1.9641203703703706E-2</c:v>
                </c:pt>
                <c:pt idx="1700">
                  <c:v>1.9652777777777779E-2</c:v>
                </c:pt>
                <c:pt idx="1701">
                  <c:v>1.9664351851851853E-2</c:v>
                </c:pt>
                <c:pt idx="1702">
                  <c:v>1.9675925925925927E-2</c:v>
                </c:pt>
                <c:pt idx="1703">
                  <c:v>1.96875E-2</c:v>
                </c:pt>
                <c:pt idx="1704">
                  <c:v>1.9699074074074074E-2</c:v>
                </c:pt>
                <c:pt idx="1705">
                  <c:v>1.9710648148148147E-2</c:v>
                </c:pt>
                <c:pt idx="1706">
                  <c:v>1.9722222222222221E-2</c:v>
                </c:pt>
                <c:pt idx="1707">
                  <c:v>1.9733796296296298E-2</c:v>
                </c:pt>
                <c:pt idx="1708">
                  <c:v>1.9745370370370371E-2</c:v>
                </c:pt>
                <c:pt idx="1709">
                  <c:v>1.9756944444444445E-2</c:v>
                </c:pt>
                <c:pt idx="1710">
                  <c:v>1.9768518518518515E-2</c:v>
                </c:pt>
                <c:pt idx="1711">
                  <c:v>1.9780092592592592E-2</c:v>
                </c:pt>
                <c:pt idx="1712">
                  <c:v>1.9791666666666666E-2</c:v>
                </c:pt>
                <c:pt idx="1713">
                  <c:v>1.9803240740740739E-2</c:v>
                </c:pt>
                <c:pt idx="1714">
                  <c:v>1.9814814814814816E-2</c:v>
                </c:pt>
                <c:pt idx="1715">
                  <c:v>1.982638888888889E-2</c:v>
                </c:pt>
                <c:pt idx="1716">
                  <c:v>1.9837962962962963E-2</c:v>
                </c:pt>
                <c:pt idx="1717">
                  <c:v>1.9849537037037037E-2</c:v>
                </c:pt>
                <c:pt idx="1718">
                  <c:v>1.9861111111111111E-2</c:v>
                </c:pt>
                <c:pt idx="1719">
                  <c:v>1.9872685185185184E-2</c:v>
                </c:pt>
                <c:pt idx="1720">
                  <c:v>1.9884259259259258E-2</c:v>
                </c:pt>
                <c:pt idx="1721">
                  <c:v>1.9895833333333331E-2</c:v>
                </c:pt>
                <c:pt idx="1722">
                  <c:v>1.9907407407407408E-2</c:v>
                </c:pt>
                <c:pt idx="1723">
                  <c:v>1.9918981481481482E-2</c:v>
                </c:pt>
                <c:pt idx="1724">
                  <c:v>1.9930555555555556E-2</c:v>
                </c:pt>
                <c:pt idx="1725">
                  <c:v>1.9942129629629629E-2</c:v>
                </c:pt>
                <c:pt idx="1726">
                  <c:v>1.9953703703703706E-2</c:v>
                </c:pt>
                <c:pt idx="1727">
                  <c:v>1.996527777777778E-2</c:v>
                </c:pt>
                <c:pt idx="1728">
                  <c:v>1.9976851851851853E-2</c:v>
                </c:pt>
                <c:pt idx="1729">
                  <c:v>1.9988425925925927E-2</c:v>
                </c:pt>
                <c:pt idx="1730">
                  <c:v>0.02</c:v>
                </c:pt>
                <c:pt idx="1731">
                  <c:v>2.0011574074074074E-2</c:v>
                </c:pt>
                <c:pt idx="1732">
                  <c:v>2.0023148148148148E-2</c:v>
                </c:pt>
                <c:pt idx="1733">
                  <c:v>2.0034722222222221E-2</c:v>
                </c:pt>
                <c:pt idx="1734">
                  <c:v>2.0046296296296295E-2</c:v>
                </c:pt>
                <c:pt idx="1735">
                  <c:v>2.0057870370370368E-2</c:v>
                </c:pt>
                <c:pt idx="1736">
                  <c:v>2.0069444444444442E-2</c:v>
                </c:pt>
                <c:pt idx="1737">
                  <c:v>2.0081018518518519E-2</c:v>
                </c:pt>
                <c:pt idx="1738">
                  <c:v>2.0092592592592592E-2</c:v>
                </c:pt>
                <c:pt idx="1739">
                  <c:v>2.0104166666666666E-2</c:v>
                </c:pt>
                <c:pt idx="1740">
                  <c:v>2.011574074074074E-2</c:v>
                </c:pt>
                <c:pt idx="1741">
                  <c:v>2.0127314814814817E-2</c:v>
                </c:pt>
                <c:pt idx="1742">
                  <c:v>2.013888888888889E-2</c:v>
                </c:pt>
                <c:pt idx="1743">
                  <c:v>2.0150462962962964E-2</c:v>
                </c:pt>
                <c:pt idx="1744">
                  <c:v>2.0162037037037037E-2</c:v>
                </c:pt>
                <c:pt idx="1745">
                  <c:v>2.0173611111111111E-2</c:v>
                </c:pt>
                <c:pt idx="1746">
                  <c:v>2.0185185185185184E-2</c:v>
                </c:pt>
                <c:pt idx="1747">
                  <c:v>2.0196759259259258E-2</c:v>
                </c:pt>
                <c:pt idx="1748">
                  <c:v>2.0208333333333335E-2</c:v>
                </c:pt>
                <c:pt idx="1749">
                  <c:v>2.0219907407407409E-2</c:v>
                </c:pt>
                <c:pt idx="1750">
                  <c:v>2.0231481481481482E-2</c:v>
                </c:pt>
                <c:pt idx="1751">
                  <c:v>2.0243055555555552E-2</c:v>
                </c:pt>
                <c:pt idx="1752">
                  <c:v>2.0254629629629629E-2</c:v>
                </c:pt>
                <c:pt idx="1753">
                  <c:v>2.0266203703703703E-2</c:v>
                </c:pt>
                <c:pt idx="1754">
                  <c:v>2.0277777777777777E-2</c:v>
                </c:pt>
                <c:pt idx="1755">
                  <c:v>2.028935185185185E-2</c:v>
                </c:pt>
                <c:pt idx="1756">
                  <c:v>2.0300925925925927E-2</c:v>
                </c:pt>
                <c:pt idx="1757">
                  <c:v>2.0312500000000001E-2</c:v>
                </c:pt>
                <c:pt idx="1758">
                  <c:v>2.0324074074074074E-2</c:v>
                </c:pt>
                <c:pt idx="1759">
                  <c:v>2.0335648148148148E-2</c:v>
                </c:pt>
                <c:pt idx="1760">
                  <c:v>2.0347222222222221E-2</c:v>
                </c:pt>
                <c:pt idx="1761">
                  <c:v>2.0358796296296295E-2</c:v>
                </c:pt>
                <c:pt idx="1762">
                  <c:v>2.0370370370370369E-2</c:v>
                </c:pt>
                <c:pt idx="1763">
                  <c:v>2.0381944444444446E-2</c:v>
                </c:pt>
                <c:pt idx="1764">
                  <c:v>2.0393518518518519E-2</c:v>
                </c:pt>
                <c:pt idx="1765">
                  <c:v>2.0405092592592593E-2</c:v>
                </c:pt>
                <c:pt idx="1766">
                  <c:v>2.0416666666666666E-2</c:v>
                </c:pt>
                <c:pt idx="1767">
                  <c:v>2.0428240740740743E-2</c:v>
                </c:pt>
                <c:pt idx="1768">
                  <c:v>2.0439814814814817E-2</c:v>
                </c:pt>
                <c:pt idx="1769">
                  <c:v>2.045138888888889E-2</c:v>
                </c:pt>
                <c:pt idx="1770">
                  <c:v>2.0462962962962964E-2</c:v>
                </c:pt>
                <c:pt idx="1771">
                  <c:v>2.0474537037037038E-2</c:v>
                </c:pt>
                <c:pt idx="1772">
                  <c:v>2.0486111111111111E-2</c:v>
                </c:pt>
                <c:pt idx="1773">
                  <c:v>2.0497685185185185E-2</c:v>
                </c:pt>
                <c:pt idx="1774">
                  <c:v>2.0509259259259258E-2</c:v>
                </c:pt>
                <c:pt idx="1775">
                  <c:v>2.0520833333333332E-2</c:v>
                </c:pt>
                <c:pt idx="1776">
                  <c:v>2.0532407407407405E-2</c:v>
                </c:pt>
                <c:pt idx="1777">
                  <c:v>2.0543981481481479E-2</c:v>
                </c:pt>
                <c:pt idx="1778">
                  <c:v>2.0555555555555556E-2</c:v>
                </c:pt>
                <c:pt idx="1779">
                  <c:v>2.056712962962963E-2</c:v>
                </c:pt>
                <c:pt idx="1780">
                  <c:v>2.0578703703703703E-2</c:v>
                </c:pt>
                <c:pt idx="1781">
                  <c:v>2.0590277777777777E-2</c:v>
                </c:pt>
                <c:pt idx="1782">
                  <c:v>2.0601851851851854E-2</c:v>
                </c:pt>
                <c:pt idx="1783">
                  <c:v>2.0613425925925927E-2</c:v>
                </c:pt>
                <c:pt idx="1784">
                  <c:v>2.0625000000000001E-2</c:v>
                </c:pt>
                <c:pt idx="1785">
                  <c:v>2.0636574074074075E-2</c:v>
                </c:pt>
                <c:pt idx="1786">
                  <c:v>2.0648148148148148E-2</c:v>
                </c:pt>
                <c:pt idx="1787">
                  <c:v>2.0659722222222222E-2</c:v>
                </c:pt>
                <c:pt idx="1788">
                  <c:v>2.0671296296296295E-2</c:v>
                </c:pt>
                <c:pt idx="1789">
                  <c:v>2.0682870370370372E-2</c:v>
                </c:pt>
                <c:pt idx="1790">
                  <c:v>2.0694444444444446E-2</c:v>
                </c:pt>
                <c:pt idx="1791">
                  <c:v>2.0706018518518519E-2</c:v>
                </c:pt>
                <c:pt idx="1792">
                  <c:v>2.071759259259259E-2</c:v>
                </c:pt>
                <c:pt idx="1793">
                  <c:v>2.0729166666666667E-2</c:v>
                </c:pt>
                <c:pt idx="1794">
                  <c:v>2.074074074074074E-2</c:v>
                </c:pt>
                <c:pt idx="1795">
                  <c:v>2.0752314814814814E-2</c:v>
                </c:pt>
                <c:pt idx="1796">
                  <c:v>2.0763888888888887E-2</c:v>
                </c:pt>
                <c:pt idx="1797">
                  <c:v>2.0775462962962964E-2</c:v>
                </c:pt>
                <c:pt idx="1798">
                  <c:v>2.0787037037037038E-2</c:v>
                </c:pt>
                <c:pt idx="1799">
                  <c:v>2.0798611111111111E-2</c:v>
                </c:pt>
                <c:pt idx="1800">
                  <c:v>2.0810185185185185E-2</c:v>
                </c:pt>
                <c:pt idx="1801">
                  <c:v>2.0821759259259259E-2</c:v>
                </c:pt>
                <c:pt idx="1802">
                  <c:v>2.0833333333333332E-2</c:v>
                </c:pt>
                <c:pt idx="1803">
                  <c:v>2.0844907407407406E-2</c:v>
                </c:pt>
                <c:pt idx="1804">
                  <c:v>2.0856481481481479E-2</c:v>
                </c:pt>
                <c:pt idx="1805">
                  <c:v>2.0868055555555556E-2</c:v>
                </c:pt>
                <c:pt idx="1806">
                  <c:v>2.0879629629629626E-2</c:v>
                </c:pt>
                <c:pt idx="1807">
                  <c:v>2.0891203703703703E-2</c:v>
                </c:pt>
                <c:pt idx="1808">
                  <c:v>2.0902777777777781E-2</c:v>
                </c:pt>
                <c:pt idx="1809">
                  <c:v>2.0914351851851851E-2</c:v>
                </c:pt>
                <c:pt idx="1810">
                  <c:v>2.0925925925925928E-2</c:v>
                </c:pt>
                <c:pt idx="1811">
                  <c:v>2.0937499999999998E-2</c:v>
                </c:pt>
                <c:pt idx="1812">
                  <c:v>2.0949074074074075E-2</c:v>
                </c:pt>
                <c:pt idx="1813">
                  <c:v>2.0960648148148148E-2</c:v>
                </c:pt>
                <c:pt idx="1814">
                  <c:v>2.0972222222222222E-2</c:v>
                </c:pt>
                <c:pt idx="1815">
                  <c:v>2.0983796296296296E-2</c:v>
                </c:pt>
                <c:pt idx="1816">
                  <c:v>2.0995370370370373E-2</c:v>
                </c:pt>
                <c:pt idx="1817">
                  <c:v>2.1006944444444443E-2</c:v>
                </c:pt>
                <c:pt idx="1818">
                  <c:v>2.101851851851852E-2</c:v>
                </c:pt>
                <c:pt idx="1819">
                  <c:v>2.1030092592592597E-2</c:v>
                </c:pt>
                <c:pt idx="1820">
                  <c:v>2.1041666666666667E-2</c:v>
                </c:pt>
                <c:pt idx="1821">
                  <c:v>2.1053240740740744E-2</c:v>
                </c:pt>
                <c:pt idx="1822">
                  <c:v>2.1064814814814814E-2</c:v>
                </c:pt>
                <c:pt idx="1823">
                  <c:v>2.1076388888888891E-2</c:v>
                </c:pt>
                <c:pt idx="1824">
                  <c:v>2.1087962962962961E-2</c:v>
                </c:pt>
                <c:pt idx="1825">
                  <c:v>2.1099537037037038E-2</c:v>
                </c:pt>
                <c:pt idx="1826">
                  <c:v>2.1111111111111108E-2</c:v>
                </c:pt>
                <c:pt idx="1827">
                  <c:v>2.1122685185185185E-2</c:v>
                </c:pt>
                <c:pt idx="1828">
                  <c:v>2.1134259259259259E-2</c:v>
                </c:pt>
                <c:pt idx="1829">
                  <c:v>2.1145833333333332E-2</c:v>
                </c:pt>
                <c:pt idx="1830">
                  <c:v>2.1157407407407406E-2</c:v>
                </c:pt>
                <c:pt idx="1831">
                  <c:v>2.1168981481481483E-2</c:v>
                </c:pt>
                <c:pt idx="1832">
                  <c:v>2.1180555555555553E-2</c:v>
                </c:pt>
                <c:pt idx="1833">
                  <c:v>2.119212962962963E-2</c:v>
                </c:pt>
                <c:pt idx="1834">
                  <c:v>2.1203703703703707E-2</c:v>
                </c:pt>
                <c:pt idx="1835">
                  <c:v>2.1215277777777777E-2</c:v>
                </c:pt>
                <c:pt idx="1836">
                  <c:v>2.1226851851851854E-2</c:v>
                </c:pt>
                <c:pt idx="1837">
                  <c:v>2.1238425925925924E-2</c:v>
                </c:pt>
                <c:pt idx="1838">
                  <c:v>2.1250000000000002E-2</c:v>
                </c:pt>
                <c:pt idx="1839">
                  <c:v>2.1261574074074075E-2</c:v>
                </c:pt>
                <c:pt idx="1840">
                  <c:v>2.1273148148148149E-2</c:v>
                </c:pt>
                <c:pt idx="1841">
                  <c:v>2.1284722222222222E-2</c:v>
                </c:pt>
                <c:pt idx="1842">
                  <c:v>2.1296296296296299E-2</c:v>
                </c:pt>
                <c:pt idx="1843">
                  <c:v>2.1307870370370369E-2</c:v>
                </c:pt>
                <c:pt idx="1844">
                  <c:v>2.1319444444444443E-2</c:v>
                </c:pt>
                <c:pt idx="1845">
                  <c:v>2.1331018518518517E-2</c:v>
                </c:pt>
                <c:pt idx="1846">
                  <c:v>2.1342592592592594E-2</c:v>
                </c:pt>
                <c:pt idx="1847">
                  <c:v>2.1354166666666664E-2</c:v>
                </c:pt>
                <c:pt idx="1848">
                  <c:v>2.1365740740740741E-2</c:v>
                </c:pt>
                <c:pt idx="1849">
                  <c:v>2.1377314814814818E-2</c:v>
                </c:pt>
                <c:pt idx="1850">
                  <c:v>2.1388888888888888E-2</c:v>
                </c:pt>
                <c:pt idx="1851">
                  <c:v>2.1400462962962965E-2</c:v>
                </c:pt>
                <c:pt idx="1852">
                  <c:v>2.1412037037037035E-2</c:v>
                </c:pt>
                <c:pt idx="1853">
                  <c:v>2.1423611111111112E-2</c:v>
                </c:pt>
                <c:pt idx="1854">
                  <c:v>2.1435185185185186E-2</c:v>
                </c:pt>
                <c:pt idx="1855">
                  <c:v>2.1446759259259259E-2</c:v>
                </c:pt>
                <c:pt idx="1856">
                  <c:v>2.1458333333333333E-2</c:v>
                </c:pt>
                <c:pt idx="1857">
                  <c:v>2.146990740740741E-2</c:v>
                </c:pt>
                <c:pt idx="1858">
                  <c:v>2.148148148148148E-2</c:v>
                </c:pt>
                <c:pt idx="1859">
                  <c:v>2.1493055555555557E-2</c:v>
                </c:pt>
                <c:pt idx="1860">
                  <c:v>2.1504629629629627E-2</c:v>
                </c:pt>
                <c:pt idx="1861">
                  <c:v>2.1516203703703704E-2</c:v>
                </c:pt>
                <c:pt idx="1862">
                  <c:v>2.1527777777777781E-2</c:v>
                </c:pt>
                <c:pt idx="1863">
                  <c:v>2.1539351851851851E-2</c:v>
                </c:pt>
                <c:pt idx="1864">
                  <c:v>2.1550925925925928E-2</c:v>
                </c:pt>
                <c:pt idx="1865">
                  <c:v>2.1562499999999998E-2</c:v>
                </c:pt>
                <c:pt idx="1866">
                  <c:v>2.1574074074074075E-2</c:v>
                </c:pt>
                <c:pt idx="1867">
                  <c:v>2.1585648148148145E-2</c:v>
                </c:pt>
                <c:pt idx="1868">
                  <c:v>2.1597222222222223E-2</c:v>
                </c:pt>
                <c:pt idx="1869">
                  <c:v>2.1608796296296296E-2</c:v>
                </c:pt>
                <c:pt idx="1870">
                  <c:v>2.162037037037037E-2</c:v>
                </c:pt>
                <c:pt idx="1871">
                  <c:v>2.1631944444444443E-2</c:v>
                </c:pt>
                <c:pt idx="1872">
                  <c:v>2.164351851851852E-2</c:v>
                </c:pt>
                <c:pt idx="1873">
                  <c:v>2.165509259259259E-2</c:v>
                </c:pt>
                <c:pt idx="1874">
                  <c:v>2.1666666666666667E-2</c:v>
                </c:pt>
                <c:pt idx="1875">
                  <c:v>2.1678240740740738E-2</c:v>
                </c:pt>
                <c:pt idx="1876">
                  <c:v>2.1689814814814815E-2</c:v>
                </c:pt>
                <c:pt idx="1877">
                  <c:v>2.1701388888888892E-2</c:v>
                </c:pt>
                <c:pt idx="1878">
                  <c:v>2.1712962962962962E-2</c:v>
                </c:pt>
                <c:pt idx="1879">
                  <c:v>2.1724537037037039E-2</c:v>
                </c:pt>
                <c:pt idx="1880">
                  <c:v>2.1736111111111112E-2</c:v>
                </c:pt>
                <c:pt idx="1881">
                  <c:v>2.1747685185185186E-2</c:v>
                </c:pt>
                <c:pt idx="1882">
                  <c:v>2.1759259259259259E-2</c:v>
                </c:pt>
                <c:pt idx="1883">
                  <c:v>2.1770833333333336E-2</c:v>
                </c:pt>
                <c:pt idx="1884">
                  <c:v>2.1782407407407407E-2</c:v>
                </c:pt>
                <c:pt idx="1885">
                  <c:v>2.179398148148148E-2</c:v>
                </c:pt>
                <c:pt idx="1886">
                  <c:v>2.1805555555555554E-2</c:v>
                </c:pt>
                <c:pt idx="1887">
                  <c:v>2.1817129629629631E-2</c:v>
                </c:pt>
                <c:pt idx="1888">
                  <c:v>2.1828703703703701E-2</c:v>
                </c:pt>
                <c:pt idx="1889">
                  <c:v>2.1840277777777778E-2</c:v>
                </c:pt>
                <c:pt idx="1890">
                  <c:v>2.1851851851851848E-2</c:v>
                </c:pt>
                <c:pt idx="1891">
                  <c:v>2.1863425925925925E-2</c:v>
                </c:pt>
                <c:pt idx="1892">
                  <c:v>2.1875000000000002E-2</c:v>
                </c:pt>
                <c:pt idx="1893">
                  <c:v>2.1886574074074072E-2</c:v>
                </c:pt>
                <c:pt idx="1894">
                  <c:v>2.1898148148148149E-2</c:v>
                </c:pt>
                <c:pt idx="1895">
                  <c:v>2.1909722222222223E-2</c:v>
                </c:pt>
                <c:pt idx="1896">
                  <c:v>2.1921296296296296E-2</c:v>
                </c:pt>
                <c:pt idx="1897">
                  <c:v>2.193287037037037E-2</c:v>
                </c:pt>
                <c:pt idx="1898">
                  <c:v>2.1944444444444447E-2</c:v>
                </c:pt>
                <c:pt idx="1899">
                  <c:v>2.1956018518518517E-2</c:v>
                </c:pt>
                <c:pt idx="1900">
                  <c:v>2.1967592592592594E-2</c:v>
                </c:pt>
                <c:pt idx="1901">
                  <c:v>2.1979166666666664E-2</c:v>
                </c:pt>
                <c:pt idx="1902">
                  <c:v>2.1990740740740741E-2</c:v>
                </c:pt>
                <c:pt idx="1903">
                  <c:v>2.2002314814814818E-2</c:v>
                </c:pt>
                <c:pt idx="1904">
                  <c:v>2.2013888888888888E-2</c:v>
                </c:pt>
                <c:pt idx="1905">
                  <c:v>2.2025462962962958E-2</c:v>
                </c:pt>
                <c:pt idx="1906">
                  <c:v>2.2037037037037036E-2</c:v>
                </c:pt>
                <c:pt idx="1907">
                  <c:v>2.2048611111111113E-2</c:v>
                </c:pt>
                <c:pt idx="1908">
                  <c:v>2.2060185185185183E-2</c:v>
                </c:pt>
                <c:pt idx="1909">
                  <c:v>2.207175925925926E-2</c:v>
                </c:pt>
                <c:pt idx="1910">
                  <c:v>2.2083333333333333E-2</c:v>
                </c:pt>
                <c:pt idx="1911">
                  <c:v>2.2094907407407407E-2</c:v>
                </c:pt>
                <c:pt idx="1912">
                  <c:v>2.210648148148148E-2</c:v>
                </c:pt>
                <c:pt idx="1913">
                  <c:v>2.2118055555555557E-2</c:v>
                </c:pt>
                <c:pt idx="1914">
                  <c:v>2.2129629629629628E-2</c:v>
                </c:pt>
                <c:pt idx="1915">
                  <c:v>2.2141203703703705E-2</c:v>
                </c:pt>
                <c:pt idx="1916">
                  <c:v>2.2141203703703705E-2</c:v>
                </c:pt>
                <c:pt idx="1917">
                  <c:v>2.2152777777777775E-2</c:v>
                </c:pt>
                <c:pt idx="1918">
                  <c:v>2.2164351851851852E-2</c:v>
                </c:pt>
                <c:pt idx="1919">
                  <c:v>2.2175925925925929E-2</c:v>
                </c:pt>
                <c:pt idx="1920">
                  <c:v>2.2187499999999999E-2</c:v>
                </c:pt>
                <c:pt idx="1921">
                  <c:v>2.2199074074074076E-2</c:v>
                </c:pt>
                <c:pt idx="1922">
                  <c:v>2.2210648148148149E-2</c:v>
                </c:pt>
                <c:pt idx="1923">
                  <c:v>2.2222222222222223E-2</c:v>
                </c:pt>
                <c:pt idx="1924">
                  <c:v>2.2233796296296297E-2</c:v>
                </c:pt>
                <c:pt idx="1925">
                  <c:v>2.224537037037037E-2</c:v>
                </c:pt>
                <c:pt idx="1926">
                  <c:v>2.225694444444444E-2</c:v>
                </c:pt>
                <c:pt idx="1927">
                  <c:v>2.2268518518518521E-2</c:v>
                </c:pt>
                <c:pt idx="1928">
                  <c:v>2.2280092592592591E-2</c:v>
                </c:pt>
                <c:pt idx="1929">
                  <c:v>2.2291666666666668E-2</c:v>
                </c:pt>
                <c:pt idx="1930">
                  <c:v>2.2303240740740738E-2</c:v>
                </c:pt>
                <c:pt idx="1931">
                  <c:v>2.2314814814814815E-2</c:v>
                </c:pt>
                <c:pt idx="1932">
                  <c:v>2.2326388888888885E-2</c:v>
                </c:pt>
                <c:pt idx="1933">
                  <c:v>2.2337962962962962E-2</c:v>
                </c:pt>
                <c:pt idx="1934">
                  <c:v>2.2349537037037032E-2</c:v>
                </c:pt>
                <c:pt idx="1935">
                  <c:v>2.2361111111111113E-2</c:v>
                </c:pt>
                <c:pt idx="1936">
                  <c:v>2.2372685185185186E-2</c:v>
                </c:pt>
                <c:pt idx="1937">
                  <c:v>2.238425925925926E-2</c:v>
                </c:pt>
                <c:pt idx="1938">
                  <c:v>2.2395833333333334E-2</c:v>
                </c:pt>
                <c:pt idx="1939">
                  <c:v>2.2407407407407407E-2</c:v>
                </c:pt>
                <c:pt idx="1940">
                  <c:v>2.2418981481481481E-2</c:v>
                </c:pt>
                <c:pt idx="1941">
                  <c:v>2.2430555555555554E-2</c:v>
                </c:pt>
                <c:pt idx="1942">
                  <c:v>2.2442129629629631E-2</c:v>
                </c:pt>
                <c:pt idx="1943">
                  <c:v>2.2453703703703708E-2</c:v>
                </c:pt>
                <c:pt idx="1944">
                  <c:v>2.2465277777777778E-2</c:v>
                </c:pt>
                <c:pt idx="1945">
                  <c:v>2.2476851851851855E-2</c:v>
                </c:pt>
                <c:pt idx="1946">
                  <c:v>2.2488425925925926E-2</c:v>
                </c:pt>
                <c:pt idx="1947">
                  <c:v>2.2499999999999996E-2</c:v>
                </c:pt>
                <c:pt idx="1948">
                  <c:v>2.2511574074074073E-2</c:v>
                </c:pt>
                <c:pt idx="1949">
                  <c:v>2.2523148148148143E-2</c:v>
                </c:pt>
                <c:pt idx="1950">
                  <c:v>2.2534722222222223E-2</c:v>
                </c:pt>
                <c:pt idx="1951">
                  <c:v>2.2546296296296297E-2</c:v>
                </c:pt>
                <c:pt idx="1952">
                  <c:v>2.255787037037037E-2</c:v>
                </c:pt>
                <c:pt idx="1953">
                  <c:v>2.2569444444444444E-2</c:v>
                </c:pt>
                <c:pt idx="1954">
                  <c:v>2.2581018518518518E-2</c:v>
                </c:pt>
                <c:pt idx="1955">
                  <c:v>2.2592592592592591E-2</c:v>
                </c:pt>
                <c:pt idx="1956">
                  <c:v>2.2604166666666665E-2</c:v>
                </c:pt>
                <c:pt idx="1957">
                  <c:v>2.2615740740740742E-2</c:v>
                </c:pt>
                <c:pt idx="1958">
                  <c:v>2.2627314814814819E-2</c:v>
                </c:pt>
                <c:pt idx="1959">
                  <c:v>2.2638888888888889E-2</c:v>
                </c:pt>
                <c:pt idx="1960">
                  <c:v>2.2650462962962966E-2</c:v>
                </c:pt>
                <c:pt idx="1961">
                  <c:v>2.2662037037037036E-2</c:v>
                </c:pt>
                <c:pt idx="1962">
                  <c:v>2.2673611111111113E-2</c:v>
                </c:pt>
                <c:pt idx="1963">
                  <c:v>2.2685185185185183E-2</c:v>
                </c:pt>
                <c:pt idx="1964">
                  <c:v>2.269675925925926E-2</c:v>
                </c:pt>
                <c:pt idx="1965">
                  <c:v>2.2708333333333334E-2</c:v>
                </c:pt>
                <c:pt idx="1966">
                  <c:v>2.2719907407407411E-2</c:v>
                </c:pt>
                <c:pt idx="1967">
                  <c:v>2.2731481481481481E-2</c:v>
                </c:pt>
                <c:pt idx="1968">
                  <c:v>2.2743055555555555E-2</c:v>
                </c:pt>
                <c:pt idx="1969">
                  <c:v>2.2754629629629628E-2</c:v>
                </c:pt>
                <c:pt idx="1970">
                  <c:v>2.2766203703703702E-2</c:v>
                </c:pt>
                <c:pt idx="1971">
                  <c:v>2.2777777777777775E-2</c:v>
                </c:pt>
                <c:pt idx="1972">
                  <c:v>2.2789351851851852E-2</c:v>
                </c:pt>
                <c:pt idx="1973">
                  <c:v>2.2800925925925929E-2</c:v>
                </c:pt>
                <c:pt idx="1974">
                  <c:v>2.2812499999999999E-2</c:v>
                </c:pt>
                <c:pt idx="1975">
                  <c:v>2.2824074074074076E-2</c:v>
                </c:pt>
                <c:pt idx="1976">
                  <c:v>2.2835648148148147E-2</c:v>
                </c:pt>
                <c:pt idx="1977">
                  <c:v>2.2847222222222224E-2</c:v>
                </c:pt>
                <c:pt idx="1978">
                  <c:v>2.2858796296296294E-2</c:v>
                </c:pt>
                <c:pt idx="1979">
                  <c:v>2.2870370370370371E-2</c:v>
                </c:pt>
                <c:pt idx="1980">
                  <c:v>2.2881944444444444E-2</c:v>
                </c:pt>
                <c:pt idx="1981">
                  <c:v>2.2893518518518521E-2</c:v>
                </c:pt>
                <c:pt idx="1982">
                  <c:v>2.2905092592592591E-2</c:v>
                </c:pt>
                <c:pt idx="1983">
                  <c:v>2.2916666666666669E-2</c:v>
                </c:pt>
                <c:pt idx="1984">
                  <c:v>2.2928240740740739E-2</c:v>
                </c:pt>
                <c:pt idx="1985">
                  <c:v>2.2939814814814816E-2</c:v>
                </c:pt>
                <c:pt idx="1986">
                  <c:v>2.2951388888888886E-2</c:v>
                </c:pt>
                <c:pt idx="1987">
                  <c:v>2.2962962962962966E-2</c:v>
                </c:pt>
                <c:pt idx="1988">
                  <c:v>2.297453703703704E-2</c:v>
                </c:pt>
                <c:pt idx="1989">
                  <c:v>2.298611111111111E-2</c:v>
                </c:pt>
                <c:pt idx="1990">
                  <c:v>2.2997685185185187E-2</c:v>
                </c:pt>
                <c:pt idx="1991">
                  <c:v>2.3009259259259257E-2</c:v>
                </c:pt>
                <c:pt idx="1992">
                  <c:v>2.3020833333333334E-2</c:v>
                </c:pt>
                <c:pt idx="1993">
                  <c:v>2.3032407407407404E-2</c:v>
                </c:pt>
                <c:pt idx="1994">
                  <c:v>2.3043981481481481E-2</c:v>
                </c:pt>
                <c:pt idx="1995">
                  <c:v>2.3055555555555555E-2</c:v>
                </c:pt>
                <c:pt idx="1996">
                  <c:v>2.3067129629629632E-2</c:v>
                </c:pt>
                <c:pt idx="1997">
                  <c:v>2.3078703703703702E-2</c:v>
                </c:pt>
                <c:pt idx="1998">
                  <c:v>2.3090277777777779E-2</c:v>
                </c:pt>
                <c:pt idx="1999">
                  <c:v>2.3101851851851849E-2</c:v>
                </c:pt>
                <c:pt idx="2000">
                  <c:v>2.3113425925925926E-2</c:v>
                </c:pt>
                <c:pt idx="2001">
                  <c:v>2.3124999999999996E-2</c:v>
                </c:pt>
                <c:pt idx="2002">
                  <c:v>2.3136574074074077E-2</c:v>
                </c:pt>
                <c:pt idx="2003">
                  <c:v>2.314814814814815E-2</c:v>
                </c:pt>
                <c:pt idx="2004">
                  <c:v>2.3159722222222224E-2</c:v>
                </c:pt>
                <c:pt idx="2005">
                  <c:v>2.3171296296296297E-2</c:v>
                </c:pt>
                <c:pt idx="2006">
                  <c:v>2.3182870370370371E-2</c:v>
                </c:pt>
                <c:pt idx="2007">
                  <c:v>2.3194444444444445E-2</c:v>
                </c:pt>
                <c:pt idx="2008">
                  <c:v>2.3206018518518515E-2</c:v>
                </c:pt>
                <c:pt idx="2009">
                  <c:v>2.3217592592592592E-2</c:v>
                </c:pt>
                <c:pt idx="2010">
                  <c:v>2.3229166666666665E-2</c:v>
                </c:pt>
                <c:pt idx="2011">
                  <c:v>2.3240740740740742E-2</c:v>
                </c:pt>
                <c:pt idx="2012">
                  <c:v>2.3252314814814812E-2</c:v>
                </c:pt>
                <c:pt idx="2013">
                  <c:v>2.326388888888889E-2</c:v>
                </c:pt>
                <c:pt idx="2014">
                  <c:v>2.327546296296296E-2</c:v>
                </c:pt>
                <c:pt idx="2015">
                  <c:v>2.3287037037037037E-2</c:v>
                </c:pt>
                <c:pt idx="2016">
                  <c:v>2.3298611111111107E-2</c:v>
                </c:pt>
                <c:pt idx="2017">
                  <c:v>2.3310185185185187E-2</c:v>
                </c:pt>
                <c:pt idx="2018">
                  <c:v>2.3321759259259261E-2</c:v>
                </c:pt>
                <c:pt idx="2019">
                  <c:v>2.3333333333333334E-2</c:v>
                </c:pt>
                <c:pt idx="2020">
                  <c:v>2.3344907407407408E-2</c:v>
                </c:pt>
                <c:pt idx="2021">
                  <c:v>2.3356481481481482E-2</c:v>
                </c:pt>
                <c:pt idx="2022">
                  <c:v>2.3368055555555555E-2</c:v>
                </c:pt>
                <c:pt idx="2023">
                  <c:v>2.3379629629629629E-2</c:v>
                </c:pt>
                <c:pt idx="2024">
                  <c:v>2.3391203703703702E-2</c:v>
                </c:pt>
                <c:pt idx="2025">
                  <c:v>2.3402777777777783E-2</c:v>
                </c:pt>
                <c:pt idx="2026">
                  <c:v>2.3414351851851853E-2</c:v>
                </c:pt>
                <c:pt idx="2027">
                  <c:v>2.342592592592593E-2</c:v>
                </c:pt>
                <c:pt idx="2028">
                  <c:v>2.34375E-2</c:v>
                </c:pt>
                <c:pt idx="2029">
                  <c:v>2.344907407407407E-2</c:v>
                </c:pt>
                <c:pt idx="2030">
                  <c:v>2.3460648148148147E-2</c:v>
                </c:pt>
                <c:pt idx="2031">
                  <c:v>2.3472222222222217E-2</c:v>
                </c:pt>
                <c:pt idx="2032">
                  <c:v>2.3483796296296298E-2</c:v>
                </c:pt>
                <c:pt idx="2033">
                  <c:v>2.3495370370370371E-2</c:v>
                </c:pt>
                <c:pt idx="2034">
                  <c:v>2.3506944444444445E-2</c:v>
                </c:pt>
                <c:pt idx="2035">
                  <c:v>2.3518518518518518E-2</c:v>
                </c:pt>
                <c:pt idx="2036">
                  <c:v>2.3530092592592592E-2</c:v>
                </c:pt>
                <c:pt idx="2037">
                  <c:v>2.3541666666666666E-2</c:v>
                </c:pt>
                <c:pt idx="2038">
                  <c:v>2.3553240740740739E-2</c:v>
                </c:pt>
                <c:pt idx="2039">
                  <c:v>2.3564814814814813E-2</c:v>
                </c:pt>
                <c:pt idx="2040">
                  <c:v>2.3576388888888893E-2</c:v>
                </c:pt>
                <c:pt idx="2041">
                  <c:v>2.3587962962962963E-2</c:v>
                </c:pt>
                <c:pt idx="2042">
                  <c:v>2.359953703703704E-2</c:v>
                </c:pt>
                <c:pt idx="2043">
                  <c:v>2.361111111111111E-2</c:v>
                </c:pt>
                <c:pt idx="2044">
                  <c:v>2.3622685185185188E-2</c:v>
                </c:pt>
                <c:pt idx="2045">
                  <c:v>2.3634259259259258E-2</c:v>
                </c:pt>
                <c:pt idx="2046">
                  <c:v>2.3645833333333335E-2</c:v>
                </c:pt>
                <c:pt idx="2047">
                  <c:v>2.3657407407407408E-2</c:v>
                </c:pt>
                <c:pt idx="2048">
                  <c:v>2.3668981481481485E-2</c:v>
                </c:pt>
                <c:pt idx="2049">
                  <c:v>2.3680555555555555E-2</c:v>
                </c:pt>
                <c:pt idx="2050">
                  <c:v>2.3692129629629629E-2</c:v>
                </c:pt>
                <c:pt idx="2051">
                  <c:v>2.3703703703703703E-2</c:v>
                </c:pt>
                <c:pt idx="2052">
                  <c:v>2.3715277777777776E-2</c:v>
                </c:pt>
                <c:pt idx="2053">
                  <c:v>2.372685185185185E-2</c:v>
                </c:pt>
                <c:pt idx="2054">
                  <c:v>2.3738425925925923E-2</c:v>
                </c:pt>
                <c:pt idx="2055">
                  <c:v>2.3750000000000004E-2</c:v>
                </c:pt>
                <c:pt idx="2056">
                  <c:v>2.3761574074074074E-2</c:v>
                </c:pt>
                <c:pt idx="2057">
                  <c:v>2.3773148148148151E-2</c:v>
                </c:pt>
                <c:pt idx="2058">
                  <c:v>2.3784722222222221E-2</c:v>
                </c:pt>
                <c:pt idx="2059">
                  <c:v>2.3796296296296298E-2</c:v>
                </c:pt>
                <c:pt idx="2060">
                  <c:v>2.3807870370370368E-2</c:v>
                </c:pt>
                <c:pt idx="2061">
                  <c:v>2.3819444444444445E-2</c:v>
                </c:pt>
                <c:pt idx="2062">
                  <c:v>2.3831018518518519E-2</c:v>
                </c:pt>
                <c:pt idx="2063">
                  <c:v>2.3842592592592596E-2</c:v>
                </c:pt>
                <c:pt idx="2064">
                  <c:v>2.3854166666666666E-2</c:v>
                </c:pt>
                <c:pt idx="2065">
                  <c:v>2.3865740740740743E-2</c:v>
                </c:pt>
                <c:pt idx="2066">
                  <c:v>2.3877314814814813E-2</c:v>
                </c:pt>
                <c:pt idx="2067">
                  <c:v>2.388888888888889E-2</c:v>
                </c:pt>
                <c:pt idx="2068">
                  <c:v>2.390046296296296E-2</c:v>
                </c:pt>
                <c:pt idx="2069">
                  <c:v>2.3912037037037034E-2</c:v>
                </c:pt>
                <c:pt idx="2070">
                  <c:v>2.3923611111111114E-2</c:v>
                </c:pt>
                <c:pt idx="2071">
                  <c:v>2.3935185185185184E-2</c:v>
                </c:pt>
                <c:pt idx="2072">
                  <c:v>2.3946759259259261E-2</c:v>
                </c:pt>
                <c:pt idx="2073">
                  <c:v>2.3958333333333331E-2</c:v>
                </c:pt>
                <c:pt idx="2074">
                  <c:v>2.3969907407407409E-2</c:v>
                </c:pt>
                <c:pt idx="2075">
                  <c:v>2.3981481481481479E-2</c:v>
                </c:pt>
                <c:pt idx="2076">
                  <c:v>2.3993055555555556E-2</c:v>
                </c:pt>
                <c:pt idx="2077">
                  <c:v>2.4004629629629629E-2</c:v>
                </c:pt>
                <c:pt idx="2078">
                  <c:v>2.4016203703703706E-2</c:v>
                </c:pt>
                <c:pt idx="2079">
                  <c:v>2.4027777777777776E-2</c:v>
                </c:pt>
                <c:pt idx="2080">
                  <c:v>2.4039351851851853E-2</c:v>
                </c:pt>
                <c:pt idx="2081">
                  <c:v>2.4050925925925924E-2</c:v>
                </c:pt>
                <c:pt idx="2082">
                  <c:v>2.4062500000000001E-2</c:v>
                </c:pt>
                <c:pt idx="2083">
                  <c:v>2.4074074074074071E-2</c:v>
                </c:pt>
                <c:pt idx="2084">
                  <c:v>2.4085648148148148E-2</c:v>
                </c:pt>
                <c:pt idx="2085">
                  <c:v>2.4097222222222225E-2</c:v>
                </c:pt>
                <c:pt idx="2086">
                  <c:v>2.4108796296296298E-2</c:v>
                </c:pt>
                <c:pt idx="2087">
                  <c:v>2.4120370370370372E-2</c:v>
                </c:pt>
                <c:pt idx="2088">
                  <c:v>2.4131944444444445E-2</c:v>
                </c:pt>
                <c:pt idx="2089">
                  <c:v>2.4143518518518519E-2</c:v>
                </c:pt>
                <c:pt idx="2090">
                  <c:v>2.4155092592592589E-2</c:v>
                </c:pt>
                <c:pt idx="2091">
                  <c:v>2.4166666666666666E-2</c:v>
                </c:pt>
                <c:pt idx="2092">
                  <c:v>2.417824074074074E-2</c:v>
                </c:pt>
                <c:pt idx="2093">
                  <c:v>2.4189814814814817E-2</c:v>
                </c:pt>
                <c:pt idx="2094">
                  <c:v>2.4201388888888887E-2</c:v>
                </c:pt>
                <c:pt idx="2095">
                  <c:v>2.4212962962962964E-2</c:v>
                </c:pt>
                <c:pt idx="2096">
                  <c:v>2.4224537037037034E-2</c:v>
                </c:pt>
                <c:pt idx="2097">
                  <c:v>2.4236111111111111E-2</c:v>
                </c:pt>
                <c:pt idx="2098">
                  <c:v>2.4247685185185181E-2</c:v>
                </c:pt>
                <c:pt idx="2099">
                  <c:v>2.4259259259259258E-2</c:v>
                </c:pt>
                <c:pt idx="2100">
                  <c:v>2.4270833333333335E-2</c:v>
                </c:pt>
                <c:pt idx="2101">
                  <c:v>2.4282407407407409E-2</c:v>
                </c:pt>
                <c:pt idx="2102">
                  <c:v>2.4293981481481482E-2</c:v>
                </c:pt>
                <c:pt idx="2103">
                  <c:v>2.4305555555555556E-2</c:v>
                </c:pt>
                <c:pt idx="2104">
                  <c:v>2.431712962962963E-2</c:v>
                </c:pt>
                <c:pt idx="2105">
                  <c:v>2.4328703703703703E-2</c:v>
                </c:pt>
                <c:pt idx="2106">
                  <c:v>2.4340277777777777E-2</c:v>
                </c:pt>
                <c:pt idx="2107">
                  <c:v>2.4351851851851857E-2</c:v>
                </c:pt>
                <c:pt idx="2108">
                  <c:v>2.4363425925925927E-2</c:v>
                </c:pt>
                <c:pt idx="2109">
                  <c:v>2.4375000000000004E-2</c:v>
                </c:pt>
                <c:pt idx="2110">
                  <c:v>2.4386574074074074E-2</c:v>
                </c:pt>
                <c:pt idx="2111">
                  <c:v>2.4398148148148145E-2</c:v>
                </c:pt>
                <c:pt idx="2112">
                  <c:v>2.4409722222222222E-2</c:v>
                </c:pt>
                <c:pt idx="2113">
                  <c:v>2.4421296296296292E-2</c:v>
                </c:pt>
                <c:pt idx="2114">
                  <c:v>2.4432870370370369E-2</c:v>
                </c:pt>
                <c:pt idx="2115">
                  <c:v>2.4444444444444446E-2</c:v>
                </c:pt>
                <c:pt idx="2116">
                  <c:v>2.4456018518518519E-2</c:v>
                </c:pt>
                <c:pt idx="2117">
                  <c:v>2.4467592592592593E-2</c:v>
                </c:pt>
                <c:pt idx="2118">
                  <c:v>2.4479166666666666E-2</c:v>
                </c:pt>
                <c:pt idx="2119">
                  <c:v>2.449074074074074E-2</c:v>
                </c:pt>
                <c:pt idx="2120">
                  <c:v>2.4502314814814814E-2</c:v>
                </c:pt>
                <c:pt idx="2121">
                  <c:v>2.4513888888888887E-2</c:v>
                </c:pt>
                <c:pt idx="2122">
                  <c:v>2.4525462962962968E-2</c:v>
                </c:pt>
                <c:pt idx="2123">
                  <c:v>2.4537037037037038E-2</c:v>
                </c:pt>
                <c:pt idx="2124">
                  <c:v>2.4548611111111115E-2</c:v>
                </c:pt>
                <c:pt idx="2125">
                  <c:v>2.4560185185185185E-2</c:v>
                </c:pt>
                <c:pt idx="2126">
                  <c:v>2.4571759259259262E-2</c:v>
                </c:pt>
                <c:pt idx="2127">
                  <c:v>2.4583333333333332E-2</c:v>
                </c:pt>
                <c:pt idx="2128">
                  <c:v>2.4594907407407409E-2</c:v>
                </c:pt>
                <c:pt idx="2129">
                  <c:v>2.4606481481481479E-2</c:v>
                </c:pt>
                <c:pt idx="2130">
                  <c:v>2.461805555555556E-2</c:v>
                </c:pt>
                <c:pt idx="2131">
                  <c:v>2.462962962962963E-2</c:v>
                </c:pt>
                <c:pt idx="2132">
                  <c:v>2.4641203703703703E-2</c:v>
                </c:pt>
                <c:pt idx="2133">
                  <c:v>2.4652777777777777E-2</c:v>
                </c:pt>
                <c:pt idx="2134">
                  <c:v>2.4664351851851851E-2</c:v>
                </c:pt>
                <c:pt idx="2135">
                  <c:v>2.4675925925925924E-2</c:v>
                </c:pt>
                <c:pt idx="2136">
                  <c:v>2.4687499999999998E-2</c:v>
                </c:pt>
                <c:pt idx="2137">
                  <c:v>2.4699074074074078E-2</c:v>
                </c:pt>
                <c:pt idx="2138">
                  <c:v>2.4710648148148148E-2</c:v>
                </c:pt>
                <c:pt idx="2139">
                  <c:v>2.4722222222222225E-2</c:v>
                </c:pt>
                <c:pt idx="2140">
                  <c:v>2.4733796296296295E-2</c:v>
                </c:pt>
                <c:pt idx="2141">
                  <c:v>2.4745370370370372E-2</c:v>
                </c:pt>
                <c:pt idx="2142">
                  <c:v>2.4756944444444443E-2</c:v>
                </c:pt>
                <c:pt idx="2143">
                  <c:v>2.476851851851852E-2</c:v>
                </c:pt>
                <c:pt idx="2144">
                  <c:v>2.478009259259259E-2</c:v>
                </c:pt>
                <c:pt idx="2145">
                  <c:v>2.479166666666667E-2</c:v>
                </c:pt>
                <c:pt idx="2146">
                  <c:v>2.480324074074074E-2</c:v>
                </c:pt>
                <c:pt idx="2147">
                  <c:v>2.4814814814814817E-2</c:v>
                </c:pt>
                <c:pt idx="2148">
                  <c:v>2.4826388888888887E-2</c:v>
                </c:pt>
                <c:pt idx="2149">
                  <c:v>2.4837962962962964E-2</c:v>
                </c:pt>
                <c:pt idx="2150">
                  <c:v>2.4849537037037035E-2</c:v>
                </c:pt>
                <c:pt idx="2151">
                  <c:v>2.4861111111111108E-2</c:v>
                </c:pt>
                <c:pt idx="2152">
                  <c:v>2.4872685185185189E-2</c:v>
                </c:pt>
                <c:pt idx="2153">
                  <c:v>2.4884259259259259E-2</c:v>
                </c:pt>
                <c:pt idx="2154">
                  <c:v>2.4895833333333336E-2</c:v>
                </c:pt>
                <c:pt idx="2155">
                  <c:v>2.4907407407407406E-2</c:v>
                </c:pt>
                <c:pt idx="2156">
                  <c:v>2.4918981481481483E-2</c:v>
                </c:pt>
                <c:pt idx="2157">
                  <c:v>2.4930555555555553E-2</c:v>
                </c:pt>
                <c:pt idx="2158">
                  <c:v>2.494212962962963E-2</c:v>
                </c:pt>
                <c:pt idx="2159">
                  <c:v>2.49537037037037E-2</c:v>
                </c:pt>
                <c:pt idx="2160">
                  <c:v>2.4965277777777781E-2</c:v>
                </c:pt>
                <c:pt idx="2161">
                  <c:v>2.4976851851851851E-2</c:v>
                </c:pt>
                <c:pt idx="2162">
                  <c:v>2.4988425925925928E-2</c:v>
                </c:pt>
                <c:pt idx="2163">
                  <c:v>2.4999999999999998E-2</c:v>
                </c:pt>
                <c:pt idx="2164">
                  <c:v>2.5011574074074075E-2</c:v>
                </c:pt>
                <c:pt idx="2165">
                  <c:v>2.5023148148148145E-2</c:v>
                </c:pt>
                <c:pt idx="2166">
                  <c:v>2.5034722222222222E-2</c:v>
                </c:pt>
                <c:pt idx="2167">
                  <c:v>2.5046296296296299E-2</c:v>
                </c:pt>
                <c:pt idx="2168">
                  <c:v>2.5057870370370373E-2</c:v>
                </c:pt>
                <c:pt idx="2169">
                  <c:v>2.5069444444444446E-2</c:v>
                </c:pt>
                <c:pt idx="2170">
                  <c:v>2.508101851851852E-2</c:v>
                </c:pt>
                <c:pt idx="2171">
                  <c:v>2.5092592592592593E-2</c:v>
                </c:pt>
                <c:pt idx="2172">
                  <c:v>2.5104166666666664E-2</c:v>
                </c:pt>
                <c:pt idx="2173">
                  <c:v>2.5115740740740741E-2</c:v>
                </c:pt>
                <c:pt idx="2174">
                  <c:v>2.5127314814814811E-2</c:v>
                </c:pt>
                <c:pt idx="2175">
                  <c:v>2.5138888888888891E-2</c:v>
                </c:pt>
                <c:pt idx="2176">
                  <c:v>2.5150462962962961E-2</c:v>
                </c:pt>
                <c:pt idx="2177">
                  <c:v>2.5162037037037038E-2</c:v>
                </c:pt>
                <c:pt idx="2178">
                  <c:v>2.5173611111111108E-2</c:v>
                </c:pt>
                <c:pt idx="2179">
                  <c:v>2.5185185185185185E-2</c:v>
                </c:pt>
                <c:pt idx="2180">
                  <c:v>2.5196759259259256E-2</c:v>
                </c:pt>
                <c:pt idx="2181">
                  <c:v>2.5208333333333333E-2</c:v>
                </c:pt>
                <c:pt idx="2182">
                  <c:v>2.521990740740741E-2</c:v>
                </c:pt>
                <c:pt idx="2183">
                  <c:v>2.5231481481481483E-2</c:v>
                </c:pt>
                <c:pt idx="2184">
                  <c:v>2.5243055555555557E-2</c:v>
                </c:pt>
                <c:pt idx="2185">
                  <c:v>2.525462962962963E-2</c:v>
                </c:pt>
                <c:pt idx="2186">
                  <c:v>2.5266203703703704E-2</c:v>
                </c:pt>
                <c:pt idx="2187">
                  <c:v>2.5277777777777777E-2</c:v>
                </c:pt>
                <c:pt idx="2188">
                  <c:v>2.5289351851851851E-2</c:v>
                </c:pt>
                <c:pt idx="2189">
                  <c:v>2.5300925925925925E-2</c:v>
                </c:pt>
                <c:pt idx="2190">
                  <c:v>2.5312500000000002E-2</c:v>
                </c:pt>
                <c:pt idx="2191">
                  <c:v>2.5324074074074079E-2</c:v>
                </c:pt>
                <c:pt idx="2192">
                  <c:v>2.5335648148148149E-2</c:v>
                </c:pt>
                <c:pt idx="2193">
                  <c:v>2.5347222222222219E-2</c:v>
                </c:pt>
                <c:pt idx="2194">
                  <c:v>2.5358796296296296E-2</c:v>
                </c:pt>
                <c:pt idx="2195">
                  <c:v>2.5370370370370366E-2</c:v>
                </c:pt>
                <c:pt idx="2196">
                  <c:v>2.5381944444444443E-2</c:v>
                </c:pt>
                <c:pt idx="2197">
                  <c:v>2.539351851851852E-2</c:v>
                </c:pt>
                <c:pt idx="2198">
                  <c:v>2.5405092592592594E-2</c:v>
                </c:pt>
                <c:pt idx="2199">
                  <c:v>2.5416666666666667E-2</c:v>
                </c:pt>
                <c:pt idx="2200">
                  <c:v>2.5428240740740741E-2</c:v>
                </c:pt>
                <c:pt idx="2201">
                  <c:v>2.5439814814814814E-2</c:v>
                </c:pt>
                <c:pt idx="2202">
                  <c:v>2.5451388888888888E-2</c:v>
                </c:pt>
                <c:pt idx="2203">
                  <c:v>2.5462962962962962E-2</c:v>
                </c:pt>
                <c:pt idx="2204">
                  <c:v>2.5474537037037035E-2</c:v>
                </c:pt>
                <c:pt idx="2205">
                  <c:v>2.5486111111111112E-2</c:v>
                </c:pt>
                <c:pt idx="2206">
                  <c:v>2.5497685185185189E-2</c:v>
                </c:pt>
                <c:pt idx="2207">
                  <c:v>2.5509259259259259E-2</c:v>
                </c:pt>
                <c:pt idx="2208">
                  <c:v>2.5520833333333336E-2</c:v>
                </c:pt>
                <c:pt idx="2209">
                  <c:v>2.5532407407407406E-2</c:v>
                </c:pt>
                <c:pt idx="2210">
                  <c:v>2.5543981481481483E-2</c:v>
                </c:pt>
                <c:pt idx="2211">
                  <c:v>2.5555555555555554E-2</c:v>
                </c:pt>
                <c:pt idx="2212">
                  <c:v>2.5567129629629634E-2</c:v>
                </c:pt>
                <c:pt idx="2213">
                  <c:v>2.5578703703703704E-2</c:v>
                </c:pt>
                <c:pt idx="2214">
                  <c:v>2.5590277777777778E-2</c:v>
                </c:pt>
                <c:pt idx="2215">
                  <c:v>2.5601851851851851E-2</c:v>
                </c:pt>
                <c:pt idx="2216">
                  <c:v>2.5613425925925925E-2</c:v>
                </c:pt>
                <c:pt idx="2217">
                  <c:v>2.5624999999999998E-2</c:v>
                </c:pt>
                <c:pt idx="2218">
                  <c:v>2.5636574074074072E-2</c:v>
                </c:pt>
                <c:pt idx="2219">
                  <c:v>2.5648148148148146E-2</c:v>
                </c:pt>
                <c:pt idx="2220">
                  <c:v>2.5659722222222223E-2</c:v>
                </c:pt>
                <c:pt idx="2221">
                  <c:v>2.56712962962963E-2</c:v>
                </c:pt>
                <c:pt idx="2222">
                  <c:v>2.568287037037037E-2</c:v>
                </c:pt>
                <c:pt idx="2223">
                  <c:v>2.5694444444444447E-2</c:v>
                </c:pt>
                <c:pt idx="2224">
                  <c:v>2.5706018518518517E-2</c:v>
                </c:pt>
                <c:pt idx="2225">
                  <c:v>2.5717592592592594E-2</c:v>
                </c:pt>
                <c:pt idx="2226">
                  <c:v>2.5729166666666664E-2</c:v>
                </c:pt>
                <c:pt idx="2227">
                  <c:v>2.5740740740740745E-2</c:v>
                </c:pt>
                <c:pt idx="2228">
                  <c:v>2.5752314814814815E-2</c:v>
                </c:pt>
                <c:pt idx="2229">
                  <c:v>2.5763888888888892E-2</c:v>
                </c:pt>
                <c:pt idx="2230">
                  <c:v>2.5775462962962962E-2</c:v>
                </c:pt>
                <c:pt idx="2231">
                  <c:v>2.5787037037037039E-2</c:v>
                </c:pt>
                <c:pt idx="2232">
                  <c:v>2.5798611111111109E-2</c:v>
                </c:pt>
                <c:pt idx="2233">
                  <c:v>2.5810185185185183E-2</c:v>
                </c:pt>
                <c:pt idx="2234">
                  <c:v>2.5821759259259256E-2</c:v>
                </c:pt>
                <c:pt idx="2235">
                  <c:v>2.5833333333333333E-2</c:v>
                </c:pt>
                <c:pt idx="2236">
                  <c:v>2.584490740740741E-2</c:v>
                </c:pt>
                <c:pt idx="2237">
                  <c:v>2.585648148148148E-2</c:v>
                </c:pt>
                <c:pt idx="2238">
                  <c:v>2.5868055555555557E-2</c:v>
                </c:pt>
                <c:pt idx="2239">
                  <c:v>2.5879629629629627E-2</c:v>
                </c:pt>
                <c:pt idx="2240">
                  <c:v>2.5891203703703704E-2</c:v>
                </c:pt>
                <c:pt idx="2241">
                  <c:v>2.5902777777777775E-2</c:v>
                </c:pt>
                <c:pt idx="2242">
                  <c:v>2.5914351851851855E-2</c:v>
                </c:pt>
                <c:pt idx="2243">
                  <c:v>2.5925925925925925E-2</c:v>
                </c:pt>
                <c:pt idx="2244">
                  <c:v>2.5937500000000002E-2</c:v>
                </c:pt>
                <c:pt idx="2245">
                  <c:v>2.5949074074074072E-2</c:v>
                </c:pt>
                <c:pt idx="2246">
                  <c:v>2.5960648148148149E-2</c:v>
                </c:pt>
                <c:pt idx="2247">
                  <c:v>2.5972222222222219E-2</c:v>
                </c:pt>
                <c:pt idx="2248">
                  <c:v>2.5983796296296297E-2</c:v>
                </c:pt>
                <c:pt idx="2249">
                  <c:v>2.5995370370370367E-2</c:v>
                </c:pt>
                <c:pt idx="2250">
                  <c:v>2.6006944444444447E-2</c:v>
                </c:pt>
                <c:pt idx="2251">
                  <c:v>2.6018518518518521E-2</c:v>
                </c:pt>
                <c:pt idx="2252">
                  <c:v>2.6030092592592594E-2</c:v>
                </c:pt>
                <c:pt idx="2253">
                  <c:v>2.6041666666666668E-2</c:v>
                </c:pt>
                <c:pt idx="2254">
                  <c:v>2.6053240740740738E-2</c:v>
                </c:pt>
                <c:pt idx="2255">
                  <c:v>2.6064814814814815E-2</c:v>
                </c:pt>
                <c:pt idx="2256">
                  <c:v>2.6076388888888885E-2</c:v>
                </c:pt>
                <c:pt idx="2257">
                  <c:v>2.6087962962962966E-2</c:v>
                </c:pt>
                <c:pt idx="2258">
                  <c:v>2.6099537037037036E-2</c:v>
                </c:pt>
                <c:pt idx="2259">
                  <c:v>2.6111111111111113E-2</c:v>
                </c:pt>
                <c:pt idx="2260">
                  <c:v>2.6122685185185183E-2</c:v>
                </c:pt>
                <c:pt idx="2261">
                  <c:v>2.613425925925926E-2</c:v>
                </c:pt>
                <c:pt idx="2262">
                  <c:v>2.614583333333333E-2</c:v>
                </c:pt>
                <c:pt idx="2263">
                  <c:v>2.6157407407407407E-2</c:v>
                </c:pt>
                <c:pt idx="2264">
                  <c:v>2.6168981481481477E-2</c:v>
                </c:pt>
                <c:pt idx="2265">
                  <c:v>2.6180555555555558E-2</c:v>
                </c:pt>
                <c:pt idx="2266">
                  <c:v>2.6192129629629631E-2</c:v>
                </c:pt>
                <c:pt idx="2267">
                  <c:v>2.6203703703703705E-2</c:v>
                </c:pt>
                <c:pt idx="2268">
                  <c:v>2.6215277777777778E-2</c:v>
                </c:pt>
                <c:pt idx="2269">
                  <c:v>2.6226851851851852E-2</c:v>
                </c:pt>
                <c:pt idx="2270">
                  <c:v>2.6238425925925925E-2</c:v>
                </c:pt>
                <c:pt idx="2271">
                  <c:v>2.6249999999999999E-2</c:v>
                </c:pt>
                <c:pt idx="2272">
                  <c:v>2.6261574074074076E-2</c:v>
                </c:pt>
                <c:pt idx="2273">
                  <c:v>2.6273148148148153E-2</c:v>
                </c:pt>
                <c:pt idx="2274">
                  <c:v>2.6284722222222223E-2</c:v>
                </c:pt>
                <c:pt idx="2275">
                  <c:v>2.6296296296296293E-2</c:v>
                </c:pt>
                <c:pt idx="2276">
                  <c:v>2.630787037037037E-2</c:v>
                </c:pt>
                <c:pt idx="2277">
                  <c:v>2.631944444444444E-2</c:v>
                </c:pt>
                <c:pt idx="2278">
                  <c:v>2.6331018518518517E-2</c:v>
                </c:pt>
                <c:pt idx="2279">
                  <c:v>2.6342592592592588E-2</c:v>
                </c:pt>
                <c:pt idx="2280">
                  <c:v>2.6354166666666668E-2</c:v>
                </c:pt>
                <c:pt idx="2281">
                  <c:v>2.6365740740740742E-2</c:v>
                </c:pt>
                <c:pt idx="2282">
                  <c:v>2.6377314814814815E-2</c:v>
                </c:pt>
                <c:pt idx="2283">
                  <c:v>2.6388888888888889E-2</c:v>
                </c:pt>
                <c:pt idx="2284">
                  <c:v>2.6400462962962962E-2</c:v>
                </c:pt>
                <c:pt idx="2285">
                  <c:v>2.6412037037037036E-2</c:v>
                </c:pt>
                <c:pt idx="2286">
                  <c:v>2.642361111111111E-2</c:v>
                </c:pt>
                <c:pt idx="2287">
                  <c:v>2.6435185185185187E-2</c:v>
                </c:pt>
                <c:pt idx="2288">
                  <c:v>2.6446759259259264E-2</c:v>
                </c:pt>
                <c:pt idx="2289">
                  <c:v>2.6458333333333334E-2</c:v>
                </c:pt>
                <c:pt idx="2290">
                  <c:v>2.6469907407407411E-2</c:v>
                </c:pt>
                <c:pt idx="2291">
                  <c:v>2.6481481481481481E-2</c:v>
                </c:pt>
                <c:pt idx="2292">
                  <c:v>2.6493055555555558E-2</c:v>
                </c:pt>
                <c:pt idx="2293">
                  <c:v>2.6504629629629628E-2</c:v>
                </c:pt>
                <c:pt idx="2294">
                  <c:v>2.6516203703703698E-2</c:v>
                </c:pt>
                <c:pt idx="2295">
                  <c:v>2.6527777777777779E-2</c:v>
                </c:pt>
                <c:pt idx="2296">
                  <c:v>2.6539351851851852E-2</c:v>
                </c:pt>
                <c:pt idx="2297">
                  <c:v>2.6550925925925926E-2</c:v>
                </c:pt>
                <c:pt idx="2298">
                  <c:v>2.6562499999999999E-2</c:v>
                </c:pt>
                <c:pt idx="2299">
                  <c:v>2.6574074074074073E-2</c:v>
                </c:pt>
                <c:pt idx="2300">
                  <c:v>2.6585648148148146E-2</c:v>
                </c:pt>
                <c:pt idx="2301">
                  <c:v>2.659722222222222E-2</c:v>
                </c:pt>
                <c:pt idx="2302">
                  <c:v>2.6608796296296297E-2</c:v>
                </c:pt>
                <c:pt idx="2303">
                  <c:v>2.6620370370370374E-2</c:v>
                </c:pt>
                <c:pt idx="2304">
                  <c:v>2.6631944444444444E-2</c:v>
                </c:pt>
                <c:pt idx="2305">
                  <c:v>2.6643518518518521E-2</c:v>
                </c:pt>
                <c:pt idx="2306">
                  <c:v>2.6655092592592591E-2</c:v>
                </c:pt>
                <c:pt idx="2307">
                  <c:v>2.6666666666666668E-2</c:v>
                </c:pt>
                <c:pt idx="2308">
                  <c:v>2.6678240740740738E-2</c:v>
                </c:pt>
                <c:pt idx="2309">
                  <c:v>2.6689814814814816E-2</c:v>
                </c:pt>
                <c:pt idx="2310">
                  <c:v>2.6701388888888889E-2</c:v>
                </c:pt>
                <c:pt idx="2311">
                  <c:v>2.6712962962962966E-2</c:v>
                </c:pt>
                <c:pt idx="2312">
                  <c:v>2.6724537037037036E-2</c:v>
                </c:pt>
                <c:pt idx="2313">
                  <c:v>2.6736111111111113E-2</c:v>
                </c:pt>
                <c:pt idx="2314">
                  <c:v>2.6747685185185183E-2</c:v>
                </c:pt>
                <c:pt idx="2315">
                  <c:v>2.6759259259259257E-2</c:v>
                </c:pt>
                <c:pt idx="2316">
                  <c:v>2.6770833333333331E-2</c:v>
                </c:pt>
                <c:pt idx="2317">
                  <c:v>2.6782407407407408E-2</c:v>
                </c:pt>
                <c:pt idx="2318">
                  <c:v>2.6793981481481485E-2</c:v>
                </c:pt>
                <c:pt idx="2319">
                  <c:v>2.6805555555555555E-2</c:v>
                </c:pt>
                <c:pt idx="2320">
                  <c:v>2.6817129629629632E-2</c:v>
                </c:pt>
                <c:pt idx="2321">
                  <c:v>2.6828703703703702E-2</c:v>
                </c:pt>
                <c:pt idx="2322">
                  <c:v>2.6840277777777779E-2</c:v>
                </c:pt>
                <c:pt idx="2323">
                  <c:v>2.6851851851851849E-2</c:v>
                </c:pt>
                <c:pt idx="2324">
                  <c:v>2.6863425925925926E-2</c:v>
                </c:pt>
                <c:pt idx="2325">
                  <c:v>2.6875E-2</c:v>
                </c:pt>
                <c:pt idx="2326">
                  <c:v>2.6886574074074077E-2</c:v>
                </c:pt>
                <c:pt idx="2327">
                  <c:v>2.6898148148148147E-2</c:v>
                </c:pt>
                <c:pt idx="2328">
                  <c:v>2.6909722222222224E-2</c:v>
                </c:pt>
                <c:pt idx="2329">
                  <c:v>2.6921296296296294E-2</c:v>
                </c:pt>
                <c:pt idx="2330">
                  <c:v>2.6932870370370371E-2</c:v>
                </c:pt>
                <c:pt idx="2331">
                  <c:v>2.6944444444444441E-2</c:v>
                </c:pt>
                <c:pt idx="2332">
                  <c:v>2.6956018518518522E-2</c:v>
                </c:pt>
                <c:pt idx="2333">
                  <c:v>2.6967592592592595E-2</c:v>
                </c:pt>
                <c:pt idx="2334">
                  <c:v>2.6979166666666669E-2</c:v>
                </c:pt>
                <c:pt idx="2335">
                  <c:v>2.6979166666666669E-2</c:v>
                </c:pt>
                <c:pt idx="2336">
                  <c:v>2.6990740740740742E-2</c:v>
                </c:pt>
                <c:pt idx="2337">
                  <c:v>2.7002314814814812E-2</c:v>
                </c:pt>
                <c:pt idx="2338">
                  <c:v>2.7013888888888889E-2</c:v>
                </c:pt>
                <c:pt idx="2339">
                  <c:v>2.7025462962962959E-2</c:v>
                </c:pt>
                <c:pt idx="2340">
                  <c:v>2.7037037037037037E-2</c:v>
                </c:pt>
                <c:pt idx="2341">
                  <c:v>2.704861111111111E-2</c:v>
                </c:pt>
                <c:pt idx="2342">
                  <c:v>2.7060185185185187E-2</c:v>
                </c:pt>
                <c:pt idx="2343">
                  <c:v>2.7071759259259257E-2</c:v>
                </c:pt>
                <c:pt idx="2344">
                  <c:v>2.7083333333333334E-2</c:v>
                </c:pt>
                <c:pt idx="2345">
                  <c:v>2.7094907407407404E-2</c:v>
                </c:pt>
                <c:pt idx="2346">
                  <c:v>2.7106481481481481E-2</c:v>
                </c:pt>
                <c:pt idx="2347">
                  <c:v>2.7118055555555552E-2</c:v>
                </c:pt>
                <c:pt idx="2348">
                  <c:v>2.7129629629629632E-2</c:v>
                </c:pt>
                <c:pt idx="2349">
                  <c:v>2.7141203703703706E-2</c:v>
                </c:pt>
                <c:pt idx="2350">
                  <c:v>2.7152777777777779E-2</c:v>
                </c:pt>
                <c:pt idx="2351">
                  <c:v>2.7164351851851853E-2</c:v>
                </c:pt>
                <c:pt idx="2352">
                  <c:v>2.7175925925925926E-2</c:v>
                </c:pt>
                <c:pt idx="2353">
                  <c:v>2.71875E-2</c:v>
                </c:pt>
                <c:pt idx="2354">
                  <c:v>2.7199074074074073E-2</c:v>
                </c:pt>
                <c:pt idx="2355">
                  <c:v>2.7210648148148147E-2</c:v>
                </c:pt>
                <c:pt idx="2356">
                  <c:v>2.7222222222222228E-2</c:v>
                </c:pt>
                <c:pt idx="2357">
                  <c:v>2.7233796296296298E-2</c:v>
                </c:pt>
                <c:pt idx="2358">
                  <c:v>2.7245370370370368E-2</c:v>
                </c:pt>
                <c:pt idx="2359">
                  <c:v>2.7256944444444445E-2</c:v>
                </c:pt>
                <c:pt idx="2360">
                  <c:v>2.7268518518518515E-2</c:v>
                </c:pt>
                <c:pt idx="2361">
                  <c:v>2.7280092592592592E-2</c:v>
                </c:pt>
                <c:pt idx="2362">
                  <c:v>2.7291666666666662E-2</c:v>
                </c:pt>
                <c:pt idx="2363">
                  <c:v>2.7303240740740743E-2</c:v>
                </c:pt>
                <c:pt idx="2364">
                  <c:v>2.7314814814814816E-2</c:v>
                </c:pt>
                <c:pt idx="2365">
                  <c:v>2.732638888888889E-2</c:v>
                </c:pt>
                <c:pt idx="2366">
                  <c:v>2.7337962962962963E-2</c:v>
                </c:pt>
                <c:pt idx="2367">
                  <c:v>2.7349537037037037E-2</c:v>
                </c:pt>
                <c:pt idx="2368">
                  <c:v>2.736111111111111E-2</c:v>
                </c:pt>
                <c:pt idx="2369">
                  <c:v>2.7372685185185184E-2</c:v>
                </c:pt>
                <c:pt idx="2370">
                  <c:v>2.7384259259259257E-2</c:v>
                </c:pt>
                <c:pt idx="2371">
                  <c:v>2.7395833333333338E-2</c:v>
                </c:pt>
                <c:pt idx="2372">
                  <c:v>2.7407407407407408E-2</c:v>
                </c:pt>
                <c:pt idx="2373">
                  <c:v>2.7418981481481485E-2</c:v>
                </c:pt>
                <c:pt idx="2374">
                  <c:v>2.7430555555555555E-2</c:v>
                </c:pt>
                <c:pt idx="2375">
                  <c:v>2.7442129629629632E-2</c:v>
                </c:pt>
                <c:pt idx="2376">
                  <c:v>2.7453703703703702E-2</c:v>
                </c:pt>
                <c:pt idx="2377">
                  <c:v>2.7465277777777772E-2</c:v>
                </c:pt>
                <c:pt idx="2378">
                  <c:v>2.7476851851851853E-2</c:v>
                </c:pt>
                <c:pt idx="2379">
                  <c:v>2.7488425925925927E-2</c:v>
                </c:pt>
                <c:pt idx="2380">
                  <c:v>2.75E-2</c:v>
                </c:pt>
                <c:pt idx="2381">
                  <c:v>2.7511574074074074E-2</c:v>
                </c:pt>
                <c:pt idx="2382">
                  <c:v>2.7523148148148147E-2</c:v>
                </c:pt>
                <c:pt idx="2383">
                  <c:v>2.7534722222222221E-2</c:v>
                </c:pt>
                <c:pt idx="2384">
                  <c:v>2.7546296296296294E-2</c:v>
                </c:pt>
                <c:pt idx="2385">
                  <c:v>2.7557870370370368E-2</c:v>
                </c:pt>
                <c:pt idx="2386">
                  <c:v>2.7569444444444448E-2</c:v>
                </c:pt>
                <c:pt idx="2387">
                  <c:v>2.7581018518518519E-2</c:v>
                </c:pt>
                <c:pt idx="2388">
                  <c:v>2.7592592592592596E-2</c:v>
                </c:pt>
                <c:pt idx="2389">
                  <c:v>2.7604166666666666E-2</c:v>
                </c:pt>
                <c:pt idx="2390">
                  <c:v>2.7615740740740743E-2</c:v>
                </c:pt>
                <c:pt idx="2391">
                  <c:v>2.7627314814814813E-2</c:v>
                </c:pt>
                <c:pt idx="2392">
                  <c:v>2.763888888888889E-2</c:v>
                </c:pt>
                <c:pt idx="2393">
                  <c:v>2.7650462962962963E-2</c:v>
                </c:pt>
                <c:pt idx="2394">
                  <c:v>2.7662037037037041E-2</c:v>
                </c:pt>
                <c:pt idx="2395">
                  <c:v>2.7673611111111111E-2</c:v>
                </c:pt>
                <c:pt idx="2396">
                  <c:v>2.7685185185185188E-2</c:v>
                </c:pt>
                <c:pt idx="2397">
                  <c:v>2.7696759259259258E-2</c:v>
                </c:pt>
                <c:pt idx="2398">
                  <c:v>2.7708333333333331E-2</c:v>
                </c:pt>
                <c:pt idx="2399">
                  <c:v>2.7719907407407405E-2</c:v>
                </c:pt>
                <c:pt idx="2400">
                  <c:v>2.7731481481481478E-2</c:v>
                </c:pt>
                <c:pt idx="2401">
                  <c:v>2.7743055555555559E-2</c:v>
                </c:pt>
                <c:pt idx="2402">
                  <c:v>2.7754629629629629E-2</c:v>
                </c:pt>
                <c:pt idx="2403">
                  <c:v>2.7766203703703706E-2</c:v>
                </c:pt>
                <c:pt idx="2404">
                  <c:v>2.7777777777777776E-2</c:v>
                </c:pt>
                <c:pt idx="2405">
                  <c:v>2.7789351851851853E-2</c:v>
                </c:pt>
                <c:pt idx="2406">
                  <c:v>2.7800925925925923E-2</c:v>
                </c:pt>
                <c:pt idx="2407">
                  <c:v>2.78125E-2</c:v>
                </c:pt>
                <c:pt idx="2408">
                  <c:v>2.7824074074074074E-2</c:v>
                </c:pt>
                <c:pt idx="2409">
                  <c:v>2.7835648148148151E-2</c:v>
                </c:pt>
                <c:pt idx="2410">
                  <c:v>2.7847222222222221E-2</c:v>
                </c:pt>
                <c:pt idx="2411">
                  <c:v>2.7858796296296298E-2</c:v>
                </c:pt>
                <c:pt idx="2412">
                  <c:v>2.7870370370370368E-2</c:v>
                </c:pt>
                <c:pt idx="2413">
                  <c:v>2.7881944444444445E-2</c:v>
                </c:pt>
                <c:pt idx="2414">
                  <c:v>2.7893518518518515E-2</c:v>
                </c:pt>
                <c:pt idx="2415">
                  <c:v>2.7905092592592592E-2</c:v>
                </c:pt>
                <c:pt idx="2416">
                  <c:v>2.7916666666666669E-2</c:v>
                </c:pt>
                <c:pt idx="2417">
                  <c:v>2.7928240740740743E-2</c:v>
                </c:pt>
                <c:pt idx="2418">
                  <c:v>2.7939814814814817E-2</c:v>
                </c:pt>
                <c:pt idx="2419">
                  <c:v>2.7951388888888887E-2</c:v>
                </c:pt>
                <c:pt idx="2420">
                  <c:v>2.7962962962962964E-2</c:v>
                </c:pt>
                <c:pt idx="2421">
                  <c:v>2.7974537037037034E-2</c:v>
                </c:pt>
                <c:pt idx="2422">
                  <c:v>2.7986111111111111E-2</c:v>
                </c:pt>
                <c:pt idx="2423">
                  <c:v>2.7997685185185184E-2</c:v>
                </c:pt>
                <c:pt idx="2424">
                  <c:v>2.8009259259259262E-2</c:v>
                </c:pt>
                <c:pt idx="2425">
                  <c:v>2.8020833333333332E-2</c:v>
                </c:pt>
                <c:pt idx="2426">
                  <c:v>2.8032407407407409E-2</c:v>
                </c:pt>
                <c:pt idx="2427">
                  <c:v>2.8043981481481479E-2</c:v>
                </c:pt>
                <c:pt idx="2428">
                  <c:v>2.8055555555555556E-2</c:v>
                </c:pt>
                <c:pt idx="2429">
                  <c:v>2.8067129629629626E-2</c:v>
                </c:pt>
                <c:pt idx="2430">
                  <c:v>2.8078703703703703E-2</c:v>
                </c:pt>
                <c:pt idx="2431">
                  <c:v>2.809027777777778E-2</c:v>
                </c:pt>
                <c:pt idx="2432">
                  <c:v>2.8101851851851854E-2</c:v>
                </c:pt>
                <c:pt idx="2433">
                  <c:v>2.8113425925925927E-2</c:v>
                </c:pt>
                <c:pt idx="2434">
                  <c:v>2.8125000000000001E-2</c:v>
                </c:pt>
                <c:pt idx="2435">
                  <c:v>2.8136574074074074E-2</c:v>
                </c:pt>
                <c:pt idx="2436">
                  <c:v>2.8148148148148148E-2</c:v>
                </c:pt>
                <c:pt idx="2437">
                  <c:v>2.8159722222222221E-2</c:v>
                </c:pt>
                <c:pt idx="2438">
                  <c:v>2.8171296296296302E-2</c:v>
                </c:pt>
                <c:pt idx="2439">
                  <c:v>2.8182870370370372E-2</c:v>
                </c:pt>
                <c:pt idx="2440">
                  <c:v>2.8194444444444442E-2</c:v>
                </c:pt>
                <c:pt idx="2441">
                  <c:v>2.8206018518518519E-2</c:v>
                </c:pt>
                <c:pt idx="2442">
                  <c:v>2.8217592592592589E-2</c:v>
                </c:pt>
                <c:pt idx="2443">
                  <c:v>2.8229166666666666E-2</c:v>
                </c:pt>
                <c:pt idx="2444">
                  <c:v>2.8240740740740736E-2</c:v>
                </c:pt>
                <c:pt idx="2445">
                  <c:v>2.8252314814814813E-2</c:v>
                </c:pt>
                <c:pt idx="2446">
                  <c:v>2.826388888888889E-2</c:v>
                </c:pt>
                <c:pt idx="2447">
                  <c:v>2.8275462962962964E-2</c:v>
                </c:pt>
                <c:pt idx="2448">
                  <c:v>2.8287037037037038E-2</c:v>
                </c:pt>
                <c:pt idx="2449">
                  <c:v>2.8298611111111111E-2</c:v>
                </c:pt>
                <c:pt idx="2450">
                  <c:v>2.8310185185185185E-2</c:v>
                </c:pt>
                <c:pt idx="2451">
                  <c:v>2.8321759259259258E-2</c:v>
                </c:pt>
                <c:pt idx="2452">
                  <c:v>2.8333333333333332E-2</c:v>
                </c:pt>
                <c:pt idx="2453">
                  <c:v>2.8344907407407412E-2</c:v>
                </c:pt>
                <c:pt idx="2454">
                  <c:v>2.8356481481481483E-2</c:v>
                </c:pt>
                <c:pt idx="2455">
                  <c:v>2.836805555555556E-2</c:v>
                </c:pt>
                <c:pt idx="2456">
                  <c:v>2.837962962962963E-2</c:v>
                </c:pt>
                <c:pt idx="2457">
                  <c:v>2.8391203703703707E-2</c:v>
                </c:pt>
                <c:pt idx="2458">
                  <c:v>2.8402777777777777E-2</c:v>
                </c:pt>
                <c:pt idx="2459">
                  <c:v>2.8414351851851847E-2</c:v>
                </c:pt>
                <c:pt idx="2460">
                  <c:v>2.8425925925925924E-2</c:v>
                </c:pt>
                <c:pt idx="2461">
                  <c:v>2.8437500000000001E-2</c:v>
                </c:pt>
                <c:pt idx="2462">
                  <c:v>2.8449074074074075E-2</c:v>
                </c:pt>
                <c:pt idx="2463">
                  <c:v>2.8460648148148148E-2</c:v>
                </c:pt>
                <c:pt idx="2464">
                  <c:v>2.8472222222222222E-2</c:v>
                </c:pt>
                <c:pt idx="2465">
                  <c:v>2.8483796296296295E-2</c:v>
                </c:pt>
                <c:pt idx="2466">
                  <c:v>2.8495370370370369E-2</c:v>
                </c:pt>
                <c:pt idx="2467">
                  <c:v>2.8506944444444442E-2</c:v>
                </c:pt>
                <c:pt idx="2468">
                  <c:v>2.8518518518518523E-2</c:v>
                </c:pt>
                <c:pt idx="2469">
                  <c:v>2.8530092592592593E-2</c:v>
                </c:pt>
                <c:pt idx="2470">
                  <c:v>2.854166666666667E-2</c:v>
                </c:pt>
                <c:pt idx="2471">
                  <c:v>2.855324074074074E-2</c:v>
                </c:pt>
                <c:pt idx="2472">
                  <c:v>2.8564814814814817E-2</c:v>
                </c:pt>
                <c:pt idx="2473">
                  <c:v>2.8576388888888887E-2</c:v>
                </c:pt>
                <c:pt idx="2474">
                  <c:v>2.8587962962962964E-2</c:v>
                </c:pt>
                <c:pt idx="2475">
                  <c:v>2.8599537037037034E-2</c:v>
                </c:pt>
                <c:pt idx="2476">
                  <c:v>2.8611111111111115E-2</c:v>
                </c:pt>
                <c:pt idx="2477">
                  <c:v>2.8622685185185185E-2</c:v>
                </c:pt>
                <c:pt idx="2478">
                  <c:v>2.8634259259259262E-2</c:v>
                </c:pt>
                <c:pt idx="2479">
                  <c:v>2.8645833333333332E-2</c:v>
                </c:pt>
                <c:pt idx="2480">
                  <c:v>2.8657407407407406E-2</c:v>
                </c:pt>
                <c:pt idx="2481">
                  <c:v>2.8668981481481479E-2</c:v>
                </c:pt>
                <c:pt idx="2482">
                  <c:v>2.8680555555555553E-2</c:v>
                </c:pt>
                <c:pt idx="2483">
                  <c:v>2.8692129629629633E-2</c:v>
                </c:pt>
                <c:pt idx="2484">
                  <c:v>2.8703703703703703E-2</c:v>
                </c:pt>
                <c:pt idx="2485">
                  <c:v>2.8715277777777781E-2</c:v>
                </c:pt>
                <c:pt idx="2486">
                  <c:v>2.8726851851851851E-2</c:v>
                </c:pt>
                <c:pt idx="2487">
                  <c:v>2.8738425925925928E-2</c:v>
                </c:pt>
                <c:pt idx="2488">
                  <c:v>2.8749999999999998E-2</c:v>
                </c:pt>
                <c:pt idx="2489">
                  <c:v>2.8761574074074075E-2</c:v>
                </c:pt>
                <c:pt idx="2490">
                  <c:v>2.8773148148148145E-2</c:v>
                </c:pt>
                <c:pt idx="2491">
                  <c:v>2.8784722222222225E-2</c:v>
                </c:pt>
                <c:pt idx="2492">
                  <c:v>2.8796296296296296E-2</c:v>
                </c:pt>
                <c:pt idx="2493">
                  <c:v>2.8807870370370373E-2</c:v>
                </c:pt>
                <c:pt idx="2494">
                  <c:v>2.8819444444444443E-2</c:v>
                </c:pt>
                <c:pt idx="2495">
                  <c:v>2.883101851851852E-2</c:v>
                </c:pt>
                <c:pt idx="2496">
                  <c:v>2.884259259259259E-2</c:v>
                </c:pt>
                <c:pt idx="2497">
                  <c:v>2.8854166666666667E-2</c:v>
                </c:pt>
                <c:pt idx="2498">
                  <c:v>2.8865740740740744E-2</c:v>
                </c:pt>
                <c:pt idx="2499">
                  <c:v>2.8877314814814817E-2</c:v>
                </c:pt>
                <c:pt idx="2500">
                  <c:v>2.8888888888888891E-2</c:v>
                </c:pt>
                <c:pt idx="2501">
                  <c:v>2.8900462962962961E-2</c:v>
                </c:pt>
                <c:pt idx="2502">
                  <c:v>2.8912037037037038E-2</c:v>
                </c:pt>
                <c:pt idx="2503">
                  <c:v>2.8923611111111108E-2</c:v>
                </c:pt>
                <c:pt idx="2504">
                  <c:v>2.8935185185185185E-2</c:v>
                </c:pt>
                <c:pt idx="2505">
                  <c:v>2.8946759259259255E-2</c:v>
                </c:pt>
                <c:pt idx="2506">
                  <c:v>2.8958333333333336E-2</c:v>
                </c:pt>
                <c:pt idx="2507">
                  <c:v>2.8969907407407406E-2</c:v>
                </c:pt>
                <c:pt idx="2508">
                  <c:v>2.8981481481481483E-2</c:v>
                </c:pt>
                <c:pt idx="2509">
                  <c:v>2.8993055555555553E-2</c:v>
                </c:pt>
                <c:pt idx="2510">
                  <c:v>2.900462962962963E-2</c:v>
                </c:pt>
                <c:pt idx="2511">
                  <c:v>2.90162037037037E-2</c:v>
                </c:pt>
                <c:pt idx="2512">
                  <c:v>2.9027777777777777E-2</c:v>
                </c:pt>
                <c:pt idx="2513">
                  <c:v>2.9039351851851854E-2</c:v>
                </c:pt>
                <c:pt idx="2514">
                  <c:v>2.9050925925925928E-2</c:v>
                </c:pt>
                <c:pt idx="2515">
                  <c:v>2.9062500000000002E-2</c:v>
                </c:pt>
                <c:pt idx="2516">
                  <c:v>2.9074074074074075E-2</c:v>
                </c:pt>
                <c:pt idx="2517">
                  <c:v>2.9085648148148149E-2</c:v>
                </c:pt>
                <c:pt idx="2518">
                  <c:v>2.9097222222222222E-2</c:v>
                </c:pt>
                <c:pt idx="2519">
                  <c:v>2.9108796296296296E-2</c:v>
                </c:pt>
                <c:pt idx="2520">
                  <c:v>2.9120370370370366E-2</c:v>
                </c:pt>
                <c:pt idx="2521">
                  <c:v>2.9131944444444446E-2</c:v>
                </c:pt>
                <c:pt idx="2522">
                  <c:v>2.9143518518518517E-2</c:v>
                </c:pt>
                <c:pt idx="2523">
                  <c:v>2.9155092592592594E-2</c:v>
                </c:pt>
                <c:pt idx="2524">
                  <c:v>2.9166666666666664E-2</c:v>
                </c:pt>
                <c:pt idx="2525">
                  <c:v>2.9178240740740741E-2</c:v>
                </c:pt>
                <c:pt idx="2526">
                  <c:v>2.9189814814814811E-2</c:v>
                </c:pt>
                <c:pt idx="2527">
                  <c:v>2.9201388888888888E-2</c:v>
                </c:pt>
                <c:pt idx="2528">
                  <c:v>2.9212962962962965E-2</c:v>
                </c:pt>
                <c:pt idx="2529">
                  <c:v>2.9224537037037038E-2</c:v>
                </c:pt>
                <c:pt idx="2530">
                  <c:v>2.9236111111111112E-2</c:v>
                </c:pt>
                <c:pt idx="2531">
                  <c:v>2.9247685185185186E-2</c:v>
                </c:pt>
                <c:pt idx="2532">
                  <c:v>2.9259259259259259E-2</c:v>
                </c:pt>
                <c:pt idx="2533">
                  <c:v>2.9270833333333333E-2</c:v>
                </c:pt>
                <c:pt idx="2534">
                  <c:v>2.9282407407407406E-2</c:v>
                </c:pt>
                <c:pt idx="2535">
                  <c:v>2.929398148148148E-2</c:v>
                </c:pt>
                <c:pt idx="2536">
                  <c:v>2.9305555555555557E-2</c:v>
                </c:pt>
                <c:pt idx="2537">
                  <c:v>2.9317129629629634E-2</c:v>
                </c:pt>
                <c:pt idx="2538">
                  <c:v>2.9328703703703704E-2</c:v>
                </c:pt>
                <c:pt idx="2539">
                  <c:v>2.9340277777777781E-2</c:v>
                </c:pt>
                <c:pt idx="2540">
                  <c:v>2.9351851851851851E-2</c:v>
                </c:pt>
                <c:pt idx="2541">
                  <c:v>2.9363425925925921E-2</c:v>
                </c:pt>
                <c:pt idx="2542">
                  <c:v>2.9374999999999998E-2</c:v>
                </c:pt>
                <c:pt idx="2543">
                  <c:v>2.9386574074074075E-2</c:v>
                </c:pt>
                <c:pt idx="2544">
                  <c:v>2.9398148148148149E-2</c:v>
                </c:pt>
                <c:pt idx="2545">
                  <c:v>2.9409722222222223E-2</c:v>
                </c:pt>
                <c:pt idx="2546">
                  <c:v>2.9421296296296296E-2</c:v>
                </c:pt>
                <c:pt idx="2547">
                  <c:v>2.943287037037037E-2</c:v>
                </c:pt>
                <c:pt idx="2548">
                  <c:v>2.9444444444444443E-2</c:v>
                </c:pt>
                <c:pt idx="2549">
                  <c:v>2.9456018518518517E-2</c:v>
                </c:pt>
                <c:pt idx="2550">
                  <c:v>2.946759259259259E-2</c:v>
                </c:pt>
                <c:pt idx="2551">
                  <c:v>2.9479166666666667E-2</c:v>
                </c:pt>
                <c:pt idx="2552">
                  <c:v>2.9490740740740744E-2</c:v>
                </c:pt>
                <c:pt idx="2553">
                  <c:v>2.9502314814814815E-2</c:v>
                </c:pt>
                <c:pt idx="2554">
                  <c:v>2.9513888888888892E-2</c:v>
                </c:pt>
                <c:pt idx="2555">
                  <c:v>2.9525462962962962E-2</c:v>
                </c:pt>
                <c:pt idx="2556">
                  <c:v>2.9537037037037039E-2</c:v>
                </c:pt>
                <c:pt idx="2557">
                  <c:v>2.9548611111111109E-2</c:v>
                </c:pt>
                <c:pt idx="2558">
                  <c:v>2.9560185185185189E-2</c:v>
                </c:pt>
                <c:pt idx="2559">
                  <c:v>2.9571759259259259E-2</c:v>
                </c:pt>
                <c:pt idx="2560">
                  <c:v>2.9583333333333336E-2</c:v>
                </c:pt>
                <c:pt idx="2561">
                  <c:v>2.9594907407407407E-2</c:v>
                </c:pt>
                <c:pt idx="2562">
                  <c:v>2.960648148148148E-2</c:v>
                </c:pt>
                <c:pt idx="2563">
                  <c:v>2.9618055555555554E-2</c:v>
                </c:pt>
                <c:pt idx="2564">
                  <c:v>2.9629629629629627E-2</c:v>
                </c:pt>
                <c:pt idx="2565">
                  <c:v>2.9641203703703701E-2</c:v>
                </c:pt>
                <c:pt idx="2566">
                  <c:v>2.9652777777777778E-2</c:v>
                </c:pt>
                <c:pt idx="2567">
                  <c:v>2.9664351851851855E-2</c:v>
                </c:pt>
                <c:pt idx="2568">
                  <c:v>2.9675925925925925E-2</c:v>
                </c:pt>
                <c:pt idx="2569">
                  <c:v>2.9687500000000002E-2</c:v>
                </c:pt>
                <c:pt idx="2570">
                  <c:v>2.9699074074074072E-2</c:v>
                </c:pt>
                <c:pt idx="2571">
                  <c:v>2.9710648148148149E-2</c:v>
                </c:pt>
                <c:pt idx="2572">
                  <c:v>2.9722222222222219E-2</c:v>
                </c:pt>
                <c:pt idx="2573">
                  <c:v>2.97337962962963E-2</c:v>
                </c:pt>
                <c:pt idx="2574">
                  <c:v>2.974537037037037E-2</c:v>
                </c:pt>
                <c:pt idx="2575">
                  <c:v>2.9756944444444447E-2</c:v>
                </c:pt>
                <c:pt idx="2576">
                  <c:v>2.9768518518518517E-2</c:v>
                </c:pt>
                <c:pt idx="2577">
                  <c:v>2.9780092592592594E-2</c:v>
                </c:pt>
                <c:pt idx="2578">
                  <c:v>2.9791666666666664E-2</c:v>
                </c:pt>
                <c:pt idx="2579">
                  <c:v>2.9803240740740741E-2</c:v>
                </c:pt>
                <c:pt idx="2580">
                  <c:v>2.9814814814814811E-2</c:v>
                </c:pt>
                <c:pt idx="2581">
                  <c:v>2.9826388888888892E-2</c:v>
                </c:pt>
                <c:pt idx="2582">
                  <c:v>2.9837962962962965E-2</c:v>
                </c:pt>
                <c:pt idx="2583">
                  <c:v>2.9849537037037036E-2</c:v>
                </c:pt>
                <c:pt idx="2584">
                  <c:v>2.9861111111111113E-2</c:v>
                </c:pt>
                <c:pt idx="2585">
                  <c:v>2.9872685185185183E-2</c:v>
                </c:pt>
                <c:pt idx="2586">
                  <c:v>2.988425925925926E-2</c:v>
                </c:pt>
                <c:pt idx="2587">
                  <c:v>2.989583333333333E-2</c:v>
                </c:pt>
                <c:pt idx="2588">
                  <c:v>2.990740740740741E-2</c:v>
                </c:pt>
                <c:pt idx="2589">
                  <c:v>2.991898148148148E-2</c:v>
                </c:pt>
                <c:pt idx="2590">
                  <c:v>2.9930555555555557E-2</c:v>
                </c:pt>
                <c:pt idx="2591">
                  <c:v>2.9942129629629628E-2</c:v>
                </c:pt>
                <c:pt idx="2592">
                  <c:v>2.9953703703703705E-2</c:v>
                </c:pt>
                <c:pt idx="2593">
                  <c:v>2.9965277777777775E-2</c:v>
                </c:pt>
                <c:pt idx="2594">
                  <c:v>2.9976851851851852E-2</c:v>
                </c:pt>
                <c:pt idx="2595">
                  <c:v>2.9988425925925922E-2</c:v>
                </c:pt>
                <c:pt idx="2596">
                  <c:v>3.0000000000000002E-2</c:v>
                </c:pt>
                <c:pt idx="2597">
                  <c:v>3.0011574074074076E-2</c:v>
                </c:pt>
                <c:pt idx="2598">
                  <c:v>3.0023148148148149E-2</c:v>
                </c:pt>
                <c:pt idx="2599">
                  <c:v>3.0034722222222223E-2</c:v>
                </c:pt>
                <c:pt idx="2600">
                  <c:v>3.0046296296296297E-2</c:v>
                </c:pt>
                <c:pt idx="2601">
                  <c:v>3.005787037037037E-2</c:v>
                </c:pt>
                <c:pt idx="2602">
                  <c:v>3.006944444444444E-2</c:v>
                </c:pt>
                <c:pt idx="2603">
                  <c:v>3.0081018518518521E-2</c:v>
                </c:pt>
                <c:pt idx="2604">
                  <c:v>3.0092592592592591E-2</c:v>
                </c:pt>
                <c:pt idx="2605">
                  <c:v>3.0104166666666668E-2</c:v>
                </c:pt>
                <c:pt idx="2606">
                  <c:v>3.0115740740740738E-2</c:v>
                </c:pt>
                <c:pt idx="2607">
                  <c:v>3.0127314814814815E-2</c:v>
                </c:pt>
                <c:pt idx="2608">
                  <c:v>3.0138888888888885E-2</c:v>
                </c:pt>
                <c:pt idx="2609">
                  <c:v>3.0150462962962962E-2</c:v>
                </c:pt>
                <c:pt idx="2610">
                  <c:v>3.0162037037037032E-2</c:v>
                </c:pt>
                <c:pt idx="2611">
                  <c:v>3.0173611111111113E-2</c:v>
                </c:pt>
                <c:pt idx="2612">
                  <c:v>3.0185185185185186E-2</c:v>
                </c:pt>
                <c:pt idx="2613">
                  <c:v>3.019675925925926E-2</c:v>
                </c:pt>
                <c:pt idx="2614">
                  <c:v>3.0208333333333334E-2</c:v>
                </c:pt>
                <c:pt idx="2615">
                  <c:v>3.0219907407407407E-2</c:v>
                </c:pt>
                <c:pt idx="2616">
                  <c:v>3.0231481481481481E-2</c:v>
                </c:pt>
                <c:pt idx="2617">
                  <c:v>3.0243055555555554E-2</c:v>
                </c:pt>
                <c:pt idx="2618">
                  <c:v>3.0254629629629631E-2</c:v>
                </c:pt>
                <c:pt idx="2619">
                  <c:v>3.0266203703703708E-2</c:v>
                </c:pt>
                <c:pt idx="2620">
                  <c:v>3.0277777777777778E-2</c:v>
                </c:pt>
                <c:pt idx="2621">
                  <c:v>3.0289351851851855E-2</c:v>
                </c:pt>
                <c:pt idx="2622">
                  <c:v>3.0300925925925926E-2</c:v>
                </c:pt>
                <c:pt idx="2623">
                  <c:v>3.0312499999999996E-2</c:v>
                </c:pt>
                <c:pt idx="2624">
                  <c:v>3.0324074074074073E-2</c:v>
                </c:pt>
                <c:pt idx="2625">
                  <c:v>3.0335648148148143E-2</c:v>
                </c:pt>
                <c:pt idx="2626">
                  <c:v>3.0347222222222223E-2</c:v>
                </c:pt>
                <c:pt idx="2627">
                  <c:v>3.0358796296296297E-2</c:v>
                </c:pt>
                <c:pt idx="2628">
                  <c:v>3.037037037037037E-2</c:v>
                </c:pt>
                <c:pt idx="2629">
                  <c:v>3.0381944444444444E-2</c:v>
                </c:pt>
                <c:pt idx="2630">
                  <c:v>3.0393518518518518E-2</c:v>
                </c:pt>
                <c:pt idx="2631">
                  <c:v>3.0405092592592591E-2</c:v>
                </c:pt>
                <c:pt idx="2632">
                  <c:v>3.0416666666666665E-2</c:v>
                </c:pt>
                <c:pt idx="2633">
                  <c:v>3.0428240740740742E-2</c:v>
                </c:pt>
                <c:pt idx="2634">
                  <c:v>3.0439814814814819E-2</c:v>
                </c:pt>
                <c:pt idx="2635">
                  <c:v>3.0451388888888889E-2</c:v>
                </c:pt>
                <c:pt idx="2636">
                  <c:v>3.0462962962962966E-2</c:v>
                </c:pt>
                <c:pt idx="2637">
                  <c:v>3.0474537037037036E-2</c:v>
                </c:pt>
                <c:pt idx="2638">
                  <c:v>3.0486111111111113E-2</c:v>
                </c:pt>
                <c:pt idx="2639">
                  <c:v>3.0497685185185183E-2</c:v>
                </c:pt>
                <c:pt idx="2640">
                  <c:v>3.050925925925926E-2</c:v>
                </c:pt>
                <c:pt idx="2641">
                  <c:v>3.0520833333333334E-2</c:v>
                </c:pt>
                <c:pt idx="2642">
                  <c:v>3.0532407407407411E-2</c:v>
                </c:pt>
                <c:pt idx="2643">
                  <c:v>3.0543981481481481E-2</c:v>
                </c:pt>
                <c:pt idx="2644">
                  <c:v>3.0555555555555555E-2</c:v>
                </c:pt>
                <c:pt idx="2645">
                  <c:v>3.0567129629629628E-2</c:v>
                </c:pt>
                <c:pt idx="2646">
                  <c:v>3.0578703703703702E-2</c:v>
                </c:pt>
                <c:pt idx="2647">
                  <c:v>3.0590277777777775E-2</c:v>
                </c:pt>
                <c:pt idx="2648">
                  <c:v>3.0601851851851852E-2</c:v>
                </c:pt>
                <c:pt idx="2649">
                  <c:v>3.0613425925925929E-2</c:v>
                </c:pt>
                <c:pt idx="2650">
                  <c:v>3.0624999999999999E-2</c:v>
                </c:pt>
                <c:pt idx="2651">
                  <c:v>3.0636574074074076E-2</c:v>
                </c:pt>
                <c:pt idx="2652">
                  <c:v>3.0648148148148147E-2</c:v>
                </c:pt>
                <c:pt idx="2653">
                  <c:v>3.0659722222222224E-2</c:v>
                </c:pt>
                <c:pt idx="2654">
                  <c:v>3.0671296296296294E-2</c:v>
                </c:pt>
                <c:pt idx="2655">
                  <c:v>3.0682870370370371E-2</c:v>
                </c:pt>
                <c:pt idx="2656">
                  <c:v>3.0694444444444444E-2</c:v>
                </c:pt>
                <c:pt idx="2657">
                  <c:v>3.0706018518518521E-2</c:v>
                </c:pt>
                <c:pt idx="2658">
                  <c:v>3.0717592592592591E-2</c:v>
                </c:pt>
                <c:pt idx="2659">
                  <c:v>3.0729166666666669E-2</c:v>
                </c:pt>
                <c:pt idx="2660">
                  <c:v>3.0740740740740739E-2</c:v>
                </c:pt>
                <c:pt idx="2661">
                  <c:v>3.0752314814814816E-2</c:v>
                </c:pt>
                <c:pt idx="2662">
                  <c:v>3.0763888888888886E-2</c:v>
                </c:pt>
                <c:pt idx="2663">
                  <c:v>3.0775462962962966E-2</c:v>
                </c:pt>
                <c:pt idx="2664">
                  <c:v>3.078703703703704E-2</c:v>
                </c:pt>
                <c:pt idx="2665">
                  <c:v>3.079861111111111E-2</c:v>
                </c:pt>
                <c:pt idx="2666">
                  <c:v>3.0810185185185187E-2</c:v>
                </c:pt>
                <c:pt idx="2667">
                  <c:v>3.0821759259259257E-2</c:v>
                </c:pt>
                <c:pt idx="2668">
                  <c:v>3.0833333333333334E-2</c:v>
                </c:pt>
                <c:pt idx="2669">
                  <c:v>3.0844907407407404E-2</c:v>
                </c:pt>
                <c:pt idx="2670">
                  <c:v>3.0856481481481481E-2</c:v>
                </c:pt>
                <c:pt idx="2671">
                  <c:v>3.0868055555555555E-2</c:v>
                </c:pt>
                <c:pt idx="2672">
                  <c:v>3.0879629629629632E-2</c:v>
                </c:pt>
                <c:pt idx="2673">
                  <c:v>3.0891203703703702E-2</c:v>
                </c:pt>
                <c:pt idx="2674">
                  <c:v>3.0902777777777779E-2</c:v>
                </c:pt>
                <c:pt idx="2675">
                  <c:v>3.0914351851851849E-2</c:v>
                </c:pt>
                <c:pt idx="2676">
                  <c:v>3.0925925925925926E-2</c:v>
                </c:pt>
                <c:pt idx="2677">
                  <c:v>3.0937499999999996E-2</c:v>
                </c:pt>
                <c:pt idx="2678">
                  <c:v>3.0949074074074077E-2</c:v>
                </c:pt>
                <c:pt idx="2679">
                  <c:v>3.096064814814815E-2</c:v>
                </c:pt>
                <c:pt idx="2680">
                  <c:v>3.0972222222222224E-2</c:v>
                </c:pt>
                <c:pt idx="2681">
                  <c:v>3.0983796296296297E-2</c:v>
                </c:pt>
                <c:pt idx="2682">
                  <c:v>3.0995370370370371E-2</c:v>
                </c:pt>
                <c:pt idx="2683">
                  <c:v>3.1006944444444445E-2</c:v>
                </c:pt>
                <c:pt idx="2684">
                  <c:v>3.1018518518518515E-2</c:v>
                </c:pt>
                <c:pt idx="2685">
                  <c:v>3.1030092592592592E-2</c:v>
                </c:pt>
                <c:pt idx="2686">
                  <c:v>3.1041666666666665E-2</c:v>
                </c:pt>
                <c:pt idx="2687">
                  <c:v>3.1053240740740742E-2</c:v>
                </c:pt>
                <c:pt idx="2688">
                  <c:v>3.1064814814814812E-2</c:v>
                </c:pt>
                <c:pt idx="2689">
                  <c:v>3.107638888888889E-2</c:v>
                </c:pt>
                <c:pt idx="2690">
                  <c:v>3.108796296296296E-2</c:v>
                </c:pt>
                <c:pt idx="2691">
                  <c:v>3.1099537037037037E-2</c:v>
                </c:pt>
                <c:pt idx="2692">
                  <c:v>3.1111111111111107E-2</c:v>
                </c:pt>
                <c:pt idx="2693">
                  <c:v>3.1122685185185187E-2</c:v>
                </c:pt>
                <c:pt idx="2694">
                  <c:v>3.1134259259259261E-2</c:v>
                </c:pt>
                <c:pt idx="2695">
                  <c:v>3.1145833333333334E-2</c:v>
                </c:pt>
                <c:pt idx="2696">
                  <c:v>3.1157407407407408E-2</c:v>
                </c:pt>
                <c:pt idx="2697">
                  <c:v>3.1168981481481482E-2</c:v>
                </c:pt>
                <c:pt idx="2698">
                  <c:v>3.1180555555555555E-2</c:v>
                </c:pt>
                <c:pt idx="2699">
                  <c:v>3.1192129629629629E-2</c:v>
                </c:pt>
                <c:pt idx="2700">
                  <c:v>3.1203703703703702E-2</c:v>
                </c:pt>
                <c:pt idx="2701">
                  <c:v>3.1215277777777783E-2</c:v>
                </c:pt>
                <c:pt idx="2702">
                  <c:v>3.1226851851851853E-2</c:v>
                </c:pt>
                <c:pt idx="2703">
                  <c:v>3.123842592592593E-2</c:v>
                </c:pt>
                <c:pt idx="2704">
                  <c:v>3.125E-2</c:v>
                </c:pt>
                <c:pt idx="2705">
                  <c:v>3.1261574074074074E-2</c:v>
                </c:pt>
                <c:pt idx="2706">
                  <c:v>3.1273148148148147E-2</c:v>
                </c:pt>
                <c:pt idx="2707">
                  <c:v>3.1284722222222221E-2</c:v>
                </c:pt>
                <c:pt idx="2708">
                  <c:v>3.1296296296296301E-2</c:v>
                </c:pt>
                <c:pt idx="2709">
                  <c:v>3.1307870370370368E-2</c:v>
                </c:pt>
                <c:pt idx="2710">
                  <c:v>3.1319444444444448E-2</c:v>
                </c:pt>
                <c:pt idx="2711">
                  <c:v>3.1331018518518515E-2</c:v>
                </c:pt>
                <c:pt idx="2712">
                  <c:v>3.1342592592592596E-2</c:v>
                </c:pt>
                <c:pt idx="2713">
                  <c:v>3.1354166666666662E-2</c:v>
                </c:pt>
                <c:pt idx="2714">
                  <c:v>3.1365740740740743E-2</c:v>
                </c:pt>
                <c:pt idx="2715">
                  <c:v>3.1377314814814809E-2</c:v>
                </c:pt>
                <c:pt idx="2716">
                  <c:v>3.138888888888889E-2</c:v>
                </c:pt>
                <c:pt idx="2717">
                  <c:v>3.1400462962962963E-2</c:v>
                </c:pt>
                <c:pt idx="2718">
                  <c:v>3.1412037037037037E-2</c:v>
                </c:pt>
                <c:pt idx="2719">
                  <c:v>3.142361111111111E-2</c:v>
                </c:pt>
                <c:pt idx="2720">
                  <c:v>3.1435185185185184E-2</c:v>
                </c:pt>
                <c:pt idx="2721">
                  <c:v>3.1446759259259258E-2</c:v>
                </c:pt>
                <c:pt idx="2722">
                  <c:v>3.1458333333333331E-2</c:v>
                </c:pt>
                <c:pt idx="2723">
                  <c:v>3.1469907407407412E-2</c:v>
                </c:pt>
                <c:pt idx="2724">
                  <c:v>3.1481481481481485E-2</c:v>
                </c:pt>
                <c:pt idx="2725">
                  <c:v>3.1493055555555559E-2</c:v>
                </c:pt>
                <c:pt idx="2726">
                  <c:v>3.1504629629629625E-2</c:v>
                </c:pt>
                <c:pt idx="2727">
                  <c:v>3.1516203703703706E-2</c:v>
                </c:pt>
                <c:pt idx="2728">
                  <c:v>3.1527777777777773E-2</c:v>
                </c:pt>
                <c:pt idx="2729">
                  <c:v>3.1539351851851853E-2</c:v>
                </c:pt>
                <c:pt idx="2730">
                  <c:v>3.155092592592592E-2</c:v>
                </c:pt>
                <c:pt idx="2731">
                  <c:v>3.15625E-2</c:v>
                </c:pt>
                <c:pt idx="2732">
                  <c:v>3.1574074074074074E-2</c:v>
                </c:pt>
                <c:pt idx="2733">
                  <c:v>3.1585648148148147E-2</c:v>
                </c:pt>
                <c:pt idx="2734">
                  <c:v>3.1597222222222221E-2</c:v>
                </c:pt>
                <c:pt idx="2735">
                  <c:v>3.1608796296296295E-2</c:v>
                </c:pt>
                <c:pt idx="2736">
                  <c:v>3.1620370370370368E-2</c:v>
                </c:pt>
                <c:pt idx="2737">
                  <c:v>3.1631944444444442E-2</c:v>
                </c:pt>
                <c:pt idx="2738">
                  <c:v>3.1643518518518522E-2</c:v>
                </c:pt>
                <c:pt idx="2739">
                  <c:v>3.1655092592592596E-2</c:v>
                </c:pt>
                <c:pt idx="2740">
                  <c:v>3.1666666666666669E-2</c:v>
                </c:pt>
                <c:pt idx="2741">
                  <c:v>3.1678240740740743E-2</c:v>
                </c:pt>
                <c:pt idx="2742">
                  <c:v>3.1678240740740743E-2</c:v>
                </c:pt>
                <c:pt idx="2743">
                  <c:v>3.1689814814814816E-2</c:v>
                </c:pt>
                <c:pt idx="2744">
                  <c:v>3.170138888888889E-2</c:v>
                </c:pt>
                <c:pt idx="2745">
                  <c:v>3.1712962962962964E-2</c:v>
                </c:pt>
                <c:pt idx="2746">
                  <c:v>3.172453703703703E-2</c:v>
                </c:pt>
                <c:pt idx="2747">
                  <c:v>3.1736111111111111E-2</c:v>
                </c:pt>
                <c:pt idx="2748">
                  <c:v>3.1747685185185184E-2</c:v>
                </c:pt>
                <c:pt idx="2749">
                  <c:v>3.1759259259259258E-2</c:v>
                </c:pt>
                <c:pt idx="2750">
                  <c:v>3.1770833333333331E-2</c:v>
                </c:pt>
                <c:pt idx="2751">
                  <c:v>3.1782407407407405E-2</c:v>
                </c:pt>
                <c:pt idx="2752">
                  <c:v>3.1793981481481479E-2</c:v>
                </c:pt>
                <c:pt idx="2753">
                  <c:v>3.1805555555555552E-2</c:v>
                </c:pt>
                <c:pt idx="2754">
                  <c:v>3.1817129629629633E-2</c:v>
                </c:pt>
                <c:pt idx="2755">
                  <c:v>3.1828703703703706E-2</c:v>
                </c:pt>
                <c:pt idx="2756">
                  <c:v>3.184027777777778E-2</c:v>
                </c:pt>
                <c:pt idx="2757">
                  <c:v>3.1851851851851853E-2</c:v>
                </c:pt>
                <c:pt idx="2758">
                  <c:v>3.1863425925925927E-2</c:v>
                </c:pt>
                <c:pt idx="2759">
                  <c:v>3.1875000000000001E-2</c:v>
                </c:pt>
                <c:pt idx="2760">
                  <c:v>3.1886574074074074E-2</c:v>
                </c:pt>
                <c:pt idx="2761">
                  <c:v>3.1898148148148148E-2</c:v>
                </c:pt>
                <c:pt idx="2762">
                  <c:v>3.1909722222222221E-2</c:v>
                </c:pt>
                <c:pt idx="2763">
                  <c:v>3.1921296296296302E-2</c:v>
                </c:pt>
                <c:pt idx="2764">
                  <c:v>3.1932870370370368E-2</c:v>
                </c:pt>
                <c:pt idx="2765">
                  <c:v>3.1944444444444449E-2</c:v>
                </c:pt>
                <c:pt idx="2766">
                  <c:v>3.1956018518518516E-2</c:v>
                </c:pt>
                <c:pt idx="2767">
                  <c:v>3.1967592592592589E-2</c:v>
                </c:pt>
                <c:pt idx="2768">
                  <c:v>3.1979166666666663E-2</c:v>
                </c:pt>
                <c:pt idx="2769">
                  <c:v>3.1990740740740743E-2</c:v>
                </c:pt>
                <c:pt idx="2770">
                  <c:v>3.2002314814814817E-2</c:v>
                </c:pt>
                <c:pt idx="2771">
                  <c:v>3.201388888888889E-2</c:v>
                </c:pt>
                <c:pt idx="2772">
                  <c:v>3.2025462962962964E-2</c:v>
                </c:pt>
                <c:pt idx="2773">
                  <c:v>3.2037037037037037E-2</c:v>
                </c:pt>
                <c:pt idx="2774">
                  <c:v>3.2048611111111111E-2</c:v>
                </c:pt>
                <c:pt idx="2775">
                  <c:v>3.2060185185185185E-2</c:v>
                </c:pt>
                <c:pt idx="2776">
                  <c:v>3.2071759259259258E-2</c:v>
                </c:pt>
                <c:pt idx="2777">
                  <c:v>3.2083333333333332E-2</c:v>
                </c:pt>
                <c:pt idx="2778">
                  <c:v>3.2094907407407412E-2</c:v>
                </c:pt>
                <c:pt idx="2779">
                  <c:v>3.2106481481481479E-2</c:v>
                </c:pt>
                <c:pt idx="2780">
                  <c:v>3.2118055555555559E-2</c:v>
                </c:pt>
                <c:pt idx="2781">
                  <c:v>3.2129629629629626E-2</c:v>
                </c:pt>
                <c:pt idx="2782">
                  <c:v>3.2141203703703707E-2</c:v>
                </c:pt>
                <c:pt idx="2783">
                  <c:v>3.2152777777777773E-2</c:v>
                </c:pt>
                <c:pt idx="2784">
                  <c:v>3.2164351851851854E-2</c:v>
                </c:pt>
                <c:pt idx="2785">
                  <c:v>3.2175925925925927E-2</c:v>
                </c:pt>
                <c:pt idx="2786">
                  <c:v>3.2187500000000001E-2</c:v>
                </c:pt>
                <c:pt idx="2787">
                  <c:v>3.2199074074074074E-2</c:v>
                </c:pt>
                <c:pt idx="2788">
                  <c:v>3.2210648148148148E-2</c:v>
                </c:pt>
                <c:pt idx="2789">
                  <c:v>3.2222222222222222E-2</c:v>
                </c:pt>
                <c:pt idx="2790">
                  <c:v>3.2233796296296295E-2</c:v>
                </c:pt>
                <c:pt idx="2791">
                  <c:v>3.2245370370370369E-2</c:v>
                </c:pt>
                <c:pt idx="2792">
                  <c:v>3.2256944444444442E-2</c:v>
                </c:pt>
                <c:pt idx="2793">
                  <c:v>3.2268518518518523E-2</c:v>
                </c:pt>
                <c:pt idx="2794">
                  <c:v>3.2280092592592589E-2</c:v>
                </c:pt>
                <c:pt idx="2795">
                  <c:v>3.229166666666667E-2</c:v>
                </c:pt>
                <c:pt idx="2796">
                  <c:v>3.2303240740740737E-2</c:v>
                </c:pt>
                <c:pt idx="2797">
                  <c:v>3.2314814814814817E-2</c:v>
                </c:pt>
                <c:pt idx="2798">
                  <c:v>3.2326388888888884E-2</c:v>
                </c:pt>
                <c:pt idx="2799">
                  <c:v>3.2337962962962964E-2</c:v>
                </c:pt>
                <c:pt idx="2800">
                  <c:v>3.2349537037037038E-2</c:v>
                </c:pt>
                <c:pt idx="2801">
                  <c:v>3.2361111111111111E-2</c:v>
                </c:pt>
                <c:pt idx="2802">
                  <c:v>3.2372685185185185E-2</c:v>
                </c:pt>
                <c:pt idx="2803">
                  <c:v>3.2384259259259258E-2</c:v>
                </c:pt>
                <c:pt idx="2804">
                  <c:v>3.2395833333333332E-2</c:v>
                </c:pt>
                <c:pt idx="2805">
                  <c:v>3.2407407407407406E-2</c:v>
                </c:pt>
                <c:pt idx="2806">
                  <c:v>3.2418981481481479E-2</c:v>
                </c:pt>
                <c:pt idx="2807">
                  <c:v>3.243055555555556E-2</c:v>
                </c:pt>
                <c:pt idx="2808">
                  <c:v>3.2442129629629633E-2</c:v>
                </c:pt>
                <c:pt idx="2809">
                  <c:v>3.24537037037037E-2</c:v>
                </c:pt>
                <c:pt idx="2810">
                  <c:v>3.246527777777778E-2</c:v>
                </c:pt>
                <c:pt idx="2811">
                  <c:v>3.2476851851851847E-2</c:v>
                </c:pt>
                <c:pt idx="2812">
                  <c:v>3.2488425925925928E-2</c:v>
                </c:pt>
                <c:pt idx="2813">
                  <c:v>3.2499999999999994E-2</c:v>
                </c:pt>
                <c:pt idx="2814">
                  <c:v>3.2511574074074075E-2</c:v>
                </c:pt>
                <c:pt idx="2815">
                  <c:v>3.2523148148148148E-2</c:v>
                </c:pt>
                <c:pt idx="2816">
                  <c:v>3.2534722222222222E-2</c:v>
                </c:pt>
                <c:pt idx="2817">
                  <c:v>3.2546296296296295E-2</c:v>
                </c:pt>
                <c:pt idx="2818">
                  <c:v>3.2557870370370369E-2</c:v>
                </c:pt>
                <c:pt idx="2819">
                  <c:v>3.2569444444444443E-2</c:v>
                </c:pt>
                <c:pt idx="2820">
                  <c:v>3.2581018518518516E-2</c:v>
                </c:pt>
                <c:pt idx="2821">
                  <c:v>3.259259259259259E-2</c:v>
                </c:pt>
                <c:pt idx="2822">
                  <c:v>3.260416666666667E-2</c:v>
                </c:pt>
                <c:pt idx="2823">
                  <c:v>3.2615740740740744E-2</c:v>
                </c:pt>
                <c:pt idx="2824">
                  <c:v>3.2627314814814817E-2</c:v>
                </c:pt>
                <c:pt idx="2825">
                  <c:v>3.2638888888888891E-2</c:v>
                </c:pt>
                <c:pt idx="2826">
                  <c:v>3.2650462962962964E-2</c:v>
                </c:pt>
                <c:pt idx="2827">
                  <c:v>3.2662037037037038E-2</c:v>
                </c:pt>
                <c:pt idx="2828">
                  <c:v>3.2673611111111105E-2</c:v>
                </c:pt>
                <c:pt idx="2829">
                  <c:v>3.2685185185185185E-2</c:v>
                </c:pt>
                <c:pt idx="2830">
                  <c:v>3.2696759259259259E-2</c:v>
                </c:pt>
                <c:pt idx="2831">
                  <c:v>3.2708333333333332E-2</c:v>
                </c:pt>
                <c:pt idx="2832">
                  <c:v>3.2719907407407406E-2</c:v>
                </c:pt>
                <c:pt idx="2833">
                  <c:v>3.2731481481481479E-2</c:v>
                </c:pt>
                <c:pt idx="2834">
                  <c:v>3.2743055555555553E-2</c:v>
                </c:pt>
                <c:pt idx="2835">
                  <c:v>3.2754629629629627E-2</c:v>
                </c:pt>
                <c:pt idx="2836">
                  <c:v>3.27662037037037E-2</c:v>
                </c:pt>
                <c:pt idx="2837">
                  <c:v>3.2777777777777781E-2</c:v>
                </c:pt>
                <c:pt idx="2838">
                  <c:v>3.2789351851851854E-2</c:v>
                </c:pt>
                <c:pt idx="2839">
                  <c:v>3.2800925925925928E-2</c:v>
                </c:pt>
                <c:pt idx="2840">
                  <c:v>3.2812500000000001E-2</c:v>
                </c:pt>
                <c:pt idx="2841">
                  <c:v>3.2824074074074075E-2</c:v>
                </c:pt>
                <c:pt idx="2842">
                  <c:v>3.2835648148148149E-2</c:v>
                </c:pt>
                <c:pt idx="2843">
                  <c:v>3.2847222222222222E-2</c:v>
                </c:pt>
                <c:pt idx="2844">
                  <c:v>3.2858796296296296E-2</c:v>
                </c:pt>
                <c:pt idx="2845">
                  <c:v>3.2870370370370376E-2</c:v>
                </c:pt>
                <c:pt idx="2846">
                  <c:v>3.2881944444444443E-2</c:v>
                </c:pt>
                <c:pt idx="2847">
                  <c:v>3.2893518518518523E-2</c:v>
                </c:pt>
                <c:pt idx="2848">
                  <c:v>3.290509259259259E-2</c:v>
                </c:pt>
                <c:pt idx="2849">
                  <c:v>3.2916666666666664E-2</c:v>
                </c:pt>
                <c:pt idx="2850">
                  <c:v>3.2928240740740737E-2</c:v>
                </c:pt>
                <c:pt idx="2851">
                  <c:v>3.2939814814814811E-2</c:v>
                </c:pt>
                <c:pt idx="2852">
                  <c:v>3.2951388888888891E-2</c:v>
                </c:pt>
                <c:pt idx="2853">
                  <c:v>3.2962962962962965E-2</c:v>
                </c:pt>
                <c:pt idx="2854">
                  <c:v>3.2974537037037038E-2</c:v>
                </c:pt>
                <c:pt idx="2855">
                  <c:v>3.2986111111111112E-2</c:v>
                </c:pt>
                <c:pt idx="2856">
                  <c:v>3.2997685185185185E-2</c:v>
                </c:pt>
                <c:pt idx="2857">
                  <c:v>3.3009259259259259E-2</c:v>
                </c:pt>
                <c:pt idx="2858">
                  <c:v>3.3020833333333333E-2</c:v>
                </c:pt>
                <c:pt idx="2859">
                  <c:v>3.3032407407407406E-2</c:v>
                </c:pt>
                <c:pt idx="2860">
                  <c:v>3.3043981481481487E-2</c:v>
                </c:pt>
                <c:pt idx="2861">
                  <c:v>3.3055555555555553E-2</c:v>
                </c:pt>
                <c:pt idx="2862">
                  <c:v>3.3067129629629634E-2</c:v>
                </c:pt>
                <c:pt idx="2863">
                  <c:v>3.30787037037037E-2</c:v>
                </c:pt>
                <c:pt idx="2864">
                  <c:v>3.3090277777777781E-2</c:v>
                </c:pt>
                <c:pt idx="2865">
                  <c:v>3.3101851851851848E-2</c:v>
                </c:pt>
                <c:pt idx="2866">
                  <c:v>3.3113425925925928E-2</c:v>
                </c:pt>
                <c:pt idx="2867">
                  <c:v>3.3125000000000002E-2</c:v>
                </c:pt>
                <c:pt idx="2868">
                  <c:v>3.3136574074074075E-2</c:v>
                </c:pt>
                <c:pt idx="2869">
                  <c:v>3.3148148148148149E-2</c:v>
                </c:pt>
                <c:pt idx="2870">
                  <c:v>3.3159722222222222E-2</c:v>
                </c:pt>
                <c:pt idx="2871">
                  <c:v>3.3171296296296296E-2</c:v>
                </c:pt>
                <c:pt idx="2872">
                  <c:v>3.318287037037037E-2</c:v>
                </c:pt>
                <c:pt idx="2873">
                  <c:v>3.3194444444444443E-2</c:v>
                </c:pt>
                <c:pt idx="2874">
                  <c:v>3.3206018518518517E-2</c:v>
                </c:pt>
                <c:pt idx="2875">
                  <c:v>3.3217592592592597E-2</c:v>
                </c:pt>
                <c:pt idx="2876">
                  <c:v>3.3229166666666664E-2</c:v>
                </c:pt>
                <c:pt idx="2877">
                  <c:v>3.3240740740740744E-2</c:v>
                </c:pt>
                <c:pt idx="2878">
                  <c:v>3.3252314814814811E-2</c:v>
                </c:pt>
                <c:pt idx="2879">
                  <c:v>3.3263888888888891E-2</c:v>
                </c:pt>
                <c:pt idx="2880">
                  <c:v>3.3275462962962958E-2</c:v>
                </c:pt>
                <c:pt idx="2881">
                  <c:v>3.3287037037037039E-2</c:v>
                </c:pt>
                <c:pt idx="2882">
                  <c:v>3.3298611111111112E-2</c:v>
                </c:pt>
                <c:pt idx="2883">
                  <c:v>3.3310185185185186E-2</c:v>
                </c:pt>
                <c:pt idx="2884">
                  <c:v>3.3321759259259259E-2</c:v>
                </c:pt>
                <c:pt idx="2885">
                  <c:v>3.3333333333333333E-2</c:v>
                </c:pt>
                <c:pt idx="2886">
                  <c:v>3.3344907407407406E-2</c:v>
                </c:pt>
                <c:pt idx="2887">
                  <c:v>3.335648148148148E-2</c:v>
                </c:pt>
                <c:pt idx="2888">
                  <c:v>3.3368055555555554E-2</c:v>
                </c:pt>
                <c:pt idx="2889">
                  <c:v>3.3379629629629634E-2</c:v>
                </c:pt>
                <c:pt idx="2890">
                  <c:v>3.3391203703703708E-2</c:v>
                </c:pt>
                <c:pt idx="2891">
                  <c:v>3.3402777777777774E-2</c:v>
                </c:pt>
                <c:pt idx="2892">
                  <c:v>3.3414351851851855E-2</c:v>
                </c:pt>
                <c:pt idx="2893">
                  <c:v>3.3425925925925921E-2</c:v>
                </c:pt>
                <c:pt idx="2894">
                  <c:v>3.3437500000000002E-2</c:v>
                </c:pt>
                <c:pt idx="2895">
                  <c:v>3.3449074074074069E-2</c:v>
                </c:pt>
                <c:pt idx="2896">
                  <c:v>3.3460648148148149E-2</c:v>
                </c:pt>
                <c:pt idx="2897">
                  <c:v>3.3472222222222223E-2</c:v>
                </c:pt>
                <c:pt idx="2898">
                  <c:v>3.3483796296296296E-2</c:v>
                </c:pt>
                <c:pt idx="2899">
                  <c:v>3.349537037037037E-2</c:v>
                </c:pt>
                <c:pt idx="2900">
                  <c:v>3.3506944444444443E-2</c:v>
                </c:pt>
                <c:pt idx="2901">
                  <c:v>3.3518518518518517E-2</c:v>
                </c:pt>
                <c:pt idx="2902">
                  <c:v>3.3530092592592591E-2</c:v>
                </c:pt>
                <c:pt idx="2903">
                  <c:v>3.3541666666666664E-2</c:v>
                </c:pt>
                <c:pt idx="2904">
                  <c:v>3.3553240740740745E-2</c:v>
                </c:pt>
                <c:pt idx="2905">
                  <c:v>3.3564814814814818E-2</c:v>
                </c:pt>
                <c:pt idx="2906">
                  <c:v>3.3576388888888892E-2</c:v>
                </c:pt>
                <c:pt idx="2907">
                  <c:v>3.3587962962962965E-2</c:v>
                </c:pt>
                <c:pt idx="2908">
                  <c:v>3.3599537037037039E-2</c:v>
                </c:pt>
                <c:pt idx="2909">
                  <c:v>3.3611111111111112E-2</c:v>
                </c:pt>
                <c:pt idx="2910">
                  <c:v>3.3622685185185179E-2</c:v>
                </c:pt>
                <c:pt idx="2911">
                  <c:v>3.363425925925926E-2</c:v>
                </c:pt>
                <c:pt idx="2912">
                  <c:v>3.3645833333333333E-2</c:v>
                </c:pt>
                <c:pt idx="2913">
                  <c:v>3.3657407407407407E-2</c:v>
                </c:pt>
                <c:pt idx="2914">
                  <c:v>3.366898148148148E-2</c:v>
                </c:pt>
                <c:pt idx="2915">
                  <c:v>3.3680555555555554E-2</c:v>
                </c:pt>
                <c:pt idx="2916">
                  <c:v>3.3692129629629627E-2</c:v>
                </c:pt>
                <c:pt idx="2917">
                  <c:v>3.3703703703703701E-2</c:v>
                </c:pt>
                <c:pt idx="2918">
                  <c:v>3.3715277777777775E-2</c:v>
                </c:pt>
                <c:pt idx="2919">
                  <c:v>3.3726851851851855E-2</c:v>
                </c:pt>
                <c:pt idx="2920">
                  <c:v>3.3738425925925929E-2</c:v>
                </c:pt>
                <c:pt idx="2921">
                  <c:v>3.3750000000000002E-2</c:v>
                </c:pt>
                <c:pt idx="2922">
                  <c:v>3.3761574074074076E-2</c:v>
                </c:pt>
                <c:pt idx="2923">
                  <c:v>3.3773148148148149E-2</c:v>
                </c:pt>
                <c:pt idx="2924">
                  <c:v>3.3784722222222223E-2</c:v>
                </c:pt>
                <c:pt idx="2925">
                  <c:v>3.3796296296296297E-2</c:v>
                </c:pt>
                <c:pt idx="2926">
                  <c:v>3.380787037037037E-2</c:v>
                </c:pt>
                <c:pt idx="2927">
                  <c:v>3.3819444444444451E-2</c:v>
                </c:pt>
                <c:pt idx="2928">
                  <c:v>3.3831018518518517E-2</c:v>
                </c:pt>
                <c:pt idx="2929">
                  <c:v>3.3842592592592598E-2</c:v>
                </c:pt>
                <c:pt idx="2930">
                  <c:v>3.3854166666666664E-2</c:v>
                </c:pt>
                <c:pt idx="2931">
                  <c:v>3.3865740740740738E-2</c:v>
                </c:pt>
                <c:pt idx="2932">
                  <c:v>3.3877314814814811E-2</c:v>
                </c:pt>
                <c:pt idx="2933">
                  <c:v>3.3888888888888885E-2</c:v>
                </c:pt>
                <c:pt idx="2934">
                  <c:v>3.3900462962962966E-2</c:v>
                </c:pt>
                <c:pt idx="2935">
                  <c:v>3.3912037037037039E-2</c:v>
                </c:pt>
                <c:pt idx="2936">
                  <c:v>3.3923611111111113E-2</c:v>
                </c:pt>
                <c:pt idx="2937">
                  <c:v>3.3935185185185186E-2</c:v>
                </c:pt>
                <c:pt idx="2938">
                  <c:v>3.394675925925926E-2</c:v>
                </c:pt>
                <c:pt idx="2939">
                  <c:v>3.3958333333333333E-2</c:v>
                </c:pt>
                <c:pt idx="2940">
                  <c:v>3.3969907407407407E-2</c:v>
                </c:pt>
                <c:pt idx="2941">
                  <c:v>3.3981481481481481E-2</c:v>
                </c:pt>
                <c:pt idx="2942">
                  <c:v>3.3993055555555561E-2</c:v>
                </c:pt>
                <c:pt idx="2943">
                  <c:v>3.4004629629629628E-2</c:v>
                </c:pt>
                <c:pt idx="2944">
                  <c:v>3.4016203703703708E-2</c:v>
                </c:pt>
                <c:pt idx="2945">
                  <c:v>3.4027777777777775E-2</c:v>
                </c:pt>
                <c:pt idx="2946">
                  <c:v>3.4039351851851855E-2</c:v>
                </c:pt>
                <c:pt idx="2947">
                  <c:v>3.4050925925925922E-2</c:v>
                </c:pt>
                <c:pt idx="2948">
                  <c:v>3.4062500000000002E-2</c:v>
                </c:pt>
                <c:pt idx="2949">
                  <c:v>3.4074074074074076E-2</c:v>
                </c:pt>
                <c:pt idx="2950">
                  <c:v>3.408564814814815E-2</c:v>
                </c:pt>
                <c:pt idx="2951">
                  <c:v>3.4097222222222223E-2</c:v>
                </c:pt>
                <c:pt idx="2952">
                  <c:v>3.4108796296296297E-2</c:v>
                </c:pt>
                <c:pt idx="2953">
                  <c:v>3.412037037037037E-2</c:v>
                </c:pt>
                <c:pt idx="2954">
                  <c:v>3.4131944444444444E-2</c:v>
                </c:pt>
                <c:pt idx="2955">
                  <c:v>3.4143518518518517E-2</c:v>
                </c:pt>
                <c:pt idx="2956">
                  <c:v>3.4155092592592591E-2</c:v>
                </c:pt>
                <c:pt idx="2957">
                  <c:v>3.4166666666666672E-2</c:v>
                </c:pt>
                <c:pt idx="2958">
                  <c:v>3.4178240740740738E-2</c:v>
                </c:pt>
                <c:pt idx="2959">
                  <c:v>3.4189814814814819E-2</c:v>
                </c:pt>
                <c:pt idx="2960">
                  <c:v>3.4201388888888885E-2</c:v>
                </c:pt>
                <c:pt idx="2961">
                  <c:v>3.4212962962962966E-2</c:v>
                </c:pt>
                <c:pt idx="2962">
                  <c:v>3.4224537037037032E-2</c:v>
                </c:pt>
                <c:pt idx="2963">
                  <c:v>3.4236111111111113E-2</c:v>
                </c:pt>
                <c:pt idx="2964">
                  <c:v>3.4247685185185187E-2</c:v>
                </c:pt>
                <c:pt idx="2965">
                  <c:v>3.425925925925926E-2</c:v>
                </c:pt>
                <c:pt idx="2966">
                  <c:v>3.4270833333333334E-2</c:v>
                </c:pt>
                <c:pt idx="2967">
                  <c:v>3.4282407407407407E-2</c:v>
                </c:pt>
                <c:pt idx="2968">
                  <c:v>3.4293981481481481E-2</c:v>
                </c:pt>
                <c:pt idx="2969">
                  <c:v>3.4305555555555554E-2</c:v>
                </c:pt>
                <c:pt idx="2970">
                  <c:v>3.4317129629629628E-2</c:v>
                </c:pt>
                <c:pt idx="2971">
                  <c:v>3.4328703703703702E-2</c:v>
                </c:pt>
                <c:pt idx="2972">
                  <c:v>3.4340277777777782E-2</c:v>
                </c:pt>
                <c:pt idx="2973">
                  <c:v>3.4351851851851849E-2</c:v>
                </c:pt>
                <c:pt idx="2974">
                  <c:v>3.4363425925925929E-2</c:v>
                </c:pt>
                <c:pt idx="2975">
                  <c:v>3.4374999999999996E-2</c:v>
                </c:pt>
                <c:pt idx="2976">
                  <c:v>3.4386574074074076E-2</c:v>
                </c:pt>
                <c:pt idx="2977">
                  <c:v>3.4398148148148143E-2</c:v>
                </c:pt>
                <c:pt idx="2978">
                  <c:v>3.4409722222222223E-2</c:v>
                </c:pt>
                <c:pt idx="2979">
                  <c:v>3.4421296296296297E-2</c:v>
                </c:pt>
                <c:pt idx="2980">
                  <c:v>3.4432870370370371E-2</c:v>
                </c:pt>
                <c:pt idx="2981">
                  <c:v>3.4444444444444444E-2</c:v>
                </c:pt>
                <c:pt idx="2982">
                  <c:v>3.4456018518518518E-2</c:v>
                </c:pt>
                <c:pt idx="2983">
                  <c:v>3.4467592592592591E-2</c:v>
                </c:pt>
                <c:pt idx="2984">
                  <c:v>3.4479166666666665E-2</c:v>
                </c:pt>
                <c:pt idx="2985">
                  <c:v>3.4490740740740738E-2</c:v>
                </c:pt>
                <c:pt idx="2986">
                  <c:v>3.4502314814814812E-2</c:v>
                </c:pt>
                <c:pt idx="2987">
                  <c:v>3.4513888888888893E-2</c:v>
                </c:pt>
                <c:pt idx="2988">
                  <c:v>3.4525462962962966E-2</c:v>
                </c:pt>
                <c:pt idx="2989">
                  <c:v>3.453703703703704E-2</c:v>
                </c:pt>
                <c:pt idx="2990">
                  <c:v>3.4548611111111113E-2</c:v>
                </c:pt>
                <c:pt idx="2991">
                  <c:v>3.4560185185185187E-2</c:v>
                </c:pt>
                <c:pt idx="2992">
                  <c:v>3.4571759259259253E-2</c:v>
                </c:pt>
                <c:pt idx="2993">
                  <c:v>3.4583333333333334E-2</c:v>
                </c:pt>
                <c:pt idx="2994">
                  <c:v>3.4594907407407408E-2</c:v>
                </c:pt>
                <c:pt idx="2995">
                  <c:v>3.4606481481481481E-2</c:v>
                </c:pt>
                <c:pt idx="2996">
                  <c:v>3.4618055555555555E-2</c:v>
                </c:pt>
                <c:pt idx="2997">
                  <c:v>3.4629629629629628E-2</c:v>
                </c:pt>
                <c:pt idx="2998">
                  <c:v>3.4641203703703702E-2</c:v>
                </c:pt>
                <c:pt idx="2999">
                  <c:v>3.4652777777777775E-2</c:v>
                </c:pt>
                <c:pt idx="3000">
                  <c:v>3.4664351851851849E-2</c:v>
                </c:pt>
                <c:pt idx="3001">
                  <c:v>3.4675925925925923E-2</c:v>
                </c:pt>
                <c:pt idx="3002">
                  <c:v>3.4687500000000003E-2</c:v>
                </c:pt>
                <c:pt idx="3003">
                  <c:v>3.4699074074074077E-2</c:v>
                </c:pt>
                <c:pt idx="3004">
                  <c:v>3.471064814814815E-2</c:v>
                </c:pt>
                <c:pt idx="3005">
                  <c:v>3.4722222222222224E-2</c:v>
                </c:pt>
                <c:pt idx="3006">
                  <c:v>3.4733796296296297E-2</c:v>
                </c:pt>
                <c:pt idx="3007">
                  <c:v>3.4745370370370371E-2</c:v>
                </c:pt>
                <c:pt idx="3008">
                  <c:v>3.4756944444444444E-2</c:v>
                </c:pt>
                <c:pt idx="3009">
                  <c:v>3.4768518518518525E-2</c:v>
                </c:pt>
                <c:pt idx="3010">
                  <c:v>3.4780092592592592E-2</c:v>
                </c:pt>
                <c:pt idx="3011">
                  <c:v>3.4791666666666672E-2</c:v>
                </c:pt>
                <c:pt idx="3012">
                  <c:v>3.4803240740740739E-2</c:v>
                </c:pt>
                <c:pt idx="3013">
                  <c:v>3.4814814814814812E-2</c:v>
                </c:pt>
                <c:pt idx="3014">
                  <c:v>3.4826388888888886E-2</c:v>
                </c:pt>
                <c:pt idx="3015">
                  <c:v>3.4837962962962959E-2</c:v>
                </c:pt>
                <c:pt idx="3016">
                  <c:v>3.4849537037037033E-2</c:v>
                </c:pt>
                <c:pt idx="3017">
                  <c:v>3.4861111111111114E-2</c:v>
                </c:pt>
                <c:pt idx="3018">
                  <c:v>3.4872685185185187E-2</c:v>
                </c:pt>
                <c:pt idx="3019">
                  <c:v>3.4884259259259261E-2</c:v>
                </c:pt>
                <c:pt idx="3020">
                  <c:v>3.4895833333333334E-2</c:v>
                </c:pt>
                <c:pt idx="3021">
                  <c:v>3.4907407407407408E-2</c:v>
                </c:pt>
                <c:pt idx="3022">
                  <c:v>3.4918981481481481E-2</c:v>
                </c:pt>
                <c:pt idx="3023">
                  <c:v>3.4930555555555555E-2</c:v>
                </c:pt>
                <c:pt idx="3024">
                  <c:v>3.4942129629629635E-2</c:v>
                </c:pt>
                <c:pt idx="3025">
                  <c:v>3.4953703703703702E-2</c:v>
                </c:pt>
                <c:pt idx="3026">
                  <c:v>3.4965277777777783E-2</c:v>
                </c:pt>
                <c:pt idx="3027">
                  <c:v>3.4976851851851849E-2</c:v>
                </c:pt>
                <c:pt idx="3028">
                  <c:v>3.498842592592593E-2</c:v>
                </c:pt>
                <c:pt idx="3029">
                  <c:v>3.4999999999999996E-2</c:v>
                </c:pt>
                <c:pt idx="3030">
                  <c:v>3.5011574074074077E-2</c:v>
                </c:pt>
                <c:pt idx="3031">
                  <c:v>3.5023148148148144E-2</c:v>
                </c:pt>
                <c:pt idx="3032">
                  <c:v>3.5034722222222224E-2</c:v>
                </c:pt>
                <c:pt idx="3033">
                  <c:v>3.5046296296296298E-2</c:v>
                </c:pt>
                <c:pt idx="3034">
                  <c:v>3.5057870370370371E-2</c:v>
                </c:pt>
                <c:pt idx="3035">
                  <c:v>3.5069444444444445E-2</c:v>
                </c:pt>
                <c:pt idx="3036">
                  <c:v>3.5081018518518518E-2</c:v>
                </c:pt>
                <c:pt idx="3037">
                  <c:v>3.5092592592592592E-2</c:v>
                </c:pt>
                <c:pt idx="3038">
                  <c:v>3.5104166666666665E-2</c:v>
                </c:pt>
                <c:pt idx="3039">
                  <c:v>3.5115740740740746E-2</c:v>
                </c:pt>
                <c:pt idx="3040">
                  <c:v>3.5127314814814813E-2</c:v>
                </c:pt>
                <c:pt idx="3041">
                  <c:v>3.5138888888888893E-2</c:v>
                </c:pt>
                <c:pt idx="3042">
                  <c:v>3.515046296296296E-2</c:v>
                </c:pt>
                <c:pt idx="3043">
                  <c:v>3.516203703703704E-2</c:v>
                </c:pt>
                <c:pt idx="3044">
                  <c:v>3.5173611111111107E-2</c:v>
                </c:pt>
                <c:pt idx="3045">
                  <c:v>3.5185185185185187E-2</c:v>
                </c:pt>
                <c:pt idx="3046">
                  <c:v>3.5196759259259254E-2</c:v>
                </c:pt>
                <c:pt idx="3047">
                  <c:v>3.5208333333333335E-2</c:v>
                </c:pt>
                <c:pt idx="3048">
                  <c:v>3.5219907407407408E-2</c:v>
                </c:pt>
                <c:pt idx="3049">
                  <c:v>3.5231481481481482E-2</c:v>
                </c:pt>
                <c:pt idx="3050">
                  <c:v>3.5243055555555555E-2</c:v>
                </c:pt>
                <c:pt idx="3051">
                  <c:v>3.5254629629629629E-2</c:v>
                </c:pt>
                <c:pt idx="3052">
                  <c:v>3.5266203703703702E-2</c:v>
                </c:pt>
                <c:pt idx="3053">
                  <c:v>3.5277777777777776E-2</c:v>
                </c:pt>
                <c:pt idx="3054">
                  <c:v>3.5289351851851856E-2</c:v>
                </c:pt>
                <c:pt idx="3055">
                  <c:v>3.5300925925925923E-2</c:v>
                </c:pt>
                <c:pt idx="3056">
                  <c:v>3.5312500000000004E-2</c:v>
                </c:pt>
                <c:pt idx="3057">
                  <c:v>3.532407407407407E-2</c:v>
                </c:pt>
                <c:pt idx="3058">
                  <c:v>3.5335648148148151E-2</c:v>
                </c:pt>
                <c:pt idx="3059">
                  <c:v>3.5347222222222217E-2</c:v>
                </c:pt>
                <c:pt idx="3060">
                  <c:v>3.5358796296296298E-2</c:v>
                </c:pt>
                <c:pt idx="3061">
                  <c:v>3.5370370370370365E-2</c:v>
                </c:pt>
                <c:pt idx="3062">
                  <c:v>3.5381944444444445E-2</c:v>
                </c:pt>
                <c:pt idx="3063">
                  <c:v>3.5393518518518519E-2</c:v>
                </c:pt>
                <c:pt idx="3064">
                  <c:v>3.5405092592592592E-2</c:v>
                </c:pt>
                <c:pt idx="3065">
                  <c:v>3.5416666666666666E-2</c:v>
                </c:pt>
                <c:pt idx="3066">
                  <c:v>3.5428240740740739E-2</c:v>
                </c:pt>
                <c:pt idx="3067">
                  <c:v>3.5439814814814813E-2</c:v>
                </c:pt>
                <c:pt idx="3068">
                  <c:v>3.5451388888888886E-2</c:v>
                </c:pt>
                <c:pt idx="3069">
                  <c:v>3.5462962962962967E-2</c:v>
                </c:pt>
                <c:pt idx="3070">
                  <c:v>3.5474537037037041E-2</c:v>
                </c:pt>
                <c:pt idx="3071">
                  <c:v>3.5486111111111114E-2</c:v>
                </c:pt>
                <c:pt idx="3072">
                  <c:v>3.5497685185185188E-2</c:v>
                </c:pt>
                <c:pt idx="3073">
                  <c:v>3.5509259259259261E-2</c:v>
                </c:pt>
                <c:pt idx="3074">
                  <c:v>3.5520833333333328E-2</c:v>
                </c:pt>
                <c:pt idx="3075">
                  <c:v>3.5532407407407408E-2</c:v>
                </c:pt>
                <c:pt idx="3076">
                  <c:v>3.5543981481481475E-2</c:v>
                </c:pt>
                <c:pt idx="3077">
                  <c:v>3.5555555555555556E-2</c:v>
                </c:pt>
                <c:pt idx="3078">
                  <c:v>3.5567129629629629E-2</c:v>
                </c:pt>
                <c:pt idx="3079">
                  <c:v>3.5578703703703703E-2</c:v>
                </c:pt>
                <c:pt idx="3080">
                  <c:v>3.5590277777777776E-2</c:v>
                </c:pt>
                <c:pt idx="3081">
                  <c:v>3.560185185185185E-2</c:v>
                </c:pt>
                <c:pt idx="3082">
                  <c:v>3.5613425925925923E-2</c:v>
                </c:pt>
                <c:pt idx="3083">
                  <c:v>3.5624999999999997E-2</c:v>
                </c:pt>
                <c:pt idx="3084">
                  <c:v>3.5636574074074077E-2</c:v>
                </c:pt>
                <c:pt idx="3085">
                  <c:v>3.5648148148148151E-2</c:v>
                </c:pt>
                <c:pt idx="3086">
                  <c:v>3.5659722222222225E-2</c:v>
                </c:pt>
                <c:pt idx="3087">
                  <c:v>3.5671296296296298E-2</c:v>
                </c:pt>
                <c:pt idx="3088">
                  <c:v>3.5682870370370372E-2</c:v>
                </c:pt>
                <c:pt idx="3089">
                  <c:v>3.5694444444444445E-2</c:v>
                </c:pt>
                <c:pt idx="3090">
                  <c:v>3.5706018518518519E-2</c:v>
                </c:pt>
                <c:pt idx="3091">
                  <c:v>3.5717592592592592E-2</c:v>
                </c:pt>
                <c:pt idx="3092">
                  <c:v>3.5729166666666666E-2</c:v>
                </c:pt>
                <c:pt idx="3093">
                  <c:v>3.5740740740740747E-2</c:v>
                </c:pt>
                <c:pt idx="3094">
                  <c:v>3.5752314814814813E-2</c:v>
                </c:pt>
                <c:pt idx="3095">
                  <c:v>3.5763888888888887E-2</c:v>
                </c:pt>
                <c:pt idx="3096">
                  <c:v>3.577546296296296E-2</c:v>
                </c:pt>
                <c:pt idx="3097">
                  <c:v>3.5787037037037034E-2</c:v>
                </c:pt>
                <c:pt idx="3098">
                  <c:v>3.5798611111111107E-2</c:v>
                </c:pt>
                <c:pt idx="3099">
                  <c:v>3.5810185185185188E-2</c:v>
                </c:pt>
                <c:pt idx="3100">
                  <c:v>3.5821759259259262E-2</c:v>
                </c:pt>
                <c:pt idx="3101">
                  <c:v>3.5833333333333335E-2</c:v>
                </c:pt>
                <c:pt idx="3102">
                  <c:v>3.5844907407407409E-2</c:v>
                </c:pt>
                <c:pt idx="3103">
                  <c:v>3.5856481481481482E-2</c:v>
                </c:pt>
                <c:pt idx="3104">
                  <c:v>3.5868055555555556E-2</c:v>
                </c:pt>
                <c:pt idx="3105">
                  <c:v>3.5879629629629629E-2</c:v>
                </c:pt>
                <c:pt idx="3106">
                  <c:v>3.5891203703703703E-2</c:v>
                </c:pt>
                <c:pt idx="3107">
                  <c:v>3.5902777777777777E-2</c:v>
                </c:pt>
                <c:pt idx="3108">
                  <c:v>3.5914351851851857E-2</c:v>
                </c:pt>
                <c:pt idx="3109">
                  <c:v>3.5925925925925924E-2</c:v>
                </c:pt>
                <c:pt idx="3110">
                  <c:v>3.5937500000000004E-2</c:v>
                </c:pt>
                <c:pt idx="3111">
                  <c:v>3.5949074074074071E-2</c:v>
                </c:pt>
                <c:pt idx="3112">
                  <c:v>3.5960648148148151E-2</c:v>
                </c:pt>
                <c:pt idx="3113">
                  <c:v>3.5972222222222218E-2</c:v>
                </c:pt>
                <c:pt idx="3114">
                  <c:v>3.5983796296296298E-2</c:v>
                </c:pt>
                <c:pt idx="3115">
                  <c:v>3.5995370370370372E-2</c:v>
                </c:pt>
                <c:pt idx="3116">
                  <c:v>3.6006944444444446E-2</c:v>
                </c:pt>
                <c:pt idx="3117">
                  <c:v>3.6018518518518519E-2</c:v>
                </c:pt>
                <c:pt idx="3118">
                  <c:v>3.6030092592592593E-2</c:v>
                </c:pt>
                <c:pt idx="3119">
                  <c:v>3.6041666666666666E-2</c:v>
                </c:pt>
                <c:pt idx="3120">
                  <c:v>3.605324074074074E-2</c:v>
                </c:pt>
                <c:pt idx="3121">
                  <c:v>3.6064814814814813E-2</c:v>
                </c:pt>
                <c:pt idx="3122">
                  <c:v>3.6076388888888887E-2</c:v>
                </c:pt>
                <c:pt idx="3123">
                  <c:v>3.6087962962962968E-2</c:v>
                </c:pt>
                <c:pt idx="3124">
                  <c:v>3.6099537037037034E-2</c:v>
                </c:pt>
                <c:pt idx="3125">
                  <c:v>3.6111111111111115E-2</c:v>
                </c:pt>
                <c:pt idx="3126">
                  <c:v>3.6122685185185181E-2</c:v>
                </c:pt>
                <c:pt idx="3127">
                  <c:v>3.6134259259259262E-2</c:v>
                </c:pt>
                <c:pt idx="3128">
                  <c:v>3.6145833333333328E-2</c:v>
                </c:pt>
                <c:pt idx="3129">
                  <c:v>3.6157407407407409E-2</c:v>
                </c:pt>
                <c:pt idx="3130">
                  <c:v>3.6168981481481483E-2</c:v>
                </c:pt>
                <c:pt idx="3131">
                  <c:v>3.6180555555555556E-2</c:v>
                </c:pt>
                <c:pt idx="3132">
                  <c:v>3.619212962962963E-2</c:v>
                </c:pt>
                <c:pt idx="3133">
                  <c:v>3.6203703703703703E-2</c:v>
                </c:pt>
                <c:pt idx="3134">
                  <c:v>3.6215277777777777E-2</c:v>
                </c:pt>
                <c:pt idx="3135">
                  <c:v>3.622685185185185E-2</c:v>
                </c:pt>
                <c:pt idx="3136">
                  <c:v>3.6238425925925924E-2</c:v>
                </c:pt>
                <c:pt idx="3137">
                  <c:v>3.6249999999999998E-2</c:v>
                </c:pt>
                <c:pt idx="3138">
                  <c:v>3.6261574074074078E-2</c:v>
                </c:pt>
                <c:pt idx="3139">
                  <c:v>3.6273148148148145E-2</c:v>
                </c:pt>
                <c:pt idx="3140">
                  <c:v>3.6284722222222225E-2</c:v>
                </c:pt>
                <c:pt idx="3141">
                  <c:v>3.6296296296296292E-2</c:v>
                </c:pt>
                <c:pt idx="3142">
                  <c:v>3.6307870370370372E-2</c:v>
                </c:pt>
                <c:pt idx="3143">
                  <c:v>3.6319444444444439E-2</c:v>
                </c:pt>
                <c:pt idx="3144">
                  <c:v>3.6331018518518519E-2</c:v>
                </c:pt>
                <c:pt idx="3145">
                  <c:v>3.6342592592592593E-2</c:v>
                </c:pt>
                <c:pt idx="3146">
                  <c:v>3.6354166666666667E-2</c:v>
                </c:pt>
                <c:pt idx="3147">
                  <c:v>3.636574074074074E-2</c:v>
                </c:pt>
                <c:pt idx="3148">
                  <c:v>3.6377314814814814E-2</c:v>
                </c:pt>
                <c:pt idx="3149">
                  <c:v>3.6388888888888887E-2</c:v>
                </c:pt>
                <c:pt idx="3150">
                  <c:v>3.6400462962962961E-2</c:v>
                </c:pt>
                <c:pt idx="3151">
                  <c:v>3.6412037037037034E-2</c:v>
                </c:pt>
                <c:pt idx="3152">
                  <c:v>3.6423611111111115E-2</c:v>
                </c:pt>
                <c:pt idx="3153">
                  <c:v>3.6435185185185189E-2</c:v>
                </c:pt>
                <c:pt idx="3154">
                  <c:v>3.6446759259259262E-2</c:v>
                </c:pt>
                <c:pt idx="3155">
                  <c:v>3.6458333333333336E-2</c:v>
                </c:pt>
                <c:pt idx="3156">
                  <c:v>3.6469907407407402E-2</c:v>
                </c:pt>
                <c:pt idx="3157">
                  <c:v>3.6481481481481483E-2</c:v>
                </c:pt>
                <c:pt idx="3158">
                  <c:v>3.6493055555555549E-2</c:v>
                </c:pt>
                <c:pt idx="3159">
                  <c:v>3.650462962962963E-2</c:v>
                </c:pt>
                <c:pt idx="3160">
                  <c:v>3.6516203703703703E-2</c:v>
                </c:pt>
                <c:pt idx="3161">
                  <c:v>3.6527777777777777E-2</c:v>
                </c:pt>
                <c:pt idx="3162">
                  <c:v>3.6539351851851851E-2</c:v>
                </c:pt>
                <c:pt idx="3163">
                  <c:v>3.6550925925925924E-2</c:v>
                </c:pt>
                <c:pt idx="3164">
                  <c:v>3.6562499999999998E-2</c:v>
                </c:pt>
                <c:pt idx="3165">
                  <c:v>3.6574074074074071E-2</c:v>
                </c:pt>
                <c:pt idx="3166">
                  <c:v>3.6574074074074071E-2</c:v>
                </c:pt>
                <c:pt idx="3167">
                  <c:v>3.6585648148148145E-2</c:v>
                </c:pt>
                <c:pt idx="3168">
                  <c:v>3.6597222222222225E-2</c:v>
                </c:pt>
                <c:pt idx="3169">
                  <c:v>3.6608796296296299E-2</c:v>
                </c:pt>
                <c:pt idx="3170">
                  <c:v>3.6620370370370373E-2</c:v>
                </c:pt>
                <c:pt idx="3171">
                  <c:v>3.6631944444444446E-2</c:v>
                </c:pt>
                <c:pt idx="3172">
                  <c:v>3.664351851851852E-2</c:v>
                </c:pt>
                <c:pt idx="3173">
                  <c:v>3.6655092592592593E-2</c:v>
                </c:pt>
                <c:pt idx="3174">
                  <c:v>3.6666666666666667E-2</c:v>
                </c:pt>
                <c:pt idx="3175">
                  <c:v>3.667824074074074E-2</c:v>
                </c:pt>
                <c:pt idx="3176">
                  <c:v>3.6689814814814821E-2</c:v>
                </c:pt>
                <c:pt idx="3177">
                  <c:v>3.6701388888888888E-2</c:v>
                </c:pt>
                <c:pt idx="3178">
                  <c:v>3.6712962962962961E-2</c:v>
                </c:pt>
                <c:pt idx="3179">
                  <c:v>3.6724537037037035E-2</c:v>
                </c:pt>
                <c:pt idx="3180">
                  <c:v>3.6736111111111108E-2</c:v>
                </c:pt>
                <c:pt idx="3181">
                  <c:v>3.6747685185185182E-2</c:v>
                </c:pt>
                <c:pt idx="3182">
                  <c:v>3.6759259259259255E-2</c:v>
                </c:pt>
                <c:pt idx="3183">
                  <c:v>3.6770833333333336E-2</c:v>
                </c:pt>
                <c:pt idx="3184">
                  <c:v>3.6782407407407409E-2</c:v>
                </c:pt>
                <c:pt idx="3185">
                  <c:v>3.6793981481481483E-2</c:v>
                </c:pt>
                <c:pt idx="3186">
                  <c:v>3.6805555555555557E-2</c:v>
                </c:pt>
                <c:pt idx="3187">
                  <c:v>3.681712962962963E-2</c:v>
                </c:pt>
                <c:pt idx="3188">
                  <c:v>3.6828703703703704E-2</c:v>
                </c:pt>
                <c:pt idx="3189">
                  <c:v>3.6840277777777777E-2</c:v>
                </c:pt>
                <c:pt idx="3190">
                  <c:v>3.6851851851851851E-2</c:v>
                </c:pt>
                <c:pt idx="3191">
                  <c:v>3.6863425925925931E-2</c:v>
                </c:pt>
                <c:pt idx="3192">
                  <c:v>3.6874999999999998E-2</c:v>
                </c:pt>
                <c:pt idx="3193">
                  <c:v>3.6886574074074079E-2</c:v>
                </c:pt>
                <c:pt idx="3194">
                  <c:v>3.6898148148148145E-2</c:v>
                </c:pt>
                <c:pt idx="3195">
                  <c:v>3.6909722222222226E-2</c:v>
                </c:pt>
                <c:pt idx="3196">
                  <c:v>3.6921296296296292E-2</c:v>
                </c:pt>
                <c:pt idx="3197">
                  <c:v>3.6932870370370366E-2</c:v>
                </c:pt>
                <c:pt idx="3198">
                  <c:v>3.6944444444444446E-2</c:v>
                </c:pt>
                <c:pt idx="3199">
                  <c:v>3.695601851851852E-2</c:v>
                </c:pt>
                <c:pt idx="3200">
                  <c:v>3.6967592592592594E-2</c:v>
                </c:pt>
                <c:pt idx="3201">
                  <c:v>3.6979166666666667E-2</c:v>
                </c:pt>
                <c:pt idx="3202">
                  <c:v>3.6990740740740741E-2</c:v>
                </c:pt>
                <c:pt idx="3203">
                  <c:v>3.7002314814814814E-2</c:v>
                </c:pt>
                <c:pt idx="3204">
                  <c:v>3.7013888888888888E-2</c:v>
                </c:pt>
                <c:pt idx="3205">
                  <c:v>3.7025462962962961E-2</c:v>
                </c:pt>
                <c:pt idx="3206">
                  <c:v>3.7037037037037042E-2</c:v>
                </c:pt>
                <c:pt idx="3207">
                  <c:v>3.7048611111111109E-2</c:v>
                </c:pt>
                <c:pt idx="3208">
                  <c:v>3.7060185185185189E-2</c:v>
                </c:pt>
                <c:pt idx="3209">
                  <c:v>3.7071759259259256E-2</c:v>
                </c:pt>
                <c:pt idx="3210">
                  <c:v>3.7083333333333336E-2</c:v>
                </c:pt>
                <c:pt idx="3211">
                  <c:v>3.7094907407407403E-2</c:v>
                </c:pt>
                <c:pt idx="3212">
                  <c:v>3.7106481481481483E-2</c:v>
                </c:pt>
                <c:pt idx="3213">
                  <c:v>3.7118055555555557E-2</c:v>
                </c:pt>
                <c:pt idx="3214">
                  <c:v>3.712962962962963E-2</c:v>
                </c:pt>
                <c:pt idx="3215">
                  <c:v>3.7141203703703704E-2</c:v>
                </c:pt>
                <c:pt idx="3216">
                  <c:v>3.7152777777777778E-2</c:v>
                </c:pt>
                <c:pt idx="3217">
                  <c:v>3.7164351851851851E-2</c:v>
                </c:pt>
                <c:pt idx="3218">
                  <c:v>3.7175925925925925E-2</c:v>
                </c:pt>
                <c:pt idx="3219">
                  <c:v>3.7187499999999998E-2</c:v>
                </c:pt>
                <c:pt idx="3220">
                  <c:v>3.7199074074074072E-2</c:v>
                </c:pt>
                <c:pt idx="3221">
                  <c:v>3.7210648148148152E-2</c:v>
                </c:pt>
                <c:pt idx="3222">
                  <c:v>3.7222222222222219E-2</c:v>
                </c:pt>
                <c:pt idx="3223">
                  <c:v>3.72337962962963E-2</c:v>
                </c:pt>
                <c:pt idx="3224">
                  <c:v>3.7245370370370366E-2</c:v>
                </c:pt>
                <c:pt idx="3225">
                  <c:v>3.7256944444444447E-2</c:v>
                </c:pt>
                <c:pt idx="3226">
                  <c:v>3.7268518518518513E-2</c:v>
                </c:pt>
                <c:pt idx="3227">
                  <c:v>3.7280092592592594E-2</c:v>
                </c:pt>
                <c:pt idx="3228">
                  <c:v>3.7291666666666667E-2</c:v>
                </c:pt>
                <c:pt idx="3229">
                  <c:v>3.7303240740740741E-2</c:v>
                </c:pt>
                <c:pt idx="3230">
                  <c:v>3.7314814814814815E-2</c:v>
                </c:pt>
                <c:pt idx="3231">
                  <c:v>3.7326388888888888E-2</c:v>
                </c:pt>
                <c:pt idx="3232">
                  <c:v>3.7337962962962962E-2</c:v>
                </c:pt>
                <c:pt idx="3233">
                  <c:v>3.7349537037037035E-2</c:v>
                </c:pt>
                <c:pt idx="3234">
                  <c:v>3.7361111111111109E-2</c:v>
                </c:pt>
                <c:pt idx="3235">
                  <c:v>3.7372685185185189E-2</c:v>
                </c:pt>
                <c:pt idx="3236">
                  <c:v>3.7384259259259263E-2</c:v>
                </c:pt>
                <c:pt idx="3237">
                  <c:v>3.7395833333333336E-2</c:v>
                </c:pt>
                <c:pt idx="3238">
                  <c:v>3.740740740740741E-2</c:v>
                </c:pt>
                <c:pt idx="3239">
                  <c:v>3.7418981481481477E-2</c:v>
                </c:pt>
                <c:pt idx="3240">
                  <c:v>3.7430555555555557E-2</c:v>
                </c:pt>
                <c:pt idx="3241">
                  <c:v>3.7442129629629624E-2</c:v>
                </c:pt>
                <c:pt idx="3242">
                  <c:v>3.7453703703703704E-2</c:v>
                </c:pt>
                <c:pt idx="3243">
                  <c:v>3.7465277777777778E-2</c:v>
                </c:pt>
                <c:pt idx="3244">
                  <c:v>3.7476851851851851E-2</c:v>
                </c:pt>
                <c:pt idx="3245">
                  <c:v>3.7488425925925925E-2</c:v>
                </c:pt>
                <c:pt idx="3246">
                  <c:v>3.7499999999999999E-2</c:v>
                </c:pt>
                <c:pt idx="3247">
                  <c:v>3.7511574074074072E-2</c:v>
                </c:pt>
                <c:pt idx="3248">
                  <c:v>3.7523148148148146E-2</c:v>
                </c:pt>
                <c:pt idx="3249">
                  <c:v>3.7534722222222219E-2</c:v>
                </c:pt>
                <c:pt idx="3250">
                  <c:v>3.75462962962963E-2</c:v>
                </c:pt>
                <c:pt idx="3251">
                  <c:v>3.7557870370370373E-2</c:v>
                </c:pt>
                <c:pt idx="3252">
                  <c:v>3.7569444444444447E-2</c:v>
                </c:pt>
                <c:pt idx="3253">
                  <c:v>3.7581018518518521E-2</c:v>
                </c:pt>
                <c:pt idx="3254">
                  <c:v>3.7592592592592594E-2</c:v>
                </c:pt>
                <c:pt idx="3255">
                  <c:v>3.7604166666666668E-2</c:v>
                </c:pt>
                <c:pt idx="3256">
                  <c:v>3.7615740740740741E-2</c:v>
                </c:pt>
                <c:pt idx="3257">
                  <c:v>3.7627314814814815E-2</c:v>
                </c:pt>
                <c:pt idx="3258">
                  <c:v>3.7638888888888895E-2</c:v>
                </c:pt>
                <c:pt idx="3259">
                  <c:v>3.7650462962962962E-2</c:v>
                </c:pt>
                <c:pt idx="3260">
                  <c:v>3.7662037037037036E-2</c:v>
                </c:pt>
                <c:pt idx="3261">
                  <c:v>3.7673611111111109E-2</c:v>
                </c:pt>
                <c:pt idx="3262">
                  <c:v>3.7685185185185183E-2</c:v>
                </c:pt>
                <c:pt idx="3263">
                  <c:v>3.7696759259259256E-2</c:v>
                </c:pt>
                <c:pt idx="3264">
                  <c:v>3.770833333333333E-2</c:v>
                </c:pt>
                <c:pt idx="3265">
                  <c:v>3.771990740740741E-2</c:v>
                </c:pt>
                <c:pt idx="3266">
                  <c:v>3.7731481481481484E-2</c:v>
                </c:pt>
                <c:pt idx="3267">
                  <c:v>3.7743055555555557E-2</c:v>
                </c:pt>
                <c:pt idx="3268">
                  <c:v>3.7754629629629631E-2</c:v>
                </c:pt>
                <c:pt idx="3269">
                  <c:v>3.7766203703703705E-2</c:v>
                </c:pt>
                <c:pt idx="3270">
                  <c:v>3.7777777777777778E-2</c:v>
                </c:pt>
                <c:pt idx="3271">
                  <c:v>3.7789351851851852E-2</c:v>
                </c:pt>
                <c:pt idx="3272">
                  <c:v>3.7800925925925925E-2</c:v>
                </c:pt>
                <c:pt idx="3273">
                  <c:v>3.7812500000000006E-2</c:v>
                </c:pt>
                <c:pt idx="3274">
                  <c:v>3.7824074074074072E-2</c:v>
                </c:pt>
                <c:pt idx="3275">
                  <c:v>3.7835648148148153E-2</c:v>
                </c:pt>
                <c:pt idx="3276">
                  <c:v>3.784722222222222E-2</c:v>
                </c:pt>
                <c:pt idx="3277">
                  <c:v>3.78587962962963E-2</c:v>
                </c:pt>
                <c:pt idx="3278">
                  <c:v>3.7870370370370367E-2</c:v>
                </c:pt>
                <c:pt idx="3279">
                  <c:v>3.788194444444444E-2</c:v>
                </c:pt>
                <c:pt idx="3280">
                  <c:v>3.7893518518518521E-2</c:v>
                </c:pt>
                <c:pt idx="3281">
                  <c:v>3.7905092592592594E-2</c:v>
                </c:pt>
                <c:pt idx="3282">
                  <c:v>3.7916666666666668E-2</c:v>
                </c:pt>
                <c:pt idx="3283">
                  <c:v>3.7928240740740742E-2</c:v>
                </c:pt>
                <c:pt idx="3284">
                  <c:v>3.7939814814814815E-2</c:v>
                </c:pt>
                <c:pt idx="3285">
                  <c:v>3.7951388888888889E-2</c:v>
                </c:pt>
                <c:pt idx="3286">
                  <c:v>3.7962962962962962E-2</c:v>
                </c:pt>
                <c:pt idx="3287">
                  <c:v>3.7974537037037036E-2</c:v>
                </c:pt>
                <c:pt idx="3288">
                  <c:v>3.7986111111111116E-2</c:v>
                </c:pt>
                <c:pt idx="3289">
                  <c:v>3.7997685185185183E-2</c:v>
                </c:pt>
                <c:pt idx="3290">
                  <c:v>3.8009259259259263E-2</c:v>
                </c:pt>
                <c:pt idx="3291">
                  <c:v>3.802083333333333E-2</c:v>
                </c:pt>
                <c:pt idx="3292">
                  <c:v>3.8032407407407411E-2</c:v>
                </c:pt>
                <c:pt idx="3293">
                  <c:v>3.8043981481481477E-2</c:v>
                </c:pt>
                <c:pt idx="3294">
                  <c:v>3.8055555555555558E-2</c:v>
                </c:pt>
                <c:pt idx="3295">
                  <c:v>3.8067129629629631E-2</c:v>
                </c:pt>
                <c:pt idx="3296">
                  <c:v>3.8078703703703705E-2</c:v>
                </c:pt>
                <c:pt idx="3297">
                  <c:v>3.8090277777777778E-2</c:v>
                </c:pt>
                <c:pt idx="3298">
                  <c:v>3.8101851851851852E-2</c:v>
                </c:pt>
                <c:pt idx="3299">
                  <c:v>3.8113425925925926E-2</c:v>
                </c:pt>
                <c:pt idx="3300">
                  <c:v>3.8124999999999999E-2</c:v>
                </c:pt>
                <c:pt idx="3301">
                  <c:v>3.8136574074074073E-2</c:v>
                </c:pt>
                <c:pt idx="3302">
                  <c:v>3.8148148148148146E-2</c:v>
                </c:pt>
                <c:pt idx="3303">
                  <c:v>3.8159722222222227E-2</c:v>
                </c:pt>
                <c:pt idx="3304">
                  <c:v>3.8171296296296293E-2</c:v>
                </c:pt>
                <c:pt idx="3305">
                  <c:v>3.8182870370370374E-2</c:v>
                </c:pt>
                <c:pt idx="3306">
                  <c:v>3.8194444444444441E-2</c:v>
                </c:pt>
                <c:pt idx="3307">
                  <c:v>3.8206018518518521E-2</c:v>
                </c:pt>
                <c:pt idx="3308">
                  <c:v>3.8217592592592588E-2</c:v>
                </c:pt>
                <c:pt idx="3309">
                  <c:v>3.8229166666666668E-2</c:v>
                </c:pt>
                <c:pt idx="3310">
                  <c:v>3.8240740740740742E-2</c:v>
                </c:pt>
                <c:pt idx="3311">
                  <c:v>3.8252314814814815E-2</c:v>
                </c:pt>
                <c:pt idx="3312">
                  <c:v>3.8263888888888889E-2</c:v>
                </c:pt>
                <c:pt idx="3313">
                  <c:v>3.8275462962962963E-2</c:v>
                </c:pt>
                <c:pt idx="3314">
                  <c:v>3.8287037037037036E-2</c:v>
                </c:pt>
                <c:pt idx="3315">
                  <c:v>3.829861111111111E-2</c:v>
                </c:pt>
                <c:pt idx="3316">
                  <c:v>3.8310185185185183E-2</c:v>
                </c:pt>
                <c:pt idx="3317">
                  <c:v>3.8321759259259257E-2</c:v>
                </c:pt>
                <c:pt idx="3318">
                  <c:v>3.8333333333333337E-2</c:v>
                </c:pt>
                <c:pt idx="3319">
                  <c:v>3.8344907407407411E-2</c:v>
                </c:pt>
                <c:pt idx="3320">
                  <c:v>3.8356481481481484E-2</c:v>
                </c:pt>
                <c:pt idx="3321">
                  <c:v>3.8368055555555551E-2</c:v>
                </c:pt>
                <c:pt idx="3322">
                  <c:v>3.8379629629629632E-2</c:v>
                </c:pt>
                <c:pt idx="3323">
                  <c:v>3.8391203703703698E-2</c:v>
                </c:pt>
                <c:pt idx="3324">
                  <c:v>3.8402777777777779E-2</c:v>
                </c:pt>
                <c:pt idx="3325">
                  <c:v>3.8414351851851852E-2</c:v>
                </c:pt>
                <c:pt idx="3326">
                  <c:v>3.8425925925925926E-2</c:v>
                </c:pt>
                <c:pt idx="3327">
                  <c:v>3.8437499999999999E-2</c:v>
                </c:pt>
                <c:pt idx="3328">
                  <c:v>3.8449074074074073E-2</c:v>
                </c:pt>
                <c:pt idx="3329">
                  <c:v>3.8460648148148147E-2</c:v>
                </c:pt>
                <c:pt idx="3330">
                  <c:v>3.847222222222222E-2</c:v>
                </c:pt>
                <c:pt idx="3331">
                  <c:v>3.8483796296296294E-2</c:v>
                </c:pt>
                <c:pt idx="3332">
                  <c:v>3.8495370370370367E-2</c:v>
                </c:pt>
                <c:pt idx="3333">
                  <c:v>3.8506944444444448E-2</c:v>
                </c:pt>
                <c:pt idx="3334">
                  <c:v>3.8518518518518521E-2</c:v>
                </c:pt>
                <c:pt idx="3335">
                  <c:v>3.8530092592592595E-2</c:v>
                </c:pt>
                <c:pt idx="3336">
                  <c:v>3.8541666666666669E-2</c:v>
                </c:pt>
                <c:pt idx="3337">
                  <c:v>3.8553240740740742E-2</c:v>
                </c:pt>
                <c:pt idx="3338">
                  <c:v>3.8564814814814816E-2</c:v>
                </c:pt>
                <c:pt idx="3339">
                  <c:v>3.8576388888888889E-2</c:v>
                </c:pt>
                <c:pt idx="3340">
                  <c:v>3.858796296296297E-2</c:v>
                </c:pt>
                <c:pt idx="3341">
                  <c:v>3.8599537037037036E-2</c:v>
                </c:pt>
                <c:pt idx="3342">
                  <c:v>3.861111111111111E-2</c:v>
                </c:pt>
                <c:pt idx="3343">
                  <c:v>3.8622685185185184E-2</c:v>
                </c:pt>
                <c:pt idx="3344">
                  <c:v>3.8634259259259257E-2</c:v>
                </c:pt>
                <c:pt idx="3345">
                  <c:v>3.8645833333333331E-2</c:v>
                </c:pt>
                <c:pt idx="3346">
                  <c:v>3.8657407407407404E-2</c:v>
                </c:pt>
                <c:pt idx="3347">
                  <c:v>3.8668981481481478E-2</c:v>
                </c:pt>
                <c:pt idx="3348">
                  <c:v>3.8680555555555558E-2</c:v>
                </c:pt>
                <c:pt idx="3349">
                  <c:v>3.8692129629629632E-2</c:v>
                </c:pt>
                <c:pt idx="3350">
                  <c:v>3.8703703703703705E-2</c:v>
                </c:pt>
                <c:pt idx="3351">
                  <c:v>3.8715277777777779E-2</c:v>
                </c:pt>
                <c:pt idx="3352">
                  <c:v>3.8726851851851853E-2</c:v>
                </c:pt>
                <c:pt idx="3353">
                  <c:v>3.8738425925925926E-2</c:v>
                </c:pt>
                <c:pt idx="3354">
                  <c:v>3.875E-2</c:v>
                </c:pt>
                <c:pt idx="3355">
                  <c:v>3.876157407407408E-2</c:v>
                </c:pt>
                <c:pt idx="3356">
                  <c:v>3.8773148148148147E-2</c:v>
                </c:pt>
                <c:pt idx="3357">
                  <c:v>3.8784722222222227E-2</c:v>
                </c:pt>
                <c:pt idx="3358">
                  <c:v>3.8796296296296294E-2</c:v>
                </c:pt>
                <c:pt idx="3359">
                  <c:v>3.8807870370370375E-2</c:v>
                </c:pt>
                <c:pt idx="3360">
                  <c:v>3.8819444444444441E-2</c:v>
                </c:pt>
                <c:pt idx="3361">
                  <c:v>3.8831018518518515E-2</c:v>
                </c:pt>
                <c:pt idx="3362">
                  <c:v>3.8842592592592588E-2</c:v>
                </c:pt>
                <c:pt idx="3363">
                  <c:v>3.8854166666666669E-2</c:v>
                </c:pt>
                <c:pt idx="3364">
                  <c:v>3.8865740740740742E-2</c:v>
                </c:pt>
                <c:pt idx="3365">
                  <c:v>3.8877314814814816E-2</c:v>
                </c:pt>
                <c:pt idx="3366">
                  <c:v>3.888888888888889E-2</c:v>
                </c:pt>
                <c:pt idx="3367">
                  <c:v>3.8900462962962963E-2</c:v>
                </c:pt>
                <c:pt idx="3368">
                  <c:v>3.8912037037037037E-2</c:v>
                </c:pt>
                <c:pt idx="3369">
                  <c:v>3.892361111111111E-2</c:v>
                </c:pt>
                <c:pt idx="3370">
                  <c:v>3.8935185185185191E-2</c:v>
                </c:pt>
                <c:pt idx="3371">
                  <c:v>3.8946759259259257E-2</c:v>
                </c:pt>
                <c:pt idx="3372">
                  <c:v>3.8958333333333338E-2</c:v>
                </c:pt>
                <c:pt idx="3373">
                  <c:v>3.8969907407407404E-2</c:v>
                </c:pt>
                <c:pt idx="3374">
                  <c:v>3.8981481481481485E-2</c:v>
                </c:pt>
                <c:pt idx="3375">
                  <c:v>3.8993055555555552E-2</c:v>
                </c:pt>
                <c:pt idx="3376">
                  <c:v>3.9004629629629632E-2</c:v>
                </c:pt>
                <c:pt idx="3377">
                  <c:v>3.9016203703703699E-2</c:v>
                </c:pt>
                <c:pt idx="3378">
                  <c:v>3.9027777777777779E-2</c:v>
                </c:pt>
                <c:pt idx="3379">
                  <c:v>3.9039351851851853E-2</c:v>
                </c:pt>
                <c:pt idx="3380">
                  <c:v>3.9050925925925926E-2</c:v>
                </c:pt>
                <c:pt idx="3381">
                  <c:v>3.90625E-2</c:v>
                </c:pt>
                <c:pt idx="3382">
                  <c:v>3.9074074074074074E-2</c:v>
                </c:pt>
                <c:pt idx="3383">
                  <c:v>3.9085648148148147E-2</c:v>
                </c:pt>
                <c:pt idx="3384">
                  <c:v>3.9097222222222221E-2</c:v>
                </c:pt>
                <c:pt idx="3385">
                  <c:v>3.9108796296296301E-2</c:v>
                </c:pt>
                <c:pt idx="3386">
                  <c:v>3.9120370370370368E-2</c:v>
                </c:pt>
                <c:pt idx="3387">
                  <c:v>3.9131944444444448E-2</c:v>
                </c:pt>
                <c:pt idx="3388">
                  <c:v>3.9143518518518515E-2</c:v>
                </c:pt>
                <c:pt idx="3389">
                  <c:v>3.9155092592592596E-2</c:v>
                </c:pt>
                <c:pt idx="3390">
                  <c:v>3.9166666666666662E-2</c:v>
                </c:pt>
                <c:pt idx="3391">
                  <c:v>3.9178240740740743E-2</c:v>
                </c:pt>
                <c:pt idx="3392">
                  <c:v>3.9189814814814809E-2</c:v>
                </c:pt>
                <c:pt idx="3393">
                  <c:v>3.920138888888889E-2</c:v>
                </c:pt>
                <c:pt idx="3394">
                  <c:v>3.9212962962962963E-2</c:v>
                </c:pt>
                <c:pt idx="3395">
                  <c:v>3.9224537037037037E-2</c:v>
                </c:pt>
                <c:pt idx="3396">
                  <c:v>3.923611111111111E-2</c:v>
                </c:pt>
                <c:pt idx="3397">
                  <c:v>3.9247685185185184E-2</c:v>
                </c:pt>
                <c:pt idx="3398">
                  <c:v>3.9259259259259258E-2</c:v>
                </c:pt>
                <c:pt idx="3399">
                  <c:v>3.9270833333333331E-2</c:v>
                </c:pt>
                <c:pt idx="3400">
                  <c:v>3.9282407407407412E-2</c:v>
                </c:pt>
                <c:pt idx="3401">
                  <c:v>3.9293981481481485E-2</c:v>
                </c:pt>
                <c:pt idx="3402">
                  <c:v>3.9305555555555559E-2</c:v>
                </c:pt>
                <c:pt idx="3403">
                  <c:v>3.9317129629629625E-2</c:v>
                </c:pt>
                <c:pt idx="3404">
                  <c:v>3.9328703703703706E-2</c:v>
                </c:pt>
                <c:pt idx="3405">
                  <c:v>3.9340277777777773E-2</c:v>
                </c:pt>
                <c:pt idx="3406">
                  <c:v>3.9351851851851853E-2</c:v>
                </c:pt>
                <c:pt idx="3407">
                  <c:v>3.936342592592592E-2</c:v>
                </c:pt>
                <c:pt idx="3408">
                  <c:v>3.9375E-2</c:v>
                </c:pt>
                <c:pt idx="3409">
                  <c:v>3.9386574074074074E-2</c:v>
                </c:pt>
                <c:pt idx="3410">
                  <c:v>3.9398148148148147E-2</c:v>
                </c:pt>
                <c:pt idx="3411">
                  <c:v>3.9409722222222221E-2</c:v>
                </c:pt>
                <c:pt idx="3412">
                  <c:v>3.9421296296296295E-2</c:v>
                </c:pt>
                <c:pt idx="3413">
                  <c:v>3.9432870370370368E-2</c:v>
                </c:pt>
                <c:pt idx="3414">
                  <c:v>3.9444444444444442E-2</c:v>
                </c:pt>
                <c:pt idx="3415">
                  <c:v>3.9456018518518522E-2</c:v>
                </c:pt>
                <c:pt idx="3416">
                  <c:v>3.9467592592592596E-2</c:v>
                </c:pt>
                <c:pt idx="3417">
                  <c:v>3.9479166666666669E-2</c:v>
                </c:pt>
                <c:pt idx="3418">
                  <c:v>3.9490740740740743E-2</c:v>
                </c:pt>
                <c:pt idx="3419">
                  <c:v>3.9502314814814816E-2</c:v>
                </c:pt>
                <c:pt idx="3420">
                  <c:v>3.951388888888889E-2</c:v>
                </c:pt>
                <c:pt idx="3421">
                  <c:v>3.9525462962962964E-2</c:v>
                </c:pt>
                <c:pt idx="3422">
                  <c:v>3.953703703703703E-2</c:v>
                </c:pt>
                <c:pt idx="3423">
                  <c:v>3.9548611111111111E-2</c:v>
                </c:pt>
                <c:pt idx="3424">
                  <c:v>3.9560185185185184E-2</c:v>
                </c:pt>
                <c:pt idx="3425">
                  <c:v>3.9571759259259258E-2</c:v>
                </c:pt>
                <c:pt idx="3426">
                  <c:v>3.9583333333333331E-2</c:v>
                </c:pt>
                <c:pt idx="3427">
                  <c:v>3.9594907407407405E-2</c:v>
                </c:pt>
                <c:pt idx="3428">
                  <c:v>3.9606481481481479E-2</c:v>
                </c:pt>
                <c:pt idx="3429">
                  <c:v>3.9618055555555552E-2</c:v>
                </c:pt>
                <c:pt idx="3430">
                  <c:v>3.9629629629629633E-2</c:v>
                </c:pt>
                <c:pt idx="3431">
                  <c:v>3.9641203703703706E-2</c:v>
                </c:pt>
                <c:pt idx="3432">
                  <c:v>3.965277777777778E-2</c:v>
                </c:pt>
                <c:pt idx="3433">
                  <c:v>3.9664351851851853E-2</c:v>
                </c:pt>
                <c:pt idx="3434">
                  <c:v>3.9675925925925927E-2</c:v>
                </c:pt>
                <c:pt idx="3435">
                  <c:v>3.9687500000000001E-2</c:v>
                </c:pt>
                <c:pt idx="3436">
                  <c:v>3.9699074074074074E-2</c:v>
                </c:pt>
                <c:pt idx="3437">
                  <c:v>3.9710648148148148E-2</c:v>
                </c:pt>
                <c:pt idx="3438">
                  <c:v>3.9722222222222221E-2</c:v>
                </c:pt>
                <c:pt idx="3439">
                  <c:v>3.9733796296296302E-2</c:v>
                </c:pt>
                <c:pt idx="3440">
                  <c:v>3.9745370370370368E-2</c:v>
                </c:pt>
                <c:pt idx="3441">
                  <c:v>3.9756944444444449E-2</c:v>
                </c:pt>
                <c:pt idx="3442">
                  <c:v>3.9768518518518516E-2</c:v>
                </c:pt>
                <c:pt idx="3443">
                  <c:v>3.9780092592592589E-2</c:v>
                </c:pt>
                <c:pt idx="3444">
                  <c:v>3.9791666666666663E-2</c:v>
                </c:pt>
                <c:pt idx="3445">
                  <c:v>3.9803240740740743E-2</c:v>
                </c:pt>
                <c:pt idx="3446">
                  <c:v>3.9814814814814817E-2</c:v>
                </c:pt>
                <c:pt idx="3447">
                  <c:v>3.982638888888889E-2</c:v>
                </c:pt>
                <c:pt idx="3448">
                  <c:v>3.9837962962962964E-2</c:v>
                </c:pt>
                <c:pt idx="3449">
                  <c:v>3.9849537037037037E-2</c:v>
                </c:pt>
                <c:pt idx="3450">
                  <c:v>3.9861111111111111E-2</c:v>
                </c:pt>
                <c:pt idx="3451">
                  <c:v>3.9872685185185185E-2</c:v>
                </c:pt>
                <c:pt idx="3452">
                  <c:v>3.9884259259259258E-2</c:v>
                </c:pt>
                <c:pt idx="3453">
                  <c:v>3.9895833333333332E-2</c:v>
                </c:pt>
                <c:pt idx="3454">
                  <c:v>3.9907407407407412E-2</c:v>
                </c:pt>
                <c:pt idx="3455">
                  <c:v>3.9918981481481479E-2</c:v>
                </c:pt>
                <c:pt idx="3456">
                  <c:v>3.9930555555555559E-2</c:v>
                </c:pt>
                <c:pt idx="3457">
                  <c:v>3.9942129629629626E-2</c:v>
                </c:pt>
                <c:pt idx="3458">
                  <c:v>3.9953703703703707E-2</c:v>
                </c:pt>
                <c:pt idx="3459">
                  <c:v>3.9965277777777773E-2</c:v>
                </c:pt>
                <c:pt idx="3460">
                  <c:v>3.9976851851851854E-2</c:v>
                </c:pt>
                <c:pt idx="3461">
                  <c:v>3.9988425925925927E-2</c:v>
                </c:pt>
                <c:pt idx="3462">
                  <c:v>0.04</c:v>
                </c:pt>
                <c:pt idx="3463">
                  <c:v>4.0011574074074074E-2</c:v>
                </c:pt>
                <c:pt idx="3464">
                  <c:v>4.0023148148148148E-2</c:v>
                </c:pt>
                <c:pt idx="3465">
                  <c:v>4.0034722222222222E-2</c:v>
                </c:pt>
                <c:pt idx="3466">
                  <c:v>4.0046296296296295E-2</c:v>
                </c:pt>
                <c:pt idx="3467">
                  <c:v>4.0057870370370369E-2</c:v>
                </c:pt>
                <c:pt idx="3468">
                  <c:v>4.0069444444444442E-2</c:v>
                </c:pt>
                <c:pt idx="3469">
                  <c:v>4.0081018518518523E-2</c:v>
                </c:pt>
                <c:pt idx="3470">
                  <c:v>4.0092592592592589E-2</c:v>
                </c:pt>
                <c:pt idx="3471">
                  <c:v>4.010416666666667E-2</c:v>
                </c:pt>
                <c:pt idx="3472">
                  <c:v>4.0115740740740737E-2</c:v>
                </c:pt>
                <c:pt idx="3473">
                  <c:v>4.0127314814814817E-2</c:v>
                </c:pt>
                <c:pt idx="3474">
                  <c:v>4.0138888888888884E-2</c:v>
                </c:pt>
                <c:pt idx="3475">
                  <c:v>4.0150462962962964E-2</c:v>
                </c:pt>
                <c:pt idx="3476">
                  <c:v>4.0162037037037038E-2</c:v>
                </c:pt>
                <c:pt idx="3477">
                  <c:v>4.0173611111111111E-2</c:v>
                </c:pt>
                <c:pt idx="3478">
                  <c:v>4.0185185185185185E-2</c:v>
                </c:pt>
                <c:pt idx="3479">
                  <c:v>4.0196759259259258E-2</c:v>
                </c:pt>
                <c:pt idx="3480">
                  <c:v>4.0208333333333332E-2</c:v>
                </c:pt>
                <c:pt idx="3481">
                  <c:v>4.0219907407407406E-2</c:v>
                </c:pt>
                <c:pt idx="3482">
                  <c:v>4.0231481481481479E-2</c:v>
                </c:pt>
                <c:pt idx="3483">
                  <c:v>4.024305555555556E-2</c:v>
                </c:pt>
                <c:pt idx="3484">
                  <c:v>4.0254629629629633E-2</c:v>
                </c:pt>
                <c:pt idx="3485">
                  <c:v>4.02662037037037E-2</c:v>
                </c:pt>
                <c:pt idx="3486">
                  <c:v>4.027777777777778E-2</c:v>
                </c:pt>
                <c:pt idx="3487">
                  <c:v>4.0289351851851847E-2</c:v>
                </c:pt>
                <c:pt idx="3488">
                  <c:v>4.0300925925925928E-2</c:v>
                </c:pt>
                <c:pt idx="3489">
                  <c:v>4.0312499999999994E-2</c:v>
                </c:pt>
                <c:pt idx="3490">
                  <c:v>4.0324074074074075E-2</c:v>
                </c:pt>
                <c:pt idx="3491">
                  <c:v>4.0335648148148148E-2</c:v>
                </c:pt>
                <c:pt idx="3492">
                  <c:v>4.0347222222222222E-2</c:v>
                </c:pt>
                <c:pt idx="3493">
                  <c:v>4.0358796296296295E-2</c:v>
                </c:pt>
                <c:pt idx="3494">
                  <c:v>4.0370370370370369E-2</c:v>
                </c:pt>
                <c:pt idx="3495">
                  <c:v>4.0381944444444443E-2</c:v>
                </c:pt>
                <c:pt idx="3496">
                  <c:v>4.0393518518518516E-2</c:v>
                </c:pt>
                <c:pt idx="3497">
                  <c:v>4.040509259259259E-2</c:v>
                </c:pt>
                <c:pt idx="3498">
                  <c:v>4.041666666666667E-2</c:v>
                </c:pt>
                <c:pt idx="3499">
                  <c:v>4.0428240740740744E-2</c:v>
                </c:pt>
                <c:pt idx="3500">
                  <c:v>4.0439814814814817E-2</c:v>
                </c:pt>
                <c:pt idx="3501">
                  <c:v>4.0451388888888891E-2</c:v>
                </c:pt>
                <c:pt idx="3502">
                  <c:v>4.0462962962962964E-2</c:v>
                </c:pt>
                <c:pt idx="3503">
                  <c:v>4.0474537037037038E-2</c:v>
                </c:pt>
                <c:pt idx="3504">
                  <c:v>4.0486111111111105E-2</c:v>
                </c:pt>
                <c:pt idx="3505">
                  <c:v>4.0497685185185185E-2</c:v>
                </c:pt>
                <c:pt idx="3506">
                  <c:v>4.0509259259259259E-2</c:v>
                </c:pt>
                <c:pt idx="3507">
                  <c:v>4.0520833333333332E-2</c:v>
                </c:pt>
                <c:pt idx="3508">
                  <c:v>4.0532407407407406E-2</c:v>
                </c:pt>
                <c:pt idx="3509">
                  <c:v>4.0543981481481479E-2</c:v>
                </c:pt>
                <c:pt idx="3510">
                  <c:v>4.0555555555555553E-2</c:v>
                </c:pt>
                <c:pt idx="3511">
                  <c:v>4.0567129629629627E-2</c:v>
                </c:pt>
                <c:pt idx="3512">
                  <c:v>4.05787037037037E-2</c:v>
                </c:pt>
                <c:pt idx="3513">
                  <c:v>4.0590277777777781E-2</c:v>
                </c:pt>
                <c:pt idx="3514">
                  <c:v>4.0601851851851854E-2</c:v>
                </c:pt>
                <c:pt idx="3515">
                  <c:v>4.0613425925925928E-2</c:v>
                </c:pt>
                <c:pt idx="3516">
                  <c:v>4.0625000000000001E-2</c:v>
                </c:pt>
                <c:pt idx="3517">
                  <c:v>4.0636574074074075E-2</c:v>
                </c:pt>
                <c:pt idx="3518">
                  <c:v>4.0648148148148149E-2</c:v>
                </c:pt>
                <c:pt idx="3519">
                  <c:v>4.0659722222222222E-2</c:v>
                </c:pt>
                <c:pt idx="3520">
                  <c:v>4.0671296296296296E-2</c:v>
                </c:pt>
                <c:pt idx="3521">
                  <c:v>4.0682870370370376E-2</c:v>
                </c:pt>
                <c:pt idx="3522">
                  <c:v>4.0694444444444443E-2</c:v>
                </c:pt>
                <c:pt idx="3523">
                  <c:v>4.0706018518518523E-2</c:v>
                </c:pt>
                <c:pt idx="3524">
                  <c:v>4.071759259259259E-2</c:v>
                </c:pt>
                <c:pt idx="3525">
                  <c:v>4.0729166666666664E-2</c:v>
                </c:pt>
                <c:pt idx="3526">
                  <c:v>4.0740740740740737E-2</c:v>
                </c:pt>
                <c:pt idx="3527">
                  <c:v>4.0752314814814811E-2</c:v>
                </c:pt>
                <c:pt idx="3528">
                  <c:v>4.0763888888888891E-2</c:v>
                </c:pt>
                <c:pt idx="3529">
                  <c:v>4.0775462962962965E-2</c:v>
                </c:pt>
                <c:pt idx="3530">
                  <c:v>4.0787037037037038E-2</c:v>
                </c:pt>
                <c:pt idx="3531">
                  <c:v>4.0798611111111112E-2</c:v>
                </c:pt>
                <c:pt idx="3532">
                  <c:v>4.0810185185185185E-2</c:v>
                </c:pt>
                <c:pt idx="3533">
                  <c:v>4.0821759259259259E-2</c:v>
                </c:pt>
                <c:pt idx="3534">
                  <c:v>4.0833333333333333E-2</c:v>
                </c:pt>
                <c:pt idx="3535">
                  <c:v>4.0844907407407406E-2</c:v>
                </c:pt>
                <c:pt idx="3536">
                  <c:v>4.0856481481481487E-2</c:v>
                </c:pt>
                <c:pt idx="3537">
                  <c:v>4.0868055555555553E-2</c:v>
                </c:pt>
                <c:pt idx="3538">
                  <c:v>4.0879629629629634E-2</c:v>
                </c:pt>
                <c:pt idx="3539">
                  <c:v>4.08912037037037E-2</c:v>
                </c:pt>
                <c:pt idx="3540">
                  <c:v>4.0902777777777781E-2</c:v>
                </c:pt>
                <c:pt idx="3541">
                  <c:v>4.0914351851851848E-2</c:v>
                </c:pt>
                <c:pt idx="3542">
                  <c:v>4.0925925925925928E-2</c:v>
                </c:pt>
                <c:pt idx="3543">
                  <c:v>4.0937500000000002E-2</c:v>
                </c:pt>
                <c:pt idx="3544">
                  <c:v>4.0949074074074075E-2</c:v>
                </c:pt>
                <c:pt idx="3545">
                  <c:v>4.0960648148148149E-2</c:v>
                </c:pt>
                <c:pt idx="3546">
                  <c:v>4.0972222222222222E-2</c:v>
                </c:pt>
                <c:pt idx="3547">
                  <c:v>4.0983796296296296E-2</c:v>
                </c:pt>
                <c:pt idx="3548">
                  <c:v>4.099537037037037E-2</c:v>
                </c:pt>
                <c:pt idx="3549">
                  <c:v>4.1006944444444443E-2</c:v>
                </c:pt>
                <c:pt idx="3550">
                  <c:v>4.1018518518518517E-2</c:v>
                </c:pt>
                <c:pt idx="3551">
                  <c:v>4.1030092592592597E-2</c:v>
                </c:pt>
                <c:pt idx="3552">
                  <c:v>4.1041666666666664E-2</c:v>
                </c:pt>
                <c:pt idx="3553">
                  <c:v>4.1053240740740744E-2</c:v>
                </c:pt>
                <c:pt idx="3554">
                  <c:v>4.1064814814814811E-2</c:v>
                </c:pt>
                <c:pt idx="3555">
                  <c:v>4.1076388888888891E-2</c:v>
                </c:pt>
                <c:pt idx="3556">
                  <c:v>4.1087962962962958E-2</c:v>
                </c:pt>
                <c:pt idx="3557">
                  <c:v>4.1099537037037039E-2</c:v>
                </c:pt>
                <c:pt idx="3558">
                  <c:v>4.1111111111111112E-2</c:v>
                </c:pt>
                <c:pt idx="3559">
                  <c:v>4.1122685185185186E-2</c:v>
                </c:pt>
                <c:pt idx="3560">
                  <c:v>4.1134259259259259E-2</c:v>
                </c:pt>
                <c:pt idx="3561">
                  <c:v>4.1145833333333333E-2</c:v>
                </c:pt>
                <c:pt idx="3562">
                  <c:v>4.1157407407407406E-2</c:v>
                </c:pt>
                <c:pt idx="3563">
                  <c:v>4.116898148148148E-2</c:v>
                </c:pt>
                <c:pt idx="3564">
                  <c:v>4.1180555555555554E-2</c:v>
                </c:pt>
                <c:pt idx="3565">
                  <c:v>4.1192129629629634E-2</c:v>
                </c:pt>
                <c:pt idx="3566">
                  <c:v>4.1203703703703708E-2</c:v>
                </c:pt>
                <c:pt idx="3567">
                  <c:v>4.1215277777777774E-2</c:v>
                </c:pt>
                <c:pt idx="3568">
                  <c:v>4.1226851851851855E-2</c:v>
                </c:pt>
                <c:pt idx="3569">
                  <c:v>4.1238425925925921E-2</c:v>
                </c:pt>
                <c:pt idx="3570">
                  <c:v>4.1250000000000002E-2</c:v>
                </c:pt>
                <c:pt idx="3571">
                  <c:v>4.1261574074074069E-2</c:v>
                </c:pt>
                <c:pt idx="3572">
                  <c:v>4.1273148148148149E-2</c:v>
                </c:pt>
                <c:pt idx="3573">
                  <c:v>4.1284722222222223E-2</c:v>
                </c:pt>
                <c:pt idx="3574">
                  <c:v>4.1296296296296296E-2</c:v>
                </c:pt>
                <c:pt idx="3575">
                  <c:v>4.130787037037037E-2</c:v>
                </c:pt>
                <c:pt idx="3576">
                  <c:v>4.1319444444444443E-2</c:v>
                </c:pt>
                <c:pt idx="3577">
                  <c:v>4.1331018518518517E-2</c:v>
                </c:pt>
                <c:pt idx="3578">
                  <c:v>4.1342592592592591E-2</c:v>
                </c:pt>
                <c:pt idx="3579">
                  <c:v>4.1354166666666664E-2</c:v>
                </c:pt>
                <c:pt idx="3580">
                  <c:v>4.1365740740740745E-2</c:v>
                </c:pt>
                <c:pt idx="3581">
                  <c:v>4.1377314814814818E-2</c:v>
                </c:pt>
                <c:pt idx="3582">
                  <c:v>4.1388888888888892E-2</c:v>
                </c:pt>
                <c:pt idx="3583">
                  <c:v>4.1400462962962965E-2</c:v>
                </c:pt>
                <c:pt idx="3584">
                  <c:v>4.1412037037037039E-2</c:v>
                </c:pt>
                <c:pt idx="3585">
                  <c:v>4.1423611111111112E-2</c:v>
                </c:pt>
                <c:pt idx="3586">
                  <c:v>4.1435185185185179E-2</c:v>
                </c:pt>
                <c:pt idx="3587">
                  <c:v>4.144675925925926E-2</c:v>
                </c:pt>
                <c:pt idx="3588">
                  <c:v>4.1458333333333333E-2</c:v>
                </c:pt>
                <c:pt idx="3589">
                  <c:v>4.1469907407407407E-2</c:v>
                </c:pt>
                <c:pt idx="3590">
                  <c:v>4.148148148148148E-2</c:v>
                </c:pt>
                <c:pt idx="3591">
                  <c:v>4.1493055555555554E-2</c:v>
                </c:pt>
                <c:pt idx="3592">
                  <c:v>4.1504629629629627E-2</c:v>
                </c:pt>
                <c:pt idx="3593">
                  <c:v>4.1516203703703701E-2</c:v>
                </c:pt>
                <c:pt idx="3594">
                  <c:v>4.1527777777777775E-2</c:v>
                </c:pt>
                <c:pt idx="3595">
                  <c:v>4.1539351851851855E-2</c:v>
                </c:pt>
                <c:pt idx="3596">
                  <c:v>4.1550925925925929E-2</c:v>
                </c:pt>
                <c:pt idx="3597">
                  <c:v>4.1562500000000002E-2</c:v>
                </c:pt>
                <c:pt idx="3598">
                  <c:v>4.1574074074074076E-2</c:v>
                </c:pt>
                <c:pt idx="3599">
                  <c:v>4.1585648148148149E-2</c:v>
                </c:pt>
                <c:pt idx="3600">
                  <c:v>4.1597222222222223E-2</c:v>
                </c:pt>
                <c:pt idx="3601">
                  <c:v>4.1608796296296297E-2</c:v>
                </c:pt>
                <c:pt idx="3602">
                  <c:v>4.162037037037037E-2</c:v>
                </c:pt>
                <c:pt idx="3603">
                  <c:v>4.1631944444444451E-2</c:v>
                </c:pt>
                <c:pt idx="3604">
                  <c:v>4.1643518518518517E-2</c:v>
                </c:pt>
                <c:pt idx="3605">
                  <c:v>4.1643518518518517E-2</c:v>
                </c:pt>
                <c:pt idx="3606">
                  <c:v>4.1655092592592598E-2</c:v>
                </c:pt>
                <c:pt idx="3607">
                  <c:v>4.1666666666666664E-2</c:v>
                </c:pt>
                <c:pt idx="3608">
                  <c:v>4.1678240740740745E-2</c:v>
                </c:pt>
                <c:pt idx="3609">
                  <c:v>4.1689814814814818E-2</c:v>
                </c:pt>
                <c:pt idx="3610">
                  <c:v>4.1701388888888885E-2</c:v>
                </c:pt>
                <c:pt idx="3611">
                  <c:v>4.1712962962962959E-2</c:v>
                </c:pt>
                <c:pt idx="3612">
                  <c:v>4.1724537037037039E-2</c:v>
                </c:pt>
                <c:pt idx="3613">
                  <c:v>4.1736111111111113E-2</c:v>
                </c:pt>
                <c:pt idx="3614">
                  <c:v>4.1747685185185186E-2</c:v>
                </c:pt>
                <c:pt idx="3615">
                  <c:v>4.1759259259259253E-2</c:v>
                </c:pt>
                <c:pt idx="3616">
                  <c:v>4.1770833333333333E-2</c:v>
                </c:pt>
                <c:pt idx="3617">
                  <c:v>4.1782407407407407E-2</c:v>
                </c:pt>
                <c:pt idx="3618">
                  <c:v>4.1793981481481481E-2</c:v>
                </c:pt>
                <c:pt idx="3619">
                  <c:v>4.1805555555555561E-2</c:v>
                </c:pt>
                <c:pt idx="3620">
                  <c:v>4.1817129629629628E-2</c:v>
                </c:pt>
                <c:pt idx="3621">
                  <c:v>4.1828703703703701E-2</c:v>
                </c:pt>
                <c:pt idx="3622">
                  <c:v>4.1840277777777775E-2</c:v>
                </c:pt>
                <c:pt idx="3623">
                  <c:v>4.1851851851851855E-2</c:v>
                </c:pt>
                <c:pt idx="3624">
                  <c:v>4.1863425925925929E-2</c:v>
                </c:pt>
                <c:pt idx="3625">
                  <c:v>4.1874999999999996E-2</c:v>
                </c:pt>
                <c:pt idx="3626">
                  <c:v>4.1886574074074069E-2</c:v>
                </c:pt>
                <c:pt idx="3627">
                  <c:v>4.189814814814815E-2</c:v>
                </c:pt>
                <c:pt idx="3628">
                  <c:v>4.1909722222222223E-2</c:v>
                </c:pt>
                <c:pt idx="3629">
                  <c:v>4.1921296296296297E-2</c:v>
                </c:pt>
                <c:pt idx="3630">
                  <c:v>4.1932870370370377E-2</c:v>
                </c:pt>
                <c:pt idx="3631">
                  <c:v>4.1944444444444444E-2</c:v>
                </c:pt>
                <c:pt idx="3632">
                  <c:v>4.1956018518518517E-2</c:v>
                </c:pt>
                <c:pt idx="3633">
                  <c:v>4.1967592592592591E-2</c:v>
                </c:pt>
                <c:pt idx="3634">
                  <c:v>4.1979166666666672E-2</c:v>
                </c:pt>
                <c:pt idx="3635">
                  <c:v>4.1990740740740745E-2</c:v>
                </c:pt>
                <c:pt idx="3636">
                  <c:v>4.2002314814814812E-2</c:v>
                </c:pt>
                <c:pt idx="3637">
                  <c:v>4.2013888888888885E-2</c:v>
                </c:pt>
                <c:pt idx="3638">
                  <c:v>4.2025462962962966E-2</c:v>
                </c:pt>
                <c:pt idx="3639">
                  <c:v>4.2037037037037039E-2</c:v>
                </c:pt>
                <c:pt idx="3640">
                  <c:v>4.2048611111111113E-2</c:v>
                </c:pt>
                <c:pt idx="3641">
                  <c:v>4.206018518518518E-2</c:v>
                </c:pt>
                <c:pt idx="3642">
                  <c:v>4.207175925925926E-2</c:v>
                </c:pt>
                <c:pt idx="3643">
                  <c:v>4.2083333333333334E-2</c:v>
                </c:pt>
                <c:pt idx="3644">
                  <c:v>4.2094907407407407E-2</c:v>
                </c:pt>
                <c:pt idx="3645">
                  <c:v>4.2106481481481488E-2</c:v>
                </c:pt>
                <c:pt idx="3646">
                  <c:v>4.2118055555555554E-2</c:v>
                </c:pt>
                <c:pt idx="3647">
                  <c:v>4.2129629629629628E-2</c:v>
                </c:pt>
                <c:pt idx="3648">
                  <c:v>4.2141203703703702E-2</c:v>
                </c:pt>
                <c:pt idx="3649">
                  <c:v>4.2152777777777782E-2</c:v>
                </c:pt>
                <c:pt idx="3650">
                  <c:v>4.2164351851851856E-2</c:v>
                </c:pt>
                <c:pt idx="3651">
                  <c:v>4.2175925925925922E-2</c:v>
                </c:pt>
                <c:pt idx="3652">
                  <c:v>4.2187499999999996E-2</c:v>
                </c:pt>
                <c:pt idx="3653">
                  <c:v>4.2199074074074076E-2</c:v>
                </c:pt>
                <c:pt idx="3654">
                  <c:v>4.221064814814815E-2</c:v>
                </c:pt>
                <c:pt idx="3655">
                  <c:v>4.2222222222222223E-2</c:v>
                </c:pt>
                <c:pt idx="3656">
                  <c:v>4.223379629629629E-2</c:v>
                </c:pt>
                <c:pt idx="3657">
                  <c:v>4.2245370370370371E-2</c:v>
                </c:pt>
                <c:pt idx="3658">
                  <c:v>4.2256944444444444E-2</c:v>
                </c:pt>
                <c:pt idx="3659">
                  <c:v>4.2268518518518518E-2</c:v>
                </c:pt>
                <c:pt idx="3660">
                  <c:v>4.2280092592592598E-2</c:v>
                </c:pt>
                <c:pt idx="3661">
                  <c:v>4.2291666666666665E-2</c:v>
                </c:pt>
                <c:pt idx="3662">
                  <c:v>4.2303240740740738E-2</c:v>
                </c:pt>
                <c:pt idx="3663">
                  <c:v>4.2314814814814812E-2</c:v>
                </c:pt>
                <c:pt idx="3664">
                  <c:v>4.2326388888888893E-2</c:v>
                </c:pt>
                <c:pt idx="3665">
                  <c:v>4.2337962962962966E-2</c:v>
                </c:pt>
                <c:pt idx="3666">
                  <c:v>4.2349537037037033E-2</c:v>
                </c:pt>
                <c:pt idx="3667">
                  <c:v>4.2361111111111106E-2</c:v>
                </c:pt>
                <c:pt idx="3668">
                  <c:v>4.2372685185185187E-2</c:v>
                </c:pt>
                <c:pt idx="3669">
                  <c:v>4.238425925925926E-2</c:v>
                </c:pt>
                <c:pt idx="3670">
                  <c:v>4.2395833333333334E-2</c:v>
                </c:pt>
                <c:pt idx="3671">
                  <c:v>4.2407407407407401E-2</c:v>
                </c:pt>
                <c:pt idx="3672">
                  <c:v>4.2418981481481481E-2</c:v>
                </c:pt>
                <c:pt idx="3673">
                  <c:v>4.2430555555555555E-2</c:v>
                </c:pt>
                <c:pt idx="3674">
                  <c:v>4.2442129629629628E-2</c:v>
                </c:pt>
                <c:pt idx="3675">
                  <c:v>4.2453703703703709E-2</c:v>
                </c:pt>
                <c:pt idx="3676">
                  <c:v>4.2465277777777775E-2</c:v>
                </c:pt>
                <c:pt idx="3677">
                  <c:v>4.2476851851851849E-2</c:v>
                </c:pt>
                <c:pt idx="3678">
                  <c:v>4.2488425925925923E-2</c:v>
                </c:pt>
                <c:pt idx="3679">
                  <c:v>4.2500000000000003E-2</c:v>
                </c:pt>
                <c:pt idx="3680">
                  <c:v>4.2511574074074077E-2</c:v>
                </c:pt>
                <c:pt idx="3681">
                  <c:v>4.252314814814815E-2</c:v>
                </c:pt>
                <c:pt idx="3682">
                  <c:v>4.2534722222222217E-2</c:v>
                </c:pt>
                <c:pt idx="3683">
                  <c:v>4.2546296296296297E-2</c:v>
                </c:pt>
                <c:pt idx="3684">
                  <c:v>4.2557870370370371E-2</c:v>
                </c:pt>
                <c:pt idx="3685">
                  <c:v>4.2569444444444444E-2</c:v>
                </c:pt>
                <c:pt idx="3686">
                  <c:v>4.2581018518518525E-2</c:v>
                </c:pt>
                <c:pt idx="3687">
                  <c:v>4.2592592592592592E-2</c:v>
                </c:pt>
                <c:pt idx="3688">
                  <c:v>4.2604166666666665E-2</c:v>
                </c:pt>
                <c:pt idx="3689">
                  <c:v>4.2615740740740739E-2</c:v>
                </c:pt>
                <c:pt idx="3690">
                  <c:v>4.2627314814814819E-2</c:v>
                </c:pt>
                <c:pt idx="3691">
                  <c:v>4.2638888888888893E-2</c:v>
                </c:pt>
                <c:pt idx="3692">
                  <c:v>4.2650462962962959E-2</c:v>
                </c:pt>
                <c:pt idx="3693">
                  <c:v>4.2662037037037033E-2</c:v>
                </c:pt>
                <c:pt idx="3694">
                  <c:v>4.2673611111111114E-2</c:v>
                </c:pt>
                <c:pt idx="3695">
                  <c:v>4.2685185185185187E-2</c:v>
                </c:pt>
                <c:pt idx="3696">
                  <c:v>4.2696759259259261E-2</c:v>
                </c:pt>
                <c:pt idx="3697">
                  <c:v>4.2708333333333327E-2</c:v>
                </c:pt>
                <c:pt idx="3698">
                  <c:v>4.2719907407407408E-2</c:v>
                </c:pt>
                <c:pt idx="3699">
                  <c:v>4.2731481481481481E-2</c:v>
                </c:pt>
                <c:pt idx="3700">
                  <c:v>4.2743055555555555E-2</c:v>
                </c:pt>
                <c:pt idx="3701">
                  <c:v>4.2754629629629635E-2</c:v>
                </c:pt>
                <c:pt idx="3702">
                  <c:v>4.2766203703703702E-2</c:v>
                </c:pt>
                <c:pt idx="3703">
                  <c:v>4.2777777777777776E-2</c:v>
                </c:pt>
                <c:pt idx="3704">
                  <c:v>4.2789351851851849E-2</c:v>
                </c:pt>
                <c:pt idx="3705">
                  <c:v>4.280092592592593E-2</c:v>
                </c:pt>
                <c:pt idx="3706">
                  <c:v>4.2812500000000003E-2</c:v>
                </c:pt>
                <c:pt idx="3707">
                  <c:v>4.282407407407407E-2</c:v>
                </c:pt>
                <c:pt idx="3708">
                  <c:v>4.2835648148148144E-2</c:v>
                </c:pt>
                <c:pt idx="3709">
                  <c:v>4.2847222222222224E-2</c:v>
                </c:pt>
                <c:pt idx="3710">
                  <c:v>4.2858796296296298E-2</c:v>
                </c:pt>
                <c:pt idx="3711">
                  <c:v>4.2870370370370371E-2</c:v>
                </c:pt>
                <c:pt idx="3712">
                  <c:v>4.2881944444444438E-2</c:v>
                </c:pt>
                <c:pt idx="3713">
                  <c:v>4.2893518518518518E-2</c:v>
                </c:pt>
                <c:pt idx="3714">
                  <c:v>4.2905092592592592E-2</c:v>
                </c:pt>
                <c:pt idx="3715">
                  <c:v>4.2916666666666665E-2</c:v>
                </c:pt>
                <c:pt idx="3716">
                  <c:v>4.2928240740740746E-2</c:v>
                </c:pt>
                <c:pt idx="3717">
                  <c:v>4.2939814814814813E-2</c:v>
                </c:pt>
                <c:pt idx="3718">
                  <c:v>4.2951388888888886E-2</c:v>
                </c:pt>
                <c:pt idx="3719">
                  <c:v>4.296296296296296E-2</c:v>
                </c:pt>
                <c:pt idx="3720">
                  <c:v>4.297453703703704E-2</c:v>
                </c:pt>
                <c:pt idx="3721">
                  <c:v>4.2986111111111114E-2</c:v>
                </c:pt>
                <c:pt idx="3722">
                  <c:v>4.2997685185185187E-2</c:v>
                </c:pt>
                <c:pt idx="3723">
                  <c:v>4.3009259259259254E-2</c:v>
                </c:pt>
                <c:pt idx="3724">
                  <c:v>4.3020833333333335E-2</c:v>
                </c:pt>
                <c:pt idx="3725">
                  <c:v>4.3032407407407408E-2</c:v>
                </c:pt>
                <c:pt idx="3726">
                  <c:v>4.3043981481481482E-2</c:v>
                </c:pt>
                <c:pt idx="3727">
                  <c:v>4.3055555555555562E-2</c:v>
                </c:pt>
                <c:pt idx="3728">
                  <c:v>4.3067129629629629E-2</c:v>
                </c:pt>
                <c:pt idx="3729">
                  <c:v>4.3078703703703702E-2</c:v>
                </c:pt>
                <c:pt idx="3730">
                  <c:v>4.3090277777777776E-2</c:v>
                </c:pt>
                <c:pt idx="3731">
                  <c:v>4.3101851851851856E-2</c:v>
                </c:pt>
                <c:pt idx="3732">
                  <c:v>4.311342592592593E-2</c:v>
                </c:pt>
                <c:pt idx="3733">
                  <c:v>4.3124999999999997E-2</c:v>
                </c:pt>
                <c:pt idx="3734">
                  <c:v>4.313657407407407E-2</c:v>
                </c:pt>
                <c:pt idx="3735">
                  <c:v>4.3148148148148151E-2</c:v>
                </c:pt>
                <c:pt idx="3736">
                  <c:v>4.3159722222222224E-2</c:v>
                </c:pt>
                <c:pt idx="3737">
                  <c:v>4.3171296296296298E-2</c:v>
                </c:pt>
                <c:pt idx="3738">
                  <c:v>4.3182870370370365E-2</c:v>
                </c:pt>
                <c:pt idx="3739">
                  <c:v>4.3194444444444445E-2</c:v>
                </c:pt>
                <c:pt idx="3740">
                  <c:v>4.3206018518518519E-2</c:v>
                </c:pt>
                <c:pt idx="3741">
                  <c:v>4.3217592592592592E-2</c:v>
                </c:pt>
                <c:pt idx="3742">
                  <c:v>4.3229166666666673E-2</c:v>
                </c:pt>
                <c:pt idx="3743">
                  <c:v>4.3240740740740739E-2</c:v>
                </c:pt>
                <c:pt idx="3744">
                  <c:v>4.3252314814814813E-2</c:v>
                </c:pt>
                <c:pt idx="3745">
                  <c:v>4.3263888888888886E-2</c:v>
                </c:pt>
                <c:pt idx="3746">
                  <c:v>4.3275462962962967E-2</c:v>
                </c:pt>
                <c:pt idx="3747">
                  <c:v>4.3287037037037041E-2</c:v>
                </c:pt>
                <c:pt idx="3748">
                  <c:v>4.3298611111111107E-2</c:v>
                </c:pt>
                <c:pt idx="3749">
                  <c:v>4.3310185185185181E-2</c:v>
                </c:pt>
                <c:pt idx="3750">
                  <c:v>4.3321759259259261E-2</c:v>
                </c:pt>
                <c:pt idx="3751">
                  <c:v>4.3333333333333335E-2</c:v>
                </c:pt>
                <c:pt idx="3752">
                  <c:v>4.3344907407407408E-2</c:v>
                </c:pt>
                <c:pt idx="3753">
                  <c:v>4.3356481481481475E-2</c:v>
                </c:pt>
                <c:pt idx="3754">
                  <c:v>4.3368055555555556E-2</c:v>
                </c:pt>
                <c:pt idx="3755">
                  <c:v>4.3379629629629629E-2</c:v>
                </c:pt>
                <c:pt idx="3756">
                  <c:v>4.3391203703703703E-2</c:v>
                </c:pt>
                <c:pt idx="3757">
                  <c:v>4.3402777777777783E-2</c:v>
                </c:pt>
                <c:pt idx="3758">
                  <c:v>4.341435185185185E-2</c:v>
                </c:pt>
                <c:pt idx="3759">
                  <c:v>4.3425925925925923E-2</c:v>
                </c:pt>
                <c:pt idx="3760">
                  <c:v>4.3437499999999997E-2</c:v>
                </c:pt>
                <c:pt idx="3761">
                  <c:v>4.3449074074074077E-2</c:v>
                </c:pt>
                <c:pt idx="3762">
                  <c:v>4.3460648148148151E-2</c:v>
                </c:pt>
                <c:pt idx="3763">
                  <c:v>4.3472222222222225E-2</c:v>
                </c:pt>
                <c:pt idx="3764">
                  <c:v>4.3483796296296291E-2</c:v>
                </c:pt>
                <c:pt idx="3765">
                  <c:v>4.3495370370370372E-2</c:v>
                </c:pt>
                <c:pt idx="3766">
                  <c:v>4.3506944444444445E-2</c:v>
                </c:pt>
                <c:pt idx="3767">
                  <c:v>4.3518518518518519E-2</c:v>
                </c:pt>
                <c:pt idx="3768">
                  <c:v>4.3530092592592599E-2</c:v>
                </c:pt>
                <c:pt idx="3769">
                  <c:v>4.3541666666666666E-2</c:v>
                </c:pt>
                <c:pt idx="3770">
                  <c:v>4.355324074074074E-2</c:v>
                </c:pt>
                <c:pt idx="3771">
                  <c:v>4.3564814814814813E-2</c:v>
                </c:pt>
                <c:pt idx="3772">
                  <c:v>4.3576388888888894E-2</c:v>
                </c:pt>
                <c:pt idx="3773">
                  <c:v>4.3587962962962967E-2</c:v>
                </c:pt>
                <c:pt idx="3774">
                  <c:v>4.3599537037037034E-2</c:v>
                </c:pt>
                <c:pt idx="3775">
                  <c:v>4.3611111111111107E-2</c:v>
                </c:pt>
                <c:pt idx="3776">
                  <c:v>4.3622685185185188E-2</c:v>
                </c:pt>
                <c:pt idx="3777">
                  <c:v>4.3634259259259262E-2</c:v>
                </c:pt>
                <c:pt idx="3778">
                  <c:v>4.3645833333333335E-2</c:v>
                </c:pt>
                <c:pt idx="3779">
                  <c:v>4.3657407407407402E-2</c:v>
                </c:pt>
                <c:pt idx="3780">
                  <c:v>4.3668981481481482E-2</c:v>
                </c:pt>
                <c:pt idx="3781">
                  <c:v>4.3680555555555556E-2</c:v>
                </c:pt>
                <c:pt idx="3782">
                  <c:v>4.3692129629629629E-2</c:v>
                </c:pt>
                <c:pt idx="3783">
                  <c:v>4.370370370370371E-2</c:v>
                </c:pt>
                <c:pt idx="3784">
                  <c:v>4.3715277777777777E-2</c:v>
                </c:pt>
                <c:pt idx="3785">
                  <c:v>4.372685185185185E-2</c:v>
                </c:pt>
                <c:pt idx="3786">
                  <c:v>4.3738425925925924E-2</c:v>
                </c:pt>
                <c:pt idx="3787">
                  <c:v>4.3750000000000004E-2</c:v>
                </c:pt>
                <c:pt idx="3788">
                  <c:v>4.3761574074074078E-2</c:v>
                </c:pt>
                <c:pt idx="3789">
                  <c:v>4.3773148148148144E-2</c:v>
                </c:pt>
                <c:pt idx="3790">
                  <c:v>4.3784722222222218E-2</c:v>
                </c:pt>
                <c:pt idx="3791">
                  <c:v>4.3796296296296298E-2</c:v>
                </c:pt>
                <c:pt idx="3792">
                  <c:v>4.3807870370370372E-2</c:v>
                </c:pt>
                <c:pt idx="3793">
                  <c:v>4.3819444444444446E-2</c:v>
                </c:pt>
                <c:pt idx="3794">
                  <c:v>4.3831018518518512E-2</c:v>
                </c:pt>
                <c:pt idx="3795">
                  <c:v>4.3842592592592593E-2</c:v>
                </c:pt>
                <c:pt idx="3796">
                  <c:v>4.3854166666666666E-2</c:v>
                </c:pt>
                <c:pt idx="3797">
                  <c:v>4.386574074074074E-2</c:v>
                </c:pt>
                <c:pt idx="3798">
                  <c:v>4.387731481481482E-2</c:v>
                </c:pt>
                <c:pt idx="3799">
                  <c:v>4.3888888888888887E-2</c:v>
                </c:pt>
                <c:pt idx="3800">
                  <c:v>4.3900462962962961E-2</c:v>
                </c:pt>
                <c:pt idx="3801">
                  <c:v>4.3912037037037034E-2</c:v>
                </c:pt>
                <c:pt idx="3802">
                  <c:v>4.3923611111111115E-2</c:v>
                </c:pt>
                <c:pt idx="3803">
                  <c:v>4.3935185185185188E-2</c:v>
                </c:pt>
                <c:pt idx="3804">
                  <c:v>4.3946759259259255E-2</c:v>
                </c:pt>
                <c:pt idx="3805">
                  <c:v>4.3958333333333328E-2</c:v>
                </c:pt>
                <c:pt idx="3806">
                  <c:v>4.3969907407407409E-2</c:v>
                </c:pt>
                <c:pt idx="3807">
                  <c:v>4.3981481481481483E-2</c:v>
                </c:pt>
                <c:pt idx="3808">
                  <c:v>4.3993055555555556E-2</c:v>
                </c:pt>
                <c:pt idx="3809">
                  <c:v>4.4004629629629623E-2</c:v>
                </c:pt>
                <c:pt idx="3810">
                  <c:v>4.4016203703703703E-2</c:v>
                </c:pt>
                <c:pt idx="3811">
                  <c:v>4.4027777777777777E-2</c:v>
                </c:pt>
                <c:pt idx="3812">
                  <c:v>4.403935185185185E-2</c:v>
                </c:pt>
                <c:pt idx="3813">
                  <c:v>4.4050925925925931E-2</c:v>
                </c:pt>
                <c:pt idx="3814">
                  <c:v>4.4062500000000004E-2</c:v>
                </c:pt>
                <c:pt idx="3815">
                  <c:v>4.4074074074074071E-2</c:v>
                </c:pt>
                <c:pt idx="3816">
                  <c:v>4.4085648148148145E-2</c:v>
                </c:pt>
                <c:pt idx="3817">
                  <c:v>4.4097222222222225E-2</c:v>
                </c:pt>
                <c:pt idx="3818">
                  <c:v>4.4108796296296299E-2</c:v>
                </c:pt>
                <c:pt idx="3819">
                  <c:v>4.4120370370370372E-2</c:v>
                </c:pt>
                <c:pt idx="3820">
                  <c:v>4.4131944444444439E-2</c:v>
                </c:pt>
                <c:pt idx="3821">
                  <c:v>4.4143518518518519E-2</c:v>
                </c:pt>
                <c:pt idx="3822">
                  <c:v>4.4155092592592593E-2</c:v>
                </c:pt>
                <c:pt idx="3823">
                  <c:v>4.4166666666666667E-2</c:v>
                </c:pt>
                <c:pt idx="3824">
                  <c:v>4.4178240740740747E-2</c:v>
                </c:pt>
                <c:pt idx="3825">
                  <c:v>4.4189814814814814E-2</c:v>
                </c:pt>
                <c:pt idx="3826">
                  <c:v>4.4201388888888887E-2</c:v>
                </c:pt>
                <c:pt idx="3827">
                  <c:v>4.4212962962962961E-2</c:v>
                </c:pt>
                <c:pt idx="3828">
                  <c:v>4.4224537037037041E-2</c:v>
                </c:pt>
                <c:pt idx="3829">
                  <c:v>4.4236111111111115E-2</c:v>
                </c:pt>
                <c:pt idx="3830">
                  <c:v>4.4247685185185182E-2</c:v>
                </c:pt>
                <c:pt idx="3831">
                  <c:v>4.4259259259259255E-2</c:v>
                </c:pt>
                <c:pt idx="3832">
                  <c:v>4.4270833333333336E-2</c:v>
                </c:pt>
                <c:pt idx="3833">
                  <c:v>4.4282407407407409E-2</c:v>
                </c:pt>
                <c:pt idx="3834">
                  <c:v>4.4293981481481483E-2</c:v>
                </c:pt>
                <c:pt idx="3835">
                  <c:v>4.4305555555555549E-2</c:v>
                </c:pt>
                <c:pt idx="3836">
                  <c:v>4.431712962962963E-2</c:v>
                </c:pt>
                <c:pt idx="3837">
                  <c:v>4.4328703703703703E-2</c:v>
                </c:pt>
                <c:pt idx="3838">
                  <c:v>4.4340277777777777E-2</c:v>
                </c:pt>
                <c:pt idx="3839">
                  <c:v>4.4351851851851858E-2</c:v>
                </c:pt>
                <c:pt idx="3840">
                  <c:v>4.4363425925925924E-2</c:v>
                </c:pt>
                <c:pt idx="3841">
                  <c:v>4.4374999999999998E-2</c:v>
                </c:pt>
                <c:pt idx="3842">
                  <c:v>4.4386574074074071E-2</c:v>
                </c:pt>
                <c:pt idx="3843">
                  <c:v>4.4398148148148152E-2</c:v>
                </c:pt>
                <c:pt idx="3844">
                  <c:v>4.4409722222222225E-2</c:v>
                </c:pt>
                <c:pt idx="3845">
                  <c:v>4.4421296296296292E-2</c:v>
                </c:pt>
                <c:pt idx="3846">
                  <c:v>4.4432870370370366E-2</c:v>
                </c:pt>
                <c:pt idx="3847">
                  <c:v>4.4444444444444446E-2</c:v>
                </c:pt>
                <c:pt idx="3848">
                  <c:v>4.445601851851852E-2</c:v>
                </c:pt>
                <c:pt idx="3849">
                  <c:v>4.4467592592592593E-2</c:v>
                </c:pt>
                <c:pt idx="3850">
                  <c:v>4.447916666666666E-2</c:v>
                </c:pt>
                <c:pt idx="3851">
                  <c:v>4.449074074074074E-2</c:v>
                </c:pt>
                <c:pt idx="3852">
                  <c:v>4.4502314814814814E-2</c:v>
                </c:pt>
                <c:pt idx="3853">
                  <c:v>4.4513888888888888E-2</c:v>
                </c:pt>
                <c:pt idx="3854">
                  <c:v>4.4525462962962968E-2</c:v>
                </c:pt>
                <c:pt idx="3855">
                  <c:v>4.4537037037037042E-2</c:v>
                </c:pt>
                <c:pt idx="3856">
                  <c:v>4.4548611111111108E-2</c:v>
                </c:pt>
                <c:pt idx="3857">
                  <c:v>4.4560185185185182E-2</c:v>
                </c:pt>
                <c:pt idx="3858">
                  <c:v>4.4571759259259262E-2</c:v>
                </c:pt>
                <c:pt idx="3859">
                  <c:v>4.4583333333333336E-2</c:v>
                </c:pt>
                <c:pt idx="3860">
                  <c:v>4.4594907407407409E-2</c:v>
                </c:pt>
                <c:pt idx="3861">
                  <c:v>4.4606481481481476E-2</c:v>
                </c:pt>
                <c:pt idx="3862">
                  <c:v>4.4618055555555557E-2</c:v>
                </c:pt>
                <c:pt idx="3863">
                  <c:v>4.462962962962963E-2</c:v>
                </c:pt>
                <c:pt idx="3864">
                  <c:v>4.4641203703703704E-2</c:v>
                </c:pt>
                <c:pt idx="3865">
                  <c:v>4.4652777777777784E-2</c:v>
                </c:pt>
                <c:pt idx="3866">
                  <c:v>4.4664351851851851E-2</c:v>
                </c:pt>
                <c:pt idx="3867">
                  <c:v>4.4675925925925924E-2</c:v>
                </c:pt>
                <c:pt idx="3868">
                  <c:v>4.4687499999999998E-2</c:v>
                </c:pt>
                <c:pt idx="3869">
                  <c:v>4.4699074074074079E-2</c:v>
                </c:pt>
                <c:pt idx="3870">
                  <c:v>4.4710648148148152E-2</c:v>
                </c:pt>
                <c:pt idx="3871">
                  <c:v>4.4722222222222219E-2</c:v>
                </c:pt>
                <c:pt idx="3872">
                  <c:v>4.4733796296296292E-2</c:v>
                </c:pt>
                <c:pt idx="3873">
                  <c:v>4.4745370370370373E-2</c:v>
                </c:pt>
                <c:pt idx="3874">
                  <c:v>4.4756944444444446E-2</c:v>
                </c:pt>
                <c:pt idx="3875">
                  <c:v>4.476851851851852E-2</c:v>
                </c:pt>
                <c:pt idx="3876">
                  <c:v>4.4780092592592587E-2</c:v>
                </c:pt>
                <c:pt idx="3877">
                  <c:v>4.4791666666666667E-2</c:v>
                </c:pt>
                <c:pt idx="3878">
                  <c:v>4.4803240740740741E-2</c:v>
                </c:pt>
                <c:pt idx="3879">
                  <c:v>4.4814814814814814E-2</c:v>
                </c:pt>
                <c:pt idx="3880">
                  <c:v>4.4826388888888895E-2</c:v>
                </c:pt>
                <c:pt idx="3881">
                  <c:v>4.4837962962962961E-2</c:v>
                </c:pt>
                <c:pt idx="3882">
                  <c:v>4.4849537037037035E-2</c:v>
                </c:pt>
                <c:pt idx="3883">
                  <c:v>4.4861111111111109E-2</c:v>
                </c:pt>
                <c:pt idx="3884">
                  <c:v>4.4872685185185189E-2</c:v>
                </c:pt>
                <c:pt idx="3885">
                  <c:v>4.4884259259259263E-2</c:v>
                </c:pt>
                <c:pt idx="3886">
                  <c:v>4.4895833333333329E-2</c:v>
                </c:pt>
                <c:pt idx="3887">
                  <c:v>4.4907407407407403E-2</c:v>
                </c:pt>
                <c:pt idx="3888">
                  <c:v>4.4918981481481483E-2</c:v>
                </c:pt>
                <c:pt idx="3889">
                  <c:v>4.4930555555555557E-2</c:v>
                </c:pt>
                <c:pt idx="3890">
                  <c:v>4.494212962962963E-2</c:v>
                </c:pt>
                <c:pt idx="3891">
                  <c:v>4.4953703703703697E-2</c:v>
                </c:pt>
                <c:pt idx="3892">
                  <c:v>4.4965277777777778E-2</c:v>
                </c:pt>
                <c:pt idx="3893">
                  <c:v>4.4976851851851851E-2</c:v>
                </c:pt>
                <c:pt idx="3894">
                  <c:v>4.4988425925925925E-2</c:v>
                </c:pt>
                <c:pt idx="3895">
                  <c:v>4.5000000000000005E-2</c:v>
                </c:pt>
                <c:pt idx="3896">
                  <c:v>4.5011574074074072E-2</c:v>
                </c:pt>
                <c:pt idx="3897">
                  <c:v>4.5023148148148145E-2</c:v>
                </c:pt>
                <c:pt idx="3898">
                  <c:v>4.5034722222222219E-2</c:v>
                </c:pt>
                <c:pt idx="3899">
                  <c:v>4.50462962962963E-2</c:v>
                </c:pt>
                <c:pt idx="3900">
                  <c:v>4.5057870370370373E-2</c:v>
                </c:pt>
                <c:pt idx="3901">
                  <c:v>4.5069444444444447E-2</c:v>
                </c:pt>
                <c:pt idx="3902">
                  <c:v>4.5081018518518513E-2</c:v>
                </c:pt>
                <c:pt idx="3903">
                  <c:v>4.5092592592592594E-2</c:v>
                </c:pt>
                <c:pt idx="3904">
                  <c:v>4.5104166666666667E-2</c:v>
                </c:pt>
                <c:pt idx="3905">
                  <c:v>4.5115740740740741E-2</c:v>
                </c:pt>
                <c:pt idx="3906">
                  <c:v>4.5127314814814821E-2</c:v>
                </c:pt>
                <c:pt idx="3907">
                  <c:v>4.5138888888888888E-2</c:v>
                </c:pt>
                <c:pt idx="3908">
                  <c:v>4.5150462962962962E-2</c:v>
                </c:pt>
                <c:pt idx="3909">
                  <c:v>4.5162037037037035E-2</c:v>
                </c:pt>
                <c:pt idx="3910">
                  <c:v>4.5173611111111116E-2</c:v>
                </c:pt>
                <c:pt idx="3911">
                  <c:v>4.5185185185185189E-2</c:v>
                </c:pt>
                <c:pt idx="3912">
                  <c:v>4.5196759259259256E-2</c:v>
                </c:pt>
                <c:pt idx="3913">
                  <c:v>4.520833333333333E-2</c:v>
                </c:pt>
                <c:pt idx="3914">
                  <c:v>4.521990740740741E-2</c:v>
                </c:pt>
                <c:pt idx="3915">
                  <c:v>4.5231481481481484E-2</c:v>
                </c:pt>
                <c:pt idx="3916">
                  <c:v>4.5243055555555557E-2</c:v>
                </c:pt>
                <c:pt idx="3917">
                  <c:v>4.5254629629629624E-2</c:v>
                </c:pt>
                <c:pt idx="3918">
                  <c:v>4.5266203703703704E-2</c:v>
                </c:pt>
                <c:pt idx="3919">
                  <c:v>4.5277777777777778E-2</c:v>
                </c:pt>
                <c:pt idx="3920">
                  <c:v>4.5289351851851851E-2</c:v>
                </c:pt>
                <c:pt idx="3921">
                  <c:v>4.5300925925925932E-2</c:v>
                </c:pt>
                <c:pt idx="3922">
                  <c:v>4.5312499999999999E-2</c:v>
                </c:pt>
                <c:pt idx="3923">
                  <c:v>4.5324074074074072E-2</c:v>
                </c:pt>
                <c:pt idx="3924">
                  <c:v>4.5335648148148146E-2</c:v>
                </c:pt>
                <c:pt idx="3925">
                  <c:v>4.5347222222222226E-2</c:v>
                </c:pt>
                <c:pt idx="3926">
                  <c:v>4.53587962962963E-2</c:v>
                </c:pt>
                <c:pt idx="3927">
                  <c:v>4.5370370370370366E-2</c:v>
                </c:pt>
                <c:pt idx="3928">
                  <c:v>4.538194444444444E-2</c:v>
                </c:pt>
                <c:pt idx="3929">
                  <c:v>4.5393518518518521E-2</c:v>
                </c:pt>
                <c:pt idx="3930">
                  <c:v>4.5405092592592594E-2</c:v>
                </c:pt>
                <c:pt idx="3931">
                  <c:v>4.5416666666666668E-2</c:v>
                </c:pt>
                <c:pt idx="3932">
                  <c:v>4.5428240740740734E-2</c:v>
                </c:pt>
                <c:pt idx="3933">
                  <c:v>4.5439814814814815E-2</c:v>
                </c:pt>
                <c:pt idx="3934">
                  <c:v>4.5451388888888888E-2</c:v>
                </c:pt>
                <c:pt idx="3935">
                  <c:v>4.5462962962962962E-2</c:v>
                </c:pt>
                <c:pt idx="3936">
                  <c:v>4.5474537037037042E-2</c:v>
                </c:pt>
                <c:pt idx="3937">
                  <c:v>4.5486111111111109E-2</c:v>
                </c:pt>
                <c:pt idx="3938">
                  <c:v>4.5497685185185183E-2</c:v>
                </c:pt>
                <c:pt idx="3939">
                  <c:v>4.5509259259259256E-2</c:v>
                </c:pt>
                <c:pt idx="3940">
                  <c:v>4.5520833333333337E-2</c:v>
                </c:pt>
                <c:pt idx="3941">
                  <c:v>4.553240740740741E-2</c:v>
                </c:pt>
                <c:pt idx="3942">
                  <c:v>4.5543981481481477E-2</c:v>
                </c:pt>
                <c:pt idx="3943">
                  <c:v>4.5555555555555551E-2</c:v>
                </c:pt>
                <c:pt idx="3944">
                  <c:v>4.5567129629629631E-2</c:v>
                </c:pt>
                <c:pt idx="3945">
                  <c:v>4.5578703703703705E-2</c:v>
                </c:pt>
                <c:pt idx="3946">
                  <c:v>4.5590277777777778E-2</c:v>
                </c:pt>
                <c:pt idx="3947">
                  <c:v>4.5601851851851859E-2</c:v>
                </c:pt>
                <c:pt idx="3948">
                  <c:v>4.5613425925925925E-2</c:v>
                </c:pt>
                <c:pt idx="3949">
                  <c:v>4.5624999999999999E-2</c:v>
                </c:pt>
                <c:pt idx="3950">
                  <c:v>4.5636574074074072E-2</c:v>
                </c:pt>
                <c:pt idx="3951">
                  <c:v>4.5648148148148153E-2</c:v>
                </c:pt>
                <c:pt idx="3952">
                  <c:v>4.5659722222222227E-2</c:v>
                </c:pt>
                <c:pt idx="3953">
                  <c:v>4.5671296296296293E-2</c:v>
                </c:pt>
                <c:pt idx="3954">
                  <c:v>4.5682870370370367E-2</c:v>
                </c:pt>
                <c:pt idx="3955">
                  <c:v>4.5694444444444447E-2</c:v>
                </c:pt>
                <c:pt idx="3956">
                  <c:v>4.5706018518518521E-2</c:v>
                </c:pt>
                <c:pt idx="3957">
                  <c:v>4.5717592592592594E-2</c:v>
                </c:pt>
                <c:pt idx="3958">
                  <c:v>4.5729166666666661E-2</c:v>
                </c:pt>
                <c:pt idx="3959">
                  <c:v>4.5740740740740742E-2</c:v>
                </c:pt>
                <c:pt idx="3960">
                  <c:v>4.5752314814814815E-2</c:v>
                </c:pt>
                <c:pt idx="3961">
                  <c:v>4.5763888888888889E-2</c:v>
                </c:pt>
                <c:pt idx="3962">
                  <c:v>4.5775462962962969E-2</c:v>
                </c:pt>
                <c:pt idx="3963">
                  <c:v>4.5787037037037036E-2</c:v>
                </c:pt>
                <c:pt idx="3964">
                  <c:v>4.5798611111111109E-2</c:v>
                </c:pt>
                <c:pt idx="3965">
                  <c:v>4.5810185185185183E-2</c:v>
                </c:pt>
                <c:pt idx="3966">
                  <c:v>4.5821759259259263E-2</c:v>
                </c:pt>
                <c:pt idx="3967">
                  <c:v>4.5833333333333337E-2</c:v>
                </c:pt>
                <c:pt idx="3968">
                  <c:v>4.5844907407407404E-2</c:v>
                </c:pt>
                <c:pt idx="3969">
                  <c:v>4.5856481481481477E-2</c:v>
                </c:pt>
                <c:pt idx="3970">
                  <c:v>4.5868055555555558E-2</c:v>
                </c:pt>
                <c:pt idx="3971">
                  <c:v>4.5879629629629631E-2</c:v>
                </c:pt>
                <c:pt idx="3972">
                  <c:v>4.5891203703703705E-2</c:v>
                </c:pt>
                <c:pt idx="3973">
                  <c:v>4.5902777777777772E-2</c:v>
                </c:pt>
                <c:pt idx="3974">
                  <c:v>4.5914351851851852E-2</c:v>
                </c:pt>
                <c:pt idx="3975">
                  <c:v>4.5925925925925926E-2</c:v>
                </c:pt>
                <c:pt idx="3976">
                  <c:v>4.5937499999999999E-2</c:v>
                </c:pt>
                <c:pt idx="3977">
                  <c:v>4.594907407407408E-2</c:v>
                </c:pt>
                <c:pt idx="3978">
                  <c:v>4.5960648148148146E-2</c:v>
                </c:pt>
                <c:pt idx="3979">
                  <c:v>4.597222222222222E-2</c:v>
                </c:pt>
                <c:pt idx="3980">
                  <c:v>4.5983796296296293E-2</c:v>
                </c:pt>
                <c:pt idx="3981">
                  <c:v>4.5995370370370374E-2</c:v>
                </c:pt>
                <c:pt idx="3982">
                  <c:v>4.6006944444444448E-2</c:v>
                </c:pt>
                <c:pt idx="3983">
                  <c:v>4.6018518518518514E-2</c:v>
                </c:pt>
                <c:pt idx="3984">
                  <c:v>4.6030092592592588E-2</c:v>
                </c:pt>
                <c:pt idx="3985">
                  <c:v>4.6041666666666668E-2</c:v>
                </c:pt>
                <c:pt idx="3986">
                  <c:v>4.6053240740740742E-2</c:v>
                </c:pt>
                <c:pt idx="3987">
                  <c:v>4.6064814814814815E-2</c:v>
                </c:pt>
                <c:pt idx="3988">
                  <c:v>4.6076388888888882E-2</c:v>
                </c:pt>
                <c:pt idx="3989">
                  <c:v>4.6087962962962963E-2</c:v>
                </c:pt>
                <c:pt idx="3990">
                  <c:v>4.6099537037037036E-2</c:v>
                </c:pt>
                <c:pt idx="3991">
                  <c:v>4.611111111111111E-2</c:v>
                </c:pt>
                <c:pt idx="3992">
                  <c:v>4.612268518518519E-2</c:v>
                </c:pt>
                <c:pt idx="3993">
                  <c:v>4.6134259259259264E-2</c:v>
                </c:pt>
                <c:pt idx="3994">
                  <c:v>4.614583333333333E-2</c:v>
                </c:pt>
                <c:pt idx="3995">
                  <c:v>4.6157407407407404E-2</c:v>
                </c:pt>
                <c:pt idx="3996">
                  <c:v>4.6168981481481484E-2</c:v>
                </c:pt>
                <c:pt idx="3997">
                  <c:v>4.6180555555555558E-2</c:v>
                </c:pt>
                <c:pt idx="3998">
                  <c:v>4.6192129629629632E-2</c:v>
                </c:pt>
                <c:pt idx="3999">
                  <c:v>4.6203703703703698E-2</c:v>
                </c:pt>
                <c:pt idx="4000">
                  <c:v>4.6215277777777779E-2</c:v>
                </c:pt>
                <c:pt idx="4001">
                  <c:v>4.6226851851851852E-2</c:v>
                </c:pt>
                <c:pt idx="4002">
                  <c:v>4.6238425925925926E-2</c:v>
                </c:pt>
                <c:pt idx="4003">
                  <c:v>4.6250000000000006E-2</c:v>
                </c:pt>
                <c:pt idx="4004">
                  <c:v>4.6261574074074073E-2</c:v>
                </c:pt>
                <c:pt idx="4005">
                  <c:v>4.6273148148148147E-2</c:v>
                </c:pt>
                <c:pt idx="4006">
                  <c:v>4.628472222222222E-2</c:v>
                </c:pt>
                <c:pt idx="4007">
                  <c:v>4.6296296296296301E-2</c:v>
                </c:pt>
                <c:pt idx="4008">
                  <c:v>4.6307870370370374E-2</c:v>
                </c:pt>
                <c:pt idx="4009">
                  <c:v>4.6319444444444441E-2</c:v>
                </c:pt>
                <c:pt idx="4010">
                  <c:v>4.6331018518518514E-2</c:v>
                </c:pt>
                <c:pt idx="4011">
                  <c:v>4.6342592592592595E-2</c:v>
                </c:pt>
                <c:pt idx="4012">
                  <c:v>4.6354166666666669E-2</c:v>
                </c:pt>
                <c:pt idx="4013">
                  <c:v>4.6354166666666669E-2</c:v>
                </c:pt>
                <c:pt idx="4014">
                  <c:v>4.6365740740740742E-2</c:v>
                </c:pt>
                <c:pt idx="4015">
                  <c:v>4.6377314814814809E-2</c:v>
                </c:pt>
                <c:pt idx="4016">
                  <c:v>4.6388888888888889E-2</c:v>
                </c:pt>
                <c:pt idx="4017">
                  <c:v>4.6400462962962963E-2</c:v>
                </c:pt>
                <c:pt idx="4018">
                  <c:v>4.6412037037037036E-2</c:v>
                </c:pt>
                <c:pt idx="4019">
                  <c:v>4.6423611111111117E-2</c:v>
                </c:pt>
                <c:pt idx="4020">
                  <c:v>4.6435185185185184E-2</c:v>
                </c:pt>
                <c:pt idx="4021">
                  <c:v>4.6446759259259257E-2</c:v>
                </c:pt>
                <c:pt idx="4022">
                  <c:v>4.6458333333333331E-2</c:v>
                </c:pt>
                <c:pt idx="4023">
                  <c:v>4.6469907407407411E-2</c:v>
                </c:pt>
                <c:pt idx="4024">
                  <c:v>4.6481481481481485E-2</c:v>
                </c:pt>
                <c:pt idx="4025">
                  <c:v>4.6493055555555551E-2</c:v>
                </c:pt>
                <c:pt idx="4026">
                  <c:v>4.6504629629629625E-2</c:v>
                </c:pt>
                <c:pt idx="4027">
                  <c:v>4.6516203703703705E-2</c:v>
                </c:pt>
                <c:pt idx="4028">
                  <c:v>4.6527777777777779E-2</c:v>
                </c:pt>
                <c:pt idx="4029">
                  <c:v>4.6539351851851853E-2</c:v>
                </c:pt>
                <c:pt idx="4030">
                  <c:v>4.6550925925925919E-2</c:v>
                </c:pt>
                <c:pt idx="4031">
                  <c:v>4.65625E-2</c:v>
                </c:pt>
                <c:pt idx="4032">
                  <c:v>4.6574074074074073E-2</c:v>
                </c:pt>
                <c:pt idx="4033">
                  <c:v>4.6585648148148147E-2</c:v>
                </c:pt>
                <c:pt idx="4034">
                  <c:v>4.6597222222222227E-2</c:v>
                </c:pt>
                <c:pt idx="4035">
                  <c:v>4.6608796296296294E-2</c:v>
                </c:pt>
                <c:pt idx="4036">
                  <c:v>4.6620370370370368E-2</c:v>
                </c:pt>
                <c:pt idx="4037">
                  <c:v>4.6631944444444441E-2</c:v>
                </c:pt>
                <c:pt idx="4038">
                  <c:v>4.6643518518518522E-2</c:v>
                </c:pt>
                <c:pt idx="4039">
                  <c:v>4.6655092592592595E-2</c:v>
                </c:pt>
                <c:pt idx="4040">
                  <c:v>4.6666666666666669E-2</c:v>
                </c:pt>
                <c:pt idx="4041">
                  <c:v>4.6678240740740735E-2</c:v>
                </c:pt>
                <c:pt idx="4042">
                  <c:v>4.6689814814814816E-2</c:v>
                </c:pt>
                <c:pt idx="4043">
                  <c:v>4.670138888888889E-2</c:v>
                </c:pt>
                <c:pt idx="4044">
                  <c:v>4.6712962962962963E-2</c:v>
                </c:pt>
                <c:pt idx="4045">
                  <c:v>4.6724537037037044E-2</c:v>
                </c:pt>
                <c:pt idx="4046">
                  <c:v>4.673611111111111E-2</c:v>
                </c:pt>
                <c:pt idx="4047">
                  <c:v>4.6747685185185184E-2</c:v>
                </c:pt>
                <c:pt idx="4048">
                  <c:v>4.6759259259259257E-2</c:v>
                </c:pt>
                <c:pt idx="4049">
                  <c:v>4.6770833333333338E-2</c:v>
                </c:pt>
                <c:pt idx="4050">
                  <c:v>4.6782407407407411E-2</c:v>
                </c:pt>
                <c:pt idx="4051">
                  <c:v>4.6793981481481478E-2</c:v>
                </c:pt>
                <c:pt idx="4052">
                  <c:v>4.6805555555555552E-2</c:v>
                </c:pt>
                <c:pt idx="4053">
                  <c:v>4.6817129629629632E-2</c:v>
                </c:pt>
                <c:pt idx="4054">
                  <c:v>4.6828703703703706E-2</c:v>
                </c:pt>
                <c:pt idx="4055">
                  <c:v>4.6840277777777779E-2</c:v>
                </c:pt>
                <c:pt idx="4056">
                  <c:v>4.6851851851851846E-2</c:v>
                </c:pt>
                <c:pt idx="4057">
                  <c:v>4.6863425925925926E-2</c:v>
                </c:pt>
                <c:pt idx="4058">
                  <c:v>4.6875E-2</c:v>
                </c:pt>
                <c:pt idx="4059">
                  <c:v>4.6886574074074074E-2</c:v>
                </c:pt>
                <c:pt idx="4060">
                  <c:v>4.6898148148148154E-2</c:v>
                </c:pt>
                <c:pt idx="4061">
                  <c:v>4.6909722222222221E-2</c:v>
                </c:pt>
                <c:pt idx="4062">
                  <c:v>4.6921296296296294E-2</c:v>
                </c:pt>
                <c:pt idx="4063">
                  <c:v>4.6932870370370368E-2</c:v>
                </c:pt>
                <c:pt idx="4064">
                  <c:v>4.6944444444444448E-2</c:v>
                </c:pt>
                <c:pt idx="4065">
                  <c:v>4.6956018518518522E-2</c:v>
                </c:pt>
                <c:pt idx="4066">
                  <c:v>4.6967592592592589E-2</c:v>
                </c:pt>
                <c:pt idx="4067">
                  <c:v>4.6979166666666662E-2</c:v>
                </c:pt>
                <c:pt idx="4068">
                  <c:v>4.6990740740740743E-2</c:v>
                </c:pt>
                <c:pt idx="4069">
                  <c:v>4.7002314814814816E-2</c:v>
                </c:pt>
                <c:pt idx="4070">
                  <c:v>4.701388888888889E-2</c:v>
                </c:pt>
                <c:pt idx="4071">
                  <c:v>4.702546296296297E-2</c:v>
                </c:pt>
                <c:pt idx="4072">
                  <c:v>4.7037037037037037E-2</c:v>
                </c:pt>
                <c:pt idx="4073">
                  <c:v>4.704861111111111E-2</c:v>
                </c:pt>
                <c:pt idx="4074">
                  <c:v>4.7060185185185184E-2</c:v>
                </c:pt>
                <c:pt idx="4075">
                  <c:v>4.7071759259259265E-2</c:v>
                </c:pt>
                <c:pt idx="4076">
                  <c:v>4.7083333333333331E-2</c:v>
                </c:pt>
                <c:pt idx="4077">
                  <c:v>4.7094907407407405E-2</c:v>
                </c:pt>
                <c:pt idx="4078">
                  <c:v>4.7106481481481478E-2</c:v>
                </c:pt>
                <c:pt idx="4079">
                  <c:v>4.7118055555555559E-2</c:v>
                </c:pt>
                <c:pt idx="4080">
                  <c:v>4.7129629629629632E-2</c:v>
                </c:pt>
                <c:pt idx="4081">
                  <c:v>4.7141203703703706E-2</c:v>
                </c:pt>
                <c:pt idx="4082">
                  <c:v>4.7152777777777773E-2</c:v>
                </c:pt>
                <c:pt idx="4083">
                  <c:v>4.7164351851851853E-2</c:v>
                </c:pt>
                <c:pt idx="4084">
                  <c:v>4.7175925925925927E-2</c:v>
                </c:pt>
                <c:pt idx="4085">
                  <c:v>4.71875E-2</c:v>
                </c:pt>
                <c:pt idx="4086">
                  <c:v>4.7199074074074067E-2</c:v>
                </c:pt>
                <c:pt idx="4087">
                  <c:v>4.7210648148148147E-2</c:v>
                </c:pt>
                <c:pt idx="4088">
                  <c:v>4.7222222222222221E-2</c:v>
                </c:pt>
                <c:pt idx="4089">
                  <c:v>4.7233796296296295E-2</c:v>
                </c:pt>
                <c:pt idx="4090">
                  <c:v>4.7245370370370375E-2</c:v>
                </c:pt>
                <c:pt idx="4091">
                  <c:v>4.7256944444444449E-2</c:v>
                </c:pt>
                <c:pt idx="4092">
                  <c:v>4.7268518518518515E-2</c:v>
                </c:pt>
                <c:pt idx="4093">
                  <c:v>4.7280092592592589E-2</c:v>
                </c:pt>
                <c:pt idx="4094">
                  <c:v>4.7291666666666669E-2</c:v>
                </c:pt>
                <c:pt idx="4095">
                  <c:v>4.7303240740740743E-2</c:v>
                </c:pt>
                <c:pt idx="4096">
                  <c:v>4.731481481481481E-2</c:v>
                </c:pt>
                <c:pt idx="4097">
                  <c:v>4.7326388888888883E-2</c:v>
                </c:pt>
                <c:pt idx="4098">
                  <c:v>4.7337962962962964E-2</c:v>
                </c:pt>
                <c:pt idx="4099">
                  <c:v>4.7349537037037037E-2</c:v>
                </c:pt>
                <c:pt idx="4100">
                  <c:v>4.7361111111111111E-2</c:v>
                </c:pt>
                <c:pt idx="4101">
                  <c:v>4.7372685185185191E-2</c:v>
                </c:pt>
                <c:pt idx="4102">
                  <c:v>4.7384259259259258E-2</c:v>
                </c:pt>
                <c:pt idx="4103">
                  <c:v>4.7395833333333331E-2</c:v>
                </c:pt>
                <c:pt idx="4104">
                  <c:v>4.7407407407407405E-2</c:v>
                </c:pt>
                <c:pt idx="4105">
                  <c:v>4.7418981481481486E-2</c:v>
                </c:pt>
                <c:pt idx="4106">
                  <c:v>4.7430555555555559E-2</c:v>
                </c:pt>
                <c:pt idx="4107">
                  <c:v>4.7442129629629626E-2</c:v>
                </c:pt>
                <c:pt idx="4108">
                  <c:v>4.7453703703703699E-2</c:v>
                </c:pt>
                <c:pt idx="4109">
                  <c:v>4.746527777777778E-2</c:v>
                </c:pt>
                <c:pt idx="4110">
                  <c:v>4.7476851851851853E-2</c:v>
                </c:pt>
                <c:pt idx="4111">
                  <c:v>4.7488425925925927E-2</c:v>
                </c:pt>
                <c:pt idx="4112">
                  <c:v>4.7500000000000007E-2</c:v>
                </c:pt>
                <c:pt idx="4113">
                  <c:v>4.7511574074074074E-2</c:v>
                </c:pt>
                <c:pt idx="4114">
                  <c:v>4.7523148148148148E-2</c:v>
                </c:pt>
                <c:pt idx="4115">
                  <c:v>4.7534722222222221E-2</c:v>
                </c:pt>
                <c:pt idx="4116">
                  <c:v>4.7546296296296302E-2</c:v>
                </c:pt>
                <c:pt idx="4117">
                  <c:v>4.7557870370370368E-2</c:v>
                </c:pt>
                <c:pt idx="4118">
                  <c:v>4.7569444444444442E-2</c:v>
                </c:pt>
                <c:pt idx="4119">
                  <c:v>4.7581018518518516E-2</c:v>
                </c:pt>
                <c:pt idx="4120">
                  <c:v>4.7592592592592596E-2</c:v>
                </c:pt>
                <c:pt idx="4121">
                  <c:v>4.760416666666667E-2</c:v>
                </c:pt>
                <c:pt idx="4122">
                  <c:v>4.7615740740740743E-2</c:v>
                </c:pt>
                <c:pt idx="4123">
                  <c:v>4.762731481481481E-2</c:v>
                </c:pt>
                <c:pt idx="4124">
                  <c:v>4.763888888888889E-2</c:v>
                </c:pt>
                <c:pt idx="4125">
                  <c:v>4.7650462962962964E-2</c:v>
                </c:pt>
                <c:pt idx="4126">
                  <c:v>4.7662037037037037E-2</c:v>
                </c:pt>
                <c:pt idx="4127">
                  <c:v>4.7673611111111104E-2</c:v>
                </c:pt>
                <c:pt idx="4128">
                  <c:v>4.7685185185185185E-2</c:v>
                </c:pt>
                <c:pt idx="4129">
                  <c:v>4.7696759259259258E-2</c:v>
                </c:pt>
                <c:pt idx="4130">
                  <c:v>4.7708333333333332E-2</c:v>
                </c:pt>
                <c:pt idx="4131">
                  <c:v>4.7719907407407412E-2</c:v>
                </c:pt>
                <c:pt idx="4132">
                  <c:v>4.7731481481481486E-2</c:v>
                </c:pt>
                <c:pt idx="4133">
                  <c:v>4.7743055555555552E-2</c:v>
                </c:pt>
                <c:pt idx="4134">
                  <c:v>4.7754629629629626E-2</c:v>
                </c:pt>
                <c:pt idx="4135">
                  <c:v>4.7766203703703707E-2</c:v>
                </c:pt>
                <c:pt idx="4136">
                  <c:v>4.777777777777778E-2</c:v>
                </c:pt>
                <c:pt idx="4137">
                  <c:v>4.7789351851851847E-2</c:v>
                </c:pt>
                <c:pt idx="4138">
                  <c:v>4.780092592592592E-2</c:v>
                </c:pt>
                <c:pt idx="4139">
                  <c:v>4.7812500000000001E-2</c:v>
                </c:pt>
                <c:pt idx="4140">
                  <c:v>4.7824074074074074E-2</c:v>
                </c:pt>
                <c:pt idx="4141">
                  <c:v>4.7835648148148148E-2</c:v>
                </c:pt>
                <c:pt idx="4142">
                  <c:v>4.7847222222222228E-2</c:v>
                </c:pt>
                <c:pt idx="4143">
                  <c:v>4.7858796296296295E-2</c:v>
                </c:pt>
                <c:pt idx="4144">
                  <c:v>4.7870370370370369E-2</c:v>
                </c:pt>
                <c:pt idx="4145">
                  <c:v>4.7881944444444442E-2</c:v>
                </c:pt>
                <c:pt idx="4146">
                  <c:v>4.7893518518518523E-2</c:v>
                </c:pt>
                <c:pt idx="4147">
                  <c:v>4.7905092592592589E-2</c:v>
                </c:pt>
                <c:pt idx="4148">
                  <c:v>4.7916666666666663E-2</c:v>
                </c:pt>
                <c:pt idx="4149">
                  <c:v>4.7928240740740737E-2</c:v>
                </c:pt>
                <c:pt idx="4150">
                  <c:v>4.7939814814814817E-2</c:v>
                </c:pt>
                <c:pt idx="4151">
                  <c:v>4.7951388888888891E-2</c:v>
                </c:pt>
                <c:pt idx="4152">
                  <c:v>4.7962962962962964E-2</c:v>
                </c:pt>
                <c:pt idx="4153">
                  <c:v>4.7974537037037045E-2</c:v>
                </c:pt>
                <c:pt idx="4154">
                  <c:v>4.7986111111111111E-2</c:v>
                </c:pt>
                <c:pt idx="4155">
                  <c:v>4.7997685185185185E-2</c:v>
                </c:pt>
                <c:pt idx="4156">
                  <c:v>4.8009259259259258E-2</c:v>
                </c:pt>
                <c:pt idx="4157">
                  <c:v>4.8020833333333339E-2</c:v>
                </c:pt>
                <c:pt idx="4158">
                  <c:v>4.8032407407407406E-2</c:v>
                </c:pt>
                <c:pt idx="4159">
                  <c:v>4.8043981481481479E-2</c:v>
                </c:pt>
                <c:pt idx="4160">
                  <c:v>4.8055555555555553E-2</c:v>
                </c:pt>
                <c:pt idx="4161">
                  <c:v>4.8067129629629633E-2</c:v>
                </c:pt>
                <c:pt idx="4162">
                  <c:v>4.8078703703703707E-2</c:v>
                </c:pt>
                <c:pt idx="4163">
                  <c:v>4.809027777777778E-2</c:v>
                </c:pt>
                <c:pt idx="4164">
                  <c:v>4.8101851851851847E-2</c:v>
                </c:pt>
                <c:pt idx="4165">
                  <c:v>4.8113425925925928E-2</c:v>
                </c:pt>
                <c:pt idx="4166">
                  <c:v>4.8125000000000001E-2</c:v>
                </c:pt>
                <c:pt idx="4167">
                  <c:v>4.8136574074074075E-2</c:v>
                </c:pt>
                <c:pt idx="4168">
                  <c:v>4.8148148148148141E-2</c:v>
                </c:pt>
                <c:pt idx="4169">
                  <c:v>4.8159722222222222E-2</c:v>
                </c:pt>
                <c:pt idx="4170">
                  <c:v>4.8171296296296295E-2</c:v>
                </c:pt>
                <c:pt idx="4171">
                  <c:v>4.8182870370370369E-2</c:v>
                </c:pt>
                <c:pt idx="4172">
                  <c:v>4.8194444444444449E-2</c:v>
                </c:pt>
                <c:pt idx="4173">
                  <c:v>4.8206018518518523E-2</c:v>
                </c:pt>
                <c:pt idx="4174">
                  <c:v>4.821759259259259E-2</c:v>
                </c:pt>
                <c:pt idx="4175">
                  <c:v>4.8229166666666663E-2</c:v>
                </c:pt>
                <c:pt idx="4176">
                  <c:v>4.8240740740740744E-2</c:v>
                </c:pt>
                <c:pt idx="4177">
                  <c:v>4.8252314814814817E-2</c:v>
                </c:pt>
                <c:pt idx="4178">
                  <c:v>4.8263888888888884E-2</c:v>
                </c:pt>
                <c:pt idx="4179">
                  <c:v>4.8275462962962958E-2</c:v>
                </c:pt>
                <c:pt idx="4180">
                  <c:v>4.8287037037037038E-2</c:v>
                </c:pt>
                <c:pt idx="4181">
                  <c:v>4.8298611111111112E-2</c:v>
                </c:pt>
                <c:pt idx="4182">
                  <c:v>4.8310185185185185E-2</c:v>
                </c:pt>
                <c:pt idx="4183">
                  <c:v>4.8321759259259266E-2</c:v>
                </c:pt>
                <c:pt idx="4184">
                  <c:v>4.8333333333333332E-2</c:v>
                </c:pt>
                <c:pt idx="4185">
                  <c:v>4.8344907407407406E-2</c:v>
                </c:pt>
                <c:pt idx="4186">
                  <c:v>4.8356481481481479E-2</c:v>
                </c:pt>
                <c:pt idx="4187">
                  <c:v>4.836805555555556E-2</c:v>
                </c:pt>
                <c:pt idx="4188">
                  <c:v>4.8379629629629627E-2</c:v>
                </c:pt>
                <c:pt idx="4189">
                  <c:v>4.83912037037037E-2</c:v>
                </c:pt>
                <c:pt idx="4190">
                  <c:v>4.8402777777777774E-2</c:v>
                </c:pt>
                <c:pt idx="4191">
                  <c:v>4.8414351851851854E-2</c:v>
                </c:pt>
                <c:pt idx="4192">
                  <c:v>4.8425925925925928E-2</c:v>
                </c:pt>
                <c:pt idx="4193">
                  <c:v>4.8437500000000001E-2</c:v>
                </c:pt>
                <c:pt idx="4194">
                  <c:v>4.8449074074074082E-2</c:v>
                </c:pt>
                <c:pt idx="4195">
                  <c:v>4.8460648148148149E-2</c:v>
                </c:pt>
                <c:pt idx="4196">
                  <c:v>4.8472222222222222E-2</c:v>
                </c:pt>
                <c:pt idx="4197">
                  <c:v>4.8483796296296296E-2</c:v>
                </c:pt>
                <c:pt idx="4198">
                  <c:v>4.8495370370370376E-2</c:v>
                </c:pt>
                <c:pt idx="4199">
                  <c:v>4.8506944444444443E-2</c:v>
                </c:pt>
                <c:pt idx="4200">
                  <c:v>4.8518518518518516E-2</c:v>
                </c:pt>
                <c:pt idx="4201">
                  <c:v>4.853009259259259E-2</c:v>
                </c:pt>
                <c:pt idx="4202">
                  <c:v>4.854166666666667E-2</c:v>
                </c:pt>
                <c:pt idx="4203">
                  <c:v>4.8553240740740744E-2</c:v>
                </c:pt>
                <c:pt idx="4204">
                  <c:v>4.8564814814814818E-2</c:v>
                </c:pt>
                <c:pt idx="4205">
                  <c:v>4.8576388888888884E-2</c:v>
                </c:pt>
                <c:pt idx="4206">
                  <c:v>4.8587962962962965E-2</c:v>
                </c:pt>
                <c:pt idx="4207">
                  <c:v>4.8599537037037038E-2</c:v>
                </c:pt>
                <c:pt idx="4208">
                  <c:v>4.8611111111111112E-2</c:v>
                </c:pt>
                <c:pt idx="4209">
                  <c:v>4.8622685185185179E-2</c:v>
                </c:pt>
                <c:pt idx="4210">
                  <c:v>4.8634259259259259E-2</c:v>
                </c:pt>
                <c:pt idx="4211">
                  <c:v>4.8645833333333333E-2</c:v>
                </c:pt>
                <c:pt idx="4212">
                  <c:v>4.8657407407407406E-2</c:v>
                </c:pt>
                <c:pt idx="4213">
                  <c:v>4.8668981481481487E-2</c:v>
                </c:pt>
                <c:pt idx="4214">
                  <c:v>4.868055555555556E-2</c:v>
                </c:pt>
                <c:pt idx="4215">
                  <c:v>4.8692129629629627E-2</c:v>
                </c:pt>
                <c:pt idx="4216">
                  <c:v>4.87037037037037E-2</c:v>
                </c:pt>
                <c:pt idx="4217">
                  <c:v>4.8715277777777781E-2</c:v>
                </c:pt>
                <c:pt idx="4218">
                  <c:v>4.8726851851851855E-2</c:v>
                </c:pt>
                <c:pt idx="4219">
                  <c:v>4.8738425925925921E-2</c:v>
                </c:pt>
                <c:pt idx="4220">
                  <c:v>4.8749999999999995E-2</c:v>
                </c:pt>
                <c:pt idx="4221">
                  <c:v>4.8761574074074075E-2</c:v>
                </c:pt>
                <c:pt idx="4222">
                  <c:v>4.8773148148148149E-2</c:v>
                </c:pt>
                <c:pt idx="4223">
                  <c:v>4.8784722222222222E-2</c:v>
                </c:pt>
                <c:pt idx="4224">
                  <c:v>4.8796296296296303E-2</c:v>
                </c:pt>
                <c:pt idx="4225">
                  <c:v>4.880787037037037E-2</c:v>
                </c:pt>
                <c:pt idx="4226">
                  <c:v>4.8819444444444443E-2</c:v>
                </c:pt>
                <c:pt idx="4227">
                  <c:v>4.8831018518518517E-2</c:v>
                </c:pt>
                <c:pt idx="4228">
                  <c:v>4.8842592592592597E-2</c:v>
                </c:pt>
                <c:pt idx="4229">
                  <c:v>4.8854166666666664E-2</c:v>
                </c:pt>
                <c:pt idx="4230">
                  <c:v>4.8865740740740737E-2</c:v>
                </c:pt>
                <c:pt idx="4231">
                  <c:v>4.8877314814814811E-2</c:v>
                </c:pt>
                <c:pt idx="4232">
                  <c:v>4.8888888888888891E-2</c:v>
                </c:pt>
                <c:pt idx="4233">
                  <c:v>4.8900462962962965E-2</c:v>
                </c:pt>
                <c:pt idx="4234">
                  <c:v>4.8912037037037039E-2</c:v>
                </c:pt>
                <c:pt idx="4235">
                  <c:v>4.8923611111111105E-2</c:v>
                </c:pt>
                <c:pt idx="4236">
                  <c:v>4.8935185185185186E-2</c:v>
                </c:pt>
                <c:pt idx="4237">
                  <c:v>4.8946759259259259E-2</c:v>
                </c:pt>
                <c:pt idx="4238">
                  <c:v>4.8958333333333333E-2</c:v>
                </c:pt>
                <c:pt idx="4239">
                  <c:v>4.8969907407407413E-2</c:v>
                </c:pt>
                <c:pt idx="4240">
                  <c:v>4.898148148148148E-2</c:v>
                </c:pt>
                <c:pt idx="4241">
                  <c:v>4.8993055555555554E-2</c:v>
                </c:pt>
                <c:pt idx="4242">
                  <c:v>4.9004629629629627E-2</c:v>
                </c:pt>
                <c:pt idx="4243">
                  <c:v>4.9016203703703708E-2</c:v>
                </c:pt>
                <c:pt idx="4244">
                  <c:v>4.9027777777777781E-2</c:v>
                </c:pt>
                <c:pt idx="4245">
                  <c:v>4.9039351851851855E-2</c:v>
                </c:pt>
                <c:pt idx="4246">
                  <c:v>4.9050925925925921E-2</c:v>
                </c:pt>
                <c:pt idx="4247">
                  <c:v>4.9062500000000002E-2</c:v>
                </c:pt>
                <c:pt idx="4248">
                  <c:v>4.9074074074074076E-2</c:v>
                </c:pt>
                <c:pt idx="4249">
                  <c:v>4.9085648148148149E-2</c:v>
                </c:pt>
                <c:pt idx="4250">
                  <c:v>4.9097222222222216E-2</c:v>
                </c:pt>
                <c:pt idx="4251">
                  <c:v>4.9108796296296296E-2</c:v>
                </c:pt>
                <c:pt idx="4252">
                  <c:v>4.912037037037037E-2</c:v>
                </c:pt>
                <c:pt idx="4253">
                  <c:v>4.9131944444444443E-2</c:v>
                </c:pt>
                <c:pt idx="4254">
                  <c:v>4.9143518518518524E-2</c:v>
                </c:pt>
                <c:pt idx="4255">
                  <c:v>4.9155092592592597E-2</c:v>
                </c:pt>
                <c:pt idx="4256">
                  <c:v>4.9166666666666664E-2</c:v>
                </c:pt>
                <c:pt idx="4257">
                  <c:v>4.9178240740740738E-2</c:v>
                </c:pt>
                <c:pt idx="4258">
                  <c:v>4.9189814814814818E-2</c:v>
                </c:pt>
                <c:pt idx="4259">
                  <c:v>4.9201388888888892E-2</c:v>
                </c:pt>
                <c:pt idx="4260">
                  <c:v>4.9212962962962958E-2</c:v>
                </c:pt>
                <c:pt idx="4261">
                  <c:v>4.9224537037037032E-2</c:v>
                </c:pt>
                <c:pt idx="4262">
                  <c:v>4.9236111111111112E-2</c:v>
                </c:pt>
                <c:pt idx="4263">
                  <c:v>4.9247685185185186E-2</c:v>
                </c:pt>
                <c:pt idx="4264">
                  <c:v>4.925925925925926E-2</c:v>
                </c:pt>
                <c:pt idx="4265">
                  <c:v>4.927083333333334E-2</c:v>
                </c:pt>
                <c:pt idx="4266">
                  <c:v>4.9282407407407407E-2</c:v>
                </c:pt>
                <c:pt idx="4267">
                  <c:v>4.929398148148148E-2</c:v>
                </c:pt>
                <c:pt idx="4268">
                  <c:v>4.9305555555555554E-2</c:v>
                </c:pt>
                <c:pt idx="4269">
                  <c:v>4.9317129629629634E-2</c:v>
                </c:pt>
                <c:pt idx="4270">
                  <c:v>4.9328703703703701E-2</c:v>
                </c:pt>
                <c:pt idx="4271">
                  <c:v>4.9340277777777775E-2</c:v>
                </c:pt>
                <c:pt idx="4272">
                  <c:v>4.9351851851851848E-2</c:v>
                </c:pt>
                <c:pt idx="4273">
                  <c:v>4.9363425925925929E-2</c:v>
                </c:pt>
                <c:pt idx="4274">
                  <c:v>4.9375000000000002E-2</c:v>
                </c:pt>
                <c:pt idx="4275">
                  <c:v>4.9386574074074076E-2</c:v>
                </c:pt>
                <c:pt idx="4276">
                  <c:v>4.9398148148148142E-2</c:v>
                </c:pt>
                <c:pt idx="4277">
                  <c:v>4.9409722222222223E-2</c:v>
                </c:pt>
                <c:pt idx="4278">
                  <c:v>4.9421296296296297E-2</c:v>
                </c:pt>
                <c:pt idx="4279">
                  <c:v>4.943287037037037E-2</c:v>
                </c:pt>
                <c:pt idx="4280">
                  <c:v>4.9444444444444437E-2</c:v>
                </c:pt>
                <c:pt idx="4281">
                  <c:v>4.9456018518518517E-2</c:v>
                </c:pt>
                <c:pt idx="4282">
                  <c:v>4.9467592592592591E-2</c:v>
                </c:pt>
                <c:pt idx="4283">
                  <c:v>4.9479166666666664E-2</c:v>
                </c:pt>
                <c:pt idx="4284">
                  <c:v>4.9490740740740745E-2</c:v>
                </c:pt>
                <c:pt idx="4285">
                  <c:v>4.9502314814814818E-2</c:v>
                </c:pt>
                <c:pt idx="4286">
                  <c:v>4.9513888888888892E-2</c:v>
                </c:pt>
                <c:pt idx="4287">
                  <c:v>4.9525462962962959E-2</c:v>
                </c:pt>
                <c:pt idx="4288">
                  <c:v>4.9537037037037039E-2</c:v>
                </c:pt>
                <c:pt idx="4289">
                  <c:v>4.9548611111111113E-2</c:v>
                </c:pt>
                <c:pt idx="4290">
                  <c:v>4.9560185185185186E-2</c:v>
                </c:pt>
                <c:pt idx="4291">
                  <c:v>4.9571759259259253E-2</c:v>
                </c:pt>
                <c:pt idx="4292">
                  <c:v>4.9583333333333333E-2</c:v>
                </c:pt>
                <c:pt idx="4293">
                  <c:v>4.9594907407407407E-2</c:v>
                </c:pt>
                <c:pt idx="4294">
                  <c:v>4.9606481481481481E-2</c:v>
                </c:pt>
                <c:pt idx="4295">
                  <c:v>4.9618055555555561E-2</c:v>
                </c:pt>
                <c:pt idx="4296">
                  <c:v>4.9629629629629635E-2</c:v>
                </c:pt>
                <c:pt idx="4297">
                  <c:v>4.9641203703703701E-2</c:v>
                </c:pt>
                <c:pt idx="4298">
                  <c:v>4.9652777777777775E-2</c:v>
                </c:pt>
                <c:pt idx="4299">
                  <c:v>4.9664351851851855E-2</c:v>
                </c:pt>
                <c:pt idx="4300">
                  <c:v>4.9675925925925929E-2</c:v>
                </c:pt>
                <c:pt idx="4301">
                  <c:v>4.9687499999999996E-2</c:v>
                </c:pt>
                <c:pt idx="4302">
                  <c:v>4.9699074074074069E-2</c:v>
                </c:pt>
                <c:pt idx="4303">
                  <c:v>4.971064814814815E-2</c:v>
                </c:pt>
                <c:pt idx="4304">
                  <c:v>4.9722222222222223E-2</c:v>
                </c:pt>
                <c:pt idx="4305">
                  <c:v>4.9733796296296297E-2</c:v>
                </c:pt>
                <c:pt idx="4306">
                  <c:v>4.9745370370370377E-2</c:v>
                </c:pt>
                <c:pt idx="4307">
                  <c:v>4.9756944444444444E-2</c:v>
                </c:pt>
                <c:pt idx="4308">
                  <c:v>4.9768518518518517E-2</c:v>
                </c:pt>
                <c:pt idx="4309">
                  <c:v>4.9780092592592591E-2</c:v>
                </c:pt>
                <c:pt idx="4310">
                  <c:v>4.9791666666666672E-2</c:v>
                </c:pt>
                <c:pt idx="4311">
                  <c:v>4.9803240740740738E-2</c:v>
                </c:pt>
                <c:pt idx="4312">
                  <c:v>4.9814814814814812E-2</c:v>
                </c:pt>
                <c:pt idx="4313">
                  <c:v>4.9826388888888885E-2</c:v>
                </c:pt>
                <c:pt idx="4314">
                  <c:v>4.9837962962962966E-2</c:v>
                </c:pt>
                <c:pt idx="4315">
                  <c:v>4.9849537037037039E-2</c:v>
                </c:pt>
                <c:pt idx="4316">
                  <c:v>4.9861111111111113E-2</c:v>
                </c:pt>
                <c:pt idx="4317">
                  <c:v>4.987268518518518E-2</c:v>
                </c:pt>
                <c:pt idx="4318">
                  <c:v>4.988425925925926E-2</c:v>
                </c:pt>
                <c:pt idx="4319">
                  <c:v>4.9895833333333334E-2</c:v>
                </c:pt>
                <c:pt idx="4320">
                  <c:v>4.9907407407407407E-2</c:v>
                </c:pt>
                <c:pt idx="4321">
                  <c:v>4.9918981481481474E-2</c:v>
                </c:pt>
                <c:pt idx="4322">
                  <c:v>4.9930555555555554E-2</c:v>
                </c:pt>
                <c:pt idx="4323">
                  <c:v>4.9942129629629628E-2</c:v>
                </c:pt>
                <c:pt idx="4324">
                  <c:v>4.9953703703703702E-2</c:v>
                </c:pt>
                <c:pt idx="4325">
                  <c:v>4.9965277777777782E-2</c:v>
                </c:pt>
                <c:pt idx="4326">
                  <c:v>4.9976851851851856E-2</c:v>
                </c:pt>
                <c:pt idx="4327">
                  <c:v>4.9988425925925922E-2</c:v>
                </c:pt>
                <c:pt idx="4328">
                  <c:v>4.9999999999999996E-2</c:v>
                </c:pt>
                <c:pt idx="4329">
                  <c:v>5.0011574074074076E-2</c:v>
                </c:pt>
                <c:pt idx="4330">
                  <c:v>5.002314814814815E-2</c:v>
                </c:pt>
                <c:pt idx="4331">
                  <c:v>5.0034722222222223E-2</c:v>
                </c:pt>
                <c:pt idx="4332">
                  <c:v>5.004629629629629E-2</c:v>
                </c:pt>
                <c:pt idx="4333">
                  <c:v>5.0057870370370371E-2</c:v>
                </c:pt>
                <c:pt idx="4334">
                  <c:v>5.0069444444444444E-2</c:v>
                </c:pt>
                <c:pt idx="4335">
                  <c:v>5.0081018518518518E-2</c:v>
                </c:pt>
                <c:pt idx="4336">
                  <c:v>5.0092592592592598E-2</c:v>
                </c:pt>
                <c:pt idx="4337">
                  <c:v>5.0104166666666672E-2</c:v>
                </c:pt>
                <c:pt idx="4338">
                  <c:v>5.0115740740740738E-2</c:v>
                </c:pt>
                <c:pt idx="4339">
                  <c:v>5.0127314814814812E-2</c:v>
                </c:pt>
                <c:pt idx="4340">
                  <c:v>5.0138888888888893E-2</c:v>
                </c:pt>
                <c:pt idx="4341">
                  <c:v>5.0150462962962966E-2</c:v>
                </c:pt>
                <c:pt idx="4342">
                  <c:v>5.0162037037037033E-2</c:v>
                </c:pt>
                <c:pt idx="4343">
                  <c:v>5.0173611111111106E-2</c:v>
                </c:pt>
                <c:pt idx="4344">
                  <c:v>5.0185185185185187E-2</c:v>
                </c:pt>
                <c:pt idx="4345">
                  <c:v>5.019675925925926E-2</c:v>
                </c:pt>
                <c:pt idx="4346">
                  <c:v>5.0208333333333334E-2</c:v>
                </c:pt>
                <c:pt idx="4347">
                  <c:v>5.0219907407407414E-2</c:v>
                </c:pt>
                <c:pt idx="4348">
                  <c:v>5.0231481481481481E-2</c:v>
                </c:pt>
                <c:pt idx="4349">
                  <c:v>5.0243055555555555E-2</c:v>
                </c:pt>
                <c:pt idx="4350">
                  <c:v>5.0254629629629628E-2</c:v>
                </c:pt>
                <c:pt idx="4351">
                  <c:v>5.0266203703703709E-2</c:v>
                </c:pt>
                <c:pt idx="4352">
                  <c:v>5.0277777777777775E-2</c:v>
                </c:pt>
                <c:pt idx="4353">
                  <c:v>5.0289351851851849E-2</c:v>
                </c:pt>
                <c:pt idx="4354">
                  <c:v>5.0300925925925923E-2</c:v>
                </c:pt>
                <c:pt idx="4355">
                  <c:v>5.0312500000000003E-2</c:v>
                </c:pt>
                <c:pt idx="4356">
                  <c:v>5.0324074074074077E-2</c:v>
                </c:pt>
                <c:pt idx="4357">
                  <c:v>5.033564814814815E-2</c:v>
                </c:pt>
                <c:pt idx="4358">
                  <c:v>5.0347222222222217E-2</c:v>
                </c:pt>
                <c:pt idx="4359">
                  <c:v>5.0358796296296297E-2</c:v>
                </c:pt>
                <c:pt idx="4360">
                  <c:v>5.0370370370370371E-2</c:v>
                </c:pt>
                <c:pt idx="4361">
                  <c:v>5.0381944444444444E-2</c:v>
                </c:pt>
                <c:pt idx="4362">
                  <c:v>5.0393518518518511E-2</c:v>
                </c:pt>
                <c:pt idx="4363">
                  <c:v>5.0405092592592592E-2</c:v>
                </c:pt>
                <c:pt idx="4364">
                  <c:v>5.0416666666666665E-2</c:v>
                </c:pt>
                <c:pt idx="4365">
                  <c:v>5.0428240740740739E-2</c:v>
                </c:pt>
                <c:pt idx="4366">
                  <c:v>5.0439814814814819E-2</c:v>
                </c:pt>
                <c:pt idx="4367">
                  <c:v>5.0451388888888893E-2</c:v>
                </c:pt>
                <c:pt idx="4368">
                  <c:v>5.0462962962962959E-2</c:v>
                </c:pt>
                <c:pt idx="4369">
                  <c:v>5.0474537037037033E-2</c:v>
                </c:pt>
                <c:pt idx="4370">
                  <c:v>5.0486111111111114E-2</c:v>
                </c:pt>
                <c:pt idx="4371">
                  <c:v>5.0497685185185187E-2</c:v>
                </c:pt>
                <c:pt idx="4372">
                  <c:v>5.0509259259259254E-2</c:v>
                </c:pt>
                <c:pt idx="4373">
                  <c:v>5.0520833333333327E-2</c:v>
                </c:pt>
                <c:pt idx="4374">
                  <c:v>5.0532407407407408E-2</c:v>
                </c:pt>
                <c:pt idx="4375">
                  <c:v>5.0543981481481481E-2</c:v>
                </c:pt>
                <c:pt idx="4376">
                  <c:v>5.0555555555555555E-2</c:v>
                </c:pt>
                <c:pt idx="4377">
                  <c:v>5.0567129629629635E-2</c:v>
                </c:pt>
                <c:pt idx="4378">
                  <c:v>5.0578703703703709E-2</c:v>
                </c:pt>
                <c:pt idx="4379">
                  <c:v>5.0590277777777776E-2</c:v>
                </c:pt>
                <c:pt idx="4380">
                  <c:v>5.0601851851851849E-2</c:v>
                </c:pt>
                <c:pt idx="4381">
                  <c:v>5.061342592592593E-2</c:v>
                </c:pt>
                <c:pt idx="4382">
                  <c:v>5.0625000000000003E-2</c:v>
                </c:pt>
                <c:pt idx="4383">
                  <c:v>5.063657407407407E-2</c:v>
                </c:pt>
                <c:pt idx="4384">
                  <c:v>5.0648148148148144E-2</c:v>
                </c:pt>
                <c:pt idx="4385">
                  <c:v>5.0659722222222224E-2</c:v>
                </c:pt>
                <c:pt idx="4386">
                  <c:v>5.0671296296296298E-2</c:v>
                </c:pt>
                <c:pt idx="4387">
                  <c:v>5.0682870370370371E-2</c:v>
                </c:pt>
                <c:pt idx="4388">
                  <c:v>5.0694444444444452E-2</c:v>
                </c:pt>
                <c:pt idx="4389">
                  <c:v>5.0706018518518518E-2</c:v>
                </c:pt>
                <c:pt idx="4390">
                  <c:v>5.0717592592592592E-2</c:v>
                </c:pt>
                <c:pt idx="4391">
                  <c:v>5.0729166666666665E-2</c:v>
                </c:pt>
                <c:pt idx="4392">
                  <c:v>5.0740740740740746E-2</c:v>
                </c:pt>
                <c:pt idx="4393">
                  <c:v>5.0752314814814813E-2</c:v>
                </c:pt>
                <c:pt idx="4394">
                  <c:v>5.0763888888888886E-2</c:v>
                </c:pt>
                <c:pt idx="4395">
                  <c:v>5.077546296296296E-2</c:v>
                </c:pt>
                <c:pt idx="4396">
                  <c:v>5.078703703703704E-2</c:v>
                </c:pt>
                <c:pt idx="4397">
                  <c:v>5.0798611111111114E-2</c:v>
                </c:pt>
                <c:pt idx="4398">
                  <c:v>5.0810185185185187E-2</c:v>
                </c:pt>
                <c:pt idx="4399">
                  <c:v>5.0821759259259254E-2</c:v>
                </c:pt>
                <c:pt idx="4400">
                  <c:v>5.0833333333333335E-2</c:v>
                </c:pt>
                <c:pt idx="4401">
                  <c:v>5.0844907407407408E-2</c:v>
                </c:pt>
                <c:pt idx="4402">
                  <c:v>5.0856481481481482E-2</c:v>
                </c:pt>
                <c:pt idx="4403">
                  <c:v>5.0868055555555548E-2</c:v>
                </c:pt>
                <c:pt idx="4404">
                  <c:v>5.0879629629629629E-2</c:v>
                </c:pt>
                <c:pt idx="4405">
                  <c:v>5.0891203703703702E-2</c:v>
                </c:pt>
                <c:pt idx="4406">
                  <c:v>5.0902777777777776E-2</c:v>
                </c:pt>
                <c:pt idx="4407">
                  <c:v>5.0914351851851856E-2</c:v>
                </c:pt>
                <c:pt idx="4408">
                  <c:v>5.092592592592593E-2</c:v>
                </c:pt>
                <c:pt idx="4409">
                  <c:v>5.0937499999999997E-2</c:v>
                </c:pt>
                <c:pt idx="4410">
                  <c:v>5.094907407407407E-2</c:v>
                </c:pt>
                <c:pt idx="4411">
                  <c:v>5.0960648148148151E-2</c:v>
                </c:pt>
                <c:pt idx="4412">
                  <c:v>5.0972222222222224E-2</c:v>
                </c:pt>
                <c:pt idx="4413">
                  <c:v>5.0983796296296291E-2</c:v>
                </c:pt>
                <c:pt idx="4414">
                  <c:v>5.0995370370370365E-2</c:v>
                </c:pt>
                <c:pt idx="4415">
                  <c:v>5.1006944444444445E-2</c:v>
                </c:pt>
                <c:pt idx="4416">
                  <c:v>5.1018518518518519E-2</c:v>
                </c:pt>
                <c:pt idx="4417">
                  <c:v>5.1030092592592592E-2</c:v>
                </c:pt>
                <c:pt idx="4418">
                  <c:v>5.1041666666666673E-2</c:v>
                </c:pt>
                <c:pt idx="4419">
                  <c:v>5.1053240740740746E-2</c:v>
                </c:pt>
                <c:pt idx="4420">
                  <c:v>5.1064814814814813E-2</c:v>
                </c:pt>
                <c:pt idx="4421">
                  <c:v>5.1076388888888886E-2</c:v>
                </c:pt>
                <c:pt idx="4422">
                  <c:v>5.1087962962962967E-2</c:v>
                </c:pt>
                <c:pt idx="4423">
                  <c:v>5.1099537037037041E-2</c:v>
                </c:pt>
                <c:pt idx="4424">
                  <c:v>5.1111111111111107E-2</c:v>
                </c:pt>
                <c:pt idx="4425">
                  <c:v>5.1122685185185181E-2</c:v>
                </c:pt>
                <c:pt idx="4426">
                  <c:v>5.1134259259259261E-2</c:v>
                </c:pt>
                <c:pt idx="4427">
                  <c:v>5.1145833333333335E-2</c:v>
                </c:pt>
                <c:pt idx="4428">
                  <c:v>5.1157407407407408E-2</c:v>
                </c:pt>
                <c:pt idx="4429">
                  <c:v>5.1168981481481489E-2</c:v>
                </c:pt>
                <c:pt idx="4430">
                  <c:v>5.1180555555555556E-2</c:v>
                </c:pt>
                <c:pt idx="4431">
                  <c:v>5.1192129629629629E-2</c:v>
                </c:pt>
                <c:pt idx="4432">
                  <c:v>5.1203703703703703E-2</c:v>
                </c:pt>
                <c:pt idx="4433">
                  <c:v>5.1215277777777783E-2</c:v>
                </c:pt>
                <c:pt idx="4434">
                  <c:v>5.122685185185185E-2</c:v>
                </c:pt>
                <c:pt idx="4435">
                  <c:v>5.1238425925925923E-2</c:v>
                </c:pt>
                <c:pt idx="4436">
                  <c:v>5.1249999999999997E-2</c:v>
                </c:pt>
                <c:pt idx="4437">
                  <c:v>5.1261574074074077E-2</c:v>
                </c:pt>
                <c:pt idx="4438">
                  <c:v>5.1273148148148151E-2</c:v>
                </c:pt>
                <c:pt idx="4439">
                  <c:v>5.1284722222222225E-2</c:v>
                </c:pt>
                <c:pt idx="4440">
                  <c:v>5.1296296296296291E-2</c:v>
                </c:pt>
                <c:pt idx="4441">
                  <c:v>5.1296296296296291E-2</c:v>
                </c:pt>
                <c:pt idx="4442">
                  <c:v>5.1319444444444445E-2</c:v>
                </c:pt>
                <c:pt idx="4443">
                  <c:v>5.1319444444444445E-2</c:v>
                </c:pt>
                <c:pt idx="4444">
                  <c:v>5.1331018518518519E-2</c:v>
                </c:pt>
                <c:pt idx="4445">
                  <c:v>5.1342592592592586E-2</c:v>
                </c:pt>
                <c:pt idx="4446">
                  <c:v>5.1354166666666666E-2</c:v>
                </c:pt>
                <c:pt idx="4447">
                  <c:v>5.136574074074074E-2</c:v>
                </c:pt>
                <c:pt idx="4448">
                  <c:v>5.1377314814814813E-2</c:v>
                </c:pt>
                <c:pt idx="4449">
                  <c:v>5.1388888888888894E-2</c:v>
                </c:pt>
                <c:pt idx="4450">
                  <c:v>5.1400462962962967E-2</c:v>
                </c:pt>
                <c:pt idx="4451">
                  <c:v>5.1412037037037034E-2</c:v>
                </c:pt>
                <c:pt idx="4452">
                  <c:v>5.1423611111111107E-2</c:v>
                </c:pt>
                <c:pt idx="4453">
                  <c:v>5.1435185185185188E-2</c:v>
                </c:pt>
                <c:pt idx="4454">
                  <c:v>5.1446759259259262E-2</c:v>
                </c:pt>
                <c:pt idx="4455">
                  <c:v>5.1458333333333328E-2</c:v>
                </c:pt>
                <c:pt idx="4456">
                  <c:v>5.1469907407407402E-2</c:v>
                </c:pt>
                <c:pt idx="4457">
                  <c:v>5.1481481481481482E-2</c:v>
                </c:pt>
                <c:pt idx="4458">
                  <c:v>5.1493055555555556E-2</c:v>
                </c:pt>
                <c:pt idx="4459">
                  <c:v>5.1504629629629629E-2</c:v>
                </c:pt>
                <c:pt idx="4460">
                  <c:v>5.151620370370371E-2</c:v>
                </c:pt>
                <c:pt idx="4461">
                  <c:v>5.1527777777777777E-2</c:v>
                </c:pt>
                <c:pt idx="4462">
                  <c:v>5.153935185185185E-2</c:v>
                </c:pt>
                <c:pt idx="4463">
                  <c:v>5.1550925925925924E-2</c:v>
                </c:pt>
                <c:pt idx="4464">
                  <c:v>5.1562500000000004E-2</c:v>
                </c:pt>
                <c:pt idx="4465">
                  <c:v>5.1574074074074078E-2</c:v>
                </c:pt>
                <c:pt idx="4466">
                  <c:v>5.1585648148148144E-2</c:v>
                </c:pt>
                <c:pt idx="4467">
                  <c:v>5.1597222222222218E-2</c:v>
                </c:pt>
                <c:pt idx="4468">
                  <c:v>5.1608796296296298E-2</c:v>
                </c:pt>
                <c:pt idx="4469">
                  <c:v>5.1620370370370372E-2</c:v>
                </c:pt>
                <c:pt idx="4470">
                  <c:v>5.1631944444444446E-2</c:v>
                </c:pt>
                <c:pt idx="4471">
                  <c:v>5.1643518518518526E-2</c:v>
                </c:pt>
                <c:pt idx="4472">
                  <c:v>5.1655092592592593E-2</c:v>
                </c:pt>
                <c:pt idx="4473">
                  <c:v>5.1666666666666666E-2</c:v>
                </c:pt>
                <c:pt idx="4474">
                  <c:v>5.167824074074074E-2</c:v>
                </c:pt>
                <c:pt idx="4475">
                  <c:v>5.168981481481482E-2</c:v>
                </c:pt>
                <c:pt idx="4476">
                  <c:v>5.1701388888888887E-2</c:v>
                </c:pt>
                <c:pt idx="4477">
                  <c:v>5.1712962962962961E-2</c:v>
                </c:pt>
                <c:pt idx="4478">
                  <c:v>5.1724537037037034E-2</c:v>
                </c:pt>
                <c:pt idx="4479">
                  <c:v>5.1736111111111115E-2</c:v>
                </c:pt>
                <c:pt idx="4480">
                  <c:v>5.1747685185185188E-2</c:v>
                </c:pt>
                <c:pt idx="4481">
                  <c:v>5.1759259259259262E-2</c:v>
                </c:pt>
                <c:pt idx="4482">
                  <c:v>5.1770833333333328E-2</c:v>
                </c:pt>
                <c:pt idx="4483">
                  <c:v>5.1782407407407409E-2</c:v>
                </c:pt>
                <c:pt idx="4484">
                  <c:v>5.1793981481481483E-2</c:v>
                </c:pt>
                <c:pt idx="4485">
                  <c:v>5.1805555555555556E-2</c:v>
                </c:pt>
                <c:pt idx="4486">
                  <c:v>5.1817129629629623E-2</c:v>
                </c:pt>
                <c:pt idx="4487">
                  <c:v>5.1828703703703703E-2</c:v>
                </c:pt>
                <c:pt idx="4488">
                  <c:v>5.1840277777777777E-2</c:v>
                </c:pt>
                <c:pt idx="4489">
                  <c:v>5.185185185185185E-2</c:v>
                </c:pt>
                <c:pt idx="4490">
                  <c:v>5.1863425925925931E-2</c:v>
                </c:pt>
                <c:pt idx="4491">
                  <c:v>5.1875000000000004E-2</c:v>
                </c:pt>
                <c:pt idx="4492">
                  <c:v>5.1886574074074071E-2</c:v>
                </c:pt>
                <c:pt idx="4493">
                  <c:v>5.1898148148148145E-2</c:v>
                </c:pt>
                <c:pt idx="4494">
                  <c:v>5.1909722222222225E-2</c:v>
                </c:pt>
                <c:pt idx="4495">
                  <c:v>5.1921296296296299E-2</c:v>
                </c:pt>
                <c:pt idx="4496">
                  <c:v>5.1932870370370365E-2</c:v>
                </c:pt>
                <c:pt idx="4497">
                  <c:v>5.1944444444444439E-2</c:v>
                </c:pt>
                <c:pt idx="4498">
                  <c:v>5.1956018518518519E-2</c:v>
                </c:pt>
                <c:pt idx="4499">
                  <c:v>5.1967592592592593E-2</c:v>
                </c:pt>
                <c:pt idx="4500">
                  <c:v>5.1979166666666667E-2</c:v>
                </c:pt>
                <c:pt idx="4501">
                  <c:v>5.1990740740740747E-2</c:v>
                </c:pt>
                <c:pt idx="4502">
                  <c:v>5.2002314814814814E-2</c:v>
                </c:pt>
                <c:pt idx="4503">
                  <c:v>5.2013888888888887E-2</c:v>
                </c:pt>
                <c:pt idx="4504">
                  <c:v>5.2025462962962961E-2</c:v>
                </c:pt>
                <c:pt idx="4505">
                  <c:v>5.2037037037037041E-2</c:v>
                </c:pt>
                <c:pt idx="4506">
                  <c:v>5.2048611111111108E-2</c:v>
                </c:pt>
                <c:pt idx="4507">
                  <c:v>5.2060185185185182E-2</c:v>
                </c:pt>
                <c:pt idx="4508">
                  <c:v>5.2071759259259255E-2</c:v>
                </c:pt>
                <c:pt idx="4509">
                  <c:v>5.2083333333333336E-2</c:v>
                </c:pt>
                <c:pt idx="4510">
                  <c:v>5.2094907407407409E-2</c:v>
                </c:pt>
                <c:pt idx="4511">
                  <c:v>5.2106481481481483E-2</c:v>
                </c:pt>
                <c:pt idx="4512">
                  <c:v>5.2118055555555563E-2</c:v>
                </c:pt>
                <c:pt idx="4513">
                  <c:v>5.212962962962963E-2</c:v>
                </c:pt>
                <c:pt idx="4514">
                  <c:v>5.2141203703703703E-2</c:v>
                </c:pt>
                <c:pt idx="4515">
                  <c:v>5.2152777777777777E-2</c:v>
                </c:pt>
                <c:pt idx="4516">
                  <c:v>5.2164351851851858E-2</c:v>
                </c:pt>
                <c:pt idx="4517">
                  <c:v>5.2175925925925924E-2</c:v>
                </c:pt>
                <c:pt idx="4518">
                  <c:v>5.2187499999999998E-2</c:v>
                </c:pt>
                <c:pt idx="4519">
                  <c:v>5.2199074074074071E-2</c:v>
                </c:pt>
                <c:pt idx="4520">
                  <c:v>5.2210648148148152E-2</c:v>
                </c:pt>
                <c:pt idx="4521">
                  <c:v>5.2222222222222225E-2</c:v>
                </c:pt>
                <c:pt idx="4522">
                  <c:v>5.2233796296296299E-2</c:v>
                </c:pt>
                <c:pt idx="4523">
                  <c:v>5.2245370370370366E-2</c:v>
                </c:pt>
                <c:pt idx="4524">
                  <c:v>5.2256944444444446E-2</c:v>
                </c:pt>
                <c:pt idx="4525">
                  <c:v>5.226851851851852E-2</c:v>
                </c:pt>
                <c:pt idx="4526">
                  <c:v>5.2280092592592593E-2</c:v>
                </c:pt>
                <c:pt idx="4527">
                  <c:v>5.229166666666666E-2</c:v>
                </c:pt>
                <c:pt idx="4528">
                  <c:v>5.230324074074074E-2</c:v>
                </c:pt>
                <c:pt idx="4529">
                  <c:v>5.2314814814814814E-2</c:v>
                </c:pt>
                <c:pt idx="4530">
                  <c:v>5.2326388888888888E-2</c:v>
                </c:pt>
                <c:pt idx="4531">
                  <c:v>5.2337962962962968E-2</c:v>
                </c:pt>
                <c:pt idx="4532">
                  <c:v>5.2349537037037042E-2</c:v>
                </c:pt>
                <c:pt idx="4533">
                  <c:v>5.2361111111111108E-2</c:v>
                </c:pt>
                <c:pt idx="4534">
                  <c:v>5.2372685185185182E-2</c:v>
                </c:pt>
                <c:pt idx="4535">
                  <c:v>5.2384259259259262E-2</c:v>
                </c:pt>
                <c:pt idx="4536">
                  <c:v>5.2395833333333336E-2</c:v>
                </c:pt>
                <c:pt idx="4537">
                  <c:v>5.2407407407407403E-2</c:v>
                </c:pt>
                <c:pt idx="4538">
                  <c:v>5.2418981481481476E-2</c:v>
                </c:pt>
                <c:pt idx="4539">
                  <c:v>5.2430555555555557E-2</c:v>
                </c:pt>
                <c:pt idx="4540">
                  <c:v>5.244212962962963E-2</c:v>
                </c:pt>
                <c:pt idx="4541">
                  <c:v>5.2453703703703704E-2</c:v>
                </c:pt>
                <c:pt idx="4542">
                  <c:v>5.2465277777777784E-2</c:v>
                </c:pt>
                <c:pt idx="4543">
                  <c:v>5.2476851851851851E-2</c:v>
                </c:pt>
                <c:pt idx="4544">
                  <c:v>5.2488425925925924E-2</c:v>
                </c:pt>
                <c:pt idx="4545">
                  <c:v>5.2499999999999998E-2</c:v>
                </c:pt>
                <c:pt idx="4546">
                  <c:v>5.2511574074074079E-2</c:v>
                </c:pt>
                <c:pt idx="4547">
                  <c:v>5.2523148148148145E-2</c:v>
                </c:pt>
                <c:pt idx="4548">
                  <c:v>5.2534722222222219E-2</c:v>
                </c:pt>
                <c:pt idx="4549">
                  <c:v>5.2546296296296292E-2</c:v>
                </c:pt>
                <c:pt idx="4550">
                  <c:v>5.2557870370370373E-2</c:v>
                </c:pt>
                <c:pt idx="4551">
                  <c:v>5.2569444444444446E-2</c:v>
                </c:pt>
                <c:pt idx="4552">
                  <c:v>5.258101851851852E-2</c:v>
                </c:pt>
                <c:pt idx="4553">
                  <c:v>5.2592592592592587E-2</c:v>
                </c:pt>
                <c:pt idx="4554">
                  <c:v>5.2604166666666667E-2</c:v>
                </c:pt>
                <c:pt idx="4555">
                  <c:v>5.2615740740740741E-2</c:v>
                </c:pt>
                <c:pt idx="4556">
                  <c:v>5.2627314814814814E-2</c:v>
                </c:pt>
                <c:pt idx="4557">
                  <c:v>5.2638888888888895E-2</c:v>
                </c:pt>
                <c:pt idx="4558">
                  <c:v>5.2650462962962961E-2</c:v>
                </c:pt>
                <c:pt idx="4559">
                  <c:v>5.2662037037037035E-2</c:v>
                </c:pt>
                <c:pt idx="4560">
                  <c:v>5.2673611111111109E-2</c:v>
                </c:pt>
                <c:pt idx="4561">
                  <c:v>5.2685185185185189E-2</c:v>
                </c:pt>
                <c:pt idx="4562">
                  <c:v>5.2696759259259263E-2</c:v>
                </c:pt>
                <c:pt idx="4563">
                  <c:v>5.2708333333333336E-2</c:v>
                </c:pt>
                <c:pt idx="4564">
                  <c:v>5.2719907407407403E-2</c:v>
                </c:pt>
                <c:pt idx="4565">
                  <c:v>5.2731481481481483E-2</c:v>
                </c:pt>
                <c:pt idx="4566">
                  <c:v>5.2743055555555557E-2</c:v>
                </c:pt>
                <c:pt idx="4567">
                  <c:v>5.275462962962963E-2</c:v>
                </c:pt>
                <c:pt idx="4568">
                  <c:v>5.2766203703703697E-2</c:v>
                </c:pt>
                <c:pt idx="4569">
                  <c:v>5.2777777777777778E-2</c:v>
                </c:pt>
                <c:pt idx="4570">
                  <c:v>5.2789351851851851E-2</c:v>
                </c:pt>
                <c:pt idx="4571">
                  <c:v>5.2800925925925925E-2</c:v>
                </c:pt>
                <c:pt idx="4572">
                  <c:v>5.2812500000000005E-2</c:v>
                </c:pt>
                <c:pt idx="4573">
                  <c:v>5.2824074074074079E-2</c:v>
                </c:pt>
                <c:pt idx="4574">
                  <c:v>5.2835648148148145E-2</c:v>
                </c:pt>
                <c:pt idx="4575">
                  <c:v>5.2847222222222219E-2</c:v>
                </c:pt>
                <c:pt idx="4576">
                  <c:v>5.28587962962963E-2</c:v>
                </c:pt>
                <c:pt idx="4577">
                  <c:v>5.2870370370370373E-2</c:v>
                </c:pt>
                <c:pt idx="4578">
                  <c:v>5.288194444444444E-2</c:v>
                </c:pt>
                <c:pt idx="4579">
                  <c:v>5.2893518518518513E-2</c:v>
                </c:pt>
                <c:pt idx="4580">
                  <c:v>5.2905092592592594E-2</c:v>
                </c:pt>
                <c:pt idx="4581">
                  <c:v>5.2916666666666667E-2</c:v>
                </c:pt>
                <c:pt idx="4582">
                  <c:v>5.2928240740740741E-2</c:v>
                </c:pt>
                <c:pt idx="4583">
                  <c:v>5.2939814814814821E-2</c:v>
                </c:pt>
                <c:pt idx="4584">
                  <c:v>5.2951388888888888E-2</c:v>
                </c:pt>
                <c:pt idx="4585">
                  <c:v>5.2962962962962962E-2</c:v>
                </c:pt>
                <c:pt idx="4586">
                  <c:v>5.2974537037037035E-2</c:v>
                </c:pt>
                <c:pt idx="4587">
                  <c:v>5.2986111111111116E-2</c:v>
                </c:pt>
                <c:pt idx="4588">
                  <c:v>5.2997685185185182E-2</c:v>
                </c:pt>
                <c:pt idx="4589">
                  <c:v>5.3009259259259256E-2</c:v>
                </c:pt>
                <c:pt idx="4590">
                  <c:v>5.302083333333333E-2</c:v>
                </c:pt>
                <c:pt idx="4591">
                  <c:v>5.303240740740741E-2</c:v>
                </c:pt>
                <c:pt idx="4592">
                  <c:v>5.3043981481481484E-2</c:v>
                </c:pt>
                <c:pt idx="4593">
                  <c:v>5.3055555555555557E-2</c:v>
                </c:pt>
                <c:pt idx="4594">
                  <c:v>5.3067129629629638E-2</c:v>
                </c:pt>
                <c:pt idx="4595">
                  <c:v>5.3078703703703704E-2</c:v>
                </c:pt>
                <c:pt idx="4596">
                  <c:v>5.3090277777777778E-2</c:v>
                </c:pt>
                <c:pt idx="4597">
                  <c:v>5.3101851851851851E-2</c:v>
                </c:pt>
                <c:pt idx="4598">
                  <c:v>5.3113425925925932E-2</c:v>
                </c:pt>
                <c:pt idx="4599">
                  <c:v>5.3124999999999999E-2</c:v>
                </c:pt>
                <c:pt idx="4600">
                  <c:v>5.3136574074074072E-2</c:v>
                </c:pt>
                <c:pt idx="4601">
                  <c:v>5.3148148148148146E-2</c:v>
                </c:pt>
                <c:pt idx="4602">
                  <c:v>5.3159722222222226E-2</c:v>
                </c:pt>
                <c:pt idx="4603">
                  <c:v>5.31712962962963E-2</c:v>
                </c:pt>
                <c:pt idx="4604">
                  <c:v>5.3182870370370366E-2</c:v>
                </c:pt>
                <c:pt idx="4605">
                  <c:v>5.319444444444444E-2</c:v>
                </c:pt>
                <c:pt idx="4606">
                  <c:v>5.3206018518518521E-2</c:v>
                </c:pt>
                <c:pt idx="4607">
                  <c:v>5.3217592592592594E-2</c:v>
                </c:pt>
                <c:pt idx="4608">
                  <c:v>5.3229166666666661E-2</c:v>
                </c:pt>
                <c:pt idx="4609">
                  <c:v>5.3240740740740734E-2</c:v>
                </c:pt>
                <c:pt idx="4610">
                  <c:v>5.3252314814814815E-2</c:v>
                </c:pt>
                <c:pt idx="4611">
                  <c:v>5.3263888888888888E-2</c:v>
                </c:pt>
                <c:pt idx="4612">
                  <c:v>5.3275462962962962E-2</c:v>
                </c:pt>
                <c:pt idx="4613">
                  <c:v>5.3287037037037042E-2</c:v>
                </c:pt>
                <c:pt idx="4614">
                  <c:v>5.3298611111111116E-2</c:v>
                </c:pt>
                <c:pt idx="4615">
                  <c:v>5.3310185185185183E-2</c:v>
                </c:pt>
                <c:pt idx="4616">
                  <c:v>5.3321759259259256E-2</c:v>
                </c:pt>
                <c:pt idx="4617">
                  <c:v>5.3333333333333337E-2</c:v>
                </c:pt>
                <c:pt idx="4618">
                  <c:v>5.334490740740741E-2</c:v>
                </c:pt>
                <c:pt idx="4619">
                  <c:v>5.3356481481481477E-2</c:v>
                </c:pt>
                <c:pt idx="4620">
                  <c:v>5.3368055555555551E-2</c:v>
                </c:pt>
                <c:pt idx="4621">
                  <c:v>5.3379629629629631E-2</c:v>
                </c:pt>
                <c:pt idx="4622">
                  <c:v>5.3391203703703705E-2</c:v>
                </c:pt>
                <c:pt idx="4623">
                  <c:v>5.3402777777777778E-2</c:v>
                </c:pt>
                <c:pt idx="4624">
                  <c:v>5.3414351851851859E-2</c:v>
                </c:pt>
                <c:pt idx="4625">
                  <c:v>5.3425925925925925E-2</c:v>
                </c:pt>
                <c:pt idx="4626">
                  <c:v>5.3437499999999999E-2</c:v>
                </c:pt>
                <c:pt idx="4627">
                  <c:v>5.3449074074074072E-2</c:v>
                </c:pt>
                <c:pt idx="4628">
                  <c:v>5.3460648148148153E-2</c:v>
                </c:pt>
                <c:pt idx="4629">
                  <c:v>5.347222222222222E-2</c:v>
                </c:pt>
                <c:pt idx="4630">
                  <c:v>5.3483796296296293E-2</c:v>
                </c:pt>
                <c:pt idx="4631">
                  <c:v>5.3495370370370367E-2</c:v>
                </c:pt>
                <c:pt idx="4632">
                  <c:v>5.3506944444444447E-2</c:v>
                </c:pt>
                <c:pt idx="4633">
                  <c:v>5.3518518518518521E-2</c:v>
                </c:pt>
                <c:pt idx="4634">
                  <c:v>5.3530092592592594E-2</c:v>
                </c:pt>
                <c:pt idx="4635">
                  <c:v>5.3541666666666675E-2</c:v>
                </c:pt>
                <c:pt idx="4636">
                  <c:v>5.3553240740740742E-2</c:v>
                </c:pt>
                <c:pt idx="4637">
                  <c:v>5.3564814814814815E-2</c:v>
                </c:pt>
                <c:pt idx="4638">
                  <c:v>5.3576388888888889E-2</c:v>
                </c:pt>
                <c:pt idx="4639">
                  <c:v>5.3587962962962969E-2</c:v>
                </c:pt>
                <c:pt idx="4640">
                  <c:v>5.3599537037037036E-2</c:v>
                </c:pt>
                <c:pt idx="4641">
                  <c:v>5.3611111111111109E-2</c:v>
                </c:pt>
                <c:pt idx="4642">
                  <c:v>5.3622685185185183E-2</c:v>
                </c:pt>
                <c:pt idx="4643">
                  <c:v>5.3634259259259263E-2</c:v>
                </c:pt>
                <c:pt idx="4644">
                  <c:v>5.3645833333333337E-2</c:v>
                </c:pt>
                <c:pt idx="4645">
                  <c:v>5.3657407407407404E-2</c:v>
                </c:pt>
                <c:pt idx="4646">
                  <c:v>5.3668981481481477E-2</c:v>
                </c:pt>
                <c:pt idx="4647">
                  <c:v>5.3680555555555558E-2</c:v>
                </c:pt>
                <c:pt idx="4648">
                  <c:v>5.3692129629629631E-2</c:v>
                </c:pt>
                <c:pt idx="4649">
                  <c:v>5.3703703703703698E-2</c:v>
                </c:pt>
                <c:pt idx="4650">
                  <c:v>5.3715277777777772E-2</c:v>
                </c:pt>
                <c:pt idx="4651">
                  <c:v>5.3726851851851852E-2</c:v>
                </c:pt>
                <c:pt idx="4652">
                  <c:v>5.3738425925925926E-2</c:v>
                </c:pt>
                <c:pt idx="4653">
                  <c:v>5.3749999999999999E-2</c:v>
                </c:pt>
                <c:pt idx="4654">
                  <c:v>5.376157407407408E-2</c:v>
                </c:pt>
                <c:pt idx="4655">
                  <c:v>5.3773148148148153E-2</c:v>
                </c:pt>
                <c:pt idx="4656">
                  <c:v>5.378472222222222E-2</c:v>
                </c:pt>
                <c:pt idx="4657">
                  <c:v>5.3796296296296293E-2</c:v>
                </c:pt>
                <c:pt idx="4658">
                  <c:v>5.3807870370370374E-2</c:v>
                </c:pt>
                <c:pt idx="4659">
                  <c:v>5.3819444444444448E-2</c:v>
                </c:pt>
                <c:pt idx="4660">
                  <c:v>5.3831018518518514E-2</c:v>
                </c:pt>
                <c:pt idx="4661">
                  <c:v>5.3842592592592588E-2</c:v>
                </c:pt>
                <c:pt idx="4662">
                  <c:v>5.3854166666666668E-2</c:v>
                </c:pt>
                <c:pt idx="4663">
                  <c:v>5.3865740740740742E-2</c:v>
                </c:pt>
                <c:pt idx="4664">
                  <c:v>5.3877314814814815E-2</c:v>
                </c:pt>
                <c:pt idx="4665">
                  <c:v>5.3888888888888896E-2</c:v>
                </c:pt>
                <c:pt idx="4666">
                  <c:v>5.3900462962962963E-2</c:v>
                </c:pt>
                <c:pt idx="4667">
                  <c:v>5.3912037037037036E-2</c:v>
                </c:pt>
                <c:pt idx="4668">
                  <c:v>5.392361111111111E-2</c:v>
                </c:pt>
                <c:pt idx="4669">
                  <c:v>5.393518518518519E-2</c:v>
                </c:pt>
                <c:pt idx="4670">
                  <c:v>5.3946759259259257E-2</c:v>
                </c:pt>
                <c:pt idx="4671">
                  <c:v>5.395833333333333E-2</c:v>
                </c:pt>
                <c:pt idx="4672">
                  <c:v>5.3969907407407404E-2</c:v>
                </c:pt>
                <c:pt idx="4673">
                  <c:v>5.3981481481481484E-2</c:v>
                </c:pt>
                <c:pt idx="4674">
                  <c:v>5.3993055555555558E-2</c:v>
                </c:pt>
                <c:pt idx="4675">
                  <c:v>5.4004629629629632E-2</c:v>
                </c:pt>
                <c:pt idx="4676">
                  <c:v>5.4016203703703712E-2</c:v>
                </c:pt>
                <c:pt idx="4677">
                  <c:v>5.4027777777777779E-2</c:v>
                </c:pt>
                <c:pt idx="4678">
                  <c:v>5.4039351851851852E-2</c:v>
                </c:pt>
                <c:pt idx="4679">
                  <c:v>5.4050925925925926E-2</c:v>
                </c:pt>
                <c:pt idx="4680">
                  <c:v>5.4062500000000006E-2</c:v>
                </c:pt>
                <c:pt idx="4681">
                  <c:v>5.4074074074074073E-2</c:v>
                </c:pt>
                <c:pt idx="4682">
                  <c:v>5.4085648148148147E-2</c:v>
                </c:pt>
                <c:pt idx="4683">
                  <c:v>5.409722222222222E-2</c:v>
                </c:pt>
                <c:pt idx="4684">
                  <c:v>5.4108796296296301E-2</c:v>
                </c:pt>
                <c:pt idx="4685">
                  <c:v>5.4120370370370374E-2</c:v>
                </c:pt>
                <c:pt idx="4686">
                  <c:v>5.4131944444444441E-2</c:v>
                </c:pt>
                <c:pt idx="4687">
                  <c:v>5.4143518518518514E-2</c:v>
                </c:pt>
                <c:pt idx="4688">
                  <c:v>5.4155092592592595E-2</c:v>
                </c:pt>
                <c:pt idx="4689">
                  <c:v>5.4166666666666669E-2</c:v>
                </c:pt>
                <c:pt idx="4690">
                  <c:v>5.4178240740740735E-2</c:v>
                </c:pt>
                <c:pt idx="4691">
                  <c:v>5.4189814814814809E-2</c:v>
                </c:pt>
                <c:pt idx="4692">
                  <c:v>5.4201388888888889E-2</c:v>
                </c:pt>
                <c:pt idx="4693">
                  <c:v>5.4212962962962963E-2</c:v>
                </c:pt>
                <c:pt idx="4694">
                  <c:v>5.4224537037037036E-2</c:v>
                </c:pt>
                <c:pt idx="4695">
                  <c:v>5.4236111111111117E-2</c:v>
                </c:pt>
                <c:pt idx="4696">
                  <c:v>5.424768518518519E-2</c:v>
                </c:pt>
                <c:pt idx="4697">
                  <c:v>5.4259259259259257E-2</c:v>
                </c:pt>
                <c:pt idx="4698">
                  <c:v>5.4270833333333331E-2</c:v>
                </c:pt>
                <c:pt idx="4699">
                  <c:v>5.4282407407407411E-2</c:v>
                </c:pt>
                <c:pt idx="4700">
                  <c:v>5.4293981481481485E-2</c:v>
                </c:pt>
                <c:pt idx="4701">
                  <c:v>5.4305555555555551E-2</c:v>
                </c:pt>
                <c:pt idx="4702">
                  <c:v>5.4317129629629625E-2</c:v>
                </c:pt>
                <c:pt idx="4703">
                  <c:v>5.4328703703703705E-2</c:v>
                </c:pt>
                <c:pt idx="4704">
                  <c:v>5.4340277777777779E-2</c:v>
                </c:pt>
                <c:pt idx="4705">
                  <c:v>5.4351851851851853E-2</c:v>
                </c:pt>
                <c:pt idx="4706">
                  <c:v>5.4363425925925933E-2</c:v>
                </c:pt>
                <c:pt idx="4707">
                  <c:v>5.4375E-2</c:v>
                </c:pt>
                <c:pt idx="4708">
                  <c:v>5.4386574074074073E-2</c:v>
                </c:pt>
                <c:pt idx="4709">
                  <c:v>5.4398148148148147E-2</c:v>
                </c:pt>
                <c:pt idx="4710">
                  <c:v>5.4409722222222227E-2</c:v>
                </c:pt>
                <c:pt idx="4711">
                  <c:v>5.4421296296296294E-2</c:v>
                </c:pt>
                <c:pt idx="4712">
                  <c:v>5.4432870370370368E-2</c:v>
                </c:pt>
                <c:pt idx="4713">
                  <c:v>5.4444444444444441E-2</c:v>
                </c:pt>
                <c:pt idx="4714">
                  <c:v>5.4456018518518522E-2</c:v>
                </c:pt>
                <c:pt idx="4715">
                  <c:v>5.4467592592592595E-2</c:v>
                </c:pt>
                <c:pt idx="4716">
                  <c:v>5.4479166666666669E-2</c:v>
                </c:pt>
                <c:pt idx="4717">
                  <c:v>5.4490740740740735E-2</c:v>
                </c:pt>
                <c:pt idx="4718">
                  <c:v>5.4502314814814816E-2</c:v>
                </c:pt>
                <c:pt idx="4719">
                  <c:v>5.451388888888889E-2</c:v>
                </c:pt>
                <c:pt idx="4720">
                  <c:v>5.4525462962962963E-2</c:v>
                </c:pt>
                <c:pt idx="4721">
                  <c:v>5.4537037037037044E-2</c:v>
                </c:pt>
                <c:pt idx="4722">
                  <c:v>5.454861111111111E-2</c:v>
                </c:pt>
                <c:pt idx="4723">
                  <c:v>5.4560185185185184E-2</c:v>
                </c:pt>
                <c:pt idx="4724">
                  <c:v>5.4571759259259257E-2</c:v>
                </c:pt>
                <c:pt idx="4725">
                  <c:v>5.4583333333333338E-2</c:v>
                </c:pt>
                <c:pt idx="4726">
                  <c:v>5.4594907407407411E-2</c:v>
                </c:pt>
                <c:pt idx="4727">
                  <c:v>5.4606481481481478E-2</c:v>
                </c:pt>
                <c:pt idx="4728">
                  <c:v>5.4618055555555552E-2</c:v>
                </c:pt>
                <c:pt idx="4729">
                  <c:v>5.4629629629629632E-2</c:v>
                </c:pt>
                <c:pt idx="4730">
                  <c:v>5.4641203703703706E-2</c:v>
                </c:pt>
                <c:pt idx="4731">
                  <c:v>5.4652777777777772E-2</c:v>
                </c:pt>
                <c:pt idx="4732">
                  <c:v>5.4664351851851846E-2</c:v>
                </c:pt>
                <c:pt idx="4733">
                  <c:v>5.4675925925925926E-2</c:v>
                </c:pt>
                <c:pt idx="4734">
                  <c:v>5.46875E-2</c:v>
                </c:pt>
                <c:pt idx="4735">
                  <c:v>5.4699074074074074E-2</c:v>
                </c:pt>
                <c:pt idx="4736">
                  <c:v>5.4710648148148154E-2</c:v>
                </c:pt>
                <c:pt idx="4737">
                  <c:v>5.4722222222222228E-2</c:v>
                </c:pt>
                <c:pt idx="4738">
                  <c:v>5.4733796296296294E-2</c:v>
                </c:pt>
                <c:pt idx="4739">
                  <c:v>5.4745370370370368E-2</c:v>
                </c:pt>
                <c:pt idx="4740">
                  <c:v>5.4756944444444448E-2</c:v>
                </c:pt>
                <c:pt idx="4741">
                  <c:v>5.4768518518518522E-2</c:v>
                </c:pt>
                <c:pt idx="4742">
                  <c:v>5.4780092592592589E-2</c:v>
                </c:pt>
                <c:pt idx="4743">
                  <c:v>5.4791666666666662E-2</c:v>
                </c:pt>
                <c:pt idx="4744">
                  <c:v>5.4803240740740743E-2</c:v>
                </c:pt>
                <c:pt idx="4745">
                  <c:v>5.4814814814814816E-2</c:v>
                </c:pt>
                <c:pt idx="4746">
                  <c:v>5.482638888888889E-2</c:v>
                </c:pt>
                <c:pt idx="4747">
                  <c:v>5.4837962962962956E-2</c:v>
                </c:pt>
                <c:pt idx="4748">
                  <c:v>5.4849537037037037E-2</c:v>
                </c:pt>
                <c:pt idx="4749">
                  <c:v>5.486111111111111E-2</c:v>
                </c:pt>
                <c:pt idx="4750">
                  <c:v>5.4872685185185184E-2</c:v>
                </c:pt>
                <c:pt idx="4751">
                  <c:v>5.4884259259259265E-2</c:v>
                </c:pt>
                <c:pt idx="4752">
                  <c:v>5.4895833333333331E-2</c:v>
                </c:pt>
                <c:pt idx="4753">
                  <c:v>5.4907407407407405E-2</c:v>
                </c:pt>
                <c:pt idx="4754">
                  <c:v>5.4918981481481478E-2</c:v>
                </c:pt>
                <c:pt idx="4755">
                  <c:v>5.4930555555555559E-2</c:v>
                </c:pt>
                <c:pt idx="4756">
                  <c:v>5.4942129629629632E-2</c:v>
                </c:pt>
                <c:pt idx="4757">
                  <c:v>5.4953703703703706E-2</c:v>
                </c:pt>
                <c:pt idx="4758">
                  <c:v>5.4965277777777773E-2</c:v>
                </c:pt>
                <c:pt idx="4759">
                  <c:v>5.4976851851851853E-2</c:v>
                </c:pt>
                <c:pt idx="4760">
                  <c:v>5.4988425925925927E-2</c:v>
                </c:pt>
                <c:pt idx="4761">
                  <c:v>5.5E-2</c:v>
                </c:pt>
                <c:pt idx="4762">
                  <c:v>5.5011574074074067E-2</c:v>
                </c:pt>
                <c:pt idx="4763">
                  <c:v>5.5023148148148147E-2</c:v>
                </c:pt>
                <c:pt idx="4764">
                  <c:v>5.5034722222222221E-2</c:v>
                </c:pt>
                <c:pt idx="4765">
                  <c:v>5.5046296296296295E-2</c:v>
                </c:pt>
                <c:pt idx="4766">
                  <c:v>5.5057870370370375E-2</c:v>
                </c:pt>
                <c:pt idx="4767">
                  <c:v>5.5069444444444449E-2</c:v>
                </c:pt>
                <c:pt idx="4768">
                  <c:v>5.5081018518518515E-2</c:v>
                </c:pt>
                <c:pt idx="4769">
                  <c:v>5.5092592592592589E-2</c:v>
                </c:pt>
                <c:pt idx="4770">
                  <c:v>5.5104166666666669E-2</c:v>
                </c:pt>
                <c:pt idx="4771">
                  <c:v>5.5115740740740743E-2</c:v>
                </c:pt>
                <c:pt idx="4772">
                  <c:v>5.512731481481481E-2</c:v>
                </c:pt>
                <c:pt idx="4773">
                  <c:v>5.5138888888888883E-2</c:v>
                </c:pt>
                <c:pt idx="4774">
                  <c:v>5.5150462962962964E-2</c:v>
                </c:pt>
                <c:pt idx="4775">
                  <c:v>5.5162037037037037E-2</c:v>
                </c:pt>
                <c:pt idx="4776">
                  <c:v>5.5173611111111111E-2</c:v>
                </c:pt>
                <c:pt idx="4777">
                  <c:v>5.5185185185185191E-2</c:v>
                </c:pt>
                <c:pt idx="4778">
                  <c:v>5.5196759259259265E-2</c:v>
                </c:pt>
                <c:pt idx="4779">
                  <c:v>5.5208333333333331E-2</c:v>
                </c:pt>
                <c:pt idx="4780">
                  <c:v>5.5219907407407405E-2</c:v>
                </c:pt>
                <c:pt idx="4781">
                  <c:v>5.5231481481481486E-2</c:v>
                </c:pt>
                <c:pt idx="4782">
                  <c:v>5.5243055555555559E-2</c:v>
                </c:pt>
                <c:pt idx="4783">
                  <c:v>5.5254629629629626E-2</c:v>
                </c:pt>
                <c:pt idx="4784">
                  <c:v>5.5266203703703699E-2</c:v>
                </c:pt>
                <c:pt idx="4785">
                  <c:v>5.527777777777778E-2</c:v>
                </c:pt>
                <c:pt idx="4786">
                  <c:v>5.5289351851851853E-2</c:v>
                </c:pt>
                <c:pt idx="4787">
                  <c:v>5.5300925925925927E-2</c:v>
                </c:pt>
                <c:pt idx="4788">
                  <c:v>5.5312499999999994E-2</c:v>
                </c:pt>
                <c:pt idx="4789">
                  <c:v>5.5324074074074074E-2</c:v>
                </c:pt>
                <c:pt idx="4790">
                  <c:v>5.5335648148148148E-2</c:v>
                </c:pt>
                <c:pt idx="4791">
                  <c:v>5.5347222222222221E-2</c:v>
                </c:pt>
                <c:pt idx="4792">
                  <c:v>5.5358796296296288E-2</c:v>
                </c:pt>
                <c:pt idx="4793">
                  <c:v>5.5370370370370368E-2</c:v>
                </c:pt>
                <c:pt idx="4794">
                  <c:v>5.5381944444444442E-2</c:v>
                </c:pt>
                <c:pt idx="4795">
                  <c:v>5.5393518518518516E-2</c:v>
                </c:pt>
                <c:pt idx="4796">
                  <c:v>5.5405092592592596E-2</c:v>
                </c:pt>
                <c:pt idx="4797">
                  <c:v>5.541666666666667E-2</c:v>
                </c:pt>
                <c:pt idx="4798">
                  <c:v>5.5428240740740743E-2</c:v>
                </c:pt>
                <c:pt idx="4799">
                  <c:v>5.543981481481481E-2</c:v>
                </c:pt>
                <c:pt idx="4800">
                  <c:v>5.545138888888889E-2</c:v>
                </c:pt>
                <c:pt idx="4801">
                  <c:v>5.5462962962962964E-2</c:v>
                </c:pt>
                <c:pt idx="4802">
                  <c:v>5.5474537037037037E-2</c:v>
                </c:pt>
                <c:pt idx="4803">
                  <c:v>5.5486111111111104E-2</c:v>
                </c:pt>
                <c:pt idx="4804">
                  <c:v>5.5497685185185185E-2</c:v>
                </c:pt>
                <c:pt idx="4805">
                  <c:v>5.5509259259259258E-2</c:v>
                </c:pt>
                <c:pt idx="4806">
                  <c:v>5.5520833333333332E-2</c:v>
                </c:pt>
                <c:pt idx="4807">
                  <c:v>5.5532407407407412E-2</c:v>
                </c:pt>
                <c:pt idx="4808">
                  <c:v>5.5543981481481486E-2</c:v>
                </c:pt>
                <c:pt idx="4809">
                  <c:v>5.5555555555555552E-2</c:v>
                </c:pt>
                <c:pt idx="4810">
                  <c:v>5.5567129629629626E-2</c:v>
                </c:pt>
                <c:pt idx="4811">
                  <c:v>5.5578703703703707E-2</c:v>
                </c:pt>
                <c:pt idx="4812">
                  <c:v>5.559027777777778E-2</c:v>
                </c:pt>
                <c:pt idx="4813">
                  <c:v>5.5601851851851847E-2</c:v>
                </c:pt>
                <c:pt idx="4814">
                  <c:v>5.561342592592592E-2</c:v>
                </c:pt>
                <c:pt idx="4815">
                  <c:v>5.5625000000000001E-2</c:v>
                </c:pt>
                <c:pt idx="4816">
                  <c:v>5.5636574074074074E-2</c:v>
                </c:pt>
                <c:pt idx="4817">
                  <c:v>5.5648148148148148E-2</c:v>
                </c:pt>
                <c:pt idx="4818">
                  <c:v>5.5659722222222228E-2</c:v>
                </c:pt>
                <c:pt idx="4819">
                  <c:v>5.5671296296296302E-2</c:v>
                </c:pt>
                <c:pt idx="4820">
                  <c:v>5.5682870370370369E-2</c:v>
                </c:pt>
                <c:pt idx="4821">
                  <c:v>5.5694444444444442E-2</c:v>
                </c:pt>
                <c:pt idx="4822">
                  <c:v>5.5706018518518523E-2</c:v>
                </c:pt>
                <c:pt idx="4823">
                  <c:v>5.5717592592592596E-2</c:v>
                </c:pt>
                <c:pt idx="4824">
                  <c:v>5.5729166666666663E-2</c:v>
                </c:pt>
                <c:pt idx="4825">
                  <c:v>5.5740740740740737E-2</c:v>
                </c:pt>
                <c:pt idx="4826">
                  <c:v>5.5752314814814817E-2</c:v>
                </c:pt>
                <c:pt idx="4827">
                  <c:v>5.5763888888888891E-2</c:v>
                </c:pt>
                <c:pt idx="4828">
                  <c:v>5.5775462962962964E-2</c:v>
                </c:pt>
                <c:pt idx="4829">
                  <c:v>5.5787037037037031E-2</c:v>
                </c:pt>
                <c:pt idx="4830">
                  <c:v>5.5798611111111111E-2</c:v>
                </c:pt>
                <c:pt idx="4831">
                  <c:v>5.5810185185185185E-2</c:v>
                </c:pt>
                <c:pt idx="4832">
                  <c:v>5.5821759259259258E-2</c:v>
                </c:pt>
                <c:pt idx="4833">
                  <c:v>5.5833333333333325E-2</c:v>
                </c:pt>
                <c:pt idx="4834">
                  <c:v>5.5844907407407406E-2</c:v>
                </c:pt>
                <c:pt idx="4835">
                  <c:v>5.5856481481481479E-2</c:v>
                </c:pt>
                <c:pt idx="4836">
                  <c:v>5.5868055555555553E-2</c:v>
                </c:pt>
                <c:pt idx="4837">
                  <c:v>5.5879629629629633E-2</c:v>
                </c:pt>
                <c:pt idx="4838">
                  <c:v>5.5891203703703707E-2</c:v>
                </c:pt>
                <c:pt idx="4839">
                  <c:v>5.590277777777778E-2</c:v>
                </c:pt>
                <c:pt idx="4840">
                  <c:v>5.5914351851851847E-2</c:v>
                </c:pt>
                <c:pt idx="4841">
                  <c:v>5.5925925925925928E-2</c:v>
                </c:pt>
                <c:pt idx="4842">
                  <c:v>5.5937500000000001E-2</c:v>
                </c:pt>
                <c:pt idx="4843">
                  <c:v>5.5949074074074075E-2</c:v>
                </c:pt>
                <c:pt idx="4844">
                  <c:v>5.5960648148148141E-2</c:v>
                </c:pt>
                <c:pt idx="4845">
                  <c:v>5.5972222222222222E-2</c:v>
                </c:pt>
                <c:pt idx="4846">
                  <c:v>5.5972222222222222E-2</c:v>
                </c:pt>
                <c:pt idx="4847">
                  <c:v>5.5983796296296295E-2</c:v>
                </c:pt>
                <c:pt idx="4848">
                  <c:v>5.5995370370370369E-2</c:v>
                </c:pt>
                <c:pt idx="4849">
                  <c:v>5.6006944444444449E-2</c:v>
                </c:pt>
                <c:pt idx="4850">
                  <c:v>5.6018518518518523E-2</c:v>
                </c:pt>
                <c:pt idx="4851">
                  <c:v>5.603009259259259E-2</c:v>
                </c:pt>
                <c:pt idx="4852">
                  <c:v>5.6041666666666663E-2</c:v>
                </c:pt>
                <c:pt idx="4853">
                  <c:v>5.6053240740740744E-2</c:v>
                </c:pt>
                <c:pt idx="4854">
                  <c:v>5.6064814814814817E-2</c:v>
                </c:pt>
                <c:pt idx="4855">
                  <c:v>5.6076388888888884E-2</c:v>
                </c:pt>
                <c:pt idx="4856">
                  <c:v>5.6087962962962958E-2</c:v>
                </c:pt>
                <c:pt idx="4857">
                  <c:v>5.6099537037037038E-2</c:v>
                </c:pt>
                <c:pt idx="4858">
                  <c:v>5.6111111111111112E-2</c:v>
                </c:pt>
                <c:pt idx="4859">
                  <c:v>5.6122685185185185E-2</c:v>
                </c:pt>
                <c:pt idx="4860">
                  <c:v>5.6134259259259266E-2</c:v>
                </c:pt>
                <c:pt idx="4861">
                  <c:v>5.6145833333333339E-2</c:v>
                </c:pt>
                <c:pt idx="4862">
                  <c:v>5.6157407407407406E-2</c:v>
                </c:pt>
                <c:pt idx="4863">
                  <c:v>5.6168981481481479E-2</c:v>
                </c:pt>
                <c:pt idx="4864">
                  <c:v>5.618055555555556E-2</c:v>
                </c:pt>
                <c:pt idx="4865">
                  <c:v>5.6192129629629634E-2</c:v>
                </c:pt>
                <c:pt idx="4866">
                  <c:v>5.62037037037037E-2</c:v>
                </c:pt>
                <c:pt idx="4867">
                  <c:v>5.6215277777777774E-2</c:v>
                </c:pt>
                <c:pt idx="4868">
                  <c:v>5.6226851851851854E-2</c:v>
                </c:pt>
                <c:pt idx="4869">
                  <c:v>5.6238425925925928E-2</c:v>
                </c:pt>
                <c:pt idx="4870">
                  <c:v>5.6250000000000001E-2</c:v>
                </c:pt>
                <c:pt idx="4871">
                  <c:v>5.6261574074074068E-2</c:v>
                </c:pt>
                <c:pt idx="4872">
                  <c:v>5.6273148148148149E-2</c:v>
                </c:pt>
                <c:pt idx="4873">
                  <c:v>5.6284722222222222E-2</c:v>
                </c:pt>
                <c:pt idx="4874">
                  <c:v>5.6296296296296296E-2</c:v>
                </c:pt>
                <c:pt idx="4875">
                  <c:v>5.6307870370370362E-2</c:v>
                </c:pt>
                <c:pt idx="4876">
                  <c:v>5.6319444444444443E-2</c:v>
                </c:pt>
                <c:pt idx="4877">
                  <c:v>5.6331018518518516E-2</c:v>
                </c:pt>
                <c:pt idx="4878">
                  <c:v>5.634259259259259E-2</c:v>
                </c:pt>
                <c:pt idx="4879">
                  <c:v>5.635416666666667E-2</c:v>
                </c:pt>
                <c:pt idx="4880">
                  <c:v>5.6365740740740744E-2</c:v>
                </c:pt>
                <c:pt idx="4881">
                  <c:v>5.6377314814814818E-2</c:v>
                </c:pt>
                <c:pt idx="4882">
                  <c:v>5.6388888888888884E-2</c:v>
                </c:pt>
                <c:pt idx="4883">
                  <c:v>5.6400462962962965E-2</c:v>
                </c:pt>
                <c:pt idx="4884">
                  <c:v>5.6412037037037038E-2</c:v>
                </c:pt>
                <c:pt idx="4885">
                  <c:v>5.6423611111111112E-2</c:v>
                </c:pt>
                <c:pt idx="4886">
                  <c:v>5.6435185185185179E-2</c:v>
                </c:pt>
                <c:pt idx="4887">
                  <c:v>5.6446759259259259E-2</c:v>
                </c:pt>
                <c:pt idx="4888">
                  <c:v>5.6458333333333333E-2</c:v>
                </c:pt>
                <c:pt idx="4889">
                  <c:v>5.6469907407407406E-2</c:v>
                </c:pt>
                <c:pt idx="4890">
                  <c:v>5.6481481481481487E-2</c:v>
                </c:pt>
                <c:pt idx="4891">
                  <c:v>5.649305555555556E-2</c:v>
                </c:pt>
                <c:pt idx="4892">
                  <c:v>5.6504629629629627E-2</c:v>
                </c:pt>
                <c:pt idx="4893">
                  <c:v>5.65162037037037E-2</c:v>
                </c:pt>
                <c:pt idx="4894">
                  <c:v>5.6527777777777781E-2</c:v>
                </c:pt>
                <c:pt idx="4895">
                  <c:v>5.6539351851851855E-2</c:v>
                </c:pt>
                <c:pt idx="4896">
                  <c:v>5.6550925925925921E-2</c:v>
                </c:pt>
                <c:pt idx="4897">
                  <c:v>5.6562499999999995E-2</c:v>
                </c:pt>
                <c:pt idx="4898">
                  <c:v>5.6574074074074075E-2</c:v>
                </c:pt>
                <c:pt idx="4899">
                  <c:v>5.6585648148148149E-2</c:v>
                </c:pt>
                <c:pt idx="4900">
                  <c:v>5.6597222222222222E-2</c:v>
                </c:pt>
                <c:pt idx="4901">
                  <c:v>5.6608796296296303E-2</c:v>
                </c:pt>
                <c:pt idx="4902">
                  <c:v>5.6620370370370376E-2</c:v>
                </c:pt>
                <c:pt idx="4903">
                  <c:v>5.6631944444444443E-2</c:v>
                </c:pt>
                <c:pt idx="4904">
                  <c:v>5.6643518518518517E-2</c:v>
                </c:pt>
                <c:pt idx="4905">
                  <c:v>5.6655092592592597E-2</c:v>
                </c:pt>
                <c:pt idx="4906">
                  <c:v>5.6666666666666671E-2</c:v>
                </c:pt>
                <c:pt idx="4907">
                  <c:v>5.6678240740740737E-2</c:v>
                </c:pt>
                <c:pt idx="4908">
                  <c:v>5.6689814814814811E-2</c:v>
                </c:pt>
                <c:pt idx="4909">
                  <c:v>5.6701388888888891E-2</c:v>
                </c:pt>
                <c:pt idx="4910">
                  <c:v>5.6712962962962965E-2</c:v>
                </c:pt>
                <c:pt idx="4911">
                  <c:v>5.6724537037037039E-2</c:v>
                </c:pt>
                <c:pt idx="4912">
                  <c:v>5.6736111111111105E-2</c:v>
                </c:pt>
                <c:pt idx="4913">
                  <c:v>5.6747685185185186E-2</c:v>
                </c:pt>
                <c:pt idx="4914">
                  <c:v>5.6759259259259259E-2</c:v>
                </c:pt>
                <c:pt idx="4915">
                  <c:v>5.6770833333333333E-2</c:v>
                </c:pt>
                <c:pt idx="4916">
                  <c:v>5.67824074074074E-2</c:v>
                </c:pt>
                <c:pt idx="4917">
                  <c:v>5.679398148148148E-2</c:v>
                </c:pt>
                <c:pt idx="4918">
                  <c:v>5.6805555555555554E-2</c:v>
                </c:pt>
                <c:pt idx="4919">
                  <c:v>5.6817129629629627E-2</c:v>
                </c:pt>
                <c:pt idx="4920">
                  <c:v>5.6828703703703708E-2</c:v>
                </c:pt>
                <c:pt idx="4921">
                  <c:v>5.6840277777777781E-2</c:v>
                </c:pt>
                <c:pt idx="4922">
                  <c:v>5.6851851851851855E-2</c:v>
                </c:pt>
                <c:pt idx="4923">
                  <c:v>5.6863425925925921E-2</c:v>
                </c:pt>
                <c:pt idx="4924">
                  <c:v>5.6875000000000002E-2</c:v>
                </c:pt>
                <c:pt idx="4925">
                  <c:v>5.6886574074074076E-2</c:v>
                </c:pt>
                <c:pt idx="4926">
                  <c:v>5.6898148148148149E-2</c:v>
                </c:pt>
                <c:pt idx="4927">
                  <c:v>5.6909722222222216E-2</c:v>
                </c:pt>
                <c:pt idx="4928">
                  <c:v>5.6921296296296296E-2</c:v>
                </c:pt>
                <c:pt idx="4929">
                  <c:v>5.693287037037037E-2</c:v>
                </c:pt>
                <c:pt idx="4930">
                  <c:v>5.6944444444444443E-2</c:v>
                </c:pt>
                <c:pt idx="4931">
                  <c:v>5.6956018518518524E-2</c:v>
                </c:pt>
                <c:pt idx="4932">
                  <c:v>5.6967592592592597E-2</c:v>
                </c:pt>
                <c:pt idx="4933">
                  <c:v>5.6979166666666664E-2</c:v>
                </c:pt>
                <c:pt idx="4934">
                  <c:v>5.6990740740740738E-2</c:v>
                </c:pt>
                <c:pt idx="4935">
                  <c:v>5.7002314814814818E-2</c:v>
                </c:pt>
                <c:pt idx="4936">
                  <c:v>5.7013888888888892E-2</c:v>
                </c:pt>
                <c:pt idx="4937">
                  <c:v>5.7025462962962958E-2</c:v>
                </c:pt>
                <c:pt idx="4938">
                  <c:v>5.7037037037037032E-2</c:v>
                </c:pt>
                <c:pt idx="4939">
                  <c:v>5.7048611111111112E-2</c:v>
                </c:pt>
                <c:pt idx="4940">
                  <c:v>5.7060185185185186E-2</c:v>
                </c:pt>
                <c:pt idx="4941">
                  <c:v>5.707175925925926E-2</c:v>
                </c:pt>
                <c:pt idx="4942">
                  <c:v>5.708333333333334E-2</c:v>
                </c:pt>
                <c:pt idx="4943">
                  <c:v>5.7094907407407407E-2</c:v>
                </c:pt>
                <c:pt idx="4944">
                  <c:v>5.710648148148148E-2</c:v>
                </c:pt>
                <c:pt idx="4945">
                  <c:v>5.7118055555555554E-2</c:v>
                </c:pt>
                <c:pt idx="4946">
                  <c:v>5.7129629629629634E-2</c:v>
                </c:pt>
                <c:pt idx="4947">
                  <c:v>5.7141203703703708E-2</c:v>
                </c:pt>
                <c:pt idx="4948">
                  <c:v>5.7152777777777775E-2</c:v>
                </c:pt>
                <c:pt idx="4949">
                  <c:v>5.7164351851851848E-2</c:v>
                </c:pt>
                <c:pt idx="4950">
                  <c:v>5.7175925925925929E-2</c:v>
                </c:pt>
                <c:pt idx="4951">
                  <c:v>5.7187500000000002E-2</c:v>
                </c:pt>
                <c:pt idx="4952">
                  <c:v>5.7199074074074076E-2</c:v>
                </c:pt>
                <c:pt idx="4953">
                  <c:v>5.7210648148148142E-2</c:v>
                </c:pt>
                <c:pt idx="4954">
                  <c:v>5.7222222222222223E-2</c:v>
                </c:pt>
                <c:pt idx="4955">
                  <c:v>5.7233796296296297E-2</c:v>
                </c:pt>
                <c:pt idx="4956">
                  <c:v>5.724537037037037E-2</c:v>
                </c:pt>
                <c:pt idx="4957">
                  <c:v>5.7256944444444437E-2</c:v>
                </c:pt>
                <c:pt idx="4958">
                  <c:v>5.7268518518518517E-2</c:v>
                </c:pt>
                <c:pt idx="4959">
                  <c:v>5.7280092592592591E-2</c:v>
                </c:pt>
                <c:pt idx="4960">
                  <c:v>5.7291666666666664E-2</c:v>
                </c:pt>
                <c:pt idx="4961">
                  <c:v>5.7303240740740745E-2</c:v>
                </c:pt>
                <c:pt idx="4962">
                  <c:v>5.7314814814814818E-2</c:v>
                </c:pt>
                <c:pt idx="4963">
                  <c:v>5.7326388888888892E-2</c:v>
                </c:pt>
                <c:pt idx="4964">
                  <c:v>5.7337962962962959E-2</c:v>
                </c:pt>
                <c:pt idx="4965">
                  <c:v>5.7349537037037039E-2</c:v>
                </c:pt>
                <c:pt idx="4966">
                  <c:v>5.7361111111111113E-2</c:v>
                </c:pt>
                <c:pt idx="4967">
                  <c:v>5.7372685185185186E-2</c:v>
                </c:pt>
                <c:pt idx="4968">
                  <c:v>5.7384259259259253E-2</c:v>
                </c:pt>
                <c:pt idx="4969">
                  <c:v>5.7395833333333333E-2</c:v>
                </c:pt>
                <c:pt idx="4970">
                  <c:v>5.7407407407407407E-2</c:v>
                </c:pt>
                <c:pt idx="4971">
                  <c:v>5.7418981481481481E-2</c:v>
                </c:pt>
                <c:pt idx="4972">
                  <c:v>5.7430555555555561E-2</c:v>
                </c:pt>
                <c:pt idx="4973">
                  <c:v>5.7442129629629628E-2</c:v>
                </c:pt>
                <c:pt idx="4974">
                  <c:v>5.7453703703703701E-2</c:v>
                </c:pt>
                <c:pt idx="4975">
                  <c:v>5.7465277777777775E-2</c:v>
                </c:pt>
                <c:pt idx="4976">
                  <c:v>5.7476851851851855E-2</c:v>
                </c:pt>
                <c:pt idx="4977">
                  <c:v>5.7488425925925929E-2</c:v>
                </c:pt>
                <c:pt idx="4978">
                  <c:v>5.7499999999999996E-2</c:v>
                </c:pt>
                <c:pt idx="4979">
                  <c:v>5.7511574074074069E-2</c:v>
                </c:pt>
                <c:pt idx="4980">
                  <c:v>5.752314814814815E-2</c:v>
                </c:pt>
                <c:pt idx="4981">
                  <c:v>5.7534722222222223E-2</c:v>
                </c:pt>
                <c:pt idx="4982">
                  <c:v>5.7546296296296297E-2</c:v>
                </c:pt>
                <c:pt idx="4983">
                  <c:v>5.7557870370370377E-2</c:v>
                </c:pt>
                <c:pt idx="4984">
                  <c:v>5.7569444444444444E-2</c:v>
                </c:pt>
                <c:pt idx="4985">
                  <c:v>5.7581018518518517E-2</c:v>
                </c:pt>
                <c:pt idx="4986">
                  <c:v>5.7592592592592591E-2</c:v>
                </c:pt>
                <c:pt idx="4987">
                  <c:v>5.7604166666666672E-2</c:v>
                </c:pt>
                <c:pt idx="4988">
                  <c:v>5.7615740740740738E-2</c:v>
                </c:pt>
                <c:pt idx="4989">
                  <c:v>5.7627314814814812E-2</c:v>
                </c:pt>
                <c:pt idx="4990">
                  <c:v>5.7638888888888885E-2</c:v>
                </c:pt>
                <c:pt idx="4991">
                  <c:v>5.7650462962962966E-2</c:v>
                </c:pt>
                <c:pt idx="4992">
                  <c:v>5.7662037037037039E-2</c:v>
                </c:pt>
                <c:pt idx="4993">
                  <c:v>5.7673611111111113E-2</c:v>
                </c:pt>
                <c:pt idx="4994">
                  <c:v>5.768518518518518E-2</c:v>
                </c:pt>
                <c:pt idx="4995">
                  <c:v>5.769675925925926E-2</c:v>
                </c:pt>
                <c:pt idx="4996">
                  <c:v>5.7708333333333334E-2</c:v>
                </c:pt>
                <c:pt idx="4997">
                  <c:v>5.7719907407407407E-2</c:v>
                </c:pt>
                <c:pt idx="4998">
                  <c:v>5.7731481481481474E-2</c:v>
                </c:pt>
                <c:pt idx="4999">
                  <c:v>5.7743055555555554E-2</c:v>
                </c:pt>
                <c:pt idx="5000">
                  <c:v>5.7754629629629628E-2</c:v>
                </c:pt>
                <c:pt idx="5001">
                  <c:v>5.7766203703703702E-2</c:v>
                </c:pt>
                <c:pt idx="5002">
                  <c:v>5.7777777777777782E-2</c:v>
                </c:pt>
                <c:pt idx="5003">
                  <c:v>5.7789351851851856E-2</c:v>
                </c:pt>
                <c:pt idx="5004">
                  <c:v>5.7800925925925929E-2</c:v>
                </c:pt>
                <c:pt idx="5005">
                  <c:v>5.7812499999999996E-2</c:v>
                </c:pt>
                <c:pt idx="5006">
                  <c:v>5.7824074074074076E-2</c:v>
                </c:pt>
                <c:pt idx="5007">
                  <c:v>5.783564814814815E-2</c:v>
                </c:pt>
                <c:pt idx="5008">
                  <c:v>5.7847222222222223E-2</c:v>
                </c:pt>
                <c:pt idx="5009">
                  <c:v>5.785879629629629E-2</c:v>
                </c:pt>
                <c:pt idx="5010">
                  <c:v>5.7870370370370371E-2</c:v>
                </c:pt>
                <c:pt idx="5011">
                  <c:v>5.7881944444444444E-2</c:v>
                </c:pt>
                <c:pt idx="5012">
                  <c:v>5.7893518518518518E-2</c:v>
                </c:pt>
                <c:pt idx="5013">
                  <c:v>5.7905092592592598E-2</c:v>
                </c:pt>
                <c:pt idx="5014">
                  <c:v>5.7916666666666665E-2</c:v>
                </c:pt>
                <c:pt idx="5015">
                  <c:v>5.7928240740740738E-2</c:v>
                </c:pt>
                <c:pt idx="5016">
                  <c:v>5.7939814814814812E-2</c:v>
                </c:pt>
                <c:pt idx="5017">
                  <c:v>5.7951388888888893E-2</c:v>
                </c:pt>
                <c:pt idx="5018">
                  <c:v>5.7962962962962959E-2</c:v>
                </c:pt>
                <c:pt idx="5019">
                  <c:v>5.7974537037037033E-2</c:v>
                </c:pt>
                <c:pt idx="5020">
                  <c:v>5.7986111111111106E-2</c:v>
                </c:pt>
                <c:pt idx="5021">
                  <c:v>5.7997685185185187E-2</c:v>
                </c:pt>
                <c:pt idx="5022">
                  <c:v>5.800925925925926E-2</c:v>
                </c:pt>
                <c:pt idx="5023">
                  <c:v>5.8020833333333334E-2</c:v>
                </c:pt>
                <c:pt idx="5024">
                  <c:v>5.8032407407407414E-2</c:v>
                </c:pt>
                <c:pt idx="5025">
                  <c:v>5.8043981481481481E-2</c:v>
                </c:pt>
                <c:pt idx="5026">
                  <c:v>5.8055555555555555E-2</c:v>
                </c:pt>
                <c:pt idx="5027">
                  <c:v>5.8067129629629628E-2</c:v>
                </c:pt>
                <c:pt idx="5028">
                  <c:v>5.8078703703703709E-2</c:v>
                </c:pt>
                <c:pt idx="5029">
                  <c:v>5.8090277777777775E-2</c:v>
                </c:pt>
                <c:pt idx="5030">
                  <c:v>5.8101851851851849E-2</c:v>
                </c:pt>
                <c:pt idx="5031">
                  <c:v>5.8113425925925923E-2</c:v>
                </c:pt>
                <c:pt idx="5032">
                  <c:v>5.8125000000000003E-2</c:v>
                </c:pt>
                <c:pt idx="5033">
                  <c:v>5.8136574074074077E-2</c:v>
                </c:pt>
                <c:pt idx="5034">
                  <c:v>5.814814814814815E-2</c:v>
                </c:pt>
                <c:pt idx="5035">
                  <c:v>5.8159722222222217E-2</c:v>
                </c:pt>
                <c:pt idx="5036">
                  <c:v>5.8171296296296297E-2</c:v>
                </c:pt>
                <c:pt idx="5037">
                  <c:v>5.8182870370370371E-2</c:v>
                </c:pt>
                <c:pt idx="5038">
                  <c:v>5.8194444444444444E-2</c:v>
                </c:pt>
                <c:pt idx="5039">
                  <c:v>5.8206018518518511E-2</c:v>
                </c:pt>
                <c:pt idx="5040">
                  <c:v>5.8217592592592592E-2</c:v>
                </c:pt>
                <c:pt idx="5041">
                  <c:v>5.8229166666666665E-2</c:v>
                </c:pt>
                <c:pt idx="5042">
                  <c:v>5.8240740740740739E-2</c:v>
                </c:pt>
                <c:pt idx="5043">
                  <c:v>5.8252314814814819E-2</c:v>
                </c:pt>
                <c:pt idx="5044">
                  <c:v>5.8263888888888893E-2</c:v>
                </c:pt>
                <c:pt idx="5045">
                  <c:v>5.8275462962962966E-2</c:v>
                </c:pt>
                <c:pt idx="5046">
                  <c:v>5.8287037037037033E-2</c:v>
                </c:pt>
                <c:pt idx="5047">
                  <c:v>5.8298611111111114E-2</c:v>
                </c:pt>
                <c:pt idx="5048">
                  <c:v>5.8310185185185187E-2</c:v>
                </c:pt>
                <c:pt idx="5049">
                  <c:v>5.8321759259259261E-2</c:v>
                </c:pt>
                <c:pt idx="5050">
                  <c:v>5.8333333333333327E-2</c:v>
                </c:pt>
                <c:pt idx="5051">
                  <c:v>5.8344907407407408E-2</c:v>
                </c:pt>
                <c:pt idx="5052">
                  <c:v>5.8356481481481481E-2</c:v>
                </c:pt>
                <c:pt idx="5053">
                  <c:v>5.8368055555555555E-2</c:v>
                </c:pt>
                <c:pt idx="5054">
                  <c:v>5.8379629629629635E-2</c:v>
                </c:pt>
                <c:pt idx="5055">
                  <c:v>5.8391203703703702E-2</c:v>
                </c:pt>
                <c:pt idx="5056">
                  <c:v>5.8402777777777776E-2</c:v>
                </c:pt>
                <c:pt idx="5057">
                  <c:v>5.8414351851851849E-2</c:v>
                </c:pt>
                <c:pt idx="5058">
                  <c:v>5.842592592592593E-2</c:v>
                </c:pt>
                <c:pt idx="5059">
                  <c:v>5.8437499999999996E-2</c:v>
                </c:pt>
                <c:pt idx="5060">
                  <c:v>5.844907407407407E-2</c:v>
                </c:pt>
                <c:pt idx="5061">
                  <c:v>5.8460648148148144E-2</c:v>
                </c:pt>
                <c:pt idx="5062">
                  <c:v>5.8472222222222224E-2</c:v>
                </c:pt>
                <c:pt idx="5063">
                  <c:v>5.8483796296296298E-2</c:v>
                </c:pt>
                <c:pt idx="5064">
                  <c:v>5.8495370370370371E-2</c:v>
                </c:pt>
                <c:pt idx="5065">
                  <c:v>5.8506944444444452E-2</c:v>
                </c:pt>
                <c:pt idx="5066">
                  <c:v>5.8518518518518518E-2</c:v>
                </c:pt>
                <c:pt idx="5067">
                  <c:v>5.8530092592592592E-2</c:v>
                </c:pt>
                <c:pt idx="5068">
                  <c:v>5.8541666666666665E-2</c:v>
                </c:pt>
                <c:pt idx="5069">
                  <c:v>5.8553240740740746E-2</c:v>
                </c:pt>
                <c:pt idx="5070">
                  <c:v>5.8564814814814813E-2</c:v>
                </c:pt>
                <c:pt idx="5071">
                  <c:v>5.8576388888888886E-2</c:v>
                </c:pt>
                <c:pt idx="5072">
                  <c:v>5.858796296296296E-2</c:v>
                </c:pt>
                <c:pt idx="5073">
                  <c:v>5.859953703703704E-2</c:v>
                </c:pt>
                <c:pt idx="5074">
                  <c:v>5.8611111111111114E-2</c:v>
                </c:pt>
                <c:pt idx="5075">
                  <c:v>5.8622685185185187E-2</c:v>
                </c:pt>
                <c:pt idx="5076">
                  <c:v>5.8634259259259254E-2</c:v>
                </c:pt>
                <c:pt idx="5077">
                  <c:v>5.8645833333333335E-2</c:v>
                </c:pt>
                <c:pt idx="5078">
                  <c:v>5.8657407407407408E-2</c:v>
                </c:pt>
                <c:pt idx="5079">
                  <c:v>5.8668981481481482E-2</c:v>
                </c:pt>
                <c:pt idx="5080">
                  <c:v>5.8680555555555548E-2</c:v>
                </c:pt>
                <c:pt idx="5081">
                  <c:v>5.8692129629629629E-2</c:v>
                </c:pt>
                <c:pt idx="5082">
                  <c:v>5.8703703703703702E-2</c:v>
                </c:pt>
                <c:pt idx="5083">
                  <c:v>5.8715277777777776E-2</c:v>
                </c:pt>
                <c:pt idx="5084">
                  <c:v>5.8726851851851856E-2</c:v>
                </c:pt>
                <c:pt idx="5085">
                  <c:v>5.873842592592593E-2</c:v>
                </c:pt>
                <c:pt idx="5086">
                  <c:v>5.8750000000000004E-2</c:v>
                </c:pt>
                <c:pt idx="5087">
                  <c:v>5.876157407407407E-2</c:v>
                </c:pt>
                <c:pt idx="5088">
                  <c:v>5.8773148148148151E-2</c:v>
                </c:pt>
                <c:pt idx="5089">
                  <c:v>5.8784722222222224E-2</c:v>
                </c:pt>
                <c:pt idx="5090">
                  <c:v>5.8796296296296298E-2</c:v>
                </c:pt>
                <c:pt idx="5091">
                  <c:v>5.8807870370370365E-2</c:v>
                </c:pt>
                <c:pt idx="5092">
                  <c:v>5.8819444444444445E-2</c:v>
                </c:pt>
                <c:pt idx="5093">
                  <c:v>5.8831018518518519E-2</c:v>
                </c:pt>
                <c:pt idx="5094">
                  <c:v>5.8842592592592592E-2</c:v>
                </c:pt>
                <c:pt idx="5095">
                  <c:v>5.8854166666666673E-2</c:v>
                </c:pt>
                <c:pt idx="5096">
                  <c:v>5.8865740740740739E-2</c:v>
                </c:pt>
                <c:pt idx="5097">
                  <c:v>5.8877314814814813E-2</c:v>
                </c:pt>
                <c:pt idx="5098">
                  <c:v>5.8888888888888886E-2</c:v>
                </c:pt>
                <c:pt idx="5099">
                  <c:v>5.8900462962962967E-2</c:v>
                </c:pt>
                <c:pt idx="5100">
                  <c:v>5.8912037037037034E-2</c:v>
                </c:pt>
                <c:pt idx="5101">
                  <c:v>5.8923611111111107E-2</c:v>
                </c:pt>
                <c:pt idx="5102">
                  <c:v>5.8935185185185181E-2</c:v>
                </c:pt>
                <c:pt idx="5103">
                  <c:v>5.8946759259259261E-2</c:v>
                </c:pt>
                <c:pt idx="5104">
                  <c:v>5.8958333333333335E-2</c:v>
                </c:pt>
                <c:pt idx="5105">
                  <c:v>5.8969907407407408E-2</c:v>
                </c:pt>
                <c:pt idx="5106">
                  <c:v>5.8981481481481489E-2</c:v>
                </c:pt>
                <c:pt idx="5107">
                  <c:v>5.8993055555555556E-2</c:v>
                </c:pt>
                <c:pt idx="5108">
                  <c:v>5.9004629629629629E-2</c:v>
                </c:pt>
                <c:pt idx="5109">
                  <c:v>5.9016203703703703E-2</c:v>
                </c:pt>
                <c:pt idx="5110">
                  <c:v>5.9027777777777783E-2</c:v>
                </c:pt>
                <c:pt idx="5111">
                  <c:v>5.903935185185185E-2</c:v>
                </c:pt>
                <c:pt idx="5112">
                  <c:v>5.9050925925925923E-2</c:v>
                </c:pt>
                <c:pt idx="5113">
                  <c:v>5.9062499999999997E-2</c:v>
                </c:pt>
                <c:pt idx="5114">
                  <c:v>5.9074074074074077E-2</c:v>
                </c:pt>
                <c:pt idx="5115">
                  <c:v>5.9085648148148151E-2</c:v>
                </c:pt>
                <c:pt idx="5116">
                  <c:v>5.9097222222222225E-2</c:v>
                </c:pt>
                <c:pt idx="5117">
                  <c:v>5.9108796296296291E-2</c:v>
                </c:pt>
                <c:pt idx="5118">
                  <c:v>5.9120370370370372E-2</c:v>
                </c:pt>
                <c:pt idx="5119">
                  <c:v>5.9131944444444445E-2</c:v>
                </c:pt>
                <c:pt idx="5120">
                  <c:v>5.9143518518518519E-2</c:v>
                </c:pt>
                <c:pt idx="5121">
                  <c:v>5.9155092592592586E-2</c:v>
                </c:pt>
                <c:pt idx="5122">
                  <c:v>5.9166666666666666E-2</c:v>
                </c:pt>
                <c:pt idx="5123">
                  <c:v>5.917824074074074E-2</c:v>
                </c:pt>
                <c:pt idx="5124">
                  <c:v>5.9189814814814813E-2</c:v>
                </c:pt>
                <c:pt idx="5125">
                  <c:v>5.9201388888888894E-2</c:v>
                </c:pt>
                <c:pt idx="5126">
                  <c:v>5.9212962962962967E-2</c:v>
                </c:pt>
                <c:pt idx="5127">
                  <c:v>5.9224537037037041E-2</c:v>
                </c:pt>
                <c:pt idx="5128">
                  <c:v>5.9236111111111107E-2</c:v>
                </c:pt>
                <c:pt idx="5129">
                  <c:v>5.9247685185185188E-2</c:v>
                </c:pt>
                <c:pt idx="5130">
                  <c:v>5.9259259259259262E-2</c:v>
                </c:pt>
                <c:pt idx="5131">
                  <c:v>5.9270833333333335E-2</c:v>
                </c:pt>
                <c:pt idx="5132">
                  <c:v>5.9282407407407402E-2</c:v>
                </c:pt>
                <c:pt idx="5133">
                  <c:v>5.9293981481481482E-2</c:v>
                </c:pt>
                <c:pt idx="5134">
                  <c:v>5.9305555555555556E-2</c:v>
                </c:pt>
                <c:pt idx="5135">
                  <c:v>5.9317129629629629E-2</c:v>
                </c:pt>
                <c:pt idx="5136">
                  <c:v>5.932870370370371E-2</c:v>
                </c:pt>
                <c:pt idx="5137">
                  <c:v>5.9340277777777777E-2</c:v>
                </c:pt>
                <c:pt idx="5138">
                  <c:v>5.935185185185185E-2</c:v>
                </c:pt>
                <c:pt idx="5139">
                  <c:v>5.9363425925925924E-2</c:v>
                </c:pt>
                <c:pt idx="5140">
                  <c:v>5.9375000000000004E-2</c:v>
                </c:pt>
                <c:pt idx="5141">
                  <c:v>5.9386574074074071E-2</c:v>
                </c:pt>
                <c:pt idx="5142">
                  <c:v>5.9398148148148144E-2</c:v>
                </c:pt>
                <c:pt idx="5143">
                  <c:v>5.9409722222222218E-2</c:v>
                </c:pt>
                <c:pt idx="5144">
                  <c:v>5.9421296296296298E-2</c:v>
                </c:pt>
                <c:pt idx="5145">
                  <c:v>5.9432870370370372E-2</c:v>
                </c:pt>
                <c:pt idx="5146">
                  <c:v>5.9444444444444446E-2</c:v>
                </c:pt>
                <c:pt idx="5147">
                  <c:v>5.9456018518518526E-2</c:v>
                </c:pt>
                <c:pt idx="5148">
                  <c:v>5.9467592592592593E-2</c:v>
                </c:pt>
                <c:pt idx="5149">
                  <c:v>5.9479166666666666E-2</c:v>
                </c:pt>
                <c:pt idx="5150">
                  <c:v>5.949074074074074E-2</c:v>
                </c:pt>
                <c:pt idx="5151">
                  <c:v>5.950231481481482E-2</c:v>
                </c:pt>
                <c:pt idx="5152">
                  <c:v>5.9513888888888887E-2</c:v>
                </c:pt>
                <c:pt idx="5153">
                  <c:v>5.9525462962962961E-2</c:v>
                </c:pt>
                <c:pt idx="5154">
                  <c:v>5.9537037037037034E-2</c:v>
                </c:pt>
                <c:pt idx="5155">
                  <c:v>5.9548611111111115E-2</c:v>
                </c:pt>
                <c:pt idx="5156">
                  <c:v>5.9560185185185188E-2</c:v>
                </c:pt>
                <c:pt idx="5157">
                  <c:v>5.9571759259259262E-2</c:v>
                </c:pt>
                <c:pt idx="5158">
                  <c:v>5.9583333333333328E-2</c:v>
                </c:pt>
                <c:pt idx="5159">
                  <c:v>5.9594907407407409E-2</c:v>
                </c:pt>
                <c:pt idx="5160">
                  <c:v>5.9606481481481483E-2</c:v>
                </c:pt>
                <c:pt idx="5161">
                  <c:v>5.9618055555555556E-2</c:v>
                </c:pt>
                <c:pt idx="5162">
                  <c:v>5.9629629629629623E-2</c:v>
                </c:pt>
                <c:pt idx="5163">
                  <c:v>5.9641203703703703E-2</c:v>
                </c:pt>
                <c:pt idx="5164">
                  <c:v>5.9652777777777777E-2</c:v>
                </c:pt>
                <c:pt idx="5165">
                  <c:v>5.966435185185185E-2</c:v>
                </c:pt>
                <c:pt idx="5166">
                  <c:v>5.9675925925925931E-2</c:v>
                </c:pt>
                <c:pt idx="5167">
                  <c:v>5.9687500000000004E-2</c:v>
                </c:pt>
                <c:pt idx="5168">
                  <c:v>5.9699074074074071E-2</c:v>
                </c:pt>
                <c:pt idx="5169">
                  <c:v>5.9710648148148145E-2</c:v>
                </c:pt>
                <c:pt idx="5170">
                  <c:v>5.9722222222222225E-2</c:v>
                </c:pt>
                <c:pt idx="5171">
                  <c:v>5.9733796296296299E-2</c:v>
                </c:pt>
                <c:pt idx="5172">
                  <c:v>5.9745370370370372E-2</c:v>
                </c:pt>
                <c:pt idx="5173">
                  <c:v>5.9756944444444439E-2</c:v>
                </c:pt>
                <c:pt idx="5174">
                  <c:v>5.9768518518518519E-2</c:v>
                </c:pt>
                <c:pt idx="5175">
                  <c:v>5.9780092592592593E-2</c:v>
                </c:pt>
                <c:pt idx="5176">
                  <c:v>5.9791666666666667E-2</c:v>
                </c:pt>
                <c:pt idx="5177">
                  <c:v>5.9803240740740747E-2</c:v>
                </c:pt>
                <c:pt idx="5178">
                  <c:v>5.9814814814814814E-2</c:v>
                </c:pt>
                <c:pt idx="5179">
                  <c:v>5.9826388888888887E-2</c:v>
                </c:pt>
                <c:pt idx="5180">
                  <c:v>5.9837962962962961E-2</c:v>
                </c:pt>
                <c:pt idx="5181">
                  <c:v>5.9849537037037041E-2</c:v>
                </c:pt>
                <c:pt idx="5182">
                  <c:v>5.9861111111111108E-2</c:v>
                </c:pt>
                <c:pt idx="5183">
                  <c:v>5.9872685185185182E-2</c:v>
                </c:pt>
                <c:pt idx="5184">
                  <c:v>5.9884259259259255E-2</c:v>
                </c:pt>
                <c:pt idx="5185">
                  <c:v>5.9895833333333336E-2</c:v>
                </c:pt>
                <c:pt idx="5186">
                  <c:v>5.9907407407407409E-2</c:v>
                </c:pt>
                <c:pt idx="5187">
                  <c:v>5.9918981481481483E-2</c:v>
                </c:pt>
                <c:pt idx="5188">
                  <c:v>5.9930555555555563E-2</c:v>
                </c:pt>
                <c:pt idx="5189">
                  <c:v>5.994212962962963E-2</c:v>
                </c:pt>
                <c:pt idx="5190">
                  <c:v>5.9953703703703703E-2</c:v>
                </c:pt>
                <c:pt idx="5191">
                  <c:v>5.9965277777777777E-2</c:v>
                </c:pt>
                <c:pt idx="5192">
                  <c:v>5.9976851851851858E-2</c:v>
                </c:pt>
                <c:pt idx="5193">
                  <c:v>5.9988425925925924E-2</c:v>
                </c:pt>
                <c:pt idx="5194">
                  <c:v>0.06</c:v>
                </c:pt>
                <c:pt idx="5195">
                  <c:v>6.0011574074074071E-2</c:v>
                </c:pt>
                <c:pt idx="5196">
                  <c:v>6.0023148148148152E-2</c:v>
                </c:pt>
                <c:pt idx="5197">
                  <c:v>6.0034722222222225E-2</c:v>
                </c:pt>
                <c:pt idx="5198">
                  <c:v>6.0046296296296292E-2</c:v>
                </c:pt>
                <c:pt idx="5199">
                  <c:v>6.0057870370370366E-2</c:v>
                </c:pt>
                <c:pt idx="5200">
                  <c:v>6.0069444444444446E-2</c:v>
                </c:pt>
                <c:pt idx="5201">
                  <c:v>6.008101851851852E-2</c:v>
                </c:pt>
                <c:pt idx="5202">
                  <c:v>6.0092592592592593E-2</c:v>
                </c:pt>
                <c:pt idx="5203">
                  <c:v>6.010416666666666E-2</c:v>
                </c:pt>
                <c:pt idx="5204">
                  <c:v>6.011574074074074E-2</c:v>
                </c:pt>
                <c:pt idx="5205">
                  <c:v>6.0127314814814814E-2</c:v>
                </c:pt>
                <c:pt idx="5206">
                  <c:v>6.0138888888888888E-2</c:v>
                </c:pt>
                <c:pt idx="5207">
                  <c:v>6.0150462962962968E-2</c:v>
                </c:pt>
                <c:pt idx="5208">
                  <c:v>6.0162037037037042E-2</c:v>
                </c:pt>
                <c:pt idx="5209">
                  <c:v>6.0173611111111108E-2</c:v>
                </c:pt>
                <c:pt idx="5210">
                  <c:v>6.0185185185185182E-2</c:v>
                </c:pt>
                <c:pt idx="5211">
                  <c:v>6.0196759259259262E-2</c:v>
                </c:pt>
                <c:pt idx="5212">
                  <c:v>6.0208333333333336E-2</c:v>
                </c:pt>
                <c:pt idx="5213">
                  <c:v>6.0219907407407403E-2</c:v>
                </c:pt>
                <c:pt idx="5214">
                  <c:v>6.0231481481481476E-2</c:v>
                </c:pt>
                <c:pt idx="5215">
                  <c:v>6.0243055555555557E-2</c:v>
                </c:pt>
                <c:pt idx="5216">
                  <c:v>6.025462962962963E-2</c:v>
                </c:pt>
                <c:pt idx="5217">
                  <c:v>6.0266203703703704E-2</c:v>
                </c:pt>
                <c:pt idx="5218">
                  <c:v>6.0277777777777784E-2</c:v>
                </c:pt>
                <c:pt idx="5219">
                  <c:v>6.0289351851851851E-2</c:v>
                </c:pt>
                <c:pt idx="5220">
                  <c:v>6.0300925925925924E-2</c:v>
                </c:pt>
                <c:pt idx="5221">
                  <c:v>6.0312499999999998E-2</c:v>
                </c:pt>
                <c:pt idx="5222">
                  <c:v>6.0324074074074079E-2</c:v>
                </c:pt>
                <c:pt idx="5223">
                  <c:v>6.0335648148148145E-2</c:v>
                </c:pt>
                <c:pt idx="5224">
                  <c:v>6.0347222222222219E-2</c:v>
                </c:pt>
                <c:pt idx="5225">
                  <c:v>6.0358796296296292E-2</c:v>
                </c:pt>
                <c:pt idx="5226">
                  <c:v>6.0370370370370373E-2</c:v>
                </c:pt>
                <c:pt idx="5227">
                  <c:v>6.0381944444444446E-2</c:v>
                </c:pt>
                <c:pt idx="5228">
                  <c:v>6.039351851851852E-2</c:v>
                </c:pt>
                <c:pt idx="5229">
                  <c:v>6.04050925925926E-2</c:v>
                </c:pt>
                <c:pt idx="5230">
                  <c:v>6.0416666666666667E-2</c:v>
                </c:pt>
                <c:pt idx="5231">
                  <c:v>6.0428240740740741E-2</c:v>
                </c:pt>
                <c:pt idx="5232">
                  <c:v>6.0439814814814814E-2</c:v>
                </c:pt>
                <c:pt idx="5233">
                  <c:v>6.0451388888888895E-2</c:v>
                </c:pt>
                <c:pt idx="5234">
                  <c:v>6.0462962962962961E-2</c:v>
                </c:pt>
                <c:pt idx="5235">
                  <c:v>6.0474537037037035E-2</c:v>
                </c:pt>
                <c:pt idx="5236">
                  <c:v>6.0486111111111109E-2</c:v>
                </c:pt>
                <c:pt idx="5237">
                  <c:v>6.0497685185185189E-2</c:v>
                </c:pt>
                <c:pt idx="5238">
                  <c:v>6.0509259259259263E-2</c:v>
                </c:pt>
                <c:pt idx="5239">
                  <c:v>6.0520833333333329E-2</c:v>
                </c:pt>
                <c:pt idx="5240">
                  <c:v>6.0532407407407403E-2</c:v>
                </c:pt>
                <c:pt idx="5241">
                  <c:v>6.0543981481481483E-2</c:v>
                </c:pt>
                <c:pt idx="5242">
                  <c:v>6.0555555555555557E-2</c:v>
                </c:pt>
                <c:pt idx="5243">
                  <c:v>6.0567129629629624E-2</c:v>
                </c:pt>
                <c:pt idx="5244">
                  <c:v>6.0578703703703697E-2</c:v>
                </c:pt>
                <c:pt idx="5245">
                  <c:v>6.0590277777777778E-2</c:v>
                </c:pt>
                <c:pt idx="5246">
                  <c:v>6.0601851851851851E-2</c:v>
                </c:pt>
                <c:pt idx="5247">
                  <c:v>6.0613425925925925E-2</c:v>
                </c:pt>
                <c:pt idx="5248">
                  <c:v>6.0625000000000005E-2</c:v>
                </c:pt>
                <c:pt idx="5249">
                  <c:v>6.0636574074074079E-2</c:v>
                </c:pt>
                <c:pt idx="5250">
                  <c:v>6.0648148148148145E-2</c:v>
                </c:pt>
                <c:pt idx="5251">
                  <c:v>6.0659722222222219E-2</c:v>
                </c:pt>
                <c:pt idx="5252">
                  <c:v>6.06712962962963E-2</c:v>
                </c:pt>
                <c:pt idx="5253">
                  <c:v>6.0682870370370373E-2</c:v>
                </c:pt>
                <c:pt idx="5254">
                  <c:v>6.069444444444444E-2</c:v>
                </c:pt>
                <c:pt idx="5255">
                  <c:v>6.0706018518518513E-2</c:v>
                </c:pt>
                <c:pt idx="5256">
                  <c:v>6.0706018518518513E-2</c:v>
                </c:pt>
                <c:pt idx="5257">
                  <c:v>6.0717592592592594E-2</c:v>
                </c:pt>
                <c:pt idx="5258">
                  <c:v>6.0729166666666667E-2</c:v>
                </c:pt>
                <c:pt idx="5259">
                  <c:v>6.0740740740740741E-2</c:v>
                </c:pt>
                <c:pt idx="5260">
                  <c:v>6.0752314814814821E-2</c:v>
                </c:pt>
                <c:pt idx="5261">
                  <c:v>6.0763888888888888E-2</c:v>
                </c:pt>
                <c:pt idx="5262">
                  <c:v>6.0775462962962962E-2</c:v>
                </c:pt>
                <c:pt idx="5263">
                  <c:v>6.0787037037037035E-2</c:v>
                </c:pt>
                <c:pt idx="5264">
                  <c:v>6.0798611111111116E-2</c:v>
                </c:pt>
                <c:pt idx="5265">
                  <c:v>6.0810185185185182E-2</c:v>
                </c:pt>
                <c:pt idx="5266">
                  <c:v>6.0821759259259256E-2</c:v>
                </c:pt>
                <c:pt idx="5267">
                  <c:v>6.083333333333333E-2</c:v>
                </c:pt>
                <c:pt idx="5268">
                  <c:v>6.084490740740741E-2</c:v>
                </c:pt>
                <c:pt idx="5269">
                  <c:v>6.0856481481481484E-2</c:v>
                </c:pt>
                <c:pt idx="5270">
                  <c:v>6.0868055555555557E-2</c:v>
                </c:pt>
                <c:pt idx="5271">
                  <c:v>6.0879629629629638E-2</c:v>
                </c:pt>
                <c:pt idx="5272">
                  <c:v>6.0891203703703704E-2</c:v>
                </c:pt>
                <c:pt idx="5273">
                  <c:v>6.0902777777777778E-2</c:v>
                </c:pt>
                <c:pt idx="5274">
                  <c:v>6.0914351851851851E-2</c:v>
                </c:pt>
                <c:pt idx="5275">
                  <c:v>6.0925925925925932E-2</c:v>
                </c:pt>
                <c:pt idx="5276">
                  <c:v>6.0937499999999999E-2</c:v>
                </c:pt>
                <c:pt idx="5277">
                  <c:v>6.0949074074074072E-2</c:v>
                </c:pt>
                <c:pt idx="5278">
                  <c:v>6.0960648148148146E-2</c:v>
                </c:pt>
                <c:pt idx="5279">
                  <c:v>6.0972222222222226E-2</c:v>
                </c:pt>
                <c:pt idx="5280">
                  <c:v>6.09837962962963E-2</c:v>
                </c:pt>
                <c:pt idx="5281">
                  <c:v>6.0995370370370366E-2</c:v>
                </c:pt>
                <c:pt idx="5282">
                  <c:v>6.100694444444444E-2</c:v>
                </c:pt>
                <c:pt idx="5283">
                  <c:v>6.1018518518518521E-2</c:v>
                </c:pt>
                <c:pt idx="5284">
                  <c:v>6.1030092592592594E-2</c:v>
                </c:pt>
                <c:pt idx="5285">
                  <c:v>6.1041666666666661E-2</c:v>
                </c:pt>
                <c:pt idx="5286">
                  <c:v>6.1053240740740734E-2</c:v>
                </c:pt>
                <c:pt idx="5287">
                  <c:v>6.1064814814814815E-2</c:v>
                </c:pt>
                <c:pt idx="5288">
                  <c:v>6.1076388888888888E-2</c:v>
                </c:pt>
                <c:pt idx="5289">
                  <c:v>6.1087962962962962E-2</c:v>
                </c:pt>
                <c:pt idx="5290">
                  <c:v>6.1099537037037042E-2</c:v>
                </c:pt>
                <c:pt idx="5291">
                  <c:v>6.1111111111111116E-2</c:v>
                </c:pt>
                <c:pt idx="5292">
                  <c:v>6.1122685185185183E-2</c:v>
                </c:pt>
                <c:pt idx="5293">
                  <c:v>6.1134259259259256E-2</c:v>
                </c:pt>
                <c:pt idx="5294">
                  <c:v>6.1145833333333337E-2</c:v>
                </c:pt>
                <c:pt idx="5295">
                  <c:v>6.115740740740741E-2</c:v>
                </c:pt>
                <c:pt idx="5296">
                  <c:v>6.1168981481481477E-2</c:v>
                </c:pt>
                <c:pt idx="5297">
                  <c:v>6.1180555555555551E-2</c:v>
                </c:pt>
                <c:pt idx="5298">
                  <c:v>6.1192129629629631E-2</c:v>
                </c:pt>
                <c:pt idx="5299">
                  <c:v>6.1203703703703705E-2</c:v>
                </c:pt>
                <c:pt idx="5300">
                  <c:v>6.1215277777777778E-2</c:v>
                </c:pt>
                <c:pt idx="5301">
                  <c:v>6.1226851851851859E-2</c:v>
                </c:pt>
                <c:pt idx="5302">
                  <c:v>6.1238425925925925E-2</c:v>
                </c:pt>
                <c:pt idx="5303">
                  <c:v>6.1249999999999999E-2</c:v>
                </c:pt>
                <c:pt idx="5304">
                  <c:v>6.1261574074074072E-2</c:v>
                </c:pt>
                <c:pt idx="5305">
                  <c:v>6.1273148148148153E-2</c:v>
                </c:pt>
                <c:pt idx="5306">
                  <c:v>6.128472222222222E-2</c:v>
                </c:pt>
                <c:pt idx="5307">
                  <c:v>6.1296296296296293E-2</c:v>
                </c:pt>
                <c:pt idx="5308">
                  <c:v>6.1307870370370367E-2</c:v>
                </c:pt>
                <c:pt idx="5309">
                  <c:v>6.1319444444444447E-2</c:v>
                </c:pt>
                <c:pt idx="5310">
                  <c:v>6.1331018518518521E-2</c:v>
                </c:pt>
                <c:pt idx="5311">
                  <c:v>6.1342592592592594E-2</c:v>
                </c:pt>
                <c:pt idx="5312">
                  <c:v>6.1354166666666675E-2</c:v>
                </c:pt>
                <c:pt idx="5313">
                  <c:v>6.1365740740740742E-2</c:v>
                </c:pt>
                <c:pt idx="5314">
                  <c:v>6.1377314814814815E-2</c:v>
                </c:pt>
                <c:pt idx="5315">
                  <c:v>6.1388888888888889E-2</c:v>
                </c:pt>
                <c:pt idx="5316">
                  <c:v>6.1400462962962969E-2</c:v>
                </c:pt>
                <c:pt idx="5317">
                  <c:v>6.1412037037037036E-2</c:v>
                </c:pt>
                <c:pt idx="5318">
                  <c:v>6.1423611111111109E-2</c:v>
                </c:pt>
                <c:pt idx="5319">
                  <c:v>6.1435185185185183E-2</c:v>
                </c:pt>
                <c:pt idx="5320">
                  <c:v>6.1446759259259263E-2</c:v>
                </c:pt>
                <c:pt idx="5321">
                  <c:v>6.1458333333333337E-2</c:v>
                </c:pt>
                <c:pt idx="5322">
                  <c:v>6.1469907407407404E-2</c:v>
                </c:pt>
                <c:pt idx="5323">
                  <c:v>6.1481481481481477E-2</c:v>
                </c:pt>
                <c:pt idx="5324">
                  <c:v>6.1493055555555558E-2</c:v>
                </c:pt>
                <c:pt idx="5325">
                  <c:v>6.1504629629629631E-2</c:v>
                </c:pt>
                <c:pt idx="5326">
                  <c:v>6.1516203703703698E-2</c:v>
                </c:pt>
                <c:pt idx="5327">
                  <c:v>6.1527777777777772E-2</c:v>
                </c:pt>
                <c:pt idx="5328">
                  <c:v>6.1539351851851852E-2</c:v>
                </c:pt>
                <c:pt idx="5329">
                  <c:v>6.1550925925925926E-2</c:v>
                </c:pt>
                <c:pt idx="5330">
                  <c:v>6.1562499999999999E-2</c:v>
                </c:pt>
                <c:pt idx="5331">
                  <c:v>6.157407407407408E-2</c:v>
                </c:pt>
                <c:pt idx="5332">
                  <c:v>6.1585648148148153E-2</c:v>
                </c:pt>
                <c:pt idx="5333">
                  <c:v>6.159722222222222E-2</c:v>
                </c:pt>
                <c:pt idx="5334">
                  <c:v>6.1608796296296293E-2</c:v>
                </c:pt>
                <c:pt idx="5335">
                  <c:v>6.1620370370370374E-2</c:v>
                </c:pt>
                <c:pt idx="5336">
                  <c:v>6.1631944444444448E-2</c:v>
                </c:pt>
                <c:pt idx="5337">
                  <c:v>6.1643518518518514E-2</c:v>
                </c:pt>
                <c:pt idx="5338">
                  <c:v>6.1655092592592588E-2</c:v>
                </c:pt>
                <c:pt idx="5339">
                  <c:v>6.1666666666666668E-2</c:v>
                </c:pt>
                <c:pt idx="5340">
                  <c:v>6.1678240740740742E-2</c:v>
                </c:pt>
                <c:pt idx="5341">
                  <c:v>6.1689814814814815E-2</c:v>
                </c:pt>
                <c:pt idx="5342">
                  <c:v>6.1701388888888896E-2</c:v>
                </c:pt>
                <c:pt idx="5343">
                  <c:v>6.1712962962962963E-2</c:v>
                </c:pt>
                <c:pt idx="5344">
                  <c:v>6.1724537037037036E-2</c:v>
                </c:pt>
                <c:pt idx="5345">
                  <c:v>6.173611111111111E-2</c:v>
                </c:pt>
                <c:pt idx="5346">
                  <c:v>6.174768518518519E-2</c:v>
                </c:pt>
                <c:pt idx="5347">
                  <c:v>6.1759259259259257E-2</c:v>
                </c:pt>
                <c:pt idx="5348">
                  <c:v>6.177083333333333E-2</c:v>
                </c:pt>
                <c:pt idx="5349">
                  <c:v>6.1782407407407404E-2</c:v>
                </c:pt>
                <c:pt idx="5350">
                  <c:v>6.1793981481481484E-2</c:v>
                </c:pt>
                <c:pt idx="5351">
                  <c:v>6.1805555555555558E-2</c:v>
                </c:pt>
                <c:pt idx="5352">
                  <c:v>6.1817129629629632E-2</c:v>
                </c:pt>
                <c:pt idx="5353">
                  <c:v>6.1828703703703712E-2</c:v>
                </c:pt>
                <c:pt idx="5354">
                  <c:v>6.1840277777777779E-2</c:v>
                </c:pt>
                <c:pt idx="5355">
                  <c:v>6.1851851851851852E-2</c:v>
                </c:pt>
                <c:pt idx="5356">
                  <c:v>6.1863425925925926E-2</c:v>
                </c:pt>
                <c:pt idx="5357">
                  <c:v>6.1875000000000006E-2</c:v>
                </c:pt>
                <c:pt idx="5358">
                  <c:v>6.1886574074074073E-2</c:v>
                </c:pt>
                <c:pt idx="5359">
                  <c:v>6.1898148148148147E-2</c:v>
                </c:pt>
                <c:pt idx="5360">
                  <c:v>6.190972222222222E-2</c:v>
                </c:pt>
                <c:pt idx="5361">
                  <c:v>6.1921296296296301E-2</c:v>
                </c:pt>
                <c:pt idx="5362">
                  <c:v>6.1932870370370374E-2</c:v>
                </c:pt>
                <c:pt idx="5363">
                  <c:v>6.1944444444444441E-2</c:v>
                </c:pt>
                <c:pt idx="5364">
                  <c:v>6.1956018518518514E-2</c:v>
                </c:pt>
                <c:pt idx="5365">
                  <c:v>6.1967592592592595E-2</c:v>
                </c:pt>
                <c:pt idx="5366">
                  <c:v>6.1979166666666669E-2</c:v>
                </c:pt>
                <c:pt idx="5367">
                  <c:v>6.1990740740740735E-2</c:v>
                </c:pt>
                <c:pt idx="5368">
                  <c:v>6.2002314814814809E-2</c:v>
                </c:pt>
                <c:pt idx="5369">
                  <c:v>6.2013888888888889E-2</c:v>
                </c:pt>
                <c:pt idx="5370">
                  <c:v>6.2025462962962963E-2</c:v>
                </c:pt>
                <c:pt idx="5371">
                  <c:v>6.2037037037037036E-2</c:v>
                </c:pt>
                <c:pt idx="5372">
                  <c:v>6.2048611111111117E-2</c:v>
                </c:pt>
                <c:pt idx="5373">
                  <c:v>6.206018518518519E-2</c:v>
                </c:pt>
                <c:pt idx="5374">
                  <c:v>6.2071759259259257E-2</c:v>
                </c:pt>
                <c:pt idx="5375">
                  <c:v>6.2083333333333331E-2</c:v>
                </c:pt>
                <c:pt idx="5376">
                  <c:v>6.2094907407407411E-2</c:v>
                </c:pt>
                <c:pt idx="5377">
                  <c:v>6.2106481481481485E-2</c:v>
                </c:pt>
                <c:pt idx="5378">
                  <c:v>6.2118055555555551E-2</c:v>
                </c:pt>
                <c:pt idx="5379">
                  <c:v>6.2129629629629625E-2</c:v>
                </c:pt>
                <c:pt idx="5380">
                  <c:v>6.2141203703703705E-2</c:v>
                </c:pt>
                <c:pt idx="5381">
                  <c:v>6.2152777777777779E-2</c:v>
                </c:pt>
                <c:pt idx="5382">
                  <c:v>6.2164351851851853E-2</c:v>
                </c:pt>
                <c:pt idx="5383">
                  <c:v>6.2175925925925933E-2</c:v>
                </c:pt>
                <c:pt idx="5384">
                  <c:v>6.21875E-2</c:v>
                </c:pt>
                <c:pt idx="5385">
                  <c:v>6.2199074074074073E-2</c:v>
                </c:pt>
                <c:pt idx="5386">
                  <c:v>6.2210648148148147E-2</c:v>
                </c:pt>
                <c:pt idx="5387">
                  <c:v>6.2222222222222227E-2</c:v>
                </c:pt>
                <c:pt idx="5388">
                  <c:v>6.2233796296296294E-2</c:v>
                </c:pt>
                <c:pt idx="5389">
                  <c:v>6.2245370370370368E-2</c:v>
                </c:pt>
                <c:pt idx="5390">
                  <c:v>6.2256944444444441E-2</c:v>
                </c:pt>
                <c:pt idx="5391">
                  <c:v>6.2268518518518522E-2</c:v>
                </c:pt>
                <c:pt idx="5392">
                  <c:v>6.2280092592592595E-2</c:v>
                </c:pt>
                <c:pt idx="5393">
                  <c:v>6.2291666666666669E-2</c:v>
                </c:pt>
                <c:pt idx="5394">
                  <c:v>6.2303240740740735E-2</c:v>
                </c:pt>
                <c:pt idx="5395">
                  <c:v>6.2314814814814816E-2</c:v>
                </c:pt>
                <c:pt idx="5396">
                  <c:v>6.232638888888889E-2</c:v>
                </c:pt>
                <c:pt idx="5397">
                  <c:v>6.2337962962962963E-2</c:v>
                </c:pt>
                <c:pt idx="5398">
                  <c:v>6.2349537037037044E-2</c:v>
                </c:pt>
                <c:pt idx="5399">
                  <c:v>6.236111111111111E-2</c:v>
                </c:pt>
                <c:pt idx="5400">
                  <c:v>6.2372685185185184E-2</c:v>
                </c:pt>
                <c:pt idx="5401">
                  <c:v>6.2384259259259257E-2</c:v>
                </c:pt>
                <c:pt idx="5402">
                  <c:v>6.2395833333333338E-2</c:v>
                </c:pt>
                <c:pt idx="5403">
                  <c:v>6.2407407407407411E-2</c:v>
                </c:pt>
                <c:pt idx="5404">
                  <c:v>6.2418981481481478E-2</c:v>
                </c:pt>
                <c:pt idx="5405">
                  <c:v>6.2430555555555552E-2</c:v>
                </c:pt>
                <c:pt idx="5406">
                  <c:v>6.2442129629629632E-2</c:v>
                </c:pt>
                <c:pt idx="5407">
                  <c:v>6.2453703703703706E-2</c:v>
                </c:pt>
                <c:pt idx="5408">
                  <c:v>6.2465277777777772E-2</c:v>
                </c:pt>
                <c:pt idx="5409">
                  <c:v>6.2476851851851846E-2</c:v>
                </c:pt>
                <c:pt idx="5410">
                  <c:v>6.2488425925925926E-2</c:v>
                </c:pt>
                <c:pt idx="5411">
                  <c:v>6.25E-2</c:v>
                </c:pt>
                <c:pt idx="5412">
                  <c:v>6.2511574074074081E-2</c:v>
                </c:pt>
                <c:pt idx="5413">
                  <c:v>6.2523148148148147E-2</c:v>
                </c:pt>
                <c:pt idx="5414">
                  <c:v>6.2534722222222228E-2</c:v>
                </c:pt>
                <c:pt idx="5415">
                  <c:v>6.2546296296296294E-2</c:v>
                </c:pt>
                <c:pt idx="5416">
                  <c:v>6.2557870370370375E-2</c:v>
                </c:pt>
                <c:pt idx="5417">
                  <c:v>6.2569444444444441E-2</c:v>
                </c:pt>
                <c:pt idx="5418">
                  <c:v>6.2581018518518508E-2</c:v>
                </c:pt>
                <c:pt idx="5419">
                  <c:v>6.2592592592592589E-2</c:v>
                </c:pt>
                <c:pt idx="5420">
                  <c:v>6.2604166666666669E-2</c:v>
                </c:pt>
                <c:pt idx="5421">
                  <c:v>6.2615740740740736E-2</c:v>
                </c:pt>
                <c:pt idx="5422">
                  <c:v>6.2627314814814816E-2</c:v>
                </c:pt>
                <c:pt idx="5423">
                  <c:v>6.2638888888888897E-2</c:v>
                </c:pt>
                <c:pt idx="5424">
                  <c:v>6.2650462962962963E-2</c:v>
                </c:pt>
                <c:pt idx="5425">
                  <c:v>6.2662037037037044E-2</c:v>
                </c:pt>
                <c:pt idx="5426">
                  <c:v>6.267361111111111E-2</c:v>
                </c:pt>
                <c:pt idx="5427">
                  <c:v>6.2685185185185191E-2</c:v>
                </c:pt>
                <c:pt idx="5428">
                  <c:v>6.2696759259259258E-2</c:v>
                </c:pt>
                <c:pt idx="5429">
                  <c:v>6.2708333333333324E-2</c:v>
                </c:pt>
                <c:pt idx="5430">
                  <c:v>6.2719907407407405E-2</c:v>
                </c:pt>
                <c:pt idx="5431">
                  <c:v>6.2731481481481485E-2</c:v>
                </c:pt>
                <c:pt idx="5432">
                  <c:v>6.2743055555555552E-2</c:v>
                </c:pt>
                <c:pt idx="5433">
                  <c:v>6.2754629629629632E-2</c:v>
                </c:pt>
                <c:pt idx="5434">
                  <c:v>6.2766203703703713E-2</c:v>
                </c:pt>
                <c:pt idx="5435">
                  <c:v>6.277777777777778E-2</c:v>
                </c:pt>
                <c:pt idx="5436">
                  <c:v>6.2789351851851846E-2</c:v>
                </c:pt>
                <c:pt idx="5437">
                  <c:v>6.2800925925925927E-2</c:v>
                </c:pt>
                <c:pt idx="5438">
                  <c:v>6.2812499999999993E-2</c:v>
                </c:pt>
                <c:pt idx="5439">
                  <c:v>6.2824074074074074E-2</c:v>
                </c:pt>
                <c:pt idx="5440">
                  <c:v>6.283564814814814E-2</c:v>
                </c:pt>
                <c:pt idx="5441">
                  <c:v>6.2847222222222221E-2</c:v>
                </c:pt>
                <c:pt idx="5442">
                  <c:v>6.2858796296296301E-2</c:v>
                </c:pt>
                <c:pt idx="5443">
                  <c:v>6.2870370370370368E-2</c:v>
                </c:pt>
                <c:pt idx="5444">
                  <c:v>6.2881944444444449E-2</c:v>
                </c:pt>
                <c:pt idx="5445">
                  <c:v>6.2893518518518529E-2</c:v>
                </c:pt>
                <c:pt idx="5446">
                  <c:v>6.2905092592592596E-2</c:v>
                </c:pt>
                <c:pt idx="5447">
                  <c:v>6.2916666666666662E-2</c:v>
                </c:pt>
                <c:pt idx="5448">
                  <c:v>6.2928240740740743E-2</c:v>
                </c:pt>
                <c:pt idx="5449">
                  <c:v>6.293981481481481E-2</c:v>
                </c:pt>
                <c:pt idx="5450">
                  <c:v>6.295138888888889E-2</c:v>
                </c:pt>
                <c:pt idx="5451">
                  <c:v>6.2962962962962957E-2</c:v>
                </c:pt>
                <c:pt idx="5452">
                  <c:v>6.2974537037037037E-2</c:v>
                </c:pt>
                <c:pt idx="5453">
                  <c:v>6.2986111111111118E-2</c:v>
                </c:pt>
                <c:pt idx="5454">
                  <c:v>6.2997685185185184E-2</c:v>
                </c:pt>
                <c:pt idx="5455">
                  <c:v>6.3009259259259265E-2</c:v>
                </c:pt>
                <c:pt idx="5456">
                  <c:v>6.3020833333333331E-2</c:v>
                </c:pt>
                <c:pt idx="5457">
                  <c:v>6.3032407407407412E-2</c:v>
                </c:pt>
                <c:pt idx="5458">
                  <c:v>6.3043981481481479E-2</c:v>
                </c:pt>
                <c:pt idx="5459">
                  <c:v>6.3055555555555545E-2</c:v>
                </c:pt>
                <c:pt idx="5460">
                  <c:v>6.3067129629629626E-2</c:v>
                </c:pt>
                <c:pt idx="5461">
                  <c:v>6.3078703703703706E-2</c:v>
                </c:pt>
                <c:pt idx="5462">
                  <c:v>6.3090277777777773E-2</c:v>
                </c:pt>
                <c:pt idx="5463">
                  <c:v>6.3101851851851853E-2</c:v>
                </c:pt>
                <c:pt idx="5464">
                  <c:v>6.3113425925925934E-2</c:v>
                </c:pt>
                <c:pt idx="5465">
                  <c:v>6.3125000000000001E-2</c:v>
                </c:pt>
                <c:pt idx="5466">
                  <c:v>6.3136574074074081E-2</c:v>
                </c:pt>
                <c:pt idx="5467">
                  <c:v>6.3148148148148148E-2</c:v>
                </c:pt>
                <c:pt idx="5468">
                  <c:v>6.3159722222222228E-2</c:v>
                </c:pt>
                <c:pt idx="5469">
                  <c:v>6.3171296296296295E-2</c:v>
                </c:pt>
                <c:pt idx="5470">
                  <c:v>6.3182870370370361E-2</c:v>
                </c:pt>
                <c:pt idx="5471">
                  <c:v>6.3194444444444442E-2</c:v>
                </c:pt>
                <c:pt idx="5472">
                  <c:v>6.3206018518518522E-2</c:v>
                </c:pt>
                <c:pt idx="5473">
                  <c:v>6.3217592592592589E-2</c:v>
                </c:pt>
                <c:pt idx="5474">
                  <c:v>6.322916666666667E-2</c:v>
                </c:pt>
                <c:pt idx="5475">
                  <c:v>6.324074074074075E-2</c:v>
                </c:pt>
                <c:pt idx="5476">
                  <c:v>6.3252314814814817E-2</c:v>
                </c:pt>
                <c:pt idx="5477">
                  <c:v>6.3263888888888883E-2</c:v>
                </c:pt>
                <c:pt idx="5478">
                  <c:v>6.3275462962962964E-2</c:v>
                </c:pt>
                <c:pt idx="5479">
                  <c:v>6.3287037037037031E-2</c:v>
                </c:pt>
                <c:pt idx="5480">
                  <c:v>6.3298611111111111E-2</c:v>
                </c:pt>
                <c:pt idx="5481">
                  <c:v>6.3310185185185178E-2</c:v>
                </c:pt>
                <c:pt idx="5482">
                  <c:v>6.3321759259259258E-2</c:v>
                </c:pt>
                <c:pt idx="5483">
                  <c:v>6.3333333333333339E-2</c:v>
                </c:pt>
                <c:pt idx="5484">
                  <c:v>6.3344907407407405E-2</c:v>
                </c:pt>
                <c:pt idx="5485">
                  <c:v>6.3356481481481486E-2</c:v>
                </c:pt>
                <c:pt idx="5486">
                  <c:v>6.3368055555555566E-2</c:v>
                </c:pt>
                <c:pt idx="5487">
                  <c:v>6.3379629629629633E-2</c:v>
                </c:pt>
                <c:pt idx="5488">
                  <c:v>6.33912037037037E-2</c:v>
                </c:pt>
                <c:pt idx="5489">
                  <c:v>6.340277777777778E-2</c:v>
                </c:pt>
                <c:pt idx="5490">
                  <c:v>6.3414351851851847E-2</c:v>
                </c:pt>
                <c:pt idx="5491">
                  <c:v>6.3425925925925927E-2</c:v>
                </c:pt>
                <c:pt idx="5492">
                  <c:v>6.3437499999999994E-2</c:v>
                </c:pt>
                <c:pt idx="5493">
                  <c:v>6.3449074074074074E-2</c:v>
                </c:pt>
                <c:pt idx="5494">
                  <c:v>6.3460648148148155E-2</c:v>
                </c:pt>
                <c:pt idx="5495">
                  <c:v>6.3472222222222222E-2</c:v>
                </c:pt>
                <c:pt idx="5496">
                  <c:v>6.3483796296296302E-2</c:v>
                </c:pt>
                <c:pt idx="5497">
                  <c:v>6.3495370370370369E-2</c:v>
                </c:pt>
                <c:pt idx="5498">
                  <c:v>6.3506944444444449E-2</c:v>
                </c:pt>
                <c:pt idx="5499">
                  <c:v>6.3518518518518516E-2</c:v>
                </c:pt>
                <c:pt idx="5500">
                  <c:v>6.3530092592592582E-2</c:v>
                </c:pt>
                <c:pt idx="5501">
                  <c:v>6.3541666666666663E-2</c:v>
                </c:pt>
                <c:pt idx="5502">
                  <c:v>6.3553240740740743E-2</c:v>
                </c:pt>
                <c:pt idx="5503">
                  <c:v>6.356481481481481E-2</c:v>
                </c:pt>
                <c:pt idx="5504">
                  <c:v>6.3576388888888891E-2</c:v>
                </c:pt>
                <c:pt idx="5505">
                  <c:v>6.3587962962962971E-2</c:v>
                </c:pt>
                <c:pt idx="5506">
                  <c:v>6.3599537037037038E-2</c:v>
                </c:pt>
                <c:pt idx="5507">
                  <c:v>6.3611111111111118E-2</c:v>
                </c:pt>
                <c:pt idx="5508">
                  <c:v>6.3622685185185185E-2</c:v>
                </c:pt>
                <c:pt idx="5509">
                  <c:v>6.3634259259259265E-2</c:v>
                </c:pt>
                <c:pt idx="5510">
                  <c:v>6.3645833333333332E-2</c:v>
                </c:pt>
                <c:pt idx="5511">
                  <c:v>6.3657407407407399E-2</c:v>
                </c:pt>
                <c:pt idx="5512">
                  <c:v>6.3668981481481479E-2</c:v>
                </c:pt>
                <c:pt idx="5513">
                  <c:v>6.368055555555556E-2</c:v>
                </c:pt>
                <c:pt idx="5514">
                  <c:v>6.3692129629629626E-2</c:v>
                </c:pt>
                <c:pt idx="5515">
                  <c:v>6.3703703703703707E-2</c:v>
                </c:pt>
                <c:pt idx="5516">
                  <c:v>6.3715277777777787E-2</c:v>
                </c:pt>
                <c:pt idx="5517">
                  <c:v>6.3726851851851854E-2</c:v>
                </c:pt>
                <c:pt idx="5518">
                  <c:v>6.3738425925925921E-2</c:v>
                </c:pt>
                <c:pt idx="5519">
                  <c:v>6.3750000000000001E-2</c:v>
                </c:pt>
                <c:pt idx="5520">
                  <c:v>6.3761574074074068E-2</c:v>
                </c:pt>
                <c:pt idx="5521">
                  <c:v>6.3773148148148148E-2</c:v>
                </c:pt>
                <c:pt idx="5522">
                  <c:v>6.3784722222222215E-2</c:v>
                </c:pt>
                <c:pt idx="5523">
                  <c:v>6.3796296296296295E-2</c:v>
                </c:pt>
                <c:pt idx="5524">
                  <c:v>6.3807870370370376E-2</c:v>
                </c:pt>
                <c:pt idx="5525">
                  <c:v>6.3819444444444443E-2</c:v>
                </c:pt>
                <c:pt idx="5526">
                  <c:v>6.3831018518518523E-2</c:v>
                </c:pt>
                <c:pt idx="5527">
                  <c:v>6.3842592592592604E-2</c:v>
                </c:pt>
                <c:pt idx="5528">
                  <c:v>6.385416666666667E-2</c:v>
                </c:pt>
                <c:pt idx="5529">
                  <c:v>6.3865740740740737E-2</c:v>
                </c:pt>
                <c:pt idx="5530">
                  <c:v>6.3877314814814817E-2</c:v>
                </c:pt>
                <c:pt idx="5531">
                  <c:v>6.3888888888888884E-2</c:v>
                </c:pt>
                <c:pt idx="5532">
                  <c:v>6.3900462962962964E-2</c:v>
                </c:pt>
                <c:pt idx="5533">
                  <c:v>6.3912037037037031E-2</c:v>
                </c:pt>
                <c:pt idx="5534">
                  <c:v>6.3923611111111112E-2</c:v>
                </c:pt>
                <c:pt idx="5535">
                  <c:v>6.3935185185185192E-2</c:v>
                </c:pt>
                <c:pt idx="5536">
                  <c:v>6.3946759259259259E-2</c:v>
                </c:pt>
                <c:pt idx="5537">
                  <c:v>6.3958333333333339E-2</c:v>
                </c:pt>
                <c:pt idx="5538">
                  <c:v>6.3969907407407406E-2</c:v>
                </c:pt>
                <c:pt idx="5539">
                  <c:v>6.3981481481481486E-2</c:v>
                </c:pt>
                <c:pt idx="5540">
                  <c:v>6.3993055555555553E-2</c:v>
                </c:pt>
                <c:pt idx="5541">
                  <c:v>6.400462962962962E-2</c:v>
                </c:pt>
                <c:pt idx="5542">
                  <c:v>6.40162037037037E-2</c:v>
                </c:pt>
                <c:pt idx="5543">
                  <c:v>6.4027777777777781E-2</c:v>
                </c:pt>
                <c:pt idx="5544">
                  <c:v>6.4039351851851847E-2</c:v>
                </c:pt>
                <c:pt idx="5545">
                  <c:v>6.4050925925925928E-2</c:v>
                </c:pt>
                <c:pt idx="5546">
                  <c:v>6.4062500000000008E-2</c:v>
                </c:pt>
                <c:pt idx="5547">
                  <c:v>6.4074074074074075E-2</c:v>
                </c:pt>
                <c:pt idx="5548">
                  <c:v>6.4085648148148142E-2</c:v>
                </c:pt>
                <c:pt idx="5549">
                  <c:v>6.4097222222222222E-2</c:v>
                </c:pt>
                <c:pt idx="5550">
                  <c:v>6.4108796296296303E-2</c:v>
                </c:pt>
                <c:pt idx="5551">
                  <c:v>6.4120370370370369E-2</c:v>
                </c:pt>
                <c:pt idx="5552">
                  <c:v>6.4131944444444436E-2</c:v>
                </c:pt>
                <c:pt idx="5553">
                  <c:v>6.4143518518518516E-2</c:v>
                </c:pt>
                <c:pt idx="5554">
                  <c:v>6.4155092592592597E-2</c:v>
                </c:pt>
                <c:pt idx="5555">
                  <c:v>6.4166666666666664E-2</c:v>
                </c:pt>
                <c:pt idx="5556">
                  <c:v>6.4178240740740744E-2</c:v>
                </c:pt>
                <c:pt idx="5557">
                  <c:v>6.4189814814814811E-2</c:v>
                </c:pt>
                <c:pt idx="5558">
                  <c:v>6.4201388888888891E-2</c:v>
                </c:pt>
                <c:pt idx="5559">
                  <c:v>6.4212962962962958E-2</c:v>
                </c:pt>
                <c:pt idx="5560">
                  <c:v>6.4224537037037038E-2</c:v>
                </c:pt>
                <c:pt idx="5561">
                  <c:v>6.4236111111111105E-2</c:v>
                </c:pt>
                <c:pt idx="5562">
                  <c:v>6.4247685185185185E-2</c:v>
                </c:pt>
                <c:pt idx="5563">
                  <c:v>6.4259259259259252E-2</c:v>
                </c:pt>
                <c:pt idx="5564">
                  <c:v>6.4270833333333333E-2</c:v>
                </c:pt>
                <c:pt idx="5565">
                  <c:v>6.4282407407407413E-2</c:v>
                </c:pt>
                <c:pt idx="5566">
                  <c:v>6.429398148148148E-2</c:v>
                </c:pt>
                <c:pt idx="5567">
                  <c:v>6.430555555555556E-2</c:v>
                </c:pt>
                <c:pt idx="5568">
                  <c:v>6.4317129629629641E-2</c:v>
                </c:pt>
                <c:pt idx="5569">
                  <c:v>6.4328703703703707E-2</c:v>
                </c:pt>
                <c:pt idx="5570">
                  <c:v>6.4340277777777774E-2</c:v>
                </c:pt>
                <c:pt idx="5571">
                  <c:v>6.4351851851851841E-2</c:v>
                </c:pt>
                <c:pt idx="5572">
                  <c:v>6.4363425925925921E-2</c:v>
                </c:pt>
                <c:pt idx="5573">
                  <c:v>6.4375000000000002E-2</c:v>
                </c:pt>
                <c:pt idx="5574">
                  <c:v>6.4386574074074068E-2</c:v>
                </c:pt>
                <c:pt idx="5575">
                  <c:v>6.4398148148148149E-2</c:v>
                </c:pt>
                <c:pt idx="5576">
                  <c:v>6.4409722222222229E-2</c:v>
                </c:pt>
                <c:pt idx="5577">
                  <c:v>6.4421296296296296E-2</c:v>
                </c:pt>
                <c:pt idx="5578">
                  <c:v>6.4432870370370363E-2</c:v>
                </c:pt>
                <c:pt idx="5579">
                  <c:v>6.4444444444444443E-2</c:v>
                </c:pt>
                <c:pt idx="5580">
                  <c:v>6.4456018518518524E-2</c:v>
                </c:pt>
                <c:pt idx="5581">
                  <c:v>6.446759259259259E-2</c:v>
                </c:pt>
                <c:pt idx="5582">
                  <c:v>6.4479166666666657E-2</c:v>
                </c:pt>
                <c:pt idx="5583">
                  <c:v>6.4490740740740737E-2</c:v>
                </c:pt>
                <c:pt idx="5584">
                  <c:v>6.4502314814814818E-2</c:v>
                </c:pt>
                <c:pt idx="5585">
                  <c:v>6.4513888888888885E-2</c:v>
                </c:pt>
                <c:pt idx="5586">
                  <c:v>6.4525462962962965E-2</c:v>
                </c:pt>
                <c:pt idx="5587">
                  <c:v>6.4537037037037046E-2</c:v>
                </c:pt>
                <c:pt idx="5588">
                  <c:v>6.4548611111111112E-2</c:v>
                </c:pt>
                <c:pt idx="5589">
                  <c:v>6.4560185185185193E-2</c:v>
                </c:pt>
                <c:pt idx="5590">
                  <c:v>6.4571759259259259E-2</c:v>
                </c:pt>
                <c:pt idx="5591">
                  <c:v>6.458333333333334E-2</c:v>
                </c:pt>
                <c:pt idx="5592">
                  <c:v>6.4594907407407406E-2</c:v>
                </c:pt>
                <c:pt idx="5593">
                  <c:v>6.4606481481481473E-2</c:v>
                </c:pt>
                <c:pt idx="5594">
                  <c:v>6.4618055555555554E-2</c:v>
                </c:pt>
                <c:pt idx="5595">
                  <c:v>6.4629629629629634E-2</c:v>
                </c:pt>
                <c:pt idx="5596">
                  <c:v>6.4641203703703701E-2</c:v>
                </c:pt>
                <c:pt idx="5597">
                  <c:v>6.4652777777777781E-2</c:v>
                </c:pt>
                <c:pt idx="5598">
                  <c:v>6.4664351851851862E-2</c:v>
                </c:pt>
                <c:pt idx="5599">
                  <c:v>6.4675925925925928E-2</c:v>
                </c:pt>
                <c:pt idx="5600">
                  <c:v>6.4687499999999995E-2</c:v>
                </c:pt>
                <c:pt idx="5601">
                  <c:v>6.4699074074074062E-2</c:v>
                </c:pt>
                <c:pt idx="5602">
                  <c:v>6.4710648148148142E-2</c:v>
                </c:pt>
                <c:pt idx="5603">
                  <c:v>6.4722222222222223E-2</c:v>
                </c:pt>
                <c:pt idx="5604">
                  <c:v>6.4733796296296289E-2</c:v>
                </c:pt>
                <c:pt idx="5605">
                  <c:v>6.474537037037037E-2</c:v>
                </c:pt>
                <c:pt idx="5606">
                  <c:v>6.475694444444445E-2</c:v>
                </c:pt>
                <c:pt idx="5607">
                  <c:v>6.4768518518518517E-2</c:v>
                </c:pt>
                <c:pt idx="5608">
                  <c:v>6.4780092592592597E-2</c:v>
                </c:pt>
                <c:pt idx="5609">
                  <c:v>6.4791666666666664E-2</c:v>
                </c:pt>
                <c:pt idx="5610">
                  <c:v>6.4803240740740745E-2</c:v>
                </c:pt>
                <c:pt idx="5611">
                  <c:v>6.4814814814814811E-2</c:v>
                </c:pt>
                <c:pt idx="5612">
                  <c:v>6.4826388888888892E-2</c:v>
                </c:pt>
                <c:pt idx="5613">
                  <c:v>6.4837962962962958E-2</c:v>
                </c:pt>
                <c:pt idx="5614">
                  <c:v>6.4849537037037039E-2</c:v>
                </c:pt>
                <c:pt idx="5615">
                  <c:v>6.4861111111111105E-2</c:v>
                </c:pt>
                <c:pt idx="5616">
                  <c:v>6.4872685185185186E-2</c:v>
                </c:pt>
                <c:pt idx="5617">
                  <c:v>6.4884259259259267E-2</c:v>
                </c:pt>
                <c:pt idx="5618">
                  <c:v>6.4895833333333333E-2</c:v>
                </c:pt>
                <c:pt idx="5619">
                  <c:v>6.4907407407407414E-2</c:v>
                </c:pt>
                <c:pt idx="5620">
                  <c:v>6.491898148148148E-2</c:v>
                </c:pt>
                <c:pt idx="5621">
                  <c:v>6.4930555555555561E-2</c:v>
                </c:pt>
                <c:pt idx="5622">
                  <c:v>6.4942129629629627E-2</c:v>
                </c:pt>
                <c:pt idx="5623">
                  <c:v>6.4953703703703694E-2</c:v>
                </c:pt>
                <c:pt idx="5624">
                  <c:v>6.4965277777777775E-2</c:v>
                </c:pt>
                <c:pt idx="5625">
                  <c:v>6.4976851851851855E-2</c:v>
                </c:pt>
                <c:pt idx="5626">
                  <c:v>6.4988425925925922E-2</c:v>
                </c:pt>
                <c:pt idx="5627">
                  <c:v>6.5000000000000002E-2</c:v>
                </c:pt>
                <c:pt idx="5628">
                  <c:v>6.5011574074074083E-2</c:v>
                </c:pt>
                <c:pt idx="5629">
                  <c:v>6.5023148148148149E-2</c:v>
                </c:pt>
                <c:pt idx="5630">
                  <c:v>6.5034722222222216E-2</c:v>
                </c:pt>
                <c:pt idx="5631">
                  <c:v>6.5046296296296297E-2</c:v>
                </c:pt>
                <c:pt idx="5632">
                  <c:v>6.5057870370370363E-2</c:v>
                </c:pt>
                <c:pt idx="5633">
                  <c:v>6.5069444444444444E-2</c:v>
                </c:pt>
                <c:pt idx="5634">
                  <c:v>6.508101851851851E-2</c:v>
                </c:pt>
                <c:pt idx="5635">
                  <c:v>6.5092592592592591E-2</c:v>
                </c:pt>
                <c:pt idx="5636">
                  <c:v>6.5104166666666671E-2</c:v>
                </c:pt>
                <c:pt idx="5637">
                  <c:v>6.5115740740740738E-2</c:v>
                </c:pt>
                <c:pt idx="5638">
                  <c:v>6.5127314814814818E-2</c:v>
                </c:pt>
                <c:pt idx="5639">
                  <c:v>6.5138888888888885E-2</c:v>
                </c:pt>
                <c:pt idx="5640">
                  <c:v>6.5150462962962966E-2</c:v>
                </c:pt>
                <c:pt idx="5641">
                  <c:v>6.5162037037037032E-2</c:v>
                </c:pt>
                <c:pt idx="5642">
                  <c:v>6.5173611111111113E-2</c:v>
                </c:pt>
                <c:pt idx="5643">
                  <c:v>6.5185185185185179E-2</c:v>
                </c:pt>
                <c:pt idx="5644">
                  <c:v>6.519675925925926E-2</c:v>
                </c:pt>
                <c:pt idx="5645">
                  <c:v>6.5208333333333326E-2</c:v>
                </c:pt>
                <c:pt idx="5646">
                  <c:v>6.5219907407407407E-2</c:v>
                </c:pt>
                <c:pt idx="5647">
                  <c:v>6.5231481481481488E-2</c:v>
                </c:pt>
                <c:pt idx="5648">
                  <c:v>6.5243055555555554E-2</c:v>
                </c:pt>
                <c:pt idx="5649">
                  <c:v>6.5254629629629635E-2</c:v>
                </c:pt>
                <c:pt idx="5650">
                  <c:v>6.5266203703703715E-2</c:v>
                </c:pt>
                <c:pt idx="5651">
                  <c:v>6.5277777777777782E-2</c:v>
                </c:pt>
                <c:pt idx="5652">
                  <c:v>6.5289351851851848E-2</c:v>
                </c:pt>
                <c:pt idx="5653">
                  <c:v>6.5289351851851848E-2</c:v>
                </c:pt>
                <c:pt idx="5654">
                  <c:v>6.5312499999999996E-2</c:v>
                </c:pt>
                <c:pt idx="5655">
                  <c:v>6.5312499999999996E-2</c:v>
                </c:pt>
                <c:pt idx="5656">
                  <c:v>6.5324074074074076E-2</c:v>
                </c:pt>
                <c:pt idx="5657">
                  <c:v>6.5335648148148143E-2</c:v>
                </c:pt>
                <c:pt idx="5658">
                  <c:v>6.5347222222222223E-2</c:v>
                </c:pt>
                <c:pt idx="5659">
                  <c:v>6.5358796296296304E-2</c:v>
                </c:pt>
                <c:pt idx="5660">
                  <c:v>6.537037037037037E-2</c:v>
                </c:pt>
                <c:pt idx="5661">
                  <c:v>6.5381944444444437E-2</c:v>
                </c:pt>
                <c:pt idx="5662">
                  <c:v>6.5393518518518517E-2</c:v>
                </c:pt>
                <c:pt idx="5663">
                  <c:v>6.5405092592592584E-2</c:v>
                </c:pt>
                <c:pt idx="5664">
                  <c:v>6.5416666666666665E-2</c:v>
                </c:pt>
                <c:pt idx="5665">
                  <c:v>6.5428240740740731E-2</c:v>
                </c:pt>
                <c:pt idx="5666">
                  <c:v>6.5439814814814812E-2</c:v>
                </c:pt>
                <c:pt idx="5667">
                  <c:v>6.5451388888888892E-2</c:v>
                </c:pt>
                <c:pt idx="5668">
                  <c:v>6.5462962962962959E-2</c:v>
                </c:pt>
                <c:pt idx="5669">
                  <c:v>6.5474537037037039E-2</c:v>
                </c:pt>
                <c:pt idx="5670">
                  <c:v>6.548611111111112E-2</c:v>
                </c:pt>
                <c:pt idx="5671">
                  <c:v>6.5497685185185187E-2</c:v>
                </c:pt>
                <c:pt idx="5672">
                  <c:v>6.5509259259259267E-2</c:v>
                </c:pt>
                <c:pt idx="5673">
                  <c:v>6.5520833333333334E-2</c:v>
                </c:pt>
                <c:pt idx="5674">
                  <c:v>6.5532407407407414E-2</c:v>
                </c:pt>
                <c:pt idx="5675">
                  <c:v>6.5543981481481481E-2</c:v>
                </c:pt>
                <c:pt idx="5676">
                  <c:v>6.5555555555555547E-2</c:v>
                </c:pt>
                <c:pt idx="5677">
                  <c:v>6.5567129629629628E-2</c:v>
                </c:pt>
                <c:pt idx="5678">
                  <c:v>6.5578703703703708E-2</c:v>
                </c:pt>
                <c:pt idx="5679">
                  <c:v>6.5590277777777775E-2</c:v>
                </c:pt>
                <c:pt idx="5680">
                  <c:v>6.5601851851851856E-2</c:v>
                </c:pt>
                <c:pt idx="5681">
                  <c:v>6.5613425925925936E-2</c:v>
                </c:pt>
                <c:pt idx="5682">
                  <c:v>6.5625000000000003E-2</c:v>
                </c:pt>
                <c:pt idx="5683">
                  <c:v>6.5636574074074069E-2</c:v>
                </c:pt>
                <c:pt idx="5684">
                  <c:v>6.5648148148148136E-2</c:v>
                </c:pt>
                <c:pt idx="5685">
                  <c:v>6.5659722222222217E-2</c:v>
                </c:pt>
                <c:pt idx="5686">
                  <c:v>6.5671296296296297E-2</c:v>
                </c:pt>
                <c:pt idx="5687">
                  <c:v>6.5682870370370364E-2</c:v>
                </c:pt>
                <c:pt idx="5688">
                  <c:v>6.5694444444444444E-2</c:v>
                </c:pt>
                <c:pt idx="5689">
                  <c:v>6.5706018518518525E-2</c:v>
                </c:pt>
                <c:pt idx="5690">
                  <c:v>6.5717592592592591E-2</c:v>
                </c:pt>
                <c:pt idx="5691">
                  <c:v>6.5729166666666672E-2</c:v>
                </c:pt>
                <c:pt idx="5692">
                  <c:v>6.5740740740740738E-2</c:v>
                </c:pt>
                <c:pt idx="5693">
                  <c:v>6.5752314814814819E-2</c:v>
                </c:pt>
                <c:pt idx="5694">
                  <c:v>6.5763888888888886E-2</c:v>
                </c:pt>
                <c:pt idx="5695">
                  <c:v>6.5775462962962966E-2</c:v>
                </c:pt>
                <c:pt idx="5696">
                  <c:v>6.5787037037037033E-2</c:v>
                </c:pt>
                <c:pt idx="5697">
                  <c:v>6.5798611111111113E-2</c:v>
                </c:pt>
                <c:pt idx="5698">
                  <c:v>6.581018518518518E-2</c:v>
                </c:pt>
                <c:pt idx="5699">
                  <c:v>6.582175925925926E-2</c:v>
                </c:pt>
                <c:pt idx="5700">
                  <c:v>6.5833333333333341E-2</c:v>
                </c:pt>
                <c:pt idx="5701">
                  <c:v>6.5844907407407408E-2</c:v>
                </c:pt>
                <c:pt idx="5702">
                  <c:v>6.5856481481481488E-2</c:v>
                </c:pt>
                <c:pt idx="5703">
                  <c:v>6.5868055555555555E-2</c:v>
                </c:pt>
                <c:pt idx="5704">
                  <c:v>6.5879629629629635E-2</c:v>
                </c:pt>
                <c:pt idx="5705">
                  <c:v>6.5891203703703702E-2</c:v>
                </c:pt>
                <c:pt idx="5706">
                  <c:v>6.5902777777777768E-2</c:v>
                </c:pt>
                <c:pt idx="5707">
                  <c:v>6.5914351851851849E-2</c:v>
                </c:pt>
                <c:pt idx="5708">
                  <c:v>6.5925925925925929E-2</c:v>
                </c:pt>
                <c:pt idx="5709">
                  <c:v>6.5937499999999996E-2</c:v>
                </c:pt>
                <c:pt idx="5710">
                  <c:v>6.5949074074074077E-2</c:v>
                </c:pt>
                <c:pt idx="5711">
                  <c:v>6.5960648148148157E-2</c:v>
                </c:pt>
                <c:pt idx="5712">
                  <c:v>6.5972222222222224E-2</c:v>
                </c:pt>
                <c:pt idx="5713">
                  <c:v>6.598379629629629E-2</c:v>
                </c:pt>
                <c:pt idx="5714">
                  <c:v>6.5995370370370371E-2</c:v>
                </c:pt>
                <c:pt idx="5715">
                  <c:v>6.6006944444444438E-2</c:v>
                </c:pt>
                <c:pt idx="5716">
                  <c:v>6.6018518518518518E-2</c:v>
                </c:pt>
                <c:pt idx="5717">
                  <c:v>6.6030092592592585E-2</c:v>
                </c:pt>
                <c:pt idx="5718">
                  <c:v>6.6041666666666665E-2</c:v>
                </c:pt>
                <c:pt idx="5719">
                  <c:v>6.6053240740740746E-2</c:v>
                </c:pt>
                <c:pt idx="5720">
                  <c:v>6.6064814814814812E-2</c:v>
                </c:pt>
                <c:pt idx="5721">
                  <c:v>6.6076388888888893E-2</c:v>
                </c:pt>
                <c:pt idx="5722">
                  <c:v>6.6087962962962959E-2</c:v>
                </c:pt>
                <c:pt idx="5723">
                  <c:v>6.609953703703704E-2</c:v>
                </c:pt>
                <c:pt idx="5724">
                  <c:v>6.6111111111111107E-2</c:v>
                </c:pt>
                <c:pt idx="5725">
                  <c:v>6.6122685185185187E-2</c:v>
                </c:pt>
                <c:pt idx="5726">
                  <c:v>6.6134259259259254E-2</c:v>
                </c:pt>
                <c:pt idx="5727">
                  <c:v>6.6145833333333334E-2</c:v>
                </c:pt>
                <c:pt idx="5728">
                  <c:v>6.6157407407407401E-2</c:v>
                </c:pt>
                <c:pt idx="5729">
                  <c:v>6.6168981481481481E-2</c:v>
                </c:pt>
                <c:pt idx="5730">
                  <c:v>6.6180555555555562E-2</c:v>
                </c:pt>
                <c:pt idx="5731">
                  <c:v>6.6192129629629629E-2</c:v>
                </c:pt>
                <c:pt idx="5732">
                  <c:v>6.6203703703703709E-2</c:v>
                </c:pt>
                <c:pt idx="5733">
                  <c:v>6.621527777777779E-2</c:v>
                </c:pt>
                <c:pt idx="5734">
                  <c:v>6.6226851851851856E-2</c:v>
                </c:pt>
                <c:pt idx="5735">
                  <c:v>6.6238425925925923E-2</c:v>
                </c:pt>
                <c:pt idx="5736">
                  <c:v>6.6249999999999989E-2</c:v>
                </c:pt>
                <c:pt idx="5737">
                  <c:v>6.626157407407407E-2</c:v>
                </c:pt>
                <c:pt idx="5738">
                  <c:v>6.627314814814815E-2</c:v>
                </c:pt>
                <c:pt idx="5739">
                  <c:v>6.6284722222222217E-2</c:v>
                </c:pt>
                <c:pt idx="5740">
                  <c:v>6.6296296296296298E-2</c:v>
                </c:pt>
                <c:pt idx="5741">
                  <c:v>6.6307870370370378E-2</c:v>
                </c:pt>
                <c:pt idx="5742">
                  <c:v>6.6319444444444445E-2</c:v>
                </c:pt>
                <c:pt idx="5743">
                  <c:v>6.6331018518518511E-2</c:v>
                </c:pt>
                <c:pt idx="5744">
                  <c:v>6.6342592592592592E-2</c:v>
                </c:pt>
                <c:pt idx="5745">
                  <c:v>6.6354166666666659E-2</c:v>
                </c:pt>
                <c:pt idx="5746">
                  <c:v>6.6365740740740739E-2</c:v>
                </c:pt>
                <c:pt idx="5747">
                  <c:v>6.6377314814814806E-2</c:v>
                </c:pt>
                <c:pt idx="5748">
                  <c:v>6.6388888888888886E-2</c:v>
                </c:pt>
                <c:pt idx="5749">
                  <c:v>6.6400462962962967E-2</c:v>
                </c:pt>
                <c:pt idx="5750">
                  <c:v>6.6412037037037033E-2</c:v>
                </c:pt>
                <c:pt idx="5751">
                  <c:v>6.6423611111111114E-2</c:v>
                </c:pt>
                <c:pt idx="5752">
                  <c:v>6.6435185185185194E-2</c:v>
                </c:pt>
                <c:pt idx="5753">
                  <c:v>6.6446759259259261E-2</c:v>
                </c:pt>
                <c:pt idx="5754">
                  <c:v>6.6458333333333341E-2</c:v>
                </c:pt>
                <c:pt idx="5755">
                  <c:v>6.6469907407407408E-2</c:v>
                </c:pt>
                <c:pt idx="5756">
                  <c:v>6.6481481481481489E-2</c:v>
                </c:pt>
                <c:pt idx="5757">
                  <c:v>6.6493055555555555E-2</c:v>
                </c:pt>
                <c:pt idx="5758">
                  <c:v>6.6504629629629622E-2</c:v>
                </c:pt>
                <c:pt idx="5759">
                  <c:v>6.6516203703703702E-2</c:v>
                </c:pt>
                <c:pt idx="5760">
                  <c:v>6.6527777777777783E-2</c:v>
                </c:pt>
                <c:pt idx="5761">
                  <c:v>6.653935185185185E-2</c:v>
                </c:pt>
                <c:pt idx="5762">
                  <c:v>6.655092592592593E-2</c:v>
                </c:pt>
                <c:pt idx="5763">
                  <c:v>6.6562500000000011E-2</c:v>
                </c:pt>
                <c:pt idx="5764">
                  <c:v>6.6574074074074077E-2</c:v>
                </c:pt>
                <c:pt idx="5765">
                  <c:v>6.6585648148148144E-2</c:v>
                </c:pt>
                <c:pt idx="5766">
                  <c:v>6.659722222222221E-2</c:v>
                </c:pt>
                <c:pt idx="5767">
                  <c:v>6.6608796296296291E-2</c:v>
                </c:pt>
                <c:pt idx="5768">
                  <c:v>6.6620370370370371E-2</c:v>
                </c:pt>
                <c:pt idx="5769">
                  <c:v>6.6631944444444438E-2</c:v>
                </c:pt>
                <c:pt idx="5770">
                  <c:v>6.6643518518518519E-2</c:v>
                </c:pt>
                <c:pt idx="5771">
                  <c:v>6.6655092592592599E-2</c:v>
                </c:pt>
                <c:pt idx="5772">
                  <c:v>6.6666666666666666E-2</c:v>
                </c:pt>
                <c:pt idx="5773">
                  <c:v>6.6678240740740746E-2</c:v>
                </c:pt>
                <c:pt idx="5774">
                  <c:v>6.6689814814814813E-2</c:v>
                </c:pt>
                <c:pt idx="5775">
                  <c:v>6.6701388888888893E-2</c:v>
                </c:pt>
                <c:pt idx="5776">
                  <c:v>6.671296296296296E-2</c:v>
                </c:pt>
                <c:pt idx="5777">
                  <c:v>6.6724537037037041E-2</c:v>
                </c:pt>
                <c:pt idx="5778">
                  <c:v>6.6736111111111107E-2</c:v>
                </c:pt>
                <c:pt idx="5779">
                  <c:v>6.6747685185185188E-2</c:v>
                </c:pt>
                <c:pt idx="5780">
                  <c:v>6.6759259259259254E-2</c:v>
                </c:pt>
                <c:pt idx="5781">
                  <c:v>6.6770833333333335E-2</c:v>
                </c:pt>
                <c:pt idx="5782">
                  <c:v>6.6782407407407415E-2</c:v>
                </c:pt>
                <c:pt idx="5783">
                  <c:v>6.6793981481481482E-2</c:v>
                </c:pt>
                <c:pt idx="5784">
                  <c:v>6.6805555555555562E-2</c:v>
                </c:pt>
                <c:pt idx="5785">
                  <c:v>6.6817129629629629E-2</c:v>
                </c:pt>
                <c:pt idx="5786">
                  <c:v>6.682870370370371E-2</c:v>
                </c:pt>
                <c:pt idx="5787">
                  <c:v>6.6840277777777776E-2</c:v>
                </c:pt>
                <c:pt idx="5788">
                  <c:v>6.6851851851851843E-2</c:v>
                </c:pt>
                <c:pt idx="5789">
                  <c:v>6.6863425925925923E-2</c:v>
                </c:pt>
                <c:pt idx="5790">
                  <c:v>6.6875000000000004E-2</c:v>
                </c:pt>
                <c:pt idx="5791">
                  <c:v>6.6886574074074071E-2</c:v>
                </c:pt>
                <c:pt idx="5792">
                  <c:v>6.6898148148148151E-2</c:v>
                </c:pt>
                <c:pt idx="5793">
                  <c:v>6.6909722222222232E-2</c:v>
                </c:pt>
                <c:pt idx="5794">
                  <c:v>6.6921296296296298E-2</c:v>
                </c:pt>
                <c:pt idx="5795">
                  <c:v>6.6932870370370365E-2</c:v>
                </c:pt>
                <c:pt idx="5796">
                  <c:v>6.6944444444444445E-2</c:v>
                </c:pt>
                <c:pt idx="5797">
                  <c:v>6.6956018518518512E-2</c:v>
                </c:pt>
                <c:pt idx="5798">
                  <c:v>6.6967592592592592E-2</c:v>
                </c:pt>
                <c:pt idx="5799">
                  <c:v>6.6979166666666659E-2</c:v>
                </c:pt>
                <c:pt idx="5800">
                  <c:v>6.699074074074074E-2</c:v>
                </c:pt>
                <c:pt idx="5801">
                  <c:v>6.700231481481482E-2</c:v>
                </c:pt>
                <c:pt idx="5802">
                  <c:v>6.7013888888888887E-2</c:v>
                </c:pt>
                <c:pt idx="5803">
                  <c:v>6.7025462962962967E-2</c:v>
                </c:pt>
                <c:pt idx="5804">
                  <c:v>6.7037037037037034E-2</c:v>
                </c:pt>
                <c:pt idx="5805">
                  <c:v>6.7048611111111114E-2</c:v>
                </c:pt>
                <c:pt idx="5806">
                  <c:v>6.7060185185185181E-2</c:v>
                </c:pt>
                <c:pt idx="5807">
                  <c:v>6.7071759259259262E-2</c:v>
                </c:pt>
                <c:pt idx="5808">
                  <c:v>6.7083333333333328E-2</c:v>
                </c:pt>
                <c:pt idx="5809">
                  <c:v>6.7094907407407409E-2</c:v>
                </c:pt>
                <c:pt idx="5810">
                  <c:v>6.7106481481481475E-2</c:v>
                </c:pt>
                <c:pt idx="5811">
                  <c:v>6.7118055555555556E-2</c:v>
                </c:pt>
                <c:pt idx="5812">
                  <c:v>6.7129629629629636E-2</c:v>
                </c:pt>
                <c:pt idx="5813">
                  <c:v>6.7141203703703703E-2</c:v>
                </c:pt>
                <c:pt idx="5814">
                  <c:v>6.7152777777777783E-2</c:v>
                </c:pt>
                <c:pt idx="5815">
                  <c:v>6.7164351851851864E-2</c:v>
                </c:pt>
                <c:pt idx="5816">
                  <c:v>6.7175925925925931E-2</c:v>
                </c:pt>
                <c:pt idx="5817">
                  <c:v>6.7187499999999997E-2</c:v>
                </c:pt>
                <c:pt idx="5818">
                  <c:v>6.7199074074074064E-2</c:v>
                </c:pt>
                <c:pt idx="5819">
                  <c:v>6.7210648148148144E-2</c:v>
                </c:pt>
                <c:pt idx="5820">
                  <c:v>6.7222222222222225E-2</c:v>
                </c:pt>
                <c:pt idx="5821">
                  <c:v>6.7233796296296292E-2</c:v>
                </c:pt>
                <c:pt idx="5822">
                  <c:v>6.7245370370370372E-2</c:v>
                </c:pt>
                <c:pt idx="5823">
                  <c:v>6.7256944444444453E-2</c:v>
                </c:pt>
                <c:pt idx="5824">
                  <c:v>6.7268518518518519E-2</c:v>
                </c:pt>
                <c:pt idx="5825">
                  <c:v>6.7280092592592586E-2</c:v>
                </c:pt>
                <c:pt idx="5826">
                  <c:v>6.7291666666666666E-2</c:v>
                </c:pt>
                <c:pt idx="5827">
                  <c:v>6.7303240740740733E-2</c:v>
                </c:pt>
                <c:pt idx="5828">
                  <c:v>6.7314814814814813E-2</c:v>
                </c:pt>
                <c:pt idx="5829">
                  <c:v>6.732638888888888E-2</c:v>
                </c:pt>
                <c:pt idx="5830">
                  <c:v>6.7337962962962961E-2</c:v>
                </c:pt>
                <c:pt idx="5831">
                  <c:v>6.7349537037037041E-2</c:v>
                </c:pt>
                <c:pt idx="5832">
                  <c:v>6.7361111111111108E-2</c:v>
                </c:pt>
                <c:pt idx="5833">
                  <c:v>6.7372685185185188E-2</c:v>
                </c:pt>
                <c:pt idx="5834">
                  <c:v>6.7384259259259269E-2</c:v>
                </c:pt>
                <c:pt idx="5835">
                  <c:v>6.7395833333333335E-2</c:v>
                </c:pt>
                <c:pt idx="5836">
                  <c:v>6.7407407407407416E-2</c:v>
                </c:pt>
                <c:pt idx="5837">
                  <c:v>6.7418981481481483E-2</c:v>
                </c:pt>
                <c:pt idx="5838">
                  <c:v>6.7430555555555563E-2</c:v>
                </c:pt>
                <c:pt idx="5839">
                  <c:v>6.744212962962963E-2</c:v>
                </c:pt>
                <c:pt idx="5840">
                  <c:v>6.7453703703703696E-2</c:v>
                </c:pt>
                <c:pt idx="5841">
                  <c:v>6.7465277777777777E-2</c:v>
                </c:pt>
                <c:pt idx="5842">
                  <c:v>6.7476851851851857E-2</c:v>
                </c:pt>
                <c:pt idx="5843">
                  <c:v>6.7488425925925924E-2</c:v>
                </c:pt>
                <c:pt idx="5844">
                  <c:v>6.7500000000000004E-2</c:v>
                </c:pt>
                <c:pt idx="5845">
                  <c:v>6.7511574074074085E-2</c:v>
                </c:pt>
                <c:pt idx="5846">
                  <c:v>6.7523148148148152E-2</c:v>
                </c:pt>
                <c:pt idx="5847">
                  <c:v>6.7534722222222218E-2</c:v>
                </c:pt>
                <c:pt idx="5848">
                  <c:v>6.7546296296296285E-2</c:v>
                </c:pt>
                <c:pt idx="5849">
                  <c:v>6.7557870370370365E-2</c:v>
                </c:pt>
                <c:pt idx="5850">
                  <c:v>6.7569444444444446E-2</c:v>
                </c:pt>
                <c:pt idx="5851">
                  <c:v>6.7581018518518512E-2</c:v>
                </c:pt>
                <c:pt idx="5852">
                  <c:v>6.7592592592592593E-2</c:v>
                </c:pt>
                <c:pt idx="5853">
                  <c:v>6.7604166666666674E-2</c:v>
                </c:pt>
                <c:pt idx="5854">
                  <c:v>6.761574074074074E-2</c:v>
                </c:pt>
                <c:pt idx="5855">
                  <c:v>6.7627314814814821E-2</c:v>
                </c:pt>
                <c:pt idx="5856">
                  <c:v>6.7638888888888887E-2</c:v>
                </c:pt>
                <c:pt idx="5857">
                  <c:v>6.7650462962962968E-2</c:v>
                </c:pt>
                <c:pt idx="5858">
                  <c:v>6.7662037037037034E-2</c:v>
                </c:pt>
                <c:pt idx="5859">
                  <c:v>6.7673611111111115E-2</c:v>
                </c:pt>
                <c:pt idx="5860">
                  <c:v>6.7685185185185182E-2</c:v>
                </c:pt>
                <c:pt idx="5861">
                  <c:v>6.7696759259259262E-2</c:v>
                </c:pt>
                <c:pt idx="5862">
                  <c:v>6.7708333333333329E-2</c:v>
                </c:pt>
                <c:pt idx="5863">
                  <c:v>6.7719907407407409E-2</c:v>
                </c:pt>
                <c:pt idx="5864">
                  <c:v>6.773148148148149E-2</c:v>
                </c:pt>
                <c:pt idx="5865">
                  <c:v>6.7743055555555556E-2</c:v>
                </c:pt>
                <c:pt idx="5866">
                  <c:v>6.7754629629629637E-2</c:v>
                </c:pt>
                <c:pt idx="5867">
                  <c:v>6.7766203703703703E-2</c:v>
                </c:pt>
                <c:pt idx="5868">
                  <c:v>6.7777777777777784E-2</c:v>
                </c:pt>
                <c:pt idx="5869">
                  <c:v>6.7789351851851851E-2</c:v>
                </c:pt>
                <c:pt idx="5870">
                  <c:v>6.7800925925925917E-2</c:v>
                </c:pt>
                <c:pt idx="5871">
                  <c:v>6.7812499999999998E-2</c:v>
                </c:pt>
                <c:pt idx="5872">
                  <c:v>6.7824074074074078E-2</c:v>
                </c:pt>
                <c:pt idx="5873">
                  <c:v>6.7835648148148145E-2</c:v>
                </c:pt>
                <c:pt idx="5874">
                  <c:v>6.7847222222222225E-2</c:v>
                </c:pt>
                <c:pt idx="5875">
                  <c:v>6.7858796296296306E-2</c:v>
                </c:pt>
                <c:pt idx="5876">
                  <c:v>6.7870370370370373E-2</c:v>
                </c:pt>
                <c:pt idx="5877">
                  <c:v>6.7881944444444439E-2</c:v>
                </c:pt>
                <c:pt idx="5878">
                  <c:v>6.789351851851852E-2</c:v>
                </c:pt>
                <c:pt idx="5879">
                  <c:v>6.7905092592592586E-2</c:v>
                </c:pt>
                <c:pt idx="5880">
                  <c:v>6.7916666666666667E-2</c:v>
                </c:pt>
                <c:pt idx="5881">
                  <c:v>6.7928240740740733E-2</c:v>
                </c:pt>
                <c:pt idx="5882">
                  <c:v>6.7939814814814814E-2</c:v>
                </c:pt>
                <c:pt idx="5883">
                  <c:v>6.7951388888888895E-2</c:v>
                </c:pt>
                <c:pt idx="5884">
                  <c:v>6.7962962962962961E-2</c:v>
                </c:pt>
                <c:pt idx="5885">
                  <c:v>6.7974537037037042E-2</c:v>
                </c:pt>
                <c:pt idx="5886">
                  <c:v>6.7986111111111108E-2</c:v>
                </c:pt>
                <c:pt idx="5887">
                  <c:v>6.7997685185185189E-2</c:v>
                </c:pt>
                <c:pt idx="5888">
                  <c:v>6.8009259259259255E-2</c:v>
                </c:pt>
                <c:pt idx="5889">
                  <c:v>6.8020833333333336E-2</c:v>
                </c:pt>
                <c:pt idx="5890">
                  <c:v>6.8032407407407403E-2</c:v>
                </c:pt>
                <c:pt idx="5891">
                  <c:v>6.8043981481481483E-2</c:v>
                </c:pt>
                <c:pt idx="5892">
                  <c:v>6.805555555555555E-2</c:v>
                </c:pt>
                <c:pt idx="5893">
                  <c:v>6.806712962962963E-2</c:v>
                </c:pt>
                <c:pt idx="5894">
                  <c:v>6.8078703703703711E-2</c:v>
                </c:pt>
                <c:pt idx="5895">
                  <c:v>6.8090277777777777E-2</c:v>
                </c:pt>
                <c:pt idx="5896">
                  <c:v>6.8101851851851858E-2</c:v>
                </c:pt>
                <c:pt idx="5897">
                  <c:v>6.8113425925925938E-2</c:v>
                </c:pt>
                <c:pt idx="5898">
                  <c:v>6.8125000000000005E-2</c:v>
                </c:pt>
                <c:pt idx="5899">
                  <c:v>6.8136574074074072E-2</c:v>
                </c:pt>
                <c:pt idx="5900">
                  <c:v>6.8148148148148138E-2</c:v>
                </c:pt>
                <c:pt idx="5901">
                  <c:v>6.8159722222222219E-2</c:v>
                </c:pt>
                <c:pt idx="5902">
                  <c:v>6.8171296296296299E-2</c:v>
                </c:pt>
                <c:pt idx="5903">
                  <c:v>6.8182870370370366E-2</c:v>
                </c:pt>
                <c:pt idx="5904">
                  <c:v>6.8194444444444446E-2</c:v>
                </c:pt>
                <c:pt idx="5905">
                  <c:v>6.8206018518518527E-2</c:v>
                </c:pt>
                <c:pt idx="5906">
                  <c:v>6.8217592592592594E-2</c:v>
                </c:pt>
                <c:pt idx="5907">
                  <c:v>6.822916666666666E-2</c:v>
                </c:pt>
                <c:pt idx="5908">
                  <c:v>6.8240740740740741E-2</c:v>
                </c:pt>
                <c:pt idx="5909">
                  <c:v>6.8252314814814807E-2</c:v>
                </c:pt>
                <c:pt idx="5910">
                  <c:v>6.8263888888888888E-2</c:v>
                </c:pt>
                <c:pt idx="5911">
                  <c:v>6.8275462962962954E-2</c:v>
                </c:pt>
                <c:pt idx="5912">
                  <c:v>6.8287037037037035E-2</c:v>
                </c:pt>
                <c:pt idx="5913">
                  <c:v>6.8298611111111115E-2</c:v>
                </c:pt>
                <c:pt idx="5914">
                  <c:v>6.8310185185185182E-2</c:v>
                </c:pt>
                <c:pt idx="5915">
                  <c:v>6.8321759259259263E-2</c:v>
                </c:pt>
                <c:pt idx="5916">
                  <c:v>6.8333333333333343E-2</c:v>
                </c:pt>
                <c:pt idx="5917">
                  <c:v>6.834490740740741E-2</c:v>
                </c:pt>
                <c:pt idx="5918">
                  <c:v>6.8356481481481476E-2</c:v>
                </c:pt>
                <c:pt idx="5919">
                  <c:v>6.8368055555555557E-2</c:v>
                </c:pt>
                <c:pt idx="5920">
                  <c:v>6.8379629629629637E-2</c:v>
                </c:pt>
                <c:pt idx="5921">
                  <c:v>6.8391203703703704E-2</c:v>
                </c:pt>
                <c:pt idx="5922">
                  <c:v>6.8402777777777771E-2</c:v>
                </c:pt>
                <c:pt idx="5923">
                  <c:v>6.8414351851851851E-2</c:v>
                </c:pt>
                <c:pt idx="5924">
                  <c:v>6.8425925925925932E-2</c:v>
                </c:pt>
                <c:pt idx="5925">
                  <c:v>6.8437499999999998E-2</c:v>
                </c:pt>
                <c:pt idx="5926">
                  <c:v>6.8449074074074079E-2</c:v>
                </c:pt>
                <c:pt idx="5927">
                  <c:v>6.8460648148148159E-2</c:v>
                </c:pt>
                <c:pt idx="5928">
                  <c:v>6.8472222222222226E-2</c:v>
                </c:pt>
                <c:pt idx="5929">
                  <c:v>6.8483796296296293E-2</c:v>
                </c:pt>
                <c:pt idx="5930">
                  <c:v>6.8495370370370359E-2</c:v>
                </c:pt>
                <c:pt idx="5931">
                  <c:v>6.850694444444444E-2</c:v>
                </c:pt>
                <c:pt idx="5932">
                  <c:v>6.851851851851852E-2</c:v>
                </c:pt>
                <c:pt idx="5933">
                  <c:v>6.8530092592592587E-2</c:v>
                </c:pt>
                <c:pt idx="5934">
                  <c:v>6.8541666666666667E-2</c:v>
                </c:pt>
                <c:pt idx="5935">
                  <c:v>6.8553240740740748E-2</c:v>
                </c:pt>
                <c:pt idx="5936">
                  <c:v>6.8564814814814815E-2</c:v>
                </c:pt>
                <c:pt idx="5937">
                  <c:v>6.8576388888888895E-2</c:v>
                </c:pt>
                <c:pt idx="5938">
                  <c:v>6.8587962962962962E-2</c:v>
                </c:pt>
                <c:pt idx="5939">
                  <c:v>6.8599537037037042E-2</c:v>
                </c:pt>
                <c:pt idx="5940">
                  <c:v>6.8611111111111109E-2</c:v>
                </c:pt>
                <c:pt idx="5941">
                  <c:v>6.8622685185185189E-2</c:v>
                </c:pt>
                <c:pt idx="5942">
                  <c:v>6.8634259259259256E-2</c:v>
                </c:pt>
                <c:pt idx="5943">
                  <c:v>6.8645833333333336E-2</c:v>
                </c:pt>
                <c:pt idx="5944">
                  <c:v>6.8657407407407403E-2</c:v>
                </c:pt>
                <c:pt idx="5945">
                  <c:v>6.8668981481481484E-2</c:v>
                </c:pt>
                <c:pt idx="5946">
                  <c:v>6.8680555555555564E-2</c:v>
                </c:pt>
                <c:pt idx="5947">
                  <c:v>6.8692129629629631E-2</c:v>
                </c:pt>
                <c:pt idx="5948">
                  <c:v>6.8703703703703697E-2</c:v>
                </c:pt>
                <c:pt idx="5949">
                  <c:v>6.8715277777777778E-2</c:v>
                </c:pt>
                <c:pt idx="5950">
                  <c:v>6.8726851851851858E-2</c:v>
                </c:pt>
                <c:pt idx="5951">
                  <c:v>6.8738425925925925E-2</c:v>
                </c:pt>
                <c:pt idx="5952">
                  <c:v>6.8749999999999992E-2</c:v>
                </c:pt>
                <c:pt idx="5953">
                  <c:v>6.8761574074074072E-2</c:v>
                </c:pt>
                <c:pt idx="5954">
                  <c:v>6.8773148148148153E-2</c:v>
                </c:pt>
                <c:pt idx="5955">
                  <c:v>6.8784722222222219E-2</c:v>
                </c:pt>
                <c:pt idx="5956">
                  <c:v>6.87962962962963E-2</c:v>
                </c:pt>
                <c:pt idx="5957">
                  <c:v>6.880787037037038E-2</c:v>
                </c:pt>
                <c:pt idx="5958">
                  <c:v>6.8819444444444447E-2</c:v>
                </c:pt>
                <c:pt idx="5959">
                  <c:v>6.8831018518518514E-2</c:v>
                </c:pt>
                <c:pt idx="5960">
                  <c:v>6.8842592592592594E-2</c:v>
                </c:pt>
                <c:pt idx="5961">
                  <c:v>6.8854166666666661E-2</c:v>
                </c:pt>
                <c:pt idx="5962">
                  <c:v>6.8865740740740741E-2</c:v>
                </c:pt>
                <c:pt idx="5963">
                  <c:v>6.8877314814814808E-2</c:v>
                </c:pt>
                <c:pt idx="5964">
                  <c:v>6.8888888888888888E-2</c:v>
                </c:pt>
                <c:pt idx="5965">
                  <c:v>6.8900462962962969E-2</c:v>
                </c:pt>
                <c:pt idx="5966">
                  <c:v>6.8912037037037036E-2</c:v>
                </c:pt>
                <c:pt idx="5967">
                  <c:v>6.8923611111111116E-2</c:v>
                </c:pt>
                <c:pt idx="5968">
                  <c:v>6.8935185185185183E-2</c:v>
                </c:pt>
                <c:pt idx="5969">
                  <c:v>6.8946759259259263E-2</c:v>
                </c:pt>
                <c:pt idx="5970">
                  <c:v>6.895833333333333E-2</c:v>
                </c:pt>
                <c:pt idx="5971">
                  <c:v>6.896990740740741E-2</c:v>
                </c:pt>
                <c:pt idx="5972">
                  <c:v>6.8981481481481477E-2</c:v>
                </c:pt>
                <c:pt idx="5973">
                  <c:v>6.8993055555555557E-2</c:v>
                </c:pt>
                <c:pt idx="5974">
                  <c:v>6.9004629629629624E-2</c:v>
                </c:pt>
                <c:pt idx="5975">
                  <c:v>6.9016203703703705E-2</c:v>
                </c:pt>
                <c:pt idx="5976">
                  <c:v>6.9027777777777785E-2</c:v>
                </c:pt>
                <c:pt idx="5977">
                  <c:v>6.9039351851851852E-2</c:v>
                </c:pt>
                <c:pt idx="5978">
                  <c:v>6.9050925925925918E-2</c:v>
                </c:pt>
                <c:pt idx="5979">
                  <c:v>6.9062500000000013E-2</c:v>
                </c:pt>
                <c:pt idx="5980">
                  <c:v>6.9074074074074079E-2</c:v>
                </c:pt>
                <c:pt idx="5981">
                  <c:v>6.9085648148148146E-2</c:v>
                </c:pt>
                <c:pt idx="5982">
                  <c:v>6.9097222222222213E-2</c:v>
                </c:pt>
                <c:pt idx="5983">
                  <c:v>6.9108796296296293E-2</c:v>
                </c:pt>
                <c:pt idx="5984">
                  <c:v>6.9120370370370374E-2</c:v>
                </c:pt>
                <c:pt idx="5985">
                  <c:v>6.913194444444444E-2</c:v>
                </c:pt>
                <c:pt idx="5986">
                  <c:v>6.9143518518518521E-2</c:v>
                </c:pt>
                <c:pt idx="5987">
                  <c:v>6.9155092592592601E-2</c:v>
                </c:pt>
                <c:pt idx="5988">
                  <c:v>6.9166666666666668E-2</c:v>
                </c:pt>
                <c:pt idx="5989">
                  <c:v>6.9178240740740735E-2</c:v>
                </c:pt>
                <c:pt idx="5990">
                  <c:v>6.9189814814814815E-2</c:v>
                </c:pt>
                <c:pt idx="5991">
                  <c:v>6.9201388888888882E-2</c:v>
                </c:pt>
                <c:pt idx="5992">
                  <c:v>6.9212962962962962E-2</c:v>
                </c:pt>
                <c:pt idx="5993">
                  <c:v>6.9224537037037029E-2</c:v>
                </c:pt>
                <c:pt idx="5994">
                  <c:v>6.9236111111111109E-2</c:v>
                </c:pt>
                <c:pt idx="5995">
                  <c:v>6.924768518518519E-2</c:v>
                </c:pt>
                <c:pt idx="5996">
                  <c:v>6.9259259259259257E-2</c:v>
                </c:pt>
                <c:pt idx="5997">
                  <c:v>6.9270833333333337E-2</c:v>
                </c:pt>
                <c:pt idx="5998">
                  <c:v>6.9282407407407418E-2</c:v>
                </c:pt>
                <c:pt idx="5999">
                  <c:v>6.9293981481481484E-2</c:v>
                </c:pt>
                <c:pt idx="6000">
                  <c:v>6.9305555555555551E-2</c:v>
                </c:pt>
                <c:pt idx="6001">
                  <c:v>6.9317129629629631E-2</c:v>
                </c:pt>
                <c:pt idx="6002">
                  <c:v>6.9328703703703712E-2</c:v>
                </c:pt>
                <c:pt idx="6003">
                  <c:v>6.9340277777777778E-2</c:v>
                </c:pt>
                <c:pt idx="6004">
                  <c:v>6.9351851851851845E-2</c:v>
                </c:pt>
                <c:pt idx="6005">
                  <c:v>6.9363425925925926E-2</c:v>
                </c:pt>
                <c:pt idx="6006">
                  <c:v>6.9375000000000006E-2</c:v>
                </c:pt>
                <c:pt idx="6007">
                  <c:v>6.9386574074074073E-2</c:v>
                </c:pt>
                <c:pt idx="6008">
                  <c:v>6.9398148148148139E-2</c:v>
                </c:pt>
                <c:pt idx="6009">
                  <c:v>6.9409722222222234E-2</c:v>
                </c:pt>
                <c:pt idx="6010">
                  <c:v>6.94212962962963E-2</c:v>
                </c:pt>
                <c:pt idx="6011">
                  <c:v>6.9432870370370367E-2</c:v>
                </c:pt>
                <c:pt idx="6012">
                  <c:v>6.9444444444444434E-2</c:v>
                </c:pt>
                <c:pt idx="6013">
                  <c:v>6.9456018518518514E-2</c:v>
                </c:pt>
                <c:pt idx="6014">
                  <c:v>6.9467592592592595E-2</c:v>
                </c:pt>
                <c:pt idx="6015">
                  <c:v>6.9479166666666661E-2</c:v>
                </c:pt>
                <c:pt idx="6016">
                  <c:v>6.9490740740740742E-2</c:v>
                </c:pt>
                <c:pt idx="6017">
                  <c:v>6.9502314814814822E-2</c:v>
                </c:pt>
                <c:pt idx="6018">
                  <c:v>6.9513888888888889E-2</c:v>
                </c:pt>
                <c:pt idx="6019">
                  <c:v>6.9525462962962969E-2</c:v>
                </c:pt>
                <c:pt idx="6020">
                  <c:v>6.9537037037037036E-2</c:v>
                </c:pt>
                <c:pt idx="6021">
                  <c:v>6.9548611111111117E-2</c:v>
                </c:pt>
                <c:pt idx="6022">
                  <c:v>6.9560185185185183E-2</c:v>
                </c:pt>
                <c:pt idx="6023">
                  <c:v>6.957175925925925E-2</c:v>
                </c:pt>
                <c:pt idx="6024">
                  <c:v>6.958333333333333E-2</c:v>
                </c:pt>
                <c:pt idx="6025">
                  <c:v>6.9594907407407411E-2</c:v>
                </c:pt>
                <c:pt idx="6026">
                  <c:v>6.9606481481481478E-2</c:v>
                </c:pt>
                <c:pt idx="6027">
                  <c:v>6.9618055555555558E-2</c:v>
                </c:pt>
                <c:pt idx="6028">
                  <c:v>6.9629629629629639E-2</c:v>
                </c:pt>
                <c:pt idx="6029">
                  <c:v>6.9641203703703705E-2</c:v>
                </c:pt>
                <c:pt idx="6030">
                  <c:v>6.9652777777777772E-2</c:v>
                </c:pt>
                <c:pt idx="6031">
                  <c:v>6.9664351851851852E-2</c:v>
                </c:pt>
                <c:pt idx="6032">
                  <c:v>6.9675925925925933E-2</c:v>
                </c:pt>
                <c:pt idx="6033">
                  <c:v>6.9687499999999999E-2</c:v>
                </c:pt>
                <c:pt idx="6034">
                  <c:v>6.9699074074074066E-2</c:v>
                </c:pt>
                <c:pt idx="6035">
                  <c:v>6.9710648148148147E-2</c:v>
                </c:pt>
                <c:pt idx="6036">
                  <c:v>6.9722222222222227E-2</c:v>
                </c:pt>
                <c:pt idx="6037">
                  <c:v>6.9733796296296294E-2</c:v>
                </c:pt>
                <c:pt idx="6038">
                  <c:v>6.9745370370370374E-2</c:v>
                </c:pt>
                <c:pt idx="6039">
                  <c:v>6.9756944444444455E-2</c:v>
                </c:pt>
                <c:pt idx="6040">
                  <c:v>6.9768518518518521E-2</c:v>
                </c:pt>
                <c:pt idx="6041">
                  <c:v>6.9768518518518521E-2</c:v>
                </c:pt>
                <c:pt idx="6042">
                  <c:v>6.9791666666666669E-2</c:v>
                </c:pt>
                <c:pt idx="6043">
                  <c:v>6.9791666666666669E-2</c:v>
                </c:pt>
                <c:pt idx="6044">
                  <c:v>6.9803240740740735E-2</c:v>
                </c:pt>
                <c:pt idx="6045">
                  <c:v>6.9814814814814816E-2</c:v>
                </c:pt>
                <c:pt idx="6046">
                  <c:v>6.9826388888888882E-2</c:v>
                </c:pt>
                <c:pt idx="6047">
                  <c:v>6.9837962962962963E-2</c:v>
                </c:pt>
                <c:pt idx="6048">
                  <c:v>6.9849537037037043E-2</c:v>
                </c:pt>
                <c:pt idx="6049">
                  <c:v>6.986111111111111E-2</c:v>
                </c:pt>
                <c:pt idx="6050">
                  <c:v>6.987268518518519E-2</c:v>
                </c:pt>
                <c:pt idx="6051">
                  <c:v>6.9884259259259257E-2</c:v>
                </c:pt>
                <c:pt idx="6052">
                  <c:v>6.9895833333333338E-2</c:v>
                </c:pt>
                <c:pt idx="6053">
                  <c:v>6.9907407407407404E-2</c:v>
                </c:pt>
                <c:pt idx="6054">
                  <c:v>6.9918981481481471E-2</c:v>
                </c:pt>
                <c:pt idx="6055">
                  <c:v>6.9930555555555551E-2</c:v>
                </c:pt>
                <c:pt idx="6056">
                  <c:v>6.9942129629629632E-2</c:v>
                </c:pt>
                <c:pt idx="6057">
                  <c:v>6.9953703703703699E-2</c:v>
                </c:pt>
                <c:pt idx="6058">
                  <c:v>6.9965277777777779E-2</c:v>
                </c:pt>
                <c:pt idx="6059">
                  <c:v>6.997685185185186E-2</c:v>
                </c:pt>
                <c:pt idx="6060">
                  <c:v>6.9988425925925926E-2</c:v>
                </c:pt>
                <c:pt idx="6061">
                  <c:v>6.9999999999999993E-2</c:v>
                </c:pt>
                <c:pt idx="6062">
                  <c:v>7.0011574074074087E-2</c:v>
                </c:pt>
                <c:pt idx="6063">
                  <c:v>7.0023148148148154E-2</c:v>
                </c:pt>
                <c:pt idx="6064">
                  <c:v>7.003472222222222E-2</c:v>
                </c:pt>
                <c:pt idx="6065">
                  <c:v>7.0046296296296287E-2</c:v>
                </c:pt>
                <c:pt idx="6066">
                  <c:v>7.0057870370370368E-2</c:v>
                </c:pt>
                <c:pt idx="6067">
                  <c:v>7.0069444444444448E-2</c:v>
                </c:pt>
                <c:pt idx="6068">
                  <c:v>7.0081018518518515E-2</c:v>
                </c:pt>
                <c:pt idx="6069">
                  <c:v>7.0092592592592595E-2</c:v>
                </c:pt>
                <c:pt idx="6070">
                  <c:v>7.0104166666666676E-2</c:v>
                </c:pt>
                <c:pt idx="6071">
                  <c:v>7.0115740740740742E-2</c:v>
                </c:pt>
                <c:pt idx="6072">
                  <c:v>7.0127314814814809E-2</c:v>
                </c:pt>
                <c:pt idx="6073">
                  <c:v>7.013888888888889E-2</c:v>
                </c:pt>
                <c:pt idx="6074">
                  <c:v>7.0150462962962956E-2</c:v>
                </c:pt>
                <c:pt idx="6075">
                  <c:v>7.0162037037037037E-2</c:v>
                </c:pt>
                <c:pt idx="6076">
                  <c:v>7.0173611111111103E-2</c:v>
                </c:pt>
                <c:pt idx="6077">
                  <c:v>7.0185185185185184E-2</c:v>
                </c:pt>
                <c:pt idx="6078">
                  <c:v>7.0196759259259264E-2</c:v>
                </c:pt>
                <c:pt idx="6079">
                  <c:v>7.0208333333333331E-2</c:v>
                </c:pt>
                <c:pt idx="6080">
                  <c:v>7.0219907407407411E-2</c:v>
                </c:pt>
                <c:pt idx="6081">
                  <c:v>7.0231481481481492E-2</c:v>
                </c:pt>
                <c:pt idx="6082">
                  <c:v>7.0243055555555559E-2</c:v>
                </c:pt>
                <c:pt idx="6083">
                  <c:v>7.0254629629629625E-2</c:v>
                </c:pt>
                <c:pt idx="6084">
                  <c:v>7.0266203703703692E-2</c:v>
                </c:pt>
                <c:pt idx="6085">
                  <c:v>7.0277777777777786E-2</c:v>
                </c:pt>
                <c:pt idx="6086">
                  <c:v>7.0289351851851853E-2</c:v>
                </c:pt>
                <c:pt idx="6087">
                  <c:v>7.0300925925925919E-2</c:v>
                </c:pt>
                <c:pt idx="6088">
                  <c:v>7.03125E-2</c:v>
                </c:pt>
                <c:pt idx="6089">
                  <c:v>7.0324074074074081E-2</c:v>
                </c:pt>
                <c:pt idx="6090">
                  <c:v>7.0335648148148147E-2</c:v>
                </c:pt>
                <c:pt idx="6091">
                  <c:v>7.0347222222222214E-2</c:v>
                </c:pt>
                <c:pt idx="6092">
                  <c:v>7.0358796296296308E-2</c:v>
                </c:pt>
                <c:pt idx="6093">
                  <c:v>7.0370370370370375E-2</c:v>
                </c:pt>
                <c:pt idx="6094">
                  <c:v>7.0381944444444441E-2</c:v>
                </c:pt>
                <c:pt idx="6095">
                  <c:v>7.0393518518518508E-2</c:v>
                </c:pt>
                <c:pt idx="6096">
                  <c:v>7.0405092592592589E-2</c:v>
                </c:pt>
                <c:pt idx="6097">
                  <c:v>7.0416666666666669E-2</c:v>
                </c:pt>
                <c:pt idx="6098">
                  <c:v>7.0428240740740736E-2</c:v>
                </c:pt>
                <c:pt idx="6099">
                  <c:v>7.0439814814814816E-2</c:v>
                </c:pt>
                <c:pt idx="6100">
                  <c:v>7.0451388888888897E-2</c:v>
                </c:pt>
                <c:pt idx="6101">
                  <c:v>7.0462962962962963E-2</c:v>
                </c:pt>
                <c:pt idx="6102">
                  <c:v>7.0474537037037044E-2</c:v>
                </c:pt>
                <c:pt idx="6103">
                  <c:v>7.048611111111111E-2</c:v>
                </c:pt>
                <c:pt idx="6104">
                  <c:v>7.0497685185185191E-2</c:v>
                </c:pt>
                <c:pt idx="6105">
                  <c:v>7.0509259259259258E-2</c:v>
                </c:pt>
                <c:pt idx="6106">
                  <c:v>7.0520833333333324E-2</c:v>
                </c:pt>
                <c:pt idx="6107">
                  <c:v>7.0532407407407405E-2</c:v>
                </c:pt>
                <c:pt idx="6108">
                  <c:v>7.0543981481481485E-2</c:v>
                </c:pt>
                <c:pt idx="6109">
                  <c:v>7.0555555555555552E-2</c:v>
                </c:pt>
                <c:pt idx="6110">
                  <c:v>7.0567129629629632E-2</c:v>
                </c:pt>
                <c:pt idx="6111">
                  <c:v>7.0578703703703713E-2</c:v>
                </c:pt>
                <c:pt idx="6112">
                  <c:v>7.059027777777778E-2</c:v>
                </c:pt>
                <c:pt idx="6113">
                  <c:v>7.0601851851851846E-2</c:v>
                </c:pt>
                <c:pt idx="6114">
                  <c:v>7.0613425925925913E-2</c:v>
                </c:pt>
                <c:pt idx="6115">
                  <c:v>7.0625000000000007E-2</c:v>
                </c:pt>
                <c:pt idx="6116">
                  <c:v>7.0636574074074074E-2</c:v>
                </c:pt>
                <c:pt idx="6117">
                  <c:v>7.064814814814814E-2</c:v>
                </c:pt>
                <c:pt idx="6118">
                  <c:v>7.0659722222222221E-2</c:v>
                </c:pt>
                <c:pt idx="6119">
                  <c:v>7.0671296296296301E-2</c:v>
                </c:pt>
                <c:pt idx="6120">
                  <c:v>7.0682870370370368E-2</c:v>
                </c:pt>
                <c:pt idx="6121">
                  <c:v>7.0694444444444449E-2</c:v>
                </c:pt>
                <c:pt idx="6122">
                  <c:v>7.0706018518518529E-2</c:v>
                </c:pt>
                <c:pt idx="6123">
                  <c:v>7.0717592592592596E-2</c:v>
                </c:pt>
                <c:pt idx="6124">
                  <c:v>7.0729166666666662E-2</c:v>
                </c:pt>
                <c:pt idx="6125">
                  <c:v>7.0740740740740743E-2</c:v>
                </c:pt>
                <c:pt idx="6126">
                  <c:v>7.075231481481481E-2</c:v>
                </c:pt>
                <c:pt idx="6127">
                  <c:v>7.076388888888889E-2</c:v>
                </c:pt>
                <c:pt idx="6128">
                  <c:v>7.0775462962962957E-2</c:v>
                </c:pt>
                <c:pt idx="6129">
                  <c:v>7.0787037037037037E-2</c:v>
                </c:pt>
                <c:pt idx="6130">
                  <c:v>7.0798611111111118E-2</c:v>
                </c:pt>
                <c:pt idx="6131">
                  <c:v>7.0810185185185184E-2</c:v>
                </c:pt>
                <c:pt idx="6132">
                  <c:v>7.0821759259259265E-2</c:v>
                </c:pt>
                <c:pt idx="6133">
                  <c:v>7.0833333333333331E-2</c:v>
                </c:pt>
                <c:pt idx="6134">
                  <c:v>7.0844907407407412E-2</c:v>
                </c:pt>
                <c:pt idx="6135">
                  <c:v>7.0856481481481479E-2</c:v>
                </c:pt>
                <c:pt idx="6136">
                  <c:v>7.0868055555555545E-2</c:v>
                </c:pt>
                <c:pt idx="6137">
                  <c:v>7.0879629629629626E-2</c:v>
                </c:pt>
                <c:pt idx="6138">
                  <c:v>7.0891203703703706E-2</c:v>
                </c:pt>
                <c:pt idx="6139">
                  <c:v>7.0902777777777773E-2</c:v>
                </c:pt>
                <c:pt idx="6140">
                  <c:v>7.0914351851851853E-2</c:v>
                </c:pt>
                <c:pt idx="6141">
                  <c:v>7.0925925925925934E-2</c:v>
                </c:pt>
                <c:pt idx="6142">
                  <c:v>7.0937500000000001E-2</c:v>
                </c:pt>
                <c:pt idx="6143">
                  <c:v>7.0949074074074067E-2</c:v>
                </c:pt>
                <c:pt idx="6144">
                  <c:v>7.0960648148148148E-2</c:v>
                </c:pt>
                <c:pt idx="6145">
                  <c:v>7.0972222222222228E-2</c:v>
                </c:pt>
                <c:pt idx="6146">
                  <c:v>7.0983796296296295E-2</c:v>
                </c:pt>
                <c:pt idx="6147">
                  <c:v>7.0995370370370361E-2</c:v>
                </c:pt>
                <c:pt idx="6148">
                  <c:v>7.1006944444444442E-2</c:v>
                </c:pt>
                <c:pt idx="6149">
                  <c:v>7.1018518518518522E-2</c:v>
                </c:pt>
                <c:pt idx="6150">
                  <c:v>7.1030092592592589E-2</c:v>
                </c:pt>
                <c:pt idx="6151">
                  <c:v>7.104166666666667E-2</c:v>
                </c:pt>
                <c:pt idx="6152">
                  <c:v>7.105324074074075E-2</c:v>
                </c:pt>
                <c:pt idx="6153">
                  <c:v>7.1064814814814817E-2</c:v>
                </c:pt>
                <c:pt idx="6154">
                  <c:v>7.1076388888888883E-2</c:v>
                </c:pt>
                <c:pt idx="6155">
                  <c:v>7.1087962962962964E-2</c:v>
                </c:pt>
                <c:pt idx="6156">
                  <c:v>7.1099537037037031E-2</c:v>
                </c:pt>
                <c:pt idx="6157">
                  <c:v>7.1111111111111111E-2</c:v>
                </c:pt>
                <c:pt idx="6158">
                  <c:v>7.1122685185185178E-2</c:v>
                </c:pt>
                <c:pt idx="6159">
                  <c:v>7.1134259259259258E-2</c:v>
                </c:pt>
                <c:pt idx="6160">
                  <c:v>7.1145833333333339E-2</c:v>
                </c:pt>
                <c:pt idx="6161">
                  <c:v>7.1157407407407405E-2</c:v>
                </c:pt>
                <c:pt idx="6162">
                  <c:v>7.1168981481481486E-2</c:v>
                </c:pt>
                <c:pt idx="6163">
                  <c:v>7.1180555555555566E-2</c:v>
                </c:pt>
                <c:pt idx="6164">
                  <c:v>7.1192129629629633E-2</c:v>
                </c:pt>
                <c:pt idx="6165">
                  <c:v>7.12037037037037E-2</c:v>
                </c:pt>
                <c:pt idx="6166">
                  <c:v>7.1215277777777766E-2</c:v>
                </c:pt>
                <c:pt idx="6167">
                  <c:v>7.1226851851851861E-2</c:v>
                </c:pt>
                <c:pt idx="6168">
                  <c:v>7.1238425925925927E-2</c:v>
                </c:pt>
                <c:pt idx="6169">
                  <c:v>7.1249999999999994E-2</c:v>
                </c:pt>
                <c:pt idx="6170">
                  <c:v>7.1261574074074074E-2</c:v>
                </c:pt>
                <c:pt idx="6171">
                  <c:v>7.1273148148148155E-2</c:v>
                </c:pt>
                <c:pt idx="6172">
                  <c:v>7.1284722222222222E-2</c:v>
                </c:pt>
                <c:pt idx="6173">
                  <c:v>7.1296296296296288E-2</c:v>
                </c:pt>
                <c:pt idx="6174">
                  <c:v>7.1307870370370369E-2</c:v>
                </c:pt>
                <c:pt idx="6175">
                  <c:v>7.1319444444444449E-2</c:v>
                </c:pt>
                <c:pt idx="6176">
                  <c:v>7.1331018518518516E-2</c:v>
                </c:pt>
                <c:pt idx="6177">
                  <c:v>7.1342592592592582E-2</c:v>
                </c:pt>
                <c:pt idx="6178">
                  <c:v>7.1354166666666663E-2</c:v>
                </c:pt>
                <c:pt idx="6179">
                  <c:v>7.1365740740740743E-2</c:v>
                </c:pt>
                <c:pt idx="6180">
                  <c:v>7.137731481481481E-2</c:v>
                </c:pt>
                <c:pt idx="6181">
                  <c:v>7.1388888888888891E-2</c:v>
                </c:pt>
                <c:pt idx="6182">
                  <c:v>7.1400462962962971E-2</c:v>
                </c:pt>
                <c:pt idx="6183">
                  <c:v>7.1412037037037038E-2</c:v>
                </c:pt>
                <c:pt idx="6184">
                  <c:v>7.1423611111111118E-2</c:v>
                </c:pt>
                <c:pt idx="6185">
                  <c:v>7.1435185185185185E-2</c:v>
                </c:pt>
                <c:pt idx="6186">
                  <c:v>7.1446759259259265E-2</c:v>
                </c:pt>
                <c:pt idx="6187">
                  <c:v>7.1458333333333332E-2</c:v>
                </c:pt>
                <c:pt idx="6188">
                  <c:v>7.1469907407407399E-2</c:v>
                </c:pt>
                <c:pt idx="6189">
                  <c:v>7.1481481481481479E-2</c:v>
                </c:pt>
                <c:pt idx="6190">
                  <c:v>7.149305555555556E-2</c:v>
                </c:pt>
                <c:pt idx="6191">
                  <c:v>7.1504629629629626E-2</c:v>
                </c:pt>
                <c:pt idx="6192">
                  <c:v>7.1516203703703707E-2</c:v>
                </c:pt>
                <c:pt idx="6193">
                  <c:v>7.1527777777777787E-2</c:v>
                </c:pt>
                <c:pt idx="6194">
                  <c:v>7.1539351851851854E-2</c:v>
                </c:pt>
                <c:pt idx="6195">
                  <c:v>7.1550925925925921E-2</c:v>
                </c:pt>
                <c:pt idx="6196">
                  <c:v>7.1562499999999987E-2</c:v>
                </c:pt>
                <c:pt idx="6197">
                  <c:v>7.1574074074074082E-2</c:v>
                </c:pt>
                <c:pt idx="6198">
                  <c:v>7.1585648148148148E-2</c:v>
                </c:pt>
                <c:pt idx="6199">
                  <c:v>7.1597222222222215E-2</c:v>
                </c:pt>
                <c:pt idx="6200">
                  <c:v>7.1608796296296295E-2</c:v>
                </c:pt>
                <c:pt idx="6201">
                  <c:v>7.1620370370370376E-2</c:v>
                </c:pt>
                <c:pt idx="6202">
                  <c:v>7.1631944444444443E-2</c:v>
                </c:pt>
                <c:pt idx="6203">
                  <c:v>7.1643518518518523E-2</c:v>
                </c:pt>
                <c:pt idx="6204">
                  <c:v>7.165509259259259E-2</c:v>
                </c:pt>
                <c:pt idx="6205">
                  <c:v>7.166666666666667E-2</c:v>
                </c:pt>
                <c:pt idx="6206">
                  <c:v>7.1678240740740737E-2</c:v>
                </c:pt>
                <c:pt idx="6207">
                  <c:v>7.1689814814814817E-2</c:v>
                </c:pt>
                <c:pt idx="6208">
                  <c:v>7.1701388888888884E-2</c:v>
                </c:pt>
                <c:pt idx="6209">
                  <c:v>7.1712962962962964E-2</c:v>
                </c:pt>
                <c:pt idx="6210">
                  <c:v>7.1724537037037031E-2</c:v>
                </c:pt>
                <c:pt idx="6211">
                  <c:v>7.1736111111111112E-2</c:v>
                </c:pt>
                <c:pt idx="6212">
                  <c:v>7.1747685185185192E-2</c:v>
                </c:pt>
                <c:pt idx="6213">
                  <c:v>7.1759259259259259E-2</c:v>
                </c:pt>
                <c:pt idx="6214">
                  <c:v>7.1770833333333339E-2</c:v>
                </c:pt>
                <c:pt idx="6215">
                  <c:v>7.1782407407407406E-2</c:v>
                </c:pt>
                <c:pt idx="6216">
                  <c:v>7.1793981481481486E-2</c:v>
                </c:pt>
                <c:pt idx="6217">
                  <c:v>7.1805555555555553E-2</c:v>
                </c:pt>
                <c:pt idx="6218">
                  <c:v>7.181712962962962E-2</c:v>
                </c:pt>
                <c:pt idx="6219">
                  <c:v>7.18287037037037E-2</c:v>
                </c:pt>
                <c:pt idx="6220">
                  <c:v>7.1840277777777781E-2</c:v>
                </c:pt>
                <c:pt idx="6221">
                  <c:v>7.1851851851851847E-2</c:v>
                </c:pt>
                <c:pt idx="6222">
                  <c:v>7.1863425925925928E-2</c:v>
                </c:pt>
                <c:pt idx="6223">
                  <c:v>7.1875000000000008E-2</c:v>
                </c:pt>
                <c:pt idx="6224">
                  <c:v>7.1886574074074075E-2</c:v>
                </c:pt>
                <c:pt idx="6225">
                  <c:v>7.1898148148148142E-2</c:v>
                </c:pt>
                <c:pt idx="6226">
                  <c:v>7.1909722222222222E-2</c:v>
                </c:pt>
                <c:pt idx="6227">
                  <c:v>7.1921296296296303E-2</c:v>
                </c:pt>
                <c:pt idx="6228">
                  <c:v>7.1932870370370369E-2</c:v>
                </c:pt>
                <c:pt idx="6229">
                  <c:v>7.1944444444444436E-2</c:v>
                </c:pt>
                <c:pt idx="6230">
                  <c:v>7.1956018518518516E-2</c:v>
                </c:pt>
                <c:pt idx="6231">
                  <c:v>7.1967592592592597E-2</c:v>
                </c:pt>
                <c:pt idx="6232">
                  <c:v>7.1979166666666664E-2</c:v>
                </c:pt>
                <c:pt idx="6233">
                  <c:v>7.1990740740740744E-2</c:v>
                </c:pt>
                <c:pt idx="6234">
                  <c:v>7.2002314814814811E-2</c:v>
                </c:pt>
                <c:pt idx="6235">
                  <c:v>7.2013888888888891E-2</c:v>
                </c:pt>
                <c:pt idx="6236">
                  <c:v>7.2025462962962958E-2</c:v>
                </c:pt>
                <c:pt idx="6237">
                  <c:v>7.2037037037037038E-2</c:v>
                </c:pt>
                <c:pt idx="6238">
                  <c:v>7.2048611111111105E-2</c:v>
                </c:pt>
                <c:pt idx="6239">
                  <c:v>7.2060185185185185E-2</c:v>
                </c:pt>
                <c:pt idx="6240">
                  <c:v>7.2071759259259252E-2</c:v>
                </c:pt>
                <c:pt idx="6241">
                  <c:v>7.2083333333333333E-2</c:v>
                </c:pt>
                <c:pt idx="6242">
                  <c:v>7.2094907407407413E-2</c:v>
                </c:pt>
                <c:pt idx="6243">
                  <c:v>7.210648148148148E-2</c:v>
                </c:pt>
                <c:pt idx="6244">
                  <c:v>7.211805555555556E-2</c:v>
                </c:pt>
                <c:pt idx="6245">
                  <c:v>7.2129629629629641E-2</c:v>
                </c:pt>
                <c:pt idx="6246">
                  <c:v>7.2141203703703707E-2</c:v>
                </c:pt>
                <c:pt idx="6247">
                  <c:v>7.2152777777777774E-2</c:v>
                </c:pt>
                <c:pt idx="6248">
                  <c:v>7.2164351851851841E-2</c:v>
                </c:pt>
                <c:pt idx="6249">
                  <c:v>7.2175925925925921E-2</c:v>
                </c:pt>
                <c:pt idx="6250">
                  <c:v>7.2187500000000002E-2</c:v>
                </c:pt>
                <c:pt idx="6251">
                  <c:v>7.2199074074074068E-2</c:v>
                </c:pt>
                <c:pt idx="6252">
                  <c:v>7.2210648148148149E-2</c:v>
                </c:pt>
                <c:pt idx="6253">
                  <c:v>7.2222222222222229E-2</c:v>
                </c:pt>
                <c:pt idx="6254">
                  <c:v>7.2233796296296296E-2</c:v>
                </c:pt>
                <c:pt idx="6255">
                  <c:v>7.2245370370370363E-2</c:v>
                </c:pt>
                <c:pt idx="6256">
                  <c:v>7.2256944444444443E-2</c:v>
                </c:pt>
                <c:pt idx="6257">
                  <c:v>7.2268518518518524E-2</c:v>
                </c:pt>
                <c:pt idx="6258">
                  <c:v>7.228009259259259E-2</c:v>
                </c:pt>
                <c:pt idx="6259">
                  <c:v>7.2291666666666657E-2</c:v>
                </c:pt>
                <c:pt idx="6260">
                  <c:v>7.2303240740740737E-2</c:v>
                </c:pt>
                <c:pt idx="6261">
                  <c:v>7.2314814814814818E-2</c:v>
                </c:pt>
                <c:pt idx="6262">
                  <c:v>7.2326388888888885E-2</c:v>
                </c:pt>
                <c:pt idx="6263">
                  <c:v>7.2337962962962965E-2</c:v>
                </c:pt>
                <c:pt idx="6264">
                  <c:v>7.2349537037037046E-2</c:v>
                </c:pt>
                <c:pt idx="6265">
                  <c:v>7.2361111111111112E-2</c:v>
                </c:pt>
                <c:pt idx="6266">
                  <c:v>7.2372685185185193E-2</c:v>
                </c:pt>
                <c:pt idx="6267">
                  <c:v>7.2384259259259259E-2</c:v>
                </c:pt>
                <c:pt idx="6268">
                  <c:v>7.239583333333334E-2</c:v>
                </c:pt>
                <c:pt idx="6269">
                  <c:v>7.2407407407407406E-2</c:v>
                </c:pt>
                <c:pt idx="6270">
                  <c:v>7.2418981481481473E-2</c:v>
                </c:pt>
                <c:pt idx="6271">
                  <c:v>7.2430555555555554E-2</c:v>
                </c:pt>
                <c:pt idx="6272">
                  <c:v>7.2442129629629634E-2</c:v>
                </c:pt>
                <c:pt idx="6273">
                  <c:v>7.2453703703703701E-2</c:v>
                </c:pt>
                <c:pt idx="6274">
                  <c:v>7.2465277777777781E-2</c:v>
                </c:pt>
                <c:pt idx="6275">
                  <c:v>7.2476851851851862E-2</c:v>
                </c:pt>
                <c:pt idx="6276">
                  <c:v>7.2488425925925928E-2</c:v>
                </c:pt>
                <c:pt idx="6277">
                  <c:v>7.2499999999999995E-2</c:v>
                </c:pt>
                <c:pt idx="6278">
                  <c:v>7.2511574074074062E-2</c:v>
                </c:pt>
                <c:pt idx="6279">
                  <c:v>7.2523148148148142E-2</c:v>
                </c:pt>
                <c:pt idx="6280">
                  <c:v>7.2534722222222223E-2</c:v>
                </c:pt>
                <c:pt idx="6281">
                  <c:v>7.2546296296296289E-2</c:v>
                </c:pt>
                <c:pt idx="6282">
                  <c:v>7.255787037037037E-2</c:v>
                </c:pt>
                <c:pt idx="6283">
                  <c:v>7.256944444444445E-2</c:v>
                </c:pt>
                <c:pt idx="6284">
                  <c:v>7.2581018518518517E-2</c:v>
                </c:pt>
                <c:pt idx="6285">
                  <c:v>7.2592592592592597E-2</c:v>
                </c:pt>
                <c:pt idx="6286">
                  <c:v>7.2604166666666664E-2</c:v>
                </c:pt>
                <c:pt idx="6287">
                  <c:v>7.2615740740740745E-2</c:v>
                </c:pt>
                <c:pt idx="6288">
                  <c:v>7.2627314814814811E-2</c:v>
                </c:pt>
                <c:pt idx="6289">
                  <c:v>7.2638888888888892E-2</c:v>
                </c:pt>
                <c:pt idx="6290">
                  <c:v>7.2650462962962958E-2</c:v>
                </c:pt>
                <c:pt idx="6291">
                  <c:v>7.2662037037037039E-2</c:v>
                </c:pt>
                <c:pt idx="6292">
                  <c:v>7.2673611111111105E-2</c:v>
                </c:pt>
                <c:pt idx="6293">
                  <c:v>7.2685185185185186E-2</c:v>
                </c:pt>
                <c:pt idx="6294">
                  <c:v>7.2696759259259267E-2</c:v>
                </c:pt>
                <c:pt idx="6295">
                  <c:v>7.2708333333333333E-2</c:v>
                </c:pt>
                <c:pt idx="6296">
                  <c:v>7.2719907407407414E-2</c:v>
                </c:pt>
                <c:pt idx="6297">
                  <c:v>7.273148148148148E-2</c:v>
                </c:pt>
                <c:pt idx="6298">
                  <c:v>7.2743055555555561E-2</c:v>
                </c:pt>
                <c:pt idx="6299">
                  <c:v>7.2754629629629627E-2</c:v>
                </c:pt>
                <c:pt idx="6300">
                  <c:v>7.2766203703703694E-2</c:v>
                </c:pt>
                <c:pt idx="6301">
                  <c:v>7.2777777777777775E-2</c:v>
                </c:pt>
                <c:pt idx="6302">
                  <c:v>7.2789351851851855E-2</c:v>
                </c:pt>
                <c:pt idx="6303">
                  <c:v>7.2800925925925922E-2</c:v>
                </c:pt>
                <c:pt idx="6304">
                  <c:v>7.2812500000000002E-2</c:v>
                </c:pt>
                <c:pt idx="6305">
                  <c:v>7.2824074074074083E-2</c:v>
                </c:pt>
                <c:pt idx="6306">
                  <c:v>7.2835648148148149E-2</c:v>
                </c:pt>
                <c:pt idx="6307">
                  <c:v>7.2847222222222216E-2</c:v>
                </c:pt>
                <c:pt idx="6308">
                  <c:v>7.2858796296296297E-2</c:v>
                </c:pt>
                <c:pt idx="6309">
                  <c:v>7.2870370370370363E-2</c:v>
                </c:pt>
                <c:pt idx="6310">
                  <c:v>7.2881944444444444E-2</c:v>
                </c:pt>
                <c:pt idx="6311">
                  <c:v>7.289351851851851E-2</c:v>
                </c:pt>
                <c:pt idx="6312">
                  <c:v>7.2905092592592591E-2</c:v>
                </c:pt>
                <c:pt idx="6313">
                  <c:v>7.2916666666666671E-2</c:v>
                </c:pt>
                <c:pt idx="6314">
                  <c:v>7.2928240740740738E-2</c:v>
                </c:pt>
                <c:pt idx="6315">
                  <c:v>7.2939814814814818E-2</c:v>
                </c:pt>
                <c:pt idx="6316">
                  <c:v>7.2951388888888885E-2</c:v>
                </c:pt>
                <c:pt idx="6317">
                  <c:v>7.2962962962962966E-2</c:v>
                </c:pt>
                <c:pt idx="6318">
                  <c:v>7.2974537037037032E-2</c:v>
                </c:pt>
                <c:pt idx="6319">
                  <c:v>7.2986111111111113E-2</c:v>
                </c:pt>
                <c:pt idx="6320">
                  <c:v>7.2997685185185179E-2</c:v>
                </c:pt>
                <c:pt idx="6321">
                  <c:v>7.300925925925926E-2</c:v>
                </c:pt>
                <c:pt idx="6322">
                  <c:v>7.3020833333333326E-2</c:v>
                </c:pt>
                <c:pt idx="6323">
                  <c:v>7.3032407407407407E-2</c:v>
                </c:pt>
                <c:pt idx="6324">
                  <c:v>7.3043981481481488E-2</c:v>
                </c:pt>
                <c:pt idx="6325">
                  <c:v>7.3055555555555554E-2</c:v>
                </c:pt>
                <c:pt idx="6326">
                  <c:v>7.3067129629629635E-2</c:v>
                </c:pt>
                <c:pt idx="6327">
                  <c:v>7.3078703703703715E-2</c:v>
                </c:pt>
                <c:pt idx="6328">
                  <c:v>7.3090277777777782E-2</c:v>
                </c:pt>
                <c:pt idx="6329">
                  <c:v>7.3101851851851848E-2</c:v>
                </c:pt>
                <c:pt idx="6330">
                  <c:v>7.3113425925925915E-2</c:v>
                </c:pt>
                <c:pt idx="6331">
                  <c:v>7.3124999999999996E-2</c:v>
                </c:pt>
                <c:pt idx="6332">
                  <c:v>7.3136574074074076E-2</c:v>
                </c:pt>
                <c:pt idx="6333">
                  <c:v>7.3148148148148143E-2</c:v>
                </c:pt>
                <c:pt idx="6334">
                  <c:v>7.3159722222222223E-2</c:v>
                </c:pt>
                <c:pt idx="6335">
                  <c:v>7.3171296296296304E-2</c:v>
                </c:pt>
                <c:pt idx="6336">
                  <c:v>7.318287037037037E-2</c:v>
                </c:pt>
                <c:pt idx="6337">
                  <c:v>7.3194444444444437E-2</c:v>
                </c:pt>
                <c:pt idx="6338">
                  <c:v>7.3206018518518517E-2</c:v>
                </c:pt>
                <c:pt idx="6339">
                  <c:v>7.3217592592592584E-2</c:v>
                </c:pt>
                <c:pt idx="6340">
                  <c:v>7.3229166666666665E-2</c:v>
                </c:pt>
                <c:pt idx="6341">
                  <c:v>7.3240740740740731E-2</c:v>
                </c:pt>
                <c:pt idx="6342">
                  <c:v>7.3252314814814812E-2</c:v>
                </c:pt>
                <c:pt idx="6343">
                  <c:v>7.3263888888888892E-2</c:v>
                </c:pt>
                <c:pt idx="6344">
                  <c:v>7.3275462962962959E-2</c:v>
                </c:pt>
                <c:pt idx="6345">
                  <c:v>7.3287037037037039E-2</c:v>
                </c:pt>
                <c:pt idx="6346">
                  <c:v>7.329861111111112E-2</c:v>
                </c:pt>
                <c:pt idx="6347">
                  <c:v>7.3310185185185187E-2</c:v>
                </c:pt>
                <c:pt idx="6348">
                  <c:v>7.3321759259259267E-2</c:v>
                </c:pt>
                <c:pt idx="6349">
                  <c:v>7.3333333333333334E-2</c:v>
                </c:pt>
                <c:pt idx="6350">
                  <c:v>7.3344907407407414E-2</c:v>
                </c:pt>
                <c:pt idx="6351">
                  <c:v>7.3356481481481481E-2</c:v>
                </c:pt>
                <c:pt idx="6352">
                  <c:v>7.3368055555555547E-2</c:v>
                </c:pt>
                <c:pt idx="6353">
                  <c:v>7.3379629629629628E-2</c:v>
                </c:pt>
                <c:pt idx="6354">
                  <c:v>7.3391203703703708E-2</c:v>
                </c:pt>
                <c:pt idx="6355">
                  <c:v>7.3402777777777775E-2</c:v>
                </c:pt>
                <c:pt idx="6356">
                  <c:v>7.3414351851851856E-2</c:v>
                </c:pt>
                <c:pt idx="6357">
                  <c:v>7.3425925925925936E-2</c:v>
                </c:pt>
                <c:pt idx="6358">
                  <c:v>7.3437500000000003E-2</c:v>
                </c:pt>
                <c:pt idx="6359">
                  <c:v>7.3449074074074069E-2</c:v>
                </c:pt>
                <c:pt idx="6360">
                  <c:v>7.3460648148148136E-2</c:v>
                </c:pt>
                <c:pt idx="6361">
                  <c:v>7.3472222222222217E-2</c:v>
                </c:pt>
                <c:pt idx="6362">
                  <c:v>7.3483796296296297E-2</c:v>
                </c:pt>
                <c:pt idx="6363">
                  <c:v>7.3495370370370364E-2</c:v>
                </c:pt>
                <c:pt idx="6364">
                  <c:v>7.3506944444444444E-2</c:v>
                </c:pt>
                <c:pt idx="6365">
                  <c:v>7.3518518518518525E-2</c:v>
                </c:pt>
                <c:pt idx="6366">
                  <c:v>7.3530092592592591E-2</c:v>
                </c:pt>
                <c:pt idx="6367">
                  <c:v>7.3541666666666672E-2</c:v>
                </c:pt>
                <c:pt idx="6368">
                  <c:v>7.3553240740740738E-2</c:v>
                </c:pt>
                <c:pt idx="6369">
                  <c:v>7.3564814814814819E-2</c:v>
                </c:pt>
                <c:pt idx="6370">
                  <c:v>7.3576388888888886E-2</c:v>
                </c:pt>
                <c:pt idx="6371">
                  <c:v>7.3587962962962966E-2</c:v>
                </c:pt>
                <c:pt idx="6372">
                  <c:v>7.3599537037037033E-2</c:v>
                </c:pt>
                <c:pt idx="6373">
                  <c:v>7.3611111111111113E-2</c:v>
                </c:pt>
                <c:pt idx="6374">
                  <c:v>7.362268518518518E-2</c:v>
                </c:pt>
                <c:pt idx="6375">
                  <c:v>7.363425925925926E-2</c:v>
                </c:pt>
                <c:pt idx="6376">
                  <c:v>7.3645833333333341E-2</c:v>
                </c:pt>
                <c:pt idx="6377">
                  <c:v>7.3657407407407408E-2</c:v>
                </c:pt>
                <c:pt idx="6378">
                  <c:v>7.3668981481481488E-2</c:v>
                </c:pt>
                <c:pt idx="6379">
                  <c:v>7.3680555555555555E-2</c:v>
                </c:pt>
                <c:pt idx="6380">
                  <c:v>7.3692129629629635E-2</c:v>
                </c:pt>
                <c:pt idx="6381">
                  <c:v>7.3703703703703702E-2</c:v>
                </c:pt>
                <c:pt idx="6382">
                  <c:v>7.3715277777777768E-2</c:v>
                </c:pt>
                <c:pt idx="6383">
                  <c:v>7.3726851851851849E-2</c:v>
                </c:pt>
                <c:pt idx="6384">
                  <c:v>7.3738425925925929E-2</c:v>
                </c:pt>
                <c:pt idx="6385">
                  <c:v>7.3749999999999996E-2</c:v>
                </c:pt>
                <c:pt idx="6386">
                  <c:v>7.3761574074074077E-2</c:v>
                </c:pt>
                <c:pt idx="6387">
                  <c:v>7.3773148148148157E-2</c:v>
                </c:pt>
                <c:pt idx="6388">
                  <c:v>7.3784722222222224E-2</c:v>
                </c:pt>
                <c:pt idx="6389">
                  <c:v>7.379629629629629E-2</c:v>
                </c:pt>
                <c:pt idx="6390">
                  <c:v>7.3807870370370371E-2</c:v>
                </c:pt>
                <c:pt idx="6391">
                  <c:v>7.3819444444444438E-2</c:v>
                </c:pt>
                <c:pt idx="6392">
                  <c:v>7.3831018518518518E-2</c:v>
                </c:pt>
                <c:pt idx="6393">
                  <c:v>7.3842592592592585E-2</c:v>
                </c:pt>
                <c:pt idx="6394">
                  <c:v>7.3854166666666665E-2</c:v>
                </c:pt>
                <c:pt idx="6395">
                  <c:v>7.3865740740740746E-2</c:v>
                </c:pt>
                <c:pt idx="6396">
                  <c:v>7.3877314814814812E-2</c:v>
                </c:pt>
                <c:pt idx="6397">
                  <c:v>7.3888888888888893E-2</c:v>
                </c:pt>
                <c:pt idx="6398">
                  <c:v>7.3900462962962959E-2</c:v>
                </c:pt>
                <c:pt idx="6399">
                  <c:v>7.391203703703704E-2</c:v>
                </c:pt>
                <c:pt idx="6400">
                  <c:v>7.3923611111111107E-2</c:v>
                </c:pt>
                <c:pt idx="6401">
                  <c:v>7.3935185185185187E-2</c:v>
                </c:pt>
                <c:pt idx="6402">
                  <c:v>7.3946759259259254E-2</c:v>
                </c:pt>
                <c:pt idx="6403">
                  <c:v>7.3958333333333334E-2</c:v>
                </c:pt>
                <c:pt idx="6404">
                  <c:v>7.3969907407407401E-2</c:v>
                </c:pt>
                <c:pt idx="6405">
                  <c:v>7.3981481481481481E-2</c:v>
                </c:pt>
                <c:pt idx="6406">
                  <c:v>7.3993055555555562E-2</c:v>
                </c:pt>
                <c:pt idx="6407">
                  <c:v>7.4004629629629629E-2</c:v>
                </c:pt>
                <c:pt idx="6408">
                  <c:v>7.4016203703703709E-2</c:v>
                </c:pt>
                <c:pt idx="6409">
                  <c:v>7.402777777777779E-2</c:v>
                </c:pt>
                <c:pt idx="6410">
                  <c:v>7.4039351851851856E-2</c:v>
                </c:pt>
                <c:pt idx="6411">
                  <c:v>7.4050925925925923E-2</c:v>
                </c:pt>
                <c:pt idx="6412">
                  <c:v>7.4062499999999989E-2</c:v>
                </c:pt>
                <c:pt idx="6413">
                  <c:v>7.407407407407407E-2</c:v>
                </c:pt>
                <c:pt idx="6414">
                  <c:v>7.408564814814815E-2</c:v>
                </c:pt>
                <c:pt idx="6415">
                  <c:v>7.4097222222222217E-2</c:v>
                </c:pt>
                <c:pt idx="6416">
                  <c:v>7.4108796296296298E-2</c:v>
                </c:pt>
                <c:pt idx="6417">
                  <c:v>7.4120370370370378E-2</c:v>
                </c:pt>
                <c:pt idx="6418">
                  <c:v>7.4131944444444445E-2</c:v>
                </c:pt>
                <c:pt idx="6419">
                  <c:v>7.4143518518518511E-2</c:v>
                </c:pt>
                <c:pt idx="6420">
                  <c:v>7.4143518518518511E-2</c:v>
                </c:pt>
                <c:pt idx="6421">
                  <c:v>7.4155092592592592E-2</c:v>
                </c:pt>
                <c:pt idx="6422">
                  <c:v>7.4166666666666659E-2</c:v>
                </c:pt>
                <c:pt idx="6423">
                  <c:v>7.4178240740740739E-2</c:v>
                </c:pt>
                <c:pt idx="6424">
                  <c:v>7.4189814814814806E-2</c:v>
                </c:pt>
                <c:pt idx="6425">
                  <c:v>7.4201388888888886E-2</c:v>
                </c:pt>
                <c:pt idx="6426">
                  <c:v>7.4212962962962967E-2</c:v>
                </c:pt>
                <c:pt idx="6427">
                  <c:v>7.4224537037037033E-2</c:v>
                </c:pt>
                <c:pt idx="6428">
                  <c:v>7.4236111111111114E-2</c:v>
                </c:pt>
                <c:pt idx="6429">
                  <c:v>7.4247685185185194E-2</c:v>
                </c:pt>
                <c:pt idx="6430">
                  <c:v>7.4259259259259261E-2</c:v>
                </c:pt>
                <c:pt idx="6431">
                  <c:v>7.4270833333333341E-2</c:v>
                </c:pt>
                <c:pt idx="6432">
                  <c:v>7.4282407407407408E-2</c:v>
                </c:pt>
                <c:pt idx="6433">
                  <c:v>7.4293981481481489E-2</c:v>
                </c:pt>
                <c:pt idx="6434">
                  <c:v>7.4305555555555555E-2</c:v>
                </c:pt>
                <c:pt idx="6435">
                  <c:v>7.4317129629629622E-2</c:v>
                </c:pt>
                <c:pt idx="6436">
                  <c:v>7.4328703703703702E-2</c:v>
                </c:pt>
                <c:pt idx="6437">
                  <c:v>7.4340277777777783E-2</c:v>
                </c:pt>
                <c:pt idx="6438">
                  <c:v>7.435185185185185E-2</c:v>
                </c:pt>
                <c:pt idx="6439">
                  <c:v>7.436342592592593E-2</c:v>
                </c:pt>
                <c:pt idx="6440">
                  <c:v>7.4375000000000011E-2</c:v>
                </c:pt>
                <c:pt idx="6441">
                  <c:v>7.4386574074074077E-2</c:v>
                </c:pt>
                <c:pt idx="6442">
                  <c:v>7.4398148148148144E-2</c:v>
                </c:pt>
                <c:pt idx="6443">
                  <c:v>7.440972222222221E-2</c:v>
                </c:pt>
                <c:pt idx="6444">
                  <c:v>7.4421296296296291E-2</c:v>
                </c:pt>
                <c:pt idx="6445">
                  <c:v>7.4432870370370371E-2</c:v>
                </c:pt>
                <c:pt idx="6446">
                  <c:v>7.4444444444444438E-2</c:v>
                </c:pt>
                <c:pt idx="6447">
                  <c:v>7.4456018518518519E-2</c:v>
                </c:pt>
                <c:pt idx="6448">
                  <c:v>7.4467592592592599E-2</c:v>
                </c:pt>
                <c:pt idx="6449">
                  <c:v>7.4479166666666666E-2</c:v>
                </c:pt>
                <c:pt idx="6450">
                  <c:v>7.4490740740740746E-2</c:v>
                </c:pt>
                <c:pt idx="6451">
                  <c:v>7.4502314814814813E-2</c:v>
                </c:pt>
                <c:pt idx="6452">
                  <c:v>7.4513888888888893E-2</c:v>
                </c:pt>
                <c:pt idx="6453">
                  <c:v>7.452546296296296E-2</c:v>
                </c:pt>
                <c:pt idx="6454">
                  <c:v>7.4537037037037041E-2</c:v>
                </c:pt>
                <c:pt idx="6455">
                  <c:v>7.4548611111111107E-2</c:v>
                </c:pt>
                <c:pt idx="6456">
                  <c:v>7.4560185185185188E-2</c:v>
                </c:pt>
                <c:pt idx="6457">
                  <c:v>7.4571759259259254E-2</c:v>
                </c:pt>
                <c:pt idx="6458">
                  <c:v>7.4583333333333335E-2</c:v>
                </c:pt>
                <c:pt idx="6459">
                  <c:v>7.4594907407407415E-2</c:v>
                </c:pt>
                <c:pt idx="6460">
                  <c:v>7.4606481481481482E-2</c:v>
                </c:pt>
                <c:pt idx="6461">
                  <c:v>7.4618055555555562E-2</c:v>
                </c:pt>
                <c:pt idx="6462">
                  <c:v>7.4629629629629629E-2</c:v>
                </c:pt>
                <c:pt idx="6463">
                  <c:v>7.464120370370371E-2</c:v>
                </c:pt>
                <c:pt idx="6464">
                  <c:v>7.4652777777777776E-2</c:v>
                </c:pt>
                <c:pt idx="6465">
                  <c:v>7.4664351851851843E-2</c:v>
                </c:pt>
                <c:pt idx="6466">
                  <c:v>7.4675925925925923E-2</c:v>
                </c:pt>
                <c:pt idx="6467">
                  <c:v>7.4687500000000004E-2</c:v>
                </c:pt>
                <c:pt idx="6468">
                  <c:v>7.4699074074074071E-2</c:v>
                </c:pt>
                <c:pt idx="6469">
                  <c:v>7.4710648148148151E-2</c:v>
                </c:pt>
                <c:pt idx="6470">
                  <c:v>7.4722222222222232E-2</c:v>
                </c:pt>
                <c:pt idx="6471">
                  <c:v>7.4733796296296298E-2</c:v>
                </c:pt>
                <c:pt idx="6472">
                  <c:v>7.4745370370370365E-2</c:v>
                </c:pt>
                <c:pt idx="6473">
                  <c:v>7.4756944444444445E-2</c:v>
                </c:pt>
                <c:pt idx="6474">
                  <c:v>7.4768518518518512E-2</c:v>
                </c:pt>
                <c:pt idx="6475">
                  <c:v>7.4780092592592592E-2</c:v>
                </c:pt>
                <c:pt idx="6476">
                  <c:v>7.4791666666666659E-2</c:v>
                </c:pt>
                <c:pt idx="6477">
                  <c:v>7.480324074074074E-2</c:v>
                </c:pt>
                <c:pt idx="6478">
                  <c:v>7.481481481481482E-2</c:v>
                </c:pt>
                <c:pt idx="6479">
                  <c:v>7.4826388888888887E-2</c:v>
                </c:pt>
                <c:pt idx="6480">
                  <c:v>7.4837962962962967E-2</c:v>
                </c:pt>
                <c:pt idx="6481">
                  <c:v>7.4849537037037034E-2</c:v>
                </c:pt>
                <c:pt idx="6482">
                  <c:v>7.4861111111111114E-2</c:v>
                </c:pt>
                <c:pt idx="6483">
                  <c:v>7.4872685185185181E-2</c:v>
                </c:pt>
                <c:pt idx="6484">
                  <c:v>7.4884259259259262E-2</c:v>
                </c:pt>
                <c:pt idx="6485">
                  <c:v>7.4895833333333328E-2</c:v>
                </c:pt>
                <c:pt idx="6486">
                  <c:v>7.4907407407407409E-2</c:v>
                </c:pt>
                <c:pt idx="6487">
                  <c:v>7.4918981481481475E-2</c:v>
                </c:pt>
                <c:pt idx="6488">
                  <c:v>7.4930555555555556E-2</c:v>
                </c:pt>
                <c:pt idx="6489">
                  <c:v>7.4942129629629636E-2</c:v>
                </c:pt>
                <c:pt idx="6490">
                  <c:v>7.4953703703703703E-2</c:v>
                </c:pt>
                <c:pt idx="6491">
                  <c:v>7.4965277777777783E-2</c:v>
                </c:pt>
                <c:pt idx="6492">
                  <c:v>7.4976851851851864E-2</c:v>
                </c:pt>
                <c:pt idx="6493">
                  <c:v>7.4988425925925931E-2</c:v>
                </c:pt>
                <c:pt idx="6494">
                  <c:v>7.4999999999999997E-2</c:v>
                </c:pt>
                <c:pt idx="6495">
                  <c:v>7.5011574074074064E-2</c:v>
                </c:pt>
                <c:pt idx="6496">
                  <c:v>7.5023148148148144E-2</c:v>
                </c:pt>
                <c:pt idx="6497">
                  <c:v>7.5034722222222225E-2</c:v>
                </c:pt>
                <c:pt idx="6498">
                  <c:v>7.5046296296296292E-2</c:v>
                </c:pt>
                <c:pt idx="6499">
                  <c:v>7.5057870370370372E-2</c:v>
                </c:pt>
                <c:pt idx="6500">
                  <c:v>7.5069444444444453E-2</c:v>
                </c:pt>
                <c:pt idx="6501">
                  <c:v>7.5081018518518519E-2</c:v>
                </c:pt>
                <c:pt idx="6502">
                  <c:v>7.5092592592592586E-2</c:v>
                </c:pt>
                <c:pt idx="6503">
                  <c:v>7.5104166666666666E-2</c:v>
                </c:pt>
                <c:pt idx="6504">
                  <c:v>7.5115740740740733E-2</c:v>
                </c:pt>
                <c:pt idx="6505">
                  <c:v>7.5127314814814813E-2</c:v>
                </c:pt>
                <c:pt idx="6506">
                  <c:v>7.513888888888888E-2</c:v>
                </c:pt>
                <c:pt idx="6507">
                  <c:v>7.5150462962962961E-2</c:v>
                </c:pt>
                <c:pt idx="6508">
                  <c:v>7.5162037037037041E-2</c:v>
                </c:pt>
                <c:pt idx="6509">
                  <c:v>7.5173611111111108E-2</c:v>
                </c:pt>
                <c:pt idx="6510">
                  <c:v>7.5185185185185188E-2</c:v>
                </c:pt>
                <c:pt idx="6511">
                  <c:v>7.5196759259259269E-2</c:v>
                </c:pt>
                <c:pt idx="6512">
                  <c:v>7.5208333333333335E-2</c:v>
                </c:pt>
                <c:pt idx="6513">
                  <c:v>7.5219907407407416E-2</c:v>
                </c:pt>
                <c:pt idx="6514">
                  <c:v>7.5231481481481483E-2</c:v>
                </c:pt>
                <c:pt idx="6515">
                  <c:v>7.5243055555555563E-2</c:v>
                </c:pt>
                <c:pt idx="6516">
                  <c:v>7.525462962962963E-2</c:v>
                </c:pt>
                <c:pt idx="6517">
                  <c:v>7.5266203703703696E-2</c:v>
                </c:pt>
                <c:pt idx="6518">
                  <c:v>7.5277777777777777E-2</c:v>
                </c:pt>
                <c:pt idx="6519">
                  <c:v>7.5289351851851857E-2</c:v>
                </c:pt>
                <c:pt idx="6520">
                  <c:v>7.5300925925925924E-2</c:v>
                </c:pt>
                <c:pt idx="6521">
                  <c:v>7.5312500000000004E-2</c:v>
                </c:pt>
                <c:pt idx="6522">
                  <c:v>7.5324074074074085E-2</c:v>
                </c:pt>
                <c:pt idx="6523">
                  <c:v>7.5335648148148152E-2</c:v>
                </c:pt>
                <c:pt idx="6524">
                  <c:v>7.5347222222222218E-2</c:v>
                </c:pt>
                <c:pt idx="6525">
                  <c:v>7.5358796296296285E-2</c:v>
                </c:pt>
                <c:pt idx="6526">
                  <c:v>7.5370370370370365E-2</c:v>
                </c:pt>
                <c:pt idx="6527">
                  <c:v>7.5381944444444446E-2</c:v>
                </c:pt>
                <c:pt idx="6528">
                  <c:v>7.5393518518518512E-2</c:v>
                </c:pt>
                <c:pt idx="6529">
                  <c:v>7.5405092592592593E-2</c:v>
                </c:pt>
                <c:pt idx="6530">
                  <c:v>7.5416666666666674E-2</c:v>
                </c:pt>
                <c:pt idx="6531">
                  <c:v>7.542824074074074E-2</c:v>
                </c:pt>
                <c:pt idx="6532">
                  <c:v>7.5439814814814821E-2</c:v>
                </c:pt>
                <c:pt idx="6533">
                  <c:v>7.5451388888888887E-2</c:v>
                </c:pt>
                <c:pt idx="6534">
                  <c:v>7.5462962962962968E-2</c:v>
                </c:pt>
                <c:pt idx="6535">
                  <c:v>7.5474537037037034E-2</c:v>
                </c:pt>
                <c:pt idx="6536">
                  <c:v>7.5486111111111115E-2</c:v>
                </c:pt>
                <c:pt idx="6537">
                  <c:v>7.5497685185185182E-2</c:v>
                </c:pt>
                <c:pt idx="6538">
                  <c:v>7.5509259259259262E-2</c:v>
                </c:pt>
                <c:pt idx="6539">
                  <c:v>7.5520833333333329E-2</c:v>
                </c:pt>
                <c:pt idx="6540">
                  <c:v>7.5532407407407409E-2</c:v>
                </c:pt>
                <c:pt idx="6541">
                  <c:v>7.554398148148149E-2</c:v>
                </c:pt>
                <c:pt idx="6542">
                  <c:v>7.5555555555555556E-2</c:v>
                </c:pt>
                <c:pt idx="6543">
                  <c:v>7.5567129629629637E-2</c:v>
                </c:pt>
                <c:pt idx="6544">
                  <c:v>7.5578703703703703E-2</c:v>
                </c:pt>
                <c:pt idx="6545">
                  <c:v>7.5590277777777784E-2</c:v>
                </c:pt>
                <c:pt idx="6546">
                  <c:v>7.5601851851851851E-2</c:v>
                </c:pt>
                <c:pt idx="6547">
                  <c:v>7.5613425925925917E-2</c:v>
                </c:pt>
                <c:pt idx="6548">
                  <c:v>7.5624999999999998E-2</c:v>
                </c:pt>
                <c:pt idx="6549">
                  <c:v>7.5636574074074078E-2</c:v>
                </c:pt>
                <c:pt idx="6550">
                  <c:v>7.5648148148148145E-2</c:v>
                </c:pt>
                <c:pt idx="6551">
                  <c:v>7.5659722222222225E-2</c:v>
                </c:pt>
                <c:pt idx="6552">
                  <c:v>7.5671296296296306E-2</c:v>
                </c:pt>
                <c:pt idx="6553">
                  <c:v>7.5682870370370373E-2</c:v>
                </c:pt>
                <c:pt idx="6554">
                  <c:v>7.5694444444444439E-2</c:v>
                </c:pt>
                <c:pt idx="6555">
                  <c:v>7.570601851851852E-2</c:v>
                </c:pt>
                <c:pt idx="6556">
                  <c:v>7.5717592592592586E-2</c:v>
                </c:pt>
                <c:pt idx="6557">
                  <c:v>7.5729166666666667E-2</c:v>
                </c:pt>
                <c:pt idx="6558">
                  <c:v>7.5740740740740733E-2</c:v>
                </c:pt>
                <c:pt idx="6559">
                  <c:v>7.5752314814814814E-2</c:v>
                </c:pt>
                <c:pt idx="6560">
                  <c:v>7.5763888888888895E-2</c:v>
                </c:pt>
                <c:pt idx="6561">
                  <c:v>7.5775462962962961E-2</c:v>
                </c:pt>
                <c:pt idx="6562">
                  <c:v>7.5787037037037042E-2</c:v>
                </c:pt>
                <c:pt idx="6563">
                  <c:v>7.5798611111111108E-2</c:v>
                </c:pt>
                <c:pt idx="6564">
                  <c:v>7.5810185185185189E-2</c:v>
                </c:pt>
                <c:pt idx="6565">
                  <c:v>7.5821759259259255E-2</c:v>
                </c:pt>
                <c:pt idx="6566">
                  <c:v>7.5833333333333336E-2</c:v>
                </c:pt>
                <c:pt idx="6567">
                  <c:v>7.5844907407407403E-2</c:v>
                </c:pt>
                <c:pt idx="6568">
                  <c:v>7.5856481481481483E-2</c:v>
                </c:pt>
                <c:pt idx="6569">
                  <c:v>7.586805555555555E-2</c:v>
                </c:pt>
                <c:pt idx="6570">
                  <c:v>7.587962962962963E-2</c:v>
                </c:pt>
                <c:pt idx="6571">
                  <c:v>7.5891203703703711E-2</c:v>
                </c:pt>
                <c:pt idx="6572">
                  <c:v>7.5902777777777777E-2</c:v>
                </c:pt>
                <c:pt idx="6573">
                  <c:v>7.5914351851851858E-2</c:v>
                </c:pt>
                <c:pt idx="6574">
                  <c:v>7.5925925925925938E-2</c:v>
                </c:pt>
                <c:pt idx="6575">
                  <c:v>7.5937500000000005E-2</c:v>
                </c:pt>
                <c:pt idx="6576">
                  <c:v>7.5949074074074072E-2</c:v>
                </c:pt>
                <c:pt idx="6577">
                  <c:v>7.5960648148148138E-2</c:v>
                </c:pt>
                <c:pt idx="6578">
                  <c:v>7.5972222222222219E-2</c:v>
                </c:pt>
                <c:pt idx="6579">
                  <c:v>7.5983796296296299E-2</c:v>
                </c:pt>
                <c:pt idx="6580">
                  <c:v>7.5995370370370366E-2</c:v>
                </c:pt>
                <c:pt idx="6581">
                  <c:v>7.6006944444444446E-2</c:v>
                </c:pt>
                <c:pt idx="6582">
                  <c:v>7.6018518518518527E-2</c:v>
                </c:pt>
                <c:pt idx="6583">
                  <c:v>7.6030092592592594E-2</c:v>
                </c:pt>
                <c:pt idx="6584">
                  <c:v>7.604166666666666E-2</c:v>
                </c:pt>
                <c:pt idx="6585">
                  <c:v>7.6053240740740741E-2</c:v>
                </c:pt>
                <c:pt idx="6586">
                  <c:v>7.6064814814814807E-2</c:v>
                </c:pt>
                <c:pt idx="6587">
                  <c:v>7.6076388888888888E-2</c:v>
                </c:pt>
                <c:pt idx="6588">
                  <c:v>7.6087962962962954E-2</c:v>
                </c:pt>
                <c:pt idx="6589">
                  <c:v>7.6099537037037035E-2</c:v>
                </c:pt>
                <c:pt idx="6590">
                  <c:v>7.6111111111111115E-2</c:v>
                </c:pt>
                <c:pt idx="6591">
                  <c:v>7.6122685185185182E-2</c:v>
                </c:pt>
                <c:pt idx="6592">
                  <c:v>7.6134259259259263E-2</c:v>
                </c:pt>
                <c:pt idx="6593">
                  <c:v>7.6145833333333343E-2</c:v>
                </c:pt>
                <c:pt idx="6594">
                  <c:v>7.615740740740741E-2</c:v>
                </c:pt>
                <c:pt idx="6595">
                  <c:v>7.6168981481481476E-2</c:v>
                </c:pt>
                <c:pt idx="6596">
                  <c:v>7.6180555555555557E-2</c:v>
                </c:pt>
                <c:pt idx="6597">
                  <c:v>7.6192129629629637E-2</c:v>
                </c:pt>
                <c:pt idx="6598">
                  <c:v>7.6203703703703704E-2</c:v>
                </c:pt>
                <c:pt idx="6599">
                  <c:v>7.6215277777777771E-2</c:v>
                </c:pt>
                <c:pt idx="6600">
                  <c:v>7.6226851851851851E-2</c:v>
                </c:pt>
                <c:pt idx="6601">
                  <c:v>7.6238425925925932E-2</c:v>
                </c:pt>
                <c:pt idx="6602">
                  <c:v>7.6249999999999998E-2</c:v>
                </c:pt>
                <c:pt idx="6603">
                  <c:v>7.6261574074074079E-2</c:v>
                </c:pt>
                <c:pt idx="6604">
                  <c:v>7.6273148148148159E-2</c:v>
                </c:pt>
                <c:pt idx="6605">
                  <c:v>7.6284722222222226E-2</c:v>
                </c:pt>
                <c:pt idx="6606">
                  <c:v>7.6296296296296293E-2</c:v>
                </c:pt>
                <c:pt idx="6607">
                  <c:v>7.6307870370370359E-2</c:v>
                </c:pt>
                <c:pt idx="6608">
                  <c:v>7.631944444444444E-2</c:v>
                </c:pt>
                <c:pt idx="6609">
                  <c:v>7.633101851851852E-2</c:v>
                </c:pt>
                <c:pt idx="6610">
                  <c:v>7.6342592592592587E-2</c:v>
                </c:pt>
                <c:pt idx="6611">
                  <c:v>7.6354166666666667E-2</c:v>
                </c:pt>
                <c:pt idx="6612">
                  <c:v>7.6365740740740748E-2</c:v>
                </c:pt>
                <c:pt idx="6613">
                  <c:v>7.6377314814814815E-2</c:v>
                </c:pt>
                <c:pt idx="6614">
                  <c:v>7.6388888888888895E-2</c:v>
                </c:pt>
                <c:pt idx="6615">
                  <c:v>7.6400462962962962E-2</c:v>
                </c:pt>
                <c:pt idx="6616">
                  <c:v>7.6412037037037042E-2</c:v>
                </c:pt>
                <c:pt idx="6617">
                  <c:v>7.6423611111111109E-2</c:v>
                </c:pt>
                <c:pt idx="6618">
                  <c:v>7.6435185185185189E-2</c:v>
                </c:pt>
                <c:pt idx="6619">
                  <c:v>7.6446759259259256E-2</c:v>
                </c:pt>
                <c:pt idx="6620">
                  <c:v>7.6458333333333336E-2</c:v>
                </c:pt>
                <c:pt idx="6621">
                  <c:v>7.6469907407407403E-2</c:v>
                </c:pt>
                <c:pt idx="6622">
                  <c:v>7.6481481481481484E-2</c:v>
                </c:pt>
                <c:pt idx="6623">
                  <c:v>7.6493055555555564E-2</c:v>
                </c:pt>
                <c:pt idx="6624">
                  <c:v>7.6504629629629631E-2</c:v>
                </c:pt>
                <c:pt idx="6625">
                  <c:v>7.6516203703703697E-2</c:v>
                </c:pt>
                <c:pt idx="6626">
                  <c:v>7.6527777777777778E-2</c:v>
                </c:pt>
                <c:pt idx="6627">
                  <c:v>7.6539351851851858E-2</c:v>
                </c:pt>
                <c:pt idx="6628">
                  <c:v>7.6550925925925925E-2</c:v>
                </c:pt>
                <c:pt idx="6629">
                  <c:v>7.6562499999999992E-2</c:v>
                </c:pt>
                <c:pt idx="6630">
                  <c:v>7.6574074074074072E-2</c:v>
                </c:pt>
                <c:pt idx="6631">
                  <c:v>7.6585648148148153E-2</c:v>
                </c:pt>
                <c:pt idx="6632">
                  <c:v>7.6597222222222219E-2</c:v>
                </c:pt>
                <c:pt idx="6633">
                  <c:v>7.66087962962963E-2</c:v>
                </c:pt>
                <c:pt idx="6634">
                  <c:v>7.662037037037038E-2</c:v>
                </c:pt>
                <c:pt idx="6635">
                  <c:v>7.6631944444444447E-2</c:v>
                </c:pt>
                <c:pt idx="6636">
                  <c:v>7.6643518518518514E-2</c:v>
                </c:pt>
                <c:pt idx="6637">
                  <c:v>7.6655092592592594E-2</c:v>
                </c:pt>
                <c:pt idx="6638">
                  <c:v>7.6666666666666661E-2</c:v>
                </c:pt>
                <c:pt idx="6639">
                  <c:v>7.6678240740740741E-2</c:v>
                </c:pt>
                <c:pt idx="6640">
                  <c:v>7.6689814814814808E-2</c:v>
                </c:pt>
                <c:pt idx="6641">
                  <c:v>7.6701388888888888E-2</c:v>
                </c:pt>
                <c:pt idx="6642">
                  <c:v>7.6712962962962969E-2</c:v>
                </c:pt>
                <c:pt idx="6643">
                  <c:v>7.6724537037037036E-2</c:v>
                </c:pt>
                <c:pt idx="6644">
                  <c:v>7.6736111111111116E-2</c:v>
                </c:pt>
                <c:pt idx="6645">
                  <c:v>7.6747685185185183E-2</c:v>
                </c:pt>
                <c:pt idx="6646">
                  <c:v>7.6759259259259263E-2</c:v>
                </c:pt>
                <c:pt idx="6647">
                  <c:v>7.677083333333333E-2</c:v>
                </c:pt>
                <c:pt idx="6648">
                  <c:v>7.678240740740741E-2</c:v>
                </c:pt>
                <c:pt idx="6649">
                  <c:v>7.6793981481481477E-2</c:v>
                </c:pt>
                <c:pt idx="6650">
                  <c:v>7.6805555555555557E-2</c:v>
                </c:pt>
                <c:pt idx="6651">
                  <c:v>7.6817129629629624E-2</c:v>
                </c:pt>
                <c:pt idx="6652">
                  <c:v>7.6828703703703705E-2</c:v>
                </c:pt>
                <c:pt idx="6653">
                  <c:v>7.6840277777777785E-2</c:v>
                </c:pt>
                <c:pt idx="6654">
                  <c:v>7.6851851851851852E-2</c:v>
                </c:pt>
                <c:pt idx="6655">
                  <c:v>7.6863425925925918E-2</c:v>
                </c:pt>
                <c:pt idx="6656">
                  <c:v>7.6875000000000013E-2</c:v>
                </c:pt>
                <c:pt idx="6657">
                  <c:v>7.6886574074074079E-2</c:v>
                </c:pt>
                <c:pt idx="6658">
                  <c:v>7.6898148148148146E-2</c:v>
                </c:pt>
                <c:pt idx="6659">
                  <c:v>7.6909722222222213E-2</c:v>
                </c:pt>
                <c:pt idx="6660">
                  <c:v>7.6921296296296293E-2</c:v>
                </c:pt>
                <c:pt idx="6661">
                  <c:v>7.6932870370370374E-2</c:v>
                </c:pt>
                <c:pt idx="6662">
                  <c:v>7.694444444444444E-2</c:v>
                </c:pt>
                <c:pt idx="6663">
                  <c:v>7.6956018518518521E-2</c:v>
                </c:pt>
                <c:pt idx="6664">
                  <c:v>7.6967592592592601E-2</c:v>
                </c:pt>
                <c:pt idx="6665">
                  <c:v>7.6979166666666668E-2</c:v>
                </c:pt>
                <c:pt idx="6666">
                  <c:v>7.6990740740740735E-2</c:v>
                </c:pt>
                <c:pt idx="6667">
                  <c:v>7.7002314814814815E-2</c:v>
                </c:pt>
                <c:pt idx="6668">
                  <c:v>7.7013888888888882E-2</c:v>
                </c:pt>
                <c:pt idx="6669">
                  <c:v>7.7025462962962962E-2</c:v>
                </c:pt>
                <c:pt idx="6670">
                  <c:v>7.7037037037037029E-2</c:v>
                </c:pt>
                <c:pt idx="6671">
                  <c:v>7.7048611111111109E-2</c:v>
                </c:pt>
                <c:pt idx="6672">
                  <c:v>7.706018518518519E-2</c:v>
                </c:pt>
                <c:pt idx="6673">
                  <c:v>7.7071759259259257E-2</c:v>
                </c:pt>
                <c:pt idx="6674">
                  <c:v>7.7083333333333337E-2</c:v>
                </c:pt>
                <c:pt idx="6675">
                  <c:v>7.7094907407407418E-2</c:v>
                </c:pt>
                <c:pt idx="6676">
                  <c:v>7.7106481481481484E-2</c:v>
                </c:pt>
                <c:pt idx="6677">
                  <c:v>7.7118055555555551E-2</c:v>
                </c:pt>
                <c:pt idx="6678">
                  <c:v>7.7129629629629631E-2</c:v>
                </c:pt>
                <c:pt idx="6679">
                  <c:v>7.7141203703703712E-2</c:v>
                </c:pt>
                <c:pt idx="6680">
                  <c:v>7.7152777777777778E-2</c:v>
                </c:pt>
                <c:pt idx="6681">
                  <c:v>7.7164351851851845E-2</c:v>
                </c:pt>
                <c:pt idx="6682">
                  <c:v>7.7175925925925926E-2</c:v>
                </c:pt>
                <c:pt idx="6683">
                  <c:v>7.7187500000000006E-2</c:v>
                </c:pt>
                <c:pt idx="6684">
                  <c:v>7.7199074074074073E-2</c:v>
                </c:pt>
                <c:pt idx="6685">
                  <c:v>7.7210648148148139E-2</c:v>
                </c:pt>
                <c:pt idx="6686">
                  <c:v>7.7222222222222234E-2</c:v>
                </c:pt>
                <c:pt idx="6687">
                  <c:v>7.72337962962963E-2</c:v>
                </c:pt>
                <c:pt idx="6688">
                  <c:v>7.7245370370370367E-2</c:v>
                </c:pt>
                <c:pt idx="6689">
                  <c:v>7.7256944444444434E-2</c:v>
                </c:pt>
                <c:pt idx="6690">
                  <c:v>7.7268518518518514E-2</c:v>
                </c:pt>
                <c:pt idx="6691">
                  <c:v>7.7280092592592595E-2</c:v>
                </c:pt>
                <c:pt idx="6692">
                  <c:v>7.7291666666666661E-2</c:v>
                </c:pt>
                <c:pt idx="6693">
                  <c:v>7.7303240740740742E-2</c:v>
                </c:pt>
                <c:pt idx="6694">
                  <c:v>7.7314814814814822E-2</c:v>
                </c:pt>
                <c:pt idx="6695">
                  <c:v>7.7326388888888889E-2</c:v>
                </c:pt>
                <c:pt idx="6696">
                  <c:v>7.7337962962962969E-2</c:v>
                </c:pt>
                <c:pt idx="6697">
                  <c:v>7.7349537037037036E-2</c:v>
                </c:pt>
                <c:pt idx="6698">
                  <c:v>7.7361111111111117E-2</c:v>
                </c:pt>
                <c:pt idx="6699">
                  <c:v>7.7372685185185183E-2</c:v>
                </c:pt>
                <c:pt idx="6700">
                  <c:v>7.738425925925925E-2</c:v>
                </c:pt>
                <c:pt idx="6701">
                  <c:v>7.739583333333333E-2</c:v>
                </c:pt>
                <c:pt idx="6702">
                  <c:v>7.7407407407407411E-2</c:v>
                </c:pt>
                <c:pt idx="6703">
                  <c:v>7.7418981481481478E-2</c:v>
                </c:pt>
                <c:pt idx="6704">
                  <c:v>7.7430555555555558E-2</c:v>
                </c:pt>
                <c:pt idx="6705">
                  <c:v>7.7442129629629639E-2</c:v>
                </c:pt>
                <c:pt idx="6706">
                  <c:v>7.7453703703703705E-2</c:v>
                </c:pt>
                <c:pt idx="6707">
                  <c:v>7.7465277777777772E-2</c:v>
                </c:pt>
                <c:pt idx="6708">
                  <c:v>7.7476851851851852E-2</c:v>
                </c:pt>
                <c:pt idx="6709">
                  <c:v>7.7488425925925933E-2</c:v>
                </c:pt>
                <c:pt idx="6710">
                  <c:v>7.7499999999999999E-2</c:v>
                </c:pt>
                <c:pt idx="6711">
                  <c:v>7.7511574074074066E-2</c:v>
                </c:pt>
                <c:pt idx="6712">
                  <c:v>7.7523148148148147E-2</c:v>
                </c:pt>
                <c:pt idx="6713">
                  <c:v>7.7534722222222227E-2</c:v>
                </c:pt>
                <c:pt idx="6714">
                  <c:v>7.7546296296296294E-2</c:v>
                </c:pt>
                <c:pt idx="6715">
                  <c:v>7.7557870370370374E-2</c:v>
                </c:pt>
                <c:pt idx="6716">
                  <c:v>7.7569444444444455E-2</c:v>
                </c:pt>
                <c:pt idx="6717">
                  <c:v>7.7581018518518521E-2</c:v>
                </c:pt>
                <c:pt idx="6718">
                  <c:v>7.7592592592592588E-2</c:v>
                </c:pt>
                <c:pt idx="6719">
                  <c:v>7.7604166666666669E-2</c:v>
                </c:pt>
                <c:pt idx="6720">
                  <c:v>7.7615740740740735E-2</c:v>
                </c:pt>
                <c:pt idx="6721">
                  <c:v>7.7627314814814816E-2</c:v>
                </c:pt>
                <c:pt idx="6722">
                  <c:v>7.7638888888888882E-2</c:v>
                </c:pt>
                <c:pt idx="6723">
                  <c:v>7.7650462962962963E-2</c:v>
                </c:pt>
                <c:pt idx="6724">
                  <c:v>7.7662037037037043E-2</c:v>
                </c:pt>
                <c:pt idx="6725">
                  <c:v>7.767361111111111E-2</c:v>
                </c:pt>
                <c:pt idx="6726">
                  <c:v>7.768518518518519E-2</c:v>
                </c:pt>
                <c:pt idx="6727">
                  <c:v>7.7696759259259257E-2</c:v>
                </c:pt>
                <c:pt idx="6728">
                  <c:v>7.7708333333333338E-2</c:v>
                </c:pt>
                <c:pt idx="6729">
                  <c:v>7.7719907407407404E-2</c:v>
                </c:pt>
                <c:pt idx="6730">
                  <c:v>7.7731481481481471E-2</c:v>
                </c:pt>
                <c:pt idx="6731">
                  <c:v>7.7743055555555551E-2</c:v>
                </c:pt>
                <c:pt idx="6732">
                  <c:v>7.7754629629629632E-2</c:v>
                </c:pt>
                <c:pt idx="6733">
                  <c:v>7.7766203703703699E-2</c:v>
                </c:pt>
                <c:pt idx="6734">
                  <c:v>7.7777777777777779E-2</c:v>
                </c:pt>
                <c:pt idx="6735">
                  <c:v>7.778935185185186E-2</c:v>
                </c:pt>
                <c:pt idx="6736">
                  <c:v>7.7800925925925926E-2</c:v>
                </c:pt>
                <c:pt idx="6737">
                  <c:v>7.7812499999999993E-2</c:v>
                </c:pt>
                <c:pt idx="6738">
                  <c:v>7.7824074074074087E-2</c:v>
                </c:pt>
                <c:pt idx="6739">
                  <c:v>7.7835648148148154E-2</c:v>
                </c:pt>
                <c:pt idx="6740">
                  <c:v>7.784722222222222E-2</c:v>
                </c:pt>
                <c:pt idx="6741">
                  <c:v>7.7858796296296287E-2</c:v>
                </c:pt>
                <c:pt idx="6742">
                  <c:v>7.7870370370370368E-2</c:v>
                </c:pt>
                <c:pt idx="6743">
                  <c:v>7.7881944444444448E-2</c:v>
                </c:pt>
                <c:pt idx="6744">
                  <c:v>7.7893518518518515E-2</c:v>
                </c:pt>
                <c:pt idx="6745">
                  <c:v>7.7905092592592595E-2</c:v>
                </c:pt>
                <c:pt idx="6746">
                  <c:v>7.7916666666666676E-2</c:v>
                </c:pt>
                <c:pt idx="6747">
                  <c:v>7.7928240740740742E-2</c:v>
                </c:pt>
                <c:pt idx="6748">
                  <c:v>7.7939814814814809E-2</c:v>
                </c:pt>
                <c:pt idx="6749">
                  <c:v>7.795138888888889E-2</c:v>
                </c:pt>
                <c:pt idx="6750">
                  <c:v>7.7962962962962956E-2</c:v>
                </c:pt>
                <c:pt idx="6751">
                  <c:v>7.7974537037037037E-2</c:v>
                </c:pt>
                <c:pt idx="6752">
                  <c:v>7.7986111111111103E-2</c:v>
                </c:pt>
                <c:pt idx="6753">
                  <c:v>7.7997685185185184E-2</c:v>
                </c:pt>
                <c:pt idx="6754">
                  <c:v>7.8009259259259264E-2</c:v>
                </c:pt>
                <c:pt idx="6755">
                  <c:v>7.8020833333333331E-2</c:v>
                </c:pt>
                <c:pt idx="6756">
                  <c:v>7.8032407407407411E-2</c:v>
                </c:pt>
                <c:pt idx="6757">
                  <c:v>7.8043981481481492E-2</c:v>
                </c:pt>
                <c:pt idx="6758">
                  <c:v>7.8055555555555559E-2</c:v>
                </c:pt>
                <c:pt idx="6759">
                  <c:v>7.8067129629629625E-2</c:v>
                </c:pt>
                <c:pt idx="6760">
                  <c:v>7.8078703703703692E-2</c:v>
                </c:pt>
                <c:pt idx="6761">
                  <c:v>7.8090277777777786E-2</c:v>
                </c:pt>
                <c:pt idx="6762">
                  <c:v>7.8101851851851853E-2</c:v>
                </c:pt>
                <c:pt idx="6763">
                  <c:v>7.8113425925925919E-2</c:v>
                </c:pt>
                <c:pt idx="6764">
                  <c:v>7.8125E-2</c:v>
                </c:pt>
                <c:pt idx="6765">
                  <c:v>7.8136574074074081E-2</c:v>
                </c:pt>
                <c:pt idx="6766">
                  <c:v>7.8148148148148147E-2</c:v>
                </c:pt>
                <c:pt idx="6767">
                  <c:v>7.8159722222222214E-2</c:v>
                </c:pt>
                <c:pt idx="6768">
                  <c:v>7.8171296296296308E-2</c:v>
                </c:pt>
                <c:pt idx="6769">
                  <c:v>7.8182870370370375E-2</c:v>
                </c:pt>
                <c:pt idx="6770">
                  <c:v>7.8194444444444441E-2</c:v>
                </c:pt>
                <c:pt idx="6771">
                  <c:v>7.8206018518518508E-2</c:v>
                </c:pt>
                <c:pt idx="6772">
                  <c:v>7.8217592592592589E-2</c:v>
                </c:pt>
                <c:pt idx="6773">
                  <c:v>7.8229166666666669E-2</c:v>
                </c:pt>
                <c:pt idx="6774">
                  <c:v>7.8240740740740736E-2</c:v>
                </c:pt>
                <c:pt idx="6775">
                  <c:v>7.8252314814814816E-2</c:v>
                </c:pt>
                <c:pt idx="6776">
                  <c:v>7.8263888888888897E-2</c:v>
                </c:pt>
                <c:pt idx="6777">
                  <c:v>7.8275462962962963E-2</c:v>
                </c:pt>
                <c:pt idx="6778">
                  <c:v>7.8287037037037044E-2</c:v>
                </c:pt>
                <c:pt idx="6779">
                  <c:v>7.829861111111111E-2</c:v>
                </c:pt>
                <c:pt idx="6780">
                  <c:v>7.8310185185185191E-2</c:v>
                </c:pt>
                <c:pt idx="6781">
                  <c:v>7.8321759259259258E-2</c:v>
                </c:pt>
                <c:pt idx="6782">
                  <c:v>7.8321759259259258E-2</c:v>
                </c:pt>
                <c:pt idx="6783">
                  <c:v>7.8333333333333324E-2</c:v>
                </c:pt>
                <c:pt idx="6784">
                  <c:v>7.8344907407407405E-2</c:v>
                </c:pt>
                <c:pt idx="6785">
                  <c:v>7.8356481481481485E-2</c:v>
                </c:pt>
                <c:pt idx="6786">
                  <c:v>7.8368055555555552E-2</c:v>
                </c:pt>
                <c:pt idx="6787">
                  <c:v>7.8379629629629632E-2</c:v>
                </c:pt>
                <c:pt idx="6788">
                  <c:v>7.8391203703703713E-2</c:v>
                </c:pt>
                <c:pt idx="6789">
                  <c:v>7.840277777777778E-2</c:v>
                </c:pt>
                <c:pt idx="6790">
                  <c:v>7.8414351851851846E-2</c:v>
                </c:pt>
                <c:pt idx="6791">
                  <c:v>7.8425925925925913E-2</c:v>
                </c:pt>
                <c:pt idx="6792">
                  <c:v>7.8437500000000007E-2</c:v>
                </c:pt>
                <c:pt idx="6793">
                  <c:v>7.8449074074074074E-2</c:v>
                </c:pt>
                <c:pt idx="6794">
                  <c:v>7.846064814814814E-2</c:v>
                </c:pt>
                <c:pt idx="6795">
                  <c:v>7.8472222222222221E-2</c:v>
                </c:pt>
                <c:pt idx="6796">
                  <c:v>7.8483796296296301E-2</c:v>
                </c:pt>
                <c:pt idx="6797">
                  <c:v>7.8495370370370368E-2</c:v>
                </c:pt>
                <c:pt idx="6798">
                  <c:v>7.8506944444444449E-2</c:v>
                </c:pt>
                <c:pt idx="6799">
                  <c:v>7.8518518518518529E-2</c:v>
                </c:pt>
                <c:pt idx="6800">
                  <c:v>7.8530092592592596E-2</c:v>
                </c:pt>
                <c:pt idx="6801">
                  <c:v>7.8541666666666662E-2</c:v>
                </c:pt>
                <c:pt idx="6802">
                  <c:v>7.8553240740740743E-2</c:v>
                </c:pt>
                <c:pt idx="6803">
                  <c:v>7.856481481481481E-2</c:v>
                </c:pt>
                <c:pt idx="6804">
                  <c:v>7.857638888888889E-2</c:v>
                </c:pt>
                <c:pt idx="6805">
                  <c:v>7.8587962962962957E-2</c:v>
                </c:pt>
                <c:pt idx="6806">
                  <c:v>7.8599537037037037E-2</c:v>
                </c:pt>
                <c:pt idx="6807">
                  <c:v>7.8611111111111118E-2</c:v>
                </c:pt>
                <c:pt idx="6808">
                  <c:v>7.8622685185185184E-2</c:v>
                </c:pt>
                <c:pt idx="6809">
                  <c:v>7.8634259259259265E-2</c:v>
                </c:pt>
                <c:pt idx="6810">
                  <c:v>7.8645833333333331E-2</c:v>
                </c:pt>
                <c:pt idx="6811">
                  <c:v>7.8657407407407412E-2</c:v>
                </c:pt>
                <c:pt idx="6812">
                  <c:v>7.8668981481481479E-2</c:v>
                </c:pt>
                <c:pt idx="6813">
                  <c:v>7.8680555555555545E-2</c:v>
                </c:pt>
                <c:pt idx="6814">
                  <c:v>7.8692129629629626E-2</c:v>
                </c:pt>
                <c:pt idx="6815">
                  <c:v>7.8703703703703706E-2</c:v>
                </c:pt>
                <c:pt idx="6816">
                  <c:v>7.8715277777777773E-2</c:v>
                </c:pt>
                <c:pt idx="6817">
                  <c:v>7.8726851851851853E-2</c:v>
                </c:pt>
                <c:pt idx="6818">
                  <c:v>7.8738425925925934E-2</c:v>
                </c:pt>
                <c:pt idx="6819">
                  <c:v>7.8750000000000001E-2</c:v>
                </c:pt>
                <c:pt idx="6820">
                  <c:v>7.8761574074074067E-2</c:v>
                </c:pt>
                <c:pt idx="6821">
                  <c:v>7.8773148148148148E-2</c:v>
                </c:pt>
                <c:pt idx="6822">
                  <c:v>7.8784722222222228E-2</c:v>
                </c:pt>
                <c:pt idx="6823">
                  <c:v>7.8796296296296295E-2</c:v>
                </c:pt>
                <c:pt idx="6824">
                  <c:v>7.8807870370370361E-2</c:v>
                </c:pt>
                <c:pt idx="6825">
                  <c:v>7.8819444444444442E-2</c:v>
                </c:pt>
                <c:pt idx="6826">
                  <c:v>7.8831018518518522E-2</c:v>
                </c:pt>
                <c:pt idx="6827">
                  <c:v>7.8842592592592589E-2</c:v>
                </c:pt>
                <c:pt idx="6828">
                  <c:v>7.885416666666667E-2</c:v>
                </c:pt>
                <c:pt idx="6829">
                  <c:v>7.886574074074075E-2</c:v>
                </c:pt>
                <c:pt idx="6830">
                  <c:v>7.8877314814814817E-2</c:v>
                </c:pt>
                <c:pt idx="6831">
                  <c:v>7.8888888888888883E-2</c:v>
                </c:pt>
                <c:pt idx="6832">
                  <c:v>7.8900462962962964E-2</c:v>
                </c:pt>
                <c:pt idx="6833">
                  <c:v>7.8912037037037031E-2</c:v>
                </c:pt>
                <c:pt idx="6834">
                  <c:v>7.8923611111111111E-2</c:v>
                </c:pt>
                <c:pt idx="6835">
                  <c:v>7.8935185185185178E-2</c:v>
                </c:pt>
                <c:pt idx="6836">
                  <c:v>7.8946759259259258E-2</c:v>
                </c:pt>
                <c:pt idx="6837">
                  <c:v>7.8958333333333339E-2</c:v>
                </c:pt>
                <c:pt idx="6838">
                  <c:v>7.8969907407407405E-2</c:v>
                </c:pt>
                <c:pt idx="6839">
                  <c:v>7.8981481481481486E-2</c:v>
                </c:pt>
                <c:pt idx="6840">
                  <c:v>7.8993055555555566E-2</c:v>
                </c:pt>
                <c:pt idx="6841">
                  <c:v>7.9004629629629633E-2</c:v>
                </c:pt>
                <c:pt idx="6842">
                  <c:v>7.90162037037037E-2</c:v>
                </c:pt>
                <c:pt idx="6843">
                  <c:v>7.9027777777777766E-2</c:v>
                </c:pt>
                <c:pt idx="6844">
                  <c:v>7.9039351851851861E-2</c:v>
                </c:pt>
                <c:pt idx="6845">
                  <c:v>7.9050925925925927E-2</c:v>
                </c:pt>
                <c:pt idx="6846">
                  <c:v>7.9062499999999994E-2</c:v>
                </c:pt>
                <c:pt idx="6847">
                  <c:v>7.9074074074074074E-2</c:v>
                </c:pt>
                <c:pt idx="6848">
                  <c:v>7.9085648148148155E-2</c:v>
                </c:pt>
                <c:pt idx="6849">
                  <c:v>7.9097222222222222E-2</c:v>
                </c:pt>
                <c:pt idx="6850">
                  <c:v>7.9108796296296288E-2</c:v>
                </c:pt>
                <c:pt idx="6851">
                  <c:v>7.9120370370370369E-2</c:v>
                </c:pt>
                <c:pt idx="6852">
                  <c:v>7.9131944444444449E-2</c:v>
                </c:pt>
                <c:pt idx="6853">
                  <c:v>7.9143518518518516E-2</c:v>
                </c:pt>
                <c:pt idx="6854">
                  <c:v>7.9155092592592582E-2</c:v>
                </c:pt>
                <c:pt idx="6855">
                  <c:v>7.9166666666666663E-2</c:v>
                </c:pt>
                <c:pt idx="6856">
                  <c:v>7.9178240740740743E-2</c:v>
                </c:pt>
                <c:pt idx="6857">
                  <c:v>7.918981481481481E-2</c:v>
                </c:pt>
                <c:pt idx="6858">
                  <c:v>7.9201388888888891E-2</c:v>
                </c:pt>
                <c:pt idx="6859">
                  <c:v>7.9212962962962971E-2</c:v>
                </c:pt>
                <c:pt idx="6860">
                  <c:v>7.9224537037037038E-2</c:v>
                </c:pt>
                <c:pt idx="6861">
                  <c:v>7.9236111111111118E-2</c:v>
                </c:pt>
                <c:pt idx="6862">
                  <c:v>7.9247685185185185E-2</c:v>
                </c:pt>
                <c:pt idx="6863">
                  <c:v>7.9259259259259265E-2</c:v>
                </c:pt>
                <c:pt idx="6864">
                  <c:v>7.9270833333333332E-2</c:v>
                </c:pt>
                <c:pt idx="6865">
                  <c:v>7.9282407407407399E-2</c:v>
                </c:pt>
                <c:pt idx="6866">
                  <c:v>7.9293981481481479E-2</c:v>
                </c:pt>
                <c:pt idx="6867">
                  <c:v>7.930555555555556E-2</c:v>
                </c:pt>
                <c:pt idx="6868">
                  <c:v>7.9317129629629626E-2</c:v>
                </c:pt>
                <c:pt idx="6869">
                  <c:v>7.9328703703703707E-2</c:v>
                </c:pt>
                <c:pt idx="6870">
                  <c:v>7.9340277777777787E-2</c:v>
                </c:pt>
                <c:pt idx="6871">
                  <c:v>7.9351851851851854E-2</c:v>
                </c:pt>
                <c:pt idx="6872">
                  <c:v>7.9363425925925921E-2</c:v>
                </c:pt>
                <c:pt idx="6873">
                  <c:v>7.9374999999999987E-2</c:v>
                </c:pt>
                <c:pt idx="6874">
                  <c:v>7.9386574074074082E-2</c:v>
                </c:pt>
                <c:pt idx="6875">
                  <c:v>7.9398148148148148E-2</c:v>
                </c:pt>
                <c:pt idx="6876">
                  <c:v>7.9409722222222215E-2</c:v>
                </c:pt>
                <c:pt idx="6877">
                  <c:v>7.9421296296296295E-2</c:v>
                </c:pt>
                <c:pt idx="6878">
                  <c:v>7.9432870370370376E-2</c:v>
                </c:pt>
                <c:pt idx="6879">
                  <c:v>7.9444444444444443E-2</c:v>
                </c:pt>
                <c:pt idx="6880">
                  <c:v>7.9456018518518523E-2</c:v>
                </c:pt>
                <c:pt idx="6881">
                  <c:v>7.946759259259259E-2</c:v>
                </c:pt>
                <c:pt idx="6882">
                  <c:v>7.947916666666667E-2</c:v>
                </c:pt>
                <c:pt idx="6883">
                  <c:v>7.9490740740740737E-2</c:v>
                </c:pt>
                <c:pt idx="6884">
                  <c:v>7.9502314814814817E-2</c:v>
                </c:pt>
                <c:pt idx="6885">
                  <c:v>7.9513888888888884E-2</c:v>
                </c:pt>
                <c:pt idx="6886">
                  <c:v>7.9525462962962964E-2</c:v>
                </c:pt>
                <c:pt idx="6887">
                  <c:v>7.9537037037037031E-2</c:v>
                </c:pt>
                <c:pt idx="6888">
                  <c:v>7.9548611111111112E-2</c:v>
                </c:pt>
                <c:pt idx="6889">
                  <c:v>7.9560185185185192E-2</c:v>
                </c:pt>
                <c:pt idx="6890">
                  <c:v>7.9571759259259259E-2</c:v>
                </c:pt>
                <c:pt idx="6891">
                  <c:v>7.9583333333333339E-2</c:v>
                </c:pt>
                <c:pt idx="6892">
                  <c:v>7.9594907407407406E-2</c:v>
                </c:pt>
                <c:pt idx="6893">
                  <c:v>7.9606481481481486E-2</c:v>
                </c:pt>
                <c:pt idx="6894">
                  <c:v>7.9618055555555553E-2</c:v>
                </c:pt>
                <c:pt idx="6895">
                  <c:v>7.962962962962962E-2</c:v>
                </c:pt>
                <c:pt idx="6896">
                  <c:v>7.96412037037037E-2</c:v>
                </c:pt>
                <c:pt idx="6897">
                  <c:v>7.9652777777777781E-2</c:v>
                </c:pt>
                <c:pt idx="6898">
                  <c:v>7.9664351851851847E-2</c:v>
                </c:pt>
                <c:pt idx="6899">
                  <c:v>7.9675925925925928E-2</c:v>
                </c:pt>
                <c:pt idx="6900">
                  <c:v>7.9687500000000008E-2</c:v>
                </c:pt>
                <c:pt idx="6901">
                  <c:v>7.9699074074074075E-2</c:v>
                </c:pt>
                <c:pt idx="6902">
                  <c:v>7.9710648148148142E-2</c:v>
                </c:pt>
                <c:pt idx="6903">
                  <c:v>7.9722222222222222E-2</c:v>
                </c:pt>
                <c:pt idx="6904">
                  <c:v>7.9733796296296303E-2</c:v>
                </c:pt>
                <c:pt idx="6905">
                  <c:v>7.9745370370370369E-2</c:v>
                </c:pt>
                <c:pt idx="6906">
                  <c:v>7.9756944444444436E-2</c:v>
                </c:pt>
                <c:pt idx="6907">
                  <c:v>7.9768518518518516E-2</c:v>
                </c:pt>
                <c:pt idx="6908">
                  <c:v>7.9780092592592597E-2</c:v>
                </c:pt>
                <c:pt idx="6909">
                  <c:v>7.9791666666666664E-2</c:v>
                </c:pt>
                <c:pt idx="6910">
                  <c:v>7.9803240740740744E-2</c:v>
                </c:pt>
                <c:pt idx="6911">
                  <c:v>7.9814814814814811E-2</c:v>
                </c:pt>
                <c:pt idx="6912">
                  <c:v>7.9826388888888891E-2</c:v>
                </c:pt>
                <c:pt idx="6913">
                  <c:v>7.9837962962962958E-2</c:v>
                </c:pt>
                <c:pt idx="6914">
                  <c:v>7.9849537037037038E-2</c:v>
                </c:pt>
                <c:pt idx="6915">
                  <c:v>7.9861111111111105E-2</c:v>
                </c:pt>
                <c:pt idx="6916">
                  <c:v>7.9872685185185185E-2</c:v>
                </c:pt>
                <c:pt idx="6917">
                  <c:v>7.9884259259259252E-2</c:v>
                </c:pt>
                <c:pt idx="6918">
                  <c:v>7.9895833333333333E-2</c:v>
                </c:pt>
                <c:pt idx="6919">
                  <c:v>7.9907407407407413E-2</c:v>
                </c:pt>
                <c:pt idx="6920">
                  <c:v>7.991898148148148E-2</c:v>
                </c:pt>
                <c:pt idx="6921">
                  <c:v>7.993055555555556E-2</c:v>
                </c:pt>
                <c:pt idx="6922">
                  <c:v>7.9942129629629641E-2</c:v>
                </c:pt>
                <c:pt idx="6923">
                  <c:v>7.9953703703703707E-2</c:v>
                </c:pt>
                <c:pt idx="6924">
                  <c:v>7.9965277777777774E-2</c:v>
                </c:pt>
                <c:pt idx="6925">
                  <c:v>7.9976851851851841E-2</c:v>
                </c:pt>
                <c:pt idx="6926">
                  <c:v>7.9988425925925921E-2</c:v>
                </c:pt>
                <c:pt idx="6927">
                  <c:v>0.08</c:v>
                </c:pt>
                <c:pt idx="6928">
                  <c:v>8.0011574074074068E-2</c:v>
                </c:pt>
                <c:pt idx="6929">
                  <c:v>8.0023148148148149E-2</c:v>
                </c:pt>
                <c:pt idx="6930">
                  <c:v>8.0034722222222229E-2</c:v>
                </c:pt>
                <c:pt idx="6931">
                  <c:v>8.0046296296296296E-2</c:v>
                </c:pt>
                <c:pt idx="6932">
                  <c:v>8.0057870370370363E-2</c:v>
                </c:pt>
                <c:pt idx="6933">
                  <c:v>8.0069444444444443E-2</c:v>
                </c:pt>
                <c:pt idx="6934">
                  <c:v>8.0081018518518524E-2</c:v>
                </c:pt>
                <c:pt idx="6935">
                  <c:v>8.009259259259259E-2</c:v>
                </c:pt>
                <c:pt idx="6936">
                  <c:v>8.0104166666666657E-2</c:v>
                </c:pt>
                <c:pt idx="6937">
                  <c:v>8.0115740740740737E-2</c:v>
                </c:pt>
                <c:pt idx="6938">
                  <c:v>8.0127314814814818E-2</c:v>
                </c:pt>
                <c:pt idx="6939">
                  <c:v>8.0138888888888885E-2</c:v>
                </c:pt>
                <c:pt idx="6940">
                  <c:v>8.0150462962962965E-2</c:v>
                </c:pt>
                <c:pt idx="6941">
                  <c:v>8.0162037037037046E-2</c:v>
                </c:pt>
                <c:pt idx="6942">
                  <c:v>8.0173611111111112E-2</c:v>
                </c:pt>
                <c:pt idx="6943">
                  <c:v>8.0185185185185193E-2</c:v>
                </c:pt>
                <c:pt idx="6944">
                  <c:v>8.0196759259259259E-2</c:v>
                </c:pt>
                <c:pt idx="6945">
                  <c:v>8.020833333333334E-2</c:v>
                </c:pt>
                <c:pt idx="6946">
                  <c:v>8.0219907407407406E-2</c:v>
                </c:pt>
                <c:pt idx="6947">
                  <c:v>8.0231481481481473E-2</c:v>
                </c:pt>
                <c:pt idx="6948">
                  <c:v>8.0243055555555554E-2</c:v>
                </c:pt>
                <c:pt idx="6949">
                  <c:v>8.0254629629629634E-2</c:v>
                </c:pt>
                <c:pt idx="6950">
                  <c:v>8.0266203703703701E-2</c:v>
                </c:pt>
                <c:pt idx="6951">
                  <c:v>8.0277777777777781E-2</c:v>
                </c:pt>
                <c:pt idx="6952">
                  <c:v>8.0289351851851862E-2</c:v>
                </c:pt>
                <c:pt idx="6953">
                  <c:v>8.0300925925925928E-2</c:v>
                </c:pt>
                <c:pt idx="6954">
                  <c:v>8.0312499999999995E-2</c:v>
                </c:pt>
                <c:pt idx="6955">
                  <c:v>8.0324074074074062E-2</c:v>
                </c:pt>
                <c:pt idx="6956">
                  <c:v>8.0335648148148142E-2</c:v>
                </c:pt>
                <c:pt idx="6957">
                  <c:v>8.0347222222222223E-2</c:v>
                </c:pt>
                <c:pt idx="6958">
                  <c:v>8.0358796296296289E-2</c:v>
                </c:pt>
                <c:pt idx="6959">
                  <c:v>8.037037037037037E-2</c:v>
                </c:pt>
                <c:pt idx="6960">
                  <c:v>8.038194444444445E-2</c:v>
                </c:pt>
                <c:pt idx="6961">
                  <c:v>8.0393518518518517E-2</c:v>
                </c:pt>
                <c:pt idx="6962">
                  <c:v>8.0405092592592597E-2</c:v>
                </c:pt>
                <c:pt idx="6963">
                  <c:v>8.0416666666666664E-2</c:v>
                </c:pt>
                <c:pt idx="6964">
                  <c:v>8.0428240740740745E-2</c:v>
                </c:pt>
                <c:pt idx="6965">
                  <c:v>8.0439814814814811E-2</c:v>
                </c:pt>
                <c:pt idx="6966">
                  <c:v>8.0451388888888892E-2</c:v>
                </c:pt>
                <c:pt idx="6967">
                  <c:v>8.0462962962962958E-2</c:v>
                </c:pt>
                <c:pt idx="6968">
                  <c:v>8.0474537037037039E-2</c:v>
                </c:pt>
                <c:pt idx="6969">
                  <c:v>8.0486111111111105E-2</c:v>
                </c:pt>
                <c:pt idx="6970">
                  <c:v>8.0497685185185186E-2</c:v>
                </c:pt>
                <c:pt idx="6971">
                  <c:v>8.0509259259259267E-2</c:v>
                </c:pt>
                <c:pt idx="6972">
                  <c:v>8.0520833333333333E-2</c:v>
                </c:pt>
                <c:pt idx="6973">
                  <c:v>8.0532407407407414E-2</c:v>
                </c:pt>
                <c:pt idx="6974">
                  <c:v>8.054398148148148E-2</c:v>
                </c:pt>
                <c:pt idx="6975">
                  <c:v>8.0555555555555561E-2</c:v>
                </c:pt>
                <c:pt idx="6976">
                  <c:v>8.0567129629629627E-2</c:v>
                </c:pt>
                <c:pt idx="6977">
                  <c:v>8.0578703703703694E-2</c:v>
                </c:pt>
                <c:pt idx="6978">
                  <c:v>8.0590277777777775E-2</c:v>
                </c:pt>
                <c:pt idx="6979">
                  <c:v>8.0601851851851855E-2</c:v>
                </c:pt>
                <c:pt idx="6980">
                  <c:v>8.0613425925925922E-2</c:v>
                </c:pt>
                <c:pt idx="6981">
                  <c:v>8.0625000000000002E-2</c:v>
                </c:pt>
                <c:pt idx="6982">
                  <c:v>8.0636574074074083E-2</c:v>
                </c:pt>
                <c:pt idx="6983">
                  <c:v>8.0648148148148149E-2</c:v>
                </c:pt>
                <c:pt idx="6984">
                  <c:v>8.0659722222222216E-2</c:v>
                </c:pt>
                <c:pt idx="6985">
                  <c:v>8.0671296296296297E-2</c:v>
                </c:pt>
                <c:pt idx="6986">
                  <c:v>8.0682870370370363E-2</c:v>
                </c:pt>
                <c:pt idx="6987">
                  <c:v>8.0694444444444444E-2</c:v>
                </c:pt>
                <c:pt idx="6988">
                  <c:v>8.070601851851851E-2</c:v>
                </c:pt>
                <c:pt idx="6989">
                  <c:v>8.0717592592592591E-2</c:v>
                </c:pt>
                <c:pt idx="6990">
                  <c:v>8.0729166666666671E-2</c:v>
                </c:pt>
                <c:pt idx="6991">
                  <c:v>8.0740740740740738E-2</c:v>
                </c:pt>
                <c:pt idx="6992">
                  <c:v>8.0752314814814818E-2</c:v>
                </c:pt>
                <c:pt idx="6993">
                  <c:v>8.0763888888888885E-2</c:v>
                </c:pt>
                <c:pt idx="6994">
                  <c:v>8.0775462962962966E-2</c:v>
                </c:pt>
                <c:pt idx="6995">
                  <c:v>8.0787037037037032E-2</c:v>
                </c:pt>
                <c:pt idx="6996">
                  <c:v>8.0798611111111113E-2</c:v>
                </c:pt>
                <c:pt idx="6997">
                  <c:v>8.0810185185185179E-2</c:v>
                </c:pt>
                <c:pt idx="6998">
                  <c:v>8.082175925925926E-2</c:v>
                </c:pt>
                <c:pt idx="6999">
                  <c:v>8.0833333333333326E-2</c:v>
                </c:pt>
                <c:pt idx="7000">
                  <c:v>8.0844907407407407E-2</c:v>
                </c:pt>
                <c:pt idx="7001">
                  <c:v>8.0856481481481488E-2</c:v>
                </c:pt>
                <c:pt idx="7002">
                  <c:v>8.0868055555555554E-2</c:v>
                </c:pt>
                <c:pt idx="7003">
                  <c:v>8.0879629629629635E-2</c:v>
                </c:pt>
                <c:pt idx="7004">
                  <c:v>8.0891203703703715E-2</c:v>
                </c:pt>
                <c:pt idx="7005">
                  <c:v>8.0902777777777782E-2</c:v>
                </c:pt>
                <c:pt idx="7006">
                  <c:v>8.0914351851851848E-2</c:v>
                </c:pt>
                <c:pt idx="7007">
                  <c:v>8.0925925925925915E-2</c:v>
                </c:pt>
                <c:pt idx="7008">
                  <c:v>8.0937499999999996E-2</c:v>
                </c:pt>
                <c:pt idx="7009">
                  <c:v>8.0949074074074076E-2</c:v>
                </c:pt>
                <c:pt idx="7010">
                  <c:v>8.0960648148148143E-2</c:v>
                </c:pt>
                <c:pt idx="7011">
                  <c:v>8.0972222222222223E-2</c:v>
                </c:pt>
                <c:pt idx="7012">
                  <c:v>8.0983796296296304E-2</c:v>
                </c:pt>
                <c:pt idx="7013">
                  <c:v>8.099537037037037E-2</c:v>
                </c:pt>
                <c:pt idx="7014">
                  <c:v>8.1006944444444437E-2</c:v>
                </c:pt>
                <c:pt idx="7015">
                  <c:v>8.1018518518518517E-2</c:v>
                </c:pt>
                <c:pt idx="7016">
                  <c:v>8.1030092592592584E-2</c:v>
                </c:pt>
                <c:pt idx="7017">
                  <c:v>8.1041666666666665E-2</c:v>
                </c:pt>
                <c:pt idx="7018">
                  <c:v>8.1053240740740731E-2</c:v>
                </c:pt>
                <c:pt idx="7019">
                  <c:v>8.1064814814814812E-2</c:v>
                </c:pt>
                <c:pt idx="7020">
                  <c:v>8.1076388888888892E-2</c:v>
                </c:pt>
                <c:pt idx="7021">
                  <c:v>8.1087962962962959E-2</c:v>
                </c:pt>
                <c:pt idx="7022">
                  <c:v>8.1099537037037039E-2</c:v>
                </c:pt>
                <c:pt idx="7023">
                  <c:v>8.111111111111112E-2</c:v>
                </c:pt>
                <c:pt idx="7024">
                  <c:v>8.1122685185185187E-2</c:v>
                </c:pt>
                <c:pt idx="7025">
                  <c:v>8.1134259259259267E-2</c:v>
                </c:pt>
                <c:pt idx="7026">
                  <c:v>8.1145833333333334E-2</c:v>
                </c:pt>
                <c:pt idx="7027">
                  <c:v>8.1157407407407414E-2</c:v>
                </c:pt>
                <c:pt idx="7028">
                  <c:v>8.1168981481481481E-2</c:v>
                </c:pt>
                <c:pt idx="7029">
                  <c:v>8.1180555555555547E-2</c:v>
                </c:pt>
                <c:pt idx="7030">
                  <c:v>8.1192129629629628E-2</c:v>
                </c:pt>
                <c:pt idx="7031">
                  <c:v>8.1203703703703708E-2</c:v>
                </c:pt>
                <c:pt idx="7032">
                  <c:v>8.1215277777777775E-2</c:v>
                </c:pt>
                <c:pt idx="7033">
                  <c:v>8.1226851851851856E-2</c:v>
                </c:pt>
                <c:pt idx="7034">
                  <c:v>8.1238425925925936E-2</c:v>
                </c:pt>
                <c:pt idx="7035">
                  <c:v>8.1250000000000003E-2</c:v>
                </c:pt>
                <c:pt idx="7036">
                  <c:v>8.1261574074074069E-2</c:v>
                </c:pt>
                <c:pt idx="7037">
                  <c:v>8.1273148148148136E-2</c:v>
                </c:pt>
                <c:pt idx="7038">
                  <c:v>8.1284722222222217E-2</c:v>
                </c:pt>
                <c:pt idx="7039">
                  <c:v>8.1296296296296297E-2</c:v>
                </c:pt>
                <c:pt idx="7040">
                  <c:v>8.1307870370370364E-2</c:v>
                </c:pt>
                <c:pt idx="7041">
                  <c:v>8.1319444444444444E-2</c:v>
                </c:pt>
                <c:pt idx="7042">
                  <c:v>8.1331018518518525E-2</c:v>
                </c:pt>
                <c:pt idx="7043">
                  <c:v>8.1342592592592591E-2</c:v>
                </c:pt>
                <c:pt idx="7044">
                  <c:v>8.1354166666666672E-2</c:v>
                </c:pt>
                <c:pt idx="7045">
                  <c:v>8.1365740740740738E-2</c:v>
                </c:pt>
                <c:pt idx="7046">
                  <c:v>8.1377314814814819E-2</c:v>
                </c:pt>
                <c:pt idx="7047">
                  <c:v>8.1388888888888886E-2</c:v>
                </c:pt>
                <c:pt idx="7048">
                  <c:v>8.1400462962962966E-2</c:v>
                </c:pt>
                <c:pt idx="7049">
                  <c:v>8.1412037037037033E-2</c:v>
                </c:pt>
                <c:pt idx="7050">
                  <c:v>8.1423611111111113E-2</c:v>
                </c:pt>
                <c:pt idx="7051">
                  <c:v>8.143518518518518E-2</c:v>
                </c:pt>
                <c:pt idx="7052">
                  <c:v>8.144675925925926E-2</c:v>
                </c:pt>
                <c:pt idx="7053">
                  <c:v>8.1458333333333341E-2</c:v>
                </c:pt>
                <c:pt idx="7054">
                  <c:v>8.1469907407407408E-2</c:v>
                </c:pt>
                <c:pt idx="7055">
                  <c:v>8.1481481481481488E-2</c:v>
                </c:pt>
                <c:pt idx="7056">
                  <c:v>8.1493055555555555E-2</c:v>
                </c:pt>
                <c:pt idx="7057">
                  <c:v>8.1504629629629635E-2</c:v>
                </c:pt>
                <c:pt idx="7058">
                  <c:v>8.1516203703703702E-2</c:v>
                </c:pt>
                <c:pt idx="7059">
                  <c:v>8.1527777777777768E-2</c:v>
                </c:pt>
                <c:pt idx="7060">
                  <c:v>8.1539351851851849E-2</c:v>
                </c:pt>
                <c:pt idx="7061">
                  <c:v>8.1550925925925929E-2</c:v>
                </c:pt>
                <c:pt idx="7062">
                  <c:v>8.1562499999999996E-2</c:v>
                </c:pt>
                <c:pt idx="7063">
                  <c:v>8.1574074074074077E-2</c:v>
                </c:pt>
                <c:pt idx="7064">
                  <c:v>8.1585648148148157E-2</c:v>
                </c:pt>
                <c:pt idx="7065">
                  <c:v>8.1597222222222224E-2</c:v>
                </c:pt>
                <c:pt idx="7066">
                  <c:v>8.160879629629629E-2</c:v>
                </c:pt>
                <c:pt idx="7067">
                  <c:v>8.1620370370370371E-2</c:v>
                </c:pt>
                <c:pt idx="7068">
                  <c:v>8.1631944444444438E-2</c:v>
                </c:pt>
                <c:pt idx="7069">
                  <c:v>8.1643518518518518E-2</c:v>
                </c:pt>
                <c:pt idx="7070">
                  <c:v>8.1655092592592585E-2</c:v>
                </c:pt>
                <c:pt idx="7071">
                  <c:v>8.1666666666666665E-2</c:v>
                </c:pt>
                <c:pt idx="7072">
                  <c:v>8.1678240740740746E-2</c:v>
                </c:pt>
                <c:pt idx="7073">
                  <c:v>8.1689814814814812E-2</c:v>
                </c:pt>
                <c:pt idx="7074">
                  <c:v>8.1701388888888893E-2</c:v>
                </c:pt>
                <c:pt idx="7075">
                  <c:v>8.1712962962962959E-2</c:v>
                </c:pt>
                <c:pt idx="7076">
                  <c:v>8.172453703703704E-2</c:v>
                </c:pt>
                <c:pt idx="7077">
                  <c:v>8.1736111111111107E-2</c:v>
                </c:pt>
                <c:pt idx="7078">
                  <c:v>8.1747685185185187E-2</c:v>
                </c:pt>
                <c:pt idx="7079">
                  <c:v>8.1759259259259254E-2</c:v>
                </c:pt>
                <c:pt idx="7080">
                  <c:v>8.1770833333333334E-2</c:v>
                </c:pt>
                <c:pt idx="7081">
                  <c:v>8.1782407407407401E-2</c:v>
                </c:pt>
                <c:pt idx="7082">
                  <c:v>8.1793981481481481E-2</c:v>
                </c:pt>
                <c:pt idx="7083">
                  <c:v>8.1805555555555562E-2</c:v>
                </c:pt>
                <c:pt idx="7084">
                  <c:v>8.1817129629629629E-2</c:v>
                </c:pt>
                <c:pt idx="7085">
                  <c:v>8.1828703703703709E-2</c:v>
                </c:pt>
                <c:pt idx="7086">
                  <c:v>8.184027777777779E-2</c:v>
                </c:pt>
                <c:pt idx="7087">
                  <c:v>8.1851851851851856E-2</c:v>
                </c:pt>
                <c:pt idx="7088">
                  <c:v>8.1863425925925923E-2</c:v>
                </c:pt>
                <c:pt idx="7089">
                  <c:v>8.1874999999999989E-2</c:v>
                </c:pt>
                <c:pt idx="7090">
                  <c:v>8.188657407407407E-2</c:v>
                </c:pt>
                <c:pt idx="7091">
                  <c:v>8.189814814814815E-2</c:v>
                </c:pt>
                <c:pt idx="7092">
                  <c:v>8.1909722222222217E-2</c:v>
                </c:pt>
                <c:pt idx="7093">
                  <c:v>8.1921296296296298E-2</c:v>
                </c:pt>
                <c:pt idx="7094">
                  <c:v>8.1932870370370378E-2</c:v>
                </c:pt>
                <c:pt idx="7095">
                  <c:v>8.1944444444444445E-2</c:v>
                </c:pt>
                <c:pt idx="7096">
                  <c:v>8.1956018518518511E-2</c:v>
                </c:pt>
                <c:pt idx="7097">
                  <c:v>8.1967592592592592E-2</c:v>
                </c:pt>
                <c:pt idx="7098">
                  <c:v>8.1979166666666659E-2</c:v>
                </c:pt>
                <c:pt idx="7099">
                  <c:v>8.1990740740740739E-2</c:v>
                </c:pt>
                <c:pt idx="7100">
                  <c:v>8.2002314814814806E-2</c:v>
                </c:pt>
                <c:pt idx="7101">
                  <c:v>8.2013888888888886E-2</c:v>
                </c:pt>
                <c:pt idx="7102">
                  <c:v>8.2025462962962967E-2</c:v>
                </c:pt>
                <c:pt idx="7103">
                  <c:v>8.2037037037037033E-2</c:v>
                </c:pt>
                <c:pt idx="7104">
                  <c:v>8.2048611111111114E-2</c:v>
                </c:pt>
                <c:pt idx="7105">
                  <c:v>8.2060185185185194E-2</c:v>
                </c:pt>
                <c:pt idx="7106">
                  <c:v>8.2071759259259261E-2</c:v>
                </c:pt>
                <c:pt idx="7107">
                  <c:v>8.2083333333333341E-2</c:v>
                </c:pt>
                <c:pt idx="7108">
                  <c:v>8.2094907407407408E-2</c:v>
                </c:pt>
                <c:pt idx="7109">
                  <c:v>8.2106481481481489E-2</c:v>
                </c:pt>
                <c:pt idx="7110">
                  <c:v>8.2118055555555555E-2</c:v>
                </c:pt>
                <c:pt idx="7111">
                  <c:v>8.2129629629629622E-2</c:v>
                </c:pt>
                <c:pt idx="7112">
                  <c:v>8.2141203703703702E-2</c:v>
                </c:pt>
                <c:pt idx="7113">
                  <c:v>8.2152777777777783E-2</c:v>
                </c:pt>
                <c:pt idx="7114">
                  <c:v>8.216435185185185E-2</c:v>
                </c:pt>
                <c:pt idx="7115">
                  <c:v>8.217592592592593E-2</c:v>
                </c:pt>
                <c:pt idx="7116">
                  <c:v>8.2187500000000011E-2</c:v>
                </c:pt>
                <c:pt idx="7117">
                  <c:v>8.2199074074074077E-2</c:v>
                </c:pt>
                <c:pt idx="7118">
                  <c:v>8.2210648148148144E-2</c:v>
                </c:pt>
                <c:pt idx="7119">
                  <c:v>8.222222222222221E-2</c:v>
                </c:pt>
                <c:pt idx="7120">
                  <c:v>8.2233796296296291E-2</c:v>
                </c:pt>
                <c:pt idx="7121">
                  <c:v>8.2245370370370371E-2</c:v>
                </c:pt>
                <c:pt idx="7122">
                  <c:v>8.2256944444444438E-2</c:v>
                </c:pt>
                <c:pt idx="7123">
                  <c:v>8.2268518518518519E-2</c:v>
                </c:pt>
                <c:pt idx="7124">
                  <c:v>8.2280092592592599E-2</c:v>
                </c:pt>
                <c:pt idx="7125">
                  <c:v>8.2291666666666666E-2</c:v>
                </c:pt>
                <c:pt idx="7126">
                  <c:v>8.2303240740740746E-2</c:v>
                </c:pt>
                <c:pt idx="7127">
                  <c:v>8.2314814814814813E-2</c:v>
                </c:pt>
                <c:pt idx="7128">
                  <c:v>8.2326388888888893E-2</c:v>
                </c:pt>
                <c:pt idx="7129">
                  <c:v>8.233796296296296E-2</c:v>
                </c:pt>
                <c:pt idx="7130">
                  <c:v>8.2349537037037041E-2</c:v>
                </c:pt>
                <c:pt idx="7131">
                  <c:v>8.2361111111111107E-2</c:v>
                </c:pt>
                <c:pt idx="7132">
                  <c:v>8.2372685185185188E-2</c:v>
                </c:pt>
                <c:pt idx="7133">
                  <c:v>8.2384259259259254E-2</c:v>
                </c:pt>
                <c:pt idx="7134">
                  <c:v>8.2395833333333335E-2</c:v>
                </c:pt>
                <c:pt idx="7135">
                  <c:v>8.2407407407407415E-2</c:v>
                </c:pt>
                <c:pt idx="7136">
                  <c:v>8.2418981481481482E-2</c:v>
                </c:pt>
                <c:pt idx="7137">
                  <c:v>8.2430555555555562E-2</c:v>
                </c:pt>
                <c:pt idx="7138">
                  <c:v>8.2442129629629629E-2</c:v>
                </c:pt>
                <c:pt idx="7139">
                  <c:v>8.245370370370371E-2</c:v>
                </c:pt>
                <c:pt idx="7140">
                  <c:v>8.2465277777777776E-2</c:v>
                </c:pt>
                <c:pt idx="7141">
                  <c:v>8.2476851851851843E-2</c:v>
                </c:pt>
                <c:pt idx="7142">
                  <c:v>8.2488425925925923E-2</c:v>
                </c:pt>
                <c:pt idx="7143">
                  <c:v>8.2488425925925923E-2</c:v>
                </c:pt>
                <c:pt idx="7144">
                  <c:v>8.2500000000000004E-2</c:v>
                </c:pt>
                <c:pt idx="7145">
                  <c:v>8.2511574074074071E-2</c:v>
                </c:pt>
                <c:pt idx="7146">
                  <c:v>8.2523148148148151E-2</c:v>
                </c:pt>
                <c:pt idx="7147">
                  <c:v>8.2534722222222232E-2</c:v>
                </c:pt>
                <c:pt idx="7148">
                  <c:v>8.2546296296296298E-2</c:v>
                </c:pt>
                <c:pt idx="7149">
                  <c:v>8.2557870370370365E-2</c:v>
                </c:pt>
                <c:pt idx="7150">
                  <c:v>8.2569444444444445E-2</c:v>
                </c:pt>
                <c:pt idx="7151">
                  <c:v>8.2581018518518512E-2</c:v>
                </c:pt>
                <c:pt idx="7152">
                  <c:v>8.2592592592592592E-2</c:v>
                </c:pt>
                <c:pt idx="7153">
                  <c:v>8.2604166666666659E-2</c:v>
                </c:pt>
                <c:pt idx="7154">
                  <c:v>8.261574074074074E-2</c:v>
                </c:pt>
                <c:pt idx="7155">
                  <c:v>8.262731481481482E-2</c:v>
                </c:pt>
                <c:pt idx="7156">
                  <c:v>8.2638888888888887E-2</c:v>
                </c:pt>
                <c:pt idx="7157">
                  <c:v>8.2650462962962967E-2</c:v>
                </c:pt>
                <c:pt idx="7158">
                  <c:v>8.2662037037037034E-2</c:v>
                </c:pt>
                <c:pt idx="7159">
                  <c:v>8.2673611111111114E-2</c:v>
                </c:pt>
                <c:pt idx="7160">
                  <c:v>8.2685185185185181E-2</c:v>
                </c:pt>
                <c:pt idx="7161">
                  <c:v>8.2696759259259262E-2</c:v>
                </c:pt>
                <c:pt idx="7162">
                  <c:v>8.2708333333333328E-2</c:v>
                </c:pt>
                <c:pt idx="7163">
                  <c:v>8.2719907407407409E-2</c:v>
                </c:pt>
                <c:pt idx="7164">
                  <c:v>8.2731481481481475E-2</c:v>
                </c:pt>
                <c:pt idx="7165">
                  <c:v>8.2743055555555556E-2</c:v>
                </c:pt>
                <c:pt idx="7166">
                  <c:v>8.2754629629629636E-2</c:v>
                </c:pt>
                <c:pt idx="7167">
                  <c:v>8.2766203703703703E-2</c:v>
                </c:pt>
                <c:pt idx="7168">
                  <c:v>8.2777777777777783E-2</c:v>
                </c:pt>
                <c:pt idx="7169">
                  <c:v>8.2789351851851864E-2</c:v>
                </c:pt>
                <c:pt idx="7170">
                  <c:v>8.2800925925925931E-2</c:v>
                </c:pt>
                <c:pt idx="7171">
                  <c:v>8.2812499999999997E-2</c:v>
                </c:pt>
                <c:pt idx="7172">
                  <c:v>8.2824074074074064E-2</c:v>
                </c:pt>
                <c:pt idx="7173">
                  <c:v>8.2835648148148144E-2</c:v>
                </c:pt>
                <c:pt idx="7174">
                  <c:v>8.2847222222222225E-2</c:v>
                </c:pt>
                <c:pt idx="7175">
                  <c:v>8.2858796296296292E-2</c:v>
                </c:pt>
                <c:pt idx="7176">
                  <c:v>8.2870370370370372E-2</c:v>
                </c:pt>
                <c:pt idx="7177">
                  <c:v>8.2881944444444453E-2</c:v>
                </c:pt>
                <c:pt idx="7178">
                  <c:v>8.2893518518518519E-2</c:v>
                </c:pt>
                <c:pt idx="7179">
                  <c:v>8.2905092592592586E-2</c:v>
                </c:pt>
                <c:pt idx="7180">
                  <c:v>8.2916666666666666E-2</c:v>
                </c:pt>
                <c:pt idx="7181">
                  <c:v>8.2928240740740733E-2</c:v>
                </c:pt>
                <c:pt idx="7182">
                  <c:v>8.2939814814814813E-2</c:v>
                </c:pt>
                <c:pt idx="7183">
                  <c:v>8.295138888888888E-2</c:v>
                </c:pt>
                <c:pt idx="7184">
                  <c:v>8.2962962962962961E-2</c:v>
                </c:pt>
                <c:pt idx="7185">
                  <c:v>8.2974537037037041E-2</c:v>
                </c:pt>
                <c:pt idx="7186">
                  <c:v>8.2986111111111108E-2</c:v>
                </c:pt>
                <c:pt idx="7187">
                  <c:v>8.2997685185185188E-2</c:v>
                </c:pt>
                <c:pt idx="7188">
                  <c:v>8.3009259259259269E-2</c:v>
                </c:pt>
                <c:pt idx="7189">
                  <c:v>8.3020833333333335E-2</c:v>
                </c:pt>
                <c:pt idx="7190">
                  <c:v>8.3032407407407416E-2</c:v>
                </c:pt>
                <c:pt idx="7191">
                  <c:v>8.3043981481481483E-2</c:v>
                </c:pt>
                <c:pt idx="7192">
                  <c:v>8.3055555555555563E-2</c:v>
                </c:pt>
                <c:pt idx="7193">
                  <c:v>8.306712962962963E-2</c:v>
                </c:pt>
                <c:pt idx="7194">
                  <c:v>8.3078703703703696E-2</c:v>
                </c:pt>
                <c:pt idx="7195">
                  <c:v>8.3090277777777777E-2</c:v>
                </c:pt>
                <c:pt idx="7196">
                  <c:v>8.3101851851851857E-2</c:v>
                </c:pt>
                <c:pt idx="7197">
                  <c:v>8.3113425925925924E-2</c:v>
                </c:pt>
                <c:pt idx="7198">
                  <c:v>8.3125000000000004E-2</c:v>
                </c:pt>
                <c:pt idx="7199">
                  <c:v>8.3136574074074085E-2</c:v>
                </c:pt>
                <c:pt idx="7200">
                  <c:v>8.3148148148148152E-2</c:v>
                </c:pt>
                <c:pt idx="7201">
                  <c:v>8.3159722222222218E-2</c:v>
                </c:pt>
                <c:pt idx="7202">
                  <c:v>8.3171296296296285E-2</c:v>
                </c:pt>
                <c:pt idx="7203">
                  <c:v>8.3182870370370365E-2</c:v>
                </c:pt>
                <c:pt idx="7204">
                  <c:v>8.3194444444444446E-2</c:v>
                </c:pt>
                <c:pt idx="7205">
                  <c:v>8.3206018518518512E-2</c:v>
                </c:pt>
                <c:pt idx="7206">
                  <c:v>8.3217592592592593E-2</c:v>
                </c:pt>
                <c:pt idx="7207">
                  <c:v>8.3229166666666674E-2</c:v>
                </c:pt>
                <c:pt idx="7208">
                  <c:v>8.324074074074074E-2</c:v>
                </c:pt>
                <c:pt idx="7209">
                  <c:v>8.3252314814814821E-2</c:v>
                </c:pt>
                <c:pt idx="7210">
                  <c:v>8.3263888888888887E-2</c:v>
                </c:pt>
                <c:pt idx="7211">
                  <c:v>8.3275462962962968E-2</c:v>
                </c:pt>
                <c:pt idx="7212">
                  <c:v>8.3287037037037034E-2</c:v>
                </c:pt>
                <c:pt idx="7213">
                  <c:v>8.3298611111111115E-2</c:v>
                </c:pt>
                <c:pt idx="7214">
                  <c:v>8.3310185185185182E-2</c:v>
                </c:pt>
                <c:pt idx="7215">
                  <c:v>8.3321759259259262E-2</c:v>
                </c:pt>
                <c:pt idx="7216">
                  <c:v>8.3333333333333329E-2</c:v>
                </c:pt>
                <c:pt idx="7217">
                  <c:v>8.3344907407407409E-2</c:v>
                </c:pt>
                <c:pt idx="7218">
                  <c:v>8.335648148148149E-2</c:v>
                </c:pt>
                <c:pt idx="7219">
                  <c:v>8.3368055555555556E-2</c:v>
                </c:pt>
                <c:pt idx="7220">
                  <c:v>8.3379629629629637E-2</c:v>
                </c:pt>
                <c:pt idx="7221">
                  <c:v>8.3391203703703717E-2</c:v>
                </c:pt>
                <c:pt idx="7222">
                  <c:v>8.340277777777777E-2</c:v>
                </c:pt>
                <c:pt idx="7223">
                  <c:v>8.3414351851851851E-2</c:v>
                </c:pt>
                <c:pt idx="7224">
                  <c:v>8.3425925925925917E-2</c:v>
                </c:pt>
                <c:pt idx="7225">
                  <c:v>8.3437499999999998E-2</c:v>
                </c:pt>
                <c:pt idx="7226">
                  <c:v>8.3449074074074078E-2</c:v>
                </c:pt>
                <c:pt idx="7227">
                  <c:v>8.3460648148148145E-2</c:v>
                </c:pt>
                <c:pt idx="7228">
                  <c:v>8.3472222222222225E-2</c:v>
                </c:pt>
                <c:pt idx="7229">
                  <c:v>8.3483796296296306E-2</c:v>
                </c:pt>
                <c:pt idx="7230">
                  <c:v>8.3495370370370373E-2</c:v>
                </c:pt>
                <c:pt idx="7231">
                  <c:v>8.3506944444444453E-2</c:v>
                </c:pt>
                <c:pt idx="7232">
                  <c:v>8.3518518518518506E-2</c:v>
                </c:pt>
                <c:pt idx="7233">
                  <c:v>8.3530092592592586E-2</c:v>
                </c:pt>
                <c:pt idx="7234">
                  <c:v>8.3541666666666667E-2</c:v>
                </c:pt>
                <c:pt idx="7235">
                  <c:v>8.3553240740740733E-2</c:v>
                </c:pt>
                <c:pt idx="7236">
                  <c:v>8.3564814814814814E-2</c:v>
                </c:pt>
                <c:pt idx="7237">
                  <c:v>8.3576388888888895E-2</c:v>
                </c:pt>
                <c:pt idx="7238">
                  <c:v>8.3587962962962961E-2</c:v>
                </c:pt>
                <c:pt idx="7239">
                  <c:v>8.3599537037037042E-2</c:v>
                </c:pt>
                <c:pt idx="7240">
                  <c:v>8.3611111111111122E-2</c:v>
                </c:pt>
                <c:pt idx="7241">
                  <c:v>8.3622685185185189E-2</c:v>
                </c:pt>
                <c:pt idx="7242">
                  <c:v>8.3634259259259255E-2</c:v>
                </c:pt>
                <c:pt idx="7243">
                  <c:v>8.3645833333333322E-2</c:v>
                </c:pt>
                <c:pt idx="7244">
                  <c:v>8.3657407407407403E-2</c:v>
                </c:pt>
                <c:pt idx="7245">
                  <c:v>8.3668981481481483E-2</c:v>
                </c:pt>
                <c:pt idx="7246">
                  <c:v>8.368055555555555E-2</c:v>
                </c:pt>
                <c:pt idx="7247">
                  <c:v>8.369212962962963E-2</c:v>
                </c:pt>
                <c:pt idx="7248">
                  <c:v>8.3703703703703711E-2</c:v>
                </c:pt>
                <c:pt idx="7249">
                  <c:v>8.3715277777777777E-2</c:v>
                </c:pt>
                <c:pt idx="7250">
                  <c:v>8.3726851851851858E-2</c:v>
                </c:pt>
                <c:pt idx="7251">
                  <c:v>8.3738425925925938E-2</c:v>
                </c:pt>
                <c:pt idx="7252">
                  <c:v>8.3749999999999991E-2</c:v>
                </c:pt>
                <c:pt idx="7253">
                  <c:v>8.3761574074074072E-2</c:v>
                </c:pt>
                <c:pt idx="7254">
                  <c:v>8.3773148148148138E-2</c:v>
                </c:pt>
                <c:pt idx="7255">
                  <c:v>8.3784722222222219E-2</c:v>
                </c:pt>
                <c:pt idx="7256">
                  <c:v>8.3796296296296299E-2</c:v>
                </c:pt>
                <c:pt idx="7257">
                  <c:v>8.3807870370370366E-2</c:v>
                </c:pt>
                <c:pt idx="7258">
                  <c:v>8.3819444444444446E-2</c:v>
                </c:pt>
                <c:pt idx="7259">
                  <c:v>8.3831018518518527E-2</c:v>
                </c:pt>
                <c:pt idx="7260">
                  <c:v>8.3842592592592594E-2</c:v>
                </c:pt>
                <c:pt idx="7261">
                  <c:v>8.3854166666666674E-2</c:v>
                </c:pt>
                <c:pt idx="7262">
                  <c:v>8.3865740740740755E-2</c:v>
                </c:pt>
                <c:pt idx="7263">
                  <c:v>8.3877314814814807E-2</c:v>
                </c:pt>
                <c:pt idx="7264">
                  <c:v>8.3888888888888888E-2</c:v>
                </c:pt>
                <c:pt idx="7265">
                  <c:v>8.3900462962962954E-2</c:v>
                </c:pt>
                <c:pt idx="7266">
                  <c:v>8.3912037037037035E-2</c:v>
                </c:pt>
                <c:pt idx="7267">
                  <c:v>8.3923611111111115E-2</c:v>
                </c:pt>
                <c:pt idx="7268">
                  <c:v>8.3935185185185182E-2</c:v>
                </c:pt>
                <c:pt idx="7269">
                  <c:v>8.3946759259259263E-2</c:v>
                </c:pt>
                <c:pt idx="7270">
                  <c:v>8.3958333333333343E-2</c:v>
                </c:pt>
                <c:pt idx="7271">
                  <c:v>8.396990740740741E-2</c:v>
                </c:pt>
                <c:pt idx="7272">
                  <c:v>8.398148148148149E-2</c:v>
                </c:pt>
                <c:pt idx="7273">
                  <c:v>8.3993055555555543E-2</c:v>
                </c:pt>
                <c:pt idx="7274">
                  <c:v>8.4004629629629624E-2</c:v>
                </c:pt>
                <c:pt idx="7275">
                  <c:v>8.4016203703703704E-2</c:v>
                </c:pt>
                <c:pt idx="7276">
                  <c:v>8.4027777777777771E-2</c:v>
                </c:pt>
                <c:pt idx="7277">
                  <c:v>8.4039351851851851E-2</c:v>
                </c:pt>
                <c:pt idx="7278">
                  <c:v>8.4050925925925932E-2</c:v>
                </c:pt>
                <c:pt idx="7279">
                  <c:v>8.4062499999999998E-2</c:v>
                </c:pt>
                <c:pt idx="7280">
                  <c:v>8.4074074074074079E-2</c:v>
                </c:pt>
                <c:pt idx="7281">
                  <c:v>8.4085648148148159E-2</c:v>
                </c:pt>
                <c:pt idx="7282">
                  <c:v>8.4097222222222226E-2</c:v>
                </c:pt>
                <c:pt idx="7283">
                  <c:v>8.4108796296296293E-2</c:v>
                </c:pt>
                <c:pt idx="7284">
                  <c:v>8.4120370370370359E-2</c:v>
                </c:pt>
                <c:pt idx="7285">
                  <c:v>8.413194444444444E-2</c:v>
                </c:pt>
                <c:pt idx="7286">
                  <c:v>8.414351851851852E-2</c:v>
                </c:pt>
                <c:pt idx="7287">
                  <c:v>8.4155092592592587E-2</c:v>
                </c:pt>
                <c:pt idx="7288">
                  <c:v>8.4166666666666667E-2</c:v>
                </c:pt>
                <c:pt idx="7289">
                  <c:v>8.4178240740740748E-2</c:v>
                </c:pt>
                <c:pt idx="7290">
                  <c:v>8.4189814814814815E-2</c:v>
                </c:pt>
                <c:pt idx="7291">
                  <c:v>8.4201388888888895E-2</c:v>
                </c:pt>
                <c:pt idx="7292">
                  <c:v>8.4212962962962976E-2</c:v>
                </c:pt>
                <c:pt idx="7293">
                  <c:v>8.4224537037037028E-2</c:v>
                </c:pt>
                <c:pt idx="7294">
                  <c:v>8.4236111111111109E-2</c:v>
                </c:pt>
                <c:pt idx="7295">
                  <c:v>8.4247685185185175E-2</c:v>
                </c:pt>
                <c:pt idx="7296">
                  <c:v>8.4259259259259256E-2</c:v>
                </c:pt>
                <c:pt idx="7297">
                  <c:v>8.4270833333333336E-2</c:v>
                </c:pt>
                <c:pt idx="7298">
                  <c:v>8.4282407407407403E-2</c:v>
                </c:pt>
                <c:pt idx="7299">
                  <c:v>8.4293981481481484E-2</c:v>
                </c:pt>
                <c:pt idx="7300">
                  <c:v>8.4305555555555564E-2</c:v>
                </c:pt>
                <c:pt idx="7301">
                  <c:v>8.4317129629629631E-2</c:v>
                </c:pt>
                <c:pt idx="7302">
                  <c:v>8.4328703703703711E-2</c:v>
                </c:pt>
                <c:pt idx="7303">
                  <c:v>8.4340277777777764E-2</c:v>
                </c:pt>
                <c:pt idx="7304">
                  <c:v>8.4351851851851845E-2</c:v>
                </c:pt>
                <c:pt idx="7305">
                  <c:v>8.4363425925925925E-2</c:v>
                </c:pt>
                <c:pt idx="7306">
                  <c:v>8.4374999999999992E-2</c:v>
                </c:pt>
                <c:pt idx="7307">
                  <c:v>8.4386574074074072E-2</c:v>
                </c:pt>
                <c:pt idx="7308">
                  <c:v>8.4398148148148153E-2</c:v>
                </c:pt>
                <c:pt idx="7309">
                  <c:v>8.4409722222222219E-2</c:v>
                </c:pt>
                <c:pt idx="7310">
                  <c:v>8.44212962962963E-2</c:v>
                </c:pt>
                <c:pt idx="7311">
                  <c:v>8.443287037037038E-2</c:v>
                </c:pt>
                <c:pt idx="7312">
                  <c:v>8.4444444444444447E-2</c:v>
                </c:pt>
                <c:pt idx="7313">
                  <c:v>8.4456018518518527E-2</c:v>
                </c:pt>
                <c:pt idx="7314">
                  <c:v>8.446759259259258E-2</c:v>
                </c:pt>
                <c:pt idx="7315">
                  <c:v>8.4479166666666661E-2</c:v>
                </c:pt>
                <c:pt idx="7316">
                  <c:v>8.4490740740740741E-2</c:v>
                </c:pt>
                <c:pt idx="7317">
                  <c:v>8.4502314814814808E-2</c:v>
                </c:pt>
                <c:pt idx="7318">
                  <c:v>8.4513888888888888E-2</c:v>
                </c:pt>
                <c:pt idx="7319">
                  <c:v>8.4525462962962969E-2</c:v>
                </c:pt>
                <c:pt idx="7320">
                  <c:v>8.4537037037037036E-2</c:v>
                </c:pt>
                <c:pt idx="7321">
                  <c:v>8.4548611111111116E-2</c:v>
                </c:pt>
                <c:pt idx="7322">
                  <c:v>8.4560185185185197E-2</c:v>
                </c:pt>
                <c:pt idx="7323">
                  <c:v>8.4571759259259263E-2</c:v>
                </c:pt>
                <c:pt idx="7324">
                  <c:v>8.458333333333333E-2</c:v>
                </c:pt>
                <c:pt idx="7325">
                  <c:v>8.4594907407407396E-2</c:v>
                </c:pt>
                <c:pt idx="7326">
                  <c:v>8.4606481481481477E-2</c:v>
                </c:pt>
                <c:pt idx="7327">
                  <c:v>8.4618055555555557E-2</c:v>
                </c:pt>
                <c:pt idx="7328">
                  <c:v>8.4629629629629624E-2</c:v>
                </c:pt>
                <c:pt idx="7329">
                  <c:v>8.4641203703703705E-2</c:v>
                </c:pt>
                <c:pt idx="7330">
                  <c:v>8.4652777777777785E-2</c:v>
                </c:pt>
                <c:pt idx="7331">
                  <c:v>8.4664351851851852E-2</c:v>
                </c:pt>
                <c:pt idx="7332">
                  <c:v>8.4675925925925932E-2</c:v>
                </c:pt>
                <c:pt idx="7333">
                  <c:v>8.4687500000000013E-2</c:v>
                </c:pt>
                <c:pt idx="7334">
                  <c:v>8.4699074074074066E-2</c:v>
                </c:pt>
                <c:pt idx="7335">
                  <c:v>8.4710648148148146E-2</c:v>
                </c:pt>
                <c:pt idx="7336">
                  <c:v>8.4722222222222213E-2</c:v>
                </c:pt>
                <c:pt idx="7337">
                  <c:v>8.4733796296296293E-2</c:v>
                </c:pt>
                <c:pt idx="7338">
                  <c:v>8.4745370370370374E-2</c:v>
                </c:pt>
                <c:pt idx="7339">
                  <c:v>8.475694444444444E-2</c:v>
                </c:pt>
                <c:pt idx="7340">
                  <c:v>8.4768518518518521E-2</c:v>
                </c:pt>
                <c:pt idx="7341">
                  <c:v>8.4780092592592601E-2</c:v>
                </c:pt>
                <c:pt idx="7342">
                  <c:v>8.4791666666666668E-2</c:v>
                </c:pt>
                <c:pt idx="7343">
                  <c:v>8.4803240740740748E-2</c:v>
                </c:pt>
                <c:pt idx="7344">
                  <c:v>8.4814814814814801E-2</c:v>
                </c:pt>
                <c:pt idx="7345">
                  <c:v>8.4826388888888882E-2</c:v>
                </c:pt>
                <c:pt idx="7346">
                  <c:v>8.4837962962962962E-2</c:v>
                </c:pt>
                <c:pt idx="7347">
                  <c:v>8.4849537037037029E-2</c:v>
                </c:pt>
                <c:pt idx="7348">
                  <c:v>8.4861111111111109E-2</c:v>
                </c:pt>
                <c:pt idx="7349">
                  <c:v>8.487268518518519E-2</c:v>
                </c:pt>
                <c:pt idx="7350">
                  <c:v>8.4884259259259257E-2</c:v>
                </c:pt>
                <c:pt idx="7351">
                  <c:v>8.4895833333333337E-2</c:v>
                </c:pt>
                <c:pt idx="7352">
                  <c:v>8.4907407407407418E-2</c:v>
                </c:pt>
                <c:pt idx="7353">
                  <c:v>8.4918981481481484E-2</c:v>
                </c:pt>
                <c:pt idx="7354">
                  <c:v>8.4930555555555551E-2</c:v>
                </c:pt>
                <c:pt idx="7355">
                  <c:v>8.4942129629629617E-2</c:v>
                </c:pt>
                <c:pt idx="7356">
                  <c:v>8.4953703703703698E-2</c:v>
                </c:pt>
                <c:pt idx="7357">
                  <c:v>8.4965277777777778E-2</c:v>
                </c:pt>
                <c:pt idx="7358">
                  <c:v>8.4976851851851845E-2</c:v>
                </c:pt>
                <c:pt idx="7359">
                  <c:v>8.4988425925925926E-2</c:v>
                </c:pt>
                <c:pt idx="7360">
                  <c:v>8.5000000000000006E-2</c:v>
                </c:pt>
                <c:pt idx="7361">
                  <c:v>8.5011574074074073E-2</c:v>
                </c:pt>
                <c:pt idx="7362">
                  <c:v>8.5023148148148153E-2</c:v>
                </c:pt>
                <c:pt idx="7363">
                  <c:v>8.5034722222222234E-2</c:v>
                </c:pt>
                <c:pt idx="7364">
                  <c:v>8.50462962962963E-2</c:v>
                </c:pt>
                <c:pt idx="7365">
                  <c:v>8.5057870370370367E-2</c:v>
                </c:pt>
                <c:pt idx="7366">
                  <c:v>8.5069444444444434E-2</c:v>
                </c:pt>
                <c:pt idx="7367">
                  <c:v>8.5081018518518514E-2</c:v>
                </c:pt>
                <c:pt idx="7368">
                  <c:v>8.5092592592592595E-2</c:v>
                </c:pt>
                <c:pt idx="7369">
                  <c:v>8.5104166666666661E-2</c:v>
                </c:pt>
                <c:pt idx="7370">
                  <c:v>8.5115740740740742E-2</c:v>
                </c:pt>
                <c:pt idx="7371">
                  <c:v>8.5127314814814822E-2</c:v>
                </c:pt>
                <c:pt idx="7372">
                  <c:v>8.5138888888888889E-2</c:v>
                </c:pt>
                <c:pt idx="7373">
                  <c:v>8.5150462962962969E-2</c:v>
                </c:pt>
                <c:pt idx="7374">
                  <c:v>8.516203703703705E-2</c:v>
                </c:pt>
                <c:pt idx="7375">
                  <c:v>8.5173611111111103E-2</c:v>
                </c:pt>
                <c:pt idx="7376">
                  <c:v>8.5185185185185183E-2</c:v>
                </c:pt>
                <c:pt idx="7377">
                  <c:v>8.519675925925925E-2</c:v>
                </c:pt>
                <c:pt idx="7378">
                  <c:v>8.520833333333333E-2</c:v>
                </c:pt>
                <c:pt idx="7379">
                  <c:v>8.5219907407407411E-2</c:v>
                </c:pt>
                <c:pt idx="7380">
                  <c:v>8.5231481481481478E-2</c:v>
                </c:pt>
                <c:pt idx="7381">
                  <c:v>8.5243055555555558E-2</c:v>
                </c:pt>
                <c:pt idx="7382">
                  <c:v>8.5254629629629639E-2</c:v>
                </c:pt>
                <c:pt idx="7383">
                  <c:v>8.5266203703703705E-2</c:v>
                </c:pt>
                <c:pt idx="7384">
                  <c:v>8.5277777777777786E-2</c:v>
                </c:pt>
                <c:pt idx="7385">
                  <c:v>8.5289351851851838E-2</c:v>
                </c:pt>
                <c:pt idx="7386">
                  <c:v>8.5300925925925919E-2</c:v>
                </c:pt>
                <c:pt idx="7387">
                  <c:v>8.5312499999999999E-2</c:v>
                </c:pt>
                <c:pt idx="7388">
                  <c:v>8.5324074074074066E-2</c:v>
                </c:pt>
                <c:pt idx="7389">
                  <c:v>8.5335648148148147E-2</c:v>
                </c:pt>
                <c:pt idx="7390">
                  <c:v>8.5347222222222227E-2</c:v>
                </c:pt>
                <c:pt idx="7391">
                  <c:v>8.5358796296296294E-2</c:v>
                </c:pt>
                <c:pt idx="7392">
                  <c:v>8.5370370370370374E-2</c:v>
                </c:pt>
                <c:pt idx="7393">
                  <c:v>8.5381944444444455E-2</c:v>
                </c:pt>
                <c:pt idx="7394">
                  <c:v>8.5393518518518521E-2</c:v>
                </c:pt>
                <c:pt idx="7395">
                  <c:v>8.5405092592592588E-2</c:v>
                </c:pt>
                <c:pt idx="7396">
                  <c:v>8.5416666666666655E-2</c:v>
                </c:pt>
                <c:pt idx="7397">
                  <c:v>8.5428240740740735E-2</c:v>
                </c:pt>
                <c:pt idx="7398">
                  <c:v>8.5439814814814816E-2</c:v>
                </c:pt>
                <c:pt idx="7399">
                  <c:v>8.5451388888888882E-2</c:v>
                </c:pt>
                <c:pt idx="7400">
                  <c:v>8.5462962962962963E-2</c:v>
                </c:pt>
                <c:pt idx="7401">
                  <c:v>8.5474537037037043E-2</c:v>
                </c:pt>
                <c:pt idx="7402">
                  <c:v>8.548611111111111E-2</c:v>
                </c:pt>
                <c:pt idx="7403">
                  <c:v>8.549768518518519E-2</c:v>
                </c:pt>
                <c:pt idx="7404">
                  <c:v>8.5509259259259271E-2</c:v>
                </c:pt>
                <c:pt idx="7405">
                  <c:v>8.5520833333333338E-2</c:v>
                </c:pt>
                <c:pt idx="7406">
                  <c:v>8.5532407407407404E-2</c:v>
                </c:pt>
                <c:pt idx="7407">
                  <c:v>8.5543981481481471E-2</c:v>
                </c:pt>
                <c:pt idx="7408">
                  <c:v>8.5555555555555551E-2</c:v>
                </c:pt>
                <c:pt idx="7409">
                  <c:v>8.5567129629629632E-2</c:v>
                </c:pt>
                <c:pt idx="7410">
                  <c:v>8.5578703703703699E-2</c:v>
                </c:pt>
                <c:pt idx="7411">
                  <c:v>8.5590277777777779E-2</c:v>
                </c:pt>
                <c:pt idx="7412">
                  <c:v>8.560185185185186E-2</c:v>
                </c:pt>
                <c:pt idx="7413">
                  <c:v>8.5613425925925926E-2</c:v>
                </c:pt>
                <c:pt idx="7414">
                  <c:v>8.5625000000000007E-2</c:v>
                </c:pt>
                <c:pt idx="7415">
                  <c:v>8.5636574074074087E-2</c:v>
                </c:pt>
                <c:pt idx="7416">
                  <c:v>8.564814814814814E-2</c:v>
                </c:pt>
                <c:pt idx="7417">
                  <c:v>8.565972222222222E-2</c:v>
                </c:pt>
                <c:pt idx="7418">
                  <c:v>8.5671296296296287E-2</c:v>
                </c:pt>
                <c:pt idx="7419">
                  <c:v>8.5682870370370368E-2</c:v>
                </c:pt>
                <c:pt idx="7420">
                  <c:v>8.5694444444444448E-2</c:v>
                </c:pt>
                <c:pt idx="7421">
                  <c:v>8.5706018518518515E-2</c:v>
                </c:pt>
                <c:pt idx="7422">
                  <c:v>8.5717592592592595E-2</c:v>
                </c:pt>
                <c:pt idx="7423">
                  <c:v>8.5729166666666676E-2</c:v>
                </c:pt>
                <c:pt idx="7424">
                  <c:v>8.5740740740740742E-2</c:v>
                </c:pt>
                <c:pt idx="7425">
                  <c:v>8.5752314814814823E-2</c:v>
                </c:pt>
                <c:pt idx="7426">
                  <c:v>8.5763888888888876E-2</c:v>
                </c:pt>
                <c:pt idx="7427">
                  <c:v>8.5775462962962956E-2</c:v>
                </c:pt>
                <c:pt idx="7428">
                  <c:v>8.5787037037037037E-2</c:v>
                </c:pt>
                <c:pt idx="7429">
                  <c:v>8.5798611111111103E-2</c:v>
                </c:pt>
                <c:pt idx="7430">
                  <c:v>8.5810185185185184E-2</c:v>
                </c:pt>
                <c:pt idx="7431">
                  <c:v>8.5821759259259264E-2</c:v>
                </c:pt>
                <c:pt idx="7432">
                  <c:v>8.5833333333333331E-2</c:v>
                </c:pt>
                <c:pt idx="7433">
                  <c:v>8.5844907407407411E-2</c:v>
                </c:pt>
                <c:pt idx="7434">
                  <c:v>8.5856481481481492E-2</c:v>
                </c:pt>
                <c:pt idx="7435">
                  <c:v>8.5868055555555559E-2</c:v>
                </c:pt>
                <c:pt idx="7436">
                  <c:v>8.5879629629629625E-2</c:v>
                </c:pt>
                <c:pt idx="7437">
                  <c:v>8.5891203703703692E-2</c:v>
                </c:pt>
                <c:pt idx="7438">
                  <c:v>8.5902777777777772E-2</c:v>
                </c:pt>
                <c:pt idx="7439">
                  <c:v>8.5914351851851853E-2</c:v>
                </c:pt>
                <c:pt idx="7440">
                  <c:v>8.5925925925925919E-2</c:v>
                </c:pt>
                <c:pt idx="7441">
                  <c:v>8.59375E-2</c:v>
                </c:pt>
                <c:pt idx="7442">
                  <c:v>8.5949074074074081E-2</c:v>
                </c:pt>
                <c:pt idx="7443">
                  <c:v>8.5960648148148147E-2</c:v>
                </c:pt>
                <c:pt idx="7444">
                  <c:v>8.5972222222222228E-2</c:v>
                </c:pt>
                <c:pt idx="7445">
                  <c:v>8.5983796296296308E-2</c:v>
                </c:pt>
                <c:pt idx="7446">
                  <c:v>8.5995370370370375E-2</c:v>
                </c:pt>
                <c:pt idx="7447">
                  <c:v>8.6006944444444441E-2</c:v>
                </c:pt>
                <c:pt idx="7448">
                  <c:v>8.6018518518518508E-2</c:v>
                </c:pt>
                <c:pt idx="7449">
                  <c:v>8.6030092592592589E-2</c:v>
                </c:pt>
                <c:pt idx="7450">
                  <c:v>8.6041666666666669E-2</c:v>
                </c:pt>
                <c:pt idx="7451">
                  <c:v>8.6053240740740736E-2</c:v>
                </c:pt>
                <c:pt idx="7452">
                  <c:v>8.6064814814814816E-2</c:v>
                </c:pt>
                <c:pt idx="7453">
                  <c:v>8.6076388888888897E-2</c:v>
                </c:pt>
                <c:pt idx="7454">
                  <c:v>8.6087962962962963E-2</c:v>
                </c:pt>
                <c:pt idx="7455">
                  <c:v>8.6099537037037044E-2</c:v>
                </c:pt>
                <c:pt idx="7456">
                  <c:v>8.6111111111111124E-2</c:v>
                </c:pt>
                <c:pt idx="7457">
                  <c:v>8.6122685185185177E-2</c:v>
                </c:pt>
                <c:pt idx="7458">
                  <c:v>8.6134259259259258E-2</c:v>
                </c:pt>
                <c:pt idx="7459">
                  <c:v>8.6145833333333324E-2</c:v>
                </c:pt>
                <c:pt idx="7460">
                  <c:v>8.6157407407407405E-2</c:v>
                </c:pt>
                <c:pt idx="7461">
                  <c:v>8.6168981481481485E-2</c:v>
                </c:pt>
                <c:pt idx="7462">
                  <c:v>8.6180555555555552E-2</c:v>
                </c:pt>
                <c:pt idx="7463">
                  <c:v>8.6192129629629632E-2</c:v>
                </c:pt>
                <c:pt idx="7464">
                  <c:v>8.6203703703703713E-2</c:v>
                </c:pt>
                <c:pt idx="7465">
                  <c:v>8.621527777777778E-2</c:v>
                </c:pt>
                <c:pt idx="7466">
                  <c:v>8.622685185185186E-2</c:v>
                </c:pt>
                <c:pt idx="7467">
                  <c:v>8.6238425925925913E-2</c:v>
                </c:pt>
                <c:pt idx="7468">
                  <c:v>8.6249999999999993E-2</c:v>
                </c:pt>
                <c:pt idx="7469">
                  <c:v>8.6261574074074074E-2</c:v>
                </c:pt>
                <c:pt idx="7470">
                  <c:v>8.627314814814814E-2</c:v>
                </c:pt>
                <c:pt idx="7471">
                  <c:v>8.6284722222222221E-2</c:v>
                </c:pt>
                <c:pt idx="7472">
                  <c:v>8.6296296296296301E-2</c:v>
                </c:pt>
                <c:pt idx="7473">
                  <c:v>8.6307870370370368E-2</c:v>
                </c:pt>
                <c:pt idx="7474">
                  <c:v>8.6319444444444449E-2</c:v>
                </c:pt>
                <c:pt idx="7475">
                  <c:v>8.6331018518518529E-2</c:v>
                </c:pt>
                <c:pt idx="7476">
                  <c:v>8.6342592592592596E-2</c:v>
                </c:pt>
                <c:pt idx="7477">
                  <c:v>8.6354166666666662E-2</c:v>
                </c:pt>
                <c:pt idx="7478">
                  <c:v>8.6365740740740729E-2</c:v>
                </c:pt>
                <c:pt idx="7479">
                  <c:v>8.637731481481481E-2</c:v>
                </c:pt>
                <c:pt idx="7480">
                  <c:v>8.638888888888889E-2</c:v>
                </c:pt>
                <c:pt idx="7481">
                  <c:v>8.6400462962962957E-2</c:v>
                </c:pt>
                <c:pt idx="7482">
                  <c:v>8.6412037037037037E-2</c:v>
                </c:pt>
                <c:pt idx="7483">
                  <c:v>8.6423611111111118E-2</c:v>
                </c:pt>
                <c:pt idx="7484">
                  <c:v>8.6435185185185184E-2</c:v>
                </c:pt>
                <c:pt idx="7485">
                  <c:v>8.6446759259259265E-2</c:v>
                </c:pt>
                <c:pt idx="7486">
                  <c:v>8.6458333333333345E-2</c:v>
                </c:pt>
                <c:pt idx="7487">
                  <c:v>8.6469907407407412E-2</c:v>
                </c:pt>
                <c:pt idx="7488">
                  <c:v>8.6481481481481479E-2</c:v>
                </c:pt>
                <c:pt idx="7489">
                  <c:v>8.6493055555555545E-2</c:v>
                </c:pt>
                <c:pt idx="7490">
                  <c:v>8.6504629629629626E-2</c:v>
                </c:pt>
                <c:pt idx="7491">
                  <c:v>8.6516203703703706E-2</c:v>
                </c:pt>
                <c:pt idx="7492">
                  <c:v>8.6527777777777773E-2</c:v>
                </c:pt>
                <c:pt idx="7493">
                  <c:v>8.6539351851851853E-2</c:v>
                </c:pt>
                <c:pt idx="7494">
                  <c:v>8.6550925925925934E-2</c:v>
                </c:pt>
                <c:pt idx="7495">
                  <c:v>8.6562500000000001E-2</c:v>
                </c:pt>
                <c:pt idx="7496">
                  <c:v>8.6574074074074081E-2</c:v>
                </c:pt>
                <c:pt idx="7497">
                  <c:v>8.6585648148148162E-2</c:v>
                </c:pt>
                <c:pt idx="7498">
                  <c:v>8.6585648148148162E-2</c:v>
                </c:pt>
                <c:pt idx="7499">
                  <c:v>8.6597222222222214E-2</c:v>
                </c:pt>
                <c:pt idx="7500">
                  <c:v>8.6608796296296295E-2</c:v>
                </c:pt>
                <c:pt idx="7501">
                  <c:v>8.6620370370370361E-2</c:v>
                </c:pt>
                <c:pt idx="7502">
                  <c:v>8.6631944444444442E-2</c:v>
                </c:pt>
                <c:pt idx="7503">
                  <c:v>8.6643518518518522E-2</c:v>
                </c:pt>
                <c:pt idx="7504">
                  <c:v>8.6655092592592589E-2</c:v>
                </c:pt>
                <c:pt idx="7505">
                  <c:v>8.666666666666667E-2</c:v>
                </c:pt>
                <c:pt idx="7506">
                  <c:v>8.667824074074075E-2</c:v>
                </c:pt>
                <c:pt idx="7507">
                  <c:v>8.6689814814814817E-2</c:v>
                </c:pt>
                <c:pt idx="7508">
                  <c:v>8.6701388888888897E-2</c:v>
                </c:pt>
                <c:pt idx="7509">
                  <c:v>8.671296296296295E-2</c:v>
                </c:pt>
                <c:pt idx="7510">
                  <c:v>8.6724537037037031E-2</c:v>
                </c:pt>
                <c:pt idx="7511">
                  <c:v>8.6736111111111111E-2</c:v>
                </c:pt>
                <c:pt idx="7512">
                  <c:v>8.6747685185185178E-2</c:v>
                </c:pt>
                <c:pt idx="7513">
                  <c:v>8.6759259259259258E-2</c:v>
                </c:pt>
                <c:pt idx="7514">
                  <c:v>8.6770833333333339E-2</c:v>
                </c:pt>
                <c:pt idx="7515">
                  <c:v>8.6782407407407405E-2</c:v>
                </c:pt>
                <c:pt idx="7516">
                  <c:v>8.6793981481481486E-2</c:v>
                </c:pt>
                <c:pt idx="7517">
                  <c:v>8.6805555555555566E-2</c:v>
                </c:pt>
                <c:pt idx="7518">
                  <c:v>8.6817129629629633E-2</c:v>
                </c:pt>
                <c:pt idx="7519">
                  <c:v>8.68287037037037E-2</c:v>
                </c:pt>
                <c:pt idx="7520">
                  <c:v>8.6840277777777766E-2</c:v>
                </c:pt>
                <c:pt idx="7521">
                  <c:v>8.6851851851851847E-2</c:v>
                </c:pt>
                <c:pt idx="7522">
                  <c:v>8.6863425925925927E-2</c:v>
                </c:pt>
                <c:pt idx="7523">
                  <c:v>8.6874999999999994E-2</c:v>
                </c:pt>
                <c:pt idx="7524">
                  <c:v>8.6886574074074074E-2</c:v>
                </c:pt>
                <c:pt idx="7525">
                  <c:v>8.6898148148148155E-2</c:v>
                </c:pt>
                <c:pt idx="7526">
                  <c:v>8.6909722222222222E-2</c:v>
                </c:pt>
                <c:pt idx="7527">
                  <c:v>8.6921296296296302E-2</c:v>
                </c:pt>
                <c:pt idx="7528">
                  <c:v>8.6932870370370383E-2</c:v>
                </c:pt>
                <c:pt idx="7529">
                  <c:v>8.6944444444444449E-2</c:v>
                </c:pt>
                <c:pt idx="7530">
                  <c:v>8.6956018518518516E-2</c:v>
                </c:pt>
                <c:pt idx="7531">
                  <c:v>8.6967592592592582E-2</c:v>
                </c:pt>
                <c:pt idx="7532">
                  <c:v>8.6979166666666663E-2</c:v>
                </c:pt>
                <c:pt idx="7533">
                  <c:v>8.6990740740740743E-2</c:v>
                </c:pt>
                <c:pt idx="7534">
                  <c:v>8.700231481481481E-2</c:v>
                </c:pt>
                <c:pt idx="7535">
                  <c:v>8.7013888888888891E-2</c:v>
                </c:pt>
                <c:pt idx="7536">
                  <c:v>8.7025462962962971E-2</c:v>
                </c:pt>
                <c:pt idx="7537">
                  <c:v>8.7037037037037038E-2</c:v>
                </c:pt>
                <c:pt idx="7538">
                  <c:v>8.7048611111111118E-2</c:v>
                </c:pt>
                <c:pt idx="7539">
                  <c:v>8.7060185185185171E-2</c:v>
                </c:pt>
                <c:pt idx="7540">
                  <c:v>8.7071759259259252E-2</c:v>
                </c:pt>
                <c:pt idx="7541">
                  <c:v>8.7083333333333332E-2</c:v>
                </c:pt>
                <c:pt idx="7542">
                  <c:v>8.7094907407407399E-2</c:v>
                </c:pt>
                <c:pt idx="7543">
                  <c:v>8.7106481481481479E-2</c:v>
                </c:pt>
                <c:pt idx="7544">
                  <c:v>8.711805555555556E-2</c:v>
                </c:pt>
                <c:pt idx="7545">
                  <c:v>8.7129629629629626E-2</c:v>
                </c:pt>
                <c:pt idx="7546">
                  <c:v>8.7141203703703707E-2</c:v>
                </c:pt>
                <c:pt idx="7547">
                  <c:v>8.7152777777777787E-2</c:v>
                </c:pt>
                <c:pt idx="7548">
                  <c:v>8.7164351851851854E-2</c:v>
                </c:pt>
                <c:pt idx="7549">
                  <c:v>8.7175925925925934E-2</c:v>
                </c:pt>
                <c:pt idx="7550">
                  <c:v>8.7187499999999987E-2</c:v>
                </c:pt>
                <c:pt idx="7551">
                  <c:v>8.7199074074074068E-2</c:v>
                </c:pt>
                <c:pt idx="7552">
                  <c:v>8.7210648148148148E-2</c:v>
                </c:pt>
                <c:pt idx="7553">
                  <c:v>8.7222222222222215E-2</c:v>
                </c:pt>
                <c:pt idx="7554">
                  <c:v>8.7233796296296295E-2</c:v>
                </c:pt>
                <c:pt idx="7555">
                  <c:v>8.7245370370370376E-2</c:v>
                </c:pt>
                <c:pt idx="7556">
                  <c:v>8.7256944444444443E-2</c:v>
                </c:pt>
                <c:pt idx="7557">
                  <c:v>8.7268518518518523E-2</c:v>
                </c:pt>
                <c:pt idx="7558">
                  <c:v>8.7280092592592604E-2</c:v>
                </c:pt>
                <c:pt idx="7559">
                  <c:v>8.729166666666667E-2</c:v>
                </c:pt>
                <c:pt idx="7560">
                  <c:v>8.7303240740740737E-2</c:v>
                </c:pt>
                <c:pt idx="7561">
                  <c:v>8.7314814814814803E-2</c:v>
                </c:pt>
                <c:pt idx="7562">
                  <c:v>8.7326388888888884E-2</c:v>
                </c:pt>
                <c:pt idx="7563">
                  <c:v>8.7337962962962964E-2</c:v>
                </c:pt>
                <c:pt idx="7564">
                  <c:v>8.7349537037037031E-2</c:v>
                </c:pt>
                <c:pt idx="7565">
                  <c:v>8.7361111111111112E-2</c:v>
                </c:pt>
                <c:pt idx="7566">
                  <c:v>8.7372685185185192E-2</c:v>
                </c:pt>
                <c:pt idx="7567">
                  <c:v>8.7384259259259259E-2</c:v>
                </c:pt>
                <c:pt idx="7568">
                  <c:v>8.7395833333333339E-2</c:v>
                </c:pt>
                <c:pt idx="7569">
                  <c:v>8.740740740740742E-2</c:v>
                </c:pt>
                <c:pt idx="7570">
                  <c:v>8.7418981481481473E-2</c:v>
                </c:pt>
                <c:pt idx="7571">
                  <c:v>8.7430555555555553E-2</c:v>
                </c:pt>
                <c:pt idx="7572">
                  <c:v>8.744212962962962E-2</c:v>
                </c:pt>
                <c:pt idx="7573">
                  <c:v>8.74537037037037E-2</c:v>
                </c:pt>
                <c:pt idx="7574">
                  <c:v>8.7465277777777781E-2</c:v>
                </c:pt>
                <c:pt idx="7575">
                  <c:v>8.7476851851851847E-2</c:v>
                </c:pt>
                <c:pt idx="7576">
                  <c:v>8.7488425925925928E-2</c:v>
                </c:pt>
                <c:pt idx="7577">
                  <c:v>8.7500000000000008E-2</c:v>
                </c:pt>
                <c:pt idx="7578">
                  <c:v>8.7511574074074075E-2</c:v>
                </c:pt>
                <c:pt idx="7579">
                  <c:v>8.7523148148148155E-2</c:v>
                </c:pt>
                <c:pt idx="7580">
                  <c:v>8.7534722222222208E-2</c:v>
                </c:pt>
                <c:pt idx="7581">
                  <c:v>8.7546296296296289E-2</c:v>
                </c:pt>
                <c:pt idx="7582">
                  <c:v>8.7557870370370369E-2</c:v>
                </c:pt>
                <c:pt idx="7583">
                  <c:v>8.7569444444444436E-2</c:v>
                </c:pt>
                <c:pt idx="7584">
                  <c:v>8.7581018518518516E-2</c:v>
                </c:pt>
                <c:pt idx="7585">
                  <c:v>8.7592592592592597E-2</c:v>
                </c:pt>
                <c:pt idx="7586">
                  <c:v>8.7604166666666664E-2</c:v>
                </c:pt>
                <c:pt idx="7587">
                  <c:v>8.7615740740740744E-2</c:v>
                </c:pt>
                <c:pt idx="7588">
                  <c:v>8.7627314814814825E-2</c:v>
                </c:pt>
                <c:pt idx="7589">
                  <c:v>8.7638888888888891E-2</c:v>
                </c:pt>
                <c:pt idx="7590">
                  <c:v>8.7650462962962972E-2</c:v>
                </c:pt>
                <c:pt idx="7591">
                  <c:v>8.7662037037037024E-2</c:v>
                </c:pt>
                <c:pt idx="7592">
                  <c:v>8.7673611111111105E-2</c:v>
                </c:pt>
                <c:pt idx="7593">
                  <c:v>8.7685185185185185E-2</c:v>
                </c:pt>
                <c:pt idx="7594">
                  <c:v>8.7696759259259252E-2</c:v>
                </c:pt>
                <c:pt idx="7595">
                  <c:v>8.7708333333333333E-2</c:v>
                </c:pt>
                <c:pt idx="7596">
                  <c:v>8.7719907407407413E-2</c:v>
                </c:pt>
                <c:pt idx="7597">
                  <c:v>8.773148148148148E-2</c:v>
                </c:pt>
                <c:pt idx="7598">
                  <c:v>8.774305555555556E-2</c:v>
                </c:pt>
                <c:pt idx="7599">
                  <c:v>8.7754629629629641E-2</c:v>
                </c:pt>
                <c:pt idx="7600">
                  <c:v>8.7766203703703707E-2</c:v>
                </c:pt>
                <c:pt idx="7601">
                  <c:v>8.7777777777777774E-2</c:v>
                </c:pt>
                <c:pt idx="7602">
                  <c:v>8.7789351851851841E-2</c:v>
                </c:pt>
                <c:pt idx="7603">
                  <c:v>8.7800925925925921E-2</c:v>
                </c:pt>
                <c:pt idx="7604">
                  <c:v>8.7812500000000002E-2</c:v>
                </c:pt>
                <c:pt idx="7605">
                  <c:v>8.7824074074074068E-2</c:v>
                </c:pt>
                <c:pt idx="7606">
                  <c:v>8.7835648148148149E-2</c:v>
                </c:pt>
                <c:pt idx="7607">
                  <c:v>8.7847222222222229E-2</c:v>
                </c:pt>
                <c:pt idx="7608">
                  <c:v>8.7858796296296296E-2</c:v>
                </c:pt>
                <c:pt idx="7609">
                  <c:v>8.7870370370370376E-2</c:v>
                </c:pt>
                <c:pt idx="7610">
                  <c:v>8.7881944444444457E-2</c:v>
                </c:pt>
                <c:pt idx="7611">
                  <c:v>8.789351851851851E-2</c:v>
                </c:pt>
                <c:pt idx="7612">
                  <c:v>8.790509259259259E-2</c:v>
                </c:pt>
                <c:pt idx="7613">
                  <c:v>8.7916666666666657E-2</c:v>
                </c:pt>
                <c:pt idx="7614">
                  <c:v>8.7928240740740737E-2</c:v>
                </c:pt>
                <c:pt idx="7615">
                  <c:v>8.7939814814814818E-2</c:v>
                </c:pt>
                <c:pt idx="7616">
                  <c:v>8.7951388888888885E-2</c:v>
                </c:pt>
                <c:pt idx="7617">
                  <c:v>8.7962962962962965E-2</c:v>
                </c:pt>
                <c:pt idx="7618">
                  <c:v>8.7974537037037046E-2</c:v>
                </c:pt>
                <c:pt idx="7619">
                  <c:v>8.7986111111111112E-2</c:v>
                </c:pt>
                <c:pt idx="7620">
                  <c:v>8.7997685185185193E-2</c:v>
                </c:pt>
                <c:pt idx="7621">
                  <c:v>8.8009259259259245E-2</c:v>
                </c:pt>
                <c:pt idx="7622">
                  <c:v>8.8020833333333326E-2</c:v>
                </c:pt>
                <c:pt idx="7623">
                  <c:v>8.8032407407407406E-2</c:v>
                </c:pt>
                <c:pt idx="7624">
                  <c:v>8.8043981481481473E-2</c:v>
                </c:pt>
                <c:pt idx="7625">
                  <c:v>8.8055555555555554E-2</c:v>
                </c:pt>
                <c:pt idx="7626">
                  <c:v>8.8067129629629634E-2</c:v>
                </c:pt>
                <c:pt idx="7627">
                  <c:v>8.8078703703703701E-2</c:v>
                </c:pt>
                <c:pt idx="7628">
                  <c:v>8.8090277777777781E-2</c:v>
                </c:pt>
                <c:pt idx="7629">
                  <c:v>8.8101851851851862E-2</c:v>
                </c:pt>
                <c:pt idx="7630">
                  <c:v>8.8113425925925928E-2</c:v>
                </c:pt>
                <c:pt idx="7631">
                  <c:v>8.8125000000000009E-2</c:v>
                </c:pt>
                <c:pt idx="7632">
                  <c:v>8.8136574074074062E-2</c:v>
                </c:pt>
                <c:pt idx="7633">
                  <c:v>8.8148148148148142E-2</c:v>
                </c:pt>
                <c:pt idx="7634">
                  <c:v>8.8159722222222223E-2</c:v>
                </c:pt>
                <c:pt idx="7635">
                  <c:v>8.8171296296296289E-2</c:v>
                </c:pt>
                <c:pt idx="7636">
                  <c:v>8.818287037037037E-2</c:v>
                </c:pt>
                <c:pt idx="7637">
                  <c:v>8.819444444444445E-2</c:v>
                </c:pt>
                <c:pt idx="7638">
                  <c:v>8.8206018518518517E-2</c:v>
                </c:pt>
                <c:pt idx="7639">
                  <c:v>8.8217592592592597E-2</c:v>
                </c:pt>
                <c:pt idx="7640">
                  <c:v>8.8229166666666678E-2</c:v>
                </c:pt>
                <c:pt idx="7641">
                  <c:v>8.8240740740740745E-2</c:v>
                </c:pt>
                <c:pt idx="7642">
                  <c:v>8.8252314814814811E-2</c:v>
                </c:pt>
                <c:pt idx="7643">
                  <c:v>8.8263888888888878E-2</c:v>
                </c:pt>
                <c:pt idx="7644">
                  <c:v>8.8275462962962958E-2</c:v>
                </c:pt>
                <c:pt idx="7645">
                  <c:v>8.8287037037037039E-2</c:v>
                </c:pt>
                <c:pt idx="7646">
                  <c:v>8.8298611111111105E-2</c:v>
                </c:pt>
                <c:pt idx="7647">
                  <c:v>8.8310185185185186E-2</c:v>
                </c:pt>
                <c:pt idx="7648">
                  <c:v>8.8321759259259267E-2</c:v>
                </c:pt>
                <c:pt idx="7649">
                  <c:v>8.8333333333333333E-2</c:v>
                </c:pt>
                <c:pt idx="7650">
                  <c:v>8.8344907407407414E-2</c:v>
                </c:pt>
                <c:pt idx="7651">
                  <c:v>8.8356481481481494E-2</c:v>
                </c:pt>
                <c:pt idx="7652">
                  <c:v>8.8368055555555547E-2</c:v>
                </c:pt>
                <c:pt idx="7653">
                  <c:v>8.8379629629629627E-2</c:v>
                </c:pt>
                <c:pt idx="7654">
                  <c:v>8.8391203703703694E-2</c:v>
                </c:pt>
                <c:pt idx="7655">
                  <c:v>8.8402777777777775E-2</c:v>
                </c:pt>
                <c:pt idx="7656">
                  <c:v>8.8414351851851855E-2</c:v>
                </c:pt>
                <c:pt idx="7657">
                  <c:v>8.8425925925925922E-2</c:v>
                </c:pt>
                <c:pt idx="7658">
                  <c:v>8.8437500000000002E-2</c:v>
                </c:pt>
                <c:pt idx="7659">
                  <c:v>8.8449074074074083E-2</c:v>
                </c:pt>
                <c:pt idx="7660">
                  <c:v>8.8460648148148149E-2</c:v>
                </c:pt>
                <c:pt idx="7661">
                  <c:v>8.847222222222223E-2</c:v>
                </c:pt>
                <c:pt idx="7662">
                  <c:v>8.8483796296296283E-2</c:v>
                </c:pt>
                <c:pt idx="7663">
                  <c:v>8.8495370370370363E-2</c:v>
                </c:pt>
                <c:pt idx="7664">
                  <c:v>8.8506944444444444E-2</c:v>
                </c:pt>
                <c:pt idx="7665">
                  <c:v>8.851851851851851E-2</c:v>
                </c:pt>
                <c:pt idx="7666">
                  <c:v>8.8530092592592591E-2</c:v>
                </c:pt>
                <c:pt idx="7667">
                  <c:v>8.8541666666666671E-2</c:v>
                </c:pt>
                <c:pt idx="7668">
                  <c:v>8.8553240740740738E-2</c:v>
                </c:pt>
                <c:pt idx="7669">
                  <c:v>8.8564814814814818E-2</c:v>
                </c:pt>
                <c:pt idx="7670">
                  <c:v>8.8576388888888899E-2</c:v>
                </c:pt>
                <c:pt idx="7671">
                  <c:v>8.8587962962962966E-2</c:v>
                </c:pt>
                <c:pt idx="7672">
                  <c:v>8.8599537037037046E-2</c:v>
                </c:pt>
                <c:pt idx="7673">
                  <c:v>8.8611111111111099E-2</c:v>
                </c:pt>
                <c:pt idx="7674">
                  <c:v>8.8622685185185179E-2</c:v>
                </c:pt>
                <c:pt idx="7675">
                  <c:v>8.863425925925926E-2</c:v>
                </c:pt>
                <c:pt idx="7676">
                  <c:v>8.8645833333333326E-2</c:v>
                </c:pt>
                <c:pt idx="7677">
                  <c:v>8.8657407407407407E-2</c:v>
                </c:pt>
                <c:pt idx="7678">
                  <c:v>8.8668981481481488E-2</c:v>
                </c:pt>
                <c:pt idx="7679">
                  <c:v>8.8680555555555554E-2</c:v>
                </c:pt>
                <c:pt idx="7680">
                  <c:v>8.8692129629629635E-2</c:v>
                </c:pt>
                <c:pt idx="7681">
                  <c:v>8.8703703703703715E-2</c:v>
                </c:pt>
                <c:pt idx="7682">
                  <c:v>8.8715277777777782E-2</c:v>
                </c:pt>
                <c:pt idx="7683">
                  <c:v>8.8726851851851848E-2</c:v>
                </c:pt>
                <c:pt idx="7684">
                  <c:v>8.8738425925925915E-2</c:v>
                </c:pt>
                <c:pt idx="7685">
                  <c:v>8.8749999999999996E-2</c:v>
                </c:pt>
                <c:pt idx="7686">
                  <c:v>8.8761574074074076E-2</c:v>
                </c:pt>
                <c:pt idx="7687">
                  <c:v>8.8773148148148143E-2</c:v>
                </c:pt>
                <c:pt idx="7688">
                  <c:v>8.8784722222222223E-2</c:v>
                </c:pt>
                <c:pt idx="7689">
                  <c:v>8.8796296296296304E-2</c:v>
                </c:pt>
                <c:pt idx="7690">
                  <c:v>8.880787037037037E-2</c:v>
                </c:pt>
                <c:pt idx="7691">
                  <c:v>8.8819444444444451E-2</c:v>
                </c:pt>
                <c:pt idx="7692">
                  <c:v>8.8831018518518531E-2</c:v>
                </c:pt>
                <c:pt idx="7693">
                  <c:v>8.8842592592592584E-2</c:v>
                </c:pt>
                <c:pt idx="7694">
                  <c:v>8.8854166666666665E-2</c:v>
                </c:pt>
                <c:pt idx="7695">
                  <c:v>8.8865740740740731E-2</c:v>
                </c:pt>
                <c:pt idx="7696">
                  <c:v>8.8877314814814812E-2</c:v>
                </c:pt>
                <c:pt idx="7697">
                  <c:v>8.8888888888888892E-2</c:v>
                </c:pt>
                <c:pt idx="7698">
                  <c:v>8.8900462962962959E-2</c:v>
                </c:pt>
                <c:pt idx="7699">
                  <c:v>8.8912037037037039E-2</c:v>
                </c:pt>
                <c:pt idx="7700">
                  <c:v>8.892361111111112E-2</c:v>
                </c:pt>
                <c:pt idx="7701">
                  <c:v>8.8935185185185187E-2</c:v>
                </c:pt>
                <c:pt idx="7702">
                  <c:v>8.8946759259259267E-2</c:v>
                </c:pt>
                <c:pt idx="7703">
                  <c:v>8.895833333333332E-2</c:v>
                </c:pt>
                <c:pt idx="7704">
                  <c:v>8.89699074074074E-2</c:v>
                </c:pt>
                <c:pt idx="7705">
                  <c:v>8.8981481481481481E-2</c:v>
                </c:pt>
                <c:pt idx="7706">
                  <c:v>8.8993055555555547E-2</c:v>
                </c:pt>
                <c:pt idx="7707">
                  <c:v>8.9004629629629628E-2</c:v>
                </c:pt>
                <c:pt idx="7708">
                  <c:v>8.9016203703703708E-2</c:v>
                </c:pt>
                <c:pt idx="7709">
                  <c:v>8.9027777777777775E-2</c:v>
                </c:pt>
                <c:pt idx="7710">
                  <c:v>8.9039351851851856E-2</c:v>
                </c:pt>
                <c:pt idx="7711">
                  <c:v>8.9050925925925936E-2</c:v>
                </c:pt>
                <c:pt idx="7712">
                  <c:v>8.9062500000000003E-2</c:v>
                </c:pt>
                <c:pt idx="7713">
                  <c:v>8.9074074074074083E-2</c:v>
                </c:pt>
                <c:pt idx="7714">
                  <c:v>8.9085648148148136E-2</c:v>
                </c:pt>
                <c:pt idx="7715">
                  <c:v>8.9097222222222217E-2</c:v>
                </c:pt>
                <c:pt idx="7716">
                  <c:v>8.9108796296296297E-2</c:v>
                </c:pt>
                <c:pt idx="7717">
                  <c:v>8.9120370370370364E-2</c:v>
                </c:pt>
                <c:pt idx="7718">
                  <c:v>8.9131944444444444E-2</c:v>
                </c:pt>
                <c:pt idx="7719">
                  <c:v>8.9143518518518525E-2</c:v>
                </c:pt>
                <c:pt idx="7720">
                  <c:v>8.9155092592592591E-2</c:v>
                </c:pt>
                <c:pt idx="7721">
                  <c:v>8.9166666666666672E-2</c:v>
                </c:pt>
                <c:pt idx="7722">
                  <c:v>8.9178240740740752E-2</c:v>
                </c:pt>
                <c:pt idx="7723">
                  <c:v>8.9189814814814819E-2</c:v>
                </c:pt>
                <c:pt idx="7724">
                  <c:v>8.9201388888888886E-2</c:v>
                </c:pt>
                <c:pt idx="7725">
                  <c:v>8.9212962962962952E-2</c:v>
                </c:pt>
                <c:pt idx="7726">
                  <c:v>8.9224537037037033E-2</c:v>
                </c:pt>
                <c:pt idx="7727">
                  <c:v>8.9236111111111113E-2</c:v>
                </c:pt>
                <c:pt idx="7728">
                  <c:v>8.924768518518518E-2</c:v>
                </c:pt>
                <c:pt idx="7729">
                  <c:v>8.925925925925926E-2</c:v>
                </c:pt>
                <c:pt idx="7730">
                  <c:v>8.9270833333333341E-2</c:v>
                </c:pt>
                <c:pt idx="7731">
                  <c:v>8.9282407407407408E-2</c:v>
                </c:pt>
                <c:pt idx="7732">
                  <c:v>8.9293981481481488E-2</c:v>
                </c:pt>
                <c:pt idx="7733">
                  <c:v>8.9305555555555569E-2</c:v>
                </c:pt>
                <c:pt idx="7734">
                  <c:v>8.9317129629629621E-2</c:v>
                </c:pt>
                <c:pt idx="7735">
                  <c:v>8.9328703703703702E-2</c:v>
                </c:pt>
                <c:pt idx="7736">
                  <c:v>8.9340277777777768E-2</c:v>
                </c:pt>
                <c:pt idx="7737">
                  <c:v>8.9351851851851849E-2</c:v>
                </c:pt>
                <c:pt idx="7738">
                  <c:v>8.9363425925925929E-2</c:v>
                </c:pt>
                <c:pt idx="7739">
                  <c:v>8.9374999999999996E-2</c:v>
                </c:pt>
                <c:pt idx="7740">
                  <c:v>8.9386574074074077E-2</c:v>
                </c:pt>
                <c:pt idx="7741">
                  <c:v>8.9398148148148157E-2</c:v>
                </c:pt>
                <c:pt idx="7742">
                  <c:v>8.9409722222222224E-2</c:v>
                </c:pt>
                <c:pt idx="7743">
                  <c:v>8.9421296296296304E-2</c:v>
                </c:pt>
                <c:pt idx="7744">
                  <c:v>8.9432870370370357E-2</c:v>
                </c:pt>
                <c:pt idx="7745">
                  <c:v>8.9444444444444438E-2</c:v>
                </c:pt>
                <c:pt idx="7746">
                  <c:v>8.9456018518518518E-2</c:v>
                </c:pt>
                <c:pt idx="7747">
                  <c:v>8.9467592592592585E-2</c:v>
                </c:pt>
                <c:pt idx="7748">
                  <c:v>8.9479166666666665E-2</c:v>
                </c:pt>
                <c:pt idx="7749">
                  <c:v>8.9490740740740746E-2</c:v>
                </c:pt>
                <c:pt idx="7750">
                  <c:v>8.9502314814814812E-2</c:v>
                </c:pt>
                <c:pt idx="7751">
                  <c:v>8.9513888888888893E-2</c:v>
                </c:pt>
                <c:pt idx="7752">
                  <c:v>8.9525462962962973E-2</c:v>
                </c:pt>
                <c:pt idx="7753">
                  <c:v>8.953703703703704E-2</c:v>
                </c:pt>
                <c:pt idx="7754">
                  <c:v>8.9548611111111107E-2</c:v>
                </c:pt>
                <c:pt idx="7755">
                  <c:v>8.9560185185185173E-2</c:v>
                </c:pt>
                <c:pt idx="7756">
                  <c:v>8.9571759259259254E-2</c:v>
                </c:pt>
                <c:pt idx="7757">
                  <c:v>8.9583333333333334E-2</c:v>
                </c:pt>
                <c:pt idx="7758">
                  <c:v>8.9594907407407401E-2</c:v>
                </c:pt>
                <c:pt idx="7759">
                  <c:v>8.9606481481481481E-2</c:v>
                </c:pt>
                <c:pt idx="7760">
                  <c:v>8.9618055555555562E-2</c:v>
                </c:pt>
                <c:pt idx="7761">
                  <c:v>8.9629629629629629E-2</c:v>
                </c:pt>
                <c:pt idx="7762">
                  <c:v>8.9641203703703709E-2</c:v>
                </c:pt>
                <c:pt idx="7763">
                  <c:v>8.965277777777779E-2</c:v>
                </c:pt>
                <c:pt idx="7764">
                  <c:v>8.9664351851851856E-2</c:v>
                </c:pt>
                <c:pt idx="7765">
                  <c:v>8.9675925925925923E-2</c:v>
                </c:pt>
                <c:pt idx="7766">
                  <c:v>8.9687499999999989E-2</c:v>
                </c:pt>
                <c:pt idx="7767">
                  <c:v>8.969907407407407E-2</c:v>
                </c:pt>
                <c:pt idx="7768">
                  <c:v>8.971064814814815E-2</c:v>
                </c:pt>
                <c:pt idx="7769">
                  <c:v>8.9722222222222217E-2</c:v>
                </c:pt>
                <c:pt idx="7770">
                  <c:v>8.9733796296296298E-2</c:v>
                </c:pt>
                <c:pt idx="7771">
                  <c:v>8.9745370370370378E-2</c:v>
                </c:pt>
                <c:pt idx="7772">
                  <c:v>8.9756944444444445E-2</c:v>
                </c:pt>
                <c:pt idx="7773">
                  <c:v>8.9768518518518525E-2</c:v>
                </c:pt>
                <c:pt idx="7774">
                  <c:v>8.9780092592592606E-2</c:v>
                </c:pt>
                <c:pt idx="7775">
                  <c:v>8.9791666666666659E-2</c:v>
                </c:pt>
                <c:pt idx="7776">
                  <c:v>8.9803240740740739E-2</c:v>
                </c:pt>
                <c:pt idx="7777">
                  <c:v>8.9814814814814806E-2</c:v>
                </c:pt>
                <c:pt idx="7778">
                  <c:v>8.9826388888888886E-2</c:v>
                </c:pt>
                <c:pt idx="7779">
                  <c:v>8.9837962962962967E-2</c:v>
                </c:pt>
                <c:pt idx="7780">
                  <c:v>8.9849537037037033E-2</c:v>
                </c:pt>
                <c:pt idx="7781">
                  <c:v>8.9861111111111114E-2</c:v>
                </c:pt>
                <c:pt idx="7782">
                  <c:v>8.9872685185185194E-2</c:v>
                </c:pt>
                <c:pt idx="7783">
                  <c:v>8.9884259259259261E-2</c:v>
                </c:pt>
                <c:pt idx="7784">
                  <c:v>8.9895833333333341E-2</c:v>
                </c:pt>
                <c:pt idx="7785">
                  <c:v>8.9907407407407394E-2</c:v>
                </c:pt>
                <c:pt idx="7786">
                  <c:v>8.9918981481481475E-2</c:v>
                </c:pt>
                <c:pt idx="7787">
                  <c:v>8.9930555555555555E-2</c:v>
                </c:pt>
                <c:pt idx="7788">
                  <c:v>8.9942129629629622E-2</c:v>
                </c:pt>
                <c:pt idx="7789">
                  <c:v>8.9953703703703702E-2</c:v>
                </c:pt>
                <c:pt idx="7790">
                  <c:v>8.9965277777777783E-2</c:v>
                </c:pt>
                <c:pt idx="7791">
                  <c:v>8.997685185185185E-2</c:v>
                </c:pt>
                <c:pt idx="7792">
                  <c:v>8.998842592592593E-2</c:v>
                </c:pt>
                <c:pt idx="7793">
                  <c:v>9.0000000000000011E-2</c:v>
                </c:pt>
                <c:pt idx="7794">
                  <c:v>9.0011574074074077E-2</c:v>
                </c:pt>
                <c:pt idx="7795">
                  <c:v>9.0023148148148144E-2</c:v>
                </c:pt>
                <c:pt idx="7796">
                  <c:v>9.003472222222221E-2</c:v>
                </c:pt>
                <c:pt idx="7797">
                  <c:v>9.0046296296296291E-2</c:v>
                </c:pt>
                <c:pt idx="7798">
                  <c:v>9.0057870370370371E-2</c:v>
                </c:pt>
                <c:pt idx="7799">
                  <c:v>9.0069444444444438E-2</c:v>
                </c:pt>
                <c:pt idx="7800">
                  <c:v>9.0081018518518519E-2</c:v>
                </c:pt>
                <c:pt idx="7801">
                  <c:v>9.0092592592592599E-2</c:v>
                </c:pt>
                <c:pt idx="7802">
                  <c:v>9.0104166666666666E-2</c:v>
                </c:pt>
                <c:pt idx="7803">
                  <c:v>9.0115740740740746E-2</c:v>
                </c:pt>
                <c:pt idx="7804">
                  <c:v>9.0127314814814827E-2</c:v>
                </c:pt>
                <c:pt idx="7805">
                  <c:v>9.0138888888888893E-2</c:v>
                </c:pt>
                <c:pt idx="7806">
                  <c:v>9.015046296296296E-2</c:v>
                </c:pt>
                <c:pt idx="7807">
                  <c:v>9.0162037037037027E-2</c:v>
                </c:pt>
                <c:pt idx="7808">
                  <c:v>9.0173611111111107E-2</c:v>
                </c:pt>
                <c:pt idx="7809">
                  <c:v>9.0185185185185188E-2</c:v>
                </c:pt>
                <c:pt idx="7810">
                  <c:v>9.0196759259259254E-2</c:v>
                </c:pt>
                <c:pt idx="7811">
                  <c:v>9.0208333333333335E-2</c:v>
                </c:pt>
                <c:pt idx="7812">
                  <c:v>9.0219907407407415E-2</c:v>
                </c:pt>
                <c:pt idx="7813">
                  <c:v>9.0231481481481482E-2</c:v>
                </c:pt>
                <c:pt idx="7814">
                  <c:v>9.0243055555555562E-2</c:v>
                </c:pt>
                <c:pt idx="7815">
                  <c:v>9.0254629629629643E-2</c:v>
                </c:pt>
                <c:pt idx="7816">
                  <c:v>9.0266203703703696E-2</c:v>
                </c:pt>
                <c:pt idx="7817">
                  <c:v>9.0277777777777776E-2</c:v>
                </c:pt>
                <c:pt idx="7818">
                  <c:v>9.0289351851851843E-2</c:v>
                </c:pt>
                <c:pt idx="7819">
                  <c:v>9.0300925925925923E-2</c:v>
                </c:pt>
                <c:pt idx="7820">
                  <c:v>9.0312500000000004E-2</c:v>
                </c:pt>
                <c:pt idx="7821">
                  <c:v>9.0324074074074071E-2</c:v>
                </c:pt>
                <c:pt idx="7822">
                  <c:v>9.0335648148148151E-2</c:v>
                </c:pt>
                <c:pt idx="7823">
                  <c:v>9.0347222222222232E-2</c:v>
                </c:pt>
                <c:pt idx="7824">
                  <c:v>9.0358796296296298E-2</c:v>
                </c:pt>
                <c:pt idx="7825">
                  <c:v>9.0370370370370379E-2</c:v>
                </c:pt>
                <c:pt idx="7826">
                  <c:v>9.0381944444444431E-2</c:v>
                </c:pt>
                <c:pt idx="7827">
                  <c:v>9.0393518518518512E-2</c:v>
                </c:pt>
                <c:pt idx="7828">
                  <c:v>9.0405092592592592E-2</c:v>
                </c:pt>
                <c:pt idx="7829">
                  <c:v>9.0416666666666659E-2</c:v>
                </c:pt>
                <c:pt idx="7830">
                  <c:v>9.042824074074074E-2</c:v>
                </c:pt>
                <c:pt idx="7831">
                  <c:v>9.043981481481482E-2</c:v>
                </c:pt>
                <c:pt idx="7832">
                  <c:v>9.0451388888888887E-2</c:v>
                </c:pt>
                <c:pt idx="7833">
                  <c:v>9.0462962962962967E-2</c:v>
                </c:pt>
                <c:pt idx="7834">
                  <c:v>9.0474537037037048E-2</c:v>
                </c:pt>
                <c:pt idx="7835">
                  <c:v>9.0486111111111114E-2</c:v>
                </c:pt>
                <c:pt idx="7836">
                  <c:v>9.0497685185185181E-2</c:v>
                </c:pt>
                <c:pt idx="7837">
                  <c:v>9.0509259259259248E-2</c:v>
                </c:pt>
                <c:pt idx="7838">
                  <c:v>9.0520833333333328E-2</c:v>
                </c:pt>
                <c:pt idx="7839">
                  <c:v>9.0532407407407409E-2</c:v>
                </c:pt>
                <c:pt idx="7840">
                  <c:v>9.0543981481481475E-2</c:v>
                </c:pt>
                <c:pt idx="7841">
                  <c:v>9.0555555555555556E-2</c:v>
                </c:pt>
                <c:pt idx="7842">
                  <c:v>9.0567129629629636E-2</c:v>
                </c:pt>
                <c:pt idx="7843">
                  <c:v>9.0578703703703703E-2</c:v>
                </c:pt>
                <c:pt idx="7844">
                  <c:v>9.0590277777777783E-2</c:v>
                </c:pt>
                <c:pt idx="7845">
                  <c:v>9.0601851851851864E-2</c:v>
                </c:pt>
                <c:pt idx="7846">
                  <c:v>9.0613425925925917E-2</c:v>
                </c:pt>
                <c:pt idx="7847">
                  <c:v>9.0624999999999997E-2</c:v>
                </c:pt>
                <c:pt idx="7848">
                  <c:v>9.0636574074074064E-2</c:v>
                </c:pt>
                <c:pt idx="7849">
                  <c:v>9.0648148148148144E-2</c:v>
                </c:pt>
                <c:pt idx="7850">
                  <c:v>9.0659722222222225E-2</c:v>
                </c:pt>
                <c:pt idx="7851">
                  <c:v>9.0671296296296292E-2</c:v>
                </c:pt>
                <c:pt idx="7852">
                  <c:v>9.0682870370370372E-2</c:v>
                </c:pt>
                <c:pt idx="7853">
                  <c:v>9.0694444444444453E-2</c:v>
                </c:pt>
                <c:pt idx="7854">
                  <c:v>9.0706018518518519E-2</c:v>
                </c:pt>
                <c:pt idx="7855">
                  <c:v>9.0706018518518519E-2</c:v>
                </c:pt>
                <c:pt idx="7856">
                  <c:v>9.07175925925926E-2</c:v>
                </c:pt>
                <c:pt idx="7857">
                  <c:v>9.072916666666668E-2</c:v>
                </c:pt>
                <c:pt idx="7858">
                  <c:v>9.0740740740740733E-2</c:v>
                </c:pt>
                <c:pt idx="7859">
                  <c:v>9.0752314814814813E-2</c:v>
                </c:pt>
                <c:pt idx="7860">
                  <c:v>9.076388888888888E-2</c:v>
                </c:pt>
                <c:pt idx="7861">
                  <c:v>9.0775462962962961E-2</c:v>
                </c:pt>
                <c:pt idx="7862">
                  <c:v>9.0787037037037041E-2</c:v>
                </c:pt>
                <c:pt idx="7863">
                  <c:v>9.0798611111111108E-2</c:v>
                </c:pt>
                <c:pt idx="7864">
                  <c:v>9.0810185185185188E-2</c:v>
                </c:pt>
                <c:pt idx="7865">
                  <c:v>9.0821759259259269E-2</c:v>
                </c:pt>
                <c:pt idx="7866">
                  <c:v>9.0833333333333335E-2</c:v>
                </c:pt>
                <c:pt idx="7867">
                  <c:v>9.0844907407407416E-2</c:v>
                </c:pt>
                <c:pt idx="7868">
                  <c:v>9.0856481481481469E-2</c:v>
                </c:pt>
                <c:pt idx="7869">
                  <c:v>9.0868055555555549E-2</c:v>
                </c:pt>
                <c:pt idx="7870">
                  <c:v>9.087962962962963E-2</c:v>
                </c:pt>
                <c:pt idx="7871">
                  <c:v>9.0891203703703696E-2</c:v>
                </c:pt>
                <c:pt idx="7872">
                  <c:v>9.0902777777777777E-2</c:v>
                </c:pt>
                <c:pt idx="7873">
                  <c:v>9.0914351851851857E-2</c:v>
                </c:pt>
                <c:pt idx="7874">
                  <c:v>9.0925925925925924E-2</c:v>
                </c:pt>
                <c:pt idx="7875">
                  <c:v>9.0937500000000004E-2</c:v>
                </c:pt>
                <c:pt idx="7876">
                  <c:v>9.0949074074074085E-2</c:v>
                </c:pt>
                <c:pt idx="7877">
                  <c:v>9.0960648148148152E-2</c:v>
                </c:pt>
                <c:pt idx="7878">
                  <c:v>9.0972222222222218E-2</c:v>
                </c:pt>
                <c:pt idx="7879">
                  <c:v>9.0983796296296285E-2</c:v>
                </c:pt>
                <c:pt idx="7880">
                  <c:v>9.0995370370370365E-2</c:v>
                </c:pt>
                <c:pt idx="7881">
                  <c:v>9.1006944444444446E-2</c:v>
                </c:pt>
                <c:pt idx="7882">
                  <c:v>9.1018518518518512E-2</c:v>
                </c:pt>
                <c:pt idx="7883">
                  <c:v>9.1030092592592593E-2</c:v>
                </c:pt>
                <c:pt idx="7884">
                  <c:v>9.1041666666666674E-2</c:v>
                </c:pt>
                <c:pt idx="7885">
                  <c:v>9.105324074074074E-2</c:v>
                </c:pt>
                <c:pt idx="7886">
                  <c:v>9.1064814814814821E-2</c:v>
                </c:pt>
                <c:pt idx="7887">
                  <c:v>9.1076388888888901E-2</c:v>
                </c:pt>
                <c:pt idx="7888">
                  <c:v>9.1087962962962954E-2</c:v>
                </c:pt>
                <c:pt idx="7889">
                  <c:v>9.1099537037037034E-2</c:v>
                </c:pt>
                <c:pt idx="7890">
                  <c:v>9.1111111111111101E-2</c:v>
                </c:pt>
                <c:pt idx="7891">
                  <c:v>9.1122685185185182E-2</c:v>
                </c:pt>
                <c:pt idx="7892">
                  <c:v>9.1134259259259262E-2</c:v>
                </c:pt>
                <c:pt idx="7893">
                  <c:v>9.1145833333333329E-2</c:v>
                </c:pt>
                <c:pt idx="7894">
                  <c:v>9.1157407407407409E-2</c:v>
                </c:pt>
                <c:pt idx="7895">
                  <c:v>9.116898148148149E-2</c:v>
                </c:pt>
                <c:pt idx="7896">
                  <c:v>9.1180555555555556E-2</c:v>
                </c:pt>
                <c:pt idx="7897">
                  <c:v>9.1192129629629637E-2</c:v>
                </c:pt>
                <c:pt idx="7898">
                  <c:v>9.1203703703703717E-2</c:v>
                </c:pt>
                <c:pt idx="7899">
                  <c:v>9.121527777777777E-2</c:v>
                </c:pt>
                <c:pt idx="7900">
                  <c:v>9.1226851851851851E-2</c:v>
                </c:pt>
                <c:pt idx="7901">
                  <c:v>9.1238425925925917E-2</c:v>
                </c:pt>
                <c:pt idx="7902">
                  <c:v>9.1249999999999998E-2</c:v>
                </c:pt>
                <c:pt idx="7903">
                  <c:v>9.1261574074074078E-2</c:v>
                </c:pt>
                <c:pt idx="7904">
                  <c:v>9.1273148148148145E-2</c:v>
                </c:pt>
                <c:pt idx="7905">
                  <c:v>9.1284722222222225E-2</c:v>
                </c:pt>
                <c:pt idx="7906">
                  <c:v>9.1296296296296306E-2</c:v>
                </c:pt>
                <c:pt idx="7907">
                  <c:v>9.1307870370370373E-2</c:v>
                </c:pt>
                <c:pt idx="7908">
                  <c:v>9.1319444444444453E-2</c:v>
                </c:pt>
                <c:pt idx="7909">
                  <c:v>9.1331018518518506E-2</c:v>
                </c:pt>
                <c:pt idx="7910">
                  <c:v>9.1342592592592586E-2</c:v>
                </c:pt>
                <c:pt idx="7911">
                  <c:v>9.1354166666666667E-2</c:v>
                </c:pt>
                <c:pt idx="7912">
                  <c:v>9.1365740740740733E-2</c:v>
                </c:pt>
                <c:pt idx="7913">
                  <c:v>9.1377314814814814E-2</c:v>
                </c:pt>
                <c:pt idx="7914">
                  <c:v>9.1388888888888895E-2</c:v>
                </c:pt>
                <c:pt idx="7915">
                  <c:v>9.1400462962962961E-2</c:v>
                </c:pt>
                <c:pt idx="7916">
                  <c:v>9.1412037037037042E-2</c:v>
                </c:pt>
                <c:pt idx="7917">
                  <c:v>9.1423611111111122E-2</c:v>
                </c:pt>
                <c:pt idx="7918">
                  <c:v>9.1435185185185189E-2</c:v>
                </c:pt>
                <c:pt idx="7919">
                  <c:v>9.1446759259259255E-2</c:v>
                </c:pt>
                <c:pt idx="7920">
                  <c:v>9.1458333333333322E-2</c:v>
                </c:pt>
                <c:pt idx="7921">
                  <c:v>9.1469907407407403E-2</c:v>
                </c:pt>
                <c:pt idx="7922">
                  <c:v>9.1481481481481483E-2</c:v>
                </c:pt>
                <c:pt idx="7923">
                  <c:v>9.149305555555555E-2</c:v>
                </c:pt>
                <c:pt idx="7924">
                  <c:v>9.150462962962963E-2</c:v>
                </c:pt>
                <c:pt idx="7925">
                  <c:v>9.1516203703703711E-2</c:v>
                </c:pt>
                <c:pt idx="7926">
                  <c:v>9.1527777777777777E-2</c:v>
                </c:pt>
                <c:pt idx="7927">
                  <c:v>9.1539351851851858E-2</c:v>
                </c:pt>
                <c:pt idx="7928">
                  <c:v>9.1550925925925938E-2</c:v>
                </c:pt>
                <c:pt idx="7929">
                  <c:v>9.1562499999999991E-2</c:v>
                </c:pt>
                <c:pt idx="7930">
                  <c:v>9.1574074074074072E-2</c:v>
                </c:pt>
                <c:pt idx="7931">
                  <c:v>9.1585648148148138E-2</c:v>
                </c:pt>
                <c:pt idx="7932">
                  <c:v>9.1597222222222219E-2</c:v>
                </c:pt>
                <c:pt idx="7933">
                  <c:v>9.1608796296296299E-2</c:v>
                </c:pt>
                <c:pt idx="7934">
                  <c:v>9.1620370370370366E-2</c:v>
                </c:pt>
                <c:pt idx="7935">
                  <c:v>9.1631944444444446E-2</c:v>
                </c:pt>
                <c:pt idx="7936">
                  <c:v>9.1643518518518527E-2</c:v>
                </c:pt>
                <c:pt idx="7937">
                  <c:v>9.1655092592592594E-2</c:v>
                </c:pt>
                <c:pt idx="7938">
                  <c:v>9.1666666666666674E-2</c:v>
                </c:pt>
                <c:pt idx="7939">
                  <c:v>9.1678240740740755E-2</c:v>
                </c:pt>
                <c:pt idx="7940">
                  <c:v>9.1689814814814807E-2</c:v>
                </c:pt>
                <c:pt idx="7941">
                  <c:v>9.1701388888888888E-2</c:v>
                </c:pt>
                <c:pt idx="7942">
                  <c:v>9.1712962962962954E-2</c:v>
                </c:pt>
                <c:pt idx="7943">
                  <c:v>9.1724537037037035E-2</c:v>
                </c:pt>
                <c:pt idx="7944">
                  <c:v>9.1736111111111115E-2</c:v>
                </c:pt>
                <c:pt idx="7945">
                  <c:v>9.1747685185185182E-2</c:v>
                </c:pt>
                <c:pt idx="7946">
                  <c:v>9.1759259259259263E-2</c:v>
                </c:pt>
                <c:pt idx="7947">
                  <c:v>9.1770833333333343E-2</c:v>
                </c:pt>
                <c:pt idx="7948">
                  <c:v>9.178240740740741E-2</c:v>
                </c:pt>
                <c:pt idx="7949">
                  <c:v>9.179398148148149E-2</c:v>
                </c:pt>
                <c:pt idx="7950">
                  <c:v>9.1805555555555543E-2</c:v>
                </c:pt>
                <c:pt idx="7951">
                  <c:v>9.1817129629629624E-2</c:v>
                </c:pt>
                <c:pt idx="7952">
                  <c:v>9.1828703703703704E-2</c:v>
                </c:pt>
                <c:pt idx="7953">
                  <c:v>9.1840277777777771E-2</c:v>
                </c:pt>
                <c:pt idx="7954">
                  <c:v>9.1851851851851851E-2</c:v>
                </c:pt>
                <c:pt idx="7955">
                  <c:v>9.1863425925925932E-2</c:v>
                </c:pt>
                <c:pt idx="7956">
                  <c:v>9.1874999999999998E-2</c:v>
                </c:pt>
                <c:pt idx="7957">
                  <c:v>9.1886574074074079E-2</c:v>
                </c:pt>
                <c:pt idx="7958">
                  <c:v>9.1898148148148159E-2</c:v>
                </c:pt>
                <c:pt idx="7959">
                  <c:v>9.1909722222222226E-2</c:v>
                </c:pt>
                <c:pt idx="7960">
                  <c:v>9.1921296296296293E-2</c:v>
                </c:pt>
                <c:pt idx="7961">
                  <c:v>9.1932870370370359E-2</c:v>
                </c:pt>
                <c:pt idx="7962">
                  <c:v>9.194444444444444E-2</c:v>
                </c:pt>
                <c:pt idx="7963">
                  <c:v>9.195601851851852E-2</c:v>
                </c:pt>
                <c:pt idx="7964">
                  <c:v>9.1967592592592587E-2</c:v>
                </c:pt>
                <c:pt idx="7965">
                  <c:v>9.1979166666666667E-2</c:v>
                </c:pt>
                <c:pt idx="7966">
                  <c:v>9.1990740740740748E-2</c:v>
                </c:pt>
                <c:pt idx="7967">
                  <c:v>9.2002314814814815E-2</c:v>
                </c:pt>
                <c:pt idx="7968">
                  <c:v>9.2013888888888895E-2</c:v>
                </c:pt>
                <c:pt idx="7969">
                  <c:v>9.2025462962962976E-2</c:v>
                </c:pt>
                <c:pt idx="7970">
                  <c:v>9.2037037037037028E-2</c:v>
                </c:pt>
                <c:pt idx="7971">
                  <c:v>9.2048611111111109E-2</c:v>
                </c:pt>
                <c:pt idx="7972">
                  <c:v>9.2060185185185175E-2</c:v>
                </c:pt>
                <c:pt idx="7973">
                  <c:v>9.2071759259259256E-2</c:v>
                </c:pt>
                <c:pt idx="7974">
                  <c:v>9.2083333333333336E-2</c:v>
                </c:pt>
                <c:pt idx="7975">
                  <c:v>9.2094907407407403E-2</c:v>
                </c:pt>
                <c:pt idx="7976">
                  <c:v>9.2106481481481484E-2</c:v>
                </c:pt>
                <c:pt idx="7977">
                  <c:v>9.2118055555555564E-2</c:v>
                </c:pt>
                <c:pt idx="7978">
                  <c:v>9.2129629629629631E-2</c:v>
                </c:pt>
                <c:pt idx="7979">
                  <c:v>9.2141203703703711E-2</c:v>
                </c:pt>
                <c:pt idx="7980">
                  <c:v>9.2152777777777764E-2</c:v>
                </c:pt>
                <c:pt idx="7981">
                  <c:v>9.2164351851851845E-2</c:v>
                </c:pt>
                <c:pt idx="7982">
                  <c:v>9.2175925925925925E-2</c:v>
                </c:pt>
                <c:pt idx="7983">
                  <c:v>9.2187499999999992E-2</c:v>
                </c:pt>
                <c:pt idx="7984">
                  <c:v>9.2199074074074072E-2</c:v>
                </c:pt>
                <c:pt idx="7985">
                  <c:v>9.2210648148148153E-2</c:v>
                </c:pt>
                <c:pt idx="7986">
                  <c:v>9.2222222222222219E-2</c:v>
                </c:pt>
                <c:pt idx="7987">
                  <c:v>9.22337962962963E-2</c:v>
                </c:pt>
                <c:pt idx="7988">
                  <c:v>9.224537037037038E-2</c:v>
                </c:pt>
                <c:pt idx="7989">
                  <c:v>9.2256944444444447E-2</c:v>
                </c:pt>
                <c:pt idx="7990">
                  <c:v>9.2268518518518527E-2</c:v>
                </c:pt>
                <c:pt idx="7991">
                  <c:v>9.228009259259258E-2</c:v>
                </c:pt>
                <c:pt idx="7992">
                  <c:v>9.2291666666666661E-2</c:v>
                </c:pt>
                <c:pt idx="7993">
                  <c:v>9.2303240740740741E-2</c:v>
                </c:pt>
                <c:pt idx="7994">
                  <c:v>9.2314814814814808E-2</c:v>
                </c:pt>
                <c:pt idx="7995">
                  <c:v>9.2326388888888888E-2</c:v>
                </c:pt>
                <c:pt idx="7996">
                  <c:v>9.2337962962962969E-2</c:v>
                </c:pt>
                <c:pt idx="7997">
                  <c:v>9.2349537037037036E-2</c:v>
                </c:pt>
                <c:pt idx="7998">
                  <c:v>9.2361111111111116E-2</c:v>
                </c:pt>
                <c:pt idx="7999">
                  <c:v>9.2372685185185197E-2</c:v>
                </c:pt>
                <c:pt idx="8000">
                  <c:v>9.2384259259259263E-2</c:v>
                </c:pt>
                <c:pt idx="8001">
                  <c:v>9.239583333333333E-2</c:v>
                </c:pt>
                <c:pt idx="8002">
                  <c:v>9.2407407407407396E-2</c:v>
                </c:pt>
                <c:pt idx="8003">
                  <c:v>9.2418981481481477E-2</c:v>
                </c:pt>
                <c:pt idx="8004">
                  <c:v>9.2430555555555557E-2</c:v>
                </c:pt>
                <c:pt idx="8005">
                  <c:v>9.2442129629629624E-2</c:v>
                </c:pt>
                <c:pt idx="8006">
                  <c:v>9.2453703703703705E-2</c:v>
                </c:pt>
                <c:pt idx="8007">
                  <c:v>9.2465277777777785E-2</c:v>
                </c:pt>
                <c:pt idx="8008">
                  <c:v>9.2476851851851852E-2</c:v>
                </c:pt>
                <c:pt idx="8009">
                  <c:v>9.2488425925925932E-2</c:v>
                </c:pt>
                <c:pt idx="8010">
                  <c:v>9.2500000000000013E-2</c:v>
                </c:pt>
                <c:pt idx="8011">
                  <c:v>9.2511574074074066E-2</c:v>
                </c:pt>
                <c:pt idx="8012">
                  <c:v>9.2523148148148146E-2</c:v>
                </c:pt>
                <c:pt idx="8013">
                  <c:v>9.2534722222222213E-2</c:v>
                </c:pt>
                <c:pt idx="8014">
                  <c:v>9.2546296296296293E-2</c:v>
                </c:pt>
                <c:pt idx="8015">
                  <c:v>9.2557870370370374E-2</c:v>
                </c:pt>
                <c:pt idx="8016">
                  <c:v>9.256944444444444E-2</c:v>
                </c:pt>
                <c:pt idx="8017">
                  <c:v>9.2581018518518521E-2</c:v>
                </c:pt>
                <c:pt idx="8018">
                  <c:v>9.2592592592592601E-2</c:v>
                </c:pt>
                <c:pt idx="8019">
                  <c:v>9.2604166666666668E-2</c:v>
                </c:pt>
                <c:pt idx="8020">
                  <c:v>9.2615740740740748E-2</c:v>
                </c:pt>
                <c:pt idx="8021">
                  <c:v>9.2627314814814801E-2</c:v>
                </c:pt>
                <c:pt idx="8022">
                  <c:v>9.2638888888888882E-2</c:v>
                </c:pt>
                <c:pt idx="8023">
                  <c:v>9.2650462962962962E-2</c:v>
                </c:pt>
                <c:pt idx="8024">
                  <c:v>9.2662037037037029E-2</c:v>
                </c:pt>
                <c:pt idx="8025">
                  <c:v>9.2673611111111109E-2</c:v>
                </c:pt>
                <c:pt idx="8026">
                  <c:v>9.268518518518519E-2</c:v>
                </c:pt>
                <c:pt idx="8027">
                  <c:v>9.2696759259259257E-2</c:v>
                </c:pt>
                <c:pt idx="8028">
                  <c:v>9.2708333333333337E-2</c:v>
                </c:pt>
                <c:pt idx="8029">
                  <c:v>9.2719907407407418E-2</c:v>
                </c:pt>
                <c:pt idx="8030">
                  <c:v>9.2731481481481484E-2</c:v>
                </c:pt>
                <c:pt idx="8031">
                  <c:v>9.2743055555555565E-2</c:v>
                </c:pt>
                <c:pt idx="8032">
                  <c:v>9.2754629629629617E-2</c:v>
                </c:pt>
                <c:pt idx="8033">
                  <c:v>9.2766203703703698E-2</c:v>
                </c:pt>
                <c:pt idx="8034">
                  <c:v>9.2777777777777778E-2</c:v>
                </c:pt>
                <c:pt idx="8035">
                  <c:v>9.2789351851851845E-2</c:v>
                </c:pt>
                <c:pt idx="8036">
                  <c:v>9.2800925925925926E-2</c:v>
                </c:pt>
                <c:pt idx="8037">
                  <c:v>9.2812500000000006E-2</c:v>
                </c:pt>
                <c:pt idx="8038">
                  <c:v>9.2824074074074073E-2</c:v>
                </c:pt>
                <c:pt idx="8039">
                  <c:v>9.2835648148148153E-2</c:v>
                </c:pt>
                <c:pt idx="8040">
                  <c:v>9.2847222222222234E-2</c:v>
                </c:pt>
                <c:pt idx="8041">
                  <c:v>9.28587962962963E-2</c:v>
                </c:pt>
                <c:pt idx="8042">
                  <c:v>9.2870370370370367E-2</c:v>
                </c:pt>
                <c:pt idx="8043">
                  <c:v>9.2881944444444434E-2</c:v>
                </c:pt>
                <c:pt idx="8044">
                  <c:v>9.2893518518518514E-2</c:v>
                </c:pt>
                <c:pt idx="8045">
                  <c:v>9.2905092592592595E-2</c:v>
                </c:pt>
                <c:pt idx="8046">
                  <c:v>9.2916666666666661E-2</c:v>
                </c:pt>
                <c:pt idx="8047">
                  <c:v>9.2928240740740742E-2</c:v>
                </c:pt>
                <c:pt idx="8048">
                  <c:v>9.2939814814814822E-2</c:v>
                </c:pt>
                <c:pt idx="8049">
                  <c:v>9.2951388888888889E-2</c:v>
                </c:pt>
                <c:pt idx="8050">
                  <c:v>9.2962962962962969E-2</c:v>
                </c:pt>
                <c:pt idx="8051">
                  <c:v>9.297453703703705E-2</c:v>
                </c:pt>
                <c:pt idx="8052">
                  <c:v>9.2986111111111103E-2</c:v>
                </c:pt>
                <c:pt idx="8053">
                  <c:v>9.2997685185185183E-2</c:v>
                </c:pt>
                <c:pt idx="8054">
                  <c:v>9.300925925925925E-2</c:v>
                </c:pt>
                <c:pt idx="8055">
                  <c:v>9.302083333333333E-2</c:v>
                </c:pt>
                <c:pt idx="8056">
                  <c:v>9.3032407407407411E-2</c:v>
                </c:pt>
                <c:pt idx="8057">
                  <c:v>9.3043981481481478E-2</c:v>
                </c:pt>
                <c:pt idx="8058">
                  <c:v>9.3055555555555558E-2</c:v>
                </c:pt>
                <c:pt idx="8059">
                  <c:v>9.3067129629629639E-2</c:v>
                </c:pt>
                <c:pt idx="8060">
                  <c:v>9.3078703703703705E-2</c:v>
                </c:pt>
                <c:pt idx="8061">
                  <c:v>9.3090277777777786E-2</c:v>
                </c:pt>
                <c:pt idx="8062">
                  <c:v>9.3101851851851838E-2</c:v>
                </c:pt>
                <c:pt idx="8063">
                  <c:v>9.3113425925925919E-2</c:v>
                </c:pt>
                <c:pt idx="8064">
                  <c:v>9.3124999999999999E-2</c:v>
                </c:pt>
                <c:pt idx="8065">
                  <c:v>9.3136574074074066E-2</c:v>
                </c:pt>
                <c:pt idx="8066">
                  <c:v>9.3148148148148147E-2</c:v>
                </c:pt>
                <c:pt idx="8067">
                  <c:v>9.3159722222222227E-2</c:v>
                </c:pt>
                <c:pt idx="8068">
                  <c:v>9.3171296296296294E-2</c:v>
                </c:pt>
                <c:pt idx="8069">
                  <c:v>9.3182870370370374E-2</c:v>
                </c:pt>
                <c:pt idx="8070">
                  <c:v>9.3194444444444455E-2</c:v>
                </c:pt>
                <c:pt idx="8071">
                  <c:v>9.3206018518518521E-2</c:v>
                </c:pt>
                <c:pt idx="8072">
                  <c:v>9.3217592592592588E-2</c:v>
                </c:pt>
                <c:pt idx="8073">
                  <c:v>9.3229166666666655E-2</c:v>
                </c:pt>
                <c:pt idx="8074">
                  <c:v>9.3240740740740735E-2</c:v>
                </c:pt>
                <c:pt idx="8075">
                  <c:v>9.3252314814814816E-2</c:v>
                </c:pt>
                <c:pt idx="8076">
                  <c:v>9.3263888888888882E-2</c:v>
                </c:pt>
                <c:pt idx="8077">
                  <c:v>9.3275462962962963E-2</c:v>
                </c:pt>
                <c:pt idx="8078">
                  <c:v>9.3287037037037043E-2</c:v>
                </c:pt>
                <c:pt idx="8079">
                  <c:v>9.329861111111111E-2</c:v>
                </c:pt>
                <c:pt idx="8080">
                  <c:v>9.331018518518519E-2</c:v>
                </c:pt>
                <c:pt idx="8081">
                  <c:v>9.3321759259259271E-2</c:v>
                </c:pt>
                <c:pt idx="8082">
                  <c:v>9.3333333333333338E-2</c:v>
                </c:pt>
                <c:pt idx="8083">
                  <c:v>9.3344907407407404E-2</c:v>
                </c:pt>
                <c:pt idx="8084">
                  <c:v>9.3356481481481471E-2</c:v>
                </c:pt>
                <c:pt idx="8085">
                  <c:v>9.3368055555555551E-2</c:v>
                </c:pt>
                <c:pt idx="8086">
                  <c:v>9.3379629629629632E-2</c:v>
                </c:pt>
                <c:pt idx="8087">
                  <c:v>9.3391203703703699E-2</c:v>
                </c:pt>
                <c:pt idx="8088">
                  <c:v>9.3402777777777779E-2</c:v>
                </c:pt>
                <c:pt idx="8089">
                  <c:v>9.341435185185186E-2</c:v>
                </c:pt>
                <c:pt idx="8090">
                  <c:v>9.3425925925925926E-2</c:v>
                </c:pt>
                <c:pt idx="8091">
                  <c:v>9.3437500000000007E-2</c:v>
                </c:pt>
                <c:pt idx="8092">
                  <c:v>9.3449074074074087E-2</c:v>
                </c:pt>
                <c:pt idx="8093">
                  <c:v>9.346064814814814E-2</c:v>
                </c:pt>
                <c:pt idx="8094">
                  <c:v>9.347222222222222E-2</c:v>
                </c:pt>
                <c:pt idx="8095">
                  <c:v>9.3483796296296287E-2</c:v>
                </c:pt>
                <c:pt idx="8096">
                  <c:v>9.3495370370370368E-2</c:v>
                </c:pt>
                <c:pt idx="8097">
                  <c:v>9.3506944444444448E-2</c:v>
                </c:pt>
                <c:pt idx="8098">
                  <c:v>9.3518518518518515E-2</c:v>
                </c:pt>
                <c:pt idx="8099">
                  <c:v>9.3530092592592595E-2</c:v>
                </c:pt>
                <c:pt idx="8100">
                  <c:v>9.3541666666666676E-2</c:v>
                </c:pt>
                <c:pt idx="8101">
                  <c:v>9.3553240740740742E-2</c:v>
                </c:pt>
                <c:pt idx="8102">
                  <c:v>9.3564814814814823E-2</c:v>
                </c:pt>
                <c:pt idx="8103">
                  <c:v>9.3576388888888876E-2</c:v>
                </c:pt>
                <c:pt idx="8104">
                  <c:v>9.3587962962962956E-2</c:v>
                </c:pt>
                <c:pt idx="8105">
                  <c:v>9.3599537037037037E-2</c:v>
                </c:pt>
                <c:pt idx="8106">
                  <c:v>9.3611111111111103E-2</c:v>
                </c:pt>
                <c:pt idx="8107">
                  <c:v>9.3622685185185184E-2</c:v>
                </c:pt>
                <c:pt idx="8108">
                  <c:v>9.3634259259259264E-2</c:v>
                </c:pt>
                <c:pt idx="8109">
                  <c:v>9.3645833333333331E-2</c:v>
                </c:pt>
                <c:pt idx="8110">
                  <c:v>9.3657407407407411E-2</c:v>
                </c:pt>
                <c:pt idx="8111">
                  <c:v>9.3668981481481492E-2</c:v>
                </c:pt>
                <c:pt idx="8112">
                  <c:v>9.3680555555555559E-2</c:v>
                </c:pt>
                <c:pt idx="8113">
                  <c:v>9.3692129629629625E-2</c:v>
                </c:pt>
                <c:pt idx="8114">
                  <c:v>9.3703703703703692E-2</c:v>
                </c:pt>
                <c:pt idx="8115">
                  <c:v>9.3715277777777772E-2</c:v>
                </c:pt>
                <c:pt idx="8116">
                  <c:v>9.3726851851851853E-2</c:v>
                </c:pt>
                <c:pt idx="8117">
                  <c:v>9.3738425925925919E-2</c:v>
                </c:pt>
                <c:pt idx="8118">
                  <c:v>9.375E-2</c:v>
                </c:pt>
                <c:pt idx="8119">
                  <c:v>9.3761574074074081E-2</c:v>
                </c:pt>
                <c:pt idx="8120">
                  <c:v>9.3773148148148147E-2</c:v>
                </c:pt>
                <c:pt idx="8121">
                  <c:v>9.3784722222222228E-2</c:v>
                </c:pt>
                <c:pt idx="8122">
                  <c:v>9.3796296296296308E-2</c:v>
                </c:pt>
                <c:pt idx="8123">
                  <c:v>9.3807870370370375E-2</c:v>
                </c:pt>
                <c:pt idx="8124">
                  <c:v>9.3819444444444441E-2</c:v>
                </c:pt>
                <c:pt idx="8125">
                  <c:v>9.3831018518518508E-2</c:v>
                </c:pt>
                <c:pt idx="8126">
                  <c:v>9.3842592592592589E-2</c:v>
                </c:pt>
                <c:pt idx="8127">
                  <c:v>9.3854166666666669E-2</c:v>
                </c:pt>
                <c:pt idx="8128">
                  <c:v>9.3865740740740736E-2</c:v>
                </c:pt>
                <c:pt idx="8129">
                  <c:v>9.3877314814814816E-2</c:v>
                </c:pt>
                <c:pt idx="8130">
                  <c:v>9.3888888888888897E-2</c:v>
                </c:pt>
                <c:pt idx="8131">
                  <c:v>9.3900462962962963E-2</c:v>
                </c:pt>
                <c:pt idx="8132">
                  <c:v>9.3912037037037044E-2</c:v>
                </c:pt>
                <c:pt idx="8133">
                  <c:v>9.3923611111111097E-2</c:v>
                </c:pt>
                <c:pt idx="8134">
                  <c:v>9.3935185185185177E-2</c:v>
                </c:pt>
                <c:pt idx="8135">
                  <c:v>9.3946759259259258E-2</c:v>
                </c:pt>
                <c:pt idx="8136">
                  <c:v>9.3958333333333324E-2</c:v>
                </c:pt>
                <c:pt idx="8137">
                  <c:v>9.3969907407407405E-2</c:v>
                </c:pt>
                <c:pt idx="8138">
                  <c:v>9.3981481481481485E-2</c:v>
                </c:pt>
                <c:pt idx="8139">
                  <c:v>9.3993055555555552E-2</c:v>
                </c:pt>
                <c:pt idx="8140">
                  <c:v>9.4004629629629632E-2</c:v>
                </c:pt>
                <c:pt idx="8141">
                  <c:v>9.4016203703703713E-2</c:v>
                </c:pt>
                <c:pt idx="8142">
                  <c:v>9.402777777777778E-2</c:v>
                </c:pt>
                <c:pt idx="8143">
                  <c:v>9.403935185185186E-2</c:v>
                </c:pt>
                <c:pt idx="8144">
                  <c:v>9.4050925925925941E-2</c:v>
                </c:pt>
                <c:pt idx="8145">
                  <c:v>9.4062499999999993E-2</c:v>
                </c:pt>
                <c:pt idx="8146">
                  <c:v>9.4074074074074074E-2</c:v>
                </c:pt>
                <c:pt idx="8147">
                  <c:v>9.408564814814814E-2</c:v>
                </c:pt>
                <c:pt idx="8148">
                  <c:v>9.4097222222222221E-2</c:v>
                </c:pt>
                <c:pt idx="8149">
                  <c:v>9.4108796296296301E-2</c:v>
                </c:pt>
                <c:pt idx="8150">
                  <c:v>9.4120370370370368E-2</c:v>
                </c:pt>
                <c:pt idx="8151">
                  <c:v>9.4131944444444449E-2</c:v>
                </c:pt>
                <c:pt idx="8152">
                  <c:v>9.4143518518518529E-2</c:v>
                </c:pt>
                <c:pt idx="8153">
                  <c:v>9.4155092592592596E-2</c:v>
                </c:pt>
                <c:pt idx="8154">
                  <c:v>9.4166666666666662E-2</c:v>
                </c:pt>
                <c:pt idx="8155">
                  <c:v>9.4178240740740729E-2</c:v>
                </c:pt>
                <c:pt idx="8156">
                  <c:v>9.418981481481481E-2</c:v>
                </c:pt>
                <c:pt idx="8157">
                  <c:v>9.420138888888889E-2</c:v>
                </c:pt>
                <c:pt idx="8158">
                  <c:v>9.4212962962962957E-2</c:v>
                </c:pt>
                <c:pt idx="8159">
                  <c:v>9.4224537037037037E-2</c:v>
                </c:pt>
                <c:pt idx="8160">
                  <c:v>9.4236111111111118E-2</c:v>
                </c:pt>
                <c:pt idx="8161">
                  <c:v>9.4247685185185184E-2</c:v>
                </c:pt>
                <c:pt idx="8162">
                  <c:v>9.4259259259259265E-2</c:v>
                </c:pt>
                <c:pt idx="8163">
                  <c:v>9.4270833333333345E-2</c:v>
                </c:pt>
                <c:pt idx="8164">
                  <c:v>9.4282407407407412E-2</c:v>
                </c:pt>
                <c:pt idx="8165">
                  <c:v>9.4293981481481479E-2</c:v>
                </c:pt>
                <c:pt idx="8166">
                  <c:v>9.4305555555555545E-2</c:v>
                </c:pt>
                <c:pt idx="8167">
                  <c:v>9.4317129629629626E-2</c:v>
                </c:pt>
                <c:pt idx="8168">
                  <c:v>9.4328703703703706E-2</c:v>
                </c:pt>
                <c:pt idx="8169">
                  <c:v>9.4340277777777773E-2</c:v>
                </c:pt>
                <c:pt idx="8170">
                  <c:v>9.4351851851851853E-2</c:v>
                </c:pt>
                <c:pt idx="8171">
                  <c:v>9.4363425925925934E-2</c:v>
                </c:pt>
                <c:pt idx="8172">
                  <c:v>9.4375000000000001E-2</c:v>
                </c:pt>
                <c:pt idx="8173">
                  <c:v>9.4386574074074081E-2</c:v>
                </c:pt>
                <c:pt idx="8174">
                  <c:v>9.4398148148148134E-2</c:v>
                </c:pt>
                <c:pt idx="8175">
                  <c:v>9.4409722222222214E-2</c:v>
                </c:pt>
                <c:pt idx="8176">
                  <c:v>9.4421296296296295E-2</c:v>
                </c:pt>
                <c:pt idx="8177">
                  <c:v>9.4432870370370361E-2</c:v>
                </c:pt>
                <c:pt idx="8178">
                  <c:v>9.4444444444444442E-2</c:v>
                </c:pt>
                <c:pt idx="8179">
                  <c:v>9.4456018518518522E-2</c:v>
                </c:pt>
                <c:pt idx="8180">
                  <c:v>9.4467592592592589E-2</c:v>
                </c:pt>
                <c:pt idx="8181">
                  <c:v>9.447916666666667E-2</c:v>
                </c:pt>
                <c:pt idx="8182">
                  <c:v>9.449074074074075E-2</c:v>
                </c:pt>
                <c:pt idx="8183">
                  <c:v>9.4502314814814817E-2</c:v>
                </c:pt>
                <c:pt idx="8184">
                  <c:v>9.4513888888888897E-2</c:v>
                </c:pt>
                <c:pt idx="8185">
                  <c:v>9.4525462962962978E-2</c:v>
                </c:pt>
                <c:pt idx="8186">
                  <c:v>9.4537037037037031E-2</c:v>
                </c:pt>
                <c:pt idx="8187">
                  <c:v>9.4548611111111111E-2</c:v>
                </c:pt>
                <c:pt idx="8188">
                  <c:v>9.4560185185185178E-2</c:v>
                </c:pt>
                <c:pt idx="8189">
                  <c:v>9.4571759259259258E-2</c:v>
                </c:pt>
                <c:pt idx="8190">
                  <c:v>9.4583333333333339E-2</c:v>
                </c:pt>
                <c:pt idx="8191">
                  <c:v>9.4594907407407405E-2</c:v>
                </c:pt>
                <c:pt idx="8192">
                  <c:v>9.4606481481481486E-2</c:v>
                </c:pt>
                <c:pt idx="8193">
                  <c:v>9.4618055555555566E-2</c:v>
                </c:pt>
                <c:pt idx="8194">
                  <c:v>9.4629629629629619E-2</c:v>
                </c:pt>
                <c:pt idx="8195">
                  <c:v>9.46412037037037E-2</c:v>
                </c:pt>
                <c:pt idx="8196">
                  <c:v>9.4652777777777766E-2</c:v>
                </c:pt>
                <c:pt idx="8197">
                  <c:v>9.4664351851851847E-2</c:v>
                </c:pt>
                <c:pt idx="8198">
                  <c:v>9.4675925925925927E-2</c:v>
                </c:pt>
                <c:pt idx="8199">
                  <c:v>9.4687499999999994E-2</c:v>
                </c:pt>
                <c:pt idx="8200">
                  <c:v>9.4699074074074074E-2</c:v>
                </c:pt>
                <c:pt idx="8201">
                  <c:v>9.4710648148148155E-2</c:v>
                </c:pt>
                <c:pt idx="8202">
                  <c:v>9.4722222222222222E-2</c:v>
                </c:pt>
                <c:pt idx="8203">
                  <c:v>9.4733796296296302E-2</c:v>
                </c:pt>
                <c:pt idx="8204">
                  <c:v>9.4745370370370383E-2</c:v>
                </c:pt>
                <c:pt idx="8205">
                  <c:v>9.4756944444444449E-2</c:v>
                </c:pt>
                <c:pt idx="8206">
                  <c:v>9.4768518518518516E-2</c:v>
                </c:pt>
                <c:pt idx="8207">
                  <c:v>9.4780092592592582E-2</c:v>
                </c:pt>
                <c:pt idx="8208">
                  <c:v>9.4791666666666663E-2</c:v>
                </c:pt>
                <c:pt idx="8209">
                  <c:v>9.4803240740740743E-2</c:v>
                </c:pt>
                <c:pt idx="8210">
                  <c:v>9.481481481481481E-2</c:v>
                </c:pt>
                <c:pt idx="8211">
                  <c:v>9.4826388888888891E-2</c:v>
                </c:pt>
                <c:pt idx="8212">
                  <c:v>9.4837962962962971E-2</c:v>
                </c:pt>
                <c:pt idx="8213">
                  <c:v>9.4849537037037038E-2</c:v>
                </c:pt>
                <c:pt idx="8214">
                  <c:v>9.4861111111111118E-2</c:v>
                </c:pt>
                <c:pt idx="8215">
                  <c:v>9.4872685185185171E-2</c:v>
                </c:pt>
                <c:pt idx="8216">
                  <c:v>9.4872685185185171E-2</c:v>
                </c:pt>
                <c:pt idx="8217">
                  <c:v>9.4884259259259252E-2</c:v>
                </c:pt>
                <c:pt idx="8218">
                  <c:v>9.4907407407407399E-2</c:v>
                </c:pt>
                <c:pt idx="8219">
                  <c:v>9.4907407407407399E-2</c:v>
                </c:pt>
                <c:pt idx="8220">
                  <c:v>9.4918981481481479E-2</c:v>
                </c:pt>
                <c:pt idx="8221">
                  <c:v>9.493055555555556E-2</c:v>
                </c:pt>
                <c:pt idx="8222">
                  <c:v>9.4942129629629626E-2</c:v>
                </c:pt>
                <c:pt idx="8223">
                  <c:v>9.4953703703703707E-2</c:v>
                </c:pt>
                <c:pt idx="8224">
                  <c:v>9.4965277777777787E-2</c:v>
                </c:pt>
                <c:pt idx="8225">
                  <c:v>9.4976851851851854E-2</c:v>
                </c:pt>
                <c:pt idx="8226">
                  <c:v>9.4988425925925934E-2</c:v>
                </c:pt>
                <c:pt idx="8227">
                  <c:v>9.5000000000000015E-2</c:v>
                </c:pt>
                <c:pt idx="8228">
                  <c:v>9.5011574074074068E-2</c:v>
                </c:pt>
                <c:pt idx="8229">
                  <c:v>9.5023148148148148E-2</c:v>
                </c:pt>
                <c:pt idx="8230">
                  <c:v>9.5034722222222215E-2</c:v>
                </c:pt>
                <c:pt idx="8231">
                  <c:v>9.5046296296296295E-2</c:v>
                </c:pt>
                <c:pt idx="8232">
                  <c:v>9.5057870370370376E-2</c:v>
                </c:pt>
                <c:pt idx="8233">
                  <c:v>9.5069444444444443E-2</c:v>
                </c:pt>
                <c:pt idx="8234">
                  <c:v>9.5081018518518523E-2</c:v>
                </c:pt>
                <c:pt idx="8235">
                  <c:v>9.5092592592592604E-2</c:v>
                </c:pt>
                <c:pt idx="8236">
                  <c:v>9.5104166666666656E-2</c:v>
                </c:pt>
                <c:pt idx="8237">
                  <c:v>9.5115740740740737E-2</c:v>
                </c:pt>
                <c:pt idx="8238">
                  <c:v>9.5127314814814803E-2</c:v>
                </c:pt>
                <c:pt idx="8239">
                  <c:v>9.5138888888888884E-2</c:v>
                </c:pt>
                <c:pt idx="8240">
                  <c:v>9.5150462962962964E-2</c:v>
                </c:pt>
                <c:pt idx="8241">
                  <c:v>9.5162037037037031E-2</c:v>
                </c:pt>
                <c:pt idx="8242">
                  <c:v>9.5173611111111112E-2</c:v>
                </c:pt>
                <c:pt idx="8243">
                  <c:v>9.5185185185185192E-2</c:v>
                </c:pt>
                <c:pt idx="8244">
                  <c:v>9.5196759259259259E-2</c:v>
                </c:pt>
                <c:pt idx="8245">
                  <c:v>9.5208333333333339E-2</c:v>
                </c:pt>
                <c:pt idx="8246">
                  <c:v>9.521990740740742E-2</c:v>
                </c:pt>
                <c:pt idx="8247">
                  <c:v>9.5231481481481486E-2</c:v>
                </c:pt>
                <c:pt idx="8248">
                  <c:v>9.5243055555555553E-2</c:v>
                </c:pt>
                <c:pt idx="8249">
                  <c:v>9.525462962962962E-2</c:v>
                </c:pt>
                <c:pt idx="8250">
                  <c:v>9.52662037037037E-2</c:v>
                </c:pt>
                <c:pt idx="8251">
                  <c:v>9.5277777777777781E-2</c:v>
                </c:pt>
                <c:pt idx="8252">
                  <c:v>9.5289351851851847E-2</c:v>
                </c:pt>
                <c:pt idx="8253">
                  <c:v>9.5300925925925928E-2</c:v>
                </c:pt>
                <c:pt idx="8254">
                  <c:v>9.5312500000000008E-2</c:v>
                </c:pt>
                <c:pt idx="8255">
                  <c:v>9.5324074074074075E-2</c:v>
                </c:pt>
                <c:pt idx="8256">
                  <c:v>9.5335648148148155E-2</c:v>
                </c:pt>
                <c:pt idx="8257">
                  <c:v>9.5347222222222208E-2</c:v>
                </c:pt>
                <c:pt idx="8258">
                  <c:v>9.5358796296296289E-2</c:v>
                </c:pt>
                <c:pt idx="8259">
                  <c:v>9.5370370370370369E-2</c:v>
                </c:pt>
                <c:pt idx="8260">
                  <c:v>9.5381944444444436E-2</c:v>
                </c:pt>
                <c:pt idx="8261">
                  <c:v>9.5393518518518516E-2</c:v>
                </c:pt>
                <c:pt idx="8262">
                  <c:v>9.5405092592592597E-2</c:v>
                </c:pt>
                <c:pt idx="8263">
                  <c:v>9.5416666666666664E-2</c:v>
                </c:pt>
                <c:pt idx="8264">
                  <c:v>9.5428240740740744E-2</c:v>
                </c:pt>
                <c:pt idx="8265">
                  <c:v>9.5439814814814825E-2</c:v>
                </c:pt>
                <c:pt idx="8266">
                  <c:v>9.5451388888888891E-2</c:v>
                </c:pt>
                <c:pt idx="8267">
                  <c:v>9.5462962962962972E-2</c:v>
                </c:pt>
                <c:pt idx="8268">
                  <c:v>9.5474537037037052E-2</c:v>
                </c:pt>
                <c:pt idx="8269">
                  <c:v>9.5486111111111105E-2</c:v>
                </c:pt>
                <c:pt idx="8270">
                  <c:v>9.5497685185185185E-2</c:v>
                </c:pt>
                <c:pt idx="8271">
                  <c:v>9.5509259259259252E-2</c:v>
                </c:pt>
                <c:pt idx="8272">
                  <c:v>9.5520833333333333E-2</c:v>
                </c:pt>
                <c:pt idx="8273">
                  <c:v>9.5532407407407413E-2</c:v>
                </c:pt>
                <c:pt idx="8274">
                  <c:v>9.554398148148148E-2</c:v>
                </c:pt>
                <c:pt idx="8275">
                  <c:v>9.555555555555556E-2</c:v>
                </c:pt>
                <c:pt idx="8276">
                  <c:v>9.5567129629629641E-2</c:v>
                </c:pt>
                <c:pt idx="8277">
                  <c:v>9.5578703703703694E-2</c:v>
                </c:pt>
                <c:pt idx="8278">
                  <c:v>9.5590277777777774E-2</c:v>
                </c:pt>
                <c:pt idx="8279">
                  <c:v>9.5601851851851841E-2</c:v>
                </c:pt>
                <c:pt idx="8280">
                  <c:v>9.5613425925925921E-2</c:v>
                </c:pt>
                <c:pt idx="8281">
                  <c:v>9.5625000000000002E-2</c:v>
                </c:pt>
                <c:pt idx="8282">
                  <c:v>9.5636574074074068E-2</c:v>
                </c:pt>
                <c:pt idx="8283">
                  <c:v>9.5648148148148149E-2</c:v>
                </c:pt>
                <c:pt idx="8284">
                  <c:v>9.5659722222222229E-2</c:v>
                </c:pt>
                <c:pt idx="8285">
                  <c:v>9.5671296296296296E-2</c:v>
                </c:pt>
                <c:pt idx="8286">
                  <c:v>9.5682870370370376E-2</c:v>
                </c:pt>
                <c:pt idx="8287">
                  <c:v>9.5694444444444457E-2</c:v>
                </c:pt>
                <c:pt idx="8288">
                  <c:v>9.5706018518518524E-2</c:v>
                </c:pt>
                <c:pt idx="8289">
                  <c:v>9.571759259259259E-2</c:v>
                </c:pt>
                <c:pt idx="8290">
                  <c:v>9.5729166666666657E-2</c:v>
                </c:pt>
                <c:pt idx="8291">
                  <c:v>9.5740740740740737E-2</c:v>
                </c:pt>
                <c:pt idx="8292">
                  <c:v>9.5752314814814818E-2</c:v>
                </c:pt>
                <c:pt idx="8293">
                  <c:v>9.5763888888888885E-2</c:v>
                </c:pt>
                <c:pt idx="8294">
                  <c:v>9.5775462962962965E-2</c:v>
                </c:pt>
                <c:pt idx="8295">
                  <c:v>9.5787037037037046E-2</c:v>
                </c:pt>
                <c:pt idx="8296">
                  <c:v>9.5798611111111112E-2</c:v>
                </c:pt>
                <c:pt idx="8297">
                  <c:v>9.5810185185185179E-2</c:v>
                </c:pt>
                <c:pt idx="8298">
                  <c:v>9.5821759259259245E-2</c:v>
                </c:pt>
                <c:pt idx="8299">
                  <c:v>9.5833333333333326E-2</c:v>
                </c:pt>
                <c:pt idx="8300">
                  <c:v>9.5844907407407406E-2</c:v>
                </c:pt>
                <c:pt idx="8301">
                  <c:v>9.5856481481481473E-2</c:v>
                </c:pt>
                <c:pt idx="8302">
                  <c:v>9.5868055555555554E-2</c:v>
                </c:pt>
                <c:pt idx="8303">
                  <c:v>9.5879629629629634E-2</c:v>
                </c:pt>
                <c:pt idx="8304">
                  <c:v>9.5891203703703701E-2</c:v>
                </c:pt>
                <c:pt idx="8305">
                  <c:v>9.5902777777777781E-2</c:v>
                </c:pt>
                <c:pt idx="8306">
                  <c:v>9.5914351851851862E-2</c:v>
                </c:pt>
                <c:pt idx="8307">
                  <c:v>9.5925925925925928E-2</c:v>
                </c:pt>
                <c:pt idx="8308">
                  <c:v>9.5937500000000009E-2</c:v>
                </c:pt>
                <c:pt idx="8309">
                  <c:v>9.5949074074074089E-2</c:v>
                </c:pt>
                <c:pt idx="8310">
                  <c:v>9.5960648148148142E-2</c:v>
                </c:pt>
                <c:pt idx="8311">
                  <c:v>9.5972222222222223E-2</c:v>
                </c:pt>
                <c:pt idx="8312">
                  <c:v>9.5983796296296289E-2</c:v>
                </c:pt>
                <c:pt idx="8313">
                  <c:v>9.599537037037037E-2</c:v>
                </c:pt>
                <c:pt idx="8314">
                  <c:v>9.600694444444445E-2</c:v>
                </c:pt>
                <c:pt idx="8315">
                  <c:v>9.6018518518518517E-2</c:v>
                </c:pt>
                <c:pt idx="8316">
                  <c:v>9.6030092592592597E-2</c:v>
                </c:pt>
                <c:pt idx="8317">
                  <c:v>9.6041666666666678E-2</c:v>
                </c:pt>
                <c:pt idx="8318">
                  <c:v>9.6053240740740731E-2</c:v>
                </c:pt>
                <c:pt idx="8319">
                  <c:v>9.6064814814814811E-2</c:v>
                </c:pt>
                <c:pt idx="8320">
                  <c:v>9.6076388888888878E-2</c:v>
                </c:pt>
                <c:pt idx="8321">
                  <c:v>9.6087962962962958E-2</c:v>
                </c:pt>
                <c:pt idx="8322">
                  <c:v>9.6099537037037039E-2</c:v>
                </c:pt>
                <c:pt idx="8323">
                  <c:v>9.6111111111111105E-2</c:v>
                </c:pt>
                <c:pt idx="8324">
                  <c:v>9.6122685185185186E-2</c:v>
                </c:pt>
                <c:pt idx="8325">
                  <c:v>9.6134259259259267E-2</c:v>
                </c:pt>
                <c:pt idx="8326">
                  <c:v>9.6145833333333333E-2</c:v>
                </c:pt>
                <c:pt idx="8327">
                  <c:v>9.6157407407407414E-2</c:v>
                </c:pt>
                <c:pt idx="8328">
                  <c:v>9.6168981481481494E-2</c:v>
                </c:pt>
                <c:pt idx="8329">
                  <c:v>9.6180555555555561E-2</c:v>
                </c:pt>
                <c:pt idx="8330">
                  <c:v>9.6192129629629627E-2</c:v>
                </c:pt>
                <c:pt idx="8331">
                  <c:v>9.6203703703703694E-2</c:v>
                </c:pt>
                <c:pt idx="8332">
                  <c:v>9.6215277777777775E-2</c:v>
                </c:pt>
                <c:pt idx="8333">
                  <c:v>9.6226851851851855E-2</c:v>
                </c:pt>
                <c:pt idx="8334">
                  <c:v>9.6238425925925922E-2</c:v>
                </c:pt>
                <c:pt idx="8335">
                  <c:v>9.6250000000000002E-2</c:v>
                </c:pt>
                <c:pt idx="8336">
                  <c:v>9.6261574074074083E-2</c:v>
                </c:pt>
                <c:pt idx="8337">
                  <c:v>9.6273148148148149E-2</c:v>
                </c:pt>
                <c:pt idx="8338">
                  <c:v>9.6284722222222216E-2</c:v>
                </c:pt>
                <c:pt idx="8339">
                  <c:v>9.6296296296296283E-2</c:v>
                </c:pt>
                <c:pt idx="8340">
                  <c:v>9.6307870370370363E-2</c:v>
                </c:pt>
                <c:pt idx="8341">
                  <c:v>9.6319444444444444E-2</c:v>
                </c:pt>
                <c:pt idx="8342">
                  <c:v>9.633101851851851E-2</c:v>
                </c:pt>
                <c:pt idx="8343">
                  <c:v>9.6342592592592591E-2</c:v>
                </c:pt>
                <c:pt idx="8344">
                  <c:v>9.6354166666666671E-2</c:v>
                </c:pt>
                <c:pt idx="8345">
                  <c:v>9.6365740740740738E-2</c:v>
                </c:pt>
                <c:pt idx="8346">
                  <c:v>9.6377314814814818E-2</c:v>
                </c:pt>
                <c:pt idx="8347">
                  <c:v>9.6388888888888899E-2</c:v>
                </c:pt>
                <c:pt idx="8348">
                  <c:v>9.6400462962962966E-2</c:v>
                </c:pt>
                <c:pt idx="8349">
                  <c:v>9.6412037037037046E-2</c:v>
                </c:pt>
                <c:pt idx="8350">
                  <c:v>9.6423611111111127E-2</c:v>
                </c:pt>
                <c:pt idx="8351">
                  <c:v>9.6435185185185179E-2</c:v>
                </c:pt>
                <c:pt idx="8352">
                  <c:v>9.644675925925926E-2</c:v>
                </c:pt>
                <c:pt idx="8353">
                  <c:v>9.6458333333333326E-2</c:v>
                </c:pt>
                <c:pt idx="8354">
                  <c:v>9.6469907407407407E-2</c:v>
                </c:pt>
                <c:pt idx="8355">
                  <c:v>9.6481481481481488E-2</c:v>
                </c:pt>
                <c:pt idx="8356">
                  <c:v>9.6493055555555554E-2</c:v>
                </c:pt>
                <c:pt idx="8357">
                  <c:v>9.6504629629629635E-2</c:v>
                </c:pt>
                <c:pt idx="8358">
                  <c:v>9.6516203703703715E-2</c:v>
                </c:pt>
                <c:pt idx="8359">
                  <c:v>9.6527777777777768E-2</c:v>
                </c:pt>
                <c:pt idx="8360">
                  <c:v>9.6539351851851848E-2</c:v>
                </c:pt>
                <c:pt idx="8361">
                  <c:v>9.6550925925925915E-2</c:v>
                </c:pt>
                <c:pt idx="8362">
                  <c:v>9.6562499999999996E-2</c:v>
                </c:pt>
                <c:pt idx="8363">
                  <c:v>9.6574074074074076E-2</c:v>
                </c:pt>
                <c:pt idx="8364">
                  <c:v>9.6585648148148143E-2</c:v>
                </c:pt>
                <c:pt idx="8365">
                  <c:v>9.6597222222222223E-2</c:v>
                </c:pt>
                <c:pt idx="8366">
                  <c:v>9.6608796296296304E-2</c:v>
                </c:pt>
                <c:pt idx="8367">
                  <c:v>9.662037037037037E-2</c:v>
                </c:pt>
                <c:pt idx="8368">
                  <c:v>9.6631944444444451E-2</c:v>
                </c:pt>
                <c:pt idx="8369">
                  <c:v>9.6643518518518531E-2</c:v>
                </c:pt>
                <c:pt idx="8370">
                  <c:v>9.6655092592592598E-2</c:v>
                </c:pt>
                <c:pt idx="8371">
                  <c:v>9.6666666666666665E-2</c:v>
                </c:pt>
                <c:pt idx="8372">
                  <c:v>9.6678240740740731E-2</c:v>
                </c:pt>
                <c:pt idx="8373">
                  <c:v>9.6689814814814812E-2</c:v>
                </c:pt>
                <c:pt idx="8374">
                  <c:v>9.6701388888888892E-2</c:v>
                </c:pt>
                <c:pt idx="8375">
                  <c:v>9.6712962962962959E-2</c:v>
                </c:pt>
                <c:pt idx="8376">
                  <c:v>9.6724537037037039E-2</c:v>
                </c:pt>
                <c:pt idx="8377">
                  <c:v>9.673611111111112E-2</c:v>
                </c:pt>
                <c:pt idx="8378">
                  <c:v>9.6747685185185187E-2</c:v>
                </c:pt>
                <c:pt idx="8379">
                  <c:v>9.6759259259259253E-2</c:v>
                </c:pt>
                <c:pt idx="8380">
                  <c:v>9.677083333333332E-2</c:v>
                </c:pt>
                <c:pt idx="8381">
                  <c:v>9.67824074074074E-2</c:v>
                </c:pt>
                <c:pt idx="8382">
                  <c:v>9.6793981481481481E-2</c:v>
                </c:pt>
                <c:pt idx="8383">
                  <c:v>9.6805555555555547E-2</c:v>
                </c:pt>
                <c:pt idx="8384">
                  <c:v>9.6817129629629628E-2</c:v>
                </c:pt>
                <c:pt idx="8385">
                  <c:v>9.6828703703703708E-2</c:v>
                </c:pt>
                <c:pt idx="8386">
                  <c:v>9.6840277777777775E-2</c:v>
                </c:pt>
                <c:pt idx="8387">
                  <c:v>9.6851851851851856E-2</c:v>
                </c:pt>
                <c:pt idx="8388">
                  <c:v>9.6863425925925936E-2</c:v>
                </c:pt>
                <c:pt idx="8389">
                  <c:v>9.6875000000000003E-2</c:v>
                </c:pt>
                <c:pt idx="8390">
                  <c:v>9.6886574074074083E-2</c:v>
                </c:pt>
                <c:pt idx="8391">
                  <c:v>9.6898148148148164E-2</c:v>
                </c:pt>
                <c:pt idx="8392">
                  <c:v>9.6909722222222217E-2</c:v>
                </c:pt>
                <c:pt idx="8393">
                  <c:v>9.6921296296296297E-2</c:v>
                </c:pt>
                <c:pt idx="8394">
                  <c:v>9.6932870370370364E-2</c:v>
                </c:pt>
                <c:pt idx="8395">
                  <c:v>9.6944444444444444E-2</c:v>
                </c:pt>
                <c:pt idx="8396">
                  <c:v>9.6956018518518525E-2</c:v>
                </c:pt>
                <c:pt idx="8397">
                  <c:v>9.6967592592592591E-2</c:v>
                </c:pt>
                <c:pt idx="8398">
                  <c:v>9.6979166666666672E-2</c:v>
                </c:pt>
                <c:pt idx="8399">
                  <c:v>9.6990740740740752E-2</c:v>
                </c:pt>
                <c:pt idx="8400">
                  <c:v>9.7002314814814805E-2</c:v>
                </c:pt>
                <c:pt idx="8401">
                  <c:v>9.7013888888888886E-2</c:v>
                </c:pt>
                <c:pt idx="8402">
                  <c:v>9.7025462962962952E-2</c:v>
                </c:pt>
                <c:pt idx="8403">
                  <c:v>9.7037037037037033E-2</c:v>
                </c:pt>
                <c:pt idx="8404">
                  <c:v>9.7048611111111113E-2</c:v>
                </c:pt>
                <c:pt idx="8405">
                  <c:v>9.706018518518518E-2</c:v>
                </c:pt>
                <c:pt idx="8406">
                  <c:v>9.707175925925926E-2</c:v>
                </c:pt>
                <c:pt idx="8407">
                  <c:v>9.7083333333333341E-2</c:v>
                </c:pt>
                <c:pt idx="8408">
                  <c:v>9.7094907407407408E-2</c:v>
                </c:pt>
                <c:pt idx="8409">
                  <c:v>9.7106481481481488E-2</c:v>
                </c:pt>
                <c:pt idx="8410">
                  <c:v>9.7118055555555569E-2</c:v>
                </c:pt>
                <c:pt idx="8411">
                  <c:v>9.7129629629629635E-2</c:v>
                </c:pt>
                <c:pt idx="8412">
                  <c:v>9.7141203703703702E-2</c:v>
                </c:pt>
                <c:pt idx="8413">
                  <c:v>9.7152777777777768E-2</c:v>
                </c:pt>
                <c:pt idx="8414">
                  <c:v>9.7164351851851849E-2</c:v>
                </c:pt>
                <c:pt idx="8415">
                  <c:v>9.7175925925925929E-2</c:v>
                </c:pt>
                <c:pt idx="8416">
                  <c:v>9.7187499999999996E-2</c:v>
                </c:pt>
                <c:pt idx="8417">
                  <c:v>9.7199074074074077E-2</c:v>
                </c:pt>
                <c:pt idx="8418">
                  <c:v>9.7210648148148157E-2</c:v>
                </c:pt>
                <c:pt idx="8419">
                  <c:v>9.7222222222222224E-2</c:v>
                </c:pt>
                <c:pt idx="8420">
                  <c:v>9.723379629629629E-2</c:v>
                </c:pt>
                <c:pt idx="8421">
                  <c:v>9.7245370370370357E-2</c:v>
                </c:pt>
                <c:pt idx="8422">
                  <c:v>9.7256944444444438E-2</c:v>
                </c:pt>
                <c:pt idx="8423">
                  <c:v>9.7268518518518518E-2</c:v>
                </c:pt>
                <c:pt idx="8424">
                  <c:v>9.7280092592592585E-2</c:v>
                </c:pt>
                <c:pt idx="8425">
                  <c:v>9.7291666666666665E-2</c:v>
                </c:pt>
                <c:pt idx="8426">
                  <c:v>9.7303240740740746E-2</c:v>
                </c:pt>
                <c:pt idx="8427">
                  <c:v>9.7314814814814812E-2</c:v>
                </c:pt>
                <c:pt idx="8428">
                  <c:v>9.7326388888888893E-2</c:v>
                </c:pt>
                <c:pt idx="8429">
                  <c:v>9.7337962962962973E-2</c:v>
                </c:pt>
                <c:pt idx="8430">
                  <c:v>9.734953703703704E-2</c:v>
                </c:pt>
                <c:pt idx="8431">
                  <c:v>9.736111111111112E-2</c:v>
                </c:pt>
                <c:pt idx="8432">
                  <c:v>9.7372685185185173E-2</c:v>
                </c:pt>
                <c:pt idx="8433">
                  <c:v>9.7384259259259254E-2</c:v>
                </c:pt>
                <c:pt idx="8434">
                  <c:v>9.7395833333333334E-2</c:v>
                </c:pt>
                <c:pt idx="8435">
                  <c:v>9.7407407407407401E-2</c:v>
                </c:pt>
                <c:pt idx="8436">
                  <c:v>9.7418981481481481E-2</c:v>
                </c:pt>
                <c:pt idx="8437">
                  <c:v>9.7430555555555562E-2</c:v>
                </c:pt>
                <c:pt idx="8438">
                  <c:v>9.7442129629629629E-2</c:v>
                </c:pt>
                <c:pt idx="8439">
                  <c:v>9.7453703703703709E-2</c:v>
                </c:pt>
                <c:pt idx="8440">
                  <c:v>9.746527777777779E-2</c:v>
                </c:pt>
                <c:pt idx="8441">
                  <c:v>9.7476851851851842E-2</c:v>
                </c:pt>
                <c:pt idx="8442">
                  <c:v>9.7488425925925923E-2</c:v>
                </c:pt>
                <c:pt idx="8443">
                  <c:v>9.7499999999999989E-2</c:v>
                </c:pt>
                <c:pt idx="8444">
                  <c:v>9.751157407407407E-2</c:v>
                </c:pt>
                <c:pt idx="8445">
                  <c:v>9.752314814814815E-2</c:v>
                </c:pt>
                <c:pt idx="8446">
                  <c:v>9.7534722222222217E-2</c:v>
                </c:pt>
                <c:pt idx="8447">
                  <c:v>9.7546296296296298E-2</c:v>
                </c:pt>
                <c:pt idx="8448">
                  <c:v>9.7557870370370378E-2</c:v>
                </c:pt>
                <c:pt idx="8449">
                  <c:v>9.7569444444444445E-2</c:v>
                </c:pt>
                <c:pt idx="8450">
                  <c:v>9.7581018518518525E-2</c:v>
                </c:pt>
                <c:pt idx="8451">
                  <c:v>9.7592592592592606E-2</c:v>
                </c:pt>
                <c:pt idx="8452">
                  <c:v>9.7604166666666672E-2</c:v>
                </c:pt>
                <c:pt idx="8453">
                  <c:v>9.7615740740740739E-2</c:v>
                </c:pt>
                <c:pt idx="8454">
                  <c:v>9.7627314814814806E-2</c:v>
                </c:pt>
                <c:pt idx="8455">
                  <c:v>9.7638888888888886E-2</c:v>
                </c:pt>
                <c:pt idx="8456">
                  <c:v>9.7650462962962967E-2</c:v>
                </c:pt>
                <c:pt idx="8457">
                  <c:v>9.7662037037037033E-2</c:v>
                </c:pt>
                <c:pt idx="8458">
                  <c:v>9.7673611111111114E-2</c:v>
                </c:pt>
                <c:pt idx="8459">
                  <c:v>9.7685185185185194E-2</c:v>
                </c:pt>
                <c:pt idx="8460">
                  <c:v>9.7696759259259261E-2</c:v>
                </c:pt>
                <c:pt idx="8461">
                  <c:v>9.7708333333333328E-2</c:v>
                </c:pt>
                <c:pt idx="8462">
                  <c:v>9.7719907407407394E-2</c:v>
                </c:pt>
                <c:pt idx="8463">
                  <c:v>9.7731481481481475E-2</c:v>
                </c:pt>
                <c:pt idx="8464">
                  <c:v>9.7743055555555555E-2</c:v>
                </c:pt>
                <c:pt idx="8465">
                  <c:v>9.7754629629629622E-2</c:v>
                </c:pt>
                <c:pt idx="8466">
                  <c:v>9.7766203703703702E-2</c:v>
                </c:pt>
                <c:pt idx="8467">
                  <c:v>9.7777777777777783E-2</c:v>
                </c:pt>
                <c:pt idx="8468">
                  <c:v>9.778935185185185E-2</c:v>
                </c:pt>
                <c:pt idx="8469">
                  <c:v>9.780092592592593E-2</c:v>
                </c:pt>
                <c:pt idx="8470">
                  <c:v>9.7812500000000011E-2</c:v>
                </c:pt>
                <c:pt idx="8471">
                  <c:v>9.7824074074074077E-2</c:v>
                </c:pt>
                <c:pt idx="8472">
                  <c:v>9.7835648148148158E-2</c:v>
                </c:pt>
                <c:pt idx="8473">
                  <c:v>9.784722222222221E-2</c:v>
                </c:pt>
                <c:pt idx="8474">
                  <c:v>9.7858796296296291E-2</c:v>
                </c:pt>
                <c:pt idx="8475">
                  <c:v>9.7870370370370371E-2</c:v>
                </c:pt>
                <c:pt idx="8476">
                  <c:v>9.7881944444444438E-2</c:v>
                </c:pt>
                <c:pt idx="8477">
                  <c:v>9.7893518518518519E-2</c:v>
                </c:pt>
                <c:pt idx="8478">
                  <c:v>9.7905092592592599E-2</c:v>
                </c:pt>
                <c:pt idx="8479">
                  <c:v>9.7916666666666666E-2</c:v>
                </c:pt>
                <c:pt idx="8480">
                  <c:v>9.7928240740740746E-2</c:v>
                </c:pt>
                <c:pt idx="8481">
                  <c:v>9.7939814814814827E-2</c:v>
                </c:pt>
                <c:pt idx="8482">
                  <c:v>9.795138888888888E-2</c:v>
                </c:pt>
                <c:pt idx="8483">
                  <c:v>9.796296296296296E-2</c:v>
                </c:pt>
                <c:pt idx="8484">
                  <c:v>9.7974537037037027E-2</c:v>
                </c:pt>
                <c:pt idx="8485">
                  <c:v>9.7986111111111107E-2</c:v>
                </c:pt>
                <c:pt idx="8486">
                  <c:v>9.7997685185185188E-2</c:v>
                </c:pt>
                <c:pt idx="8487">
                  <c:v>9.8009259259259254E-2</c:v>
                </c:pt>
                <c:pt idx="8488">
                  <c:v>9.8020833333333335E-2</c:v>
                </c:pt>
                <c:pt idx="8489">
                  <c:v>9.8032407407407415E-2</c:v>
                </c:pt>
                <c:pt idx="8490">
                  <c:v>9.8043981481481482E-2</c:v>
                </c:pt>
                <c:pt idx="8491">
                  <c:v>9.8055555555555562E-2</c:v>
                </c:pt>
                <c:pt idx="8492">
                  <c:v>9.8067129629629643E-2</c:v>
                </c:pt>
                <c:pt idx="8493">
                  <c:v>9.807870370370371E-2</c:v>
                </c:pt>
                <c:pt idx="8494">
                  <c:v>9.8090277777777776E-2</c:v>
                </c:pt>
                <c:pt idx="8495">
                  <c:v>9.8101851851851843E-2</c:v>
                </c:pt>
                <c:pt idx="8496">
                  <c:v>9.8113425925925923E-2</c:v>
                </c:pt>
                <c:pt idx="8497">
                  <c:v>9.8125000000000004E-2</c:v>
                </c:pt>
                <c:pt idx="8498">
                  <c:v>9.8136574074074071E-2</c:v>
                </c:pt>
                <c:pt idx="8499">
                  <c:v>9.8148148148148151E-2</c:v>
                </c:pt>
                <c:pt idx="8500">
                  <c:v>9.8159722222222232E-2</c:v>
                </c:pt>
                <c:pt idx="8501">
                  <c:v>9.8171296296296298E-2</c:v>
                </c:pt>
                <c:pt idx="8502">
                  <c:v>9.8182870370370365E-2</c:v>
                </c:pt>
                <c:pt idx="8503">
                  <c:v>9.8194444444444431E-2</c:v>
                </c:pt>
                <c:pt idx="8504">
                  <c:v>9.8206018518518512E-2</c:v>
                </c:pt>
                <c:pt idx="8505">
                  <c:v>9.8217592592592592E-2</c:v>
                </c:pt>
                <c:pt idx="8506">
                  <c:v>9.8229166666666659E-2</c:v>
                </c:pt>
                <c:pt idx="8507">
                  <c:v>9.824074074074074E-2</c:v>
                </c:pt>
                <c:pt idx="8508">
                  <c:v>9.825231481481482E-2</c:v>
                </c:pt>
                <c:pt idx="8509">
                  <c:v>9.8263888888888887E-2</c:v>
                </c:pt>
                <c:pt idx="8510">
                  <c:v>9.8275462962962967E-2</c:v>
                </c:pt>
                <c:pt idx="8511">
                  <c:v>9.8287037037037048E-2</c:v>
                </c:pt>
                <c:pt idx="8512">
                  <c:v>9.8298611111111114E-2</c:v>
                </c:pt>
                <c:pt idx="8513">
                  <c:v>9.8310185185185195E-2</c:v>
                </c:pt>
                <c:pt idx="8514">
                  <c:v>9.8321759259259248E-2</c:v>
                </c:pt>
                <c:pt idx="8515">
                  <c:v>9.8333333333333328E-2</c:v>
                </c:pt>
                <c:pt idx="8516">
                  <c:v>9.8344907407407409E-2</c:v>
                </c:pt>
                <c:pt idx="8517">
                  <c:v>9.8356481481481475E-2</c:v>
                </c:pt>
                <c:pt idx="8518">
                  <c:v>9.8368055555555556E-2</c:v>
                </c:pt>
                <c:pt idx="8519">
                  <c:v>9.8379629629629636E-2</c:v>
                </c:pt>
                <c:pt idx="8520">
                  <c:v>9.8391203703703703E-2</c:v>
                </c:pt>
                <c:pt idx="8521">
                  <c:v>9.8402777777777783E-2</c:v>
                </c:pt>
                <c:pt idx="8522">
                  <c:v>9.8414351851851836E-2</c:v>
                </c:pt>
                <c:pt idx="8523">
                  <c:v>9.8425925925925917E-2</c:v>
                </c:pt>
                <c:pt idx="8524">
                  <c:v>9.8437499999999997E-2</c:v>
                </c:pt>
                <c:pt idx="8525">
                  <c:v>9.8449074074074064E-2</c:v>
                </c:pt>
                <c:pt idx="8526">
                  <c:v>9.8460648148148144E-2</c:v>
                </c:pt>
                <c:pt idx="8527">
                  <c:v>9.8472222222222225E-2</c:v>
                </c:pt>
                <c:pt idx="8528">
                  <c:v>9.8483796296296292E-2</c:v>
                </c:pt>
                <c:pt idx="8529">
                  <c:v>9.8495370370370372E-2</c:v>
                </c:pt>
                <c:pt idx="8530">
                  <c:v>9.8506944444444453E-2</c:v>
                </c:pt>
                <c:pt idx="8531">
                  <c:v>9.8518518518518519E-2</c:v>
                </c:pt>
                <c:pt idx="8532">
                  <c:v>9.85300925925926E-2</c:v>
                </c:pt>
                <c:pt idx="8533">
                  <c:v>9.854166666666668E-2</c:v>
                </c:pt>
                <c:pt idx="8534">
                  <c:v>9.8553240740740747E-2</c:v>
                </c:pt>
                <c:pt idx="8535">
                  <c:v>9.8564814814814813E-2</c:v>
                </c:pt>
                <c:pt idx="8536">
                  <c:v>9.857638888888888E-2</c:v>
                </c:pt>
                <c:pt idx="8537">
                  <c:v>9.8587962962962961E-2</c:v>
                </c:pt>
                <c:pt idx="8538">
                  <c:v>9.8599537037037041E-2</c:v>
                </c:pt>
                <c:pt idx="8539">
                  <c:v>9.8611111111111108E-2</c:v>
                </c:pt>
                <c:pt idx="8540">
                  <c:v>9.8622685185185188E-2</c:v>
                </c:pt>
                <c:pt idx="8541">
                  <c:v>9.8634259259259269E-2</c:v>
                </c:pt>
                <c:pt idx="8542">
                  <c:v>9.8645833333333335E-2</c:v>
                </c:pt>
                <c:pt idx="8543">
                  <c:v>9.8657407407407402E-2</c:v>
                </c:pt>
                <c:pt idx="8544">
                  <c:v>9.8668981481481469E-2</c:v>
                </c:pt>
                <c:pt idx="8545">
                  <c:v>9.8680555555555549E-2</c:v>
                </c:pt>
                <c:pt idx="8546">
                  <c:v>9.869212962962963E-2</c:v>
                </c:pt>
                <c:pt idx="8547">
                  <c:v>9.8703703703703696E-2</c:v>
                </c:pt>
                <c:pt idx="8548">
                  <c:v>9.8715277777777777E-2</c:v>
                </c:pt>
                <c:pt idx="8549">
                  <c:v>9.8726851851851857E-2</c:v>
                </c:pt>
                <c:pt idx="8550">
                  <c:v>9.8738425925925924E-2</c:v>
                </c:pt>
                <c:pt idx="8551">
                  <c:v>9.8750000000000004E-2</c:v>
                </c:pt>
                <c:pt idx="8552">
                  <c:v>9.8761574074074085E-2</c:v>
                </c:pt>
                <c:pt idx="8553">
                  <c:v>9.8773148148148152E-2</c:v>
                </c:pt>
                <c:pt idx="8554">
                  <c:v>9.8784722222222232E-2</c:v>
                </c:pt>
                <c:pt idx="8555">
                  <c:v>9.8796296296296285E-2</c:v>
                </c:pt>
                <c:pt idx="8556">
                  <c:v>9.8807870370370365E-2</c:v>
                </c:pt>
                <c:pt idx="8557">
                  <c:v>9.8819444444444446E-2</c:v>
                </c:pt>
                <c:pt idx="8558">
                  <c:v>9.8831018518518512E-2</c:v>
                </c:pt>
                <c:pt idx="8559">
                  <c:v>9.8842592592592593E-2</c:v>
                </c:pt>
                <c:pt idx="8560">
                  <c:v>9.8854166666666674E-2</c:v>
                </c:pt>
                <c:pt idx="8561">
                  <c:v>9.886574074074074E-2</c:v>
                </c:pt>
                <c:pt idx="8562">
                  <c:v>9.8877314814814821E-2</c:v>
                </c:pt>
                <c:pt idx="8563">
                  <c:v>9.8888888888888873E-2</c:v>
                </c:pt>
                <c:pt idx="8564">
                  <c:v>9.8900462962962954E-2</c:v>
                </c:pt>
                <c:pt idx="8565">
                  <c:v>9.8912037037037034E-2</c:v>
                </c:pt>
                <c:pt idx="8566">
                  <c:v>9.8923611111111101E-2</c:v>
                </c:pt>
                <c:pt idx="8567">
                  <c:v>9.8935185185185182E-2</c:v>
                </c:pt>
                <c:pt idx="8568">
                  <c:v>9.8946759259259262E-2</c:v>
                </c:pt>
                <c:pt idx="8569">
                  <c:v>9.8958333333333329E-2</c:v>
                </c:pt>
                <c:pt idx="8570">
                  <c:v>9.8969907407407409E-2</c:v>
                </c:pt>
                <c:pt idx="8571">
                  <c:v>9.898148148148149E-2</c:v>
                </c:pt>
                <c:pt idx="8572">
                  <c:v>9.8993055555555556E-2</c:v>
                </c:pt>
                <c:pt idx="8573">
                  <c:v>9.9004629629629637E-2</c:v>
                </c:pt>
                <c:pt idx="8574">
                  <c:v>9.9016203703703717E-2</c:v>
                </c:pt>
                <c:pt idx="8575">
                  <c:v>9.9027777777777784E-2</c:v>
                </c:pt>
                <c:pt idx="8576">
                  <c:v>9.9039351851851851E-2</c:v>
                </c:pt>
                <c:pt idx="8577">
                  <c:v>9.9050925925925917E-2</c:v>
                </c:pt>
                <c:pt idx="8578">
                  <c:v>9.9062499999999998E-2</c:v>
                </c:pt>
                <c:pt idx="8579">
                  <c:v>9.9074074074074078E-2</c:v>
                </c:pt>
                <c:pt idx="8580">
                  <c:v>9.9085648148148145E-2</c:v>
                </c:pt>
                <c:pt idx="8581">
                  <c:v>9.9097222222222225E-2</c:v>
                </c:pt>
                <c:pt idx="8582">
                  <c:v>9.9108796296296306E-2</c:v>
                </c:pt>
                <c:pt idx="8583">
                  <c:v>9.9120370370370373E-2</c:v>
                </c:pt>
                <c:pt idx="8584">
                  <c:v>9.9120370370370373E-2</c:v>
                </c:pt>
                <c:pt idx="8585">
                  <c:v>9.9131944444444439E-2</c:v>
                </c:pt>
                <c:pt idx="8586">
                  <c:v>9.9143518518518506E-2</c:v>
                </c:pt>
                <c:pt idx="8587">
                  <c:v>9.9155092592592586E-2</c:v>
                </c:pt>
                <c:pt idx="8588">
                  <c:v>9.9166666666666667E-2</c:v>
                </c:pt>
                <c:pt idx="8589">
                  <c:v>9.9178240740740733E-2</c:v>
                </c:pt>
                <c:pt idx="8590">
                  <c:v>9.9189814814814814E-2</c:v>
                </c:pt>
                <c:pt idx="8591">
                  <c:v>9.9201388888888895E-2</c:v>
                </c:pt>
                <c:pt idx="8592">
                  <c:v>9.9212962962962961E-2</c:v>
                </c:pt>
                <c:pt idx="8593">
                  <c:v>9.9224537037037042E-2</c:v>
                </c:pt>
                <c:pt idx="8594">
                  <c:v>9.9236111111111122E-2</c:v>
                </c:pt>
                <c:pt idx="8595">
                  <c:v>9.9247685185185189E-2</c:v>
                </c:pt>
                <c:pt idx="8596">
                  <c:v>9.9259259259259269E-2</c:v>
                </c:pt>
                <c:pt idx="8597">
                  <c:v>9.9270833333333322E-2</c:v>
                </c:pt>
                <c:pt idx="8598">
                  <c:v>9.9282407407407403E-2</c:v>
                </c:pt>
                <c:pt idx="8599">
                  <c:v>9.9293981481481483E-2</c:v>
                </c:pt>
                <c:pt idx="8600">
                  <c:v>9.930555555555555E-2</c:v>
                </c:pt>
                <c:pt idx="8601">
                  <c:v>9.931712962962963E-2</c:v>
                </c:pt>
                <c:pt idx="8602">
                  <c:v>9.9328703703703711E-2</c:v>
                </c:pt>
                <c:pt idx="8603">
                  <c:v>9.9340277777777777E-2</c:v>
                </c:pt>
                <c:pt idx="8604">
                  <c:v>9.9351851851851858E-2</c:v>
                </c:pt>
                <c:pt idx="8605">
                  <c:v>9.9363425925925911E-2</c:v>
                </c:pt>
                <c:pt idx="8606">
                  <c:v>9.9374999999999991E-2</c:v>
                </c:pt>
                <c:pt idx="8607">
                  <c:v>9.9386574074074072E-2</c:v>
                </c:pt>
                <c:pt idx="8608">
                  <c:v>9.9398148148148138E-2</c:v>
                </c:pt>
                <c:pt idx="8609">
                  <c:v>9.9409722222222219E-2</c:v>
                </c:pt>
                <c:pt idx="8610">
                  <c:v>9.9421296296296299E-2</c:v>
                </c:pt>
                <c:pt idx="8611">
                  <c:v>9.9432870370370366E-2</c:v>
                </c:pt>
                <c:pt idx="8612">
                  <c:v>9.9444444444444446E-2</c:v>
                </c:pt>
                <c:pt idx="8613">
                  <c:v>9.9456018518518527E-2</c:v>
                </c:pt>
                <c:pt idx="8614">
                  <c:v>9.9467592592592594E-2</c:v>
                </c:pt>
                <c:pt idx="8615">
                  <c:v>9.9479166666666674E-2</c:v>
                </c:pt>
                <c:pt idx="8616">
                  <c:v>9.9490740740740755E-2</c:v>
                </c:pt>
                <c:pt idx="8617">
                  <c:v>9.9502314814814821E-2</c:v>
                </c:pt>
                <c:pt idx="8618">
                  <c:v>9.9513888888888888E-2</c:v>
                </c:pt>
                <c:pt idx="8619">
                  <c:v>9.9525462962962954E-2</c:v>
                </c:pt>
                <c:pt idx="8620">
                  <c:v>9.9537037037037035E-2</c:v>
                </c:pt>
                <c:pt idx="8621">
                  <c:v>9.9548611111111115E-2</c:v>
                </c:pt>
                <c:pt idx="8622">
                  <c:v>9.9560185185185182E-2</c:v>
                </c:pt>
                <c:pt idx="8623">
                  <c:v>9.9571759259259263E-2</c:v>
                </c:pt>
                <c:pt idx="8624">
                  <c:v>9.9583333333333343E-2</c:v>
                </c:pt>
                <c:pt idx="8625">
                  <c:v>9.959490740740741E-2</c:v>
                </c:pt>
                <c:pt idx="8626">
                  <c:v>9.9606481481481476E-2</c:v>
                </c:pt>
                <c:pt idx="8627">
                  <c:v>9.9618055555555543E-2</c:v>
                </c:pt>
                <c:pt idx="8628">
                  <c:v>9.9629629629629624E-2</c:v>
                </c:pt>
                <c:pt idx="8629">
                  <c:v>9.9641203703703704E-2</c:v>
                </c:pt>
                <c:pt idx="8630">
                  <c:v>9.9652777777777771E-2</c:v>
                </c:pt>
                <c:pt idx="8631">
                  <c:v>9.9664351851851851E-2</c:v>
                </c:pt>
                <c:pt idx="8632">
                  <c:v>9.9675925925925932E-2</c:v>
                </c:pt>
                <c:pt idx="8633">
                  <c:v>9.9687499999999998E-2</c:v>
                </c:pt>
                <c:pt idx="8634">
                  <c:v>9.9699074074074079E-2</c:v>
                </c:pt>
                <c:pt idx="8635">
                  <c:v>9.9710648148148159E-2</c:v>
                </c:pt>
                <c:pt idx="8636">
                  <c:v>9.9722222222222226E-2</c:v>
                </c:pt>
                <c:pt idx="8637">
                  <c:v>9.9733796296296306E-2</c:v>
                </c:pt>
                <c:pt idx="8638">
                  <c:v>9.9745370370370359E-2</c:v>
                </c:pt>
                <c:pt idx="8639">
                  <c:v>9.975694444444444E-2</c:v>
                </c:pt>
                <c:pt idx="8640">
                  <c:v>9.976851851851852E-2</c:v>
                </c:pt>
                <c:pt idx="8641">
                  <c:v>9.9780092592592587E-2</c:v>
                </c:pt>
                <c:pt idx="8642">
                  <c:v>9.9791666666666667E-2</c:v>
                </c:pt>
                <c:pt idx="8643">
                  <c:v>9.9803240740740748E-2</c:v>
                </c:pt>
                <c:pt idx="8644">
                  <c:v>9.9814814814814815E-2</c:v>
                </c:pt>
                <c:pt idx="8645">
                  <c:v>9.9826388888888895E-2</c:v>
                </c:pt>
                <c:pt idx="8646">
                  <c:v>9.9837962962962948E-2</c:v>
                </c:pt>
                <c:pt idx="8647">
                  <c:v>9.9849537037037028E-2</c:v>
                </c:pt>
                <c:pt idx="8648">
                  <c:v>9.9861111111111109E-2</c:v>
                </c:pt>
                <c:pt idx="8649">
                  <c:v>9.9872685185185175E-2</c:v>
                </c:pt>
                <c:pt idx="8650">
                  <c:v>9.9884259259259256E-2</c:v>
                </c:pt>
                <c:pt idx="8651">
                  <c:v>9.9895833333333336E-2</c:v>
                </c:pt>
                <c:pt idx="8652">
                  <c:v>9.9907407407407403E-2</c:v>
                </c:pt>
                <c:pt idx="8653">
                  <c:v>9.9918981481481484E-2</c:v>
                </c:pt>
                <c:pt idx="8654">
                  <c:v>9.9930555555555564E-2</c:v>
                </c:pt>
                <c:pt idx="8655">
                  <c:v>9.9942129629629631E-2</c:v>
                </c:pt>
                <c:pt idx="8656">
                  <c:v>9.9953703703703711E-2</c:v>
                </c:pt>
                <c:pt idx="8657">
                  <c:v>9.9965277777777792E-2</c:v>
                </c:pt>
                <c:pt idx="8658">
                  <c:v>9.9976851851851845E-2</c:v>
                </c:pt>
                <c:pt idx="8659">
                  <c:v>9.9988425925925925E-2</c:v>
                </c:pt>
                <c:pt idx="8660">
                  <c:v>9.9999999999999992E-2</c:v>
                </c:pt>
                <c:pt idx="8661">
                  <c:v>0.10001157407407407</c:v>
                </c:pt>
                <c:pt idx="8662">
                  <c:v>0.10002314814814815</c:v>
                </c:pt>
                <c:pt idx="8663">
                  <c:v>0.10003472222222222</c:v>
                </c:pt>
                <c:pt idx="8664">
                  <c:v>0.1000462962962963</c:v>
                </c:pt>
                <c:pt idx="8665">
                  <c:v>0.10005787037037038</c:v>
                </c:pt>
                <c:pt idx="8666">
                  <c:v>0.10006944444444445</c:v>
                </c:pt>
                <c:pt idx="8667">
                  <c:v>0.10008101851851851</c:v>
                </c:pt>
                <c:pt idx="8668">
                  <c:v>0.10009259259259258</c:v>
                </c:pt>
                <c:pt idx="8669">
                  <c:v>0.10010416666666666</c:v>
                </c:pt>
                <c:pt idx="8670">
                  <c:v>0.10011574074074074</c:v>
                </c:pt>
                <c:pt idx="8671">
                  <c:v>0.10012731481481481</c:v>
                </c:pt>
                <c:pt idx="8672">
                  <c:v>0.10013888888888889</c:v>
                </c:pt>
                <c:pt idx="8673">
                  <c:v>0.10015046296296297</c:v>
                </c:pt>
                <c:pt idx="8674">
                  <c:v>0.10016203703703704</c:v>
                </c:pt>
                <c:pt idx="8675">
                  <c:v>0.10017361111111112</c:v>
                </c:pt>
                <c:pt idx="8676">
                  <c:v>0.1001851851851852</c:v>
                </c:pt>
                <c:pt idx="8677">
                  <c:v>0.10019675925925926</c:v>
                </c:pt>
                <c:pt idx="8678">
                  <c:v>0.10020833333333334</c:v>
                </c:pt>
                <c:pt idx="8679">
                  <c:v>0.1002199074074074</c:v>
                </c:pt>
                <c:pt idx="8680">
                  <c:v>0.10023148148148148</c:v>
                </c:pt>
                <c:pt idx="8681">
                  <c:v>0.10024305555555556</c:v>
                </c:pt>
                <c:pt idx="8682">
                  <c:v>0.10025462962962962</c:v>
                </c:pt>
                <c:pt idx="8683">
                  <c:v>0.1002662037037037</c:v>
                </c:pt>
                <c:pt idx="8684">
                  <c:v>0.10027777777777779</c:v>
                </c:pt>
                <c:pt idx="8685">
                  <c:v>0.10028935185185185</c:v>
                </c:pt>
                <c:pt idx="8686">
                  <c:v>0.10030092592592593</c:v>
                </c:pt>
                <c:pt idx="8687">
                  <c:v>0.10031249999999999</c:v>
                </c:pt>
                <c:pt idx="8688">
                  <c:v>0.10032407407407407</c:v>
                </c:pt>
                <c:pt idx="8689">
                  <c:v>0.10033564814814815</c:v>
                </c:pt>
                <c:pt idx="8690">
                  <c:v>0.10034722222222221</c:v>
                </c:pt>
                <c:pt idx="8691">
                  <c:v>0.10035879629629629</c:v>
                </c:pt>
                <c:pt idx="8692">
                  <c:v>0.10037037037037037</c:v>
                </c:pt>
                <c:pt idx="8693">
                  <c:v>0.10038194444444444</c:v>
                </c:pt>
                <c:pt idx="8694">
                  <c:v>0.10039351851851852</c:v>
                </c:pt>
                <c:pt idx="8695">
                  <c:v>0.1004050925925926</c:v>
                </c:pt>
                <c:pt idx="8696">
                  <c:v>0.10041666666666667</c:v>
                </c:pt>
                <c:pt idx="8697">
                  <c:v>0.10042824074074075</c:v>
                </c:pt>
                <c:pt idx="8698">
                  <c:v>0.10043981481481483</c:v>
                </c:pt>
                <c:pt idx="8699">
                  <c:v>0.10045138888888888</c:v>
                </c:pt>
                <c:pt idx="8700">
                  <c:v>0.10046296296296296</c:v>
                </c:pt>
                <c:pt idx="8701">
                  <c:v>0.10047453703703703</c:v>
                </c:pt>
                <c:pt idx="8702">
                  <c:v>0.10048611111111111</c:v>
                </c:pt>
                <c:pt idx="8703">
                  <c:v>0.10049768518518519</c:v>
                </c:pt>
                <c:pt idx="8704">
                  <c:v>0.10050925925925926</c:v>
                </c:pt>
                <c:pt idx="8705">
                  <c:v>0.10052083333333334</c:v>
                </c:pt>
                <c:pt idx="8706">
                  <c:v>0.10053240740740742</c:v>
                </c:pt>
                <c:pt idx="8707">
                  <c:v>0.10054398148148148</c:v>
                </c:pt>
                <c:pt idx="8708">
                  <c:v>0.10055555555555555</c:v>
                </c:pt>
                <c:pt idx="8709">
                  <c:v>0.10056712962962962</c:v>
                </c:pt>
                <c:pt idx="8710">
                  <c:v>0.1005787037037037</c:v>
                </c:pt>
                <c:pt idx="8711">
                  <c:v>0.10059027777777778</c:v>
                </c:pt>
                <c:pt idx="8712">
                  <c:v>0.10060185185185185</c:v>
                </c:pt>
                <c:pt idx="8713">
                  <c:v>0.10061342592592593</c:v>
                </c:pt>
                <c:pt idx="8714">
                  <c:v>0.10062500000000001</c:v>
                </c:pt>
                <c:pt idx="8715">
                  <c:v>0.10063657407407407</c:v>
                </c:pt>
                <c:pt idx="8716">
                  <c:v>0.10064814814814815</c:v>
                </c:pt>
                <c:pt idx="8717">
                  <c:v>0.10065972222222223</c:v>
                </c:pt>
                <c:pt idx="8718">
                  <c:v>0.1006712962962963</c:v>
                </c:pt>
                <c:pt idx="8719">
                  <c:v>0.10068287037037038</c:v>
                </c:pt>
                <c:pt idx="8720">
                  <c:v>0.10069444444444443</c:v>
                </c:pt>
                <c:pt idx="8721">
                  <c:v>0.10070601851851851</c:v>
                </c:pt>
                <c:pt idx="8722">
                  <c:v>0.10071759259259259</c:v>
                </c:pt>
                <c:pt idx="8723">
                  <c:v>0.10072916666666666</c:v>
                </c:pt>
                <c:pt idx="8724">
                  <c:v>0.10074074074074074</c:v>
                </c:pt>
                <c:pt idx="8725">
                  <c:v>0.10075231481481482</c:v>
                </c:pt>
                <c:pt idx="8726">
                  <c:v>0.10076388888888889</c:v>
                </c:pt>
                <c:pt idx="8727">
                  <c:v>0.10077546296296297</c:v>
                </c:pt>
                <c:pt idx="8728">
                  <c:v>0.10078703703703702</c:v>
                </c:pt>
                <c:pt idx="8729">
                  <c:v>0.1007986111111111</c:v>
                </c:pt>
                <c:pt idx="8730">
                  <c:v>0.10081018518518518</c:v>
                </c:pt>
                <c:pt idx="8731">
                  <c:v>0.10082175925925925</c:v>
                </c:pt>
                <c:pt idx="8732">
                  <c:v>0.10083333333333333</c:v>
                </c:pt>
                <c:pt idx="8733">
                  <c:v>0.10084490740740741</c:v>
                </c:pt>
                <c:pt idx="8734">
                  <c:v>0.10085648148148148</c:v>
                </c:pt>
                <c:pt idx="8735">
                  <c:v>0.10086805555555556</c:v>
                </c:pt>
                <c:pt idx="8736">
                  <c:v>0.10087962962962964</c:v>
                </c:pt>
                <c:pt idx="8737">
                  <c:v>0.10089120370370371</c:v>
                </c:pt>
                <c:pt idx="8738">
                  <c:v>0.10090277777777779</c:v>
                </c:pt>
                <c:pt idx="8739">
                  <c:v>0.10091435185185187</c:v>
                </c:pt>
                <c:pt idx="8740">
                  <c:v>0.10092592592592592</c:v>
                </c:pt>
                <c:pt idx="8741">
                  <c:v>0.1009375</c:v>
                </c:pt>
                <c:pt idx="8742">
                  <c:v>0.10094907407407407</c:v>
                </c:pt>
                <c:pt idx="8743">
                  <c:v>0.10096064814814815</c:v>
                </c:pt>
                <c:pt idx="8744">
                  <c:v>0.10097222222222223</c:v>
                </c:pt>
                <c:pt idx="8745">
                  <c:v>0.10098379629629629</c:v>
                </c:pt>
                <c:pt idx="8746">
                  <c:v>0.10099537037037037</c:v>
                </c:pt>
                <c:pt idx="8747">
                  <c:v>0.10100694444444445</c:v>
                </c:pt>
                <c:pt idx="8748">
                  <c:v>0.10101851851851851</c:v>
                </c:pt>
                <c:pt idx="8749">
                  <c:v>0.10103009259259259</c:v>
                </c:pt>
                <c:pt idx="8750">
                  <c:v>0.10104166666666665</c:v>
                </c:pt>
                <c:pt idx="8751">
                  <c:v>0.10105324074074074</c:v>
                </c:pt>
                <c:pt idx="8752">
                  <c:v>0.10106481481481482</c:v>
                </c:pt>
                <c:pt idx="8753">
                  <c:v>0.10107638888888888</c:v>
                </c:pt>
                <c:pt idx="8754">
                  <c:v>0.10108796296296296</c:v>
                </c:pt>
                <c:pt idx="8755">
                  <c:v>0.10109953703703704</c:v>
                </c:pt>
                <c:pt idx="8756">
                  <c:v>0.10111111111111111</c:v>
                </c:pt>
                <c:pt idx="8757">
                  <c:v>0.10112268518518519</c:v>
                </c:pt>
                <c:pt idx="8758">
                  <c:v>0.10113425925925927</c:v>
                </c:pt>
                <c:pt idx="8759">
                  <c:v>0.10114583333333334</c:v>
                </c:pt>
                <c:pt idx="8760">
                  <c:v>0.10115740740740742</c:v>
                </c:pt>
                <c:pt idx="8761">
                  <c:v>0.10116898148148147</c:v>
                </c:pt>
                <c:pt idx="8762">
                  <c:v>0.10118055555555555</c:v>
                </c:pt>
                <c:pt idx="8763">
                  <c:v>0.10119212962962963</c:v>
                </c:pt>
                <c:pt idx="8764">
                  <c:v>0.1012037037037037</c:v>
                </c:pt>
                <c:pt idx="8765">
                  <c:v>0.10121527777777778</c:v>
                </c:pt>
                <c:pt idx="8766">
                  <c:v>0.10122685185185186</c:v>
                </c:pt>
                <c:pt idx="8767">
                  <c:v>0.10123842592592593</c:v>
                </c:pt>
                <c:pt idx="8768">
                  <c:v>0.10125000000000001</c:v>
                </c:pt>
                <c:pt idx="8769">
                  <c:v>0.10126157407407406</c:v>
                </c:pt>
                <c:pt idx="8770">
                  <c:v>0.10127314814814814</c:v>
                </c:pt>
                <c:pt idx="8771">
                  <c:v>0.10128472222222222</c:v>
                </c:pt>
                <c:pt idx="8772">
                  <c:v>0.10129629629629629</c:v>
                </c:pt>
                <c:pt idx="8773">
                  <c:v>0.10130787037037037</c:v>
                </c:pt>
                <c:pt idx="8774">
                  <c:v>0.10131944444444445</c:v>
                </c:pt>
                <c:pt idx="8775">
                  <c:v>0.10133101851851851</c:v>
                </c:pt>
                <c:pt idx="8776">
                  <c:v>0.1013425925925926</c:v>
                </c:pt>
                <c:pt idx="8777">
                  <c:v>0.10135416666666668</c:v>
                </c:pt>
                <c:pt idx="8778">
                  <c:v>0.10136574074074074</c:v>
                </c:pt>
                <c:pt idx="8779">
                  <c:v>0.10137731481481482</c:v>
                </c:pt>
                <c:pt idx="8780">
                  <c:v>0.1013888888888889</c:v>
                </c:pt>
                <c:pt idx="8781">
                  <c:v>0.10140046296296296</c:v>
                </c:pt>
                <c:pt idx="8782">
                  <c:v>0.10141203703703704</c:v>
                </c:pt>
                <c:pt idx="8783">
                  <c:v>0.1014236111111111</c:v>
                </c:pt>
                <c:pt idx="8784">
                  <c:v>0.10143518518518518</c:v>
                </c:pt>
                <c:pt idx="8785">
                  <c:v>0.10144675925925926</c:v>
                </c:pt>
                <c:pt idx="8786">
                  <c:v>0.10145833333333333</c:v>
                </c:pt>
                <c:pt idx="8787">
                  <c:v>0.10146990740740741</c:v>
                </c:pt>
                <c:pt idx="8788">
                  <c:v>0.10148148148148149</c:v>
                </c:pt>
                <c:pt idx="8789">
                  <c:v>0.10149305555555554</c:v>
                </c:pt>
                <c:pt idx="8790">
                  <c:v>0.10150462962962963</c:v>
                </c:pt>
                <c:pt idx="8791">
                  <c:v>0.10151620370370369</c:v>
                </c:pt>
                <c:pt idx="8792">
                  <c:v>0.10152777777777777</c:v>
                </c:pt>
                <c:pt idx="8793">
                  <c:v>0.10153935185185185</c:v>
                </c:pt>
                <c:pt idx="8794">
                  <c:v>0.10155092592592592</c:v>
                </c:pt>
                <c:pt idx="8795">
                  <c:v>0.1015625</c:v>
                </c:pt>
                <c:pt idx="8796">
                  <c:v>0.10157407407407408</c:v>
                </c:pt>
                <c:pt idx="8797">
                  <c:v>0.10158564814814815</c:v>
                </c:pt>
                <c:pt idx="8798">
                  <c:v>0.10159722222222223</c:v>
                </c:pt>
                <c:pt idx="8799">
                  <c:v>0.10160879629629631</c:v>
                </c:pt>
                <c:pt idx="8800">
                  <c:v>0.10162037037037037</c:v>
                </c:pt>
                <c:pt idx="8801">
                  <c:v>0.10163194444444446</c:v>
                </c:pt>
                <c:pt idx="8802">
                  <c:v>0.10164351851851851</c:v>
                </c:pt>
                <c:pt idx="8803">
                  <c:v>0.10165509259259259</c:v>
                </c:pt>
                <c:pt idx="8804">
                  <c:v>0.10166666666666667</c:v>
                </c:pt>
                <c:pt idx="8805">
                  <c:v>0.10167824074074074</c:v>
                </c:pt>
                <c:pt idx="8806">
                  <c:v>0.10168981481481482</c:v>
                </c:pt>
                <c:pt idx="8807">
                  <c:v>0.1017013888888889</c:v>
                </c:pt>
                <c:pt idx="8808">
                  <c:v>0.10171296296296296</c:v>
                </c:pt>
                <c:pt idx="8809">
                  <c:v>0.10172453703703704</c:v>
                </c:pt>
                <c:pt idx="8810">
                  <c:v>0.1017361111111111</c:v>
                </c:pt>
                <c:pt idx="8811">
                  <c:v>0.10174768518518518</c:v>
                </c:pt>
                <c:pt idx="8812">
                  <c:v>0.10175925925925926</c:v>
                </c:pt>
                <c:pt idx="8813">
                  <c:v>0.10177083333333332</c:v>
                </c:pt>
                <c:pt idx="8814">
                  <c:v>0.1017824074074074</c:v>
                </c:pt>
                <c:pt idx="8815">
                  <c:v>0.10179398148148149</c:v>
                </c:pt>
                <c:pt idx="8816">
                  <c:v>0.10180555555555555</c:v>
                </c:pt>
                <c:pt idx="8817">
                  <c:v>0.10181712962962963</c:v>
                </c:pt>
                <c:pt idx="8818">
                  <c:v>0.10182870370370371</c:v>
                </c:pt>
                <c:pt idx="8819">
                  <c:v>0.10184027777777778</c:v>
                </c:pt>
                <c:pt idx="8820">
                  <c:v>0.10185185185185186</c:v>
                </c:pt>
                <c:pt idx="8821">
                  <c:v>0.10186342592592594</c:v>
                </c:pt>
                <c:pt idx="8822">
                  <c:v>0.10187499999999999</c:v>
                </c:pt>
                <c:pt idx="8823">
                  <c:v>0.10188657407407407</c:v>
                </c:pt>
                <c:pt idx="8824">
                  <c:v>0.10189814814814814</c:v>
                </c:pt>
                <c:pt idx="8825">
                  <c:v>0.10190972222222222</c:v>
                </c:pt>
                <c:pt idx="8826">
                  <c:v>0.1019212962962963</c:v>
                </c:pt>
                <c:pt idx="8827">
                  <c:v>0.10193287037037037</c:v>
                </c:pt>
                <c:pt idx="8828">
                  <c:v>0.10194444444444445</c:v>
                </c:pt>
                <c:pt idx="8829">
                  <c:v>0.10195601851851853</c:v>
                </c:pt>
                <c:pt idx="8830">
                  <c:v>0.10196759259259258</c:v>
                </c:pt>
                <c:pt idx="8831">
                  <c:v>0.10197916666666666</c:v>
                </c:pt>
                <c:pt idx="8832">
                  <c:v>0.10199074074074073</c:v>
                </c:pt>
                <c:pt idx="8833">
                  <c:v>0.10200231481481481</c:v>
                </c:pt>
                <c:pt idx="8834">
                  <c:v>0.10201388888888889</c:v>
                </c:pt>
                <c:pt idx="8835">
                  <c:v>0.10202546296296296</c:v>
                </c:pt>
                <c:pt idx="8836">
                  <c:v>0.10203703703703704</c:v>
                </c:pt>
                <c:pt idx="8837">
                  <c:v>0.10204861111111112</c:v>
                </c:pt>
                <c:pt idx="8838">
                  <c:v>0.10206018518518518</c:v>
                </c:pt>
                <c:pt idx="8839">
                  <c:v>0.10207175925925926</c:v>
                </c:pt>
                <c:pt idx="8840">
                  <c:v>0.10208333333333335</c:v>
                </c:pt>
                <c:pt idx="8841">
                  <c:v>0.10209490740740741</c:v>
                </c:pt>
                <c:pt idx="8842">
                  <c:v>0.10210648148148149</c:v>
                </c:pt>
                <c:pt idx="8843">
                  <c:v>0.10211805555555555</c:v>
                </c:pt>
                <c:pt idx="8844">
                  <c:v>0.10212962962962963</c:v>
                </c:pt>
                <c:pt idx="8845">
                  <c:v>0.10214120370370371</c:v>
                </c:pt>
                <c:pt idx="8846">
                  <c:v>0.10215277777777777</c:v>
                </c:pt>
                <c:pt idx="8847">
                  <c:v>0.10216435185185185</c:v>
                </c:pt>
                <c:pt idx="8848">
                  <c:v>0.10217592592592593</c:v>
                </c:pt>
                <c:pt idx="8849">
                  <c:v>0.1021875</c:v>
                </c:pt>
                <c:pt idx="8850">
                  <c:v>0.10219907407407408</c:v>
                </c:pt>
                <c:pt idx="8851">
                  <c:v>0.10221064814814813</c:v>
                </c:pt>
                <c:pt idx="8852">
                  <c:v>0.10222222222222221</c:v>
                </c:pt>
                <c:pt idx="8853">
                  <c:v>0.10223379629629629</c:v>
                </c:pt>
                <c:pt idx="8854">
                  <c:v>0.10224537037037036</c:v>
                </c:pt>
                <c:pt idx="8855">
                  <c:v>0.10225694444444444</c:v>
                </c:pt>
                <c:pt idx="8856">
                  <c:v>0.10226851851851852</c:v>
                </c:pt>
                <c:pt idx="8857">
                  <c:v>0.10228009259259259</c:v>
                </c:pt>
                <c:pt idx="8858">
                  <c:v>0.10229166666666667</c:v>
                </c:pt>
                <c:pt idx="8859">
                  <c:v>0.10230324074074075</c:v>
                </c:pt>
                <c:pt idx="8860">
                  <c:v>0.10231481481481482</c:v>
                </c:pt>
                <c:pt idx="8861">
                  <c:v>0.1023263888888889</c:v>
                </c:pt>
                <c:pt idx="8862">
                  <c:v>0.10233796296296298</c:v>
                </c:pt>
                <c:pt idx="8863">
                  <c:v>0.10234953703703703</c:v>
                </c:pt>
                <c:pt idx="8864">
                  <c:v>0.10236111111111111</c:v>
                </c:pt>
                <c:pt idx="8865">
                  <c:v>0.10237268518518518</c:v>
                </c:pt>
                <c:pt idx="8866">
                  <c:v>0.10238425925925926</c:v>
                </c:pt>
                <c:pt idx="8867">
                  <c:v>0.10239583333333334</c:v>
                </c:pt>
                <c:pt idx="8868">
                  <c:v>0.10240740740740741</c:v>
                </c:pt>
                <c:pt idx="8869">
                  <c:v>0.10241898148148149</c:v>
                </c:pt>
                <c:pt idx="8870">
                  <c:v>0.10243055555555557</c:v>
                </c:pt>
                <c:pt idx="8871">
                  <c:v>0.10244212962962962</c:v>
                </c:pt>
                <c:pt idx="8872">
                  <c:v>0.1024537037037037</c:v>
                </c:pt>
                <c:pt idx="8873">
                  <c:v>0.10246527777777777</c:v>
                </c:pt>
                <c:pt idx="8874">
                  <c:v>0.10247685185185185</c:v>
                </c:pt>
                <c:pt idx="8875">
                  <c:v>0.10248842592592593</c:v>
                </c:pt>
                <c:pt idx="8876">
                  <c:v>0.10249999999999999</c:v>
                </c:pt>
                <c:pt idx="8877">
                  <c:v>0.10251157407407407</c:v>
                </c:pt>
                <c:pt idx="8878">
                  <c:v>0.10252314814814815</c:v>
                </c:pt>
                <c:pt idx="8879">
                  <c:v>0.10253472222222222</c:v>
                </c:pt>
                <c:pt idx="8880">
                  <c:v>0.1025462962962963</c:v>
                </c:pt>
                <c:pt idx="8881">
                  <c:v>0.10255787037037038</c:v>
                </c:pt>
                <c:pt idx="8882">
                  <c:v>0.10256944444444445</c:v>
                </c:pt>
                <c:pt idx="8883">
                  <c:v>0.10258101851851852</c:v>
                </c:pt>
                <c:pt idx="8884">
                  <c:v>0.10259259259259258</c:v>
                </c:pt>
                <c:pt idx="8885">
                  <c:v>0.10260416666666666</c:v>
                </c:pt>
                <c:pt idx="8886">
                  <c:v>0.10261574074074074</c:v>
                </c:pt>
                <c:pt idx="8887">
                  <c:v>0.10262731481481481</c:v>
                </c:pt>
                <c:pt idx="8888">
                  <c:v>0.10263888888888889</c:v>
                </c:pt>
                <c:pt idx="8889">
                  <c:v>0.10265046296296297</c:v>
                </c:pt>
                <c:pt idx="8890">
                  <c:v>0.10266203703703704</c:v>
                </c:pt>
                <c:pt idx="8891">
                  <c:v>0.10267361111111112</c:v>
                </c:pt>
                <c:pt idx="8892">
                  <c:v>0.10268518518518517</c:v>
                </c:pt>
                <c:pt idx="8893">
                  <c:v>0.10269675925925925</c:v>
                </c:pt>
                <c:pt idx="8894">
                  <c:v>0.10270833333333333</c:v>
                </c:pt>
                <c:pt idx="8895">
                  <c:v>0.1027199074074074</c:v>
                </c:pt>
                <c:pt idx="8896">
                  <c:v>0.10273148148148148</c:v>
                </c:pt>
                <c:pt idx="8897">
                  <c:v>0.10274305555555556</c:v>
                </c:pt>
                <c:pt idx="8898">
                  <c:v>0.10275462962962963</c:v>
                </c:pt>
                <c:pt idx="8899">
                  <c:v>0.10276620370370371</c:v>
                </c:pt>
                <c:pt idx="8900">
                  <c:v>0.10277777777777779</c:v>
                </c:pt>
                <c:pt idx="8901">
                  <c:v>0.10278935185185185</c:v>
                </c:pt>
                <c:pt idx="8902">
                  <c:v>0.10280092592592593</c:v>
                </c:pt>
                <c:pt idx="8903">
                  <c:v>0.10281250000000001</c:v>
                </c:pt>
                <c:pt idx="8904">
                  <c:v>0.10282407407407407</c:v>
                </c:pt>
                <c:pt idx="8905">
                  <c:v>0.10283564814814815</c:v>
                </c:pt>
                <c:pt idx="8906">
                  <c:v>0.10284722222222221</c:v>
                </c:pt>
                <c:pt idx="8907">
                  <c:v>0.1028587962962963</c:v>
                </c:pt>
                <c:pt idx="8908">
                  <c:v>0.10287037037037038</c:v>
                </c:pt>
                <c:pt idx="8909">
                  <c:v>0.10288194444444444</c:v>
                </c:pt>
                <c:pt idx="8910">
                  <c:v>0.10289351851851852</c:v>
                </c:pt>
                <c:pt idx="8911">
                  <c:v>0.1029050925925926</c:v>
                </c:pt>
                <c:pt idx="8912">
                  <c:v>0.10291666666666666</c:v>
                </c:pt>
                <c:pt idx="8913">
                  <c:v>0.10292824074074074</c:v>
                </c:pt>
                <c:pt idx="8914">
                  <c:v>0.1029398148148148</c:v>
                </c:pt>
                <c:pt idx="8915">
                  <c:v>0.10295138888888888</c:v>
                </c:pt>
                <c:pt idx="8916">
                  <c:v>0.10296296296296296</c:v>
                </c:pt>
                <c:pt idx="8917">
                  <c:v>0.10297453703703703</c:v>
                </c:pt>
                <c:pt idx="8918">
                  <c:v>0.10298611111111111</c:v>
                </c:pt>
                <c:pt idx="8919">
                  <c:v>0.10299768518518519</c:v>
                </c:pt>
                <c:pt idx="8920">
                  <c:v>0.10300925925925926</c:v>
                </c:pt>
                <c:pt idx="8921">
                  <c:v>0.10302083333333334</c:v>
                </c:pt>
                <c:pt idx="8922">
                  <c:v>0.10303240740740742</c:v>
                </c:pt>
                <c:pt idx="8923">
                  <c:v>0.10304398148148149</c:v>
                </c:pt>
                <c:pt idx="8924">
                  <c:v>0.10305555555555555</c:v>
                </c:pt>
                <c:pt idx="8925">
                  <c:v>0.10306712962962962</c:v>
                </c:pt>
                <c:pt idx="8926">
                  <c:v>0.1030787037037037</c:v>
                </c:pt>
                <c:pt idx="8927">
                  <c:v>0.10309027777777778</c:v>
                </c:pt>
                <c:pt idx="8928">
                  <c:v>0.10310185185185185</c:v>
                </c:pt>
                <c:pt idx="8929">
                  <c:v>0.10311342592592593</c:v>
                </c:pt>
                <c:pt idx="8930">
                  <c:v>0.10312500000000001</c:v>
                </c:pt>
                <c:pt idx="8931">
                  <c:v>0.10313657407407407</c:v>
                </c:pt>
                <c:pt idx="8932">
                  <c:v>0.10314814814814816</c:v>
                </c:pt>
                <c:pt idx="8933">
                  <c:v>0.10315972222222221</c:v>
                </c:pt>
                <c:pt idx="8934">
                  <c:v>0.10317129629629629</c:v>
                </c:pt>
                <c:pt idx="8935">
                  <c:v>0.10318287037037037</c:v>
                </c:pt>
                <c:pt idx="8936">
                  <c:v>0.10319444444444444</c:v>
                </c:pt>
                <c:pt idx="8937">
                  <c:v>0.10320601851851852</c:v>
                </c:pt>
                <c:pt idx="8938">
                  <c:v>0.1032175925925926</c:v>
                </c:pt>
                <c:pt idx="8939">
                  <c:v>0.10322916666666666</c:v>
                </c:pt>
                <c:pt idx="8940">
                  <c:v>0.10324074074074074</c:v>
                </c:pt>
                <c:pt idx="8941">
                  <c:v>0.10324074074074074</c:v>
                </c:pt>
                <c:pt idx="8942">
                  <c:v>0.10325231481481482</c:v>
                </c:pt>
                <c:pt idx="8943">
                  <c:v>0.10326388888888889</c:v>
                </c:pt>
                <c:pt idx="8944">
                  <c:v>0.10327546296296297</c:v>
                </c:pt>
                <c:pt idx="8945">
                  <c:v>0.10328703703703705</c:v>
                </c:pt>
                <c:pt idx="8946">
                  <c:v>0.1032986111111111</c:v>
                </c:pt>
                <c:pt idx="8947">
                  <c:v>0.10331018518518519</c:v>
                </c:pt>
                <c:pt idx="8948">
                  <c:v>0.10332175925925925</c:v>
                </c:pt>
                <c:pt idx="8949">
                  <c:v>0.10333333333333333</c:v>
                </c:pt>
                <c:pt idx="8950">
                  <c:v>0.10334490740740741</c:v>
                </c:pt>
                <c:pt idx="8951">
                  <c:v>0.10335648148148148</c:v>
                </c:pt>
                <c:pt idx="8952">
                  <c:v>0.10336805555555556</c:v>
                </c:pt>
                <c:pt idx="8953">
                  <c:v>0.10337962962962964</c:v>
                </c:pt>
                <c:pt idx="8954">
                  <c:v>0.10339120370370369</c:v>
                </c:pt>
                <c:pt idx="8955">
                  <c:v>0.10340277777777777</c:v>
                </c:pt>
                <c:pt idx="8956">
                  <c:v>0.10341435185185184</c:v>
                </c:pt>
                <c:pt idx="8957">
                  <c:v>0.10342592592592592</c:v>
                </c:pt>
                <c:pt idx="8958">
                  <c:v>0.1034375</c:v>
                </c:pt>
                <c:pt idx="8959">
                  <c:v>0.10344907407407407</c:v>
                </c:pt>
                <c:pt idx="8960">
                  <c:v>0.10346064814814815</c:v>
                </c:pt>
                <c:pt idx="8961">
                  <c:v>0.10347222222222223</c:v>
                </c:pt>
                <c:pt idx="8962">
                  <c:v>0.1034837962962963</c:v>
                </c:pt>
                <c:pt idx="8963">
                  <c:v>0.10349537037037038</c:v>
                </c:pt>
                <c:pt idx="8964">
                  <c:v>0.10350694444444446</c:v>
                </c:pt>
                <c:pt idx="8965">
                  <c:v>0.10351851851851852</c:v>
                </c:pt>
                <c:pt idx="8966">
                  <c:v>0.10353009259259259</c:v>
                </c:pt>
                <c:pt idx="8967">
                  <c:v>0.10354166666666666</c:v>
                </c:pt>
                <c:pt idx="8968">
                  <c:v>0.10355324074074074</c:v>
                </c:pt>
                <c:pt idx="8969">
                  <c:v>0.10356481481481482</c:v>
                </c:pt>
                <c:pt idx="8970">
                  <c:v>0.10357638888888888</c:v>
                </c:pt>
                <c:pt idx="8971">
                  <c:v>0.10358796296296297</c:v>
                </c:pt>
                <c:pt idx="8972">
                  <c:v>0.10359953703703705</c:v>
                </c:pt>
                <c:pt idx="8973">
                  <c:v>0.10361111111111111</c:v>
                </c:pt>
                <c:pt idx="8974">
                  <c:v>0.10362268518518518</c:v>
                </c:pt>
                <c:pt idx="8975">
                  <c:v>0.10363425925925925</c:v>
                </c:pt>
                <c:pt idx="8976">
                  <c:v>0.10364583333333333</c:v>
                </c:pt>
                <c:pt idx="8977">
                  <c:v>0.10365740740740741</c:v>
                </c:pt>
                <c:pt idx="8978">
                  <c:v>0.10366898148148147</c:v>
                </c:pt>
                <c:pt idx="8979">
                  <c:v>0.10368055555555555</c:v>
                </c:pt>
                <c:pt idx="8980">
                  <c:v>0.10369212962962963</c:v>
                </c:pt>
                <c:pt idx="8981">
                  <c:v>0.1037037037037037</c:v>
                </c:pt>
                <c:pt idx="8982">
                  <c:v>0.10371527777777778</c:v>
                </c:pt>
                <c:pt idx="8983">
                  <c:v>0.10372685185185186</c:v>
                </c:pt>
                <c:pt idx="8984">
                  <c:v>0.10373842592592593</c:v>
                </c:pt>
                <c:pt idx="8985">
                  <c:v>0.10375000000000001</c:v>
                </c:pt>
                <c:pt idx="8986">
                  <c:v>0.10376157407407409</c:v>
                </c:pt>
                <c:pt idx="8987">
                  <c:v>0.10377314814814814</c:v>
                </c:pt>
                <c:pt idx="8988">
                  <c:v>0.10378472222222222</c:v>
                </c:pt>
                <c:pt idx="8989">
                  <c:v>0.10379629629629629</c:v>
                </c:pt>
                <c:pt idx="8990">
                  <c:v>0.10380787037037037</c:v>
                </c:pt>
                <c:pt idx="8991">
                  <c:v>0.10381944444444445</c:v>
                </c:pt>
                <c:pt idx="8992">
                  <c:v>0.10383101851851852</c:v>
                </c:pt>
                <c:pt idx="8993">
                  <c:v>0.1038425925925926</c:v>
                </c:pt>
                <c:pt idx="8994">
                  <c:v>0.10385416666666668</c:v>
                </c:pt>
                <c:pt idx="8995">
                  <c:v>0.10386574074074073</c:v>
                </c:pt>
                <c:pt idx="8996">
                  <c:v>0.10387731481481481</c:v>
                </c:pt>
                <c:pt idx="8997">
                  <c:v>0.10388888888888888</c:v>
                </c:pt>
                <c:pt idx="8998">
                  <c:v>0.10390046296296296</c:v>
                </c:pt>
                <c:pt idx="8999">
                  <c:v>0.10391203703703704</c:v>
                </c:pt>
                <c:pt idx="9000">
                  <c:v>0.10392361111111111</c:v>
                </c:pt>
                <c:pt idx="9001">
                  <c:v>0.10393518518518519</c:v>
                </c:pt>
                <c:pt idx="9002">
                  <c:v>0.10394675925925927</c:v>
                </c:pt>
                <c:pt idx="9003">
                  <c:v>0.10395833333333333</c:v>
                </c:pt>
                <c:pt idx="9004">
                  <c:v>0.10396990740740741</c:v>
                </c:pt>
                <c:pt idx="9005">
                  <c:v>0.10398148148148149</c:v>
                </c:pt>
                <c:pt idx="9006">
                  <c:v>0.10399305555555556</c:v>
                </c:pt>
                <c:pt idx="9007">
                  <c:v>0.10400462962962963</c:v>
                </c:pt>
                <c:pt idx="9008">
                  <c:v>0.10401620370370369</c:v>
                </c:pt>
                <c:pt idx="9009">
                  <c:v>0.10402777777777777</c:v>
                </c:pt>
                <c:pt idx="9010">
                  <c:v>0.10403935185185186</c:v>
                </c:pt>
                <c:pt idx="9011">
                  <c:v>0.10405092592592592</c:v>
                </c:pt>
                <c:pt idx="9012">
                  <c:v>0.1040625</c:v>
                </c:pt>
                <c:pt idx="9013">
                  <c:v>0.10407407407407408</c:v>
                </c:pt>
                <c:pt idx="9014">
                  <c:v>0.10408564814814815</c:v>
                </c:pt>
                <c:pt idx="9015">
                  <c:v>0.10409722222222222</c:v>
                </c:pt>
                <c:pt idx="9016">
                  <c:v>0.10410879629629628</c:v>
                </c:pt>
                <c:pt idx="9017">
                  <c:v>0.10412037037037036</c:v>
                </c:pt>
                <c:pt idx="9018">
                  <c:v>0.10413194444444444</c:v>
                </c:pt>
                <c:pt idx="9019">
                  <c:v>0.10414351851851851</c:v>
                </c:pt>
                <c:pt idx="9020">
                  <c:v>0.10415509259259259</c:v>
                </c:pt>
                <c:pt idx="9021">
                  <c:v>0.10416666666666667</c:v>
                </c:pt>
                <c:pt idx="9022">
                  <c:v>0.10417824074074074</c:v>
                </c:pt>
                <c:pt idx="9023">
                  <c:v>0.10418981481481482</c:v>
                </c:pt>
                <c:pt idx="9024">
                  <c:v>0.1042013888888889</c:v>
                </c:pt>
                <c:pt idx="9025">
                  <c:v>0.10421296296296297</c:v>
                </c:pt>
                <c:pt idx="9026">
                  <c:v>0.10422453703703705</c:v>
                </c:pt>
                <c:pt idx="9027">
                  <c:v>0.10423611111111113</c:v>
                </c:pt>
                <c:pt idx="9028">
                  <c:v>0.10424768518518518</c:v>
                </c:pt>
                <c:pt idx="9029">
                  <c:v>0.10425925925925926</c:v>
                </c:pt>
                <c:pt idx="9030">
                  <c:v>0.10427083333333333</c:v>
                </c:pt>
                <c:pt idx="9031">
                  <c:v>0.10428240740740741</c:v>
                </c:pt>
                <c:pt idx="9032">
                  <c:v>0.10429398148148149</c:v>
                </c:pt>
                <c:pt idx="9033">
                  <c:v>0.10430555555555555</c:v>
                </c:pt>
                <c:pt idx="9034">
                  <c:v>0.10431712962962963</c:v>
                </c:pt>
                <c:pt idx="9035">
                  <c:v>0.10432870370370372</c:v>
                </c:pt>
                <c:pt idx="9036">
                  <c:v>0.10434027777777777</c:v>
                </c:pt>
                <c:pt idx="9037">
                  <c:v>0.10435185185185185</c:v>
                </c:pt>
                <c:pt idx="9038">
                  <c:v>0.10436342592592592</c:v>
                </c:pt>
                <c:pt idx="9039">
                  <c:v>0.104375</c:v>
                </c:pt>
                <c:pt idx="9040">
                  <c:v>0.10438657407407408</c:v>
                </c:pt>
                <c:pt idx="9041">
                  <c:v>0.10439814814814814</c:v>
                </c:pt>
                <c:pt idx="9042">
                  <c:v>0.10440972222222222</c:v>
                </c:pt>
                <c:pt idx="9043">
                  <c:v>0.1044212962962963</c:v>
                </c:pt>
                <c:pt idx="9044">
                  <c:v>0.10443287037037037</c:v>
                </c:pt>
                <c:pt idx="9045">
                  <c:v>0.10444444444444445</c:v>
                </c:pt>
                <c:pt idx="9046">
                  <c:v>0.10445601851851853</c:v>
                </c:pt>
                <c:pt idx="9047">
                  <c:v>0.1044675925925926</c:v>
                </c:pt>
                <c:pt idx="9048">
                  <c:v>0.10447916666666666</c:v>
                </c:pt>
                <c:pt idx="9049">
                  <c:v>0.10449074074074073</c:v>
                </c:pt>
                <c:pt idx="9050">
                  <c:v>0.10450231481481481</c:v>
                </c:pt>
                <c:pt idx="9051">
                  <c:v>0.10451388888888889</c:v>
                </c:pt>
                <c:pt idx="9052">
                  <c:v>0.10452546296296296</c:v>
                </c:pt>
                <c:pt idx="9053">
                  <c:v>0.10453703703703704</c:v>
                </c:pt>
                <c:pt idx="9054">
                  <c:v>0.10454861111111112</c:v>
                </c:pt>
                <c:pt idx="9055">
                  <c:v>0.10456018518518519</c:v>
                </c:pt>
                <c:pt idx="9056">
                  <c:v>0.10457175925925925</c:v>
                </c:pt>
                <c:pt idx="9057">
                  <c:v>0.10458333333333332</c:v>
                </c:pt>
                <c:pt idx="9058">
                  <c:v>0.1045949074074074</c:v>
                </c:pt>
                <c:pt idx="9059">
                  <c:v>0.10460648148148148</c:v>
                </c:pt>
                <c:pt idx="9060">
                  <c:v>0.10461805555555555</c:v>
                </c:pt>
                <c:pt idx="9061">
                  <c:v>0.10462962962962963</c:v>
                </c:pt>
                <c:pt idx="9062">
                  <c:v>0.10464120370370371</c:v>
                </c:pt>
                <c:pt idx="9063">
                  <c:v>0.10465277777777778</c:v>
                </c:pt>
                <c:pt idx="9064">
                  <c:v>0.10466435185185186</c:v>
                </c:pt>
                <c:pt idx="9065">
                  <c:v>0.10467592592592594</c:v>
                </c:pt>
                <c:pt idx="9066">
                  <c:v>0.1046875</c:v>
                </c:pt>
                <c:pt idx="9067">
                  <c:v>0.10469907407407408</c:v>
                </c:pt>
                <c:pt idx="9068">
                  <c:v>0.10471064814814816</c:v>
                </c:pt>
                <c:pt idx="9069">
                  <c:v>0.10472222222222222</c:v>
                </c:pt>
                <c:pt idx="9070">
                  <c:v>0.1047337962962963</c:v>
                </c:pt>
                <c:pt idx="9071">
                  <c:v>0.10474537037037036</c:v>
                </c:pt>
                <c:pt idx="9072">
                  <c:v>0.10475694444444444</c:v>
                </c:pt>
                <c:pt idx="9073">
                  <c:v>0.10476851851851852</c:v>
                </c:pt>
                <c:pt idx="9074">
                  <c:v>0.10478009259259259</c:v>
                </c:pt>
                <c:pt idx="9075">
                  <c:v>0.10479166666666667</c:v>
                </c:pt>
                <c:pt idx="9076">
                  <c:v>0.10480324074074075</c:v>
                </c:pt>
                <c:pt idx="9077">
                  <c:v>0.10481481481481481</c:v>
                </c:pt>
                <c:pt idx="9078">
                  <c:v>0.10482638888888889</c:v>
                </c:pt>
                <c:pt idx="9079">
                  <c:v>0.10483796296296295</c:v>
                </c:pt>
                <c:pt idx="9080">
                  <c:v>0.10484953703703703</c:v>
                </c:pt>
                <c:pt idx="9081">
                  <c:v>0.10486111111111111</c:v>
                </c:pt>
                <c:pt idx="9082">
                  <c:v>0.10487268518518518</c:v>
                </c:pt>
                <c:pt idx="9083">
                  <c:v>0.10488425925925926</c:v>
                </c:pt>
                <c:pt idx="9084">
                  <c:v>0.10489583333333334</c:v>
                </c:pt>
                <c:pt idx="9085">
                  <c:v>0.10490740740740741</c:v>
                </c:pt>
                <c:pt idx="9086">
                  <c:v>0.10491898148148149</c:v>
                </c:pt>
                <c:pt idx="9087">
                  <c:v>0.10493055555555557</c:v>
                </c:pt>
                <c:pt idx="9088">
                  <c:v>0.10494212962962964</c:v>
                </c:pt>
                <c:pt idx="9089">
                  <c:v>0.1049537037037037</c:v>
                </c:pt>
                <c:pt idx="9090">
                  <c:v>0.10496527777777777</c:v>
                </c:pt>
                <c:pt idx="9091">
                  <c:v>0.10497685185185185</c:v>
                </c:pt>
                <c:pt idx="9092">
                  <c:v>0.10498842592592593</c:v>
                </c:pt>
                <c:pt idx="9093">
                  <c:v>0.105</c:v>
                </c:pt>
                <c:pt idx="9094">
                  <c:v>0.10501157407407408</c:v>
                </c:pt>
                <c:pt idx="9095">
                  <c:v>0.10502314814814816</c:v>
                </c:pt>
                <c:pt idx="9096">
                  <c:v>0.10503472222222222</c:v>
                </c:pt>
                <c:pt idx="9097">
                  <c:v>0.10504629629629629</c:v>
                </c:pt>
                <c:pt idx="9098">
                  <c:v>0.10505787037037036</c:v>
                </c:pt>
                <c:pt idx="9099">
                  <c:v>0.10506944444444444</c:v>
                </c:pt>
                <c:pt idx="9100">
                  <c:v>0.10508101851851852</c:v>
                </c:pt>
                <c:pt idx="9101">
                  <c:v>0.10509259259259258</c:v>
                </c:pt>
                <c:pt idx="9102">
                  <c:v>0.10510416666666667</c:v>
                </c:pt>
                <c:pt idx="9103">
                  <c:v>0.10511574074074075</c:v>
                </c:pt>
                <c:pt idx="9104">
                  <c:v>0.10512731481481481</c:v>
                </c:pt>
                <c:pt idx="9105">
                  <c:v>0.10513888888888889</c:v>
                </c:pt>
                <c:pt idx="9106">
                  <c:v>0.10515046296296297</c:v>
                </c:pt>
                <c:pt idx="9107">
                  <c:v>0.10516203703703704</c:v>
                </c:pt>
                <c:pt idx="9108">
                  <c:v>0.10517361111111112</c:v>
                </c:pt>
                <c:pt idx="9109">
                  <c:v>0.10518518518518517</c:v>
                </c:pt>
                <c:pt idx="9110">
                  <c:v>0.10519675925925925</c:v>
                </c:pt>
                <c:pt idx="9111">
                  <c:v>0.10520833333333333</c:v>
                </c:pt>
                <c:pt idx="9112">
                  <c:v>0.1052199074074074</c:v>
                </c:pt>
                <c:pt idx="9113">
                  <c:v>0.10523148148148148</c:v>
                </c:pt>
                <c:pt idx="9114">
                  <c:v>0.10524305555555556</c:v>
                </c:pt>
                <c:pt idx="9115">
                  <c:v>0.10525462962962963</c:v>
                </c:pt>
                <c:pt idx="9116">
                  <c:v>0.10526620370370371</c:v>
                </c:pt>
                <c:pt idx="9117">
                  <c:v>0.10527777777777779</c:v>
                </c:pt>
                <c:pt idx="9118">
                  <c:v>0.10528935185185184</c:v>
                </c:pt>
                <c:pt idx="9119">
                  <c:v>0.10530092592592592</c:v>
                </c:pt>
                <c:pt idx="9120">
                  <c:v>0.10531249999999999</c:v>
                </c:pt>
                <c:pt idx="9121">
                  <c:v>0.10532407407407407</c:v>
                </c:pt>
                <c:pt idx="9122">
                  <c:v>0.10533564814814815</c:v>
                </c:pt>
                <c:pt idx="9123">
                  <c:v>0.10534722222222222</c:v>
                </c:pt>
                <c:pt idx="9124">
                  <c:v>0.1053587962962963</c:v>
                </c:pt>
                <c:pt idx="9125">
                  <c:v>0.10537037037037038</c:v>
                </c:pt>
                <c:pt idx="9126">
                  <c:v>0.10538194444444444</c:v>
                </c:pt>
                <c:pt idx="9127">
                  <c:v>0.10539351851851853</c:v>
                </c:pt>
                <c:pt idx="9128">
                  <c:v>0.10540509259259261</c:v>
                </c:pt>
                <c:pt idx="9129">
                  <c:v>0.10541666666666667</c:v>
                </c:pt>
                <c:pt idx="9130">
                  <c:v>0.10542824074074074</c:v>
                </c:pt>
                <c:pt idx="9131">
                  <c:v>0.10543981481481481</c:v>
                </c:pt>
                <c:pt idx="9132">
                  <c:v>0.10545138888888889</c:v>
                </c:pt>
                <c:pt idx="9133">
                  <c:v>0.10546296296296297</c:v>
                </c:pt>
                <c:pt idx="9134">
                  <c:v>0.10547453703703703</c:v>
                </c:pt>
                <c:pt idx="9135">
                  <c:v>0.10548611111111111</c:v>
                </c:pt>
                <c:pt idx="9136">
                  <c:v>0.10549768518518519</c:v>
                </c:pt>
                <c:pt idx="9137">
                  <c:v>0.10550925925925926</c:v>
                </c:pt>
                <c:pt idx="9138">
                  <c:v>0.10552083333333333</c:v>
                </c:pt>
                <c:pt idx="9139">
                  <c:v>0.10553240740740739</c:v>
                </c:pt>
                <c:pt idx="9140">
                  <c:v>0.10554398148148147</c:v>
                </c:pt>
                <c:pt idx="9141">
                  <c:v>0.10555555555555556</c:v>
                </c:pt>
                <c:pt idx="9142">
                  <c:v>0.10556712962962962</c:v>
                </c:pt>
                <c:pt idx="9143">
                  <c:v>0.1055787037037037</c:v>
                </c:pt>
                <c:pt idx="9144">
                  <c:v>0.10559027777777778</c:v>
                </c:pt>
                <c:pt idx="9145">
                  <c:v>0.10560185185185185</c:v>
                </c:pt>
                <c:pt idx="9146">
                  <c:v>0.10561342592592593</c:v>
                </c:pt>
                <c:pt idx="9147">
                  <c:v>0.10562500000000001</c:v>
                </c:pt>
                <c:pt idx="9148">
                  <c:v>0.10563657407407408</c:v>
                </c:pt>
                <c:pt idx="9149">
                  <c:v>0.10564814814814816</c:v>
                </c:pt>
                <c:pt idx="9150">
                  <c:v>0.10565972222222221</c:v>
                </c:pt>
                <c:pt idx="9151">
                  <c:v>0.10567129629629629</c:v>
                </c:pt>
                <c:pt idx="9152">
                  <c:v>0.10568287037037037</c:v>
                </c:pt>
                <c:pt idx="9153">
                  <c:v>0.10569444444444444</c:v>
                </c:pt>
                <c:pt idx="9154">
                  <c:v>0.10570601851851852</c:v>
                </c:pt>
                <c:pt idx="9155">
                  <c:v>0.1057175925925926</c:v>
                </c:pt>
                <c:pt idx="9156">
                  <c:v>0.10572916666666667</c:v>
                </c:pt>
                <c:pt idx="9157">
                  <c:v>0.10574074074074075</c:v>
                </c:pt>
                <c:pt idx="9158">
                  <c:v>0.1057523148148148</c:v>
                </c:pt>
                <c:pt idx="9159">
                  <c:v>0.10576388888888888</c:v>
                </c:pt>
                <c:pt idx="9160">
                  <c:v>0.10577546296296296</c:v>
                </c:pt>
                <c:pt idx="9161">
                  <c:v>0.10578703703703703</c:v>
                </c:pt>
                <c:pt idx="9162">
                  <c:v>0.10579861111111111</c:v>
                </c:pt>
                <c:pt idx="9163">
                  <c:v>0.10581018518518519</c:v>
                </c:pt>
                <c:pt idx="9164">
                  <c:v>0.10582175925925925</c:v>
                </c:pt>
                <c:pt idx="9165">
                  <c:v>0.10583333333333333</c:v>
                </c:pt>
                <c:pt idx="9166">
                  <c:v>0.10584490740740742</c:v>
                </c:pt>
                <c:pt idx="9167">
                  <c:v>0.10585648148148148</c:v>
                </c:pt>
                <c:pt idx="9168">
                  <c:v>0.10586805555555556</c:v>
                </c:pt>
                <c:pt idx="9169">
                  <c:v>0.10587962962962964</c:v>
                </c:pt>
                <c:pt idx="9170">
                  <c:v>0.10589120370370371</c:v>
                </c:pt>
                <c:pt idx="9171">
                  <c:v>0.10590277777777778</c:v>
                </c:pt>
                <c:pt idx="9172">
                  <c:v>0.10591435185185184</c:v>
                </c:pt>
                <c:pt idx="9173">
                  <c:v>0.10592592592592592</c:v>
                </c:pt>
                <c:pt idx="9174">
                  <c:v>0.1059375</c:v>
                </c:pt>
                <c:pt idx="9175">
                  <c:v>0.10594907407407407</c:v>
                </c:pt>
                <c:pt idx="9176">
                  <c:v>0.10596064814814815</c:v>
                </c:pt>
                <c:pt idx="9177">
                  <c:v>0.10597222222222223</c:v>
                </c:pt>
                <c:pt idx="9178">
                  <c:v>0.1059837962962963</c:v>
                </c:pt>
                <c:pt idx="9179">
                  <c:v>0.10599537037037036</c:v>
                </c:pt>
                <c:pt idx="9180">
                  <c:v>0.10600694444444443</c:v>
                </c:pt>
                <c:pt idx="9181">
                  <c:v>0.10601851851851851</c:v>
                </c:pt>
                <c:pt idx="9182">
                  <c:v>0.10603009259259259</c:v>
                </c:pt>
                <c:pt idx="9183">
                  <c:v>0.10604166666666666</c:v>
                </c:pt>
                <c:pt idx="9184">
                  <c:v>0.10605324074074074</c:v>
                </c:pt>
                <c:pt idx="9185">
                  <c:v>0.10606481481481482</c:v>
                </c:pt>
                <c:pt idx="9186">
                  <c:v>0.10607638888888889</c:v>
                </c:pt>
                <c:pt idx="9187">
                  <c:v>0.10608796296296297</c:v>
                </c:pt>
                <c:pt idx="9188">
                  <c:v>0.10609953703703705</c:v>
                </c:pt>
                <c:pt idx="9189">
                  <c:v>0.10611111111111111</c:v>
                </c:pt>
                <c:pt idx="9190">
                  <c:v>0.10612268518518519</c:v>
                </c:pt>
                <c:pt idx="9191">
                  <c:v>0.10613425925925928</c:v>
                </c:pt>
                <c:pt idx="9192">
                  <c:v>0.10614583333333333</c:v>
                </c:pt>
                <c:pt idx="9193">
                  <c:v>0.10615740740740741</c:v>
                </c:pt>
                <c:pt idx="9194">
                  <c:v>0.10616898148148148</c:v>
                </c:pt>
                <c:pt idx="9195">
                  <c:v>0.10618055555555556</c:v>
                </c:pt>
                <c:pt idx="9196">
                  <c:v>0.10619212962962964</c:v>
                </c:pt>
                <c:pt idx="9197">
                  <c:v>0.1062037037037037</c:v>
                </c:pt>
                <c:pt idx="9198">
                  <c:v>0.10621527777777778</c:v>
                </c:pt>
                <c:pt idx="9199">
                  <c:v>0.10622685185185186</c:v>
                </c:pt>
                <c:pt idx="9200">
                  <c:v>0.10623842592592592</c:v>
                </c:pt>
                <c:pt idx="9201">
                  <c:v>0.10625</c:v>
                </c:pt>
                <c:pt idx="9202">
                  <c:v>0.10626157407407406</c:v>
                </c:pt>
                <c:pt idx="9203">
                  <c:v>0.10627314814814814</c:v>
                </c:pt>
                <c:pt idx="9204">
                  <c:v>0.10628472222222222</c:v>
                </c:pt>
                <c:pt idx="9205">
                  <c:v>0.10629629629629629</c:v>
                </c:pt>
                <c:pt idx="9206">
                  <c:v>0.10630787037037037</c:v>
                </c:pt>
                <c:pt idx="9207">
                  <c:v>0.10631944444444445</c:v>
                </c:pt>
                <c:pt idx="9208">
                  <c:v>0.10633101851851852</c:v>
                </c:pt>
                <c:pt idx="9209">
                  <c:v>0.1063425925925926</c:v>
                </c:pt>
                <c:pt idx="9210">
                  <c:v>0.10635416666666668</c:v>
                </c:pt>
                <c:pt idx="9211">
                  <c:v>0.10636574074074073</c:v>
                </c:pt>
                <c:pt idx="9212">
                  <c:v>0.10637731481481481</c:v>
                </c:pt>
                <c:pt idx="9213">
                  <c:v>0.10638888888888888</c:v>
                </c:pt>
                <c:pt idx="9214">
                  <c:v>0.10640046296296296</c:v>
                </c:pt>
                <c:pt idx="9215">
                  <c:v>0.10641203703703704</c:v>
                </c:pt>
                <c:pt idx="9216">
                  <c:v>0.10642361111111111</c:v>
                </c:pt>
                <c:pt idx="9217">
                  <c:v>0.10643518518518519</c:v>
                </c:pt>
                <c:pt idx="9218">
                  <c:v>0.10644675925925927</c:v>
                </c:pt>
                <c:pt idx="9219">
                  <c:v>0.10645833333333332</c:v>
                </c:pt>
                <c:pt idx="9220">
                  <c:v>0.10646990740740742</c:v>
                </c:pt>
                <c:pt idx="9221">
                  <c:v>0.10648148148148147</c:v>
                </c:pt>
                <c:pt idx="9222">
                  <c:v>0.10649305555555555</c:v>
                </c:pt>
                <c:pt idx="9223">
                  <c:v>0.10650462962962963</c:v>
                </c:pt>
                <c:pt idx="9224">
                  <c:v>0.1065162037037037</c:v>
                </c:pt>
                <c:pt idx="9225">
                  <c:v>0.10652777777777778</c:v>
                </c:pt>
                <c:pt idx="9226">
                  <c:v>0.10653935185185186</c:v>
                </c:pt>
                <c:pt idx="9227">
                  <c:v>0.10655092592592592</c:v>
                </c:pt>
                <c:pt idx="9228">
                  <c:v>0.1065625</c:v>
                </c:pt>
                <c:pt idx="9229">
                  <c:v>0.10657407407407408</c:v>
                </c:pt>
                <c:pt idx="9230">
                  <c:v>0.10658564814814815</c:v>
                </c:pt>
                <c:pt idx="9231">
                  <c:v>0.10659722222222223</c:v>
                </c:pt>
                <c:pt idx="9232">
                  <c:v>0.10660879629629628</c:v>
                </c:pt>
                <c:pt idx="9233">
                  <c:v>0.10662037037037037</c:v>
                </c:pt>
                <c:pt idx="9234">
                  <c:v>0.10663194444444445</c:v>
                </c:pt>
                <c:pt idx="9235">
                  <c:v>0.10664351851851851</c:v>
                </c:pt>
                <c:pt idx="9236">
                  <c:v>0.10665509259259259</c:v>
                </c:pt>
                <c:pt idx="9237">
                  <c:v>0.10666666666666667</c:v>
                </c:pt>
                <c:pt idx="9238">
                  <c:v>0.10667824074074074</c:v>
                </c:pt>
                <c:pt idx="9239">
                  <c:v>0.10668981481481482</c:v>
                </c:pt>
                <c:pt idx="9240">
                  <c:v>0.10670138888888887</c:v>
                </c:pt>
                <c:pt idx="9241">
                  <c:v>0.10671296296296295</c:v>
                </c:pt>
                <c:pt idx="9242">
                  <c:v>0.10672453703703703</c:v>
                </c:pt>
                <c:pt idx="9243">
                  <c:v>0.1067361111111111</c:v>
                </c:pt>
                <c:pt idx="9244">
                  <c:v>0.10674768518518518</c:v>
                </c:pt>
                <c:pt idx="9245">
                  <c:v>0.10675925925925926</c:v>
                </c:pt>
                <c:pt idx="9246">
                  <c:v>0.10677083333333333</c:v>
                </c:pt>
                <c:pt idx="9247">
                  <c:v>0.10678240740740741</c:v>
                </c:pt>
                <c:pt idx="9248">
                  <c:v>0.10679398148148149</c:v>
                </c:pt>
                <c:pt idx="9249">
                  <c:v>0.10680555555555556</c:v>
                </c:pt>
                <c:pt idx="9250">
                  <c:v>0.10681712962962964</c:v>
                </c:pt>
                <c:pt idx="9251">
                  <c:v>0.10682870370370372</c:v>
                </c:pt>
                <c:pt idx="9252">
                  <c:v>0.10684027777777778</c:v>
                </c:pt>
                <c:pt idx="9253">
                  <c:v>0.10685185185185185</c:v>
                </c:pt>
                <c:pt idx="9254">
                  <c:v>0.10686342592592592</c:v>
                </c:pt>
                <c:pt idx="9255">
                  <c:v>0.106875</c:v>
                </c:pt>
                <c:pt idx="9256">
                  <c:v>0.10688657407407408</c:v>
                </c:pt>
                <c:pt idx="9257">
                  <c:v>0.10689814814814814</c:v>
                </c:pt>
                <c:pt idx="9258">
                  <c:v>0.10690972222222223</c:v>
                </c:pt>
                <c:pt idx="9259">
                  <c:v>0.10692129629629631</c:v>
                </c:pt>
                <c:pt idx="9260">
                  <c:v>0.10693287037037037</c:v>
                </c:pt>
                <c:pt idx="9261">
                  <c:v>0.10694444444444444</c:v>
                </c:pt>
                <c:pt idx="9262">
                  <c:v>0.10695601851851851</c:v>
                </c:pt>
                <c:pt idx="9263">
                  <c:v>0.10696759259259259</c:v>
                </c:pt>
                <c:pt idx="9264">
                  <c:v>0.10697916666666667</c:v>
                </c:pt>
                <c:pt idx="9265">
                  <c:v>0.10699074074074073</c:v>
                </c:pt>
                <c:pt idx="9266">
                  <c:v>0.10700231481481481</c:v>
                </c:pt>
                <c:pt idx="9267">
                  <c:v>0.10701388888888889</c:v>
                </c:pt>
                <c:pt idx="9268">
                  <c:v>0.10702546296296296</c:v>
                </c:pt>
                <c:pt idx="9269">
                  <c:v>0.10703703703703704</c:v>
                </c:pt>
                <c:pt idx="9270">
                  <c:v>0.10704861111111112</c:v>
                </c:pt>
                <c:pt idx="9271">
                  <c:v>0.10706018518518519</c:v>
                </c:pt>
                <c:pt idx="9272">
                  <c:v>0.10707175925925926</c:v>
                </c:pt>
                <c:pt idx="9273">
                  <c:v>0.10708333333333335</c:v>
                </c:pt>
                <c:pt idx="9274">
                  <c:v>0.1070949074074074</c:v>
                </c:pt>
                <c:pt idx="9275">
                  <c:v>0.10710648148148148</c:v>
                </c:pt>
                <c:pt idx="9276">
                  <c:v>0.10711805555555555</c:v>
                </c:pt>
                <c:pt idx="9277">
                  <c:v>0.10712962962962963</c:v>
                </c:pt>
                <c:pt idx="9278">
                  <c:v>0.10714120370370371</c:v>
                </c:pt>
                <c:pt idx="9279">
                  <c:v>0.10715277777777778</c:v>
                </c:pt>
                <c:pt idx="9280">
                  <c:v>0.10716435185185186</c:v>
                </c:pt>
                <c:pt idx="9281">
                  <c:v>0.10717592592592594</c:v>
                </c:pt>
                <c:pt idx="9282">
                  <c:v>0.10718749999999999</c:v>
                </c:pt>
                <c:pt idx="9283">
                  <c:v>0.10719907407407407</c:v>
                </c:pt>
                <c:pt idx="9284">
                  <c:v>0.10721064814814814</c:v>
                </c:pt>
                <c:pt idx="9285">
                  <c:v>0.10722222222222222</c:v>
                </c:pt>
                <c:pt idx="9286">
                  <c:v>0.1072337962962963</c:v>
                </c:pt>
                <c:pt idx="9287">
                  <c:v>0.10724537037037037</c:v>
                </c:pt>
                <c:pt idx="9288">
                  <c:v>0.10725694444444445</c:v>
                </c:pt>
                <c:pt idx="9289">
                  <c:v>0.10726851851851853</c:v>
                </c:pt>
                <c:pt idx="9290">
                  <c:v>0.10728009259259259</c:v>
                </c:pt>
                <c:pt idx="9291">
                  <c:v>0.10729166666666667</c:v>
                </c:pt>
                <c:pt idx="9292">
                  <c:v>0.10730324074074075</c:v>
                </c:pt>
                <c:pt idx="9293">
                  <c:v>0.10730324074074075</c:v>
                </c:pt>
                <c:pt idx="9294">
                  <c:v>0.10731481481481481</c:v>
                </c:pt>
                <c:pt idx="9295">
                  <c:v>0.10732638888888889</c:v>
                </c:pt>
                <c:pt idx="9296">
                  <c:v>0.10733796296296295</c:v>
                </c:pt>
                <c:pt idx="9297">
                  <c:v>0.10734953703703703</c:v>
                </c:pt>
                <c:pt idx="9298">
                  <c:v>0.10736111111111112</c:v>
                </c:pt>
                <c:pt idx="9299">
                  <c:v>0.10737268518518518</c:v>
                </c:pt>
                <c:pt idx="9300">
                  <c:v>0.10738425925925926</c:v>
                </c:pt>
                <c:pt idx="9301">
                  <c:v>0.10739583333333334</c:v>
                </c:pt>
                <c:pt idx="9302">
                  <c:v>0.1074074074074074</c:v>
                </c:pt>
                <c:pt idx="9303">
                  <c:v>0.10741898148148148</c:v>
                </c:pt>
                <c:pt idx="9304">
                  <c:v>0.10743055555555554</c:v>
                </c:pt>
                <c:pt idx="9305">
                  <c:v>0.10744212962962962</c:v>
                </c:pt>
                <c:pt idx="9306">
                  <c:v>0.1074537037037037</c:v>
                </c:pt>
                <c:pt idx="9307">
                  <c:v>0.10746527777777777</c:v>
                </c:pt>
                <c:pt idx="9308">
                  <c:v>0.10747685185185185</c:v>
                </c:pt>
                <c:pt idx="9309">
                  <c:v>0.10748842592592593</c:v>
                </c:pt>
                <c:pt idx="9310">
                  <c:v>0.1075</c:v>
                </c:pt>
                <c:pt idx="9311">
                  <c:v>0.10751157407407408</c:v>
                </c:pt>
                <c:pt idx="9312">
                  <c:v>0.10752314814814816</c:v>
                </c:pt>
                <c:pt idx="9313">
                  <c:v>0.10753472222222223</c:v>
                </c:pt>
                <c:pt idx="9314">
                  <c:v>0.10754629629629631</c:v>
                </c:pt>
                <c:pt idx="9315">
                  <c:v>0.10755787037037036</c:v>
                </c:pt>
                <c:pt idx="9316">
                  <c:v>0.10756944444444444</c:v>
                </c:pt>
                <c:pt idx="9317">
                  <c:v>0.10758101851851852</c:v>
                </c:pt>
                <c:pt idx="9318">
                  <c:v>0.10759259259259259</c:v>
                </c:pt>
                <c:pt idx="9319">
                  <c:v>0.10760416666666667</c:v>
                </c:pt>
                <c:pt idx="9320">
                  <c:v>0.10761574074074075</c:v>
                </c:pt>
                <c:pt idx="9321">
                  <c:v>0.10762731481481481</c:v>
                </c:pt>
                <c:pt idx="9322">
                  <c:v>0.1076388888888889</c:v>
                </c:pt>
                <c:pt idx="9323">
                  <c:v>0.10765046296296295</c:v>
                </c:pt>
                <c:pt idx="9324">
                  <c:v>0.10766203703703703</c:v>
                </c:pt>
                <c:pt idx="9325">
                  <c:v>0.10767361111111111</c:v>
                </c:pt>
                <c:pt idx="9326">
                  <c:v>0.10768518518518518</c:v>
                </c:pt>
                <c:pt idx="9327">
                  <c:v>0.10769675925925926</c:v>
                </c:pt>
                <c:pt idx="9328">
                  <c:v>0.10770833333333334</c:v>
                </c:pt>
                <c:pt idx="9329">
                  <c:v>0.1077199074074074</c:v>
                </c:pt>
                <c:pt idx="9330">
                  <c:v>0.10773148148148148</c:v>
                </c:pt>
                <c:pt idx="9331">
                  <c:v>0.10774305555555556</c:v>
                </c:pt>
                <c:pt idx="9332">
                  <c:v>0.10775462962962963</c:v>
                </c:pt>
                <c:pt idx="9333">
                  <c:v>0.10776620370370371</c:v>
                </c:pt>
                <c:pt idx="9334">
                  <c:v>0.10777777777777779</c:v>
                </c:pt>
                <c:pt idx="9335">
                  <c:v>0.10778935185185186</c:v>
                </c:pt>
                <c:pt idx="9336">
                  <c:v>0.10780092592592593</c:v>
                </c:pt>
                <c:pt idx="9337">
                  <c:v>0.10781249999999999</c:v>
                </c:pt>
                <c:pt idx="9338">
                  <c:v>0.10782407407407407</c:v>
                </c:pt>
                <c:pt idx="9339">
                  <c:v>0.10783564814814815</c:v>
                </c:pt>
                <c:pt idx="9340">
                  <c:v>0.10784722222222222</c:v>
                </c:pt>
                <c:pt idx="9341">
                  <c:v>0.1078587962962963</c:v>
                </c:pt>
                <c:pt idx="9342">
                  <c:v>0.10787037037037038</c:v>
                </c:pt>
                <c:pt idx="9343">
                  <c:v>0.10788194444444445</c:v>
                </c:pt>
                <c:pt idx="9344">
                  <c:v>0.10789351851851851</c:v>
                </c:pt>
                <c:pt idx="9345">
                  <c:v>0.10790509259259258</c:v>
                </c:pt>
                <c:pt idx="9346">
                  <c:v>0.10791666666666666</c:v>
                </c:pt>
                <c:pt idx="9347">
                  <c:v>0.10792824074074074</c:v>
                </c:pt>
                <c:pt idx="9348">
                  <c:v>0.10793981481481481</c:v>
                </c:pt>
                <c:pt idx="9349">
                  <c:v>0.10795138888888889</c:v>
                </c:pt>
                <c:pt idx="9350">
                  <c:v>0.10796296296296297</c:v>
                </c:pt>
                <c:pt idx="9351">
                  <c:v>0.10797453703703704</c:v>
                </c:pt>
                <c:pt idx="9352">
                  <c:v>0.10798611111111112</c:v>
                </c:pt>
                <c:pt idx="9353">
                  <c:v>0.1079976851851852</c:v>
                </c:pt>
                <c:pt idx="9354">
                  <c:v>0.10800925925925926</c:v>
                </c:pt>
                <c:pt idx="9355">
                  <c:v>0.10802083333333333</c:v>
                </c:pt>
                <c:pt idx="9356">
                  <c:v>0.10803240740740742</c:v>
                </c:pt>
                <c:pt idx="9357">
                  <c:v>0.10804398148148148</c:v>
                </c:pt>
                <c:pt idx="9358">
                  <c:v>0.10805555555555556</c:v>
                </c:pt>
                <c:pt idx="9359">
                  <c:v>0.10806712962962962</c:v>
                </c:pt>
                <c:pt idx="9360">
                  <c:v>0.1080787037037037</c:v>
                </c:pt>
                <c:pt idx="9361">
                  <c:v>0.10809027777777779</c:v>
                </c:pt>
                <c:pt idx="9362">
                  <c:v>0.10810185185185185</c:v>
                </c:pt>
                <c:pt idx="9363">
                  <c:v>0.10811342592592592</c:v>
                </c:pt>
                <c:pt idx="9364">
                  <c:v>0.10812500000000001</c:v>
                </c:pt>
                <c:pt idx="9365">
                  <c:v>0.10813657407407407</c:v>
                </c:pt>
                <c:pt idx="9366">
                  <c:v>0.10814814814814815</c:v>
                </c:pt>
                <c:pt idx="9367">
                  <c:v>0.10815972222222221</c:v>
                </c:pt>
                <c:pt idx="9368">
                  <c:v>0.10817129629629629</c:v>
                </c:pt>
                <c:pt idx="9369">
                  <c:v>0.10818287037037037</c:v>
                </c:pt>
                <c:pt idx="9370">
                  <c:v>0.10819444444444444</c:v>
                </c:pt>
                <c:pt idx="9371">
                  <c:v>0.10820601851851852</c:v>
                </c:pt>
                <c:pt idx="9372">
                  <c:v>0.1082175925925926</c:v>
                </c:pt>
                <c:pt idx="9373">
                  <c:v>0.10822916666666667</c:v>
                </c:pt>
                <c:pt idx="9374">
                  <c:v>0.10824074074074075</c:v>
                </c:pt>
                <c:pt idx="9375">
                  <c:v>0.10825231481481483</c:v>
                </c:pt>
                <c:pt idx="9376">
                  <c:v>0.10826388888888888</c:v>
                </c:pt>
                <c:pt idx="9377">
                  <c:v>0.10827546296296296</c:v>
                </c:pt>
                <c:pt idx="9378">
                  <c:v>0.10828703703703703</c:v>
                </c:pt>
                <c:pt idx="9379">
                  <c:v>0.10829861111111111</c:v>
                </c:pt>
                <c:pt idx="9380">
                  <c:v>0.10831018518518519</c:v>
                </c:pt>
                <c:pt idx="9381">
                  <c:v>0.10832175925925926</c:v>
                </c:pt>
                <c:pt idx="9382">
                  <c:v>0.10833333333333334</c:v>
                </c:pt>
                <c:pt idx="9383">
                  <c:v>0.10834490740740742</c:v>
                </c:pt>
                <c:pt idx="9384">
                  <c:v>0.10835648148148147</c:v>
                </c:pt>
                <c:pt idx="9385">
                  <c:v>0.10836805555555555</c:v>
                </c:pt>
                <c:pt idx="9386">
                  <c:v>0.10837962962962962</c:v>
                </c:pt>
                <c:pt idx="9387">
                  <c:v>0.1083912037037037</c:v>
                </c:pt>
                <c:pt idx="9388">
                  <c:v>0.10840277777777778</c:v>
                </c:pt>
                <c:pt idx="9389">
                  <c:v>0.10841435185185185</c:v>
                </c:pt>
                <c:pt idx="9390">
                  <c:v>0.10842592592592593</c:v>
                </c:pt>
                <c:pt idx="9391">
                  <c:v>0.10843750000000001</c:v>
                </c:pt>
                <c:pt idx="9392">
                  <c:v>0.10844907407407407</c:v>
                </c:pt>
                <c:pt idx="9393">
                  <c:v>0.10846064814814815</c:v>
                </c:pt>
                <c:pt idx="9394">
                  <c:v>0.10847222222222223</c:v>
                </c:pt>
                <c:pt idx="9395">
                  <c:v>0.1084837962962963</c:v>
                </c:pt>
                <c:pt idx="9396">
                  <c:v>0.10849537037037038</c:v>
                </c:pt>
                <c:pt idx="9397">
                  <c:v>0.10850694444444443</c:v>
                </c:pt>
                <c:pt idx="9398">
                  <c:v>0.10851851851851851</c:v>
                </c:pt>
                <c:pt idx="9399">
                  <c:v>0.10853009259259259</c:v>
                </c:pt>
                <c:pt idx="9400">
                  <c:v>0.10854166666666666</c:v>
                </c:pt>
                <c:pt idx="9401">
                  <c:v>0.10855324074074074</c:v>
                </c:pt>
                <c:pt idx="9402">
                  <c:v>0.10856481481481482</c:v>
                </c:pt>
                <c:pt idx="9403">
                  <c:v>0.10857638888888889</c:v>
                </c:pt>
                <c:pt idx="9404">
                  <c:v>0.10858796296296297</c:v>
                </c:pt>
                <c:pt idx="9405">
                  <c:v>0.10859953703703702</c:v>
                </c:pt>
                <c:pt idx="9406">
                  <c:v>0.1086111111111111</c:v>
                </c:pt>
                <c:pt idx="9407">
                  <c:v>0.10862268518518518</c:v>
                </c:pt>
                <c:pt idx="9408">
                  <c:v>0.10863425925925925</c:v>
                </c:pt>
                <c:pt idx="9409">
                  <c:v>0.10864583333333333</c:v>
                </c:pt>
                <c:pt idx="9410">
                  <c:v>0.10865740740740741</c:v>
                </c:pt>
                <c:pt idx="9411">
                  <c:v>0.10866898148148148</c:v>
                </c:pt>
                <c:pt idx="9412">
                  <c:v>0.10868055555555556</c:v>
                </c:pt>
                <c:pt idx="9413">
                  <c:v>0.10869212962962964</c:v>
                </c:pt>
                <c:pt idx="9414">
                  <c:v>0.10870370370370371</c:v>
                </c:pt>
                <c:pt idx="9415">
                  <c:v>0.10871527777777779</c:v>
                </c:pt>
                <c:pt idx="9416">
                  <c:v>0.10872685185185187</c:v>
                </c:pt>
                <c:pt idx="9417">
                  <c:v>0.10873842592592593</c:v>
                </c:pt>
                <c:pt idx="9418">
                  <c:v>0.10875</c:v>
                </c:pt>
                <c:pt idx="9419">
                  <c:v>0.10876157407407407</c:v>
                </c:pt>
                <c:pt idx="9420">
                  <c:v>0.10877314814814815</c:v>
                </c:pt>
                <c:pt idx="9421">
                  <c:v>0.10878472222222223</c:v>
                </c:pt>
                <c:pt idx="9422">
                  <c:v>0.10879629629629629</c:v>
                </c:pt>
                <c:pt idx="9423">
                  <c:v>0.10880787037037037</c:v>
                </c:pt>
                <c:pt idx="9424">
                  <c:v>0.10881944444444445</c:v>
                </c:pt>
                <c:pt idx="9425">
                  <c:v>0.10883101851851852</c:v>
                </c:pt>
                <c:pt idx="9426">
                  <c:v>0.10884259259259259</c:v>
                </c:pt>
                <c:pt idx="9427">
                  <c:v>0.10885416666666665</c:v>
                </c:pt>
                <c:pt idx="9428">
                  <c:v>0.10886574074074074</c:v>
                </c:pt>
                <c:pt idx="9429">
                  <c:v>0.10887731481481482</c:v>
                </c:pt>
                <c:pt idx="9430">
                  <c:v>0.10888888888888888</c:v>
                </c:pt>
                <c:pt idx="9431">
                  <c:v>0.10890046296296296</c:v>
                </c:pt>
                <c:pt idx="9432">
                  <c:v>0.10891203703703704</c:v>
                </c:pt>
                <c:pt idx="9433">
                  <c:v>0.10892361111111111</c:v>
                </c:pt>
                <c:pt idx="9434">
                  <c:v>0.10893518518518519</c:v>
                </c:pt>
                <c:pt idx="9435">
                  <c:v>0.10894675925925927</c:v>
                </c:pt>
                <c:pt idx="9436">
                  <c:v>0.10895833333333334</c:v>
                </c:pt>
                <c:pt idx="9437">
                  <c:v>0.1089699074074074</c:v>
                </c:pt>
                <c:pt idx="9438">
                  <c:v>0.10898148148148147</c:v>
                </c:pt>
                <c:pt idx="9439">
                  <c:v>0.10899305555555555</c:v>
                </c:pt>
                <c:pt idx="9440">
                  <c:v>0.10900462962962963</c:v>
                </c:pt>
                <c:pt idx="9441">
                  <c:v>0.1090162037037037</c:v>
                </c:pt>
                <c:pt idx="9442">
                  <c:v>0.10902777777777778</c:v>
                </c:pt>
                <c:pt idx="9443">
                  <c:v>0.10903935185185186</c:v>
                </c:pt>
                <c:pt idx="9444">
                  <c:v>0.10905092592592593</c:v>
                </c:pt>
                <c:pt idx="9445">
                  <c:v>0.10906249999999999</c:v>
                </c:pt>
                <c:pt idx="9446">
                  <c:v>0.10907407407407409</c:v>
                </c:pt>
                <c:pt idx="9447">
                  <c:v>0.10908564814814814</c:v>
                </c:pt>
                <c:pt idx="9448">
                  <c:v>0.10909722222222222</c:v>
                </c:pt>
                <c:pt idx="9449">
                  <c:v>0.10910879629629629</c:v>
                </c:pt>
                <c:pt idx="9450">
                  <c:v>0.10912037037037037</c:v>
                </c:pt>
                <c:pt idx="9451">
                  <c:v>0.10913194444444445</c:v>
                </c:pt>
                <c:pt idx="9452">
                  <c:v>0.10914351851851851</c:v>
                </c:pt>
                <c:pt idx="9453">
                  <c:v>0.1091550925925926</c:v>
                </c:pt>
                <c:pt idx="9454">
                  <c:v>0.10916666666666668</c:v>
                </c:pt>
                <c:pt idx="9455">
                  <c:v>0.10917824074074074</c:v>
                </c:pt>
                <c:pt idx="9456">
                  <c:v>0.10918981481481482</c:v>
                </c:pt>
                <c:pt idx="9457">
                  <c:v>0.1092013888888889</c:v>
                </c:pt>
                <c:pt idx="9458">
                  <c:v>0.10921296296296296</c:v>
                </c:pt>
                <c:pt idx="9459">
                  <c:v>0.10922453703703704</c:v>
                </c:pt>
                <c:pt idx="9460">
                  <c:v>0.1092361111111111</c:v>
                </c:pt>
                <c:pt idx="9461">
                  <c:v>0.10924768518518518</c:v>
                </c:pt>
                <c:pt idx="9462">
                  <c:v>0.10925925925925926</c:v>
                </c:pt>
                <c:pt idx="9463">
                  <c:v>0.10927083333333333</c:v>
                </c:pt>
                <c:pt idx="9464">
                  <c:v>0.10928240740740741</c:v>
                </c:pt>
                <c:pt idx="9465">
                  <c:v>0.10929398148148149</c:v>
                </c:pt>
                <c:pt idx="9466">
                  <c:v>0.10930555555555554</c:v>
                </c:pt>
                <c:pt idx="9467">
                  <c:v>0.10931712962962963</c:v>
                </c:pt>
                <c:pt idx="9468">
                  <c:v>0.10932870370370369</c:v>
                </c:pt>
                <c:pt idx="9469">
                  <c:v>0.10934027777777777</c:v>
                </c:pt>
                <c:pt idx="9470">
                  <c:v>0.10935185185185185</c:v>
                </c:pt>
                <c:pt idx="9471">
                  <c:v>0.10936342592592592</c:v>
                </c:pt>
                <c:pt idx="9472">
                  <c:v>0.109375</c:v>
                </c:pt>
                <c:pt idx="9473">
                  <c:v>0.10938657407407408</c:v>
                </c:pt>
                <c:pt idx="9474">
                  <c:v>0.10939814814814815</c:v>
                </c:pt>
                <c:pt idx="9475">
                  <c:v>0.10940972222222223</c:v>
                </c:pt>
                <c:pt idx="9476">
                  <c:v>0.10942129629629631</c:v>
                </c:pt>
                <c:pt idx="9477">
                  <c:v>0.10943287037037037</c:v>
                </c:pt>
                <c:pt idx="9478">
                  <c:v>0.10944444444444446</c:v>
                </c:pt>
                <c:pt idx="9479">
                  <c:v>0.10945601851851851</c:v>
                </c:pt>
                <c:pt idx="9480">
                  <c:v>0.10946759259259259</c:v>
                </c:pt>
                <c:pt idx="9481">
                  <c:v>0.10947916666666667</c:v>
                </c:pt>
                <c:pt idx="9482">
                  <c:v>0.10949074074074074</c:v>
                </c:pt>
                <c:pt idx="9483">
                  <c:v>0.10950231481481482</c:v>
                </c:pt>
                <c:pt idx="9484">
                  <c:v>0.1095138888888889</c:v>
                </c:pt>
                <c:pt idx="9485">
                  <c:v>0.10952546296296296</c:v>
                </c:pt>
                <c:pt idx="9486">
                  <c:v>0.10953703703703704</c:v>
                </c:pt>
                <c:pt idx="9487">
                  <c:v>0.1095486111111111</c:v>
                </c:pt>
                <c:pt idx="9488">
                  <c:v>0.10956018518518518</c:v>
                </c:pt>
                <c:pt idx="9489">
                  <c:v>0.10957175925925926</c:v>
                </c:pt>
                <c:pt idx="9490">
                  <c:v>0.10958333333333332</c:v>
                </c:pt>
                <c:pt idx="9491">
                  <c:v>0.1095949074074074</c:v>
                </c:pt>
                <c:pt idx="9492">
                  <c:v>0.10960648148148149</c:v>
                </c:pt>
                <c:pt idx="9493">
                  <c:v>0.10961805555555555</c:v>
                </c:pt>
                <c:pt idx="9494">
                  <c:v>0.10962962962962963</c:v>
                </c:pt>
                <c:pt idx="9495">
                  <c:v>0.10964120370370371</c:v>
                </c:pt>
                <c:pt idx="9496">
                  <c:v>0.10965277777777778</c:v>
                </c:pt>
                <c:pt idx="9497">
                  <c:v>0.10966435185185186</c:v>
                </c:pt>
                <c:pt idx="9498">
                  <c:v>0.10967592592592591</c:v>
                </c:pt>
                <c:pt idx="9499">
                  <c:v>0.10968750000000001</c:v>
                </c:pt>
                <c:pt idx="9500">
                  <c:v>0.10969907407407407</c:v>
                </c:pt>
                <c:pt idx="9501">
                  <c:v>0.10971064814814814</c:v>
                </c:pt>
                <c:pt idx="9502">
                  <c:v>0.10972222222222222</c:v>
                </c:pt>
                <c:pt idx="9503">
                  <c:v>0.1097337962962963</c:v>
                </c:pt>
                <c:pt idx="9504">
                  <c:v>0.10974537037037037</c:v>
                </c:pt>
                <c:pt idx="9505">
                  <c:v>0.10975694444444445</c:v>
                </c:pt>
                <c:pt idx="9506">
                  <c:v>0.10976851851851853</c:v>
                </c:pt>
                <c:pt idx="9507">
                  <c:v>0.1097800925925926</c:v>
                </c:pt>
                <c:pt idx="9508">
                  <c:v>0.10979166666666666</c:v>
                </c:pt>
                <c:pt idx="9509">
                  <c:v>0.10980324074074073</c:v>
                </c:pt>
                <c:pt idx="9510">
                  <c:v>0.10981481481481481</c:v>
                </c:pt>
                <c:pt idx="9511">
                  <c:v>0.10982638888888889</c:v>
                </c:pt>
                <c:pt idx="9512">
                  <c:v>0.10983796296296296</c:v>
                </c:pt>
                <c:pt idx="9513">
                  <c:v>0.10984953703703704</c:v>
                </c:pt>
                <c:pt idx="9514">
                  <c:v>0.10986111111111112</c:v>
                </c:pt>
                <c:pt idx="9515">
                  <c:v>0.10987268518518518</c:v>
                </c:pt>
                <c:pt idx="9516">
                  <c:v>0.10988425925925926</c:v>
                </c:pt>
                <c:pt idx="9517">
                  <c:v>0.10989583333333335</c:v>
                </c:pt>
                <c:pt idx="9518">
                  <c:v>0.10990740740740741</c:v>
                </c:pt>
                <c:pt idx="9519">
                  <c:v>0.10991898148148148</c:v>
                </c:pt>
                <c:pt idx="9520">
                  <c:v>0.10993055555555555</c:v>
                </c:pt>
                <c:pt idx="9521">
                  <c:v>0.10994212962962963</c:v>
                </c:pt>
                <c:pt idx="9522">
                  <c:v>0.10995370370370371</c:v>
                </c:pt>
                <c:pt idx="9523">
                  <c:v>0.10996527777777777</c:v>
                </c:pt>
                <c:pt idx="9524">
                  <c:v>0.10997685185185185</c:v>
                </c:pt>
                <c:pt idx="9525">
                  <c:v>0.10998842592592593</c:v>
                </c:pt>
                <c:pt idx="9526">
                  <c:v>0.11</c:v>
                </c:pt>
                <c:pt idx="9527">
                  <c:v>0.11001157407407407</c:v>
                </c:pt>
                <c:pt idx="9528">
                  <c:v>0.11002314814814813</c:v>
                </c:pt>
                <c:pt idx="9529">
                  <c:v>0.11003472222222221</c:v>
                </c:pt>
                <c:pt idx="9530">
                  <c:v>0.11004629629629629</c:v>
                </c:pt>
                <c:pt idx="9531">
                  <c:v>0.11005787037037036</c:v>
                </c:pt>
                <c:pt idx="9532">
                  <c:v>0.11006944444444444</c:v>
                </c:pt>
                <c:pt idx="9533">
                  <c:v>0.11008101851851852</c:v>
                </c:pt>
                <c:pt idx="9534">
                  <c:v>0.11009259259259259</c:v>
                </c:pt>
                <c:pt idx="9535">
                  <c:v>0.11010416666666667</c:v>
                </c:pt>
                <c:pt idx="9536">
                  <c:v>0.11011574074074075</c:v>
                </c:pt>
                <c:pt idx="9537">
                  <c:v>0.11012731481481482</c:v>
                </c:pt>
                <c:pt idx="9538">
                  <c:v>0.1101388888888889</c:v>
                </c:pt>
                <c:pt idx="9539">
                  <c:v>0.11015046296296298</c:v>
                </c:pt>
                <c:pt idx="9540">
                  <c:v>0.11016203703703703</c:v>
                </c:pt>
                <c:pt idx="9541">
                  <c:v>0.11017361111111111</c:v>
                </c:pt>
                <c:pt idx="9542">
                  <c:v>0.11018518518518518</c:v>
                </c:pt>
                <c:pt idx="9543">
                  <c:v>0.11019675925925926</c:v>
                </c:pt>
                <c:pt idx="9544">
                  <c:v>0.11020833333333334</c:v>
                </c:pt>
                <c:pt idx="9545">
                  <c:v>0.11021990740740741</c:v>
                </c:pt>
                <c:pt idx="9546">
                  <c:v>0.11023148148148149</c:v>
                </c:pt>
                <c:pt idx="9547">
                  <c:v>0.11024305555555557</c:v>
                </c:pt>
                <c:pt idx="9548">
                  <c:v>0.11025462962962962</c:v>
                </c:pt>
                <c:pt idx="9549">
                  <c:v>0.1102662037037037</c:v>
                </c:pt>
                <c:pt idx="9550">
                  <c:v>0.11027777777777777</c:v>
                </c:pt>
                <c:pt idx="9551">
                  <c:v>0.11028935185185185</c:v>
                </c:pt>
                <c:pt idx="9552">
                  <c:v>0.11030092592592593</c:v>
                </c:pt>
                <c:pt idx="9553">
                  <c:v>0.11031249999999999</c:v>
                </c:pt>
                <c:pt idx="9554">
                  <c:v>0.11032407407407407</c:v>
                </c:pt>
                <c:pt idx="9555">
                  <c:v>0.11033564814814815</c:v>
                </c:pt>
                <c:pt idx="9556">
                  <c:v>0.11034722222222222</c:v>
                </c:pt>
                <c:pt idx="9557">
                  <c:v>0.1103587962962963</c:v>
                </c:pt>
                <c:pt idx="9558">
                  <c:v>0.11037037037037038</c:v>
                </c:pt>
                <c:pt idx="9559">
                  <c:v>0.11038194444444445</c:v>
                </c:pt>
                <c:pt idx="9560">
                  <c:v>0.11039351851851853</c:v>
                </c:pt>
                <c:pt idx="9561">
                  <c:v>0.11040509259259258</c:v>
                </c:pt>
                <c:pt idx="9562">
                  <c:v>0.11041666666666666</c:v>
                </c:pt>
                <c:pt idx="9563">
                  <c:v>0.11042824074074074</c:v>
                </c:pt>
                <c:pt idx="9564">
                  <c:v>0.11043981481481481</c:v>
                </c:pt>
                <c:pt idx="9565">
                  <c:v>0.11045138888888889</c:v>
                </c:pt>
                <c:pt idx="9566">
                  <c:v>0.11046296296296297</c:v>
                </c:pt>
                <c:pt idx="9567">
                  <c:v>0.11047453703703704</c:v>
                </c:pt>
                <c:pt idx="9568">
                  <c:v>0.11048611111111112</c:v>
                </c:pt>
                <c:pt idx="9569">
                  <c:v>0.11049768518518517</c:v>
                </c:pt>
                <c:pt idx="9570">
                  <c:v>0.11050925925925925</c:v>
                </c:pt>
                <c:pt idx="9571">
                  <c:v>0.11052083333333333</c:v>
                </c:pt>
                <c:pt idx="9572">
                  <c:v>0.1105324074074074</c:v>
                </c:pt>
                <c:pt idx="9573">
                  <c:v>0.11054398148148148</c:v>
                </c:pt>
                <c:pt idx="9574">
                  <c:v>0.11055555555555556</c:v>
                </c:pt>
                <c:pt idx="9575">
                  <c:v>0.11056712962962963</c:v>
                </c:pt>
                <c:pt idx="9576">
                  <c:v>0.11057870370370371</c:v>
                </c:pt>
                <c:pt idx="9577">
                  <c:v>0.11059027777777779</c:v>
                </c:pt>
                <c:pt idx="9578">
                  <c:v>0.11060185185185185</c:v>
                </c:pt>
                <c:pt idx="9579">
                  <c:v>0.11061342592592593</c:v>
                </c:pt>
                <c:pt idx="9580">
                  <c:v>0.11062499999999999</c:v>
                </c:pt>
                <c:pt idx="9581">
                  <c:v>0.11063657407407408</c:v>
                </c:pt>
                <c:pt idx="9582">
                  <c:v>0.11064814814814815</c:v>
                </c:pt>
                <c:pt idx="9583">
                  <c:v>0.11065972222222221</c:v>
                </c:pt>
                <c:pt idx="9584">
                  <c:v>0.1106712962962963</c:v>
                </c:pt>
                <c:pt idx="9585">
                  <c:v>0.11068287037037038</c:v>
                </c:pt>
                <c:pt idx="9586">
                  <c:v>0.11069444444444444</c:v>
                </c:pt>
                <c:pt idx="9587">
                  <c:v>0.11070601851851852</c:v>
                </c:pt>
                <c:pt idx="9588">
                  <c:v>0.11071759259259258</c:v>
                </c:pt>
                <c:pt idx="9589">
                  <c:v>0.11072916666666667</c:v>
                </c:pt>
                <c:pt idx="9590">
                  <c:v>0.11074074074074074</c:v>
                </c:pt>
                <c:pt idx="9591">
                  <c:v>0.1107523148148148</c:v>
                </c:pt>
                <c:pt idx="9592">
                  <c:v>0.11076388888888888</c:v>
                </c:pt>
                <c:pt idx="9593">
                  <c:v>0.11077546296296296</c:v>
                </c:pt>
                <c:pt idx="9594">
                  <c:v>0.11078703703703703</c:v>
                </c:pt>
                <c:pt idx="9595">
                  <c:v>0.11079861111111111</c:v>
                </c:pt>
                <c:pt idx="9596">
                  <c:v>0.11081018518518519</c:v>
                </c:pt>
                <c:pt idx="9597">
                  <c:v>0.11082175925925926</c:v>
                </c:pt>
                <c:pt idx="9598">
                  <c:v>0.11083333333333334</c:v>
                </c:pt>
                <c:pt idx="9599">
                  <c:v>0.11084490740740742</c:v>
                </c:pt>
                <c:pt idx="9600">
                  <c:v>0.11085648148148149</c:v>
                </c:pt>
                <c:pt idx="9601">
                  <c:v>0.11086805555555555</c:v>
                </c:pt>
                <c:pt idx="9602">
                  <c:v>0.11087962962962962</c:v>
                </c:pt>
                <c:pt idx="9603">
                  <c:v>0.1108912037037037</c:v>
                </c:pt>
                <c:pt idx="9604">
                  <c:v>0.11090277777777778</c:v>
                </c:pt>
                <c:pt idx="9605">
                  <c:v>0.11091435185185185</c:v>
                </c:pt>
                <c:pt idx="9606">
                  <c:v>0.11092592592592593</c:v>
                </c:pt>
                <c:pt idx="9607">
                  <c:v>0.11093750000000001</c:v>
                </c:pt>
                <c:pt idx="9608">
                  <c:v>0.11094907407407407</c:v>
                </c:pt>
                <c:pt idx="9609">
                  <c:v>0.11096064814814814</c:v>
                </c:pt>
                <c:pt idx="9610">
                  <c:v>0.11097222222222221</c:v>
                </c:pt>
                <c:pt idx="9611">
                  <c:v>0.11098379629629629</c:v>
                </c:pt>
                <c:pt idx="9612">
                  <c:v>0.11099537037037037</c:v>
                </c:pt>
                <c:pt idx="9613">
                  <c:v>0.11100694444444444</c:v>
                </c:pt>
                <c:pt idx="9614">
                  <c:v>0.11101851851851852</c:v>
                </c:pt>
                <c:pt idx="9615">
                  <c:v>0.1110300925925926</c:v>
                </c:pt>
                <c:pt idx="9616">
                  <c:v>0.11104166666666666</c:v>
                </c:pt>
                <c:pt idx="9617">
                  <c:v>0.11105324074074074</c:v>
                </c:pt>
                <c:pt idx="9618">
                  <c:v>0.11106481481481482</c:v>
                </c:pt>
                <c:pt idx="9619">
                  <c:v>0.11107638888888889</c:v>
                </c:pt>
                <c:pt idx="9620">
                  <c:v>0.11108796296296297</c:v>
                </c:pt>
                <c:pt idx="9621">
                  <c:v>0.11109953703703705</c:v>
                </c:pt>
                <c:pt idx="9622">
                  <c:v>0.1111111111111111</c:v>
                </c:pt>
                <c:pt idx="9623">
                  <c:v>0.11112268518518519</c:v>
                </c:pt>
                <c:pt idx="9624">
                  <c:v>0.11113425925925925</c:v>
                </c:pt>
                <c:pt idx="9625">
                  <c:v>0.11114583333333333</c:v>
                </c:pt>
                <c:pt idx="9626">
                  <c:v>0.11115740740740741</c:v>
                </c:pt>
                <c:pt idx="9627">
                  <c:v>0.11116898148148148</c:v>
                </c:pt>
                <c:pt idx="9628">
                  <c:v>0.11118055555555556</c:v>
                </c:pt>
                <c:pt idx="9629">
                  <c:v>0.11119212962962964</c:v>
                </c:pt>
                <c:pt idx="9630">
                  <c:v>0.11120370370370369</c:v>
                </c:pt>
                <c:pt idx="9631">
                  <c:v>0.11121527777777777</c:v>
                </c:pt>
                <c:pt idx="9632">
                  <c:v>0.11122685185185184</c:v>
                </c:pt>
                <c:pt idx="9633">
                  <c:v>0.11123842592592592</c:v>
                </c:pt>
                <c:pt idx="9634">
                  <c:v>0.11125</c:v>
                </c:pt>
                <c:pt idx="9635">
                  <c:v>0.11126157407407407</c:v>
                </c:pt>
                <c:pt idx="9636">
                  <c:v>0.11127314814814815</c:v>
                </c:pt>
                <c:pt idx="9637">
                  <c:v>0.11128472222222223</c:v>
                </c:pt>
                <c:pt idx="9638">
                  <c:v>0.1112962962962963</c:v>
                </c:pt>
                <c:pt idx="9639">
                  <c:v>0.11130787037037038</c:v>
                </c:pt>
                <c:pt idx="9640">
                  <c:v>0.11131944444444446</c:v>
                </c:pt>
                <c:pt idx="9641">
                  <c:v>0.11133101851851852</c:v>
                </c:pt>
                <c:pt idx="9642">
                  <c:v>0.1113425925925926</c:v>
                </c:pt>
                <c:pt idx="9643">
                  <c:v>0.11135416666666666</c:v>
                </c:pt>
                <c:pt idx="9644">
                  <c:v>0.11136574074074074</c:v>
                </c:pt>
                <c:pt idx="9645">
                  <c:v>0.11137731481481482</c:v>
                </c:pt>
                <c:pt idx="9646">
                  <c:v>0.11138888888888888</c:v>
                </c:pt>
                <c:pt idx="9647">
                  <c:v>0.11140046296296297</c:v>
                </c:pt>
                <c:pt idx="9648">
                  <c:v>0.11141203703703705</c:v>
                </c:pt>
                <c:pt idx="9649">
                  <c:v>0.11142361111111111</c:v>
                </c:pt>
                <c:pt idx="9650">
                  <c:v>0.11143518518518519</c:v>
                </c:pt>
                <c:pt idx="9651">
                  <c:v>0.11144675925925925</c:v>
                </c:pt>
                <c:pt idx="9652">
                  <c:v>0.11145833333333333</c:v>
                </c:pt>
                <c:pt idx="9653">
                  <c:v>0.11146990740740741</c:v>
                </c:pt>
                <c:pt idx="9654">
                  <c:v>0.11148148148148147</c:v>
                </c:pt>
                <c:pt idx="9655">
                  <c:v>0.11149305555555555</c:v>
                </c:pt>
                <c:pt idx="9656">
                  <c:v>0.11150462962962963</c:v>
                </c:pt>
                <c:pt idx="9657">
                  <c:v>0.1115162037037037</c:v>
                </c:pt>
                <c:pt idx="9658">
                  <c:v>0.11152777777777778</c:v>
                </c:pt>
                <c:pt idx="9659">
                  <c:v>0.11153935185185186</c:v>
                </c:pt>
                <c:pt idx="9660">
                  <c:v>0.11155092592592593</c:v>
                </c:pt>
                <c:pt idx="9661">
                  <c:v>0.11156250000000001</c:v>
                </c:pt>
                <c:pt idx="9662">
                  <c:v>0.11157407407407406</c:v>
                </c:pt>
                <c:pt idx="9663">
                  <c:v>0.11157407407407406</c:v>
                </c:pt>
                <c:pt idx="9664">
                  <c:v>0.11158564814814814</c:v>
                </c:pt>
                <c:pt idx="9665">
                  <c:v>0.11159722222222222</c:v>
                </c:pt>
                <c:pt idx="9666">
                  <c:v>0.11160879629629629</c:v>
                </c:pt>
                <c:pt idx="9667">
                  <c:v>0.11162037037037037</c:v>
                </c:pt>
                <c:pt idx="9668">
                  <c:v>0.11163194444444445</c:v>
                </c:pt>
                <c:pt idx="9669">
                  <c:v>0.11164351851851852</c:v>
                </c:pt>
                <c:pt idx="9670">
                  <c:v>0.1116550925925926</c:v>
                </c:pt>
                <c:pt idx="9671">
                  <c:v>0.11166666666666665</c:v>
                </c:pt>
                <c:pt idx="9672">
                  <c:v>0.11167824074074074</c:v>
                </c:pt>
                <c:pt idx="9673">
                  <c:v>0.11168981481481481</c:v>
                </c:pt>
                <c:pt idx="9674">
                  <c:v>0.11170138888888888</c:v>
                </c:pt>
                <c:pt idx="9675">
                  <c:v>0.11171296296296296</c:v>
                </c:pt>
                <c:pt idx="9676">
                  <c:v>0.11172453703703704</c:v>
                </c:pt>
                <c:pt idx="9677">
                  <c:v>0.11173611111111111</c:v>
                </c:pt>
                <c:pt idx="9678">
                  <c:v>0.11174768518518519</c:v>
                </c:pt>
                <c:pt idx="9679">
                  <c:v>0.11175925925925927</c:v>
                </c:pt>
                <c:pt idx="9680">
                  <c:v>0.11177083333333333</c:v>
                </c:pt>
                <c:pt idx="9681">
                  <c:v>0.11178240740740741</c:v>
                </c:pt>
                <c:pt idx="9682">
                  <c:v>0.11179398148148149</c:v>
                </c:pt>
                <c:pt idx="9683">
                  <c:v>0.11180555555555556</c:v>
                </c:pt>
                <c:pt idx="9684">
                  <c:v>0.11181712962962963</c:v>
                </c:pt>
                <c:pt idx="9685">
                  <c:v>0.11182870370370369</c:v>
                </c:pt>
                <c:pt idx="9686">
                  <c:v>0.11184027777777777</c:v>
                </c:pt>
                <c:pt idx="9687">
                  <c:v>0.11185185185185186</c:v>
                </c:pt>
                <c:pt idx="9688">
                  <c:v>0.11186342592592592</c:v>
                </c:pt>
                <c:pt idx="9689">
                  <c:v>0.111875</c:v>
                </c:pt>
                <c:pt idx="9690">
                  <c:v>0.11188657407407408</c:v>
                </c:pt>
                <c:pt idx="9691">
                  <c:v>0.11189814814814815</c:v>
                </c:pt>
                <c:pt idx="9692">
                  <c:v>0.11190972222222222</c:v>
                </c:pt>
                <c:pt idx="9693">
                  <c:v>0.11192129629629628</c:v>
                </c:pt>
                <c:pt idx="9694">
                  <c:v>0.11193287037037036</c:v>
                </c:pt>
                <c:pt idx="9695">
                  <c:v>0.11194444444444444</c:v>
                </c:pt>
                <c:pt idx="9696">
                  <c:v>0.11195601851851851</c:v>
                </c:pt>
                <c:pt idx="9697">
                  <c:v>0.11196759259259259</c:v>
                </c:pt>
                <c:pt idx="9698">
                  <c:v>0.11197916666666667</c:v>
                </c:pt>
                <c:pt idx="9699">
                  <c:v>0.11199074074074074</c:v>
                </c:pt>
                <c:pt idx="9700">
                  <c:v>0.11200231481481482</c:v>
                </c:pt>
                <c:pt idx="9701">
                  <c:v>0.1120138888888889</c:v>
                </c:pt>
                <c:pt idx="9702">
                  <c:v>0.11202546296296297</c:v>
                </c:pt>
                <c:pt idx="9703">
                  <c:v>0.11203703703703705</c:v>
                </c:pt>
                <c:pt idx="9704">
                  <c:v>0.11204861111111113</c:v>
                </c:pt>
                <c:pt idx="9705">
                  <c:v>0.11206018518518518</c:v>
                </c:pt>
                <c:pt idx="9706">
                  <c:v>0.11207175925925926</c:v>
                </c:pt>
                <c:pt idx="9707">
                  <c:v>0.11208333333333333</c:v>
                </c:pt>
                <c:pt idx="9708">
                  <c:v>0.11209490740740741</c:v>
                </c:pt>
                <c:pt idx="9709">
                  <c:v>0.11210648148148149</c:v>
                </c:pt>
                <c:pt idx="9710">
                  <c:v>0.11211805555555555</c:v>
                </c:pt>
                <c:pt idx="9711">
                  <c:v>0.11212962962962963</c:v>
                </c:pt>
                <c:pt idx="9712">
                  <c:v>0.11214120370370372</c:v>
                </c:pt>
                <c:pt idx="9713">
                  <c:v>0.11215277777777777</c:v>
                </c:pt>
                <c:pt idx="9714">
                  <c:v>0.11216435185185185</c:v>
                </c:pt>
                <c:pt idx="9715">
                  <c:v>0.11217592592592592</c:v>
                </c:pt>
                <c:pt idx="9716">
                  <c:v>0.1121875</c:v>
                </c:pt>
                <c:pt idx="9717">
                  <c:v>0.11219907407407408</c:v>
                </c:pt>
                <c:pt idx="9718">
                  <c:v>0.11221064814814814</c:v>
                </c:pt>
                <c:pt idx="9719">
                  <c:v>0.11222222222222222</c:v>
                </c:pt>
                <c:pt idx="9720">
                  <c:v>0.1122337962962963</c:v>
                </c:pt>
                <c:pt idx="9721">
                  <c:v>0.11224537037037037</c:v>
                </c:pt>
                <c:pt idx="9722">
                  <c:v>0.11225694444444445</c:v>
                </c:pt>
                <c:pt idx="9723">
                  <c:v>0.11226851851851853</c:v>
                </c:pt>
                <c:pt idx="9724">
                  <c:v>0.11228009259259258</c:v>
                </c:pt>
                <c:pt idx="9725">
                  <c:v>0.11229166666666668</c:v>
                </c:pt>
                <c:pt idx="9726">
                  <c:v>0.11230324074074073</c:v>
                </c:pt>
                <c:pt idx="9727">
                  <c:v>0.11231481481481481</c:v>
                </c:pt>
                <c:pt idx="9728">
                  <c:v>0.11232638888888889</c:v>
                </c:pt>
                <c:pt idx="9729">
                  <c:v>0.11233796296296296</c:v>
                </c:pt>
                <c:pt idx="9730">
                  <c:v>0.11234953703703704</c:v>
                </c:pt>
                <c:pt idx="9731">
                  <c:v>0.11236111111111112</c:v>
                </c:pt>
                <c:pt idx="9732">
                  <c:v>0.11237268518518519</c:v>
                </c:pt>
                <c:pt idx="9733">
                  <c:v>0.11238425925925927</c:v>
                </c:pt>
                <c:pt idx="9734">
                  <c:v>0.11239583333333332</c:v>
                </c:pt>
                <c:pt idx="9735">
                  <c:v>0.1124074074074074</c:v>
                </c:pt>
                <c:pt idx="9736">
                  <c:v>0.11241898148148148</c:v>
                </c:pt>
                <c:pt idx="9737">
                  <c:v>0.11243055555555555</c:v>
                </c:pt>
                <c:pt idx="9738">
                  <c:v>0.11244212962962963</c:v>
                </c:pt>
                <c:pt idx="9739">
                  <c:v>0.11245370370370371</c:v>
                </c:pt>
                <c:pt idx="9740">
                  <c:v>0.11246527777777778</c:v>
                </c:pt>
                <c:pt idx="9741">
                  <c:v>0.11247685185185186</c:v>
                </c:pt>
                <c:pt idx="9742">
                  <c:v>0.11248842592592594</c:v>
                </c:pt>
                <c:pt idx="9743">
                  <c:v>0.1125</c:v>
                </c:pt>
                <c:pt idx="9744">
                  <c:v>0.11251157407407408</c:v>
                </c:pt>
                <c:pt idx="9745">
                  <c:v>0.11252314814814814</c:v>
                </c:pt>
                <c:pt idx="9746">
                  <c:v>0.11253472222222222</c:v>
                </c:pt>
                <c:pt idx="9747">
                  <c:v>0.1125462962962963</c:v>
                </c:pt>
                <c:pt idx="9748">
                  <c:v>0.11255787037037036</c:v>
                </c:pt>
                <c:pt idx="9749">
                  <c:v>0.11256944444444444</c:v>
                </c:pt>
                <c:pt idx="9750">
                  <c:v>0.11258101851851852</c:v>
                </c:pt>
                <c:pt idx="9751">
                  <c:v>0.11259259259259259</c:v>
                </c:pt>
                <c:pt idx="9752">
                  <c:v>0.11260416666666667</c:v>
                </c:pt>
                <c:pt idx="9753">
                  <c:v>0.11261574074074072</c:v>
                </c:pt>
                <c:pt idx="9754">
                  <c:v>0.11262731481481481</c:v>
                </c:pt>
                <c:pt idx="9755">
                  <c:v>0.11263888888888889</c:v>
                </c:pt>
                <c:pt idx="9756">
                  <c:v>0.11265046296296295</c:v>
                </c:pt>
                <c:pt idx="9757">
                  <c:v>0.11266203703703703</c:v>
                </c:pt>
                <c:pt idx="9758">
                  <c:v>0.11267361111111111</c:v>
                </c:pt>
                <c:pt idx="9759">
                  <c:v>0.11268518518518518</c:v>
                </c:pt>
                <c:pt idx="9760">
                  <c:v>0.11269675925925926</c:v>
                </c:pt>
                <c:pt idx="9761">
                  <c:v>0.11270833333333334</c:v>
                </c:pt>
                <c:pt idx="9762">
                  <c:v>0.11271990740740741</c:v>
                </c:pt>
                <c:pt idx="9763">
                  <c:v>0.11273148148148149</c:v>
                </c:pt>
                <c:pt idx="9764">
                  <c:v>0.11274305555555557</c:v>
                </c:pt>
                <c:pt idx="9765">
                  <c:v>0.11275462962962964</c:v>
                </c:pt>
                <c:pt idx="9766">
                  <c:v>0.1127662037037037</c:v>
                </c:pt>
                <c:pt idx="9767">
                  <c:v>0.11277777777777777</c:v>
                </c:pt>
                <c:pt idx="9768">
                  <c:v>0.11278935185185185</c:v>
                </c:pt>
                <c:pt idx="9769">
                  <c:v>0.11280092592592593</c:v>
                </c:pt>
                <c:pt idx="9770">
                  <c:v>0.1128125</c:v>
                </c:pt>
                <c:pt idx="9771">
                  <c:v>0.11282407407407408</c:v>
                </c:pt>
                <c:pt idx="9772">
                  <c:v>0.11283564814814816</c:v>
                </c:pt>
                <c:pt idx="9773">
                  <c:v>0.11284722222222222</c:v>
                </c:pt>
                <c:pt idx="9774">
                  <c:v>0.11285879629629629</c:v>
                </c:pt>
                <c:pt idx="9775">
                  <c:v>0.11287037037037036</c:v>
                </c:pt>
                <c:pt idx="9776">
                  <c:v>0.11288194444444444</c:v>
                </c:pt>
                <c:pt idx="9777">
                  <c:v>0.11289351851851852</c:v>
                </c:pt>
                <c:pt idx="9778">
                  <c:v>0.11290509259259258</c:v>
                </c:pt>
                <c:pt idx="9779">
                  <c:v>0.11291666666666667</c:v>
                </c:pt>
                <c:pt idx="9780">
                  <c:v>0.11292824074074075</c:v>
                </c:pt>
                <c:pt idx="9781">
                  <c:v>0.11293981481481481</c:v>
                </c:pt>
                <c:pt idx="9782">
                  <c:v>0.11295138888888889</c:v>
                </c:pt>
                <c:pt idx="9783">
                  <c:v>0.11296296296296297</c:v>
                </c:pt>
                <c:pt idx="9784">
                  <c:v>0.11297453703703704</c:v>
                </c:pt>
                <c:pt idx="9785">
                  <c:v>0.11298611111111112</c:v>
                </c:pt>
                <c:pt idx="9786">
                  <c:v>0.1129976851851852</c:v>
                </c:pt>
                <c:pt idx="9787">
                  <c:v>0.11300925925925925</c:v>
                </c:pt>
                <c:pt idx="9788">
                  <c:v>0.11302083333333333</c:v>
                </c:pt>
                <c:pt idx="9789">
                  <c:v>0.1130324074074074</c:v>
                </c:pt>
                <c:pt idx="9790">
                  <c:v>0.11304398148148148</c:v>
                </c:pt>
                <c:pt idx="9791">
                  <c:v>0.11305555555555556</c:v>
                </c:pt>
                <c:pt idx="9792">
                  <c:v>0.11306712962962963</c:v>
                </c:pt>
                <c:pt idx="9793">
                  <c:v>0.11307870370370371</c:v>
                </c:pt>
                <c:pt idx="9794">
                  <c:v>0.11309027777777779</c:v>
                </c:pt>
                <c:pt idx="9795">
                  <c:v>0.11310185185185184</c:v>
                </c:pt>
                <c:pt idx="9796">
                  <c:v>0.11311342592592592</c:v>
                </c:pt>
                <c:pt idx="9797">
                  <c:v>0.11312499999999999</c:v>
                </c:pt>
                <c:pt idx="9798">
                  <c:v>0.11313657407407407</c:v>
                </c:pt>
                <c:pt idx="9799">
                  <c:v>0.11314814814814815</c:v>
                </c:pt>
                <c:pt idx="9800">
                  <c:v>0.11315972222222222</c:v>
                </c:pt>
                <c:pt idx="9801">
                  <c:v>0.1131712962962963</c:v>
                </c:pt>
                <c:pt idx="9802">
                  <c:v>0.11318287037037038</c:v>
                </c:pt>
                <c:pt idx="9803">
                  <c:v>0.11319444444444444</c:v>
                </c:pt>
                <c:pt idx="9804">
                  <c:v>0.11320601851851853</c:v>
                </c:pt>
                <c:pt idx="9805">
                  <c:v>0.11321759259259261</c:v>
                </c:pt>
                <c:pt idx="9806">
                  <c:v>0.11322916666666666</c:v>
                </c:pt>
                <c:pt idx="9807">
                  <c:v>0.11324074074074075</c:v>
                </c:pt>
                <c:pt idx="9808">
                  <c:v>0.11325231481481481</c:v>
                </c:pt>
                <c:pt idx="9809">
                  <c:v>0.11326388888888889</c:v>
                </c:pt>
                <c:pt idx="9810">
                  <c:v>0.11327546296296297</c:v>
                </c:pt>
                <c:pt idx="9811">
                  <c:v>0.11328703703703703</c:v>
                </c:pt>
                <c:pt idx="9812">
                  <c:v>0.11329861111111111</c:v>
                </c:pt>
                <c:pt idx="9813">
                  <c:v>0.11331018518518519</c:v>
                </c:pt>
                <c:pt idx="9814">
                  <c:v>0.11332175925925925</c:v>
                </c:pt>
                <c:pt idx="9815">
                  <c:v>0.11333333333333334</c:v>
                </c:pt>
                <c:pt idx="9816">
                  <c:v>0.11334490740740739</c:v>
                </c:pt>
                <c:pt idx="9817">
                  <c:v>0.11335648148148147</c:v>
                </c:pt>
                <c:pt idx="9818">
                  <c:v>0.11336805555555556</c:v>
                </c:pt>
                <c:pt idx="9819">
                  <c:v>0.11337962962962962</c:v>
                </c:pt>
                <c:pt idx="9820">
                  <c:v>0.1133912037037037</c:v>
                </c:pt>
                <c:pt idx="9821">
                  <c:v>0.11340277777777778</c:v>
                </c:pt>
                <c:pt idx="9822">
                  <c:v>0.11341435185185185</c:v>
                </c:pt>
                <c:pt idx="9823">
                  <c:v>0.11342592592592593</c:v>
                </c:pt>
                <c:pt idx="9824">
                  <c:v>0.11343750000000001</c:v>
                </c:pt>
                <c:pt idx="9825">
                  <c:v>0.11344907407407408</c:v>
                </c:pt>
                <c:pt idx="9826">
                  <c:v>0.11346064814814816</c:v>
                </c:pt>
                <c:pt idx="9827">
                  <c:v>0.11347222222222221</c:v>
                </c:pt>
                <c:pt idx="9828">
                  <c:v>0.11348379629629629</c:v>
                </c:pt>
                <c:pt idx="9829">
                  <c:v>0.11349537037037037</c:v>
                </c:pt>
                <c:pt idx="9830">
                  <c:v>0.11350694444444444</c:v>
                </c:pt>
                <c:pt idx="9831">
                  <c:v>0.11351851851851852</c:v>
                </c:pt>
                <c:pt idx="9832">
                  <c:v>0.1135300925925926</c:v>
                </c:pt>
                <c:pt idx="9833">
                  <c:v>0.11354166666666667</c:v>
                </c:pt>
                <c:pt idx="9834">
                  <c:v>0.11355324074074075</c:v>
                </c:pt>
                <c:pt idx="9835">
                  <c:v>0.1135648148148148</c:v>
                </c:pt>
                <c:pt idx="9836">
                  <c:v>0.11357638888888888</c:v>
                </c:pt>
                <c:pt idx="9837">
                  <c:v>0.11358796296296296</c:v>
                </c:pt>
                <c:pt idx="9838">
                  <c:v>0.11359953703703703</c:v>
                </c:pt>
                <c:pt idx="9839">
                  <c:v>0.11361111111111111</c:v>
                </c:pt>
                <c:pt idx="9840">
                  <c:v>0.11362268518518519</c:v>
                </c:pt>
                <c:pt idx="9841">
                  <c:v>0.11363425925925925</c:v>
                </c:pt>
                <c:pt idx="9842">
                  <c:v>0.11364583333333333</c:v>
                </c:pt>
                <c:pt idx="9843">
                  <c:v>0.11365740740740742</c:v>
                </c:pt>
                <c:pt idx="9844">
                  <c:v>0.11366898148148148</c:v>
                </c:pt>
                <c:pt idx="9845">
                  <c:v>0.11368055555555556</c:v>
                </c:pt>
                <c:pt idx="9846">
                  <c:v>0.11369212962962964</c:v>
                </c:pt>
                <c:pt idx="9847">
                  <c:v>0.11370370370370371</c:v>
                </c:pt>
                <c:pt idx="9848">
                  <c:v>0.11371527777777778</c:v>
                </c:pt>
                <c:pt idx="9849">
                  <c:v>0.11372685185185184</c:v>
                </c:pt>
                <c:pt idx="9850">
                  <c:v>0.11373842592592592</c:v>
                </c:pt>
                <c:pt idx="9851">
                  <c:v>0.11375</c:v>
                </c:pt>
                <c:pt idx="9852">
                  <c:v>0.11376157407407407</c:v>
                </c:pt>
                <c:pt idx="9853">
                  <c:v>0.11377314814814815</c:v>
                </c:pt>
                <c:pt idx="9854">
                  <c:v>0.11378472222222223</c:v>
                </c:pt>
                <c:pt idx="9855">
                  <c:v>0.1137962962962963</c:v>
                </c:pt>
                <c:pt idx="9856">
                  <c:v>0.11380787037037036</c:v>
                </c:pt>
                <c:pt idx="9857">
                  <c:v>0.11381944444444443</c:v>
                </c:pt>
                <c:pt idx="9858">
                  <c:v>0.11383101851851851</c:v>
                </c:pt>
                <c:pt idx="9859">
                  <c:v>0.11384259259259259</c:v>
                </c:pt>
                <c:pt idx="9860">
                  <c:v>0.11385416666666666</c:v>
                </c:pt>
                <c:pt idx="9861">
                  <c:v>0.11386574074074074</c:v>
                </c:pt>
                <c:pt idx="9862">
                  <c:v>0.11387731481481482</c:v>
                </c:pt>
                <c:pt idx="9863">
                  <c:v>0.11388888888888889</c:v>
                </c:pt>
                <c:pt idx="9864">
                  <c:v>0.11390046296296297</c:v>
                </c:pt>
                <c:pt idx="9865">
                  <c:v>0.11391203703703705</c:v>
                </c:pt>
                <c:pt idx="9866">
                  <c:v>0.11392361111111111</c:v>
                </c:pt>
                <c:pt idx="9867">
                  <c:v>0.11393518518518519</c:v>
                </c:pt>
                <c:pt idx="9868">
                  <c:v>0.11394675925925928</c:v>
                </c:pt>
                <c:pt idx="9869">
                  <c:v>0.11395833333333333</c:v>
                </c:pt>
                <c:pt idx="9870">
                  <c:v>0.11396990740740741</c:v>
                </c:pt>
                <c:pt idx="9871">
                  <c:v>0.11398148148148148</c:v>
                </c:pt>
                <c:pt idx="9872">
                  <c:v>0.11399305555555556</c:v>
                </c:pt>
                <c:pt idx="9873">
                  <c:v>0.11400462962962964</c:v>
                </c:pt>
                <c:pt idx="9874">
                  <c:v>0.1140162037037037</c:v>
                </c:pt>
                <c:pt idx="9875">
                  <c:v>0.11402777777777778</c:v>
                </c:pt>
                <c:pt idx="9876">
                  <c:v>0.11403935185185186</c:v>
                </c:pt>
                <c:pt idx="9877">
                  <c:v>0.11405092592592592</c:v>
                </c:pt>
                <c:pt idx="9878">
                  <c:v>0.1140625</c:v>
                </c:pt>
                <c:pt idx="9879">
                  <c:v>0.11407407407407406</c:v>
                </c:pt>
                <c:pt idx="9880">
                  <c:v>0.11408564814814814</c:v>
                </c:pt>
                <c:pt idx="9881">
                  <c:v>0.11409722222222222</c:v>
                </c:pt>
                <c:pt idx="9882">
                  <c:v>0.11410879629629629</c:v>
                </c:pt>
                <c:pt idx="9883">
                  <c:v>0.11412037037037037</c:v>
                </c:pt>
                <c:pt idx="9884">
                  <c:v>0.11413194444444445</c:v>
                </c:pt>
                <c:pt idx="9885">
                  <c:v>0.11414351851851852</c:v>
                </c:pt>
                <c:pt idx="9886">
                  <c:v>0.1141550925925926</c:v>
                </c:pt>
                <c:pt idx="9887">
                  <c:v>0.11416666666666668</c:v>
                </c:pt>
                <c:pt idx="9888">
                  <c:v>0.11417824074074073</c:v>
                </c:pt>
                <c:pt idx="9889">
                  <c:v>0.11418981481481481</c:v>
                </c:pt>
                <c:pt idx="9890">
                  <c:v>0.11420138888888888</c:v>
                </c:pt>
                <c:pt idx="9891">
                  <c:v>0.11421296296296296</c:v>
                </c:pt>
                <c:pt idx="9892">
                  <c:v>0.11422453703703704</c:v>
                </c:pt>
                <c:pt idx="9893">
                  <c:v>0.11423611111111111</c:v>
                </c:pt>
                <c:pt idx="9894">
                  <c:v>0.11424768518518519</c:v>
                </c:pt>
                <c:pt idx="9895">
                  <c:v>0.11425925925925927</c:v>
                </c:pt>
                <c:pt idx="9896">
                  <c:v>0.11427083333333332</c:v>
                </c:pt>
                <c:pt idx="9897">
                  <c:v>0.11428240740740742</c:v>
                </c:pt>
                <c:pt idx="9898">
                  <c:v>0.11429398148148147</c:v>
                </c:pt>
                <c:pt idx="9899">
                  <c:v>0.11430555555555555</c:v>
                </c:pt>
                <c:pt idx="9900">
                  <c:v>0.11431712962962963</c:v>
                </c:pt>
                <c:pt idx="9901">
                  <c:v>0.1143287037037037</c:v>
                </c:pt>
                <c:pt idx="9902">
                  <c:v>0.11434027777777778</c:v>
                </c:pt>
                <c:pt idx="9903">
                  <c:v>0.11435185185185186</c:v>
                </c:pt>
                <c:pt idx="9904">
                  <c:v>0.11436342592592592</c:v>
                </c:pt>
                <c:pt idx="9905">
                  <c:v>0.114375</c:v>
                </c:pt>
                <c:pt idx="9906">
                  <c:v>0.11438657407407408</c:v>
                </c:pt>
                <c:pt idx="9907">
                  <c:v>0.11439814814814815</c:v>
                </c:pt>
                <c:pt idx="9908">
                  <c:v>0.11440972222222223</c:v>
                </c:pt>
                <c:pt idx="9909">
                  <c:v>0.11442129629629628</c:v>
                </c:pt>
                <c:pt idx="9910">
                  <c:v>0.11443287037037037</c:v>
                </c:pt>
                <c:pt idx="9911">
                  <c:v>0.11444444444444445</c:v>
                </c:pt>
                <c:pt idx="9912">
                  <c:v>0.11445601851851851</c:v>
                </c:pt>
                <c:pt idx="9913">
                  <c:v>0.11446759259259259</c:v>
                </c:pt>
                <c:pt idx="9914">
                  <c:v>0.11447916666666667</c:v>
                </c:pt>
                <c:pt idx="9915">
                  <c:v>0.11449074074074074</c:v>
                </c:pt>
                <c:pt idx="9916">
                  <c:v>0.11450231481481482</c:v>
                </c:pt>
                <c:pt idx="9917">
                  <c:v>0.11451388888888887</c:v>
                </c:pt>
                <c:pt idx="9918">
                  <c:v>0.11452546296296295</c:v>
                </c:pt>
                <c:pt idx="9919">
                  <c:v>0.11453703703703703</c:v>
                </c:pt>
                <c:pt idx="9920">
                  <c:v>0.1145486111111111</c:v>
                </c:pt>
                <c:pt idx="9921">
                  <c:v>0.11456018518518518</c:v>
                </c:pt>
                <c:pt idx="9922">
                  <c:v>0.11457175925925926</c:v>
                </c:pt>
                <c:pt idx="9923">
                  <c:v>0.11458333333333333</c:v>
                </c:pt>
                <c:pt idx="9924">
                  <c:v>0.11459490740740741</c:v>
                </c:pt>
                <c:pt idx="9925">
                  <c:v>0.11460648148148149</c:v>
                </c:pt>
                <c:pt idx="9926">
                  <c:v>0.11461805555555556</c:v>
                </c:pt>
                <c:pt idx="9927">
                  <c:v>0.11462962962962964</c:v>
                </c:pt>
                <c:pt idx="9928">
                  <c:v>0.11464120370370372</c:v>
                </c:pt>
                <c:pt idx="9929">
                  <c:v>0.11465277777777778</c:v>
                </c:pt>
                <c:pt idx="9930">
                  <c:v>0.11466435185185185</c:v>
                </c:pt>
                <c:pt idx="9931">
                  <c:v>0.11467592592592592</c:v>
                </c:pt>
                <c:pt idx="9932">
                  <c:v>0.1146875</c:v>
                </c:pt>
                <c:pt idx="9933">
                  <c:v>0.11469907407407408</c:v>
                </c:pt>
                <c:pt idx="9934">
                  <c:v>0.11471064814814814</c:v>
                </c:pt>
                <c:pt idx="9935">
                  <c:v>0.11472222222222223</c:v>
                </c:pt>
                <c:pt idx="9936">
                  <c:v>0.11473379629629631</c:v>
                </c:pt>
                <c:pt idx="9937">
                  <c:v>0.11474537037037037</c:v>
                </c:pt>
                <c:pt idx="9938">
                  <c:v>0.11475694444444444</c:v>
                </c:pt>
                <c:pt idx="9939">
                  <c:v>0.11476851851851851</c:v>
                </c:pt>
                <c:pt idx="9940">
                  <c:v>0.11478009259259259</c:v>
                </c:pt>
                <c:pt idx="9941">
                  <c:v>0.11479166666666667</c:v>
                </c:pt>
                <c:pt idx="9942">
                  <c:v>0.11480324074074073</c:v>
                </c:pt>
                <c:pt idx="9943">
                  <c:v>0.11481481481481481</c:v>
                </c:pt>
                <c:pt idx="9944">
                  <c:v>0.11482638888888889</c:v>
                </c:pt>
                <c:pt idx="9945">
                  <c:v>0.11483796296296296</c:v>
                </c:pt>
                <c:pt idx="9946">
                  <c:v>0.11484953703703704</c:v>
                </c:pt>
                <c:pt idx="9947">
                  <c:v>0.11486111111111112</c:v>
                </c:pt>
                <c:pt idx="9948">
                  <c:v>0.11487268518518519</c:v>
                </c:pt>
                <c:pt idx="9949">
                  <c:v>0.11488425925925926</c:v>
                </c:pt>
                <c:pt idx="9950">
                  <c:v>0.11489583333333335</c:v>
                </c:pt>
                <c:pt idx="9951">
                  <c:v>0.1149074074074074</c:v>
                </c:pt>
                <c:pt idx="9952">
                  <c:v>0.11491898148148148</c:v>
                </c:pt>
                <c:pt idx="9953">
                  <c:v>0.11493055555555555</c:v>
                </c:pt>
                <c:pt idx="9954">
                  <c:v>0.11494212962962963</c:v>
                </c:pt>
                <c:pt idx="9955">
                  <c:v>0.11495370370370371</c:v>
                </c:pt>
                <c:pt idx="9956">
                  <c:v>0.11496527777777778</c:v>
                </c:pt>
                <c:pt idx="9957">
                  <c:v>0.11497685185185186</c:v>
                </c:pt>
                <c:pt idx="9958">
                  <c:v>0.11498842592592594</c:v>
                </c:pt>
                <c:pt idx="9959">
                  <c:v>0.11499999999999999</c:v>
                </c:pt>
                <c:pt idx="9960">
                  <c:v>0.11501157407407407</c:v>
                </c:pt>
                <c:pt idx="9961">
                  <c:v>0.11502314814814814</c:v>
                </c:pt>
                <c:pt idx="9962">
                  <c:v>0.11503472222222222</c:v>
                </c:pt>
                <c:pt idx="9963">
                  <c:v>0.1150462962962963</c:v>
                </c:pt>
                <c:pt idx="9964">
                  <c:v>0.11505787037037037</c:v>
                </c:pt>
                <c:pt idx="9965">
                  <c:v>0.11506944444444445</c:v>
                </c:pt>
                <c:pt idx="9966">
                  <c:v>0.11508101851851853</c:v>
                </c:pt>
                <c:pt idx="9967">
                  <c:v>0.11509259259259259</c:v>
                </c:pt>
                <c:pt idx="9968">
                  <c:v>0.11510416666666667</c:v>
                </c:pt>
                <c:pt idx="9969">
                  <c:v>0.11511574074074075</c:v>
                </c:pt>
                <c:pt idx="9970">
                  <c:v>0.11512731481481481</c:v>
                </c:pt>
                <c:pt idx="9971">
                  <c:v>0.11513888888888889</c:v>
                </c:pt>
                <c:pt idx="9972">
                  <c:v>0.11515046296296295</c:v>
                </c:pt>
                <c:pt idx="9973">
                  <c:v>0.11516203703703703</c:v>
                </c:pt>
                <c:pt idx="9974">
                  <c:v>0.11517361111111112</c:v>
                </c:pt>
                <c:pt idx="9975">
                  <c:v>0.11518518518518518</c:v>
                </c:pt>
                <c:pt idx="9976">
                  <c:v>0.11519675925925926</c:v>
                </c:pt>
                <c:pt idx="9977">
                  <c:v>0.11520833333333334</c:v>
                </c:pt>
                <c:pt idx="9978">
                  <c:v>0.1152199074074074</c:v>
                </c:pt>
                <c:pt idx="9979">
                  <c:v>0.11523148148148148</c:v>
                </c:pt>
                <c:pt idx="9980">
                  <c:v>0.11524305555555554</c:v>
                </c:pt>
                <c:pt idx="9981">
                  <c:v>0.11525462962962962</c:v>
                </c:pt>
                <c:pt idx="9982">
                  <c:v>0.1152662037037037</c:v>
                </c:pt>
                <c:pt idx="9983">
                  <c:v>0.11527777777777777</c:v>
                </c:pt>
                <c:pt idx="9984">
                  <c:v>0.11528935185185185</c:v>
                </c:pt>
                <c:pt idx="9985">
                  <c:v>0.11530092592592593</c:v>
                </c:pt>
                <c:pt idx="9986">
                  <c:v>0.1153125</c:v>
                </c:pt>
                <c:pt idx="9987">
                  <c:v>0.11532407407407408</c:v>
                </c:pt>
                <c:pt idx="9988">
                  <c:v>0.11533564814814816</c:v>
                </c:pt>
                <c:pt idx="9989">
                  <c:v>0.11534722222222223</c:v>
                </c:pt>
                <c:pt idx="9990">
                  <c:v>0.11535879629629631</c:v>
                </c:pt>
                <c:pt idx="9991">
                  <c:v>0.11537037037037036</c:v>
                </c:pt>
                <c:pt idx="9992">
                  <c:v>0.11538194444444444</c:v>
                </c:pt>
                <c:pt idx="9993">
                  <c:v>0.11539351851851852</c:v>
                </c:pt>
                <c:pt idx="9994">
                  <c:v>0.11540509259259259</c:v>
                </c:pt>
                <c:pt idx="9995">
                  <c:v>0.11541666666666667</c:v>
                </c:pt>
                <c:pt idx="9996">
                  <c:v>0.11542824074074075</c:v>
                </c:pt>
                <c:pt idx="9997">
                  <c:v>0.11543981481481481</c:v>
                </c:pt>
                <c:pt idx="9998">
                  <c:v>0.1154513888888889</c:v>
                </c:pt>
                <c:pt idx="9999">
                  <c:v>0.11546296296296295</c:v>
                </c:pt>
                <c:pt idx="10000">
                  <c:v>0.11547453703703703</c:v>
                </c:pt>
                <c:pt idx="10001">
                  <c:v>0.11548611111111111</c:v>
                </c:pt>
                <c:pt idx="10002">
                  <c:v>0.11549768518518518</c:v>
                </c:pt>
                <c:pt idx="10003">
                  <c:v>0.11550925925925926</c:v>
                </c:pt>
                <c:pt idx="10004">
                  <c:v>0.11552083333333334</c:v>
                </c:pt>
                <c:pt idx="10005">
                  <c:v>0.1155324074074074</c:v>
                </c:pt>
                <c:pt idx="10006">
                  <c:v>0.11554398148148148</c:v>
                </c:pt>
                <c:pt idx="10007">
                  <c:v>0.11555555555555556</c:v>
                </c:pt>
                <c:pt idx="10008">
                  <c:v>0.11556712962962963</c:v>
                </c:pt>
                <c:pt idx="10009">
                  <c:v>0.11557870370370371</c:v>
                </c:pt>
                <c:pt idx="10010">
                  <c:v>0.11559027777777779</c:v>
                </c:pt>
                <c:pt idx="10011">
                  <c:v>0.11560185185185186</c:v>
                </c:pt>
                <c:pt idx="10012">
                  <c:v>0.11561342592592593</c:v>
                </c:pt>
                <c:pt idx="10013">
                  <c:v>0.11562499999999999</c:v>
                </c:pt>
                <c:pt idx="10014">
                  <c:v>0.11563657407407407</c:v>
                </c:pt>
                <c:pt idx="10015">
                  <c:v>0.11564814814814815</c:v>
                </c:pt>
                <c:pt idx="10016">
                  <c:v>0.11565972222222222</c:v>
                </c:pt>
                <c:pt idx="10017">
                  <c:v>0.1156712962962963</c:v>
                </c:pt>
                <c:pt idx="10018">
                  <c:v>0.11568287037037038</c:v>
                </c:pt>
                <c:pt idx="10019">
                  <c:v>0.11569444444444445</c:v>
                </c:pt>
                <c:pt idx="10020">
                  <c:v>0.11570601851851851</c:v>
                </c:pt>
                <c:pt idx="10021">
                  <c:v>0.11571759259259258</c:v>
                </c:pt>
                <c:pt idx="10022">
                  <c:v>0.11572916666666666</c:v>
                </c:pt>
                <c:pt idx="10023">
                  <c:v>0.11574074074074074</c:v>
                </c:pt>
                <c:pt idx="10024">
                  <c:v>0.11575231481481481</c:v>
                </c:pt>
                <c:pt idx="10025">
                  <c:v>0.11576388888888889</c:v>
                </c:pt>
                <c:pt idx="10026">
                  <c:v>0.11577546296296297</c:v>
                </c:pt>
                <c:pt idx="10027">
                  <c:v>0.11578703703703704</c:v>
                </c:pt>
                <c:pt idx="10028">
                  <c:v>0.11579861111111112</c:v>
                </c:pt>
                <c:pt idx="10029">
                  <c:v>0.1158101851851852</c:v>
                </c:pt>
                <c:pt idx="10030">
                  <c:v>0.11582175925925926</c:v>
                </c:pt>
                <c:pt idx="10031">
                  <c:v>0.11583333333333333</c:v>
                </c:pt>
                <c:pt idx="10032">
                  <c:v>0.11584490740740742</c:v>
                </c:pt>
                <c:pt idx="10033">
                  <c:v>0.11585648148148148</c:v>
                </c:pt>
                <c:pt idx="10034">
                  <c:v>0.11585648148148148</c:v>
                </c:pt>
                <c:pt idx="10035">
                  <c:v>0.11586805555555556</c:v>
                </c:pt>
                <c:pt idx="10036">
                  <c:v>0.11587962962962962</c:v>
                </c:pt>
                <c:pt idx="10037">
                  <c:v>0.1158912037037037</c:v>
                </c:pt>
                <c:pt idx="10038">
                  <c:v>0.11590277777777779</c:v>
                </c:pt>
                <c:pt idx="10039">
                  <c:v>0.11591435185185185</c:v>
                </c:pt>
                <c:pt idx="10040">
                  <c:v>0.11592592592592592</c:v>
                </c:pt>
                <c:pt idx="10041">
                  <c:v>0.11593750000000001</c:v>
                </c:pt>
                <c:pt idx="10042">
                  <c:v>0.11594907407407407</c:v>
                </c:pt>
                <c:pt idx="10043">
                  <c:v>0.11596064814814815</c:v>
                </c:pt>
                <c:pt idx="10044">
                  <c:v>0.11597222222222221</c:v>
                </c:pt>
                <c:pt idx="10045">
                  <c:v>0.11598379629629629</c:v>
                </c:pt>
                <c:pt idx="10046">
                  <c:v>0.11599537037037037</c:v>
                </c:pt>
                <c:pt idx="10047">
                  <c:v>0.11600694444444444</c:v>
                </c:pt>
                <c:pt idx="10048">
                  <c:v>0.11601851851851852</c:v>
                </c:pt>
                <c:pt idx="10049">
                  <c:v>0.1160300925925926</c:v>
                </c:pt>
                <c:pt idx="10050">
                  <c:v>0.11604166666666667</c:v>
                </c:pt>
                <c:pt idx="10051">
                  <c:v>0.11605324074074075</c:v>
                </c:pt>
                <c:pt idx="10052">
                  <c:v>0.11606481481481483</c:v>
                </c:pt>
                <c:pt idx="10053">
                  <c:v>0.11607638888888888</c:v>
                </c:pt>
                <c:pt idx="10054">
                  <c:v>0.11608796296296296</c:v>
                </c:pt>
                <c:pt idx="10055">
                  <c:v>0.11609953703703703</c:v>
                </c:pt>
                <c:pt idx="10056">
                  <c:v>0.11611111111111111</c:v>
                </c:pt>
                <c:pt idx="10057">
                  <c:v>0.11612268518518519</c:v>
                </c:pt>
                <c:pt idx="10058">
                  <c:v>0.11613425925925926</c:v>
                </c:pt>
                <c:pt idx="10059">
                  <c:v>0.11614583333333334</c:v>
                </c:pt>
                <c:pt idx="10060">
                  <c:v>0.11615740740740742</c:v>
                </c:pt>
                <c:pt idx="10061">
                  <c:v>0.11616898148148147</c:v>
                </c:pt>
                <c:pt idx="10062">
                  <c:v>0.11618055555555555</c:v>
                </c:pt>
                <c:pt idx="10063">
                  <c:v>0.11619212962962962</c:v>
                </c:pt>
                <c:pt idx="10064">
                  <c:v>0.1162037037037037</c:v>
                </c:pt>
                <c:pt idx="10065">
                  <c:v>0.11621527777777778</c:v>
                </c:pt>
                <c:pt idx="10066">
                  <c:v>0.11622685185185185</c:v>
                </c:pt>
                <c:pt idx="10067">
                  <c:v>0.11623842592592593</c:v>
                </c:pt>
                <c:pt idx="10068">
                  <c:v>0.11625000000000001</c:v>
                </c:pt>
                <c:pt idx="10069">
                  <c:v>0.11626157407407407</c:v>
                </c:pt>
                <c:pt idx="10070">
                  <c:v>0.11627314814814815</c:v>
                </c:pt>
                <c:pt idx="10071">
                  <c:v>0.11628472222222223</c:v>
                </c:pt>
                <c:pt idx="10072">
                  <c:v>0.1162962962962963</c:v>
                </c:pt>
                <c:pt idx="10073">
                  <c:v>0.11630787037037038</c:v>
                </c:pt>
                <c:pt idx="10074">
                  <c:v>0.11631944444444443</c:v>
                </c:pt>
                <c:pt idx="10075">
                  <c:v>0.11633101851851851</c:v>
                </c:pt>
                <c:pt idx="10076">
                  <c:v>0.11634259259259259</c:v>
                </c:pt>
                <c:pt idx="10077">
                  <c:v>0.11635416666666666</c:v>
                </c:pt>
                <c:pt idx="10078">
                  <c:v>0.11636574074074074</c:v>
                </c:pt>
                <c:pt idx="10079">
                  <c:v>0.11637731481481482</c:v>
                </c:pt>
                <c:pt idx="10080">
                  <c:v>0.11638888888888889</c:v>
                </c:pt>
                <c:pt idx="10081">
                  <c:v>0.11640046296296297</c:v>
                </c:pt>
                <c:pt idx="10082">
                  <c:v>0.11641203703703702</c:v>
                </c:pt>
                <c:pt idx="10083">
                  <c:v>0.1164236111111111</c:v>
                </c:pt>
                <c:pt idx="10084">
                  <c:v>0.11643518518518518</c:v>
                </c:pt>
                <c:pt idx="10085">
                  <c:v>0.11644675925925925</c:v>
                </c:pt>
                <c:pt idx="10086">
                  <c:v>0.11645833333333333</c:v>
                </c:pt>
                <c:pt idx="10087">
                  <c:v>0.11646990740740741</c:v>
                </c:pt>
                <c:pt idx="10088">
                  <c:v>0.11648148148148148</c:v>
                </c:pt>
                <c:pt idx="10089">
                  <c:v>0.11649305555555556</c:v>
                </c:pt>
                <c:pt idx="10090">
                  <c:v>0.11650462962962964</c:v>
                </c:pt>
                <c:pt idx="10091">
                  <c:v>0.11651620370370371</c:v>
                </c:pt>
                <c:pt idx="10092">
                  <c:v>0.11652777777777779</c:v>
                </c:pt>
                <c:pt idx="10093">
                  <c:v>0.11653935185185187</c:v>
                </c:pt>
                <c:pt idx="10094">
                  <c:v>0.11655092592592593</c:v>
                </c:pt>
                <c:pt idx="10095">
                  <c:v>0.1165625</c:v>
                </c:pt>
                <c:pt idx="10096">
                  <c:v>0.11657407407407407</c:v>
                </c:pt>
                <c:pt idx="10097">
                  <c:v>0.11658564814814815</c:v>
                </c:pt>
                <c:pt idx="10098">
                  <c:v>0.11659722222222223</c:v>
                </c:pt>
                <c:pt idx="10099">
                  <c:v>0.11660879629629629</c:v>
                </c:pt>
                <c:pt idx="10100">
                  <c:v>0.11662037037037037</c:v>
                </c:pt>
                <c:pt idx="10101">
                  <c:v>0.11663194444444445</c:v>
                </c:pt>
                <c:pt idx="10102">
                  <c:v>0.11664351851851852</c:v>
                </c:pt>
                <c:pt idx="10103">
                  <c:v>0.11665509259259259</c:v>
                </c:pt>
                <c:pt idx="10104">
                  <c:v>0.11666666666666665</c:v>
                </c:pt>
                <c:pt idx="10105">
                  <c:v>0.11667824074074074</c:v>
                </c:pt>
                <c:pt idx="10106">
                  <c:v>0.11668981481481482</c:v>
                </c:pt>
                <c:pt idx="10107">
                  <c:v>0.11670138888888888</c:v>
                </c:pt>
                <c:pt idx="10108">
                  <c:v>0.11671296296296296</c:v>
                </c:pt>
                <c:pt idx="10109">
                  <c:v>0.11672453703703704</c:v>
                </c:pt>
                <c:pt idx="10110">
                  <c:v>0.11673611111111111</c:v>
                </c:pt>
                <c:pt idx="10111">
                  <c:v>0.11674768518518519</c:v>
                </c:pt>
                <c:pt idx="10112">
                  <c:v>0.11675925925925927</c:v>
                </c:pt>
                <c:pt idx="10113">
                  <c:v>0.11677083333333334</c:v>
                </c:pt>
                <c:pt idx="10114">
                  <c:v>0.1167824074074074</c:v>
                </c:pt>
                <c:pt idx="10115">
                  <c:v>0.11679398148148147</c:v>
                </c:pt>
                <c:pt idx="10116">
                  <c:v>0.11680555555555555</c:v>
                </c:pt>
                <c:pt idx="10117">
                  <c:v>0.11681712962962963</c:v>
                </c:pt>
                <c:pt idx="10118">
                  <c:v>0.1168287037037037</c:v>
                </c:pt>
                <c:pt idx="10119">
                  <c:v>0.11684027777777778</c:v>
                </c:pt>
                <c:pt idx="10120">
                  <c:v>0.11685185185185186</c:v>
                </c:pt>
                <c:pt idx="10121">
                  <c:v>0.11686342592592593</c:v>
                </c:pt>
                <c:pt idx="10122">
                  <c:v>0.11687499999999999</c:v>
                </c:pt>
                <c:pt idx="10123">
                  <c:v>0.11688657407407409</c:v>
                </c:pt>
                <c:pt idx="10124">
                  <c:v>0.11689814814814814</c:v>
                </c:pt>
                <c:pt idx="10125">
                  <c:v>0.11690972222222222</c:v>
                </c:pt>
                <c:pt idx="10126">
                  <c:v>0.11692129629629629</c:v>
                </c:pt>
                <c:pt idx="10127">
                  <c:v>0.11693287037037037</c:v>
                </c:pt>
                <c:pt idx="10128">
                  <c:v>0.11694444444444445</c:v>
                </c:pt>
                <c:pt idx="10129">
                  <c:v>0.11695601851851851</c:v>
                </c:pt>
                <c:pt idx="10130">
                  <c:v>0.1169675925925926</c:v>
                </c:pt>
                <c:pt idx="10131">
                  <c:v>0.11697916666666668</c:v>
                </c:pt>
                <c:pt idx="10132">
                  <c:v>0.11699074074074074</c:v>
                </c:pt>
                <c:pt idx="10133">
                  <c:v>0.11700231481481482</c:v>
                </c:pt>
                <c:pt idx="10134">
                  <c:v>0.1170138888888889</c:v>
                </c:pt>
                <c:pt idx="10135">
                  <c:v>0.11702546296296296</c:v>
                </c:pt>
                <c:pt idx="10136">
                  <c:v>0.11703703703703704</c:v>
                </c:pt>
                <c:pt idx="10137">
                  <c:v>0.1170486111111111</c:v>
                </c:pt>
                <c:pt idx="10138">
                  <c:v>0.11706018518518518</c:v>
                </c:pt>
                <c:pt idx="10139">
                  <c:v>0.11707175925925926</c:v>
                </c:pt>
                <c:pt idx="10140">
                  <c:v>0.11708333333333333</c:v>
                </c:pt>
                <c:pt idx="10141">
                  <c:v>0.11709490740740741</c:v>
                </c:pt>
                <c:pt idx="10142">
                  <c:v>0.11710648148148149</c:v>
                </c:pt>
                <c:pt idx="10143">
                  <c:v>0.11711805555555554</c:v>
                </c:pt>
                <c:pt idx="10144">
                  <c:v>0.11712962962962963</c:v>
                </c:pt>
                <c:pt idx="10145">
                  <c:v>0.11714120370370369</c:v>
                </c:pt>
                <c:pt idx="10146">
                  <c:v>0.11715277777777777</c:v>
                </c:pt>
                <c:pt idx="10147">
                  <c:v>0.11716435185185185</c:v>
                </c:pt>
                <c:pt idx="10148">
                  <c:v>0.11717592592592592</c:v>
                </c:pt>
                <c:pt idx="10149">
                  <c:v>0.1171875</c:v>
                </c:pt>
                <c:pt idx="10150">
                  <c:v>0.11719907407407408</c:v>
                </c:pt>
                <c:pt idx="10151">
                  <c:v>0.11721064814814815</c:v>
                </c:pt>
                <c:pt idx="10152">
                  <c:v>0.11722222222222223</c:v>
                </c:pt>
                <c:pt idx="10153">
                  <c:v>0.11723379629629631</c:v>
                </c:pt>
                <c:pt idx="10154">
                  <c:v>0.11724537037037037</c:v>
                </c:pt>
                <c:pt idx="10155">
                  <c:v>0.11725694444444446</c:v>
                </c:pt>
                <c:pt idx="10156">
                  <c:v>0.11726851851851851</c:v>
                </c:pt>
                <c:pt idx="10157">
                  <c:v>0.11728009259259259</c:v>
                </c:pt>
                <c:pt idx="10158">
                  <c:v>0.11729166666666667</c:v>
                </c:pt>
                <c:pt idx="10159">
                  <c:v>0.11730324074074074</c:v>
                </c:pt>
                <c:pt idx="10160">
                  <c:v>0.11731481481481482</c:v>
                </c:pt>
                <c:pt idx="10161">
                  <c:v>0.1173263888888889</c:v>
                </c:pt>
                <c:pt idx="10162">
                  <c:v>0.11733796296296296</c:v>
                </c:pt>
                <c:pt idx="10163">
                  <c:v>0.11734953703703704</c:v>
                </c:pt>
                <c:pt idx="10164">
                  <c:v>0.1173611111111111</c:v>
                </c:pt>
                <c:pt idx="10165">
                  <c:v>0.11737268518518518</c:v>
                </c:pt>
                <c:pt idx="10166">
                  <c:v>0.11738425925925926</c:v>
                </c:pt>
                <c:pt idx="10167">
                  <c:v>0.11739583333333332</c:v>
                </c:pt>
                <c:pt idx="10168">
                  <c:v>0.1174074074074074</c:v>
                </c:pt>
                <c:pt idx="10169">
                  <c:v>0.11741898148148149</c:v>
                </c:pt>
                <c:pt idx="10170">
                  <c:v>0.11743055555555555</c:v>
                </c:pt>
                <c:pt idx="10171">
                  <c:v>0.11744212962962963</c:v>
                </c:pt>
                <c:pt idx="10172">
                  <c:v>0.11745370370370371</c:v>
                </c:pt>
                <c:pt idx="10173">
                  <c:v>0.11746527777777778</c:v>
                </c:pt>
                <c:pt idx="10174">
                  <c:v>0.11747685185185186</c:v>
                </c:pt>
                <c:pt idx="10175">
                  <c:v>0.11748842592592591</c:v>
                </c:pt>
                <c:pt idx="10176">
                  <c:v>0.11750000000000001</c:v>
                </c:pt>
                <c:pt idx="10177">
                  <c:v>0.11751157407407407</c:v>
                </c:pt>
                <c:pt idx="10178">
                  <c:v>0.11752314814814814</c:v>
                </c:pt>
                <c:pt idx="10179">
                  <c:v>0.11753472222222222</c:v>
                </c:pt>
                <c:pt idx="10180">
                  <c:v>0.1175462962962963</c:v>
                </c:pt>
                <c:pt idx="10181">
                  <c:v>0.11755787037037037</c:v>
                </c:pt>
                <c:pt idx="10182">
                  <c:v>0.11756944444444445</c:v>
                </c:pt>
                <c:pt idx="10183">
                  <c:v>0.11758101851851853</c:v>
                </c:pt>
                <c:pt idx="10184">
                  <c:v>0.1175925925925926</c:v>
                </c:pt>
                <c:pt idx="10185">
                  <c:v>0.11760416666666666</c:v>
                </c:pt>
                <c:pt idx="10186">
                  <c:v>0.11761574074074073</c:v>
                </c:pt>
                <c:pt idx="10187">
                  <c:v>0.11762731481481481</c:v>
                </c:pt>
                <c:pt idx="10188">
                  <c:v>0.11763888888888889</c:v>
                </c:pt>
                <c:pt idx="10189">
                  <c:v>0.11765046296296296</c:v>
                </c:pt>
                <c:pt idx="10190">
                  <c:v>0.11766203703703704</c:v>
                </c:pt>
                <c:pt idx="10191">
                  <c:v>0.11767361111111112</c:v>
                </c:pt>
                <c:pt idx="10192">
                  <c:v>0.11768518518518518</c:v>
                </c:pt>
                <c:pt idx="10193">
                  <c:v>0.11769675925925926</c:v>
                </c:pt>
                <c:pt idx="10194">
                  <c:v>0.11770833333333335</c:v>
                </c:pt>
                <c:pt idx="10195">
                  <c:v>0.11771990740740741</c:v>
                </c:pt>
                <c:pt idx="10196">
                  <c:v>0.11773148148148148</c:v>
                </c:pt>
                <c:pt idx="10197">
                  <c:v>0.11774305555555555</c:v>
                </c:pt>
                <c:pt idx="10198">
                  <c:v>0.11775462962962963</c:v>
                </c:pt>
                <c:pt idx="10199">
                  <c:v>0.11776620370370371</c:v>
                </c:pt>
                <c:pt idx="10200">
                  <c:v>0.11777777777777777</c:v>
                </c:pt>
                <c:pt idx="10201">
                  <c:v>0.11778935185185185</c:v>
                </c:pt>
                <c:pt idx="10202">
                  <c:v>0.11780092592592593</c:v>
                </c:pt>
                <c:pt idx="10203">
                  <c:v>0.1178125</c:v>
                </c:pt>
                <c:pt idx="10204">
                  <c:v>0.11782407407407407</c:v>
                </c:pt>
                <c:pt idx="10205">
                  <c:v>0.11783564814814813</c:v>
                </c:pt>
                <c:pt idx="10206">
                  <c:v>0.11784722222222221</c:v>
                </c:pt>
                <c:pt idx="10207">
                  <c:v>0.11785879629629629</c:v>
                </c:pt>
                <c:pt idx="10208">
                  <c:v>0.11787037037037036</c:v>
                </c:pt>
                <c:pt idx="10209">
                  <c:v>0.11788194444444444</c:v>
                </c:pt>
                <c:pt idx="10210">
                  <c:v>0.11789351851851852</c:v>
                </c:pt>
                <c:pt idx="10211">
                  <c:v>0.11790509259259259</c:v>
                </c:pt>
                <c:pt idx="10212">
                  <c:v>0.11791666666666667</c:v>
                </c:pt>
                <c:pt idx="10213">
                  <c:v>0.11792824074074075</c:v>
                </c:pt>
                <c:pt idx="10214">
                  <c:v>0.11793981481481482</c:v>
                </c:pt>
                <c:pt idx="10215">
                  <c:v>0.1179513888888889</c:v>
                </c:pt>
                <c:pt idx="10216">
                  <c:v>0.11796296296296298</c:v>
                </c:pt>
                <c:pt idx="10217">
                  <c:v>0.11797453703703703</c:v>
                </c:pt>
                <c:pt idx="10218">
                  <c:v>0.11798611111111111</c:v>
                </c:pt>
                <c:pt idx="10219">
                  <c:v>0.11799768518518518</c:v>
                </c:pt>
                <c:pt idx="10220">
                  <c:v>0.11800925925925926</c:v>
                </c:pt>
                <c:pt idx="10221">
                  <c:v>0.11802083333333334</c:v>
                </c:pt>
                <c:pt idx="10222">
                  <c:v>0.11803240740740741</c:v>
                </c:pt>
                <c:pt idx="10223">
                  <c:v>0.11804398148148149</c:v>
                </c:pt>
                <c:pt idx="10224">
                  <c:v>0.11805555555555557</c:v>
                </c:pt>
                <c:pt idx="10225">
                  <c:v>0.11806712962962962</c:v>
                </c:pt>
                <c:pt idx="10226">
                  <c:v>0.1180787037037037</c:v>
                </c:pt>
                <c:pt idx="10227">
                  <c:v>0.11809027777777777</c:v>
                </c:pt>
                <c:pt idx="10228">
                  <c:v>0.11810185185185185</c:v>
                </c:pt>
                <c:pt idx="10229">
                  <c:v>0.11811342592592593</c:v>
                </c:pt>
                <c:pt idx="10230">
                  <c:v>0.11812499999999999</c:v>
                </c:pt>
                <c:pt idx="10231">
                  <c:v>0.11813657407407407</c:v>
                </c:pt>
                <c:pt idx="10232">
                  <c:v>0.11814814814814815</c:v>
                </c:pt>
                <c:pt idx="10233">
                  <c:v>0.11815972222222222</c:v>
                </c:pt>
                <c:pt idx="10234">
                  <c:v>0.1181712962962963</c:v>
                </c:pt>
                <c:pt idx="10235">
                  <c:v>0.11818287037037038</c:v>
                </c:pt>
                <c:pt idx="10236">
                  <c:v>0.11819444444444445</c:v>
                </c:pt>
                <c:pt idx="10237">
                  <c:v>0.11820601851851853</c:v>
                </c:pt>
                <c:pt idx="10238">
                  <c:v>0.11821759259259258</c:v>
                </c:pt>
                <c:pt idx="10239">
                  <c:v>0.11822916666666666</c:v>
                </c:pt>
                <c:pt idx="10240">
                  <c:v>0.11824074074074074</c:v>
                </c:pt>
                <c:pt idx="10241">
                  <c:v>0.11825231481481481</c:v>
                </c:pt>
                <c:pt idx="10242">
                  <c:v>0.11826388888888889</c:v>
                </c:pt>
                <c:pt idx="10243">
                  <c:v>0.11827546296296297</c:v>
                </c:pt>
                <c:pt idx="10244">
                  <c:v>0.11828703703703704</c:v>
                </c:pt>
                <c:pt idx="10245">
                  <c:v>0.11829861111111112</c:v>
                </c:pt>
                <c:pt idx="10246">
                  <c:v>0.11831018518518517</c:v>
                </c:pt>
                <c:pt idx="10247">
                  <c:v>0.11832175925925925</c:v>
                </c:pt>
                <c:pt idx="10248">
                  <c:v>0.11833333333333333</c:v>
                </c:pt>
                <c:pt idx="10249">
                  <c:v>0.1183449074074074</c:v>
                </c:pt>
                <c:pt idx="10250">
                  <c:v>0.11835648148148148</c:v>
                </c:pt>
                <c:pt idx="10251">
                  <c:v>0.11836805555555556</c:v>
                </c:pt>
                <c:pt idx="10252">
                  <c:v>0.11837962962962963</c:v>
                </c:pt>
                <c:pt idx="10253">
                  <c:v>0.11839120370370371</c:v>
                </c:pt>
                <c:pt idx="10254">
                  <c:v>0.11840277777777779</c:v>
                </c:pt>
                <c:pt idx="10255">
                  <c:v>0.11841435185185185</c:v>
                </c:pt>
                <c:pt idx="10256">
                  <c:v>0.11842592592592593</c:v>
                </c:pt>
                <c:pt idx="10257">
                  <c:v>0.11843749999999999</c:v>
                </c:pt>
                <c:pt idx="10258">
                  <c:v>0.11844907407407408</c:v>
                </c:pt>
                <c:pt idx="10259">
                  <c:v>0.11846064814814815</c:v>
                </c:pt>
                <c:pt idx="10260">
                  <c:v>0.11847222222222221</c:v>
                </c:pt>
                <c:pt idx="10261">
                  <c:v>0.1184837962962963</c:v>
                </c:pt>
                <c:pt idx="10262">
                  <c:v>0.11849537037037038</c:v>
                </c:pt>
                <c:pt idx="10263">
                  <c:v>0.11850694444444444</c:v>
                </c:pt>
                <c:pt idx="10264">
                  <c:v>0.11851851851851852</c:v>
                </c:pt>
                <c:pt idx="10265">
                  <c:v>0.11853009259259258</c:v>
                </c:pt>
                <c:pt idx="10266">
                  <c:v>0.11854166666666667</c:v>
                </c:pt>
                <c:pt idx="10267">
                  <c:v>0.11855324074074074</c:v>
                </c:pt>
                <c:pt idx="10268">
                  <c:v>0.1185648148148148</c:v>
                </c:pt>
                <c:pt idx="10269">
                  <c:v>0.11857638888888888</c:v>
                </c:pt>
                <c:pt idx="10270">
                  <c:v>0.11858796296296296</c:v>
                </c:pt>
                <c:pt idx="10271">
                  <c:v>0.11859953703703703</c:v>
                </c:pt>
                <c:pt idx="10272">
                  <c:v>0.11861111111111111</c:v>
                </c:pt>
                <c:pt idx="10273">
                  <c:v>0.11862268518518519</c:v>
                </c:pt>
                <c:pt idx="10274">
                  <c:v>0.11863425925925926</c:v>
                </c:pt>
                <c:pt idx="10275">
                  <c:v>0.11864583333333334</c:v>
                </c:pt>
                <c:pt idx="10276">
                  <c:v>0.11865740740740742</c:v>
                </c:pt>
                <c:pt idx="10277">
                  <c:v>0.11866898148148149</c:v>
                </c:pt>
                <c:pt idx="10278">
                  <c:v>0.11868055555555555</c:v>
                </c:pt>
                <c:pt idx="10279">
                  <c:v>0.11869212962962962</c:v>
                </c:pt>
                <c:pt idx="10280">
                  <c:v>0.1187037037037037</c:v>
                </c:pt>
                <c:pt idx="10281">
                  <c:v>0.11871527777777778</c:v>
                </c:pt>
                <c:pt idx="10282">
                  <c:v>0.11872685185185185</c:v>
                </c:pt>
                <c:pt idx="10283">
                  <c:v>0.11873842592592593</c:v>
                </c:pt>
                <c:pt idx="10284">
                  <c:v>0.11875000000000001</c:v>
                </c:pt>
                <c:pt idx="10285">
                  <c:v>0.11876157407407407</c:v>
                </c:pt>
                <c:pt idx="10286">
                  <c:v>0.11877314814814814</c:v>
                </c:pt>
                <c:pt idx="10287">
                  <c:v>0.11878472222222221</c:v>
                </c:pt>
                <c:pt idx="10288">
                  <c:v>0.11879629629629629</c:v>
                </c:pt>
                <c:pt idx="10289">
                  <c:v>0.11880787037037037</c:v>
                </c:pt>
                <c:pt idx="10290">
                  <c:v>0.11881944444444444</c:v>
                </c:pt>
                <c:pt idx="10291">
                  <c:v>0.11883101851851852</c:v>
                </c:pt>
                <c:pt idx="10292">
                  <c:v>0.1188425925925926</c:v>
                </c:pt>
                <c:pt idx="10293">
                  <c:v>0.11885416666666666</c:v>
                </c:pt>
                <c:pt idx="10294">
                  <c:v>0.11886574074074074</c:v>
                </c:pt>
                <c:pt idx="10295">
                  <c:v>0.11887731481481482</c:v>
                </c:pt>
                <c:pt idx="10296">
                  <c:v>0.11888888888888889</c:v>
                </c:pt>
                <c:pt idx="10297">
                  <c:v>0.11890046296296297</c:v>
                </c:pt>
                <c:pt idx="10298">
                  <c:v>0.11891203703703705</c:v>
                </c:pt>
                <c:pt idx="10299">
                  <c:v>0.1189236111111111</c:v>
                </c:pt>
                <c:pt idx="10300">
                  <c:v>0.11893518518518519</c:v>
                </c:pt>
                <c:pt idx="10301">
                  <c:v>0.11894675925925925</c:v>
                </c:pt>
                <c:pt idx="10302">
                  <c:v>0.11895833333333333</c:v>
                </c:pt>
                <c:pt idx="10303">
                  <c:v>0.11896990740740741</c:v>
                </c:pt>
                <c:pt idx="10304">
                  <c:v>0.11898148148148148</c:v>
                </c:pt>
                <c:pt idx="10305">
                  <c:v>0.11899305555555556</c:v>
                </c:pt>
                <c:pt idx="10306">
                  <c:v>0.11900462962962964</c:v>
                </c:pt>
                <c:pt idx="10307">
                  <c:v>0.11901620370370369</c:v>
                </c:pt>
                <c:pt idx="10308">
                  <c:v>0.11902777777777777</c:v>
                </c:pt>
                <c:pt idx="10309">
                  <c:v>0.11903935185185184</c:v>
                </c:pt>
                <c:pt idx="10310">
                  <c:v>0.11905092592592592</c:v>
                </c:pt>
                <c:pt idx="10311">
                  <c:v>0.1190625</c:v>
                </c:pt>
                <c:pt idx="10312">
                  <c:v>0.11907407407407407</c:v>
                </c:pt>
                <c:pt idx="10313">
                  <c:v>0.11908564814814815</c:v>
                </c:pt>
                <c:pt idx="10314">
                  <c:v>0.11909722222222223</c:v>
                </c:pt>
                <c:pt idx="10315">
                  <c:v>0.1191087962962963</c:v>
                </c:pt>
                <c:pt idx="10316">
                  <c:v>0.11912037037037038</c:v>
                </c:pt>
                <c:pt idx="10317">
                  <c:v>0.11913194444444446</c:v>
                </c:pt>
                <c:pt idx="10318">
                  <c:v>0.11914351851851852</c:v>
                </c:pt>
                <c:pt idx="10319">
                  <c:v>0.1191550925925926</c:v>
                </c:pt>
                <c:pt idx="10320">
                  <c:v>0.11916666666666666</c:v>
                </c:pt>
                <c:pt idx="10321">
                  <c:v>0.11917824074074074</c:v>
                </c:pt>
                <c:pt idx="10322">
                  <c:v>0.11918981481481482</c:v>
                </c:pt>
                <c:pt idx="10323">
                  <c:v>0.11920138888888888</c:v>
                </c:pt>
                <c:pt idx="10324">
                  <c:v>0.11921296296296297</c:v>
                </c:pt>
                <c:pt idx="10325">
                  <c:v>0.11922453703703705</c:v>
                </c:pt>
                <c:pt idx="10326">
                  <c:v>0.11923611111111111</c:v>
                </c:pt>
                <c:pt idx="10327">
                  <c:v>0.11924768518518519</c:v>
                </c:pt>
                <c:pt idx="10328">
                  <c:v>0.11925925925925925</c:v>
                </c:pt>
                <c:pt idx="10329">
                  <c:v>0.11927083333333333</c:v>
                </c:pt>
                <c:pt idx="10330">
                  <c:v>0.11928240740740741</c:v>
                </c:pt>
                <c:pt idx="10331">
                  <c:v>0.11929398148148147</c:v>
                </c:pt>
                <c:pt idx="10332">
                  <c:v>0.11930555555555555</c:v>
                </c:pt>
                <c:pt idx="10333">
                  <c:v>0.11931712962962963</c:v>
                </c:pt>
                <c:pt idx="10334">
                  <c:v>0.1193287037037037</c:v>
                </c:pt>
                <c:pt idx="10335">
                  <c:v>0.11934027777777778</c:v>
                </c:pt>
                <c:pt idx="10336">
                  <c:v>0.11935185185185186</c:v>
                </c:pt>
                <c:pt idx="10337">
                  <c:v>0.11936342592592593</c:v>
                </c:pt>
                <c:pt idx="10338">
                  <c:v>0.11937500000000001</c:v>
                </c:pt>
                <c:pt idx="10339">
                  <c:v>0.11938657407407406</c:v>
                </c:pt>
                <c:pt idx="10340">
                  <c:v>0.11939814814814814</c:v>
                </c:pt>
                <c:pt idx="10341">
                  <c:v>0.11940972222222222</c:v>
                </c:pt>
                <c:pt idx="10342">
                  <c:v>0.11942129629629629</c:v>
                </c:pt>
                <c:pt idx="10343">
                  <c:v>0.11943287037037037</c:v>
                </c:pt>
                <c:pt idx="10344">
                  <c:v>0.11944444444444445</c:v>
                </c:pt>
                <c:pt idx="10345">
                  <c:v>0.11945601851851852</c:v>
                </c:pt>
                <c:pt idx="10346">
                  <c:v>0.1194675925925926</c:v>
                </c:pt>
                <c:pt idx="10347">
                  <c:v>0.11947916666666665</c:v>
                </c:pt>
                <c:pt idx="10348">
                  <c:v>0.11949074074074074</c:v>
                </c:pt>
                <c:pt idx="10349">
                  <c:v>0.11950231481481481</c:v>
                </c:pt>
                <c:pt idx="10350">
                  <c:v>0.11951388888888888</c:v>
                </c:pt>
                <c:pt idx="10351">
                  <c:v>0.11952546296296296</c:v>
                </c:pt>
                <c:pt idx="10352">
                  <c:v>0.11953703703703704</c:v>
                </c:pt>
                <c:pt idx="10353">
                  <c:v>0.11954861111111111</c:v>
                </c:pt>
                <c:pt idx="10354">
                  <c:v>0.11956018518518519</c:v>
                </c:pt>
                <c:pt idx="10355">
                  <c:v>0.11957175925925927</c:v>
                </c:pt>
                <c:pt idx="10356">
                  <c:v>0.11958333333333333</c:v>
                </c:pt>
                <c:pt idx="10357">
                  <c:v>0.11959490740740741</c:v>
                </c:pt>
                <c:pt idx="10358">
                  <c:v>0.11960648148148149</c:v>
                </c:pt>
                <c:pt idx="10359">
                  <c:v>0.11961805555555556</c:v>
                </c:pt>
                <c:pt idx="10360">
                  <c:v>0.11962962962962963</c:v>
                </c:pt>
                <c:pt idx="10361">
                  <c:v>0.11964120370370369</c:v>
                </c:pt>
                <c:pt idx="10362">
                  <c:v>0.11965277777777777</c:v>
                </c:pt>
                <c:pt idx="10363">
                  <c:v>0.11966435185185186</c:v>
                </c:pt>
                <c:pt idx="10364">
                  <c:v>0.11967592592592592</c:v>
                </c:pt>
                <c:pt idx="10365">
                  <c:v>0.1196875</c:v>
                </c:pt>
                <c:pt idx="10366">
                  <c:v>0.11969907407407408</c:v>
                </c:pt>
                <c:pt idx="10367">
                  <c:v>0.11971064814814815</c:v>
                </c:pt>
                <c:pt idx="10368">
                  <c:v>0.11972222222222222</c:v>
                </c:pt>
                <c:pt idx="10369">
                  <c:v>0.11973379629629628</c:v>
                </c:pt>
                <c:pt idx="10370">
                  <c:v>0.11974537037037036</c:v>
                </c:pt>
                <c:pt idx="10371">
                  <c:v>0.11975694444444444</c:v>
                </c:pt>
                <c:pt idx="10372">
                  <c:v>0.11976851851851851</c:v>
                </c:pt>
                <c:pt idx="10373">
                  <c:v>0.11978009259259259</c:v>
                </c:pt>
                <c:pt idx="10374">
                  <c:v>0.11979166666666667</c:v>
                </c:pt>
                <c:pt idx="10375">
                  <c:v>0.11980324074074074</c:v>
                </c:pt>
                <c:pt idx="10376">
                  <c:v>0.11981481481481482</c:v>
                </c:pt>
                <c:pt idx="10377">
                  <c:v>0.1198263888888889</c:v>
                </c:pt>
                <c:pt idx="10378">
                  <c:v>0.11983796296296297</c:v>
                </c:pt>
                <c:pt idx="10379">
                  <c:v>0.11984953703703705</c:v>
                </c:pt>
                <c:pt idx="10380">
                  <c:v>0.11986111111111113</c:v>
                </c:pt>
                <c:pt idx="10381">
                  <c:v>0.11987268518518518</c:v>
                </c:pt>
                <c:pt idx="10382">
                  <c:v>0.11988425925925926</c:v>
                </c:pt>
                <c:pt idx="10383">
                  <c:v>0.11989583333333333</c:v>
                </c:pt>
                <c:pt idx="10384">
                  <c:v>0.11990740740740741</c:v>
                </c:pt>
                <c:pt idx="10385">
                  <c:v>0.11991898148148149</c:v>
                </c:pt>
                <c:pt idx="10386">
                  <c:v>0.11993055555555555</c:v>
                </c:pt>
                <c:pt idx="10387">
                  <c:v>0.11994212962962963</c:v>
                </c:pt>
                <c:pt idx="10388">
                  <c:v>0.11995370370370372</c:v>
                </c:pt>
                <c:pt idx="10389">
                  <c:v>0.11996527777777777</c:v>
                </c:pt>
                <c:pt idx="10390">
                  <c:v>0.11997685185185185</c:v>
                </c:pt>
                <c:pt idx="10391">
                  <c:v>0.11998842592592592</c:v>
                </c:pt>
                <c:pt idx="10392">
                  <c:v>0.12</c:v>
                </c:pt>
                <c:pt idx="10393">
                  <c:v>0.12001157407407408</c:v>
                </c:pt>
                <c:pt idx="10394">
                  <c:v>0.12002314814814814</c:v>
                </c:pt>
                <c:pt idx="10395">
                  <c:v>0.12003472222222222</c:v>
                </c:pt>
                <c:pt idx="10396">
                  <c:v>0.1200462962962963</c:v>
                </c:pt>
                <c:pt idx="10397">
                  <c:v>0.1200462962962963</c:v>
                </c:pt>
                <c:pt idx="10398">
                  <c:v>0.12005787037037037</c:v>
                </c:pt>
                <c:pt idx="10399">
                  <c:v>0.12006944444444445</c:v>
                </c:pt>
                <c:pt idx="10400">
                  <c:v>0.12008101851851853</c:v>
                </c:pt>
                <c:pt idx="10401">
                  <c:v>0.12009259259259258</c:v>
                </c:pt>
                <c:pt idx="10402">
                  <c:v>0.12010416666666668</c:v>
                </c:pt>
                <c:pt idx="10403">
                  <c:v>0.12011574074074073</c:v>
                </c:pt>
                <c:pt idx="10404">
                  <c:v>0.12012731481481481</c:v>
                </c:pt>
                <c:pt idx="10405">
                  <c:v>0.12013888888888889</c:v>
                </c:pt>
                <c:pt idx="10406">
                  <c:v>0.12015046296296296</c:v>
                </c:pt>
                <c:pt idx="10407">
                  <c:v>0.12016203703703704</c:v>
                </c:pt>
                <c:pt idx="10408">
                  <c:v>0.12017361111111112</c:v>
                </c:pt>
                <c:pt idx="10409">
                  <c:v>0.12018518518518519</c:v>
                </c:pt>
                <c:pt idx="10410">
                  <c:v>0.12019675925925927</c:v>
                </c:pt>
                <c:pt idx="10411">
                  <c:v>0.12020833333333332</c:v>
                </c:pt>
                <c:pt idx="10412">
                  <c:v>0.1202199074074074</c:v>
                </c:pt>
                <c:pt idx="10413">
                  <c:v>0.12023148148148148</c:v>
                </c:pt>
                <c:pt idx="10414">
                  <c:v>0.12024305555555555</c:v>
                </c:pt>
                <c:pt idx="10415">
                  <c:v>0.12025462962962963</c:v>
                </c:pt>
                <c:pt idx="10416">
                  <c:v>0.12026620370370371</c:v>
                </c:pt>
                <c:pt idx="10417">
                  <c:v>0.12027777777777778</c:v>
                </c:pt>
                <c:pt idx="10418">
                  <c:v>0.12028935185185186</c:v>
                </c:pt>
                <c:pt idx="10419">
                  <c:v>0.12030092592592594</c:v>
                </c:pt>
                <c:pt idx="10420">
                  <c:v>0.1203125</c:v>
                </c:pt>
                <c:pt idx="10421">
                  <c:v>0.12032407407407408</c:v>
                </c:pt>
                <c:pt idx="10422">
                  <c:v>0.12033564814814814</c:v>
                </c:pt>
                <c:pt idx="10423">
                  <c:v>0.12034722222222222</c:v>
                </c:pt>
                <c:pt idx="10424">
                  <c:v>0.1203587962962963</c:v>
                </c:pt>
                <c:pt idx="10425">
                  <c:v>0.12037037037037036</c:v>
                </c:pt>
                <c:pt idx="10426">
                  <c:v>0.12038194444444444</c:v>
                </c:pt>
                <c:pt idx="10427">
                  <c:v>0.12039351851851852</c:v>
                </c:pt>
                <c:pt idx="10428">
                  <c:v>0.12040509259259259</c:v>
                </c:pt>
                <c:pt idx="10429">
                  <c:v>0.12041666666666667</c:v>
                </c:pt>
                <c:pt idx="10430">
                  <c:v>0.12042824074074072</c:v>
                </c:pt>
                <c:pt idx="10431">
                  <c:v>0.12043981481481481</c:v>
                </c:pt>
                <c:pt idx="10432">
                  <c:v>0.12045138888888889</c:v>
                </c:pt>
                <c:pt idx="10433">
                  <c:v>0.12046296296296295</c:v>
                </c:pt>
                <c:pt idx="10434">
                  <c:v>0.12047453703703703</c:v>
                </c:pt>
                <c:pt idx="10435">
                  <c:v>0.12048611111111111</c:v>
                </c:pt>
                <c:pt idx="10436">
                  <c:v>0.12049768518518518</c:v>
                </c:pt>
                <c:pt idx="10437">
                  <c:v>0.12050925925925926</c:v>
                </c:pt>
                <c:pt idx="10438">
                  <c:v>0.12052083333333334</c:v>
                </c:pt>
                <c:pt idx="10439">
                  <c:v>0.12053240740740741</c:v>
                </c:pt>
                <c:pt idx="10440">
                  <c:v>0.12054398148148149</c:v>
                </c:pt>
                <c:pt idx="10441">
                  <c:v>0.12055555555555557</c:v>
                </c:pt>
                <c:pt idx="10442">
                  <c:v>0.12056712962962964</c:v>
                </c:pt>
                <c:pt idx="10443">
                  <c:v>0.1205787037037037</c:v>
                </c:pt>
                <c:pt idx="10444">
                  <c:v>0.12059027777777777</c:v>
                </c:pt>
                <c:pt idx="10445">
                  <c:v>0.12060185185185185</c:v>
                </c:pt>
                <c:pt idx="10446">
                  <c:v>0.12061342592592593</c:v>
                </c:pt>
                <c:pt idx="10447">
                  <c:v>0.120625</c:v>
                </c:pt>
                <c:pt idx="10448">
                  <c:v>0.12063657407407408</c:v>
                </c:pt>
                <c:pt idx="10449">
                  <c:v>0.12064814814814816</c:v>
                </c:pt>
                <c:pt idx="10450">
                  <c:v>0.12065972222222222</c:v>
                </c:pt>
                <c:pt idx="10451">
                  <c:v>0.12067129629629629</c:v>
                </c:pt>
                <c:pt idx="10452">
                  <c:v>0.12068287037037036</c:v>
                </c:pt>
                <c:pt idx="10453">
                  <c:v>0.12069444444444444</c:v>
                </c:pt>
                <c:pt idx="10454">
                  <c:v>0.12070601851851852</c:v>
                </c:pt>
                <c:pt idx="10455">
                  <c:v>0.12071759259259258</c:v>
                </c:pt>
                <c:pt idx="10456">
                  <c:v>0.12072916666666667</c:v>
                </c:pt>
                <c:pt idx="10457">
                  <c:v>0.12074074074074075</c:v>
                </c:pt>
                <c:pt idx="10458">
                  <c:v>0.12075231481481481</c:v>
                </c:pt>
                <c:pt idx="10459">
                  <c:v>0.12076388888888889</c:v>
                </c:pt>
                <c:pt idx="10460">
                  <c:v>0.12077546296296297</c:v>
                </c:pt>
                <c:pt idx="10461">
                  <c:v>0.12078703703703704</c:v>
                </c:pt>
                <c:pt idx="10462">
                  <c:v>0.12079861111111112</c:v>
                </c:pt>
                <c:pt idx="10463">
                  <c:v>0.1208101851851852</c:v>
                </c:pt>
                <c:pt idx="10464">
                  <c:v>0.12082175925925925</c:v>
                </c:pt>
                <c:pt idx="10465">
                  <c:v>0.12083333333333333</c:v>
                </c:pt>
                <c:pt idx="10466">
                  <c:v>0.1208449074074074</c:v>
                </c:pt>
                <c:pt idx="10467">
                  <c:v>0.12085648148148148</c:v>
                </c:pt>
                <c:pt idx="10468">
                  <c:v>0.12086805555555556</c:v>
                </c:pt>
                <c:pt idx="10469">
                  <c:v>0.12087962962962963</c:v>
                </c:pt>
                <c:pt idx="10470">
                  <c:v>0.12089120370370371</c:v>
                </c:pt>
                <c:pt idx="10471">
                  <c:v>0.12090277777777779</c:v>
                </c:pt>
                <c:pt idx="10472">
                  <c:v>0.12091435185185184</c:v>
                </c:pt>
                <c:pt idx="10473">
                  <c:v>0.12092592592592592</c:v>
                </c:pt>
                <c:pt idx="10474">
                  <c:v>0.12093749999999999</c:v>
                </c:pt>
                <c:pt idx="10475">
                  <c:v>0.12094907407407407</c:v>
                </c:pt>
                <c:pt idx="10476">
                  <c:v>0.12096064814814815</c:v>
                </c:pt>
                <c:pt idx="10477">
                  <c:v>0.12097222222222222</c:v>
                </c:pt>
                <c:pt idx="10478">
                  <c:v>0.1209837962962963</c:v>
                </c:pt>
                <c:pt idx="10479">
                  <c:v>0.12099537037037038</c:v>
                </c:pt>
                <c:pt idx="10480">
                  <c:v>0.12100694444444444</c:v>
                </c:pt>
                <c:pt idx="10481">
                  <c:v>0.12101851851851853</c:v>
                </c:pt>
                <c:pt idx="10482">
                  <c:v>0.12103009259259261</c:v>
                </c:pt>
                <c:pt idx="10483">
                  <c:v>0.12104166666666666</c:v>
                </c:pt>
                <c:pt idx="10484">
                  <c:v>0.12105324074074075</c:v>
                </c:pt>
                <c:pt idx="10485">
                  <c:v>0.12106481481481481</c:v>
                </c:pt>
                <c:pt idx="10486">
                  <c:v>0.12107638888888889</c:v>
                </c:pt>
                <c:pt idx="10487">
                  <c:v>0.12108796296296297</c:v>
                </c:pt>
                <c:pt idx="10488">
                  <c:v>0.12109953703703703</c:v>
                </c:pt>
                <c:pt idx="10489">
                  <c:v>0.12111111111111111</c:v>
                </c:pt>
                <c:pt idx="10490">
                  <c:v>0.12112268518518519</c:v>
                </c:pt>
                <c:pt idx="10491">
                  <c:v>0.12113425925925925</c:v>
                </c:pt>
                <c:pt idx="10492">
                  <c:v>0.12114583333333334</c:v>
                </c:pt>
                <c:pt idx="10493">
                  <c:v>0.12115740740740739</c:v>
                </c:pt>
                <c:pt idx="10494">
                  <c:v>0.12116898148148147</c:v>
                </c:pt>
                <c:pt idx="10495">
                  <c:v>0.12118055555555556</c:v>
                </c:pt>
                <c:pt idx="10496">
                  <c:v>0.12119212962962962</c:v>
                </c:pt>
                <c:pt idx="10497">
                  <c:v>0.1212037037037037</c:v>
                </c:pt>
                <c:pt idx="10498">
                  <c:v>0.12121527777777778</c:v>
                </c:pt>
                <c:pt idx="10499">
                  <c:v>0.12122685185185185</c:v>
                </c:pt>
                <c:pt idx="10500">
                  <c:v>0.12123842592592593</c:v>
                </c:pt>
                <c:pt idx="10501">
                  <c:v>0.12125000000000001</c:v>
                </c:pt>
                <c:pt idx="10502">
                  <c:v>0.12126157407407408</c:v>
                </c:pt>
                <c:pt idx="10503">
                  <c:v>0.12127314814814816</c:v>
                </c:pt>
                <c:pt idx="10504">
                  <c:v>0.12128472222222221</c:v>
                </c:pt>
                <c:pt idx="10505">
                  <c:v>0.12129629629629629</c:v>
                </c:pt>
                <c:pt idx="10506">
                  <c:v>0.12130787037037037</c:v>
                </c:pt>
                <c:pt idx="10507">
                  <c:v>0.12131944444444444</c:v>
                </c:pt>
                <c:pt idx="10508">
                  <c:v>0.12133101851851852</c:v>
                </c:pt>
                <c:pt idx="10509">
                  <c:v>0.1213425925925926</c:v>
                </c:pt>
                <c:pt idx="10510">
                  <c:v>0.12135416666666667</c:v>
                </c:pt>
                <c:pt idx="10511">
                  <c:v>0.12136574074074075</c:v>
                </c:pt>
                <c:pt idx="10512">
                  <c:v>0.1213773148148148</c:v>
                </c:pt>
                <c:pt idx="10513">
                  <c:v>0.12138888888888888</c:v>
                </c:pt>
                <c:pt idx="10514">
                  <c:v>0.12140046296296296</c:v>
                </c:pt>
                <c:pt idx="10515">
                  <c:v>0.12141203703703703</c:v>
                </c:pt>
                <c:pt idx="10516">
                  <c:v>0.12142361111111111</c:v>
                </c:pt>
                <c:pt idx="10517">
                  <c:v>0.12143518518518519</c:v>
                </c:pt>
                <c:pt idx="10518">
                  <c:v>0.12144675925925925</c:v>
                </c:pt>
                <c:pt idx="10519">
                  <c:v>0.12145833333333333</c:v>
                </c:pt>
                <c:pt idx="10520">
                  <c:v>0.12146990740740742</c:v>
                </c:pt>
                <c:pt idx="10521">
                  <c:v>0.12148148148148148</c:v>
                </c:pt>
                <c:pt idx="10522">
                  <c:v>0.12149305555555556</c:v>
                </c:pt>
                <c:pt idx="10523">
                  <c:v>0.12150462962962964</c:v>
                </c:pt>
                <c:pt idx="10524">
                  <c:v>0.12151620370370371</c:v>
                </c:pt>
                <c:pt idx="10525">
                  <c:v>0.12152777777777778</c:v>
                </c:pt>
                <c:pt idx="10526">
                  <c:v>0.12153935185185184</c:v>
                </c:pt>
                <c:pt idx="10527">
                  <c:v>0.12155092592592592</c:v>
                </c:pt>
                <c:pt idx="10528">
                  <c:v>0.1215625</c:v>
                </c:pt>
                <c:pt idx="10529">
                  <c:v>0.12157407407407407</c:v>
                </c:pt>
                <c:pt idx="10530">
                  <c:v>0.12158564814814815</c:v>
                </c:pt>
                <c:pt idx="10531">
                  <c:v>0.12159722222222223</c:v>
                </c:pt>
                <c:pt idx="10532">
                  <c:v>0.1216087962962963</c:v>
                </c:pt>
                <c:pt idx="10533">
                  <c:v>0.12162037037037036</c:v>
                </c:pt>
                <c:pt idx="10534">
                  <c:v>0.12163194444444443</c:v>
                </c:pt>
                <c:pt idx="10535">
                  <c:v>0.12164351851851851</c:v>
                </c:pt>
                <c:pt idx="10536">
                  <c:v>0.12165509259259259</c:v>
                </c:pt>
                <c:pt idx="10537">
                  <c:v>0.12166666666666666</c:v>
                </c:pt>
                <c:pt idx="10538">
                  <c:v>0.12167824074074074</c:v>
                </c:pt>
                <c:pt idx="10539">
                  <c:v>0.12168981481481482</c:v>
                </c:pt>
                <c:pt idx="10540">
                  <c:v>0.12170138888888889</c:v>
                </c:pt>
                <c:pt idx="10541">
                  <c:v>0.12171296296296297</c:v>
                </c:pt>
                <c:pt idx="10542">
                  <c:v>0.12172453703703705</c:v>
                </c:pt>
                <c:pt idx="10543">
                  <c:v>0.12173611111111111</c:v>
                </c:pt>
                <c:pt idx="10544">
                  <c:v>0.12174768518518519</c:v>
                </c:pt>
                <c:pt idx="10545">
                  <c:v>0.12175925925925928</c:v>
                </c:pt>
                <c:pt idx="10546">
                  <c:v>0.12177083333333333</c:v>
                </c:pt>
                <c:pt idx="10547">
                  <c:v>0.12178240740740741</c:v>
                </c:pt>
                <c:pt idx="10548">
                  <c:v>0.12179398148148148</c:v>
                </c:pt>
                <c:pt idx="10549">
                  <c:v>0.12180555555555556</c:v>
                </c:pt>
                <c:pt idx="10550">
                  <c:v>0.12181712962962964</c:v>
                </c:pt>
                <c:pt idx="10551">
                  <c:v>0.1218287037037037</c:v>
                </c:pt>
                <c:pt idx="10552">
                  <c:v>0.12184027777777778</c:v>
                </c:pt>
                <c:pt idx="10553">
                  <c:v>0.12185185185185186</c:v>
                </c:pt>
                <c:pt idx="10554">
                  <c:v>0.12186342592592592</c:v>
                </c:pt>
                <c:pt idx="10555">
                  <c:v>0.121875</c:v>
                </c:pt>
                <c:pt idx="10556">
                  <c:v>0.12188657407407406</c:v>
                </c:pt>
                <c:pt idx="10557">
                  <c:v>0.12189814814814814</c:v>
                </c:pt>
                <c:pt idx="10558">
                  <c:v>0.12190972222222222</c:v>
                </c:pt>
                <c:pt idx="10559">
                  <c:v>0.12192129629629629</c:v>
                </c:pt>
                <c:pt idx="10560">
                  <c:v>0.12193287037037037</c:v>
                </c:pt>
                <c:pt idx="10561">
                  <c:v>0.12194444444444445</c:v>
                </c:pt>
                <c:pt idx="10562">
                  <c:v>0.12195601851851852</c:v>
                </c:pt>
                <c:pt idx="10563">
                  <c:v>0.1219675925925926</c:v>
                </c:pt>
                <c:pt idx="10564">
                  <c:v>0.12197916666666668</c:v>
                </c:pt>
                <c:pt idx="10565">
                  <c:v>0.12199074074074073</c:v>
                </c:pt>
                <c:pt idx="10566">
                  <c:v>0.12200231481481481</c:v>
                </c:pt>
                <c:pt idx="10567">
                  <c:v>0.12201388888888888</c:v>
                </c:pt>
                <c:pt idx="10568">
                  <c:v>0.12202546296296296</c:v>
                </c:pt>
                <c:pt idx="10569">
                  <c:v>0.12203703703703704</c:v>
                </c:pt>
                <c:pt idx="10570">
                  <c:v>0.12204861111111111</c:v>
                </c:pt>
                <c:pt idx="10571">
                  <c:v>0.12206018518518519</c:v>
                </c:pt>
                <c:pt idx="10572">
                  <c:v>0.12207175925925927</c:v>
                </c:pt>
                <c:pt idx="10573">
                  <c:v>0.12208333333333332</c:v>
                </c:pt>
                <c:pt idx="10574">
                  <c:v>0.12209490740740742</c:v>
                </c:pt>
                <c:pt idx="10575">
                  <c:v>0.12210648148148147</c:v>
                </c:pt>
                <c:pt idx="10576">
                  <c:v>0.12211805555555555</c:v>
                </c:pt>
                <c:pt idx="10577">
                  <c:v>0.12212962962962963</c:v>
                </c:pt>
                <c:pt idx="10578">
                  <c:v>0.1221412037037037</c:v>
                </c:pt>
                <c:pt idx="10579">
                  <c:v>0.12215277777777778</c:v>
                </c:pt>
                <c:pt idx="10580">
                  <c:v>0.12216435185185186</c:v>
                </c:pt>
                <c:pt idx="10581">
                  <c:v>0.12217592592592592</c:v>
                </c:pt>
                <c:pt idx="10582">
                  <c:v>0.1221875</c:v>
                </c:pt>
                <c:pt idx="10583">
                  <c:v>0.12219907407407408</c:v>
                </c:pt>
                <c:pt idx="10584">
                  <c:v>0.12221064814814815</c:v>
                </c:pt>
                <c:pt idx="10585">
                  <c:v>0.12222222222222223</c:v>
                </c:pt>
                <c:pt idx="10586">
                  <c:v>0.12223379629629628</c:v>
                </c:pt>
                <c:pt idx="10587">
                  <c:v>0.12224537037037037</c:v>
                </c:pt>
                <c:pt idx="10588">
                  <c:v>0.12225694444444445</c:v>
                </c:pt>
                <c:pt idx="10589">
                  <c:v>0.12226851851851851</c:v>
                </c:pt>
                <c:pt idx="10590">
                  <c:v>0.12228009259259259</c:v>
                </c:pt>
                <c:pt idx="10591">
                  <c:v>0.12229166666666667</c:v>
                </c:pt>
                <c:pt idx="10592">
                  <c:v>0.12230324074074074</c:v>
                </c:pt>
                <c:pt idx="10593">
                  <c:v>0.12231481481481482</c:v>
                </c:pt>
                <c:pt idx="10594">
                  <c:v>0.12232638888888887</c:v>
                </c:pt>
                <c:pt idx="10595">
                  <c:v>0.12233796296296295</c:v>
                </c:pt>
                <c:pt idx="10596">
                  <c:v>0.12234953703703703</c:v>
                </c:pt>
                <c:pt idx="10597">
                  <c:v>0.1223611111111111</c:v>
                </c:pt>
                <c:pt idx="10598">
                  <c:v>0.12237268518518518</c:v>
                </c:pt>
                <c:pt idx="10599">
                  <c:v>0.12238425925925926</c:v>
                </c:pt>
                <c:pt idx="10600">
                  <c:v>0.12239583333333333</c:v>
                </c:pt>
                <c:pt idx="10601">
                  <c:v>0.12240740740740741</c:v>
                </c:pt>
                <c:pt idx="10602">
                  <c:v>0.12241898148148149</c:v>
                </c:pt>
                <c:pt idx="10603">
                  <c:v>0.12243055555555556</c:v>
                </c:pt>
                <c:pt idx="10604">
                  <c:v>0.12244212962962964</c:v>
                </c:pt>
                <c:pt idx="10605">
                  <c:v>0.12245370370370372</c:v>
                </c:pt>
                <c:pt idx="10606">
                  <c:v>0.12246527777777778</c:v>
                </c:pt>
                <c:pt idx="10607">
                  <c:v>0.12247685185185185</c:v>
                </c:pt>
                <c:pt idx="10608">
                  <c:v>0.12248842592592592</c:v>
                </c:pt>
                <c:pt idx="10609">
                  <c:v>0.1225</c:v>
                </c:pt>
                <c:pt idx="10610">
                  <c:v>0.12251157407407408</c:v>
                </c:pt>
                <c:pt idx="10611">
                  <c:v>0.12252314814814814</c:v>
                </c:pt>
                <c:pt idx="10612">
                  <c:v>0.12253472222222223</c:v>
                </c:pt>
                <c:pt idx="10613">
                  <c:v>0.12254629629629631</c:v>
                </c:pt>
                <c:pt idx="10614">
                  <c:v>0.12255787037037037</c:v>
                </c:pt>
                <c:pt idx="10615">
                  <c:v>0.12256944444444444</c:v>
                </c:pt>
                <c:pt idx="10616">
                  <c:v>0.12258101851851851</c:v>
                </c:pt>
                <c:pt idx="10617">
                  <c:v>0.12259259259259259</c:v>
                </c:pt>
                <c:pt idx="10618">
                  <c:v>0.12260416666666667</c:v>
                </c:pt>
                <c:pt idx="10619">
                  <c:v>0.12261574074074073</c:v>
                </c:pt>
                <c:pt idx="10620">
                  <c:v>0.12262731481481481</c:v>
                </c:pt>
                <c:pt idx="10621">
                  <c:v>0.12263888888888889</c:v>
                </c:pt>
                <c:pt idx="10622">
                  <c:v>0.12265046296296296</c:v>
                </c:pt>
                <c:pt idx="10623">
                  <c:v>0.12266203703703704</c:v>
                </c:pt>
                <c:pt idx="10624">
                  <c:v>0.12267361111111112</c:v>
                </c:pt>
                <c:pt idx="10625">
                  <c:v>0.12268518518518519</c:v>
                </c:pt>
                <c:pt idx="10626">
                  <c:v>0.12269675925925926</c:v>
                </c:pt>
                <c:pt idx="10627">
                  <c:v>0.12270833333333335</c:v>
                </c:pt>
                <c:pt idx="10628">
                  <c:v>0.1227199074074074</c:v>
                </c:pt>
                <c:pt idx="10629">
                  <c:v>0.12273148148148148</c:v>
                </c:pt>
                <c:pt idx="10630">
                  <c:v>0.12274305555555555</c:v>
                </c:pt>
                <c:pt idx="10631">
                  <c:v>0.12275462962962963</c:v>
                </c:pt>
                <c:pt idx="10632">
                  <c:v>0.12276620370370371</c:v>
                </c:pt>
                <c:pt idx="10633">
                  <c:v>0.12277777777777778</c:v>
                </c:pt>
                <c:pt idx="10634">
                  <c:v>0.12278935185185186</c:v>
                </c:pt>
                <c:pt idx="10635">
                  <c:v>0.12280092592592594</c:v>
                </c:pt>
                <c:pt idx="10636">
                  <c:v>0.12281249999999999</c:v>
                </c:pt>
                <c:pt idx="10637">
                  <c:v>0.12282407407407407</c:v>
                </c:pt>
                <c:pt idx="10638">
                  <c:v>0.12283564814814814</c:v>
                </c:pt>
                <c:pt idx="10639">
                  <c:v>0.12284722222222222</c:v>
                </c:pt>
                <c:pt idx="10640">
                  <c:v>0.1228587962962963</c:v>
                </c:pt>
                <c:pt idx="10641">
                  <c:v>0.12287037037037037</c:v>
                </c:pt>
                <c:pt idx="10642">
                  <c:v>0.12288194444444445</c:v>
                </c:pt>
                <c:pt idx="10643">
                  <c:v>0.12289351851851853</c:v>
                </c:pt>
                <c:pt idx="10644">
                  <c:v>0.12290509259259259</c:v>
                </c:pt>
                <c:pt idx="10645">
                  <c:v>0.12291666666666667</c:v>
                </c:pt>
                <c:pt idx="10646">
                  <c:v>0.12292824074074075</c:v>
                </c:pt>
                <c:pt idx="10647">
                  <c:v>0.12293981481481481</c:v>
                </c:pt>
                <c:pt idx="10648">
                  <c:v>0.12295138888888889</c:v>
                </c:pt>
                <c:pt idx="10649">
                  <c:v>0.12296296296296295</c:v>
                </c:pt>
                <c:pt idx="10650">
                  <c:v>0.12297453703703703</c:v>
                </c:pt>
                <c:pt idx="10651">
                  <c:v>0.12298611111111112</c:v>
                </c:pt>
                <c:pt idx="10652">
                  <c:v>0.12299768518518518</c:v>
                </c:pt>
                <c:pt idx="10653">
                  <c:v>0.12300925925925926</c:v>
                </c:pt>
                <c:pt idx="10654">
                  <c:v>0.12302083333333334</c:v>
                </c:pt>
                <c:pt idx="10655">
                  <c:v>0.1230324074074074</c:v>
                </c:pt>
                <c:pt idx="10656">
                  <c:v>0.12304398148148148</c:v>
                </c:pt>
                <c:pt idx="10657">
                  <c:v>0.12305555555555554</c:v>
                </c:pt>
                <c:pt idx="10658">
                  <c:v>0.12306712962962962</c:v>
                </c:pt>
                <c:pt idx="10659">
                  <c:v>0.1230787037037037</c:v>
                </c:pt>
                <c:pt idx="10660">
                  <c:v>0.12309027777777777</c:v>
                </c:pt>
                <c:pt idx="10661">
                  <c:v>0.12310185185185185</c:v>
                </c:pt>
                <c:pt idx="10662">
                  <c:v>0.12311342592592593</c:v>
                </c:pt>
                <c:pt idx="10663">
                  <c:v>0.123125</c:v>
                </c:pt>
                <c:pt idx="10664">
                  <c:v>0.12313657407407408</c:v>
                </c:pt>
                <c:pt idx="10665">
                  <c:v>0.12314814814814816</c:v>
                </c:pt>
                <c:pt idx="10666">
                  <c:v>0.12315972222222223</c:v>
                </c:pt>
                <c:pt idx="10667">
                  <c:v>0.12317129629629631</c:v>
                </c:pt>
                <c:pt idx="10668">
                  <c:v>0.12318287037037036</c:v>
                </c:pt>
                <c:pt idx="10669">
                  <c:v>0.12319444444444444</c:v>
                </c:pt>
                <c:pt idx="10670">
                  <c:v>0.12320601851851852</c:v>
                </c:pt>
                <c:pt idx="10671">
                  <c:v>0.12321759259259259</c:v>
                </c:pt>
                <c:pt idx="10672">
                  <c:v>0.12322916666666667</c:v>
                </c:pt>
                <c:pt idx="10673">
                  <c:v>0.12324074074074075</c:v>
                </c:pt>
                <c:pt idx="10674">
                  <c:v>0.12325231481481481</c:v>
                </c:pt>
                <c:pt idx="10675">
                  <c:v>0.1232638888888889</c:v>
                </c:pt>
                <c:pt idx="10676">
                  <c:v>0.12327546296296295</c:v>
                </c:pt>
                <c:pt idx="10677">
                  <c:v>0.12328703703703703</c:v>
                </c:pt>
                <c:pt idx="10678">
                  <c:v>0.12329861111111111</c:v>
                </c:pt>
                <c:pt idx="10679">
                  <c:v>0.12331018518518518</c:v>
                </c:pt>
                <c:pt idx="10680">
                  <c:v>0.12332175925925926</c:v>
                </c:pt>
                <c:pt idx="10681">
                  <c:v>0.12333333333333334</c:v>
                </c:pt>
                <c:pt idx="10682">
                  <c:v>0.1233449074074074</c:v>
                </c:pt>
                <c:pt idx="10683">
                  <c:v>0.12335648148148148</c:v>
                </c:pt>
                <c:pt idx="10684">
                  <c:v>0.12336805555555556</c:v>
                </c:pt>
                <c:pt idx="10685">
                  <c:v>0.12337962962962963</c:v>
                </c:pt>
                <c:pt idx="10686">
                  <c:v>0.12339120370370371</c:v>
                </c:pt>
                <c:pt idx="10687">
                  <c:v>0.12340277777777779</c:v>
                </c:pt>
                <c:pt idx="10688">
                  <c:v>0.12341435185185186</c:v>
                </c:pt>
                <c:pt idx="10689">
                  <c:v>0.12342592592592593</c:v>
                </c:pt>
                <c:pt idx="10690">
                  <c:v>0.12343749999999999</c:v>
                </c:pt>
                <c:pt idx="10691">
                  <c:v>0.12344907407407407</c:v>
                </c:pt>
                <c:pt idx="10692">
                  <c:v>0.12346064814814815</c:v>
                </c:pt>
                <c:pt idx="10693">
                  <c:v>0.12347222222222222</c:v>
                </c:pt>
                <c:pt idx="10694">
                  <c:v>0.1234837962962963</c:v>
                </c:pt>
                <c:pt idx="10695">
                  <c:v>0.12349537037037038</c:v>
                </c:pt>
                <c:pt idx="10696">
                  <c:v>0.12350694444444445</c:v>
                </c:pt>
                <c:pt idx="10697">
                  <c:v>0.12351851851851851</c:v>
                </c:pt>
                <c:pt idx="10698">
                  <c:v>0.12353009259259258</c:v>
                </c:pt>
                <c:pt idx="10699">
                  <c:v>0.12354166666666666</c:v>
                </c:pt>
                <c:pt idx="10700">
                  <c:v>0.12355324074074074</c:v>
                </c:pt>
                <c:pt idx="10701">
                  <c:v>0.12356481481481481</c:v>
                </c:pt>
                <c:pt idx="10702">
                  <c:v>0.12357638888888889</c:v>
                </c:pt>
                <c:pt idx="10703">
                  <c:v>0.12358796296296297</c:v>
                </c:pt>
                <c:pt idx="10704">
                  <c:v>0.12359953703703704</c:v>
                </c:pt>
                <c:pt idx="10705">
                  <c:v>0.12361111111111112</c:v>
                </c:pt>
                <c:pt idx="10706">
                  <c:v>0.1236226851851852</c:v>
                </c:pt>
                <c:pt idx="10707">
                  <c:v>0.12363425925925926</c:v>
                </c:pt>
                <c:pt idx="10708">
                  <c:v>0.12364583333333333</c:v>
                </c:pt>
                <c:pt idx="10709">
                  <c:v>0.12365740740740742</c:v>
                </c:pt>
                <c:pt idx="10710">
                  <c:v>0.12366898148148148</c:v>
                </c:pt>
                <c:pt idx="10711">
                  <c:v>0.12368055555555556</c:v>
                </c:pt>
                <c:pt idx="10712">
                  <c:v>0.12369212962962962</c:v>
                </c:pt>
                <c:pt idx="10713">
                  <c:v>0.1237037037037037</c:v>
                </c:pt>
                <c:pt idx="10714">
                  <c:v>0.12371527777777779</c:v>
                </c:pt>
                <c:pt idx="10715">
                  <c:v>0.12372685185185185</c:v>
                </c:pt>
                <c:pt idx="10716">
                  <c:v>0.12373842592592592</c:v>
                </c:pt>
                <c:pt idx="10717">
                  <c:v>0.12375000000000001</c:v>
                </c:pt>
                <c:pt idx="10718">
                  <c:v>0.12376157407407407</c:v>
                </c:pt>
                <c:pt idx="10719">
                  <c:v>0.12377314814814815</c:v>
                </c:pt>
                <c:pt idx="10720">
                  <c:v>0.12378472222222221</c:v>
                </c:pt>
                <c:pt idx="10721">
                  <c:v>0.12379629629629629</c:v>
                </c:pt>
                <c:pt idx="10722">
                  <c:v>0.12380787037037037</c:v>
                </c:pt>
                <c:pt idx="10723">
                  <c:v>0.12381944444444444</c:v>
                </c:pt>
                <c:pt idx="10724">
                  <c:v>0.12383101851851852</c:v>
                </c:pt>
                <c:pt idx="10725">
                  <c:v>0.1238425925925926</c:v>
                </c:pt>
                <c:pt idx="10726">
                  <c:v>0.12385416666666667</c:v>
                </c:pt>
                <c:pt idx="10727">
                  <c:v>0.12386574074074075</c:v>
                </c:pt>
                <c:pt idx="10728">
                  <c:v>0.12387731481481483</c:v>
                </c:pt>
                <c:pt idx="10729">
                  <c:v>0.12388888888888888</c:v>
                </c:pt>
                <c:pt idx="10730">
                  <c:v>0.12390046296296296</c:v>
                </c:pt>
                <c:pt idx="10731">
                  <c:v>0.12391203703703703</c:v>
                </c:pt>
                <c:pt idx="10732">
                  <c:v>0.12392361111111111</c:v>
                </c:pt>
                <c:pt idx="10733">
                  <c:v>0.12393518518518519</c:v>
                </c:pt>
                <c:pt idx="10734">
                  <c:v>0.12394675925925926</c:v>
                </c:pt>
                <c:pt idx="10735">
                  <c:v>0.12395833333333334</c:v>
                </c:pt>
                <c:pt idx="10736">
                  <c:v>0.12396990740740742</c:v>
                </c:pt>
                <c:pt idx="10737">
                  <c:v>0.12398148148148147</c:v>
                </c:pt>
                <c:pt idx="10738">
                  <c:v>0.12399305555555555</c:v>
                </c:pt>
                <c:pt idx="10739">
                  <c:v>0.12400462962962962</c:v>
                </c:pt>
                <c:pt idx="10740">
                  <c:v>0.1240162037037037</c:v>
                </c:pt>
                <c:pt idx="10741">
                  <c:v>0.12402777777777778</c:v>
                </c:pt>
                <c:pt idx="10742">
                  <c:v>0.12403935185185185</c:v>
                </c:pt>
                <c:pt idx="10743">
                  <c:v>0.12405092592592593</c:v>
                </c:pt>
                <c:pt idx="10744">
                  <c:v>0.12406250000000001</c:v>
                </c:pt>
                <c:pt idx="10745">
                  <c:v>0.12407407407407407</c:v>
                </c:pt>
                <c:pt idx="10746">
                  <c:v>0.12408564814814815</c:v>
                </c:pt>
                <c:pt idx="10747">
                  <c:v>0.12409722222222223</c:v>
                </c:pt>
                <c:pt idx="10748">
                  <c:v>0.12409722222222223</c:v>
                </c:pt>
                <c:pt idx="10749">
                  <c:v>0.12412037037037038</c:v>
                </c:pt>
                <c:pt idx="10750">
                  <c:v>0.12412037037037038</c:v>
                </c:pt>
                <c:pt idx="10751">
                  <c:v>0.12413194444444443</c:v>
                </c:pt>
                <c:pt idx="10752">
                  <c:v>0.12414351851851851</c:v>
                </c:pt>
                <c:pt idx="10753">
                  <c:v>0.12415509259259259</c:v>
                </c:pt>
                <c:pt idx="10754">
                  <c:v>0.12416666666666666</c:v>
                </c:pt>
                <c:pt idx="10755">
                  <c:v>0.12417824074074074</c:v>
                </c:pt>
                <c:pt idx="10756">
                  <c:v>0.12418981481481482</c:v>
                </c:pt>
                <c:pt idx="10757">
                  <c:v>0.12420138888888889</c:v>
                </c:pt>
                <c:pt idx="10758">
                  <c:v>0.12421296296296297</c:v>
                </c:pt>
                <c:pt idx="10759">
                  <c:v>0.12422453703703702</c:v>
                </c:pt>
                <c:pt idx="10760">
                  <c:v>0.1242361111111111</c:v>
                </c:pt>
                <c:pt idx="10761">
                  <c:v>0.12424768518518518</c:v>
                </c:pt>
                <c:pt idx="10762">
                  <c:v>0.12425925925925925</c:v>
                </c:pt>
                <c:pt idx="10763">
                  <c:v>0.12427083333333333</c:v>
                </c:pt>
                <c:pt idx="10764">
                  <c:v>0.12428240740740741</c:v>
                </c:pt>
                <c:pt idx="10765">
                  <c:v>0.12429398148148148</c:v>
                </c:pt>
                <c:pt idx="10766">
                  <c:v>0.12430555555555556</c:v>
                </c:pt>
                <c:pt idx="10767">
                  <c:v>0.12431712962962964</c:v>
                </c:pt>
                <c:pt idx="10768">
                  <c:v>0.12432870370370371</c:v>
                </c:pt>
                <c:pt idx="10769">
                  <c:v>0.12434027777777779</c:v>
                </c:pt>
                <c:pt idx="10770">
                  <c:v>0.12435185185185187</c:v>
                </c:pt>
                <c:pt idx="10771">
                  <c:v>0.12436342592592593</c:v>
                </c:pt>
                <c:pt idx="10772">
                  <c:v>0.124375</c:v>
                </c:pt>
                <c:pt idx="10773">
                  <c:v>0.12438657407407407</c:v>
                </c:pt>
                <c:pt idx="10774">
                  <c:v>0.12439814814814815</c:v>
                </c:pt>
                <c:pt idx="10775">
                  <c:v>0.12440972222222223</c:v>
                </c:pt>
                <c:pt idx="10776">
                  <c:v>0.12442129629629629</c:v>
                </c:pt>
                <c:pt idx="10777">
                  <c:v>0.12443287037037037</c:v>
                </c:pt>
                <c:pt idx="10778">
                  <c:v>0.12444444444444445</c:v>
                </c:pt>
                <c:pt idx="10779">
                  <c:v>0.12445601851851852</c:v>
                </c:pt>
                <c:pt idx="10780">
                  <c:v>0.12446759259259259</c:v>
                </c:pt>
                <c:pt idx="10781">
                  <c:v>0.12447916666666665</c:v>
                </c:pt>
                <c:pt idx="10782">
                  <c:v>0.12449074074074074</c:v>
                </c:pt>
                <c:pt idx="10783">
                  <c:v>0.12450231481481482</c:v>
                </c:pt>
                <c:pt idx="10784">
                  <c:v>0.12451388888888888</c:v>
                </c:pt>
                <c:pt idx="10785">
                  <c:v>0.12452546296296296</c:v>
                </c:pt>
                <c:pt idx="10786">
                  <c:v>0.12453703703703704</c:v>
                </c:pt>
                <c:pt idx="10787">
                  <c:v>0.12454861111111111</c:v>
                </c:pt>
                <c:pt idx="10788">
                  <c:v>0.12456018518518519</c:v>
                </c:pt>
                <c:pt idx="10789">
                  <c:v>0.12457175925925927</c:v>
                </c:pt>
                <c:pt idx="10790">
                  <c:v>0.12458333333333334</c:v>
                </c:pt>
                <c:pt idx="10791">
                  <c:v>0.1245949074074074</c:v>
                </c:pt>
                <c:pt idx="10792">
                  <c:v>0.12460648148148147</c:v>
                </c:pt>
                <c:pt idx="10793">
                  <c:v>0.12461805555555555</c:v>
                </c:pt>
                <c:pt idx="10794">
                  <c:v>0.12462962962962963</c:v>
                </c:pt>
                <c:pt idx="10795">
                  <c:v>0.1246412037037037</c:v>
                </c:pt>
                <c:pt idx="10796">
                  <c:v>0.12465277777777778</c:v>
                </c:pt>
                <c:pt idx="10797">
                  <c:v>0.12466435185185186</c:v>
                </c:pt>
                <c:pt idx="10798">
                  <c:v>0.12467592592592593</c:v>
                </c:pt>
                <c:pt idx="10799">
                  <c:v>0.12468749999999999</c:v>
                </c:pt>
                <c:pt idx="10800">
                  <c:v>0.12469907407407409</c:v>
                </c:pt>
                <c:pt idx="10801">
                  <c:v>0.12471064814814814</c:v>
                </c:pt>
                <c:pt idx="10802">
                  <c:v>0.12472222222222222</c:v>
                </c:pt>
                <c:pt idx="10803">
                  <c:v>0.12473379629629629</c:v>
                </c:pt>
                <c:pt idx="10804">
                  <c:v>0.12474537037037037</c:v>
                </c:pt>
                <c:pt idx="10805">
                  <c:v>0.12475694444444445</c:v>
                </c:pt>
                <c:pt idx="10806">
                  <c:v>0.12476851851851851</c:v>
                </c:pt>
                <c:pt idx="10807">
                  <c:v>0.1247800925925926</c:v>
                </c:pt>
                <c:pt idx="10808">
                  <c:v>0.12479166666666668</c:v>
                </c:pt>
                <c:pt idx="10809">
                  <c:v>0.12480324074074074</c:v>
                </c:pt>
                <c:pt idx="10810">
                  <c:v>0.12481481481481482</c:v>
                </c:pt>
                <c:pt idx="10811">
                  <c:v>0.1248263888888889</c:v>
                </c:pt>
                <c:pt idx="10812">
                  <c:v>0.12483796296296296</c:v>
                </c:pt>
                <c:pt idx="10813">
                  <c:v>0.12484953703703704</c:v>
                </c:pt>
                <c:pt idx="10814">
                  <c:v>0.1248611111111111</c:v>
                </c:pt>
                <c:pt idx="10815">
                  <c:v>0.12487268518518518</c:v>
                </c:pt>
                <c:pt idx="10816">
                  <c:v>0.12488425925925926</c:v>
                </c:pt>
                <c:pt idx="10817">
                  <c:v>0.12489583333333333</c:v>
                </c:pt>
                <c:pt idx="10818">
                  <c:v>0.12490740740740741</c:v>
                </c:pt>
                <c:pt idx="10819">
                  <c:v>0.12491898148148149</c:v>
                </c:pt>
                <c:pt idx="10820">
                  <c:v>0.12493055555555554</c:v>
                </c:pt>
                <c:pt idx="10821">
                  <c:v>0.12494212962962963</c:v>
                </c:pt>
                <c:pt idx="10822">
                  <c:v>0.12495370370370369</c:v>
                </c:pt>
                <c:pt idx="10823">
                  <c:v>0.12496527777777777</c:v>
                </c:pt>
                <c:pt idx="10824">
                  <c:v>0.12497685185185185</c:v>
                </c:pt>
                <c:pt idx="10825">
                  <c:v>0.12498842592592592</c:v>
                </c:pt>
                <c:pt idx="10826">
                  <c:v>0.125</c:v>
                </c:pt>
                <c:pt idx="10827">
                  <c:v>0.12501157407407407</c:v>
                </c:pt>
                <c:pt idx="10828">
                  <c:v>0.12502314814814816</c:v>
                </c:pt>
                <c:pt idx="10829">
                  <c:v>0.12503472222222223</c:v>
                </c:pt>
                <c:pt idx="10830">
                  <c:v>0.12504629629629629</c:v>
                </c:pt>
                <c:pt idx="10831">
                  <c:v>0.12505787037037039</c:v>
                </c:pt>
                <c:pt idx="10832">
                  <c:v>0.12506944444444443</c:v>
                </c:pt>
                <c:pt idx="10833">
                  <c:v>0.12508101851851852</c:v>
                </c:pt>
                <c:pt idx="10834">
                  <c:v>0.12509259259259259</c:v>
                </c:pt>
                <c:pt idx="10835">
                  <c:v>0.12510416666666666</c:v>
                </c:pt>
                <c:pt idx="10836">
                  <c:v>0.12511574074074075</c:v>
                </c:pt>
                <c:pt idx="10837">
                  <c:v>0.12512731481481482</c:v>
                </c:pt>
                <c:pt idx="10838">
                  <c:v>0.12513888888888888</c:v>
                </c:pt>
                <c:pt idx="10839">
                  <c:v>0.12515046296296298</c:v>
                </c:pt>
                <c:pt idx="10840">
                  <c:v>0.12516203703703704</c:v>
                </c:pt>
                <c:pt idx="10841">
                  <c:v>0.12517361111111111</c:v>
                </c:pt>
                <c:pt idx="10842">
                  <c:v>0.12518518518518518</c:v>
                </c:pt>
                <c:pt idx="10843">
                  <c:v>0.12519675925925924</c:v>
                </c:pt>
                <c:pt idx="10844">
                  <c:v>0.12520833333333334</c:v>
                </c:pt>
                <c:pt idx="10845">
                  <c:v>0.1252199074074074</c:v>
                </c:pt>
                <c:pt idx="10846">
                  <c:v>0.12523148148148147</c:v>
                </c:pt>
                <c:pt idx="10847">
                  <c:v>0.12524305555555557</c:v>
                </c:pt>
                <c:pt idx="10848">
                  <c:v>0.12525462962962963</c:v>
                </c:pt>
                <c:pt idx="10849">
                  <c:v>0.1252662037037037</c:v>
                </c:pt>
                <c:pt idx="10850">
                  <c:v>0.12527777777777779</c:v>
                </c:pt>
                <c:pt idx="10851">
                  <c:v>0.12528935185185186</c:v>
                </c:pt>
                <c:pt idx="10852">
                  <c:v>0.12530092592592593</c:v>
                </c:pt>
                <c:pt idx="10853">
                  <c:v>0.12531249999999999</c:v>
                </c:pt>
                <c:pt idx="10854">
                  <c:v>0.12532407407407406</c:v>
                </c:pt>
                <c:pt idx="10855">
                  <c:v>0.12533564814814815</c:v>
                </c:pt>
                <c:pt idx="10856">
                  <c:v>0.12534722222222222</c:v>
                </c:pt>
                <c:pt idx="10857">
                  <c:v>0.12535879629629629</c:v>
                </c:pt>
                <c:pt idx="10858">
                  <c:v>0.12537037037037038</c:v>
                </c:pt>
                <c:pt idx="10859">
                  <c:v>0.12538194444444445</c:v>
                </c:pt>
                <c:pt idx="10860">
                  <c:v>0.12539351851851852</c:v>
                </c:pt>
                <c:pt idx="10861">
                  <c:v>0.12540509259259261</c:v>
                </c:pt>
                <c:pt idx="10862">
                  <c:v>0.12541666666666665</c:v>
                </c:pt>
                <c:pt idx="10863">
                  <c:v>0.12542824074074074</c:v>
                </c:pt>
                <c:pt idx="10864">
                  <c:v>0.12543981481481481</c:v>
                </c:pt>
                <c:pt idx="10865">
                  <c:v>0.12545138888888888</c:v>
                </c:pt>
                <c:pt idx="10866">
                  <c:v>0.12546296296296297</c:v>
                </c:pt>
                <c:pt idx="10867">
                  <c:v>0.12547453703703704</c:v>
                </c:pt>
                <c:pt idx="10868">
                  <c:v>0.1254861111111111</c:v>
                </c:pt>
                <c:pt idx="10869">
                  <c:v>0.1254976851851852</c:v>
                </c:pt>
                <c:pt idx="10870">
                  <c:v>0.12550925925925926</c:v>
                </c:pt>
                <c:pt idx="10871">
                  <c:v>0.12552083333333333</c:v>
                </c:pt>
                <c:pt idx="10872">
                  <c:v>0.12553240740740743</c:v>
                </c:pt>
                <c:pt idx="10873">
                  <c:v>0.12554398148148146</c:v>
                </c:pt>
                <c:pt idx="10874">
                  <c:v>0.12555555555555556</c:v>
                </c:pt>
                <c:pt idx="10875">
                  <c:v>0.12556712962962963</c:v>
                </c:pt>
                <c:pt idx="10876">
                  <c:v>0.12557870370370369</c:v>
                </c:pt>
                <c:pt idx="10877">
                  <c:v>0.12559027777777779</c:v>
                </c:pt>
                <c:pt idx="10878">
                  <c:v>0.12560185185185185</c:v>
                </c:pt>
                <c:pt idx="10879">
                  <c:v>0.12561342592592592</c:v>
                </c:pt>
                <c:pt idx="10880">
                  <c:v>0.12562500000000001</c:v>
                </c:pt>
                <c:pt idx="10881">
                  <c:v>0.12563657407407408</c:v>
                </c:pt>
                <c:pt idx="10882">
                  <c:v>0.12564814814814815</c:v>
                </c:pt>
                <c:pt idx="10883">
                  <c:v>0.12565972222222221</c:v>
                </c:pt>
                <c:pt idx="10884">
                  <c:v>0.12567129629629628</c:v>
                </c:pt>
                <c:pt idx="10885">
                  <c:v>0.12568287037037038</c:v>
                </c:pt>
                <c:pt idx="10886">
                  <c:v>0.12569444444444444</c:v>
                </c:pt>
                <c:pt idx="10887">
                  <c:v>0.12570601851851851</c:v>
                </c:pt>
                <c:pt idx="10888">
                  <c:v>0.1257175925925926</c:v>
                </c:pt>
                <c:pt idx="10889">
                  <c:v>0.12572916666666667</c:v>
                </c:pt>
                <c:pt idx="10890">
                  <c:v>0.12574074074074074</c:v>
                </c:pt>
                <c:pt idx="10891">
                  <c:v>0.12575231481481483</c:v>
                </c:pt>
                <c:pt idx="10892">
                  <c:v>0.1257638888888889</c:v>
                </c:pt>
                <c:pt idx="10893">
                  <c:v>0.12577546296296296</c:v>
                </c:pt>
                <c:pt idx="10894">
                  <c:v>0.12578703703703703</c:v>
                </c:pt>
                <c:pt idx="10895">
                  <c:v>0.1257986111111111</c:v>
                </c:pt>
                <c:pt idx="10896">
                  <c:v>0.12581018518518519</c:v>
                </c:pt>
                <c:pt idx="10897">
                  <c:v>0.12582175925925926</c:v>
                </c:pt>
                <c:pt idx="10898">
                  <c:v>0.12583333333333332</c:v>
                </c:pt>
                <c:pt idx="10899">
                  <c:v>0.12584490740740742</c:v>
                </c:pt>
                <c:pt idx="10900">
                  <c:v>0.12585648148148149</c:v>
                </c:pt>
                <c:pt idx="10901">
                  <c:v>0.12586805555555555</c:v>
                </c:pt>
                <c:pt idx="10902">
                  <c:v>0.12587962962962965</c:v>
                </c:pt>
                <c:pt idx="10903">
                  <c:v>0.12589120370370369</c:v>
                </c:pt>
                <c:pt idx="10904">
                  <c:v>0.12590277777777778</c:v>
                </c:pt>
                <c:pt idx="10905">
                  <c:v>0.12591435185185185</c:v>
                </c:pt>
                <c:pt idx="10906">
                  <c:v>0.12592592592592591</c:v>
                </c:pt>
                <c:pt idx="10907">
                  <c:v>0.12593750000000001</c:v>
                </c:pt>
                <c:pt idx="10908">
                  <c:v>0.12594907407407407</c:v>
                </c:pt>
                <c:pt idx="10909">
                  <c:v>0.12596064814814814</c:v>
                </c:pt>
                <c:pt idx="10910">
                  <c:v>0.12597222222222224</c:v>
                </c:pt>
                <c:pt idx="10911">
                  <c:v>0.1259837962962963</c:v>
                </c:pt>
                <c:pt idx="10912">
                  <c:v>0.12599537037037037</c:v>
                </c:pt>
                <c:pt idx="10913">
                  <c:v>0.12600694444444444</c:v>
                </c:pt>
                <c:pt idx="10914">
                  <c:v>0.1260185185185185</c:v>
                </c:pt>
                <c:pt idx="10915">
                  <c:v>0.1260300925925926</c:v>
                </c:pt>
                <c:pt idx="10916">
                  <c:v>0.12604166666666666</c:v>
                </c:pt>
                <c:pt idx="10917">
                  <c:v>0.12605324074074073</c:v>
                </c:pt>
                <c:pt idx="10918">
                  <c:v>0.12606481481481482</c:v>
                </c:pt>
                <c:pt idx="10919">
                  <c:v>0.12607638888888889</c:v>
                </c:pt>
                <c:pt idx="10920">
                  <c:v>0.12608796296296296</c:v>
                </c:pt>
                <c:pt idx="10921">
                  <c:v>0.12609953703703705</c:v>
                </c:pt>
                <c:pt idx="10922">
                  <c:v>0.12611111111111112</c:v>
                </c:pt>
                <c:pt idx="10923">
                  <c:v>0.12612268518518518</c:v>
                </c:pt>
                <c:pt idx="10924">
                  <c:v>0.12613425925925925</c:v>
                </c:pt>
                <c:pt idx="10925">
                  <c:v>0.12614583333333332</c:v>
                </c:pt>
                <c:pt idx="10926">
                  <c:v>0.12615740740740741</c:v>
                </c:pt>
                <c:pt idx="10927">
                  <c:v>0.12616898148148148</c:v>
                </c:pt>
                <c:pt idx="10928">
                  <c:v>0.12618055555555555</c:v>
                </c:pt>
                <c:pt idx="10929">
                  <c:v>0.12619212962962964</c:v>
                </c:pt>
                <c:pt idx="10930">
                  <c:v>0.12620370370370371</c:v>
                </c:pt>
                <c:pt idx="10931">
                  <c:v>0.12621527777777777</c:v>
                </c:pt>
                <c:pt idx="10932">
                  <c:v>0.12622685185185187</c:v>
                </c:pt>
                <c:pt idx="10933">
                  <c:v>0.12623842592592593</c:v>
                </c:pt>
                <c:pt idx="10934">
                  <c:v>0.12625</c:v>
                </c:pt>
                <c:pt idx="10935">
                  <c:v>0.12626157407407407</c:v>
                </c:pt>
                <c:pt idx="10936">
                  <c:v>0.12627314814814813</c:v>
                </c:pt>
                <c:pt idx="10937">
                  <c:v>0.12628472222222223</c:v>
                </c:pt>
                <c:pt idx="10938">
                  <c:v>0.1262962962962963</c:v>
                </c:pt>
                <c:pt idx="10939">
                  <c:v>0.12630787037037036</c:v>
                </c:pt>
                <c:pt idx="10940">
                  <c:v>0.12631944444444446</c:v>
                </c:pt>
                <c:pt idx="10941">
                  <c:v>0.12633101851851852</c:v>
                </c:pt>
                <c:pt idx="10942">
                  <c:v>0.12634259259259259</c:v>
                </c:pt>
                <c:pt idx="10943">
                  <c:v>0.12635416666666668</c:v>
                </c:pt>
                <c:pt idx="10944">
                  <c:v>0.12636574074074072</c:v>
                </c:pt>
                <c:pt idx="10945">
                  <c:v>0.12637731481481482</c:v>
                </c:pt>
                <c:pt idx="10946">
                  <c:v>0.12638888888888888</c:v>
                </c:pt>
                <c:pt idx="10947">
                  <c:v>0.12640046296296295</c:v>
                </c:pt>
                <c:pt idx="10948">
                  <c:v>0.12641203703703704</c:v>
                </c:pt>
                <c:pt idx="10949">
                  <c:v>0.12642361111111111</c:v>
                </c:pt>
                <c:pt idx="10950">
                  <c:v>0.12643518518518518</c:v>
                </c:pt>
                <c:pt idx="10951">
                  <c:v>0.12644675925925927</c:v>
                </c:pt>
                <c:pt idx="10952">
                  <c:v>0.12645833333333334</c:v>
                </c:pt>
                <c:pt idx="10953">
                  <c:v>0.12646990740740741</c:v>
                </c:pt>
                <c:pt idx="10954">
                  <c:v>0.12648148148148147</c:v>
                </c:pt>
                <c:pt idx="10955">
                  <c:v>0.12649305555555554</c:v>
                </c:pt>
                <c:pt idx="10956">
                  <c:v>0.12650462962962963</c:v>
                </c:pt>
                <c:pt idx="10957">
                  <c:v>0.1265162037037037</c:v>
                </c:pt>
                <c:pt idx="10958">
                  <c:v>0.12652777777777777</c:v>
                </c:pt>
                <c:pt idx="10959">
                  <c:v>0.12653935185185186</c:v>
                </c:pt>
                <c:pt idx="10960">
                  <c:v>0.12655092592592593</c:v>
                </c:pt>
                <c:pt idx="10961">
                  <c:v>0.12656249999999999</c:v>
                </c:pt>
                <c:pt idx="10962">
                  <c:v>0.12657407407407409</c:v>
                </c:pt>
                <c:pt idx="10963">
                  <c:v>0.12658564814814816</c:v>
                </c:pt>
                <c:pt idx="10964">
                  <c:v>0.12659722222222222</c:v>
                </c:pt>
                <c:pt idx="10965">
                  <c:v>0.12660879629629629</c:v>
                </c:pt>
                <c:pt idx="10966">
                  <c:v>0.12662037037037036</c:v>
                </c:pt>
                <c:pt idx="10967">
                  <c:v>0.12663194444444445</c:v>
                </c:pt>
                <c:pt idx="10968">
                  <c:v>0.12664351851851852</c:v>
                </c:pt>
                <c:pt idx="10969">
                  <c:v>0.12665509259259258</c:v>
                </c:pt>
                <c:pt idx="10970">
                  <c:v>0.12666666666666668</c:v>
                </c:pt>
                <c:pt idx="10971">
                  <c:v>0.12667824074074074</c:v>
                </c:pt>
                <c:pt idx="10972">
                  <c:v>0.12668981481481481</c:v>
                </c:pt>
                <c:pt idx="10973">
                  <c:v>0.12670138888888891</c:v>
                </c:pt>
                <c:pt idx="10974">
                  <c:v>0.12671296296296297</c:v>
                </c:pt>
                <c:pt idx="10975">
                  <c:v>0.12672453703703704</c:v>
                </c:pt>
                <c:pt idx="10976">
                  <c:v>0.1267361111111111</c:v>
                </c:pt>
                <c:pt idx="10977">
                  <c:v>0.12674768518518517</c:v>
                </c:pt>
                <c:pt idx="10978">
                  <c:v>0.12675925925925927</c:v>
                </c:pt>
                <c:pt idx="10979">
                  <c:v>0.12677083333333333</c:v>
                </c:pt>
                <c:pt idx="10980">
                  <c:v>0.1267824074074074</c:v>
                </c:pt>
                <c:pt idx="10981">
                  <c:v>0.12679398148148149</c:v>
                </c:pt>
                <c:pt idx="10982">
                  <c:v>0.12680555555555556</c:v>
                </c:pt>
                <c:pt idx="10983">
                  <c:v>0.12681712962962963</c:v>
                </c:pt>
                <c:pt idx="10984">
                  <c:v>0.12682870370370372</c:v>
                </c:pt>
                <c:pt idx="10985">
                  <c:v>0.12684027777777776</c:v>
                </c:pt>
                <c:pt idx="10986">
                  <c:v>0.12685185185185185</c:v>
                </c:pt>
                <c:pt idx="10987">
                  <c:v>0.12686342592592592</c:v>
                </c:pt>
                <c:pt idx="10988">
                  <c:v>0.12687499999999999</c:v>
                </c:pt>
                <c:pt idx="10989">
                  <c:v>0.12688657407407408</c:v>
                </c:pt>
                <c:pt idx="10990">
                  <c:v>0.12689814814814815</c:v>
                </c:pt>
                <c:pt idx="10991">
                  <c:v>0.12690972222222222</c:v>
                </c:pt>
                <c:pt idx="10992">
                  <c:v>0.12692129629629631</c:v>
                </c:pt>
                <c:pt idx="10993">
                  <c:v>0.12693287037037038</c:v>
                </c:pt>
                <c:pt idx="10994">
                  <c:v>0.12694444444444444</c:v>
                </c:pt>
                <c:pt idx="10995">
                  <c:v>0.12695601851851851</c:v>
                </c:pt>
                <c:pt idx="10996">
                  <c:v>0.12696759259259258</c:v>
                </c:pt>
                <c:pt idx="10997">
                  <c:v>0.12697916666666667</c:v>
                </c:pt>
                <c:pt idx="10998">
                  <c:v>0.12699074074074074</c:v>
                </c:pt>
                <c:pt idx="10999">
                  <c:v>0.1270023148148148</c:v>
                </c:pt>
                <c:pt idx="11000">
                  <c:v>0.1270138888888889</c:v>
                </c:pt>
                <c:pt idx="11001">
                  <c:v>0.12702546296296297</c:v>
                </c:pt>
                <c:pt idx="11002">
                  <c:v>0.12703703703703703</c:v>
                </c:pt>
                <c:pt idx="11003">
                  <c:v>0.12704861111111113</c:v>
                </c:pt>
                <c:pt idx="11004">
                  <c:v>0.12706018518518519</c:v>
                </c:pt>
                <c:pt idx="11005">
                  <c:v>0.12707175925925926</c:v>
                </c:pt>
                <c:pt idx="11006">
                  <c:v>0.12708333333333333</c:v>
                </c:pt>
                <c:pt idx="11007">
                  <c:v>0.12709490740740739</c:v>
                </c:pt>
                <c:pt idx="11008">
                  <c:v>0.12710648148148149</c:v>
                </c:pt>
                <c:pt idx="11009">
                  <c:v>0.12711805555555555</c:v>
                </c:pt>
                <c:pt idx="11010">
                  <c:v>0.12712962962962962</c:v>
                </c:pt>
                <c:pt idx="11011">
                  <c:v>0.12714120370370371</c:v>
                </c:pt>
                <c:pt idx="11012">
                  <c:v>0.12715277777777778</c:v>
                </c:pt>
                <c:pt idx="11013">
                  <c:v>0.12716435185185185</c:v>
                </c:pt>
                <c:pt idx="11014">
                  <c:v>0.12717592592592594</c:v>
                </c:pt>
                <c:pt idx="11015">
                  <c:v>0.12718750000000001</c:v>
                </c:pt>
                <c:pt idx="11016">
                  <c:v>0.12719907407407408</c:v>
                </c:pt>
                <c:pt idx="11017">
                  <c:v>0.12721064814814814</c:v>
                </c:pt>
                <c:pt idx="11018">
                  <c:v>0.12722222222222221</c:v>
                </c:pt>
                <c:pt idx="11019">
                  <c:v>0.1272337962962963</c:v>
                </c:pt>
                <c:pt idx="11020">
                  <c:v>0.12724537037037037</c:v>
                </c:pt>
                <c:pt idx="11021">
                  <c:v>0.12725694444444444</c:v>
                </c:pt>
                <c:pt idx="11022">
                  <c:v>0.12726851851851853</c:v>
                </c:pt>
                <c:pt idx="11023">
                  <c:v>0.1272800925925926</c:v>
                </c:pt>
                <c:pt idx="11024">
                  <c:v>0.12729166666666666</c:v>
                </c:pt>
                <c:pt idx="11025">
                  <c:v>0.12730324074074076</c:v>
                </c:pt>
                <c:pt idx="11026">
                  <c:v>0.1273148148148148</c:v>
                </c:pt>
                <c:pt idx="11027">
                  <c:v>0.12732638888888889</c:v>
                </c:pt>
                <c:pt idx="11028">
                  <c:v>0.12733796296296296</c:v>
                </c:pt>
                <c:pt idx="11029">
                  <c:v>0.12734953703703702</c:v>
                </c:pt>
                <c:pt idx="11030">
                  <c:v>0.12736111111111112</c:v>
                </c:pt>
                <c:pt idx="11031">
                  <c:v>0.12737268518518519</c:v>
                </c:pt>
                <c:pt idx="11032">
                  <c:v>0.12738425925925925</c:v>
                </c:pt>
                <c:pt idx="11033">
                  <c:v>0.12739583333333335</c:v>
                </c:pt>
                <c:pt idx="11034">
                  <c:v>0.12740740740740741</c:v>
                </c:pt>
                <c:pt idx="11035">
                  <c:v>0.12741898148148148</c:v>
                </c:pt>
                <c:pt idx="11036">
                  <c:v>0.12743055555555555</c:v>
                </c:pt>
                <c:pt idx="11037">
                  <c:v>0.12744212962962961</c:v>
                </c:pt>
                <c:pt idx="11038">
                  <c:v>0.12745370370370371</c:v>
                </c:pt>
                <c:pt idx="11039">
                  <c:v>0.12746527777777777</c:v>
                </c:pt>
                <c:pt idx="11040">
                  <c:v>0.12747685185185184</c:v>
                </c:pt>
                <c:pt idx="11041">
                  <c:v>0.12748842592592594</c:v>
                </c:pt>
                <c:pt idx="11042">
                  <c:v>0.1275</c:v>
                </c:pt>
                <c:pt idx="11043">
                  <c:v>0.12751157407407407</c:v>
                </c:pt>
                <c:pt idx="11044">
                  <c:v>0.12752314814814816</c:v>
                </c:pt>
                <c:pt idx="11045">
                  <c:v>0.12753472222222223</c:v>
                </c:pt>
                <c:pt idx="11046">
                  <c:v>0.1275462962962963</c:v>
                </c:pt>
                <c:pt idx="11047">
                  <c:v>0.12755787037037036</c:v>
                </c:pt>
                <c:pt idx="11048">
                  <c:v>0.12756944444444443</c:v>
                </c:pt>
                <c:pt idx="11049">
                  <c:v>0.12758101851851852</c:v>
                </c:pt>
                <c:pt idx="11050">
                  <c:v>0.12759259259259259</c:v>
                </c:pt>
                <c:pt idx="11051">
                  <c:v>0.12760416666666666</c:v>
                </c:pt>
                <c:pt idx="11052">
                  <c:v>0.12761574074074075</c:v>
                </c:pt>
                <c:pt idx="11053">
                  <c:v>0.12762731481481482</c:v>
                </c:pt>
                <c:pt idx="11054">
                  <c:v>0.12763888888888889</c:v>
                </c:pt>
                <c:pt idx="11055">
                  <c:v>0.12765046296296298</c:v>
                </c:pt>
                <c:pt idx="11056">
                  <c:v>0.12766203703703705</c:v>
                </c:pt>
                <c:pt idx="11057">
                  <c:v>0.12767361111111111</c:v>
                </c:pt>
                <c:pt idx="11058">
                  <c:v>0.12768518518518518</c:v>
                </c:pt>
                <c:pt idx="11059">
                  <c:v>0.12769675925925925</c:v>
                </c:pt>
                <c:pt idx="11060">
                  <c:v>0.12770833333333334</c:v>
                </c:pt>
                <c:pt idx="11061">
                  <c:v>0.12771990740740741</c:v>
                </c:pt>
                <c:pt idx="11062">
                  <c:v>0.12773148148148147</c:v>
                </c:pt>
                <c:pt idx="11063">
                  <c:v>0.12774305555555557</c:v>
                </c:pt>
                <c:pt idx="11064">
                  <c:v>0.12775462962962963</c:v>
                </c:pt>
                <c:pt idx="11065">
                  <c:v>0.1277662037037037</c:v>
                </c:pt>
                <c:pt idx="11066">
                  <c:v>0.1277777777777778</c:v>
                </c:pt>
                <c:pt idx="11067">
                  <c:v>0.12778935185185183</c:v>
                </c:pt>
                <c:pt idx="11068">
                  <c:v>0.12780092592592593</c:v>
                </c:pt>
                <c:pt idx="11069">
                  <c:v>0.1278125</c:v>
                </c:pt>
                <c:pt idx="11070">
                  <c:v>0.12782407407407406</c:v>
                </c:pt>
                <c:pt idx="11071">
                  <c:v>0.12783564814814816</c:v>
                </c:pt>
                <c:pt idx="11072">
                  <c:v>0.12784722222222222</c:v>
                </c:pt>
                <c:pt idx="11073">
                  <c:v>0.12785879629629629</c:v>
                </c:pt>
                <c:pt idx="11074">
                  <c:v>0.12787037037037038</c:v>
                </c:pt>
                <c:pt idx="11075">
                  <c:v>0.12788194444444445</c:v>
                </c:pt>
                <c:pt idx="11076">
                  <c:v>0.12789351851851852</c:v>
                </c:pt>
                <c:pt idx="11077">
                  <c:v>0.12790509259259258</c:v>
                </c:pt>
                <c:pt idx="11078">
                  <c:v>0.12791666666666665</c:v>
                </c:pt>
                <c:pt idx="11079">
                  <c:v>0.12792824074074075</c:v>
                </c:pt>
                <c:pt idx="11080">
                  <c:v>0.12793981481481481</c:v>
                </c:pt>
                <c:pt idx="11081">
                  <c:v>0.12795138888888888</c:v>
                </c:pt>
                <c:pt idx="11082">
                  <c:v>0.12796296296296297</c:v>
                </c:pt>
                <c:pt idx="11083">
                  <c:v>0.12797453703703704</c:v>
                </c:pt>
                <c:pt idx="11084">
                  <c:v>0.12798611111111111</c:v>
                </c:pt>
                <c:pt idx="11085">
                  <c:v>0.1279976851851852</c:v>
                </c:pt>
                <c:pt idx="11086">
                  <c:v>0.12800925925925927</c:v>
                </c:pt>
                <c:pt idx="11087">
                  <c:v>0.12802083333333333</c:v>
                </c:pt>
                <c:pt idx="11088">
                  <c:v>0.1280324074074074</c:v>
                </c:pt>
                <c:pt idx="11089">
                  <c:v>0.12804398148148147</c:v>
                </c:pt>
                <c:pt idx="11090">
                  <c:v>0.12805555555555556</c:v>
                </c:pt>
                <c:pt idx="11091">
                  <c:v>0.12806712962962963</c:v>
                </c:pt>
                <c:pt idx="11092">
                  <c:v>0.12807870370370369</c:v>
                </c:pt>
                <c:pt idx="11093">
                  <c:v>0.12809027777777779</c:v>
                </c:pt>
                <c:pt idx="11094">
                  <c:v>0.12810185185185186</c:v>
                </c:pt>
                <c:pt idx="11095">
                  <c:v>0.12811342592592592</c:v>
                </c:pt>
                <c:pt idx="11096">
                  <c:v>0.12812500000000002</c:v>
                </c:pt>
                <c:pt idx="11097">
                  <c:v>0.12813657407407408</c:v>
                </c:pt>
                <c:pt idx="11098">
                  <c:v>0.12814814814814815</c:v>
                </c:pt>
                <c:pt idx="11099">
                  <c:v>0.12814814814814815</c:v>
                </c:pt>
                <c:pt idx="11100">
                  <c:v>0.12815972222222222</c:v>
                </c:pt>
                <c:pt idx="11101">
                  <c:v>0.12817129629629628</c:v>
                </c:pt>
                <c:pt idx="11102">
                  <c:v>0.12818287037037038</c:v>
                </c:pt>
                <c:pt idx="11103">
                  <c:v>0.12819444444444444</c:v>
                </c:pt>
                <c:pt idx="11104">
                  <c:v>0.12820601851851851</c:v>
                </c:pt>
                <c:pt idx="11105">
                  <c:v>0.12821759259259261</c:v>
                </c:pt>
                <c:pt idx="11106">
                  <c:v>0.12822916666666667</c:v>
                </c:pt>
                <c:pt idx="11107">
                  <c:v>0.12824074074074074</c:v>
                </c:pt>
                <c:pt idx="11108">
                  <c:v>0.12825231481481483</c:v>
                </c:pt>
                <c:pt idx="11109">
                  <c:v>0.12826388888888887</c:v>
                </c:pt>
                <c:pt idx="11110">
                  <c:v>0.12827546296296297</c:v>
                </c:pt>
                <c:pt idx="11111">
                  <c:v>0.12828703703703703</c:v>
                </c:pt>
                <c:pt idx="11112">
                  <c:v>0.1282986111111111</c:v>
                </c:pt>
                <c:pt idx="11113">
                  <c:v>0.12831018518518519</c:v>
                </c:pt>
                <c:pt idx="11114">
                  <c:v>0.12832175925925926</c:v>
                </c:pt>
                <c:pt idx="11115">
                  <c:v>0.12833333333333333</c:v>
                </c:pt>
                <c:pt idx="11116">
                  <c:v>0.12834490740740742</c:v>
                </c:pt>
                <c:pt idx="11117">
                  <c:v>0.12835648148148149</c:v>
                </c:pt>
                <c:pt idx="11118">
                  <c:v>0.12836805555555555</c:v>
                </c:pt>
                <c:pt idx="11119">
                  <c:v>0.12837962962962962</c:v>
                </c:pt>
                <c:pt idx="11120">
                  <c:v>0.12839120370370369</c:v>
                </c:pt>
                <c:pt idx="11121">
                  <c:v>0.12840277777777778</c:v>
                </c:pt>
                <c:pt idx="11122">
                  <c:v>0.12841435185185185</c:v>
                </c:pt>
                <c:pt idx="11123">
                  <c:v>0.12842592592592592</c:v>
                </c:pt>
                <c:pt idx="11124">
                  <c:v>0.12843750000000001</c:v>
                </c:pt>
                <c:pt idx="11125">
                  <c:v>0.12844907407407408</c:v>
                </c:pt>
                <c:pt idx="11126">
                  <c:v>0.12846064814814814</c:v>
                </c:pt>
                <c:pt idx="11127">
                  <c:v>0.12847222222222224</c:v>
                </c:pt>
                <c:pt idx="11128">
                  <c:v>0.1284837962962963</c:v>
                </c:pt>
                <c:pt idx="11129">
                  <c:v>0.12849537037037037</c:v>
                </c:pt>
                <c:pt idx="11130">
                  <c:v>0.12850694444444444</c:v>
                </c:pt>
                <c:pt idx="11131">
                  <c:v>0.1285185185185185</c:v>
                </c:pt>
                <c:pt idx="11132">
                  <c:v>0.1285300925925926</c:v>
                </c:pt>
                <c:pt idx="11133">
                  <c:v>0.12854166666666667</c:v>
                </c:pt>
                <c:pt idx="11134">
                  <c:v>0.12855324074074073</c:v>
                </c:pt>
                <c:pt idx="11135">
                  <c:v>0.12856481481481483</c:v>
                </c:pt>
                <c:pt idx="11136">
                  <c:v>0.12857638888888889</c:v>
                </c:pt>
                <c:pt idx="11137">
                  <c:v>0.12858796296296296</c:v>
                </c:pt>
                <c:pt idx="11138">
                  <c:v>0.12859953703703705</c:v>
                </c:pt>
                <c:pt idx="11139">
                  <c:v>0.12861111111111112</c:v>
                </c:pt>
                <c:pt idx="11140">
                  <c:v>0.12862268518518519</c:v>
                </c:pt>
                <c:pt idx="11141">
                  <c:v>0.12863425925925925</c:v>
                </c:pt>
                <c:pt idx="11142">
                  <c:v>0.12864583333333332</c:v>
                </c:pt>
                <c:pt idx="11143">
                  <c:v>0.12865740740740741</c:v>
                </c:pt>
                <c:pt idx="11144">
                  <c:v>0.12866898148148148</c:v>
                </c:pt>
                <c:pt idx="11145">
                  <c:v>0.12868055555555555</c:v>
                </c:pt>
                <c:pt idx="11146">
                  <c:v>0.12869212962962964</c:v>
                </c:pt>
                <c:pt idx="11147">
                  <c:v>0.12870370370370371</c:v>
                </c:pt>
                <c:pt idx="11148">
                  <c:v>0.12871527777777778</c:v>
                </c:pt>
                <c:pt idx="11149">
                  <c:v>0.12872685185185184</c:v>
                </c:pt>
                <c:pt idx="11150">
                  <c:v>0.12873842592592591</c:v>
                </c:pt>
                <c:pt idx="11151">
                  <c:v>0.12875</c:v>
                </c:pt>
                <c:pt idx="11152">
                  <c:v>0.12876157407407407</c:v>
                </c:pt>
                <c:pt idx="11153">
                  <c:v>0.12877314814814814</c:v>
                </c:pt>
                <c:pt idx="11154">
                  <c:v>0.12878472222222223</c:v>
                </c:pt>
                <c:pt idx="11155">
                  <c:v>0.1287962962962963</c:v>
                </c:pt>
                <c:pt idx="11156">
                  <c:v>0.12880787037037036</c:v>
                </c:pt>
                <c:pt idx="11157">
                  <c:v>0.12881944444444446</c:v>
                </c:pt>
                <c:pt idx="11158">
                  <c:v>0.12883101851851853</c:v>
                </c:pt>
                <c:pt idx="11159">
                  <c:v>0.12884259259259259</c:v>
                </c:pt>
                <c:pt idx="11160">
                  <c:v>0.12885416666666666</c:v>
                </c:pt>
                <c:pt idx="11161">
                  <c:v>0.12886574074074073</c:v>
                </c:pt>
                <c:pt idx="11162">
                  <c:v>0.12887731481481482</c:v>
                </c:pt>
                <c:pt idx="11163">
                  <c:v>0.12888888888888889</c:v>
                </c:pt>
                <c:pt idx="11164">
                  <c:v>0.12890046296296295</c:v>
                </c:pt>
                <c:pt idx="11165">
                  <c:v>0.12891203703703705</c:v>
                </c:pt>
                <c:pt idx="11166">
                  <c:v>0.12892361111111111</c:v>
                </c:pt>
                <c:pt idx="11167">
                  <c:v>0.12893518518518518</c:v>
                </c:pt>
                <c:pt idx="11168">
                  <c:v>0.12894675925925927</c:v>
                </c:pt>
                <c:pt idx="11169">
                  <c:v>0.12895833333333334</c:v>
                </c:pt>
                <c:pt idx="11170">
                  <c:v>0.12896990740740741</c:v>
                </c:pt>
                <c:pt idx="11171">
                  <c:v>0.12898148148148147</c:v>
                </c:pt>
                <c:pt idx="11172">
                  <c:v>0.12899305555555554</c:v>
                </c:pt>
                <c:pt idx="11173">
                  <c:v>0.12900462962962964</c:v>
                </c:pt>
                <c:pt idx="11174">
                  <c:v>0.1290162037037037</c:v>
                </c:pt>
                <c:pt idx="11175">
                  <c:v>0.12902777777777777</c:v>
                </c:pt>
                <c:pt idx="11176">
                  <c:v>0.12903935185185186</c:v>
                </c:pt>
                <c:pt idx="11177">
                  <c:v>0.12905092592592593</c:v>
                </c:pt>
                <c:pt idx="11178">
                  <c:v>0.1290625</c:v>
                </c:pt>
                <c:pt idx="11179">
                  <c:v>0.12907407407407409</c:v>
                </c:pt>
                <c:pt idx="11180">
                  <c:v>0.12908564814814813</c:v>
                </c:pt>
                <c:pt idx="11181">
                  <c:v>0.12909722222222222</c:v>
                </c:pt>
                <c:pt idx="11182">
                  <c:v>0.12910879629629629</c:v>
                </c:pt>
                <c:pt idx="11183">
                  <c:v>0.12912037037037036</c:v>
                </c:pt>
                <c:pt idx="11184">
                  <c:v>0.12913194444444445</c:v>
                </c:pt>
                <c:pt idx="11185">
                  <c:v>0.12914351851851852</c:v>
                </c:pt>
                <c:pt idx="11186">
                  <c:v>0.12915509259259259</c:v>
                </c:pt>
                <c:pt idx="11187">
                  <c:v>0.12916666666666668</c:v>
                </c:pt>
                <c:pt idx="11188">
                  <c:v>0.12917824074074075</c:v>
                </c:pt>
                <c:pt idx="11189">
                  <c:v>0.12918981481481481</c:v>
                </c:pt>
                <c:pt idx="11190">
                  <c:v>0.12920138888888888</c:v>
                </c:pt>
                <c:pt idx="11191">
                  <c:v>0.12921296296296295</c:v>
                </c:pt>
                <c:pt idx="11192">
                  <c:v>0.12922453703703704</c:v>
                </c:pt>
                <c:pt idx="11193">
                  <c:v>0.12923611111111111</c:v>
                </c:pt>
                <c:pt idx="11194">
                  <c:v>0.12924768518518517</c:v>
                </c:pt>
                <c:pt idx="11195">
                  <c:v>0.12925925925925927</c:v>
                </c:pt>
                <c:pt idx="11196">
                  <c:v>0.12927083333333333</c:v>
                </c:pt>
                <c:pt idx="11197">
                  <c:v>0.1292824074074074</c:v>
                </c:pt>
                <c:pt idx="11198">
                  <c:v>0.1292939814814815</c:v>
                </c:pt>
                <c:pt idx="11199">
                  <c:v>0.12930555555555556</c:v>
                </c:pt>
                <c:pt idx="11200">
                  <c:v>0.12931712962962963</c:v>
                </c:pt>
                <c:pt idx="11201">
                  <c:v>0.1293287037037037</c:v>
                </c:pt>
                <c:pt idx="11202">
                  <c:v>0.12934027777777776</c:v>
                </c:pt>
                <c:pt idx="11203">
                  <c:v>0.12935185185185186</c:v>
                </c:pt>
                <c:pt idx="11204">
                  <c:v>0.12936342592592592</c:v>
                </c:pt>
                <c:pt idx="11205">
                  <c:v>0.12937499999999999</c:v>
                </c:pt>
                <c:pt idx="11206">
                  <c:v>0.12938657407407408</c:v>
                </c:pt>
                <c:pt idx="11207">
                  <c:v>0.12939814814814815</c:v>
                </c:pt>
                <c:pt idx="11208">
                  <c:v>0.12940972222222222</c:v>
                </c:pt>
                <c:pt idx="11209">
                  <c:v>0.12942129629629631</c:v>
                </c:pt>
                <c:pt idx="11210">
                  <c:v>0.12943287037037038</c:v>
                </c:pt>
                <c:pt idx="11211">
                  <c:v>0.12944444444444445</c:v>
                </c:pt>
                <c:pt idx="11212">
                  <c:v>0.12945601851851851</c:v>
                </c:pt>
                <c:pt idx="11213">
                  <c:v>0.12946759259259258</c:v>
                </c:pt>
                <c:pt idx="11214">
                  <c:v>0.12947916666666667</c:v>
                </c:pt>
                <c:pt idx="11215">
                  <c:v>0.12949074074074074</c:v>
                </c:pt>
                <c:pt idx="11216">
                  <c:v>0.12950231481481481</c:v>
                </c:pt>
                <c:pt idx="11217">
                  <c:v>0.1295138888888889</c:v>
                </c:pt>
                <c:pt idx="11218">
                  <c:v>0.12952546296296297</c:v>
                </c:pt>
                <c:pt idx="11219">
                  <c:v>0.12953703703703703</c:v>
                </c:pt>
                <c:pt idx="11220">
                  <c:v>0.12954861111111113</c:v>
                </c:pt>
                <c:pt idx="11221">
                  <c:v>0.12956018518518517</c:v>
                </c:pt>
                <c:pt idx="11222">
                  <c:v>0.12957175925925926</c:v>
                </c:pt>
                <c:pt idx="11223">
                  <c:v>0.12958333333333333</c:v>
                </c:pt>
                <c:pt idx="11224">
                  <c:v>0.12959490740740739</c:v>
                </c:pt>
                <c:pt idx="11225">
                  <c:v>0.12960648148148149</c:v>
                </c:pt>
                <c:pt idx="11226">
                  <c:v>0.12961805555555556</c:v>
                </c:pt>
                <c:pt idx="11227">
                  <c:v>0.12962962962962962</c:v>
                </c:pt>
                <c:pt idx="11228">
                  <c:v>0.12964120370370372</c:v>
                </c:pt>
                <c:pt idx="11229">
                  <c:v>0.12965277777777778</c:v>
                </c:pt>
                <c:pt idx="11230">
                  <c:v>0.12966435185185185</c:v>
                </c:pt>
                <c:pt idx="11231">
                  <c:v>0.12967592592592592</c:v>
                </c:pt>
                <c:pt idx="11232">
                  <c:v>0.12968749999999998</c:v>
                </c:pt>
                <c:pt idx="11233">
                  <c:v>0.12969907407407408</c:v>
                </c:pt>
                <c:pt idx="11234">
                  <c:v>0.12971064814814814</c:v>
                </c:pt>
                <c:pt idx="11235">
                  <c:v>0.12972222222222221</c:v>
                </c:pt>
                <c:pt idx="11236">
                  <c:v>0.12973379629629631</c:v>
                </c:pt>
                <c:pt idx="11237">
                  <c:v>0.12974537037037037</c:v>
                </c:pt>
                <c:pt idx="11238">
                  <c:v>0.12975694444444444</c:v>
                </c:pt>
                <c:pt idx="11239">
                  <c:v>0.12976851851851853</c:v>
                </c:pt>
                <c:pt idx="11240">
                  <c:v>0.1297800925925926</c:v>
                </c:pt>
                <c:pt idx="11241">
                  <c:v>0.12979166666666667</c:v>
                </c:pt>
                <c:pt idx="11242">
                  <c:v>0.12980324074074073</c:v>
                </c:pt>
                <c:pt idx="11243">
                  <c:v>0.1298148148148148</c:v>
                </c:pt>
                <c:pt idx="11244">
                  <c:v>0.12982638888888889</c:v>
                </c:pt>
                <c:pt idx="11245">
                  <c:v>0.12983796296296296</c:v>
                </c:pt>
                <c:pt idx="11246">
                  <c:v>0.12984953703703703</c:v>
                </c:pt>
                <c:pt idx="11247">
                  <c:v>0.12986111111111112</c:v>
                </c:pt>
                <c:pt idx="11248">
                  <c:v>0.12987268518518519</c:v>
                </c:pt>
                <c:pt idx="11249">
                  <c:v>0.12988425925925925</c:v>
                </c:pt>
                <c:pt idx="11250">
                  <c:v>0.12989583333333335</c:v>
                </c:pt>
                <c:pt idx="11251">
                  <c:v>0.12990740740740742</c:v>
                </c:pt>
                <c:pt idx="11252">
                  <c:v>0.12991898148148148</c:v>
                </c:pt>
                <c:pt idx="11253">
                  <c:v>0.12993055555555555</c:v>
                </c:pt>
                <c:pt idx="11254">
                  <c:v>0.12994212962962962</c:v>
                </c:pt>
                <c:pt idx="11255">
                  <c:v>0.12995370370370371</c:v>
                </c:pt>
                <c:pt idx="11256">
                  <c:v>0.12996527777777778</c:v>
                </c:pt>
                <c:pt idx="11257">
                  <c:v>0.12997685185185184</c:v>
                </c:pt>
                <c:pt idx="11258">
                  <c:v>0.12998842592592594</c:v>
                </c:pt>
                <c:pt idx="11259">
                  <c:v>0.13</c:v>
                </c:pt>
                <c:pt idx="11260">
                  <c:v>0.13001157407407407</c:v>
                </c:pt>
                <c:pt idx="11261">
                  <c:v>0.13002314814814817</c:v>
                </c:pt>
                <c:pt idx="11262">
                  <c:v>0.1300347222222222</c:v>
                </c:pt>
                <c:pt idx="11263">
                  <c:v>0.1300462962962963</c:v>
                </c:pt>
                <c:pt idx="11264">
                  <c:v>0.13005787037037037</c:v>
                </c:pt>
                <c:pt idx="11265">
                  <c:v>0.13006944444444443</c:v>
                </c:pt>
                <c:pt idx="11266">
                  <c:v>0.13008101851851853</c:v>
                </c:pt>
                <c:pt idx="11267">
                  <c:v>0.13009259259259259</c:v>
                </c:pt>
                <c:pt idx="11268">
                  <c:v>0.13010416666666666</c:v>
                </c:pt>
                <c:pt idx="11269">
                  <c:v>0.13011574074074075</c:v>
                </c:pt>
                <c:pt idx="11270">
                  <c:v>0.13012731481481482</c:v>
                </c:pt>
                <c:pt idx="11271">
                  <c:v>0.13013888888888889</c:v>
                </c:pt>
                <c:pt idx="11272">
                  <c:v>0.13015046296296295</c:v>
                </c:pt>
                <c:pt idx="11273">
                  <c:v>0.13016203703703702</c:v>
                </c:pt>
                <c:pt idx="11274">
                  <c:v>0.13017361111111111</c:v>
                </c:pt>
                <c:pt idx="11275">
                  <c:v>0.13018518518518518</c:v>
                </c:pt>
                <c:pt idx="11276">
                  <c:v>0.13019675925925925</c:v>
                </c:pt>
                <c:pt idx="11277">
                  <c:v>0.13020833333333334</c:v>
                </c:pt>
                <c:pt idx="11278">
                  <c:v>0.13021990740740741</c:v>
                </c:pt>
                <c:pt idx="11279">
                  <c:v>0.13023148148148148</c:v>
                </c:pt>
                <c:pt idx="11280">
                  <c:v>0.13024305555555557</c:v>
                </c:pt>
                <c:pt idx="11281">
                  <c:v>0.13025462962962964</c:v>
                </c:pt>
                <c:pt idx="11282">
                  <c:v>0.1302662037037037</c:v>
                </c:pt>
                <c:pt idx="11283">
                  <c:v>0.13027777777777777</c:v>
                </c:pt>
                <c:pt idx="11284">
                  <c:v>0.13028935185185184</c:v>
                </c:pt>
                <c:pt idx="11285">
                  <c:v>0.13030092592592593</c:v>
                </c:pt>
                <c:pt idx="11286">
                  <c:v>0.1303125</c:v>
                </c:pt>
                <c:pt idx="11287">
                  <c:v>0.13032407407407406</c:v>
                </c:pt>
                <c:pt idx="11288">
                  <c:v>0.13033564814814816</c:v>
                </c:pt>
                <c:pt idx="11289">
                  <c:v>0.13034722222222223</c:v>
                </c:pt>
                <c:pt idx="11290">
                  <c:v>0.13035879629629629</c:v>
                </c:pt>
                <c:pt idx="11291">
                  <c:v>0.13037037037037039</c:v>
                </c:pt>
                <c:pt idx="11292">
                  <c:v>0.13038194444444445</c:v>
                </c:pt>
                <c:pt idx="11293">
                  <c:v>0.13039351851851852</c:v>
                </c:pt>
                <c:pt idx="11294">
                  <c:v>0.13040509259259259</c:v>
                </c:pt>
                <c:pt idx="11295">
                  <c:v>0.13041666666666665</c:v>
                </c:pt>
                <c:pt idx="11296">
                  <c:v>0.13042824074074075</c:v>
                </c:pt>
                <c:pt idx="11297">
                  <c:v>0.13043981481481481</c:v>
                </c:pt>
                <c:pt idx="11298">
                  <c:v>0.13045138888888888</c:v>
                </c:pt>
                <c:pt idx="11299">
                  <c:v>0.13046296296296298</c:v>
                </c:pt>
                <c:pt idx="11300">
                  <c:v>0.13047453703703704</c:v>
                </c:pt>
                <c:pt idx="11301">
                  <c:v>0.13048611111111111</c:v>
                </c:pt>
                <c:pt idx="11302">
                  <c:v>0.1304976851851852</c:v>
                </c:pt>
                <c:pt idx="11303">
                  <c:v>0.13050925925925924</c:v>
                </c:pt>
                <c:pt idx="11304">
                  <c:v>0.13052083333333334</c:v>
                </c:pt>
                <c:pt idx="11305">
                  <c:v>0.1305324074074074</c:v>
                </c:pt>
                <c:pt idx="11306">
                  <c:v>0.13054398148148147</c:v>
                </c:pt>
                <c:pt idx="11307">
                  <c:v>0.13055555555555556</c:v>
                </c:pt>
                <c:pt idx="11308">
                  <c:v>0.13056712962962963</c:v>
                </c:pt>
                <c:pt idx="11309">
                  <c:v>0.1305787037037037</c:v>
                </c:pt>
                <c:pt idx="11310">
                  <c:v>0.13059027777777779</c:v>
                </c:pt>
                <c:pt idx="11311">
                  <c:v>0.13060185185185186</c:v>
                </c:pt>
                <c:pt idx="11312">
                  <c:v>0.13061342592592592</c:v>
                </c:pt>
                <c:pt idx="11313">
                  <c:v>0.13062499999999999</c:v>
                </c:pt>
                <c:pt idx="11314">
                  <c:v>0.13063657407407406</c:v>
                </c:pt>
                <c:pt idx="11315">
                  <c:v>0.13064814814814815</c:v>
                </c:pt>
                <c:pt idx="11316">
                  <c:v>0.13065972222222222</c:v>
                </c:pt>
                <c:pt idx="11317">
                  <c:v>0.13067129629629629</c:v>
                </c:pt>
                <c:pt idx="11318">
                  <c:v>0.13068287037037038</c:v>
                </c:pt>
                <c:pt idx="11319">
                  <c:v>0.13069444444444445</c:v>
                </c:pt>
                <c:pt idx="11320">
                  <c:v>0.13070601851851851</c:v>
                </c:pt>
                <c:pt idx="11321">
                  <c:v>0.13071759259259261</c:v>
                </c:pt>
                <c:pt idx="11322">
                  <c:v>0.13072916666666667</c:v>
                </c:pt>
                <c:pt idx="11323">
                  <c:v>0.13074074074074074</c:v>
                </c:pt>
                <c:pt idx="11324">
                  <c:v>0.13075231481481481</c:v>
                </c:pt>
                <c:pt idx="11325">
                  <c:v>0.13076388888888887</c:v>
                </c:pt>
                <c:pt idx="11326">
                  <c:v>0.13077546296296297</c:v>
                </c:pt>
                <c:pt idx="11327">
                  <c:v>0.13078703703703703</c:v>
                </c:pt>
                <c:pt idx="11328">
                  <c:v>0.1307986111111111</c:v>
                </c:pt>
                <c:pt idx="11329">
                  <c:v>0.1308101851851852</c:v>
                </c:pt>
                <c:pt idx="11330">
                  <c:v>0.13082175925925926</c:v>
                </c:pt>
                <c:pt idx="11331">
                  <c:v>0.13083333333333333</c:v>
                </c:pt>
                <c:pt idx="11332">
                  <c:v>0.13084490740740742</c:v>
                </c:pt>
                <c:pt idx="11333">
                  <c:v>0.13085648148148149</c:v>
                </c:pt>
                <c:pt idx="11334">
                  <c:v>0.13086805555555556</c:v>
                </c:pt>
                <c:pt idx="11335">
                  <c:v>0.13087962962962962</c:v>
                </c:pt>
                <c:pt idx="11336">
                  <c:v>0.13089120370370369</c:v>
                </c:pt>
                <c:pt idx="11337">
                  <c:v>0.13090277777777778</c:v>
                </c:pt>
                <c:pt idx="11338">
                  <c:v>0.13091435185185185</c:v>
                </c:pt>
                <c:pt idx="11339">
                  <c:v>0.13092592592592592</c:v>
                </c:pt>
                <c:pt idx="11340">
                  <c:v>0.13093750000000001</c:v>
                </c:pt>
                <c:pt idx="11341">
                  <c:v>0.13094907407407408</c:v>
                </c:pt>
                <c:pt idx="11342">
                  <c:v>0.13096064814814815</c:v>
                </c:pt>
                <c:pt idx="11343">
                  <c:v>0.13097222222222224</c:v>
                </c:pt>
                <c:pt idx="11344">
                  <c:v>0.13098379629629628</c:v>
                </c:pt>
                <c:pt idx="11345">
                  <c:v>0.13099537037037037</c:v>
                </c:pt>
                <c:pt idx="11346">
                  <c:v>0.13100694444444444</c:v>
                </c:pt>
                <c:pt idx="11347">
                  <c:v>0.13101851851851851</c:v>
                </c:pt>
                <c:pt idx="11348">
                  <c:v>0.1310300925925926</c:v>
                </c:pt>
                <c:pt idx="11349">
                  <c:v>0.13104166666666667</c:v>
                </c:pt>
                <c:pt idx="11350">
                  <c:v>0.13105324074074073</c:v>
                </c:pt>
                <c:pt idx="11351">
                  <c:v>0.13106481481481483</c:v>
                </c:pt>
                <c:pt idx="11352">
                  <c:v>0.1310763888888889</c:v>
                </c:pt>
                <c:pt idx="11353">
                  <c:v>0.13108796296296296</c:v>
                </c:pt>
                <c:pt idx="11354">
                  <c:v>0.13109953703703703</c:v>
                </c:pt>
                <c:pt idx="11355">
                  <c:v>0.13111111111111109</c:v>
                </c:pt>
                <c:pt idx="11356">
                  <c:v>0.13112268518518519</c:v>
                </c:pt>
                <c:pt idx="11357">
                  <c:v>0.13113425925925926</c:v>
                </c:pt>
                <c:pt idx="11358">
                  <c:v>0.13114583333333332</c:v>
                </c:pt>
                <c:pt idx="11359">
                  <c:v>0.13115740740740742</c:v>
                </c:pt>
                <c:pt idx="11360">
                  <c:v>0.13116898148148148</c:v>
                </c:pt>
                <c:pt idx="11361">
                  <c:v>0.13118055555555555</c:v>
                </c:pt>
                <c:pt idx="11362">
                  <c:v>0.13119212962962964</c:v>
                </c:pt>
                <c:pt idx="11363">
                  <c:v>0.13120370370370371</c:v>
                </c:pt>
                <c:pt idx="11364">
                  <c:v>0.13121527777777778</c:v>
                </c:pt>
                <c:pt idx="11365">
                  <c:v>0.13122685185185184</c:v>
                </c:pt>
                <c:pt idx="11366">
                  <c:v>0.13123842592592591</c:v>
                </c:pt>
                <c:pt idx="11367">
                  <c:v>0.13125000000000001</c:v>
                </c:pt>
                <c:pt idx="11368">
                  <c:v>0.13126157407407407</c:v>
                </c:pt>
                <c:pt idx="11369">
                  <c:v>0.13127314814814814</c:v>
                </c:pt>
                <c:pt idx="11370">
                  <c:v>0.13128472222222223</c:v>
                </c:pt>
                <c:pt idx="11371">
                  <c:v>0.1312962962962963</c:v>
                </c:pt>
                <c:pt idx="11372">
                  <c:v>0.13130787037037037</c:v>
                </c:pt>
                <c:pt idx="11373">
                  <c:v>0.13131944444444446</c:v>
                </c:pt>
                <c:pt idx="11374">
                  <c:v>0.13133101851851853</c:v>
                </c:pt>
                <c:pt idx="11375">
                  <c:v>0.13134259259259259</c:v>
                </c:pt>
                <c:pt idx="11376">
                  <c:v>0.13135416666666666</c:v>
                </c:pt>
                <c:pt idx="11377">
                  <c:v>0.13136574074074073</c:v>
                </c:pt>
                <c:pt idx="11378">
                  <c:v>0.13137731481481482</c:v>
                </c:pt>
                <c:pt idx="11379">
                  <c:v>0.13138888888888889</c:v>
                </c:pt>
                <c:pt idx="11380">
                  <c:v>0.13140046296296296</c:v>
                </c:pt>
                <c:pt idx="11381">
                  <c:v>0.13141203703703705</c:v>
                </c:pt>
                <c:pt idx="11382">
                  <c:v>0.13142361111111112</c:v>
                </c:pt>
                <c:pt idx="11383">
                  <c:v>0.13143518518518518</c:v>
                </c:pt>
                <c:pt idx="11384">
                  <c:v>0.13144675925925928</c:v>
                </c:pt>
                <c:pt idx="11385">
                  <c:v>0.13145833333333332</c:v>
                </c:pt>
                <c:pt idx="11386">
                  <c:v>0.13146990740740741</c:v>
                </c:pt>
                <c:pt idx="11387">
                  <c:v>0.13148148148148148</c:v>
                </c:pt>
                <c:pt idx="11388">
                  <c:v>0.13149305555555554</c:v>
                </c:pt>
                <c:pt idx="11389">
                  <c:v>0.13150462962962964</c:v>
                </c:pt>
                <c:pt idx="11390">
                  <c:v>0.1315162037037037</c:v>
                </c:pt>
                <c:pt idx="11391">
                  <c:v>0.13152777777777777</c:v>
                </c:pt>
                <c:pt idx="11392">
                  <c:v>0.13153935185185187</c:v>
                </c:pt>
                <c:pt idx="11393">
                  <c:v>0.13155092592592593</c:v>
                </c:pt>
                <c:pt idx="11394">
                  <c:v>0.1315625</c:v>
                </c:pt>
                <c:pt idx="11395">
                  <c:v>0.13157407407407407</c:v>
                </c:pt>
                <c:pt idx="11396">
                  <c:v>0.13158564814814813</c:v>
                </c:pt>
                <c:pt idx="11397">
                  <c:v>0.13159722222222223</c:v>
                </c:pt>
                <c:pt idx="11398">
                  <c:v>0.13160879629629629</c:v>
                </c:pt>
                <c:pt idx="11399">
                  <c:v>0.13162037037037036</c:v>
                </c:pt>
                <c:pt idx="11400">
                  <c:v>0.13163194444444445</c:v>
                </c:pt>
                <c:pt idx="11401">
                  <c:v>0.13164351851851852</c:v>
                </c:pt>
                <c:pt idx="11402">
                  <c:v>0.13165509259259259</c:v>
                </c:pt>
                <c:pt idx="11403">
                  <c:v>0.13166666666666668</c:v>
                </c:pt>
                <c:pt idx="11404">
                  <c:v>0.13167824074074075</c:v>
                </c:pt>
                <c:pt idx="11405">
                  <c:v>0.13168981481481482</c:v>
                </c:pt>
                <c:pt idx="11406">
                  <c:v>0.13170138888888888</c:v>
                </c:pt>
                <c:pt idx="11407">
                  <c:v>0.13171296296296295</c:v>
                </c:pt>
                <c:pt idx="11408">
                  <c:v>0.13172453703703704</c:v>
                </c:pt>
                <c:pt idx="11409">
                  <c:v>0.13173611111111111</c:v>
                </c:pt>
                <c:pt idx="11410">
                  <c:v>0.13174768518518518</c:v>
                </c:pt>
                <c:pt idx="11411">
                  <c:v>0.13175925925925927</c:v>
                </c:pt>
                <c:pt idx="11412">
                  <c:v>0.13177083333333334</c:v>
                </c:pt>
                <c:pt idx="11413">
                  <c:v>0.1317824074074074</c:v>
                </c:pt>
                <c:pt idx="11414">
                  <c:v>0.1317939814814815</c:v>
                </c:pt>
                <c:pt idx="11415">
                  <c:v>0.13180555555555556</c:v>
                </c:pt>
                <c:pt idx="11416">
                  <c:v>0.13181712962962963</c:v>
                </c:pt>
                <c:pt idx="11417">
                  <c:v>0.1318287037037037</c:v>
                </c:pt>
                <c:pt idx="11418">
                  <c:v>0.13184027777777776</c:v>
                </c:pt>
                <c:pt idx="11419">
                  <c:v>0.13185185185185186</c:v>
                </c:pt>
                <c:pt idx="11420">
                  <c:v>0.13186342592592593</c:v>
                </c:pt>
                <c:pt idx="11421">
                  <c:v>0.13187499999999999</c:v>
                </c:pt>
                <c:pt idx="11422">
                  <c:v>0.13188657407407409</c:v>
                </c:pt>
                <c:pt idx="11423">
                  <c:v>0.13189814814814815</c:v>
                </c:pt>
                <c:pt idx="11424">
                  <c:v>0.13190972222222222</c:v>
                </c:pt>
                <c:pt idx="11425">
                  <c:v>0.13192129629629631</c:v>
                </c:pt>
                <c:pt idx="11426">
                  <c:v>0.13193287037037035</c:v>
                </c:pt>
                <c:pt idx="11427">
                  <c:v>0.13194444444444445</c:v>
                </c:pt>
                <c:pt idx="11428">
                  <c:v>0.13195601851851851</c:v>
                </c:pt>
                <c:pt idx="11429">
                  <c:v>0.13196759259259258</c:v>
                </c:pt>
                <c:pt idx="11430">
                  <c:v>0.13197916666666668</c:v>
                </c:pt>
                <c:pt idx="11431">
                  <c:v>0.13199074074074074</c:v>
                </c:pt>
                <c:pt idx="11432">
                  <c:v>0.13200231481481481</c:v>
                </c:pt>
                <c:pt idx="11433">
                  <c:v>0.1320138888888889</c:v>
                </c:pt>
                <c:pt idx="11434">
                  <c:v>0.13202546296296297</c:v>
                </c:pt>
                <c:pt idx="11435">
                  <c:v>0.13203703703703704</c:v>
                </c:pt>
                <c:pt idx="11436">
                  <c:v>0.1320486111111111</c:v>
                </c:pt>
                <c:pt idx="11437">
                  <c:v>0.13206018518518517</c:v>
                </c:pt>
                <c:pt idx="11438">
                  <c:v>0.13207175925925926</c:v>
                </c:pt>
                <c:pt idx="11439">
                  <c:v>0.13208333333333333</c:v>
                </c:pt>
                <c:pt idx="11440">
                  <c:v>0.1320949074074074</c:v>
                </c:pt>
                <c:pt idx="11441">
                  <c:v>0.13210648148148149</c:v>
                </c:pt>
                <c:pt idx="11442">
                  <c:v>0.13211805555555556</c:v>
                </c:pt>
                <c:pt idx="11443">
                  <c:v>0.13212962962962962</c:v>
                </c:pt>
                <c:pt idx="11444">
                  <c:v>0.13214120370370372</c:v>
                </c:pt>
                <c:pt idx="11445">
                  <c:v>0.13214120370370372</c:v>
                </c:pt>
                <c:pt idx="11446">
                  <c:v>0.13215277777777779</c:v>
                </c:pt>
                <c:pt idx="11447">
                  <c:v>0.13216435185185185</c:v>
                </c:pt>
                <c:pt idx="11448">
                  <c:v>0.13217592592592592</c:v>
                </c:pt>
                <c:pt idx="11449">
                  <c:v>0.13218749999999999</c:v>
                </c:pt>
                <c:pt idx="11450">
                  <c:v>0.13219907407407408</c:v>
                </c:pt>
                <c:pt idx="11451">
                  <c:v>0.13221064814814815</c:v>
                </c:pt>
                <c:pt idx="11452">
                  <c:v>0.13222222222222221</c:v>
                </c:pt>
                <c:pt idx="11453">
                  <c:v>0.13223379629629631</c:v>
                </c:pt>
                <c:pt idx="11454">
                  <c:v>0.13224537037037037</c:v>
                </c:pt>
                <c:pt idx="11455">
                  <c:v>0.13225694444444444</c:v>
                </c:pt>
                <c:pt idx="11456">
                  <c:v>0.13226851851851854</c:v>
                </c:pt>
                <c:pt idx="11457">
                  <c:v>0.13228009259259257</c:v>
                </c:pt>
                <c:pt idx="11458">
                  <c:v>0.13229166666666667</c:v>
                </c:pt>
                <c:pt idx="11459">
                  <c:v>0.13230324074074074</c:v>
                </c:pt>
                <c:pt idx="11460">
                  <c:v>0.1323148148148148</c:v>
                </c:pt>
                <c:pt idx="11461">
                  <c:v>0.1323263888888889</c:v>
                </c:pt>
                <c:pt idx="11462">
                  <c:v>0.13233796296296296</c:v>
                </c:pt>
                <c:pt idx="11463">
                  <c:v>0.13234953703703703</c:v>
                </c:pt>
                <c:pt idx="11464">
                  <c:v>0.13236111111111112</c:v>
                </c:pt>
                <c:pt idx="11465">
                  <c:v>0.13237268518518519</c:v>
                </c:pt>
                <c:pt idx="11466">
                  <c:v>0.13238425925925926</c:v>
                </c:pt>
                <c:pt idx="11467">
                  <c:v>0.13239583333333335</c:v>
                </c:pt>
                <c:pt idx="11468">
                  <c:v>0.13240740740740739</c:v>
                </c:pt>
                <c:pt idx="11469">
                  <c:v>0.13241898148148148</c:v>
                </c:pt>
                <c:pt idx="11470">
                  <c:v>0.13243055555555555</c:v>
                </c:pt>
                <c:pt idx="11471">
                  <c:v>0.13244212962962962</c:v>
                </c:pt>
                <c:pt idx="11472">
                  <c:v>0.13245370370370371</c:v>
                </c:pt>
                <c:pt idx="11473">
                  <c:v>0.13246527777777778</c:v>
                </c:pt>
                <c:pt idx="11474">
                  <c:v>0.13247685185185185</c:v>
                </c:pt>
                <c:pt idx="11475">
                  <c:v>0.13248842592592594</c:v>
                </c:pt>
                <c:pt idx="11476">
                  <c:v>0.13250000000000001</c:v>
                </c:pt>
                <c:pt idx="11477">
                  <c:v>0.13251157407407407</c:v>
                </c:pt>
                <c:pt idx="11478">
                  <c:v>0.13252314814814814</c:v>
                </c:pt>
                <c:pt idx="11479">
                  <c:v>0.13253472222222221</c:v>
                </c:pt>
                <c:pt idx="11480">
                  <c:v>0.1325462962962963</c:v>
                </c:pt>
                <c:pt idx="11481">
                  <c:v>0.13255787037037037</c:v>
                </c:pt>
                <c:pt idx="11482">
                  <c:v>0.13256944444444443</c:v>
                </c:pt>
                <c:pt idx="11483">
                  <c:v>0.13258101851851853</c:v>
                </c:pt>
                <c:pt idx="11484">
                  <c:v>0.1325925925925926</c:v>
                </c:pt>
                <c:pt idx="11485">
                  <c:v>0.13260416666666666</c:v>
                </c:pt>
                <c:pt idx="11486">
                  <c:v>0.13261574074074076</c:v>
                </c:pt>
                <c:pt idx="11487">
                  <c:v>0.13262731481481482</c:v>
                </c:pt>
                <c:pt idx="11488">
                  <c:v>0.13263888888888889</c:v>
                </c:pt>
                <c:pt idx="11489">
                  <c:v>0.13265046296296296</c:v>
                </c:pt>
                <c:pt idx="11490">
                  <c:v>0.13266203703703702</c:v>
                </c:pt>
                <c:pt idx="11491">
                  <c:v>0.13267361111111112</c:v>
                </c:pt>
                <c:pt idx="11492">
                  <c:v>0.13268518518518518</c:v>
                </c:pt>
                <c:pt idx="11493">
                  <c:v>0.13269675925925925</c:v>
                </c:pt>
                <c:pt idx="11494">
                  <c:v>0.13270833333333334</c:v>
                </c:pt>
                <c:pt idx="11495">
                  <c:v>0.13271990740740741</c:v>
                </c:pt>
                <c:pt idx="11496">
                  <c:v>0.13273148148148148</c:v>
                </c:pt>
                <c:pt idx="11497">
                  <c:v>0.13274305555555557</c:v>
                </c:pt>
                <c:pt idx="11498">
                  <c:v>0.13275462962962961</c:v>
                </c:pt>
                <c:pt idx="11499">
                  <c:v>0.13276620370370371</c:v>
                </c:pt>
                <c:pt idx="11500">
                  <c:v>0.13277777777777777</c:v>
                </c:pt>
                <c:pt idx="11501">
                  <c:v>0.13278935185185184</c:v>
                </c:pt>
                <c:pt idx="11502">
                  <c:v>0.13280092592592593</c:v>
                </c:pt>
                <c:pt idx="11503">
                  <c:v>0.1328125</c:v>
                </c:pt>
                <c:pt idx="11504">
                  <c:v>0.13282407407407407</c:v>
                </c:pt>
                <c:pt idx="11505">
                  <c:v>0.13283564814814816</c:v>
                </c:pt>
                <c:pt idx="11506">
                  <c:v>0.13284722222222223</c:v>
                </c:pt>
                <c:pt idx="11507">
                  <c:v>0.13285879629629629</c:v>
                </c:pt>
                <c:pt idx="11508">
                  <c:v>0.13287037037037039</c:v>
                </c:pt>
                <c:pt idx="11509">
                  <c:v>0.13288194444444443</c:v>
                </c:pt>
                <c:pt idx="11510">
                  <c:v>0.13289351851851852</c:v>
                </c:pt>
                <c:pt idx="11511">
                  <c:v>0.13290509259259259</c:v>
                </c:pt>
                <c:pt idx="11512">
                  <c:v>0.13291666666666666</c:v>
                </c:pt>
                <c:pt idx="11513">
                  <c:v>0.13292824074074075</c:v>
                </c:pt>
                <c:pt idx="11514">
                  <c:v>0.13293981481481482</c:v>
                </c:pt>
                <c:pt idx="11515">
                  <c:v>0.13295138888888888</c:v>
                </c:pt>
                <c:pt idx="11516">
                  <c:v>0.13296296296296298</c:v>
                </c:pt>
                <c:pt idx="11517">
                  <c:v>0.13297453703703704</c:v>
                </c:pt>
                <c:pt idx="11518">
                  <c:v>0.13298611111111111</c:v>
                </c:pt>
                <c:pt idx="11519">
                  <c:v>0.13299768518518518</c:v>
                </c:pt>
                <c:pt idx="11520">
                  <c:v>0.13300925925925924</c:v>
                </c:pt>
                <c:pt idx="11521">
                  <c:v>0.13302083333333334</c:v>
                </c:pt>
                <c:pt idx="11522">
                  <c:v>0.1330324074074074</c:v>
                </c:pt>
                <c:pt idx="11523">
                  <c:v>0.13304398148148147</c:v>
                </c:pt>
                <c:pt idx="11524">
                  <c:v>0.13305555555555557</c:v>
                </c:pt>
                <c:pt idx="11525">
                  <c:v>0.13306712962962963</c:v>
                </c:pt>
                <c:pt idx="11526">
                  <c:v>0.1330787037037037</c:v>
                </c:pt>
                <c:pt idx="11527">
                  <c:v>0.13309027777777779</c:v>
                </c:pt>
                <c:pt idx="11528">
                  <c:v>0.13310185185185186</c:v>
                </c:pt>
                <c:pt idx="11529">
                  <c:v>0.13311342592592593</c:v>
                </c:pt>
                <c:pt idx="11530">
                  <c:v>0.13312499999999999</c:v>
                </c:pt>
                <c:pt idx="11531">
                  <c:v>0.13313657407407406</c:v>
                </c:pt>
                <c:pt idx="11532">
                  <c:v>0.13314814814814815</c:v>
                </c:pt>
                <c:pt idx="11533">
                  <c:v>0.13315972222222222</c:v>
                </c:pt>
                <c:pt idx="11534">
                  <c:v>0.13317129629629629</c:v>
                </c:pt>
                <c:pt idx="11535">
                  <c:v>0.13318287037037038</c:v>
                </c:pt>
                <c:pt idx="11536">
                  <c:v>0.13319444444444445</c:v>
                </c:pt>
                <c:pt idx="11537">
                  <c:v>0.13320601851851852</c:v>
                </c:pt>
                <c:pt idx="11538">
                  <c:v>0.13321759259259261</c:v>
                </c:pt>
                <c:pt idx="11539">
                  <c:v>0.13322916666666665</c:v>
                </c:pt>
                <c:pt idx="11540">
                  <c:v>0.13324074074074074</c:v>
                </c:pt>
                <c:pt idx="11541">
                  <c:v>0.13325231481481481</c:v>
                </c:pt>
                <c:pt idx="11542">
                  <c:v>0.13326388888888888</c:v>
                </c:pt>
                <c:pt idx="11543">
                  <c:v>0.13327546296296297</c:v>
                </c:pt>
                <c:pt idx="11544">
                  <c:v>0.13328703703703704</c:v>
                </c:pt>
                <c:pt idx="11545">
                  <c:v>0.1332986111111111</c:v>
                </c:pt>
                <c:pt idx="11546">
                  <c:v>0.1333101851851852</c:v>
                </c:pt>
                <c:pt idx="11547">
                  <c:v>0.13332175925925926</c:v>
                </c:pt>
                <c:pt idx="11548">
                  <c:v>0.13333333333333333</c:v>
                </c:pt>
                <c:pt idx="11549">
                  <c:v>0.13334490740740743</c:v>
                </c:pt>
                <c:pt idx="11550">
                  <c:v>0.13335648148148146</c:v>
                </c:pt>
                <c:pt idx="11551">
                  <c:v>0.13336805555555556</c:v>
                </c:pt>
                <c:pt idx="11552">
                  <c:v>0.13337962962962963</c:v>
                </c:pt>
                <c:pt idx="11553">
                  <c:v>0.13339120370370369</c:v>
                </c:pt>
                <c:pt idx="11554">
                  <c:v>0.13340277777777779</c:v>
                </c:pt>
                <c:pt idx="11555">
                  <c:v>0.13341435185185185</c:v>
                </c:pt>
                <c:pt idx="11556">
                  <c:v>0.13342592592592592</c:v>
                </c:pt>
                <c:pt idx="11557">
                  <c:v>0.13343750000000001</c:v>
                </c:pt>
                <c:pt idx="11558">
                  <c:v>0.13344907407407408</c:v>
                </c:pt>
                <c:pt idx="11559">
                  <c:v>0.13346064814814815</c:v>
                </c:pt>
                <c:pt idx="11560">
                  <c:v>0.13347222222222221</c:v>
                </c:pt>
                <c:pt idx="11561">
                  <c:v>0.13348379629629628</c:v>
                </c:pt>
                <c:pt idx="11562">
                  <c:v>0.13349537037037038</c:v>
                </c:pt>
                <c:pt idx="11563">
                  <c:v>0.13350694444444444</c:v>
                </c:pt>
                <c:pt idx="11564">
                  <c:v>0.13351851851851851</c:v>
                </c:pt>
                <c:pt idx="11565">
                  <c:v>0.1335300925925926</c:v>
                </c:pt>
                <c:pt idx="11566">
                  <c:v>0.13354166666666667</c:v>
                </c:pt>
                <c:pt idx="11567">
                  <c:v>0.13355324074074074</c:v>
                </c:pt>
                <c:pt idx="11568">
                  <c:v>0.13356481481481483</c:v>
                </c:pt>
                <c:pt idx="11569">
                  <c:v>0.1335763888888889</c:v>
                </c:pt>
                <c:pt idx="11570">
                  <c:v>0.13358796296296296</c:v>
                </c:pt>
                <c:pt idx="11571">
                  <c:v>0.13359953703703703</c:v>
                </c:pt>
                <c:pt idx="11572">
                  <c:v>0.1336111111111111</c:v>
                </c:pt>
                <c:pt idx="11573">
                  <c:v>0.13362268518518519</c:v>
                </c:pt>
                <c:pt idx="11574">
                  <c:v>0.13363425925925926</c:v>
                </c:pt>
                <c:pt idx="11575">
                  <c:v>0.13364583333333332</c:v>
                </c:pt>
                <c:pt idx="11576">
                  <c:v>0.13365740740740742</c:v>
                </c:pt>
                <c:pt idx="11577">
                  <c:v>0.13366898148148149</c:v>
                </c:pt>
                <c:pt idx="11578">
                  <c:v>0.13368055555555555</c:v>
                </c:pt>
                <c:pt idx="11579">
                  <c:v>0.13369212962962965</c:v>
                </c:pt>
                <c:pt idx="11580">
                  <c:v>0.13370370370370369</c:v>
                </c:pt>
                <c:pt idx="11581">
                  <c:v>0.13371527777777778</c:v>
                </c:pt>
                <c:pt idx="11582">
                  <c:v>0.13372685185185185</c:v>
                </c:pt>
                <c:pt idx="11583">
                  <c:v>0.13373842592592591</c:v>
                </c:pt>
                <c:pt idx="11584">
                  <c:v>0.13375000000000001</c:v>
                </c:pt>
                <c:pt idx="11585">
                  <c:v>0.13376157407407407</c:v>
                </c:pt>
                <c:pt idx="11586">
                  <c:v>0.13377314814814814</c:v>
                </c:pt>
                <c:pt idx="11587">
                  <c:v>0.13378472222222224</c:v>
                </c:pt>
                <c:pt idx="11588">
                  <c:v>0.1337962962962963</c:v>
                </c:pt>
                <c:pt idx="11589">
                  <c:v>0.13380787037037037</c:v>
                </c:pt>
                <c:pt idx="11590">
                  <c:v>0.13381944444444444</c:v>
                </c:pt>
                <c:pt idx="11591">
                  <c:v>0.1338310185185185</c:v>
                </c:pt>
                <c:pt idx="11592">
                  <c:v>0.1338425925925926</c:v>
                </c:pt>
                <c:pt idx="11593">
                  <c:v>0.13385416666666666</c:v>
                </c:pt>
                <c:pt idx="11594">
                  <c:v>0.13386574074074073</c:v>
                </c:pt>
                <c:pt idx="11595">
                  <c:v>0.13387731481481482</c:v>
                </c:pt>
                <c:pt idx="11596">
                  <c:v>0.13388888888888889</c:v>
                </c:pt>
                <c:pt idx="11597">
                  <c:v>0.13390046296296296</c:v>
                </c:pt>
                <c:pt idx="11598">
                  <c:v>0.13391203703703705</c:v>
                </c:pt>
                <c:pt idx="11599">
                  <c:v>0.13392361111111112</c:v>
                </c:pt>
                <c:pt idx="11600">
                  <c:v>0.13393518518518518</c:v>
                </c:pt>
                <c:pt idx="11601">
                  <c:v>0.13394675925925925</c:v>
                </c:pt>
                <c:pt idx="11602">
                  <c:v>0.13395833333333332</c:v>
                </c:pt>
                <c:pt idx="11603">
                  <c:v>0.13396990740740741</c:v>
                </c:pt>
                <c:pt idx="11604">
                  <c:v>0.13398148148148148</c:v>
                </c:pt>
                <c:pt idx="11605">
                  <c:v>0.13399305555555555</c:v>
                </c:pt>
                <c:pt idx="11606">
                  <c:v>0.13400462962962964</c:v>
                </c:pt>
                <c:pt idx="11607">
                  <c:v>0.13401620370370371</c:v>
                </c:pt>
                <c:pt idx="11608">
                  <c:v>0.13402777777777777</c:v>
                </c:pt>
                <c:pt idx="11609">
                  <c:v>0.13403935185185187</c:v>
                </c:pt>
                <c:pt idx="11610">
                  <c:v>0.13405092592592593</c:v>
                </c:pt>
                <c:pt idx="11611">
                  <c:v>0.1340625</c:v>
                </c:pt>
                <c:pt idx="11612">
                  <c:v>0.13407407407407407</c:v>
                </c:pt>
                <c:pt idx="11613">
                  <c:v>0.13408564814814813</c:v>
                </c:pt>
                <c:pt idx="11614">
                  <c:v>0.13409722222222223</c:v>
                </c:pt>
                <c:pt idx="11615">
                  <c:v>0.1341087962962963</c:v>
                </c:pt>
                <c:pt idx="11616">
                  <c:v>0.13412037037037036</c:v>
                </c:pt>
                <c:pt idx="11617">
                  <c:v>0.13413194444444446</c:v>
                </c:pt>
                <c:pt idx="11618">
                  <c:v>0.13414351851851852</c:v>
                </c:pt>
                <c:pt idx="11619">
                  <c:v>0.13415509259259259</c:v>
                </c:pt>
                <c:pt idx="11620">
                  <c:v>0.13416666666666668</c:v>
                </c:pt>
                <c:pt idx="11621">
                  <c:v>0.13417824074074072</c:v>
                </c:pt>
                <c:pt idx="11622">
                  <c:v>0.13418981481481482</c:v>
                </c:pt>
                <c:pt idx="11623">
                  <c:v>0.13420138888888888</c:v>
                </c:pt>
                <c:pt idx="11624">
                  <c:v>0.13421296296296295</c:v>
                </c:pt>
                <c:pt idx="11625">
                  <c:v>0.13422453703703704</c:v>
                </c:pt>
                <c:pt idx="11626">
                  <c:v>0.13423611111111111</c:v>
                </c:pt>
                <c:pt idx="11627">
                  <c:v>0.13424768518518518</c:v>
                </c:pt>
                <c:pt idx="11628">
                  <c:v>0.13425925925925927</c:v>
                </c:pt>
                <c:pt idx="11629">
                  <c:v>0.13427083333333334</c:v>
                </c:pt>
                <c:pt idx="11630">
                  <c:v>0.13428240740740741</c:v>
                </c:pt>
                <c:pt idx="11631">
                  <c:v>0.13429398148148147</c:v>
                </c:pt>
                <c:pt idx="11632">
                  <c:v>0.13430555555555554</c:v>
                </c:pt>
                <c:pt idx="11633">
                  <c:v>0.13431712962962963</c:v>
                </c:pt>
                <c:pt idx="11634">
                  <c:v>0.1343287037037037</c:v>
                </c:pt>
                <c:pt idx="11635">
                  <c:v>0.13434027777777777</c:v>
                </c:pt>
                <c:pt idx="11636">
                  <c:v>0.13435185185185186</c:v>
                </c:pt>
                <c:pt idx="11637">
                  <c:v>0.13436342592592593</c:v>
                </c:pt>
                <c:pt idx="11638">
                  <c:v>0.13437499999999999</c:v>
                </c:pt>
                <c:pt idx="11639">
                  <c:v>0.13438657407407409</c:v>
                </c:pt>
                <c:pt idx="11640">
                  <c:v>0.13439814814814816</c:v>
                </c:pt>
                <c:pt idx="11641">
                  <c:v>0.13440972222222222</c:v>
                </c:pt>
                <c:pt idx="11642">
                  <c:v>0.13442129629629629</c:v>
                </c:pt>
                <c:pt idx="11643">
                  <c:v>0.13443287037037036</c:v>
                </c:pt>
                <c:pt idx="11644">
                  <c:v>0.13444444444444445</c:v>
                </c:pt>
                <c:pt idx="11645">
                  <c:v>0.13445601851851852</c:v>
                </c:pt>
                <c:pt idx="11646">
                  <c:v>0.13446759259259258</c:v>
                </c:pt>
                <c:pt idx="11647">
                  <c:v>0.13447916666666668</c:v>
                </c:pt>
                <c:pt idx="11648">
                  <c:v>0.13449074074074074</c:v>
                </c:pt>
                <c:pt idx="11649">
                  <c:v>0.13450231481481481</c:v>
                </c:pt>
                <c:pt idx="11650">
                  <c:v>0.13451388888888891</c:v>
                </c:pt>
                <c:pt idx="11651">
                  <c:v>0.13452546296296297</c:v>
                </c:pt>
                <c:pt idx="11652">
                  <c:v>0.13453703703703704</c:v>
                </c:pt>
                <c:pt idx="11653">
                  <c:v>0.1345486111111111</c:v>
                </c:pt>
                <c:pt idx="11654">
                  <c:v>0.13456018518518517</c:v>
                </c:pt>
                <c:pt idx="11655">
                  <c:v>0.13457175925925927</c:v>
                </c:pt>
                <c:pt idx="11656">
                  <c:v>0.13458333333333333</c:v>
                </c:pt>
                <c:pt idx="11657">
                  <c:v>0.1345949074074074</c:v>
                </c:pt>
                <c:pt idx="11658">
                  <c:v>0.13460648148148149</c:v>
                </c:pt>
                <c:pt idx="11659">
                  <c:v>0.13461805555555556</c:v>
                </c:pt>
                <c:pt idx="11660">
                  <c:v>0.13462962962962963</c:v>
                </c:pt>
                <c:pt idx="11661">
                  <c:v>0.13464120370370372</c:v>
                </c:pt>
                <c:pt idx="11662">
                  <c:v>0.13465277777777776</c:v>
                </c:pt>
                <c:pt idx="11663">
                  <c:v>0.13466435185185185</c:v>
                </c:pt>
                <c:pt idx="11664">
                  <c:v>0.13467592592592592</c:v>
                </c:pt>
                <c:pt idx="11665">
                  <c:v>0.13468749999999999</c:v>
                </c:pt>
                <c:pt idx="11666">
                  <c:v>0.13469907407407408</c:v>
                </c:pt>
                <c:pt idx="11667">
                  <c:v>0.13471064814814815</c:v>
                </c:pt>
                <c:pt idx="11668">
                  <c:v>0.13472222222222222</c:v>
                </c:pt>
                <c:pt idx="11669">
                  <c:v>0.13473379629629631</c:v>
                </c:pt>
                <c:pt idx="11670">
                  <c:v>0.13474537037037038</c:v>
                </c:pt>
                <c:pt idx="11671">
                  <c:v>0.13475694444444444</c:v>
                </c:pt>
                <c:pt idx="11672">
                  <c:v>0.13476851851851851</c:v>
                </c:pt>
                <c:pt idx="11673">
                  <c:v>0.13478009259259258</c:v>
                </c:pt>
                <c:pt idx="11674">
                  <c:v>0.13479166666666667</c:v>
                </c:pt>
                <c:pt idx="11675">
                  <c:v>0.13480324074074074</c:v>
                </c:pt>
                <c:pt idx="11676">
                  <c:v>0.1348148148148148</c:v>
                </c:pt>
                <c:pt idx="11677">
                  <c:v>0.1348263888888889</c:v>
                </c:pt>
                <c:pt idx="11678">
                  <c:v>0.13483796296296297</c:v>
                </c:pt>
                <c:pt idx="11679">
                  <c:v>0.13484953703703703</c:v>
                </c:pt>
                <c:pt idx="11680">
                  <c:v>0.13486111111111113</c:v>
                </c:pt>
                <c:pt idx="11681">
                  <c:v>0.13487268518518519</c:v>
                </c:pt>
                <c:pt idx="11682">
                  <c:v>0.13488425925925926</c:v>
                </c:pt>
                <c:pt idx="11683">
                  <c:v>0.13489583333333333</c:v>
                </c:pt>
                <c:pt idx="11684">
                  <c:v>0.13490740740740739</c:v>
                </c:pt>
                <c:pt idx="11685">
                  <c:v>0.13491898148148149</c:v>
                </c:pt>
                <c:pt idx="11686">
                  <c:v>0.13493055555555555</c:v>
                </c:pt>
                <c:pt idx="11687">
                  <c:v>0.13494212962962962</c:v>
                </c:pt>
                <c:pt idx="11688">
                  <c:v>0.13495370370370371</c:v>
                </c:pt>
                <c:pt idx="11689">
                  <c:v>0.13496527777777778</c:v>
                </c:pt>
                <c:pt idx="11690">
                  <c:v>0.13497685185185185</c:v>
                </c:pt>
                <c:pt idx="11691">
                  <c:v>0.13498842592592594</c:v>
                </c:pt>
                <c:pt idx="11692">
                  <c:v>0.13500000000000001</c:v>
                </c:pt>
                <c:pt idx="11693">
                  <c:v>0.13501157407407408</c:v>
                </c:pt>
                <c:pt idx="11694">
                  <c:v>0.13502314814814814</c:v>
                </c:pt>
                <c:pt idx="11695">
                  <c:v>0.13503472222222221</c:v>
                </c:pt>
                <c:pt idx="11696">
                  <c:v>0.1350462962962963</c:v>
                </c:pt>
                <c:pt idx="11697">
                  <c:v>0.13505787037037037</c:v>
                </c:pt>
                <c:pt idx="11698">
                  <c:v>0.13506944444444444</c:v>
                </c:pt>
                <c:pt idx="11699">
                  <c:v>0.13508101851851853</c:v>
                </c:pt>
                <c:pt idx="11700">
                  <c:v>0.1350925925925926</c:v>
                </c:pt>
                <c:pt idx="11701">
                  <c:v>0.13510416666666666</c:v>
                </c:pt>
                <c:pt idx="11702">
                  <c:v>0.13511574074074076</c:v>
                </c:pt>
                <c:pt idx="11703">
                  <c:v>0.1351273148148148</c:v>
                </c:pt>
                <c:pt idx="11704">
                  <c:v>0.13513888888888889</c:v>
                </c:pt>
                <c:pt idx="11705">
                  <c:v>0.13515046296296296</c:v>
                </c:pt>
                <c:pt idx="11706">
                  <c:v>0.13516203703703702</c:v>
                </c:pt>
                <c:pt idx="11707">
                  <c:v>0.13517361111111112</c:v>
                </c:pt>
                <c:pt idx="11708">
                  <c:v>0.13518518518518519</c:v>
                </c:pt>
                <c:pt idx="11709">
                  <c:v>0.13519675925925925</c:v>
                </c:pt>
                <c:pt idx="11710">
                  <c:v>0.13520833333333335</c:v>
                </c:pt>
                <c:pt idx="11711">
                  <c:v>0.13521990740740741</c:v>
                </c:pt>
                <c:pt idx="11712">
                  <c:v>0.13523148148148148</c:v>
                </c:pt>
                <c:pt idx="11713">
                  <c:v>0.13524305555555555</c:v>
                </c:pt>
                <c:pt idx="11714">
                  <c:v>0.13525462962962961</c:v>
                </c:pt>
                <c:pt idx="11715">
                  <c:v>0.13526620370370371</c:v>
                </c:pt>
                <c:pt idx="11716">
                  <c:v>0.13527777777777777</c:v>
                </c:pt>
                <c:pt idx="11717">
                  <c:v>0.13528935185185184</c:v>
                </c:pt>
                <c:pt idx="11718">
                  <c:v>0.13530092592592594</c:v>
                </c:pt>
                <c:pt idx="11719">
                  <c:v>0.1353125</c:v>
                </c:pt>
                <c:pt idx="11720">
                  <c:v>0.13532407407407407</c:v>
                </c:pt>
                <c:pt idx="11721">
                  <c:v>0.13533564814814816</c:v>
                </c:pt>
                <c:pt idx="11722">
                  <c:v>0.13534722222222223</c:v>
                </c:pt>
                <c:pt idx="11723">
                  <c:v>0.1353587962962963</c:v>
                </c:pt>
                <c:pt idx="11724">
                  <c:v>0.13537037037037036</c:v>
                </c:pt>
                <c:pt idx="11725">
                  <c:v>0.13538194444444443</c:v>
                </c:pt>
                <c:pt idx="11726">
                  <c:v>0.13539351851851852</c:v>
                </c:pt>
                <c:pt idx="11727">
                  <c:v>0.13540509259259259</c:v>
                </c:pt>
                <c:pt idx="11728">
                  <c:v>0.13541666666666666</c:v>
                </c:pt>
                <c:pt idx="11729">
                  <c:v>0.13542824074074075</c:v>
                </c:pt>
                <c:pt idx="11730">
                  <c:v>0.13543981481481482</c:v>
                </c:pt>
                <c:pt idx="11731">
                  <c:v>0.13545138888888889</c:v>
                </c:pt>
                <c:pt idx="11732">
                  <c:v>0.13546296296296298</c:v>
                </c:pt>
                <c:pt idx="11733">
                  <c:v>0.13547453703703705</c:v>
                </c:pt>
                <c:pt idx="11734">
                  <c:v>0.13548611111111111</c:v>
                </c:pt>
                <c:pt idx="11735">
                  <c:v>0.13549768518518518</c:v>
                </c:pt>
                <c:pt idx="11736">
                  <c:v>0.13550925925925925</c:v>
                </c:pt>
                <c:pt idx="11737">
                  <c:v>0.13552083333333334</c:v>
                </c:pt>
                <c:pt idx="11738">
                  <c:v>0.13553240740740741</c:v>
                </c:pt>
                <c:pt idx="11739">
                  <c:v>0.13554398148148147</c:v>
                </c:pt>
                <c:pt idx="11740">
                  <c:v>0.13555555555555557</c:v>
                </c:pt>
                <c:pt idx="11741">
                  <c:v>0.13556712962962963</c:v>
                </c:pt>
                <c:pt idx="11742">
                  <c:v>0.1355787037037037</c:v>
                </c:pt>
                <c:pt idx="11743">
                  <c:v>0.13559027777777777</c:v>
                </c:pt>
                <c:pt idx="11744">
                  <c:v>0.13560185185185183</c:v>
                </c:pt>
                <c:pt idx="11745">
                  <c:v>0.13561342592592593</c:v>
                </c:pt>
                <c:pt idx="11746">
                  <c:v>0.135625</c:v>
                </c:pt>
                <c:pt idx="11747">
                  <c:v>0.13563657407407406</c:v>
                </c:pt>
                <c:pt idx="11748">
                  <c:v>0.13564814814814816</c:v>
                </c:pt>
                <c:pt idx="11749">
                  <c:v>0.13565972222222222</c:v>
                </c:pt>
                <c:pt idx="11750">
                  <c:v>0.13567129629629629</c:v>
                </c:pt>
                <c:pt idx="11751">
                  <c:v>0.13568287037037038</c:v>
                </c:pt>
                <c:pt idx="11752">
                  <c:v>0.13569444444444445</c:v>
                </c:pt>
                <c:pt idx="11753">
                  <c:v>0.13570601851851852</c:v>
                </c:pt>
                <c:pt idx="11754">
                  <c:v>0.13571759259259261</c:v>
                </c:pt>
                <c:pt idx="11755">
                  <c:v>0.13572916666666665</c:v>
                </c:pt>
                <c:pt idx="11756">
                  <c:v>0.13574074074074075</c:v>
                </c:pt>
                <c:pt idx="11757">
                  <c:v>0.13575231481481481</c:v>
                </c:pt>
                <c:pt idx="11758">
                  <c:v>0.13576388888888888</c:v>
                </c:pt>
                <c:pt idx="11759">
                  <c:v>0.13577546296296297</c:v>
                </c:pt>
                <c:pt idx="11760">
                  <c:v>0.13578703703703704</c:v>
                </c:pt>
                <c:pt idx="11761">
                  <c:v>0.13579861111111111</c:v>
                </c:pt>
                <c:pt idx="11762">
                  <c:v>0.1358101851851852</c:v>
                </c:pt>
                <c:pt idx="11763">
                  <c:v>0.13582175925925927</c:v>
                </c:pt>
                <c:pt idx="11764">
                  <c:v>0.13583333333333333</c:v>
                </c:pt>
                <c:pt idx="11765">
                  <c:v>0.1358449074074074</c:v>
                </c:pt>
                <c:pt idx="11766">
                  <c:v>0.13585648148148147</c:v>
                </c:pt>
                <c:pt idx="11767">
                  <c:v>0.13586805555555556</c:v>
                </c:pt>
                <c:pt idx="11768">
                  <c:v>0.13587962962962963</c:v>
                </c:pt>
                <c:pt idx="11769">
                  <c:v>0.13589120370370369</c:v>
                </c:pt>
                <c:pt idx="11770">
                  <c:v>0.13590277777777779</c:v>
                </c:pt>
                <c:pt idx="11771">
                  <c:v>0.13591435185185186</c:v>
                </c:pt>
                <c:pt idx="11772">
                  <c:v>0.13592592592592592</c:v>
                </c:pt>
                <c:pt idx="11773">
                  <c:v>0.13593750000000002</c:v>
                </c:pt>
                <c:pt idx="11774">
                  <c:v>0.13594907407407408</c:v>
                </c:pt>
                <c:pt idx="11775">
                  <c:v>0.13596064814814815</c:v>
                </c:pt>
                <c:pt idx="11776">
                  <c:v>0.13597222222222222</c:v>
                </c:pt>
                <c:pt idx="11777">
                  <c:v>0.13598379629629628</c:v>
                </c:pt>
                <c:pt idx="11778">
                  <c:v>0.13599537037037038</c:v>
                </c:pt>
                <c:pt idx="11779">
                  <c:v>0.13600694444444444</c:v>
                </c:pt>
                <c:pt idx="11780">
                  <c:v>0.13600694444444444</c:v>
                </c:pt>
                <c:pt idx="11781">
                  <c:v>0.13601851851851851</c:v>
                </c:pt>
                <c:pt idx="11782">
                  <c:v>0.13603009259259261</c:v>
                </c:pt>
                <c:pt idx="11783">
                  <c:v>0.13604166666666667</c:v>
                </c:pt>
                <c:pt idx="11784">
                  <c:v>0.13605324074074074</c:v>
                </c:pt>
                <c:pt idx="11785">
                  <c:v>0.13606481481481481</c:v>
                </c:pt>
                <c:pt idx="11786">
                  <c:v>0.13607638888888887</c:v>
                </c:pt>
                <c:pt idx="11787">
                  <c:v>0.13608796296296297</c:v>
                </c:pt>
                <c:pt idx="11788">
                  <c:v>0.13609953703703703</c:v>
                </c:pt>
                <c:pt idx="11789">
                  <c:v>0.1361111111111111</c:v>
                </c:pt>
                <c:pt idx="11790">
                  <c:v>0.13612268518518519</c:v>
                </c:pt>
                <c:pt idx="11791">
                  <c:v>0.13613425925925926</c:v>
                </c:pt>
                <c:pt idx="11792">
                  <c:v>0.13614583333333333</c:v>
                </c:pt>
                <c:pt idx="11793">
                  <c:v>0.13615740740740742</c:v>
                </c:pt>
                <c:pt idx="11794">
                  <c:v>0.13616898148148149</c:v>
                </c:pt>
                <c:pt idx="11795">
                  <c:v>0.13618055555555555</c:v>
                </c:pt>
                <c:pt idx="11796">
                  <c:v>0.13619212962962965</c:v>
                </c:pt>
                <c:pt idx="11797">
                  <c:v>0.13620370370370369</c:v>
                </c:pt>
                <c:pt idx="11798">
                  <c:v>0.13621527777777778</c:v>
                </c:pt>
                <c:pt idx="11799">
                  <c:v>0.13622685185185185</c:v>
                </c:pt>
                <c:pt idx="11800">
                  <c:v>0.13623842592592592</c:v>
                </c:pt>
                <c:pt idx="11801">
                  <c:v>0.13625000000000001</c:v>
                </c:pt>
                <c:pt idx="11802">
                  <c:v>0.13626157407407408</c:v>
                </c:pt>
                <c:pt idx="11803">
                  <c:v>0.13627314814814814</c:v>
                </c:pt>
                <c:pt idx="11804">
                  <c:v>0.13628472222222224</c:v>
                </c:pt>
                <c:pt idx="11805">
                  <c:v>0.13629629629629628</c:v>
                </c:pt>
                <c:pt idx="11806">
                  <c:v>0.13630787037037037</c:v>
                </c:pt>
                <c:pt idx="11807">
                  <c:v>0.13631944444444444</c:v>
                </c:pt>
                <c:pt idx="11808">
                  <c:v>0.1363310185185185</c:v>
                </c:pt>
                <c:pt idx="11809">
                  <c:v>0.1363425925925926</c:v>
                </c:pt>
                <c:pt idx="11810">
                  <c:v>0.13635416666666667</c:v>
                </c:pt>
                <c:pt idx="11811">
                  <c:v>0.13636574074074073</c:v>
                </c:pt>
                <c:pt idx="11812">
                  <c:v>0.13637731481481483</c:v>
                </c:pt>
                <c:pt idx="11813">
                  <c:v>0.13638888888888889</c:v>
                </c:pt>
                <c:pt idx="11814">
                  <c:v>0.13640046296296296</c:v>
                </c:pt>
                <c:pt idx="11815">
                  <c:v>0.13641203703703705</c:v>
                </c:pt>
                <c:pt idx="11816">
                  <c:v>0.13642361111111112</c:v>
                </c:pt>
                <c:pt idx="11817">
                  <c:v>0.13643518518518519</c:v>
                </c:pt>
                <c:pt idx="11818">
                  <c:v>0.13644675925925925</c:v>
                </c:pt>
                <c:pt idx="11819">
                  <c:v>0.13645833333333332</c:v>
                </c:pt>
                <c:pt idx="11820">
                  <c:v>0.13646990740740741</c:v>
                </c:pt>
                <c:pt idx="11821">
                  <c:v>0.13648148148148148</c:v>
                </c:pt>
                <c:pt idx="11822">
                  <c:v>0.13649305555555555</c:v>
                </c:pt>
                <c:pt idx="11823">
                  <c:v>0.13650462962962964</c:v>
                </c:pt>
                <c:pt idx="11824">
                  <c:v>0.13651620370370371</c:v>
                </c:pt>
                <c:pt idx="11825">
                  <c:v>0.13652777777777778</c:v>
                </c:pt>
                <c:pt idx="11826">
                  <c:v>0.13653935185185184</c:v>
                </c:pt>
                <c:pt idx="11827">
                  <c:v>0.13655092592592591</c:v>
                </c:pt>
                <c:pt idx="11828">
                  <c:v>0.1365625</c:v>
                </c:pt>
                <c:pt idx="11829">
                  <c:v>0.13657407407407407</c:v>
                </c:pt>
                <c:pt idx="11830">
                  <c:v>0.13658564814814814</c:v>
                </c:pt>
                <c:pt idx="11831">
                  <c:v>0.13659722222222223</c:v>
                </c:pt>
                <c:pt idx="11832">
                  <c:v>0.1366087962962963</c:v>
                </c:pt>
                <c:pt idx="11833">
                  <c:v>0.13662037037037036</c:v>
                </c:pt>
                <c:pt idx="11834">
                  <c:v>0.13663194444444446</c:v>
                </c:pt>
                <c:pt idx="11835">
                  <c:v>0.13664351851851853</c:v>
                </c:pt>
                <c:pt idx="11836">
                  <c:v>0.13665509259259259</c:v>
                </c:pt>
                <c:pt idx="11837">
                  <c:v>0.13666666666666669</c:v>
                </c:pt>
                <c:pt idx="11838">
                  <c:v>0.13667824074074073</c:v>
                </c:pt>
                <c:pt idx="11839">
                  <c:v>0.13668981481481482</c:v>
                </c:pt>
                <c:pt idx="11840">
                  <c:v>0.13670138888888889</c:v>
                </c:pt>
                <c:pt idx="11841">
                  <c:v>0.13671296296296295</c:v>
                </c:pt>
                <c:pt idx="11842">
                  <c:v>0.13672453703703705</c:v>
                </c:pt>
                <c:pt idx="11843">
                  <c:v>0.13673611111111111</c:v>
                </c:pt>
                <c:pt idx="11844">
                  <c:v>0.13674768518518518</c:v>
                </c:pt>
                <c:pt idx="11845">
                  <c:v>0.13675925925925927</c:v>
                </c:pt>
                <c:pt idx="11846">
                  <c:v>0.13677083333333331</c:v>
                </c:pt>
                <c:pt idx="11847">
                  <c:v>0.13678240740740741</c:v>
                </c:pt>
                <c:pt idx="11848">
                  <c:v>0.13679398148148147</c:v>
                </c:pt>
                <c:pt idx="11849">
                  <c:v>0.13680555555555554</c:v>
                </c:pt>
                <c:pt idx="11850">
                  <c:v>0.13681712962962964</c:v>
                </c:pt>
                <c:pt idx="11851">
                  <c:v>0.1368287037037037</c:v>
                </c:pt>
                <c:pt idx="11852">
                  <c:v>0.13684027777777777</c:v>
                </c:pt>
                <c:pt idx="11853">
                  <c:v>0.13685185185185186</c:v>
                </c:pt>
                <c:pt idx="11854">
                  <c:v>0.13686342592592593</c:v>
                </c:pt>
                <c:pt idx="11855">
                  <c:v>0.136875</c:v>
                </c:pt>
                <c:pt idx="11856">
                  <c:v>0.13688657407407409</c:v>
                </c:pt>
                <c:pt idx="11857">
                  <c:v>0.13689814814814816</c:v>
                </c:pt>
                <c:pt idx="11858">
                  <c:v>0.13690972222222222</c:v>
                </c:pt>
                <c:pt idx="11859">
                  <c:v>0.13692129629629629</c:v>
                </c:pt>
                <c:pt idx="11860">
                  <c:v>0.13693287037037036</c:v>
                </c:pt>
                <c:pt idx="11861">
                  <c:v>0.13694444444444445</c:v>
                </c:pt>
                <c:pt idx="11862">
                  <c:v>0.13695601851851852</c:v>
                </c:pt>
                <c:pt idx="11863">
                  <c:v>0.13696759259259259</c:v>
                </c:pt>
                <c:pt idx="11864">
                  <c:v>0.13697916666666668</c:v>
                </c:pt>
                <c:pt idx="11865">
                  <c:v>0.13699074074074075</c:v>
                </c:pt>
                <c:pt idx="11866">
                  <c:v>0.13700231481481481</c:v>
                </c:pt>
                <c:pt idx="11867">
                  <c:v>0.13701388888888888</c:v>
                </c:pt>
                <c:pt idx="11868">
                  <c:v>0.13702546296296295</c:v>
                </c:pt>
                <c:pt idx="11869">
                  <c:v>0.13703703703703704</c:v>
                </c:pt>
                <c:pt idx="11870">
                  <c:v>0.13704861111111111</c:v>
                </c:pt>
                <c:pt idx="11871">
                  <c:v>0.13706018518518517</c:v>
                </c:pt>
                <c:pt idx="11872">
                  <c:v>0.13707175925925927</c:v>
                </c:pt>
                <c:pt idx="11873">
                  <c:v>0.13708333333333333</c:v>
                </c:pt>
                <c:pt idx="11874">
                  <c:v>0.1370949074074074</c:v>
                </c:pt>
                <c:pt idx="11875">
                  <c:v>0.1371064814814815</c:v>
                </c:pt>
                <c:pt idx="11876">
                  <c:v>0.13711805555555556</c:v>
                </c:pt>
                <c:pt idx="11877">
                  <c:v>0.13712962962962963</c:v>
                </c:pt>
                <c:pt idx="11878">
                  <c:v>0.13714120370370372</c:v>
                </c:pt>
                <c:pt idx="11879">
                  <c:v>0.13715277777777776</c:v>
                </c:pt>
                <c:pt idx="11880">
                  <c:v>0.13716435185185186</c:v>
                </c:pt>
                <c:pt idx="11881">
                  <c:v>0.13717592592592592</c:v>
                </c:pt>
                <c:pt idx="11882">
                  <c:v>0.13718749999999999</c:v>
                </c:pt>
                <c:pt idx="11883">
                  <c:v>0.13719907407407408</c:v>
                </c:pt>
                <c:pt idx="11884">
                  <c:v>0.13721064814814815</c:v>
                </c:pt>
                <c:pt idx="11885">
                  <c:v>0.13722222222222222</c:v>
                </c:pt>
                <c:pt idx="11886">
                  <c:v>0.13723379629629631</c:v>
                </c:pt>
                <c:pt idx="11887">
                  <c:v>0.13724537037037035</c:v>
                </c:pt>
                <c:pt idx="11888">
                  <c:v>0.13725694444444445</c:v>
                </c:pt>
                <c:pt idx="11889">
                  <c:v>0.13726851851851851</c:v>
                </c:pt>
                <c:pt idx="11890">
                  <c:v>0.13728009259259258</c:v>
                </c:pt>
                <c:pt idx="11891">
                  <c:v>0.13729166666666667</c:v>
                </c:pt>
                <c:pt idx="11892">
                  <c:v>0.13730324074074074</c:v>
                </c:pt>
                <c:pt idx="11893">
                  <c:v>0.13731481481481481</c:v>
                </c:pt>
                <c:pt idx="11894">
                  <c:v>0.1373263888888889</c:v>
                </c:pt>
                <c:pt idx="11895">
                  <c:v>0.13733796296296297</c:v>
                </c:pt>
                <c:pt idx="11896">
                  <c:v>0.13734953703703703</c:v>
                </c:pt>
                <c:pt idx="11897">
                  <c:v>0.13736111111111113</c:v>
                </c:pt>
                <c:pt idx="11898">
                  <c:v>0.13737268518518519</c:v>
                </c:pt>
                <c:pt idx="11899">
                  <c:v>0.13738425925925926</c:v>
                </c:pt>
                <c:pt idx="11900">
                  <c:v>0.13739583333333333</c:v>
                </c:pt>
                <c:pt idx="11901">
                  <c:v>0.13740740740740739</c:v>
                </c:pt>
                <c:pt idx="11902">
                  <c:v>0.13741898148148149</c:v>
                </c:pt>
                <c:pt idx="11903">
                  <c:v>0.13743055555555556</c:v>
                </c:pt>
                <c:pt idx="11904">
                  <c:v>0.13744212962962962</c:v>
                </c:pt>
                <c:pt idx="11905">
                  <c:v>0.13745370370370372</c:v>
                </c:pt>
                <c:pt idx="11906">
                  <c:v>0.13746527777777778</c:v>
                </c:pt>
                <c:pt idx="11907">
                  <c:v>0.13747685185185185</c:v>
                </c:pt>
                <c:pt idx="11908">
                  <c:v>0.13748842592592592</c:v>
                </c:pt>
                <c:pt idx="11909">
                  <c:v>0.13749999999999998</c:v>
                </c:pt>
                <c:pt idx="11910">
                  <c:v>0.13751157407407408</c:v>
                </c:pt>
                <c:pt idx="11911">
                  <c:v>0.13752314814814814</c:v>
                </c:pt>
                <c:pt idx="11912">
                  <c:v>0.13753472222222221</c:v>
                </c:pt>
                <c:pt idx="11913">
                  <c:v>0.13754629629629631</c:v>
                </c:pt>
                <c:pt idx="11914">
                  <c:v>0.13755787037037037</c:v>
                </c:pt>
                <c:pt idx="11915">
                  <c:v>0.13756944444444444</c:v>
                </c:pt>
                <c:pt idx="11916">
                  <c:v>0.13758101851851853</c:v>
                </c:pt>
                <c:pt idx="11917">
                  <c:v>0.1375925925925926</c:v>
                </c:pt>
                <c:pt idx="11918">
                  <c:v>0.13760416666666667</c:v>
                </c:pt>
                <c:pt idx="11919">
                  <c:v>0.13761574074074076</c:v>
                </c:pt>
                <c:pt idx="11920">
                  <c:v>0.1376273148148148</c:v>
                </c:pt>
                <c:pt idx="11921">
                  <c:v>0.13763888888888889</c:v>
                </c:pt>
                <c:pt idx="11922">
                  <c:v>0.13765046296296296</c:v>
                </c:pt>
                <c:pt idx="11923">
                  <c:v>0.13766203703703703</c:v>
                </c:pt>
                <c:pt idx="11924">
                  <c:v>0.13767361111111112</c:v>
                </c:pt>
                <c:pt idx="11925">
                  <c:v>0.13768518518518519</c:v>
                </c:pt>
                <c:pt idx="11926">
                  <c:v>0.13769675925925925</c:v>
                </c:pt>
                <c:pt idx="11927">
                  <c:v>0.13770833333333335</c:v>
                </c:pt>
                <c:pt idx="11928">
                  <c:v>0.13771990740740739</c:v>
                </c:pt>
                <c:pt idx="11929">
                  <c:v>0.13773148148148148</c:v>
                </c:pt>
                <c:pt idx="11930">
                  <c:v>0.13774305555555555</c:v>
                </c:pt>
                <c:pt idx="11931">
                  <c:v>0.13775462962962962</c:v>
                </c:pt>
                <c:pt idx="11932">
                  <c:v>0.13776620370370371</c:v>
                </c:pt>
                <c:pt idx="11933">
                  <c:v>0.13777777777777778</c:v>
                </c:pt>
                <c:pt idx="11934">
                  <c:v>0.13778935185185184</c:v>
                </c:pt>
                <c:pt idx="11935">
                  <c:v>0.13780092592592594</c:v>
                </c:pt>
                <c:pt idx="11936">
                  <c:v>0.1378125</c:v>
                </c:pt>
                <c:pt idx="11937">
                  <c:v>0.13782407407407407</c:v>
                </c:pt>
                <c:pt idx="11938">
                  <c:v>0.13783564814814817</c:v>
                </c:pt>
                <c:pt idx="11939">
                  <c:v>0.13784722222222223</c:v>
                </c:pt>
                <c:pt idx="11940">
                  <c:v>0.1378587962962963</c:v>
                </c:pt>
                <c:pt idx="11941">
                  <c:v>0.13787037037037037</c:v>
                </c:pt>
                <c:pt idx="11942">
                  <c:v>0.13788194444444443</c:v>
                </c:pt>
                <c:pt idx="11943">
                  <c:v>0.13789351851851853</c:v>
                </c:pt>
                <c:pt idx="11944">
                  <c:v>0.13790509259259259</c:v>
                </c:pt>
                <c:pt idx="11945">
                  <c:v>0.13791666666666666</c:v>
                </c:pt>
                <c:pt idx="11946">
                  <c:v>0.13792824074074075</c:v>
                </c:pt>
                <c:pt idx="11947">
                  <c:v>0.13793981481481482</c:v>
                </c:pt>
                <c:pt idx="11948">
                  <c:v>0.13795138888888889</c:v>
                </c:pt>
                <c:pt idx="11949">
                  <c:v>0.13796296296296295</c:v>
                </c:pt>
                <c:pt idx="11950">
                  <c:v>0.13797453703703702</c:v>
                </c:pt>
                <c:pt idx="11951">
                  <c:v>0.13798611111111111</c:v>
                </c:pt>
                <c:pt idx="11952">
                  <c:v>0.13799768518518518</c:v>
                </c:pt>
                <c:pt idx="11953">
                  <c:v>0.13800925925925925</c:v>
                </c:pt>
                <c:pt idx="11954">
                  <c:v>0.13802083333333334</c:v>
                </c:pt>
                <c:pt idx="11955">
                  <c:v>0.13803240740740741</c:v>
                </c:pt>
                <c:pt idx="11956">
                  <c:v>0.13804398148148148</c:v>
                </c:pt>
                <c:pt idx="11957">
                  <c:v>0.13805555555555557</c:v>
                </c:pt>
                <c:pt idx="11958">
                  <c:v>0.13806712962962964</c:v>
                </c:pt>
                <c:pt idx="11959">
                  <c:v>0.1380787037037037</c:v>
                </c:pt>
                <c:pt idx="11960">
                  <c:v>0.1380902777777778</c:v>
                </c:pt>
                <c:pt idx="11961">
                  <c:v>0.13810185185185184</c:v>
                </c:pt>
                <c:pt idx="11962">
                  <c:v>0.13811342592592593</c:v>
                </c:pt>
                <c:pt idx="11963">
                  <c:v>0.138125</c:v>
                </c:pt>
                <c:pt idx="11964">
                  <c:v>0.13813657407407406</c:v>
                </c:pt>
                <c:pt idx="11965">
                  <c:v>0.13814814814814816</c:v>
                </c:pt>
                <c:pt idx="11966">
                  <c:v>0.13815972222222223</c:v>
                </c:pt>
                <c:pt idx="11967">
                  <c:v>0.13817129629629629</c:v>
                </c:pt>
                <c:pt idx="11968">
                  <c:v>0.13818287037037039</c:v>
                </c:pt>
                <c:pt idx="11969">
                  <c:v>0.13819444444444443</c:v>
                </c:pt>
                <c:pt idx="11970">
                  <c:v>0.13820601851851852</c:v>
                </c:pt>
                <c:pt idx="11971">
                  <c:v>0.13821759259259259</c:v>
                </c:pt>
                <c:pt idx="11972">
                  <c:v>0.13822916666666665</c:v>
                </c:pt>
                <c:pt idx="11973">
                  <c:v>0.13824074074074075</c:v>
                </c:pt>
                <c:pt idx="11974">
                  <c:v>0.13825231481481481</c:v>
                </c:pt>
                <c:pt idx="11975">
                  <c:v>0.13826388888888888</c:v>
                </c:pt>
                <c:pt idx="11976">
                  <c:v>0.13827546296296298</c:v>
                </c:pt>
                <c:pt idx="11977">
                  <c:v>0.13828703703703704</c:v>
                </c:pt>
                <c:pt idx="11978">
                  <c:v>0.13829861111111111</c:v>
                </c:pt>
                <c:pt idx="11979">
                  <c:v>0.1383101851851852</c:v>
                </c:pt>
                <c:pt idx="11980">
                  <c:v>0.13832175925925927</c:v>
                </c:pt>
                <c:pt idx="11981">
                  <c:v>0.13833333333333334</c:v>
                </c:pt>
                <c:pt idx="11982">
                  <c:v>0.1383449074074074</c:v>
                </c:pt>
                <c:pt idx="11983">
                  <c:v>0.13835648148148147</c:v>
                </c:pt>
                <c:pt idx="11984">
                  <c:v>0.13836805555555556</c:v>
                </c:pt>
                <c:pt idx="11985">
                  <c:v>0.13837962962962963</c:v>
                </c:pt>
                <c:pt idx="11986">
                  <c:v>0.1383912037037037</c:v>
                </c:pt>
                <c:pt idx="11987">
                  <c:v>0.13840277777777779</c:v>
                </c:pt>
                <c:pt idx="11988">
                  <c:v>0.13841435185185186</c:v>
                </c:pt>
                <c:pt idx="11989">
                  <c:v>0.13842592592592592</c:v>
                </c:pt>
                <c:pt idx="11990">
                  <c:v>0.13843749999999999</c:v>
                </c:pt>
                <c:pt idx="11991">
                  <c:v>0.13844907407407406</c:v>
                </c:pt>
                <c:pt idx="11992">
                  <c:v>0.13846064814814815</c:v>
                </c:pt>
                <c:pt idx="11993">
                  <c:v>0.13847222222222222</c:v>
                </c:pt>
                <c:pt idx="11994">
                  <c:v>0.13848379629629629</c:v>
                </c:pt>
                <c:pt idx="11995">
                  <c:v>0.13849537037037038</c:v>
                </c:pt>
                <c:pt idx="11996">
                  <c:v>0.13850694444444445</c:v>
                </c:pt>
                <c:pt idx="11997">
                  <c:v>0.13851851851851851</c:v>
                </c:pt>
                <c:pt idx="11998">
                  <c:v>0.13853009259259261</c:v>
                </c:pt>
                <c:pt idx="11999">
                  <c:v>0.13854166666666667</c:v>
                </c:pt>
                <c:pt idx="12000">
                  <c:v>0.13855324074074074</c:v>
                </c:pt>
                <c:pt idx="12001">
                  <c:v>0.13856481481481484</c:v>
                </c:pt>
                <c:pt idx="12002">
                  <c:v>0.13857638888888887</c:v>
                </c:pt>
                <c:pt idx="12003">
                  <c:v>0.13858796296296297</c:v>
                </c:pt>
                <c:pt idx="12004">
                  <c:v>0.13859953703703703</c:v>
                </c:pt>
                <c:pt idx="12005">
                  <c:v>0.1386111111111111</c:v>
                </c:pt>
                <c:pt idx="12006">
                  <c:v>0.1386226851851852</c:v>
                </c:pt>
                <c:pt idx="12007">
                  <c:v>0.13863425925925926</c:v>
                </c:pt>
                <c:pt idx="12008">
                  <c:v>0.13864583333333333</c:v>
                </c:pt>
                <c:pt idx="12009">
                  <c:v>0.13865740740740742</c:v>
                </c:pt>
                <c:pt idx="12010">
                  <c:v>0.13866898148148146</c:v>
                </c:pt>
                <c:pt idx="12011">
                  <c:v>0.13868055555555556</c:v>
                </c:pt>
                <c:pt idx="12012">
                  <c:v>0.13869212962962962</c:v>
                </c:pt>
                <c:pt idx="12013">
                  <c:v>0.13870370370370369</c:v>
                </c:pt>
                <c:pt idx="12014">
                  <c:v>0.13871527777777778</c:v>
                </c:pt>
                <c:pt idx="12015">
                  <c:v>0.13872685185185185</c:v>
                </c:pt>
                <c:pt idx="12016">
                  <c:v>0.13873842592592592</c:v>
                </c:pt>
                <c:pt idx="12017">
                  <c:v>0.13875000000000001</c:v>
                </c:pt>
                <c:pt idx="12018">
                  <c:v>0.13876157407407408</c:v>
                </c:pt>
                <c:pt idx="12019">
                  <c:v>0.13877314814814815</c:v>
                </c:pt>
                <c:pt idx="12020">
                  <c:v>0.13878472222222224</c:v>
                </c:pt>
                <c:pt idx="12021">
                  <c:v>0.13879629629629631</c:v>
                </c:pt>
                <c:pt idx="12022">
                  <c:v>0.13880787037037037</c:v>
                </c:pt>
                <c:pt idx="12023">
                  <c:v>0.13881944444444444</c:v>
                </c:pt>
                <c:pt idx="12024">
                  <c:v>0.13883101851851851</c:v>
                </c:pt>
                <c:pt idx="12025">
                  <c:v>0.1388425925925926</c:v>
                </c:pt>
                <c:pt idx="12026">
                  <c:v>0.13885416666666667</c:v>
                </c:pt>
                <c:pt idx="12027">
                  <c:v>0.13886574074074073</c:v>
                </c:pt>
                <c:pt idx="12028">
                  <c:v>0.13887731481481483</c:v>
                </c:pt>
                <c:pt idx="12029">
                  <c:v>0.1388888888888889</c:v>
                </c:pt>
                <c:pt idx="12030">
                  <c:v>0.13890046296296296</c:v>
                </c:pt>
                <c:pt idx="12031">
                  <c:v>0.13891203703703703</c:v>
                </c:pt>
                <c:pt idx="12032">
                  <c:v>0.13892361111111109</c:v>
                </c:pt>
                <c:pt idx="12033">
                  <c:v>0.13893518518518519</c:v>
                </c:pt>
                <c:pt idx="12034">
                  <c:v>0.13894675925925926</c:v>
                </c:pt>
                <c:pt idx="12035">
                  <c:v>0.13895833333333332</c:v>
                </c:pt>
                <c:pt idx="12036">
                  <c:v>0.13896990740740742</c:v>
                </c:pt>
                <c:pt idx="12037">
                  <c:v>0.13898148148148148</c:v>
                </c:pt>
                <c:pt idx="12038">
                  <c:v>0.13899305555555555</c:v>
                </c:pt>
                <c:pt idx="12039">
                  <c:v>0.13900462962962964</c:v>
                </c:pt>
                <c:pt idx="12040">
                  <c:v>0.13901620370370371</c:v>
                </c:pt>
                <c:pt idx="12041">
                  <c:v>0.13902777777777778</c:v>
                </c:pt>
                <c:pt idx="12042">
                  <c:v>0.13903935185185184</c:v>
                </c:pt>
                <c:pt idx="12043">
                  <c:v>0.13905092592592591</c:v>
                </c:pt>
                <c:pt idx="12044">
                  <c:v>0.13906250000000001</c:v>
                </c:pt>
                <c:pt idx="12045">
                  <c:v>0.13907407407407407</c:v>
                </c:pt>
                <c:pt idx="12046">
                  <c:v>0.13908564814814814</c:v>
                </c:pt>
                <c:pt idx="12047">
                  <c:v>0.13909722222222223</c:v>
                </c:pt>
                <c:pt idx="12048">
                  <c:v>0.1391087962962963</c:v>
                </c:pt>
                <c:pt idx="12049">
                  <c:v>0.13912037037037037</c:v>
                </c:pt>
                <c:pt idx="12050">
                  <c:v>0.13913194444444446</c:v>
                </c:pt>
                <c:pt idx="12051">
                  <c:v>0.1391435185185185</c:v>
                </c:pt>
                <c:pt idx="12052">
                  <c:v>0.13915509259259259</c:v>
                </c:pt>
                <c:pt idx="12053">
                  <c:v>0.13916666666666666</c:v>
                </c:pt>
                <c:pt idx="12054">
                  <c:v>0.13917824074074073</c:v>
                </c:pt>
                <c:pt idx="12055">
                  <c:v>0.13918981481481482</c:v>
                </c:pt>
                <c:pt idx="12056">
                  <c:v>0.13920138888888889</c:v>
                </c:pt>
                <c:pt idx="12057">
                  <c:v>0.13921296296296296</c:v>
                </c:pt>
                <c:pt idx="12058">
                  <c:v>0.13922453703703705</c:v>
                </c:pt>
                <c:pt idx="12059">
                  <c:v>0.13923611111111112</c:v>
                </c:pt>
                <c:pt idx="12060">
                  <c:v>0.13924768518518518</c:v>
                </c:pt>
                <c:pt idx="12061">
                  <c:v>0.13925925925925928</c:v>
                </c:pt>
                <c:pt idx="12062">
                  <c:v>0.13927083333333334</c:v>
                </c:pt>
                <c:pt idx="12063">
                  <c:v>0.13928240740740741</c:v>
                </c:pt>
                <c:pt idx="12064">
                  <c:v>0.13929398148148148</c:v>
                </c:pt>
                <c:pt idx="12065">
                  <c:v>0.13930555555555554</c:v>
                </c:pt>
                <c:pt idx="12066">
                  <c:v>0.13931712962962964</c:v>
                </c:pt>
                <c:pt idx="12067">
                  <c:v>0.1393287037037037</c:v>
                </c:pt>
                <c:pt idx="12068">
                  <c:v>0.13934027777777777</c:v>
                </c:pt>
                <c:pt idx="12069">
                  <c:v>0.13935185185185187</c:v>
                </c:pt>
                <c:pt idx="12070">
                  <c:v>0.13936342592592593</c:v>
                </c:pt>
                <c:pt idx="12071">
                  <c:v>0.139375</c:v>
                </c:pt>
                <c:pt idx="12072">
                  <c:v>0.13938657407407407</c:v>
                </c:pt>
                <c:pt idx="12073">
                  <c:v>0.13939814814814813</c:v>
                </c:pt>
                <c:pt idx="12074">
                  <c:v>0.13940972222222223</c:v>
                </c:pt>
                <c:pt idx="12075">
                  <c:v>0.13942129629629629</c:v>
                </c:pt>
                <c:pt idx="12076">
                  <c:v>0.13943287037037036</c:v>
                </c:pt>
                <c:pt idx="12077">
                  <c:v>0.13944444444444445</c:v>
                </c:pt>
                <c:pt idx="12078">
                  <c:v>0.13945601851851852</c:v>
                </c:pt>
                <c:pt idx="12079">
                  <c:v>0.13946759259259259</c:v>
                </c:pt>
                <c:pt idx="12080">
                  <c:v>0.13947916666666668</c:v>
                </c:pt>
                <c:pt idx="12081">
                  <c:v>0.13949074074074075</c:v>
                </c:pt>
                <c:pt idx="12082">
                  <c:v>0.13950231481481482</c:v>
                </c:pt>
                <c:pt idx="12083">
                  <c:v>0.13951388888888888</c:v>
                </c:pt>
                <c:pt idx="12084">
                  <c:v>0.13952546296296295</c:v>
                </c:pt>
                <c:pt idx="12085">
                  <c:v>0.13953703703703704</c:v>
                </c:pt>
                <c:pt idx="12086">
                  <c:v>0.13954861111111111</c:v>
                </c:pt>
                <c:pt idx="12087">
                  <c:v>0.13956018518518518</c:v>
                </c:pt>
                <c:pt idx="12088">
                  <c:v>0.13957175925925927</c:v>
                </c:pt>
                <c:pt idx="12089">
                  <c:v>0.13958333333333334</c:v>
                </c:pt>
                <c:pt idx="12090">
                  <c:v>0.1395949074074074</c:v>
                </c:pt>
                <c:pt idx="12091">
                  <c:v>0.1396064814814815</c:v>
                </c:pt>
                <c:pt idx="12092">
                  <c:v>0.13961805555555554</c:v>
                </c:pt>
                <c:pt idx="12093">
                  <c:v>0.13962962962962963</c:v>
                </c:pt>
                <c:pt idx="12094">
                  <c:v>0.1396412037037037</c:v>
                </c:pt>
                <c:pt idx="12095">
                  <c:v>0.13965277777777776</c:v>
                </c:pt>
                <c:pt idx="12096">
                  <c:v>0.13966435185185186</c:v>
                </c:pt>
                <c:pt idx="12097">
                  <c:v>0.13967592592592593</c:v>
                </c:pt>
                <c:pt idx="12098">
                  <c:v>0.13968749999999999</c:v>
                </c:pt>
                <c:pt idx="12099">
                  <c:v>0.13969907407407409</c:v>
                </c:pt>
                <c:pt idx="12100">
                  <c:v>0.13971064814814815</c:v>
                </c:pt>
                <c:pt idx="12101">
                  <c:v>0.13972222222222222</c:v>
                </c:pt>
                <c:pt idx="12102">
                  <c:v>0.13973379629629631</c:v>
                </c:pt>
                <c:pt idx="12103">
                  <c:v>0.13974537037037038</c:v>
                </c:pt>
                <c:pt idx="12104">
                  <c:v>0.13975694444444445</c:v>
                </c:pt>
                <c:pt idx="12105">
                  <c:v>0.13976851851851851</c:v>
                </c:pt>
                <c:pt idx="12106">
                  <c:v>0.13978009259259258</c:v>
                </c:pt>
                <c:pt idx="12107">
                  <c:v>0.13979166666666668</c:v>
                </c:pt>
                <c:pt idx="12108">
                  <c:v>0.13980324074074074</c:v>
                </c:pt>
                <c:pt idx="12109">
                  <c:v>0.13981481481481481</c:v>
                </c:pt>
                <c:pt idx="12110">
                  <c:v>0.1398263888888889</c:v>
                </c:pt>
                <c:pt idx="12111">
                  <c:v>0.13983796296296297</c:v>
                </c:pt>
                <c:pt idx="12112">
                  <c:v>0.13984953703703704</c:v>
                </c:pt>
                <c:pt idx="12113">
                  <c:v>0.1398611111111111</c:v>
                </c:pt>
                <c:pt idx="12114">
                  <c:v>0.13987268518518517</c:v>
                </c:pt>
                <c:pt idx="12115">
                  <c:v>0.13988425925925926</c:v>
                </c:pt>
                <c:pt idx="12116">
                  <c:v>0.13989583333333333</c:v>
                </c:pt>
                <c:pt idx="12117">
                  <c:v>0.1399074074074074</c:v>
                </c:pt>
                <c:pt idx="12118">
                  <c:v>0.13991898148148149</c:v>
                </c:pt>
                <c:pt idx="12119">
                  <c:v>0.13993055555555556</c:v>
                </c:pt>
                <c:pt idx="12120">
                  <c:v>0.13994212962962962</c:v>
                </c:pt>
                <c:pt idx="12121">
                  <c:v>0.13995370370370372</c:v>
                </c:pt>
                <c:pt idx="12122">
                  <c:v>0.13996527777777779</c:v>
                </c:pt>
                <c:pt idx="12123">
                  <c:v>0.13997685185185185</c:v>
                </c:pt>
                <c:pt idx="12124">
                  <c:v>0.13998842592592592</c:v>
                </c:pt>
                <c:pt idx="12125">
                  <c:v>0.13999999999999999</c:v>
                </c:pt>
                <c:pt idx="12126">
                  <c:v>0.14001157407407408</c:v>
                </c:pt>
                <c:pt idx="12127">
                  <c:v>0.14002314814814815</c:v>
                </c:pt>
                <c:pt idx="12128">
                  <c:v>0.14003472222222221</c:v>
                </c:pt>
                <c:pt idx="12129">
                  <c:v>0.14004629629629631</c:v>
                </c:pt>
                <c:pt idx="12130">
                  <c:v>0.14004629629629631</c:v>
                </c:pt>
                <c:pt idx="12131">
                  <c:v>0.14005787037037037</c:v>
                </c:pt>
                <c:pt idx="12132">
                  <c:v>0.14006944444444444</c:v>
                </c:pt>
                <c:pt idx="12133">
                  <c:v>0.14008101851851851</c:v>
                </c:pt>
                <c:pt idx="12134">
                  <c:v>0.14009259259259257</c:v>
                </c:pt>
                <c:pt idx="12135">
                  <c:v>0.14010416666666667</c:v>
                </c:pt>
                <c:pt idx="12136">
                  <c:v>0.14011574074074074</c:v>
                </c:pt>
                <c:pt idx="12137">
                  <c:v>0.1401273148148148</c:v>
                </c:pt>
                <c:pt idx="12138">
                  <c:v>0.1401388888888889</c:v>
                </c:pt>
                <c:pt idx="12139">
                  <c:v>0.14015046296296296</c:v>
                </c:pt>
                <c:pt idx="12140">
                  <c:v>0.14016203703703703</c:v>
                </c:pt>
                <c:pt idx="12141">
                  <c:v>0.14017361111111112</c:v>
                </c:pt>
                <c:pt idx="12142">
                  <c:v>0.14018518518518519</c:v>
                </c:pt>
                <c:pt idx="12143">
                  <c:v>0.14019675925925926</c:v>
                </c:pt>
                <c:pt idx="12144">
                  <c:v>0.14020833333333335</c:v>
                </c:pt>
                <c:pt idx="12145">
                  <c:v>0.14021990740740742</c:v>
                </c:pt>
                <c:pt idx="12146">
                  <c:v>0.14023148148148148</c:v>
                </c:pt>
                <c:pt idx="12147">
                  <c:v>0.14024305555555555</c:v>
                </c:pt>
                <c:pt idx="12148">
                  <c:v>0.14025462962962962</c:v>
                </c:pt>
                <c:pt idx="12149">
                  <c:v>0.14026620370370371</c:v>
                </c:pt>
                <c:pt idx="12150">
                  <c:v>0.14027777777777778</c:v>
                </c:pt>
                <c:pt idx="12151">
                  <c:v>0.14028935185185185</c:v>
                </c:pt>
                <c:pt idx="12152">
                  <c:v>0.14030092592592594</c:v>
                </c:pt>
                <c:pt idx="12153">
                  <c:v>0.14031250000000001</c:v>
                </c:pt>
                <c:pt idx="12154">
                  <c:v>0.14032407407407407</c:v>
                </c:pt>
                <c:pt idx="12155">
                  <c:v>0.14033564814814814</c:v>
                </c:pt>
                <c:pt idx="12156">
                  <c:v>0.14034722222222221</c:v>
                </c:pt>
                <c:pt idx="12157">
                  <c:v>0.1403587962962963</c:v>
                </c:pt>
                <c:pt idx="12158">
                  <c:v>0.14037037037037037</c:v>
                </c:pt>
                <c:pt idx="12159">
                  <c:v>0.14038194444444443</c:v>
                </c:pt>
                <c:pt idx="12160">
                  <c:v>0.14039351851851853</c:v>
                </c:pt>
                <c:pt idx="12161">
                  <c:v>0.1404050925925926</c:v>
                </c:pt>
                <c:pt idx="12162">
                  <c:v>0.14041666666666666</c:v>
                </c:pt>
                <c:pt idx="12163">
                  <c:v>0.14042824074074076</c:v>
                </c:pt>
                <c:pt idx="12164">
                  <c:v>0.14043981481481482</c:v>
                </c:pt>
                <c:pt idx="12165">
                  <c:v>0.14045138888888889</c:v>
                </c:pt>
                <c:pt idx="12166">
                  <c:v>0.14046296296296296</c:v>
                </c:pt>
                <c:pt idx="12167">
                  <c:v>0.14047453703703702</c:v>
                </c:pt>
                <c:pt idx="12168">
                  <c:v>0.14048611111111112</c:v>
                </c:pt>
                <c:pt idx="12169">
                  <c:v>0.14049768518518518</c:v>
                </c:pt>
                <c:pt idx="12170">
                  <c:v>0.14050925925925925</c:v>
                </c:pt>
                <c:pt idx="12171">
                  <c:v>0.14052083333333334</c:v>
                </c:pt>
                <c:pt idx="12172">
                  <c:v>0.14053240740740741</c:v>
                </c:pt>
                <c:pt idx="12173">
                  <c:v>0.14054398148148148</c:v>
                </c:pt>
                <c:pt idx="12174">
                  <c:v>0.14055555555555554</c:v>
                </c:pt>
                <c:pt idx="12175">
                  <c:v>0.14056712962962961</c:v>
                </c:pt>
                <c:pt idx="12176">
                  <c:v>0.14057870370370371</c:v>
                </c:pt>
                <c:pt idx="12177">
                  <c:v>0.14059027777777777</c:v>
                </c:pt>
                <c:pt idx="12178">
                  <c:v>0.14060185185185184</c:v>
                </c:pt>
                <c:pt idx="12179">
                  <c:v>0.14061342592592593</c:v>
                </c:pt>
                <c:pt idx="12180">
                  <c:v>0.140625</c:v>
                </c:pt>
                <c:pt idx="12181">
                  <c:v>0.14063657407407407</c:v>
                </c:pt>
                <c:pt idx="12182">
                  <c:v>0.14064814814814816</c:v>
                </c:pt>
                <c:pt idx="12183">
                  <c:v>0.14065972222222223</c:v>
                </c:pt>
                <c:pt idx="12184">
                  <c:v>0.14067129629629629</c:v>
                </c:pt>
                <c:pt idx="12185">
                  <c:v>0.14068287037037039</c:v>
                </c:pt>
                <c:pt idx="12186">
                  <c:v>0.14069444444444446</c:v>
                </c:pt>
                <c:pt idx="12187">
                  <c:v>0.14070601851851852</c:v>
                </c:pt>
                <c:pt idx="12188">
                  <c:v>0.14071759259259259</c:v>
                </c:pt>
                <c:pt idx="12189">
                  <c:v>0.14072916666666666</c:v>
                </c:pt>
                <c:pt idx="12190">
                  <c:v>0.14074074074074075</c:v>
                </c:pt>
                <c:pt idx="12191">
                  <c:v>0.14075231481481482</c:v>
                </c:pt>
                <c:pt idx="12192">
                  <c:v>0.14076388888888888</c:v>
                </c:pt>
                <c:pt idx="12193">
                  <c:v>0.14077546296296298</c:v>
                </c:pt>
                <c:pt idx="12194">
                  <c:v>0.14078703703703704</c:v>
                </c:pt>
                <c:pt idx="12195">
                  <c:v>0.14079861111111111</c:v>
                </c:pt>
                <c:pt idx="12196">
                  <c:v>0.14081018518518518</c:v>
                </c:pt>
                <c:pt idx="12197">
                  <c:v>0.14082175925925924</c:v>
                </c:pt>
                <c:pt idx="12198">
                  <c:v>0.14083333333333334</c:v>
                </c:pt>
                <c:pt idx="12199">
                  <c:v>0.1408449074074074</c:v>
                </c:pt>
                <c:pt idx="12200">
                  <c:v>0.14085648148148147</c:v>
                </c:pt>
                <c:pt idx="12201">
                  <c:v>0.14086805555555557</c:v>
                </c:pt>
                <c:pt idx="12202">
                  <c:v>0.14087962962962963</c:v>
                </c:pt>
                <c:pt idx="12203">
                  <c:v>0.1408912037037037</c:v>
                </c:pt>
                <c:pt idx="12204">
                  <c:v>0.14090277777777779</c:v>
                </c:pt>
                <c:pt idx="12205">
                  <c:v>0.14091435185185186</c:v>
                </c:pt>
                <c:pt idx="12206">
                  <c:v>0.14092592592592593</c:v>
                </c:pt>
                <c:pt idx="12207">
                  <c:v>0.14093749999999999</c:v>
                </c:pt>
                <c:pt idx="12208">
                  <c:v>0.14094907407407406</c:v>
                </c:pt>
                <c:pt idx="12209">
                  <c:v>0.14096064814814815</c:v>
                </c:pt>
                <c:pt idx="12210">
                  <c:v>0.14097222222222222</c:v>
                </c:pt>
                <c:pt idx="12211">
                  <c:v>0.14098379629629629</c:v>
                </c:pt>
                <c:pt idx="12212">
                  <c:v>0.14099537037037038</c:v>
                </c:pt>
                <c:pt idx="12213">
                  <c:v>0.14100694444444445</c:v>
                </c:pt>
                <c:pt idx="12214">
                  <c:v>0.14101851851851852</c:v>
                </c:pt>
                <c:pt idx="12215">
                  <c:v>0.14103009259259258</c:v>
                </c:pt>
                <c:pt idx="12216">
                  <c:v>0.14104166666666665</c:v>
                </c:pt>
                <c:pt idx="12217">
                  <c:v>0.14105324074074074</c:v>
                </c:pt>
                <c:pt idx="12218">
                  <c:v>0.14106481481481481</c:v>
                </c:pt>
                <c:pt idx="12219">
                  <c:v>0.14107638888888888</c:v>
                </c:pt>
                <c:pt idx="12220">
                  <c:v>0.14108796296296297</c:v>
                </c:pt>
                <c:pt idx="12221">
                  <c:v>0.14109953703703704</c:v>
                </c:pt>
                <c:pt idx="12222">
                  <c:v>0.1411111111111111</c:v>
                </c:pt>
                <c:pt idx="12223">
                  <c:v>0.1411226851851852</c:v>
                </c:pt>
                <c:pt idx="12224">
                  <c:v>0.14113425925925926</c:v>
                </c:pt>
                <c:pt idx="12225">
                  <c:v>0.14114583333333333</c:v>
                </c:pt>
                <c:pt idx="12226">
                  <c:v>0.14115740740740743</c:v>
                </c:pt>
                <c:pt idx="12227">
                  <c:v>0.14116898148148149</c:v>
                </c:pt>
                <c:pt idx="12228">
                  <c:v>0.14118055555555556</c:v>
                </c:pt>
                <c:pt idx="12229">
                  <c:v>0.14119212962962963</c:v>
                </c:pt>
                <c:pt idx="12230">
                  <c:v>0.14120370370370369</c:v>
                </c:pt>
                <c:pt idx="12231">
                  <c:v>0.14121527777777779</c:v>
                </c:pt>
                <c:pt idx="12232">
                  <c:v>0.14122685185185185</c:v>
                </c:pt>
                <c:pt idx="12233">
                  <c:v>0.14123842592592592</c:v>
                </c:pt>
                <c:pt idx="12234">
                  <c:v>0.14125000000000001</c:v>
                </c:pt>
                <c:pt idx="12235">
                  <c:v>0.14126157407407408</c:v>
                </c:pt>
                <c:pt idx="12236">
                  <c:v>0.14127314814814815</c:v>
                </c:pt>
                <c:pt idx="12237">
                  <c:v>0.14128472222222221</c:v>
                </c:pt>
                <c:pt idx="12238">
                  <c:v>0.14129629629629628</c:v>
                </c:pt>
                <c:pt idx="12239">
                  <c:v>0.14130787037037038</c:v>
                </c:pt>
                <c:pt idx="12240">
                  <c:v>0.14131944444444444</c:v>
                </c:pt>
                <c:pt idx="12241">
                  <c:v>0.14133101851851851</c:v>
                </c:pt>
                <c:pt idx="12242">
                  <c:v>0.1413425925925926</c:v>
                </c:pt>
                <c:pt idx="12243">
                  <c:v>0.14135416666666667</c:v>
                </c:pt>
                <c:pt idx="12244">
                  <c:v>0.14136574074074074</c:v>
                </c:pt>
                <c:pt idx="12245">
                  <c:v>0.14137731481481483</c:v>
                </c:pt>
                <c:pt idx="12246">
                  <c:v>0.1413888888888889</c:v>
                </c:pt>
                <c:pt idx="12247">
                  <c:v>0.14140046296296296</c:v>
                </c:pt>
                <c:pt idx="12248">
                  <c:v>0.14141203703703703</c:v>
                </c:pt>
                <c:pt idx="12249">
                  <c:v>0.1414236111111111</c:v>
                </c:pt>
                <c:pt idx="12250">
                  <c:v>0.14143518518518519</c:v>
                </c:pt>
                <c:pt idx="12251">
                  <c:v>0.14144675925925926</c:v>
                </c:pt>
                <c:pt idx="12252">
                  <c:v>0.14145833333333332</c:v>
                </c:pt>
                <c:pt idx="12253">
                  <c:v>0.14146990740740742</c:v>
                </c:pt>
                <c:pt idx="12254">
                  <c:v>0.14148148148148149</c:v>
                </c:pt>
                <c:pt idx="12255">
                  <c:v>0.14149305555555555</c:v>
                </c:pt>
                <c:pt idx="12256">
                  <c:v>0.14150462962962962</c:v>
                </c:pt>
                <c:pt idx="12257">
                  <c:v>0.14151620370370369</c:v>
                </c:pt>
                <c:pt idx="12258">
                  <c:v>0.14152777777777778</c:v>
                </c:pt>
                <c:pt idx="12259">
                  <c:v>0.14153935185185185</c:v>
                </c:pt>
                <c:pt idx="12260">
                  <c:v>0.14155092592592591</c:v>
                </c:pt>
                <c:pt idx="12261">
                  <c:v>0.14156250000000001</c:v>
                </c:pt>
                <c:pt idx="12262">
                  <c:v>0.14157407407407407</c:v>
                </c:pt>
                <c:pt idx="12263">
                  <c:v>0.14158564814814814</c:v>
                </c:pt>
                <c:pt idx="12264">
                  <c:v>0.14159722222222224</c:v>
                </c:pt>
                <c:pt idx="12265">
                  <c:v>0.1416087962962963</c:v>
                </c:pt>
                <c:pt idx="12266">
                  <c:v>0.14162037037037037</c:v>
                </c:pt>
                <c:pt idx="12267">
                  <c:v>0.14163194444444446</c:v>
                </c:pt>
                <c:pt idx="12268">
                  <c:v>0.1416435185185185</c:v>
                </c:pt>
                <c:pt idx="12269">
                  <c:v>0.1416550925925926</c:v>
                </c:pt>
                <c:pt idx="12270">
                  <c:v>0.14166666666666666</c:v>
                </c:pt>
                <c:pt idx="12271">
                  <c:v>0.14167824074074073</c:v>
                </c:pt>
                <c:pt idx="12272">
                  <c:v>0.14168981481481482</c:v>
                </c:pt>
                <c:pt idx="12273">
                  <c:v>0.14170138888888889</c:v>
                </c:pt>
                <c:pt idx="12274">
                  <c:v>0.14171296296296296</c:v>
                </c:pt>
                <c:pt idx="12275">
                  <c:v>0.14172453703703705</c:v>
                </c:pt>
                <c:pt idx="12276">
                  <c:v>0.14173611111111112</c:v>
                </c:pt>
                <c:pt idx="12277">
                  <c:v>0.14174768518518518</c:v>
                </c:pt>
                <c:pt idx="12278">
                  <c:v>0.14175925925925925</c:v>
                </c:pt>
                <c:pt idx="12279">
                  <c:v>0.14177083333333332</c:v>
                </c:pt>
                <c:pt idx="12280">
                  <c:v>0.14178240740740741</c:v>
                </c:pt>
                <c:pt idx="12281">
                  <c:v>0.14179398148148148</c:v>
                </c:pt>
                <c:pt idx="12282">
                  <c:v>0.14180555555555555</c:v>
                </c:pt>
                <c:pt idx="12283">
                  <c:v>0.14181712962962964</c:v>
                </c:pt>
                <c:pt idx="12284">
                  <c:v>0.14182870370370371</c:v>
                </c:pt>
                <c:pt idx="12285">
                  <c:v>0.14184027777777777</c:v>
                </c:pt>
                <c:pt idx="12286">
                  <c:v>0.14185185185185187</c:v>
                </c:pt>
                <c:pt idx="12287">
                  <c:v>0.14186342592592593</c:v>
                </c:pt>
                <c:pt idx="12288">
                  <c:v>0.141875</c:v>
                </c:pt>
                <c:pt idx="12289">
                  <c:v>0.14188657407407407</c:v>
                </c:pt>
                <c:pt idx="12290">
                  <c:v>0.14189814814814813</c:v>
                </c:pt>
                <c:pt idx="12291">
                  <c:v>0.14190972222222223</c:v>
                </c:pt>
                <c:pt idx="12292">
                  <c:v>0.1419212962962963</c:v>
                </c:pt>
                <c:pt idx="12293">
                  <c:v>0.14193287037037036</c:v>
                </c:pt>
                <c:pt idx="12294">
                  <c:v>0.14194444444444446</c:v>
                </c:pt>
                <c:pt idx="12295">
                  <c:v>0.14195601851851852</c:v>
                </c:pt>
                <c:pt idx="12296">
                  <c:v>0.14196759259259259</c:v>
                </c:pt>
                <c:pt idx="12297">
                  <c:v>0.14197916666666666</c:v>
                </c:pt>
                <c:pt idx="12298">
                  <c:v>0.14199074074074072</c:v>
                </c:pt>
                <c:pt idx="12299">
                  <c:v>0.14200231481481482</c:v>
                </c:pt>
                <c:pt idx="12300">
                  <c:v>0.14201388888888888</c:v>
                </c:pt>
                <c:pt idx="12301">
                  <c:v>0.14202546296296295</c:v>
                </c:pt>
                <c:pt idx="12302">
                  <c:v>0.14203703703703704</c:v>
                </c:pt>
                <c:pt idx="12303">
                  <c:v>0.14204861111111111</c:v>
                </c:pt>
                <c:pt idx="12304">
                  <c:v>0.14206018518518518</c:v>
                </c:pt>
                <c:pt idx="12305">
                  <c:v>0.14207175925925927</c:v>
                </c:pt>
                <c:pt idx="12306">
                  <c:v>0.14208333333333334</c:v>
                </c:pt>
                <c:pt idx="12307">
                  <c:v>0.14209490740740741</c:v>
                </c:pt>
                <c:pt idx="12308">
                  <c:v>0.1421064814814815</c:v>
                </c:pt>
                <c:pt idx="12309">
                  <c:v>0.14211805555555554</c:v>
                </c:pt>
                <c:pt idx="12310">
                  <c:v>0.14212962962962963</c:v>
                </c:pt>
                <c:pt idx="12311">
                  <c:v>0.1421412037037037</c:v>
                </c:pt>
                <c:pt idx="12312">
                  <c:v>0.14215277777777777</c:v>
                </c:pt>
                <c:pt idx="12313">
                  <c:v>0.14216435185185186</c:v>
                </c:pt>
                <c:pt idx="12314">
                  <c:v>0.14217592592592593</c:v>
                </c:pt>
                <c:pt idx="12315">
                  <c:v>0.14218749999999999</c:v>
                </c:pt>
                <c:pt idx="12316">
                  <c:v>0.14219907407407409</c:v>
                </c:pt>
                <c:pt idx="12317">
                  <c:v>0.14221064814814816</c:v>
                </c:pt>
                <c:pt idx="12318">
                  <c:v>0.14222222222222222</c:v>
                </c:pt>
                <c:pt idx="12319">
                  <c:v>0.14223379629629629</c:v>
                </c:pt>
                <c:pt idx="12320">
                  <c:v>0.14224537037037036</c:v>
                </c:pt>
                <c:pt idx="12321">
                  <c:v>0.14225694444444445</c:v>
                </c:pt>
                <c:pt idx="12322">
                  <c:v>0.14226851851851852</c:v>
                </c:pt>
                <c:pt idx="12323">
                  <c:v>0.14228009259259258</c:v>
                </c:pt>
                <c:pt idx="12324">
                  <c:v>0.14229166666666668</c:v>
                </c:pt>
                <c:pt idx="12325">
                  <c:v>0.14230324074074074</c:v>
                </c:pt>
                <c:pt idx="12326">
                  <c:v>0.14231481481481481</c:v>
                </c:pt>
                <c:pt idx="12327">
                  <c:v>0.14232638888888891</c:v>
                </c:pt>
                <c:pt idx="12328">
                  <c:v>0.14233796296296297</c:v>
                </c:pt>
                <c:pt idx="12329">
                  <c:v>0.14234953703703704</c:v>
                </c:pt>
                <c:pt idx="12330">
                  <c:v>0.1423611111111111</c:v>
                </c:pt>
                <c:pt idx="12331">
                  <c:v>0.14237268518518517</c:v>
                </c:pt>
                <c:pt idx="12332">
                  <c:v>0.14238425925925927</c:v>
                </c:pt>
                <c:pt idx="12333">
                  <c:v>0.14239583333333333</c:v>
                </c:pt>
                <c:pt idx="12334">
                  <c:v>0.1424074074074074</c:v>
                </c:pt>
                <c:pt idx="12335">
                  <c:v>0.14241898148148149</c:v>
                </c:pt>
                <c:pt idx="12336">
                  <c:v>0.14243055555555556</c:v>
                </c:pt>
                <c:pt idx="12337">
                  <c:v>0.14244212962962963</c:v>
                </c:pt>
                <c:pt idx="12338">
                  <c:v>0.14245370370370369</c:v>
                </c:pt>
                <c:pt idx="12339">
                  <c:v>0.14246527777777776</c:v>
                </c:pt>
                <c:pt idx="12340">
                  <c:v>0.14247685185185185</c:v>
                </c:pt>
                <c:pt idx="12341">
                  <c:v>0.14248842592592592</c:v>
                </c:pt>
                <c:pt idx="12342">
                  <c:v>0.14249999999999999</c:v>
                </c:pt>
                <c:pt idx="12343">
                  <c:v>0.14251157407407408</c:v>
                </c:pt>
                <c:pt idx="12344">
                  <c:v>0.14252314814814815</c:v>
                </c:pt>
                <c:pt idx="12345">
                  <c:v>0.14253472222222222</c:v>
                </c:pt>
                <c:pt idx="12346">
                  <c:v>0.14254629629629631</c:v>
                </c:pt>
                <c:pt idx="12347">
                  <c:v>0.14255787037037038</c:v>
                </c:pt>
                <c:pt idx="12348">
                  <c:v>0.14256944444444444</c:v>
                </c:pt>
                <c:pt idx="12349">
                  <c:v>0.14258101851851854</c:v>
                </c:pt>
                <c:pt idx="12350">
                  <c:v>0.14259259259259258</c:v>
                </c:pt>
                <c:pt idx="12351">
                  <c:v>0.14260416666666667</c:v>
                </c:pt>
                <c:pt idx="12352">
                  <c:v>0.14261574074074074</c:v>
                </c:pt>
                <c:pt idx="12353">
                  <c:v>0.1426273148148148</c:v>
                </c:pt>
                <c:pt idx="12354">
                  <c:v>0.1426388888888889</c:v>
                </c:pt>
                <c:pt idx="12355">
                  <c:v>0.14265046296296297</c:v>
                </c:pt>
                <c:pt idx="12356">
                  <c:v>0.14266203703703703</c:v>
                </c:pt>
                <c:pt idx="12357">
                  <c:v>0.14267361111111113</c:v>
                </c:pt>
                <c:pt idx="12358">
                  <c:v>0.14268518518518516</c:v>
                </c:pt>
                <c:pt idx="12359">
                  <c:v>0.14269675925925926</c:v>
                </c:pt>
                <c:pt idx="12360">
                  <c:v>0.14270833333333333</c:v>
                </c:pt>
                <c:pt idx="12361">
                  <c:v>0.14271990740740739</c:v>
                </c:pt>
                <c:pt idx="12362">
                  <c:v>0.14273148148148149</c:v>
                </c:pt>
                <c:pt idx="12363">
                  <c:v>0.14274305555555555</c:v>
                </c:pt>
                <c:pt idx="12364">
                  <c:v>0.14275462962962962</c:v>
                </c:pt>
                <c:pt idx="12365">
                  <c:v>0.14276620370370371</c:v>
                </c:pt>
                <c:pt idx="12366">
                  <c:v>0.14277777777777778</c:v>
                </c:pt>
                <c:pt idx="12367">
                  <c:v>0.14278935185185185</c:v>
                </c:pt>
                <c:pt idx="12368">
                  <c:v>0.14280092592592594</c:v>
                </c:pt>
                <c:pt idx="12369">
                  <c:v>0.14281250000000001</c:v>
                </c:pt>
                <c:pt idx="12370">
                  <c:v>0.14282407407407408</c:v>
                </c:pt>
                <c:pt idx="12371">
                  <c:v>0.14283564814814814</c:v>
                </c:pt>
                <c:pt idx="12372">
                  <c:v>0.14284722222222221</c:v>
                </c:pt>
                <c:pt idx="12373">
                  <c:v>0.1428587962962963</c:v>
                </c:pt>
                <c:pt idx="12374">
                  <c:v>0.14287037037037037</c:v>
                </c:pt>
                <c:pt idx="12375">
                  <c:v>0.14288194444444444</c:v>
                </c:pt>
                <c:pt idx="12376">
                  <c:v>0.14289351851851853</c:v>
                </c:pt>
                <c:pt idx="12377">
                  <c:v>0.1429050925925926</c:v>
                </c:pt>
                <c:pt idx="12378">
                  <c:v>0.14291666666666666</c:v>
                </c:pt>
                <c:pt idx="12379">
                  <c:v>0.14292824074074073</c:v>
                </c:pt>
                <c:pt idx="12380">
                  <c:v>0.1429398148148148</c:v>
                </c:pt>
                <c:pt idx="12381">
                  <c:v>0.14295138888888889</c:v>
                </c:pt>
                <c:pt idx="12382">
                  <c:v>0.14296296296296296</c:v>
                </c:pt>
                <c:pt idx="12383">
                  <c:v>0.14297453703703702</c:v>
                </c:pt>
                <c:pt idx="12384">
                  <c:v>0.14298611111111112</c:v>
                </c:pt>
                <c:pt idx="12385">
                  <c:v>0.14299768518518519</c:v>
                </c:pt>
                <c:pt idx="12386">
                  <c:v>0.14300925925925925</c:v>
                </c:pt>
                <c:pt idx="12387">
                  <c:v>0.14302083333333335</c:v>
                </c:pt>
                <c:pt idx="12388">
                  <c:v>0.14303240740740741</c:v>
                </c:pt>
                <c:pt idx="12389">
                  <c:v>0.14304398148148148</c:v>
                </c:pt>
                <c:pt idx="12390">
                  <c:v>0.14305555555555557</c:v>
                </c:pt>
                <c:pt idx="12391">
                  <c:v>0.14306712962962961</c:v>
                </c:pt>
                <c:pt idx="12392">
                  <c:v>0.14307870370370371</c:v>
                </c:pt>
                <c:pt idx="12393">
                  <c:v>0.14309027777777777</c:v>
                </c:pt>
                <c:pt idx="12394">
                  <c:v>0.14310185185185184</c:v>
                </c:pt>
                <c:pt idx="12395">
                  <c:v>0.14311342592592594</c:v>
                </c:pt>
                <c:pt idx="12396">
                  <c:v>0.143125</c:v>
                </c:pt>
                <c:pt idx="12397">
                  <c:v>0.14313657407407407</c:v>
                </c:pt>
                <c:pt idx="12398">
                  <c:v>0.14314814814814816</c:v>
                </c:pt>
                <c:pt idx="12399">
                  <c:v>0.1431597222222222</c:v>
                </c:pt>
                <c:pt idx="12400">
                  <c:v>0.1431712962962963</c:v>
                </c:pt>
                <c:pt idx="12401">
                  <c:v>0.14318287037037036</c:v>
                </c:pt>
                <c:pt idx="12402">
                  <c:v>0.14319444444444443</c:v>
                </c:pt>
                <c:pt idx="12403">
                  <c:v>0.14320601851851852</c:v>
                </c:pt>
                <c:pt idx="12404">
                  <c:v>0.14321759259259259</c:v>
                </c:pt>
                <c:pt idx="12405">
                  <c:v>0.14322916666666666</c:v>
                </c:pt>
                <c:pt idx="12406">
                  <c:v>0.14324074074074075</c:v>
                </c:pt>
                <c:pt idx="12407">
                  <c:v>0.14325231481481482</c:v>
                </c:pt>
                <c:pt idx="12408">
                  <c:v>0.14326388888888889</c:v>
                </c:pt>
                <c:pt idx="12409">
                  <c:v>0.14327546296296298</c:v>
                </c:pt>
                <c:pt idx="12410">
                  <c:v>0.14328703703703705</c:v>
                </c:pt>
                <c:pt idx="12411">
                  <c:v>0.14329861111111111</c:v>
                </c:pt>
                <c:pt idx="12412">
                  <c:v>0.14331018518518518</c:v>
                </c:pt>
                <c:pt idx="12413">
                  <c:v>0.14332175925925925</c:v>
                </c:pt>
                <c:pt idx="12414">
                  <c:v>0.14333333333333334</c:v>
                </c:pt>
                <c:pt idx="12415">
                  <c:v>0.14334490740740741</c:v>
                </c:pt>
                <c:pt idx="12416">
                  <c:v>0.14335648148148147</c:v>
                </c:pt>
                <c:pt idx="12417">
                  <c:v>0.14336805555555557</c:v>
                </c:pt>
                <c:pt idx="12418">
                  <c:v>0.14337962962962963</c:v>
                </c:pt>
                <c:pt idx="12419">
                  <c:v>0.1433912037037037</c:v>
                </c:pt>
                <c:pt idx="12420">
                  <c:v>0.14340277777777777</c:v>
                </c:pt>
                <c:pt idx="12421">
                  <c:v>0.14341435185185183</c:v>
                </c:pt>
                <c:pt idx="12422">
                  <c:v>0.14342592592592593</c:v>
                </c:pt>
                <c:pt idx="12423">
                  <c:v>0.1434375</c:v>
                </c:pt>
                <c:pt idx="12424">
                  <c:v>0.14344907407407406</c:v>
                </c:pt>
                <c:pt idx="12425">
                  <c:v>0.14346064814814816</c:v>
                </c:pt>
                <c:pt idx="12426">
                  <c:v>0.14347222222222222</c:v>
                </c:pt>
                <c:pt idx="12427">
                  <c:v>0.14348379629629629</c:v>
                </c:pt>
                <c:pt idx="12428">
                  <c:v>0.14349537037037038</c:v>
                </c:pt>
                <c:pt idx="12429">
                  <c:v>0.14350694444444445</c:v>
                </c:pt>
                <c:pt idx="12430">
                  <c:v>0.14351851851851852</c:v>
                </c:pt>
                <c:pt idx="12431">
                  <c:v>0.14353009259259261</c:v>
                </c:pt>
                <c:pt idx="12432">
                  <c:v>0.14354166666666665</c:v>
                </c:pt>
                <c:pt idx="12433">
                  <c:v>0.14355324074074075</c:v>
                </c:pt>
                <c:pt idx="12434">
                  <c:v>0.14356481481481481</c:v>
                </c:pt>
                <c:pt idx="12435">
                  <c:v>0.14357638888888888</c:v>
                </c:pt>
                <c:pt idx="12436">
                  <c:v>0.14358796296296297</c:v>
                </c:pt>
                <c:pt idx="12437">
                  <c:v>0.14359953703703704</c:v>
                </c:pt>
                <c:pt idx="12438">
                  <c:v>0.14361111111111111</c:v>
                </c:pt>
                <c:pt idx="12439">
                  <c:v>0.1436226851851852</c:v>
                </c:pt>
                <c:pt idx="12440">
                  <c:v>0.14363425925925924</c:v>
                </c:pt>
                <c:pt idx="12441">
                  <c:v>0.14364583333333333</c:v>
                </c:pt>
                <c:pt idx="12442">
                  <c:v>0.1436574074074074</c:v>
                </c:pt>
                <c:pt idx="12443">
                  <c:v>0.14366898148148147</c:v>
                </c:pt>
                <c:pt idx="12444">
                  <c:v>0.14368055555555556</c:v>
                </c:pt>
                <c:pt idx="12445">
                  <c:v>0.14369212962962963</c:v>
                </c:pt>
                <c:pt idx="12446">
                  <c:v>0.14370370370370369</c:v>
                </c:pt>
                <c:pt idx="12447">
                  <c:v>0.14371527777777779</c:v>
                </c:pt>
                <c:pt idx="12448">
                  <c:v>0.14372685185185186</c:v>
                </c:pt>
                <c:pt idx="12449">
                  <c:v>0.14373842592592592</c:v>
                </c:pt>
                <c:pt idx="12450">
                  <c:v>0.14375000000000002</c:v>
                </c:pt>
                <c:pt idx="12451">
                  <c:v>0.14376157407407408</c:v>
                </c:pt>
                <c:pt idx="12452">
                  <c:v>0.14377314814814815</c:v>
                </c:pt>
                <c:pt idx="12453">
                  <c:v>0.14378472222222222</c:v>
                </c:pt>
                <c:pt idx="12454">
                  <c:v>0.14379629629629628</c:v>
                </c:pt>
                <c:pt idx="12455">
                  <c:v>0.14380787037037038</c:v>
                </c:pt>
                <c:pt idx="12456">
                  <c:v>0.14381944444444444</c:v>
                </c:pt>
                <c:pt idx="12457">
                  <c:v>0.14383101851851851</c:v>
                </c:pt>
                <c:pt idx="12458">
                  <c:v>0.14384259259259261</c:v>
                </c:pt>
                <c:pt idx="12459">
                  <c:v>0.14385416666666667</c:v>
                </c:pt>
                <c:pt idx="12460">
                  <c:v>0.14386574074074074</c:v>
                </c:pt>
                <c:pt idx="12461">
                  <c:v>0.14387731481481481</c:v>
                </c:pt>
                <c:pt idx="12462">
                  <c:v>0.14388888888888887</c:v>
                </c:pt>
                <c:pt idx="12463">
                  <c:v>0.14390046296296297</c:v>
                </c:pt>
                <c:pt idx="12464">
                  <c:v>0.14391203703703703</c:v>
                </c:pt>
                <c:pt idx="12465">
                  <c:v>0.1439236111111111</c:v>
                </c:pt>
                <c:pt idx="12466">
                  <c:v>0.14393518518518519</c:v>
                </c:pt>
                <c:pt idx="12467">
                  <c:v>0.14394675925925926</c:v>
                </c:pt>
                <c:pt idx="12468">
                  <c:v>0.14395833333333333</c:v>
                </c:pt>
                <c:pt idx="12469">
                  <c:v>0.14396990740740742</c:v>
                </c:pt>
                <c:pt idx="12470">
                  <c:v>0.14398148148148149</c:v>
                </c:pt>
                <c:pt idx="12471">
                  <c:v>0.14399305555555555</c:v>
                </c:pt>
                <c:pt idx="12472">
                  <c:v>0.14400462962962965</c:v>
                </c:pt>
                <c:pt idx="12473">
                  <c:v>0.14401620370370369</c:v>
                </c:pt>
                <c:pt idx="12474">
                  <c:v>0.14402777777777778</c:v>
                </c:pt>
                <c:pt idx="12475">
                  <c:v>0.14403935185185185</c:v>
                </c:pt>
                <c:pt idx="12476">
                  <c:v>0.14405092592592592</c:v>
                </c:pt>
                <c:pt idx="12477">
                  <c:v>0.14406250000000001</c:v>
                </c:pt>
                <c:pt idx="12478">
                  <c:v>0.14407407407407408</c:v>
                </c:pt>
                <c:pt idx="12479">
                  <c:v>0.14408564814814814</c:v>
                </c:pt>
                <c:pt idx="12480">
                  <c:v>0.14409722222222224</c:v>
                </c:pt>
                <c:pt idx="12481">
                  <c:v>0.14410879629629628</c:v>
                </c:pt>
                <c:pt idx="12482">
                  <c:v>0.14412037037037037</c:v>
                </c:pt>
                <c:pt idx="12483">
                  <c:v>0.14413194444444444</c:v>
                </c:pt>
                <c:pt idx="12484">
                  <c:v>0.14413194444444444</c:v>
                </c:pt>
                <c:pt idx="12485">
                  <c:v>0.1441435185185185</c:v>
                </c:pt>
                <c:pt idx="12486">
                  <c:v>0.1441550925925926</c:v>
                </c:pt>
                <c:pt idx="12487">
                  <c:v>0.14416666666666667</c:v>
                </c:pt>
                <c:pt idx="12488">
                  <c:v>0.14417824074074073</c:v>
                </c:pt>
                <c:pt idx="12489">
                  <c:v>0.14418981481481483</c:v>
                </c:pt>
                <c:pt idx="12490">
                  <c:v>0.14420138888888889</c:v>
                </c:pt>
                <c:pt idx="12491">
                  <c:v>0.14421296296296296</c:v>
                </c:pt>
                <c:pt idx="12492">
                  <c:v>0.14422453703703705</c:v>
                </c:pt>
                <c:pt idx="12493">
                  <c:v>0.14423611111111112</c:v>
                </c:pt>
                <c:pt idx="12494">
                  <c:v>0.14424768518518519</c:v>
                </c:pt>
                <c:pt idx="12495">
                  <c:v>0.14425925925925925</c:v>
                </c:pt>
                <c:pt idx="12496">
                  <c:v>0.14427083333333332</c:v>
                </c:pt>
                <c:pt idx="12497">
                  <c:v>0.14428240740740741</c:v>
                </c:pt>
                <c:pt idx="12498">
                  <c:v>0.14429398148148148</c:v>
                </c:pt>
                <c:pt idx="12499">
                  <c:v>0.14430555555555555</c:v>
                </c:pt>
                <c:pt idx="12500">
                  <c:v>0.14431712962962964</c:v>
                </c:pt>
                <c:pt idx="12501">
                  <c:v>0.14432870370370371</c:v>
                </c:pt>
                <c:pt idx="12502">
                  <c:v>0.14434027777777778</c:v>
                </c:pt>
                <c:pt idx="12503">
                  <c:v>0.14435185185185184</c:v>
                </c:pt>
                <c:pt idx="12504">
                  <c:v>0.14436342592592591</c:v>
                </c:pt>
                <c:pt idx="12505">
                  <c:v>0.144375</c:v>
                </c:pt>
                <c:pt idx="12506">
                  <c:v>0.14438657407407407</c:v>
                </c:pt>
                <c:pt idx="12507">
                  <c:v>0.14439814814814814</c:v>
                </c:pt>
                <c:pt idx="12508">
                  <c:v>0.14440972222222223</c:v>
                </c:pt>
                <c:pt idx="12509">
                  <c:v>0.1444212962962963</c:v>
                </c:pt>
                <c:pt idx="12510">
                  <c:v>0.14443287037037036</c:v>
                </c:pt>
                <c:pt idx="12511">
                  <c:v>0.14444444444444446</c:v>
                </c:pt>
                <c:pt idx="12512">
                  <c:v>0.14445601851851853</c:v>
                </c:pt>
                <c:pt idx="12513">
                  <c:v>0.14446759259259259</c:v>
                </c:pt>
                <c:pt idx="12514">
                  <c:v>0.14447916666666669</c:v>
                </c:pt>
                <c:pt idx="12515">
                  <c:v>0.14449074074074073</c:v>
                </c:pt>
                <c:pt idx="12516">
                  <c:v>0.14450231481481482</c:v>
                </c:pt>
                <c:pt idx="12517">
                  <c:v>0.14451388888888889</c:v>
                </c:pt>
                <c:pt idx="12518">
                  <c:v>0.14452546296296295</c:v>
                </c:pt>
                <c:pt idx="12519">
                  <c:v>0.14453703703703705</c:v>
                </c:pt>
                <c:pt idx="12520">
                  <c:v>0.14454861111111111</c:v>
                </c:pt>
                <c:pt idx="12521">
                  <c:v>0.14456018518518518</c:v>
                </c:pt>
                <c:pt idx="12522">
                  <c:v>0.14457175925925927</c:v>
                </c:pt>
                <c:pt idx="12523">
                  <c:v>0.14458333333333331</c:v>
                </c:pt>
                <c:pt idx="12524">
                  <c:v>0.14459490740740741</c:v>
                </c:pt>
                <c:pt idx="12525">
                  <c:v>0.14460648148148147</c:v>
                </c:pt>
                <c:pt idx="12526">
                  <c:v>0.14461805555555554</c:v>
                </c:pt>
                <c:pt idx="12527">
                  <c:v>0.14462962962962964</c:v>
                </c:pt>
                <c:pt idx="12528">
                  <c:v>0.1446412037037037</c:v>
                </c:pt>
                <c:pt idx="12529">
                  <c:v>0.14465277777777777</c:v>
                </c:pt>
                <c:pt idx="12530">
                  <c:v>0.14466435185185186</c:v>
                </c:pt>
                <c:pt idx="12531">
                  <c:v>0.14467592592592593</c:v>
                </c:pt>
                <c:pt idx="12532">
                  <c:v>0.1446875</c:v>
                </c:pt>
                <c:pt idx="12533">
                  <c:v>0.14469907407407409</c:v>
                </c:pt>
                <c:pt idx="12534">
                  <c:v>0.14471064814814816</c:v>
                </c:pt>
                <c:pt idx="12535">
                  <c:v>0.14472222222222222</c:v>
                </c:pt>
                <c:pt idx="12536">
                  <c:v>0.14473379629629629</c:v>
                </c:pt>
                <c:pt idx="12537">
                  <c:v>0.14474537037037036</c:v>
                </c:pt>
                <c:pt idx="12538">
                  <c:v>0.14475694444444445</c:v>
                </c:pt>
                <c:pt idx="12539">
                  <c:v>0.14476851851851852</c:v>
                </c:pt>
                <c:pt idx="12540">
                  <c:v>0.14478009259259259</c:v>
                </c:pt>
                <c:pt idx="12541">
                  <c:v>0.14479166666666668</c:v>
                </c:pt>
                <c:pt idx="12542">
                  <c:v>0.14480324074074075</c:v>
                </c:pt>
                <c:pt idx="12543">
                  <c:v>0.14481481481481481</c:v>
                </c:pt>
                <c:pt idx="12544">
                  <c:v>0.14482638888888888</c:v>
                </c:pt>
                <c:pt idx="12545">
                  <c:v>0.14483796296296295</c:v>
                </c:pt>
                <c:pt idx="12546">
                  <c:v>0.14484953703703704</c:v>
                </c:pt>
                <c:pt idx="12547">
                  <c:v>0.14486111111111111</c:v>
                </c:pt>
                <c:pt idx="12548">
                  <c:v>0.14487268518518517</c:v>
                </c:pt>
                <c:pt idx="12549">
                  <c:v>0.14488425925925927</c:v>
                </c:pt>
                <c:pt idx="12550">
                  <c:v>0.14489583333333333</c:v>
                </c:pt>
                <c:pt idx="12551">
                  <c:v>0.1449074074074074</c:v>
                </c:pt>
                <c:pt idx="12552">
                  <c:v>0.1449189814814815</c:v>
                </c:pt>
                <c:pt idx="12553">
                  <c:v>0.14493055555555556</c:v>
                </c:pt>
                <c:pt idx="12554">
                  <c:v>0.14494212962962963</c:v>
                </c:pt>
                <c:pt idx="12555">
                  <c:v>0.14495370370370372</c:v>
                </c:pt>
                <c:pt idx="12556">
                  <c:v>0.14496527777777776</c:v>
                </c:pt>
                <c:pt idx="12557">
                  <c:v>0.14497685185185186</c:v>
                </c:pt>
                <c:pt idx="12558">
                  <c:v>0.14498842592592592</c:v>
                </c:pt>
                <c:pt idx="12559">
                  <c:v>0.14499999999999999</c:v>
                </c:pt>
                <c:pt idx="12560">
                  <c:v>0.14501157407407408</c:v>
                </c:pt>
                <c:pt idx="12561">
                  <c:v>0.14502314814814815</c:v>
                </c:pt>
                <c:pt idx="12562">
                  <c:v>0.14503472222222222</c:v>
                </c:pt>
                <c:pt idx="12563">
                  <c:v>0.14504629629629631</c:v>
                </c:pt>
                <c:pt idx="12564">
                  <c:v>0.14505787037037035</c:v>
                </c:pt>
                <c:pt idx="12565">
                  <c:v>0.14506944444444445</c:v>
                </c:pt>
                <c:pt idx="12566">
                  <c:v>0.14508101851851851</c:v>
                </c:pt>
                <c:pt idx="12567">
                  <c:v>0.14509259259259258</c:v>
                </c:pt>
                <c:pt idx="12568">
                  <c:v>0.14510416666666667</c:v>
                </c:pt>
                <c:pt idx="12569">
                  <c:v>0.14511574074074074</c:v>
                </c:pt>
                <c:pt idx="12570">
                  <c:v>0.14512731481481481</c:v>
                </c:pt>
                <c:pt idx="12571">
                  <c:v>0.1451388888888889</c:v>
                </c:pt>
                <c:pt idx="12572">
                  <c:v>0.14515046296296297</c:v>
                </c:pt>
                <c:pt idx="12573">
                  <c:v>0.14516203703703703</c:v>
                </c:pt>
                <c:pt idx="12574">
                  <c:v>0.14517361111111113</c:v>
                </c:pt>
                <c:pt idx="12575">
                  <c:v>0.14518518518518519</c:v>
                </c:pt>
                <c:pt idx="12576">
                  <c:v>0.14519675925925926</c:v>
                </c:pt>
                <c:pt idx="12577">
                  <c:v>0.14520833333333333</c:v>
                </c:pt>
                <c:pt idx="12578">
                  <c:v>0.14521990740740739</c:v>
                </c:pt>
                <c:pt idx="12579">
                  <c:v>0.14523148148148149</c:v>
                </c:pt>
                <c:pt idx="12580">
                  <c:v>0.14524305555555556</c:v>
                </c:pt>
                <c:pt idx="12581">
                  <c:v>0.14525462962962962</c:v>
                </c:pt>
                <c:pt idx="12582">
                  <c:v>0.14526620370370372</c:v>
                </c:pt>
                <c:pt idx="12583">
                  <c:v>0.14527777777777778</c:v>
                </c:pt>
                <c:pt idx="12584">
                  <c:v>0.14528935185185185</c:v>
                </c:pt>
                <c:pt idx="12585">
                  <c:v>0.14530092592592592</c:v>
                </c:pt>
                <c:pt idx="12586">
                  <c:v>0.14531249999999998</c:v>
                </c:pt>
                <c:pt idx="12587">
                  <c:v>0.14532407407407408</c:v>
                </c:pt>
                <c:pt idx="12588">
                  <c:v>0.14533564814814814</c:v>
                </c:pt>
                <c:pt idx="12589">
                  <c:v>0.14534722222222221</c:v>
                </c:pt>
                <c:pt idx="12590">
                  <c:v>0.14535879629629631</c:v>
                </c:pt>
                <c:pt idx="12591">
                  <c:v>0.14537037037037037</c:v>
                </c:pt>
                <c:pt idx="12592">
                  <c:v>0.14538194444444444</c:v>
                </c:pt>
                <c:pt idx="12593">
                  <c:v>0.14539351851851853</c:v>
                </c:pt>
                <c:pt idx="12594">
                  <c:v>0.1454050925925926</c:v>
                </c:pt>
                <c:pt idx="12595">
                  <c:v>0.14541666666666667</c:v>
                </c:pt>
                <c:pt idx="12596">
                  <c:v>0.14542824074074076</c:v>
                </c:pt>
                <c:pt idx="12597">
                  <c:v>0.1454398148148148</c:v>
                </c:pt>
                <c:pt idx="12598">
                  <c:v>0.14545138888888889</c:v>
                </c:pt>
                <c:pt idx="12599">
                  <c:v>0.14546296296296296</c:v>
                </c:pt>
                <c:pt idx="12600">
                  <c:v>0.14547453703703703</c:v>
                </c:pt>
                <c:pt idx="12601">
                  <c:v>0.14548611111111112</c:v>
                </c:pt>
                <c:pt idx="12602">
                  <c:v>0.14549768518518519</c:v>
                </c:pt>
                <c:pt idx="12603">
                  <c:v>0.14550925925925925</c:v>
                </c:pt>
                <c:pt idx="12604">
                  <c:v>0.14552083333333335</c:v>
                </c:pt>
                <c:pt idx="12605">
                  <c:v>0.14553240740740739</c:v>
                </c:pt>
                <c:pt idx="12606">
                  <c:v>0.14554398148148148</c:v>
                </c:pt>
                <c:pt idx="12607">
                  <c:v>0.14555555555555555</c:v>
                </c:pt>
                <c:pt idx="12608">
                  <c:v>0.14556712962962962</c:v>
                </c:pt>
                <c:pt idx="12609">
                  <c:v>0.14557870370370371</c:v>
                </c:pt>
                <c:pt idx="12610">
                  <c:v>0.14559027777777778</c:v>
                </c:pt>
                <c:pt idx="12611">
                  <c:v>0.14560185185185184</c:v>
                </c:pt>
                <c:pt idx="12612">
                  <c:v>0.14561342592592594</c:v>
                </c:pt>
                <c:pt idx="12613">
                  <c:v>0.145625</c:v>
                </c:pt>
                <c:pt idx="12614">
                  <c:v>0.14563657407407407</c:v>
                </c:pt>
                <c:pt idx="12615">
                  <c:v>0.14564814814814817</c:v>
                </c:pt>
                <c:pt idx="12616">
                  <c:v>0.14565972222222223</c:v>
                </c:pt>
                <c:pt idx="12617">
                  <c:v>0.1456712962962963</c:v>
                </c:pt>
                <c:pt idx="12618">
                  <c:v>0.14568287037037037</c:v>
                </c:pt>
                <c:pt idx="12619">
                  <c:v>0.14569444444444443</c:v>
                </c:pt>
                <c:pt idx="12620">
                  <c:v>0.14570601851851853</c:v>
                </c:pt>
                <c:pt idx="12621">
                  <c:v>0.14571759259259259</c:v>
                </c:pt>
                <c:pt idx="12622">
                  <c:v>0.14572916666666666</c:v>
                </c:pt>
                <c:pt idx="12623">
                  <c:v>0.14574074074074075</c:v>
                </c:pt>
                <c:pt idx="12624">
                  <c:v>0.14575231481481482</c:v>
                </c:pt>
                <c:pt idx="12625">
                  <c:v>0.14576388888888889</c:v>
                </c:pt>
                <c:pt idx="12626">
                  <c:v>0.14577546296296295</c:v>
                </c:pt>
                <c:pt idx="12627">
                  <c:v>0.14578703703703702</c:v>
                </c:pt>
                <c:pt idx="12628">
                  <c:v>0.14579861111111111</c:v>
                </c:pt>
                <c:pt idx="12629">
                  <c:v>0.14581018518518518</c:v>
                </c:pt>
                <c:pt idx="12630">
                  <c:v>0.14582175925925925</c:v>
                </c:pt>
                <c:pt idx="12631">
                  <c:v>0.14583333333333334</c:v>
                </c:pt>
                <c:pt idx="12632">
                  <c:v>0.14584490740740741</c:v>
                </c:pt>
                <c:pt idx="12633">
                  <c:v>0.14585648148148148</c:v>
                </c:pt>
                <c:pt idx="12634">
                  <c:v>0.14586805555555557</c:v>
                </c:pt>
                <c:pt idx="12635">
                  <c:v>0.14587962962962964</c:v>
                </c:pt>
                <c:pt idx="12636">
                  <c:v>0.1458912037037037</c:v>
                </c:pt>
                <c:pt idx="12637">
                  <c:v>0.1459027777777778</c:v>
                </c:pt>
                <c:pt idx="12638">
                  <c:v>0.14591435185185184</c:v>
                </c:pt>
                <c:pt idx="12639">
                  <c:v>0.14592592592592593</c:v>
                </c:pt>
                <c:pt idx="12640">
                  <c:v>0.1459375</c:v>
                </c:pt>
                <c:pt idx="12641">
                  <c:v>0.14594907407407406</c:v>
                </c:pt>
                <c:pt idx="12642">
                  <c:v>0.14596064814814816</c:v>
                </c:pt>
                <c:pt idx="12643">
                  <c:v>0.14597222222222223</c:v>
                </c:pt>
                <c:pt idx="12644">
                  <c:v>0.14598379629629629</c:v>
                </c:pt>
                <c:pt idx="12645">
                  <c:v>0.14599537037037039</c:v>
                </c:pt>
                <c:pt idx="12646">
                  <c:v>0.14600694444444443</c:v>
                </c:pt>
                <c:pt idx="12647">
                  <c:v>0.14601851851851852</c:v>
                </c:pt>
                <c:pt idx="12648">
                  <c:v>0.14603009259259259</c:v>
                </c:pt>
                <c:pt idx="12649">
                  <c:v>0.14604166666666665</c:v>
                </c:pt>
                <c:pt idx="12650">
                  <c:v>0.14605324074074075</c:v>
                </c:pt>
                <c:pt idx="12651">
                  <c:v>0.14606481481481481</c:v>
                </c:pt>
                <c:pt idx="12652">
                  <c:v>0.14607638888888888</c:v>
                </c:pt>
                <c:pt idx="12653">
                  <c:v>0.14608796296296298</c:v>
                </c:pt>
                <c:pt idx="12654">
                  <c:v>0.14609953703703704</c:v>
                </c:pt>
                <c:pt idx="12655">
                  <c:v>0.14611111111111111</c:v>
                </c:pt>
                <c:pt idx="12656">
                  <c:v>0.1461226851851852</c:v>
                </c:pt>
                <c:pt idx="12657">
                  <c:v>0.14613425925925927</c:v>
                </c:pt>
                <c:pt idx="12658">
                  <c:v>0.14614583333333334</c:v>
                </c:pt>
                <c:pt idx="12659">
                  <c:v>0.1461574074074074</c:v>
                </c:pt>
                <c:pt idx="12660">
                  <c:v>0.14616898148148147</c:v>
                </c:pt>
                <c:pt idx="12661">
                  <c:v>0.14618055555555556</c:v>
                </c:pt>
                <c:pt idx="12662">
                  <c:v>0.14619212962962963</c:v>
                </c:pt>
                <c:pt idx="12663">
                  <c:v>0.1462037037037037</c:v>
                </c:pt>
                <c:pt idx="12664">
                  <c:v>0.14621527777777779</c:v>
                </c:pt>
                <c:pt idx="12665">
                  <c:v>0.14622685185185186</c:v>
                </c:pt>
                <c:pt idx="12666">
                  <c:v>0.14623842592592592</c:v>
                </c:pt>
                <c:pt idx="12667">
                  <c:v>0.14624999999999999</c:v>
                </c:pt>
                <c:pt idx="12668">
                  <c:v>0.14626157407407406</c:v>
                </c:pt>
                <c:pt idx="12669">
                  <c:v>0.14627314814814815</c:v>
                </c:pt>
                <c:pt idx="12670">
                  <c:v>0.14628472222222222</c:v>
                </c:pt>
                <c:pt idx="12671">
                  <c:v>0.14629629629629629</c:v>
                </c:pt>
                <c:pt idx="12672">
                  <c:v>0.14630787037037038</c:v>
                </c:pt>
                <c:pt idx="12673">
                  <c:v>0.14631944444444445</c:v>
                </c:pt>
                <c:pt idx="12674">
                  <c:v>0.14633101851851851</c:v>
                </c:pt>
                <c:pt idx="12675">
                  <c:v>0.14634259259259261</c:v>
                </c:pt>
                <c:pt idx="12676">
                  <c:v>0.14635416666666667</c:v>
                </c:pt>
                <c:pt idx="12677">
                  <c:v>0.14636574074074074</c:v>
                </c:pt>
                <c:pt idx="12678">
                  <c:v>0.14637731481481484</c:v>
                </c:pt>
                <c:pt idx="12679">
                  <c:v>0.14638888888888887</c:v>
                </c:pt>
                <c:pt idx="12680">
                  <c:v>0.14640046296296297</c:v>
                </c:pt>
                <c:pt idx="12681">
                  <c:v>0.14641203703703703</c:v>
                </c:pt>
                <c:pt idx="12682">
                  <c:v>0.1464236111111111</c:v>
                </c:pt>
                <c:pt idx="12683">
                  <c:v>0.1464351851851852</c:v>
                </c:pt>
                <c:pt idx="12684">
                  <c:v>0.14644675925925926</c:v>
                </c:pt>
                <c:pt idx="12685">
                  <c:v>0.14645833333333333</c:v>
                </c:pt>
                <c:pt idx="12686">
                  <c:v>0.14646990740740742</c:v>
                </c:pt>
                <c:pt idx="12687">
                  <c:v>0.14648148148148146</c:v>
                </c:pt>
                <c:pt idx="12688">
                  <c:v>0.14649305555555556</c:v>
                </c:pt>
                <c:pt idx="12689">
                  <c:v>0.14650462962962962</c:v>
                </c:pt>
                <c:pt idx="12690">
                  <c:v>0.14651620370370369</c:v>
                </c:pt>
                <c:pt idx="12691">
                  <c:v>0.14652777777777778</c:v>
                </c:pt>
                <c:pt idx="12692">
                  <c:v>0.14653935185185185</c:v>
                </c:pt>
                <c:pt idx="12693">
                  <c:v>0.14655092592592592</c:v>
                </c:pt>
                <c:pt idx="12694">
                  <c:v>0.14656250000000001</c:v>
                </c:pt>
                <c:pt idx="12695">
                  <c:v>0.14657407407407408</c:v>
                </c:pt>
                <c:pt idx="12696">
                  <c:v>0.14658564814814815</c:v>
                </c:pt>
                <c:pt idx="12697">
                  <c:v>0.14659722222222224</c:v>
                </c:pt>
                <c:pt idx="12698">
                  <c:v>0.14660879629629631</c:v>
                </c:pt>
                <c:pt idx="12699">
                  <c:v>0.14662037037037037</c:v>
                </c:pt>
                <c:pt idx="12700">
                  <c:v>0.14663194444444444</c:v>
                </c:pt>
                <c:pt idx="12701">
                  <c:v>0.14664351851851851</c:v>
                </c:pt>
                <c:pt idx="12702">
                  <c:v>0.1466550925925926</c:v>
                </c:pt>
                <c:pt idx="12703">
                  <c:v>0.14666666666666667</c:v>
                </c:pt>
                <c:pt idx="12704">
                  <c:v>0.14667824074074073</c:v>
                </c:pt>
                <c:pt idx="12705">
                  <c:v>0.14668981481481483</c:v>
                </c:pt>
                <c:pt idx="12706">
                  <c:v>0.1467013888888889</c:v>
                </c:pt>
                <c:pt idx="12707">
                  <c:v>0.14671296296296296</c:v>
                </c:pt>
                <c:pt idx="12708">
                  <c:v>0.14672453703703703</c:v>
                </c:pt>
                <c:pt idx="12709">
                  <c:v>0.14673611111111109</c:v>
                </c:pt>
                <c:pt idx="12710">
                  <c:v>0.14674768518518519</c:v>
                </c:pt>
                <c:pt idx="12711">
                  <c:v>0.14675925925925926</c:v>
                </c:pt>
                <c:pt idx="12712">
                  <c:v>0.14677083333333332</c:v>
                </c:pt>
                <c:pt idx="12713">
                  <c:v>0.14678240740740742</c:v>
                </c:pt>
                <c:pt idx="12714">
                  <c:v>0.14679398148148148</c:v>
                </c:pt>
                <c:pt idx="12715">
                  <c:v>0.14680555555555555</c:v>
                </c:pt>
                <c:pt idx="12716">
                  <c:v>0.14681712962962964</c:v>
                </c:pt>
                <c:pt idx="12717">
                  <c:v>0.14682870370370371</c:v>
                </c:pt>
                <c:pt idx="12718">
                  <c:v>0.14684027777777778</c:v>
                </c:pt>
                <c:pt idx="12719">
                  <c:v>0.14685185185185184</c:v>
                </c:pt>
                <c:pt idx="12720">
                  <c:v>0.14686342592592591</c:v>
                </c:pt>
                <c:pt idx="12721">
                  <c:v>0.14687500000000001</c:v>
                </c:pt>
                <c:pt idx="12722">
                  <c:v>0.14688657407407407</c:v>
                </c:pt>
                <c:pt idx="12723">
                  <c:v>0.14689814814814814</c:v>
                </c:pt>
                <c:pt idx="12724">
                  <c:v>0.14690972222222223</c:v>
                </c:pt>
                <c:pt idx="12725">
                  <c:v>0.1469212962962963</c:v>
                </c:pt>
                <c:pt idx="12726">
                  <c:v>0.14693287037037037</c:v>
                </c:pt>
                <c:pt idx="12727">
                  <c:v>0.14694444444444446</c:v>
                </c:pt>
                <c:pt idx="12728">
                  <c:v>0.1469560185185185</c:v>
                </c:pt>
                <c:pt idx="12729">
                  <c:v>0.14696759259259259</c:v>
                </c:pt>
                <c:pt idx="12730">
                  <c:v>0.14697916666666666</c:v>
                </c:pt>
                <c:pt idx="12731">
                  <c:v>0.14699074074074073</c:v>
                </c:pt>
                <c:pt idx="12732">
                  <c:v>0.14700231481481482</c:v>
                </c:pt>
                <c:pt idx="12733">
                  <c:v>0.14701388888888889</c:v>
                </c:pt>
                <c:pt idx="12734">
                  <c:v>0.14702546296296296</c:v>
                </c:pt>
                <c:pt idx="12735">
                  <c:v>0.14703703703703705</c:v>
                </c:pt>
                <c:pt idx="12736">
                  <c:v>0.14704861111111112</c:v>
                </c:pt>
                <c:pt idx="12737">
                  <c:v>0.14706018518518518</c:v>
                </c:pt>
                <c:pt idx="12738">
                  <c:v>0.14707175925925928</c:v>
                </c:pt>
                <c:pt idx="12739">
                  <c:v>0.14708333333333334</c:v>
                </c:pt>
                <c:pt idx="12740">
                  <c:v>0.14709490740740741</c:v>
                </c:pt>
                <c:pt idx="12741">
                  <c:v>0.14710648148148148</c:v>
                </c:pt>
                <c:pt idx="12742">
                  <c:v>0.14711805555555554</c:v>
                </c:pt>
                <c:pt idx="12743">
                  <c:v>0.14712962962962964</c:v>
                </c:pt>
                <c:pt idx="12744">
                  <c:v>0.1471412037037037</c:v>
                </c:pt>
                <c:pt idx="12745">
                  <c:v>0.14715277777777777</c:v>
                </c:pt>
                <c:pt idx="12746">
                  <c:v>0.14716435185185187</c:v>
                </c:pt>
                <c:pt idx="12747">
                  <c:v>0.14717592592592593</c:v>
                </c:pt>
                <c:pt idx="12748">
                  <c:v>0.1471875</c:v>
                </c:pt>
                <c:pt idx="12749">
                  <c:v>0.14719907407407407</c:v>
                </c:pt>
                <c:pt idx="12750">
                  <c:v>0.14721064814814813</c:v>
                </c:pt>
                <c:pt idx="12751">
                  <c:v>0.14722222222222223</c:v>
                </c:pt>
                <c:pt idx="12752">
                  <c:v>0.14723379629629629</c:v>
                </c:pt>
                <c:pt idx="12753">
                  <c:v>0.14724537037037036</c:v>
                </c:pt>
                <c:pt idx="12754">
                  <c:v>0.14725694444444445</c:v>
                </c:pt>
                <c:pt idx="12755">
                  <c:v>0.14726851851851852</c:v>
                </c:pt>
                <c:pt idx="12756">
                  <c:v>0.14728009259259259</c:v>
                </c:pt>
                <c:pt idx="12757">
                  <c:v>0.14729166666666668</c:v>
                </c:pt>
                <c:pt idx="12758">
                  <c:v>0.14730324074074075</c:v>
                </c:pt>
                <c:pt idx="12759">
                  <c:v>0.14731481481481482</c:v>
                </c:pt>
                <c:pt idx="12760">
                  <c:v>0.14732638888888888</c:v>
                </c:pt>
                <c:pt idx="12761">
                  <c:v>0.14733796296296295</c:v>
                </c:pt>
                <c:pt idx="12762">
                  <c:v>0.14734953703703704</c:v>
                </c:pt>
                <c:pt idx="12763">
                  <c:v>0.14736111111111111</c:v>
                </c:pt>
                <c:pt idx="12764">
                  <c:v>0.14737268518518518</c:v>
                </c:pt>
                <c:pt idx="12765">
                  <c:v>0.14738425925925927</c:v>
                </c:pt>
                <c:pt idx="12766">
                  <c:v>0.14739583333333334</c:v>
                </c:pt>
                <c:pt idx="12767">
                  <c:v>0.1474074074074074</c:v>
                </c:pt>
                <c:pt idx="12768">
                  <c:v>0.14741898148148147</c:v>
                </c:pt>
                <c:pt idx="12769">
                  <c:v>0.14743055555555554</c:v>
                </c:pt>
                <c:pt idx="12770">
                  <c:v>0.14744212962962963</c:v>
                </c:pt>
                <c:pt idx="12771">
                  <c:v>0.1474537037037037</c:v>
                </c:pt>
                <c:pt idx="12772">
                  <c:v>0.14746527777777776</c:v>
                </c:pt>
                <c:pt idx="12773">
                  <c:v>0.14747685185185186</c:v>
                </c:pt>
                <c:pt idx="12774">
                  <c:v>0.14748842592592593</c:v>
                </c:pt>
                <c:pt idx="12775">
                  <c:v>0.14749999999999999</c:v>
                </c:pt>
                <c:pt idx="12776">
                  <c:v>0.14751157407407409</c:v>
                </c:pt>
                <c:pt idx="12777">
                  <c:v>0.14752314814814815</c:v>
                </c:pt>
                <c:pt idx="12778">
                  <c:v>0.14753472222222222</c:v>
                </c:pt>
                <c:pt idx="12779">
                  <c:v>0.14754629629629631</c:v>
                </c:pt>
                <c:pt idx="12780">
                  <c:v>0.14755787037037038</c:v>
                </c:pt>
                <c:pt idx="12781">
                  <c:v>0.14756944444444445</c:v>
                </c:pt>
                <c:pt idx="12782">
                  <c:v>0.14758101851851851</c:v>
                </c:pt>
                <c:pt idx="12783">
                  <c:v>0.14759259259259258</c:v>
                </c:pt>
                <c:pt idx="12784">
                  <c:v>0.14760416666666668</c:v>
                </c:pt>
                <c:pt idx="12785">
                  <c:v>0.14761574074074074</c:v>
                </c:pt>
                <c:pt idx="12786">
                  <c:v>0.14762731481481481</c:v>
                </c:pt>
                <c:pt idx="12787">
                  <c:v>0.1476388888888889</c:v>
                </c:pt>
                <c:pt idx="12788">
                  <c:v>0.14765046296296297</c:v>
                </c:pt>
                <c:pt idx="12789">
                  <c:v>0.14766203703703704</c:v>
                </c:pt>
                <c:pt idx="12790">
                  <c:v>0.1476736111111111</c:v>
                </c:pt>
                <c:pt idx="12791">
                  <c:v>0.14768518518518517</c:v>
                </c:pt>
                <c:pt idx="12792">
                  <c:v>0.14769675925925926</c:v>
                </c:pt>
                <c:pt idx="12793">
                  <c:v>0.14770833333333333</c:v>
                </c:pt>
                <c:pt idx="12794">
                  <c:v>0.1477199074074074</c:v>
                </c:pt>
                <c:pt idx="12795">
                  <c:v>0.14773148148148149</c:v>
                </c:pt>
                <c:pt idx="12796">
                  <c:v>0.14774305555555556</c:v>
                </c:pt>
                <c:pt idx="12797">
                  <c:v>0.14775462962962962</c:v>
                </c:pt>
                <c:pt idx="12798">
                  <c:v>0.14776620370370372</c:v>
                </c:pt>
                <c:pt idx="12799">
                  <c:v>0.14777777777777779</c:v>
                </c:pt>
                <c:pt idx="12800">
                  <c:v>0.14778935185185185</c:v>
                </c:pt>
                <c:pt idx="12801">
                  <c:v>0.14780092592592595</c:v>
                </c:pt>
                <c:pt idx="12802">
                  <c:v>0.14781249999999999</c:v>
                </c:pt>
                <c:pt idx="12803">
                  <c:v>0.14782407407407408</c:v>
                </c:pt>
                <c:pt idx="12804">
                  <c:v>0.14783564814814815</c:v>
                </c:pt>
                <c:pt idx="12805">
                  <c:v>0.14784722222222221</c:v>
                </c:pt>
                <c:pt idx="12806">
                  <c:v>0.14785879629629631</c:v>
                </c:pt>
                <c:pt idx="12807">
                  <c:v>0.14787037037037037</c:v>
                </c:pt>
                <c:pt idx="12808">
                  <c:v>0.14788194444444444</c:v>
                </c:pt>
                <c:pt idx="12809">
                  <c:v>0.14789351851851854</c:v>
                </c:pt>
                <c:pt idx="12810">
                  <c:v>0.14790509259259257</c:v>
                </c:pt>
                <c:pt idx="12811">
                  <c:v>0.14791666666666667</c:v>
                </c:pt>
                <c:pt idx="12812">
                  <c:v>0.14792824074074074</c:v>
                </c:pt>
                <c:pt idx="12813">
                  <c:v>0.1479398148148148</c:v>
                </c:pt>
                <c:pt idx="12814">
                  <c:v>0.1479513888888889</c:v>
                </c:pt>
                <c:pt idx="12815">
                  <c:v>0.14796296296296296</c:v>
                </c:pt>
                <c:pt idx="12816">
                  <c:v>0.14797453703703703</c:v>
                </c:pt>
                <c:pt idx="12817">
                  <c:v>0.14798611111111112</c:v>
                </c:pt>
                <c:pt idx="12818">
                  <c:v>0.14799768518518519</c:v>
                </c:pt>
                <c:pt idx="12819">
                  <c:v>0.14800925925925926</c:v>
                </c:pt>
                <c:pt idx="12820">
                  <c:v>0.14802083333333335</c:v>
                </c:pt>
                <c:pt idx="12821">
                  <c:v>0.14803240740740739</c:v>
                </c:pt>
                <c:pt idx="12822">
                  <c:v>0.14804398148148148</c:v>
                </c:pt>
                <c:pt idx="12823">
                  <c:v>0.14805555555555555</c:v>
                </c:pt>
                <c:pt idx="12824">
                  <c:v>0.14806712962962962</c:v>
                </c:pt>
                <c:pt idx="12825">
                  <c:v>0.14807870370370371</c:v>
                </c:pt>
                <c:pt idx="12826">
                  <c:v>0.14809027777777778</c:v>
                </c:pt>
                <c:pt idx="12827">
                  <c:v>0.14810185185185185</c:v>
                </c:pt>
                <c:pt idx="12828">
                  <c:v>0.14811342592592594</c:v>
                </c:pt>
                <c:pt idx="12829">
                  <c:v>0.14812499999999998</c:v>
                </c:pt>
                <c:pt idx="12830">
                  <c:v>0.14813657407407407</c:v>
                </c:pt>
                <c:pt idx="12831">
                  <c:v>0.14814814814814814</c:v>
                </c:pt>
                <c:pt idx="12832">
                  <c:v>0.14815972222222221</c:v>
                </c:pt>
                <c:pt idx="12833">
                  <c:v>0.1481712962962963</c:v>
                </c:pt>
                <c:pt idx="12834">
                  <c:v>0.14818287037037037</c:v>
                </c:pt>
                <c:pt idx="12835">
                  <c:v>0.14819444444444443</c:v>
                </c:pt>
                <c:pt idx="12836">
                  <c:v>0.14820601851851853</c:v>
                </c:pt>
                <c:pt idx="12837">
                  <c:v>0.1482175925925926</c:v>
                </c:pt>
                <c:pt idx="12838">
                  <c:v>0.14822916666666666</c:v>
                </c:pt>
                <c:pt idx="12839">
                  <c:v>0.14822916666666666</c:v>
                </c:pt>
                <c:pt idx="12840">
                  <c:v>0.14824074074074076</c:v>
                </c:pt>
                <c:pt idx="12841">
                  <c:v>0.14825231481481482</c:v>
                </c:pt>
                <c:pt idx="12842">
                  <c:v>0.14826388888888889</c:v>
                </c:pt>
                <c:pt idx="12843">
                  <c:v>0.14827546296296296</c:v>
                </c:pt>
                <c:pt idx="12844">
                  <c:v>0.14828703703703702</c:v>
                </c:pt>
                <c:pt idx="12845">
                  <c:v>0.14829861111111112</c:v>
                </c:pt>
                <c:pt idx="12846">
                  <c:v>0.14831018518518518</c:v>
                </c:pt>
                <c:pt idx="12847">
                  <c:v>0.14832175925925925</c:v>
                </c:pt>
                <c:pt idx="12848">
                  <c:v>0.14833333333333334</c:v>
                </c:pt>
                <c:pt idx="12849">
                  <c:v>0.14834490740740741</c:v>
                </c:pt>
                <c:pt idx="12850">
                  <c:v>0.14835648148148148</c:v>
                </c:pt>
                <c:pt idx="12851">
                  <c:v>0.14836805555555554</c:v>
                </c:pt>
                <c:pt idx="12852">
                  <c:v>0.14837962962962961</c:v>
                </c:pt>
                <c:pt idx="12853">
                  <c:v>0.14839120370370371</c:v>
                </c:pt>
                <c:pt idx="12854">
                  <c:v>0.14840277777777777</c:v>
                </c:pt>
                <c:pt idx="12855">
                  <c:v>0.14841435185185184</c:v>
                </c:pt>
                <c:pt idx="12856">
                  <c:v>0.14842592592592593</c:v>
                </c:pt>
                <c:pt idx="12857">
                  <c:v>0.1484375</c:v>
                </c:pt>
                <c:pt idx="12858">
                  <c:v>0.14844907407407407</c:v>
                </c:pt>
                <c:pt idx="12859">
                  <c:v>0.14846064814814816</c:v>
                </c:pt>
                <c:pt idx="12860">
                  <c:v>0.14847222222222223</c:v>
                </c:pt>
                <c:pt idx="12861">
                  <c:v>0.14848379629629629</c:v>
                </c:pt>
                <c:pt idx="12862">
                  <c:v>0.14849537037037039</c:v>
                </c:pt>
                <c:pt idx="12863">
                  <c:v>0.14850694444444446</c:v>
                </c:pt>
                <c:pt idx="12864">
                  <c:v>0.14851851851851852</c:v>
                </c:pt>
                <c:pt idx="12865">
                  <c:v>0.14853009259259259</c:v>
                </c:pt>
                <c:pt idx="12866">
                  <c:v>0.14854166666666666</c:v>
                </c:pt>
                <c:pt idx="12867">
                  <c:v>0.14855324074074075</c:v>
                </c:pt>
                <c:pt idx="12868">
                  <c:v>0.14856481481481482</c:v>
                </c:pt>
                <c:pt idx="12869">
                  <c:v>0.14857638888888888</c:v>
                </c:pt>
                <c:pt idx="12870">
                  <c:v>0.14858796296296298</c:v>
                </c:pt>
                <c:pt idx="12871">
                  <c:v>0.14859953703703704</c:v>
                </c:pt>
                <c:pt idx="12872">
                  <c:v>0.14861111111111111</c:v>
                </c:pt>
                <c:pt idx="12873">
                  <c:v>0.14862268518518518</c:v>
                </c:pt>
                <c:pt idx="12874">
                  <c:v>0.14863425925925924</c:v>
                </c:pt>
                <c:pt idx="12875">
                  <c:v>0.14864583333333334</c:v>
                </c:pt>
                <c:pt idx="12876">
                  <c:v>0.1486574074074074</c:v>
                </c:pt>
                <c:pt idx="12877">
                  <c:v>0.14866898148148147</c:v>
                </c:pt>
                <c:pt idx="12878">
                  <c:v>0.14868055555555557</c:v>
                </c:pt>
                <c:pt idx="12879">
                  <c:v>0.14869212962962963</c:v>
                </c:pt>
                <c:pt idx="12880">
                  <c:v>0.1487037037037037</c:v>
                </c:pt>
                <c:pt idx="12881">
                  <c:v>0.14871527777777779</c:v>
                </c:pt>
                <c:pt idx="12882">
                  <c:v>0.14872685185185186</c:v>
                </c:pt>
                <c:pt idx="12883">
                  <c:v>0.14873842592592593</c:v>
                </c:pt>
                <c:pt idx="12884">
                  <c:v>0.14875000000000002</c:v>
                </c:pt>
                <c:pt idx="12885">
                  <c:v>0.14876157407407406</c:v>
                </c:pt>
                <c:pt idx="12886">
                  <c:v>0.14877314814814815</c:v>
                </c:pt>
                <c:pt idx="12887">
                  <c:v>0.14878472222222222</c:v>
                </c:pt>
                <c:pt idx="12888">
                  <c:v>0.14879629629629629</c:v>
                </c:pt>
                <c:pt idx="12889">
                  <c:v>0.14880787037037038</c:v>
                </c:pt>
                <c:pt idx="12890">
                  <c:v>0.14881944444444445</c:v>
                </c:pt>
                <c:pt idx="12891">
                  <c:v>0.14883101851851852</c:v>
                </c:pt>
                <c:pt idx="12892">
                  <c:v>0.14884259259259261</c:v>
                </c:pt>
                <c:pt idx="12893">
                  <c:v>0.14885416666666665</c:v>
                </c:pt>
                <c:pt idx="12894">
                  <c:v>0.14886574074074074</c:v>
                </c:pt>
                <c:pt idx="12895">
                  <c:v>0.14887731481481481</c:v>
                </c:pt>
                <c:pt idx="12896">
                  <c:v>0.14888888888888888</c:v>
                </c:pt>
                <c:pt idx="12897">
                  <c:v>0.14890046296296297</c:v>
                </c:pt>
                <c:pt idx="12898">
                  <c:v>0.14891203703703704</c:v>
                </c:pt>
                <c:pt idx="12899">
                  <c:v>0.1489236111111111</c:v>
                </c:pt>
                <c:pt idx="12900">
                  <c:v>0.1489351851851852</c:v>
                </c:pt>
                <c:pt idx="12901">
                  <c:v>0.14894675925925926</c:v>
                </c:pt>
                <c:pt idx="12902">
                  <c:v>0.14895833333333333</c:v>
                </c:pt>
                <c:pt idx="12903">
                  <c:v>0.14896990740740743</c:v>
                </c:pt>
                <c:pt idx="12904">
                  <c:v>0.14898148148148146</c:v>
                </c:pt>
                <c:pt idx="12905">
                  <c:v>0.14899305555555556</c:v>
                </c:pt>
                <c:pt idx="12906">
                  <c:v>0.14900462962962963</c:v>
                </c:pt>
                <c:pt idx="12907">
                  <c:v>0.14901620370370369</c:v>
                </c:pt>
                <c:pt idx="12908">
                  <c:v>0.14902777777777779</c:v>
                </c:pt>
                <c:pt idx="12909">
                  <c:v>0.14903935185185185</c:v>
                </c:pt>
                <c:pt idx="12910">
                  <c:v>0.14905092592592592</c:v>
                </c:pt>
                <c:pt idx="12911">
                  <c:v>0.14906250000000001</c:v>
                </c:pt>
                <c:pt idx="12912">
                  <c:v>0.14907407407407405</c:v>
                </c:pt>
                <c:pt idx="12913">
                  <c:v>0.14908564814814815</c:v>
                </c:pt>
                <c:pt idx="12914">
                  <c:v>0.14909722222222221</c:v>
                </c:pt>
                <c:pt idx="12915">
                  <c:v>0.14910879629629628</c:v>
                </c:pt>
                <c:pt idx="12916">
                  <c:v>0.14912037037037038</c:v>
                </c:pt>
                <c:pt idx="12917">
                  <c:v>0.14913194444444444</c:v>
                </c:pt>
                <c:pt idx="12918">
                  <c:v>0.14914351851851851</c:v>
                </c:pt>
                <c:pt idx="12919">
                  <c:v>0.1491550925925926</c:v>
                </c:pt>
                <c:pt idx="12920">
                  <c:v>0.14916666666666667</c:v>
                </c:pt>
                <c:pt idx="12921">
                  <c:v>0.14917824074074074</c:v>
                </c:pt>
                <c:pt idx="12922">
                  <c:v>0.14918981481481483</c:v>
                </c:pt>
                <c:pt idx="12923">
                  <c:v>0.1492013888888889</c:v>
                </c:pt>
                <c:pt idx="12924">
                  <c:v>0.14921296296296296</c:v>
                </c:pt>
                <c:pt idx="12925">
                  <c:v>0.14922453703703703</c:v>
                </c:pt>
                <c:pt idx="12926">
                  <c:v>0.1492361111111111</c:v>
                </c:pt>
                <c:pt idx="12927">
                  <c:v>0.14924768518518519</c:v>
                </c:pt>
                <c:pt idx="12928">
                  <c:v>0.14925925925925926</c:v>
                </c:pt>
                <c:pt idx="12929">
                  <c:v>0.14927083333333332</c:v>
                </c:pt>
                <c:pt idx="12930">
                  <c:v>0.14928240740740742</c:v>
                </c:pt>
                <c:pt idx="12931">
                  <c:v>0.14929398148148149</c:v>
                </c:pt>
                <c:pt idx="12932">
                  <c:v>0.14930555555555555</c:v>
                </c:pt>
                <c:pt idx="12933">
                  <c:v>0.14931712962962962</c:v>
                </c:pt>
                <c:pt idx="12934">
                  <c:v>0.14932870370370369</c:v>
                </c:pt>
                <c:pt idx="12935">
                  <c:v>0.14934027777777778</c:v>
                </c:pt>
                <c:pt idx="12936">
                  <c:v>0.14935185185185185</c:v>
                </c:pt>
                <c:pt idx="12937">
                  <c:v>0.14936342592592591</c:v>
                </c:pt>
                <c:pt idx="12938">
                  <c:v>0.14937500000000001</c:v>
                </c:pt>
                <c:pt idx="12939">
                  <c:v>0.14938657407407407</c:v>
                </c:pt>
                <c:pt idx="12940">
                  <c:v>0.14939814814814814</c:v>
                </c:pt>
                <c:pt idx="12941">
                  <c:v>0.14940972222222224</c:v>
                </c:pt>
                <c:pt idx="12942">
                  <c:v>0.1494212962962963</c:v>
                </c:pt>
                <c:pt idx="12943">
                  <c:v>0.14943287037037037</c:v>
                </c:pt>
                <c:pt idx="12944">
                  <c:v>0.14944444444444446</c:v>
                </c:pt>
                <c:pt idx="12945">
                  <c:v>0.14945601851851853</c:v>
                </c:pt>
                <c:pt idx="12946">
                  <c:v>0.1494675925925926</c:v>
                </c:pt>
                <c:pt idx="12947">
                  <c:v>0.14947916666666666</c:v>
                </c:pt>
                <c:pt idx="12948">
                  <c:v>0.14949074074074073</c:v>
                </c:pt>
                <c:pt idx="12949">
                  <c:v>0.14950231481481482</c:v>
                </c:pt>
                <c:pt idx="12950">
                  <c:v>0.14951388888888889</c:v>
                </c:pt>
                <c:pt idx="12951">
                  <c:v>0.14952546296296296</c:v>
                </c:pt>
                <c:pt idx="12952">
                  <c:v>0.14953703703703705</c:v>
                </c:pt>
                <c:pt idx="12953">
                  <c:v>0.14954861111111112</c:v>
                </c:pt>
                <c:pt idx="12954">
                  <c:v>0.14956018518518518</c:v>
                </c:pt>
                <c:pt idx="12955">
                  <c:v>0.14957175925925925</c:v>
                </c:pt>
                <c:pt idx="12956">
                  <c:v>0.14958333333333332</c:v>
                </c:pt>
                <c:pt idx="12957">
                  <c:v>0.14959490740740741</c:v>
                </c:pt>
                <c:pt idx="12958">
                  <c:v>0.14960648148148148</c:v>
                </c:pt>
                <c:pt idx="12959">
                  <c:v>0.14961805555555555</c:v>
                </c:pt>
                <c:pt idx="12960">
                  <c:v>0.14962962962962964</c:v>
                </c:pt>
                <c:pt idx="12961">
                  <c:v>0.14964120370370371</c:v>
                </c:pt>
                <c:pt idx="12962">
                  <c:v>0.14965277777777777</c:v>
                </c:pt>
                <c:pt idx="12963">
                  <c:v>0.14966435185185187</c:v>
                </c:pt>
                <c:pt idx="12964">
                  <c:v>0.14967592592592593</c:v>
                </c:pt>
                <c:pt idx="12965">
                  <c:v>0.1496875</c:v>
                </c:pt>
                <c:pt idx="12966">
                  <c:v>0.1496990740740741</c:v>
                </c:pt>
                <c:pt idx="12967">
                  <c:v>0.14971064814814813</c:v>
                </c:pt>
                <c:pt idx="12968">
                  <c:v>0.14972222222222223</c:v>
                </c:pt>
                <c:pt idx="12969">
                  <c:v>0.1497337962962963</c:v>
                </c:pt>
                <c:pt idx="12970">
                  <c:v>0.14974537037037036</c:v>
                </c:pt>
                <c:pt idx="12971">
                  <c:v>0.14975694444444446</c:v>
                </c:pt>
                <c:pt idx="12972">
                  <c:v>0.14976851851851852</c:v>
                </c:pt>
                <c:pt idx="12973">
                  <c:v>0.14978009259259259</c:v>
                </c:pt>
                <c:pt idx="12974">
                  <c:v>0.14979166666666668</c:v>
                </c:pt>
                <c:pt idx="12975">
                  <c:v>0.14980324074074072</c:v>
                </c:pt>
                <c:pt idx="12976">
                  <c:v>0.14981481481481482</c:v>
                </c:pt>
                <c:pt idx="12977">
                  <c:v>0.14982638888888888</c:v>
                </c:pt>
                <c:pt idx="12978">
                  <c:v>0.14983796296296295</c:v>
                </c:pt>
                <c:pt idx="12979">
                  <c:v>0.14984953703703704</c:v>
                </c:pt>
                <c:pt idx="12980">
                  <c:v>0.14986111111111111</c:v>
                </c:pt>
                <c:pt idx="12981">
                  <c:v>0.14987268518518518</c:v>
                </c:pt>
                <c:pt idx="12982">
                  <c:v>0.14988425925925927</c:v>
                </c:pt>
                <c:pt idx="12983">
                  <c:v>0.14989583333333334</c:v>
                </c:pt>
                <c:pt idx="12984">
                  <c:v>0.14990740740740741</c:v>
                </c:pt>
                <c:pt idx="12985">
                  <c:v>0.1499189814814815</c:v>
                </c:pt>
                <c:pt idx="12986">
                  <c:v>0.14993055555555554</c:v>
                </c:pt>
                <c:pt idx="12987">
                  <c:v>0.14994212962962963</c:v>
                </c:pt>
                <c:pt idx="12988">
                  <c:v>0.1499537037037037</c:v>
                </c:pt>
                <c:pt idx="12989">
                  <c:v>0.14996527777777777</c:v>
                </c:pt>
                <c:pt idx="12990">
                  <c:v>0.14997685185185186</c:v>
                </c:pt>
                <c:pt idx="12991">
                  <c:v>0.14998842592592593</c:v>
                </c:pt>
                <c:pt idx="12992">
                  <c:v>0.15</c:v>
                </c:pt>
                <c:pt idx="12993">
                  <c:v>0.15001157407407409</c:v>
                </c:pt>
                <c:pt idx="12994">
                  <c:v>0.15002314814814813</c:v>
                </c:pt>
                <c:pt idx="12995">
                  <c:v>0.15003472222222222</c:v>
                </c:pt>
                <c:pt idx="12996">
                  <c:v>0.15004629629629629</c:v>
                </c:pt>
                <c:pt idx="12997">
                  <c:v>0.15005787037037036</c:v>
                </c:pt>
                <c:pt idx="12998">
                  <c:v>0.15006944444444445</c:v>
                </c:pt>
                <c:pt idx="12999">
                  <c:v>0.15008101851851852</c:v>
                </c:pt>
                <c:pt idx="13000">
                  <c:v>0.15009259259259258</c:v>
                </c:pt>
                <c:pt idx="13001">
                  <c:v>0.15010416666666668</c:v>
                </c:pt>
                <c:pt idx="13002">
                  <c:v>0.15011574074074074</c:v>
                </c:pt>
                <c:pt idx="13003">
                  <c:v>0.15012731481481481</c:v>
                </c:pt>
                <c:pt idx="13004">
                  <c:v>0.15013888888888891</c:v>
                </c:pt>
                <c:pt idx="13005">
                  <c:v>0.15015046296296297</c:v>
                </c:pt>
                <c:pt idx="13006">
                  <c:v>0.15016203703703704</c:v>
                </c:pt>
                <c:pt idx="13007">
                  <c:v>0.1501736111111111</c:v>
                </c:pt>
                <c:pt idx="13008">
                  <c:v>0.15018518518518517</c:v>
                </c:pt>
                <c:pt idx="13009">
                  <c:v>0.15019675925925927</c:v>
                </c:pt>
                <c:pt idx="13010">
                  <c:v>0.15020833333333333</c:v>
                </c:pt>
                <c:pt idx="13011">
                  <c:v>0.1502199074074074</c:v>
                </c:pt>
                <c:pt idx="13012">
                  <c:v>0.15023148148148149</c:v>
                </c:pt>
                <c:pt idx="13013">
                  <c:v>0.15024305555555556</c:v>
                </c:pt>
                <c:pt idx="13014">
                  <c:v>0.15025462962962963</c:v>
                </c:pt>
                <c:pt idx="13015">
                  <c:v>0.15026620370370369</c:v>
                </c:pt>
                <c:pt idx="13016">
                  <c:v>0.15027777777777776</c:v>
                </c:pt>
                <c:pt idx="13017">
                  <c:v>0.15028935185185185</c:v>
                </c:pt>
                <c:pt idx="13018">
                  <c:v>0.15030092592592592</c:v>
                </c:pt>
                <c:pt idx="13019">
                  <c:v>0.15031249999999999</c:v>
                </c:pt>
                <c:pt idx="13020">
                  <c:v>0.15032407407407408</c:v>
                </c:pt>
                <c:pt idx="13021">
                  <c:v>0.15033564814814815</c:v>
                </c:pt>
                <c:pt idx="13022">
                  <c:v>0.15034722222222222</c:v>
                </c:pt>
                <c:pt idx="13023">
                  <c:v>0.15035879629629631</c:v>
                </c:pt>
                <c:pt idx="13024">
                  <c:v>0.15037037037037038</c:v>
                </c:pt>
                <c:pt idx="13025">
                  <c:v>0.15038194444444444</c:v>
                </c:pt>
                <c:pt idx="13026">
                  <c:v>0.15039351851851854</c:v>
                </c:pt>
                <c:pt idx="13027">
                  <c:v>0.1504050925925926</c:v>
                </c:pt>
                <c:pt idx="13028">
                  <c:v>0.15041666666666667</c:v>
                </c:pt>
                <c:pt idx="13029">
                  <c:v>0.15042824074074074</c:v>
                </c:pt>
                <c:pt idx="13030">
                  <c:v>0.1504398148148148</c:v>
                </c:pt>
                <c:pt idx="13031">
                  <c:v>0.1504513888888889</c:v>
                </c:pt>
                <c:pt idx="13032">
                  <c:v>0.15046296296296297</c:v>
                </c:pt>
                <c:pt idx="13033">
                  <c:v>0.15047453703703703</c:v>
                </c:pt>
                <c:pt idx="13034">
                  <c:v>0.15048611111111113</c:v>
                </c:pt>
                <c:pt idx="13035">
                  <c:v>0.15049768518518519</c:v>
                </c:pt>
                <c:pt idx="13036">
                  <c:v>0.15050925925925926</c:v>
                </c:pt>
                <c:pt idx="13037">
                  <c:v>0.15052083333333333</c:v>
                </c:pt>
                <c:pt idx="13038">
                  <c:v>0.15053240740740739</c:v>
                </c:pt>
                <c:pt idx="13039">
                  <c:v>0.15054398148148149</c:v>
                </c:pt>
                <c:pt idx="13040">
                  <c:v>0.15055555555555555</c:v>
                </c:pt>
                <c:pt idx="13041">
                  <c:v>0.15056712962962962</c:v>
                </c:pt>
                <c:pt idx="13042">
                  <c:v>0.15057870370370371</c:v>
                </c:pt>
                <c:pt idx="13043">
                  <c:v>0.15059027777777778</c:v>
                </c:pt>
                <c:pt idx="13044">
                  <c:v>0.15060185185185185</c:v>
                </c:pt>
                <c:pt idx="13045">
                  <c:v>0.15061342592592594</c:v>
                </c:pt>
                <c:pt idx="13046">
                  <c:v>0.15062500000000001</c:v>
                </c:pt>
                <c:pt idx="13047">
                  <c:v>0.15063657407407408</c:v>
                </c:pt>
                <c:pt idx="13048">
                  <c:v>0.15064814814814814</c:v>
                </c:pt>
                <c:pt idx="13049">
                  <c:v>0.15065972222222221</c:v>
                </c:pt>
                <c:pt idx="13050">
                  <c:v>0.1506712962962963</c:v>
                </c:pt>
                <c:pt idx="13051">
                  <c:v>0.15068287037037037</c:v>
                </c:pt>
                <c:pt idx="13052">
                  <c:v>0.15069444444444444</c:v>
                </c:pt>
                <c:pt idx="13053">
                  <c:v>0.15070601851851853</c:v>
                </c:pt>
                <c:pt idx="13054">
                  <c:v>0.1507175925925926</c:v>
                </c:pt>
                <c:pt idx="13055">
                  <c:v>0.15072916666666666</c:v>
                </c:pt>
                <c:pt idx="13056">
                  <c:v>0.15074074074074076</c:v>
                </c:pt>
                <c:pt idx="13057">
                  <c:v>0.1507523148148148</c:v>
                </c:pt>
                <c:pt idx="13058">
                  <c:v>0.15076388888888889</c:v>
                </c:pt>
                <c:pt idx="13059">
                  <c:v>0.15077546296296296</c:v>
                </c:pt>
                <c:pt idx="13060">
                  <c:v>0.15078703703703702</c:v>
                </c:pt>
                <c:pt idx="13061">
                  <c:v>0.15079861111111112</c:v>
                </c:pt>
                <c:pt idx="13062">
                  <c:v>0.15081018518518519</c:v>
                </c:pt>
                <c:pt idx="13063">
                  <c:v>0.15082175925925925</c:v>
                </c:pt>
                <c:pt idx="13064">
                  <c:v>0.15083333333333335</c:v>
                </c:pt>
                <c:pt idx="13065">
                  <c:v>0.15084490740740741</c:v>
                </c:pt>
                <c:pt idx="13066">
                  <c:v>0.15085648148148148</c:v>
                </c:pt>
                <c:pt idx="13067">
                  <c:v>0.15086805555555557</c:v>
                </c:pt>
                <c:pt idx="13068">
                  <c:v>0.15087962962962961</c:v>
                </c:pt>
                <c:pt idx="13069">
                  <c:v>0.15089120370370371</c:v>
                </c:pt>
                <c:pt idx="13070">
                  <c:v>0.15090277777777777</c:v>
                </c:pt>
                <c:pt idx="13071">
                  <c:v>0.15091435185185184</c:v>
                </c:pt>
                <c:pt idx="13072">
                  <c:v>0.15092592592592594</c:v>
                </c:pt>
                <c:pt idx="13073">
                  <c:v>0.1509375</c:v>
                </c:pt>
                <c:pt idx="13074">
                  <c:v>0.15094907407407407</c:v>
                </c:pt>
                <c:pt idx="13075">
                  <c:v>0.15096064814814816</c:v>
                </c:pt>
                <c:pt idx="13076">
                  <c:v>0.1509722222222222</c:v>
                </c:pt>
                <c:pt idx="13077">
                  <c:v>0.1509837962962963</c:v>
                </c:pt>
                <c:pt idx="13078">
                  <c:v>0.15099537037037036</c:v>
                </c:pt>
                <c:pt idx="13079">
                  <c:v>0.15100694444444443</c:v>
                </c:pt>
                <c:pt idx="13080">
                  <c:v>0.15101851851851852</c:v>
                </c:pt>
                <c:pt idx="13081">
                  <c:v>0.15103009259259259</c:v>
                </c:pt>
                <c:pt idx="13082">
                  <c:v>0.15104166666666666</c:v>
                </c:pt>
                <c:pt idx="13083">
                  <c:v>0.15105324074074075</c:v>
                </c:pt>
                <c:pt idx="13084">
                  <c:v>0.15106481481481482</c:v>
                </c:pt>
                <c:pt idx="13085">
                  <c:v>0.15107638888888889</c:v>
                </c:pt>
                <c:pt idx="13086">
                  <c:v>0.15108796296296298</c:v>
                </c:pt>
                <c:pt idx="13087">
                  <c:v>0.15109953703703705</c:v>
                </c:pt>
                <c:pt idx="13088">
                  <c:v>0.15111111111111111</c:v>
                </c:pt>
                <c:pt idx="13089">
                  <c:v>0.15112268518518518</c:v>
                </c:pt>
                <c:pt idx="13090">
                  <c:v>0.15113425925925925</c:v>
                </c:pt>
                <c:pt idx="13091">
                  <c:v>0.15114583333333334</c:v>
                </c:pt>
                <c:pt idx="13092">
                  <c:v>0.15115740740740741</c:v>
                </c:pt>
                <c:pt idx="13093">
                  <c:v>0.15116898148148147</c:v>
                </c:pt>
                <c:pt idx="13094">
                  <c:v>0.15118055555555557</c:v>
                </c:pt>
                <c:pt idx="13095">
                  <c:v>0.15119212962962963</c:v>
                </c:pt>
                <c:pt idx="13096">
                  <c:v>0.1512037037037037</c:v>
                </c:pt>
                <c:pt idx="13097">
                  <c:v>0.15121527777777777</c:v>
                </c:pt>
                <c:pt idx="13098">
                  <c:v>0.15122685185185183</c:v>
                </c:pt>
                <c:pt idx="13099">
                  <c:v>0.15123842592592593</c:v>
                </c:pt>
                <c:pt idx="13100">
                  <c:v>0.15125</c:v>
                </c:pt>
                <c:pt idx="13101">
                  <c:v>0.15126157407407406</c:v>
                </c:pt>
                <c:pt idx="13102">
                  <c:v>0.15127314814814816</c:v>
                </c:pt>
                <c:pt idx="13103">
                  <c:v>0.15128472222222222</c:v>
                </c:pt>
                <c:pt idx="13104">
                  <c:v>0.15129629629629629</c:v>
                </c:pt>
                <c:pt idx="13105">
                  <c:v>0.15130787037037038</c:v>
                </c:pt>
                <c:pt idx="13106">
                  <c:v>0.15131944444444445</c:v>
                </c:pt>
                <c:pt idx="13107">
                  <c:v>0.15133101851851852</c:v>
                </c:pt>
                <c:pt idx="13108">
                  <c:v>0.15134259259259258</c:v>
                </c:pt>
                <c:pt idx="13109">
                  <c:v>0.15135416666666668</c:v>
                </c:pt>
                <c:pt idx="13110">
                  <c:v>0.15136574074074075</c:v>
                </c:pt>
                <c:pt idx="13111">
                  <c:v>0.15137731481481481</c:v>
                </c:pt>
                <c:pt idx="13112">
                  <c:v>0.15138888888888888</c:v>
                </c:pt>
                <c:pt idx="13113">
                  <c:v>0.15140046296296297</c:v>
                </c:pt>
                <c:pt idx="13114">
                  <c:v>0.15141203703703704</c:v>
                </c:pt>
                <c:pt idx="13115">
                  <c:v>0.15142361111111111</c:v>
                </c:pt>
                <c:pt idx="13116">
                  <c:v>0.1514351851851852</c:v>
                </c:pt>
                <c:pt idx="13117">
                  <c:v>0.15144675925925927</c:v>
                </c:pt>
                <c:pt idx="13118">
                  <c:v>0.15145833333333333</c:v>
                </c:pt>
                <c:pt idx="13119">
                  <c:v>0.1514699074074074</c:v>
                </c:pt>
                <c:pt idx="13120">
                  <c:v>0.15148148148148147</c:v>
                </c:pt>
                <c:pt idx="13121">
                  <c:v>0.15149305555555556</c:v>
                </c:pt>
                <c:pt idx="13122">
                  <c:v>0.15150462962962963</c:v>
                </c:pt>
                <c:pt idx="13123">
                  <c:v>0.15151620370370369</c:v>
                </c:pt>
                <c:pt idx="13124">
                  <c:v>0.15152777777777779</c:v>
                </c:pt>
                <c:pt idx="13125">
                  <c:v>0.15153935185185186</c:v>
                </c:pt>
                <c:pt idx="13126">
                  <c:v>0.15155092592592592</c:v>
                </c:pt>
                <c:pt idx="13127">
                  <c:v>0.15156250000000002</c:v>
                </c:pt>
                <c:pt idx="13128">
                  <c:v>0.15157407407407408</c:v>
                </c:pt>
                <c:pt idx="13129">
                  <c:v>0.15158564814814815</c:v>
                </c:pt>
                <c:pt idx="13130">
                  <c:v>0.15159722222222222</c:v>
                </c:pt>
                <c:pt idx="13131">
                  <c:v>0.15160879629629628</c:v>
                </c:pt>
                <c:pt idx="13132">
                  <c:v>0.15162037037037038</c:v>
                </c:pt>
                <c:pt idx="13133">
                  <c:v>0.15163194444444444</c:v>
                </c:pt>
                <c:pt idx="13134">
                  <c:v>0.15164351851851851</c:v>
                </c:pt>
                <c:pt idx="13135">
                  <c:v>0.15165509259259261</c:v>
                </c:pt>
                <c:pt idx="13136">
                  <c:v>0.15166666666666667</c:v>
                </c:pt>
                <c:pt idx="13137">
                  <c:v>0.15167824074074074</c:v>
                </c:pt>
                <c:pt idx="13138">
                  <c:v>0.15168981481481481</c:v>
                </c:pt>
                <c:pt idx="13139">
                  <c:v>0.15170138888888887</c:v>
                </c:pt>
                <c:pt idx="13140">
                  <c:v>0.15171296296296297</c:v>
                </c:pt>
                <c:pt idx="13141">
                  <c:v>0.15172453703703703</c:v>
                </c:pt>
                <c:pt idx="13142">
                  <c:v>0.1517361111111111</c:v>
                </c:pt>
                <c:pt idx="13143">
                  <c:v>0.15174768518518519</c:v>
                </c:pt>
                <c:pt idx="13144">
                  <c:v>0.15175925925925926</c:v>
                </c:pt>
                <c:pt idx="13145">
                  <c:v>0.15177083333333333</c:v>
                </c:pt>
                <c:pt idx="13146">
                  <c:v>0.15178240740740742</c:v>
                </c:pt>
                <c:pt idx="13147">
                  <c:v>0.15179398148148149</c:v>
                </c:pt>
                <c:pt idx="13148">
                  <c:v>0.15180555555555555</c:v>
                </c:pt>
                <c:pt idx="13149">
                  <c:v>0.15181712962962965</c:v>
                </c:pt>
                <c:pt idx="13150">
                  <c:v>0.15182870370370369</c:v>
                </c:pt>
                <c:pt idx="13151">
                  <c:v>0.15184027777777778</c:v>
                </c:pt>
                <c:pt idx="13152">
                  <c:v>0.15185185185185185</c:v>
                </c:pt>
                <c:pt idx="13153">
                  <c:v>0.15186342592592592</c:v>
                </c:pt>
                <c:pt idx="13154">
                  <c:v>0.15187500000000001</c:v>
                </c:pt>
                <c:pt idx="13155">
                  <c:v>0.15188657407407408</c:v>
                </c:pt>
                <c:pt idx="13156">
                  <c:v>0.15189814814814814</c:v>
                </c:pt>
                <c:pt idx="13157">
                  <c:v>0.15190972222222224</c:v>
                </c:pt>
                <c:pt idx="13158">
                  <c:v>0.15192129629629628</c:v>
                </c:pt>
                <c:pt idx="13159">
                  <c:v>0.15193287037037037</c:v>
                </c:pt>
                <c:pt idx="13160">
                  <c:v>0.15194444444444444</c:v>
                </c:pt>
                <c:pt idx="13161">
                  <c:v>0.1519560185185185</c:v>
                </c:pt>
                <c:pt idx="13162">
                  <c:v>0.1519675925925926</c:v>
                </c:pt>
                <c:pt idx="13163">
                  <c:v>0.15197916666666667</c:v>
                </c:pt>
                <c:pt idx="13164">
                  <c:v>0.15199074074074073</c:v>
                </c:pt>
                <c:pt idx="13165">
                  <c:v>0.15200231481481483</c:v>
                </c:pt>
                <c:pt idx="13166">
                  <c:v>0.15201388888888889</c:v>
                </c:pt>
                <c:pt idx="13167">
                  <c:v>0.15202546296296296</c:v>
                </c:pt>
                <c:pt idx="13168">
                  <c:v>0.15203703703703705</c:v>
                </c:pt>
                <c:pt idx="13169">
                  <c:v>0.15204861111111112</c:v>
                </c:pt>
                <c:pt idx="13170">
                  <c:v>0.15206018518518519</c:v>
                </c:pt>
                <c:pt idx="13171">
                  <c:v>0.15207175925925925</c:v>
                </c:pt>
                <c:pt idx="13172">
                  <c:v>0.15208333333333332</c:v>
                </c:pt>
                <c:pt idx="13173">
                  <c:v>0.15209490740740741</c:v>
                </c:pt>
                <c:pt idx="13174">
                  <c:v>0.15210648148148148</c:v>
                </c:pt>
                <c:pt idx="13175">
                  <c:v>0.15211805555555555</c:v>
                </c:pt>
                <c:pt idx="13176">
                  <c:v>0.15212962962962964</c:v>
                </c:pt>
                <c:pt idx="13177">
                  <c:v>0.15214120370370371</c:v>
                </c:pt>
                <c:pt idx="13178">
                  <c:v>0.15215277777777778</c:v>
                </c:pt>
                <c:pt idx="13179">
                  <c:v>0.15216435185185184</c:v>
                </c:pt>
                <c:pt idx="13180">
                  <c:v>0.15217592592592591</c:v>
                </c:pt>
                <c:pt idx="13181">
                  <c:v>0.1521875</c:v>
                </c:pt>
                <c:pt idx="13182">
                  <c:v>0.15219907407407407</c:v>
                </c:pt>
                <c:pt idx="13183">
                  <c:v>0.15221064814814814</c:v>
                </c:pt>
                <c:pt idx="13184">
                  <c:v>0.15222222222222223</c:v>
                </c:pt>
                <c:pt idx="13185">
                  <c:v>0.1522337962962963</c:v>
                </c:pt>
                <c:pt idx="13186">
                  <c:v>0.15224537037037036</c:v>
                </c:pt>
                <c:pt idx="13187">
                  <c:v>0.15225694444444446</c:v>
                </c:pt>
                <c:pt idx="13188">
                  <c:v>0.15226851851851853</c:v>
                </c:pt>
                <c:pt idx="13189">
                  <c:v>0.15228009259259259</c:v>
                </c:pt>
                <c:pt idx="13190">
                  <c:v>0.15228009259259259</c:v>
                </c:pt>
                <c:pt idx="13191">
                  <c:v>0.15229166666666666</c:v>
                </c:pt>
                <c:pt idx="13192">
                  <c:v>0.15230324074074075</c:v>
                </c:pt>
                <c:pt idx="13193">
                  <c:v>0.15231481481481482</c:v>
                </c:pt>
                <c:pt idx="13194">
                  <c:v>0.15232638888888889</c:v>
                </c:pt>
                <c:pt idx="13195">
                  <c:v>0.15233796296296295</c:v>
                </c:pt>
                <c:pt idx="13196">
                  <c:v>0.15234953703703705</c:v>
                </c:pt>
                <c:pt idx="13197">
                  <c:v>0.15236111111111111</c:v>
                </c:pt>
                <c:pt idx="13198">
                  <c:v>0.15237268518518518</c:v>
                </c:pt>
                <c:pt idx="13199">
                  <c:v>0.15238425925925925</c:v>
                </c:pt>
                <c:pt idx="13200">
                  <c:v>0.15239583333333334</c:v>
                </c:pt>
                <c:pt idx="13201">
                  <c:v>0.15240740740740741</c:v>
                </c:pt>
                <c:pt idx="13202">
                  <c:v>0.15241898148148147</c:v>
                </c:pt>
                <c:pt idx="13203">
                  <c:v>0.15243055555555554</c:v>
                </c:pt>
                <c:pt idx="13204">
                  <c:v>0.15244212962962964</c:v>
                </c:pt>
                <c:pt idx="13205">
                  <c:v>0.1524537037037037</c:v>
                </c:pt>
                <c:pt idx="13206">
                  <c:v>0.15246527777777777</c:v>
                </c:pt>
                <c:pt idx="13207">
                  <c:v>0.15247685185185186</c:v>
                </c:pt>
                <c:pt idx="13208">
                  <c:v>0.15248842592592593</c:v>
                </c:pt>
                <c:pt idx="13209">
                  <c:v>0.1525</c:v>
                </c:pt>
                <c:pt idx="13210">
                  <c:v>0.15251157407407409</c:v>
                </c:pt>
                <c:pt idx="13211">
                  <c:v>0.15252314814814816</c:v>
                </c:pt>
                <c:pt idx="13212">
                  <c:v>0.15253472222222222</c:v>
                </c:pt>
                <c:pt idx="13213">
                  <c:v>0.15254629629629629</c:v>
                </c:pt>
                <c:pt idx="13214">
                  <c:v>0.15255787037037036</c:v>
                </c:pt>
                <c:pt idx="13215">
                  <c:v>0.15256944444444445</c:v>
                </c:pt>
                <c:pt idx="13216">
                  <c:v>0.15258101851851852</c:v>
                </c:pt>
                <c:pt idx="13217">
                  <c:v>0.15259259259259259</c:v>
                </c:pt>
                <c:pt idx="13218">
                  <c:v>0.15260416666666668</c:v>
                </c:pt>
                <c:pt idx="13219">
                  <c:v>0.15261574074074075</c:v>
                </c:pt>
                <c:pt idx="13220">
                  <c:v>0.15262731481481481</c:v>
                </c:pt>
                <c:pt idx="13221">
                  <c:v>0.15263888888888888</c:v>
                </c:pt>
                <c:pt idx="13222">
                  <c:v>0.15265046296296295</c:v>
                </c:pt>
                <c:pt idx="13223">
                  <c:v>0.15266203703703704</c:v>
                </c:pt>
                <c:pt idx="13224">
                  <c:v>0.15267361111111111</c:v>
                </c:pt>
                <c:pt idx="13225">
                  <c:v>0.15268518518518517</c:v>
                </c:pt>
                <c:pt idx="13226">
                  <c:v>0.15269675925925927</c:v>
                </c:pt>
                <c:pt idx="13227">
                  <c:v>0.15270833333333333</c:v>
                </c:pt>
                <c:pt idx="13228">
                  <c:v>0.1527199074074074</c:v>
                </c:pt>
                <c:pt idx="13229">
                  <c:v>0.1527314814814815</c:v>
                </c:pt>
                <c:pt idx="13230">
                  <c:v>0.15274305555555556</c:v>
                </c:pt>
                <c:pt idx="13231">
                  <c:v>0.15275462962962963</c:v>
                </c:pt>
                <c:pt idx="13232">
                  <c:v>0.15276620370370372</c:v>
                </c:pt>
                <c:pt idx="13233">
                  <c:v>0.15277777777777776</c:v>
                </c:pt>
                <c:pt idx="13234">
                  <c:v>0.15278935185185186</c:v>
                </c:pt>
                <c:pt idx="13235">
                  <c:v>0.15280092592592592</c:v>
                </c:pt>
                <c:pt idx="13236">
                  <c:v>0.15281249999999999</c:v>
                </c:pt>
                <c:pt idx="13237">
                  <c:v>0.15282407407407408</c:v>
                </c:pt>
                <c:pt idx="13238">
                  <c:v>0.15283564814814815</c:v>
                </c:pt>
                <c:pt idx="13239">
                  <c:v>0.15284722222222222</c:v>
                </c:pt>
                <c:pt idx="13240">
                  <c:v>0.15285879629629631</c:v>
                </c:pt>
                <c:pt idx="13241">
                  <c:v>0.15287037037037035</c:v>
                </c:pt>
                <c:pt idx="13242">
                  <c:v>0.15288194444444445</c:v>
                </c:pt>
                <c:pt idx="13243">
                  <c:v>0.15289351851851851</c:v>
                </c:pt>
                <c:pt idx="13244">
                  <c:v>0.15290509259259258</c:v>
                </c:pt>
                <c:pt idx="13245">
                  <c:v>0.15291666666666667</c:v>
                </c:pt>
                <c:pt idx="13246">
                  <c:v>0.15292824074074074</c:v>
                </c:pt>
                <c:pt idx="13247">
                  <c:v>0.15293981481481481</c:v>
                </c:pt>
                <c:pt idx="13248">
                  <c:v>0.1529513888888889</c:v>
                </c:pt>
                <c:pt idx="13249">
                  <c:v>0.15296296296296297</c:v>
                </c:pt>
                <c:pt idx="13250">
                  <c:v>0.15297453703703703</c:v>
                </c:pt>
                <c:pt idx="13251">
                  <c:v>0.15298611111111113</c:v>
                </c:pt>
                <c:pt idx="13252">
                  <c:v>0.15299768518518519</c:v>
                </c:pt>
                <c:pt idx="13253">
                  <c:v>0.15300925925925926</c:v>
                </c:pt>
                <c:pt idx="13254">
                  <c:v>0.15302083333333333</c:v>
                </c:pt>
                <c:pt idx="13255">
                  <c:v>0.15303240740740739</c:v>
                </c:pt>
                <c:pt idx="13256">
                  <c:v>0.15304398148148149</c:v>
                </c:pt>
                <c:pt idx="13257">
                  <c:v>0.15305555555555556</c:v>
                </c:pt>
                <c:pt idx="13258">
                  <c:v>0.15306712962962962</c:v>
                </c:pt>
                <c:pt idx="13259">
                  <c:v>0.15307870370370372</c:v>
                </c:pt>
                <c:pt idx="13260">
                  <c:v>0.15309027777777778</c:v>
                </c:pt>
                <c:pt idx="13261">
                  <c:v>0.15310185185185185</c:v>
                </c:pt>
                <c:pt idx="13262">
                  <c:v>0.15311342592592592</c:v>
                </c:pt>
                <c:pt idx="13263">
                  <c:v>0.15312499999999998</c:v>
                </c:pt>
                <c:pt idx="13264">
                  <c:v>0.15313657407407408</c:v>
                </c:pt>
                <c:pt idx="13265">
                  <c:v>0.15314814814814814</c:v>
                </c:pt>
                <c:pt idx="13266">
                  <c:v>0.15315972222222221</c:v>
                </c:pt>
                <c:pt idx="13267">
                  <c:v>0.15317129629629631</c:v>
                </c:pt>
                <c:pt idx="13268">
                  <c:v>0.15318287037037037</c:v>
                </c:pt>
                <c:pt idx="13269">
                  <c:v>0.15319444444444444</c:v>
                </c:pt>
                <c:pt idx="13270">
                  <c:v>0.15320601851851853</c:v>
                </c:pt>
                <c:pt idx="13271">
                  <c:v>0.1532175925925926</c:v>
                </c:pt>
                <c:pt idx="13272">
                  <c:v>0.15322916666666667</c:v>
                </c:pt>
                <c:pt idx="13273">
                  <c:v>0.15324074074074073</c:v>
                </c:pt>
                <c:pt idx="13274">
                  <c:v>0.1532523148148148</c:v>
                </c:pt>
                <c:pt idx="13275">
                  <c:v>0.15326388888888889</c:v>
                </c:pt>
                <c:pt idx="13276">
                  <c:v>0.15327546296296296</c:v>
                </c:pt>
                <c:pt idx="13277">
                  <c:v>0.15328703703703703</c:v>
                </c:pt>
                <c:pt idx="13278">
                  <c:v>0.15329861111111112</c:v>
                </c:pt>
                <c:pt idx="13279">
                  <c:v>0.15331018518518519</c:v>
                </c:pt>
                <c:pt idx="13280">
                  <c:v>0.15332175925925925</c:v>
                </c:pt>
                <c:pt idx="13281">
                  <c:v>0.15333333333333332</c:v>
                </c:pt>
                <c:pt idx="13282">
                  <c:v>0.15334490740740742</c:v>
                </c:pt>
                <c:pt idx="13283">
                  <c:v>0.15335648148148148</c:v>
                </c:pt>
                <c:pt idx="13284">
                  <c:v>0.15336805555555555</c:v>
                </c:pt>
                <c:pt idx="13285">
                  <c:v>0.15337962962962962</c:v>
                </c:pt>
                <c:pt idx="13286">
                  <c:v>0.15339120370370371</c:v>
                </c:pt>
                <c:pt idx="13287">
                  <c:v>0.15340277777777778</c:v>
                </c:pt>
                <c:pt idx="13288">
                  <c:v>0.15341435185185184</c:v>
                </c:pt>
                <c:pt idx="13289">
                  <c:v>0.15342592592592594</c:v>
                </c:pt>
                <c:pt idx="13290">
                  <c:v>0.1534375</c:v>
                </c:pt>
                <c:pt idx="13291">
                  <c:v>0.15344907407407407</c:v>
                </c:pt>
                <c:pt idx="13292">
                  <c:v>0.15346064814814817</c:v>
                </c:pt>
                <c:pt idx="13293">
                  <c:v>0.15347222222222223</c:v>
                </c:pt>
                <c:pt idx="13294">
                  <c:v>0.1534837962962963</c:v>
                </c:pt>
                <c:pt idx="13295">
                  <c:v>0.15349537037037037</c:v>
                </c:pt>
                <c:pt idx="13296">
                  <c:v>0.15350694444444443</c:v>
                </c:pt>
                <c:pt idx="13297">
                  <c:v>0.15351851851851853</c:v>
                </c:pt>
                <c:pt idx="13298">
                  <c:v>0.15353009259259259</c:v>
                </c:pt>
                <c:pt idx="13299">
                  <c:v>0.15354166666666666</c:v>
                </c:pt>
                <c:pt idx="13300">
                  <c:v>0.15355324074074075</c:v>
                </c:pt>
                <c:pt idx="13301">
                  <c:v>0.15356481481481482</c:v>
                </c:pt>
                <c:pt idx="13302">
                  <c:v>0.15357638888888889</c:v>
                </c:pt>
                <c:pt idx="13303">
                  <c:v>0.15358796296296295</c:v>
                </c:pt>
                <c:pt idx="13304">
                  <c:v>0.15359953703703702</c:v>
                </c:pt>
                <c:pt idx="13305">
                  <c:v>0.15361111111111111</c:v>
                </c:pt>
                <c:pt idx="13306">
                  <c:v>0.15362268518518518</c:v>
                </c:pt>
                <c:pt idx="13307">
                  <c:v>0.15363425925925925</c:v>
                </c:pt>
                <c:pt idx="13308">
                  <c:v>0.15364583333333334</c:v>
                </c:pt>
                <c:pt idx="13309">
                  <c:v>0.15365740740740741</c:v>
                </c:pt>
                <c:pt idx="13310">
                  <c:v>0.15366898148148148</c:v>
                </c:pt>
                <c:pt idx="13311">
                  <c:v>0.15368055555555557</c:v>
                </c:pt>
                <c:pt idx="13312">
                  <c:v>0.15369212962962964</c:v>
                </c:pt>
                <c:pt idx="13313">
                  <c:v>0.1537037037037037</c:v>
                </c:pt>
                <c:pt idx="13314">
                  <c:v>0.1537152777777778</c:v>
                </c:pt>
                <c:pt idx="13315">
                  <c:v>0.15372685185185184</c:v>
                </c:pt>
                <c:pt idx="13316">
                  <c:v>0.15373842592592593</c:v>
                </c:pt>
                <c:pt idx="13317">
                  <c:v>0.15375</c:v>
                </c:pt>
                <c:pt idx="13318">
                  <c:v>0.15376157407407406</c:v>
                </c:pt>
                <c:pt idx="13319">
                  <c:v>0.15377314814814816</c:v>
                </c:pt>
                <c:pt idx="13320">
                  <c:v>0.15378472222222223</c:v>
                </c:pt>
                <c:pt idx="13321">
                  <c:v>0.15379629629629629</c:v>
                </c:pt>
                <c:pt idx="13322">
                  <c:v>0.15380787037037039</c:v>
                </c:pt>
                <c:pt idx="13323">
                  <c:v>0.15381944444444443</c:v>
                </c:pt>
                <c:pt idx="13324">
                  <c:v>0.15383101851851852</c:v>
                </c:pt>
                <c:pt idx="13325">
                  <c:v>0.15384259259259259</c:v>
                </c:pt>
                <c:pt idx="13326">
                  <c:v>0.15385416666666665</c:v>
                </c:pt>
                <c:pt idx="13327">
                  <c:v>0.15386574074074075</c:v>
                </c:pt>
                <c:pt idx="13328">
                  <c:v>0.15387731481481481</c:v>
                </c:pt>
                <c:pt idx="13329">
                  <c:v>0.15388888888888888</c:v>
                </c:pt>
                <c:pt idx="13330">
                  <c:v>0.15390046296296298</c:v>
                </c:pt>
                <c:pt idx="13331">
                  <c:v>0.15391203703703704</c:v>
                </c:pt>
                <c:pt idx="13332">
                  <c:v>0.15392361111111111</c:v>
                </c:pt>
                <c:pt idx="13333">
                  <c:v>0.1539351851851852</c:v>
                </c:pt>
                <c:pt idx="13334">
                  <c:v>0.15394675925925924</c:v>
                </c:pt>
                <c:pt idx="13335">
                  <c:v>0.15395833333333334</c:v>
                </c:pt>
                <c:pt idx="13336">
                  <c:v>0.1539699074074074</c:v>
                </c:pt>
                <c:pt idx="13337">
                  <c:v>0.15398148148148147</c:v>
                </c:pt>
                <c:pt idx="13338">
                  <c:v>0.15399305555555556</c:v>
                </c:pt>
                <c:pt idx="13339">
                  <c:v>0.15400462962962963</c:v>
                </c:pt>
                <c:pt idx="13340">
                  <c:v>0.1540162037037037</c:v>
                </c:pt>
                <c:pt idx="13341">
                  <c:v>0.15402777777777779</c:v>
                </c:pt>
                <c:pt idx="13342">
                  <c:v>0.15403935185185186</c:v>
                </c:pt>
                <c:pt idx="13343">
                  <c:v>0.15405092592592592</c:v>
                </c:pt>
                <c:pt idx="13344">
                  <c:v>0.15406249999999999</c:v>
                </c:pt>
                <c:pt idx="13345">
                  <c:v>0.15407407407407406</c:v>
                </c:pt>
                <c:pt idx="13346">
                  <c:v>0.15408564814814815</c:v>
                </c:pt>
                <c:pt idx="13347">
                  <c:v>0.15409722222222222</c:v>
                </c:pt>
                <c:pt idx="13348">
                  <c:v>0.15410879629629629</c:v>
                </c:pt>
                <c:pt idx="13349">
                  <c:v>0.15412037037037038</c:v>
                </c:pt>
                <c:pt idx="13350">
                  <c:v>0.15413194444444445</c:v>
                </c:pt>
                <c:pt idx="13351">
                  <c:v>0.15414351851851851</c:v>
                </c:pt>
                <c:pt idx="13352">
                  <c:v>0.15415509259259261</c:v>
                </c:pt>
                <c:pt idx="13353">
                  <c:v>0.15416666666666667</c:v>
                </c:pt>
                <c:pt idx="13354">
                  <c:v>0.15417824074074074</c:v>
                </c:pt>
                <c:pt idx="13355">
                  <c:v>0.15418981481481481</c:v>
                </c:pt>
                <c:pt idx="13356">
                  <c:v>0.15420138888888887</c:v>
                </c:pt>
                <c:pt idx="13357">
                  <c:v>0.15421296296296297</c:v>
                </c:pt>
                <c:pt idx="13358">
                  <c:v>0.15422453703703703</c:v>
                </c:pt>
                <c:pt idx="13359">
                  <c:v>0.1542361111111111</c:v>
                </c:pt>
                <c:pt idx="13360">
                  <c:v>0.1542476851851852</c:v>
                </c:pt>
                <c:pt idx="13361">
                  <c:v>0.15425925925925926</c:v>
                </c:pt>
                <c:pt idx="13362">
                  <c:v>0.15427083333333333</c:v>
                </c:pt>
                <c:pt idx="13363">
                  <c:v>0.1542824074074074</c:v>
                </c:pt>
                <c:pt idx="13364">
                  <c:v>0.15429398148148146</c:v>
                </c:pt>
                <c:pt idx="13365">
                  <c:v>0.15430555555555556</c:v>
                </c:pt>
                <c:pt idx="13366">
                  <c:v>0.15431712962962962</c:v>
                </c:pt>
                <c:pt idx="13367">
                  <c:v>0.15432870370370369</c:v>
                </c:pt>
                <c:pt idx="13368">
                  <c:v>0.15434027777777778</c:v>
                </c:pt>
                <c:pt idx="13369">
                  <c:v>0.15435185185185185</c:v>
                </c:pt>
                <c:pt idx="13370">
                  <c:v>0.15436342592592592</c:v>
                </c:pt>
                <c:pt idx="13371">
                  <c:v>0.15437500000000001</c:v>
                </c:pt>
                <c:pt idx="13372">
                  <c:v>0.15438657407407408</c:v>
                </c:pt>
                <c:pt idx="13373">
                  <c:v>0.15439814814814815</c:v>
                </c:pt>
                <c:pt idx="13374">
                  <c:v>0.15440972222222224</c:v>
                </c:pt>
                <c:pt idx="13375">
                  <c:v>0.15442129629629631</c:v>
                </c:pt>
                <c:pt idx="13376">
                  <c:v>0.15443287037037037</c:v>
                </c:pt>
                <c:pt idx="13377">
                  <c:v>0.15444444444444444</c:v>
                </c:pt>
                <c:pt idx="13378">
                  <c:v>0.15445601851851851</c:v>
                </c:pt>
                <c:pt idx="13379">
                  <c:v>0.1544675925925926</c:v>
                </c:pt>
                <c:pt idx="13380">
                  <c:v>0.15447916666666667</c:v>
                </c:pt>
                <c:pt idx="13381">
                  <c:v>0.15449074074074073</c:v>
                </c:pt>
                <c:pt idx="13382">
                  <c:v>0.15450231481481483</c:v>
                </c:pt>
                <c:pt idx="13383">
                  <c:v>0.1545138888888889</c:v>
                </c:pt>
                <c:pt idx="13384">
                  <c:v>0.15452546296296296</c:v>
                </c:pt>
                <c:pt idx="13385">
                  <c:v>0.15453703703703703</c:v>
                </c:pt>
                <c:pt idx="13386">
                  <c:v>0.15454861111111109</c:v>
                </c:pt>
                <c:pt idx="13387">
                  <c:v>0.15456018518518519</c:v>
                </c:pt>
                <c:pt idx="13388">
                  <c:v>0.15457175925925926</c:v>
                </c:pt>
                <c:pt idx="13389">
                  <c:v>0.15458333333333332</c:v>
                </c:pt>
                <c:pt idx="13390">
                  <c:v>0.15459490740740742</c:v>
                </c:pt>
                <c:pt idx="13391">
                  <c:v>0.15460648148148148</c:v>
                </c:pt>
                <c:pt idx="13392">
                  <c:v>0.15461805555555555</c:v>
                </c:pt>
                <c:pt idx="13393">
                  <c:v>0.15462962962962964</c:v>
                </c:pt>
                <c:pt idx="13394">
                  <c:v>0.15464120370370371</c:v>
                </c:pt>
                <c:pt idx="13395">
                  <c:v>0.15465277777777778</c:v>
                </c:pt>
                <c:pt idx="13396">
                  <c:v>0.15466435185185187</c:v>
                </c:pt>
                <c:pt idx="13397">
                  <c:v>0.15467592592592591</c:v>
                </c:pt>
                <c:pt idx="13398">
                  <c:v>0.15468750000000001</c:v>
                </c:pt>
                <c:pt idx="13399">
                  <c:v>0.15469907407407407</c:v>
                </c:pt>
                <c:pt idx="13400">
                  <c:v>0.15471064814814814</c:v>
                </c:pt>
                <c:pt idx="13401">
                  <c:v>0.15472222222222223</c:v>
                </c:pt>
                <c:pt idx="13402">
                  <c:v>0.1547337962962963</c:v>
                </c:pt>
                <c:pt idx="13403">
                  <c:v>0.15474537037037037</c:v>
                </c:pt>
                <c:pt idx="13404">
                  <c:v>0.15475694444444446</c:v>
                </c:pt>
                <c:pt idx="13405">
                  <c:v>0.1547685185185185</c:v>
                </c:pt>
                <c:pt idx="13406">
                  <c:v>0.15478009259259259</c:v>
                </c:pt>
                <c:pt idx="13407">
                  <c:v>0.15479166666666666</c:v>
                </c:pt>
                <c:pt idx="13408">
                  <c:v>0.15480324074074073</c:v>
                </c:pt>
                <c:pt idx="13409">
                  <c:v>0.15481481481481482</c:v>
                </c:pt>
                <c:pt idx="13410">
                  <c:v>0.15482638888888889</c:v>
                </c:pt>
                <c:pt idx="13411">
                  <c:v>0.15483796296296296</c:v>
                </c:pt>
                <c:pt idx="13412">
                  <c:v>0.15484953703703705</c:v>
                </c:pt>
                <c:pt idx="13413">
                  <c:v>0.15486111111111112</c:v>
                </c:pt>
                <c:pt idx="13414">
                  <c:v>0.15487268518518518</c:v>
                </c:pt>
                <c:pt idx="13415">
                  <c:v>0.15488425925925928</c:v>
                </c:pt>
                <c:pt idx="13416">
                  <c:v>0.15489583333333332</c:v>
                </c:pt>
                <c:pt idx="13417">
                  <c:v>0.15490740740740741</c:v>
                </c:pt>
                <c:pt idx="13418">
                  <c:v>0.15491898148148148</c:v>
                </c:pt>
                <c:pt idx="13419">
                  <c:v>0.15493055555555554</c:v>
                </c:pt>
                <c:pt idx="13420">
                  <c:v>0.15494212962962964</c:v>
                </c:pt>
                <c:pt idx="13421">
                  <c:v>0.1549537037037037</c:v>
                </c:pt>
                <c:pt idx="13422">
                  <c:v>0.15496527777777777</c:v>
                </c:pt>
                <c:pt idx="13423">
                  <c:v>0.15497685185185187</c:v>
                </c:pt>
                <c:pt idx="13424">
                  <c:v>0.1549884259259259</c:v>
                </c:pt>
                <c:pt idx="13425">
                  <c:v>0.155</c:v>
                </c:pt>
                <c:pt idx="13426">
                  <c:v>0.15501157407407407</c:v>
                </c:pt>
                <c:pt idx="13427">
                  <c:v>0.15502314814814813</c:v>
                </c:pt>
                <c:pt idx="13428">
                  <c:v>0.15503472222222223</c:v>
                </c:pt>
                <c:pt idx="13429">
                  <c:v>0.15504629629629629</c:v>
                </c:pt>
                <c:pt idx="13430">
                  <c:v>0.15505787037037036</c:v>
                </c:pt>
                <c:pt idx="13431">
                  <c:v>0.15506944444444445</c:v>
                </c:pt>
                <c:pt idx="13432">
                  <c:v>0.15508101851851852</c:v>
                </c:pt>
                <c:pt idx="13433">
                  <c:v>0.15509259259259259</c:v>
                </c:pt>
                <c:pt idx="13434">
                  <c:v>0.15510416666666668</c:v>
                </c:pt>
                <c:pt idx="13435">
                  <c:v>0.15511574074074075</c:v>
                </c:pt>
                <c:pt idx="13436">
                  <c:v>0.15512731481481482</c:v>
                </c:pt>
                <c:pt idx="13437">
                  <c:v>0.15513888888888888</c:v>
                </c:pt>
                <c:pt idx="13438">
                  <c:v>0.15515046296296295</c:v>
                </c:pt>
                <c:pt idx="13439">
                  <c:v>0.15516203703703704</c:v>
                </c:pt>
                <c:pt idx="13440">
                  <c:v>0.15517361111111111</c:v>
                </c:pt>
                <c:pt idx="13441">
                  <c:v>0.15518518518518518</c:v>
                </c:pt>
                <c:pt idx="13442">
                  <c:v>0.15519675925925927</c:v>
                </c:pt>
                <c:pt idx="13443">
                  <c:v>0.15520833333333334</c:v>
                </c:pt>
                <c:pt idx="13444">
                  <c:v>0.1552199074074074</c:v>
                </c:pt>
                <c:pt idx="13445">
                  <c:v>0.15523148148148147</c:v>
                </c:pt>
                <c:pt idx="13446">
                  <c:v>0.15524305555555554</c:v>
                </c:pt>
                <c:pt idx="13447">
                  <c:v>0.15525462962962963</c:v>
                </c:pt>
                <c:pt idx="13448">
                  <c:v>0.1552662037037037</c:v>
                </c:pt>
                <c:pt idx="13449">
                  <c:v>0.15527777777777776</c:v>
                </c:pt>
                <c:pt idx="13450">
                  <c:v>0.15528935185185186</c:v>
                </c:pt>
                <c:pt idx="13451">
                  <c:v>0.15530092592592593</c:v>
                </c:pt>
                <c:pt idx="13452">
                  <c:v>0.15531249999999999</c:v>
                </c:pt>
                <c:pt idx="13453">
                  <c:v>0.15532407407407409</c:v>
                </c:pt>
                <c:pt idx="13454">
                  <c:v>0.15533564814814815</c:v>
                </c:pt>
                <c:pt idx="13455">
                  <c:v>0.15534722222222222</c:v>
                </c:pt>
                <c:pt idx="13456">
                  <c:v>0.15535879629629631</c:v>
                </c:pt>
                <c:pt idx="13457">
                  <c:v>0.15537037037037038</c:v>
                </c:pt>
                <c:pt idx="13458">
                  <c:v>0.15538194444444445</c:v>
                </c:pt>
                <c:pt idx="13459">
                  <c:v>0.15539351851851851</c:v>
                </c:pt>
                <c:pt idx="13460">
                  <c:v>0.15540509259259258</c:v>
                </c:pt>
                <c:pt idx="13461">
                  <c:v>0.15541666666666668</c:v>
                </c:pt>
                <c:pt idx="13462">
                  <c:v>0.15542824074074074</c:v>
                </c:pt>
                <c:pt idx="13463">
                  <c:v>0.15543981481481481</c:v>
                </c:pt>
                <c:pt idx="13464">
                  <c:v>0.1554513888888889</c:v>
                </c:pt>
                <c:pt idx="13465">
                  <c:v>0.15546296296296297</c:v>
                </c:pt>
                <c:pt idx="13466">
                  <c:v>0.15547453703703704</c:v>
                </c:pt>
                <c:pt idx="13467">
                  <c:v>0.1554861111111111</c:v>
                </c:pt>
                <c:pt idx="13468">
                  <c:v>0.15549768518518517</c:v>
                </c:pt>
                <c:pt idx="13469">
                  <c:v>0.15550925925925926</c:v>
                </c:pt>
                <c:pt idx="13470">
                  <c:v>0.15552083333333333</c:v>
                </c:pt>
                <c:pt idx="13471">
                  <c:v>0.1555324074074074</c:v>
                </c:pt>
                <c:pt idx="13472">
                  <c:v>0.15554398148148149</c:v>
                </c:pt>
                <c:pt idx="13473">
                  <c:v>0.15555555555555556</c:v>
                </c:pt>
                <c:pt idx="13474">
                  <c:v>0.15556712962962962</c:v>
                </c:pt>
                <c:pt idx="13475">
                  <c:v>0.15557870370370372</c:v>
                </c:pt>
                <c:pt idx="13476">
                  <c:v>0.15559027777777779</c:v>
                </c:pt>
                <c:pt idx="13477">
                  <c:v>0.15560185185185185</c:v>
                </c:pt>
              </c:numCache>
            </c:numRef>
          </c:cat>
          <c:val>
            <c:numRef>
              <c:f>Sheet1!$D$1:$D$15681</c:f>
              <c:numCache>
                <c:formatCode>General</c:formatCode>
                <c:ptCount val="15681"/>
                <c:pt idx="0">
                  <c:v>0</c:v>
                </c:pt>
                <c:pt idx="1">
                  <c:v>0</c:v>
                </c:pt>
                <c:pt idx="2">
                  <c:v>0</c:v>
                </c:pt>
                <c:pt idx="3">
                  <c:v>400</c:v>
                </c:pt>
                <c:pt idx="4">
                  <c:v>400</c:v>
                </c:pt>
                <c:pt idx="5">
                  <c:v>400</c:v>
                </c:pt>
                <c:pt idx="6">
                  <c:v>400</c:v>
                </c:pt>
                <c:pt idx="7">
                  <c:v>400</c:v>
                </c:pt>
                <c:pt idx="8">
                  <c:v>400</c:v>
                </c:pt>
                <c:pt idx="9">
                  <c:v>400</c:v>
                </c:pt>
                <c:pt idx="10">
                  <c:v>400</c:v>
                </c:pt>
                <c:pt idx="11">
                  <c:v>400</c:v>
                </c:pt>
                <c:pt idx="12">
                  <c:v>400</c:v>
                </c:pt>
                <c:pt idx="13">
                  <c:v>400</c:v>
                </c:pt>
                <c:pt idx="14">
                  <c:v>400</c:v>
                </c:pt>
                <c:pt idx="15">
                  <c:v>400</c:v>
                </c:pt>
                <c:pt idx="16">
                  <c:v>400</c:v>
                </c:pt>
                <c:pt idx="17">
                  <c:v>400</c:v>
                </c:pt>
                <c:pt idx="18">
                  <c:v>400</c:v>
                </c:pt>
                <c:pt idx="19">
                  <c:v>400</c:v>
                </c:pt>
                <c:pt idx="20">
                  <c:v>400</c:v>
                </c:pt>
                <c:pt idx="21">
                  <c:v>400</c:v>
                </c:pt>
                <c:pt idx="22">
                  <c:v>400</c:v>
                </c:pt>
                <c:pt idx="23">
                  <c:v>400</c:v>
                </c:pt>
                <c:pt idx="24">
                  <c:v>400</c:v>
                </c:pt>
                <c:pt idx="25">
                  <c:v>400</c:v>
                </c:pt>
                <c:pt idx="26">
                  <c:v>400</c:v>
                </c:pt>
                <c:pt idx="27">
                  <c:v>400</c:v>
                </c:pt>
                <c:pt idx="28">
                  <c:v>400</c:v>
                </c:pt>
                <c:pt idx="29">
                  <c:v>400</c:v>
                </c:pt>
                <c:pt idx="30">
                  <c:v>400</c:v>
                </c:pt>
                <c:pt idx="31">
                  <c:v>400</c:v>
                </c:pt>
                <c:pt idx="32">
                  <c:v>400</c:v>
                </c:pt>
                <c:pt idx="33">
                  <c:v>400</c:v>
                </c:pt>
                <c:pt idx="34">
                  <c:v>400</c:v>
                </c:pt>
                <c:pt idx="35">
                  <c:v>400</c:v>
                </c:pt>
                <c:pt idx="36">
                  <c:v>400</c:v>
                </c:pt>
                <c:pt idx="37">
                  <c:v>400</c:v>
                </c:pt>
                <c:pt idx="38">
                  <c:v>400</c:v>
                </c:pt>
                <c:pt idx="39">
                  <c:v>400</c:v>
                </c:pt>
                <c:pt idx="40">
                  <c:v>400</c:v>
                </c:pt>
                <c:pt idx="41">
                  <c:v>454</c:v>
                </c:pt>
                <c:pt idx="42">
                  <c:v>444</c:v>
                </c:pt>
                <c:pt idx="43">
                  <c:v>421</c:v>
                </c:pt>
                <c:pt idx="44">
                  <c:v>408</c:v>
                </c:pt>
                <c:pt idx="45">
                  <c:v>400</c:v>
                </c:pt>
                <c:pt idx="46">
                  <c:v>400</c:v>
                </c:pt>
                <c:pt idx="47">
                  <c:v>400</c:v>
                </c:pt>
                <c:pt idx="48">
                  <c:v>400</c:v>
                </c:pt>
                <c:pt idx="49">
                  <c:v>400</c:v>
                </c:pt>
                <c:pt idx="50">
                  <c:v>400</c:v>
                </c:pt>
                <c:pt idx="51">
                  <c:v>400</c:v>
                </c:pt>
                <c:pt idx="52">
                  <c:v>400</c:v>
                </c:pt>
                <c:pt idx="53">
                  <c:v>400</c:v>
                </c:pt>
                <c:pt idx="54">
                  <c:v>400</c:v>
                </c:pt>
                <c:pt idx="55">
                  <c:v>400</c:v>
                </c:pt>
                <c:pt idx="56">
                  <c:v>400</c:v>
                </c:pt>
                <c:pt idx="57">
                  <c:v>400</c:v>
                </c:pt>
                <c:pt idx="58">
                  <c:v>400</c:v>
                </c:pt>
                <c:pt idx="59">
                  <c:v>400</c:v>
                </c:pt>
                <c:pt idx="60">
                  <c:v>400</c:v>
                </c:pt>
                <c:pt idx="61">
                  <c:v>400</c:v>
                </c:pt>
                <c:pt idx="62">
                  <c:v>400</c:v>
                </c:pt>
                <c:pt idx="63">
                  <c:v>405</c:v>
                </c:pt>
                <c:pt idx="64">
                  <c:v>400</c:v>
                </c:pt>
                <c:pt idx="65">
                  <c:v>400</c:v>
                </c:pt>
                <c:pt idx="66">
                  <c:v>400</c:v>
                </c:pt>
                <c:pt idx="67">
                  <c:v>400</c:v>
                </c:pt>
                <c:pt idx="68">
                  <c:v>400</c:v>
                </c:pt>
                <c:pt idx="69">
                  <c:v>400</c:v>
                </c:pt>
                <c:pt idx="70">
                  <c:v>408</c:v>
                </c:pt>
                <c:pt idx="71">
                  <c:v>400</c:v>
                </c:pt>
                <c:pt idx="72">
                  <c:v>400</c:v>
                </c:pt>
                <c:pt idx="73">
                  <c:v>400</c:v>
                </c:pt>
                <c:pt idx="74">
                  <c:v>400</c:v>
                </c:pt>
                <c:pt idx="75">
                  <c:v>400</c:v>
                </c:pt>
                <c:pt idx="76">
                  <c:v>400</c:v>
                </c:pt>
                <c:pt idx="77">
                  <c:v>400</c:v>
                </c:pt>
                <c:pt idx="78">
                  <c:v>400</c:v>
                </c:pt>
                <c:pt idx="79">
                  <c:v>400</c:v>
                </c:pt>
                <c:pt idx="80">
                  <c:v>400</c:v>
                </c:pt>
                <c:pt idx="81">
                  <c:v>400</c:v>
                </c:pt>
                <c:pt idx="82">
                  <c:v>400</c:v>
                </c:pt>
                <c:pt idx="83">
                  <c:v>400</c:v>
                </c:pt>
                <c:pt idx="84">
                  <c:v>400</c:v>
                </c:pt>
                <c:pt idx="85">
                  <c:v>400</c:v>
                </c:pt>
                <c:pt idx="86">
                  <c:v>400</c:v>
                </c:pt>
                <c:pt idx="87">
                  <c:v>400</c:v>
                </c:pt>
                <c:pt idx="88">
                  <c:v>400</c:v>
                </c:pt>
                <c:pt idx="89">
                  <c:v>400</c:v>
                </c:pt>
                <c:pt idx="90">
                  <c:v>418</c:v>
                </c:pt>
                <c:pt idx="91">
                  <c:v>418</c:v>
                </c:pt>
                <c:pt idx="92">
                  <c:v>403</c:v>
                </c:pt>
                <c:pt idx="93">
                  <c:v>400</c:v>
                </c:pt>
                <c:pt idx="94">
                  <c:v>400</c:v>
                </c:pt>
                <c:pt idx="95">
                  <c:v>400</c:v>
                </c:pt>
                <c:pt idx="96">
                  <c:v>400</c:v>
                </c:pt>
                <c:pt idx="97">
                  <c:v>400</c:v>
                </c:pt>
                <c:pt idx="98">
                  <c:v>400</c:v>
                </c:pt>
                <c:pt idx="99">
                  <c:v>400</c:v>
                </c:pt>
                <c:pt idx="100">
                  <c:v>400</c:v>
                </c:pt>
                <c:pt idx="101">
                  <c:v>408</c:v>
                </c:pt>
                <c:pt idx="102">
                  <c:v>402</c:v>
                </c:pt>
                <c:pt idx="103">
                  <c:v>400</c:v>
                </c:pt>
                <c:pt idx="104">
                  <c:v>400</c:v>
                </c:pt>
                <c:pt idx="105">
                  <c:v>400</c:v>
                </c:pt>
                <c:pt idx="106">
                  <c:v>400</c:v>
                </c:pt>
                <c:pt idx="107">
                  <c:v>400</c:v>
                </c:pt>
                <c:pt idx="108">
                  <c:v>477</c:v>
                </c:pt>
                <c:pt idx="109">
                  <c:v>464</c:v>
                </c:pt>
                <c:pt idx="110">
                  <c:v>457</c:v>
                </c:pt>
                <c:pt idx="111">
                  <c:v>447</c:v>
                </c:pt>
                <c:pt idx="112">
                  <c:v>438</c:v>
                </c:pt>
                <c:pt idx="113">
                  <c:v>438</c:v>
                </c:pt>
                <c:pt idx="114">
                  <c:v>443</c:v>
                </c:pt>
                <c:pt idx="115">
                  <c:v>427</c:v>
                </c:pt>
                <c:pt idx="116">
                  <c:v>427</c:v>
                </c:pt>
                <c:pt idx="117">
                  <c:v>410</c:v>
                </c:pt>
                <c:pt idx="118">
                  <c:v>406</c:v>
                </c:pt>
                <c:pt idx="119">
                  <c:v>400</c:v>
                </c:pt>
                <c:pt idx="120">
                  <c:v>400</c:v>
                </c:pt>
                <c:pt idx="121">
                  <c:v>400</c:v>
                </c:pt>
                <c:pt idx="122">
                  <c:v>400</c:v>
                </c:pt>
                <c:pt idx="123">
                  <c:v>400</c:v>
                </c:pt>
                <c:pt idx="124">
                  <c:v>400</c:v>
                </c:pt>
                <c:pt idx="125">
                  <c:v>413</c:v>
                </c:pt>
                <c:pt idx="126">
                  <c:v>403</c:v>
                </c:pt>
                <c:pt idx="127">
                  <c:v>408</c:v>
                </c:pt>
                <c:pt idx="128">
                  <c:v>403</c:v>
                </c:pt>
                <c:pt idx="129">
                  <c:v>400</c:v>
                </c:pt>
                <c:pt idx="130">
                  <c:v>400</c:v>
                </c:pt>
                <c:pt idx="131">
                  <c:v>406</c:v>
                </c:pt>
                <c:pt idx="132">
                  <c:v>409</c:v>
                </c:pt>
                <c:pt idx="133">
                  <c:v>400</c:v>
                </c:pt>
                <c:pt idx="134">
                  <c:v>400</c:v>
                </c:pt>
                <c:pt idx="135">
                  <c:v>400</c:v>
                </c:pt>
                <c:pt idx="136">
                  <c:v>400</c:v>
                </c:pt>
                <c:pt idx="137">
                  <c:v>400</c:v>
                </c:pt>
                <c:pt idx="138">
                  <c:v>408</c:v>
                </c:pt>
                <c:pt idx="139">
                  <c:v>400</c:v>
                </c:pt>
                <c:pt idx="140">
                  <c:v>400</c:v>
                </c:pt>
                <c:pt idx="141">
                  <c:v>400</c:v>
                </c:pt>
                <c:pt idx="142">
                  <c:v>400</c:v>
                </c:pt>
                <c:pt idx="143">
                  <c:v>400</c:v>
                </c:pt>
                <c:pt idx="144">
                  <c:v>400</c:v>
                </c:pt>
                <c:pt idx="145">
                  <c:v>405</c:v>
                </c:pt>
                <c:pt idx="146">
                  <c:v>400</c:v>
                </c:pt>
                <c:pt idx="147">
                  <c:v>400</c:v>
                </c:pt>
                <c:pt idx="148">
                  <c:v>400</c:v>
                </c:pt>
                <c:pt idx="149">
                  <c:v>410</c:v>
                </c:pt>
                <c:pt idx="150">
                  <c:v>402</c:v>
                </c:pt>
                <c:pt idx="151">
                  <c:v>400</c:v>
                </c:pt>
                <c:pt idx="152">
                  <c:v>408</c:v>
                </c:pt>
                <c:pt idx="153">
                  <c:v>400</c:v>
                </c:pt>
                <c:pt idx="154">
                  <c:v>400</c:v>
                </c:pt>
                <c:pt idx="155">
                  <c:v>400</c:v>
                </c:pt>
                <c:pt idx="156">
                  <c:v>413</c:v>
                </c:pt>
                <c:pt idx="157">
                  <c:v>400</c:v>
                </c:pt>
                <c:pt idx="158">
                  <c:v>409</c:v>
                </c:pt>
                <c:pt idx="159">
                  <c:v>400</c:v>
                </c:pt>
                <c:pt idx="160">
                  <c:v>400</c:v>
                </c:pt>
                <c:pt idx="161">
                  <c:v>400</c:v>
                </c:pt>
                <c:pt idx="162">
                  <c:v>400</c:v>
                </c:pt>
                <c:pt idx="163">
                  <c:v>403</c:v>
                </c:pt>
                <c:pt idx="164">
                  <c:v>400</c:v>
                </c:pt>
                <c:pt idx="165">
                  <c:v>400</c:v>
                </c:pt>
                <c:pt idx="166">
                  <c:v>400</c:v>
                </c:pt>
                <c:pt idx="167">
                  <c:v>400</c:v>
                </c:pt>
                <c:pt idx="168">
                  <c:v>400</c:v>
                </c:pt>
                <c:pt idx="169">
                  <c:v>400</c:v>
                </c:pt>
                <c:pt idx="170">
                  <c:v>400</c:v>
                </c:pt>
                <c:pt idx="171">
                  <c:v>400</c:v>
                </c:pt>
                <c:pt idx="172">
                  <c:v>400</c:v>
                </c:pt>
                <c:pt idx="173">
                  <c:v>400</c:v>
                </c:pt>
                <c:pt idx="174">
                  <c:v>400</c:v>
                </c:pt>
                <c:pt idx="175">
                  <c:v>400</c:v>
                </c:pt>
                <c:pt idx="176">
                  <c:v>405</c:v>
                </c:pt>
                <c:pt idx="177">
                  <c:v>400</c:v>
                </c:pt>
                <c:pt idx="178">
                  <c:v>403</c:v>
                </c:pt>
                <c:pt idx="179">
                  <c:v>400</c:v>
                </c:pt>
                <c:pt idx="180">
                  <c:v>407</c:v>
                </c:pt>
                <c:pt idx="181">
                  <c:v>400</c:v>
                </c:pt>
                <c:pt idx="182">
                  <c:v>410</c:v>
                </c:pt>
                <c:pt idx="183">
                  <c:v>400</c:v>
                </c:pt>
                <c:pt idx="184">
                  <c:v>400</c:v>
                </c:pt>
                <c:pt idx="185">
                  <c:v>400</c:v>
                </c:pt>
                <c:pt idx="186">
                  <c:v>400</c:v>
                </c:pt>
                <c:pt idx="187">
                  <c:v>400</c:v>
                </c:pt>
                <c:pt idx="188">
                  <c:v>400</c:v>
                </c:pt>
                <c:pt idx="189">
                  <c:v>400</c:v>
                </c:pt>
                <c:pt idx="190">
                  <c:v>400</c:v>
                </c:pt>
                <c:pt idx="191">
                  <c:v>400</c:v>
                </c:pt>
                <c:pt idx="192">
                  <c:v>405</c:v>
                </c:pt>
                <c:pt idx="193">
                  <c:v>415</c:v>
                </c:pt>
                <c:pt idx="194">
                  <c:v>408</c:v>
                </c:pt>
                <c:pt idx="195">
                  <c:v>415</c:v>
                </c:pt>
                <c:pt idx="196">
                  <c:v>413</c:v>
                </c:pt>
                <c:pt idx="197">
                  <c:v>400</c:v>
                </c:pt>
                <c:pt idx="198">
                  <c:v>400</c:v>
                </c:pt>
                <c:pt idx="199">
                  <c:v>400</c:v>
                </c:pt>
                <c:pt idx="200">
                  <c:v>402</c:v>
                </c:pt>
                <c:pt idx="201">
                  <c:v>402</c:v>
                </c:pt>
                <c:pt idx="202">
                  <c:v>402</c:v>
                </c:pt>
                <c:pt idx="203">
                  <c:v>400</c:v>
                </c:pt>
                <c:pt idx="204">
                  <c:v>434</c:v>
                </c:pt>
                <c:pt idx="205">
                  <c:v>414</c:v>
                </c:pt>
                <c:pt idx="206">
                  <c:v>403</c:v>
                </c:pt>
                <c:pt idx="207">
                  <c:v>403</c:v>
                </c:pt>
                <c:pt idx="208">
                  <c:v>406</c:v>
                </c:pt>
                <c:pt idx="209">
                  <c:v>403</c:v>
                </c:pt>
                <c:pt idx="210">
                  <c:v>400</c:v>
                </c:pt>
                <c:pt idx="211">
                  <c:v>413</c:v>
                </c:pt>
                <c:pt idx="212">
                  <c:v>403</c:v>
                </c:pt>
                <c:pt idx="213">
                  <c:v>403</c:v>
                </c:pt>
                <c:pt idx="214">
                  <c:v>403</c:v>
                </c:pt>
                <c:pt idx="215">
                  <c:v>403</c:v>
                </c:pt>
                <c:pt idx="216">
                  <c:v>400</c:v>
                </c:pt>
                <c:pt idx="217">
                  <c:v>400</c:v>
                </c:pt>
                <c:pt idx="218">
                  <c:v>403</c:v>
                </c:pt>
                <c:pt idx="219">
                  <c:v>400</c:v>
                </c:pt>
                <c:pt idx="220">
                  <c:v>408</c:v>
                </c:pt>
                <c:pt idx="221">
                  <c:v>411</c:v>
                </c:pt>
                <c:pt idx="222">
                  <c:v>400</c:v>
                </c:pt>
                <c:pt idx="223">
                  <c:v>400</c:v>
                </c:pt>
                <c:pt idx="224">
                  <c:v>408</c:v>
                </c:pt>
                <c:pt idx="225">
                  <c:v>400</c:v>
                </c:pt>
                <c:pt idx="226">
                  <c:v>417</c:v>
                </c:pt>
                <c:pt idx="227">
                  <c:v>400</c:v>
                </c:pt>
                <c:pt idx="228">
                  <c:v>518</c:v>
                </c:pt>
                <c:pt idx="229">
                  <c:v>400</c:v>
                </c:pt>
                <c:pt idx="230">
                  <c:v>402</c:v>
                </c:pt>
                <c:pt idx="231">
                  <c:v>409</c:v>
                </c:pt>
                <c:pt idx="232">
                  <c:v>409</c:v>
                </c:pt>
                <c:pt idx="233">
                  <c:v>411</c:v>
                </c:pt>
                <c:pt idx="234">
                  <c:v>400</c:v>
                </c:pt>
                <c:pt idx="235">
                  <c:v>411</c:v>
                </c:pt>
                <c:pt idx="236">
                  <c:v>400</c:v>
                </c:pt>
                <c:pt idx="237">
                  <c:v>416</c:v>
                </c:pt>
                <c:pt idx="238">
                  <c:v>420</c:v>
                </c:pt>
                <c:pt idx="239">
                  <c:v>409</c:v>
                </c:pt>
                <c:pt idx="240">
                  <c:v>409</c:v>
                </c:pt>
                <c:pt idx="241">
                  <c:v>406</c:v>
                </c:pt>
                <c:pt idx="242">
                  <c:v>411</c:v>
                </c:pt>
                <c:pt idx="243">
                  <c:v>400</c:v>
                </c:pt>
                <c:pt idx="244">
                  <c:v>409</c:v>
                </c:pt>
                <c:pt idx="245">
                  <c:v>406</c:v>
                </c:pt>
                <c:pt idx="246">
                  <c:v>409</c:v>
                </c:pt>
                <c:pt idx="247">
                  <c:v>400</c:v>
                </c:pt>
                <c:pt idx="248">
                  <c:v>411</c:v>
                </c:pt>
                <c:pt idx="249">
                  <c:v>402</c:v>
                </c:pt>
                <c:pt idx="250">
                  <c:v>400</c:v>
                </c:pt>
                <c:pt idx="251">
                  <c:v>414</c:v>
                </c:pt>
                <c:pt idx="252">
                  <c:v>408</c:v>
                </c:pt>
                <c:pt idx="253">
                  <c:v>411</c:v>
                </c:pt>
                <c:pt idx="254">
                  <c:v>403</c:v>
                </c:pt>
                <c:pt idx="255">
                  <c:v>400</c:v>
                </c:pt>
                <c:pt idx="256">
                  <c:v>408</c:v>
                </c:pt>
                <c:pt idx="257">
                  <c:v>411</c:v>
                </c:pt>
                <c:pt idx="258">
                  <c:v>408</c:v>
                </c:pt>
                <c:pt idx="259">
                  <c:v>417</c:v>
                </c:pt>
                <c:pt idx="260">
                  <c:v>400</c:v>
                </c:pt>
                <c:pt idx="261">
                  <c:v>400</c:v>
                </c:pt>
                <c:pt idx="262">
                  <c:v>400</c:v>
                </c:pt>
                <c:pt idx="263">
                  <c:v>409</c:v>
                </c:pt>
                <c:pt idx="264">
                  <c:v>400</c:v>
                </c:pt>
                <c:pt idx="265">
                  <c:v>400</c:v>
                </c:pt>
                <c:pt idx="266">
                  <c:v>403</c:v>
                </c:pt>
                <c:pt idx="267">
                  <c:v>400</c:v>
                </c:pt>
                <c:pt idx="268">
                  <c:v>408</c:v>
                </c:pt>
                <c:pt idx="269">
                  <c:v>400</c:v>
                </c:pt>
                <c:pt idx="270">
                  <c:v>410</c:v>
                </c:pt>
                <c:pt idx="271">
                  <c:v>400</c:v>
                </c:pt>
                <c:pt idx="272">
                  <c:v>400</c:v>
                </c:pt>
                <c:pt idx="273">
                  <c:v>414</c:v>
                </c:pt>
                <c:pt idx="274">
                  <c:v>400</c:v>
                </c:pt>
                <c:pt idx="275">
                  <c:v>403</c:v>
                </c:pt>
                <c:pt idx="276">
                  <c:v>403</c:v>
                </c:pt>
                <c:pt idx="277">
                  <c:v>400</c:v>
                </c:pt>
                <c:pt idx="278">
                  <c:v>400</c:v>
                </c:pt>
                <c:pt idx="279">
                  <c:v>403</c:v>
                </c:pt>
                <c:pt idx="280">
                  <c:v>403</c:v>
                </c:pt>
                <c:pt idx="281">
                  <c:v>403</c:v>
                </c:pt>
                <c:pt idx="282">
                  <c:v>414</c:v>
                </c:pt>
                <c:pt idx="283">
                  <c:v>417</c:v>
                </c:pt>
                <c:pt idx="284">
                  <c:v>417</c:v>
                </c:pt>
                <c:pt idx="285">
                  <c:v>409</c:v>
                </c:pt>
                <c:pt idx="286">
                  <c:v>409</c:v>
                </c:pt>
                <c:pt idx="287">
                  <c:v>406</c:v>
                </c:pt>
                <c:pt idx="288">
                  <c:v>406</c:v>
                </c:pt>
                <c:pt idx="289">
                  <c:v>400</c:v>
                </c:pt>
                <c:pt idx="290">
                  <c:v>408</c:v>
                </c:pt>
                <c:pt idx="291">
                  <c:v>400</c:v>
                </c:pt>
                <c:pt idx="292">
                  <c:v>400</c:v>
                </c:pt>
                <c:pt idx="293">
                  <c:v>400</c:v>
                </c:pt>
                <c:pt idx="294">
                  <c:v>409</c:v>
                </c:pt>
                <c:pt idx="295">
                  <c:v>409</c:v>
                </c:pt>
                <c:pt idx="296">
                  <c:v>409</c:v>
                </c:pt>
                <c:pt idx="297">
                  <c:v>405</c:v>
                </c:pt>
                <c:pt idx="298">
                  <c:v>409</c:v>
                </c:pt>
                <c:pt idx="299">
                  <c:v>409</c:v>
                </c:pt>
                <c:pt idx="300">
                  <c:v>409</c:v>
                </c:pt>
                <c:pt idx="301">
                  <c:v>416</c:v>
                </c:pt>
                <c:pt idx="302">
                  <c:v>409</c:v>
                </c:pt>
                <c:pt idx="303">
                  <c:v>413</c:v>
                </c:pt>
                <c:pt idx="304">
                  <c:v>416</c:v>
                </c:pt>
                <c:pt idx="305">
                  <c:v>413</c:v>
                </c:pt>
                <c:pt idx="306">
                  <c:v>405</c:v>
                </c:pt>
                <c:pt idx="307">
                  <c:v>405</c:v>
                </c:pt>
                <c:pt idx="308">
                  <c:v>413</c:v>
                </c:pt>
                <c:pt idx="309">
                  <c:v>402</c:v>
                </c:pt>
                <c:pt idx="310">
                  <c:v>405</c:v>
                </c:pt>
                <c:pt idx="311">
                  <c:v>402</c:v>
                </c:pt>
                <c:pt idx="312">
                  <c:v>402</c:v>
                </c:pt>
                <c:pt idx="313">
                  <c:v>400</c:v>
                </c:pt>
                <c:pt idx="314">
                  <c:v>411</c:v>
                </c:pt>
                <c:pt idx="315">
                  <c:v>402</c:v>
                </c:pt>
                <c:pt idx="316">
                  <c:v>405</c:v>
                </c:pt>
                <c:pt idx="317">
                  <c:v>400</c:v>
                </c:pt>
                <c:pt idx="318">
                  <c:v>415</c:v>
                </c:pt>
                <c:pt idx="319">
                  <c:v>415</c:v>
                </c:pt>
                <c:pt idx="320">
                  <c:v>409</c:v>
                </c:pt>
                <c:pt idx="321">
                  <c:v>413</c:v>
                </c:pt>
                <c:pt idx="322">
                  <c:v>406</c:v>
                </c:pt>
                <c:pt idx="323">
                  <c:v>406</c:v>
                </c:pt>
                <c:pt idx="324">
                  <c:v>400</c:v>
                </c:pt>
                <c:pt idx="325">
                  <c:v>406</c:v>
                </c:pt>
                <c:pt idx="326">
                  <c:v>409</c:v>
                </c:pt>
                <c:pt idx="327">
                  <c:v>400</c:v>
                </c:pt>
                <c:pt idx="328">
                  <c:v>403</c:v>
                </c:pt>
                <c:pt idx="329">
                  <c:v>400</c:v>
                </c:pt>
                <c:pt idx="330">
                  <c:v>407</c:v>
                </c:pt>
                <c:pt idx="331">
                  <c:v>413</c:v>
                </c:pt>
                <c:pt idx="332">
                  <c:v>416</c:v>
                </c:pt>
                <c:pt idx="333">
                  <c:v>409</c:v>
                </c:pt>
                <c:pt idx="334">
                  <c:v>407</c:v>
                </c:pt>
                <c:pt idx="335">
                  <c:v>403</c:v>
                </c:pt>
                <c:pt idx="336">
                  <c:v>403</c:v>
                </c:pt>
                <c:pt idx="337">
                  <c:v>403</c:v>
                </c:pt>
                <c:pt idx="338">
                  <c:v>400</c:v>
                </c:pt>
                <c:pt idx="339">
                  <c:v>400</c:v>
                </c:pt>
                <c:pt idx="340">
                  <c:v>400</c:v>
                </c:pt>
                <c:pt idx="341">
                  <c:v>400</c:v>
                </c:pt>
                <c:pt idx="342">
                  <c:v>405</c:v>
                </c:pt>
                <c:pt idx="343">
                  <c:v>400</c:v>
                </c:pt>
                <c:pt idx="344">
                  <c:v>400</c:v>
                </c:pt>
                <c:pt idx="345">
                  <c:v>403</c:v>
                </c:pt>
                <c:pt idx="346">
                  <c:v>400</c:v>
                </c:pt>
                <c:pt idx="347">
                  <c:v>400</c:v>
                </c:pt>
                <c:pt idx="348">
                  <c:v>400</c:v>
                </c:pt>
                <c:pt idx="349">
                  <c:v>400</c:v>
                </c:pt>
                <c:pt idx="350">
                  <c:v>400</c:v>
                </c:pt>
                <c:pt idx="351">
                  <c:v>400</c:v>
                </c:pt>
                <c:pt idx="352">
                  <c:v>406</c:v>
                </c:pt>
                <c:pt idx="353">
                  <c:v>402</c:v>
                </c:pt>
                <c:pt idx="354">
                  <c:v>402</c:v>
                </c:pt>
                <c:pt idx="355">
                  <c:v>400</c:v>
                </c:pt>
                <c:pt idx="356">
                  <c:v>413</c:v>
                </c:pt>
                <c:pt idx="357">
                  <c:v>400</c:v>
                </c:pt>
                <c:pt idx="358">
                  <c:v>405</c:v>
                </c:pt>
                <c:pt idx="359">
                  <c:v>416</c:v>
                </c:pt>
                <c:pt idx="360">
                  <c:v>405</c:v>
                </c:pt>
                <c:pt idx="361">
                  <c:v>409</c:v>
                </c:pt>
                <c:pt idx="362">
                  <c:v>400</c:v>
                </c:pt>
                <c:pt idx="363">
                  <c:v>418</c:v>
                </c:pt>
                <c:pt idx="364">
                  <c:v>413</c:v>
                </c:pt>
                <c:pt idx="365">
                  <c:v>413</c:v>
                </c:pt>
                <c:pt idx="366">
                  <c:v>405</c:v>
                </c:pt>
                <c:pt idx="367">
                  <c:v>403</c:v>
                </c:pt>
                <c:pt idx="368">
                  <c:v>403</c:v>
                </c:pt>
                <c:pt idx="369">
                  <c:v>400</c:v>
                </c:pt>
                <c:pt idx="370">
                  <c:v>413</c:v>
                </c:pt>
                <c:pt idx="371">
                  <c:v>400</c:v>
                </c:pt>
                <c:pt idx="372">
                  <c:v>403</c:v>
                </c:pt>
                <c:pt idx="373">
                  <c:v>400</c:v>
                </c:pt>
                <c:pt idx="374">
                  <c:v>400</c:v>
                </c:pt>
                <c:pt idx="375">
                  <c:v>400</c:v>
                </c:pt>
                <c:pt idx="376">
                  <c:v>402</c:v>
                </c:pt>
                <c:pt idx="377">
                  <c:v>400</c:v>
                </c:pt>
                <c:pt idx="378">
                  <c:v>400</c:v>
                </c:pt>
                <c:pt idx="379">
                  <c:v>408</c:v>
                </c:pt>
                <c:pt idx="380">
                  <c:v>408</c:v>
                </c:pt>
                <c:pt idx="381">
                  <c:v>415</c:v>
                </c:pt>
                <c:pt idx="382">
                  <c:v>400</c:v>
                </c:pt>
                <c:pt idx="383">
                  <c:v>406</c:v>
                </c:pt>
                <c:pt idx="384">
                  <c:v>402</c:v>
                </c:pt>
                <c:pt idx="385">
                  <c:v>402</c:v>
                </c:pt>
                <c:pt idx="386">
                  <c:v>400</c:v>
                </c:pt>
                <c:pt idx="387">
                  <c:v>411</c:v>
                </c:pt>
                <c:pt idx="388">
                  <c:v>407</c:v>
                </c:pt>
                <c:pt idx="389">
                  <c:v>407</c:v>
                </c:pt>
                <c:pt idx="390">
                  <c:v>407</c:v>
                </c:pt>
                <c:pt idx="391">
                  <c:v>402</c:v>
                </c:pt>
                <c:pt idx="392">
                  <c:v>407</c:v>
                </c:pt>
                <c:pt idx="393">
                  <c:v>407</c:v>
                </c:pt>
                <c:pt idx="394">
                  <c:v>411</c:v>
                </c:pt>
                <c:pt idx="395">
                  <c:v>400</c:v>
                </c:pt>
                <c:pt idx="396">
                  <c:v>410</c:v>
                </c:pt>
                <c:pt idx="397">
                  <c:v>403</c:v>
                </c:pt>
                <c:pt idx="398">
                  <c:v>403</c:v>
                </c:pt>
                <c:pt idx="399">
                  <c:v>400</c:v>
                </c:pt>
                <c:pt idx="400">
                  <c:v>403</c:v>
                </c:pt>
                <c:pt idx="401">
                  <c:v>400</c:v>
                </c:pt>
                <c:pt idx="402">
                  <c:v>400</c:v>
                </c:pt>
                <c:pt idx="403">
                  <c:v>400</c:v>
                </c:pt>
                <c:pt idx="404">
                  <c:v>409</c:v>
                </c:pt>
                <c:pt idx="405">
                  <c:v>409</c:v>
                </c:pt>
                <c:pt idx="406">
                  <c:v>400</c:v>
                </c:pt>
                <c:pt idx="407">
                  <c:v>400</c:v>
                </c:pt>
                <c:pt idx="408">
                  <c:v>400</c:v>
                </c:pt>
                <c:pt idx="409">
                  <c:v>400</c:v>
                </c:pt>
                <c:pt idx="410">
                  <c:v>400</c:v>
                </c:pt>
                <c:pt idx="411">
                  <c:v>411</c:v>
                </c:pt>
                <c:pt idx="412">
                  <c:v>400</c:v>
                </c:pt>
                <c:pt idx="413">
                  <c:v>400</c:v>
                </c:pt>
                <c:pt idx="414">
                  <c:v>400</c:v>
                </c:pt>
                <c:pt idx="415">
                  <c:v>400</c:v>
                </c:pt>
                <c:pt idx="416">
                  <c:v>400</c:v>
                </c:pt>
                <c:pt idx="417">
                  <c:v>400</c:v>
                </c:pt>
                <c:pt idx="418">
                  <c:v>415</c:v>
                </c:pt>
                <c:pt idx="419">
                  <c:v>408</c:v>
                </c:pt>
                <c:pt idx="420">
                  <c:v>403</c:v>
                </c:pt>
                <c:pt idx="421">
                  <c:v>405</c:v>
                </c:pt>
                <c:pt idx="422">
                  <c:v>400</c:v>
                </c:pt>
                <c:pt idx="423">
                  <c:v>403</c:v>
                </c:pt>
                <c:pt idx="424">
                  <c:v>434</c:v>
                </c:pt>
                <c:pt idx="425">
                  <c:v>427</c:v>
                </c:pt>
                <c:pt idx="426">
                  <c:v>427</c:v>
                </c:pt>
                <c:pt idx="427">
                  <c:v>422</c:v>
                </c:pt>
                <c:pt idx="428">
                  <c:v>424</c:v>
                </c:pt>
                <c:pt idx="429">
                  <c:v>424</c:v>
                </c:pt>
                <c:pt idx="430">
                  <c:v>422</c:v>
                </c:pt>
                <c:pt idx="431">
                  <c:v>424</c:v>
                </c:pt>
                <c:pt idx="432">
                  <c:v>422</c:v>
                </c:pt>
                <c:pt idx="433">
                  <c:v>422</c:v>
                </c:pt>
                <c:pt idx="434">
                  <c:v>403</c:v>
                </c:pt>
                <c:pt idx="435">
                  <c:v>415</c:v>
                </c:pt>
                <c:pt idx="436">
                  <c:v>405</c:v>
                </c:pt>
                <c:pt idx="437">
                  <c:v>410</c:v>
                </c:pt>
                <c:pt idx="438">
                  <c:v>413</c:v>
                </c:pt>
                <c:pt idx="439">
                  <c:v>403</c:v>
                </c:pt>
                <c:pt idx="440">
                  <c:v>410</c:v>
                </c:pt>
                <c:pt idx="441">
                  <c:v>410</c:v>
                </c:pt>
                <c:pt idx="442">
                  <c:v>413</c:v>
                </c:pt>
                <c:pt idx="443">
                  <c:v>413</c:v>
                </c:pt>
                <c:pt idx="444">
                  <c:v>408</c:v>
                </c:pt>
                <c:pt idx="445">
                  <c:v>410</c:v>
                </c:pt>
                <c:pt idx="446">
                  <c:v>408</c:v>
                </c:pt>
                <c:pt idx="447">
                  <c:v>405</c:v>
                </c:pt>
                <c:pt idx="448">
                  <c:v>408</c:v>
                </c:pt>
                <c:pt idx="449">
                  <c:v>400</c:v>
                </c:pt>
                <c:pt idx="450">
                  <c:v>400</c:v>
                </c:pt>
                <c:pt idx="451">
                  <c:v>400</c:v>
                </c:pt>
                <c:pt idx="452">
                  <c:v>400</c:v>
                </c:pt>
                <c:pt idx="453">
                  <c:v>401</c:v>
                </c:pt>
                <c:pt idx="454">
                  <c:v>400</c:v>
                </c:pt>
                <c:pt idx="455">
                  <c:v>405</c:v>
                </c:pt>
                <c:pt idx="456">
                  <c:v>400</c:v>
                </c:pt>
                <c:pt idx="457">
                  <c:v>409</c:v>
                </c:pt>
                <c:pt idx="458">
                  <c:v>409</c:v>
                </c:pt>
                <c:pt idx="459">
                  <c:v>414</c:v>
                </c:pt>
                <c:pt idx="460">
                  <c:v>405</c:v>
                </c:pt>
                <c:pt idx="461">
                  <c:v>400</c:v>
                </c:pt>
                <c:pt idx="462">
                  <c:v>409</c:v>
                </c:pt>
                <c:pt idx="463">
                  <c:v>400</c:v>
                </c:pt>
                <c:pt idx="464">
                  <c:v>413</c:v>
                </c:pt>
                <c:pt idx="465">
                  <c:v>408</c:v>
                </c:pt>
                <c:pt idx="466">
                  <c:v>408</c:v>
                </c:pt>
                <c:pt idx="467">
                  <c:v>407</c:v>
                </c:pt>
                <c:pt idx="468">
                  <c:v>400</c:v>
                </c:pt>
                <c:pt idx="469">
                  <c:v>407</c:v>
                </c:pt>
                <c:pt idx="470">
                  <c:v>407</c:v>
                </c:pt>
                <c:pt idx="471">
                  <c:v>408</c:v>
                </c:pt>
                <c:pt idx="472">
                  <c:v>408</c:v>
                </c:pt>
                <c:pt idx="473">
                  <c:v>414</c:v>
                </c:pt>
                <c:pt idx="474">
                  <c:v>414</c:v>
                </c:pt>
                <c:pt idx="475">
                  <c:v>408</c:v>
                </c:pt>
                <c:pt idx="476">
                  <c:v>413</c:v>
                </c:pt>
                <c:pt idx="477">
                  <c:v>414</c:v>
                </c:pt>
                <c:pt idx="478">
                  <c:v>403</c:v>
                </c:pt>
                <c:pt idx="479">
                  <c:v>417</c:v>
                </c:pt>
                <c:pt idx="480">
                  <c:v>403</c:v>
                </c:pt>
                <c:pt idx="481">
                  <c:v>414</c:v>
                </c:pt>
                <c:pt idx="482">
                  <c:v>414</c:v>
                </c:pt>
                <c:pt idx="483">
                  <c:v>400</c:v>
                </c:pt>
                <c:pt idx="484">
                  <c:v>413</c:v>
                </c:pt>
                <c:pt idx="485">
                  <c:v>400</c:v>
                </c:pt>
                <c:pt idx="486">
                  <c:v>405</c:v>
                </c:pt>
                <c:pt idx="487">
                  <c:v>400</c:v>
                </c:pt>
                <c:pt idx="488">
                  <c:v>401</c:v>
                </c:pt>
                <c:pt idx="489">
                  <c:v>408</c:v>
                </c:pt>
                <c:pt idx="490">
                  <c:v>405</c:v>
                </c:pt>
                <c:pt idx="491">
                  <c:v>405</c:v>
                </c:pt>
                <c:pt idx="492">
                  <c:v>408</c:v>
                </c:pt>
                <c:pt idx="493">
                  <c:v>409</c:v>
                </c:pt>
                <c:pt idx="494">
                  <c:v>400</c:v>
                </c:pt>
                <c:pt idx="495">
                  <c:v>411</c:v>
                </c:pt>
                <c:pt idx="496">
                  <c:v>417</c:v>
                </c:pt>
                <c:pt idx="497">
                  <c:v>417</c:v>
                </c:pt>
                <c:pt idx="498">
                  <c:v>417</c:v>
                </c:pt>
                <c:pt idx="499">
                  <c:v>418</c:v>
                </c:pt>
                <c:pt idx="500">
                  <c:v>417</c:v>
                </c:pt>
                <c:pt idx="501">
                  <c:v>425</c:v>
                </c:pt>
                <c:pt idx="502">
                  <c:v>422</c:v>
                </c:pt>
                <c:pt idx="503">
                  <c:v>432</c:v>
                </c:pt>
                <c:pt idx="504">
                  <c:v>425</c:v>
                </c:pt>
                <c:pt idx="505">
                  <c:v>432</c:v>
                </c:pt>
                <c:pt idx="506">
                  <c:v>422</c:v>
                </c:pt>
                <c:pt idx="507">
                  <c:v>434</c:v>
                </c:pt>
                <c:pt idx="508">
                  <c:v>432</c:v>
                </c:pt>
                <c:pt idx="509">
                  <c:v>438</c:v>
                </c:pt>
                <c:pt idx="510">
                  <c:v>438</c:v>
                </c:pt>
                <c:pt idx="511">
                  <c:v>425</c:v>
                </c:pt>
                <c:pt idx="512">
                  <c:v>425</c:v>
                </c:pt>
                <c:pt idx="513">
                  <c:v>413</c:v>
                </c:pt>
                <c:pt idx="514">
                  <c:v>418</c:v>
                </c:pt>
                <c:pt idx="515">
                  <c:v>411</c:v>
                </c:pt>
                <c:pt idx="516">
                  <c:v>405</c:v>
                </c:pt>
                <c:pt idx="517">
                  <c:v>400</c:v>
                </c:pt>
                <c:pt idx="518">
                  <c:v>400</c:v>
                </c:pt>
                <c:pt idx="519">
                  <c:v>403</c:v>
                </c:pt>
                <c:pt idx="520">
                  <c:v>405</c:v>
                </c:pt>
                <c:pt idx="521">
                  <c:v>403</c:v>
                </c:pt>
                <c:pt idx="522">
                  <c:v>403</c:v>
                </c:pt>
                <c:pt idx="523">
                  <c:v>400</c:v>
                </c:pt>
                <c:pt idx="524">
                  <c:v>408</c:v>
                </c:pt>
                <c:pt idx="525">
                  <c:v>405</c:v>
                </c:pt>
                <c:pt idx="526">
                  <c:v>413</c:v>
                </c:pt>
                <c:pt idx="527">
                  <c:v>417</c:v>
                </c:pt>
                <c:pt idx="528">
                  <c:v>426</c:v>
                </c:pt>
                <c:pt idx="529">
                  <c:v>422</c:v>
                </c:pt>
                <c:pt idx="530">
                  <c:v>416</c:v>
                </c:pt>
                <c:pt idx="531">
                  <c:v>426</c:v>
                </c:pt>
                <c:pt idx="532">
                  <c:v>423</c:v>
                </c:pt>
                <c:pt idx="533">
                  <c:v>422</c:v>
                </c:pt>
                <c:pt idx="534">
                  <c:v>423</c:v>
                </c:pt>
                <c:pt idx="535">
                  <c:v>422</c:v>
                </c:pt>
                <c:pt idx="536">
                  <c:v>432</c:v>
                </c:pt>
                <c:pt idx="537">
                  <c:v>417</c:v>
                </c:pt>
                <c:pt idx="538">
                  <c:v>417</c:v>
                </c:pt>
                <c:pt idx="539">
                  <c:v>423</c:v>
                </c:pt>
                <c:pt idx="540">
                  <c:v>417</c:v>
                </c:pt>
                <c:pt idx="541">
                  <c:v>432</c:v>
                </c:pt>
                <c:pt idx="542">
                  <c:v>422</c:v>
                </c:pt>
                <c:pt idx="543">
                  <c:v>433</c:v>
                </c:pt>
                <c:pt idx="544">
                  <c:v>417</c:v>
                </c:pt>
                <c:pt idx="545">
                  <c:v>436</c:v>
                </c:pt>
                <c:pt idx="546">
                  <c:v>426</c:v>
                </c:pt>
                <c:pt idx="547">
                  <c:v>446</c:v>
                </c:pt>
                <c:pt idx="548">
                  <c:v>432</c:v>
                </c:pt>
                <c:pt idx="549">
                  <c:v>422</c:v>
                </c:pt>
                <c:pt idx="550">
                  <c:v>433</c:v>
                </c:pt>
                <c:pt idx="551">
                  <c:v>433</c:v>
                </c:pt>
                <c:pt idx="552">
                  <c:v>433</c:v>
                </c:pt>
                <c:pt idx="553">
                  <c:v>433</c:v>
                </c:pt>
                <c:pt idx="554">
                  <c:v>426</c:v>
                </c:pt>
                <c:pt idx="555">
                  <c:v>432</c:v>
                </c:pt>
                <c:pt idx="556">
                  <c:v>439</c:v>
                </c:pt>
                <c:pt idx="557">
                  <c:v>432</c:v>
                </c:pt>
                <c:pt idx="558">
                  <c:v>447</c:v>
                </c:pt>
                <c:pt idx="559">
                  <c:v>433</c:v>
                </c:pt>
                <c:pt idx="560">
                  <c:v>433</c:v>
                </c:pt>
                <c:pt idx="561">
                  <c:v>417</c:v>
                </c:pt>
                <c:pt idx="562">
                  <c:v>426</c:v>
                </c:pt>
                <c:pt idx="563">
                  <c:v>422</c:v>
                </c:pt>
                <c:pt idx="564">
                  <c:v>423</c:v>
                </c:pt>
                <c:pt idx="565">
                  <c:v>423</c:v>
                </c:pt>
                <c:pt idx="566">
                  <c:v>417</c:v>
                </c:pt>
                <c:pt idx="567">
                  <c:v>409</c:v>
                </c:pt>
                <c:pt idx="568">
                  <c:v>405</c:v>
                </c:pt>
                <c:pt idx="569">
                  <c:v>426</c:v>
                </c:pt>
                <c:pt idx="570">
                  <c:v>405</c:v>
                </c:pt>
                <c:pt idx="571">
                  <c:v>400</c:v>
                </c:pt>
                <c:pt idx="572">
                  <c:v>409</c:v>
                </c:pt>
                <c:pt idx="573">
                  <c:v>400</c:v>
                </c:pt>
                <c:pt idx="574">
                  <c:v>405</c:v>
                </c:pt>
                <c:pt idx="575">
                  <c:v>400</c:v>
                </c:pt>
                <c:pt idx="576">
                  <c:v>400</c:v>
                </c:pt>
                <c:pt idx="577">
                  <c:v>400</c:v>
                </c:pt>
                <c:pt idx="578">
                  <c:v>400</c:v>
                </c:pt>
                <c:pt idx="579">
                  <c:v>414</c:v>
                </c:pt>
                <c:pt idx="580">
                  <c:v>432</c:v>
                </c:pt>
                <c:pt idx="581">
                  <c:v>432</c:v>
                </c:pt>
                <c:pt idx="582">
                  <c:v>455</c:v>
                </c:pt>
                <c:pt idx="583">
                  <c:v>459</c:v>
                </c:pt>
                <c:pt idx="584">
                  <c:v>441</c:v>
                </c:pt>
                <c:pt idx="585">
                  <c:v>435</c:v>
                </c:pt>
                <c:pt idx="586">
                  <c:v>441</c:v>
                </c:pt>
                <c:pt idx="587">
                  <c:v>446</c:v>
                </c:pt>
                <c:pt idx="588">
                  <c:v>432</c:v>
                </c:pt>
                <c:pt idx="589">
                  <c:v>435</c:v>
                </c:pt>
                <c:pt idx="590">
                  <c:v>425</c:v>
                </c:pt>
                <c:pt idx="591">
                  <c:v>428</c:v>
                </c:pt>
                <c:pt idx="592">
                  <c:v>428</c:v>
                </c:pt>
                <c:pt idx="593">
                  <c:v>420</c:v>
                </c:pt>
                <c:pt idx="594">
                  <c:v>421</c:v>
                </c:pt>
                <c:pt idx="595">
                  <c:v>420</c:v>
                </c:pt>
                <c:pt idx="596">
                  <c:v>420</c:v>
                </c:pt>
                <c:pt idx="597">
                  <c:v>416</c:v>
                </c:pt>
                <c:pt idx="598">
                  <c:v>411</c:v>
                </c:pt>
                <c:pt idx="599">
                  <c:v>416</c:v>
                </c:pt>
                <c:pt idx="600">
                  <c:v>402</c:v>
                </c:pt>
                <c:pt idx="601">
                  <c:v>400</c:v>
                </c:pt>
                <c:pt idx="602">
                  <c:v>402</c:v>
                </c:pt>
                <c:pt idx="603">
                  <c:v>405</c:v>
                </c:pt>
                <c:pt idx="604">
                  <c:v>400</c:v>
                </c:pt>
                <c:pt idx="605">
                  <c:v>400</c:v>
                </c:pt>
                <c:pt idx="606">
                  <c:v>400</c:v>
                </c:pt>
                <c:pt idx="607">
                  <c:v>400</c:v>
                </c:pt>
                <c:pt idx="608">
                  <c:v>400</c:v>
                </c:pt>
                <c:pt idx="609">
                  <c:v>410</c:v>
                </c:pt>
                <c:pt idx="610">
                  <c:v>403</c:v>
                </c:pt>
                <c:pt idx="611">
                  <c:v>413</c:v>
                </c:pt>
                <c:pt idx="612">
                  <c:v>406</c:v>
                </c:pt>
                <c:pt idx="613">
                  <c:v>426</c:v>
                </c:pt>
                <c:pt idx="614">
                  <c:v>415</c:v>
                </c:pt>
                <c:pt idx="615">
                  <c:v>420</c:v>
                </c:pt>
                <c:pt idx="616">
                  <c:v>420</c:v>
                </c:pt>
                <c:pt idx="617">
                  <c:v>420</c:v>
                </c:pt>
                <c:pt idx="618">
                  <c:v>422</c:v>
                </c:pt>
                <c:pt idx="619">
                  <c:v>408</c:v>
                </c:pt>
                <c:pt idx="620">
                  <c:v>426</c:v>
                </c:pt>
                <c:pt idx="621">
                  <c:v>420</c:v>
                </c:pt>
                <c:pt idx="622">
                  <c:v>426</c:v>
                </c:pt>
                <c:pt idx="623">
                  <c:v>420</c:v>
                </c:pt>
                <c:pt idx="624">
                  <c:v>426</c:v>
                </c:pt>
                <c:pt idx="625">
                  <c:v>428</c:v>
                </c:pt>
                <c:pt idx="626">
                  <c:v>420</c:v>
                </c:pt>
                <c:pt idx="627">
                  <c:v>426</c:v>
                </c:pt>
                <c:pt idx="628">
                  <c:v>410</c:v>
                </c:pt>
                <c:pt idx="629">
                  <c:v>410</c:v>
                </c:pt>
                <c:pt idx="630">
                  <c:v>408</c:v>
                </c:pt>
                <c:pt idx="631">
                  <c:v>408</c:v>
                </c:pt>
                <c:pt idx="632">
                  <c:v>406</c:v>
                </c:pt>
                <c:pt idx="633">
                  <c:v>410</c:v>
                </c:pt>
                <c:pt idx="634">
                  <c:v>406</c:v>
                </c:pt>
                <c:pt idx="635">
                  <c:v>403</c:v>
                </c:pt>
                <c:pt idx="636">
                  <c:v>406</c:v>
                </c:pt>
                <c:pt idx="637">
                  <c:v>400</c:v>
                </c:pt>
                <c:pt idx="638">
                  <c:v>400</c:v>
                </c:pt>
                <c:pt idx="639">
                  <c:v>400</c:v>
                </c:pt>
                <c:pt idx="640">
                  <c:v>400</c:v>
                </c:pt>
                <c:pt idx="641">
                  <c:v>400</c:v>
                </c:pt>
                <c:pt idx="642">
                  <c:v>400</c:v>
                </c:pt>
                <c:pt idx="643">
                  <c:v>400</c:v>
                </c:pt>
                <c:pt idx="644">
                  <c:v>409</c:v>
                </c:pt>
                <c:pt idx="645">
                  <c:v>400</c:v>
                </c:pt>
                <c:pt idx="646">
                  <c:v>400</c:v>
                </c:pt>
                <c:pt idx="647">
                  <c:v>408</c:v>
                </c:pt>
                <c:pt idx="648">
                  <c:v>417</c:v>
                </c:pt>
                <c:pt idx="649">
                  <c:v>432</c:v>
                </c:pt>
                <c:pt idx="650">
                  <c:v>424</c:v>
                </c:pt>
                <c:pt idx="651">
                  <c:v>434</c:v>
                </c:pt>
                <c:pt idx="652">
                  <c:v>434</c:v>
                </c:pt>
                <c:pt idx="653">
                  <c:v>424</c:v>
                </c:pt>
                <c:pt idx="654">
                  <c:v>424</c:v>
                </c:pt>
                <c:pt idx="655">
                  <c:v>409</c:v>
                </c:pt>
                <c:pt idx="656">
                  <c:v>403</c:v>
                </c:pt>
                <c:pt idx="657">
                  <c:v>403</c:v>
                </c:pt>
                <c:pt idx="658">
                  <c:v>413</c:v>
                </c:pt>
                <c:pt idx="659">
                  <c:v>409</c:v>
                </c:pt>
                <c:pt idx="660">
                  <c:v>400</c:v>
                </c:pt>
                <c:pt idx="661">
                  <c:v>409</c:v>
                </c:pt>
                <c:pt idx="662">
                  <c:v>409</c:v>
                </c:pt>
                <c:pt idx="663">
                  <c:v>403</c:v>
                </c:pt>
                <c:pt idx="664">
                  <c:v>414</c:v>
                </c:pt>
                <c:pt idx="665">
                  <c:v>409</c:v>
                </c:pt>
                <c:pt idx="666">
                  <c:v>409</c:v>
                </c:pt>
                <c:pt idx="667">
                  <c:v>400</c:v>
                </c:pt>
                <c:pt idx="668">
                  <c:v>423</c:v>
                </c:pt>
                <c:pt idx="669">
                  <c:v>422</c:v>
                </c:pt>
                <c:pt idx="670">
                  <c:v>408</c:v>
                </c:pt>
                <c:pt idx="671">
                  <c:v>408</c:v>
                </c:pt>
                <c:pt idx="672">
                  <c:v>400</c:v>
                </c:pt>
                <c:pt idx="673">
                  <c:v>400</c:v>
                </c:pt>
                <c:pt idx="674">
                  <c:v>400</c:v>
                </c:pt>
                <c:pt idx="675">
                  <c:v>400</c:v>
                </c:pt>
                <c:pt idx="676">
                  <c:v>400</c:v>
                </c:pt>
                <c:pt idx="677">
                  <c:v>407</c:v>
                </c:pt>
                <c:pt idx="678">
                  <c:v>400</c:v>
                </c:pt>
                <c:pt idx="679">
                  <c:v>400</c:v>
                </c:pt>
                <c:pt idx="680">
                  <c:v>403</c:v>
                </c:pt>
                <c:pt idx="681">
                  <c:v>400</c:v>
                </c:pt>
                <c:pt idx="682">
                  <c:v>400</c:v>
                </c:pt>
                <c:pt idx="683">
                  <c:v>400</c:v>
                </c:pt>
                <c:pt idx="684">
                  <c:v>411</c:v>
                </c:pt>
                <c:pt idx="685">
                  <c:v>411</c:v>
                </c:pt>
                <c:pt idx="686">
                  <c:v>411</c:v>
                </c:pt>
                <c:pt idx="687">
                  <c:v>405</c:v>
                </c:pt>
                <c:pt idx="688">
                  <c:v>417</c:v>
                </c:pt>
                <c:pt idx="689">
                  <c:v>408</c:v>
                </c:pt>
                <c:pt idx="690">
                  <c:v>417</c:v>
                </c:pt>
                <c:pt idx="691">
                  <c:v>421</c:v>
                </c:pt>
                <c:pt idx="692">
                  <c:v>416</c:v>
                </c:pt>
                <c:pt idx="693">
                  <c:v>413</c:v>
                </c:pt>
                <c:pt idx="694">
                  <c:v>417</c:v>
                </c:pt>
                <c:pt idx="695">
                  <c:v>416</c:v>
                </c:pt>
                <c:pt idx="696">
                  <c:v>421</c:v>
                </c:pt>
                <c:pt idx="697">
                  <c:v>417</c:v>
                </c:pt>
                <c:pt idx="698">
                  <c:v>421</c:v>
                </c:pt>
                <c:pt idx="699">
                  <c:v>426</c:v>
                </c:pt>
                <c:pt idx="700">
                  <c:v>427</c:v>
                </c:pt>
                <c:pt idx="701">
                  <c:v>433</c:v>
                </c:pt>
                <c:pt idx="702">
                  <c:v>448</c:v>
                </c:pt>
                <c:pt idx="703">
                  <c:v>427</c:v>
                </c:pt>
                <c:pt idx="704">
                  <c:v>439</c:v>
                </c:pt>
                <c:pt idx="705">
                  <c:v>438</c:v>
                </c:pt>
                <c:pt idx="706">
                  <c:v>443</c:v>
                </c:pt>
                <c:pt idx="707">
                  <c:v>439</c:v>
                </c:pt>
                <c:pt idx="708">
                  <c:v>443</c:v>
                </c:pt>
                <c:pt idx="709">
                  <c:v>454</c:v>
                </c:pt>
                <c:pt idx="710">
                  <c:v>439</c:v>
                </c:pt>
                <c:pt idx="711">
                  <c:v>447</c:v>
                </c:pt>
                <c:pt idx="712">
                  <c:v>448</c:v>
                </c:pt>
                <c:pt idx="713">
                  <c:v>452</c:v>
                </c:pt>
                <c:pt idx="714">
                  <c:v>448</c:v>
                </c:pt>
                <c:pt idx="715">
                  <c:v>448</c:v>
                </c:pt>
                <c:pt idx="716">
                  <c:v>447</c:v>
                </c:pt>
                <c:pt idx="717">
                  <c:v>448</c:v>
                </c:pt>
                <c:pt idx="718">
                  <c:v>447</c:v>
                </c:pt>
                <c:pt idx="719">
                  <c:v>448</c:v>
                </c:pt>
                <c:pt idx="720">
                  <c:v>438</c:v>
                </c:pt>
                <c:pt idx="721">
                  <c:v>434</c:v>
                </c:pt>
                <c:pt idx="722">
                  <c:v>422</c:v>
                </c:pt>
                <c:pt idx="723">
                  <c:v>433</c:v>
                </c:pt>
                <c:pt idx="724">
                  <c:v>422</c:v>
                </c:pt>
                <c:pt idx="725">
                  <c:v>426</c:v>
                </c:pt>
                <c:pt idx="726">
                  <c:v>433</c:v>
                </c:pt>
                <c:pt idx="727">
                  <c:v>416</c:v>
                </c:pt>
                <c:pt idx="728">
                  <c:v>426</c:v>
                </c:pt>
                <c:pt idx="729">
                  <c:v>416</c:v>
                </c:pt>
                <c:pt idx="730">
                  <c:v>421</c:v>
                </c:pt>
                <c:pt idx="731">
                  <c:v>413</c:v>
                </c:pt>
                <c:pt idx="732">
                  <c:v>408</c:v>
                </c:pt>
                <c:pt idx="733">
                  <c:v>411</c:v>
                </c:pt>
                <c:pt idx="734">
                  <c:v>408</c:v>
                </c:pt>
                <c:pt idx="735">
                  <c:v>411</c:v>
                </c:pt>
                <c:pt idx="736">
                  <c:v>408</c:v>
                </c:pt>
                <c:pt idx="737">
                  <c:v>413</c:v>
                </c:pt>
                <c:pt idx="738">
                  <c:v>411</c:v>
                </c:pt>
                <c:pt idx="739">
                  <c:v>405</c:v>
                </c:pt>
                <c:pt idx="740">
                  <c:v>417</c:v>
                </c:pt>
                <c:pt idx="741">
                  <c:v>417</c:v>
                </c:pt>
                <c:pt idx="742">
                  <c:v>417</c:v>
                </c:pt>
                <c:pt idx="743">
                  <c:v>416</c:v>
                </c:pt>
                <c:pt idx="744">
                  <c:v>411</c:v>
                </c:pt>
                <c:pt idx="745">
                  <c:v>405</c:v>
                </c:pt>
                <c:pt idx="746">
                  <c:v>400</c:v>
                </c:pt>
                <c:pt idx="747">
                  <c:v>407</c:v>
                </c:pt>
                <c:pt idx="748">
                  <c:v>410</c:v>
                </c:pt>
                <c:pt idx="749">
                  <c:v>405</c:v>
                </c:pt>
                <c:pt idx="750">
                  <c:v>405</c:v>
                </c:pt>
                <c:pt idx="751">
                  <c:v>400</c:v>
                </c:pt>
                <c:pt idx="752">
                  <c:v>400</c:v>
                </c:pt>
                <c:pt idx="753">
                  <c:v>400</c:v>
                </c:pt>
                <c:pt idx="754">
                  <c:v>400</c:v>
                </c:pt>
                <c:pt idx="755">
                  <c:v>402</c:v>
                </c:pt>
                <c:pt idx="756">
                  <c:v>400</c:v>
                </c:pt>
                <c:pt idx="757">
                  <c:v>407</c:v>
                </c:pt>
                <c:pt idx="758">
                  <c:v>405</c:v>
                </c:pt>
                <c:pt idx="759">
                  <c:v>407</c:v>
                </c:pt>
                <c:pt idx="760">
                  <c:v>400</c:v>
                </c:pt>
                <c:pt idx="761">
                  <c:v>405</c:v>
                </c:pt>
                <c:pt idx="762">
                  <c:v>400</c:v>
                </c:pt>
                <c:pt idx="763">
                  <c:v>400</c:v>
                </c:pt>
                <c:pt idx="764">
                  <c:v>413</c:v>
                </c:pt>
                <c:pt idx="765">
                  <c:v>410</c:v>
                </c:pt>
                <c:pt idx="766">
                  <c:v>410</c:v>
                </c:pt>
                <c:pt idx="767">
                  <c:v>408</c:v>
                </c:pt>
                <c:pt idx="768">
                  <c:v>406</c:v>
                </c:pt>
                <c:pt idx="769">
                  <c:v>410</c:v>
                </c:pt>
                <c:pt idx="770">
                  <c:v>400</c:v>
                </c:pt>
                <c:pt idx="771">
                  <c:v>400</c:v>
                </c:pt>
                <c:pt idx="772">
                  <c:v>414</c:v>
                </c:pt>
                <c:pt idx="773">
                  <c:v>403</c:v>
                </c:pt>
                <c:pt idx="774">
                  <c:v>416</c:v>
                </c:pt>
                <c:pt idx="775">
                  <c:v>405</c:v>
                </c:pt>
                <c:pt idx="776">
                  <c:v>414</c:v>
                </c:pt>
                <c:pt idx="777">
                  <c:v>400</c:v>
                </c:pt>
                <c:pt idx="778">
                  <c:v>416</c:v>
                </c:pt>
                <c:pt idx="779">
                  <c:v>405</c:v>
                </c:pt>
                <c:pt idx="780">
                  <c:v>421</c:v>
                </c:pt>
                <c:pt idx="781">
                  <c:v>403</c:v>
                </c:pt>
                <c:pt idx="782">
                  <c:v>400</c:v>
                </c:pt>
                <c:pt idx="783">
                  <c:v>405</c:v>
                </c:pt>
                <c:pt idx="784">
                  <c:v>405</c:v>
                </c:pt>
                <c:pt idx="785">
                  <c:v>400</c:v>
                </c:pt>
                <c:pt idx="786">
                  <c:v>400</c:v>
                </c:pt>
                <c:pt idx="787">
                  <c:v>400</c:v>
                </c:pt>
                <c:pt idx="788">
                  <c:v>406</c:v>
                </c:pt>
                <c:pt idx="789">
                  <c:v>401</c:v>
                </c:pt>
                <c:pt idx="790">
                  <c:v>406</c:v>
                </c:pt>
                <c:pt idx="791">
                  <c:v>424</c:v>
                </c:pt>
                <c:pt idx="792">
                  <c:v>415</c:v>
                </c:pt>
                <c:pt idx="793">
                  <c:v>410</c:v>
                </c:pt>
                <c:pt idx="794">
                  <c:v>420</c:v>
                </c:pt>
                <c:pt idx="795">
                  <c:v>422</c:v>
                </c:pt>
                <c:pt idx="796">
                  <c:v>422</c:v>
                </c:pt>
                <c:pt idx="797">
                  <c:v>424</c:v>
                </c:pt>
                <c:pt idx="798">
                  <c:v>435</c:v>
                </c:pt>
                <c:pt idx="799">
                  <c:v>422</c:v>
                </c:pt>
                <c:pt idx="800">
                  <c:v>433</c:v>
                </c:pt>
                <c:pt idx="801">
                  <c:v>410</c:v>
                </c:pt>
                <c:pt idx="802">
                  <c:v>422</c:v>
                </c:pt>
                <c:pt idx="803">
                  <c:v>401</c:v>
                </c:pt>
                <c:pt idx="804">
                  <c:v>400</c:v>
                </c:pt>
                <c:pt idx="805">
                  <c:v>400</c:v>
                </c:pt>
                <c:pt idx="806">
                  <c:v>400</c:v>
                </c:pt>
                <c:pt idx="807">
                  <c:v>408</c:v>
                </c:pt>
                <c:pt idx="808">
                  <c:v>400</c:v>
                </c:pt>
                <c:pt idx="809">
                  <c:v>409</c:v>
                </c:pt>
                <c:pt idx="810">
                  <c:v>406</c:v>
                </c:pt>
                <c:pt idx="811">
                  <c:v>400</c:v>
                </c:pt>
                <c:pt idx="812">
                  <c:v>400</c:v>
                </c:pt>
                <c:pt idx="813">
                  <c:v>421</c:v>
                </c:pt>
                <c:pt idx="814">
                  <c:v>400</c:v>
                </c:pt>
                <c:pt idx="815">
                  <c:v>400</c:v>
                </c:pt>
                <c:pt idx="816">
                  <c:v>408</c:v>
                </c:pt>
                <c:pt idx="817">
                  <c:v>410</c:v>
                </c:pt>
                <c:pt idx="818">
                  <c:v>406</c:v>
                </c:pt>
                <c:pt idx="819">
                  <c:v>408</c:v>
                </c:pt>
                <c:pt idx="820">
                  <c:v>415</c:v>
                </c:pt>
                <c:pt idx="821">
                  <c:v>423</c:v>
                </c:pt>
                <c:pt idx="822">
                  <c:v>443</c:v>
                </c:pt>
                <c:pt idx="823">
                  <c:v>447</c:v>
                </c:pt>
                <c:pt idx="824">
                  <c:v>464</c:v>
                </c:pt>
                <c:pt idx="825">
                  <c:v>448</c:v>
                </c:pt>
                <c:pt idx="826">
                  <c:v>447</c:v>
                </c:pt>
                <c:pt idx="827">
                  <c:v>443</c:v>
                </c:pt>
                <c:pt idx="828">
                  <c:v>435</c:v>
                </c:pt>
                <c:pt idx="829">
                  <c:v>423</c:v>
                </c:pt>
                <c:pt idx="830">
                  <c:v>428</c:v>
                </c:pt>
                <c:pt idx="831">
                  <c:v>424</c:v>
                </c:pt>
                <c:pt idx="832">
                  <c:v>423</c:v>
                </c:pt>
                <c:pt idx="833">
                  <c:v>424</c:v>
                </c:pt>
                <c:pt idx="834">
                  <c:v>415</c:v>
                </c:pt>
                <c:pt idx="835">
                  <c:v>427</c:v>
                </c:pt>
                <c:pt idx="836">
                  <c:v>423</c:v>
                </c:pt>
                <c:pt idx="837">
                  <c:v>415</c:v>
                </c:pt>
                <c:pt idx="838">
                  <c:v>420</c:v>
                </c:pt>
                <c:pt idx="839">
                  <c:v>410</c:v>
                </c:pt>
                <c:pt idx="840">
                  <c:v>420</c:v>
                </c:pt>
                <c:pt idx="841">
                  <c:v>415</c:v>
                </c:pt>
                <c:pt idx="842">
                  <c:v>415</c:v>
                </c:pt>
                <c:pt idx="843">
                  <c:v>410</c:v>
                </c:pt>
                <c:pt idx="844">
                  <c:v>418</c:v>
                </c:pt>
                <c:pt idx="845">
                  <c:v>410</c:v>
                </c:pt>
                <c:pt idx="846">
                  <c:v>414</c:v>
                </c:pt>
                <c:pt idx="847">
                  <c:v>415</c:v>
                </c:pt>
                <c:pt idx="848">
                  <c:v>408</c:v>
                </c:pt>
                <c:pt idx="849">
                  <c:v>403</c:v>
                </c:pt>
                <c:pt idx="850">
                  <c:v>400</c:v>
                </c:pt>
                <c:pt idx="851">
                  <c:v>400</c:v>
                </c:pt>
                <c:pt idx="852">
                  <c:v>400</c:v>
                </c:pt>
                <c:pt idx="853">
                  <c:v>400</c:v>
                </c:pt>
                <c:pt idx="854">
                  <c:v>401</c:v>
                </c:pt>
                <c:pt idx="855">
                  <c:v>400</c:v>
                </c:pt>
                <c:pt idx="856">
                  <c:v>400</c:v>
                </c:pt>
                <c:pt idx="857">
                  <c:v>409</c:v>
                </c:pt>
                <c:pt idx="858">
                  <c:v>405</c:v>
                </c:pt>
                <c:pt idx="859">
                  <c:v>401</c:v>
                </c:pt>
                <c:pt idx="860">
                  <c:v>416</c:v>
                </c:pt>
                <c:pt idx="861">
                  <c:v>410</c:v>
                </c:pt>
                <c:pt idx="862">
                  <c:v>405</c:v>
                </c:pt>
                <c:pt idx="863">
                  <c:v>400</c:v>
                </c:pt>
                <c:pt idx="864">
                  <c:v>407</c:v>
                </c:pt>
                <c:pt idx="865">
                  <c:v>400</c:v>
                </c:pt>
                <c:pt idx="866">
                  <c:v>409</c:v>
                </c:pt>
                <c:pt idx="867">
                  <c:v>410</c:v>
                </c:pt>
                <c:pt idx="868">
                  <c:v>422</c:v>
                </c:pt>
                <c:pt idx="869">
                  <c:v>415</c:v>
                </c:pt>
                <c:pt idx="870">
                  <c:v>410</c:v>
                </c:pt>
                <c:pt idx="871">
                  <c:v>427</c:v>
                </c:pt>
                <c:pt idx="872">
                  <c:v>439</c:v>
                </c:pt>
                <c:pt idx="873">
                  <c:v>459</c:v>
                </c:pt>
                <c:pt idx="874">
                  <c:v>459</c:v>
                </c:pt>
                <c:pt idx="875">
                  <c:v>454</c:v>
                </c:pt>
                <c:pt idx="876">
                  <c:v>447</c:v>
                </c:pt>
                <c:pt idx="877">
                  <c:v>441</c:v>
                </c:pt>
                <c:pt idx="878">
                  <c:v>445</c:v>
                </c:pt>
                <c:pt idx="879">
                  <c:v>445</c:v>
                </c:pt>
                <c:pt idx="880">
                  <c:v>443</c:v>
                </c:pt>
                <c:pt idx="881">
                  <c:v>435</c:v>
                </c:pt>
                <c:pt idx="882">
                  <c:v>435</c:v>
                </c:pt>
                <c:pt idx="883">
                  <c:v>426</c:v>
                </c:pt>
                <c:pt idx="884">
                  <c:v>422</c:v>
                </c:pt>
                <c:pt idx="885">
                  <c:v>427</c:v>
                </c:pt>
                <c:pt idx="886">
                  <c:v>423</c:v>
                </c:pt>
                <c:pt idx="887">
                  <c:v>409</c:v>
                </c:pt>
                <c:pt idx="888">
                  <c:v>417</c:v>
                </c:pt>
                <c:pt idx="889">
                  <c:v>406</c:v>
                </c:pt>
                <c:pt idx="890">
                  <c:v>426</c:v>
                </c:pt>
                <c:pt idx="891">
                  <c:v>405</c:v>
                </c:pt>
                <c:pt idx="892">
                  <c:v>406</c:v>
                </c:pt>
                <c:pt idx="893">
                  <c:v>415</c:v>
                </c:pt>
                <c:pt idx="894">
                  <c:v>405</c:v>
                </c:pt>
                <c:pt idx="895">
                  <c:v>415</c:v>
                </c:pt>
                <c:pt idx="896">
                  <c:v>400</c:v>
                </c:pt>
                <c:pt idx="897">
                  <c:v>410</c:v>
                </c:pt>
                <c:pt idx="898">
                  <c:v>406</c:v>
                </c:pt>
                <c:pt idx="899">
                  <c:v>410</c:v>
                </c:pt>
                <c:pt idx="900">
                  <c:v>405</c:v>
                </c:pt>
                <c:pt idx="901">
                  <c:v>426</c:v>
                </c:pt>
                <c:pt idx="902">
                  <c:v>415</c:v>
                </c:pt>
                <c:pt idx="903">
                  <c:v>403</c:v>
                </c:pt>
                <c:pt idx="904">
                  <c:v>415</c:v>
                </c:pt>
                <c:pt idx="905">
                  <c:v>410</c:v>
                </c:pt>
                <c:pt idx="906">
                  <c:v>415</c:v>
                </c:pt>
                <c:pt idx="907">
                  <c:v>405</c:v>
                </c:pt>
                <c:pt idx="908">
                  <c:v>409</c:v>
                </c:pt>
                <c:pt idx="909">
                  <c:v>406</c:v>
                </c:pt>
                <c:pt idx="910">
                  <c:v>415</c:v>
                </c:pt>
                <c:pt idx="911">
                  <c:v>405</c:v>
                </c:pt>
                <c:pt idx="912">
                  <c:v>433</c:v>
                </c:pt>
                <c:pt idx="913">
                  <c:v>410</c:v>
                </c:pt>
                <c:pt idx="914">
                  <c:v>406</c:v>
                </c:pt>
                <c:pt idx="915">
                  <c:v>414</c:v>
                </c:pt>
                <c:pt idx="916">
                  <c:v>405</c:v>
                </c:pt>
                <c:pt idx="917">
                  <c:v>415</c:v>
                </c:pt>
                <c:pt idx="918">
                  <c:v>405</c:v>
                </c:pt>
                <c:pt idx="919">
                  <c:v>409</c:v>
                </c:pt>
                <c:pt idx="920">
                  <c:v>403</c:v>
                </c:pt>
                <c:pt idx="921">
                  <c:v>410</c:v>
                </c:pt>
                <c:pt idx="922">
                  <c:v>403</c:v>
                </c:pt>
                <c:pt idx="923">
                  <c:v>415</c:v>
                </c:pt>
                <c:pt idx="924">
                  <c:v>414</c:v>
                </c:pt>
                <c:pt idx="925">
                  <c:v>405</c:v>
                </c:pt>
                <c:pt idx="926">
                  <c:v>409</c:v>
                </c:pt>
                <c:pt idx="927">
                  <c:v>400</c:v>
                </c:pt>
                <c:pt idx="928">
                  <c:v>406</c:v>
                </c:pt>
                <c:pt idx="929">
                  <c:v>406</c:v>
                </c:pt>
                <c:pt idx="930">
                  <c:v>410</c:v>
                </c:pt>
                <c:pt idx="931">
                  <c:v>410</c:v>
                </c:pt>
                <c:pt idx="932">
                  <c:v>409</c:v>
                </c:pt>
                <c:pt idx="933">
                  <c:v>414</c:v>
                </c:pt>
                <c:pt idx="934">
                  <c:v>409</c:v>
                </c:pt>
                <c:pt idx="935">
                  <c:v>414</c:v>
                </c:pt>
                <c:pt idx="936">
                  <c:v>409</c:v>
                </c:pt>
                <c:pt idx="937">
                  <c:v>414</c:v>
                </c:pt>
                <c:pt idx="938">
                  <c:v>409</c:v>
                </c:pt>
                <c:pt idx="939">
                  <c:v>409</c:v>
                </c:pt>
                <c:pt idx="940">
                  <c:v>415</c:v>
                </c:pt>
                <c:pt idx="941">
                  <c:v>422</c:v>
                </c:pt>
                <c:pt idx="942">
                  <c:v>415</c:v>
                </c:pt>
                <c:pt idx="943">
                  <c:v>426</c:v>
                </c:pt>
                <c:pt idx="944">
                  <c:v>420</c:v>
                </c:pt>
                <c:pt idx="945">
                  <c:v>426</c:v>
                </c:pt>
                <c:pt idx="946">
                  <c:v>415</c:v>
                </c:pt>
                <c:pt idx="947">
                  <c:v>427</c:v>
                </c:pt>
                <c:pt idx="948">
                  <c:v>415</c:v>
                </c:pt>
                <c:pt idx="949">
                  <c:v>423</c:v>
                </c:pt>
                <c:pt idx="950">
                  <c:v>423</c:v>
                </c:pt>
                <c:pt idx="951">
                  <c:v>423</c:v>
                </c:pt>
                <c:pt idx="952">
                  <c:v>426</c:v>
                </c:pt>
                <c:pt idx="953">
                  <c:v>422</c:v>
                </c:pt>
                <c:pt idx="954">
                  <c:v>434</c:v>
                </c:pt>
                <c:pt idx="955">
                  <c:v>427</c:v>
                </c:pt>
                <c:pt idx="956">
                  <c:v>433</c:v>
                </c:pt>
                <c:pt idx="957">
                  <c:v>434</c:v>
                </c:pt>
                <c:pt idx="958">
                  <c:v>433</c:v>
                </c:pt>
                <c:pt idx="959">
                  <c:v>434</c:v>
                </c:pt>
                <c:pt idx="960">
                  <c:v>439</c:v>
                </c:pt>
                <c:pt idx="961">
                  <c:v>445</c:v>
                </c:pt>
                <c:pt idx="962">
                  <c:v>441</c:v>
                </c:pt>
                <c:pt idx="963">
                  <c:v>441</c:v>
                </c:pt>
                <c:pt idx="964">
                  <c:v>444</c:v>
                </c:pt>
                <c:pt idx="965">
                  <c:v>447</c:v>
                </c:pt>
                <c:pt idx="966">
                  <c:v>441</c:v>
                </c:pt>
                <c:pt idx="967">
                  <c:v>455</c:v>
                </c:pt>
                <c:pt idx="968">
                  <c:v>452</c:v>
                </c:pt>
                <c:pt idx="969">
                  <c:v>452</c:v>
                </c:pt>
                <c:pt idx="970">
                  <c:v>455</c:v>
                </c:pt>
                <c:pt idx="971">
                  <c:v>452</c:v>
                </c:pt>
                <c:pt idx="972">
                  <c:v>463</c:v>
                </c:pt>
                <c:pt idx="973">
                  <c:v>445</c:v>
                </c:pt>
                <c:pt idx="974">
                  <c:v>450</c:v>
                </c:pt>
                <c:pt idx="975">
                  <c:v>441</c:v>
                </c:pt>
                <c:pt idx="976">
                  <c:v>445</c:v>
                </c:pt>
                <c:pt idx="977">
                  <c:v>447</c:v>
                </c:pt>
                <c:pt idx="978">
                  <c:v>444</c:v>
                </c:pt>
                <c:pt idx="979">
                  <c:v>444</c:v>
                </c:pt>
                <c:pt idx="980">
                  <c:v>420</c:v>
                </c:pt>
                <c:pt idx="981">
                  <c:v>420</c:v>
                </c:pt>
                <c:pt idx="982">
                  <c:v>403</c:v>
                </c:pt>
                <c:pt idx="983">
                  <c:v>405</c:v>
                </c:pt>
                <c:pt idx="984">
                  <c:v>400</c:v>
                </c:pt>
                <c:pt idx="985">
                  <c:v>413</c:v>
                </c:pt>
                <c:pt idx="986">
                  <c:v>433</c:v>
                </c:pt>
                <c:pt idx="987">
                  <c:v>423</c:v>
                </c:pt>
                <c:pt idx="988">
                  <c:v>438</c:v>
                </c:pt>
                <c:pt idx="989">
                  <c:v>417</c:v>
                </c:pt>
                <c:pt idx="990">
                  <c:v>418</c:v>
                </c:pt>
                <c:pt idx="991">
                  <c:v>408</c:v>
                </c:pt>
                <c:pt idx="992">
                  <c:v>414</c:v>
                </c:pt>
                <c:pt idx="993">
                  <c:v>409</c:v>
                </c:pt>
                <c:pt idx="994">
                  <c:v>400</c:v>
                </c:pt>
                <c:pt idx="995">
                  <c:v>403</c:v>
                </c:pt>
                <c:pt idx="996">
                  <c:v>408</c:v>
                </c:pt>
                <c:pt idx="997">
                  <c:v>403</c:v>
                </c:pt>
                <c:pt idx="998">
                  <c:v>409</c:v>
                </c:pt>
                <c:pt idx="999">
                  <c:v>403</c:v>
                </c:pt>
                <c:pt idx="1000">
                  <c:v>408</c:v>
                </c:pt>
                <c:pt idx="1001">
                  <c:v>403</c:v>
                </c:pt>
                <c:pt idx="1002">
                  <c:v>408</c:v>
                </c:pt>
                <c:pt idx="1003">
                  <c:v>408</c:v>
                </c:pt>
                <c:pt idx="1004">
                  <c:v>407</c:v>
                </c:pt>
                <c:pt idx="1005">
                  <c:v>413</c:v>
                </c:pt>
                <c:pt idx="1006">
                  <c:v>403</c:v>
                </c:pt>
                <c:pt idx="1007">
                  <c:v>408</c:v>
                </c:pt>
                <c:pt idx="1008">
                  <c:v>408</c:v>
                </c:pt>
                <c:pt idx="1009">
                  <c:v>400</c:v>
                </c:pt>
                <c:pt idx="1010">
                  <c:v>400</c:v>
                </c:pt>
                <c:pt idx="1011">
                  <c:v>400</c:v>
                </c:pt>
                <c:pt idx="1012">
                  <c:v>405</c:v>
                </c:pt>
                <c:pt idx="1013">
                  <c:v>400</c:v>
                </c:pt>
                <c:pt idx="1014">
                  <c:v>401</c:v>
                </c:pt>
                <c:pt idx="1015">
                  <c:v>407</c:v>
                </c:pt>
                <c:pt idx="1016">
                  <c:v>420</c:v>
                </c:pt>
                <c:pt idx="1017">
                  <c:v>421</c:v>
                </c:pt>
                <c:pt idx="1018">
                  <c:v>415</c:v>
                </c:pt>
                <c:pt idx="1019">
                  <c:v>415</c:v>
                </c:pt>
                <c:pt idx="1020">
                  <c:v>416</c:v>
                </c:pt>
                <c:pt idx="1021">
                  <c:v>424</c:v>
                </c:pt>
                <c:pt idx="1022">
                  <c:v>432</c:v>
                </c:pt>
                <c:pt idx="1023">
                  <c:v>421</c:v>
                </c:pt>
                <c:pt idx="1024">
                  <c:v>421</c:v>
                </c:pt>
                <c:pt idx="1025">
                  <c:v>407</c:v>
                </c:pt>
                <c:pt idx="1026">
                  <c:v>415</c:v>
                </c:pt>
                <c:pt idx="1027">
                  <c:v>410</c:v>
                </c:pt>
                <c:pt idx="1028">
                  <c:v>410</c:v>
                </c:pt>
                <c:pt idx="1029">
                  <c:v>410</c:v>
                </c:pt>
                <c:pt idx="1030">
                  <c:v>410</c:v>
                </c:pt>
                <c:pt idx="1031">
                  <c:v>411</c:v>
                </c:pt>
                <c:pt idx="1032">
                  <c:v>416</c:v>
                </c:pt>
                <c:pt idx="1033">
                  <c:v>420</c:v>
                </c:pt>
                <c:pt idx="1034">
                  <c:v>420</c:v>
                </c:pt>
                <c:pt idx="1035">
                  <c:v>407</c:v>
                </c:pt>
                <c:pt idx="1036">
                  <c:v>420</c:v>
                </c:pt>
                <c:pt idx="1037">
                  <c:v>410</c:v>
                </c:pt>
                <c:pt idx="1038">
                  <c:v>410</c:v>
                </c:pt>
                <c:pt idx="1039">
                  <c:v>406</c:v>
                </c:pt>
                <c:pt idx="1040">
                  <c:v>411</c:v>
                </c:pt>
                <c:pt idx="1041">
                  <c:v>410</c:v>
                </c:pt>
                <c:pt idx="1042">
                  <c:v>402</c:v>
                </c:pt>
                <c:pt idx="1043">
                  <c:v>402</c:v>
                </c:pt>
                <c:pt idx="1044">
                  <c:v>400</c:v>
                </c:pt>
                <c:pt idx="1045">
                  <c:v>401</c:v>
                </c:pt>
                <c:pt idx="1046">
                  <c:v>400</c:v>
                </c:pt>
                <c:pt idx="1047">
                  <c:v>403</c:v>
                </c:pt>
                <c:pt idx="1048">
                  <c:v>400</c:v>
                </c:pt>
                <c:pt idx="1049">
                  <c:v>409</c:v>
                </c:pt>
                <c:pt idx="1050">
                  <c:v>406</c:v>
                </c:pt>
                <c:pt idx="1051">
                  <c:v>403</c:v>
                </c:pt>
                <c:pt idx="1052">
                  <c:v>405</c:v>
                </c:pt>
                <c:pt idx="1053">
                  <c:v>415</c:v>
                </c:pt>
                <c:pt idx="1054">
                  <c:v>409</c:v>
                </c:pt>
                <c:pt idx="1055">
                  <c:v>409</c:v>
                </c:pt>
                <c:pt idx="1056">
                  <c:v>410</c:v>
                </c:pt>
                <c:pt idx="1057">
                  <c:v>406</c:v>
                </c:pt>
                <c:pt idx="1058">
                  <c:v>405</c:v>
                </c:pt>
                <c:pt idx="1059">
                  <c:v>405</c:v>
                </c:pt>
                <c:pt idx="1060">
                  <c:v>415</c:v>
                </c:pt>
                <c:pt idx="1061">
                  <c:v>409</c:v>
                </c:pt>
                <c:pt idx="1062">
                  <c:v>418</c:v>
                </c:pt>
                <c:pt idx="1063">
                  <c:v>405</c:v>
                </c:pt>
                <c:pt idx="1064">
                  <c:v>415</c:v>
                </c:pt>
                <c:pt idx="1065">
                  <c:v>400</c:v>
                </c:pt>
                <c:pt idx="1066">
                  <c:v>409</c:v>
                </c:pt>
                <c:pt idx="1067">
                  <c:v>405</c:v>
                </c:pt>
                <c:pt idx="1068">
                  <c:v>400</c:v>
                </c:pt>
                <c:pt idx="1069">
                  <c:v>400</c:v>
                </c:pt>
                <c:pt idx="1070">
                  <c:v>400</c:v>
                </c:pt>
                <c:pt idx="1071">
                  <c:v>406</c:v>
                </c:pt>
                <c:pt idx="1072">
                  <c:v>401</c:v>
                </c:pt>
                <c:pt idx="1073">
                  <c:v>413</c:v>
                </c:pt>
                <c:pt idx="1074">
                  <c:v>406</c:v>
                </c:pt>
                <c:pt idx="1075">
                  <c:v>439</c:v>
                </c:pt>
                <c:pt idx="1076">
                  <c:v>444</c:v>
                </c:pt>
                <c:pt idx="1077">
                  <c:v>454</c:v>
                </c:pt>
                <c:pt idx="1078">
                  <c:v>450</c:v>
                </c:pt>
                <c:pt idx="1079">
                  <c:v>441</c:v>
                </c:pt>
                <c:pt idx="1080">
                  <c:v>441</c:v>
                </c:pt>
                <c:pt idx="1081">
                  <c:v>434</c:v>
                </c:pt>
                <c:pt idx="1082">
                  <c:v>433</c:v>
                </c:pt>
                <c:pt idx="1083">
                  <c:v>423</c:v>
                </c:pt>
                <c:pt idx="1084">
                  <c:v>414</c:v>
                </c:pt>
                <c:pt idx="1085">
                  <c:v>418</c:v>
                </c:pt>
                <c:pt idx="1086">
                  <c:v>413</c:v>
                </c:pt>
                <c:pt idx="1087">
                  <c:v>406</c:v>
                </c:pt>
                <c:pt idx="1088">
                  <c:v>414</c:v>
                </c:pt>
                <c:pt idx="1089">
                  <c:v>413</c:v>
                </c:pt>
                <c:pt idx="1090">
                  <c:v>409</c:v>
                </c:pt>
                <c:pt idx="1091">
                  <c:v>415</c:v>
                </c:pt>
                <c:pt idx="1092">
                  <c:v>401</c:v>
                </c:pt>
                <c:pt idx="1093">
                  <c:v>406</c:v>
                </c:pt>
                <c:pt idx="1094">
                  <c:v>400</c:v>
                </c:pt>
                <c:pt idx="1095">
                  <c:v>409</c:v>
                </c:pt>
                <c:pt idx="1096">
                  <c:v>400</c:v>
                </c:pt>
                <c:pt idx="1097">
                  <c:v>407</c:v>
                </c:pt>
                <c:pt idx="1098">
                  <c:v>406</c:v>
                </c:pt>
                <c:pt idx="1099">
                  <c:v>407</c:v>
                </c:pt>
                <c:pt idx="1100">
                  <c:v>411</c:v>
                </c:pt>
                <c:pt idx="1101">
                  <c:v>400</c:v>
                </c:pt>
                <c:pt idx="1102">
                  <c:v>411</c:v>
                </c:pt>
                <c:pt idx="1103">
                  <c:v>406</c:v>
                </c:pt>
                <c:pt idx="1104">
                  <c:v>409</c:v>
                </c:pt>
                <c:pt idx="1105">
                  <c:v>402</c:v>
                </c:pt>
                <c:pt idx="1106">
                  <c:v>411</c:v>
                </c:pt>
                <c:pt idx="1107">
                  <c:v>409</c:v>
                </c:pt>
                <c:pt idx="1108">
                  <c:v>411</c:v>
                </c:pt>
                <c:pt idx="1109">
                  <c:v>415</c:v>
                </c:pt>
                <c:pt idx="1110">
                  <c:v>418</c:v>
                </c:pt>
                <c:pt idx="1111">
                  <c:v>421</c:v>
                </c:pt>
                <c:pt idx="1112">
                  <c:v>418</c:v>
                </c:pt>
                <c:pt idx="1113">
                  <c:v>420</c:v>
                </c:pt>
                <c:pt idx="1114">
                  <c:v>418</c:v>
                </c:pt>
                <c:pt idx="1115">
                  <c:v>409</c:v>
                </c:pt>
                <c:pt idx="1116">
                  <c:v>418</c:v>
                </c:pt>
                <c:pt idx="1117">
                  <c:v>421</c:v>
                </c:pt>
                <c:pt idx="1118">
                  <c:v>420</c:v>
                </c:pt>
                <c:pt idx="1119">
                  <c:v>428</c:v>
                </c:pt>
                <c:pt idx="1120">
                  <c:v>421</c:v>
                </c:pt>
                <c:pt idx="1121">
                  <c:v>432</c:v>
                </c:pt>
                <c:pt idx="1122">
                  <c:v>439</c:v>
                </c:pt>
                <c:pt idx="1123">
                  <c:v>432</c:v>
                </c:pt>
                <c:pt idx="1124">
                  <c:v>428</c:v>
                </c:pt>
                <c:pt idx="1125">
                  <c:v>428</c:v>
                </c:pt>
                <c:pt idx="1126">
                  <c:v>441</c:v>
                </c:pt>
                <c:pt idx="1127">
                  <c:v>421</c:v>
                </c:pt>
                <c:pt idx="1128">
                  <c:v>439</c:v>
                </c:pt>
                <c:pt idx="1129">
                  <c:v>439</c:v>
                </c:pt>
                <c:pt idx="1130">
                  <c:v>445</c:v>
                </c:pt>
                <c:pt idx="1131">
                  <c:v>439</c:v>
                </c:pt>
                <c:pt idx="1132">
                  <c:v>442</c:v>
                </c:pt>
                <c:pt idx="1133">
                  <c:v>455</c:v>
                </c:pt>
                <c:pt idx="1134">
                  <c:v>442</c:v>
                </c:pt>
                <c:pt idx="1135">
                  <c:v>450</c:v>
                </c:pt>
                <c:pt idx="1136">
                  <c:v>455</c:v>
                </c:pt>
                <c:pt idx="1137">
                  <c:v>450</c:v>
                </c:pt>
                <c:pt idx="1138">
                  <c:v>451</c:v>
                </c:pt>
                <c:pt idx="1139">
                  <c:v>439</c:v>
                </c:pt>
                <c:pt idx="1140">
                  <c:v>442</c:v>
                </c:pt>
                <c:pt idx="1141">
                  <c:v>439</c:v>
                </c:pt>
                <c:pt idx="1142">
                  <c:v>421</c:v>
                </c:pt>
                <c:pt idx="1143">
                  <c:v>424</c:v>
                </c:pt>
                <c:pt idx="1144">
                  <c:v>421</c:v>
                </c:pt>
                <c:pt idx="1145">
                  <c:v>411</c:v>
                </c:pt>
                <c:pt idx="1146">
                  <c:v>400</c:v>
                </c:pt>
                <c:pt idx="1147">
                  <c:v>411</c:v>
                </c:pt>
                <c:pt idx="1148">
                  <c:v>411</c:v>
                </c:pt>
                <c:pt idx="1149">
                  <c:v>409</c:v>
                </c:pt>
                <c:pt idx="1150">
                  <c:v>411</c:v>
                </c:pt>
                <c:pt idx="1151">
                  <c:v>418</c:v>
                </c:pt>
                <c:pt idx="1152">
                  <c:v>411</c:v>
                </c:pt>
                <c:pt idx="1153">
                  <c:v>411</c:v>
                </c:pt>
                <c:pt idx="1154">
                  <c:v>420</c:v>
                </c:pt>
                <c:pt idx="1155">
                  <c:v>425</c:v>
                </c:pt>
                <c:pt idx="1156">
                  <c:v>411</c:v>
                </c:pt>
                <c:pt idx="1157">
                  <c:v>411</c:v>
                </c:pt>
                <c:pt idx="1158">
                  <c:v>400</c:v>
                </c:pt>
                <c:pt idx="1159">
                  <c:v>400</c:v>
                </c:pt>
                <c:pt idx="1160">
                  <c:v>407</c:v>
                </c:pt>
                <c:pt idx="1161">
                  <c:v>400</c:v>
                </c:pt>
                <c:pt idx="1162">
                  <c:v>400</c:v>
                </c:pt>
                <c:pt idx="1163">
                  <c:v>400</c:v>
                </c:pt>
                <c:pt idx="1164">
                  <c:v>406</c:v>
                </c:pt>
                <c:pt idx="1165">
                  <c:v>401</c:v>
                </c:pt>
                <c:pt idx="1166">
                  <c:v>405</c:v>
                </c:pt>
                <c:pt idx="1167">
                  <c:v>400</c:v>
                </c:pt>
                <c:pt idx="1168">
                  <c:v>400</c:v>
                </c:pt>
                <c:pt idx="1169">
                  <c:v>400</c:v>
                </c:pt>
                <c:pt idx="1170">
                  <c:v>400</c:v>
                </c:pt>
                <c:pt idx="1171">
                  <c:v>405</c:v>
                </c:pt>
                <c:pt idx="1172">
                  <c:v>410</c:v>
                </c:pt>
                <c:pt idx="1173">
                  <c:v>405</c:v>
                </c:pt>
                <c:pt idx="1174">
                  <c:v>415</c:v>
                </c:pt>
                <c:pt idx="1175">
                  <c:v>405</c:v>
                </c:pt>
                <c:pt idx="1176">
                  <c:v>409</c:v>
                </c:pt>
                <c:pt idx="1177">
                  <c:v>400</c:v>
                </c:pt>
                <c:pt idx="1178">
                  <c:v>414</c:v>
                </c:pt>
                <c:pt idx="1179">
                  <c:v>409</c:v>
                </c:pt>
                <c:pt idx="1180">
                  <c:v>406</c:v>
                </c:pt>
                <c:pt idx="1181">
                  <c:v>406</c:v>
                </c:pt>
                <c:pt idx="1182">
                  <c:v>400</c:v>
                </c:pt>
                <c:pt idx="1183">
                  <c:v>403</c:v>
                </c:pt>
                <c:pt idx="1184">
                  <c:v>400</c:v>
                </c:pt>
                <c:pt idx="1185">
                  <c:v>413</c:v>
                </c:pt>
                <c:pt idx="1186">
                  <c:v>403</c:v>
                </c:pt>
                <c:pt idx="1187">
                  <c:v>409</c:v>
                </c:pt>
                <c:pt idx="1188">
                  <c:v>402</c:v>
                </c:pt>
                <c:pt idx="1189">
                  <c:v>403</c:v>
                </c:pt>
                <c:pt idx="1190">
                  <c:v>400</c:v>
                </c:pt>
                <c:pt idx="1191">
                  <c:v>400</c:v>
                </c:pt>
                <c:pt idx="1192">
                  <c:v>400</c:v>
                </c:pt>
                <c:pt idx="1193">
                  <c:v>400</c:v>
                </c:pt>
                <c:pt idx="1194">
                  <c:v>400</c:v>
                </c:pt>
                <c:pt idx="1195">
                  <c:v>402</c:v>
                </c:pt>
                <c:pt idx="1196">
                  <c:v>400</c:v>
                </c:pt>
                <c:pt idx="1197">
                  <c:v>400</c:v>
                </c:pt>
                <c:pt idx="1198">
                  <c:v>413</c:v>
                </c:pt>
                <c:pt idx="1199">
                  <c:v>418</c:v>
                </c:pt>
                <c:pt idx="1200">
                  <c:v>414</c:v>
                </c:pt>
                <c:pt idx="1201">
                  <c:v>403</c:v>
                </c:pt>
                <c:pt idx="1202">
                  <c:v>407</c:v>
                </c:pt>
                <c:pt idx="1203">
                  <c:v>407</c:v>
                </c:pt>
                <c:pt idx="1204">
                  <c:v>400</c:v>
                </c:pt>
                <c:pt idx="1205">
                  <c:v>411</c:v>
                </c:pt>
                <c:pt idx="1206">
                  <c:v>407</c:v>
                </c:pt>
                <c:pt idx="1207">
                  <c:v>403</c:v>
                </c:pt>
                <c:pt idx="1208">
                  <c:v>400</c:v>
                </c:pt>
                <c:pt idx="1209">
                  <c:v>413</c:v>
                </c:pt>
                <c:pt idx="1210">
                  <c:v>406</c:v>
                </c:pt>
                <c:pt idx="1211">
                  <c:v>408</c:v>
                </c:pt>
                <c:pt idx="1212">
                  <c:v>405</c:v>
                </c:pt>
                <c:pt idx="1213">
                  <c:v>401</c:v>
                </c:pt>
                <c:pt idx="1214">
                  <c:v>401</c:v>
                </c:pt>
                <c:pt idx="1215">
                  <c:v>400</c:v>
                </c:pt>
                <c:pt idx="1216">
                  <c:v>401</c:v>
                </c:pt>
                <c:pt idx="1217">
                  <c:v>400</c:v>
                </c:pt>
                <c:pt idx="1218">
                  <c:v>413</c:v>
                </c:pt>
                <c:pt idx="1219">
                  <c:v>413</c:v>
                </c:pt>
                <c:pt idx="1220">
                  <c:v>400</c:v>
                </c:pt>
                <c:pt idx="1221">
                  <c:v>400</c:v>
                </c:pt>
                <c:pt idx="1222">
                  <c:v>400</c:v>
                </c:pt>
                <c:pt idx="1223">
                  <c:v>405</c:v>
                </c:pt>
                <c:pt idx="1224">
                  <c:v>400</c:v>
                </c:pt>
                <c:pt idx="1225">
                  <c:v>400</c:v>
                </c:pt>
                <c:pt idx="1226">
                  <c:v>409</c:v>
                </c:pt>
                <c:pt idx="1227">
                  <c:v>409</c:v>
                </c:pt>
                <c:pt idx="1228">
                  <c:v>406</c:v>
                </c:pt>
                <c:pt idx="1229">
                  <c:v>420</c:v>
                </c:pt>
                <c:pt idx="1230">
                  <c:v>420</c:v>
                </c:pt>
                <c:pt idx="1231">
                  <c:v>415</c:v>
                </c:pt>
                <c:pt idx="1232">
                  <c:v>413</c:v>
                </c:pt>
                <c:pt idx="1233">
                  <c:v>420</c:v>
                </c:pt>
                <c:pt idx="1234">
                  <c:v>418</c:v>
                </c:pt>
                <c:pt idx="1235">
                  <c:v>422</c:v>
                </c:pt>
                <c:pt idx="1236">
                  <c:v>428</c:v>
                </c:pt>
                <c:pt idx="1237">
                  <c:v>428</c:v>
                </c:pt>
                <c:pt idx="1238">
                  <c:v>438</c:v>
                </c:pt>
                <c:pt idx="1239">
                  <c:v>414</c:v>
                </c:pt>
                <c:pt idx="1240">
                  <c:v>438</c:v>
                </c:pt>
                <c:pt idx="1241">
                  <c:v>435</c:v>
                </c:pt>
                <c:pt idx="1242">
                  <c:v>438</c:v>
                </c:pt>
                <c:pt idx="1243">
                  <c:v>444</c:v>
                </c:pt>
                <c:pt idx="1244">
                  <c:v>443</c:v>
                </c:pt>
                <c:pt idx="1245">
                  <c:v>450</c:v>
                </c:pt>
                <c:pt idx="1246">
                  <c:v>434</c:v>
                </c:pt>
                <c:pt idx="1247">
                  <c:v>443</c:v>
                </c:pt>
                <c:pt idx="1248">
                  <c:v>438</c:v>
                </c:pt>
                <c:pt idx="1249">
                  <c:v>438</c:v>
                </c:pt>
                <c:pt idx="1250">
                  <c:v>434</c:v>
                </c:pt>
                <c:pt idx="1251">
                  <c:v>427</c:v>
                </c:pt>
                <c:pt idx="1252">
                  <c:v>428</c:v>
                </c:pt>
                <c:pt idx="1253">
                  <c:v>438</c:v>
                </c:pt>
                <c:pt idx="1254">
                  <c:v>428</c:v>
                </c:pt>
                <c:pt idx="1255">
                  <c:v>434</c:v>
                </c:pt>
                <c:pt idx="1256">
                  <c:v>422</c:v>
                </c:pt>
                <c:pt idx="1257">
                  <c:v>423</c:v>
                </c:pt>
                <c:pt idx="1258">
                  <c:v>422</c:v>
                </c:pt>
                <c:pt idx="1259">
                  <c:v>420</c:v>
                </c:pt>
                <c:pt idx="1260">
                  <c:v>427</c:v>
                </c:pt>
                <c:pt idx="1261">
                  <c:v>423</c:v>
                </c:pt>
                <c:pt idx="1262">
                  <c:v>422</c:v>
                </c:pt>
                <c:pt idx="1263">
                  <c:v>418</c:v>
                </c:pt>
                <c:pt idx="1264">
                  <c:v>422</c:v>
                </c:pt>
                <c:pt idx="1265">
                  <c:v>414</c:v>
                </c:pt>
                <c:pt idx="1266">
                  <c:v>413</c:v>
                </c:pt>
                <c:pt idx="1267">
                  <c:v>415</c:v>
                </c:pt>
                <c:pt idx="1268">
                  <c:v>405</c:v>
                </c:pt>
                <c:pt idx="1269">
                  <c:v>403</c:v>
                </c:pt>
                <c:pt idx="1270">
                  <c:v>400</c:v>
                </c:pt>
                <c:pt idx="1271">
                  <c:v>410</c:v>
                </c:pt>
                <c:pt idx="1272">
                  <c:v>531</c:v>
                </c:pt>
                <c:pt idx="1273">
                  <c:v>407</c:v>
                </c:pt>
                <c:pt idx="1274">
                  <c:v>410</c:v>
                </c:pt>
                <c:pt idx="1275">
                  <c:v>414</c:v>
                </c:pt>
                <c:pt idx="1276">
                  <c:v>428</c:v>
                </c:pt>
                <c:pt idx="1277">
                  <c:v>405</c:v>
                </c:pt>
                <c:pt idx="1278">
                  <c:v>420</c:v>
                </c:pt>
                <c:pt idx="1279">
                  <c:v>414</c:v>
                </c:pt>
                <c:pt idx="1280">
                  <c:v>420</c:v>
                </c:pt>
                <c:pt idx="1281">
                  <c:v>416</c:v>
                </c:pt>
                <c:pt idx="1282">
                  <c:v>420</c:v>
                </c:pt>
                <c:pt idx="1283">
                  <c:v>428</c:v>
                </c:pt>
                <c:pt idx="1284">
                  <c:v>421</c:v>
                </c:pt>
                <c:pt idx="1285">
                  <c:v>421</c:v>
                </c:pt>
                <c:pt idx="1286">
                  <c:v>421</c:v>
                </c:pt>
                <c:pt idx="1287">
                  <c:v>428</c:v>
                </c:pt>
                <c:pt idx="1288">
                  <c:v>423</c:v>
                </c:pt>
                <c:pt idx="1289">
                  <c:v>410</c:v>
                </c:pt>
                <c:pt idx="1290">
                  <c:v>414</c:v>
                </c:pt>
                <c:pt idx="1291">
                  <c:v>423</c:v>
                </c:pt>
                <c:pt idx="1292">
                  <c:v>416</c:v>
                </c:pt>
                <c:pt idx="1293">
                  <c:v>421</c:v>
                </c:pt>
                <c:pt idx="1294">
                  <c:v>407</c:v>
                </c:pt>
                <c:pt idx="1295">
                  <c:v>424</c:v>
                </c:pt>
                <c:pt idx="1296">
                  <c:v>423</c:v>
                </c:pt>
                <c:pt idx="1297">
                  <c:v>423</c:v>
                </c:pt>
                <c:pt idx="1298">
                  <c:v>441</c:v>
                </c:pt>
                <c:pt idx="1299">
                  <c:v>423</c:v>
                </c:pt>
                <c:pt idx="1300">
                  <c:v>436</c:v>
                </c:pt>
                <c:pt idx="1301">
                  <c:v>421</c:v>
                </c:pt>
                <c:pt idx="1302">
                  <c:v>446</c:v>
                </c:pt>
                <c:pt idx="1303">
                  <c:v>439</c:v>
                </c:pt>
                <c:pt idx="1304">
                  <c:v>445</c:v>
                </c:pt>
                <c:pt idx="1305">
                  <c:v>441</c:v>
                </c:pt>
                <c:pt idx="1306">
                  <c:v>441</c:v>
                </c:pt>
                <c:pt idx="1307">
                  <c:v>439</c:v>
                </c:pt>
                <c:pt idx="1308">
                  <c:v>445</c:v>
                </c:pt>
                <c:pt idx="1309">
                  <c:v>454</c:v>
                </c:pt>
                <c:pt idx="1310">
                  <c:v>436</c:v>
                </c:pt>
                <c:pt idx="1311">
                  <c:v>444</c:v>
                </c:pt>
                <c:pt idx="1312">
                  <c:v>435</c:v>
                </c:pt>
                <c:pt idx="1313">
                  <c:v>428</c:v>
                </c:pt>
                <c:pt idx="1314">
                  <c:v>424</c:v>
                </c:pt>
                <c:pt idx="1315">
                  <c:v>435</c:v>
                </c:pt>
                <c:pt idx="1316">
                  <c:v>423</c:v>
                </c:pt>
                <c:pt idx="1317">
                  <c:v>424</c:v>
                </c:pt>
                <c:pt idx="1318">
                  <c:v>423</c:v>
                </c:pt>
                <c:pt idx="1319">
                  <c:v>428</c:v>
                </c:pt>
                <c:pt idx="1320">
                  <c:v>435</c:v>
                </c:pt>
                <c:pt idx="1321">
                  <c:v>428</c:v>
                </c:pt>
                <c:pt idx="1322">
                  <c:v>439</c:v>
                </c:pt>
                <c:pt idx="1323">
                  <c:v>439</c:v>
                </c:pt>
                <c:pt idx="1324">
                  <c:v>436</c:v>
                </c:pt>
                <c:pt idx="1325">
                  <c:v>424</c:v>
                </c:pt>
                <c:pt idx="1326">
                  <c:v>432</c:v>
                </c:pt>
                <c:pt idx="1327">
                  <c:v>424</c:v>
                </c:pt>
                <c:pt idx="1328">
                  <c:v>423</c:v>
                </c:pt>
                <c:pt idx="1329">
                  <c:v>428</c:v>
                </c:pt>
                <c:pt idx="1330">
                  <c:v>432</c:v>
                </c:pt>
                <c:pt idx="1331">
                  <c:v>435</c:v>
                </c:pt>
                <c:pt idx="1332">
                  <c:v>435</c:v>
                </c:pt>
                <c:pt idx="1333">
                  <c:v>441</c:v>
                </c:pt>
                <c:pt idx="1334">
                  <c:v>444</c:v>
                </c:pt>
                <c:pt idx="1335">
                  <c:v>439</c:v>
                </c:pt>
                <c:pt idx="1336">
                  <c:v>445</c:v>
                </c:pt>
                <c:pt idx="1337">
                  <c:v>441</c:v>
                </c:pt>
                <c:pt idx="1338">
                  <c:v>436</c:v>
                </c:pt>
                <c:pt idx="1339">
                  <c:v>445</c:v>
                </c:pt>
                <c:pt idx="1340">
                  <c:v>444</c:v>
                </c:pt>
                <c:pt idx="1341">
                  <c:v>454</c:v>
                </c:pt>
                <c:pt idx="1342">
                  <c:v>454</c:v>
                </c:pt>
                <c:pt idx="1343">
                  <c:v>445</c:v>
                </c:pt>
                <c:pt idx="1344">
                  <c:v>441</c:v>
                </c:pt>
                <c:pt idx="1345">
                  <c:v>439</c:v>
                </c:pt>
                <c:pt idx="1346">
                  <c:v>439</c:v>
                </c:pt>
                <c:pt idx="1347">
                  <c:v>432</c:v>
                </c:pt>
                <c:pt idx="1348">
                  <c:v>436</c:v>
                </c:pt>
                <c:pt idx="1349">
                  <c:v>415</c:v>
                </c:pt>
                <c:pt idx="1350">
                  <c:v>439</c:v>
                </c:pt>
                <c:pt idx="1351">
                  <c:v>428</c:v>
                </c:pt>
                <c:pt idx="1352">
                  <c:v>435</c:v>
                </c:pt>
                <c:pt idx="1353">
                  <c:v>441</c:v>
                </c:pt>
                <c:pt idx="1354">
                  <c:v>439</c:v>
                </c:pt>
                <c:pt idx="1355">
                  <c:v>441</c:v>
                </c:pt>
                <c:pt idx="1356">
                  <c:v>435</c:v>
                </c:pt>
                <c:pt idx="1357">
                  <c:v>441</c:v>
                </c:pt>
                <c:pt idx="1358">
                  <c:v>441</c:v>
                </c:pt>
                <c:pt idx="1359">
                  <c:v>436</c:v>
                </c:pt>
                <c:pt idx="1360">
                  <c:v>446</c:v>
                </c:pt>
                <c:pt idx="1361">
                  <c:v>444</c:v>
                </c:pt>
                <c:pt idx="1362">
                  <c:v>446</c:v>
                </c:pt>
                <c:pt idx="1363">
                  <c:v>444</c:v>
                </c:pt>
                <c:pt idx="1364">
                  <c:v>459</c:v>
                </c:pt>
                <c:pt idx="1365">
                  <c:v>446</c:v>
                </c:pt>
                <c:pt idx="1366">
                  <c:v>455</c:v>
                </c:pt>
                <c:pt idx="1367">
                  <c:v>451</c:v>
                </c:pt>
                <c:pt idx="1368">
                  <c:v>451</c:v>
                </c:pt>
                <c:pt idx="1369">
                  <c:v>441</c:v>
                </c:pt>
                <c:pt idx="1370">
                  <c:v>445</c:v>
                </c:pt>
                <c:pt idx="1371">
                  <c:v>445</c:v>
                </c:pt>
                <c:pt idx="1372">
                  <c:v>451</c:v>
                </c:pt>
                <c:pt idx="1373">
                  <c:v>436</c:v>
                </c:pt>
                <c:pt idx="1374">
                  <c:v>451</c:v>
                </c:pt>
                <c:pt idx="1375">
                  <c:v>441</c:v>
                </c:pt>
                <c:pt idx="1376">
                  <c:v>444</c:v>
                </c:pt>
                <c:pt idx="1377">
                  <c:v>445</c:v>
                </c:pt>
                <c:pt idx="1378">
                  <c:v>454</c:v>
                </c:pt>
                <c:pt idx="1379">
                  <c:v>454</c:v>
                </c:pt>
                <c:pt idx="1380">
                  <c:v>455</c:v>
                </c:pt>
                <c:pt idx="1381">
                  <c:v>460</c:v>
                </c:pt>
                <c:pt idx="1382">
                  <c:v>459</c:v>
                </c:pt>
                <c:pt idx="1383">
                  <c:v>460</c:v>
                </c:pt>
                <c:pt idx="1384">
                  <c:v>460</c:v>
                </c:pt>
                <c:pt idx="1385">
                  <c:v>454</c:v>
                </c:pt>
                <c:pt idx="1386">
                  <c:v>461</c:v>
                </c:pt>
                <c:pt idx="1387">
                  <c:v>451</c:v>
                </c:pt>
                <c:pt idx="1388">
                  <c:v>465</c:v>
                </c:pt>
                <c:pt idx="1389">
                  <c:v>459</c:v>
                </c:pt>
                <c:pt idx="1390">
                  <c:v>508</c:v>
                </c:pt>
                <c:pt idx="1391">
                  <c:v>524</c:v>
                </c:pt>
                <c:pt idx="1392">
                  <c:v>537</c:v>
                </c:pt>
                <c:pt idx="1393">
                  <c:v>537</c:v>
                </c:pt>
                <c:pt idx="1394">
                  <c:v>515</c:v>
                </c:pt>
                <c:pt idx="1395">
                  <c:v>524</c:v>
                </c:pt>
                <c:pt idx="1396">
                  <c:v>519</c:v>
                </c:pt>
                <c:pt idx="1397">
                  <c:v>527</c:v>
                </c:pt>
                <c:pt idx="1398">
                  <c:v>508</c:v>
                </c:pt>
                <c:pt idx="1399">
                  <c:v>497</c:v>
                </c:pt>
                <c:pt idx="1400">
                  <c:v>481</c:v>
                </c:pt>
                <c:pt idx="1401">
                  <c:v>482</c:v>
                </c:pt>
                <c:pt idx="1402">
                  <c:v>460</c:v>
                </c:pt>
                <c:pt idx="1403">
                  <c:v>470</c:v>
                </c:pt>
                <c:pt idx="1404">
                  <c:v>459</c:v>
                </c:pt>
                <c:pt idx="1405">
                  <c:v>465</c:v>
                </c:pt>
                <c:pt idx="1406">
                  <c:v>446</c:v>
                </c:pt>
                <c:pt idx="1407">
                  <c:v>459</c:v>
                </c:pt>
                <c:pt idx="1408">
                  <c:v>470</c:v>
                </c:pt>
                <c:pt idx="1409">
                  <c:v>455</c:v>
                </c:pt>
                <c:pt idx="1410">
                  <c:v>464</c:v>
                </c:pt>
                <c:pt idx="1411">
                  <c:v>446</c:v>
                </c:pt>
                <c:pt idx="1412">
                  <c:v>460</c:v>
                </c:pt>
                <c:pt idx="1413">
                  <c:v>454</c:v>
                </c:pt>
                <c:pt idx="1414">
                  <c:v>461</c:v>
                </c:pt>
                <c:pt idx="1415">
                  <c:v>459</c:v>
                </c:pt>
                <c:pt idx="1416">
                  <c:v>460</c:v>
                </c:pt>
                <c:pt idx="1417">
                  <c:v>459</c:v>
                </c:pt>
                <c:pt idx="1418">
                  <c:v>451</c:v>
                </c:pt>
                <c:pt idx="1419">
                  <c:v>476</c:v>
                </c:pt>
                <c:pt idx="1420">
                  <c:v>460</c:v>
                </c:pt>
                <c:pt idx="1421">
                  <c:v>465</c:v>
                </c:pt>
                <c:pt idx="1422">
                  <c:v>461</c:v>
                </c:pt>
                <c:pt idx="1423">
                  <c:v>465</c:v>
                </c:pt>
                <c:pt idx="1424">
                  <c:v>464</c:v>
                </c:pt>
                <c:pt idx="1425">
                  <c:v>465</c:v>
                </c:pt>
                <c:pt idx="1426">
                  <c:v>470</c:v>
                </c:pt>
                <c:pt idx="1427">
                  <c:v>464</c:v>
                </c:pt>
                <c:pt idx="1428">
                  <c:v>460</c:v>
                </c:pt>
                <c:pt idx="1429">
                  <c:v>477</c:v>
                </c:pt>
                <c:pt idx="1430">
                  <c:v>482</c:v>
                </c:pt>
                <c:pt idx="1431">
                  <c:v>473</c:v>
                </c:pt>
                <c:pt idx="1432">
                  <c:v>477</c:v>
                </c:pt>
                <c:pt idx="1433">
                  <c:v>482</c:v>
                </c:pt>
                <c:pt idx="1434">
                  <c:v>483</c:v>
                </c:pt>
                <c:pt idx="1435">
                  <c:v>476</c:v>
                </c:pt>
                <c:pt idx="1436">
                  <c:v>497</c:v>
                </c:pt>
                <c:pt idx="1437">
                  <c:v>481</c:v>
                </c:pt>
                <c:pt idx="1438">
                  <c:v>493</c:v>
                </c:pt>
                <c:pt idx="1439">
                  <c:v>487</c:v>
                </c:pt>
                <c:pt idx="1440">
                  <c:v>488</c:v>
                </c:pt>
                <c:pt idx="1441">
                  <c:v>503</c:v>
                </c:pt>
                <c:pt idx="1442">
                  <c:v>476</c:v>
                </c:pt>
                <c:pt idx="1443">
                  <c:v>483</c:v>
                </c:pt>
                <c:pt idx="1444">
                  <c:v>470</c:v>
                </c:pt>
                <c:pt idx="1445">
                  <c:v>473</c:v>
                </c:pt>
                <c:pt idx="1446">
                  <c:v>470</c:v>
                </c:pt>
                <c:pt idx="1447">
                  <c:v>465</c:v>
                </c:pt>
                <c:pt idx="1448">
                  <c:v>465</c:v>
                </c:pt>
                <c:pt idx="1449">
                  <c:v>461</c:v>
                </c:pt>
                <c:pt idx="1450">
                  <c:v>470</c:v>
                </c:pt>
                <c:pt idx="1451">
                  <c:v>460</c:v>
                </c:pt>
                <c:pt idx="1452">
                  <c:v>446</c:v>
                </c:pt>
                <c:pt idx="1453">
                  <c:v>454</c:v>
                </c:pt>
                <c:pt idx="1454">
                  <c:v>435</c:v>
                </c:pt>
                <c:pt idx="1455">
                  <c:v>436</c:v>
                </c:pt>
                <c:pt idx="1456">
                  <c:v>444</c:v>
                </c:pt>
                <c:pt idx="1457">
                  <c:v>441</c:v>
                </c:pt>
                <c:pt idx="1458">
                  <c:v>445</c:v>
                </c:pt>
                <c:pt idx="1459">
                  <c:v>423</c:v>
                </c:pt>
                <c:pt idx="1460">
                  <c:v>444</c:v>
                </c:pt>
                <c:pt idx="1461">
                  <c:v>432</c:v>
                </c:pt>
                <c:pt idx="1462">
                  <c:v>436</c:v>
                </c:pt>
                <c:pt idx="1463">
                  <c:v>441</c:v>
                </c:pt>
                <c:pt idx="1464">
                  <c:v>436</c:v>
                </c:pt>
                <c:pt idx="1465">
                  <c:v>445</c:v>
                </c:pt>
                <c:pt idx="1466">
                  <c:v>439</c:v>
                </c:pt>
                <c:pt idx="1467">
                  <c:v>451</c:v>
                </c:pt>
                <c:pt idx="1468">
                  <c:v>444</c:v>
                </c:pt>
                <c:pt idx="1469">
                  <c:v>446</c:v>
                </c:pt>
                <c:pt idx="1470">
                  <c:v>444</c:v>
                </c:pt>
                <c:pt idx="1471">
                  <c:v>444</c:v>
                </c:pt>
                <c:pt idx="1472">
                  <c:v>436</c:v>
                </c:pt>
                <c:pt idx="1473">
                  <c:v>424</c:v>
                </c:pt>
                <c:pt idx="1474">
                  <c:v>436</c:v>
                </c:pt>
                <c:pt idx="1475">
                  <c:v>428</c:v>
                </c:pt>
                <c:pt idx="1476">
                  <c:v>432</c:v>
                </c:pt>
                <c:pt idx="1477">
                  <c:v>424</c:v>
                </c:pt>
                <c:pt idx="1478">
                  <c:v>423</c:v>
                </c:pt>
                <c:pt idx="1479">
                  <c:v>420</c:v>
                </c:pt>
                <c:pt idx="1480">
                  <c:v>407</c:v>
                </c:pt>
                <c:pt idx="1481">
                  <c:v>423</c:v>
                </c:pt>
                <c:pt idx="1482">
                  <c:v>424</c:v>
                </c:pt>
                <c:pt idx="1483">
                  <c:v>441</c:v>
                </c:pt>
                <c:pt idx="1484">
                  <c:v>446</c:v>
                </c:pt>
                <c:pt idx="1485">
                  <c:v>445</c:v>
                </c:pt>
                <c:pt idx="1486">
                  <c:v>445</c:v>
                </c:pt>
                <c:pt idx="1487">
                  <c:v>451</c:v>
                </c:pt>
                <c:pt idx="1488">
                  <c:v>461</c:v>
                </c:pt>
                <c:pt idx="1489">
                  <c:v>465</c:v>
                </c:pt>
                <c:pt idx="1490">
                  <c:v>464</c:v>
                </c:pt>
                <c:pt idx="1491">
                  <c:v>470</c:v>
                </c:pt>
                <c:pt idx="1492">
                  <c:v>464</c:v>
                </c:pt>
                <c:pt idx="1493">
                  <c:v>461</c:v>
                </c:pt>
                <c:pt idx="1494">
                  <c:v>446</c:v>
                </c:pt>
                <c:pt idx="1495">
                  <c:v>459</c:v>
                </c:pt>
                <c:pt idx="1496">
                  <c:v>455</c:v>
                </c:pt>
                <c:pt idx="1497">
                  <c:v>454</c:v>
                </c:pt>
                <c:pt idx="1498">
                  <c:v>446</c:v>
                </c:pt>
                <c:pt idx="1499">
                  <c:v>436</c:v>
                </c:pt>
                <c:pt idx="1500">
                  <c:v>445</c:v>
                </c:pt>
                <c:pt idx="1501">
                  <c:v>446</c:v>
                </c:pt>
                <c:pt idx="1502">
                  <c:v>441</c:v>
                </c:pt>
                <c:pt idx="1503">
                  <c:v>454</c:v>
                </c:pt>
                <c:pt idx="1504">
                  <c:v>441</c:v>
                </c:pt>
                <c:pt idx="1505">
                  <c:v>446</c:v>
                </c:pt>
                <c:pt idx="1506">
                  <c:v>451</c:v>
                </c:pt>
                <c:pt idx="1507">
                  <c:v>445</c:v>
                </c:pt>
                <c:pt idx="1508">
                  <c:v>459</c:v>
                </c:pt>
                <c:pt idx="1509">
                  <c:v>445</c:v>
                </c:pt>
                <c:pt idx="1510">
                  <c:v>445</c:v>
                </c:pt>
                <c:pt idx="1511">
                  <c:v>441</c:v>
                </c:pt>
                <c:pt idx="1512">
                  <c:v>445</c:v>
                </c:pt>
                <c:pt idx="1513">
                  <c:v>454</c:v>
                </c:pt>
                <c:pt idx="1514">
                  <c:v>441</c:v>
                </c:pt>
                <c:pt idx="1515">
                  <c:v>454</c:v>
                </c:pt>
                <c:pt idx="1516">
                  <c:v>444</c:v>
                </c:pt>
                <c:pt idx="1517">
                  <c:v>446</c:v>
                </c:pt>
                <c:pt idx="1518">
                  <c:v>455</c:v>
                </c:pt>
                <c:pt idx="1519">
                  <c:v>455</c:v>
                </c:pt>
                <c:pt idx="1520">
                  <c:v>454</c:v>
                </c:pt>
                <c:pt idx="1521">
                  <c:v>445</c:v>
                </c:pt>
                <c:pt idx="1522">
                  <c:v>445</c:v>
                </c:pt>
                <c:pt idx="1523">
                  <c:v>439</c:v>
                </c:pt>
                <c:pt idx="1524">
                  <c:v>446</c:v>
                </c:pt>
                <c:pt idx="1525">
                  <c:v>451</c:v>
                </c:pt>
                <c:pt idx="1526">
                  <c:v>460</c:v>
                </c:pt>
                <c:pt idx="1527">
                  <c:v>455</c:v>
                </c:pt>
                <c:pt idx="1528">
                  <c:v>454</c:v>
                </c:pt>
                <c:pt idx="1529">
                  <c:v>465</c:v>
                </c:pt>
                <c:pt idx="1530">
                  <c:v>465</c:v>
                </c:pt>
                <c:pt idx="1531">
                  <c:v>473</c:v>
                </c:pt>
                <c:pt idx="1532">
                  <c:v>464</c:v>
                </c:pt>
                <c:pt idx="1533">
                  <c:v>464</c:v>
                </c:pt>
                <c:pt idx="1534">
                  <c:v>464</c:v>
                </c:pt>
                <c:pt idx="1535">
                  <c:v>445</c:v>
                </c:pt>
                <c:pt idx="1536">
                  <c:v>454</c:v>
                </c:pt>
                <c:pt idx="1537">
                  <c:v>451</c:v>
                </c:pt>
                <c:pt idx="1538">
                  <c:v>435</c:v>
                </c:pt>
                <c:pt idx="1539">
                  <c:v>444</c:v>
                </c:pt>
                <c:pt idx="1540">
                  <c:v>436</c:v>
                </c:pt>
                <c:pt idx="1541">
                  <c:v>444</c:v>
                </c:pt>
                <c:pt idx="1542">
                  <c:v>428</c:v>
                </c:pt>
                <c:pt idx="1543">
                  <c:v>428</c:v>
                </c:pt>
                <c:pt idx="1544">
                  <c:v>423</c:v>
                </c:pt>
                <c:pt idx="1545">
                  <c:v>421</c:v>
                </c:pt>
                <c:pt idx="1546">
                  <c:v>421</c:v>
                </c:pt>
                <c:pt idx="1547">
                  <c:v>421</c:v>
                </c:pt>
                <c:pt idx="1548">
                  <c:v>423</c:v>
                </c:pt>
                <c:pt idx="1549">
                  <c:v>432</c:v>
                </c:pt>
                <c:pt idx="1550">
                  <c:v>432</c:v>
                </c:pt>
                <c:pt idx="1551">
                  <c:v>424</c:v>
                </c:pt>
                <c:pt idx="1552">
                  <c:v>439</c:v>
                </c:pt>
                <c:pt idx="1553">
                  <c:v>423</c:v>
                </c:pt>
                <c:pt idx="1554">
                  <c:v>414</c:v>
                </c:pt>
                <c:pt idx="1555">
                  <c:v>420</c:v>
                </c:pt>
                <c:pt idx="1556">
                  <c:v>420</c:v>
                </c:pt>
                <c:pt idx="1557">
                  <c:v>423</c:v>
                </c:pt>
                <c:pt idx="1558">
                  <c:v>420</c:v>
                </c:pt>
                <c:pt idx="1559">
                  <c:v>428</c:v>
                </c:pt>
                <c:pt idx="1560">
                  <c:v>424</c:v>
                </c:pt>
                <c:pt idx="1561">
                  <c:v>423</c:v>
                </c:pt>
                <c:pt idx="1562">
                  <c:v>423</c:v>
                </c:pt>
                <c:pt idx="1563">
                  <c:v>441</c:v>
                </c:pt>
                <c:pt idx="1564">
                  <c:v>432</c:v>
                </c:pt>
                <c:pt idx="1565">
                  <c:v>428</c:v>
                </c:pt>
                <c:pt idx="1566">
                  <c:v>421</c:v>
                </c:pt>
                <c:pt idx="1567">
                  <c:v>436</c:v>
                </c:pt>
                <c:pt idx="1568">
                  <c:v>432</c:v>
                </c:pt>
                <c:pt idx="1569">
                  <c:v>432</c:v>
                </c:pt>
                <c:pt idx="1570">
                  <c:v>435</c:v>
                </c:pt>
                <c:pt idx="1571">
                  <c:v>428</c:v>
                </c:pt>
                <c:pt idx="1572">
                  <c:v>436</c:v>
                </c:pt>
                <c:pt idx="1573">
                  <c:v>416</c:v>
                </c:pt>
                <c:pt idx="1574">
                  <c:v>444</c:v>
                </c:pt>
                <c:pt idx="1575">
                  <c:v>423</c:v>
                </c:pt>
                <c:pt idx="1576">
                  <c:v>421</c:v>
                </c:pt>
                <c:pt idx="1577">
                  <c:v>423</c:v>
                </c:pt>
                <c:pt idx="1578">
                  <c:v>401</c:v>
                </c:pt>
                <c:pt idx="1579">
                  <c:v>410</c:v>
                </c:pt>
                <c:pt idx="1580">
                  <c:v>410</c:v>
                </c:pt>
                <c:pt idx="1581">
                  <c:v>407</c:v>
                </c:pt>
                <c:pt idx="1582">
                  <c:v>401</c:v>
                </c:pt>
                <c:pt idx="1583">
                  <c:v>400</c:v>
                </c:pt>
                <c:pt idx="1584">
                  <c:v>401</c:v>
                </c:pt>
                <c:pt idx="1585">
                  <c:v>421</c:v>
                </c:pt>
                <c:pt idx="1586">
                  <c:v>400</c:v>
                </c:pt>
                <c:pt idx="1587">
                  <c:v>400</c:v>
                </c:pt>
                <c:pt idx="1588">
                  <c:v>402</c:v>
                </c:pt>
                <c:pt idx="1589">
                  <c:v>402</c:v>
                </c:pt>
                <c:pt idx="1590">
                  <c:v>400</c:v>
                </c:pt>
                <c:pt idx="1591">
                  <c:v>408</c:v>
                </c:pt>
                <c:pt idx="1592">
                  <c:v>408</c:v>
                </c:pt>
                <c:pt idx="1593">
                  <c:v>400</c:v>
                </c:pt>
                <c:pt idx="1594">
                  <c:v>405</c:v>
                </c:pt>
                <c:pt idx="1595">
                  <c:v>400</c:v>
                </c:pt>
                <c:pt idx="1596">
                  <c:v>408</c:v>
                </c:pt>
                <c:pt idx="1597">
                  <c:v>400</c:v>
                </c:pt>
                <c:pt idx="1598">
                  <c:v>408</c:v>
                </c:pt>
                <c:pt idx="1599">
                  <c:v>402</c:v>
                </c:pt>
                <c:pt idx="1600">
                  <c:v>400</c:v>
                </c:pt>
                <c:pt idx="1601">
                  <c:v>402</c:v>
                </c:pt>
                <c:pt idx="1602">
                  <c:v>400</c:v>
                </c:pt>
                <c:pt idx="1603">
                  <c:v>400</c:v>
                </c:pt>
                <c:pt idx="1604">
                  <c:v>405</c:v>
                </c:pt>
                <c:pt idx="1605">
                  <c:v>400</c:v>
                </c:pt>
                <c:pt idx="1606">
                  <c:v>402</c:v>
                </c:pt>
                <c:pt idx="1607">
                  <c:v>400</c:v>
                </c:pt>
                <c:pt idx="1608">
                  <c:v>413</c:v>
                </c:pt>
                <c:pt idx="1609">
                  <c:v>400</c:v>
                </c:pt>
                <c:pt idx="1610">
                  <c:v>409</c:v>
                </c:pt>
                <c:pt idx="1611">
                  <c:v>409</c:v>
                </c:pt>
                <c:pt idx="1612">
                  <c:v>416</c:v>
                </c:pt>
                <c:pt idx="1613">
                  <c:v>533</c:v>
                </c:pt>
                <c:pt idx="1614">
                  <c:v>414</c:v>
                </c:pt>
                <c:pt idx="1615">
                  <c:v>414</c:v>
                </c:pt>
                <c:pt idx="1616">
                  <c:v>422</c:v>
                </c:pt>
                <c:pt idx="1617">
                  <c:v>421</c:v>
                </c:pt>
                <c:pt idx="1618">
                  <c:v>439</c:v>
                </c:pt>
                <c:pt idx="1619">
                  <c:v>418</c:v>
                </c:pt>
                <c:pt idx="1620">
                  <c:v>407</c:v>
                </c:pt>
                <c:pt idx="1621">
                  <c:v>400</c:v>
                </c:pt>
                <c:pt idx="1622">
                  <c:v>416</c:v>
                </c:pt>
                <c:pt idx="1623">
                  <c:v>415</c:v>
                </c:pt>
                <c:pt idx="1624">
                  <c:v>416</c:v>
                </c:pt>
                <c:pt idx="1625">
                  <c:v>415</c:v>
                </c:pt>
                <c:pt idx="1626">
                  <c:v>411</c:v>
                </c:pt>
                <c:pt idx="1627">
                  <c:v>415</c:v>
                </c:pt>
                <c:pt idx="1628">
                  <c:v>407</c:v>
                </c:pt>
                <c:pt idx="1629">
                  <c:v>435</c:v>
                </c:pt>
                <c:pt idx="1630">
                  <c:v>421</c:v>
                </c:pt>
                <c:pt idx="1631">
                  <c:v>409</c:v>
                </c:pt>
                <c:pt idx="1632">
                  <c:v>424</c:v>
                </c:pt>
                <c:pt idx="1633">
                  <c:v>406</c:v>
                </c:pt>
                <c:pt idx="1634">
                  <c:v>418</c:v>
                </c:pt>
                <c:pt idx="1635">
                  <c:v>409</c:v>
                </c:pt>
                <c:pt idx="1636">
                  <c:v>416</c:v>
                </c:pt>
                <c:pt idx="1637">
                  <c:v>416</c:v>
                </c:pt>
                <c:pt idx="1638">
                  <c:v>409</c:v>
                </c:pt>
                <c:pt idx="1639">
                  <c:v>428</c:v>
                </c:pt>
                <c:pt idx="1640">
                  <c:v>464</c:v>
                </c:pt>
                <c:pt idx="1641">
                  <c:v>455</c:v>
                </c:pt>
                <c:pt idx="1642">
                  <c:v>448</c:v>
                </c:pt>
                <c:pt idx="1643">
                  <c:v>442</c:v>
                </c:pt>
                <c:pt idx="1644">
                  <c:v>436</c:v>
                </c:pt>
                <c:pt idx="1645">
                  <c:v>423</c:v>
                </c:pt>
                <c:pt idx="1646">
                  <c:v>435</c:v>
                </c:pt>
                <c:pt idx="1647">
                  <c:v>436</c:v>
                </c:pt>
                <c:pt idx="1648">
                  <c:v>436</c:v>
                </c:pt>
                <c:pt idx="1649">
                  <c:v>445</c:v>
                </c:pt>
                <c:pt idx="1650">
                  <c:v>450</c:v>
                </c:pt>
                <c:pt idx="1651">
                  <c:v>439</c:v>
                </c:pt>
                <c:pt idx="1652">
                  <c:v>425</c:v>
                </c:pt>
                <c:pt idx="1653">
                  <c:v>421</c:v>
                </c:pt>
                <c:pt idx="1654">
                  <c:v>423</c:v>
                </c:pt>
                <c:pt idx="1655">
                  <c:v>418</c:v>
                </c:pt>
                <c:pt idx="1656">
                  <c:v>428</c:v>
                </c:pt>
                <c:pt idx="1657">
                  <c:v>435</c:v>
                </c:pt>
                <c:pt idx="1658">
                  <c:v>460</c:v>
                </c:pt>
                <c:pt idx="1659">
                  <c:v>465</c:v>
                </c:pt>
                <c:pt idx="1660">
                  <c:v>472</c:v>
                </c:pt>
                <c:pt idx="1661">
                  <c:v>448</c:v>
                </c:pt>
                <c:pt idx="1662">
                  <c:v>444</c:v>
                </c:pt>
                <c:pt idx="1663">
                  <c:v>445</c:v>
                </c:pt>
                <c:pt idx="1664">
                  <c:v>424</c:v>
                </c:pt>
                <c:pt idx="1665">
                  <c:v>423</c:v>
                </c:pt>
                <c:pt idx="1666">
                  <c:v>418</c:v>
                </c:pt>
                <c:pt idx="1667">
                  <c:v>406</c:v>
                </c:pt>
                <c:pt idx="1668">
                  <c:v>524</c:v>
                </c:pt>
                <c:pt idx="1669">
                  <c:v>400</c:v>
                </c:pt>
                <c:pt idx="1670">
                  <c:v>411</c:v>
                </c:pt>
                <c:pt idx="1671">
                  <c:v>411</c:v>
                </c:pt>
                <c:pt idx="1672">
                  <c:v>408</c:v>
                </c:pt>
                <c:pt idx="1673">
                  <c:v>426</c:v>
                </c:pt>
                <c:pt idx="1674">
                  <c:v>408</c:v>
                </c:pt>
                <c:pt idx="1675">
                  <c:v>402</c:v>
                </c:pt>
                <c:pt idx="1676">
                  <c:v>403</c:v>
                </c:pt>
                <c:pt idx="1677">
                  <c:v>400</c:v>
                </c:pt>
                <c:pt idx="1678">
                  <c:v>402</c:v>
                </c:pt>
                <c:pt idx="1679">
                  <c:v>400</c:v>
                </c:pt>
                <c:pt idx="1680">
                  <c:v>405</c:v>
                </c:pt>
                <c:pt idx="1681">
                  <c:v>400</c:v>
                </c:pt>
                <c:pt idx="1682">
                  <c:v>407</c:v>
                </c:pt>
                <c:pt idx="1683">
                  <c:v>405</c:v>
                </c:pt>
                <c:pt idx="1684">
                  <c:v>414</c:v>
                </c:pt>
                <c:pt idx="1685">
                  <c:v>409</c:v>
                </c:pt>
                <c:pt idx="1686">
                  <c:v>413</c:v>
                </c:pt>
                <c:pt idx="1687">
                  <c:v>418</c:v>
                </c:pt>
                <c:pt idx="1688">
                  <c:v>408</c:v>
                </c:pt>
                <c:pt idx="1689">
                  <c:v>414</c:v>
                </c:pt>
                <c:pt idx="1690">
                  <c:v>418</c:v>
                </c:pt>
                <c:pt idx="1691">
                  <c:v>418</c:v>
                </c:pt>
                <c:pt idx="1692">
                  <c:v>413</c:v>
                </c:pt>
                <c:pt idx="1693">
                  <c:v>409</c:v>
                </c:pt>
                <c:pt idx="1694">
                  <c:v>423</c:v>
                </c:pt>
                <c:pt idx="1695">
                  <c:v>434</c:v>
                </c:pt>
                <c:pt idx="1696">
                  <c:v>432</c:v>
                </c:pt>
                <c:pt idx="1697">
                  <c:v>425</c:v>
                </c:pt>
                <c:pt idx="1698">
                  <c:v>433</c:v>
                </c:pt>
                <c:pt idx="1699">
                  <c:v>432</c:v>
                </c:pt>
                <c:pt idx="1700">
                  <c:v>425</c:v>
                </c:pt>
                <c:pt idx="1701">
                  <c:v>443</c:v>
                </c:pt>
                <c:pt idx="1702">
                  <c:v>451</c:v>
                </c:pt>
                <c:pt idx="1703">
                  <c:v>444</c:v>
                </c:pt>
                <c:pt idx="1704">
                  <c:v>451</c:v>
                </c:pt>
                <c:pt idx="1705">
                  <c:v>448</c:v>
                </c:pt>
                <c:pt idx="1706">
                  <c:v>457</c:v>
                </c:pt>
                <c:pt idx="1707">
                  <c:v>438</c:v>
                </c:pt>
                <c:pt idx="1708">
                  <c:v>444</c:v>
                </c:pt>
                <c:pt idx="1709">
                  <c:v>448</c:v>
                </c:pt>
                <c:pt idx="1710">
                  <c:v>443</c:v>
                </c:pt>
                <c:pt idx="1711">
                  <c:v>451</c:v>
                </c:pt>
                <c:pt idx="1712">
                  <c:v>444</c:v>
                </c:pt>
                <c:pt idx="1713">
                  <c:v>446</c:v>
                </c:pt>
                <c:pt idx="1714">
                  <c:v>448</c:v>
                </c:pt>
                <c:pt idx="1715">
                  <c:v>451</c:v>
                </c:pt>
                <c:pt idx="1716">
                  <c:v>446</c:v>
                </c:pt>
                <c:pt idx="1717">
                  <c:v>456</c:v>
                </c:pt>
                <c:pt idx="1718">
                  <c:v>462</c:v>
                </c:pt>
                <c:pt idx="1719">
                  <c:v>456</c:v>
                </c:pt>
                <c:pt idx="1720">
                  <c:v>459</c:v>
                </c:pt>
                <c:pt idx="1721">
                  <c:v>459</c:v>
                </c:pt>
                <c:pt idx="1722">
                  <c:v>470</c:v>
                </c:pt>
                <c:pt idx="1723">
                  <c:v>462</c:v>
                </c:pt>
                <c:pt idx="1724">
                  <c:v>462</c:v>
                </c:pt>
                <c:pt idx="1725">
                  <c:v>466</c:v>
                </c:pt>
                <c:pt idx="1726">
                  <c:v>470</c:v>
                </c:pt>
                <c:pt idx="1727">
                  <c:v>475</c:v>
                </c:pt>
                <c:pt idx="1728">
                  <c:v>475</c:v>
                </c:pt>
                <c:pt idx="1729">
                  <c:v>485</c:v>
                </c:pt>
                <c:pt idx="1730">
                  <c:v>476</c:v>
                </c:pt>
                <c:pt idx="1731">
                  <c:v>451</c:v>
                </c:pt>
                <c:pt idx="1732">
                  <c:v>459</c:v>
                </c:pt>
                <c:pt idx="1733">
                  <c:v>459</c:v>
                </c:pt>
                <c:pt idx="1734">
                  <c:v>452</c:v>
                </c:pt>
                <c:pt idx="1735">
                  <c:v>470</c:v>
                </c:pt>
                <c:pt idx="1736">
                  <c:v>456</c:v>
                </c:pt>
                <c:pt idx="1737">
                  <c:v>456</c:v>
                </c:pt>
                <c:pt idx="1738">
                  <c:v>448</c:v>
                </c:pt>
                <c:pt idx="1739">
                  <c:v>451</c:v>
                </c:pt>
                <c:pt idx="1740">
                  <c:v>448</c:v>
                </c:pt>
                <c:pt idx="1741">
                  <c:v>439</c:v>
                </c:pt>
                <c:pt idx="1742">
                  <c:v>446</c:v>
                </c:pt>
                <c:pt idx="1743">
                  <c:v>433</c:v>
                </c:pt>
                <c:pt idx="1744">
                  <c:v>443</c:v>
                </c:pt>
                <c:pt idx="1745">
                  <c:v>448</c:v>
                </c:pt>
                <c:pt idx="1746">
                  <c:v>452</c:v>
                </c:pt>
                <c:pt idx="1747">
                  <c:v>451</c:v>
                </c:pt>
                <c:pt idx="1748">
                  <c:v>446</c:v>
                </c:pt>
                <c:pt idx="1749">
                  <c:v>438</c:v>
                </c:pt>
                <c:pt idx="1750">
                  <c:v>425</c:v>
                </c:pt>
                <c:pt idx="1751">
                  <c:v>443</c:v>
                </c:pt>
                <c:pt idx="1752">
                  <c:v>434</c:v>
                </c:pt>
                <c:pt idx="1753">
                  <c:v>443</c:v>
                </c:pt>
                <c:pt idx="1754">
                  <c:v>434</c:v>
                </c:pt>
                <c:pt idx="1755">
                  <c:v>425</c:v>
                </c:pt>
                <c:pt idx="1756">
                  <c:v>438</c:v>
                </c:pt>
                <c:pt idx="1757">
                  <c:v>438</c:v>
                </c:pt>
                <c:pt idx="1758">
                  <c:v>434</c:v>
                </c:pt>
                <c:pt idx="1759">
                  <c:v>446</c:v>
                </c:pt>
                <c:pt idx="1760">
                  <c:v>433</c:v>
                </c:pt>
                <c:pt idx="1761">
                  <c:v>444</c:v>
                </c:pt>
                <c:pt idx="1762">
                  <c:v>457</c:v>
                </c:pt>
                <c:pt idx="1763">
                  <c:v>457</c:v>
                </c:pt>
                <c:pt idx="1764">
                  <c:v>475</c:v>
                </c:pt>
                <c:pt idx="1765">
                  <c:v>476</c:v>
                </c:pt>
                <c:pt idx="1766">
                  <c:v>480</c:v>
                </c:pt>
                <c:pt idx="1767">
                  <c:v>465</c:v>
                </c:pt>
                <c:pt idx="1768">
                  <c:v>466</c:v>
                </c:pt>
                <c:pt idx="1769">
                  <c:v>457</c:v>
                </c:pt>
                <c:pt idx="1770">
                  <c:v>452</c:v>
                </c:pt>
                <c:pt idx="1771">
                  <c:v>451</c:v>
                </c:pt>
                <c:pt idx="1772">
                  <c:v>439</c:v>
                </c:pt>
                <c:pt idx="1773">
                  <c:v>456</c:v>
                </c:pt>
                <c:pt idx="1774">
                  <c:v>434</c:v>
                </c:pt>
                <c:pt idx="1775">
                  <c:v>439</c:v>
                </c:pt>
                <c:pt idx="1776">
                  <c:v>443</c:v>
                </c:pt>
                <c:pt idx="1777">
                  <c:v>443</c:v>
                </c:pt>
                <c:pt idx="1778">
                  <c:v>443</c:v>
                </c:pt>
                <c:pt idx="1779">
                  <c:v>425</c:v>
                </c:pt>
                <c:pt idx="1780">
                  <c:v>434</c:v>
                </c:pt>
                <c:pt idx="1781">
                  <c:v>434</c:v>
                </c:pt>
                <c:pt idx="1782">
                  <c:v>425</c:v>
                </c:pt>
                <c:pt idx="1783">
                  <c:v>434</c:v>
                </c:pt>
                <c:pt idx="1784">
                  <c:v>427</c:v>
                </c:pt>
                <c:pt idx="1785">
                  <c:v>423</c:v>
                </c:pt>
                <c:pt idx="1786">
                  <c:v>433</c:v>
                </c:pt>
                <c:pt idx="1787">
                  <c:v>425</c:v>
                </c:pt>
                <c:pt idx="1788">
                  <c:v>427</c:v>
                </c:pt>
                <c:pt idx="1789">
                  <c:v>423</c:v>
                </c:pt>
                <c:pt idx="1790">
                  <c:v>423</c:v>
                </c:pt>
                <c:pt idx="1791">
                  <c:v>416</c:v>
                </c:pt>
                <c:pt idx="1792">
                  <c:v>418</c:v>
                </c:pt>
                <c:pt idx="1793">
                  <c:v>427</c:v>
                </c:pt>
                <c:pt idx="1794">
                  <c:v>423</c:v>
                </c:pt>
                <c:pt idx="1795">
                  <c:v>425</c:v>
                </c:pt>
                <c:pt idx="1796">
                  <c:v>425</c:v>
                </c:pt>
                <c:pt idx="1797">
                  <c:v>425</c:v>
                </c:pt>
                <c:pt idx="1798">
                  <c:v>418</c:v>
                </c:pt>
                <c:pt idx="1799">
                  <c:v>423</c:v>
                </c:pt>
                <c:pt idx="1800">
                  <c:v>422</c:v>
                </c:pt>
                <c:pt idx="1801">
                  <c:v>423</c:v>
                </c:pt>
                <c:pt idx="1802">
                  <c:v>414</c:v>
                </c:pt>
                <c:pt idx="1803">
                  <c:v>414</c:v>
                </c:pt>
                <c:pt idx="1804">
                  <c:v>423</c:v>
                </c:pt>
                <c:pt idx="1805">
                  <c:v>432</c:v>
                </c:pt>
                <c:pt idx="1806">
                  <c:v>423</c:v>
                </c:pt>
                <c:pt idx="1807">
                  <c:v>432</c:v>
                </c:pt>
                <c:pt idx="1808">
                  <c:v>432</c:v>
                </c:pt>
                <c:pt idx="1809">
                  <c:v>427</c:v>
                </c:pt>
                <c:pt idx="1810">
                  <c:v>444</c:v>
                </c:pt>
                <c:pt idx="1811">
                  <c:v>443</c:v>
                </c:pt>
                <c:pt idx="1812">
                  <c:v>443</c:v>
                </c:pt>
                <c:pt idx="1813">
                  <c:v>438</c:v>
                </c:pt>
                <c:pt idx="1814">
                  <c:v>438</c:v>
                </c:pt>
                <c:pt idx="1815">
                  <c:v>427</c:v>
                </c:pt>
                <c:pt idx="1816">
                  <c:v>439</c:v>
                </c:pt>
                <c:pt idx="1817">
                  <c:v>434</c:v>
                </c:pt>
                <c:pt idx="1818">
                  <c:v>443</c:v>
                </c:pt>
                <c:pt idx="1819">
                  <c:v>434</c:v>
                </c:pt>
                <c:pt idx="1820">
                  <c:v>423</c:v>
                </c:pt>
                <c:pt idx="1821">
                  <c:v>434</c:v>
                </c:pt>
                <c:pt idx="1822">
                  <c:v>433</c:v>
                </c:pt>
                <c:pt idx="1823">
                  <c:v>438</c:v>
                </c:pt>
                <c:pt idx="1824">
                  <c:v>443</c:v>
                </c:pt>
                <c:pt idx="1825">
                  <c:v>444</c:v>
                </c:pt>
                <c:pt idx="1826">
                  <c:v>439</c:v>
                </c:pt>
                <c:pt idx="1827">
                  <c:v>443</c:v>
                </c:pt>
                <c:pt idx="1828">
                  <c:v>451</c:v>
                </c:pt>
                <c:pt idx="1829">
                  <c:v>459</c:v>
                </c:pt>
                <c:pt idx="1830">
                  <c:v>452</c:v>
                </c:pt>
                <c:pt idx="1831">
                  <c:v>456</c:v>
                </c:pt>
                <c:pt idx="1832">
                  <c:v>452</c:v>
                </c:pt>
                <c:pt idx="1833">
                  <c:v>452</c:v>
                </c:pt>
                <c:pt idx="1834">
                  <c:v>470</c:v>
                </c:pt>
                <c:pt idx="1835">
                  <c:v>466</c:v>
                </c:pt>
                <c:pt idx="1836">
                  <c:v>462</c:v>
                </c:pt>
                <c:pt idx="1837">
                  <c:v>465</c:v>
                </c:pt>
                <c:pt idx="1838">
                  <c:v>476</c:v>
                </c:pt>
                <c:pt idx="1839">
                  <c:v>459</c:v>
                </c:pt>
                <c:pt idx="1840">
                  <c:v>495</c:v>
                </c:pt>
                <c:pt idx="1841">
                  <c:v>478</c:v>
                </c:pt>
                <c:pt idx="1842">
                  <c:v>476</c:v>
                </c:pt>
                <c:pt idx="1843">
                  <c:v>478</c:v>
                </c:pt>
                <c:pt idx="1844">
                  <c:v>465</c:v>
                </c:pt>
                <c:pt idx="1845">
                  <c:v>459</c:v>
                </c:pt>
                <c:pt idx="1846">
                  <c:v>457</c:v>
                </c:pt>
                <c:pt idx="1847">
                  <c:v>456</c:v>
                </c:pt>
                <c:pt idx="1848">
                  <c:v>456</c:v>
                </c:pt>
                <c:pt idx="1849">
                  <c:v>457</c:v>
                </c:pt>
                <c:pt idx="1850">
                  <c:v>451</c:v>
                </c:pt>
                <c:pt idx="1851">
                  <c:v>456</c:v>
                </c:pt>
                <c:pt idx="1852">
                  <c:v>448</c:v>
                </c:pt>
                <c:pt idx="1853">
                  <c:v>443</c:v>
                </c:pt>
                <c:pt idx="1854">
                  <c:v>434</c:v>
                </c:pt>
                <c:pt idx="1855">
                  <c:v>433</c:v>
                </c:pt>
                <c:pt idx="1856">
                  <c:v>433</c:v>
                </c:pt>
                <c:pt idx="1857">
                  <c:v>425</c:v>
                </c:pt>
                <c:pt idx="1858">
                  <c:v>434</c:v>
                </c:pt>
                <c:pt idx="1859">
                  <c:v>433</c:v>
                </c:pt>
                <c:pt idx="1860">
                  <c:v>432</c:v>
                </c:pt>
                <c:pt idx="1861">
                  <c:v>425</c:v>
                </c:pt>
                <c:pt idx="1862">
                  <c:v>438</c:v>
                </c:pt>
                <c:pt idx="1863">
                  <c:v>422</c:v>
                </c:pt>
                <c:pt idx="1864">
                  <c:v>427</c:v>
                </c:pt>
                <c:pt idx="1865">
                  <c:v>444</c:v>
                </c:pt>
                <c:pt idx="1866">
                  <c:v>433</c:v>
                </c:pt>
                <c:pt idx="1867">
                  <c:v>438</c:v>
                </c:pt>
                <c:pt idx="1868">
                  <c:v>432</c:v>
                </c:pt>
                <c:pt idx="1869">
                  <c:v>438</c:v>
                </c:pt>
                <c:pt idx="1870">
                  <c:v>439</c:v>
                </c:pt>
                <c:pt idx="1871">
                  <c:v>451</c:v>
                </c:pt>
                <c:pt idx="1872">
                  <c:v>448</c:v>
                </c:pt>
                <c:pt idx="1873">
                  <c:v>448</c:v>
                </c:pt>
                <c:pt idx="1874">
                  <c:v>465</c:v>
                </c:pt>
                <c:pt idx="1875">
                  <c:v>456</c:v>
                </c:pt>
                <c:pt idx="1876">
                  <c:v>470</c:v>
                </c:pt>
                <c:pt idx="1877">
                  <c:v>462</c:v>
                </c:pt>
                <c:pt idx="1878">
                  <c:v>456</c:v>
                </c:pt>
                <c:pt idx="1879">
                  <c:v>466</c:v>
                </c:pt>
                <c:pt idx="1880">
                  <c:v>476</c:v>
                </c:pt>
                <c:pt idx="1881">
                  <c:v>465</c:v>
                </c:pt>
                <c:pt idx="1882">
                  <c:v>476</c:v>
                </c:pt>
                <c:pt idx="1883">
                  <c:v>476</c:v>
                </c:pt>
                <c:pt idx="1884">
                  <c:v>476</c:v>
                </c:pt>
                <c:pt idx="1885">
                  <c:v>465</c:v>
                </c:pt>
                <c:pt idx="1886">
                  <c:v>627</c:v>
                </c:pt>
                <c:pt idx="1887">
                  <c:v>465</c:v>
                </c:pt>
                <c:pt idx="1888">
                  <c:v>523</c:v>
                </c:pt>
                <c:pt idx="1889">
                  <c:v>524</c:v>
                </c:pt>
                <c:pt idx="1890">
                  <c:v>500</c:v>
                </c:pt>
                <c:pt idx="1891">
                  <c:v>470</c:v>
                </c:pt>
                <c:pt idx="1892">
                  <c:v>502</c:v>
                </c:pt>
                <c:pt idx="1893">
                  <c:v>500</c:v>
                </c:pt>
                <c:pt idx="1894">
                  <c:v>500</c:v>
                </c:pt>
                <c:pt idx="1895">
                  <c:v>492</c:v>
                </c:pt>
                <c:pt idx="1896">
                  <c:v>491</c:v>
                </c:pt>
                <c:pt idx="1897">
                  <c:v>485</c:v>
                </c:pt>
                <c:pt idx="1898">
                  <c:v>480</c:v>
                </c:pt>
                <c:pt idx="1899">
                  <c:v>465</c:v>
                </c:pt>
                <c:pt idx="1900">
                  <c:v>475</c:v>
                </c:pt>
                <c:pt idx="1901">
                  <c:v>476</c:v>
                </c:pt>
                <c:pt idx="1902">
                  <c:v>465</c:v>
                </c:pt>
                <c:pt idx="1903">
                  <c:v>443</c:v>
                </c:pt>
                <c:pt idx="1904">
                  <c:v>466</c:v>
                </c:pt>
                <c:pt idx="1905">
                  <c:v>470</c:v>
                </c:pt>
                <c:pt idx="1906">
                  <c:v>457</c:v>
                </c:pt>
                <c:pt idx="1907">
                  <c:v>456</c:v>
                </c:pt>
                <c:pt idx="1908">
                  <c:v>432</c:v>
                </c:pt>
                <c:pt idx="1909">
                  <c:v>448</c:v>
                </c:pt>
                <c:pt idx="1910">
                  <c:v>462</c:v>
                </c:pt>
                <c:pt idx="1911">
                  <c:v>459</c:v>
                </c:pt>
                <c:pt idx="1912">
                  <c:v>422</c:v>
                </c:pt>
                <c:pt idx="1913">
                  <c:v>448</c:v>
                </c:pt>
                <c:pt idx="1914">
                  <c:v>457</c:v>
                </c:pt>
                <c:pt idx="1915">
                  <c:v>456</c:v>
                </c:pt>
                <c:pt idx="1916">
                  <c:v>446</c:v>
                </c:pt>
                <c:pt idx="1917">
                  <c:v>425</c:v>
                </c:pt>
                <c:pt idx="1918">
                  <c:v>451</c:v>
                </c:pt>
                <c:pt idx="1919">
                  <c:v>438</c:v>
                </c:pt>
                <c:pt idx="1920">
                  <c:v>443</c:v>
                </c:pt>
                <c:pt idx="1921">
                  <c:v>448</c:v>
                </c:pt>
                <c:pt idx="1922">
                  <c:v>456</c:v>
                </c:pt>
                <c:pt idx="1923">
                  <c:v>448</c:v>
                </c:pt>
                <c:pt idx="1924">
                  <c:v>459</c:v>
                </c:pt>
                <c:pt idx="1925">
                  <c:v>446</c:v>
                </c:pt>
                <c:pt idx="1926">
                  <c:v>443</c:v>
                </c:pt>
                <c:pt idx="1927">
                  <c:v>438</c:v>
                </c:pt>
                <c:pt idx="1928">
                  <c:v>438</c:v>
                </c:pt>
                <c:pt idx="1929">
                  <c:v>434</c:v>
                </c:pt>
                <c:pt idx="1930">
                  <c:v>408</c:v>
                </c:pt>
                <c:pt idx="1931">
                  <c:v>434</c:v>
                </c:pt>
                <c:pt idx="1932">
                  <c:v>433</c:v>
                </c:pt>
                <c:pt idx="1933">
                  <c:v>414</c:v>
                </c:pt>
                <c:pt idx="1934">
                  <c:v>408</c:v>
                </c:pt>
                <c:pt idx="1935">
                  <c:v>416</c:v>
                </c:pt>
                <c:pt idx="1936">
                  <c:v>432</c:v>
                </c:pt>
                <c:pt idx="1937">
                  <c:v>425</c:v>
                </c:pt>
                <c:pt idx="1938">
                  <c:v>427</c:v>
                </c:pt>
                <c:pt idx="1939">
                  <c:v>400</c:v>
                </c:pt>
                <c:pt idx="1940">
                  <c:v>400</c:v>
                </c:pt>
                <c:pt idx="1941">
                  <c:v>407</c:v>
                </c:pt>
                <c:pt idx="1942">
                  <c:v>415</c:v>
                </c:pt>
                <c:pt idx="1943">
                  <c:v>405</c:v>
                </c:pt>
                <c:pt idx="1944">
                  <c:v>416</c:v>
                </c:pt>
                <c:pt idx="1945">
                  <c:v>406</c:v>
                </c:pt>
                <c:pt idx="1946">
                  <c:v>410</c:v>
                </c:pt>
                <c:pt idx="1947">
                  <c:v>410</c:v>
                </c:pt>
                <c:pt idx="1948">
                  <c:v>405</c:v>
                </c:pt>
                <c:pt idx="1949">
                  <c:v>401</c:v>
                </c:pt>
                <c:pt idx="1950">
                  <c:v>414</c:v>
                </c:pt>
                <c:pt idx="1951">
                  <c:v>410</c:v>
                </c:pt>
                <c:pt idx="1952">
                  <c:v>410</c:v>
                </c:pt>
                <c:pt idx="1953">
                  <c:v>418</c:v>
                </c:pt>
                <c:pt idx="1954">
                  <c:v>410</c:v>
                </c:pt>
                <c:pt idx="1955">
                  <c:v>432</c:v>
                </c:pt>
                <c:pt idx="1956">
                  <c:v>401</c:v>
                </c:pt>
                <c:pt idx="1957">
                  <c:v>401</c:v>
                </c:pt>
                <c:pt idx="1958">
                  <c:v>410</c:v>
                </c:pt>
                <c:pt idx="1959">
                  <c:v>520</c:v>
                </c:pt>
                <c:pt idx="1960">
                  <c:v>545</c:v>
                </c:pt>
                <c:pt idx="1961">
                  <c:v>527</c:v>
                </c:pt>
                <c:pt idx="1962">
                  <c:v>537</c:v>
                </c:pt>
                <c:pt idx="1963">
                  <c:v>545</c:v>
                </c:pt>
                <c:pt idx="1964">
                  <c:v>549</c:v>
                </c:pt>
                <c:pt idx="1965">
                  <c:v>537</c:v>
                </c:pt>
                <c:pt idx="1966">
                  <c:v>545</c:v>
                </c:pt>
                <c:pt idx="1967">
                  <c:v>537</c:v>
                </c:pt>
                <c:pt idx="1968">
                  <c:v>537</c:v>
                </c:pt>
                <c:pt idx="1969">
                  <c:v>545</c:v>
                </c:pt>
                <c:pt idx="1970">
                  <c:v>537</c:v>
                </c:pt>
                <c:pt idx="1971">
                  <c:v>545</c:v>
                </c:pt>
                <c:pt idx="1972">
                  <c:v>545</c:v>
                </c:pt>
                <c:pt idx="1973">
                  <c:v>531</c:v>
                </c:pt>
                <c:pt idx="1974">
                  <c:v>537</c:v>
                </c:pt>
                <c:pt idx="1975">
                  <c:v>545</c:v>
                </c:pt>
                <c:pt idx="1976">
                  <c:v>537</c:v>
                </c:pt>
                <c:pt idx="1977">
                  <c:v>567</c:v>
                </c:pt>
                <c:pt idx="1978">
                  <c:v>537</c:v>
                </c:pt>
                <c:pt idx="1979">
                  <c:v>531</c:v>
                </c:pt>
                <c:pt idx="1980">
                  <c:v>537</c:v>
                </c:pt>
                <c:pt idx="1981">
                  <c:v>531</c:v>
                </c:pt>
                <c:pt idx="1982">
                  <c:v>537</c:v>
                </c:pt>
                <c:pt idx="1983">
                  <c:v>520</c:v>
                </c:pt>
                <c:pt idx="1984">
                  <c:v>531</c:v>
                </c:pt>
                <c:pt idx="1985">
                  <c:v>514</c:v>
                </c:pt>
                <c:pt idx="1986">
                  <c:v>514</c:v>
                </c:pt>
                <c:pt idx="1987">
                  <c:v>520</c:v>
                </c:pt>
                <c:pt idx="1988">
                  <c:v>537</c:v>
                </c:pt>
                <c:pt idx="1989">
                  <c:v>527</c:v>
                </c:pt>
                <c:pt idx="1990">
                  <c:v>514</c:v>
                </c:pt>
                <c:pt idx="1991">
                  <c:v>527</c:v>
                </c:pt>
                <c:pt idx="1992">
                  <c:v>527</c:v>
                </c:pt>
                <c:pt idx="1993">
                  <c:v>531</c:v>
                </c:pt>
                <c:pt idx="1994">
                  <c:v>549</c:v>
                </c:pt>
                <c:pt idx="1995">
                  <c:v>549</c:v>
                </c:pt>
                <c:pt idx="1996">
                  <c:v>549</c:v>
                </c:pt>
                <c:pt idx="1997">
                  <c:v>545</c:v>
                </c:pt>
                <c:pt idx="1998">
                  <c:v>537</c:v>
                </c:pt>
                <c:pt idx="1999">
                  <c:v>545</c:v>
                </c:pt>
                <c:pt idx="2000">
                  <c:v>545</c:v>
                </c:pt>
                <c:pt idx="2001">
                  <c:v>545</c:v>
                </c:pt>
                <c:pt idx="2002">
                  <c:v>531</c:v>
                </c:pt>
                <c:pt idx="2003">
                  <c:v>531</c:v>
                </c:pt>
                <c:pt idx="2004">
                  <c:v>537</c:v>
                </c:pt>
                <c:pt idx="2005">
                  <c:v>514</c:v>
                </c:pt>
                <c:pt idx="2006">
                  <c:v>514</c:v>
                </c:pt>
                <c:pt idx="2007">
                  <c:v>497</c:v>
                </c:pt>
                <c:pt idx="2008">
                  <c:v>514</c:v>
                </c:pt>
                <c:pt idx="2009">
                  <c:v>488</c:v>
                </c:pt>
                <c:pt idx="2010">
                  <c:v>500</c:v>
                </c:pt>
                <c:pt idx="2011">
                  <c:v>520</c:v>
                </c:pt>
                <c:pt idx="2012">
                  <c:v>505</c:v>
                </c:pt>
                <c:pt idx="2013">
                  <c:v>514</c:v>
                </c:pt>
                <c:pt idx="2014">
                  <c:v>488</c:v>
                </c:pt>
                <c:pt idx="2015">
                  <c:v>514</c:v>
                </c:pt>
                <c:pt idx="2016">
                  <c:v>505</c:v>
                </c:pt>
                <c:pt idx="2017">
                  <c:v>527</c:v>
                </c:pt>
                <c:pt idx="2018">
                  <c:v>505</c:v>
                </c:pt>
                <c:pt idx="2019">
                  <c:v>514</c:v>
                </c:pt>
                <c:pt idx="2020">
                  <c:v>505</c:v>
                </c:pt>
                <c:pt idx="2021">
                  <c:v>520</c:v>
                </c:pt>
                <c:pt idx="2022">
                  <c:v>531</c:v>
                </c:pt>
                <c:pt idx="2023">
                  <c:v>514</c:v>
                </c:pt>
                <c:pt idx="2024">
                  <c:v>514</c:v>
                </c:pt>
                <c:pt idx="2025">
                  <c:v>505</c:v>
                </c:pt>
                <c:pt idx="2026">
                  <c:v>500</c:v>
                </c:pt>
                <c:pt idx="2027">
                  <c:v>514</c:v>
                </c:pt>
                <c:pt idx="2028">
                  <c:v>527</c:v>
                </c:pt>
                <c:pt idx="2029">
                  <c:v>520</c:v>
                </c:pt>
                <c:pt idx="2030">
                  <c:v>527</c:v>
                </c:pt>
                <c:pt idx="2031">
                  <c:v>514</c:v>
                </c:pt>
                <c:pt idx="2032">
                  <c:v>520</c:v>
                </c:pt>
                <c:pt idx="2033">
                  <c:v>531</c:v>
                </c:pt>
                <c:pt idx="2034">
                  <c:v>514</c:v>
                </c:pt>
                <c:pt idx="2035">
                  <c:v>527</c:v>
                </c:pt>
                <c:pt idx="2036">
                  <c:v>527</c:v>
                </c:pt>
                <c:pt idx="2037">
                  <c:v>514</c:v>
                </c:pt>
                <c:pt idx="2038">
                  <c:v>514</c:v>
                </c:pt>
                <c:pt idx="2039">
                  <c:v>531</c:v>
                </c:pt>
                <c:pt idx="2040">
                  <c:v>527</c:v>
                </c:pt>
                <c:pt idx="2041">
                  <c:v>531</c:v>
                </c:pt>
                <c:pt idx="2042">
                  <c:v>531</c:v>
                </c:pt>
                <c:pt idx="2043">
                  <c:v>537</c:v>
                </c:pt>
                <c:pt idx="2044">
                  <c:v>537</c:v>
                </c:pt>
                <c:pt idx="2045">
                  <c:v>505</c:v>
                </c:pt>
                <c:pt idx="2046">
                  <c:v>537</c:v>
                </c:pt>
                <c:pt idx="2047">
                  <c:v>520</c:v>
                </c:pt>
                <c:pt idx="2048">
                  <c:v>531</c:v>
                </c:pt>
                <c:pt idx="2049">
                  <c:v>531</c:v>
                </c:pt>
                <c:pt idx="2050">
                  <c:v>520</c:v>
                </c:pt>
                <c:pt idx="2051">
                  <c:v>527</c:v>
                </c:pt>
                <c:pt idx="2052">
                  <c:v>537</c:v>
                </c:pt>
                <c:pt idx="2053">
                  <c:v>531</c:v>
                </c:pt>
                <c:pt idx="2054">
                  <c:v>531</c:v>
                </c:pt>
                <c:pt idx="2055">
                  <c:v>545</c:v>
                </c:pt>
                <c:pt idx="2056">
                  <c:v>531</c:v>
                </c:pt>
                <c:pt idx="2057">
                  <c:v>531</c:v>
                </c:pt>
                <c:pt idx="2058">
                  <c:v>537</c:v>
                </c:pt>
                <c:pt idx="2059">
                  <c:v>545</c:v>
                </c:pt>
                <c:pt idx="2060">
                  <c:v>545</c:v>
                </c:pt>
                <c:pt idx="2061">
                  <c:v>549</c:v>
                </c:pt>
                <c:pt idx="2062">
                  <c:v>527</c:v>
                </c:pt>
                <c:pt idx="2063">
                  <c:v>549</c:v>
                </c:pt>
                <c:pt idx="2064">
                  <c:v>537</c:v>
                </c:pt>
                <c:pt idx="2065">
                  <c:v>545</c:v>
                </c:pt>
                <c:pt idx="2066">
                  <c:v>549</c:v>
                </c:pt>
                <c:pt idx="2067">
                  <c:v>537</c:v>
                </c:pt>
                <c:pt idx="2068">
                  <c:v>549</c:v>
                </c:pt>
                <c:pt idx="2069">
                  <c:v>549</c:v>
                </c:pt>
                <c:pt idx="2070">
                  <c:v>545</c:v>
                </c:pt>
                <c:pt idx="2071">
                  <c:v>545</c:v>
                </c:pt>
                <c:pt idx="2072">
                  <c:v>537</c:v>
                </c:pt>
                <c:pt idx="2073">
                  <c:v>549</c:v>
                </c:pt>
                <c:pt idx="2074">
                  <c:v>549</c:v>
                </c:pt>
                <c:pt idx="2075">
                  <c:v>537</c:v>
                </c:pt>
                <c:pt idx="2076">
                  <c:v>564</c:v>
                </c:pt>
                <c:pt idx="2077">
                  <c:v>549</c:v>
                </c:pt>
                <c:pt idx="2078">
                  <c:v>555</c:v>
                </c:pt>
                <c:pt idx="2079">
                  <c:v>549</c:v>
                </c:pt>
                <c:pt idx="2080">
                  <c:v>555</c:v>
                </c:pt>
                <c:pt idx="2081">
                  <c:v>564</c:v>
                </c:pt>
                <c:pt idx="2082">
                  <c:v>564</c:v>
                </c:pt>
                <c:pt idx="2083">
                  <c:v>567</c:v>
                </c:pt>
                <c:pt idx="2084">
                  <c:v>564</c:v>
                </c:pt>
                <c:pt idx="2085">
                  <c:v>567</c:v>
                </c:pt>
                <c:pt idx="2086">
                  <c:v>545</c:v>
                </c:pt>
                <c:pt idx="2087">
                  <c:v>574</c:v>
                </c:pt>
                <c:pt idx="2088">
                  <c:v>567</c:v>
                </c:pt>
                <c:pt idx="2089">
                  <c:v>567</c:v>
                </c:pt>
                <c:pt idx="2090">
                  <c:v>567</c:v>
                </c:pt>
                <c:pt idx="2091">
                  <c:v>564</c:v>
                </c:pt>
                <c:pt idx="2092">
                  <c:v>567</c:v>
                </c:pt>
                <c:pt idx="2093">
                  <c:v>564</c:v>
                </c:pt>
                <c:pt idx="2094">
                  <c:v>567</c:v>
                </c:pt>
                <c:pt idx="2095">
                  <c:v>564</c:v>
                </c:pt>
                <c:pt idx="2096">
                  <c:v>567</c:v>
                </c:pt>
                <c:pt idx="2097">
                  <c:v>574</c:v>
                </c:pt>
                <c:pt idx="2098">
                  <c:v>564</c:v>
                </c:pt>
                <c:pt idx="2099">
                  <c:v>574</c:v>
                </c:pt>
                <c:pt idx="2100">
                  <c:v>584</c:v>
                </c:pt>
                <c:pt idx="2101">
                  <c:v>574</c:v>
                </c:pt>
                <c:pt idx="2102">
                  <c:v>567</c:v>
                </c:pt>
                <c:pt idx="2103">
                  <c:v>555</c:v>
                </c:pt>
                <c:pt idx="2104">
                  <c:v>580</c:v>
                </c:pt>
                <c:pt idx="2105">
                  <c:v>574</c:v>
                </c:pt>
                <c:pt idx="2106">
                  <c:v>580</c:v>
                </c:pt>
                <c:pt idx="2107">
                  <c:v>584</c:v>
                </c:pt>
                <c:pt idx="2108">
                  <c:v>574</c:v>
                </c:pt>
                <c:pt idx="2109">
                  <c:v>591</c:v>
                </c:pt>
                <c:pt idx="2110">
                  <c:v>574</c:v>
                </c:pt>
                <c:pt idx="2111">
                  <c:v>591</c:v>
                </c:pt>
                <c:pt idx="2112">
                  <c:v>591</c:v>
                </c:pt>
                <c:pt idx="2113">
                  <c:v>574</c:v>
                </c:pt>
                <c:pt idx="2114">
                  <c:v>584</c:v>
                </c:pt>
                <c:pt idx="2115">
                  <c:v>574</c:v>
                </c:pt>
                <c:pt idx="2116">
                  <c:v>580</c:v>
                </c:pt>
                <c:pt idx="2117">
                  <c:v>584</c:v>
                </c:pt>
                <c:pt idx="2118">
                  <c:v>591</c:v>
                </c:pt>
                <c:pt idx="2119">
                  <c:v>580</c:v>
                </c:pt>
                <c:pt idx="2120">
                  <c:v>574</c:v>
                </c:pt>
                <c:pt idx="2121">
                  <c:v>591</c:v>
                </c:pt>
                <c:pt idx="2122">
                  <c:v>612</c:v>
                </c:pt>
                <c:pt idx="2123">
                  <c:v>600</c:v>
                </c:pt>
                <c:pt idx="2124">
                  <c:v>591</c:v>
                </c:pt>
                <c:pt idx="2125">
                  <c:v>591</c:v>
                </c:pt>
                <c:pt idx="2126">
                  <c:v>591</c:v>
                </c:pt>
                <c:pt idx="2127">
                  <c:v>600</c:v>
                </c:pt>
                <c:pt idx="2128">
                  <c:v>603</c:v>
                </c:pt>
                <c:pt idx="2129">
                  <c:v>618</c:v>
                </c:pt>
                <c:pt idx="2130">
                  <c:v>618</c:v>
                </c:pt>
                <c:pt idx="2131">
                  <c:v>618</c:v>
                </c:pt>
                <c:pt idx="2132">
                  <c:v>612</c:v>
                </c:pt>
                <c:pt idx="2133">
                  <c:v>640</c:v>
                </c:pt>
                <c:pt idx="2134">
                  <c:v>633</c:v>
                </c:pt>
                <c:pt idx="2135">
                  <c:v>618</c:v>
                </c:pt>
                <c:pt idx="2136">
                  <c:v>629</c:v>
                </c:pt>
                <c:pt idx="2137">
                  <c:v>612</c:v>
                </c:pt>
                <c:pt idx="2138">
                  <c:v>618</c:v>
                </c:pt>
                <c:pt idx="2139">
                  <c:v>618</c:v>
                </c:pt>
                <c:pt idx="2140">
                  <c:v>640</c:v>
                </c:pt>
                <c:pt idx="2141">
                  <c:v>618</c:v>
                </c:pt>
                <c:pt idx="2142">
                  <c:v>633</c:v>
                </c:pt>
                <c:pt idx="2143">
                  <c:v>618</c:v>
                </c:pt>
                <c:pt idx="2144">
                  <c:v>633</c:v>
                </c:pt>
                <c:pt idx="2145">
                  <c:v>618</c:v>
                </c:pt>
                <c:pt idx="2146">
                  <c:v>612</c:v>
                </c:pt>
                <c:pt idx="2147">
                  <c:v>612</c:v>
                </c:pt>
                <c:pt idx="2148">
                  <c:v>603</c:v>
                </c:pt>
                <c:pt idx="2149">
                  <c:v>618</c:v>
                </c:pt>
                <c:pt idx="2150">
                  <c:v>612</c:v>
                </c:pt>
                <c:pt idx="2151">
                  <c:v>580</c:v>
                </c:pt>
                <c:pt idx="2152">
                  <c:v>603</c:v>
                </c:pt>
                <c:pt idx="2153">
                  <c:v>603</c:v>
                </c:pt>
                <c:pt idx="2154">
                  <c:v>584</c:v>
                </c:pt>
                <c:pt idx="2155">
                  <c:v>629</c:v>
                </c:pt>
                <c:pt idx="2156">
                  <c:v>600</c:v>
                </c:pt>
                <c:pt idx="2157">
                  <c:v>591</c:v>
                </c:pt>
                <c:pt idx="2158">
                  <c:v>612</c:v>
                </c:pt>
                <c:pt idx="2159">
                  <c:v>600</c:v>
                </c:pt>
                <c:pt idx="2160">
                  <c:v>591</c:v>
                </c:pt>
                <c:pt idx="2161">
                  <c:v>591</c:v>
                </c:pt>
                <c:pt idx="2162">
                  <c:v>603</c:v>
                </c:pt>
                <c:pt idx="2163">
                  <c:v>580</c:v>
                </c:pt>
                <c:pt idx="2164">
                  <c:v>600</c:v>
                </c:pt>
                <c:pt idx="2165">
                  <c:v>603</c:v>
                </c:pt>
                <c:pt idx="2166">
                  <c:v>600</c:v>
                </c:pt>
                <c:pt idx="2167">
                  <c:v>600</c:v>
                </c:pt>
                <c:pt idx="2168">
                  <c:v>591</c:v>
                </c:pt>
                <c:pt idx="2169">
                  <c:v>603</c:v>
                </c:pt>
                <c:pt idx="2170">
                  <c:v>600</c:v>
                </c:pt>
                <c:pt idx="2171">
                  <c:v>603</c:v>
                </c:pt>
                <c:pt idx="2172">
                  <c:v>600</c:v>
                </c:pt>
                <c:pt idx="2173">
                  <c:v>600</c:v>
                </c:pt>
                <c:pt idx="2174">
                  <c:v>600</c:v>
                </c:pt>
                <c:pt idx="2175">
                  <c:v>600</c:v>
                </c:pt>
                <c:pt idx="2176">
                  <c:v>603</c:v>
                </c:pt>
                <c:pt idx="2177">
                  <c:v>612</c:v>
                </c:pt>
                <c:pt idx="2178">
                  <c:v>612</c:v>
                </c:pt>
                <c:pt idx="2179">
                  <c:v>600</c:v>
                </c:pt>
                <c:pt idx="2180">
                  <c:v>600</c:v>
                </c:pt>
                <c:pt idx="2181">
                  <c:v>603</c:v>
                </c:pt>
                <c:pt idx="2182">
                  <c:v>603</c:v>
                </c:pt>
                <c:pt idx="2183">
                  <c:v>600</c:v>
                </c:pt>
                <c:pt idx="2184">
                  <c:v>612</c:v>
                </c:pt>
                <c:pt idx="2185">
                  <c:v>591</c:v>
                </c:pt>
                <c:pt idx="2186">
                  <c:v>603</c:v>
                </c:pt>
                <c:pt idx="2187">
                  <c:v>591</c:v>
                </c:pt>
                <c:pt idx="2188">
                  <c:v>612</c:v>
                </c:pt>
                <c:pt idx="2189">
                  <c:v>618</c:v>
                </c:pt>
                <c:pt idx="2190">
                  <c:v>603</c:v>
                </c:pt>
                <c:pt idx="2191">
                  <c:v>618</c:v>
                </c:pt>
                <c:pt idx="2192">
                  <c:v>603</c:v>
                </c:pt>
                <c:pt idx="2193">
                  <c:v>612</c:v>
                </c:pt>
                <c:pt idx="2194">
                  <c:v>612</c:v>
                </c:pt>
                <c:pt idx="2195">
                  <c:v>618</c:v>
                </c:pt>
                <c:pt idx="2196">
                  <c:v>618</c:v>
                </c:pt>
                <c:pt idx="2197">
                  <c:v>618</c:v>
                </c:pt>
                <c:pt idx="2198">
                  <c:v>629</c:v>
                </c:pt>
                <c:pt idx="2199">
                  <c:v>618</c:v>
                </c:pt>
                <c:pt idx="2200">
                  <c:v>640</c:v>
                </c:pt>
                <c:pt idx="2201">
                  <c:v>618</c:v>
                </c:pt>
                <c:pt idx="2202">
                  <c:v>633</c:v>
                </c:pt>
                <c:pt idx="2203">
                  <c:v>633</c:v>
                </c:pt>
                <c:pt idx="2204">
                  <c:v>633</c:v>
                </c:pt>
                <c:pt idx="2205">
                  <c:v>633</c:v>
                </c:pt>
                <c:pt idx="2206">
                  <c:v>629</c:v>
                </c:pt>
                <c:pt idx="2207">
                  <c:v>633</c:v>
                </c:pt>
                <c:pt idx="2208">
                  <c:v>640</c:v>
                </c:pt>
                <c:pt idx="2209">
                  <c:v>633</c:v>
                </c:pt>
                <c:pt idx="2210">
                  <c:v>657</c:v>
                </c:pt>
                <c:pt idx="2211">
                  <c:v>657</c:v>
                </c:pt>
                <c:pt idx="2212">
                  <c:v>640</c:v>
                </c:pt>
                <c:pt idx="2213">
                  <c:v>657</c:v>
                </c:pt>
                <c:pt idx="2214">
                  <c:v>646</c:v>
                </c:pt>
                <c:pt idx="2215">
                  <c:v>633</c:v>
                </c:pt>
                <c:pt idx="2216">
                  <c:v>629</c:v>
                </c:pt>
                <c:pt idx="2217">
                  <c:v>640</c:v>
                </c:pt>
                <c:pt idx="2218">
                  <c:v>633</c:v>
                </c:pt>
                <c:pt idx="2219">
                  <c:v>633</c:v>
                </c:pt>
                <c:pt idx="2220">
                  <c:v>633</c:v>
                </c:pt>
                <c:pt idx="2221">
                  <c:v>646</c:v>
                </c:pt>
                <c:pt idx="2222">
                  <c:v>678</c:v>
                </c:pt>
                <c:pt idx="2223">
                  <c:v>629</c:v>
                </c:pt>
                <c:pt idx="2224">
                  <c:v>671</c:v>
                </c:pt>
                <c:pt idx="2225">
                  <c:v>671</c:v>
                </c:pt>
                <c:pt idx="2226">
                  <c:v>678</c:v>
                </c:pt>
                <c:pt idx="2227">
                  <c:v>678</c:v>
                </c:pt>
                <c:pt idx="2228">
                  <c:v>686</c:v>
                </c:pt>
                <c:pt idx="2229">
                  <c:v>694</c:v>
                </c:pt>
                <c:pt idx="2230">
                  <c:v>671</c:v>
                </c:pt>
                <c:pt idx="2231">
                  <c:v>678</c:v>
                </c:pt>
                <c:pt idx="2232">
                  <c:v>686</c:v>
                </c:pt>
                <c:pt idx="2233">
                  <c:v>678</c:v>
                </c:pt>
                <c:pt idx="2234">
                  <c:v>671</c:v>
                </c:pt>
                <c:pt idx="2235">
                  <c:v>657</c:v>
                </c:pt>
                <c:pt idx="2236">
                  <c:v>660</c:v>
                </c:pt>
                <c:pt idx="2237">
                  <c:v>671</c:v>
                </c:pt>
                <c:pt idx="2238">
                  <c:v>660</c:v>
                </c:pt>
                <c:pt idx="2239">
                  <c:v>660</c:v>
                </c:pt>
                <c:pt idx="2240">
                  <c:v>646</c:v>
                </c:pt>
                <c:pt idx="2241">
                  <c:v>657</c:v>
                </c:pt>
                <c:pt idx="2242">
                  <c:v>640</c:v>
                </c:pt>
                <c:pt idx="2243">
                  <c:v>646</c:v>
                </c:pt>
                <c:pt idx="2244">
                  <c:v>646</c:v>
                </c:pt>
                <c:pt idx="2245">
                  <c:v>657</c:v>
                </c:pt>
                <c:pt idx="2246">
                  <c:v>646</c:v>
                </c:pt>
                <c:pt idx="2247">
                  <c:v>629</c:v>
                </c:pt>
                <c:pt idx="2248">
                  <c:v>657</c:v>
                </c:pt>
                <c:pt idx="2249">
                  <c:v>657</c:v>
                </c:pt>
                <c:pt idx="2250">
                  <c:v>657</c:v>
                </c:pt>
                <c:pt idx="2251">
                  <c:v>646</c:v>
                </c:pt>
                <c:pt idx="2252">
                  <c:v>660</c:v>
                </c:pt>
                <c:pt idx="2253">
                  <c:v>660</c:v>
                </c:pt>
                <c:pt idx="2254">
                  <c:v>646</c:v>
                </c:pt>
                <c:pt idx="2255">
                  <c:v>660</c:v>
                </c:pt>
                <c:pt idx="2256">
                  <c:v>671</c:v>
                </c:pt>
                <c:pt idx="2257">
                  <c:v>660</c:v>
                </c:pt>
                <c:pt idx="2258">
                  <c:v>657</c:v>
                </c:pt>
                <c:pt idx="2259">
                  <c:v>646</c:v>
                </c:pt>
                <c:pt idx="2260">
                  <c:v>657</c:v>
                </c:pt>
                <c:pt idx="2261">
                  <c:v>660</c:v>
                </c:pt>
                <c:pt idx="2262">
                  <c:v>657</c:v>
                </c:pt>
                <c:pt idx="2263">
                  <c:v>646</c:v>
                </c:pt>
                <c:pt idx="2264">
                  <c:v>646</c:v>
                </c:pt>
                <c:pt idx="2265">
                  <c:v>660</c:v>
                </c:pt>
                <c:pt idx="2266">
                  <c:v>629</c:v>
                </c:pt>
                <c:pt idx="2267">
                  <c:v>657</c:v>
                </c:pt>
                <c:pt idx="2268">
                  <c:v>657</c:v>
                </c:pt>
                <c:pt idx="2269">
                  <c:v>646</c:v>
                </c:pt>
                <c:pt idx="2270">
                  <c:v>646</c:v>
                </c:pt>
                <c:pt idx="2271">
                  <c:v>629</c:v>
                </c:pt>
                <c:pt idx="2272">
                  <c:v>657</c:v>
                </c:pt>
                <c:pt idx="2273">
                  <c:v>640</c:v>
                </c:pt>
                <c:pt idx="2274">
                  <c:v>640</c:v>
                </c:pt>
                <c:pt idx="2275">
                  <c:v>640</c:v>
                </c:pt>
                <c:pt idx="2276">
                  <c:v>646</c:v>
                </c:pt>
                <c:pt idx="2277">
                  <c:v>640</c:v>
                </c:pt>
                <c:pt idx="2278">
                  <c:v>633</c:v>
                </c:pt>
                <c:pt idx="2279">
                  <c:v>640</c:v>
                </c:pt>
                <c:pt idx="2280">
                  <c:v>629</c:v>
                </c:pt>
                <c:pt idx="2281">
                  <c:v>640</c:v>
                </c:pt>
                <c:pt idx="2282">
                  <c:v>633</c:v>
                </c:pt>
                <c:pt idx="2283">
                  <c:v>612</c:v>
                </c:pt>
                <c:pt idx="2284">
                  <c:v>618</c:v>
                </c:pt>
                <c:pt idx="2285">
                  <c:v>618</c:v>
                </c:pt>
                <c:pt idx="2286">
                  <c:v>603</c:v>
                </c:pt>
                <c:pt idx="2287">
                  <c:v>600</c:v>
                </c:pt>
                <c:pt idx="2288">
                  <c:v>580</c:v>
                </c:pt>
                <c:pt idx="2289">
                  <c:v>591</c:v>
                </c:pt>
                <c:pt idx="2290">
                  <c:v>574</c:v>
                </c:pt>
                <c:pt idx="2291">
                  <c:v>567</c:v>
                </c:pt>
                <c:pt idx="2292">
                  <c:v>584</c:v>
                </c:pt>
                <c:pt idx="2293">
                  <c:v>567</c:v>
                </c:pt>
                <c:pt idx="2294">
                  <c:v>574</c:v>
                </c:pt>
                <c:pt idx="2295">
                  <c:v>545</c:v>
                </c:pt>
                <c:pt idx="2296">
                  <c:v>564</c:v>
                </c:pt>
                <c:pt idx="2297">
                  <c:v>564</c:v>
                </c:pt>
                <c:pt idx="2298">
                  <c:v>564</c:v>
                </c:pt>
                <c:pt idx="2299">
                  <c:v>549</c:v>
                </c:pt>
                <c:pt idx="2300">
                  <c:v>549</c:v>
                </c:pt>
                <c:pt idx="2301">
                  <c:v>564</c:v>
                </c:pt>
                <c:pt idx="2302">
                  <c:v>531</c:v>
                </c:pt>
                <c:pt idx="2303">
                  <c:v>555</c:v>
                </c:pt>
                <c:pt idx="2304">
                  <c:v>537</c:v>
                </c:pt>
                <c:pt idx="2305">
                  <c:v>549</c:v>
                </c:pt>
                <c:pt idx="2306">
                  <c:v>545</c:v>
                </c:pt>
                <c:pt idx="2307">
                  <c:v>545</c:v>
                </c:pt>
                <c:pt idx="2308">
                  <c:v>545</c:v>
                </c:pt>
                <c:pt idx="2309">
                  <c:v>555</c:v>
                </c:pt>
                <c:pt idx="2310">
                  <c:v>549</c:v>
                </c:pt>
                <c:pt idx="2311">
                  <c:v>545</c:v>
                </c:pt>
                <c:pt idx="2312">
                  <c:v>549</c:v>
                </c:pt>
                <c:pt idx="2313">
                  <c:v>549</c:v>
                </c:pt>
                <c:pt idx="2314">
                  <c:v>531</c:v>
                </c:pt>
                <c:pt idx="2315">
                  <c:v>537</c:v>
                </c:pt>
                <c:pt idx="2316">
                  <c:v>549</c:v>
                </c:pt>
                <c:pt idx="2317">
                  <c:v>549</c:v>
                </c:pt>
                <c:pt idx="2318">
                  <c:v>555</c:v>
                </c:pt>
                <c:pt idx="2319">
                  <c:v>531</c:v>
                </c:pt>
                <c:pt idx="2320">
                  <c:v>567</c:v>
                </c:pt>
                <c:pt idx="2321">
                  <c:v>555</c:v>
                </c:pt>
                <c:pt idx="2322">
                  <c:v>555</c:v>
                </c:pt>
                <c:pt idx="2323">
                  <c:v>574</c:v>
                </c:pt>
                <c:pt idx="2324">
                  <c:v>564</c:v>
                </c:pt>
                <c:pt idx="2325">
                  <c:v>564</c:v>
                </c:pt>
                <c:pt idx="2326">
                  <c:v>531</c:v>
                </c:pt>
                <c:pt idx="2327">
                  <c:v>564</c:v>
                </c:pt>
                <c:pt idx="2328">
                  <c:v>564</c:v>
                </c:pt>
                <c:pt idx="2329">
                  <c:v>564</c:v>
                </c:pt>
                <c:pt idx="2330">
                  <c:v>555</c:v>
                </c:pt>
                <c:pt idx="2331">
                  <c:v>555</c:v>
                </c:pt>
                <c:pt idx="2332">
                  <c:v>549</c:v>
                </c:pt>
                <c:pt idx="2333">
                  <c:v>549</c:v>
                </c:pt>
                <c:pt idx="2334">
                  <c:v>567</c:v>
                </c:pt>
                <c:pt idx="2335">
                  <c:v>549</c:v>
                </c:pt>
                <c:pt idx="2336">
                  <c:v>564</c:v>
                </c:pt>
                <c:pt idx="2337">
                  <c:v>567</c:v>
                </c:pt>
                <c:pt idx="2338">
                  <c:v>564</c:v>
                </c:pt>
                <c:pt idx="2339">
                  <c:v>564</c:v>
                </c:pt>
                <c:pt idx="2340">
                  <c:v>567</c:v>
                </c:pt>
                <c:pt idx="2341">
                  <c:v>567</c:v>
                </c:pt>
                <c:pt idx="2342">
                  <c:v>567</c:v>
                </c:pt>
                <c:pt idx="2343">
                  <c:v>555</c:v>
                </c:pt>
                <c:pt idx="2344">
                  <c:v>567</c:v>
                </c:pt>
                <c:pt idx="2345">
                  <c:v>574</c:v>
                </c:pt>
                <c:pt idx="2346">
                  <c:v>555</c:v>
                </c:pt>
                <c:pt idx="2347">
                  <c:v>564</c:v>
                </c:pt>
                <c:pt idx="2348">
                  <c:v>564</c:v>
                </c:pt>
                <c:pt idx="2349">
                  <c:v>567</c:v>
                </c:pt>
                <c:pt idx="2350">
                  <c:v>537</c:v>
                </c:pt>
                <c:pt idx="2351">
                  <c:v>564</c:v>
                </c:pt>
                <c:pt idx="2352">
                  <c:v>555</c:v>
                </c:pt>
                <c:pt idx="2353">
                  <c:v>564</c:v>
                </c:pt>
                <c:pt idx="2354">
                  <c:v>549</c:v>
                </c:pt>
                <c:pt idx="2355">
                  <c:v>555</c:v>
                </c:pt>
                <c:pt idx="2356">
                  <c:v>567</c:v>
                </c:pt>
                <c:pt idx="2357">
                  <c:v>564</c:v>
                </c:pt>
                <c:pt idx="2358">
                  <c:v>564</c:v>
                </c:pt>
                <c:pt idx="2359">
                  <c:v>564</c:v>
                </c:pt>
                <c:pt idx="2360">
                  <c:v>564</c:v>
                </c:pt>
                <c:pt idx="2361">
                  <c:v>567</c:v>
                </c:pt>
                <c:pt idx="2362">
                  <c:v>555</c:v>
                </c:pt>
                <c:pt idx="2363">
                  <c:v>555</c:v>
                </c:pt>
                <c:pt idx="2364">
                  <c:v>567</c:v>
                </c:pt>
                <c:pt idx="2365">
                  <c:v>567</c:v>
                </c:pt>
                <c:pt idx="2366">
                  <c:v>564</c:v>
                </c:pt>
                <c:pt idx="2367">
                  <c:v>564</c:v>
                </c:pt>
                <c:pt idx="2368">
                  <c:v>549</c:v>
                </c:pt>
                <c:pt idx="2369">
                  <c:v>555</c:v>
                </c:pt>
                <c:pt idx="2370">
                  <c:v>555</c:v>
                </c:pt>
                <c:pt idx="2371">
                  <c:v>549</c:v>
                </c:pt>
                <c:pt idx="2372">
                  <c:v>545</c:v>
                </c:pt>
                <c:pt idx="2373">
                  <c:v>549</c:v>
                </c:pt>
                <c:pt idx="2374">
                  <c:v>527</c:v>
                </c:pt>
                <c:pt idx="2375">
                  <c:v>549</c:v>
                </c:pt>
                <c:pt idx="2376">
                  <c:v>537</c:v>
                </c:pt>
                <c:pt idx="2377">
                  <c:v>549</c:v>
                </c:pt>
                <c:pt idx="2378">
                  <c:v>545</c:v>
                </c:pt>
                <c:pt idx="2379">
                  <c:v>545</c:v>
                </c:pt>
                <c:pt idx="2380">
                  <c:v>555</c:v>
                </c:pt>
                <c:pt idx="2381">
                  <c:v>545</c:v>
                </c:pt>
                <c:pt idx="2382">
                  <c:v>555</c:v>
                </c:pt>
                <c:pt idx="2383">
                  <c:v>549</c:v>
                </c:pt>
                <c:pt idx="2384">
                  <c:v>555</c:v>
                </c:pt>
                <c:pt idx="2385">
                  <c:v>549</c:v>
                </c:pt>
                <c:pt idx="2386">
                  <c:v>537</c:v>
                </c:pt>
                <c:pt idx="2387">
                  <c:v>549</c:v>
                </c:pt>
                <c:pt idx="2388">
                  <c:v>555</c:v>
                </c:pt>
                <c:pt idx="2389">
                  <c:v>537</c:v>
                </c:pt>
                <c:pt idx="2390">
                  <c:v>537</c:v>
                </c:pt>
                <c:pt idx="2391">
                  <c:v>537</c:v>
                </c:pt>
                <c:pt idx="2392">
                  <c:v>527</c:v>
                </c:pt>
                <c:pt idx="2393">
                  <c:v>505</c:v>
                </c:pt>
                <c:pt idx="2394">
                  <c:v>531</c:v>
                </c:pt>
                <c:pt idx="2395">
                  <c:v>531</c:v>
                </c:pt>
                <c:pt idx="2396">
                  <c:v>520</c:v>
                </c:pt>
                <c:pt idx="2397">
                  <c:v>527</c:v>
                </c:pt>
                <c:pt idx="2398">
                  <c:v>520</c:v>
                </c:pt>
                <c:pt idx="2399">
                  <c:v>531</c:v>
                </c:pt>
                <c:pt idx="2400">
                  <c:v>527</c:v>
                </c:pt>
                <c:pt idx="2401">
                  <c:v>531</c:v>
                </c:pt>
                <c:pt idx="2402">
                  <c:v>545</c:v>
                </c:pt>
                <c:pt idx="2403">
                  <c:v>531</c:v>
                </c:pt>
                <c:pt idx="2404">
                  <c:v>531</c:v>
                </c:pt>
                <c:pt idx="2405">
                  <c:v>520</c:v>
                </c:pt>
                <c:pt idx="2406">
                  <c:v>537</c:v>
                </c:pt>
                <c:pt idx="2407">
                  <c:v>537</c:v>
                </c:pt>
                <c:pt idx="2408">
                  <c:v>527</c:v>
                </c:pt>
                <c:pt idx="2409">
                  <c:v>527</c:v>
                </c:pt>
                <c:pt idx="2410">
                  <c:v>527</c:v>
                </c:pt>
                <c:pt idx="2411">
                  <c:v>514</c:v>
                </c:pt>
                <c:pt idx="2412">
                  <c:v>531</c:v>
                </c:pt>
                <c:pt idx="2413">
                  <c:v>527</c:v>
                </c:pt>
                <c:pt idx="2414">
                  <c:v>514</c:v>
                </c:pt>
                <c:pt idx="2415">
                  <c:v>505</c:v>
                </c:pt>
                <c:pt idx="2416">
                  <c:v>514</c:v>
                </c:pt>
                <c:pt idx="2417">
                  <c:v>514</c:v>
                </c:pt>
                <c:pt idx="2418">
                  <c:v>505</c:v>
                </c:pt>
                <c:pt idx="2419">
                  <c:v>514</c:v>
                </c:pt>
                <c:pt idx="2420">
                  <c:v>500</c:v>
                </c:pt>
                <c:pt idx="2421">
                  <c:v>514</c:v>
                </c:pt>
                <c:pt idx="2422">
                  <c:v>497</c:v>
                </c:pt>
                <c:pt idx="2423">
                  <c:v>520</c:v>
                </c:pt>
                <c:pt idx="2424">
                  <c:v>527</c:v>
                </c:pt>
                <c:pt idx="2425">
                  <c:v>527</c:v>
                </c:pt>
                <c:pt idx="2426">
                  <c:v>520</c:v>
                </c:pt>
                <c:pt idx="2427">
                  <c:v>520</c:v>
                </c:pt>
                <c:pt idx="2428">
                  <c:v>527</c:v>
                </c:pt>
                <c:pt idx="2429">
                  <c:v>497</c:v>
                </c:pt>
                <c:pt idx="2430">
                  <c:v>514</c:v>
                </c:pt>
                <c:pt idx="2431">
                  <c:v>497</c:v>
                </c:pt>
                <c:pt idx="2432">
                  <c:v>500</c:v>
                </c:pt>
                <c:pt idx="2433">
                  <c:v>505</c:v>
                </c:pt>
                <c:pt idx="2434">
                  <c:v>500</c:v>
                </c:pt>
                <c:pt idx="2435">
                  <c:v>500</c:v>
                </c:pt>
                <c:pt idx="2436">
                  <c:v>486</c:v>
                </c:pt>
                <c:pt idx="2437">
                  <c:v>505</c:v>
                </c:pt>
                <c:pt idx="2438">
                  <c:v>488</c:v>
                </c:pt>
                <c:pt idx="2439">
                  <c:v>500</c:v>
                </c:pt>
                <c:pt idx="2440">
                  <c:v>505</c:v>
                </c:pt>
                <c:pt idx="2441">
                  <c:v>500</c:v>
                </c:pt>
                <c:pt idx="2442">
                  <c:v>488</c:v>
                </c:pt>
                <c:pt idx="2443">
                  <c:v>505</c:v>
                </c:pt>
                <c:pt idx="2444">
                  <c:v>500</c:v>
                </c:pt>
                <c:pt idx="2445">
                  <c:v>497</c:v>
                </c:pt>
                <c:pt idx="2446">
                  <c:v>488</c:v>
                </c:pt>
                <c:pt idx="2447">
                  <c:v>488</c:v>
                </c:pt>
                <c:pt idx="2448">
                  <c:v>481</c:v>
                </c:pt>
                <c:pt idx="2449">
                  <c:v>481</c:v>
                </c:pt>
                <c:pt idx="2450">
                  <c:v>488</c:v>
                </c:pt>
                <c:pt idx="2451">
                  <c:v>486</c:v>
                </c:pt>
                <c:pt idx="2452">
                  <c:v>488</c:v>
                </c:pt>
                <c:pt idx="2453">
                  <c:v>476</c:v>
                </c:pt>
                <c:pt idx="2454">
                  <c:v>488</c:v>
                </c:pt>
                <c:pt idx="2455">
                  <c:v>486</c:v>
                </c:pt>
                <c:pt idx="2456">
                  <c:v>497</c:v>
                </c:pt>
                <c:pt idx="2457">
                  <c:v>500</c:v>
                </c:pt>
                <c:pt idx="2458">
                  <c:v>500</c:v>
                </c:pt>
                <c:pt idx="2459">
                  <c:v>505</c:v>
                </c:pt>
                <c:pt idx="2460">
                  <c:v>476</c:v>
                </c:pt>
                <c:pt idx="2461">
                  <c:v>488</c:v>
                </c:pt>
                <c:pt idx="2462">
                  <c:v>488</c:v>
                </c:pt>
                <c:pt idx="2463">
                  <c:v>497</c:v>
                </c:pt>
                <c:pt idx="2464">
                  <c:v>497</c:v>
                </c:pt>
                <c:pt idx="2465">
                  <c:v>488</c:v>
                </c:pt>
                <c:pt idx="2466">
                  <c:v>486</c:v>
                </c:pt>
                <c:pt idx="2467">
                  <c:v>497</c:v>
                </c:pt>
                <c:pt idx="2468">
                  <c:v>514</c:v>
                </c:pt>
                <c:pt idx="2469">
                  <c:v>497</c:v>
                </c:pt>
                <c:pt idx="2470">
                  <c:v>481</c:v>
                </c:pt>
                <c:pt idx="2471">
                  <c:v>481</c:v>
                </c:pt>
                <c:pt idx="2472">
                  <c:v>486</c:v>
                </c:pt>
                <c:pt idx="2473">
                  <c:v>486</c:v>
                </c:pt>
                <c:pt idx="2474">
                  <c:v>486</c:v>
                </c:pt>
                <c:pt idx="2475">
                  <c:v>481</c:v>
                </c:pt>
                <c:pt idx="2476">
                  <c:v>488</c:v>
                </c:pt>
                <c:pt idx="2477">
                  <c:v>472</c:v>
                </c:pt>
                <c:pt idx="2478">
                  <c:v>486</c:v>
                </c:pt>
                <c:pt idx="2479">
                  <c:v>500</c:v>
                </c:pt>
                <c:pt idx="2480">
                  <c:v>488</c:v>
                </c:pt>
                <c:pt idx="2481">
                  <c:v>497</c:v>
                </c:pt>
                <c:pt idx="2482">
                  <c:v>486</c:v>
                </c:pt>
                <c:pt idx="2483">
                  <c:v>497</c:v>
                </c:pt>
                <c:pt idx="2484">
                  <c:v>488</c:v>
                </c:pt>
                <c:pt idx="2485">
                  <c:v>497</c:v>
                </c:pt>
                <c:pt idx="2486">
                  <c:v>486</c:v>
                </c:pt>
                <c:pt idx="2487">
                  <c:v>500</c:v>
                </c:pt>
                <c:pt idx="2488">
                  <c:v>505</c:v>
                </c:pt>
                <c:pt idx="2489">
                  <c:v>488</c:v>
                </c:pt>
                <c:pt idx="2490">
                  <c:v>527</c:v>
                </c:pt>
                <c:pt idx="2491">
                  <c:v>500</c:v>
                </c:pt>
                <c:pt idx="2492">
                  <c:v>505</c:v>
                </c:pt>
                <c:pt idx="2493">
                  <c:v>497</c:v>
                </c:pt>
                <c:pt idx="2494">
                  <c:v>488</c:v>
                </c:pt>
                <c:pt idx="2495">
                  <c:v>505</c:v>
                </c:pt>
                <c:pt idx="2496">
                  <c:v>505</c:v>
                </c:pt>
                <c:pt idx="2497">
                  <c:v>486</c:v>
                </c:pt>
                <c:pt idx="2498">
                  <c:v>500</c:v>
                </c:pt>
                <c:pt idx="2499">
                  <c:v>488</c:v>
                </c:pt>
                <c:pt idx="2500">
                  <c:v>497</c:v>
                </c:pt>
                <c:pt idx="2501">
                  <c:v>472</c:v>
                </c:pt>
                <c:pt idx="2502">
                  <c:v>497</c:v>
                </c:pt>
                <c:pt idx="2503">
                  <c:v>500</c:v>
                </c:pt>
                <c:pt idx="2504">
                  <c:v>486</c:v>
                </c:pt>
                <c:pt idx="2505">
                  <c:v>486</c:v>
                </c:pt>
                <c:pt idx="2506">
                  <c:v>472</c:v>
                </c:pt>
                <c:pt idx="2507">
                  <c:v>486</c:v>
                </c:pt>
                <c:pt idx="2508">
                  <c:v>481</c:v>
                </c:pt>
                <c:pt idx="2509">
                  <c:v>476</c:v>
                </c:pt>
                <c:pt idx="2510">
                  <c:v>476</c:v>
                </c:pt>
                <c:pt idx="2511">
                  <c:v>476</c:v>
                </c:pt>
                <c:pt idx="2512">
                  <c:v>476</c:v>
                </c:pt>
                <c:pt idx="2513">
                  <c:v>472</c:v>
                </c:pt>
                <c:pt idx="2514">
                  <c:v>486</c:v>
                </c:pt>
                <c:pt idx="2515">
                  <c:v>497</c:v>
                </c:pt>
                <c:pt idx="2516">
                  <c:v>488</c:v>
                </c:pt>
                <c:pt idx="2517">
                  <c:v>486</c:v>
                </c:pt>
                <c:pt idx="2518">
                  <c:v>476</c:v>
                </c:pt>
                <c:pt idx="2519">
                  <c:v>486</c:v>
                </c:pt>
                <c:pt idx="2520">
                  <c:v>476</c:v>
                </c:pt>
                <c:pt idx="2521">
                  <c:v>481</c:v>
                </c:pt>
                <c:pt idx="2522">
                  <c:v>486</c:v>
                </c:pt>
                <c:pt idx="2523">
                  <c:v>476</c:v>
                </c:pt>
                <c:pt idx="2524">
                  <c:v>481</c:v>
                </c:pt>
                <c:pt idx="2525">
                  <c:v>481</c:v>
                </c:pt>
                <c:pt idx="2526">
                  <c:v>476</c:v>
                </c:pt>
                <c:pt idx="2527">
                  <c:v>476</c:v>
                </c:pt>
                <c:pt idx="2528">
                  <c:v>460</c:v>
                </c:pt>
                <c:pt idx="2529">
                  <c:v>460</c:v>
                </c:pt>
                <c:pt idx="2530">
                  <c:v>456</c:v>
                </c:pt>
                <c:pt idx="2531">
                  <c:v>451</c:v>
                </c:pt>
                <c:pt idx="2532">
                  <c:v>446</c:v>
                </c:pt>
                <c:pt idx="2533">
                  <c:v>456</c:v>
                </c:pt>
                <c:pt idx="2534">
                  <c:v>446</c:v>
                </c:pt>
                <c:pt idx="2535">
                  <c:v>442</c:v>
                </c:pt>
                <c:pt idx="2536">
                  <c:v>451</c:v>
                </c:pt>
                <c:pt idx="2537">
                  <c:v>451</c:v>
                </c:pt>
                <c:pt idx="2538">
                  <c:v>456</c:v>
                </c:pt>
                <c:pt idx="2539">
                  <c:v>456</c:v>
                </c:pt>
                <c:pt idx="2540">
                  <c:v>456</c:v>
                </c:pt>
                <c:pt idx="2541">
                  <c:v>451</c:v>
                </c:pt>
                <c:pt idx="2542">
                  <c:v>460</c:v>
                </c:pt>
                <c:pt idx="2543">
                  <c:v>456</c:v>
                </c:pt>
                <c:pt idx="2544">
                  <c:v>451</c:v>
                </c:pt>
                <c:pt idx="2545">
                  <c:v>451</c:v>
                </c:pt>
                <c:pt idx="2546">
                  <c:v>481</c:v>
                </c:pt>
                <c:pt idx="2547">
                  <c:v>460</c:v>
                </c:pt>
                <c:pt idx="2548">
                  <c:v>460</c:v>
                </c:pt>
                <c:pt idx="2549">
                  <c:v>472</c:v>
                </c:pt>
                <c:pt idx="2550">
                  <c:v>460</c:v>
                </c:pt>
                <c:pt idx="2551">
                  <c:v>464</c:v>
                </c:pt>
                <c:pt idx="2552">
                  <c:v>456</c:v>
                </c:pt>
                <c:pt idx="2553">
                  <c:v>481</c:v>
                </c:pt>
                <c:pt idx="2554">
                  <c:v>460</c:v>
                </c:pt>
                <c:pt idx="2555">
                  <c:v>472</c:v>
                </c:pt>
                <c:pt idx="2556">
                  <c:v>472</c:v>
                </c:pt>
                <c:pt idx="2557">
                  <c:v>460</c:v>
                </c:pt>
                <c:pt idx="2558">
                  <c:v>464</c:v>
                </c:pt>
                <c:pt idx="2559">
                  <c:v>476</c:v>
                </c:pt>
                <c:pt idx="2560">
                  <c:v>472</c:v>
                </c:pt>
                <c:pt idx="2561">
                  <c:v>460</c:v>
                </c:pt>
                <c:pt idx="2562">
                  <c:v>456</c:v>
                </c:pt>
                <c:pt idx="2563">
                  <c:v>472</c:v>
                </c:pt>
                <c:pt idx="2564">
                  <c:v>476</c:v>
                </c:pt>
                <c:pt idx="2565">
                  <c:v>460</c:v>
                </c:pt>
                <c:pt idx="2566">
                  <c:v>476</c:v>
                </c:pt>
                <c:pt idx="2567">
                  <c:v>472</c:v>
                </c:pt>
                <c:pt idx="2568">
                  <c:v>464</c:v>
                </c:pt>
                <c:pt idx="2569">
                  <c:v>460</c:v>
                </c:pt>
                <c:pt idx="2570">
                  <c:v>472</c:v>
                </c:pt>
                <c:pt idx="2571">
                  <c:v>472</c:v>
                </c:pt>
                <c:pt idx="2572">
                  <c:v>464</c:v>
                </c:pt>
                <c:pt idx="2573">
                  <c:v>481</c:v>
                </c:pt>
                <c:pt idx="2574">
                  <c:v>481</c:v>
                </c:pt>
                <c:pt idx="2575">
                  <c:v>486</c:v>
                </c:pt>
                <c:pt idx="2576">
                  <c:v>486</c:v>
                </c:pt>
                <c:pt idx="2577">
                  <c:v>488</c:v>
                </c:pt>
                <c:pt idx="2578">
                  <c:v>486</c:v>
                </c:pt>
                <c:pt idx="2579">
                  <c:v>486</c:v>
                </c:pt>
                <c:pt idx="2580">
                  <c:v>497</c:v>
                </c:pt>
                <c:pt idx="2581">
                  <c:v>488</c:v>
                </c:pt>
                <c:pt idx="2582">
                  <c:v>486</c:v>
                </c:pt>
                <c:pt idx="2583">
                  <c:v>486</c:v>
                </c:pt>
                <c:pt idx="2584">
                  <c:v>500</c:v>
                </c:pt>
                <c:pt idx="2585">
                  <c:v>486</c:v>
                </c:pt>
                <c:pt idx="2586">
                  <c:v>476</c:v>
                </c:pt>
                <c:pt idx="2587">
                  <c:v>486</c:v>
                </c:pt>
                <c:pt idx="2588">
                  <c:v>488</c:v>
                </c:pt>
                <c:pt idx="2589">
                  <c:v>486</c:v>
                </c:pt>
                <c:pt idx="2590">
                  <c:v>488</c:v>
                </c:pt>
                <c:pt idx="2591">
                  <c:v>488</c:v>
                </c:pt>
                <c:pt idx="2592">
                  <c:v>486</c:v>
                </c:pt>
                <c:pt idx="2593">
                  <c:v>497</c:v>
                </c:pt>
                <c:pt idx="2594">
                  <c:v>481</c:v>
                </c:pt>
                <c:pt idx="2595">
                  <c:v>497</c:v>
                </c:pt>
                <c:pt idx="2596">
                  <c:v>486</c:v>
                </c:pt>
                <c:pt idx="2597">
                  <c:v>497</c:v>
                </c:pt>
                <c:pt idx="2598">
                  <c:v>486</c:v>
                </c:pt>
                <c:pt idx="2599">
                  <c:v>505</c:v>
                </c:pt>
                <c:pt idx="2600">
                  <c:v>505</c:v>
                </c:pt>
                <c:pt idx="2601">
                  <c:v>514</c:v>
                </c:pt>
                <c:pt idx="2602">
                  <c:v>520</c:v>
                </c:pt>
                <c:pt idx="2603">
                  <c:v>505</c:v>
                </c:pt>
                <c:pt idx="2604">
                  <c:v>500</c:v>
                </c:pt>
                <c:pt idx="2605">
                  <c:v>486</c:v>
                </c:pt>
                <c:pt idx="2606">
                  <c:v>500</c:v>
                </c:pt>
                <c:pt idx="2607">
                  <c:v>500</c:v>
                </c:pt>
                <c:pt idx="2608">
                  <c:v>497</c:v>
                </c:pt>
                <c:pt idx="2609">
                  <c:v>486</c:v>
                </c:pt>
                <c:pt idx="2610">
                  <c:v>488</c:v>
                </c:pt>
                <c:pt idx="2611">
                  <c:v>497</c:v>
                </c:pt>
                <c:pt idx="2612">
                  <c:v>486</c:v>
                </c:pt>
                <c:pt idx="2613">
                  <c:v>500</c:v>
                </c:pt>
                <c:pt idx="2614">
                  <c:v>488</c:v>
                </c:pt>
                <c:pt idx="2615">
                  <c:v>497</c:v>
                </c:pt>
                <c:pt idx="2616">
                  <c:v>497</c:v>
                </c:pt>
                <c:pt idx="2617">
                  <c:v>486</c:v>
                </c:pt>
                <c:pt idx="2618">
                  <c:v>500</c:v>
                </c:pt>
                <c:pt idx="2619">
                  <c:v>497</c:v>
                </c:pt>
                <c:pt idx="2620">
                  <c:v>486</c:v>
                </c:pt>
                <c:pt idx="2621">
                  <c:v>505</c:v>
                </c:pt>
                <c:pt idx="2622">
                  <c:v>486</c:v>
                </c:pt>
                <c:pt idx="2623">
                  <c:v>481</c:v>
                </c:pt>
                <c:pt idx="2624">
                  <c:v>497</c:v>
                </c:pt>
                <c:pt idx="2625">
                  <c:v>486</c:v>
                </c:pt>
                <c:pt idx="2626">
                  <c:v>481</c:v>
                </c:pt>
                <c:pt idx="2627">
                  <c:v>472</c:v>
                </c:pt>
                <c:pt idx="2628">
                  <c:v>486</c:v>
                </c:pt>
                <c:pt idx="2629">
                  <c:v>476</c:v>
                </c:pt>
                <c:pt idx="2630">
                  <c:v>481</c:v>
                </c:pt>
                <c:pt idx="2631">
                  <c:v>481</c:v>
                </c:pt>
                <c:pt idx="2632">
                  <c:v>486</c:v>
                </c:pt>
                <c:pt idx="2633">
                  <c:v>481</c:v>
                </c:pt>
                <c:pt idx="2634">
                  <c:v>472</c:v>
                </c:pt>
                <c:pt idx="2635">
                  <c:v>497</c:v>
                </c:pt>
                <c:pt idx="2636">
                  <c:v>481</c:v>
                </c:pt>
                <c:pt idx="2637">
                  <c:v>488</c:v>
                </c:pt>
                <c:pt idx="2638">
                  <c:v>486</c:v>
                </c:pt>
                <c:pt idx="2639">
                  <c:v>488</c:v>
                </c:pt>
                <c:pt idx="2640">
                  <c:v>497</c:v>
                </c:pt>
                <c:pt idx="2641">
                  <c:v>488</c:v>
                </c:pt>
                <c:pt idx="2642">
                  <c:v>500</c:v>
                </c:pt>
                <c:pt idx="2643">
                  <c:v>500</c:v>
                </c:pt>
                <c:pt idx="2644">
                  <c:v>500</c:v>
                </c:pt>
                <c:pt idx="2645">
                  <c:v>500</c:v>
                </c:pt>
                <c:pt idx="2646">
                  <c:v>520</c:v>
                </c:pt>
                <c:pt idx="2647">
                  <c:v>500</c:v>
                </c:pt>
                <c:pt idx="2648">
                  <c:v>497</c:v>
                </c:pt>
                <c:pt idx="2649">
                  <c:v>514</c:v>
                </c:pt>
                <c:pt idx="2650">
                  <c:v>505</c:v>
                </c:pt>
                <c:pt idx="2651">
                  <c:v>500</c:v>
                </c:pt>
                <c:pt idx="2652">
                  <c:v>514</c:v>
                </c:pt>
                <c:pt idx="2653">
                  <c:v>500</c:v>
                </c:pt>
                <c:pt idx="2654">
                  <c:v>500</c:v>
                </c:pt>
                <c:pt idx="2655">
                  <c:v>497</c:v>
                </c:pt>
                <c:pt idx="2656">
                  <c:v>514</c:v>
                </c:pt>
                <c:pt idx="2657">
                  <c:v>505</c:v>
                </c:pt>
                <c:pt idx="2658">
                  <c:v>500</c:v>
                </c:pt>
                <c:pt idx="2659">
                  <c:v>514</c:v>
                </c:pt>
                <c:pt idx="2660">
                  <c:v>488</c:v>
                </c:pt>
                <c:pt idx="2661">
                  <c:v>505</c:v>
                </c:pt>
                <c:pt idx="2662">
                  <c:v>500</c:v>
                </c:pt>
                <c:pt idx="2663">
                  <c:v>500</c:v>
                </c:pt>
                <c:pt idx="2664">
                  <c:v>497</c:v>
                </c:pt>
                <c:pt idx="2665">
                  <c:v>497</c:v>
                </c:pt>
                <c:pt idx="2666">
                  <c:v>488</c:v>
                </c:pt>
                <c:pt idx="2667">
                  <c:v>481</c:v>
                </c:pt>
                <c:pt idx="2668">
                  <c:v>486</c:v>
                </c:pt>
                <c:pt idx="2669">
                  <c:v>488</c:v>
                </c:pt>
                <c:pt idx="2670">
                  <c:v>476</c:v>
                </c:pt>
                <c:pt idx="2671">
                  <c:v>476</c:v>
                </c:pt>
                <c:pt idx="2672">
                  <c:v>472</c:v>
                </c:pt>
                <c:pt idx="2673">
                  <c:v>481</c:v>
                </c:pt>
                <c:pt idx="2674">
                  <c:v>472</c:v>
                </c:pt>
                <c:pt idx="2675">
                  <c:v>460</c:v>
                </c:pt>
                <c:pt idx="2676">
                  <c:v>464</c:v>
                </c:pt>
                <c:pt idx="2677">
                  <c:v>451</c:v>
                </c:pt>
                <c:pt idx="2678">
                  <c:v>456</c:v>
                </c:pt>
                <c:pt idx="2679">
                  <c:v>446</c:v>
                </c:pt>
                <c:pt idx="2680">
                  <c:v>472</c:v>
                </c:pt>
                <c:pt idx="2681">
                  <c:v>460</c:v>
                </c:pt>
                <c:pt idx="2682">
                  <c:v>451</c:v>
                </c:pt>
                <c:pt idx="2683">
                  <c:v>464</c:v>
                </c:pt>
                <c:pt idx="2684">
                  <c:v>446</c:v>
                </c:pt>
                <c:pt idx="2685">
                  <c:v>451</c:v>
                </c:pt>
                <c:pt idx="2686">
                  <c:v>446</c:v>
                </c:pt>
                <c:pt idx="2687">
                  <c:v>456</c:v>
                </c:pt>
                <c:pt idx="2688">
                  <c:v>451</c:v>
                </c:pt>
                <c:pt idx="2689">
                  <c:v>436</c:v>
                </c:pt>
                <c:pt idx="2690">
                  <c:v>451</c:v>
                </c:pt>
                <c:pt idx="2691">
                  <c:v>464</c:v>
                </c:pt>
                <c:pt idx="2692">
                  <c:v>451</c:v>
                </c:pt>
                <c:pt idx="2693">
                  <c:v>456</c:v>
                </c:pt>
                <c:pt idx="2694">
                  <c:v>460</c:v>
                </c:pt>
                <c:pt idx="2695">
                  <c:v>464</c:v>
                </c:pt>
                <c:pt idx="2696">
                  <c:v>476</c:v>
                </c:pt>
                <c:pt idx="2697">
                  <c:v>460</c:v>
                </c:pt>
                <c:pt idx="2698">
                  <c:v>472</c:v>
                </c:pt>
                <c:pt idx="2699">
                  <c:v>460</c:v>
                </c:pt>
                <c:pt idx="2700">
                  <c:v>464</c:v>
                </c:pt>
                <c:pt idx="2701">
                  <c:v>460</c:v>
                </c:pt>
                <c:pt idx="2702">
                  <c:v>472</c:v>
                </c:pt>
                <c:pt idx="2703">
                  <c:v>476</c:v>
                </c:pt>
                <c:pt idx="2704">
                  <c:v>456</c:v>
                </c:pt>
                <c:pt idx="2705">
                  <c:v>456</c:v>
                </c:pt>
                <c:pt idx="2706">
                  <c:v>446</c:v>
                </c:pt>
                <c:pt idx="2707">
                  <c:v>472</c:v>
                </c:pt>
                <c:pt idx="2708">
                  <c:v>451</c:v>
                </c:pt>
                <c:pt idx="2709">
                  <c:v>464</c:v>
                </c:pt>
                <c:pt idx="2710">
                  <c:v>476</c:v>
                </c:pt>
                <c:pt idx="2711">
                  <c:v>476</c:v>
                </c:pt>
                <c:pt idx="2712">
                  <c:v>472</c:v>
                </c:pt>
                <c:pt idx="2713">
                  <c:v>472</c:v>
                </c:pt>
                <c:pt idx="2714">
                  <c:v>486</c:v>
                </c:pt>
                <c:pt idx="2715">
                  <c:v>476</c:v>
                </c:pt>
                <c:pt idx="2716">
                  <c:v>472</c:v>
                </c:pt>
                <c:pt idx="2717">
                  <c:v>476</c:v>
                </c:pt>
                <c:pt idx="2718">
                  <c:v>476</c:v>
                </c:pt>
                <c:pt idx="2719">
                  <c:v>476</c:v>
                </c:pt>
                <c:pt idx="2720">
                  <c:v>476</c:v>
                </c:pt>
                <c:pt idx="2721">
                  <c:v>481</c:v>
                </c:pt>
                <c:pt idx="2722">
                  <c:v>488</c:v>
                </c:pt>
                <c:pt idx="2723">
                  <c:v>476</c:v>
                </c:pt>
                <c:pt idx="2724">
                  <c:v>486</c:v>
                </c:pt>
                <c:pt idx="2725">
                  <c:v>486</c:v>
                </c:pt>
                <c:pt idx="2726">
                  <c:v>488</c:v>
                </c:pt>
                <c:pt idx="2727">
                  <c:v>500</c:v>
                </c:pt>
                <c:pt idx="2728">
                  <c:v>486</c:v>
                </c:pt>
                <c:pt idx="2729">
                  <c:v>486</c:v>
                </c:pt>
                <c:pt idx="2730">
                  <c:v>460</c:v>
                </c:pt>
                <c:pt idx="2731">
                  <c:v>486</c:v>
                </c:pt>
                <c:pt idx="2732">
                  <c:v>476</c:v>
                </c:pt>
                <c:pt idx="2733">
                  <c:v>488</c:v>
                </c:pt>
                <c:pt idx="2734">
                  <c:v>486</c:v>
                </c:pt>
                <c:pt idx="2735">
                  <c:v>481</c:v>
                </c:pt>
                <c:pt idx="2736">
                  <c:v>486</c:v>
                </c:pt>
                <c:pt idx="2737">
                  <c:v>481</c:v>
                </c:pt>
                <c:pt idx="2738">
                  <c:v>486</c:v>
                </c:pt>
                <c:pt idx="2739">
                  <c:v>481</c:v>
                </c:pt>
                <c:pt idx="2740">
                  <c:v>481</c:v>
                </c:pt>
                <c:pt idx="2741">
                  <c:v>488</c:v>
                </c:pt>
                <c:pt idx="2742">
                  <c:v>481</c:v>
                </c:pt>
                <c:pt idx="2743">
                  <c:v>476</c:v>
                </c:pt>
                <c:pt idx="2744">
                  <c:v>481</c:v>
                </c:pt>
                <c:pt idx="2745">
                  <c:v>476</c:v>
                </c:pt>
                <c:pt idx="2746">
                  <c:v>472</c:v>
                </c:pt>
                <c:pt idx="2747">
                  <c:v>456</c:v>
                </c:pt>
                <c:pt idx="2748">
                  <c:v>456</c:v>
                </c:pt>
                <c:pt idx="2749">
                  <c:v>456</c:v>
                </c:pt>
                <c:pt idx="2750">
                  <c:v>460</c:v>
                </c:pt>
                <c:pt idx="2751">
                  <c:v>472</c:v>
                </c:pt>
                <c:pt idx="2752">
                  <c:v>456</c:v>
                </c:pt>
                <c:pt idx="2753">
                  <c:v>464</c:v>
                </c:pt>
                <c:pt idx="2754">
                  <c:v>472</c:v>
                </c:pt>
                <c:pt idx="2755">
                  <c:v>476</c:v>
                </c:pt>
                <c:pt idx="2756">
                  <c:v>460</c:v>
                </c:pt>
                <c:pt idx="2757">
                  <c:v>472</c:v>
                </c:pt>
                <c:pt idx="2758">
                  <c:v>481</c:v>
                </c:pt>
                <c:pt idx="2759">
                  <c:v>464</c:v>
                </c:pt>
                <c:pt idx="2760">
                  <c:v>472</c:v>
                </c:pt>
                <c:pt idx="2761">
                  <c:v>472</c:v>
                </c:pt>
                <c:pt idx="2762">
                  <c:v>472</c:v>
                </c:pt>
                <c:pt idx="2763">
                  <c:v>472</c:v>
                </c:pt>
                <c:pt idx="2764">
                  <c:v>456</c:v>
                </c:pt>
                <c:pt idx="2765">
                  <c:v>464</c:v>
                </c:pt>
                <c:pt idx="2766">
                  <c:v>476</c:v>
                </c:pt>
                <c:pt idx="2767">
                  <c:v>472</c:v>
                </c:pt>
                <c:pt idx="2768">
                  <c:v>464</c:v>
                </c:pt>
                <c:pt idx="2769">
                  <c:v>472</c:v>
                </c:pt>
                <c:pt idx="2770">
                  <c:v>464</c:v>
                </c:pt>
                <c:pt idx="2771">
                  <c:v>460</c:v>
                </c:pt>
                <c:pt idx="2772">
                  <c:v>460</c:v>
                </c:pt>
                <c:pt idx="2773">
                  <c:v>464</c:v>
                </c:pt>
                <c:pt idx="2774">
                  <c:v>460</c:v>
                </c:pt>
                <c:pt idx="2775">
                  <c:v>464</c:v>
                </c:pt>
                <c:pt idx="2776">
                  <c:v>456</c:v>
                </c:pt>
                <c:pt idx="2777">
                  <c:v>456</c:v>
                </c:pt>
                <c:pt idx="2778">
                  <c:v>464</c:v>
                </c:pt>
                <c:pt idx="2779">
                  <c:v>472</c:v>
                </c:pt>
                <c:pt idx="2780">
                  <c:v>464</c:v>
                </c:pt>
                <c:pt idx="2781">
                  <c:v>451</c:v>
                </c:pt>
                <c:pt idx="2782">
                  <c:v>464</c:v>
                </c:pt>
                <c:pt idx="2783">
                  <c:v>464</c:v>
                </c:pt>
                <c:pt idx="2784">
                  <c:v>460</c:v>
                </c:pt>
                <c:pt idx="2785">
                  <c:v>446</c:v>
                </c:pt>
                <c:pt idx="2786">
                  <c:v>451</c:v>
                </c:pt>
                <c:pt idx="2787">
                  <c:v>451</c:v>
                </c:pt>
                <c:pt idx="2788">
                  <c:v>442</c:v>
                </c:pt>
                <c:pt idx="2789">
                  <c:v>456</c:v>
                </c:pt>
                <c:pt idx="2790">
                  <c:v>460</c:v>
                </c:pt>
                <c:pt idx="2791">
                  <c:v>476</c:v>
                </c:pt>
                <c:pt idx="2792">
                  <c:v>472</c:v>
                </c:pt>
                <c:pt idx="2793">
                  <c:v>456</c:v>
                </c:pt>
                <c:pt idx="2794">
                  <c:v>451</c:v>
                </c:pt>
                <c:pt idx="2795">
                  <c:v>451</c:v>
                </c:pt>
                <c:pt idx="2796">
                  <c:v>456</c:v>
                </c:pt>
                <c:pt idx="2797">
                  <c:v>456</c:v>
                </c:pt>
                <c:pt idx="2798">
                  <c:v>446</c:v>
                </c:pt>
                <c:pt idx="2799">
                  <c:v>460</c:v>
                </c:pt>
                <c:pt idx="2800">
                  <c:v>442</c:v>
                </c:pt>
                <c:pt idx="2801">
                  <c:v>451</c:v>
                </c:pt>
                <c:pt idx="2802">
                  <c:v>442</c:v>
                </c:pt>
                <c:pt idx="2803">
                  <c:v>451</c:v>
                </c:pt>
                <c:pt idx="2804">
                  <c:v>456</c:v>
                </c:pt>
                <c:pt idx="2805">
                  <c:v>436</c:v>
                </c:pt>
                <c:pt idx="2806">
                  <c:v>451</c:v>
                </c:pt>
                <c:pt idx="2807">
                  <c:v>442</c:v>
                </c:pt>
                <c:pt idx="2808">
                  <c:v>446</c:v>
                </c:pt>
                <c:pt idx="2809">
                  <c:v>436</c:v>
                </c:pt>
                <c:pt idx="2810">
                  <c:v>442</c:v>
                </c:pt>
                <c:pt idx="2811">
                  <c:v>446</c:v>
                </c:pt>
                <c:pt idx="2812">
                  <c:v>451</c:v>
                </c:pt>
                <c:pt idx="2813">
                  <c:v>446</c:v>
                </c:pt>
                <c:pt idx="2814">
                  <c:v>442</c:v>
                </c:pt>
                <c:pt idx="2815">
                  <c:v>456</c:v>
                </c:pt>
                <c:pt idx="2816">
                  <c:v>456</c:v>
                </c:pt>
                <c:pt idx="2817">
                  <c:v>446</c:v>
                </c:pt>
                <c:pt idx="2818">
                  <c:v>451</c:v>
                </c:pt>
                <c:pt idx="2819">
                  <c:v>456</c:v>
                </c:pt>
                <c:pt idx="2820">
                  <c:v>456</c:v>
                </c:pt>
                <c:pt idx="2821">
                  <c:v>451</c:v>
                </c:pt>
                <c:pt idx="2822">
                  <c:v>434</c:v>
                </c:pt>
                <c:pt idx="2823">
                  <c:v>446</c:v>
                </c:pt>
                <c:pt idx="2824">
                  <c:v>446</c:v>
                </c:pt>
                <c:pt idx="2825">
                  <c:v>442</c:v>
                </c:pt>
                <c:pt idx="2826">
                  <c:v>442</c:v>
                </c:pt>
                <c:pt idx="2827">
                  <c:v>436</c:v>
                </c:pt>
                <c:pt idx="2828">
                  <c:v>446</c:v>
                </c:pt>
                <c:pt idx="2829">
                  <c:v>425</c:v>
                </c:pt>
                <c:pt idx="2830">
                  <c:v>442</c:v>
                </c:pt>
                <c:pt idx="2831">
                  <c:v>434</c:v>
                </c:pt>
                <c:pt idx="2832">
                  <c:v>442</c:v>
                </c:pt>
                <c:pt idx="2833">
                  <c:v>436</c:v>
                </c:pt>
                <c:pt idx="2834">
                  <c:v>425</c:v>
                </c:pt>
                <c:pt idx="2835">
                  <c:v>423</c:v>
                </c:pt>
                <c:pt idx="2836">
                  <c:v>436</c:v>
                </c:pt>
                <c:pt idx="2837">
                  <c:v>434</c:v>
                </c:pt>
                <c:pt idx="2838">
                  <c:v>423</c:v>
                </c:pt>
                <c:pt idx="2839">
                  <c:v>418</c:v>
                </c:pt>
                <c:pt idx="2840">
                  <c:v>423</c:v>
                </c:pt>
                <c:pt idx="2841">
                  <c:v>418</c:v>
                </c:pt>
                <c:pt idx="2842">
                  <c:v>410</c:v>
                </c:pt>
                <c:pt idx="2843">
                  <c:v>423</c:v>
                </c:pt>
                <c:pt idx="2844">
                  <c:v>418</c:v>
                </c:pt>
                <c:pt idx="2845">
                  <c:v>425</c:v>
                </c:pt>
                <c:pt idx="2846">
                  <c:v>415</c:v>
                </c:pt>
                <c:pt idx="2847">
                  <c:v>425</c:v>
                </c:pt>
                <c:pt idx="2848">
                  <c:v>423</c:v>
                </c:pt>
                <c:pt idx="2849">
                  <c:v>423</c:v>
                </c:pt>
                <c:pt idx="2850">
                  <c:v>423</c:v>
                </c:pt>
                <c:pt idx="2851">
                  <c:v>410</c:v>
                </c:pt>
                <c:pt idx="2852">
                  <c:v>425</c:v>
                </c:pt>
                <c:pt idx="2853">
                  <c:v>418</c:v>
                </c:pt>
                <c:pt idx="2854">
                  <c:v>423</c:v>
                </c:pt>
                <c:pt idx="2855">
                  <c:v>418</c:v>
                </c:pt>
                <c:pt idx="2856">
                  <c:v>418</c:v>
                </c:pt>
                <c:pt idx="2857">
                  <c:v>425</c:v>
                </c:pt>
                <c:pt idx="2858">
                  <c:v>418</c:v>
                </c:pt>
                <c:pt idx="2859">
                  <c:v>418</c:v>
                </c:pt>
                <c:pt idx="2860">
                  <c:v>415</c:v>
                </c:pt>
                <c:pt idx="2861">
                  <c:v>401</c:v>
                </c:pt>
                <c:pt idx="2862">
                  <c:v>400</c:v>
                </c:pt>
                <c:pt idx="2863">
                  <c:v>400</c:v>
                </c:pt>
                <c:pt idx="2864">
                  <c:v>407</c:v>
                </c:pt>
                <c:pt idx="2865">
                  <c:v>400</c:v>
                </c:pt>
                <c:pt idx="2866">
                  <c:v>400</c:v>
                </c:pt>
                <c:pt idx="2867">
                  <c:v>410</c:v>
                </c:pt>
                <c:pt idx="2868">
                  <c:v>400</c:v>
                </c:pt>
                <c:pt idx="2869">
                  <c:v>439</c:v>
                </c:pt>
                <c:pt idx="2870">
                  <c:v>411</c:v>
                </c:pt>
                <c:pt idx="2871">
                  <c:v>405</c:v>
                </c:pt>
                <c:pt idx="2872">
                  <c:v>409</c:v>
                </c:pt>
                <c:pt idx="2873">
                  <c:v>405</c:v>
                </c:pt>
                <c:pt idx="2874">
                  <c:v>420</c:v>
                </c:pt>
                <c:pt idx="2875">
                  <c:v>409</c:v>
                </c:pt>
                <c:pt idx="2876">
                  <c:v>409</c:v>
                </c:pt>
                <c:pt idx="2877">
                  <c:v>409</c:v>
                </c:pt>
                <c:pt idx="2878">
                  <c:v>415</c:v>
                </c:pt>
                <c:pt idx="2879">
                  <c:v>420</c:v>
                </c:pt>
                <c:pt idx="2880">
                  <c:v>420</c:v>
                </c:pt>
                <c:pt idx="2881">
                  <c:v>434</c:v>
                </c:pt>
                <c:pt idx="2882">
                  <c:v>434</c:v>
                </c:pt>
                <c:pt idx="2883">
                  <c:v>456</c:v>
                </c:pt>
                <c:pt idx="2884">
                  <c:v>448</c:v>
                </c:pt>
                <c:pt idx="2885">
                  <c:v>451</c:v>
                </c:pt>
                <c:pt idx="2886">
                  <c:v>448</c:v>
                </c:pt>
                <c:pt idx="2887">
                  <c:v>428</c:v>
                </c:pt>
                <c:pt idx="2888">
                  <c:v>442</c:v>
                </c:pt>
                <c:pt idx="2889">
                  <c:v>442</c:v>
                </c:pt>
                <c:pt idx="2890">
                  <c:v>434</c:v>
                </c:pt>
                <c:pt idx="2891">
                  <c:v>442</c:v>
                </c:pt>
                <c:pt idx="2892">
                  <c:v>424</c:v>
                </c:pt>
                <c:pt idx="2893">
                  <c:v>424</c:v>
                </c:pt>
                <c:pt idx="2894">
                  <c:v>434</c:v>
                </c:pt>
                <c:pt idx="2895">
                  <c:v>424</c:v>
                </c:pt>
                <c:pt idx="2896">
                  <c:v>424</c:v>
                </c:pt>
                <c:pt idx="2897">
                  <c:v>420</c:v>
                </c:pt>
                <c:pt idx="2898">
                  <c:v>428</c:v>
                </c:pt>
                <c:pt idx="2899">
                  <c:v>420</c:v>
                </c:pt>
                <c:pt idx="2900">
                  <c:v>424</c:v>
                </c:pt>
                <c:pt idx="2901">
                  <c:v>415</c:v>
                </c:pt>
                <c:pt idx="2902">
                  <c:v>424</c:v>
                </c:pt>
                <c:pt idx="2903">
                  <c:v>428</c:v>
                </c:pt>
                <c:pt idx="2904">
                  <c:v>409</c:v>
                </c:pt>
                <c:pt idx="2905">
                  <c:v>424</c:v>
                </c:pt>
                <c:pt idx="2906">
                  <c:v>415</c:v>
                </c:pt>
                <c:pt idx="2907">
                  <c:v>415</c:v>
                </c:pt>
                <c:pt idx="2908">
                  <c:v>415</c:v>
                </c:pt>
                <c:pt idx="2909">
                  <c:v>405</c:v>
                </c:pt>
                <c:pt idx="2910">
                  <c:v>405</c:v>
                </c:pt>
                <c:pt idx="2911">
                  <c:v>409</c:v>
                </c:pt>
                <c:pt idx="2912">
                  <c:v>400</c:v>
                </c:pt>
                <c:pt idx="2913">
                  <c:v>403</c:v>
                </c:pt>
                <c:pt idx="2914">
                  <c:v>403</c:v>
                </c:pt>
                <c:pt idx="2915">
                  <c:v>403</c:v>
                </c:pt>
                <c:pt idx="2916">
                  <c:v>400</c:v>
                </c:pt>
                <c:pt idx="2917">
                  <c:v>403</c:v>
                </c:pt>
                <c:pt idx="2918">
                  <c:v>408</c:v>
                </c:pt>
                <c:pt idx="2919">
                  <c:v>411</c:v>
                </c:pt>
                <c:pt idx="2920">
                  <c:v>408</c:v>
                </c:pt>
                <c:pt idx="2921">
                  <c:v>400</c:v>
                </c:pt>
                <c:pt idx="2922">
                  <c:v>422</c:v>
                </c:pt>
                <c:pt idx="2923">
                  <c:v>409</c:v>
                </c:pt>
                <c:pt idx="2924">
                  <c:v>417</c:v>
                </c:pt>
                <c:pt idx="2925">
                  <c:v>417</c:v>
                </c:pt>
                <c:pt idx="2926">
                  <c:v>406</c:v>
                </c:pt>
                <c:pt idx="2927">
                  <c:v>400</c:v>
                </c:pt>
                <c:pt idx="2928">
                  <c:v>400</c:v>
                </c:pt>
                <c:pt idx="2929">
                  <c:v>420</c:v>
                </c:pt>
                <c:pt idx="2930">
                  <c:v>408</c:v>
                </c:pt>
                <c:pt idx="2931">
                  <c:v>420</c:v>
                </c:pt>
                <c:pt idx="2932">
                  <c:v>423</c:v>
                </c:pt>
                <c:pt idx="2933">
                  <c:v>420</c:v>
                </c:pt>
                <c:pt idx="2934">
                  <c:v>420</c:v>
                </c:pt>
                <c:pt idx="2935">
                  <c:v>414</c:v>
                </c:pt>
                <c:pt idx="2936">
                  <c:v>427</c:v>
                </c:pt>
                <c:pt idx="2937">
                  <c:v>420</c:v>
                </c:pt>
                <c:pt idx="2938">
                  <c:v>410</c:v>
                </c:pt>
                <c:pt idx="2939">
                  <c:v>427</c:v>
                </c:pt>
                <c:pt idx="2940">
                  <c:v>420</c:v>
                </c:pt>
                <c:pt idx="2941">
                  <c:v>414</c:v>
                </c:pt>
                <c:pt idx="2942">
                  <c:v>427</c:v>
                </c:pt>
                <c:pt idx="2943">
                  <c:v>414</c:v>
                </c:pt>
                <c:pt idx="2944">
                  <c:v>423</c:v>
                </c:pt>
                <c:pt idx="2945">
                  <c:v>414</c:v>
                </c:pt>
                <c:pt idx="2946">
                  <c:v>438</c:v>
                </c:pt>
                <c:pt idx="2947">
                  <c:v>443</c:v>
                </c:pt>
                <c:pt idx="2948">
                  <c:v>427</c:v>
                </c:pt>
                <c:pt idx="2949">
                  <c:v>443</c:v>
                </c:pt>
                <c:pt idx="2950">
                  <c:v>427</c:v>
                </c:pt>
                <c:pt idx="2951">
                  <c:v>443</c:v>
                </c:pt>
                <c:pt idx="2952">
                  <c:v>433</c:v>
                </c:pt>
                <c:pt idx="2953">
                  <c:v>443</c:v>
                </c:pt>
                <c:pt idx="2954">
                  <c:v>433</c:v>
                </c:pt>
                <c:pt idx="2955">
                  <c:v>427</c:v>
                </c:pt>
                <c:pt idx="2956">
                  <c:v>438</c:v>
                </c:pt>
                <c:pt idx="2957">
                  <c:v>423</c:v>
                </c:pt>
                <c:pt idx="2958">
                  <c:v>443</c:v>
                </c:pt>
                <c:pt idx="2959">
                  <c:v>433</c:v>
                </c:pt>
                <c:pt idx="2960">
                  <c:v>433</c:v>
                </c:pt>
                <c:pt idx="2961">
                  <c:v>427</c:v>
                </c:pt>
                <c:pt idx="2962">
                  <c:v>438</c:v>
                </c:pt>
                <c:pt idx="2963">
                  <c:v>433</c:v>
                </c:pt>
                <c:pt idx="2964">
                  <c:v>438</c:v>
                </c:pt>
                <c:pt idx="2965">
                  <c:v>433</c:v>
                </c:pt>
                <c:pt idx="2966">
                  <c:v>427</c:v>
                </c:pt>
                <c:pt idx="2967">
                  <c:v>423</c:v>
                </c:pt>
                <c:pt idx="2968">
                  <c:v>420</c:v>
                </c:pt>
                <c:pt idx="2969">
                  <c:v>408</c:v>
                </c:pt>
                <c:pt idx="2970">
                  <c:v>423</c:v>
                </c:pt>
                <c:pt idx="2971">
                  <c:v>438</c:v>
                </c:pt>
                <c:pt idx="2972">
                  <c:v>433</c:v>
                </c:pt>
                <c:pt idx="2973">
                  <c:v>438</c:v>
                </c:pt>
                <c:pt idx="2974">
                  <c:v>427</c:v>
                </c:pt>
                <c:pt idx="2975">
                  <c:v>438</c:v>
                </c:pt>
                <c:pt idx="2976">
                  <c:v>433</c:v>
                </c:pt>
                <c:pt idx="2977">
                  <c:v>433</c:v>
                </c:pt>
                <c:pt idx="2978">
                  <c:v>427</c:v>
                </c:pt>
                <c:pt idx="2979">
                  <c:v>427</c:v>
                </c:pt>
                <c:pt idx="2980">
                  <c:v>433</c:v>
                </c:pt>
                <c:pt idx="2981">
                  <c:v>420</c:v>
                </c:pt>
                <c:pt idx="2982">
                  <c:v>427</c:v>
                </c:pt>
                <c:pt idx="2983">
                  <c:v>427</c:v>
                </c:pt>
                <c:pt idx="2984">
                  <c:v>443</c:v>
                </c:pt>
                <c:pt idx="2985">
                  <c:v>443</c:v>
                </c:pt>
                <c:pt idx="2986">
                  <c:v>433</c:v>
                </c:pt>
                <c:pt idx="2987">
                  <c:v>443</c:v>
                </c:pt>
                <c:pt idx="2988">
                  <c:v>433</c:v>
                </c:pt>
                <c:pt idx="2989">
                  <c:v>420</c:v>
                </c:pt>
                <c:pt idx="2990">
                  <c:v>433</c:v>
                </c:pt>
                <c:pt idx="2991">
                  <c:v>420</c:v>
                </c:pt>
                <c:pt idx="2992">
                  <c:v>427</c:v>
                </c:pt>
                <c:pt idx="2993">
                  <c:v>420</c:v>
                </c:pt>
                <c:pt idx="2994">
                  <c:v>420</c:v>
                </c:pt>
                <c:pt idx="2995">
                  <c:v>420</c:v>
                </c:pt>
                <c:pt idx="2996">
                  <c:v>423</c:v>
                </c:pt>
                <c:pt idx="2997">
                  <c:v>427</c:v>
                </c:pt>
                <c:pt idx="2998">
                  <c:v>423</c:v>
                </c:pt>
                <c:pt idx="2999">
                  <c:v>433</c:v>
                </c:pt>
                <c:pt idx="3000">
                  <c:v>408</c:v>
                </c:pt>
                <c:pt idx="3001">
                  <c:v>427</c:v>
                </c:pt>
                <c:pt idx="3002">
                  <c:v>420</c:v>
                </c:pt>
                <c:pt idx="3003">
                  <c:v>423</c:v>
                </c:pt>
                <c:pt idx="3004">
                  <c:v>433</c:v>
                </c:pt>
                <c:pt idx="3005">
                  <c:v>420</c:v>
                </c:pt>
                <c:pt idx="3006">
                  <c:v>443</c:v>
                </c:pt>
                <c:pt idx="3007">
                  <c:v>443</c:v>
                </c:pt>
                <c:pt idx="3008">
                  <c:v>443</c:v>
                </c:pt>
                <c:pt idx="3009">
                  <c:v>443</c:v>
                </c:pt>
                <c:pt idx="3010">
                  <c:v>445</c:v>
                </c:pt>
                <c:pt idx="3011">
                  <c:v>443</c:v>
                </c:pt>
                <c:pt idx="3012">
                  <c:v>438</c:v>
                </c:pt>
                <c:pt idx="3013">
                  <c:v>443</c:v>
                </c:pt>
                <c:pt idx="3014">
                  <c:v>454</c:v>
                </c:pt>
                <c:pt idx="3015">
                  <c:v>445</c:v>
                </c:pt>
                <c:pt idx="3016">
                  <c:v>427</c:v>
                </c:pt>
                <c:pt idx="3017">
                  <c:v>427</c:v>
                </c:pt>
                <c:pt idx="3018">
                  <c:v>427</c:v>
                </c:pt>
                <c:pt idx="3019">
                  <c:v>420</c:v>
                </c:pt>
                <c:pt idx="3020">
                  <c:v>427</c:v>
                </c:pt>
                <c:pt idx="3021">
                  <c:v>427</c:v>
                </c:pt>
                <c:pt idx="3022">
                  <c:v>414</c:v>
                </c:pt>
                <c:pt idx="3023">
                  <c:v>423</c:v>
                </c:pt>
                <c:pt idx="3024">
                  <c:v>414</c:v>
                </c:pt>
                <c:pt idx="3025">
                  <c:v>454</c:v>
                </c:pt>
                <c:pt idx="3026">
                  <c:v>427</c:v>
                </c:pt>
                <c:pt idx="3027">
                  <c:v>420</c:v>
                </c:pt>
                <c:pt idx="3028">
                  <c:v>423</c:v>
                </c:pt>
                <c:pt idx="3029">
                  <c:v>410</c:v>
                </c:pt>
                <c:pt idx="3030">
                  <c:v>410</c:v>
                </c:pt>
                <c:pt idx="3031">
                  <c:v>408</c:v>
                </c:pt>
                <c:pt idx="3032">
                  <c:v>420</c:v>
                </c:pt>
                <c:pt idx="3033">
                  <c:v>410</c:v>
                </c:pt>
                <c:pt idx="3034">
                  <c:v>420</c:v>
                </c:pt>
                <c:pt idx="3035">
                  <c:v>420</c:v>
                </c:pt>
                <c:pt idx="3036">
                  <c:v>420</c:v>
                </c:pt>
                <c:pt idx="3037">
                  <c:v>420</c:v>
                </c:pt>
                <c:pt idx="3038">
                  <c:v>420</c:v>
                </c:pt>
                <c:pt idx="3039">
                  <c:v>423</c:v>
                </c:pt>
                <c:pt idx="3040">
                  <c:v>420</c:v>
                </c:pt>
                <c:pt idx="3041">
                  <c:v>423</c:v>
                </c:pt>
                <c:pt idx="3042">
                  <c:v>423</c:v>
                </c:pt>
                <c:pt idx="3043">
                  <c:v>408</c:v>
                </c:pt>
                <c:pt idx="3044">
                  <c:v>414</c:v>
                </c:pt>
                <c:pt idx="3045">
                  <c:v>423</c:v>
                </c:pt>
                <c:pt idx="3046">
                  <c:v>410</c:v>
                </c:pt>
                <c:pt idx="3047">
                  <c:v>420</c:v>
                </c:pt>
                <c:pt idx="3048">
                  <c:v>410</c:v>
                </c:pt>
                <c:pt idx="3049">
                  <c:v>414</c:v>
                </c:pt>
                <c:pt idx="3050">
                  <c:v>408</c:v>
                </c:pt>
                <c:pt idx="3051">
                  <c:v>410</c:v>
                </c:pt>
                <c:pt idx="3052">
                  <c:v>420</c:v>
                </c:pt>
                <c:pt idx="3053">
                  <c:v>414</c:v>
                </c:pt>
                <c:pt idx="3054">
                  <c:v>410</c:v>
                </c:pt>
                <c:pt idx="3055">
                  <c:v>408</c:v>
                </c:pt>
                <c:pt idx="3056">
                  <c:v>420</c:v>
                </c:pt>
                <c:pt idx="3057">
                  <c:v>414</c:v>
                </c:pt>
                <c:pt idx="3058">
                  <c:v>423</c:v>
                </c:pt>
                <c:pt idx="3059">
                  <c:v>427</c:v>
                </c:pt>
                <c:pt idx="3060">
                  <c:v>423</c:v>
                </c:pt>
                <c:pt idx="3061">
                  <c:v>427</c:v>
                </c:pt>
                <c:pt idx="3062">
                  <c:v>414</c:v>
                </c:pt>
                <c:pt idx="3063">
                  <c:v>427</c:v>
                </c:pt>
                <c:pt idx="3064">
                  <c:v>427</c:v>
                </c:pt>
                <c:pt idx="3065">
                  <c:v>420</c:v>
                </c:pt>
                <c:pt idx="3066">
                  <c:v>423</c:v>
                </c:pt>
                <c:pt idx="3067">
                  <c:v>433</c:v>
                </c:pt>
                <c:pt idx="3068">
                  <c:v>427</c:v>
                </c:pt>
                <c:pt idx="3069">
                  <c:v>438</c:v>
                </c:pt>
                <c:pt idx="3070">
                  <c:v>443</c:v>
                </c:pt>
                <c:pt idx="3071">
                  <c:v>423</c:v>
                </c:pt>
                <c:pt idx="3072">
                  <c:v>427</c:v>
                </c:pt>
                <c:pt idx="3073">
                  <c:v>433</c:v>
                </c:pt>
                <c:pt idx="3074">
                  <c:v>423</c:v>
                </c:pt>
                <c:pt idx="3075">
                  <c:v>423</c:v>
                </c:pt>
                <c:pt idx="3076">
                  <c:v>438</c:v>
                </c:pt>
                <c:pt idx="3077">
                  <c:v>423</c:v>
                </c:pt>
                <c:pt idx="3078">
                  <c:v>427</c:v>
                </c:pt>
                <c:pt idx="3079">
                  <c:v>423</c:v>
                </c:pt>
                <c:pt idx="3080">
                  <c:v>420</c:v>
                </c:pt>
                <c:pt idx="3081">
                  <c:v>420</c:v>
                </c:pt>
                <c:pt idx="3082">
                  <c:v>420</c:v>
                </c:pt>
                <c:pt idx="3083">
                  <c:v>420</c:v>
                </c:pt>
                <c:pt idx="3084">
                  <c:v>420</c:v>
                </c:pt>
                <c:pt idx="3085">
                  <c:v>427</c:v>
                </c:pt>
                <c:pt idx="3086">
                  <c:v>408</c:v>
                </c:pt>
                <c:pt idx="3087">
                  <c:v>427</c:v>
                </c:pt>
                <c:pt idx="3088">
                  <c:v>423</c:v>
                </c:pt>
                <c:pt idx="3089">
                  <c:v>420</c:v>
                </c:pt>
                <c:pt idx="3090">
                  <c:v>423</c:v>
                </c:pt>
                <c:pt idx="3091">
                  <c:v>427</c:v>
                </c:pt>
                <c:pt idx="3092">
                  <c:v>433</c:v>
                </c:pt>
                <c:pt idx="3093">
                  <c:v>410</c:v>
                </c:pt>
                <c:pt idx="3094">
                  <c:v>420</c:v>
                </c:pt>
                <c:pt idx="3095">
                  <c:v>403</c:v>
                </c:pt>
                <c:pt idx="3096">
                  <c:v>408</c:v>
                </c:pt>
                <c:pt idx="3097">
                  <c:v>420</c:v>
                </c:pt>
                <c:pt idx="3098">
                  <c:v>410</c:v>
                </c:pt>
                <c:pt idx="3099">
                  <c:v>420</c:v>
                </c:pt>
                <c:pt idx="3100">
                  <c:v>423</c:v>
                </c:pt>
                <c:pt idx="3101">
                  <c:v>410</c:v>
                </c:pt>
                <c:pt idx="3102">
                  <c:v>414</c:v>
                </c:pt>
                <c:pt idx="3103">
                  <c:v>403</c:v>
                </c:pt>
                <c:pt idx="3104">
                  <c:v>420</c:v>
                </c:pt>
                <c:pt idx="3105">
                  <c:v>420</c:v>
                </c:pt>
                <c:pt idx="3106">
                  <c:v>423</c:v>
                </c:pt>
                <c:pt idx="3107">
                  <c:v>423</c:v>
                </c:pt>
                <c:pt idx="3108">
                  <c:v>410</c:v>
                </c:pt>
                <c:pt idx="3109">
                  <c:v>420</c:v>
                </c:pt>
                <c:pt idx="3110">
                  <c:v>408</c:v>
                </c:pt>
                <c:pt idx="3111">
                  <c:v>414</c:v>
                </c:pt>
                <c:pt idx="3112">
                  <c:v>410</c:v>
                </c:pt>
                <c:pt idx="3113">
                  <c:v>420</c:v>
                </c:pt>
                <c:pt idx="3114">
                  <c:v>414</c:v>
                </c:pt>
                <c:pt idx="3115">
                  <c:v>423</c:v>
                </c:pt>
                <c:pt idx="3116">
                  <c:v>423</c:v>
                </c:pt>
                <c:pt idx="3117">
                  <c:v>420</c:v>
                </c:pt>
                <c:pt idx="3118">
                  <c:v>433</c:v>
                </c:pt>
                <c:pt idx="3119">
                  <c:v>420</c:v>
                </c:pt>
                <c:pt idx="3120">
                  <c:v>423</c:v>
                </c:pt>
                <c:pt idx="3121">
                  <c:v>433</c:v>
                </c:pt>
                <c:pt idx="3122">
                  <c:v>420</c:v>
                </c:pt>
                <c:pt idx="3123">
                  <c:v>420</c:v>
                </c:pt>
                <c:pt idx="3124">
                  <c:v>427</c:v>
                </c:pt>
                <c:pt idx="3125">
                  <c:v>420</c:v>
                </c:pt>
                <c:pt idx="3126">
                  <c:v>414</c:v>
                </c:pt>
                <c:pt idx="3127">
                  <c:v>403</c:v>
                </c:pt>
                <c:pt idx="3128">
                  <c:v>403</c:v>
                </c:pt>
                <c:pt idx="3129">
                  <c:v>400</c:v>
                </c:pt>
                <c:pt idx="3130">
                  <c:v>400</c:v>
                </c:pt>
                <c:pt idx="3131">
                  <c:v>403</c:v>
                </c:pt>
                <c:pt idx="3132">
                  <c:v>400</c:v>
                </c:pt>
                <c:pt idx="3133">
                  <c:v>409</c:v>
                </c:pt>
                <c:pt idx="3134">
                  <c:v>400</c:v>
                </c:pt>
                <c:pt idx="3135">
                  <c:v>405</c:v>
                </c:pt>
                <c:pt idx="3136">
                  <c:v>405</c:v>
                </c:pt>
                <c:pt idx="3137">
                  <c:v>414</c:v>
                </c:pt>
                <c:pt idx="3138">
                  <c:v>400</c:v>
                </c:pt>
                <c:pt idx="3139">
                  <c:v>400</c:v>
                </c:pt>
                <c:pt idx="3140">
                  <c:v>411</c:v>
                </c:pt>
                <c:pt idx="3141">
                  <c:v>403</c:v>
                </c:pt>
                <c:pt idx="3142">
                  <c:v>408</c:v>
                </c:pt>
                <c:pt idx="3143">
                  <c:v>400</c:v>
                </c:pt>
                <c:pt idx="3144">
                  <c:v>400</c:v>
                </c:pt>
                <c:pt idx="3145">
                  <c:v>417</c:v>
                </c:pt>
                <c:pt idx="3146">
                  <c:v>400</c:v>
                </c:pt>
                <c:pt idx="3147">
                  <c:v>403</c:v>
                </c:pt>
                <c:pt idx="3148">
                  <c:v>417</c:v>
                </c:pt>
                <c:pt idx="3149">
                  <c:v>417</c:v>
                </c:pt>
                <c:pt idx="3150">
                  <c:v>411</c:v>
                </c:pt>
                <c:pt idx="3151">
                  <c:v>417</c:v>
                </c:pt>
                <c:pt idx="3152">
                  <c:v>425</c:v>
                </c:pt>
                <c:pt idx="3153">
                  <c:v>425</c:v>
                </c:pt>
                <c:pt idx="3154">
                  <c:v>421</c:v>
                </c:pt>
                <c:pt idx="3155">
                  <c:v>433</c:v>
                </c:pt>
                <c:pt idx="3156">
                  <c:v>425</c:v>
                </c:pt>
                <c:pt idx="3157">
                  <c:v>427</c:v>
                </c:pt>
                <c:pt idx="3158">
                  <c:v>411</c:v>
                </c:pt>
                <c:pt idx="3159">
                  <c:v>447</c:v>
                </c:pt>
                <c:pt idx="3160">
                  <c:v>439</c:v>
                </c:pt>
                <c:pt idx="3161">
                  <c:v>427</c:v>
                </c:pt>
                <c:pt idx="3162">
                  <c:v>433</c:v>
                </c:pt>
                <c:pt idx="3163">
                  <c:v>425</c:v>
                </c:pt>
                <c:pt idx="3164">
                  <c:v>439</c:v>
                </c:pt>
                <c:pt idx="3165">
                  <c:v>427</c:v>
                </c:pt>
                <c:pt idx="3166">
                  <c:v>427</c:v>
                </c:pt>
                <c:pt idx="3167">
                  <c:v>427</c:v>
                </c:pt>
                <c:pt idx="3168">
                  <c:v>417</c:v>
                </c:pt>
                <c:pt idx="3169">
                  <c:v>427</c:v>
                </c:pt>
                <c:pt idx="3170">
                  <c:v>451</c:v>
                </c:pt>
                <c:pt idx="3171">
                  <c:v>427</c:v>
                </c:pt>
                <c:pt idx="3172">
                  <c:v>421</c:v>
                </c:pt>
                <c:pt idx="3173">
                  <c:v>421</c:v>
                </c:pt>
                <c:pt idx="3174">
                  <c:v>417</c:v>
                </c:pt>
                <c:pt idx="3175">
                  <c:v>411</c:v>
                </c:pt>
                <c:pt idx="3176">
                  <c:v>411</c:v>
                </c:pt>
                <c:pt idx="3177">
                  <c:v>417</c:v>
                </c:pt>
                <c:pt idx="3178">
                  <c:v>417</c:v>
                </c:pt>
                <c:pt idx="3179">
                  <c:v>421</c:v>
                </c:pt>
                <c:pt idx="3180">
                  <c:v>408</c:v>
                </c:pt>
                <c:pt idx="3181">
                  <c:v>417</c:v>
                </c:pt>
                <c:pt idx="3182">
                  <c:v>411</c:v>
                </c:pt>
                <c:pt idx="3183">
                  <c:v>417</c:v>
                </c:pt>
                <c:pt idx="3184">
                  <c:v>417</c:v>
                </c:pt>
                <c:pt idx="3185">
                  <c:v>403</c:v>
                </c:pt>
                <c:pt idx="3186">
                  <c:v>417</c:v>
                </c:pt>
                <c:pt idx="3187">
                  <c:v>403</c:v>
                </c:pt>
                <c:pt idx="3188">
                  <c:v>400</c:v>
                </c:pt>
                <c:pt idx="3189">
                  <c:v>408</c:v>
                </c:pt>
                <c:pt idx="3190">
                  <c:v>411</c:v>
                </c:pt>
                <c:pt idx="3191">
                  <c:v>400</c:v>
                </c:pt>
                <c:pt idx="3192">
                  <c:v>403</c:v>
                </c:pt>
                <c:pt idx="3193">
                  <c:v>408</c:v>
                </c:pt>
                <c:pt idx="3194">
                  <c:v>400</c:v>
                </c:pt>
                <c:pt idx="3195">
                  <c:v>408</c:v>
                </c:pt>
                <c:pt idx="3196">
                  <c:v>400</c:v>
                </c:pt>
                <c:pt idx="3197">
                  <c:v>403</c:v>
                </c:pt>
                <c:pt idx="3198">
                  <c:v>400</c:v>
                </c:pt>
                <c:pt idx="3199">
                  <c:v>400</c:v>
                </c:pt>
                <c:pt idx="3200">
                  <c:v>408</c:v>
                </c:pt>
                <c:pt idx="3201">
                  <c:v>408</c:v>
                </c:pt>
                <c:pt idx="3202">
                  <c:v>405</c:v>
                </c:pt>
                <c:pt idx="3203">
                  <c:v>408</c:v>
                </c:pt>
                <c:pt idx="3204">
                  <c:v>405</c:v>
                </c:pt>
                <c:pt idx="3205">
                  <c:v>400</c:v>
                </c:pt>
                <c:pt idx="3206">
                  <c:v>400</c:v>
                </c:pt>
                <c:pt idx="3207">
                  <c:v>418</c:v>
                </c:pt>
                <c:pt idx="3208">
                  <c:v>418</c:v>
                </c:pt>
                <c:pt idx="3209">
                  <c:v>423</c:v>
                </c:pt>
                <c:pt idx="3210">
                  <c:v>426</c:v>
                </c:pt>
                <c:pt idx="3211">
                  <c:v>418</c:v>
                </c:pt>
                <c:pt idx="3212">
                  <c:v>434</c:v>
                </c:pt>
                <c:pt idx="3213">
                  <c:v>410</c:v>
                </c:pt>
                <c:pt idx="3214">
                  <c:v>426</c:v>
                </c:pt>
                <c:pt idx="3215">
                  <c:v>438</c:v>
                </c:pt>
                <c:pt idx="3216">
                  <c:v>423</c:v>
                </c:pt>
                <c:pt idx="3217">
                  <c:v>423</c:v>
                </c:pt>
                <c:pt idx="3218">
                  <c:v>415</c:v>
                </c:pt>
                <c:pt idx="3219">
                  <c:v>418</c:v>
                </c:pt>
                <c:pt idx="3220">
                  <c:v>418</c:v>
                </c:pt>
                <c:pt idx="3221">
                  <c:v>423</c:v>
                </c:pt>
                <c:pt idx="3222">
                  <c:v>418</c:v>
                </c:pt>
                <c:pt idx="3223">
                  <c:v>423</c:v>
                </c:pt>
                <c:pt idx="3224">
                  <c:v>418</c:v>
                </c:pt>
                <c:pt idx="3225">
                  <c:v>410</c:v>
                </c:pt>
                <c:pt idx="3226">
                  <c:v>418</c:v>
                </c:pt>
                <c:pt idx="3227">
                  <c:v>410</c:v>
                </c:pt>
                <c:pt idx="3228">
                  <c:v>406</c:v>
                </c:pt>
                <c:pt idx="3229">
                  <c:v>400</c:v>
                </c:pt>
                <c:pt idx="3230">
                  <c:v>400</c:v>
                </c:pt>
                <c:pt idx="3231">
                  <c:v>405</c:v>
                </c:pt>
                <c:pt idx="3232">
                  <c:v>400</c:v>
                </c:pt>
                <c:pt idx="3233">
                  <c:v>400</c:v>
                </c:pt>
                <c:pt idx="3234">
                  <c:v>400</c:v>
                </c:pt>
                <c:pt idx="3235">
                  <c:v>400</c:v>
                </c:pt>
                <c:pt idx="3236">
                  <c:v>405</c:v>
                </c:pt>
                <c:pt idx="3237">
                  <c:v>400</c:v>
                </c:pt>
                <c:pt idx="3238">
                  <c:v>402</c:v>
                </c:pt>
                <c:pt idx="3239">
                  <c:v>400</c:v>
                </c:pt>
                <c:pt idx="3240">
                  <c:v>400</c:v>
                </c:pt>
                <c:pt idx="3241">
                  <c:v>400</c:v>
                </c:pt>
                <c:pt idx="3242">
                  <c:v>400</c:v>
                </c:pt>
                <c:pt idx="3243">
                  <c:v>408</c:v>
                </c:pt>
                <c:pt idx="3244">
                  <c:v>400</c:v>
                </c:pt>
                <c:pt idx="3245">
                  <c:v>400</c:v>
                </c:pt>
                <c:pt idx="3246">
                  <c:v>400</c:v>
                </c:pt>
                <c:pt idx="3247">
                  <c:v>400</c:v>
                </c:pt>
                <c:pt idx="3248">
                  <c:v>413</c:v>
                </c:pt>
                <c:pt idx="3249">
                  <c:v>400</c:v>
                </c:pt>
                <c:pt idx="3250">
                  <c:v>400</c:v>
                </c:pt>
                <c:pt idx="3251">
                  <c:v>400</c:v>
                </c:pt>
                <c:pt idx="3252">
                  <c:v>405</c:v>
                </c:pt>
                <c:pt idx="3253">
                  <c:v>400</c:v>
                </c:pt>
                <c:pt idx="3254">
                  <c:v>400</c:v>
                </c:pt>
                <c:pt idx="3255">
                  <c:v>409</c:v>
                </c:pt>
                <c:pt idx="3256">
                  <c:v>409</c:v>
                </c:pt>
                <c:pt idx="3257">
                  <c:v>407</c:v>
                </c:pt>
                <c:pt idx="3258">
                  <c:v>407</c:v>
                </c:pt>
                <c:pt idx="3259">
                  <c:v>409</c:v>
                </c:pt>
                <c:pt idx="3260">
                  <c:v>407</c:v>
                </c:pt>
                <c:pt idx="3261">
                  <c:v>409</c:v>
                </c:pt>
                <c:pt idx="3262">
                  <c:v>413</c:v>
                </c:pt>
                <c:pt idx="3263">
                  <c:v>422</c:v>
                </c:pt>
                <c:pt idx="3264">
                  <c:v>413</c:v>
                </c:pt>
                <c:pt idx="3265">
                  <c:v>425</c:v>
                </c:pt>
                <c:pt idx="3266">
                  <c:v>425</c:v>
                </c:pt>
                <c:pt idx="3267">
                  <c:v>422</c:v>
                </c:pt>
                <c:pt idx="3268">
                  <c:v>432</c:v>
                </c:pt>
                <c:pt idx="3269">
                  <c:v>417</c:v>
                </c:pt>
                <c:pt idx="3270">
                  <c:v>447</c:v>
                </c:pt>
                <c:pt idx="3271">
                  <c:v>432</c:v>
                </c:pt>
                <c:pt idx="3272">
                  <c:v>443</c:v>
                </c:pt>
                <c:pt idx="3273">
                  <c:v>438</c:v>
                </c:pt>
                <c:pt idx="3274">
                  <c:v>434</c:v>
                </c:pt>
                <c:pt idx="3275">
                  <c:v>434</c:v>
                </c:pt>
                <c:pt idx="3276">
                  <c:v>434</c:v>
                </c:pt>
                <c:pt idx="3277">
                  <c:v>422</c:v>
                </c:pt>
                <c:pt idx="3278">
                  <c:v>422</c:v>
                </c:pt>
                <c:pt idx="3279">
                  <c:v>409</c:v>
                </c:pt>
                <c:pt idx="3280">
                  <c:v>409</c:v>
                </c:pt>
                <c:pt idx="3281">
                  <c:v>400</c:v>
                </c:pt>
                <c:pt idx="3282">
                  <c:v>406</c:v>
                </c:pt>
                <c:pt idx="3283">
                  <c:v>415</c:v>
                </c:pt>
                <c:pt idx="3284">
                  <c:v>423</c:v>
                </c:pt>
                <c:pt idx="3285">
                  <c:v>427</c:v>
                </c:pt>
                <c:pt idx="3286">
                  <c:v>415</c:v>
                </c:pt>
                <c:pt idx="3287">
                  <c:v>427</c:v>
                </c:pt>
                <c:pt idx="3288">
                  <c:v>433</c:v>
                </c:pt>
                <c:pt idx="3289">
                  <c:v>448</c:v>
                </c:pt>
                <c:pt idx="3290">
                  <c:v>454</c:v>
                </c:pt>
                <c:pt idx="3291">
                  <c:v>464</c:v>
                </c:pt>
                <c:pt idx="3292">
                  <c:v>481</c:v>
                </c:pt>
                <c:pt idx="3293">
                  <c:v>481</c:v>
                </c:pt>
                <c:pt idx="3294">
                  <c:v>476</c:v>
                </c:pt>
                <c:pt idx="3295">
                  <c:v>460</c:v>
                </c:pt>
                <c:pt idx="3296">
                  <c:v>457</c:v>
                </c:pt>
                <c:pt idx="3297">
                  <c:v>444</c:v>
                </c:pt>
                <c:pt idx="3298">
                  <c:v>427</c:v>
                </c:pt>
                <c:pt idx="3299">
                  <c:v>441</c:v>
                </c:pt>
                <c:pt idx="3300">
                  <c:v>444</c:v>
                </c:pt>
                <c:pt idx="3301">
                  <c:v>438</c:v>
                </c:pt>
                <c:pt idx="3302">
                  <c:v>438</c:v>
                </c:pt>
                <c:pt idx="3303">
                  <c:v>438</c:v>
                </c:pt>
                <c:pt idx="3304">
                  <c:v>444</c:v>
                </c:pt>
                <c:pt idx="3305">
                  <c:v>441</c:v>
                </c:pt>
                <c:pt idx="3306">
                  <c:v>441</c:v>
                </c:pt>
                <c:pt idx="3307">
                  <c:v>454</c:v>
                </c:pt>
                <c:pt idx="3308">
                  <c:v>448</c:v>
                </c:pt>
                <c:pt idx="3309">
                  <c:v>460</c:v>
                </c:pt>
                <c:pt idx="3310">
                  <c:v>444</c:v>
                </c:pt>
                <c:pt idx="3311">
                  <c:v>448</c:v>
                </c:pt>
                <c:pt idx="3312">
                  <c:v>457</c:v>
                </c:pt>
                <c:pt idx="3313">
                  <c:v>457</c:v>
                </c:pt>
                <c:pt idx="3314">
                  <c:v>454</c:v>
                </c:pt>
                <c:pt idx="3315">
                  <c:v>457</c:v>
                </c:pt>
                <c:pt idx="3316">
                  <c:v>460</c:v>
                </c:pt>
                <c:pt idx="3317">
                  <c:v>438</c:v>
                </c:pt>
                <c:pt idx="3318">
                  <c:v>441</c:v>
                </c:pt>
                <c:pt idx="3319">
                  <c:v>444</c:v>
                </c:pt>
                <c:pt idx="3320">
                  <c:v>441</c:v>
                </c:pt>
                <c:pt idx="3321">
                  <c:v>433</c:v>
                </c:pt>
                <c:pt idx="3322">
                  <c:v>427</c:v>
                </c:pt>
                <c:pt idx="3323">
                  <c:v>438</c:v>
                </c:pt>
                <c:pt idx="3324">
                  <c:v>433</c:v>
                </c:pt>
                <c:pt idx="3325">
                  <c:v>423</c:v>
                </c:pt>
                <c:pt idx="3326">
                  <c:v>441</c:v>
                </c:pt>
                <c:pt idx="3327">
                  <c:v>438</c:v>
                </c:pt>
                <c:pt idx="3328">
                  <c:v>433</c:v>
                </c:pt>
                <c:pt idx="3329">
                  <c:v>438</c:v>
                </c:pt>
                <c:pt idx="3330">
                  <c:v>441</c:v>
                </c:pt>
                <c:pt idx="3331">
                  <c:v>444</c:v>
                </c:pt>
                <c:pt idx="3332">
                  <c:v>438</c:v>
                </c:pt>
                <c:pt idx="3333">
                  <c:v>448</c:v>
                </c:pt>
                <c:pt idx="3334">
                  <c:v>438</c:v>
                </c:pt>
                <c:pt idx="3335">
                  <c:v>444</c:v>
                </c:pt>
                <c:pt idx="3336">
                  <c:v>448</c:v>
                </c:pt>
                <c:pt idx="3337">
                  <c:v>457</c:v>
                </c:pt>
                <c:pt idx="3338">
                  <c:v>454</c:v>
                </c:pt>
                <c:pt idx="3339">
                  <c:v>438</c:v>
                </c:pt>
                <c:pt idx="3340">
                  <c:v>460</c:v>
                </c:pt>
                <c:pt idx="3341">
                  <c:v>448</c:v>
                </c:pt>
                <c:pt idx="3342">
                  <c:v>444</c:v>
                </c:pt>
                <c:pt idx="3343">
                  <c:v>454</c:v>
                </c:pt>
                <c:pt idx="3344">
                  <c:v>448</c:v>
                </c:pt>
                <c:pt idx="3345">
                  <c:v>444</c:v>
                </c:pt>
                <c:pt idx="3346">
                  <c:v>438</c:v>
                </c:pt>
                <c:pt idx="3347">
                  <c:v>460</c:v>
                </c:pt>
                <c:pt idx="3348">
                  <c:v>444</c:v>
                </c:pt>
                <c:pt idx="3349">
                  <c:v>448</c:v>
                </c:pt>
                <c:pt idx="3350">
                  <c:v>464</c:v>
                </c:pt>
                <c:pt idx="3351">
                  <c:v>444</c:v>
                </c:pt>
                <c:pt idx="3352">
                  <c:v>457</c:v>
                </c:pt>
                <c:pt idx="3353">
                  <c:v>454</c:v>
                </c:pt>
                <c:pt idx="3354">
                  <c:v>457</c:v>
                </c:pt>
                <c:pt idx="3355">
                  <c:v>460</c:v>
                </c:pt>
                <c:pt idx="3356">
                  <c:v>460</c:v>
                </c:pt>
                <c:pt idx="3357">
                  <c:v>460</c:v>
                </c:pt>
                <c:pt idx="3358">
                  <c:v>457</c:v>
                </c:pt>
                <c:pt idx="3359">
                  <c:v>457</c:v>
                </c:pt>
                <c:pt idx="3360">
                  <c:v>464</c:v>
                </c:pt>
                <c:pt idx="3361">
                  <c:v>472</c:v>
                </c:pt>
                <c:pt idx="3362">
                  <c:v>464</c:v>
                </c:pt>
                <c:pt idx="3363">
                  <c:v>454</c:v>
                </c:pt>
                <c:pt idx="3364">
                  <c:v>464</c:v>
                </c:pt>
                <c:pt idx="3365">
                  <c:v>464</c:v>
                </c:pt>
                <c:pt idx="3366">
                  <c:v>457</c:v>
                </c:pt>
                <c:pt idx="3367">
                  <c:v>464</c:v>
                </c:pt>
                <c:pt idx="3368">
                  <c:v>457</c:v>
                </c:pt>
                <c:pt idx="3369">
                  <c:v>454</c:v>
                </c:pt>
                <c:pt idx="3370">
                  <c:v>457</c:v>
                </c:pt>
                <c:pt idx="3371">
                  <c:v>460</c:v>
                </c:pt>
                <c:pt idx="3372">
                  <c:v>457</c:v>
                </c:pt>
                <c:pt idx="3373">
                  <c:v>460</c:v>
                </c:pt>
                <c:pt idx="3374">
                  <c:v>464</c:v>
                </c:pt>
                <c:pt idx="3375">
                  <c:v>448</c:v>
                </c:pt>
                <c:pt idx="3376">
                  <c:v>457</c:v>
                </c:pt>
                <c:pt idx="3377">
                  <c:v>444</c:v>
                </c:pt>
                <c:pt idx="3378">
                  <c:v>444</c:v>
                </c:pt>
                <c:pt idx="3379">
                  <c:v>441</c:v>
                </c:pt>
                <c:pt idx="3380">
                  <c:v>427</c:v>
                </c:pt>
                <c:pt idx="3381">
                  <c:v>427</c:v>
                </c:pt>
                <c:pt idx="3382">
                  <c:v>427</c:v>
                </c:pt>
                <c:pt idx="3383">
                  <c:v>427</c:v>
                </c:pt>
                <c:pt idx="3384">
                  <c:v>433</c:v>
                </c:pt>
                <c:pt idx="3385">
                  <c:v>433</c:v>
                </c:pt>
                <c:pt idx="3386">
                  <c:v>418</c:v>
                </c:pt>
                <c:pt idx="3387">
                  <c:v>413</c:v>
                </c:pt>
                <c:pt idx="3388">
                  <c:v>427</c:v>
                </c:pt>
                <c:pt idx="3389">
                  <c:v>423</c:v>
                </c:pt>
                <c:pt idx="3390">
                  <c:v>413</c:v>
                </c:pt>
                <c:pt idx="3391">
                  <c:v>427</c:v>
                </c:pt>
                <c:pt idx="3392">
                  <c:v>423</c:v>
                </c:pt>
                <c:pt idx="3393">
                  <c:v>433</c:v>
                </c:pt>
                <c:pt idx="3394">
                  <c:v>438</c:v>
                </c:pt>
                <c:pt idx="3395">
                  <c:v>433</c:v>
                </c:pt>
                <c:pt idx="3396">
                  <c:v>427</c:v>
                </c:pt>
                <c:pt idx="3397">
                  <c:v>433</c:v>
                </c:pt>
                <c:pt idx="3398">
                  <c:v>438</c:v>
                </c:pt>
                <c:pt idx="3399">
                  <c:v>423</c:v>
                </c:pt>
                <c:pt idx="3400">
                  <c:v>441</c:v>
                </c:pt>
                <c:pt idx="3401">
                  <c:v>433</c:v>
                </c:pt>
                <c:pt idx="3402">
                  <c:v>433</c:v>
                </c:pt>
                <c:pt idx="3403">
                  <c:v>427</c:v>
                </c:pt>
                <c:pt idx="3404">
                  <c:v>433</c:v>
                </c:pt>
                <c:pt idx="3405">
                  <c:v>423</c:v>
                </c:pt>
                <c:pt idx="3406">
                  <c:v>418</c:v>
                </c:pt>
                <c:pt idx="3407">
                  <c:v>433</c:v>
                </c:pt>
                <c:pt idx="3408">
                  <c:v>427</c:v>
                </c:pt>
                <c:pt idx="3409">
                  <c:v>433</c:v>
                </c:pt>
                <c:pt idx="3410">
                  <c:v>433</c:v>
                </c:pt>
                <c:pt idx="3411">
                  <c:v>418</c:v>
                </c:pt>
                <c:pt idx="3412">
                  <c:v>433</c:v>
                </c:pt>
                <c:pt idx="3413">
                  <c:v>441</c:v>
                </c:pt>
                <c:pt idx="3414">
                  <c:v>433</c:v>
                </c:pt>
                <c:pt idx="3415">
                  <c:v>441</c:v>
                </c:pt>
                <c:pt idx="3416">
                  <c:v>441</c:v>
                </c:pt>
                <c:pt idx="3417">
                  <c:v>448</c:v>
                </c:pt>
                <c:pt idx="3418">
                  <c:v>438</c:v>
                </c:pt>
                <c:pt idx="3419">
                  <c:v>457</c:v>
                </c:pt>
                <c:pt idx="3420">
                  <c:v>457</c:v>
                </c:pt>
                <c:pt idx="3421">
                  <c:v>448</c:v>
                </c:pt>
                <c:pt idx="3422">
                  <c:v>460</c:v>
                </c:pt>
                <c:pt idx="3423">
                  <c:v>444</c:v>
                </c:pt>
                <c:pt idx="3424">
                  <c:v>448</c:v>
                </c:pt>
                <c:pt idx="3425">
                  <c:v>444</c:v>
                </c:pt>
                <c:pt idx="3426">
                  <c:v>454</c:v>
                </c:pt>
                <c:pt idx="3427">
                  <c:v>448</c:v>
                </c:pt>
                <c:pt idx="3428">
                  <c:v>444</c:v>
                </c:pt>
                <c:pt idx="3429">
                  <c:v>448</c:v>
                </c:pt>
                <c:pt idx="3430">
                  <c:v>441</c:v>
                </c:pt>
                <c:pt idx="3431">
                  <c:v>448</c:v>
                </c:pt>
                <c:pt idx="3432">
                  <c:v>444</c:v>
                </c:pt>
                <c:pt idx="3433">
                  <c:v>448</c:v>
                </c:pt>
                <c:pt idx="3434">
                  <c:v>441</c:v>
                </c:pt>
                <c:pt idx="3435">
                  <c:v>448</c:v>
                </c:pt>
                <c:pt idx="3436">
                  <c:v>448</c:v>
                </c:pt>
                <c:pt idx="3437">
                  <c:v>448</c:v>
                </c:pt>
                <c:pt idx="3438">
                  <c:v>448</c:v>
                </c:pt>
                <c:pt idx="3439">
                  <c:v>457</c:v>
                </c:pt>
                <c:pt idx="3440">
                  <c:v>448</c:v>
                </c:pt>
                <c:pt idx="3441">
                  <c:v>448</c:v>
                </c:pt>
                <c:pt idx="3442">
                  <c:v>438</c:v>
                </c:pt>
                <c:pt idx="3443">
                  <c:v>454</c:v>
                </c:pt>
                <c:pt idx="3444">
                  <c:v>460</c:v>
                </c:pt>
                <c:pt idx="3445">
                  <c:v>448</c:v>
                </c:pt>
                <c:pt idx="3446">
                  <c:v>464</c:v>
                </c:pt>
                <c:pt idx="3447">
                  <c:v>460</c:v>
                </c:pt>
                <c:pt idx="3448">
                  <c:v>472</c:v>
                </c:pt>
                <c:pt idx="3449">
                  <c:v>464</c:v>
                </c:pt>
                <c:pt idx="3450">
                  <c:v>485</c:v>
                </c:pt>
                <c:pt idx="3451">
                  <c:v>476</c:v>
                </c:pt>
                <c:pt idx="3452">
                  <c:v>476</c:v>
                </c:pt>
                <c:pt idx="3453">
                  <c:v>476</c:v>
                </c:pt>
                <c:pt idx="3454">
                  <c:v>472</c:v>
                </c:pt>
                <c:pt idx="3455">
                  <c:v>464</c:v>
                </c:pt>
                <c:pt idx="3456">
                  <c:v>472</c:v>
                </c:pt>
                <c:pt idx="3457">
                  <c:v>472</c:v>
                </c:pt>
                <c:pt idx="3458">
                  <c:v>460</c:v>
                </c:pt>
                <c:pt idx="3459">
                  <c:v>472</c:v>
                </c:pt>
                <c:pt idx="3460">
                  <c:v>460</c:v>
                </c:pt>
                <c:pt idx="3461">
                  <c:v>481</c:v>
                </c:pt>
                <c:pt idx="3462">
                  <c:v>464</c:v>
                </c:pt>
                <c:pt idx="3463">
                  <c:v>472</c:v>
                </c:pt>
                <c:pt idx="3464">
                  <c:v>472</c:v>
                </c:pt>
                <c:pt idx="3465">
                  <c:v>464</c:v>
                </c:pt>
                <c:pt idx="3466">
                  <c:v>472</c:v>
                </c:pt>
                <c:pt idx="3467">
                  <c:v>464</c:v>
                </c:pt>
                <c:pt idx="3468">
                  <c:v>460</c:v>
                </c:pt>
                <c:pt idx="3469">
                  <c:v>460</c:v>
                </c:pt>
                <c:pt idx="3470">
                  <c:v>464</c:v>
                </c:pt>
                <c:pt idx="3471">
                  <c:v>476</c:v>
                </c:pt>
                <c:pt idx="3472">
                  <c:v>464</c:v>
                </c:pt>
                <c:pt idx="3473">
                  <c:v>457</c:v>
                </c:pt>
                <c:pt idx="3474">
                  <c:v>464</c:v>
                </c:pt>
                <c:pt idx="3475">
                  <c:v>457</c:v>
                </c:pt>
                <c:pt idx="3476">
                  <c:v>464</c:v>
                </c:pt>
                <c:pt idx="3477">
                  <c:v>476</c:v>
                </c:pt>
                <c:pt idx="3478">
                  <c:v>472</c:v>
                </c:pt>
                <c:pt idx="3479">
                  <c:v>476</c:v>
                </c:pt>
                <c:pt idx="3480">
                  <c:v>454</c:v>
                </c:pt>
                <c:pt idx="3481">
                  <c:v>476</c:v>
                </c:pt>
                <c:pt idx="3482">
                  <c:v>464</c:v>
                </c:pt>
                <c:pt idx="3483">
                  <c:v>472</c:v>
                </c:pt>
                <c:pt idx="3484">
                  <c:v>481</c:v>
                </c:pt>
                <c:pt idx="3485">
                  <c:v>460</c:v>
                </c:pt>
                <c:pt idx="3486">
                  <c:v>481</c:v>
                </c:pt>
                <c:pt idx="3487">
                  <c:v>476</c:v>
                </c:pt>
                <c:pt idx="3488">
                  <c:v>481</c:v>
                </c:pt>
                <c:pt idx="3489">
                  <c:v>476</c:v>
                </c:pt>
                <c:pt idx="3490">
                  <c:v>476</c:v>
                </c:pt>
                <c:pt idx="3491">
                  <c:v>485</c:v>
                </c:pt>
                <c:pt idx="3492">
                  <c:v>464</c:v>
                </c:pt>
                <c:pt idx="3493">
                  <c:v>485</c:v>
                </c:pt>
                <c:pt idx="3494">
                  <c:v>485</c:v>
                </c:pt>
                <c:pt idx="3495">
                  <c:v>501</c:v>
                </c:pt>
                <c:pt idx="3496">
                  <c:v>485</c:v>
                </c:pt>
                <c:pt idx="3497">
                  <c:v>476</c:v>
                </c:pt>
                <c:pt idx="3498">
                  <c:v>492</c:v>
                </c:pt>
                <c:pt idx="3499">
                  <c:v>481</c:v>
                </c:pt>
                <c:pt idx="3500">
                  <c:v>485</c:v>
                </c:pt>
                <c:pt idx="3501">
                  <c:v>492</c:v>
                </c:pt>
                <c:pt idx="3502">
                  <c:v>492</c:v>
                </c:pt>
                <c:pt idx="3503">
                  <c:v>496</c:v>
                </c:pt>
                <c:pt idx="3504">
                  <c:v>481</c:v>
                </c:pt>
                <c:pt idx="3505">
                  <c:v>496</c:v>
                </c:pt>
                <c:pt idx="3506">
                  <c:v>492</c:v>
                </c:pt>
                <c:pt idx="3507">
                  <c:v>485</c:v>
                </c:pt>
                <c:pt idx="3508">
                  <c:v>492</c:v>
                </c:pt>
                <c:pt idx="3509">
                  <c:v>476</c:v>
                </c:pt>
                <c:pt idx="3510">
                  <c:v>476</c:v>
                </c:pt>
                <c:pt idx="3511">
                  <c:v>457</c:v>
                </c:pt>
                <c:pt idx="3512">
                  <c:v>472</c:v>
                </c:pt>
                <c:pt idx="3513">
                  <c:v>464</c:v>
                </c:pt>
                <c:pt idx="3514">
                  <c:v>472</c:v>
                </c:pt>
                <c:pt idx="3515">
                  <c:v>472</c:v>
                </c:pt>
                <c:pt idx="3516">
                  <c:v>472</c:v>
                </c:pt>
                <c:pt idx="3517">
                  <c:v>476</c:v>
                </c:pt>
                <c:pt idx="3518">
                  <c:v>457</c:v>
                </c:pt>
                <c:pt idx="3519">
                  <c:v>472</c:v>
                </c:pt>
                <c:pt idx="3520">
                  <c:v>464</c:v>
                </c:pt>
                <c:pt idx="3521">
                  <c:v>472</c:v>
                </c:pt>
                <c:pt idx="3522">
                  <c:v>472</c:v>
                </c:pt>
                <c:pt idx="3523">
                  <c:v>464</c:v>
                </c:pt>
                <c:pt idx="3524">
                  <c:v>464</c:v>
                </c:pt>
                <c:pt idx="3525">
                  <c:v>481</c:v>
                </c:pt>
                <c:pt idx="3526">
                  <c:v>472</c:v>
                </c:pt>
                <c:pt idx="3527">
                  <c:v>476</c:v>
                </c:pt>
                <c:pt idx="3528">
                  <c:v>485</c:v>
                </c:pt>
                <c:pt idx="3529">
                  <c:v>485</c:v>
                </c:pt>
                <c:pt idx="3530">
                  <c:v>492</c:v>
                </c:pt>
                <c:pt idx="3531">
                  <c:v>492</c:v>
                </c:pt>
                <c:pt idx="3532">
                  <c:v>501</c:v>
                </c:pt>
                <c:pt idx="3533">
                  <c:v>492</c:v>
                </c:pt>
                <c:pt idx="3534">
                  <c:v>501</c:v>
                </c:pt>
                <c:pt idx="3535">
                  <c:v>496</c:v>
                </c:pt>
                <c:pt idx="3536">
                  <c:v>501</c:v>
                </c:pt>
                <c:pt idx="3537">
                  <c:v>501</c:v>
                </c:pt>
                <c:pt idx="3538">
                  <c:v>503</c:v>
                </c:pt>
                <c:pt idx="3539">
                  <c:v>508</c:v>
                </c:pt>
                <c:pt idx="3540">
                  <c:v>492</c:v>
                </c:pt>
                <c:pt idx="3541">
                  <c:v>503</c:v>
                </c:pt>
                <c:pt idx="3542">
                  <c:v>692</c:v>
                </c:pt>
                <c:pt idx="3543">
                  <c:v>496</c:v>
                </c:pt>
                <c:pt idx="3544">
                  <c:v>496</c:v>
                </c:pt>
                <c:pt idx="3545">
                  <c:v>503</c:v>
                </c:pt>
                <c:pt idx="3546">
                  <c:v>492</c:v>
                </c:pt>
                <c:pt idx="3547">
                  <c:v>485</c:v>
                </c:pt>
                <c:pt idx="3548">
                  <c:v>501</c:v>
                </c:pt>
                <c:pt idx="3549">
                  <c:v>503</c:v>
                </c:pt>
                <c:pt idx="3550">
                  <c:v>508</c:v>
                </c:pt>
                <c:pt idx="3551">
                  <c:v>503</c:v>
                </c:pt>
                <c:pt idx="3552">
                  <c:v>501</c:v>
                </c:pt>
                <c:pt idx="3553">
                  <c:v>496</c:v>
                </c:pt>
                <c:pt idx="3554">
                  <c:v>503</c:v>
                </c:pt>
                <c:pt idx="3555">
                  <c:v>503</c:v>
                </c:pt>
                <c:pt idx="3556">
                  <c:v>503</c:v>
                </c:pt>
                <c:pt idx="3557">
                  <c:v>496</c:v>
                </c:pt>
                <c:pt idx="3558">
                  <c:v>503</c:v>
                </c:pt>
                <c:pt idx="3559">
                  <c:v>492</c:v>
                </c:pt>
                <c:pt idx="3560">
                  <c:v>508</c:v>
                </c:pt>
                <c:pt idx="3561">
                  <c:v>530</c:v>
                </c:pt>
                <c:pt idx="3562">
                  <c:v>501</c:v>
                </c:pt>
                <c:pt idx="3563">
                  <c:v>501</c:v>
                </c:pt>
                <c:pt idx="3564">
                  <c:v>476</c:v>
                </c:pt>
                <c:pt idx="3565">
                  <c:v>501</c:v>
                </c:pt>
                <c:pt idx="3566">
                  <c:v>492</c:v>
                </c:pt>
                <c:pt idx="3567">
                  <c:v>496</c:v>
                </c:pt>
                <c:pt idx="3568">
                  <c:v>485</c:v>
                </c:pt>
                <c:pt idx="3569">
                  <c:v>496</c:v>
                </c:pt>
                <c:pt idx="3570">
                  <c:v>496</c:v>
                </c:pt>
                <c:pt idx="3571">
                  <c:v>481</c:v>
                </c:pt>
                <c:pt idx="3572">
                  <c:v>496</c:v>
                </c:pt>
                <c:pt idx="3573">
                  <c:v>492</c:v>
                </c:pt>
                <c:pt idx="3574">
                  <c:v>492</c:v>
                </c:pt>
                <c:pt idx="3575">
                  <c:v>481</c:v>
                </c:pt>
                <c:pt idx="3576">
                  <c:v>476</c:v>
                </c:pt>
                <c:pt idx="3577">
                  <c:v>496</c:v>
                </c:pt>
                <c:pt idx="3578">
                  <c:v>496</c:v>
                </c:pt>
                <c:pt idx="3579">
                  <c:v>492</c:v>
                </c:pt>
                <c:pt idx="3580">
                  <c:v>501</c:v>
                </c:pt>
                <c:pt idx="3581">
                  <c:v>492</c:v>
                </c:pt>
                <c:pt idx="3582">
                  <c:v>492</c:v>
                </c:pt>
                <c:pt idx="3583">
                  <c:v>524</c:v>
                </c:pt>
                <c:pt idx="3584">
                  <c:v>496</c:v>
                </c:pt>
                <c:pt idx="3585">
                  <c:v>496</c:v>
                </c:pt>
                <c:pt idx="3586">
                  <c:v>492</c:v>
                </c:pt>
                <c:pt idx="3587">
                  <c:v>496</c:v>
                </c:pt>
                <c:pt idx="3588">
                  <c:v>492</c:v>
                </c:pt>
                <c:pt idx="3589">
                  <c:v>492</c:v>
                </c:pt>
                <c:pt idx="3590">
                  <c:v>492</c:v>
                </c:pt>
                <c:pt idx="3591">
                  <c:v>501</c:v>
                </c:pt>
                <c:pt idx="3592">
                  <c:v>501</c:v>
                </c:pt>
                <c:pt idx="3593">
                  <c:v>485</c:v>
                </c:pt>
                <c:pt idx="3594">
                  <c:v>501</c:v>
                </c:pt>
                <c:pt idx="3595">
                  <c:v>481</c:v>
                </c:pt>
                <c:pt idx="3596">
                  <c:v>485</c:v>
                </c:pt>
                <c:pt idx="3597">
                  <c:v>492</c:v>
                </c:pt>
                <c:pt idx="3598">
                  <c:v>485</c:v>
                </c:pt>
                <c:pt idx="3599">
                  <c:v>492</c:v>
                </c:pt>
                <c:pt idx="3600">
                  <c:v>481</c:v>
                </c:pt>
                <c:pt idx="3601">
                  <c:v>485</c:v>
                </c:pt>
                <c:pt idx="3602">
                  <c:v>496</c:v>
                </c:pt>
                <c:pt idx="3603">
                  <c:v>485</c:v>
                </c:pt>
                <c:pt idx="3604">
                  <c:v>485</c:v>
                </c:pt>
                <c:pt idx="3605">
                  <c:v>492</c:v>
                </c:pt>
                <c:pt idx="3606">
                  <c:v>485</c:v>
                </c:pt>
                <c:pt idx="3607">
                  <c:v>481</c:v>
                </c:pt>
                <c:pt idx="3608">
                  <c:v>485</c:v>
                </c:pt>
                <c:pt idx="3609">
                  <c:v>481</c:v>
                </c:pt>
                <c:pt idx="3610">
                  <c:v>485</c:v>
                </c:pt>
                <c:pt idx="3611">
                  <c:v>492</c:v>
                </c:pt>
                <c:pt idx="3612">
                  <c:v>481</c:v>
                </c:pt>
                <c:pt idx="3613">
                  <c:v>485</c:v>
                </c:pt>
                <c:pt idx="3614">
                  <c:v>464</c:v>
                </c:pt>
                <c:pt idx="3615">
                  <c:v>485</c:v>
                </c:pt>
                <c:pt idx="3616">
                  <c:v>472</c:v>
                </c:pt>
                <c:pt idx="3617">
                  <c:v>464</c:v>
                </c:pt>
                <c:pt idx="3618">
                  <c:v>472</c:v>
                </c:pt>
                <c:pt idx="3619">
                  <c:v>460</c:v>
                </c:pt>
                <c:pt idx="3620">
                  <c:v>460</c:v>
                </c:pt>
                <c:pt idx="3621">
                  <c:v>438</c:v>
                </c:pt>
                <c:pt idx="3622">
                  <c:v>454</c:v>
                </c:pt>
                <c:pt idx="3623">
                  <c:v>472</c:v>
                </c:pt>
                <c:pt idx="3624">
                  <c:v>485</c:v>
                </c:pt>
                <c:pt idx="3625">
                  <c:v>476</c:v>
                </c:pt>
                <c:pt idx="3626">
                  <c:v>481</c:v>
                </c:pt>
                <c:pt idx="3627">
                  <c:v>481</c:v>
                </c:pt>
                <c:pt idx="3628">
                  <c:v>460</c:v>
                </c:pt>
                <c:pt idx="3629">
                  <c:v>476</c:v>
                </c:pt>
                <c:pt idx="3630">
                  <c:v>485</c:v>
                </c:pt>
                <c:pt idx="3631">
                  <c:v>476</c:v>
                </c:pt>
                <c:pt idx="3632">
                  <c:v>464</c:v>
                </c:pt>
                <c:pt idx="3633">
                  <c:v>464</c:v>
                </c:pt>
                <c:pt idx="3634">
                  <c:v>457</c:v>
                </c:pt>
                <c:pt idx="3635">
                  <c:v>472</c:v>
                </c:pt>
                <c:pt idx="3636">
                  <c:v>464</c:v>
                </c:pt>
                <c:pt idx="3637">
                  <c:v>460</c:v>
                </c:pt>
                <c:pt idx="3638">
                  <c:v>460</c:v>
                </c:pt>
                <c:pt idx="3639">
                  <c:v>472</c:v>
                </c:pt>
                <c:pt idx="3640">
                  <c:v>457</c:v>
                </c:pt>
                <c:pt idx="3641">
                  <c:v>448</c:v>
                </c:pt>
                <c:pt idx="3642">
                  <c:v>460</c:v>
                </c:pt>
                <c:pt idx="3643">
                  <c:v>454</c:v>
                </c:pt>
                <c:pt idx="3644">
                  <c:v>444</c:v>
                </c:pt>
                <c:pt idx="3645">
                  <c:v>441</c:v>
                </c:pt>
                <c:pt idx="3646">
                  <c:v>448</c:v>
                </c:pt>
                <c:pt idx="3647">
                  <c:v>444</c:v>
                </c:pt>
                <c:pt idx="3648">
                  <c:v>454</c:v>
                </c:pt>
                <c:pt idx="3649">
                  <c:v>448</c:v>
                </c:pt>
                <c:pt idx="3650">
                  <c:v>454</c:v>
                </c:pt>
                <c:pt idx="3651">
                  <c:v>448</c:v>
                </c:pt>
                <c:pt idx="3652">
                  <c:v>433</c:v>
                </c:pt>
                <c:pt idx="3653">
                  <c:v>448</c:v>
                </c:pt>
                <c:pt idx="3654">
                  <c:v>441</c:v>
                </c:pt>
                <c:pt idx="3655">
                  <c:v>441</c:v>
                </c:pt>
                <c:pt idx="3656">
                  <c:v>441</c:v>
                </c:pt>
                <c:pt idx="3657">
                  <c:v>441</c:v>
                </c:pt>
                <c:pt idx="3658">
                  <c:v>438</c:v>
                </c:pt>
                <c:pt idx="3659">
                  <c:v>441</c:v>
                </c:pt>
                <c:pt idx="3660">
                  <c:v>438</c:v>
                </c:pt>
                <c:pt idx="3661">
                  <c:v>457</c:v>
                </c:pt>
                <c:pt idx="3662">
                  <c:v>433</c:v>
                </c:pt>
                <c:pt idx="3663">
                  <c:v>438</c:v>
                </c:pt>
                <c:pt idx="3664">
                  <c:v>427</c:v>
                </c:pt>
                <c:pt idx="3665">
                  <c:v>427</c:v>
                </c:pt>
                <c:pt idx="3666">
                  <c:v>438</c:v>
                </c:pt>
                <c:pt idx="3667">
                  <c:v>433</c:v>
                </c:pt>
                <c:pt idx="3668">
                  <c:v>427</c:v>
                </c:pt>
                <c:pt idx="3669">
                  <c:v>418</c:v>
                </c:pt>
                <c:pt idx="3670">
                  <c:v>438</c:v>
                </c:pt>
                <c:pt idx="3671">
                  <c:v>433</c:v>
                </c:pt>
                <c:pt idx="3672">
                  <c:v>438</c:v>
                </c:pt>
                <c:pt idx="3673">
                  <c:v>441</c:v>
                </c:pt>
                <c:pt idx="3674">
                  <c:v>418</c:v>
                </c:pt>
                <c:pt idx="3675">
                  <c:v>438</c:v>
                </c:pt>
                <c:pt idx="3676">
                  <c:v>438</c:v>
                </c:pt>
                <c:pt idx="3677">
                  <c:v>438</c:v>
                </c:pt>
                <c:pt idx="3678">
                  <c:v>427</c:v>
                </c:pt>
                <c:pt idx="3679">
                  <c:v>433</c:v>
                </c:pt>
                <c:pt idx="3680">
                  <c:v>438</c:v>
                </c:pt>
                <c:pt idx="3681">
                  <c:v>433</c:v>
                </c:pt>
                <c:pt idx="3682">
                  <c:v>438</c:v>
                </c:pt>
                <c:pt idx="3683">
                  <c:v>441</c:v>
                </c:pt>
                <c:pt idx="3684">
                  <c:v>444</c:v>
                </c:pt>
                <c:pt idx="3685">
                  <c:v>441</c:v>
                </c:pt>
                <c:pt idx="3686">
                  <c:v>433</c:v>
                </c:pt>
                <c:pt idx="3687">
                  <c:v>444</c:v>
                </c:pt>
                <c:pt idx="3688">
                  <c:v>444</c:v>
                </c:pt>
                <c:pt idx="3689">
                  <c:v>433</c:v>
                </c:pt>
                <c:pt idx="3690">
                  <c:v>448</c:v>
                </c:pt>
                <c:pt idx="3691">
                  <c:v>441</c:v>
                </c:pt>
                <c:pt idx="3692">
                  <c:v>441</c:v>
                </c:pt>
                <c:pt idx="3693">
                  <c:v>441</c:v>
                </c:pt>
                <c:pt idx="3694">
                  <c:v>454</c:v>
                </c:pt>
                <c:pt idx="3695">
                  <c:v>444</c:v>
                </c:pt>
                <c:pt idx="3696">
                  <c:v>441</c:v>
                </c:pt>
                <c:pt idx="3697">
                  <c:v>454</c:v>
                </c:pt>
                <c:pt idx="3698">
                  <c:v>444</c:v>
                </c:pt>
                <c:pt idx="3699">
                  <c:v>444</c:v>
                </c:pt>
                <c:pt idx="3700">
                  <c:v>444</c:v>
                </c:pt>
                <c:pt idx="3701">
                  <c:v>454</c:v>
                </c:pt>
                <c:pt idx="3702">
                  <c:v>448</c:v>
                </c:pt>
                <c:pt idx="3703">
                  <c:v>448</c:v>
                </c:pt>
                <c:pt idx="3704">
                  <c:v>457</c:v>
                </c:pt>
                <c:pt idx="3705">
                  <c:v>460</c:v>
                </c:pt>
                <c:pt idx="3706">
                  <c:v>460</c:v>
                </c:pt>
                <c:pt idx="3707">
                  <c:v>457</c:v>
                </c:pt>
                <c:pt idx="3708">
                  <c:v>460</c:v>
                </c:pt>
                <c:pt idx="3709">
                  <c:v>460</c:v>
                </c:pt>
                <c:pt idx="3710">
                  <c:v>464</c:v>
                </c:pt>
                <c:pt idx="3711">
                  <c:v>460</c:v>
                </c:pt>
                <c:pt idx="3712">
                  <c:v>472</c:v>
                </c:pt>
                <c:pt idx="3713">
                  <c:v>460</c:v>
                </c:pt>
                <c:pt idx="3714">
                  <c:v>472</c:v>
                </c:pt>
                <c:pt idx="3715">
                  <c:v>464</c:v>
                </c:pt>
                <c:pt idx="3716">
                  <c:v>472</c:v>
                </c:pt>
                <c:pt idx="3717">
                  <c:v>485</c:v>
                </c:pt>
                <c:pt idx="3718">
                  <c:v>460</c:v>
                </c:pt>
                <c:pt idx="3719">
                  <c:v>472</c:v>
                </c:pt>
                <c:pt idx="3720">
                  <c:v>454</c:v>
                </c:pt>
                <c:pt idx="3721">
                  <c:v>457</c:v>
                </c:pt>
                <c:pt idx="3722">
                  <c:v>460</c:v>
                </c:pt>
                <c:pt idx="3723">
                  <c:v>464</c:v>
                </c:pt>
                <c:pt idx="3724">
                  <c:v>460</c:v>
                </c:pt>
                <c:pt idx="3725">
                  <c:v>460</c:v>
                </c:pt>
                <c:pt idx="3726">
                  <c:v>460</c:v>
                </c:pt>
                <c:pt idx="3727">
                  <c:v>464</c:v>
                </c:pt>
                <c:pt idx="3728">
                  <c:v>460</c:v>
                </c:pt>
                <c:pt idx="3729">
                  <c:v>457</c:v>
                </c:pt>
                <c:pt idx="3730">
                  <c:v>472</c:v>
                </c:pt>
                <c:pt idx="3731">
                  <c:v>476</c:v>
                </c:pt>
                <c:pt idx="3732">
                  <c:v>464</c:v>
                </c:pt>
                <c:pt idx="3733">
                  <c:v>476</c:v>
                </c:pt>
                <c:pt idx="3734">
                  <c:v>492</c:v>
                </c:pt>
                <c:pt idx="3735">
                  <c:v>492</c:v>
                </c:pt>
                <c:pt idx="3736">
                  <c:v>485</c:v>
                </c:pt>
                <c:pt idx="3737">
                  <c:v>481</c:v>
                </c:pt>
                <c:pt idx="3738">
                  <c:v>496</c:v>
                </c:pt>
                <c:pt idx="3739">
                  <c:v>508</c:v>
                </c:pt>
                <c:pt idx="3740">
                  <c:v>485</c:v>
                </c:pt>
                <c:pt idx="3741">
                  <c:v>492</c:v>
                </c:pt>
                <c:pt idx="3742">
                  <c:v>492</c:v>
                </c:pt>
                <c:pt idx="3743">
                  <c:v>485</c:v>
                </c:pt>
                <c:pt idx="3744">
                  <c:v>464</c:v>
                </c:pt>
                <c:pt idx="3745">
                  <c:v>485</c:v>
                </c:pt>
                <c:pt idx="3746">
                  <c:v>485</c:v>
                </c:pt>
                <c:pt idx="3747">
                  <c:v>485</c:v>
                </c:pt>
                <c:pt idx="3748">
                  <c:v>492</c:v>
                </c:pt>
                <c:pt idx="3749">
                  <c:v>496</c:v>
                </c:pt>
                <c:pt idx="3750">
                  <c:v>508</c:v>
                </c:pt>
                <c:pt idx="3751">
                  <c:v>476</c:v>
                </c:pt>
                <c:pt idx="3752">
                  <c:v>476</c:v>
                </c:pt>
                <c:pt idx="3753">
                  <c:v>476</c:v>
                </c:pt>
                <c:pt idx="3754">
                  <c:v>492</c:v>
                </c:pt>
                <c:pt idx="3755">
                  <c:v>492</c:v>
                </c:pt>
                <c:pt idx="3756">
                  <c:v>481</c:v>
                </c:pt>
                <c:pt idx="3757">
                  <c:v>476</c:v>
                </c:pt>
                <c:pt idx="3758">
                  <c:v>481</c:v>
                </c:pt>
                <c:pt idx="3759">
                  <c:v>492</c:v>
                </c:pt>
                <c:pt idx="3760">
                  <c:v>492</c:v>
                </c:pt>
                <c:pt idx="3761">
                  <c:v>485</c:v>
                </c:pt>
                <c:pt idx="3762">
                  <c:v>492</c:v>
                </c:pt>
                <c:pt idx="3763">
                  <c:v>496</c:v>
                </c:pt>
                <c:pt idx="3764">
                  <c:v>485</c:v>
                </c:pt>
                <c:pt idx="3765">
                  <c:v>492</c:v>
                </c:pt>
                <c:pt idx="3766">
                  <c:v>496</c:v>
                </c:pt>
                <c:pt idx="3767">
                  <c:v>485</c:v>
                </c:pt>
                <c:pt idx="3768">
                  <c:v>472</c:v>
                </c:pt>
                <c:pt idx="3769">
                  <c:v>481</c:v>
                </c:pt>
                <c:pt idx="3770">
                  <c:v>457</c:v>
                </c:pt>
                <c:pt idx="3771">
                  <c:v>472</c:v>
                </c:pt>
                <c:pt idx="3772">
                  <c:v>472</c:v>
                </c:pt>
                <c:pt idx="3773">
                  <c:v>624</c:v>
                </c:pt>
                <c:pt idx="3774">
                  <c:v>472</c:v>
                </c:pt>
                <c:pt idx="3775">
                  <c:v>460</c:v>
                </c:pt>
                <c:pt idx="3776">
                  <c:v>472</c:v>
                </c:pt>
                <c:pt idx="3777">
                  <c:v>460</c:v>
                </c:pt>
                <c:pt idx="3778">
                  <c:v>472</c:v>
                </c:pt>
                <c:pt idx="3779">
                  <c:v>472</c:v>
                </c:pt>
                <c:pt idx="3780">
                  <c:v>460</c:v>
                </c:pt>
                <c:pt idx="3781">
                  <c:v>464</c:v>
                </c:pt>
                <c:pt idx="3782">
                  <c:v>460</c:v>
                </c:pt>
                <c:pt idx="3783">
                  <c:v>472</c:v>
                </c:pt>
                <c:pt idx="3784">
                  <c:v>472</c:v>
                </c:pt>
                <c:pt idx="3785">
                  <c:v>476</c:v>
                </c:pt>
                <c:pt idx="3786">
                  <c:v>472</c:v>
                </c:pt>
                <c:pt idx="3787">
                  <c:v>472</c:v>
                </c:pt>
                <c:pt idx="3788">
                  <c:v>472</c:v>
                </c:pt>
                <c:pt idx="3789">
                  <c:v>481</c:v>
                </c:pt>
                <c:pt idx="3790">
                  <c:v>485</c:v>
                </c:pt>
                <c:pt idx="3791">
                  <c:v>476</c:v>
                </c:pt>
                <c:pt idx="3792">
                  <c:v>472</c:v>
                </c:pt>
                <c:pt idx="3793">
                  <c:v>485</c:v>
                </c:pt>
                <c:pt idx="3794">
                  <c:v>476</c:v>
                </c:pt>
                <c:pt idx="3795">
                  <c:v>481</c:v>
                </c:pt>
                <c:pt idx="3796">
                  <c:v>492</c:v>
                </c:pt>
                <c:pt idx="3797">
                  <c:v>485</c:v>
                </c:pt>
                <c:pt idx="3798">
                  <c:v>492</c:v>
                </c:pt>
                <c:pt idx="3799">
                  <c:v>481</c:v>
                </c:pt>
                <c:pt idx="3800">
                  <c:v>492</c:v>
                </c:pt>
                <c:pt idx="3801">
                  <c:v>476</c:v>
                </c:pt>
                <c:pt idx="3802">
                  <c:v>492</c:v>
                </c:pt>
                <c:pt idx="3803">
                  <c:v>492</c:v>
                </c:pt>
                <c:pt idx="3804">
                  <c:v>492</c:v>
                </c:pt>
                <c:pt idx="3805">
                  <c:v>503</c:v>
                </c:pt>
                <c:pt idx="3806">
                  <c:v>492</c:v>
                </c:pt>
                <c:pt idx="3807">
                  <c:v>503</c:v>
                </c:pt>
                <c:pt idx="3808">
                  <c:v>501</c:v>
                </c:pt>
                <c:pt idx="3809">
                  <c:v>501</c:v>
                </c:pt>
                <c:pt idx="3810">
                  <c:v>503</c:v>
                </c:pt>
                <c:pt idx="3811">
                  <c:v>503</c:v>
                </c:pt>
                <c:pt idx="3812">
                  <c:v>501</c:v>
                </c:pt>
                <c:pt idx="3813">
                  <c:v>503</c:v>
                </c:pt>
                <c:pt idx="3814">
                  <c:v>508</c:v>
                </c:pt>
                <c:pt idx="3815">
                  <c:v>508</c:v>
                </c:pt>
                <c:pt idx="3816">
                  <c:v>501</c:v>
                </c:pt>
                <c:pt idx="3817">
                  <c:v>519</c:v>
                </c:pt>
                <c:pt idx="3818">
                  <c:v>503</c:v>
                </c:pt>
                <c:pt idx="3819">
                  <c:v>519</c:v>
                </c:pt>
                <c:pt idx="3820">
                  <c:v>519</c:v>
                </c:pt>
                <c:pt idx="3821">
                  <c:v>503</c:v>
                </c:pt>
                <c:pt idx="3822">
                  <c:v>503</c:v>
                </c:pt>
                <c:pt idx="3823">
                  <c:v>501</c:v>
                </c:pt>
                <c:pt idx="3824">
                  <c:v>524</c:v>
                </c:pt>
                <c:pt idx="3825">
                  <c:v>508</c:v>
                </c:pt>
                <c:pt idx="3826">
                  <c:v>508</c:v>
                </c:pt>
                <c:pt idx="3827">
                  <c:v>508</c:v>
                </c:pt>
                <c:pt idx="3828">
                  <c:v>534</c:v>
                </c:pt>
                <c:pt idx="3829">
                  <c:v>524</c:v>
                </c:pt>
                <c:pt idx="3830">
                  <c:v>492</c:v>
                </c:pt>
                <c:pt idx="3831">
                  <c:v>519</c:v>
                </c:pt>
                <c:pt idx="3832">
                  <c:v>508</c:v>
                </c:pt>
                <c:pt idx="3833">
                  <c:v>519</c:v>
                </c:pt>
                <c:pt idx="3834">
                  <c:v>524</c:v>
                </c:pt>
                <c:pt idx="3835">
                  <c:v>508</c:v>
                </c:pt>
                <c:pt idx="3836">
                  <c:v>524</c:v>
                </c:pt>
                <c:pt idx="3837">
                  <c:v>524</c:v>
                </c:pt>
                <c:pt idx="3838">
                  <c:v>530</c:v>
                </c:pt>
                <c:pt idx="3839">
                  <c:v>540</c:v>
                </c:pt>
                <c:pt idx="3840">
                  <c:v>519</c:v>
                </c:pt>
                <c:pt idx="3841">
                  <c:v>519</c:v>
                </c:pt>
                <c:pt idx="3842">
                  <c:v>519</c:v>
                </c:pt>
                <c:pt idx="3843">
                  <c:v>508</c:v>
                </c:pt>
                <c:pt idx="3844">
                  <c:v>519</c:v>
                </c:pt>
                <c:pt idx="3845">
                  <c:v>501</c:v>
                </c:pt>
                <c:pt idx="3846">
                  <c:v>501</c:v>
                </c:pt>
                <c:pt idx="3847">
                  <c:v>481</c:v>
                </c:pt>
                <c:pt idx="3848">
                  <c:v>503</c:v>
                </c:pt>
                <c:pt idx="3849">
                  <c:v>496</c:v>
                </c:pt>
                <c:pt idx="3850">
                  <c:v>496</c:v>
                </c:pt>
                <c:pt idx="3851">
                  <c:v>503</c:v>
                </c:pt>
                <c:pt idx="3852">
                  <c:v>501</c:v>
                </c:pt>
                <c:pt idx="3853">
                  <c:v>503</c:v>
                </c:pt>
                <c:pt idx="3854">
                  <c:v>485</c:v>
                </c:pt>
                <c:pt idx="3855">
                  <c:v>503</c:v>
                </c:pt>
                <c:pt idx="3856">
                  <c:v>501</c:v>
                </c:pt>
                <c:pt idx="3857">
                  <c:v>503</c:v>
                </c:pt>
                <c:pt idx="3858">
                  <c:v>508</c:v>
                </c:pt>
                <c:pt idx="3859">
                  <c:v>503</c:v>
                </c:pt>
                <c:pt idx="3860">
                  <c:v>519</c:v>
                </c:pt>
                <c:pt idx="3861">
                  <c:v>534</c:v>
                </c:pt>
                <c:pt idx="3862">
                  <c:v>540</c:v>
                </c:pt>
                <c:pt idx="3863">
                  <c:v>524</c:v>
                </c:pt>
                <c:pt idx="3864">
                  <c:v>508</c:v>
                </c:pt>
                <c:pt idx="3865">
                  <c:v>530</c:v>
                </c:pt>
                <c:pt idx="3866">
                  <c:v>534</c:v>
                </c:pt>
                <c:pt idx="3867">
                  <c:v>530</c:v>
                </c:pt>
                <c:pt idx="3868">
                  <c:v>534</c:v>
                </c:pt>
                <c:pt idx="3869">
                  <c:v>524</c:v>
                </c:pt>
                <c:pt idx="3870">
                  <c:v>540</c:v>
                </c:pt>
                <c:pt idx="3871">
                  <c:v>524</c:v>
                </c:pt>
                <c:pt idx="3872">
                  <c:v>540</c:v>
                </c:pt>
                <c:pt idx="3873">
                  <c:v>540</c:v>
                </c:pt>
                <c:pt idx="3874">
                  <c:v>530</c:v>
                </c:pt>
                <c:pt idx="3875">
                  <c:v>534</c:v>
                </c:pt>
                <c:pt idx="3876">
                  <c:v>540</c:v>
                </c:pt>
                <c:pt idx="3877">
                  <c:v>530</c:v>
                </c:pt>
                <c:pt idx="3878">
                  <c:v>503</c:v>
                </c:pt>
                <c:pt idx="3879">
                  <c:v>530</c:v>
                </c:pt>
                <c:pt idx="3880">
                  <c:v>519</c:v>
                </c:pt>
                <c:pt idx="3881">
                  <c:v>530</c:v>
                </c:pt>
                <c:pt idx="3882">
                  <c:v>519</c:v>
                </c:pt>
                <c:pt idx="3883">
                  <c:v>503</c:v>
                </c:pt>
                <c:pt idx="3884">
                  <c:v>534</c:v>
                </c:pt>
                <c:pt idx="3885">
                  <c:v>501</c:v>
                </c:pt>
                <c:pt idx="3886">
                  <c:v>496</c:v>
                </c:pt>
                <c:pt idx="3887">
                  <c:v>485</c:v>
                </c:pt>
                <c:pt idx="3888">
                  <c:v>460</c:v>
                </c:pt>
                <c:pt idx="3889">
                  <c:v>472</c:v>
                </c:pt>
                <c:pt idx="3890">
                  <c:v>472</c:v>
                </c:pt>
                <c:pt idx="3891">
                  <c:v>460</c:v>
                </c:pt>
                <c:pt idx="3892">
                  <c:v>464</c:v>
                </c:pt>
                <c:pt idx="3893">
                  <c:v>457</c:v>
                </c:pt>
                <c:pt idx="3894">
                  <c:v>460</c:v>
                </c:pt>
                <c:pt idx="3895">
                  <c:v>448</c:v>
                </c:pt>
                <c:pt idx="3896">
                  <c:v>454</c:v>
                </c:pt>
                <c:pt idx="3897">
                  <c:v>457</c:v>
                </c:pt>
                <c:pt idx="3898">
                  <c:v>444</c:v>
                </c:pt>
                <c:pt idx="3899">
                  <c:v>448</c:v>
                </c:pt>
                <c:pt idx="3900">
                  <c:v>444</c:v>
                </c:pt>
                <c:pt idx="3901">
                  <c:v>448</c:v>
                </c:pt>
                <c:pt idx="3902">
                  <c:v>448</c:v>
                </c:pt>
                <c:pt idx="3903">
                  <c:v>444</c:v>
                </c:pt>
                <c:pt idx="3904">
                  <c:v>448</c:v>
                </c:pt>
                <c:pt idx="3905">
                  <c:v>444</c:v>
                </c:pt>
                <c:pt idx="3906">
                  <c:v>454</c:v>
                </c:pt>
                <c:pt idx="3907">
                  <c:v>457</c:v>
                </c:pt>
                <c:pt idx="3908">
                  <c:v>454</c:v>
                </c:pt>
                <c:pt idx="3909">
                  <c:v>460</c:v>
                </c:pt>
                <c:pt idx="3910">
                  <c:v>460</c:v>
                </c:pt>
                <c:pt idx="3911">
                  <c:v>448</c:v>
                </c:pt>
                <c:pt idx="3912">
                  <c:v>454</c:v>
                </c:pt>
                <c:pt idx="3913">
                  <c:v>454</c:v>
                </c:pt>
                <c:pt idx="3914">
                  <c:v>454</c:v>
                </c:pt>
                <c:pt idx="3915">
                  <c:v>441</c:v>
                </c:pt>
                <c:pt idx="3916">
                  <c:v>448</c:v>
                </c:pt>
                <c:pt idx="3917">
                  <c:v>448</c:v>
                </c:pt>
                <c:pt idx="3918">
                  <c:v>454</c:v>
                </c:pt>
                <c:pt idx="3919">
                  <c:v>457</c:v>
                </c:pt>
                <c:pt idx="3920">
                  <c:v>448</c:v>
                </c:pt>
                <c:pt idx="3921">
                  <c:v>454</c:v>
                </c:pt>
                <c:pt idx="3922">
                  <c:v>438</c:v>
                </c:pt>
                <c:pt idx="3923">
                  <c:v>454</c:v>
                </c:pt>
                <c:pt idx="3924">
                  <c:v>444</c:v>
                </c:pt>
                <c:pt idx="3925">
                  <c:v>457</c:v>
                </c:pt>
                <c:pt idx="3926">
                  <c:v>454</c:v>
                </c:pt>
                <c:pt idx="3927">
                  <c:v>448</c:v>
                </c:pt>
                <c:pt idx="3928">
                  <c:v>457</c:v>
                </c:pt>
                <c:pt idx="3929">
                  <c:v>464</c:v>
                </c:pt>
                <c:pt idx="3930">
                  <c:v>457</c:v>
                </c:pt>
                <c:pt idx="3931">
                  <c:v>454</c:v>
                </c:pt>
                <c:pt idx="3932">
                  <c:v>454</c:v>
                </c:pt>
                <c:pt idx="3933">
                  <c:v>457</c:v>
                </c:pt>
                <c:pt idx="3934">
                  <c:v>448</c:v>
                </c:pt>
                <c:pt idx="3935">
                  <c:v>448</c:v>
                </c:pt>
                <c:pt idx="3936">
                  <c:v>457</c:v>
                </c:pt>
                <c:pt idx="3937">
                  <c:v>457</c:v>
                </c:pt>
                <c:pt idx="3938">
                  <c:v>454</c:v>
                </c:pt>
                <c:pt idx="3939">
                  <c:v>454</c:v>
                </c:pt>
                <c:pt idx="3940">
                  <c:v>492</c:v>
                </c:pt>
                <c:pt idx="3941">
                  <c:v>454</c:v>
                </c:pt>
                <c:pt idx="3942">
                  <c:v>454</c:v>
                </c:pt>
                <c:pt idx="3943">
                  <c:v>460</c:v>
                </c:pt>
                <c:pt idx="3944">
                  <c:v>460</c:v>
                </c:pt>
                <c:pt idx="3945">
                  <c:v>472</c:v>
                </c:pt>
                <c:pt idx="3946">
                  <c:v>457</c:v>
                </c:pt>
                <c:pt idx="3947">
                  <c:v>472</c:v>
                </c:pt>
                <c:pt idx="3948">
                  <c:v>464</c:v>
                </c:pt>
                <c:pt idx="3949">
                  <c:v>476</c:v>
                </c:pt>
                <c:pt idx="3950">
                  <c:v>464</c:v>
                </c:pt>
                <c:pt idx="3951">
                  <c:v>464</c:v>
                </c:pt>
                <c:pt idx="3952">
                  <c:v>476</c:v>
                </c:pt>
                <c:pt idx="3953">
                  <c:v>454</c:v>
                </c:pt>
                <c:pt idx="3954">
                  <c:v>464</c:v>
                </c:pt>
                <c:pt idx="3955">
                  <c:v>457</c:v>
                </c:pt>
                <c:pt idx="3956">
                  <c:v>460</c:v>
                </c:pt>
                <c:pt idx="3957">
                  <c:v>457</c:v>
                </c:pt>
                <c:pt idx="3958">
                  <c:v>448</c:v>
                </c:pt>
                <c:pt idx="3959">
                  <c:v>457</c:v>
                </c:pt>
                <c:pt idx="3960">
                  <c:v>457</c:v>
                </c:pt>
                <c:pt idx="3961">
                  <c:v>464</c:v>
                </c:pt>
                <c:pt idx="3962">
                  <c:v>460</c:v>
                </c:pt>
                <c:pt idx="3963">
                  <c:v>464</c:v>
                </c:pt>
                <c:pt idx="3964">
                  <c:v>464</c:v>
                </c:pt>
                <c:pt idx="3965">
                  <c:v>472</c:v>
                </c:pt>
                <c:pt idx="3966">
                  <c:v>460</c:v>
                </c:pt>
                <c:pt idx="3967">
                  <c:v>454</c:v>
                </c:pt>
                <c:pt idx="3968">
                  <c:v>464</c:v>
                </c:pt>
                <c:pt idx="3969">
                  <c:v>464</c:v>
                </c:pt>
                <c:pt idx="3970">
                  <c:v>454</c:v>
                </c:pt>
                <c:pt idx="3971">
                  <c:v>464</c:v>
                </c:pt>
                <c:pt idx="3972">
                  <c:v>457</c:v>
                </c:pt>
                <c:pt idx="3973">
                  <c:v>460</c:v>
                </c:pt>
                <c:pt idx="3974">
                  <c:v>464</c:v>
                </c:pt>
                <c:pt idx="3975">
                  <c:v>457</c:v>
                </c:pt>
                <c:pt idx="3976">
                  <c:v>464</c:v>
                </c:pt>
                <c:pt idx="3977">
                  <c:v>444</c:v>
                </c:pt>
                <c:pt idx="3978">
                  <c:v>448</c:v>
                </c:pt>
                <c:pt idx="3979">
                  <c:v>444</c:v>
                </c:pt>
                <c:pt idx="3980">
                  <c:v>448</c:v>
                </c:pt>
                <c:pt idx="3981">
                  <c:v>448</c:v>
                </c:pt>
                <c:pt idx="3982">
                  <c:v>448</c:v>
                </c:pt>
                <c:pt idx="3983">
                  <c:v>444</c:v>
                </c:pt>
                <c:pt idx="3984">
                  <c:v>441</c:v>
                </c:pt>
                <c:pt idx="3985">
                  <c:v>460</c:v>
                </c:pt>
                <c:pt idx="3986">
                  <c:v>444</c:v>
                </c:pt>
                <c:pt idx="3987">
                  <c:v>444</c:v>
                </c:pt>
                <c:pt idx="3988">
                  <c:v>448</c:v>
                </c:pt>
                <c:pt idx="3989">
                  <c:v>448</c:v>
                </c:pt>
                <c:pt idx="3990">
                  <c:v>441</c:v>
                </c:pt>
                <c:pt idx="3991">
                  <c:v>454</c:v>
                </c:pt>
                <c:pt idx="3992">
                  <c:v>444</c:v>
                </c:pt>
                <c:pt idx="3993">
                  <c:v>444</c:v>
                </c:pt>
                <c:pt idx="3994">
                  <c:v>441</c:v>
                </c:pt>
                <c:pt idx="3995">
                  <c:v>454</c:v>
                </c:pt>
                <c:pt idx="3996">
                  <c:v>448</c:v>
                </c:pt>
                <c:pt idx="3997">
                  <c:v>444</c:v>
                </c:pt>
                <c:pt idx="3998">
                  <c:v>454</c:v>
                </c:pt>
                <c:pt idx="3999">
                  <c:v>448</c:v>
                </c:pt>
                <c:pt idx="4000">
                  <c:v>448</c:v>
                </c:pt>
                <c:pt idx="4001">
                  <c:v>433</c:v>
                </c:pt>
                <c:pt idx="4002">
                  <c:v>454</c:v>
                </c:pt>
                <c:pt idx="4003">
                  <c:v>444</c:v>
                </c:pt>
                <c:pt idx="4004">
                  <c:v>441</c:v>
                </c:pt>
                <c:pt idx="4005">
                  <c:v>441</c:v>
                </c:pt>
                <c:pt idx="4006">
                  <c:v>444</c:v>
                </c:pt>
                <c:pt idx="4007">
                  <c:v>460</c:v>
                </c:pt>
                <c:pt idx="4008">
                  <c:v>438</c:v>
                </c:pt>
                <c:pt idx="4009">
                  <c:v>444</c:v>
                </c:pt>
                <c:pt idx="4010">
                  <c:v>444</c:v>
                </c:pt>
                <c:pt idx="4011">
                  <c:v>438</c:v>
                </c:pt>
                <c:pt idx="4012">
                  <c:v>444</c:v>
                </c:pt>
                <c:pt idx="4013">
                  <c:v>441</c:v>
                </c:pt>
                <c:pt idx="4014">
                  <c:v>438</c:v>
                </c:pt>
                <c:pt idx="4015">
                  <c:v>444</c:v>
                </c:pt>
                <c:pt idx="4016">
                  <c:v>438</c:v>
                </c:pt>
                <c:pt idx="4017">
                  <c:v>444</c:v>
                </c:pt>
                <c:pt idx="4018">
                  <c:v>433</c:v>
                </c:pt>
                <c:pt idx="4019">
                  <c:v>444</c:v>
                </c:pt>
                <c:pt idx="4020">
                  <c:v>448</c:v>
                </c:pt>
                <c:pt idx="4021">
                  <c:v>441</c:v>
                </c:pt>
                <c:pt idx="4022">
                  <c:v>454</c:v>
                </c:pt>
                <c:pt idx="4023">
                  <c:v>444</c:v>
                </c:pt>
                <c:pt idx="4024">
                  <c:v>444</c:v>
                </c:pt>
                <c:pt idx="4025">
                  <c:v>441</c:v>
                </c:pt>
                <c:pt idx="4026">
                  <c:v>444</c:v>
                </c:pt>
                <c:pt idx="4027">
                  <c:v>441</c:v>
                </c:pt>
                <c:pt idx="4028">
                  <c:v>433</c:v>
                </c:pt>
                <c:pt idx="4029">
                  <c:v>441</c:v>
                </c:pt>
                <c:pt idx="4030">
                  <c:v>441</c:v>
                </c:pt>
                <c:pt idx="4031">
                  <c:v>441</c:v>
                </c:pt>
                <c:pt idx="4032">
                  <c:v>438</c:v>
                </c:pt>
                <c:pt idx="4033">
                  <c:v>441</c:v>
                </c:pt>
                <c:pt idx="4034">
                  <c:v>427</c:v>
                </c:pt>
                <c:pt idx="4035">
                  <c:v>427</c:v>
                </c:pt>
                <c:pt idx="4036">
                  <c:v>448</c:v>
                </c:pt>
                <c:pt idx="4037">
                  <c:v>448</c:v>
                </c:pt>
                <c:pt idx="4038">
                  <c:v>448</c:v>
                </c:pt>
                <c:pt idx="4039">
                  <c:v>460</c:v>
                </c:pt>
                <c:pt idx="4040">
                  <c:v>444</c:v>
                </c:pt>
                <c:pt idx="4041">
                  <c:v>457</c:v>
                </c:pt>
                <c:pt idx="4042">
                  <c:v>444</c:v>
                </c:pt>
                <c:pt idx="4043">
                  <c:v>441</c:v>
                </c:pt>
                <c:pt idx="4044">
                  <c:v>438</c:v>
                </c:pt>
                <c:pt idx="4045">
                  <c:v>427</c:v>
                </c:pt>
                <c:pt idx="4046">
                  <c:v>433</c:v>
                </c:pt>
                <c:pt idx="4047">
                  <c:v>415</c:v>
                </c:pt>
                <c:pt idx="4048">
                  <c:v>423</c:v>
                </c:pt>
                <c:pt idx="4049">
                  <c:v>418</c:v>
                </c:pt>
                <c:pt idx="4050">
                  <c:v>415</c:v>
                </c:pt>
                <c:pt idx="4051">
                  <c:v>423</c:v>
                </c:pt>
                <c:pt idx="4052">
                  <c:v>418</c:v>
                </c:pt>
                <c:pt idx="4053">
                  <c:v>423</c:v>
                </c:pt>
                <c:pt idx="4054">
                  <c:v>423</c:v>
                </c:pt>
                <c:pt idx="4055">
                  <c:v>423</c:v>
                </c:pt>
                <c:pt idx="4056">
                  <c:v>423</c:v>
                </c:pt>
                <c:pt idx="4057">
                  <c:v>423</c:v>
                </c:pt>
                <c:pt idx="4058">
                  <c:v>413</c:v>
                </c:pt>
                <c:pt idx="4059">
                  <c:v>413</c:v>
                </c:pt>
                <c:pt idx="4060">
                  <c:v>418</c:v>
                </c:pt>
                <c:pt idx="4061">
                  <c:v>415</c:v>
                </c:pt>
                <c:pt idx="4062">
                  <c:v>406</c:v>
                </c:pt>
                <c:pt idx="4063">
                  <c:v>427</c:v>
                </c:pt>
                <c:pt idx="4064">
                  <c:v>413</c:v>
                </c:pt>
                <c:pt idx="4065">
                  <c:v>413</c:v>
                </c:pt>
                <c:pt idx="4066">
                  <c:v>415</c:v>
                </c:pt>
                <c:pt idx="4067">
                  <c:v>415</c:v>
                </c:pt>
                <c:pt idx="4068">
                  <c:v>413</c:v>
                </c:pt>
                <c:pt idx="4069">
                  <c:v>413</c:v>
                </c:pt>
                <c:pt idx="4070">
                  <c:v>418</c:v>
                </c:pt>
                <c:pt idx="4071">
                  <c:v>400</c:v>
                </c:pt>
                <c:pt idx="4072">
                  <c:v>418</c:v>
                </c:pt>
                <c:pt idx="4073">
                  <c:v>413</c:v>
                </c:pt>
                <c:pt idx="4074">
                  <c:v>418</c:v>
                </c:pt>
                <c:pt idx="4075">
                  <c:v>413</c:v>
                </c:pt>
                <c:pt idx="4076">
                  <c:v>403</c:v>
                </c:pt>
                <c:pt idx="4077">
                  <c:v>406</c:v>
                </c:pt>
                <c:pt idx="4078">
                  <c:v>406</c:v>
                </c:pt>
                <c:pt idx="4079">
                  <c:v>418</c:v>
                </c:pt>
                <c:pt idx="4080">
                  <c:v>406</c:v>
                </c:pt>
                <c:pt idx="4081">
                  <c:v>415</c:v>
                </c:pt>
                <c:pt idx="4082">
                  <c:v>418</c:v>
                </c:pt>
                <c:pt idx="4083">
                  <c:v>415</c:v>
                </c:pt>
                <c:pt idx="4084">
                  <c:v>418</c:v>
                </c:pt>
                <c:pt idx="4085">
                  <c:v>444</c:v>
                </c:pt>
                <c:pt idx="4086">
                  <c:v>415</c:v>
                </c:pt>
                <c:pt idx="4087">
                  <c:v>403</c:v>
                </c:pt>
                <c:pt idx="4088">
                  <c:v>415</c:v>
                </c:pt>
                <c:pt idx="4089">
                  <c:v>406</c:v>
                </c:pt>
                <c:pt idx="4090">
                  <c:v>400</c:v>
                </c:pt>
                <c:pt idx="4091">
                  <c:v>416</c:v>
                </c:pt>
                <c:pt idx="4092">
                  <c:v>416</c:v>
                </c:pt>
                <c:pt idx="4093">
                  <c:v>400</c:v>
                </c:pt>
                <c:pt idx="4094">
                  <c:v>414</c:v>
                </c:pt>
                <c:pt idx="4095">
                  <c:v>408</c:v>
                </c:pt>
                <c:pt idx="4096">
                  <c:v>408</c:v>
                </c:pt>
                <c:pt idx="4097">
                  <c:v>421</c:v>
                </c:pt>
                <c:pt idx="4098">
                  <c:v>411</c:v>
                </c:pt>
                <c:pt idx="4099">
                  <c:v>414</c:v>
                </c:pt>
                <c:pt idx="4100">
                  <c:v>421</c:v>
                </c:pt>
                <c:pt idx="4101">
                  <c:v>426</c:v>
                </c:pt>
                <c:pt idx="4102">
                  <c:v>411</c:v>
                </c:pt>
                <c:pt idx="4103">
                  <c:v>426</c:v>
                </c:pt>
                <c:pt idx="4104">
                  <c:v>423</c:v>
                </c:pt>
                <c:pt idx="4105">
                  <c:v>426</c:v>
                </c:pt>
                <c:pt idx="4106">
                  <c:v>433</c:v>
                </c:pt>
                <c:pt idx="4107">
                  <c:v>426</c:v>
                </c:pt>
                <c:pt idx="4108">
                  <c:v>457</c:v>
                </c:pt>
                <c:pt idx="4109">
                  <c:v>448</c:v>
                </c:pt>
                <c:pt idx="4110">
                  <c:v>452</c:v>
                </c:pt>
                <c:pt idx="4111">
                  <c:v>452</c:v>
                </c:pt>
                <c:pt idx="4112">
                  <c:v>452</c:v>
                </c:pt>
                <c:pt idx="4113">
                  <c:v>457</c:v>
                </c:pt>
                <c:pt idx="4114">
                  <c:v>457</c:v>
                </c:pt>
                <c:pt idx="4115">
                  <c:v>457</c:v>
                </c:pt>
                <c:pt idx="4116">
                  <c:v>457</c:v>
                </c:pt>
                <c:pt idx="4117">
                  <c:v>446</c:v>
                </c:pt>
                <c:pt idx="4118">
                  <c:v>462</c:v>
                </c:pt>
                <c:pt idx="4119">
                  <c:v>462</c:v>
                </c:pt>
                <c:pt idx="4120">
                  <c:v>452</c:v>
                </c:pt>
                <c:pt idx="4121">
                  <c:v>465</c:v>
                </c:pt>
                <c:pt idx="4122">
                  <c:v>457</c:v>
                </c:pt>
                <c:pt idx="4123">
                  <c:v>457</c:v>
                </c:pt>
                <c:pt idx="4124">
                  <c:v>452</c:v>
                </c:pt>
                <c:pt idx="4125">
                  <c:v>465</c:v>
                </c:pt>
                <c:pt idx="4126">
                  <c:v>452</c:v>
                </c:pt>
                <c:pt idx="4127">
                  <c:v>462</c:v>
                </c:pt>
                <c:pt idx="4128">
                  <c:v>465</c:v>
                </c:pt>
                <c:pt idx="4129">
                  <c:v>462</c:v>
                </c:pt>
                <c:pt idx="4130">
                  <c:v>470</c:v>
                </c:pt>
                <c:pt idx="4131">
                  <c:v>457</c:v>
                </c:pt>
                <c:pt idx="4132">
                  <c:v>457</c:v>
                </c:pt>
                <c:pt idx="4133">
                  <c:v>457</c:v>
                </c:pt>
                <c:pt idx="4134">
                  <c:v>462</c:v>
                </c:pt>
                <c:pt idx="4135">
                  <c:v>452</c:v>
                </c:pt>
                <c:pt idx="4136">
                  <c:v>448</c:v>
                </c:pt>
                <c:pt idx="4137">
                  <c:v>457</c:v>
                </c:pt>
                <c:pt idx="4138">
                  <c:v>465</c:v>
                </c:pt>
                <c:pt idx="4139">
                  <c:v>462</c:v>
                </c:pt>
                <c:pt idx="4140">
                  <c:v>476</c:v>
                </c:pt>
                <c:pt idx="4141">
                  <c:v>465</c:v>
                </c:pt>
                <c:pt idx="4142">
                  <c:v>462</c:v>
                </c:pt>
                <c:pt idx="4143">
                  <c:v>470</c:v>
                </c:pt>
                <c:pt idx="4144">
                  <c:v>465</c:v>
                </c:pt>
                <c:pt idx="4145">
                  <c:v>465</c:v>
                </c:pt>
                <c:pt idx="4146">
                  <c:v>462</c:v>
                </c:pt>
                <c:pt idx="4147">
                  <c:v>470</c:v>
                </c:pt>
                <c:pt idx="4148">
                  <c:v>452</c:v>
                </c:pt>
                <c:pt idx="4149">
                  <c:v>476</c:v>
                </c:pt>
                <c:pt idx="4150">
                  <c:v>465</c:v>
                </c:pt>
                <c:pt idx="4151">
                  <c:v>457</c:v>
                </c:pt>
                <c:pt idx="4152">
                  <c:v>476</c:v>
                </c:pt>
                <c:pt idx="4153">
                  <c:v>452</c:v>
                </c:pt>
                <c:pt idx="4154">
                  <c:v>452</c:v>
                </c:pt>
                <c:pt idx="4155">
                  <c:v>433</c:v>
                </c:pt>
                <c:pt idx="4156">
                  <c:v>446</c:v>
                </c:pt>
                <c:pt idx="4157">
                  <c:v>446</c:v>
                </c:pt>
                <c:pt idx="4158">
                  <c:v>442</c:v>
                </c:pt>
                <c:pt idx="4159">
                  <c:v>442</c:v>
                </c:pt>
                <c:pt idx="4160">
                  <c:v>442</c:v>
                </c:pt>
                <c:pt idx="4161">
                  <c:v>426</c:v>
                </c:pt>
                <c:pt idx="4162">
                  <c:v>426</c:v>
                </c:pt>
                <c:pt idx="4163">
                  <c:v>438</c:v>
                </c:pt>
                <c:pt idx="4164">
                  <c:v>423</c:v>
                </c:pt>
                <c:pt idx="4165">
                  <c:v>423</c:v>
                </c:pt>
                <c:pt idx="4166">
                  <c:v>414</c:v>
                </c:pt>
                <c:pt idx="4167">
                  <c:v>411</c:v>
                </c:pt>
                <c:pt idx="4168">
                  <c:v>411</c:v>
                </c:pt>
                <c:pt idx="4169">
                  <c:v>411</c:v>
                </c:pt>
                <c:pt idx="4170">
                  <c:v>400</c:v>
                </c:pt>
                <c:pt idx="4171">
                  <c:v>405</c:v>
                </c:pt>
                <c:pt idx="4172">
                  <c:v>400</c:v>
                </c:pt>
                <c:pt idx="4173">
                  <c:v>407</c:v>
                </c:pt>
                <c:pt idx="4174">
                  <c:v>402</c:v>
                </c:pt>
                <c:pt idx="4175">
                  <c:v>407</c:v>
                </c:pt>
                <c:pt idx="4176">
                  <c:v>411</c:v>
                </c:pt>
                <c:pt idx="4177">
                  <c:v>402</c:v>
                </c:pt>
                <c:pt idx="4178">
                  <c:v>402</c:v>
                </c:pt>
                <c:pt idx="4179">
                  <c:v>400</c:v>
                </c:pt>
                <c:pt idx="4180">
                  <c:v>411</c:v>
                </c:pt>
                <c:pt idx="4181">
                  <c:v>407</c:v>
                </c:pt>
                <c:pt idx="4182">
                  <c:v>407</c:v>
                </c:pt>
                <c:pt idx="4183">
                  <c:v>411</c:v>
                </c:pt>
                <c:pt idx="4184">
                  <c:v>415</c:v>
                </c:pt>
                <c:pt idx="4185">
                  <c:v>432</c:v>
                </c:pt>
                <c:pt idx="4186">
                  <c:v>418</c:v>
                </c:pt>
                <c:pt idx="4187">
                  <c:v>432</c:v>
                </c:pt>
                <c:pt idx="4188">
                  <c:v>415</c:v>
                </c:pt>
                <c:pt idx="4189">
                  <c:v>411</c:v>
                </c:pt>
                <c:pt idx="4190">
                  <c:v>421</c:v>
                </c:pt>
                <c:pt idx="4191">
                  <c:v>415</c:v>
                </c:pt>
                <c:pt idx="4192">
                  <c:v>418</c:v>
                </c:pt>
                <c:pt idx="4193">
                  <c:v>427</c:v>
                </c:pt>
                <c:pt idx="4194">
                  <c:v>418</c:v>
                </c:pt>
                <c:pt idx="4195">
                  <c:v>427</c:v>
                </c:pt>
                <c:pt idx="4196">
                  <c:v>421</c:v>
                </c:pt>
                <c:pt idx="4197">
                  <c:v>432</c:v>
                </c:pt>
                <c:pt idx="4198">
                  <c:v>435</c:v>
                </c:pt>
                <c:pt idx="4199">
                  <c:v>427</c:v>
                </c:pt>
                <c:pt idx="4200">
                  <c:v>435</c:v>
                </c:pt>
                <c:pt idx="4201">
                  <c:v>441</c:v>
                </c:pt>
                <c:pt idx="4202">
                  <c:v>435</c:v>
                </c:pt>
                <c:pt idx="4203">
                  <c:v>427</c:v>
                </c:pt>
                <c:pt idx="4204">
                  <c:v>445</c:v>
                </c:pt>
                <c:pt idx="4205">
                  <c:v>435</c:v>
                </c:pt>
                <c:pt idx="4206">
                  <c:v>441</c:v>
                </c:pt>
                <c:pt idx="4207">
                  <c:v>445</c:v>
                </c:pt>
                <c:pt idx="4208">
                  <c:v>441</c:v>
                </c:pt>
                <c:pt idx="4209">
                  <c:v>435</c:v>
                </c:pt>
                <c:pt idx="4210">
                  <c:v>441</c:v>
                </c:pt>
                <c:pt idx="4211">
                  <c:v>435</c:v>
                </c:pt>
                <c:pt idx="4212">
                  <c:v>427</c:v>
                </c:pt>
                <c:pt idx="4213">
                  <c:v>432</c:v>
                </c:pt>
                <c:pt idx="4214">
                  <c:v>421</c:v>
                </c:pt>
                <c:pt idx="4215">
                  <c:v>421</c:v>
                </c:pt>
                <c:pt idx="4216">
                  <c:v>421</c:v>
                </c:pt>
                <c:pt idx="4217">
                  <c:v>421</c:v>
                </c:pt>
                <c:pt idx="4218">
                  <c:v>418</c:v>
                </c:pt>
                <c:pt idx="4219">
                  <c:v>421</c:v>
                </c:pt>
                <c:pt idx="4220">
                  <c:v>402</c:v>
                </c:pt>
                <c:pt idx="4221">
                  <c:v>415</c:v>
                </c:pt>
                <c:pt idx="4222">
                  <c:v>421</c:v>
                </c:pt>
                <c:pt idx="4223">
                  <c:v>411</c:v>
                </c:pt>
                <c:pt idx="4224">
                  <c:v>418</c:v>
                </c:pt>
                <c:pt idx="4225">
                  <c:v>411</c:v>
                </c:pt>
                <c:pt idx="4226">
                  <c:v>411</c:v>
                </c:pt>
                <c:pt idx="4227">
                  <c:v>407</c:v>
                </c:pt>
                <c:pt idx="4228">
                  <c:v>418</c:v>
                </c:pt>
                <c:pt idx="4229">
                  <c:v>402</c:v>
                </c:pt>
                <c:pt idx="4230">
                  <c:v>411</c:v>
                </c:pt>
                <c:pt idx="4231">
                  <c:v>407</c:v>
                </c:pt>
                <c:pt idx="4232">
                  <c:v>400</c:v>
                </c:pt>
                <c:pt idx="4233">
                  <c:v>415</c:v>
                </c:pt>
                <c:pt idx="4234">
                  <c:v>410</c:v>
                </c:pt>
                <c:pt idx="4235">
                  <c:v>415</c:v>
                </c:pt>
                <c:pt idx="4236">
                  <c:v>410</c:v>
                </c:pt>
                <c:pt idx="4237">
                  <c:v>410</c:v>
                </c:pt>
                <c:pt idx="4238">
                  <c:v>420</c:v>
                </c:pt>
                <c:pt idx="4239">
                  <c:v>428</c:v>
                </c:pt>
                <c:pt idx="4240">
                  <c:v>423</c:v>
                </c:pt>
                <c:pt idx="4241">
                  <c:v>441</c:v>
                </c:pt>
                <c:pt idx="4242">
                  <c:v>444</c:v>
                </c:pt>
                <c:pt idx="4243">
                  <c:v>441</c:v>
                </c:pt>
                <c:pt idx="4244">
                  <c:v>441</c:v>
                </c:pt>
                <c:pt idx="4245">
                  <c:v>438</c:v>
                </c:pt>
                <c:pt idx="4246">
                  <c:v>428</c:v>
                </c:pt>
                <c:pt idx="4247">
                  <c:v>420</c:v>
                </c:pt>
                <c:pt idx="4248">
                  <c:v>428</c:v>
                </c:pt>
                <c:pt idx="4249">
                  <c:v>410</c:v>
                </c:pt>
                <c:pt idx="4250">
                  <c:v>420</c:v>
                </c:pt>
                <c:pt idx="4251">
                  <c:v>423</c:v>
                </c:pt>
                <c:pt idx="4252">
                  <c:v>448</c:v>
                </c:pt>
                <c:pt idx="4253">
                  <c:v>423</c:v>
                </c:pt>
                <c:pt idx="4254">
                  <c:v>420</c:v>
                </c:pt>
                <c:pt idx="4255">
                  <c:v>423</c:v>
                </c:pt>
                <c:pt idx="4256">
                  <c:v>420</c:v>
                </c:pt>
                <c:pt idx="4257">
                  <c:v>426</c:v>
                </c:pt>
                <c:pt idx="4258">
                  <c:v>426</c:v>
                </c:pt>
                <c:pt idx="4259">
                  <c:v>423</c:v>
                </c:pt>
                <c:pt idx="4260">
                  <c:v>420</c:v>
                </c:pt>
                <c:pt idx="4261">
                  <c:v>415</c:v>
                </c:pt>
                <c:pt idx="4262">
                  <c:v>423</c:v>
                </c:pt>
                <c:pt idx="4263">
                  <c:v>428</c:v>
                </c:pt>
                <c:pt idx="4264">
                  <c:v>428</c:v>
                </c:pt>
                <c:pt idx="4265">
                  <c:v>426</c:v>
                </c:pt>
                <c:pt idx="4266">
                  <c:v>428</c:v>
                </c:pt>
                <c:pt idx="4267">
                  <c:v>428</c:v>
                </c:pt>
                <c:pt idx="4268">
                  <c:v>426</c:v>
                </c:pt>
                <c:pt idx="4269">
                  <c:v>428</c:v>
                </c:pt>
                <c:pt idx="4270">
                  <c:v>444</c:v>
                </c:pt>
                <c:pt idx="4271">
                  <c:v>441</c:v>
                </c:pt>
                <c:pt idx="4272">
                  <c:v>441</c:v>
                </c:pt>
                <c:pt idx="4273">
                  <c:v>428</c:v>
                </c:pt>
                <c:pt idx="4274">
                  <c:v>441</c:v>
                </c:pt>
                <c:pt idx="4275">
                  <c:v>448</c:v>
                </c:pt>
                <c:pt idx="4276">
                  <c:v>441</c:v>
                </c:pt>
                <c:pt idx="4277">
                  <c:v>454</c:v>
                </c:pt>
                <c:pt idx="4278">
                  <c:v>438</c:v>
                </c:pt>
                <c:pt idx="4279">
                  <c:v>448</c:v>
                </c:pt>
                <c:pt idx="4280">
                  <c:v>441</c:v>
                </c:pt>
                <c:pt idx="4281">
                  <c:v>448</c:v>
                </c:pt>
                <c:pt idx="4282">
                  <c:v>444</c:v>
                </c:pt>
                <c:pt idx="4283">
                  <c:v>454</c:v>
                </c:pt>
                <c:pt idx="4284">
                  <c:v>444</c:v>
                </c:pt>
                <c:pt idx="4285">
                  <c:v>441</c:v>
                </c:pt>
                <c:pt idx="4286">
                  <c:v>454</c:v>
                </c:pt>
                <c:pt idx="4287">
                  <c:v>448</c:v>
                </c:pt>
                <c:pt idx="4288">
                  <c:v>448</c:v>
                </c:pt>
                <c:pt idx="4289">
                  <c:v>457</c:v>
                </c:pt>
                <c:pt idx="4290">
                  <c:v>462</c:v>
                </c:pt>
                <c:pt idx="4291">
                  <c:v>448</c:v>
                </c:pt>
                <c:pt idx="4292">
                  <c:v>462</c:v>
                </c:pt>
                <c:pt idx="4293">
                  <c:v>464</c:v>
                </c:pt>
                <c:pt idx="4294">
                  <c:v>464</c:v>
                </c:pt>
                <c:pt idx="4295">
                  <c:v>462</c:v>
                </c:pt>
                <c:pt idx="4296">
                  <c:v>464</c:v>
                </c:pt>
                <c:pt idx="4297">
                  <c:v>454</c:v>
                </c:pt>
                <c:pt idx="4298">
                  <c:v>454</c:v>
                </c:pt>
                <c:pt idx="4299">
                  <c:v>462</c:v>
                </c:pt>
                <c:pt idx="4300">
                  <c:v>457</c:v>
                </c:pt>
                <c:pt idx="4301">
                  <c:v>457</c:v>
                </c:pt>
                <c:pt idx="4302">
                  <c:v>441</c:v>
                </c:pt>
                <c:pt idx="4303">
                  <c:v>464</c:v>
                </c:pt>
                <c:pt idx="4304">
                  <c:v>454</c:v>
                </c:pt>
                <c:pt idx="4305">
                  <c:v>454</c:v>
                </c:pt>
                <c:pt idx="4306">
                  <c:v>457</c:v>
                </c:pt>
                <c:pt idx="4307">
                  <c:v>464</c:v>
                </c:pt>
                <c:pt idx="4308">
                  <c:v>476</c:v>
                </c:pt>
                <c:pt idx="4309">
                  <c:v>454</c:v>
                </c:pt>
                <c:pt idx="4310">
                  <c:v>470</c:v>
                </c:pt>
                <c:pt idx="4311">
                  <c:v>464</c:v>
                </c:pt>
                <c:pt idx="4312">
                  <c:v>457</c:v>
                </c:pt>
                <c:pt idx="4313">
                  <c:v>462</c:v>
                </c:pt>
                <c:pt idx="4314">
                  <c:v>457</c:v>
                </c:pt>
                <c:pt idx="4315">
                  <c:v>464</c:v>
                </c:pt>
                <c:pt idx="4316">
                  <c:v>470</c:v>
                </c:pt>
                <c:pt idx="4317">
                  <c:v>464</c:v>
                </c:pt>
                <c:pt idx="4318">
                  <c:v>470</c:v>
                </c:pt>
                <c:pt idx="4319">
                  <c:v>448</c:v>
                </c:pt>
                <c:pt idx="4320">
                  <c:v>454</c:v>
                </c:pt>
                <c:pt idx="4321">
                  <c:v>457</c:v>
                </c:pt>
                <c:pt idx="4322">
                  <c:v>454</c:v>
                </c:pt>
                <c:pt idx="4323">
                  <c:v>464</c:v>
                </c:pt>
                <c:pt idx="4324">
                  <c:v>448</c:v>
                </c:pt>
                <c:pt idx="4325">
                  <c:v>457</c:v>
                </c:pt>
                <c:pt idx="4326">
                  <c:v>438</c:v>
                </c:pt>
                <c:pt idx="4327">
                  <c:v>454</c:v>
                </c:pt>
                <c:pt idx="4328">
                  <c:v>444</c:v>
                </c:pt>
                <c:pt idx="4329">
                  <c:v>438</c:v>
                </c:pt>
                <c:pt idx="4330">
                  <c:v>441</c:v>
                </c:pt>
                <c:pt idx="4331">
                  <c:v>438</c:v>
                </c:pt>
                <c:pt idx="4332">
                  <c:v>426</c:v>
                </c:pt>
                <c:pt idx="4333">
                  <c:v>426</c:v>
                </c:pt>
                <c:pt idx="4334">
                  <c:v>441</c:v>
                </c:pt>
                <c:pt idx="4335">
                  <c:v>428</c:v>
                </c:pt>
                <c:pt idx="4336">
                  <c:v>426</c:v>
                </c:pt>
                <c:pt idx="4337">
                  <c:v>426</c:v>
                </c:pt>
                <c:pt idx="4338">
                  <c:v>423</c:v>
                </c:pt>
                <c:pt idx="4339">
                  <c:v>426</c:v>
                </c:pt>
                <c:pt idx="4340">
                  <c:v>428</c:v>
                </c:pt>
                <c:pt idx="4341">
                  <c:v>426</c:v>
                </c:pt>
                <c:pt idx="4342">
                  <c:v>428</c:v>
                </c:pt>
                <c:pt idx="4343">
                  <c:v>415</c:v>
                </c:pt>
                <c:pt idx="4344">
                  <c:v>415</c:v>
                </c:pt>
                <c:pt idx="4345">
                  <c:v>420</c:v>
                </c:pt>
                <c:pt idx="4346">
                  <c:v>410</c:v>
                </c:pt>
                <c:pt idx="4347">
                  <c:v>420</c:v>
                </c:pt>
                <c:pt idx="4348">
                  <c:v>415</c:v>
                </c:pt>
                <c:pt idx="4349">
                  <c:v>426</c:v>
                </c:pt>
                <c:pt idx="4350">
                  <c:v>410</c:v>
                </c:pt>
                <c:pt idx="4351">
                  <c:v>423</c:v>
                </c:pt>
                <c:pt idx="4352">
                  <c:v>420</c:v>
                </c:pt>
                <c:pt idx="4353">
                  <c:v>428</c:v>
                </c:pt>
                <c:pt idx="4354">
                  <c:v>426</c:v>
                </c:pt>
                <c:pt idx="4355">
                  <c:v>420</c:v>
                </c:pt>
                <c:pt idx="4356">
                  <c:v>423</c:v>
                </c:pt>
                <c:pt idx="4357">
                  <c:v>410</c:v>
                </c:pt>
                <c:pt idx="4358">
                  <c:v>423</c:v>
                </c:pt>
                <c:pt idx="4359">
                  <c:v>415</c:v>
                </c:pt>
                <c:pt idx="4360">
                  <c:v>423</c:v>
                </c:pt>
                <c:pt idx="4361">
                  <c:v>423</c:v>
                </c:pt>
                <c:pt idx="4362">
                  <c:v>420</c:v>
                </c:pt>
                <c:pt idx="4363">
                  <c:v>420</c:v>
                </c:pt>
                <c:pt idx="4364">
                  <c:v>428</c:v>
                </c:pt>
                <c:pt idx="4365">
                  <c:v>420</c:v>
                </c:pt>
                <c:pt idx="4366">
                  <c:v>410</c:v>
                </c:pt>
                <c:pt idx="4367">
                  <c:v>410</c:v>
                </c:pt>
                <c:pt idx="4368">
                  <c:v>410</c:v>
                </c:pt>
                <c:pt idx="4369">
                  <c:v>403</c:v>
                </c:pt>
                <c:pt idx="4370">
                  <c:v>408</c:v>
                </c:pt>
                <c:pt idx="4371">
                  <c:v>420</c:v>
                </c:pt>
                <c:pt idx="4372">
                  <c:v>420</c:v>
                </c:pt>
                <c:pt idx="4373">
                  <c:v>410</c:v>
                </c:pt>
                <c:pt idx="4374">
                  <c:v>403</c:v>
                </c:pt>
                <c:pt idx="4375">
                  <c:v>441</c:v>
                </c:pt>
                <c:pt idx="4376">
                  <c:v>410</c:v>
                </c:pt>
                <c:pt idx="4377">
                  <c:v>400</c:v>
                </c:pt>
                <c:pt idx="4378">
                  <c:v>408</c:v>
                </c:pt>
                <c:pt idx="4379">
                  <c:v>400</c:v>
                </c:pt>
                <c:pt idx="4380">
                  <c:v>400</c:v>
                </c:pt>
                <c:pt idx="4381">
                  <c:v>400</c:v>
                </c:pt>
                <c:pt idx="4382">
                  <c:v>418</c:v>
                </c:pt>
                <c:pt idx="4383">
                  <c:v>415</c:v>
                </c:pt>
                <c:pt idx="4384">
                  <c:v>410</c:v>
                </c:pt>
                <c:pt idx="4385">
                  <c:v>413</c:v>
                </c:pt>
                <c:pt idx="4386">
                  <c:v>415</c:v>
                </c:pt>
                <c:pt idx="4387">
                  <c:v>415</c:v>
                </c:pt>
                <c:pt idx="4388">
                  <c:v>410</c:v>
                </c:pt>
                <c:pt idx="4389">
                  <c:v>415</c:v>
                </c:pt>
                <c:pt idx="4390">
                  <c:v>406</c:v>
                </c:pt>
                <c:pt idx="4391">
                  <c:v>410</c:v>
                </c:pt>
                <c:pt idx="4392">
                  <c:v>410</c:v>
                </c:pt>
                <c:pt idx="4393">
                  <c:v>400</c:v>
                </c:pt>
                <c:pt idx="4394">
                  <c:v>403</c:v>
                </c:pt>
                <c:pt idx="4395">
                  <c:v>403</c:v>
                </c:pt>
                <c:pt idx="4396">
                  <c:v>400</c:v>
                </c:pt>
                <c:pt idx="4397">
                  <c:v>405</c:v>
                </c:pt>
                <c:pt idx="4398">
                  <c:v>408</c:v>
                </c:pt>
                <c:pt idx="4399">
                  <c:v>405</c:v>
                </c:pt>
                <c:pt idx="4400">
                  <c:v>400</c:v>
                </c:pt>
                <c:pt idx="4401">
                  <c:v>408</c:v>
                </c:pt>
                <c:pt idx="4402">
                  <c:v>408</c:v>
                </c:pt>
                <c:pt idx="4403">
                  <c:v>405</c:v>
                </c:pt>
                <c:pt idx="4404">
                  <c:v>411</c:v>
                </c:pt>
                <c:pt idx="4405">
                  <c:v>400</c:v>
                </c:pt>
                <c:pt idx="4406">
                  <c:v>421</c:v>
                </c:pt>
                <c:pt idx="4407">
                  <c:v>411</c:v>
                </c:pt>
                <c:pt idx="4408">
                  <c:v>407</c:v>
                </c:pt>
                <c:pt idx="4409">
                  <c:v>411</c:v>
                </c:pt>
                <c:pt idx="4410">
                  <c:v>402</c:v>
                </c:pt>
                <c:pt idx="4411">
                  <c:v>400</c:v>
                </c:pt>
                <c:pt idx="4412">
                  <c:v>533</c:v>
                </c:pt>
                <c:pt idx="4413">
                  <c:v>407</c:v>
                </c:pt>
                <c:pt idx="4414">
                  <c:v>402</c:v>
                </c:pt>
                <c:pt idx="4415">
                  <c:v>407</c:v>
                </c:pt>
                <c:pt idx="4416">
                  <c:v>411</c:v>
                </c:pt>
                <c:pt idx="4417">
                  <c:v>402</c:v>
                </c:pt>
                <c:pt idx="4418">
                  <c:v>407</c:v>
                </c:pt>
                <c:pt idx="4419">
                  <c:v>411</c:v>
                </c:pt>
                <c:pt idx="4420">
                  <c:v>402</c:v>
                </c:pt>
                <c:pt idx="4421">
                  <c:v>411</c:v>
                </c:pt>
                <c:pt idx="4422">
                  <c:v>407</c:v>
                </c:pt>
                <c:pt idx="4423">
                  <c:v>418</c:v>
                </c:pt>
                <c:pt idx="4424">
                  <c:v>418</c:v>
                </c:pt>
                <c:pt idx="4425">
                  <c:v>421</c:v>
                </c:pt>
                <c:pt idx="4426">
                  <c:v>427</c:v>
                </c:pt>
                <c:pt idx="4427">
                  <c:v>425</c:v>
                </c:pt>
                <c:pt idx="4428">
                  <c:v>427</c:v>
                </c:pt>
                <c:pt idx="4429">
                  <c:v>418</c:v>
                </c:pt>
                <c:pt idx="4430">
                  <c:v>432</c:v>
                </c:pt>
                <c:pt idx="4431">
                  <c:v>435</c:v>
                </c:pt>
                <c:pt idx="4432">
                  <c:v>435</c:v>
                </c:pt>
                <c:pt idx="4433">
                  <c:v>444</c:v>
                </c:pt>
                <c:pt idx="4434">
                  <c:v>435</c:v>
                </c:pt>
                <c:pt idx="4435">
                  <c:v>451</c:v>
                </c:pt>
                <c:pt idx="4436">
                  <c:v>432</c:v>
                </c:pt>
                <c:pt idx="4437">
                  <c:v>444</c:v>
                </c:pt>
                <c:pt idx="4438">
                  <c:v>435</c:v>
                </c:pt>
                <c:pt idx="4439">
                  <c:v>425</c:v>
                </c:pt>
                <c:pt idx="4440">
                  <c:v>432</c:v>
                </c:pt>
                <c:pt idx="4441">
                  <c:v>432</c:v>
                </c:pt>
                <c:pt idx="4442">
                  <c:v>432</c:v>
                </c:pt>
                <c:pt idx="4443">
                  <c:v>432</c:v>
                </c:pt>
                <c:pt idx="4444">
                  <c:v>432</c:v>
                </c:pt>
                <c:pt idx="4445">
                  <c:v>427</c:v>
                </c:pt>
                <c:pt idx="4446">
                  <c:v>427</c:v>
                </c:pt>
                <c:pt idx="4447">
                  <c:v>432</c:v>
                </c:pt>
                <c:pt idx="4448">
                  <c:v>421</c:v>
                </c:pt>
                <c:pt idx="4449">
                  <c:v>432</c:v>
                </c:pt>
                <c:pt idx="4450">
                  <c:v>432</c:v>
                </c:pt>
                <c:pt idx="4451">
                  <c:v>435</c:v>
                </c:pt>
                <c:pt idx="4452">
                  <c:v>444</c:v>
                </c:pt>
                <c:pt idx="4453">
                  <c:v>451</c:v>
                </c:pt>
                <c:pt idx="4454">
                  <c:v>444</c:v>
                </c:pt>
                <c:pt idx="4455">
                  <c:v>451</c:v>
                </c:pt>
                <c:pt idx="4456">
                  <c:v>444</c:v>
                </c:pt>
                <c:pt idx="4457">
                  <c:v>446</c:v>
                </c:pt>
                <c:pt idx="4458">
                  <c:v>446</c:v>
                </c:pt>
                <c:pt idx="4459">
                  <c:v>456</c:v>
                </c:pt>
                <c:pt idx="4460">
                  <c:v>446</c:v>
                </c:pt>
                <c:pt idx="4461">
                  <c:v>460</c:v>
                </c:pt>
                <c:pt idx="4462">
                  <c:v>463</c:v>
                </c:pt>
                <c:pt idx="4463">
                  <c:v>460</c:v>
                </c:pt>
                <c:pt idx="4464">
                  <c:v>478</c:v>
                </c:pt>
                <c:pt idx="4465">
                  <c:v>460</c:v>
                </c:pt>
                <c:pt idx="4466">
                  <c:v>463</c:v>
                </c:pt>
                <c:pt idx="4467">
                  <c:v>633</c:v>
                </c:pt>
                <c:pt idx="4468">
                  <c:v>476</c:v>
                </c:pt>
                <c:pt idx="4469">
                  <c:v>463</c:v>
                </c:pt>
                <c:pt idx="4470">
                  <c:v>463</c:v>
                </c:pt>
                <c:pt idx="4471">
                  <c:v>465</c:v>
                </c:pt>
                <c:pt idx="4472">
                  <c:v>463</c:v>
                </c:pt>
                <c:pt idx="4473">
                  <c:v>465</c:v>
                </c:pt>
                <c:pt idx="4474">
                  <c:v>465</c:v>
                </c:pt>
                <c:pt idx="4475">
                  <c:v>482</c:v>
                </c:pt>
                <c:pt idx="4476">
                  <c:v>478</c:v>
                </c:pt>
                <c:pt idx="4477">
                  <c:v>460</c:v>
                </c:pt>
                <c:pt idx="4478">
                  <c:v>463</c:v>
                </c:pt>
                <c:pt idx="4479">
                  <c:v>465</c:v>
                </c:pt>
                <c:pt idx="4480">
                  <c:v>465</c:v>
                </c:pt>
                <c:pt idx="4481">
                  <c:v>478</c:v>
                </c:pt>
                <c:pt idx="4482">
                  <c:v>460</c:v>
                </c:pt>
                <c:pt idx="4483">
                  <c:v>476</c:v>
                </c:pt>
                <c:pt idx="4484">
                  <c:v>460</c:v>
                </c:pt>
                <c:pt idx="4485">
                  <c:v>476</c:v>
                </c:pt>
                <c:pt idx="4486">
                  <c:v>478</c:v>
                </c:pt>
                <c:pt idx="4487">
                  <c:v>478</c:v>
                </c:pt>
                <c:pt idx="4488">
                  <c:v>482</c:v>
                </c:pt>
                <c:pt idx="4489">
                  <c:v>465</c:v>
                </c:pt>
                <c:pt idx="4490">
                  <c:v>482</c:v>
                </c:pt>
                <c:pt idx="4491">
                  <c:v>487</c:v>
                </c:pt>
                <c:pt idx="4492">
                  <c:v>482</c:v>
                </c:pt>
                <c:pt idx="4493">
                  <c:v>482</c:v>
                </c:pt>
                <c:pt idx="4494">
                  <c:v>487</c:v>
                </c:pt>
                <c:pt idx="4495">
                  <c:v>487</c:v>
                </c:pt>
                <c:pt idx="4496">
                  <c:v>478</c:v>
                </c:pt>
                <c:pt idx="4497">
                  <c:v>478</c:v>
                </c:pt>
                <c:pt idx="4498">
                  <c:v>487</c:v>
                </c:pt>
                <c:pt idx="4499">
                  <c:v>487</c:v>
                </c:pt>
                <c:pt idx="4500">
                  <c:v>478</c:v>
                </c:pt>
                <c:pt idx="4501">
                  <c:v>476</c:v>
                </c:pt>
                <c:pt idx="4502">
                  <c:v>487</c:v>
                </c:pt>
                <c:pt idx="4503">
                  <c:v>493</c:v>
                </c:pt>
                <c:pt idx="4504">
                  <c:v>482</c:v>
                </c:pt>
                <c:pt idx="4505">
                  <c:v>493</c:v>
                </c:pt>
                <c:pt idx="4506">
                  <c:v>493</c:v>
                </c:pt>
                <c:pt idx="4507">
                  <c:v>497</c:v>
                </c:pt>
                <c:pt idx="4508">
                  <c:v>502</c:v>
                </c:pt>
                <c:pt idx="4509">
                  <c:v>497</c:v>
                </c:pt>
                <c:pt idx="4510">
                  <c:v>502</c:v>
                </c:pt>
                <c:pt idx="4511">
                  <c:v>493</c:v>
                </c:pt>
                <c:pt idx="4512">
                  <c:v>514</c:v>
                </c:pt>
                <c:pt idx="4513">
                  <c:v>497</c:v>
                </c:pt>
                <c:pt idx="4514">
                  <c:v>505</c:v>
                </c:pt>
                <c:pt idx="4515">
                  <c:v>502</c:v>
                </c:pt>
                <c:pt idx="4516">
                  <c:v>514</c:v>
                </c:pt>
                <c:pt idx="4517">
                  <c:v>497</c:v>
                </c:pt>
                <c:pt idx="4518">
                  <c:v>487</c:v>
                </c:pt>
                <c:pt idx="4519">
                  <c:v>502</c:v>
                </c:pt>
                <c:pt idx="4520">
                  <c:v>514</c:v>
                </c:pt>
                <c:pt idx="4521">
                  <c:v>502</c:v>
                </c:pt>
                <c:pt idx="4522">
                  <c:v>505</c:v>
                </c:pt>
                <c:pt idx="4523">
                  <c:v>505</c:v>
                </c:pt>
                <c:pt idx="4524">
                  <c:v>514</c:v>
                </c:pt>
                <c:pt idx="4525">
                  <c:v>530</c:v>
                </c:pt>
                <c:pt idx="4526">
                  <c:v>514</c:v>
                </c:pt>
                <c:pt idx="4527">
                  <c:v>519</c:v>
                </c:pt>
                <c:pt idx="4528">
                  <c:v>514</c:v>
                </c:pt>
                <c:pt idx="4529">
                  <c:v>533</c:v>
                </c:pt>
                <c:pt idx="4530">
                  <c:v>502</c:v>
                </c:pt>
                <c:pt idx="4531">
                  <c:v>530</c:v>
                </c:pt>
                <c:pt idx="4532">
                  <c:v>519</c:v>
                </c:pt>
                <c:pt idx="4533">
                  <c:v>519</c:v>
                </c:pt>
                <c:pt idx="4534">
                  <c:v>519</c:v>
                </c:pt>
                <c:pt idx="4535">
                  <c:v>505</c:v>
                </c:pt>
                <c:pt idx="4536">
                  <c:v>519</c:v>
                </c:pt>
                <c:pt idx="4537">
                  <c:v>514</c:v>
                </c:pt>
                <c:pt idx="4538">
                  <c:v>519</c:v>
                </c:pt>
                <c:pt idx="4539">
                  <c:v>519</c:v>
                </c:pt>
                <c:pt idx="4540">
                  <c:v>514</c:v>
                </c:pt>
                <c:pt idx="4541">
                  <c:v>505</c:v>
                </c:pt>
                <c:pt idx="4542">
                  <c:v>514</c:v>
                </c:pt>
                <c:pt idx="4543">
                  <c:v>519</c:v>
                </c:pt>
                <c:pt idx="4544">
                  <c:v>514</c:v>
                </c:pt>
                <c:pt idx="4545">
                  <c:v>505</c:v>
                </c:pt>
                <c:pt idx="4546">
                  <c:v>502</c:v>
                </c:pt>
                <c:pt idx="4547">
                  <c:v>514</c:v>
                </c:pt>
                <c:pt idx="4548">
                  <c:v>514</c:v>
                </c:pt>
                <c:pt idx="4549">
                  <c:v>505</c:v>
                </c:pt>
                <c:pt idx="4550">
                  <c:v>502</c:v>
                </c:pt>
                <c:pt idx="4551">
                  <c:v>502</c:v>
                </c:pt>
                <c:pt idx="4552">
                  <c:v>487</c:v>
                </c:pt>
                <c:pt idx="4553">
                  <c:v>502</c:v>
                </c:pt>
                <c:pt idx="4554">
                  <c:v>502</c:v>
                </c:pt>
                <c:pt idx="4555">
                  <c:v>487</c:v>
                </c:pt>
                <c:pt idx="4556">
                  <c:v>487</c:v>
                </c:pt>
                <c:pt idx="4557">
                  <c:v>482</c:v>
                </c:pt>
                <c:pt idx="4558">
                  <c:v>497</c:v>
                </c:pt>
                <c:pt idx="4559">
                  <c:v>487</c:v>
                </c:pt>
                <c:pt idx="4560">
                  <c:v>497</c:v>
                </c:pt>
                <c:pt idx="4561">
                  <c:v>482</c:v>
                </c:pt>
                <c:pt idx="4562">
                  <c:v>487</c:v>
                </c:pt>
                <c:pt idx="4563">
                  <c:v>487</c:v>
                </c:pt>
                <c:pt idx="4564">
                  <c:v>487</c:v>
                </c:pt>
                <c:pt idx="4565">
                  <c:v>493</c:v>
                </c:pt>
                <c:pt idx="4566">
                  <c:v>487</c:v>
                </c:pt>
                <c:pt idx="4567">
                  <c:v>497</c:v>
                </c:pt>
                <c:pt idx="4568">
                  <c:v>487</c:v>
                </c:pt>
                <c:pt idx="4569">
                  <c:v>487</c:v>
                </c:pt>
                <c:pt idx="4570">
                  <c:v>493</c:v>
                </c:pt>
                <c:pt idx="4571">
                  <c:v>493</c:v>
                </c:pt>
                <c:pt idx="4572">
                  <c:v>493</c:v>
                </c:pt>
                <c:pt idx="4573">
                  <c:v>497</c:v>
                </c:pt>
                <c:pt idx="4574">
                  <c:v>493</c:v>
                </c:pt>
                <c:pt idx="4575">
                  <c:v>497</c:v>
                </c:pt>
                <c:pt idx="4576">
                  <c:v>514</c:v>
                </c:pt>
                <c:pt idx="4577">
                  <c:v>502</c:v>
                </c:pt>
                <c:pt idx="4578">
                  <c:v>505</c:v>
                </c:pt>
                <c:pt idx="4579">
                  <c:v>497</c:v>
                </c:pt>
                <c:pt idx="4580">
                  <c:v>505</c:v>
                </c:pt>
                <c:pt idx="4581">
                  <c:v>502</c:v>
                </c:pt>
                <c:pt idx="4582">
                  <c:v>526</c:v>
                </c:pt>
                <c:pt idx="4583">
                  <c:v>514</c:v>
                </c:pt>
                <c:pt idx="4584">
                  <c:v>514</c:v>
                </c:pt>
                <c:pt idx="4585">
                  <c:v>514</c:v>
                </c:pt>
                <c:pt idx="4586">
                  <c:v>519</c:v>
                </c:pt>
                <c:pt idx="4587">
                  <c:v>530</c:v>
                </c:pt>
                <c:pt idx="4588">
                  <c:v>505</c:v>
                </c:pt>
                <c:pt idx="4589">
                  <c:v>505</c:v>
                </c:pt>
                <c:pt idx="4590">
                  <c:v>702</c:v>
                </c:pt>
                <c:pt idx="4591">
                  <c:v>514</c:v>
                </c:pt>
                <c:pt idx="4592">
                  <c:v>505</c:v>
                </c:pt>
                <c:pt idx="4593">
                  <c:v>505</c:v>
                </c:pt>
                <c:pt idx="4594">
                  <c:v>514</c:v>
                </c:pt>
                <c:pt idx="4595">
                  <c:v>514</c:v>
                </c:pt>
                <c:pt idx="4596">
                  <c:v>514</c:v>
                </c:pt>
                <c:pt idx="4597">
                  <c:v>519</c:v>
                </c:pt>
                <c:pt idx="4598">
                  <c:v>545</c:v>
                </c:pt>
                <c:pt idx="4599">
                  <c:v>530</c:v>
                </c:pt>
                <c:pt idx="4600">
                  <c:v>505</c:v>
                </c:pt>
                <c:pt idx="4601">
                  <c:v>530</c:v>
                </c:pt>
                <c:pt idx="4602">
                  <c:v>526</c:v>
                </c:pt>
                <c:pt idx="4603">
                  <c:v>530</c:v>
                </c:pt>
                <c:pt idx="4604">
                  <c:v>539</c:v>
                </c:pt>
                <c:pt idx="4605">
                  <c:v>526</c:v>
                </c:pt>
                <c:pt idx="4606">
                  <c:v>533</c:v>
                </c:pt>
                <c:pt idx="4607">
                  <c:v>533</c:v>
                </c:pt>
                <c:pt idx="4608">
                  <c:v>539</c:v>
                </c:pt>
                <c:pt idx="4609">
                  <c:v>533</c:v>
                </c:pt>
                <c:pt idx="4610">
                  <c:v>530</c:v>
                </c:pt>
                <c:pt idx="4611">
                  <c:v>539</c:v>
                </c:pt>
                <c:pt idx="4612">
                  <c:v>519</c:v>
                </c:pt>
                <c:pt idx="4613">
                  <c:v>533</c:v>
                </c:pt>
                <c:pt idx="4614">
                  <c:v>530</c:v>
                </c:pt>
                <c:pt idx="4615">
                  <c:v>545</c:v>
                </c:pt>
                <c:pt idx="4616">
                  <c:v>539</c:v>
                </c:pt>
                <c:pt idx="4617">
                  <c:v>530</c:v>
                </c:pt>
                <c:pt idx="4618">
                  <c:v>530</c:v>
                </c:pt>
                <c:pt idx="4619">
                  <c:v>533</c:v>
                </c:pt>
                <c:pt idx="4620">
                  <c:v>533</c:v>
                </c:pt>
                <c:pt idx="4621">
                  <c:v>555</c:v>
                </c:pt>
                <c:pt idx="4622">
                  <c:v>545</c:v>
                </c:pt>
                <c:pt idx="4623">
                  <c:v>539</c:v>
                </c:pt>
                <c:pt idx="4624">
                  <c:v>549</c:v>
                </c:pt>
                <c:pt idx="4625">
                  <c:v>545</c:v>
                </c:pt>
                <c:pt idx="4626">
                  <c:v>549</c:v>
                </c:pt>
                <c:pt idx="4627">
                  <c:v>539</c:v>
                </c:pt>
                <c:pt idx="4628">
                  <c:v>539</c:v>
                </c:pt>
                <c:pt idx="4629">
                  <c:v>526</c:v>
                </c:pt>
                <c:pt idx="4630">
                  <c:v>533</c:v>
                </c:pt>
                <c:pt idx="4631">
                  <c:v>539</c:v>
                </c:pt>
                <c:pt idx="4632">
                  <c:v>555</c:v>
                </c:pt>
                <c:pt idx="4633">
                  <c:v>545</c:v>
                </c:pt>
                <c:pt idx="4634">
                  <c:v>526</c:v>
                </c:pt>
                <c:pt idx="4635">
                  <c:v>539</c:v>
                </c:pt>
                <c:pt idx="4636">
                  <c:v>530</c:v>
                </c:pt>
                <c:pt idx="4637">
                  <c:v>533</c:v>
                </c:pt>
                <c:pt idx="4638">
                  <c:v>533</c:v>
                </c:pt>
                <c:pt idx="4639">
                  <c:v>539</c:v>
                </c:pt>
                <c:pt idx="4640">
                  <c:v>533</c:v>
                </c:pt>
                <c:pt idx="4641">
                  <c:v>533</c:v>
                </c:pt>
                <c:pt idx="4642">
                  <c:v>533</c:v>
                </c:pt>
                <c:pt idx="4643">
                  <c:v>549</c:v>
                </c:pt>
                <c:pt idx="4644">
                  <c:v>533</c:v>
                </c:pt>
                <c:pt idx="4645">
                  <c:v>533</c:v>
                </c:pt>
                <c:pt idx="4646">
                  <c:v>526</c:v>
                </c:pt>
                <c:pt idx="4647">
                  <c:v>526</c:v>
                </c:pt>
                <c:pt idx="4648">
                  <c:v>539</c:v>
                </c:pt>
                <c:pt idx="4649">
                  <c:v>530</c:v>
                </c:pt>
                <c:pt idx="4650">
                  <c:v>533</c:v>
                </c:pt>
                <c:pt idx="4651">
                  <c:v>505</c:v>
                </c:pt>
                <c:pt idx="4652">
                  <c:v>514</c:v>
                </c:pt>
                <c:pt idx="4653">
                  <c:v>493</c:v>
                </c:pt>
                <c:pt idx="4654">
                  <c:v>526</c:v>
                </c:pt>
                <c:pt idx="4655">
                  <c:v>497</c:v>
                </c:pt>
                <c:pt idx="4656">
                  <c:v>487</c:v>
                </c:pt>
                <c:pt idx="4657">
                  <c:v>487</c:v>
                </c:pt>
                <c:pt idx="4658">
                  <c:v>482</c:v>
                </c:pt>
                <c:pt idx="4659">
                  <c:v>482</c:v>
                </c:pt>
                <c:pt idx="4660">
                  <c:v>476</c:v>
                </c:pt>
                <c:pt idx="4661">
                  <c:v>476</c:v>
                </c:pt>
                <c:pt idx="4662">
                  <c:v>463</c:v>
                </c:pt>
                <c:pt idx="4663">
                  <c:v>446</c:v>
                </c:pt>
                <c:pt idx="4664">
                  <c:v>446</c:v>
                </c:pt>
                <c:pt idx="4665">
                  <c:v>476</c:v>
                </c:pt>
                <c:pt idx="4666">
                  <c:v>444</c:v>
                </c:pt>
                <c:pt idx="4667">
                  <c:v>432</c:v>
                </c:pt>
                <c:pt idx="4668">
                  <c:v>435</c:v>
                </c:pt>
                <c:pt idx="4669">
                  <c:v>435</c:v>
                </c:pt>
                <c:pt idx="4670">
                  <c:v>439</c:v>
                </c:pt>
                <c:pt idx="4671">
                  <c:v>439</c:v>
                </c:pt>
                <c:pt idx="4672">
                  <c:v>451</c:v>
                </c:pt>
                <c:pt idx="4673">
                  <c:v>451</c:v>
                </c:pt>
                <c:pt idx="4674">
                  <c:v>463</c:v>
                </c:pt>
                <c:pt idx="4675">
                  <c:v>439</c:v>
                </c:pt>
                <c:pt idx="4676">
                  <c:v>465</c:v>
                </c:pt>
                <c:pt idx="4677">
                  <c:v>476</c:v>
                </c:pt>
                <c:pt idx="4678">
                  <c:v>476</c:v>
                </c:pt>
                <c:pt idx="4679">
                  <c:v>478</c:v>
                </c:pt>
                <c:pt idx="4680">
                  <c:v>478</c:v>
                </c:pt>
                <c:pt idx="4681">
                  <c:v>487</c:v>
                </c:pt>
                <c:pt idx="4682">
                  <c:v>463</c:v>
                </c:pt>
                <c:pt idx="4683">
                  <c:v>478</c:v>
                </c:pt>
                <c:pt idx="4684">
                  <c:v>476</c:v>
                </c:pt>
                <c:pt idx="4685">
                  <c:v>478</c:v>
                </c:pt>
                <c:pt idx="4686">
                  <c:v>476</c:v>
                </c:pt>
                <c:pt idx="4687">
                  <c:v>476</c:v>
                </c:pt>
                <c:pt idx="4688">
                  <c:v>482</c:v>
                </c:pt>
                <c:pt idx="4689">
                  <c:v>476</c:v>
                </c:pt>
                <c:pt idx="4690">
                  <c:v>482</c:v>
                </c:pt>
                <c:pt idx="4691">
                  <c:v>463</c:v>
                </c:pt>
                <c:pt idx="4692">
                  <c:v>476</c:v>
                </c:pt>
                <c:pt idx="4693">
                  <c:v>482</c:v>
                </c:pt>
                <c:pt idx="4694">
                  <c:v>476</c:v>
                </c:pt>
                <c:pt idx="4695">
                  <c:v>476</c:v>
                </c:pt>
                <c:pt idx="4696">
                  <c:v>478</c:v>
                </c:pt>
                <c:pt idx="4697">
                  <c:v>476</c:v>
                </c:pt>
                <c:pt idx="4698">
                  <c:v>476</c:v>
                </c:pt>
                <c:pt idx="4699">
                  <c:v>476</c:v>
                </c:pt>
                <c:pt idx="4700">
                  <c:v>465</c:v>
                </c:pt>
                <c:pt idx="4701">
                  <c:v>465</c:v>
                </c:pt>
                <c:pt idx="4702">
                  <c:v>476</c:v>
                </c:pt>
                <c:pt idx="4703">
                  <c:v>482</c:v>
                </c:pt>
                <c:pt idx="4704">
                  <c:v>478</c:v>
                </c:pt>
                <c:pt idx="4705">
                  <c:v>482</c:v>
                </c:pt>
                <c:pt idx="4706">
                  <c:v>478</c:v>
                </c:pt>
                <c:pt idx="4707">
                  <c:v>493</c:v>
                </c:pt>
                <c:pt idx="4708">
                  <c:v>487</c:v>
                </c:pt>
                <c:pt idx="4709">
                  <c:v>487</c:v>
                </c:pt>
                <c:pt idx="4710">
                  <c:v>502</c:v>
                </c:pt>
                <c:pt idx="4711">
                  <c:v>487</c:v>
                </c:pt>
                <c:pt idx="4712">
                  <c:v>487</c:v>
                </c:pt>
                <c:pt idx="4713">
                  <c:v>482</c:v>
                </c:pt>
                <c:pt idx="4714">
                  <c:v>493</c:v>
                </c:pt>
                <c:pt idx="4715">
                  <c:v>493</c:v>
                </c:pt>
                <c:pt idx="4716">
                  <c:v>482</c:v>
                </c:pt>
                <c:pt idx="4717">
                  <c:v>487</c:v>
                </c:pt>
                <c:pt idx="4718">
                  <c:v>482</c:v>
                </c:pt>
                <c:pt idx="4719">
                  <c:v>482</c:v>
                </c:pt>
                <c:pt idx="4720">
                  <c:v>487</c:v>
                </c:pt>
                <c:pt idx="4721">
                  <c:v>514</c:v>
                </c:pt>
                <c:pt idx="4722">
                  <c:v>478</c:v>
                </c:pt>
                <c:pt idx="4723">
                  <c:v>476</c:v>
                </c:pt>
                <c:pt idx="4724">
                  <c:v>493</c:v>
                </c:pt>
                <c:pt idx="4725">
                  <c:v>493</c:v>
                </c:pt>
                <c:pt idx="4726">
                  <c:v>487</c:v>
                </c:pt>
                <c:pt idx="4727">
                  <c:v>487</c:v>
                </c:pt>
                <c:pt idx="4728">
                  <c:v>482</c:v>
                </c:pt>
                <c:pt idx="4729">
                  <c:v>497</c:v>
                </c:pt>
                <c:pt idx="4730">
                  <c:v>493</c:v>
                </c:pt>
                <c:pt idx="4731">
                  <c:v>493</c:v>
                </c:pt>
                <c:pt idx="4732">
                  <c:v>502</c:v>
                </c:pt>
                <c:pt idx="4733">
                  <c:v>493</c:v>
                </c:pt>
                <c:pt idx="4734">
                  <c:v>505</c:v>
                </c:pt>
                <c:pt idx="4735">
                  <c:v>493</c:v>
                </c:pt>
                <c:pt idx="4736">
                  <c:v>502</c:v>
                </c:pt>
                <c:pt idx="4737">
                  <c:v>502</c:v>
                </c:pt>
                <c:pt idx="4738">
                  <c:v>505</c:v>
                </c:pt>
                <c:pt idx="4739">
                  <c:v>502</c:v>
                </c:pt>
                <c:pt idx="4740">
                  <c:v>487</c:v>
                </c:pt>
                <c:pt idx="4741">
                  <c:v>493</c:v>
                </c:pt>
                <c:pt idx="4742">
                  <c:v>497</c:v>
                </c:pt>
                <c:pt idx="4743">
                  <c:v>497</c:v>
                </c:pt>
                <c:pt idx="4744">
                  <c:v>487</c:v>
                </c:pt>
                <c:pt idx="4745">
                  <c:v>487</c:v>
                </c:pt>
                <c:pt idx="4746">
                  <c:v>478</c:v>
                </c:pt>
                <c:pt idx="4747">
                  <c:v>476</c:v>
                </c:pt>
                <c:pt idx="4748">
                  <c:v>482</c:v>
                </c:pt>
                <c:pt idx="4749">
                  <c:v>482</c:v>
                </c:pt>
                <c:pt idx="4750">
                  <c:v>476</c:v>
                </c:pt>
                <c:pt idx="4751">
                  <c:v>493</c:v>
                </c:pt>
                <c:pt idx="4752">
                  <c:v>478</c:v>
                </c:pt>
                <c:pt idx="4753">
                  <c:v>493</c:v>
                </c:pt>
                <c:pt idx="4754">
                  <c:v>482</c:v>
                </c:pt>
                <c:pt idx="4755">
                  <c:v>487</c:v>
                </c:pt>
                <c:pt idx="4756">
                  <c:v>493</c:v>
                </c:pt>
                <c:pt idx="4757">
                  <c:v>478</c:v>
                </c:pt>
                <c:pt idx="4758">
                  <c:v>493</c:v>
                </c:pt>
                <c:pt idx="4759">
                  <c:v>476</c:v>
                </c:pt>
                <c:pt idx="4760">
                  <c:v>493</c:v>
                </c:pt>
                <c:pt idx="4761">
                  <c:v>493</c:v>
                </c:pt>
                <c:pt idx="4762">
                  <c:v>487</c:v>
                </c:pt>
                <c:pt idx="4763">
                  <c:v>476</c:v>
                </c:pt>
                <c:pt idx="4764">
                  <c:v>476</c:v>
                </c:pt>
                <c:pt idx="4765">
                  <c:v>482</c:v>
                </c:pt>
                <c:pt idx="4766">
                  <c:v>487</c:v>
                </c:pt>
                <c:pt idx="4767">
                  <c:v>476</c:v>
                </c:pt>
                <c:pt idx="4768">
                  <c:v>478</c:v>
                </c:pt>
                <c:pt idx="4769">
                  <c:v>482</c:v>
                </c:pt>
                <c:pt idx="4770">
                  <c:v>482</c:v>
                </c:pt>
                <c:pt idx="4771">
                  <c:v>463</c:v>
                </c:pt>
                <c:pt idx="4772">
                  <c:v>465</c:v>
                </c:pt>
                <c:pt idx="4773">
                  <c:v>478</c:v>
                </c:pt>
                <c:pt idx="4774">
                  <c:v>482</c:v>
                </c:pt>
                <c:pt idx="4775">
                  <c:v>487</c:v>
                </c:pt>
                <c:pt idx="4776">
                  <c:v>478</c:v>
                </c:pt>
                <c:pt idx="4777">
                  <c:v>497</c:v>
                </c:pt>
                <c:pt idx="4778">
                  <c:v>493</c:v>
                </c:pt>
                <c:pt idx="4779">
                  <c:v>487</c:v>
                </c:pt>
                <c:pt idx="4780">
                  <c:v>487</c:v>
                </c:pt>
                <c:pt idx="4781">
                  <c:v>487</c:v>
                </c:pt>
                <c:pt idx="4782">
                  <c:v>502</c:v>
                </c:pt>
                <c:pt idx="4783">
                  <c:v>493</c:v>
                </c:pt>
                <c:pt idx="4784">
                  <c:v>505</c:v>
                </c:pt>
                <c:pt idx="4785">
                  <c:v>497</c:v>
                </c:pt>
                <c:pt idx="4786">
                  <c:v>505</c:v>
                </c:pt>
                <c:pt idx="4787">
                  <c:v>505</c:v>
                </c:pt>
                <c:pt idx="4788">
                  <c:v>514</c:v>
                </c:pt>
                <c:pt idx="4789">
                  <c:v>519</c:v>
                </c:pt>
                <c:pt idx="4790">
                  <c:v>514</c:v>
                </c:pt>
                <c:pt idx="4791">
                  <c:v>519</c:v>
                </c:pt>
                <c:pt idx="4792">
                  <c:v>519</c:v>
                </c:pt>
                <c:pt idx="4793">
                  <c:v>519</c:v>
                </c:pt>
                <c:pt idx="4794">
                  <c:v>519</c:v>
                </c:pt>
                <c:pt idx="4795">
                  <c:v>514</c:v>
                </c:pt>
                <c:pt idx="4796">
                  <c:v>519</c:v>
                </c:pt>
                <c:pt idx="4797">
                  <c:v>526</c:v>
                </c:pt>
                <c:pt idx="4798">
                  <c:v>505</c:v>
                </c:pt>
                <c:pt idx="4799">
                  <c:v>519</c:v>
                </c:pt>
                <c:pt idx="4800">
                  <c:v>514</c:v>
                </c:pt>
                <c:pt idx="4801">
                  <c:v>497</c:v>
                </c:pt>
                <c:pt idx="4802">
                  <c:v>514</c:v>
                </c:pt>
                <c:pt idx="4803">
                  <c:v>505</c:v>
                </c:pt>
                <c:pt idx="4804">
                  <c:v>519</c:v>
                </c:pt>
                <c:pt idx="4805">
                  <c:v>502</c:v>
                </c:pt>
                <c:pt idx="4806">
                  <c:v>505</c:v>
                </c:pt>
                <c:pt idx="4807">
                  <c:v>502</c:v>
                </c:pt>
                <c:pt idx="4808">
                  <c:v>505</c:v>
                </c:pt>
                <c:pt idx="4809">
                  <c:v>514</c:v>
                </c:pt>
                <c:pt idx="4810">
                  <c:v>505</c:v>
                </c:pt>
                <c:pt idx="4811">
                  <c:v>505</c:v>
                </c:pt>
                <c:pt idx="4812">
                  <c:v>497</c:v>
                </c:pt>
                <c:pt idx="4813">
                  <c:v>514</c:v>
                </c:pt>
                <c:pt idx="4814">
                  <c:v>502</c:v>
                </c:pt>
                <c:pt idx="4815">
                  <c:v>502</c:v>
                </c:pt>
                <c:pt idx="4816">
                  <c:v>505</c:v>
                </c:pt>
                <c:pt idx="4817">
                  <c:v>519</c:v>
                </c:pt>
                <c:pt idx="4818">
                  <c:v>514</c:v>
                </c:pt>
                <c:pt idx="4819">
                  <c:v>530</c:v>
                </c:pt>
                <c:pt idx="4820">
                  <c:v>519</c:v>
                </c:pt>
                <c:pt idx="4821">
                  <c:v>526</c:v>
                </c:pt>
                <c:pt idx="4822">
                  <c:v>530</c:v>
                </c:pt>
                <c:pt idx="4823">
                  <c:v>526</c:v>
                </c:pt>
                <c:pt idx="4824">
                  <c:v>530</c:v>
                </c:pt>
                <c:pt idx="4825">
                  <c:v>526</c:v>
                </c:pt>
                <c:pt idx="4826">
                  <c:v>533</c:v>
                </c:pt>
                <c:pt idx="4827">
                  <c:v>526</c:v>
                </c:pt>
                <c:pt idx="4828">
                  <c:v>519</c:v>
                </c:pt>
                <c:pt idx="4829">
                  <c:v>519</c:v>
                </c:pt>
                <c:pt idx="4830">
                  <c:v>519</c:v>
                </c:pt>
                <c:pt idx="4831">
                  <c:v>526</c:v>
                </c:pt>
                <c:pt idx="4832">
                  <c:v>530</c:v>
                </c:pt>
                <c:pt idx="4833">
                  <c:v>519</c:v>
                </c:pt>
                <c:pt idx="4834">
                  <c:v>514</c:v>
                </c:pt>
                <c:pt idx="4835">
                  <c:v>519</c:v>
                </c:pt>
                <c:pt idx="4836">
                  <c:v>505</c:v>
                </c:pt>
                <c:pt idx="4837">
                  <c:v>530</c:v>
                </c:pt>
                <c:pt idx="4838">
                  <c:v>526</c:v>
                </c:pt>
                <c:pt idx="4839">
                  <c:v>530</c:v>
                </c:pt>
                <c:pt idx="4840">
                  <c:v>514</c:v>
                </c:pt>
                <c:pt idx="4841">
                  <c:v>519</c:v>
                </c:pt>
                <c:pt idx="4842">
                  <c:v>514</c:v>
                </c:pt>
                <c:pt idx="4843">
                  <c:v>526</c:v>
                </c:pt>
                <c:pt idx="4844">
                  <c:v>519</c:v>
                </c:pt>
                <c:pt idx="4845">
                  <c:v>519</c:v>
                </c:pt>
                <c:pt idx="4846">
                  <c:v>514</c:v>
                </c:pt>
                <c:pt idx="4847">
                  <c:v>519</c:v>
                </c:pt>
                <c:pt idx="4848">
                  <c:v>519</c:v>
                </c:pt>
                <c:pt idx="4849">
                  <c:v>505</c:v>
                </c:pt>
                <c:pt idx="4850">
                  <c:v>519</c:v>
                </c:pt>
                <c:pt idx="4851">
                  <c:v>505</c:v>
                </c:pt>
                <c:pt idx="4852">
                  <c:v>519</c:v>
                </c:pt>
                <c:pt idx="4853">
                  <c:v>519</c:v>
                </c:pt>
                <c:pt idx="4854">
                  <c:v>526</c:v>
                </c:pt>
                <c:pt idx="4855">
                  <c:v>514</c:v>
                </c:pt>
                <c:pt idx="4856">
                  <c:v>519</c:v>
                </c:pt>
                <c:pt idx="4857">
                  <c:v>530</c:v>
                </c:pt>
                <c:pt idx="4858">
                  <c:v>514</c:v>
                </c:pt>
                <c:pt idx="4859">
                  <c:v>530</c:v>
                </c:pt>
                <c:pt idx="4860">
                  <c:v>530</c:v>
                </c:pt>
                <c:pt idx="4861">
                  <c:v>526</c:v>
                </c:pt>
                <c:pt idx="4862">
                  <c:v>514</c:v>
                </c:pt>
                <c:pt idx="4863">
                  <c:v>514</c:v>
                </c:pt>
                <c:pt idx="4864">
                  <c:v>519</c:v>
                </c:pt>
                <c:pt idx="4865">
                  <c:v>526</c:v>
                </c:pt>
                <c:pt idx="4866">
                  <c:v>526</c:v>
                </c:pt>
                <c:pt idx="4867">
                  <c:v>545</c:v>
                </c:pt>
                <c:pt idx="4868">
                  <c:v>539</c:v>
                </c:pt>
                <c:pt idx="4869">
                  <c:v>530</c:v>
                </c:pt>
                <c:pt idx="4870">
                  <c:v>519</c:v>
                </c:pt>
                <c:pt idx="4871">
                  <c:v>539</c:v>
                </c:pt>
                <c:pt idx="4872">
                  <c:v>533</c:v>
                </c:pt>
                <c:pt idx="4873">
                  <c:v>539</c:v>
                </c:pt>
                <c:pt idx="4874">
                  <c:v>549</c:v>
                </c:pt>
                <c:pt idx="4875">
                  <c:v>533</c:v>
                </c:pt>
                <c:pt idx="4876">
                  <c:v>545</c:v>
                </c:pt>
                <c:pt idx="4877">
                  <c:v>526</c:v>
                </c:pt>
                <c:pt idx="4878">
                  <c:v>569</c:v>
                </c:pt>
                <c:pt idx="4879">
                  <c:v>555</c:v>
                </c:pt>
                <c:pt idx="4880">
                  <c:v>555</c:v>
                </c:pt>
                <c:pt idx="4881">
                  <c:v>555</c:v>
                </c:pt>
                <c:pt idx="4882">
                  <c:v>545</c:v>
                </c:pt>
                <c:pt idx="4883">
                  <c:v>555</c:v>
                </c:pt>
                <c:pt idx="4884">
                  <c:v>549</c:v>
                </c:pt>
                <c:pt idx="4885">
                  <c:v>555</c:v>
                </c:pt>
                <c:pt idx="4886">
                  <c:v>549</c:v>
                </c:pt>
                <c:pt idx="4887">
                  <c:v>555</c:v>
                </c:pt>
                <c:pt idx="4888">
                  <c:v>561</c:v>
                </c:pt>
                <c:pt idx="4889">
                  <c:v>597</c:v>
                </c:pt>
                <c:pt idx="4890">
                  <c:v>569</c:v>
                </c:pt>
                <c:pt idx="4891">
                  <c:v>574</c:v>
                </c:pt>
                <c:pt idx="4892">
                  <c:v>574</c:v>
                </c:pt>
                <c:pt idx="4893">
                  <c:v>569</c:v>
                </c:pt>
                <c:pt idx="4894">
                  <c:v>561</c:v>
                </c:pt>
                <c:pt idx="4895">
                  <c:v>584</c:v>
                </c:pt>
                <c:pt idx="4896">
                  <c:v>580</c:v>
                </c:pt>
                <c:pt idx="4897">
                  <c:v>574</c:v>
                </c:pt>
                <c:pt idx="4898">
                  <c:v>584</c:v>
                </c:pt>
                <c:pt idx="4899">
                  <c:v>574</c:v>
                </c:pt>
                <c:pt idx="4900">
                  <c:v>580</c:v>
                </c:pt>
                <c:pt idx="4901">
                  <c:v>584</c:v>
                </c:pt>
                <c:pt idx="4902">
                  <c:v>574</c:v>
                </c:pt>
                <c:pt idx="4903">
                  <c:v>580</c:v>
                </c:pt>
                <c:pt idx="4904">
                  <c:v>574</c:v>
                </c:pt>
                <c:pt idx="4905">
                  <c:v>589</c:v>
                </c:pt>
                <c:pt idx="4906">
                  <c:v>580</c:v>
                </c:pt>
                <c:pt idx="4907">
                  <c:v>584</c:v>
                </c:pt>
                <c:pt idx="4908">
                  <c:v>574</c:v>
                </c:pt>
                <c:pt idx="4909">
                  <c:v>574</c:v>
                </c:pt>
                <c:pt idx="4910">
                  <c:v>569</c:v>
                </c:pt>
                <c:pt idx="4911">
                  <c:v>549</c:v>
                </c:pt>
                <c:pt idx="4912">
                  <c:v>580</c:v>
                </c:pt>
                <c:pt idx="4913">
                  <c:v>549</c:v>
                </c:pt>
                <c:pt idx="4914">
                  <c:v>555</c:v>
                </c:pt>
                <c:pt idx="4915">
                  <c:v>533</c:v>
                </c:pt>
                <c:pt idx="4916">
                  <c:v>533</c:v>
                </c:pt>
                <c:pt idx="4917">
                  <c:v>526</c:v>
                </c:pt>
                <c:pt idx="4918">
                  <c:v>533</c:v>
                </c:pt>
                <c:pt idx="4919">
                  <c:v>530</c:v>
                </c:pt>
                <c:pt idx="4920">
                  <c:v>530</c:v>
                </c:pt>
                <c:pt idx="4921">
                  <c:v>519</c:v>
                </c:pt>
                <c:pt idx="4922">
                  <c:v>533</c:v>
                </c:pt>
                <c:pt idx="4923">
                  <c:v>549</c:v>
                </c:pt>
                <c:pt idx="4924">
                  <c:v>545</c:v>
                </c:pt>
                <c:pt idx="4925">
                  <c:v>561</c:v>
                </c:pt>
                <c:pt idx="4926">
                  <c:v>555</c:v>
                </c:pt>
                <c:pt idx="4927">
                  <c:v>549</c:v>
                </c:pt>
                <c:pt idx="4928">
                  <c:v>530</c:v>
                </c:pt>
                <c:pt idx="4929">
                  <c:v>569</c:v>
                </c:pt>
                <c:pt idx="4930">
                  <c:v>569</c:v>
                </c:pt>
                <c:pt idx="4931">
                  <c:v>569</c:v>
                </c:pt>
                <c:pt idx="4932">
                  <c:v>561</c:v>
                </c:pt>
                <c:pt idx="4933">
                  <c:v>539</c:v>
                </c:pt>
                <c:pt idx="4934">
                  <c:v>533</c:v>
                </c:pt>
                <c:pt idx="4935">
                  <c:v>519</c:v>
                </c:pt>
                <c:pt idx="4936">
                  <c:v>514</c:v>
                </c:pt>
                <c:pt idx="4937">
                  <c:v>502</c:v>
                </c:pt>
                <c:pt idx="4938">
                  <c:v>487</c:v>
                </c:pt>
                <c:pt idx="4939">
                  <c:v>493</c:v>
                </c:pt>
                <c:pt idx="4940">
                  <c:v>497</c:v>
                </c:pt>
                <c:pt idx="4941">
                  <c:v>487</c:v>
                </c:pt>
                <c:pt idx="4942">
                  <c:v>487</c:v>
                </c:pt>
                <c:pt idx="4943">
                  <c:v>463</c:v>
                </c:pt>
                <c:pt idx="4944">
                  <c:v>463</c:v>
                </c:pt>
                <c:pt idx="4945">
                  <c:v>456</c:v>
                </c:pt>
                <c:pt idx="4946">
                  <c:v>465</c:v>
                </c:pt>
                <c:pt idx="4947">
                  <c:v>465</c:v>
                </c:pt>
                <c:pt idx="4948">
                  <c:v>463</c:v>
                </c:pt>
                <c:pt idx="4949">
                  <c:v>478</c:v>
                </c:pt>
                <c:pt idx="4950">
                  <c:v>463</c:v>
                </c:pt>
                <c:pt idx="4951">
                  <c:v>476</c:v>
                </c:pt>
                <c:pt idx="4952">
                  <c:v>476</c:v>
                </c:pt>
                <c:pt idx="4953">
                  <c:v>487</c:v>
                </c:pt>
                <c:pt idx="4954">
                  <c:v>478</c:v>
                </c:pt>
                <c:pt idx="4955">
                  <c:v>478</c:v>
                </c:pt>
                <c:pt idx="4956">
                  <c:v>487</c:v>
                </c:pt>
                <c:pt idx="4957">
                  <c:v>487</c:v>
                </c:pt>
                <c:pt idx="4958">
                  <c:v>482</c:v>
                </c:pt>
                <c:pt idx="4959">
                  <c:v>478</c:v>
                </c:pt>
                <c:pt idx="4960">
                  <c:v>482</c:v>
                </c:pt>
                <c:pt idx="4961">
                  <c:v>478</c:v>
                </c:pt>
                <c:pt idx="4962">
                  <c:v>465</c:v>
                </c:pt>
                <c:pt idx="4963">
                  <c:v>476</c:v>
                </c:pt>
                <c:pt idx="4964">
                  <c:v>476</c:v>
                </c:pt>
                <c:pt idx="4965">
                  <c:v>476</c:v>
                </c:pt>
                <c:pt idx="4966">
                  <c:v>482</c:v>
                </c:pt>
                <c:pt idx="4967">
                  <c:v>463</c:v>
                </c:pt>
                <c:pt idx="4968">
                  <c:v>482</c:v>
                </c:pt>
                <c:pt idx="4969">
                  <c:v>478</c:v>
                </c:pt>
                <c:pt idx="4970">
                  <c:v>465</c:v>
                </c:pt>
                <c:pt idx="4971">
                  <c:v>463</c:v>
                </c:pt>
                <c:pt idx="4972">
                  <c:v>460</c:v>
                </c:pt>
                <c:pt idx="4973">
                  <c:v>463</c:v>
                </c:pt>
                <c:pt idx="4974">
                  <c:v>444</c:v>
                </c:pt>
                <c:pt idx="4975">
                  <c:v>451</c:v>
                </c:pt>
                <c:pt idx="4976">
                  <c:v>446</c:v>
                </c:pt>
                <c:pt idx="4977">
                  <c:v>456</c:v>
                </c:pt>
                <c:pt idx="4978">
                  <c:v>446</c:v>
                </c:pt>
                <c:pt idx="4979">
                  <c:v>463</c:v>
                </c:pt>
                <c:pt idx="4980">
                  <c:v>456</c:v>
                </c:pt>
                <c:pt idx="4981">
                  <c:v>444</c:v>
                </c:pt>
                <c:pt idx="4982">
                  <c:v>456</c:v>
                </c:pt>
                <c:pt idx="4983">
                  <c:v>456</c:v>
                </c:pt>
                <c:pt idx="4984">
                  <c:v>451</c:v>
                </c:pt>
                <c:pt idx="4985">
                  <c:v>451</c:v>
                </c:pt>
                <c:pt idx="4986">
                  <c:v>444</c:v>
                </c:pt>
                <c:pt idx="4987">
                  <c:v>460</c:v>
                </c:pt>
                <c:pt idx="4988">
                  <c:v>460</c:v>
                </c:pt>
                <c:pt idx="4989">
                  <c:v>456</c:v>
                </c:pt>
                <c:pt idx="4990">
                  <c:v>463</c:v>
                </c:pt>
                <c:pt idx="4991">
                  <c:v>460</c:v>
                </c:pt>
                <c:pt idx="4992">
                  <c:v>451</c:v>
                </c:pt>
                <c:pt idx="4993">
                  <c:v>460</c:v>
                </c:pt>
                <c:pt idx="4994">
                  <c:v>463</c:v>
                </c:pt>
                <c:pt idx="4995">
                  <c:v>463</c:v>
                </c:pt>
                <c:pt idx="4996">
                  <c:v>460</c:v>
                </c:pt>
                <c:pt idx="4997">
                  <c:v>465</c:v>
                </c:pt>
                <c:pt idx="4998">
                  <c:v>456</c:v>
                </c:pt>
                <c:pt idx="4999">
                  <c:v>465</c:v>
                </c:pt>
                <c:pt idx="5000">
                  <c:v>465</c:v>
                </c:pt>
                <c:pt idx="5001">
                  <c:v>476</c:v>
                </c:pt>
                <c:pt idx="5002">
                  <c:v>476</c:v>
                </c:pt>
                <c:pt idx="5003">
                  <c:v>451</c:v>
                </c:pt>
                <c:pt idx="5004">
                  <c:v>463</c:v>
                </c:pt>
                <c:pt idx="5005">
                  <c:v>460</c:v>
                </c:pt>
                <c:pt idx="5006">
                  <c:v>465</c:v>
                </c:pt>
                <c:pt idx="5007">
                  <c:v>465</c:v>
                </c:pt>
                <c:pt idx="5008">
                  <c:v>463</c:v>
                </c:pt>
                <c:pt idx="5009">
                  <c:v>460</c:v>
                </c:pt>
                <c:pt idx="5010">
                  <c:v>460</c:v>
                </c:pt>
                <c:pt idx="5011">
                  <c:v>463</c:v>
                </c:pt>
                <c:pt idx="5012">
                  <c:v>463</c:v>
                </c:pt>
                <c:pt idx="5013">
                  <c:v>463</c:v>
                </c:pt>
                <c:pt idx="5014">
                  <c:v>463</c:v>
                </c:pt>
                <c:pt idx="5015">
                  <c:v>460</c:v>
                </c:pt>
                <c:pt idx="5016">
                  <c:v>456</c:v>
                </c:pt>
                <c:pt idx="5017">
                  <c:v>446</c:v>
                </c:pt>
                <c:pt idx="5018">
                  <c:v>444</c:v>
                </c:pt>
                <c:pt idx="5019">
                  <c:v>444</c:v>
                </c:pt>
                <c:pt idx="5020">
                  <c:v>425</c:v>
                </c:pt>
                <c:pt idx="5021">
                  <c:v>435</c:v>
                </c:pt>
                <c:pt idx="5022">
                  <c:v>432</c:v>
                </c:pt>
                <c:pt idx="5023">
                  <c:v>435</c:v>
                </c:pt>
                <c:pt idx="5024">
                  <c:v>439</c:v>
                </c:pt>
                <c:pt idx="5025">
                  <c:v>435</c:v>
                </c:pt>
                <c:pt idx="5026">
                  <c:v>427</c:v>
                </c:pt>
                <c:pt idx="5027">
                  <c:v>421</c:v>
                </c:pt>
                <c:pt idx="5028">
                  <c:v>439</c:v>
                </c:pt>
                <c:pt idx="5029">
                  <c:v>427</c:v>
                </c:pt>
                <c:pt idx="5030">
                  <c:v>427</c:v>
                </c:pt>
                <c:pt idx="5031">
                  <c:v>432</c:v>
                </c:pt>
                <c:pt idx="5032">
                  <c:v>435</c:v>
                </c:pt>
                <c:pt idx="5033">
                  <c:v>427</c:v>
                </c:pt>
                <c:pt idx="5034">
                  <c:v>432</c:v>
                </c:pt>
                <c:pt idx="5035">
                  <c:v>435</c:v>
                </c:pt>
                <c:pt idx="5036">
                  <c:v>425</c:v>
                </c:pt>
                <c:pt idx="5037">
                  <c:v>432</c:v>
                </c:pt>
                <c:pt idx="5038">
                  <c:v>432</c:v>
                </c:pt>
                <c:pt idx="5039">
                  <c:v>427</c:v>
                </c:pt>
                <c:pt idx="5040">
                  <c:v>435</c:v>
                </c:pt>
                <c:pt idx="5041">
                  <c:v>435</c:v>
                </c:pt>
                <c:pt idx="5042">
                  <c:v>427</c:v>
                </c:pt>
                <c:pt idx="5043">
                  <c:v>435</c:v>
                </c:pt>
                <c:pt idx="5044">
                  <c:v>421</c:v>
                </c:pt>
                <c:pt idx="5045">
                  <c:v>427</c:v>
                </c:pt>
                <c:pt idx="5046">
                  <c:v>439</c:v>
                </c:pt>
                <c:pt idx="5047">
                  <c:v>435</c:v>
                </c:pt>
                <c:pt idx="5048">
                  <c:v>439</c:v>
                </c:pt>
                <c:pt idx="5049">
                  <c:v>435</c:v>
                </c:pt>
                <c:pt idx="5050">
                  <c:v>439</c:v>
                </c:pt>
                <c:pt idx="5051">
                  <c:v>427</c:v>
                </c:pt>
                <c:pt idx="5052">
                  <c:v>435</c:v>
                </c:pt>
                <c:pt idx="5053">
                  <c:v>435</c:v>
                </c:pt>
                <c:pt idx="5054">
                  <c:v>435</c:v>
                </c:pt>
                <c:pt idx="5055">
                  <c:v>435</c:v>
                </c:pt>
                <c:pt idx="5056">
                  <c:v>439</c:v>
                </c:pt>
                <c:pt idx="5057">
                  <c:v>451</c:v>
                </c:pt>
                <c:pt idx="5058">
                  <c:v>444</c:v>
                </c:pt>
                <c:pt idx="5059">
                  <c:v>451</c:v>
                </c:pt>
                <c:pt idx="5060">
                  <c:v>446</c:v>
                </c:pt>
                <c:pt idx="5061">
                  <c:v>439</c:v>
                </c:pt>
                <c:pt idx="5062">
                  <c:v>446</c:v>
                </c:pt>
                <c:pt idx="5063">
                  <c:v>451</c:v>
                </c:pt>
                <c:pt idx="5064">
                  <c:v>451</c:v>
                </c:pt>
                <c:pt idx="5065">
                  <c:v>451</c:v>
                </c:pt>
                <c:pt idx="5066">
                  <c:v>451</c:v>
                </c:pt>
                <c:pt idx="5067">
                  <c:v>456</c:v>
                </c:pt>
                <c:pt idx="5068">
                  <c:v>435</c:v>
                </c:pt>
                <c:pt idx="5069">
                  <c:v>456</c:v>
                </c:pt>
                <c:pt idx="5070">
                  <c:v>456</c:v>
                </c:pt>
                <c:pt idx="5071">
                  <c:v>446</c:v>
                </c:pt>
                <c:pt idx="5072">
                  <c:v>451</c:v>
                </c:pt>
                <c:pt idx="5073">
                  <c:v>451</c:v>
                </c:pt>
                <c:pt idx="5074">
                  <c:v>460</c:v>
                </c:pt>
                <c:pt idx="5075">
                  <c:v>460</c:v>
                </c:pt>
                <c:pt idx="5076">
                  <c:v>463</c:v>
                </c:pt>
                <c:pt idx="5077">
                  <c:v>460</c:v>
                </c:pt>
                <c:pt idx="5078">
                  <c:v>456</c:v>
                </c:pt>
                <c:pt idx="5079">
                  <c:v>456</c:v>
                </c:pt>
                <c:pt idx="5080">
                  <c:v>456</c:v>
                </c:pt>
                <c:pt idx="5081">
                  <c:v>456</c:v>
                </c:pt>
                <c:pt idx="5082">
                  <c:v>456</c:v>
                </c:pt>
                <c:pt idx="5083">
                  <c:v>451</c:v>
                </c:pt>
                <c:pt idx="5084">
                  <c:v>456</c:v>
                </c:pt>
                <c:pt idx="5085">
                  <c:v>451</c:v>
                </c:pt>
                <c:pt idx="5086">
                  <c:v>451</c:v>
                </c:pt>
                <c:pt idx="5087">
                  <c:v>456</c:v>
                </c:pt>
                <c:pt idx="5088">
                  <c:v>444</c:v>
                </c:pt>
                <c:pt idx="5089">
                  <c:v>444</c:v>
                </c:pt>
                <c:pt idx="5090">
                  <c:v>418</c:v>
                </c:pt>
                <c:pt idx="5091">
                  <c:v>435</c:v>
                </c:pt>
                <c:pt idx="5092">
                  <c:v>435</c:v>
                </c:pt>
                <c:pt idx="5093">
                  <c:v>421</c:v>
                </c:pt>
                <c:pt idx="5094">
                  <c:v>425</c:v>
                </c:pt>
                <c:pt idx="5095">
                  <c:v>415</c:v>
                </c:pt>
                <c:pt idx="5096">
                  <c:v>421</c:v>
                </c:pt>
                <c:pt idx="5097">
                  <c:v>415</c:v>
                </c:pt>
                <c:pt idx="5098">
                  <c:v>421</c:v>
                </c:pt>
                <c:pt idx="5099">
                  <c:v>415</c:v>
                </c:pt>
                <c:pt idx="5100">
                  <c:v>421</c:v>
                </c:pt>
                <c:pt idx="5101">
                  <c:v>411</c:v>
                </c:pt>
                <c:pt idx="5102">
                  <c:v>407</c:v>
                </c:pt>
                <c:pt idx="5103">
                  <c:v>418</c:v>
                </c:pt>
                <c:pt idx="5104">
                  <c:v>418</c:v>
                </c:pt>
                <c:pt idx="5105">
                  <c:v>415</c:v>
                </c:pt>
                <c:pt idx="5106">
                  <c:v>407</c:v>
                </c:pt>
                <c:pt idx="5107">
                  <c:v>415</c:v>
                </c:pt>
                <c:pt idx="5108">
                  <c:v>402</c:v>
                </c:pt>
                <c:pt idx="5109">
                  <c:v>411</c:v>
                </c:pt>
                <c:pt idx="5110">
                  <c:v>407</c:v>
                </c:pt>
                <c:pt idx="5111">
                  <c:v>407</c:v>
                </c:pt>
                <c:pt idx="5112">
                  <c:v>400</c:v>
                </c:pt>
                <c:pt idx="5113">
                  <c:v>428</c:v>
                </c:pt>
                <c:pt idx="5114">
                  <c:v>403</c:v>
                </c:pt>
                <c:pt idx="5115">
                  <c:v>406</c:v>
                </c:pt>
                <c:pt idx="5116">
                  <c:v>415</c:v>
                </c:pt>
                <c:pt idx="5117">
                  <c:v>406</c:v>
                </c:pt>
                <c:pt idx="5118">
                  <c:v>406</c:v>
                </c:pt>
                <c:pt idx="5119">
                  <c:v>400</c:v>
                </c:pt>
                <c:pt idx="5120">
                  <c:v>415</c:v>
                </c:pt>
                <c:pt idx="5121">
                  <c:v>410</c:v>
                </c:pt>
                <c:pt idx="5122">
                  <c:v>410</c:v>
                </c:pt>
                <c:pt idx="5123">
                  <c:v>406</c:v>
                </c:pt>
                <c:pt idx="5124">
                  <c:v>422</c:v>
                </c:pt>
                <c:pt idx="5125">
                  <c:v>415</c:v>
                </c:pt>
                <c:pt idx="5126">
                  <c:v>400</c:v>
                </c:pt>
                <c:pt idx="5127">
                  <c:v>427</c:v>
                </c:pt>
                <c:pt idx="5128">
                  <c:v>424</c:v>
                </c:pt>
                <c:pt idx="5129">
                  <c:v>424</c:v>
                </c:pt>
                <c:pt idx="5130">
                  <c:v>427</c:v>
                </c:pt>
                <c:pt idx="5131">
                  <c:v>427</c:v>
                </c:pt>
                <c:pt idx="5132">
                  <c:v>433</c:v>
                </c:pt>
                <c:pt idx="5133">
                  <c:v>435</c:v>
                </c:pt>
                <c:pt idx="5134">
                  <c:v>433</c:v>
                </c:pt>
                <c:pt idx="5135">
                  <c:v>433</c:v>
                </c:pt>
                <c:pt idx="5136">
                  <c:v>433</c:v>
                </c:pt>
                <c:pt idx="5137">
                  <c:v>427</c:v>
                </c:pt>
                <c:pt idx="5138">
                  <c:v>433</c:v>
                </c:pt>
                <c:pt idx="5139">
                  <c:v>433</c:v>
                </c:pt>
                <c:pt idx="5140">
                  <c:v>435</c:v>
                </c:pt>
                <c:pt idx="5141">
                  <c:v>433</c:v>
                </c:pt>
                <c:pt idx="5142">
                  <c:v>435</c:v>
                </c:pt>
                <c:pt idx="5143">
                  <c:v>424</c:v>
                </c:pt>
                <c:pt idx="5144">
                  <c:v>435</c:v>
                </c:pt>
                <c:pt idx="5145">
                  <c:v>433</c:v>
                </c:pt>
                <c:pt idx="5146">
                  <c:v>433</c:v>
                </c:pt>
                <c:pt idx="5147">
                  <c:v>445</c:v>
                </c:pt>
                <c:pt idx="5148">
                  <c:v>445</c:v>
                </c:pt>
                <c:pt idx="5149">
                  <c:v>448</c:v>
                </c:pt>
                <c:pt idx="5150">
                  <c:v>441</c:v>
                </c:pt>
                <c:pt idx="5151">
                  <c:v>452</c:v>
                </c:pt>
                <c:pt idx="5152">
                  <c:v>443</c:v>
                </c:pt>
                <c:pt idx="5153">
                  <c:v>441</c:v>
                </c:pt>
                <c:pt idx="5154">
                  <c:v>441</c:v>
                </c:pt>
                <c:pt idx="5155">
                  <c:v>445</c:v>
                </c:pt>
                <c:pt idx="5156">
                  <c:v>435</c:v>
                </c:pt>
                <c:pt idx="5157">
                  <c:v>427</c:v>
                </c:pt>
                <c:pt idx="5158">
                  <c:v>445</c:v>
                </c:pt>
                <c:pt idx="5159">
                  <c:v>435</c:v>
                </c:pt>
                <c:pt idx="5160">
                  <c:v>435</c:v>
                </c:pt>
                <c:pt idx="5161">
                  <c:v>441</c:v>
                </c:pt>
                <c:pt idx="5162">
                  <c:v>443</c:v>
                </c:pt>
                <c:pt idx="5163">
                  <c:v>433</c:v>
                </c:pt>
                <c:pt idx="5164">
                  <c:v>435</c:v>
                </c:pt>
                <c:pt idx="5165">
                  <c:v>435</c:v>
                </c:pt>
                <c:pt idx="5166">
                  <c:v>435</c:v>
                </c:pt>
                <c:pt idx="5167">
                  <c:v>433</c:v>
                </c:pt>
                <c:pt idx="5168">
                  <c:v>441</c:v>
                </c:pt>
                <c:pt idx="5169">
                  <c:v>433</c:v>
                </c:pt>
                <c:pt idx="5170">
                  <c:v>427</c:v>
                </c:pt>
                <c:pt idx="5171">
                  <c:v>441</c:v>
                </c:pt>
                <c:pt idx="5172">
                  <c:v>435</c:v>
                </c:pt>
                <c:pt idx="5173">
                  <c:v>441</c:v>
                </c:pt>
                <c:pt idx="5174">
                  <c:v>433</c:v>
                </c:pt>
                <c:pt idx="5175">
                  <c:v>443</c:v>
                </c:pt>
                <c:pt idx="5176">
                  <c:v>435</c:v>
                </c:pt>
                <c:pt idx="5177">
                  <c:v>443</c:v>
                </c:pt>
                <c:pt idx="5178">
                  <c:v>443</c:v>
                </c:pt>
                <c:pt idx="5179">
                  <c:v>443</c:v>
                </c:pt>
                <c:pt idx="5180">
                  <c:v>445</c:v>
                </c:pt>
                <c:pt idx="5181">
                  <c:v>435</c:v>
                </c:pt>
                <c:pt idx="5182">
                  <c:v>448</c:v>
                </c:pt>
                <c:pt idx="5183">
                  <c:v>441</c:v>
                </c:pt>
                <c:pt idx="5184">
                  <c:v>445</c:v>
                </c:pt>
                <c:pt idx="5185">
                  <c:v>448</c:v>
                </c:pt>
                <c:pt idx="5186">
                  <c:v>445</c:v>
                </c:pt>
                <c:pt idx="5187">
                  <c:v>448</c:v>
                </c:pt>
                <c:pt idx="5188">
                  <c:v>460</c:v>
                </c:pt>
                <c:pt idx="5189">
                  <c:v>457</c:v>
                </c:pt>
                <c:pt idx="5190">
                  <c:v>452</c:v>
                </c:pt>
                <c:pt idx="5191">
                  <c:v>476</c:v>
                </c:pt>
                <c:pt idx="5192">
                  <c:v>472</c:v>
                </c:pt>
                <c:pt idx="5193">
                  <c:v>464</c:v>
                </c:pt>
                <c:pt idx="5194">
                  <c:v>457</c:v>
                </c:pt>
                <c:pt idx="5195">
                  <c:v>472</c:v>
                </c:pt>
                <c:pt idx="5196">
                  <c:v>464</c:v>
                </c:pt>
                <c:pt idx="5197">
                  <c:v>472</c:v>
                </c:pt>
                <c:pt idx="5198">
                  <c:v>448</c:v>
                </c:pt>
                <c:pt idx="5199">
                  <c:v>476</c:v>
                </c:pt>
                <c:pt idx="5200">
                  <c:v>476</c:v>
                </c:pt>
                <c:pt idx="5201">
                  <c:v>464</c:v>
                </c:pt>
                <c:pt idx="5202">
                  <c:v>472</c:v>
                </c:pt>
                <c:pt idx="5203">
                  <c:v>472</c:v>
                </c:pt>
                <c:pt idx="5204">
                  <c:v>480</c:v>
                </c:pt>
                <c:pt idx="5205">
                  <c:v>460</c:v>
                </c:pt>
                <c:pt idx="5206">
                  <c:v>476</c:v>
                </c:pt>
                <c:pt idx="5207">
                  <c:v>476</c:v>
                </c:pt>
                <c:pt idx="5208">
                  <c:v>482</c:v>
                </c:pt>
                <c:pt idx="5209">
                  <c:v>472</c:v>
                </c:pt>
                <c:pt idx="5210">
                  <c:v>464</c:v>
                </c:pt>
                <c:pt idx="5211">
                  <c:v>472</c:v>
                </c:pt>
                <c:pt idx="5212">
                  <c:v>476</c:v>
                </c:pt>
                <c:pt idx="5213">
                  <c:v>464</c:v>
                </c:pt>
                <c:pt idx="5214">
                  <c:v>457</c:v>
                </c:pt>
                <c:pt idx="5215">
                  <c:v>464</c:v>
                </c:pt>
                <c:pt idx="5216">
                  <c:v>460</c:v>
                </c:pt>
                <c:pt idx="5217">
                  <c:v>457</c:v>
                </c:pt>
                <c:pt idx="5218">
                  <c:v>452</c:v>
                </c:pt>
                <c:pt idx="5219">
                  <c:v>464</c:v>
                </c:pt>
                <c:pt idx="5220">
                  <c:v>452</c:v>
                </c:pt>
                <c:pt idx="5221">
                  <c:v>457</c:v>
                </c:pt>
                <c:pt idx="5222">
                  <c:v>445</c:v>
                </c:pt>
                <c:pt idx="5223">
                  <c:v>464</c:v>
                </c:pt>
                <c:pt idx="5224">
                  <c:v>452</c:v>
                </c:pt>
                <c:pt idx="5225">
                  <c:v>445</c:v>
                </c:pt>
                <c:pt idx="5226">
                  <c:v>457</c:v>
                </c:pt>
                <c:pt idx="5227">
                  <c:v>445</c:v>
                </c:pt>
                <c:pt idx="5228">
                  <c:v>448</c:v>
                </c:pt>
                <c:pt idx="5229">
                  <c:v>441</c:v>
                </c:pt>
                <c:pt idx="5230">
                  <c:v>457</c:v>
                </c:pt>
                <c:pt idx="5231">
                  <c:v>623</c:v>
                </c:pt>
                <c:pt idx="5232">
                  <c:v>452</c:v>
                </c:pt>
                <c:pt idx="5233">
                  <c:v>460</c:v>
                </c:pt>
                <c:pt idx="5234">
                  <c:v>480</c:v>
                </c:pt>
                <c:pt idx="5235">
                  <c:v>491</c:v>
                </c:pt>
                <c:pt idx="5236">
                  <c:v>464</c:v>
                </c:pt>
                <c:pt idx="5237">
                  <c:v>491</c:v>
                </c:pt>
                <c:pt idx="5238">
                  <c:v>497</c:v>
                </c:pt>
                <c:pt idx="5239">
                  <c:v>502</c:v>
                </c:pt>
                <c:pt idx="5240">
                  <c:v>497</c:v>
                </c:pt>
                <c:pt idx="5241">
                  <c:v>497</c:v>
                </c:pt>
                <c:pt idx="5242">
                  <c:v>497</c:v>
                </c:pt>
                <c:pt idx="5243">
                  <c:v>508</c:v>
                </c:pt>
                <c:pt idx="5244">
                  <c:v>497</c:v>
                </c:pt>
                <c:pt idx="5245">
                  <c:v>517</c:v>
                </c:pt>
                <c:pt idx="5246">
                  <c:v>523</c:v>
                </c:pt>
                <c:pt idx="5247">
                  <c:v>517</c:v>
                </c:pt>
                <c:pt idx="5248">
                  <c:v>502</c:v>
                </c:pt>
                <c:pt idx="5249">
                  <c:v>497</c:v>
                </c:pt>
                <c:pt idx="5250">
                  <c:v>523</c:v>
                </c:pt>
                <c:pt idx="5251">
                  <c:v>508</c:v>
                </c:pt>
                <c:pt idx="5252">
                  <c:v>502</c:v>
                </c:pt>
                <c:pt idx="5253">
                  <c:v>482</c:v>
                </c:pt>
                <c:pt idx="5254">
                  <c:v>517</c:v>
                </c:pt>
                <c:pt idx="5255">
                  <c:v>508</c:v>
                </c:pt>
                <c:pt idx="5256">
                  <c:v>517</c:v>
                </c:pt>
                <c:pt idx="5257">
                  <c:v>497</c:v>
                </c:pt>
                <c:pt idx="5258">
                  <c:v>497</c:v>
                </c:pt>
                <c:pt idx="5259">
                  <c:v>497</c:v>
                </c:pt>
                <c:pt idx="5260">
                  <c:v>491</c:v>
                </c:pt>
                <c:pt idx="5261">
                  <c:v>502</c:v>
                </c:pt>
                <c:pt idx="5262">
                  <c:v>497</c:v>
                </c:pt>
                <c:pt idx="5263">
                  <c:v>497</c:v>
                </c:pt>
                <c:pt idx="5264">
                  <c:v>502</c:v>
                </c:pt>
                <c:pt idx="5265">
                  <c:v>497</c:v>
                </c:pt>
                <c:pt idx="5266">
                  <c:v>493</c:v>
                </c:pt>
                <c:pt idx="5267">
                  <c:v>497</c:v>
                </c:pt>
                <c:pt idx="5268">
                  <c:v>493</c:v>
                </c:pt>
                <c:pt idx="5269">
                  <c:v>502</c:v>
                </c:pt>
                <c:pt idx="5270">
                  <c:v>497</c:v>
                </c:pt>
                <c:pt idx="5271">
                  <c:v>493</c:v>
                </c:pt>
                <c:pt idx="5272">
                  <c:v>482</c:v>
                </c:pt>
                <c:pt idx="5273">
                  <c:v>493</c:v>
                </c:pt>
                <c:pt idx="5274">
                  <c:v>508</c:v>
                </c:pt>
                <c:pt idx="5275">
                  <c:v>497</c:v>
                </c:pt>
                <c:pt idx="5276">
                  <c:v>491</c:v>
                </c:pt>
                <c:pt idx="5277">
                  <c:v>482</c:v>
                </c:pt>
                <c:pt idx="5278">
                  <c:v>502</c:v>
                </c:pt>
                <c:pt idx="5279">
                  <c:v>493</c:v>
                </c:pt>
                <c:pt idx="5280">
                  <c:v>497</c:v>
                </c:pt>
                <c:pt idx="5281">
                  <c:v>491</c:v>
                </c:pt>
                <c:pt idx="5282">
                  <c:v>482</c:v>
                </c:pt>
                <c:pt idx="5283">
                  <c:v>491</c:v>
                </c:pt>
                <c:pt idx="5284">
                  <c:v>480</c:v>
                </c:pt>
                <c:pt idx="5285">
                  <c:v>493</c:v>
                </c:pt>
                <c:pt idx="5286">
                  <c:v>476</c:v>
                </c:pt>
                <c:pt idx="5287">
                  <c:v>482</c:v>
                </c:pt>
                <c:pt idx="5288">
                  <c:v>480</c:v>
                </c:pt>
                <c:pt idx="5289">
                  <c:v>482</c:v>
                </c:pt>
                <c:pt idx="5290">
                  <c:v>464</c:v>
                </c:pt>
                <c:pt idx="5291">
                  <c:v>497</c:v>
                </c:pt>
                <c:pt idx="5292">
                  <c:v>480</c:v>
                </c:pt>
                <c:pt idx="5293">
                  <c:v>476</c:v>
                </c:pt>
                <c:pt idx="5294">
                  <c:v>480</c:v>
                </c:pt>
                <c:pt idx="5295">
                  <c:v>472</c:v>
                </c:pt>
                <c:pt idx="5296">
                  <c:v>476</c:v>
                </c:pt>
                <c:pt idx="5297">
                  <c:v>472</c:v>
                </c:pt>
                <c:pt idx="5298">
                  <c:v>480</c:v>
                </c:pt>
                <c:pt idx="5299">
                  <c:v>476</c:v>
                </c:pt>
                <c:pt idx="5300">
                  <c:v>472</c:v>
                </c:pt>
                <c:pt idx="5301">
                  <c:v>457</c:v>
                </c:pt>
                <c:pt idx="5302">
                  <c:v>472</c:v>
                </c:pt>
                <c:pt idx="5303">
                  <c:v>464</c:v>
                </c:pt>
                <c:pt idx="5304">
                  <c:v>472</c:v>
                </c:pt>
                <c:pt idx="5305">
                  <c:v>476</c:v>
                </c:pt>
                <c:pt idx="5306">
                  <c:v>476</c:v>
                </c:pt>
                <c:pt idx="5307">
                  <c:v>482</c:v>
                </c:pt>
                <c:pt idx="5308">
                  <c:v>464</c:v>
                </c:pt>
                <c:pt idx="5309">
                  <c:v>480</c:v>
                </c:pt>
                <c:pt idx="5310">
                  <c:v>476</c:v>
                </c:pt>
                <c:pt idx="5311">
                  <c:v>480</c:v>
                </c:pt>
                <c:pt idx="5312">
                  <c:v>480</c:v>
                </c:pt>
                <c:pt idx="5313">
                  <c:v>482</c:v>
                </c:pt>
                <c:pt idx="5314">
                  <c:v>480</c:v>
                </c:pt>
                <c:pt idx="5315">
                  <c:v>457</c:v>
                </c:pt>
                <c:pt idx="5316">
                  <c:v>482</c:v>
                </c:pt>
                <c:pt idx="5317">
                  <c:v>476</c:v>
                </c:pt>
                <c:pt idx="5318">
                  <c:v>476</c:v>
                </c:pt>
                <c:pt idx="5319">
                  <c:v>472</c:v>
                </c:pt>
                <c:pt idx="5320">
                  <c:v>472</c:v>
                </c:pt>
                <c:pt idx="5321">
                  <c:v>472</c:v>
                </c:pt>
                <c:pt idx="5322">
                  <c:v>482</c:v>
                </c:pt>
                <c:pt idx="5323">
                  <c:v>480</c:v>
                </c:pt>
                <c:pt idx="5324">
                  <c:v>464</c:v>
                </c:pt>
                <c:pt idx="5325">
                  <c:v>476</c:v>
                </c:pt>
                <c:pt idx="5326">
                  <c:v>464</c:v>
                </c:pt>
                <c:pt idx="5327">
                  <c:v>460</c:v>
                </c:pt>
                <c:pt idx="5328">
                  <c:v>464</c:v>
                </c:pt>
                <c:pt idx="5329">
                  <c:v>464</c:v>
                </c:pt>
                <c:pt idx="5330">
                  <c:v>457</c:v>
                </c:pt>
                <c:pt idx="5331">
                  <c:v>457</c:v>
                </c:pt>
                <c:pt idx="5332">
                  <c:v>443</c:v>
                </c:pt>
                <c:pt idx="5333">
                  <c:v>460</c:v>
                </c:pt>
                <c:pt idx="5334">
                  <c:v>452</c:v>
                </c:pt>
                <c:pt idx="5335">
                  <c:v>445</c:v>
                </c:pt>
                <c:pt idx="5336">
                  <c:v>457</c:v>
                </c:pt>
                <c:pt idx="5337">
                  <c:v>445</c:v>
                </c:pt>
                <c:pt idx="5338">
                  <c:v>452</c:v>
                </c:pt>
                <c:pt idx="5339">
                  <c:v>443</c:v>
                </c:pt>
                <c:pt idx="5340">
                  <c:v>452</c:v>
                </c:pt>
                <c:pt idx="5341">
                  <c:v>448</c:v>
                </c:pt>
                <c:pt idx="5342">
                  <c:v>448</c:v>
                </c:pt>
                <c:pt idx="5343">
                  <c:v>457</c:v>
                </c:pt>
                <c:pt idx="5344">
                  <c:v>448</c:v>
                </c:pt>
                <c:pt idx="5345">
                  <c:v>452</c:v>
                </c:pt>
                <c:pt idx="5346">
                  <c:v>457</c:v>
                </c:pt>
                <c:pt idx="5347">
                  <c:v>476</c:v>
                </c:pt>
                <c:pt idx="5348">
                  <c:v>452</c:v>
                </c:pt>
                <c:pt idx="5349">
                  <c:v>448</c:v>
                </c:pt>
                <c:pt idx="5350">
                  <c:v>460</c:v>
                </c:pt>
                <c:pt idx="5351">
                  <c:v>460</c:v>
                </c:pt>
                <c:pt idx="5352">
                  <c:v>460</c:v>
                </c:pt>
                <c:pt idx="5353">
                  <c:v>464</c:v>
                </c:pt>
                <c:pt idx="5354">
                  <c:v>457</c:v>
                </c:pt>
                <c:pt idx="5355">
                  <c:v>460</c:v>
                </c:pt>
                <c:pt idx="5356">
                  <c:v>460</c:v>
                </c:pt>
                <c:pt idx="5357">
                  <c:v>464</c:v>
                </c:pt>
                <c:pt idx="5358">
                  <c:v>457</c:v>
                </c:pt>
                <c:pt idx="5359">
                  <c:v>457</c:v>
                </c:pt>
                <c:pt idx="5360">
                  <c:v>472</c:v>
                </c:pt>
                <c:pt idx="5361">
                  <c:v>452</c:v>
                </c:pt>
                <c:pt idx="5362">
                  <c:v>457</c:v>
                </c:pt>
                <c:pt idx="5363">
                  <c:v>457</c:v>
                </c:pt>
                <c:pt idx="5364">
                  <c:v>464</c:v>
                </c:pt>
                <c:pt idx="5365">
                  <c:v>464</c:v>
                </c:pt>
                <c:pt idx="5366">
                  <c:v>464</c:v>
                </c:pt>
                <c:pt idx="5367">
                  <c:v>457</c:v>
                </c:pt>
                <c:pt idx="5368">
                  <c:v>457</c:v>
                </c:pt>
                <c:pt idx="5369">
                  <c:v>460</c:v>
                </c:pt>
                <c:pt idx="5370">
                  <c:v>472</c:v>
                </c:pt>
                <c:pt idx="5371">
                  <c:v>460</c:v>
                </c:pt>
                <c:pt idx="5372">
                  <c:v>457</c:v>
                </c:pt>
                <c:pt idx="5373">
                  <c:v>445</c:v>
                </c:pt>
                <c:pt idx="5374">
                  <c:v>452</c:v>
                </c:pt>
                <c:pt idx="5375">
                  <c:v>457</c:v>
                </c:pt>
                <c:pt idx="5376">
                  <c:v>452</c:v>
                </c:pt>
                <c:pt idx="5377">
                  <c:v>460</c:v>
                </c:pt>
                <c:pt idx="5378">
                  <c:v>452</c:v>
                </c:pt>
                <c:pt idx="5379">
                  <c:v>460</c:v>
                </c:pt>
                <c:pt idx="5380">
                  <c:v>457</c:v>
                </c:pt>
                <c:pt idx="5381">
                  <c:v>480</c:v>
                </c:pt>
                <c:pt idx="5382">
                  <c:v>472</c:v>
                </c:pt>
                <c:pt idx="5383">
                  <c:v>457</c:v>
                </c:pt>
                <c:pt idx="5384">
                  <c:v>460</c:v>
                </c:pt>
                <c:pt idx="5385">
                  <c:v>452</c:v>
                </c:pt>
                <c:pt idx="5386">
                  <c:v>464</c:v>
                </c:pt>
                <c:pt idx="5387">
                  <c:v>472</c:v>
                </c:pt>
                <c:pt idx="5388">
                  <c:v>476</c:v>
                </c:pt>
                <c:pt idx="5389">
                  <c:v>457</c:v>
                </c:pt>
                <c:pt idx="5390">
                  <c:v>457</c:v>
                </c:pt>
                <c:pt idx="5391">
                  <c:v>452</c:v>
                </c:pt>
                <c:pt idx="5392">
                  <c:v>476</c:v>
                </c:pt>
                <c:pt idx="5393">
                  <c:v>460</c:v>
                </c:pt>
                <c:pt idx="5394">
                  <c:v>457</c:v>
                </c:pt>
                <c:pt idx="5395">
                  <c:v>452</c:v>
                </c:pt>
                <c:pt idx="5396">
                  <c:v>445</c:v>
                </c:pt>
                <c:pt idx="5397">
                  <c:v>448</c:v>
                </c:pt>
                <c:pt idx="5398">
                  <c:v>457</c:v>
                </c:pt>
                <c:pt idx="5399">
                  <c:v>460</c:v>
                </c:pt>
                <c:pt idx="5400">
                  <c:v>452</c:v>
                </c:pt>
                <c:pt idx="5401">
                  <c:v>457</c:v>
                </c:pt>
                <c:pt idx="5402">
                  <c:v>448</c:v>
                </c:pt>
                <c:pt idx="5403">
                  <c:v>476</c:v>
                </c:pt>
                <c:pt idx="5404">
                  <c:v>448</c:v>
                </c:pt>
                <c:pt idx="5405">
                  <c:v>464</c:v>
                </c:pt>
                <c:pt idx="5406">
                  <c:v>448</c:v>
                </c:pt>
                <c:pt idx="5407">
                  <c:v>452</c:v>
                </c:pt>
                <c:pt idx="5408">
                  <c:v>457</c:v>
                </c:pt>
                <c:pt idx="5409">
                  <c:v>448</c:v>
                </c:pt>
                <c:pt idx="5410">
                  <c:v>457</c:v>
                </c:pt>
                <c:pt idx="5411">
                  <c:v>441</c:v>
                </c:pt>
                <c:pt idx="5412">
                  <c:v>452</c:v>
                </c:pt>
                <c:pt idx="5413">
                  <c:v>452</c:v>
                </c:pt>
                <c:pt idx="5414">
                  <c:v>482</c:v>
                </c:pt>
                <c:pt idx="5415">
                  <c:v>472</c:v>
                </c:pt>
                <c:pt idx="5416">
                  <c:v>457</c:v>
                </c:pt>
                <c:pt idx="5417">
                  <c:v>457</c:v>
                </c:pt>
                <c:pt idx="5418">
                  <c:v>457</c:v>
                </c:pt>
                <c:pt idx="5419">
                  <c:v>460</c:v>
                </c:pt>
                <c:pt idx="5420">
                  <c:v>457</c:v>
                </c:pt>
                <c:pt idx="5421">
                  <c:v>457</c:v>
                </c:pt>
                <c:pt idx="5422">
                  <c:v>457</c:v>
                </c:pt>
                <c:pt idx="5423">
                  <c:v>457</c:v>
                </c:pt>
                <c:pt idx="5424">
                  <c:v>457</c:v>
                </c:pt>
                <c:pt idx="5425">
                  <c:v>472</c:v>
                </c:pt>
                <c:pt idx="5426">
                  <c:v>464</c:v>
                </c:pt>
                <c:pt idx="5427">
                  <c:v>457</c:v>
                </c:pt>
                <c:pt idx="5428">
                  <c:v>443</c:v>
                </c:pt>
                <c:pt idx="5429">
                  <c:v>457</c:v>
                </c:pt>
                <c:pt idx="5430">
                  <c:v>460</c:v>
                </c:pt>
                <c:pt idx="5431">
                  <c:v>460</c:v>
                </c:pt>
                <c:pt idx="5432">
                  <c:v>472</c:v>
                </c:pt>
                <c:pt idx="5433">
                  <c:v>452</c:v>
                </c:pt>
                <c:pt idx="5434">
                  <c:v>460</c:v>
                </c:pt>
                <c:pt idx="5435">
                  <c:v>452</c:v>
                </c:pt>
                <c:pt idx="5436">
                  <c:v>464</c:v>
                </c:pt>
                <c:pt idx="5437">
                  <c:v>460</c:v>
                </c:pt>
                <c:pt idx="5438">
                  <c:v>460</c:v>
                </c:pt>
                <c:pt idx="5439">
                  <c:v>464</c:v>
                </c:pt>
                <c:pt idx="5440">
                  <c:v>452</c:v>
                </c:pt>
                <c:pt idx="5441">
                  <c:v>464</c:v>
                </c:pt>
                <c:pt idx="5442">
                  <c:v>460</c:v>
                </c:pt>
                <c:pt idx="5443">
                  <c:v>457</c:v>
                </c:pt>
                <c:pt idx="5444">
                  <c:v>452</c:v>
                </c:pt>
                <c:pt idx="5445">
                  <c:v>443</c:v>
                </c:pt>
                <c:pt idx="5446">
                  <c:v>452</c:v>
                </c:pt>
                <c:pt idx="5447">
                  <c:v>452</c:v>
                </c:pt>
                <c:pt idx="5448">
                  <c:v>464</c:v>
                </c:pt>
                <c:pt idx="5449">
                  <c:v>452</c:v>
                </c:pt>
                <c:pt idx="5450">
                  <c:v>445</c:v>
                </c:pt>
                <c:pt idx="5451">
                  <c:v>457</c:v>
                </c:pt>
                <c:pt idx="5452">
                  <c:v>452</c:v>
                </c:pt>
                <c:pt idx="5453">
                  <c:v>457</c:v>
                </c:pt>
                <c:pt idx="5454">
                  <c:v>457</c:v>
                </c:pt>
                <c:pt idx="5455">
                  <c:v>452</c:v>
                </c:pt>
                <c:pt idx="5456">
                  <c:v>457</c:v>
                </c:pt>
                <c:pt idx="5457">
                  <c:v>452</c:v>
                </c:pt>
                <c:pt idx="5458">
                  <c:v>457</c:v>
                </c:pt>
                <c:pt idx="5459">
                  <c:v>464</c:v>
                </c:pt>
                <c:pt idx="5460">
                  <c:v>457</c:v>
                </c:pt>
                <c:pt idx="5461">
                  <c:v>457</c:v>
                </c:pt>
                <c:pt idx="5462">
                  <c:v>443</c:v>
                </c:pt>
                <c:pt idx="5463">
                  <c:v>457</c:v>
                </c:pt>
                <c:pt idx="5464">
                  <c:v>452</c:v>
                </c:pt>
                <c:pt idx="5465">
                  <c:v>457</c:v>
                </c:pt>
                <c:pt idx="5466">
                  <c:v>460</c:v>
                </c:pt>
                <c:pt idx="5467">
                  <c:v>460</c:v>
                </c:pt>
                <c:pt idx="5468">
                  <c:v>457</c:v>
                </c:pt>
                <c:pt idx="5469">
                  <c:v>460</c:v>
                </c:pt>
                <c:pt idx="5470">
                  <c:v>476</c:v>
                </c:pt>
                <c:pt idx="5471">
                  <c:v>457</c:v>
                </c:pt>
                <c:pt idx="5472">
                  <c:v>457</c:v>
                </c:pt>
                <c:pt idx="5473">
                  <c:v>457</c:v>
                </c:pt>
                <c:pt idx="5474">
                  <c:v>448</c:v>
                </c:pt>
                <c:pt idx="5475">
                  <c:v>452</c:v>
                </c:pt>
                <c:pt idx="5476">
                  <c:v>472</c:v>
                </c:pt>
                <c:pt idx="5477">
                  <c:v>472</c:v>
                </c:pt>
                <c:pt idx="5478">
                  <c:v>464</c:v>
                </c:pt>
                <c:pt idx="5479">
                  <c:v>460</c:v>
                </c:pt>
                <c:pt idx="5480">
                  <c:v>476</c:v>
                </c:pt>
                <c:pt idx="5481">
                  <c:v>472</c:v>
                </c:pt>
                <c:pt idx="5482">
                  <c:v>464</c:v>
                </c:pt>
                <c:pt idx="5483">
                  <c:v>480</c:v>
                </c:pt>
                <c:pt idx="5484">
                  <c:v>464</c:v>
                </c:pt>
                <c:pt idx="5485">
                  <c:v>472</c:v>
                </c:pt>
                <c:pt idx="5486">
                  <c:v>452</c:v>
                </c:pt>
                <c:pt idx="5487">
                  <c:v>464</c:v>
                </c:pt>
                <c:pt idx="5488">
                  <c:v>464</c:v>
                </c:pt>
                <c:pt idx="5489">
                  <c:v>464</c:v>
                </c:pt>
                <c:pt idx="5490">
                  <c:v>480</c:v>
                </c:pt>
                <c:pt idx="5491">
                  <c:v>476</c:v>
                </c:pt>
                <c:pt idx="5492">
                  <c:v>472</c:v>
                </c:pt>
                <c:pt idx="5493">
                  <c:v>460</c:v>
                </c:pt>
                <c:pt idx="5494">
                  <c:v>464</c:v>
                </c:pt>
                <c:pt idx="5495">
                  <c:v>460</c:v>
                </c:pt>
                <c:pt idx="5496">
                  <c:v>464</c:v>
                </c:pt>
                <c:pt idx="5497">
                  <c:v>457</c:v>
                </c:pt>
                <c:pt idx="5498">
                  <c:v>452</c:v>
                </c:pt>
                <c:pt idx="5499">
                  <c:v>452</c:v>
                </c:pt>
                <c:pt idx="5500">
                  <c:v>464</c:v>
                </c:pt>
                <c:pt idx="5501">
                  <c:v>460</c:v>
                </c:pt>
                <c:pt idx="5502">
                  <c:v>464</c:v>
                </c:pt>
                <c:pt idx="5503">
                  <c:v>448</c:v>
                </c:pt>
                <c:pt idx="5504">
                  <c:v>460</c:v>
                </c:pt>
                <c:pt idx="5505">
                  <c:v>441</c:v>
                </c:pt>
                <c:pt idx="5506">
                  <c:v>443</c:v>
                </c:pt>
                <c:pt idx="5507">
                  <c:v>448</c:v>
                </c:pt>
                <c:pt idx="5508">
                  <c:v>443</c:v>
                </c:pt>
                <c:pt idx="5509">
                  <c:v>445</c:v>
                </c:pt>
                <c:pt idx="5510">
                  <c:v>433</c:v>
                </c:pt>
                <c:pt idx="5511">
                  <c:v>445</c:v>
                </c:pt>
                <c:pt idx="5512">
                  <c:v>443</c:v>
                </c:pt>
                <c:pt idx="5513">
                  <c:v>445</c:v>
                </c:pt>
                <c:pt idx="5514">
                  <c:v>452</c:v>
                </c:pt>
                <c:pt idx="5515">
                  <c:v>457</c:v>
                </c:pt>
                <c:pt idx="5516">
                  <c:v>448</c:v>
                </c:pt>
                <c:pt idx="5517">
                  <c:v>441</c:v>
                </c:pt>
                <c:pt idx="5518">
                  <c:v>457</c:v>
                </c:pt>
                <c:pt idx="5519">
                  <c:v>457</c:v>
                </c:pt>
                <c:pt idx="5520">
                  <c:v>460</c:v>
                </c:pt>
                <c:pt idx="5521">
                  <c:v>460</c:v>
                </c:pt>
                <c:pt idx="5522">
                  <c:v>457</c:v>
                </c:pt>
                <c:pt idx="5523">
                  <c:v>445</c:v>
                </c:pt>
                <c:pt idx="5524">
                  <c:v>448</c:v>
                </c:pt>
                <c:pt idx="5525">
                  <c:v>443</c:v>
                </c:pt>
                <c:pt idx="5526">
                  <c:v>460</c:v>
                </c:pt>
                <c:pt idx="5527">
                  <c:v>445</c:v>
                </c:pt>
                <c:pt idx="5528">
                  <c:v>448</c:v>
                </c:pt>
                <c:pt idx="5529">
                  <c:v>435</c:v>
                </c:pt>
                <c:pt idx="5530">
                  <c:v>441</c:v>
                </c:pt>
                <c:pt idx="5531">
                  <c:v>443</c:v>
                </c:pt>
                <c:pt idx="5532">
                  <c:v>433</c:v>
                </c:pt>
                <c:pt idx="5533">
                  <c:v>441</c:v>
                </c:pt>
                <c:pt idx="5534">
                  <c:v>424</c:v>
                </c:pt>
                <c:pt idx="5535">
                  <c:v>435</c:v>
                </c:pt>
                <c:pt idx="5536">
                  <c:v>435</c:v>
                </c:pt>
                <c:pt idx="5537">
                  <c:v>443</c:v>
                </c:pt>
                <c:pt idx="5538">
                  <c:v>448</c:v>
                </c:pt>
                <c:pt idx="5539">
                  <c:v>435</c:v>
                </c:pt>
                <c:pt idx="5540">
                  <c:v>443</c:v>
                </c:pt>
                <c:pt idx="5541">
                  <c:v>433</c:v>
                </c:pt>
                <c:pt idx="5542">
                  <c:v>445</c:v>
                </c:pt>
                <c:pt idx="5543">
                  <c:v>443</c:v>
                </c:pt>
                <c:pt idx="5544">
                  <c:v>443</c:v>
                </c:pt>
                <c:pt idx="5545">
                  <c:v>441</c:v>
                </c:pt>
                <c:pt idx="5546">
                  <c:v>443</c:v>
                </c:pt>
                <c:pt idx="5547">
                  <c:v>445</c:v>
                </c:pt>
                <c:pt idx="5548">
                  <c:v>448</c:v>
                </c:pt>
                <c:pt idx="5549">
                  <c:v>448</c:v>
                </c:pt>
                <c:pt idx="5550">
                  <c:v>445</c:v>
                </c:pt>
                <c:pt idx="5551">
                  <c:v>443</c:v>
                </c:pt>
                <c:pt idx="5552">
                  <c:v>445</c:v>
                </c:pt>
                <c:pt idx="5553">
                  <c:v>448</c:v>
                </c:pt>
                <c:pt idx="5554">
                  <c:v>445</c:v>
                </c:pt>
                <c:pt idx="5555">
                  <c:v>448</c:v>
                </c:pt>
                <c:pt idx="5556">
                  <c:v>443</c:v>
                </c:pt>
                <c:pt idx="5557">
                  <c:v>445</c:v>
                </c:pt>
                <c:pt idx="5558">
                  <c:v>441</c:v>
                </c:pt>
                <c:pt idx="5559">
                  <c:v>457</c:v>
                </c:pt>
                <c:pt idx="5560">
                  <c:v>448</c:v>
                </c:pt>
                <c:pt idx="5561">
                  <c:v>443</c:v>
                </c:pt>
                <c:pt idx="5562">
                  <c:v>448</c:v>
                </c:pt>
                <c:pt idx="5563">
                  <c:v>445</c:v>
                </c:pt>
                <c:pt idx="5564">
                  <c:v>452</c:v>
                </c:pt>
                <c:pt idx="5565">
                  <c:v>445</c:v>
                </c:pt>
                <c:pt idx="5566">
                  <c:v>457</c:v>
                </c:pt>
                <c:pt idx="5567">
                  <c:v>448</c:v>
                </c:pt>
                <c:pt idx="5568">
                  <c:v>457</c:v>
                </c:pt>
                <c:pt idx="5569">
                  <c:v>472</c:v>
                </c:pt>
                <c:pt idx="5570">
                  <c:v>457</c:v>
                </c:pt>
                <c:pt idx="5571">
                  <c:v>460</c:v>
                </c:pt>
                <c:pt idx="5572">
                  <c:v>460</c:v>
                </c:pt>
                <c:pt idx="5573">
                  <c:v>472</c:v>
                </c:pt>
                <c:pt idx="5574">
                  <c:v>464</c:v>
                </c:pt>
                <c:pt idx="5575">
                  <c:v>464</c:v>
                </c:pt>
                <c:pt idx="5576">
                  <c:v>472</c:v>
                </c:pt>
                <c:pt idx="5577">
                  <c:v>476</c:v>
                </c:pt>
                <c:pt idx="5578">
                  <c:v>460</c:v>
                </c:pt>
                <c:pt idx="5579">
                  <c:v>464</c:v>
                </c:pt>
                <c:pt idx="5580">
                  <c:v>460</c:v>
                </c:pt>
                <c:pt idx="5581">
                  <c:v>480</c:v>
                </c:pt>
                <c:pt idx="5582">
                  <c:v>491</c:v>
                </c:pt>
                <c:pt idx="5583">
                  <c:v>480</c:v>
                </c:pt>
                <c:pt idx="5584">
                  <c:v>464</c:v>
                </c:pt>
                <c:pt idx="5585">
                  <c:v>460</c:v>
                </c:pt>
                <c:pt idx="5586">
                  <c:v>472</c:v>
                </c:pt>
                <c:pt idx="5587">
                  <c:v>472</c:v>
                </c:pt>
                <c:pt idx="5588">
                  <c:v>476</c:v>
                </c:pt>
                <c:pt idx="5589">
                  <c:v>472</c:v>
                </c:pt>
                <c:pt idx="5590">
                  <c:v>476</c:v>
                </c:pt>
                <c:pt idx="5591">
                  <c:v>460</c:v>
                </c:pt>
                <c:pt idx="5592">
                  <c:v>472</c:v>
                </c:pt>
                <c:pt idx="5593">
                  <c:v>491</c:v>
                </c:pt>
                <c:pt idx="5594">
                  <c:v>464</c:v>
                </c:pt>
                <c:pt idx="5595">
                  <c:v>476</c:v>
                </c:pt>
                <c:pt idx="5596">
                  <c:v>472</c:v>
                </c:pt>
                <c:pt idx="5597">
                  <c:v>472</c:v>
                </c:pt>
                <c:pt idx="5598">
                  <c:v>460</c:v>
                </c:pt>
                <c:pt idx="5599">
                  <c:v>472</c:v>
                </c:pt>
                <c:pt idx="5600">
                  <c:v>464</c:v>
                </c:pt>
                <c:pt idx="5601">
                  <c:v>460</c:v>
                </c:pt>
                <c:pt idx="5602">
                  <c:v>472</c:v>
                </c:pt>
                <c:pt idx="5603">
                  <c:v>464</c:v>
                </c:pt>
                <c:pt idx="5604">
                  <c:v>452</c:v>
                </c:pt>
                <c:pt idx="5605">
                  <c:v>457</c:v>
                </c:pt>
                <c:pt idx="5606">
                  <c:v>448</c:v>
                </c:pt>
                <c:pt idx="5607">
                  <c:v>457</c:v>
                </c:pt>
                <c:pt idx="5608">
                  <c:v>464</c:v>
                </c:pt>
                <c:pt idx="5609">
                  <c:v>457</c:v>
                </c:pt>
                <c:pt idx="5610">
                  <c:v>472</c:v>
                </c:pt>
                <c:pt idx="5611">
                  <c:v>464</c:v>
                </c:pt>
                <c:pt idx="5612">
                  <c:v>476</c:v>
                </c:pt>
                <c:pt idx="5613">
                  <c:v>476</c:v>
                </c:pt>
                <c:pt idx="5614">
                  <c:v>493</c:v>
                </c:pt>
                <c:pt idx="5615">
                  <c:v>480</c:v>
                </c:pt>
                <c:pt idx="5616">
                  <c:v>482</c:v>
                </c:pt>
                <c:pt idx="5617">
                  <c:v>476</c:v>
                </c:pt>
                <c:pt idx="5618">
                  <c:v>457</c:v>
                </c:pt>
                <c:pt idx="5619">
                  <c:v>480</c:v>
                </c:pt>
                <c:pt idx="5620">
                  <c:v>476</c:v>
                </c:pt>
                <c:pt idx="5621">
                  <c:v>482</c:v>
                </c:pt>
                <c:pt idx="5622">
                  <c:v>476</c:v>
                </c:pt>
                <c:pt idx="5623">
                  <c:v>472</c:v>
                </c:pt>
                <c:pt idx="5624">
                  <c:v>476</c:v>
                </c:pt>
                <c:pt idx="5625">
                  <c:v>476</c:v>
                </c:pt>
                <c:pt idx="5626">
                  <c:v>476</c:v>
                </c:pt>
                <c:pt idx="5627">
                  <c:v>493</c:v>
                </c:pt>
                <c:pt idx="5628">
                  <c:v>482</c:v>
                </c:pt>
                <c:pt idx="5629">
                  <c:v>482</c:v>
                </c:pt>
                <c:pt idx="5630">
                  <c:v>480</c:v>
                </c:pt>
                <c:pt idx="5631">
                  <c:v>482</c:v>
                </c:pt>
                <c:pt idx="5632">
                  <c:v>480</c:v>
                </c:pt>
                <c:pt idx="5633">
                  <c:v>480</c:v>
                </c:pt>
                <c:pt idx="5634">
                  <c:v>482</c:v>
                </c:pt>
                <c:pt idx="5635">
                  <c:v>476</c:v>
                </c:pt>
                <c:pt idx="5636">
                  <c:v>482</c:v>
                </c:pt>
                <c:pt idx="5637">
                  <c:v>482</c:v>
                </c:pt>
                <c:pt idx="5638">
                  <c:v>508</c:v>
                </c:pt>
                <c:pt idx="5639">
                  <c:v>491</c:v>
                </c:pt>
                <c:pt idx="5640">
                  <c:v>482</c:v>
                </c:pt>
                <c:pt idx="5641">
                  <c:v>493</c:v>
                </c:pt>
                <c:pt idx="5642">
                  <c:v>482</c:v>
                </c:pt>
                <c:pt idx="5643">
                  <c:v>491</c:v>
                </c:pt>
                <c:pt idx="5644">
                  <c:v>497</c:v>
                </c:pt>
                <c:pt idx="5645">
                  <c:v>502</c:v>
                </c:pt>
                <c:pt idx="5646">
                  <c:v>497</c:v>
                </c:pt>
                <c:pt idx="5647">
                  <c:v>480</c:v>
                </c:pt>
                <c:pt idx="5648">
                  <c:v>493</c:v>
                </c:pt>
                <c:pt idx="5649">
                  <c:v>508</c:v>
                </c:pt>
                <c:pt idx="5650">
                  <c:v>497</c:v>
                </c:pt>
                <c:pt idx="5651">
                  <c:v>497</c:v>
                </c:pt>
                <c:pt idx="5652">
                  <c:v>493</c:v>
                </c:pt>
                <c:pt idx="5653">
                  <c:v>493</c:v>
                </c:pt>
                <c:pt idx="5654">
                  <c:v>493</c:v>
                </c:pt>
                <c:pt idx="5655">
                  <c:v>491</c:v>
                </c:pt>
                <c:pt idx="5656">
                  <c:v>502</c:v>
                </c:pt>
                <c:pt idx="5657">
                  <c:v>497</c:v>
                </c:pt>
                <c:pt idx="5658">
                  <c:v>517</c:v>
                </c:pt>
                <c:pt idx="5659">
                  <c:v>508</c:v>
                </c:pt>
                <c:pt idx="5660">
                  <c:v>530</c:v>
                </c:pt>
                <c:pt idx="5661">
                  <c:v>523</c:v>
                </c:pt>
                <c:pt idx="5662">
                  <c:v>502</c:v>
                </c:pt>
                <c:pt idx="5663">
                  <c:v>517</c:v>
                </c:pt>
                <c:pt idx="5664">
                  <c:v>497</c:v>
                </c:pt>
                <c:pt idx="5665">
                  <c:v>502</c:v>
                </c:pt>
                <c:pt idx="5666">
                  <c:v>502</c:v>
                </c:pt>
                <c:pt idx="5667">
                  <c:v>497</c:v>
                </c:pt>
                <c:pt idx="5668">
                  <c:v>497</c:v>
                </c:pt>
                <c:pt idx="5669">
                  <c:v>493</c:v>
                </c:pt>
                <c:pt idx="5670">
                  <c:v>482</c:v>
                </c:pt>
                <c:pt idx="5671">
                  <c:v>491</c:v>
                </c:pt>
                <c:pt idx="5672">
                  <c:v>502</c:v>
                </c:pt>
                <c:pt idx="5673">
                  <c:v>493</c:v>
                </c:pt>
                <c:pt idx="5674">
                  <c:v>497</c:v>
                </c:pt>
                <c:pt idx="5675">
                  <c:v>493</c:v>
                </c:pt>
                <c:pt idx="5676">
                  <c:v>491</c:v>
                </c:pt>
                <c:pt idx="5677">
                  <c:v>493</c:v>
                </c:pt>
                <c:pt idx="5678">
                  <c:v>497</c:v>
                </c:pt>
                <c:pt idx="5679">
                  <c:v>493</c:v>
                </c:pt>
                <c:pt idx="5680">
                  <c:v>502</c:v>
                </c:pt>
                <c:pt idx="5681">
                  <c:v>493</c:v>
                </c:pt>
                <c:pt idx="5682">
                  <c:v>502</c:v>
                </c:pt>
                <c:pt idx="5683">
                  <c:v>502</c:v>
                </c:pt>
                <c:pt idx="5684">
                  <c:v>493</c:v>
                </c:pt>
                <c:pt idx="5685">
                  <c:v>502</c:v>
                </c:pt>
                <c:pt idx="5686">
                  <c:v>493</c:v>
                </c:pt>
                <c:pt idx="5687">
                  <c:v>493</c:v>
                </c:pt>
                <c:pt idx="5688">
                  <c:v>493</c:v>
                </c:pt>
                <c:pt idx="5689">
                  <c:v>502</c:v>
                </c:pt>
                <c:pt idx="5690">
                  <c:v>493</c:v>
                </c:pt>
                <c:pt idx="5691">
                  <c:v>497</c:v>
                </c:pt>
                <c:pt idx="5692">
                  <c:v>497</c:v>
                </c:pt>
                <c:pt idx="5693">
                  <c:v>493</c:v>
                </c:pt>
                <c:pt idx="5694">
                  <c:v>517</c:v>
                </c:pt>
                <c:pt idx="5695">
                  <c:v>517</c:v>
                </c:pt>
                <c:pt idx="5696">
                  <c:v>508</c:v>
                </c:pt>
                <c:pt idx="5697">
                  <c:v>497</c:v>
                </c:pt>
                <c:pt idx="5698">
                  <c:v>497</c:v>
                </c:pt>
                <c:pt idx="5699">
                  <c:v>502</c:v>
                </c:pt>
                <c:pt idx="5700">
                  <c:v>502</c:v>
                </c:pt>
                <c:pt idx="5701">
                  <c:v>497</c:v>
                </c:pt>
                <c:pt idx="5702">
                  <c:v>523</c:v>
                </c:pt>
                <c:pt idx="5703">
                  <c:v>517</c:v>
                </c:pt>
                <c:pt idx="5704">
                  <c:v>523</c:v>
                </c:pt>
                <c:pt idx="5705">
                  <c:v>508</c:v>
                </c:pt>
                <c:pt idx="5706">
                  <c:v>523</c:v>
                </c:pt>
                <c:pt idx="5707">
                  <c:v>517</c:v>
                </c:pt>
                <c:pt idx="5708">
                  <c:v>502</c:v>
                </c:pt>
                <c:pt idx="5709">
                  <c:v>508</c:v>
                </c:pt>
                <c:pt idx="5710">
                  <c:v>493</c:v>
                </c:pt>
                <c:pt idx="5711">
                  <c:v>493</c:v>
                </c:pt>
                <c:pt idx="5712">
                  <c:v>491</c:v>
                </c:pt>
                <c:pt idx="5713">
                  <c:v>493</c:v>
                </c:pt>
                <c:pt idx="5714">
                  <c:v>482</c:v>
                </c:pt>
                <c:pt idx="5715">
                  <c:v>491</c:v>
                </c:pt>
                <c:pt idx="5716">
                  <c:v>493</c:v>
                </c:pt>
                <c:pt idx="5717">
                  <c:v>491</c:v>
                </c:pt>
                <c:pt idx="5718">
                  <c:v>497</c:v>
                </c:pt>
                <c:pt idx="5719">
                  <c:v>502</c:v>
                </c:pt>
                <c:pt idx="5720">
                  <c:v>502</c:v>
                </c:pt>
                <c:pt idx="5721">
                  <c:v>497</c:v>
                </c:pt>
                <c:pt idx="5722">
                  <c:v>497</c:v>
                </c:pt>
                <c:pt idx="5723">
                  <c:v>502</c:v>
                </c:pt>
                <c:pt idx="5724">
                  <c:v>502</c:v>
                </c:pt>
                <c:pt idx="5725">
                  <c:v>493</c:v>
                </c:pt>
                <c:pt idx="5726">
                  <c:v>502</c:v>
                </c:pt>
                <c:pt idx="5727">
                  <c:v>493</c:v>
                </c:pt>
                <c:pt idx="5728">
                  <c:v>502</c:v>
                </c:pt>
                <c:pt idx="5729">
                  <c:v>502</c:v>
                </c:pt>
                <c:pt idx="5730">
                  <c:v>493</c:v>
                </c:pt>
                <c:pt idx="5731">
                  <c:v>502</c:v>
                </c:pt>
                <c:pt idx="5732">
                  <c:v>497</c:v>
                </c:pt>
                <c:pt idx="5733">
                  <c:v>508</c:v>
                </c:pt>
                <c:pt idx="5734">
                  <c:v>502</c:v>
                </c:pt>
                <c:pt idx="5735">
                  <c:v>497</c:v>
                </c:pt>
                <c:pt idx="5736">
                  <c:v>493</c:v>
                </c:pt>
                <c:pt idx="5737">
                  <c:v>493</c:v>
                </c:pt>
                <c:pt idx="5738">
                  <c:v>491</c:v>
                </c:pt>
                <c:pt idx="5739">
                  <c:v>523</c:v>
                </c:pt>
                <c:pt idx="5740">
                  <c:v>493</c:v>
                </c:pt>
                <c:pt idx="5741">
                  <c:v>493</c:v>
                </c:pt>
                <c:pt idx="5742">
                  <c:v>497</c:v>
                </c:pt>
                <c:pt idx="5743">
                  <c:v>497</c:v>
                </c:pt>
                <c:pt idx="5744">
                  <c:v>493</c:v>
                </c:pt>
                <c:pt idx="5745">
                  <c:v>493</c:v>
                </c:pt>
                <c:pt idx="5746">
                  <c:v>493</c:v>
                </c:pt>
                <c:pt idx="5747">
                  <c:v>493</c:v>
                </c:pt>
                <c:pt idx="5748">
                  <c:v>491</c:v>
                </c:pt>
                <c:pt idx="5749">
                  <c:v>482</c:v>
                </c:pt>
                <c:pt idx="5750">
                  <c:v>491</c:v>
                </c:pt>
                <c:pt idx="5751">
                  <c:v>497</c:v>
                </c:pt>
                <c:pt idx="5752">
                  <c:v>482</c:v>
                </c:pt>
                <c:pt idx="5753">
                  <c:v>482</c:v>
                </c:pt>
                <c:pt idx="5754">
                  <c:v>482</c:v>
                </c:pt>
                <c:pt idx="5755">
                  <c:v>491</c:v>
                </c:pt>
                <c:pt idx="5756">
                  <c:v>457</c:v>
                </c:pt>
                <c:pt idx="5757">
                  <c:v>491</c:v>
                </c:pt>
                <c:pt idx="5758">
                  <c:v>476</c:v>
                </c:pt>
                <c:pt idx="5759">
                  <c:v>472</c:v>
                </c:pt>
                <c:pt idx="5760">
                  <c:v>480</c:v>
                </c:pt>
                <c:pt idx="5761">
                  <c:v>480</c:v>
                </c:pt>
                <c:pt idx="5762">
                  <c:v>482</c:v>
                </c:pt>
                <c:pt idx="5763">
                  <c:v>476</c:v>
                </c:pt>
                <c:pt idx="5764">
                  <c:v>480</c:v>
                </c:pt>
                <c:pt idx="5765">
                  <c:v>476</c:v>
                </c:pt>
                <c:pt idx="5766">
                  <c:v>472</c:v>
                </c:pt>
                <c:pt idx="5767">
                  <c:v>476</c:v>
                </c:pt>
                <c:pt idx="5768">
                  <c:v>476</c:v>
                </c:pt>
                <c:pt idx="5769">
                  <c:v>480</c:v>
                </c:pt>
                <c:pt idx="5770">
                  <c:v>493</c:v>
                </c:pt>
                <c:pt idx="5771">
                  <c:v>480</c:v>
                </c:pt>
                <c:pt idx="5772">
                  <c:v>491</c:v>
                </c:pt>
                <c:pt idx="5773">
                  <c:v>491</c:v>
                </c:pt>
                <c:pt idx="5774">
                  <c:v>480</c:v>
                </c:pt>
                <c:pt idx="5775">
                  <c:v>480</c:v>
                </c:pt>
                <c:pt idx="5776">
                  <c:v>472</c:v>
                </c:pt>
                <c:pt idx="5777">
                  <c:v>491</c:v>
                </c:pt>
                <c:pt idx="5778">
                  <c:v>476</c:v>
                </c:pt>
                <c:pt idx="5779">
                  <c:v>480</c:v>
                </c:pt>
                <c:pt idx="5780">
                  <c:v>480</c:v>
                </c:pt>
                <c:pt idx="5781">
                  <c:v>480</c:v>
                </c:pt>
                <c:pt idx="5782">
                  <c:v>476</c:v>
                </c:pt>
                <c:pt idx="5783">
                  <c:v>464</c:v>
                </c:pt>
                <c:pt idx="5784">
                  <c:v>480</c:v>
                </c:pt>
                <c:pt idx="5785">
                  <c:v>457</c:v>
                </c:pt>
                <c:pt idx="5786">
                  <c:v>472</c:v>
                </c:pt>
                <c:pt idx="5787">
                  <c:v>652</c:v>
                </c:pt>
                <c:pt idx="5788">
                  <c:v>476</c:v>
                </c:pt>
                <c:pt idx="5789">
                  <c:v>476</c:v>
                </c:pt>
                <c:pt idx="5790">
                  <c:v>472</c:v>
                </c:pt>
                <c:pt idx="5791">
                  <c:v>480</c:v>
                </c:pt>
                <c:pt idx="5792">
                  <c:v>476</c:v>
                </c:pt>
                <c:pt idx="5793">
                  <c:v>476</c:v>
                </c:pt>
                <c:pt idx="5794">
                  <c:v>480</c:v>
                </c:pt>
                <c:pt idx="5795">
                  <c:v>482</c:v>
                </c:pt>
                <c:pt idx="5796">
                  <c:v>476</c:v>
                </c:pt>
                <c:pt idx="5797">
                  <c:v>476</c:v>
                </c:pt>
                <c:pt idx="5798">
                  <c:v>491</c:v>
                </c:pt>
                <c:pt idx="5799">
                  <c:v>482</c:v>
                </c:pt>
                <c:pt idx="5800">
                  <c:v>472</c:v>
                </c:pt>
                <c:pt idx="5801">
                  <c:v>472</c:v>
                </c:pt>
                <c:pt idx="5802">
                  <c:v>457</c:v>
                </c:pt>
                <c:pt idx="5803">
                  <c:v>464</c:v>
                </c:pt>
                <c:pt idx="5804">
                  <c:v>457</c:v>
                </c:pt>
                <c:pt idx="5805">
                  <c:v>460</c:v>
                </c:pt>
                <c:pt idx="5806">
                  <c:v>460</c:v>
                </c:pt>
                <c:pt idx="5807">
                  <c:v>464</c:v>
                </c:pt>
                <c:pt idx="5808">
                  <c:v>472</c:v>
                </c:pt>
                <c:pt idx="5809">
                  <c:v>472</c:v>
                </c:pt>
                <c:pt idx="5810">
                  <c:v>476</c:v>
                </c:pt>
                <c:pt idx="5811">
                  <c:v>460</c:v>
                </c:pt>
                <c:pt idx="5812">
                  <c:v>457</c:v>
                </c:pt>
                <c:pt idx="5813">
                  <c:v>448</c:v>
                </c:pt>
                <c:pt idx="5814">
                  <c:v>443</c:v>
                </c:pt>
                <c:pt idx="5815">
                  <c:v>448</c:v>
                </c:pt>
                <c:pt idx="5816">
                  <c:v>457</c:v>
                </c:pt>
                <c:pt idx="5817">
                  <c:v>452</c:v>
                </c:pt>
                <c:pt idx="5818">
                  <c:v>480</c:v>
                </c:pt>
                <c:pt idx="5819">
                  <c:v>457</c:v>
                </c:pt>
                <c:pt idx="5820">
                  <c:v>448</c:v>
                </c:pt>
                <c:pt idx="5821">
                  <c:v>460</c:v>
                </c:pt>
                <c:pt idx="5822">
                  <c:v>457</c:v>
                </c:pt>
                <c:pt idx="5823">
                  <c:v>460</c:v>
                </c:pt>
                <c:pt idx="5824">
                  <c:v>457</c:v>
                </c:pt>
                <c:pt idx="5825">
                  <c:v>476</c:v>
                </c:pt>
                <c:pt idx="5826">
                  <c:v>460</c:v>
                </c:pt>
                <c:pt idx="5827">
                  <c:v>460</c:v>
                </c:pt>
                <c:pt idx="5828">
                  <c:v>457</c:v>
                </c:pt>
                <c:pt idx="5829">
                  <c:v>482</c:v>
                </c:pt>
                <c:pt idx="5830">
                  <c:v>457</c:v>
                </c:pt>
                <c:pt idx="5831">
                  <c:v>445</c:v>
                </c:pt>
                <c:pt idx="5832">
                  <c:v>476</c:v>
                </c:pt>
                <c:pt idx="5833">
                  <c:v>472</c:v>
                </c:pt>
                <c:pt idx="5834">
                  <c:v>476</c:v>
                </c:pt>
                <c:pt idx="5835">
                  <c:v>476</c:v>
                </c:pt>
                <c:pt idx="5836">
                  <c:v>472</c:v>
                </c:pt>
                <c:pt idx="5837">
                  <c:v>472</c:v>
                </c:pt>
                <c:pt idx="5838">
                  <c:v>482</c:v>
                </c:pt>
                <c:pt idx="5839">
                  <c:v>476</c:v>
                </c:pt>
                <c:pt idx="5840">
                  <c:v>480</c:v>
                </c:pt>
                <c:pt idx="5841">
                  <c:v>464</c:v>
                </c:pt>
                <c:pt idx="5842">
                  <c:v>460</c:v>
                </c:pt>
                <c:pt idx="5843">
                  <c:v>460</c:v>
                </c:pt>
                <c:pt idx="5844">
                  <c:v>464</c:v>
                </c:pt>
                <c:pt idx="5845">
                  <c:v>480</c:v>
                </c:pt>
                <c:pt idx="5846">
                  <c:v>476</c:v>
                </c:pt>
                <c:pt idx="5847">
                  <c:v>480</c:v>
                </c:pt>
                <c:pt idx="5848">
                  <c:v>460</c:v>
                </c:pt>
                <c:pt idx="5849">
                  <c:v>472</c:v>
                </c:pt>
                <c:pt idx="5850">
                  <c:v>464</c:v>
                </c:pt>
                <c:pt idx="5851">
                  <c:v>472</c:v>
                </c:pt>
                <c:pt idx="5852">
                  <c:v>476</c:v>
                </c:pt>
                <c:pt idx="5853">
                  <c:v>472</c:v>
                </c:pt>
                <c:pt idx="5854">
                  <c:v>476</c:v>
                </c:pt>
                <c:pt idx="5855">
                  <c:v>464</c:v>
                </c:pt>
                <c:pt idx="5856">
                  <c:v>480</c:v>
                </c:pt>
                <c:pt idx="5857">
                  <c:v>472</c:v>
                </c:pt>
                <c:pt idx="5858">
                  <c:v>476</c:v>
                </c:pt>
                <c:pt idx="5859">
                  <c:v>480</c:v>
                </c:pt>
                <c:pt idx="5860">
                  <c:v>480</c:v>
                </c:pt>
                <c:pt idx="5861">
                  <c:v>472</c:v>
                </c:pt>
                <c:pt idx="5862">
                  <c:v>476</c:v>
                </c:pt>
                <c:pt idx="5863">
                  <c:v>480</c:v>
                </c:pt>
                <c:pt idx="5864">
                  <c:v>476</c:v>
                </c:pt>
                <c:pt idx="5865">
                  <c:v>476</c:v>
                </c:pt>
                <c:pt idx="5866">
                  <c:v>476</c:v>
                </c:pt>
                <c:pt idx="5867">
                  <c:v>472</c:v>
                </c:pt>
                <c:pt idx="5868">
                  <c:v>460</c:v>
                </c:pt>
                <c:pt idx="5869">
                  <c:v>476</c:v>
                </c:pt>
                <c:pt idx="5870">
                  <c:v>472</c:v>
                </c:pt>
                <c:pt idx="5871">
                  <c:v>476</c:v>
                </c:pt>
                <c:pt idx="5872">
                  <c:v>457</c:v>
                </c:pt>
                <c:pt idx="5873">
                  <c:v>476</c:v>
                </c:pt>
                <c:pt idx="5874">
                  <c:v>476</c:v>
                </c:pt>
                <c:pt idx="5875">
                  <c:v>472</c:v>
                </c:pt>
                <c:pt idx="5876">
                  <c:v>482</c:v>
                </c:pt>
                <c:pt idx="5877">
                  <c:v>472</c:v>
                </c:pt>
                <c:pt idx="5878">
                  <c:v>476</c:v>
                </c:pt>
                <c:pt idx="5879">
                  <c:v>464</c:v>
                </c:pt>
                <c:pt idx="5880">
                  <c:v>480</c:v>
                </c:pt>
                <c:pt idx="5881">
                  <c:v>476</c:v>
                </c:pt>
                <c:pt idx="5882">
                  <c:v>480</c:v>
                </c:pt>
                <c:pt idx="5883">
                  <c:v>480</c:v>
                </c:pt>
                <c:pt idx="5884">
                  <c:v>480</c:v>
                </c:pt>
                <c:pt idx="5885">
                  <c:v>480</c:v>
                </c:pt>
                <c:pt idx="5886">
                  <c:v>460</c:v>
                </c:pt>
                <c:pt idx="5887">
                  <c:v>480</c:v>
                </c:pt>
                <c:pt idx="5888">
                  <c:v>472</c:v>
                </c:pt>
                <c:pt idx="5889">
                  <c:v>464</c:v>
                </c:pt>
                <c:pt idx="5890">
                  <c:v>472</c:v>
                </c:pt>
                <c:pt idx="5891">
                  <c:v>460</c:v>
                </c:pt>
                <c:pt idx="5892">
                  <c:v>464</c:v>
                </c:pt>
                <c:pt idx="5893">
                  <c:v>472</c:v>
                </c:pt>
                <c:pt idx="5894">
                  <c:v>457</c:v>
                </c:pt>
                <c:pt idx="5895">
                  <c:v>460</c:v>
                </c:pt>
                <c:pt idx="5896">
                  <c:v>464</c:v>
                </c:pt>
                <c:pt idx="5897">
                  <c:v>457</c:v>
                </c:pt>
                <c:pt idx="5898">
                  <c:v>460</c:v>
                </c:pt>
                <c:pt idx="5899">
                  <c:v>452</c:v>
                </c:pt>
                <c:pt idx="5900">
                  <c:v>472</c:v>
                </c:pt>
                <c:pt idx="5901">
                  <c:v>464</c:v>
                </c:pt>
                <c:pt idx="5902">
                  <c:v>472</c:v>
                </c:pt>
                <c:pt idx="5903">
                  <c:v>464</c:v>
                </c:pt>
                <c:pt idx="5904">
                  <c:v>460</c:v>
                </c:pt>
                <c:pt idx="5905">
                  <c:v>460</c:v>
                </c:pt>
                <c:pt idx="5906">
                  <c:v>472</c:v>
                </c:pt>
                <c:pt idx="5907">
                  <c:v>493</c:v>
                </c:pt>
                <c:pt idx="5908">
                  <c:v>464</c:v>
                </c:pt>
                <c:pt idx="5909">
                  <c:v>480</c:v>
                </c:pt>
                <c:pt idx="5910">
                  <c:v>480</c:v>
                </c:pt>
                <c:pt idx="5911">
                  <c:v>482</c:v>
                </c:pt>
                <c:pt idx="5912">
                  <c:v>480</c:v>
                </c:pt>
                <c:pt idx="5913">
                  <c:v>476</c:v>
                </c:pt>
                <c:pt idx="5914">
                  <c:v>476</c:v>
                </c:pt>
                <c:pt idx="5915">
                  <c:v>476</c:v>
                </c:pt>
                <c:pt idx="5916">
                  <c:v>472</c:v>
                </c:pt>
                <c:pt idx="5917">
                  <c:v>464</c:v>
                </c:pt>
                <c:pt idx="5918">
                  <c:v>464</c:v>
                </c:pt>
                <c:pt idx="5919">
                  <c:v>476</c:v>
                </c:pt>
                <c:pt idx="5920">
                  <c:v>476</c:v>
                </c:pt>
                <c:pt idx="5921">
                  <c:v>472</c:v>
                </c:pt>
                <c:pt idx="5922">
                  <c:v>476</c:v>
                </c:pt>
                <c:pt idx="5923">
                  <c:v>457</c:v>
                </c:pt>
                <c:pt idx="5924">
                  <c:v>464</c:v>
                </c:pt>
                <c:pt idx="5925">
                  <c:v>448</c:v>
                </c:pt>
                <c:pt idx="5926">
                  <c:v>460</c:v>
                </c:pt>
                <c:pt idx="5927">
                  <c:v>460</c:v>
                </c:pt>
                <c:pt idx="5928">
                  <c:v>460</c:v>
                </c:pt>
                <c:pt idx="5929">
                  <c:v>457</c:v>
                </c:pt>
                <c:pt idx="5930">
                  <c:v>448</c:v>
                </c:pt>
                <c:pt idx="5931">
                  <c:v>460</c:v>
                </c:pt>
                <c:pt idx="5932">
                  <c:v>457</c:v>
                </c:pt>
                <c:pt idx="5933">
                  <c:v>460</c:v>
                </c:pt>
                <c:pt idx="5934">
                  <c:v>464</c:v>
                </c:pt>
                <c:pt idx="5935">
                  <c:v>464</c:v>
                </c:pt>
                <c:pt idx="5936">
                  <c:v>457</c:v>
                </c:pt>
                <c:pt idx="5937">
                  <c:v>452</c:v>
                </c:pt>
                <c:pt idx="5938">
                  <c:v>448</c:v>
                </c:pt>
                <c:pt idx="5939">
                  <c:v>457</c:v>
                </c:pt>
                <c:pt idx="5940">
                  <c:v>460</c:v>
                </c:pt>
                <c:pt idx="5941">
                  <c:v>476</c:v>
                </c:pt>
                <c:pt idx="5942">
                  <c:v>457</c:v>
                </c:pt>
                <c:pt idx="5943">
                  <c:v>452</c:v>
                </c:pt>
                <c:pt idx="5944">
                  <c:v>472</c:v>
                </c:pt>
                <c:pt idx="5945">
                  <c:v>460</c:v>
                </c:pt>
                <c:pt idx="5946">
                  <c:v>457</c:v>
                </c:pt>
                <c:pt idx="5947">
                  <c:v>457</c:v>
                </c:pt>
                <c:pt idx="5948">
                  <c:v>476</c:v>
                </c:pt>
                <c:pt idx="5949">
                  <c:v>457</c:v>
                </c:pt>
                <c:pt idx="5950">
                  <c:v>472</c:v>
                </c:pt>
                <c:pt idx="5951">
                  <c:v>464</c:v>
                </c:pt>
                <c:pt idx="5952">
                  <c:v>464</c:v>
                </c:pt>
                <c:pt idx="5953">
                  <c:v>464</c:v>
                </c:pt>
                <c:pt idx="5954">
                  <c:v>452</c:v>
                </c:pt>
                <c:pt idx="5955">
                  <c:v>460</c:v>
                </c:pt>
                <c:pt idx="5956">
                  <c:v>460</c:v>
                </c:pt>
                <c:pt idx="5957">
                  <c:v>464</c:v>
                </c:pt>
                <c:pt idx="5958">
                  <c:v>464</c:v>
                </c:pt>
                <c:pt idx="5959">
                  <c:v>464</c:v>
                </c:pt>
                <c:pt idx="5960">
                  <c:v>464</c:v>
                </c:pt>
                <c:pt idx="5961">
                  <c:v>476</c:v>
                </c:pt>
                <c:pt idx="5962">
                  <c:v>460</c:v>
                </c:pt>
                <c:pt idx="5963">
                  <c:v>460</c:v>
                </c:pt>
                <c:pt idx="5964">
                  <c:v>460</c:v>
                </c:pt>
                <c:pt idx="5965">
                  <c:v>448</c:v>
                </c:pt>
                <c:pt idx="5966">
                  <c:v>448</c:v>
                </c:pt>
                <c:pt idx="5967">
                  <c:v>448</c:v>
                </c:pt>
                <c:pt idx="5968">
                  <c:v>457</c:v>
                </c:pt>
                <c:pt idx="5969">
                  <c:v>457</c:v>
                </c:pt>
                <c:pt idx="5970">
                  <c:v>452</c:v>
                </c:pt>
                <c:pt idx="5971">
                  <c:v>443</c:v>
                </c:pt>
                <c:pt idx="5972">
                  <c:v>452</c:v>
                </c:pt>
                <c:pt idx="5973">
                  <c:v>445</c:v>
                </c:pt>
                <c:pt idx="5974">
                  <c:v>457</c:v>
                </c:pt>
                <c:pt idx="5975">
                  <c:v>460</c:v>
                </c:pt>
                <c:pt idx="5976">
                  <c:v>448</c:v>
                </c:pt>
                <c:pt idx="5977">
                  <c:v>452</c:v>
                </c:pt>
                <c:pt idx="5978">
                  <c:v>443</c:v>
                </c:pt>
                <c:pt idx="5979">
                  <c:v>457</c:v>
                </c:pt>
                <c:pt idx="5980">
                  <c:v>445</c:v>
                </c:pt>
                <c:pt idx="5981">
                  <c:v>443</c:v>
                </c:pt>
                <c:pt idx="5982">
                  <c:v>448</c:v>
                </c:pt>
                <c:pt idx="5983">
                  <c:v>448</c:v>
                </c:pt>
                <c:pt idx="5984">
                  <c:v>448</c:v>
                </c:pt>
                <c:pt idx="5985">
                  <c:v>460</c:v>
                </c:pt>
                <c:pt idx="5986">
                  <c:v>457</c:v>
                </c:pt>
                <c:pt idx="5987">
                  <c:v>452</c:v>
                </c:pt>
                <c:pt idx="5988">
                  <c:v>452</c:v>
                </c:pt>
                <c:pt idx="5989">
                  <c:v>452</c:v>
                </c:pt>
                <c:pt idx="5990">
                  <c:v>452</c:v>
                </c:pt>
                <c:pt idx="5991">
                  <c:v>457</c:v>
                </c:pt>
                <c:pt idx="5992">
                  <c:v>460</c:v>
                </c:pt>
                <c:pt idx="5993">
                  <c:v>457</c:v>
                </c:pt>
                <c:pt idx="5994">
                  <c:v>460</c:v>
                </c:pt>
                <c:pt idx="5995">
                  <c:v>448</c:v>
                </c:pt>
                <c:pt idx="5996">
                  <c:v>457</c:v>
                </c:pt>
                <c:pt idx="5997">
                  <c:v>445</c:v>
                </c:pt>
                <c:pt idx="5998">
                  <c:v>457</c:v>
                </c:pt>
                <c:pt idx="5999">
                  <c:v>457</c:v>
                </c:pt>
                <c:pt idx="6000">
                  <c:v>457</c:v>
                </c:pt>
                <c:pt idx="6001">
                  <c:v>457</c:v>
                </c:pt>
                <c:pt idx="6002">
                  <c:v>452</c:v>
                </c:pt>
                <c:pt idx="6003">
                  <c:v>464</c:v>
                </c:pt>
                <c:pt idx="6004">
                  <c:v>457</c:v>
                </c:pt>
                <c:pt idx="6005">
                  <c:v>457</c:v>
                </c:pt>
                <c:pt idx="6006">
                  <c:v>452</c:v>
                </c:pt>
                <c:pt idx="6007">
                  <c:v>460</c:v>
                </c:pt>
                <c:pt idx="6008">
                  <c:v>452</c:v>
                </c:pt>
                <c:pt idx="6009">
                  <c:v>460</c:v>
                </c:pt>
                <c:pt idx="6010">
                  <c:v>464</c:v>
                </c:pt>
                <c:pt idx="6011">
                  <c:v>460</c:v>
                </c:pt>
                <c:pt idx="6012">
                  <c:v>452</c:v>
                </c:pt>
                <c:pt idx="6013">
                  <c:v>460</c:v>
                </c:pt>
                <c:pt idx="6014">
                  <c:v>452</c:v>
                </c:pt>
                <c:pt idx="6015">
                  <c:v>448</c:v>
                </c:pt>
                <c:pt idx="6016">
                  <c:v>452</c:v>
                </c:pt>
                <c:pt idx="6017">
                  <c:v>448</c:v>
                </c:pt>
                <c:pt idx="6018">
                  <c:v>460</c:v>
                </c:pt>
                <c:pt idx="6019">
                  <c:v>448</c:v>
                </c:pt>
                <c:pt idx="6020">
                  <c:v>482</c:v>
                </c:pt>
                <c:pt idx="6021">
                  <c:v>464</c:v>
                </c:pt>
                <c:pt idx="6022">
                  <c:v>460</c:v>
                </c:pt>
                <c:pt idx="6023">
                  <c:v>460</c:v>
                </c:pt>
                <c:pt idx="6024">
                  <c:v>452</c:v>
                </c:pt>
                <c:pt idx="6025">
                  <c:v>457</c:v>
                </c:pt>
                <c:pt idx="6026">
                  <c:v>457</c:v>
                </c:pt>
                <c:pt idx="6027">
                  <c:v>460</c:v>
                </c:pt>
                <c:pt idx="6028">
                  <c:v>457</c:v>
                </c:pt>
                <c:pt idx="6029">
                  <c:v>457</c:v>
                </c:pt>
                <c:pt idx="6030">
                  <c:v>464</c:v>
                </c:pt>
                <c:pt idx="6031">
                  <c:v>460</c:v>
                </c:pt>
                <c:pt idx="6032">
                  <c:v>472</c:v>
                </c:pt>
                <c:pt idx="6033">
                  <c:v>464</c:v>
                </c:pt>
                <c:pt idx="6034">
                  <c:v>476</c:v>
                </c:pt>
                <c:pt idx="6035">
                  <c:v>464</c:v>
                </c:pt>
                <c:pt idx="6036">
                  <c:v>460</c:v>
                </c:pt>
                <c:pt idx="6037">
                  <c:v>480</c:v>
                </c:pt>
                <c:pt idx="6038">
                  <c:v>482</c:v>
                </c:pt>
                <c:pt idx="6039">
                  <c:v>482</c:v>
                </c:pt>
                <c:pt idx="6040">
                  <c:v>482</c:v>
                </c:pt>
                <c:pt idx="6041">
                  <c:v>476</c:v>
                </c:pt>
                <c:pt idx="6042">
                  <c:v>476</c:v>
                </c:pt>
                <c:pt idx="6043">
                  <c:v>493</c:v>
                </c:pt>
                <c:pt idx="6044">
                  <c:v>480</c:v>
                </c:pt>
                <c:pt idx="6045">
                  <c:v>482</c:v>
                </c:pt>
                <c:pt idx="6046">
                  <c:v>476</c:v>
                </c:pt>
                <c:pt idx="6047">
                  <c:v>491</c:v>
                </c:pt>
                <c:pt idx="6048">
                  <c:v>476</c:v>
                </c:pt>
                <c:pt idx="6049">
                  <c:v>493</c:v>
                </c:pt>
                <c:pt idx="6050">
                  <c:v>493</c:v>
                </c:pt>
                <c:pt idx="6051">
                  <c:v>493</c:v>
                </c:pt>
                <c:pt idx="6052">
                  <c:v>482</c:v>
                </c:pt>
                <c:pt idx="6053">
                  <c:v>472</c:v>
                </c:pt>
                <c:pt idx="6054">
                  <c:v>493</c:v>
                </c:pt>
                <c:pt idx="6055">
                  <c:v>482</c:v>
                </c:pt>
                <c:pt idx="6056">
                  <c:v>482</c:v>
                </c:pt>
                <c:pt idx="6057">
                  <c:v>493</c:v>
                </c:pt>
                <c:pt idx="6058">
                  <c:v>491</c:v>
                </c:pt>
                <c:pt idx="6059">
                  <c:v>482</c:v>
                </c:pt>
                <c:pt idx="6060">
                  <c:v>493</c:v>
                </c:pt>
                <c:pt idx="6061">
                  <c:v>482</c:v>
                </c:pt>
                <c:pt idx="6062">
                  <c:v>493</c:v>
                </c:pt>
                <c:pt idx="6063">
                  <c:v>482</c:v>
                </c:pt>
                <c:pt idx="6064">
                  <c:v>491</c:v>
                </c:pt>
                <c:pt idx="6065">
                  <c:v>502</c:v>
                </c:pt>
                <c:pt idx="6066">
                  <c:v>476</c:v>
                </c:pt>
                <c:pt idx="6067">
                  <c:v>491</c:v>
                </c:pt>
                <c:pt idx="6068">
                  <c:v>482</c:v>
                </c:pt>
                <c:pt idx="6069">
                  <c:v>480</c:v>
                </c:pt>
                <c:pt idx="6070">
                  <c:v>464</c:v>
                </c:pt>
                <c:pt idx="6071">
                  <c:v>493</c:v>
                </c:pt>
                <c:pt idx="6072">
                  <c:v>482</c:v>
                </c:pt>
                <c:pt idx="6073">
                  <c:v>493</c:v>
                </c:pt>
                <c:pt idx="6074">
                  <c:v>491</c:v>
                </c:pt>
                <c:pt idx="6075">
                  <c:v>480</c:v>
                </c:pt>
                <c:pt idx="6076">
                  <c:v>476</c:v>
                </c:pt>
                <c:pt idx="6077">
                  <c:v>480</c:v>
                </c:pt>
                <c:pt idx="6078">
                  <c:v>480</c:v>
                </c:pt>
                <c:pt idx="6079">
                  <c:v>476</c:v>
                </c:pt>
                <c:pt idx="6080">
                  <c:v>472</c:v>
                </c:pt>
                <c:pt idx="6081">
                  <c:v>482</c:v>
                </c:pt>
                <c:pt idx="6082">
                  <c:v>476</c:v>
                </c:pt>
                <c:pt idx="6083">
                  <c:v>480</c:v>
                </c:pt>
                <c:pt idx="6084">
                  <c:v>482</c:v>
                </c:pt>
                <c:pt idx="6085">
                  <c:v>476</c:v>
                </c:pt>
                <c:pt idx="6086">
                  <c:v>472</c:v>
                </c:pt>
                <c:pt idx="6087">
                  <c:v>457</c:v>
                </c:pt>
                <c:pt idx="6088">
                  <c:v>476</c:v>
                </c:pt>
                <c:pt idx="6089">
                  <c:v>476</c:v>
                </c:pt>
                <c:pt idx="6090">
                  <c:v>472</c:v>
                </c:pt>
                <c:pt idx="6091">
                  <c:v>491</c:v>
                </c:pt>
                <c:pt idx="6092">
                  <c:v>476</c:v>
                </c:pt>
                <c:pt idx="6093">
                  <c:v>482</c:v>
                </c:pt>
                <c:pt idx="6094">
                  <c:v>480</c:v>
                </c:pt>
                <c:pt idx="6095">
                  <c:v>480</c:v>
                </c:pt>
                <c:pt idx="6096">
                  <c:v>482</c:v>
                </c:pt>
                <c:pt idx="6097">
                  <c:v>491</c:v>
                </c:pt>
                <c:pt idx="6098">
                  <c:v>482</c:v>
                </c:pt>
                <c:pt idx="6099">
                  <c:v>493</c:v>
                </c:pt>
                <c:pt idx="6100">
                  <c:v>480</c:v>
                </c:pt>
                <c:pt idx="6101">
                  <c:v>482</c:v>
                </c:pt>
                <c:pt idx="6102">
                  <c:v>480</c:v>
                </c:pt>
                <c:pt idx="6103">
                  <c:v>472</c:v>
                </c:pt>
                <c:pt idx="6104">
                  <c:v>460</c:v>
                </c:pt>
                <c:pt idx="6105">
                  <c:v>464</c:v>
                </c:pt>
                <c:pt idx="6106">
                  <c:v>464</c:v>
                </c:pt>
                <c:pt idx="6107">
                  <c:v>460</c:v>
                </c:pt>
                <c:pt idx="6108">
                  <c:v>472</c:v>
                </c:pt>
                <c:pt idx="6109">
                  <c:v>472</c:v>
                </c:pt>
                <c:pt idx="6110">
                  <c:v>476</c:v>
                </c:pt>
                <c:pt idx="6111">
                  <c:v>460</c:v>
                </c:pt>
                <c:pt idx="6112">
                  <c:v>472</c:v>
                </c:pt>
                <c:pt idx="6113">
                  <c:v>480</c:v>
                </c:pt>
                <c:pt idx="6114">
                  <c:v>472</c:v>
                </c:pt>
                <c:pt idx="6115">
                  <c:v>476</c:v>
                </c:pt>
                <c:pt idx="6116">
                  <c:v>464</c:v>
                </c:pt>
                <c:pt idx="6117">
                  <c:v>476</c:v>
                </c:pt>
                <c:pt idx="6118">
                  <c:v>476</c:v>
                </c:pt>
                <c:pt idx="6119">
                  <c:v>480</c:v>
                </c:pt>
                <c:pt idx="6120">
                  <c:v>472</c:v>
                </c:pt>
                <c:pt idx="6121">
                  <c:v>472</c:v>
                </c:pt>
                <c:pt idx="6122">
                  <c:v>482</c:v>
                </c:pt>
                <c:pt idx="6123">
                  <c:v>472</c:v>
                </c:pt>
                <c:pt idx="6124">
                  <c:v>480</c:v>
                </c:pt>
                <c:pt idx="6125">
                  <c:v>480</c:v>
                </c:pt>
                <c:pt idx="6126">
                  <c:v>482</c:v>
                </c:pt>
                <c:pt idx="6127">
                  <c:v>482</c:v>
                </c:pt>
                <c:pt idx="6128">
                  <c:v>480</c:v>
                </c:pt>
                <c:pt idx="6129">
                  <c:v>482</c:v>
                </c:pt>
                <c:pt idx="6130">
                  <c:v>491</c:v>
                </c:pt>
                <c:pt idx="6131">
                  <c:v>476</c:v>
                </c:pt>
                <c:pt idx="6132">
                  <c:v>482</c:v>
                </c:pt>
                <c:pt idx="6133">
                  <c:v>480</c:v>
                </c:pt>
                <c:pt idx="6134">
                  <c:v>472</c:v>
                </c:pt>
                <c:pt idx="6135">
                  <c:v>472</c:v>
                </c:pt>
                <c:pt idx="6136">
                  <c:v>472</c:v>
                </c:pt>
                <c:pt idx="6137">
                  <c:v>476</c:v>
                </c:pt>
                <c:pt idx="6138">
                  <c:v>472</c:v>
                </c:pt>
                <c:pt idx="6139">
                  <c:v>482</c:v>
                </c:pt>
                <c:pt idx="6140">
                  <c:v>472</c:v>
                </c:pt>
                <c:pt idx="6141">
                  <c:v>476</c:v>
                </c:pt>
                <c:pt idx="6142">
                  <c:v>472</c:v>
                </c:pt>
                <c:pt idx="6143">
                  <c:v>472</c:v>
                </c:pt>
                <c:pt idx="6144">
                  <c:v>476</c:v>
                </c:pt>
                <c:pt idx="6145">
                  <c:v>460</c:v>
                </c:pt>
                <c:pt idx="6146">
                  <c:v>472</c:v>
                </c:pt>
                <c:pt idx="6147">
                  <c:v>457</c:v>
                </c:pt>
                <c:pt idx="6148">
                  <c:v>472</c:v>
                </c:pt>
                <c:pt idx="6149">
                  <c:v>460</c:v>
                </c:pt>
                <c:pt idx="6150">
                  <c:v>476</c:v>
                </c:pt>
                <c:pt idx="6151">
                  <c:v>472</c:v>
                </c:pt>
                <c:pt idx="6152">
                  <c:v>464</c:v>
                </c:pt>
                <c:pt idx="6153">
                  <c:v>480</c:v>
                </c:pt>
                <c:pt idx="6154">
                  <c:v>480</c:v>
                </c:pt>
                <c:pt idx="6155">
                  <c:v>472</c:v>
                </c:pt>
                <c:pt idx="6156">
                  <c:v>476</c:v>
                </c:pt>
                <c:pt idx="6157">
                  <c:v>476</c:v>
                </c:pt>
                <c:pt idx="6158">
                  <c:v>472</c:v>
                </c:pt>
                <c:pt idx="6159">
                  <c:v>472</c:v>
                </c:pt>
                <c:pt idx="6160">
                  <c:v>472</c:v>
                </c:pt>
                <c:pt idx="6161">
                  <c:v>476</c:v>
                </c:pt>
                <c:pt idx="6162">
                  <c:v>464</c:v>
                </c:pt>
                <c:pt idx="6163">
                  <c:v>476</c:v>
                </c:pt>
                <c:pt idx="6164">
                  <c:v>452</c:v>
                </c:pt>
                <c:pt idx="6165">
                  <c:v>472</c:v>
                </c:pt>
                <c:pt idx="6166">
                  <c:v>472</c:v>
                </c:pt>
                <c:pt idx="6167">
                  <c:v>617</c:v>
                </c:pt>
                <c:pt idx="6168">
                  <c:v>472</c:v>
                </c:pt>
                <c:pt idx="6169">
                  <c:v>457</c:v>
                </c:pt>
                <c:pt idx="6170">
                  <c:v>464</c:v>
                </c:pt>
                <c:pt idx="6171">
                  <c:v>445</c:v>
                </c:pt>
                <c:pt idx="6172">
                  <c:v>464</c:v>
                </c:pt>
                <c:pt idx="6173">
                  <c:v>460</c:v>
                </c:pt>
                <c:pt idx="6174">
                  <c:v>457</c:v>
                </c:pt>
                <c:pt idx="6175">
                  <c:v>448</c:v>
                </c:pt>
                <c:pt idx="6176">
                  <c:v>448</c:v>
                </c:pt>
                <c:pt idx="6177">
                  <c:v>452</c:v>
                </c:pt>
                <c:pt idx="6178">
                  <c:v>452</c:v>
                </c:pt>
                <c:pt idx="6179">
                  <c:v>457</c:v>
                </c:pt>
                <c:pt idx="6180">
                  <c:v>452</c:v>
                </c:pt>
                <c:pt idx="6181">
                  <c:v>445</c:v>
                </c:pt>
                <c:pt idx="6182">
                  <c:v>443</c:v>
                </c:pt>
                <c:pt idx="6183">
                  <c:v>445</c:v>
                </c:pt>
                <c:pt idx="6184">
                  <c:v>445</c:v>
                </c:pt>
                <c:pt idx="6185">
                  <c:v>448</c:v>
                </c:pt>
                <c:pt idx="6186">
                  <c:v>445</c:v>
                </c:pt>
                <c:pt idx="6187">
                  <c:v>445</c:v>
                </c:pt>
                <c:pt idx="6188">
                  <c:v>441</c:v>
                </c:pt>
                <c:pt idx="6189">
                  <c:v>445</c:v>
                </c:pt>
                <c:pt idx="6190">
                  <c:v>445</c:v>
                </c:pt>
                <c:pt idx="6191">
                  <c:v>443</c:v>
                </c:pt>
                <c:pt idx="6192">
                  <c:v>443</c:v>
                </c:pt>
                <c:pt idx="6193">
                  <c:v>435</c:v>
                </c:pt>
                <c:pt idx="6194">
                  <c:v>441</c:v>
                </c:pt>
                <c:pt idx="6195">
                  <c:v>427</c:v>
                </c:pt>
                <c:pt idx="6196">
                  <c:v>433</c:v>
                </c:pt>
                <c:pt idx="6197">
                  <c:v>435</c:v>
                </c:pt>
                <c:pt idx="6198">
                  <c:v>435</c:v>
                </c:pt>
                <c:pt idx="6199">
                  <c:v>435</c:v>
                </c:pt>
                <c:pt idx="6200">
                  <c:v>445</c:v>
                </c:pt>
                <c:pt idx="6201">
                  <c:v>445</c:v>
                </c:pt>
                <c:pt idx="6202">
                  <c:v>443</c:v>
                </c:pt>
                <c:pt idx="6203">
                  <c:v>443</c:v>
                </c:pt>
                <c:pt idx="6204">
                  <c:v>445</c:v>
                </c:pt>
                <c:pt idx="6205">
                  <c:v>443</c:v>
                </c:pt>
                <c:pt idx="6206">
                  <c:v>441</c:v>
                </c:pt>
                <c:pt idx="6207">
                  <c:v>435</c:v>
                </c:pt>
                <c:pt idx="6208">
                  <c:v>443</c:v>
                </c:pt>
                <c:pt idx="6209">
                  <c:v>443</c:v>
                </c:pt>
                <c:pt idx="6210">
                  <c:v>443</c:v>
                </c:pt>
                <c:pt idx="6211">
                  <c:v>452</c:v>
                </c:pt>
                <c:pt idx="6212">
                  <c:v>445</c:v>
                </c:pt>
                <c:pt idx="6213">
                  <c:v>445</c:v>
                </c:pt>
                <c:pt idx="6214">
                  <c:v>457</c:v>
                </c:pt>
                <c:pt idx="6215">
                  <c:v>448</c:v>
                </c:pt>
                <c:pt idx="6216">
                  <c:v>448</c:v>
                </c:pt>
                <c:pt idx="6217">
                  <c:v>445</c:v>
                </c:pt>
                <c:pt idx="6218">
                  <c:v>457</c:v>
                </c:pt>
                <c:pt idx="6219">
                  <c:v>457</c:v>
                </c:pt>
                <c:pt idx="6220">
                  <c:v>460</c:v>
                </c:pt>
                <c:pt idx="6221">
                  <c:v>460</c:v>
                </c:pt>
                <c:pt idx="6222">
                  <c:v>460</c:v>
                </c:pt>
                <c:pt idx="6223">
                  <c:v>472</c:v>
                </c:pt>
                <c:pt idx="6224">
                  <c:v>452</c:v>
                </c:pt>
                <c:pt idx="6225">
                  <c:v>476</c:v>
                </c:pt>
                <c:pt idx="6226">
                  <c:v>464</c:v>
                </c:pt>
                <c:pt idx="6227">
                  <c:v>472</c:v>
                </c:pt>
                <c:pt idx="6228">
                  <c:v>472</c:v>
                </c:pt>
                <c:pt idx="6229">
                  <c:v>472</c:v>
                </c:pt>
                <c:pt idx="6230">
                  <c:v>464</c:v>
                </c:pt>
                <c:pt idx="6231">
                  <c:v>457</c:v>
                </c:pt>
                <c:pt idx="6232">
                  <c:v>460</c:v>
                </c:pt>
                <c:pt idx="6233">
                  <c:v>457</c:v>
                </c:pt>
                <c:pt idx="6234">
                  <c:v>472</c:v>
                </c:pt>
                <c:pt idx="6235">
                  <c:v>464</c:v>
                </c:pt>
                <c:pt idx="6236">
                  <c:v>460</c:v>
                </c:pt>
                <c:pt idx="6237">
                  <c:v>460</c:v>
                </c:pt>
                <c:pt idx="6238">
                  <c:v>472</c:v>
                </c:pt>
                <c:pt idx="6239">
                  <c:v>460</c:v>
                </c:pt>
                <c:pt idx="6240">
                  <c:v>472</c:v>
                </c:pt>
                <c:pt idx="6241">
                  <c:v>452</c:v>
                </c:pt>
                <c:pt idx="6242">
                  <c:v>472</c:v>
                </c:pt>
                <c:pt idx="6243">
                  <c:v>460</c:v>
                </c:pt>
                <c:pt idx="6244">
                  <c:v>457</c:v>
                </c:pt>
                <c:pt idx="6245">
                  <c:v>491</c:v>
                </c:pt>
                <c:pt idx="6246">
                  <c:v>464</c:v>
                </c:pt>
                <c:pt idx="6247">
                  <c:v>480</c:v>
                </c:pt>
                <c:pt idx="6248">
                  <c:v>476</c:v>
                </c:pt>
                <c:pt idx="6249">
                  <c:v>482</c:v>
                </c:pt>
                <c:pt idx="6250">
                  <c:v>482</c:v>
                </c:pt>
                <c:pt idx="6251">
                  <c:v>480</c:v>
                </c:pt>
                <c:pt idx="6252">
                  <c:v>482</c:v>
                </c:pt>
                <c:pt idx="6253">
                  <c:v>480</c:v>
                </c:pt>
                <c:pt idx="6254">
                  <c:v>482</c:v>
                </c:pt>
                <c:pt idx="6255">
                  <c:v>493</c:v>
                </c:pt>
                <c:pt idx="6256">
                  <c:v>482</c:v>
                </c:pt>
                <c:pt idx="6257">
                  <c:v>480</c:v>
                </c:pt>
                <c:pt idx="6258">
                  <c:v>464</c:v>
                </c:pt>
                <c:pt idx="6259">
                  <c:v>480</c:v>
                </c:pt>
                <c:pt idx="6260">
                  <c:v>480</c:v>
                </c:pt>
                <c:pt idx="6261">
                  <c:v>476</c:v>
                </c:pt>
                <c:pt idx="6262">
                  <c:v>480</c:v>
                </c:pt>
                <c:pt idx="6263">
                  <c:v>472</c:v>
                </c:pt>
                <c:pt idx="6264">
                  <c:v>476</c:v>
                </c:pt>
                <c:pt idx="6265">
                  <c:v>464</c:v>
                </c:pt>
                <c:pt idx="6266">
                  <c:v>480</c:v>
                </c:pt>
                <c:pt idx="6267">
                  <c:v>472</c:v>
                </c:pt>
                <c:pt idx="6268">
                  <c:v>480</c:v>
                </c:pt>
                <c:pt idx="6269">
                  <c:v>476</c:v>
                </c:pt>
                <c:pt idx="6270">
                  <c:v>472</c:v>
                </c:pt>
                <c:pt idx="6271">
                  <c:v>482</c:v>
                </c:pt>
                <c:pt idx="6272">
                  <c:v>476</c:v>
                </c:pt>
                <c:pt idx="6273">
                  <c:v>480</c:v>
                </c:pt>
                <c:pt idx="6274">
                  <c:v>472</c:v>
                </c:pt>
                <c:pt idx="6275">
                  <c:v>472</c:v>
                </c:pt>
                <c:pt idx="6276">
                  <c:v>472</c:v>
                </c:pt>
                <c:pt idx="6277">
                  <c:v>464</c:v>
                </c:pt>
                <c:pt idx="6278">
                  <c:v>464</c:v>
                </c:pt>
                <c:pt idx="6279">
                  <c:v>482</c:v>
                </c:pt>
                <c:pt idx="6280">
                  <c:v>472</c:v>
                </c:pt>
                <c:pt idx="6281">
                  <c:v>460</c:v>
                </c:pt>
                <c:pt idx="6282">
                  <c:v>448</c:v>
                </c:pt>
                <c:pt idx="6283">
                  <c:v>460</c:v>
                </c:pt>
                <c:pt idx="6284">
                  <c:v>464</c:v>
                </c:pt>
                <c:pt idx="6285">
                  <c:v>460</c:v>
                </c:pt>
                <c:pt idx="6286">
                  <c:v>476</c:v>
                </c:pt>
                <c:pt idx="6287">
                  <c:v>460</c:v>
                </c:pt>
                <c:pt idx="6288">
                  <c:v>464</c:v>
                </c:pt>
                <c:pt idx="6289">
                  <c:v>457</c:v>
                </c:pt>
                <c:pt idx="6290">
                  <c:v>472</c:v>
                </c:pt>
                <c:pt idx="6291">
                  <c:v>472</c:v>
                </c:pt>
                <c:pt idx="6292">
                  <c:v>457</c:v>
                </c:pt>
                <c:pt idx="6293">
                  <c:v>460</c:v>
                </c:pt>
                <c:pt idx="6294">
                  <c:v>457</c:v>
                </c:pt>
                <c:pt idx="6295">
                  <c:v>457</c:v>
                </c:pt>
                <c:pt idx="6296">
                  <c:v>457</c:v>
                </c:pt>
                <c:pt idx="6297">
                  <c:v>457</c:v>
                </c:pt>
                <c:pt idx="6298">
                  <c:v>452</c:v>
                </c:pt>
                <c:pt idx="6299">
                  <c:v>445</c:v>
                </c:pt>
                <c:pt idx="6300">
                  <c:v>448</c:v>
                </c:pt>
                <c:pt idx="6301">
                  <c:v>448</c:v>
                </c:pt>
                <c:pt idx="6302">
                  <c:v>452</c:v>
                </c:pt>
                <c:pt idx="6303">
                  <c:v>448</c:v>
                </c:pt>
                <c:pt idx="6304">
                  <c:v>448</c:v>
                </c:pt>
                <c:pt idx="6305">
                  <c:v>445</c:v>
                </c:pt>
                <c:pt idx="6306">
                  <c:v>448</c:v>
                </c:pt>
                <c:pt idx="6307">
                  <c:v>457</c:v>
                </c:pt>
                <c:pt idx="6308">
                  <c:v>457</c:v>
                </c:pt>
                <c:pt idx="6309">
                  <c:v>457</c:v>
                </c:pt>
                <c:pt idx="6310">
                  <c:v>460</c:v>
                </c:pt>
                <c:pt idx="6311">
                  <c:v>452</c:v>
                </c:pt>
                <c:pt idx="6312">
                  <c:v>472</c:v>
                </c:pt>
                <c:pt idx="6313">
                  <c:v>480</c:v>
                </c:pt>
                <c:pt idx="6314">
                  <c:v>476</c:v>
                </c:pt>
                <c:pt idx="6315">
                  <c:v>464</c:v>
                </c:pt>
                <c:pt idx="6316">
                  <c:v>460</c:v>
                </c:pt>
                <c:pt idx="6317">
                  <c:v>472</c:v>
                </c:pt>
                <c:pt idx="6318">
                  <c:v>457</c:v>
                </c:pt>
                <c:pt idx="6319">
                  <c:v>472</c:v>
                </c:pt>
                <c:pt idx="6320">
                  <c:v>472</c:v>
                </c:pt>
                <c:pt idx="6321">
                  <c:v>476</c:v>
                </c:pt>
                <c:pt idx="6322">
                  <c:v>464</c:v>
                </c:pt>
                <c:pt idx="6323">
                  <c:v>460</c:v>
                </c:pt>
                <c:pt idx="6324">
                  <c:v>482</c:v>
                </c:pt>
                <c:pt idx="6325">
                  <c:v>472</c:v>
                </c:pt>
                <c:pt idx="6326">
                  <c:v>472</c:v>
                </c:pt>
                <c:pt idx="6327">
                  <c:v>472</c:v>
                </c:pt>
                <c:pt idx="6328">
                  <c:v>476</c:v>
                </c:pt>
                <c:pt idx="6329">
                  <c:v>472</c:v>
                </c:pt>
                <c:pt idx="6330">
                  <c:v>472</c:v>
                </c:pt>
                <c:pt idx="6331">
                  <c:v>476</c:v>
                </c:pt>
                <c:pt idx="6332">
                  <c:v>480</c:v>
                </c:pt>
                <c:pt idx="6333">
                  <c:v>464</c:v>
                </c:pt>
                <c:pt idx="6334">
                  <c:v>476</c:v>
                </c:pt>
                <c:pt idx="6335">
                  <c:v>460</c:v>
                </c:pt>
                <c:pt idx="6336">
                  <c:v>464</c:v>
                </c:pt>
                <c:pt idx="6337">
                  <c:v>476</c:v>
                </c:pt>
                <c:pt idx="6338">
                  <c:v>472</c:v>
                </c:pt>
                <c:pt idx="6339">
                  <c:v>472</c:v>
                </c:pt>
                <c:pt idx="6340">
                  <c:v>452</c:v>
                </c:pt>
                <c:pt idx="6341">
                  <c:v>464</c:v>
                </c:pt>
                <c:pt idx="6342">
                  <c:v>629</c:v>
                </c:pt>
                <c:pt idx="6343">
                  <c:v>464</c:v>
                </c:pt>
                <c:pt idx="6344">
                  <c:v>464</c:v>
                </c:pt>
                <c:pt idx="6345">
                  <c:v>464</c:v>
                </c:pt>
                <c:pt idx="6346">
                  <c:v>464</c:v>
                </c:pt>
                <c:pt idx="6347">
                  <c:v>457</c:v>
                </c:pt>
                <c:pt idx="6348">
                  <c:v>476</c:v>
                </c:pt>
                <c:pt idx="6349">
                  <c:v>464</c:v>
                </c:pt>
                <c:pt idx="6350">
                  <c:v>464</c:v>
                </c:pt>
                <c:pt idx="6351">
                  <c:v>476</c:v>
                </c:pt>
                <c:pt idx="6352">
                  <c:v>464</c:v>
                </c:pt>
                <c:pt idx="6353">
                  <c:v>476</c:v>
                </c:pt>
                <c:pt idx="6354">
                  <c:v>472</c:v>
                </c:pt>
                <c:pt idx="6355">
                  <c:v>472</c:v>
                </c:pt>
                <c:pt idx="6356">
                  <c:v>460</c:v>
                </c:pt>
                <c:pt idx="6357">
                  <c:v>476</c:v>
                </c:pt>
                <c:pt idx="6358">
                  <c:v>460</c:v>
                </c:pt>
                <c:pt idx="6359">
                  <c:v>460</c:v>
                </c:pt>
                <c:pt idx="6360">
                  <c:v>457</c:v>
                </c:pt>
                <c:pt idx="6361">
                  <c:v>472</c:v>
                </c:pt>
                <c:pt idx="6362">
                  <c:v>464</c:v>
                </c:pt>
                <c:pt idx="6363">
                  <c:v>476</c:v>
                </c:pt>
                <c:pt idx="6364">
                  <c:v>452</c:v>
                </c:pt>
                <c:pt idx="6365">
                  <c:v>480</c:v>
                </c:pt>
                <c:pt idx="6366">
                  <c:v>464</c:v>
                </c:pt>
                <c:pt idx="6367">
                  <c:v>464</c:v>
                </c:pt>
                <c:pt idx="6368">
                  <c:v>472</c:v>
                </c:pt>
                <c:pt idx="6369">
                  <c:v>472</c:v>
                </c:pt>
                <c:pt idx="6370">
                  <c:v>464</c:v>
                </c:pt>
                <c:pt idx="6371">
                  <c:v>464</c:v>
                </c:pt>
                <c:pt idx="6372">
                  <c:v>476</c:v>
                </c:pt>
                <c:pt idx="6373">
                  <c:v>472</c:v>
                </c:pt>
                <c:pt idx="6374">
                  <c:v>476</c:v>
                </c:pt>
                <c:pt idx="6375">
                  <c:v>476</c:v>
                </c:pt>
                <c:pt idx="6376">
                  <c:v>464</c:v>
                </c:pt>
                <c:pt idx="6377">
                  <c:v>476</c:v>
                </c:pt>
                <c:pt idx="6378">
                  <c:v>491</c:v>
                </c:pt>
                <c:pt idx="6379">
                  <c:v>482</c:v>
                </c:pt>
                <c:pt idx="6380">
                  <c:v>493</c:v>
                </c:pt>
                <c:pt idx="6381">
                  <c:v>476</c:v>
                </c:pt>
                <c:pt idx="6382">
                  <c:v>480</c:v>
                </c:pt>
                <c:pt idx="6383">
                  <c:v>482</c:v>
                </c:pt>
                <c:pt idx="6384">
                  <c:v>482</c:v>
                </c:pt>
                <c:pt idx="6385">
                  <c:v>493</c:v>
                </c:pt>
                <c:pt idx="6386">
                  <c:v>480</c:v>
                </c:pt>
                <c:pt idx="6387">
                  <c:v>482</c:v>
                </c:pt>
                <c:pt idx="6388">
                  <c:v>480</c:v>
                </c:pt>
                <c:pt idx="6389">
                  <c:v>482</c:v>
                </c:pt>
                <c:pt idx="6390">
                  <c:v>476</c:v>
                </c:pt>
                <c:pt idx="6391">
                  <c:v>502</c:v>
                </c:pt>
                <c:pt idx="6392">
                  <c:v>482</c:v>
                </c:pt>
                <c:pt idx="6393">
                  <c:v>472</c:v>
                </c:pt>
                <c:pt idx="6394">
                  <c:v>482</c:v>
                </c:pt>
                <c:pt idx="6395">
                  <c:v>476</c:v>
                </c:pt>
                <c:pt idx="6396">
                  <c:v>480</c:v>
                </c:pt>
                <c:pt idx="6397">
                  <c:v>482</c:v>
                </c:pt>
                <c:pt idx="6398">
                  <c:v>464</c:v>
                </c:pt>
                <c:pt idx="6399">
                  <c:v>491</c:v>
                </c:pt>
                <c:pt idx="6400">
                  <c:v>493</c:v>
                </c:pt>
                <c:pt idx="6401">
                  <c:v>482</c:v>
                </c:pt>
                <c:pt idx="6402">
                  <c:v>497</c:v>
                </c:pt>
                <c:pt idx="6403">
                  <c:v>491</c:v>
                </c:pt>
                <c:pt idx="6404">
                  <c:v>491</c:v>
                </c:pt>
                <c:pt idx="6405">
                  <c:v>497</c:v>
                </c:pt>
                <c:pt idx="6406">
                  <c:v>497</c:v>
                </c:pt>
                <c:pt idx="6407">
                  <c:v>502</c:v>
                </c:pt>
                <c:pt idx="6408">
                  <c:v>497</c:v>
                </c:pt>
                <c:pt idx="6409">
                  <c:v>508</c:v>
                </c:pt>
                <c:pt idx="6410">
                  <c:v>497</c:v>
                </c:pt>
                <c:pt idx="6411">
                  <c:v>502</c:v>
                </c:pt>
                <c:pt idx="6412">
                  <c:v>508</c:v>
                </c:pt>
                <c:pt idx="6413">
                  <c:v>508</c:v>
                </c:pt>
                <c:pt idx="6414">
                  <c:v>517</c:v>
                </c:pt>
                <c:pt idx="6415">
                  <c:v>502</c:v>
                </c:pt>
                <c:pt idx="6416">
                  <c:v>517</c:v>
                </c:pt>
                <c:pt idx="6417">
                  <c:v>502</c:v>
                </c:pt>
                <c:pt idx="6418">
                  <c:v>508</c:v>
                </c:pt>
                <c:pt idx="6419">
                  <c:v>508</c:v>
                </c:pt>
                <c:pt idx="6420">
                  <c:v>497</c:v>
                </c:pt>
                <c:pt idx="6421">
                  <c:v>497</c:v>
                </c:pt>
                <c:pt idx="6422">
                  <c:v>497</c:v>
                </c:pt>
                <c:pt idx="6423">
                  <c:v>482</c:v>
                </c:pt>
                <c:pt idx="6424">
                  <c:v>476</c:v>
                </c:pt>
                <c:pt idx="6425">
                  <c:v>480</c:v>
                </c:pt>
                <c:pt idx="6426">
                  <c:v>472</c:v>
                </c:pt>
                <c:pt idx="6427">
                  <c:v>472</c:v>
                </c:pt>
                <c:pt idx="6428">
                  <c:v>464</c:v>
                </c:pt>
                <c:pt idx="6429">
                  <c:v>476</c:v>
                </c:pt>
                <c:pt idx="6430">
                  <c:v>460</c:v>
                </c:pt>
                <c:pt idx="6431">
                  <c:v>472</c:v>
                </c:pt>
                <c:pt idx="6432">
                  <c:v>472</c:v>
                </c:pt>
                <c:pt idx="6433">
                  <c:v>464</c:v>
                </c:pt>
                <c:pt idx="6434">
                  <c:v>460</c:v>
                </c:pt>
                <c:pt idx="6435">
                  <c:v>472</c:v>
                </c:pt>
                <c:pt idx="6436">
                  <c:v>464</c:v>
                </c:pt>
                <c:pt idx="6437">
                  <c:v>472</c:v>
                </c:pt>
                <c:pt idx="6438">
                  <c:v>480</c:v>
                </c:pt>
                <c:pt idx="6439">
                  <c:v>480</c:v>
                </c:pt>
                <c:pt idx="6440">
                  <c:v>482</c:v>
                </c:pt>
                <c:pt idx="6441">
                  <c:v>476</c:v>
                </c:pt>
                <c:pt idx="6442">
                  <c:v>472</c:v>
                </c:pt>
                <c:pt idx="6443">
                  <c:v>491</c:v>
                </c:pt>
                <c:pt idx="6444">
                  <c:v>491</c:v>
                </c:pt>
                <c:pt idx="6445">
                  <c:v>482</c:v>
                </c:pt>
                <c:pt idx="6446">
                  <c:v>497</c:v>
                </c:pt>
                <c:pt idx="6447">
                  <c:v>493</c:v>
                </c:pt>
                <c:pt idx="6448">
                  <c:v>508</c:v>
                </c:pt>
                <c:pt idx="6449">
                  <c:v>497</c:v>
                </c:pt>
                <c:pt idx="6450">
                  <c:v>493</c:v>
                </c:pt>
                <c:pt idx="6451">
                  <c:v>491</c:v>
                </c:pt>
                <c:pt idx="6452">
                  <c:v>480</c:v>
                </c:pt>
                <c:pt idx="6453">
                  <c:v>491</c:v>
                </c:pt>
                <c:pt idx="6454">
                  <c:v>476</c:v>
                </c:pt>
                <c:pt idx="6455">
                  <c:v>480</c:v>
                </c:pt>
                <c:pt idx="6456">
                  <c:v>476</c:v>
                </c:pt>
                <c:pt idx="6457">
                  <c:v>482</c:v>
                </c:pt>
                <c:pt idx="6458">
                  <c:v>476</c:v>
                </c:pt>
                <c:pt idx="6459">
                  <c:v>491</c:v>
                </c:pt>
                <c:pt idx="6460">
                  <c:v>491</c:v>
                </c:pt>
                <c:pt idx="6461">
                  <c:v>476</c:v>
                </c:pt>
                <c:pt idx="6462">
                  <c:v>480</c:v>
                </c:pt>
                <c:pt idx="6463">
                  <c:v>482</c:v>
                </c:pt>
                <c:pt idx="6464">
                  <c:v>482</c:v>
                </c:pt>
                <c:pt idx="6465">
                  <c:v>491</c:v>
                </c:pt>
                <c:pt idx="6466">
                  <c:v>491</c:v>
                </c:pt>
                <c:pt idx="6467">
                  <c:v>493</c:v>
                </c:pt>
                <c:pt idx="6468">
                  <c:v>493</c:v>
                </c:pt>
                <c:pt idx="6469">
                  <c:v>491</c:v>
                </c:pt>
                <c:pt idx="6470">
                  <c:v>493</c:v>
                </c:pt>
                <c:pt idx="6471">
                  <c:v>482</c:v>
                </c:pt>
                <c:pt idx="6472">
                  <c:v>482</c:v>
                </c:pt>
                <c:pt idx="6473">
                  <c:v>491</c:v>
                </c:pt>
                <c:pt idx="6474">
                  <c:v>491</c:v>
                </c:pt>
                <c:pt idx="6475">
                  <c:v>491</c:v>
                </c:pt>
                <c:pt idx="6476">
                  <c:v>480</c:v>
                </c:pt>
                <c:pt idx="6477">
                  <c:v>493</c:v>
                </c:pt>
                <c:pt idx="6478">
                  <c:v>480</c:v>
                </c:pt>
                <c:pt idx="6479">
                  <c:v>491</c:v>
                </c:pt>
                <c:pt idx="6480">
                  <c:v>491</c:v>
                </c:pt>
                <c:pt idx="6481">
                  <c:v>491</c:v>
                </c:pt>
                <c:pt idx="6482">
                  <c:v>497</c:v>
                </c:pt>
                <c:pt idx="6483">
                  <c:v>491</c:v>
                </c:pt>
                <c:pt idx="6484">
                  <c:v>497</c:v>
                </c:pt>
                <c:pt idx="6485">
                  <c:v>491</c:v>
                </c:pt>
                <c:pt idx="6486">
                  <c:v>491</c:v>
                </c:pt>
                <c:pt idx="6487">
                  <c:v>497</c:v>
                </c:pt>
                <c:pt idx="6488">
                  <c:v>497</c:v>
                </c:pt>
                <c:pt idx="6489">
                  <c:v>497</c:v>
                </c:pt>
                <c:pt idx="6490">
                  <c:v>508</c:v>
                </c:pt>
                <c:pt idx="6491">
                  <c:v>502</c:v>
                </c:pt>
                <c:pt idx="6492">
                  <c:v>502</c:v>
                </c:pt>
                <c:pt idx="6493">
                  <c:v>493</c:v>
                </c:pt>
                <c:pt idx="6494">
                  <c:v>497</c:v>
                </c:pt>
                <c:pt idx="6495">
                  <c:v>508</c:v>
                </c:pt>
                <c:pt idx="6496">
                  <c:v>493</c:v>
                </c:pt>
                <c:pt idx="6497">
                  <c:v>502</c:v>
                </c:pt>
                <c:pt idx="6498">
                  <c:v>491</c:v>
                </c:pt>
                <c:pt idx="6499">
                  <c:v>502</c:v>
                </c:pt>
                <c:pt idx="6500">
                  <c:v>497</c:v>
                </c:pt>
                <c:pt idx="6501">
                  <c:v>497</c:v>
                </c:pt>
                <c:pt idx="6502">
                  <c:v>491</c:v>
                </c:pt>
                <c:pt idx="6503">
                  <c:v>491</c:v>
                </c:pt>
                <c:pt idx="6504">
                  <c:v>508</c:v>
                </c:pt>
                <c:pt idx="6505">
                  <c:v>480</c:v>
                </c:pt>
                <c:pt idx="6506">
                  <c:v>491</c:v>
                </c:pt>
                <c:pt idx="6507">
                  <c:v>493</c:v>
                </c:pt>
                <c:pt idx="6508">
                  <c:v>493</c:v>
                </c:pt>
                <c:pt idx="6509">
                  <c:v>491</c:v>
                </c:pt>
                <c:pt idx="6510">
                  <c:v>472</c:v>
                </c:pt>
                <c:pt idx="6511">
                  <c:v>491</c:v>
                </c:pt>
                <c:pt idx="6512">
                  <c:v>493</c:v>
                </c:pt>
                <c:pt idx="6513">
                  <c:v>482</c:v>
                </c:pt>
                <c:pt idx="6514">
                  <c:v>493</c:v>
                </c:pt>
                <c:pt idx="6515">
                  <c:v>491</c:v>
                </c:pt>
                <c:pt idx="6516">
                  <c:v>482</c:v>
                </c:pt>
                <c:pt idx="6517">
                  <c:v>491</c:v>
                </c:pt>
                <c:pt idx="6518">
                  <c:v>476</c:v>
                </c:pt>
                <c:pt idx="6519">
                  <c:v>482</c:v>
                </c:pt>
                <c:pt idx="6520">
                  <c:v>480</c:v>
                </c:pt>
                <c:pt idx="6521">
                  <c:v>480</c:v>
                </c:pt>
                <c:pt idx="6522">
                  <c:v>480</c:v>
                </c:pt>
                <c:pt idx="6523">
                  <c:v>482</c:v>
                </c:pt>
                <c:pt idx="6524">
                  <c:v>480</c:v>
                </c:pt>
                <c:pt idx="6525">
                  <c:v>480</c:v>
                </c:pt>
                <c:pt idx="6526">
                  <c:v>476</c:v>
                </c:pt>
                <c:pt idx="6527">
                  <c:v>493</c:v>
                </c:pt>
                <c:pt idx="6528">
                  <c:v>491</c:v>
                </c:pt>
                <c:pt idx="6529">
                  <c:v>491</c:v>
                </c:pt>
                <c:pt idx="6530">
                  <c:v>493</c:v>
                </c:pt>
                <c:pt idx="6531">
                  <c:v>493</c:v>
                </c:pt>
                <c:pt idx="6532">
                  <c:v>491</c:v>
                </c:pt>
                <c:pt idx="6533">
                  <c:v>493</c:v>
                </c:pt>
                <c:pt idx="6534">
                  <c:v>502</c:v>
                </c:pt>
                <c:pt idx="6535">
                  <c:v>493</c:v>
                </c:pt>
                <c:pt idx="6536">
                  <c:v>508</c:v>
                </c:pt>
                <c:pt idx="6537">
                  <c:v>493</c:v>
                </c:pt>
                <c:pt idx="6538">
                  <c:v>517</c:v>
                </c:pt>
                <c:pt idx="6539">
                  <c:v>508</c:v>
                </c:pt>
                <c:pt idx="6540">
                  <c:v>497</c:v>
                </c:pt>
                <c:pt idx="6541">
                  <c:v>508</c:v>
                </c:pt>
                <c:pt idx="6542">
                  <c:v>497</c:v>
                </c:pt>
                <c:pt idx="6543">
                  <c:v>508</c:v>
                </c:pt>
                <c:pt idx="6544">
                  <c:v>493</c:v>
                </c:pt>
                <c:pt idx="6545">
                  <c:v>517</c:v>
                </c:pt>
                <c:pt idx="6546">
                  <c:v>502</c:v>
                </c:pt>
                <c:pt idx="6547">
                  <c:v>508</c:v>
                </c:pt>
                <c:pt idx="6548">
                  <c:v>517</c:v>
                </c:pt>
                <c:pt idx="6549">
                  <c:v>517</c:v>
                </c:pt>
                <c:pt idx="6550">
                  <c:v>517</c:v>
                </c:pt>
                <c:pt idx="6551">
                  <c:v>517</c:v>
                </c:pt>
                <c:pt idx="6552">
                  <c:v>523</c:v>
                </c:pt>
                <c:pt idx="6553">
                  <c:v>508</c:v>
                </c:pt>
                <c:pt idx="6554">
                  <c:v>508</c:v>
                </c:pt>
                <c:pt idx="6555">
                  <c:v>508</c:v>
                </c:pt>
                <c:pt idx="6556">
                  <c:v>497</c:v>
                </c:pt>
                <c:pt idx="6557">
                  <c:v>508</c:v>
                </c:pt>
                <c:pt idx="6558">
                  <c:v>523</c:v>
                </c:pt>
                <c:pt idx="6559">
                  <c:v>502</c:v>
                </c:pt>
                <c:pt idx="6560">
                  <c:v>508</c:v>
                </c:pt>
                <c:pt idx="6561">
                  <c:v>508</c:v>
                </c:pt>
                <c:pt idx="6562">
                  <c:v>508</c:v>
                </c:pt>
                <c:pt idx="6563">
                  <c:v>502</c:v>
                </c:pt>
                <c:pt idx="6564">
                  <c:v>497</c:v>
                </c:pt>
                <c:pt idx="6565">
                  <c:v>508</c:v>
                </c:pt>
                <c:pt idx="6566">
                  <c:v>493</c:v>
                </c:pt>
                <c:pt idx="6567">
                  <c:v>502</c:v>
                </c:pt>
                <c:pt idx="6568">
                  <c:v>502</c:v>
                </c:pt>
                <c:pt idx="6569">
                  <c:v>508</c:v>
                </c:pt>
                <c:pt idx="6570">
                  <c:v>497</c:v>
                </c:pt>
                <c:pt idx="6571">
                  <c:v>508</c:v>
                </c:pt>
                <c:pt idx="6572">
                  <c:v>526</c:v>
                </c:pt>
                <c:pt idx="6573">
                  <c:v>493</c:v>
                </c:pt>
                <c:pt idx="6574">
                  <c:v>497</c:v>
                </c:pt>
                <c:pt idx="6575">
                  <c:v>497</c:v>
                </c:pt>
                <c:pt idx="6576">
                  <c:v>493</c:v>
                </c:pt>
                <c:pt idx="6577">
                  <c:v>480</c:v>
                </c:pt>
                <c:pt idx="6578">
                  <c:v>464</c:v>
                </c:pt>
                <c:pt idx="6579">
                  <c:v>476</c:v>
                </c:pt>
                <c:pt idx="6580">
                  <c:v>476</c:v>
                </c:pt>
                <c:pt idx="6581">
                  <c:v>460</c:v>
                </c:pt>
                <c:pt idx="6582">
                  <c:v>476</c:v>
                </c:pt>
                <c:pt idx="6583">
                  <c:v>460</c:v>
                </c:pt>
                <c:pt idx="6584">
                  <c:v>472</c:v>
                </c:pt>
                <c:pt idx="6585">
                  <c:v>476</c:v>
                </c:pt>
                <c:pt idx="6586">
                  <c:v>472</c:v>
                </c:pt>
                <c:pt idx="6587">
                  <c:v>464</c:v>
                </c:pt>
                <c:pt idx="6588">
                  <c:v>460</c:v>
                </c:pt>
                <c:pt idx="6589">
                  <c:v>464</c:v>
                </c:pt>
                <c:pt idx="6590">
                  <c:v>457</c:v>
                </c:pt>
                <c:pt idx="6591">
                  <c:v>464</c:v>
                </c:pt>
                <c:pt idx="6592">
                  <c:v>457</c:v>
                </c:pt>
                <c:pt idx="6593">
                  <c:v>457</c:v>
                </c:pt>
                <c:pt idx="6594">
                  <c:v>448</c:v>
                </c:pt>
                <c:pt idx="6595">
                  <c:v>445</c:v>
                </c:pt>
                <c:pt idx="6596">
                  <c:v>457</c:v>
                </c:pt>
                <c:pt idx="6597">
                  <c:v>452</c:v>
                </c:pt>
                <c:pt idx="6598">
                  <c:v>452</c:v>
                </c:pt>
                <c:pt idx="6599">
                  <c:v>460</c:v>
                </c:pt>
                <c:pt idx="6600">
                  <c:v>457</c:v>
                </c:pt>
                <c:pt idx="6601">
                  <c:v>452</c:v>
                </c:pt>
                <c:pt idx="6602">
                  <c:v>464</c:v>
                </c:pt>
                <c:pt idx="6603">
                  <c:v>460</c:v>
                </c:pt>
                <c:pt idx="6604">
                  <c:v>464</c:v>
                </c:pt>
                <c:pt idx="6605">
                  <c:v>452</c:v>
                </c:pt>
                <c:pt idx="6606">
                  <c:v>476</c:v>
                </c:pt>
                <c:pt idx="6607">
                  <c:v>460</c:v>
                </c:pt>
                <c:pt idx="6608">
                  <c:v>457</c:v>
                </c:pt>
                <c:pt idx="6609">
                  <c:v>460</c:v>
                </c:pt>
                <c:pt idx="6610">
                  <c:v>457</c:v>
                </c:pt>
                <c:pt idx="6611">
                  <c:v>460</c:v>
                </c:pt>
                <c:pt idx="6612">
                  <c:v>445</c:v>
                </c:pt>
                <c:pt idx="6613">
                  <c:v>464</c:v>
                </c:pt>
                <c:pt idx="6614">
                  <c:v>464</c:v>
                </c:pt>
                <c:pt idx="6615">
                  <c:v>472</c:v>
                </c:pt>
                <c:pt idx="6616">
                  <c:v>472</c:v>
                </c:pt>
                <c:pt idx="6617">
                  <c:v>476</c:v>
                </c:pt>
                <c:pt idx="6618">
                  <c:v>472</c:v>
                </c:pt>
                <c:pt idx="6619">
                  <c:v>452</c:v>
                </c:pt>
                <c:pt idx="6620">
                  <c:v>472</c:v>
                </c:pt>
                <c:pt idx="6621">
                  <c:v>464</c:v>
                </c:pt>
                <c:pt idx="6622">
                  <c:v>464</c:v>
                </c:pt>
                <c:pt idx="6623">
                  <c:v>476</c:v>
                </c:pt>
                <c:pt idx="6624">
                  <c:v>476</c:v>
                </c:pt>
                <c:pt idx="6625">
                  <c:v>480</c:v>
                </c:pt>
                <c:pt idx="6626">
                  <c:v>482</c:v>
                </c:pt>
                <c:pt idx="6627">
                  <c:v>480</c:v>
                </c:pt>
                <c:pt idx="6628">
                  <c:v>502</c:v>
                </c:pt>
                <c:pt idx="6629">
                  <c:v>480</c:v>
                </c:pt>
                <c:pt idx="6630">
                  <c:v>480</c:v>
                </c:pt>
                <c:pt idx="6631">
                  <c:v>476</c:v>
                </c:pt>
                <c:pt idx="6632">
                  <c:v>476</c:v>
                </c:pt>
                <c:pt idx="6633">
                  <c:v>480</c:v>
                </c:pt>
                <c:pt idx="6634">
                  <c:v>472</c:v>
                </c:pt>
                <c:pt idx="6635">
                  <c:v>480</c:v>
                </c:pt>
                <c:pt idx="6636">
                  <c:v>464</c:v>
                </c:pt>
                <c:pt idx="6637">
                  <c:v>482</c:v>
                </c:pt>
                <c:pt idx="6638">
                  <c:v>480</c:v>
                </c:pt>
                <c:pt idx="6639">
                  <c:v>472</c:v>
                </c:pt>
                <c:pt idx="6640">
                  <c:v>480</c:v>
                </c:pt>
                <c:pt idx="6641">
                  <c:v>472</c:v>
                </c:pt>
                <c:pt idx="6642">
                  <c:v>476</c:v>
                </c:pt>
                <c:pt idx="6643">
                  <c:v>476</c:v>
                </c:pt>
                <c:pt idx="6644">
                  <c:v>480</c:v>
                </c:pt>
                <c:pt idx="6645">
                  <c:v>480</c:v>
                </c:pt>
                <c:pt idx="6646">
                  <c:v>480</c:v>
                </c:pt>
                <c:pt idx="6647">
                  <c:v>480</c:v>
                </c:pt>
                <c:pt idx="6648">
                  <c:v>480</c:v>
                </c:pt>
                <c:pt idx="6649">
                  <c:v>491</c:v>
                </c:pt>
                <c:pt idx="6650">
                  <c:v>493</c:v>
                </c:pt>
                <c:pt idx="6651">
                  <c:v>497</c:v>
                </c:pt>
                <c:pt idx="6652">
                  <c:v>493</c:v>
                </c:pt>
                <c:pt idx="6653">
                  <c:v>497</c:v>
                </c:pt>
                <c:pt idx="6654">
                  <c:v>502</c:v>
                </c:pt>
                <c:pt idx="6655">
                  <c:v>502</c:v>
                </c:pt>
                <c:pt idx="6656">
                  <c:v>508</c:v>
                </c:pt>
                <c:pt idx="6657">
                  <c:v>523</c:v>
                </c:pt>
                <c:pt idx="6658">
                  <c:v>508</c:v>
                </c:pt>
                <c:pt idx="6659">
                  <c:v>530</c:v>
                </c:pt>
                <c:pt idx="6660">
                  <c:v>502</c:v>
                </c:pt>
                <c:pt idx="6661">
                  <c:v>530</c:v>
                </c:pt>
                <c:pt idx="6662">
                  <c:v>542</c:v>
                </c:pt>
                <c:pt idx="6663">
                  <c:v>523</c:v>
                </c:pt>
                <c:pt idx="6664">
                  <c:v>526</c:v>
                </c:pt>
                <c:pt idx="6665">
                  <c:v>502</c:v>
                </c:pt>
                <c:pt idx="6666">
                  <c:v>517</c:v>
                </c:pt>
                <c:pt idx="6667">
                  <c:v>508</c:v>
                </c:pt>
                <c:pt idx="6668">
                  <c:v>508</c:v>
                </c:pt>
                <c:pt idx="6669">
                  <c:v>502</c:v>
                </c:pt>
                <c:pt idx="6670">
                  <c:v>497</c:v>
                </c:pt>
                <c:pt idx="6671">
                  <c:v>508</c:v>
                </c:pt>
                <c:pt idx="6672">
                  <c:v>493</c:v>
                </c:pt>
                <c:pt idx="6673">
                  <c:v>491</c:v>
                </c:pt>
                <c:pt idx="6674">
                  <c:v>493</c:v>
                </c:pt>
                <c:pt idx="6675">
                  <c:v>491</c:v>
                </c:pt>
                <c:pt idx="6676">
                  <c:v>482</c:v>
                </c:pt>
                <c:pt idx="6677">
                  <c:v>480</c:v>
                </c:pt>
                <c:pt idx="6678">
                  <c:v>482</c:v>
                </c:pt>
                <c:pt idx="6679">
                  <c:v>480</c:v>
                </c:pt>
                <c:pt idx="6680">
                  <c:v>482</c:v>
                </c:pt>
                <c:pt idx="6681">
                  <c:v>493</c:v>
                </c:pt>
                <c:pt idx="6682">
                  <c:v>482</c:v>
                </c:pt>
                <c:pt idx="6683">
                  <c:v>491</c:v>
                </c:pt>
                <c:pt idx="6684">
                  <c:v>482</c:v>
                </c:pt>
                <c:pt idx="6685">
                  <c:v>480</c:v>
                </c:pt>
                <c:pt idx="6686">
                  <c:v>472</c:v>
                </c:pt>
                <c:pt idx="6687">
                  <c:v>460</c:v>
                </c:pt>
                <c:pt idx="6688">
                  <c:v>476</c:v>
                </c:pt>
                <c:pt idx="6689">
                  <c:v>452</c:v>
                </c:pt>
                <c:pt idx="6690">
                  <c:v>464</c:v>
                </c:pt>
                <c:pt idx="6691">
                  <c:v>457</c:v>
                </c:pt>
                <c:pt idx="6692">
                  <c:v>457</c:v>
                </c:pt>
                <c:pt idx="6693">
                  <c:v>448</c:v>
                </c:pt>
                <c:pt idx="6694">
                  <c:v>448</c:v>
                </c:pt>
                <c:pt idx="6695">
                  <c:v>448</c:v>
                </c:pt>
                <c:pt idx="6696">
                  <c:v>480</c:v>
                </c:pt>
                <c:pt idx="6697">
                  <c:v>460</c:v>
                </c:pt>
                <c:pt idx="6698">
                  <c:v>460</c:v>
                </c:pt>
                <c:pt idx="6699">
                  <c:v>457</c:v>
                </c:pt>
                <c:pt idx="6700">
                  <c:v>452</c:v>
                </c:pt>
                <c:pt idx="6701">
                  <c:v>448</c:v>
                </c:pt>
                <c:pt idx="6702">
                  <c:v>457</c:v>
                </c:pt>
                <c:pt idx="6703">
                  <c:v>460</c:v>
                </c:pt>
                <c:pt idx="6704">
                  <c:v>452</c:v>
                </c:pt>
                <c:pt idx="6705">
                  <c:v>460</c:v>
                </c:pt>
                <c:pt idx="6706">
                  <c:v>448</c:v>
                </c:pt>
                <c:pt idx="6707">
                  <c:v>460</c:v>
                </c:pt>
                <c:pt idx="6708">
                  <c:v>472</c:v>
                </c:pt>
                <c:pt idx="6709">
                  <c:v>460</c:v>
                </c:pt>
                <c:pt idx="6710">
                  <c:v>457</c:v>
                </c:pt>
                <c:pt idx="6711">
                  <c:v>445</c:v>
                </c:pt>
                <c:pt idx="6712">
                  <c:v>457</c:v>
                </c:pt>
                <c:pt idx="6713">
                  <c:v>452</c:v>
                </c:pt>
                <c:pt idx="6714">
                  <c:v>460</c:v>
                </c:pt>
                <c:pt idx="6715">
                  <c:v>452</c:v>
                </c:pt>
                <c:pt idx="6716">
                  <c:v>452</c:v>
                </c:pt>
                <c:pt idx="6717">
                  <c:v>448</c:v>
                </c:pt>
                <c:pt idx="6718">
                  <c:v>452</c:v>
                </c:pt>
                <c:pt idx="6719">
                  <c:v>460</c:v>
                </c:pt>
                <c:pt idx="6720">
                  <c:v>452</c:v>
                </c:pt>
                <c:pt idx="6721">
                  <c:v>452</c:v>
                </c:pt>
                <c:pt idx="6722">
                  <c:v>457</c:v>
                </c:pt>
                <c:pt idx="6723">
                  <c:v>452</c:v>
                </c:pt>
                <c:pt idx="6724">
                  <c:v>443</c:v>
                </c:pt>
                <c:pt idx="6725">
                  <c:v>452</c:v>
                </c:pt>
                <c:pt idx="6726">
                  <c:v>448</c:v>
                </c:pt>
                <c:pt idx="6727">
                  <c:v>445</c:v>
                </c:pt>
                <c:pt idx="6728">
                  <c:v>443</c:v>
                </c:pt>
                <c:pt idx="6729">
                  <c:v>452</c:v>
                </c:pt>
                <c:pt idx="6730">
                  <c:v>457</c:v>
                </c:pt>
                <c:pt idx="6731">
                  <c:v>443</c:v>
                </c:pt>
                <c:pt idx="6732">
                  <c:v>452</c:v>
                </c:pt>
                <c:pt idx="6733">
                  <c:v>445</c:v>
                </c:pt>
                <c:pt idx="6734">
                  <c:v>445</c:v>
                </c:pt>
                <c:pt idx="6735">
                  <c:v>445</c:v>
                </c:pt>
                <c:pt idx="6736">
                  <c:v>460</c:v>
                </c:pt>
                <c:pt idx="6737">
                  <c:v>457</c:v>
                </c:pt>
                <c:pt idx="6738">
                  <c:v>460</c:v>
                </c:pt>
                <c:pt idx="6739">
                  <c:v>460</c:v>
                </c:pt>
                <c:pt idx="6740">
                  <c:v>460</c:v>
                </c:pt>
                <c:pt idx="6741">
                  <c:v>460</c:v>
                </c:pt>
                <c:pt idx="6742">
                  <c:v>464</c:v>
                </c:pt>
                <c:pt idx="6743">
                  <c:v>464</c:v>
                </c:pt>
                <c:pt idx="6744">
                  <c:v>464</c:v>
                </c:pt>
                <c:pt idx="6745">
                  <c:v>476</c:v>
                </c:pt>
                <c:pt idx="6746">
                  <c:v>476</c:v>
                </c:pt>
                <c:pt idx="6747">
                  <c:v>472</c:v>
                </c:pt>
                <c:pt idx="6748">
                  <c:v>472</c:v>
                </c:pt>
                <c:pt idx="6749">
                  <c:v>480</c:v>
                </c:pt>
                <c:pt idx="6750">
                  <c:v>476</c:v>
                </c:pt>
                <c:pt idx="6751">
                  <c:v>480</c:v>
                </c:pt>
                <c:pt idx="6752">
                  <c:v>457</c:v>
                </c:pt>
                <c:pt idx="6753">
                  <c:v>480</c:v>
                </c:pt>
                <c:pt idx="6754">
                  <c:v>476</c:v>
                </c:pt>
                <c:pt idx="6755">
                  <c:v>472</c:v>
                </c:pt>
                <c:pt idx="6756">
                  <c:v>476</c:v>
                </c:pt>
                <c:pt idx="6757">
                  <c:v>464</c:v>
                </c:pt>
                <c:pt idx="6758">
                  <c:v>480</c:v>
                </c:pt>
                <c:pt idx="6759">
                  <c:v>482</c:v>
                </c:pt>
                <c:pt idx="6760">
                  <c:v>482</c:v>
                </c:pt>
                <c:pt idx="6761">
                  <c:v>482</c:v>
                </c:pt>
                <c:pt idx="6762">
                  <c:v>480</c:v>
                </c:pt>
                <c:pt idx="6763">
                  <c:v>491</c:v>
                </c:pt>
                <c:pt idx="6764">
                  <c:v>526</c:v>
                </c:pt>
                <c:pt idx="6765">
                  <c:v>493</c:v>
                </c:pt>
                <c:pt idx="6766">
                  <c:v>493</c:v>
                </c:pt>
                <c:pt idx="6767">
                  <c:v>497</c:v>
                </c:pt>
                <c:pt idx="6768">
                  <c:v>497</c:v>
                </c:pt>
                <c:pt idx="6769">
                  <c:v>497</c:v>
                </c:pt>
                <c:pt idx="6770">
                  <c:v>497</c:v>
                </c:pt>
                <c:pt idx="6771">
                  <c:v>497</c:v>
                </c:pt>
                <c:pt idx="6772">
                  <c:v>491</c:v>
                </c:pt>
                <c:pt idx="6773">
                  <c:v>493</c:v>
                </c:pt>
                <c:pt idx="6774">
                  <c:v>482</c:v>
                </c:pt>
                <c:pt idx="6775">
                  <c:v>493</c:v>
                </c:pt>
                <c:pt idx="6776">
                  <c:v>502</c:v>
                </c:pt>
                <c:pt idx="6777">
                  <c:v>493</c:v>
                </c:pt>
                <c:pt idx="6778">
                  <c:v>493</c:v>
                </c:pt>
                <c:pt idx="6779">
                  <c:v>482</c:v>
                </c:pt>
                <c:pt idx="6780">
                  <c:v>497</c:v>
                </c:pt>
                <c:pt idx="6781">
                  <c:v>480</c:v>
                </c:pt>
                <c:pt idx="6782">
                  <c:v>497</c:v>
                </c:pt>
                <c:pt idx="6783">
                  <c:v>497</c:v>
                </c:pt>
                <c:pt idx="6784">
                  <c:v>497</c:v>
                </c:pt>
                <c:pt idx="6785">
                  <c:v>493</c:v>
                </c:pt>
                <c:pt idx="6786">
                  <c:v>493</c:v>
                </c:pt>
                <c:pt idx="6787">
                  <c:v>523</c:v>
                </c:pt>
                <c:pt idx="6788">
                  <c:v>508</c:v>
                </c:pt>
                <c:pt idx="6789">
                  <c:v>523</c:v>
                </c:pt>
                <c:pt idx="6790">
                  <c:v>523</c:v>
                </c:pt>
                <c:pt idx="6791">
                  <c:v>523</c:v>
                </c:pt>
                <c:pt idx="6792">
                  <c:v>517</c:v>
                </c:pt>
                <c:pt idx="6793">
                  <c:v>523</c:v>
                </c:pt>
                <c:pt idx="6794">
                  <c:v>517</c:v>
                </c:pt>
                <c:pt idx="6795">
                  <c:v>517</c:v>
                </c:pt>
                <c:pt idx="6796">
                  <c:v>502</c:v>
                </c:pt>
                <c:pt idx="6797">
                  <c:v>523</c:v>
                </c:pt>
                <c:pt idx="6798">
                  <c:v>502</c:v>
                </c:pt>
                <c:pt idx="6799">
                  <c:v>508</c:v>
                </c:pt>
                <c:pt idx="6800">
                  <c:v>526</c:v>
                </c:pt>
                <c:pt idx="6801">
                  <c:v>523</c:v>
                </c:pt>
                <c:pt idx="6802">
                  <c:v>523</c:v>
                </c:pt>
                <c:pt idx="6803">
                  <c:v>523</c:v>
                </c:pt>
                <c:pt idx="6804">
                  <c:v>523</c:v>
                </c:pt>
                <c:pt idx="6805">
                  <c:v>508</c:v>
                </c:pt>
                <c:pt idx="6806">
                  <c:v>523</c:v>
                </c:pt>
                <c:pt idx="6807">
                  <c:v>523</c:v>
                </c:pt>
                <c:pt idx="6808">
                  <c:v>526</c:v>
                </c:pt>
                <c:pt idx="6809">
                  <c:v>517</c:v>
                </c:pt>
                <c:pt idx="6810">
                  <c:v>517</c:v>
                </c:pt>
                <c:pt idx="6811">
                  <c:v>530</c:v>
                </c:pt>
                <c:pt idx="6812">
                  <c:v>523</c:v>
                </c:pt>
                <c:pt idx="6813">
                  <c:v>526</c:v>
                </c:pt>
                <c:pt idx="6814">
                  <c:v>526</c:v>
                </c:pt>
                <c:pt idx="6815">
                  <c:v>526</c:v>
                </c:pt>
                <c:pt idx="6816">
                  <c:v>526</c:v>
                </c:pt>
                <c:pt idx="6817">
                  <c:v>523</c:v>
                </c:pt>
                <c:pt idx="6818">
                  <c:v>536</c:v>
                </c:pt>
                <c:pt idx="6819">
                  <c:v>536</c:v>
                </c:pt>
                <c:pt idx="6820">
                  <c:v>546</c:v>
                </c:pt>
                <c:pt idx="6821">
                  <c:v>564</c:v>
                </c:pt>
                <c:pt idx="6822">
                  <c:v>546</c:v>
                </c:pt>
                <c:pt idx="6823">
                  <c:v>549</c:v>
                </c:pt>
                <c:pt idx="6824">
                  <c:v>549</c:v>
                </c:pt>
                <c:pt idx="6825">
                  <c:v>555</c:v>
                </c:pt>
                <c:pt idx="6826">
                  <c:v>555</c:v>
                </c:pt>
                <c:pt idx="6827">
                  <c:v>555</c:v>
                </c:pt>
                <c:pt idx="6828">
                  <c:v>567</c:v>
                </c:pt>
                <c:pt idx="6829">
                  <c:v>536</c:v>
                </c:pt>
                <c:pt idx="6830">
                  <c:v>555</c:v>
                </c:pt>
                <c:pt idx="6831">
                  <c:v>549</c:v>
                </c:pt>
                <c:pt idx="6832">
                  <c:v>564</c:v>
                </c:pt>
                <c:pt idx="6833">
                  <c:v>546</c:v>
                </c:pt>
                <c:pt idx="6834">
                  <c:v>523</c:v>
                </c:pt>
                <c:pt idx="6835">
                  <c:v>546</c:v>
                </c:pt>
                <c:pt idx="6836">
                  <c:v>542</c:v>
                </c:pt>
                <c:pt idx="6837">
                  <c:v>546</c:v>
                </c:pt>
                <c:pt idx="6838">
                  <c:v>549</c:v>
                </c:pt>
                <c:pt idx="6839">
                  <c:v>549</c:v>
                </c:pt>
                <c:pt idx="6840">
                  <c:v>549</c:v>
                </c:pt>
                <c:pt idx="6841">
                  <c:v>564</c:v>
                </c:pt>
                <c:pt idx="6842">
                  <c:v>549</c:v>
                </c:pt>
                <c:pt idx="6843">
                  <c:v>578</c:v>
                </c:pt>
                <c:pt idx="6844">
                  <c:v>564</c:v>
                </c:pt>
                <c:pt idx="6845">
                  <c:v>783</c:v>
                </c:pt>
                <c:pt idx="6846">
                  <c:v>549</c:v>
                </c:pt>
                <c:pt idx="6847">
                  <c:v>564</c:v>
                </c:pt>
                <c:pt idx="6848">
                  <c:v>578</c:v>
                </c:pt>
                <c:pt idx="6849">
                  <c:v>578</c:v>
                </c:pt>
                <c:pt idx="6850">
                  <c:v>588</c:v>
                </c:pt>
                <c:pt idx="6851">
                  <c:v>555</c:v>
                </c:pt>
                <c:pt idx="6852">
                  <c:v>592</c:v>
                </c:pt>
                <c:pt idx="6853">
                  <c:v>578</c:v>
                </c:pt>
                <c:pt idx="6854">
                  <c:v>578</c:v>
                </c:pt>
                <c:pt idx="6855">
                  <c:v>578</c:v>
                </c:pt>
                <c:pt idx="6856">
                  <c:v>567</c:v>
                </c:pt>
                <c:pt idx="6857">
                  <c:v>567</c:v>
                </c:pt>
                <c:pt idx="6858">
                  <c:v>567</c:v>
                </c:pt>
                <c:pt idx="6859">
                  <c:v>574</c:v>
                </c:pt>
                <c:pt idx="6860">
                  <c:v>564</c:v>
                </c:pt>
                <c:pt idx="6861">
                  <c:v>564</c:v>
                </c:pt>
                <c:pt idx="6862">
                  <c:v>564</c:v>
                </c:pt>
                <c:pt idx="6863">
                  <c:v>564</c:v>
                </c:pt>
                <c:pt idx="6864">
                  <c:v>564</c:v>
                </c:pt>
                <c:pt idx="6865">
                  <c:v>578</c:v>
                </c:pt>
                <c:pt idx="6866">
                  <c:v>574</c:v>
                </c:pt>
                <c:pt idx="6867">
                  <c:v>564</c:v>
                </c:pt>
                <c:pt idx="6868">
                  <c:v>555</c:v>
                </c:pt>
                <c:pt idx="6869">
                  <c:v>549</c:v>
                </c:pt>
                <c:pt idx="6870">
                  <c:v>549</c:v>
                </c:pt>
                <c:pt idx="6871">
                  <c:v>542</c:v>
                </c:pt>
                <c:pt idx="6872">
                  <c:v>549</c:v>
                </c:pt>
                <c:pt idx="6873">
                  <c:v>530</c:v>
                </c:pt>
                <c:pt idx="6874">
                  <c:v>542</c:v>
                </c:pt>
                <c:pt idx="6875">
                  <c:v>530</c:v>
                </c:pt>
                <c:pt idx="6876">
                  <c:v>526</c:v>
                </c:pt>
                <c:pt idx="6877">
                  <c:v>530</c:v>
                </c:pt>
                <c:pt idx="6878">
                  <c:v>497</c:v>
                </c:pt>
                <c:pt idx="6879">
                  <c:v>523</c:v>
                </c:pt>
                <c:pt idx="6880">
                  <c:v>523</c:v>
                </c:pt>
                <c:pt idx="6881">
                  <c:v>523</c:v>
                </c:pt>
                <c:pt idx="6882">
                  <c:v>523</c:v>
                </c:pt>
                <c:pt idx="6883">
                  <c:v>523</c:v>
                </c:pt>
                <c:pt idx="6884">
                  <c:v>517</c:v>
                </c:pt>
                <c:pt idx="6885">
                  <c:v>517</c:v>
                </c:pt>
                <c:pt idx="6886">
                  <c:v>508</c:v>
                </c:pt>
                <c:pt idx="6887">
                  <c:v>523</c:v>
                </c:pt>
                <c:pt idx="6888">
                  <c:v>536</c:v>
                </c:pt>
                <c:pt idx="6889">
                  <c:v>530</c:v>
                </c:pt>
                <c:pt idx="6890">
                  <c:v>517</c:v>
                </c:pt>
                <c:pt idx="6891">
                  <c:v>526</c:v>
                </c:pt>
                <c:pt idx="6892">
                  <c:v>530</c:v>
                </c:pt>
                <c:pt idx="6893">
                  <c:v>517</c:v>
                </c:pt>
                <c:pt idx="6894">
                  <c:v>526</c:v>
                </c:pt>
                <c:pt idx="6895">
                  <c:v>502</c:v>
                </c:pt>
                <c:pt idx="6896">
                  <c:v>530</c:v>
                </c:pt>
                <c:pt idx="6897">
                  <c:v>523</c:v>
                </c:pt>
                <c:pt idx="6898">
                  <c:v>517</c:v>
                </c:pt>
                <c:pt idx="6899">
                  <c:v>517</c:v>
                </c:pt>
                <c:pt idx="6900">
                  <c:v>508</c:v>
                </c:pt>
                <c:pt idx="6901">
                  <c:v>523</c:v>
                </c:pt>
                <c:pt idx="6902">
                  <c:v>517</c:v>
                </c:pt>
                <c:pt idx="6903">
                  <c:v>517</c:v>
                </c:pt>
                <c:pt idx="6904">
                  <c:v>502</c:v>
                </c:pt>
                <c:pt idx="6905">
                  <c:v>497</c:v>
                </c:pt>
                <c:pt idx="6906">
                  <c:v>502</c:v>
                </c:pt>
                <c:pt idx="6907">
                  <c:v>491</c:v>
                </c:pt>
                <c:pt idx="6908">
                  <c:v>497</c:v>
                </c:pt>
                <c:pt idx="6909">
                  <c:v>502</c:v>
                </c:pt>
                <c:pt idx="6910">
                  <c:v>491</c:v>
                </c:pt>
                <c:pt idx="6911">
                  <c:v>493</c:v>
                </c:pt>
                <c:pt idx="6912">
                  <c:v>480</c:v>
                </c:pt>
                <c:pt idx="6913">
                  <c:v>491</c:v>
                </c:pt>
                <c:pt idx="6914">
                  <c:v>493</c:v>
                </c:pt>
                <c:pt idx="6915">
                  <c:v>491</c:v>
                </c:pt>
                <c:pt idx="6916">
                  <c:v>493</c:v>
                </c:pt>
                <c:pt idx="6917">
                  <c:v>482</c:v>
                </c:pt>
                <c:pt idx="6918">
                  <c:v>493</c:v>
                </c:pt>
                <c:pt idx="6919">
                  <c:v>493</c:v>
                </c:pt>
                <c:pt idx="6920">
                  <c:v>493</c:v>
                </c:pt>
                <c:pt idx="6921">
                  <c:v>493</c:v>
                </c:pt>
                <c:pt idx="6922">
                  <c:v>523</c:v>
                </c:pt>
                <c:pt idx="6923">
                  <c:v>508</c:v>
                </c:pt>
                <c:pt idx="6924">
                  <c:v>491</c:v>
                </c:pt>
                <c:pt idx="6925">
                  <c:v>508</c:v>
                </c:pt>
                <c:pt idx="6926">
                  <c:v>508</c:v>
                </c:pt>
                <c:pt idx="6927">
                  <c:v>502</c:v>
                </c:pt>
                <c:pt idx="6928">
                  <c:v>688</c:v>
                </c:pt>
                <c:pt idx="6929">
                  <c:v>497</c:v>
                </c:pt>
                <c:pt idx="6930">
                  <c:v>508</c:v>
                </c:pt>
                <c:pt idx="6931">
                  <c:v>523</c:v>
                </c:pt>
                <c:pt idx="6932">
                  <c:v>523</c:v>
                </c:pt>
                <c:pt idx="6933">
                  <c:v>546</c:v>
                </c:pt>
                <c:pt idx="6934">
                  <c:v>526</c:v>
                </c:pt>
                <c:pt idx="6935">
                  <c:v>517</c:v>
                </c:pt>
                <c:pt idx="6936">
                  <c:v>497</c:v>
                </c:pt>
                <c:pt idx="6937">
                  <c:v>497</c:v>
                </c:pt>
                <c:pt idx="6938">
                  <c:v>508</c:v>
                </c:pt>
                <c:pt idx="6939">
                  <c:v>497</c:v>
                </c:pt>
                <c:pt idx="6940">
                  <c:v>508</c:v>
                </c:pt>
                <c:pt idx="6941">
                  <c:v>497</c:v>
                </c:pt>
                <c:pt idx="6942">
                  <c:v>497</c:v>
                </c:pt>
                <c:pt idx="6943">
                  <c:v>493</c:v>
                </c:pt>
                <c:pt idx="6944">
                  <c:v>493</c:v>
                </c:pt>
                <c:pt idx="6945">
                  <c:v>493</c:v>
                </c:pt>
                <c:pt idx="6946">
                  <c:v>472</c:v>
                </c:pt>
                <c:pt idx="6947">
                  <c:v>493</c:v>
                </c:pt>
                <c:pt idx="6948">
                  <c:v>493</c:v>
                </c:pt>
                <c:pt idx="6949">
                  <c:v>497</c:v>
                </c:pt>
                <c:pt idx="6950">
                  <c:v>491</c:v>
                </c:pt>
                <c:pt idx="6951">
                  <c:v>480</c:v>
                </c:pt>
                <c:pt idx="6952">
                  <c:v>476</c:v>
                </c:pt>
                <c:pt idx="6953">
                  <c:v>460</c:v>
                </c:pt>
                <c:pt idx="6954">
                  <c:v>464</c:v>
                </c:pt>
                <c:pt idx="6955">
                  <c:v>464</c:v>
                </c:pt>
                <c:pt idx="6956">
                  <c:v>457</c:v>
                </c:pt>
                <c:pt idx="6957">
                  <c:v>452</c:v>
                </c:pt>
                <c:pt idx="6958">
                  <c:v>448</c:v>
                </c:pt>
                <c:pt idx="6959">
                  <c:v>448</c:v>
                </c:pt>
                <c:pt idx="6960">
                  <c:v>448</c:v>
                </c:pt>
                <c:pt idx="6961">
                  <c:v>443</c:v>
                </c:pt>
                <c:pt idx="6962">
                  <c:v>443</c:v>
                </c:pt>
                <c:pt idx="6963">
                  <c:v>433</c:v>
                </c:pt>
                <c:pt idx="6964">
                  <c:v>443</c:v>
                </c:pt>
                <c:pt idx="6965">
                  <c:v>424</c:v>
                </c:pt>
                <c:pt idx="6966">
                  <c:v>441</c:v>
                </c:pt>
                <c:pt idx="6967">
                  <c:v>448</c:v>
                </c:pt>
                <c:pt idx="6968">
                  <c:v>433</c:v>
                </c:pt>
                <c:pt idx="6969">
                  <c:v>433</c:v>
                </c:pt>
                <c:pt idx="6970">
                  <c:v>424</c:v>
                </c:pt>
                <c:pt idx="6971">
                  <c:v>433</c:v>
                </c:pt>
                <c:pt idx="6972">
                  <c:v>427</c:v>
                </c:pt>
                <c:pt idx="6973">
                  <c:v>420</c:v>
                </c:pt>
                <c:pt idx="6974">
                  <c:v>420</c:v>
                </c:pt>
                <c:pt idx="6975">
                  <c:v>424</c:v>
                </c:pt>
                <c:pt idx="6976">
                  <c:v>415</c:v>
                </c:pt>
                <c:pt idx="6977">
                  <c:v>409</c:v>
                </c:pt>
                <c:pt idx="6978">
                  <c:v>420</c:v>
                </c:pt>
                <c:pt idx="6979">
                  <c:v>420</c:v>
                </c:pt>
                <c:pt idx="6980">
                  <c:v>420</c:v>
                </c:pt>
                <c:pt idx="6981">
                  <c:v>420</c:v>
                </c:pt>
                <c:pt idx="6982">
                  <c:v>420</c:v>
                </c:pt>
                <c:pt idx="6983">
                  <c:v>424</c:v>
                </c:pt>
                <c:pt idx="6984">
                  <c:v>424</c:v>
                </c:pt>
                <c:pt idx="6985">
                  <c:v>427</c:v>
                </c:pt>
                <c:pt idx="6986">
                  <c:v>427</c:v>
                </c:pt>
                <c:pt idx="6987">
                  <c:v>420</c:v>
                </c:pt>
                <c:pt idx="6988">
                  <c:v>435</c:v>
                </c:pt>
                <c:pt idx="6989">
                  <c:v>435</c:v>
                </c:pt>
                <c:pt idx="6990">
                  <c:v>443</c:v>
                </c:pt>
                <c:pt idx="6991">
                  <c:v>448</c:v>
                </c:pt>
                <c:pt idx="6992">
                  <c:v>441</c:v>
                </c:pt>
                <c:pt idx="6993">
                  <c:v>445</c:v>
                </c:pt>
                <c:pt idx="6994">
                  <c:v>424</c:v>
                </c:pt>
                <c:pt idx="6995">
                  <c:v>448</c:v>
                </c:pt>
                <c:pt idx="6996">
                  <c:v>443</c:v>
                </c:pt>
                <c:pt idx="6997">
                  <c:v>443</c:v>
                </c:pt>
                <c:pt idx="6998">
                  <c:v>441</c:v>
                </c:pt>
                <c:pt idx="6999">
                  <c:v>435</c:v>
                </c:pt>
                <c:pt idx="7000">
                  <c:v>441</c:v>
                </c:pt>
                <c:pt idx="7001">
                  <c:v>457</c:v>
                </c:pt>
                <c:pt idx="7002">
                  <c:v>443</c:v>
                </c:pt>
                <c:pt idx="7003">
                  <c:v>441</c:v>
                </c:pt>
                <c:pt idx="7004">
                  <c:v>427</c:v>
                </c:pt>
                <c:pt idx="7005">
                  <c:v>435</c:v>
                </c:pt>
                <c:pt idx="7006">
                  <c:v>435</c:v>
                </c:pt>
                <c:pt idx="7007">
                  <c:v>433</c:v>
                </c:pt>
                <c:pt idx="7008">
                  <c:v>443</c:v>
                </c:pt>
                <c:pt idx="7009">
                  <c:v>435</c:v>
                </c:pt>
                <c:pt idx="7010">
                  <c:v>441</c:v>
                </c:pt>
                <c:pt idx="7011">
                  <c:v>441</c:v>
                </c:pt>
                <c:pt idx="7012">
                  <c:v>443</c:v>
                </c:pt>
                <c:pt idx="7013">
                  <c:v>441</c:v>
                </c:pt>
                <c:pt idx="7014">
                  <c:v>433</c:v>
                </c:pt>
                <c:pt idx="7015">
                  <c:v>441</c:v>
                </c:pt>
                <c:pt idx="7016">
                  <c:v>433</c:v>
                </c:pt>
                <c:pt idx="7017">
                  <c:v>441</c:v>
                </c:pt>
                <c:pt idx="7018">
                  <c:v>435</c:v>
                </c:pt>
                <c:pt idx="7019">
                  <c:v>441</c:v>
                </c:pt>
                <c:pt idx="7020">
                  <c:v>433</c:v>
                </c:pt>
                <c:pt idx="7021">
                  <c:v>433</c:v>
                </c:pt>
                <c:pt idx="7022">
                  <c:v>433</c:v>
                </c:pt>
                <c:pt idx="7023">
                  <c:v>427</c:v>
                </c:pt>
                <c:pt idx="7024">
                  <c:v>435</c:v>
                </c:pt>
                <c:pt idx="7025">
                  <c:v>433</c:v>
                </c:pt>
                <c:pt idx="7026">
                  <c:v>435</c:v>
                </c:pt>
                <c:pt idx="7027">
                  <c:v>427</c:v>
                </c:pt>
                <c:pt idx="7028">
                  <c:v>420</c:v>
                </c:pt>
                <c:pt idx="7029">
                  <c:v>435</c:v>
                </c:pt>
                <c:pt idx="7030">
                  <c:v>441</c:v>
                </c:pt>
                <c:pt idx="7031">
                  <c:v>435</c:v>
                </c:pt>
                <c:pt idx="7032">
                  <c:v>443</c:v>
                </c:pt>
                <c:pt idx="7033">
                  <c:v>427</c:v>
                </c:pt>
                <c:pt idx="7034">
                  <c:v>435</c:v>
                </c:pt>
                <c:pt idx="7035">
                  <c:v>443</c:v>
                </c:pt>
                <c:pt idx="7036">
                  <c:v>441</c:v>
                </c:pt>
                <c:pt idx="7037">
                  <c:v>435</c:v>
                </c:pt>
                <c:pt idx="7038">
                  <c:v>433</c:v>
                </c:pt>
                <c:pt idx="7039">
                  <c:v>443</c:v>
                </c:pt>
                <c:pt idx="7040">
                  <c:v>424</c:v>
                </c:pt>
                <c:pt idx="7041">
                  <c:v>441</c:v>
                </c:pt>
                <c:pt idx="7042">
                  <c:v>441</c:v>
                </c:pt>
                <c:pt idx="7043">
                  <c:v>441</c:v>
                </c:pt>
                <c:pt idx="7044">
                  <c:v>433</c:v>
                </c:pt>
                <c:pt idx="7045">
                  <c:v>427</c:v>
                </c:pt>
                <c:pt idx="7046">
                  <c:v>445</c:v>
                </c:pt>
                <c:pt idx="7047">
                  <c:v>435</c:v>
                </c:pt>
                <c:pt idx="7048">
                  <c:v>433</c:v>
                </c:pt>
                <c:pt idx="7049">
                  <c:v>435</c:v>
                </c:pt>
                <c:pt idx="7050">
                  <c:v>427</c:v>
                </c:pt>
                <c:pt idx="7051">
                  <c:v>433</c:v>
                </c:pt>
                <c:pt idx="7052">
                  <c:v>433</c:v>
                </c:pt>
                <c:pt idx="7053">
                  <c:v>427</c:v>
                </c:pt>
                <c:pt idx="7054">
                  <c:v>433</c:v>
                </c:pt>
                <c:pt idx="7055">
                  <c:v>420</c:v>
                </c:pt>
                <c:pt idx="7056">
                  <c:v>435</c:v>
                </c:pt>
                <c:pt idx="7057">
                  <c:v>448</c:v>
                </c:pt>
                <c:pt idx="7058">
                  <c:v>435</c:v>
                </c:pt>
                <c:pt idx="7059">
                  <c:v>443</c:v>
                </c:pt>
                <c:pt idx="7060">
                  <c:v>441</c:v>
                </c:pt>
                <c:pt idx="7061">
                  <c:v>441</c:v>
                </c:pt>
                <c:pt idx="7062">
                  <c:v>433</c:v>
                </c:pt>
                <c:pt idx="7063">
                  <c:v>445</c:v>
                </c:pt>
                <c:pt idx="7064">
                  <c:v>443</c:v>
                </c:pt>
                <c:pt idx="7065">
                  <c:v>448</c:v>
                </c:pt>
                <c:pt idx="7066">
                  <c:v>445</c:v>
                </c:pt>
                <c:pt idx="7067">
                  <c:v>443</c:v>
                </c:pt>
                <c:pt idx="7068">
                  <c:v>441</c:v>
                </c:pt>
                <c:pt idx="7069">
                  <c:v>427</c:v>
                </c:pt>
                <c:pt idx="7070">
                  <c:v>443</c:v>
                </c:pt>
                <c:pt idx="7071">
                  <c:v>435</c:v>
                </c:pt>
                <c:pt idx="7072">
                  <c:v>441</c:v>
                </c:pt>
                <c:pt idx="7073">
                  <c:v>435</c:v>
                </c:pt>
                <c:pt idx="7074">
                  <c:v>435</c:v>
                </c:pt>
                <c:pt idx="7075">
                  <c:v>435</c:v>
                </c:pt>
                <c:pt idx="7076">
                  <c:v>443</c:v>
                </c:pt>
                <c:pt idx="7077">
                  <c:v>443</c:v>
                </c:pt>
                <c:pt idx="7078">
                  <c:v>443</c:v>
                </c:pt>
                <c:pt idx="7079">
                  <c:v>443</c:v>
                </c:pt>
                <c:pt idx="7080">
                  <c:v>448</c:v>
                </c:pt>
                <c:pt idx="7081">
                  <c:v>435</c:v>
                </c:pt>
                <c:pt idx="7082">
                  <c:v>443</c:v>
                </c:pt>
                <c:pt idx="7083">
                  <c:v>445</c:v>
                </c:pt>
                <c:pt idx="7084">
                  <c:v>441</c:v>
                </c:pt>
                <c:pt idx="7085">
                  <c:v>443</c:v>
                </c:pt>
                <c:pt idx="7086">
                  <c:v>433</c:v>
                </c:pt>
                <c:pt idx="7087">
                  <c:v>448</c:v>
                </c:pt>
                <c:pt idx="7088">
                  <c:v>448</c:v>
                </c:pt>
                <c:pt idx="7089">
                  <c:v>448</c:v>
                </c:pt>
                <c:pt idx="7090">
                  <c:v>457</c:v>
                </c:pt>
                <c:pt idx="7091">
                  <c:v>460</c:v>
                </c:pt>
                <c:pt idx="7092">
                  <c:v>452</c:v>
                </c:pt>
                <c:pt idx="7093">
                  <c:v>452</c:v>
                </c:pt>
                <c:pt idx="7094">
                  <c:v>457</c:v>
                </c:pt>
                <c:pt idx="7095">
                  <c:v>457</c:v>
                </c:pt>
                <c:pt idx="7096">
                  <c:v>452</c:v>
                </c:pt>
                <c:pt idx="7097">
                  <c:v>457</c:v>
                </c:pt>
                <c:pt idx="7098">
                  <c:v>452</c:v>
                </c:pt>
                <c:pt idx="7099">
                  <c:v>452</c:v>
                </c:pt>
                <c:pt idx="7100">
                  <c:v>460</c:v>
                </c:pt>
                <c:pt idx="7101">
                  <c:v>457</c:v>
                </c:pt>
                <c:pt idx="7102">
                  <c:v>476</c:v>
                </c:pt>
                <c:pt idx="7103">
                  <c:v>452</c:v>
                </c:pt>
                <c:pt idx="7104">
                  <c:v>460</c:v>
                </c:pt>
                <c:pt idx="7105">
                  <c:v>472</c:v>
                </c:pt>
                <c:pt idx="7106">
                  <c:v>460</c:v>
                </c:pt>
                <c:pt idx="7107">
                  <c:v>472</c:v>
                </c:pt>
                <c:pt idx="7108">
                  <c:v>460</c:v>
                </c:pt>
                <c:pt idx="7109">
                  <c:v>460</c:v>
                </c:pt>
                <c:pt idx="7110">
                  <c:v>457</c:v>
                </c:pt>
                <c:pt idx="7111">
                  <c:v>472</c:v>
                </c:pt>
                <c:pt idx="7112">
                  <c:v>464</c:v>
                </c:pt>
                <c:pt idx="7113">
                  <c:v>472</c:v>
                </c:pt>
                <c:pt idx="7114">
                  <c:v>480</c:v>
                </c:pt>
                <c:pt idx="7115">
                  <c:v>457</c:v>
                </c:pt>
                <c:pt idx="7116">
                  <c:v>464</c:v>
                </c:pt>
                <c:pt idx="7117">
                  <c:v>472</c:v>
                </c:pt>
                <c:pt idx="7118">
                  <c:v>472</c:v>
                </c:pt>
                <c:pt idx="7119">
                  <c:v>460</c:v>
                </c:pt>
                <c:pt idx="7120">
                  <c:v>460</c:v>
                </c:pt>
                <c:pt idx="7121">
                  <c:v>476</c:v>
                </c:pt>
                <c:pt idx="7122">
                  <c:v>472</c:v>
                </c:pt>
                <c:pt idx="7123">
                  <c:v>472</c:v>
                </c:pt>
                <c:pt idx="7124">
                  <c:v>476</c:v>
                </c:pt>
                <c:pt idx="7125">
                  <c:v>476</c:v>
                </c:pt>
                <c:pt idx="7126">
                  <c:v>476</c:v>
                </c:pt>
                <c:pt idx="7127">
                  <c:v>480</c:v>
                </c:pt>
                <c:pt idx="7128">
                  <c:v>464</c:v>
                </c:pt>
                <c:pt idx="7129">
                  <c:v>464</c:v>
                </c:pt>
                <c:pt idx="7130">
                  <c:v>452</c:v>
                </c:pt>
                <c:pt idx="7131">
                  <c:v>472</c:v>
                </c:pt>
                <c:pt idx="7132">
                  <c:v>460</c:v>
                </c:pt>
                <c:pt idx="7133">
                  <c:v>464</c:v>
                </c:pt>
                <c:pt idx="7134">
                  <c:v>464</c:v>
                </c:pt>
                <c:pt idx="7135">
                  <c:v>472</c:v>
                </c:pt>
                <c:pt idx="7136">
                  <c:v>480</c:v>
                </c:pt>
                <c:pt idx="7137">
                  <c:v>452</c:v>
                </c:pt>
                <c:pt idx="7138">
                  <c:v>464</c:v>
                </c:pt>
                <c:pt idx="7139">
                  <c:v>464</c:v>
                </c:pt>
                <c:pt idx="7140">
                  <c:v>472</c:v>
                </c:pt>
                <c:pt idx="7141">
                  <c:v>472</c:v>
                </c:pt>
                <c:pt idx="7142">
                  <c:v>464</c:v>
                </c:pt>
                <c:pt idx="7143">
                  <c:v>472</c:v>
                </c:pt>
                <c:pt idx="7144">
                  <c:v>480</c:v>
                </c:pt>
                <c:pt idx="7145">
                  <c:v>476</c:v>
                </c:pt>
                <c:pt idx="7146">
                  <c:v>476</c:v>
                </c:pt>
                <c:pt idx="7147">
                  <c:v>464</c:v>
                </c:pt>
                <c:pt idx="7148">
                  <c:v>480</c:v>
                </c:pt>
                <c:pt idx="7149">
                  <c:v>480</c:v>
                </c:pt>
                <c:pt idx="7150">
                  <c:v>476</c:v>
                </c:pt>
                <c:pt idx="7151">
                  <c:v>482</c:v>
                </c:pt>
                <c:pt idx="7152">
                  <c:v>476</c:v>
                </c:pt>
                <c:pt idx="7153">
                  <c:v>480</c:v>
                </c:pt>
                <c:pt idx="7154">
                  <c:v>476</c:v>
                </c:pt>
                <c:pt idx="7155">
                  <c:v>476</c:v>
                </c:pt>
                <c:pt idx="7156">
                  <c:v>472</c:v>
                </c:pt>
                <c:pt idx="7157">
                  <c:v>472</c:v>
                </c:pt>
                <c:pt idx="7158">
                  <c:v>464</c:v>
                </c:pt>
                <c:pt idx="7159">
                  <c:v>460</c:v>
                </c:pt>
                <c:pt idx="7160">
                  <c:v>464</c:v>
                </c:pt>
                <c:pt idx="7161">
                  <c:v>464</c:v>
                </c:pt>
                <c:pt idx="7162">
                  <c:v>472</c:v>
                </c:pt>
                <c:pt idx="7163">
                  <c:v>460</c:v>
                </c:pt>
                <c:pt idx="7164">
                  <c:v>457</c:v>
                </c:pt>
                <c:pt idx="7165">
                  <c:v>472</c:v>
                </c:pt>
                <c:pt idx="7166">
                  <c:v>464</c:v>
                </c:pt>
                <c:pt idx="7167">
                  <c:v>457</c:v>
                </c:pt>
                <c:pt idx="7168">
                  <c:v>464</c:v>
                </c:pt>
                <c:pt idx="7169">
                  <c:v>460</c:v>
                </c:pt>
                <c:pt idx="7170">
                  <c:v>480</c:v>
                </c:pt>
                <c:pt idx="7171">
                  <c:v>452</c:v>
                </c:pt>
                <c:pt idx="7172">
                  <c:v>472</c:v>
                </c:pt>
                <c:pt idx="7173">
                  <c:v>472</c:v>
                </c:pt>
                <c:pt idx="7174">
                  <c:v>460</c:v>
                </c:pt>
                <c:pt idx="7175">
                  <c:v>476</c:v>
                </c:pt>
                <c:pt idx="7176">
                  <c:v>464</c:v>
                </c:pt>
                <c:pt idx="7177">
                  <c:v>472</c:v>
                </c:pt>
                <c:pt idx="7178">
                  <c:v>472</c:v>
                </c:pt>
                <c:pt idx="7179">
                  <c:v>472</c:v>
                </c:pt>
                <c:pt idx="7180">
                  <c:v>472</c:v>
                </c:pt>
                <c:pt idx="7181">
                  <c:v>476</c:v>
                </c:pt>
                <c:pt idx="7182">
                  <c:v>491</c:v>
                </c:pt>
                <c:pt idx="7183">
                  <c:v>457</c:v>
                </c:pt>
                <c:pt idx="7184">
                  <c:v>472</c:v>
                </c:pt>
                <c:pt idx="7185">
                  <c:v>472</c:v>
                </c:pt>
                <c:pt idx="7186">
                  <c:v>464</c:v>
                </c:pt>
                <c:pt idx="7187">
                  <c:v>457</c:v>
                </c:pt>
                <c:pt idx="7188">
                  <c:v>457</c:v>
                </c:pt>
                <c:pt idx="7189">
                  <c:v>464</c:v>
                </c:pt>
                <c:pt idx="7190">
                  <c:v>464</c:v>
                </c:pt>
                <c:pt idx="7191">
                  <c:v>464</c:v>
                </c:pt>
                <c:pt idx="7192">
                  <c:v>472</c:v>
                </c:pt>
                <c:pt idx="7193">
                  <c:v>464</c:v>
                </c:pt>
                <c:pt idx="7194">
                  <c:v>460</c:v>
                </c:pt>
                <c:pt idx="7195">
                  <c:v>457</c:v>
                </c:pt>
                <c:pt idx="7196">
                  <c:v>464</c:v>
                </c:pt>
                <c:pt idx="7197">
                  <c:v>464</c:v>
                </c:pt>
                <c:pt idx="7198">
                  <c:v>457</c:v>
                </c:pt>
                <c:pt idx="7199">
                  <c:v>472</c:v>
                </c:pt>
                <c:pt idx="7200">
                  <c:v>457</c:v>
                </c:pt>
                <c:pt idx="7201">
                  <c:v>460</c:v>
                </c:pt>
                <c:pt idx="7202">
                  <c:v>457</c:v>
                </c:pt>
                <c:pt idx="7203">
                  <c:v>464</c:v>
                </c:pt>
                <c:pt idx="7204">
                  <c:v>464</c:v>
                </c:pt>
                <c:pt idx="7205">
                  <c:v>448</c:v>
                </c:pt>
                <c:pt idx="7206">
                  <c:v>460</c:v>
                </c:pt>
                <c:pt idx="7207">
                  <c:v>460</c:v>
                </c:pt>
                <c:pt idx="7208">
                  <c:v>460</c:v>
                </c:pt>
                <c:pt idx="7209">
                  <c:v>460</c:v>
                </c:pt>
                <c:pt idx="7210">
                  <c:v>464</c:v>
                </c:pt>
                <c:pt idx="7211">
                  <c:v>464</c:v>
                </c:pt>
                <c:pt idx="7212">
                  <c:v>472</c:v>
                </c:pt>
                <c:pt idx="7213">
                  <c:v>476</c:v>
                </c:pt>
                <c:pt idx="7214">
                  <c:v>476</c:v>
                </c:pt>
                <c:pt idx="7215">
                  <c:v>480</c:v>
                </c:pt>
                <c:pt idx="7216">
                  <c:v>482</c:v>
                </c:pt>
                <c:pt idx="7217">
                  <c:v>480</c:v>
                </c:pt>
                <c:pt idx="7218">
                  <c:v>476</c:v>
                </c:pt>
                <c:pt idx="7219">
                  <c:v>480</c:v>
                </c:pt>
                <c:pt idx="7220">
                  <c:v>476</c:v>
                </c:pt>
                <c:pt idx="7221">
                  <c:v>480</c:v>
                </c:pt>
                <c:pt idx="7222">
                  <c:v>476</c:v>
                </c:pt>
                <c:pt idx="7223">
                  <c:v>491</c:v>
                </c:pt>
                <c:pt idx="7224">
                  <c:v>480</c:v>
                </c:pt>
                <c:pt idx="7225">
                  <c:v>493</c:v>
                </c:pt>
                <c:pt idx="7226">
                  <c:v>493</c:v>
                </c:pt>
                <c:pt idx="7227">
                  <c:v>493</c:v>
                </c:pt>
                <c:pt idx="7228">
                  <c:v>493</c:v>
                </c:pt>
                <c:pt idx="7229">
                  <c:v>491</c:v>
                </c:pt>
                <c:pt idx="7230">
                  <c:v>491</c:v>
                </c:pt>
                <c:pt idx="7231">
                  <c:v>480</c:v>
                </c:pt>
                <c:pt idx="7232">
                  <c:v>476</c:v>
                </c:pt>
                <c:pt idx="7233">
                  <c:v>482</c:v>
                </c:pt>
                <c:pt idx="7234">
                  <c:v>480</c:v>
                </c:pt>
                <c:pt idx="7235">
                  <c:v>476</c:v>
                </c:pt>
                <c:pt idx="7236">
                  <c:v>482</c:v>
                </c:pt>
                <c:pt idx="7237">
                  <c:v>472</c:v>
                </c:pt>
                <c:pt idx="7238">
                  <c:v>493</c:v>
                </c:pt>
                <c:pt idx="7239">
                  <c:v>493</c:v>
                </c:pt>
                <c:pt idx="7240">
                  <c:v>482</c:v>
                </c:pt>
                <c:pt idx="7241">
                  <c:v>482</c:v>
                </c:pt>
                <c:pt idx="7242">
                  <c:v>464</c:v>
                </c:pt>
                <c:pt idx="7243">
                  <c:v>476</c:v>
                </c:pt>
                <c:pt idx="7244">
                  <c:v>460</c:v>
                </c:pt>
                <c:pt idx="7245">
                  <c:v>472</c:v>
                </c:pt>
                <c:pt idx="7246">
                  <c:v>472</c:v>
                </c:pt>
                <c:pt idx="7247">
                  <c:v>472</c:v>
                </c:pt>
                <c:pt idx="7248">
                  <c:v>464</c:v>
                </c:pt>
                <c:pt idx="7249">
                  <c:v>460</c:v>
                </c:pt>
                <c:pt idx="7250">
                  <c:v>464</c:v>
                </c:pt>
                <c:pt idx="7251">
                  <c:v>457</c:v>
                </c:pt>
                <c:pt idx="7252">
                  <c:v>457</c:v>
                </c:pt>
                <c:pt idx="7253">
                  <c:v>457</c:v>
                </c:pt>
                <c:pt idx="7254">
                  <c:v>448</c:v>
                </c:pt>
                <c:pt idx="7255">
                  <c:v>452</c:v>
                </c:pt>
                <c:pt idx="7256">
                  <c:v>448</c:v>
                </c:pt>
                <c:pt idx="7257">
                  <c:v>607</c:v>
                </c:pt>
                <c:pt idx="7258">
                  <c:v>445</c:v>
                </c:pt>
                <c:pt idx="7259">
                  <c:v>443</c:v>
                </c:pt>
                <c:pt idx="7260">
                  <c:v>460</c:v>
                </c:pt>
                <c:pt idx="7261">
                  <c:v>448</c:v>
                </c:pt>
                <c:pt idx="7262">
                  <c:v>443</c:v>
                </c:pt>
                <c:pt idx="7263">
                  <c:v>452</c:v>
                </c:pt>
                <c:pt idx="7264">
                  <c:v>445</c:v>
                </c:pt>
                <c:pt idx="7265">
                  <c:v>445</c:v>
                </c:pt>
                <c:pt idx="7266">
                  <c:v>433</c:v>
                </c:pt>
                <c:pt idx="7267">
                  <c:v>448</c:v>
                </c:pt>
                <c:pt idx="7268">
                  <c:v>445</c:v>
                </c:pt>
                <c:pt idx="7269">
                  <c:v>448</c:v>
                </c:pt>
                <c:pt idx="7270">
                  <c:v>443</c:v>
                </c:pt>
                <c:pt idx="7271">
                  <c:v>443</c:v>
                </c:pt>
                <c:pt idx="7272">
                  <c:v>443</c:v>
                </c:pt>
                <c:pt idx="7273">
                  <c:v>427</c:v>
                </c:pt>
                <c:pt idx="7274">
                  <c:v>435</c:v>
                </c:pt>
                <c:pt idx="7275">
                  <c:v>427</c:v>
                </c:pt>
                <c:pt idx="7276">
                  <c:v>433</c:v>
                </c:pt>
                <c:pt idx="7277">
                  <c:v>433</c:v>
                </c:pt>
                <c:pt idx="7278">
                  <c:v>427</c:v>
                </c:pt>
                <c:pt idx="7279">
                  <c:v>424</c:v>
                </c:pt>
                <c:pt idx="7280">
                  <c:v>427</c:v>
                </c:pt>
                <c:pt idx="7281">
                  <c:v>424</c:v>
                </c:pt>
                <c:pt idx="7282">
                  <c:v>424</c:v>
                </c:pt>
                <c:pt idx="7283">
                  <c:v>427</c:v>
                </c:pt>
                <c:pt idx="7284">
                  <c:v>420</c:v>
                </c:pt>
                <c:pt idx="7285">
                  <c:v>413</c:v>
                </c:pt>
                <c:pt idx="7286">
                  <c:v>415</c:v>
                </c:pt>
                <c:pt idx="7287">
                  <c:v>424</c:v>
                </c:pt>
                <c:pt idx="7288">
                  <c:v>427</c:v>
                </c:pt>
                <c:pt idx="7289">
                  <c:v>433</c:v>
                </c:pt>
                <c:pt idx="7290">
                  <c:v>415</c:v>
                </c:pt>
                <c:pt idx="7291">
                  <c:v>427</c:v>
                </c:pt>
                <c:pt idx="7292">
                  <c:v>420</c:v>
                </c:pt>
                <c:pt idx="7293">
                  <c:v>427</c:v>
                </c:pt>
                <c:pt idx="7294">
                  <c:v>435</c:v>
                </c:pt>
                <c:pt idx="7295">
                  <c:v>420</c:v>
                </c:pt>
                <c:pt idx="7296">
                  <c:v>420</c:v>
                </c:pt>
                <c:pt idx="7297">
                  <c:v>420</c:v>
                </c:pt>
                <c:pt idx="7298">
                  <c:v>433</c:v>
                </c:pt>
                <c:pt idx="7299">
                  <c:v>427</c:v>
                </c:pt>
                <c:pt idx="7300">
                  <c:v>433</c:v>
                </c:pt>
                <c:pt idx="7301">
                  <c:v>435</c:v>
                </c:pt>
                <c:pt idx="7302">
                  <c:v>427</c:v>
                </c:pt>
                <c:pt idx="7303">
                  <c:v>427</c:v>
                </c:pt>
                <c:pt idx="7304">
                  <c:v>433</c:v>
                </c:pt>
                <c:pt idx="7305">
                  <c:v>427</c:v>
                </c:pt>
                <c:pt idx="7306">
                  <c:v>433</c:v>
                </c:pt>
                <c:pt idx="7307">
                  <c:v>427</c:v>
                </c:pt>
                <c:pt idx="7308">
                  <c:v>435</c:v>
                </c:pt>
                <c:pt idx="7309">
                  <c:v>441</c:v>
                </c:pt>
                <c:pt idx="7310">
                  <c:v>435</c:v>
                </c:pt>
                <c:pt idx="7311">
                  <c:v>448</c:v>
                </c:pt>
                <c:pt idx="7312">
                  <c:v>435</c:v>
                </c:pt>
                <c:pt idx="7313">
                  <c:v>443</c:v>
                </c:pt>
                <c:pt idx="7314">
                  <c:v>443</c:v>
                </c:pt>
                <c:pt idx="7315">
                  <c:v>445</c:v>
                </c:pt>
                <c:pt idx="7316">
                  <c:v>445</c:v>
                </c:pt>
                <c:pt idx="7317">
                  <c:v>443</c:v>
                </c:pt>
                <c:pt idx="7318">
                  <c:v>452</c:v>
                </c:pt>
                <c:pt idx="7319">
                  <c:v>448</c:v>
                </c:pt>
                <c:pt idx="7320">
                  <c:v>452</c:v>
                </c:pt>
                <c:pt idx="7321">
                  <c:v>452</c:v>
                </c:pt>
                <c:pt idx="7322">
                  <c:v>457</c:v>
                </c:pt>
                <c:pt idx="7323">
                  <c:v>457</c:v>
                </c:pt>
                <c:pt idx="7324">
                  <c:v>452</c:v>
                </c:pt>
                <c:pt idx="7325">
                  <c:v>460</c:v>
                </c:pt>
                <c:pt idx="7326">
                  <c:v>464</c:v>
                </c:pt>
                <c:pt idx="7327">
                  <c:v>460</c:v>
                </c:pt>
                <c:pt idx="7328">
                  <c:v>476</c:v>
                </c:pt>
                <c:pt idx="7329">
                  <c:v>457</c:v>
                </c:pt>
                <c:pt idx="7330">
                  <c:v>460</c:v>
                </c:pt>
                <c:pt idx="7331">
                  <c:v>472</c:v>
                </c:pt>
                <c:pt idx="7332">
                  <c:v>457</c:v>
                </c:pt>
                <c:pt idx="7333">
                  <c:v>460</c:v>
                </c:pt>
                <c:pt idx="7334">
                  <c:v>457</c:v>
                </c:pt>
                <c:pt idx="7335">
                  <c:v>464</c:v>
                </c:pt>
                <c:pt idx="7336">
                  <c:v>452</c:v>
                </c:pt>
                <c:pt idx="7337">
                  <c:v>460</c:v>
                </c:pt>
                <c:pt idx="7338">
                  <c:v>460</c:v>
                </c:pt>
                <c:pt idx="7339">
                  <c:v>472</c:v>
                </c:pt>
                <c:pt idx="7340">
                  <c:v>464</c:v>
                </c:pt>
                <c:pt idx="7341">
                  <c:v>445</c:v>
                </c:pt>
                <c:pt idx="7342">
                  <c:v>464</c:v>
                </c:pt>
                <c:pt idx="7343">
                  <c:v>452</c:v>
                </c:pt>
                <c:pt idx="7344">
                  <c:v>457</c:v>
                </c:pt>
                <c:pt idx="7345">
                  <c:v>452</c:v>
                </c:pt>
                <c:pt idx="7346">
                  <c:v>452</c:v>
                </c:pt>
                <c:pt idx="7347">
                  <c:v>452</c:v>
                </c:pt>
                <c:pt idx="7348">
                  <c:v>457</c:v>
                </c:pt>
                <c:pt idx="7349">
                  <c:v>452</c:v>
                </c:pt>
                <c:pt idx="7350">
                  <c:v>457</c:v>
                </c:pt>
                <c:pt idx="7351">
                  <c:v>457</c:v>
                </c:pt>
                <c:pt idx="7352">
                  <c:v>457</c:v>
                </c:pt>
                <c:pt idx="7353">
                  <c:v>460</c:v>
                </c:pt>
                <c:pt idx="7354">
                  <c:v>460</c:v>
                </c:pt>
                <c:pt idx="7355">
                  <c:v>464</c:v>
                </c:pt>
                <c:pt idx="7356">
                  <c:v>457</c:v>
                </c:pt>
                <c:pt idx="7357">
                  <c:v>460</c:v>
                </c:pt>
                <c:pt idx="7358">
                  <c:v>443</c:v>
                </c:pt>
                <c:pt idx="7359">
                  <c:v>460</c:v>
                </c:pt>
                <c:pt idx="7360">
                  <c:v>452</c:v>
                </c:pt>
                <c:pt idx="7361">
                  <c:v>460</c:v>
                </c:pt>
                <c:pt idx="7362">
                  <c:v>472</c:v>
                </c:pt>
                <c:pt idx="7363">
                  <c:v>457</c:v>
                </c:pt>
                <c:pt idx="7364">
                  <c:v>460</c:v>
                </c:pt>
                <c:pt idx="7365">
                  <c:v>452</c:v>
                </c:pt>
                <c:pt idx="7366">
                  <c:v>460</c:v>
                </c:pt>
                <c:pt idx="7367">
                  <c:v>460</c:v>
                </c:pt>
                <c:pt idx="7368">
                  <c:v>460</c:v>
                </c:pt>
                <c:pt idx="7369">
                  <c:v>460</c:v>
                </c:pt>
                <c:pt idx="7370">
                  <c:v>464</c:v>
                </c:pt>
                <c:pt idx="7371">
                  <c:v>457</c:v>
                </c:pt>
                <c:pt idx="7372">
                  <c:v>472</c:v>
                </c:pt>
                <c:pt idx="7373">
                  <c:v>460</c:v>
                </c:pt>
                <c:pt idx="7374">
                  <c:v>457</c:v>
                </c:pt>
                <c:pt idx="7375">
                  <c:v>445</c:v>
                </c:pt>
                <c:pt idx="7376">
                  <c:v>457</c:v>
                </c:pt>
                <c:pt idx="7377">
                  <c:v>457</c:v>
                </c:pt>
                <c:pt idx="7378">
                  <c:v>457</c:v>
                </c:pt>
                <c:pt idx="7379">
                  <c:v>457</c:v>
                </c:pt>
                <c:pt idx="7380">
                  <c:v>457</c:v>
                </c:pt>
                <c:pt idx="7381">
                  <c:v>460</c:v>
                </c:pt>
                <c:pt idx="7382">
                  <c:v>452</c:v>
                </c:pt>
                <c:pt idx="7383">
                  <c:v>464</c:v>
                </c:pt>
                <c:pt idx="7384">
                  <c:v>457</c:v>
                </c:pt>
                <c:pt idx="7385">
                  <c:v>464</c:v>
                </c:pt>
                <c:pt idx="7386">
                  <c:v>472</c:v>
                </c:pt>
                <c:pt idx="7387">
                  <c:v>448</c:v>
                </c:pt>
                <c:pt idx="7388">
                  <c:v>472</c:v>
                </c:pt>
                <c:pt idx="7389">
                  <c:v>472</c:v>
                </c:pt>
                <c:pt idx="7390">
                  <c:v>476</c:v>
                </c:pt>
                <c:pt idx="7391">
                  <c:v>476</c:v>
                </c:pt>
                <c:pt idx="7392">
                  <c:v>460</c:v>
                </c:pt>
                <c:pt idx="7393">
                  <c:v>476</c:v>
                </c:pt>
                <c:pt idx="7394">
                  <c:v>482</c:v>
                </c:pt>
                <c:pt idx="7395">
                  <c:v>482</c:v>
                </c:pt>
                <c:pt idx="7396">
                  <c:v>493</c:v>
                </c:pt>
                <c:pt idx="7397">
                  <c:v>491</c:v>
                </c:pt>
                <c:pt idx="7398">
                  <c:v>491</c:v>
                </c:pt>
                <c:pt idx="7399">
                  <c:v>476</c:v>
                </c:pt>
                <c:pt idx="7400">
                  <c:v>491</c:v>
                </c:pt>
                <c:pt idx="7401">
                  <c:v>493</c:v>
                </c:pt>
                <c:pt idx="7402">
                  <c:v>491</c:v>
                </c:pt>
                <c:pt idx="7403">
                  <c:v>497</c:v>
                </c:pt>
                <c:pt idx="7404">
                  <c:v>491</c:v>
                </c:pt>
                <c:pt idx="7405">
                  <c:v>493</c:v>
                </c:pt>
                <c:pt idx="7406">
                  <c:v>480</c:v>
                </c:pt>
                <c:pt idx="7407">
                  <c:v>502</c:v>
                </c:pt>
                <c:pt idx="7408">
                  <c:v>491</c:v>
                </c:pt>
                <c:pt idx="7409">
                  <c:v>482</c:v>
                </c:pt>
                <c:pt idx="7410">
                  <c:v>491</c:v>
                </c:pt>
                <c:pt idx="7411">
                  <c:v>482</c:v>
                </c:pt>
                <c:pt idx="7412">
                  <c:v>493</c:v>
                </c:pt>
                <c:pt idx="7413">
                  <c:v>493</c:v>
                </c:pt>
                <c:pt idx="7414">
                  <c:v>493</c:v>
                </c:pt>
                <c:pt idx="7415">
                  <c:v>491</c:v>
                </c:pt>
                <c:pt idx="7416">
                  <c:v>493</c:v>
                </c:pt>
                <c:pt idx="7417">
                  <c:v>502</c:v>
                </c:pt>
                <c:pt idx="7418">
                  <c:v>523</c:v>
                </c:pt>
                <c:pt idx="7419">
                  <c:v>502</c:v>
                </c:pt>
                <c:pt idx="7420">
                  <c:v>497</c:v>
                </c:pt>
                <c:pt idx="7421">
                  <c:v>508</c:v>
                </c:pt>
                <c:pt idx="7422">
                  <c:v>502</c:v>
                </c:pt>
                <c:pt idx="7423">
                  <c:v>502</c:v>
                </c:pt>
                <c:pt idx="7424">
                  <c:v>508</c:v>
                </c:pt>
                <c:pt idx="7425">
                  <c:v>502</c:v>
                </c:pt>
                <c:pt idx="7426">
                  <c:v>497</c:v>
                </c:pt>
                <c:pt idx="7427">
                  <c:v>508</c:v>
                </c:pt>
                <c:pt idx="7428">
                  <c:v>482</c:v>
                </c:pt>
                <c:pt idx="7429">
                  <c:v>497</c:v>
                </c:pt>
                <c:pt idx="7430">
                  <c:v>517</c:v>
                </c:pt>
                <c:pt idx="7431">
                  <c:v>502</c:v>
                </c:pt>
                <c:pt idx="7432">
                  <c:v>502</c:v>
                </c:pt>
                <c:pt idx="7433">
                  <c:v>493</c:v>
                </c:pt>
                <c:pt idx="7434">
                  <c:v>508</c:v>
                </c:pt>
                <c:pt idx="7435">
                  <c:v>493</c:v>
                </c:pt>
                <c:pt idx="7436">
                  <c:v>497</c:v>
                </c:pt>
                <c:pt idx="7437">
                  <c:v>497</c:v>
                </c:pt>
                <c:pt idx="7438">
                  <c:v>493</c:v>
                </c:pt>
                <c:pt idx="7439">
                  <c:v>491</c:v>
                </c:pt>
                <c:pt idx="7440">
                  <c:v>482</c:v>
                </c:pt>
                <c:pt idx="7441">
                  <c:v>508</c:v>
                </c:pt>
                <c:pt idx="7442">
                  <c:v>491</c:v>
                </c:pt>
                <c:pt idx="7443">
                  <c:v>491</c:v>
                </c:pt>
                <c:pt idx="7444">
                  <c:v>482</c:v>
                </c:pt>
                <c:pt idx="7445">
                  <c:v>482</c:v>
                </c:pt>
                <c:pt idx="7446">
                  <c:v>482</c:v>
                </c:pt>
                <c:pt idx="7447">
                  <c:v>497</c:v>
                </c:pt>
                <c:pt idx="7448">
                  <c:v>497</c:v>
                </c:pt>
                <c:pt idx="7449">
                  <c:v>497</c:v>
                </c:pt>
                <c:pt idx="7450">
                  <c:v>493</c:v>
                </c:pt>
                <c:pt idx="7451">
                  <c:v>502</c:v>
                </c:pt>
                <c:pt idx="7452">
                  <c:v>508</c:v>
                </c:pt>
                <c:pt idx="7453">
                  <c:v>517</c:v>
                </c:pt>
                <c:pt idx="7454">
                  <c:v>523</c:v>
                </c:pt>
                <c:pt idx="7455">
                  <c:v>508</c:v>
                </c:pt>
                <c:pt idx="7456">
                  <c:v>508</c:v>
                </c:pt>
                <c:pt idx="7457">
                  <c:v>482</c:v>
                </c:pt>
                <c:pt idx="7458">
                  <c:v>502</c:v>
                </c:pt>
                <c:pt idx="7459">
                  <c:v>497</c:v>
                </c:pt>
                <c:pt idx="7460">
                  <c:v>497</c:v>
                </c:pt>
                <c:pt idx="7461">
                  <c:v>502</c:v>
                </c:pt>
                <c:pt idx="7462">
                  <c:v>502</c:v>
                </c:pt>
                <c:pt idx="7463">
                  <c:v>508</c:v>
                </c:pt>
                <c:pt idx="7464">
                  <c:v>508</c:v>
                </c:pt>
                <c:pt idx="7465">
                  <c:v>517</c:v>
                </c:pt>
                <c:pt idx="7466">
                  <c:v>508</c:v>
                </c:pt>
                <c:pt idx="7467">
                  <c:v>497</c:v>
                </c:pt>
                <c:pt idx="7468">
                  <c:v>502</c:v>
                </c:pt>
                <c:pt idx="7469">
                  <c:v>502</c:v>
                </c:pt>
                <c:pt idx="7470">
                  <c:v>493</c:v>
                </c:pt>
                <c:pt idx="7471">
                  <c:v>508</c:v>
                </c:pt>
                <c:pt idx="7472">
                  <c:v>502</c:v>
                </c:pt>
                <c:pt idx="7473">
                  <c:v>502</c:v>
                </c:pt>
                <c:pt idx="7474">
                  <c:v>482</c:v>
                </c:pt>
                <c:pt idx="7475">
                  <c:v>517</c:v>
                </c:pt>
                <c:pt idx="7476">
                  <c:v>502</c:v>
                </c:pt>
                <c:pt idx="7477">
                  <c:v>497</c:v>
                </c:pt>
                <c:pt idx="7478">
                  <c:v>502</c:v>
                </c:pt>
                <c:pt idx="7479">
                  <c:v>493</c:v>
                </c:pt>
                <c:pt idx="7480">
                  <c:v>497</c:v>
                </c:pt>
                <c:pt idx="7481">
                  <c:v>502</c:v>
                </c:pt>
                <c:pt idx="7482">
                  <c:v>502</c:v>
                </c:pt>
                <c:pt idx="7483">
                  <c:v>502</c:v>
                </c:pt>
                <c:pt idx="7484">
                  <c:v>502</c:v>
                </c:pt>
                <c:pt idx="7485">
                  <c:v>508</c:v>
                </c:pt>
                <c:pt idx="7486">
                  <c:v>536</c:v>
                </c:pt>
                <c:pt idx="7487">
                  <c:v>497</c:v>
                </c:pt>
                <c:pt idx="7488">
                  <c:v>493</c:v>
                </c:pt>
                <c:pt idx="7489">
                  <c:v>493</c:v>
                </c:pt>
                <c:pt idx="7490">
                  <c:v>491</c:v>
                </c:pt>
                <c:pt idx="7491">
                  <c:v>491</c:v>
                </c:pt>
                <c:pt idx="7492">
                  <c:v>482</c:v>
                </c:pt>
                <c:pt idx="7493">
                  <c:v>491</c:v>
                </c:pt>
                <c:pt idx="7494">
                  <c:v>482</c:v>
                </c:pt>
                <c:pt idx="7495">
                  <c:v>493</c:v>
                </c:pt>
                <c:pt idx="7496">
                  <c:v>480</c:v>
                </c:pt>
                <c:pt idx="7497">
                  <c:v>493</c:v>
                </c:pt>
                <c:pt idx="7498">
                  <c:v>497</c:v>
                </c:pt>
                <c:pt idx="7499">
                  <c:v>497</c:v>
                </c:pt>
                <c:pt idx="7500">
                  <c:v>497</c:v>
                </c:pt>
                <c:pt idx="7501">
                  <c:v>491</c:v>
                </c:pt>
                <c:pt idx="7502">
                  <c:v>497</c:v>
                </c:pt>
                <c:pt idx="7503">
                  <c:v>493</c:v>
                </c:pt>
                <c:pt idx="7504">
                  <c:v>497</c:v>
                </c:pt>
                <c:pt idx="7505">
                  <c:v>491</c:v>
                </c:pt>
                <c:pt idx="7506">
                  <c:v>493</c:v>
                </c:pt>
                <c:pt idx="7507">
                  <c:v>493</c:v>
                </c:pt>
                <c:pt idx="7508">
                  <c:v>493</c:v>
                </c:pt>
                <c:pt idx="7509">
                  <c:v>508</c:v>
                </c:pt>
                <c:pt idx="7510">
                  <c:v>497</c:v>
                </c:pt>
                <c:pt idx="7511">
                  <c:v>497</c:v>
                </c:pt>
                <c:pt idx="7512">
                  <c:v>497</c:v>
                </c:pt>
                <c:pt idx="7513">
                  <c:v>517</c:v>
                </c:pt>
                <c:pt idx="7514">
                  <c:v>497</c:v>
                </c:pt>
                <c:pt idx="7515">
                  <c:v>508</c:v>
                </c:pt>
                <c:pt idx="7516">
                  <c:v>502</c:v>
                </c:pt>
                <c:pt idx="7517">
                  <c:v>508</c:v>
                </c:pt>
                <c:pt idx="7518">
                  <c:v>493</c:v>
                </c:pt>
                <c:pt idx="7519">
                  <c:v>508</c:v>
                </c:pt>
                <c:pt idx="7520">
                  <c:v>536</c:v>
                </c:pt>
                <c:pt idx="7521">
                  <c:v>502</c:v>
                </c:pt>
                <c:pt idx="7522">
                  <c:v>517</c:v>
                </c:pt>
                <c:pt idx="7523">
                  <c:v>493</c:v>
                </c:pt>
                <c:pt idx="7524">
                  <c:v>508</c:v>
                </c:pt>
                <c:pt idx="7525">
                  <c:v>502</c:v>
                </c:pt>
                <c:pt idx="7526">
                  <c:v>502</c:v>
                </c:pt>
                <c:pt idx="7527">
                  <c:v>493</c:v>
                </c:pt>
                <c:pt idx="7528">
                  <c:v>493</c:v>
                </c:pt>
                <c:pt idx="7529">
                  <c:v>493</c:v>
                </c:pt>
                <c:pt idx="7530">
                  <c:v>497</c:v>
                </c:pt>
                <c:pt idx="7531">
                  <c:v>497</c:v>
                </c:pt>
                <c:pt idx="7532">
                  <c:v>502</c:v>
                </c:pt>
                <c:pt idx="7533">
                  <c:v>497</c:v>
                </c:pt>
                <c:pt idx="7534">
                  <c:v>497</c:v>
                </c:pt>
                <c:pt idx="7535">
                  <c:v>493</c:v>
                </c:pt>
                <c:pt idx="7536">
                  <c:v>493</c:v>
                </c:pt>
                <c:pt idx="7537">
                  <c:v>491</c:v>
                </c:pt>
                <c:pt idx="7538">
                  <c:v>482</c:v>
                </c:pt>
                <c:pt idx="7539">
                  <c:v>497</c:v>
                </c:pt>
                <c:pt idx="7540">
                  <c:v>480</c:v>
                </c:pt>
                <c:pt idx="7541">
                  <c:v>482</c:v>
                </c:pt>
                <c:pt idx="7542">
                  <c:v>491</c:v>
                </c:pt>
                <c:pt idx="7543">
                  <c:v>508</c:v>
                </c:pt>
                <c:pt idx="7544">
                  <c:v>482</c:v>
                </c:pt>
                <c:pt idx="7545">
                  <c:v>482</c:v>
                </c:pt>
                <c:pt idx="7546">
                  <c:v>497</c:v>
                </c:pt>
                <c:pt idx="7547">
                  <c:v>493</c:v>
                </c:pt>
                <c:pt idx="7548">
                  <c:v>502</c:v>
                </c:pt>
                <c:pt idx="7549">
                  <c:v>508</c:v>
                </c:pt>
                <c:pt idx="7550">
                  <c:v>517</c:v>
                </c:pt>
                <c:pt idx="7551">
                  <c:v>508</c:v>
                </c:pt>
                <c:pt idx="7552">
                  <c:v>493</c:v>
                </c:pt>
                <c:pt idx="7553">
                  <c:v>502</c:v>
                </c:pt>
                <c:pt idx="7554">
                  <c:v>502</c:v>
                </c:pt>
                <c:pt idx="7555">
                  <c:v>508</c:v>
                </c:pt>
                <c:pt idx="7556">
                  <c:v>502</c:v>
                </c:pt>
                <c:pt idx="7557">
                  <c:v>502</c:v>
                </c:pt>
                <c:pt idx="7558">
                  <c:v>508</c:v>
                </c:pt>
                <c:pt idx="7559">
                  <c:v>523</c:v>
                </c:pt>
                <c:pt idx="7560">
                  <c:v>526</c:v>
                </c:pt>
                <c:pt idx="7561">
                  <c:v>526</c:v>
                </c:pt>
                <c:pt idx="7562">
                  <c:v>526</c:v>
                </c:pt>
                <c:pt idx="7563">
                  <c:v>542</c:v>
                </c:pt>
                <c:pt idx="7564">
                  <c:v>536</c:v>
                </c:pt>
                <c:pt idx="7565">
                  <c:v>542</c:v>
                </c:pt>
                <c:pt idx="7566">
                  <c:v>549</c:v>
                </c:pt>
                <c:pt idx="7567">
                  <c:v>536</c:v>
                </c:pt>
                <c:pt idx="7568">
                  <c:v>536</c:v>
                </c:pt>
                <c:pt idx="7569">
                  <c:v>523</c:v>
                </c:pt>
                <c:pt idx="7570">
                  <c:v>542</c:v>
                </c:pt>
                <c:pt idx="7571">
                  <c:v>530</c:v>
                </c:pt>
                <c:pt idx="7572">
                  <c:v>542</c:v>
                </c:pt>
                <c:pt idx="7573">
                  <c:v>536</c:v>
                </c:pt>
                <c:pt idx="7574">
                  <c:v>530</c:v>
                </c:pt>
                <c:pt idx="7575">
                  <c:v>536</c:v>
                </c:pt>
                <c:pt idx="7576">
                  <c:v>546</c:v>
                </c:pt>
                <c:pt idx="7577">
                  <c:v>536</c:v>
                </c:pt>
                <c:pt idx="7578">
                  <c:v>542</c:v>
                </c:pt>
                <c:pt idx="7579">
                  <c:v>536</c:v>
                </c:pt>
                <c:pt idx="7580">
                  <c:v>546</c:v>
                </c:pt>
                <c:pt idx="7581">
                  <c:v>549</c:v>
                </c:pt>
                <c:pt idx="7582">
                  <c:v>546</c:v>
                </c:pt>
                <c:pt idx="7583">
                  <c:v>564</c:v>
                </c:pt>
                <c:pt idx="7584">
                  <c:v>555</c:v>
                </c:pt>
                <c:pt idx="7585">
                  <c:v>549</c:v>
                </c:pt>
                <c:pt idx="7586">
                  <c:v>542</c:v>
                </c:pt>
                <c:pt idx="7587">
                  <c:v>555</c:v>
                </c:pt>
                <c:pt idx="7588">
                  <c:v>542</c:v>
                </c:pt>
                <c:pt idx="7589">
                  <c:v>546</c:v>
                </c:pt>
                <c:pt idx="7590">
                  <c:v>542</c:v>
                </c:pt>
                <c:pt idx="7591">
                  <c:v>526</c:v>
                </c:pt>
                <c:pt idx="7592">
                  <c:v>546</c:v>
                </c:pt>
                <c:pt idx="7593">
                  <c:v>546</c:v>
                </c:pt>
                <c:pt idx="7594">
                  <c:v>549</c:v>
                </c:pt>
                <c:pt idx="7595">
                  <c:v>542</c:v>
                </c:pt>
                <c:pt idx="7596">
                  <c:v>530</c:v>
                </c:pt>
                <c:pt idx="7597">
                  <c:v>536</c:v>
                </c:pt>
                <c:pt idx="7598">
                  <c:v>530</c:v>
                </c:pt>
                <c:pt idx="7599">
                  <c:v>526</c:v>
                </c:pt>
                <c:pt idx="7600">
                  <c:v>542</c:v>
                </c:pt>
                <c:pt idx="7601">
                  <c:v>526</c:v>
                </c:pt>
                <c:pt idx="7602">
                  <c:v>523</c:v>
                </c:pt>
                <c:pt idx="7603">
                  <c:v>523</c:v>
                </c:pt>
                <c:pt idx="7604">
                  <c:v>517</c:v>
                </c:pt>
                <c:pt idx="7605">
                  <c:v>523</c:v>
                </c:pt>
                <c:pt idx="7606">
                  <c:v>502</c:v>
                </c:pt>
                <c:pt idx="7607">
                  <c:v>523</c:v>
                </c:pt>
                <c:pt idx="7608">
                  <c:v>497</c:v>
                </c:pt>
                <c:pt idx="7609">
                  <c:v>523</c:v>
                </c:pt>
                <c:pt idx="7610">
                  <c:v>526</c:v>
                </c:pt>
                <c:pt idx="7611">
                  <c:v>517</c:v>
                </c:pt>
                <c:pt idx="7612">
                  <c:v>526</c:v>
                </c:pt>
                <c:pt idx="7613">
                  <c:v>497</c:v>
                </c:pt>
                <c:pt idx="7614">
                  <c:v>523</c:v>
                </c:pt>
                <c:pt idx="7615">
                  <c:v>517</c:v>
                </c:pt>
                <c:pt idx="7616">
                  <c:v>517</c:v>
                </c:pt>
                <c:pt idx="7617">
                  <c:v>526</c:v>
                </c:pt>
                <c:pt idx="7618">
                  <c:v>517</c:v>
                </c:pt>
                <c:pt idx="7619">
                  <c:v>523</c:v>
                </c:pt>
                <c:pt idx="7620">
                  <c:v>526</c:v>
                </c:pt>
                <c:pt idx="7621">
                  <c:v>517</c:v>
                </c:pt>
                <c:pt idx="7622">
                  <c:v>523</c:v>
                </c:pt>
                <c:pt idx="7623">
                  <c:v>523</c:v>
                </c:pt>
                <c:pt idx="7624">
                  <c:v>523</c:v>
                </c:pt>
                <c:pt idx="7625">
                  <c:v>523</c:v>
                </c:pt>
                <c:pt idx="7626">
                  <c:v>517</c:v>
                </c:pt>
                <c:pt idx="7627">
                  <c:v>530</c:v>
                </c:pt>
                <c:pt idx="7628">
                  <c:v>523</c:v>
                </c:pt>
                <c:pt idx="7629">
                  <c:v>526</c:v>
                </c:pt>
                <c:pt idx="7630">
                  <c:v>523</c:v>
                </c:pt>
                <c:pt idx="7631">
                  <c:v>530</c:v>
                </c:pt>
                <c:pt idx="7632">
                  <c:v>530</c:v>
                </c:pt>
                <c:pt idx="7633">
                  <c:v>536</c:v>
                </c:pt>
                <c:pt idx="7634">
                  <c:v>542</c:v>
                </c:pt>
                <c:pt idx="7635">
                  <c:v>517</c:v>
                </c:pt>
                <c:pt idx="7636">
                  <c:v>526</c:v>
                </c:pt>
                <c:pt idx="7637">
                  <c:v>526</c:v>
                </c:pt>
                <c:pt idx="7638">
                  <c:v>526</c:v>
                </c:pt>
                <c:pt idx="7639">
                  <c:v>523</c:v>
                </c:pt>
                <c:pt idx="7640">
                  <c:v>517</c:v>
                </c:pt>
                <c:pt idx="7641">
                  <c:v>517</c:v>
                </c:pt>
                <c:pt idx="7642">
                  <c:v>508</c:v>
                </c:pt>
                <c:pt idx="7643">
                  <c:v>517</c:v>
                </c:pt>
                <c:pt idx="7644">
                  <c:v>517</c:v>
                </c:pt>
                <c:pt idx="7645">
                  <c:v>502</c:v>
                </c:pt>
                <c:pt idx="7646">
                  <c:v>502</c:v>
                </c:pt>
                <c:pt idx="7647">
                  <c:v>517</c:v>
                </c:pt>
                <c:pt idx="7648">
                  <c:v>517</c:v>
                </c:pt>
                <c:pt idx="7649">
                  <c:v>517</c:v>
                </c:pt>
                <c:pt idx="7650">
                  <c:v>497</c:v>
                </c:pt>
                <c:pt idx="7651">
                  <c:v>508</c:v>
                </c:pt>
                <c:pt idx="7652">
                  <c:v>493</c:v>
                </c:pt>
                <c:pt idx="7653">
                  <c:v>508</c:v>
                </c:pt>
                <c:pt idx="7654">
                  <c:v>517</c:v>
                </c:pt>
                <c:pt idx="7655">
                  <c:v>526</c:v>
                </c:pt>
                <c:pt idx="7656">
                  <c:v>517</c:v>
                </c:pt>
                <c:pt idx="7657">
                  <c:v>502</c:v>
                </c:pt>
                <c:pt idx="7658">
                  <c:v>526</c:v>
                </c:pt>
                <c:pt idx="7659">
                  <c:v>517</c:v>
                </c:pt>
                <c:pt idx="7660">
                  <c:v>517</c:v>
                </c:pt>
                <c:pt idx="7661">
                  <c:v>523</c:v>
                </c:pt>
                <c:pt idx="7662">
                  <c:v>508</c:v>
                </c:pt>
                <c:pt idx="7663">
                  <c:v>502</c:v>
                </c:pt>
                <c:pt idx="7664">
                  <c:v>502</c:v>
                </c:pt>
                <c:pt idx="7665">
                  <c:v>517</c:v>
                </c:pt>
                <c:pt idx="7666">
                  <c:v>517</c:v>
                </c:pt>
                <c:pt idx="7667">
                  <c:v>508</c:v>
                </c:pt>
                <c:pt idx="7668">
                  <c:v>530</c:v>
                </c:pt>
                <c:pt idx="7669">
                  <c:v>517</c:v>
                </c:pt>
                <c:pt idx="7670">
                  <c:v>502</c:v>
                </c:pt>
                <c:pt idx="7671">
                  <c:v>523</c:v>
                </c:pt>
                <c:pt idx="7672">
                  <c:v>517</c:v>
                </c:pt>
                <c:pt idx="7673">
                  <c:v>523</c:v>
                </c:pt>
                <c:pt idx="7674">
                  <c:v>502</c:v>
                </c:pt>
                <c:pt idx="7675">
                  <c:v>530</c:v>
                </c:pt>
                <c:pt idx="7676">
                  <c:v>508</c:v>
                </c:pt>
                <c:pt idx="7677">
                  <c:v>523</c:v>
                </c:pt>
                <c:pt idx="7678">
                  <c:v>517</c:v>
                </c:pt>
                <c:pt idx="7679">
                  <c:v>523</c:v>
                </c:pt>
                <c:pt idx="7680">
                  <c:v>523</c:v>
                </c:pt>
                <c:pt idx="7681">
                  <c:v>517</c:v>
                </c:pt>
                <c:pt idx="7682">
                  <c:v>517</c:v>
                </c:pt>
                <c:pt idx="7683">
                  <c:v>508</c:v>
                </c:pt>
                <c:pt idx="7684">
                  <c:v>502</c:v>
                </c:pt>
                <c:pt idx="7685">
                  <c:v>502</c:v>
                </c:pt>
                <c:pt idx="7686">
                  <c:v>493</c:v>
                </c:pt>
                <c:pt idx="7687">
                  <c:v>497</c:v>
                </c:pt>
                <c:pt idx="7688">
                  <c:v>508</c:v>
                </c:pt>
                <c:pt idx="7689">
                  <c:v>502</c:v>
                </c:pt>
                <c:pt idx="7690">
                  <c:v>508</c:v>
                </c:pt>
                <c:pt idx="7691">
                  <c:v>502</c:v>
                </c:pt>
                <c:pt idx="7692">
                  <c:v>508</c:v>
                </c:pt>
                <c:pt idx="7693">
                  <c:v>517</c:v>
                </c:pt>
                <c:pt idx="7694">
                  <c:v>508</c:v>
                </c:pt>
                <c:pt idx="7695">
                  <c:v>523</c:v>
                </c:pt>
                <c:pt idx="7696">
                  <c:v>508</c:v>
                </c:pt>
                <c:pt idx="7697">
                  <c:v>508</c:v>
                </c:pt>
                <c:pt idx="7698">
                  <c:v>508</c:v>
                </c:pt>
                <c:pt idx="7699">
                  <c:v>502</c:v>
                </c:pt>
                <c:pt idx="7700">
                  <c:v>497</c:v>
                </c:pt>
                <c:pt idx="7701">
                  <c:v>497</c:v>
                </c:pt>
                <c:pt idx="7702">
                  <c:v>517</c:v>
                </c:pt>
                <c:pt idx="7703">
                  <c:v>493</c:v>
                </c:pt>
                <c:pt idx="7704">
                  <c:v>508</c:v>
                </c:pt>
                <c:pt idx="7705">
                  <c:v>508</c:v>
                </c:pt>
                <c:pt idx="7706">
                  <c:v>517</c:v>
                </c:pt>
                <c:pt idx="7707">
                  <c:v>508</c:v>
                </c:pt>
                <c:pt idx="7708">
                  <c:v>493</c:v>
                </c:pt>
                <c:pt idx="7709">
                  <c:v>508</c:v>
                </c:pt>
                <c:pt idx="7710">
                  <c:v>517</c:v>
                </c:pt>
                <c:pt idx="7711">
                  <c:v>502</c:v>
                </c:pt>
                <c:pt idx="7712">
                  <c:v>523</c:v>
                </c:pt>
                <c:pt idx="7713">
                  <c:v>502</c:v>
                </c:pt>
                <c:pt idx="7714">
                  <c:v>517</c:v>
                </c:pt>
                <c:pt idx="7715">
                  <c:v>523</c:v>
                </c:pt>
                <c:pt idx="7716">
                  <c:v>517</c:v>
                </c:pt>
                <c:pt idx="7717">
                  <c:v>523</c:v>
                </c:pt>
                <c:pt idx="7718">
                  <c:v>497</c:v>
                </c:pt>
                <c:pt idx="7719">
                  <c:v>502</c:v>
                </c:pt>
                <c:pt idx="7720">
                  <c:v>493</c:v>
                </c:pt>
                <c:pt idx="7721">
                  <c:v>491</c:v>
                </c:pt>
                <c:pt idx="7722">
                  <c:v>491</c:v>
                </c:pt>
                <c:pt idx="7723">
                  <c:v>482</c:v>
                </c:pt>
                <c:pt idx="7724">
                  <c:v>476</c:v>
                </c:pt>
                <c:pt idx="7725">
                  <c:v>472</c:v>
                </c:pt>
                <c:pt idx="7726">
                  <c:v>476</c:v>
                </c:pt>
                <c:pt idx="7727">
                  <c:v>464</c:v>
                </c:pt>
                <c:pt idx="7728">
                  <c:v>464</c:v>
                </c:pt>
                <c:pt idx="7729">
                  <c:v>464</c:v>
                </c:pt>
                <c:pt idx="7730">
                  <c:v>457</c:v>
                </c:pt>
                <c:pt idx="7731">
                  <c:v>457</c:v>
                </c:pt>
                <c:pt idx="7732">
                  <c:v>464</c:v>
                </c:pt>
                <c:pt idx="7733">
                  <c:v>460</c:v>
                </c:pt>
                <c:pt idx="7734">
                  <c:v>460</c:v>
                </c:pt>
                <c:pt idx="7735">
                  <c:v>445</c:v>
                </c:pt>
                <c:pt idx="7736">
                  <c:v>460</c:v>
                </c:pt>
                <c:pt idx="7737">
                  <c:v>448</c:v>
                </c:pt>
                <c:pt idx="7738">
                  <c:v>445</c:v>
                </c:pt>
                <c:pt idx="7739">
                  <c:v>452</c:v>
                </c:pt>
                <c:pt idx="7740">
                  <c:v>445</c:v>
                </c:pt>
                <c:pt idx="7741">
                  <c:v>452</c:v>
                </c:pt>
                <c:pt idx="7742">
                  <c:v>441</c:v>
                </c:pt>
                <c:pt idx="7743">
                  <c:v>452</c:v>
                </c:pt>
                <c:pt idx="7744">
                  <c:v>445</c:v>
                </c:pt>
                <c:pt idx="7745">
                  <c:v>452</c:v>
                </c:pt>
                <c:pt idx="7746">
                  <c:v>452</c:v>
                </c:pt>
                <c:pt idx="7747">
                  <c:v>457</c:v>
                </c:pt>
                <c:pt idx="7748">
                  <c:v>460</c:v>
                </c:pt>
                <c:pt idx="7749">
                  <c:v>460</c:v>
                </c:pt>
                <c:pt idx="7750">
                  <c:v>472</c:v>
                </c:pt>
                <c:pt idx="7751">
                  <c:v>472</c:v>
                </c:pt>
                <c:pt idx="7752">
                  <c:v>460</c:v>
                </c:pt>
                <c:pt idx="7753">
                  <c:v>476</c:v>
                </c:pt>
                <c:pt idx="7754">
                  <c:v>472</c:v>
                </c:pt>
                <c:pt idx="7755">
                  <c:v>464</c:v>
                </c:pt>
                <c:pt idx="7756">
                  <c:v>476</c:v>
                </c:pt>
                <c:pt idx="7757">
                  <c:v>464</c:v>
                </c:pt>
                <c:pt idx="7758">
                  <c:v>480</c:v>
                </c:pt>
                <c:pt idx="7759">
                  <c:v>480</c:v>
                </c:pt>
                <c:pt idx="7760">
                  <c:v>480</c:v>
                </c:pt>
                <c:pt idx="7761">
                  <c:v>482</c:v>
                </c:pt>
                <c:pt idx="7762">
                  <c:v>472</c:v>
                </c:pt>
                <c:pt idx="7763">
                  <c:v>480</c:v>
                </c:pt>
                <c:pt idx="7764">
                  <c:v>464</c:v>
                </c:pt>
                <c:pt idx="7765">
                  <c:v>472</c:v>
                </c:pt>
                <c:pt idx="7766">
                  <c:v>476</c:v>
                </c:pt>
                <c:pt idx="7767">
                  <c:v>480</c:v>
                </c:pt>
                <c:pt idx="7768">
                  <c:v>472</c:v>
                </c:pt>
                <c:pt idx="7769">
                  <c:v>472</c:v>
                </c:pt>
                <c:pt idx="7770">
                  <c:v>493</c:v>
                </c:pt>
                <c:pt idx="7771">
                  <c:v>464</c:v>
                </c:pt>
                <c:pt idx="7772">
                  <c:v>480</c:v>
                </c:pt>
                <c:pt idx="7773">
                  <c:v>480</c:v>
                </c:pt>
                <c:pt idx="7774">
                  <c:v>482</c:v>
                </c:pt>
                <c:pt idx="7775">
                  <c:v>476</c:v>
                </c:pt>
                <c:pt idx="7776">
                  <c:v>476</c:v>
                </c:pt>
                <c:pt idx="7777">
                  <c:v>480</c:v>
                </c:pt>
                <c:pt idx="7778">
                  <c:v>480</c:v>
                </c:pt>
                <c:pt idx="7779">
                  <c:v>476</c:v>
                </c:pt>
                <c:pt idx="7780">
                  <c:v>476</c:v>
                </c:pt>
                <c:pt idx="7781">
                  <c:v>476</c:v>
                </c:pt>
                <c:pt idx="7782">
                  <c:v>476</c:v>
                </c:pt>
                <c:pt idx="7783">
                  <c:v>460</c:v>
                </c:pt>
                <c:pt idx="7784">
                  <c:v>472</c:v>
                </c:pt>
                <c:pt idx="7785">
                  <c:v>476</c:v>
                </c:pt>
                <c:pt idx="7786">
                  <c:v>464</c:v>
                </c:pt>
                <c:pt idx="7787">
                  <c:v>476</c:v>
                </c:pt>
                <c:pt idx="7788">
                  <c:v>464</c:v>
                </c:pt>
                <c:pt idx="7789">
                  <c:v>464</c:v>
                </c:pt>
                <c:pt idx="7790">
                  <c:v>464</c:v>
                </c:pt>
                <c:pt idx="7791">
                  <c:v>472</c:v>
                </c:pt>
                <c:pt idx="7792">
                  <c:v>464</c:v>
                </c:pt>
                <c:pt idx="7793">
                  <c:v>464</c:v>
                </c:pt>
                <c:pt idx="7794">
                  <c:v>480</c:v>
                </c:pt>
                <c:pt idx="7795">
                  <c:v>460</c:v>
                </c:pt>
                <c:pt idx="7796">
                  <c:v>480</c:v>
                </c:pt>
                <c:pt idx="7797">
                  <c:v>480</c:v>
                </c:pt>
                <c:pt idx="7798">
                  <c:v>491</c:v>
                </c:pt>
                <c:pt idx="7799">
                  <c:v>480</c:v>
                </c:pt>
                <c:pt idx="7800">
                  <c:v>472</c:v>
                </c:pt>
                <c:pt idx="7801">
                  <c:v>476</c:v>
                </c:pt>
                <c:pt idx="7802">
                  <c:v>480</c:v>
                </c:pt>
                <c:pt idx="7803">
                  <c:v>464</c:v>
                </c:pt>
                <c:pt idx="7804">
                  <c:v>476</c:v>
                </c:pt>
                <c:pt idx="7805">
                  <c:v>472</c:v>
                </c:pt>
                <c:pt idx="7806">
                  <c:v>460</c:v>
                </c:pt>
                <c:pt idx="7807">
                  <c:v>464</c:v>
                </c:pt>
                <c:pt idx="7808">
                  <c:v>460</c:v>
                </c:pt>
                <c:pt idx="7809">
                  <c:v>457</c:v>
                </c:pt>
                <c:pt idx="7810">
                  <c:v>448</c:v>
                </c:pt>
                <c:pt idx="7811">
                  <c:v>460</c:v>
                </c:pt>
                <c:pt idx="7812">
                  <c:v>445</c:v>
                </c:pt>
                <c:pt idx="7813">
                  <c:v>457</c:v>
                </c:pt>
                <c:pt idx="7814">
                  <c:v>457</c:v>
                </c:pt>
                <c:pt idx="7815">
                  <c:v>452</c:v>
                </c:pt>
                <c:pt idx="7816">
                  <c:v>457</c:v>
                </c:pt>
                <c:pt idx="7817">
                  <c:v>443</c:v>
                </c:pt>
                <c:pt idx="7818">
                  <c:v>452</c:v>
                </c:pt>
                <c:pt idx="7819">
                  <c:v>445</c:v>
                </c:pt>
                <c:pt idx="7820">
                  <c:v>448</c:v>
                </c:pt>
                <c:pt idx="7821">
                  <c:v>448</c:v>
                </c:pt>
                <c:pt idx="7822">
                  <c:v>452</c:v>
                </c:pt>
                <c:pt idx="7823">
                  <c:v>457</c:v>
                </c:pt>
                <c:pt idx="7824">
                  <c:v>452</c:v>
                </c:pt>
                <c:pt idx="7825">
                  <c:v>457</c:v>
                </c:pt>
                <c:pt idx="7826">
                  <c:v>452</c:v>
                </c:pt>
                <c:pt idx="7827">
                  <c:v>457</c:v>
                </c:pt>
                <c:pt idx="7828">
                  <c:v>441</c:v>
                </c:pt>
                <c:pt idx="7829">
                  <c:v>443</c:v>
                </c:pt>
                <c:pt idx="7830">
                  <c:v>445</c:v>
                </c:pt>
                <c:pt idx="7831">
                  <c:v>443</c:v>
                </c:pt>
                <c:pt idx="7832">
                  <c:v>441</c:v>
                </c:pt>
                <c:pt idx="7833">
                  <c:v>445</c:v>
                </c:pt>
                <c:pt idx="7834">
                  <c:v>443</c:v>
                </c:pt>
                <c:pt idx="7835">
                  <c:v>452</c:v>
                </c:pt>
                <c:pt idx="7836">
                  <c:v>443</c:v>
                </c:pt>
                <c:pt idx="7837">
                  <c:v>448</c:v>
                </c:pt>
                <c:pt idx="7838">
                  <c:v>457</c:v>
                </c:pt>
                <c:pt idx="7839">
                  <c:v>445</c:v>
                </c:pt>
                <c:pt idx="7840">
                  <c:v>448</c:v>
                </c:pt>
                <c:pt idx="7841">
                  <c:v>435</c:v>
                </c:pt>
                <c:pt idx="7842">
                  <c:v>445</c:v>
                </c:pt>
                <c:pt idx="7843">
                  <c:v>443</c:v>
                </c:pt>
                <c:pt idx="7844">
                  <c:v>441</c:v>
                </c:pt>
                <c:pt idx="7845">
                  <c:v>435</c:v>
                </c:pt>
                <c:pt idx="7846">
                  <c:v>441</c:v>
                </c:pt>
                <c:pt idx="7847">
                  <c:v>435</c:v>
                </c:pt>
                <c:pt idx="7848">
                  <c:v>441</c:v>
                </c:pt>
                <c:pt idx="7849">
                  <c:v>445</c:v>
                </c:pt>
                <c:pt idx="7850">
                  <c:v>433</c:v>
                </c:pt>
                <c:pt idx="7851">
                  <c:v>435</c:v>
                </c:pt>
                <c:pt idx="7852">
                  <c:v>435</c:v>
                </c:pt>
                <c:pt idx="7853">
                  <c:v>427</c:v>
                </c:pt>
                <c:pt idx="7854">
                  <c:v>578</c:v>
                </c:pt>
                <c:pt idx="7855">
                  <c:v>433</c:v>
                </c:pt>
                <c:pt idx="7856">
                  <c:v>420</c:v>
                </c:pt>
                <c:pt idx="7857">
                  <c:v>424</c:v>
                </c:pt>
                <c:pt idx="7858">
                  <c:v>415</c:v>
                </c:pt>
                <c:pt idx="7859">
                  <c:v>424</c:v>
                </c:pt>
                <c:pt idx="7860">
                  <c:v>433</c:v>
                </c:pt>
                <c:pt idx="7861">
                  <c:v>420</c:v>
                </c:pt>
                <c:pt idx="7862">
                  <c:v>427</c:v>
                </c:pt>
                <c:pt idx="7863">
                  <c:v>424</c:v>
                </c:pt>
                <c:pt idx="7864">
                  <c:v>424</c:v>
                </c:pt>
                <c:pt idx="7865">
                  <c:v>409</c:v>
                </c:pt>
                <c:pt idx="7866">
                  <c:v>427</c:v>
                </c:pt>
                <c:pt idx="7867">
                  <c:v>415</c:v>
                </c:pt>
                <c:pt idx="7868">
                  <c:v>427</c:v>
                </c:pt>
                <c:pt idx="7869">
                  <c:v>427</c:v>
                </c:pt>
                <c:pt idx="7870">
                  <c:v>433</c:v>
                </c:pt>
                <c:pt idx="7871">
                  <c:v>433</c:v>
                </c:pt>
                <c:pt idx="7872">
                  <c:v>435</c:v>
                </c:pt>
                <c:pt idx="7873">
                  <c:v>433</c:v>
                </c:pt>
                <c:pt idx="7874">
                  <c:v>435</c:v>
                </c:pt>
                <c:pt idx="7875">
                  <c:v>433</c:v>
                </c:pt>
                <c:pt idx="7876">
                  <c:v>443</c:v>
                </c:pt>
                <c:pt idx="7877">
                  <c:v>443</c:v>
                </c:pt>
                <c:pt idx="7878">
                  <c:v>441</c:v>
                </c:pt>
                <c:pt idx="7879">
                  <c:v>445</c:v>
                </c:pt>
                <c:pt idx="7880">
                  <c:v>443</c:v>
                </c:pt>
                <c:pt idx="7881">
                  <c:v>445</c:v>
                </c:pt>
                <c:pt idx="7882">
                  <c:v>435</c:v>
                </c:pt>
                <c:pt idx="7883">
                  <c:v>448</c:v>
                </c:pt>
                <c:pt idx="7884">
                  <c:v>448</c:v>
                </c:pt>
                <c:pt idx="7885">
                  <c:v>445</c:v>
                </c:pt>
                <c:pt idx="7886">
                  <c:v>452</c:v>
                </c:pt>
                <c:pt idx="7887">
                  <c:v>445</c:v>
                </c:pt>
                <c:pt idx="7888">
                  <c:v>448</c:v>
                </c:pt>
                <c:pt idx="7889">
                  <c:v>441</c:v>
                </c:pt>
                <c:pt idx="7890">
                  <c:v>452</c:v>
                </c:pt>
                <c:pt idx="7891">
                  <c:v>448</c:v>
                </c:pt>
                <c:pt idx="7892">
                  <c:v>452</c:v>
                </c:pt>
                <c:pt idx="7893">
                  <c:v>452</c:v>
                </c:pt>
                <c:pt idx="7894">
                  <c:v>457</c:v>
                </c:pt>
                <c:pt idx="7895">
                  <c:v>457</c:v>
                </c:pt>
                <c:pt idx="7896">
                  <c:v>457</c:v>
                </c:pt>
                <c:pt idx="7897">
                  <c:v>464</c:v>
                </c:pt>
                <c:pt idx="7898">
                  <c:v>460</c:v>
                </c:pt>
                <c:pt idx="7899">
                  <c:v>472</c:v>
                </c:pt>
                <c:pt idx="7900">
                  <c:v>472</c:v>
                </c:pt>
                <c:pt idx="7901">
                  <c:v>460</c:v>
                </c:pt>
                <c:pt idx="7902">
                  <c:v>464</c:v>
                </c:pt>
                <c:pt idx="7903">
                  <c:v>476</c:v>
                </c:pt>
                <c:pt idx="7904">
                  <c:v>464</c:v>
                </c:pt>
                <c:pt idx="7905">
                  <c:v>491</c:v>
                </c:pt>
                <c:pt idx="7906">
                  <c:v>460</c:v>
                </c:pt>
                <c:pt idx="7907">
                  <c:v>460</c:v>
                </c:pt>
                <c:pt idx="7908">
                  <c:v>457</c:v>
                </c:pt>
                <c:pt idx="7909">
                  <c:v>452</c:v>
                </c:pt>
                <c:pt idx="7910">
                  <c:v>464</c:v>
                </c:pt>
                <c:pt idx="7911">
                  <c:v>452</c:v>
                </c:pt>
                <c:pt idx="7912">
                  <c:v>457</c:v>
                </c:pt>
                <c:pt idx="7913">
                  <c:v>443</c:v>
                </c:pt>
                <c:pt idx="7914">
                  <c:v>460</c:v>
                </c:pt>
                <c:pt idx="7915">
                  <c:v>452</c:v>
                </c:pt>
                <c:pt idx="7916">
                  <c:v>460</c:v>
                </c:pt>
                <c:pt idx="7917">
                  <c:v>464</c:v>
                </c:pt>
                <c:pt idx="7918">
                  <c:v>452</c:v>
                </c:pt>
                <c:pt idx="7919">
                  <c:v>452</c:v>
                </c:pt>
                <c:pt idx="7920">
                  <c:v>452</c:v>
                </c:pt>
                <c:pt idx="7921">
                  <c:v>464</c:v>
                </c:pt>
                <c:pt idx="7922">
                  <c:v>452</c:v>
                </c:pt>
                <c:pt idx="7923">
                  <c:v>452</c:v>
                </c:pt>
                <c:pt idx="7924">
                  <c:v>452</c:v>
                </c:pt>
                <c:pt idx="7925">
                  <c:v>448</c:v>
                </c:pt>
                <c:pt idx="7926">
                  <c:v>452</c:v>
                </c:pt>
                <c:pt idx="7927">
                  <c:v>460</c:v>
                </c:pt>
                <c:pt idx="7928">
                  <c:v>472</c:v>
                </c:pt>
                <c:pt idx="7929">
                  <c:v>460</c:v>
                </c:pt>
                <c:pt idx="7930">
                  <c:v>448</c:v>
                </c:pt>
                <c:pt idx="7931">
                  <c:v>457</c:v>
                </c:pt>
                <c:pt idx="7932">
                  <c:v>452</c:v>
                </c:pt>
                <c:pt idx="7933">
                  <c:v>452</c:v>
                </c:pt>
                <c:pt idx="7934">
                  <c:v>452</c:v>
                </c:pt>
                <c:pt idx="7935">
                  <c:v>448</c:v>
                </c:pt>
                <c:pt idx="7936">
                  <c:v>448</c:v>
                </c:pt>
                <c:pt idx="7937">
                  <c:v>441</c:v>
                </c:pt>
                <c:pt idx="7938">
                  <c:v>457</c:v>
                </c:pt>
                <c:pt idx="7939">
                  <c:v>472</c:v>
                </c:pt>
                <c:pt idx="7940">
                  <c:v>460</c:v>
                </c:pt>
                <c:pt idx="7941">
                  <c:v>480</c:v>
                </c:pt>
                <c:pt idx="7942">
                  <c:v>472</c:v>
                </c:pt>
                <c:pt idx="7943">
                  <c:v>476</c:v>
                </c:pt>
                <c:pt idx="7944">
                  <c:v>476</c:v>
                </c:pt>
                <c:pt idx="7945">
                  <c:v>476</c:v>
                </c:pt>
                <c:pt idx="7946">
                  <c:v>476</c:v>
                </c:pt>
                <c:pt idx="7947">
                  <c:v>480</c:v>
                </c:pt>
                <c:pt idx="7948">
                  <c:v>480</c:v>
                </c:pt>
                <c:pt idx="7949">
                  <c:v>491</c:v>
                </c:pt>
                <c:pt idx="7950">
                  <c:v>497</c:v>
                </c:pt>
                <c:pt idx="7951">
                  <c:v>482</c:v>
                </c:pt>
                <c:pt idx="7952">
                  <c:v>482</c:v>
                </c:pt>
                <c:pt idx="7953">
                  <c:v>480</c:v>
                </c:pt>
                <c:pt idx="7954">
                  <c:v>480</c:v>
                </c:pt>
                <c:pt idx="7955">
                  <c:v>480</c:v>
                </c:pt>
                <c:pt idx="7956">
                  <c:v>491</c:v>
                </c:pt>
                <c:pt idx="7957">
                  <c:v>472</c:v>
                </c:pt>
                <c:pt idx="7958">
                  <c:v>482</c:v>
                </c:pt>
                <c:pt idx="7959">
                  <c:v>472</c:v>
                </c:pt>
                <c:pt idx="7960">
                  <c:v>476</c:v>
                </c:pt>
                <c:pt idx="7961">
                  <c:v>482</c:v>
                </c:pt>
                <c:pt idx="7962">
                  <c:v>480</c:v>
                </c:pt>
                <c:pt idx="7963">
                  <c:v>491</c:v>
                </c:pt>
                <c:pt idx="7964">
                  <c:v>457</c:v>
                </c:pt>
                <c:pt idx="7965">
                  <c:v>482</c:v>
                </c:pt>
                <c:pt idx="7966">
                  <c:v>476</c:v>
                </c:pt>
                <c:pt idx="7967">
                  <c:v>480</c:v>
                </c:pt>
                <c:pt idx="7968">
                  <c:v>482</c:v>
                </c:pt>
                <c:pt idx="7969">
                  <c:v>480</c:v>
                </c:pt>
                <c:pt idx="7970">
                  <c:v>480</c:v>
                </c:pt>
                <c:pt idx="7971">
                  <c:v>480</c:v>
                </c:pt>
                <c:pt idx="7972">
                  <c:v>476</c:v>
                </c:pt>
                <c:pt idx="7973">
                  <c:v>476</c:v>
                </c:pt>
                <c:pt idx="7974">
                  <c:v>472</c:v>
                </c:pt>
                <c:pt idx="7975">
                  <c:v>476</c:v>
                </c:pt>
                <c:pt idx="7976">
                  <c:v>476</c:v>
                </c:pt>
                <c:pt idx="7977">
                  <c:v>464</c:v>
                </c:pt>
                <c:pt idx="7978">
                  <c:v>476</c:v>
                </c:pt>
                <c:pt idx="7979">
                  <c:v>464</c:v>
                </c:pt>
                <c:pt idx="7980">
                  <c:v>476</c:v>
                </c:pt>
                <c:pt idx="7981">
                  <c:v>457</c:v>
                </c:pt>
                <c:pt idx="7982">
                  <c:v>482</c:v>
                </c:pt>
                <c:pt idx="7983">
                  <c:v>476</c:v>
                </c:pt>
                <c:pt idx="7984">
                  <c:v>493</c:v>
                </c:pt>
                <c:pt idx="7985">
                  <c:v>480</c:v>
                </c:pt>
                <c:pt idx="7986">
                  <c:v>476</c:v>
                </c:pt>
                <c:pt idx="7987">
                  <c:v>480</c:v>
                </c:pt>
                <c:pt idx="7988">
                  <c:v>480</c:v>
                </c:pt>
                <c:pt idx="7989">
                  <c:v>480</c:v>
                </c:pt>
                <c:pt idx="7990">
                  <c:v>480</c:v>
                </c:pt>
                <c:pt idx="7991">
                  <c:v>480</c:v>
                </c:pt>
                <c:pt idx="7992">
                  <c:v>482</c:v>
                </c:pt>
                <c:pt idx="7993">
                  <c:v>476</c:v>
                </c:pt>
                <c:pt idx="7994">
                  <c:v>480</c:v>
                </c:pt>
                <c:pt idx="7995">
                  <c:v>491</c:v>
                </c:pt>
                <c:pt idx="7996">
                  <c:v>493</c:v>
                </c:pt>
                <c:pt idx="7997">
                  <c:v>491</c:v>
                </c:pt>
                <c:pt idx="7998">
                  <c:v>482</c:v>
                </c:pt>
                <c:pt idx="7999">
                  <c:v>491</c:v>
                </c:pt>
                <c:pt idx="8000">
                  <c:v>493</c:v>
                </c:pt>
                <c:pt idx="8001">
                  <c:v>491</c:v>
                </c:pt>
                <c:pt idx="8002">
                  <c:v>493</c:v>
                </c:pt>
                <c:pt idx="8003">
                  <c:v>480</c:v>
                </c:pt>
                <c:pt idx="8004">
                  <c:v>493</c:v>
                </c:pt>
                <c:pt idx="8005">
                  <c:v>476</c:v>
                </c:pt>
                <c:pt idx="8006">
                  <c:v>472</c:v>
                </c:pt>
                <c:pt idx="8007">
                  <c:v>476</c:v>
                </c:pt>
                <c:pt idx="8008">
                  <c:v>457</c:v>
                </c:pt>
                <c:pt idx="8009">
                  <c:v>457</c:v>
                </c:pt>
                <c:pt idx="8010">
                  <c:v>443</c:v>
                </c:pt>
                <c:pt idx="8011">
                  <c:v>445</c:v>
                </c:pt>
                <c:pt idx="8012">
                  <c:v>448</c:v>
                </c:pt>
                <c:pt idx="8013">
                  <c:v>445</c:v>
                </c:pt>
                <c:pt idx="8014">
                  <c:v>441</c:v>
                </c:pt>
                <c:pt idx="8015">
                  <c:v>435</c:v>
                </c:pt>
                <c:pt idx="8016">
                  <c:v>443</c:v>
                </c:pt>
                <c:pt idx="8017">
                  <c:v>443</c:v>
                </c:pt>
                <c:pt idx="8018">
                  <c:v>452</c:v>
                </c:pt>
                <c:pt idx="8019">
                  <c:v>435</c:v>
                </c:pt>
                <c:pt idx="8020">
                  <c:v>435</c:v>
                </c:pt>
                <c:pt idx="8021">
                  <c:v>427</c:v>
                </c:pt>
                <c:pt idx="8022">
                  <c:v>427</c:v>
                </c:pt>
                <c:pt idx="8023">
                  <c:v>433</c:v>
                </c:pt>
                <c:pt idx="8024">
                  <c:v>435</c:v>
                </c:pt>
                <c:pt idx="8025">
                  <c:v>424</c:v>
                </c:pt>
                <c:pt idx="8026">
                  <c:v>433</c:v>
                </c:pt>
                <c:pt idx="8027">
                  <c:v>415</c:v>
                </c:pt>
                <c:pt idx="8028">
                  <c:v>427</c:v>
                </c:pt>
                <c:pt idx="8029">
                  <c:v>427</c:v>
                </c:pt>
                <c:pt idx="8030">
                  <c:v>427</c:v>
                </c:pt>
                <c:pt idx="8031">
                  <c:v>427</c:v>
                </c:pt>
                <c:pt idx="8032">
                  <c:v>415</c:v>
                </c:pt>
                <c:pt idx="8033">
                  <c:v>433</c:v>
                </c:pt>
                <c:pt idx="8034">
                  <c:v>420</c:v>
                </c:pt>
                <c:pt idx="8035">
                  <c:v>427</c:v>
                </c:pt>
                <c:pt idx="8036">
                  <c:v>427</c:v>
                </c:pt>
                <c:pt idx="8037">
                  <c:v>415</c:v>
                </c:pt>
                <c:pt idx="8038">
                  <c:v>424</c:v>
                </c:pt>
                <c:pt idx="8039">
                  <c:v>413</c:v>
                </c:pt>
                <c:pt idx="8040">
                  <c:v>420</c:v>
                </c:pt>
                <c:pt idx="8041">
                  <c:v>427</c:v>
                </c:pt>
                <c:pt idx="8042">
                  <c:v>420</c:v>
                </c:pt>
                <c:pt idx="8043">
                  <c:v>420</c:v>
                </c:pt>
                <c:pt idx="8044">
                  <c:v>413</c:v>
                </c:pt>
                <c:pt idx="8045">
                  <c:v>415</c:v>
                </c:pt>
                <c:pt idx="8046">
                  <c:v>424</c:v>
                </c:pt>
                <c:pt idx="8047">
                  <c:v>420</c:v>
                </c:pt>
                <c:pt idx="8048">
                  <c:v>427</c:v>
                </c:pt>
                <c:pt idx="8049">
                  <c:v>415</c:v>
                </c:pt>
                <c:pt idx="8050">
                  <c:v>435</c:v>
                </c:pt>
                <c:pt idx="8051">
                  <c:v>427</c:v>
                </c:pt>
                <c:pt idx="8052">
                  <c:v>452</c:v>
                </c:pt>
                <c:pt idx="8053">
                  <c:v>441</c:v>
                </c:pt>
                <c:pt idx="8054">
                  <c:v>435</c:v>
                </c:pt>
                <c:pt idx="8055">
                  <c:v>435</c:v>
                </c:pt>
                <c:pt idx="8056">
                  <c:v>433</c:v>
                </c:pt>
                <c:pt idx="8057">
                  <c:v>435</c:v>
                </c:pt>
                <c:pt idx="8058">
                  <c:v>435</c:v>
                </c:pt>
                <c:pt idx="8059">
                  <c:v>441</c:v>
                </c:pt>
                <c:pt idx="8060">
                  <c:v>441</c:v>
                </c:pt>
                <c:pt idx="8061">
                  <c:v>435</c:v>
                </c:pt>
                <c:pt idx="8062">
                  <c:v>433</c:v>
                </c:pt>
                <c:pt idx="8063">
                  <c:v>460</c:v>
                </c:pt>
                <c:pt idx="8064">
                  <c:v>445</c:v>
                </c:pt>
                <c:pt idx="8065">
                  <c:v>441</c:v>
                </c:pt>
                <c:pt idx="8066">
                  <c:v>435</c:v>
                </c:pt>
                <c:pt idx="8067">
                  <c:v>441</c:v>
                </c:pt>
                <c:pt idx="8068">
                  <c:v>441</c:v>
                </c:pt>
                <c:pt idx="8069">
                  <c:v>441</c:v>
                </c:pt>
                <c:pt idx="8070">
                  <c:v>445</c:v>
                </c:pt>
                <c:pt idx="8071">
                  <c:v>433</c:v>
                </c:pt>
                <c:pt idx="8072">
                  <c:v>441</c:v>
                </c:pt>
                <c:pt idx="8073">
                  <c:v>427</c:v>
                </c:pt>
                <c:pt idx="8074">
                  <c:v>464</c:v>
                </c:pt>
                <c:pt idx="8075">
                  <c:v>445</c:v>
                </c:pt>
                <c:pt idx="8076">
                  <c:v>435</c:v>
                </c:pt>
                <c:pt idx="8077">
                  <c:v>443</c:v>
                </c:pt>
                <c:pt idx="8078">
                  <c:v>433</c:v>
                </c:pt>
                <c:pt idx="8079">
                  <c:v>445</c:v>
                </c:pt>
                <c:pt idx="8080">
                  <c:v>443</c:v>
                </c:pt>
                <c:pt idx="8081">
                  <c:v>445</c:v>
                </c:pt>
                <c:pt idx="8082">
                  <c:v>443</c:v>
                </c:pt>
                <c:pt idx="8083">
                  <c:v>435</c:v>
                </c:pt>
                <c:pt idx="8084">
                  <c:v>443</c:v>
                </c:pt>
                <c:pt idx="8085">
                  <c:v>443</c:v>
                </c:pt>
                <c:pt idx="8086">
                  <c:v>445</c:v>
                </c:pt>
                <c:pt idx="8087">
                  <c:v>441</c:v>
                </c:pt>
                <c:pt idx="8088">
                  <c:v>443</c:v>
                </c:pt>
                <c:pt idx="8089">
                  <c:v>435</c:v>
                </c:pt>
                <c:pt idx="8090">
                  <c:v>433</c:v>
                </c:pt>
                <c:pt idx="8091">
                  <c:v>443</c:v>
                </c:pt>
                <c:pt idx="8092">
                  <c:v>448</c:v>
                </c:pt>
                <c:pt idx="8093">
                  <c:v>445</c:v>
                </c:pt>
                <c:pt idx="8094">
                  <c:v>448</c:v>
                </c:pt>
                <c:pt idx="8095">
                  <c:v>445</c:v>
                </c:pt>
                <c:pt idx="8096">
                  <c:v>448</c:v>
                </c:pt>
                <c:pt idx="8097">
                  <c:v>457</c:v>
                </c:pt>
                <c:pt idx="8098">
                  <c:v>452</c:v>
                </c:pt>
                <c:pt idx="8099">
                  <c:v>452</c:v>
                </c:pt>
                <c:pt idx="8100">
                  <c:v>452</c:v>
                </c:pt>
                <c:pt idx="8101">
                  <c:v>464</c:v>
                </c:pt>
                <c:pt idx="8102">
                  <c:v>445</c:v>
                </c:pt>
                <c:pt idx="8103">
                  <c:v>457</c:v>
                </c:pt>
                <c:pt idx="8104">
                  <c:v>457</c:v>
                </c:pt>
                <c:pt idx="8105">
                  <c:v>460</c:v>
                </c:pt>
                <c:pt idx="8106">
                  <c:v>457</c:v>
                </c:pt>
                <c:pt idx="8107">
                  <c:v>452</c:v>
                </c:pt>
                <c:pt idx="8108">
                  <c:v>476</c:v>
                </c:pt>
                <c:pt idx="8109">
                  <c:v>452</c:v>
                </c:pt>
                <c:pt idx="8110">
                  <c:v>452</c:v>
                </c:pt>
                <c:pt idx="8111">
                  <c:v>452</c:v>
                </c:pt>
                <c:pt idx="8112">
                  <c:v>460</c:v>
                </c:pt>
                <c:pt idx="8113">
                  <c:v>457</c:v>
                </c:pt>
                <c:pt idx="8114">
                  <c:v>448</c:v>
                </c:pt>
                <c:pt idx="8115">
                  <c:v>457</c:v>
                </c:pt>
                <c:pt idx="8116">
                  <c:v>460</c:v>
                </c:pt>
                <c:pt idx="8117">
                  <c:v>452</c:v>
                </c:pt>
                <c:pt idx="8118">
                  <c:v>464</c:v>
                </c:pt>
                <c:pt idx="8119">
                  <c:v>460</c:v>
                </c:pt>
                <c:pt idx="8120">
                  <c:v>472</c:v>
                </c:pt>
                <c:pt idx="8121">
                  <c:v>476</c:v>
                </c:pt>
                <c:pt idx="8122">
                  <c:v>464</c:v>
                </c:pt>
                <c:pt idx="8123">
                  <c:v>472</c:v>
                </c:pt>
                <c:pt idx="8124">
                  <c:v>460</c:v>
                </c:pt>
                <c:pt idx="8125">
                  <c:v>472</c:v>
                </c:pt>
                <c:pt idx="8126">
                  <c:v>641</c:v>
                </c:pt>
                <c:pt idx="8127">
                  <c:v>472</c:v>
                </c:pt>
                <c:pt idx="8128">
                  <c:v>460</c:v>
                </c:pt>
                <c:pt idx="8129">
                  <c:v>464</c:v>
                </c:pt>
                <c:pt idx="8130">
                  <c:v>464</c:v>
                </c:pt>
                <c:pt idx="8131">
                  <c:v>452</c:v>
                </c:pt>
                <c:pt idx="8132">
                  <c:v>476</c:v>
                </c:pt>
                <c:pt idx="8133">
                  <c:v>476</c:v>
                </c:pt>
                <c:pt idx="8134">
                  <c:v>482</c:v>
                </c:pt>
                <c:pt idx="8135">
                  <c:v>480</c:v>
                </c:pt>
                <c:pt idx="8136">
                  <c:v>480</c:v>
                </c:pt>
                <c:pt idx="8137">
                  <c:v>472</c:v>
                </c:pt>
                <c:pt idx="8138">
                  <c:v>472</c:v>
                </c:pt>
                <c:pt idx="8139">
                  <c:v>472</c:v>
                </c:pt>
                <c:pt idx="8140">
                  <c:v>480</c:v>
                </c:pt>
                <c:pt idx="8141">
                  <c:v>464</c:v>
                </c:pt>
                <c:pt idx="8142">
                  <c:v>482</c:v>
                </c:pt>
                <c:pt idx="8143">
                  <c:v>464</c:v>
                </c:pt>
                <c:pt idx="8144">
                  <c:v>480</c:v>
                </c:pt>
                <c:pt idx="8145">
                  <c:v>482</c:v>
                </c:pt>
                <c:pt idx="8146">
                  <c:v>480</c:v>
                </c:pt>
                <c:pt idx="8147">
                  <c:v>482</c:v>
                </c:pt>
                <c:pt idx="8148">
                  <c:v>472</c:v>
                </c:pt>
                <c:pt idx="8149">
                  <c:v>482</c:v>
                </c:pt>
                <c:pt idx="8150">
                  <c:v>480</c:v>
                </c:pt>
                <c:pt idx="8151">
                  <c:v>480</c:v>
                </c:pt>
                <c:pt idx="8152">
                  <c:v>480</c:v>
                </c:pt>
                <c:pt idx="8153">
                  <c:v>497</c:v>
                </c:pt>
                <c:pt idx="8154">
                  <c:v>480</c:v>
                </c:pt>
                <c:pt idx="8155">
                  <c:v>472</c:v>
                </c:pt>
                <c:pt idx="8156">
                  <c:v>476</c:v>
                </c:pt>
                <c:pt idx="8157">
                  <c:v>472</c:v>
                </c:pt>
                <c:pt idx="8158">
                  <c:v>476</c:v>
                </c:pt>
                <c:pt idx="8159">
                  <c:v>476</c:v>
                </c:pt>
                <c:pt idx="8160">
                  <c:v>472</c:v>
                </c:pt>
                <c:pt idx="8161">
                  <c:v>476</c:v>
                </c:pt>
                <c:pt idx="8162">
                  <c:v>480</c:v>
                </c:pt>
                <c:pt idx="8163">
                  <c:v>476</c:v>
                </c:pt>
                <c:pt idx="8164">
                  <c:v>480</c:v>
                </c:pt>
                <c:pt idx="8165">
                  <c:v>472</c:v>
                </c:pt>
                <c:pt idx="8166">
                  <c:v>652</c:v>
                </c:pt>
                <c:pt idx="8167">
                  <c:v>472</c:v>
                </c:pt>
                <c:pt idx="8168">
                  <c:v>464</c:v>
                </c:pt>
                <c:pt idx="8169">
                  <c:v>472</c:v>
                </c:pt>
                <c:pt idx="8170">
                  <c:v>460</c:v>
                </c:pt>
                <c:pt idx="8171">
                  <c:v>472</c:v>
                </c:pt>
                <c:pt idx="8172">
                  <c:v>448</c:v>
                </c:pt>
                <c:pt idx="8173">
                  <c:v>460</c:v>
                </c:pt>
                <c:pt idx="8174">
                  <c:v>457</c:v>
                </c:pt>
                <c:pt idx="8175">
                  <c:v>457</c:v>
                </c:pt>
                <c:pt idx="8176">
                  <c:v>464</c:v>
                </c:pt>
                <c:pt idx="8177">
                  <c:v>445</c:v>
                </c:pt>
                <c:pt idx="8178">
                  <c:v>457</c:v>
                </c:pt>
                <c:pt idx="8179">
                  <c:v>457</c:v>
                </c:pt>
                <c:pt idx="8180">
                  <c:v>464</c:v>
                </c:pt>
                <c:pt idx="8181">
                  <c:v>460</c:v>
                </c:pt>
                <c:pt idx="8182">
                  <c:v>460</c:v>
                </c:pt>
                <c:pt idx="8183">
                  <c:v>460</c:v>
                </c:pt>
                <c:pt idx="8184">
                  <c:v>464</c:v>
                </c:pt>
                <c:pt idx="8185">
                  <c:v>457</c:v>
                </c:pt>
                <c:pt idx="8186">
                  <c:v>464</c:v>
                </c:pt>
                <c:pt idx="8187">
                  <c:v>472</c:v>
                </c:pt>
                <c:pt idx="8188">
                  <c:v>452</c:v>
                </c:pt>
                <c:pt idx="8189">
                  <c:v>448</c:v>
                </c:pt>
                <c:pt idx="8190">
                  <c:v>457</c:v>
                </c:pt>
                <c:pt idx="8191">
                  <c:v>457</c:v>
                </c:pt>
                <c:pt idx="8192">
                  <c:v>457</c:v>
                </c:pt>
                <c:pt idx="8193">
                  <c:v>460</c:v>
                </c:pt>
                <c:pt idx="8194">
                  <c:v>448</c:v>
                </c:pt>
                <c:pt idx="8195">
                  <c:v>457</c:v>
                </c:pt>
                <c:pt idx="8196">
                  <c:v>445</c:v>
                </c:pt>
                <c:pt idx="8197">
                  <c:v>457</c:v>
                </c:pt>
                <c:pt idx="8198">
                  <c:v>460</c:v>
                </c:pt>
                <c:pt idx="8199">
                  <c:v>448</c:v>
                </c:pt>
                <c:pt idx="8200">
                  <c:v>457</c:v>
                </c:pt>
                <c:pt idx="8201">
                  <c:v>445</c:v>
                </c:pt>
                <c:pt idx="8202">
                  <c:v>452</c:v>
                </c:pt>
                <c:pt idx="8203">
                  <c:v>452</c:v>
                </c:pt>
                <c:pt idx="8204">
                  <c:v>448</c:v>
                </c:pt>
                <c:pt idx="8205">
                  <c:v>448</c:v>
                </c:pt>
                <c:pt idx="8206">
                  <c:v>443</c:v>
                </c:pt>
                <c:pt idx="8207">
                  <c:v>448</c:v>
                </c:pt>
                <c:pt idx="8208">
                  <c:v>452</c:v>
                </c:pt>
                <c:pt idx="8209">
                  <c:v>448</c:v>
                </c:pt>
                <c:pt idx="8210">
                  <c:v>452</c:v>
                </c:pt>
                <c:pt idx="8211">
                  <c:v>448</c:v>
                </c:pt>
                <c:pt idx="8212">
                  <c:v>448</c:v>
                </c:pt>
                <c:pt idx="8213">
                  <c:v>457</c:v>
                </c:pt>
                <c:pt idx="8214">
                  <c:v>452</c:v>
                </c:pt>
                <c:pt idx="8215">
                  <c:v>452</c:v>
                </c:pt>
                <c:pt idx="8216">
                  <c:v>443</c:v>
                </c:pt>
                <c:pt idx="8217">
                  <c:v>457</c:v>
                </c:pt>
                <c:pt idx="8218">
                  <c:v>445</c:v>
                </c:pt>
                <c:pt idx="8219">
                  <c:v>457</c:v>
                </c:pt>
                <c:pt idx="8220">
                  <c:v>457</c:v>
                </c:pt>
                <c:pt idx="8221">
                  <c:v>460</c:v>
                </c:pt>
                <c:pt idx="8222">
                  <c:v>460</c:v>
                </c:pt>
                <c:pt idx="8223">
                  <c:v>443</c:v>
                </c:pt>
                <c:pt idx="8224">
                  <c:v>464</c:v>
                </c:pt>
                <c:pt idx="8225">
                  <c:v>452</c:v>
                </c:pt>
                <c:pt idx="8226">
                  <c:v>457</c:v>
                </c:pt>
                <c:pt idx="8227">
                  <c:v>457</c:v>
                </c:pt>
                <c:pt idx="8228">
                  <c:v>457</c:v>
                </c:pt>
                <c:pt idx="8229">
                  <c:v>460</c:v>
                </c:pt>
                <c:pt idx="8230">
                  <c:v>472</c:v>
                </c:pt>
                <c:pt idx="8231">
                  <c:v>460</c:v>
                </c:pt>
                <c:pt idx="8232">
                  <c:v>464</c:v>
                </c:pt>
                <c:pt idx="8233">
                  <c:v>452</c:v>
                </c:pt>
                <c:pt idx="8234">
                  <c:v>452</c:v>
                </c:pt>
                <c:pt idx="8235">
                  <c:v>445</c:v>
                </c:pt>
                <c:pt idx="8236">
                  <c:v>445</c:v>
                </c:pt>
                <c:pt idx="8237">
                  <c:v>448</c:v>
                </c:pt>
                <c:pt idx="8238">
                  <c:v>445</c:v>
                </c:pt>
                <c:pt idx="8239">
                  <c:v>452</c:v>
                </c:pt>
                <c:pt idx="8240">
                  <c:v>443</c:v>
                </c:pt>
                <c:pt idx="8241">
                  <c:v>452</c:v>
                </c:pt>
                <c:pt idx="8242">
                  <c:v>443</c:v>
                </c:pt>
                <c:pt idx="8243">
                  <c:v>464</c:v>
                </c:pt>
                <c:pt idx="8244">
                  <c:v>457</c:v>
                </c:pt>
                <c:pt idx="8245">
                  <c:v>448</c:v>
                </c:pt>
                <c:pt idx="8246">
                  <c:v>452</c:v>
                </c:pt>
                <c:pt idx="8247">
                  <c:v>443</c:v>
                </c:pt>
                <c:pt idx="8248">
                  <c:v>448</c:v>
                </c:pt>
                <c:pt idx="8249">
                  <c:v>443</c:v>
                </c:pt>
                <c:pt idx="8250">
                  <c:v>443</c:v>
                </c:pt>
                <c:pt idx="8251">
                  <c:v>441</c:v>
                </c:pt>
                <c:pt idx="8252">
                  <c:v>443</c:v>
                </c:pt>
                <c:pt idx="8253">
                  <c:v>435</c:v>
                </c:pt>
                <c:pt idx="8254">
                  <c:v>443</c:v>
                </c:pt>
                <c:pt idx="8255">
                  <c:v>443</c:v>
                </c:pt>
                <c:pt idx="8256">
                  <c:v>433</c:v>
                </c:pt>
                <c:pt idx="8257">
                  <c:v>435</c:v>
                </c:pt>
                <c:pt idx="8258">
                  <c:v>441</c:v>
                </c:pt>
                <c:pt idx="8259">
                  <c:v>433</c:v>
                </c:pt>
                <c:pt idx="8260">
                  <c:v>435</c:v>
                </c:pt>
                <c:pt idx="8261">
                  <c:v>441</c:v>
                </c:pt>
                <c:pt idx="8262">
                  <c:v>435</c:v>
                </c:pt>
                <c:pt idx="8263">
                  <c:v>441</c:v>
                </c:pt>
                <c:pt idx="8264">
                  <c:v>424</c:v>
                </c:pt>
                <c:pt idx="8265">
                  <c:v>445</c:v>
                </c:pt>
                <c:pt idx="8266">
                  <c:v>443</c:v>
                </c:pt>
                <c:pt idx="8267">
                  <c:v>433</c:v>
                </c:pt>
                <c:pt idx="8268">
                  <c:v>435</c:v>
                </c:pt>
                <c:pt idx="8269">
                  <c:v>433</c:v>
                </c:pt>
                <c:pt idx="8270">
                  <c:v>441</c:v>
                </c:pt>
                <c:pt idx="8271">
                  <c:v>435</c:v>
                </c:pt>
                <c:pt idx="8272">
                  <c:v>435</c:v>
                </c:pt>
                <c:pt idx="8273">
                  <c:v>427</c:v>
                </c:pt>
                <c:pt idx="8274">
                  <c:v>427</c:v>
                </c:pt>
                <c:pt idx="8275">
                  <c:v>427</c:v>
                </c:pt>
                <c:pt idx="8276">
                  <c:v>420</c:v>
                </c:pt>
                <c:pt idx="8277">
                  <c:v>435</c:v>
                </c:pt>
                <c:pt idx="8278">
                  <c:v>420</c:v>
                </c:pt>
                <c:pt idx="8279">
                  <c:v>424</c:v>
                </c:pt>
                <c:pt idx="8280">
                  <c:v>424</c:v>
                </c:pt>
                <c:pt idx="8281">
                  <c:v>420</c:v>
                </c:pt>
                <c:pt idx="8282">
                  <c:v>424</c:v>
                </c:pt>
                <c:pt idx="8283">
                  <c:v>424</c:v>
                </c:pt>
                <c:pt idx="8284">
                  <c:v>420</c:v>
                </c:pt>
                <c:pt idx="8285">
                  <c:v>433</c:v>
                </c:pt>
                <c:pt idx="8286">
                  <c:v>420</c:v>
                </c:pt>
                <c:pt idx="8287">
                  <c:v>427</c:v>
                </c:pt>
                <c:pt idx="8288">
                  <c:v>415</c:v>
                </c:pt>
                <c:pt idx="8289">
                  <c:v>424</c:v>
                </c:pt>
                <c:pt idx="8290">
                  <c:v>420</c:v>
                </c:pt>
                <c:pt idx="8291">
                  <c:v>413</c:v>
                </c:pt>
                <c:pt idx="8292">
                  <c:v>424</c:v>
                </c:pt>
                <c:pt idx="8293">
                  <c:v>409</c:v>
                </c:pt>
                <c:pt idx="8294">
                  <c:v>420</c:v>
                </c:pt>
                <c:pt idx="8295">
                  <c:v>415</c:v>
                </c:pt>
                <c:pt idx="8296">
                  <c:v>420</c:v>
                </c:pt>
                <c:pt idx="8297">
                  <c:v>420</c:v>
                </c:pt>
                <c:pt idx="8298">
                  <c:v>427</c:v>
                </c:pt>
                <c:pt idx="8299">
                  <c:v>427</c:v>
                </c:pt>
                <c:pt idx="8300">
                  <c:v>424</c:v>
                </c:pt>
                <c:pt idx="8301">
                  <c:v>424</c:v>
                </c:pt>
                <c:pt idx="8302">
                  <c:v>427</c:v>
                </c:pt>
                <c:pt idx="8303">
                  <c:v>433</c:v>
                </c:pt>
                <c:pt idx="8304">
                  <c:v>427</c:v>
                </c:pt>
                <c:pt idx="8305">
                  <c:v>427</c:v>
                </c:pt>
                <c:pt idx="8306">
                  <c:v>435</c:v>
                </c:pt>
                <c:pt idx="8307">
                  <c:v>433</c:v>
                </c:pt>
                <c:pt idx="8308">
                  <c:v>424</c:v>
                </c:pt>
                <c:pt idx="8309">
                  <c:v>435</c:v>
                </c:pt>
                <c:pt idx="8310">
                  <c:v>433</c:v>
                </c:pt>
                <c:pt idx="8311">
                  <c:v>443</c:v>
                </c:pt>
                <c:pt idx="8312">
                  <c:v>420</c:v>
                </c:pt>
                <c:pt idx="8313">
                  <c:v>427</c:v>
                </c:pt>
                <c:pt idx="8314">
                  <c:v>427</c:v>
                </c:pt>
                <c:pt idx="8315">
                  <c:v>427</c:v>
                </c:pt>
                <c:pt idx="8316">
                  <c:v>433</c:v>
                </c:pt>
                <c:pt idx="8317">
                  <c:v>420</c:v>
                </c:pt>
                <c:pt idx="8318">
                  <c:v>427</c:v>
                </c:pt>
                <c:pt idx="8319">
                  <c:v>433</c:v>
                </c:pt>
                <c:pt idx="8320">
                  <c:v>435</c:v>
                </c:pt>
                <c:pt idx="8321">
                  <c:v>427</c:v>
                </c:pt>
                <c:pt idx="8322">
                  <c:v>448</c:v>
                </c:pt>
                <c:pt idx="8323">
                  <c:v>441</c:v>
                </c:pt>
                <c:pt idx="8324">
                  <c:v>427</c:v>
                </c:pt>
                <c:pt idx="8325">
                  <c:v>441</c:v>
                </c:pt>
                <c:pt idx="8326">
                  <c:v>443</c:v>
                </c:pt>
                <c:pt idx="8327">
                  <c:v>443</c:v>
                </c:pt>
                <c:pt idx="8328">
                  <c:v>443</c:v>
                </c:pt>
                <c:pt idx="8329">
                  <c:v>441</c:v>
                </c:pt>
                <c:pt idx="8330">
                  <c:v>443</c:v>
                </c:pt>
                <c:pt idx="8331">
                  <c:v>443</c:v>
                </c:pt>
                <c:pt idx="8332">
                  <c:v>441</c:v>
                </c:pt>
                <c:pt idx="8333">
                  <c:v>448</c:v>
                </c:pt>
                <c:pt idx="8334">
                  <c:v>443</c:v>
                </c:pt>
                <c:pt idx="8335">
                  <c:v>441</c:v>
                </c:pt>
                <c:pt idx="8336">
                  <c:v>445</c:v>
                </c:pt>
                <c:pt idx="8337">
                  <c:v>443</c:v>
                </c:pt>
                <c:pt idx="8338">
                  <c:v>443</c:v>
                </c:pt>
                <c:pt idx="8339">
                  <c:v>435</c:v>
                </c:pt>
                <c:pt idx="8340">
                  <c:v>445</c:v>
                </c:pt>
                <c:pt idx="8341">
                  <c:v>445</c:v>
                </c:pt>
                <c:pt idx="8342">
                  <c:v>448</c:v>
                </c:pt>
                <c:pt idx="8343">
                  <c:v>448</c:v>
                </c:pt>
                <c:pt idx="8344">
                  <c:v>448</c:v>
                </c:pt>
                <c:pt idx="8345">
                  <c:v>448</c:v>
                </c:pt>
                <c:pt idx="8346">
                  <c:v>445</c:v>
                </c:pt>
                <c:pt idx="8347">
                  <c:v>457</c:v>
                </c:pt>
                <c:pt idx="8348">
                  <c:v>448</c:v>
                </c:pt>
                <c:pt idx="8349">
                  <c:v>452</c:v>
                </c:pt>
                <c:pt idx="8350">
                  <c:v>452</c:v>
                </c:pt>
                <c:pt idx="8351">
                  <c:v>448</c:v>
                </c:pt>
                <c:pt idx="8352">
                  <c:v>452</c:v>
                </c:pt>
                <c:pt idx="8353">
                  <c:v>460</c:v>
                </c:pt>
                <c:pt idx="8354">
                  <c:v>452</c:v>
                </c:pt>
                <c:pt idx="8355">
                  <c:v>452</c:v>
                </c:pt>
                <c:pt idx="8356">
                  <c:v>457</c:v>
                </c:pt>
                <c:pt idx="8357">
                  <c:v>452</c:v>
                </c:pt>
                <c:pt idx="8358">
                  <c:v>457</c:v>
                </c:pt>
                <c:pt idx="8359">
                  <c:v>445</c:v>
                </c:pt>
                <c:pt idx="8360">
                  <c:v>452</c:v>
                </c:pt>
                <c:pt idx="8361">
                  <c:v>445</c:v>
                </c:pt>
                <c:pt idx="8362">
                  <c:v>452</c:v>
                </c:pt>
                <c:pt idx="8363">
                  <c:v>445</c:v>
                </c:pt>
                <c:pt idx="8364">
                  <c:v>457</c:v>
                </c:pt>
                <c:pt idx="8365">
                  <c:v>452</c:v>
                </c:pt>
                <c:pt idx="8366">
                  <c:v>452</c:v>
                </c:pt>
                <c:pt idx="8367">
                  <c:v>460</c:v>
                </c:pt>
                <c:pt idx="8368">
                  <c:v>457</c:v>
                </c:pt>
                <c:pt idx="8369">
                  <c:v>460</c:v>
                </c:pt>
                <c:pt idx="8370">
                  <c:v>457</c:v>
                </c:pt>
                <c:pt idx="8371">
                  <c:v>457</c:v>
                </c:pt>
                <c:pt idx="8372">
                  <c:v>452</c:v>
                </c:pt>
                <c:pt idx="8373">
                  <c:v>457</c:v>
                </c:pt>
                <c:pt idx="8374">
                  <c:v>448</c:v>
                </c:pt>
                <c:pt idx="8375">
                  <c:v>452</c:v>
                </c:pt>
                <c:pt idx="8376">
                  <c:v>448</c:v>
                </c:pt>
                <c:pt idx="8377">
                  <c:v>457</c:v>
                </c:pt>
                <c:pt idx="8378">
                  <c:v>452</c:v>
                </c:pt>
                <c:pt idx="8379">
                  <c:v>460</c:v>
                </c:pt>
                <c:pt idx="8380">
                  <c:v>452</c:v>
                </c:pt>
                <c:pt idx="8381">
                  <c:v>464</c:v>
                </c:pt>
                <c:pt idx="8382">
                  <c:v>464</c:v>
                </c:pt>
                <c:pt idx="8383">
                  <c:v>460</c:v>
                </c:pt>
                <c:pt idx="8384">
                  <c:v>464</c:v>
                </c:pt>
                <c:pt idx="8385">
                  <c:v>457</c:v>
                </c:pt>
                <c:pt idx="8386">
                  <c:v>460</c:v>
                </c:pt>
                <c:pt idx="8387">
                  <c:v>452</c:v>
                </c:pt>
                <c:pt idx="8388">
                  <c:v>464</c:v>
                </c:pt>
                <c:pt idx="8389">
                  <c:v>452</c:v>
                </c:pt>
                <c:pt idx="8390">
                  <c:v>472</c:v>
                </c:pt>
                <c:pt idx="8391">
                  <c:v>464</c:v>
                </c:pt>
                <c:pt idx="8392">
                  <c:v>445</c:v>
                </c:pt>
                <c:pt idx="8393">
                  <c:v>457</c:v>
                </c:pt>
                <c:pt idx="8394">
                  <c:v>457</c:v>
                </c:pt>
                <c:pt idx="8395">
                  <c:v>464</c:v>
                </c:pt>
                <c:pt idx="8396">
                  <c:v>460</c:v>
                </c:pt>
                <c:pt idx="8397">
                  <c:v>452</c:v>
                </c:pt>
                <c:pt idx="8398">
                  <c:v>460</c:v>
                </c:pt>
                <c:pt idx="8399">
                  <c:v>460</c:v>
                </c:pt>
                <c:pt idx="8400">
                  <c:v>452</c:v>
                </c:pt>
                <c:pt idx="8401">
                  <c:v>460</c:v>
                </c:pt>
                <c:pt idx="8402">
                  <c:v>460</c:v>
                </c:pt>
                <c:pt idx="8403">
                  <c:v>457</c:v>
                </c:pt>
                <c:pt idx="8404">
                  <c:v>464</c:v>
                </c:pt>
                <c:pt idx="8405">
                  <c:v>457</c:v>
                </c:pt>
                <c:pt idx="8406">
                  <c:v>452</c:v>
                </c:pt>
                <c:pt idx="8407">
                  <c:v>443</c:v>
                </c:pt>
                <c:pt idx="8408">
                  <c:v>452</c:v>
                </c:pt>
                <c:pt idx="8409">
                  <c:v>441</c:v>
                </c:pt>
                <c:pt idx="8410">
                  <c:v>445</c:v>
                </c:pt>
                <c:pt idx="8411">
                  <c:v>452</c:v>
                </c:pt>
                <c:pt idx="8412">
                  <c:v>448</c:v>
                </c:pt>
                <c:pt idx="8413">
                  <c:v>460</c:v>
                </c:pt>
                <c:pt idx="8414">
                  <c:v>445</c:v>
                </c:pt>
                <c:pt idx="8415">
                  <c:v>460</c:v>
                </c:pt>
                <c:pt idx="8416">
                  <c:v>448</c:v>
                </c:pt>
                <c:pt idx="8417">
                  <c:v>452</c:v>
                </c:pt>
                <c:pt idx="8418">
                  <c:v>457</c:v>
                </c:pt>
                <c:pt idx="8419">
                  <c:v>457</c:v>
                </c:pt>
                <c:pt idx="8420">
                  <c:v>457</c:v>
                </c:pt>
                <c:pt idx="8421">
                  <c:v>445</c:v>
                </c:pt>
                <c:pt idx="8422">
                  <c:v>460</c:v>
                </c:pt>
                <c:pt idx="8423">
                  <c:v>460</c:v>
                </c:pt>
                <c:pt idx="8424">
                  <c:v>460</c:v>
                </c:pt>
                <c:pt idx="8425">
                  <c:v>448</c:v>
                </c:pt>
                <c:pt idx="8426">
                  <c:v>443</c:v>
                </c:pt>
                <c:pt idx="8427">
                  <c:v>443</c:v>
                </c:pt>
                <c:pt idx="8428">
                  <c:v>443</c:v>
                </c:pt>
                <c:pt idx="8429">
                  <c:v>441</c:v>
                </c:pt>
                <c:pt idx="8430">
                  <c:v>443</c:v>
                </c:pt>
                <c:pt idx="8431">
                  <c:v>427</c:v>
                </c:pt>
                <c:pt idx="8432">
                  <c:v>441</c:v>
                </c:pt>
                <c:pt idx="8433">
                  <c:v>424</c:v>
                </c:pt>
                <c:pt idx="8434">
                  <c:v>441</c:v>
                </c:pt>
                <c:pt idx="8435">
                  <c:v>435</c:v>
                </c:pt>
                <c:pt idx="8436">
                  <c:v>427</c:v>
                </c:pt>
                <c:pt idx="8437">
                  <c:v>427</c:v>
                </c:pt>
                <c:pt idx="8438">
                  <c:v>409</c:v>
                </c:pt>
                <c:pt idx="8439">
                  <c:v>433</c:v>
                </c:pt>
                <c:pt idx="8440">
                  <c:v>424</c:v>
                </c:pt>
                <c:pt idx="8441">
                  <c:v>424</c:v>
                </c:pt>
                <c:pt idx="8442">
                  <c:v>427</c:v>
                </c:pt>
                <c:pt idx="8443">
                  <c:v>435</c:v>
                </c:pt>
                <c:pt idx="8444">
                  <c:v>427</c:v>
                </c:pt>
                <c:pt idx="8445">
                  <c:v>420</c:v>
                </c:pt>
                <c:pt idx="8446">
                  <c:v>427</c:v>
                </c:pt>
                <c:pt idx="8447">
                  <c:v>433</c:v>
                </c:pt>
                <c:pt idx="8448">
                  <c:v>427</c:v>
                </c:pt>
                <c:pt idx="8449">
                  <c:v>435</c:v>
                </c:pt>
                <c:pt idx="8450">
                  <c:v>433</c:v>
                </c:pt>
                <c:pt idx="8451">
                  <c:v>427</c:v>
                </c:pt>
                <c:pt idx="8452">
                  <c:v>435</c:v>
                </c:pt>
                <c:pt idx="8453">
                  <c:v>433</c:v>
                </c:pt>
                <c:pt idx="8454">
                  <c:v>427</c:v>
                </c:pt>
                <c:pt idx="8455">
                  <c:v>433</c:v>
                </c:pt>
                <c:pt idx="8456">
                  <c:v>443</c:v>
                </c:pt>
                <c:pt idx="8457">
                  <c:v>427</c:v>
                </c:pt>
                <c:pt idx="8458">
                  <c:v>435</c:v>
                </c:pt>
                <c:pt idx="8459">
                  <c:v>435</c:v>
                </c:pt>
                <c:pt idx="8460">
                  <c:v>433</c:v>
                </c:pt>
                <c:pt idx="8461">
                  <c:v>427</c:v>
                </c:pt>
                <c:pt idx="8462">
                  <c:v>415</c:v>
                </c:pt>
                <c:pt idx="8463">
                  <c:v>435</c:v>
                </c:pt>
                <c:pt idx="8464">
                  <c:v>435</c:v>
                </c:pt>
                <c:pt idx="8465">
                  <c:v>435</c:v>
                </c:pt>
                <c:pt idx="8466">
                  <c:v>433</c:v>
                </c:pt>
                <c:pt idx="8467">
                  <c:v>433</c:v>
                </c:pt>
                <c:pt idx="8468">
                  <c:v>427</c:v>
                </c:pt>
                <c:pt idx="8469">
                  <c:v>433</c:v>
                </c:pt>
                <c:pt idx="8470">
                  <c:v>433</c:v>
                </c:pt>
                <c:pt idx="8471">
                  <c:v>420</c:v>
                </c:pt>
                <c:pt idx="8472">
                  <c:v>420</c:v>
                </c:pt>
                <c:pt idx="8473">
                  <c:v>415</c:v>
                </c:pt>
                <c:pt idx="8474">
                  <c:v>415</c:v>
                </c:pt>
                <c:pt idx="8475">
                  <c:v>413</c:v>
                </c:pt>
                <c:pt idx="8476">
                  <c:v>424</c:v>
                </c:pt>
                <c:pt idx="8477">
                  <c:v>415</c:v>
                </c:pt>
                <c:pt idx="8478">
                  <c:v>427</c:v>
                </c:pt>
                <c:pt idx="8479">
                  <c:v>424</c:v>
                </c:pt>
                <c:pt idx="8480">
                  <c:v>435</c:v>
                </c:pt>
                <c:pt idx="8481">
                  <c:v>427</c:v>
                </c:pt>
                <c:pt idx="8482">
                  <c:v>427</c:v>
                </c:pt>
                <c:pt idx="8483">
                  <c:v>441</c:v>
                </c:pt>
                <c:pt idx="8484">
                  <c:v>433</c:v>
                </c:pt>
                <c:pt idx="8485">
                  <c:v>443</c:v>
                </c:pt>
                <c:pt idx="8486">
                  <c:v>433</c:v>
                </c:pt>
                <c:pt idx="8487">
                  <c:v>448</c:v>
                </c:pt>
                <c:pt idx="8488">
                  <c:v>445</c:v>
                </c:pt>
                <c:pt idx="8489">
                  <c:v>445</c:v>
                </c:pt>
                <c:pt idx="8490">
                  <c:v>448</c:v>
                </c:pt>
                <c:pt idx="8491">
                  <c:v>448</c:v>
                </c:pt>
                <c:pt idx="8492">
                  <c:v>452</c:v>
                </c:pt>
                <c:pt idx="8493">
                  <c:v>448</c:v>
                </c:pt>
                <c:pt idx="8494">
                  <c:v>448</c:v>
                </c:pt>
                <c:pt idx="8495">
                  <c:v>445</c:v>
                </c:pt>
                <c:pt idx="8496">
                  <c:v>443</c:v>
                </c:pt>
                <c:pt idx="8497">
                  <c:v>443</c:v>
                </c:pt>
                <c:pt idx="8498">
                  <c:v>435</c:v>
                </c:pt>
                <c:pt idx="8499">
                  <c:v>443</c:v>
                </c:pt>
                <c:pt idx="8500">
                  <c:v>445</c:v>
                </c:pt>
                <c:pt idx="8501">
                  <c:v>441</c:v>
                </c:pt>
                <c:pt idx="8502">
                  <c:v>435</c:v>
                </c:pt>
                <c:pt idx="8503">
                  <c:v>445</c:v>
                </c:pt>
                <c:pt idx="8504">
                  <c:v>445</c:v>
                </c:pt>
                <c:pt idx="8505">
                  <c:v>443</c:v>
                </c:pt>
                <c:pt idx="8506">
                  <c:v>443</c:v>
                </c:pt>
                <c:pt idx="8507">
                  <c:v>443</c:v>
                </c:pt>
                <c:pt idx="8508">
                  <c:v>441</c:v>
                </c:pt>
                <c:pt idx="8509">
                  <c:v>445</c:v>
                </c:pt>
                <c:pt idx="8510">
                  <c:v>445</c:v>
                </c:pt>
                <c:pt idx="8511">
                  <c:v>448</c:v>
                </c:pt>
                <c:pt idx="8512">
                  <c:v>441</c:v>
                </c:pt>
                <c:pt idx="8513">
                  <c:v>443</c:v>
                </c:pt>
                <c:pt idx="8514">
                  <c:v>443</c:v>
                </c:pt>
                <c:pt idx="8515">
                  <c:v>433</c:v>
                </c:pt>
                <c:pt idx="8516">
                  <c:v>445</c:v>
                </c:pt>
                <c:pt idx="8517">
                  <c:v>445</c:v>
                </c:pt>
                <c:pt idx="8518">
                  <c:v>452</c:v>
                </c:pt>
                <c:pt idx="8519">
                  <c:v>448</c:v>
                </c:pt>
                <c:pt idx="8520">
                  <c:v>443</c:v>
                </c:pt>
                <c:pt idx="8521">
                  <c:v>457</c:v>
                </c:pt>
                <c:pt idx="8522">
                  <c:v>457</c:v>
                </c:pt>
                <c:pt idx="8523">
                  <c:v>445</c:v>
                </c:pt>
                <c:pt idx="8524">
                  <c:v>452</c:v>
                </c:pt>
                <c:pt idx="8525">
                  <c:v>435</c:v>
                </c:pt>
                <c:pt idx="8526">
                  <c:v>448</c:v>
                </c:pt>
                <c:pt idx="8527">
                  <c:v>448</c:v>
                </c:pt>
                <c:pt idx="8528">
                  <c:v>443</c:v>
                </c:pt>
                <c:pt idx="8529">
                  <c:v>445</c:v>
                </c:pt>
                <c:pt idx="8530">
                  <c:v>443</c:v>
                </c:pt>
                <c:pt idx="8531">
                  <c:v>452</c:v>
                </c:pt>
                <c:pt idx="8532">
                  <c:v>445</c:v>
                </c:pt>
                <c:pt idx="8533">
                  <c:v>445</c:v>
                </c:pt>
                <c:pt idx="8534">
                  <c:v>448</c:v>
                </c:pt>
                <c:pt idx="8535">
                  <c:v>445</c:v>
                </c:pt>
                <c:pt idx="8536">
                  <c:v>445</c:v>
                </c:pt>
                <c:pt idx="8537">
                  <c:v>457</c:v>
                </c:pt>
                <c:pt idx="8538">
                  <c:v>452</c:v>
                </c:pt>
                <c:pt idx="8539">
                  <c:v>443</c:v>
                </c:pt>
                <c:pt idx="8540">
                  <c:v>448</c:v>
                </c:pt>
                <c:pt idx="8541">
                  <c:v>445</c:v>
                </c:pt>
                <c:pt idx="8542">
                  <c:v>445</c:v>
                </c:pt>
                <c:pt idx="8543">
                  <c:v>443</c:v>
                </c:pt>
                <c:pt idx="8544">
                  <c:v>441</c:v>
                </c:pt>
                <c:pt idx="8545">
                  <c:v>443</c:v>
                </c:pt>
                <c:pt idx="8546">
                  <c:v>443</c:v>
                </c:pt>
                <c:pt idx="8547">
                  <c:v>443</c:v>
                </c:pt>
                <c:pt idx="8548">
                  <c:v>443</c:v>
                </c:pt>
                <c:pt idx="8549">
                  <c:v>441</c:v>
                </c:pt>
                <c:pt idx="8550">
                  <c:v>443</c:v>
                </c:pt>
                <c:pt idx="8551">
                  <c:v>448</c:v>
                </c:pt>
                <c:pt idx="8552">
                  <c:v>443</c:v>
                </c:pt>
                <c:pt idx="8553">
                  <c:v>443</c:v>
                </c:pt>
                <c:pt idx="8554">
                  <c:v>433</c:v>
                </c:pt>
                <c:pt idx="8555">
                  <c:v>445</c:v>
                </c:pt>
                <c:pt idx="8556">
                  <c:v>443</c:v>
                </c:pt>
                <c:pt idx="8557">
                  <c:v>445</c:v>
                </c:pt>
                <c:pt idx="8558">
                  <c:v>448</c:v>
                </c:pt>
                <c:pt idx="8559">
                  <c:v>448</c:v>
                </c:pt>
                <c:pt idx="8560">
                  <c:v>452</c:v>
                </c:pt>
                <c:pt idx="8561">
                  <c:v>435</c:v>
                </c:pt>
                <c:pt idx="8562">
                  <c:v>448</c:v>
                </c:pt>
                <c:pt idx="8563">
                  <c:v>443</c:v>
                </c:pt>
                <c:pt idx="8564">
                  <c:v>448</c:v>
                </c:pt>
                <c:pt idx="8565">
                  <c:v>448</c:v>
                </c:pt>
                <c:pt idx="8566">
                  <c:v>445</c:v>
                </c:pt>
                <c:pt idx="8567">
                  <c:v>448</c:v>
                </c:pt>
                <c:pt idx="8568">
                  <c:v>452</c:v>
                </c:pt>
                <c:pt idx="8569">
                  <c:v>445</c:v>
                </c:pt>
                <c:pt idx="8570">
                  <c:v>448</c:v>
                </c:pt>
                <c:pt idx="8571">
                  <c:v>464</c:v>
                </c:pt>
                <c:pt idx="8572">
                  <c:v>452</c:v>
                </c:pt>
                <c:pt idx="8573">
                  <c:v>457</c:v>
                </c:pt>
                <c:pt idx="8574">
                  <c:v>445</c:v>
                </c:pt>
                <c:pt idx="8575">
                  <c:v>457</c:v>
                </c:pt>
                <c:pt idx="8576">
                  <c:v>443</c:v>
                </c:pt>
                <c:pt idx="8577">
                  <c:v>448</c:v>
                </c:pt>
                <c:pt idx="8578">
                  <c:v>435</c:v>
                </c:pt>
                <c:pt idx="8579">
                  <c:v>452</c:v>
                </c:pt>
                <c:pt idx="8580">
                  <c:v>445</c:v>
                </c:pt>
                <c:pt idx="8581">
                  <c:v>445</c:v>
                </c:pt>
                <c:pt idx="8582">
                  <c:v>445</c:v>
                </c:pt>
                <c:pt idx="8583">
                  <c:v>448</c:v>
                </c:pt>
                <c:pt idx="8584">
                  <c:v>457</c:v>
                </c:pt>
                <c:pt idx="8585">
                  <c:v>443</c:v>
                </c:pt>
                <c:pt idx="8586">
                  <c:v>460</c:v>
                </c:pt>
                <c:pt idx="8587">
                  <c:v>457</c:v>
                </c:pt>
                <c:pt idx="8588">
                  <c:v>452</c:v>
                </c:pt>
                <c:pt idx="8589">
                  <c:v>448</c:v>
                </c:pt>
                <c:pt idx="8590">
                  <c:v>445</c:v>
                </c:pt>
                <c:pt idx="8591">
                  <c:v>448</c:v>
                </c:pt>
                <c:pt idx="8592">
                  <c:v>457</c:v>
                </c:pt>
                <c:pt idx="8593">
                  <c:v>452</c:v>
                </c:pt>
                <c:pt idx="8594">
                  <c:v>457</c:v>
                </c:pt>
                <c:pt idx="8595">
                  <c:v>448</c:v>
                </c:pt>
                <c:pt idx="8596">
                  <c:v>452</c:v>
                </c:pt>
                <c:pt idx="8597">
                  <c:v>457</c:v>
                </c:pt>
                <c:pt idx="8598">
                  <c:v>452</c:v>
                </c:pt>
                <c:pt idx="8599">
                  <c:v>460</c:v>
                </c:pt>
                <c:pt idx="8600">
                  <c:v>452</c:v>
                </c:pt>
                <c:pt idx="8601">
                  <c:v>452</c:v>
                </c:pt>
                <c:pt idx="8602">
                  <c:v>452</c:v>
                </c:pt>
                <c:pt idx="8603">
                  <c:v>457</c:v>
                </c:pt>
                <c:pt idx="8604">
                  <c:v>452</c:v>
                </c:pt>
                <c:pt idx="8605">
                  <c:v>464</c:v>
                </c:pt>
                <c:pt idx="8606">
                  <c:v>452</c:v>
                </c:pt>
                <c:pt idx="8607">
                  <c:v>441</c:v>
                </c:pt>
                <c:pt idx="8608">
                  <c:v>445</c:v>
                </c:pt>
                <c:pt idx="8609">
                  <c:v>445</c:v>
                </c:pt>
                <c:pt idx="8610">
                  <c:v>448</c:v>
                </c:pt>
                <c:pt idx="8611">
                  <c:v>445</c:v>
                </c:pt>
                <c:pt idx="8612">
                  <c:v>441</c:v>
                </c:pt>
                <c:pt idx="8613">
                  <c:v>443</c:v>
                </c:pt>
                <c:pt idx="8614">
                  <c:v>445</c:v>
                </c:pt>
                <c:pt idx="8615">
                  <c:v>433</c:v>
                </c:pt>
                <c:pt idx="8616">
                  <c:v>445</c:v>
                </c:pt>
                <c:pt idx="8617">
                  <c:v>441</c:v>
                </c:pt>
                <c:pt idx="8618">
                  <c:v>441</c:v>
                </c:pt>
                <c:pt idx="8619">
                  <c:v>433</c:v>
                </c:pt>
                <c:pt idx="8620">
                  <c:v>441</c:v>
                </c:pt>
                <c:pt idx="8621">
                  <c:v>443</c:v>
                </c:pt>
                <c:pt idx="8622">
                  <c:v>435</c:v>
                </c:pt>
                <c:pt idx="8623">
                  <c:v>445</c:v>
                </c:pt>
                <c:pt idx="8624">
                  <c:v>435</c:v>
                </c:pt>
                <c:pt idx="8625">
                  <c:v>435</c:v>
                </c:pt>
                <c:pt idx="8626">
                  <c:v>441</c:v>
                </c:pt>
                <c:pt idx="8627">
                  <c:v>445</c:v>
                </c:pt>
                <c:pt idx="8628">
                  <c:v>445</c:v>
                </c:pt>
                <c:pt idx="8629">
                  <c:v>435</c:v>
                </c:pt>
                <c:pt idx="8630">
                  <c:v>443</c:v>
                </c:pt>
                <c:pt idx="8631">
                  <c:v>435</c:v>
                </c:pt>
                <c:pt idx="8632">
                  <c:v>435</c:v>
                </c:pt>
                <c:pt idx="8633">
                  <c:v>435</c:v>
                </c:pt>
                <c:pt idx="8634">
                  <c:v>443</c:v>
                </c:pt>
                <c:pt idx="8635">
                  <c:v>441</c:v>
                </c:pt>
                <c:pt idx="8636">
                  <c:v>443</c:v>
                </c:pt>
                <c:pt idx="8637">
                  <c:v>435</c:v>
                </c:pt>
                <c:pt idx="8638">
                  <c:v>441</c:v>
                </c:pt>
                <c:pt idx="8639">
                  <c:v>448</c:v>
                </c:pt>
                <c:pt idx="8640">
                  <c:v>427</c:v>
                </c:pt>
                <c:pt idx="8641">
                  <c:v>433</c:v>
                </c:pt>
                <c:pt idx="8642">
                  <c:v>427</c:v>
                </c:pt>
                <c:pt idx="8643">
                  <c:v>433</c:v>
                </c:pt>
                <c:pt idx="8644">
                  <c:v>433</c:v>
                </c:pt>
                <c:pt idx="8645">
                  <c:v>433</c:v>
                </c:pt>
                <c:pt idx="8646">
                  <c:v>415</c:v>
                </c:pt>
                <c:pt idx="8647">
                  <c:v>435</c:v>
                </c:pt>
                <c:pt idx="8648">
                  <c:v>427</c:v>
                </c:pt>
                <c:pt idx="8649">
                  <c:v>435</c:v>
                </c:pt>
                <c:pt idx="8650">
                  <c:v>445</c:v>
                </c:pt>
                <c:pt idx="8651">
                  <c:v>427</c:v>
                </c:pt>
                <c:pt idx="8652">
                  <c:v>427</c:v>
                </c:pt>
                <c:pt idx="8653">
                  <c:v>599</c:v>
                </c:pt>
                <c:pt idx="8654">
                  <c:v>433</c:v>
                </c:pt>
                <c:pt idx="8655">
                  <c:v>433</c:v>
                </c:pt>
                <c:pt idx="8656">
                  <c:v>424</c:v>
                </c:pt>
                <c:pt idx="8657">
                  <c:v>433</c:v>
                </c:pt>
                <c:pt idx="8658">
                  <c:v>424</c:v>
                </c:pt>
                <c:pt idx="8659">
                  <c:v>427</c:v>
                </c:pt>
                <c:pt idx="8660">
                  <c:v>441</c:v>
                </c:pt>
                <c:pt idx="8661">
                  <c:v>448</c:v>
                </c:pt>
                <c:pt idx="8662">
                  <c:v>435</c:v>
                </c:pt>
                <c:pt idx="8663">
                  <c:v>433</c:v>
                </c:pt>
                <c:pt idx="8664">
                  <c:v>441</c:v>
                </c:pt>
                <c:pt idx="8665">
                  <c:v>443</c:v>
                </c:pt>
                <c:pt idx="8666">
                  <c:v>441</c:v>
                </c:pt>
                <c:pt idx="8667">
                  <c:v>443</c:v>
                </c:pt>
                <c:pt idx="8668">
                  <c:v>435</c:v>
                </c:pt>
                <c:pt idx="8669">
                  <c:v>435</c:v>
                </c:pt>
                <c:pt idx="8670">
                  <c:v>435</c:v>
                </c:pt>
                <c:pt idx="8671">
                  <c:v>441</c:v>
                </c:pt>
                <c:pt idx="8672">
                  <c:v>443</c:v>
                </c:pt>
                <c:pt idx="8673">
                  <c:v>435</c:v>
                </c:pt>
                <c:pt idx="8674">
                  <c:v>443</c:v>
                </c:pt>
                <c:pt idx="8675">
                  <c:v>427</c:v>
                </c:pt>
                <c:pt idx="8676">
                  <c:v>443</c:v>
                </c:pt>
                <c:pt idx="8677">
                  <c:v>443</c:v>
                </c:pt>
                <c:pt idx="8678">
                  <c:v>443</c:v>
                </c:pt>
                <c:pt idx="8679">
                  <c:v>435</c:v>
                </c:pt>
                <c:pt idx="8680">
                  <c:v>435</c:v>
                </c:pt>
                <c:pt idx="8681">
                  <c:v>441</c:v>
                </c:pt>
                <c:pt idx="8682">
                  <c:v>441</c:v>
                </c:pt>
                <c:pt idx="8683">
                  <c:v>433</c:v>
                </c:pt>
                <c:pt idx="8684">
                  <c:v>441</c:v>
                </c:pt>
                <c:pt idx="8685">
                  <c:v>435</c:v>
                </c:pt>
                <c:pt idx="8686">
                  <c:v>435</c:v>
                </c:pt>
                <c:pt idx="8687">
                  <c:v>427</c:v>
                </c:pt>
                <c:pt idx="8688">
                  <c:v>441</c:v>
                </c:pt>
                <c:pt idx="8689">
                  <c:v>441</c:v>
                </c:pt>
                <c:pt idx="8690">
                  <c:v>427</c:v>
                </c:pt>
                <c:pt idx="8691">
                  <c:v>435</c:v>
                </c:pt>
                <c:pt idx="8692">
                  <c:v>424</c:v>
                </c:pt>
                <c:pt idx="8693">
                  <c:v>435</c:v>
                </c:pt>
                <c:pt idx="8694">
                  <c:v>433</c:v>
                </c:pt>
                <c:pt idx="8695">
                  <c:v>441</c:v>
                </c:pt>
                <c:pt idx="8696">
                  <c:v>435</c:v>
                </c:pt>
                <c:pt idx="8697">
                  <c:v>424</c:v>
                </c:pt>
                <c:pt idx="8698">
                  <c:v>441</c:v>
                </c:pt>
                <c:pt idx="8699">
                  <c:v>424</c:v>
                </c:pt>
                <c:pt idx="8700">
                  <c:v>435</c:v>
                </c:pt>
                <c:pt idx="8701">
                  <c:v>435</c:v>
                </c:pt>
                <c:pt idx="8702">
                  <c:v>441</c:v>
                </c:pt>
                <c:pt idx="8703">
                  <c:v>433</c:v>
                </c:pt>
                <c:pt idx="8704">
                  <c:v>427</c:v>
                </c:pt>
                <c:pt idx="8705">
                  <c:v>435</c:v>
                </c:pt>
                <c:pt idx="8706">
                  <c:v>445</c:v>
                </c:pt>
                <c:pt idx="8707">
                  <c:v>441</c:v>
                </c:pt>
                <c:pt idx="8708">
                  <c:v>441</c:v>
                </c:pt>
                <c:pt idx="8709">
                  <c:v>445</c:v>
                </c:pt>
                <c:pt idx="8710">
                  <c:v>443</c:v>
                </c:pt>
                <c:pt idx="8711">
                  <c:v>433</c:v>
                </c:pt>
                <c:pt idx="8712">
                  <c:v>443</c:v>
                </c:pt>
                <c:pt idx="8713">
                  <c:v>441</c:v>
                </c:pt>
                <c:pt idx="8714">
                  <c:v>435</c:v>
                </c:pt>
                <c:pt idx="8715">
                  <c:v>441</c:v>
                </c:pt>
                <c:pt idx="8716">
                  <c:v>435</c:v>
                </c:pt>
                <c:pt idx="8717">
                  <c:v>445</c:v>
                </c:pt>
                <c:pt idx="8718">
                  <c:v>452</c:v>
                </c:pt>
                <c:pt idx="8719">
                  <c:v>445</c:v>
                </c:pt>
                <c:pt idx="8720">
                  <c:v>445</c:v>
                </c:pt>
                <c:pt idx="8721">
                  <c:v>441</c:v>
                </c:pt>
                <c:pt idx="8722">
                  <c:v>452</c:v>
                </c:pt>
                <c:pt idx="8723">
                  <c:v>443</c:v>
                </c:pt>
                <c:pt idx="8724">
                  <c:v>452</c:v>
                </c:pt>
                <c:pt idx="8725">
                  <c:v>448</c:v>
                </c:pt>
                <c:pt idx="8726">
                  <c:v>448</c:v>
                </c:pt>
                <c:pt idx="8727">
                  <c:v>448</c:v>
                </c:pt>
                <c:pt idx="8728">
                  <c:v>441</c:v>
                </c:pt>
                <c:pt idx="8729">
                  <c:v>460</c:v>
                </c:pt>
                <c:pt idx="8730">
                  <c:v>445</c:v>
                </c:pt>
                <c:pt idx="8731">
                  <c:v>448</c:v>
                </c:pt>
                <c:pt idx="8732">
                  <c:v>448</c:v>
                </c:pt>
                <c:pt idx="8733">
                  <c:v>448</c:v>
                </c:pt>
                <c:pt idx="8734">
                  <c:v>445</c:v>
                </c:pt>
                <c:pt idx="8735">
                  <c:v>448</c:v>
                </c:pt>
                <c:pt idx="8736">
                  <c:v>445</c:v>
                </c:pt>
                <c:pt idx="8737">
                  <c:v>457</c:v>
                </c:pt>
                <c:pt idx="8738">
                  <c:v>445</c:v>
                </c:pt>
                <c:pt idx="8739">
                  <c:v>457</c:v>
                </c:pt>
                <c:pt idx="8740">
                  <c:v>445</c:v>
                </c:pt>
                <c:pt idx="8741">
                  <c:v>448</c:v>
                </c:pt>
                <c:pt idx="8742">
                  <c:v>448</c:v>
                </c:pt>
                <c:pt idx="8743">
                  <c:v>443</c:v>
                </c:pt>
                <c:pt idx="8744">
                  <c:v>457</c:v>
                </c:pt>
                <c:pt idx="8745">
                  <c:v>435</c:v>
                </c:pt>
                <c:pt idx="8746">
                  <c:v>452</c:v>
                </c:pt>
                <c:pt idx="8747">
                  <c:v>448</c:v>
                </c:pt>
                <c:pt idx="8748">
                  <c:v>448</c:v>
                </c:pt>
                <c:pt idx="8749">
                  <c:v>448</c:v>
                </c:pt>
                <c:pt idx="8750">
                  <c:v>445</c:v>
                </c:pt>
                <c:pt idx="8751">
                  <c:v>452</c:v>
                </c:pt>
                <c:pt idx="8752">
                  <c:v>460</c:v>
                </c:pt>
                <c:pt idx="8753">
                  <c:v>460</c:v>
                </c:pt>
                <c:pt idx="8754">
                  <c:v>457</c:v>
                </c:pt>
                <c:pt idx="8755">
                  <c:v>452</c:v>
                </c:pt>
                <c:pt idx="8756">
                  <c:v>464</c:v>
                </c:pt>
                <c:pt idx="8757">
                  <c:v>464</c:v>
                </c:pt>
                <c:pt idx="8758">
                  <c:v>460</c:v>
                </c:pt>
                <c:pt idx="8759">
                  <c:v>472</c:v>
                </c:pt>
                <c:pt idx="8760">
                  <c:v>457</c:v>
                </c:pt>
                <c:pt idx="8761">
                  <c:v>460</c:v>
                </c:pt>
                <c:pt idx="8762">
                  <c:v>452</c:v>
                </c:pt>
                <c:pt idx="8763">
                  <c:v>476</c:v>
                </c:pt>
                <c:pt idx="8764">
                  <c:v>472</c:v>
                </c:pt>
                <c:pt idx="8765">
                  <c:v>464</c:v>
                </c:pt>
                <c:pt idx="8766">
                  <c:v>480</c:v>
                </c:pt>
                <c:pt idx="8767">
                  <c:v>460</c:v>
                </c:pt>
                <c:pt idx="8768">
                  <c:v>476</c:v>
                </c:pt>
                <c:pt idx="8769">
                  <c:v>476</c:v>
                </c:pt>
                <c:pt idx="8770">
                  <c:v>476</c:v>
                </c:pt>
                <c:pt idx="8771">
                  <c:v>464</c:v>
                </c:pt>
                <c:pt idx="8772">
                  <c:v>472</c:v>
                </c:pt>
                <c:pt idx="8773">
                  <c:v>472</c:v>
                </c:pt>
                <c:pt idx="8774">
                  <c:v>480</c:v>
                </c:pt>
                <c:pt idx="8775">
                  <c:v>472</c:v>
                </c:pt>
                <c:pt idx="8776">
                  <c:v>472</c:v>
                </c:pt>
                <c:pt idx="8777">
                  <c:v>460</c:v>
                </c:pt>
                <c:pt idx="8778">
                  <c:v>460</c:v>
                </c:pt>
                <c:pt idx="8779">
                  <c:v>448</c:v>
                </c:pt>
                <c:pt idx="8780">
                  <c:v>457</c:v>
                </c:pt>
                <c:pt idx="8781">
                  <c:v>464</c:v>
                </c:pt>
                <c:pt idx="8782">
                  <c:v>452</c:v>
                </c:pt>
                <c:pt idx="8783">
                  <c:v>460</c:v>
                </c:pt>
                <c:pt idx="8784">
                  <c:v>448</c:v>
                </c:pt>
                <c:pt idx="8785">
                  <c:v>457</c:v>
                </c:pt>
                <c:pt idx="8786">
                  <c:v>448</c:v>
                </c:pt>
                <c:pt idx="8787">
                  <c:v>448</c:v>
                </c:pt>
                <c:pt idx="8788">
                  <c:v>448</c:v>
                </c:pt>
                <c:pt idx="8789">
                  <c:v>445</c:v>
                </c:pt>
                <c:pt idx="8790">
                  <c:v>452</c:v>
                </c:pt>
                <c:pt idx="8791">
                  <c:v>445</c:v>
                </c:pt>
                <c:pt idx="8792">
                  <c:v>452</c:v>
                </c:pt>
                <c:pt idx="8793">
                  <c:v>457</c:v>
                </c:pt>
                <c:pt idx="8794">
                  <c:v>457</c:v>
                </c:pt>
                <c:pt idx="8795">
                  <c:v>452</c:v>
                </c:pt>
                <c:pt idx="8796">
                  <c:v>452</c:v>
                </c:pt>
                <c:pt idx="8797">
                  <c:v>476</c:v>
                </c:pt>
                <c:pt idx="8798">
                  <c:v>464</c:v>
                </c:pt>
                <c:pt idx="8799">
                  <c:v>476</c:v>
                </c:pt>
                <c:pt idx="8800">
                  <c:v>472</c:v>
                </c:pt>
                <c:pt idx="8801">
                  <c:v>472</c:v>
                </c:pt>
                <c:pt idx="8802">
                  <c:v>464</c:v>
                </c:pt>
                <c:pt idx="8803">
                  <c:v>464</c:v>
                </c:pt>
                <c:pt idx="8804">
                  <c:v>464</c:v>
                </c:pt>
                <c:pt idx="8805">
                  <c:v>476</c:v>
                </c:pt>
                <c:pt idx="8806">
                  <c:v>460</c:v>
                </c:pt>
                <c:pt idx="8807">
                  <c:v>476</c:v>
                </c:pt>
                <c:pt idx="8808">
                  <c:v>460</c:v>
                </c:pt>
                <c:pt idx="8809">
                  <c:v>480</c:v>
                </c:pt>
                <c:pt idx="8810">
                  <c:v>482</c:v>
                </c:pt>
                <c:pt idx="8811">
                  <c:v>480</c:v>
                </c:pt>
                <c:pt idx="8812">
                  <c:v>480</c:v>
                </c:pt>
                <c:pt idx="8813">
                  <c:v>460</c:v>
                </c:pt>
                <c:pt idx="8814">
                  <c:v>480</c:v>
                </c:pt>
                <c:pt idx="8815">
                  <c:v>472</c:v>
                </c:pt>
                <c:pt idx="8816">
                  <c:v>480</c:v>
                </c:pt>
                <c:pt idx="8817">
                  <c:v>480</c:v>
                </c:pt>
                <c:pt idx="8818">
                  <c:v>480</c:v>
                </c:pt>
                <c:pt idx="8819">
                  <c:v>491</c:v>
                </c:pt>
                <c:pt idx="8820">
                  <c:v>476</c:v>
                </c:pt>
                <c:pt idx="8821">
                  <c:v>493</c:v>
                </c:pt>
                <c:pt idx="8822">
                  <c:v>491</c:v>
                </c:pt>
                <c:pt idx="8823">
                  <c:v>482</c:v>
                </c:pt>
                <c:pt idx="8824">
                  <c:v>482</c:v>
                </c:pt>
                <c:pt idx="8825">
                  <c:v>491</c:v>
                </c:pt>
                <c:pt idx="8826">
                  <c:v>482</c:v>
                </c:pt>
                <c:pt idx="8827">
                  <c:v>480</c:v>
                </c:pt>
                <c:pt idx="8828">
                  <c:v>491</c:v>
                </c:pt>
                <c:pt idx="8829">
                  <c:v>493</c:v>
                </c:pt>
                <c:pt idx="8830">
                  <c:v>480</c:v>
                </c:pt>
                <c:pt idx="8831">
                  <c:v>508</c:v>
                </c:pt>
                <c:pt idx="8832">
                  <c:v>480</c:v>
                </c:pt>
                <c:pt idx="8833">
                  <c:v>482</c:v>
                </c:pt>
                <c:pt idx="8834">
                  <c:v>493</c:v>
                </c:pt>
                <c:pt idx="8835">
                  <c:v>491</c:v>
                </c:pt>
                <c:pt idx="8836">
                  <c:v>491</c:v>
                </c:pt>
                <c:pt idx="8837">
                  <c:v>480</c:v>
                </c:pt>
                <c:pt idx="8838">
                  <c:v>493</c:v>
                </c:pt>
                <c:pt idx="8839">
                  <c:v>480</c:v>
                </c:pt>
                <c:pt idx="8840">
                  <c:v>482</c:v>
                </c:pt>
                <c:pt idx="8841">
                  <c:v>480</c:v>
                </c:pt>
                <c:pt idx="8842">
                  <c:v>480</c:v>
                </c:pt>
                <c:pt idx="8843">
                  <c:v>491</c:v>
                </c:pt>
                <c:pt idx="8844">
                  <c:v>480</c:v>
                </c:pt>
                <c:pt idx="8845">
                  <c:v>482</c:v>
                </c:pt>
                <c:pt idx="8846">
                  <c:v>482</c:v>
                </c:pt>
                <c:pt idx="8847">
                  <c:v>480</c:v>
                </c:pt>
                <c:pt idx="8848">
                  <c:v>480</c:v>
                </c:pt>
                <c:pt idx="8849">
                  <c:v>476</c:v>
                </c:pt>
                <c:pt idx="8850">
                  <c:v>476</c:v>
                </c:pt>
                <c:pt idx="8851">
                  <c:v>482</c:v>
                </c:pt>
                <c:pt idx="8852">
                  <c:v>480</c:v>
                </c:pt>
                <c:pt idx="8853">
                  <c:v>480</c:v>
                </c:pt>
                <c:pt idx="8854">
                  <c:v>482</c:v>
                </c:pt>
                <c:pt idx="8855">
                  <c:v>482</c:v>
                </c:pt>
                <c:pt idx="8856">
                  <c:v>480</c:v>
                </c:pt>
                <c:pt idx="8857">
                  <c:v>464</c:v>
                </c:pt>
                <c:pt idx="8858">
                  <c:v>476</c:v>
                </c:pt>
                <c:pt idx="8859">
                  <c:v>460</c:v>
                </c:pt>
                <c:pt idx="8860">
                  <c:v>476</c:v>
                </c:pt>
                <c:pt idx="8861">
                  <c:v>472</c:v>
                </c:pt>
                <c:pt idx="8862">
                  <c:v>476</c:v>
                </c:pt>
                <c:pt idx="8863">
                  <c:v>476</c:v>
                </c:pt>
                <c:pt idx="8864">
                  <c:v>464</c:v>
                </c:pt>
                <c:pt idx="8865">
                  <c:v>476</c:v>
                </c:pt>
                <c:pt idx="8866">
                  <c:v>464</c:v>
                </c:pt>
                <c:pt idx="8867">
                  <c:v>480</c:v>
                </c:pt>
                <c:pt idx="8868">
                  <c:v>476</c:v>
                </c:pt>
                <c:pt idx="8869">
                  <c:v>482</c:v>
                </c:pt>
                <c:pt idx="8870">
                  <c:v>480</c:v>
                </c:pt>
                <c:pt idx="8871">
                  <c:v>472</c:v>
                </c:pt>
                <c:pt idx="8872">
                  <c:v>480</c:v>
                </c:pt>
                <c:pt idx="8873">
                  <c:v>482</c:v>
                </c:pt>
                <c:pt idx="8874">
                  <c:v>480</c:v>
                </c:pt>
                <c:pt idx="8875">
                  <c:v>482</c:v>
                </c:pt>
                <c:pt idx="8876">
                  <c:v>476</c:v>
                </c:pt>
                <c:pt idx="8877">
                  <c:v>493</c:v>
                </c:pt>
                <c:pt idx="8878">
                  <c:v>497</c:v>
                </c:pt>
                <c:pt idx="8879">
                  <c:v>493</c:v>
                </c:pt>
                <c:pt idx="8880">
                  <c:v>497</c:v>
                </c:pt>
                <c:pt idx="8881">
                  <c:v>491</c:v>
                </c:pt>
                <c:pt idx="8882">
                  <c:v>502</c:v>
                </c:pt>
                <c:pt idx="8883">
                  <c:v>482</c:v>
                </c:pt>
                <c:pt idx="8884">
                  <c:v>493</c:v>
                </c:pt>
                <c:pt idx="8885">
                  <c:v>497</c:v>
                </c:pt>
                <c:pt idx="8886">
                  <c:v>497</c:v>
                </c:pt>
                <c:pt idx="8887">
                  <c:v>497</c:v>
                </c:pt>
                <c:pt idx="8888">
                  <c:v>517</c:v>
                </c:pt>
                <c:pt idx="8889">
                  <c:v>493</c:v>
                </c:pt>
                <c:pt idx="8890">
                  <c:v>493</c:v>
                </c:pt>
                <c:pt idx="8891">
                  <c:v>493</c:v>
                </c:pt>
                <c:pt idx="8892">
                  <c:v>491</c:v>
                </c:pt>
                <c:pt idx="8893">
                  <c:v>497</c:v>
                </c:pt>
                <c:pt idx="8894">
                  <c:v>497</c:v>
                </c:pt>
                <c:pt idx="8895">
                  <c:v>508</c:v>
                </c:pt>
                <c:pt idx="8896">
                  <c:v>517</c:v>
                </c:pt>
                <c:pt idx="8897">
                  <c:v>502</c:v>
                </c:pt>
                <c:pt idx="8898">
                  <c:v>493</c:v>
                </c:pt>
                <c:pt idx="8899">
                  <c:v>508</c:v>
                </c:pt>
                <c:pt idx="8900">
                  <c:v>497</c:v>
                </c:pt>
                <c:pt idx="8901">
                  <c:v>502</c:v>
                </c:pt>
                <c:pt idx="8902">
                  <c:v>523</c:v>
                </c:pt>
                <c:pt idx="8903">
                  <c:v>502</c:v>
                </c:pt>
                <c:pt idx="8904">
                  <c:v>508</c:v>
                </c:pt>
                <c:pt idx="8905">
                  <c:v>491</c:v>
                </c:pt>
                <c:pt idx="8906">
                  <c:v>508</c:v>
                </c:pt>
                <c:pt idx="8907">
                  <c:v>497</c:v>
                </c:pt>
                <c:pt idx="8908">
                  <c:v>508</c:v>
                </c:pt>
                <c:pt idx="8909">
                  <c:v>497</c:v>
                </c:pt>
                <c:pt idx="8910">
                  <c:v>508</c:v>
                </c:pt>
                <c:pt idx="8911">
                  <c:v>523</c:v>
                </c:pt>
                <c:pt idx="8912">
                  <c:v>497</c:v>
                </c:pt>
                <c:pt idx="8913">
                  <c:v>497</c:v>
                </c:pt>
                <c:pt idx="8914">
                  <c:v>491</c:v>
                </c:pt>
                <c:pt idx="8915">
                  <c:v>482</c:v>
                </c:pt>
                <c:pt idx="8916">
                  <c:v>491</c:v>
                </c:pt>
                <c:pt idx="8917">
                  <c:v>493</c:v>
                </c:pt>
                <c:pt idx="8918">
                  <c:v>491</c:v>
                </c:pt>
                <c:pt idx="8919">
                  <c:v>497</c:v>
                </c:pt>
                <c:pt idx="8920">
                  <c:v>493</c:v>
                </c:pt>
                <c:pt idx="8921">
                  <c:v>493</c:v>
                </c:pt>
                <c:pt idx="8922">
                  <c:v>482</c:v>
                </c:pt>
                <c:pt idx="8923">
                  <c:v>482</c:v>
                </c:pt>
                <c:pt idx="8924">
                  <c:v>497</c:v>
                </c:pt>
                <c:pt idx="8925">
                  <c:v>482</c:v>
                </c:pt>
                <c:pt idx="8926">
                  <c:v>497</c:v>
                </c:pt>
                <c:pt idx="8927">
                  <c:v>491</c:v>
                </c:pt>
                <c:pt idx="8928">
                  <c:v>491</c:v>
                </c:pt>
                <c:pt idx="8929">
                  <c:v>491</c:v>
                </c:pt>
                <c:pt idx="8930">
                  <c:v>491</c:v>
                </c:pt>
                <c:pt idx="8931">
                  <c:v>491</c:v>
                </c:pt>
                <c:pt idx="8932">
                  <c:v>497</c:v>
                </c:pt>
                <c:pt idx="8933">
                  <c:v>497</c:v>
                </c:pt>
                <c:pt idx="8934">
                  <c:v>497</c:v>
                </c:pt>
                <c:pt idx="8935">
                  <c:v>493</c:v>
                </c:pt>
                <c:pt idx="8936">
                  <c:v>482</c:v>
                </c:pt>
                <c:pt idx="8937">
                  <c:v>472</c:v>
                </c:pt>
                <c:pt idx="8938">
                  <c:v>491</c:v>
                </c:pt>
                <c:pt idx="8939">
                  <c:v>497</c:v>
                </c:pt>
                <c:pt idx="8940">
                  <c:v>493</c:v>
                </c:pt>
                <c:pt idx="8941">
                  <c:v>493</c:v>
                </c:pt>
                <c:pt idx="8942">
                  <c:v>480</c:v>
                </c:pt>
                <c:pt idx="8943">
                  <c:v>502</c:v>
                </c:pt>
                <c:pt idx="8944">
                  <c:v>491</c:v>
                </c:pt>
                <c:pt idx="8945">
                  <c:v>497</c:v>
                </c:pt>
                <c:pt idx="8946">
                  <c:v>493</c:v>
                </c:pt>
                <c:pt idx="8947">
                  <c:v>480</c:v>
                </c:pt>
                <c:pt idx="8948">
                  <c:v>497</c:v>
                </c:pt>
                <c:pt idx="8949">
                  <c:v>493</c:v>
                </c:pt>
                <c:pt idx="8950">
                  <c:v>493</c:v>
                </c:pt>
                <c:pt idx="8951">
                  <c:v>482</c:v>
                </c:pt>
                <c:pt idx="8952">
                  <c:v>480</c:v>
                </c:pt>
                <c:pt idx="8953">
                  <c:v>480</c:v>
                </c:pt>
                <c:pt idx="8954">
                  <c:v>482</c:v>
                </c:pt>
                <c:pt idx="8955">
                  <c:v>482</c:v>
                </c:pt>
                <c:pt idx="8956">
                  <c:v>517</c:v>
                </c:pt>
                <c:pt idx="8957">
                  <c:v>491</c:v>
                </c:pt>
                <c:pt idx="8958">
                  <c:v>476</c:v>
                </c:pt>
                <c:pt idx="8959">
                  <c:v>460</c:v>
                </c:pt>
                <c:pt idx="8960">
                  <c:v>480</c:v>
                </c:pt>
                <c:pt idx="8961">
                  <c:v>482</c:v>
                </c:pt>
                <c:pt idx="8962">
                  <c:v>480</c:v>
                </c:pt>
                <c:pt idx="8963">
                  <c:v>482</c:v>
                </c:pt>
                <c:pt idx="8964">
                  <c:v>472</c:v>
                </c:pt>
                <c:pt idx="8965">
                  <c:v>476</c:v>
                </c:pt>
                <c:pt idx="8966">
                  <c:v>464</c:v>
                </c:pt>
                <c:pt idx="8967">
                  <c:v>476</c:v>
                </c:pt>
                <c:pt idx="8968">
                  <c:v>476</c:v>
                </c:pt>
                <c:pt idx="8969">
                  <c:v>457</c:v>
                </c:pt>
                <c:pt idx="8970">
                  <c:v>472</c:v>
                </c:pt>
                <c:pt idx="8971">
                  <c:v>457</c:v>
                </c:pt>
                <c:pt idx="8972">
                  <c:v>452</c:v>
                </c:pt>
                <c:pt idx="8973">
                  <c:v>452</c:v>
                </c:pt>
                <c:pt idx="8974">
                  <c:v>452</c:v>
                </c:pt>
                <c:pt idx="8975">
                  <c:v>452</c:v>
                </c:pt>
                <c:pt idx="8976">
                  <c:v>448</c:v>
                </c:pt>
                <c:pt idx="8977">
                  <c:v>448</c:v>
                </c:pt>
                <c:pt idx="8978">
                  <c:v>457</c:v>
                </c:pt>
                <c:pt idx="8979">
                  <c:v>460</c:v>
                </c:pt>
                <c:pt idx="8980">
                  <c:v>457</c:v>
                </c:pt>
                <c:pt idx="8981">
                  <c:v>445</c:v>
                </c:pt>
                <c:pt idx="8982">
                  <c:v>452</c:v>
                </c:pt>
                <c:pt idx="8983">
                  <c:v>445</c:v>
                </c:pt>
                <c:pt idx="8984">
                  <c:v>457</c:v>
                </c:pt>
                <c:pt idx="8985">
                  <c:v>457</c:v>
                </c:pt>
                <c:pt idx="8986">
                  <c:v>457</c:v>
                </c:pt>
                <c:pt idx="8987">
                  <c:v>460</c:v>
                </c:pt>
                <c:pt idx="8988">
                  <c:v>448</c:v>
                </c:pt>
                <c:pt idx="8989">
                  <c:v>457</c:v>
                </c:pt>
                <c:pt idx="8990">
                  <c:v>480</c:v>
                </c:pt>
                <c:pt idx="8991">
                  <c:v>457</c:v>
                </c:pt>
                <c:pt idx="8992">
                  <c:v>460</c:v>
                </c:pt>
                <c:pt idx="8993">
                  <c:v>452</c:v>
                </c:pt>
                <c:pt idx="8994">
                  <c:v>472</c:v>
                </c:pt>
                <c:pt idx="8995">
                  <c:v>464</c:v>
                </c:pt>
                <c:pt idx="8996">
                  <c:v>472</c:v>
                </c:pt>
                <c:pt idx="8997">
                  <c:v>464</c:v>
                </c:pt>
                <c:pt idx="8998">
                  <c:v>464</c:v>
                </c:pt>
                <c:pt idx="8999">
                  <c:v>457</c:v>
                </c:pt>
                <c:pt idx="9000">
                  <c:v>448</c:v>
                </c:pt>
                <c:pt idx="9001">
                  <c:v>460</c:v>
                </c:pt>
                <c:pt idx="9002">
                  <c:v>460</c:v>
                </c:pt>
                <c:pt idx="9003">
                  <c:v>460</c:v>
                </c:pt>
                <c:pt idx="9004">
                  <c:v>457</c:v>
                </c:pt>
                <c:pt idx="9005">
                  <c:v>457</c:v>
                </c:pt>
                <c:pt idx="9006">
                  <c:v>452</c:v>
                </c:pt>
                <c:pt idx="9007">
                  <c:v>452</c:v>
                </c:pt>
                <c:pt idx="9008">
                  <c:v>448</c:v>
                </c:pt>
                <c:pt idx="9009">
                  <c:v>452</c:v>
                </c:pt>
                <c:pt idx="9010">
                  <c:v>445</c:v>
                </c:pt>
                <c:pt idx="9011">
                  <c:v>457</c:v>
                </c:pt>
                <c:pt idx="9012">
                  <c:v>445</c:v>
                </c:pt>
                <c:pt idx="9013">
                  <c:v>464</c:v>
                </c:pt>
                <c:pt idx="9014">
                  <c:v>460</c:v>
                </c:pt>
                <c:pt idx="9015">
                  <c:v>460</c:v>
                </c:pt>
                <c:pt idx="9016">
                  <c:v>464</c:v>
                </c:pt>
                <c:pt idx="9017">
                  <c:v>457</c:v>
                </c:pt>
                <c:pt idx="9018">
                  <c:v>460</c:v>
                </c:pt>
                <c:pt idx="9019">
                  <c:v>443</c:v>
                </c:pt>
                <c:pt idx="9020">
                  <c:v>452</c:v>
                </c:pt>
                <c:pt idx="9021">
                  <c:v>448</c:v>
                </c:pt>
                <c:pt idx="9022">
                  <c:v>452</c:v>
                </c:pt>
                <c:pt idx="9023">
                  <c:v>452</c:v>
                </c:pt>
                <c:pt idx="9024">
                  <c:v>445</c:v>
                </c:pt>
                <c:pt idx="9025">
                  <c:v>460</c:v>
                </c:pt>
                <c:pt idx="9026">
                  <c:v>448</c:v>
                </c:pt>
                <c:pt idx="9027">
                  <c:v>452</c:v>
                </c:pt>
                <c:pt idx="9028">
                  <c:v>457</c:v>
                </c:pt>
                <c:pt idx="9029">
                  <c:v>452</c:v>
                </c:pt>
                <c:pt idx="9030">
                  <c:v>448</c:v>
                </c:pt>
                <c:pt idx="9031">
                  <c:v>457</c:v>
                </c:pt>
                <c:pt idx="9032">
                  <c:v>448</c:v>
                </c:pt>
                <c:pt idx="9033">
                  <c:v>452</c:v>
                </c:pt>
                <c:pt idx="9034">
                  <c:v>448</c:v>
                </c:pt>
                <c:pt idx="9035">
                  <c:v>460</c:v>
                </c:pt>
                <c:pt idx="9036">
                  <c:v>448</c:v>
                </c:pt>
                <c:pt idx="9037">
                  <c:v>443</c:v>
                </c:pt>
                <c:pt idx="9038">
                  <c:v>445</c:v>
                </c:pt>
                <c:pt idx="9039">
                  <c:v>445</c:v>
                </c:pt>
                <c:pt idx="9040">
                  <c:v>445</c:v>
                </c:pt>
                <c:pt idx="9041">
                  <c:v>427</c:v>
                </c:pt>
                <c:pt idx="9042">
                  <c:v>448</c:v>
                </c:pt>
                <c:pt idx="9043">
                  <c:v>445</c:v>
                </c:pt>
                <c:pt idx="9044">
                  <c:v>448</c:v>
                </c:pt>
                <c:pt idx="9045">
                  <c:v>445</c:v>
                </c:pt>
                <c:pt idx="9046">
                  <c:v>448</c:v>
                </c:pt>
                <c:pt idx="9047">
                  <c:v>457</c:v>
                </c:pt>
                <c:pt idx="9048">
                  <c:v>443</c:v>
                </c:pt>
                <c:pt idx="9049">
                  <c:v>448</c:v>
                </c:pt>
                <c:pt idx="9050">
                  <c:v>445</c:v>
                </c:pt>
                <c:pt idx="9051">
                  <c:v>443</c:v>
                </c:pt>
                <c:pt idx="9052">
                  <c:v>445</c:v>
                </c:pt>
                <c:pt idx="9053">
                  <c:v>448</c:v>
                </c:pt>
                <c:pt idx="9054">
                  <c:v>441</c:v>
                </c:pt>
                <c:pt idx="9055">
                  <c:v>445</c:v>
                </c:pt>
                <c:pt idx="9056">
                  <c:v>443</c:v>
                </c:pt>
                <c:pt idx="9057">
                  <c:v>445</c:v>
                </c:pt>
                <c:pt idx="9058">
                  <c:v>443</c:v>
                </c:pt>
                <c:pt idx="9059">
                  <c:v>441</c:v>
                </c:pt>
                <c:pt idx="9060">
                  <c:v>443</c:v>
                </c:pt>
                <c:pt idx="9061">
                  <c:v>441</c:v>
                </c:pt>
                <c:pt idx="9062">
                  <c:v>448</c:v>
                </c:pt>
                <c:pt idx="9063">
                  <c:v>445</c:v>
                </c:pt>
                <c:pt idx="9064">
                  <c:v>452</c:v>
                </c:pt>
                <c:pt idx="9065">
                  <c:v>448</c:v>
                </c:pt>
                <c:pt idx="9066">
                  <c:v>452</c:v>
                </c:pt>
                <c:pt idx="9067">
                  <c:v>445</c:v>
                </c:pt>
                <c:pt idx="9068">
                  <c:v>445</c:v>
                </c:pt>
                <c:pt idx="9069">
                  <c:v>448</c:v>
                </c:pt>
                <c:pt idx="9070">
                  <c:v>441</c:v>
                </c:pt>
                <c:pt idx="9071">
                  <c:v>445</c:v>
                </c:pt>
                <c:pt idx="9072">
                  <c:v>443</c:v>
                </c:pt>
                <c:pt idx="9073">
                  <c:v>448</c:v>
                </c:pt>
                <c:pt idx="9074">
                  <c:v>445</c:v>
                </c:pt>
                <c:pt idx="9075">
                  <c:v>445</c:v>
                </c:pt>
                <c:pt idx="9076">
                  <c:v>445</c:v>
                </c:pt>
                <c:pt idx="9077">
                  <c:v>445</c:v>
                </c:pt>
                <c:pt idx="9078">
                  <c:v>448</c:v>
                </c:pt>
                <c:pt idx="9079">
                  <c:v>452</c:v>
                </c:pt>
                <c:pt idx="9080">
                  <c:v>448</c:v>
                </c:pt>
                <c:pt idx="9081">
                  <c:v>460</c:v>
                </c:pt>
                <c:pt idx="9082">
                  <c:v>441</c:v>
                </c:pt>
                <c:pt idx="9083">
                  <c:v>445</c:v>
                </c:pt>
                <c:pt idx="9084">
                  <c:v>443</c:v>
                </c:pt>
                <c:pt idx="9085">
                  <c:v>435</c:v>
                </c:pt>
                <c:pt idx="9086">
                  <c:v>443</c:v>
                </c:pt>
                <c:pt idx="9087">
                  <c:v>435</c:v>
                </c:pt>
                <c:pt idx="9088">
                  <c:v>441</c:v>
                </c:pt>
                <c:pt idx="9089">
                  <c:v>443</c:v>
                </c:pt>
                <c:pt idx="9090">
                  <c:v>448</c:v>
                </c:pt>
                <c:pt idx="9091">
                  <c:v>435</c:v>
                </c:pt>
                <c:pt idx="9092">
                  <c:v>435</c:v>
                </c:pt>
                <c:pt idx="9093">
                  <c:v>448</c:v>
                </c:pt>
                <c:pt idx="9094">
                  <c:v>443</c:v>
                </c:pt>
                <c:pt idx="9095">
                  <c:v>443</c:v>
                </c:pt>
                <c:pt idx="9096">
                  <c:v>443</c:v>
                </c:pt>
                <c:pt idx="9097">
                  <c:v>443</c:v>
                </c:pt>
                <c:pt idx="9098">
                  <c:v>441</c:v>
                </c:pt>
                <c:pt idx="9099">
                  <c:v>441</c:v>
                </c:pt>
                <c:pt idx="9100">
                  <c:v>443</c:v>
                </c:pt>
                <c:pt idx="9101">
                  <c:v>445</c:v>
                </c:pt>
                <c:pt idx="9102">
                  <c:v>443</c:v>
                </c:pt>
                <c:pt idx="9103">
                  <c:v>448</c:v>
                </c:pt>
                <c:pt idx="9104">
                  <c:v>448</c:v>
                </c:pt>
                <c:pt idx="9105">
                  <c:v>445</c:v>
                </c:pt>
                <c:pt idx="9106">
                  <c:v>445</c:v>
                </c:pt>
                <c:pt idx="9107">
                  <c:v>443</c:v>
                </c:pt>
                <c:pt idx="9108">
                  <c:v>445</c:v>
                </c:pt>
                <c:pt idx="9109">
                  <c:v>435</c:v>
                </c:pt>
                <c:pt idx="9110">
                  <c:v>445</c:v>
                </c:pt>
                <c:pt idx="9111">
                  <c:v>441</c:v>
                </c:pt>
                <c:pt idx="9112">
                  <c:v>445</c:v>
                </c:pt>
                <c:pt idx="9113">
                  <c:v>443</c:v>
                </c:pt>
                <c:pt idx="9114">
                  <c:v>448</c:v>
                </c:pt>
                <c:pt idx="9115">
                  <c:v>448</c:v>
                </c:pt>
                <c:pt idx="9116">
                  <c:v>435</c:v>
                </c:pt>
                <c:pt idx="9117">
                  <c:v>448</c:v>
                </c:pt>
                <c:pt idx="9118">
                  <c:v>441</c:v>
                </c:pt>
                <c:pt idx="9119">
                  <c:v>435</c:v>
                </c:pt>
                <c:pt idx="9120">
                  <c:v>441</c:v>
                </c:pt>
                <c:pt idx="9121">
                  <c:v>435</c:v>
                </c:pt>
                <c:pt idx="9122">
                  <c:v>443</c:v>
                </c:pt>
                <c:pt idx="9123">
                  <c:v>452</c:v>
                </c:pt>
                <c:pt idx="9124">
                  <c:v>443</c:v>
                </c:pt>
                <c:pt idx="9125">
                  <c:v>443</c:v>
                </c:pt>
                <c:pt idx="9126">
                  <c:v>435</c:v>
                </c:pt>
                <c:pt idx="9127">
                  <c:v>452</c:v>
                </c:pt>
                <c:pt idx="9128">
                  <c:v>452</c:v>
                </c:pt>
                <c:pt idx="9129">
                  <c:v>452</c:v>
                </c:pt>
                <c:pt idx="9130">
                  <c:v>460</c:v>
                </c:pt>
                <c:pt idx="9131">
                  <c:v>452</c:v>
                </c:pt>
                <c:pt idx="9132">
                  <c:v>457</c:v>
                </c:pt>
                <c:pt idx="9133">
                  <c:v>448</c:v>
                </c:pt>
                <c:pt idx="9134">
                  <c:v>460</c:v>
                </c:pt>
                <c:pt idx="9135">
                  <c:v>460</c:v>
                </c:pt>
                <c:pt idx="9136">
                  <c:v>457</c:v>
                </c:pt>
                <c:pt idx="9137">
                  <c:v>457</c:v>
                </c:pt>
                <c:pt idx="9138">
                  <c:v>452</c:v>
                </c:pt>
                <c:pt idx="9139">
                  <c:v>457</c:v>
                </c:pt>
                <c:pt idx="9140">
                  <c:v>460</c:v>
                </c:pt>
                <c:pt idx="9141">
                  <c:v>460</c:v>
                </c:pt>
                <c:pt idx="9142">
                  <c:v>452</c:v>
                </c:pt>
                <c:pt idx="9143">
                  <c:v>445</c:v>
                </c:pt>
                <c:pt idx="9144">
                  <c:v>448</c:v>
                </c:pt>
                <c:pt idx="9145">
                  <c:v>443</c:v>
                </c:pt>
                <c:pt idx="9146">
                  <c:v>443</c:v>
                </c:pt>
                <c:pt idx="9147">
                  <c:v>448</c:v>
                </c:pt>
                <c:pt idx="9148">
                  <c:v>445</c:v>
                </c:pt>
                <c:pt idx="9149">
                  <c:v>464</c:v>
                </c:pt>
                <c:pt idx="9150">
                  <c:v>445</c:v>
                </c:pt>
                <c:pt idx="9151">
                  <c:v>445</c:v>
                </c:pt>
                <c:pt idx="9152">
                  <c:v>448</c:v>
                </c:pt>
                <c:pt idx="9153">
                  <c:v>445</c:v>
                </c:pt>
                <c:pt idx="9154">
                  <c:v>457</c:v>
                </c:pt>
                <c:pt idx="9155">
                  <c:v>443</c:v>
                </c:pt>
                <c:pt idx="9156">
                  <c:v>457</c:v>
                </c:pt>
                <c:pt idx="9157">
                  <c:v>452</c:v>
                </c:pt>
                <c:pt idx="9158">
                  <c:v>460</c:v>
                </c:pt>
                <c:pt idx="9159">
                  <c:v>460</c:v>
                </c:pt>
                <c:pt idx="9160">
                  <c:v>445</c:v>
                </c:pt>
                <c:pt idx="9161">
                  <c:v>464</c:v>
                </c:pt>
                <c:pt idx="9162">
                  <c:v>457</c:v>
                </c:pt>
                <c:pt idx="9163">
                  <c:v>460</c:v>
                </c:pt>
                <c:pt idx="9164">
                  <c:v>457</c:v>
                </c:pt>
                <c:pt idx="9165">
                  <c:v>452</c:v>
                </c:pt>
                <c:pt idx="9166">
                  <c:v>452</c:v>
                </c:pt>
                <c:pt idx="9167">
                  <c:v>443</c:v>
                </c:pt>
                <c:pt idx="9168">
                  <c:v>457</c:v>
                </c:pt>
                <c:pt idx="9169">
                  <c:v>460</c:v>
                </c:pt>
                <c:pt idx="9170">
                  <c:v>452</c:v>
                </c:pt>
                <c:pt idx="9171">
                  <c:v>460</c:v>
                </c:pt>
                <c:pt idx="9172">
                  <c:v>460</c:v>
                </c:pt>
                <c:pt idx="9173">
                  <c:v>452</c:v>
                </c:pt>
                <c:pt idx="9174">
                  <c:v>460</c:v>
                </c:pt>
                <c:pt idx="9175">
                  <c:v>457</c:v>
                </c:pt>
                <c:pt idx="9176">
                  <c:v>457</c:v>
                </c:pt>
                <c:pt idx="9177">
                  <c:v>448</c:v>
                </c:pt>
                <c:pt idx="9178">
                  <c:v>457</c:v>
                </c:pt>
                <c:pt idx="9179">
                  <c:v>457</c:v>
                </c:pt>
                <c:pt idx="9180">
                  <c:v>460</c:v>
                </c:pt>
                <c:pt idx="9181">
                  <c:v>457</c:v>
                </c:pt>
                <c:pt idx="9182">
                  <c:v>460</c:v>
                </c:pt>
                <c:pt idx="9183">
                  <c:v>472</c:v>
                </c:pt>
                <c:pt idx="9184">
                  <c:v>448</c:v>
                </c:pt>
                <c:pt idx="9185">
                  <c:v>472</c:v>
                </c:pt>
                <c:pt idx="9186">
                  <c:v>452</c:v>
                </c:pt>
                <c:pt idx="9187">
                  <c:v>457</c:v>
                </c:pt>
                <c:pt idx="9188">
                  <c:v>460</c:v>
                </c:pt>
                <c:pt idx="9189">
                  <c:v>472</c:v>
                </c:pt>
                <c:pt idx="9190">
                  <c:v>460</c:v>
                </c:pt>
                <c:pt idx="9191">
                  <c:v>472</c:v>
                </c:pt>
                <c:pt idx="9192">
                  <c:v>472</c:v>
                </c:pt>
                <c:pt idx="9193">
                  <c:v>464</c:v>
                </c:pt>
                <c:pt idx="9194">
                  <c:v>457</c:v>
                </c:pt>
                <c:pt idx="9195">
                  <c:v>472</c:v>
                </c:pt>
                <c:pt idx="9196">
                  <c:v>472</c:v>
                </c:pt>
                <c:pt idx="9197">
                  <c:v>457</c:v>
                </c:pt>
                <c:pt idx="9198">
                  <c:v>476</c:v>
                </c:pt>
                <c:pt idx="9199">
                  <c:v>464</c:v>
                </c:pt>
                <c:pt idx="9200">
                  <c:v>472</c:v>
                </c:pt>
                <c:pt idx="9201">
                  <c:v>452</c:v>
                </c:pt>
                <c:pt idx="9202">
                  <c:v>476</c:v>
                </c:pt>
                <c:pt idx="9203">
                  <c:v>480</c:v>
                </c:pt>
                <c:pt idx="9204">
                  <c:v>480</c:v>
                </c:pt>
                <c:pt idx="9205">
                  <c:v>480</c:v>
                </c:pt>
                <c:pt idx="9206">
                  <c:v>480</c:v>
                </c:pt>
                <c:pt idx="9207">
                  <c:v>482</c:v>
                </c:pt>
                <c:pt idx="9208">
                  <c:v>464</c:v>
                </c:pt>
                <c:pt idx="9209">
                  <c:v>491</c:v>
                </c:pt>
                <c:pt idx="9210">
                  <c:v>491</c:v>
                </c:pt>
                <c:pt idx="9211">
                  <c:v>497</c:v>
                </c:pt>
                <c:pt idx="9212">
                  <c:v>493</c:v>
                </c:pt>
                <c:pt idx="9213">
                  <c:v>480</c:v>
                </c:pt>
                <c:pt idx="9214">
                  <c:v>482</c:v>
                </c:pt>
                <c:pt idx="9215">
                  <c:v>493</c:v>
                </c:pt>
                <c:pt idx="9216">
                  <c:v>493</c:v>
                </c:pt>
                <c:pt idx="9217">
                  <c:v>523</c:v>
                </c:pt>
                <c:pt idx="9218">
                  <c:v>491</c:v>
                </c:pt>
                <c:pt idx="9219">
                  <c:v>482</c:v>
                </c:pt>
                <c:pt idx="9220">
                  <c:v>493</c:v>
                </c:pt>
                <c:pt idx="9221">
                  <c:v>493</c:v>
                </c:pt>
                <c:pt idx="9222">
                  <c:v>508</c:v>
                </c:pt>
                <c:pt idx="9223">
                  <c:v>497</c:v>
                </c:pt>
                <c:pt idx="9224">
                  <c:v>493</c:v>
                </c:pt>
                <c:pt idx="9225">
                  <c:v>491</c:v>
                </c:pt>
                <c:pt idx="9226">
                  <c:v>493</c:v>
                </c:pt>
                <c:pt idx="9227">
                  <c:v>491</c:v>
                </c:pt>
                <c:pt idx="9228">
                  <c:v>493</c:v>
                </c:pt>
                <c:pt idx="9229">
                  <c:v>497</c:v>
                </c:pt>
                <c:pt idx="9230">
                  <c:v>482</c:v>
                </c:pt>
                <c:pt idx="9231">
                  <c:v>493</c:v>
                </c:pt>
                <c:pt idx="9232">
                  <c:v>491</c:v>
                </c:pt>
                <c:pt idx="9233">
                  <c:v>497</c:v>
                </c:pt>
                <c:pt idx="9234">
                  <c:v>491</c:v>
                </c:pt>
                <c:pt idx="9235">
                  <c:v>482</c:v>
                </c:pt>
                <c:pt idx="9236">
                  <c:v>491</c:v>
                </c:pt>
                <c:pt idx="9237">
                  <c:v>491</c:v>
                </c:pt>
                <c:pt idx="9238">
                  <c:v>482</c:v>
                </c:pt>
                <c:pt idx="9239">
                  <c:v>497</c:v>
                </c:pt>
                <c:pt idx="9240">
                  <c:v>517</c:v>
                </c:pt>
                <c:pt idx="9241">
                  <c:v>493</c:v>
                </c:pt>
                <c:pt idx="9242">
                  <c:v>493</c:v>
                </c:pt>
                <c:pt idx="9243">
                  <c:v>502</c:v>
                </c:pt>
                <c:pt idx="9244">
                  <c:v>517</c:v>
                </c:pt>
                <c:pt idx="9245">
                  <c:v>508</c:v>
                </c:pt>
                <c:pt idx="9246">
                  <c:v>523</c:v>
                </c:pt>
                <c:pt idx="9247">
                  <c:v>502</c:v>
                </c:pt>
                <c:pt idx="9248">
                  <c:v>508</c:v>
                </c:pt>
                <c:pt idx="9249">
                  <c:v>508</c:v>
                </c:pt>
                <c:pt idx="9250">
                  <c:v>517</c:v>
                </c:pt>
                <c:pt idx="9251">
                  <c:v>497</c:v>
                </c:pt>
                <c:pt idx="9252">
                  <c:v>491</c:v>
                </c:pt>
                <c:pt idx="9253">
                  <c:v>517</c:v>
                </c:pt>
                <c:pt idx="9254">
                  <c:v>497</c:v>
                </c:pt>
                <c:pt idx="9255">
                  <c:v>508</c:v>
                </c:pt>
                <c:pt idx="9256">
                  <c:v>502</c:v>
                </c:pt>
                <c:pt idx="9257">
                  <c:v>502</c:v>
                </c:pt>
                <c:pt idx="9258">
                  <c:v>502</c:v>
                </c:pt>
                <c:pt idx="9259">
                  <c:v>526</c:v>
                </c:pt>
                <c:pt idx="9260">
                  <c:v>508</c:v>
                </c:pt>
                <c:pt idx="9261">
                  <c:v>502</c:v>
                </c:pt>
                <c:pt idx="9262">
                  <c:v>497</c:v>
                </c:pt>
                <c:pt idx="9263">
                  <c:v>508</c:v>
                </c:pt>
                <c:pt idx="9264">
                  <c:v>508</c:v>
                </c:pt>
                <c:pt idx="9265">
                  <c:v>517</c:v>
                </c:pt>
                <c:pt idx="9266">
                  <c:v>523</c:v>
                </c:pt>
                <c:pt idx="9267">
                  <c:v>508</c:v>
                </c:pt>
                <c:pt idx="9268">
                  <c:v>523</c:v>
                </c:pt>
                <c:pt idx="9269">
                  <c:v>497</c:v>
                </c:pt>
                <c:pt idx="9270">
                  <c:v>523</c:v>
                </c:pt>
                <c:pt idx="9271">
                  <c:v>517</c:v>
                </c:pt>
                <c:pt idx="9272">
                  <c:v>517</c:v>
                </c:pt>
                <c:pt idx="9273">
                  <c:v>517</c:v>
                </c:pt>
                <c:pt idx="9274">
                  <c:v>526</c:v>
                </c:pt>
                <c:pt idx="9275">
                  <c:v>508</c:v>
                </c:pt>
                <c:pt idx="9276">
                  <c:v>508</c:v>
                </c:pt>
                <c:pt idx="9277">
                  <c:v>508</c:v>
                </c:pt>
                <c:pt idx="9278">
                  <c:v>502</c:v>
                </c:pt>
                <c:pt idx="9279">
                  <c:v>502</c:v>
                </c:pt>
                <c:pt idx="9280">
                  <c:v>502</c:v>
                </c:pt>
                <c:pt idx="9281">
                  <c:v>497</c:v>
                </c:pt>
                <c:pt idx="9282">
                  <c:v>491</c:v>
                </c:pt>
                <c:pt idx="9283">
                  <c:v>502</c:v>
                </c:pt>
                <c:pt idx="9284">
                  <c:v>497</c:v>
                </c:pt>
                <c:pt idx="9285">
                  <c:v>502</c:v>
                </c:pt>
                <c:pt idx="9286">
                  <c:v>480</c:v>
                </c:pt>
                <c:pt idx="9287">
                  <c:v>497</c:v>
                </c:pt>
                <c:pt idx="9288">
                  <c:v>502</c:v>
                </c:pt>
                <c:pt idx="9289">
                  <c:v>491</c:v>
                </c:pt>
                <c:pt idx="9290">
                  <c:v>497</c:v>
                </c:pt>
                <c:pt idx="9291">
                  <c:v>491</c:v>
                </c:pt>
                <c:pt idx="9292">
                  <c:v>497</c:v>
                </c:pt>
                <c:pt idx="9293">
                  <c:v>497</c:v>
                </c:pt>
                <c:pt idx="9294">
                  <c:v>497</c:v>
                </c:pt>
                <c:pt idx="9295">
                  <c:v>497</c:v>
                </c:pt>
                <c:pt idx="9296">
                  <c:v>493</c:v>
                </c:pt>
                <c:pt idx="9297">
                  <c:v>523</c:v>
                </c:pt>
                <c:pt idx="9298">
                  <c:v>502</c:v>
                </c:pt>
                <c:pt idx="9299">
                  <c:v>497</c:v>
                </c:pt>
                <c:pt idx="9300">
                  <c:v>491</c:v>
                </c:pt>
                <c:pt idx="9301">
                  <c:v>493</c:v>
                </c:pt>
                <c:pt idx="9302">
                  <c:v>491</c:v>
                </c:pt>
                <c:pt idx="9303">
                  <c:v>452</c:v>
                </c:pt>
                <c:pt idx="9304">
                  <c:v>448</c:v>
                </c:pt>
                <c:pt idx="9305">
                  <c:v>448</c:v>
                </c:pt>
                <c:pt idx="9306">
                  <c:v>448</c:v>
                </c:pt>
                <c:pt idx="9307">
                  <c:v>457</c:v>
                </c:pt>
                <c:pt idx="9308">
                  <c:v>448</c:v>
                </c:pt>
                <c:pt idx="9309">
                  <c:v>448</c:v>
                </c:pt>
                <c:pt idx="9310">
                  <c:v>452</c:v>
                </c:pt>
                <c:pt idx="9311">
                  <c:v>448</c:v>
                </c:pt>
                <c:pt idx="9312">
                  <c:v>448</c:v>
                </c:pt>
                <c:pt idx="9313">
                  <c:v>445</c:v>
                </c:pt>
                <c:pt idx="9314">
                  <c:v>460</c:v>
                </c:pt>
                <c:pt idx="9315">
                  <c:v>457</c:v>
                </c:pt>
                <c:pt idx="9316">
                  <c:v>448</c:v>
                </c:pt>
                <c:pt idx="9317">
                  <c:v>448</c:v>
                </c:pt>
                <c:pt idx="9318">
                  <c:v>443</c:v>
                </c:pt>
                <c:pt idx="9319">
                  <c:v>435</c:v>
                </c:pt>
                <c:pt idx="9320">
                  <c:v>441</c:v>
                </c:pt>
                <c:pt idx="9321">
                  <c:v>443</c:v>
                </c:pt>
                <c:pt idx="9322">
                  <c:v>433</c:v>
                </c:pt>
                <c:pt idx="9323">
                  <c:v>433</c:v>
                </c:pt>
                <c:pt idx="9324">
                  <c:v>441</c:v>
                </c:pt>
                <c:pt idx="9325">
                  <c:v>435</c:v>
                </c:pt>
                <c:pt idx="9326">
                  <c:v>433</c:v>
                </c:pt>
                <c:pt idx="9327">
                  <c:v>441</c:v>
                </c:pt>
                <c:pt idx="9328">
                  <c:v>435</c:v>
                </c:pt>
                <c:pt idx="9329">
                  <c:v>441</c:v>
                </c:pt>
                <c:pt idx="9330">
                  <c:v>427</c:v>
                </c:pt>
                <c:pt idx="9331">
                  <c:v>445</c:v>
                </c:pt>
                <c:pt idx="9332">
                  <c:v>443</c:v>
                </c:pt>
                <c:pt idx="9333">
                  <c:v>433</c:v>
                </c:pt>
                <c:pt idx="9334">
                  <c:v>443</c:v>
                </c:pt>
                <c:pt idx="9335">
                  <c:v>433</c:v>
                </c:pt>
                <c:pt idx="9336">
                  <c:v>443</c:v>
                </c:pt>
                <c:pt idx="9337">
                  <c:v>443</c:v>
                </c:pt>
                <c:pt idx="9338">
                  <c:v>448</c:v>
                </c:pt>
                <c:pt idx="9339">
                  <c:v>445</c:v>
                </c:pt>
                <c:pt idx="9340">
                  <c:v>443</c:v>
                </c:pt>
                <c:pt idx="9341">
                  <c:v>445</c:v>
                </c:pt>
                <c:pt idx="9342">
                  <c:v>445</c:v>
                </c:pt>
                <c:pt idx="9343">
                  <c:v>452</c:v>
                </c:pt>
                <c:pt idx="9344">
                  <c:v>452</c:v>
                </c:pt>
                <c:pt idx="9345">
                  <c:v>457</c:v>
                </c:pt>
                <c:pt idx="9346">
                  <c:v>445</c:v>
                </c:pt>
                <c:pt idx="9347">
                  <c:v>443</c:v>
                </c:pt>
                <c:pt idx="9348">
                  <c:v>445</c:v>
                </c:pt>
                <c:pt idx="9349">
                  <c:v>452</c:v>
                </c:pt>
                <c:pt idx="9350">
                  <c:v>448</c:v>
                </c:pt>
                <c:pt idx="9351">
                  <c:v>460</c:v>
                </c:pt>
                <c:pt idx="9352">
                  <c:v>448</c:v>
                </c:pt>
                <c:pt idx="9353">
                  <c:v>460</c:v>
                </c:pt>
                <c:pt idx="9354">
                  <c:v>443</c:v>
                </c:pt>
                <c:pt idx="9355">
                  <c:v>445</c:v>
                </c:pt>
                <c:pt idx="9356">
                  <c:v>452</c:v>
                </c:pt>
                <c:pt idx="9357">
                  <c:v>445</c:v>
                </c:pt>
                <c:pt idx="9358">
                  <c:v>452</c:v>
                </c:pt>
                <c:pt idx="9359">
                  <c:v>441</c:v>
                </c:pt>
                <c:pt idx="9360">
                  <c:v>443</c:v>
                </c:pt>
                <c:pt idx="9361">
                  <c:v>435</c:v>
                </c:pt>
                <c:pt idx="9362">
                  <c:v>441</c:v>
                </c:pt>
                <c:pt idx="9363">
                  <c:v>433</c:v>
                </c:pt>
                <c:pt idx="9364">
                  <c:v>435</c:v>
                </c:pt>
                <c:pt idx="9365">
                  <c:v>443</c:v>
                </c:pt>
                <c:pt idx="9366">
                  <c:v>433</c:v>
                </c:pt>
                <c:pt idx="9367">
                  <c:v>441</c:v>
                </c:pt>
                <c:pt idx="9368">
                  <c:v>427</c:v>
                </c:pt>
                <c:pt idx="9369">
                  <c:v>427</c:v>
                </c:pt>
                <c:pt idx="9370">
                  <c:v>424</c:v>
                </c:pt>
                <c:pt idx="9371">
                  <c:v>415</c:v>
                </c:pt>
                <c:pt idx="9372">
                  <c:v>420</c:v>
                </c:pt>
                <c:pt idx="9373">
                  <c:v>424</c:v>
                </c:pt>
                <c:pt idx="9374">
                  <c:v>413</c:v>
                </c:pt>
                <c:pt idx="9375">
                  <c:v>415</c:v>
                </c:pt>
                <c:pt idx="9376">
                  <c:v>406</c:v>
                </c:pt>
                <c:pt idx="9377">
                  <c:v>400</c:v>
                </c:pt>
                <c:pt idx="9378">
                  <c:v>406</c:v>
                </c:pt>
                <c:pt idx="9379">
                  <c:v>400</c:v>
                </c:pt>
                <c:pt idx="9380">
                  <c:v>400</c:v>
                </c:pt>
                <c:pt idx="9381">
                  <c:v>400</c:v>
                </c:pt>
                <c:pt idx="9382">
                  <c:v>413</c:v>
                </c:pt>
                <c:pt idx="9383">
                  <c:v>407</c:v>
                </c:pt>
                <c:pt idx="9384">
                  <c:v>418</c:v>
                </c:pt>
                <c:pt idx="9385">
                  <c:v>422</c:v>
                </c:pt>
                <c:pt idx="9386">
                  <c:v>422</c:v>
                </c:pt>
                <c:pt idx="9387">
                  <c:v>434</c:v>
                </c:pt>
                <c:pt idx="9388">
                  <c:v>407</c:v>
                </c:pt>
                <c:pt idx="9389">
                  <c:v>422</c:v>
                </c:pt>
                <c:pt idx="9390">
                  <c:v>418</c:v>
                </c:pt>
                <c:pt idx="9391">
                  <c:v>422</c:v>
                </c:pt>
                <c:pt idx="9392">
                  <c:v>427</c:v>
                </c:pt>
                <c:pt idx="9393">
                  <c:v>418</c:v>
                </c:pt>
                <c:pt idx="9394">
                  <c:v>418</c:v>
                </c:pt>
                <c:pt idx="9395">
                  <c:v>422</c:v>
                </c:pt>
                <c:pt idx="9396">
                  <c:v>409</c:v>
                </c:pt>
                <c:pt idx="9397">
                  <c:v>422</c:v>
                </c:pt>
                <c:pt idx="9398">
                  <c:v>427</c:v>
                </c:pt>
                <c:pt idx="9399">
                  <c:v>418</c:v>
                </c:pt>
                <c:pt idx="9400">
                  <c:v>418</c:v>
                </c:pt>
                <c:pt idx="9401">
                  <c:v>409</c:v>
                </c:pt>
                <c:pt idx="9402">
                  <c:v>418</c:v>
                </c:pt>
                <c:pt idx="9403">
                  <c:v>409</c:v>
                </c:pt>
                <c:pt idx="9404">
                  <c:v>413</c:v>
                </c:pt>
                <c:pt idx="9405">
                  <c:v>403</c:v>
                </c:pt>
                <c:pt idx="9406">
                  <c:v>425</c:v>
                </c:pt>
                <c:pt idx="9407">
                  <c:v>418</c:v>
                </c:pt>
                <c:pt idx="9408">
                  <c:v>427</c:v>
                </c:pt>
                <c:pt idx="9409">
                  <c:v>427</c:v>
                </c:pt>
                <c:pt idx="9410">
                  <c:v>434</c:v>
                </c:pt>
                <c:pt idx="9411">
                  <c:v>434</c:v>
                </c:pt>
                <c:pt idx="9412">
                  <c:v>427</c:v>
                </c:pt>
                <c:pt idx="9413">
                  <c:v>439</c:v>
                </c:pt>
                <c:pt idx="9414">
                  <c:v>425</c:v>
                </c:pt>
                <c:pt idx="9415">
                  <c:v>427</c:v>
                </c:pt>
                <c:pt idx="9416">
                  <c:v>434</c:v>
                </c:pt>
                <c:pt idx="9417">
                  <c:v>434</c:v>
                </c:pt>
                <c:pt idx="9418">
                  <c:v>427</c:v>
                </c:pt>
                <c:pt idx="9419">
                  <c:v>443</c:v>
                </c:pt>
                <c:pt idx="9420">
                  <c:v>439</c:v>
                </c:pt>
                <c:pt idx="9421">
                  <c:v>443</c:v>
                </c:pt>
                <c:pt idx="9422">
                  <c:v>434</c:v>
                </c:pt>
                <c:pt idx="9423">
                  <c:v>439</c:v>
                </c:pt>
                <c:pt idx="9424">
                  <c:v>439</c:v>
                </c:pt>
                <c:pt idx="9425">
                  <c:v>434</c:v>
                </c:pt>
                <c:pt idx="9426">
                  <c:v>439</c:v>
                </c:pt>
                <c:pt idx="9427">
                  <c:v>434</c:v>
                </c:pt>
                <c:pt idx="9428">
                  <c:v>427</c:v>
                </c:pt>
                <c:pt idx="9429">
                  <c:v>413</c:v>
                </c:pt>
                <c:pt idx="9430">
                  <c:v>427</c:v>
                </c:pt>
                <c:pt idx="9431">
                  <c:v>413</c:v>
                </c:pt>
                <c:pt idx="9432">
                  <c:v>427</c:v>
                </c:pt>
                <c:pt idx="9433">
                  <c:v>422</c:v>
                </c:pt>
                <c:pt idx="9434">
                  <c:v>413</c:v>
                </c:pt>
                <c:pt idx="9435">
                  <c:v>407</c:v>
                </c:pt>
                <c:pt idx="9436">
                  <c:v>403</c:v>
                </c:pt>
                <c:pt idx="9437">
                  <c:v>409</c:v>
                </c:pt>
                <c:pt idx="9438">
                  <c:v>400</c:v>
                </c:pt>
                <c:pt idx="9439">
                  <c:v>400</c:v>
                </c:pt>
                <c:pt idx="9440">
                  <c:v>405</c:v>
                </c:pt>
                <c:pt idx="9441">
                  <c:v>400</c:v>
                </c:pt>
                <c:pt idx="9442">
                  <c:v>407</c:v>
                </c:pt>
                <c:pt idx="9443">
                  <c:v>411</c:v>
                </c:pt>
                <c:pt idx="9444">
                  <c:v>407</c:v>
                </c:pt>
                <c:pt idx="9445">
                  <c:v>400</c:v>
                </c:pt>
                <c:pt idx="9446">
                  <c:v>400</c:v>
                </c:pt>
                <c:pt idx="9447">
                  <c:v>411</c:v>
                </c:pt>
                <c:pt idx="9448">
                  <c:v>411</c:v>
                </c:pt>
                <c:pt idx="9449">
                  <c:v>408</c:v>
                </c:pt>
                <c:pt idx="9450">
                  <c:v>414</c:v>
                </c:pt>
                <c:pt idx="9451">
                  <c:v>408</c:v>
                </c:pt>
                <c:pt idx="9452">
                  <c:v>411</c:v>
                </c:pt>
                <c:pt idx="9453">
                  <c:v>414</c:v>
                </c:pt>
                <c:pt idx="9454">
                  <c:v>418</c:v>
                </c:pt>
                <c:pt idx="9455">
                  <c:v>423</c:v>
                </c:pt>
                <c:pt idx="9456">
                  <c:v>414</c:v>
                </c:pt>
                <c:pt idx="9457">
                  <c:v>418</c:v>
                </c:pt>
                <c:pt idx="9458">
                  <c:v>408</c:v>
                </c:pt>
                <c:pt idx="9459">
                  <c:v>418</c:v>
                </c:pt>
                <c:pt idx="9460">
                  <c:v>418</c:v>
                </c:pt>
                <c:pt idx="9461">
                  <c:v>418</c:v>
                </c:pt>
                <c:pt idx="9462">
                  <c:v>414</c:v>
                </c:pt>
                <c:pt idx="9463">
                  <c:v>418</c:v>
                </c:pt>
                <c:pt idx="9464">
                  <c:v>423</c:v>
                </c:pt>
                <c:pt idx="9465">
                  <c:v>411</c:v>
                </c:pt>
                <c:pt idx="9466">
                  <c:v>418</c:v>
                </c:pt>
                <c:pt idx="9467">
                  <c:v>426</c:v>
                </c:pt>
                <c:pt idx="9468">
                  <c:v>423</c:v>
                </c:pt>
                <c:pt idx="9469">
                  <c:v>423</c:v>
                </c:pt>
                <c:pt idx="9470">
                  <c:v>414</c:v>
                </c:pt>
                <c:pt idx="9471">
                  <c:v>426</c:v>
                </c:pt>
                <c:pt idx="9472">
                  <c:v>434</c:v>
                </c:pt>
                <c:pt idx="9473">
                  <c:v>432</c:v>
                </c:pt>
                <c:pt idx="9474">
                  <c:v>444</c:v>
                </c:pt>
                <c:pt idx="9475">
                  <c:v>438</c:v>
                </c:pt>
                <c:pt idx="9476">
                  <c:v>434</c:v>
                </c:pt>
                <c:pt idx="9477">
                  <c:v>447</c:v>
                </c:pt>
                <c:pt idx="9478">
                  <c:v>426</c:v>
                </c:pt>
                <c:pt idx="9479">
                  <c:v>434</c:v>
                </c:pt>
                <c:pt idx="9480">
                  <c:v>426</c:v>
                </c:pt>
                <c:pt idx="9481">
                  <c:v>432</c:v>
                </c:pt>
                <c:pt idx="9482">
                  <c:v>418</c:v>
                </c:pt>
                <c:pt idx="9483">
                  <c:v>432</c:v>
                </c:pt>
                <c:pt idx="9484">
                  <c:v>423</c:v>
                </c:pt>
                <c:pt idx="9485">
                  <c:v>426</c:v>
                </c:pt>
                <c:pt idx="9486">
                  <c:v>423</c:v>
                </c:pt>
                <c:pt idx="9487">
                  <c:v>426</c:v>
                </c:pt>
                <c:pt idx="9488">
                  <c:v>459</c:v>
                </c:pt>
                <c:pt idx="9489">
                  <c:v>423</c:v>
                </c:pt>
                <c:pt idx="9490">
                  <c:v>438</c:v>
                </c:pt>
                <c:pt idx="9491">
                  <c:v>438</c:v>
                </c:pt>
                <c:pt idx="9492">
                  <c:v>444</c:v>
                </c:pt>
                <c:pt idx="9493">
                  <c:v>444</c:v>
                </c:pt>
                <c:pt idx="9494">
                  <c:v>432</c:v>
                </c:pt>
                <c:pt idx="9495">
                  <c:v>447</c:v>
                </c:pt>
                <c:pt idx="9496">
                  <c:v>454</c:v>
                </c:pt>
                <c:pt idx="9497">
                  <c:v>447</c:v>
                </c:pt>
                <c:pt idx="9498">
                  <c:v>466</c:v>
                </c:pt>
                <c:pt idx="9499">
                  <c:v>451</c:v>
                </c:pt>
                <c:pt idx="9500">
                  <c:v>459</c:v>
                </c:pt>
                <c:pt idx="9501">
                  <c:v>459</c:v>
                </c:pt>
                <c:pt idx="9502">
                  <c:v>451</c:v>
                </c:pt>
                <c:pt idx="9503">
                  <c:v>454</c:v>
                </c:pt>
                <c:pt idx="9504">
                  <c:v>447</c:v>
                </c:pt>
                <c:pt idx="9505">
                  <c:v>451</c:v>
                </c:pt>
                <c:pt idx="9506">
                  <c:v>438</c:v>
                </c:pt>
                <c:pt idx="9507">
                  <c:v>451</c:v>
                </c:pt>
                <c:pt idx="9508">
                  <c:v>454</c:v>
                </c:pt>
                <c:pt idx="9509">
                  <c:v>459</c:v>
                </c:pt>
                <c:pt idx="9510">
                  <c:v>447</c:v>
                </c:pt>
                <c:pt idx="9511">
                  <c:v>454</c:v>
                </c:pt>
                <c:pt idx="9512">
                  <c:v>454</c:v>
                </c:pt>
                <c:pt idx="9513">
                  <c:v>459</c:v>
                </c:pt>
                <c:pt idx="9514">
                  <c:v>463</c:v>
                </c:pt>
                <c:pt idx="9515">
                  <c:v>463</c:v>
                </c:pt>
                <c:pt idx="9516">
                  <c:v>463</c:v>
                </c:pt>
                <c:pt idx="9517">
                  <c:v>459</c:v>
                </c:pt>
                <c:pt idx="9518">
                  <c:v>454</c:v>
                </c:pt>
                <c:pt idx="9519">
                  <c:v>463</c:v>
                </c:pt>
                <c:pt idx="9520">
                  <c:v>473</c:v>
                </c:pt>
                <c:pt idx="9521">
                  <c:v>473</c:v>
                </c:pt>
                <c:pt idx="9522">
                  <c:v>495</c:v>
                </c:pt>
                <c:pt idx="9523">
                  <c:v>466</c:v>
                </c:pt>
                <c:pt idx="9524">
                  <c:v>463</c:v>
                </c:pt>
                <c:pt idx="9525">
                  <c:v>473</c:v>
                </c:pt>
                <c:pt idx="9526">
                  <c:v>466</c:v>
                </c:pt>
                <c:pt idx="9527">
                  <c:v>473</c:v>
                </c:pt>
                <c:pt idx="9528">
                  <c:v>459</c:v>
                </c:pt>
                <c:pt idx="9529">
                  <c:v>473</c:v>
                </c:pt>
                <c:pt idx="9530">
                  <c:v>466</c:v>
                </c:pt>
                <c:pt idx="9531">
                  <c:v>473</c:v>
                </c:pt>
                <c:pt idx="9532">
                  <c:v>476</c:v>
                </c:pt>
                <c:pt idx="9533">
                  <c:v>481</c:v>
                </c:pt>
                <c:pt idx="9534">
                  <c:v>486</c:v>
                </c:pt>
                <c:pt idx="9535">
                  <c:v>466</c:v>
                </c:pt>
                <c:pt idx="9536">
                  <c:v>476</c:v>
                </c:pt>
                <c:pt idx="9537">
                  <c:v>476</c:v>
                </c:pt>
                <c:pt idx="9538">
                  <c:v>476</c:v>
                </c:pt>
                <c:pt idx="9539">
                  <c:v>476</c:v>
                </c:pt>
                <c:pt idx="9540">
                  <c:v>473</c:v>
                </c:pt>
                <c:pt idx="9541">
                  <c:v>473</c:v>
                </c:pt>
                <c:pt idx="9542">
                  <c:v>483</c:v>
                </c:pt>
                <c:pt idx="9543">
                  <c:v>476</c:v>
                </c:pt>
                <c:pt idx="9544">
                  <c:v>486</c:v>
                </c:pt>
                <c:pt idx="9545">
                  <c:v>495</c:v>
                </c:pt>
                <c:pt idx="9546">
                  <c:v>495</c:v>
                </c:pt>
                <c:pt idx="9547">
                  <c:v>495</c:v>
                </c:pt>
                <c:pt idx="9548">
                  <c:v>500</c:v>
                </c:pt>
                <c:pt idx="9549">
                  <c:v>508</c:v>
                </c:pt>
                <c:pt idx="9550">
                  <c:v>500</c:v>
                </c:pt>
                <c:pt idx="9551">
                  <c:v>502</c:v>
                </c:pt>
                <c:pt idx="9552">
                  <c:v>483</c:v>
                </c:pt>
                <c:pt idx="9553">
                  <c:v>500</c:v>
                </c:pt>
                <c:pt idx="9554">
                  <c:v>486</c:v>
                </c:pt>
                <c:pt idx="9555">
                  <c:v>491</c:v>
                </c:pt>
                <c:pt idx="9556">
                  <c:v>500</c:v>
                </c:pt>
                <c:pt idx="9557">
                  <c:v>491</c:v>
                </c:pt>
                <c:pt idx="9558">
                  <c:v>486</c:v>
                </c:pt>
                <c:pt idx="9559">
                  <c:v>486</c:v>
                </c:pt>
                <c:pt idx="9560">
                  <c:v>491</c:v>
                </c:pt>
                <c:pt idx="9561">
                  <c:v>483</c:v>
                </c:pt>
                <c:pt idx="9562">
                  <c:v>483</c:v>
                </c:pt>
                <c:pt idx="9563">
                  <c:v>491</c:v>
                </c:pt>
                <c:pt idx="9564">
                  <c:v>495</c:v>
                </c:pt>
                <c:pt idx="9565">
                  <c:v>491</c:v>
                </c:pt>
                <c:pt idx="9566">
                  <c:v>502</c:v>
                </c:pt>
                <c:pt idx="9567">
                  <c:v>483</c:v>
                </c:pt>
                <c:pt idx="9568">
                  <c:v>495</c:v>
                </c:pt>
                <c:pt idx="9569">
                  <c:v>495</c:v>
                </c:pt>
                <c:pt idx="9570">
                  <c:v>491</c:v>
                </c:pt>
                <c:pt idx="9571">
                  <c:v>486</c:v>
                </c:pt>
                <c:pt idx="9572">
                  <c:v>473</c:v>
                </c:pt>
                <c:pt idx="9573">
                  <c:v>476</c:v>
                </c:pt>
                <c:pt idx="9574">
                  <c:v>459</c:v>
                </c:pt>
                <c:pt idx="9575">
                  <c:v>459</c:v>
                </c:pt>
                <c:pt idx="9576">
                  <c:v>451</c:v>
                </c:pt>
                <c:pt idx="9577">
                  <c:v>447</c:v>
                </c:pt>
                <c:pt idx="9578">
                  <c:v>447</c:v>
                </c:pt>
                <c:pt idx="9579">
                  <c:v>459</c:v>
                </c:pt>
                <c:pt idx="9580">
                  <c:v>463</c:v>
                </c:pt>
                <c:pt idx="9581">
                  <c:v>454</c:v>
                </c:pt>
                <c:pt idx="9582">
                  <c:v>454</c:v>
                </c:pt>
                <c:pt idx="9583">
                  <c:v>459</c:v>
                </c:pt>
                <c:pt idx="9584">
                  <c:v>459</c:v>
                </c:pt>
                <c:pt idx="9585">
                  <c:v>463</c:v>
                </c:pt>
                <c:pt idx="9586">
                  <c:v>463</c:v>
                </c:pt>
                <c:pt idx="9587">
                  <c:v>463</c:v>
                </c:pt>
                <c:pt idx="9588">
                  <c:v>473</c:v>
                </c:pt>
                <c:pt idx="9589">
                  <c:v>466</c:v>
                </c:pt>
                <c:pt idx="9590">
                  <c:v>476</c:v>
                </c:pt>
                <c:pt idx="9591">
                  <c:v>476</c:v>
                </c:pt>
                <c:pt idx="9592">
                  <c:v>463</c:v>
                </c:pt>
                <c:pt idx="9593">
                  <c:v>466</c:v>
                </c:pt>
                <c:pt idx="9594">
                  <c:v>459</c:v>
                </c:pt>
                <c:pt idx="9595">
                  <c:v>463</c:v>
                </c:pt>
                <c:pt idx="9596">
                  <c:v>447</c:v>
                </c:pt>
                <c:pt idx="9597">
                  <c:v>473</c:v>
                </c:pt>
                <c:pt idx="9598">
                  <c:v>463</c:v>
                </c:pt>
                <c:pt idx="9599">
                  <c:v>454</c:v>
                </c:pt>
                <c:pt idx="9600">
                  <c:v>627</c:v>
                </c:pt>
                <c:pt idx="9601">
                  <c:v>463</c:v>
                </c:pt>
                <c:pt idx="9602">
                  <c:v>473</c:v>
                </c:pt>
                <c:pt idx="9603">
                  <c:v>459</c:v>
                </c:pt>
                <c:pt idx="9604">
                  <c:v>466</c:v>
                </c:pt>
                <c:pt idx="9605">
                  <c:v>463</c:v>
                </c:pt>
                <c:pt idx="9606">
                  <c:v>463</c:v>
                </c:pt>
                <c:pt idx="9607">
                  <c:v>463</c:v>
                </c:pt>
                <c:pt idx="9608">
                  <c:v>459</c:v>
                </c:pt>
                <c:pt idx="9609">
                  <c:v>476</c:v>
                </c:pt>
                <c:pt idx="9610">
                  <c:v>486</c:v>
                </c:pt>
                <c:pt idx="9611">
                  <c:v>481</c:v>
                </c:pt>
                <c:pt idx="9612">
                  <c:v>481</c:v>
                </c:pt>
                <c:pt idx="9613">
                  <c:v>476</c:v>
                </c:pt>
                <c:pt idx="9614">
                  <c:v>466</c:v>
                </c:pt>
                <c:pt idx="9615">
                  <c:v>466</c:v>
                </c:pt>
                <c:pt idx="9616">
                  <c:v>459</c:v>
                </c:pt>
                <c:pt idx="9617">
                  <c:v>459</c:v>
                </c:pt>
                <c:pt idx="9618">
                  <c:v>454</c:v>
                </c:pt>
                <c:pt idx="9619">
                  <c:v>459</c:v>
                </c:pt>
                <c:pt idx="9620">
                  <c:v>454</c:v>
                </c:pt>
                <c:pt idx="9621">
                  <c:v>463</c:v>
                </c:pt>
                <c:pt idx="9622">
                  <c:v>459</c:v>
                </c:pt>
                <c:pt idx="9623">
                  <c:v>459</c:v>
                </c:pt>
                <c:pt idx="9624">
                  <c:v>466</c:v>
                </c:pt>
                <c:pt idx="9625">
                  <c:v>451</c:v>
                </c:pt>
                <c:pt idx="9626">
                  <c:v>459</c:v>
                </c:pt>
                <c:pt idx="9627">
                  <c:v>459</c:v>
                </c:pt>
                <c:pt idx="9628">
                  <c:v>459</c:v>
                </c:pt>
                <c:pt idx="9629">
                  <c:v>451</c:v>
                </c:pt>
                <c:pt idx="9630">
                  <c:v>444</c:v>
                </c:pt>
                <c:pt idx="9631">
                  <c:v>459</c:v>
                </c:pt>
                <c:pt idx="9632">
                  <c:v>463</c:v>
                </c:pt>
                <c:pt idx="9633">
                  <c:v>459</c:v>
                </c:pt>
                <c:pt idx="9634">
                  <c:v>466</c:v>
                </c:pt>
                <c:pt idx="9635">
                  <c:v>473</c:v>
                </c:pt>
                <c:pt idx="9636">
                  <c:v>463</c:v>
                </c:pt>
                <c:pt idx="9637">
                  <c:v>454</c:v>
                </c:pt>
                <c:pt idx="9638">
                  <c:v>459</c:v>
                </c:pt>
                <c:pt idx="9639">
                  <c:v>466</c:v>
                </c:pt>
                <c:pt idx="9640">
                  <c:v>463</c:v>
                </c:pt>
                <c:pt idx="9641">
                  <c:v>473</c:v>
                </c:pt>
                <c:pt idx="9642">
                  <c:v>463</c:v>
                </c:pt>
                <c:pt idx="9643">
                  <c:v>463</c:v>
                </c:pt>
                <c:pt idx="9644">
                  <c:v>466</c:v>
                </c:pt>
                <c:pt idx="9645">
                  <c:v>463</c:v>
                </c:pt>
                <c:pt idx="9646">
                  <c:v>463</c:v>
                </c:pt>
                <c:pt idx="9647">
                  <c:v>466</c:v>
                </c:pt>
                <c:pt idx="9648">
                  <c:v>481</c:v>
                </c:pt>
                <c:pt idx="9649">
                  <c:v>451</c:v>
                </c:pt>
                <c:pt idx="9650">
                  <c:v>476</c:v>
                </c:pt>
                <c:pt idx="9651">
                  <c:v>473</c:v>
                </c:pt>
                <c:pt idx="9652">
                  <c:v>481</c:v>
                </c:pt>
                <c:pt idx="9653">
                  <c:v>476</c:v>
                </c:pt>
                <c:pt idx="9654">
                  <c:v>473</c:v>
                </c:pt>
                <c:pt idx="9655">
                  <c:v>476</c:v>
                </c:pt>
                <c:pt idx="9656">
                  <c:v>473</c:v>
                </c:pt>
                <c:pt idx="9657">
                  <c:v>466</c:v>
                </c:pt>
                <c:pt idx="9658">
                  <c:v>476</c:v>
                </c:pt>
                <c:pt idx="9659">
                  <c:v>466</c:v>
                </c:pt>
                <c:pt idx="9660">
                  <c:v>476</c:v>
                </c:pt>
                <c:pt idx="9661">
                  <c:v>483</c:v>
                </c:pt>
                <c:pt idx="9662">
                  <c:v>476</c:v>
                </c:pt>
                <c:pt idx="9663">
                  <c:v>486</c:v>
                </c:pt>
                <c:pt idx="9664">
                  <c:v>476</c:v>
                </c:pt>
                <c:pt idx="9665">
                  <c:v>483</c:v>
                </c:pt>
                <c:pt idx="9666">
                  <c:v>466</c:v>
                </c:pt>
                <c:pt idx="9667">
                  <c:v>481</c:v>
                </c:pt>
                <c:pt idx="9668">
                  <c:v>473</c:v>
                </c:pt>
                <c:pt idx="9669">
                  <c:v>483</c:v>
                </c:pt>
                <c:pt idx="9670">
                  <c:v>463</c:v>
                </c:pt>
                <c:pt idx="9671">
                  <c:v>447</c:v>
                </c:pt>
                <c:pt idx="9672">
                  <c:v>463</c:v>
                </c:pt>
                <c:pt idx="9673">
                  <c:v>454</c:v>
                </c:pt>
                <c:pt idx="9674">
                  <c:v>466</c:v>
                </c:pt>
                <c:pt idx="9675">
                  <c:v>463</c:v>
                </c:pt>
                <c:pt idx="9676">
                  <c:v>463</c:v>
                </c:pt>
                <c:pt idx="9677">
                  <c:v>466</c:v>
                </c:pt>
                <c:pt idx="9678">
                  <c:v>459</c:v>
                </c:pt>
                <c:pt idx="9679">
                  <c:v>463</c:v>
                </c:pt>
                <c:pt idx="9680">
                  <c:v>491</c:v>
                </c:pt>
                <c:pt idx="9681">
                  <c:v>463</c:v>
                </c:pt>
                <c:pt idx="9682">
                  <c:v>476</c:v>
                </c:pt>
                <c:pt idx="9683">
                  <c:v>473</c:v>
                </c:pt>
                <c:pt idx="9684">
                  <c:v>459</c:v>
                </c:pt>
                <c:pt idx="9685">
                  <c:v>473</c:v>
                </c:pt>
                <c:pt idx="9686">
                  <c:v>473</c:v>
                </c:pt>
                <c:pt idx="9687">
                  <c:v>473</c:v>
                </c:pt>
                <c:pt idx="9688">
                  <c:v>463</c:v>
                </c:pt>
                <c:pt idx="9689">
                  <c:v>481</c:v>
                </c:pt>
                <c:pt idx="9690">
                  <c:v>463</c:v>
                </c:pt>
                <c:pt idx="9691">
                  <c:v>473</c:v>
                </c:pt>
                <c:pt idx="9692">
                  <c:v>466</c:v>
                </c:pt>
                <c:pt idx="9693">
                  <c:v>463</c:v>
                </c:pt>
                <c:pt idx="9694">
                  <c:v>463</c:v>
                </c:pt>
                <c:pt idx="9695">
                  <c:v>454</c:v>
                </c:pt>
                <c:pt idx="9696">
                  <c:v>476</c:v>
                </c:pt>
                <c:pt idx="9697">
                  <c:v>476</c:v>
                </c:pt>
                <c:pt idx="9698">
                  <c:v>476</c:v>
                </c:pt>
                <c:pt idx="9699">
                  <c:v>473</c:v>
                </c:pt>
                <c:pt idx="9700">
                  <c:v>476</c:v>
                </c:pt>
                <c:pt idx="9701">
                  <c:v>466</c:v>
                </c:pt>
                <c:pt idx="9702">
                  <c:v>463</c:v>
                </c:pt>
                <c:pt idx="9703">
                  <c:v>481</c:v>
                </c:pt>
                <c:pt idx="9704">
                  <c:v>463</c:v>
                </c:pt>
                <c:pt idx="9705">
                  <c:v>466</c:v>
                </c:pt>
                <c:pt idx="9706">
                  <c:v>466</c:v>
                </c:pt>
                <c:pt idx="9707">
                  <c:v>473</c:v>
                </c:pt>
                <c:pt idx="9708">
                  <c:v>466</c:v>
                </c:pt>
                <c:pt idx="9709">
                  <c:v>473</c:v>
                </c:pt>
                <c:pt idx="9710">
                  <c:v>459</c:v>
                </c:pt>
                <c:pt idx="9711">
                  <c:v>459</c:v>
                </c:pt>
                <c:pt idx="9712">
                  <c:v>438</c:v>
                </c:pt>
                <c:pt idx="9713">
                  <c:v>459</c:v>
                </c:pt>
                <c:pt idx="9714">
                  <c:v>459</c:v>
                </c:pt>
                <c:pt idx="9715">
                  <c:v>459</c:v>
                </c:pt>
                <c:pt idx="9716">
                  <c:v>459</c:v>
                </c:pt>
                <c:pt idx="9717">
                  <c:v>454</c:v>
                </c:pt>
                <c:pt idx="9718">
                  <c:v>466</c:v>
                </c:pt>
                <c:pt idx="9719">
                  <c:v>466</c:v>
                </c:pt>
                <c:pt idx="9720">
                  <c:v>486</c:v>
                </c:pt>
                <c:pt idx="9721">
                  <c:v>483</c:v>
                </c:pt>
                <c:pt idx="9722">
                  <c:v>481</c:v>
                </c:pt>
                <c:pt idx="9723">
                  <c:v>483</c:v>
                </c:pt>
                <c:pt idx="9724">
                  <c:v>481</c:v>
                </c:pt>
                <c:pt idx="9725">
                  <c:v>491</c:v>
                </c:pt>
                <c:pt idx="9726">
                  <c:v>491</c:v>
                </c:pt>
                <c:pt idx="9727">
                  <c:v>483</c:v>
                </c:pt>
                <c:pt idx="9728">
                  <c:v>483</c:v>
                </c:pt>
                <c:pt idx="9729">
                  <c:v>481</c:v>
                </c:pt>
                <c:pt idx="9730">
                  <c:v>486</c:v>
                </c:pt>
                <c:pt idx="9731">
                  <c:v>483</c:v>
                </c:pt>
                <c:pt idx="9732">
                  <c:v>476</c:v>
                </c:pt>
                <c:pt idx="9733">
                  <c:v>481</c:v>
                </c:pt>
                <c:pt idx="9734">
                  <c:v>481</c:v>
                </c:pt>
                <c:pt idx="9735">
                  <c:v>483</c:v>
                </c:pt>
                <c:pt idx="9736">
                  <c:v>500</c:v>
                </c:pt>
                <c:pt idx="9737">
                  <c:v>486</c:v>
                </c:pt>
                <c:pt idx="9738">
                  <c:v>483</c:v>
                </c:pt>
                <c:pt idx="9739">
                  <c:v>481</c:v>
                </c:pt>
                <c:pt idx="9740">
                  <c:v>483</c:v>
                </c:pt>
                <c:pt idx="9741">
                  <c:v>476</c:v>
                </c:pt>
                <c:pt idx="9742">
                  <c:v>481</c:v>
                </c:pt>
                <c:pt idx="9743">
                  <c:v>483</c:v>
                </c:pt>
                <c:pt idx="9744">
                  <c:v>486</c:v>
                </c:pt>
                <c:pt idx="9745">
                  <c:v>486</c:v>
                </c:pt>
                <c:pt idx="9746">
                  <c:v>491</c:v>
                </c:pt>
                <c:pt idx="9747">
                  <c:v>491</c:v>
                </c:pt>
                <c:pt idx="9748">
                  <c:v>500</c:v>
                </c:pt>
                <c:pt idx="9749">
                  <c:v>500</c:v>
                </c:pt>
                <c:pt idx="9750">
                  <c:v>495</c:v>
                </c:pt>
                <c:pt idx="9751">
                  <c:v>486</c:v>
                </c:pt>
                <c:pt idx="9752">
                  <c:v>486</c:v>
                </c:pt>
                <c:pt idx="9753">
                  <c:v>491</c:v>
                </c:pt>
                <c:pt idx="9754">
                  <c:v>491</c:v>
                </c:pt>
                <c:pt idx="9755">
                  <c:v>491</c:v>
                </c:pt>
                <c:pt idx="9756">
                  <c:v>481</c:v>
                </c:pt>
                <c:pt idx="9757">
                  <c:v>495</c:v>
                </c:pt>
                <c:pt idx="9758">
                  <c:v>491</c:v>
                </c:pt>
                <c:pt idx="9759">
                  <c:v>495</c:v>
                </c:pt>
                <c:pt idx="9760">
                  <c:v>502</c:v>
                </c:pt>
                <c:pt idx="9761">
                  <c:v>495</c:v>
                </c:pt>
                <c:pt idx="9762">
                  <c:v>500</c:v>
                </c:pt>
                <c:pt idx="9763">
                  <c:v>483</c:v>
                </c:pt>
                <c:pt idx="9764">
                  <c:v>502</c:v>
                </c:pt>
                <c:pt idx="9765">
                  <c:v>502</c:v>
                </c:pt>
                <c:pt idx="9766">
                  <c:v>502</c:v>
                </c:pt>
                <c:pt idx="9767">
                  <c:v>502</c:v>
                </c:pt>
                <c:pt idx="9768">
                  <c:v>508</c:v>
                </c:pt>
                <c:pt idx="9769">
                  <c:v>500</c:v>
                </c:pt>
                <c:pt idx="9770">
                  <c:v>518</c:v>
                </c:pt>
                <c:pt idx="9771">
                  <c:v>508</c:v>
                </c:pt>
                <c:pt idx="9772">
                  <c:v>500</c:v>
                </c:pt>
                <c:pt idx="9773">
                  <c:v>500</c:v>
                </c:pt>
                <c:pt idx="9774">
                  <c:v>502</c:v>
                </c:pt>
                <c:pt idx="9775">
                  <c:v>495</c:v>
                </c:pt>
                <c:pt idx="9776">
                  <c:v>500</c:v>
                </c:pt>
                <c:pt idx="9777">
                  <c:v>500</c:v>
                </c:pt>
                <c:pt idx="9778">
                  <c:v>491</c:v>
                </c:pt>
                <c:pt idx="9779">
                  <c:v>495</c:v>
                </c:pt>
                <c:pt idx="9780">
                  <c:v>483</c:v>
                </c:pt>
                <c:pt idx="9781">
                  <c:v>502</c:v>
                </c:pt>
                <c:pt idx="9782">
                  <c:v>486</c:v>
                </c:pt>
                <c:pt idx="9783">
                  <c:v>481</c:v>
                </c:pt>
                <c:pt idx="9784">
                  <c:v>491</c:v>
                </c:pt>
                <c:pt idx="9785">
                  <c:v>481</c:v>
                </c:pt>
                <c:pt idx="9786">
                  <c:v>491</c:v>
                </c:pt>
                <c:pt idx="9787">
                  <c:v>491</c:v>
                </c:pt>
                <c:pt idx="9788">
                  <c:v>495</c:v>
                </c:pt>
                <c:pt idx="9789">
                  <c:v>491</c:v>
                </c:pt>
                <c:pt idx="9790">
                  <c:v>495</c:v>
                </c:pt>
                <c:pt idx="9791">
                  <c:v>500</c:v>
                </c:pt>
                <c:pt idx="9792">
                  <c:v>486</c:v>
                </c:pt>
                <c:pt idx="9793">
                  <c:v>491</c:v>
                </c:pt>
                <c:pt idx="9794">
                  <c:v>483</c:v>
                </c:pt>
                <c:pt idx="9795">
                  <c:v>483</c:v>
                </c:pt>
                <c:pt idx="9796">
                  <c:v>483</c:v>
                </c:pt>
                <c:pt idx="9797">
                  <c:v>491</c:v>
                </c:pt>
                <c:pt idx="9798">
                  <c:v>491</c:v>
                </c:pt>
                <c:pt idx="9799">
                  <c:v>500</c:v>
                </c:pt>
                <c:pt idx="9800">
                  <c:v>495</c:v>
                </c:pt>
                <c:pt idx="9801">
                  <c:v>502</c:v>
                </c:pt>
                <c:pt idx="9802">
                  <c:v>491</c:v>
                </c:pt>
                <c:pt idx="9803">
                  <c:v>500</c:v>
                </c:pt>
                <c:pt idx="9804">
                  <c:v>500</c:v>
                </c:pt>
                <c:pt idx="9805">
                  <c:v>486</c:v>
                </c:pt>
                <c:pt idx="9806">
                  <c:v>483</c:v>
                </c:pt>
                <c:pt idx="9807">
                  <c:v>463</c:v>
                </c:pt>
                <c:pt idx="9808">
                  <c:v>473</c:v>
                </c:pt>
                <c:pt idx="9809">
                  <c:v>466</c:v>
                </c:pt>
                <c:pt idx="9810">
                  <c:v>473</c:v>
                </c:pt>
                <c:pt idx="9811">
                  <c:v>473</c:v>
                </c:pt>
                <c:pt idx="9812">
                  <c:v>473</c:v>
                </c:pt>
                <c:pt idx="9813">
                  <c:v>463</c:v>
                </c:pt>
                <c:pt idx="9814">
                  <c:v>454</c:v>
                </c:pt>
                <c:pt idx="9815">
                  <c:v>483</c:v>
                </c:pt>
                <c:pt idx="9816">
                  <c:v>463</c:v>
                </c:pt>
                <c:pt idx="9817">
                  <c:v>459</c:v>
                </c:pt>
                <c:pt idx="9818">
                  <c:v>463</c:v>
                </c:pt>
                <c:pt idx="9819">
                  <c:v>459</c:v>
                </c:pt>
                <c:pt idx="9820">
                  <c:v>463</c:v>
                </c:pt>
                <c:pt idx="9821">
                  <c:v>466</c:v>
                </c:pt>
                <c:pt idx="9822">
                  <c:v>459</c:v>
                </c:pt>
                <c:pt idx="9823">
                  <c:v>463</c:v>
                </c:pt>
                <c:pt idx="9824">
                  <c:v>459</c:v>
                </c:pt>
                <c:pt idx="9825">
                  <c:v>476</c:v>
                </c:pt>
                <c:pt idx="9826">
                  <c:v>454</c:v>
                </c:pt>
                <c:pt idx="9827">
                  <c:v>473</c:v>
                </c:pt>
                <c:pt idx="9828">
                  <c:v>481</c:v>
                </c:pt>
                <c:pt idx="9829">
                  <c:v>473</c:v>
                </c:pt>
                <c:pt idx="9830">
                  <c:v>476</c:v>
                </c:pt>
                <c:pt idx="9831">
                  <c:v>473</c:v>
                </c:pt>
                <c:pt idx="9832">
                  <c:v>486</c:v>
                </c:pt>
                <c:pt idx="9833">
                  <c:v>481</c:v>
                </c:pt>
                <c:pt idx="9834">
                  <c:v>481</c:v>
                </c:pt>
                <c:pt idx="9835">
                  <c:v>481</c:v>
                </c:pt>
                <c:pt idx="9836">
                  <c:v>481</c:v>
                </c:pt>
                <c:pt idx="9837">
                  <c:v>476</c:v>
                </c:pt>
                <c:pt idx="9838">
                  <c:v>466</c:v>
                </c:pt>
                <c:pt idx="9839">
                  <c:v>476</c:v>
                </c:pt>
                <c:pt idx="9840">
                  <c:v>476</c:v>
                </c:pt>
                <c:pt idx="9841">
                  <c:v>483</c:v>
                </c:pt>
                <c:pt idx="9842">
                  <c:v>486</c:v>
                </c:pt>
                <c:pt idx="9843">
                  <c:v>481</c:v>
                </c:pt>
                <c:pt idx="9844">
                  <c:v>481</c:v>
                </c:pt>
                <c:pt idx="9845">
                  <c:v>483</c:v>
                </c:pt>
                <c:pt idx="9846">
                  <c:v>476</c:v>
                </c:pt>
                <c:pt idx="9847">
                  <c:v>483</c:v>
                </c:pt>
                <c:pt idx="9848">
                  <c:v>473</c:v>
                </c:pt>
                <c:pt idx="9849">
                  <c:v>486</c:v>
                </c:pt>
                <c:pt idx="9850">
                  <c:v>483</c:v>
                </c:pt>
                <c:pt idx="9851">
                  <c:v>483</c:v>
                </c:pt>
                <c:pt idx="9852">
                  <c:v>486</c:v>
                </c:pt>
                <c:pt idx="9853">
                  <c:v>483</c:v>
                </c:pt>
                <c:pt idx="9854">
                  <c:v>486</c:v>
                </c:pt>
                <c:pt idx="9855">
                  <c:v>473</c:v>
                </c:pt>
                <c:pt idx="9856">
                  <c:v>491</c:v>
                </c:pt>
                <c:pt idx="9857">
                  <c:v>481</c:v>
                </c:pt>
                <c:pt idx="9858">
                  <c:v>473</c:v>
                </c:pt>
                <c:pt idx="9859">
                  <c:v>481</c:v>
                </c:pt>
                <c:pt idx="9860">
                  <c:v>491</c:v>
                </c:pt>
                <c:pt idx="9861">
                  <c:v>483</c:v>
                </c:pt>
                <c:pt idx="9862">
                  <c:v>483</c:v>
                </c:pt>
                <c:pt idx="9863">
                  <c:v>491</c:v>
                </c:pt>
                <c:pt idx="9864">
                  <c:v>491</c:v>
                </c:pt>
                <c:pt idx="9865">
                  <c:v>491</c:v>
                </c:pt>
                <c:pt idx="9866">
                  <c:v>483</c:v>
                </c:pt>
                <c:pt idx="9867">
                  <c:v>476</c:v>
                </c:pt>
                <c:pt idx="9868">
                  <c:v>481</c:v>
                </c:pt>
                <c:pt idx="9869">
                  <c:v>483</c:v>
                </c:pt>
                <c:pt idx="9870">
                  <c:v>481</c:v>
                </c:pt>
                <c:pt idx="9871">
                  <c:v>486</c:v>
                </c:pt>
                <c:pt idx="9872">
                  <c:v>486</c:v>
                </c:pt>
                <c:pt idx="9873">
                  <c:v>491</c:v>
                </c:pt>
                <c:pt idx="9874">
                  <c:v>491</c:v>
                </c:pt>
                <c:pt idx="9875">
                  <c:v>495</c:v>
                </c:pt>
                <c:pt idx="9876">
                  <c:v>495</c:v>
                </c:pt>
                <c:pt idx="9877">
                  <c:v>495</c:v>
                </c:pt>
                <c:pt idx="9878">
                  <c:v>495</c:v>
                </c:pt>
                <c:pt idx="9879">
                  <c:v>476</c:v>
                </c:pt>
                <c:pt idx="9880">
                  <c:v>495</c:v>
                </c:pt>
                <c:pt idx="9881">
                  <c:v>491</c:v>
                </c:pt>
                <c:pt idx="9882">
                  <c:v>500</c:v>
                </c:pt>
                <c:pt idx="9883">
                  <c:v>508</c:v>
                </c:pt>
                <c:pt idx="9884">
                  <c:v>495</c:v>
                </c:pt>
                <c:pt idx="9885">
                  <c:v>500</c:v>
                </c:pt>
                <c:pt idx="9886">
                  <c:v>508</c:v>
                </c:pt>
                <c:pt idx="9887">
                  <c:v>500</c:v>
                </c:pt>
                <c:pt idx="9888">
                  <c:v>495</c:v>
                </c:pt>
                <c:pt idx="9889">
                  <c:v>491</c:v>
                </c:pt>
                <c:pt idx="9890">
                  <c:v>500</c:v>
                </c:pt>
                <c:pt idx="9891">
                  <c:v>500</c:v>
                </c:pt>
                <c:pt idx="9892">
                  <c:v>495</c:v>
                </c:pt>
                <c:pt idx="9893">
                  <c:v>500</c:v>
                </c:pt>
                <c:pt idx="9894">
                  <c:v>518</c:v>
                </c:pt>
                <c:pt idx="9895">
                  <c:v>486</c:v>
                </c:pt>
                <c:pt idx="9896">
                  <c:v>476</c:v>
                </c:pt>
                <c:pt idx="9897">
                  <c:v>483</c:v>
                </c:pt>
                <c:pt idx="9898">
                  <c:v>486</c:v>
                </c:pt>
                <c:pt idx="9899">
                  <c:v>476</c:v>
                </c:pt>
                <c:pt idx="9900">
                  <c:v>486</c:v>
                </c:pt>
                <c:pt idx="9901">
                  <c:v>473</c:v>
                </c:pt>
                <c:pt idx="9902">
                  <c:v>483</c:v>
                </c:pt>
                <c:pt idx="9903">
                  <c:v>483</c:v>
                </c:pt>
                <c:pt idx="9904">
                  <c:v>483</c:v>
                </c:pt>
                <c:pt idx="9905">
                  <c:v>476</c:v>
                </c:pt>
                <c:pt idx="9906">
                  <c:v>459</c:v>
                </c:pt>
                <c:pt idx="9907">
                  <c:v>486</c:v>
                </c:pt>
                <c:pt idx="9908">
                  <c:v>483</c:v>
                </c:pt>
                <c:pt idx="9909">
                  <c:v>486</c:v>
                </c:pt>
                <c:pt idx="9910">
                  <c:v>495</c:v>
                </c:pt>
                <c:pt idx="9911">
                  <c:v>491</c:v>
                </c:pt>
                <c:pt idx="9912">
                  <c:v>495</c:v>
                </c:pt>
                <c:pt idx="9913">
                  <c:v>502</c:v>
                </c:pt>
                <c:pt idx="9914">
                  <c:v>500</c:v>
                </c:pt>
                <c:pt idx="9915">
                  <c:v>502</c:v>
                </c:pt>
                <c:pt idx="9916">
                  <c:v>495</c:v>
                </c:pt>
                <c:pt idx="9917">
                  <c:v>518</c:v>
                </c:pt>
                <c:pt idx="9918">
                  <c:v>495</c:v>
                </c:pt>
                <c:pt idx="9919">
                  <c:v>508</c:v>
                </c:pt>
                <c:pt idx="9920">
                  <c:v>502</c:v>
                </c:pt>
                <c:pt idx="9921">
                  <c:v>500</c:v>
                </c:pt>
                <c:pt idx="9922">
                  <c:v>500</c:v>
                </c:pt>
                <c:pt idx="9923">
                  <c:v>486</c:v>
                </c:pt>
                <c:pt idx="9924">
                  <c:v>495</c:v>
                </c:pt>
                <c:pt idx="9925">
                  <c:v>491</c:v>
                </c:pt>
                <c:pt idx="9926">
                  <c:v>500</c:v>
                </c:pt>
                <c:pt idx="9927">
                  <c:v>500</c:v>
                </c:pt>
                <c:pt idx="9928">
                  <c:v>523</c:v>
                </c:pt>
                <c:pt idx="9929">
                  <c:v>518</c:v>
                </c:pt>
                <c:pt idx="9930">
                  <c:v>495</c:v>
                </c:pt>
                <c:pt idx="9931">
                  <c:v>518</c:v>
                </c:pt>
                <c:pt idx="9932">
                  <c:v>502</c:v>
                </c:pt>
                <c:pt idx="9933">
                  <c:v>500</c:v>
                </c:pt>
                <c:pt idx="9934">
                  <c:v>502</c:v>
                </c:pt>
                <c:pt idx="9935">
                  <c:v>508</c:v>
                </c:pt>
                <c:pt idx="9936">
                  <c:v>508</c:v>
                </c:pt>
                <c:pt idx="9937">
                  <c:v>523</c:v>
                </c:pt>
                <c:pt idx="9938">
                  <c:v>502</c:v>
                </c:pt>
                <c:pt idx="9939">
                  <c:v>523</c:v>
                </c:pt>
                <c:pt idx="9940">
                  <c:v>476</c:v>
                </c:pt>
                <c:pt idx="9941">
                  <c:v>481</c:v>
                </c:pt>
                <c:pt idx="9942">
                  <c:v>476</c:v>
                </c:pt>
                <c:pt idx="9943">
                  <c:v>463</c:v>
                </c:pt>
                <c:pt idx="9944">
                  <c:v>466</c:v>
                </c:pt>
                <c:pt idx="9945">
                  <c:v>463</c:v>
                </c:pt>
                <c:pt idx="9946">
                  <c:v>466</c:v>
                </c:pt>
                <c:pt idx="9947">
                  <c:v>466</c:v>
                </c:pt>
                <c:pt idx="9948">
                  <c:v>486</c:v>
                </c:pt>
                <c:pt idx="9949">
                  <c:v>483</c:v>
                </c:pt>
                <c:pt idx="9950">
                  <c:v>483</c:v>
                </c:pt>
                <c:pt idx="9951">
                  <c:v>491</c:v>
                </c:pt>
                <c:pt idx="9952">
                  <c:v>466</c:v>
                </c:pt>
                <c:pt idx="9953">
                  <c:v>473</c:v>
                </c:pt>
                <c:pt idx="9954">
                  <c:v>466</c:v>
                </c:pt>
                <c:pt idx="9955">
                  <c:v>466</c:v>
                </c:pt>
                <c:pt idx="9956">
                  <c:v>463</c:v>
                </c:pt>
                <c:pt idx="9957">
                  <c:v>454</c:v>
                </c:pt>
                <c:pt idx="9958">
                  <c:v>466</c:v>
                </c:pt>
                <c:pt idx="9959">
                  <c:v>463</c:v>
                </c:pt>
                <c:pt idx="9960">
                  <c:v>466</c:v>
                </c:pt>
                <c:pt idx="9961">
                  <c:v>473</c:v>
                </c:pt>
                <c:pt idx="9962">
                  <c:v>463</c:v>
                </c:pt>
                <c:pt idx="9963">
                  <c:v>459</c:v>
                </c:pt>
                <c:pt idx="9964">
                  <c:v>454</c:v>
                </c:pt>
                <c:pt idx="9965">
                  <c:v>454</c:v>
                </c:pt>
                <c:pt idx="9966">
                  <c:v>454</c:v>
                </c:pt>
                <c:pt idx="9967">
                  <c:v>444</c:v>
                </c:pt>
                <c:pt idx="9968">
                  <c:v>454</c:v>
                </c:pt>
                <c:pt idx="9969">
                  <c:v>451</c:v>
                </c:pt>
                <c:pt idx="9970">
                  <c:v>459</c:v>
                </c:pt>
                <c:pt idx="9971">
                  <c:v>454</c:v>
                </c:pt>
                <c:pt idx="9972">
                  <c:v>459</c:v>
                </c:pt>
                <c:pt idx="9973">
                  <c:v>473</c:v>
                </c:pt>
                <c:pt idx="9974">
                  <c:v>451</c:v>
                </c:pt>
                <c:pt idx="9975">
                  <c:v>463</c:v>
                </c:pt>
                <c:pt idx="9976">
                  <c:v>459</c:v>
                </c:pt>
                <c:pt idx="9977">
                  <c:v>463</c:v>
                </c:pt>
                <c:pt idx="9978">
                  <c:v>454</c:v>
                </c:pt>
                <c:pt idx="9979">
                  <c:v>463</c:v>
                </c:pt>
                <c:pt idx="9980">
                  <c:v>454</c:v>
                </c:pt>
                <c:pt idx="9981">
                  <c:v>454</c:v>
                </c:pt>
                <c:pt idx="9982">
                  <c:v>459</c:v>
                </c:pt>
                <c:pt idx="9983">
                  <c:v>463</c:v>
                </c:pt>
                <c:pt idx="9984">
                  <c:v>463</c:v>
                </c:pt>
                <c:pt idx="9985">
                  <c:v>466</c:v>
                </c:pt>
                <c:pt idx="9986">
                  <c:v>459</c:v>
                </c:pt>
                <c:pt idx="9987">
                  <c:v>454</c:v>
                </c:pt>
                <c:pt idx="9988">
                  <c:v>463</c:v>
                </c:pt>
                <c:pt idx="9989">
                  <c:v>463</c:v>
                </c:pt>
                <c:pt idx="9990">
                  <c:v>463</c:v>
                </c:pt>
                <c:pt idx="9991">
                  <c:v>454</c:v>
                </c:pt>
                <c:pt idx="9992">
                  <c:v>473</c:v>
                </c:pt>
                <c:pt idx="9993">
                  <c:v>463</c:v>
                </c:pt>
                <c:pt idx="9994">
                  <c:v>466</c:v>
                </c:pt>
                <c:pt idx="9995">
                  <c:v>466</c:v>
                </c:pt>
                <c:pt idx="9996">
                  <c:v>473</c:v>
                </c:pt>
                <c:pt idx="9997">
                  <c:v>463</c:v>
                </c:pt>
                <c:pt idx="9998">
                  <c:v>447</c:v>
                </c:pt>
                <c:pt idx="9999">
                  <c:v>466</c:v>
                </c:pt>
                <c:pt idx="10000">
                  <c:v>463</c:v>
                </c:pt>
                <c:pt idx="10001">
                  <c:v>466</c:v>
                </c:pt>
                <c:pt idx="10002">
                  <c:v>473</c:v>
                </c:pt>
                <c:pt idx="10003">
                  <c:v>463</c:v>
                </c:pt>
                <c:pt idx="10004">
                  <c:v>473</c:v>
                </c:pt>
                <c:pt idx="10005">
                  <c:v>476</c:v>
                </c:pt>
                <c:pt idx="10006">
                  <c:v>473</c:v>
                </c:pt>
                <c:pt idx="10007">
                  <c:v>486</c:v>
                </c:pt>
                <c:pt idx="10008">
                  <c:v>476</c:v>
                </c:pt>
                <c:pt idx="10009">
                  <c:v>481</c:v>
                </c:pt>
                <c:pt idx="10010">
                  <c:v>476</c:v>
                </c:pt>
                <c:pt idx="10011">
                  <c:v>476</c:v>
                </c:pt>
                <c:pt idx="10012">
                  <c:v>483</c:v>
                </c:pt>
                <c:pt idx="10013">
                  <c:v>476</c:v>
                </c:pt>
                <c:pt idx="10014">
                  <c:v>491</c:v>
                </c:pt>
                <c:pt idx="10015">
                  <c:v>491</c:v>
                </c:pt>
                <c:pt idx="10016">
                  <c:v>495</c:v>
                </c:pt>
                <c:pt idx="10017">
                  <c:v>491</c:v>
                </c:pt>
                <c:pt idx="10018">
                  <c:v>495</c:v>
                </c:pt>
                <c:pt idx="10019">
                  <c:v>500</c:v>
                </c:pt>
                <c:pt idx="10020">
                  <c:v>486</c:v>
                </c:pt>
                <c:pt idx="10021">
                  <c:v>495</c:v>
                </c:pt>
                <c:pt idx="10022">
                  <c:v>491</c:v>
                </c:pt>
                <c:pt idx="10023">
                  <c:v>491</c:v>
                </c:pt>
                <c:pt idx="10024">
                  <c:v>491</c:v>
                </c:pt>
                <c:pt idx="10025">
                  <c:v>486</c:v>
                </c:pt>
                <c:pt idx="10026">
                  <c:v>495</c:v>
                </c:pt>
                <c:pt idx="10027">
                  <c:v>495</c:v>
                </c:pt>
                <c:pt idx="10028">
                  <c:v>486</c:v>
                </c:pt>
                <c:pt idx="10029">
                  <c:v>495</c:v>
                </c:pt>
                <c:pt idx="10030">
                  <c:v>495</c:v>
                </c:pt>
                <c:pt idx="10031">
                  <c:v>495</c:v>
                </c:pt>
                <c:pt idx="10032">
                  <c:v>502</c:v>
                </c:pt>
                <c:pt idx="10033">
                  <c:v>502</c:v>
                </c:pt>
                <c:pt idx="10034">
                  <c:v>502</c:v>
                </c:pt>
                <c:pt idx="10035">
                  <c:v>495</c:v>
                </c:pt>
                <c:pt idx="10036">
                  <c:v>508</c:v>
                </c:pt>
                <c:pt idx="10037">
                  <c:v>491</c:v>
                </c:pt>
                <c:pt idx="10038">
                  <c:v>500</c:v>
                </c:pt>
                <c:pt idx="10039">
                  <c:v>495</c:v>
                </c:pt>
                <c:pt idx="10040">
                  <c:v>502</c:v>
                </c:pt>
                <c:pt idx="10041">
                  <c:v>523</c:v>
                </c:pt>
                <c:pt idx="10042">
                  <c:v>495</c:v>
                </c:pt>
                <c:pt idx="10043">
                  <c:v>508</c:v>
                </c:pt>
                <c:pt idx="10044">
                  <c:v>495</c:v>
                </c:pt>
                <c:pt idx="10045">
                  <c:v>495</c:v>
                </c:pt>
                <c:pt idx="10046">
                  <c:v>486</c:v>
                </c:pt>
                <c:pt idx="10047">
                  <c:v>491</c:v>
                </c:pt>
                <c:pt idx="10048">
                  <c:v>483</c:v>
                </c:pt>
                <c:pt idx="10049">
                  <c:v>491</c:v>
                </c:pt>
                <c:pt idx="10050">
                  <c:v>495</c:v>
                </c:pt>
                <c:pt idx="10051">
                  <c:v>495</c:v>
                </c:pt>
                <c:pt idx="10052">
                  <c:v>502</c:v>
                </c:pt>
                <c:pt idx="10053">
                  <c:v>495</c:v>
                </c:pt>
                <c:pt idx="10054">
                  <c:v>486</c:v>
                </c:pt>
                <c:pt idx="10055">
                  <c:v>491</c:v>
                </c:pt>
                <c:pt idx="10056">
                  <c:v>491</c:v>
                </c:pt>
                <c:pt idx="10057">
                  <c:v>491</c:v>
                </c:pt>
                <c:pt idx="10058">
                  <c:v>495</c:v>
                </c:pt>
                <c:pt idx="10059">
                  <c:v>483</c:v>
                </c:pt>
                <c:pt idx="10060">
                  <c:v>500</c:v>
                </c:pt>
                <c:pt idx="10061">
                  <c:v>500</c:v>
                </c:pt>
                <c:pt idx="10062">
                  <c:v>500</c:v>
                </c:pt>
                <c:pt idx="10063">
                  <c:v>495</c:v>
                </c:pt>
                <c:pt idx="10064">
                  <c:v>500</c:v>
                </c:pt>
                <c:pt idx="10065">
                  <c:v>486</c:v>
                </c:pt>
                <c:pt idx="10066">
                  <c:v>476</c:v>
                </c:pt>
                <c:pt idx="10067">
                  <c:v>495</c:v>
                </c:pt>
                <c:pt idx="10068">
                  <c:v>491</c:v>
                </c:pt>
                <c:pt idx="10069">
                  <c:v>495</c:v>
                </c:pt>
                <c:pt idx="10070">
                  <c:v>495</c:v>
                </c:pt>
                <c:pt idx="10071">
                  <c:v>483</c:v>
                </c:pt>
                <c:pt idx="10072">
                  <c:v>486</c:v>
                </c:pt>
                <c:pt idx="10073">
                  <c:v>495</c:v>
                </c:pt>
                <c:pt idx="10074">
                  <c:v>483</c:v>
                </c:pt>
                <c:pt idx="10075">
                  <c:v>491</c:v>
                </c:pt>
                <c:pt idx="10076">
                  <c:v>483</c:v>
                </c:pt>
                <c:pt idx="10077">
                  <c:v>491</c:v>
                </c:pt>
                <c:pt idx="10078">
                  <c:v>476</c:v>
                </c:pt>
                <c:pt idx="10079">
                  <c:v>486</c:v>
                </c:pt>
                <c:pt idx="10080">
                  <c:v>491</c:v>
                </c:pt>
                <c:pt idx="10081">
                  <c:v>486</c:v>
                </c:pt>
                <c:pt idx="10082">
                  <c:v>486</c:v>
                </c:pt>
                <c:pt idx="10083">
                  <c:v>481</c:v>
                </c:pt>
                <c:pt idx="10084">
                  <c:v>491</c:v>
                </c:pt>
                <c:pt idx="10085">
                  <c:v>491</c:v>
                </c:pt>
                <c:pt idx="10086">
                  <c:v>508</c:v>
                </c:pt>
                <c:pt idx="10087">
                  <c:v>495</c:v>
                </c:pt>
                <c:pt idx="10088">
                  <c:v>491</c:v>
                </c:pt>
                <c:pt idx="10089">
                  <c:v>495</c:v>
                </c:pt>
                <c:pt idx="10090">
                  <c:v>483</c:v>
                </c:pt>
                <c:pt idx="10091">
                  <c:v>500</c:v>
                </c:pt>
                <c:pt idx="10092">
                  <c:v>491</c:v>
                </c:pt>
                <c:pt idx="10093">
                  <c:v>491</c:v>
                </c:pt>
                <c:pt idx="10094">
                  <c:v>486</c:v>
                </c:pt>
                <c:pt idx="10095">
                  <c:v>481</c:v>
                </c:pt>
                <c:pt idx="10096">
                  <c:v>486</c:v>
                </c:pt>
                <c:pt idx="10097">
                  <c:v>495</c:v>
                </c:pt>
                <c:pt idx="10098">
                  <c:v>495</c:v>
                </c:pt>
                <c:pt idx="10099">
                  <c:v>495</c:v>
                </c:pt>
                <c:pt idx="10100">
                  <c:v>491</c:v>
                </c:pt>
                <c:pt idx="10101">
                  <c:v>495</c:v>
                </c:pt>
                <c:pt idx="10102">
                  <c:v>500</c:v>
                </c:pt>
                <c:pt idx="10103">
                  <c:v>491</c:v>
                </c:pt>
                <c:pt idx="10104">
                  <c:v>500</c:v>
                </c:pt>
                <c:pt idx="10105">
                  <c:v>491</c:v>
                </c:pt>
                <c:pt idx="10106">
                  <c:v>495</c:v>
                </c:pt>
                <c:pt idx="10107">
                  <c:v>491</c:v>
                </c:pt>
                <c:pt idx="10108">
                  <c:v>508</c:v>
                </c:pt>
                <c:pt idx="10109">
                  <c:v>486</c:v>
                </c:pt>
                <c:pt idx="10110">
                  <c:v>473</c:v>
                </c:pt>
                <c:pt idx="10111">
                  <c:v>473</c:v>
                </c:pt>
                <c:pt idx="10112">
                  <c:v>459</c:v>
                </c:pt>
                <c:pt idx="10113">
                  <c:v>476</c:v>
                </c:pt>
                <c:pt idx="10114">
                  <c:v>476</c:v>
                </c:pt>
                <c:pt idx="10115">
                  <c:v>481</c:v>
                </c:pt>
                <c:pt idx="10116">
                  <c:v>466</c:v>
                </c:pt>
                <c:pt idx="10117">
                  <c:v>463</c:v>
                </c:pt>
                <c:pt idx="10118">
                  <c:v>473</c:v>
                </c:pt>
                <c:pt idx="10119">
                  <c:v>476</c:v>
                </c:pt>
                <c:pt idx="10120">
                  <c:v>476</c:v>
                </c:pt>
                <c:pt idx="10121">
                  <c:v>466</c:v>
                </c:pt>
                <c:pt idx="10122">
                  <c:v>466</c:v>
                </c:pt>
                <c:pt idx="10123">
                  <c:v>466</c:v>
                </c:pt>
                <c:pt idx="10124">
                  <c:v>473</c:v>
                </c:pt>
                <c:pt idx="10125">
                  <c:v>476</c:v>
                </c:pt>
                <c:pt idx="10126">
                  <c:v>481</c:v>
                </c:pt>
                <c:pt idx="10127">
                  <c:v>473</c:v>
                </c:pt>
                <c:pt idx="10128">
                  <c:v>476</c:v>
                </c:pt>
                <c:pt idx="10129">
                  <c:v>466</c:v>
                </c:pt>
                <c:pt idx="10130">
                  <c:v>473</c:v>
                </c:pt>
                <c:pt idx="10131">
                  <c:v>476</c:v>
                </c:pt>
                <c:pt idx="10132">
                  <c:v>476</c:v>
                </c:pt>
                <c:pt idx="10133">
                  <c:v>473</c:v>
                </c:pt>
                <c:pt idx="10134">
                  <c:v>476</c:v>
                </c:pt>
                <c:pt idx="10135">
                  <c:v>483</c:v>
                </c:pt>
                <c:pt idx="10136">
                  <c:v>473</c:v>
                </c:pt>
                <c:pt idx="10137">
                  <c:v>483</c:v>
                </c:pt>
                <c:pt idx="10138">
                  <c:v>486</c:v>
                </c:pt>
                <c:pt idx="10139">
                  <c:v>486</c:v>
                </c:pt>
                <c:pt idx="10140">
                  <c:v>486</c:v>
                </c:pt>
                <c:pt idx="10141">
                  <c:v>486</c:v>
                </c:pt>
                <c:pt idx="10142">
                  <c:v>495</c:v>
                </c:pt>
                <c:pt idx="10143">
                  <c:v>476</c:v>
                </c:pt>
                <c:pt idx="10144">
                  <c:v>481</c:v>
                </c:pt>
                <c:pt idx="10145">
                  <c:v>476</c:v>
                </c:pt>
                <c:pt idx="10146">
                  <c:v>481</c:v>
                </c:pt>
                <c:pt idx="10147">
                  <c:v>476</c:v>
                </c:pt>
                <c:pt idx="10148">
                  <c:v>466</c:v>
                </c:pt>
                <c:pt idx="10149">
                  <c:v>476</c:v>
                </c:pt>
                <c:pt idx="10150">
                  <c:v>473</c:v>
                </c:pt>
                <c:pt idx="10151">
                  <c:v>466</c:v>
                </c:pt>
                <c:pt idx="10152">
                  <c:v>466</c:v>
                </c:pt>
                <c:pt idx="10153">
                  <c:v>451</c:v>
                </c:pt>
                <c:pt idx="10154">
                  <c:v>473</c:v>
                </c:pt>
                <c:pt idx="10155">
                  <c:v>476</c:v>
                </c:pt>
                <c:pt idx="10156">
                  <c:v>473</c:v>
                </c:pt>
                <c:pt idx="10157">
                  <c:v>476</c:v>
                </c:pt>
                <c:pt idx="10158">
                  <c:v>466</c:v>
                </c:pt>
                <c:pt idx="10159">
                  <c:v>476</c:v>
                </c:pt>
                <c:pt idx="10160">
                  <c:v>463</c:v>
                </c:pt>
                <c:pt idx="10161">
                  <c:v>466</c:v>
                </c:pt>
                <c:pt idx="10162">
                  <c:v>466</c:v>
                </c:pt>
                <c:pt idx="10163">
                  <c:v>459</c:v>
                </c:pt>
                <c:pt idx="10164">
                  <c:v>459</c:v>
                </c:pt>
                <c:pt idx="10165">
                  <c:v>451</c:v>
                </c:pt>
                <c:pt idx="10166">
                  <c:v>466</c:v>
                </c:pt>
                <c:pt idx="10167">
                  <c:v>463</c:v>
                </c:pt>
                <c:pt idx="10168">
                  <c:v>459</c:v>
                </c:pt>
                <c:pt idx="10169">
                  <c:v>463</c:v>
                </c:pt>
                <c:pt idx="10170">
                  <c:v>459</c:v>
                </c:pt>
                <c:pt idx="10171">
                  <c:v>466</c:v>
                </c:pt>
                <c:pt idx="10172">
                  <c:v>481</c:v>
                </c:pt>
                <c:pt idx="10173">
                  <c:v>476</c:v>
                </c:pt>
                <c:pt idx="10174">
                  <c:v>473</c:v>
                </c:pt>
                <c:pt idx="10175">
                  <c:v>466</c:v>
                </c:pt>
                <c:pt idx="10176">
                  <c:v>483</c:v>
                </c:pt>
                <c:pt idx="10177">
                  <c:v>481</c:v>
                </c:pt>
                <c:pt idx="10178">
                  <c:v>481</c:v>
                </c:pt>
                <c:pt idx="10179">
                  <c:v>486</c:v>
                </c:pt>
                <c:pt idx="10180">
                  <c:v>481</c:v>
                </c:pt>
                <c:pt idx="10181">
                  <c:v>486</c:v>
                </c:pt>
                <c:pt idx="10182">
                  <c:v>483</c:v>
                </c:pt>
                <c:pt idx="10183">
                  <c:v>486</c:v>
                </c:pt>
                <c:pt idx="10184">
                  <c:v>481</c:v>
                </c:pt>
                <c:pt idx="10185">
                  <c:v>486</c:v>
                </c:pt>
                <c:pt idx="10186">
                  <c:v>491</c:v>
                </c:pt>
                <c:pt idx="10187">
                  <c:v>508</c:v>
                </c:pt>
                <c:pt idx="10188">
                  <c:v>486</c:v>
                </c:pt>
                <c:pt idx="10189">
                  <c:v>491</c:v>
                </c:pt>
                <c:pt idx="10190">
                  <c:v>495</c:v>
                </c:pt>
                <c:pt idx="10191">
                  <c:v>495</c:v>
                </c:pt>
                <c:pt idx="10192">
                  <c:v>491</c:v>
                </c:pt>
                <c:pt idx="10193">
                  <c:v>495</c:v>
                </c:pt>
                <c:pt idx="10194">
                  <c:v>500</c:v>
                </c:pt>
                <c:pt idx="10195">
                  <c:v>495</c:v>
                </c:pt>
                <c:pt idx="10196">
                  <c:v>502</c:v>
                </c:pt>
                <c:pt idx="10197">
                  <c:v>491</c:v>
                </c:pt>
                <c:pt idx="10198">
                  <c:v>486</c:v>
                </c:pt>
                <c:pt idx="10199">
                  <c:v>486</c:v>
                </c:pt>
                <c:pt idx="10200">
                  <c:v>491</c:v>
                </c:pt>
                <c:pt idx="10201">
                  <c:v>495</c:v>
                </c:pt>
                <c:pt idx="10202">
                  <c:v>495</c:v>
                </c:pt>
                <c:pt idx="10203">
                  <c:v>502</c:v>
                </c:pt>
                <c:pt idx="10204">
                  <c:v>491</c:v>
                </c:pt>
                <c:pt idx="10205">
                  <c:v>491</c:v>
                </c:pt>
                <c:pt idx="10206">
                  <c:v>486</c:v>
                </c:pt>
                <c:pt idx="10207">
                  <c:v>491</c:v>
                </c:pt>
                <c:pt idx="10208">
                  <c:v>483</c:v>
                </c:pt>
                <c:pt idx="10209">
                  <c:v>481</c:v>
                </c:pt>
                <c:pt idx="10210">
                  <c:v>486</c:v>
                </c:pt>
                <c:pt idx="10211">
                  <c:v>476</c:v>
                </c:pt>
                <c:pt idx="10212">
                  <c:v>483</c:v>
                </c:pt>
                <c:pt idx="10213">
                  <c:v>486</c:v>
                </c:pt>
                <c:pt idx="10214">
                  <c:v>486</c:v>
                </c:pt>
                <c:pt idx="10215">
                  <c:v>491</c:v>
                </c:pt>
                <c:pt idx="10216">
                  <c:v>483</c:v>
                </c:pt>
                <c:pt idx="10217">
                  <c:v>495</c:v>
                </c:pt>
                <c:pt idx="10218">
                  <c:v>495</c:v>
                </c:pt>
                <c:pt idx="10219">
                  <c:v>483</c:v>
                </c:pt>
                <c:pt idx="10220">
                  <c:v>500</c:v>
                </c:pt>
                <c:pt idx="10221">
                  <c:v>500</c:v>
                </c:pt>
                <c:pt idx="10222">
                  <c:v>495</c:v>
                </c:pt>
                <c:pt idx="10223">
                  <c:v>508</c:v>
                </c:pt>
                <c:pt idx="10224">
                  <c:v>495</c:v>
                </c:pt>
                <c:pt idx="10225">
                  <c:v>500</c:v>
                </c:pt>
                <c:pt idx="10226">
                  <c:v>491</c:v>
                </c:pt>
                <c:pt idx="10227">
                  <c:v>500</c:v>
                </c:pt>
                <c:pt idx="10228">
                  <c:v>486</c:v>
                </c:pt>
                <c:pt idx="10229">
                  <c:v>500</c:v>
                </c:pt>
                <c:pt idx="10230">
                  <c:v>495</c:v>
                </c:pt>
                <c:pt idx="10231">
                  <c:v>502</c:v>
                </c:pt>
                <c:pt idx="10232">
                  <c:v>518</c:v>
                </c:pt>
                <c:pt idx="10233">
                  <c:v>486</c:v>
                </c:pt>
                <c:pt idx="10234">
                  <c:v>500</c:v>
                </c:pt>
                <c:pt idx="10235">
                  <c:v>495</c:v>
                </c:pt>
                <c:pt idx="10236">
                  <c:v>500</c:v>
                </c:pt>
                <c:pt idx="10237">
                  <c:v>502</c:v>
                </c:pt>
                <c:pt idx="10238">
                  <c:v>502</c:v>
                </c:pt>
                <c:pt idx="10239">
                  <c:v>500</c:v>
                </c:pt>
                <c:pt idx="10240">
                  <c:v>502</c:v>
                </c:pt>
                <c:pt idx="10241">
                  <c:v>502</c:v>
                </c:pt>
                <c:pt idx="10242">
                  <c:v>495</c:v>
                </c:pt>
                <c:pt idx="10243">
                  <c:v>486</c:v>
                </c:pt>
                <c:pt idx="10244">
                  <c:v>502</c:v>
                </c:pt>
                <c:pt idx="10245">
                  <c:v>495</c:v>
                </c:pt>
                <c:pt idx="10246">
                  <c:v>491</c:v>
                </c:pt>
                <c:pt idx="10247">
                  <c:v>491</c:v>
                </c:pt>
                <c:pt idx="10248">
                  <c:v>486</c:v>
                </c:pt>
                <c:pt idx="10249">
                  <c:v>491</c:v>
                </c:pt>
                <c:pt idx="10250">
                  <c:v>473</c:v>
                </c:pt>
                <c:pt idx="10251">
                  <c:v>483</c:v>
                </c:pt>
                <c:pt idx="10252">
                  <c:v>476</c:v>
                </c:pt>
                <c:pt idx="10253">
                  <c:v>481</c:v>
                </c:pt>
                <c:pt idx="10254">
                  <c:v>476</c:v>
                </c:pt>
                <c:pt idx="10255">
                  <c:v>481</c:v>
                </c:pt>
                <c:pt idx="10256">
                  <c:v>463</c:v>
                </c:pt>
                <c:pt idx="10257">
                  <c:v>463</c:v>
                </c:pt>
                <c:pt idx="10258">
                  <c:v>466</c:v>
                </c:pt>
                <c:pt idx="10259">
                  <c:v>454</c:v>
                </c:pt>
                <c:pt idx="10260">
                  <c:v>459</c:v>
                </c:pt>
                <c:pt idx="10261">
                  <c:v>466</c:v>
                </c:pt>
                <c:pt idx="10262">
                  <c:v>459</c:v>
                </c:pt>
                <c:pt idx="10263">
                  <c:v>459</c:v>
                </c:pt>
                <c:pt idx="10264">
                  <c:v>463</c:v>
                </c:pt>
                <c:pt idx="10265">
                  <c:v>451</c:v>
                </c:pt>
                <c:pt idx="10266">
                  <c:v>466</c:v>
                </c:pt>
                <c:pt idx="10267">
                  <c:v>438</c:v>
                </c:pt>
                <c:pt idx="10268">
                  <c:v>451</c:v>
                </c:pt>
                <c:pt idx="10269">
                  <c:v>451</c:v>
                </c:pt>
                <c:pt idx="10270">
                  <c:v>451</c:v>
                </c:pt>
                <c:pt idx="10271">
                  <c:v>459</c:v>
                </c:pt>
                <c:pt idx="10272">
                  <c:v>451</c:v>
                </c:pt>
                <c:pt idx="10273">
                  <c:v>451</c:v>
                </c:pt>
                <c:pt idx="10274">
                  <c:v>438</c:v>
                </c:pt>
                <c:pt idx="10275">
                  <c:v>447</c:v>
                </c:pt>
                <c:pt idx="10276">
                  <c:v>447</c:v>
                </c:pt>
                <c:pt idx="10277">
                  <c:v>451</c:v>
                </c:pt>
                <c:pt idx="10278">
                  <c:v>459</c:v>
                </c:pt>
                <c:pt idx="10279">
                  <c:v>447</c:v>
                </c:pt>
                <c:pt idx="10280">
                  <c:v>454</c:v>
                </c:pt>
                <c:pt idx="10281">
                  <c:v>447</c:v>
                </c:pt>
                <c:pt idx="10282">
                  <c:v>459</c:v>
                </c:pt>
                <c:pt idx="10283">
                  <c:v>451</c:v>
                </c:pt>
                <c:pt idx="10284">
                  <c:v>451</c:v>
                </c:pt>
                <c:pt idx="10285">
                  <c:v>454</c:v>
                </c:pt>
                <c:pt idx="10286">
                  <c:v>454</c:v>
                </c:pt>
                <c:pt idx="10287">
                  <c:v>459</c:v>
                </c:pt>
                <c:pt idx="10288">
                  <c:v>466</c:v>
                </c:pt>
                <c:pt idx="10289">
                  <c:v>476</c:v>
                </c:pt>
                <c:pt idx="10290">
                  <c:v>463</c:v>
                </c:pt>
                <c:pt idx="10291">
                  <c:v>454</c:v>
                </c:pt>
                <c:pt idx="10292">
                  <c:v>463</c:v>
                </c:pt>
                <c:pt idx="10293">
                  <c:v>454</c:v>
                </c:pt>
                <c:pt idx="10294">
                  <c:v>459</c:v>
                </c:pt>
                <c:pt idx="10295">
                  <c:v>473</c:v>
                </c:pt>
                <c:pt idx="10296">
                  <c:v>466</c:v>
                </c:pt>
                <c:pt idx="10297">
                  <c:v>463</c:v>
                </c:pt>
                <c:pt idx="10298">
                  <c:v>451</c:v>
                </c:pt>
                <c:pt idx="10299">
                  <c:v>466</c:v>
                </c:pt>
                <c:pt idx="10300">
                  <c:v>473</c:v>
                </c:pt>
                <c:pt idx="10301">
                  <c:v>459</c:v>
                </c:pt>
                <c:pt idx="10302">
                  <c:v>466</c:v>
                </c:pt>
                <c:pt idx="10303">
                  <c:v>463</c:v>
                </c:pt>
                <c:pt idx="10304">
                  <c:v>466</c:v>
                </c:pt>
                <c:pt idx="10305">
                  <c:v>451</c:v>
                </c:pt>
                <c:pt idx="10306">
                  <c:v>473</c:v>
                </c:pt>
                <c:pt idx="10307">
                  <c:v>463</c:v>
                </c:pt>
                <c:pt idx="10308">
                  <c:v>476</c:v>
                </c:pt>
                <c:pt idx="10309">
                  <c:v>473</c:v>
                </c:pt>
                <c:pt idx="10310">
                  <c:v>476</c:v>
                </c:pt>
                <c:pt idx="10311">
                  <c:v>481</c:v>
                </c:pt>
                <c:pt idx="10312">
                  <c:v>483</c:v>
                </c:pt>
                <c:pt idx="10313">
                  <c:v>481</c:v>
                </c:pt>
                <c:pt idx="10314">
                  <c:v>476</c:v>
                </c:pt>
                <c:pt idx="10315">
                  <c:v>476</c:v>
                </c:pt>
                <c:pt idx="10316">
                  <c:v>481</c:v>
                </c:pt>
                <c:pt idx="10317">
                  <c:v>481</c:v>
                </c:pt>
                <c:pt idx="10318">
                  <c:v>481</c:v>
                </c:pt>
                <c:pt idx="10319">
                  <c:v>486</c:v>
                </c:pt>
                <c:pt idx="10320">
                  <c:v>481</c:v>
                </c:pt>
                <c:pt idx="10321">
                  <c:v>476</c:v>
                </c:pt>
                <c:pt idx="10322">
                  <c:v>459</c:v>
                </c:pt>
                <c:pt idx="10323">
                  <c:v>481</c:v>
                </c:pt>
                <c:pt idx="10324">
                  <c:v>481</c:v>
                </c:pt>
                <c:pt idx="10325">
                  <c:v>481</c:v>
                </c:pt>
                <c:pt idx="10326">
                  <c:v>486</c:v>
                </c:pt>
                <c:pt idx="10327">
                  <c:v>476</c:v>
                </c:pt>
                <c:pt idx="10328">
                  <c:v>483</c:v>
                </c:pt>
                <c:pt idx="10329">
                  <c:v>483</c:v>
                </c:pt>
                <c:pt idx="10330">
                  <c:v>486</c:v>
                </c:pt>
                <c:pt idx="10331">
                  <c:v>483</c:v>
                </c:pt>
                <c:pt idx="10332">
                  <c:v>491</c:v>
                </c:pt>
                <c:pt idx="10333">
                  <c:v>495</c:v>
                </c:pt>
                <c:pt idx="10334">
                  <c:v>483</c:v>
                </c:pt>
                <c:pt idx="10335">
                  <c:v>495</c:v>
                </c:pt>
                <c:pt idx="10336">
                  <c:v>491</c:v>
                </c:pt>
                <c:pt idx="10337">
                  <c:v>495</c:v>
                </c:pt>
                <c:pt idx="10338">
                  <c:v>500</c:v>
                </c:pt>
                <c:pt idx="10339">
                  <c:v>500</c:v>
                </c:pt>
                <c:pt idx="10340">
                  <c:v>508</c:v>
                </c:pt>
                <c:pt idx="10341">
                  <c:v>502</c:v>
                </c:pt>
                <c:pt idx="10342">
                  <c:v>495</c:v>
                </c:pt>
                <c:pt idx="10343">
                  <c:v>500</c:v>
                </c:pt>
                <c:pt idx="10344">
                  <c:v>500</c:v>
                </c:pt>
                <c:pt idx="10345">
                  <c:v>523</c:v>
                </c:pt>
                <c:pt idx="10346">
                  <c:v>486</c:v>
                </c:pt>
                <c:pt idx="10347">
                  <c:v>495</c:v>
                </c:pt>
                <c:pt idx="10348">
                  <c:v>500</c:v>
                </c:pt>
                <c:pt idx="10349">
                  <c:v>491</c:v>
                </c:pt>
                <c:pt idx="10350">
                  <c:v>502</c:v>
                </c:pt>
                <c:pt idx="10351">
                  <c:v>495</c:v>
                </c:pt>
                <c:pt idx="10352">
                  <c:v>502</c:v>
                </c:pt>
                <c:pt idx="10353">
                  <c:v>502</c:v>
                </c:pt>
                <c:pt idx="10354">
                  <c:v>508</c:v>
                </c:pt>
                <c:pt idx="10355">
                  <c:v>508</c:v>
                </c:pt>
                <c:pt idx="10356">
                  <c:v>502</c:v>
                </c:pt>
                <c:pt idx="10357">
                  <c:v>518</c:v>
                </c:pt>
                <c:pt idx="10358">
                  <c:v>502</c:v>
                </c:pt>
                <c:pt idx="10359">
                  <c:v>508</c:v>
                </c:pt>
                <c:pt idx="10360">
                  <c:v>508</c:v>
                </c:pt>
                <c:pt idx="10361">
                  <c:v>518</c:v>
                </c:pt>
                <c:pt idx="10362">
                  <c:v>508</c:v>
                </c:pt>
                <c:pt idx="10363">
                  <c:v>518</c:v>
                </c:pt>
                <c:pt idx="10364">
                  <c:v>502</c:v>
                </c:pt>
                <c:pt idx="10365">
                  <c:v>502</c:v>
                </c:pt>
                <c:pt idx="10366">
                  <c:v>500</c:v>
                </c:pt>
                <c:pt idx="10367">
                  <c:v>523</c:v>
                </c:pt>
                <c:pt idx="10368">
                  <c:v>508</c:v>
                </c:pt>
                <c:pt idx="10369">
                  <c:v>500</c:v>
                </c:pt>
                <c:pt idx="10370">
                  <c:v>502</c:v>
                </c:pt>
                <c:pt idx="10371">
                  <c:v>502</c:v>
                </c:pt>
                <c:pt idx="10372">
                  <c:v>518</c:v>
                </c:pt>
                <c:pt idx="10373">
                  <c:v>486</c:v>
                </c:pt>
                <c:pt idx="10374">
                  <c:v>502</c:v>
                </c:pt>
                <c:pt idx="10375">
                  <c:v>491</c:v>
                </c:pt>
                <c:pt idx="10376">
                  <c:v>502</c:v>
                </c:pt>
                <c:pt idx="10377">
                  <c:v>508</c:v>
                </c:pt>
                <c:pt idx="10378">
                  <c:v>518</c:v>
                </c:pt>
                <c:pt idx="10379">
                  <c:v>530</c:v>
                </c:pt>
                <c:pt idx="10380">
                  <c:v>495</c:v>
                </c:pt>
                <c:pt idx="10381">
                  <c:v>500</c:v>
                </c:pt>
                <c:pt idx="10382">
                  <c:v>486</c:v>
                </c:pt>
                <c:pt idx="10383">
                  <c:v>476</c:v>
                </c:pt>
                <c:pt idx="10384">
                  <c:v>481</c:v>
                </c:pt>
                <c:pt idx="10385">
                  <c:v>463</c:v>
                </c:pt>
                <c:pt idx="10386">
                  <c:v>473</c:v>
                </c:pt>
                <c:pt idx="10387">
                  <c:v>476</c:v>
                </c:pt>
                <c:pt idx="10388">
                  <c:v>476</c:v>
                </c:pt>
                <c:pt idx="10389">
                  <c:v>483</c:v>
                </c:pt>
                <c:pt idx="10390">
                  <c:v>473</c:v>
                </c:pt>
                <c:pt idx="10391">
                  <c:v>495</c:v>
                </c:pt>
                <c:pt idx="10392">
                  <c:v>495</c:v>
                </c:pt>
                <c:pt idx="10393">
                  <c:v>491</c:v>
                </c:pt>
                <c:pt idx="10394">
                  <c:v>523</c:v>
                </c:pt>
                <c:pt idx="10395">
                  <c:v>523</c:v>
                </c:pt>
                <c:pt idx="10396">
                  <c:v>530</c:v>
                </c:pt>
                <c:pt idx="10397">
                  <c:v>530</c:v>
                </c:pt>
                <c:pt idx="10398">
                  <c:v>552</c:v>
                </c:pt>
                <c:pt idx="10399">
                  <c:v>552</c:v>
                </c:pt>
                <c:pt idx="10400">
                  <c:v>565</c:v>
                </c:pt>
                <c:pt idx="10401">
                  <c:v>574</c:v>
                </c:pt>
                <c:pt idx="10402">
                  <c:v>570</c:v>
                </c:pt>
                <c:pt idx="10403">
                  <c:v>574</c:v>
                </c:pt>
                <c:pt idx="10404">
                  <c:v>570</c:v>
                </c:pt>
                <c:pt idx="10405">
                  <c:v>570</c:v>
                </c:pt>
                <c:pt idx="10406">
                  <c:v>552</c:v>
                </c:pt>
                <c:pt idx="10407">
                  <c:v>565</c:v>
                </c:pt>
                <c:pt idx="10408">
                  <c:v>570</c:v>
                </c:pt>
                <c:pt idx="10409">
                  <c:v>570</c:v>
                </c:pt>
                <c:pt idx="10410">
                  <c:v>560</c:v>
                </c:pt>
                <c:pt idx="10411">
                  <c:v>560</c:v>
                </c:pt>
                <c:pt idx="10412">
                  <c:v>552</c:v>
                </c:pt>
                <c:pt idx="10413">
                  <c:v>570</c:v>
                </c:pt>
                <c:pt idx="10414">
                  <c:v>565</c:v>
                </c:pt>
                <c:pt idx="10415">
                  <c:v>565</c:v>
                </c:pt>
                <c:pt idx="10416">
                  <c:v>560</c:v>
                </c:pt>
                <c:pt idx="10417">
                  <c:v>542</c:v>
                </c:pt>
                <c:pt idx="10418">
                  <c:v>546</c:v>
                </c:pt>
                <c:pt idx="10419">
                  <c:v>542</c:v>
                </c:pt>
                <c:pt idx="10420">
                  <c:v>546</c:v>
                </c:pt>
                <c:pt idx="10421">
                  <c:v>546</c:v>
                </c:pt>
                <c:pt idx="10422">
                  <c:v>552</c:v>
                </c:pt>
                <c:pt idx="10423">
                  <c:v>539</c:v>
                </c:pt>
                <c:pt idx="10424">
                  <c:v>527</c:v>
                </c:pt>
                <c:pt idx="10425">
                  <c:v>542</c:v>
                </c:pt>
                <c:pt idx="10426">
                  <c:v>527</c:v>
                </c:pt>
                <c:pt idx="10427">
                  <c:v>539</c:v>
                </c:pt>
                <c:pt idx="10428">
                  <c:v>539</c:v>
                </c:pt>
                <c:pt idx="10429">
                  <c:v>530</c:v>
                </c:pt>
                <c:pt idx="10430">
                  <c:v>719</c:v>
                </c:pt>
                <c:pt idx="10431">
                  <c:v>500</c:v>
                </c:pt>
                <c:pt idx="10432">
                  <c:v>508</c:v>
                </c:pt>
                <c:pt idx="10433">
                  <c:v>508</c:v>
                </c:pt>
                <c:pt idx="10434">
                  <c:v>508</c:v>
                </c:pt>
                <c:pt idx="10435">
                  <c:v>523</c:v>
                </c:pt>
                <c:pt idx="10436">
                  <c:v>527</c:v>
                </c:pt>
                <c:pt idx="10437">
                  <c:v>523</c:v>
                </c:pt>
                <c:pt idx="10438">
                  <c:v>527</c:v>
                </c:pt>
                <c:pt idx="10439">
                  <c:v>523</c:v>
                </c:pt>
                <c:pt idx="10440">
                  <c:v>527</c:v>
                </c:pt>
                <c:pt idx="10441">
                  <c:v>523</c:v>
                </c:pt>
                <c:pt idx="10442">
                  <c:v>542</c:v>
                </c:pt>
                <c:pt idx="10443">
                  <c:v>518</c:v>
                </c:pt>
                <c:pt idx="10444">
                  <c:v>530</c:v>
                </c:pt>
                <c:pt idx="10445">
                  <c:v>527</c:v>
                </c:pt>
                <c:pt idx="10446">
                  <c:v>523</c:v>
                </c:pt>
                <c:pt idx="10447">
                  <c:v>539</c:v>
                </c:pt>
                <c:pt idx="10448">
                  <c:v>502</c:v>
                </c:pt>
                <c:pt idx="10449">
                  <c:v>518</c:v>
                </c:pt>
                <c:pt idx="10450">
                  <c:v>502</c:v>
                </c:pt>
                <c:pt idx="10451">
                  <c:v>502</c:v>
                </c:pt>
                <c:pt idx="10452">
                  <c:v>502</c:v>
                </c:pt>
                <c:pt idx="10453">
                  <c:v>502</c:v>
                </c:pt>
                <c:pt idx="10454">
                  <c:v>500</c:v>
                </c:pt>
                <c:pt idx="10455">
                  <c:v>500</c:v>
                </c:pt>
                <c:pt idx="10456">
                  <c:v>495</c:v>
                </c:pt>
                <c:pt idx="10457">
                  <c:v>491</c:v>
                </c:pt>
                <c:pt idx="10458">
                  <c:v>491</c:v>
                </c:pt>
                <c:pt idx="10459">
                  <c:v>500</c:v>
                </c:pt>
                <c:pt idx="10460">
                  <c:v>491</c:v>
                </c:pt>
                <c:pt idx="10461">
                  <c:v>491</c:v>
                </c:pt>
                <c:pt idx="10462">
                  <c:v>495</c:v>
                </c:pt>
                <c:pt idx="10463">
                  <c:v>491</c:v>
                </c:pt>
                <c:pt idx="10464">
                  <c:v>491</c:v>
                </c:pt>
                <c:pt idx="10465">
                  <c:v>473</c:v>
                </c:pt>
                <c:pt idx="10466">
                  <c:v>481</c:v>
                </c:pt>
                <c:pt idx="10467">
                  <c:v>473</c:v>
                </c:pt>
                <c:pt idx="10468">
                  <c:v>473</c:v>
                </c:pt>
                <c:pt idx="10469">
                  <c:v>466</c:v>
                </c:pt>
                <c:pt idx="10470">
                  <c:v>473</c:v>
                </c:pt>
                <c:pt idx="10471">
                  <c:v>473</c:v>
                </c:pt>
                <c:pt idx="10472">
                  <c:v>463</c:v>
                </c:pt>
                <c:pt idx="10473">
                  <c:v>466</c:v>
                </c:pt>
                <c:pt idx="10474">
                  <c:v>459</c:v>
                </c:pt>
                <c:pt idx="10475">
                  <c:v>459</c:v>
                </c:pt>
                <c:pt idx="10476">
                  <c:v>463</c:v>
                </c:pt>
                <c:pt idx="10477">
                  <c:v>454</c:v>
                </c:pt>
                <c:pt idx="10478">
                  <c:v>463</c:v>
                </c:pt>
                <c:pt idx="10479">
                  <c:v>466</c:v>
                </c:pt>
                <c:pt idx="10480">
                  <c:v>463</c:v>
                </c:pt>
                <c:pt idx="10481">
                  <c:v>473</c:v>
                </c:pt>
                <c:pt idx="10482">
                  <c:v>454</c:v>
                </c:pt>
                <c:pt idx="10483">
                  <c:v>473</c:v>
                </c:pt>
                <c:pt idx="10484">
                  <c:v>466</c:v>
                </c:pt>
                <c:pt idx="10485">
                  <c:v>463</c:v>
                </c:pt>
                <c:pt idx="10486">
                  <c:v>473</c:v>
                </c:pt>
                <c:pt idx="10487">
                  <c:v>459</c:v>
                </c:pt>
                <c:pt idx="10488">
                  <c:v>466</c:v>
                </c:pt>
                <c:pt idx="10489">
                  <c:v>454</c:v>
                </c:pt>
                <c:pt idx="10490">
                  <c:v>473</c:v>
                </c:pt>
                <c:pt idx="10491">
                  <c:v>466</c:v>
                </c:pt>
                <c:pt idx="10492">
                  <c:v>466</c:v>
                </c:pt>
                <c:pt idx="10493">
                  <c:v>473</c:v>
                </c:pt>
                <c:pt idx="10494">
                  <c:v>459</c:v>
                </c:pt>
                <c:pt idx="10495">
                  <c:v>463</c:v>
                </c:pt>
                <c:pt idx="10496">
                  <c:v>463</c:v>
                </c:pt>
                <c:pt idx="10497">
                  <c:v>473</c:v>
                </c:pt>
                <c:pt idx="10498">
                  <c:v>466</c:v>
                </c:pt>
                <c:pt idx="10499">
                  <c:v>459</c:v>
                </c:pt>
                <c:pt idx="10500">
                  <c:v>481</c:v>
                </c:pt>
                <c:pt idx="10501">
                  <c:v>481</c:v>
                </c:pt>
                <c:pt idx="10502">
                  <c:v>476</c:v>
                </c:pt>
                <c:pt idx="10503">
                  <c:v>483</c:v>
                </c:pt>
                <c:pt idx="10504">
                  <c:v>483</c:v>
                </c:pt>
                <c:pt idx="10505">
                  <c:v>483</c:v>
                </c:pt>
                <c:pt idx="10506">
                  <c:v>491</c:v>
                </c:pt>
                <c:pt idx="10507">
                  <c:v>486</c:v>
                </c:pt>
                <c:pt idx="10508">
                  <c:v>483</c:v>
                </c:pt>
                <c:pt idx="10509">
                  <c:v>473</c:v>
                </c:pt>
                <c:pt idx="10510">
                  <c:v>491</c:v>
                </c:pt>
                <c:pt idx="10511">
                  <c:v>483</c:v>
                </c:pt>
                <c:pt idx="10512">
                  <c:v>495</c:v>
                </c:pt>
                <c:pt idx="10513">
                  <c:v>491</c:v>
                </c:pt>
                <c:pt idx="10514">
                  <c:v>495</c:v>
                </c:pt>
                <c:pt idx="10515">
                  <c:v>502</c:v>
                </c:pt>
                <c:pt idx="10516">
                  <c:v>491</c:v>
                </c:pt>
                <c:pt idx="10517">
                  <c:v>502</c:v>
                </c:pt>
                <c:pt idx="10518">
                  <c:v>500</c:v>
                </c:pt>
                <c:pt idx="10519">
                  <c:v>500</c:v>
                </c:pt>
                <c:pt idx="10520">
                  <c:v>500</c:v>
                </c:pt>
                <c:pt idx="10521">
                  <c:v>486</c:v>
                </c:pt>
                <c:pt idx="10522">
                  <c:v>500</c:v>
                </c:pt>
                <c:pt idx="10523">
                  <c:v>502</c:v>
                </c:pt>
                <c:pt idx="10524">
                  <c:v>502</c:v>
                </c:pt>
                <c:pt idx="10525">
                  <c:v>502</c:v>
                </c:pt>
                <c:pt idx="10526">
                  <c:v>486</c:v>
                </c:pt>
                <c:pt idx="10527">
                  <c:v>502</c:v>
                </c:pt>
                <c:pt idx="10528">
                  <c:v>508</c:v>
                </c:pt>
                <c:pt idx="10529">
                  <c:v>500</c:v>
                </c:pt>
                <c:pt idx="10530">
                  <c:v>518</c:v>
                </c:pt>
                <c:pt idx="10531">
                  <c:v>502</c:v>
                </c:pt>
                <c:pt idx="10532">
                  <c:v>518</c:v>
                </c:pt>
                <c:pt idx="10533">
                  <c:v>508</c:v>
                </c:pt>
                <c:pt idx="10534">
                  <c:v>518</c:v>
                </c:pt>
                <c:pt idx="10535">
                  <c:v>508</c:v>
                </c:pt>
                <c:pt idx="10536">
                  <c:v>502</c:v>
                </c:pt>
                <c:pt idx="10537">
                  <c:v>518</c:v>
                </c:pt>
                <c:pt idx="10538">
                  <c:v>530</c:v>
                </c:pt>
                <c:pt idx="10539">
                  <c:v>523</c:v>
                </c:pt>
                <c:pt idx="10540">
                  <c:v>508</c:v>
                </c:pt>
                <c:pt idx="10541">
                  <c:v>518</c:v>
                </c:pt>
                <c:pt idx="10542">
                  <c:v>502</c:v>
                </c:pt>
                <c:pt idx="10543">
                  <c:v>502</c:v>
                </c:pt>
                <c:pt idx="10544">
                  <c:v>502</c:v>
                </c:pt>
                <c:pt idx="10545">
                  <c:v>502</c:v>
                </c:pt>
                <c:pt idx="10546">
                  <c:v>500</c:v>
                </c:pt>
                <c:pt idx="10547">
                  <c:v>518</c:v>
                </c:pt>
                <c:pt idx="10548">
                  <c:v>500</c:v>
                </c:pt>
                <c:pt idx="10549">
                  <c:v>500</c:v>
                </c:pt>
                <c:pt idx="10550">
                  <c:v>500</c:v>
                </c:pt>
                <c:pt idx="10551">
                  <c:v>500</c:v>
                </c:pt>
                <c:pt idx="10552">
                  <c:v>508</c:v>
                </c:pt>
                <c:pt idx="10553">
                  <c:v>491</c:v>
                </c:pt>
                <c:pt idx="10554">
                  <c:v>508</c:v>
                </c:pt>
                <c:pt idx="10555">
                  <c:v>495</c:v>
                </c:pt>
                <c:pt idx="10556">
                  <c:v>495</c:v>
                </c:pt>
                <c:pt idx="10557">
                  <c:v>491</c:v>
                </c:pt>
                <c:pt idx="10558">
                  <c:v>483</c:v>
                </c:pt>
                <c:pt idx="10559">
                  <c:v>481</c:v>
                </c:pt>
                <c:pt idx="10560">
                  <c:v>481</c:v>
                </c:pt>
                <c:pt idx="10561">
                  <c:v>483</c:v>
                </c:pt>
                <c:pt idx="10562">
                  <c:v>476</c:v>
                </c:pt>
                <c:pt idx="10563">
                  <c:v>476</c:v>
                </c:pt>
                <c:pt idx="10564">
                  <c:v>481</c:v>
                </c:pt>
                <c:pt idx="10565">
                  <c:v>483</c:v>
                </c:pt>
                <c:pt idx="10566">
                  <c:v>473</c:v>
                </c:pt>
                <c:pt idx="10567">
                  <c:v>476</c:v>
                </c:pt>
                <c:pt idx="10568">
                  <c:v>466</c:v>
                </c:pt>
                <c:pt idx="10569">
                  <c:v>466</c:v>
                </c:pt>
                <c:pt idx="10570">
                  <c:v>454</c:v>
                </c:pt>
                <c:pt idx="10571">
                  <c:v>473</c:v>
                </c:pt>
                <c:pt idx="10572">
                  <c:v>481</c:v>
                </c:pt>
                <c:pt idx="10573">
                  <c:v>459</c:v>
                </c:pt>
                <c:pt idx="10574">
                  <c:v>466</c:v>
                </c:pt>
                <c:pt idx="10575">
                  <c:v>451</c:v>
                </c:pt>
                <c:pt idx="10576">
                  <c:v>459</c:v>
                </c:pt>
                <c:pt idx="10577">
                  <c:v>466</c:v>
                </c:pt>
                <c:pt idx="10578">
                  <c:v>481</c:v>
                </c:pt>
                <c:pt idx="10579">
                  <c:v>481</c:v>
                </c:pt>
                <c:pt idx="10580">
                  <c:v>483</c:v>
                </c:pt>
                <c:pt idx="10581">
                  <c:v>483</c:v>
                </c:pt>
                <c:pt idx="10582">
                  <c:v>483</c:v>
                </c:pt>
                <c:pt idx="10583">
                  <c:v>481</c:v>
                </c:pt>
                <c:pt idx="10584">
                  <c:v>486</c:v>
                </c:pt>
                <c:pt idx="10585">
                  <c:v>486</c:v>
                </c:pt>
                <c:pt idx="10586">
                  <c:v>486</c:v>
                </c:pt>
                <c:pt idx="10587">
                  <c:v>486</c:v>
                </c:pt>
                <c:pt idx="10588">
                  <c:v>491</c:v>
                </c:pt>
                <c:pt idx="10589">
                  <c:v>491</c:v>
                </c:pt>
                <c:pt idx="10590">
                  <c:v>483</c:v>
                </c:pt>
                <c:pt idx="10591">
                  <c:v>486</c:v>
                </c:pt>
                <c:pt idx="10592">
                  <c:v>481</c:v>
                </c:pt>
                <c:pt idx="10593">
                  <c:v>491</c:v>
                </c:pt>
                <c:pt idx="10594">
                  <c:v>483</c:v>
                </c:pt>
                <c:pt idx="10595">
                  <c:v>495</c:v>
                </c:pt>
                <c:pt idx="10596">
                  <c:v>486</c:v>
                </c:pt>
                <c:pt idx="10597">
                  <c:v>483</c:v>
                </c:pt>
                <c:pt idx="10598">
                  <c:v>491</c:v>
                </c:pt>
                <c:pt idx="10599">
                  <c:v>483</c:v>
                </c:pt>
                <c:pt idx="10600">
                  <c:v>495</c:v>
                </c:pt>
                <c:pt idx="10601">
                  <c:v>495</c:v>
                </c:pt>
                <c:pt idx="10602">
                  <c:v>491</c:v>
                </c:pt>
                <c:pt idx="10603">
                  <c:v>486</c:v>
                </c:pt>
                <c:pt idx="10604">
                  <c:v>481</c:v>
                </c:pt>
                <c:pt idx="10605">
                  <c:v>491</c:v>
                </c:pt>
                <c:pt idx="10606">
                  <c:v>500</c:v>
                </c:pt>
                <c:pt idx="10607">
                  <c:v>486</c:v>
                </c:pt>
                <c:pt idx="10608">
                  <c:v>483</c:v>
                </c:pt>
                <c:pt idx="10609">
                  <c:v>483</c:v>
                </c:pt>
                <c:pt idx="10610">
                  <c:v>483</c:v>
                </c:pt>
                <c:pt idx="10611">
                  <c:v>495</c:v>
                </c:pt>
                <c:pt idx="10612">
                  <c:v>486</c:v>
                </c:pt>
                <c:pt idx="10613">
                  <c:v>491</c:v>
                </c:pt>
                <c:pt idx="10614">
                  <c:v>476</c:v>
                </c:pt>
                <c:pt idx="10615">
                  <c:v>486</c:v>
                </c:pt>
                <c:pt idx="10616">
                  <c:v>483</c:v>
                </c:pt>
                <c:pt idx="10617">
                  <c:v>486</c:v>
                </c:pt>
                <c:pt idx="10618">
                  <c:v>495</c:v>
                </c:pt>
                <c:pt idx="10619">
                  <c:v>486</c:v>
                </c:pt>
                <c:pt idx="10620">
                  <c:v>486</c:v>
                </c:pt>
                <c:pt idx="10621">
                  <c:v>473</c:v>
                </c:pt>
                <c:pt idx="10622">
                  <c:v>495</c:v>
                </c:pt>
                <c:pt idx="10623">
                  <c:v>495</c:v>
                </c:pt>
                <c:pt idx="10624">
                  <c:v>500</c:v>
                </c:pt>
                <c:pt idx="10625">
                  <c:v>502</c:v>
                </c:pt>
                <c:pt idx="10626">
                  <c:v>495</c:v>
                </c:pt>
                <c:pt idx="10627">
                  <c:v>491</c:v>
                </c:pt>
                <c:pt idx="10628">
                  <c:v>495</c:v>
                </c:pt>
                <c:pt idx="10629">
                  <c:v>518</c:v>
                </c:pt>
                <c:pt idx="10630">
                  <c:v>500</c:v>
                </c:pt>
                <c:pt idx="10631">
                  <c:v>500</c:v>
                </c:pt>
                <c:pt idx="10632">
                  <c:v>500</c:v>
                </c:pt>
                <c:pt idx="10633">
                  <c:v>495</c:v>
                </c:pt>
                <c:pt idx="10634">
                  <c:v>500</c:v>
                </c:pt>
                <c:pt idx="10635">
                  <c:v>518</c:v>
                </c:pt>
                <c:pt idx="10636">
                  <c:v>495</c:v>
                </c:pt>
                <c:pt idx="10637">
                  <c:v>495</c:v>
                </c:pt>
                <c:pt idx="10638">
                  <c:v>481</c:v>
                </c:pt>
                <c:pt idx="10639">
                  <c:v>486</c:v>
                </c:pt>
                <c:pt idx="10640">
                  <c:v>491</c:v>
                </c:pt>
                <c:pt idx="10641">
                  <c:v>481</c:v>
                </c:pt>
                <c:pt idx="10642">
                  <c:v>483</c:v>
                </c:pt>
                <c:pt idx="10643">
                  <c:v>481</c:v>
                </c:pt>
                <c:pt idx="10644">
                  <c:v>481</c:v>
                </c:pt>
                <c:pt idx="10645">
                  <c:v>463</c:v>
                </c:pt>
                <c:pt idx="10646">
                  <c:v>481</c:v>
                </c:pt>
                <c:pt idx="10647">
                  <c:v>481</c:v>
                </c:pt>
                <c:pt idx="10648">
                  <c:v>483</c:v>
                </c:pt>
                <c:pt idx="10649">
                  <c:v>483</c:v>
                </c:pt>
                <c:pt idx="10650">
                  <c:v>483</c:v>
                </c:pt>
                <c:pt idx="10651">
                  <c:v>483</c:v>
                </c:pt>
                <c:pt idx="10652">
                  <c:v>491</c:v>
                </c:pt>
                <c:pt idx="10653">
                  <c:v>491</c:v>
                </c:pt>
                <c:pt idx="10654">
                  <c:v>491</c:v>
                </c:pt>
                <c:pt idx="10655">
                  <c:v>486</c:v>
                </c:pt>
                <c:pt idx="10656">
                  <c:v>491</c:v>
                </c:pt>
                <c:pt idx="10657">
                  <c:v>481</c:v>
                </c:pt>
                <c:pt idx="10658">
                  <c:v>483</c:v>
                </c:pt>
                <c:pt idx="10659">
                  <c:v>486</c:v>
                </c:pt>
                <c:pt idx="10660">
                  <c:v>486</c:v>
                </c:pt>
                <c:pt idx="10661">
                  <c:v>491</c:v>
                </c:pt>
                <c:pt idx="10662">
                  <c:v>481</c:v>
                </c:pt>
                <c:pt idx="10663">
                  <c:v>495</c:v>
                </c:pt>
                <c:pt idx="10664">
                  <c:v>491</c:v>
                </c:pt>
                <c:pt idx="10665">
                  <c:v>481</c:v>
                </c:pt>
                <c:pt idx="10666">
                  <c:v>495</c:v>
                </c:pt>
                <c:pt idx="10667">
                  <c:v>486</c:v>
                </c:pt>
                <c:pt idx="10668">
                  <c:v>486</c:v>
                </c:pt>
                <c:pt idx="10669">
                  <c:v>495</c:v>
                </c:pt>
                <c:pt idx="10670">
                  <c:v>495</c:v>
                </c:pt>
                <c:pt idx="10671">
                  <c:v>486</c:v>
                </c:pt>
                <c:pt idx="10672">
                  <c:v>481</c:v>
                </c:pt>
                <c:pt idx="10673">
                  <c:v>495</c:v>
                </c:pt>
                <c:pt idx="10674">
                  <c:v>508</c:v>
                </c:pt>
                <c:pt idx="10675">
                  <c:v>495</c:v>
                </c:pt>
                <c:pt idx="10676">
                  <c:v>491</c:v>
                </c:pt>
                <c:pt idx="10677">
                  <c:v>486</c:v>
                </c:pt>
                <c:pt idx="10678">
                  <c:v>483</c:v>
                </c:pt>
                <c:pt idx="10679">
                  <c:v>486</c:v>
                </c:pt>
                <c:pt idx="10680">
                  <c:v>491</c:v>
                </c:pt>
                <c:pt idx="10681">
                  <c:v>495</c:v>
                </c:pt>
                <c:pt idx="10682">
                  <c:v>486</c:v>
                </c:pt>
                <c:pt idx="10683">
                  <c:v>491</c:v>
                </c:pt>
                <c:pt idx="10684">
                  <c:v>481</c:v>
                </c:pt>
                <c:pt idx="10685">
                  <c:v>486</c:v>
                </c:pt>
                <c:pt idx="10686">
                  <c:v>495</c:v>
                </c:pt>
                <c:pt idx="10687">
                  <c:v>486</c:v>
                </c:pt>
                <c:pt idx="10688">
                  <c:v>486</c:v>
                </c:pt>
                <c:pt idx="10689">
                  <c:v>481</c:v>
                </c:pt>
                <c:pt idx="10690">
                  <c:v>486</c:v>
                </c:pt>
                <c:pt idx="10691">
                  <c:v>486</c:v>
                </c:pt>
                <c:pt idx="10692">
                  <c:v>491</c:v>
                </c:pt>
                <c:pt idx="10693">
                  <c:v>495</c:v>
                </c:pt>
                <c:pt idx="10694">
                  <c:v>495</c:v>
                </c:pt>
                <c:pt idx="10695">
                  <c:v>491</c:v>
                </c:pt>
                <c:pt idx="10696">
                  <c:v>500</c:v>
                </c:pt>
                <c:pt idx="10697">
                  <c:v>508</c:v>
                </c:pt>
                <c:pt idx="10698">
                  <c:v>495</c:v>
                </c:pt>
                <c:pt idx="10699">
                  <c:v>500</c:v>
                </c:pt>
                <c:pt idx="10700">
                  <c:v>502</c:v>
                </c:pt>
                <c:pt idx="10701">
                  <c:v>495</c:v>
                </c:pt>
                <c:pt idx="10702">
                  <c:v>502</c:v>
                </c:pt>
                <c:pt idx="10703">
                  <c:v>523</c:v>
                </c:pt>
                <c:pt idx="10704">
                  <c:v>508</c:v>
                </c:pt>
                <c:pt idx="10705">
                  <c:v>508</c:v>
                </c:pt>
                <c:pt idx="10706">
                  <c:v>486</c:v>
                </c:pt>
                <c:pt idx="10707">
                  <c:v>518</c:v>
                </c:pt>
                <c:pt idx="10708">
                  <c:v>523</c:v>
                </c:pt>
                <c:pt idx="10709">
                  <c:v>502</c:v>
                </c:pt>
                <c:pt idx="10710">
                  <c:v>508</c:v>
                </c:pt>
                <c:pt idx="10711">
                  <c:v>491</c:v>
                </c:pt>
                <c:pt idx="10712">
                  <c:v>500</c:v>
                </c:pt>
                <c:pt idx="10713">
                  <c:v>502</c:v>
                </c:pt>
                <c:pt idx="10714">
                  <c:v>502</c:v>
                </c:pt>
                <c:pt idx="10715">
                  <c:v>500</c:v>
                </c:pt>
                <c:pt idx="10716">
                  <c:v>495</c:v>
                </c:pt>
                <c:pt idx="10717">
                  <c:v>495</c:v>
                </c:pt>
                <c:pt idx="10718">
                  <c:v>486</c:v>
                </c:pt>
                <c:pt idx="10719">
                  <c:v>495</c:v>
                </c:pt>
                <c:pt idx="10720">
                  <c:v>500</c:v>
                </c:pt>
                <c:pt idx="10721">
                  <c:v>502</c:v>
                </c:pt>
                <c:pt idx="10722">
                  <c:v>495</c:v>
                </c:pt>
                <c:pt idx="10723">
                  <c:v>491</c:v>
                </c:pt>
                <c:pt idx="10724">
                  <c:v>508</c:v>
                </c:pt>
                <c:pt idx="10725">
                  <c:v>508</c:v>
                </c:pt>
                <c:pt idx="10726">
                  <c:v>495</c:v>
                </c:pt>
                <c:pt idx="10727">
                  <c:v>500</c:v>
                </c:pt>
                <c:pt idx="10728">
                  <c:v>483</c:v>
                </c:pt>
                <c:pt idx="10729">
                  <c:v>500</c:v>
                </c:pt>
                <c:pt idx="10730">
                  <c:v>500</c:v>
                </c:pt>
                <c:pt idx="10731">
                  <c:v>502</c:v>
                </c:pt>
                <c:pt idx="10732">
                  <c:v>500</c:v>
                </c:pt>
                <c:pt idx="10733">
                  <c:v>486</c:v>
                </c:pt>
                <c:pt idx="10734">
                  <c:v>502</c:v>
                </c:pt>
                <c:pt idx="10735">
                  <c:v>502</c:v>
                </c:pt>
                <c:pt idx="10736">
                  <c:v>518</c:v>
                </c:pt>
                <c:pt idx="10737">
                  <c:v>508</c:v>
                </c:pt>
                <c:pt idx="10738">
                  <c:v>502</c:v>
                </c:pt>
                <c:pt idx="10739">
                  <c:v>500</c:v>
                </c:pt>
                <c:pt idx="10740">
                  <c:v>495</c:v>
                </c:pt>
                <c:pt idx="10741">
                  <c:v>518</c:v>
                </c:pt>
                <c:pt idx="10742">
                  <c:v>530</c:v>
                </c:pt>
                <c:pt idx="10743">
                  <c:v>502</c:v>
                </c:pt>
                <c:pt idx="10744">
                  <c:v>502</c:v>
                </c:pt>
                <c:pt idx="10745">
                  <c:v>502</c:v>
                </c:pt>
                <c:pt idx="10746">
                  <c:v>502</c:v>
                </c:pt>
                <c:pt idx="10747">
                  <c:v>495</c:v>
                </c:pt>
                <c:pt idx="10748">
                  <c:v>495</c:v>
                </c:pt>
                <c:pt idx="10749">
                  <c:v>495</c:v>
                </c:pt>
                <c:pt idx="10750">
                  <c:v>491</c:v>
                </c:pt>
                <c:pt idx="10751">
                  <c:v>508</c:v>
                </c:pt>
                <c:pt idx="10752">
                  <c:v>491</c:v>
                </c:pt>
                <c:pt idx="10753">
                  <c:v>518</c:v>
                </c:pt>
                <c:pt idx="10754">
                  <c:v>491</c:v>
                </c:pt>
                <c:pt idx="10755">
                  <c:v>486</c:v>
                </c:pt>
                <c:pt idx="10756">
                  <c:v>491</c:v>
                </c:pt>
                <c:pt idx="10757">
                  <c:v>481</c:v>
                </c:pt>
                <c:pt idx="10758">
                  <c:v>486</c:v>
                </c:pt>
                <c:pt idx="10759">
                  <c:v>473</c:v>
                </c:pt>
                <c:pt idx="10760">
                  <c:v>481</c:v>
                </c:pt>
                <c:pt idx="10761">
                  <c:v>476</c:v>
                </c:pt>
                <c:pt idx="10762">
                  <c:v>483</c:v>
                </c:pt>
                <c:pt idx="10763">
                  <c:v>486</c:v>
                </c:pt>
                <c:pt idx="10764">
                  <c:v>500</c:v>
                </c:pt>
                <c:pt idx="10765">
                  <c:v>500</c:v>
                </c:pt>
                <c:pt idx="10766">
                  <c:v>500</c:v>
                </c:pt>
                <c:pt idx="10767">
                  <c:v>483</c:v>
                </c:pt>
                <c:pt idx="10768">
                  <c:v>491</c:v>
                </c:pt>
                <c:pt idx="10769">
                  <c:v>495</c:v>
                </c:pt>
                <c:pt idx="10770">
                  <c:v>495</c:v>
                </c:pt>
                <c:pt idx="10771">
                  <c:v>508</c:v>
                </c:pt>
                <c:pt idx="10772">
                  <c:v>500</c:v>
                </c:pt>
                <c:pt idx="10773">
                  <c:v>508</c:v>
                </c:pt>
                <c:pt idx="10774">
                  <c:v>495</c:v>
                </c:pt>
                <c:pt idx="10775">
                  <c:v>495</c:v>
                </c:pt>
                <c:pt idx="10776">
                  <c:v>500</c:v>
                </c:pt>
                <c:pt idx="10777">
                  <c:v>495</c:v>
                </c:pt>
                <c:pt idx="10778">
                  <c:v>500</c:v>
                </c:pt>
                <c:pt idx="10779">
                  <c:v>483</c:v>
                </c:pt>
                <c:pt idx="10780">
                  <c:v>491</c:v>
                </c:pt>
                <c:pt idx="10781">
                  <c:v>483</c:v>
                </c:pt>
                <c:pt idx="10782">
                  <c:v>476</c:v>
                </c:pt>
                <c:pt idx="10783">
                  <c:v>476</c:v>
                </c:pt>
                <c:pt idx="10784">
                  <c:v>476</c:v>
                </c:pt>
                <c:pt idx="10785">
                  <c:v>483</c:v>
                </c:pt>
                <c:pt idx="10786">
                  <c:v>481</c:v>
                </c:pt>
                <c:pt idx="10787">
                  <c:v>491</c:v>
                </c:pt>
                <c:pt idx="10788">
                  <c:v>483</c:v>
                </c:pt>
                <c:pt idx="10789">
                  <c:v>481</c:v>
                </c:pt>
                <c:pt idx="10790">
                  <c:v>476</c:v>
                </c:pt>
                <c:pt idx="10791">
                  <c:v>466</c:v>
                </c:pt>
                <c:pt idx="10792">
                  <c:v>483</c:v>
                </c:pt>
                <c:pt idx="10793">
                  <c:v>483</c:v>
                </c:pt>
                <c:pt idx="10794">
                  <c:v>476</c:v>
                </c:pt>
                <c:pt idx="10795">
                  <c:v>486</c:v>
                </c:pt>
                <c:pt idx="10796">
                  <c:v>476</c:v>
                </c:pt>
                <c:pt idx="10797">
                  <c:v>483</c:v>
                </c:pt>
                <c:pt idx="10798">
                  <c:v>481</c:v>
                </c:pt>
                <c:pt idx="10799">
                  <c:v>481</c:v>
                </c:pt>
                <c:pt idx="10800">
                  <c:v>481</c:v>
                </c:pt>
                <c:pt idx="10801">
                  <c:v>473</c:v>
                </c:pt>
                <c:pt idx="10802">
                  <c:v>483</c:v>
                </c:pt>
                <c:pt idx="10803">
                  <c:v>473</c:v>
                </c:pt>
                <c:pt idx="10804">
                  <c:v>473</c:v>
                </c:pt>
                <c:pt idx="10805">
                  <c:v>473</c:v>
                </c:pt>
                <c:pt idx="10806">
                  <c:v>466</c:v>
                </c:pt>
                <c:pt idx="10807">
                  <c:v>473</c:v>
                </c:pt>
                <c:pt idx="10808">
                  <c:v>466</c:v>
                </c:pt>
                <c:pt idx="10809">
                  <c:v>481</c:v>
                </c:pt>
                <c:pt idx="10810">
                  <c:v>481</c:v>
                </c:pt>
                <c:pt idx="10811">
                  <c:v>476</c:v>
                </c:pt>
                <c:pt idx="10812">
                  <c:v>476</c:v>
                </c:pt>
                <c:pt idx="10813">
                  <c:v>473</c:v>
                </c:pt>
                <c:pt idx="10814">
                  <c:v>481</c:v>
                </c:pt>
                <c:pt idx="10815">
                  <c:v>491</c:v>
                </c:pt>
                <c:pt idx="10816">
                  <c:v>486</c:v>
                </c:pt>
                <c:pt idx="10817">
                  <c:v>491</c:v>
                </c:pt>
                <c:pt idx="10818">
                  <c:v>483</c:v>
                </c:pt>
                <c:pt idx="10819">
                  <c:v>495</c:v>
                </c:pt>
                <c:pt idx="10820">
                  <c:v>486</c:v>
                </c:pt>
                <c:pt idx="10821">
                  <c:v>518</c:v>
                </c:pt>
                <c:pt idx="10822">
                  <c:v>502</c:v>
                </c:pt>
                <c:pt idx="10823">
                  <c:v>491</c:v>
                </c:pt>
                <c:pt idx="10824">
                  <c:v>500</c:v>
                </c:pt>
                <c:pt idx="10825">
                  <c:v>495</c:v>
                </c:pt>
                <c:pt idx="10826">
                  <c:v>491</c:v>
                </c:pt>
                <c:pt idx="10827">
                  <c:v>483</c:v>
                </c:pt>
                <c:pt idx="10828">
                  <c:v>491</c:v>
                </c:pt>
                <c:pt idx="10829">
                  <c:v>495</c:v>
                </c:pt>
                <c:pt idx="10830">
                  <c:v>500</c:v>
                </c:pt>
                <c:pt idx="10831">
                  <c:v>491</c:v>
                </c:pt>
                <c:pt idx="10832">
                  <c:v>491</c:v>
                </c:pt>
                <c:pt idx="10833">
                  <c:v>495</c:v>
                </c:pt>
                <c:pt idx="10834">
                  <c:v>495</c:v>
                </c:pt>
                <c:pt idx="10835">
                  <c:v>495</c:v>
                </c:pt>
                <c:pt idx="10836">
                  <c:v>500</c:v>
                </c:pt>
                <c:pt idx="10837">
                  <c:v>491</c:v>
                </c:pt>
                <c:pt idx="10838">
                  <c:v>486</c:v>
                </c:pt>
                <c:pt idx="10839">
                  <c:v>500</c:v>
                </c:pt>
                <c:pt idx="10840">
                  <c:v>476</c:v>
                </c:pt>
                <c:pt idx="10841">
                  <c:v>495</c:v>
                </c:pt>
                <c:pt idx="10842">
                  <c:v>495</c:v>
                </c:pt>
                <c:pt idx="10843">
                  <c:v>500</c:v>
                </c:pt>
                <c:pt idx="10844">
                  <c:v>502</c:v>
                </c:pt>
                <c:pt idx="10845">
                  <c:v>486</c:v>
                </c:pt>
                <c:pt idx="10846">
                  <c:v>502</c:v>
                </c:pt>
                <c:pt idx="10847">
                  <c:v>500</c:v>
                </c:pt>
                <c:pt idx="10848">
                  <c:v>502</c:v>
                </c:pt>
                <c:pt idx="10849">
                  <c:v>502</c:v>
                </c:pt>
                <c:pt idx="10850">
                  <c:v>500</c:v>
                </c:pt>
                <c:pt idx="10851">
                  <c:v>495</c:v>
                </c:pt>
                <c:pt idx="10852">
                  <c:v>483</c:v>
                </c:pt>
                <c:pt idx="10853">
                  <c:v>500</c:v>
                </c:pt>
                <c:pt idx="10854">
                  <c:v>500</c:v>
                </c:pt>
                <c:pt idx="10855">
                  <c:v>527</c:v>
                </c:pt>
                <c:pt idx="10856">
                  <c:v>495</c:v>
                </c:pt>
                <c:pt idx="10857">
                  <c:v>491</c:v>
                </c:pt>
                <c:pt idx="10858">
                  <c:v>495</c:v>
                </c:pt>
                <c:pt idx="10859">
                  <c:v>518</c:v>
                </c:pt>
                <c:pt idx="10860">
                  <c:v>500</c:v>
                </c:pt>
                <c:pt idx="10861">
                  <c:v>502</c:v>
                </c:pt>
                <c:pt idx="10862">
                  <c:v>491</c:v>
                </c:pt>
                <c:pt idx="10863">
                  <c:v>495</c:v>
                </c:pt>
                <c:pt idx="10864">
                  <c:v>500</c:v>
                </c:pt>
                <c:pt idx="10865">
                  <c:v>502</c:v>
                </c:pt>
                <c:pt idx="10866">
                  <c:v>508</c:v>
                </c:pt>
                <c:pt idx="10867">
                  <c:v>679</c:v>
                </c:pt>
                <c:pt idx="10868">
                  <c:v>518</c:v>
                </c:pt>
                <c:pt idx="10869">
                  <c:v>500</c:v>
                </c:pt>
                <c:pt idx="10870">
                  <c:v>523</c:v>
                </c:pt>
                <c:pt idx="10871">
                  <c:v>508</c:v>
                </c:pt>
                <c:pt idx="10872">
                  <c:v>518</c:v>
                </c:pt>
                <c:pt idx="10873">
                  <c:v>508</c:v>
                </c:pt>
                <c:pt idx="10874">
                  <c:v>508</c:v>
                </c:pt>
                <c:pt idx="10875">
                  <c:v>523</c:v>
                </c:pt>
                <c:pt idx="10876">
                  <c:v>523</c:v>
                </c:pt>
                <c:pt idx="10877">
                  <c:v>508</c:v>
                </c:pt>
                <c:pt idx="10878">
                  <c:v>502</c:v>
                </c:pt>
                <c:pt idx="10879">
                  <c:v>500</c:v>
                </c:pt>
                <c:pt idx="10880">
                  <c:v>502</c:v>
                </c:pt>
                <c:pt idx="10881">
                  <c:v>500</c:v>
                </c:pt>
                <c:pt idx="10882">
                  <c:v>495</c:v>
                </c:pt>
                <c:pt idx="10883">
                  <c:v>495</c:v>
                </c:pt>
                <c:pt idx="10884">
                  <c:v>491</c:v>
                </c:pt>
                <c:pt idx="10885">
                  <c:v>500</c:v>
                </c:pt>
                <c:pt idx="10886">
                  <c:v>500</c:v>
                </c:pt>
                <c:pt idx="10887">
                  <c:v>518</c:v>
                </c:pt>
                <c:pt idx="10888">
                  <c:v>495</c:v>
                </c:pt>
                <c:pt idx="10889">
                  <c:v>518</c:v>
                </c:pt>
                <c:pt idx="10890">
                  <c:v>502</c:v>
                </c:pt>
                <c:pt idx="10891">
                  <c:v>502</c:v>
                </c:pt>
                <c:pt idx="10892">
                  <c:v>518</c:v>
                </c:pt>
                <c:pt idx="10893">
                  <c:v>495</c:v>
                </c:pt>
                <c:pt idx="10894">
                  <c:v>518</c:v>
                </c:pt>
                <c:pt idx="10895">
                  <c:v>502</c:v>
                </c:pt>
                <c:pt idx="10896">
                  <c:v>523</c:v>
                </c:pt>
                <c:pt idx="10897">
                  <c:v>518</c:v>
                </c:pt>
                <c:pt idx="10898">
                  <c:v>508</c:v>
                </c:pt>
                <c:pt idx="10899">
                  <c:v>508</c:v>
                </c:pt>
                <c:pt idx="10900">
                  <c:v>518</c:v>
                </c:pt>
                <c:pt idx="10901">
                  <c:v>527</c:v>
                </c:pt>
                <c:pt idx="10902">
                  <c:v>523</c:v>
                </c:pt>
                <c:pt idx="10903">
                  <c:v>523</c:v>
                </c:pt>
                <c:pt idx="10904">
                  <c:v>518</c:v>
                </c:pt>
                <c:pt idx="10905">
                  <c:v>523</c:v>
                </c:pt>
                <c:pt idx="10906">
                  <c:v>530</c:v>
                </c:pt>
                <c:pt idx="10907">
                  <c:v>539</c:v>
                </c:pt>
                <c:pt idx="10908">
                  <c:v>523</c:v>
                </c:pt>
                <c:pt idx="10909">
                  <c:v>527</c:v>
                </c:pt>
                <c:pt idx="10910">
                  <c:v>502</c:v>
                </c:pt>
                <c:pt idx="10911">
                  <c:v>539</c:v>
                </c:pt>
                <c:pt idx="10912">
                  <c:v>539</c:v>
                </c:pt>
                <c:pt idx="10913">
                  <c:v>530</c:v>
                </c:pt>
                <c:pt idx="10914">
                  <c:v>542</c:v>
                </c:pt>
                <c:pt idx="10915">
                  <c:v>539</c:v>
                </c:pt>
                <c:pt idx="10916">
                  <c:v>542</c:v>
                </c:pt>
                <c:pt idx="10917">
                  <c:v>523</c:v>
                </c:pt>
                <c:pt idx="10918">
                  <c:v>539</c:v>
                </c:pt>
                <c:pt idx="10919">
                  <c:v>530</c:v>
                </c:pt>
                <c:pt idx="10920">
                  <c:v>530</c:v>
                </c:pt>
                <c:pt idx="10921">
                  <c:v>542</c:v>
                </c:pt>
                <c:pt idx="10922">
                  <c:v>539</c:v>
                </c:pt>
                <c:pt idx="10923">
                  <c:v>542</c:v>
                </c:pt>
                <c:pt idx="10924">
                  <c:v>542</c:v>
                </c:pt>
                <c:pt idx="10925">
                  <c:v>546</c:v>
                </c:pt>
                <c:pt idx="10926">
                  <c:v>539</c:v>
                </c:pt>
                <c:pt idx="10927">
                  <c:v>527</c:v>
                </c:pt>
                <c:pt idx="10928">
                  <c:v>542</c:v>
                </c:pt>
                <c:pt idx="10929">
                  <c:v>546</c:v>
                </c:pt>
                <c:pt idx="10930">
                  <c:v>546</c:v>
                </c:pt>
                <c:pt idx="10931">
                  <c:v>546</c:v>
                </c:pt>
                <c:pt idx="10932">
                  <c:v>546</c:v>
                </c:pt>
                <c:pt idx="10933">
                  <c:v>546</c:v>
                </c:pt>
                <c:pt idx="10934">
                  <c:v>530</c:v>
                </c:pt>
                <c:pt idx="10935">
                  <c:v>552</c:v>
                </c:pt>
                <c:pt idx="10936">
                  <c:v>546</c:v>
                </c:pt>
                <c:pt idx="10937">
                  <c:v>546</c:v>
                </c:pt>
                <c:pt idx="10938">
                  <c:v>560</c:v>
                </c:pt>
                <c:pt idx="10939">
                  <c:v>539</c:v>
                </c:pt>
                <c:pt idx="10940">
                  <c:v>546</c:v>
                </c:pt>
                <c:pt idx="10941">
                  <c:v>546</c:v>
                </c:pt>
                <c:pt idx="10942">
                  <c:v>546</c:v>
                </c:pt>
                <c:pt idx="10943">
                  <c:v>539</c:v>
                </c:pt>
                <c:pt idx="10944">
                  <c:v>523</c:v>
                </c:pt>
                <c:pt idx="10945">
                  <c:v>523</c:v>
                </c:pt>
                <c:pt idx="10946">
                  <c:v>530</c:v>
                </c:pt>
                <c:pt idx="10947">
                  <c:v>527</c:v>
                </c:pt>
                <c:pt idx="10948">
                  <c:v>523</c:v>
                </c:pt>
                <c:pt idx="10949">
                  <c:v>518</c:v>
                </c:pt>
                <c:pt idx="10950">
                  <c:v>518</c:v>
                </c:pt>
                <c:pt idx="10951">
                  <c:v>527</c:v>
                </c:pt>
                <c:pt idx="10952">
                  <c:v>523</c:v>
                </c:pt>
                <c:pt idx="10953">
                  <c:v>523</c:v>
                </c:pt>
                <c:pt idx="10954">
                  <c:v>523</c:v>
                </c:pt>
                <c:pt idx="10955">
                  <c:v>530</c:v>
                </c:pt>
                <c:pt idx="10956">
                  <c:v>502</c:v>
                </c:pt>
                <c:pt idx="10957">
                  <c:v>539</c:v>
                </c:pt>
                <c:pt idx="10958">
                  <c:v>523</c:v>
                </c:pt>
                <c:pt idx="10959">
                  <c:v>527</c:v>
                </c:pt>
                <c:pt idx="10960">
                  <c:v>523</c:v>
                </c:pt>
                <c:pt idx="10961">
                  <c:v>495</c:v>
                </c:pt>
                <c:pt idx="10962">
                  <c:v>500</c:v>
                </c:pt>
                <c:pt idx="10963">
                  <c:v>495</c:v>
                </c:pt>
                <c:pt idx="10964">
                  <c:v>500</c:v>
                </c:pt>
                <c:pt idx="10965">
                  <c:v>491</c:v>
                </c:pt>
                <c:pt idx="10966">
                  <c:v>491</c:v>
                </c:pt>
                <c:pt idx="10967">
                  <c:v>483</c:v>
                </c:pt>
                <c:pt idx="10968">
                  <c:v>495</c:v>
                </c:pt>
                <c:pt idx="10969">
                  <c:v>495</c:v>
                </c:pt>
                <c:pt idx="10970">
                  <c:v>486</c:v>
                </c:pt>
                <c:pt idx="10971">
                  <c:v>486</c:v>
                </c:pt>
                <c:pt idx="10972">
                  <c:v>491</c:v>
                </c:pt>
                <c:pt idx="10973">
                  <c:v>483</c:v>
                </c:pt>
                <c:pt idx="10974">
                  <c:v>486</c:v>
                </c:pt>
                <c:pt idx="10975">
                  <c:v>495</c:v>
                </c:pt>
                <c:pt idx="10976">
                  <c:v>486</c:v>
                </c:pt>
                <c:pt idx="10977">
                  <c:v>491</c:v>
                </c:pt>
                <c:pt idx="10978">
                  <c:v>486</c:v>
                </c:pt>
                <c:pt idx="10979">
                  <c:v>491</c:v>
                </c:pt>
                <c:pt idx="10980">
                  <c:v>491</c:v>
                </c:pt>
                <c:pt idx="10981">
                  <c:v>483</c:v>
                </c:pt>
                <c:pt idx="10982">
                  <c:v>491</c:v>
                </c:pt>
                <c:pt idx="10983">
                  <c:v>483</c:v>
                </c:pt>
                <c:pt idx="10984">
                  <c:v>483</c:v>
                </c:pt>
                <c:pt idx="10985">
                  <c:v>483</c:v>
                </c:pt>
                <c:pt idx="10986">
                  <c:v>481</c:v>
                </c:pt>
                <c:pt idx="10987">
                  <c:v>481</c:v>
                </c:pt>
                <c:pt idx="10988">
                  <c:v>486</c:v>
                </c:pt>
                <c:pt idx="10989">
                  <c:v>486</c:v>
                </c:pt>
                <c:pt idx="10990">
                  <c:v>476</c:v>
                </c:pt>
                <c:pt idx="10991">
                  <c:v>491</c:v>
                </c:pt>
                <c:pt idx="10992">
                  <c:v>486</c:v>
                </c:pt>
                <c:pt idx="10993">
                  <c:v>495</c:v>
                </c:pt>
                <c:pt idx="10994">
                  <c:v>486</c:v>
                </c:pt>
                <c:pt idx="10995">
                  <c:v>476</c:v>
                </c:pt>
                <c:pt idx="10996">
                  <c:v>486</c:v>
                </c:pt>
                <c:pt idx="10997">
                  <c:v>491</c:v>
                </c:pt>
                <c:pt idx="10998">
                  <c:v>491</c:v>
                </c:pt>
                <c:pt idx="10999">
                  <c:v>495</c:v>
                </c:pt>
                <c:pt idx="11000">
                  <c:v>483</c:v>
                </c:pt>
                <c:pt idx="11001">
                  <c:v>495</c:v>
                </c:pt>
                <c:pt idx="11002">
                  <c:v>500</c:v>
                </c:pt>
                <c:pt idx="11003">
                  <c:v>500</c:v>
                </c:pt>
                <c:pt idx="11004">
                  <c:v>491</c:v>
                </c:pt>
                <c:pt idx="11005">
                  <c:v>476</c:v>
                </c:pt>
                <c:pt idx="11006">
                  <c:v>491</c:v>
                </c:pt>
                <c:pt idx="11007">
                  <c:v>486</c:v>
                </c:pt>
                <c:pt idx="11008">
                  <c:v>491</c:v>
                </c:pt>
                <c:pt idx="11009">
                  <c:v>491</c:v>
                </c:pt>
                <c:pt idx="11010">
                  <c:v>486</c:v>
                </c:pt>
                <c:pt idx="11011">
                  <c:v>486</c:v>
                </c:pt>
                <c:pt idx="11012">
                  <c:v>486</c:v>
                </c:pt>
                <c:pt idx="11013">
                  <c:v>491</c:v>
                </c:pt>
                <c:pt idx="11014">
                  <c:v>491</c:v>
                </c:pt>
                <c:pt idx="11015">
                  <c:v>486</c:v>
                </c:pt>
                <c:pt idx="11016">
                  <c:v>500</c:v>
                </c:pt>
                <c:pt idx="11017">
                  <c:v>500</c:v>
                </c:pt>
                <c:pt idx="11018">
                  <c:v>502</c:v>
                </c:pt>
                <c:pt idx="11019">
                  <c:v>508</c:v>
                </c:pt>
                <c:pt idx="11020">
                  <c:v>508</c:v>
                </c:pt>
                <c:pt idx="11021">
                  <c:v>518</c:v>
                </c:pt>
                <c:pt idx="11022">
                  <c:v>500</c:v>
                </c:pt>
                <c:pt idx="11023">
                  <c:v>508</c:v>
                </c:pt>
                <c:pt idx="11024">
                  <c:v>500</c:v>
                </c:pt>
                <c:pt idx="11025">
                  <c:v>518</c:v>
                </c:pt>
                <c:pt idx="11026">
                  <c:v>502</c:v>
                </c:pt>
                <c:pt idx="11027">
                  <c:v>500</c:v>
                </c:pt>
                <c:pt idx="11028">
                  <c:v>495</c:v>
                </c:pt>
                <c:pt idx="11029">
                  <c:v>495</c:v>
                </c:pt>
                <c:pt idx="11030">
                  <c:v>500</c:v>
                </c:pt>
                <c:pt idx="11031">
                  <c:v>500</c:v>
                </c:pt>
                <c:pt idx="11032">
                  <c:v>500</c:v>
                </c:pt>
                <c:pt idx="11033">
                  <c:v>500</c:v>
                </c:pt>
                <c:pt idx="11034">
                  <c:v>491</c:v>
                </c:pt>
                <c:pt idx="11035">
                  <c:v>495</c:v>
                </c:pt>
                <c:pt idx="11036">
                  <c:v>508</c:v>
                </c:pt>
                <c:pt idx="11037">
                  <c:v>508</c:v>
                </c:pt>
                <c:pt idx="11038">
                  <c:v>500</c:v>
                </c:pt>
                <c:pt idx="11039">
                  <c:v>502</c:v>
                </c:pt>
                <c:pt idx="11040">
                  <c:v>518</c:v>
                </c:pt>
                <c:pt idx="11041">
                  <c:v>508</c:v>
                </c:pt>
                <c:pt idx="11042">
                  <c:v>518</c:v>
                </c:pt>
                <c:pt idx="11043">
                  <c:v>508</c:v>
                </c:pt>
                <c:pt idx="11044">
                  <c:v>502</c:v>
                </c:pt>
                <c:pt idx="11045">
                  <c:v>508</c:v>
                </c:pt>
                <c:pt idx="11046">
                  <c:v>491</c:v>
                </c:pt>
                <c:pt idx="11047">
                  <c:v>508</c:v>
                </c:pt>
                <c:pt idx="11048">
                  <c:v>523</c:v>
                </c:pt>
                <c:pt idx="11049">
                  <c:v>495</c:v>
                </c:pt>
                <c:pt idx="11050">
                  <c:v>508</c:v>
                </c:pt>
                <c:pt idx="11051">
                  <c:v>500</c:v>
                </c:pt>
                <c:pt idx="11052">
                  <c:v>508</c:v>
                </c:pt>
                <c:pt idx="11053">
                  <c:v>502</c:v>
                </c:pt>
                <c:pt idx="11054">
                  <c:v>502</c:v>
                </c:pt>
                <c:pt idx="11055">
                  <c:v>502</c:v>
                </c:pt>
                <c:pt idx="11056">
                  <c:v>502</c:v>
                </c:pt>
                <c:pt idx="11057">
                  <c:v>508</c:v>
                </c:pt>
                <c:pt idx="11058">
                  <c:v>500</c:v>
                </c:pt>
                <c:pt idx="11059">
                  <c:v>495</c:v>
                </c:pt>
                <c:pt idx="11060">
                  <c:v>502</c:v>
                </c:pt>
                <c:pt idx="11061">
                  <c:v>500</c:v>
                </c:pt>
                <c:pt idx="11062">
                  <c:v>491</c:v>
                </c:pt>
                <c:pt idx="11063">
                  <c:v>486</c:v>
                </c:pt>
                <c:pt idx="11064">
                  <c:v>486</c:v>
                </c:pt>
                <c:pt idx="11065">
                  <c:v>500</c:v>
                </c:pt>
                <c:pt idx="11066">
                  <c:v>491</c:v>
                </c:pt>
                <c:pt idx="11067">
                  <c:v>486</c:v>
                </c:pt>
                <c:pt idx="11068">
                  <c:v>481</c:v>
                </c:pt>
                <c:pt idx="11069">
                  <c:v>483</c:v>
                </c:pt>
                <c:pt idx="11070">
                  <c:v>486</c:v>
                </c:pt>
                <c:pt idx="11071">
                  <c:v>491</c:v>
                </c:pt>
                <c:pt idx="11072">
                  <c:v>481</c:v>
                </c:pt>
                <c:pt idx="11073">
                  <c:v>473</c:v>
                </c:pt>
                <c:pt idx="11074">
                  <c:v>483</c:v>
                </c:pt>
                <c:pt idx="11075">
                  <c:v>466</c:v>
                </c:pt>
                <c:pt idx="11076">
                  <c:v>473</c:v>
                </c:pt>
                <c:pt idx="11077">
                  <c:v>454</c:v>
                </c:pt>
                <c:pt idx="11078">
                  <c:v>459</c:v>
                </c:pt>
                <c:pt idx="11079">
                  <c:v>459</c:v>
                </c:pt>
                <c:pt idx="11080">
                  <c:v>454</c:v>
                </c:pt>
                <c:pt idx="11081">
                  <c:v>459</c:v>
                </c:pt>
                <c:pt idx="11082">
                  <c:v>476</c:v>
                </c:pt>
                <c:pt idx="11083">
                  <c:v>459</c:v>
                </c:pt>
                <c:pt idx="11084">
                  <c:v>466</c:v>
                </c:pt>
                <c:pt idx="11085">
                  <c:v>466</c:v>
                </c:pt>
                <c:pt idx="11086">
                  <c:v>459</c:v>
                </c:pt>
                <c:pt idx="11087">
                  <c:v>463</c:v>
                </c:pt>
                <c:pt idx="11088">
                  <c:v>459</c:v>
                </c:pt>
                <c:pt idx="11089">
                  <c:v>473</c:v>
                </c:pt>
                <c:pt idx="11090">
                  <c:v>459</c:v>
                </c:pt>
                <c:pt idx="11091">
                  <c:v>466</c:v>
                </c:pt>
                <c:pt idx="11092">
                  <c:v>454</c:v>
                </c:pt>
                <c:pt idx="11093">
                  <c:v>473</c:v>
                </c:pt>
                <c:pt idx="11094">
                  <c:v>476</c:v>
                </c:pt>
                <c:pt idx="11095">
                  <c:v>463</c:v>
                </c:pt>
                <c:pt idx="11096">
                  <c:v>466</c:v>
                </c:pt>
                <c:pt idx="11097">
                  <c:v>451</c:v>
                </c:pt>
                <c:pt idx="11098">
                  <c:v>476</c:v>
                </c:pt>
                <c:pt idx="11099">
                  <c:v>463</c:v>
                </c:pt>
                <c:pt idx="11100">
                  <c:v>466</c:v>
                </c:pt>
                <c:pt idx="11101">
                  <c:v>476</c:v>
                </c:pt>
                <c:pt idx="11102">
                  <c:v>476</c:v>
                </c:pt>
                <c:pt idx="11103">
                  <c:v>473</c:v>
                </c:pt>
                <c:pt idx="11104">
                  <c:v>481</c:v>
                </c:pt>
                <c:pt idx="11105">
                  <c:v>486</c:v>
                </c:pt>
                <c:pt idx="11106">
                  <c:v>481</c:v>
                </c:pt>
                <c:pt idx="11107">
                  <c:v>481</c:v>
                </c:pt>
                <c:pt idx="11108">
                  <c:v>481</c:v>
                </c:pt>
                <c:pt idx="11109">
                  <c:v>476</c:v>
                </c:pt>
                <c:pt idx="11110">
                  <c:v>473</c:v>
                </c:pt>
                <c:pt idx="11111">
                  <c:v>476</c:v>
                </c:pt>
                <c:pt idx="11112">
                  <c:v>473</c:v>
                </c:pt>
                <c:pt idx="11113">
                  <c:v>481</c:v>
                </c:pt>
                <c:pt idx="11114">
                  <c:v>476</c:v>
                </c:pt>
                <c:pt idx="11115">
                  <c:v>481</c:v>
                </c:pt>
                <c:pt idx="11116">
                  <c:v>491</c:v>
                </c:pt>
                <c:pt idx="11117">
                  <c:v>476</c:v>
                </c:pt>
                <c:pt idx="11118">
                  <c:v>483</c:v>
                </c:pt>
                <c:pt idx="11119">
                  <c:v>463</c:v>
                </c:pt>
                <c:pt idx="11120">
                  <c:v>466</c:v>
                </c:pt>
                <c:pt idx="11121">
                  <c:v>476</c:v>
                </c:pt>
                <c:pt idx="11122">
                  <c:v>481</c:v>
                </c:pt>
                <c:pt idx="11123">
                  <c:v>473</c:v>
                </c:pt>
                <c:pt idx="11124">
                  <c:v>466</c:v>
                </c:pt>
                <c:pt idx="11125">
                  <c:v>473</c:v>
                </c:pt>
                <c:pt idx="11126">
                  <c:v>481</c:v>
                </c:pt>
                <c:pt idx="11127">
                  <c:v>473</c:v>
                </c:pt>
                <c:pt idx="11128">
                  <c:v>476</c:v>
                </c:pt>
                <c:pt idx="11129">
                  <c:v>481</c:v>
                </c:pt>
                <c:pt idx="11130">
                  <c:v>481</c:v>
                </c:pt>
                <c:pt idx="11131">
                  <c:v>466</c:v>
                </c:pt>
                <c:pt idx="11132">
                  <c:v>476</c:v>
                </c:pt>
                <c:pt idx="11133">
                  <c:v>486</c:v>
                </c:pt>
                <c:pt idx="11134">
                  <c:v>481</c:v>
                </c:pt>
                <c:pt idx="11135">
                  <c:v>483</c:v>
                </c:pt>
                <c:pt idx="11136">
                  <c:v>481</c:v>
                </c:pt>
                <c:pt idx="11137">
                  <c:v>495</c:v>
                </c:pt>
                <c:pt idx="11138">
                  <c:v>495</c:v>
                </c:pt>
                <c:pt idx="11139">
                  <c:v>500</c:v>
                </c:pt>
                <c:pt idx="11140">
                  <c:v>491</c:v>
                </c:pt>
                <c:pt idx="11141">
                  <c:v>486</c:v>
                </c:pt>
                <c:pt idx="11142">
                  <c:v>500</c:v>
                </c:pt>
                <c:pt idx="11143">
                  <c:v>486</c:v>
                </c:pt>
                <c:pt idx="11144">
                  <c:v>491</c:v>
                </c:pt>
                <c:pt idx="11145">
                  <c:v>491</c:v>
                </c:pt>
                <c:pt idx="11146">
                  <c:v>500</c:v>
                </c:pt>
                <c:pt idx="11147">
                  <c:v>491</c:v>
                </c:pt>
                <c:pt idx="11148">
                  <c:v>483</c:v>
                </c:pt>
                <c:pt idx="11149">
                  <c:v>491</c:v>
                </c:pt>
                <c:pt idx="11150">
                  <c:v>500</c:v>
                </c:pt>
                <c:pt idx="11151">
                  <c:v>486</c:v>
                </c:pt>
                <c:pt idx="11152">
                  <c:v>486</c:v>
                </c:pt>
                <c:pt idx="11153">
                  <c:v>486</c:v>
                </c:pt>
                <c:pt idx="11154">
                  <c:v>486</c:v>
                </c:pt>
                <c:pt idx="11155">
                  <c:v>491</c:v>
                </c:pt>
                <c:pt idx="11156">
                  <c:v>483</c:v>
                </c:pt>
                <c:pt idx="11157">
                  <c:v>491</c:v>
                </c:pt>
                <c:pt idx="11158">
                  <c:v>483</c:v>
                </c:pt>
                <c:pt idx="11159">
                  <c:v>491</c:v>
                </c:pt>
                <c:pt idx="11160">
                  <c:v>476</c:v>
                </c:pt>
                <c:pt idx="11161">
                  <c:v>481</c:v>
                </c:pt>
                <c:pt idx="11162">
                  <c:v>491</c:v>
                </c:pt>
                <c:pt idx="11163">
                  <c:v>483</c:v>
                </c:pt>
                <c:pt idx="11164">
                  <c:v>476</c:v>
                </c:pt>
                <c:pt idx="11165">
                  <c:v>466</c:v>
                </c:pt>
                <c:pt idx="11166">
                  <c:v>483</c:v>
                </c:pt>
                <c:pt idx="11167">
                  <c:v>476</c:v>
                </c:pt>
                <c:pt idx="11168">
                  <c:v>483</c:v>
                </c:pt>
                <c:pt idx="11169">
                  <c:v>483</c:v>
                </c:pt>
                <c:pt idx="11170">
                  <c:v>491</c:v>
                </c:pt>
                <c:pt idx="11171">
                  <c:v>481</c:v>
                </c:pt>
                <c:pt idx="11172">
                  <c:v>483</c:v>
                </c:pt>
                <c:pt idx="11173">
                  <c:v>486</c:v>
                </c:pt>
                <c:pt idx="11174">
                  <c:v>476</c:v>
                </c:pt>
                <c:pt idx="11175">
                  <c:v>473</c:v>
                </c:pt>
                <c:pt idx="11176">
                  <c:v>466</c:v>
                </c:pt>
                <c:pt idx="11177">
                  <c:v>466</c:v>
                </c:pt>
                <c:pt idx="11178">
                  <c:v>476</c:v>
                </c:pt>
                <c:pt idx="11179">
                  <c:v>476</c:v>
                </c:pt>
                <c:pt idx="11180">
                  <c:v>463</c:v>
                </c:pt>
                <c:pt idx="11181">
                  <c:v>466</c:v>
                </c:pt>
                <c:pt idx="11182">
                  <c:v>454</c:v>
                </c:pt>
                <c:pt idx="11183">
                  <c:v>463</c:v>
                </c:pt>
                <c:pt idx="11184">
                  <c:v>451</c:v>
                </c:pt>
                <c:pt idx="11185">
                  <c:v>447</c:v>
                </c:pt>
                <c:pt idx="11186">
                  <c:v>459</c:v>
                </c:pt>
                <c:pt idx="11187">
                  <c:v>451</c:v>
                </c:pt>
                <c:pt idx="11188">
                  <c:v>451</c:v>
                </c:pt>
                <c:pt idx="11189">
                  <c:v>444</c:v>
                </c:pt>
                <c:pt idx="11190">
                  <c:v>447</c:v>
                </c:pt>
                <c:pt idx="11191">
                  <c:v>444</c:v>
                </c:pt>
                <c:pt idx="11192">
                  <c:v>432</c:v>
                </c:pt>
                <c:pt idx="11193">
                  <c:v>432</c:v>
                </c:pt>
                <c:pt idx="11194">
                  <c:v>423</c:v>
                </c:pt>
                <c:pt idx="11195">
                  <c:v>426</c:v>
                </c:pt>
                <c:pt idx="11196">
                  <c:v>438</c:v>
                </c:pt>
                <c:pt idx="11197">
                  <c:v>434</c:v>
                </c:pt>
                <c:pt idx="11198">
                  <c:v>426</c:v>
                </c:pt>
                <c:pt idx="11199">
                  <c:v>418</c:v>
                </c:pt>
                <c:pt idx="11200">
                  <c:v>432</c:v>
                </c:pt>
                <c:pt idx="11201">
                  <c:v>444</c:v>
                </c:pt>
                <c:pt idx="11202">
                  <c:v>434</c:v>
                </c:pt>
                <c:pt idx="11203">
                  <c:v>432</c:v>
                </c:pt>
                <c:pt idx="11204">
                  <c:v>432</c:v>
                </c:pt>
                <c:pt idx="11205">
                  <c:v>432</c:v>
                </c:pt>
                <c:pt idx="11206">
                  <c:v>423</c:v>
                </c:pt>
                <c:pt idx="11207">
                  <c:v>438</c:v>
                </c:pt>
                <c:pt idx="11208">
                  <c:v>434</c:v>
                </c:pt>
                <c:pt idx="11209">
                  <c:v>432</c:v>
                </c:pt>
                <c:pt idx="11210">
                  <c:v>438</c:v>
                </c:pt>
                <c:pt idx="11211">
                  <c:v>418</c:v>
                </c:pt>
                <c:pt idx="11212">
                  <c:v>434</c:v>
                </c:pt>
                <c:pt idx="11213">
                  <c:v>426</c:v>
                </c:pt>
                <c:pt idx="11214">
                  <c:v>432</c:v>
                </c:pt>
                <c:pt idx="11215">
                  <c:v>423</c:v>
                </c:pt>
                <c:pt idx="11216">
                  <c:v>423</c:v>
                </c:pt>
                <c:pt idx="11217">
                  <c:v>432</c:v>
                </c:pt>
                <c:pt idx="11218">
                  <c:v>447</c:v>
                </c:pt>
                <c:pt idx="11219">
                  <c:v>432</c:v>
                </c:pt>
                <c:pt idx="11220">
                  <c:v>426</c:v>
                </c:pt>
                <c:pt idx="11221">
                  <c:v>426</c:v>
                </c:pt>
                <c:pt idx="11222">
                  <c:v>432</c:v>
                </c:pt>
                <c:pt idx="11223">
                  <c:v>426</c:v>
                </c:pt>
                <c:pt idx="11224">
                  <c:v>432</c:v>
                </c:pt>
                <c:pt idx="11225">
                  <c:v>434</c:v>
                </c:pt>
                <c:pt idx="11226">
                  <c:v>423</c:v>
                </c:pt>
                <c:pt idx="11227">
                  <c:v>438</c:v>
                </c:pt>
                <c:pt idx="11228">
                  <c:v>423</c:v>
                </c:pt>
                <c:pt idx="11229">
                  <c:v>426</c:v>
                </c:pt>
                <c:pt idx="11230">
                  <c:v>426</c:v>
                </c:pt>
                <c:pt idx="11231">
                  <c:v>418</c:v>
                </c:pt>
                <c:pt idx="11232">
                  <c:v>418</c:v>
                </c:pt>
                <c:pt idx="11233">
                  <c:v>414</c:v>
                </c:pt>
                <c:pt idx="11234">
                  <c:v>426</c:v>
                </c:pt>
                <c:pt idx="11235">
                  <c:v>418</c:v>
                </c:pt>
                <c:pt idx="11236">
                  <c:v>423</c:v>
                </c:pt>
                <c:pt idx="11237">
                  <c:v>423</c:v>
                </c:pt>
                <c:pt idx="11238">
                  <c:v>423</c:v>
                </c:pt>
                <c:pt idx="11239">
                  <c:v>414</c:v>
                </c:pt>
                <c:pt idx="11240">
                  <c:v>426</c:v>
                </c:pt>
                <c:pt idx="11241">
                  <c:v>432</c:v>
                </c:pt>
                <c:pt idx="11242">
                  <c:v>426</c:v>
                </c:pt>
                <c:pt idx="11243">
                  <c:v>426</c:v>
                </c:pt>
                <c:pt idx="11244">
                  <c:v>438</c:v>
                </c:pt>
                <c:pt idx="11245">
                  <c:v>438</c:v>
                </c:pt>
                <c:pt idx="11246">
                  <c:v>438</c:v>
                </c:pt>
                <c:pt idx="11247">
                  <c:v>451</c:v>
                </c:pt>
                <c:pt idx="11248">
                  <c:v>451</c:v>
                </c:pt>
                <c:pt idx="11249">
                  <c:v>451</c:v>
                </c:pt>
                <c:pt idx="11250">
                  <c:v>444</c:v>
                </c:pt>
                <c:pt idx="11251">
                  <c:v>463</c:v>
                </c:pt>
                <c:pt idx="11252">
                  <c:v>463</c:v>
                </c:pt>
                <c:pt idx="11253">
                  <c:v>454</c:v>
                </c:pt>
                <c:pt idx="11254">
                  <c:v>473</c:v>
                </c:pt>
                <c:pt idx="11255">
                  <c:v>463</c:v>
                </c:pt>
                <c:pt idx="11256">
                  <c:v>466</c:v>
                </c:pt>
                <c:pt idx="11257">
                  <c:v>463</c:v>
                </c:pt>
                <c:pt idx="11258">
                  <c:v>466</c:v>
                </c:pt>
                <c:pt idx="11259">
                  <c:v>463</c:v>
                </c:pt>
                <c:pt idx="11260">
                  <c:v>466</c:v>
                </c:pt>
                <c:pt idx="11261">
                  <c:v>463</c:v>
                </c:pt>
                <c:pt idx="11262">
                  <c:v>463</c:v>
                </c:pt>
                <c:pt idx="11263">
                  <c:v>454</c:v>
                </c:pt>
                <c:pt idx="11264">
                  <c:v>459</c:v>
                </c:pt>
                <c:pt idx="11265">
                  <c:v>463</c:v>
                </c:pt>
                <c:pt idx="11266">
                  <c:v>459</c:v>
                </c:pt>
                <c:pt idx="11267">
                  <c:v>463</c:v>
                </c:pt>
                <c:pt idx="11268">
                  <c:v>454</c:v>
                </c:pt>
                <c:pt idx="11269">
                  <c:v>463</c:v>
                </c:pt>
                <c:pt idx="11270">
                  <c:v>463</c:v>
                </c:pt>
                <c:pt idx="11271">
                  <c:v>473</c:v>
                </c:pt>
                <c:pt idx="11272">
                  <c:v>463</c:v>
                </c:pt>
                <c:pt idx="11273">
                  <c:v>466</c:v>
                </c:pt>
                <c:pt idx="11274">
                  <c:v>463</c:v>
                </c:pt>
                <c:pt idx="11275">
                  <c:v>476</c:v>
                </c:pt>
                <c:pt idx="11276">
                  <c:v>473</c:v>
                </c:pt>
                <c:pt idx="11277">
                  <c:v>466</c:v>
                </c:pt>
                <c:pt idx="11278">
                  <c:v>476</c:v>
                </c:pt>
                <c:pt idx="11279">
                  <c:v>466</c:v>
                </c:pt>
                <c:pt idx="11280">
                  <c:v>476</c:v>
                </c:pt>
                <c:pt idx="11281">
                  <c:v>476</c:v>
                </c:pt>
                <c:pt idx="11282">
                  <c:v>481</c:v>
                </c:pt>
                <c:pt idx="11283">
                  <c:v>481</c:v>
                </c:pt>
                <c:pt idx="11284">
                  <c:v>463</c:v>
                </c:pt>
                <c:pt idx="11285">
                  <c:v>473</c:v>
                </c:pt>
                <c:pt idx="11286">
                  <c:v>486</c:v>
                </c:pt>
                <c:pt idx="11287">
                  <c:v>473</c:v>
                </c:pt>
                <c:pt idx="11288">
                  <c:v>476</c:v>
                </c:pt>
                <c:pt idx="11289">
                  <c:v>476</c:v>
                </c:pt>
                <c:pt idx="11290">
                  <c:v>466</c:v>
                </c:pt>
                <c:pt idx="11291">
                  <c:v>476</c:v>
                </c:pt>
                <c:pt idx="11292">
                  <c:v>473</c:v>
                </c:pt>
                <c:pt idx="11293">
                  <c:v>483</c:v>
                </c:pt>
                <c:pt idx="11294">
                  <c:v>473</c:v>
                </c:pt>
                <c:pt idx="11295">
                  <c:v>486</c:v>
                </c:pt>
                <c:pt idx="11296">
                  <c:v>476</c:v>
                </c:pt>
                <c:pt idx="11297">
                  <c:v>476</c:v>
                </c:pt>
                <c:pt idx="11298">
                  <c:v>486</c:v>
                </c:pt>
                <c:pt idx="11299">
                  <c:v>481</c:v>
                </c:pt>
                <c:pt idx="11300">
                  <c:v>483</c:v>
                </c:pt>
                <c:pt idx="11301">
                  <c:v>476</c:v>
                </c:pt>
                <c:pt idx="11302">
                  <c:v>483</c:v>
                </c:pt>
                <c:pt idx="11303">
                  <c:v>481</c:v>
                </c:pt>
                <c:pt idx="11304">
                  <c:v>476</c:v>
                </c:pt>
                <c:pt idx="11305">
                  <c:v>476</c:v>
                </c:pt>
                <c:pt idx="11306">
                  <c:v>466</c:v>
                </c:pt>
                <c:pt idx="11307">
                  <c:v>476</c:v>
                </c:pt>
                <c:pt idx="11308">
                  <c:v>491</c:v>
                </c:pt>
                <c:pt idx="11309">
                  <c:v>495</c:v>
                </c:pt>
                <c:pt idx="11310">
                  <c:v>481</c:v>
                </c:pt>
                <c:pt idx="11311">
                  <c:v>481</c:v>
                </c:pt>
                <c:pt idx="11312">
                  <c:v>491</c:v>
                </c:pt>
                <c:pt idx="11313">
                  <c:v>495</c:v>
                </c:pt>
                <c:pt idx="11314">
                  <c:v>486</c:v>
                </c:pt>
                <c:pt idx="11315">
                  <c:v>491</c:v>
                </c:pt>
                <c:pt idx="11316">
                  <c:v>483</c:v>
                </c:pt>
                <c:pt idx="11317">
                  <c:v>495</c:v>
                </c:pt>
                <c:pt idx="11318">
                  <c:v>495</c:v>
                </c:pt>
                <c:pt idx="11319">
                  <c:v>491</c:v>
                </c:pt>
                <c:pt idx="11320">
                  <c:v>495</c:v>
                </c:pt>
                <c:pt idx="11321">
                  <c:v>476</c:v>
                </c:pt>
                <c:pt idx="11322">
                  <c:v>495</c:v>
                </c:pt>
                <c:pt idx="11323">
                  <c:v>483</c:v>
                </c:pt>
                <c:pt idx="11324">
                  <c:v>491</c:v>
                </c:pt>
                <c:pt idx="11325">
                  <c:v>491</c:v>
                </c:pt>
                <c:pt idx="11326">
                  <c:v>491</c:v>
                </c:pt>
                <c:pt idx="11327">
                  <c:v>500</c:v>
                </c:pt>
                <c:pt idx="11328">
                  <c:v>508</c:v>
                </c:pt>
                <c:pt idx="11329">
                  <c:v>502</c:v>
                </c:pt>
                <c:pt idx="11330">
                  <c:v>508</c:v>
                </c:pt>
                <c:pt idx="11331">
                  <c:v>502</c:v>
                </c:pt>
                <c:pt idx="11332">
                  <c:v>527</c:v>
                </c:pt>
                <c:pt idx="11333">
                  <c:v>527</c:v>
                </c:pt>
                <c:pt idx="11334">
                  <c:v>523</c:v>
                </c:pt>
                <c:pt idx="11335">
                  <c:v>542</c:v>
                </c:pt>
                <c:pt idx="11336">
                  <c:v>539</c:v>
                </c:pt>
                <c:pt idx="11337">
                  <c:v>542</c:v>
                </c:pt>
                <c:pt idx="11338">
                  <c:v>530</c:v>
                </c:pt>
                <c:pt idx="11339">
                  <c:v>560</c:v>
                </c:pt>
                <c:pt idx="11340">
                  <c:v>552</c:v>
                </c:pt>
                <c:pt idx="11341">
                  <c:v>546</c:v>
                </c:pt>
                <c:pt idx="11342">
                  <c:v>552</c:v>
                </c:pt>
                <c:pt idx="11343">
                  <c:v>570</c:v>
                </c:pt>
                <c:pt idx="11344">
                  <c:v>565</c:v>
                </c:pt>
                <c:pt idx="11345">
                  <c:v>560</c:v>
                </c:pt>
                <c:pt idx="11346">
                  <c:v>552</c:v>
                </c:pt>
                <c:pt idx="11347">
                  <c:v>542</c:v>
                </c:pt>
                <c:pt idx="11348">
                  <c:v>546</c:v>
                </c:pt>
                <c:pt idx="11349">
                  <c:v>560</c:v>
                </c:pt>
                <c:pt idx="11350">
                  <c:v>546</c:v>
                </c:pt>
                <c:pt idx="11351">
                  <c:v>530</c:v>
                </c:pt>
                <c:pt idx="11352">
                  <c:v>542</c:v>
                </c:pt>
                <c:pt idx="11353">
                  <c:v>542</c:v>
                </c:pt>
                <c:pt idx="11354">
                  <c:v>539</c:v>
                </c:pt>
                <c:pt idx="11355">
                  <c:v>518</c:v>
                </c:pt>
                <c:pt idx="11356">
                  <c:v>508</c:v>
                </c:pt>
                <c:pt idx="11357">
                  <c:v>518</c:v>
                </c:pt>
                <c:pt idx="11358">
                  <c:v>518</c:v>
                </c:pt>
                <c:pt idx="11359">
                  <c:v>530</c:v>
                </c:pt>
                <c:pt idx="11360">
                  <c:v>508</c:v>
                </c:pt>
                <c:pt idx="11361">
                  <c:v>523</c:v>
                </c:pt>
                <c:pt idx="11362">
                  <c:v>518</c:v>
                </c:pt>
                <c:pt idx="11363">
                  <c:v>530</c:v>
                </c:pt>
                <c:pt idx="11364">
                  <c:v>523</c:v>
                </c:pt>
                <c:pt idx="11365">
                  <c:v>527</c:v>
                </c:pt>
                <c:pt idx="11366">
                  <c:v>542</c:v>
                </c:pt>
                <c:pt idx="11367">
                  <c:v>539</c:v>
                </c:pt>
                <c:pt idx="11368">
                  <c:v>546</c:v>
                </c:pt>
                <c:pt idx="11369">
                  <c:v>546</c:v>
                </c:pt>
                <c:pt idx="11370">
                  <c:v>546</c:v>
                </c:pt>
                <c:pt idx="11371">
                  <c:v>546</c:v>
                </c:pt>
                <c:pt idx="11372">
                  <c:v>542</c:v>
                </c:pt>
                <c:pt idx="11373">
                  <c:v>560</c:v>
                </c:pt>
                <c:pt idx="11374">
                  <c:v>552</c:v>
                </c:pt>
                <c:pt idx="11375">
                  <c:v>542</c:v>
                </c:pt>
                <c:pt idx="11376">
                  <c:v>560</c:v>
                </c:pt>
                <c:pt idx="11377">
                  <c:v>552</c:v>
                </c:pt>
                <c:pt idx="11378">
                  <c:v>552</c:v>
                </c:pt>
                <c:pt idx="11379">
                  <c:v>552</c:v>
                </c:pt>
                <c:pt idx="11380">
                  <c:v>542</c:v>
                </c:pt>
                <c:pt idx="11381">
                  <c:v>552</c:v>
                </c:pt>
                <c:pt idx="11382">
                  <c:v>546</c:v>
                </c:pt>
                <c:pt idx="11383">
                  <c:v>552</c:v>
                </c:pt>
                <c:pt idx="11384">
                  <c:v>530</c:v>
                </c:pt>
                <c:pt idx="11385">
                  <c:v>542</c:v>
                </c:pt>
                <c:pt idx="11386">
                  <c:v>546</c:v>
                </c:pt>
                <c:pt idx="11387">
                  <c:v>546</c:v>
                </c:pt>
                <c:pt idx="11388">
                  <c:v>542</c:v>
                </c:pt>
                <c:pt idx="11389">
                  <c:v>527</c:v>
                </c:pt>
                <c:pt idx="11390">
                  <c:v>552</c:v>
                </c:pt>
                <c:pt idx="11391">
                  <c:v>542</c:v>
                </c:pt>
                <c:pt idx="11392">
                  <c:v>542</c:v>
                </c:pt>
                <c:pt idx="11393">
                  <c:v>530</c:v>
                </c:pt>
                <c:pt idx="11394">
                  <c:v>546</c:v>
                </c:pt>
                <c:pt idx="11395">
                  <c:v>542</c:v>
                </c:pt>
                <c:pt idx="11396">
                  <c:v>539</c:v>
                </c:pt>
                <c:pt idx="11397">
                  <c:v>546</c:v>
                </c:pt>
                <c:pt idx="11398">
                  <c:v>546</c:v>
                </c:pt>
                <c:pt idx="11399">
                  <c:v>552</c:v>
                </c:pt>
                <c:pt idx="11400">
                  <c:v>570</c:v>
                </c:pt>
                <c:pt idx="11401">
                  <c:v>539</c:v>
                </c:pt>
                <c:pt idx="11402">
                  <c:v>546</c:v>
                </c:pt>
                <c:pt idx="11403">
                  <c:v>565</c:v>
                </c:pt>
                <c:pt idx="11404">
                  <c:v>552</c:v>
                </c:pt>
                <c:pt idx="11405">
                  <c:v>552</c:v>
                </c:pt>
                <c:pt idx="11406">
                  <c:v>542</c:v>
                </c:pt>
                <c:pt idx="11407">
                  <c:v>565</c:v>
                </c:pt>
                <c:pt idx="11408">
                  <c:v>546</c:v>
                </c:pt>
                <c:pt idx="11409">
                  <c:v>552</c:v>
                </c:pt>
                <c:pt idx="11410">
                  <c:v>546</c:v>
                </c:pt>
                <c:pt idx="11411">
                  <c:v>560</c:v>
                </c:pt>
                <c:pt idx="11412">
                  <c:v>560</c:v>
                </c:pt>
                <c:pt idx="11413">
                  <c:v>546</c:v>
                </c:pt>
                <c:pt idx="11414">
                  <c:v>560</c:v>
                </c:pt>
                <c:pt idx="11415">
                  <c:v>560</c:v>
                </c:pt>
                <c:pt idx="11416">
                  <c:v>560</c:v>
                </c:pt>
                <c:pt idx="11417">
                  <c:v>565</c:v>
                </c:pt>
                <c:pt idx="11418">
                  <c:v>565</c:v>
                </c:pt>
                <c:pt idx="11419">
                  <c:v>565</c:v>
                </c:pt>
                <c:pt idx="11420">
                  <c:v>570</c:v>
                </c:pt>
                <c:pt idx="11421">
                  <c:v>570</c:v>
                </c:pt>
                <c:pt idx="11422">
                  <c:v>574</c:v>
                </c:pt>
                <c:pt idx="11423">
                  <c:v>570</c:v>
                </c:pt>
                <c:pt idx="11424">
                  <c:v>570</c:v>
                </c:pt>
                <c:pt idx="11425">
                  <c:v>570</c:v>
                </c:pt>
                <c:pt idx="11426">
                  <c:v>560</c:v>
                </c:pt>
                <c:pt idx="11427">
                  <c:v>570</c:v>
                </c:pt>
                <c:pt idx="11428">
                  <c:v>565</c:v>
                </c:pt>
                <c:pt idx="11429">
                  <c:v>578</c:v>
                </c:pt>
                <c:pt idx="11430">
                  <c:v>574</c:v>
                </c:pt>
                <c:pt idx="11431">
                  <c:v>592</c:v>
                </c:pt>
                <c:pt idx="11432">
                  <c:v>574</c:v>
                </c:pt>
                <c:pt idx="11433">
                  <c:v>574</c:v>
                </c:pt>
                <c:pt idx="11434">
                  <c:v>592</c:v>
                </c:pt>
                <c:pt idx="11435">
                  <c:v>574</c:v>
                </c:pt>
                <c:pt idx="11436">
                  <c:v>578</c:v>
                </c:pt>
                <c:pt idx="11437">
                  <c:v>574</c:v>
                </c:pt>
                <c:pt idx="11438">
                  <c:v>586</c:v>
                </c:pt>
                <c:pt idx="11439">
                  <c:v>574</c:v>
                </c:pt>
                <c:pt idx="11440">
                  <c:v>552</c:v>
                </c:pt>
                <c:pt idx="11441">
                  <c:v>570</c:v>
                </c:pt>
                <c:pt idx="11442">
                  <c:v>574</c:v>
                </c:pt>
                <c:pt idx="11443">
                  <c:v>570</c:v>
                </c:pt>
                <c:pt idx="11444">
                  <c:v>570</c:v>
                </c:pt>
                <c:pt idx="11445">
                  <c:v>560</c:v>
                </c:pt>
                <c:pt idx="11446">
                  <c:v>574</c:v>
                </c:pt>
                <c:pt idx="11447">
                  <c:v>574</c:v>
                </c:pt>
                <c:pt idx="11448">
                  <c:v>574</c:v>
                </c:pt>
                <c:pt idx="11449">
                  <c:v>570</c:v>
                </c:pt>
                <c:pt idx="11450">
                  <c:v>560</c:v>
                </c:pt>
                <c:pt idx="11451">
                  <c:v>570</c:v>
                </c:pt>
                <c:pt idx="11452">
                  <c:v>560</c:v>
                </c:pt>
                <c:pt idx="11453">
                  <c:v>570</c:v>
                </c:pt>
                <c:pt idx="11454">
                  <c:v>560</c:v>
                </c:pt>
                <c:pt idx="11455">
                  <c:v>560</c:v>
                </c:pt>
                <c:pt idx="11456">
                  <c:v>552</c:v>
                </c:pt>
                <c:pt idx="11457">
                  <c:v>546</c:v>
                </c:pt>
                <c:pt idx="11458">
                  <c:v>542</c:v>
                </c:pt>
                <c:pt idx="11459">
                  <c:v>539</c:v>
                </c:pt>
                <c:pt idx="11460">
                  <c:v>539</c:v>
                </c:pt>
                <c:pt idx="11461">
                  <c:v>530</c:v>
                </c:pt>
                <c:pt idx="11462">
                  <c:v>539</c:v>
                </c:pt>
                <c:pt idx="11463">
                  <c:v>542</c:v>
                </c:pt>
                <c:pt idx="11464">
                  <c:v>546</c:v>
                </c:pt>
                <c:pt idx="11465">
                  <c:v>542</c:v>
                </c:pt>
                <c:pt idx="11466">
                  <c:v>546</c:v>
                </c:pt>
                <c:pt idx="11467">
                  <c:v>539</c:v>
                </c:pt>
                <c:pt idx="11468">
                  <c:v>546</c:v>
                </c:pt>
                <c:pt idx="11469">
                  <c:v>542</c:v>
                </c:pt>
                <c:pt idx="11470">
                  <c:v>546</c:v>
                </c:pt>
                <c:pt idx="11471">
                  <c:v>542</c:v>
                </c:pt>
                <c:pt idx="11472">
                  <c:v>539</c:v>
                </c:pt>
                <c:pt idx="11473">
                  <c:v>542</c:v>
                </c:pt>
                <c:pt idx="11474">
                  <c:v>523</c:v>
                </c:pt>
                <c:pt idx="11475">
                  <c:v>539</c:v>
                </c:pt>
                <c:pt idx="11476">
                  <c:v>539</c:v>
                </c:pt>
                <c:pt idx="11477">
                  <c:v>539</c:v>
                </c:pt>
                <c:pt idx="11478">
                  <c:v>539</c:v>
                </c:pt>
                <c:pt idx="11479">
                  <c:v>539</c:v>
                </c:pt>
                <c:pt idx="11480">
                  <c:v>542</c:v>
                </c:pt>
                <c:pt idx="11481">
                  <c:v>527</c:v>
                </c:pt>
                <c:pt idx="11482">
                  <c:v>542</c:v>
                </c:pt>
                <c:pt idx="11483">
                  <c:v>542</c:v>
                </c:pt>
                <c:pt idx="11484">
                  <c:v>539</c:v>
                </c:pt>
                <c:pt idx="11485">
                  <c:v>530</c:v>
                </c:pt>
                <c:pt idx="11486">
                  <c:v>527</c:v>
                </c:pt>
                <c:pt idx="11487">
                  <c:v>542</c:v>
                </c:pt>
                <c:pt idx="11488">
                  <c:v>552</c:v>
                </c:pt>
                <c:pt idx="11489">
                  <c:v>542</c:v>
                </c:pt>
                <c:pt idx="11490">
                  <c:v>539</c:v>
                </c:pt>
                <c:pt idx="11491">
                  <c:v>539</c:v>
                </c:pt>
                <c:pt idx="11492">
                  <c:v>552</c:v>
                </c:pt>
                <c:pt idx="11493">
                  <c:v>546</c:v>
                </c:pt>
                <c:pt idx="11494">
                  <c:v>552</c:v>
                </c:pt>
                <c:pt idx="11495">
                  <c:v>560</c:v>
                </c:pt>
                <c:pt idx="11496">
                  <c:v>542</c:v>
                </c:pt>
                <c:pt idx="11497">
                  <c:v>546</c:v>
                </c:pt>
                <c:pt idx="11498">
                  <c:v>542</c:v>
                </c:pt>
                <c:pt idx="11499">
                  <c:v>542</c:v>
                </c:pt>
                <c:pt idx="11500">
                  <c:v>527</c:v>
                </c:pt>
                <c:pt idx="11501">
                  <c:v>542</c:v>
                </c:pt>
                <c:pt idx="11502">
                  <c:v>530</c:v>
                </c:pt>
                <c:pt idx="11503">
                  <c:v>523</c:v>
                </c:pt>
                <c:pt idx="11504">
                  <c:v>546</c:v>
                </c:pt>
                <c:pt idx="11505">
                  <c:v>542</c:v>
                </c:pt>
                <c:pt idx="11506">
                  <c:v>539</c:v>
                </c:pt>
                <c:pt idx="11507">
                  <c:v>539</c:v>
                </c:pt>
                <c:pt idx="11508">
                  <c:v>530</c:v>
                </c:pt>
                <c:pt idx="11509">
                  <c:v>542</c:v>
                </c:pt>
                <c:pt idx="11510">
                  <c:v>542</c:v>
                </c:pt>
                <c:pt idx="11511">
                  <c:v>546</c:v>
                </c:pt>
                <c:pt idx="11512">
                  <c:v>552</c:v>
                </c:pt>
                <c:pt idx="11513">
                  <c:v>539</c:v>
                </c:pt>
                <c:pt idx="11514">
                  <c:v>570</c:v>
                </c:pt>
                <c:pt idx="11515">
                  <c:v>546</c:v>
                </c:pt>
                <c:pt idx="11516">
                  <c:v>539</c:v>
                </c:pt>
                <c:pt idx="11517">
                  <c:v>546</c:v>
                </c:pt>
                <c:pt idx="11518">
                  <c:v>542</c:v>
                </c:pt>
                <c:pt idx="11519">
                  <c:v>546</c:v>
                </c:pt>
                <c:pt idx="11520">
                  <c:v>527</c:v>
                </c:pt>
                <c:pt idx="11521">
                  <c:v>542</c:v>
                </c:pt>
                <c:pt idx="11522">
                  <c:v>552</c:v>
                </c:pt>
                <c:pt idx="11523">
                  <c:v>552</c:v>
                </c:pt>
                <c:pt idx="11524">
                  <c:v>560</c:v>
                </c:pt>
                <c:pt idx="11525">
                  <c:v>542</c:v>
                </c:pt>
                <c:pt idx="11526">
                  <c:v>560</c:v>
                </c:pt>
                <c:pt idx="11527">
                  <c:v>552</c:v>
                </c:pt>
                <c:pt idx="11528">
                  <c:v>552</c:v>
                </c:pt>
                <c:pt idx="11529">
                  <c:v>546</c:v>
                </c:pt>
                <c:pt idx="11530">
                  <c:v>546</c:v>
                </c:pt>
                <c:pt idx="11531">
                  <c:v>552</c:v>
                </c:pt>
                <c:pt idx="11532">
                  <c:v>565</c:v>
                </c:pt>
                <c:pt idx="11533">
                  <c:v>560</c:v>
                </c:pt>
                <c:pt idx="11534">
                  <c:v>565</c:v>
                </c:pt>
                <c:pt idx="11535">
                  <c:v>546</c:v>
                </c:pt>
                <c:pt idx="11536">
                  <c:v>552</c:v>
                </c:pt>
                <c:pt idx="11537">
                  <c:v>565</c:v>
                </c:pt>
                <c:pt idx="11538">
                  <c:v>560</c:v>
                </c:pt>
                <c:pt idx="11539">
                  <c:v>565</c:v>
                </c:pt>
                <c:pt idx="11540">
                  <c:v>552</c:v>
                </c:pt>
                <c:pt idx="11541">
                  <c:v>560</c:v>
                </c:pt>
                <c:pt idx="11542">
                  <c:v>530</c:v>
                </c:pt>
                <c:pt idx="11543">
                  <c:v>560</c:v>
                </c:pt>
                <c:pt idx="11544">
                  <c:v>552</c:v>
                </c:pt>
                <c:pt idx="11545">
                  <c:v>565</c:v>
                </c:pt>
                <c:pt idx="11546">
                  <c:v>560</c:v>
                </c:pt>
                <c:pt idx="11547">
                  <c:v>560</c:v>
                </c:pt>
                <c:pt idx="11548">
                  <c:v>578</c:v>
                </c:pt>
                <c:pt idx="11549">
                  <c:v>546</c:v>
                </c:pt>
                <c:pt idx="11550">
                  <c:v>560</c:v>
                </c:pt>
                <c:pt idx="11551">
                  <c:v>546</c:v>
                </c:pt>
                <c:pt idx="11552">
                  <c:v>539</c:v>
                </c:pt>
                <c:pt idx="11553">
                  <c:v>539</c:v>
                </c:pt>
                <c:pt idx="11554">
                  <c:v>539</c:v>
                </c:pt>
                <c:pt idx="11555">
                  <c:v>527</c:v>
                </c:pt>
                <c:pt idx="11556">
                  <c:v>530</c:v>
                </c:pt>
                <c:pt idx="11557">
                  <c:v>527</c:v>
                </c:pt>
                <c:pt idx="11558">
                  <c:v>527</c:v>
                </c:pt>
                <c:pt idx="11559">
                  <c:v>508</c:v>
                </c:pt>
                <c:pt idx="11560">
                  <c:v>539</c:v>
                </c:pt>
                <c:pt idx="11561">
                  <c:v>527</c:v>
                </c:pt>
                <c:pt idx="11562">
                  <c:v>518</c:v>
                </c:pt>
                <c:pt idx="11563">
                  <c:v>527</c:v>
                </c:pt>
                <c:pt idx="11564">
                  <c:v>508</c:v>
                </c:pt>
                <c:pt idx="11565">
                  <c:v>527</c:v>
                </c:pt>
                <c:pt idx="11566">
                  <c:v>518</c:v>
                </c:pt>
                <c:pt idx="11567">
                  <c:v>508</c:v>
                </c:pt>
                <c:pt idx="11568">
                  <c:v>518</c:v>
                </c:pt>
                <c:pt idx="11569">
                  <c:v>518</c:v>
                </c:pt>
                <c:pt idx="11570">
                  <c:v>518</c:v>
                </c:pt>
                <c:pt idx="11571">
                  <c:v>527</c:v>
                </c:pt>
                <c:pt idx="11572">
                  <c:v>518</c:v>
                </c:pt>
                <c:pt idx="11573">
                  <c:v>523</c:v>
                </c:pt>
                <c:pt idx="11574">
                  <c:v>518</c:v>
                </c:pt>
                <c:pt idx="11575">
                  <c:v>508</c:v>
                </c:pt>
                <c:pt idx="11576">
                  <c:v>530</c:v>
                </c:pt>
                <c:pt idx="11577">
                  <c:v>518</c:v>
                </c:pt>
                <c:pt idx="11578">
                  <c:v>518</c:v>
                </c:pt>
                <c:pt idx="11579">
                  <c:v>508</c:v>
                </c:pt>
                <c:pt idx="11580">
                  <c:v>530</c:v>
                </c:pt>
                <c:pt idx="11581">
                  <c:v>502</c:v>
                </c:pt>
                <c:pt idx="11582">
                  <c:v>518</c:v>
                </c:pt>
                <c:pt idx="11583">
                  <c:v>518</c:v>
                </c:pt>
                <c:pt idx="11584">
                  <c:v>502</c:v>
                </c:pt>
                <c:pt idx="11585">
                  <c:v>500</c:v>
                </c:pt>
                <c:pt idx="11586">
                  <c:v>481</c:v>
                </c:pt>
                <c:pt idx="11587">
                  <c:v>502</c:v>
                </c:pt>
                <c:pt idx="11588">
                  <c:v>502</c:v>
                </c:pt>
                <c:pt idx="11589">
                  <c:v>502</c:v>
                </c:pt>
                <c:pt idx="11590">
                  <c:v>500</c:v>
                </c:pt>
                <c:pt idx="11591">
                  <c:v>500</c:v>
                </c:pt>
                <c:pt idx="11592">
                  <c:v>500</c:v>
                </c:pt>
                <c:pt idx="11593">
                  <c:v>500</c:v>
                </c:pt>
                <c:pt idx="11594">
                  <c:v>502</c:v>
                </c:pt>
                <c:pt idx="11595">
                  <c:v>502</c:v>
                </c:pt>
                <c:pt idx="11596">
                  <c:v>502</c:v>
                </c:pt>
                <c:pt idx="11597">
                  <c:v>500</c:v>
                </c:pt>
                <c:pt idx="11598">
                  <c:v>508</c:v>
                </c:pt>
                <c:pt idx="11599">
                  <c:v>508</c:v>
                </c:pt>
                <c:pt idx="11600">
                  <c:v>518</c:v>
                </c:pt>
                <c:pt idx="11601">
                  <c:v>502</c:v>
                </c:pt>
                <c:pt idx="11602">
                  <c:v>500</c:v>
                </c:pt>
                <c:pt idx="11603">
                  <c:v>495</c:v>
                </c:pt>
                <c:pt idx="11604">
                  <c:v>502</c:v>
                </c:pt>
                <c:pt idx="11605">
                  <c:v>508</c:v>
                </c:pt>
                <c:pt idx="11606">
                  <c:v>486</c:v>
                </c:pt>
                <c:pt idx="11607">
                  <c:v>491</c:v>
                </c:pt>
                <c:pt idx="11608">
                  <c:v>481</c:v>
                </c:pt>
                <c:pt idx="11609">
                  <c:v>486</c:v>
                </c:pt>
                <c:pt idx="11610">
                  <c:v>486</c:v>
                </c:pt>
                <c:pt idx="11611">
                  <c:v>495</c:v>
                </c:pt>
                <c:pt idx="11612">
                  <c:v>491</c:v>
                </c:pt>
                <c:pt idx="11613">
                  <c:v>483</c:v>
                </c:pt>
                <c:pt idx="11614">
                  <c:v>495</c:v>
                </c:pt>
                <c:pt idx="11615">
                  <c:v>502</c:v>
                </c:pt>
                <c:pt idx="11616">
                  <c:v>491</c:v>
                </c:pt>
                <c:pt idx="11617">
                  <c:v>502</c:v>
                </c:pt>
                <c:pt idx="11618">
                  <c:v>502</c:v>
                </c:pt>
                <c:pt idx="11619">
                  <c:v>500</c:v>
                </c:pt>
                <c:pt idx="11620">
                  <c:v>502</c:v>
                </c:pt>
                <c:pt idx="11621">
                  <c:v>491</c:v>
                </c:pt>
                <c:pt idx="11622">
                  <c:v>500</c:v>
                </c:pt>
                <c:pt idx="11623">
                  <c:v>486</c:v>
                </c:pt>
                <c:pt idx="11624">
                  <c:v>495</c:v>
                </c:pt>
                <c:pt idx="11625">
                  <c:v>481</c:v>
                </c:pt>
                <c:pt idx="11626">
                  <c:v>495</c:v>
                </c:pt>
                <c:pt idx="11627">
                  <c:v>491</c:v>
                </c:pt>
                <c:pt idx="11628">
                  <c:v>508</c:v>
                </c:pt>
                <c:pt idx="11629">
                  <c:v>500</c:v>
                </c:pt>
                <c:pt idx="11630">
                  <c:v>486</c:v>
                </c:pt>
                <c:pt idx="11631">
                  <c:v>491</c:v>
                </c:pt>
                <c:pt idx="11632">
                  <c:v>486</c:v>
                </c:pt>
                <c:pt idx="11633">
                  <c:v>495</c:v>
                </c:pt>
                <c:pt idx="11634">
                  <c:v>502</c:v>
                </c:pt>
                <c:pt idx="11635">
                  <c:v>495</c:v>
                </c:pt>
                <c:pt idx="11636">
                  <c:v>486</c:v>
                </c:pt>
                <c:pt idx="11637">
                  <c:v>500</c:v>
                </c:pt>
                <c:pt idx="11638">
                  <c:v>500</c:v>
                </c:pt>
                <c:pt idx="11639">
                  <c:v>500</c:v>
                </c:pt>
                <c:pt idx="11640">
                  <c:v>495</c:v>
                </c:pt>
                <c:pt idx="11641">
                  <c:v>500</c:v>
                </c:pt>
                <c:pt idx="11642">
                  <c:v>495</c:v>
                </c:pt>
                <c:pt idx="11643">
                  <c:v>491</c:v>
                </c:pt>
                <c:pt idx="11644">
                  <c:v>500</c:v>
                </c:pt>
                <c:pt idx="11645">
                  <c:v>495</c:v>
                </c:pt>
                <c:pt idx="11646">
                  <c:v>500</c:v>
                </c:pt>
                <c:pt idx="11647">
                  <c:v>491</c:v>
                </c:pt>
                <c:pt idx="11648">
                  <c:v>502</c:v>
                </c:pt>
                <c:pt idx="11649">
                  <c:v>500</c:v>
                </c:pt>
                <c:pt idx="11650">
                  <c:v>500</c:v>
                </c:pt>
                <c:pt idx="11651">
                  <c:v>508</c:v>
                </c:pt>
                <c:pt idx="11652">
                  <c:v>483</c:v>
                </c:pt>
                <c:pt idx="11653">
                  <c:v>502</c:v>
                </c:pt>
                <c:pt idx="11654">
                  <c:v>500</c:v>
                </c:pt>
                <c:pt idx="11655">
                  <c:v>500</c:v>
                </c:pt>
                <c:pt idx="11656">
                  <c:v>502</c:v>
                </c:pt>
                <c:pt idx="11657">
                  <c:v>500</c:v>
                </c:pt>
                <c:pt idx="11658">
                  <c:v>518</c:v>
                </c:pt>
                <c:pt idx="11659">
                  <c:v>508</c:v>
                </c:pt>
                <c:pt idx="11660">
                  <c:v>508</c:v>
                </c:pt>
                <c:pt idx="11661">
                  <c:v>539</c:v>
                </c:pt>
                <c:pt idx="11662">
                  <c:v>539</c:v>
                </c:pt>
                <c:pt idx="11663">
                  <c:v>530</c:v>
                </c:pt>
                <c:pt idx="11664">
                  <c:v>546</c:v>
                </c:pt>
                <c:pt idx="11665">
                  <c:v>546</c:v>
                </c:pt>
                <c:pt idx="11666">
                  <c:v>552</c:v>
                </c:pt>
                <c:pt idx="11667">
                  <c:v>546</c:v>
                </c:pt>
                <c:pt idx="11668">
                  <c:v>565</c:v>
                </c:pt>
                <c:pt idx="11669">
                  <c:v>560</c:v>
                </c:pt>
                <c:pt idx="11670">
                  <c:v>560</c:v>
                </c:pt>
                <c:pt idx="11671">
                  <c:v>565</c:v>
                </c:pt>
                <c:pt idx="11672">
                  <c:v>565</c:v>
                </c:pt>
                <c:pt idx="11673">
                  <c:v>565</c:v>
                </c:pt>
                <c:pt idx="11674">
                  <c:v>560</c:v>
                </c:pt>
                <c:pt idx="11675">
                  <c:v>574</c:v>
                </c:pt>
                <c:pt idx="11676">
                  <c:v>565</c:v>
                </c:pt>
                <c:pt idx="11677">
                  <c:v>560</c:v>
                </c:pt>
                <c:pt idx="11678">
                  <c:v>560</c:v>
                </c:pt>
                <c:pt idx="11679">
                  <c:v>570</c:v>
                </c:pt>
                <c:pt idx="11680">
                  <c:v>565</c:v>
                </c:pt>
                <c:pt idx="11681">
                  <c:v>565</c:v>
                </c:pt>
                <c:pt idx="11682">
                  <c:v>574</c:v>
                </c:pt>
                <c:pt idx="11683">
                  <c:v>578</c:v>
                </c:pt>
                <c:pt idx="11684">
                  <c:v>565</c:v>
                </c:pt>
                <c:pt idx="11685">
                  <c:v>586</c:v>
                </c:pt>
                <c:pt idx="11686">
                  <c:v>546</c:v>
                </c:pt>
                <c:pt idx="11687">
                  <c:v>552</c:v>
                </c:pt>
                <c:pt idx="11688">
                  <c:v>560</c:v>
                </c:pt>
                <c:pt idx="11689">
                  <c:v>546</c:v>
                </c:pt>
                <c:pt idx="11690">
                  <c:v>560</c:v>
                </c:pt>
                <c:pt idx="11691">
                  <c:v>539</c:v>
                </c:pt>
                <c:pt idx="11692">
                  <c:v>552</c:v>
                </c:pt>
                <c:pt idx="11693">
                  <c:v>542</c:v>
                </c:pt>
                <c:pt idx="11694">
                  <c:v>552</c:v>
                </c:pt>
                <c:pt idx="11695">
                  <c:v>754</c:v>
                </c:pt>
                <c:pt idx="11696">
                  <c:v>546</c:v>
                </c:pt>
                <c:pt idx="11697">
                  <c:v>552</c:v>
                </c:pt>
                <c:pt idx="11698">
                  <c:v>539</c:v>
                </c:pt>
                <c:pt idx="11699">
                  <c:v>546</c:v>
                </c:pt>
                <c:pt idx="11700">
                  <c:v>542</c:v>
                </c:pt>
                <c:pt idx="11701">
                  <c:v>539</c:v>
                </c:pt>
                <c:pt idx="11702">
                  <c:v>539</c:v>
                </c:pt>
                <c:pt idx="11703">
                  <c:v>527</c:v>
                </c:pt>
                <c:pt idx="11704">
                  <c:v>523</c:v>
                </c:pt>
                <c:pt idx="11705">
                  <c:v>542</c:v>
                </c:pt>
                <c:pt idx="11706">
                  <c:v>530</c:v>
                </c:pt>
                <c:pt idx="11707">
                  <c:v>527</c:v>
                </c:pt>
                <c:pt idx="11708">
                  <c:v>523</c:v>
                </c:pt>
                <c:pt idx="11709">
                  <c:v>527</c:v>
                </c:pt>
                <c:pt idx="11710">
                  <c:v>527</c:v>
                </c:pt>
                <c:pt idx="11711">
                  <c:v>518</c:v>
                </c:pt>
                <c:pt idx="11712">
                  <c:v>527</c:v>
                </c:pt>
                <c:pt idx="11713">
                  <c:v>523</c:v>
                </c:pt>
                <c:pt idx="11714">
                  <c:v>518</c:v>
                </c:pt>
                <c:pt idx="11715">
                  <c:v>502</c:v>
                </c:pt>
                <c:pt idx="11716">
                  <c:v>527</c:v>
                </c:pt>
                <c:pt idx="11717">
                  <c:v>527</c:v>
                </c:pt>
                <c:pt idx="11718">
                  <c:v>518</c:v>
                </c:pt>
                <c:pt idx="11719">
                  <c:v>542</c:v>
                </c:pt>
                <c:pt idx="11720">
                  <c:v>527</c:v>
                </c:pt>
                <c:pt idx="11721">
                  <c:v>542</c:v>
                </c:pt>
                <c:pt idx="11722">
                  <c:v>530</c:v>
                </c:pt>
                <c:pt idx="11723">
                  <c:v>539</c:v>
                </c:pt>
                <c:pt idx="11724">
                  <c:v>539</c:v>
                </c:pt>
                <c:pt idx="11725">
                  <c:v>530</c:v>
                </c:pt>
                <c:pt idx="11726">
                  <c:v>530</c:v>
                </c:pt>
                <c:pt idx="11727">
                  <c:v>539</c:v>
                </c:pt>
                <c:pt idx="11728">
                  <c:v>542</c:v>
                </c:pt>
                <c:pt idx="11729">
                  <c:v>552</c:v>
                </c:pt>
                <c:pt idx="11730">
                  <c:v>539</c:v>
                </c:pt>
                <c:pt idx="11731">
                  <c:v>546</c:v>
                </c:pt>
                <c:pt idx="11732">
                  <c:v>552</c:v>
                </c:pt>
                <c:pt idx="11733">
                  <c:v>546</c:v>
                </c:pt>
                <c:pt idx="11734">
                  <c:v>542</c:v>
                </c:pt>
                <c:pt idx="11735">
                  <c:v>542</c:v>
                </c:pt>
                <c:pt idx="11736">
                  <c:v>552</c:v>
                </c:pt>
                <c:pt idx="11737">
                  <c:v>542</c:v>
                </c:pt>
                <c:pt idx="11738">
                  <c:v>542</c:v>
                </c:pt>
                <c:pt idx="11739">
                  <c:v>539</c:v>
                </c:pt>
                <c:pt idx="11740">
                  <c:v>552</c:v>
                </c:pt>
                <c:pt idx="11741">
                  <c:v>542</c:v>
                </c:pt>
                <c:pt idx="11742">
                  <c:v>552</c:v>
                </c:pt>
                <c:pt idx="11743">
                  <c:v>546</c:v>
                </c:pt>
                <c:pt idx="11744">
                  <c:v>542</c:v>
                </c:pt>
                <c:pt idx="11745">
                  <c:v>546</c:v>
                </c:pt>
                <c:pt idx="11746">
                  <c:v>530</c:v>
                </c:pt>
                <c:pt idx="11747">
                  <c:v>530</c:v>
                </c:pt>
                <c:pt idx="11748">
                  <c:v>527</c:v>
                </c:pt>
                <c:pt idx="11749">
                  <c:v>530</c:v>
                </c:pt>
                <c:pt idx="11750">
                  <c:v>523</c:v>
                </c:pt>
                <c:pt idx="11751">
                  <c:v>530</c:v>
                </c:pt>
                <c:pt idx="11752">
                  <c:v>523</c:v>
                </c:pt>
                <c:pt idx="11753">
                  <c:v>527</c:v>
                </c:pt>
                <c:pt idx="11754">
                  <c:v>523</c:v>
                </c:pt>
                <c:pt idx="11755">
                  <c:v>508</c:v>
                </c:pt>
                <c:pt idx="11756">
                  <c:v>523</c:v>
                </c:pt>
                <c:pt idx="11757">
                  <c:v>502</c:v>
                </c:pt>
                <c:pt idx="11758">
                  <c:v>508</c:v>
                </c:pt>
                <c:pt idx="11759">
                  <c:v>495</c:v>
                </c:pt>
                <c:pt idx="11760">
                  <c:v>527</c:v>
                </c:pt>
                <c:pt idx="11761">
                  <c:v>508</c:v>
                </c:pt>
                <c:pt idx="11762">
                  <c:v>518</c:v>
                </c:pt>
                <c:pt idx="11763">
                  <c:v>523</c:v>
                </c:pt>
                <c:pt idx="11764">
                  <c:v>527</c:v>
                </c:pt>
                <c:pt idx="11765">
                  <c:v>530</c:v>
                </c:pt>
                <c:pt idx="11766">
                  <c:v>518</c:v>
                </c:pt>
                <c:pt idx="11767">
                  <c:v>530</c:v>
                </c:pt>
                <c:pt idx="11768">
                  <c:v>523</c:v>
                </c:pt>
                <c:pt idx="11769">
                  <c:v>523</c:v>
                </c:pt>
                <c:pt idx="11770">
                  <c:v>523</c:v>
                </c:pt>
                <c:pt idx="11771">
                  <c:v>527</c:v>
                </c:pt>
                <c:pt idx="11772">
                  <c:v>523</c:v>
                </c:pt>
                <c:pt idx="11773">
                  <c:v>523</c:v>
                </c:pt>
                <c:pt idx="11774">
                  <c:v>508</c:v>
                </c:pt>
                <c:pt idx="11775">
                  <c:v>523</c:v>
                </c:pt>
                <c:pt idx="11776">
                  <c:v>500</c:v>
                </c:pt>
                <c:pt idx="11777">
                  <c:v>523</c:v>
                </c:pt>
                <c:pt idx="11778">
                  <c:v>508</c:v>
                </c:pt>
                <c:pt idx="11779">
                  <c:v>502</c:v>
                </c:pt>
                <c:pt idx="11780">
                  <c:v>518</c:v>
                </c:pt>
                <c:pt idx="11781">
                  <c:v>495</c:v>
                </c:pt>
                <c:pt idx="11782">
                  <c:v>500</c:v>
                </c:pt>
                <c:pt idx="11783">
                  <c:v>500</c:v>
                </c:pt>
                <c:pt idx="11784">
                  <c:v>518</c:v>
                </c:pt>
                <c:pt idx="11785">
                  <c:v>518</c:v>
                </c:pt>
                <c:pt idx="11786">
                  <c:v>500</c:v>
                </c:pt>
                <c:pt idx="11787">
                  <c:v>508</c:v>
                </c:pt>
                <c:pt idx="11788">
                  <c:v>527</c:v>
                </c:pt>
                <c:pt idx="11789">
                  <c:v>518</c:v>
                </c:pt>
                <c:pt idx="11790">
                  <c:v>500</c:v>
                </c:pt>
                <c:pt idx="11791">
                  <c:v>495</c:v>
                </c:pt>
                <c:pt idx="11792">
                  <c:v>500</c:v>
                </c:pt>
                <c:pt idx="11793">
                  <c:v>502</c:v>
                </c:pt>
                <c:pt idx="11794">
                  <c:v>495</c:v>
                </c:pt>
                <c:pt idx="11795">
                  <c:v>495</c:v>
                </c:pt>
                <c:pt idx="11796">
                  <c:v>481</c:v>
                </c:pt>
                <c:pt idx="11797">
                  <c:v>495</c:v>
                </c:pt>
                <c:pt idx="11798">
                  <c:v>491</c:v>
                </c:pt>
                <c:pt idx="11799">
                  <c:v>491</c:v>
                </c:pt>
                <c:pt idx="11800">
                  <c:v>491</c:v>
                </c:pt>
                <c:pt idx="11801">
                  <c:v>486</c:v>
                </c:pt>
                <c:pt idx="11802">
                  <c:v>491</c:v>
                </c:pt>
                <c:pt idx="11803">
                  <c:v>486</c:v>
                </c:pt>
                <c:pt idx="11804">
                  <c:v>495</c:v>
                </c:pt>
                <c:pt idx="11805">
                  <c:v>486</c:v>
                </c:pt>
                <c:pt idx="11806">
                  <c:v>491</c:v>
                </c:pt>
                <c:pt idx="11807">
                  <c:v>495</c:v>
                </c:pt>
                <c:pt idx="11808">
                  <c:v>483</c:v>
                </c:pt>
                <c:pt idx="11809">
                  <c:v>486</c:v>
                </c:pt>
                <c:pt idx="11810">
                  <c:v>495</c:v>
                </c:pt>
                <c:pt idx="11811">
                  <c:v>508</c:v>
                </c:pt>
                <c:pt idx="11812">
                  <c:v>502</c:v>
                </c:pt>
                <c:pt idx="11813">
                  <c:v>495</c:v>
                </c:pt>
                <c:pt idx="11814">
                  <c:v>495</c:v>
                </c:pt>
                <c:pt idx="11815">
                  <c:v>495</c:v>
                </c:pt>
                <c:pt idx="11816">
                  <c:v>495</c:v>
                </c:pt>
                <c:pt idx="11817">
                  <c:v>508</c:v>
                </c:pt>
                <c:pt idx="11818">
                  <c:v>500</c:v>
                </c:pt>
                <c:pt idx="11819">
                  <c:v>500</c:v>
                </c:pt>
                <c:pt idx="11820">
                  <c:v>502</c:v>
                </c:pt>
                <c:pt idx="11821">
                  <c:v>508</c:v>
                </c:pt>
                <c:pt idx="11822">
                  <c:v>527</c:v>
                </c:pt>
                <c:pt idx="11823">
                  <c:v>500</c:v>
                </c:pt>
                <c:pt idx="11824">
                  <c:v>502</c:v>
                </c:pt>
                <c:pt idx="11825">
                  <c:v>508</c:v>
                </c:pt>
                <c:pt idx="11826">
                  <c:v>502</c:v>
                </c:pt>
                <c:pt idx="11827">
                  <c:v>495</c:v>
                </c:pt>
                <c:pt idx="11828">
                  <c:v>491</c:v>
                </c:pt>
                <c:pt idx="11829">
                  <c:v>486</c:v>
                </c:pt>
                <c:pt idx="11830">
                  <c:v>486</c:v>
                </c:pt>
                <c:pt idx="11831">
                  <c:v>500</c:v>
                </c:pt>
                <c:pt idx="11832">
                  <c:v>500</c:v>
                </c:pt>
                <c:pt idx="11833">
                  <c:v>491</c:v>
                </c:pt>
                <c:pt idx="11834">
                  <c:v>508</c:v>
                </c:pt>
                <c:pt idx="11835">
                  <c:v>500</c:v>
                </c:pt>
                <c:pt idx="11836">
                  <c:v>502</c:v>
                </c:pt>
                <c:pt idx="11837">
                  <c:v>502</c:v>
                </c:pt>
                <c:pt idx="11838">
                  <c:v>502</c:v>
                </c:pt>
                <c:pt idx="11839">
                  <c:v>508</c:v>
                </c:pt>
                <c:pt idx="11840">
                  <c:v>500</c:v>
                </c:pt>
                <c:pt idx="11841">
                  <c:v>523</c:v>
                </c:pt>
                <c:pt idx="11842">
                  <c:v>502</c:v>
                </c:pt>
                <c:pt idx="11843">
                  <c:v>518</c:v>
                </c:pt>
                <c:pt idx="11844">
                  <c:v>527</c:v>
                </c:pt>
                <c:pt idx="11845">
                  <c:v>530</c:v>
                </c:pt>
                <c:pt idx="11846">
                  <c:v>523</c:v>
                </c:pt>
                <c:pt idx="11847">
                  <c:v>502</c:v>
                </c:pt>
                <c:pt idx="11848">
                  <c:v>527</c:v>
                </c:pt>
                <c:pt idx="11849">
                  <c:v>523</c:v>
                </c:pt>
                <c:pt idx="11850">
                  <c:v>527</c:v>
                </c:pt>
                <c:pt idx="11851">
                  <c:v>527</c:v>
                </c:pt>
                <c:pt idx="11852">
                  <c:v>530</c:v>
                </c:pt>
                <c:pt idx="11853">
                  <c:v>527</c:v>
                </c:pt>
                <c:pt idx="11854">
                  <c:v>527</c:v>
                </c:pt>
                <c:pt idx="11855">
                  <c:v>530</c:v>
                </c:pt>
                <c:pt idx="11856">
                  <c:v>527</c:v>
                </c:pt>
                <c:pt idx="11857">
                  <c:v>530</c:v>
                </c:pt>
                <c:pt idx="11858">
                  <c:v>530</c:v>
                </c:pt>
                <c:pt idx="11859">
                  <c:v>518</c:v>
                </c:pt>
                <c:pt idx="11860">
                  <c:v>523</c:v>
                </c:pt>
                <c:pt idx="11861">
                  <c:v>530</c:v>
                </c:pt>
                <c:pt idx="11862">
                  <c:v>523</c:v>
                </c:pt>
                <c:pt idx="11863">
                  <c:v>530</c:v>
                </c:pt>
                <c:pt idx="11864">
                  <c:v>508</c:v>
                </c:pt>
                <c:pt idx="11865">
                  <c:v>523</c:v>
                </c:pt>
                <c:pt idx="11866">
                  <c:v>523</c:v>
                </c:pt>
                <c:pt idx="11867">
                  <c:v>523</c:v>
                </c:pt>
                <c:pt idx="11868">
                  <c:v>539</c:v>
                </c:pt>
                <c:pt idx="11869">
                  <c:v>508</c:v>
                </c:pt>
                <c:pt idx="11870">
                  <c:v>523</c:v>
                </c:pt>
                <c:pt idx="11871">
                  <c:v>508</c:v>
                </c:pt>
                <c:pt idx="11872">
                  <c:v>530</c:v>
                </c:pt>
                <c:pt idx="11873">
                  <c:v>523</c:v>
                </c:pt>
                <c:pt idx="11874">
                  <c:v>530</c:v>
                </c:pt>
                <c:pt idx="11875">
                  <c:v>527</c:v>
                </c:pt>
                <c:pt idx="11876">
                  <c:v>502</c:v>
                </c:pt>
                <c:pt idx="11877">
                  <c:v>500</c:v>
                </c:pt>
                <c:pt idx="11878">
                  <c:v>508</c:v>
                </c:pt>
                <c:pt idx="11879">
                  <c:v>523</c:v>
                </c:pt>
                <c:pt idx="11880">
                  <c:v>491</c:v>
                </c:pt>
                <c:pt idx="11881">
                  <c:v>481</c:v>
                </c:pt>
                <c:pt idx="11882">
                  <c:v>483</c:v>
                </c:pt>
                <c:pt idx="11883">
                  <c:v>491</c:v>
                </c:pt>
                <c:pt idx="11884">
                  <c:v>473</c:v>
                </c:pt>
                <c:pt idx="11885">
                  <c:v>481</c:v>
                </c:pt>
                <c:pt idx="11886">
                  <c:v>463</c:v>
                </c:pt>
                <c:pt idx="11887">
                  <c:v>463</c:v>
                </c:pt>
                <c:pt idx="11888">
                  <c:v>459</c:v>
                </c:pt>
                <c:pt idx="11889">
                  <c:v>463</c:v>
                </c:pt>
                <c:pt idx="11890">
                  <c:v>459</c:v>
                </c:pt>
                <c:pt idx="11891">
                  <c:v>451</c:v>
                </c:pt>
                <c:pt idx="11892">
                  <c:v>451</c:v>
                </c:pt>
                <c:pt idx="11893">
                  <c:v>434</c:v>
                </c:pt>
                <c:pt idx="11894">
                  <c:v>447</c:v>
                </c:pt>
                <c:pt idx="11895">
                  <c:v>451</c:v>
                </c:pt>
                <c:pt idx="11896">
                  <c:v>454</c:v>
                </c:pt>
                <c:pt idx="11897">
                  <c:v>447</c:v>
                </c:pt>
                <c:pt idx="11898">
                  <c:v>444</c:v>
                </c:pt>
                <c:pt idx="11899">
                  <c:v>447</c:v>
                </c:pt>
                <c:pt idx="11900">
                  <c:v>444</c:v>
                </c:pt>
                <c:pt idx="11901">
                  <c:v>438</c:v>
                </c:pt>
                <c:pt idx="11902">
                  <c:v>451</c:v>
                </c:pt>
                <c:pt idx="11903">
                  <c:v>447</c:v>
                </c:pt>
                <c:pt idx="11904">
                  <c:v>444</c:v>
                </c:pt>
                <c:pt idx="11905">
                  <c:v>447</c:v>
                </c:pt>
                <c:pt idx="11906">
                  <c:v>444</c:v>
                </c:pt>
                <c:pt idx="11907">
                  <c:v>438</c:v>
                </c:pt>
                <c:pt idx="11908">
                  <c:v>434</c:v>
                </c:pt>
                <c:pt idx="11909">
                  <c:v>447</c:v>
                </c:pt>
                <c:pt idx="11910">
                  <c:v>434</c:v>
                </c:pt>
                <c:pt idx="11911">
                  <c:v>451</c:v>
                </c:pt>
                <c:pt idx="11912">
                  <c:v>447</c:v>
                </c:pt>
                <c:pt idx="11913">
                  <c:v>466</c:v>
                </c:pt>
                <c:pt idx="11914">
                  <c:v>451</c:v>
                </c:pt>
                <c:pt idx="11915">
                  <c:v>438</c:v>
                </c:pt>
                <c:pt idx="11916">
                  <c:v>454</c:v>
                </c:pt>
                <c:pt idx="11917">
                  <c:v>454</c:v>
                </c:pt>
                <c:pt idx="11918">
                  <c:v>463</c:v>
                </c:pt>
                <c:pt idx="11919">
                  <c:v>459</c:v>
                </c:pt>
                <c:pt idx="11920">
                  <c:v>459</c:v>
                </c:pt>
                <c:pt idx="11921">
                  <c:v>451</c:v>
                </c:pt>
                <c:pt idx="11922">
                  <c:v>459</c:v>
                </c:pt>
                <c:pt idx="11923">
                  <c:v>459</c:v>
                </c:pt>
                <c:pt idx="11924">
                  <c:v>459</c:v>
                </c:pt>
                <c:pt idx="11925">
                  <c:v>459</c:v>
                </c:pt>
                <c:pt idx="11926">
                  <c:v>463</c:v>
                </c:pt>
                <c:pt idx="11927">
                  <c:v>463</c:v>
                </c:pt>
                <c:pt idx="11928">
                  <c:v>459</c:v>
                </c:pt>
                <c:pt idx="11929">
                  <c:v>459</c:v>
                </c:pt>
                <c:pt idx="11930">
                  <c:v>447</c:v>
                </c:pt>
                <c:pt idx="11931">
                  <c:v>454</c:v>
                </c:pt>
                <c:pt idx="11932">
                  <c:v>438</c:v>
                </c:pt>
                <c:pt idx="11933">
                  <c:v>459</c:v>
                </c:pt>
                <c:pt idx="11934">
                  <c:v>454</c:v>
                </c:pt>
                <c:pt idx="11935">
                  <c:v>454</c:v>
                </c:pt>
                <c:pt idx="11936">
                  <c:v>463</c:v>
                </c:pt>
                <c:pt idx="11937">
                  <c:v>444</c:v>
                </c:pt>
                <c:pt idx="11938">
                  <c:v>459</c:v>
                </c:pt>
                <c:pt idx="11939">
                  <c:v>459</c:v>
                </c:pt>
                <c:pt idx="11940">
                  <c:v>463</c:v>
                </c:pt>
                <c:pt idx="11941">
                  <c:v>454</c:v>
                </c:pt>
                <c:pt idx="11942">
                  <c:v>447</c:v>
                </c:pt>
                <c:pt idx="11943">
                  <c:v>459</c:v>
                </c:pt>
                <c:pt idx="11944">
                  <c:v>463</c:v>
                </c:pt>
                <c:pt idx="11945">
                  <c:v>454</c:v>
                </c:pt>
                <c:pt idx="11946">
                  <c:v>466</c:v>
                </c:pt>
                <c:pt idx="11947">
                  <c:v>466</c:v>
                </c:pt>
                <c:pt idx="11948">
                  <c:v>454</c:v>
                </c:pt>
                <c:pt idx="11949">
                  <c:v>459</c:v>
                </c:pt>
                <c:pt idx="11950">
                  <c:v>466</c:v>
                </c:pt>
                <c:pt idx="11951">
                  <c:v>473</c:v>
                </c:pt>
                <c:pt idx="11952">
                  <c:v>463</c:v>
                </c:pt>
                <c:pt idx="11953">
                  <c:v>466</c:v>
                </c:pt>
                <c:pt idx="11954">
                  <c:v>451</c:v>
                </c:pt>
                <c:pt idx="11955">
                  <c:v>463</c:v>
                </c:pt>
                <c:pt idx="11956">
                  <c:v>466</c:v>
                </c:pt>
                <c:pt idx="11957">
                  <c:v>473</c:v>
                </c:pt>
                <c:pt idx="11958">
                  <c:v>481</c:v>
                </c:pt>
                <c:pt idx="11959">
                  <c:v>454</c:v>
                </c:pt>
                <c:pt idx="11960">
                  <c:v>459</c:v>
                </c:pt>
                <c:pt idx="11961">
                  <c:v>459</c:v>
                </c:pt>
                <c:pt idx="11962">
                  <c:v>466</c:v>
                </c:pt>
                <c:pt idx="11963">
                  <c:v>466</c:v>
                </c:pt>
                <c:pt idx="11964">
                  <c:v>466</c:v>
                </c:pt>
                <c:pt idx="11965">
                  <c:v>463</c:v>
                </c:pt>
                <c:pt idx="11966">
                  <c:v>459</c:v>
                </c:pt>
                <c:pt idx="11967">
                  <c:v>463</c:v>
                </c:pt>
                <c:pt idx="11968">
                  <c:v>473</c:v>
                </c:pt>
                <c:pt idx="11969">
                  <c:v>463</c:v>
                </c:pt>
                <c:pt idx="11970">
                  <c:v>473</c:v>
                </c:pt>
                <c:pt idx="11971">
                  <c:v>463</c:v>
                </c:pt>
                <c:pt idx="11972">
                  <c:v>459</c:v>
                </c:pt>
                <c:pt idx="11973">
                  <c:v>476</c:v>
                </c:pt>
                <c:pt idx="11974">
                  <c:v>473</c:v>
                </c:pt>
                <c:pt idx="11975">
                  <c:v>473</c:v>
                </c:pt>
                <c:pt idx="11976">
                  <c:v>459</c:v>
                </c:pt>
                <c:pt idx="11977">
                  <c:v>473</c:v>
                </c:pt>
                <c:pt idx="11978">
                  <c:v>466</c:v>
                </c:pt>
                <c:pt idx="11979">
                  <c:v>476</c:v>
                </c:pt>
                <c:pt idx="11980">
                  <c:v>476</c:v>
                </c:pt>
                <c:pt idx="11981">
                  <c:v>500</c:v>
                </c:pt>
                <c:pt idx="11982">
                  <c:v>476</c:v>
                </c:pt>
                <c:pt idx="11983">
                  <c:v>459</c:v>
                </c:pt>
                <c:pt idx="11984">
                  <c:v>476</c:v>
                </c:pt>
                <c:pt idx="11985">
                  <c:v>476</c:v>
                </c:pt>
                <c:pt idx="11986">
                  <c:v>476</c:v>
                </c:pt>
                <c:pt idx="11987">
                  <c:v>481</c:v>
                </c:pt>
                <c:pt idx="11988">
                  <c:v>473</c:v>
                </c:pt>
                <c:pt idx="11989">
                  <c:v>476</c:v>
                </c:pt>
                <c:pt idx="11990">
                  <c:v>486</c:v>
                </c:pt>
                <c:pt idx="11991">
                  <c:v>481</c:v>
                </c:pt>
                <c:pt idx="11992">
                  <c:v>481</c:v>
                </c:pt>
                <c:pt idx="11993">
                  <c:v>481</c:v>
                </c:pt>
                <c:pt idx="11994">
                  <c:v>476</c:v>
                </c:pt>
                <c:pt idx="11995">
                  <c:v>476</c:v>
                </c:pt>
                <c:pt idx="11996">
                  <c:v>476</c:v>
                </c:pt>
                <c:pt idx="11997">
                  <c:v>476</c:v>
                </c:pt>
                <c:pt idx="11998">
                  <c:v>473</c:v>
                </c:pt>
                <c:pt idx="11999">
                  <c:v>473</c:v>
                </c:pt>
                <c:pt idx="12000">
                  <c:v>463</c:v>
                </c:pt>
                <c:pt idx="12001">
                  <c:v>483</c:v>
                </c:pt>
                <c:pt idx="12002">
                  <c:v>481</c:v>
                </c:pt>
                <c:pt idx="12003">
                  <c:v>476</c:v>
                </c:pt>
                <c:pt idx="12004">
                  <c:v>491</c:v>
                </c:pt>
                <c:pt idx="12005">
                  <c:v>481</c:v>
                </c:pt>
                <c:pt idx="12006">
                  <c:v>486</c:v>
                </c:pt>
                <c:pt idx="12007">
                  <c:v>481</c:v>
                </c:pt>
                <c:pt idx="12008">
                  <c:v>486</c:v>
                </c:pt>
                <c:pt idx="12009">
                  <c:v>481</c:v>
                </c:pt>
                <c:pt idx="12010">
                  <c:v>483</c:v>
                </c:pt>
                <c:pt idx="12011">
                  <c:v>483</c:v>
                </c:pt>
                <c:pt idx="12012">
                  <c:v>486</c:v>
                </c:pt>
                <c:pt idx="12013">
                  <c:v>481</c:v>
                </c:pt>
                <c:pt idx="12014">
                  <c:v>483</c:v>
                </c:pt>
                <c:pt idx="12015">
                  <c:v>491</c:v>
                </c:pt>
                <c:pt idx="12016">
                  <c:v>486</c:v>
                </c:pt>
                <c:pt idx="12017">
                  <c:v>486</c:v>
                </c:pt>
                <c:pt idx="12018">
                  <c:v>481</c:v>
                </c:pt>
                <c:pt idx="12019">
                  <c:v>481</c:v>
                </c:pt>
                <c:pt idx="12020">
                  <c:v>466</c:v>
                </c:pt>
                <c:pt idx="12021">
                  <c:v>481</c:v>
                </c:pt>
                <c:pt idx="12022">
                  <c:v>463</c:v>
                </c:pt>
                <c:pt idx="12023">
                  <c:v>473</c:v>
                </c:pt>
                <c:pt idx="12024">
                  <c:v>476</c:v>
                </c:pt>
                <c:pt idx="12025">
                  <c:v>476</c:v>
                </c:pt>
                <c:pt idx="12026">
                  <c:v>466</c:v>
                </c:pt>
                <c:pt idx="12027">
                  <c:v>459</c:v>
                </c:pt>
                <c:pt idx="12028">
                  <c:v>473</c:v>
                </c:pt>
                <c:pt idx="12029">
                  <c:v>466</c:v>
                </c:pt>
                <c:pt idx="12030">
                  <c:v>476</c:v>
                </c:pt>
                <c:pt idx="12031">
                  <c:v>466</c:v>
                </c:pt>
                <c:pt idx="12032">
                  <c:v>466</c:v>
                </c:pt>
                <c:pt idx="12033">
                  <c:v>454</c:v>
                </c:pt>
                <c:pt idx="12034">
                  <c:v>444</c:v>
                </c:pt>
                <c:pt idx="12035">
                  <c:v>620</c:v>
                </c:pt>
                <c:pt idx="12036">
                  <c:v>447</c:v>
                </c:pt>
                <c:pt idx="12037">
                  <c:v>434</c:v>
                </c:pt>
                <c:pt idx="12038">
                  <c:v>444</c:v>
                </c:pt>
                <c:pt idx="12039">
                  <c:v>438</c:v>
                </c:pt>
                <c:pt idx="12040">
                  <c:v>444</c:v>
                </c:pt>
                <c:pt idx="12041">
                  <c:v>447</c:v>
                </c:pt>
                <c:pt idx="12042">
                  <c:v>444</c:v>
                </c:pt>
                <c:pt idx="12043">
                  <c:v>447</c:v>
                </c:pt>
                <c:pt idx="12044">
                  <c:v>438</c:v>
                </c:pt>
                <c:pt idx="12045">
                  <c:v>451</c:v>
                </c:pt>
                <c:pt idx="12046">
                  <c:v>438</c:v>
                </c:pt>
                <c:pt idx="12047">
                  <c:v>451</c:v>
                </c:pt>
                <c:pt idx="12048">
                  <c:v>447</c:v>
                </c:pt>
                <c:pt idx="12049">
                  <c:v>459</c:v>
                </c:pt>
                <c:pt idx="12050">
                  <c:v>447</c:v>
                </c:pt>
                <c:pt idx="12051">
                  <c:v>432</c:v>
                </c:pt>
                <c:pt idx="12052">
                  <c:v>454</c:v>
                </c:pt>
                <c:pt idx="12053">
                  <c:v>451</c:v>
                </c:pt>
                <c:pt idx="12054">
                  <c:v>454</c:v>
                </c:pt>
                <c:pt idx="12055">
                  <c:v>454</c:v>
                </c:pt>
                <c:pt idx="12056">
                  <c:v>447</c:v>
                </c:pt>
                <c:pt idx="12057">
                  <c:v>451</c:v>
                </c:pt>
                <c:pt idx="12058">
                  <c:v>451</c:v>
                </c:pt>
                <c:pt idx="12059">
                  <c:v>451</c:v>
                </c:pt>
                <c:pt idx="12060">
                  <c:v>451</c:v>
                </c:pt>
                <c:pt idx="12061">
                  <c:v>454</c:v>
                </c:pt>
                <c:pt idx="12062">
                  <c:v>454</c:v>
                </c:pt>
                <c:pt idx="12063">
                  <c:v>447</c:v>
                </c:pt>
                <c:pt idx="12064">
                  <c:v>451</c:v>
                </c:pt>
                <c:pt idx="12065">
                  <c:v>454</c:v>
                </c:pt>
                <c:pt idx="12066">
                  <c:v>451</c:v>
                </c:pt>
                <c:pt idx="12067">
                  <c:v>463</c:v>
                </c:pt>
                <c:pt idx="12068">
                  <c:v>451</c:v>
                </c:pt>
                <c:pt idx="12069">
                  <c:v>463</c:v>
                </c:pt>
                <c:pt idx="12070">
                  <c:v>447</c:v>
                </c:pt>
                <c:pt idx="12071">
                  <c:v>451</c:v>
                </c:pt>
                <c:pt idx="12072">
                  <c:v>466</c:v>
                </c:pt>
                <c:pt idx="12073">
                  <c:v>459</c:v>
                </c:pt>
                <c:pt idx="12074">
                  <c:v>466</c:v>
                </c:pt>
                <c:pt idx="12075">
                  <c:v>454</c:v>
                </c:pt>
                <c:pt idx="12076">
                  <c:v>459</c:v>
                </c:pt>
                <c:pt idx="12077">
                  <c:v>451</c:v>
                </c:pt>
                <c:pt idx="12078">
                  <c:v>451</c:v>
                </c:pt>
                <c:pt idx="12079">
                  <c:v>454</c:v>
                </c:pt>
                <c:pt idx="12080">
                  <c:v>459</c:v>
                </c:pt>
                <c:pt idx="12081">
                  <c:v>454</c:v>
                </c:pt>
                <c:pt idx="12082">
                  <c:v>454</c:v>
                </c:pt>
                <c:pt idx="12083">
                  <c:v>463</c:v>
                </c:pt>
                <c:pt idx="12084">
                  <c:v>454</c:v>
                </c:pt>
                <c:pt idx="12085">
                  <c:v>463</c:v>
                </c:pt>
                <c:pt idx="12086">
                  <c:v>459</c:v>
                </c:pt>
                <c:pt idx="12087">
                  <c:v>454</c:v>
                </c:pt>
                <c:pt idx="12088">
                  <c:v>454</c:v>
                </c:pt>
                <c:pt idx="12089">
                  <c:v>463</c:v>
                </c:pt>
                <c:pt idx="12090">
                  <c:v>459</c:v>
                </c:pt>
                <c:pt idx="12091">
                  <c:v>473</c:v>
                </c:pt>
                <c:pt idx="12092">
                  <c:v>454</c:v>
                </c:pt>
                <c:pt idx="12093">
                  <c:v>473</c:v>
                </c:pt>
                <c:pt idx="12094">
                  <c:v>481</c:v>
                </c:pt>
                <c:pt idx="12095">
                  <c:v>466</c:v>
                </c:pt>
                <c:pt idx="12096">
                  <c:v>473</c:v>
                </c:pt>
                <c:pt idx="12097">
                  <c:v>463</c:v>
                </c:pt>
                <c:pt idx="12098">
                  <c:v>463</c:v>
                </c:pt>
                <c:pt idx="12099">
                  <c:v>447</c:v>
                </c:pt>
                <c:pt idx="12100">
                  <c:v>459</c:v>
                </c:pt>
                <c:pt idx="12101">
                  <c:v>459</c:v>
                </c:pt>
                <c:pt idx="12102">
                  <c:v>463</c:v>
                </c:pt>
                <c:pt idx="12103">
                  <c:v>463</c:v>
                </c:pt>
                <c:pt idx="12104">
                  <c:v>454</c:v>
                </c:pt>
                <c:pt idx="12105">
                  <c:v>454</c:v>
                </c:pt>
                <c:pt idx="12106">
                  <c:v>466</c:v>
                </c:pt>
                <c:pt idx="12107">
                  <c:v>466</c:v>
                </c:pt>
                <c:pt idx="12108">
                  <c:v>463</c:v>
                </c:pt>
                <c:pt idx="12109">
                  <c:v>454</c:v>
                </c:pt>
                <c:pt idx="12110">
                  <c:v>463</c:v>
                </c:pt>
                <c:pt idx="12111">
                  <c:v>466</c:v>
                </c:pt>
                <c:pt idx="12112">
                  <c:v>463</c:v>
                </c:pt>
                <c:pt idx="12113">
                  <c:v>473</c:v>
                </c:pt>
                <c:pt idx="12114">
                  <c:v>463</c:v>
                </c:pt>
                <c:pt idx="12115">
                  <c:v>473</c:v>
                </c:pt>
                <c:pt idx="12116">
                  <c:v>454</c:v>
                </c:pt>
                <c:pt idx="12117">
                  <c:v>483</c:v>
                </c:pt>
                <c:pt idx="12118">
                  <c:v>481</c:v>
                </c:pt>
                <c:pt idx="12119">
                  <c:v>466</c:v>
                </c:pt>
                <c:pt idx="12120">
                  <c:v>466</c:v>
                </c:pt>
                <c:pt idx="12121">
                  <c:v>454</c:v>
                </c:pt>
                <c:pt idx="12122">
                  <c:v>473</c:v>
                </c:pt>
                <c:pt idx="12123">
                  <c:v>476</c:v>
                </c:pt>
                <c:pt idx="12124">
                  <c:v>473</c:v>
                </c:pt>
                <c:pt idx="12125">
                  <c:v>459</c:v>
                </c:pt>
                <c:pt idx="12126">
                  <c:v>451</c:v>
                </c:pt>
                <c:pt idx="12127">
                  <c:v>463</c:v>
                </c:pt>
                <c:pt idx="12128">
                  <c:v>459</c:v>
                </c:pt>
                <c:pt idx="12129">
                  <c:v>447</c:v>
                </c:pt>
                <c:pt idx="12130">
                  <c:v>447</c:v>
                </c:pt>
                <c:pt idx="12131">
                  <c:v>454</c:v>
                </c:pt>
                <c:pt idx="12132">
                  <c:v>454</c:v>
                </c:pt>
                <c:pt idx="12133">
                  <c:v>459</c:v>
                </c:pt>
                <c:pt idx="12134">
                  <c:v>451</c:v>
                </c:pt>
                <c:pt idx="12135">
                  <c:v>466</c:v>
                </c:pt>
                <c:pt idx="12136">
                  <c:v>451</c:v>
                </c:pt>
                <c:pt idx="12137">
                  <c:v>466</c:v>
                </c:pt>
                <c:pt idx="12138">
                  <c:v>451</c:v>
                </c:pt>
                <c:pt idx="12139">
                  <c:v>459</c:v>
                </c:pt>
                <c:pt idx="12140">
                  <c:v>473</c:v>
                </c:pt>
                <c:pt idx="12141">
                  <c:v>463</c:v>
                </c:pt>
                <c:pt idx="12142">
                  <c:v>463</c:v>
                </c:pt>
                <c:pt idx="12143">
                  <c:v>451</c:v>
                </c:pt>
                <c:pt idx="12144">
                  <c:v>473</c:v>
                </c:pt>
                <c:pt idx="12145">
                  <c:v>466</c:v>
                </c:pt>
                <c:pt idx="12146">
                  <c:v>459</c:v>
                </c:pt>
                <c:pt idx="12147">
                  <c:v>463</c:v>
                </c:pt>
                <c:pt idx="12148">
                  <c:v>454</c:v>
                </c:pt>
                <c:pt idx="12149">
                  <c:v>463</c:v>
                </c:pt>
                <c:pt idx="12150">
                  <c:v>463</c:v>
                </c:pt>
                <c:pt idx="12151">
                  <c:v>459</c:v>
                </c:pt>
                <c:pt idx="12152">
                  <c:v>454</c:v>
                </c:pt>
                <c:pt idx="12153">
                  <c:v>434</c:v>
                </c:pt>
                <c:pt idx="12154">
                  <c:v>444</c:v>
                </c:pt>
                <c:pt idx="12155">
                  <c:v>444</c:v>
                </c:pt>
                <c:pt idx="12156">
                  <c:v>434</c:v>
                </c:pt>
                <c:pt idx="12157">
                  <c:v>447</c:v>
                </c:pt>
                <c:pt idx="12158">
                  <c:v>432</c:v>
                </c:pt>
                <c:pt idx="12159">
                  <c:v>438</c:v>
                </c:pt>
                <c:pt idx="12160">
                  <c:v>434</c:v>
                </c:pt>
                <c:pt idx="12161">
                  <c:v>447</c:v>
                </c:pt>
                <c:pt idx="12162">
                  <c:v>447</c:v>
                </c:pt>
                <c:pt idx="12163">
                  <c:v>438</c:v>
                </c:pt>
                <c:pt idx="12164">
                  <c:v>451</c:v>
                </c:pt>
                <c:pt idx="12165">
                  <c:v>451</c:v>
                </c:pt>
                <c:pt idx="12166">
                  <c:v>451</c:v>
                </c:pt>
                <c:pt idx="12167">
                  <c:v>454</c:v>
                </c:pt>
                <c:pt idx="12168">
                  <c:v>447</c:v>
                </c:pt>
                <c:pt idx="12169">
                  <c:v>454</c:v>
                </c:pt>
                <c:pt idx="12170">
                  <c:v>463</c:v>
                </c:pt>
                <c:pt idx="12171">
                  <c:v>463</c:v>
                </c:pt>
                <c:pt idx="12172">
                  <c:v>463</c:v>
                </c:pt>
                <c:pt idx="12173">
                  <c:v>454</c:v>
                </c:pt>
                <c:pt idx="12174">
                  <c:v>476</c:v>
                </c:pt>
                <c:pt idx="12175">
                  <c:v>473</c:v>
                </c:pt>
                <c:pt idx="12176">
                  <c:v>463</c:v>
                </c:pt>
                <c:pt idx="12177">
                  <c:v>473</c:v>
                </c:pt>
                <c:pt idx="12178">
                  <c:v>473</c:v>
                </c:pt>
                <c:pt idx="12179">
                  <c:v>466</c:v>
                </c:pt>
                <c:pt idx="12180">
                  <c:v>466</c:v>
                </c:pt>
                <c:pt idx="12181">
                  <c:v>473</c:v>
                </c:pt>
                <c:pt idx="12182">
                  <c:v>466</c:v>
                </c:pt>
                <c:pt idx="12183">
                  <c:v>466</c:v>
                </c:pt>
                <c:pt idx="12184">
                  <c:v>463</c:v>
                </c:pt>
                <c:pt idx="12185">
                  <c:v>473</c:v>
                </c:pt>
                <c:pt idx="12186">
                  <c:v>463</c:v>
                </c:pt>
                <c:pt idx="12187">
                  <c:v>466</c:v>
                </c:pt>
                <c:pt idx="12188">
                  <c:v>466</c:v>
                </c:pt>
                <c:pt idx="12189">
                  <c:v>463</c:v>
                </c:pt>
                <c:pt idx="12190">
                  <c:v>463</c:v>
                </c:pt>
                <c:pt idx="12191">
                  <c:v>481</c:v>
                </c:pt>
                <c:pt idx="12192">
                  <c:v>476</c:v>
                </c:pt>
                <c:pt idx="12193">
                  <c:v>476</c:v>
                </c:pt>
                <c:pt idx="12194">
                  <c:v>481</c:v>
                </c:pt>
                <c:pt idx="12195">
                  <c:v>476</c:v>
                </c:pt>
                <c:pt idx="12196">
                  <c:v>491</c:v>
                </c:pt>
                <c:pt idx="12197">
                  <c:v>466</c:v>
                </c:pt>
                <c:pt idx="12198">
                  <c:v>473</c:v>
                </c:pt>
                <c:pt idx="12199">
                  <c:v>473</c:v>
                </c:pt>
                <c:pt idx="12200">
                  <c:v>473</c:v>
                </c:pt>
                <c:pt idx="12201">
                  <c:v>481</c:v>
                </c:pt>
                <c:pt idx="12202">
                  <c:v>473</c:v>
                </c:pt>
                <c:pt idx="12203">
                  <c:v>481</c:v>
                </c:pt>
                <c:pt idx="12204">
                  <c:v>476</c:v>
                </c:pt>
                <c:pt idx="12205">
                  <c:v>483</c:v>
                </c:pt>
                <c:pt idx="12206">
                  <c:v>483</c:v>
                </c:pt>
                <c:pt idx="12207">
                  <c:v>500</c:v>
                </c:pt>
                <c:pt idx="12208">
                  <c:v>491</c:v>
                </c:pt>
                <c:pt idx="12209">
                  <c:v>481</c:v>
                </c:pt>
                <c:pt idx="12210">
                  <c:v>486</c:v>
                </c:pt>
                <c:pt idx="12211">
                  <c:v>483</c:v>
                </c:pt>
                <c:pt idx="12212">
                  <c:v>491</c:v>
                </c:pt>
                <c:pt idx="12213">
                  <c:v>481</c:v>
                </c:pt>
                <c:pt idx="12214">
                  <c:v>476</c:v>
                </c:pt>
                <c:pt idx="12215">
                  <c:v>483</c:v>
                </c:pt>
                <c:pt idx="12216">
                  <c:v>483</c:v>
                </c:pt>
                <c:pt idx="12217">
                  <c:v>476</c:v>
                </c:pt>
                <c:pt idx="12218">
                  <c:v>473</c:v>
                </c:pt>
                <c:pt idx="12219">
                  <c:v>463</c:v>
                </c:pt>
                <c:pt idx="12220">
                  <c:v>459</c:v>
                </c:pt>
                <c:pt idx="12221">
                  <c:v>463</c:v>
                </c:pt>
                <c:pt idx="12222">
                  <c:v>447</c:v>
                </c:pt>
                <c:pt idx="12223">
                  <c:v>447</c:v>
                </c:pt>
                <c:pt idx="12224">
                  <c:v>432</c:v>
                </c:pt>
                <c:pt idx="12225">
                  <c:v>447</c:v>
                </c:pt>
                <c:pt idx="12226">
                  <c:v>432</c:v>
                </c:pt>
                <c:pt idx="12227">
                  <c:v>438</c:v>
                </c:pt>
                <c:pt idx="12228">
                  <c:v>426</c:v>
                </c:pt>
                <c:pt idx="12229">
                  <c:v>426</c:v>
                </c:pt>
                <c:pt idx="12230">
                  <c:v>434</c:v>
                </c:pt>
                <c:pt idx="12231">
                  <c:v>418</c:v>
                </c:pt>
                <c:pt idx="12232">
                  <c:v>444</c:v>
                </c:pt>
                <c:pt idx="12233">
                  <c:v>432</c:v>
                </c:pt>
                <c:pt idx="12234">
                  <c:v>438</c:v>
                </c:pt>
                <c:pt idx="12235">
                  <c:v>434</c:v>
                </c:pt>
                <c:pt idx="12236">
                  <c:v>434</c:v>
                </c:pt>
                <c:pt idx="12237">
                  <c:v>432</c:v>
                </c:pt>
                <c:pt idx="12238">
                  <c:v>418</c:v>
                </c:pt>
                <c:pt idx="12239">
                  <c:v>423</c:v>
                </c:pt>
                <c:pt idx="12240">
                  <c:v>426</c:v>
                </c:pt>
                <c:pt idx="12241">
                  <c:v>432</c:v>
                </c:pt>
                <c:pt idx="12242">
                  <c:v>432</c:v>
                </c:pt>
                <c:pt idx="12243">
                  <c:v>423</c:v>
                </c:pt>
                <c:pt idx="12244">
                  <c:v>418</c:v>
                </c:pt>
                <c:pt idx="12245">
                  <c:v>423</c:v>
                </c:pt>
                <c:pt idx="12246">
                  <c:v>418</c:v>
                </c:pt>
                <c:pt idx="12247">
                  <c:v>418</c:v>
                </c:pt>
                <c:pt idx="12248">
                  <c:v>400</c:v>
                </c:pt>
                <c:pt idx="12249">
                  <c:v>410</c:v>
                </c:pt>
                <c:pt idx="12250">
                  <c:v>402</c:v>
                </c:pt>
                <c:pt idx="12251">
                  <c:v>402</c:v>
                </c:pt>
                <c:pt idx="12252">
                  <c:v>400</c:v>
                </c:pt>
                <c:pt idx="12253">
                  <c:v>407</c:v>
                </c:pt>
                <c:pt idx="12254">
                  <c:v>402</c:v>
                </c:pt>
                <c:pt idx="12255">
                  <c:v>400</c:v>
                </c:pt>
                <c:pt idx="12256">
                  <c:v>417</c:v>
                </c:pt>
                <c:pt idx="12257">
                  <c:v>409</c:v>
                </c:pt>
                <c:pt idx="12258">
                  <c:v>414</c:v>
                </c:pt>
                <c:pt idx="12259">
                  <c:v>414</c:v>
                </c:pt>
                <c:pt idx="12260">
                  <c:v>407</c:v>
                </c:pt>
                <c:pt idx="12261">
                  <c:v>409</c:v>
                </c:pt>
                <c:pt idx="12262">
                  <c:v>414</c:v>
                </c:pt>
                <c:pt idx="12263">
                  <c:v>407</c:v>
                </c:pt>
                <c:pt idx="12264">
                  <c:v>414</c:v>
                </c:pt>
                <c:pt idx="12265">
                  <c:v>403</c:v>
                </c:pt>
                <c:pt idx="12266">
                  <c:v>407</c:v>
                </c:pt>
                <c:pt idx="12267">
                  <c:v>414</c:v>
                </c:pt>
                <c:pt idx="12268">
                  <c:v>409</c:v>
                </c:pt>
                <c:pt idx="12269">
                  <c:v>414</c:v>
                </c:pt>
                <c:pt idx="12270">
                  <c:v>417</c:v>
                </c:pt>
                <c:pt idx="12271">
                  <c:v>414</c:v>
                </c:pt>
                <c:pt idx="12272">
                  <c:v>407</c:v>
                </c:pt>
                <c:pt idx="12273">
                  <c:v>423</c:v>
                </c:pt>
                <c:pt idx="12274">
                  <c:v>421</c:v>
                </c:pt>
                <c:pt idx="12275">
                  <c:v>444</c:v>
                </c:pt>
                <c:pt idx="12276">
                  <c:v>423</c:v>
                </c:pt>
                <c:pt idx="12277">
                  <c:v>417</c:v>
                </c:pt>
                <c:pt idx="12278">
                  <c:v>421</c:v>
                </c:pt>
                <c:pt idx="12279">
                  <c:v>414</c:v>
                </c:pt>
                <c:pt idx="12280">
                  <c:v>414</c:v>
                </c:pt>
                <c:pt idx="12281">
                  <c:v>409</c:v>
                </c:pt>
                <c:pt idx="12282">
                  <c:v>414</c:v>
                </c:pt>
                <c:pt idx="12283">
                  <c:v>417</c:v>
                </c:pt>
                <c:pt idx="12284">
                  <c:v>421</c:v>
                </c:pt>
                <c:pt idx="12285">
                  <c:v>417</c:v>
                </c:pt>
                <c:pt idx="12286">
                  <c:v>434</c:v>
                </c:pt>
                <c:pt idx="12287">
                  <c:v>434</c:v>
                </c:pt>
                <c:pt idx="12288">
                  <c:v>434</c:v>
                </c:pt>
                <c:pt idx="12289">
                  <c:v>438</c:v>
                </c:pt>
                <c:pt idx="12290">
                  <c:v>438</c:v>
                </c:pt>
                <c:pt idx="12291">
                  <c:v>434</c:v>
                </c:pt>
                <c:pt idx="12292">
                  <c:v>434</c:v>
                </c:pt>
                <c:pt idx="12293">
                  <c:v>442</c:v>
                </c:pt>
                <c:pt idx="12294">
                  <c:v>427</c:v>
                </c:pt>
                <c:pt idx="12295">
                  <c:v>442</c:v>
                </c:pt>
                <c:pt idx="12296">
                  <c:v>442</c:v>
                </c:pt>
                <c:pt idx="12297">
                  <c:v>454</c:v>
                </c:pt>
                <c:pt idx="12298">
                  <c:v>454</c:v>
                </c:pt>
                <c:pt idx="12299">
                  <c:v>442</c:v>
                </c:pt>
                <c:pt idx="12300">
                  <c:v>454</c:v>
                </c:pt>
                <c:pt idx="12301">
                  <c:v>447</c:v>
                </c:pt>
                <c:pt idx="12302">
                  <c:v>447</c:v>
                </c:pt>
                <c:pt idx="12303">
                  <c:v>447</c:v>
                </c:pt>
                <c:pt idx="12304">
                  <c:v>444</c:v>
                </c:pt>
                <c:pt idx="12305">
                  <c:v>438</c:v>
                </c:pt>
                <c:pt idx="12306">
                  <c:v>423</c:v>
                </c:pt>
                <c:pt idx="12307">
                  <c:v>438</c:v>
                </c:pt>
                <c:pt idx="12308">
                  <c:v>442</c:v>
                </c:pt>
                <c:pt idx="12309">
                  <c:v>444</c:v>
                </c:pt>
                <c:pt idx="12310">
                  <c:v>442</c:v>
                </c:pt>
                <c:pt idx="12311">
                  <c:v>444</c:v>
                </c:pt>
                <c:pt idx="12312">
                  <c:v>442</c:v>
                </c:pt>
                <c:pt idx="12313">
                  <c:v>444</c:v>
                </c:pt>
                <c:pt idx="12314">
                  <c:v>447</c:v>
                </c:pt>
                <c:pt idx="12315">
                  <c:v>447</c:v>
                </c:pt>
                <c:pt idx="12316">
                  <c:v>444</c:v>
                </c:pt>
                <c:pt idx="12317">
                  <c:v>447</c:v>
                </c:pt>
                <c:pt idx="12318">
                  <c:v>442</c:v>
                </c:pt>
                <c:pt idx="12319">
                  <c:v>447</c:v>
                </c:pt>
                <c:pt idx="12320">
                  <c:v>463</c:v>
                </c:pt>
                <c:pt idx="12321">
                  <c:v>434</c:v>
                </c:pt>
                <c:pt idx="12322">
                  <c:v>423</c:v>
                </c:pt>
                <c:pt idx="12323">
                  <c:v>414</c:v>
                </c:pt>
                <c:pt idx="12324">
                  <c:v>438</c:v>
                </c:pt>
                <c:pt idx="12325">
                  <c:v>427</c:v>
                </c:pt>
                <c:pt idx="12326">
                  <c:v>434</c:v>
                </c:pt>
                <c:pt idx="12327">
                  <c:v>434</c:v>
                </c:pt>
                <c:pt idx="12328">
                  <c:v>438</c:v>
                </c:pt>
                <c:pt idx="12329">
                  <c:v>444</c:v>
                </c:pt>
                <c:pt idx="12330">
                  <c:v>444</c:v>
                </c:pt>
                <c:pt idx="12331">
                  <c:v>442</c:v>
                </c:pt>
                <c:pt idx="12332">
                  <c:v>442</c:v>
                </c:pt>
                <c:pt idx="12333">
                  <c:v>444</c:v>
                </c:pt>
                <c:pt idx="12334">
                  <c:v>454</c:v>
                </c:pt>
                <c:pt idx="12335">
                  <c:v>454</c:v>
                </c:pt>
                <c:pt idx="12336">
                  <c:v>457</c:v>
                </c:pt>
                <c:pt idx="12337">
                  <c:v>470</c:v>
                </c:pt>
                <c:pt idx="12338">
                  <c:v>470</c:v>
                </c:pt>
                <c:pt idx="12339">
                  <c:v>470</c:v>
                </c:pt>
                <c:pt idx="12340">
                  <c:v>463</c:v>
                </c:pt>
                <c:pt idx="12341">
                  <c:v>480</c:v>
                </c:pt>
                <c:pt idx="12342">
                  <c:v>461</c:v>
                </c:pt>
                <c:pt idx="12343">
                  <c:v>470</c:v>
                </c:pt>
                <c:pt idx="12344">
                  <c:v>476</c:v>
                </c:pt>
                <c:pt idx="12345">
                  <c:v>470</c:v>
                </c:pt>
                <c:pt idx="12346">
                  <c:v>470</c:v>
                </c:pt>
                <c:pt idx="12347">
                  <c:v>454</c:v>
                </c:pt>
                <c:pt idx="12348">
                  <c:v>470</c:v>
                </c:pt>
                <c:pt idx="12349">
                  <c:v>457</c:v>
                </c:pt>
                <c:pt idx="12350">
                  <c:v>461</c:v>
                </c:pt>
                <c:pt idx="12351">
                  <c:v>461</c:v>
                </c:pt>
                <c:pt idx="12352">
                  <c:v>470</c:v>
                </c:pt>
                <c:pt idx="12353">
                  <c:v>461</c:v>
                </c:pt>
                <c:pt idx="12354">
                  <c:v>470</c:v>
                </c:pt>
                <c:pt idx="12355">
                  <c:v>470</c:v>
                </c:pt>
                <c:pt idx="12356">
                  <c:v>454</c:v>
                </c:pt>
                <c:pt idx="12357">
                  <c:v>454</c:v>
                </c:pt>
                <c:pt idx="12358">
                  <c:v>457</c:v>
                </c:pt>
                <c:pt idx="12359">
                  <c:v>442</c:v>
                </c:pt>
                <c:pt idx="12360">
                  <c:v>457</c:v>
                </c:pt>
                <c:pt idx="12361">
                  <c:v>470</c:v>
                </c:pt>
                <c:pt idx="12362">
                  <c:v>463</c:v>
                </c:pt>
                <c:pt idx="12363">
                  <c:v>476</c:v>
                </c:pt>
                <c:pt idx="12364">
                  <c:v>461</c:v>
                </c:pt>
                <c:pt idx="12365">
                  <c:v>501</c:v>
                </c:pt>
                <c:pt idx="12366">
                  <c:v>483</c:v>
                </c:pt>
                <c:pt idx="12367">
                  <c:v>480</c:v>
                </c:pt>
                <c:pt idx="12368">
                  <c:v>492</c:v>
                </c:pt>
                <c:pt idx="12369">
                  <c:v>486</c:v>
                </c:pt>
                <c:pt idx="12370">
                  <c:v>483</c:v>
                </c:pt>
                <c:pt idx="12371">
                  <c:v>476</c:v>
                </c:pt>
                <c:pt idx="12372">
                  <c:v>492</c:v>
                </c:pt>
                <c:pt idx="12373">
                  <c:v>483</c:v>
                </c:pt>
                <c:pt idx="12374">
                  <c:v>492</c:v>
                </c:pt>
                <c:pt idx="12375">
                  <c:v>486</c:v>
                </c:pt>
                <c:pt idx="12376">
                  <c:v>492</c:v>
                </c:pt>
                <c:pt idx="12377">
                  <c:v>501</c:v>
                </c:pt>
                <c:pt idx="12378">
                  <c:v>497</c:v>
                </c:pt>
                <c:pt idx="12379">
                  <c:v>505</c:v>
                </c:pt>
                <c:pt idx="12380">
                  <c:v>501</c:v>
                </c:pt>
                <c:pt idx="12381">
                  <c:v>505</c:v>
                </c:pt>
                <c:pt idx="12382">
                  <c:v>515</c:v>
                </c:pt>
                <c:pt idx="12383">
                  <c:v>495</c:v>
                </c:pt>
                <c:pt idx="12384">
                  <c:v>497</c:v>
                </c:pt>
                <c:pt idx="12385">
                  <c:v>505</c:v>
                </c:pt>
                <c:pt idx="12386">
                  <c:v>505</c:v>
                </c:pt>
                <c:pt idx="12387">
                  <c:v>515</c:v>
                </c:pt>
                <c:pt idx="12388">
                  <c:v>501</c:v>
                </c:pt>
                <c:pt idx="12389">
                  <c:v>501</c:v>
                </c:pt>
                <c:pt idx="12390">
                  <c:v>515</c:v>
                </c:pt>
                <c:pt idx="12391">
                  <c:v>515</c:v>
                </c:pt>
                <c:pt idx="12392">
                  <c:v>518</c:v>
                </c:pt>
                <c:pt idx="12393">
                  <c:v>515</c:v>
                </c:pt>
                <c:pt idx="12394">
                  <c:v>515</c:v>
                </c:pt>
                <c:pt idx="12395">
                  <c:v>515</c:v>
                </c:pt>
                <c:pt idx="12396">
                  <c:v>530</c:v>
                </c:pt>
                <c:pt idx="12397">
                  <c:v>515</c:v>
                </c:pt>
                <c:pt idx="12398">
                  <c:v>524</c:v>
                </c:pt>
                <c:pt idx="12399">
                  <c:v>566</c:v>
                </c:pt>
                <c:pt idx="12400">
                  <c:v>534</c:v>
                </c:pt>
                <c:pt idx="12401">
                  <c:v>539</c:v>
                </c:pt>
                <c:pt idx="12402">
                  <c:v>534</c:v>
                </c:pt>
                <c:pt idx="12403">
                  <c:v>534</c:v>
                </c:pt>
                <c:pt idx="12404">
                  <c:v>524</c:v>
                </c:pt>
                <c:pt idx="12405">
                  <c:v>534</c:v>
                </c:pt>
                <c:pt idx="12406">
                  <c:v>524</c:v>
                </c:pt>
                <c:pt idx="12407">
                  <c:v>530</c:v>
                </c:pt>
                <c:pt idx="12408">
                  <c:v>524</c:v>
                </c:pt>
                <c:pt idx="12409">
                  <c:v>534</c:v>
                </c:pt>
                <c:pt idx="12410">
                  <c:v>524</c:v>
                </c:pt>
                <c:pt idx="12411">
                  <c:v>515</c:v>
                </c:pt>
                <c:pt idx="12412">
                  <c:v>515</c:v>
                </c:pt>
                <c:pt idx="12413">
                  <c:v>501</c:v>
                </c:pt>
                <c:pt idx="12414">
                  <c:v>515</c:v>
                </c:pt>
                <c:pt idx="12415">
                  <c:v>497</c:v>
                </c:pt>
                <c:pt idx="12416">
                  <c:v>518</c:v>
                </c:pt>
                <c:pt idx="12417">
                  <c:v>515</c:v>
                </c:pt>
                <c:pt idx="12418">
                  <c:v>515</c:v>
                </c:pt>
                <c:pt idx="12419">
                  <c:v>501</c:v>
                </c:pt>
                <c:pt idx="12420">
                  <c:v>501</c:v>
                </c:pt>
                <c:pt idx="12421">
                  <c:v>497</c:v>
                </c:pt>
                <c:pt idx="12422">
                  <c:v>518</c:v>
                </c:pt>
                <c:pt idx="12423">
                  <c:v>518</c:v>
                </c:pt>
                <c:pt idx="12424">
                  <c:v>505</c:v>
                </c:pt>
                <c:pt idx="12425">
                  <c:v>501</c:v>
                </c:pt>
                <c:pt idx="12426">
                  <c:v>515</c:v>
                </c:pt>
                <c:pt idx="12427">
                  <c:v>501</c:v>
                </c:pt>
                <c:pt idx="12428">
                  <c:v>505</c:v>
                </c:pt>
                <c:pt idx="12429">
                  <c:v>518</c:v>
                </c:pt>
                <c:pt idx="12430">
                  <c:v>518</c:v>
                </c:pt>
                <c:pt idx="12431">
                  <c:v>530</c:v>
                </c:pt>
                <c:pt idx="12432">
                  <c:v>501</c:v>
                </c:pt>
                <c:pt idx="12433">
                  <c:v>542</c:v>
                </c:pt>
                <c:pt idx="12434">
                  <c:v>518</c:v>
                </c:pt>
                <c:pt idx="12435">
                  <c:v>515</c:v>
                </c:pt>
                <c:pt idx="12436">
                  <c:v>524</c:v>
                </c:pt>
                <c:pt idx="12437">
                  <c:v>518</c:v>
                </c:pt>
                <c:pt idx="12438">
                  <c:v>524</c:v>
                </c:pt>
                <c:pt idx="12439">
                  <c:v>524</c:v>
                </c:pt>
                <c:pt idx="12440">
                  <c:v>524</c:v>
                </c:pt>
                <c:pt idx="12441">
                  <c:v>518</c:v>
                </c:pt>
                <c:pt idx="12442">
                  <c:v>524</c:v>
                </c:pt>
                <c:pt idx="12443">
                  <c:v>518</c:v>
                </c:pt>
                <c:pt idx="12444">
                  <c:v>515</c:v>
                </c:pt>
                <c:pt idx="12445">
                  <c:v>524</c:v>
                </c:pt>
                <c:pt idx="12446">
                  <c:v>518</c:v>
                </c:pt>
                <c:pt idx="12447">
                  <c:v>530</c:v>
                </c:pt>
                <c:pt idx="12448">
                  <c:v>524</c:v>
                </c:pt>
                <c:pt idx="12449">
                  <c:v>505</c:v>
                </c:pt>
                <c:pt idx="12450">
                  <c:v>515</c:v>
                </c:pt>
                <c:pt idx="12451">
                  <c:v>518</c:v>
                </c:pt>
                <c:pt idx="12452">
                  <c:v>515</c:v>
                </c:pt>
                <c:pt idx="12453">
                  <c:v>524</c:v>
                </c:pt>
                <c:pt idx="12454">
                  <c:v>505</c:v>
                </c:pt>
                <c:pt idx="12455">
                  <c:v>505</c:v>
                </c:pt>
                <c:pt idx="12456">
                  <c:v>501</c:v>
                </c:pt>
                <c:pt idx="12457">
                  <c:v>690</c:v>
                </c:pt>
                <c:pt idx="12458">
                  <c:v>505</c:v>
                </c:pt>
                <c:pt idx="12459">
                  <c:v>501</c:v>
                </c:pt>
                <c:pt idx="12460">
                  <c:v>501</c:v>
                </c:pt>
                <c:pt idx="12461">
                  <c:v>486</c:v>
                </c:pt>
                <c:pt idx="12462">
                  <c:v>497</c:v>
                </c:pt>
                <c:pt idx="12463">
                  <c:v>495</c:v>
                </c:pt>
                <c:pt idx="12464">
                  <c:v>505</c:v>
                </c:pt>
                <c:pt idx="12465">
                  <c:v>497</c:v>
                </c:pt>
                <c:pt idx="12466">
                  <c:v>495</c:v>
                </c:pt>
                <c:pt idx="12467">
                  <c:v>505</c:v>
                </c:pt>
                <c:pt idx="12468">
                  <c:v>492</c:v>
                </c:pt>
                <c:pt idx="12469">
                  <c:v>495</c:v>
                </c:pt>
                <c:pt idx="12470">
                  <c:v>497</c:v>
                </c:pt>
                <c:pt idx="12471">
                  <c:v>501</c:v>
                </c:pt>
                <c:pt idx="12472">
                  <c:v>497</c:v>
                </c:pt>
                <c:pt idx="12473">
                  <c:v>492</c:v>
                </c:pt>
                <c:pt idx="12474">
                  <c:v>495</c:v>
                </c:pt>
                <c:pt idx="12475">
                  <c:v>501</c:v>
                </c:pt>
                <c:pt idx="12476">
                  <c:v>497</c:v>
                </c:pt>
                <c:pt idx="12477">
                  <c:v>501</c:v>
                </c:pt>
                <c:pt idx="12478">
                  <c:v>497</c:v>
                </c:pt>
                <c:pt idx="12479">
                  <c:v>497</c:v>
                </c:pt>
                <c:pt idx="12480">
                  <c:v>515</c:v>
                </c:pt>
                <c:pt idx="12481">
                  <c:v>501</c:v>
                </c:pt>
                <c:pt idx="12482">
                  <c:v>497</c:v>
                </c:pt>
                <c:pt idx="12483">
                  <c:v>486</c:v>
                </c:pt>
                <c:pt idx="12484">
                  <c:v>497</c:v>
                </c:pt>
                <c:pt idx="12485">
                  <c:v>476</c:v>
                </c:pt>
                <c:pt idx="12486">
                  <c:v>492</c:v>
                </c:pt>
                <c:pt idx="12487">
                  <c:v>495</c:v>
                </c:pt>
                <c:pt idx="12488">
                  <c:v>495</c:v>
                </c:pt>
                <c:pt idx="12489">
                  <c:v>486</c:v>
                </c:pt>
                <c:pt idx="12490">
                  <c:v>486</c:v>
                </c:pt>
                <c:pt idx="12491">
                  <c:v>497</c:v>
                </c:pt>
                <c:pt idx="12492">
                  <c:v>497</c:v>
                </c:pt>
                <c:pt idx="12493">
                  <c:v>501</c:v>
                </c:pt>
                <c:pt idx="12494">
                  <c:v>501</c:v>
                </c:pt>
                <c:pt idx="12495">
                  <c:v>501</c:v>
                </c:pt>
                <c:pt idx="12496">
                  <c:v>497</c:v>
                </c:pt>
                <c:pt idx="12497">
                  <c:v>492</c:v>
                </c:pt>
                <c:pt idx="12498">
                  <c:v>501</c:v>
                </c:pt>
                <c:pt idx="12499">
                  <c:v>515</c:v>
                </c:pt>
                <c:pt idx="12500">
                  <c:v>505</c:v>
                </c:pt>
                <c:pt idx="12501">
                  <c:v>518</c:v>
                </c:pt>
                <c:pt idx="12502">
                  <c:v>515</c:v>
                </c:pt>
                <c:pt idx="12503">
                  <c:v>501</c:v>
                </c:pt>
                <c:pt idx="12504">
                  <c:v>515</c:v>
                </c:pt>
                <c:pt idx="12505">
                  <c:v>501</c:v>
                </c:pt>
                <c:pt idx="12506">
                  <c:v>497</c:v>
                </c:pt>
                <c:pt idx="12507">
                  <c:v>486</c:v>
                </c:pt>
                <c:pt idx="12508">
                  <c:v>495</c:v>
                </c:pt>
                <c:pt idx="12509">
                  <c:v>483</c:v>
                </c:pt>
                <c:pt idx="12510">
                  <c:v>495</c:v>
                </c:pt>
                <c:pt idx="12511">
                  <c:v>495</c:v>
                </c:pt>
                <c:pt idx="12512">
                  <c:v>515</c:v>
                </c:pt>
                <c:pt idx="12513">
                  <c:v>495</c:v>
                </c:pt>
                <c:pt idx="12514">
                  <c:v>492</c:v>
                </c:pt>
                <c:pt idx="12515">
                  <c:v>501</c:v>
                </c:pt>
                <c:pt idx="12516">
                  <c:v>492</c:v>
                </c:pt>
                <c:pt idx="12517">
                  <c:v>495</c:v>
                </c:pt>
                <c:pt idx="12518">
                  <c:v>497</c:v>
                </c:pt>
                <c:pt idx="12519">
                  <c:v>495</c:v>
                </c:pt>
                <c:pt idx="12520">
                  <c:v>483</c:v>
                </c:pt>
                <c:pt idx="12521">
                  <c:v>470</c:v>
                </c:pt>
                <c:pt idx="12522">
                  <c:v>492</c:v>
                </c:pt>
                <c:pt idx="12523">
                  <c:v>492</c:v>
                </c:pt>
                <c:pt idx="12524">
                  <c:v>495</c:v>
                </c:pt>
                <c:pt idx="12525">
                  <c:v>486</c:v>
                </c:pt>
                <c:pt idx="12526">
                  <c:v>476</c:v>
                </c:pt>
                <c:pt idx="12527">
                  <c:v>463</c:v>
                </c:pt>
                <c:pt idx="12528">
                  <c:v>470</c:v>
                </c:pt>
                <c:pt idx="12529">
                  <c:v>461</c:v>
                </c:pt>
                <c:pt idx="12530">
                  <c:v>463</c:v>
                </c:pt>
                <c:pt idx="12531">
                  <c:v>461</c:v>
                </c:pt>
                <c:pt idx="12532">
                  <c:v>486</c:v>
                </c:pt>
                <c:pt idx="12533">
                  <c:v>483</c:v>
                </c:pt>
                <c:pt idx="12534">
                  <c:v>492</c:v>
                </c:pt>
                <c:pt idx="12535">
                  <c:v>501</c:v>
                </c:pt>
                <c:pt idx="12536">
                  <c:v>492</c:v>
                </c:pt>
                <c:pt idx="12537">
                  <c:v>495</c:v>
                </c:pt>
                <c:pt idx="12538">
                  <c:v>483</c:v>
                </c:pt>
                <c:pt idx="12539">
                  <c:v>497</c:v>
                </c:pt>
                <c:pt idx="12540">
                  <c:v>486</c:v>
                </c:pt>
                <c:pt idx="12541">
                  <c:v>492</c:v>
                </c:pt>
                <c:pt idx="12542">
                  <c:v>492</c:v>
                </c:pt>
                <c:pt idx="12543">
                  <c:v>495</c:v>
                </c:pt>
                <c:pt idx="12544">
                  <c:v>495</c:v>
                </c:pt>
                <c:pt idx="12545">
                  <c:v>497</c:v>
                </c:pt>
                <c:pt idx="12546">
                  <c:v>501</c:v>
                </c:pt>
                <c:pt idx="12547">
                  <c:v>486</c:v>
                </c:pt>
                <c:pt idx="12548">
                  <c:v>486</c:v>
                </c:pt>
                <c:pt idx="12549">
                  <c:v>492</c:v>
                </c:pt>
                <c:pt idx="12550">
                  <c:v>492</c:v>
                </c:pt>
                <c:pt idx="12551">
                  <c:v>495</c:v>
                </c:pt>
                <c:pt idx="12552">
                  <c:v>505</c:v>
                </c:pt>
                <c:pt idx="12553">
                  <c:v>501</c:v>
                </c:pt>
                <c:pt idx="12554">
                  <c:v>501</c:v>
                </c:pt>
                <c:pt idx="12555">
                  <c:v>486</c:v>
                </c:pt>
                <c:pt idx="12556">
                  <c:v>505</c:v>
                </c:pt>
                <c:pt idx="12557">
                  <c:v>495</c:v>
                </c:pt>
                <c:pt idx="12558">
                  <c:v>505</c:v>
                </c:pt>
                <c:pt idx="12559">
                  <c:v>505</c:v>
                </c:pt>
                <c:pt idx="12560">
                  <c:v>497</c:v>
                </c:pt>
                <c:pt idx="12561">
                  <c:v>497</c:v>
                </c:pt>
                <c:pt idx="12562">
                  <c:v>480</c:v>
                </c:pt>
                <c:pt idx="12563">
                  <c:v>497</c:v>
                </c:pt>
                <c:pt idx="12564">
                  <c:v>492</c:v>
                </c:pt>
                <c:pt idx="12565">
                  <c:v>497</c:v>
                </c:pt>
                <c:pt idx="12566">
                  <c:v>497</c:v>
                </c:pt>
                <c:pt idx="12567">
                  <c:v>495</c:v>
                </c:pt>
                <c:pt idx="12568">
                  <c:v>492</c:v>
                </c:pt>
                <c:pt idx="12569">
                  <c:v>501</c:v>
                </c:pt>
                <c:pt idx="12570">
                  <c:v>501</c:v>
                </c:pt>
                <c:pt idx="12571">
                  <c:v>495</c:v>
                </c:pt>
                <c:pt idx="12572">
                  <c:v>480</c:v>
                </c:pt>
                <c:pt idx="12573">
                  <c:v>483</c:v>
                </c:pt>
                <c:pt idx="12574">
                  <c:v>476</c:v>
                </c:pt>
                <c:pt idx="12575">
                  <c:v>461</c:v>
                </c:pt>
                <c:pt idx="12576">
                  <c:v>470</c:v>
                </c:pt>
                <c:pt idx="12577">
                  <c:v>454</c:v>
                </c:pt>
                <c:pt idx="12578">
                  <c:v>457</c:v>
                </c:pt>
                <c:pt idx="12579">
                  <c:v>454</c:v>
                </c:pt>
                <c:pt idx="12580">
                  <c:v>476</c:v>
                </c:pt>
                <c:pt idx="12581">
                  <c:v>457</c:v>
                </c:pt>
                <c:pt idx="12582">
                  <c:v>447</c:v>
                </c:pt>
                <c:pt idx="12583">
                  <c:v>454</c:v>
                </c:pt>
                <c:pt idx="12584">
                  <c:v>434</c:v>
                </c:pt>
                <c:pt idx="12585">
                  <c:v>447</c:v>
                </c:pt>
                <c:pt idx="12586">
                  <c:v>444</c:v>
                </c:pt>
                <c:pt idx="12587">
                  <c:v>447</c:v>
                </c:pt>
                <c:pt idx="12588">
                  <c:v>444</c:v>
                </c:pt>
                <c:pt idx="12589">
                  <c:v>434</c:v>
                </c:pt>
                <c:pt idx="12590">
                  <c:v>444</c:v>
                </c:pt>
                <c:pt idx="12591">
                  <c:v>438</c:v>
                </c:pt>
                <c:pt idx="12592">
                  <c:v>442</c:v>
                </c:pt>
                <c:pt idx="12593">
                  <c:v>438</c:v>
                </c:pt>
                <c:pt idx="12594">
                  <c:v>434</c:v>
                </c:pt>
                <c:pt idx="12595">
                  <c:v>434</c:v>
                </c:pt>
                <c:pt idx="12596">
                  <c:v>444</c:v>
                </c:pt>
                <c:pt idx="12597">
                  <c:v>444</c:v>
                </c:pt>
                <c:pt idx="12598">
                  <c:v>454</c:v>
                </c:pt>
                <c:pt idx="12599">
                  <c:v>454</c:v>
                </c:pt>
                <c:pt idx="12600">
                  <c:v>461</c:v>
                </c:pt>
                <c:pt idx="12601">
                  <c:v>457</c:v>
                </c:pt>
                <c:pt idx="12602">
                  <c:v>461</c:v>
                </c:pt>
                <c:pt idx="12603">
                  <c:v>463</c:v>
                </c:pt>
                <c:pt idx="12604">
                  <c:v>461</c:v>
                </c:pt>
                <c:pt idx="12605">
                  <c:v>461</c:v>
                </c:pt>
                <c:pt idx="12606">
                  <c:v>454</c:v>
                </c:pt>
                <c:pt idx="12607">
                  <c:v>476</c:v>
                </c:pt>
                <c:pt idx="12608">
                  <c:v>461</c:v>
                </c:pt>
                <c:pt idx="12609">
                  <c:v>457</c:v>
                </c:pt>
                <c:pt idx="12610">
                  <c:v>454</c:v>
                </c:pt>
                <c:pt idx="12611">
                  <c:v>447</c:v>
                </c:pt>
                <c:pt idx="12612">
                  <c:v>454</c:v>
                </c:pt>
                <c:pt idx="12613">
                  <c:v>457</c:v>
                </c:pt>
                <c:pt idx="12614">
                  <c:v>470</c:v>
                </c:pt>
                <c:pt idx="12615">
                  <c:v>461</c:v>
                </c:pt>
                <c:pt idx="12616">
                  <c:v>454</c:v>
                </c:pt>
                <c:pt idx="12617">
                  <c:v>461</c:v>
                </c:pt>
                <c:pt idx="12618">
                  <c:v>457</c:v>
                </c:pt>
                <c:pt idx="12619">
                  <c:v>454</c:v>
                </c:pt>
                <c:pt idx="12620">
                  <c:v>461</c:v>
                </c:pt>
                <c:pt idx="12621">
                  <c:v>447</c:v>
                </c:pt>
                <c:pt idx="12622">
                  <c:v>447</c:v>
                </c:pt>
                <c:pt idx="12623">
                  <c:v>438</c:v>
                </c:pt>
                <c:pt idx="12624">
                  <c:v>447</c:v>
                </c:pt>
                <c:pt idx="12625">
                  <c:v>457</c:v>
                </c:pt>
                <c:pt idx="12626">
                  <c:v>438</c:v>
                </c:pt>
                <c:pt idx="12627">
                  <c:v>447</c:v>
                </c:pt>
                <c:pt idx="12628">
                  <c:v>442</c:v>
                </c:pt>
                <c:pt idx="12629">
                  <c:v>447</c:v>
                </c:pt>
                <c:pt idx="12630">
                  <c:v>447</c:v>
                </c:pt>
                <c:pt idx="12631">
                  <c:v>457</c:v>
                </c:pt>
                <c:pt idx="12632">
                  <c:v>461</c:v>
                </c:pt>
                <c:pt idx="12633">
                  <c:v>463</c:v>
                </c:pt>
                <c:pt idx="12634">
                  <c:v>463</c:v>
                </c:pt>
                <c:pt idx="12635">
                  <c:v>461</c:v>
                </c:pt>
                <c:pt idx="12636">
                  <c:v>461</c:v>
                </c:pt>
                <c:pt idx="12637">
                  <c:v>476</c:v>
                </c:pt>
                <c:pt idx="12638">
                  <c:v>476</c:v>
                </c:pt>
                <c:pt idx="12639">
                  <c:v>476</c:v>
                </c:pt>
                <c:pt idx="12640">
                  <c:v>461</c:v>
                </c:pt>
                <c:pt idx="12641">
                  <c:v>463</c:v>
                </c:pt>
                <c:pt idx="12642">
                  <c:v>463</c:v>
                </c:pt>
                <c:pt idx="12643">
                  <c:v>461</c:v>
                </c:pt>
                <c:pt idx="12644">
                  <c:v>461</c:v>
                </c:pt>
                <c:pt idx="12645">
                  <c:v>457</c:v>
                </c:pt>
                <c:pt idx="12646">
                  <c:v>457</c:v>
                </c:pt>
                <c:pt idx="12647">
                  <c:v>463</c:v>
                </c:pt>
                <c:pt idx="12648">
                  <c:v>480</c:v>
                </c:pt>
                <c:pt idx="12649">
                  <c:v>470</c:v>
                </c:pt>
                <c:pt idx="12650">
                  <c:v>461</c:v>
                </c:pt>
                <c:pt idx="12651">
                  <c:v>476</c:v>
                </c:pt>
                <c:pt idx="12652">
                  <c:v>461</c:v>
                </c:pt>
                <c:pt idx="12653">
                  <c:v>470</c:v>
                </c:pt>
                <c:pt idx="12654">
                  <c:v>470</c:v>
                </c:pt>
                <c:pt idx="12655">
                  <c:v>470</c:v>
                </c:pt>
                <c:pt idx="12656">
                  <c:v>461</c:v>
                </c:pt>
                <c:pt idx="12657">
                  <c:v>447</c:v>
                </c:pt>
                <c:pt idx="12658">
                  <c:v>463</c:v>
                </c:pt>
                <c:pt idx="12659">
                  <c:v>476</c:v>
                </c:pt>
                <c:pt idx="12660">
                  <c:v>470</c:v>
                </c:pt>
                <c:pt idx="12661">
                  <c:v>463</c:v>
                </c:pt>
                <c:pt idx="12662">
                  <c:v>457</c:v>
                </c:pt>
                <c:pt idx="12663">
                  <c:v>461</c:v>
                </c:pt>
                <c:pt idx="12664">
                  <c:v>463</c:v>
                </c:pt>
                <c:pt idx="12665">
                  <c:v>457</c:v>
                </c:pt>
                <c:pt idx="12666">
                  <c:v>461</c:v>
                </c:pt>
                <c:pt idx="12667">
                  <c:v>447</c:v>
                </c:pt>
                <c:pt idx="12668">
                  <c:v>470</c:v>
                </c:pt>
                <c:pt idx="12669">
                  <c:v>461</c:v>
                </c:pt>
                <c:pt idx="12670">
                  <c:v>461</c:v>
                </c:pt>
                <c:pt idx="12671">
                  <c:v>461</c:v>
                </c:pt>
                <c:pt idx="12672">
                  <c:v>447</c:v>
                </c:pt>
                <c:pt idx="12673">
                  <c:v>457</c:v>
                </c:pt>
                <c:pt idx="12674">
                  <c:v>454</c:v>
                </c:pt>
                <c:pt idx="12675">
                  <c:v>457</c:v>
                </c:pt>
                <c:pt idx="12676">
                  <c:v>454</c:v>
                </c:pt>
                <c:pt idx="12677">
                  <c:v>454</c:v>
                </c:pt>
                <c:pt idx="12678">
                  <c:v>447</c:v>
                </c:pt>
                <c:pt idx="12679">
                  <c:v>442</c:v>
                </c:pt>
                <c:pt idx="12680">
                  <c:v>442</c:v>
                </c:pt>
                <c:pt idx="12681">
                  <c:v>444</c:v>
                </c:pt>
                <c:pt idx="12682">
                  <c:v>454</c:v>
                </c:pt>
                <c:pt idx="12683">
                  <c:v>444</c:v>
                </c:pt>
                <c:pt idx="12684">
                  <c:v>438</c:v>
                </c:pt>
                <c:pt idx="12685">
                  <c:v>444</c:v>
                </c:pt>
                <c:pt idx="12686">
                  <c:v>454</c:v>
                </c:pt>
                <c:pt idx="12687">
                  <c:v>447</c:v>
                </c:pt>
                <c:pt idx="12688">
                  <c:v>457</c:v>
                </c:pt>
                <c:pt idx="12689">
                  <c:v>447</c:v>
                </c:pt>
                <c:pt idx="12690">
                  <c:v>457</c:v>
                </c:pt>
                <c:pt idx="12691">
                  <c:v>447</c:v>
                </c:pt>
                <c:pt idx="12692">
                  <c:v>447</c:v>
                </c:pt>
                <c:pt idx="12693">
                  <c:v>470</c:v>
                </c:pt>
                <c:pt idx="12694">
                  <c:v>454</c:v>
                </c:pt>
                <c:pt idx="12695">
                  <c:v>457</c:v>
                </c:pt>
                <c:pt idx="12696">
                  <c:v>447</c:v>
                </c:pt>
                <c:pt idx="12697">
                  <c:v>457</c:v>
                </c:pt>
                <c:pt idx="12698">
                  <c:v>454</c:v>
                </c:pt>
                <c:pt idx="12699">
                  <c:v>461</c:v>
                </c:pt>
                <c:pt idx="12700">
                  <c:v>461</c:v>
                </c:pt>
                <c:pt idx="12701">
                  <c:v>457</c:v>
                </c:pt>
                <c:pt idx="12702">
                  <c:v>457</c:v>
                </c:pt>
                <c:pt idx="12703">
                  <c:v>454</c:v>
                </c:pt>
                <c:pt idx="12704">
                  <c:v>461</c:v>
                </c:pt>
                <c:pt idx="12705">
                  <c:v>461</c:v>
                </c:pt>
                <c:pt idx="12706">
                  <c:v>470</c:v>
                </c:pt>
                <c:pt idx="12707">
                  <c:v>461</c:v>
                </c:pt>
                <c:pt idx="12708">
                  <c:v>461</c:v>
                </c:pt>
                <c:pt idx="12709">
                  <c:v>463</c:v>
                </c:pt>
                <c:pt idx="12710">
                  <c:v>470</c:v>
                </c:pt>
                <c:pt idx="12711">
                  <c:v>461</c:v>
                </c:pt>
                <c:pt idx="12712">
                  <c:v>476</c:v>
                </c:pt>
                <c:pt idx="12713">
                  <c:v>470</c:v>
                </c:pt>
                <c:pt idx="12714">
                  <c:v>476</c:v>
                </c:pt>
                <c:pt idx="12715">
                  <c:v>461</c:v>
                </c:pt>
                <c:pt idx="12716">
                  <c:v>480</c:v>
                </c:pt>
                <c:pt idx="12717">
                  <c:v>463</c:v>
                </c:pt>
                <c:pt idx="12718">
                  <c:v>457</c:v>
                </c:pt>
                <c:pt idx="12719">
                  <c:v>470</c:v>
                </c:pt>
                <c:pt idx="12720">
                  <c:v>457</c:v>
                </c:pt>
                <c:pt idx="12721">
                  <c:v>463</c:v>
                </c:pt>
                <c:pt idx="12722">
                  <c:v>463</c:v>
                </c:pt>
                <c:pt idx="12723">
                  <c:v>463</c:v>
                </c:pt>
                <c:pt idx="12724">
                  <c:v>454</c:v>
                </c:pt>
                <c:pt idx="12725">
                  <c:v>454</c:v>
                </c:pt>
                <c:pt idx="12726">
                  <c:v>447</c:v>
                </c:pt>
                <c:pt idx="12727">
                  <c:v>476</c:v>
                </c:pt>
                <c:pt idx="12728">
                  <c:v>447</c:v>
                </c:pt>
                <c:pt idx="12729">
                  <c:v>444</c:v>
                </c:pt>
                <c:pt idx="12730">
                  <c:v>447</c:v>
                </c:pt>
                <c:pt idx="12731">
                  <c:v>442</c:v>
                </c:pt>
                <c:pt idx="12732">
                  <c:v>447</c:v>
                </c:pt>
                <c:pt idx="12733">
                  <c:v>447</c:v>
                </c:pt>
                <c:pt idx="12734">
                  <c:v>444</c:v>
                </c:pt>
                <c:pt idx="12735">
                  <c:v>442</c:v>
                </c:pt>
                <c:pt idx="12736">
                  <c:v>444</c:v>
                </c:pt>
                <c:pt idx="12737">
                  <c:v>434</c:v>
                </c:pt>
                <c:pt idx="12738">
                  <c:v>442</c:v>
                </c:pt>
                <c:pt idx="12739">
                  <c:v>444</c:v>
                </c:pt>
                <c:pt idx="12740">
                  <c:v>442</c:v>
                </c:pt>
                <c:pt idx="12741">
                  <c:v>442</c:v>
                </c:pt>
                <c:pt idx="12742">
                  <c:v>434</c:v>
                </c:pt>
                <c:pt idx="12743">
                  <c:v>444</c:v>
                </c:pt>
                <c:pt idx="12744">
                  <c:v>423</c:v>
                </c:pt>
                <c:pt idx="12745">
                  <c:v>444</c:v>
                </c:pt>
                <c:pt idx="12746">
                  <c:v>438</c:v>
                </c:pt>
                <c:pt idx="12747">
                  <c:v>438</c:v>
                </c:pt>
                <c:pt idx="12748">
                  <c:v>438</c:v>
                </c:pt>
                <c:pt idx="12749">
                  <c:v>438</c:v>
                </c:pt>
                <c:pt idx="12750">
                  <c:v>461</c:v>
                </c:pt>
                <c:pt idx="12751">
                  <c:v>442</c:v>
                </c:pt>
                <c:pt idx="12752">
                  <c:v>444</c:v>
                </c:pt>
                <c:pt idx="12753">
                  <c:v>442</c:v>
                </c:pt>
                <c:pt idx="12754">
                  <c:v>438</c:v>
                </c:pt>
                <c:pt idx="12755">
                  <c:v>438</c:v>
                </c:pt>
                <c:pt idx="12756">
                  <c:v>442</c:v>
                </c:pt>
                <c:pt idx="12757">
                  <c:v>444</c:v>
                </c:pt>
                <c:pt idx="12758">
                  <c:v>438</c:v>
                </c:pt>
                <c:pt idx="12759">
                  <c:v>423</c:v>
                </c:pt>
                <c:pt idx="12760">
                  <c:v>434</c:v>
                </c:pt>
                <c:pt idx="12761">
                  <c:v>442</c:v>
                </c:pt>
                <c:pt idx="12762">
                  <c:v>417</c:v>
                </c:pt>
                <c:pt idx="12763">
                  <c:v>423</c:v>
                </c:pt>
                <c:pt idx="12764">
                  <c:v>423</c:v>
                </c:pt>
                <c:pt idx="12765">
                  <c:v>423</c:v>
                </c:pt>
                <c:pt idx="12766">
                  <c:v>421</c:v>
                </c:pt>
                <c:pt idx="12767">
                  <c:v>438</c:v>
                </c:pt>
                <c:pt idx="12768">
                  <c:v>434</c:v>
                </c:pt>
                <c:pt idx="12769">
                  <c:v>427</c:v>
                </c:pt>
                <c:pt idx="12770">
                  <c:v>427</c:v>
                </c:pt>
                <c:pt idx="12771">
                  <c:v>423</c:v>
                </c:pt>
                <c:pt idx="12772">
                  <c:v>421</c:v>
                </c:pt>
                <c:pt idx="12773">
                  <c:v>427</c:v>
                </c:pt>
                <c:pt idx="12774">
                  <c:v>438</c:v>
                </c:pt>
                <c:pt idx="12775">
                  <c:v>434</c:v>
                </c:pt>
                <c:pt idx="12776">
                  <c:v>438</c:v>
                </c:pt>
                <c:pt idx="12777">
                  <c:v>438</c:v>
                </c:pt>
                <c:pt idx="12778">
                  <c:v>434</c:v>
                </c:pt>
                <c:pt idx="12779">
                  <c:v>434</c:v>
                </c:pt>
                <c:pt idx="12780">
                  <c:v>444</c:v>
                </c:pt>
                <c:pt idx="12781">
                  <c:v>444</c:v>
                </c:pt>
                <c:pt idx="12782">
                  <c:v>444</c:v>
                </c:pt>
                <c:pt idx="12783">
                  <c:v>438</c:v>
                </c:pt>
                <c:pt idx="12784">
                  <c:v>442</c:v>
                </c:pt>
                <c:pt idx="12785">
                  <c:v>444</c:v>
                </c:pt>
                <c:pt idx="12786">
                  <c:v>442</c:v>
                </c:pt>
                <c:pt idx="12787">
                  <c:v>454</c:v>
                </c:pt>
                <c:pt idx="12788">
                  <c:v>447</c:v>
                </c:pt>
                <c:pt idx="12789">
                  <c:v>454</c:v>
                </c:pt>
                <c:pt idx="12790">
                  <c:v>447</c:v>
                </c:pt>
                <c:pt idx="12791">
                  <c:v>454</c:v>
                </c:pt>
                <c:pt idx="12792">
                  <c:v>447</c:v>
                </c:pt>
                <c:pt idx="12793">
                  <c:v>457</c:v>
                </c:pt>
                <c:pt idx="12794">
                  <c:v>461</c:v>
                </c:pt>
                <c:pt idx="12795">
                  <c:v>457</c:v>
                </c:pt>
                <c:pt idx="12796">
                  <c:v>454</c:v>
                </c:pt>
                <c:pt idx="12797">
                  <c:v>454</c:v>
                </c:pt>
                <c:pt idx="12798">
                  <c:v>457</c:v>
                </c:pt>
                <c:pt idx="12799">
                  <c:v>454</c:v>
                </c:pt>
                <c:pt idx="12800">
                  <c:v>438</c:v>
                </c:pt>
                <c:pt idx="12801">
                  <c:v>447</c:v>
                </c:pt>
                <c:pt idx="12802">
                  <c:v>447</c:v>
                </c:pt>
                <c:pt idx="12803">
                  <c:v>438</c:v>
                </c:pt>
                <c:pt idx="12804">
                  <c:v>447</c:v>
                </c:pt>
                <c:pt idx="12805">
                  <c:v>447</c:v>
                </c:pt>
                <c:pt idx="12806">
                  <c:v>480</c:v>
                </c:pt>
                <c:pt idx="12807">
                  <c:v>463</c:v>
                </c:pt>
                <c:pt idx="12808">
                  <c:v>454</c:v>
                </c:pt>
                <c:pt idx="12809">
                  <c:v>457</c:v>
                </c:pt>
                <c:pt idx="12810">
                  <c:v>454</c:v>
                </c:pt>
                <c:pt idx="12811">
                  <c:v>461</c:v>
                </c:pt>
                <c:pt idx="12812">
                  <c:v>461</c:v>
                </c:pt>
                <c:pt idx="12813">
                  <c:v>461</c:v>
                </c:pt>
                <c:pt idx="12814">
                  <c:v>454</c:v>
                </c:pt>
                <c:pt idx="12815">
                  <c:v>454</c:v>
                </c:pt>
                <c:pt idx="12816">
                  <c:v>447</c:v>
                </c:pt>
                <c:pt idx="12817">
                  <c:v>463</c:v>
                </c:pt>
                <c:pt idx="12818">
                  <c:v>463</c:v>
                </c:pt>
                <c:pt idx="12819">
                  <c:v>447</c:v>
                </c:pt>
                <c:pt idx="12820">
                  <c:v>444</c:v>
                </c:pt>
                <c:pt idx="12821">
                  <c:v>447</c:v>
                </c:pt>
                <c:pt idx="12822">
                  <c:v>444</c:v>
                </c:pt>
                <c:pt idx="12823">
                  <c:v>454</c:v>
                </c:pt>
                <c:pt idx="12824">
                  <c:v>461</c:v>
                </c:pt>
                <c:pt idx="12825">
                  <c:v>457</c:v>
                </c:pt>
                <c:pt idx="12826">
                  <c:v>461</c:v>
                </c:pt>
                <c:pt idx="12827">
                  <c:v>457</c:v>
                </c:pt>
                <c:pt idx="12828">
                  <c:v>476</c:v>
                </c:pt>
                <c:pt idx="12829">
                  <c:v>480</c:v>
                </c:pt>
                <c:pt idx="12830">
                  <c:v>461</c:v>
                </c:pt>
                <c:pt idx="12831">
                  <c:v>476</c:v>
                </c:pt>
                <c:pt idx="12832">
                  <c:v>470</c:v>
                </c:pt>
                <c:pt idx="12833">
                  <c:v>483</c:v>
                </c:pt>
                <c:pt idx="12834">
                  <c:v>476</c:v>
                </c:pt>
                <c:pt idx="12835">
                  <c:v>476</c:v>
                </c:pt>
                <c:pt idx="12836">
                  <c:v>470</c:v>
                </c:pt>
                <c:pt idx="12837">
                  <c:v>480</c:v>
                </c:pt>
                <c:pt idx="12838">
                  <c:v>486</c:v>
                </c:pt>
                <c:pt idx="12839">
                  <c:v>476</c:v>
                </c:pt>
                <c:pt idx="12840">
                  <c:v>483</c:v>
                </c:pt>
                <c:pt idx="12841">
                  <c:v>483</c:v>
                </c:pt>
                <c:pt idx="12842">
                  <c:v>486</c:v>
                </c:pt>
                <c:pt idx="12843">
                  <c:v>483</c:v>
                </c:pt>
                <c:pt idx="12844">
                  <c:v>476</c:v>
                </c:pt>
                <c:pt idx="12845">
                  <c:v>480</c:v>
                </c:pt>
                <c:pt idx="12846">
                  <c:v>480</c:v>
                </c:pt>
                <c:pt idx="12847">
                  <c:v>470</c:v>
                </c:pt>
                <c:pt idx="12848">
                  <c:v>483</c:v>
                </c:pt>
                <c:pt idx="12849">
                  <c:v>461</c:v>
                </c:pt>
                <c:pt idx="12850">
                  <c:v>470</c:v>
                </c:pt>
                <c:pt idx="12851">
                  <c:v>463</c:v>
                </c:pt>
                <c:pt idx="12852">
                  <c:v>476</c:v>
                </c:pt>
                <c:pt idx="12853">
                  <c:v>463</c:v>
                </c:pt>
                <c:pt idx="12854">
                  <c:v>457</c:v>
                </c:pt>
                <c:pt idx="12855">
                  <c:v>470</c:v>
                </c:pt>
                <c:pt idx="12856">
                  <c:v>447</c:v>
                </c:pt>
                <c:pt idx="12857">
                  <c:v>470</c:v>
                </c:pt>
                <c:pt idx="12858">
                  <c:v>461</c:v>
                </c:pt>
                <c:pt idx="12859">
                  <c:v>463</c:v>
                </c:pt>
                <c:pt idx="12860">
                  <c:v>461</c:v>
                </c:pt>
                <c:pt idx="12861">
                  <c:v>457</c:v>
                </c:pt>
                <c:pt idx="12862">
                  <c:v>476</c:v>
                </c:pt>
                <c:pt idx="12863">
                  <c:v>486</c:v>
                </c:pt>
                <c:pt idx="12864">
                  <c:v>480</c:v>
                </c:pt>
                <c:pt idx="12865">
                  <c:v>476</c:v>
                </c:pt>
                <c:pt idx="12866">
                  <c:v>476</c:v>
                </c:pt>
                <c:pt idx="12867">
                  <c:v>483</c:v>
                </c:pt>
                <c:pt idx="12868">
                  <c:v>492</c:v>
                </c:pt>
                <c:pt idx="12869">
                  <c:v>483</c:v>
                </c:pt>
                <c:pt idx="12870">
                  <c:v>486</c:v>
                </c:pt>
                <c:pt idx="12871">
                  <c:v>480</c:v>
                </c:pt>
                <c:pt idx="12872">
                  <c:v>497</c:v>
                </c:pt>
                <c:pt idx="12873">
                  <c:v>483</c:v>
                </c:pt>
                <c:pt idx="12874">
                  <c:v>483</c:v>
                </c:pt>
                <c:pt idx="12875">
                  <c:v>483</c:v>
                </c:pt>
                <c:pt idx="12876">
                  <c:v>480</c:v>
                </c:pt>
                <c:pt idx="12877">
                  <c:v>480</c:v>
                </c:pt>
                <c:pt idx="12878">
                  <c:v>454</c:v>
                </c:pt>
                <c:pt idx="12879">
                  <c:v>476</c:v>
                </c:pt>
                <c:pt idx="12880">
                  <c:v>463</c:v>
                </c:pt>
                <c:pt idx="12881">
                  <c:v>476</c:v>
                </c:pt>
                <c:pt idx="12882">
                  <c:v>476</c:v>
                </c:pt>
                <c:pt idx="12883">
                  <c:v>470</c:v>
                </c:pt>
                <c:pt idx="12884">
                  <c:v>463</c:v>
                </c:pt>
                <c:pt idx="12885">
                  <c:v>483</c:v>
                </c:pt>
                <c:pt idx="12886">
                  <c:v>486</c:v>
                </c:pt>
                <c:pt idx="12887">
                  <c:v>483</c:v>
                </c:pt>
                <c:pt idx="12888">
                  <c:v>476</c:v>
                </c:pt>
                <c:pt idx="12889">
                  <c:v>480</c:v>
                </c:pt>
                <c:pt idx="12890">
                  <c:v>476</c:v>
                </c:pt>
                <c:pt idx="12891">
                  <c:v>470</c:v>
                </c:pt>
                <c:pt idx="12892">
                  <c:v>480</c:v>
                </c:pt>
                <c:pt idx="12893">
                  <c:v>463</c:v>
                </c:pt>
                <c:pt idx="12894">
                  <c:v>470</c:v>
                </c:pt>
                <c:pt idx="12895">
                  <c:v>461</c:v>
                </c:pt>
                <c:pt idx="12896">
                  <c:v>483</c:v>
                </c:pt>
                <c:pt idx="12897">
                  <c:v>486</c:v>
                </c:pt>
                <c:pt idx="12898">
                  <c:v>480</c:v>
                </c:pt>
                <c:pt idx="12899">
                  <c:v>492</c:v>
                </c:pt>
                <c:pt idx="12900">
                  <c:v>486</c:v>
                </c:pt>
                <c:pt idx="12901">
                  <c:v>486</c:v>
                </c:pt>
                <c:pt idx="12902">
                  <c:v>463</c:v>
                </c:pt>
                <c:pt idx="12903">
                  <c:v>483</c:v>
                </c:pt>
                <c:pt idx="12904">
                  <c:v>483</c:v>
                </c:pt>
                <c:pt idx="12905">
                  <c:v>483</c:v>
                </c:pt>
                <c:pt idx="12906">
                  <c:v>486</c:v>
                </c:pt>
                <c:pt idx="12907">
                  <c:v>480</c:v>
                </c:pt>
                <c:pt idx="12908">
                  <c:v>480</c:v>
                </c:pt>
                <c:pt idx="12909">
                  <c:v>492</c:v>
                </c:pt>
                <c:pt idx="12910">
                  <c:v>492</c:v>
                </c:pt>
                <c:pt idx="12911">
                  <c:v>480</c:v>
                </c:pt>
                <c:pt idx="12912">
                  <c:v>470</c:v>
                </c:pt>
                <c:pt idx="12913">
                  <c:v>483</c:v>
                </c:pt>
                <c:pt idx="12914">
                  <c:v>492</c:v>
                </c:pt>
                <c:pt idx="12915">
                  <c:v>483</c:v>
                </c:pt>
                <c:pt idx="12916">
                  <c:v>486</c:v>
                </c:pt>
                <c:pt idx="12917">
                  <c:v>483</c:v>
                </c:pt>
                <c:pt idx="12918">
                  <c:v>486</c:v>
                </c:pt>
                <c:pt idx="12919">
                  <c:v>480</c:v>
                </c:pt>
                <c:pt idx="12920">
                  <c:v>497</c:v>
                </c:pt>
                <c:pt idx="12921">
                  <c:v>495</c:v>
                </c:pt>
                <c:pt idx="12922">
                  <c:v>492</c:v>
                </c:pt>
                <c:pt idx="12923">
                  <c:v>495</c:v>
                </c:pt>
                <c:pt idx="12924">
                  <c:v>480</c:v>
                </c:pt>
                <c:pt idx="12925">
                  <c:v>492</c:v>
                </c:pt>
                <c:pt idx="12926">
                  <c:v>486</c:v>
                </c:pt>
                <c:pt idx="12927">
                  <c:v>497</c:v>
                </c:pt>
                <c:pt idx="12928">
                  <c:v>497</c:v>
                </c:pt>
                <c:pt idx="12929">
                  <c:v>486</c:v>
                </c:pt>
                <c:pt idx="12930">
                  <c:v>492</c:v>
                </c:pt>
                <c:pt idx="12931">
                  <c:v>524</c:v>
                </c:pt>
                <c:pt idx="12932">
                  <c:v>497</c:v>
                </c:pt>
                <c:pt idx="12933">
                  <c:v>497</c:v>
                </c:pt>
                <c:pt idx="12934">
                  <c:v>492</c:v>
                </c:pt>
                <c:pt idx="12935">
                  <c:v>495</c:v>
                </c:pt>
                <c:pt idx="12936">
                  <c:v>486</c:v>
                </c:pt>
                <c:pt idx="12937">
                  <c:v>497</c:v>
                </c:pt>
                <c:pt idx="12938">
                  <c:v>492</c:v>
                </c:pt>
                <c:pt idx="12939">
                  <c:v>483</c:v>
                </c:pt>
                <c:pt idx="12940">
                  <c:v>495</c:v>
                </c:pt>
                <c:pt idx="12941">
                  <c:v>486</c:v>
                </c:pt>
                <c:pt idx="12942">
                  <c:v>495</c:v>
                </c:pt>
                <c:pt idx="12943">
                  <c:v>492</c:v>
                </c:pt>
                <c:pt idx="12944">
                  <c:v>492</c:v>
                </c:pt>
                <c:pt idx="12945">
                  <c:v>492</c:v>
                </c:pt>
                <c:pt idx="12946">
                  <c:v>483</c:v>
                </c:pt>
                <c:pt idx="12947">
                  <c:v>486</c:v>
                </c:pt>
                <c:pt idx="12948">
                  <c:v>486</c:v>
                </c:pt>
                <c:pt idx="12949">
                  <c:v>495</c:v>
                </c:pt>
                <c:pt idx="12950">
                  <c:v>492</c:v>
                </c:pt>
                <c:pt idx="12951">
                  <c:v>495</c:v>
                </c:pt>
                <c:pt idx="12952">
                  <c:v>495</c:v>
                </c:pt>
                <c:pt idx="12953">
                  <c:v>497</c:v>
                </c:pt>
                <c:pt idx="12954">
                  <c:v>505</c:v>
                </c:pt>
                <c:pt idx="12955">
                  <c:v>483</c:v>
                </c:pt>
                <c:pt idx="12956">
                  <c:v>501</c:v>
                </c:pt>
                <c:pt idx="12957">
                  <c:v>501</c:v>
                </c:pt>
                <c:pt idx="12958">
                  <c:v>505</c:v>
                </c:pt>
                <c:pt idx="12959">
                  <c:v>497</c:v>
                </c:pt>
                <c:pt idx="12960">
                  <c:v>497</c:v>
                </c:pt>
                <c:pt idx="12961">
                  <c:v>515</c:v>
                </c:pt>
                <c:pt idx="12962">
                  <c:v>518</c:v>
                </c:pt>
                <c:pt idx="12963">
                  <c:v>501</c:v>
                </c:pt>
                <c:pt idx="12964">
                  <c:v>524</c:v>
                </c:pt>
                <c:pt idx="12965">
                  <c:v>518</c:v>
                </c:pt>
                <c:pt idx="12966">
                  <c:v>524</c:v>
                </c:pt>
                <c:pt idx="12967">
                  <c:v>524</c:v>
                </c:pt>
                <c:pt idx="12968">
                  <c:v>534</c:v>
                </c:pt>
                <c:pt idx="12969">
                  <c:v>539</c:v>
                </c:pt>
                <c:pt idx="12970">
                  <c:v>530</c:v>
                </c:pt>
                <c:pt idx="12971">
                  <c:v>551</c:v>
                </c:pt>
                <c:pt idx="12972">
                  <c:v>530</c:v>
                </c:pt>
                <c:pt idx="12973">
                  <c:v>534</c:v>
                </c:pt>
                <c:pt idx="12974">
                  <c:v>534</c:v>
                </c:pt>
                <c:pt idx="12975">
                  <c:v>539</c:v>
                </c:pt>
                <c:pt idx="12976">
                  <c:v>534</c:v>
                </c:pt>
                <c:pt idx="12977">
                  <c:v>524</c:v>
                </c:pt>
                <c:pt idx="12978">
                  <c:v>542</c:v>
                </c:pt>
                <c:pt idx="12979">
                  <c:v>524</c:v>
                </c:pt>
                <c:pt idx="12980">
                  <c:v>530</c:v>
                </c:pt>
                <c:pt idx="12981">
                  <c:v>530</c:v>
                </c:pt>
                <c:pt idx="12982">
                  <c:v>539</c:v>
                </c:pt>
                <c:pt idx="12983">
                  <c:v>530</c:v>
                </c:pt>
                <c:pt idx="12984">
                  <c:v>524</c:v>
                </c:pt>
                <c:pt idx="12985">
                  <c:v>534</c:v>
                </c:pt>
                <c:pt idx="12986">
                  <c:v>534</c:v>
                </c:pt>
                <c:pt idx="12987">
                  <c:v>524</c:v>
                </c:pt>
                <c:pt idx="12988">
                  <c:v>553</c:v>
                </c:pt>
                <c:pt idx="12989">
                  <c:v>539</c:v>
                </c:pt>
                <c:pt idx="12990">
                  <c:v>534</c:v>
                </c:pt>
                <c:pt idx="12991">
                  <c:v>542</c:v>
                </c:pt>
                <c:pt idx="12992">
                  <c:v>551</c:v>
                </c:pt>
                <c:pt idx="12993">
                  <c:v>551</c:v>
                </c:pt>
                <c:pt idx="12994">
                  <c:v>542</c:v>
                </c:pt>
                <c:pt idx="12995">
                  <c:v>553</c:v>
                </c:pt>
                <c:pt idx="12996">
                  <c:v>539</c:v>
                </c:pt>
                <c:pt idx="12997">
                  <c:v>542</c:v>
                </c:pt>
                <c:pt idx="12998">
                  <c:v>539</c:v>
                </c:pt>
                <c:pt idx="12999">
                  <c:v>539</c:v>
                </c:pt>
                <c:pt idx="13000">
                  <c:v>539</c:v>
                </c:pt>
                <c:pt idx="13001">
                  <c:v>518</c:v>
                </c:pt>
                <c:pt idx="13002">
                  <c:v>518</c:v>
                </c:pt>
                <c:pt idx="13003">
                  <c:v>515</c:v>
                </c:pt>
                <c:pt idx="13004">
                  <c:v>505</c:v>
                </c:pt>
                <c:pt idx="13005">
                  <c:v>505</c:v>
                </c:pt>
                <c:pt idx="13006">
                  <c:v>501</c:v>
                </c:pt>
                <c:pt idx="13007">
                  <c:v>497</c:v>
                </c:pt>
                <c:pt idx="13008">
                  <c:v>501</c:v>
                </c:pt>
                <c:pt idx="13009">
                  <c:v>486</c:v>
                </c:pt>
                <c:pt idx="13010">
                  <c:v>492</c:v>
                </c:pt>
                <c:pt idx="13011">
                  <c:v>495</c:v>
                </c:pt>
                <c:pt idx="13012">
                  <c:v>486</c:v>
                </c:pt>
                <c:pt idx="13013">
                  <c:v>483</c:v>
                </c:pt>
                <c:pt idx="13014">
                  <c:v>461</c:v>
                </c:pt>
                <c:pt idx="13015">
                  <c:v>480</c:v>
                </c:pt>
                <c:pt idx="13016">
                  <c:v>461</c:v>
                </c:pt>
                <c:pt idx="13017">
                  <c:v>463</c:v>
                </c:pt>
                <c:pt idx="13018">
                  <c:v>463</c:v>
                </c:pt>
                <c:pt idx="13019">
                  <c:v>476</c:v>
                </c:pt>
                <c:pt idx="13020">
                  <c:v>457</c:v>
                </c:pt>
                <c:pt idx="13021">
                  <c:v>444</c:v>
                </c:pt>
                <c:pt idx="13022">
                  <c:v>457</c:v>
                </c:pt>
                <c:pt idx="13023">
                  <c:v>434</c:v>
                </c:pt>
                <c:pt idx="13024">
                  <c:v>438</c:v>
                </c:pt>
                <c:pt idx="13025">
                  <c:v>434</c:v>
                </c:pt>
                <c:pt idx="13026">
                  <c:v>421</c:v>
                </c:pt>
                <c:pt idx="13027">
                  <c:v>423</c:v>
                </c:pt>
                <c:pt idx="13028">
                  <c:v>434</c:v>
                </c:pt>
                <c:pt idx="13029">
                  <c:v>427</c:v>
                </c:pt>
                <c:pt idx="13030">
                  <c:v>434</c:v>
                </c:pt>
                <c:pt idx="13031">
                  <c:v>423</c:v>
                </c:pt>
                <c:pt idx="13032">
                  <c:v>442</c:v>
                </c:pt>
                <c:pt idx="13033">
                  <c:v>438</c:v>
                </c:pt>
                <c:pt idx="13034">
                  <c:v>447</c:v>
                </c:pt>
                <c:pt idx="13035">
                  <c:v>457</c:v>
                </c:pt>
                <c:pt idx="13036">
                  <c:v>444</c:v>
                </c:pt>
                <c:pt idx="13037">
                  <c:v>457</c:v>
                </c:pt>
                <c:pt idx="13038">
                  <c:v>454</c:v>
                </c:pt>
                <c:pt idx="13039">
                  <c:v>457</c:v>
                </c:pt>
                <c:pt idx="13040">
                  <c:v>457</c:v>
                </c:pt>
                <c:pt idx="13041">
                  <c:v>457</c:v>
                </c:pt>
                <c:pt idx="13042">
                  <c:v>447</c:v>
                </c:pt>
                <c:pt idx="13043">
                  <c:v>444</c:v>
                </c:pt>
                <c:pt idx="13044">
                  <c:v>444</c:v>
                </c:pt>
                <c:pt idx="13045">
                  <c:v>447</c:v>
                </c:pt>
                <c:pt idx="13046">
                  <c:v>434</c:v>
                </c:pt>
                <c:pt idx="13047">
                  <c:v>421</c:v>
                </c:pt>
                <c:pt idx="13048">
                  <c:v>417</c:v>
                </c:pt>
                <c:pt idx="13049">
                  <c:v>423</c:v>
                </c:pt>
                <c:pt idx="13050">
                  <c:v>417</c:v>
                </c:pt>
                <c:pt idx="13051">
                  <c:v>414</c:v>
                </c:pt>
                <c:pt idx="13052">
                  <c:v>414</c:v>
                </c:pt>
                <c:pt idx="13053">
                  <c:v>407</c:v>
                </c:pt>
                <c:pt idx="13054">
                  <c:v>421</c:v>
                </c:pt>
                <c:pt idx="13055">
                  <c:v>403</c:v>
                </c:pt>
                <c:pt idx="13056">
                  <c:v>414</c:v>
                </c:pt>
                <c:pt idx="13057">
                  <c:v>407</c:v>
                </c:pt>
                <c:pt idx="13058">
                  <c:v>400</c:v>
                </c:pt>
                <c:pt idx="13059">
                  <c:v>413</c:v>
                </c:pt>
                <c:pt idx="13060">
                  <c:v>400</c:v>
                </c:pt>
                <c:pt idx="13061">
                  <c:v>415</c:v>
                </c:pt>
                <c:pt idx="13062">
                  <c:v>418</c:v>
                </c:pt>
                <c:pt idx="13063">
                  <c:v>425</c:v>
                </c:pt>
                <c:pt idx="13064">
                  <c:v>418</c:v>
                </c:pt>
                <c:pt idx="13065">
                  <c:v>418</c:v>
                </c:pt>
                <c:pt idx="13066">
                  <c:v>425</c:v>
                </c:pt>
                <c:pt idx="13067">
                  <c:v>415</c:v>
                </c:pt>
                <c:pt idx="13068">
                  <c:v>421</c:v>
                </c:pt>
                <c:pt idx="13069">
                  <c:v>418</c:v>
                </c:pt>
                <c:pt idx="13070">
                  <c:v>418</c:v>
                </c:pt>
                <c:pt idx="13071">
                  <c:v>418</c:v>
                </c:pt>
                <c:pt idx="13072">
                  <c:v>409</c:v>
                </c:pt>
                <c:pt idx="13073">
                  <c:v>415</c:v>
                </c:pt>
                <c:pt idx="13074">
                  <c:v>411</c:v>
                </c:pt>
                <c:pt idx="13075">
                  <c:v>409</c:v>
                </c:pt>
                <c:pt idx="13076">
                  <c:v>421</c:v>
                </c:pt>
                <c:pt idx="13077">
                  <c:v>411</c:v>
                </c:pt>
                <c:pt idx="13078">
                  <c:v>425</c:v>
                </c:pt>
                <c:pt idx="13079">
                  <c:v>428</c:v>
                </c:pt>
                <c:pt idx="13080">
                  <c:v>421</c:v>
                </c:pt>
                <c:pt idx="13081">
                  <c:v>421</c:v>
                </c:pt>
                <c:pt idx="13082">
                  <c:v>415</c:v>
                </c:pt>
                <c:pt idx="13083">
                  <c:v>421</c:v>
                </c:pt>
                <c:pt idx="13084">
                  <c:v>415</c:v>
                </c:pt>
                <c:pt idx="13085">
                  <c:v>421</c:v>
                </c:pt>
                <c:pt idx="13086">
                  <c:v>418</c:v>
                </c:pt>
                <c:pt idx="13087">
                  <c:v>425</c:v>
                </c:pt>
                <c:pt idx="13088">
                  <c:v>421</c:v>
                </c:pt>
                <c:pt idx="13089">
                  <c:v>421</c:v>
                </c:pt>
                <c:pt idx="13090">
                  <c:v>442</c:v>
                </c:pt>
                <c:pt idx="13091">
                  <c:v>421</c:v>
                </c:pt>
                <c:pt idx="13092">
                  <c:v>425</c:v>
                </c:pt>
                <c:pt idx="13093">
                  <c:v>425</c:v>
                </c:pt>
                <c:pt idx="13094">
                  <c:v>421</c:v>
                </c:pt>
                <c:pt idx="13095">
                  <c:v>421</c:v>
                </c:pt>
                <c:pt idx="13096">
                  <c:v>428</c:v>
                </c:pt>
                <c:pt idx="13097">
                  <c:v>425</c:v>
                </c:pt>
                <c:pt idx="13098">
                  <c:v>434</c:v>
                </c:pt>
                <c:pt idx="13099">
                  <c:v>418</c:v>
                </c:pt>
                <c:pt idx="13100">
                  <c:v>428</c:v>
                </c:pt>
                <c:pt idx="13101">
                  <c:v>418</c:v>
                </c:pt>
                <c:pt idx="13102">
                  <c:v>418</c:v>
                </c:pt>
                <c:pt idx="13103">
                  <c:v>421</c:v>
                </c:pt>
                <c:pt idx="13104">
                  <c:v>418</c:v>
                </c:pt>
                <c:pt idx="13105">
                  <c:v>421</c:v>
                </c:pt>
                <c:pt idx="13106">
                  <c:v>409</c:v>
                </c:pt>
                <c:pt idx="13107">
                  <c:v>421</c:v>
                </c:pt>
                <c:pt idx="13108">
                  <c:v>415</c:v>
                </c:pt>
                <c:pt idx="13109">
                  <c:v>421</c:v>
                </c:pt>
                <c:pt idx="13110">
                  <c:v>421</c:v>
                </c:pt>
                <c:pt idx="13111">
                  <c:v>418</c:v>
                </c:pt>
                <c:pt idx="13112">
                  <c:v>415</c:v>
                </c:pt>
                <c:pt idx="13113">
                  <c:v>425</c:v>
                </c:pt>
                <c:pt idx="13114">
                  <c:v>418</c:v>
                </c:pt>
                <c:pt idx="13115">
                  <c:v>411</c:v>
                </c:pt>
                <c:pt idx="13116">
                  <c:v>415</c:v>
                </c:pt>
                <c:pt idx="13117">
                  <c:v>415</c:v>
                </c:pt>
                <c:pt idx="13118">
                  <c:v>409</c:v>
                </c:pt>
                <c:pt idx="13119">
                  <c:v>411</c:v>
                </c:pt>
                <c:pt idx="13120">
                  <c:v>421</c:v>
                </c:pt>
                <c:pt idx="13121">
                  <c:v>421</c:v>
                </c:pt>
                <c:pt idx="13122">
                  <c:v>421</c:v>
                </c:pt>
                <c:pt idx="13123">
                  <c:v>409</c:v>
                </c:pt>
                <c:pt idx="13124">
                  <c:v>434</c:v>
                </c:pt>
                <c:pt idx="13125">
                  <c:v>421</c:v>
                </c:pt>
                <c:pt idx="13126">
                  <c:v>411</c:v>
                </c:pt>
                <c:pt idx="13127">
                  <c:v>415</c:v>
                </c:pt>
                <c:pt idx="13128">
                  <c:v>400</c:v>
                </c:pt>
                <c:pt idx="13129">
                  <c:v>409</c:v>
                </c:pt>
                <c:pt idx="13130">
                  <c:v>407</c:v>
                </c:pt>
                <c:pt idx="13131">
                  <c:v>416</c:v>
                </c:pt>
                <c:pt idx="13132">
                  <c:v>403</c:v>
                </c:pt>
                <c:pt idx="13133">
                  <c:v>403</c:v>
                </c:pt>
                <c:pt idx="13134">
                  <c:v>416</c:v>
                </c:pt>
                <c:pt idx="13135">
                  <c:v>409</c:v>
                </c:pt>
                <c:pt idx="13136">
                  <c:v>418</c:v>
                </c:pt>
                <c:pt idx="13137">
                  <c:v>409</c:v>
                </c:pt>
                <c:pt idx="13138">
                  <c:v>409</c:v>
                </c:pt>
                <c:pt idx="13139">
                  <c:v>409</c:v>
                </c:pt>
                <c:pt idx="13140">
                  <c:v>400</c:v>
                </c:pt>
                <c:pt idx="13141">
                  <c:v>411</c:v>
                </c:pt>
                <c:pt idx="13142">
                  <c:v>411</c:v>
                </c:pt>
                <c:pt idx="13143">
                  <c:v>406</c:v>
                </c:pt>
                <c:pt idx="13144">
                  <c:v>411</c:v>
                </c:pt>
                <c:pt idx="13145">
                  <c:v>406</c:v>
                </c:pt>
                <c:pt idx="13146">
                  <c:v>424</c:v>
                </c:pt>
                <c:pt idx="13147">
                  <c:v>424</c:v>
                </c:pt>
                <c:pt idx="13148">
                  <c:v>409</c:v>
                </c:pt>
                <c:pt idx="13149">
                  <c:v>418</c:v>
                </c:pt>
                <c:pt idx="13150">
                  <c:v>406</c:v>
                </c:pt>
                <c:pt idx="13151">
                  <c:v>418</c:v>
                </c:pt>
                <c:pt idx="13152">
                  <c:v>411</c:v>
                </c:pt>
                <c:pt idx="13153">
                  <c:v>411</c:v>
                </c:pt>
                <c:pt idx="13154">
                  <c:v>411</c:v>
                </c:pt>
                <c:pt idx="13155">
                  <c:v>411</c:v>
                </c:pt>
                <c:pt idx="13156">
                  <c:v>418</c:v>
                </c:pt>
                <c:pt idx="13157">
                  <c:v>421</c:v>
                </c:pt>
                <c:pt idx="13158">
                  <c:v>432</c:v>
                </c:pt>
                <c:pt idx="13159">
                  <c:v>411</c:v>
                </c:pt>
                <c:pt idx="13160">
                  <c:v>418</c:v>
                </c:pt>
                <c:pt idx="13161">
                  <c:v>421</c:v>
                </c:pt>
                <c:pt idx="13162">
                  <c:v>427</c:v>
                </c:pt>
                <c:pt idx="13163">
                  <c:v>424</c:v>
                </c:pt>
                <c:pt idx="13164">
                  <c:v>432</c:v>
                </c:pt>
                <c:pt idx="13165">
                  <c:v>424</c:v>
                </c:pt>
                <c:pt idx="13166">
                  <c:v>436</c:v>
                </c:pt>
                <c:pt idx="13167">
                  <c:v>441</c:v>
                </c:pt>
                <c:pt idx="13168">
                  <c:v>444</c:v>
                </c:pt>
                <c:pt idx="13169">
                  <c:v>436</c:v>
                </c:pt>
                <c:pt idx="13170">
                  <c:v>432</c:v>
                </c:pt>
                <c:pt idx="13171">
                  <c:v>441</c:v>
                </c:pt>
                <c:pt idx="13172">
                  <c:v>424</c:v>
                </c:pt>
                <c:pt idx="13173">
                  <c:v>436</c:v>
                </c:pt>
                <c:pt idx="13174">
                  <c:v>436</c:v>
                </c:pt>
                <c:pt idx="13175">
                  <c:v>436</c:v>
                </c:pt>
                <c:pt idx="13176">
                  <c:v>432</c:v>
                </c:pt>
                <c:pt idx="13177">
                  <c:v>436</c:v>
                </c:pt>
                <c:pt idx="13178">
                  <c:v>441</c:v>
                </c:pt>
                <c:pt idx="13179">
                  <c:v>441</c:v>
                </c:pt>
                <c:pt idx="13180">
                  <c:v>441</c:v>
                </c:pt>
                <c:pt idx="13181">
                  <c:v>444</c:v>
                </c:pt>
                <c:pt idx="13182">
                  <c:v>436</c:v>
                </c:pt>
                <c:pt idx="13183">
                  <c:v>432</c:v>
                </c:pt>
                <c:pt idx="13184">
                  <c:v>444</c:v>
                </c:pt>
                <c:pt idx="13185">
                  <c:v>436</c:v>
                </c:pt>
                <c:pt idx="13186">
                  <c:v>446</c:v>
                </c:pt>
                <c:pt idx="13187">
                  <c:v>441</c:v>
                </c:pt>
                <c:pt idx="13188">
                  <c:v>444</c:v>
                </c:pt>
                <c:pt idx="13189">
                  <c:v>444</c:v>
                </c:pt>
                <c:pt idx="13190">
                  <c:v>451</c:v>
                </c:pt>
                <c:pt idx="13191">
                  <c:v>446</c:v>
                </c:pt>
                <c:pt idx="13192">
                  <c:v>451</c:v>
                </c:pt>
                <c:pt idx="13193">
                  <c:v>446</c:v>
                </c:pt>
                <c:pt idx="13194">
                  <c:v>432</c:v>
                </c:pt>
                <c:pt idx="13195">
                  <c:v>451</c:v>
                </c:pt>
                <c:pt idx="13196">
                  <c:v>446</c:v>
                </c:pt>
                <c:pt idx="13197">
                  <c:v>446</c:v>
                </c:pt>
                <c:pt idx="13198">
                  <c:v>446</c:v>
                </c:pt>
                <c:pt idx="13199">
                  <c:v>451</c:v>
                </c:pt>
                <c:pt idx="13200">
                  <c:v>441</c:v>
                </c:pt>
                <c:pt idx="13201">
                  <c:v>432</c:v>
                </c:pt>
                <c:pt idx="13202">
                  <c:v>451</c:v>
                </c:pt>
                <c:pt idx="13203">
                  <c:v>478</c:v>
                </c:pt>
                <c:pt idx="13204">
                  <c:v>456</c:v>
                </c:pt>
                <c:pt idx="13205">
                  <c:v>446</c:v>
                </c:pt>
                <c:pt idx="13206">
                  <c:v>441</c:v>
                </c:pt>
                <c:pt idx="13207">
                  <c:v>441</c:v>
                </c:pt>
                <c:pt idx="13208">
                  <c:v>446</c:v>
                </c:pt>
                <c:pt idx="13209">
                  <c:v>444</c:v>
                </c:pt>
                <c:pt idx="13210">
                  <c:v>446</c:v>
                </c:pt>
                <c:pt idx="13211">
                  <c:v>444</c:v>
                </c:pt>
                <c:pt idx="13212">
                  <c:v>451</c:v>
                </c:pt>
                <c:pt idx="13213">
                  <c:v>436</c:v>
                </c:pt>
                <c:pt idx="13214">
                  <c:v>451</c:v>
                </c:pt>
                <c:pt idx="13215">
                  <c:v>451</c:v>
                </c:pt>
                <c:pt idx="13216">
                  <c:v>451</c:v>
                </c:pt>
                <c:pt idx="13217">
                  <c:v>456</c:v>
                </c:pt>
                <c:pt idx="13218">
                  <c:v>451</c:v>
                </c:pt>
                <c:pt idx="13219">
                  <c:v>463</c:v>
                </c:pt>
                <c:pt idx="13220">
                  <c:v>451</c:v>
                </c:pt>
                <c:pt idx="13221">
                  <c:v>456</c:v>
                </c:pt>
                <c:pt idx="13222">
                  <c:v>446</c:v>
                </c:pt>
                <c:pt idx="13223">
                  <c:v>456</c:v>
                </c:pt>
                <c:pt idx="13224">
                  <c:v>451</c:v>
                </c:pt>
                <c:pt idx="13225">
                  <c:v>456</c:v>
                </c:pt>
                <c:pt idx="13226">
                  <c:v>460</c:v>
                </c:pt>
                <c:pt idx="13227">
                  <c:v>444</c:v>
                </c:pt>
                <c:pt idx="13228">
                  <c:v>444</c:v>
                </c:pt>
                <c:pt idx="13229">
                  <c:v>441</c:v>
                </c:pt>
                <c:pt idx="13230">
                  <c:v>446</c:v>
                </c:pt>
                <c:pt idx="13231">
                  <c:v>451</c:v>
                </c:pt>
                <c:pt idx="13232">
                  <c:v>456</c:v>
                </c:pt>
                <c:pt idx="13233">
                  <c:v>451</c:v>
                </c:pt>
                <c:pt idx="13234">
                  <c:v>446</c:v>
                </c:pt>
                <c:pt idx="13235">
                  <c:v>441</c:v>
                </c:pt>
                <c:pt idx="13236">
                  <c:v>446</c:v>
                </c:pt>
                <c:pt idx="13237">
                  <c:v>456</c:v>
                </c:pt>
                <c:pt idx="13238">
                  <c:v>444</c:v>
                </c:pt>
                <c:pt idx="13239">
                  <c:v>441</c:v>
                </c:pt>
                <c:pt idx="13240">
                  <c:v>432</c:v>
                </c:pt>
                <c:pt idx="13241">
                  <c:v>427</c:v>
                </c:pt>
                <c:pt idx="13242">
                  <c:v>421</c:v>
                </c:pt>
                <c:pt idx="13243">
                  <c:v>436</c:v>
                </c:pt>
                <c:pt idx="13244">
                  <c:v>432</c:v>
                </c:pt>
                <c:pt idx="13245">
                  <c:v>436</c:v>
                </c:pt>
                <c:pt idx="13246">
                  <c:v>436</c:v>
                </c:pt>
                <c:pt idx="13247">
                  <c:v>432</c:v>
                </c:pt>
                <c:pt idx="13248">
                  <c:v>424</c:v>
                </c:pt>
                <c:pt idx="13249">
                  <c:v>427</c:v>
                </c:pt>
                <c:pt idx="13250">
                  <c:v>432</c:v>
                </c:pt>
                <c:pt idx="13251">
                  <c:v>424</c:v>
                </c:pt>
                <c:pt idx="13252">
                  <c:v>418</c:v>
                </c:pt>
                <c:pt idx="13253">
                  <c:v>427</c:v>
                </c:pt>
                <c:pt idx="13254">
                  <c:v>432</c:v>
                </c:pt>
                <c:pt idx="13255">
                  <c:v>424</c:v>
                </c:pt>
                <c:pt idx="13256">
                  <c:v>432</c:v>
                </c:pt>
                <c:pt idx="13257">
                  <c:v>427</c:v>
                </c:pt>
                <c:pt idx="13258">
                  <c:v>427</c:v>
                </c:pt>
                <c:pt idx="13259">
                  <c:v>427</c:v>
                </c:pt>
                <c:pt idx="13260">
                  <c:v>432</c:v>
                </c:pt>
                <c:pt idx="13261">
                  <c:v>427</c:v>
                </c:pt>
                <c:pt idx="13262">
                  <c:v>421</c:v>
                </c:pt>
                <c:pt idx="13263">
                  <c:v>427</c:v>
                </c:pt>
                <c:pt idx="13264">
                  <c:v>421</c:v>
                </c:pt>
                <c:pt idx="13265">
                  <c:v>432</c:v>
                </c:pt>
                <c:pt idx="13266">
                  <c:v>432</c:v>
                </c:pt>
                <c:pt idx="13267">
                  <c:v>436</c:v>
                </c:pt>
                <c:pt idx="13268">
                  <c:v>436</c:v>
                </c:pt>
                <c:pt idx="13269">
                  <c:v>432</c:v>
                </c:pt>
                <c:pt idx="13270">
                  <c:v>441</c:v>
                </c:pt>
                <c:pt idx="13271">
                  <c:v>456</c:v>
                </c:pt>
                <c:pt idx="13272">
                  <c:v>446</c:v>
                </c:pt>
                <c:pt idx="13273">
                  <c:v>444</c:v>
                </c:pt>
                <c:pt idx="13274">
                  <c:v>441</c:v>
                </c:pt>
                <c:pt idx="13275">
                  <c:v>444</c:v>
                </c:pt>
                <c:pt idx="13276">
                  <c:v>446</c:v>
                </c:pt>
                <c:pt idx="13277">
                  <c:v>446</c:v>
                </c:pt>
                <c:pt idx="13278">
                  <c:v>451</c:v>
                </c:pt>
                <c:pt idx="13279">
                  <c:v>441</c:v>
                </c:pt>
                <c:pt idx="13280">
                  <c:v>446</c:v>
                </c:pt>
                <c:pt idx="13281">
                  <c:v>432</c:v>
                </c:pt>
                <c:pt idx="13282">
                  <c:v>432</c:v>
                </c:pt>
                <c:pt idx="13283">
                  <c:v>441</c:v>
                </c:pt>
                <c:pt idx="13284">
                  <c:v>441</c:v>
                </c:pt>
                <c:pt idx="13285">
                  <c:v>446</c:v>
                </c:pt>
                <c:pt idx="13286">
                  <c:v>432</c:v>
                </c:pt>
                <c:pt idx="13287">
                  <c:v>444</c:v>
                </c:pt>
                <c:pt idx="13288">
                  <c:v>441</c:v>
                </c:pt>
                <c:pt idx="13289">
                  <c:v>441</c:v>
                </c:pt>
                <c:pt idx="13290">
                  <c:v>446</c:v>
                </c:pt>
                <c:pt idx="13291">
                  <c:v>444</c:v>
                </c:pt>
                <c:pt idx="13292">
                  <c:v>436</c:v>
                </c:pt>
                <c:pt idx="13293">
                  <c:v>441</c:v>
                </c:pt>
                <c:pt idx="13294">
                  <c:v>451</c:v>
                </c:pt>
                <c:pt idx="13295">
                  <c:v>446</c:v>
                </c:pt>
                <c:pt idx="13296">
                  <c:v>446</c:v>
                </c:pt>
                <c:pt idx="13297">
                  <c:v>444</c:v>
                </c:pt>
                <c:pt idx="13298">
                  <c:v>441</c:v>
                </c:pt>
                <c:pt idx="13299">
                  <c:v>441</c:v>
                </c:pt>
                <c:pt idx="13300">
                  <c:v>451</c:v>
                </c:pt>
                <c:pt idx="13301">
                  <c:v>444</c:v>
                </c:pt>
                <c:pt idx="13302">
                  <c:v>446</c:v>
                </c:pt>
                <c:pt idx="13303">
                  <c:v>441</c:v>
                </c:pt>
                <c:pt idx="13304">
                  <c:v>460</c:v>
                </c:pt>
                <c:pt idx="13305">
                  <c:v>463</c:v>
                </c:pt>
                <c:pt idx="13306">
                  <c:v>456</c:v>
                </c:pt>
                <c:pt idx="13307">
                  <c:v>460</c:v>
                </c:pt>
                <c:pt idx="13308">
                  <c:v>444</c:v>
                </c:pt>
                <c:pt idx="13309">
                  <c:v>460</c:v>
                </c:pt>
                <c:pt idx="13310">
                  <c:v>460</c:v>
                </c:pt>
                <c:pt idx="13311">
                  <c:v>463</c:v>
                </c:pt>
                <c:pt idx="13312">
                  <c:v>451</c:v>
                </c:pt>
                <c:pt idx="13313">
                  <c:v>456</c:v>
                </c:pt>
                <c:pt idx="13314">
                  <c:v>456</c:v>
                </c:pt>
                <c:pt idx="13315">
                  <c:v>451</c:v>
                </c:pt>
                <c:pt idx="13316">
                  <c:v>465</c:v>
                </c:pt>
                <c:pt idx="13317">
                  <c:v>460</c:v>
                </c:pt>
                <c:pt idx="13318">
                  <c:v>456</c:v>
                </c:pt>
                <c:pt idx="13319">
                  <c:v>446</c:v>
                </c:pt>
                <c:pt idx="13320">
                  <c:v>441</c:v>
                </c:pt>
                <c:pt idx="13321">
                  <c:v>456</c:v>
                </c:pt>
                <c:pt idx="13322">
                  <c:v>465</c:v>
                </c:pt>
                <c:pt idx="13323">
                  <c:v>460</c:v>
                </c:pt>
                <c:pt idx="13324">
                  <c:v>463</c:v>
                </c:pt>
                <c:pt idx="13325">
                  <c:v>456</c:v>
                </c:pt>
                <c:pt idx="13326">
                  <c:v>465</c:v>
                </c:pt>
                <c:pt idx="13327">
                  <c:v>460</c:v>
                </c:pt>
                <c:pt idx="13328">
                  <c:v>482</c:v>
                </c:pt>
                <c:pt idx="13329">
                  <c:v>472</c:v>
                </c:pt>
                <c:pt idx="13330">
                  <c:v>460</c:v>
                </c:pt>
                <c:pt idx="13331">
                  <c:v>472</c:v>
                </c:pt>
                <c:pt idx="13332">
                  <c:v>463</c:v>
                </c:pt>
                <c:pt idx="13333">
                  <c:v>488</c:v>
                </c:pt>
                <c:pt idx="13334">
                  <c:v>488</c:v>
                </c:pt>
                <c:pt idx="13335">
                  <c:v>488</c:v>
                </c:pt>
                <c:pt idx="13336">
                  <c:v>486</c:v>
                </c:pt>
                <c:pt idx="13337">
                  <c:v>478</c:v>
                </c:pt>
                <c:pt idx="13338">
                  <c:v>486</c:v>
                </c:pt>
                <c:pt idx="13339">
                  <c:v>500</c:v>
                </c:pt>
                <c:pt idx="13340">
                  <c:v>495</c:v>
                </c:pt>
                <c:pt idx="13341">
                  <c:v>495</c:v>
                </c:pt>
                <c:pt idx="13342">
                  <c:v>488</c:v>
                </c:pt>
                <c:pt idx="13343">
                  <c:v>482</c:v>
                </c:pt>
                <c:pt idx="13344">
                  <c:v>486</c:v>
                </c:pt>
                <c:pt idx="13345">
                  <c:v>495</c:v>
                </c:pt>
                <c:pt idx="13346">
                  <c:v>500</c:v>
                </c:pt>
                <c:pt idx="13347">
                  <c:v>500</c:v>
                </c:pt>
                <c:pt idx="13348">
                  <c:v>520</c:v>
                </c:pt>
                <c:pt idx="13349">
                  <c:v>495</c:v>
                </c:pt>
                <c:pt idx="13350">
                  <c:v>527</c:v>
                </c:pt>
                <c:pt idx="13351">
                  <c:v>515</c:v>
                </c:pt>
                <c:pt idx="13352">
                  <c:v>508</c:v>
                </c:pt>
                <c:pt idx="13353">
                  <c:v>515</c:v>
                </c:pt>
                <c:pt idx="13354">
                  <c:v>503</c:v>
                </c:pt>
                <c:pt idx="13355">
                  <c:v>515</c:v>
                </c:pt>
                <c:pt idx="13356">
                  <c:v>503</c:v>
                </c:pt>
                <c:pt idx="13357">
                  <c:v>515</c:v>
                </c:pt>
                <c:pt idx="13358">
                  <c:v>524</c:v>
                </c:pt>
                <c:pt idx="13359">
                  <c:v>520</c:v>
                </c:pt>
                <c:pt idx="13360">
                  <c:v>515</c:v>
                </c:pt>
                <c:pt idx="13361">
                  <c:v>515</c:v>
                </c:pt>
                <c:pt idx="13362">
                  <c:v>524</c:v>
                </c:pt>
                <c:pt idx="13363">
                  <c:v>515</c:v>
                </c:pt>
                <c:pt idx="13364">
                  <c:v>503</c:v>
                </c:pt>
                <c:pt idx="13365">
                  <c:v>495</c:v>
                </c:pt>
                <c:pt idx="13366">
                  <c:v>495</c:v>
                </c:pt>
                <c:pt idx="13367">
                  <c:v>500</c:v>
                </c:pt>
                <c:pt idx="13368">
                  <c:v>503</c:v>
                </c:pt>
                <c:pt idx="13369">
                  <c:v>486</c:v>
                </c:pt>
                <c:pt idx="13370">
                  <c:v>488</c:v>
                </c:pt>
                <c:pt idx="13371">
                  <c:v>482</c:v>
                </c:pt>
                <c:pt idx="13372">
                  <c:v>495</c:v>
                </c:pt>
                <c:pt idx="13373">
                  <c:v>500</c:v>
                </c:pt>
                <c:pt idx="13374">
                  <c:v>482</c:v>
                </c:pt>
                <c:pt idx="13375">
                  <c:v>495</c:v>
                </c:pt>
                <c:pt idx="13376">
                  <c:v>486</c:v>
                </c:pt>
                <c:pt idx="13377">
                  <c:v>488</c:v>
                </c:pt>
                <c:pt idx="13378">
                  <c:v>478</c:v>
                </c:pt>
                <c:pt idx="13379">
                  <c:v>495</c:v>
                </c:pt>
                <c:pt idx="13380">
                  <c:v>495</c:v>
                </c:pt>
                <c:pt idx="13381">
                  <c:v>486</c:v>
                </c:pt>
                <c:pt idx="13382">
                  <c:v>488</c:v>
                </c:pt>
                <c:pt idx="13383">
                  <c:v>478</c:v>
                </c:pt>
                <c:pt idx="13384">
                  <c:v>503</c:v>
                </c:pt>
                <c:pt idx="13385">
                  <c:v>488</c:v>
                </c:pt>
                <c:pt idx="13386">
                  <c:v>478</c:v>
                </c:pt>
                <c:pt idx="13387">
                  <c:v>478</c:v>
                </c:pt>
                <c:pt idx="13388">
                  <c:v>472</c:v>
                </c:pt>
                <c:pt idx="13389">
                  <c:v>482</c:v>
                </c:pt>
                <c:pt idx="13390">
                  <c:v>486</c:v>
                </c:pt>
                <c:pt idx="13391">
                  <c:v>482</c:v>
                </c:pt>
                <c:pt idx="13392">
                  <c:v>488</c:v>
                </c:pt>
                <c:pt idx="13393">
                  <c:v>486</c:v>
                </c:pt>
                <c:pt idx="13394">
                  <c:v>488</c:v>
                </c:pt>
                <c:pt idx="13395">
                  <c:v>482</c:v>
                </c:pt>
                <c:pt idx="13396">
                  <c:v>495</c:v>
                </c:pt>
                <c:pt idx="13397">
                  <c:v>488</c:v>
                </c:pt>
                <c:pt idx="13398">
                  <c:v>478</c:v>
                </c:pt>
                <c:pt idx="13399">
                  <c:v>482</c:v>
                </c:pt>
                <c:pt idx="13400">
                  <c:v>465</c:v>
                </c:pt>
                <c:pt idx="13401">
                  <c:v>488</c:v>
                </c:pt>
                <c:pt idx="13402">
                  <c:v>488</c:v>
                </c:pt>
                <c:pt idx="13403">
                  <c:v>488</c:v>
                </c:pt>
                <c:pt idx="13404">
                  <c:v>478</c:v>
                </c:pt>
                <c:pt idx="13405">
                  <c:v>488</c:v>
                </c:pt>
                <c:pt idx="13406">
                  <c:v>486</c:v>
                </c:pt>
                <c:pt idx="13407">
                  <c:v>495</c:v>
                </c:pt>
                <c:pt idx="13408">
                  <c:v>482</c:v>
                </c:pt>
                <c:pt idx="13409">
                  <c:v>482</c:v>
                </c:pt>
                <c:pt idx="13410">
                  <c:v>472</c:v>
                </c:pt>
                <c:pt idx="13411">
                  <c:v>478</c:v>
                </c:pt>
                <c:pt idx="13412">
                  <c:v>478</c:v>
                </c:pt>
                <c:pt idx="13413">
                  <c:v>465</c:v>
                </c:pt>
                <c:pt idx="13414">
                  <c:v>463</c:v>
                </c:pt>
                <c:pt idx="13415">
                  <c:v>460</c:v>
                </c:pt>
                <c:pt idx="13416">
                  <c:v>465</c:v>
                </c:pt>
                <c:pt idx="13417">
                  <c:v>451</c:v>
                </c:pt>
                <c:pt idx="13418">
                  <c:v>465</c:v>
                </c:pt>
                <c:pt idx="13419">
                  <c:v>463</c:v>
                </c:pt>
                <c:pt idx="13420">
                  <c:v>460</c:v>
                </c:pt>
                <c:pt idx="13421">
                  <c:v>465</c:v>
                </c:pt>
                <c:pt idx="13422">
                  <c:v>463</c:v>
                </c:pt>
                <c:pt idx="13423">
                  <c:v>465</c:v>
                </c:pt>
                <c:pt idx="13424">
                  <c:v>463</c:v>
                </c:pt>
                <c:pt idx="13425">
                  <c:v>463</c:v>
                </c:pt>
                <c:pt idx="13426">
                  <c:v>472</c:v>
                </c:pt>
                <c:pt idx="13427">
                  <c:v>465</c:v>
                </c:pt>
                <c:pt idx="13428">
                  <c:v>460</c:v>
                </c:pt>
                <c:pt idx="13429">
                  <c:v>465</c:v>
                </c:pt>
                <c:pt idx="13430">
                  <c:v>478</c:v>
                </c:pt>
                <c:pt idx="13431">
                  <c:v>465</c:v>
                </c:pt>
                <c:pt idx="13432">
                  <c:v>465</c:v>
                </c:pt>
                <c:pt idx="13433">
                  <c:v>465</c:v>
                </c:pt>
                <c:pt idx="13434">
                  <c:v>465</c:v>
                </c:pt>
                <c:pt idx="13435">
                  <c:v>460</c:v>
                </c:pt>
                <c:pt idx="13436">
                  <c:v>472</c:v>
                </c:pt>
                <c:pt idx="13437">
                  <c:v>463</c:v>
                </c:pt>
                <c:pt idx="13438">
                  <c:v>478</c:v>
                </c:pt>
                <c:pt idx="13439">
                  <c:v>482</c:v>
                </c:pt>
                <c:pt idx="13440">
                  <c:v>472</c:v>
                </c:pt>
                <c:pt idx="13441">
                  <c:v>486</c:v>
                </c:pt>
                <c:pt idx="13442">
                  <c:v>460</c:v>
                </c:pt>
                <c:pt idx="13443">
                  <c:v>482</c:v>
                </c:pt>
                <c:pt idx="13444">
                  <c:v>472</c:v>
                </c:pt>
                <c:pt idx="13445">
                  <c:v>472</c:v>
                </c:pt>
                <c:pt idx="13446">
                  <c:v>463</c:v>
                </c:pt>
                <c:pt idx="13447">
                  <c:v>472</c:v>
                </c:pt>
                <c:pt idx="13448">
                  <c:v>465</c:v>
                </c:pt>
                <c:pt idx="13449">
                  <c:v>478</c:v>
                </c:pt>
                <c:pt idx="13450">
                  <c:v>465</c:v>
                </c:pt>
                <c:pt idx="13451">
                  <c:v>472</c:v>
                </c:pt>
                <c:pt idx="13452">
                  <c:v>478</c:v>
                </c:pt>
                <c:pt idx="13453">
                  <c:v>482</c:v>
                </c:pt>
                <c:pt idx="13454">
                  <c:v>472</c:v>
                </c:pt>
                <c:pt idx="13455">
                  <c:v>478</c:v>
                </c:pt>
                <c:pt idx="13456">
                  <c:v>495</c:v>
                </c:pt>
                <c:pt idx="13457">
                  <c:v>495</c:v>
                </c:pt>
                <c:pt idx="13458">
                  <c:v>495</c:v>
                </c:pt>
                <c:pt idx="13459">
                  <c:v>478</c:v>
                </c:pt>
                <c:pt idx="13460">
                  <c:v>503</c:v>
                </c:pt>
                <c:pt idx="13461">
                  <c:v>503</c:v>
                </c:pt>
                <c:pt idx="13462">
                  <c:v>508</c:v>
                </c:pt>
                <c:pt idx="13463">
                  <c:v>503</c:v>
                </c:pt>
                <c:pt idx="13464">
                  <c:v>503</c:v>
                </c:pt>
                <c:pt idx="13465">
                  <c:v>503</c:v>
                </c:pt>
                <c:pt idx="13466">
                  <c:v>488</c:v>
                </c:pt>
                <c:pt idx="13467">
                  <c:v>515</c:v>
                </c:pt>
                <c:pt idx="13468">
                  <c:v>503</c:v>
                </c:pt>
                <c:pt idx="13469">
                  <c:v>508</c:v>
                </c:pt>
                <c:pt idx="13470">
                  <c:v>524</c:v>
                </c:pt>
                <c:pt idx="13471">
                  <c:v>508</c:v>
                </c:pt>
                <c:pt idx="13472">
                  <c:v>503</c:v>
                </c:pt>
                <c:pt idx="13473">
                  <c:v>503</c:v>
                </c:pt>
                <c:pt idx="13474">
                  <c:v>503</c:v>
                </c:pt>
                <c:pt idx="13475">
                  <c:v>520</c:v>
                </c:pt>
                <c:pt idx="13476">
                  <c:v>488</c:v>
                </c:pt>
                <c:pt idx="13477">
                  <c:v>495</c:v>
                </c:pt>
              </c:numCache>
            </c:numRef>
          </c:val>
          <c:smooth val="0"/>
        </c:ser>
        <c:dLbls>
          <c:showLegendKey val="0"/>
          <c:showVal val="0"/>
          <c:showCatName val="0"/>
          <c:showSerName val="0"/>
          <c:showPercent val="0"/>
          <c:showBubbleSize val="0"/>
        </c:dLbls>
        <c:marker val="1"/>
        <c:smooth val="0"/>
        <c:axId val="299052032"/>
        <c:axId val="299082496"/>
      </c:lineChart>
      <c:catAx>
        <c:axId val="299052032"/>
        <c:scaling>
          <c:orientation val="minMax"/>
        </c:scaling>
        <c:delete val="0"/>
        <c:axPos val="b"/>
        <c:numFmt formatCode="h:mm:ss" sourceLinked="1"/>
        <c:majorTickMark val="out"/>
        <c:minorTickMark val="none"/>
        <c:tickLblPos val="nextTo"/>
        <c:crossAx val="299082496"/>
        <c:crosses val="autoZero"/>
        <c:auto val="1"/>
        <c:lblAlgn val="ctr"/>
        <c:lblOffset val="100"/>
        <c:noMultiLvlLbl val="0"/>
      </c:catAx>
      <c:valAx>
        <c:axId val="299082496"/>
        <c:scaling>
          <c:orientation val="minMax"/>
        </c:scaling>
        <c:delete val="0"/>
        <c:axPos val="l"/>
        <c:majorGridlines/>
        <c:numFmt formatCode="General" sourceLinked="1"/>
        <c:majorTickMark val="out"/>
        <c:minorTickMark val="none"/>
        <c:tickLblPos val="nextTo"/>
        <c:crossAx val="299052032"/>
        <c:crosses val="autoZero"/>
        <c:crossBetween val="between"/>
      </c:valAx>
    </c:plotArea>
    <c:legend>
      <c:legendPos val="r"/>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a:t>Vatra Dornei</a:t>
            </a:r>
          </a:p>
        </c:rich>
      </c:tx>
      <c:overlay val="0"/>
    </c:title>
    <c:autoTitleDeleted val="0"/>
    <c:plotArea>
      <c:layout/>
      <c:lineChart>
        <c:grouping val="standard"/>
        <c:varyColors val="0"/>
        <c:ser>
          <c:idx val="0"/>
          <c:order val="0"/>
          <c:tx>
            <c:v>CO2 Level</c:v>
          </c:tx>
          <c:marker>
            <c:symbol val="none"/>
          </c:marker>
          <c:cat>
            <c:numRef>
              <c:f>Sheet1!$C$1:$C$4912</c:f>
              <c:numCache>
                <c:formatCode>h:mm:ss</c:formatCode>
                <c:ptCount val="4912"/>
                <c:pt idx="0">
                  <c:v>2.3148148148148147E-5</c:v>
                </c:pt>
                <c:pt idx="1">
                  <c:v>2.3148148148148147E-5</c:v>
                </c:pt>
                <c:pt idx="2">
                  <c:v>3.4722222222222222E-5</c:v>
                </c:pt>
                <c:pt idx="3">
                  <c:v>4.6296296296296294E-5</c:v>
                </c:pt>
                <c:pt idx="4">
                  <c:v>5.7870370370370366E-5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4.5717592592592589E-3</c:v>
                </c:pt>
                <c:pt idx="395">
                  <c:v>4.5833333333333334E-3</c:v>
                </c:pt>
                <c:pt idx="396">
                  <c:v>4.5949074074074078E-3</c:v>
                </c:pt>
                <c:pt idx="397">
                  <c:v>4.6064814814814814E-3</c:v>
                </c:pt>
                <c:pt idx="398">
                  <c:v>4.6180555555555558E-3</c:v>
                </c:pt>
                <c:pt idx="399">
                  <c:v>4.6296296296296302E-3</c:v>
                </c:pt>
                <c:pt idx="400">
                  <c:v>4.6412037037037038E-3</c:v>
                </c:pt>
                <c:pt idx="401">
                  <c:v>4.6527777777777774E-3</c:v>
                </c:pt>
                <c:pt idx="402">
                  <c:v>4.6643518518518518E-3</c:v>
                </c:pt>
                <c:pt idx="403">
                  <c:v>4.6759259259259263E-3</c:v>
                </c:pt>
                <c:pt idx="404">
                  <c:v>4.6874999999999998E-3</c:v>
                </c:pt>
                <c:pt idx="405">
                  <c:v>4.6990740740740743E-3</c:v>
                </c:pt>
                <c:pt idx="406">
                  <c:v>4.7106481481481478E-3</c:v>
                </c:pt>
                <c:pt idx="407">
                  <c:v>4.7222222222222223E-3</c:v>
                </c:pt>
                <c:pt idx="408">
                  <c:v>4.7337962962962958E-3</c:v>
                </c:pt>
                <c:pt idx="409">
                  <c:v>4.7453703703703703E-3</c:v>
                </c:pt>
                <c:pt idx="410">
                  <c:v>4.7569444444444447E-3</c:v>
                </c:pt>
                <c:pt idx="411">
                  <c:v>4.7685185185185183E-3</c:v>
                </c:pt>
                <c:pt idx="412">
                  <c:v>4.7800925925925919E-3</c:v>
                </c:pt>
                <c:pt idx="413">
                  <c:v>4.7916666666666672E-3</c:v>
                </c:pt>
                <c:pt idx="414">
                  <c:v>4.8032407407407407E-3</c:v>
                </c:pt>
                <c:pt idx="415">
                  <c:v>4.8148148148148152E-3</c:v>
                </c:pt>
                <c:pt idx="416">
                  <c:v>4.8263888888888887E-3</c:v>
                </c:pt>
                <c:pt idx="417">
                  <c:v>4.8379629629629632E-3</c:v>
                </c:pt>
                <c:pt idx="418">
                  <c:v>4.8495370370370368E-3</c:v>
                </c:pt>
                <c:pt idx="419">
                  <c:v>4.8611111111111112E-3</c:v>
                </c:pt>
                <c:pt idx="420">
                  <c:v>4.8726851851851856E-3</c:v>
                </c:pt>
                <c:pt idx="421">
                  <c:v>4.8842592592592592E-3</c:v>
                </c:pt>
                <c:pt idx="422">
                  <c:v>4.8958333333333328E-3</c:v>
                </c:pt>
                <c:pt idx="423">
                  <c:v>4.9074074074074072E-3</c:v>
                </c:pt>
                <c:pt idx="424">
                  <c:v>4.9189814814814816E-3</c:v>
                </c:pt>
                <c:pt idx="425">
                  <c:v>4.9305555555555552E-3</c:v>
                </c:pt>
                <c:pt idx="426">
                  <c:v>4.9421296296296288E-3</c:v>
                </c:pt>
                <c:pt idx="427">
                  <c:v>4.9537037037037041E-3</c:v>
                </c:pt>
                <c:pt idx="428">
                  <c:v>4.9652777777777777E-3</c:v>
                </c:pt>
                <c:pt idx="429">
                  <c:v>4.9768518518518521E-3</c:v>
                </c:pt>
                <c:pt idx="430">
                  <c:v>4.9884259259259265E-3</c:v>
                </c:pt>
                <c:pt idx="431">
                  <c:v>5.0000000000000001E-3</c:v>
                </c:pt>
                <c:pt idx="432">
                  <c:v>5.0115740740740737E-3</c:v>
                </c:pt>
                <c:pt idx="433">
                  <c:v>5.0231481481481481E-3</c:v>
                </c:pt>
                <c:pt idx="434">
                  <c:v>5.0347222222222225E-3</c:v>
                </c:pt>
                <c:pt idx="435">
                  <c:v>5.0462962962962961E-3</c:v>
                </c:pt>
                <c:pt idx="436">
                  <c:v>5.0578703703703706E-3</c:v>
                </c:pt>
                <c:pt idx="437">
                  <c:v>5.0694444444444441E-3</c:v>
                </c:pt>
                <c:pt idx="438">
                  <c:v>5.0810185185185186E-3</c:v>
                </c:pt>
                <c:pt idx="439">
                  <c:v>5.0925925925925921E-3</c:v>
                </c:pt>
                <c:pt idx="440">
                  <c:v>5.1041666666666666E-3</c:v>
                </c:pt>
                <c:pt idx="441">
                  <c:v>5.115740740740741E-3</c:v>
                </c:pt>
                <c:pt idx="442">
                  <c:v>5.1273148148148146E-3</c:v>
                </c:pt>
                <c:pt idx="443">
                  <c:v>5.138888888888889E-3</c:v>
                </c:pt>
                <c:pt idx="444">
                  <c:v>5.1504629629629635E-3</c:v>
                </c:pt>
                <c:pt idx="445">
                  <c:v>5.162037037037037E-3</c:v>
                </c:pt>
                <c:pt idx="446">
                  <c:v>5.1736111111111115E-3</c:v>
                </c:pt>
                <c:pt idx="447">
                  <c:v>5.185185185185185E-3</c:v>
                </c:pt>
                <c:pt idx="448">
                  <c:v>5.1967592592592595E-3</c:v>
                </c:pt>
                <c:pt idx="449">
                  <c:v>5.208333333333333E-3</c:v>
                </c:pt>
                <c:pt idx="450">
                  <c:v>5.2199074074074066E-3</c:v>
                </c:pt>
                <c:pt idx="451">
                  <c:v>5.2314814814814819E-3</c:v>
                </c:pt>
                <c:pt idx="452">
                  <c:v>5.2430555555555555E-3</c:v>
                </c:pt>
                <c:pt idx="453">
                  <c:v>5.2546296296296299E-3</c:v>
                </c:pt>
                <c:pt idx="454">
                  <c:v>5.2662037037037035E-3</c:v>
                </c:pt>
                <c:pt idx="455">
                  <c:v>5.2777777777777771E-3</c:v>
                </c:pt>
                <c:pt idx="456">
                  <c:v>5.2893518518518515E-3</c:v>
                </c:pt>
                <c:pt idx="457">
                  <c:v>5.3009259259259251E-3</c:v>
                </c:pt>
                <c:pt idx="458">
                  <c:v>5.3125000000000004E-3</c:v>
                </c:pt>
                <c:pt idx="459">
                  <c:v>5.3240740740740748E-3</c:v>
                </c:pt>
                <c:pt idx="460">
                  <c:v>5.3356481481481484E-3</c:v>
                </c:pt>
                <c:pt idx="461">
                  <c:v>5.347222222222222E-3</c:v>
                </c:pt>
                <c:pt idx="462">
                  <c:v>5.3587962962962964E-3</c:v>
                </c:pt>
                <c:pt idx="463">
                  <c:v>5.37037037037037E-3</c:v>
                </c:pt>
                <c:pt idx="464">
                  <c:v>5.37037037037037E-3</c:v>
                </c:pt>
                <c:pt idx="465">
                  <c:v>5.3819444444444453E-3</c:v>
                </c:pt>
                <c:pt idx="466">
                  <c:v>5.3935185185185188E-3</c:v>
                </c:pt>
                <c:pt idx="467">
                  <c:v>5.4050925925925924E-3</c:v>
                </c:pt>
                <c:pt idx="468">
                  <c:v>5.4166666666666669E-3</c:v>
                </c:pt>
                <c:pt idx="469">
                  <c:v>5.4282407407407404E-3</c:v>
                </c:pt>
                <c:pt idx="470">
                  <c:v>5.4398148148148149E-3</c:v>
                </c:pt>
                <c:pt idx="471">
                  <c:v>5.4513888888888884E-3</c:v>
                </c:pt>
                <c:pt idx="472">
                  <c:v>5.4629629629629637E-3</c:v>
                </c:pt>
                <c:pt idx="473">
                  <c:v>5.4745370370370373E-3</c:v>
                </c:pt>
                <c:pt idx="474">
                  <c:v>5.4861111111111117E-3</c:v>
                </c:pt>
                <c:pt idx="475">
                  <c:v>5.4976851851851853E-3</c:v>
                </c:pt>
                <c:pt idx="476">
                  <c:v>5.5092592592592589E-3</c:v>
                </c:pt>
                <c:pt idx="477">
                  <c:v>5.5208333333333333E-3</c:v>
                </c:pt>
                <c:pt idx="478">
                  <c:v>5.5324074074074069E-3</c:v>
                </c:pt>
                <c:pt idx="479">
                  <c:v>5.5439814814814822E-3</c:v>
                </c:pt>
                <c:pt idx="480">
                  <c:v>5.5555555555555558E-3</c:v>
                </c:pt>
                <c:pt idx="481">
                  <c:v>5.5671296296296302E-3</c:v>
                </c:pt>
                <c:pt idx="482">
                  <c:v>5.5787037037037038E-3</c:v>
                </c:pt>
                <c:pt idx="483">
                  <c:v>5.5902777777777782E-3</c:v>
                </c:pt>
                <c:pt idx="484">
                  <c:v>5.6018518518518518E-3</c:v>
                </c:pt>
                <c:pt idx="485">
                  <c:v>5.6134259259259271E-3</c:v>
                </c:pt>
                <c:pt idx="486">
                  <c:v>5.6249999999999989E-3</c:v>
                </c:pt>
                <c:pt idx="487">
                  <c:v>5.6365740740740742E-3</c:v>
                </c:pt>
                <c:pt idx="488">
                  <c:v>5.6481481481481478E-3</c:v>
                </c:pt>
                <c:pt idx="489">
                  <c:v>5.6597222222222222E-3</c:v>
                </c:pt>
                <c:pt idx="490">
                  <c:v>5.6712962962962958E-3</c:v>
                </c:pt>
                <c:pt idx="491">
                  <c:v>5.6828703703703702E-3</c:v>
                </c:pt>
                <c:pt idx="492">
                  <c:v>5.6944444444444438E-3</c:v>
                </c:pt>
                <c:pt idx="493">
                  <c:v>5.7060185185185191E-3</c:v>
                </c:pt>
                <c:pt idx="494">
                  <c:v>5.7175925925925927E-3</c:v>
                </c:pt>
                <c:pt idx="495">
                  <c:v>5.7291666666666671E-3</c:v>
                </c:pt>
                <c:pt idx="496">
                  <c:v>5.7407407407407416E-3</c:v>
                </c:pt>
                <c:pt idx="497">
                  <c:v>5.7523148148148143E-3</c:v>
                </c:pt>
                <c:pt idx="498">
                  <c:v>5.7638888888888887E-3</c:v>
                </c:pt>
                <c:pt idx="499">
                  <c:v>5.7754629629629623E-3</c:v>
                </c:pt>
                <c:pt idx="500">
                  <c:v>5.7870370370370376E-3</c:v>
                </c:pt>
                <c:pt idx="501">
                  <c:v>5.7986111111111112E-3</c:v>
                </c:pt>
                <c:pt idx="502">
                  <c:v>5.8101851851851856E-3</c:v>
                </c:pt>
                <c:pt idx="503">
                  <c:v>5.8217592592592592E-3</c:v>
                </c:pt>
                <c:pt idx="504">
                  <c:v>5.8333333333333336E-3</c:v>
                </c:pt>
                <c:pt idx="505">
                  <c:v>5.8449074074074072E-3</c:v>
                </c:pt>
                <c:pt idx="506">
                  <c:v>5.8564814814814825E-3</c:v>
                </c:pt>
                <c:pt idx="507">
                  <c:v>5.8680555555555543E-3</c:v>
                </c:pt>
                <c:pt idx="508">
                  <c:v>5.8796296296296296E-3</c:v>
                </c:pt>
                <c:pt idx="509">
                  <c:v>5.8912037037037032E-3</c:v>
                </c:pt>
                <c:pt idx="510">
                  <c:v>5.9027777777777776E-3</c:v>
                </c:pt>
                <c:pt idx="511">
                  <c:v>5.9143518518518521E-3</c:v>
                </c:pt>
                <c:pt idx="512">
                  <c:v>5.9259259259259256E-3</c:v>
                </c:pt>
                <c:pt idx="513">
                  <c:v>5.9375000000000009E-3</c:v>
                </c:pt>
                <c:pt idx="514">
                  <c:v>5.9490740740740745E-3</c:v>
                </c:pt>
                <c:pt idx="515">
                  <c:v>5.9606481481481489E-3</c:v>
                </c:pt>
                <c:pt idx="516">
                  <c:v>5.9722222222222225E-3</c:v>
                </c:pt>
                <c:pt idx="517">
                  <c:v>5.9837962962962961E-3</c:v>
                </c:pt>
                <c:pt idx="518">
                  <c:v>5.9953703703703697E-3</c:v>
                </c:pt>
                <c:pt idx="519">
                  <c:v>6.0069444444444441E-3</c:v>
                </c:pt>
                <c:pt idx="520">
                  <c:v>6.0185185185185177E-3</c:v>
                </c:pt>
                <c:pt idx="521">
                  <c:v>6.030092592592593E-3</c:v>
                </c:pt>
                <c:pt idx="522">
                  <c:v>6.0416666666666665E-3</c:v>
                </c:pt>
                <c:pt idx="523">
                  <c:v>6.053240740740741E-3</c:v>
                </c:pt>
                <c:pt idx="524">
                  <c:v>6.0648148148148145E-3</c:v>
                </c:pt>
                <c:pt idx="525">
                  <c:v>6.076388888888889E-3</c:v>
                </c:pt>
                <c:pt idx="526">
                  <c:v>6.0879629629629643E-3</c:v>
                </c:pt>
                <c:pt idx="527">
                  <c:v>6.0995370370370361E-3</c:v>
                </c:pt>
                <c:pt idx="528">
                  <c:v>6.1111111111111114E-3</c:v>
                </c:pt>
                <c:pt idx="529">
                  <c:v>6.122685185185185E-3</c:v>
                </c:pt>
                <c:pt idx="530">
                  <c:v>6.1342592592592594E-3</c:v>
                </c:pt>
                <c:pt idx="531">
                  <c:v>6.145833333333333E-3</c:v>
                </c:pt>
                <c:pt idx="532">
                  <c:v>6.1574074074074074E-3</c:v>
                </c:pt>
                <c:pt idx="533">
                  <c:v>6.168981481481481E-3</c:v>
                </c:pt>
                <c:pt idx="534">
                  <c:v>6.1805555555555563E-3</c:v>
                </c:pt>
                <c:pt idx="535">
                  <c:v>6.1921296296296299E-3</c:v>
                </c:pt>
                <c:pt idx="536">
                  <c:v>6.2037037037037043E-3</c:v>
                </c:pt>
                <c:pt idx="537">
                  <c:v>6.215277777777777E-3</c:v>
                </c:pt>
                <c:pt idx="538">
                  <c:v>6.2268518518518515E-3</c:v>
                </c:pt>
                <c:pt idx="539">
                  <c:v>6.238425925925925E-3</c:v>
                </c:pt>
                <c:pt idx="540">
                  <c:v>6.2499999999999995E-3</c:v>
                </c:pt>
                <c:pt idx="541">
                  <c:v>6.2615740740740748E-3</c:v>
                </c:pt>
                <c:pt idx="542">
                  <c:v>6.2731481481481484E-3</c:v>
                </c:pt>
                <c:pt idx="543">
                  <c:v>6.2847222222222228E-3</c:v>
                </c:pt>
                <c:pt idx="544">
                  <c:v>6.2962962962962964E-3</c:v>
                </c:pt>
                <c:pt idx="545">
                  <c:v>6.3078703703703708E-3</c:v>
                </c:pt>
                <c:pt idx="546">
                  <c:v>6.3194444444444444E-3</c:v>
                </c:pt>
                <c:pt idx="547">
                  <c:v>6.3310185185185197E-3</c:v>
                </c:pt>
                <c:pt idx="548">
                  <c:v>6.3425925925925915E-3</c:v>
                </c:pt>
                <c:pt idx="549">
                  <c:v>6.3541666666666668E-3</c:v>
                </c:pt>
                <c:pt idx="550">
                  <c:v>6.3657407407407404E-3</c:v>
                </c:pt>
                <c:pt idx="551">
                  <c:v>6.3773148148148148E-3</c:v>
                </c:pt>
                <c:pt idx="552">
                  <c:v>6.3888888888888884E-3</c:v>
                </c:pt>
                <c:pt idx="553">
                  <c:v>6.4004629629629628E-3</c:v>
                </c:pt>
                <c:pt idx="554">
                  <c:v>6.4120370370370364E-3</c:v>
                </c:pt>
                <c:pt idx="555">
                  <c:v>6.4236111111111117E-3</c:v>
                </c:pt>
                <c:pt idx="556">
                  <c:v>6.4351851851851861E-3</c:v>
                </c:pt>
                <c:pt idx="557">
                  <c:v>6.4467592592592597E-3</c:v>
                </c:pt>
                <c:pt idx="558">
                  <c:v>6.4583333333333333E-3</c:v>
                </c:pt>
                <c:pt idx="559">
                  <c:v>6.4699074074074069E-3</c:v>
                </c:pt>
                <c:pt idx="560">
                  <c:v>6.4814814814814813E-3</c:v>
                </c:pt>
                <c:pt idx="561">
                  <c:v>6.4930555555555549E-3</c:v>
                </c:pt>
                <c:pt idx="562">
                  <c:v>6.5046296296296302E-3</c:v>
                </c:pt>
                <c:pt idx="563">
                  <c:v>6.5162037037037037E-3</c:v>
                </c:pt>
                <c:pt idx="564">
                  <c:v>6.5277777777777782E-3</c:v>
                </c:pt>
                <c:pt idx="565">
                  <c:v>6.5393518518518517E-3</c:v>
                </c:pt>
                <c:pt idx="566">
                  <c:v>6.5509259259259262E-3</c:v>
                </c:pt>
                <c:pt idx="567">
                  <c:v>6.5624999999999998E-3</c:v>
                </c:pt>
                <c:pt idx="568">
                  <c:v>6.5740740740740733E-3</c:v>
                </c:pt>
                <c:pt idx="569">
                  <c:v>6.5856481481481469E-3</c:v>
                </c:pt>
                <c:pt idx="570">
                  <c:v>6.5972222222222222E-3</c:v>
                </c:pt>
                <c:pt idx="571">
                  <c:v>6.6087962962962966E-3</c:v>
                </c:pt>
                <c:pt idx="572">
                  <c:v>6.6203703703703702E-3</c:v>
                </c:pt>
                <c:pt idx="573">
                  <c:v>6.6319444444444446E-3</c:v>
                </c:pt>
                <c:pt idx="574">
                  <c:v>6.6435185185185182E-3</c:v>
                </c:pt>
                <c:pt idx="575">
                  <c:v>6.6550925925925935E-3</c:v>
                </c:pt>
                <c:pt idx="576">
                  <c:v>6.6666666666666671E-3</c:v>
                </c:pt>
                <c:pt idx="577">
                  <c:v>6.6782407407407415E-3</c:v>
                </c:pt>
                <c:pt idx="578">
                  <c:v>6.6898148148148142E-3</c:v>
                </c:pt>
                <c:pt idx="579">
                  <c:v>6.7013888888888887E-3</c:v>
                </c:pt>
                <c:pt idx="580">
                  <c:v>6.7129629629629622E-3</c:v>
                </c:pt>
                <c:pt idx="581">
                  <c:v>6.7245370370370367E-3</c:v>
                </c:pt>
                <c:pt idx="582">
                  <c:v>6.7361111111111103E-3</c:v>
                </c:pt>
                <c:pt idx="583">
                  <c:v>6.7476851851851856E-3</c:v>
                </c:pt>
                <c:pt idx="584">
                  <c:v>6.7592592592592591E-3</c:v>
                </c:pt>
                <c:pt idx="585">
                  <c:v>6.7708333333333336E-3</c:v>
                </c:pt>
                <c:pt idx="586">
                  <c:v>6.782407407407408E-3</c:v>
                </c:pt>
                <c:pt idx="587">
                  <c:v>6.7939814814814816E-3</c:v>
                </c:pt>
                <c:pt idx="588">
                  <c:v>6.8055555555555569E-3</c:v>
                </c:pt>
                <c:pt idx="589">
                  <c:v>6.8171296296296287E-3</c:v>
                </c:pt>
                <c:pt idx="590">
                  <c:v>6.828703703703704E-3</c:v>
                </c:pt>
                <c:pt idx="591">
                  <c:v>6.8402777777777776E-3</c:v>
                </c:pt>
                <c:pt idx="592">
                  <c:v>6.851851851851852E-3</c:v>
                </c:pt>
                <c:pt idx="593">
                  <c:v>6.8634259259259256E-3</c:v>
                </c:pt>
                <c:pt idx="594">
                  <c:v>6.875E-3</c:v>
                </c:pt>
                <c:pt idx="595">
                  <c:v>6.8865740740740736E-3</c:v>
                </c:pt>
                <c:pt idx="596">
                  <c:v>6.8981481481481489E-3</c:v>
                </c:pt>
                <c:pt idx="597">
                  <c:v>6.9097222222222225E-3</c:v>
                </c:pt>
                <c:pt idx="598">
                  <c:v>6.9212962962962969E-3</c:v>
                </c:pt>
                <c:pt idx="599">
                  <c:v>6.9328703703703696E-3</c:v>
                </c:pt>
                <c:pt idx="600">
                  <c:v>6.9444444444444441E-3</c:v>
                </c:pt>
                <c:pt idx="601">
                  <c:v>6.9560185185185185E-3</c:v>
                </c:pt>
                <c:pt idx="602">
                  <c:v>6.9675925925925921E-3</c:v>
                </c:pt>
                <c:pt idx="603">
                  <c:v>6.9791666666666674E-3</c:v>
                </c:pt>
                <c:pt idx="604">
                  <c:v>6.9907407407407409E-3</c:v>
                </c:pt>
                <c:pt idx="605">
                  <c:v>7.0023148148148154E-3</c:v>
                </c:pt>
                <c:pt idx="606">
                  <c:v>7.013888888888889E-3</c:v>
                </c:pt>
                <c:pt idx="607">
                  <c:v>7.0254629629629634E-3</c:v>
                </c:pt>
                <c:pt idx="608">
                  <c:v>7.037037037037037E-3</c:v>
                </c:pt>
                <c:pt idx="609">
                  <c:v>7.0486111111111105E-3</c:v>
                </c:pt>
                <c:pt idx="610">
                  <c:v>7.0601851851851841E-3</c:v>
                </c:pt>
                <c:pt idx="611">
                  <c:v>7.0717592592592594E-3</c:v>
                </c:pt>
                <c:pt idx="612">
                  <c:v>7.083333333333333E-3</c:v>
                </c:pt>
                <c:pt idx="613">
                  <c:v>7.0949074074074074E-3</c:v>
                </c:pt>
                <c:pt idx="614">
                  <c:v>7.106481481481481E-3</c:v>
                </c:pt>
                <c:pt idx="615">
                  <c:v>7.1180555555555554E-3</c:v>
                </c:pt>
                <c:pt idx="616">
                  <c:v>7.1296296296296307E-3</c:v>
                </c:pt>
                <c:pt idx="617">
                  <c:v>7.1412037037037043E-3</c:v>
                </c:pt>
                <c:pt idx="618">
                  <c:v>7.1527777777777787E-3</c:v>
                </c:pt>
                <c:pt idx="619">
                  <c:v>7.1643518518518514E-3</c:v>
                </c:pt>
                <c:pt idx="620">
                  <c:v>7.1759259259259259E-3</c:v>
                </c:pt>
                <c:pt idx="621">
                  <c:v>7.1874999999999994E-3</c:v>
                </c:pt>
                <c:pt idx="622">
                  <c:v>7.1990740740740739E-3</c:v>
                </c:pt>
                <c:pt idx="623">
                  <c:v>7.2106481481481475E-3</c:v>
                </c:pt>
                <c:pt idx="624">
                  <c:v>7.2222222222222228E-3</c:v>
                </c:pt>
                <c:pt idx="625">
                  <c:v>7.2337962962962963E-3</c:v>
                </c:pt>
                <c:pt idx="626">
                  <c:v>7.2453703703703708E-3</c:v>
                </c:pt>
                <c:pt idx="627">
                  <c:v>7.2569444444444443E-3</c:v>
                </c:pt>
                <c:pt idx="628">
                  <c:v>7.2685185185185188E-3</c:v>
                </c:pt>
                <c:pt idx="629">
                  <c:v>7.2800925925925915E-3</c:v>
                </c:pt>
                <c:pt idx="630">
                  <c:v>7.2916666666666659E-3</c:v>
                </c:pt>
                <c:pt idx="631">
                  <c:v>7.3032407407407412E-3</c:v>
                </c:pt>
                <c:pt idx="632">
                  <c:v>7.3148148148148148E-3</c:v>
                </c:pt>
                <c:pt idx="633">
                  <c:v>7.3263888888888892E-3</c:v>
                </c:pt>
                <c:pt idx="634">
                  <c:v>7.3379629629629628E-3</c:v>
                </c:pt>
                <c:pt idx="635">
                  <c:v>7.3495370370370372E-3</c:v>
                </c:pt>
                <c:pt idx="636">
                  <c:v>7.3611111111111108E-3</c:v>
                </c:pt>
                <c:pt idx="637">
                  <c:v>7.3726851851851861E-3</c:v>
                </c:pt>
                <c:pt idx="638">
                  <c:v>7.3842592592592597E-3</c:v>
                </c:pt>
                <c:pt idx="639">
                  <c:v>7.3958333333333341E-3</c:v>
                </c:pt>
                <c:pt idx="640">
                  <c:v>7.4074074074074068E-3</c:v>
                </c:pt>
                <c:pt idx="641">
                  <c:v>7.4189814814814813E-3</c:v>
                </c:pt>
                <c:pt idx="642">
                  <c:v>7.4305555555555548E-3</c:v>
                </c:pt>
                <c:pt idx="643">
                  <c:v>7.4421296296296293E-3</c:v>
                </c:pt>
                <c:pt idx="644">
                  <c:v>7.4537037037037028E-3</c:v>
                </c:pt>
                <c:pt idx="645">
                  <c:v>7.4652777777777781E-3</c:v>
                </c:pt>
                <c:pt idx="646">
                  <c:v>7.4768518518518526E-3</c:v>
                </c:pt>
                <c:pt idx="647">
                  <c:v>7.4884259259259262E-3</c:v>
                </c:pt>
                <c:pt idx="648">
                  <c:v>7.5000000000000006E-3</c:v>
                </c:pt>
                <c:pt idx="649">
                  <c:v>7.5115740740740742E-3</c:v>
                </c:pt>
                <c:pt idx="650">
                  <c:v>7.5231481481481477E-3</c:v>
                </c:pt>
                <c:pt idx="651">
                  <c:v>7.5347222222222213E-3</c:v>
                </c:pt>
                <c:pt idx="652">
                  <c:v>7.5462962962962966E-3</c:v>
                </c:pt>
                <c:pt idx="653">
                  <c:v>7.5578703703703702E-3</c:v>
                </c:pt>
                <c:pt idx="654">
                  <c:v>7.5694444444444446E-3</c:v>
                </c:pt>
                <c:pt idx="655">
                  <c:v>7.5810185185185182E-3</c:v>
                </c:pt>
                <c:pt idx="656">
                  <c:v>7.5925925925925926E-3</c:v>
                </c:pt>
                <c:pt idx="657">
                  <c:v>7.6041666666666662E-3</c:v>
                </c:pt>
                <c:pt idx="658">
                  <c:v>7.6157407407407415E-3</c:v>
                </c:pt>
                <c:pt idx="659">
                  <c:v>7.6273148148148151E-3</c:v>
                </c:pt>
                <c:pt idx="660">
                  <c:v>7.6388888888888886E-3</c:v>
                </c:pt>
                <c:pt idx="661">
                  <c:v>7.6504629629629631E-3</c:v>
                </c:pt>
                <c:pt idx="662">
                  <c:v>7.6620370370370366E-3</c:v>
                </c:pt>
                <c:pt idx="663">
                  <c:v>7.6736111111111111E-3</c:v>
                </c:pt>
                <c:pt idx="664">
                  <c:v>7.6851851851851847E-3</c:v>
                </c:pt>
                <c:pt idx="665">
                  <c:v>7.69675925925926E-3</c:v>
                </c:pt>
                <c:pt idx="666">
                  <c:v>7.7083333333333335E-3</c:v>
                </c:pt>
                <c:pt idx="667">
                  <c:v>7.719907407407408E-3</c:v>
                </c:pt>
                <c:pt idx="668">
                  <c:v>7.7314814814814815E-3</c:v>
                </c:pt>
                <c:pt idx="669">
                  <c:v>7.743055555555556E-3</c:v>
                </c:pt>
                <c:pt idx="670">
                  <c:v>7.7546296296296287E-3</c:v>
                </c:pt>
                <c:pt idx="671">
                  <c:v>7.7662037037037031E-3</c:v>
                </c:pt>
                <c:pt idx="672">
                  <c:v>7.7777777777777767E-3</c:v>
                </c:pt>
                <c:pt idx="673">
                  <c:v>7.789351851851852E-3</c:v>
                </c:pt>
                <c:pt idx="674">
                  <c:v>7.8009259259259256E-3</c:v>
                </c:pt>
                <c:pt idx="675">
                  <c:v>7.8125E-3</c:v>
                </c:pt>
                <c:pt idx="676">
                  <c:v>7.8240740740740753E-3</c:v>
                </c:pt>
                <c:pt idx="677">
                  <c:v>7.8356481481481489E-3</c:v>
                </c:pt>
                <c:pt idx="678">
                  <c:v>7.8472222222222224E-3</c:v>
                </c:pt>
                <c:pt idx="679">
                  <c:v>7.858796296296296E-3</c:v>
                </c:pt>
                <c:pt idx="680">
                  <c:v>7.8703703703703713E-3</c:v>
                </c:pt>
                <c:pt idx="681">
                  <c:v>7.8819444444444432E-3</c:v>
                </c:pt>
                <c:pt idx="682">
                  <c:v>7.8935185185185185E-3</c:v>
                </c:pt>
                <c:pt idx="683">
                  <c:v>7.905092592592592E-3</c:v>
                </c:pt>
                <c:pt idx="684">
                  <c:v>7.9166666666666673E-3</c:v>
                </c:pt>
                <c:pt idx="685">
                  <c:v>7.9282407407407409E-3</c:v>
                </c:pt>
                <c:pt idx="686">
                  <c:v>7.9398148148148145E-3</c:v>
                </c:pt>
                <c:pt idx="687">
                  <c:v>7.951388888888888E-3</c:v>
                </c:pt>
                <c:pt idx="688">
                  <c:v>7.9629629629629634E-3</c:v>
                </c:pt>
                <c:pt idx="689">
                  <c:v>7.9745370370370369E-3</c:v>
                </c:pt>
                <c:pt idx="690">
                  <c:v>7.9861111111111122E-3</c:v>
                </c:pt>
                <c:pt idx="691">
                  <c:v>7.9976851851851858E-3</c:v>
                </c:pt>
                <c:pt idx="692">
                  <c:v>8.0092592592592594E-3</c:v>
                </c:pt>
                <c:pt idx="693">
                  <c:v>8.0208333333333329E-3</c:v>
                </c:pt>
                <c:pt idx="694">
                  <c:v>8.0324074074074065E-3</c:v>
                </c:pt>
                <c:pt idx="695">
                  <c:v>8.0439814814814818E-3</c:v>
                </c:pt>
                <c:pt idx="696">
                  <c:v>8.0555555555555554E-3</c:v>
                </c:pt>
                <c:pt idx="697">
                  <c:v>8.0671296296296307E-3</c:v>
                </c:pt>
                <c:pt idx="698">
                  <c:v>8.0787037037037043E-3</c:v>
                </c:pt>
                <c:pt idx="699">
                  <c:v>8.0902777777777778E-3</c:v>
                </c:pt>
                <c:pt idx="700">
                  <c:v>8.1018518518518514E-3</c:v>
                </c:pt>
                <c:pt idx="701">
                  <c:v>8.113425925925925E-3</c:v>
                </c:pt>
                <c:pt idx="702">
                  <c:v>8.1249999999999985E-3</c:v>
                </c:pt>
                <c:pt idx="703">
                  <c:v>8.1365740740740738E-3</c:v>
                </c:pt>
                <c:pt idx="704">
                  <c:v>8.1481481481481474E-3</c:v>
                </c:pt>
                <c:pt idx="705">
                  <c:v>8.1597222222222227E-3</c:v>
                </c:pt>
                <c:pt idx="706">
                  <c:v>8.1712962962962963E-3</c:v>
                </c:pt>
                <c:pt idx="707">
                  <c:v>8.1828703703703699E-3</c:v>
                </c:pt>
                <c:pt idx="708">
                  <c:v>8.1944444444444452E-3</c:v>
                </c:pt>
                <c:pt idx="709">
                  <c:v>8.2060185185185187E-3</c:v>
                </c:pt>
                <c:pt idx="710">
                  <c:v>8.217592592592594E-3</c:v>
                </c:pt>
                <c:pt idx="711">
                  <c:v>8.2291666666666659E-3</c:v>
                </c:pt>
                <c:pt idx="712">
                  <c:v>8.2407407407407412E-3</c:v>
                </c:pt>
                <c:pt idx="713">
                  <c:v>8.2523148148148148E-3</c:v>
                </c:pt>
                <c:pt idx="714">
                  <c:v>8.2638888888888883E-3</c:v>
                </c:pt>
                <c:pt idx="715">
                  <c:v>8.2754629629629619E-3</c:v>
                </c:pt>
                <c:pt idx="716">
                  <c:v>8.2870370370370372E-3</c:v>
                </c:pt>
                <c:pt idx="717">
                  <c:v>8.2986111111111108E-3</c:v>
                </c:pt>
                <c:pt idx="718">
                  <c:v>8.3101851851851861E-3</c:v>
                </c:pt>
                <c:pt idx="719">
                  <c:v>8.3217592592592596E-3</c:v>
                </c:pt>
                <c:pt idx="720">
                  <c:v>8.3333333333333332E-3</c:v>
                </c:pt>
                <c:pt idx="721">
                  <c:v>8.3449074074074085E-3</c:v>
                </c:pt>
                <c:pt idx="722">
                  <c:v>8.3564814814814804E-3</c:v>
                </c:pt>
                <c:pt idx="723">
                  <c:v>8.3680555555555557E-3</c:v>
                </c:pt>
                <c:pt idx="724">
                  <c:v>8.3796296296296292E-3</c:v>
                </c:pt>
                <c:pt idx="725">
                  <c:v>8.3912037037037045E-3</c:v>
                </c:pt>
                <c:pt idx="726">
                  <c:v>8.4027777777777781E-3</c:v>
                </c:pt>
                <c:pt idx="727">
                  <c:v>8.4143518518518517E-3</c:v>
                </c:pt>
                <c:pt idx="728">
                  <c:v>8.4259259259259253E-3</c:v>
                </c:pt>
                <c:pt idx="729">
                  <c:v>8.4375000000000006E-3</c:v>
                </c:pt>
                <c:pt idx="730">
                  <c:v>8.4490740740740741E-3</c:v>
                </c:pt>
                <c:pt idx="731">
                  <c:v>8.4606481481481494E-3</c:v>
                </c:pt>
                <c:pt idx="732">
                  <c:v>8.4722222222222213E-3</c:v>
                </c:pt>
                <c:pt idx="733">
                  <c:v>8.4837962962962966E-3</c:v>
                </c:pt>
                <c:pt idx="734">
                  <c:v>8.4953703703703701E-3</c:v>
                </c:pt>
                <c:pt idx="735">
                  <c:v>8.5069444444444437E-3</c:v>
                </c:pt>
                <c:pt idx="736">
                  <c:v>8.518518518518519E-3</c:v>
                </c:pt>
                <c:pt idx="737">
                  <c:v>8.5300925925925926E-3</c:v>
                </c:pt>
                <c:pt idx="738">
                  <c:v>8.5416666666666679E-3</c:v>
                </c:pt>
                <c:pt idx="739">
                  <c:v>8.5532407407407415E-3</c:v>
                </c:pt>
                <c:pt idx="740">
                  <c:v>8.564814814814815E-3</c:v>
                </c:pt>
                <c:pt idx="741">
                  <c:v>8.5763888888888886E-3</c:v>
                </c:pt>
                <c:pt idx="742">
                  <c:v>8.5879629629629622E-3</c:v>
                </c:pt>
                <c:pt idx="743">
                  <c:v>8.5995370370370357E-3</c:v>
                </c:pt>
                <c:pt idx="744">
                  <c:v>8.611111111111111E-3</c:v>
                </c:pt>
                <c:pt idx="745">
                  <c:v>8.6226851851851846E-3</c:v>
                </c:pt>
                <c:pt idx="746">
                  <c:v>8.6342592592592599E-3</c:v>
                </c:pt>
                <c:pt idx="747">
                  <c:v>8.6458333333333335E-3</c:v>
                </c:pt>
                <c:pt idx="748">
                  <c:v>8.6574074074074071E-3</c:v>
                </c:pt>
                <c:pt idx="749">
                  <c:v>8.6689814814814806E-3</c:v>
                </c:pt>
                <c:pt idx="750">
                  <c:v>8.6805555555555559E-3</c:v>
                </c:pt>
                <c:pt idx="751">
                  <c:v>8.6921296296296312E-3</c:v>
                </c:pt>
                <c:pt idx="752">
                  <c:v>8.7037037037037031E-3</c:v>
                </c:pt>
                <c:pt idx="753">
                  <c:v>8.7152777777777784E-3</c:v>
                </c:pt>
                <c:pt idx="754">
                  <c:v>8.726851851851852E-3</c:v>
                </c:pt>
                <c:pt idx="755">
                  <c:v>8.7384259259259255E-3</c:v>
                </c:pt>
                <c:pt idx="756">
                  <c:v>8.7499999999999991E-3</c:v>
                </c:pt>
                <c:pt idx="757">
                  <c:v>8.7615740740740744E-3</c:v>
                </c:pt>
                <c:pt idx="758">
                  <c:v>8.773148148148148E-3</c:v>
                </c:pt>
                <c:pt idx="759">
                  <c:v>8.7847222222222233E-3</c:v>
                </c:pt>
                <c:pt idx="760">
                  <c:v>8.7962962962962968E-3</c:v>
                </c:pt>
                <c:pt idx="761">
                  <c:v>8.8078703703703704E-3</c:v>
                </c:pt>
                <c:pt idx="762">
                  <c:v>8.819444444444444E-3</c:v>
                </c:pt>
                <c:pt idx="763">
                  <c:v>8.8310185185185176E-3</c:v>
                </c:pt>
                <c:pt idx="764">
                  <c:v>8.8425925925925911E-3</c:v>
                </c:pt>
                <c:pt idx="765">
                  <c:v>8.8541666666666664E-3</c:v>
                </c:pt>
                <c:pt idx="766">
                  <c:v>8.8657407407407417E-3</c:v>
                </c:pt>
                <c:pt idx="767">
                  <c:v>8.8773148148148153E-3</c:v>
                </c:pt>
                <c:pt idx="768">
                  <c:v>8.8888888888888889E-3</c:v>
                </c:pt>
                <c:pt idx="769">
                  <c:v>8.9004629629629625E-3</c:v>
                </c:pt>
                <c:pt idx="770">
                  <c:v>8.9120370370370378E-3</c:v>
                </c:pt>
                <c:pt idx="771">
                  <c:v>8.9236111111111113E-3</c:v>
                </c:pt>
                <c:pt idx="772">
                  <c:v>8.9351851851851866E-3</c:v>
                </c:pt>
                <c:pt idx="773">
                  <c:v>8.9467592592592585E-3</c:v>
                </c:pt>
                <c:pt idx="774">
                  <c:v>8.9583333333333338E-3</c:v>
                </c:pt>
                <c:pt idx="775">
                  <c:v>8.9699074074074073E-3</c:v>
                </c:pt>
                <c:pt idx="776">
                  <c:v>8.9814814814814809E-3</c:v>
                </c:pt>
                <c:pt idx="777">
                  <c:v>8.9930555555555545E-3</c:v>
                </c:pt>
                <c:pt idx="778">
                  <c:v>9.0046296296296298E-3</c:v>
                </c:pt>
                <c:pt idx="779">
                  <c:v>9.0162037037037034E-3</c:v>
                </c:pt>
                <c:pt idx="780">
                  <c:v>9.0277777777777787E-3</c:v>
                </c:pt>
                <c:pt idx="781">
                  <c:v>9.0393518518518522E-3</c:v>
                </c:pt>
                <c:pt idx="782">
                  <c:v>9.0509259259259258E-3</c:v>
                </c:pt>
                <c:pt idx="783">
                  <c:v>9.0624999999999994E-3</c:v>
                </c:pt>
                <c:pt idx="784">
                  <c:v>9.0740740740740729E-3</c:v>
                </c:pt>
                <c:pt idx="785">
                  <c:v>9.0856481481481483E-3</c:v>
                </c:pt>
                <c:pt idx="786">
                  <c:v>9.0972222222222218E-3</c:v>
                </c:pt>
                <c:pt idx="787">
                  <c:v>9.1087962962962971E-3</c:v>
                </c:pt>
                <c:pt idx="788">
                  <c:v>9.1203703703703707E-3</c:v>
                </c:pt>
                <c:pt idx="789">
                  <c:v>9.1319444444444443E-3</c:v>
                </c:pt>
                <c:pt idx="790">
                  <c:v>9.1435185185185178E-3</c:v>
                </c:pt>
                <c:pt idx="791">
                  <c:v>9.1550925925925931E-3</c:v>
                </c:pt>
                <c:pt idx="792">
                  <c:v>9.1666666666666667E-3</c:v>
                </c:pt>
                <c:pt idx="793">
                  <c:v>9.1782407407407403E-3</c:v>
                </c:pt>
                <c:pt idx="794">
                  <c:v>9.1898148148148139E-3</c:v>
                </c:pt>
                <c:pt idx="795">
                  <c:v>9.2013888888888892E-3</c:v>
                </c:pt>
                <c:pt idx="796">
                  <c:v>9.2129629629629627E-3</c:v>
                </c:pt>
                <c:pt idx="797">
                  <c:v>9.2245370370370363E-3</c:v>
                </c:pt>
                <c:pt idx="798">
                  <c:v>9.2361111111111116E-3</c:v>
                </c:pt>
                <c:pt idx="799">
                  <c:v>9.2476851851851852E-3</c:v>
                </c:pt>
                <c:pt idx="800">
                  <c:v>9.2592592592592605E-3</c:v>
                </c:pt>
                <c:pt idx="801">
                  <c:v>9.2708333333333341E-3</c:v>
                </c:pt>
                <c:pt idx="802">
                  <c:v>9.2824074074074076E-3</c:v>
                </c:pt>
                <c:pt idx="803">
                  <c:v>9.2939814814814812E-3</c:v>
                </c:pt>
                <c:pt idx="804">
                  <c:v>9.3055555555555548E-3</c:v>
                </c:pt>
                <c:pt idx="805">
                  <c:v>9.3171296296296283E-3</c:v>
                </c:pt>
                <c:pt idx="806">
                  <c:v>9.3287037037037036E-3</c:v>
                </c:pt>
                <c:pt idx="807">
                  <c:v>9.3402777777777772E-3</c:v>
                </c:pt>
                <c:pt idx="808">
                  <c:v>9.3518518518518525E-3</c:v>
                </c:pt>
                <c:pt idx="809">
                  <c:v>9.3634259259259261E-3</c:v>
                </c:pt>
                <c:pt idx="810">
                  <c:v>9.3749999999999997E-3</c:v>
                </c:pt>
                <c:pt idx="811">
                  <c:v>9.386574074074075E-3</c:v>
                </c:pt>
                <c:pt idx="812">
                  <c:v>9.3981481481481485E-3</c:v>
                </c:pt>
                <c:pt idx="813">
                  <c:v>9.4097222222222238E-3</c:v>
                </c:pt>
                <c:pt idx="814">
                  <c:v>9.4212962962962957E-3</c:v>
                </c:pt>
                <c:pt idx="815">
                  <c:v>9.432870370370371E-3</c:v>
                </c:pt>
                <c:pt idx="816">
                  <c:v>9.4444444444444445E-3</c:v>
                </c:pt>
                <c:pt idx="817">
                  <c:v>9.4560185185185181E-3</c:v>
                </c:pt>
                <c:pt idx="818">
                  <c:v>9.4675925925925917E-3</c:v>
                </c:pt>
                <c:pt idx="819">
                  <c:v>9.479166666666667E-3</c:v>
                </c:pt>
                <c:pt idx="820">
                  <c:v>9.4907407407407406E-3</c:v>
                </c:pt>
                <c:pt idx="821">
                  <c:v>9.5023148148148159E-3</c:v>
                </c:pt>
                <c:pt idx="822">
                  <c:v>9.5138888888888894E-3</c:v>
                </c:pt>
                <c:pt idx="823">
                  <c:v>9.525462962962963E-3</c:v>
                </c:pt>
                <c:pt idx="824">
                  <c:v>9.5370370370370366E-3</c:v>
                </c:pt>
                <c:pt idx="825">
                  <c:v>9.5486111111111101E-3</c:v>
                </c:pt>
                <c:pt idx="826">
                  <c:v>9.5601851851851855E-3</c:v>
                </c:pt>
                <c:pt idx="827">
                  <c:v>9.571759259259259E-3</c:v>
                </c:pt>
                <c:pt idx="828">
                  <c:v>9.5833333333333343E-3</c:v>
                </c:pt>
                <c:pt idx="829">
                  <c:v>9.5949074074074079E-3</c:v>
                </c:pt>
                <c:pt idx="830">
                  <c:v>9.6064814814814815E-3</c:v>
                </c:pt>
                <c:pt idx="831">
                  <c:v>9.618055555555555E-3</c:v>
                </c:pt>
                <c:pt idx="832">
                  <c:v>9.6296296296296303E-3</c:v>
                </c:pt>
                <c:pt idx="833">
                  <c:v>9.6412037037037039E-3</c:v>
                </c:pt>
                <c:pt idx="834">
                  <c:v>9.6527777777777775E-3</c:v>
                </c:pt>
                <c:pt idx="835">
                  <c:v>9.6643518518518511E-3</c:v>
                </c:pt>
                <c:pt idx="836">
                  <c:v>9.6759259259259264E-3</c:v>
                </c:pt>
                <c:pt idx="837">
                  <c:v>9.6874999999999999E-3</c:v>
                </c:pt>
                <c:pt idx="838">
                  <c:v>9.6990740740740735E-3</c:v>
                </c:pt>
                <c:pt idx="839">
                  <c:v>9.7106481481481471E-3</c:v>
                </c:pt>
                <c:pt idx="840">
                  <c:v>9.7222222222222224E-3</c:v>
                </c:pt>
                <c:pt idx="841">
                  <c:v>9.7337962962962977E-3</c:v>
                </c:pt>
                <c:pt idx="842">
                  <c:v>9.7453703703703713E-3</c:v>
                </c:pt>
                <c:pt idx="843">
                  <c:v>9.7569444444444448E-3</c:v>
                </c:pt>
                <c:pt idx="844">
                  <c:v>9.7685185185185184E-3</c:v>
                </c:pt>
                <c:pt idx="845">
                  <c:v>9.780092592592592E-3</c:v>
                </c:pt>
                <c:pt idx="846">
                  <c:v>9.7916666666666655E-3</c:v>
                </c:pt>
                <c:pt idx="847">
                  <c:v>9.8032407407407408E-3</c:v>
                </c:pt>
                <c:pt idx="848">
                  <c:v>9.8148148148148144E-3</c:v>
                </c:pt>
                <c:pt idx="849">
                  <c:v>9.8263888888888897E-3</c:v>
                </c:pt>
                <c:pt idx="850">
                  <c:v>9.8379629629629633E-3</c:v>
                </c:pt>
                <c:pt idx="851">
                  <c:v>9.8495370370370369E-3</c:v>
                </c:pt>
                <c:pt idx="852">
                  <c:v>9.8611111111111104E-3</c:v>
                </c:pt>
                <c:pt idx="853">
                  <c:v>9.8726851851851857E-3</c:v>
                </c:pt>
                <c:pt idx="854">
                  <c:v>9.8842592592592576E-3</c:v>
                </c:pt>
                <c:pt idx="855">
                  <c:v>9.8958333333333329E-3</c:v>
                </c:pt>
                <c:pt idx="856">
                  <c:v>9.9074074074074082E-3</c:v>
                </c:pt>
                <c:pt idx="857">
                  <c:v>9.9189814814814817E-3</c:v>
                </c:pt>
                <c:pt idx="858">
                  <c:v>9.9305555555555553E-3</c:v>
                </c:pt>
                <c:pt idx="859">
                  <c:v>9.9421296296296289E-3</c:v>
                </c:pt>
                <c:pt idx="860">
                  <c:v>9.9537037037037042E-3</c:v>
                </c:pt>
                <c:pt idx="861">
                  <c:v>9.9652777777777778E-3</c:v>
                </c:pt>
                <c:pt idx="862">
                  <c:v>9.9768518518518531E-3</c:v>
                </c:pt>
                <c:pt idx="863">
                  <c:v>9.9884259259259266E-3</c:v>
                </c:pt>
                <c:pt idx="864">
                  <c:v>0.01</c:v>
                </c:pt>
                <c:pt idx="865">
                  <c:v>1.0011574074074074E-2</c:v>
                </c:pt>
                <c:pt idx="866">
                  <c:v>1.0023148148148147E-2</c:v>
                </c:pt>
                <c:pt idx="867">
                  <c:v>1.0034722222222221E-2</c:v>
                </c:pt>
                <c:pt idx="868">
                  <c:v>1.0046296296296296E-2</c:v>
                </c:pt>
                <c:pt idx="869">
                  <c:v>1.005787037037037E-2</c:v>
                </c:pt>
                <c:pt idx="870">
                  <c:v>1.0069444444444445E-2</c:v>
                </c:pt>
                <c:pt idx="871">
                  <c:v>1.0081018518518519E-2</c:v>
                </c:pt>
                <c:pt idx="872">
                  <c:v>1.0092592592592592E-2</c:v>
                </c:pt>
                <c:pt idx="873">
                  <c:v>1.0104166666666668E-2</c:v>
                </c:pt>
                <c:pt idx="874">
                  <c:v>1.0115740740740741E-2</c:v>
                </c:pt>
                <c:pt idx="875">
                  <c:v>1.0127314814814815E-2</c:v>
                </c:pt>
                <c:pt idx="876">
                  <c:v>1.0138888888888888E-2</c:v>
                </c:pt>
                <c:pt idx="877">
                  <c:v>1.0150462962962964E-2</c:v>
                </c:pt>
                <c:pt idx="878">
                  <c:v>1.0162037037037037E-2</c:v>
                </c:pt>
                <c:pt idx="879">
                  <c:v>1.0173611111111111E-2</c:v>
                </c:pt>
                <c:pt idx="880">
                  <c:v>1.0185185185185184E-2</c:v>
                </c:pt>
                <c:pt idx="881">
                  <c:v>1.019675925925926E-2</c:v>
                </c:pt>
                <c:pt idx="882">
                  <c:v>1.0208333333333333E-2</c:v>
                </c:pt>
                <c:pt idx="883">
                  <c:v>1.0219907407407408E-2</c:v>
                </c:pt>
                <c:pt idx="884">
                  <c:v>1.0231481481481482E-2</c:v>
                </c:pt>
                <c:pt idx="885">
                  <c:v>1.0243055555555556E-2</c:v>
                </c:pt>
                <c:pt idx="886">
                  <c:v>1.0254629629629629E-2</c:v>
                </c:pt>
                <c:pt idx="887">
                  <c:v>1.0266203703703703E-2</c:v>
                </c:pt>
                <c:pt idx="888">
                  <c:v>1.0277777777777778E-2</c:v>
                </c:pt>
                <c:pt idx="889">
                  <c:v>1.0289351851851852E-2</c:v>
                </c:pt>
                <c:pt idx="890">
                  <c:v>1.0300925925925927E-2</c:v>
                </c:pt>
                <c:pt idx="891">
                  <c:v>1.03125E-2</c:v>
                </c:pt>
                <c:pt idx="892">
                  <c:v>1.0324074074074074E-2</c:v>
                </c:pt>
                <c:pt idx="893">
                  <c:v>1.0335648148148148E-2</c:v>
                </c:pt>
                <c:pt idx="894">
                  <c:v>1.0347222222222223E-2</c:v>
                </c:pt>
                <c:pt idx="895">
                  <c:v>1.0358796296296295E-2</c:v>
                </c:pt>
                <c:pt idx="896">
                  <c:v>1.037037037037037E-2</c:v>
                </c:pt>
                <c:pt idx="897">
                  <c:v>1.0381944444444444E-2</c:v>
                </c:pt>
                <c:pt idx="898">
                  <c:v>1.0393518518518519E-2</c:v>
                </c:pt>
                <c:pt idx="899">
                  <c:v>1.0405092592592593E-2</c:v>
                </c:pt>
                <c:pt idx="900">
                  <c:v>1.0416666666666666E-2</c:v>
                </c:pt>
                <c:pt idx="901">
                  <c:v>1.042824074074074E-2</c:v>
                </c:pt>
                <c:pt idx="902">
                  <c:v>1.0439814814814813E-2</c:v>
                </c:pt>
                <c:pt idx="903">
                  <c:v>1.045138888888889E-2</c:v>
                </c:pt>
                <c:pt idx="904">
                  <c:v>1.0462962962962964E-2</c:v>
                </c:pt>
                <c:pt idx="905">
                  <c:v>1.0474537037037037E-2</c:v>
                </c:pt>
                <c:pt idx="906">
                  <c:v>1.0486111111111111E-2</c:v>
                </c:pt>
                <c:pt idx="907">
                  <c:v>1.0497685185185186E-2</c:v>
                </c:pt>
                <c:pt idx="908">
                  <c:v>1.050925925925926E-2</c:v>
                </c:pt>
                <c:pt idx="909">
                  <c:v>1.0520833333333333E-2</c:v>
                </c:pt>
                <c:pt idx="910">
                  <c:v>1.0532407407407407E-2</c:v>
                </c:pt>
                <c:pt idx="911">
                  <c:v>1.0543981481481481E-2</c:v>
                </c:pt>
                <c:pt idx="912">
                  <c:v>1.0555555555555554E-2</c:v>
                </c:pt>
                <c:pt idx="913">
                  <c:v>1.0567129629629629E-2</c:v>
                </c:pt>
                <c:pt idx="914">
                  <c:v>1.0578703703703703E-2</c:v>
                </c:pt>
                <c:pt idx="915">
                  <c:v>1.0590277777777777E-2</c:v>
                </c:pt>
                <c:pt idx="916">
                  <c:v>1.0601851851851854E-2</c:v>
                </c:pt>
                <c:pt idx="917">
                  <c:v>1.0613425925925927E-2</c:v>
                </c:pt>
                <c:pt idx="918">
                  <c:v>1.0625000000000001E-2</c:v>
                </c:pt>
                <c:pt idx="919">
                  <c:v>1.0636574074074074E-2</c:v>
                </c:pt>
                <c:pt idx="920">
                  <c:v>1.064814814814815E-2</c:v>
                </c:pt>
                <c:pt idx="921">
                  <c:v>1.0659722222222221E-2</c:v>
                </c:pt>
                <c:pt idx="922">
                  <c:v>1.0671296296296297E-2</c:v>
                </c:pt>
                <c:pt idx="923">
                  <c:v>1.068287037037037E-2</c:v>
                </c:pt>
                <c:pt idx="924">
                  <c:v>1.0694444444444444E-2</c:v>
                </c:pt>
                <c:pt idx="925">
                  <c:v>1.0706018518518517E-2</c:v>
                </c:pt>
                <c:pt idx="926">
                  <c:v>1.0717592592592593E-2</c:v>
                </c:pt>
                <c:pt idx="927">
                  <c:v>1.0729166666666666E-2</c:v>
                </c:pt>
                <c:pt idx="928">
                  <c:v>1.074074074074074E-2</c:v>
                </c:pt>
                <c:pt idx="929">
                  <c:v>1.0752314814814814E-2</c:v>
                </c:pt>
                <c:pt idx="930">
                  <c:v>1.0763888888888891E-2</c:v>
                </c:pt>
                <c:pt idx="931">
                  <c:v>1.0775462962962964E-2</c:v>
                </c:pt>
                <c:pt idx="932">
                  <c:v>1.0787037037037038E-2</c:v>
                </c:pt>
                <c:pt idx="933">
                  <c:v>1.0798611111111111E-2</c:v>
                </c:pt>
                <c:pt idx="934">
                  <c:v>1.0810185185185185E-2</c:v>
                </c:pt>
                <c:pt idx="935">
                  <c:v>1.082175925925926E-2</c:v>
                </c:pt>
                <c:pt idx="936">
                  <c:v>1.0833333333333334E-2</c:v>
                </c:pt>
                <c:pt idx="937">
                  <c:v>1.0844907407407407E-2</c:v>
                </c:pt>
                <c:pt idx="938">
                  <c:v>1.0856481481481481E-2</c:v>
                </c:pt>
                <c:pt idx="939">
                  <c:v>1.0868055555555556E-2</c:v>
                </c:pt>
                <c:pt idx="940">
                  <c:v>1.087962962962963E-2</c:v>
                </c:pt>
                <c:pt idx="941">
                  <c:v>1.0891203703703703E-2</c:v>
                </c:pt>
                <c:pt idx="942">
                  <c:v>1.0902777777777777E-2</c:v>
                </c:pt>
                <c:pt idx="943">
                  <c:v>1.091435185185185E-2</c:v>
                </c:pt>
                <c:pt idx="944">
                  <c:v>1.0925925925925924E-2</c:v>
                </c:pt>
                <c:pt idx="945">
                  <c:v>1.0937500000000001E-2</c:v>
                </c:pt>
                <c:pt idx="946">
                  <c:v>1.0949074074074075E-2</c:v>
                </c:pt>
                <c:pt idx="947">
                  <c:v>1.0960648148148148E-2</c:v>
                </c:pt>
                <c:pt idx="948">
                  <c:v>1.0972222222222223E-2</c:v>
                </c:pt>
                <c:pt idx="949">
                  <c:v>1.0983796296296297E-2</c:v>
                </c:pt>
                <c:pt idx="950">
                  <c:v>1.0995370370370371E-2</c:v>
                </c:pt>
                <c:pt idx="951">
                  <c:v>1.1006944444444444E-2</c:v>
                </c:pt>
                <c:pt idx="952">
                  <c:v>1.1006944444444444E-2</c:v>
                </c:pt>
                <c:pt idx="953">
                  <c:v>1.1018518518518518E-2</c:v>
                </c:pt>
                <c:pt idx="954">
                  <c:v>1.1041666666666667E-2</c:v>
                </c:pt>
                <c:pt idx="955">
                  <c:v>1.1041666666666667E-2</c:v>
                </c:pt>
                <c:pt idx="956">
                  <c:v>1.105324074074074E-2</c:v>
                </c:pt>
                <c:pt idx="957">
                  <c:v>1.1064814814814814E-2</c:v>
                </c:pt>
                <c:pt idx="958">
                  <c:v>1.1076388888888887E-2</c:v>
                </c:pt>
                <c:pt idx="959">
                  <c:v>1.1087962962962964E-2</c:v>
                </c:pt>
                <c:pt idx="960">
                  <c:v>1.1099537037037038E-2</c:v>
                </c:pt>
                <c:pt idx="961">
                  <c:v>1.1111111111111112E-2</c:v>
                </c:pt>
                <c:pt idx="962">
                  <c:v>1.1122685185185185E-2</c:v>
                </c:pt>
                <c:pt idx="963">
                  <c:v>1.113425925925926E-2</c:v>
                </c:pt>
                <c:pt idx="964">
                  <c:v>1.1145833333333334E-2</c:v>
                </c:pt>
                <c:pt idx="965">
                  <c:v>1.1157407407407408E-2</c:v>
                </c:pt>
                <c:pt idx="966">
                  <c:v>1.1168981481481481E-2</c:v>
                </c:pt>
                <c:pt idx="967">
                  <c:v>1.1180555555555556E-2</c:v>
                </c:pt>
                <c:pt idx="968">
                  <c:v>1.119212962962963E-2</c:v>
                </c:pt>
                <c:pt idx="969">
                  <c:v>1.1203703703703704E-2</c:v>
                </c:pt>
                <c:pt idx="970">
                  <c:v>1.1215277777777777E-2</c:v>
                </c:pt>
                <c:pt idx="971">
                  <c:v>1.1226851851851854E-2</c:v>
                </c:pt>
                <c:pt idx="972">
                  <c:v>1.1238425925925928E-2</c:v>
                </c:pt>
                <c:pt idx="973">
                  <c:v>1.1249999999999998E-2</c:v>
                </c:pt>
                <c:pt idx="974">
                  <c:v>1.1261574074074071E-2</c:v>
                </c:pt>
                <c:pt idx="975">
                  <c:v>1.1273148148148148E-2</c:v>
                </c:pt>
                <c:pt idx="976">
                  <c:v>1.1284722222222222E-2</c:v>
                </c:pt>
                <c:pt idx="977">
                  <c:v>1.1296296296296296E-2</c:v>
                </c:pt>
                <c:pt idx="978">
                  <c:v>1.1307870370370371E-2</c:v>
                </c:pt>
                <c:pt idx="979">
                  <c:v>1.1319444444444444E-2</c:v>
                </c:pt>
                <c:pt idx="980">
                  <c:v>1.1331018518518518E-2</c:v>
                </c:pt>
                <c:pt idx="981">
                  <c:v>1.1342592592592592E-2</c:v>
                </c:pt>
                <c:pt idx="982">
                  <c:v>1.1354166666666667E-2</c:v>
                </c:pt>
                <c:pt idx="983">
                  <c:v>1.136574074074074E-2</c:v>
                </c:pt>
                <c:pt idx="984">
                  <c:v>1.1377314814814814E-2</c:v>
                </c:pt>
                <c:pt idx="985">
                  <c:v>1.1388888888888888E-2</c:v>
                </c:pt>
                <c:pt idx="986">
                  <c:v>1.1400462962962965E-2</c:v>
                </c:pt>
                <c:pt idx="987">
                  <c:v>1.1412037037037038E-2</c:v>
                </c:pt>
                <c:pt idx="988">
                  <c:v>1.1423611111111112E-2</c:v>
                </c:pt>
                <c:pt idx="989">
                  <c:v>1.1435185185185185E-2</c:v>
                </c:pt>
                <c:pt idx="990">
                  <c:v>1.1446759259259261E-2</c:v>
                </c:pt>
                <c:pt idx="991">
                  <c:v>1.1458333333333334E-2</c:v>
                </c:pt>
                <c:pt idx="992">
                  <c:v>1.1469907407407408E-2</c:v>
                </c:pt>
                <c:pt idx="993">
                  <c:v>1.1481481481481483E-2</c:v>
                </c:pt>
                <c:pt idx="994">
                  <c:v>1.1493055555555555E-2</c:v>
                </c:pt>
                <c:pt idx="995">
                  <c:v>1.1504629629629629E-2</c:v>
                </c:pt>
                <c:pt idx="996">
                  <c:v>1.1516203703703702E-2</c:v>
                </c:pt>
                <c:pt idx="997">
                  <c:v>1.1527777777777777E-2</c:v>
                </c:pt>
                <c:pt idx="998">
                  <c:v>1.1539351851851851E-2</c:v>
                </c:pt>
                <c:pt idx="999">
                  <c:v>1.1550925925925925E-2</c:v>
                </c:pt>
                <c:pt idx="1000">
                  <c:v>1.1562499999999998E-2</c:v>
                </c:pt>
                <c:pt idx="1001">
                  <c:v>1.1574074074074075E-2</c:v>
                </c:pt>
                <c:pt idx="1002">
                  <c:v>1.1585648148148149E-2</c:v>
                </c:pt>
                <c:pt idx="1003">
                  <c:v>1.1597222222222222E-2</c:v>
                </c:pt>
                <c:pt idx="1004">
                  <c:v>1.1608796296296296E-2</c:v>
                </c:pt>
                <c:pt idx="1005">
                  <c:v>1.1620370370370371E-2</c:v>
                </c:pt>
                <c:pt idx="1006">
                  <c:v>1.1631944444444445E-2</c:v>
                </c:pt>
                <c:pt idx="1007">
                  <c:v>1.1643518518518518E-2</c:v>
                </c:pt>
                <c:pt idx="1008">
                  <c:v>1.1655092592592594E-2</c:v>
                </c:pt>
                <c:pt idx="1009">
                  <c:v>1.1666666666666667E-2</c:v>
                </c:pt>
                <c:pt idx="1010">
                  <c:v>1.1678240740740741E-2</c:v>
                </c:pt>
                <c:pt idx="1011">
                  <c:v>1.1689814814814814E-2</c:v>
                </c:pt>
                <c:pt idx="1012">
                  <c:v>1.1701388888888891E-2</c:v>
                </c:pt>
                <c:pt idx="1013">
                  <c:v>1.1712962962962965E-2</c:v>
                </c:pt>
                <c:pt idx="1014">
                  <c:v>1.1724537037037035E-2</c:v>
                </c:pt>
                <c:pt idx="1015">
                  <c:v>1.1736111111111109E-2</c:v>
                </c:pt>
                <c:pt idx="1016">
                  <c:v>1.1747685185185186E-2</c:v>
                </c:pt>
                <c:pt idx="1017">
                  <c:v>1.1759259259259259E-2</c:v>
                </c:pt>
                <c:pt idx="1018">
                  <c:v>1.1770833333333333E-2</c:v>
                </c:pt>
                <c:pt idx="1019">
                  <c:v>1.1782407407407406E-2</c:v>
                </c:pt>
                <c:pt idx="1020">
                  <c:v>1.1793981481481482E-2</c:v>
                </c:pt>
                <c:pt idx="1021">
                  <c:v>1.1805555555555555E-2</c:v>
                </c:pt>
                <c:pt idx="1022">
                  <c:v>1.1817129629629629E-2</c:v>
                </c:pt>
                <c:pt idx="1023">
                  <c:v>1.1828703703703704E-2</c:v>
                </c:pt>
                <c:pt idx="1024">
                  <c:v>1.1840277777777778E-2</c:v>
                </c:pt>
                <c:pt idx="1025">
                  <c:v>1.1851851851851851E-2</c:v>
                </c:pt>
                <c:pt idx="1026">
                  <c:v>1.1863425925925925E-2</c:v>
                </c:pt>
                <c:pt idx="1027">
                  <c:v>1.1875000000000002E-2</c:v>
                </c:pt>
                <c:pt idx="1028">
                  <c:v>1.1886574074074075E-2</c:v>
                </c:pt>
                <c:pt idx="1029">
                  <c:v>1.1898148148148149E-2</c:v>
                </c:pt>
                <c:pt idx="1030">
                  <c:v>1.1909722222222223E-2</c:v>
                </c:pt>
                <c:pt idx="1031">
                  <c:v>1.1921296296296298E-2</c:v>
                </c:pt>
                <c:pt idx="1032">
                  <c:v>1.1932870370370371E-2</c:v>
                </c:pt>
                <c:pt idx="1033">
                  <c:v>1.1944444444444445E-2</c:v>
                </c:pt>
                <c:pt idx="1034">
                  <c:v>1.1956018518518517E-2</c:v>
                </c:pt>
                <c:pt idx="1035">
                  <c:v>1.1967592592592592E-2</c:v>
                </c:pt>
                <c:pt idx="1036">
                  <c:v>1.1979166666666666E-2</c:v>
                </c:pt>
                <c:pt idx="1037">
                  <c:v>1.1990740740740739E-2</c:v>
                </c:pt>
                <c:pt idx="1038">
                  <c:v>1.2002314814814815E-2</c:v>
                </c:pt>
                <c:pt idx="1039">
                  <c:v>1.2013888888888888E-2</c:v>
                </c:pt>
                <c:pt idx="1040">
                  <c:v>1.2025462962962962E-2</c:v>
                </c:pt>
                <c:pt idx="1041">
                  <c:v>1.2037037037037035E-2</c:v>
                </c:pt>
                <c:pt idx="1042">
                  <c:v>1.2048611111111112E-2</c:v>
                </c:pt>
                <c:pt idx="1043">
                  <c:v>1.2060185185185186E-2</c:v>
                </c:pt>
                <c:pt idx="1044">
                  <c:v>1.207175925925926E-2</c:v>
                </c:pt>
                <c:pt idx="1045">
                  <c:v>1.2083333333333333E-2</c:v>
                </c:pt>
                <c:pt idx="1046">
                  <c:v>1.2094907407407408E-2</c:v>
                </c:pt>
                <c:pt idx="1047">
                  <c:v>1.2106481481481482E-2</c:v>
                </c:pt>
                <c:pt idx="1048">
                  <c:v>1.2118055555555556E-2</c:v>
                </c:pt>
                <c:pt idx="1049">
                  <c:v>1.2129629629629629E-2</c:v>
                </c:pt>
                <c:pt idx="1050">
                  <c:v>1.2141203703703704E-2</c:v>
                </c:pt>
                <c:pt idx="1051">
                  <c:v>1.2152777777777778E-2</c:v>
                </c:pt>
                <c:pt idx="1052">
                  <c:v>1.2164351851851852E-2</c:v>
                </c:pt>
                <c:pt idx="1053">
                  <c:v>1.2175925925925929E-2</c:v>
                </c:pt>
                <c:pt idx="1054">
                  <c:v>1.2187500000000002E-2</c:v>
                </c:pt>
                <c:pt idx="1055">
                  <c:v>1.2199074074074072E-2</c:v>
                </c:pt>
                <c:pt idx="1056">
                  <c:v>1.2210648148148146E-2</c:v>
                </c:pt>
                <c:pt idx="1057">
                  <c:v>1.2222222222222223E-2</c:v>
                </c:pt>
                <c:pt idx="1058">
                  <c:v>1.2233796296296296E-2</c:v>
                </c:pt>
                <c:pt idx="1059">
                  <c:v>1.224537037037037E-2</c:v>
                </c:pt>
                <c:pt idx="1060">
                  <c:v>1.2256944444444444E-2</c:v>
                </c:pt>
                <c:pt idx="1061">
                  <c:v>1.2268518518518519E-2</c:v>
                </c:pt>
                <c:pt idx="1062">
                  <c:v>1.2280092592592592E-2</c:v>
                </c:pt>
                <c:pt idx="1063">
                  <c:v>1.2291666666666666E-2</c:v>
                </c:pt>
                <c:pt idx="1064">
                  <c:v>1.230324074074074E-2</c:v>
                </c:pt>
                <c:pt idx="1065">
                  <c:v>1.2314814814814815E-2</c:v>
                </c:pt>
                <c:pt idx="1066">
                  <c:v>1.2326388888888888E-2</c:v>
                </c:pt>
                <c:pt idx="1067">
                  <c:v>1.2337962962962962E-2</c:v>
                </c:pt>
                <c:pt idx="1068">
                  <c:v>1.2349537037037039E-2</c:v>
                </c:pt>
                <c:pt idx="1069">
                  <c:v>1.2361111111111113E-2</c:v>
                </c:pt>
                <c:pt idx="1070">
                  <c:v>1.2372685185185186E-2</c:v>
                </c:pt>
                <c:pt idx="1071">
                  <c:v>1.238425925925926E-2</c:v>
                </c:pt>
                <c:pt idx="1072">
                  <c:v>1.2395833333333335E-2</c:v>
                </c:pt>
                <c:pt idx="1073">
                  <c:v>1.2407407407407409E-2</c:v>
                </c:pt>
                <c:pt idx="1074">
                  <c:v>1.2418981481481482E-2</c:v>
                </c:pt>
                <c:pt idx="1075">
                  <c:v>1.2430555555555554E-2</c:v>
                </c:pt>
                <c:pt idx="1076">
                  <c:v>1.2442129629629629E-2</c:v>
                </c:pt>
                <c:pt idx="1077">
                  <c:v>1.2453703703703703E-2</c:v>
                </c:pt>
                <c:pt idx="1078">
                  <c:v>1.2465277777777777E-2</c:v>
                </c:pt>
                <c:pt idx="1079">
                  <c:v>1.247685185185185E-2</c:v>
                </c:pt>
                <c:pt idx="1080">
                  <c:v>1.2488425925925925E-2</c:v>
                </c:pt>
                <c:pt idx="1081">
                  <c:v>1.2499999999999999E-2</c:v>
                </c:pt>
                <c:pt idx="1082">
                  <c:v>1.2511574074074073E-2</c:v>
                </c:pt>
                <c:pt idx="1083">
                  <c:v>1.252314814814815E-2</c:v>
                </c:pt>
                <c:pt idx="1084">
                  <c:v>1.2534722222222223E-2</c:v>
                </c:pt>
                <c:pt idx="1085">
                  <c:v>1.2546296296296297E-2</c:v>
                </c:pt>
                <c:pt idx="1086">
                  <c:v>1.255787037037037E-2</c:v>
                </c:pt>
                <c:pt idx="1087">
                  <c:v>1.2569444444444446E-2</c:v>
                </c:pt>
                <c:pt idx="1088">
                  <c:v>1.2581018518518519E-2</c:v>
                </c:pt>
                <c:pt idx="1089">
                  <c:v>1.2592592592592593E-2</c:v>
                </c:pt>
                <c:pt idx="1090">
                  <c:v>1.2604166666666666E-2</c:v>
                </c:pt>
                <c:pt idx="1091">
                  <c:v>1.2615740740740742E-2</c:v>
                </c:pt>
                <c:pt idx="1092">
                  <c:v>1.2627314814814815E-2</c:v>
                </c:pt>
                <c:pt idx="1093">
                  <c:v>1.2638888888888889E-2</c:v>
                </c:pt>
                <c:pt idx="1094">
                  <c:v>1.2650462962962962E-2</c:v>
                </c:pt>
                <c:pt idx="1095">
                  <c:v>1.2662037037037039E-2</c:v>
                </c:pt>
                <c:pt idx="1096">
                  <c:v>1.2673611111111109E-2</c:v>
                </c:pt>
                <c:pt idx="1097">
                  <c:v>1.2685185185185183E-2</c:v>
                </c:pt>
                <c:pt idx="1098">
                  <c:v>1.269675925925926E-2</c:v>
                </c:pt>
                <c:pt idx="1099">
                  <c:v>1.2708333333333334E-2</c:v>
                </c:pt>
                <c:pt idx="1100">
                  <c:v>1.2719907407407407E-2</c:v>
                </c:pt>
                <c:pt idx="1101">
                  <c:v>1.2731481481481481E-2</c:v>
                </c:pt>
                <c:pt idx="1102">
                  <c:v>1.2743055555555556E-2</c:v>
                </c:pt>
                <c:pt idx="1103">
                  <c:v>1.275462962962963E-2</c:v>
                </c:pt>
                <c:pt idx="1104">
                  <c:v>1.2766203703703703E-2</c:v>
                </c:pt>
                <c:pt idx="1105">
                  <c:v>1.2777777777777777E-2</c:v>
                </c:pt>
                <c:pt idx="1106">
                  <c:v>1.2789351851851852E-2</c:v>
                </c:pt>
                <c:pt idx="1107">
                  <c:v>1.2800925925925926E-2</c:v>
                </c:pt>
                <c:pt idx="1108">
                  <c:v>1.2812499999999999E-2</c:v>
                </c:pt>
                <c:pt idx="1109">
                  <c:v>1.2824074074074073E-2</c:v>
                </c:pt>
                <c:pt idx="1110">
                  <c:v>1.283564814814815E-2</c:v>
                </c:pt>
                <c:pt idx="1111">
                  <c:v>1.2847222222222223E-2</c:v>
                </c:pt>
                <c:pt idx="1112">
                  <c:v>1.2858796296296297E-2</c:v>
                </c:pt>
                <c:pt idx="1113">
                  <c:v>1.2870370370370372E-2</c:v>
                </c:pt>
                <c:pt idx="1114">
                  <c:v>1.2881944444444446E-2</c:v>
                </c:pt>
                <c:pt idx="1115">
                  <c:v>1.2893518518518519E-2</c:v>
                </c:pt>
                <c:pt idx="1116">
                  <c:v>1.2905092592592591E-2</c:v>
                </c:pt>
                <c:pt idx="1117">
                  <c:v>1.2916666666666667E-2</c:v>
                </c:pt>
                <c:pt idx="1118">
                  <c:v>1.292824074074074E-2</c:v>
                </c:pt>
                <c:pt idx="1119">
                  <c:v>1.2939814814814814E-2</c:v>
                </c:pt>
                <c:pt idx="1120">
                  <c:v>1.2951388888888887E-2</c:v>
                </c:pt>
                <c:pt idx="1121">
                  <c:v>1.2962962962962963E-2</c:v>
                </c:pt>
                <c:pt idx="1122">
                  <c:v>1.2974537037037036E-2</c:v>
                </c:pt>
                <c:pt idx="1123">
                  <c:v>1.298611111111111E-2</c:v>
                </c:pt>
                <c:pt idx="1124">
                  <c:v>1.2997685185185183E-2</c:v>
                </c:pt>
                <c:pt idx="1125">
                  <c:v>1.300925925925926E-2</c:v>
                </c:pt>
                <c:pt idx="1126">
                  <c:v>1.3020833333333334E-2</c:v>
                </c:pt>
                <c:pt idx="1127">
                  <c:v>1.3032407407407407E-2</c:v>
                </c:pt>
                <c:pt idx="1128">
                  <c:v>1.3043981481481483E-2</c:v>
                </c:pt>
                <c:pt idx="1129">
                  <c:v>1.3055555555555556E-2</c:v>
                </c:pt>
                <c:pt idx="1130">
                  <c:v>1.306712962962963E-2</c:v>
                </c:pt>
                <c:pt idx="1131">
                  <c:v>1.3078703703703703E-2</c:v>
                </c:pt>
                <c:pt idx="1132">
                  <c:v>1.3090277777777779E-2</c:v>
                </c:pt>
                <c:pt idx="1133">
                  <c:v>1.3101851851851852E-2</c:v>
                </c:pt>
                <c:pt idx="1134">
                  <c:v>1.3113425925925926E-2</c:v>
                </c:pt>
                <c:pt idx="1135">
                  <c:v>1.3125E-2</c:v>
                </c:pt>
                <c:pt idx="1136">
                  <c:v>1.3136574074074077E-2</c:v>
                </c:pt>
                <c:pt idx="1137">
                  <c:v>1.3148148148148147E-2</c:v>
                </c:pt>
                <c:pt idx="1138">
                  <c:v>1.315972222222222E-2</c:v>
                </c:pt>
                <c:pt idx="1139">
                  <c:v>1.3171296296296294E-2</c:v>
                </c:pt>
                <c:pt idx="1140">
                  <c:v>1.3182870370370371E-2</c:v>
                </c:pt>
                <c:pt idx="1141">
                  <c:v>1.3194444444444444E-2</c:v>
                </c:pt>
                <c:pt idx="1142">
                  <c:v>1.3206018518518518E-2</c:v>
                </c:pt>
                <c:pt idx="1143">
                  <c:v>1.3217592592592593E-2</c:v>
                </c:pt>
                <c:pt idx="1144">
                  <c:v>1.3229166666666667E-2</c:v>
                </c:pt>
                <c:pt idx="1145">
                  <c:v>1.324074074074074E-2</c:v>
                </c:pt>
                <c:pt idx="1146">
                  <c:v>1.3252314814814814E-2</c:v>
                </c:pt>
                <c:pt idx="1147">
                  <c:v>1.3263888888888889E-2</c:v>
                </c:pt>
                <c:pt idx="1148">
                  <c:v>1.3275462962962963E-2</c:v>
                </c:pt>
                <c:pt idx="1149">
                  <c:v>1.3287037037037036E-2</c:v>
                </c:pt>
                <c:pt idx="1150">
                  <c:v>1.329861111111111E-2</c:v>
                </c:pt>
                <c:pt idx="1151">
                  <c:v>1.3310185185185187E-2</c:v>
                </c:pt>
                <c:pt idx="1152">
                  <c:v>1.3321759259259261E-2</c:v>
                </c:pt>
                <c:pt idx="1153">
                  <c:v>1.3333333333333334E-2</c:v>
                </c:pt>
                <c:pt idx="1154">
                  <c:v>1.3344907407407408E-2</c:v>
                </c:pt>
                <c:pt idx="1155">
                  <c:v>1.3356481481481483E-2</c:v>
                </c:pt>
                <c:pt idx="1156">
                  <c:v>1.3368055555555557E-2</c:v>
                </c:pt>
                <c:pt idx="1157">
                  <c:v>1.3379629629629628E-2</c:v>
                </c:pt>
                <c:pt idx="1158">
                  <c:v>1.3391203703703704E-2</c:v>
                </c:pt>
                <c:pt idx="1159">
                  <c:v>1.3402777777777777E-2</c:v>
                </c:pt>
                <c:pt idx="1160">
                  <c:v>1.3414351851851851E-2</c:v>
                </c:pt>
                <c:pt idx="1161">
                  <c:v>1.3425925925925924E-2</c:v>
                </c:pt>
                <c:pt idx="1162">
                  <c:v>1.34375E-2</c:v>
                </c:pt>
                <c:pt idx="1163">
                  <c:v>1.3449074074074073E-2</c:v>
                </c:pt>
                <c:pt idx="1164">
                  <c:v>1.3460648148148147E-2</c:v>
                </c:pt>
                <c:pt idx="1165">
                  <c:v>1.3472222222222221E-2</c:v>
                </c:pt>
                <c:pt idx="1166">
                  <c:v>1.3483796296296298E-2</c:v>
                </c:pt>
                <c:pt idx="1167">
                  <c:v>1.3495370370370371E-2</c:v>
                </c:pt>
                <c:pt idx="1168">
                  <c:v>1.3506944444444445E-2</c:v>
                </c:pt>
                <c:pt idx="1169">
                  <c:v>1.3518518518518518E-2</c:v>
                </c:pt>
                <c:pt idx="1170">
                  <c:v>1.3530092592592594E-2</c:v>
                </c:pt>
                <c:pt idx="1171">
                  <c:v>1.3541666666666667E-2</c:v>
                </c:pt>
                <c:pt idx="1172">
                  <c:v>1.3553240740740741E-2</c:v>
                </c:pt>
                <c:pt idx="1173">
                  <c:v>1.3564814814814816E-2</c:v>
                </c:pt>
                <c:pt idx="1174">
                  <c:v>1.357638888888889E-2</c:v>
                </c:pt>
                <c:pt idx="1175">
                  <c:v>1.3587962962962963E-2</c:v>
                </c:pt>
                <c:pt idx="1176">
                  <c:v>1.3599537037037037E-2</c:v>
                </c:pt>
                <c:pt idx="1177">
                  <c:v>1.3611111111111114E-2</c:v>
                </c:pt>
                <c:pt idx="1178">
                  <c:v>1.3622685185185184E-2</c:v>
                </c:pt>
                <c:pt idx="1179">
                  <c:v>1.3634259259259257E-2</c:v>
                </c:pt>
                <c:pt idx="1180">
                  <c:v>1.3645833333333331E-2</c:v>
                </c:pt>
                <c:pt idx="1181">
                  <c:v>1.3657407407407408E-2</c:v>
                </c:pt>
                <c:pt idx="1182">
                  <c:v>1.3668981481481482E-2</c:v>
                </c:pt>
                <c:pt idx="1183">
                  <c:v>1.3680555555555555E-2</c:v>
                </c:pt>
                <c:pt idx="1184">
                  <c:v>1.3692129629629629E-2</c:v>
                </c:pt>
                <c:pt idx="1185">
                  <c:v>1.3703703703703704E-2</c:v>
                </c:pt>
                <c:pt idx="1186">
                  <c:v>1.3715277777777778E-2</c:v>
                </c:pt>
                <c:pt idx="1187">
                  <c:v>1.3726851851851851E-2</c:v>
                </c:pt>
                <c:pt idx="1188">
                  <c:v>1.3738425925925926E-2</c:v>
                </c:pt>
                <c:pt idx="1189">
                  <c:v>1.375E-2</c:v>
                </c:pt>
                <c:pt idx="1190">
                  <c:v>1.3761574074074074E-2</c:v>
                </c:pt>
                <c:pt idx="1191">
                  <c:v>1.3773148148148147E-2</c:v>
                </c:pt>
                <c:pt idx="1192">
                  <c:v>1.3784722222222224E-2</c:v>
                </c:pt>
                <c:pt idx="1193">
                  <c:v>1.3796296296296298E-2</c:v>
                </c:pt>
                <c:pt idx="1194">
                  <c:v>1.3807870370370371E-2</c:v>
                </c:pt>
                <c:pt idx="1195">
                  <c:v>1.3819444444444445E-2</c:v>
                </c:pt>
                <c:pt idx="1196">
                  <c:v>1.383101851851852E-2</c:v>
                </c:pt>
                <c:pt idx="1197">
                  <c:v>1.3842592592592594E-2</c:v>
                </c:pt>
                <c:pt idx="1198">
                  <c:v>1.3854166666666666E-2</c:v>
                </c:pt>
                <c:pt idx="1199">
                  <c:v>1.3865740740740739E-2</c:v>
                </c:pt>
                <c:pt idx="1200">
                  <c:v>1.3877314814814815E-2</c:v>
                </c:pt>
                <c:pt idx="1201">
                  <c:v>1.3888888888888888E-2</c:v>
                </c:pt>
                <c:pt idx="1202">
                  <c:v>1.3900462962962962E-2</c:v>
                </c:pt>
                <c:pt idx="1203">
                  <c:v>1.3912037037037037E-2</c:v>
                </c:pt>
                <c:pt idx="1204">
                  <c:v>1.3923611111111111E-2</c:v>
                </c:pt>
                <c:pt idx="1205">
                  <c:v>1.3935185185185184E-2</c:v>
                </c:pt>
                <c:pt idx="1206">
                  <c:v>1.3946759259259258E-2</c:v>
                </c:pt>
                <c:pt idx="1207">
                  <c:v>1.3958333333333335E-2</c:v>
                </c:pt>
                <c:pt idx="1208">
                  <c:v>1.3969907407407408E-2</c:v>
                </c:pt>
                <c:pt idx="1209">
                  <c:v>1.3981481481481482E-2</c:v>
                </c:pt>
                <c:pt idx="1210">
                  <c:v>1.3993055555555555E-2</c:v>
                </c:pt>
                <c:pt idx="1211">
                  <c:v>1.4004629629629631E-2</c:v>
                </c:pt>
                <c:pt idx="1212">
                  <c:v>1.4016203703703704E-2</c:v>
                </c:pt>
                <c:pt idx="1213">
                  <c:v>1.4027777777777778E-2</c:v>
                </c:pt>
                <c:pt idx="1214">
                  <c:v>1.4039351851851851E-2</c:v>
                </c:pt>
                <c:pt idx="1215">
                  <c:v>1.4050925925925927E-2</c:v>
                </c:pt>
                <c:pt idx="1216">
                  <c:v>1.40625E-2</c:v>
                </c:pt>
                <c:pt idx="1217">
                  <c:v>1.4074074074074074E-2</c:v>
                </c:pt>
                <c:pt idx="1218">
                  <c:v>1.4085648148148151E-2</c:v>
                </c:pt>
                <c:pt idx="1219">
                  <c:v>1.4097222222222221E-2</c:v>
                </c:pt>
                <c:pt idx="1220">
                  <c:v>1.4108796296296295E-2</c:v>
                </c:pt>
                <c:pt idx="1221">
                  <c:v>1.4120370370370368E-2</c:v>
                </c:pt>
                <c:pt idx="1222">
                  <c:v>1.4131944444444445E-2</c:v>
                </c:pt>
                <c:pt idx="1223">
                  <c:v>1.4143518518518519E-2</c:v>
                </c:pt>
                <c:pt idx="1224">
                  <c:v>1.4155092592592592E-2</c:v>
                </c:pt>
                <c:pt idx="1225">
                  <c:v>1.4166666666666666E-2</c:v>
                </c:pt>
                <c:pt idx="1226">
                  <c:v>1.4178240740740741E-2</c:v>
                </c:pt>
                <c:pt idx="1227">
                  <c:v>1.4189814814814815E-2</c:v>
                </c:pt>
                <c:pt idx="1228">
                  <c:v>1.4201388888888888E-2</c:v>
                </c:pt>
                <c:pt idx="1229">
                  <c:v>1.4212962962962962E-2</c:v>
                </c:pt>
                <c:pt idx="1230">
                  <c:v>1.4224537037037037E-2</c:v>
                </c:pt>
                <c:pt idx="1231">
                  <c:v>1.4236111111111111E-2</c:v>
                </c:pt>
                <c:pt idx="1232">
                  <c:v>1.4247685185185184E-2</c:v>
                </c:pt>
                <c:pt idx="1233">
                  <c:v>1.4259259259259261E-2</c:v>
                </c:pt>
                <c:pt idx="1234">
                  <c:v>1.4270833333333335E-2</c:v>
                </c:pt>
                <c:pt idx="1235">
                  <c:v>1.4282407407407409E-2</c:v>
                </c:pt>
                <c:pt idx="1236">
                  <c:v>1.4293981481481482E-2</c:v>
                </c:pt>
                <c:pt idx="1237">
                  <c:v>1.4305555555555557E-2</c:v>
                </c:pt>
                <c:pt idx="1238">
                  <c:v>1.4317129629629631E-2</c:v>
                </c:pt>
                <c:pt idx="1239">
                  <c:v>1.4328703703703703E-2</c:v>
                </c:pt>
                <c:pt idx="1240">
                  <c:v>1.4340277777777776E-2</c:v>
                </c:pt>
                <c:pt idx="1241">
                  <c:v>1.4351851851851852E-2</c:v>
                </c:pt>
                <c:pt idx="1242">
                  <c:v>1.4363425925925925E-2</c:v>
                </c:pt>
                <c:pt idx="1243">
                  <c:v>1.4374999999999999E-2</c:v>
                </c:pt>
                <c:pt idx="1244">
                  <c:v>1.4386574074074072E-2</c:v>
                </c:pt>
                <c:pt idx="1245">
                  <c:v>1.4398148148148148E-2</c:v>
                </c:pt>
                <c:pt idx="1246">
                  <c:v>1.4409722222222221E-2</c:v>
                </c:pt>
                <c:pt idx="1247">
                  <c:v>1.4421296296296295E-2</c:v>
                </c:pt>
                <c:pt idx="1248">
                  <c:v>1.4432870370370372E-2</c:v>
                </c:pt>
                <c:pt idx="1249">
                  <c:v>1.4444444444444446E-2</c:v>
                </c:pt>
                <c:pt idx="1250">
                  <c:v>1.4456018518518519E-2</c:v>
                </c:pt>
                <c:pt idx="1251">
                  <c:v>1.4467592592592593E-2</c:v>
                </c:pt>
                <c:pt idx="1252">
                  <c:v>1.4479166666666668E-2</c:v>
                </c:pt>
                <c:pt idx="1253">
                  <c:v>1.4490740740740742E-2</c:v>
                </c:pt>
                <c:pt idx="1254">
                  <c:v>1.4502314814814815E-2</c:v>
                </c:pt>
                <c:pt idx="1255">
                  <c:v>1.4513888888888889E-2</c:v>
                </c:pt>
                <c:pt idx="1256">
                  <c:v>1.4525462962962964E-2</c:v>
                </c:pt>
                <c:pt idx="1257">
                  <c:v>1.4537037037037038E-2</c:v>
                </c:pt>
                <c:pt idx="1258">
                  <c:v>1.4548611111111111E-2</c:v>
                </c:pt>
                <c:pt idx="1259">
                  <c:v>1.4560185185185183E-2</c:v>
                </c:pt>
                <c:pt idx="1260">
                  <c:v>1.4571759259259258E-2</c:v>
                </c:pt>
                <c:pt idx="1261">
                  <c:v>1.4583333333333332E-2</c:v>
                </c:pt>
                <c:pt idx="1262">
                  <c:v>1.4594907407407405E-2</c:v>
                </c:pt>
                <c:pt idx="1263">
                  <c:v>1.4606481481481482E-2</c:v>
                </c:pt>
                <c:pt idx="1264">
                  <c:v>1.4618055555555556E-2</c:v>
                </c:pt>
                <c:pt idx="1265">
                  <c:v>1.462962962962963E-2</c:v>
                </c:pt>
                <c:pt idx="1266">
                  <c:v>1.4641203703703703E-2</c:v>
                </c:pt>
                <c:pt idx="1267">
                  <c:v>1.4652777777777778E-2</c:v>
                </c:pt>
                <c:pt idx="1268">
                  <c:v>1.4664351851851852E-2</c:v>
                </c:pt>
                <c:pt idx="1269">
                  <c:v>1.4675925925925926E-2</c:v>
                </c:pt>
                <c:pt idx="1270">
                  <c:v>1.4687499999999999E-2</c:v>
                </c:pt>
                <c:pt idx="1271">
                  <c:v>1.4699074074074074E-2</c:v>
                </c:pt>
                <c:pt idx="1272">
                  <c:v>1.4710648148148148E-2</c:v>
                </c:pt>
                <c:pt idx="1273">
                  <c:v>1.4722222222222222E-2</c:v>
                </c:pt>
                <c:pt idx="1274">
                  <c:v>1.4733796296296295E-2</c:v>
                </c:pt>
                <c:pt idx="1275">
                  <c:v>1.4745370370370372E-2</c:v>
                </c:pt>
                <c:pt idx="1276">
                  <c:v>1.4756944444444446E-2</c:v>
                </c:pt>
                <c:pt idx="1277">
                  <c:v>1.4768518518518519E-2</c:v>
                </c:pt>
                <c:pt idx="1278">
                  <c:v>1.4780092592592595E-2</c:v>
                </c:pt>
                <c:pt idx="1279">
                  <c:v>1.4791666666666668E-2</c:v>
                </c:pt>
                <c:pt idx="1280">
                  <c:v>1.480324074074074E-2</c:v>
                </c:pt>
                <c:pt idx="1281">
                  <c:v>1.4814814814814814E-2</c:v>
                </c:pt>
                <c:pt idx="1282">
                  <c:v>1.4826388888888889E-2</c:v>
                </c:pt>
                <c:pt idx="1283">
                  <c:v>1.4837962962962963E-2</c:v>
                </c:pt>
                <c:pt idx="1284">
                  <c:v>1.4849537037037036E-2</c:v>
                </c:pt>
                <c:pt idx="1285">
                  <c:v>1.486111111111111E-2</c:v>
                </c:pt>
                <c:pt idx="1286">
                  <c:v>1.4872685185185185E-2</c:v>
                </c:pt>
                <c:pt idx="1287">
                  <c:v>1.4884259259259259E-2</c:v>
                </c:pt>
                <c:pt idx="1288">
                  <c:v>1.4895833333333332E-2</c:v>
                </c:pt>
                <c:pt idx="1289">
                  <c:v>1.4907407407407406E-2</c:v>
                </c:pt>
                <c:pt idx="1290">
                  <c:v>1.4918981481481483E-2</c:v>
                </c:pt>
                <c:pt idx="1291">
                  <c:v>1.4930555555555556E-2</c:v>
                </c:pt>
                <c:pt idx="1292">
                  <c:v>1.494212962962963E-2</c:v>
                </c:pt>
                <c:pt idx="1293">
                  <c:v>1.4953703703703705E-2</c:v>
                </c:pt>
                <c:pt idx="1294">
                  <c:v>1.4965277777777779E-2</c:v>
                </c:pt>
                <c:pt idx="1295">
                  <c:v>1.4976851851851852E-2</c:v>
                </c:pt>
                <c:pt idx="1296">
                  <c:v>1.4988425925925926E-2</c:v>
                </c:pt>
                <c:pt idx="1297">
                  <c:v>1.5000000000000001E-2</c:v>
                </c:pt>
                <c:pt idx="1298">
                  <c:v>1.5011574074074075E-2</c:v>
                </c:pt>
                <c:pt idx="1299">
                  <c:v>1.5023148148148148E-2</c:v>
                </c:pt>
                <c:pt idx="1300">
                  <c:v>1.503472222222222E-2</c:v>
                </c:pt>
                <c:pt idx="1301">
                  <c:v>1.5046296296296295E-2</c:v>
                </c:pt>
                <c:pt idx="1302">
                  <c:v>1.5057870370370369E-2</c:v>
                </c:pt>
                <c:pt idx="1303">
                  <c:v>1.5069444444444443E-2</c:v>
                </c:pt>
                <c:pt idx="1304">
                  <c:v>1.5081018518518516E-2</c:v>
                </c:pt>
                <c:pt idx="1305">
                  <c:v>1.5092592592592593E-2</c:v>
                </c:pt>
                <c:pt idx="1306">
                  <c:v>1.5104166666666667E-2</c:v>
                </c:pt>
                <c:pt idx="1307">
                  <c:v>1.511574074074074E-2</c:v>
                </c:pt>
                <c:pt idx="1308">
                  <c:v>1.5127314814814816E-2</c:v>
                </c:pt>
                <c:pt idx="1309">
                  <c:v>1.5138888888888889E-2</c:v>
                </c:pt>
                <c:pt idx="1310">
                  <c:v>1.5150462962962963E-2</c:v>
                </c:pt>
                <c:pt idx="1311">
                  <c:v>1.5162037037037036E-2</c:v>
                </c:pt>
                <c:pt idx="1312">
                  <c:v>1.5173611111111112E-2</c:v>
                </c:pt>
                <c:pt idx="1313">
                  <c:v>1.5185185185185185E-2</c:v>
                </c:pt>
                <c:pt idx="1314">
                  <c:v>1.5196759259259259E-2</c:v>
                </c:pt>
                <c:pt idx="1315">
                  <c:v>1.5208333333333332E-2</c:v>
                </c:pt>
                <c:pt idx="1316">
                  <c:v>1.5219907407407409E-2</c:v>
                </c:pt>
                <c:pt idx="1317">
                  <c:v>1.5231481481481483E-2</c:v>
                </c:pt>
                <c:pt idx="1318">
                  <c:v>1.5243055555555557E-2</c:v>
                </c:pt>
                <c:pt idx="1319">
                  <c:v>1.525462962962963E-2</c:v>
                </c:pt>
                <c:pt idx="1320">
                  <c:v>1.5266203703703705E-2</c:v>
                </c:pt>
                <c:pt idx="1321">
                  <c:v>1.5277777777777777E-2</c:v>
                </c:pt>
                <c:pt idx="1322">
                  <c:v>1.5289351851851851E-2</c:v>
                </c:pt>
                <c:pt idx="1323">
                  <c:v>1.5300925925925926E-2</c:v>
                </c:pt>
                <c:pt idx="1324">
                  <c:v>1.53125E-2</c:v>
                </c:pt>
                <c:pt idx="1325">
                  <c:v>1.5324074074074073E-2</c:v>
                </c:pt>
                <c:pt idx="1326">
                  <c:v>1.5335648148148147E-2</c:v>
                </c:pt>
                <c:pt idx="1327">
                  <c:v>1.5347222222222222E-2</c:v>
                </c:pt>
                <c:pt idx="1328">
                  <c:v>1.5358796296296296E-2</c:v>
                </c:pt>
                <c:pt idx="1329">
                  <c:v>1.5370370370370369E-2</c:v>
                </c:pt>
                <c:pt idx="1330">
                  <c:v>1.5381944444444443E-2</c:v>
                </c:pt>
                <c:pt idx="1331">
                  <c:v>1.539351851851852E-2</c:v>
                </c:pt>
                <c:pt idx="1332">
                  <c:v>1.5405092592592593E-2</c:v>
                </c:pt>
                <c:pt idx="1333">
                  <c:v>1.5416666666666667E-2</c:v>
                </c:pt>
                <c:pt idx="1334">
                  <c:v>1.5428240740740741E-2</c:v>
                </c:pt>
                <c:pt idx="1335">
                  <c:v>1.5439814814814816E-2</c:v>
                </c:pt>
                <c:pt idx="1336">
                  <c:v>1.545138888888889E-2</c:v>
                </c:pt>
                <c:pt idx="1337">
                  <c:v>1.5462962962962963E-2</c:v>
                </c:pt>
                <c:pt idx="1338">
                  <c:v>1.5474537037037038E-2</c:v>
                </c:pt>
                <c:pt idx="1339">
                  <c:v>1.5486111111111112E-2</c:v>
                </c:pt>
                <c:pt idx="1340">
                  <c:v>1.5497685185185186E-2</c:v>
                </c:pt>
                <c:pt idx="1341">
                  <c:v>1.5509259259259257E-2</c:v>
                </c:pt>
                <c:pt idx="1342">
                  <c:v>1.5520833333333333E-2</c:v>
                </c:pt>
                <c:pt idx="1343">
                  <c:v>1.5532407407407406E-2</c:v>
                </c:pt>
                <c:pt idx="1344">
                  <c:v>1.554398148148148E-2</c:v>
                </c:pt>
                <c:pt idx="1345">
                  <c:v>1.5555555555555553E-2</c:v>
                </c:pt>
                <c:pt idx="1346">
                  <c:v>1.556712962962963E-2</c:v>
                </c:pt>
                <c:pt idx="1347">
                  <c:v>1.5578703703703704E-2</c:v>
                </c:pt>
                <c:pt idx="1348">
                  <c:v>1.5590277777777778E-2</c:v>
                </c:pt>
                <c:pt idx="1349">
                  <c:v>1.5601851851851851E-2</c:v>
                </c:pt>
                <c:pt idx="1350">
                  <c:v>1.5613425925925926E-2</c:v>
                </c:pt>
                <c:pt idx="1351">
                  <c:v>1.5625E-2</c:v>
                </c:pt>
                <c:pt idx="1352">
                  <c:v>1.5636574074074074E-2</c:v>
                </c:pt>
                <c:pt idx="1353">
                  <c:v>1.5648148148148151E-2</c:v>
                </c:pt>
                <c:pt idx="1354">
                  <c:v>1.5659722222222224E-2</c:v>
                </c:pt>
                <c:pt idx="1355">
                  <c:v>1.5671296296296298E-2</c:v>
                </c:pt>
                <c:pt idx="1356">
                  <c:v>1.5682870370370371E-2</c:v>
                </c:pt>
                <c:pt idx="1357">
                  <c:v>1.5694444444444445E-2</c:v>
                </c:pt>
                <c:pt idx="1358">
                  <c:v>1.5706018518518518E-2</c:v>
                </c:pt>
                <c:pt idx="1359">
                  <c:v>1.5717592592592592E-2</c:v>
                </c:pt>
                <c:pt idx="1360">
                  <c:v>1.5729166666666666E-2</c:v>
                </c:pt>
                <c:pt idx="1361">
                  <c:v>1.5740740740740743E-2</c:v>
                </c:pt>
                <c:pt idx="1362">
                  <c:v>1.5752314814814813E-2</c:v>
                </c:pt>
                <c:pt idx="1363">
                  <c:v>1.5763888888888886E-2</c:v>
                </c:pt>
                <c:pt idx="1364">
                  <c:v>1.577546296296296E-2</c:v>
                </c:pt>
                <c:pt idx="1365">
                  <c:v>1.5787037037037037E-2</c:v>
                </c:pt>
                <c:pt idx="1366">
                  <c:v>1.579861111111111E-2</c:v>
                </c:pt>
                <c:pt idx="1367">
                  <c:v>1.5810185185185184E-2</c:v>
                </c:pt>
                <c:pt idx="1368">
                  <c:v>1.5821759259259261E-2</c:v>
                </c:pt>
                <c:pt idx="1369">
                  <c:v>1.5833333333333335E-2</c:v>
                </c:pt>
                <c:pt idx="1370">
                  <c:v>1.5844907407407408E-2</c:v>
                </c:pt>
                <c:pt idx="1371">
                  <c:v>1.5856481481481482E-2</c:v>
                </c:pt>
                <c:pt idx="1372">
                  <c:v>1.5868055555555555E-2</c:v>
                </c:pt>
                <c:pt idx="1373">
                  <c:v>1.5879629629629629E-2</c:v>
                </c:pt>
                <c:pt idx="1374">
                  <c:v>1.5891203703703703E-2</c:v>
                </c:pt>
                <c:pt idx="1375">
                  <c:v>1.5902777777777776E-2</c:v>
                </c:pt>
                <c:pt idx="1376">
                  <c:v>1.5914351851851853E-2</c:v>
                </c:pt>
                <c:pt idx="1377">
                  <c:v>1.5925925925925927E-2</c:v>
                </c:pt>
                <c:pt idx="1378">
                  <c:v>1.59375E-2</c:v>
                </c:pt>
                <c:pt idx="1379">
                  <c:v>1.5949074074074074E-2</c:v>
                </c:pt>
                <c:pt idx="1380">
                  <c:v>1.5960648148148151E-2</c:v>
                </c:pt>
                <c:pt idx="1381">
                  <c:v>1.5972222222222224E-2</c:v>
                </c:pt>
                <c:pt idx="1382">
                  <c:v>1.5983796296296295E-2</c:v>
                </c:pt>
                <c:pt idx="1383">
                  <c:v>1.5995370370370372E-2</c:v>
                </c:pt>
                <c:pt idx="1384">
                  <c:v>1.6006944444444445E-2</c:v>
                </c:pt>
                <c:pt idx="1385">
                  <c:v>1.6018518518518519E-2</c:v>
                </c:pt>
                <c:pt idx="1386">
                  <c:v>1.6030092592592592E-2</c:v>
                </c:pt>
                <c:pt idx="1387">
                  <c:v>1.6041666666666666E-2</c:v>
                </c:pt>
                <c:pt idx="1388">
                  <c:v>1.6053240740740739E-2</c:v>
                </c:pt>
                <c:pt idx="1389">
                  <c:v>1.6064814814814813E-2</c:v>
                </c:pt>
                <c:pt idx="1390">
                  <c:v>1.6076388888888887E-2</c:v>
                </c:pt>
                <c:pt idx="1391">
                  <c:v>1.6087962962962964E-2</c:v>
                </c:pt>
                <c:pt idx="1392">
                  <c:v>1.6099537037037037E-2</c:v>
                </c:pt>
                <c:pt idx="1393">
                  <c:v>1.6111111111111111E-2</c:v>
                </c:pt>
                <c:pt idx="1394">
                  <c:v>1.6122685185185184E-2</c:v>
                </c:pt>
                <c:pt idx="1395">
                  <c:v>1.6134259259259261E-2</c:v>
                </c:pt>
                <c:pt idx="1396">
                  <c:v>1.6145833333333335E-2</c:v>
                </c:pt>
                <c:pt idx="1397">
                  <c:v>1.6157407407407409E-2</c:v>
                </c:pt>
                <c:pt idx="1398">
                  <c:v>1.6168981481481482E-2</c:v>
                </c:pt>
                <c:pt idx="1399">
                  <c:v>1.6180555555555556E-2</c:v>
                </c:pt>
                <c:pt idx="1400">
                  <c:v>1.6192129629629629E-2</c:v>
                </c:pt>
                <c:pt idx="1401">
                  <c:v>1.6203703703703703E-2</c:v>
                </c:pt>
                <c:pt idx="1402">
                  <c:v>1.621527777777778E-2</c:v>
                </c:pt>
                <c:pt idx="1403">
                  <c:v>1.622685185185185E-2</c:v>
                </c:pt>
                <c:pt idx="1404">
                  <c:v>1.6238425925925924E-2</c:v>
                </c:pt>
                <c:pt idx="1405">
                  <c:v>1.6249999999999997E-2</c:v>
                </c:pt>
                <c:pt idx="1406">
                  <c:v>1.6261574074074074E-2</c:v>
                </c:pt>
                <c:pt idx="1407">
                  <c:v>1.6273148148148148E-2</c:v>
                </c:pt>
                <c:pt idx="1408">
                  <c:v>1.6284722222222221E-2</c:v>
                </c:pt>
                <c:pt idx="1409">
                  <c:v>1.6296296296296295E-2</c:v>
                </c:pt>
                <c:pt idx="1410">
                  <c:v>1.6307870370370372E-2</c:v>
                </c:pt>
                <c:pt idx="1411">
                  <c:v>1.6319444444444445E-2</c:v>
                </c:pt>
                <c:pt idx="1412">
                  <c:v>1.6331018518518519E-2</c:v>
                </c:pt>
                <c:pt idx="1413">
                  <c:v>1.6342592592592593E-2</c:v>
                </c:pt>
                <c:pt idx="1414">
                  <c:v>1.6354166666666666E-2</c:v>
                </c:pt>
                <c:pt idx="1415">
                  <c:v>1.636574074074074E-2</c:v>
                </c:pt>
                <c:pt idx="1416">
                  <c:v>1.6377314814814813E-2</c:v>
                </c:pt>
                <c:pt idx="1417">
                  <c:v>1.638888888888889E-2</c:v>
                </c:pt>
                <c:pt idx="1418">
                  <c:v>1.6400462962962964E-2</c:v>
                </c:pt>
                <c:pt idx="1419">
                  <c:v>1.6412037037037037E-2</c:v>
                </c:pt>
                <c:pt idx="1420">
                  <c:v>1.6423611111111111E-2</c:v>
                </c:pt>
                <c:pt idx="1421">
                  <c:v>1.6435185185185188E-2</c:v>
                </c:pt>
                <c:pt idx="1422">
                  <c:v>1.6446759259259262E-2</c:v>
                </c:pt>
                <c:pt idx="1423">
                  <c:v>1.6458333333333332E-2</c:v>
                </c:pt>
                <c:pt idx="1424">
                  <c:v>1.6469907407407405E-2</c:v>
                </c:pt>
                <c:pt idx="1425">
                  <c:v>1.6481481481481482E-2</c:v>
                </c:pt>
                <c:pt idx="1426">
                  <c:v>1.6493055555555556E-2</c:v>
                </c:pt>
                <c:pt idx="1427">
                  <c:v>1.650462962962963E-2</c:v>
                </c:pt>
                <c:pt idx="1428">
                  <c:v>1.6516203703703703E-2</c:v>
                </c:pt>
                <c:pt idx="1429">
                  <c:v>1.6527777777777777E-2</c:v>
                </c:pt>
                <c:pt idx="1430">
                  <c:v>1.653935185185185E-2</c:v>
                </c:pt>
                <c:pt idx="1431">
                  <c:v>1.6550925925925924E-2</c:v>
                </c:pt>
                <c:pt idx="1432">
                  <c:v>1.6562500000000001E-2</c:v>
                </c:pt>
                <c:pt idx="1433">
                  <c:v>1.6574074074074074E-2</c:v>
                </c:pt>
                <c:pt idx="1434">
                  <c:v>1.6585648148148148E-2</c:v>
                </c:pt>
                <c:pt idx="1435">
                  <c:v>1.6597222222222222E-2</c:v>
                </c:pt>
                <c:pt idx="1436">
                  <c:v>1.6608796296296299E-2</c:v>
                </c:pt>
                <c:pt idx="1437">
                  <c:v>1.6620370370370372E-2</c:v>
                </c:pt>
                <c:pt idx="1438">
                  <c:v>1.6631944444444446E-2</c:v>
                </c:pt>
                <c:pt idx="1439">
                  <c:v>1.6643518518518519E-2</c:v>
                </c:pt>
                <c:pt idx="1440">
                  <c:v>1.6655092592592593E-2</c:v>
                </c:pt>
                <c:pt idx="1441">
                  <c:v>1.6666666666666666E-2</c:v>
                </c:pt>
                <c:pt idx="1442">
                  <c:v>1.667824074074074E-2</c:v>
                </c:pt>
                <c:pt idx="1443">
                  <c:v>1.6689814814814817E-2</c:v>
                </c:pt>
                <c:pt idx="1444">
                  <c:v>1.6701388888888887E-2</c:v>
                </c:pt>
                <c:pt idx="1445">
                  <c:v>1.6712962962962961E-2</c:v>
                </c:pt>
                <c:pt idx="1446">
                  <c:v>1.6724537037037034E-2</c:v>
                </c:pt>
                <c:pt idx="1447">
                  <c:v>1.6736111111111111E-2</c:v>
                </c:pt>
                <c:pt idx="1448">
                  <c:v>1.6747685185185185E-2</c:v>
                </c:pt>
                <c:pt idx="1449">
                  <c:v>1.6759259259259258E-2</c:v>
                </c:pt>
                <c:pt idx="1450">
                  <c:v>1.6770833333333332E-2</c:v>
                </c:pt>
                <c:pt idx="1451">
                  <c:v>1.6782407407407409E-2</c:v>
                </c:pt>
                <c:pt idx="1452">
                  <c:v>1.6793981481481483E-2</c:v>
                </c:pt>
                <c:pt idx="1453">
                  <c:v>1.6805555555555556E-2</c:v>
                </c:pt>
                <c:pt idx="1454">
                  <c:v>1.681712962962963E-2</c:v>
                </c:pt>
                <c:pt idx="1455">
                  <c:v>1.6828703703703703E-2</c:v>
                </c:pt>
                <c:pt idx="1456">
                  <c:v>1.6840277777777777E-2</c:v>
                </c:pt>
                <c:pt idx="1457">
                  <c:v>1.6851851851851851E-2</c:v>
                </c:pt>
                <c:pt idx="1458">
                  <c:v>1.6863425925925928E-2</c:v>
                </c:pt>
                <c:pt idx="1459">
                  <c:v>1.6875000000000001E-2</c:v>
                </c:pt>
                <c:pt idx="1460">
                  <c:v>1.6886574074074075E-2</c:v>
                </c:pt>
                <c:pt idx="1461">
                  <c:v>1.6898148148148148E-2</c:v>
                </c:pt>
                <c:pt idx="1462">
                  <c:v>1.6909722222222225E-2</c:v>
                </c:pt>
                <c:pt idx="1463">
                  <c:v>1.6921296296296299E-2</c:v>
                </c:pt>
                <c:pt idx="1464">
                  <c:v>1.6932870370370369E-2</c:v>
                </c:pt>
                <c:pt idx="1465">
                  <c:v>1.6944444444444443E-2</c:v>
                </c:pt>
                <c:pt idx="1466">
                  <c:v>1.695601851851852E-2</c:v>
                </c:pt>
                <c:pt idx="1467">
                  <c:v>1.6967592592592593E-2</c:v>
                </c:pt>
                <c:pt idx="1468">
                  <c:v>1.6979166666666667E-2</c:v>
                </c:pt>
                <c:pt idx="1469">
                  <c:v>1.699074074074074E-2</c:v>
                </c:pt>
                <c:pt idx="1470">
                  <c:v>1.7002314814814814E-2</c:v>
                </c:pt>
                <c:pt idx="1471">
                  <c:v>1.7013888888888887E-2</c:v>
                </c:pt>
                <c:pt idx="1472">
                  <c:v>1.7025462962962961E-2</c:v>
                </c:pt>
                <c:pt idx="1473">
                  <c:v>1.7037037037037038E-2</c:v>
                </c:pt>
                <c:pt idx="1474">
                  <c:v>1.7048611111111112E-2</c:v>
                </c:pt>
                <c:pt idx="1475">
                  <c:v>1.7060185185185185E-2</c:v>
                </c:pt>
                <c:pt idx="1476">
                  <c:v>1.7071759259259259E-2</c:v>
                </c:pt>
                <c:pt idx="1477">
                  <c:v>1.7083333333333336E-2</c:v>
                </c:pt>
                <c:pt idx="1478">
                  <c:v>1.7094907407407409E-2</c:v>
                </c:pt>
                <c:pt idx="1479">
                  <c:v>1.7094907407407409E-2</c:v>
                </c:pt>
                <c:pt idx="1480">
                  <c:v>1.7106481481481483E-2</c:v>
                </c:pt>
                <c:pt idx="1481">
                  <c:v>1.7118055555555556E-2</c:v>
                </c:pt>
                <c:pt idx="1482">
                  <c:v>1.712962962962963E-2</c:v>
                </c:pt>
                <c:pt idx="1483">
                  <c:v>1.7141203703703704E-2</c:v>
                </c:pt>
                <c:pt idx="1484">
                  <c:v>1.7152777777777777E-2</c:v>
                </c:pt>
                <c:pt idx="1485">
                  <c:v>1.7164351851851851E-2</c:v>
                </c:pt>
                <c:pt idx="1486">
                  <c:v>1.7175925925925924E-2</c:v>
                </c:pt>
                <c:pt idx="1487">
                  <c:v>1.7187499999999998E-2</c:v>
                </c:pt>
                <c:pt idx="1488">
                  <c:v>1.7199074074074071E-2</c:v>
                </c:pt>
                <c:pt idx="1489">
                  <c:v>1.7210648148148149E-2</c:v>
                </c:pt>
                <c:pt idx="1490">
                  <c:v>1.7222222222222222E-2</c:v>
                </c:pt>
                <c:pt idx="1491">
                  <c:v>1.7233796296296296E-2</c:v>
                </c:pt>
                <c:pt idx="1492">
                  <c:v>1.7245370370370369E-2</c:v>
                </c:pt>
                <c:pt idx="1493">
                  <c:v>1.7256944444444446E-2</c:v>
                </c:pt>
                <c:pt idx="1494">
                  <c:v>1.726851851851852E-2</c:v>
                </c:pt>
                <c:pt idx="1495">
                  <c:v>1.7280092592592593E-2</c:v>
                </c:pt>
                <c:pt idx="1496">
                  <c:v>1.7291666666666667E-2</c:v>
                </c:pt>
                <c:pt idx="1497">
                  <c:v>1.7303240740740741E-2</c:v>
                </c:pt>
                <c:pt idx="1498">
                  <c:v>1.7314814814814814E-2</c:v>
                </c:pt>
                <c:pt idx="1499">
                  <c:v>1.7326388888888888E-2</c:v>
                </c:pt>
                <c:pt idx="1500">
                  <c:v>1.7337962962962961E-2</c:v>
                </c:pt>
                <c:pt idx="1501">
                  <c:v>1.7349537037037038E-2</c:v>
                </c:pt>
                <c:pt idx="1502">
                  <c:v>1.7361111111111112E-2</c:v>
                </c:pt>
                <c:pt idx="1503">
                  <c:v>1.7372685185185185E-2</c:v>
                </c:pt>
                <c:pt idx="1504">
                  <c:v>1.7384259259259262E-2</c:v>
                </c:pt>
                <c:pt idx="1505">
                  <c:v>1.7395833333333336E-2</c:v>
                </c:pt>
                <c:pt idx="1506">
                  <c:v>1.7407407407407406E-2</c:v>
                </c:pt>
                <c:pt idx="1507">
                  <c:v>1.741898148148148E-2</c:v>
                </c:pt>
                <c:pt idx="1508">
                  <c:v>1.7430555555555557E-2</c:v>
                </c:pt>
                <c:pt idx="1509">
                  <c:v>1.744212962962963E-2</c:v>
                </c:pt>
                <c:pt idx="1510">
                  <c:v>1.7453703703703704E-2</c:v>
                </c:pt>
                <c:pt idx="1511">
                  <c:v>1.7465277777777777E-2</c:v>
                </c:pt>
                <c:pt idx="1512">
                  <c:v>1.7476851851851851E-2</c:v>
                </c:pt>
                <c:pt idx="1513">
                  <c:v>1.7488425925925925E-2</c:v>
                </c:pt>
                <c:pt idx="1514">
                  <c:v>1.7499999999999998E-2</c:v>
                </c:pt>
                <c:pt idx="1515">
                  <c:v>1.7511574074074072E-2</c:v>
                </c:pt>
                <c:pt idx="1516">
                  <c:v>1.7523148148148149E-2</c:v>
                </c:pt>
                <c:pt idx="1517">
                  <c:v>1.7534722222222222E-2</c:v>
                </c:pt>
                <c:pt idx="1518">
                  <c:v>1.7546296296296296E-2</c:v>
                </c:pt>
                <c:pt idx="1519">
                  <c:v>1.7557870370370373E-2</c:v>
                </c:pt>
                <c:pt idx="1520">
                  <c:v>1.7569444444444447E-2</c:v>
                </c:pt>
                <c:pt idx="1521">
                  <c:v>1.758101851851852E-2</c:v>
                </c:pt>
                <c:pt idx="1522">
                  <c:v>1.7592592592592594E-2</c:v>
                </c:pt>
                <c:pt idx="1523">
                  <c:v>1.7604166666666667E-2</c:v>
                </c:pt>
                <c:pt idx="1524">
                  <c:v>1.7615740740740741E-2</c:v>
                </c:pt>
                <c:pt idx="1525">
                  <c:v>1.7627314814814814E-2</c:v>
                </c:pt>
                <c:pt idx="1526">
                  <c:v>1.7638888888888888E-2</c:v>
                </c:pt>
                <c:pt idx="1527">
                  <c:v>1.7650462962962962E-2</c:v>
                </c:pt>
                <c:pt idx="1528">
                  <c:v>1.7662037037037035E-2</c:v>
                </c:pt>
                <c:pt idx="1529">
                  <c:v>1.7673611111111109E-2</c:v>
                </c:pt>
                <c:pt idx="1530">
                  <c:v>1.7685185185185182E-2</c:v>
                </c:pt>
                <c:pt idx="1531">
                  <c:v>1.7696759259259259E-2</c:v>
                </c:pt>
                <c:pt idx="1532">
                  <c:v>1.7708333333333333E-2</c:v>
                </c:pt>
                <c:pt idx="1533">
                  <c:v>1.7719907407407406E-2</c:v>
                </c:pt>
                <c:pt idx="1534">
                  <c:v>1.7731481481481483E-2</c:v>
                </c:pt>
                <c:pt idx="1535">
                  <c:v>1.7743055555555557E-2</c:v>
                </c:pt>
                <c:pt idx="1536">
                  <c:v>1.7754629629629631E-2</c:v>
                </c:pt>
                <c:pt idx="1537">
                  <c:v>1.7766203703703704E-2</c:v>
                </c:pt>
                <c:pt idx="1538">
                  <c:v>1.7777777777777778E-2</c:v>
                </c:pt>
                <c:pt idx="1539">
                  <c:v>1.7789351851851851E-2</c:v>
                </c:pt>
                <c:pt idx="1540">
                  <c:v>1.7800925925925925E-2</c:v>
                </c:pt>
                <c:pt idx="1541">
                  <c:v>1.7812499999999998E-2</c:v>
                </c:pt>
                <c:pt idx="1542">
                  <c:v>1.7824074074074076E-2</c:v>
                </c:pt>
                <c:pt idx="1543">
                  <c:v>1.7835648148148149E-2</c:v>
                </c:pt>
                <c:pt idx="1544">
                  <c:v>1.7847222222222223E-2</c:v>
                </c:pt>
                <c:pt idx="1545">
                  <c:v>1.7858796296296296E-2</c:v>
                </c:pt>
                <c:pt idx="1546">
                  <c:v>1.7870370370370373E-2</c:v>
                </c:pt>
                <c:pt idx="1547">
                  <c:v>1.7881944444444443E-2</c:v>
                </c:pt>
                <c:pt idx="1548">
                  <c:v>1.7893518518518517E-2</c:v>
                </c:pt>
                <c:pt idx="1549">
                  <c:v>1.7905092592592594E-2</c:v>
                </c:pt>
                <c:pt idx="1550">
                  <c:v>1.7916666666666668E-2</c:v>
                </c:pt>
                <c:pt idx="1551">
                  <c:v>1.7928240740740741E-2</c:v>
                </c:pt>
                <c:pt idx="1552">
                  <c:v>1.7939814814814815E-2</c:v>
                </c:pt>
                <c:pt idx="1553">
                  <c:v>1.7951388888888888E-2</c:v>
                </c:pt>
                <c:pt idx="1554">
                  <c:v>1.7962962962962962E-2</c:v>
                </c:pt>
                <c:pt idx="1555">
                  <c:v>1.7974537037037035E-2</c:v>
                </c:pt>
                <c:pt idx="1556">
                  <c:v>1.7986111111111109E-2</c:v>
                </c:pt>
                <c:pt idx="1557">
                  <c:v>1.7997685185185186E-2</c:v>
                </c:pt>
                <c:pt idx="1558">
                  <c:v>1.800925925925926E-2</c:v>
                </c:pt>
                <c:pt idx="1559">
                  <c:v>1.8020833333333333E-2</c:v>
                </c:pt>
                <c:pt idx="1560">
                  <c:v>1.8032407407407407E-2</c:v>
                </c:pt>
                <c:pt idx="1561">
                  <c:v>1.8043981481481484E-2</c:v>
                </c:pt>
                <c:pt idx="1562">
                  <c:v>1.8055555555555557E-2</c:v>
                </c:pt>
                <c:pt idx="1563">
                  <c:v>1.8067129629629631E-2</c:v>
                </c:pt>
                <c:pt idx="1564">
                  <c:v>1.8078703703703704E-2</c:v>
                </c:pt>
                <c:pt idx="1565">
                  <c:v>1.8090277777777778E-2</c:v>
                </c:pt>
                <c:pt idx="1566">
                  <c:v>1.8101851851851852E-2</c:v>
                </c:pt>
                <c:pt idx="1567">
                  <c:v>1.8113425925925925E-2</c:v>
                </c:pt>
                <c:pt idx="1568">
                  <c:v>1.8124999999999999E-2</c:v>
                </c:pt>
                <c:pt idx="1569">
                  <c:v>1.8136574074074072E-2</c:v>
                </c:pt>
                <c:pt idx="1570">
                  <c:v>1.8148148148148146E-2</c:v>
                </c:pt>
                <c:pt idx="1571">
                  <c:v>1.8159722222222219E-2</c:v>
                </c:pt>
                <c:pt idx="1572">
                  <c:v>1.8171296296296297E-2</c:v>
                </c:pt>
                <c:pt idx="1573">
                  <c:v>1.818287037037037E-2</c:v>
                </c:pt>
                <c:pt idx="1574">
                  <c:v>1.8194444444444444E-2</c:v>
                </c:pt>
                <c:pt idx="1575">
                  <c:v>1.8206018518518517E-2</c:v>
                </c:pt>
                <c:pt idx="1576">
                  <c:v>1.8217592592592594E-2</c:v>
                </c:pt>
                <c:pt idx="1577">
                  <c:v>1.8229166666666668E-2</c:v>
                </c:pt>
                <c:pt idx="1578">
                  <c:v>1.8240740740740741E-2</c:v>
                </c:pt>
                <c:pt idx="1579">
                  <c:v>1.8252314814814815E-2</c:v>
                </c:pt>
                <c:pt idx="1580">
                  <c:v>1.8263888888888889E-2</c:v>
                </c:pt>
                <c:pt idx="1581">
                  <c:v>1.8275462962962962E-2</c:v>
                </c:pt>
                <c:pt idx="1582">
                  <c:v>1.8287037037037036E-2</c:v>
                </c:pt>
                <c:pt idx="1583">
                  <c:v>1.8298611111111113E-2</c:v>
                </c:pt>
                <c:pt idx="1584">
                  <c:v>1.8310185185185186E-2</c:v>
                </c:pt>
                <c:pt idx="1585">
                  <c:v>1.832175925925926E-2</c:v>
                </c:pt>
                <c:pt idx="1586">
                  <c:v>1.8333333333333333E-2</c:v>
                </c:pt>
                <c:pt idx="1587">
                  <c:v>1.834490740740741E-2</c:v>
                </c:pt>
                <c:pt idx="1588">
                  <c:v>1.8356481481481481E-2</c:v>
                </c:pt>
                <c:pt idx="1589">
                  <c:v>1.8368055555555554E-2</c:v>
                </c:pt>
                <c:pt idx="1590">
                  <c:v>1.8379629629629628E-2</c:v>
                </c:pt>
                <c:pt idx="1591">
                  <c:v>1.8391203703703705E-2</c:v>
                </c:pt>
                <c:pt idx="1592">
                  <c:v>1.8402777777777778E-2</c:v>
                </c:pt>
                <c:pt idx="1593">
                  <c:v>1.8414351851851852E-2</c:v>
                </c:pt>
                <c:pt idx="1594">
                  <c:v>1.8425925925925925E-2</c:v>
                </c:pt>
                <c:pt idx="1595">
                  <c:v>1.8437499999999999E-2</c:v>
                </c:pt>
                <c:pt idx="1596">
                  <c:v>1.8449074074074073E-2</c:v>
                </c:pt>
                <c:pt idx="1597">
                  <c:v>1.8460648148148146E-2</c:v>
                </c:pt>
                <c:pt idx="1598">
                  <c:v>1.8472222222222223E-2</c:v>
                </c:pt>
                <c:pt idx="1599">
                  <c:v>1.8483796296296297E-2</c:v>
                </c:pt>
                <c:pt idx="1600">
                  <c:v>1.849537037037037E-2</c:v>
                </c:pt>
                <c:pt idx="1601">
                  <c:v>1.8506944444444444E-2</c:v>
                </c:pt>
                <c:pt idx="1602">
                  <c:v>1.8518518518518521E-2</c:v>
                </c:pt>
                <c:pt idx="1603">
                  <c:v>1.8530092592592595E-2</c:v>
                </c:pt>
                <c:pt idx="1604">
                  <c:v>1.8541666666666668E-2</c:v>
                </c:pt>
                <c:pt idx="1605">
                  <c:v>1.8553240740740742E-2</c:v>
                </c:pt>
                <c:pt idx="1606">
                  <c:v>1.8564814814814815E-2</c:v>
                </c:pt>
                <c:pt idx="1607">
                  <c:v>1.8576388888888889E-2</c:v>
                </c:pt>
                <c:pt idx="1608">
                  <c:v>1.8587962962962962E-2</c:v>
                </c:pt>
                <c:pt idx="1609">
                  <c:v>1.8599537037037036E-2</c:v>
                </c:pt>
                <c:pt idx="1610">
                  <c:v>1.861111111111111E-2</c:v>
                </c:pt>
                <c:pt idx="1611">
                  <c:v>1.8622685185185183E-2</c:v>
                </c:pt>
                <c:pt idx="1612">
                  <c:v>1.8634259259259257E-2</c:v>
                </c:pt>
                <c:pt idx="1613">
                  <c:v>1.8645833333333334E-2</c:v>
                </c:pt>
                <c:pt idx="1614">
                  <c:v>1.8657407407407407E-2</c:v>
                </c:pt>
                <c:pt idx="1615">
                  <c:v>1.8668981481481481E-2</c:v>
                </c:pt>
                <c:pt idx="1616">
                  <c:v>1.8680555555555554E-2</c:v>
                </c:pt>
                <c:pt idx="1617">
                  <c:v>1.8692129629629631E-2</c:v>
                </c:pt>
                <c:pt idx="1618">
                  <c:v>1.8703703703703705E-2</c:v>
                </c:pt>
                <c:pt idx="1619">
                  <c:v>1.8715277777777779E-2</c:v>
                </c:pt>
                <c:pt idx="1620">
                  <c:v>1.8726851851851852E-2</c:v>
                </c:pt>
                <c:pt idx="1621">
                  <c:v>1.8738425925925926E-2</c:v>
                </c:pt>
                <c:pt idx="1622">
                  <c:v>1.8749999999999999E-2</c:v>
                </c:pt>
                <c:pt idx="1623">
                  <c:v>1.8761574074074073E-2</c:v>
                </c:pt>
                <c:pt idx="1624">
                  <c:v>1.877314814814815E-2</c:v>
                </c:pt>
                <c:pt idx="1625">
                  <c:v>1.8784722222222223E-2</c:v>
                </c:pt>
                <c:pt idx="1626">
                  <c:v>1.8796296296296297E-2</c:v>
                </c:pt>
                <c:pt idx="1627">
                  <c:v>1.8807870370370371E-2</c:v>
                </c:pt>
                <c:pt idx="1628">
                  <c:v>1.8819444444444448E-2</c:v>
                </c:pt>
                <c:pt idx="1629">
                  <c:v>1.8831018518518518E-2</c:v>
                </c:pt>
                <c:pt idx="1630">
                  <c:v>1.8842592592592591E-2</c:v>
                </c:pt>
                <c:pt idx="1631">
                  <c:v>1.8854166666666665E-2</c:v>
                </c:pt>
                <c:pt idx="1632">
                  <c:v>1.8865740740740742E-2</c:v>
                </c:pt>
                <c:pt idx="1633">
                  <c:v>1.8877314814814816E-2</c:v>
                </c:pt>
                <c:pt idx="1634">
                  <c:v>1.8888888888888889E-2</c:v>
                </c:pt>
                <c:pt idx="1635">
                  <c:v>1.8900462962962963E-2</c:v>
                </c:pt>
                <c:pt idx="1636">
                  <c:v>1.8912037037037036E-2</c:v>
                </c:pt>
                <c:pt idx="1637">
                  <c:v>1.892361111111111E-2</c:v>
                </c:pt>
                <c:pt idx="1638">
                  <c:v>1.8935185185185183E-2</c:v>
                </c:pt>
                <c:pt idx="1639">
                  <c:v>1.894675925925926E-2</c:v>
                </c:pt>
                <c:pt idx="1640">
                  <c:v>1.8958333333333334E-2</c:v>
                </c:pt>
                <c:pt idx="1641">
                  <c:v>1.8969907407407408E-2</c:v>
                </c:pt>
                <c:pt idx="1642">
                  <c:v>1.8981481481481481E-2</c:v>
                </c:pt>
                <c:pt idx="1643">
                  <c:v>1.8993055555555558E-2</c:v>
                </c:pt>
                <c:pt idx="1644">
                  <c:v>1.9004629629629632E-2</c:v>
                </c:pt>
                <c:pt idx="1645">
                  <c:v>1.9016203703703705E-2</c:v>
                </c:pt>
                <c:pt idx="1646">
                  <c:v>1.9027777777777779E-2</c:v>
                </c:pt>
                <c:pt idx="1647">
                  <c:v>1.9039351851851852E-2</c:v>
                </c:pt>
                <c:pt idx="1648">
                  <c:v>1.9050925925925926E-2</c:v>
                </c:pt>
                <c:pt idx="1649">
                  <c:v>1.90625E-2</c:v>
                </c:pt>
                <c:pt idx="1650">
                  <c:v>1.9074074074074073E-2</c:v>
                </c:pt>
                <c:pt idx="1651">
                  <c:v>1.9085648148148147E-2</c:v>
                </c:pt>
                <c:pt idx="1652">
                  <c:v>1.909722222222222E-2</c:v>
                </c:pt>
                <c:pt idx="1653">
                  <c:v>1.9108796296296294E-2</c:v>
                </c:pt>
                <c:pt idx="1654">
                  <c:v>1.9120370370370371E-2</c:v>
                </c:pt>
                <c:pt idx="1655">
                  <c:v>1.9131944444444444E-2</c:v>
                </c:pt>
                <c:pt idx="1656">
                  <c:v>1.9143518518518518E-2</c:v>
                </c:pt>
                <c:pt idx="1657">
                  <c:v>1.9155092592592592E-2</c:v>
                </c:pt>
                <c:pt idx="1658">
                  <c:v>1.9166666666666669E-2</c:v>
                </c:pt>
                <c:pt idx="1659">
                  <c:v>1.9178240740740742E-2</c:v>
                </c:pt>
                <c:pt idx="1660">
                  <c:v>1.9189814814814816E-2</c:v>
                </c:pt>
                <c:pt idx="1661">
                  <c:v>1.9201388888888889E-2</c:v>
                </c:pt>
                <c:pt idx="1662">
                  <c:v>1.9212962962962963E-2</c:v>
                </c:pt>
                <c:pt idx="1663">
                  <c:v>1.9224537037037037E-2</c:v>
                </c:pt>
                <c:pt idx="1664">
                  <c:v>1.923611111111111E-2</c:v>
                </c:pt>
                <c:pt idx="1665">
                  <c:v>1.9247685185185184E-2</c:v>
                </c:pt>
                <c:pt idx="1666">
                  <c:v>1.9259259259259261E-2</c:v>
                </c:pt>
                <c:pt idx="1667">
                  <c:v>1.9270833333333334E-2</c:v>
                </c:pt>
                <c:pt idx="1668">
                  <c:v>1.9282407407407408E-2</c:v>
                </c:pt>
                <c:pt idx="1669">
                  <c:v>1.9293981481481485E-2</c:v>
                </c:pt>
                <c:pt idx="1670">
                  <c:v>1.9305555555555555E-2</c:v>
                </c:pt>
                <c:pt idx="1671">
                  <c:v>1.9317129629629629E-2</c:v>
                </c:pt>
                <c:pt idx="1672">
                  <c:v>1.9328703703703702E-2</c:v>
                </c:pt>
                <c:pt idx="1673">
                  <c:v>1.9340277777777779E-2</c:v>
                </c:pt>
                <c:pt idx="1674">
                  <c:v>1.9351851851851853E-2</c:v>
                </c:pt>
                <c:pt idx="1675">
                  <c:v>1.9363425925925926E-2</c:v>
                </c:pt>
                <c:pt idx="1676">
                  <c:v>1.9375E-2</c:v>
                </c:pt>
                <c:pt idx="1677">
                  <c:v>1.9386574074074073E-2</c:v>
                </c:pt>
                <c:pt idx="1678">
                  <c:v>1.9398148148148147E-2</c:v>
                </c:pt>
                <c:pt idx="1679">
                  <c:v>1.9409722222222221E-2</c:v>
                </c:pt>
                <c:pt idx="1680">
                  <c:v>1.9421296296296294E-2</c:v>
                </c:pt>
                <c:pt idx="1681">
                  <c:v>1.9432870370370371E-2</c:v>
                </c:pt>
                <c:pt idx="1682">
                  <c:v>1.9444444444444445E-2</c:v>
                </c:pt>
                <c:pt idx="1683">
                  <c:v>1.9456018518518518E-2</c:v>
                </c:pt>
                <c:pt idx="1684">
                  <c:v>1.9467592592592595E-2</c:v>
                </c:pt>
                <c:pt idx="1685">
                  <c:v>1.9479166666666669E-2</c:v>
                </c:pt>
                <c:pt idx="1686">
                  <c:v>1.9490740740740743E-2</c:v>
                </c:pt>
                <c:pt idx="1687">
                  <c:v>1.9502314814814816E-2</c:v>
                </c:pt>
                <c:pt idx="1688">
                  <c:v>1.951388888888889E-2</c:v>
                </c:pt>
                <c:pt idx="1689">
                  <c:v>1.9525462962962963E-2</c:v>
                </c:pt>
                <c:pt idx="1690">
                  <c:v>1.9537037037037037E-2</c:v>
                </c:pt>
                <c:pt idx="1691">
                  <c:v>1.954861111111111E-2</c:v>
                </c:pt>
                <c:pt idx="1692">
                  <c:v>1.9560185185185184E-2</c:v>
                </c:pt>
                <c:pt idx="1693">
                  <c:v>1.9571759259259257E-2</c:v>
                </c:pt>
                <c:pt idx="1694">
                  <c:v>1.9583333333333331E-2</c:v>
                </c:pt>
                <c:pt idx="1695">
                  <c:v>1.9594907407407405E-2</c:v>
                </c:pt>
                <c:pt idx="1696">
                  <c:v>1.9606481481481482E-2</c:v>
                </c:pt>
                <c:pt idx="1697">
                  <c:v>1.9618055555555555E-2</c:v>
                </c:pt>
                <c:pt idx="1698">
                  <c:v>1.9629629629629629E-2</c:v>
                </c:pt>
                <c:pt idx="1699">
                  <c:v>1.9641203703703706E-2</c:v>
                </c:pt>
                <c:pt idx="1700">
                  <c:v>1.9652777777777779E-2</c:v>
                </c:pt>
                <c:pt idx="1701">
                  <c:v>1.9664351851851853E-2</c:v>
                </c:pt>
                <c:pt idx="1702">
                  <c:v>1.9675925925925927E-2</c:v>
                </c:pt>
                <c:pt idx="1703">
                  <c:v>1.96875E-2</c:v>
                </c:pt>
                <c:pt idx="1704">
                  <c:v>1.9699074074074074E-2</c:v>
                </c:pt>
                <c:pt idx="1705">
                  <c:v>1.9710648148148147E-2</c:v>
                </c:pt>
                <c:pt idx="1706">
                  <c:v>1.9722222222222221E-2</c:v>
                </c:pt>
                <c:pt idx="1707">
                  <c:v>1.9733796296296298E-2</c:v>
                </c:pt>
                <c:pt idx="1708">
                  <c:v>1.9745370370370371E-2</c:v>
                </c:pt>
                <c:pt idx="1709">
                  <c:v>1.9756944444444445E-2</c:v>
                </c:pt>
                <c:pt idx="1710">
                  <c:v>1.9768518518518515E-2</c:v>
                </c:pt>
                <c:pt idx="1711">
                  <c:v>1.9780092592592592E-2</c:v>
                </c:pt>
                <c:pt idx="1712">
                  <c:v>1.9791666666666666E-2</c:v>
                </c:pt>
                <c:pt idx="1713">
                  <c:v>1.9803240740740739E-2</c:v>
                </c:pt>
                <c:pt idx="1714">
                  <c:v>1.9814814814814816E-2</c:v>
                </c:pt>
                <c:pt idx="1715">
                  <c:v>1.982638888888889E-2</c:v>
                </c:pt>
                <c:pt idx="1716">
                  <c:v>1.9837962962962963E-2</c:v>
                </c:pt>
                <c:pt idx="1717">
                  <c:v>1.9849537037037037E-2</c:v>
                </c:pt>
                <c:pt idx="1718">
                  <c:v>1.9861111111111111E-2</c:v>
                </c:pt>
                <c:pt idx="1719">
                  <c:v>1.9872685185185184E-2</c:v>
                </c:pt>
                <c:pt idx="1720">
                  <c:v>1.9884259259259258E-2</c:v>
                </c:pt>
                <c:pt idx="1721">
                  <c:v>1.9895833333333331E-2</c:v>
                </c:pt>
                <c:pt idx="1722">
                  <c:v>1.9907407407407408E-2</c:v>
                </c:pt>
                <c:pt idx="1723">
                  <c:v>1.9918981481481482E-2</c:v>
                </c:pt>
                <c:pt idx="1724">
                  <c:v>1.9930555555555556E-2</c:v>
                </c:pt>
                <c:pt idx="1725">
                  <c:v>1.9942129629629629E-2</c:v>
                </c:pt>
                <c:pt idx="1726">
                  <c:v>1.9953703703703706E-2</c:v>
                </c:pt>
                <c:pt idx="1727">
                  <c:v>1.996527777777778E-2</c:v>
                </c:pt>
                <c:pt idx="1728">
                  <c:v>1.9976851851851853E-2</c:v>
                </c:pt>
                <c:pt idx="1729">
                  <c:v>1.9988425925925927E-2</c:v>
                </c:pt>
                <c:pt idx="1730">
                  <c:v>0.02</c:v>
                </c:pt>
                <c:pt idx="1731">
                  <c:v>2.0011574074074074E-2</c:v>
                </c:pt>
                <c:pt idx="1732">
                  <c:v>2.0023148148148148E-2</c:v>
                </c:pt>
                <c:pt idx="1733">
                  <c:v>2.0034722222222221E-2</c:v>
                </c:pt>
                <c:pt idx="1734">
                  <c:v>2.0046296296296295E-2</c:v>
                </c:pt>
                <c:pt idx="1735">
                  <c:v>2.0057870370370368E-2</c:v>
                </c:pt>
                <c:pt idx="1736">
                  <c:v>2.0069444444444442E-2</c:v>
                </c:pt>
                <c:pt idx="1737">
                  <c:v>2.0081018518518519E-2</c:v>
                </c:pt>
                <c:pt idx="1738">
                  <c:v>2.0092592592592592E-2</c:v>
                </c:pt>
                <c:pt idx="1739">
                  <c:v>2.0104166666666666E-2</c:v>
                </c:pt>
                <c:pt idx="1740">
                  <c:v>2.011574074074074E-2</c:v>
                </c:pt>
                <c:pt idx="1741">
                  <c:v>2.0127314814814817E-2</c:v>
                </c:pt>
                <c:pt idx="1742">
                  <c:v>2.013888888888889E-2</c:v>
                </c:pt>
                <c:pt idx="1743">
                  <c:v>2.0150462962962964E-2</c:v>
                </c:pt>
                <c:pt idx="1744">
                  <c:v>2.0162037037037037E-2</c:v>
                </c:pt>
                <c:pt idx="1745">
                  <c:v>2.0173611111111111E-2</c:v>
                </c:pt>
                <c:pt idx="1746">
                  <c:v>2.0185185185185184E-2</c:v>
                </c:pt>
                <c:pt idx="1747">
                  <c:v>2.0196759259259258E-2</c:v>
                </c:pt>
                <c:pt idx="1748">
                  <c:v>2.0208333333333335E-2</c:v>
                </c:pt>
                <c:pt idx="1749">
                  <c:v>2.0219907407407409E-2</c:v>
                </c:pt>
                <c:pt idx="1750">
                  <c:v>2.0231481481481482E-2</c:v>
                </c:pt>
                <c:pt idx="1751">
                  <c:v>2.0243055555555552E-2</c:v>
                </c:pt>
                <c:pt idx="1752">
                  <c:v>2.0254629629629629E-2</c:v>
                </c:pt>
                <c:pt idx="1753">
                  <c:v>2.0266203703703703E-2</c:v>
                </c:pt>
                <c:pt idx="1754">
                  <c:v>2.0277777777777777E-2</c:v>
                </c:pt>
                <c:pt idx="1755">
                  <c:v>2.028935185185185E-2</c:v>
                </c:pt>
                <c:pt idx="1756">
                  <c:v>2.0300925925925927E-2</c:v>
                </c:pt>
                <c:pt idx="1757">
                  <c:v>2.0312500000000001E-2</c:v>
                </c:pt>
                <c:pt idx="1758">
                  <c:v>2.0324074074074074E-2</c:v>
                </c:pt>
                <c:pt idx="1759">
                  <c:v>2.0335648148148148E-2</c:v>
                </c:pt>
                <c:pt idx="1760">
                  <c:v>2.0347222222222221E-2</c:v>
                </c:pt>
                <c:pt idx="1761">
                  <c:v>2.0358796296296295E-2</c:v>
                </c:pt>
                <c:pt idx="1762">
                  <c:v>2.0370370370370369E-2</c:v>
                </c:pt>
                <c:pt idx="1763">
                  <c:v>2.0381944444444446E-2</c:v>
                </c:pt>
                <c:pt idx="1764">
                  <c:v>2.0393518518518519E-2</c:v>
                </c:pt>
                <c:pt idx="1765">
                  <c:v>2.0405092592592593E-2</c:v>
                </c:pt>
                <c:pt idx="1766">
                  <c:v>2.0416666666666666E-2</c:v>
                </c:pt>
                <c:pt idx="1767">
                  <c:v>2.0428240740740743E-2</c:v>
                </c:pt>
                <c:pt idx="1768">
                  <c:v>2.0439814814814817E-2</c:v>
                </c:pt>
                <c:pt idx="1769">
                  <c:v>2.045138888888889E-2</c:v>
                </c:pt>
                <c:pt idx="1770">
                  <c:v>2.0462962962962964E-2</c:v>
                </c:pt>
                <c:pt idx="1771">
                  <c:v>2.0474537037037038E-2</c:v>
                </c:pt>
                <c:pt idx="1772">
                  <c:v>2.0486111111111111E-2</c:v>
                </c:pt>
                <c:pt idx="1773">
                  <c:v>2.0497685185185185E-2</c:v>
                </c:pt>
                <c:pt idx="1774">
                  <c:v>2.0509259259259258E-2</c:v>
                </c:pt>
                <c:pt idx="1775">
                  <c:v>2.0520833333333332E-2</c:v>
                </c:pt>
                <c:pt idx="1776">
                  <c:v>2.0532407407407405E-2</c:v>
                </c:pt>
                <c:pt idx="1777">
                  <c:v>2.0543981481481479E-2</c:v>
                </c:pt>
                <c:pt idx="1778">
                  <c:v>2.0555555555555556E-2</c:v>
                </c:pt>
                <c:pt idx="1779">
                  <c:v>2.056712962962963E-2</c:v>
                </c:pt>
                <c:pt idx="1780">
                  <c:v>2.0578703703703703E-2</c:v>
                </c:pt>
                <c:pt idx="1781">
                  <c:v>2.0590277777777777E-2</c:v>
                </c:pt>
                <c:pt idx="1782">
                  <c:v>2.0601851851851854E-2</c:v>
                </c:pt>
                <c:pt idx="1783">
                  <c:v>2.0613425925925927E-2</c:v>
                </c:pt>
                <c:pt idx="1784">
                  <c:v>2.0625000000000001E-2</c:v>
                </c:pt>
                <c:pt idx="1785">
                  <c:v>2.0636574074074075E-2</c:v>
                </c:pt>
                <c:pt idx="1786">
                  <c:v>2.0648148148148148E-2</c:v>
                </c:pt>
                <c:pt idx="1787">
                  <c:v>2.0659722222222222E-2</c:v>
                </c:pt>
                <c:pt idx="1788">
                  <c:v>2.0671296296296295E-2</c:v>
                </c:pt>
                <c:pt idx="1789">
                  <c:v>2.0682870370370372E-2</c:v>
                </c:pt>
                <c:pt idx="1790">
                  <c:v>2.0694444444444446E-2</c:v>
                </c:pt>
                <c:pt idx="1791">
                  <c:v>2.0706018518518519E-2</c:v>
                </c:pt>
                <c:pt idx="1792">
                  <c:v>2.071759259259259E-2</c:v>
                </c:pt>
                <c:pt idx="1793">
                  <c:v>2.0729166666666667E-2</c:v>
                </c:pt>
                <c:pt idx="1794">
                  <c:v>2.074074074074074E-2</c:v>
                </c:pt>
                <c:pt idx="1795">
                  <c:v>2.0752314814814814E-2</c:v>
                </c:pt>
                <c:pt idx="1796">
                  <c:v>2.0763888888888887E-2</c:v>
                </c:pt>
                <c:pt idx="1797">
                  <c:v>2.0775462962962964E-2</c:v>
                </c:pt>
                <c:pt idx="1798">
                  <c:v>2.0787037037037038E-2</c:v>
                </c:pt>
                <c:pt idx="1799">
                  <c:v>2.0798611111111111E-2</c:v>
                </c:pt>
                <c:pt idx="1800">
                  <c:v>2.0810185185185185E-2</c:v>
                </c:pt>
                <c:pt idx="1801">
                  <c:v>2.0821759259259259E-2</c:v>
                </c:pt>
                <c:pt idx="1802">
                  <c:v>2.0833333333333332E-2</c:v>
                </c:pt>
                <c:pt idx="1803">
                  <c:v>2.0844907407407406E-2</c:v>
                </c:pt>
                <c:pt idx="1804">
                  <c:v>2.0856481481481479E-2</c:v>
                </c:pt>
                <c:pt idx="1805">
                  <c:v>2.0868055555555556E-2</c:v>
                </c:pt>
                <c:pt idx="1806">
                  <c:v>2.0879629629629626E-2</c:v>
                </c:pt>
                <c:pt idx="1807">
                  <c:v>2.0891203703703703E-2</c:v>
                </c:pt>
                <c:pt idx="1808">
                  <c:v>2.0902777777777781E-2</c:v>
                </c:pt>
                <c:pt idx="1809">
                  <c:v>2.0914351851851851E-2</c:v>
                </c:pt>
                <c:pt idx="1810">
                  <c:v>2.0925925925925928E-2</c:v>
                </c:pt>
                <c:pt idx="1811">
                  <c:v>2.0937499999999998E-2</c:v>
                </c:pt>
                <c:pt idx="1812">
                  <c:v>2.0949074074074075E-2</c:v>
                </c:pt>
                <c:pt idx="1813">
                  <c:v>2.0960648148148148E-2</c:v>
                </c:pt>
                <c:pt idx="1814">
                  <c:v>2.0972222222222222E-2</c:v>
                </c:pt>
                <c:pt idx="1815">
                  <c:v>2.0983796296296296E-2</c:v>
                </c:pt>
                <c:pt idx="1816">
                  <c:v>2.0995370370370373E-2</c:v>
                </c:pt>
                <c:pt idx="1817">
                  <c:v>2.1006944444444443E-2</c:v>
                </c:pt>
                <c:pt idx="1818">
                  <c:v>2.101851851851852E-2</c:v>
                </c:pt>
                <c:pt idx="1819">
                  <c:v>2.1030092592592597E-2</c:v>
                </c:pt>
                <c:pt idx="1820">
                  <c:v>2.1041666666666667E-2</c:v>
                </c:pt>
                <c:pt idx="1821">
                  <c:v>2.1053240740740744E-2</c:v>
                </c:pt>
                <c:pt idx="1822">
                  <c:v>2.1064814814814814E-2</c:v>
                </c:pt>
                <c:pt idx="1823">
                  <c:v>2.1076388888888891E-2</c:v>
                </c:pt>
                <c:pt idx="1824">
                  <c:v>2.1087962962962961E-2</c:v>
                </c:pt>
                <c:pt idx="1825">
                  <c:v>2.1099537037037038E-2</c:v>
                </c:pt>
                <c:pt idx="1826">
                  <c:v>2.1111111111111108E-2</c:v>
                </c:pt>
                <c:pt idx="1827">
                  <c:v>2.1122685185185185E-2</c:v>
                </c:pt>
                <c:pt idx="1828">
                  <c:v>2.1134259259259259E-2</c:v>
                </c:pt>
                <c:pt idx="1829">
                  <c:v>2.1145833333333332E-2</c:v>
                </c:pt>
                <c:pt idx="1830">
                  <c:v>2.1157407407407406E-2</c:v>
                </c:pt>
                <c:pt idx="1831">
                  <c:v>2.1168981481481483E-2</c:v>
                </c:pt>
                <c:pt idx="1832">
                  <c:v>2.1180555555555553E-2</c:v>
                </c:pt>
                <c:pt idx="1833">
                  <c:v>2.119212962962963E-2</c:v>
                </c:pt>
                <c:pt idx="1834">
                  <c:v>2.1203703703703707E-2</c:v>
                </c:pt>
                <c:pt idx="1835">
                  <c:v>2.1215277777777777E-2</c:v>
                </c:pt>
                <c:pt idx="1836">
                  <c:v>2.1226851851851854E-2</c:v>
                </c:pt>
                <c:pt idx="1837">
                  <c:v>2.1238425925925924E-2</c:v>
                </c:pt>
                <c:pt idx="1838">
                  <c:v>2.1250000000000002E-2</c:v>
                </c:pt>
                <c:pt idx="1839">
                  <c:v>2.1261574074074075E-2</c:v>
                </c:pt>
                <c:pt idx="1840">
                  <c:v>2.1273148148148149E-2</c:v>
                </c:pt>
                <c:pt idx="1841">
                  <c:v>2.1284722222222222E-2</c:v>
                </c:pt>
                <c:pt idx="1842">
                  <c:v>2.1296296296296299E-2</c:v>
                </c:pt>
                <c:pt idx="1843">
                  <c:v>2.1307870370370369E-2</c:v>
                </c:pt>
                <c:pt idx="1844">
                  <c:v>2.1319444444444443E-2</c:v>
                </c:pt>
                <c:pt idx="1845">
                  <c:v>2.1331018518518517E-2</c:v>
                </c:pt>
                <c:pt idx="1846">
                  <c:v>2.1342592592592594E-2</c:v>
                </c:pt>
                <c:pt idx="1847">
                  <c:v>2.1354166666666664E-2</c:v>
                </c:pt>
                <c:pt idx="1848">
                  <c:v>2.1365740740740741E-2</c:v>
                </c:pt>
                <c:pt idx="1849">
                  <c:v>2.1377314814814818E-2</c:v>
                </c:pt>
                <c:pt idx="1850">
                  <c:v>2.1388888888888888E-2</c:v>
                </c:pt>
                <c:pt idx="1851">
                  <c:v>2.1400462962962965E-2</c:v>
                </c:pt>
                <c:pt idx="1852">
                  <c:v>2.1412037037037035E-2</c:v>
                </c:pt>
                <c:pt idx="1853">
                  <c:v>2.1423611111111112E-2</c:v>
                </c:pt>
                <c:pt idx="1854">
                  <c:v>2.1435185185185186E-2</c:v>
                </c:pt>
                <c:pt idx="1855">
                  <c:v>2.1446759259259259E-2</c:v>
                </c:pt>
                <c:pt idx="1856">
                  <c:v>2.1458333333333333E-2</c:v>
                </c:pt>
                <c:pt idx="1857">
                  <c:v>2.146990740740741E-2</c:v>
                </c:pt>
                <c:pt idx="1858">
                  <c:v>2.148148148148148E-2</c:v>
                </c:pt>
                <c:pt idx="1859">
                  <c:v>2.1493055555555557E-2</c:v>
                </c:pt>
                <c:pt idx="1860">
                  <c:v>2.1504629629629627E-2</c:v>
                </c:pt>
                <c:pt idx="1861">
                  <c:v>2.1516203703703704E-2</c:v>
                </c:pt>
                <c:pt idx="1862">
                  <c:v>2.1527777777777781E-2</c:v>
                </c:pt>
                <c:pt idx="1863">
                  <c:v>2.1539351851851851E-2</c:v>
                </c:pt>
                <c:pt idx="1864">
                  <c:v>2.1550925925925928E-2</c:v>
                </c:pt>
                <c:pt idx="1865">
                  <c:v>2.1562499999999998E-2</c:v>
                </c:pt>
                <c:pt idx="1866">
                  <c:v>2.1574074074074075E-2</c:v>
                </c:pt>
                <c:pt idx="1867">
                  <c:v>2.1585648148148145E-2</c:v>
                </c:pt>
                <c:pt idx="1868">
                  <c:v>2.1597222222222223E-2</c:v>
                </c:pt>
                <c:pt idx="1869">
                  <c:v>2.1608796296296296E-2</c:v>
                </c:pt>
                <c:pt idx="1870">
                  <c:v>2.162037037037037E-2</c:v>
                </c:pt>
                <c:pt idx="1871">
                  <c:v>2.1631944444444443E-2</c:v>
                </c:pt>
                <c:pt idx="1872">
                  <c:v>2.164351851851852E-2</c:v>
                </c:pt>
                <c:pt idx="1873">
                  <c:v>2.165509259259259E-2</c:v>
                </c:pt>
                <c:pt idx="1874">
                  <c:v>2.1666666666666667E-2</c:v>
                </c:pt>
                <c:pt idx="1875">
                  <c:v>2.1678240740740738E-2</c:v>
                </c:pt>
                <c:pt idx="1876">
                  <c:v>2.1689814814814815E-2</c:v>
                </c:pt>
                <c:pt idx="1877">
                  <c:v>2.1701388888888892E-2</c:v>
                </c:pt>
                <c:pt idx="1878">
                  <c:v>2.1712962962962962E-2</c:v>
                </c:pt>
                <c:pt idx="1879">
                  <c:v>2.1724537037037039E-2</c:v>
                </c:pt>
                <c:pt idx="1880">
                  <c:v>2.1736111111111112E-2</c:v>
                </c:pt>
                <c:pt idx="1881">
                  <c:v>2.1747685185185186E-2</c:v>
                </c:pt>
                <c:pt idx="1882">
                  <c:v>2.1759259259259259E-2</c:v>
                </c:pt>
                <c:pt idx="1883">
                  <c:v>2.1770833333333336E-2</c:v>
                </c:pt>
                <c:pt idx="1884">
                  <c:v>2.1782407407407407E-2</c:v>
                </c:pt>
                <c:pt idx="1885">
                  <c:v>2.179398148148148E-2</c:v>
                </c:pt>
                <c:pt idx="1886">
                  <c:v>2.1805555555555554E-2</c:v>
                </c:pt>
                <c:pt idx="1887">
                  <c:v>2.1817129629629631E-2</c:v>
                </c:pt>
                <c:pt idx="1888">
                  <c:v>2.1828703703703701E-2</c:v>
                </c:pt>
                <c:pt idx="1889">
                  <c:v>2.1840277777777778E-2</c:v>
                </c:pt>
                <c:pt idx="1890">
                  <c:v>2.1851851851851848E-2</c:v>
                </c:pt>
                <c:pt idx="1891">
                  <c:v>2.1863425925925925E-2</c:v>
                </c:pt>
                <c:pt idx="1892">
                  <c:v>2.1875000000000002E-2</c:v>
                </c:pt>
                <c:pt idx="1893">
                  <c:v>2.1886574074074072E-2</c:v>
                </c:pt>
                <c:pt idx="1894">
                  <c:v>2.1898148148148149E-2</c:v>
                </c:pt>
                <c:pt idx="1895">
                  <c:v>2.1909722222222223E-2</c:v>
                </c:pt>
                <c:pt idx="1896">
                  <c:v>2.1921296296296296E-2</c:v>
                </c:pt>
                <c:pt idx="1897">
                  <c:v>2.193287037037037E-2</c:v>
                </c:pt>
                <c:pt idx="1898">
                  <c:v>2.1944444444444447E-2</c:v>
                </c:pt>
                <c:pt idx="1899">
                  <c:v>2.1956018518518517E-2</c:v>
                </c:pt>
                <c:pt idx="1900">
                  <c:v>2.1967592592592594E-2</c:v>
                </c:pt>
                <c:pt idx="1901">
                  <c:v>2.1979166666666664E-2</c:v>
                </c:pt>
                <c:pt idx="1902">
                  <c:v>2.1990740740740741E-2</c:v>
                </c:pt>
                <c:pt idx="1903">
                  <c:v>2.2002314814814818E-2</c:v>
                </c:pt>
                <c:pt idx="1904">
                  <c:v>2.2013888888888888E-2</c:v>
                </c:pt>
                <c:pt idx="1905">
                  <c:v>2.2025462962962958E-2</c:v>
                </c:pt>
                <c:pt idx="1906">
                  <c:v>2.2037037037037036E-2</c:v>
                </c:pt>
                <c:pt idx="1907">
                  <c:v>2.2048611111111113E-2</c:v>
                </c:pt>
                <c:pt idx="1908">
                  <c:v>2.2060185185185183E-2</c:v>
                </c:pt>
                <c:pt idx="1909">
                  <c:v>2.207175925925926E-2</c:v>
                </c:pt>
                <c:pt idx="1910">
                  <c:v>2.2083333333333333E-2</c:v>
                </c:pt>
                <c:pt idx="1911">
                  <c:v>2.2094907407407407E-2</c:v>
                </c:pt>
                <c:pt idx="1912">
                  <c:v>2.210648148148148E-2</c:v>
                </c:pt>
                <c:pt idx="1913">
                  <c:v>2.2118055555555557E-2</c:v>
                </c:pt>
                <c:pt idx="1914">
                  <c:v>2.2129629629629628E-2</c:v>
                </c:pt>
                <c:pt idx="1915">
                  <c:v>2.2141203703703705E-2</c:v>
                </c:pt>
                <c:pt idx="1916">
                  <c:v>2.2152777777777775E-2</c:v>
                </c:pt>
                <c:pt idx="1917">
                  <c:v>2.2164351851851852E-2</c:v>
                </c:pt>
                <c:pt idx="1918">
                  <c:v>2.2175925925925929E-2</c:v>
                </c:pt>
                <c:pt idx="1919">
                  <c:v>2.2187499999999999E-2</c:v>
                </c:pt>
                <c:pt idx="1920">
                  <c:v>2.2199074074074076E-2</c:v>
                </c:pt>
                <c:pt idx="1921">
                  <c:v>2.2210648148148149E-2</c:v>
                </c:pt>
                <c:pt idx="1922">
                  <c:v>2.2222222222222223E-2</c:v>
                </c:pt>
                <c:pt idx="1923">
                  <c:v>2.2233796296296297E-2</c:v>
                </c:pt>
                <c:pt idx="1924">
                  <c:v>2.224537037037037E-2</c:v>
                </c:pt>
                <c:pt idx="1925">
                  <c:v>2.225694444444444E-2</c:v>
                </c:pt>
                <c:pt idx="1926">
                  <c:v>2.2268518518518521E-2</c:v>
                </c:pt>
                <c:pt idx="1927">
                  <c:v>2.2280092592592591E-2</c:v>
                </c:pt>
                <c:pt idx="1928">
                  <c:v>2.2291666666666668E-2</c:v>
                </c:pt>
                <c:pt idx="1929">
                  <c:v>2.2303240740740738E-2</c:v>
                </c:pt>
                <c:pt idx="1930">
                  <c:v>2.2314814814814815E-2</c:v>
                </c:pt>
                <c:pt idx="1931">
                  <c:v>2.2326388888888885E-2</c:v>
                </c:pt>
                <c:pt idx="1932">
                  <c:v>2.2337962962962962E-2</c:v>
                </c:pt>
                <c:pt idx="1933">
                  <c:v>2.2349537037037032E-2</c:v>
                </c:pt>
                <c:pt idx="1934">
                  <c:v>2.2361111111111113E-2</c:v>
                </c:pt>
                <c:pt idx="1935">
                  <c:v>2.2372685185185186E-2</c:v>
                </c:pt>
                <c:pt idx="1936">
                  <c:v>2.238425925925926E-2</c:v>
                </c:pt>
                <c:pt idx="1937">
                  <c:v>2.2395833333333334E-2</c:v>
                </c:pt>
                <c:pt idx="1938">
                  <c:v>2.2407407407407407E-2</c:v>
                </c:pt>
                <c:pt idx="1939">
                  <c:v>2.2418981481481481E-2</c:v>
                </c:pt>
                <c:pt idx="1940">
                  <c:v>2.2430555555555554E-2</c:v>
                </c:pt>
                <c:pt idx="1941">
                  <c:v>2.2442129629629631E-2</c:v>
                </c:pt>
                <c:pt idx="1942">
                  <c:v>2.2453703703703708E-2</c:v>
                </c:pt>
                <c:pt idx="1943">
                  <c:v>2.2465277777777778E-2</c:v>
                </c:pt>
                <c:pt idx="1944">
                  <c:v>2.2476851851851855E-2</c:v>
                </c:pt>
                <c:pt idx="1945">
                  <c:v>2.2488425925925926E-2</c:v>
                </c:pt>
                <c:pt idx="1946">
                  <c:v>2.2499999999999996E-2</c:v>
                </c:pt>
                <c:pt idx="1947">
                  <c:v>2.2511574074074073E-2</c:v>
                </c:pt>
                <c:pt idx="1948">
                  <c:v>2.2523148148148143E-2</c:v>
                </c:pt>
                <c:pt idx="1949">
                  <c:v>2.2534722222222223E-2</c:v>
                </c:pt>
                <c:pt idx="1950">
                  <c:v>2.2546296296296297E-2</c:v>
                </c:pt>
                <c:pt idx="1951">
                  <c:v>2.255787037037037E-2</c:v>
                </c:pt>
                <c:pt idx="1952">
                  <c:v>2.2569444444444444E-2</c:v>
                </c:pt>
                <c:pt idx="1953">
                  <c:v>2.2581018518518518E-2</c:v>
                </c:pt>
                <c:pt idx="1954">
                  <c:v>2.2592592592592591E-2</c:v>
                </c:pt>
                <c:pt idx="1955">
                  <c:v>2.2604166666666665E-2</c:v>
                </c:pt>
                <c:pt idx="1956">
                  <c:v>2.2615740740740742E-2</c:v>
                </c:pt>
                <c:pt idx="1957">
                  <c:v>2.2627314814814819E-2</c:v>
                </c:pt>
                <c:pt idx="1958">
                  <c:v>2.2638888888888889E-2</c:v>
                </c:pt>
                <c:pt idx="1959">
                  <c:v>2.2650462962962966E-2</c:v>
                </c:pt>
                <c:pt idx="1960">
                  <c:v>2.2662037037037036E-2</c:v>
                </c:pt>
                <c:pt idx="1961">
                  <c:v>2.2673611111111113E-2</c:v>
                </c:pt>
                <c:pt idx="1962">
                  <c:v>2.2685185185185183E-2</c:v>
                </c:pt>
                <c:pt idx="1963">
                  <c:v>2.269675925925926E-2</c:v>
                </c:pt>
                <c:pt idx="1964">
                  <c:v>2.2708333333333334E-2</c:v>
                </c:pt>
                <c:pt idx="1965">
                  <c:v>2.2719907407407411E-2</c:v>
                </c:pt>
                <c:pt idx="1966">
                  <c:v>2.2731481481481481E-2</c:v>
                </c:pt>
                <c:pt idx="1967">
                  <c:v>2.2743055555555555E-2</c:v>
                </c:pt>
                <c:pt idx="1968">
                  <c:v>2.2754629629629628E-2</c:v>
                </c:pt>
                <c:pt idx="1969">
                  <c:v>2.2766203703703702E-2</c:v>
                </c:pt>
                <c:pt idx="1970">
                  <c:v>2.2777777777777775E-2</c:v>
                </c:pt>
                <c:pt idx="1971">
                  <c:v>2.2789351851851852E-2</c:v>
                </c:pt>
                <c:pt idx="1972">
                  <c:v>2.2800925925925929E-2</c:v>
                </c:pt>
                <c:pt idx="1973">
                  <c:v>2.2812499999999999E-2</c:v>
                </c:pt>
                <c:pt idx="1974">
                  <c:v>2.2824074074074076E-2</c:v>
                </c:pt>
                <c:pt idx="1975">
                  <c:v>2.2835648148148147E-2</c:v>
                </c:pt>
                <c:pt idx="1976">
                  <c:v>2.2847222222222224E-2</c:v>
                </c:pt>
                <c:pt idx="1977">
                  <c:v>2.2858796296296294E-2</c:v>
                </c:pt>
                <c:pt idx="1978">
                  <c:v>2.2870370370370371E-2</c:v>
                </c:pt>
                <c:pt idx="1979">
                  <c:v>2.2881944444444444E-2</c:v>
                </c:pt>
                <c:pt idx="1980">
                  <c:v>2.2893518518518521E-2</c:v>
                </c:pt>
                <c:pt idx="1981">
                  <c:v>2.2905092592592591E-2</c:v>
                </c:pt>
                <c:pt idx="1982">
                  <c:v>2.2916666666666669E-2</c:v>
                </c:pt>
                <c:pt idx="1983">
                  <c:v>2.2928240740740739E-2</c:v>
                </c:pt>
                <c:pt idx="1984">
                  <c:v>2.2939814814814816E-2</c:v>
                </c:pt>
                <c:pt idx="1985">
                  <c:v>2.2951388888888886E-2</c:v>
                </c:pt>
                <c:pt idx="1986">
                  <c:v>2.2962962962962966E-2</c:v>
                </c:pt>
                <c:pt idx="1987">
                  <c:v>2.297453703703704E-2</c:v>
                </c:pt>
                <c:pt idx="1988">
                  <c:v>2.298611111111111E-2</c:v>
                </c:pt>
                <c:pt idx="1989">
                  <c:v>2.2997685185185187E-2</c:v>
                </c:pt>
                <c:pt idx="1990">
                  <c:v>2.3009259259259257E-2</c:v>
                </c:pt>
                <c:pt idx="1991">
                  <c:v>2.3020833333333334E-2</c:v>
                </c:pt>
                <c:pt idx="1992">
                  <c:v>2.3032407407407404E-2</c:v>
                </c:pt>
                <c:pt idx="1993">
                  <c:v>2.3043981481481481E-2</c:v>
                </c:pt>
                <c:pt idx="1994">
                  <c:v>2.3055555555555555E-2</c:v>
                </c:pt>
                <c:pt idx="1995">
                  <c:v>2.3067129629629632E-2</c:v>
                </c:pt>
                <c:pt idx="1996">
                  <c:v>2.3078703703703702E-2</c:v>
                </c:pt>
                <c:pt idx="1997">
                  <c:v>2.3090277777777779E-2</c:v>
                </c:pt>
                <c:pt idx="1998">
                  <c:v>2.3101851851851849E-2</c:v>
                </c:pt>
                <c:pt idx="1999">
                  <c:v>2.3113425925925926E-2</c:v>
                </c:pt>
                <c:pt idx="2000">
                  <c:v>2.3124999999999996E-2</c:v>
                </c:pt>
                <c:pt idx="2001">
                  <c:v>2.3136574074074077E-2</c:v>
                </c:pt>
                <c:pt idx="2002">
                  <c:v>2.314814814814815E-2</c:v>
                </c:pt>
                <c:pt idx="2003">
                  <c:v>2.3159722222222224E-2</c:v>
                </c:pt>
                <c:pt idx="2004">
                  <c:v>2.3171296296296297E-2</c:v>
                </c:pt>
                <c:pt idx="2005">
                  <c:v>2.3182870370370371E-2</c:v>
                </c:pt>
                <c:pt idx="2006">
                  <c:v>2.3194444444444445E-2</c:v>
                </c:pt>
                <c:pt idx="2007">
                  <c:v>2.3206018518518515E-2</c:v>
                </c:pt>
                <c:pt idx="2008">
                  <c:v>2.3217592592592592E-2</c:v>
                </c:pt>
                <c:pt idx="2009">
                  <c:v>2.3229166666666665E-2</c:v>
                </c:pt>
                <c:pt idx="2010">
                  <c:v>2.3240740740740742E-2</c:v>
                </c:pt>
                <c:pt idx="2011">
                  <c:v>2.3252314814814812E-2</c:v>
                </c:pt>
                <c:pt idx="2012">
                  <c:v>2.326388888888889E-2</c:v>
                </c:pt>
                <c:pt idx="2013">
                  <c:v>2.327546296296296E-2</c:v>
                </c:pt>
                <c:pt idx="2014">
                  <c:v>2.3287037037037037E-2</c:v>
                </c:pt>
                <c:pt idx="2015">
                  <c:v>2.3298611111111107E-2</c:v>
                </c:pt>
                <c:pt idx="2016">
                  <c:v>2.3310185185185187E-2</c:v>
                </c:pt>
                <c:pt idx="2017">
                  <c:v>2.3310185185185187E-2</c:v>
                </c:pt>
                <c:pt idx="2018">
                  <c:v>2.3321759259259261E-2</c:v>
                </c:pt>
                <c:pt idx="2019">
                  <c:v>2.3333333333333334E-2</c:v>
                </c:pt>
                <c:pt idx="2020">
                  <c:v>2.3344907407407408E-2</c:v>
                </c:pt>
                <c:pt idx="2021">
                  <c:v>2.3356481481481482E-2</c:v>
                </c:pt>
                <c:pt idx="2022">
                  <c:v>2.3368055555555555E-2</c:v>
                </c:pt>
                <c:pt idx="2023">
                  <c:v>2.3379629629629629E-2</c:v>
                </c:pt>
                <c:pt idx="2024">
                  <c:v>2.3391203703703702E-2</c:v>
                </c:pt>
                <c:pt idx="2025">
                  <c:v>2.3402777777777783E-2</c:v>
                </c:pt>
                <c:pt idx="2026">
                  <c:v>2.3414351851851853E-2</c:v>
                </c:pt>
                <c:pt idx="2027">
                  <c:v>2.342592592592593E-2</c:v>
                </c:pt>
                <c:pt idx="2028">
                  <c:v>2.34375E-2</c:v>
                </c:pt>
                <c:pt idx="2029">
                  <c:v>2.344907407407407E-2</c:v>
                </c:pt>
                <c:pt idx="2030">
                  <c:v>2.3460648148148147E-2</c:v>
                </c:pt>
                <c:pt idx="2031">
                  <c:v>2.3472222222222217E-2</c:v>
                </c:pt>
                <c:pt idx="2032">
                  <c:v>2.3483796296296298E-2</c:v>
                </c:pt>
                <c:pt idx="2033">
                  <c:v>2.3495370370370371E-2</c:v>
                </c:pt>
                <c:pt idx="2034">
                  <c:v>2.3506944444444445E-2</c:v>
                </c:pt>
                <c:pt idx="2035">
                  <c:v>2.3518518518518518E-2</c:v>
                </c:pt>
                <c:pt idx="2036">
                  <c:v>2.3530092592592592E-2</c:v>
                </c:pt>
                <c:pt idx="2037">
                  <c:v>2.3541666666666666E-2</c:v>
                </c:pt>
                <c:pt idx="2038">
                  <c:v>2.3553240740740739E-2</c:v>
                </c:pt>
                <c:pt idx="2039">
                  <c:v>2.3564814814814813E-2</c:v>
                </c:pt>
                <c:pt idx="2040">
                  <c:v>2.3576388888888893E-2</c:v>
                </c:pt>
                <c:pt idx="2041">
                  <c:v>2.3587962962962963E-2</c:v>
                </c:pt>
                <c:pt idx="2042">
                  <c:v>2.359953703703704E-2</c:v>
                </c:pt>
                <c:pt idx="2043">
                  <c:v>2.361111111111111E-2</c:v>
                </c:pt>
                <c:pt idx="2044">
                  <c:v>2.3622685185185188E-2</c:v>
                </c:pt>
                <c:pt idx="2045">
                  <c:v>2.3634259259259258E-2</c:v>
                </c:pt>
                <c:pt idx="2046">
                  <c:v>2.3645833333333335E-2</c:v>
                </c:pt>
                <c:pt idx="2047">
                  <c:v>2.3657407407407408E-2</c:v>
                </c:pt>
                <c:pt idx="2048">
                  <c:v>2.3668981481481485E-2</c:v>
                </c:pt>
                <c:pt idx="2049">
                  <c:v>2.3680555555555555E-2</c:v>
                </c:pt>
                <c:pt idx="2050">
                  <c:v>2.3692129629629629E-2</c:v>
                </c:pt>
                <c:pt idx="2051">
                  <c:v>2.3703703703703703E-2</c:v>
                </c:pt>
                <c:pt idx="2052">
                  <c:v>2.3715277777777776E-2</c:v>
                </c:pt>
                <c:pt idx="2053">
                  <c:v>2.372685185185185E-2</c:v>
                </c:pt>
                <c:pt idx="2054">
                  <c:v>2.3738425925925923E-2</c:v>
                </c:pt>
                <c:pt idx="2055">
                  <c:v>2.3750000000000004E-2</c:v>
                </c:pt>
                <c:pt idx="2056">
                  <c:v>2.3761574074074074E-2</c:v>
                </c:pt>
                <c:pt idx="2057">
                  <c:v>2.3773148148148151E-2</c:v>
                </c:pt>
                <c:pt idx="2058">
                  <c:v>2.3784722222222221E-2</c:v>
                </c:pt>
                <c:pt idx="2059">
                  <c:v>2.3796296296296298E-2</c:v>
                </c:pt>
                <c:pt idx="2060">
                  <c:v>2.3807870370370368E-2</c:v>
                </c:pt>
                <c:pt idx="2061">
                  <c:v>2.3819444444444445E-2</c:v>
                </c:pt>
                <c:pt idx="2062">
                  <c:v>2.3831018518518519E-2</c:v>
                </c:pt>
                <c:pt idx="2063">
                  <c:v>2.3842592592592596E-2</c:v>
                </c:pt>
                <c:pt idx="2064">
                  <c:v>2.3854166666666666E-2</c:v>
                </c:pt>
                <c:pt idx="2065">
                  <c:v>2.3865740740740743E-2</c:v>
                </c:pt>
                <c:pt idx="2066">
                  <c:v>2.3877314814814813E-2</c:v>
                </c:pt>
                <c:pt idx="2067">
                  <c:v>2.388888888888889E-2</c:v>
                </c:pt>
                <c:pt idx="2068">
                  <c:v>2.390046296296296E-2</c:v>
                </c:pt>
                <c:pt idx="2069">
                  <c:v>2.3912037037037034E-2</c:v>
                </c:pt>
                <c:pt idx="2070">
                  <c:v>2.3923611111111114E-2</c:v>
                </c:pt>
                <c:pt idx="2071">
                  <c:v>2.3935185185185184E-2</c:v>
                </c:pt>
                <c:pt idx="2072">
                  <c:v>2.3946759259259261E-2</c:v>
                </c:pt>
                <c:pt idx="2073">
                  <c:v>2.3958333333333331E-2</c:v>
                </c:pt>
                <c:pt idx="2074">
                  <c:v>2.3969907407407409E-2</c:v>
                </c:pt>
                <c:pt idx="2075">
                  <c:v>2.3981481481481479E-2</c:v>
                </c:pt>
                <c:pt idx="2076">
                  <c:v>2.3993055555555556E-2</c:v>
                </c:pt>
                <c:pt idx="2077">
                  <c:v>2.4004629629629629E-2</c:v>
                </c:pt>
                <c:pt idx="2078">
                  <c:v>2.4016203703703706E-2</c:v>
                </c:pt>
                <c:pt idx="2079">
                  <c:v>2.4027777777777776E-2</c:v>
                </c:pt>
                <c:pt idx="2080">
                  <c:v>2.4039351851851853E-2</c:v>
                </c:pt>
                <c:pt idx="2081">
                  <c:v>2.4050925925925924E-2</c:v>
                </c:pt>
                <c:pt idx="2082">
                  <c:v>2.4062500000000001E-2</c:v>
                </c:pt>
                <c:pt idx="2083">
                  <c:v>2.4074074074074071E-2</c:v>
                </c:pt>
                <c:pt idx="2084">
                  <c:v>2.4085648148148148E-2</c:v>
                </c:pt>
                <c:pt idx="2085">
                  <c:v>2.4097222222222225E-2</c:v>
                </c:pt>
                <c:pt idx="2086">
                  <c:v>2.4108796296296298E-2</c:v>
                </c:pt>
                <c:pt idx="2087">
                  <c:v>2.4120370370370372E-2</c:v>
                </c:pt>
                <c:pt idx="2088">
                  <c:v>2.4131944444444445E-2</c:v>
                </c:pt>
                <c:pt idx="2089">
                  <c:v>2.4143518518518519E-2</c:v>
                </c:pt>
                <c:pt idx="2090">
                  <c:v>2.4155092592592589E-2</c:v>
                </c:pt>
                <c:pt idx="2091">
                  <c:v>2.4166666666666666E-2</c:v>
                </c:pt>
                <c:pt idx="2092">
                  <c:v>2.417824074074074E-2</c:v>
                </c:pt>
                <c:pt idx="2093">
                  <c:v>2.4189814814814817E-2</c:v>
                </c:pt>
                <c:pt idx="2094">
                  <c:v>2.4201388888888887E-2</c:v>
                </c:pt>
                <c:pt idx="2095">
                  <c:v>2.4212962962962964E-2</c:v>
                </c:pt>
                <c:pt idx="2096">
                  <c:v>2.4224537037037034E-2</c:v>
                </c:pt>
                <c:pt idx="2097">
                  <c:v>2.4236111111111111E-2</c:v>
                </c:pt>
                <c:pt idx="2098">
                  <c:v>2.4247685185185181E-2</c:v>
                </c:pt>
                <c:pt idx="2099">
                  <c:v>2.4259259259259258E-2</c:v>
                </c:pt>
                <c:pt idx="2100">
                  <c:v>2.4270833333333335E-2</c:v>
                </c:pt>
                <c:pt idx="2101">
                  <c:v>2.4282407407407409E-2</c:v>
                </c:pt>
                <c:pt idx="2102">
                  <c:v>2.4293981481481482E-2</c:v>
                </c:pt>
                <c:pt idx="2103">
                  <c:v>2.4305555555555556E-2</c:v>
                </c:pt>
                <c:pt idx="2104">
                  <c:v>2.431712962962963E-2</c:v>
                </c:pt>
                <c:pt idx="2105">
                  <c:v>2.4328703703703703E-2</c:v>
                </c:pt>
                <c:pt idx="2106">
                  <c:v>2.4340277777777777E-2</c:v>
                </c:pt>
                <c:pt idx="2107">
                  <c:v>2.4351851851851857E-2</c:v>
                </c:pt>
                <c:pt idx="2108">
                  <c:v>2.4363425925925927E-2</c:v>
                </c:pt>
                <c:pt idx="2109">
                  <c:v>2.4375000000000004E-2</c:v>
                </c:pt>
                <c:pt idx="2110">
                  <c:v>2.4386574074074074E-2</c:v>
                </c:pt>
                <c:pt idx="2111">
                  <c:v>2.4398148148148145E-2</c:v>
                </c:pt>
                <c:pt idx="2112">
                  <c:v>2.4409722222222222E-2</c:v>
                </c:pt>
                <c:pt idx="2113">
                  <c:v>2.4421296296296292E-2</c:v>
                </c:pt>
                <c:pt idx="2114">
                  <c:v>2.4432870370370369E-2</c:v>
                </c:pt>
                <c:pt idx="2115">
                  <c:v>2.4444444444444446E-2</c:v>
                </c:pt>
                <c:pt idx="2116">
                  <c:v>2.4456018518518519E-2</c:v>
                </c:pt>
                <c:pt idx="2117">
                  <c:v>2.4467592592592593E-2</c:v>
                </c:pt>
                <c:pt idx="2118">
                  <c:v>2.4479166666666666E-2</c:v>
                </c:pt>
                <c:pt idx="2119">
                  <c:v>2.449074074074074E-2</c:v>
                </c:pt>
                <c:pt idx="2120">
                  <c:v>2.4502314814814814E-2</c:v>
                </c:pt>
                <c:pt idx="2121">
                  <c:v>2.4513888888888887E-2</c:v>
                </c:pt>
                <c:pt idx="2122">
                  <c:v>2.4525462962962968E-2</c:v>
                </c:pt>
                <c:pt idx="2123">
                  <c:v>2.4537037037037038E-2</c:v>
                </c:pt>
                <c:pt idx="2124">
                  <c:v>2.4548611111111115E-2</c:v>
                </c:pt>
                <c:pt idx="2125">
                  <c:v>2.4560185185185185E-2</c:v>
                </c:pt>
                <c:pt idx="2126">
                  <c:v>2.4571759259259262E-2</c:v>
                </c:pt>
                <c:pt idx="2127">
                  <c:v>2.4583333333333332E-2</c:v>
                </c:pt>
                <c:pt idx="2128">
                  <c:v>2.4594907407407409E-2</c:v>
                </c:pt>
                <c:pt idx="2129">
                  <c:v>2.4606481481481479E-2</c:v>
                </c:pt>
                <c:pt idx="2130">
                  <c:v>2.461805555555556E-2</c:v>
                </c:pt>
                <c:pt idx="2131">
                  <c:v>2.462962962962963E-2</c:v>
                </c:pt>
                <c:pt idx="2132">
                  <c:v>2.4641203703703703E-2</c:v>
                </c:pt>
                <c:pt idx="2133">
                  <c:v>2.4652777777777777E-2</c:v>
                </c:pt>
                <c:pt idx="2134">
                  <c:v>2.4664351851851851E-2</c:v>
                </c:pt>
                <c:pt idx="2135">
                  <c:v>2.4675925925925924E-2</c:v>
                </c:pt>
                <c:pt idx="2136">
                  <c:v>2.4687499999999998E-2</c:v>
                </c:pt>
                <c:pt idx="2137">
                  <c:v>2.4699074074074078E-2</c:v>
                </c:pt>
                <c:pt idx="2138">
                  <c:v>2.4710648148148148E-2</c:v>
                </c:pt>
                <c:pt idx="2139">
                  <c:v>2.4722222222222225E-2</c:v>
                </c:pt>
                <c:pt idx="2140">
                  <c:v>2.4733796296296295E-2</c:v>
                </c:pt>
                <c:pt idx="2141">
                  <c:v>2.4745370370370372E-2</c:v>
                </c:pt>
                <c:pt idx="2142">
                  <c:v>2.4756944444444443E-2</c:v>
                </c:pt>
                <c:pt idx="2143">
                  <c:v>2.476851851851852E-2</c:v>
                </c:pt>
                <c:pt idx="2144">
                  <c:v>2.478009259259259E-2</c:v>
                </c:pt>
                <c:pt idx="2145">
                  <c:v>2.479166666666667E-2</c:v>
                </c:pt>
                <c:pt idx="2146">
                  <c:v>2.480324074074074E-2</c:v>
                </c:pt>
                <c:pt idx="2147">
                  <c:v>2.4814814814814817E-2</c:v>
                </c:pt>
                <c:pt idx="2148">
                  <c:v>2.4826388888888887E-2</c:v>
                </c:pt>
                <c:pt idx="2149">
                  <c:v>2.4837962962962964E-2</c:v>
                </c:pt>
                <c:pt idx="2150">
                  <c:v>2.4849537037037035E-2</c:v>
                </c:pt>
                <c:pt idx="2151">
                  <c:v>2.4861111111111108E-2</c:v>
                </c:pt>
                <c:pt idx="2152">
                  <c:v>2.4872685185185189E-2</c:v>
                </c:pt>
                <c:pt idx="2153">
                  <c:v>2.4884259259259259E-2</c:v>
                </c:pt>
                <c:pt idx="2154">
                  <c:v>2.4895833333333336E-2</c:v>
                </c:pt>
                <c:pt idx="2155">
                  <c:v>2.4907407407407406E-2</c:v>
                </c:pt>
                <c:pt idx="2156">
                  <c:v>2.4918981481481483E-2</c:v>
                </c:pt>
                <c:pt idx="2157">
                  <c:v>2.4930555555555553E-2</c:v>
                </c:pt>
                <c:pt idx="2158">
                  <c:v>2.494212962962963E-2</c:v>
                </c:pt>
                <c:pt idx="2159">
                  <c:v>2.49537037037037E-2</c:v>
                </c:pt>
                <c:pt idx="2160">
                  <c:v>2.4965277777777781E-2</c:v>
                </c:pt>
                <c:pt idx="2161">
                  <c:v>2.4976851851851851E-2</c:v>
                </c:pt>
                <c:pt idx="2162">
                  <c:v>2.4988425925925928E-2</c:v>
                </c:pt>
                <c:pt idx="2163">
                  <c:v>2.4999999999999998E-2</c:v>
                </c:pt>
                <c:pt idx="2164">
                  <c:v>2.5011574074074075E-2</c:v>
                </c:pt>
                <c:pt idx="2165">
                  <c:v>2.5023148148148145E-2</c:v>
                </c:pt>
                <c:pt idx="2166">
                  <c:v>2.5034722222222222E-2</c:v>
                </c:pt>
                <c:pt idx="2167">
                  <c:v>2.5046296296296299E-2</c:v>
                </c:pt>
                <c:pt idx="2168">
                  <c:v>2.5057870370370373E-2</c:v>
                </c:pt>
                <c:pt idx="2169">
                  <c:v>2.5069444444444446E-2</c:v>
                </c:pt>
                <c:pt idx="2170">
                  <c:v>2.508101851851852E-2</c:v>
                </c:pt>
                <c:pt idx="2171">
                  <c:v>2.5092592592592593E-2</c:v>
                </c:pt>
                <c:pt idx="2172">
                  <c:v>2.5104166666666664E-2</c:v>
                </c:pt>
                <c:pt idx="2173">
                  <c:v>2.5115740740740741E-2</c:v>
                </c:pt>
                <c:pt idx="2174">
                  <c:v>2.5127314814814811E-2</c:v>
                </c:pt>
                <c:pt idx="2175">
                  <c:v>2.5138888888888891E-2</c:v>
                </c:pt>
                <c:pt idx="2176">
                  <c:v>2.5150462962962961E-2</c:v>
                </c:pt>
                <c:pt idx="2177">
                  <c:v>2.5162037037037038E-2</c:v>
                </c:pt>
                <c:pt idx="2178">
                  <c:v>2.5173611111111108E-2</c:v>
                </c:pt>
                <c:pt idx="2179">
                  <c:v>2.5185185185185185E-2</c:v>
                </c:pt>
                <c:pt idx="2180">
                  <c:v>2.5196759259259256E-2</c:v>
                </c:pt>
                <c:pt idx="2181">
                  <c:v>2.5208333333333333E-2</c:v>
                </c:pt>
                <c:pt idx="2182">
                  <c:v>2.521990740740741E-2</c:v>
                </c:pt>
                <c:pt idx="2183">
                  <c:v>2.5231481481481483E-2</c:v>
                </c:pt>
                <c:pt idx="2184">
                  <c:v>2.5243055555555557E-2</c:v>
                </c:pt>
                <c:pt idx="2185">
                  <c:v>2.525462962962963E-2</c:v>
                </c:pt>
                <c:pt idx="2186">
                  <c:v>2.5266203703703704E-2</c:v>
                </c:pt>
                <c:pt idx="2187">
                  <c:v>2.5277777777777777E-2</c:v>
                </c:pt>
                <c:pt idx="2188">
                  <c:v>2.5289351851851851E-2</c:v>
                </c:pt>
                <c:pt idx="2189">
                  <c:v>2.5300925925925925E-2</c:v>
                </c:pt>
                <c:pt idx="2190">
                  <c:v>2.5312500000000002E-2</c:v>
                </c:pt>
                <c:pt idx="2191">
                  <c:v>2.5324074074074079E-2</c:v>
                </c:pt>
                <c:pt idx="2192">
                  <c:v>2.5335648148148149E-2</c:v>
                </c:pt>
                <c:pt idx="2193">
                  <c:v>2.5347222222222219E-2</c:v>
                </c:pt>
                <c:pt idx="2194">
                  <c:v>2.5358796296296296E-2</c:v>
                </c:pt>
                <c:pt idx="2195">
                  <c:v>2.5370370370370366E-2</c:v>
                </c:pt>
                <c:pt idx="2196">
                  <c:v>2.5381944444444443E-2</c:v>
                </c:pt>
                <c:pt idx="2197">
                  <c:v>2.539351851851852E-2</c:v>
                </c:pt>
                <c:pt idx="2198">
                  <c:v>2.5405092592592594E-2</c:v>
                </c:pt>
                <c:pt idx="2199">
                  <c:v>2.5416666666666667E-2</c:v>
                </c:pt>
                <c:pt idx="2200">
                  <c:v>2.5428240740740741E-2</c:v>
                </c:pt>
                <c:pt idx="2201">
                  <c:v>2.5439814814814814E-2</c:v>
                </c:pt>
                <c:pt idx="2202">
                  <c:v>2.5451388888888888E-2</c:v>
                </c:pt>
                <c:pt idx="2203">
                  <c:v>2.5462962962962962E-2</c:v>
                </c:pt>
                <c:pt idx="2204">
                  <c:v>2.5474537037037035E-2</c:v>
                </c:pt>
                <c:pt idx="2205">
                  <c:v>2.5486111111111112E-2</c:v>
                </c:pt>
                <c:pt idx="2206">
                  <c:v>2.5497685185185189E-2</c:v>
                </c:pt>
                <c:pt idx="2207">
                  <c:v>2.5509259259259259E-2</c:v>
                </c:pt>
                <c:pt idx="2208">
                  <c:v>2.5520833333333336E-2</c:v>
                </c:pt>
                <c:pt idx="2209">
                  <c:v>2.5532407407407406E-2</c:v>
                </c:pt>
                <c:pt idx="2210">
                  <c:v>2.5543981481481483E-2</c:v>
                </c:pt>
                <c:pt idx="2211">
                  <c:v>2.5555555555555554E-2</c:v>
                </c:pt>
                <c:pt idx="2212">
                  <c:v>2.5567129629629634E-2</c:v>
                </c:pt>
                <c:pt idx="2213">
                  <c:v>2.5578703703703704E-2</c:v>
                </c:pt>
                <c:pt idx="2214">
                  <c:v>2.5590277777777778E-2</c:v>
                </c:pt>
                <c:pt idx="2215">
                  <c:v>2.5601851851851851E-2</c:v>
                </c:pt>
                <c:pt idx="2216">
                  <c:v>2.5613425925925925E-2</c:v>
                </c:pt>
                <c:pt idx="2217">
                  <c:v>2.5624999999999998E-2</c:v>
                </c:pt>
                <c:pt idx="2218">
                  <c:v>2.5636574074074072E-2</c:v>
                </c:pt>
                <c:pt idx="2219">
                  <c:v>2.5648148148148146E-2</c:v>
                </c:pt>
                <c:pt idx="2220">
                  <c:v>2.5659722222222223E-2</c:v>
                </c:pt>
                <c:pt idx="2221">
                  <c:v>2.56712962962963E-2</c:v>
                </c:pt>
                <c:pt idx="2222">
                  <c:v>2.568287037037037E-2</c:v>
                </c:pt>
                <c:pt idx="2223">
                  <c:v>2.5694444444444447E-2</c:v>
                </c:pt>
                <c:pt idx="2224">
                  <c:v>2.5706018518518517E-2</c:v>
                </c:pt>
                <c:pt idx="2225">
                  <c:v>2.5717592592592594E-2</c:v>
                </c:pt>
                <c:pt idx="2226">
                  <c:v>2.5729166666666664E-2</c:v>
                </c:pt>
                <c:pt idx="2227">
                  <c:v>2.5740740740740745E-2</c:v>
                </c:pt>
                <c:pt idx="2228">
                  <c:v>2.5752314814814815E-2</c:v>
                </c:pt>
                <c:pt idx="2229">
                  <c:v>2.5763888888888892E-2</c:v>
                </c:pt>
                <c:pt idx="2230">
                  <c:v>2.5775462962962962E-2</c:v>
                </c:pt>
                <c:pt idx="2231">
                  <c:v>2.5787037037037039E-2</c:v>
                </c:pt>
                <c:pt idx="2232">
                  <c:v>2.5798611111111109E-2</c:v>
                </c:pt>
                <c:pt idx="2233">
                  <c:v>2.5810185185185183E-2</c:v>
                </c:pt>
                <c:pt idx="2234">
                  <c:v>2.5821759259259256E-2</c:v>
                </c:pt>
                <c:pt idx="2235">
                  <c:v>2.5833333333333333E-2</c:v>
                </c:pt>
                <c:pt idx="2236">
                  <c:v>2.584490740740741E-2</c:v>
                </c:pt>
                <c:pt idx="2237">
                  <c:v>2.585648148148148E-2</c:v>
                </c:pt>
                <c:pt idx="2238">
                  <c:v>2.5868055555555557E-2</c:v>
                </c:pt>
                <c:pt idx="2239">
                  <c:v>2.5879629629629627E-2</c:v>
                </c:pt>
                <c:pt idx="2240">
                  <c:v>2.5891203703703704E-2</c:v>
                </c:pt>
                <c:pt idx="2241">
                  <c:v>2.5902777777777775E-2</c:v>
                </c:pt>
                <c:pt idx="2242">
                  <c:v>2.5914351851851855E-2</c:v>
                </c:pt>
                <c:pt idx="2243">
                  <c:v>2.5925925925925925E-2</c:v>
                </c:pt>
                <c:pt idx="2244">
                  <c:v>2.5937500000000002E-2</c:v>
                </c:pt>
                <c:pt idx="2245">
                  <c:v>2.5949074074074072E-2</c:v>
                </c:pt>
                <c:pt idx="2246">
                  <c:v>2.5960648148148149E-2</c:v>
                </c:pt>
                <c:pt idx="2247">
                  <c:v>2.5972222222222219E-2</c:v>
                </c:pt>
                <c:pt idx="2248">
                  <c:v>2.5983796296296297E-2</c:v>
                </c:pt>
                <c:pt idx="2249">
                  <c:v>2.5995370370370367E-2</c:v>
                </c:pt>
                <c:pt idx="2250">
                  <c:v>2.6006944444444447E-2</c:v>
                </c:pt>
                <c:pt idx="2251">
                  <c:v>2.6018518518518521E-2</c:v>
                </c:pt>
                <c:pt idx="2252">
                  <c:v>2.6030092592592594E-2</c:v>
                </c:pt>
                <c:pt idx="2253">
                  <c:v>2.6041666666666668E-2</c:v>
                </c:pt>
                <c:pt idx="2254">
                  <c:v>2.6053240740740738E-2</c:v>
                </c:pt>
                <c:pt idx="2255">
                  <c:v>2.6064814814814815E-2</c:v>
                </c:pt>
                <c:pt idx="2256">
                  <c:v>2.6076388888888885E-2</c:v>
                </c:pt>
                <c:pt idx="2257">
                  <c:v>2.6087962962962966E-2</c:v>
                </c:pt>
                <c:pt idx="2258">
                  <c:v>2.6099537037037036E-2</c:v>
                </c:pt>
                <c:pt idx="2259">
                  <c:v>2.6111111111111113E-2</c:v>
                </c:pt>
                <c:pt idx="2260">
                  <c:v>2.6122685185185183E-2</c:v>
                </c:pt>
                <c:pt idx="2261">
                  <c:v>2.613425925925926E-2</c:v>
                </c:pt>
                <c:pt idx="2262">
                  <c:v>2.614583333333333E-2</c:v>
                </c:pt>
                <c:pt idx="2263">
                  <c:v>2.6157407407407407E-2</c:v>
                </c:pt>
                <c:pt idx="2264">
                  <c:v>2.6168981481481477E-2</c:v>
                </c:pt>
                <c:pt idx="2265">
                  <c:v>2.6180555555555558E-2</c:v>
                </c:pt>
                <c:pt idx="2266">
                  <c:v>2.6192129629629631E-2</c:v>
                </c:pt>
                <c:pt idx="2267">
                  <c:v>2.6203703703703705E-2</c:v>
                </c:pt>
                <c:pt idx="2268">
                  <c:v>2.6215277777777778E-2</c:v>
                </c:pt>
                <c:pt idx="2269">
                  <c:v>2.6226851851851852E-2</c:v>
                </c:pt>
                <c:pt idx="2270">
                  <c:v>2.6238425925925925E-2</c:v>
                </c:pt>
                <c:pt idx="2271">
                  <c:v>2.6249999999999999E-2</c:v>
                </c:pt>
                <c:pt idx="2272">
                  <c:v>2.6261574074074076E-2</c:v>
                </c:pt>
                <c:pt idx="2273">
                  <c:v>2.6273148148148153E-2</c:v>
                </c:pt>
                <c:pt idx="2274">
                  <c:v>2.6284722222222223E-2</c:v>
                </c:pt>
                <c:pt idx="2275">
                  <c:v>2.6296296296296293E-2</c:v>
                </c:pt>
                <c:pt idx="2276">
                  <c:v>2.630787037037037E-2</c:v>
                </c:pt>
                <c:pt idx="2277">
                  <c:v>2.631944444444444E-2</c:v>
                </c:pt>
                <c:pt idx="2278">
                  <c:v>2.6331018518518517E-2</c:v>
                </c:pt>
                <c:pt idx="2279">
                  <c:v>2.6342592592592588E-2</c:v>
                </c:pt>
                <c:pt idx="2280">
                  <c:v>2.6354166666666668E-2</c:v>
                </c:pt>
                <c:pt idx="2281">
                  <c:v>2.6365740740740742E-2</c:v>
                </c:pt>
                <c:pt idx="2282">
                  <c:v>2.6377314814814815E-2</c:v>
                </c:pt>
                <c:pt idx="2283">
                  <c:v>2.6388888888888889E-2</c:v>
                </c:pt>
                <c:pt idx="2284">
                  <c:v>2.6400462962962962E-2</c:v>
                </c:pt>
                <c:pt idx="2285">
                  <c:v>2.6412037037037036E-2</c:v>
                </c:pt>
                <c:pt idx="2286">
                  <c:v>2.642361111111111E-2</c:v>
                </c:pt>
                <c:pt idx="2287">
                  <c:v>2.6435185185185187E-2</c:v>
                </c:pt>
                <c:pt idx="2288">
                  <c:v>2.6446759259259264E-2</c:v>
                </c:pt>
                <c:pt idx="2289">
                  <c:v>2.6458333333333334E-2</c:v>
                </c:pt>
                <c:pt idx="2290">
                  <c:v>2.6469907407407411E-2</c:v>
                </c:pt>
                <c:pt idx="2291">
                  <c:v>2.6481481481481481E-2</c:v>
                </c:pt>
                <c:pt idx="2292">
                  <c:v>2.6493055555555558E-2</c:v>
                </c:pt>
                <c:pt idx="2293">
                  <c:v>2.6504629629629628E-2</c:v>
                </c:pt>
                <c:pt idx="2294">
                  <c:v>2.6516203703703698E-2</c:v>
                </c:pt>
                <c:pt idx="2295">
                  <c:v>2.6527777777777779E-2</c:v>
                </c:pt>
                <c:pt idx="2296">
                  <c:v>2.6539351851851852E-2</c:v>
                </c:pt>
                <c:pt idx="2297">
                  <c:v>2.6550925925925926E-2</c:v>
                </c:pt>
                <c:pt idx="2298">
                  <c:v>2.6562499999999999E-2</c:v>
                </c:pt>
                <c:pt idx="2299">
                  <c:v>2.6574074074074073E-2</c:v>
                </c:pt>
                <c:pt idx="2300">
                  <c:v>2.6585648148148146E-2</c:v>
                </c:pt>
                <c:pt idx="2301">
                  <c:v>2.659722222222222E-2</c:v>
                </c:pt>
                <c:pt idx="2302">
                  <c:v>2.6608796296296297E-2</c:v>
                </c:pt>
                <c:pt idx="2303">
                  <c:v>2.6620370370370374E-2</c:v>
                </c:pt>
                <c:pt idx="2304">
                  <c:v>2.6631944444444444E-2</c:v>
                </c:pt>
                <c:pt idx="2305">
                  <c:v>2.6643518518518521E-2</c:v>
                </c:pt>
                <c:pt idx="2306">
                  <c:v>2.6655092592592591E-2</c:v>
                </c:pt>
                <c:pt idx="2307">
                  <c:v>2.6666666666666668E-2</c:v>
                </c:pt>
                <c:pt idx="2308">
                  <c:v>2.6678240740740738E-2</c:v>
                </c:pt>
                <c:pt idx="2309">
                  <c:v>2.6689814814814816E-2</c:v>
                </c:pt>
                <c:pt idx="2310">
                  <c:v>2.6701388888888889E-2</c:v>
                </c:pt>
                <c:pt idx="2311">
                  <c:v>2.6712962962962966E-2</c:v>
                </c:pt>
                <c:pt idx="2312">
                  <c:v>2.6724537037037036E-2</c:v>
                </c:pt>
                <c:pt idx="2313">
                  <c:v>2.6736111111111113E-2</c:v>
                </c:pt>
                <c:pt idx="2314">
                  <c:v>2.6747685185185183E-2</c:v>
                </c:pt>
                <c:pt idx="2315">
                  <c:v>2.6759259259259257E-2</c:v>
                </c:pt>
                <c:pt idx="2316">
                  <c:v>2.6770833333333331E-2</c:v>
                </c:pt>
                <c:pt idx="2317">
                  <c:v>2.6782407407407408E-2</c:v>
                </c:pt>
                <c:pt idx="2318">
                  <c:v>2.6793981481481485E-2</c:v>
                </c:pt>
                <c:pt idx="2319">
                  <c:v>2.6805555555555555E-2</c:v>
                </c:pt>
                <c:pt idx="2320">
                  <c:v>2.6817129629629632E-2</c:v>
                </c:pt>
                <c:pt idx="2321">
                  <c:v>2.6828703703703702E-2</c:v>
                </c:pt>
                <c:pt idx="2322">
                  <c:v>2.6840277777777779E-2</c:v>
                </c:pt>
                <c:pt idx="2323">
                  <c:v>2.6851851851851849E-2</c:v>
                </c:pt>
                <c:pt idx="2324">
                  <c:v>2.6863425925925926E-2</c:v>
                </c:pt>
                <c:pt idx="2325">
                  <c:v>2.6875E-2</c:v>
                </c:pt>
                <c:pt idx="2326">
                  <c:v>2.6886574074074077E-2</c:v>
                </c:pt>
                <c:pt idx="2327">
                  <c:v>2.6898148148148147E-2</c:v>
                </c:pt>
                <c:pt idx="2328">
                  <c:v>2.6909722222222224E-2</c:v>
                </c:pt>
                <c:pt idx="2329">
                  <c:v>2.6921296296296294E-2</c:v>
                </c:pt>
                <c:pt idx="2330">
                  <c:v>2.6932870370370371E-2</c:v>
                </c:pt>
                <c:pt idx="2331">
                  <c:v>2.6944444444444441E-2</c:v>
                </c:pt>
                <c:pt idx="2332">
                  <c:v>2.6956018518518522E-2</c:v>
                </c:pt>
                <c:pt idx="2333">
                  <c:v>2.6967592592592595E-2</c:v>
                </c:pt>
                <c:pt idx="2334">
                  <c:v>2.6979166666666669E-2</c:v>
                </c:pt>
                <c:pt idx="2335">
                  <c:v>2.6990740740740742E-2</c:v>
                </c:pt>
                <c:pt idx="2336">
                  <c:v>2.7002314814814812E-2</c:v>
                </c:pt>
                <c:pt idx="2337">
                  <c:v>2.7013888888888889E-2</c:v>
                </c:pt>
                <c:pt idx="2338">
                  <c:v>2.7025462962962959E-2</c:v>
                </c:pt>
                <c:pt idx="2339">
                  <c:v>2.7037037037037037E-2</c:v>
                </c:pt>
                <c:pt idx="2340">
                  <c:v>2.704861111111111E-2</c:v>
                </c:pt>
                <c:pt idx="2341">
                  <c:v>2.7060185185185187E-2</c:v>
                </c:pt>
                <c:pt idx="2342">
                  <c:v>2.7071759259259257E-2</c:v>
                </c:pt>
                <c:pt idx="2343">
                  <c:v>2.7083333333333334E-2</c:v>
                </c:pt>
                <c:pt idx="2344">
                  <c:v>2.7094907407407404E-2</c:v>
                </c:pt>
                <c:pt idx="2345">
                  <c:v>2.7106481481481481E-2</c:v>
                </c:pt>
                <c:pt idx="2346">
                  <c:v>2.7118055555555552E-2</c:v>
                </c:pt>
                <c:pt idx="2347">
                  <c:v>2.7129629629629632E-2</c:v>
                </c:pt>
                <c:pt idx="2348">
                  <c:v>2.7141203703703706E-2</c:v>
                </c:pt>
                <c:pt idx="2349">
                  <c:v>2.7152777777777779E-2</c:v>
                </c:pt>
                <c:pt idx="2350">
                  <c:v>2.7164351851851853E-2</c:v>
                </c:pt>
                <c:pt idx="2351">
                  <c:v>2.7175925925925926E-2</c:v>
                </c:pt>
                <c:pt idx="2352">
                  <c:v>2.71875E-2</c:v>
                </c:pt>
                <c:pt idx="2353">
                  <c:v>2.7199074074074073E-2</c:v>
                </c:pt>
                <c:pt idx="2354">
                  <c:v>2.7210648148148147E-2</c:v>
                </c:pt>
                <c:pt idx="2355">
                  <c:v>2.7222222222222228E-2</c:v>
                </c:pt>
                <c:pt idx="2356">
                  <c:v>2.7233796296296298E-2</c:v>
                </c:pt>
                <c:pt idx="2357">
                  <c:v>2.7245370370370368E-2</c:v>
                </c:pt>
                <c:pt idx="2358">
                  <c:v>2.7256944444444445E-2</c:v>
                </c:pt>
                <c:pt idx="2359">
                  <c:v>2.7268518518518515E-2</c:v>
                </c:pt>
                <c:pt idx="2360">
                  <c:v>2.7280092592592592E-2</c:v>
                </c:pt>
                <c:pt idx="2361">
                  <c:v>2.7291666666666662E-2</c:v>
                </c:pt>
                <c:pt idx="2362">
                  <c:v>2.7303240740740743E-2</c:v>
                </c:pt>
                <c:pt idx="2363">
                  <c:v>2.7314814814814816E-2</c:v>
                </c:pt>
                <c:pt idx="2364">
                  <c:v>2.732638888888889E-2</c:v>
                </c:pt>
                <c:pt idx="2365">
                  <c:v>2.7337962962962963E-2</c:v>
                </c:pt>
                <c:pt idx="2366">
                  <c:v>2.7349537037037037E-2</c:v>
                </c:pt>
                <c:pt idx="2367">
                  <c:v>2.736111111111111E-2</c:v>
                </c:pt>
                <c:pt idx="2368">
                  <c:v>2.7372685185185184E-2</c:v>
                </c:pt>
                <c:pt idx="2369">
                  <c:v>2.7384259259259257E-2</c:v>
                </c:pt>
                <c:pt idx="2370">
                  <c:v>2.7395833333333338E-2</c:v>
                </c:pt>
                <c:pt idx="2371">
                  <c:v>2.7407407407407408E-2</c:v>
                </c:pt>
                <c:pt idx="2372">
                  <c:v>2.7418981481481485E-2</c:v>
                </c:pt>
                <c:pt idx="2373">
                  <c:v>2.7430555555555555E-2</c:v>
                </c:pt>
                <c:pt idx="2374">
                  <c:v>2.7442129629629632E-2</c:v>
                </c:pt>
                <c:pt idx="2375">
                  <c:v>2.7453703703703702E-2</c:v>
                </c:pt>
                <c:pt idx="2376">
                  <c:v>2.7465277777777772E-2</c:v>
                </c:pt>
                <c:pt idx="2377">
                  <c:v>2.7476851851851853E-2</c:v>
                </c:pt>
                <c:pt idx="2378">
                  <c:v>2.7488425925925927E-2</c:v>
                </c:pt>
                <c:pt idx="2379">
                  <c:v>2.75E-2</c:v>
                </c:pt>
                <c:pt idx="2380">
                  <c:v>2.7511574074074074E-2</c:v>
                </c:pt>
                <c:pt idx="2381">
                  <c:v>2.7523148148148147E-2</c:v>
                </c:pt>
                <c:pt idx="2382">
                  <c:v>2.7534722222222221E-2</c:v>
                </c:pt>
                <c:pt idx="2383">
                  <c:v>2.7546296296296294E-2</c:v>
                </c:pt>
                <c:pt idx="2384">
                  <c:v>2.7557870370370368E-2</c:v>
                </c:pt>
                <c:pt idx="2385">
                  <c:v>2.7569444444444448E-2</c:v>
                </c:pt>
                <c:pt idx="2386">
                  <c:v>2.7581018518518519E-2</c:v>
                </c:pt>
                <c:pt idx="2387">
                  <c:v>2.7592592592592596E-2</c:v>
                </c:pt>
                <c:pt idx="2388">
                  <c:v>2.7604166666666666E-2</c:v>
                </c:pt>
                <c:pt idx="2389">
                  <c:v>2.7615740740740743E-2</c:v>
                </c:pt>
                <c:pt idx="2390">
                  <c:v>2.7627314814814813E-2</c:v>
                </c:pt>
                <c:pt idx="2391">
                  <c:v>2.763888888888889E-2</c:v>
                </c:pt>
                <c:pt idx="2392">
                  <c:v>2.7650462962962963E-2</c:v>
                </c:pt>
                <c:pt idx="2393">
                  <c:v>2.7662037037037041E-2</c:v>
                </c:pt>
                <c:pt idx="2394">
                  <c:v>2.7673611111111111E-2</c:v>
                </c:pt>
                <c:pt idx="2395">
                  <c:v>2.7685185185185188E-2</c:v>
                </c:pt>
                <c:pt idx="2396">
                  <c:v>2.7696759259259258E-2</c:v>
                </c:pt>
                <c:pt idx="2397">
                  <c:v>2.7708333333333331E-2</c:v>
                </c:pt>
                <c:pt idx="2398">
                  <c:v>2.7719907407407405E-2</c:v>
                </c:pt>
                <c:pt idx="2399">
                  <c:v>2.7731481481481478E-2</c:v>
                </c:pt>
                <c:pt idx="2400">
                  <c:v>2.7743055555555559E-2</c:v>
                </c:pt>
                <c:pt idx="2401">
                  <c:v>2.7754629629629629E-2</c:v>
                </c:pt>
                <c:pt idx="2402">
                  <c:v>2.7766203703703706E-2</c:v>
                </c:pt>
                <c:pt idx="2403">
                  <c:v>2.7777777777777776E-2</c:v>
                </c:pt>
                <c:pt idx="2404">
                  <c:v>2.7789351851851853E-2</c:v>
                </c:pt>
                <c:pt idx="2405">
                  <c:v>2.7800925925925923E-2</c:v>
                </c:pt>
                <c:pt idx="2406">
                  <c:v>2.78125E-2</c:v>
                </c:pt>
                <c:pt idx="2407">
                  <c:v>2.7824074074074074E-2</c:v>
                </c:pt>
                <c:pt idx="2408">
                  <c:v>2.7835648148148151E-2</c:v>
                </c:pt>
                <c:pt idx="2409">
                  <c:v>2.7847222222222221E-2</c:v>
                </c:pt>
                <c:pt idx="2410">
                  <c:v>2.7858796296296298E-2</c:v>
                </c:pt>
                <c:pt idx="2411">
                  <c:v>2.7870370370370368E-2</c:v>
                </c:pt>
                <c:pt idx="2412">
                  <c:v>2.7881944444444445E-2</c:v>
                </c:pt>
                <c:pt idx="2413">
                  <c:v>2.7893518518518515E-2</c:v>
                </c:pt>
                <c:pt idx="2414">
                  <c:v>2.7905092592592592E-2</c:v>
                </c:pt>
                <c:pt idx="2415">
                  <c:v>2.7916666666666669E-2</c:v>
                </c:pt>
                <c:pt idx="2416">
                  <c:v>2.7928240740740743E-2</c:v>
                </c:pt>
                <c:pt idx="2417">
                  <c:v>2.7939814814814817E-2</c:v>
                </c:pt>
                <c:pt idx="2418">
                  <c:v>2.7951388888888887E-2</c:v>
                </c:pt>
                <c:pt idx="2419">
                  <c:v>2.7962962962962964E-2</c:v>
                </c:pt>
                <c:pt idx="2420">
                  <c:v>2.7974537037037034E-2</c:v>
                </c:pt>
                <c:pt idx="2421">
                  <c:v>2.7986111111111111E-2</c:v>
                </c:pt>
                <c:pt idx="2422">
                  <c:v>2.7997685185185184E-2</c:v>
                </c:pt>
                <c:pt idx="2423">
                  <c:v>2.8009259259259262E-2</c:v>
                </c:pt>
                <c:pt idx="2424">
                  <c:v>2.8020833333333332E-2</c:v>
                </c:pt>
                <c:pt idx="2425">
                  <c:v>2.8032407407407409E-2</c:v>
                </c:pt>
                <c:pt idx="2426">
                  <c:v>2.8043981481481479E-2</c:v>
                </c:pt>
                <c:pt idx="2427">
                  <c:v>2.8055555555555556E-2</c:v>
                </c:pt>
                <c:pt idx="2428">
                  <c:v>2.8067129629629626E-2</c:v>
                </c:pt>
                <c:pt idx="2429">
                  <c:v>2.8078703703703703E-2</c:v>
                </c:pt>
                <c:pt idx="2430">
                  <c:v>2.809027777777778E-2</c:v>
                </c:pt>
                <c:pt idx="2431">
                  <c:v>2.8101851851851854E-2</c:v>
                </c:pt>
                <c:pt idx="2432">
                  <c:v>2.8113425925925927E-2</c:v>
                </c:pt>
                <c:pt idx="2433">
                  <c:v>2.8125000000000001E-2</c:v>
                </c:pt>
                <c:pt idx="2434">
                  <c:v>2.8136574074074074E-2</c:v>
                </c:pt>
                <c:pt idx="2435">
                  <c:v>2.8148148148148148E-2</c:v>
                </c:pt>
                <c:pt idx="2436">
                  <c:v>2.8159722222222221E-2</c:v>
                </c:pt>
                <c:pt idx="2437">
                  <c:v>2.8171296296296302E-2</c:v>
                </c:pt>
                <c:pt idx="2438">
                  <c:v>2.8182870370370372E-2</c:v>
                </c:pt>
                <c:pt idx="2439">
                  <c:v>2.8194444444444442E-2</c:v>
                </c:pt>
                <c:pt idx="2440">
                  <c:v>2.8206018518518519E-2</c:v>
                </c:pt>
                <c:pt idx="2441">
                  <c:v>2.8217592592592589E-2</c:v>
                </c:pt>
                <c:pt idx="2442">
                  <c:v>2.8229166666666666E-2</c:v>
                </c:pt>
                <c:pt idx="2443">
                  <c:v>2.8240740740740736E-2</c:v>
                </c:pt>
                <c:pt idx="2444">
                  <c:v>2.8252314814814813E-2</c:v>
                </c:pt>
                <c:pt idx="2445">
                  <c:v>2.826388888888889E-2</c:v>
                </c:pt>
                <c:pt idx="2446">
                  <c:v>2.8275462962962964E-2</c:v>
                </c:pt>
                <c:pt idx="2447">
                  <c:v>2.8287037037037038E-2</c:v>
                </c:pt>
                <c:pt idx="2448">
                  <c:v>2.8298611111111111E-2</c:v>
                </c:pt>
                <c:pt idx="2449">
                  <c:v>2.8310185185185185E-2</c:v>
                </c:pt>
                <c:pt idx="2450">
                  <c:v>2.8321759259259258E-2</c:v>
                </c:pt>
                <c:pt idx="2451">
                  <c:v>2.8333333333333332E-2</c:v>
                </c:pt>
                <c:pt idx="2452">
                  <c:v>2.8344907407407412E-2</c:v>
                </c:pt>
                <c:pt idx="2453">
                  <c:v>2.8356481481481483E-2</c:v>
                </c:pt>
                <c:pt idx="2454">
                  <c:v>2.836805555555556E-2</c:v>
                </c:pt>
                <c:pt idx="2455">
                  <c:v>2.837962962962963E-2</c:v>
                </c:pt>
                <c:pt idx="2456">
                  <c:v>2.8391203703703707E-2</c:v>
                </c:pt>
                <c:pt idx="2457">
                  <c:v>2.8402777777777777E-2</c:v>
                </c:pt>
                <c:pt idx="2458">
                  <c:v>2.8414351851851847E-2</c:v>
                </c:pt>
                <c:pt idx="2459">
                  <c:v>2.8425925925925924E-2</c:v>
                </c:pt>
                <c:pt idx="2460">
                  <c:v>2.8437500000000001E-2</c:v>
                </c:pt>
                <c:pt idx="2461">
                  <c:v>2.8449074074074075E-2</c:v>
                </c:pt>
                <c:pt idx="2462">
                  <c:v>2.8460648148148148E-2</c:v>
                </c:pt>
                <c:pt idx="2463">
                  <c:v>2.8472222222222222E-2</c:v>
                </c:pt>
                <c:pt idx="2464">
                  <c:v>2.8483796296296295E-2</c:v>
                </c:pt>
                <c:pt idx="2465">
                  <c:v>2.8495370370370369E-2</c:v>
                </c:pt>
                <c:pt idx="2466">
                  <c:v>2.8506944444444442E-2</c:v>
                </c:pt>
                <c:pt idx="2467">
                  <c:v>2.8518518518518523E-2</c:v>
                </c:pt>
                <c:pt idx="2468">
                  <c:v>2.8530092592592593E-2</c:v>
                </c:pt>
                <c:pt idx="2469">
                  <c:v>2.854166666666667E-2</c:v>
                </c:pt>
                <c:pt idx="2470">
                  <c:v>2.855324074074074E-2</c:v>
                </c:pt>
                <c:pt idx="2471">
                  <c:v>2.8564814814814817E-2</c:v>
                </c:pt>
                <c:pt idx="2472">
                  <c:v>2.8576388888888887E-2</c:v>
                </c:pt>
                <c:pt idx="2473">
                  <c:v>2.8587962962962964E-2</c:v>
                </c:pt>
                <c:pt idx="2474">
                  <c:v>2.8599537037037034E-2</c:v>
                </c:pt>
                <c:pt idx="2475">
                  <c:v>2.8611111111111115E-2</c:v>
                </c:pt>
                <c:pt idx="2476">
                  <c:v>2.8622685185185185E-2</c:v>
                </c:pt>
                <c:pt idx="2477">
                  <c:v>2.8634259259259262E-2</c:v>
                </c:pt>
                <c:pt idx="2478">
                  <c:v>2.8645833333333332E-2</c:v>
                </c:pt>
                <c:pt idx="2479">
                  <c:v>2.8657407407407406E-2</c:v>
                </c:pt>
                <c:pt idx="2480">
                  <c:v>2.8668981481481479E-2</c:v>
                </c:pt>
                <c:pt idx="2481">
                  <c:v>2.8680555555555553E-2</c:v>
                </c:pt>
                <c:pt idx="2482">
                  <c:v>2.8692129629629633E-2</c:v>
                </c:pt>
                <c:pt idx="2483">
                  <c:v>2.8703703703703703E-2</c:v>
                </c:pt>
                <c:pt idx="2484">
                  <c:v>2.8715277777777781E-2</c:v>
                </c:pt>
                <c:pt idx="2485">
                  <c:v>2.8726851851851851E-2</c:v>
                </c:pt>
                <c:pt idx="2486">
                  <c:v>2.8738425925925928E-2</c:v>
                </c:pt>
                <c:pt idx="2487">
                  <c:v>2.8749999999999998E-2</c:v>
                </c:pt>
                <c:pt idx="2488">
                  <c:v>2.8761574074074075E-2</c:v>
                </c:pt>
                <c:pt idx="2489">
                  <c:v>2.8773148148148145E-2</c:v>
                </c:pt>
                <c:pt idx="2490">
                  <c:v>2.8784722222222225E-2</c:v>
                </c:pt>
                <c:pt idx="2491">
                  <c:v>2.8796296296296296E-2</c:v>
                </c:pt>
                <c:pt idx="2492">
                  <c:v>2.8807870370370373E-2</c:v>
                </c:pt>
                <c:pt idx="2493">
                  <c:v>2.8819444444444443E-2</c:v>
                </c:pt>
                <c:pt idx="2494">
                  <c:v>2.883101851851852E-2</c:v>
                </c:pt>
                <c:pt idx="2495">
                  <c:v>2.884259259259259E-2</c:v>
                </c:pt>
                <c:pt idx="2496">
                  <c:v>2.8854166666666667E-2</c:v>
                </c:pt>
                <c:pt idx="2497">
                  <c:v>2.8865740740740744E-2</c:v>
                </c:pt>
                <c:pt idx="2498">
                  <c:v>2.8877314814814817E-2</c:v>
                </c:pt>
                <c:pt idx="2499">
                  <c:v>2.8888888888888891E-2</c:v>
                </c:pt>
                <c:pt idx="2500">
                  <c:v>2.8900462962962961E-2</c:v>
                </c:pt>
                <c:pt idx="2501">
                  <c:v>2.8912037037037038E-2</c:v>
                </c:pt>
                <c:pt idx="2502">
                  <c:v>2.8923611111111108E-2</c:v>
                </c:pt>
                <c:pt idx="2503">
                  <c:v>2.8935185185185185E-2</c:v>
                </c:pt>
                <c:pt idx="2504">
                  <c:v>2.8946759259259255E-2</c:v>
                </c:pt>
                <c:pt idx="2505">
                  <c:v>2.8958333333333336E-2</c:v>
                </c:pt>
                <c:pt idx="2506">
                  <c:v>2.8969907407407406E-2</c:v>
                </c:pt>
                <c:pt idx="2507">
                  <c:v>2.8981481481481483E-2</c:v>
                </c:pt>
                <c:pt idx="2508">
                  <c:v>2.8993055555555553E-2</c:v>
                </c:pt>
                <c:pt idx="2509">
                  <c:v>2.900462962962963E-2</c:v>
                </c:pt>
                <c:pt idx="2510">
                  <c:v>2.90162037037037E-2</c:v>
                </c:pt>
                <c:pt idx="2511">
                  <c:v>2.9027777777777777E-2</c:v>
                </c:pt>
                <c:pt idx="2512">
                  <c:v>2.9039351851851854E-2</c:v>
                </c:pt>
                <c:pt idx="2513">
                  <c:v>2.9050925925925928E-2</c:v>
                </c:pt>
                <c:pt idx="2514">
                  <c:v>2.9062500000000002E-2</c:v>
                </c:pt>
                <c:pt idx="2515">
                  <c:v>2.9074074074074075E-2</c:v>
                </c:pt>
                <c:pt idx="2516">
                  <c:v>2.9085648148148149E-2</c:v>
                </c:pt>
                <c:pt idx="2517">
                  <c:v>2.9097222222222222E-2</c:v>
                </c:pt>
                <c:pt idx="2518">
                  <c:v>2.9108796296296296E-2</c:v>
                </c:pt>
                <c:pt idx="2519">
                  <c:v>2.9120370370370366E-2</c:v>
                </c:pt>
                <c:pt idx="2520">
                  <c:v>2.9131944444444446E-2</c:v>
                </c:pt>
                <c:pt idx="2521">
                  <c:v>2.9143518518518517E-2</c:v>
                </c:pt>
                <c:pt idx="2522">
                  <c:v>2.9155092592592594E-2</c:v>
                </c:pt>
                <c:pt idx="2523">
                  <c:v>2.9166666666666664E-2</c:v>
                </c:pt>
                <c:pt idx="2524">
                  <c:v>2.9178240740740741E-2</c:v>
                </c:pt>
                <c:pt idx="2525">
                  <c:v>2.9189814814814811E-2</c:v>
                </c:pt>
                <c:pt idx="2526">
                  <c:v>2.9201388888888888E-2</c:v>
                </c:pt>
                <c:pt idx="2527">
                  <c:v>2.9212962962962965E-2</c:v>
                </c:pt>
                <c:pt idx="2528">
                  <c:v>2.9224537037037038E-2</c:v>
                </c:pt>
                <c:pt idx="2529">
                  <c:v>2.9236111111111112E-2</c:v>
                </c:pt>
                <c:pt idx="2530">
                  <c:v>2.9247685185185186E-2</c:v>
                </c:pt>
                <c:pt idx="2531">
                  <c:v>2.9259259259259259E-2</c:v>
                </c:pt>
                <c:pt idx="2532">
                  <c:v>2.9270833333333333E-2</c:v>
                </c:pt>
                <c:pt idx="2533">
                  <c:v>2.9282407407407406E-2</c:v>
                </c:pt>
                <c:pt idx="2534">
                  <c:v>2.929398148148148E-2</c:v>
                </c:pt>
                <c:pt idx="2535">
                  <c:v>2.9305555555555557E-2</c:v>
                </c:pt>
                <c:pt idx="2536">
                  <c:v>2.9317129629629634E-2</c:v>
                </c:pt>
                <c:pt idx="2537">
                  <c:v>2.9328703703703704E-2</c:v>
                </c:pt>
                <c:pt idx="2538">
                  <c:v>2.9340277777777781E-2</c:v>
                </c:pt>
                <c:pt idx="2539">
                  <c:v>2.9351851851851851E-2</c:v>
                </c:pt>
                <c:pt idx="2540">
                  <c:v>2.9363425925925921E-2</c:v>
                </c:pt>
                <c:pt idx="2541">
                  <c:v>2.9374999999999998E-2</c:v>
                </c:pt>
                <c:pt idx="2542">
                  <c:v>2.9386574074074075E-2</c:v>
                </c:pt>
                <c:pt idx="2543">
                  <c:v>2.9398148148148149E-2</c:v>
                </c:pt>
                <c:pt idx="2544">
                  <c:v>2.9409722222222223E-2</c:v>
                </c:pt>
                <c:pt idx="2545">
                  <c:v>2.9421296296296296E-2</c:v>
                </c:pt>
                <c:pt idx="2546">
                  <c:v>2.943287037037037E-2</c:v>
                </c:pt>
                <c:pt idx="2547">
                  <c:v>2.9444444444444443E-2</c:v>
                </c:pt>
                <c:pt idx="2548">
                  <c:v>2.9456018518518517E-2</c:v>
                </c:pt>
                <c:pt idx="2549">
                  <c:v>2.946759259259259E-2</c:v>
                </c:pt>
                <c:pt idx="2550">
                  <c:v>2.9479166666666667E-2</c:v>
                </c:pt>
                <c:pt idx="2551">
                  <c:v>2.9479166666666667E-2</c:v>
                </c:pt>
                <c:pt idx="2552">
                  <c:v>2.9490740740740744E-2</c:v>
                </c:pt>
                <c:pt idx="2553">
                  <c:v>2.9502314814814815E-2</c:v>
                </c:pt>
                <c:pt idx="2554">
                  <c:v>2.9513888888888892E-2</c:v>
                </c:pt>
                <c:pt idx="2555">
                  <c:v>2.9525462962962962E-2</c:v>
                </c:pt>
                <c:pt idx="2556">
                  <c:v>2.9537037037037039E-2</c:v>
                </c:pt>
                <c:pt idx="2557">
                  <c:v>2.9548611111111109E-2</c:v>
                </c:pt>
                <c:pt idx="2558">
                  <c:v>2.9560185185185189E-2</c:v>
                </c:pt>
                <c:pt idx="2559">
                  <c:v>2.9571759259259259E-2</c:v>
                </c:pt>
                <c:pt idx="2560">
                  <c:v>2.9583333333333336E-2</c:v>
                </c:pt>
                <c:pt idx="2561">
                  <c:v>2.9594907407407407E-2</c:v>
                </c:pt>
                <c:pt idx="2562">
                  <c:v>2.960648148148148E-2</c:v>
                </c:pt>
                <c:pt idx="2563">
                  <c:v>2.9618055555555554E-2</c:v>
                </c:pt>
                <c:pt idx="2564">
                  <c:v>2.9629629629629627E-2</c:v>
                </c:pt>
                <c:pt idx="2565">
                  <c:v>2.9641203703703701E-2</c:v>
                </c:pt>
                <c:pt idx="2566">
                  <c:v>2.9652777777777778E-2</c:v>
                </c:pt>
                <c:pt idx="2567">
                  <c:v>2.9664351851851855E-2</c:v>
                </c:pt>
                <c:pt idx="2568">
                  <c:v>2.9675925925925925E-2</c:v>
                </c:pt>
                <c:pt idx="2569">
                  <c:v>2.9687500000000002E-2</c:v>
                </c:pt>
                <c:pt idx="2570">
                  <c:v>2.9699074074074072E-2</c:v>
                </c:pt>
                <c:pt idx="2571">
                  <c:v>2.9710648148148149E-2</c:v>
                </c:pt>
                <c:pt idx="2572">
                  <c:v>2.9722222222222219E-2</c:v>
                </c:pt>
                <c:pt idx="2573">
                  <c:v>2.97337962962963E-2</c:v>
                </c:pt>
                <c:pt idx="2574">
                  <c:v>2.974537037037037E-2</c:v>
                </c:pt>
                <c:pt idx="2575">
                  <c:v>2.9756944444444447E-2</c:v>
                </c:pt>
                <c:pt idx="2576">
                  <c:v>2.9768518518518517E-2</c:v>
                </c:pt>
                <c:pt idx="2577">
                  <c:v>2.9780092592592594E-2</c:v>
                </c:pt>
                <c:pt idx="2578">
                  <c:v>2.9791666666666664E-2</c:v>
                </c:pt>
                <c:pt idx="2579">
                  <c:v>2.9803240740740741E-2</c:v>
                </c:pt>
                <c:pt idx="2580">
                  <c:v>2.9814814814814811E-2</c:v>
                </c:pt>
                <c:pt idx="2581">
                  <c:v>2.9826388888888892E-2</c:v>
                </c:pt>
                <c:pt idx="2582">
                  <c:v>2.9837962962962965E-2</c:v>
                </c:pt>
                <c:pt idx="2583">
                  <c:v>2.9849537037037036E-2</c:v>
                </c:pt>
                <c:pt idx="2584">
                  <c:v>2.9861111111111113E-2</c:v>
                </c:pt>
                <c:pt idx="2585">
                  <c:v>2.9872685185185183E-2</c:v>
                </c:pt>
                <c:pt idx="2586">
                  <c:v>2.988425925925926E-2</c:v>
                </c:pt>
                <c:pt idx="2587">
                  <c:v>2.989583333333333E-2</c:v>
                </c:pt>
                <c:pt idx="2588">
                  <c:v>2.990740740740741E-2</c:v>
                </c:pt>
                <c:pt idx="2589">
                  <c:v>2.991898148148148E-2</c:v>
                </c:pt>
                <c:pt idx="2590">
                  <c:v>2.9930555555555557E-2</c:v>
                </c:pt>
                <c:pt idx="2591">
                  <c:v>2.9942129629629628E-2</c:v>
                </c:pt>
                <c:pt idx="2592">
                  <c:v>2.9953703703703705E-2</c:v>
                </c:pt>
                <c:pt idx="2593">
                  <c:v>2.9965277777777775E-2</c:v>
                </c:pt>
                <c:pt idx="2594">
                  <c:v>2.9976851851851852E-2</c:v>
                </c:pt>
                <c:pt idx="2595">
                  <c:v>2.9988425925925922E-2</c:v>
                </c:pt>
                <c:pt idx="2596">
                  <c:v>3.0000000000000002E-2</c:v>
                </c:pt>
                <c:pt idx="2597">
                  <c:v>3.0011574074074076E-2</c:v>
                </c:pt>
                <c:pt idx="2598">
                  <c:v>3.0023148148148149E-2</c:v>
                </c:pt>
                <c:pt idx="2599">
                  <c:v>3.0034722222222223E-2</c:v>
                </c:pt>
                <c:pt idx="2600">
                  <c:v>3.0046296296296297E-2</c:v>
                </c:pt>
                <c:pt idx="2601">
                  <c:v>3.005787037037037E-2</c:v>
                </c:pt>
                <c:pt idx="2602">
                  <c:v>3.006944444444444E-2</c:v>
                </c:pt>
                <c:pt idx="2603">
                  <c:v>3.0081018518518521E-2</c:v>
                </c:pt>
                <c:pt idx="2604">
                  <c:v>3.0092592592592591E-2</c:v>
                </c:pt>
                <c:pt idx="2605">
                  <c:v>3.0104166666666668E-2</c:v>
                </c:pt>
                <c:pt idx="2606">
                  <c:v>3.0115740740740738E-2</c:v>
                </c:pt>
                <c:pt idx="2607">
                  <c:v>3.0127314814814815E-2</c:v>
                </c:pt>
                <c:pt idx="2608">
                  <c:v>3.0138888888888885E-2</c:v>
                </c:pt>
                <c:pt idx="2609">
                  <c:v>3.0150462962962962E-2</c:v>
                </c:pt>
                <c:pt idx="2610">
                  <c:v>3.0162037037037032E-2</c:v>
                </c:pt>
                <c:pt idx="2611">
                  <c:v>3.0173611111111113E-2</c:v>
                </c:pt>
                <c:pt idx="2612">
                  <c:v>3.0185185185185186E-2</c:v>
                </c:pt>
                <c:pt idx="2613">
                  <c:v>3.019675925925926E-2</c:v>
                </c:pt>
                <c:pt idx="2614">
                  <c:v>3.0208333333333334E-2</c:v>
                </c:pt>
                <c:pt idx="2615">
                  <c:v>3.0219907407407407E-2</c:v>
                </c:pt>
                <c:pt idx="2616">
                  <c:v>3.0231481481481481E-2</c:v>
                </c:pt>
                <c:pt idx="2617">
                  <c:v>3.0243055555555554E-2</c:v>
                </c:pt>
                <c:pt idx="2618">
                  <c:v>3.0254629629629631E-2</c:v>
                </c:pt>
                <c:pt idx="2619">
                  <c:v>3.0266203703703708E-2</c:v>
                </c:pt>
                <c:pt idx="2620">
                  <c:v>3.0277777777777778E-2</c:v>
                </c:pt>
                <c:pt idx="2621">
                  <c:v>3.0289351851851855E-2</c:v>
                </c:pt>
                <c:pt idx="2622">
                  <c:v>3.0300925925925926E-2</c:v>
                </c:pt>
                <c:pt idx="2623">
                  <c:v>3.0312499999999996E-2</c:v>
                </c:pt>
                <c:pt idx="2624">
                  <c:v>3.0324074074074073E-2</c:v>
                </c:pt>
                <c:pt idx="2625">
                  <c:v>3.0335648148148143E-2</c:v>
                </c:pt>
                <c:pt idx="2626">
                  <c:v>3.0347222222222223E-2</c:v>
                </c:pt>
                <c:pt idx="2627">
                  <c:v>3.0358796296296297E-2</c:v>
                </c:pt>
                <c:pt idx="2628">
                  <c:v>3.037037037037037E-2</c:v>
                </c:pt>
                <c:pt idx="2629">
                  <c:v>3.0381944444444444E-2</c:v>
                </c:pt>
                <c:pt idx="2630">
                  <c:v>3.0393518518518518E-2</c:v>
                </c:pt>
                <c:pt idx="2631">
                  <c:v>3.0405092592592591E-2</c:v>
                </c:pt>
                <c:pt idx="2632">
                  <c:v>3.0416666666666665E-2</c:v>
                </c:pt>
                <c:pt idx="2633">
                  <c:v>3.0428240740740742E-2</c:v>
                </c:pt>
                <c:pt idx="2634">
                  <c:v>3.0439814814814819E-2</c:v>
                </c:pt>
                <c:pt idx="2635">
                  <c:v>3.0451388888888889E-2</c:v>
                </c:pt>
                <c:pt idx="2636">
                  <c:v>3.0462962962962966E-2</c:v>
                </c:pt>
                <c:pt idx="2637">
                  <c:v>3.0474537037037036E-2</c:v>
                </c:pt>
                <c:pt idx="2638">
                  <c:v>3.0486111111111113E-2</c:v>
                </c:pt>
                <c:pt idx="2639">
                  <c:v>3.0497685185185183E-2</c:v>
                </c:pt>
                <c:pt idx="2640">
                  <c:v>3.050925925925926E-2</c:v>
                </c:pt>
                <c:pt idx="2641">
                  <c:v>3.0520833333333334E-2</c:v>
                </c:pt>
                <c:pt idx="2642">
                  <c:v>3.0532407407407411E-2</c:v>
                </c:pt>
                <c:pt idx="2643">
                  <c:v>3.0543981481481481E-2</c:v>
                </c:pt>
                <c:pt idx="2644">
                  <c:v>3.0555555555555555E-2</c:v>
                </c:pt>
                <c:pt idx="2645">
                  <c:v>3.0567129629629628E-2</c:v>
                </c:pt>
                <c:pt idx="2646">
                  <c:v>3.0578703703703702E-2</c:v>
                </c:pt>
                <c:pt idx="2647">
                  <c:v>3.0590277777777775E-2</c:v>
                </c:pt>
                <c:pt idx="2648">
                  <c:v>3.0601851851851852E-2</c:v>
                </c:pt>
                <c:pt idx="2649">
                  <c:v>3.0613425925925929E-2</c:v>
                </c:pt>
                <c:pt idx="2650">
                  <c:v>3.0624999999999999E-2</c:v>
                </c:pt>
                <c:pt idx="2651">
                  <c:v>3.0636574074074076E-2</c:v>
                </c:pt>
                <c:pt idx="2652">
                  <c:v>3.0648148148148147E-2</c:v>
                </c:pt>
                <c:pt idx="2653">
                  <c:v>3.0659722222222224E-2</c:v>
                </c:pt>
                <c:pt idx="2654">
                  <c:v>3.0671296296296294E-2</c:v>
                </c:pt>
                <c:pt idx="2655">
                  <c:v>3.0682870370370371E-2</c:v>
                </c:pt>
                <c:pt idx="2656">
                  <c:v>3.0694444444444444E-2</c:v>
                </c:pt>
                <c:pt idx="2657">
                  <c:v>3.0706018518518521E-2</c:v>
                </c:pt>
                <c:pt idx="2658">
                  <c:v>3.0717592592592591E-2</c:v>
                </c:pt>
                <c:pt idx="2659">
                  <c:v>3.0729166666666669E-2</c:v>
                </c:pt>
                <c:pt idx="2660">
                  <c:v>3.0740740740740739E-2</c:v>
                </c:pt>
                <c:pt idx="2661">
                  <c:v>3.0752314814814816E-2</c:v>
                </c:pt>
                <c:pt idx="2662">
                  <c:v>3.0763888888888886E-2</c:v>
                </c:pt>
                <c:pt idx="2663">
                  <c:v>3.0775462962962966E-2</c:v>
                </c:pt>
                <c:pt idx="2664">
                  <c:v>3.078703703703704E-2</c:v>
                </c:pt>
                <c:pt idx="2665">
                  <c:v>3.079861111111111E-2</c:v>
                </c:pt>
                <c:pt idx="2666">
                  <c:v>3.0810185185185187E-2</c:v>
                </c:pt>
                <c:pt idx="2667">
                  <c:v>3.0821759259259257E-2</c:v>
                </c:pt>
                <c:pt idx="2668">
                  <c:v>3.0833333333333334E-2</c:v>
                </c:pt>
                <c:pt idx="2669">
                  <c:v>3.0844907407407404E-2</c:v>
                </c:pt>
                <c:pt idx="2670">
                  <c:v>3.0856481481481481E-2</c:v>
                </c:pt>
                <c:pt idx="2671">
                  <c:v>3.0868055555555555E-2</c:v>
                </c:pt>
                <c:pt idx="2672">
                  <c:v>3.0879629629629632E-2</c:v>
                </c:pt>
                <c:pt idx="2673">
                  <c:v>3.0891203703703702E-2</c:v>
                </c:pt>
                <c:pt idx="2674">
                  <c:v>3.0902777777777779E-2</c:v>
                </c:pt>
                <c:pt idx="2675">
                  <c:v>3.0914351851851849E-2</c:v>
                </c:pt>
                <c:pt idx="2676">
                  <c:v>3.0925925925925926E-2</c:v>
                </c:pt>
                <c:pt idx="2677">
                  <c:v>3.0937499999999996E-2</c:v>
                </c:pt>
                <c:pt idx="2678">
                  <c:v>3.0949074074074077E-2</c:v>
                </c:pt>
                <c:pt idx="2679">
                  <c:v>3.096064814814815E-2</c:v>
                </c:pt>
                <c:pt idx="2680">
                  <c:v>3.0972222222222224E-2</c:v>
                </c:pt>
                <c:pt idx="2681">
                  <c:v>3.0983796296296297E-2</c:v>
                </c:pt>
                <c:pt idx="2682">
                  <c:v>3.0995370370370371E-2</c:v>
                </c:pt>
                <c:pt idx="2683">
                  <c:v>3.1006944444444445E-2</c:v>
                </c:pt>
                <c:pt idx="2684">
                  <c:v>3.1018518518518515E-2</c:v>
                </c:pt>
                <c:pt idx="2685">
                  <c:v>3.1030092592592592E-2</c:v>
                </c:pt>
                <c:pt idx="2686">
                  <c:v>3.1041666666666665E-2</c:v>
                </c:pt>
                <c:pt idx="2687">
                  <c:v>3.1053240740740742E-2</c:v>
                </c:pt>
                <c:pt idx="2688">
                  <c:v>3.1064814814814812E-2</c:v>
                </c:pt>
                <c:pt idx="2689">
                  <c:v>3.107638888888889E-2</c:v>
                </c:pt>
                <c:pt idx="2690">
                  <c:v>3.108796296296296E-2</c:v>
                </c:pt>
                <c:pt idx="2691">
                  <c:v>3.1099537037037037E-2</c:v>
                </c:pt>
                <c:pt idx="2692">
                  <c:v>3.1111111111111107E-2</c:v>
                </c:pt>
                <c:pt idx="2693">
                  <c:v>3.1122685185185187E-2</c:v>
                </c:pt>
                <c:pt idx="2694">
                  <c:v>3.1134259259259261E-2</c:v>
                </c:pt>
                <c:pt idx="2695">
                  <c:v>3.1145833333333334E-2</c:v>
                </c:pt>
                <c:pt idx="2696">
                  <c:v>3.1157407407407408E-2</c:v>
                </c:pt>
                <c:pt idx="2697">
                  <c:v>3.1168981481481482E-2</c:v>
                </c:pt>
                <c:pt idx="2698">
                  <c:v>3.1180555555555555E-2</c:v>
                </c:pt>
                <c:pt idx="2699">
                  <c:v>3.1192129629629629E-2</c:v>
                </c:pt>
                <c:pt idx="2700">
                  <c:v>3.1203703703703702E-2</c:v>
                </c:pt>
                <c:pt idx="2701">
                  <c:v>3.1215277777777783E-2</c:v>
                </c:pt>
                <c:pt idx="2702">
                  <c:v>3.1226851851851853E-2</c:v>
                </c:pt>
                <c:pt idx="2703">
                  <c:v>3.123842592592593E-2</c:v>
                </c:pt>
                <c:pt idx="2704">
                  <c:v>3.125E-2</c:v>
                </c:pt>
                <c:pt idx="2705">
                  <c:v>3.1261574074074074E-2</c:v>
                </c:pt>
                <c:pt idx="2706">
                  <c:v>3.1273148148148147E-2</c:v>
                </c:pt>
                <c:pt idx="2707">
                  <c:v>3.1284722222222221E-2</c:v>
                </c:pt>
                <c:pt idx="2708">
                  <c:v>3.1296296296296301E-2</c:v>
                </c:pt>
                <c:pt idx="2709">
                  <c:v>3.1307870370370368E-2</c:v>
                </c:pt>
                <c:pt idx="2710">
                  <c:v>3.1319444444444448E-2</c:v>
                </c:pt>
                <c:pt idx="2711">
                  <c:v>3.1331018518518515E-2</c:v>
                </c:pt>
                <c:pt idx="2712">
                  <c:v>3.1342592592592596E-2</c:v>
                </c:pt>
                <c:pt idx="2713">
                  <c:v>3.1354166666666662E-2</c:v>
                </c:pt>
                <c:pt idx="2714">
                  <c:v>3.1365740740740743E-2</c:v>
                </c:pt>
                <c:pt idx="2715">
                  <c:v>3.1377314814814809E-2</c:v>
                </c:pt>
                <c:pt idx="2716">
                  <c:v>3.138888888888889E-2</c:v>
                </c:pt>
                <c:pt idx="2717">
                  <c:v>3.1400462962962963E-2</c:v>
                </c:pt>
                <c:pt idx="2718">
                  <c:v>3.1412037037037037E-2</c:v>
                </c:pt>
                <c:pt idx="2719">
                  <c:v>3.142361111111111E-2</c:v>
                </c:pt>
                <c:pt idx="2720">
                  <c:v>3.1435185185185184E-2</c:v>
                </c:pt>
                <c:pt idx="2721">
                  <c:v>3.1446759259259258E-2</c:v>
                </c:pt>
                <c:pt idx="2722">
                  <c:v>3.1458333333333331E-2</c:v>
                </c:pt>
                <c:pt idx="2723">
                  <c:v>3.1469907407407412E-2</c:v>
                </c:pt>
                <c:pt idx="2724">
                  <c:v>3.1481481481481485E-2</c:v>
                </c:pt>
                <c:pt idx="2725">
                  <c:v>3.1493055555555559E-2</c:v>
                </c:pt>
                <c:pt idx="2726">
                  <c:v>3.1504629629629625E-2</c:v>
                </c:pt>
                <c:pt idx="2727">
                  <c:v>3.1516203703703706E-2</c:v>
                </c:pt>
                <c:pt idx="2728">
                  <c:v>3.1527777777777773E-2</c:v>
                </c:pt>
                <c:pt idx="2729">
                  <c:v>3.1539351851851853E-2</c:v>
                </c:pt>
                <c:pt idx="2730">
                  <c:v>3.155092592592592E-2</c:v>
                </c:pt>
                <c:pt idx="2731">
                  <c:v>3.15625E-2</c:v>
                </c:pt>
                <c:pt idx="2732">
                  <c:v>3.1574074074074074E-2</c:v>
                </c:pt>
                <c:pt idx="2733">
                  <c:v>3.1585648148148147E-2</c:v>
                </c:pt>
                <c:pt idx="2734">
                  <c:v>3.1597222222222221E-2</c:v>
                </c:pt>
                <c:pt idx="2735">
                  <c:v>3.1608796296296295E-2</c:v>
                </c:pt>
                <c:pt idx="2736">
                  <c:v>3.1620370370370368E-2</c:v>
                </c:pt>
                <c:pt idx="2737">
                  <c:v>3.1631944444444442E-2</c:v>
                </c:pt>
                <c:pt idx="2738">
                  <c:v>3.1643518518518522E-2</c:v>
                </c:pt>
                <c:pt idx="2739">
                  <c:v>3.1655092592592596E-2</c:v>
                </c:pt>
                <c:pt idx="2740">
                  <c:v>3.1666666666666669E-2</c:v>
                </c:pt>
                <c:pt idx="2741">
                  <c:v>3.1678240740740743E-2</c:v>
                </c:pt>
                <c:pt idx="2742">
                  <c:v>3.1689814814814816E-2</c:v>
                </c:pt>
                <c:pt idx="2743">
                  <c:v>3.170138888888889E-2</c:v>
                </c:pt>
                <c:pt idx="2744">
                  <c:v>3.1712962962962964E-2</c:v>
                </c:pt>
                <c:pt idx="2745">
                  <c:v>3.172453703703703E-2</c:v>
                </c:pt>
                <c:pt idx="2746">
                  <c:v>3.1736111111111111E-2</c:v>
                </c:pt>
                <c:pt idx="2747">
                  <c:v>3.1747685185185184E-2</c:v>
                </c:pt>
                <c:pt idx="2748">
                  <c:v>3.1759259259259258E-2</c:v>
                </c:pt>
                <c:pt idx="2749">
                  <c:v>3.1770833333333331E-2</c:v>
                </c:pt>
                <c:pt idx="2750">
                  <c:v>3.1782407407407405E-2</c:v>
                </c:pt>
                <c:pt idx="2751">
                  <c:v>3.1793981481481479E-2</c:v>
                </c:pt>
                <c:pt idx="2752">
                  <c:v>3.1805555555555552E-2</c:v>
                </c:pt>
                <c:pt idx="2753">
                  <c:v>3.1817129629629633E-2</c:v>
                </c:pt>
                <c:pt idx="2754">
                  <c:v>3.1828703703703706E-2</c:v>
                </c:pt>
                <c:pt idx="2755">
                  <c:v>3.184027777777778E-2</c:v>
                </c:pt>
                <c:pt idx="2756">
                  <c:v>3.1851851851851853E-2</c:v>
                </c:pt>
                <c:pt idx="2757">
                  <c:v>3.1863425925925927E-2</c:v>
                </c:pt>
                <c:pt idx="2758">
                  <c:v>3.1875000000000001E-2</c:v>
                </c:pt>
                <c:pt idx="2759">
                  <c:v>3.1886574074074074E-2</c:v>
                </c:pt>
                <c:pt idx="2760">
                  <c:v>3.1898148148148148E-2</c:v>
                </c:pt>
                <c:pt idx="2761">
                  <c:v>3.1909722222222221E-2</c:v>
                </c:pt>
                <c:pt idx="2762">
                  <c:v>3.1921296296296302E-2</c:v>
                </c:pt>
                <c:pt idx="2763">
                  <c:v>3.1932870370370368E-2</c:v>
                </c:pt>
                <c:pt idx="2764">
                  <c:v>3.1944444444444449E-2</c:v>
                </c:pt>
                <c:pt idx="2765">
                  <c:v>3.1956018518518516E-2</c:v>
                </c:pt>
                <c:pt idx="2766">
                  <c:v>3.1967592592592589E-2</c:v>
                </c:pt>
                <c:pt idx="2767">
                  <c:v>3.1979166666666663E-2</c:v>
                </c:pt>
                <c:pt idx="2768">
                  <c:v>3.1990740740740743E-2</c:v>
                </c:pt>
                <c:pt idx="2769">
                  <c:v>3.2002314814814817E-2</c:v>
                </c:pt>
                <c:pt idx="2770">
                  <c:v>3.201388888888889E-2</c:v>
                </c:pt>
                <c:pt idx="2771">
                  <c:v>3.2025462962962964E-2</c:v>
                </c:pt>
                <c:pt idx="2772">
                  <c:v>3.2037037037037037E-2</c:v>
                </c:pt>
                <c:pt idx="2773">
                  <c:v>3.2048611111111111E-2</c:v>
                </c:pt>
                <c:pt idx="2774">
                  <c:v>3.2060185185185185E-2</c:v>
                </c:pt>
                <c:pt idx="2775">
                  <c:v>3.2071759259259258E-2</c:v>
                </c:pt>
                <c:pt idx="2776">
                  <c:v>3.2083333333333332E-2</c:v>
                </c:pt>
                <c:pt idx="2777">
                  <c:v>3.2094907407407412E-2</c:v>
                </c:pt>
                <c:pt idx="2778">
                  <c:v>3.2106481481481479E-2</c:v>
                </c:pt>
                <c:pt idx="2779">
                  <c:v>3.2118055555555559E-2</c:v>
                </c:pt>
                <c:pt idx="2780">
                  <c:v>3.2129629629629626E-2</c:v>
                </c:pt>
                <c:pt idx="2781">
                  <c:v>3.2141203703703707E-2</c:v>
                </c:pt>
                <c:pt idx="2782">
                  <c:v>3.2152777777777773E-2</c:v>
                </c:pt>
                <c:pt idx="2783">
                  <c:v>3.2164351851851854E-2</c:v>
                </c:pt>
                <c:pt idx="2784">
                  <c:v>3.2175925925925927E-2</c:v>
                </c:pt>
                <c:pt idx="2785">
                  <c:v>3.2187500000000001E-2</c:v>
                </c:pt>
                <c:pt idx="2786">
                  <c:v>3.2199074074074074E-2</c:v>
                </c:pt>
                <c:pt idx="2787">
                  <c:v>3.2210648148148148E-2</c:v>
                </c:pt>
                <c:pt idx="2788">
                  <c:v>3.2222222222222222E-2</c:v>
                </c:pt>
                <c:pt idx="2789">
                  <c:v>3.2233796296296295E-2</c:v>
                </c:pt>
                <c:pt idx="2790">
                  <c:v>3.2245370370370369E-2</c:v>
                </c:pt>
                <c:pt idx="2791">
                  <c:v>3.2256944444444442E-2</c:v>
                </c:pt>
                <c:pt idx="2792">
                  <c:v>3.2268518518518523E-2</c:v>
                </c:pt>
                <c:pt idx="2793">
                  <c:v>3.2280092592592589E-2</c:v>
                </c:pt>
                <c:pt idx="2794">
                  <c:v>3.229166666666667E-2</c:v>
                </c:pt>
                <c:pt idx="2795">
                  <c:v>3.2303240740740737E-2</c:v>
                </c:pt>
                <c:pt idx="2796">
                  <c:v>3.2314814814814817E-2</c:v>
                </c:pt>
                <c:pt idx="2797">
                  <c:v>3.2326388888888884E-2</c:v>
                </c:pt>
                <c:pt idx="2798">
                  <c:v>3.2337962962962964E-2</c:v>
                </c:pt>
                <c:pt idx="2799">
                  <c:v>3.2349537037037038E-2</c:v>
                </c:pt>
                <c:pt idx="2800">
                  <c:v>3.2361111111111111E-2</c:v>
                </c:pt>
                <c:pt idx="2801">
                  <c:v>3.2372685185185185E-2</c:v>
                </c:pt>
                <c:pt idx="2802">
                  <c:v>3.2384259259259258E-2</c:v>
                </c:pt>
                <c:pt idx="2803">
                  <c:v>3.2395833333333332E-2</c:v>
                </c:pt>
                <c:pt idx="2804">
                  <c:v>3.2407407407407406E-2</c:v>
                </c:pt>
                <c:pt idx="2805">
                  <c:v>3.2418981481481479E-2</c:v>
                </c:pt>
                <c:pt idx="2806">
                  <c:v>3.243055555555556E-2</c:v>
                </c:pt>
                <c:pt idx="2807">
                  <c:v>3.2442129629629633E-2</c:v>
                </c:pt>
                <c:pt idx="2808">
                  <c:v>3.24537037037037E-2</c:v>
                </c:pt>
                <c:pt idx="2809">
                  <c:v>3.246527777777778E-2</c:v>
                </c:pt>
                <c:pt idx="2810">
                  <c:v>3.2476851851851847E-2</c:v>
                </c:pt>
                <c:pt idx="2811">
                  <c:v>3.2488425925925928E-2</c:v>
                </c:pt>
                <c:pt idx="2812">
                  <c:v>3.2499999999999994E-2</c:v>
                </c:pt>
                <c:pt idx="2813">
                  <c:v>3.2511574074074075E-2</c:v>
                </c:pt>
                <c:pt idx="2814">
                  <c:v>3.2523148148148148E-2</c:v>
                </c:pt>
                <c:pt idx="2815">
                  <c:v>3.2534722222222222E-2</c:v>
                </c:pt>
                <c:pt idx="2816">
                  <c:v>3.2546296296296295E-2</c:v>
                </c:pt>
                <c:pt idx="2817">
                  <c:v>3.2557870370370369E-2</c:v>
                </c:pt>
                <c:pt idx="2818">
                  <c:v>3.2569444444444443E-2</c:v>
                </c:pt>
                <c:pt idx="2819">
                  <c:v>3.2581018518518516E-2</c:v>
                </c:pt>
                <c:pt idx="2820">
                  <c:v>3.259259259259259E-2</c:v>
                </c:pt>
                <c:pt idx="2821">
                  <c:v>3.260416666666667E-2</c:v>
                </c:pt>
                <c:pt idx="2822">
                  <c:v>3.2615740740740744E-2</c:v>
                </c:pt>
                <c:pt idx="2823">
                  <c:v>3.2627314814814817E-2</c:v>
                </c:pt>
                <c:pt idx="2824">
                  <c:v>3.2638888888888891E-2</c:v>
                </c:pt>
                <c:pt idx="2825">
                  <c:v>3.2650462962962964E-2</c:v>
                </c:pt>
                <c:pt idx="2826">
                  <c:v>3.2662037037037038E-2</c:v>
                </c:pt>
                <c:pt idx="2827">
                  <c:v>3.2673611111111105E-2</c:v>
                </c:pt>
                <c:pt idx="2828">
                  <c:v>3.2685185185185185E-2</c:v>
                </c:pt>
                <c:pt idx="2829">
                  <c:v>3.2696759259259259E-2</c:v>
                </c:pt>
                <c:pt idx="2830">
                  <c:v>3.2708333333333332E-2</c:v>
                </c:pt>
                <c:pt idx="2831">
                  <c:v>3.2719907407407406E-2</c:v>
                </c:pt>
                <c:pt idx="2832">
                  <c:v>3.2731481481481479E-2</c:v>
                </c:pt>
                <c:pt idx="2833">
                  <c:v>3.2743055555555553E-2</c:v>
                </c:pt>
                <c:pt idx="2834">
                  <c:v>3.2754629629629627E-2</c:v>
                </c:pt>
                <c:pt idx="2835">
                  <c:v>3.27662037037037E-2</c:v>
                </c:pt>
                <c:pt idx="2836">
                  <c:v>3.2777777777777781E-2</c:v>
                </c:pt>
                <c:pt idx="2837">
                  <c:v>3.2789351851851854E-2</c:v>
                </c:pt>
                <c:pt idx="2838">
                  <c:v>3.2800925925925928E-2</c:v>
                </c:pt>
                <c:pt idx="2839">
                  <c:v>3.2812500000000001E-2</c:v>
                </c:pt>
                <c:pt idx="2840">
                  <c:v>3.2824074074074075E-2</c:v>
                </c:pt>
                <c:pt idx="2841">
                  <c:v>3.2835648148148149E-2</c:v>
                </c:pt>
                <c:pt idx="2842">
                  <c:v>3.2847222222222222E-2</c:v>
                </c:pt>
                <c:pt idx="2843">
                  <c:v>3.2858796296296296E-2</c:v>
                </c:pt>
                <c:pt idx="2844">
                  <c:v>3.2870370370370376E-2</c:v>
                </c:pt>
                <c:pt idx="2845">
                  <c:v>3.2881944444444443E-2</c:v>
                </c:pt>
                <c:pt idx="2846">
                  <c:v>3.2893518518518523E-2</c:v>
                </c:pt>
                <c:pt idx="2847">
                  <c:v>3.290509259259259E-2</c:v>
                </c:pt>
                <c:pt idx="2848">
                  <c:v>3.2916666666666664E-2</c:v>
                </c:pt>
                <c:pt idx="2849">
                  <c:v>3.2928240740740737E-2</c:v>
                </c:pt>
                <c:pt idx="2850">
                  <c:v>3.2939814814814811E-2</c:v>
                </c:pt>
                <c:pt idx="2851">
                  <c:v>3.2951388888888891E-2</c:v>
                </c:pt>
                <c:pt idx="2852">
                  <c:v>3.2962962962962965E-2</c:v>
                </c:pt>
                <c:pt idx="2853">
                  <c:v>3.2974537037037038E-2</c:v>
                </c:pt>
                <c:pt idx="2854">
                  <c:v>3.2986111111111112E-2</c:v>
                </c:pt>
                <c:pt idx="2855">
                  <c:v>3.2997685185185185E-2</c:v>
                </c:pt>
                <c:pt idx="2856">
                  <c:v>3.3009259259259259E-2</c:v>
                </c:pt>
                <c:pt idx="2857">
                  <c:v>3.3020833333333333E-2</c:v>
                </c:pt>
                <c:pt idx="2858">
                  <c:v>3.3032407407407406E-2</c:v>
                </c:pt>
                <c:pt idx="2859">
                  <c:v>3.3043981481481487E-2</c:v>
                </c:pt>
                <c:pt idx="2860">
                  <c:v>3.3055555555555553E-2</c:v>
                </c:pt>
                <c:pt idx="2861">
                  <c:v>3.3067129629629634E-2</c:v>
                </c:pt>
                <c:pt idx="2862">
                  <c:v>3.30787037037037E-2</c:v>
                </c:pt>
                <c:pt idx="2863">
                  <c:v>3.3090277777777781E-2</c:v>
                </c:pt>
                <c:pt idx="2864">
                  <c:v>3.3101851851851848E-2</c:v>
                </c:pt>
                <c:pt idx="2865">
                  <c:v>3.3113425925925928E-2</c:v>
                </c:pt>
                <c:pt idx="2866">
                  <c:v>3.3125000000000002E-2</c:v>
                </c:pt>
                <c:pt idx="2867">
                  <c:v>3.3136574074074075E-2</c:v>
                </c:pt>
                <c:pt idx="2868">
                  <c:v>3.3148148148148149E-2</c:v>
                </c:pt>
                <c:pt idx="2869">
                  <c:v>3.3159722222222222E-2</c:v>
                </c:pt>
                <c:pt idx="2870">
                  <c:v>3.3171296296296296E-2</c:v>
                </c:pt>
                <c:pt idx="2871">
                  <c:v>3.318287037037037E-2</c:v>
                </c:pt>
                <c:pt idx="2872">
                  <c:v>3.3194444444444443E-2</c:v>
                </c:pt>
                <c:pt idx="2873">
                  <c:v>3.3206018518518517E-2</c:v>
                </c:pt>
                <c:pt idx="2874">
                  <c:v>3.3217592592592597E-2</c:v>
                </c:pt>
                <c:pt idx="2875">
                  <c:v>3.3229166666666664E-2</c:v>
                </c:pt>
                <c:pt idx="2876">
                  <c:v>3.3240740740740744E-2</c:v>
                </c:pt>
                <c:pt idx="2877">
                  <c:v>3.3252314814814811E-2</c:v>
                </c:pt>
                <c:pt idx="2878">
                  <c:v>3.3263888888888891E-2</c:v>
                </c:pt>
                <c:pt idx="2879">
                  <c:v>3.3275462962962958E-2</c:v>
                </c:pt>
                <c:pt idx="2880">
                  <c:v>3.3287037037037039E-2</c:v>
                </c:pt>
                <c:pt idx="2881">
                  <c:v>3.3298611111111112E-2</c:v>
                </c:pt>
                <c:pt idx="2882">
                  <c:v>3.3310185185185186E-2</c:v>
                </c:pt>
                <c:pt idx="2883">
                  <c:v>3.3321759259259259E-2</c:v>
                </c:pt>
                <c:pt idx="2884">
                  <c:v>3.3333333333333333E-2</c:v>
                </c:pt>
                <c:pt idx="2885">
                  <c:v>3.3344907407407406E-2</c:v>
                </c:pt>
                <c:pt idx="2886">
                  <c:v>3.335648148148148E-2</c:v>
                </c:pt>
                <c:pt idx="2887">
                  <c:v>3.3368055555555554E-2</c:v>
                </c:pt>
                <c:pt idx="2888">
                  <c:v>3.3379629629629634E-2</c:v>
                </c:pt>
                <c:pt idx="2889">
                  <c:v>3.3391203703703708E-2</c:v>
                </c:pt>
                <c:pt idx="2890">
                  <c:v>3.3402777777777774E-2</c:v>
                </c:pt>
                <c:pt idx="2891">
                  <c:v>3.3414351851851855E-2</c:v>
                </c:pt>
                <c:pt idx="2892">
                  <c:v>3.3425925925925921E-2</c:v>
                </c:pt>
                <c:pt idx="2893">
                  <c:v>3.3437500000000002E-2</c:v>
                </c:pt>
                <c:pt idx="2894">
                  <c:v>3.3449074074074069E-2</c:v>
                </c:pt>
                <c:pt idx="2895">
                  <c:v>3.3460648148148149E-2</c:v>
                </c:pt>
                <c:pt idx="2896">
                  <c:v>3.3472222222222223E-2</c:v>
                </c:pt>
                <c:pt idx="2897">
                  <c:v>3.3483796296296296E-2</c:v>
                </c:pt>
                <c:pt idx="2898">
                  <c:v>3.349537037037037E-2</c:v>
                </c:pt>
                <c:pt idx="2899">
                  <c:v>3.3506944444444443E-2</c:v>
                </c:pt>
                <c:pt idx="2900">
                  <c:v>3.3518518518518517E-2</c:v>
                </c:pt>
                <c:pt idx="2901">
                  <c:v>3.3530092592592591E-2</c:v>
                </c:pt>
                <c:pt idx="2902">
                  <c:v>3.3541666666666664E-2</c:v>
                </c:pt>
                <c:pt idx="2903">
                  <c:v>3.3553240740740745E-2</c:v>
                </c:pt>
                <c:pt idx="2904">
                  <c:v>3.3564814814814818E-2</c:v>
                </c:pt>
                <c:pt idx="2905">
                  <c:v>3.3576388888888892E-2</c:v>
                </c:pt>
                <c:pt idx="2906">
                  <c:v>3.3587962962962965E-2</c:v>
                </c:pt>
                <c:pt idx="2907">
                  <c:v>3.3599537037037039E-2</c:v>
                </c:pt>
                <c:pt idx="2908">
                  <c:v>3.3611111111111112E-2</c:v>
                </c:pt>
                <c:pt idx="2909">
                  <c:v>3.3622685185185179E-2</c:v>
                </c:pt>
                <c:pt idx="2910">
                  <c:v>3.363425925925926E-2</c:v>
                </c:pt>
                <c:pt idx="2911">
                  <c:v>3.3645833333333333E-2</c:v>
                </c:pt>
                <c:pt idx="2912">
                  <c:v>3.3657407407407407E-2</c:v>
                </c:pt>
                <c:pt idx="2913">
                  <c:v>3.366898148148148E-2</c:v>
                </c:pt>
                <c:pt idx="2914">
                  <c:v>3.3680555555555554E-2</c:v>
                </c:pt>
                <c:pt idx="2915">
                  <c:v>3.3692129629629627E-2</c:v>
                </c:pt>
                <c:pt idx="2916">
                  <c:v>3.3703703703703701E-2</c:v>
                </c:pt>
                <c:pt idx="2917">
                  <c:v>3.3715277777777775E-2</c:v>
                </c:pt>
                <c:pt idx="2918">
                  <c:v>3.3726851851851855E-2</c:v>
                </c:pt>
                <c:pt idx="2919">
                  <c:v>3.3738425925925929E-2</c:v>
                </c:pt>
                <c:pt idx="2920">
                  <c:v>3.3750000000000002E-2</c:v>
                </c:pt>
                <c:pt idx="2921">
                  <c:v>3.3761574074074076E-2</c:v>
                </c:pt>
                <c:pt idx="2922">
                  <c:v>3.3773148148148149E-2</c:v>
                </c:pt>
                <c:pt idx="2923">
                  <c:v>3.3784722222222223E-2</c:v>
                </c:pt>
                <c:pt idx="2924">
                  <c:v>3.3796296296296297E-2</c:v>
                </c:pt>
                <c:pt idx="2925">
                  <c:v>3.380787037037037E-2</c:v>
                </c:pt>
                <c:pt idx="2926">
                  <c:v>3.3819444444444451E-2</c:v>
                </c:pt>
                <c:pt idx="2927">
                  <c:v>3.3831018518518517E-2</c:v>
                </c:pt>
                <c:pt idx="2928">
                  <c:v>3.3842592592592598E-2</c:v>
                </c:pt>
                <c:pt idx="2929">
                  <c:v>3.3854166666666664E-2</c:v>
                </c:pt>
                <c:pt idx="2930">
                  <c:v>3.3865740740740738E-2</c:v>
                </c:pt>
                <c:pt idx="2931">
                  <c:v>3.3877314814814811E-2</c:v>
                </c:pt>
                <c:pt idx="2932">
                  <c:v>3.3888888888888885E-2</c:v>
                </c:pt>
                <c:pt idx="2933">
                  <c:v>3.3900462962962966E-2</c:v>
                </c:pt>
                <c:pt idx="2934">
                  <c:v>3.3912037037037039E-2</c:v>
                </c:pt>
                <c:pt idx="2935">
                  <c:v>3.3923611111111113E-2</c:v>
                </c:pt>
                <c:pt idx="2936">
                  <c:v>3.3935185185185186E-2</c:v>
                </c:pt>
                <c:pt idx="2937">
                  <c:v>3.394675925925926E-2</c:v>
                </c:pt>
                <c:pt idx="2938">
                  <c:v>3.3958333333333333E-2</c:v>
                </c:pt>
                <c:pt idx="2939">
                  <c:v>3.3969907407407407E-2</c:v>
                </c:pt>
                <c:pt idx="2940">
                  <c:v>3.3981481481481481E-2</c:v>
                </c:pt>
                <c:pt idx="2941">
                  <c:v>3.3993055555555561E-2</c:v>
                </c:pt>
                <c:pt idx="2942">
                  <c:v>3.4004629629629628E-2</c:v>
                </c:pt>
                <c:pt idx="2943">
                  <c:v>3.4016203703703708E-2</c:v>
                </c:pt>
                <c:pt idx="2944">
                  <c:v>3.4027777777777775E-2</c:v>
                </c:pt>
                <c:pt idx="2945">
                  <c:v>3.4039351851851855E-2</c:v>
                </c:pt>
                <c:pt idx="2946">
                  <c:v>3.4050925925925922E-2</c:v>
                </c:pt>
                <c:pt idx="2947">
                  <c:v>3.4062500000000002E-2</c:v>
                </c:pt>
                <c:pt idx="2948">
                  <c:v>3.4074074074074076E-2</c:v>
                </c:pt>
                <c:pt idx="2949">
                  <c:v>3.408564814814815E-2</c:v>
                </c:pt>
                <c:pt idx="2950">
                  <c:v>3.4097222222222223E-2</c:v>
                </c:pt>
                <c:pt idx="2951">
                  <c:v>3.4108796296296297E-2</c:v>
                </c:pt>
                <c:pt idx="2952">
                  <c:v>3.412037037037037E-2</c:v>
                </c:pt>
                <c:pt idx="2953">
                  <c:v>3.4131944444444444E-2</c:v>
                </c:pt>
                <c:pt idx="2954">
                  <c:v>3.4143518518518517E-2</c:v>
                </c:pt>
                <c:pt idx="2955">
                  <c:v>3.4155092592592591E-2</c:v>
                </c:pt>
                <c:pt idx="2956">
                  <c:v>3.4166666666666672E-2</c:v>
                </c:pt>
                <c:pt idx="2957">
                  <c:v>3.4178240740740738E-2</c:v>
                </c:pt>
                <c:pt idx="2958">
                  <c:v>3.4189814814814819E-2</c:v>
                </c:pt>
                <c:pt idx="2959">
                  <c:v>3.4201388888888885E-2</c:v>
                </c:pt>
                <c:pt idx="2960">
                  <c:v>3.4212962962962966E-2</c:v>
                </c:pt>
                <c:pt idx="2961">
                  <c:v>3.4224537037037032E-2</c:v>
                </c:pt>
                <c:pt idx="2962">
                  <c:v>3.4236111111111113E-2</c:v>
                </c:pt>
                <c:pt idx="2963">
                  <c:v>3.4247685185185187E-2</c:v>
                </c:pt>
                <c:pt idx="2964">
                  <c:v>3.425925925925926E-2</c:v>
                </c:pt>
                <c:pt idx="2965">
                  <c:v>3.4270833333333334E-2</c:v>
                </c:pt>
                <c:pt idx="2966">
                  <c:v>3.4282407407407407E-2</c:v>
                </c:pt>
                <c:pt idx="2967">
                  <c:v>3.4293981481481481E-2</c:v>
                </c:pt>
                <c:pt idx="2968">
                  <c:v>3.4305555555555554E-2</c:v>
                </c:pt>
                <c:pt idx="2969">
                  <c:v>3.4317129629629628E-2</c:v>
                </c:pt>
                <c:pt idx="2970">
                  <c:v>3.4328703703703702E-2</c:v>
                </c:pt>
                <c:pt idx="2971">
                  <c:v>3.4340277777777782E-2</c:v>
                </c:pt>
                <c:pt idx="2972">
                  <c:v>3.4351851851851849E-2</c:v>
                </c:pt>
                <c:pt idx="2973">
                  <c:v>3.4363425925925929E-2</c:v>
                </c:pt>
                <c:pt idx="2974">
                  <c:v>3.4374999999999996E-2</c:v>
                </c:pt>
                <c:pt idx="2975">
                  <c:v>3.4386574074074076E-2</c:v>
                </c:pt>
                <c:pt idx="2976">
                  <c:v>3.4398148148148143E-2</c:v>
                </c:pt>
                <c:pt idx="2977">
                  <c:v>3.4409722222222223E-2</c:v>
                </c:pt>
                <c:pt idx="2978">
                  <c:v>3.4421296296296297E-2</c:v>
                </c:pt>
                <c:pt idx="2979">
                  <c:v>3.4432870370370371E-2</c:v>
                </c:pt>
                <c:pt idx="2980">
                  <c:v>3.4444444444444444E-2</c:v>
                </c:pt>
                <c:pt idx="2981">
                  <c:v>3.4456018518518518E-2</c:v>
                </c:pt>
                <c:pt idx="2982">
                  <c:v>3.4467592592592591E-2</c:v>
                </c:pt>
                <c:pt idx="2983">
                  <c:v>3.4479166666666665E-2</c:v>
                </c:pt>
                <c:pt idx="2984">
                  <c:v>3.4490740740740738E-2</c:v>
                </c:pt>
                <c:pt idx="2985">
                  <c:v>3.4502314814814812E-2</c:v>
                </c:pt>
                <c:pt idx="2986">
                  <c:v>3.4513888888888893E-2</c:v>
                </c:pt>
                <c:pt idx="2987">
                  <c:v>3.4525462962962966E-2</c:v>
                </c:pt>
                <c:pt idx="2988">
                  <c:v>3.453703703703704E-2</c:v>
                </c:pt>
                <c:pt idx="2989">
                  <c:v>3.4548611111111113E-2</c:v>
                </c:pt>
                <c:pt idx="2990">
                  <c:v>3.4560185185185187E-2</c:v>
                </c:pt>
                <c:pt idx="2991">
                  <c:v>3.4571759259259253E-2</c:v>
                </c:pt>
                <c:pt idx="2992">
                  <c:v>3.4583333333333334E-2</c:v>
                </c:pt>
                <c:pt idx="2993">
                  <c:v>3.4594907407407408E-2</c:v>
                </c:pt>
                <c:pt idx="2994">
                  <c:v>3.4606481481481481E-2</c:v>
                </c:pt>
                <c:pt idx="2995">
                  <c:v>3.4618055555555555E-2</c:v>
                </c:pt>
                <c:pt idx="2996">
                  <c:v>3.4629629629629628E-2</c:v>
                </c:pt>
                <c:pt idx="2997">
                  <c:v>3.4641203703703702E-2</c:v>
                </c:pt>
                <c:pt idx="2998">
                  <c:v>3.4652777777777775E-2</c:v>
                </c:pt>
                <c:pt idx="2999">
                  <c:v>3.4664351851851849E-2</c:v>
                </c:pt>
                <c:pt idx="3000">
                  <c:v>3.4675925925925923E-2</c:v>
                </c:pt>
                <c:pt idx="3001">
                  <c:v>3.4687500000000003E-2</c:v>
                </c:pt>
                <c:pt idx="3002">
                  <c:v>3.4699074074074077E-2</c:v>
                </c:pt>
                <c:pt idx="3003">
                  <c:v>3.471064814814815E-2</c:v>
                </c:pt>
                <c:pt idx="3004">
                  <c:v>3.4722222222222224E-2</c:v>
                </c:pt>
                <c:pt idx="3005">
                  <c:v>3.4733796296296297E-2</c:v>
                </c:pt>
                <c:pt idx="3006">
                  <c:v>3.4745370370370371E-2</c:v>
                </c:pt>
                <c:pt idx="3007">
                  <c:v>3.4756944444444444E-2</c:v>
                </c:pt>
                <c:pt idx="3008">
                  <c:v>3.4768518518518525E-2</c:v>
                </c:pt>
                <c:pt idx="3009">
                  <c:v>3.4780092592592592E-2</c:v>
                </c:pt>
                <c:pt idx="3010">
                  <c:v>3.4791666666666672E-2</c:v>
                </c:pt>
                <c:pt idx="3011">
                  <c:v>3.4803240740740739E-2</c:v>
                </c:pt>
                <c:pt idx="3012">
                  <c:v>3.4814814814814812E-2</c:v>
                </c:pt>
                <c:pt idx="3013">
                  <c:v>3.4826388888888886E-2</c:v>
                </c:pt>
                <c:pt idx="3014">
                  <c:v>3.4837962962962959E-2</c:v>
                </c:pt>
                <c:pt idx="3015">
                  <c:v>3.4849537037037033E-2</c:v>
                </c:pt>
                <c:pt idx="3016">
                  <c:v>3.4861111111111114E-2</c:v>
                </c:pt>
                <c:pt idx="3017">
                  <c:v>3.4872685185185187E-2</c:v>
                </c:pt>
                <c:pt idx="3018">
                  <c:v>3.4884259259259261E-2</c:v>
                </c:pt>
                <c:pt idx="3019">
                  <c:v>3.4895833333333334E-2</c:v>
                </c:pt>
                <c:pt idx="3020">
                  <c:v>3.4907407407407408E-2</c:v>
                </c:pt>
                <c:pt idx="3021">
                  <c:v>3.4918981481481481E-2</c:v>
                </c:pt>
                <c:pt idx="3022">
                  <c:v>3.4930555555555555E-2</c:v>
                </c:pt>
                <c:pt idx="3023">
                  <c:v>3.4942129629629635E-2</c:v>
                </c:pt>
                <c:pt idx="3024">
                  <c:v>3.4953703703703702E-2</c:v>
                </c:pt>
                <c:pt idx="3025">
                  <c:v>3.4965277777777783E-2</c:v>
                </c:pt>
                <c:pt idx="3026">
                  <c:v>3.4976851851851849E-2</c:v>
                </c:pt>
                <c:pt idx="3027">
                  <c:v>3.498842592592593E-2</c:v>
                </c:pt>
                <c:pt idx="3028">
                  <c:v>3.4999999999999996E-2</c:v>
                </c:pt>
                <c:pt idx="3029">
                  <c:v>3.5011574074074077E-2</c:v>
                </c:pt>
                <c:pt idx="3030">
                  <c:v>3.5023148148148144E-2</c:v>
                </c:pt>
                <c:pt idx="3031">
                  <c:v>3.5034722222222224E-2</c:v>
                </c:pt>
                <c:pt idx="3032">
                  <c:v>3.5046296296296298E-2</c:v>
                </c:pt>
                <c:pt idx="3033">
                  <c:v>3.5057870370370371E-2</c:v>
                </c:pt>
                <c:pt idx="3034">
                  <c:v>3.5069444444444445E-2</c:v>
                </c:pt>
                <c:pt idx="3035">
                  <c:v>3.5081018518518518E-2</c:v>
                </c:pt>
                <c:pt idx="3036">
                  <c:v>3.5092592592592592E-2</c:v>
                </c:pt>
                <c:pt idx="3037">
                  <c:v>3.5104166666666665E-2</c:v>
                </c:pt>
                <c:pt idx="3038">
                  <c:v>3.5115740740740746E-2</c:v>
                </c:pt>
                <c:pt idx="3039">
                  <c:v>3.5127314814814813E-2</c:v>
                </c:pt>
                <c:pt idx="3040">
                  <c:v>3.5138888888888893E-2</c:v>
                </c:pt>
                <c:pt idx="3041">
                  <c:v>3.515046296296296E-2</c:v>
                </c:pt>
                <c:pt idx="3042">
                  <c:v>3.516203703703704E-2</c:v>
                </c:pt>
                <c:pt idx="3043">
                  <c:v>3.5173611111111107E-2</c:v>
                </c:pt>
                <c:pt idx="3044">
                  <c:v>3.5185185185185187E-2</c:v>
                </c:pt>
                <c:pt idx="3045">
                  <c:v>3.5196759259259254E-2</c:v>
                </c:pt>
                <c:pt idx="3046">
                  <c:v>3.5208333333333335E-2</c:v>
                </c:pt>
                <c:pt idx="3047">
                  <c:v>3.5219907407407408E-2</c:v>
                </c:pt>
                <c:pt idx="3048">
                  <c:v>3.5231481481481482E-2</c:v>
                </c:pt>
                <c:pt idx="3049">
                  <c:v>3.5243055555555555E-2</c:v>
                </c:pt>
                <c:pt idx="3050">
                  <c:v>3.5254629629629629E-2</c:v>
                </c:pt>
                <c:pt idx="3051">
                  <c:v>3.5266203703703702E-2</c:v>
                </c:pt>
                <c:pt idx="3052">
                  <c:v>3.5277777777777776E-2</c:v>
                </c:pt>
                <c:pt idx="3053">
                  <c:v>3.5289351851851856E-2</c:v>
                </c:pt>
                <c:pt idx="3054">
                  <c:v>3.5300925925925923E-2</c:v>
                </c:pt>
                <c:pt idx="3055">
                  <c:v>3.5312500000000004E-2</c:v>
                </c:pt>
                <c:pt idx="3056">
                  <c:v>3.532407407407407E-2</c:v>
                </c:pt>
                <c:pt idx="3057">
                  <c:v>3.5335648148148151E-2</c:v>
                </c:pt>
                <c:pt idx="3058">
                  <c:v>3.5347222222222217E-2</c:v>
                </c:pt>
                <c:pt idx="3059">
                  <c:v>3.5358796296296298E-2</c:v>
                </c:pt>
                <c:pt idx="3060">
                  <c:v>3.5370370370370365E-2</c:v>
                </c:pt>
                <c:pt idx="3061">
                  <c:v>3.5381944444444445E-2</c:v>
                </c:pt>
                <c:pt idx="3062">
                  <c:v>3.5393518518518519E-2</c:v>
                </c:pt>
                <c:pt idx="3063">
                  <c:v>3.5405092592592592E-2</c:v>
                </c:pt>
                <c:pt idx="3064">
                  <c:v>3.5416666666666666E-2</c:v>
                </c:pt>
                <c:pt idx="3065">
                  <c:v>3.5428240740740739E-2</c:v>
                </c:pt>
                <c:pt idx="3066">
                  <c:v>3.5439814814814813E-2</c:v>
                </c:pt>
                <c:pt idx="3067">
                  <c:v>3.5451388888888886E-2</c:v>
                </c:pt>
                <c:pt idx="3068">
                  <c:v>3.5462962962962967E-2</c:v>
                </c:pt>
                <c:pt idx="3069">
                  <c:v>3.5474537037037041E-2</c:v>
                </c:pt>
                <c:pt idx="3070">
                  <c:v>3.5486111111111114E-2</c:v>
                </c:pt>
                <c:pt idx="3071">
                  <c:v>3.5497685185185188E-2</c:v>
                </c:pt>
                <c:pt idx="3072">
                  <c:v>3.5509259259259261E-2</c:v>
                </c:pt>
                <c:pt idx="3073">
                  <c:v>3.5520833333333328E-2</c:v>
                </c:pt>
                <c:pt idx="3074">
                  <c:v>3.5532407407407408E-2</c:v>
                </c:pt>
                <c:pt idx="3075">
                  <c:v>3.5543981481481475E-2</c:v>
                </c:pt>
                <c:pt idx="3076">
                  <c:v>3.5555555555555556E-2</c:v>
                </c:pt>
                <c:pt idx="3077">
                  <c:v>3.5567129629629629E-2</c:v>
                </c:pt>
                <c:pt idx="3078">
                  <c:v>3.5578703703703703E-2</c:v>
                </c:pt>
                <c:pt idx="3079">
                  <c:v>3.5590277777777776E-2</c:v>
                </c:pt>
                <c:pt idx="3080">
                  <c:v>3.560185185185185E-2</c:v>
                </c:pt>
                <c:pt idx="3081">
                  <c:v>3.5613425925925923E-2</c:v>
                </c:pt>
                <c:pt idx="3082">
                  <c:v>3.5624999999999997E-2</c:v>
                </c:pt>
                <c:pt idx="3083">
                  <c:v>3.5636574074074077E-2</c:v>
                </c:pt>
                <c:pt idx="3084">
                  <c:v>3.5648148148148151E-2</c:v>
                </c:pt>
                <c:pt idx="3085">
                  <c:v>3.5659722222222225E-2</c:v>
                </c:pt>
                <c:pt idx="3086">
                  <c:v>3.5671296296296298E-2</c:v>
                </c:pt>
                <c:pt idx="3087">
                  <c:v>3.5682870370370372E-2</c:v>
                </c:pt>
                <c:pt idx="3088">
                  <c:v>3.5694444444444445E-2</c:v>
                </c:pt>
                <c:pt idx="3089">
                  <c:v>3.5706018518518519E-2</c:v>
                </c:pt>
                <c:pt idx="3090">
                  <c:v>3.5717592592592592E-2</c:v>
                </c:pt>
                <c:pt idx="3091">
                  <c:v>3.5729166666666666E-2</c:v>
                </c:pt>
                <c:pt idx="3092">
                  <c:v>3.5740740740740747E-2</c:v>
                </c:pt>
                <c:pt idx="3093">
                  <c:v>3.5752314814814813E-2</c:v>
                </c:pt>
                <c:pt idx="3094">
                  <c:v>3.5763888888888887E-2</c:v>
                </c:pt>
                <c:pt idx="3095">
                  <c:v>3.577546296296296E-2</c:v>
                </c:pt>
                <c:pt idx="3096">
                  <c:v>3.5787037037037034E-2</c:v>
                </c:pt>
                <c:pt idx="3097">
                  <c:v>3.5787037037037034E-2</c:v>
                </c:pt>
                <c:pt idx="3098">
                  <c:v>3.5798611111111107E-2</c:v>
                </c:pt>
                <c:pt idx="3099">
                  <c:v>3.5810185185185188E-2</c:v>
                </c:pt>
                <c:pt idx="3100">
                  <c:v>3.5821759259259262E-2</c:v>
                </c:pt>
                <c:pt idx="3101">
                  <c:v>3.5833333333333335E-2</c:v>
                </c:pt>
                <c:pt idx="3102">
                  <c:v>3.5844907407407409E-2</c:v>
                </c:pt>
                <c:pt idx="3103">
                  <c:v>3.5856481481481482E-2</c:v>
                </c:pt>
                <c:pt idx="3104">
                  <c:v>3.5868055555555556E-2</c:v>
                </c:pt>
                <c:pt idx="3105">
                  <c:v>3.5879629629629629E-2</c:v>
                </c:pt>
                <c:pt idx="3106">
                  <c:v>3.5891203703703703E-2</c:v>
                </c:pt>
                <c:pt idx="3107">
                  <c:v>3.5902777777777777E-2</c:v>
                </c:pt>
                <c:pt idx="3108">
                  <c:v>3.5914351851851857E-2</c:v>
                </c:pt>
                <c:pt idx="3109">
                  <c:v>3.5925925925925924E-2</c:v>
                </c:pt>
                <c:pt idx="3110">
                  <c:v>3.5937500000000004E-2</c:v>
                </c:pt>
                <c:pt idx="3111">
                  <c:v>3.5949074074074071E-2</c:v>
                </c:pt>
                <c:pt idx="3112">
                  <c:v>3.5960648148148151E-2</c:v>
                </c:pt>
                <c:pt idx="3113">
                  <c:v>3.5972222222222218E-2</c:v>
                </c:pt>
                <c:pt idx="3114">
                  <c:v>3.5983796296296298E-2</c:v>
                </c:pt>
                <c:pt idx="3115">
                  <c:v>3.5995370370370372E-2</c:v>
                </c:pt>
                <c:pt idx="3116">
                  <c:v>3.6006944444444446E-2</c:v>
                </c:pt>
                <c:pt idx="3117">
                  <c:v>3.6018518518518519E-2</c:v>
                </c:pt>
                <c:pt idx="3118">
                  <c:v>3.6030092592592593E-2</c:v>
                </c:pt>
                <c:pt idx="3119">
                  <c:v>3.6041666666666666E-2</c:v>
                </c:pt>
                <c:pt idx="3120">
                  <c:v>3.605324074074074E-2</c:v>
                </c:pt>
                <c:pt idx="3121">
                  <c:v>3.6064814814814813E-2</c:v>
                </c:pt>
                <c:pt idx="3122">
                  <c:v>3.6076388888888887E-2</c:v>
                </c:pt>
                <c:pt idx="3123">
                  <c:v>3.6087962962962968E-2</c:v>
                </c:pt>
                <c:pt idx="3124">
                  <c:v>3.6099537037037034E-2</c:v>
                </c:pt>
                <c:pt idx="3125">
                  <c:v>3.6111111111111115E-2</c:v>
                </c:pt>
                <c:pt idx="3126">
                  <c:v>3.6122685185185181E-2</c:v>
                </c:pt>
                <c:pt idx="3127">
                  <c:v>3.6134259259259262E-2</c:v>
                </c:pt>
                <c:pt idx="3128">
                  <c:v>3.6145833333333328E-2</c:v>
                </c:pt>
                <c:pt idx="3129">
                  <c:v>3.6157407407407409E-2</c:v>
                </c:pt>
                <c:pt idx="3130">
                  <c:v>3.6168981481481483E-2</c:v>
                </c:pt>
                <c:pt idx="3131">
                  <c:v>3.6180555555555556E-2</c:v>
                </c:pt>
                <c:pt idx="3132">
                  <c:v>3.619212962962963E-2</c:v>
                </c:pt>
                <c:pt idx="3133">
                  <c:v>3.6203703703703703E-2</c:v>
                </c:pt>
                <c:pt idx="3134">
                  <c:v>3.6215277777777777E-2</c:v>
                </c:pt>
                <c:pt idx="3135">
                  <c:v>3.622685185185185E-2</c:v>
                </c:pt>
                <c:pt idx="3136">
                  <c:v>3.6238425925925924E-2</c:v>
                </c:pt>
                <c:pt idx="3137">
                  <c:v>3.6249999999999998E-2</c:v>
                </c:pt>
                <c:pt idx="3138">
                  <c:v>3.6261574074074078E-2</c:v>
                </c:pt>
                <c:pt idx="3139">
                  <c:v>3.6273148148148145E-2</c:v>
                </c:pt>
                <c:pt idx="3140">
                  <c:v>3.6284722222222225E-2</c:v>
                </c:pt>
                <c:pt idx="3141">
                  <c:v>3.6296296296296292E-2</c:v>
                </c:pt>
                <c:pt idx="3142">
                  <c:v>3.6307870370370372E-2</c:v>
                </c:pt>
                <c:pt idx="3143">
                  <c:v>3.6319444444444439E-2</c:v>
                </c:pt>
                <c:pt idx="3144">
                  <c:v>3.6331018518518519E-2</c:v>
                </c:pt>
                <c:pt idx="3145">
                  <c:v>3.6342592592592593E-2</c:v>
                </c:pt>
                <c:pt idx="3146">
                  <c:v>3.6354166666666667E-2</c:v>
                </c:pt>
                <c:pt idx="3147">
                  <c:v>3.636574074074074E-2</c:v>
                </c:pt>
                <c:pt idx="3148">
                  <c:v>3.6377314814814814E-2</c:v>
                </c:pt>
                <c:pt idx="3149">
                  <c:v>3.6388888888888887E-2</c:v>
                </c:pt>
                <c:pt idx="3150">
                  <c:v>3.6400462962962961E-2</c:v>
                </c:pt>
                <c:pt idx="3151">
                  <c:v>3.6412037037037034E-2</c:v>
                </c:pt>
                <c:pt idx="3152">
                  <c:v>3.6423611111111115E-2</c:v>
                </c:pt>
                <c:pt idx="3153">
                  <c:v>3.6435185185185189E-2</c:v>
                </c:pt>
                <c:pt idx="3154">
                  <c:v>3.6446759259259262E-2</c:v>
                </c:pt>
                <c:pt idx="3155">
                  <c:v>3.6458333333333336E-2</c:v>
                </c:pt>
                <c:pt idx="3156">
                  <c:v>3.6469907407407402E-2</c:v>
                </c:pt>
                <c:pt idx="3157">
                  <c:v>3.6481481481481483E-2</c:v>
                </c:pt>
                <c:pt idx="3158">
                  <c:v>3.6493055555555549E-2</c:v>
                </c:pt>
                <c:pt idx="3159">
                  <c:v>3.650462962962963E-2</c:v>
                </c:pt>
                <c:pt idx="3160">
                  <c:v>3.6516203703703703E-2</c:v>
                </c:pt>
                <c:pt idx="3161">
                  <c:v>3.6527777777777777E-2</c:v>
                </c:pt>
                <c:pt idx="3162">
                  <c:v>3.6539351851851851E-2</c:v>
                </c:pt>
                <c:pt idx="3163">
                  <c:v>3.6550925925925924E-2</c:v>
                </c:pt>
                <c:pt idx="3164">
                  <c:v>3.6562499999999998E-2</c:v>
                </c:pt>
                <c:pt idx="3165">
                  <c:v>3.6574074074074071E-2</c:v>
                </c:pt>
                <c:pt idx="3166">
                  <c:v>3.6585648148148145E-2</c:v>
                </c:pt>
                <c:pt idx="3167">
                  <c:v>3.6597222222222225E-2</c:v>
                </c:pt>
                <c:pt idx="3168">
                  <c:v>3.6608796296296299E-2</c:v>
                </c:pt>
                <c:pt idx="3169">
                  <c:v>3.6620370370370373E-2</c:v>
                </c:pt>
                <c:pt idx="3170">
                  <c:v>3.6631944444444446E-2</c:v>
                </c:pt>
                <c:pt idx="3171">
                  <c:v>3.664351851851852E-2</c:v>
                </c:pt>
                <c:pt idx="3172">
                  <c:v>3.6655092592592593E-2</c:v>
                </c:pt>
                <c:pt idx="3173">
                  <c:v>3.6666666666666667E-2</c:v>
                </c:pt>
                <c:pt idx="3174">
                  <c:v>3.667824074074074E-2</c:v>
                </c:pt>
                <c:pt idx="3175">
                  <c:v>3.6689814814814821E-2</c:v>
                </c:pt>
                <c:pt idx="3176">
                  <c:v>3.6701388888888888E-2</c:v>
                </c:pt>
                <c:pt idx="3177">
                  <c:v>3.6712962962962961E-2</c:v>
                </c:pt>
                <c:pt idx="3178">
                  <c:v>3.6724537037037035E-2</c:v>
                </c:pt>
                <c:pt idx="3179">
                  <c:v>3.6736111111111108E-2</c:v>
                </c:pt>
                <c:pt idx="3180">
                  <c:v>3.6747685185185182E-2</c:v>
                </c:pt>
                <c:pt idx="3181">
                  <c:v>3.6759259259259255E-2</c:v>
                </c:pt>
                <c:pt idx="3182">
                  <c:v>3.6770833333333336E-2</c:v>
                </c:pt>
                <c:pt idx="3183">
                  <c:v>3.6782407407407409E-2</c:v>
                </c:pt>
                <c:pt idx="3184">
                  <c:v>3.6793981481481483E-2</c:v>
                </c:pt>
                <c:pt idx="3185">
                  <c:v>3.6805555555555557E-2</c:v>
                </c:pt>
                <c:pt idx="3186">
                  <c:v>3.681712962962963E-2</c:v>
                </c:pt>
                <c:pt idx="3187">
                  <c:v>3.6828703703703704E-2</c:v>
                </c:pt>
                <c:pt idx="3188">
                  <c:v>3.6840277777777777E-2</c:v>
                </c:pt>
                <c:pt idx="3189">
                  <c:v>3.6851851851851851E-2</c:v>
                </c:pt>
                <c:pt idx="3190">
                  <c:v>3.6863425925925931E-2</c:v>
                </c:pt>
                <c:pt idx="3191">
                  <c:v>3.6874999999999998E-2</c:v>
                </c:pt>
                <c:pt idx="3192">
                  <c:v>3.6886574074074079E-2</c:v>
                </c:pt>
                <c:pt idx="3193">
                  <c:v>3.6898148148148145E-2</c:v>
                </c:pt>
                <c:pt idx="3194">
                  <c:v>3.6909722222222226E-2</c:v>
                </c:pt>
                <c:pt idx="3195">
                  <c:v>3.6921296296296292E-2</c:v>
                </c:pt>
                <c:pt idx="3196">
                  <c:v>3.6932870370370366E-2</c:v>
                </c:pt>
                <c:pt idx="3197">
                  <c:v>3.6944444444444446E-2</c:v>
                </c:pt>
                <c:pt idx="3198">
                  <c:v>3.695601851851852E-2</c:v>
                </c:pt>
                <c:pt idx="3199">
                  <c:v>3.6967592592592594E-2</c:v>
                </c:pt>
                <c:pt idx="3200">
                  <c:v>3.6979166666666667E-2</c:v>
                </c:pt>
                <c:pt idx="3201">
                  <c:v>3.6990740740740741E-2</c:v>
                </c:pt>
                <c:pt idx="3202">
                  <c:v>3.7002314814814814E-2</c:v>
                </c:pt>
                <c:pt idx="3203">
                  <c:v>3.7013888888888888E-2</c:v>
                </c:pt>
                <c:pt idx="3204">
                  <c:v>3.7025462962962961E-2</c:v>
                </c:pt>
                <c:pt idx="3205">
                  <c:v>3.7037037037037042E-2</c:v>
                </c:pt>
                <c:pt idx="3206">
                  <c:v>3.7048611111111109E-2</c:v>
                </c:pt>
                <c:pt idx="3207">
                  <c:v>3.7060185185185189E-2</c:v>
                </c:pt>
                <c:pt idx="3208">
                  <c:v>3.7071759259259256E-2</c:v>
                </c:pt>
                <c:pt idx="3209">
                  <c:v>3.7083333333333336E-2</c:v>
                </c:pt>
                <c:pt idx="3210">
                  <c:v>3.7094907407407403E-2</c:v>
                </c:pt>
                <c:pt idx="3211">
                  <c:v>3.7106481481481483E-2</c:v>
                </c:pt>
                <c:pt idx="3212">
                  <c:v>3.7118055555555557E-2</c:v>
                </c:pt>
                <c:pt idx="3213">
                  <c:v>3.712962962962963E-2</c:v>
                </c:pt>
                <c:pt idx="3214">
                  <c:v>3.7141203703703704E-2</c:v>
                </c:pt>
                <c:pt idx="3215">
                  <c:v>3.7152777777777778E-2</c:v>
                </c:pt>
                <c:pt idx="3216">
                  <c:v>3.7164351851851851E-2</c:v>
                </c:pt>
                <c:pt idx="3217">
                  <c:v>3.7175925925925925E-2</c:v>
                </c:pt>
                <c:pt idx="3218">
                  <c:v>3.7187499999999998E-2</c:v>
                </c:pt>
                <c:pt idx="3219">
                  <c:v>3.7199074074074072E-2</c:v>
                </c:pt>
                <c:pt idx="3220">
                  <c:v>3.7210648148148152E-2</c:v>
                </c:pt>
                <c:pt idx="3221">
                  <c:v>3.7222222222222219E-2</c:v>
                </c:pt>
                <c:pt idx="3222">
                  <c:v>3.72337962962963E-2</c:v>
                </c:pt>
                <c:pt idx="3223">
                  <c:v>3.7245370370370366E-2</c:v>
                </c:pt>
                <c:pt idx="3224">
                  <c:v>3.7256944444444447E-2</c:v>
                </c:pt>
                <c:pt idx="3225">
                  <c:v>3.7268518518518513E-2</c:v>
                </c:pt>
                <c:pt idx="3226">
                  <c:v>3.7280092592592594E-2</c:v>
                </c:pt>
                <c:pt idx="3227">
                  <c:v>3.7291666666666667E-2</c:v>
                </c:pt>
                <c:pt idx="3228">
                  <c:v>3.7303240740740741E-2</c:v>
                </c:pt>
                <c:pt idx="3229">
                  <c:v>3.7314814814814815E-2</c:v>
                </c:pt>
                <c:pt idx="3230">
                  <c:v>3.7326388888888888E-2</c:v>
                </c:pt>
                <c:pt idx="3231">
                  <c:v>3.7337962962962962E-2</c:v>
                </c:pt>
                <c:pt idx="3232">
                  <c:v>3.7349537037037035E-2</c:v>
                </c:pt>
                <c:pt idx="3233">
                  <c:v>3.7361111111111109E-2</c:v>
                </c:pt>
                <c:pt idx="3234">
                  <c:v>3.7372685185185189E-2</c:v>
                </c:pt>
                <c:pt idx="3235">
                  <c:v>3.7384259259259263E-2</c:v>
                </c:pt>
                <c:pt idx="3236">
                  <c:v>3.7395833333333336E-2</c:v>
                </c:pt>
                <c:pt idx="3237">
                  <c:v>3.740740740740741E-2</c:v>
                </c:pt>
                <c:pt idx="3238">
                  <c:v>3.7418981481481477E-2</c:v>
                </c:pt>
                <c:pt idx="3239">
                  <c:v>3.7430555555555557E-2</c:v>
                </c:pt>
                <c:pt idx="3240">
                  <c:v>3.7442129629629624E-2</c:v>
                </c:pt>
                <c:pt idx="3241">
                  <c:v>3.7453703703703704E-2</c:v>
                </c:pt>
                <c:pt idx="3242">
                  <c:v>3.7465277777777778E-2</c:v>
                </c:pt>
                <c:pt idx="3243">
                  <c:v>3.7476851851851851E-2</c:v>
                </c:pt>
                <c:pt idx="3244">
                  <c:v>3.7488425925925925E-2</c:v>
                </c:pt>
                <c:pt idx="3245">
                  <c:v>3.7499999999999999E-2</c:v>
                </c:pt>
                <c:pt idx="3246">
                  <c:v>3.7511574074074072E-2</c:v>
                </c:pt>
                <c:pt idx="3247">
                  <c:v>3.7523148148148146E-2</c:v>
                </c:pt>
                <c:pt idx="3248">
                  <c:v>3.7534722222222219E-2</c:v>
                </c:pt>
                <c:pt idx="3249">
                  <c:v>3.75462962962963E-2</c:v>
                </c:pt>
                <c:pt idx="3250">
                  <c:v>3.7557870370370373E-2</c:v>
                </c:pt>
                <c:pt idx="3251">
                  <c:v>3.7569444444444447E-2</c:v>
                </c:pt>
                <c:pt idx="3252">
                  <c:v>3.7581018518518521E-2</c:v>
                </c:pt>
                <c:pt idx="3253">
                  <c:v>3.7592592592592594E-2</c:v>
                </c:pt>
                <c:pt idx="3254">
                  <c:v>3.7604166666666668E-2</c:v>
                </c:pt>
                <c:pt idx="3255">
                  <c:v>3.7615740740740741E-2</c:v>
                </c:pt>
                <c:pt idx="3256">
                  <c:v>3.7627314814814815E-2</c:v>
                </c:pt>
                <c:pt idx="3257">
                  <c:v>3.7638888888888895E-2</c:v>
                </c:pt>
                <c:pt idx="3258">
                  <c:v>3.7650462962962962E-2</c:v>
                </c:pt>
                <c:pt idx="3259">
                  <c:v>3.7662037037037036E-2</c:v>
                </c:pt>
                <c:pt idx="3260">
                  <c:v>3.7673611111111109E-2</c:v>
                </c:pt>
                <c:pt idx="3261">
                  <c:v>3.7685185185185183E-2</c:v>
                </c:pt>
                <c:pt idx="3262">
                  <c:v>3.7696759259259256E-2</c:v>
                </c:pt>
                <c:pt idx="3263">
                  <c:v>3.770833333333333E-2</c:v>
                </c:pt>
                <c:pt idx="3264">
                  <c:v>3.771990740740741E-2</c:v>
                </c:pt>
                <c:pt idx="3265">
                  <c:v>3.7731481481481484E-2</c:v>
                </c:pt>
                <c:pt idx="3266">
                  <c:v>3.7743055555555557E-2</c:v>
                </c:pt>
                <c:pt idx="3267">
                  <c:v>3.7754629629629631E-2</c:v>
                </c:pt>
                <c:pt idx="3268">
                  <c:v>3.7766203703703705E-2</c:v>
                </c:pt>
                <c:pt idx="3269">
                  <c:v>3.7777777777777778E-2</c:v>
                </c:pt>
                <c:pt idx="3270">
                  <c:v>3.7789351851851852E-2</c:v>
                </c:pt>
                <c:pt idx="3271">
                  <c:v>3.7800925925925925E-2</c:v>
                </c:pt>
                <c:pt idx="3272">
                  <c:v>3.7812500000000006E-2</c:v>
                </c:pt>
                <c:pt idx="3273">
                  <c:v>3.7824074074074072E-2</c:v>
                </c:pt>
                <c:pt idx="3274">
                  <c:v>3.7835648148148153E-2</c:v>
                </c:pt>
                <c:pt idx="3275">
                  <c:v>3.784722222222222E-2</c:v>
                </c:pt>
                <c:pt idx="3276">
                  <c:v>3.78587962962963E-2</c:v>
                </c:pt>
                <c:pt idx="3277">
                  <c:v>3.7870370370370367E-2</c:v>
                </c:pt>
                <c:pt idx="3278">
                  <c:v>3.788194444444444E-2</c:v>
                </c:pt>
                <c:pt idx="3279">
                  <c:v>3.7893518518518521E-2</c:v>
                </c:pt>
                <c:pt idx="3280">
                  <c:v>3.7905092592592594E-2</c:v>
                </c:pt>
                <c:pt idx="3281">
                  <c:v>3.7916666666666668E-2</c:v>
                </c:pt>
                <c:pt idx="3282">
                  <c:v>3.7928240740740742E-2</c:v>
                </c:pt>
                <c:pt idx="3283">
                  <c:v>3.7939814814814815E-2</c:v>
                </c:pt>
                <c:pt idx="3284">
                  <c:v>3.7951388888888889E-2</c:v>
                </c:pt>
                <c:pt idx="3285">
                  <c:v>3.7962962962962962E-2</c:v>
                </c:pt>
                <c:pt idx="3286">
                  <c:v>3.7974537037037036E-2</c:v>
                </c:pt>
                <c:pt idx="3287">
                  <c:v>3.7986111111111116E-2</c:v>
                </c:pt>
                <c:pt idx="3288">
                  <c:v>3.7997685185185183E-2</c:v>
                </c:pt>
                <c:pt idx="3289">
                  <c:v>3.8009259259259263E-2</c:v>
                </c:pt>
                <c:pt idx="3290">
                  <c:v>3.802083333333333E-2</c:v>
                </c:pt>
                <c:pt idx="3291">
                  <c:v>3.8032407407407411E-2</c:v>
                </c:pt>
                <c:pt idx="3292">
                  <c:v>3.8043981481481477E-2</c:v>
                </c:pt>
                <c:pt idx="3293">
                  <c:v>3.8055555555555558E-2</c:v>
                </c:pt>
                <c:pt idx="3294">
                  <c:v>3.8067129629629631E-2</c:v>
                </c:pt>
                <c:pt idx="3295">
                  <c:v>3.8078703703703705E-2</c:v>
                </c:pt>
                <c:pt idx="3296">
                  <c:v>3.8090277777777778E-2</c:v>
                </c:pt>
                <c:pt idx="3297">
                  <c:v>3.8101851851851852E-2</c:v>
                </c:pt>
                <c:pt idx="3298">
                  <c:v>3.8113425925925926E-2</c:v>
                </c:pt>
                <c:pt idx="3299">
                  <c:v>3.8124999999999999E-2</c:v>
                </c:pt>
                <c:pt idx="3300">
                  <c:v>3.8136574074074073E-2</c:v>
                </c:pt>
                <c:pt idx="3301">
                  <c:v>3.8148148148148146E-2</c:v>
                </c:pt>
                <c:pt idx="3302">
                  <c:v>3.8159722222222227E-2</c:v>
                </c:pt>
                <c:pt idx="3303">
                  <c:v>3.8171296296296293E-2</c:v>
                </c:pt>
                <c:pt idx="3304">
                  <c:v>3.8182870370370374E-2</c:v>
                </c:pt>
                <c:pt idx="3305">
                  <c:v>3.8194444444444441E-2</c:v>
                </c:pt>
                <c:pt idx="3306">
                  <c:v>3.8206018518518521E-2</c:v>
                </c:pt>
                <c:pt idx="3307">
                  <c:v>3.8217592592592588E-2</c:v>
                </c:pt>
                <c:pt idx="3308">
                  <c:v>3.8229166666666668E-2</c:v>
                </c:pt>
                <c:pt idx="3309">
                  <c:v>3.8240740740740742E-2</c:v>
                </c:pt>
                <c:pt idx="3310">
                  <c:v>3.8252314814814815E-2</c:v>
                </c:pt>
                <c:pt idx="3311">
                  <c:v>3.8263888888888889E-2</c:v>
                </c:pt>
                <c:pt idx="3312">
                  <c:v>3.8275462962962963E-2</c:v>
                </c:pt>
                <c:pt idx="3313">
                  <c:v>3.8287037037037036E-2</c:v>
                </c:pt>
                <c:pt idx="3314">
                  <c:v>3.829861111111111E-2</c:v>
                </c:pt>
                <c:pt idx="3315">
                  <c:v>3.8310185185185183E-2</c:v>
                </c:pt>
                <c:pt idx="3316">
                  <c:v>3.8321759259259257E-2</c:v>
                </c:pt>
                <c:pt idx="3317">
                  <c:v>3.8333333333333337E-2</c:v>
                </c:pt>
                <c:pt idx="3318">
                  <c:v>3.8344907407407411E-2</c:v>
                </c:pt>
                <c:pt idx="3319">
                  <c:v>3.8356481481481484E-2</c:v>
                </c:pt>
                <c:pt idx="3320">
                  <c:v>3.8368055555555551E-2</c:v>
                </c:pt>
                <c:pt idx="3321">
                  <c:v>3.8379629629629632E-2</c:v>
                </c:pt>
                <c:pt idx="3322">
                  <c:v>3.8391203703703698E-2</c:v>
                </c:pt>
                <c:pt idx="3323">
                  <c:v>3.8402777777777779E-2</c:v>
                </c:pt>
                <c:pt idx="3324">
                  <c:v>3.8414351851851852E-2</c:v>
                </c:pt>
                <c:pt idx="3325">
                  <c:v>3.8425925925925926E-2</c:v>
                </c:pt>
                <c:pt idx="3326">
                  <c:v>3.8437499999999999E-2</c:v>
                </c:pt>
                <c:pt idx="3327">
                  <c:v>3.8449074074074073E-2</c:v>
                </c:pt>
                <c:pt idx="3328">
                  <c:v>3.8460648148148147E-2</c:v>
                </c:pt>
                <c:pt idx="3329">
                  <c:v>3.847222222222222E-2</c:v>
                </c:pt>
                <c:pt idx="3330">
                  <c:v>3.8483796296296294E-2</c:v>
                </c:pt>
                <c:pt idx="3331">
                  <c:v>3.8495370370370367E-2</c:v>
                </c:pt>
                <c:pt idx="3332">
                  <c:v>3.8506944444444448E-2</c:v>
                </c:pt>
                <c:pt idx="3333">
                  <c:v>3.8518518518518521E-2</c:v>
                </c:pt>
                <c:pt idx="3334">
                  <c:v>3.8530092592592595E-2</c:v>
                </c:pt>
                <c:pt idx="3335">
                  <c:v>3.8541666666666669E-2</c:v>
                </c:pt>
                <c:pt idx="3336">
                  <c:v>3.8553240740740742E-2</c:v>
                </c:pt>
                <c:pt idx="3337">
                  <c:v>3.8564814814814816E-2</c:v>
                </c:pt>
                <c:pt idx="3338">
                  <c:v>3.8576388888888889E-2</c:v>
                </c:pt>
                <c:pt idx="3339">
                  <c:v>3.858796296296297E-2</c:v>
                </c:pt>
                <c:pt idx="3340">
                  <c:v>3.8599537037037036E-2</c:v>
                </c:pt>
                <c:pt idx="3341">
                  <c:v>3.861111111111111E-2</c:v>
                </c:pt>
                <c:pt idx="3342">
                  <c:v>3.8622685185185184E-2</c:v>
                </c:pt>
                <c:pt idx="3343">
                  <c:v>3.8634259259259257E-2</c:v>
                </c:pt>
                <c:pt idx="3344">
                  <c:v>3.8645833333333331E-2</c:v>
                </c:pt>
                <c:pt idx="3345">
                  <c:v>3.8657407407407404E-2</c:v>
                </c:pt>
                <c:pt idx="3346">
                  <c:v>3.8668981481481478E-2</c:v>
                </c:pt>
                <c:pt idx="3347">
                  <c:v>3.8680555555555558E-2</c:v>
                </c:pt>
                <c:pt idx="3348">
                  <c:v>3.8692129629629632E-2</c:v>
                </c:pt>
                <c:pt idx="3349">
                  <c:v>3.8703703703703705E-2</c:v>
                </c:pt>
                <c:pt idx="3350">
                  <c:v>3.8715277777777779E-2</c:v>
                </c:pt>
                <c:pt idx="3351">
                  <c:v>3.8726851851851853E-2</c:v>
                </c:pt>
                <c:pt idx="3352">
                  <c:v>3.8738425925925926E-2</c:v>
                </c:pt>
                <c:pt idx="3353">
                  <c:v>3.875E-2</c:v>
                </c:pt>
                <c:pt idx="3354">
                  <c:v>3.876157407407408E-2</c:v>
                </c:pt>
                <c:pt idx="3355">
                  <c:v>3.8773148148148147E-2</c:v>
                </c:pt>
                <c:pt idx="3356">
                  <c:v>3.8784722222222227E-2</c:v>
                </c:pt>
                <c:pt idx="3357">
                  <c:v>3.8796296296296294E-2</c:v>
                </c:pt>
                <c:pt idx="3358">
                  <c:v>3.8807870370370375E-2</c:v>
                </c:pt>
                <c:pt idx="3359">
                  <c:v>3.8819444444444441E-2</c:v>
                </c:pt>
                <c:pt idx="3360">
                  <c:v>3.8831018518518515E-2</c:v>
                </c:pt>
                <c:pt idx="3361">
                  <c:v>3.8842592592592588E-2</c:v>
                </c:pt>
                <c:pt idx="3362">
                  <c:v>3.8854166666666669E-2</c:v>
                </c:pt>
                <c:pt idx="3363">
                  <c:v>3.8865740740740742E-2</c:v>
                </c:pt>
                <c:pt idx="3364">
                  <c:v>3.8877314814814816E-2</c:v>
                </c:pt>
                <c:pt idx="3365">
                  <c:v>3.888888888888889E-2</c:v>
                </c:pt>
                <c:pt idx="3366">
                  <c:v>3.8900462962962963E-2</c:v>
                </c:pt>
                <c:pt idx="3367">
                  <c:v>3.8912037037037037E-2</c:v>
                </c:pt>
                <c:pt idx="3368">
                  <c:v>3.892361111111111E-2</c:v>
                </c:pt>
                <c:pt idx="3369">
                  <c:v>3.8935185185185191E-2</c:v>
                </c:pt>
                <c:pt idx="3370">
                  <c:v>3.8946759259259257E-2</c:v>
                </c:pt>
                <c:pt idx="3371">
                  <c:v>3.8958333333333338E-2</c:v>
                </c:pt>
                <c:pt idx="3372">
                  <c:v>3.8969907407407404E-2</c:v>
                </c:pt>
                <c:pt idx="3373">
                  <c:v>3.8981481481481485E-2</c:v>
                </c:pt>
                <c:pt idx="3374">
                  <c:v>3.8993055555555552E-2</c:v>
                </c:pt>
                <c:pt idx="3375">
                  <c:v>3.9004629629629632E-2</c:v>
                </c:pt>
                <c:pt idx="3376">
                  <c:v>3.9016203703703699E-2</c:v>
                </c:pt>
                <c:pt idx="3377">
                  <c:v>3.9027777777777779E-2</c:v>
                </c:pt>
                <c:pt idx="3378">
                  <c:v>3.9039351851851853E-2</c:v>
                </c:pt>
                <c:pt idx="3379">
                  <c:v>3.9050925925925926E-2</c:v>
                </c:pt>
                <c:pt idx="3380">
                  <c:v>3.90625E-2</c:v>
                </c:pt>
                <c:pt idx="3381">
                  <c:v>3.9074074074074074E-2</c:v>
                </c:pt>
                <c:pt idx="3382">
                  <c:v>3.9085648148148147E-2</c:v>
                </c:pt>
                <c:pt idx="3383">
                  <c:v>3.9097222222222221E-2</c:v>
                </c:pt>
                <c:pt idx="3384">
                  <c:v>3.9108796296296301E-2</c:v>
                </c:pt>
                <c:pt idx="3385">
                  <c:v>3.9120370370370368E-2</c:v>
                </c:pt>
                <c:pt idx="3386">
                  <c:v>3.9131944444444448E-2</c:v>
                </c:pt>
                <c:pt idx="3387">
                  <c:v>3.9143518518518515E-2</c:v>
                </c:pt>
                <c:pt idx="3388">
                  <c:v>3.9155092592592596E-2</c:v>
                </c:pt>
                <c:pt idx="3389">
                  <c:v>3.9166666666666662E-2</c:v>
                </c:pt>
                <c:pt idx="3390">
                  <c:v>3.9178240740740743E-2</c:v>
                </c:pt>
                <c:pt idx="3391">
                  <c:v>3.9189814814814809E-2</c:v>
                </c:pt>
                <c:pt idx="3392">
                  <c:v>3.920138888888889E-2</c:v>
                </c:pt>
                <c:pt idx="3393">
                  <c:v>3.9212962962962963E-2</c:v>
                </c:pt>
                <c:pt idx="3394">
                  <c:v>3.9224537037037037E-2</c:v>
                </c:pt>
                <c:pt idx="3395">
                  <c:v>3.923611111111111E-2</c:v>
                </c:pt>
                <c:pt idx="3396">
                  <c:v>3.9247685185185184E-2</c:v>
                </c:pt>
                <c:pt idx="3397">
                  <c:v>3.9259259259259258E-2</c:v>
                </c:pt>
                <c:pt idx="3398">
                  <c:v>3.9270833333333331E-2</c:v>
                </c:pt>
                <c:pt idx="3399">
                  <c:v>3.9282407407407412E-2</c:v>
                </c:pt>
                <c:pt idx="3400">
                  <c:v>3.9293981481481485E-2</c:v>
                </c:pt>
                <c:pt idx="3401">
                  <c:v>3.9305555555555559E-2</c:v>
                </c:pt>
                <c:pt idx="3402">
                  <c:v>3.9317129629629625E-2</c:v>
                </c:pt>
                <c:pt idx="3403">
                  <c:v>3.9328703703703706E-2</c:v>
                </c:pt>
                <c:pt idx="3404">
                  <c:v>3.9340277777777773E-2</c:v>
                </c:pt>
                <c:pt idx="3405">
                  <c:v>3.9351851851851853E-2</c:v>
                </c:pt>
                <c:pt idx="3406">
                  <c:v>3.936342592592592E-2</c:v>
                </c:pt>
                <c:pt idx="3407">
                  <c:v>3.9375E-2</c:v>
                </c:pt>
                <c:pt idx="3408">
                  <c:v>3.9386574074074074E-2</c:v>
                </c:pt>
                <c:pt idx="3409">
                  <c:v>3.9398148148148147E-2</c:v>
                </c:pt>
                <c:pt idx="3410">
                  <c:v>3.9409722222222221E-2</c:v>
                </c:pt>
                <c:pt idx="3411">
                  <c:v>3.9421296296296295E-2</c:v>
                </c:pt>
                <c:pt idx="3412">
                  <c:v>3.9432870370370368E-2</c:v>
                </c:pt>
                <c:pt idx="3413">
                  <c:v>3.9444444444444442E-2</c:v>
                </c:pt>
                <c:pt idx="3414">
                  <c:v>3.9456018518518522E-2</c:v>
                </c:pt>
                <c:pt idx="3415">
                  <c:v>3.9467592592592596E-2</c:v>
                </c:pt>
                <c:pt idx="3416">
                  <c:v>3.9479166666666669E-2</c:v>
                </c:pt>
                <c:pt idx="3417">
                  <c:v>3.9490740740740743E-2</c:v>
                </c:pt>
                <c:pt idx="3418">
                  <c:v>3.9502314814814816E-2</c:v>
                </c:pt>
                <c:pt idx="3419">
                  <c:v>3.951388888888889E-2</c:v>
                </c:pt>
                <c:pt idx="3420">
                  <c:v>3.9525462962962964E-2</c:v>
                </c:pt>
                <c:pt idx="3421">
                  <c:v>3.953703703703703E-2</c:v>
                </c:pt>
                <c:pt idx="3422">
                  <c:v>3.9548611111111111E-2</c:v>
                </c:pt>
                <c:pt idx="3423">
                  <c:v>3.9560185185185184E-2</c:v>
                </c:pt>
                <c:pt idx="3424">
                  <c:v>3.9571759259259258E-2</c:v>
                </c:pt>
                <c:pt idx="3425">
                  <c:v>3.9583333333333331E-2</c:v>
                </c:pt>
                <c:pt idx="3426">
                  <c:v>3.9594907407407405E-2</c:v>
                </c:pt>
                <c:pt idx="3427">
                  <c:v>3.9606481481481479E-2</c:v>
                </c:pt>
                <c:pt idx="3428">
                  <c:v>3.9618055555555552E-2</c:v>
                </c:pt>
                <c:pt idx="3429">
                  <c:v>3.9629629629629633E-2</c:v>
                </c:pt>
                <c:pt idx="3430">
                  <c:v>3.9641203703703706E-2</c:v>
                </c:pt>
                <c:pt idx="3431">
                  <c:v>3.965277777777778E-2</c:v>
                </c:pt>
                <c:pt idx="3432">
                  <c:v>3.9664351851851853E-2</c:v>
                </c:pt>
                <c:pt idx="3433">
                  <c:v>3.9675925925925927E-2</c:v>
                </c:pt>
                <c:pt idx="3434">
                  <c:v>3.9687500000000001E-2</c:v>
                </c:pt>
                <c:pt idx="3435">
                  <c:v>3.9699074074074074E-2</c:v>
                </c:pt>
                <c:pt idx="3436">
                  <c:v>3.9710648148148148E-2</c:v>
                </c:pt>
                <c:pt idx="3437">
                  <c:v>3.9722222222222221E-2</c:v>
                </c:pt>
                <c:pt idx="3438">
                  <c:v>3.9733796296296302E-2</c:v>
                </c:pt>
                <c:pt idx="3439">
                  <c:v>3.9745370370370368E-2</c:v>
                </c:pt>
                <c:pt idx="3440">
                  <c:v>3.9756944444444449E-2</c:v>
                </c:pt>
                <c:pt idx="3441">
                  <c:v>3.9768518518518516E-2</c:v>
                </c:pt>
                <c:pt idx="3442">
                  <c:v>3.9780092592592589E-2</c:v>
                </c:pt>
                <c:pt idx="3443">
                  <c:v>3.9791666666666663E-2</c:v>
                </c:pt>
                <c:pt idx="3444">
                  <c:v>3.9803240740740743E-2</c:v>
                </c:pt>
                <c:pt idx="3445">
                  <c:v>3.9814814814814817E-2</c:v>
                </c:pt>
                <c:pt idx="3446">
                  <c:v>3.982638888888889E-2</c:v>
                </c:pt>
                <c:pt idx="3447">
                  <c:v>3.9837962962962964E-2</c:v>
                </c:pt>
                <c:pt idx="3448">
                  <c:v>3.9849537037037037E-2</c:v>
                </c:pt>
                <c:pt idx="3449">
                  <c:v>3.9861111111111111E-2</c:v>
                </c:pt>
                <c:pt idx="3450">
                  <c:v>3.9872685185185185E-2</c:v>
                </c:pt>
                <c:pt idx="3451">
                  <c:v>3.9884259259259258E-2</c:v>
                </c:pt>
                <c:pt idx="3452">
                  <c:v>3.9895833333333332E-2</c:v>
                </c:pt>
                <c:pt idx="3453">
                  <c:v>3.9907407407407412E-2</c:v>
                </c:pt>
                <c:pt idx="3454">
                  <c:v>3.9918981481481479E-2</c:v>
                </c:pt>
                <c:pt idx="3455">
                  <c:v>3.9930555555555559E-2</c:v>
                </c:pt>
                <c:pt idx="3456">
                  <c:v>3.9942129629629626E-2</c:v>
                </c:pt>
                <c:pt idx="3457">
                  <c:v>3.9953703703703707E-2</c:v>
                </c:pt>
                <c:pt idx="3458">
                  <c:v>3.9965277777777773E-2</c:v>
                </c:pt>
                <c:pt idx="3459">
                  <c:v>3.9976851851851854E-2</c:v>
                </c:pt>
                <c:pt idx="3460">
                  <c:v>3.9988425925925927E-2</c:v>
                </c:pt>
                <c:pt idx="3461">
                  <c:v>0.04</c:v>
                </c:pt>
                <c:pt idx="3462">
                  <c:v>4.0011574074074074E-2</c:v>
                </c:pt>
                <c:pt idx="3463">
                  <c:v>4.0023148148148148E-2</c:v>
                </c:pt>
                <c:pt idx="3464">
                  <c:v>4.0034722222222222E-2</c:v>
                </c:pt>
                <c:pt idx="3465">
                  <c:v>4.0046296296296295E-2</c:v>
                </c:pt>
                <c:pt idx="3466">
                  <c:v>4.0057870370370369E-2</c:v>
                </c:pt>
                <c:pt idx="3467">
                  <c:v>4.0069444444444442E-2</c:v>
                </c:pt>
                <c:pt idx="3468">
                  <c:v>4.0081018518518523E-2</c:v>
                </c:pt>
                <c:pt idx="3469">
                  <c:v>4.0092592592592589E-2</c:v>
                </c:pt>
                <c:pt idx="3470">
                  <c:v>4.010416666666667E-2</c:v>
                </c:pt>
                <c:pt idx="3471">
                  <c:v>4.0115740740740737E-2</c:v>
                </c:pt>
                <c:pt idx="3472">
                  <c:v>4.0127314814814817E-2</c:v>
                </c:pt>
                <c:pt idx="3473">
                  <c:v>4.0138888888888884E-2</c:v>
                </c:pt>
                <c:pt idx="3474">
                  <c:v>4.0150462962962964E-2</c:v>
                </c:pt>
                <c:pt idx="3475">
                  <c:v>4.0162037037037038E-2</c:v>
                </c:pt>
                <c:pt idx="3476">
                  <c:v>4.0173611111111111E-2</c:v>
                </c:pt>
                <c:pt idx="3477">
                  <c:v>4.0185185185185185E-2</c:v>
                </c:pt>
                <c:pt idx="3478">
                  <c:v>4.0196759259259258E-2</c:v>
                </c:pt>
                <c:pt idx="3479">
                  <c:v>4.0208333333333332E-2</c:v>
                </c:pt>
                <c:pt idx="3480">
                  <c:v>4.0219907407407406E-2</c:v>
                </c:pt>
                <c:pt idx="3481">
                  <c:v>4.0231481481481479E-2</c:v>
                </c:pt>
                <c:pt idx="3482">
                  <c:v>4.024305555555556E-2</c:v>
                </c:pt>
                <c:pt idx="3483">
                  <c:v>4.0254629629629633E-2</c:v>
                </c:pt>
                <c:pt idx="3484">
                  <c:v>4.02662037037037E-2</c:v>
                </c:pt>
                <c:pt idx="3485">
                  <c:v>4.027777777777778E-2</c:v>
                </c:pt>
                <c:pt idx="3486">
                  <c:v>4.0289351851851847E-2</c:v>
                </c:pt>
                <c:pt idx="3487">
                  <c:v>4.0300925925925928E-2</c:v>
                </c:pt>
                <c:pt idx="3488">
                  <c:v>4.0312499999999994E-2</c:v>
                </c:pt>
                <c:pt idx="3489">
                  <c:v>4.0324074074074075E-2</c:v>
                </c:pt>
                <c:pt idx="3490">
                  <c:v>4.0335648148148148E-2</c:v>
                </c:pt>
                <c:pt idx="3491">
                  <c:v>4.0347222222222222E-2</c:v>
                </c:pt>
                <c:pt idx="3492">
                  <c:v>4.0358796296296295E-2</c:v>
                </c:pt>
                <c:pt idx="3493">
                  <c:v>4.0370370370370369E-2</c:v>
                </c:pt>
                <c:pt idx="3494">
                  <c:v>4.0381944444444443E-2</c:v>
                </c:pt>
                <c:pt idx="3495">
                  <c:v>4.0393518518518516E-2</c:v>
                </c:pt>
                <c:pt idx="3496">
                  <c:v>4.040509259259259E-2</c:v>
                </c:pt>
                <c:pt idx="3497">
                  <c:v>4.041666666666667E-2</c:v>
                </c:pt>
                <c:pt idx="3498">
                  <c:v>4.0428240740740744E-2</c:v>
                </c:pt>
                <c:pt idx="3499">
                  <c:v>4.0439814814814817E-2</c:v>
                </c:pt>
                <c:pt idx="3500">
                  <c:v>4.0451388888888891E-2</c:v>
                </c:pt>
                <c:pt idx="3501">
                  <c:v>4.0462962962962964E-2</c:v>
                </c:pt>
                <c:pt idx="3502">
                  <c:v>4.0474537037037038E-2</c:v>
                </c:pt>
                <c:pt idx="3503">
                  <c:v>4.0486111111111105E-2</c:v>
                </c:pt>
                <c:pt idx="3504">
                  <c:v>4.0497685185185185E-2</c:v>
                </c:pt>
                <c:pt idx="3505">
                  <c:v>4.0509259259259259E-2</c:v>
                </c:pt>
                <c:pt idx="3506">
                  <c:v>4.0520833333333332E-2</c:v>
                </c:pt>
                <c:pt idx="3507">
                  <c:v>4.0532407407407406E-2</c:v>
                </c:pt>
                <c:pt idx="3508">
                  <c:v>4.0543981481481479E-2</c:v>
                </c:pt>
                <c:pt idx="3509">
                  <c:v>4.0555555555555553E-2</c:v>
                </c:pt>
                <c:pt idx="3510">
                  <c:v>4.0567129629629627E-2</c:v>
                </c:pt>
                <c:pt idx="3511">
                  <c:v>4.05787037037037E-2</c:v>
                </c:pt>
                <c:pt idx="3512">
                  <c:v>4.0590277777777781E-2</c:v>
                </c:pt>
                <c:pt idx="3513">
                  <c:v>4.0601851851851854E-2</c:v>
                </c:pt>
                <c:pt idx="3514">
                  <c:v>4.0613425925925928E-2</c:v>
                </c:pt>
                <c:pt idx="3515">
                  <c:v>4.0625000000000001E-2</c:v>
                </c:pt>
                <c:pt idx="3516">
                  <c:v>4.0636574074074075E-2</c:v>
                </c:pt>
                <c:pt idx="3517">
                  <c:v>4.0648148148148149E-2</c:v>
                </c:pt>
                <c:pt idx="3518">
                  <c:v>4.0659722222222222E-2</c:v>
                </c:pt>
                <c:pt idx="3519">
                  <c:v>4.0671296296296296E-2</c:v>
                </c:pt>
                <c:pt idx="3520">
                  <c:v>4.0682870370370376E-2</c:v>
                </c:pt>
                <c:pt idx="3521">
                  <c:v>4.0694444444444443E-2</c:v>
                </c:pt>
                <c:pt idx="3522">
                  <c:v>4.0706018518518523E-2</c:v>
                </c:pt>
                <c:pt idx="3523">
                  <c:v>4.071759259259259E-2</c:v>
                </c:pt>
                <c:pt idx="3524">
                  <c:v>4.0729166666666664E-2</c:v>
                </c:pt>
                <c:pt idx="3525">
                  <c:v>4.0740740740740737E-2</c:v>
                </c:pt>
                <c:pt idx="3526">
                  <c:v>4.0752314814814811E-2</c:v>
                </c:pt>
                <c:pt idx="3527">
                  <c:v>4.0763888888888891E-2</c:v>
                </c:pt>
                <c:pt idx="3528">
                  <c:v>4.0775462962962965E-2</c:v>
                </c:pt>
                <c:pt idx="3529">
                  <c:v>4.0787037037037038E-2</c:v>
                </c:pt>
                <c:pt idx="3530">
                  <c:v>4.0798611111111112E-2</c:v>
                </c:pt>
                <c:pt idx="3531">
                  <c:v>4.0810185185185185E-2</c:v>
                </c:pt>
                <c:pt idx="3532">
                  <c:v>4.0821759259259259E-2</c:v>
                </c:pt>
                <c:pt idx="3533">
                  <c:v>4.0833333333333333E-2</c:v>
                </c:pt>
                <c:pt idx="3534">
                  <c:v>4.0844907407407406E-2</c:v>
                </c:pt>
                <c:pt idx="3535">
                  <c:v>4.0856481481481487E-2</c:v>
                </c:pt>
                <c:pt idx="3536">
                  <c:v>4.0868055555555553E-2</c:v>
                </c:pt>
                <c:pt idx="3537">
                  <c:v>4.0879629629629634E-2</c:v>
                </c:pt>
                <c:pt idx="3538">
                  <c:v>4.08912037037037E-2</c:v>
                </c:pt>
                <c:pt idx="3539">
                  <c:v>4.0902777777777781E-2</c:v>
                </c:pt>
                <c:pt idx="3540">
                  <c:v>4.0914351851851848E-2</c:v>
                </c:pt>
                <c:pt idx="3541">
                  <c:v>4.0925925925925928E-2</c:v>
                </c:pt>
                <c:pt idx="3542">
                  <c:v>4.0937500000000002E-2</c:v>
                </c:pt>
                <c:pt idx="3543">
                  <c:v>4.0949074074074075E-2</c:v>
                </c:pt>
                <c:pt idx="3544">
                  <c:v>4.0960648148148149E-2</c:v>
                </c:pt>
                <c:pt idx="3545">
                  <c:v>4.0972222222222222E-2</c:v>
                </c:pt>
                <c:pt idx="3546">
                  <c:v>4.0983796296296296E-2</c:v>
                </c:pt>
                <c:pt idx="3547">
                  <c:v>4.099537037037037E-2</c:v>
                </c:pt>
                <c:pt idx="3548">
                  <c:v>4.1006944444444443E-2</c:v>
                </c:pt>
                <c:pt idx="3549">
                  <c:v>4.1018518518518517E-2</c:v>
                </c:pt>
                <c:pt idx="3550">
                  <c:v>4.1030092592592597E-2</c:v>
                </c:pt>
                <c:pt idx="3551">
                  <c:v>4.1041666666666664E-2</c:v>
                </c:pt>
                <c:pt idx="3552">
                  <c:v>4.1053240740740744E-2</c:v>
                </c:pt>
                <c:pt idx="3553">
                  <c:v>4.1064814814814811E-2</c:v>
                </c:pt>
                <c:pt idx="3554">
                  <c:v>4.1076388888888891E-2</c:v>
                </c:pt>
                <c:pt idx="3555">
                  <c:v>4.1087962962962958E-2</c:v>
                </c:pt>
                <c:pt idx="3556">
                  <c:v>4.1099537037037039E-2</c:v>
                </c:pt>
                <c:pt idx="3557">
                  <c:v>4.1111111111111112E-2</c:v>
                </c:pt>
                <c:pt idx="3558">
                  <c:v>4.1122685185185186E-2</c:v>
                </c:pt>
                <c:pt idx="3559">
                  <c:v>4.1134259259259259E-2</c:v>
                </c:pt>
                <c:pt idx="3560">
                  <c:v>4.1145833333333333E-2</c:v>
                </c:pt>
                <c:pt idx="3561">
                  <c:v>4.1157407407407406E-2</c:v>
                </c:pt>
                <c:pt idx="3562">
                  <c:v>4.116898148148148E-2</c:v>
                </c:pt>
                <c:pt idx="3563">
                  <c:v>4.1180555555555554E-2</c:v>
                </c:pt>
                <c:pt idx="3564">
                  <c:v>4.1192129629629634E-2</c:v>
                </c:pt>
                <c:pt idx="3565">
                  <c:v>4.1203703703703708E-2</c:v>
                </c:pt>
                <c:pt idx="3566">
                  <c:v>4.1215277777777774E-2</c:v>
                </c:pt>
                <c:pt idx="3567">
                  <c:v>4.1226851851851855E-2</c:v>
                </c:pt>
                <c:pt idx="3568">
                  <c:v>4.1238425925925921E-2</c:v>
                </c:pt>
                <c:pt idx="3569">
                  <c:v>4.1250000000000002E-2</c:v>
                </c:pt>
                <c:pt idx="3570">
                  <c:v>4.1261574074074069E-2</c:v>
                </c:pt>
                <c:pt idx="3571">
                  <c:v>4.1273148148148149E-2</c:v>
                </c:pt>
                <c:pt idx="3572">
                  <c:v>4.1284722222222223E-2</c:v>
                </c:pt>
                <c:pt idx="3573">
                  <c:v>4.1296296296296296E-2</c:v>
                </c:pt>
                <c:pt idx="3574">
                  <c:v>4.130787037037037E-2</c:v>
                </c:pt>
                <c:pt idx="3575">
                  <c:v>4.1319444444444443E-2</c:v>
                </c:pt>
                <c:pt idx="3576">
                  <c:v>4.1331018518518517E-2</c:v>
                </c:pt>
                <c:pt idx="3577">
                  <c:v>4.1342592592592591E-2</c:v>
                </c:pt>
                <c:pt idx="3578">
                  <c:v>4.1354166666666664E-2</c:v>
                </c:pt>
                <c:pt idx="3579">
                  <c:v>4.1365740740740745E-2</c:v>
                </c:pt>
                <c:pt idx="3580">
                  <c:v>4.1377314814814818E-2</c:v>
                </c:pt>
                <c:pt idx="3581">
                  <c:v>4.1388888888888892E-2</c:v>
                </c:pt>
                <c:pt idx="3582">
                  <c:v>4.1400462962962965E-2</c:v>
                </c:pt>
                <c:pt idx="3583">
                  <c:v>4.1412037037037039E-2</c:v>
                </c:pt>
                <c:pt idx="3584">
                  <c:v>4.1423611111111112E-2</c:v>
                </c:pt>
                <c:pt idx="3585">
                  <c:v>4.1435185185185179E-2</c:v>
                </c:pt>
                <c:pt idx="3586">
                  <c:v>4.144675925925926E-2</c:v>
                </c:pt>
                <c:pt idx="3587">
                  <c:v>4.1458333333333333E-2</c:v>
                </c:pt>
                <c:pt idx="3588">
                  <c:v>4.1469907407407407E-2</c:v>
                </c:pt>
                <c:pt idx="3589">
                  <c:v>4.148148148148148E-2</c:v>
                </c:pt>
                <c:pt idx="3590">
                  <c:v>4.1493055555555554E-2</c:v>
                </c:pt>
                <c:pt idx="3591">
                  <c:v>4.1504629629629627E-2</c:v>
                </c:pt>
                <c:pt idx="3592">
                  <c:v>4.1516203703703701E-2</c:v>
                </c:pt>
                <c:pt idx="3593">
                  <c:v>4.1527777777777775E-2</c:v>
                </c:pt>
                <c:pt idx="3594">
                  <c:v>4.1539351851851855E-2</c:v>
                </c:pt>
                <c:pt idx="3595">
                  <c:v>4.1550925925925929E-2</c:v>
                </c:pt>
                <c:pt idx="3596">
                  <c:v>4.1562500000000002E-2</c:v>
                </c:pt>
                <c:pt idx="3597">
                  <c:v>4.1574074074074076E-2</c:v>
                </c:pt>
                <c:pt idx="3598">
                  <c:v>4.1585648148148149E-2</c:v>
                </c:pt>
                <c:pt idx="3599">
                  <c:v>4.1597222222222223E-2</c:v>
                </c:pt>
                <c:pt idx="3600">
                  <c:v>4.1608796296296297E-2</c:v>
                </c:pt>
                <c:pt idx="3601">
                  <c:v>4.162037037037037E-2</c:v>
                </c:pt>
                <c:pt idx="3602">
                  <c:v>4.1631944444444451E-2</c:v>
                </c:pt>
                <c:pt idx="3603">
                  <c:v>4.1643518518518517E-2</c:v>
                </c:pt>
                <c:pt idx="3604">
                  <c:v>4.1655092592592598E-2</c:v>
                </c:pt>
                <c:pt idx="3605">
                  <c:v>4.1666666666666664E-2</c:v>
                </c:pt>
                <c:pt idx="3606">
                  <c:v>4.1678240740740745E-2</c:v>
                </c:pt>
                <c:pt idx="3607">
                  <c:v>4.1689814814814818E-2</c:v>
                </c:pt>
                <c:pt idx="3608">
                  <c:v>4.1701388888888885E-2</c:v>
                </c:pt>
                <c:pt idx="3609">
                  <c:v>4.1712962962962959E-2</c:v>
                </c:pt>
                <c:pt idx="3610">
                  <c:v>4.1724537037037039E-2</c:v>
                </c:pt>
                <c:pt idx="3611">
                  <c:v>4.1736111111111113E-2</c:v>
                </c:pt>
                <c:pt idx="3612">
                  <c:v>4.1747685185185186E-2</c:v>
                </c:pt>
                <c:pt idx="3613">
                  <c:v>4.1759259259259253E-2</c:v>
                </c:pt>
                <c:pt idx="3614">
                  <c:v>4.1770833333333333E-2</c:v>
                </c:pt>
                <c:pt idx="3615">
                  <c:v>4.1782407407407407E-2</c:v>
                </c:pt>
                <c:pt idx="3616">
                  <c:v>4.1793981481481481E-2</c:v>
                </c:pt>
                <c:pt idx="3617">
                  <c:v>4.1805555555555561E-2</c:v>
                </c:pt>
                <c:pt idx="3618">
                  <c:v>4.1817129629629628E-2</c:v>
                </c:pt>
                <c:pt idx="3619">
                  <c:v>4.1828703703703701E-2</c:v>
                </c:pt>
                <c:pt idx="3620">
                  <c:v>4.1840277777777775E-2</c:v>
                </c:pt>
                <c:pt idx="3621">
                  <c:v>4.1851851851851855E-2</c:v>
                </c:pt>
                <c:pt idx="3622">
                  <c:v>4.1863425925925929E-2</c:v>
                </c:pt>
                <c:pt idx="3623">
                  <c:v>4.1863425925925929E-2</c:v>
                </c:pt>
                <c:pt idx="3624">
                  <c:v>4.1874999999999996E-2</c:v>
                </c:pt>
                <c:pt idx="3625">
                  <c:v>4.1886574074074069E-2</c:v>
                </c:pt>
                <c:pt idx="3626">
                  <c:v>4.189814814814815E-2</c:v>
                </c:pt>
                <c:pt idx="3627">
                  <c:v>4.1909722222222223E-2</c:v>
                </c:pt>
                <c:pt idx="3628">
                  <c:v>4.1921296296296297E-2</c:v>
                </c:pt>
                <c:pt idx="3629">
                  <c:v>4.1932870370370377E-2</c:v>
                </c:pt>
                <c:pt idx="3630">
                  <c:v>4.1944444444444444E-2</c:v>
                </c:pt>
                <c:pt idx="3631">
                  <c:v>4.1956018518518517E-2</c:v>
                </c:pt>
                <c:pt idx="3632">
                  <c:v>4.1967592592592591E-2</c:v>
                </c:pt>
                <c:pt idx="3633">
                  <c:v>4.1979166666666672E-2</c:v>
                </c:pt>
                <c:pt idx="3634">
                  <c:v>4.1990740740740745E-2</c:v>
                </c:pt>
                <c:pt idx="3635">
                  <c:v>4.2002314814814812E-2</c:v>
                </c:pt>
                <c:pt idx="3636">
                  <c:v>4.2013888888888885E-2</c:v>
                </c:pt>
                <c:pt idx="3637">
                  <c:v>4.2025462962962966E-2</c:v>
                </c:pt>
                <c:pt idx="3638">
                  <c:v>4.2037037037037039E-2</c:v>
                </c:pt>
                <c:pt idx="3639">
                  <c:v>4.2048611111111113E-2</c:v>
                </c:pt>
                <c:pt idx="3640">
                  <c:v>4.206018518518518E-2</c:v>
                </c:pt>
                <c:pt idx="3641">
                  <c:v>4.207175925925926E-2</c:v>
                </c:pt>
                <c:pt idx="3642">
                  <c:v>4.2083333333333334E-2</c:v>
                </c:pt>
                <c:pt idx="3643">
                  <c:v>4.2094907407407407E-2</c:v>
                </c:pt>
                <c:pt idx="3644">
                  <c:v>4.2106481481481488E-2</c:v>
                </c:pt>
                <c:pt idx="3645">
                  <c:v>4.2118055555555554E-2</c:v>
                </c:pt>
                <c:pt idx="3646">
                  <c:v>4.2129629629629628E-2</c:v>
                </c:pt>
                <c:pt idx="3647">
                  <c:v>4.2141203703703702E-2</c:v>
                </c:pt>
                <c:pt idx="3648">
                  <c:v>4.2152777777777782E-2</c:v>
                </c:pt>
                <c:pt idx="3649">
                  <c:v>4.2164351851851856E-2</c:v>
                </c:pt>
                <c:pt idx="3650">
                  <c:v>4.2175925925925922E-2</c:v>
                </c:pt>
                <c:pt idx="3651">
                  <c:v>4.2187499999999996E-2</c:v>
                </c:pt>
                <c:pt idx="3652">
                  <c:v>4.2199074074074076E-2</c:v>
                </c:pt>
                <c:pt idx="3653">
                  <c:v>4.221064814814815E-2</c:v>
                </c:pt>
                <c:pt idx="3654">
                  <c:v>4.2222222222222223E-2</c:v>
                </c:pt>
                <c:pt idx="3655">
                  <c:v>4.223379629629629E-2</c:v>
                </c:pt>
                <c:pt idx="3656">
                  <c:v>4.2245370370370371E-2</c:v>
                </c:pt>
                <c:pt idx="3657">
                  <c:v>4.2256944444444444E-2</c:v>
                </c:pt>
                <c:pt idx="3658">
                  <c:v>4.2268518518518518E-2</c:v>
                </c:pt>
                <c:pt idx="3659">
                  <c:v>4.2280092592592598E-2</c:v>
                </c:pt>
                <c:pt idx="3660">
                  <c:v>4.2291666666666665E-2</c:v>
                </c:pt>
                <c:pt idx="3661">
                  <c:v>4.2303240740740738E-2</c:v>
                </c:pt>
                <c:pt idx="3662">
                  <c:v>4.2314814814814812E-2</c:v>
                </c:pt>
                <c:pt idx="3663">
                  <c:v>4.2326388888888893E-2</c:v>
                </c:pt>
                <c:pt idx="3664">
                  <c:v>4.2337962962962966E-2</c:v>
                </c:pt>
                <c:pt idx="3665">
                  <c:v>4.2349537037037033E-2</c:v>
                </c:pt>
                <c:pt idx="3666">
                  <c:v>4.2361111111111106E-2</c:v>
                </c:pt>
                <c:pt idx="3667">
                  <c:v>4.2372685185185187E-2</c:v>
                </c:pt>
                <c:pt idx="3668">
                  <c:v>4.238425925925926E-2</c:v>
                </c:pt>
                <c:pt idx="3669">
                  <c:v>4.2395833333333334E-2</c:v>
                </c:pt>
                <c:pt idx="3670">
                  <c:v>4.2407407407407401E-2</c:v>
                </c:pt>
                <c:pt idx="3671">
                  <c:v>4.2418981481481481E-2</c:v>
                </c:pt>
                <c:pt idx="3672">
                  <c:v>4.2430555555555555E-2</c:v>
                </c:pt>
                <c:pt idx="3673">
                  <c:v>4.2442129629629628E-2</c:v>
                </c:pt>
                <c:pt idx="3674">
                  <c:v>4.2453703703703709E-2</c:v>
                </c:pt>
                <c:pt idx="3675">
                  <c:v>4.2465277777777775E-2</c:v>
                </c:pt>
                <c:pt idx="3676">
                  <c:v>4.2476851851851849E-2</c:v>
                </c:pt>
                <c:pt idx="3677">
                  <c:v>4.2488425925925923E-2</c:v>
                </c:pt>
                <c:pt idx="3678">
                  <c:v>4.2500000000000003E-2</c:v>
                </c:pt>
                <c:pt idx="3679">
                  <c:v>4.2511574074074077E-2</c:v>
                </c:pt>
                <c:pt idx="3680">
                  <c:v>4.252314814814815E-2</c:v>
                </c:pt>
                <c:pt idx="3681">
                  <c:v>4.2534722222222217E-2</c:v>
                </c:pt>
                <c:pt idx="3682">
                  <c:v>4.2546296296296297E-2</c:v>
                </c:pt>
                <c:pt idx="3683">
                  <c:v>4.2557870370370371E-2</c:v>
                </c:pt>
                <c:pt idx="3684">
                  <c:v>4.2569444444444444E-2</c:v>
                </c:pt>
                <c:pt idx="3685">
                  <c:v>4.2581018518518525E-2</c:v>
                </c:pt>
                <c:pt idx="3686">
                  <c:v>4.2592592592592592E-2</c:v>
                </c:pt>
                <c:pt idx="3687">
                  <c:v>4.2604166666666665E-2</c:v>
                </c:pt>
                <c:pt idx="3688">
                  <c:v>4.2615740740740739E-2</c:v>
                </c:pt>
                <c:pt idx="3689">
                  <c:v>4.2627314814814819E-2</c:v>
                </c:pt>
                <c:pt idx="3690">
                  <c:v>4.2638888888888893E-2</c:v>
                </c:pt>
                <c:pt idx="3691">
                  <c:v>4.2650462962962959E-2</c:v>
                </c:pt>
                <c:pt idx="3692">
                  <c:v>4.2662037037037033E-2</c:v>
                </c:pt>
                <c:pt idx="3693">
                  <c:v>4.2673611111111114E-2</c:v>
                </c:pt>
                <c:pt idx="3694">
                  <c:v>4.2685185185185187E-2</c:v>
                </c:pt>
                <c:pt idx="3695">
                  <c:v>4.2696759259259261E-2</c:v>
                </c:pt>
                <c:pt idx="3696">
                  <c:v>4.2708333333333327E-2</c:v>
                </c:pt>
                <c:pt idx="3697">
                  <c:v>4.2719907407407408E-2</c:v>
                </c:pt>
                <c:pt idx="3698">
                  <c:v>4.2731481481481481E-2</c:v>
                </c:pt>
                <c:pt idx="3699">
                  <c:v>4.2743055555555555E-2</c:v>
                </c:pt>
                <c:pt idx="3700">
                  <c:v>4.2754629629629635E-2</c:v>
                </c:pt>
                <c:pt idx="3701">
                  <c:v>4.2766203703703702E-2</c:v>
                </c:pt>
                <c:pt idx="3702">
                  <c:v>4.2777777777777776E-2</c:v>
                </c:pt>
                <c:pt idx="3703">
                  <c:v>4.2789351851851849E-2</c:v>
                </c:pt>
                <c:pt idx="3704">
                  <c:v>4.280092592592593E-2</c:v>
                </c:pt>
                <c:pt idx="3705">
                  <c:v>4.2812500000000003E-2</c:v>
                </c:pt>
                <c:pt idx="3706">
                  <c:v>4.282407407407407E-2</c:v>
                </c:pt>
                <c:pt idx="3707">
                  <c:v>4.2835648148148144E-2</c:v>
                </c:pt>
                <c:pt idx="3708">
                  <c:v>4.2847222222222224E-2</c:v>
                </c:pt>
                <c:pt idx="3709">
                  <c:v>4.2858796296296298E-2</c:v>
                </c:pt>
                <c:pt idx="3710">
                  <c:v>4.2870370370370371E-2</c:v>
                </c:pt>
                <c:pt idx="3711">
                  <c:v>4.2881944444444438E-2</c:v>
                </c:pt>
                <c:pt idx="3712">
                  <c:v>4.2893518518518518E-2</c:v>
                </c:pt>
                <c:pt idx="3713">
                  <c:v>4.2905092592592592E-2</c:v>
                </c:pt>
                <c:pt idx="3714">
                  <c:v>4.2916666666666665E-2</c:v>
                </c:pt>
                <c:pt idx="3715">
                  <c:v>4.2928240740740746E-2</c:v>
                </c:pt>
                <c:pt idx="3716">
                  <c:v>4.2939814814814813E-2</c:v>
                </c:pt>
                <c:pt idx="3717">
                  <c:v>4.2951388888888886E-2</c:v>
                </c:pt>
                <c:pt idx="3718">
                  <c:v>4.296296296296296E-2</c:v>
                </c:pt>
                <c:pt idx="3719">
                  <c:v>4.297453703703704E-2</c:v>
                </c:pt>
                <c:pt idx="3720">
                  <c:v>4.2986111111111114E-2</c:v>
                </c:pt>
                <c:pt idx="3721">
                  <c:v>4.2997685185185187E-2</c:v>
                </c:pt>
                <c:pt idx="3722">
                  <c:v>4.3009259259259254E-2</c:v>
                </c:pt>
                <c:pt idx="3723">
                  <c:v>4.3020833333333335E-2</c:v>
                </c:pt>
                <c:pt idx="3724">
                  <c:v>4.3032407407407408E-2</c:v>
                </c:pt>
                <c:pt idx="3725">
                  <c:v>4.3043981481481482E-2</c:v>
                </c:pt>
                <c:pt idx="3726">
                  <c:v>4.3055555555555562E-2</c:v>
                </c:pt>
                <c:pt idx="3727">
                  <c:v>4.3067129629629629E-2</c:v>
                </c:pt>
                <c:pt idx="3728">
                  <c:v>4.3078703703703702E-2</c:v>
                </c:pt>
                <c:pt idx="3729">
                  <c:v>4.3090277777777776E-2</c:v>
                </c:pt>
                <c:pt idx="3730">
                  <c:v>4.3101851851851856E-2</c:v>
                </c:pt>
                <c:pt idx="3731">
                  <c:v>4.311342592592593E-2</c:v>
                </c:pt>
                <c:pt idx="3732">
                  <c:v>4.3124999999999997E-2</c:v>
                </c:pt>
                <c:pt idx="3733">
                  <c:v>4.313657407407407E-2</c:v>
                </c:pt>
                <c:pt idx="3734">
                  <c:v>4.3148148148148151E-2</c:v>
                </c:pt>
                <c:pt idx="3735">
                  <c:v>4.3159722222222224E-2</c:v>
                </c:pt>
                <c:pt idx="3736">
                  <c:v>4.3171296296296298E-2</c:v>
                </c:pt>
                <c:pt idx="3737">
                  <c:v>4.3182870370370365E-2</c:v>
                </c:pt>
                <c:pt idx="3738">
                  <c:v>4.3194444444444445E-2</c:v>
                </c:pt>
                <c:pt idx="3739">
                  <c:v>4.3206018518518519E-2</c:v>
                </c:pt>
                <c:pt idx="3740">
                  <c:v>4.3217592592592592E-2</c:v>
                </c:pt>
                <c:pt idx="3741">
                  <c:v>4.3229166666666673E-2</c:v>
                </c:pt>
                <c:pt idx="3742">
                  <c:v>4.3240740740740739E-2</c:v>
                </c:pt>
                <c:pt idx="3743">
                  <c:v>4.3252314814814813E-2</c:v>
                </c:pt>
                <c:pt idx="3744">
                  <c:v>4.3263888888888886E-2</c:v>
                </c:pt>
                <c:pt idx="3745">
                  <c:v>4.3275462962962967E-2</c:v>
                </c:pt>
                <c:pt idx="3746">
                  <c:v>4.3287037037037041E-2</c:v>
                </c:pt>
                <c:pt idx="3747">
                  <c:v>4.3298611111111107E-2</c:v>
                </c:pt>
                <c:pt idx="3748">
                  <c:v>4.3310185185185181E-2</c:v>
                </c:pt>
                <c:pt idx="3749">
                  <c:v>4.3321759259259261E-2</c:v>
                </c:pt>
                <c:pt idx="3750">
                  <c:v>4.3333333333333335E-2</c:v>
                </c:pt>
                <c:pt idx="3751">
                  <c:v>4.3344907407407408E-2</c:v>
                </c:pt>
                <c:pt idx="3752">
                  <c:v>4.3356481481481475E-2</c:v>
                </c:pt>
                <c:pt idx="3753">
                  <c:v>4.3368055555555556E-2</c:v>
                </c:pt>
                <c:pt idx="3754">
                  <c:v>4.3379629629629629E-2</c:v>
                </c:pt>
                <c:pt idx="3755">
                  <c:v>4.3391203703703703E-2</c:v>
                </c:pt>
                <c:pt idx="3756">
                  <c:v>4.3402777777777783E-2</c:v>
                </c:pt>
                <c:pt idx="3757">
                  <c:v>4.341435185185185E-2</c:v>
                </c:pt>
                <c:pt idx="3758">
                  <c:v>4.3425925925925923E-2</c:v>
                </c:pt>
                <c:pt idx="3759">
                  <c:v>4.3437499999999997E-2</c:v>
                </c:pt>
                <c:pt idx="3760">
                  <c:v>4.3449074074074077E-2</c:v>
                </c:pt>
                <c:pt idx="3761">
                  <c:v>4.3460648148148151E-2</c:v>
                </c:pt>
                <c:pt idx="3762">
                  <c:v>4.3472222222222225E-2</c:v>
                </c:pt>
                <c:pt idx="3763">
                  <c:v>4.3483796296296291E-2</c:v>
                </c:pt>
                <c:pt idx="3764">
                  <c:v>4.3495370370370372E-2</c:v>
                </c:pt>
                <c:pt idx="3765">
                  <c:v>4.3506944444444445E-2</c:v>
                </c:pt>
                <c:pt idx="3766">
                  <c:v>4.3518518518518519E-2</c:v>
                </c:pt>
                <c:pt idx="3767">
                  <c:v>4.3530092592592599E-2</c:v>
                </c:pt>
                <c:pt idx="3768">
                  <c:v>4.3541666666666666E-2</c:v>
                </c:pt>
                <c:pt idx="3769">
                  <c:v>4.355324074074074E-2</c:v>
                </c:pt>
                <c:pt idx="3770">
                  <c:v>4.3564814814814813E-2</c:v>
                </c:pt>
                <c:pt idx="3771">
                  <c:v>4.3576388888888894E-2</c:v>
                </c:pt>
                <c:pt idx="3772">
                  <c:v>4.3587962962962967E-2</c:v>
                </c:pt>
                <c:pt idx="3773">
                  <c:v>4.3599537037037034E-2</c:v>
                </c:pt>
                <c:pt idx="3774">
                  <c:v>4.3611111111111107E-2</c:v>
                </c:pt>
                <c:pt idx="3775">
                  <c:v>4.3622685185185188E-2</c:v>
                </c:pt>
                <c:pt idx="3776">
                  <c:v>4.3634259259259262E-2</c:v>
                </c:pt>
                <c:pt idx="3777">
                  <c:v>4.3645833333333335E-2</c:v>
                </c:pt>
                <c:pt idx="3778">
                  <c:v>4.3657407407407402E-2</c:v>
                </c:pt>
                <c:pt idx="3779">
                  <c:v>4.3668981481481482E-2</c:v>
                </c:pt>
                <c:pt idx="3780">
                  <c:v>4.3680555555555556E-2</c:v>
                </c:pt>
                <c:pt idx="3781">
                  <c:v>4.3692129629629629E-2</c:v>
                </c:pt>
                <c:pt idx="3782">
                  <c:v>4.370370370370371E-2</c:v>
                </c:pt>
                <c:pt idx="3783">
                  <c:v>4.3715277777777777E-2</c:v>
                </c:pt>
                <c:pt idx="3784">
                  <c:v>4.372685185185185E-2</c:v>
                </c:pt>
                <c:pt idx="3785">
                  <c:v>4.3738425925925924E-2</c:v>
                </c:pt>
                <c:pt idx="3786">
                  <c:v>4.3750000000000004E-2</c:v>
                </c:pt>
                <c:pt idx="3787">
                  <c:v>4.3761574074074078E-2</c:v>
                </c:pt>
                <c:pt idx="3788">
                  <c:v>4.3773148148148144E-2</c:v>
                </c:pt>
                <c:pt idx="3789">
                  <c:v>4.3784722222222218E-2</c:v>
                </c:pt>
                <c:pt idx="3790">
                  <c:v>4.3796296296296298E-2</c:v>
                </c:pt>
                <c:pt idx="3791">
                  <c:v>4.3807870370370372E-2</c:v>
                </c:pt>
                <c:pt idx="3792">
                  <c:v>4.3819444444444446E-2</c:v>
                </c:pt>
                <c:pt idx="3793">
                  <c:v>4.3831018518518512E-2</c:v>
                </c:pt>
                <c:pt idx="3794">
                  <c:v>4.3842592592592593E-2</c:v>
                </c:pt>
                <c:pt idx="3795">
                  <c:v>4.3854166666666666E-2</c:v>
                </c:pt>
                <c:pt idx="3796">
                  <c:v>4.386574074074074E-2</c:v>
                </c:pt>
                <c:pt idx="3797">
                  <c:v>4.387731481481482E-2</c:v>
                </c:pt>
                <c:pt idx="3798">
                  <c:v>4.3888888888888887E-2</c:v>
                </c:pt>
                <c:pt idx="3799">
                  <c:v>4.3900462962962961E-2</c:v>
                </c:pt>
                <c:pt idx="3800">
                  <c:v>4.3912037037037034E-2</c:v>
                </c:pt>
                <c:pt idx="3801">
                  <c:v>4.3923611111111115E-2</c:v>
                </c:pt>
                <c:pt idx="3802">
                  <c:v>4.3935185185185188E-2</c:v>
                </c:pt>
                <c:pt idx="3803">
                  <c:v>4.3946759259259255E-2</c:v>
                </c:pt>
                <c:pt idx="3804">
                  <c:v>4.3958333333333328E-2</c:v>
                </c:pt>
                <c:pt idx="3805">
                  <c:v>4.3969907407407409E-2</c:v>
                </c:pt>
                <c:pt idx="3806">
                  <c:v>4.3981481481481483E-2</c:v>
                </c:pt>
                <c:pt idx="3807">
                  <c:v>4.3993055555555556E-2</c:v>
                </c:pt>
                <c:pt idx="3808">
                  <c:v>4.4004629629629623E-2</c:v>
                </c:pt>
                <c:pt idx="3809">
                  <c:v>4.4016203703703703E-2</c:v>
                </c:pt>
                <c:pt idx="3810">
                  <c:v>4.4027777777777777E-2</c:v>
                </c:pt>
                <c:pt idx="3811">
                  <c:v>4.403935185185185E-2</c:v>
                </c:pt>
                <c:pt idx="3812">
                  <c:v>4.4050925925925931E-2</c:v>
                </c:pt>
                <c:pt idx="3813">
                  <c:v>4.4062500000000004E-2</c:v>
                </c:pt>
                <c:pt idx="3814">
                  <c:v>4.4074074074074071E-2</c:v>
                </c:pt>
                <c:pt idx="3815">
                  <c:v>4.4085648148148145E-2</c:v>
                </c:pt>
                <c:pt idx="3816">
                  <c:v>4.4097222222222225E-2</c:v>
                </c:pt>
                <c:pt idx="3817">
                  <c:v>4.4108796296296299E-2</c:v>
                </c:pt>
                <c:pt idx="3818">
                  <c:v>4.4120370370370372E-2</c:v>
                </c:pt>
                <c:pt idx="3819">
                  <c:v>4.4131944444444439E-2</c:v>
                </c:pt>
                <c:pt idx="3820">
                  <c:v>4.4143518518518519E-2</c:v>
                </c:pt>
                <c:pt idx="3821">
                  <c:v>4.4155092592592593E-2</c:v>
                </c:pt>
                <c:pt idx="3822">
                  <c:v>4.4166666666666667E-2</c:v>
                </c:pt>
                <c:pt idx="3823">
                  <c:v>4.4178240740740747E-2</c:v>
                </c:pt>
                <c:pt idx="3824">
                  <c:v>4.4189814814814814E-2</c:v>
                </c:pt>
                <c:pt idx="3825">
                  <c:v>4.4201388888888887E-2</c:v>
                </c:pt>
                <c:pt idx="3826">
                  <c:v>4.4212962962962961E-2</c:v>
                </c:pt>
                <c:pt idx="3827">
                  <c:v>4.4224537037037041E-2</c:v>
                </c:pt>
                <c:pt idx="3828">
                  <c:v>4.4236111111111115E-2</c:v>
                </c:pt>
                <c:pt idx="3829">
                  <c:v>4.4247685185185182E-2</c:v>
                </c:pt>
                <c:pt idx="3830">
                  <c:v>4.4259259259259255E-2</c:v>
                </c:pt>
                <c:pt idx="3831">
                  <c:v>4.4270833333333336E-2</c:v>
                </c:pt>
                <c:pt idx="3832">
                  <c:v>4.4282407407407409E-2</c:v>
                </c:pt>
                <c:pt idx="3833">
                  <c:v>4.4293981481481483E-2</c:v>
                </c:pt>
                <c:pt idx="3834">
                  <c:v>4.4305555555555549E-2</c:v>
                </c:pt>
                <c:pt idx="3835">
                  <c:v>4.431712962962963E-2</c:v>
                </c:pt>
                <c:pt idx="3836">
                  <c:v>4.4328703703703703E-2</c:v>
                </c:pt>
                <c:pt idx="3837">
                  <c:v>4.4340277777777777E-2</c:v>
                </c:pt>
                <c:pt idx="3838">
                  <c:v>4.4351851851851858E-2</c:v>
                </c:pt>
                <c:pt idx="3839">
                  <c:v>4.4363425925925924E-2</c:v>
                </c:pt>
                <c:pt idx="3840">
                  <c:v>4.4374999999999998E-2</c:v>
                </c:pt>
                <c:pt idx="3841">
                  <c:v>4.4386574074074071E-2</c:v>
                </c:pt>
                <c:pt idx="3842">
                  <c:v>4.4398148148148152E-2</c:v>
                </c:pt>
                <c:pt idx="3843">
                  <c:v>4.4409722222222225E-2</c:v>
                </c:pt>
                <c:pt idx="3844">
                  <c:v>4.4421296296296292E-2</c:v>
                </c:pt>
                <c:pt idx="3845">
                  <c:v>4.4432870370370366E-2</c:v>
                </c:pt>
                <c:pt idx="3846">
                  <c:v>4.4444444444444446E-2</c:v>
                </c:pt>
                <c:pt idx="3847">
                  <c:v>4.445601851851852E-2</c:v>
                </c:pt>
                <c:pt idx="3848">
                  <c:v>4.4467592592592593E-2</c:v>
                </c:pt>
                <c:pt idx="3849">
                  <c:v>4.447916666666666E-2</c:v>
                </c:pt>
                <c:pt idx="3850">
                  <c:v>4.449074074074074E-2</c:v>
                </c:pt>
                <c:pt idx="3851">
                  <c:v>4.4502314814814814E-2</c:v>
                </c:pt>
                <c:pt idx="3852">
                  <c:v>4.4513888888888888E-2</c:v>
                </c:pt>
                <c:pt idx="3853">
                  <c:v>4.4525462962962968E-2</c:v>
                </c:pt>
                <c:pt idx="3854">
                  <c:v>4.4537037037037042E-2</c:v>
                </c:pt>
                <c:pt idx="3855">
                  <c:v>4.4548611111111108E-2</c:v>
                </c:pt>
                <c:pt idx="3856">
                  <c:v>4.4560185185185182E-2</c:v>
                </c:pt>
                <c:pt idx="3857">
                  <c:v>4.4571759259259262E-2</c:v>
                </c:pt>
                <c:pt idx="3858">
                  <c:v>4.4583333333333336E-2</c:v>
                </c:pt>
                <c:pt idx="3859">
                  <c:v>4.4594907407407409E-2</c:v>
                </c:pt>
                <c:pt idx="3860">
                  <c:v>4.4606481481481476E-2</c:v>
                </c:pt>
                <c:pt idx="3861">
                  <c:v>4.4618055555555557E-2</c:v>
                </c:pt>
                <c:pt idx="3862">
                  <c:v>4.462962962962963E-2</c:v>
                </c:pt>
                <c:pt idx="3863">
                  <c:v>4.4641203703703704E-2</c:v>
                </c:pt>
                <c:pt idx="3864">
                  <c:v>4.4652777777777784E-2</c:v>
                </c:pt>
                <c:pt idx="3865">
                  <c:v>4.4664351851851851E-2</c:v>
                </c:pt>
                <c:pt idx="3866">
                  <c:v>4.4675925925925924E-2</c:v>
                </c:pt>
                <c:pt idx="3867">
                  <c:v>4.4687499999999998E-2</c:v>
                </c:pt>
                <c:pt idx="3868">
                  <c:v>4.4699074074074079E-2</c:v>
                </c:pt>
                <c:pt idx="3869">
                  <c:v>4.4710648148148152E-2</c:v>
                </c:pt>
                <c:pt idx="3870">
                  <c:v>4.4722222222222219E-2</c:v>
                </c:pt>
                <c:pt idx="3871">
                  <c:v>4.4733796296296292E-2</c:v>
                </c:pt>
                <c:pt idx="3872">
                  <c:v>4.4745370370370373E-2</c:v>
                </c:pt>
                <c:pt idx="3873">
                  <c:v>4.4756944444444446E-2</c:v>
                </c:pt>
                <c:pt idx="3874">
                  <c:v>4.476851851851852E-2</c:v>
                </c:pt>
                <c:pt idx="3875">
                  <c:v>4.4780092592592587E-2</c:v>
                </c:pt>
                <c:pt idx="3876">
                  <c:v>4.4791666666666667E-2</c:v>
                </c:pt>
                <c:pt idx="3877">
                  <c:v>4.4803240740740741E-2</c:v>
                </c:pt>
                <c:pt idx="3878">
                  <c:v>4.4814814814814814E-2</c:v>
                </c:pt>
                <c:pt idx="3879">
                  <c:v>4.4826388888888895E-2</c:v>
                </c:pt>
                <c:pt idx="3880">
                  <c:v>4.4837962962962961E-2</c:v>
                </c:pt>
                <c:pt idx="3881">
                  <c:v>4.4849537037037035E-2</c:v>
                </c:pt>
                <c:pt idx="3882">
                  <c:v>4.4861111111111109E-2</c:v>
                </c:pt>
                <c:pt idx="3883">
                  <c:v>4.4872685185185189E-2</c:v>
                </c:pt>
                <c:pt idx="3884">
                  <c:v>4.4884259259259263E-2</c:v>
                </c:pt>
                <c:pt idx="3885">
                  <c:v>4.4895833333333329E-2</c:v>
                </c:pt>
                <c:pt idx="3886">
                  <c:v>4.4907407407407403E-2</c:v>
                </c:pt>
                <c:pt idx="3887">
                  <c:v>4.4918981481481483E-2</c:v>
                </c:pt>
                <c:pt idx="3888">
                  <c:v>4.4930555555555557E-2</c:v>
                </c:pt>
                <c:pt idx="3889">
                  <c:v>4.494212962962963E-2</c:v>
                </c:pt>
                <c:pt idx="3890">
                  <c:v>4.4953703703703697E-2</c:v>
                </c:pt>
                <c:pt idx="3891">
                  <c:v>4.4965277777777778E-2</c:v>
                </c:pt>
                <c:pt idx="3892">
                  <c:v>4.4976851851851851E-2</c:v>
                </c:pt>
                <c:pt idx="3893">
                  <c:v>4.4988425925925925E-2</c:v>
                </c:pt>
                <c:pt idx="3894">
                  <c:v>4.5000000000000005E-2</c:v>
                </c:pt>
                <c:pt idx="3895">
                  <c:v>4.5011574074074072E-2</c:v>
                </c:pt>
                <c:pt idx="3896">
                  <c:v>4.5023148148148145E-2</c:v>
                </c:pt>
                <c:pt idx="3897">
                  <c:v>4.5034722222222219E-2</c:v>
                </c:pt>
                <c:pt idx="3898">
                  <c:v>4.50462962962963E-2</c:v>
                </c:pt>
                <c:pt idx="3899">
                  <c:v>4.5057870370370373E-2</c:v>
                </c:pt>
                <c:pt idx="3900">
                  <c:v>4.5069444444444447E-2</c:v>
                </c:pt>
                <c:pt idx="3901">
                  <c:v>4.5081018518518513E-2</c:v>
                </c:pt>
                <c:pt idx="3902">
                  <c:v>4.5092592592592594E-2</c:v>
                </c:pt>
                <c:pt idx="3903">
                  <c:v>4.5104166666666667E-2</c:v>
                </c:pt>
                <c:pt idx="3904">
                  <c:v>4.5115740740740741E-2</c:v>
                </c:pt>
                <c:pt idx="3905">
                  <c:v>4.5127314814814821E-2</c:v>
                </c:pt>
                <c:pt idx="3906">
                  <c:v>4.5138888888888888E-2</c:v>
                </c:pt>
                <c:pt idx="3907">
                  <c:v>4.5150462962962962E-2</c:v>
                </c:pt>
                <c:pt idx="3908">
                  <c:v>4.5162037037037035E-2</c:v>
                </c:pt>
                <c:pt idx="3909">
                  <c:v>4.5173611111111116E-2</c:v>
                </c:pt>
                <c:pt idx="3910">
                  <c:v>4.5185185185185189E-2</c:v>
                </c:pt>
                <c:pt idx="3911">
                  <c:v>4.5196759259259256E-2</c:v>
                </c:pt>
                <c:pt idx="3912">
                  <c:v>4.520833333333333E-2</c:v>
                </c:pt>
                <c:pt idx="3913">
                  <c:v>4.521990740740741E-2</c:v>
                </c:pt>
                <c:pt idx="3914">
                  <c:v>4.5231481481481484E-2</c:v>
                </c:pt>
                <c:pt idx="3915">
                  <c:v>4.5243055555555557E-2</c:v>
                </c:pt>
                <c:pt idx="3916">
                  <c:v>4.5254629629629624E-2</c:v>
                </c:pt>
                <c:pt idx="3917">
                  <c:v>4.5266203703703704E-2</c:v>
                </c:pt>
                <c:pt idx="3918">
                  <c:v>4.5277777777777778E-2</c:v>
                </c:pt>
                <c:pt idx="3919">
                  <c:v>4.5289351851851851E-2</c:v>
                </c:pt>
                <c:pt idx="3920">
                  <c:v>4.5300925925925932E-2</c:v>
                </c:pt>
                <c:pt idx="3921">
                  <c:v>4.5312499999999999E-2</c:v>
                </c:pt>
                <c:pt idx="3922">
                  <c:v>4.5324074074074072E-2</c:v>
                </c:pt>
                <c:pt idx="3923">
                  <c:v>4.5335648148148146E-2</c:v>
                </c:pt>
                <c:pt idx="3924">
                  <c:v>4.5347222222222226E-2</c:v>
                </c:pt>
                <c:pt idx="3925">
                  <c:v>4.53587962962963E-2</c:v>
                </c:pt>
                <c:pt idx="3926">
                  <c:v>4.5370370370370366E-2</c:v>
                </c:pt>
                <c:pt idx="3927">
                  <c:v>4.538194444444444E-2</c:v>
                </c:pt>
                <c:pt idx="3928">
                  <c:v>4.5393518518518521E-2</c:v>
                </c:pt>
                <c:pt idx="3929">
                  <c:v>4.5405092592592594E-2</c:v>
                </c:pt>
                <c:pt idx="3930">
                  <c:v>4.5416666666666668E-2</c:v>
                </c:pt>
                <c:pt idx="3931">
                  <c:v>4.5428240740740734E-2</c:v>
                </c:pt>
                <c:pt idx="3932">
                  <c:v>4.5439814814814815E-2</c:v>
                </c:pt>
                <c:pt idx="3933">
                  <c:v>4.5451388888888888E-2</c:v>
                </c:pt>
                <c:pt idx="3934">
                  <c:v>4.5462962962962962E-2</c:v>
                </c:pt>
                <c:pt idx="3935">
                  <c:v>4.5474537037037042E-2</c:v>
                </c:pt>
                <c:pt idx="3936">
                  <c:v>4.5486111111111109E-2</c:v>
                </c:pt>
                <c:pt idx="3937">
                  <c:v>4.5497685185185183E-2</c:v>
                </c:pt>
                <c:pt idx="3938">
                  <c:v>4.5509259259259256E-2</c:v>
                </c:pt>
                <c:pt idx="3939">
                  <c:v>4.5520833333333337E-2</c:v>
                </c:pt>
                <c:pt idx="3940">
                  <c:v>4.553240740740741E-2</c:v>
                </c:pt>
                <c:pt idx="3941">
                  <c:v>4.5543981481481477E-2</c:v>
                </c:pt>
                <c:pt idx="3942">
                  <c:v>4.5555555555555551E-2</c:v>
                </c:pt>
                <c:pt idx="3943">
                  <c:v>4.5567129629629631E-2</c:v>
                </c:pt>
                <c:pt idx="3944">
                  <c:v>4.5578703703703705E-2</c:v>
                </c:pt>
                <c:pt idx="3945">
                  <c:v>4.5590277777777778E-2</c:v>
                </c:pt>
                <c:pt idx="3946">
                  <c:v>4.5601851851851859E-2</c:v>
                </c:pt>
                <c:pt idx="3947">
                  <c:v>4.5613425925925925E-2</c:v>
                </c:pt>
                <c:pt idx="3948">
                  <c:v>4.5624999999999999E-2</c:v>
                </c:pt>
                <c:pt idx="3949">
                  <c:v>4.5636574074074072E-2</c:v>
                </c:pt>
                <c:pt idx="3950">
                  <c:v>4.5648148148148153E-2</c:v>
                </c:pt>
                <c:pt idx="3951">
                  <c:v>4.5659722222222227E-2</c:v>
                </c:pt>
                <c:pt idx="3952">
                  <c:v>4.5671296296296293E-2</c:v>
                </c:pt>
                <c:pt idx="3953">
                  <c:v>4.5682870370370367E-2</c:v>
                </c:pt>
                <c:pt idx="3954">
                  <c:v>4.5694444444444447E-2</c:v>
                </c:pt>
                <c:pt idx="3955">
                  <c:v>4.5706018518518521E-2</c:v>
                </c:pt>
                <c:pt idx="3956">
                  <c:v>4.5717592592592594E-2</c:v>
                </c:pt>
                <c:pt idx="3957">
                  <c:v>4.5729166666666661E-2</c:v>
                </c:pt>
                <c:pt idx="3958">
                  <c:v>4.5740740740740742E-2</c:v>
                </c:pt>
                <c:pt idx="3959">
                  <c:v>4.5752314814814815E-2</c:v>
                </c:pt>
                <c:pt idx="3960">
                  <c:v>4.5763888888888889E-2</c:v>
                </c:pt>
                <c:pt idx="3961">
                  <c:v>4.5775462962962969E-2</c:v>
                </c:pt>
                <c:pt idx="3962">
                  <c:v>4.5787037037037036E-2</c:v>
                </c:pt>
                <c:pt idx="3963">
                  <c:v>4.5798611111111109E-2</c:v>
                </c:pt>
                <c:pt idx="3964">
                  <c:v>4.5810185185185183E-2</c:v>
                </c:pt>
                <c:pt idx="3965">
                  <c:v>4.5821759259259263E-2</c:v>
                </c:pt>
                <c:pt idx="3966">
                  <c:v>4.5833333333333337E-2</c:v>
                </c:pt>
                <c:pt idx="3967">
                  <c:v>4.5844907407407404E-2</c:v>
                </c:pt>
                <c:pt idx="3968">
                  <c:v>4.5856481481481477E-2</c:v>
                </c:pt>
                <c:pt idx="3969">
                  <c:v>4.5868055555555558E-2</c:v>
                </c:pt>
                <c:pt idx="3970">
                  <c:v>4.5879629629629631E-2</c:v>
                </c:pt>
                <c:pt idx="3971">
                  <c:v>4.5891203703703705E-2</c:v>
                </c:pt>
                <c:pt idx="3972">
                  <c:v>4.5902777777777772E-2</c:v>
                </c:pt>
                <c:pt idx="3973">
                  <c:v>4.5914351851851852E-2</c:v>
                </c:pt>
                <c:pt idx="3974">
                  <c:v>4.5925925925925926E-2</c:v>
                </c:pt>
                <c:pt idx="3975">
                  <c:v>4.5937499999999999E-2</c:v>
                </c:pt>
                <c:pt idx="3976">
                  <c:v>4.594907407407408E-2</c:v>
                </c:pt>
                <c:pt idx="3977">
                  <c:v>4.5960648148148146E-2</c:v>
                </c:pt>
                <c:pt idx="3978">
                  <c:v>4.597222222222222E-2</c:v>
                </c:pt>
                <c:pt idx="3979">
                  <c:v>4.5983796296296293E-2</c:v>
                </c:pt>
                <c:pt idx="3980">
                  <c:v>4.5995370370370374E-2</c:v>
                </c:pt>
                <c:pt idx="3981">
                  <c:v>4.6006944444444448E-2</c:v>
                </c:pt>
                <c:pt idx="3982">
                  <c:v>4.6018518518518514E-2</c:v>
                </c:pt>
                <c:pt idx="3983">
                  <c:v>4.6030092592592588E-2</c:v>
                </c:pt>
                <c:pt idx="3984">
                  <c:v>4.6041666666666668E-2</c:v>
                </c:pt>
                <c:pt idx="3985">
                  <c:v>4.6053240740740742E-2</c:v>
                </c:pt>
                <c:pt idx="3986">
                  <c:v>4.6064814814814815E-2</c:v>
                </c:pt>
                <c:pt idx="3987">
                  <c:v>4.6076388888888882E-2</c:v>
                </c:pt>
                <c:pt idx="3988">
                  <c:v>4.6087962962962963E-2</c:v>
                </c:pt>
                <c:pt idx="3989">
                  <c:v>4.6099537037037036E-2</c:v>
                </c:pt>
                <c:pt idx="3990">
                  <c:v>4.611111111111111E-2</c:v>
                </c:pt>
                <c:pt idx="3991">
                  <c:v>4.612268518518519E-2</c:v>
                </c:pt>
                <c:pt idx="3992">
                  <c:v>4.6134259259259264E-2</c:v>
                </c:pt>
                <c:pt idx="3993">
                  <c:v>4.614583333333333E-2</c:v>
                </c:pt>
                <c:pt idx="3994">
                  <c:v>4.6157407407407404E-2</c:v>
                </c:pt>
                <c:pt idx="3995">
                  <c:v>4.6168981481481484E-2</c:v>
                </c:pt>
                <c:pt idx="3996">
                  <c:v>4.6180555555555558E-2</c:v>
                </c:pt>
                <c:pt idx="3997">
                  <c:v>4.6192129629629632E-2</c:v>
                </c:pt>
                <c:pt idx="3998">
                  <c:v>4.6203703703703698E-2</c:v>
                </c:pt>
                <c:pt idx="3999">
                  <c:v>4.6215277777777779E-2</c:v>
                </c:pt>
                <c:pt idx="4000">
                  <c:v>4.6226851851851852E-2</c:v>
                </c:pt>
                <c:pt idx="4001">
                  <c:v>4.6238425925925926E-2</c:v>
                </c:pt>
                <c:pt idx="4002">
                  <c:v>4.6250000000000006E-2</c:v>
                </c:pt>
                <c:pt idx="4003">
                  <c:v>4.6261574074074073E-2</c:v>
                </c:pt>
                <c:pt idx="4004">
                  <c:v>4.6273148148148147E-2</c:v>
                </c:pt>
                <c:pt idx="4005">
                  <c:v>4.628472222222222E-2</c:v>
                </c:pt>
                <c:pt idx="4006">
                  <c:v>4.6296296296296301E-2</c:v>
                </c:pt>
                <c:pt idx="4007">
                  <c:v>4.6307870370370374E-2</c:v>
                </c:pt>
                <c:pt idx="4008">
                  <c:v>4.6319444444444441E-2</c:v>
                </c:pt>
                <c:pt idx="4009">
                  <c:v>4.6331018518518514E-2</c:v>
                </c:pt>
                <c:pt idx="4010">
                  <c:v>4.6342592592592595E-2</c:v>
                </c:pt>
                <c:pt idx="4011">
                  <c:v>4.6354166666666669E-2</c:v>
                </c:pt>
                <c:pt idx="4012">
                  <c:v>4.6365740740740742E-2</c:v>
                </c:pt>
                <c:pt idx="4013">
                  <c:v>4.6377314814814809E-2</c:v>
                </c:pt>
                <c:pt idx="4014">
                  <c:v>4.6388888888888889E-2</c:v>
                </c:pt>
                <c:pt idx="4015">
                  <c:v>4.6400462962962963E-2</c:v>
                </c:pt>
                <c:pt idx="4016">
                  <c:v>4.6412037037037036E-2</c:v>
                </c:pt>
                <c:pt idx="4017">
                  <c:v>4.6423611111111117E-2</c:v>
                </c:pt>
                <c:pt idx="4018">
                  <c:v>4.6435185185185184E-2</c:v>
                </c:pt>
                <c:pt idx="4019">
                  <c:v>4.6446759259259257E-2</c:v>
                </c:pt>
                <c:pt idx="4020">
                  <c:v>4.6458333333333331E-2</c:v>
                </c:pt>
                <c:pt idx="4021">
                  <c:v>4.6469907407407411E-2</c:v>
                </c:pt>
                <c:pt idx="4022">
                  <c:v>4.6481481481481485E-2</c:v>
                </c:pt>
                <c:pt idx="4023">
                  <c:v>4.6493055555555551E-2</c:v>
                </c:pt>
                <c:pt idx="4024">
                  <c:v>4.6504629629629625E-2</c:v>
                </c:pt>
                <c:pt idx="4025">
                  <c:v>4.6516203703703705E-2</c:v>
                </c:pt>
                <c:pt idx="4026">
                  <c:v>4.6527777777777779E-2</c:v>
                </c:pt>
                <c:pt idx="4027">
                  <c:v>4.6539351851851853E-2</c:v>
                </c:pt>
                <c:pt idx="4028">
                  <c:v>4.6550925925925919E-2</c:v>
                </c:pt>
                <c:pt idx="4029">
                  <c:v>4.65625E-2</c:v>
                </c:pt>
                <c:pt idx="4030">
                  <c:v>4.6574074074074073E-2</c:v>
                </c:pt>
                <c:pt idx="4031">
                  <c:v>4.6585648148148147E-2</c:v>
                </c:pt>
                <c:pt idx="4032">
                  <c:v>4.6597222222222227E-2</c:v>
                </c:pt>
                <c:pt idx="4033">
                  <c:v>4.6608796296296294E-2</c:v>
                </c:pt>
                <c:pt idx="4034">
                  <c:v>4.6620370370370368E-2</c:v>
                </c:pt>
                <c:pt idx="4035">
                  <c:v>4.6631944444444441E-2</c:v>
                </c:pt>
                <c:pt idx="4036">
                  <c:v>4.6643518518518522E-2</c:v>
                </c:pt>
                <c:pt idx="4037">
                  <c:v>4.6655092592592595E-2</c:v>
                </c:pt>
                <c:pt idx="4038">
                  <c:v>4.6666666666666669E-2</c:v>
                </c:pt>
                <c:pt idx="4039">
                  <c:v>4.6678240740740735E-2</c:v>
                </c:pt>
                <c:pt idx="4040">
                  <c:v>4.6689814814814816E-2</c:v>
                </c:pt>
                <c:pt idx="4041">
                  <c:v>4.670138888888889E-2</c:v>
                </c:pt>
                <c:pt idx="4042">
                  <c:v>4.6712962962962963E-2</c:v>
                </c:pt>
                <c:pt idx="4043">
                  <c:v>4.6724537037037044E-2</c:v>
                </c:pt>
                <c:pt idx="4044">
                  <c:v>4.673611111111111E-2</c:v>
                </c:pt>
                <c:pt idx="4045">
                  <c:v>4.6747685185185184E-2</c:v>
                </c:pt>
                <c:pt idx="4046">
                  <c:v>4.6759259259259257E-2</c:v>
                </c:pt>
                <c:pt idx="4047">
                  <c:v>4.6770833333333338E-2</c:v>
                </c:pt>
                <c:pt idx="4048">
                  <c:v>4.6782407407407411E-2</c:v>
                </c:pt>
                <c:pt idx="4049">
                  <c:v>4.6793981481481478E-2</c:v>
                </c:pt>
                <c:pt idx="4050">
                  <c:v>4.6805555555555552E-2</c:v>
                </c:pt>
                <c:pt idx="4051">
                  <c:v>4.6817129629629632E-2</c:v>
                </c:pt>
                <c:pt idx="4052">
                  <c:v>4.6828703703703706E-2</c:v>
                </c:pt>
                <c:pt idx="4053">
                  <c:v>4.6840277777777779E-2</c:v>
                </c:pt>
                <c:pt idx="4054">
                  <c:v>4.6851851851851846E-2</c:v>
                </c:pt>
                <c:pt idx="4055">
                  <c:v>4.6863425925925926E-2</c:v>
                </c:pt>
                <c:pt idx="4056">
                  <c:v>4.6875E-2</c:v>
                </c:pt>
                <c:pt idx="4057">
                  <c:v>4.6886574074074074E-2</c:v>
                </c:pt>
                <c:pt idx="4058">
                  <c:v>4.6898148148148154E-2</c:v>
                </c:pt>
                <c:pt idx="4059">
                  <c:v>4.6909722222222221E-2</c:v>
                </c:pt>
                <c:pt idx="4060">
                  <c:v>4.6921296296296294E-2</c:v>
                </c:pt>
                <c:pt idx="4061">
                  <c:v>4.6932870370370368E-2</c:v>
                </c:pt>
                <c:pt idx="4062">
                  <c:v>4.6944444444444448E-2</c:v>
                </c:pt>
                <c:pt idx="4063">
                  <c:v>4.6956018518518522E-2</c:v>
                </c:pt>
                <c:pt idx="4064">
                  <c:v>4.6967592592592589E-2</c:v>
                </c:pt>
                <c:pt idx="4065">
                  <c:v>4.6979166666666662E-2</c:v>
                </c:pt>
                <c:pt idx="4066">
                  <c:v>4.6990740740740743E-2</c:v>
                </c:pt>
                <c:pt idx="4067">
                  <c:v>4.7002314814814816E-2</c:v>
                </c:pt>
                <c:pt idx="4068">
                  <c:v>4.701388888888889E-2</c:v>
                </c:pt>
                <c:pt idx="4069">
                  <c:v>4.702546296296297E-2</c:v>
                </c:pt>
                <c:pt idx="4070">
                  <c:v>4.7037037037037037E-2</c:v>
                </c:pt>
                <c:pt idx="4071">
                  <c:v>4.704861111111111E-2</c:v>
                </c:pt>
                <c:pt idx="4072">
                  <c:v>4.7060185185185184E-2</c:v>
                </c:pt>
                <c:pt idx="4073">
                  <c:v>4.7071759259259265E-2</c:v>
                </c:pt>
                <c:pt idx="4074">
                  <c:v>4.7083333333333331E-2</c:v>
                </c:pt>
                <c:pt idx="4075">
                  <c:v>4.7094907407407405E-2</c:v>
                </c:pt>
                <c:pt idx="4076">
                  <c:v>4.7106481481481478E-2</c:v>
                </c:pt>
                <c:pt idx="4077">
                  <c:v>4.7118055555555559E-2</c:v>
                </c:pt>
                <c:pt idx="4078">
                  <c:v>4.7129629629629632E-2</c:v>
                </c:pt>
                <c:pt idx="4079">
                  <c:v>4.7141203703703706E-2</c:v>
                </c:pt>
                <c:pt idx="4080">
                  <c:v>4.7152777777777773E-2</c:v>
                </c:pt>
                <c:pt idx="4081">
                  <c:v>4.7164351851851853E-2</c:v>
                </c:pt>
                <c:pt idx="4082">
                  <c:v>4.7175925925925927E-2</c:v>
                </c:pt>
                <c:pt idx="4083">
                  <c:v>4.71875E-2</c:v>
                </c:pt>
                <c:pt idx="4084">
                  <c:v>4.7199074074074067E-2</c:v>
                </c:pt>
                <c:pt idx="4085">
                  <c:v>4.7210648148148147E-2</c:v>
                </c:pt>
                <c:pt idx="4086">
                  <c:v>4.7222222222222221E-2</c:v>
                </c:pt>
                <c:pt idx="4087">
                  <c:v>4.7233796296296295E-2</c:v>
                </c:pt>
                <c:pt idx="4088">
                  <c:v>4.7245370370370375E-2</c:v>
                </c:pt>
                <c:pt idx="4089">
                  <c:v>4.7256944444444449E-2</c:v>
                </c:pt>
                <c:pt idx="4090">
                  <c:v>4.7268518518518515E-2</c:v>
                </c:pt>
                <c:pt idx="4091">
                  <c:v>4.7280092592592589E-2</c:v>
                </c:pt>
                <c:pt idx="4092">
                  <c:v>4.7291666666666669E-2</c:v>
                </c:pt>
                <c:pt idx="4093">
                  <c:v>4.7303240740740743E-2</c:v>
                </c:pt>
                <c:pt idx="4094">
                  <c:v>4.731481481481481E-2</c:v>
                </c:pt>
                <c:pt idx="4095">
                  <c:v>4.7326388888888883E-2</c:v>
                </c:pt>
                <c:pt idx="4096">
                  <c:v>4.7337962962962964E-2</c:v>
                </c:pt>
                <c:pt idx="4097">
                  <c:v>4.7349537037037037E-2</c:v>
                </c:pt>
                <c:pt idx="4098">
                  <c:v>4.7361111111111111E-2</c:v>
                </c:pt>
                <c:pt idx="4099">
                  <c:v>4.7372685185185191E-2</c:v>
                </c:pt>
                <c:pt idx="4100">
                  <c:v>4.7384259259259258E-2</c:v>
                </c:pt>
                <c:pt idx="4101">
                  <c:v>4.7395833333333331E-2</c:v>
                </c:pt>
                <c:pt idx="4102">
                  <c:v>4.7407407407407405E-2</c:v>
                </c:pt>
                <c:pt idx="4103">
                  <c:v>4.7418981481481486E-2</c:v>
                </c:pt>
                <c:pt idx="4104">
                  <c:v>4.7430555555555559E-2</c:v>
                </c:pt>
                <c:pt idx="4105">
                  <c:v>4.7442129629629626E-2</c:v>
                </c:pt>
                <c:pt idx="4106">
                  <c:v>4.7453703703703699E-2</c:v>
                </c:pt>
                <c:pt idx="4107">
                  <c:v>4.746527777777778E-2</c:v>
                </c:pt>
                <c:pt idx="4108">
                  <c:v>4.7476851851851853E-2</c:v>
                </c:pt>
                <c:pt idx="4109">
                  <c:v>4.7488425925925927E-2</c:v>
                </c:pt>
                <c:pt idx="4110">
                  <c:v>4.7500000000000007E-2</c:v>
                </c:pt>
                <c:pt idx="4111">
                  <c:v>4.7511574074074074E-2</c:v>
                </c:pt>
                <c:pt idx="4112">
                  <c:v>4.7523148148148148E-2</c:v>
                </c:pt>
                <c:pt idx="4113">
                  <c:v>4.7534722222222221E-2</c:v>
                </c:pt>
                <c:pt idx="4114">
                  <c:v>4.7546296296296302E-2</c:v>
                </c:pt>
                <c:pt idx="4115">
                  <c:v>4.7557870370370368E-2</c:v>
                </c:pt>
                <c:pt idx="4116">
                  <c:v>4.7569444444444442E-2</c:v>
                </c:pt>
                <c:pt idx="4117">
                  <c:v>4.7581018518518516E-2</c:v>
                </c:pt>
                <c:pt idx="4118">
                  <c:v>4.7592592592592596E-2</c:v>
                </c:pt>
                <c:pt idx="4119">
                  <c:v>4.760416666666667E-2</c:v>
                </c:pt>
                <c:pt idx="4120">
                  <c:v>4.7615740740740743E-2</c:v>
                </c:pt>
                <c:pt idx="4121">
                  <c:v>4.762731481481481E-2</c:v>
                </c:pt>
                <c:pt idx="4122">
                  <c:v>4.763888888888889E-2</c:v>
                </c:pt>
                <c:pt idx="4123">
                  <c:v>4.7650462962962964E-2</c:v>
                </c:pt>
                <c:pt idx="4124">
                  <c:v>4.7662037037037037E-2</c:v>
                </c:pt>
                <c:pt idx="4125">
                  <c:v>4.7673611111111104E-2</c:v>
                </c:pt>
                <c:pt idx="4126">
                  <c:v>4.7685185185185185E-2</c:v>
                </c:pt>
                <c:pt idx="4127">
                  <c:v>4.7696759259259258E-2</c:v>
                </c:pt>
                <c:pt idx="4128">
                  <c:v>4.7708333333333332E-2</c:v>
                </c:pt>
                <c:pt idx="4129">
                  <c:v>4.7719907407407412E-2</c:v>
                </c:pt>
                <c:pt idx="4130">
                  <c:v>4.7731481481481486E-2</c:v>
                </c:pt>
                <c:pt idx="4131">
                  <c:v>4.7743055555555552E-2</c:v>
                </c:pt>
                <c:pt idx="4132">
                  <c:v>4.7754629629629626E-2</c:v>
                </c:pt>
                <c:pt idx="4133">
                  <c:v>4.7766203703703707E-2</c:v>
                </c:pt>
                <c:pt idx="4134">
                  <c:v>4.777777777777778E-2</c:v>
                </c:pt>
                <c:pt idx="4135">
                  <c:v>4.7789351851851847E-2</c:v>
                </c:pt>
                <c:pt idx="4136">
                  <c:v>4.780092592592592E-2</c:v>
                </c:pt>
                <c:pt idx="4137">
                  <c:v>4.7812500000000001E-2</c:v>
                </c:pt>
                <c:pt idx="4138">
                  <c:v>4.7824074074074074E-2</c:v>
                </c:pt>
                <c:pt idx="4139">
                  <c:v>4.7835648148148148E-2</c:v>
                </c:pt>
                <c:pt idx="4140">
                  <c:v>4.7847222222222228E-2</c:v>
                </c:pt>
                <c:pt idx="4141">
                  <c:v>4.7858796296296295E-2</c:v>
                </c:pt>
                <c:pt idx="4142">
                  <c:v>4.7870370370370369E-2</c:v>
                </c:pt>
                <c:pt idx="4143">
                  <c:v>4.7881944444444442E-2</c:v>
                </c:pt>
                <c:pt idx="4144">
                  <c:v>4.7893518518518523E-2</c:v>
                </c:pt>
                <c:pt idx="4145">
                  <c:v>4.7905092592592589E-2</c:v>
                </c:pt>
                <c:pt idx="4146">
                  <c:v>4.7916666666666663E-2</c:v>
                </c:pt>
                <c:pt idx="4147">
                  <c:v>4.7928240740740737E-2</c:v>
                </c:pt>
                <c:pt idx="4148">
                  <c:v>4.7939814814814817E-2</c:v>
                </c:pt>
                <c:pt idx="4149">
                  <c:v>4.7951388888888891E-2</c:v>
                </c:pt>
                <c:pt idx="4150">
                  <c:v>4.7962962962962964E-2</c:v>
                </c:pt>
                <c:pt idx="4151">
                  <c:v>4.7974537037037045E-2</c:v>
                </c:pt>
                <c:pt idx="4152">
                  <c:v>4.7974537037037045E-2</c:v>
                </c:pt>
                <c:pt idx="4153">
                  <c:v>4.7997685185185185E-2</c:v>
                </c:pt>
                <c:pt idx="4154">
                  <c:v>4.7997685185185185E-2</c:v>
                </c:pt>
                <c:pt idx="4155">
                  <c:v>4.8009259259259258E-2</c:v>
                </c:pt>
                <c:pt idx="4156">
                  <c:v>4.8020833333333339E-2</c:v>
                </c:pt>
                <c:pt idx="4157">
                  <c:v>4.8032407407407406E-2</c:v>
                </c:pt>
                <c:pt idx="4158">
                  <c:v>4.8043981481481479E-2</c:v>
                </c:pt>
                <c:pt idx="4159">
                  <c:v>4.8055555555555553E-2</c:v>
                </c:pt>
                <c:pt idx="4160">
                  <c:v>4.8067129629629633E-2</c:v>
                </c:pt>
                <c:pt idx="4161">
                  <c:v>4.8078703703703707E-2</c:v>
                </c:pt>
                <c:pt idx="4162">
                  <c:v>4.809027777777778E-2</c:v>
                </c:pt>
                <c:pt idx="4163">
                  <c:v>4.8101851851851847E-2</c:v>
                </c:pt>
                <c:pt idx="4164">
                  <c:v>4.8113425925925928E-2</c:v>
                </c:pt>
                <c:pt idx="4165">
                  <c:v>4.8125000000000001E-2</c:v>
                </c:pt>
                <c:pt idx="4166">
                  <c:v>4.8136574074074075E-2</c:v>
                </c:pt>
                <c:pt idx="4167">
                  <c:v>4.8148148148148141E-2</c:v>
                </c:pt>
                <c:pt idx="4168">
                  <c:v>4.8159722222222222E-2</c:v>
                </c:pt>
                <c:pt idx="4169">
                  <c:v>4.8171296296296295E-2</c:v>
                </c:pt>
                <c:pt idx="4170">
                  <c:v>4.8182870370370369E-2</c:v>
                </c:pt>
                <c:pt idx="4171">
                  <c:v>4.8194444444444449E-2</c:v>
                </c:pt>
                <c:pt idx="4172">
                  <c:v>4.8206018518518523E-2</c:v>
                </c:pt>
                <c:pt idx="4173">
                  <c:v>4.821759259259259E-2</c:v>
                </c:pt>
                <c:pt idx="4174">
                  <c:v>4.8229166666666663E-2</c:v>
                </c:pt>
                <c:pt idx="4175">
                  <c:v>4.8240740740740744E-2</c:v>
                </c:pt>
                <c:pt idx="4176">
                  <c:v>4.8252314814814817E-2</c:v>
                </c:pt>
                <c:pt idx="4177">
                  <c:v>4.8263888888888884E-2</c:v>
                </c:pt>
                <c:pt idx="4178">
                  <c:v>4.8275462962962958E-2</c:v>
                </c:pt>
                <c:pt idx="4179">
                  <c:v>4.8287037037037038E-2</c:v>
                </c:pt>
                <c:pt idx="4180">
                  <c:v>4.8298611111111112E-2</c:v>
                </c:pt>
                <c:pt idx="4181">
                  <c:v>4.8310185185185185E-2</c:v>
                </c:pt>
                <c:pt idx="4182">
                  <c:v>4.8321759259259266E-2</c:v>
                </c:pt>
                <c:pt idx="4183">
                  <c:v>4.8333333333333332E-2</c:v>
                </c:pt>
                <c:pt idx="4184">
                  <c:v>4.8344907407407406E-2</c:v>
                </c:pt>
                <c:pt idx="4185">
                  <c:v>4.8356481481481479E-2</c:v>
                </c:pt>
                <c:pt idx="4186">
                  <c:v>4.836805555555556E-2</c:v>
                </c:pt>
                <c:pt idx="4187">
                  <c:v>4.8379629629629627E-2</c:v>
                </c:pt>
                <c:pt idx="4188">
                  <c:v>4.83912037037037E-2</c:v>
                </c:pt>
                <c:pt idx="4189">
                  <c:v>4.8402777777777774E-2</c:v>
                </c:pt>
                <c:pt idx="4190">
                  <c:v>4.8414351851851854E-2</c:v>
                </c:pt>
                <c:pt idx="4191">
                  <c:v>4.8425925925925928E-2</c:v>
                </c:pt>
                <c:pt idx="4192">
                  <c:v>4.8437500000000001E-2</c:v>
                </c:pt>
                <c:pt idx="4193">
                  <c:v>4.8449074074074082E-2</c:v>
                </c:pt>
                <c:pt idx="4194">
                  <c:v>4.8460648148148149E-2</c:v>
                </c:pt>
                <c:pt idx="4195">
                  <c:v>4.8472222222222222E-2</c:v>
                </c:pt>
                <c:pt idx="4196">
                  <c:v>4.8483796296296296E-2</c:v>
                </c:pt>
                <c:pt idx="4197">
                  <c:v>4.8495370370370376E-2</c:v>
                </c:pt>
                <c:pt idx="4198">
                  <c:v>4.8506944444444443E-2</c:v>
                </c:pt>
                <c:pt idx="4199">
                  <c:v>4.8518518518518516E-2</c:v>
                </c:pt>
                <c:pt idx="4200">
                  <c:v>4.853009259259259E-2</c:v>
                </c:pt>
                <c:pt idx="4201">
                  <c:v>4.854166666666667E-2</c:v>
                </c:pt>
                <c:pt idx="4202">
                  <c:v>4.8553240740740744E-2</c:v>
                </c:pt>
                <c:pt idx="4203">
                  <c:v>4.8564814814814818E-2</c:v>
                </c:pt>
                <c:pt idx="4204">
                  <c:v>4.8576388888888884E-2</c:v>
                </c:pt>
                <c:pt idx="4205">
                  <c:v>4.8587962962962965E-2</c:v>
                </c:pt>
                <c:pt idx="4206">
                  <c:v>4.8599537037037038E-2</c:v>
                </c:pt>
                <c:pt idx="4207">
                  <c:v>4.8611111111111112E-2</c:v>
                </c:pt>
                <c:pt idx="4208">
                  <c:v>4.8622685185185179E-2</c:v>
                </c:pt>
                <c:pt idx="4209">
                  <c:v>4.8634259259259259E-2</c:v>
                </c:pt>
                <c:pt idx="4210">
                  <c:v>4.8645833333333333E-2</c:v>
                </c:pt>
                <c:pt idx="4211">
                  <c:v>4.8657407407407406E-2</c:v>
                </c:pt>
                <c:pt idx="4212">
                  <c:v>4.8668981481481487E-2</c:v>
                </c:pt>
                <c:pt idx="4213">
                  <c:v>4.868055555555556E-2</c:v>
                </c:pt>
                <c:pt idx="4214">
                  <c:v>4.8692129629629627E-2</c:v>
                </c:pt>
                <c:pt idx="4215">
                  <c:v>4.87037037037037E-2</c:v>
                </c:pt>
                <c:pt idx="4216">
                  <c:v>4.8715277777777781E-2</c:v>
                </c:pt>
                <c:pt idx="4217">
                  <c:v>4.8726851851851855E-2</c:v>
                </c:pt>
                <c:pt idx="4218">
                  <c:v>4.8738425925925921E-2</c:v>
                </c:pt>
                <c:pt idx="4219">
                  <c:v>4.8749999999999995E-2</c:v>
                </c:pt>
                <c:pt idx="4220">
                  <c:v>4.8761574074074075E-2</c:v>
                </c:pt>
                <c:pt idx="4221">
                  <c:v>4.8773148148148149E-2</c:v>
                </c:pt>
                <c:pt idx="4222">
                  <c:v>4.8784722222222222E-2</c:v>
                </c:pt>
                <c:pt idx="4223">
                  <c:v>4.8796296296296303E-2</c:v>
                </c:pt>
                <c:pt idx="4224">
                  <c:v>4.880787037037037E-2</c:v>
                </c:pt>
                <c:pt idx="4225">
                  <c:v>4.8819444444444443E-2</c:v>
                </c:pt>
                <c:pt idx="4226">
                  <c:v>4.8831018518518517E-2</c:v>
                </c:pt>
                <c:pt idx="4227">
                  <c:v>4.8842592592592597E-2</c:v>
                </c:pt>
                <c:pt idx="4228">
                  <c:v>4.8854166666666664E-2</c:v>
                </c:pt>
                <c:pt idx="4229">
                  <c:v>4.8865740740740737E-2</c:v>
                </c:pt>
                <c:pt idx="4230">
                  <c:v>4.8877314814814811E-2</c:v>
                </c:pt>
                <c:pt idx="4231">
                  <c:v>4.8888888888888891E-2</c:v>
                </c:pt>
                <c:pt idx="4232">
                  <c:v>4.8900462962962965E-2</c:v>
                </c:pt>
                <c:pt idx="4233">
                  <c:v>4.8912037037037039E-2</c:v>
                </c:pt>
                <c:pt idx="4234">
                  <c:v>4.8923611111111105E-2</c:v>
                </c:pt>
                <c:pt idx="4235">
                  <c:v>4.8935185185185186E-2</c:v>
                </c:pt>
                <c:pt idx="4236">
                  <c:v>4.8946759259259259E-2</c:v>
                </c:pt>
                <c:pt idx="4237">
                  <c:v>4.8958333333333333E-2</c:v>
                </c:pt>
                <c:pt idx="4238">
                  <c:v>4.8969907407407413E-2</c:v>
                </c:pt>
                <c:pt idx="4239">
                  <c:v>4.898148148148148E-2</c:v>
                </c:pt>
                <c:pt idx="4240">
                  <c:v>4.8993055555555554E-2</c:v>
                </c:pt>
                <c:pt idx="4241">
                  <c:v>4.9004629629629627E-2</c:v>
                </c:pt>
                <c:pt idx="4242">
                  <c:v>4.9016203703703708E-2</c:v>
                </c:pt>
                <c:pt idx="4243">
                  <c:v>4.9027777777777781E-2</c:v>
                </c:pt>
                <c:pt idx="4244">
                  <c:v>4.9039351851851855E-2</c:v>
                </c:pt>
                <c:pt idx="4245">
                  <c:v>4.9050925925925921E-2</c:v>
                </c:pt>
                <c:pt idx="4246">
                  <c:v>4.9062500000000002E-2</c:v>
                </c:pt>
                <c:pt idx="4247">
                  <c:v>4.9074074074074076E-2</c:v>
                </c:pt>
                <c:pt idx="4248">
                  <c:v>4.9085648148148149E-2</c:v>
                </c:pt>
                <c:pt idx="4249">
                  <c:v>4.9097222222222216E-2</c:v>
                </c:pt>
                <c:pt idx="4250">
                  <c:v>4.9108796296296296E-2</c:v>
                </c:pt>
                <c:pt idx="4251">
                  <c:v>4.912037037037037E-2</c:v>
                </c:pt>
                <c:pt idx="4252">
                  <c:v>4.9131944444444443E-2</c:v>
                </c:pt>
                <c:pt idx="4253">
                  <c:v>4.9143518518518524E-2</c:v>
                </c:pt>
                <c:pt idx="4254">
                  <c:v>4.9155092592592597E-2</c:v>
                </c:pt>
                <c:pt idx="4255">
                  <c:v>4.9166666666666664E-2</c:v>
                </c:pt>
                <c:pt idx="4256">
                  <c:v>4.9178240740740738E-2</c:v>
                </c:pt>
                <c:pt idx="4257">
                  <c:v>4.9189814814814818E-2</c:v>
                </c:pt>
                <c:pt idx="4258">
                  <c:v>4.9201388888888892E-2</c:v>
                </c:pt>
                <c:pt idx="4259">
                  <c:v>4.9212962962962958E-2</c:v>
                </c:pt>
                <c:pt idx="4260">
                  <c:v>4.9224537037037032E-2</c:v>
                </c:pt>
                <c:pt idx="4261">
                  <c:v>4.9236111111111112E-2</c:v>
                </c:pt>
                <c:pt idx="4262">
                  <c:v>4.9247685185185186E-2</c:v>
                </c:pt>
                <c:pt idx="4263">
                  <c:v>4.925925925925926E-2</c:v>
                </c:pt>
                <c:pt idx="4264">
                  <c:v>4.927083333333334E-2</c:v>
                </c:pt>
                <c:pt idx="4265">
                  <c:v>4.9282407407407407E-2</c:v>
                </c:pt>
                <c:pt idx="4266">
                  <c:v>4.929398148148148E-2</c:v>
                </c:pt>
                <c:pt idx="4267">
                  <c:v>4.9305555555555554E-2</c:v>
                </c:pt>
                <c:pt idx="4268">
                  <c:v>4.9317129629629634E-2</c:v>
                </c:pt>
                <c:pt idx="4269">
                  <c:v>4.9328703703703701E-2</c:v>
                </c:pt>
                <c:pt idx="4270">
                  <c:v>4.9340277777777775E-2</c:v>
                </c:pt>
                <c:pt idx="4271">
                  <c:v>4.9351851851851848E-2</c:v>
                </c:pt>
                <c:pt idx="4272">
                  <c:v>4.9363425925925929E-2</c:v>
                </c:pt>
                <c:pt idx="4273">
                  <c:v>4.9375000000000002E-2</c:v>
                </c:pt>
                <c:pt idx="4274">
                  <c:v>4.9386574074074076E-2</c:v>
                </c:pt>
                <c:pt idx="4275">
                  <c:v>4.9398148148148142E-2</c:v>
                </c:pt>
                <c:pt idx="4276">
                  <c:v>4.9409722222222223E-2</c:v>
                </c:pt>
                <c:pt idx="4277">
                  <c:v>4.9421296296296297E-2</c:v>
                </c:pt>
                <c:pt idx="4278">
                  <c:v>4.943287037037037E-2</c:v>
                </c:pt>
                <c:pt idx="4279">
                  <c:v>4.9444444444444437E-2</c:v>
                </c:pt>
                <c:pt idx="4280">
                  <c:v>4.9456018518518517E-2</c:v>
                </c:pt>
                <c:pt idx="4281">
                  <c:v>4.9467592592592591E-2</c:v>
                </c:pt>
                <c:pt idx="4282">
                  <c:v>4.9479166666666664E-2</c:v>
                </c:pt>
                <c:pt idx="4283">
                  <c:v>4.9490740740740745E-2</c:v>
                </c:pt>
                <c:pt idx="4284">
                  <c:v>4.9502314814814818E-2</c:v>
                </c:pt>
                <c:pt idx="4285">
                  <c:v>4.9513888888888892E-2</c:v>
                </c:pt>
                <c:pt idx="4286">
                  <c:v>4.9525462962962959E-2</c:v>
                </c:pt>
                <c:pt idx="4287">
                  <c:v>4.9537037037037039E-2</c:v>
                </c:pt>
                <c:pt idx="4288">
                  <c:v>4.9548611111111113E-2</c:v>
                </c:pt>
                <c:pt idx="4289">
                  <c:v>4.9560185185185186E-2</c:v>
                </c:pt>
                <c:pt idx="4290">
                  <c:v>4.9571759259259253E-2</c:v>
                </c:pt>
                <c:pt idx="4291">
                  <c:v>4.9583333333333333E-2</c:v>
                </c:pt>
                <c:pt idx="4292">
                  <c:v>4.9594907407407407E-2</c:v>
                </c:pt>
                <c:pt idx="4293">
                  <c:v>4.9606481481481481E-2</c:v>
                </c:pt>
                <c:pt idx="4294">
                  <c:v>4.9618055555555561E-2</c:v>
                </c:pt>
                <c:pt idx="4295">
                  <c:v>4.9629629629629635E-2</c:v>
                </c:pt>
                <c:pt idx="4296">
                  <c:v>4.9641203703703701E-2</c:v>
                </c:pt>
                <c:pt idx="4297">
                  <c:v>4.9652777777777775E-2</c:v>
                </c:pt>
                <c:pt idx="4298">
                  <c:v>4.9664351851851855E-2</c:v>
                </c:pt>
                <c:pt idx="4299">
                  <c:v>4.9675925925925929E-2</c:v>
                </c:pt>
                <c:pt idx="4300">
                  <c:v>4.9687499999999996E-2</c:v>
                </c:pt>
                <c:pt idx="4301">
                  <c:v>4.9699074074074069E-2</c:v>
                </c:pt>
                <c:pt idx="4302">
                  <c:v>4.971064814814815E-2</c:v>
                </c:pt>
                <c:pt idx="4303">
                  <c:v>4.9722222222222223E-2</c:v>
                </c:pt>
                <c:pt idx="4304">
                  <c:v>4.9733796296296297E-2</c:v>
                </c:pt>
                <c:pt idx="4305">
                  <c:v>4.9745370370370377E-2</c:v>
                </c:pt>
                <c:pt idx="4306">
                  <c:v>4.9756944444444444E-2</c:v>
                </c:pt>
                <c:pt idx="4307">
                  <c:v>4.9768518518518517E-2</c:v>
                </c:pt>
                <c:pt idx="4308">
                  <c:v>4.9780092592592591E-2</c:v>
                </c:pt>
                <c:pt idx="4309">
                  <c:v>4.9791666666666672E-2</c:v>
                </c:pt>
                <c:pt idx="4310">
                  <c:v>4.9803240740740738E-2</c:v>
                </c:pt>
                <c:pt idx="4311">
                  <c:v>4.9814814814814812E-2</c:v>
                </c:pt>
                <c:pt idx="4312">
                  <c:v>4.9826388888888885E-2</c:v>
                </c:pt>
                <c:pt idx="4313">
                  <c:v>4.9837962962962966E-2</c:v>
                </c:pt>
                <c:pt idx="4314">
                  <c:v>4.9849537037037039E-2</c:v>
                </c:pt>
                <c:pt idx="4315">
                  <c:v>4.9861111111111113E-2</c:v>
                </c:pt>
                <c:pt idx="4316">
                  <c:v>4.987268518518518E-2</c:v>
                </c:pt>
                <c:pt idx="4317">
                  <c:v>4.988425925925926E-2</c:v>
                </c:pt>
                <c:pt idx="4318">
                  <c:v>4.9895833333333334E-2</c:v>
                </c:pt>
                <c:pt idx="4319">
                  <c:v>4.9907407407407407E-2</c:v>
                </c:pt>
                <c:pt idx="4320">
                  <c:v>4.9918981481481474E-2</c:v>
                </c:pt>
                <c:pt idx="4321">
                  <c:v>4.9930555555555554E-2</c:v>
                </c:pt>
                <c:pt idx="4322">
                  <c:v>4.9942129629629628E-2</c:v>
                </c:pt>
                <c:pt idx="4323">
                  <c:v>4.9953703703703702E-2</c:v>
                </c:pt>
                <c:pt idx="4324">
                  <c:v>4.9965277777777782E-2</c:v>
                </c:pt>
                <c:pt idx="4325">
                  <c:v>4.9976851851851856E-2</c:v>
                </c:pt>
                <c:pt idx="4326">
                  <c:v>4.9988425925925922E-2</c:v>
                </c:pt>
                <c:pt idx="4327">
                  <c:v>4.9999999999999996E-2</c:v>
                </c:pt>
                <c:pt idx="4328">
                  <c:v>5.0011574074074076E-2</c:v>
                </c:pt>
                <c:pt idx="4329">
                  <c:v>5.002314814814815E-2</c:v>
                </c:pt>
                <c:pt idx="4330">
                  <c:v>5.0034722222222223E-2</c:v>
                </c:pt>
                <c:pt idx="4331">
                  <c:v>5.004629629629629E-2</c:v>
                </c:pt>
                <c:pt idx="4332">
                  <c:v>5.0057870370370371E-2</c:v>
                </c:pt>
                <c:pt idx="4333">
                  <c:v>5.0069444444444444E-2</c:v>
                </c:pt>
                <c:pt idx="4334">
                  <c:v>5.0081018518518518E-2</c:v>
                </c:pt>
                <c:pt idx="4335">
                  <c:v>5.0092592592592598E-2</c:v>
                </c:pt>
                <c:pt idx="4336">
                  <c:v>5.0104166666666672E-2</c:v>
                </c:pt>
                <c:pt idx="4337">
                  <c:v>5.0115740740740738E-2</c:v>
                </c:pt>
                <c:pt idx="4338">
                  <c:v>5.0127314814814812E-2</c:v>
                </c:pt>
                <c:pt idx="4339">
                  <c:v>5.0138888888888893E-2</c:v>
                </c:pt>
                <c:pt idx="4340">
                  <c:v>5.0150462962962966E-2</c:v>
                </c:pt>
                <c:pt idx="4341">
                  <c:v>5.0162037037037033E-2</c:v>
                </c:pt>
                <c:pt idx="4342">
                  <c:v>5.0173611111111106E-2</c:v>
                </c:pt>
                <c:pt idx="4343">
                  <c:v>5.0185185185185187E-2</c:v>
                </c:pt>
                <c:pt idx="4344">
                  <c:v>5.019675925925926E-2</c:v>
                </c:pt>
                <c:pt idx="4345">
                  <c:v>5.0208333333333334E-2</c:v>
                </c:pt>
                <c:pt idx="4346">
                  <c:v>5.0219907407407414E-2</c:v>
                </c:pt>
                <c:pt idx="4347">
                  <c:v>5.0231481481481481E-2</c:v>
                </c:pt>
                <c:pt idx="4348">
                  <c:v>5.0243055555555555E-2</c:v>
                </c:pt>
                <c:pt idx="4349">
                  <c:v>5.0254629629629628E-2</c:v>
                </c:pt>
                <c:pt idx="4350">
                  <c:v>5.0266203703703709E-2</c:v>
                </c:pt>
                <c:pt idx="4351">
                  <c:v>5.0277777777777775E-2</c:v>
                </c:pt>
                <c:pt idx="4352">
                  <c:v>5.0289351851851849E-2</c:v>
                </c:pt>
                <c:pt idx="4353">
                  <c:v>5.0300925925925923E-2</c:v>
                </c:pt>
                <c:pt idx="4354">
                  <c:v>5.0312500000000003E-2</c:v>
                </c:pt>
                <c:pt idx="4355">
                  <c:v>5.0324074074074077E-2</c:v>
                </c:pt>
                <c:pt idx="4356">
                  <c:v>5.033564814814815E-2</c:v>
                </c:pt>
                <c:pt idx="4357">
                  <c:v>5.0347222222222217E-2</c:v>
                </c:pt>
                <c:pt idx="4358">
                  <c:v>5.0358796296296297E-2</c:v>
                </c:pt>
                <c:pt idx="4359">
                  <c:v>5.0370370370370371E-2</c:v>
                </c:pt>
                <c:pt idx="4360">
                  <c:v>5.0381944444444444E-2</c:v>
                </c:pt>
                <c:pt idx="4361">
                  <c:v>5.0393518518518511E-2</c:v>
                </c:pt>
                <c:pt idx="4362">
                  <c:v>5.0405092592592592E-2</c:v>
                </c:pt>
                <c:pt idx="4363">
                  <c:v>5.0416666666666665E-2</c:v>
                </c:pt>
                <c:pt idx="4364">
                  <c:v>5.0428240740740739E-2</c:v>
                </c:pt>
                <c:pt idx="4365">
                  <c:v>5.0439814814814819E-2</c:v>
                </c:pt>
                <c:pt idx="4366">
                  <c:v>5.0451388888888893E-2</c:v>
                </c:pt>
                <c:pt idx="4367">
                  <c:v>5.0462962962962959E-2</c:v>
                </c:pt>
                <c:pt idx="4368">
                  <c:v>5.0474537037037033E-2</c:v>
                </c:pt>
                <c:pt idx="4369">
                  <c:v>5.0486111111111114E-2</c:v>
                </c:pt>
                <c:pt idx="4370">
                  <c:v>5.0497685185185187E-2</c:v>
                </c:pt>
                <c:pt idx="4371">
                  <c:v>5.0509259259259254E-2</c:v>
                </c:pt>
                <c:pt idx="4372">
                  <c:v>5.0520833333333327E-2</c:v>
                </c:pt>
                <c:pt idx="4373">
                  <c:v>5.0532407407407408E-2</c:v>
                </c:pt>
                <c:pt idx="4374">
                  <c:v>5.0543981481481481E-2</c:v>
                </c:pt>
                <c:pt idx="4375">
                  <c:v>5.0555555555555555E-2</c:v>
                </c:pt>
                <c:pt idx="4376">
                  <c:v>5.0567129629629635E-2</c:v>
                </c:pt>
                <c:pt idx="4377">
                  <c:v>5.0578703703703709E-2</c:v>
                </c:pt>
                <c:pt idx="4378">
                  <c:v>5.0590277777777776E-2</c:v>
                </c:pt>
                <c:pt idx="4379">
                  <c:v>5.0601851851851849E-2</c:v>
                </c:pt>
                <c:pt idx="4380">
                  <c:v>5.061342592592593E-2</c:v>
                </c:pt>
                <c:pt idx="4381">
                  <c:v>5.0625000000000003E-2</c:v>
                </c:pt>
                <c:pt idx="4382">
                  <c:v>5.063657407407407E-2</c:v>
                </c:pt>
                <c:pt idx="4383">
                  <c:v>5.0648148148148144E-2</c:v>
                </c:pt>
                <c:pt idx="4384">
                  <c:v>5.0659722222222224E-2</c:v>
                </c:pt>
                <c:pt idx="4385">
                  <c:v>5.0671296296296298E-2</c:v>
                </c:pt>
                <c:pt idx="4386">
                  <c:v>5.0682870370370371E-2</c:v>
                </c:pt>
                <c:pt idx="4387">
                  <c:v>5.0694444444444452E-2</c:v>
                </c:pt>
                <c:pt idx="4388">
                  <c:v>5.0706018518518518E-2</c:v>
                </c:pt>
                <c:pt idx="4389">
                  <c:v>5.0717592592592592E-2</c:v>
                </c:pt>
                <c:pt idx="4390">
                  <c:v>5.0729166666666665E-2</c:v>
                </c:pt>
                <c:pt idx="4391">
                  <c:v>5.0740740740740746E-2</c:v>
                </c:pt>
                <c:pt idx="4392">
                  <c:v>5.0752314814814813E-2</c:v>
                </c:pt>
                <c:pt idx="4393">
                  <c:v>5.0763888888888886E-2</c:v>
                </c:pt>
                <c:pt idx="4394">
                  <c:v>5.077546296296296E-2</c:v>
                </c:pt>
                <c:pt idx="4395">
                  <c:v>5.078703703703704E-2</c:v>
                </c:pt>
                <c:pt idx="4396">
                  <c:v>5.0798611111111114E-2</c:v>
                </c:pt>
                <c:pt idx="4397">
                  <c:v>5.0810185185185187E-2</c:v>
                </c:pt>
                <c:pt idx="4398">
                  <c:v>5.0821759259259254E-2</c:v>
                </c:pt>
                <c:pt idx="4399">
                  <c:v>5.0833333333333335E-2</c:v>
                </c:pt>
                <c:pt idx="4400">
                  <c:v>5.0844907407407408E-2</c:v>
                </c:pt>
                <c:pt idx="4401">
                  <c:v>5.0856481481481482E-2</c:v>
                </c:pt>
                <c:pt idx="4402">
                  <c:v>5.0868055555555548E-2</c:v>
                </c:pt>
                <c:pt idx="4403">
                  <c:v>5.0879629629629629E-2</c:v>
                </c:pt>
                <c:pt idx="4404">
                  <c:v>5.0891203703703702E-2</c:v>
                </c:pt>
                <c:pt idx="4405">
                  <c:v>5.0902777777777776E-2</c:v>
                </c:pt>
                <c:pt idx="4406">
                  <c:v>5.0914351851851856E-2</c:v>
                </c:pt>
                <c:pt idx="4407">
                  <c:v>5.092592592592593E-2</c:v>
                </c:pt>
                <c:pt idx="4408">
                  <c:v>5.0937499999999997E-2</c:v>
                </c:pt>
                <c:pt idx="4409">
                  <c:v>5.094907407407407E-2</c:v>
                </c:pt>
                <c:pt idx="4410">
                  <c:v>5.0960648148148151E-2</c:v>
                </c:pt>
                <c:pt idx="4411">
                  <c:v>5.0972222222222224E-2</c:v>
                </c:pt>
                <c:pt idx="4412">
                  <c:v>5.0983796296296291E-2</c:v>
                </c:pt>
                <c:pt idx="4413">
                  <c:v>5.0995370370370365E-2</c:v>
                </c:pt>
                <c:pt idx="4414">
                  <c:v>5.1006944444444445E-2</c:v>
                </c:pt>
                <c:pt idx="4415">
                  <c:v>5.1018518518518519E-2</c:v>
                </c:pt>
                <c:pt idx="4416">
                  <c:v>5.1030092592592592E-2</c:v>
                </c:pt>
                <c:pt idx="4417">
                  <c:v>5.1041666666666673E-2</c:v>
                </c:pt>
                <c:pt idx="4418">
                  <c:v>5.1053240740740746E-2</c:v>
                </c:pt>
                <c:pt idx="4419">
                  <c:v>5.1064814814814813E-2</c:v>
                </c:pt>
                <c:pt idx="4420">
                  <c:v>5.1076388888888886E-2</c:v>
                </c:pt>
                <c:pt idx="4421">
                  <c:v>5.1087962962962967E-2</c:v>
                </c:pt>
                <c:pt idx="4422">
                  <c:v>5.1099537037037041E-2</c:v>
                </c:pt>
                <c:pt idx="4423">
                  <c:v>5.1111111111111107E-2</c:v>
                </c:pt>
                <c:pt idx="4424">
                  <c:v>5.1122685185185181E-2</c:v>
                </c:pt>
                <c:pt idx="4425">
                  <c:v>5.1134259259259261E-2</c:v>
                </c:pt>
                <c:pt idx="4426">
                  <c:v>5.1145833333333335E-2</c:v>
                </c:pt>
                <c:pt idx="4427">
                  <c:v>5.1157407407407408E-2</c:v>
                </c:pt>
                <c:pt idx="4428">
                  <c:v>5.1168981481481489E-2</c:v>
                </c:pt>
                <c:pt idx="4429">
                  <c:v>5.1180555555555556E-2</c:v>
                </c:pt>
                <c:pt idx="4430">
                  <c:v>5.1192129629629629E-2</c:v>
                </c:pt>
                <c:pt idx="4431">
                  <c:v>5.1203703703703703E-2</c:v>
                </c:pt>
                <c:pt idx="4432">
                  <c:v>5.1215277777777783E-2</c:v>
                </c:pt>
                <c:pt idx="4433">
                  <c:v>5.122685185185185E-2</c:v>
                </c:pt>
                <c:pt idx="4434">
                  <c:v>5.1238425925925923E-2</c:v>
                </c:pt>
                <c:pt idx="4435">
                  <c:v>5.1249999999999997E-2</c:v>
                </c:pt>
                <c:pt idx="4436">
                  <c:v>5.1261574074074077E-2</c:v>
                </c:pt>
                <c:pt idx="4437">
                  <c:v>5.1273148148148151E-2</c:v>
                </c:pt>
                <c:pt idx="4438">
                  <c:v>5.1284722222222225E-2</c:v>
                </c:pt>
                <c:pt idx="4439">
                  <c:v>5.1296296296296291E-2</c:v>
                </c:pt>
                <c:pt idx="4440">
                  <c:v>5.1307870370370372E-2</c:v>
                </c:pt>
                <c:pt idx="4441">
                  <c:v>5.1319444444444445E-2</c:v>
                </c:pt>
                <c:pt idx="4442">
                  <c:v>5.1331018518518519E-2</c:v>
                </c:pt>
                <c:pt idx="4443">
                  <c:v>5.1342592592592586E-2</c:v>
                </c:pt>
                <c:pt idx="4444">
                  <c:v>5.1354166666666666E-2</c:v>
                </c:pt>
                <c:pt idx="4445">
                  <c:v>5.136574074074074E-2</c:v>
                </c:pt>
                <c:pt idx="4446">
                  <c:v>5.1377314814814813E-2</c:v>
                </c:pt>
                <c:pt idx="4447">
                  <c:v>5.1388888888888894E-2</c:v>
                </c:pt>
                <c:pt idx="4448">
                  <c:v>5.1400462962962967E-2</c:v>
                </c:pt>
                <c:pt idx="4449">
                  <c:v>5.1412037037037034E-2</c:v>
                </c:pt>
                <c:pt idx="4450">
                  <c:v>5.1423611111111107E-2</c:v>
                </c:pt>
                <c:pt idx="4451">
                  <c:v>5.1435185185185188E-2</c:v>
                </c:pt>
                <c:pt idx="4452">
                  <c:v>5.1446759259259262E-2</c:v>
                </c:pt>
                <c:pt idx="4453">
                  <c:v>5.1458333333333328E-2</c:v>
                </c:pt>
                <c:pt idx="4454">
                  <c:v>5.1469907407407402E-2</c:v>
                </c:pt>
                <c:pt idx="4455">
                  <c:v>5.1481481481481482E-2</c:v>
                </c:pt>
                <c:pt idx="4456">
                  <c:v>5.1493055555555556E-2</c:v>
                </c:pt>
                <c:pt idx="4457">
                  <c:v>5.1504629629629629E-2</c:v>
                </c:pt>
                <c:pt idx="4458">
                  <c:v>5.151620370370371E-2</c:v>
                </c:pt>
                <c:pt idx="4459">
                  <c:v>5.1527777777777777E-2</c:v>
                </c:pt>
                <c:pt idx="4460">
                  <c:v>5.153935185185185E-2</c:v>
                </c:pt>
                <c:pt idx="4461">
                  <c:v>5.1550925925925924E-2</c:v>
                </c:pt>
                <c:pt idx="4462">
                  <c:v>5.1562500000000004E-2</c:v>
                </c:pt>
                <c:pt idx="4463">
                  <c:v>5.1574074074074078E-2</c:v>
                </c:pt>
                <c:pt idx="4464">
                  <c:v>5.1585648148148144E-2</c:v>
                </c:pt>
                <c:pt idx="4465">
                  <c:v>5.1597222222222218E-2</c:v>
                </c:pt>
                <c:pt idx="4466">
                  <c:v>5.1608796296296298E-2</c:v>
                </c:pt>
                <c:pt idx="4467">
                  <c:v>5.1620370370370372E-2</c:v>
                </c:pt>
                <c:pt idx="4468">
                  <c:v>5.1631944444444446E-2</c:v>
                </c:pt>
                <c:pt idx="4469">
                  <c:v>5.1643518518518526E-2</c:v>
                </c:pt>
                <c:pt idx="4470">
                  <c:v>5.1655092592592593E-2</c:v>
                </c:pt>
                <c:pt idx="4471">
                  <c:v>5.1666666666666666E-2</c:v>
                </c:pt>
                <c:pt idx="4472">
                  <c:v>5.167824074074074E-2</c:v>
                </c:pt>
                <c:pt idx="4473">
                  <c:v>5.168981481481482E-2</c:v>
                </c:pt>
                <c:pt idx="4474">
                  <c:v>5.1701388888888887E-2</c:v>
                </c:pt>
                <c:pt idx="4475">
                  <c:v>5.1712962962962961E-2</c:v>
                </c:pt>
                <c:pt idx="4476">
                  <c:v>5.1724537037037034E-2</c:v>
                </c:pt>
                <c:pt idx="4477">
                  <c:v>5.1736111111111115E-2</c:v>
                </c:pt>
                <c:pt idx="4478">
                  <c:v>5.1747685185185188E-2</c:v>
                </c:pt>
                <c:pt idx="4479">
                  <c:v>5.1759259259259262E-2</c:v>
                </c:pt>
                <c:pt idx="4480">
                  <c:v>5.1770833333333328E-2</c:v>
                </c:pt>
                <c:pt idx="4481">
                  <c:v>5.1782407407407409E-2</c:v>
                </c:pt>
                <c:pt idx="4482">
                  <c:v>5.1793981481481483E-2</c:v>
                </c:pt>
                <c:pt idx="4483">
                  <c:v>5.1805555555555556E-2</c:v>
                </c:pt>
                <c:pt idx="4484">
                  <c:v>5.1817129629629623E-2</c:v>
                </c:pt>
                <c:pt idx="4485">
                  <c:v>5.1828703703703703E-2</c:v>
                </c:pt>
                <c:pt idx="4486">
                  <c:v>5.1840277777777777E-2</c:v>
                </c:pt>
                <c:pt idx="4487">
                  <c:v>5.185185185185185E-2</c:v>
                </c:pt>
                <c:pt idx="4488">
                  <c:v>5.1863425925925931E-2</c:v>
                </c:pt>
                <c:pt idx="4489">
                  <c:v>5.1875000000000004E-2</c:v>
                </c:pt>
                <c:pt idx="4490">
                  <c:v>5.1886574074074071E-2</c:v>
                </c:pt>
                <c:pt idx="4491">
                  <c:v>5.1898148148148145E-2</c:v>
                </c:pt>
                <c:pt idx="4492">
                  <c:v>5.1909722222222225E-2</c:v>
                </c:pt>
                <c:pt idx="4493">
                  <c:v>5.1921296296296299E-2</c:v>
                </c:pt>
                <c:pt idx="4494">
                  <c:v>5.1932870370370365E-2</c:v>
                </c:pt>
                <c:pt idx="4495">
                  <c:v>5.1944444444444439E-2</c:v>
                </c:pt>
                <c:pt idx="4496">
                  <c:v>5.1956018518518519E-2</c:v>
                </c:pt>
                <c:pt idx="4497">
                  <c:v>5.1967592592592593E-2</c:v>
                </c:pt>
                <c:pt idx="4498">
                  <c:v>5.1979166666666667E-2</c:v>
                </c:pt>
                <c:pt idx="4499">
                  <c:v>5.1990740740740747E-2</c:v>
                </c:pt>
                <c:pt idx="4500">
                  <c:v>5.2002314814814814E-2</c:v>
                </c:pt>
                <c:pt idx="4501">
                  <c:v>5.2013888888888887E-2</c:v>
                </c:pt>
                <c:pt idx="4502">
                  <c:v>5.2025462962962961E-2</c:v>
                </c:pt>
                <c:pt idx="4503">
                  <c:v>5.2037037037037041E-2</c:v>
                </c:pt>
                <c:pt idx="4504">
                  <c:v>5.2048611111111108E-2</c:v>
                </c:pt>
                <c:pt idx="4505">
                  <c:v>5.2060185185185182E-2</c:v>
                </c:pt>
                <c:pt idx="4506">
                  <c:v>5.2071759259259255E-2</c:v>
                </c:pt>
                <c:pt idx="4507">
                  <c:v>5.2083333333333336E-2</c:v>
                </c:pt>
                <c:pt idx="4508">
                  <c:v>5.2094907407407409E-2</c:v>
                </c:pt>
                <c:pt idx="4509">
                  <c:v>5.2106481481481483E-2</c:v>
                </c:pt>
                <c:pt idx="4510">
                  <c:v>5.2118055555555563E-2</c:v>
                </c:pt>
                <c:pt idx="4511">
                  <c:v>5.212962962962963E-2</c:v>
                </c:pt>
                <c:pt idx="4512">
                  <c:v>5.2141203703703703E-2</c:v>
                </c:pt>
                <c:pt idx="4513">
                  <c:v>5.2152777777777777E-2</c:v>
                </c:pt>
                <c:pt idx="4514">
                  <c:v>5.2164351851851858E-2</c:v>
                </c:pt>
                <c:pt idx="4515">
                  <c:v>5.2175925925925924E-2</c:v>
                </c:pt>
                <c:pt idx="4516">
                  <c:v>5.2187499999999998E-2</c:v>
                </c:pt>
                <c:pt idx="4517">
                  <c:v>5.2199074074074071E-2</c:v>
                </c:pt>
                <c:pt idx="4518">
                  <c:v>5.2210648148148152E-2</c:v>
                </c:pt>
                <c:pt idx="4519">
                  <c:v>5.2222222222222225E-2</c:v>
                </c:pt>
                <c:pt idx="4520">
                  <c:v>5.2233796296296299E-2</c:v>
                </c:pt>
                <c:pt idx="4521">
                  <c:v>5.2245370370370366E-2</c:v>
                </c:pt>
                <c:pt idx="4522">
                  <c:v>5.2256944444444446E-2</c:v>
                </c:pt>
                <c:pt idx="4523">
                  <c:v>5.226851851851852E-2</c:v>
                </c:pt>
                <c:pt idx="4524">
                  <c:v>5.2280092592592593E-2</c:v>
                </c:pt>
                <c:pt idx="4525">
                  <c:v>5.229166666666666E-2</c:v>
                </c:pt>
                <c:pt idx="4526">
                  <c:v>5.230324074074074E-2</c:v>
                </c:pt>
                <c:pt idx="4527">
                  <c:v>5.2314814814814814E-2</c:v>
                </c:pt>
                <c:pt idx="4528">
                  <c:v>5.2326388888888888E-2</c:v>
                </c:pt>
                <c:pt idx="4529">
                  <c:v>5.2337962962962968E-2</c:v>
                </c:pt>
                <c:pt idx="4530">
                  <c:v>5.2349537037037042E-2</c:v>
                </c:pt>
                <c:pt idx="4531">
                  <c:v>5.2361111111111108E-2</c:v>
                </c:pt>
                <c:pt idx="4532">
                  <c:v>5.2372685185185182E-2</c:v>
                </c:pt>
                <c:pt idx="4533">
                  <c:v>5.2384259259259262E-2</c:v>
                </c:pt>
                <c:pt idx="4534">
                  <c:v>5.2395833333333336E-2</c:v>
                </c:pt>
                <c:pt idx="4535">
                  <c:v>5.2407407407407403E-2</c:v>
                </c:pt>
                <c:pt idx="4536">
                  <c:v>5.2418981481481476E-2</c:v>
                </c:pt>
                <c:pt idx="4537">
                  <c:v>5.2430555555555557E-2</c:v>
                </c:pt>
                <c:pt idx="4538">
                  <c:v>5.244212962962963E-2</c:v>
                </c:pt>
                <c:pt idx="4539">
                  <c:v>5.2453703703703704E-2</c:v>
                </c:pt>
                <c:pt idx="4540">
                  <c:v>5.2465277777777784E-2</c:v>
                </c:pt>
                <c:pt idx="4541">
                  <c:v>5.2476851851851851E-2</c:v>
                </c:pt>
                <c:pt idx="4542">
                  <c:v>5.2488425925925924E-2</c:v>
                </c:pt>
                <c:pt idx="4543">
                  <c:v>5.2499999999999998E-2</c:v>
                </c:pt>
                <c:pt idx="4544">
                  <c:v>5.2511574074074079E-2</c:v>
                </c:pt>
                <c:pt idx="4545">
                  <c:v>5.2523148148148145E-2</c:v>
                </c:pt>
                <c:pt idx="4546">
                  <c:v>5.2534722222222219E-2</c:v>
                </c:pt>
                <c:pt idx="4547">
                  <c:v>5.2546296296296292E-2</c:v>
                </c:pt>
                <c:pt idx="4548">
                  <c:v>5.2557870370370373E-2</c:v>
                </c:pt>
                <c:pt idx="4549">
                  <c:v>5.2569444444444446E-2</c:v>
                </c:pt>
                <c:pt idx="4550">
                  <c:v>5.258101851851852E-2</c:v>
                </c:pt>
                <c:pt idx="4551">
                  <c:v>5.2592592592592587E-2</c:v>
                </c:pt>
                <c:pt idx="4552">
                  <c:v>5.2604166666666667E-2</c:v>
                </c:pt>
                <c:pt idx="4553">
                  <c:v>5.2615740740740741E-2</c:v>
                </c:pt>
                <c:pt idx="4554">
                  <c:v>5.2627314814814814E-2</c:v>
                </c:pt>
                <c:pt idx="4555">
                  <c:v>5.2638888888888895E-2</c:v>
                </c:pt>
                <c:pt idx="4556">
                  <c:v>5.2650462962962961E-2</c:v>
                </c:pt>
                <c:pt idx="4557">
                  <c:v>5.2662037037037035E-2</c:v>
                </c:pt>
                <c:pt idx="4558">
                  <c:v>5.2673611111111109E-2</c:v>
                </c:pt>
                <c:pt idx="4559">
                  <c:v>5.2685185185185189E-2</c:v>
                </c:pt>
                <c:pt idx="4560">
                  <c:v>5.2696759259259263E-2</c:v>
                </c:pt>
                <c:pt idx="4561">
                  <c:v>5.2708333333333336E-2</c:v>
                </c:pt>
                <c:pt idx="4562">
                  <c:v>5.2719907407407403E-2</c:v>
                </c:pt>
                <c:pt idx="4563">
                  <c:v>5.2731481481481483E-2</c:v>
                </c:pt>
                <c:pt idx="4564">
                  <c:v>5.2743055555555557E-2</c:v>
                </c:pt>
                <c:pt idx="4565">
                  <c:v>5.275462962962963E-2</c:v>
                </c:pt>
                <c:pt idx="4566">
                  <c:v>5.2766203703703697E-2</c:v>
                </c:pt>
                <c:pt idx="4567">
                  <c:v>5.2777777777777778E-2</c:v>
                </c:pt>
                <c:pt idx="4568">
                  <c:v>5.2789351851851851E-2</c:v>
                </c:pt>
                <c:pt idx="4569">
                  <c:v>5.2800925925925925E-2</c:v>
                </c:pt>
                <c:pt idx="4570">
                  <c:v>5.2812500000000005E-2</c:v>
                </c:pt>
                <c:pt idx="4571">
                  <c:v>5.2824074074074079E-2</c:v>
                </c:pt>
                <c:pt idx="4572">
                  <c:v>5.2835648148148145E-2</c:v>
                </c:pt>
                <c:pt idx="4573">
                  <c:v>5.2847222222222219E-2</c:v>
                </c:pt>
                <c:pt idx="4574">
                  <c:v>5.28587962962963E-2</c:v>
                </c:pt>
                <c:pt idx="4575">
                  <c:v>5.2870370370370373E-2</c:v>
                </c:pt>
                <c:pt idx="4576">
                  <c:v>5.288194444444444E-2</c:v>
                </c:pt>
                <c:pt idx="4577">
                  <c:v>5.2893518518518513E-2</c:v>
                </c:pt>
                <c:pt idx="4578">
                  <c:v>5.2905092592592594E-2</c:v>
                </c:pt>
                <c:pt idx="4579">
                  <c:v>5.2916666666666667E-2</c:v>
                </c:pt>
                <c:pt idx="4580">
                  <c:v>5.2928240740740741E-2</c:v>
                </c:pt>
                <c:pt idx="4581">
                  <c:v>5.2939814814814821E-2</c:v>
                </c:pt>
                <c:pt idx="4582">
                  <c:v>5.2951388888888888E-2</c:v>
                </c:pt>
                <c:pt idx="4583">
                  <c:v>5.2962962962962962E-2</c:v>
                </c:pt>
                <c:pt idx="4584">
                  <c:v>5.2974537037037035E-2</c:v>
                </c:pt>
                <c:pt idx="4585">
                  <c:v>5.2986111111111116E-2</c:v>
                </c:pt>
                <c:pt idx="4586">
                  <c:v>5.2997685185185182E-2</c:v>
                </c:pt>
                <c:pt idx="4587">
                  <c:v>5.3009259259259256E-2</c:v>
                </c:pt>
                <c:pt idx="4588">
                  <c:v>5.302083333333333E-2</c:v>
                </c:pt>
                <c:pt idx="4589">
                  <c:v>5.303240740740741E-2</c:v>
                </c:pt>
                <c:pt idx="4590">
                  <c:v>5.3043981481481484E-2</c:v>
                </c:pt>
                <c:pt idx="4591">
                  <c:v>5.3055555555555557E-2</c:v>
                </c:pt>
                <c:pt idx="4592">
                  <c:v>5.3067129629629638E-2</c:v>
                </c:pt>
                <c:pt idx="4593">
                  <c:v>5.3078703703703704E-2</c:v>
                </c:pt>
                <c:pt idx="4594">
                  <c:v>5.3090277777777778E-2</c:v>
                </c:pt>
                <c:pt idx="4595">
                  <c:v>5.3101851851851851E-2</c:v>
                </c:pt>
                <c:pt idx="4596">
                  <c:v>5.3113425925925932E-2</c:v>
                </c:pt>
                <c:pt idx="4597">
                  <c:v>5.3124999999999999E-2</c:v>
                </c:pt>
                <c:pt idx="4598">
                  <c:v>5.3136574074074072E-2</c:v>
                </c:pt>
                <c:pt idx="4599">
                  <c:v>5.3148148148148146E-2</c:v>
                </c:pt>
                <c:pt idx="4600">
                  <c:v>5.3159722222222226E-2</c:v>
                </c:pt>
                <c:pt idx="4601">
                  <c:v>5.31712962962963E-2</c:v>
                </c:pt>
                <c:pt idx="4602">
                  <c:v>5.3182870370370366E-2</c:v>
                </c:pt>
                <c:pt idx="4603">
                  <c:v>5.319444444444444E-2</c:v>
                </c:pt>
                <c:pt idx="4604">
                  <c:v>5.3206018518518521E-2</c:v>
                </c:pt>
                <c:pt idx="4605">
                  <c:v>5.3217592592592594E-2</c:v>
                </c:pt>
                <c:pt idx="4606">
                  <c:v>5.3229166666666661E-2</c:v>
                </c:pt>
                <c:pt idx="4607">
                  <c:v>5.3240740740740734E-2</c:v>
                </c:pt>
                <c:pt idx="4608">
                  <c:v>5.3252314814814815E-2</c:v>
                </c:pt>
                <c:pt idx="4609">
                  <c:v>5.3263888888888888E-2</c:v>
                </c:pt>
                <c:pt idx="4610">
                  <c:v>5.3275462962962962E-2</c:v>
                </c:pt>
                <c:pt idx="4611">
                  <c:v>5.3287037037037042E-2</c:v>
                </c:pt>
                <c:pt idx="4612">
                  <c:v>5.3298611111111116E-2</c:v>
                </c:pt>
                <c:pt idx="4613">
                  <c:v>5.3310185185185183E-2</c:v>
                </c:pt>
                <c:pt idx="4614">
                  <c:v>5.3321759259259256E-2</c:v>
                </c:pt>
                <c:pt idx="4615">
                  <c:v>5.3333333333333337E-2</c:v>
                </c:pt>
                <c:pt idx="4616">
                  <c:v>5.334490740740741E-2</c:v>
                </c:pt>
                <c:pt idx="4617">
                  <c:v>5.3356481481481477E-2</c:v>
                </c:pt>
                <c:pt idx="4618">
                  <c:v>5.3368055555555551E-2</c:v>
                </c:pt>
                <c:pt idx="4619">
                  <c:v>5.3379629629629631E-2</c:v>
                </c:pt>
                <c:pt idx="4620">
                  <c:v>5.3391203703703705E-2</c:v>
                </c:pt>
                <c:pt idx="4621">
                  <c:v>5.3402777777777778E-2</c:v>
                </c:pt>
                <c:pt idx="4622">
                  <c:v>5.3414351851851859E-2</c:v>
                </c:pt>
                <c:pt idx="4623">
                  <c:v>5.3425925925925925E-2</c:v>
                </c:pt>
                <c:pt idx="4624">
                  <c:v>5.3437499999999999E-2</c:v>
                </c:pt>
                <c:pt idx="4625">
                  <c:v>5.3449074074074072E-2</c:v>
                </c:pt>
                <c:pt idx="4626">
                  <c:v>5.3460648148148153E-2</c:v>
                </c:pt>
                <c:pt idx="4627">
                  <c:v>5.347222222222222E-2</c:v>
                </c:pt>
                <c:pt idx="4628">
                  <c:v>5.3483796296296293E-2</c:v>
                </c:pt>
                <c:pt idx="4629">
                  <c:v>5.3495370370370367E-2</c:v>
                </c:pt>
                <c:pt idx="4630">
                  <c:v>5.3506944444444447E-2</c:v>
                </c:pt>
                <c:pt idx="4631">
                  <c:v>5.3518518518518521E-2</c:v>
                </c:pt>
                <c:pt idx="4632">
                  <c:v>5.3530092592592594E-2</c:v>
                </c:pt>
                <c:pt idx="4633">
                  <c:v>5.3541666666666675E-2</c:v>
                </c:pt>
                <c:pt idx="4634">
                  <c:v>5.3553240740740742E-2</c:v>
                </c:pt>
                <c:pt idx="4635">
                  <c:v>5.3564814814814815E-2</c:v>
                </c:pt>
                <c:pt idx="4636">
                  <c:v>5.3576388888888889E-2</c:v>
                </c:pt>
                <c:pt idx="4637">
                  <c:v>5.3587962962962969E-2</c:v>
                </c:pt>
                <c:pt idx="4638">
                  <c:v>5.3599537037037036E-2</c:v>
                </c:pt>
                <c:pt idx="4639">
                  <c:v>5.3611111111111109E-2</c:v>
                </c:pt>
                <c:pt idx="4640">
                  <c:v>5.3622685185185183E-2</c:v>
                </c:pt>
                <c:pt idx="4641">
                  <c:v>5.3634259259259263E-2</c:v>
                </c:pt>
                <c:pt idx="4642">
                  <c:v>5.3645833333333337E-2</c:v>
                </c:pt>
                <c:pt idx="4643">
                  <c:v>5.3657407407407404E-2</c:v>
                </c:pt>
                <c:pt idx="4644">
                  <c:v>5.3668981481481477E-2</c:v>
                </c:pt>
                <c:pt idx="4645">
                  <c:v>5.3680555555555558E-2</c:v>
                </c:pt>
                <c:pt idx="4646">
                  <c:v>5.3692129629629631E-2</c:v>
                </c:pt>
                <c:pt idx="4647">
                  <c:v>5.3703703703703698E-2</c:v>
                </c:pt>
                <c:pt idx="4648">
                  <c:v>5.3715277777777772E-2</c:v>
                </c:pt>
                <c:pt idx="4649">
                  <c:v>5.3726851851851852E-2</c:v>
                </c:pt>
                <c:pt idx="4650">
                  <c:v>5.3738425925925926E-2</c:v>
                </c:pt>
                <c:pt idx="4651">
                  <c:v>5.3749999999999999E-2</c:v>
                </c:pt>
                <c:pt idx="4652">
                  <c:v>5.376157407407408E-2</c:v>
                </c:pt>
                <c:pt idx="4653">
                  <c:v>5.3773148148148153E-2</c:v>
                </c:pt>
                <c:pt idx="4654">
                  <c:v>5.378472222222222E-2</c:v>
                </c:pt>
                <c:pt idx="4655">
                  <c:v>5.3796296296296293E-2</c:v>
                </c:pt>
                <c:pt idx="4656">
                  <c:v>5.3807870370370374E-2</c:v>
                </c:pt>
                <c:pt idx="4657">
                  <c:v>5.3819444444444448E-2</c:v>
                </c:pt>
                <c:pt idx="4658">
                  <c:v>5.3831018518518514E-2</c:v>
                </c:pt>
                <c:pt idx="4659">
                  <c:v>5.3842592592592588E-2</c:v>
                </c:pt>
                <c:pt idx="4660">
                  <c:v>5.3854166666666668E-2</c:v>
                </c:pt>
                <c:pt idx="4661">
                  <c:v>5.3865740740740742E-2</c:v>
                </c:pt>
                <c:pt idx="4662">
                  <c:v>5.3877314814814815E-2</c:v>
                </c:pt>
                <c:pt idx="4663">
                  <c:v>5.3888888888888896E-2</c:v>
                </c:pt>
                <c:pt idx="4664">
                  <c:v>5.3900462962962963E-2</c:v>
                </c:pt>
                <c:pt idx="4665">
                  <c:v>5.3912037037037036E-2</c:v>
                </c:pt>
                <c:pt idx="4666">
                  <c:v>5.392361111111111E-2</c:v>
                </c:pt>
                <c:pt idx="4667">
                  <c:v>5.393518518518519E-2</c:v>
                </c:pt>
                <c:pt idx="4668">
                  <c:v>5.3946759259259257E-2</c:v>
                </c:pt>
                <c:pt idx="4669">
                  <c:v>5.395833333333333E-2</c:v>
                </c:pt>
                <c:pt idx="4670">
                  <c:v>5.3969907407407404E-2</c:v>
                </c:pt>
                <c:pt idx="4671">
                  <c:v>5.3981481481481484E-2</c:v>
                </c:pt>
                <c:pt idx="4672">
                  <c:v>5.3993055555555558E-2</c:v>
                </c:pt>
                <c:pt idx="4673">
                  <c:v>5.4004629629629632E-2</c:v>
                </c:pt>
                <c:pt idx="4674">
                  <c:v>5.4016203703703712E-2</c:v>
                </c:pt>
                <c:pt idx="4675">
                  <c:v>5.4027777777777779E-2</c:v>
                </c:pt>
                <c:pt idx="4676">
                  <c:v>5.4039351851851852E-2</c:v>
                </c:pt>
                <c:pt idx="4677">
                  <c:v>5.4050925925925926E-2</c:v>
                </c:pt>
                <c:pt idx="4678">
                  <c:v>5.4062500000000006E-2</c:v>
                </c:pt>
                <c:pt idx="4679">
                  <c:v>5.4074074074074073E-2</c:v>
                </c:pt>
                <c:pt idx="4680">
                  <c:v>5.4085648148148147E-2</c:v>
                </c:pt>
                <c:pt idx="4681">
                  <c:v>5.409722222222222E-2</c:v>
                </c:pt>
                <c:pt idx="4682">
                  <c:v>5.4108796296296301E-2</c:v>
                </c:pt>
                <c:pt idx="4683">
                  <c:v>5.4120370370370374E-2</c:v>
                </c:pt>
                <c:pt idx="4684">
                  <c:v>5.4131944444444441E-2</c:v>
                </c:pt>
                <c:pt idx="4685">
                  <c:v>5.4143518518518514E-2</c:v>
                </c:pt>
                <c:pt idx="4686">
                  <c:v>5.4155092592592595E-2</c:v>
                </c:pt>
                <c:pt idx="4687">
                  <c:v>5.4166666666666669E-2</c:v>
                </c:pt>
                <c:pt idx="4688">
                  <c:v>5.4178240740740735E-2</c:v>
                </c:pt>
                <c:pt idx="4689">
                  <c:v>5.4189814814814809E-2</c:v>
                </c:pt>
                <c:pt idx="4690">
                  <c:v>5.4201388888888889E-2</c:v>
                </c:pt>
                <c:pt idx="4691">
                  <c:v>5.4212962962962963E-2</c:v>
                </c:pt>
                <c:pt idx="4692">
                  <c:v>5.4212962962962963E-2</c:v>
                </c:pt>
                <c:pt idx="4693">
                  <c:v>5.4236111111111117E-2</c:v>
                </c:pt>
                <c:pt idx="4694">
                  <c:v>5.424768518518519E-2</c:v>
                </c:pt>
                <c:pt idx="4695">
                  <c:v>5.424768518518519E-2</c:v>
                </c:pt>
                <c:pt idx="4696">
                  <c:v>5.4259259259259257E-2</c:v>
                </c:pt>
                <c:pt idx="4697">
                  <c:v>5.4270833333333331E-2</c:v>
                </c:pt>
                <c:pt idx="4698">
                  <c:v>5.4282407407407411E-2</c:v>
                </c:pt>
                <c:pt idx="4699">
                  <c:v>5.4293981481481485E-2</c:v>
                </c:pt>
                <c:pt idx="4700">
                  <c:v>5.4305555555555551E-2</c:v>
                </c:pt>
                <c:pt idx="4701">
                  <c:v>5.4317129629629625E-2</c:v>
                </c:pt>
                <c:pt idx="4702">
                  <c:v>5.4328703703703705E-2</c:v>
                </c:pt>
                <c:pt idx="4703">
                  <c:v>5.4340277777777779E-2</c:v>
                </c:pt>
                <c:pt idx="4704">
                  <c:v>5.4351851851851853E-2</c:v>
                </c:pt>
                <c:pt idx="4705">
                  <c:v>5.4363425925925933E-2</c:v>
                </c:pt>
                <c:pt idx="4706">
                  <c:v>5.4375E-2</c:v>
                </c:pt>
                <c:pt idx="4707">
                  <c:v>5.4386574074074073E-2</c:v>
                </c:pt>
                <c:pt idx="4708">
                  <c:v>5.4398148148148147E-2</c:v>
                </c:pt>
                <c:pt idx="4709">
                  <c:v>5.4409722222222227E-2</c:v>
                </c:pt>
                <c:pt idx="4710">
                  <c:v>5.4421296296296294E-2</c:v>
                </c:pt>
                <c:pt idx="4711">
                  <c:v>5.4432870370370368E-2</c:v>
                </c:pt>
                <c:pt idx="4712">
                  <c:v>5.4444444444444441E-2</c:v>
                </c:pt>
                <c:pt idx="4713">
                  <c:v>5.4456018518518522E-2</c:v>
                </c:pt>
                <c:pt idx="4714">
                  <c:v>5.4467592592592595E-2</c:v>
                </c:pt>
                <c:pt idx="4715">
                  <c:v>5.4479166666666669E-2</c:v>
                </c:pt>
                <c:pt idx="4716">
                  <c:v>5.4490740740740735E-2</c:v>
                </c:pt>
                <c:pt idx="4717">
                  <c:v>5.4502314814814816E-2</c:v>
                </c:pt>
                <c:pt idx="4718">
                  <c:v>5.451388888888889E-2</c:v>
                </c:pt>
                <c:pt idx="4719">
                  <c:v>5.4525462962962963E-2</c:v>
                </c:pt>
                <c:pt idx="4720">
                  <c:v>5.4537037037037044E-2</c:v>
                </c:pt>
                <c:pt idx="4721">
                  <c:v>5.454861111111111E-2</c:v>
                </c:pt>
                <c:pt idx="4722">
                  <c:v>5.4560185185185184E-2</c:v>
                </c:pt>
                <c:pt idx="4723">
                  <c:v>5.4571759259259257E-2</c:v>
                </c:pt>
                <c:pt idx="4724">
                  <c:v>5.4583333333333338E-2</c:v>
                </c:pt>
                <c:pt idx="4725">
                  <c:v>5.4594907407407411E-2</c:v>
                </c:pt>
                <c:pt idx="4726">
                  <c:v>5.4606481481481478E-2</c:v>
                </c:pt>
                <c:pt idx="4727">
                  <c:v>5.4618055555555552E-2</c:v>
                </c:pt>
                <c:pt idx="4728">
                  <c:v>5.4629629629629632E-2</c:v>
                </c:pt>
                <c:pt idx="4729">
                  <c:v>5.4641203703703706E-2</c:v>
                </c:pt>
                <c:pt idx="4730">
                  <c:v>5.4652777777777772E-2</c:v>
                </c:pt>
                <c:pt idx="4731">
                  <c:v>5.4664351851851846E-2</c:v>
                </c:pt>
                <c:pt idx="4732">
                  <c:v>5.4675925925925926E-2</c:v>
                </c:pt>
                <c:pt idx="4733">
                  <c:v>5.46875E-2</c:v>
                </c:pt>
                <c:pt idx="4734">
                  <c:v>5.4699074074074074E-2</c:v>
                </c:pt>
                <c:pt idx="4735">
                  <c:v>5.4710648148148154E-2</c:v>
                </c:pt>
                <c:pt idx="4736">
                  <c:v>5.4722222222222228E-2</c:v>
                </c:pt>
                <c:pt idx="4737">
                  <c:v>5.4733796296296294E-2</c:v>
                </c:pt>
                <c:pt idx="4738">
                  <c:v>5.4745370370370368E-2</c:v>
                </c:pt>
                <c:pt idx="4739">
                  <c:v>5.4756944444444448E-2</c:v>
                </c:pt>
                <c:pt idx="4740">
                  <c:v>5.4768518518518522E-2</c:v>
                </c:pt>
                <c:pt idx="4741">
                  <c:v>5.4780092592592589E-2</c:v>
                </c:pt>
                <c:pt idx="4742">
                  <c:v>5.4791666666666662E-2</c:v>
                </c:pt>
                <c:pt idx="4743">
                  <c:v>5.4803240740740743E-2</c:v>
                </c:pt>
                <c:pt idx="4744">
                  <c:v>5.4814814814814816E-2</c:v>
                </c:pt>
                <c:pt idx="4745">
                  <c:v>5.482638888888889E-2</c:v>
                </c:pt>
                <c:pt idx="4746">
                  <c:v>5.4837962962962956E-2</c:v>
                </c:pt>
                <c:pt idx="4747">
                  <c:v>5.4849537037037037E-2</c:v>
                </c:pt>
                <c:pt idx="4748">
                  <c:v>5.486111111111111E-2</c:v>
                </c:pt>
                <c:pt idx="4749">
                  <c:v>5.4872685185185184E-2</c:v>
                </c:pt>
                <c:pt idx="4750">
                  <c:v>5.4884259259259265E-2</c:v>
                </c:pt>
                <c:pt idx="4751">
                  <c:v>5.4895833333333331E-2</c:v>
                </c:pt>
                <c:pt idx="4752">
                  <c:v>5.4907407407407405E-2</c:v>
                </c:pt>
                <c:pt idx="4753">
                  <c:v>5.4918981481481478E-2</c:v>
                </c:pt>
                <c:pt idx="4754">
                  <c:v>5.4930555555555559E-2</c:v>
                </c:pt>
                <c:pt idx="4755">
                  <c:v>5.4942129629629632E-2</c:v>
                </c:pt>
                <c:pt idx="4756">
                  <c:v>5.4953703703703706E-2</c:v>
                </c:pt>
                <c:pt idx="4757">
                  <c:v>5.4965277777777773E-2</c:v>
                </c:pt>
                <c:pt idx="4758">
                  <c:v>5.4976851851851853E-2</c:v>
                </c:pt>
                <c:pt idx="4759">
                  <c:v>5.4988425925925927E-2</c:v>
                </c:pt>
                <c:pt idx="4760">
                  <c:v>5.5E-2</c:v>
                </c:pt>
                <c:pt idx="4761">
                  <c:v>5.5011574074074067E-2</c:v>
                </c:pt>
                <c:pt idx="4762">
                  <c:v>5.5023148148148147E-2</c:v>
                </c:pt>
                <c:pt idx="4763">
                  <c:v>5.5034722222222221E-2</c:v>
                </c:pt>
                <c:pt idx="4764">
                  <c:v>5.5046296296296295E-2</c:v>
                </c:pt>
                <c:pt idx="4765">
                  <c:v>5.5057870370370375E-2</c:v>
                </c:pt>
                <c:pt idx="4766">
                  <c:v>5.5069444444444449E-2</c:v>
                </c:pt>
                <c:pt idx="4767">
                  <c:v>5.5081018518518515E-2</c:v>
                </c:pt>
                <c:pt idx="4768">
                  <c:v>5.5092592592592589E-2</c:v>
                </c:pt>
                <c:pt idx="4769">
                  <c:v>5.5104166666666669E-2</c:v>
                </c:pt>
                <c:pt idx="4770">
                  <c:v>5.5115740740740743E-2</c:v>
                </c:pt>
                <c:pt idx="4771">
                  <c:v>5.512731481481481E-2</c:v>
                </c:pt>
                <c:pt idx="4772">
                  <c:v>5.5138888888888883E-2</c:v>
                </c:pt>
                <c:pt idx="4773">
                  <c:v>5.5150462962962964E-2</c:v>
                </c:pt>
                <c:pt idx="4774">
                  <c:v>5.5162037037037037E-2</c:v>
                </c:pt>
                <c:pt idx="4775">
                  <c:v>5.5173611111111111E-2</c:v>
                </c:pt>
                <c:pt idx="4776">
                  <c:v>5.5185185185185191E-2</c:v>
                </c:pt>
                <c:pt idx="4777">
                  <c:v>5.5196759259259265E-2</c:v>
                </c:pt>
                <c:pt idx="4778">
                  <c:v>5.5208333333333331E-2</c:v>
                </c:pt>
                <c:pt idx="4779">
                  <c:v>5.5219907407407405E-2</c:v>
                </c:pt>
                <c:pt idx="4780">
                  <c:v>5.5231481481481486E-2</c:v>
                </c:pt>
                <c:pt idx="4781">
                  <c:v>5.5243055555555559E-2</c:v>
                </c:pt>
                <c:pt idx="4782">
                  <c:v>5.5254629629629626E-2</c:v>
                </c:pt>
                <c:pt idx="4783">
                  <c:v>5.5266203703703699E-2</c:v>
                </c:pt>
                <c:pt idx="4784">
                  <c:v>5.527777777777778E-2</c:v>
                </c:pt>
                <c:pt idx="4785">
                  <c:v>5.5289351851851853E-2</c:v>
                </c:pt>
                <c:pt idx="4786">
                  <c:v>5.5300925925925927E-2</c:v>
                </c:pt>
                <c:pt idx="4787">
                  <c:v>5.5312499999999994E-2</c:v>
                </c:pt>
                <c:pt idx="4788">
                  <c:v>5.5324074074074074E-2</c:v>
                </c:pt>
                <c:pt idx="4789">
                  <c:v>5.5335648148148148E-2</c:v>
                </c:pt>
                <c:pt idx="4790">
                  <c:v>5.5347222222222221E-2</c:v>
                </c:pt>
                <c:pt idx="4791">
                  <c:v>5.5358796296296288E-2</c:v>
                </c:pt>
                <c:pt idx="4792">
                  <c:v>5.5370370370370368E-2</c:v>
                </c:pt>
                <c:pt idx="4793">
                  <c:v>5.5381944444444442E-2</c:v>
                </c:pt>
                <c:pt idx="4794">
                  <c:v>5.5393518518518516E-2</c:v>
                </c:pt>
                <c:pt idx="4795">
                  <c:v>5.5405092592592596E-2</c:v>
                </c:pt>
                <c:pt idx="4796">
                  <c:v>5.541666666666667E-2</c:v>
                </c:pt>
                <c:pt idx="4797">
                  <c:v>5.5428240740740743E-2</c:v>
                </c:pt>
                <c:pt idx="4798">
                  <c:v>5.543981481481481E-2</c:v>
                </c:pt>
                <c:pt idx="4799">
                  <c:v>5.545138888888889E-2</c:v>
                </c:pt>
                <c:pt idx="4800">
                  <c:v>5.5462962962962964E-2</c:v>
                </c:pt>
                <c:pt idx="4801">
                  <c:v>5.5474537037037037E-2</c:v>
                </c:pt>
                <c:pt idx="4802">
                  <c:v>5.5486111111111104E-2</c:v>
                </c:pt>
                <c:pt idx="4803">
                  <c:v>5.5497685185185185E-2</c:v>
                </c:pt>
                <c:pt idx="4804">
                  <c:v>5.5509259259259258E-2</c:v>
                </c:pt>
                <c:pt idx="4805">
                  <c:v>5.5520833333333332E-2</c:v>
                </c:pt>
                <c:pt idx="4806">
                  <c:v>5.5532407407407412E-2</c:v>
                </c:pt>
                <c:pt idx="4807">
                  <c:v>5.5543981481481486E-2</c:v>
                </c:pt>
                <c:pt idx="4808">
                  <c:v>5.5555555555555552E-2</c:v>
                </c:pt>
                <c:pt idx="4809">
                  <c:v>5.5567129629629626E-2</c:v>
                </c:pt>
                <c:pt idx="4810">
                  <c:v>5.5578703703703707E-2</c:v>
                </c:pt>
                <c:pt idx="4811">
                  <c:v>5.559027777777778E-2</c:v>
                </c:pt>
                <c:pt idx="4812">
                  <c:v>5.5601851851851847E-2</c:v>
                </c:pt>
                <c:pt idx="4813">
                  <c:v>5.561342592592592E-2</c:v>
                </c:pt>
                <c:pt idx="4814">
                  <c:v>5.5625000000000001E-2</c:v>
                </c:pt>
                <c:pt idx="4815">
                  <c:v>5.5636574074074074E-2</c:v>
                </c:pt>
                <c:pt idx="4816">
                  <c:v>5.5648148148148148E-2</c:v>
                </c:pt>
                <c:pt idx="4817">
                  <c:v>5.5659722222222228E-2</c:v>
                </c:pt>
                <c:pt idx="4818">
                  <c:v>5.5671296296296302E-2</c:v>
                </c:pt>
                <c:pt idx="4819">
                  <c:v>5.5682870370370369E-2</c:v>
                </c:pt>
                <c:pt idx="4820">
                  <c:v>5.5694444444444442E-2</c:v>
                </c:pt>
                <c:pt idx="4821">
                  <c:v>5.5706018518518523E-2</c:v>
                </c:pt>
                <c:pt idx="4822">
                  <c:v>5.5717592592592596E-2</c:v>
                </c:pt>
                <c:pt idx="4823">
                  <c:v>5.5729166666666663E-2</c:v>
                </c:pt>
                <c:pt idx="4824">
                  <c:v>5.5740740740740737E-2</c:v>
                </c:pt>
                <c:pt idx="4825">
                  <c:v>5.5752314814814817E-2</c:v>
                </c:pt>
                <c:pt idx="4826">
                  <c:v>5.5763888888888891E-2</c:v>
                </c:pt>
                <c:pt idx="4827">
                  <c:v>5.5775462962962964E-2</c:v>
                </c:pt>
                <c:pt idx="4828">
                  <c:v>5.5787037037037031E-2</c:v>
                </c:pt>
                <c:pt idx="4829">
                  <c:v>5.5798611111111111E-2</c:v>
                </c:pt>
                <c:pt idx="4830">
                  <c:v>5.5810185185185185E-2</c:v>
                </c:pt>
                <c:pt idx="4831">
                  <c:v>5.5821759259259258E-2</c:v>
                </c:pt>
                <c:pt idx="4832">
                  <c:v>5.5833333333333325E-2</c:v>
                </c:pt>
                <c:pt idx="4833">
                  <c:v>5.5844907407407406E-2</c:v>
                </c:pt>
                <c:pt idx="4834">
                  <c:v>5.5856481481481479E-2</c:v>
                </c:pt>
                <c:pt idx="4835">
                  <c:v>5.5868055555555553E-2</c:v>
                </c:pt>
                <c:pt idx="4836">
                  <c:v>5.5879629629629633E-2</c:v>
                </c:pt>
                <c:pt idx="4837">
                  <c:v>5.5891203703703707E-2</c:v>
                </c:pt>
                <c:pt idx="4838">
                  <c:v>5.590277777777778E-2</c:v>
                </c:pt>
                <c:pt idx="4839">
                  <c:v>5.5914351851851847E-2</c:v>
                </c:pt>
                <c:pt idx="4840">
                  <c:v>5.5925925925925928E-2</c:v>
                </c:pt>
                <c:pt idx="4841">
                  <c:v>5.5937500000000001E-2</c:v>
                </c:pt>
                <c:pt idx="4842">
                  <c:v>5.5949074074074075E-2</c:v>
                </c:pt>
                <c:pt idx="4843">
                  <c:v>5.5960648148148141E-2</c:v>
                </c:pt>
                <c:pt idx="4844">
                  <c:v>5.5972222222222222E-2</c:v>
                </c:pt>
                <c:pt idx="4845">
                  <c:v>5.5983796296296295E-2</c:v>
                </c:pt>
                <c:pt idx="4846">
                  <c:v>5.5995370370370369E-2</c:v>
                </c:pt>
                <c:pt idx="4847">
                  <c:v>5.6006944444444449E-2</c:v>
                </c:pt>
                <c:pt idx="4848">
                  <c:v>5.6018518518518523E-2</c:v>
                </c:pt>
                <c:pt idx="4849">
                  <c:v>5.603009259259259E-2</c:v>
                </c:pt>
                <c:pt idx="4850">
                  <c:v>5.6041666666666663E-2</c:v>
                </c:pt>
                <c:pt idx="4851">
                  <c:v>5.6053240740740744E-2</c:v>
                </c:pt>
                <c:pt idx="4852">
                  <c:v>5.6064814814814817E-2</c:v>
                </c:pt>
                <c:pt idx="4853">
                  <c:v>5.6076388888888884E-2</c:v>
                </c:pt>
                <c:pt idx="4854">
                  <c:v>5.6087962962962958E-2</c:v>
                </c:pt>
                <c:pt idx="4855">
                  <c:v>5.6099537037037038E-2</c:v>
                </c:pt>
                <c:pt idx="4856">
                  <c:v>5.6111111111111112E-2</c:v>
                </c:pt>
                <c:pt idx="4857">
                  <c:v>5.6122685185185185E-2</c:v>
                </c:pt>
                <c:pt idx="4858">
                  <c:v>5.6134259259259266E-2</c:v>
                </c:pt>
                <c:pt idx="4859">
                  <c:v>5.6145833333333339E-2</c:v>
                </c:pt>
                <c:pt idx="4860">
                  <c:v>5.6157407407407406E-2</c:v>
                </c:pt>
                <c:pt idx="4861">
                  <c:v>5.6168981481481479E-2</c:v>
                </c:pt>
                <c:pt idx="4862">
                  <c:v>5.618055555555556E-2</c:v>
                </c:pt>
                <c:pt idx="4863">
                  <c:v>5.6192129629629634E-2</c:v>
                </c:pt>
                <c:pt idx="4864">
                  <c:v>5.62037037037037E-2</c:v>
                </c:pt>
                <c:pt idx="4865">
                  <c:v>5.6215277777777774E-2</c:v>
                </c:pt>
                <c:pt idx="4866">
                  <c:v>5.6226851851851854E-2</c:v>
                </c:pt>
                <c:pt idx="4867">
                  <c:v>5.6238425925925928E-2</c:v>
                </c:pt>
                <c:pt idx="4868">
                  <c:v>5.6250000000000001E-2</c:v>
                </c:pt>
                <c:pt idx="4869">
                  <c:v>5.6261574074074068E-2</c:v>
                </c:pt>
                <c:pt idx="4870">
                  <c:v>5.6273148148148149E-2</c:v>
                </c:pt>
                <c:pt idx="4871">
                  <c:v>5.6284722222222222E-2</c:v>
                </c:pt>
                <c:pt idx="4872">
                  <c:v>5.6296296296296296E-2</c:v>
                </c:pt>
                <c:pt idx="4873">
                  <c:v>5.6307870370370362E-2</c:v>
                </c:pt>
                <c:pt idx="4874">
                  <c:v>5.6319444444444443E-2</c:v>
                </c:pt>
                <c:pt idx="4875">
                  <c:v>5.6331018518518516E-2</c:v>
                </c:pt>
                <c:pt idx="4876">
                  <c:v>5.634259259259259E-2</c:v>
                </c:pt>
                <c:pt idx="4877">
                  <c:v>5.635416666666667E-2</c:v>
                </c:pt>
                <c:pt idx="4878">
                  <c:v>5.6365740740740744E-2</c:v>
                </c:pt>
                <c:pt idx="4879">
                  <c:v>5.6377314814814818E-2</c:v>
                </c:pt>
                <c:pt idx="4880">
                  <c:v>5.6388888888888884E-2</c:v>
                </c:pt>
                <c:pt idx="4881">
                  <c:v>5.6400462962962965E-2</c:v>
                </c:pt>
                <c:pt idx="4882">
                  <c:v>5.6412037037037038E-2</c:v>
                </c:pt>
              </c:numCache>
            </c:numRef>
          </c:cat>
          <c:val>
            <c:numRef>
              <c:f>Sheet1!$D$1:$D$4912</c:f>
              <c:numCache>
                <c:formatCode>General</c:formatCode>
                <c:ptCount val="4912"/>
                <c:pt idx="0">
                  <c:v>0</c:v>
                </c:pt>
                <c:pt idx="1">
                  <c:v>0</c:v>
                </c:pt>
                <c:pt idx="2">
                  <c:v>0</c:v>
                </c:pt>
                <c:pt idx="3">
                  <c:v>400</c:v>
                </c:pt>
                <c:pt idx="4">
                  <c:v>400</c:v>
                </c:pt>
                <c:pt idx="5">
                  <c:v>400</c:v>
                </c:pt>
                <c:pt idx="6">
                  <c:v>400</c:v>
                </c:pt>
                <c:pt idx="7">
                  <c:v>400</c:v>
                </c:pt>
                <c:pt idx="8">
                  <c:v>400</c:v>
                </c:pt>
                <c:pt idx="9">
                  <c:v>400</c:v>
                </c:pt>
                <c:pt idx="10">
                  <c:v>400</c:v>
                </c:pt>
                <c:pt idx="11">
                  <c:v>400</c:v>
                </c:pt>
                <c:pt idx="12">
                  <c:v>400</c:v>
                </c:pt>
                <c:pt idx="13">
                  <c:v>400</c:v>
                </c:pt>
                <c:pt idx="14">
                  <c:v>400</c:v>
                </c:pt>
                <c:pt idx="15">
                  <c:v>400</c:v>
                </c:pt>
                <c:pt idx="16">
                  <c:v>400</c:v>
                </c:pt>
                <c:pt idx="17">
                  <c:v>400</c:v>
                </c:pt>
                <c:pt idx="18">
                  <c:v>400</c:v>
                </c:pt>
                <c:pt idx="19">
                  <c:v>400</c:v>
                </c:pt>
                <c:pt idx="20">
                  <c:v>400</c:v>
                </c:pt>
                <c:pt idx="21">
                  <c:v>400</c:v>
                </c:pt>
                <c:pt idx="22">
                  <c:v>400</c:v>
                </c:pt>
                <c:pt idx="23">
                  <c:v>423</c:v>
                </c:pt>
                <c:pt idx="24">
                  <c:v>400</c:v>
                </c:pt>
                <c:pt idx="25">
                  <c:v>400</c:v>
                </c:pt>
                <c:pt idx="26">
                  <c:v>400</c:v>
                </c:pt>
                <c:pt idx="27">
                  <c:v>400</c:v>
                </c:pt>
                <c:pt idx="28">
                  <c:v>400</c:v>
                </c:pt>
                <c:pt idx="29">
                  <c:v>400</c:v>
                </c:pt>
                <c:pt idx="30">
                  <c:v>425</c:v>
                </c:pt>
                <c:pt idx="31">
                  <c:v>400</c:v>
                </c:pt>
                <c:pt idx="32">
                  <c:v>400</c:v>
                </c:pt>
                <c:pt idx="33">
                  <c:v>400</c:v>
                </c:pt>
                <c:pt idx="34">
                  <c:v>400</c:v>
                </c:pt>
                <c:pt idx="35">
                  <c:v>400</c:v>
                </c:pt>
                <c:pt idx="36">
                  <c:v>400</c:v>
                </c:pt>
                <c:pt idx="37">
                  <c:v>400</c:v>
                </c:pt>
                <c:pt idx="38">
                  <c:v>400</c:v>
                </c:pt>
                <c:pt idx="39">
                  <c:v>400</c:v>
                </c:pt>
                <c:pt idx="40">
                  <c:v>400</c:v>
                </c:pt>
                <c:pt idx="41">
                  <c:v>400</c:v>
                </c:pt>
                <c:pt idx="42">
                  <c:v>400</c:v>
                </c:pt>
                <c:pt idx="43">
                  <c:v>400</c:v>
                </c:pt>
                <c:pt idx="44">
                  <c:v>400</c:v>
                </c:pt>
                <c:pt idx="45">
                  <c:v>400</c:v>
                </c:pt>
                <c:pt idx="46">
                  <c:v>400</c:v>
                </c:pt>
                <c:pt idx="47">
                  <c:v>400</c:v>
                </c:pt>
                <c:pt idx="48">
                  <c:v>400</c:v>
                </c:pt>
                <c:pt idx="49">
                  <c:v>400</c:v>
                </c:pt>
                <c:pt idx="50">
                  <c:v>400</c:v>
                </c:pt>
                <c:pt idx="51">
                  <c:v>400</c:v>
                </c:pt>
                <c:pt idx="52">
                  <c:v>415</c:v>
                </c:pt>
                <c:pt idx="53">
                  <c:v>400</c:v>
                </c:pt>
                <c:pt idx="54">
                  <c:v>411</c:v>
                </c:pt>
                <c:pt idx="55">
                  <c:v>402</c:v>
                </c:pt>
                <c:pt idx="56">
                  <c:v>400</c:v>
                </c:pt>
                <c:pt idx="57">
                  <c:v>400</c:v>
                </c:pt>
                <c:pt idx="58">
                  <c:v>400</c:v>
                </c:pt>
                <c:pt idx="59">
                  <c:v>400</c:v>
                </c:pt>
                <c:pt idx="60">
                  <c:v>400</c:v>
                </c:pt>
                <c:pt idx="61">
                  <c:v>400</c:v>
                </c:pt>
                <c:pt idx="62">
                  <c:v>410</c:v>
                </c:pt>
                <c:pt idx="63">
                  <c:v>400</c:v>
                </c:pt>
                <c:pt idx="64">
                  <c:v>400</c:v>
                </c:pt>
                <c:pt idx="65">
                  <c:v>451</c:v>
                </c:pt>
                <c:pt idx="66">
                  <c:v>425</c:v>
                </c:pt>
                <c:pt idx="67">
                  <c:v>400</c:v>
                </c:pt>
                <c:pt idx="68">
                  <c:v>432</c:v>
                </c:pt>
                <c:pt idx="69">
                  <c:v>417</c:v>
                </c:pt>
                <c:pt idx="70">
                  <c:v>400</c:v>
                </c:pt>
                <c:pt idx="71">
                  <c:v>400</c:v>
                </c:pt>
                <c:pt idx="72">
                  <c:v>400</c:v>
                </c:pt>
                <c:pt idx="73">
                  <c:v>400</c:v>
                </c:pt>
                <c:pt idx="74">
                  <c:v>405</c:v>
                </c:pt>
                <c:pt idx="75">
                  <c:v>407</c:v>
                </c:pt>
                <c:pt idx="76">
                  <c:v>400</c:v>
                </c:pt>
                <c:pt idx="77">
                  <c:v>400</c:v>
                </c:pt>
                <c:pt idx="78">
                  <c:v>400</c:v>
                </c:pt>
                <c:pt idx="79">
                  <c:v>400</c:v>
                </c:pt>
                <c:pt idx="80">
                  <c:v>400</c:v>
                </c:pt>
                <c:pt idx="81">
                  <c:v>400</c:v>
                </c:pt>
                <c:pt idx="82">
                  <c:v>400</c:v>
                </c:pt>
                <c:pt idx="83">
                  <c:v>400</c:v>
                </c:pt>
                <c:pt idx="84">
                  <c:v>418</c:v>
                </c:pt>
                <c:pt idx="85">
                  <c:v>407</c:v>
                </c:pt>
                <c:pt idx="86">
                  <c:v>400</c:v>
                </c:pt>
                <c:pt idx="87">
                  <c:v>400</c:v>
                </c:pt>
                <c:pt idx="88">
                  <c:v>400</c:v>
                </c:pt>
                <c:pt idx="89">
                  <c:v>409</c:v>
                </c:pt>
                <c:pt idx="90">
                  <c:v>400</c:v>
                </c:pt>
                <c:pt idx="91">
                  <c:v>400</c:v>
                </c:pt>
                <c:pt idx="92">
                  <c:v>432</c:v>
                </c:pt>
                <c:pt idx="93">
                  <c:v>425</c:v>
                </c:pt>
                <c:pt idx="94">
                  <c:v>400</c:v>
                </c:pt>
                <c:pt idx="95">
                  <c:v>400</c:v>
                </c:pt>
                <c:pt idx="96">
                  <c:v>443</c:v>
                </c:pt>
                <c:pt idx="97">
                  <c:v>400</c:v>
                </c:pt>
                <c:pt idx="98">
                  <c:v>425</c:v>
                </c:pt>
                <c:pt idx="99">
                  <c:v>414</c:v>
                </c:pt>
                <c:pt idx="100">
                  <c:v>409</c:v>
                </c:pt>
                <c:pt idx="101">
                  <c:v>400</c:v>
                </c:pt>
                <c:pt idx="102">
                  <c:v>400</c:v>
                </c:pt>
                <c:pt idx="103">
                  <c:v>400</c:v>
                </c:pt>
                <c:pt idx="104">
                  <c:v>400</c:v>
                </c:pt>
                <c:pt idx="105">
                  <c:v>400</c:v>
                </c:pt>
                <c:pt idx="106">
                  <c:v>400</c:v>
                </c:pt>
                <c:pt idx="107">
                  <c:v>400</c:v>
                </c:pt>
                <c:pt idx="108">
                  <c:v>400</c:v>
                </c:pt>
                <c:pt idx="109">
                  <c:v>400</c:v>
                </c:pt>
                <c:pt idx="110">
                  <c:v>438</c:v>
                </c:pt>
                <c:pt idx="111">
                  <c:v>425</c:v>
                </c:pt>
                <c:pt idx="112">
                  <c:v>425</c:v>
                </c:pt>
                <c:pt idx="113">
                  <c:v>411</c:v>
                </c:pt>
                <c:pt idx="114">
                  <c:v>417</c:v>
                </c:pt>
                <c:pt idx="115">
                  <c:v>400</c:v>
                </c:pt>
                <c:pt idx="116">
                  <c:v>411</c:v>
                </c:pt>
                <c:pt idx="117">
                  <c:v>402</c:v>
                </c:pt>
                <c:pt idx="118">
                  <c:v>400</c:v>
                </c:pt>
                <c:pt idx="119">
                  <c:v>417</c:v>
                </c:pt>
                <c:pt idx="120">
                  <c:v>414</c:v>
                </c:pt>
                <c:pt idx="121">
                  <c:v>403</c:v>
                </c:pt>
                <c:pt idx="122">
                  <c:v>400</c:v>
                </c:pt>
                <c:pt idx="123">
                  <c:v>425</c:v>
                </c:pt>
                <c:pt idx="124">
                  <c:v>425</c:v>
                </c:pt>
                <c:pt idx="125">
                  <c:v>400</c:v>
                </c:pt>
                <c:pt idx="126">
                  <c:v>434</c:v>
                </c:pt>
                <c:pt idx="127">
                  <c:v>400</c:v>
                </c:pt>
                <c:pt idx="128">
                  <c:v>418</c:v>
                </c:pt>
                <c:pt idx="129">
                  <c:v>427</c:v>
                </c:pt>
                <c:pt idx="130">
                  <c:v>422</c:v>
                </c:pt>
                <c:pt idx="131">
                  <c:v>411</c:v>
                </c:pt>
                <c:pt idx="132">
                  <c:v>414</c:v>
                </c:pt>
                <c:pt idx="133">
                  <c:v>414</c:v>
                </c:pt>
                <c:pt idx="134">
                  <c:v>411</c:v>
                </c:pt>
                <c:pt idx="135">
                  <c:v>414</c:v>
                </c:pt>
                <c:pt idx="136">
                  <c:v>408</c:v>
                </c:pt>
                <c:pt idx="137">
                  <c:v>405</c:v>
                </c:pt>
                <c:pt idx="138">
                  <c:v>400</c:v>
                </c:pt>
                <c:pt idx="139">
                  <c:v>400</c:v>
                </c:pt>
                <c:pt idx="140">
                  <c:v>405</c:v>
                </c:pt>
                <c:pt idx="141">
                  <c:v>405</c:v>
                </c:pt>
                <c:pt idx="142">
                  <c:v>400</c:v>
                </c:pt>
                <c:pt idx="143">
                  <c:v>402</c:v>
                </c:pt>
                <c:pt idx="144">
                  <c:v>400</c:v>
                </c:pt>
                <c:pt idx="145">
                  <c:v>400</c:v>
                </c:pt>
                <c:pt idx="146">
                  <c:v>436</c:v>
                </c:pt>
                <c:pt idx="147">
                  <c:v>428</c:v>
                </c:pt>
                <c:pt idx="148">
                  <c:v>428</c:v>
                </c:pt>
                <c:pt idx="149">
                  <c:v>400</c:v>
                </c:pt>
                <c:pt idx="150">
                  <c:v>427</c:v>
                </c:pt>
                <c:pt idx="151">
                  <c:v>425</c:v>
                </c:pt>
                <c:pt idx="152">
                  <c:v>403</c:v>
                </c:pt>
                <c:pt idx="153">
                  <c:v>444</c:v>
                </c:pt>
                <c:pt idx="154">
                  <c:v>444</c:v>
                </c:pt>
                <c:pt idx="155">
                  <c:v>451</c:v>
                </c:pt>
                <c:pt idx="156">
                  <c:v>451</c:v>
                </c:pt>
                <c:pt idx="157">
                  <c:v>447</c:v>
                </c:pt>
                <c:pt idx="158">
                  <c:v>438</c:v>
                </c:pt>
                <c:pt idx="159">
                  <c:v>447</c:v>
                </c:pt>
                <c:pt idx="160">
                  <c:v>454</c:v>
                </c:pt>
                <c:pt idx="161">
                  <c:v>444</c:v>
                </c:pt>
                <c:pt idx="162">
                  <c:v>418</c:v>
                </c:pt>
                <c:pt idx="163">
                  <c:v>418</c:v>
                </c:pt>
                <c:pt idx="164">
                  <c:v>427</c:v>
                </c:pt>
                <c:pt idx="165">
                  <c:v>411</c:v>
                </c:pt>
                <c:pt idx="166">
                  <c:v>425</c:v>
                </c:pt>
                <c:pt idx="167">
                  <c:v>425</c:v>
                </c:pt>
                <c:pt idx="168">
                  <c:v>418</c:v>
                </c:pt>
                <c:pt idx="169">
                  <c:v>411</c:v>
                </c:pt>
                <c:pt idx="170">
                  <c:v>407</c:v>
                </c:pt>
                <c:pt idx="171">
                  <c:v>409</c:v>
                </c:pt>
                <c:pt idx="172">
                  <c:v>422</c:v>
                </c:pt>
                <c:pt idx="173">
                  <c:v>422</c:v>
                </c:pt>
                <c:pt idx="174">
                  <c:v>407</c:v>
                </c:pt>
                <c:pt idx="175">
                  <c:v>407</c:v>
                </c:pt>
                <c:pt idx="176">
                  <c:v>409</c:v>
                </c:pt>
                <c:pt idx="177">
                  <c:v>407</c:v>
                </c:pt>
                <c:pt idx="178">
                  <c:v>400</c:v>
                </c:pt>
                <c:pt idx="179">
                  <c:v>433</c:v>
                </c:pt>
                <c:pt idx="180">
                  <c:v>418</c:v>
                </c:pt>
                <c:pt idx="181">
                  <c:v>422</c:v>
                </c:pt>
                <c:pt idx="182">
                  <c:v>411</c:v>
                </c:pt>
                <c:pt idx="183">
                  <c:v>418</c:v>
                </c:pt>
                <c:pt idx="184">
                  <c:v>413</c:v>
                </c:pt>
                <c:pt idx="185">
                  <c:v>413</c:v>
                </c:pt>
                <c:pt idx="186">
                  <c:v>411</c:v>
                </c:pt>
                <c:pt idx="187">
                  <c:v>411</c:v>
                </c:pt>
                <c:pt idx="188">
                  <c:v>403</c:v>
                </c:pt>
                <c:pt idx="189">
                  <c:v>413</c:v>
                </c:pt>
                <c:pt idx="190">
                  <c:v>411</c:v>
                </c:pt>
                <c:pt idx="191">
                  <c:v>400</c:v>
                </c:pt>
                <c:pt idx="192">
                  <c:v>400</c:v>
                </c:pt>
                <c:pt idx="193">
                  <c:v>400</c:v>
                </c:pt>
                <c:pt idx="194">
                  <c:v>400</c:v>
                </c:pt>
                <c:pt idx="195">
                  <c:v>400</c:v>
                </c:pt>
                <c:pt idx="196">
                  <c:v>400</c:v>
                </c:pt>
                <c:pt idx="197">
                  <c:v>405</c:v>
                </c:pt>
                <c:pt idx="198">
                  <c:v>400</c:v>
                </c:pt>
                <c:pt idx="199">
                  <c:v>400</c:v>
                </c:pt>
                <c:pt idx="200">
                  <c:v>400</c:v>
                </c:pt>
                <c:pt idx="201">
                  <c:v>400</c:v>
                </c:pt>
                <c:pt idx="202">
                  <c:v>400</c:v>
                </c:pt>
                <c:pt idx="203">
                  <c:v>400</c:v>
                </c:pt>
                <c:pt idx="204">
                  <c:v>409</c:v>
                </c:pt>
                <c:pt idx="205">
                  <c:v>400</c:v>
                </c:pt>
                <c:pt idx="206">
                  <c:v>410</c:v>
                </c:pt>
                <c:pt idx="207">
                  <c:v>408</c:v>
                </c:pt>
                <c:pt idx="208">
                  <c:v>415</c:v>
                </c:pt>
                <c:pt idx="209">
                  <c:v>401</c:v>
                </c:pt>
                <c:pt idx="210">
                  <c:v>405</c:v>
                </c:pt>
                <c:pt idx="211">
                  <c:v>401</c:v>
                </c:pt>
                <c:pt idx="212">
                  <c:v>410</c:v>
                </c:pt>
                <c:pt idx="213">
                  <c:v>400</c:v>
                </c:pt>
                <c:pt idx="214">
                  <c:v>411</c:v>
                </c:pt>
                <c:pt idx="215">
                  <c:v>408</c:v>
                </c:pt>
                <c:pt idx="216">
                  <c:v>405</c:v>
                </c:pt>
                <c:pt idx="217">
                  <c:v>400</c:v>
                </c:pt>
                <c:pt idx="218">
                  <c:v>408</c:v>
                </c:pt>
                <c:pt idx="219">
                  <c:v>405</c:v>
                </c:pt>
                <c:pt idx="220">
                  <c:v>409</c:v>
                </c:pt>
                <c:pt idx="221">
                  <c:v>452</c:v>
                </c:pt>
                <c:pt idx="222">
                  <c:v>436</c:v>
                </c:pt>
                <c:pt idx="223">
                  <c:v>438</c:v>
                </c:pt>
                <c:pt idx="224">
                  <c:v>436</c:v>
                </c:pt>
                <c:pt idx="225">
                  <c:v>433</c:v>
                </c:pt>
                <c:pt idx="226">
                  <c:v>408</c:v>
                </c:pt>
                <c:pt idx="227">
                  <c:v>427</c:v>
                </c:pt>
                <c:pt idx="228">
                  <c:v>400</c:v>
                </c:pt>
                <c:pt idx="229">
                  <c:v>427</c:v>
                </c:pt>
                <c:pt idx="230">
                  <c:v>400</c:v>
                </c:pt>
                <c:pt idx="231">
                  <c:v>410</c:v>
                </c:pt>
                <c:pt idx="232">
                  <c:v>439</c:v>
                </c:pt>
                <c:pt idx="233">
                  <c:v>400</c:v>
                </c:pt>
                <c:pt idx="234">
                  <c:v>421</c:v>
                </c:pt>
                <c:pt idx="235">
                  <c:v>413</c:v>
                </c:pt>
                <c:pt idx="236">
                  <c:v>414</c:v>
                </c:pt>
                <c:pt idx="237">
                  <c:v>413</c:v>
                </c:pt>
                <c:pt idx="238">
                  <c:v>417</c:v>
                </c:pt>
                <c:pt idx="239">
                  <c:v>408</c:v>
                </c:pt>
                <c:pt idx="240">
                  <c:v>421</c:v>
                </c:pt>
                <c:pt idx="241">
                  <c:v>421</c:v>
                </c:pt>
                <c:pt idx="242">
                  <c:v>423</c:v>
                </c:pt>
                <c:pt idx="243">
                  <c:v>417</c:v>
                </c:pt>
                <c:pt idx="244">
                  <c:v>425</c:v>
                </c:pt>
                <c:pt idx="245">
                  <c:v>408</c:v>
                </c:pt>
                <c:pt idx="246">
                  <c:v>413</c:v>
                </c:pt>
                <c:pt idx="247">
                  <c:v>408</c:v>
                </c:pt>
                <c:pt idx="248">
                  <c:v>407</c:v>
                </c:pt>
                <c:pt idx="249">
                  <c:v>403</c:v>
                </c:pt>
                <c:pt idx="250">
                  <c:v>400</c:v>
                </c:pt>
                <c:pt idx="251">
                  <c:v>416</c:v>
                </c:pt>
                <c:pt idx="252">
                  <c:v>416</c:v>
                </c:pt>
                <c:pt idx="253">
                  <c:v>407</c:v>
                </c:pt>
                <c:pt idx="254">
                  <c:v>417</c:v>
                </c:pt>
                <c:pt idx="255">
                  <c:v>413</c:v>
                </c:pt>
                <c:pt idx="256">
                  <c:v>422</c:v>
                </c:pt>
                <c:pt idx="257">
                  <c:v>432</c:v>
                </c:pt>
                <c:pt idx="258">
                  <c:v>434</c:v>
                </c:pt>
                <c:pt idx="259">
                  <c:v>434</c:v>
                </c:pt>
                <c:pt idx="260">
                  <c:v>439</c:v>
                </c:pt>
                <c:pt idx="261">
                  <c:v>439</c:v>
                </c:pt>
                <c:pt idx="262">
                  <c:v>439</c:v>
                </c:pt>
                <c:pt idx="263">
                  <c:v>452</c:v>
                </c:pt>
                <c:pt idx="264">
                  <c:v>434</c:v>
                </c:pt>
                <c:pt idx="265">
                  <c:v>448</c:v>
                </c:pt>
                <c:pt idx="266">
                  <c:v>436</c:v>
                </c:pt>
                <c:pt idx="267">
                  <c:v>434</c:v>
                </c:pt>
                <c:pt idx="268">
                  <c:v>432</c:v>
                </c:pt>
                <c:pt idx="269">
                  <c:v>426</c:v>
                </c:pt>
                <c:pt idx="270">
                  <c:v>426</c:v>
                </c:pt>
                <c:pt idx="271">
                  <c:v>423</c:v>
                </c:pt>
                <c:pt idx="272">
                  <c:v>416</c:v>
                </c:pt>
                <c:pt idx="273">
                  <c:v>434</c:v>
                </c:pt>
                <c:pt idx="274">
                  <c:v>447</c:v>
                </c:pt>
                <c:pt idx="275">
                  <c:v>436</c:v>
                </c:pt>
                <c:pt idx="276">
                  <c:v>423</c:v>
                </c:pt>
                <c:pt idx="277">
                  <c:v>417</c:v>
                </c:pt>
                <c:pt idx="278">
                  <c:v>417</c:v>
                </c:pt>
                <c:pt idx="279">
                  <c:v>413</c:v>
                </c:pt>
                <c:pt idx="280">
                  <c:v>416</c:v>
                </c:pt>
                <c:pt idx="281">
                  <c:v>405</c:v>
                </c:pt>
                <c:pt idx="282">
                  <c:v>422</c:v>
                </c:pt>
                <c:pt idx="283">
                  <c:v>413</c:v>
                </c:pt>
                <c:pt idx="284">
                  <c:v>416</c:v>
                </c:pt>
                <c:pt idx="285">
                  <c:v>426</c:v>
                </c:pt>
                <c:pt idx="286">
                  <c:v>417</c:v>
                </c:pt>
                <c:pt idx="287">
                  <c:v>413</c:v>
                </c:pt>
                <c:pt idx="288">
                  <c:v>400</c:v>
                </c:pt>
                <c:pt idx="289">
                  <c:v>407</c:v>
                </c:pt>
                <c:pt idx="290">
                  <c:v>407</c:v>
                </c:pt>
                <c:pt idx="291">
                  <c:v>402</c:v>
                </c:pt>
                <c:pt idx="292">
                  <c:v>400</c:v>
                </c:pt>
                <c:pt idx="293">
                  <c:v>400</c:v>
                </c:pt>
                <c:pt idx="294">
                  <c:v>400</c:v>
                </c:pt>
                <c:pt idx="295">
                  <c:v>400</c:v>
                </c:pt>
                <c:pt idx="296">
                  <c:v>402</c:v>
                </c:pt>
                <c:pt idx="297">
                  <c:v>400</c:v>
                </c:pt>
                <c:pt idx="298">
                  <c:v>405</c:v>
                </c:pt>
                <c:pt idx="299">
                  <c:v>402</c:v>
                </c:pt>
                <c:pt idx="300">
                  <c:v>407</c:v>
                </c:pt>
                <c:pt idx="301">
                  <c:v>400</c:v>
                </c:pt>
                <c:pt idx="302">
                  <c:v>400</c:v>
                </c:pt>
                <c:pt idx="303">
                  <c:v>400</c:v>
                </c:pt>
                <c:pt idx="304">
                  <c:v>408</c:v>
                </c:pt>
                <c:pt idx="305">
                  <c:v>400</c:v>
                </c:pt>
                <c:pt idx="306">
                  <c:v>411</c:v>
                </c:pt>
                <c:pt idx="307">
                  <c:v>400</c:v>
                </c:pt>
                <c:pt idx="308">
                  <c:v>415</c:v>
                </c:pt>
                <c:pt idx="309">
                  <c:v>418</c:v>
                </c:pt>
                <c:pt idx="310">
                  <c:v>418</c:v>
                </c:pt>
                <c:pt idx="311">
                  <c:v>407</c:v>
                </c:pt>
                <c:pt idx="312">
                  <c:v>407</c:v>
                </c:pt>
                <c:pt idx="313">
                  <c:v>415</c:v>
                </c:pt>
                <c:pt idx="314">
                  <c:v>400</c:v>
                </c:pt>
                <c:pt idx="315">
                  <c:v>408</c:v>
                </c:pt>
                <c:pt idx="316">
                  <c:v>402</c:v>
                </c:pt>
                <c:pt idx="317">
                  <c:v>405</c:v>
                </c:pt>
                <c:pt idx="318">
                  <c:v>402</c:v>
                </c:pt>
                <c:pt idx="319">
                  <c:v>400</c:v>
                </c:pt>
                <c:pt idx="320">
                  <c:v>408</c:v>
                </c:pt>
                <c:pt idx="321">
                  <c:v>400</c:v>
                </c:pt>
                <c:pt idx="322">
                  <c:v>405</c:v>
                </c:pt>
                <c:pt idx="323">
                  <c:v>405</c:v>
                </c:pt>
                <c:pt idx="324">
                  <c:v>405</c:v>
                </c:pt>
                <c:pt idx="325">
                  <c:v>405</c:v>
                </c:pt>
                <c:pt idx="326">
                  <c:v>400</c:v>
                </c:pt>
                <c:pt idx="327">
                  <c:v>415</c:v>
                </c:pt>
                <c:pt idx="328">
                  <c:v>400</c:v>
                </c:pt>
                <c:pt idx="329">
                  <c:v>414</c:v>
                </c:pt>
                <c:pt idx="330">
                  <c:v>400</c:v>
                </c:pt>
                <c:pt idx="331">
                  <c:v>402</c:v>
                </c:pt>
                <c:pt idx="332">
                  <c:v>400</c:v>
                </c:pt>
                <c:pt idx="333">
                  <c:v>407</c:v>
                </c:pt>
                <c:pt idx="334">
                  <c:v>400</c:v>
                </c:pt>
                <c:pt idx="335">
                  <c:v>407</c:v>
                </c:pt>
                <c:pt idx="336">
                  <c:v>405</c:v>
                </c:pt>
                <c:pt idx="337">
                  <c:v>409</c:v>
                </c:pt>
                <c:pt idx="338">
                  <c:v>400</c:v>
                </c:pt>
                <c:pt idx="339">
                  <c:v>406</c:v>
                </c:pt>
                <c:pt idx="340">
                  <c:v>406</c:v>
                </c:pt>
                <c:pt idx="341">
                  <c:v>406</c:v>
                </c:pt>
                <c:pt idx="342">
                  <c:v>400</c:v>
                </c:pt>
                <c:pt idx="343">
                  <c:v>400</c:v>
                </c:pt>
                <c:pt idx="344">
                  <c:v>409</c:v>
                </c:pt>
                <c:pt idx="345">
                  <c:v>405</c:v>
                </c:pt>
                <c:pt idx="346">
                  <c:v>405</c:v>
                </c:pt>
                <c:pt idx="347">
                  <c:v>406</c:v>
                </c:pt>
                <c:pt idx="348">
                  <c:v>400</c:v>
                </c:pt>
                <c:pt idx="349">
                  <c:v>400</c:v>
                </c:pt>
                <c:pt idx="350">
                  <c:v>406</c:v>
                </c:pt>
                <c:pt idx="351">
                  <c:v>406</c:v>
                </c:pt>
                <c:pt idx="352">
                  <c:v>400</c:v>
                </c:pt>
                <c:pt idx="353">
                  <c:v>406</c:v>
                </c:pt>
                <c:pt idx="354">
                  <c:v>401</c:v>
                </c:pt>
                <c:pt idx="355">
                  <c:v>400</c:v>
                </c:pt>
                <c:pt idx="356">
                  <c:v>401</c:v>
                </c:pt>
                <c:pt idx="357">
                  <c:v>410</c:v>
                </c:pt>
                <c:pt idx="358">
                  <c:v>400</c:v>
                </c:pt>
                <c:pt idx="359">
                  <c:v>406</c:v>
                </c:pt>
                <c:pt idx="360">
                  <c:v>400</c:v>
                </c:pt>
                <c:pt idx="361">
                  <c:v>422</c:v>
                </c:pt>
                <c:pt idx="362">
                  <c:v>408</c:v>
                </c:pt>
                <c:pt idx="363">
                  <c:v>414</c:v>
                </c:pt>
                <c:pt idx="364">
                  <c:v>409</c:v>
                </c:pt>
                <c:pt idx="365">
                  <c:v>408</c:v>
                </c:pt>
                <c:pt idx="366">
                  <c:v>405</c:v>
                </c:pt>
                <c:pt idx="367">
                  <c:v>400</c:v>
                </c:pt>
                <c:pt idx="368">
                  <c:v>408</c:v>
                </c:pt>
                <c:pt idx="369">
                  <c:v>405</c:v>
                </c:pt>
                <c:pt idx="370">
                  <c:v>403</c:v>
                </c:pt>
                <c:pt idx="371">
                  <c:v>405</c:v>
                </c:pt>
                <c:pt idx="372">
                  <c:v>400</c:v>
                </c:pt>
                <c:pt idx="373">
                  <c:v>400</c:v>
                </c:pt>
                <c:pt idx="374">
                  <c:v>405</c:v>
                </c:pt>
                <c:pt idx="375">
                  <c:v>411</c:v>
                </c:pt>
                <c:pt idx="376">
                  <c:v>400</c:v>
                </c:pt>
                <c:pt idx="377">
                  <c:v>400</c:v>
                </c:pt>
                <c:pt idx="378">
                  <c:v>400</c:v>
                </c:pt>
                <c:pt idx="379">
                  <c:v>400</c:v>
                </c:pt>
                <c:pt idx="380">
                  <c:v>400</c:v>
                </c:pt>
                <c:pt idx="381">
                  <c:v>400</c:v>
                </c:pt>
                <c:pt idx="382">
                  <c:v>402</c:v>
                </c:pt>
                <c:pt idx="383">
                  <c:v>402</c:v>
                </c:pt>
                <c:pt idx="384">
                  <c:v>400</c:v>
                </c:pt>
                <c:pt idx="385">
                  <c:v>414</c:v>
                </c:pt>
                <c:pt idx="386">
                  <c:v>400</c:v>
                </c:pt>
                <c:pt idx="387">
                  <c:v>405</c:v>
                </c:pt>
                <c:pt idx="388">
                  <c:v>407</c:v>
                </c:pt>
                <c:pt idx="389">
                  <c:v>407</c:v>
                </c:pt>
                <c:pt idx="390">
                  <c:v>407</c:v>
                </c:pt>
                <c:pt idx="391">
                  <c:v>400</c:v>
                </c:pt>
                <c:pt idx="392">
                  <c:v>414</c:v>
                </c:pt>
                <c:pt idx="393">
                  <c:v>411</c:v>
                </c:pt>
                <c:pt idx="394">
                  <c:v>409</c:v>
                </c:pt>
                <c:pt idx="395">
                  <c:v>407</c:v>
                </c:pt>
                <c:pt idx="396">
                  <c:v>409</c:v>
                </c:pt>
                <c:pt idx="397">
                  <c:v>409</c:v>
                </c:pt>
                <c:pt idx="398">
                  <c:v>400</c:v>
                </c:pt>
                <c:pt idx="399">
                  <c:v>423</c:v>
                </c:pt>
                <c:pt idx="400">
                  <c:v>426</c:v>
                </c:pt>
                <c:pt idx="401">
                  <c:v>434</c:v>
                </c:pt>
                <c:pt idx="402">
                  <c:v>434</c:v>
                </c:pt>
                <c:pt idx="403">
                  <c:v>446</c:v>
                </c:pt>
                <c:pt idx="404">
                  <c:v>439</c:v>
                </c:pt>
                <c:pt idx="405">
                  <c:v>457</c:v>
                </c:pt>
                <c:pt idx="406">
                  <c:v>434</c:v>
                </c:pt>
                <c:pt idx="407">
                  <c:v>452</c:v>
                </c:pt>
                <c:pt idx="408">
                  <c:v>418</c:v>
                </c:pt>
                <c:pt idx="409">
                  <c:v>407</c:v>
                </c:pt>
                <c:pt idx="410">
                  <c:v>400</c:v>
                </c:pt>
                <c:pt idx="411">
                  <c:v>409</c:v>
                </c:pt>
                <c:pt idx="412">
                  <c:v>414</c:v>
                </c:pt>
                <c:pt idx="413">
                  <c:v>421</c:v>
                </c:pt>
                <c:pt idx="414">
                  <c:v>416</c:v>
                </c:pt>
                <c:pt idx="415">
                  <c:v>411</c:v>
                </c:pt>
                <c:pt idx="416">
                  <c:v>421</c:v>
                </c:pt>
                <c:pt idx="417">
                  <c:v>416</c:v>
                </c:pt>
                <c:pt idx="418">
                  <c:v>414</c:v>
                </c:pt>
                <c:pt idx="419">
                  <c:v>416</c:v>
                </c:pt>
                <c:pt idx="420">
                  <c:v>407</c:v>
                </c:pt>
                <c:pt idx="421">
                  <c:v>409</c:v>
                </c:pt>
                <c:pt idx="422">
                  <c:v>400</c:v>
                </c:pt>
                <c:pt idx="423">
                  <c:v>413</c:v>
                </c:pt>
                <c:pt idx="424">
                  <c:v>402</c:v>
                </c:pt>
                <c:pt idx="425">
                  <c:v>405</c:v>
                </c:pt>
                <c:pt idx="426">
                  <c:v>410</c:v>
                </c:pt>
                <c:pt idx="427">
                  <c:v>405</c:v>
                </c:pt>
                <c:pt idx="428">
                  <c:v>400</c:v>
                </c:pt>
                <c:pt idx="429">
                  <c:v>408</c:v>
                </c:pt>
                <c:pt idx="430">
                  <c:v>400</c:v>
                </c:pt>
                <c:pt idx="431">
                  <c:v>406</c:v>
                </c:pt>
                <c:pt idx="432">
                  <c:v>406</c:v>
                </c:pt>
                <c:pt idx="433">
                  <c:v>407</c:v>
                </c:pt>
                <c:pt idx="434">
                  <c:v>400</c:v>
                </c:pt>
                <c:pt idx="435">
                  <c:v>403</c:v>
                </c:pt>
                <c:pt idx="436">
                  <c:v>400</c:v>
                </c:pt>
                <c:pt idx="437">
                  <c:v>400</c:v>
                </c:pt>
                <c:pt idx="438">
                  <c:v>401</c:v>
                </c:pt>
                <c:pt idx="439">
                  <c:v>401</c:v>
                </c:pt>
                <c:pt idx="440">
                  <c:v>411</c:v>
                </c:pt>
                <c:pt idx="441">
                  <c:v>405</c:v>
                </c:pt>
                <c:pt idx="442">
                  <c:v>400</c:v>
                </c:pt>
                <c:pt idx="443">
                  <c:v>406</c:v>
                </c:pt>
                <c:pt idx="444">
                  <c:v>400</c:v>
                </c:pt>
                <c:pt idx="445">
                  <c:v>406</c:v>
                </c:pt>
                <c:pt idx="446">
                  <c:v>400</c:v>
                </c:pt>
                <c:pt idx="447">
                  <c:v>417</c:v>
                </c:pt>
                <c:pt idx="448">
                  <c:v>408</c:v>
                </c:pt>
                <c:pt idx="449">
                  <c:v>418</c:v>
                </c:pt>
                <c:pt idx="450">
                  <c:v>417</c:v>
                </c:pt>
                <c:pt idx="451">
                  <c:v>436</c:v>
                </c:pt>
                <c:pt idx="452">
                  <c:v>417</c:v>
                </c:pt>
                <c:pt idx="453">
                  <c:v>403</c:v>
                </c:pt>
                <c:pt idx="454">
                  <c:v>413</c:v>
                </c:pt>
                <c:pt idx="455">
                  <c:v>413</c:v>
                </c:pt>
                <c:pt idx="456">
                  <c:v>408</c:v>
                </c:pt>
                <c:pt idx="457">
                  <c:v>405</c:v>
                </c:pt>
                <c:pt idx="458">
                  <c:v>405</c:v>
                </c:pt>
                <c:pt idx="459">
                  <c:v>400</c:v>
                </c:pt>
                <c:pt idx="460">
                  <c:v>400</c:v>
                </c:pt>
                <c:pt idx="461">
                  <c:v>400</c:v>
                </c:pt>
                <c:pt idx="462">
                  <c:v>414</c:v>
                </c:pt>
                <c:pt idx="463">
                  <c:v>401</c:v>
                </c:pt>
                <c:pt idx="464">
                  <c:v>400</c:v>
                </c:pt>
                <c:pt idx="465">
                  <c:v>400</c:v>
                </c:pt>
                <c:pt idx="466">
                  <c:v>400</c:v>
                </c:pt>
                <c:pt idx="467">
                  <c:v>400</c:v>
                </c:pt>
                <c:pt idx="468">
                  <c:v>400</c:v>
                </c:pt>
                <c:pt idx="469">
                  <c:v>400</c:v>
                </c:pt>
                <c:pt idx="470">
                  <c:v>400</c:v>
                </c:pt>
                <c:pt idx="471">
                  <c:v>406</c:v>
                </c:pt>
                <c:pt idx="472">
                  <c:v>400</c:v>
                </c:pt>
                <c:pt idx="473">
                  <c:v>426</c:v>
                </c:pt>
                <c:pt idx="474">
                  <c:v>413</c:v>
                </c:pt>
                <c:pt idx="475">
                  <c:v>403</c:v>
                </c:pt>
                <c:pt idx="476">
                  <c:v>408</c:v>
                </c:pt>
                <c:pt idx="477">
                  <c:v>403</c:v>
                </c:pt>
                <c:pt idx="478">
                  <c:v>413</c:v>
                </c:pt>
                <c:pt idx="479">
                  <c:v>400</c:v>
                </c:pt>
                <c:pt idx="480">
                  <c:v>403</c:v>
                </c:pt>
                <c:pt idx="481">
                  <c:v>400</c:v>
                </c:pt>
                <c:pt idx="482">
                  <c:v>406</c:v>
                </c:pt>
                <c:pt idx="483">
                  <c:v>400</c:v>
                </c:pt>
                <c:pt idx="484">
                  <c:v>414</c:v>
                </c:pt>
                <c:pt idx="485">
                  <c:v>409</c:v>
                </c:pt>
                <c:pt idx="486">
                  <c:v>410</c:v>
                </c:pt>
                <c:pt idx="487">
                  <c:v>410</c:v>
                </c:pt>
                <c:pt idx="488">
                  <c:v>410</c:v>
                </c:pt>
                <c:pt idx="489">
                  <c:v>410</c:v>
                </c:pt>
                <c:pt idx="490">
                  <c:v>414</c:v>
                </c:pt>
                <c:pt idx="491">
                  <c:v>405</c:v>
                </c:pt>
                <c:pt idx="492">
                  <c:v>415</c:v>
                </c:pt>
                <c:pt idx="493">
                  <c:v>410</c:v>
                </c:pt>
                <c:pt idx="494">
                  <c:v>414</c:v>
                </c:pt>
                <c:pt idx="495">
                  <c:v>427</c:v>
                </c:pt>
                <c:pt idx="496">
                  <c:v>418</c:v>
                </c:pt>
                <c:pt idx="497">
                  <c:v>410</c:v>
                </c:pt>
                <c:pt idx="498">
                  <c:v>409</c:v>
                </c:pt>
                <c:pt idx="499">
                  <c:v>415</c:v>
                </c:pt>
                <c:pt idx="500">
                  <c:v>420</c:v>
                </c:pt>
                <c:pt idx="501">
                  <c:v>414</c:v>
                </c:pt>
                <c:pt idx="502">
                  <c:v>427</c:v>
                </c:pt>
                <c:pt idx="503">
                  <c:v>410</c:v>
                </c:pt>
                <c:pt idx="504">
                  <c:v>423</c:v>
                </c:pt>
                <c:pt idx="505">
                  <c:v>403</c:v>
                </c:pt>
                <c:pt idx="506">
                  <c:v>418</c:v>
                </c:pt>
                <c:pt idx="507">
                  <c:v>409</c:v>
                </c:pt>
                <c:pt idx="508">
                  <c:v>410</c:v>
                </c:pt>
                <c:pt idx="509">
                  <c:v>410</c:v>
                </c:pt>
                <c:pt idx="510">
                  <c:v>405</c:v>
                </c:pt>
                <c:pt idx="511">
                  <c:v>405</c:v>
                </c:pt>
                <c:pt idx="512">
                  <c:v>414</c:v>
                </c:pt>
                <c:pt idx="513">
                  <c:v>410</c:v>
                </c:pt>
                <c:pt idx="514">
                  <c:v>414</c:v>
                </c:pt>
                <c:pt idx="515">
                  <c:v>414</c:v>
                </c:pt>
                <c:pt idx="516">
                  <c:v>415</c:v>
                </c:pt>
                <c:pt idx="517">
                  <c:v>403</c:v>
                </c:pt>
                <c:pt idx="518">
                  <c:v>410</c:v>
                </c:pt>
                <c:pt idx="519">
                  <c:v>414</c:v>
                </c:pt>
                <c:pt idx="520">
                  <c:v>418</c:v>
                </c:pt>
                <c:pt idx="521">
                  <c:v>415</c:v>
                </c:pt>
                <c:pt idx="522">
                  <c:v>414</c:v>
                </c:pt>
                <c:pt idx="523">
                  <c:v>415</c:v>
                </c:pt>
                <c:pt idx="524">
                  <c:v>405</c:v>
                </c:pt>
                <c:pt idx="525">
                  <c:v>409</c:v>
                </c:pt>
                <c:pt idx="526">
                  <c:v>409</c:v>
                </c:pt>
                <c:pt idx="527">
                  <c:v>409</c:v>
                </c:pt>
                <c:pt idx="528">
                  <c:v>409</c:v>
                </c:pt>
                <c:pt idx="529">
                  <c:v>410</c:v>
                </c:pt>
                <c:pt idx="530">
                  <c:v>403</c:v>
                </c:pt>
                <c:pt idx="531">
                  <c:v>400</c:v>
                </c:pt>
                <c:pt idx="532">
                  <c:v>403</c:v>
                </c:pt>
                <c:pt idx="533">
                  <c:v>414</c:v>
                </c:pt>
                <c:pt idx="534">
                  <c:v>403</c:v>
                </c:pt>
                <c:pt idx="535">
                  <c:v>409</c:v>
                </c:pt>
                <c:pt idx="536">
                  <c:v>400</c:v>
                </c:pt>
                <c:pt idx="537">
                  <c:v>420</c:v>
                </c:pt>
                <c:pt idx="538">
                  <c:v>415</c:v>
                </c:pt>
                <c:pt idx="539">
                  <c:v>421</c:v>
                </c:pt>
                <c:pt idx="540">
                  <c:v>420</c:v>
                </c:pt>
                <c:pt idx="541">
                  <c:v>420</c:v>
                </c:pt>
                <c:pt idx="542">
                  <c:v>421</c:v>
                </c:pt>
                <c:pt idx="543">
                  <c:v>416</c:v>
                </c:pt>
                <c:pt idx="544">
                  <c:v>436</c:v>
                </c:pt>
                <c:pt idx="545">
                  <c:v>436</c:v>
                </c:pt>
                <c:pt idx="546">
                  <c:v>441</c:v>
                </c:pt>
                <c:pt idx="547">
                  <c:v>446</c:v>
                </c:pt>
                <c:pt idx="548">
                  <c:v>455</c:v>
                </c:pt>
                <c:pt idx="549">
                  <c:v>464</c:v>
                </c:pt>
                <c:pt idx="550">
                  <c:v>476</c:v>
                </c:pt>
                <c:pt idx="551">
                  <c:v>481</c:v>
                </c:pt>
                <c:pt idx="552">
                  <c:v>476</c:v>
                </c:pt>
                <c:pt idx="553">
                  <c:v>472</c:v>
                </c:pt>
                <c:pt idx="554">
                  <c:v>464</c:v>
                </c:pt>
                <c:pt idx="555">
                  <c:v>445</c:v>
                </c:pt>
                <c:pt idx="556">
                  <c:v>450</c:v>
                </c:pt>
                <c:pt idx="557">
                  <c:v>436</c:v>
                </c:pt>
                <c:pt idx="558">
                  <c:v>442</c:v>
                </c:pt>
                <c:pt idx="559">
                  <c:v>442</c:v>
                </c:pt>
                <c:pt idx="560">
                  <c:v>435</c:v>
                </c:pt>
                <c:pt idx="561">
                  <c:v>442</c:v>
                </c:pt>
                <c:pt idx="562">
                  <c:v>445</c:v>
                </c:pt>
                <c:pt idx="563">
                  <c:v>435</c:v>
                </c:pt>
                <c:pt idx="564">
                  <c:v>445</c:v>
                </c:pt>
                <c:pt idx="565">
                  <c:v>441</c:v>
                </c:pt>
                <c:pt idx="566">
                  <c:v>446</c:v>
                </c:pt>
                <c:pt idx="567">
                  <c:v>441</c:v>
                </c:pt>
                <c:pt idx="568">
                  <c:v>455</c:v>
                </c:pt>
                <c:pt idx="569">
                  <c:v>446</c:v>
                </c:pt>
                <c:pt idx="570">
                  <c:v>456</c:v>
                </c:pt>
                <c:pt idx="571">
                  <c:v>456</c:v>
                </c:pt>
                <c:pt idx="572">
                  <c:v>456</c:v>
                </c:pt>
                <c:pt idx="573">
                  <c:v>475</c:v>
                </c:pt>
                <c:pt idx="574">
                  <c:v>455</c:v>
                </c:pt>
                <c:pt idx="575">
                  <c:v>477</c:v>
                </c:pt>
                <c:pt idx="576">
                  <c:v>465</c:v>
                </c:pt>
                <c:pt idx="577">
                  <c:v>472</c:v>
                </c:pt>
                <c:pt idx="578">
                  <c:v>477</c:v>
                </c:pt>
                <c:pt idx="579">
                  <c:v>477</c:v>
                </c:pt>
                <c:pt idx="580">
                  <c:v>477</c:v>
                </c:pt>
                <c:pt idx="581">
                  <c:v>472</c:v>
                </c:pt>
                <c:pt idx="582">
                  <c:v>472</c:v>
                </c:pt>
                <c:pt idx="583">
                  <c:v>475</c:v>
                </c:pt>
                <c:pt idx="584">
                  <c:v>481</c:v>
                </c:pt>
                <c:pt idx="585">
                  <c:v>476</c:v>
                </c:pt>
                <c:pt idx="586">
                  <c:v>464</c:v>
                </c:pt>
                <c:pt idx="587">
                  <c:v>461</c:v>
                </c:pt>
                <c:pt idx="588">
                  <c:v>460</c:v>
                </c:pt>
                <c:pt idx="589">
                  <c:v>446</c:v>
                </c:pt>
                <c:pt idx="590">
                  <c:v>450</c:v>
                </c:pt>
                <c:pt idx="591">
                  <c:v>446</c:v>
                </c:pt>
                <c:pt idx="592">
                  <c:v>456</c:v>
                </c:pt>
                <c:pt idx="593">
                  <c:v>455</c:v>
                </c:pt>
                <c:pt idx="594">
                  <c:v>450</c:v>
                </c:pt>
                <c:pt idx="595">
                  <c:v>465</c:v>
                </c:pt>
                <c:pt idx="596">
                  <c:v>455</c:v>
                </c:pt>
                <c:pt idx="597">
                  <c:v>465</c:v>
                </c:pt>
                <c:pt idx="598">
                  <c:v>460</c:v>
                </c:pt>
                <c:pt idx="599">
                  <c:v>481</c:v>
                </c:pt>
                <c:pt idx="600">
                  <c:v>483</c:v>
                </c:pt>
                <c:pt idx="601">
                  <c:v>481</c:v>
                </c:pt>
                <c:pt idx="602">
                  <c:v>486</c:v>
                </c:pt>
                <c:pt idx="603">
                  <c:v>481</c:v>
                </c:pt>
                <c:pt idx="604">
                  <c:v>483</c:v>
                </c:pt>
                <c:pt idx="605">
                  <c:v>486</c:v>
                </c:pt>
                <c:pt idx="606">
                  <c:v>505</c:v>
                </c:pt>
                <c:pt idx="607">
                  <c:v>483</c:v>
                </c:pt>
                <c:pt idx="608">
                  <c:v>500</c:v>
                </c:pt>
                <c:pt idx="609">
                  <c:v>502</c:v>
                </c:pt>
                <c:pt idx="610">
                  <c:v>502</c:v>
                </c:pt>
                <c:pt idx="611">
                  <c:v>508</c:v>
                </c:pt>
                <c:pt idx="612">
                  <c:v>502</c:v>
                </c:pt>
                <c:pt idx="613">
                  <c:v>502</c:v>
                </c:pt>
                <c:pt idx="614">
                  <c:v>500</c:v>
                </c:pt>
                <c:pt idx="615">
                  <c:v>492</c:v>
                </c:pt>
                <c:pt idx="616">
                  <c:v>519</c:v>
                </c:pt>
                <c:pt idx="617">
                  <c:v>542</c:v>
                </c:pt>
                <c:pt idx="618">
                  <c:v>520</c:v>
                </c:pt>
                <c:pt idx="619">
                  <c:v>537</c:v>
                </c:pt>
                <c:pt idx="620">
                  <c:v>533</c:v>
                </c:pt>
                <c:pt idx="621">
                  <c:v>561</c:v>
                </c:pt>
                <c:pt idx="622">
                  <c:v>555</c:v>
                </c:pt>
                <c:pt idx="623">
                  <c:v>551</c:v>
                </c:pt>
                <c:pt idx="624">
                  <c:v>531</c:v>
                </c:pt>
                <c:pt idx="625">
                  <c:v>519</c:v>
                </c:pt>
                <c:pt idx="626">
                  <c:v>515</c:v>
                </c:pt>
                <c:pt idx="627">
                  <c:v>508</c:v>
                </c:pt>
                <c:pt idx="628">
                  <c:v>505</c:v>
                </c:pt>
                <c:pt idx="629">
                  <c:v>520</c:v>
                </c:pt>
                <c:pt idx="630">
                  <c:v>519</c:v>
                </c:pt>
                <c:pt idx="631">
                  <c:v>527</c:v>
                </c:pt>
                <c:pt idx="632">
                  <c:v>505</c:v>
                </c:pt>
                <c:pt idx="633">
                  <c:v>520</c:v>
                </c:pt>
                <c:pt idx="634">
                  <c:v>520</c:v>
                </c:pt>
                <c:pt idx="635">
                  <c:v>519</c:v>
                </c:pt>
                <c:pt idx="636">
                  <c:v>527</c:v>
                </c:pt>
                <c:pt idx="637">
                  <c:v>519</c:v>
                </c:pt>
                <c:pt idx="638">
                  <c:v>531</c:v>
                </c:pt>
                <c:pt idx="639">
                  <c:v>519</c:v>
                </c:pt>
                <c:pt idx="640">
                  <c:v>533</c:v>
                </c:pt>
                <c:pt idx="641">
                  <c:v>527</c:v>
                </c:pt>
                <c:pt idx="642">
                  <c:v>527</c:v>
                </c:pt>
                <c:pt idx="643">
                  <c:v>537</c:v>
                </c:pt>
                <c:pt idx="644">
                  <c:v>542</c:v>
                </c:pt>
                <c:pt idx="645">
                  <c:v>542</c:v>
                </c:pt>
                <c:pt idx="646">
                  <c:v>543</c:v>
                </c:pt>
                <c:pt idx="647">
                  <c:v>561</c:v>
                </c:pt>
                <c:pt idx="648">
                  <c:v>561</c:v>
                </c:pt>
                <c:pt idx="649">
                  <c:v>564</c:v>
                </c:pt>
                <c:pt idx="650">
                  <c:v>564</c:v>
                </c:pt>
                <c:pt idx="651">
                  <c:v>570</c:v>
                </c:pt>
                <c:pt idx="652">
                  <c:v>591</c:v>
                </c:pt>
                <c:pt idx="653">
                  <c:v>612</c:v>
                </c:pt>
                <c:pt idx="654">
                  <c:v>603</c:v>
                </c:pt>
                <c:pt idx="655">
                  <c:v>591</c:v>
                </c:pt>
                <c:pt idx="656">
                  <c:v>575</c:v>
                </c:pt>
                <c:pt idx="657">
                  <c:v>588</c:v>
                </c:pt>
                <c:pt idx="658">
                  <c:v>561</c:v>
                </c:pt>
                <c:pt idx="659">
                  <c:v>555</c:v>
                </c:pt>
                <c:pt idx="660">
                  <c:v>551</c:v>
                </c:pt>
                <c:pt idx="661">
                  <c:v>533</c:v>
                </c:pt>
                <c:pt idx="662">
                  <c:v>531</c:v>
                </c:pt>
                <c:pt idx="663">
                  <c:v>515</c:v>
                </c:pt>
                <c:pt idx="664">
                  <c:v>515</c:v>
                </c:pt>
                <c:pt idx="665">
                  <c:v>500</c:v>
                </c:pt>
                <c:pt idx="666">
                  <c:v>502</c:v>
                </c:pt>
                <c:pt idx="667">
                  <c:v>502</c:v>
                </c:pt>
                <c:pt idx="668">
                  <c:v>502</c:v>
                </c:pt>
                <c:pt idx="669">
                  <c:v>500</c:v>
                </c:pt>
                <c:pt idx="670">
                  <c:v>492</c:v>
                </c:pt>
                <c:pt idx="671">
                  <c:v>505</c:v>
                </c:pt>
                <c:pt idx="672">
                  <c:v>515</c:v>
                </c:pt>
                <c:pt idx="673">
                  <c:v>519</c:v>
                </c:pt>
                <c:pt idx="674">
                  <c:v>519</c:v>
                </c:pt>
                <c:pt idx="675">
                  <c:v>495</c:v>
                </c:pt>
                <c:pt idx="676">
                  <c:v>502</c:v>
                </c:pt>
                <c:pt idx="677">
                  <c:v>495</c:v>
                </c:pt>
                <c:pt idx="678">
                  <c:v>492</c:v>
                </c:pt>
                <c:pt idx="679">
                  <c:v>488</c:v>
                </c:pt>
                <c:pt idx="680">
                  <c:v>476</c:v>
                </c:pt>
                <c:pt idx="681">
                  <c:v>481</c:v>
                </c:pt>
                <c:pt idx="682">
                  <c:v>472</c:v>
                </c:pt>
                <c:pt idx="683">
                  <c:v>475</c:v>
                </c:pt>
                <c:pt idx="684">
                  <c:v>476</c:v>
                </c:pt>
                <c:pt idx="685">
                  <c:v>483</c:v>
                </c:pt>
                <c:pt idx="686">
                  <c:v>477</c:v>
                </c:pt>
                <c:pt idx="687">
                  <c:v>476</c:v>
                </c:pt>
                <c:pt idx="688">
                  <c:v>483</c:v>
                </c:pt>
                <c:pt idx="689">
                  <c:v>477</c:v>
                </c:pt>
                <c:pt idx="690">
                  <c:v>465</c:v>
                </c:pt>
                <c:pt idx="691">
                  <c:v>450</c:v>
                </c:pt>
                <c:pt idx="692">
                  <c:v>442</c:v>
                </c:pt>
                <c:pt idx="693">
                  <c:v>436</c:v>
                </c:pt>
                <c:pt idx="694">
                  <c:v>420</c:v>
                </c:pt>
                <c:pt idx="695">
                  <c:v>424</c:v>
                </c:pt>
                <c:pt idx="696">
                  <c:v>421</c:v>
                </c:pt>
                <c:pt idx="697">
                  <c:v>420</c:v>
                </c:pt>
                <c:pt idx="698">
                  <c:v>416</c:v>
                </c:pt>
                <c:pt idx="699">
                  <c:v>410</c:v>
                </c:pt>
                <c:pt idx="700">
                  <c:v>409</c:v>
                </c:pt>
                <c:pt idx="701">
                  <c:v>400</c:v>
                </c:pt>
                <c:pt idx="702">
                  <c:v>415</c:v>
                </c:pt>
                <c:pt idx="703">
                  <c:v>406</c:v>
                </c:pt>
                <c:pt idx="704">
                  <c:v>421</c:v>
                </c:pt>
                <c:pt idx="705">
                  <c:v>425</c:v>
                </c:pt>
                <c:pt idx="706">
                  <c:v>435</c:v>
                </c:pt>
                <c:pt idx="707">
                  <c:v>441</c:v>
                </c:pt>
                <c:pt idx="708">
                  <c:v>436</c:v>
                </c:pt>
                <c:pt idx="709">
                  <c:v>442</c:v>
                </c:pt>
                <c:pt idx="710">
                  <c:v>435</c:v>
                </c:pt>
                <c:pt idx="711">
                  <c:v>428</c:v>
                </c:pt>
                <c:pt idx="712">
                  <c:v>435</c:v>
                </c:pt>
                <c:pt idx="713">
                  <c:v>441</c:v>
                </c:pt>
                <c:pt idx="714">
                  <c:v>442</c:v>
                </c:pt>
                <c:pt idx="715">
                  <c:v>455</c:v>
                </c:pt>
                <c:pt idx="716">
                  <c:v>464</c:v>
                </c:pt>
                <c:pt idx="717">
                  <c:v>465</c:v>
                </c:pt>
                <c:pt idx="718">
                  <c:v>450</c:v>
                </c:pt>
                <c:pt idx="719">
                  <c:v>441</c:v>
                </c:pt>
                <c:pt idx="720">
                  <c:v>435</c:v>
                </c:pt>
                <c:pt idx="721">
                  <c:v>428</c:v>
                </c:pt>
                <c:pt idx="722">
                  <c:v>424</c:v>
                </c:pt>
                <c:pt idx="723">
                  <c:v>428</c:v>
                </c:pt>
                <c:pt idx="724">
                  <c:v>424</c:v>
                </c:pt>
                <c:pt idx="725">
                  <c:v>415</c:v>
                </c:pt>
                <c:pt idx="726">
                  <c:v>421</c:v>
                </c:pt>
                <c:pt idx="727">
                  <c:v>409</c:v>
                </c:pt>
                <c:pt idx="728">
                  <c:v>416</c:v>
                </c:pt>
                <c:pt idx="729">
                  <c:v>416</c:v>
                </c:pt>
                <c:pt idx="730">
                  <c:v>406</c:v>
                </c:pt>
                <c:pt idx="731">
                  <c:v>420</c:v>
                </c:pt>
                <c:pt idx="732">
                  <c:v>410</c:v>
                </c:pt>
                <c:pt idx="733">
                  <c:v>420</c:v>
                </c:pt>
                <c:pt idx="734">
                  <c:v>406</c:v>
                </c:pt>
                <c:pt idx="735">
                  <c:v>420</c:v>
                </c:pt>
                <c:pt idx="736">
                  <c:v>415</c:v>
                </c:pt>
                <c:pt idx="737">
                  <c:v>425</c:v>
                </c:pt>
                <c:pt idx="738">
                  <c:v>420</c:v>
                </c:pt>
                <c:pt idx="739">
                  <c:v>421</c:v>
                </c:pt>
                <c:pt idx="740">
                  <c:v>441</c:v>
                </c:pt>
                <c:pt idx="741">
                  <c:v>436</c:v>
                </c:pt>
                <c:pt idx="742">
                  <c:v>442</c:v>
                </c:pt>
                <c:pt idx="743">
                  <c:v>446</c:v>
                </c:pt>
                <c:pt idx="744">
                  <c:v>456</c:v>
                </c:pt>
                <c:pt idx="745">
                  <c:v>424</c:v>
                </c:pt>
                <c:pt idx="746">
                  <c:v>406</c:v>
                </c:pt>
                <c:pt idx="747">
                  <c:v>415</c:v>
                </c:pt>
                <c:pt idx="748">
                  <c:v>415</c:v>
                </c:pt>
                <c:pt idx="749">
                  <c:v>400</c:v>
                </c:pt>
                <c:pt idx="750">
                  <c:v>400</c:v>
                </c:pt>
                <c:pt idx="751">
                  <c:v>400</c:v>
                </c:pt>
                <c:pt idx="752">
                  <c:v>400</c:v>
                </c:pt>
                <c:pt idx="753">
                  <c:v>400</c:v>
                </c:pt>
                <c:pt idx="754">
                  <c:v>400</c:v>
                </c:pt>
                <c:pt idx="755">
                  <c:v>425</c:v>
                </c:pt>
                <c:pt idx="756">
                  <c:v>427</c:v>
                </c:pt>
                <c:pt idx="757">
                  <c:v>447</c:v>
                </c:pt>
                <c:pt idx="758">
                  <c:v>425</c:v>
                </c:pt>
                <c:pt idx="759">
                  <c:v>438</c:v>
                </c:pt>
                <c:pt idx="760">
                  <c:v>427</c:v>
                </c:pt>
                <c:pt idx="761">
                  <c:v>432</c:v>
                </c:pt>
                <c:pt idx="762">
                  <c:v>421</c:v>
                </c:pt>
                <c:pt idx="763">
                  <c:v>409</c:v>
                </c:pt>
                <c:pt idx="764">
                  <c:v>413</c:v>
                </c:pt>
                <c:pt idx="765">
                  <c:v>400</c:v>
                </c:pt>
                <c:pt idx="766">
                  <c:v>414</c:v>
                </c:pt>
                <c:pt idx="767">
                  <c:v>405</c:v>
                </c:pt>
                <c:pt idx="768">
                  <c:v>405</c:v>
                </c:pt>
                <c:pt idx="769">
                  <c:v>400</c:v>
                </c:pt>
                <c:pt idx="770">
                  <c:v>400</c:v>
                </c:pt>
                <c:pt idx="771">
                  <c:v>400</c:v>
                </c:pt>
                <c:pt idx="772">
                  <c:v>405</c:v>
                </c:pt>
                <c:pt idx="773">
                  <c:v>400</c:v>
                </c:pt>
                <c:pt idx="774">
                  <c:v>400</c:v>
                </c:pt>
                <c:pt idx="775">
                  <c:v>400</c:v>
                </c:pt>
                <c:pt idx="776">
                  <c:v>400</c:v>
                </c:pt>
                <c:pt idx="777">
                  <c:v>400</c:v>
                </c:pt>
                <c:pt idx="778">
                  <c:v>413</c:v>
                </c:pt>
                <c:pt idx="779">
                  <c:v>424</c:v>
                </c:pt>
                <c:pt idx="780">
                  <c:v>441</c:v>
                </c:pt>
                <c:pt idx="781">
                  <c:v>448</c:v>
                </c:pt>
                <c:pt idx="782">
                  <c:v>435</c:v>
                </c:pt>
                <c:pt idx="783">
                  <c:v>452</c:v>
                </c:pt>
                <c:pt idx="784">
                  <c:v>439</c:v>
                </c:pt>
                <c:pt idx="785">
                  <c:v>423</c:v>
                </c:pt>
                <c:pt idx="786">
                  <c:v>410</c:v>
                </c:pt>
                <c:pt idx="787">
                  <c:v>405</c:v>
                </c:pt>
                <c:pt idx="788">
                  <c:v>415</c:v>
                </c:pt>
                <c:pt idx="789">
                  <c:v>400</c:v>
                </c:pt>
                <c:pt idx="790">
                  <c:v>405</c:v>
                </c:pt>
                <c:pt idx="791">
                  <c:v>400</c:v>
                </c:pt>
                <c:pt idx="792">
                  <c:v>405</c:v>
                </c:pt>
                <c:pt idx="793">
                  <c:v>406</c:v>
                </c:pt>
                <c:pt idx="794">
                  <c:v>406</c:v>
                </c:pt>
                <c:pt idx="795">
                  <c:v>405</c:v>
                </c:pt>
                <c:pt idx="796">
                  <c:v>401</c:v>
                </c:pt>
                <c:pt idx="797">
                  <c:v>406</c:v>
                </c:pt>
                <c:pt idx="798">
                  <c:v>409</c:v>
                </c:pt>
                <c:pt idx="799">
                  <c:v>400</c:v>
                </c:pt>
                <c:pt idx="800">
                  <c:v>400</c:v>
                </c:pt>
                <c:pt idx="801">
                  <c:v>400</c:v>
                </c:pt>
                <c:pt idx="802">
                  <c:v>410</c:v>
                </c:pt>
                <c:pt idx="803">
                  <c:v>400</c:v>
                </c:pt>
                <c:pt idx="804">
                  <c:v>400</c:v>
                </c:pt>
                <c:pt idx="805">
                  <c:v>405</c:v>
                </c:pt>
                <c:pt idx="806">
                  <c:v>400</c:v>
                </c:pt>
                <c:pt idx="807">
                  <c:v>400</c:v>
                </c:pt>
                <c:pt idx="808">
                  <c:v>400</c:v>
                </c:pt>
                <c:pt idx="809">
                  <c:v>409</c:v>
                </c:pt>
                <c:pt idx="810">
                  <c:v>409</c:v>
                </c:pt>
                <c:pt idx="811">
                  <c:v>422</c:v>
                </c:pt>
                <c:pt idx="812">
                  <c:v>439</c:v>
                </c:pt>
                <c:pt idx="813">
                  <c:v>446</c:v>
                </c:pt>
                <c:pt idx="814">
                  <c:v>463</c:v>
                </c:pt>
                <c:pt idx="815">
                  <c:v>470</c:v>
                </c:pt>
                <c:pt idx="816">
                  <c:v>502</c:v>
                </c:pt>
                <c:pt idx="817">
                  <c:v>476</c:v>
                </c:pt>
                <c:pt idx="818">
                  <c:v>473</c:v>
                </c:pt>
                <c:pt idx="819">
                  <c:v>496</c:v>
                </c:pt>
                <c:pt idx="820">
                  <c:v>502</c:v>
                </c:pt>
                <c:pt idx="821">
                  <c:v>523</c:v>
                </c:pt>
                <c:pt idx="822">
                  <c:v>506</c:v>
                </c:pt>
                <c:pt idx="823">
                  <c:v>506</c:v>
                </c:pt>
                <c:pt idx="824">
                  <c:v>520</c:v>
                </c:pt>
                <c:pt idx="825">
                  <c:v>546</c:v>
                </c:pt>
                <c:pt idx="826">
                  <c:v>556</c:v>
                </c:pt>
                <c:pt idx="827">
                  <c:v>574</c:v>
                </c:pt>
                <c:pt idx="828">
                  <c:v>556</c:v>
                </c:pt>
                <c:pt idx="829">
                  <c:v>567</c:v>
                </c:pt>
                <c:pt idx="830">
                  <c:v>565</c:v>
                </c:pt>
                <c:pt idx="831">
                  <c:v>536</c:v>
                </c:pt>
                <c:pt idx="832">
                  <c:v>515</c:v>
                </c:pt>
                <c:pt idx="833">
                  <c:v>497</c:v>
                </c:pt>
                <c:pt idx="834">
                  <c:v>491</c:v>
                </c:pt>
                <c:pt idx="835">
                  <c:v>491</c:v>
                </c:pt>
                <c:pt idx="836">
                  <c:v>496</c:v>
                </c:pt>
                <c:pt idx="837">
                  <c:v>481</c:v>
                </c:pt>
                <c:pt idx="838">
                  <c:v>491</c:v>
                </c:pt>
                <c:pt idx="839">
                  <c:v>496</c:v>
                </c:pt>
                <c:pt idx="840">
                  <c:v>505</c:v>
                </c:pt>
                <c:pt idx="841">
                  <c:v>492</c:v>
                </c:pt>
                <c:pt idx="842">
                  <c:v>473</c:v>
                </c:pt>
                <c:pt idx="843">
                  <c:v>476</c:v>
                </c:pt>
                <c:pt idx="844">
                  <c:v>462</c:v>
                </c:pt>
                <c:pt idx="845">
                  <c:v>470</c:v>
                </c:pt>
                <c:pt idx="846">
                  <c:v>481</c:v>
                </c:pt>
                <c:pt idx="847">
                  <c:v>486</c:v>
                </c:pt>
                <c:pt idx="848">
                  <c:v>491</c:v>
                </c:pt>
                <c:pt idx="849">
                  <c:v>476</c:v>
                </c:pt>
                <c:pt idx="850">
                  <c:v>491</c:v>
                </c:pt>
                <c:pt idx="851">
                  <c:v>486</c:v>
                </c:pt>
                <c:pt idx="852">
                  <c:v>480</c:v>
                </c:pt>
                <c:pt idx="853">
                  <c:v>463</c:v>
                </c:pt>
                <c:pt idx="854">
                  <c:v>465</c:v>
                </c:pt>
                <c:pt idx="855">
                  <c:v>451</c:v>
                </c:pt>
                <c:pt idx="856">
                  <c:v>457</c:v>
                </c:pt>
                <c:pt idx="857">
                  <c:v>446</c:v>
                </c:pt>
                <c:pt idx="858">
                  <c:v>446</c:v>
                </c:pt>
                <c:pt idx="859">
                  <c:v>427</c:v>
                </c:pt>
                <c:pt idx="860">
                  <c:v>442</c:v>
                </c:pt>
                <c:pt idx="861">
                  <c:v>434</c:v>
                </c:pt>
                <c:pt idx="862">
                  <c:v>443</c:v>
                </c:pt>
                <c:pt idx="863">
                  <c:v>443</c:v>
                </c:pt>
                <c:pt idx="864">
                  <c:v>465</c:v>
                </c:pt>
                <c:pt idx="865">
                  <c:v>502</c:v>
                </c:pt>
                <c:pt idx="866">
                  <c:v>517</c:v>
                </c:pt>
                <c:pt idx="867">
                  <c:v>542</c:v>
                </c:pt>
                <c:pt idx="868">
                  <c:v>565</c:v>
                </c:pt>
                <c:pt idx="869">
                  <c:v>592</c:v>
                </c:pt>
                <c:pt idx="870">
                  <c:v>591</c:v>
                </c:pt>
                <c:pt idx="871">
                  <c:v>553</c:v>
                </c:pt>
                <c:pt idx="872">
                  <c:v>548</c:v>
                </c:pt>
                <c:pt idx="873">
                  <c:v>567</c:v>
                </c:pt>
                <c:pt idx="874">
                  <c:v>586</c:v>
                </c:pt>
                <c:pt idx="875">
                  <c:v>553</c:v>
                </c:pt>
                <c:pt idx="876">
                  <c:v>548</c:v>
                </c:pt>
                <c:pt idx="877">
                  <c:v>517</c:v>
                </c:pt>
                <c:pt idx="878">
                  <c:v>517</c:v>
                </c:pt>
                <c:pt idx="879">
                  <c:v>486</c:v>
                </c:pt>
                <c:pt idx="880">
                  <c:v>485</c:v>
                </c:pt>
                <c:pt idx="881">
                  <c:v>459</c:v>
                </c:pt>
                <c:pt idx="882">
                  <c:v>447</c:v>
                </c:pt>
                <c:pt idx="883">
                  <c:v>446</c:v>
                </c:pt>
                <c:pt idx="884">
                  <c:v>446</c:v>
                </c:pt>
                <c:pt idx="885">
                  <c:v>451</c:v>
                </c:pt>
                <c:pt idx="886">
                  <c:v>457</c:v>
                </c:pt>
                <c:pt idx="887">
                  <c:v>463</c:v>
                </c:pt>
                <c:pt idx="888">
                  <c:v>480</c:v>
                </c:pt>
                <c:pt idx="889">
                  <c:v>485</c:v>
                </c:pt>
                <c:pt idx="890">
                  <c:v>470</c:v>
                </c:pt>
                <c:pt idx="891">
                  <c:v>476</c:v>
                </c:pt>
                <c:pt idx="892">
                  <c:v>465</c:v>
                </c:pt>
                <c:pt idx="893">
                  <c:v>473</c:v>
                </c:pt>
                <c:pt idx="894">
                  <c:v>462</c:v>
                </c:pt>
                <c:pt idx="895">
                  <c:v>452</c:v>
                </c:pt>
                <c:pt idx="896">
                  <c:v>457</c:v>
                </c:pt>
                <c:pt idx="897">
                  <c:v>457</c:v>
                </c:pt>
                <c:pt idx="898">
                  <c:v>473</c:v>
                </c:pt>
                <c:pt idx="899">
                  <c:v>463</c:v>
                </c:pt>
                <c:pt idx="900">
                  <c:v>463</c:v>
                </c:pt>
                <c:pt idx="901">
                  <c:v>442</c:v>
                </c:pt>
                <c:pt idx="902">
                  <c:v>463</c:v>
                </c:pt>
                <c:pt idx="903">
                  <c:v>459</c:v>
                </c:pt>
                <c:pt idx="904">
                  <c:v>465</c:v>
                </c:pt>
                <c:pt idx="905">
                  <c:v>463</c:v>
                </c:pt>
                <c:pt idx="906">
                  <c:v>459</c:v>
                </c:pt>
                <c:pt idx="907">
                  <c:v>447</c:v>
                </c:pt>
                <c:pt idx="908">
                  <c:v>536</c:v>
                </c:pt>
                <c:pt idx="909">
                  <c:v>546</c:v>
                </c:pt>
                <c:pt idx="910">
                  <c:v>565</c:v>
                </c:pt>
                <c:pt idx="911">
                  <c:v>561</c:v>
                </c:pt>
                <c:pt idx="912">
                  <c:v>548</c:v>
                </c:pt>
                <c:pt idx="913">
                  <c:v>567</c:v>
                </c:pt>
                <c:pt idx="914">
                  <c:v>570</c:v>
                </c:pt>
                <c:pt idx="915">
                  <c:v>586</c:v>
                </c:pt>
                <c:pt idx="916">
                  <c:v>570</c:v>
                </c:pt>
                <c:pt idx="917">
                  <c:v>553</c:v>
                </c:pt>
                <c:pt idx="918">
                  <c:v>542</c:v>
                </c:pt>
                <c:pt idx="919">
                  <c:v>536</c:v>
                </c:pt>
                <c:pt idx="920">
                  <c:v>523</c:v>
                </c:pt>
                <c:pt idx="921">
                  <c:v>530</c:v>
                </c:pt>
                <c:pt idx="922">
                  <c:v>515</c:v>
                </c:pt>
                <c:pt idx="923">
                  <c:v>506</c:v>
                </c:pt>
                <c:pt idx="924">
                  <c:v>523</c:v>
                </c:pt>
                <c:pt idx="925">
                  <c:v>506</c:v>
                </c:pt>
                <c:pt idx="926">
                  <c:v>502</c:v>
                </c:pt>
                <c:pt idx="927">
                  <c:v>492</c:v>
                </c:pt>
                <c:pt idx="928">
                  <c:v>492</c:v>
                </c:pt>
                <c:pt idx="929">
                  <c:v>481</c:v>
                </c:pt>
                <c:pt idx="930">
                  <c:v>480</c:v>
                </c:pt>
                <c:pt idx="931">
                  <c:v>434</c:v>
                </c:pt>
                <c:pt idx="932">
                  <c:v>480</c:v>
                </c:pt>
                <c:pt idx="933">
                  <c:v>465</c:v>
                </c:pt>
                <c:pt idx="934">
                  <c:v>492</c:v>
                </c:pt>
                <c:pt idx="935">
                  <c:v>502</c:v>
                </c:pt>
                <c:pt idx="936">
                  <c:v>502</c:v>
                </c:pt>
                <c:pt idx="937">
                  <c:v>491</c:v>
                </c:pt>
                <c:pt idx="938">
                  <c:v>480</c:v>
                </c:pt>
                <c:pt idx="939">
                  <c:v>447</c:v>
                </c:pt>
                <c:pt idx="940">
                  <c:v>463</c:v>
                </c:pt>
                <c:pt idx="941">
                  <c:v>480</c:v>
                </c:pt>
                <c:pt idx="942">
                  <c:v>473</c:v>
                </c:pt>
                <c:pt idx="943">
                  <c:v>463</c:v>
                </c:pt>
                <c:pt idx="944">
                  <c:v>476</c:v>
                </c:pt>
                <c:pt idx="945">
                  <c:v>473</c:v>
                </c:pt>
                <c:pt idx="946">
                  <c:v>422</c:v>
                </c:pt>
                <c:pt idx="947">
                  <c:v>452</c:v>
                </c:pt>
                <c:pt idx="948">
                  <c:v>447</c:v>
                </c:pt>
                <c:pt idx="949">
                  <c:v>409</c:v>
                </c:pt>
                <c:pt idx="950">
                  <c:v>459</c:v>
                </c:pt>
                <c:pt idx="951">
                  <c:v>422</c:v>
                </c:pt>
                <c:pt idx="952">
                  <c:v>447</c:v>
                </c:pt>
                <c:pt idx="953">
                  <c:v>451</c:v>
                </c:pt>
                <c:pt idx="954">
                  <c:v>439</c:v>
                </c:pt>
                <c:pt idx="955">
                  <c:v>439</c:v>
                </c:pt>
                <c:pt idx="956">
                  <c:v>426</c:v>
                </c:pt>
                <c:pt idx="957">
                  <c:v>423</c:v>
                </c:pt>
                <c:pt idx="958">
                  <c:v>433</c:v>
                </c:pt>
                <c:pt idx="959">
                  <c:v>422</c:v>
                </c:pt>
                <c:pt idx="960">
                  <c:v>426</c:v>
                </c:pt>
                <c:pt idx="961">
                  <c:v>405</c:v>
                </c:pt>
                <c:pt idx="962">
                  <c:v>442</c:v>
                </c:pt>
                <c:pt idx="963">
                  <c:v>459</c:v>
                </c:pt>
                <c:pt idx="964">
                  <c:v>462</c:v>
                </c:pt>
                <c:pt idx="965">
                  <c:v>457</c:v>
                </c:pt>
                <c:pt idx="966">
                  <c:v>434</c:v>
                </c:pt>
                <c:pt idx="967">
                  <c:v>451</c:v>
                </c:pt>
                <c:pt idx="968">
                  <c:v>451</c:v>
                </c:pt>
                <c:pt idx="969">
                  <c:v>447</c:v>
                </c:pt>
                <c:pt idx="970">
                  <c:v>442</c:v>
                </c:pt>
                <c:pt idx="971">
                  <c:v>400</c:v>
                </c:pt>
                <c:pt idx="972">
                  <c:v>427</c:v>
                </c:pt>
                <c:pt idx="973">
                  <c:v>424</c:v>
                </c:pt>
                <c:pt idx="974">
                  <c:v>422</c:v>
                </c:pt>
                <c:pt idx="975">
                  <c:v>401</c:v>
                </c:pt>
                <c:pt idx="976">
                  <c:v>413</c:v>
                </c:pt>
                <c:pt idx="977">
                  <c:v>406</c:v>
                </c:pt>
                <c:pt idx="978">
                  <c:v>418</c:v>
                </c:pt>
                <c:pt idx="979">
                  <c:v>400</c:v>
                </c:pt>
                <c:pt idx="980">
                  <c:v>422</c:v>
                </c:pt>
                <c:pt idx="981">
                  <c:v>454</c:v>
                </c:pt>
                <c:pt idx="982">
                  <c:v>446</c:v>
                </c:pt>
                <c:pt idx="983">
                  <c:v>426</c:v>
                </c:pt>
                <c:pt idx="984">
                  <c:v>423</c:v>
                </c:pt>
                <c:pt idx="985">
                  <c:v>427</c:v>
                </c:pt>
                <c:pt idx="986">
                  <c:v>414</c:v>
                </c:pt>
                <c:pt idx="987">
                  <c:v>426</c:v>
                </c:pt>
                <c:pt idx="988">
                  <c:v>426</c:v>
                </c:pt>
                <c:pt idx="989">
                  <c:v>434</c:v>
                </c:pt>
                <c:pt idx="990">
                  <c:v>446</c:v>
                </c:pt>
                <c:pt idx="991">
                  <c:v>439</c:v>
                </c:pt>
                <c:pt idx="992">
                  <c:v>434</c:v>
                </c:pt>
                <c:pt idx="993">
                  <c:v>423</c:v>
                </c:pt>
                <c:pt idx="994">
                  <c:v>417</c:v>
                </c:pt>
                <c:pt idx="995">
                  <c:v>400</c:v>
                </c:pt>
                <c:pt idx="996">
                  <c:v>432</c:v>
                </c:pt>
                <c:pt idx="997">
                  <c:v>400</c:v>
                </c:pt>
                <c:pt idx="998">
                  <c:v>400</c:v>
                </c:pt>
                <c:pt idx="999">
                  <c:v>426</c:v>
                </c:pt>
                <c:pt idx="1000">
                  <c:v>421</c:v>
                </c:pt>
                <c:pt idx="1001">
                  <c:v>423</c:v>
                </c:pt>
                <c:pt idx="1002">
                  <c:v>423</c:v>
                </c:pt>
                <c:pt idx="1003">
                  <c:v>426</c:v>
                </c:pt>
                <c:pt idx="1004">
                  <c:v>421</c:v>
                </c:pt>
                <c:pt idx="1005">
                  <c:v>426</c:v>
                </c:pt>
                <c:pt idx="1006">
                  <c:v>452</c:v>
                </c:pt>
                <c:pt idx="1007">
                  <c:v>439</c:v>
                </c:pt>
                <c:pt idx="1008">
                  <c:v>443</c:v>
                </c:pt>
                <c:pt idx="1009">
                  <c:v>444</c:v>
                </c:pt>
                <c:pt idx="1010">
                  <c:v>434</c:v>
                </c:pt>
                <c:pt idx="1011">
                  <c:v>443</c:v>
                </c:pt>
                <c:pt idx="1012">
                  <c:v>443</c:v>
                </c:pt>
                <c:pt idx="1013">
                  <c:v>444</c:v>
                </c:pt>
                <c:pt idx="1014">
                  <c:v>444</c:v>
                </c:pt>
                <c:pt idx="1015">
                  <c:v>432</c:v>
                </c:pt>
                <c:pt idx="1016">
                  <c:v>443</c:v>
                </c:pt>
                <c:pt idx="1017">
                  <c:v>423</c:v>
                </c:pt>
                <c:pt idx="1018">
                  <c:v>447</c:v>
                </c:pt>
                <c:pt idx="1019">
                  <c:v>454</c:v>
                </c:pt>
                <c:pt idx="1020">
                  <c:v>451</c:v>
                </c:pt>
                <c:pt idx="1021">
                  <c:v>454</c:v>
                </c:pt>
                <c:pt idx="1022">
                  <c:v>439</c:v>
                </c:pt>
                <c:pt idx="1023">
                  <c:v>451</c:v>
                </c:pt>
                <c:pt idx="1024">
                  <c:v>438</c:v>
                </c:pt>
                <c:pt idx="1025">
                  <c:v>447</c:v>
                </c:pt>
                <c:pt idx="1026">
                  <c:v>439</c:v>
                </c:pt>
                <c:pt idx="1027">
                  <c:v>439</c:v>
                </c:pt>
                <c:pt idx="1028">
                  <c:v>443</c:v>
                </c:pt>
                <c:pt idx="1029">
                  <c:v>434</c:v>
                </c:pt>
                <c:pt idx="1030">
                  <c:v>443</c:v>
                </c:pt>
                <c:pt idx="1031">
                  <c:v>434</c:v>
                </c:pt>
                <c:pt idx="1032">
                  <c:v>438</c:v>
                </c:pt>
                <c:pt idx="1033">
                  <c:v>438</c:v>
                </c:pt>
                <c:pt idx="1034">
                  <c:v>439</c:v>
                </c:pt>
                <c:pt idx="1035">
                  <c:v>434</c:v>
                </c:pt>
                <c:pt idx="1036">
                  <c:v>421</c:v>
                </c:pt>
                <c:pt idx="1037">
                  <c:v>423</c:v>
                </c:pt>
                <c:pt idx="1038">
                  <c:v>451</c:v>
                </c:pt>
                <c:pt idx="1039">
                  <c:v>443</c:v>
                </c:pt>
                <c:pt idx="1040">
                  <c:v>452</c:v>
                </c:pt>
                <c:pt idx="1041">
                  <c:v>443</c:v>
                </c:pt>
                <c:pt idx="1042">
                  <c:v>454</c:v>
                </c:pt>
                <c:pt idx="1043">
                  <c:v>457</c:v>
                </c:pt>
                <c:pt idx="1044">
                  <c:v>457</c:v>
                </c:pt>
                <c:pt idx="1045">
                  <c:v>463</c:v>
                </c:pt>
                <c:pt idx="1046">
                  <c:v>443</c:v>
                </c:pt>
                <c:pt idx="1047">
                  <c:v>447</c:v>
                </c:pt>
                <c:pt idx="1048">
                  <c:v>434</c:v>
                </c:pt>
                <c:pt idx="1049">
                  <c:v>443</c:v>
                </c:pt>
                <c:pt idx="1050">
                  <c:v>418</c:v>
                </c:pt>
                <c:pt idx="1051">
                  <c:v>443</c:v>
                </c:pt>
                <c:pt idx="1052">
                  <c:v>434</c:v>
                </c:pt>
                <c:pt idx="1053">
                  <c:v>432</c:v>
                </c:pt>
                <c:pt idx="1054">
                  <c:v>444</c:v>
                </c:pt>
                <c:pt idx="1055">
                  <c:v>434</c:v>
                </c:pt>
                <c:pt idx="1056">
                  <c:v>451</c:v>
                </c:pt>
                <c:pt idx="1057">
                  <c:v>444</c:v>
                </c:pt>
                <c:pt idx="1058">
                  <c:v>463</c:v>
                </c:pt>
                <c:pt idx="1059">
                  <c:v>451</c:v>
                </c:pt>
                <c:pt idx="1060">
                  <c:v>454</c:v>
                </c:pt>
                <c:pt idx="1061">
                  <c:v>443</c:v>
                </c:pt>
                <c:pt idx="1062">
                  <c:v>438</c:v>
                </c:pt>
                <c:pt idx="1063">
                  <c:v>434</c:v>
                </c:pt>
                <c:pt idx="1064">
                  <c:v>426</c:v>
                </c:pt>
                <c:pt idx="1065">
                  <c:v>439</c:v>
                </c:pt>
                <c:pt idx="1066">
                  <c:v>438</c:v>
                </c:pt>
                <c:pt idx="1067">
                  <c:v>443</c:v>
                </c:pt>
                <c:pt idx="1068">
                  <c:v>438</c:v>
                </c:pt>
                <c:pt idx="1069">
                  <c:v>439</c:v>
                </c:pt>
                <c:pt idx="1070">
                  <c:v>433</c:v>
                </c:pt>
                <c:pt idx="1071">
                  <c:v>443</c:v>
                </c:pt>
                <c:pt idx="1072">
                  <c:v>439</c:v>
                </c:pt>
                <c:pt idx="1073">
                  <c:v>447</c:v>
                </c:pt>
                <c:pt idx="1074">
                  <c:v>454</c:v>
                </c:pt>
                <c:pt idx="1075">
                  <c:v>457</c:v>
                </c:pt>
                <c:pt idx="1076">
                  <c:v>466</c:v>
                </c:pt>
                <c:pt idx="1077">
                  <c:v>470</c:v>
                </c:pt>
                <c:pt idx="1078">
                  <c:v>486</c:v>
                </c:pt>
                <c:pt idx="1079">
                  <c:v>481</c:v>
                </c:pt>
                <c:pt idx="1080">
                  <c:v>491</c:v>
                </c:pt>
                <c:pt idx="1081">
                  <c:v>481</c:v>
                </c:pt>
                <c:pt idx="1082">
                  <c:v>483</c:v>
                </c:pt>
                <c:pt idx="1083">
                  <c:v>475</c:v>
                </c:pt>
                <c:pt idx="1084">
                  <c:v>476</c:v>
                </c:pt>
                <c:pt idx="1085">
                  <c:v>486</c:v>
                </c:pt>
                <c:pt idx="1086">
                  <c:v>480</c:v>
                </c:pt>
                <c:pt idx="1087">
                  <c:v>486</c:v>
                </c:pt>
                <c:pt idx="1088">
                  <c:v>480</c:v>
                </c:pt>
                <c:pt idx="1089">
                  <c:v>486</c:v>
                </c:pt>
                <c:pt idx="1090">
                  <c:v>491</c:v>
                </c:pt>
                <c:pt idx="1091">
                  <c:v>481</c:v>
                </c:pt>
                <c:pt idx="1092">
                  <c:v>486</c:v>
                </c:pt>
                <c:pt idx="1093">
                  <c:v>481</c:v>
                </c:pt>
                <c:pt idx="1094">
                  <c:v>483</c:v>
                </c:pt>
                <c:pt idx="1095">
                  <c:v>483</c:v>
                </c:pt>
                <c:pt idx="1096">
                  <c:v>529</c:v>
                </c:pt>
                <c:pt idx="1097">
                  <c:v>546</c:v>
                </c:pt>
                <c:pt idx="1098">
                  <c:v>546</c:v>
                </c:pt>
                <c:pt idx="1099">
                  <c:v>527</c:v>
                </c:pt>
                <c:pt idx="1100">
                  <c:v>501</c:v>
                </c:pt>
                <c:pt idx="1101">
                  <c:v>491</c:v>
                </c:pt>
                <c:pt idx="1102">
                  <c:v>480</c:v>
                </c:pt>
                <c:pt idx="1103">
                  <c:v>466</c:v>
                </c:pt>
                <c:pt idx="1104">
                  <c:v>459</c:v>
                </c:pt>
                <c:pt idx="1105">
                  <c:v>444</c:v>
                </c:pt>
                <c:pt idx="1106">
                  <c:v>452</c:v>
                </c:pt>
                <c:pt idx="1107">
                  <c:v>439</c:v>
                </c:pt>
                <c:pt idx="1108">
                  <c:v>444</c:v>
                </c:pt>
                <c:pt idx="1109">
                  <c:v>444</c:v>
                </c:pt>
                <c:pt idx="1110">
                  <c:v>443</c:v>
                </c:pt>
                <c:pt idx="1111">
                  <c:v>434</c:v>
                </c:pt>
                <c:pt idx="1112">
                  <c:v>432</c:v>
                </c:pt>
                <c:pt idx="1113">
                  <c:v>443</c:v>
                </c:pt>
                <c:pt idx="1114">
                  <c:v>433</c:v>
                </c:pt>
                <c:pt idx="1115">
                  <c:v>438</c:v>
                </c:pt>
                <c:pt idx="1116">
                  <c:v>432</c:v>
                </c:pt>
                <c:pt idx="1117">
                  <c:v>438</c:v>
                </c:pt>
                <c:pt idx="1118">
                  <c:v>434</c:v>
                </c:pt>
                <c:pt idx="1119">
                  <c:v>418</c:v>
                </c:pt>
                <c:pt idx="1120">
                  <c:v>438</c:v>
                </c:pt>
                <c:pt idx="1121">
                  <c:v>444</c:v>
                </c:pt>
                <c:pt idx="1122">
                  <c:v>439</c:v>
                </c:pt>
                <c:pt idx="1123">
                  <c:v>451</c:v>
                </c:pt>
                <c:pt idx="1124">
                  <c:v>444</c:v>
                </c:pt>
                <c:pt idx="1125">
                  <c:v>444</c:v>
                </c:pt>
                <c:pt idx="1126">
                  <c:v>447</c:v>
                </c:pt>
                <c:pt idx="1127">
                  <c:v>439</c:v>
                </c:pt>
                <c:pt idx="1128">
                  <c:v>447</c:v>
                </c:pt>
                <c:pt idx="1129">
                  <c:v>443</c:v>
                </c:pt>
                <c:pt idx="1130">
                  <c:v>443</c:v>
                </c:pt>
                <c:pt idx="1131">
                  <c:v>423</c:v>
                </c:pt>
                <c:pt idx="1132">
                  <c:v>423</c:v>
                </c:pt>
                <c:pt idx="1133">
                  <c:v>417</c:v>
                </c:pt>
                <c:pt idx="1134">
                  <c:v>426</c:v>
                </c:pt>
                <c:pt idx="1135">
                  <c:v>426</c:v>
                </c:pt>
                <c:pt idx="1136">
                  <c:v>417</c:v>
                </c:pt>
                <c:pt idx="1137">
                  <c:v>418</c:v>
                </c:pt>
                <c:pt idx="1138">
                  <c:v>403</c:v>
                </c:pt>
                <c:pt idx="1139">
                  <c:v>408</c:v>
                </c:pt>
                <c:pt idx="1140">
                  <c:v>403</c:v>
                </c:pt>
                <c:pt idx="1141">
                  <c:v>400</c:v>
                </c:pt>
                <c:pt idx="1142">
                  <c:v>403</c:v>
                </c:pt>
                <c:pt idx="1143">
                  <c:v>400</c:v>
                </c:pt>
                <c:pt idx="1144">
                  <c:v>406</c:v>
                </c:pt>
                <c:pt idx="1145">
                  <c:v>400</c:v>
                </c:pt>
                <c:pt idx="1146">
                  <c:v>400</c:v>
                </c:pt>
                <c:pt idx="1147">
                  <c:v>400</c:v>
                </c:pt>
                <c:pt idx="1148">
                  <c:v>401</c:v>
                </c:pt>
                <c:pt idx="1149">
                  <c:v>400</c:v>
                </c:pt>
                <c:pt idx="1150">
                  <c:v>400</c:v>
                </c:pt>
                <c:pt idx="1151">
                  <c:v>411</c:v>
                </c:pt>
                <c:pt idx="1152">
                  <c:v>408</c:v>
                </c:pt>
                <c:pt idx="1153">
                  <c:v>407</c:v>
                </c:pt>
                <c:pt idx="1154">
                  <c:v>411</c:v>
                </c:pt>
                <c:pt idx="1155">
                  <c:v>411</c:v>
                </c:pt>
                <c:pt idx="1156">
                  <c:v>407</c:v>
                </c:pt>
                <c:pt idx="1157">
                  <c:v>400</c:v>
                </c:pt>
                <c:pt idx="1158">
                  <c:v>409</c:v>
                </c:pt>
                <c:pt idx="1159">
                  <c:v>406</c:v>
                </c:pt>
                <c:pt idx="1160">
                  <c:v>401</c:v>
                </c:pt>
                <c:pt idx="1161">
                  <c:v>408</c:v>
                </c:pt>
                <c:pt idx="1162">
                  <c:v>400</c:v>
                </c:pt>
                <c:pt idx="1163">
                  <c:v>400</c:v>
                </c:pt>
                <c:pt idx="1164">
                  <c:v>400</c:v>
                </c:pt>
                <c:pt idx="1165">
                  <c:v>408</c:v>
                </c:pt>
                <c:pt idx="1166">
                  <c:v>403</c:v>
                </c:pt>
                <c:pt idx="1167">
                  <c:v>400</c:v>
                </c:pt>
                <c:pt idx="1168">
                  <c:v>400</c:v>
                </c:pt>
                <c:pt idx="1169">
                  <c:v>400</c:v>
                </c:pt>
                <c:pt idx="1170">
                  <c:v>400</c:v>
                </c:pt>
                <c:pt idx="1171">
                  <c:v>400</c:v>
                </c:pt>
                <c:pt idx="1172">
                  <c:v>406</c:v>
                </c:pt>
                <c:pt idx="1173">
                  <c:v>400</c:v>
                </c:pt>
                <c:pt idx="1174">
                  <c:v>400</c:v>
                </c:pt>
                <c:pt idx="1175">
                  <c:v>400</c:v>
                </c:pt>
                <c:pt idx="1176">
                  <c:v>400</c:v>
                </c:pt>
                <c:pt idx="1177">
                  <c:v>406</c:v>
                </c:pt>
                <c:pt idx="1178">
                  <c:v>407</c:v>
                </c:pt>
                <c:pt idx="1179">
                  <c:v>402</c:v>
                </c:pt>
                <c:pt idx="1180">
                  <c:v>406</c:v>
                </c:pt>
                <c:pt idx="1181">
                  <c:v>400</c:v>
                </c:pt>
                <c:pt idx="1182">
                  <c:v>408</c:v>
                </c:pt>
                <c:pt idx="1183">
                  <c:v>400</c:v>
                </c:pt>
                <c:pt idx="1184">
                  <c:v>409</c:v>
                </c:pt>
                <c:pt idx="1185">
                  <c:v>406</c:v>
                </c:pt>
                <c:pt idx="1186">
                  <c:v>409</c:v>
                </c:pt>
                <c:pt idx="1187">
                  <c:v>400</c:v>
                </c:pt>
                <c:pt idx="1188">
                  <c:v>400</c:v>
                </c:pt>
                <c:pt idx="1189">
                  <c:v>414</c:v>
                </c:pt>
                <c:pt idx="1190">
                  <c:v>408</c:v>
                </c:pt>
                <c:pt idx="1191">
                  <c:v>408</c:v>
                </c:pt>
                <c:pt idx="1192">
                  <c:v>413</c:v>
                </c:pt>
                <c:pt idx="1193">
                  <c:v>402</c:v>
                </c:pt>
                <c:pt idx="1194">
                  <c:v>413</c:v>
                </c:pt>
                <c:pt idx="1195">
                  <c:v>408</c:v>
                </c:pt>
                <c:pt idx="1196">
                  <c:v>405</c:v>
                </c:pt>
                <c:pt idx="1197">
                  <c:v>407</c:v>
                </c:pt>
                <c:pt idx="1198">
                  <c:v>402</c:v>
                </c:pt>
                <c:pt idx="1199">
                  <c:v>408</c:v>
                </c:pt>
                <c:pt idx="1200">
                  <c:v>400</c:v>
                </c:pt>
                <c:pt idx="1201">
                  <c:v>408</c:v>
                </c:pt>
                <c:pt idx="1202">
                  <c:v>406</c:v>
                </c:pt>
                <c:pt idx="1203">
                  <c:v>406</c:v>
                </c:pt>
                <c:pt idx="1204">
                  <c:v>406</c:v>
                </c:pt>
                <c:pt idx="1205">
                  <c:v>400</c:v>
                </c:pt>
                <c:pt idx="1206">
                  <c:v>408</c:v>
                </c:pt>
                <c:pt idx="1207">
                  <c:v>403</c:v>
                </c:pt>
                <c:pt idx="1208">
                  <c:v>409</c:v>
                </c:pt>
                <c:pt idx="1209">
                  <c:v>403</c:v>
                </c:pt>
                <c:pt idx="1210">
                  <c:v>409</c:v>
                </c:pt>
                <c:pt idx="1211">
                  <c:v>403</c:v>
                </c:pt>
                <c:pt idx="1212">
                  <c:v>400</c:v>
                </c:pt>
                <c:pt idx="1213">
                  <c:v>409</c:v>
                </c:pt>
                <c:pt idx="1214">
                  <c:v>403</c:v>
                </c:pt>
                <c:pt idx="1215">
                  <c:v>406</c:v>
                </c:pt>
                <c:pt idx="1216">
                  <c:v>409</c:v>
                </c:pt>
                <c:pt idx="1217">
                  <c:v>406</c:v>
                </c:pt>
                <c:pt idx="1218">
                  <c:v>409</c:v>
                </c:pt>
                <c:pt idx="1219">
                  <c:v>409</c:v>
                </c:pt>
                <c:pt idx="1220">
                  <c:v>413</c:v>
                </c:pt>
                <c:pt idx="1221">
                  <c:v>409</c:v>
                </c:pt>
                <c:pt idx="1222">
                  <c:v>403</c:v>
                </c:pt>
                <c:pt idx="1223">
                  <c:v>418</c:v>
                </c:pt>
                <c:pt idx="1224">
                  <c:v>401</c:v>
                </c:pt>
                <c:pt idx="1225">
                  <c:v>415</c:v>
                </c:pt>
                <c:pt idx="1226">
                  <c:v>415</c:v>
                </c:pt>
                <c:pt idx="1227">
                  <c:v>414</c:v>
                </c:pt>
                <c:pt idx="1228">
                  <c:v>423</c:v>
                </c:pt>
                <c:pt idx="1229">
                  <c:v>408</c:v>
                </c:pt>
                <c:pt idx="1230">
                  <c:v>423</c:v>
                </c:pt>
                <c:pt idx="1231">
                  <c:v>413</c:v>
                </c:pt>
                <c:pt idx="1232">
                  <c:v>418</c:v>
                </c:pt>
                <c:pt idx="1233">
                  <c:v>415</c:v>
                </c:pt>
                <c:pt idx="1234">
                  <c:v>413</c:v>
                </c:pt>
                <c:pt idx="1235">
                  <c:v>414</c:v>
                </c:pt>
                <c:pt idx="1236">
                  <c:v>408</c:v>
                </c:pt>
                <c:pt idx="1237">
                  <c:v>418</c:v>
                </c:pt>
                <c:pt idx="1238">
                  <c:v>413</c:v>
                </c:pt>
                <c:pt idx="1239">
                  <c:v>413</c:v>
                </c:pt>
                <c:pt idx="1240">
                  <c:v>409</c:v>
                </c:pt>
                <c:pt idx="1241">
                  <c:v>408</c:v>
                </c:pt>
                <c:pt idx="1242">
                  <c:v>409</c:v>
                </c:pt>
                <c:pt idx="1243">
                  <c:v>414</c:v>
                </c:pt>
                <c:pt idx="1244">
                  <c:v>408</c:v>
                </c:pt>
                <c:pt idx="1245">
                  <c:v>413</c:v>
                </c:pt>
                <c:pt idx="1246">
                  <c:v>401</c:v>
                </c:pt>
                <c:pt idx="1247">
                  <c:v>413</c:v>
                </c:pt>
                <c:pt idx="1248">
                  <c:v>401</c:v>
                </c:pt>
                <c:pt idx="1249">
                  <c:v>409</c:v>
                </c:pt>
                <c:pt idx="1250">
                  <c:v>403</c:v>
                </c:pt>
                <c:pt idx="1251">
                  <c:v>403</c:v>
                </c:pt>
                <c:pt idx="1252">
                  <c:v>406</c:v>
                </c:pt>
                <c:pt idx="1253">
                  <c:v>400</c:v>
                </c:pt>
                <c:pt idx="1254">
                  <c:v>413</c:v>
                </c:pt>
                <c:pt idx="1255">
                  <c:v>403</c:v>
                </c:pt>
                <c:pt idx="1256">
                  <c:v>407</c:v>
                </c:pt>
                <c:pt idx="1257">
                  <c:v>416</c:v>
                </c:pt>
                <c:pt idx="1258">
                  <c:v>411</c:v>
                </c:pt>
                <c:pt idx="1259">
                  <c:v>427</c:v>
                </c:pt>
                <c:pt idx="1260">
                  <c:v>403</c:v>
                </c:pt>
                <c:pt idx="1261">
                  <c:v>413</c:v>
                </c:pt>
                <c:pt idx="1262">
                  <c:v>411</c:v>
                </c:pt>
                <c:pt idx="1263">
                  <c:v>407</c:v>
                </c:pt>
                <c:pt idx="1264">
                  <c:v>411</c:v>
                </c:pt>
                <c:pt idx="1265">
                  <c:v>413</c:v>
                </c:pt>
                <c:pt idx="1266">
                  <c:v>407</c:v>
                </c:pt>
                <c:pt idx="1267">
                  <c:v>409</c:v>
                </c:pt>
                <c:pt idx="1268">
                  <c:v>407</c:v>
                </c:pt>
                <c:pt idx="1269">
                  <c:v>411</c:v>
                </c:pt>
                <c:pt idx="1270">
                  <c:v>409</c:v>
                </c:pt>
                <c:pt idx="1271">
                  <c:v>409</c:v>
                </c:pt>
                <c:pt idx="1272">
                  <c:v>405</c:v>
                </c:pt>
                <c:pt idx="1273">
                  <c:v>403</c:v>
                </c:pt>
                <c:pt idx="1274">
                  <c:v>403</c:v>
                </c:pt>
                <c:pt idx="1275">
                  <c:v>403</c:v>
                </c:pt>
                <c:pt idx="1276">
                  <c:v>407</c:v>
                </c:pt>
                <c:pt idx="1277">
                  <c:v>403</c:v>
                </c:pt>
                <c:pt idx="1278">
                  <c:v>403</c:v>
                </c:pt>
                <c:pt idx="1279">
                  <c:v>407</c:v>
                </c:pt>
                <c:pt idx="1280">
                  <c:v>405</c:v>
                </c:pt>
                <c:pt idx="1281">
                  <c:v>411</c:v>
                </c:pt>
                <c:pt idx="1282">
                  <c:v>403</c:v>
                </c:pt>
                <c:pt idx="1283">
                  <c:v>400</c:v>
                </c:pt>
                <c:pt idx="1284">
                  <c:v>400</c:v>
                </c:pt>
                <c:pt idx="1285">
                  <c:v>400</c:v>
                </c:pt>
                <c:pt idx="1286">
                  <c:v>400</c:v>
                </c:pt>
                <c:pt idx="1287">
                  <c:v>401</c:v>
                </c:pt>
                <c:pt idx="1288">
                  <c:v>400</c:v>
                </c:pt>
                <c:pt idx="1289">
                  <c:v>414</c:v>
                </c:pt>
                <c:pt idx="1290">
                  <c:v>407</c:v>
                </c:pt>
                <c:pt idx="1291">
                  <c:v>410</c:v>
                </c:pt>
                <c:pt idx="1292">
                  <c:v>423</c:v>
                </c:pt>
                <c:pt idx="1293">
                  <c:v>406</c:v>
                </c:pt>
                <c:pt idx="1294">
                  <c:v>411</c:v>
                </c:pt>
                <c:pt idx="1295">
                  <c:v>402</c:v>
                </c:pt>
                <c:pt idx="1296">
                  <c:v>410</c:v>
                </c:pt>
                <c:pt idx="1297">
                  <c:v>407</c:v>
                </c:pt>
                <c:pt idx="1298">
                  <c:v>402</c:v>
                </c:pt>
                <c:pt idx="1299">
                  <c:v>401</c:v>
                </c:pt>
                <c:pt idx="1300">
                  <c:v>400</c:v>
                </c:pt>
                <c:pt idx="1301">
                  <c:v>400</c:v>
                </c:pt>
                <c:pt idx="1302">
                  <c:v>402</c:v>
                </c:pt>
                <c:pt idx="1303">
                  <c:v>402</c:v>
                </c:pt>
                <c:pt idx="1304">
                  <c:v>400</c:v>
                </c:pt>
                <c:pt idx="1305">
                  <c:v>400</c:v>
                </c:pt>
                <c:pt idx="1306">
                  <c:v>400</c:v>
                </c:pt>
                <c:pt idx="1307">
                  <c:v>400</c:v>
                </c:pt>
                <c:pt idx="1308">
                  <c:v>409</c:v>
                </c:pt>
                <c:pt idx="1309">
                  <c:v>409</c:v>
                </c:pt>
                <c:pt idx="1310">
                  <c:v>403</c:v>
                </c:pt>
                <c:pt idx="1311">
                  <c:v>401</c:v>
                </c:pt>
                <c:pt idx="1312">
                  <c:v>400</c:v>
                </c:pt>
                <c:pt idx="1313">
                  <c:v>411</c:v>
                </c:pt>
                <c:pt idx="1314">
                  <c:v>417</c:v>
                </c:pt>
                <c:pt idx="1315">
                  <c:v>409</c:v>
                </c:pt>
                <c:pt idx="1316">
                  <c:v>414</c:v>
                </c:pt>
                <c:pt idx="1317">
                  <c:v>409</c:v>
                </c:pt>
                <c:pt idx="1318">
                  <c:v>414</c:v>
                </c:pt>
                <c:pt idx="1319">
                  <c:v>400</c:v>
                </c:pt>
                <c:pt idx="1320">
                  <c:v>411</c:v>
                </c:pt>
                <c:pt idx="1321">
                  <c:v>405</c:v>
                </c:pt>
                <c:pt idx="1322">
                  <c:v>403</c:v>
                </c:pt>
                <c:pt idx="1323">
                  <c:v>409</c:v>
                </c:pt>
                <c:pt idx="1324">
                  <c:v>403</c:v>
                </c:pt>
                <c:pt idx="1325">
                  <c:v>414</c:v>
                </c:pt>
                <c:pt idx="1326">
                  <c:v>402</c:v>
                </c:pt>
                <c:pt idx="1327">
                  <c:v>405</c:v>
                </c:pt>
                <c:pt idx="1328">
                  <c:v>402</c:v>
                </c:pt>
                <c:pt idx="1329">
                  <c:v>400</c:v>
                </c:pt>
                <c:pt idx="1330">
                  <c:v>400</c:v>
                </c:pt>
                <c:pt idx="1331">
                  <c:v>405</c:v>
                </c:pt>
                <c:pt idx="1332">
                  <c:v>400</c:v>
                </c:pt>
                <c:pt idx="1333">
                  <c:v>416</c:v>
                </c:pt>
                <c:pt idx="1334">
                  <c:v>408</c:v>
                </c:pt>
                <c:pt idx="1335">
                  <c:v>408</c:v>
                </c:pt>
                <c:pt idx="1336">
                  <c:v>405</c:v>
                </c:pt>
                <c:pt idx="1337">
                  <c:v>408</c:v>
                </c:pt>
                <c:pt idx="1338">
                  <c:v>400</c:v>
                </c:pt>
                <c:pt idx="1339">
                  <c:v>408</c:v>
                </c:pt>
                <c:pt idx="1340">
                  <c:v>409</c:v>
                </c:pt>
                <c:pt idx="1341">
                  <c:v>403</c:v>
                </c:pt>
                <c:pt idx="1342">
                  <c:v>409</c:v>
                </c:pt>
                <c:pt idx="1343">
                  <c:v>400</c:v>
                </c:pt>
                <c:pt idx="1344">
                  <c:v>413</c:v>
                </c:pt>
                <c:pt idx="1345">
                  <c:v>413</c:v>
                </c:pt>
                <c:pt idx="1346">
                  <c:v>410</c:v>
                </c:pt>
                <c:pt idx="1347">
                  <c:v>427</c:v>
                </c:pt>
                <c:pt idx="1348">
                  <c:v>413</c:v>
                </c:pt>
                <c:pt idx="1349">
                  <c:v>415</c:v>
                </c:pt>
                <c:pt idx="1350">
                  <c:v>403</c:v>
                </c:pt>
                <c:pt idx="1351">
                  <c:v>414</c:v>
                </c:pt>
                <c:pt idx="1352">
                  <c:v>413</c:v>
                </c:pt>
                <c:pt idx="1353">
                  <c:v>420</c:v>
                </c:pt>
                <c:pt idx="1354">
                  <c:v>414</c:v>
                </c:pt>
                <c:pt idx="1355">
                  <c:v>420</c:v>
                </c:pt>
                <c:pt idx="1356">
                  <c:v>415</c:v>
                </c:pt>
                <c:pt idx="1357">
                  <c:v>403</c:v>
                </c:pt>
                <c:pt idx="1358">
                  <c:v>427</c:v>
                </c:pt>
                <c:pt idx="1359">
                  <c:v>408</c:v>
                </c:pt>
                <c:pt idx="1360">
                  <c:v>414</c:v>
                </c:pt>
                <c:pt idx="1361">
                  <c:v>413</c:v>
                </c:pt>
                <c:pt idx="1362">
                  <c:v>410</c:v>
                </c:pt>
                <c:pt idx="1363">
                  <c:v>406</c:v>
                </c:pt>
                <c:pt idx="1364">
                  <c:v>405</c:v>
                </c:pt>
                <c:pt idx="1365">
                  <c:v>408</c:v>
                </c:pt>
                <c:pt idx="1366">
                  <c:v>420</c:v>
                </c:pt>
                <c:pt idx="1367">
                  <c:v>414</c:v>
                </c:pt>
                <c:pt idx="1368">
                  <c:v>415</c:v>
                </c:pt>
                <c:pt idx="1369">
                  <c:v>413</c:v>
                </c:pt>
                <c:pt idx="1370">
                  <c:v>422</c:v>
                </c:pt>
                <c:pt idx="1371">
                  <c:v>424</c:v>
                </c:pt>
                <c:pt idx="1372">
                  <c:v>424</c:v>
                </c:pt>
                <c:pt idx="1373">
                  <c:v>424</c:v>
                </c:pt>
                <c:pt idx="1374">
                  <c:v>415</c:v>
                </c:pt>
                <c:pt idx="1375">
                  <c:v>427</c:v>
                </c:pt>
                <c:pt idx="1376">
                  <c:v>413</c:v>
                </c:pt>
                <c:pt idx="1377">
                  <c:v>427</c:v>
                </c:pt>
                <c:pt idx="1378">
                  <c:v>427</c:v>
                </c:pt>
                <c:pt idx="1379">
                  <c:v>424</c:v>
                </c:pt>
                <c:pt idx="1380">
                  <c:v>435</c:v>
                </c:pt>
                <c:pt idx="1381">
                  <c:v>423</c:v>
                </c:pt>
                <c:pt idx="1382">
                  <c:v>428</c:v>
                </c:pt>
                <c:pt idx="1383">
                  <c:v>423</c:v>
                </c:pt>
                <c:pt idx="1384">
                  <c:v>424</c:v>
                </c:pt>
                <c:pt idx="1385">
                  <c:v>427</c:v>
                </c:pt>
                <c:pt idx="1386">
                  <c:v>433</c:v>
                </c:pt>
                <c:pt idx="1387">
                  <c:v>422</c:v>
                </c:pt>
                <c:pt idx="1388">
                  <c:v>433</c:v>
                </c:pt>
                <c:pt idx="1389">
                  <c:v>427</c:v>
                </c:pt>
                <c:pt idx="1390">
                  <c:v>420</c:v>
                </c:pt>
                <c:pt idx="1391">
                  <c:v>424</c:v>
                </c:pt>
                <c:pt idx="1392">
                  <c:v>424</c:v>
                </c:pt>
                <c:pt idx="1393">
                  <c:v>423</c:v>
                </c:pt>
                <c:pt idx="1394">
                  <c:v>424</c:v>
                </c:pt>
                <c:pt idx="1395">
                  <c:v>420</c:v>
                </c:pt>
                <c:pt idx="1396">
                  <c:v>424</c:v>
                </c:pt>
                <c:pt idx="1397">
                  <c:v>422</c:v>
                </c:pt>
                <c:pt idx="1398">
                  <c:v>423</c:v>
                </c:pt>
                <c:pt idx="1399">
                  <c:v>428</c:v>
                </c:pt>
                <c:pt idx="1400">
                  <c:v>423</c:v>
                </c:pt>
                <c:pt idx="1401">
                  <c:v>424</c:v>
                </c:pt>
                <c:pt idx="1402">
                  <c:v>415</c:v>
                </c:pt>
                <c:pt idx="1403">
                  <c:v>422</c:v>
                </c:pt>
                <c:pt idx="1404">
                  <c:v>428</c:v>
                </c:pt>
                <c:pt idx="1405">
                  <c:v>424</c:v>
                </c:pt>
                <c:pt idx="1406">
                  <c:v>433</c:v>
                </c:pt>
                <c:pt idx="1407">
                  <c:v>428</c:v>
                </c:pt>
                <c:pt idx="1408">
                  <c:v>427</c:v>
                </c:pt>
                <c:pt idx="1409">
                  <c:v>410</c:v>
                </c:pt>
                <c:pt idx="1410">
                  <c:v>427</c:v>
                </c:pt>
                <c:pt idx="1411">
                  <c:v>423</c:v>
                </c:pt>
                <c:pt idx="1412">
                  <c:v>423</c:v>
                </c:pt>
                <c:pt idx="1413">
                  <c:v>439</c:v>
                </c:pt>
                <c:pt idx="1414">
                  <c:v>423</c:v>
                </c:pt>
                <c:pt idx="1415">
                  <c:v>433</c:v>
                </c:pt>
                <c:pt idx="1416">
                  <c:v>415</c:v>
                </c:pt>
                <c:pt idx="1417">
                  <c:v>423</c:v>
                </c:pt>
                <c:pt idx="1418">
                  <c:v>422</c:v>
                </c:pt>
                <c:pt idx="1419">
                  <c:v>423</c:v>
                </c:pt>
                <c:pt idx="1420">
                  <c:v>423</c:v>
                </c:pt>
                <c:pt idx="1421">
                  <c:v>422</c:v>
                </c:pt>
                <c:pt idx="1422">
                  <c:v>413</c:v>
                </c:pt>
                <c:pt idx="1423">
                  <c:v>420</c:v>
                </c:pt>
                <c:pt idx="1424">
                  <c:v>428</c:v>
                </c:pt>
                <c:pt idx="1425">
                  <c:v>405</c:v>
                </c:pt>
                <c:pt idx="1426">
                  <c:v>406</c:v>
                </c:pt>
                <c:pt idx="1427">
                  <c:v>408</c:v>
                </c:pt>
                <c:pt idx="1428">
                  <c:v>400</c:v>
                </c:pt>
                <c:pt idx="1429">
                  <c:v>407</c:v>
                </c:pt>
                <c:pt idx="1430">
                  <c:v>407</c:v>
                </c:pt>
                <c:pt idx="1431">
                  <c:v>407</c:v>
                </c:pt>
                <c:pt idx="1432">
                  <c:v>411</c:v>
                </c:pt>
                <c:pt idx="1433">
                  <c:v>403</c:v>
                </c:pt>
                <c:pt idx="1434">
                  <c:v>414</c:v>
                </c:pt>
                <c:pt idx="1435">
                  <c:v>426</c:v>
                </c:pt>
                <c:pt idx="1436">
                  <c:v>414</c:v>
                </c:pt>
                <c:pt idx="1437">
                  <c:v>417</c:v>
                </c:pt>
                <c:pt idx="1438">
                  <c:v>414</c:v>
                </c:pt>
                <c:pt idx="1439">
                  <c:v>409</c:v>
                </c:pt>
                <c:pt idx="1440">
                  <c:v>409</c:v>
                </c:pt>
                <c:pt idx="1441">
                  <c:v>418</c:v>
                </c:pt>
                <c:pt idx="1442">
                  <c:v>414</c:v>
                </c:pt>
                <c:pt idx="1443">
                  <c:v>418</c:v>
                </c:pt>
                <c:pt idx="1444">
                  <c:v>416</c:v>
                </c:pt>
                <c:pt idx="1445">
                  <c:v>418</c:v>
                </c:pt>
                <c:pt idx="1446">
                  <c:v>425</c:v>
                </c:pt>
                <c:pt idx="1447">
                  <c:v>411</c:v>
                </c:pt>
                <c:pt idx="1448">
                  <c:v>425</c:v>
                </c:pt>
                <c:pt idx="1449">
                  <c:v>417</c:v>
                </c:pt>
                <c:pt idx="1450">
                  <c:v>417</c:v>
                </c:pt>
                <c:pt idx="1451">
                  <c:v>423</c:v>
                </c:pt>
                <c:pt idx="1452">
                  <c:v>418</c:v>
                </c:pt>
                <c:pt idx="1453">
                  <c:v>418</c:v>
                </c:pt>
                <c:pt idx="1454">
                  <c:v>417</c:v>
                </c:pt>
                <c:pt idx="1455">
                  <c:v>426</c:v>
                </c:pt>
                <c:pt idx="1456">
                  <c:v>425</c:v>
                </c:pt>
                <c:pt idx="1457">
                  <c:v>443</c:v>
                </c:pt>
                <c:pt idx="1458">
                  <c:v>427</c:v>
                </c:pt>
                <c:pt idx="1459">
                  <c:v>426</c:v>
                </c:pt>
                <c:pt idx="1460">
                  <c:v>433</c:v>
                </c:pt>
                <c:pt idx="1461">
                  <c:v>434</c:v>
                </c:pt>
                <c:pt idx="1462">
                  <c:v>426</c:v>
                </c:pt>
                <c:pt idx="1463">
                  <c:v>434</c:v>
                </c:pt>
                <c:pt idx="1464">
                  <c:v>425</c:v>
                </c:pt>
                <c:pt idx="1465">
                  <c:v>434</c:v>
                </c:pt>
                <c:pt idx="1466">
                  <c:v>433</c:v>
                </c:pt>
                <c:pt idx="1467">
                  <c:v>433</c:v>
                </c:pt>
                <c:pt idx="1468">
                  <c:v>448</c:v>
                </c:pt>
                <c:pt idx="1469">
                  <c:v>434</c:v>
                </c:pt>
                <c:pt idx="1470">
                  <c:v>434</c:v>
                </c:pt>
                <c:pt idx="1471">
                  <c:v>426</c:v>
                </c:pt>
                <c:pt idx="1472">
                  <c:v>443</c:v>
                </c:pt>
                <c:pt idx="1473">
                  <c:v>426</c:v>
                </c:pt>
                <c:pt idx="1474">
                  <c:v>436</c:v>
                </c:pt>
                <c:pt idx="1475">
                  <c:v>433</c:v>
                </c:pt>
                <c:pt idx="1476">
                  <c:v>443</c:v>
                </c:pt>
                <c:pt idx="1477">
                  <c:v>439</c:v>
                </c:pt>
                <c:pt idx="1478">
                  <c:v>425</c:v>
                </c:pt>
                <c:pt idx="1479">
                  <c:v>446</c:v>
                </c:pt>
                <c:pt idx="1480">
                  <c:v>434</c:v>
                </c:pt>
                <c:pt idx="1481">
                  <c:v>436</c:v>
                </c:pt>
                <c:pt idx="1482">
                  <c:v>434</c:v>
                </c:pt>
                <c:pt idx="1483">
                  <c:v>439</c:v>
                </c:pt>
                <c:pt idx="1484">
                  <c:v>433</c:v>
                </c:pt>
                <c:pt idx="1485">
                  <c:v>426</c:v>
                </c:pt>
                <c:pt idx="1486">
                  <c:v>425</c:v>
                </c:pt>
                <c:pt idx="1487">
                  <c:v>433</c:v>
                </c:pt>
                <c:pt idx="1488">
                  <c:v>426</c:v>
                </c:pt>
                <c:pt idx="1489">
                  <c:v>436</c:v>
                </c:pt>
                <c:pt idx="1490">
                  <c:v>443</c:v>
                </c:pt>
                <c:pt idx="1491">
                  <c:v>434</c:v>
                </c:pt>
                <c:pt idx="1492">
                  <c:v>439</c:v>
                </c:pt>
                <c:pt idx="1493">
                  <c:v>439</c:v>
                </c:pt>
                <c:pt idx="1494">
                  <c:v>434</c:v>
                </c:pt>
                <c:pt idx="1495">
                  <c:v>436</c:v>
                </c:pt>
                <c:pt idx="1496">
                  <c:v>446</c:v>
                </c:pt>
                <c:pt idx="1497">
                  <c:v>434</c:v>
                </c:pt>
                <c:pt idx="1498">
                  <c:v>446</c:v>
                </c:pt>
                <c:pt idx="1499">
                  <c:v>443</c:v>
                </c:pt>
                <c:pt idx="1500">
                  <c:v>448</c:v>
                </c:pt>
                <c:pt idx="1501">
                  <c:v>448</c:v>
                </c:pt>
                <c:pt idx="1502">
                  <c:v>434</c:v>
                </c:pt>
                <c:pt idx="1503">
                  <c:v>444</c:v>
                </c:pt>
                <c:pt idx="1504">
                  <c:v>427</c:v>
                </c:pt>
                <c:pt idx="1505">
                  <c:v>439</c:v>
                </c:pt>
                <c:pt idx="1506">
                  <c:v>439</c:v>
                </c:pt>
                <c:pt idx="1507">
                  <c:v>439</c:v>
                </c:pt>
                <c:pt idx="1508">
                  <c:v>434</c:v>
                </c:pt>
                <c:pt idx="1509">
                  <c:v>425</c:v>
                </c:pt>
                <c:pt idx="1510">
                  <c:v>434</c:v>
                </c:pt>
                <c:pt idx="1511">
                  <c:v>423</c:v>
                </c:pt>
                <c:pt idx="1512">
                  <c:v>443</c:v>
                </c:pt>
                <c:pt idx="1513">
                  <c:v>439</c:v>
                </c:pt>
                <c:pt idx="1514">
                  <c:v>433</c:v>
                </c:pt>
                <c:pt idx="1515">
                  <c:v>434</c:v>
                </c:pt>
                <c:pt idx="1516">
                  <c:v>417</c:v>
                </c:pt>
                <c:pt idx="1517">
                  <c:v>427</c:v>
                </c:pt>
                <c:pt idx="1518">
                  <c:v>434</c:v>
                </c:pt>
                <c:pt idx="1519">
                  <c:v>426</c:v>
                </c:pt>
                <c:pt idx="1520">
                  <c:v>434</c:v>
                </c:pt>
                <c:pt idx="1521">
                  <c:v>425</c:v>
                </c:pt>
                <c:pt idx="1522">
                  <c:v>433</c:v>
                </c:pt>
                <c:pt idx="1523">
                  <c:v>436</c:v>
                </c:pt>
                <c:pt idx="1524">
                  <c:v>425</c:v>
                </c:pt>
                <c:pt idx="1525">
                  <c:v>426</c:v>
                </c:pt>
                <c:pt idx="1526">
                  <c:v>418</c:v>
                </c:pt>
                <c:pt idx="1527">
                  <c:v>427</c:v>
                </c:pt>
                <c:pt idx="1528">
                  <c:v>414</c:v>
                </c:pt>
                <c:pt idx="1529">
                  <c:v>417</c:v>
                </c:pt>
                <c:pt idx="1530">
                  <c:v>417</c:v>
                </c:pt>
                <c:pt idx="1531">
                  <c:v>417</c:v>
                </c:pt>
                <c:pt idx="1532">
                  <c:v>409</c:v>
                </c:pt>
                <c:pt idx="1533">
                  <c:v>411</c:v>
                </c:pt>
                <c:pt idx="1534">
                  <c:v>416</c:v>
                </c:pt>
                <c:pt idx="1535">
                  <c:v>408</c:v>
                </c:pt>
                <c:pt idx="1536">
                  <c:v>407</c:v>
                </c:pt>
                <c:pt idx="1537">
                  <c:v>400</c:v>
                </c:pt>
                <c:pt idx="1538">
                  <c:v>524</c:v>
                </c:pt>
                <c:pt idx="1539">
                  <c:v>519</c:v>
                </c:pt>
                <c:pt idx="1540">
                  <c:v>502</c:v>
                </c:pt>
                <c:pt idx="1541">
                  <c:v>502</c:v>
                </c:pt>
                <c:pt idx="1542">
                  <c:v>519</c:v>
                </c:pt>
                <c:pt idx="1543">
                  <c:v>502</c:v>
                </c:pt>
                <c:pt idx="1544">
                  <c:v>502</c:v>
                </c:pt>
                <c:pt idx="1545">
                  <c:v>524</c:v>
                </c:pt>
                <c:pt idx="1546">
                  <c:v>498</c:v>
                </c:pt>
                <c:pt idx="1547">
                  <c:v>491</c:v>
                </c:pt>
                <c:pt idx="1548">
                  <c:v>498</c:v>
                </c:pt>
                <c:pt idx="1549">
                  <c:v>498</c:v>
                </c:pt>
                <c:pt idx="1550">
                  <c:v>491</c:v>
                </c:pt>
                <c:pt idx="1551">
                  <c:v>502</c:v>
                </c:pt>
                <c:pt idx="1552">
                  <c:v>491</c:v>
                </c:pt>
                <c:pt idx="1553">
                  <c:v>498</c:v>
                </c:pt>
                <c:pt idx="1554">
                  <c:v>491</c:v>
                </c:pt>
                <c:pt idx="1555">
                  <c:v>502</c:v>
                </c:pt>
                <c:pt idx="1556">
                  <c:v>514</c:v>
                </c:pt>
                <c:pt idx="1557">
                  <c:v>502</c:v>
                </c:pt>
                <c:pt idx="1558">
                  <c:v>519</c:v>
                </c:pt>
                <c:pt idx="1559">
                  <c:v>502</c:v>
                </c:pt>
                <c:pt idx="1560">
                  <c:v>514</c:v>
                </c:pt>
                <c:pt idx="1561">
                  <c:v>502</c:v>
                </c:pt>
                <c:pt idx="1562">
                  <c:v>514</c:v>
                </c:pt>
                <c:pt idx="1563">
                  <c:v>514</c:v>
                </c:pt>
                <c:pt idx="1564">
                  <c:v>519</c:v>
                </c:pt>
                <c:pt idx="1565">
                  <c:v>502</c:v>
                </c:pt>
                <c:pt idx="1566">
                  <c:v>514</c:v>
                </c:pt>
                <c:pt idx="1567">
                  <c:v>530</c:v>
                </c:pt>
                <c:pt idx="1568">
                  <c:v>537</c:v>
                </c:pt>
                <c:pt idx="1569">
                  <c:v>575</c:v>
                </c:pt>
                <c:pt idx="1570">
                  <c:v>581</c:v>
                </c:pt>
                <c:pt idx="1571">
                  <c:v>592</c:v>
                </c:pt>
                <c:pt idx="1572">
                  <c:v>592</c:v>
                </c:pt>
                <c:pt idx="1573">
                  <c:v>592</c:v>
                </c:pt>
                <c:pt idx="1574">
                  <c:v>581</c:v>
                </c:pt>
                <c:pt idx="1575">
                  <c:v>581</c:v>
                </c:pt>
                <c:pt idx="1576">
                  <c:v>592</c:v>
                </c:pt>
                <c:pt idx="1577">
                  <c:v>581</c:v>
                </c:pt>
                <c:pt idx="1578">
                  <c:v>592</c:v>
                </c:pt>
                <c:pt idx="1579">
                  <c:v>575</c:v>
                </c:pt>
                <c:pt idx="1580">
                  <c:v>592</c:v>
                </c:pt>
                <c:pt idx="1581">
                  <c:v>624</c:v>
                </c:pt>
                <c:pt idx="1582">
                  <c:v>692</c:v>
                </c:pt>
                <c:pt idx="1583">
                  <c:v>700</c:v>
                </c:pt>
                <c:pt idx="1584">
                  <c:v>715</c:v>
                </c:pt>
                <c:pt idx="1585">
                  <c:v>793</c:v>
                </c:pt>
                <c:pt idx="1586">
                  <c:v>802</c:v>
                </c:pt>
                <c:pt idx="1587">
                  <c:v>793</c:v>
                </c:pt>
                <c:pt idx="1588">
                  <c:v>832</c:v>
                </c:pt>
                <c:pt idx="1589">
                  <c:v>863</c:v>
                </c:pt>
                <c:pt idx="1590">
                  <c:v>832</c:v>
                </c:pt>
                <c:pt idx="1591">
                  <c:v>813</c:v>
                </c:pt>
                <c:pt idx="1592">
                  <c:v>821</c:v>
                </c:pt>
                <c:pt idx="1593">
                  <c:v>840</c:v>
                </c:pt>
                <c:pt idx="1594">
                  <c:v>882</c:v>
                </c:pt>
                <c:pt idx="1595">
                  <c:v>915</c:v>
                </c:pt>
                <c:pt idx="1596">
                  <c:v>863</c:v>
                </c:pt>
                <c:pt idx="1597">
                  <c:v>863</c:v>
                </c:pt>
                <c:pt idx="1598">
                  <c:v>821</c:v>
                </c:pt>
                <c:pt idx="1599">
                  <c:v>840</c:v>
                </c:pt>
                <c:pt idx="1600">
                  <c:v>832</c:v>
                </c:pt>
                <c:pt idx="1601">
                  <c:v>785</c:v>
                </c:pt>
                <c:pt idx="1602">
                  <c:v>748</c:v>
                </c:pt>
                <c:pt idx="1603">
                  <c:v>735</c:v>
                </c:pt>
                <c:pt idx="1604">
                  <c:v>712</c:v>
                </c:pt>
                <c:pt idx="1605">
                  <c:v>692</c:v>
                </c:pt>
                <c:pt idx="1606">
                  <c:v>712</c:v>
                </c:pt>
                <c:pt idx="1607">
                  <c:v>700</c:v>
                </c:pt>
                <c:pt idx="1608">
                  <c:v>728</c:v>
                </c:pt>
                <c:pt idx="1609">
                  <c:v>712</c:v>
                </c:pt>
                <c:pt idx="1610">
                  <c:v>757</c:v>
                </c:pt>
                <c:pt idx="1611">
                  <c:v>785</c:v>
                </c:pt>
                <c:pt idx="1612">
                  <c:v>813</c:v>
                </c:pt>
                <c:pt idx="1613">
                  <c:v>840</c:v>
                </c:pt>
                <c:pt idx="1614">
                  <c:v>915</c:v>
                </c:pt>
                <c:pt idx="1615">
                  <c:v>1044</c:v>
                </c:pt>
                <c:pt idx="1616">
                  <c:v>964</c:v>
                </c:pt>
                <c:pt idx="1617">
                  <c:v>915</c:v>
                </c:pt>
                <c:pt idx="1618">
                  <c:v>853</c:v>
                </c:pt>
                <c:pt idx="1619">
                  <c:v>840</c:v>
                </c:pt>
                <c:pt idx="1620">
                  <c:v>802</c:v>
                </c:pt>
                <c:pt idx="1621">
                  <c:v>802</c:v>
                </c:pt>
                <c:pt idx="1622">
                  <c:v>821</c:v>
                </c:pt>
                <c:pt idx="1623">
                  <c:v>748</c:v>
                </c:pt>
                <c:pt idx="1624">
                  <c:v>765</c:v>
                </c:pt>
                <c:pt idx="1625">
                  <c:v>757</c:v>
                </c:pt>
                <c:pt idx="1626">
                  <c:v>735</c:v>
                </c:pt>
                <c:pt idx="1627">
                  <c:v>748</c:v>
                </c:pt>
                <c:pt idx="1628">
                  <c:v>748</c:v>
                </c:pt>
                <c:pt idx="1629">
                  <c:v>728</c:v>
                </c:pt>
                <c:pt idx="1630">
                  <c:v>728</c:v>
                </c:pt>
                <c:pt idx="1631">
                  <c:v>757</c:v>
                </c:pt>
                <c:pt idx="1632">
                  <c:v>728</c:v>
                </c:pt>
                <c:pt idx="1633">
                  <c:v>735</c:v>
                </c:pt>
                <c:pt idx="1634">
                  <c:v>728</c:v>
                </c:pt>
                <c:pt idx="1635">
                  <c:v>728</c:v>
                </c:pt>
                <c:pt idx="1636">
                  <c:v>715</c:v>
                </c:pt>
                <c:pt idx="1637">
                  <c:v>712</c:v>
                </c:pt>
                <c:pt idx="1638">
                  <c:v>715</c:v>
                </c:pt>
                <c:pt idx="1639">
                  <c:v>712</c:v>
                </c:pt>
                <c:pt idx="1640">
                  <c:v>683</c:v>
                </c:pt>
                <c:pt idx="1641">
                  <c:v>692</c:v>
                </c:pt>
                <c:pt idx="1642">
                  <c:v>683</c:v>
                </c:pt>
                <c:pt idx="1643">
                  <c:v>683</c:v>
                </c:pt>
                <c:pt idx="1644">
                  <c:v>659</c:v>
                </c:pt>
                <c:pt idx="1645">
                  <c:v>683</c:v>
                </c:pt>
                <c:pt idx="1646">
                  <c:v>683</c:v>
                </c:pt>
                <c:pt idx="1647">
                  <c:v>659</c:v>
                </c:pt>
                <c:pt idx="1648">
                  <c:v>675</c:v>
                </c:pt>
                <c:pt idx="1649">
                  <c:v>668</c:v>
                </c:pt>
                <c:pt idx="1650">
                  <c:v>668</c:v>
                </c:pt>
                <c:pt idx="1651">
                  <c:v>668</c:v>
                </c:pt>
                <c:pt idx="1652">
                  <c:v>668</c:v>
                </c:pt>
                <c:pt idx="1653">
                  <c:v>668</c:v>
                </c:pt>
                <c:pt idx="1654">
                  <c:v>668</c:v>
                </c:pt>
                <c:pt idx="1655">
                  <c:v>652</c:v>
                </c:pt>
                <c:pt idx="1656">
                  <c:v>649</c:v>
                </c:pt>
                <c:pt idx="1657">
                  <c:v>638</c:v>
                </c:pt>
                <c:pt idx="1658">
                  <c:v>620</c:v>
                </c:pt>
                <c:pt idx="1659">
                  <c:v>631</c:v>
                </c:pt>
                <c:pt idx="1660">
                  <c:v>624</c:v>
                </c:pt>
                <c:pt idx="1661">
                  <c:v>602</c:v>
                </c:pt>
                <c:pt idx="1662">
                  <c:v>624</c:v>
                </c:pt>
                <c:pt idx="1663">
                  <c:v>611</c:v>
                </c:pt>
                <c:pt idx="1664">
                  <c:v>602</c:v>
                </c:pt>
                <c:pt idx="1665">
                  <c:v>624</c:v>
                </c:pt>
                <c:pt idx="1666">
                  <c:v>596</c:v>
                </c:pt>
                <c:pt idx="1667">
                  <c:v>611</c:v>
                </c:pt>
                <c:pt idx="1668">
                  <c:v>602</c:v>
                </c:pt>
                <c:pt idx="1669">
                  <c:v>596</c:v>
                </c:pt>
                <c:pt idx="1670">
                  <c:v>592</c:v>
                </c:pt>
                <c:pt idx="1671">
                  <c:v>596</c:v>
                </c:pt>
                <c:pt idx="1672">
                  <c:v>602</c:v>
                </c:pt>
                <c:pt idx="1673">
                  <c:v>611</c:v>
                </c:pt>
                <c:pt idx="1674">
                  <c:v>602</c:v>
                </c:pt>
                <c:pt idx="1675">
                  <c:v>602</c:v>
                </c:pt>
                <c:pt idx="1676">
                  <c:v>620</c:v>
                </c:pt>
                <c:pt idx="1677">
                  <c:v>611</c:v>
                </c:pt>
                <c:pt idx="1678">
                  <c:v>611</c:v>
                </c:pt>
                <c:pt idx="1679">
                  <c:v>620</c:v>
                </c:pt>
                <c:pt idx="1680">
                  <c:v>620</c:v>
                </c:pt>
                <c:pt idx="1681">
                  <c:v>611</c:v>
                </c:pt>
                <c:pt idx="1682">
                  <c:v>596</c:v>
                </c:pt>
                <c:pt idx="1683">
                  <c:v>620</c:v>
                </c:pt>
                <c:pt idx="1684">
                  <c:v>602</c:v>
                </c:pt>
                <c:pt idx="1685">
                  <c:v>611</c:v>
                </c:pt>
                <c:pt idx="1686">
                  <c:v>602</c:v>
                </c:pt>
                <c:pt idx="1687">
                  <c:v>611</c:v>
                </c:pt>
                <c:pt idx="1688">
                  <c:v>602</c:v>
                </c:pt>
                <c:pt idx="1689">
                  <c:v>602</c:v>
                </c:pt>
                <c:pt idx="1690">
                  <c:v>620</c:v>
                </c:pt>
                <c:pt idx="1691">
                  <c:v>611</c:v>
                </c:pt>
                <c:pt idx="1692">
                  <c:v>611</c:v>
                </c:pt>
                <c:pt idx="1693">
                  <c:v>620</c:v>
                </c:pt>
                <c:pt idx="1694">
                  <c:v>596</c:v>
                </c:pt>
                <c:pt idx="1695">
                  <c:v>611</c:v>
                </c:pt>
                <c:pt idx="1696">
                  <c:v>620</c:v>
                </c:pt>
                <c:pt idx="1697">
                  <c:v>602</c:v>
                </c:pt>
                <c:pt idx="1698">
                  <c:v>611</c:v>
                </c:pt>
                <c:pt idx="1699">
                  <c:v>602</c:v>
                </c:pt>
                <c:pt idx="1700">
                  <c:v>611</c:v>
                </c:pt>
                <c:pt idx="1701">
                  <c:v>596</c:v>
                </c:pt>
                <c:pt idx="1702">
                  <c:v>581</c:v>
                </c:pt>
                <c:pt idx="1703">
                  <c:v>602</c:v>
                </c:pt>
                <c:pt idx="1704">
                  <c:v>602</c:v>
                </c:pt>
                <c:pt idx="1705">
                  <c:v>596</c:v>
                </c:pt>
                <c:pt idx="1706">
                  <c:v>575</c:v>
                </c:pt>
                <c:pt idx="1707">
                  <c:v>575</c:v>
                </c:pt>
                <c:pt idx="1708">
                  <c:v>572</c:v>
                </c:pt>
                <c:pt idx="1709">
                  <c:v>575</c:v>
                </c:pt>
                <c:pt idx="1710">
                  <c:v>566</c:v>
                </c:pt>
                <c:pt idx="1711">
                  <c:v>572</c:v>
                </c:pt>
                <c:pt idx="1712">
                  <c:v>566</c:v>
                </c:pt>
                <c:pt idx="1713">
                  <c:v>542</c:v>
                </c:pt>
                <c:pt idx="1714">
                  <c:v>566</c:v>
                </c:pt>
                <c:pt idx="1715">
                  <c:v>548</c:v>
                </c:pt>
                <c:pt idx="1716">
                  <c:v>553</c:v>
                </c:pt>
                <c:pt idx="1717">
                  <c:v>548</c:v>
                </c:pt>
                <c:pt idx="1718">
                  <c:v>542</c:v>
                </c:pt>
                <c:pt idx="1719">
                  <c:v>537</c:v>
                </c:pt>
                <c:pt idx="1720">
                  <c:v>530</c:v>
                </c:pt>
                <c:pt idx="1721">
                  <c:v>530</c:v>
                </c:pt>
                <c:pt idx="1722">
                  <c:v>542</c:v>
                </c:pt>
                <c:pt idx="1723">
                  <c:v>542</c:v>
                </c:pt>
                <c:pt idx="1724">
                  <c:v>542</c:v>
                </c:pt>
                <c:pt idx="1725">
                  <c:v>548</c:v>
                </c:pt>
                <c:pt idx="1726">
                  <c:v>537</c:v>
                </c:pt>
                <c:pt idx="1727">
                  <c:v>530</c:v>
                </c:pt>
                <c:pt idx="1728">
                  <c:v>553</c:v>
                </c:pt>
                <c:pt idx="1729">
                  <c:v>542</c:v>
                </c:pt>
                <c:pt idx="1730">
                  <c:v>537</c:v>
                </c:pt>
                <c:pt idx="1731">
                  <c:v>560</c:v>
                </c:pt>
                <c:pt idx="1732">
                  <c:v>566</c:v>
                </c:pt>
                <c:pt idx="1733">
                  <c:v>553</c:v>
                </c:pt>
                <c:pt idx="1734">
                  <c:v>560</c:v>
                </c:pt>
                <c:pt idx="1735">
                  <c:v>548</c:v>
                </c:pt>
                <c:pt idx="1736">
                  <c:v>566</c:v>
                </c:pt>
                <c:pt idx="1737">
                  <c:v>537</c:v>
                </c:pt>
                <c:pt idx="1738">
                  <c:v>542</c:v>
                </c:pt>
                <c:pt idx="1739">
                  <c:v>537</c:v>
                </c:pt>
                <c:pt idx="1740">
                  <c:v>542</c:v>
                </c:pt>
                <c:pt idx="1741">
                  <c:v>537</c:v>
                </c:pt>
                <c:pt idx="1742">
                  <c:v>548</c:v>
                </c:pt>
                <c:pt idx="1743">
                  <c:v>548</c:v>
                </c:pt>
                <c:pt idx="1744">
                  <c:v>524</c:v>
                </c:pt>
                <c:pt idx="1745">
                  <c:v>553</c:v>
                </c:pt>
                <c:pt idx="1746">
                  <c:v>530</c:v>
                </c:pt>
                <c:pt idx="1747">
                  <c:v>542</c:v>
                </c:pt>
                <c:pt idx="1748">
                  <c:v>537</c:v>
                </c:pt>
                <c:pt idx="1749">
                  <c:v>537</c:v>
                </c:pt>
                <c:pt idx="1750">
                  <c:v>553</c:v>
                </c:pt>
                <c:pt idx="1751">
                  <c:v>530</c:v>
                </c:pt>
                <c:pt idx="1752">
                  <c:v>548</c:v>
                </c:pt>
                <c:pt idx="1753">
                  <c:v>553</c:v>
                </c:pt>
                <c:pt idx="1754">
                  <c:v>560</c:v>
                </c:pt>
                <c:pt idx="1755">
                  <c:v>553</c:v>
                </c:pt>
                <c:pt idx="1756">
                  <c:v>553</c:v>
                </c:pt>
                <c:pt idx="1757">
                  <c:v>542</c:v>
                </c:pt>
                <c:pt idx="1758">
                  <c:v>575</c:v>
                </c:pt>
                <c:pt idx="1759">
                  <c:v>560</c:v>
                </c:pt>
                <c:pt idx="1760">
                  <c:v>566</c:v>
                </c:pt>
                <c:pt idx="1761">
                  <c:v>560</c:v>
                </c:pt>
                <c:pt idx="1762">
                  <c:v>566</c:v>
                </c:pt>
                <c:pt idx="1763">
                  <c:v>560</c:v>
                </c:pt>
                <c:pt idx="1764">
                  <c:v>575</c:v>
                </c:pt>
                <c:pt idx="1765">
                  <c:v>592</c:v>
                </c:pt>
                <c:pt idx="1766">
                  <c:v>572</c:v>
                </c:pt>
                <c:pt idx="1767">
                  <c:v>566</c:v>
                </c:pt>
                <c:pt idx="1768">
                  <c:v>553</c:v>
                </c:pt>
                <c:pt idx="1769">
                  <c:v>566</c:v>
                </c:pt>
                <c:pt idx="1770">
                  <c:v>548</c:v>
                </c:pt>
                <c:pt idx="1771">
                  <c:v>560</c:v>
                </c:pt>
                <c:pt idx="1772">
                  <c:v>542</c:v>
                </c:pt>
                <c:pt idx="1773">
                  <c:v>560</c:v>
                </c:pt>
                <c:pt idx="1774">
                  <c:v>553</c:v>
                </c:pt>
                <c:pt idx="1775">
                  <c:v>542</c:v>
                </c:pt>
                <c:pt idx="1776">
                  <c:v>566</c:v>
                </c:pt>
                <c:pt idx="1777">
                  <c:v>553</c:v>
                </c:pt>
                <c:pt idx="1778">
                  <c:v>548</c:v>
                </c:pt>
                <c:pt idx="1779">
                  <c:v>560</c:v>
                </c:pt>
                <c:pt idx="1780">
                  <c:v>560</c:v>
                </c:pt>
                <c:pt idx="1781">
                  <c:v>560</c:v>
                </c:pt>
                <c:pt idx="1782">
                  <c:v>542</c:v>
                </c:pt>
                <c:pt idx="1783">
                  <c:v>553</c:v>
                </c:pt>
                <c:pt idx="1784">
                  <c:v>548</c:v>
                </c:pt>
                <c:pt idx="1785">
                  <c:v>542</c:v>
                </c:pt>
                <c:pt idx="1786">
                  <c:v>560</c:v>
                </c:pt>
                <c:pt idx="1787">
                  <c:v>560</c:v>
                </c:pt>
                <c:pt idx="1788">
                  <c:v>560</c:v>
                </c:pt>
                <c:pt idx="1789">
                  <c:v>537</c:v>
                </c:pt>
                <c:pt idx="1790">
                  <c:v>548</c:v>
                </c:pt>
                <c:pt idx="1791">
                  <c:v>553</c:v>
                </c:pt>
                <c:pt idx="1792">
                  <c:v>542</c:v>
                </c:pt>
                <c:pt idx="1793">
                  <c:v>566</c:v>
                </c:pt>
                <c:pt idx="1794">
                  <c:v>548</c:v>
                </c:pt>
                <c:pt idx="1795">
                  <c:v>553</c:v>
                </c:pt>
                <c:pt idx="1796">
                  <c:v>560</c:v>
                </c:pt>
                <c:pt idx="1797">
                  <c:v>566</c:v>
                </c:pt>
                <c:pt idx="1798">
                  <c:v>566</c:v>
                </c:pt>
                <c:pt idx="1799">
                  <c:v>553</c:v>
                </c:pt>
                <c:pt idx="1800">
                  <c:v>560</c:v>
                </c:pt>
                <c:pt idx="1801">
                  <c:v>553</c:v>
                </c:pt>
                <c:pt idx="1802">
                  <c:v>560</c:v>
                </c:pt>
                <c:pt idx="1803">
                  <c:v>566</c:v>
                </c:pt>
                <c:pt idx="1804">
                  <c:v>572</c:v>
                </c:pt>
                <c:pt idx="1805">
                  <c:v>566</c:v>
                </c:pt>
                <c:pt idx="1806">
                  <c:v>572</c:v>
                </c:pt>
                <c:pt idx="1807">
                  <c:v>566</c:v>
                </c:pt>
                <c:pt idx="1808">
                  <c:v>566</c:v>
                </c:pt>
                <c:pt idx="1809">
                  <c:v>581</c:v>
                </c:pt>
                <c:pt idx="1810">
                  <c:v>572</c:v>
                </c:pt>
                <c:pt idx="1811">
                  <c:v>575</c:v>
                </c:pt>
                <c:pt idx="1812">
                  <c:v>566</c:v>
                </c:pt>
                <c:pt idx="1813">
                  <c:v>560</c:v>
                </c:pt>
                <c:pt idx="1814">
                  <c:v>566</c:v>
                </c:pt>
                <c:pt idx="1815">
                  <c:v>560</c:v>
                </c:pt>
                <c:pt idx="1816">
                  <c:v>566</c:v>
                </c:pt>
                <c:pt idx="1817">
                  <c:v>566</c:v>
                </c:pt>
                <c:pt idx="1818">
                  <c:v>560</c:v>
                </c:pt>
                <c:pt idx="1819">
                  <c:v>572</c:v>
                </c:pt>
                <c:pt idx="1820">
                  <c:v>560</c:v>
                </c:pt>
                <c:pt idx="1821">
                  <c:v>560</c:v>
                </c:pt>
                <c:pt idx="1822">
                  <c:v>542</c:v>
                </c:pt>
                <c:pt idx="1823">
                  <c:v>542</c:v>
                </c:pt>
                <c:pt idx="1824">
                  <c:v>548</c:v>
                </c:pt>
                <c:pt idx="1825">
                  <c:v>530</c:v>
                </c:pt>
                <c:pt idx="1826">
                  <c:v>542</c:v>
                </c:pt>
                <c:pt idx="1827">
                  <c:v>514</c:v>
                </c:pt>
                <c:pt idx="1828">
                  <c:v>548</c:v>
                </c:pt>
                <c:pt idx="1829">
                  <c:v>524</c:v>
                </c:pt>
                <c:pt idx="1830">
                  <c:v>542</c:v>
                </c:pt>
                <c:pt idx="1831">
                  <c:v>560</c:v>
                </c:pt>
                <c:pt idx="1832">
                  <c:v>542</c:v>
                </c:pt>
                <c:pt idx="1833">
                  <c:v>548</c:v>
                </c:pt>
                <c:pt idx="1834">
                  <c:v>514</c:v>
                </c:pt>
                <c:pt idx="1835">
                  <c:v>542</c:v>
                </c:pt>
                <c:pt idx="1836">
                  <c:v>530</c:v>
                </c:pt>
                <c:pt idx="1837">
                  <c:v>537</c:v>
                </c:pt>
                <c:pt idx="1838">
                  <c:v>530</c:v>
                </c:pt>
                <c:pt idx="1839">
                  <c:v>530</c:v>
                </c:pt>
                <c:pt idx="1840">
                  <c:v>530</c:v>
                </c:pt>
                <c:pt idx="1841">
                  <c:v>542</c:v>
                </c:pt>
                <c:pt idx="1842">
                  <c:v>560</c:v>
                </c:pt>
                <c:pt idx="1843">
                  <c:v>542</c:v>
                </c:pt>
                <c:pt idx="1844">
                  <c:v>553</c:v>
                </c:pt>
                <c:pt idx="1845">
                  <c:v>548</c:v>
                </c:pt>
                <c:pt idx="1846">
                  <c:v>524</c:v>
                </c:pt>
                <c:pt idx="1847">
                  <c:v>537</c:v>
                </c:pt>
                <c:pt idx="1848">
                  <c:v>530</c:v>
                </c:pt>
                <c:pt idx="1849">
                  <c:v>530</c:v>
                </c:pt>
                <c:pt idx="1850">
                  <c:v>537</c:v>
                </c:pt>
                <c:pt idx="1851">
                  <c:v>519</c:v>
                </c:pt>
                <c:pt idx="1852">
                  <c:v>537</c:v>
                </c:pt>
                <c:pt idx="1853">
                  <c:v>537</c:v>
                </c:pt>
                <c:pt idx="1854">
                  <c:v>530</c:v>
                </c:pt>
                <c:pt idx="1855">
                  <c:v>537</c:v>
                </c:pt>
                <c:pt idx="1856">
                  <c:v>530</c:v>
                </c:pt>
                <c:pt idx="1857">
                  <c:v>548</c:v>
                </c:pt>
                <c:pt idx="1858">
                  <c:v>524</c:v>
                </c:pt>
                <c:pt idx="1859">
                  <c:v>572</c:v>
                </c:pt>
                <c:pt idx="1860">
                  <c:v>560</c:v>
                </c:pt>
                <c:pt idx="1861">
                  <c:v>581</c:v>
                </c:pt>
                <c:pt idx="1862">
                  <c:v>596</c:v>
                </c:pt>
                <c:pt idx="1863">
                  <c:v>620</c:v>
                </c:pt>
                <c:pt idx="1864">
                  <c:v>624</c:v>
                </c:pt>
                <c:pt idx="1865">
                  <c:v>596</c:v>
                </c:pt>
                <c:pt idx="1866">
                  <c:v>611</c:v>
                </c:pt>
                <c:pt idx="1867">
                  <c:v>575</c:v>
                </c:pt>
                <c:pt idx="1868">
                  <c:v>592</c:v>
                </c:pt>
                <c:pt idx="1869">
                  <c:v>572</c:v>
                </c:pt>
                <c:pt idx="1870">
                  <c:v>572</c:v>
                </c:pt>
                <c:pt idx="1871">
                  <c:v>581</c:v>
                </c:pt>
                <c:pt idx="1872">
                  <c:v>572</c:v>
                </c:pt>
                <c:pt idx="1873">
                  <c:v>596</c:v>
                </c:pt>
                <c:pt idx="1874">
                  <c:v>596</c:v>
                </c:pt>
                <c:pt idx="1875">
                  <c:v>611</c:v>
                </c:pt>
                <c:pt idx="1876">
                  <c:v>602</c:v>
                </c:pt>
                <c:pt idx="1877">
                  <c:v>592</c:v>
                </c:pt>
                <c:pt idx="1878">
                  <c:v>592</c:v>
                </c:pt>
                <c:pt idx="1879">
                  <c:v>566</c:v>
                </c:pt>
                <c:pt idx="1880">
                  <c:v>566</c:v>
                </c:pt>
                <c:pt idx="1881">
                  <c:v>581</c:v>
                </c:pt>
                <c:pt idx="1882">
                  <c:v>566</c:v>
                </c:pt>
                <c:pt idx="1883">
                  <c:v>575</c:v>
                </c:pt>
                <c:pt idx="1884">
                  <c:v>560</c:v>
                </c:pt>
                <c:pt idx="1885">
                  <c:v>566</c:v>
                </c:pt>
                <c:pt idx="1886">
                  <c:v>581</c:v>
                </c:pt>
                <c:pt idx="1887">
                  <c:v>560</c:v>
                </c:pt>
                <c:pt idx="1888">
                  <c:v>553</c:v>
                </c:pt>
                <c:pt idx="1889">
                  <c:v>553</c:v>
                </c:pt>
                <c:pt idx="1890">
                  <c:v>553</c:v>
                </c:pt>
                <c:pt idx="1891">
                  <c:v>548</c:v>
                </c:pt>
                <c:pt idx="1892">
                  <c:v>566</c:v>
                </c:pt>
                <c:pt idx="1893">
                  <c:v>560</c:v>
                </c:pt>
                <c:pt idx="1894">
                  <c:v>566</c:v>
                </c:pt>
                <c:pt idx="1895">
                  <c:v>542</c:v>
                </c:pt>
                <c:pt idx="1896">
                  <c:v>553</c:v>
                </c:pt>
                <c:pt idx="1897">
                  <c:v>566</c:v>
                </c:pt>
                <c:pt idx="1898">
                  <c:v>537</c:v>
                </c:pt>
                <c:pt idx="1899">
                  <c:v>542</c:v>
                </c:pt>
                <c:pt idx="1900">
                  <c:v>537</c:v>
                </c:pt>
                <c:pt idx="1901">
                  <c:v>542</c:v>
                </c:pt>
                <c:pt idx="1902">
                  <c:v>530</c:v>
                </c:pt>
                <c:pt idx="1903">
                  <c:v>542</c:v>
                </c:pt>
                <c:pt idx="1904">
                  <c:v>542</c:v>
                </c:pt>
                <c:pt idx="1905">
                  <c:v>537</c:v>
                </c:pt>
                <c:pt idx="1906">
                  <c:v>530</c:v>
                </c:pt>
                <c:pt idx="1907">
                  <c:v>553</c:v>
                </c:pt>
                <c:pt idx="1908">
                  <c:v>537</c:v>
                </c:pt>
                <c:pt idx="1909">
                  <c:v>548</c:v>
                </c:pt>
                <c:pt idx="1910">
                  <c:v>542</c:v>
                </c:pt>
                <c:pt idx="1911">
                  <c:v>537</c:v>
                </c:pt>
                <c:pt idx="1912">
                  <c:v>548</c:v>
                </c:pt>
                <c:pt idx="1913">
                  <c:v>537</c:v>
                </c:pt>
                <c:pt idx="1914">
                  <c:v>548</c:v>
                </c:pt>
                <c:pt idx="1915">
                  <c:v>537</c:v>
                </c:pt>
                <c:pt idx="1916">
                  <c:v>548</c:v>
                </c:pt>
                <c:pt idx="1917">
                  <c:v>548</c:v>
                </c:pt>
                <c:pt idx="1918">
                  <c:v>542</c:v>
                </c:pt>
                <c:pt idx="1919">
                  <c:v>560</c:v>
                </c:pt>
                <c:pt idx="1920">
                  <c:v>537</c:v>
                </c:pt>
                <c:pt idx="1921">
                  <c:v>542</c:v>
                </c:pt>
                <c:pt idx="1922">
                  <c:v>542</c:v>
                </c:pt>
                <c:pt idx="1923">
                  <c:v>548</c:v>
                </c:pt>
                <c:pt idx="1924">
                  <c:v>548</c:v>
                </c:pt>
                <c:pt idx="1925">
                  <c:v>553</c:v>
                </c:pt>
                <c:pt idx="1926">
                  <c:v>530</c:v>
                </c:pt>
                <c:pt idx="1927">
                  <c:v>530</c:v>
                </c:pt>
                <c:pt idx="1928">
                  <c:v>537</c:v>
                </c:pt>
                <c:pt idx="1929">
                  <c:v>542</c:v>
                </c:pt>
                <c:pt idx="1930">
                  <c:v>553</c:v>
                </c:pt>
                <c:pt idx="1931">
                  <c:v>542</c:v>
                </c:pt>
                <c:pt idx="1932">
                  <c:v>553</c:v>
                </c:pt>
                <c:pt idx="1933">
                  <c:v>542</c:v>
                </c:pt>
                <c:pt idx="1934">
                  <c:v>553</c:v>
                </c:pt>
                <c:pt idx="1935">
                  <c:v>553</c:v>
                </c:pt>
                <c:pt idx="1936">
                  <c:v>548</c:v>
                </c:pt>
                <c:pt idx="1937">
                  <c:v>542</c:v>
                </c:pt>
                <c:pt idx="1938">
                  <c:v>560</c:v>
                </c:pt>
                <c:pt idx="1939">
                  <c:v>553</c:v>
                </c:pt>
                <c:pt idx="1940">
                  <c:v>548</c:v>
                </c:pt>
                <c:pt idx="1941">
                  <c:v>592</c:v>
                </c:pt>
                <c:pt idx="1942">
                  <c:v>566</c:v>
                </c:pt>
                <c:pt idx="1943">
                  <c:v>566</c:v>
                </c:pt>
                <c:pt idx="1944">
                  <c:v>566</c:v>
                </c:pt>
                <c:pt idx="1945">
                  <c:v>566</c:v>
                </c:pt>
                <c:pt idx="1946">
                  <c:v>566</c:v>
                </c:pt>
                <c:pt idx="1947">
                  <c:v>566</c:v>
                </c:pt>
                <c:pt idx="1948">
                  <c:v>560</c:v>
                </c:pt>
                <c:pt idx="1949">
                  <c:v>572</c:v>
                </c:pt>
                <c:pt idx="1950">
                  <c:v>560</c:v>
                </c:pt>
                <c:pt idx="1951">
                  <c:v>566</c:v>
                </c:pt>
                <c:pt idx="1952">
                  <c:v>581</c:v>
                </c:pt>
                <c:pt idx="1953">
                  <c:v>548</c:v>
                </c:pt>
                <c:pt idx="1954">
                  <c:v>572</c:v>
                </c:pt>
                <c:pt idx="1955">
                  <c:v>572</c:v>
                </c:pt>
                <c:pt idx="1956">
                  <c:v>592</c:v>
                </c:pt>
                <c:pt idx="1957">
                  <c:v>581</c:v>
                </c:pt>
                <c:pt idx="1958">
                  <c:v>592</c:v>
                </c:pt>
                <c:pt idx="1959">
                  <c:v>602</c:v>
                </c:pt>
                <c:pt idx="1960">
                  <c:v>611</c:v>
                </c:pt>
                <c:pt idx="1961">
                  <c:v>624</c:v>
                </c:pt>
                <c:pt idx="1962">
                  <c:v>624</c:v>
                </c:pt>
                <c:pt idx="1963">
                  <c:v>652</c:v>
                </c:pt>
                <c:pt idx="1964">
                  <c:v>631</c:v>
                </c:pt>
                <c:pt idx="1965">
                  <c:v>631</c:v>
                </c:pt>
                <c:pt idx="1966">
                  <c:v>649</c:v>
                </c:pt>
                <c:pt idx="1967">
                  <c:v>649</c:v>
                </c:pt>
                <c:pt idx="1968">
                  <c:v>649</c:v>
                </c:pt>
                <c:pt idx="1969">
                  <c:v>649</c:v>
                </c:pt>
                <c:pt idx="1970">
                  <c:v>638</c:v>
                </c:pt>
                <c:pt idx="1971">
                  <c:v>652</c:v>
                </c:pt>
                <c:pt idx="1972">
                  <c:v>631</c:v>
                </c:pt>
                <c:pt idx="1973">
                  <c:v>649</c:v>
                </c:pt>
                <c:pt idx="1974">
                  <c:v>638</c:v>
                </c:pt>
                <c:pt idx="1975">
                  <c:v>620</c:v>
                </c:pt>
                <c:pt idx="1976">
                  <c:v>624</c:v>
                </c:pt>
                <c:pt idx="1977">
                  <c:v>602</c:v>
                </c:pt>
                <c:pt idx="1978">
                  <c:v>624</c:v>
                </c:pt>
                <c:pt idx="1979">
                  <c:v>624</c:v>
                </c:pt>
                <c:pt idx="1980">
                  <c:v>631</c:v>
                </c:pt>
                <c:pt idx="1981">
                  <c:v>638</c:v>
                </c:pt>
                <c:pt idx="1982">
                  <c:v>620</c:v>
                </c:pt>
                <c:pt idx="1983">
                  <c:v>620</c:v>
                </c:pt>
                <c:pt idx="1984">
                  <c:v>602</c:v>
                </c:pt>
                <c:pt idx="1985">
                  <c:v>620</c:v>
                </c:pt>
                <c:pt idx="1986">
                  <c:v>596</c:v>
                </c:pt>
                <c:pt idx="1987">
                  <c:v>592</c:v>
                </c:pt>
                <c:pt idx="1988">
                  <c:v>575</c:v>
                </c:pt>
                <c:pt idx="1989">
                  <c:v>572</c:v>
                </c:pt>
                <c:pt idx="1990">
                  <c:v>572</c:v>
                </c:pt>
                <c:pt idx="1991">
                  <c:v>572</c:v>
                </c:pt>
                <c:pt idx="1992">
                  <c:v>553</c:v>
                </c:pt>
                <c:pt idx="1993">
                  <c:v>566</c:v>
                </c:pt>
                <c:pt idx="1994">
                  <c:v>553</c:v>
                </c:pt>
                <c:pt idx="1995">
                  <c:v>553</c:v>
                </c:pt>
                <c:pt idx="1996">
                  <c:v>566</c:v>
                </c:pt>
                <c:pt idx="1997">
                  <c:v>542</c:v>
                </c:pt>
                <c:pt idx="1998">
                  <c:v>560</c:v>
                </c:pt>
                <c:pt idx="1999">
                  <c:v>566</c:v>
                </c:pt>
                <c:pt idx="2000">
                  <c:v>592</c:v>
                </c:pt>
                <c:pt idx="2001">
                  <c:v>596</c:v>
                </c:pt>
                <c:pt idx="2002">
                  <c:v>620</c:v>
                </c:pt>
                <c:pt idx="2003">
                  <c:v>620</c:v>
                </c:pt>
                <c:pt idx="2004">
                  <c:v>624</c:v>
                </c:pt>
                <c:pt idx="2005">
                  <c:v>631</c:v>
                </c:pt>
                <c:pt idx="2006">
                  <c:v>649</c:v>
                </c:pt>
                <c:pt idx="2007">
                  <c:v>715</c:v>
                </c:pt>
                <c:pt idx="2008">
                  <c:v>735</c:v>
                </c:pt>
                <c:pt idx="2009">
                  <c:v>776</c:v>
                </c:pt>
                <c:pt idx="2010">
                  <c:v>785</c:v>
                </c:pt>
                <c:pt idx="2011">
                  <c:v>832</c:v>
                </c:pt>
                <c:pt idx="2012">
                  <c:v>853</c:v>
                </c:pt>
                <c:pt idx="2013">
                  <c:v>840</c:v>
                </c:pt>
                <c:pt idx="2014">
                  <c:v>872</c:v>
                </c:pt>
                <c:pt idx="2015">
                  <c:v>905</c:v>
                </c:pt>
                <c:pt idx="2016">
                  <c:v>1012</c:v>
                </c:pt>
                <c:pt idx="2017">
                  <c:v>990</c:v>
                </c:pt>
                <c:pt idx="2018">
                  <c:v>1032</c:v>
                </c:pt>
                <c:pt idx="2019">
                  <c:v>990</c:v>
                </c:pt>
                <c:pt idx="2020">
                  <c:v>1032</c:v>
                </c:pt>
                <c:pt idx="2021">
                  <c:v>1012</c:v>
                </c:pt>
                <c:pt idx="2022">
                  <c:v>1032</c:v>
                </c:pt>
                <c:pt idx="2023">
                  <c:v>1090</c:v>
                </c:pt>
                <c:pt idx="2024">
                  <c:v>1131</c:v>
                </c:pt>
                <c:pt idx="2025">
                  <c:v>1090</c:v>
                </c:pt>
                <c:pt idx="2026">
                  <c:v>1077</c:v>
                </c:pt>
                <c:pt idx="2027">
                  <c:v>1044</c:v>
                </c:pt>
                <c:pt idx="2028">
                  <c:v>990</c:v>
                </c:pt>
                <c:pt idx="2029">
                  <c:v>1001</c:v>
                </c:pt>
                <c:pt idx="2030">
                  <c:v>964</c:v>
                </c:pt>
                <c:pt idx="2031">
                  <c:v>942</c:v>
                </c:pt>
                <c:pt idx="2032">
                  <c:v>964</c:v>
                </c:pt>
                <c:pt idx="2033">
                  <c:v>977</c:v>
                </c:pt>
                <c:pt idx="2034">
                  <c:v>964</c:v>
                </c:pt>
                <c:pt idx="2035">
                  <c:v>1012</c:v>
                </c:pt>
                <c:pt idx="2036">
                  <c:v>1056</c:v>
                </c:pt>
                <c:pt idx="2037">
                  <c:v>1044</c:v>
                </c:pt>
                <c:pt idx="2038">
                  <c:v>990</c:v>
                </c:pt>
                <c:pt idx="2039">
                  <c:v>977</c:v>
                </c:pt>
                <c:pt idx="2040">
                  <c:v>1032</c:v>
                </c:pt>
                <c:pt idx="2041">
                  <c:v>1077</c:v>
                </c:pt>
                <c:pt idx="2042">
                  <c:v>1113</c:v>
                </c:pt>
                <c:pt idx="2043">
                  <c:v>1131</c:v>
                </c:pt>
                <c:pt idx="2044">
                  <c:v>1113</c:v>
                </c:pt>
                <c:pt idx="2045">
                  <c:v>1077</c:v>
                </c:pt>
                <c:pt idx="2046">
                  <c:v>1044</c:v>
                </c:pt>
                <c:pt idx="2047">
                  <c:v>1056</c:v>
                </c:pt>
                <c:pt idx="2048">
                  <c:v>1044</c:v>
                </c:pt>
                <c:pt idx="2049">
                  <c:v>1077</c:v>
                </c:pt>
                <c:pt idx="2050">
                  <c:v>1102</c:v>
                </c:pt>
                <c:pt idx="2051">
                  <c:v>1102</c:v>
                </c:pt>
                <c:pt idx="2052">
                  <c:v>964</c:v>
                </c:pt>
                <c:pt idx="2053">
                  <c:v>1044</c:v>
                </c:pt>
                <c:pt idx="2054">
                  <c:v>1001</c:v>
                </c:pt>
                <c:pt idx="2055">
                  <c:v>1012</c:v>
                </c:pt>
                <c:pt idx="2056">
                  <c:v>954</c:v>
                </c:pt>
                <c:pt idx="2057">
                  <c:v>964</c:v>
                </c:pt>
                <c:pt idx="2058">
                  <c:v>964</c:v>
                </c:pt>
                <c:pt idx="2059">
                  <c:v>942</c:v>
                </c:pt>
                <c:pt idx="2060">
                  <c:v>954</c:v>
                </c:pt>
                <c:pt idx="2061">
                  <c:v>942</c:v>
                </c:pt>
                <c:pt idx="2062">
                  <c:v>863</c:v>
                </c:pt>
                <c:pt idx="2063">
                  <c:v>925</c:v>
                </c:pt>
                <c:pt idx="2064">
                  <c:v>925</c:v>
                </c:pt>
                <c:pt idx="2065">
                  <c:v>915</c:v>
                </c:pt>
                <c:pt idx="2066">
                  <c:v>942</c:v>
                </c:pt>
                <c:pt idx="2067">
                  <c:v>925</c:v>
                </c:pt>
                <c:pt idx="2068">
                  <c:v>954</c:v>
                </c:pt>
                <c:pt idx="2069">
                  <c:v>1001</c:v>
                </c:pt>
                <c:pt idx="2070">
                  <c:v>954</c:v>
                </c:pt>
                <c:pt idx="2071">
                  <c:v>1056</c:v>
                </c:pt>
                <c:pt idx="2072">
                  <c:v>1012</c:v>
                </c:pt>
                <c:pt idx="2073">
                  <c:v>915</c:v>
                </c:pt>
                <c:pt idx="2074">
                  <c:v>1001</c:v>
                </c:pt>
                <c:pt idx="2075">
                  <c:v>977</c:v>
                </c:pt>
                <c:pt idx="2076">
                  <c:v>915</c:v>
                </c:pt>
                <c:pt idx="2077">
                  <c:v>872</c:v>
                </c:pt>
                <c:pt idx="2078">
                  <c:v>964</c:v>
                </c:pt>
                <c:pt idx="2079">
                  <c:v>977</c:v>
                </c:pt>
                <c:pt idx="2080">
                  <c:v>954</c:v>
                </c:pt>
                <c:pt idx="2081">
                  <c:v>863</c:v>
                </c:pt>
                <c:pt idx="2082">
                  <c:v>942</c:v>
                </c:pt>
                <c:pt idx="2083">
                  <c:v>905</c:v>
                </c:pt>
                <c:pt idx="2084">
                  <c:v>964</c:v>
                </c:pt>
                <c:pt idx="2085">
                  <c:v>977</c:v>
                </c:pt>
                <c:pt idx="2086">
                  <c:v>977</c:v>
                </c:pt>
                <c:pt idx="2087">
                  <c:v>990</c:v>
                </c:pt>
                <c:pt idx="2088">
                  <c:v>954</c:v>
                </c:pt>
                <c:pt idx="2089">
                  <c:v>977</c:v>
                </c:pt>
                <c:pt idx="2090">
                  <c:v>964</c:v>
                </c:pt>
                <c:pt idx="2091">
                  <c:v>872</c:v>
                </c:pt>
                <c:pt idx="2092">
                  <c:v>954</c:v>
                </c:pt>
                <c:pt idx="2093">
                  <c:v>942</c:v>
                </c:pt>
                <c:pt idx="2094">
                  <c:v>964</c:v>
                </c:pt>
                <c:pt idx="2095">
                  <c:v>942</c:v>
                </c:pt>
                <c:pt idx="2096">
                  <c:v>925</c:v>
                </c:pt>
                <c:pt idx="2097">
                  <c:v>925</c:v>
                </c:pt>
                <c:pt idx="2098">
                  <c:v>925</c:v>
                </c:pt>
                <c:pt idx="2099">
                  <c:v>915</c:v>
                </c:pt>
                <c:pt idx="2100">
                  <c:v>925</c:v>
                </c:pt>
                <c:pt idx="2101">
                  <c:v>863</c:v>
                </c:pt>
                <c:pt idx="2102">
                  <c:v>964</c:v>
                </c:pt>
                <c:pt idx="2103">
                  <c:v>990</c:v>
                </c:pt>
                <c:pt idx="2104">
                  <c:v>905</c:v>
                </c:pt>
                <c:pt idx="2105">
                  <c:v>1012</c:v>
                </c:pt>
                <c:pt idx="2106">
                  <c:v>1001</c:v>
                </c:pt>
                <c:pt idx="2107">
                  <c:v>1032</c:v>
                </c:pt>
                <c:pt idx="2108">
                  <c:v>942</c:v>
                </c:pt>
                <c:pt idx="2109">
                  <c:v>964</c:v>
                </c:pt>
                <c:pt idx="2110">
                  <c:v>942</c:v>
                </c:pt>
                <c:pt idx="2111">
                  <c:v>915</c:v>
                </c:pt>
                <c:pt idx="2112">
                  <c:v>915</c:v>
                </c:pt>
                <c:pt idx="2113">
                  <c:v>905</c:v>
                </c:pt>
                <c:pt idx="2114">
                  <c:v>872</c:v>
                </c:pt>
                <c:pt idx="2115">
                  <c:v>895</c:v>
                </c:pt>
                <c:pt idx="2116">
                  <c:v>1032</c:v>
                </c:pt>
                <c:pt idx="2117">
                  <c:v>1001</c:v>
                </c:pt>
                <c:pt idx="2118">
                  <c:v>1102</c:v>
                </c:pt>
                <c:pt idx="2119">
                  <c:v>1056</c:v>
                </c:pt>
                <c:pt idx="2120">
                  <c:v>1056</c:v>
                </c:pt>
                <c:pt idx="2121">
                  <c:v>1012</c:v>
                </c:pt>
                <c:pt idx="2122">
                  <c:v>977</c:v>
                </c:pt>
                <c:pt idx="2123">
                  <c:v>990</c:v>
                </c:pt>
                <c:pt idx="2124">
                  <c:v>964</c:v>
                </c:pt>
                <c:pt idx="2125">
                  <c:v>905</c:v>
                </c:pt>
                <c:pt idx="2126">
                  <c:v>964</c:v>
                </c:pt>
                <c:pt idx="2127">
                  <c:v>990</c:v>
                </c:pt>
                <c:pt idx="2128">
                  <c:v>1012</c:v>
                </c:pt>
                <c:pt idx="2129">
                  <c:v>1001</c:v>
                </c:pt>
                <c:pt idx="2130">
                  <c:v>1044</c:v>
                </c:pt>
                <c:pt idx="2131">
                  <c:v>925</c:v>
                </c:pt>
                <c:pt idx="2132">
                  <c:v>990</c:v>
                </c:pt>
                <c:pt idx="2133">
                  <c:v>977</c:v>
                </c:pt>
                <c:pt idx="2134">
                  <c:v>990</c:v>
                </c:pt>
                <c:pt idx="2135">
                  <c:v>964</c:v>
                </c:pt>
                <c:pt idx="2136">
                  <c:v>942</c:v>
                </c:pt>
                <c:pt idx="2137">
                  <c:v>905</c:v>
                </c:pt>
                <c:pt idx="2138">
                  <c:v>915</c:v>
                </c:pt>
                <c:pt idx="2139">
                  <c:v>895</c:v>
                </c:pt>
                <c:pt idx="2140">
                  <c:v>905</c:v>
                </c:pt>
                <c:pt idx="2141">
                  <c:v>905</c:v>
                </c:pt>
                <c:pt idx="2142">
                  <c:v>895</c:v>
                </c:pt>
                <c:pt idx="2143">
                  <c:v>915</c:v>
                </c:pt>
                <c:pt idx="2144">
                  <c:v>882</c:v>
                </c:pt>
                <c:pt idx="2145">
                  <c:v>905</c:v>
                </c:pt>
                <c:pt idx="2146">
                  <c:v>905</c:v>
                </c:pt>
                <c:pt idx="2147">
                  <c:v>863</c:v>
                </c:pt>
                <c:pt idx="2148">
                  <c:v>863</c:v>
                </c:pt>
                <c:pt idx="2149">
                  <c:v>821</c:v>
                </c:pt>
                <c:pt idx="2150">
                  <c:v>832</c:v>
                </c:pt>
                <c:pt idx="2151">
                  <c:v>821</c:v>
                </c:pt>
                <c:pt idx="2152">
                  <c:v>840</c:v>
                </c:pt>
                <c:pt idx="2153">
                  <c:v>840</c:v>
                </c:pt>
                <c:pt idx="2154">
                  <c:v>813</c:v>
                </c:pt>
                <c:pt idx="2155">
                  <c:v>832</c:v>
                </c:pt>
                <c:pt idx="2156">
                  <c:v>832</c:v>
                </c:pt>
                <c:pt idx="2157">
                  <c:v>813</c:v>
                </c:pt>
                <c:pt idx="2158">
                  <c:v>821</c:v>
                </c:pt>
                <c:pt idx="2159">
                  <c:v>813</c:v>
                </c:pt>
                <c:pt idx="2160">
                  <c:v>813</c:v>
                </c:pt>
                <c:pt idx="2161">
                  <c:v>802</c:v>
                </c:pt>
                <c:pt idx="2162">
                  <c:v>793</c:v>
                </c:pt>
                <c:pt idx="2163">
                  <c:v>802</c:v>
                </c:pt>
                <c:pt idx="2164">
                  <c:v>793</c:v>
                </c:pt>
                <c:pt idx="2165">
                  <c:v>821</c:v>
                </c:pt>
                <c:pt idx="2166">
                  <c:v>785</c:v>
                </c:pt>
                <c:pt idx="2167">
                  <c:v>821</c:v>
                </c:pt>
                <c:pt idx="2168">
                  <c:v>840</c:v>
                </c:pt>
                <c:pt idx="2169">
                  <c:v>840</c:v>
                </c:pt>
                <c:pt idx="2170">
                  <c:v>895</c:v>
                </c:pt>
                <c:pt idx="2171">
                  <c:v>925</c:v>
                </c:pt>
                <c:pt idx="2172">
                  <c:v>954</c:v>
                </c:pt>
                <c:pt idx="2173">
                  <c:v>942</c:v>
                </c:pt>
                <c:pt idx="2174">
                  <c:v>954</c:v>
                </c:pt>
                <c:pt idx="2175">
                  <c:v>925</c:v>
                </c:pt>
                <c:pt idx="2176">
                  <c:v>990</c:v>
                </c:pt>
                <c:pt idx="2177">
                  <c:v>1012</c:v>
                </c:pt>
                <c:pt idx="2178">
                  <c:v>1012</c:v>
                </c:pt>
                <c:pt idx="2179">
                  <c:v>1012</c:v>
                </c:pt>
                <c:pt idx="2180">
                  <c:v>990</c:v>
                </c:pt>
                <c:pt idx="2181">
                  <c:v>990</c:v>
                </c:pt>
                <c:pt idx="2182">
                  <c:v>954</c:v>
                </c:pt>
                <c:pt idx="2183">
                  <c:v>925</c:v>
                </c:pt>
                <c:pt idx="2184">
                  <c:v>925</c:v>
                </c:pt>
                <c:pt idx="2185">
                  <c:v>915</c:v>
                </c:pt>
                <c:pt idx="2186">
                  <c:v>925</c:v>
                </c:pt>
                <c:pt idx="2187">
                  <c:v>915</c:v>
                </c:pt>
                <c:pt idx="2188">
                  <c:v>915</c:v>
                </c:pt>
                <c:pt idx="2189">
                  <c:v>905</c:v>
                </c:pt>
                <c:pt idx="2190">
                  <c:v>853</c:v>
                </c:pt>
                <c:pt idx="2191">
                  <c:v>942</c:v>
                </c:pt>
                <c:pt idx="2192">
                  <c:v>915</c:v>
                </c:pt>
                <c:pt idx="2193">
                  <c:v>925</c:v>
                </c:pt>
                <c:pt idx="2194">
                  <c:v>954</c:v>
                </c:pt>
                <c:pt idx="2195">
                  <c:v>925</c:v>
                </c:pt>
                <c:pt idx="2196">
                  <c:v>964</c:v>
                </c:pt>
                <c:pt idx="2197">
                  <c:v>964</c:v>
                </c:pt>
                <c:pt idx="2198">
                  <c:v>990</c:v>
                </c:pt>
                <c:pt idx="2199">
                  <c:v>990</c:v>
                </c:pt>
                <c:pt idx="2200">
                  <c:v>990</c:v>
                </c:pt>
                <c:pt idx="2201">
                  <c:v>964</c:v>
                </c:pt>
                <c:pt idx="2202">
                  <c:v>942</c:v>
                </c:pt>
                <c:pt idx="2203">
                  <c:v>925</c:v>
                </c:pt>
                <c:pt idx="2204">
                  <c:v>915</c:v>
                </c:pt>
                <c:pt idx="2205">
                  <c:v>942</c:v>
                </c:pt>
                <c:pt idx="2206">
                  <c:v>925</c:v>
                </c:pt>
                <c:pt idx="2207">
                  <c:v>954</c:v>
                </c:pt>
                <c:pt idx="2208">
                  <c:v>954</c:v>
                </c:pt>
                <c:pt idx="2209">
                  <c:v>1001</c:v>
                </c:pt>
                <c:pt idx="2210">
                  <c:v>1032</c:v>
                </c:pt>
                <c:pt idx="2211">
                  <c:v>1001</c:v>
                </c:pt>
                <c:pt idx="2212">
                  <c:v>1032</c:v>
                </c:pt>
                <c:pt idx="2213">
                  <c:v>1056</c:v>
                </c:pt>
                <c:pt idx="2214">
                  <c:v>1077</c:v>
                </c:pt>
                <c:pt idx="2215">
                  <c:v>1077</c:v>
                </c:pt>
                <c:pt idx="2216">
                  <c:v>1102</c:v>
                </c:pt>
                <c:pt idx="2217">
                  <c:v>1131</c:v>
                </c:pt>
                <c:pt idx="2218">
                  <c:v>1144</c:v>
                </c:pt>
                <c:pt idx="2219">
                  <c:v>1181</c:v>
                </c:pt>
                <c:pt idx="2220">
                  <c:v>1198</c:v>
                </c:pt>
                <c:pt idx="2221">
                  <c:v>1212</c:v>
                </c:pt>
                <c:pt idx="2222">
                  <c:v>1174</c:v>
                </c:pt>
                <c:pt idx="2223">
                  <c:v>1198</c:v>
                </c:pt>
                <c:pt idx="2224">
                  <c:v>1212</c:v>
                </c:pt>
                <c:pt idx="2225">
                  <c:v>1389</c:v>
                </c:pt>
                <c:pt idx="2226">
                  <c:v>1281</c:v>
                </c:pt>
                <c:pt idx="2227">
                  <c:v>1356</c:v>
                </c:pt>
                <c:pt idx="2228">
                  <c:v>1408</c:v>
                </c:pt>
                <c:pt idx="2229">
                  <c:v>1299</c:v>
                </c:pt>
                <c:pt idx="2230">
                  <c:v>1090</c:v>
                </c:pt>
                <c:pt idx="2231">
                  <c:v>1032</c:v>
                </c:pt>
                <c:pt idx="2232">
                  <c:v>977</c:v>
                </c:pt>
                <c:pt idx="2233">
                  <c:v>964</c:v>
                </c:pt>
                <c:pt idx="2234">
                  <c:v>964</c:v>
                </c:pt>
                <c:pt idx="2235">
                  <c:v>1012</c:v>
                </c:pt>
                <c:pt idx="2236">
                  <c:v>990</c:v>
                </c:pt>
                <c:pt idx="2237">
                  <c:v>1012</c:v>
                </c:pt>
                <c:pt idx="2238">
                  <c:v>977</c:v>
                </c:pt>
                <c:pt idx="2239">
                  <c:v>1001</c:v>
                </c:pt>
                <c:pt idx="2240">
                  <c:v>977</c:v>
                </c:pt>
                <c:pt idx="2241">
                  <c:v>990</c:v>
                </c:pt>
                <c:pt idx="2242">
                  <c:v>964</c:v>
                </c:pt>
                <c:pt idx="2243">
                  <c:v>915</c:v>
                </c:pt>
                <c:pt idx="2244">
                  <c:v>990</c:v>
                </c:pt>
                <c:pt idx="2245">
                  <c:v>954</c:v>
                </c:pt>
                <c:pt idx="2246">
                  <c:v>954</c:v>
                </c:pt>
                <c:pt idx="2247">
                  <c:v>942</c:v>
                </c:pt>
                <c:pt idx="2248">
                  <c:v>954</c:v>
                </c:pt>
                <c:pt idx="2249">
                  <c:v>942</c:v>
                </c:pt>
                <c:pt idx="2250">
                  <c:v>925</c:v>
                </c:pt>
                <c:pt idx="2251">
                  <c:v>925</c:v>
                </c:pt>
                <c:pt idx="2252">
                  <c:v>942</c:v>
                </c:pt>
                <c:pt idx="2253">
                  <c:v>925</c:v>
                </c:pt>
                <c:pt idx="2254">
                  <c:v>977</c:v>
                </c:pt>
                <c:pt idx="2255">
                  <c:v>872</c:v>
                </c:pt>
                <c:pt idx="2256">
                  <c:v>840</c:v>
                </c:pt>
                <c:pt idx="2257">
                  <c:v>853</c:v>
                </c:pt>
                <c:pt idx="2258">
                  <c:v>832</c:v>
                </c:pt>
                <c:pt idx="2259">
                  <c:v>832</c:v>
                </c:pt>
                <c:pt idx="2260">
                  <c:v>832</c:v>
                </c:pt>
                <c:pt idx="2261">
                  <c:v>872</c:v>
                </c:pt>
                <c:pt idx="2262">
                  <c:v>813</c:v>
                </c:pt>
                <c:pt idx="2263">
                  <c:v>821</c:v>
                </c:pt>
                <c:pt idx="2264">
                  <c:v>793</c:v>
                </c:pt>
                <c:pt idx="2265">
                  <c:v>840</c:v>
                </c:pt>
                <c:pt idx="2266">
                  <c:v>802</c:v>
                </c:pt>
                <c:pt idx="2267">
                  <c:v>765</c:v>
                </c:pt>
                <c:pt idx="2268">
                  <c:v>765</c:v>
                </c:pt>
                <c:pt idx="2269">
                  <c:v>757</c:v>
                </c:pt>
                <c:pt idx="2270">
                  <c:v>785</c:v>
                </c:pt>
                <c:pt idx="2271">
                  <c:v>813</c:v>
                </c:pt>
                <c:pt idx="2272">
                  <c:v>853</c:v>
                </c:pt>
                <c:pt idx="2273">
                  <c:v>872</c:v>
                </c:pt>
                <c:pt idx="2274">
                  <c:v>905</c:v>
                </c:pt>
                <c:pt idx="2275">
                  <c:v>942</c:v>
                </c:pt>
                <c:pt idx="2276">
                  <c:v>964</c:v>
                </c:pt>
                <c:pt idx="2277">
                  <c:v>915</c:v>
                </c:pt>
                <c:pt idx="2278">
                  <c:v>915</c:v>
                </c:pt>
                <c:pt idx="2279">
                  <c:v>895</c:v>
                </c:pt>
                <c:pt idx="2280">
                  <c:v>895</c:v>
                </c:pt>
                <c:pt idx="2281">
                  <c:v>905</c:v>
                </c:pt>
                <c:pt idx="2282">
                  <c:v>990</c:v>
                </c:pt>
                <c:pt idx="2283">
                  <c:v>1001</c:v>
                </c:pt>
                <c:pt idx="2284">
                  <c:v>990</c:v>
                </c:pt>
                <c:pt idx="2285">
                  <c:v>990</c:v>
                </c:pt>
                <c:pt idx="2286">
                  <c:v>925</c:v>
                </c:pt>
                <c:pt idx="2287">
                  <c:v>942</c:v>
                </c:pt>
                <c:pt idx="2288">
                  <c:v>942</c:v>
                </c:pt>
                <c:pt idx="2289">
                  <c:v>977</c:v>
                </c:pt>
                <c:pt idx="2290">
                  <c:v>942</c:v>
                </c:pt>
                <c:pt idx="2291">
                  <c:v>915</c:v>
                </c:pt>
                <c:pt idx="2292">
                  <c:v>954</c:v>
                </c:pt>
                <c:pt idx="2293">
                  <c:v>905</c:v>
                </c:pt>
                <c:pt idx="2294">
                  <c:v>915</c:v>
                </c:pt>
                <c:pt idx="2295">
                  <c:v>964</c:v>
                </c:pt>
                <c:pt idx="2296">
                  <c:v>990</c:v>
                </c:pt>
                <c:pt idx="2297">
                  <c:v>925</c:v>
                </c:pt>
                <c:pt idx="2298">
                  <c:v>954</c:v>
                </c:pt>
                <c:pt idx="2299">
                  <c:v>1102</c:v>
                </c:pt>
                <c:pt idx="2300">
                  <c:v>1156</c:v>
                </c:pt>
                <c:pt idx="2301">
                  <c:v>1156</c:v>
                </c:pt>
                <c:pt idx="2302">
                  <c:v>1113</c:v>
                </c:pt>
                <c:pt idx="2303">
                  <c:v>1131</c:v>
                </c:pt>
                <c:pt idx="2304">
                  <c:v>1113</c:v>
                </c:pt>
                <c:pt idx="2305">
                  <c:v>1012</c:v>
                </c:pt>
                <c:pt idx="2306">
                  <c:v>1056</c:v>
                </c:pt>
                <c:pt idx="2307">
                  <c:v>1077</c:v>
                </c:pt>
                <c:pt idx="2308">
                  <c:v>1056</c:v>
                </c:pt>
                <c:pt idx="2309">
                  <c:v>1044</c:v>
                </c:pt>
                <c:pt idx="2310">
                  <c:v>1012</c:v>
                </c:pt>
                <c:pt idx="2311">
                  <c:v>1001</c:v>
                </c:pt>
                <c:pt idx="2312">
                  <c:v>925</c:v>
                </c:pt>
                <c:pt idx="2313">
                  <c:v>905</c:v>
                </c:pt>
                <c:pt idx="2314">
                  <c:v>905</c:v>
                </c:pt>
                <c:pt idx="2315">
                  <c:v>882</c:v>
                </c:pt>
                <c:pt idx="2316">
                  <c:v>895</c:v>
                </c:pt>
                <c:pt idx="2317">
                  <c:v>882</c:v>
                </c:pt>
                <c:pt idx="2318">
                  <c:v>882</c:v>
                </c:pt>
                <c:pt idx="2319">
                  <c:v>840</c:v>
                </c:pt>
                <c:pt idx="2320">
                  <c:v>832</c:v>
                </c:pt>
                <c:pt idx="2321">
                  <c:v>813</c:v>
                </c:pt>
                <c:pt idx="2322">
                  <c:v>832</c:v>
                </c:pt>
                <c:pt idx="2323">
                  <c:v>840</c:v>
                </c:pt>
                <c:pt idx="2324">
                  <c:v>863</c:v>
                </c:pt>
                <c:pt idx="2325">
                  <c:v>872</c:v>
                </c:pt>
                <c:pt idx="2326">
                  <c:v>802</c:v>
                </c:pt>
                <c:pt idx="2327">
                  <c:v>840</c:v>
                </c:pt>
                <c:pt idx="2328">
                  <c:v>832</c:v>
                </c:pt>
                <c:pt idx="2329">
                  <c:v>821</c:v>
                </c:pt>
                <c:pt idx="2330">
                  <c:v>813</c:v>
                </c:pt>
                <c:pt idx="2331">
                  <c:v>832</c:v>
                </c:pt>
                <c:pt idx="2332">
                  <c:v>853</c:v>
                </c:pt>
                <c:pt idx="2333">
                  <c:v>832</c:v>
                </c:pt>
                <c:pt idx="2334">
                  <c:v>840</c:v>
                </c:pt>
                <c:pt idx="2335">
                  <c:v>802</c:v>
                </c:pt>
                <c:pt idx="2336">
                  <c:v>793</c:v>
                </c:pt>
                <c:pt idx="2337">
                  <c:v>748</c:v>
                </c:pt>
                <c:pt idx="2338">
                  <c:v>748</c:v>
                </c:pt>
                <c:pt idx="2339">
                  <c:v>785</c:v>
                </c:pt>
                <c:pt idx="2340">
                  <c:v>748</c:v>
                </c:pt>
                <c:pt idx="2341">
                  <c:v>748</c:v>
                </c:pt>
                <c:pt idx="2342">
                  <c:v>683</c:v>
                </c:pt>
                <c:pt idx="2343">
                  <c:v>659</c:v>
                </c:pt>
                <c:pt idx="2344">
                  <c:v>638</c:v>
                </c:pt>
                <c:pt idx="2345">
                  <c:v>668</c:v>
                </c:pt>
                <c:pt idx="2346">
                  <c:v>638</c:v>
                </c:pt>
                <c:pt idx="2347">
                  <c:v>638</c:v>
                </c:pt>
                <c:pt idx="2348">
                  <c:v>620</c:v>
                </c:pt>
                <c:pt idx="2349">
                  <c:v>611</c:v>
                </c:pt>
                <c:pt idx="2350">
                  <c:v>638</c:v>
                </c:pt>
                <c:pt idx="2351">
                  <c:v>602</c:v>
                </c:pt>
                <c:pt idx="2352">
                  <c:v>638</c:v>
                </c:pt>
                <c:pt idx="2353">
                  <c:v>624</c:v>
                </c:pt>
                <c:pt idx="2354">
                  <c:v>620</c:v>
                </c:pt>
                <c:pt idx="2355">
                  <c:v>624</c:v>
                </c:pt>
                <c:pt idx="2356">
                  <c:v>602</c:v>
                </c:pt>
                <c:pt idx="2357">
                  <c:v>620</c:v>
                </c:pt>
                <c:pt idx="2358">
                  <c:v>624</c:v>
                </c:pt>
                <c:pt idx="2359">
                  <c:v>611</c:v>
                </c:pt>
                <c:pt idx="2360">
                  <c:v>611</c:v>
                </c:pt>
                <c:pt idx="2361">
                  <c:v>620</c:v>
                </c:pt>
                <c:pt idx="2362">
                  <c:v>649</c:v>
                </c:pt>
                <c:pt idx="2363">
                  <c:v>659</c:v>
                </c:pt>
                <c:pt idx="2364">
                  <c:v>652</c:v>
                </c:pt>
                <c:pt idx="2365">
                  <c:v>649</c:v>
                </c:pt>
                <c:pt idx="2366">
                  <c:v>649</c:v>
                </c:pt>
                <c:pt idx="2367">
                  <c:v>649</c:v>
                </c:pt>
                <c:pt idx="2368">
                  <c:v>649</c:v>
                </c:pt>
                <c:pt idx="2369">
                  <c:v>652</c:v>
                </c:pt>
                <c:pt idx="2370">
                  <c:v>631</c:v>
                </c:pt>
                <c:pt idx="2371">
                  <c:v>620</c:v>
                </c:pt>
                <c:pt idx="2372">
                  <c:v>602</c:v>
                </c:pt>
                <c:pt idx="2373">
                  <c:v>611</c:v>
                </c:pt>
                <c:pt idx="2374">
                  <c:v>596</c:v>
                </c:pt>
                <c:pt idx="2375">
                  <c:v>566</c:v>
                </c:pt>
                <c:pt idx="2376">
                  <c:v>566</c:v>
                </c:pt>
                <c:pt idx="2377">
                  <c:v>542</c:v>
                </c:pt>
                <c:pt idx="2378">
                  <c:v>542</c:v>
                </c:pt>
                <c:pt idx="2379">
                  <c:v>530</c:v>
                </c:pt>
                <c:pt idx="2380">
                  <c:v>542</c:v>
                </c:pt>
                <c:pt idx="2381">
                  <c:v>537</c:v>
                </c:pt>
                <c:pt idx="2382">
                  <c:v>519</c:v>
                </c:pt>
                <c:pt idx="2383">
                  <c:v>530</c:v>
                </c:pt>
                <c:pt idx="2384">
                  <c:v>524</c:v>
                </c:pt>
                <c:pt idx="2385">
                  <c:v>514</c:v>
                </c:pt>
                <c:pt idx="2386">
                  <c:v>519</c:v>
                </c:pt>
                <c:pt idx="2387">
                  <c:v>519</c:v>
                </c:pt>
                <c:pt idx="2388">
                  <c:v>498</c:v>
                </c:pt>
                <c:pt idx="2389">
                  <c:v>498</c:v>
                </c:pt>
                <c:pt idx="2390">
                  <c:v>519</c:v>
                </c:pt>
                <c:pt idx="2391">
                  <c:v>514</c:v>
                </c:pt>
                <c:pt idx="2392">
                  <c:v>514</c:v>
                </c:pt>
                <c:pt idx="2393">
                  <c:v>530</c:v>
                </c:pt>
                <c:pt idx="2394">
                  <c:v>498</c:v>
                </c:pt>
                <c:pt idx="2395">
                  <c:v>502</c:v>
                </c:pt>
                <c:pt idx="2396">
                  <c:v>491</c:v>
                </c:pt>
                <c:pt idx="2397">
                  <c:v>493</c:v>
                </c:pt>
                <c:pt idx="2398">
                  <c:v>491</c:v>
                </c:pt>
                <c:pt idx="2399">
                  <c:v>482</c:v>
                </c:pt>
                <c:pt idx="2400">
                  <c:v>482</c:v>
                </c:pt>
                <c:pt idx="2401">
                  <c:v>466</c:v>
                </c:pt>
                <c:pt idx="2402">
                  <c:v>482</c:v>
                </c:pt>
                <c:pt idx="2403">
                  <c:v>466</c:v>
                </c:pt>
                <c:pt idx="2404">
                  <c:v>475</c:v>
                </c:pt>
                <c:pt idx="2405">
                  <c:v>475</c:v>
                </c:pt>
                <c:pt idx="2406">
                  <c:v>466</c:v>
                </c:pt>
                <c:pt idx="2407">
                  <c:v>475</c:v>
                </c:pt>
                <c:pt idx="2408">
                  <c:v>466</c:v>
                </c:pt>
                <c:pt idx="2409">
                  <c:v>480</c:v>
                </c:pt>
                <c:pt idx="2410">
                  <c:v>480</c:v>
                </c:pt>
                <c:pt idx="2411">
                  <c:v>493</c:v>
                </c:pt>
                <c:pt idx="2412">
                  <c:v>480</c:v>
                </c:pt>
                <c:pt idx="2413">
                  <c:v>480</c:v>
                </c:pt>
                <c:pt idx="2414">
                  <c:v>482</c:v>
                </c:pt>
                <c:pt idx="2415">
                  <c:v>482</c:v>
                </c:pt>
                <c:pt idx="2416">
                  <c:v>482</c:v>
                </c:pt>
                <c:pt idx="2417">
                  <c:v>493</c:v>
                </c:pt>
                <c:pt idx="2418">
                  <c:v>482</c:v>
                </c:pt>
                <c:pt idx="2419">
                  <c:v>482</c:v>
                </c:pt>
                <c:pt idx="2420">
                  <c:v>482</c:v>
                </c:pt>
                <c:pt idx="2421">
                  <c:v>491</c:v>
                </c:pt>
                <c:pt idx="2422">
                  <c:v>482</c:v>
                </c:pt>
                <c:pt idx="2423">
                  <c:v>493</c:v>
                </c:pt>
                <c:pt idx="2424">
                  <c:v>498</c:v>
                </c:pt>
                <c:pt idx="2425">
                  <c:v>498</c:v>
                </c:pt>
                <c:pt idx="2426">
                  <c:v>514</c:v>
                </c:pt>
                <c:pt idx="2427">
                  <c:v>493</c:v>
                </c:pt>
                <c:pt idx="2428">
                  <c:v>519</c:v>
                </c:pt>
                <c:pt idx="2429">
                  <c:v>530</c:v>
                </c:pt>
                <c:pt idx="2430">
                  <c:v>502</c:v>
                </c:pt>
                <c:pt idx="2431">
                  <c:v>514</c:v>
                </c:pt>
                <c:pt idx="2432">
                  <c:v>519</c:v>
                </c:pt>
                <c:pt idx="2433">
                  <c:v>519</c:v>
                </c:pt>
                <c:pt idx="2434">
                  <c:v>502</c:v>
                </c:pt>
                <c:pt idx="2435">
                  <c:v>537</c:v>
                </c:pt>
                <c:pt idx="2436">
                  <c:v>519</c:v>
                </c:pt>
                <c:pt idx="2437">
                  <c:v>524</c:v>
                </c:pt>
                <c:pt idx="2438">
                  <c:v>524</c:v>
                </c:pt>
                <c:pt idx="2439">
                  <c:v>498</c:v>
                </c:pt>
                <c:pt idx="2440">
                  <c:v>502</c:v>
                </c:pt>
                <c:pt idx="2441">
                  <c:v>482</c:v>
                </c:pt>
                <c:pt idx="2442">
                  <c:v>482</c:v>
                </c:pt>
                <c:pt idx="2443">
                  <c:v>480</c:v>
                </c:pt>
                <c:pt idx="2444">
                  <c:v>480</c:v>
                </c:pt>
                <c:pt idx="2445">
                  <c:v>475</c:v>
                </c:pt>
                <c:pt idx="2446">
                  <c:v>480</c:v>
                </c:pt>
                <c:pt idx="2447">
                  <c:v>466</c:v>
                </c:pt>
                <c:pt idx="2448">
                  <c:v>450</c:v>
                </c:pt>
                <c:pt idx="2449">
                  <c:v>463</c:v>
                </c:pt>
                <c:pt idx="2450">
                  <c:v>466</c:v>
                </c:pt>
                <c:pt idx="2451">
                  <c:v>454</c:v>
                </c:pt>
                <c:pt idx="2452">
                  <c:v>463</c:v>
                </c:pt>
                <c:pt idx="2453">
                  <c:v>459</c:v>
                </c:pt>
                <c:pt idx="2454">
                  <c:v>454</c:v>
                </c:pt>
                <c:pt idx="2455">
                  <c:v>445</c:v>
                </c:pt>
                <c:pt idx="2456">
                  <c:v>454</c:v>
                </c:pt>
                <c:pt idx="2457">
                  <c:v>454</c:v>
                </c:pt>
                <c:pt idx="2458">
                  <c:v>454</c:v>
                </c:pt>
                <c:pt idx="2459">
                  <c:v>450</c:v>
                </c:pt>
                <c:pt idx="2460">
                  <c:v>445</c:v>
                </c:pt>
                <c:pt idx="2461">
                  <c:v>450</c:v>
                </c:pt>
                <c:pt idx="2462">
                  <c:v>435</c:v>
                </c:pt>
                <c:pt idx="2463">
                  <c:v>459</c:v>
                </c:pt>
                <c:pt idx="2464">
                  <c:v>454</c:v>
                </c:pt>
                <c:pt idx="2465">
                  <c:v>445</c:v>
                </c:pt>
                <c:pt idx="2466">
                  <c:v>454</c:v>
                </c:pt>
                <c:pt idx="2467">
                  <c:v>445</c:v>
                </c:pt>
                <c:pt idx="2468">
                  <c:v>450</c:v>
                </c:pt>
                <c:pt idx="2469">
                  <c:v>445</c:v>
                </c:pt>
                <c:pt idx="2470">
                  <c:v>445</c:v>
                </c:pt>
                <c:pt idx="2471">
                  <c:v>441</c:v>
                </c:pt>
                <c:pt idx="2472">
                  <c:v>441</c:v>
                </c:pt>
                <c:pt idx="2473">
                  <c:v>454</c:v>
                </c:pt>
                <c:pt idx="2474">
                  <c:v>435</c:v>
                </c:pt>
                <c:pt idx="2475">
                  <c:v>441</c:v>
                </c:pt>
                <c:pt idx="2476">
                  <c:v>435</c:v>
                </c:pt>
                <c:pt idx="2477">
                  <c:v>441</c:v>
                </c:pt>
                <c:pt idx="2478">
                  <c:v>428</c:v>
                </c:pt>
                <c:pt idx="2479">
                  <c:v>428</c:v>
                </c:pt>
                <c:pt idx="2480">
                  <c:v>435</c:v>
                </c:pt>
                <c:pt idx="2481">
                  <c:v>426</c:v>
                </c:pt>
                <c:pt idx="2482">
                  <c:v>426</c:v>
                </c:pt>
                <c:pt idx="2483">
                  <c:v>441</c:v>
                </c:pt>
                <c:pt idx="2484">
                  <c:v>450</c:v>
                </c:pt>
                <c:pt idx="2485">
                  <c:v>426</c:v>
                </c:pt>
                <c:pt idx="2486">
                  <c:v>428</c:v>
                </c:pt>
                <c:pt idx="2487">
                  <c:v>426</c:v>
                </c:pt>
                <c:pt idx="2488">
                  <c:v>420</c:v>
                </c:pt>
                <c:pt idx="2489">
                  <c:v>575</c:v>
                </c:pt>
                <c:pt idx="2490">
                  <c:v>428</c:v>
                </c:pt>
                <c:pt idx="2491">
                  <c:v>426</c:v>
                </c:pt>
                <c:pt idx="2492">
                  <c:v>428</c:v>
                </c:pt>
                <c:pt idx="2493">
                  <c:v>417</c:v>
                </c:pt>
                <c:pt idx="2494">
                  <c:v>428</c:v>
                </c:pt>
                <c:pt idx="2495">
                  <c:v>428</c:v>
                </c:pt>
                <c:pt idx="2496">
                  <c:v>420</c:v>
                </c:pt>
                <c:pt idx="2497">
                  <c:v>445</c:v>
                </c:pt>
                <c:pt idx="2498">
                  <c:v>435</c:v>
                </c:pt>
                <c:pt idx="2499">
                  <c:v>426</c:v>
                </c:pt>
                <c:pt idx="2500">
                  <c:v>426</c:v>
                </c:pt>
                <c:pt idx="2501">
                  <c:v>441</c:v>
                </c:pt>
                <c:pt idx="2502">
                  <c:v>420</c:v>
                </c:pt>
                <c:pt idx="2503">
                  <c:v>435</c:v>
                </c:pt>
                <c:pt idx="2504">
                  <c:v>428</c:v>
                </c:pt>
                <c:pt idx="2505">
                  <c:v>426</c:v>
                </c:pt>
                <c:pt idx="2506">
                  <c:v>441</c:v>
                </c:pt>
                <c:pt idx="2507">
                  <c:v>417</c:v>
                </c:pt>
                <c:pt idx="2508">
                  <c:v>428</c:v>
                </c:pt>
                <c:pt idx="2509">
                  <c:v>428</c:v>
                </c:pt>
                <c:pt idx="2510">
                  <c:v>435</c:v>
                </c:pt>
                <c:pt idx="2511">
                  <c:v>426</c:v>
                </c:pt>
                <c:pt idx="2512">
                  <c:v>435</c:v>
                </c:pt>
                <c:pt idx="2513">
                  <c:v>428</c:v>
                </c:pt>
                <c:pt idx="2514">
                  <c:v>417</c:v>
                </c:pt>
                <c:pt idx="2515">
                  <c:v>435</c:v>
                </c:pt>
                <c:pt idx="2516">
                  <c:v>428</c:v>
                </c:pt>
                <c:pt idx="2517">
                  <c:v>435</c:v>
                </c:pt>
                <c:pt idx="2518">
                  <c:v>435</c:v>
                </c:pt>
                <c:pt idx="2519">
                  <c:v>426</c:v>
                </c:pt>
                <c:pt idx="2520">
                  <c:v>428</c:v>
                </c:pt>
                <c:pt idx="2521">
                  <c:v>426</c:v>
                </c:pt>
                <c:pt idx="2522">
                  <c:v>428</c:v>
                </c:pt>
                <c:pt idx="2523">
                  <c:v>426</c:v>
                </c:pt>
                <c:pt idx="2524">
                  <c:v>420</c:v>
                </c:pt>
                <c:pt idx="2525">
                  <c:v>428</c:v>
                </c:pt>
                <c:pt idx="2526">
                  <c:v>413</c:v>
                </c:pt>
                <c:pt idx="2527">
                  <c:v>426</c:v>
                </c:pt>
                <c:pt idx="2528">
                  <c:v>426</c:v>
                </c:pt>
                <c:pt idx="2529">
                  <c:v>413</c:v>
                </c:pt>
                <c:pt idx="2530">
                  <c:v>426</c:v>
                </c:pt>
                <c:pt idx="2531">
                  <c:v>413</c:v>
                </c:pt>
                <c:pt idx="2532">
                  <c:v>428</c:v>
                </c:pt>
                <c:pt idx="2533">
                  <c:v>428</c:v>
                </c:pt>
                <c:pt idx="2534">
                  <c:v>428</c:v>
                </c:pt>
                <c:pt idx="2535">
                  <c:v>426</c:v>
                </c:pt>
                <c:pt idx="2536">
                  <c:v>435</c:v>
                </c:pt>
                <c:pt idx="2537">
                  <c:v>441</c:v>
                </c:pt>
                <c:pt idx="2538">
                  <c:v>435</c:v>
                </c:pt>
                <c:pt idx="2539">
                  <c:v>450</c:v>
                </c:pt>
                <c:pt idx="2540">
                  <c:v>445</c:v>
                </c:pt>
                <c:pt idx="2541">
                  <c:v>445</c:v>
                </c:pt>
                <c:pt idx="2542">
                  <c:v>435</c:v>
                </c:pt>
                <c:pt idx="2543">
                  <c:v>428</c:v>
                </c:pt>
                <c:pt idx="2544">
                  <c:v>426</c:v>
                </c:pt>
                <c:pt idx="2545">
                  <c:v>428</c:v>
                </c:pt>
                <c:pt idx="2546">
                  <c:v>445</c:v>
                </c:pt>
                <c:pt idx="2547">
                  <c:v>450</c:v>
                </c:pt>
                <c:pt idx="2548">
                  <c:v>435</c:v>
                </c:pt>
                <c:pt idx="2549">
                  <c:v>450</c:v>
                </c:pt>
                <c:pt idx="2550">
                  <c:v>454</c:v>
                </c:pt>
                <c:pt idx="2551">
                  <c:v>441</c:v>
                </c:pt>
                <c:pt idx="2552">
                  <c:v>454</c:v>
                </c:pt>
                <c:pt idx="2553">
                  <c:v>450</c:v>
                </c:pt>
                <c:pt idx="2554">
                  <c:v>450</c:v>
                </c:pt>
                <c:pt idx="2555">
                  <c:v>445</c:v>
                </c:pt>
                <c:pt idx="2556">
                  <c:v>459</c:v>
                </c:pt>
                <c:pt idx="2557">
                  <c:v>450</c:v>
                </c:pt>
                <c:pt idx="2558">
                  <c:v>450</c:v>
                </c:pt>
                <c:pt idx="2559">
                  <c:v>454</c:v>
                </c:pt>
                <c:pt idx="2560">
                  <c:v>450</c:v>
                </c:pt>
                <c:pt idx="2561">
                  <c:v>450</c:v>
                </c:pt>
                <c:pt idx="2562">
                  <c:v>435</c:v>
                </c:pt>
                <c:pt idx="2563">
                  <c:v>459</c:v>
                </c:pt>
                <c:pt idx="2564">
                  <c:v>445</c:v>
                </c:pt>
                <c:pt idx="2565">
                  <c:v>459</c:v>
                </c:pt>
                <c:pt idx="2566">
                  <c:v>463</c:v>
                </c:pt>
                <c:pt idx="2567">
                  <c:v>454</c:v>
                </c:pt>
                <c:pt idx="2568">
                  <c:v>450</c:v>
                </c:pt>
                <c:pt idx="2569">
                  <c:v>441</c:v>
                </c:pt>
                <c:pt idx="2570">
                  <c:v>441</c:v>
                </c:pt>
                <c:pt idx="2571">
                  <c:v>441</c:v>
                </c:pt>
                <c:pt idx="2572">
                  <c:v>445</c:v>
                </c:pt>
                <c:pt idx="2573">
                  <c:v>428</c:v>
                </c:pt>
                <c:pt idx="2574">
                  <c:v>428</c:v>
                </c:pt>
                <c:pt idx="2575">
                  <c:v>428</c:v>
                </c:pt>
                <c:pt idx="2576">
                  <c:v>417</c:v>
                </c:pt>
                <c:pt idx="2577">
                  <c:v>426</c:v>
                </c:pt>
                <c:pt idx="2578">
                  <c:v>428</c:v>
                </c:pt>
                <c:pt idx="2579">
                  <c:v>417</c:v>
                </c:pt>
                <c:pt idx="2580">
                  <c:v>420</c:v>
                </c:pt>
                <c:pt idx="2581">
                  <c:v>420</c:v>
                </c:pt>
                <c:pt idx="2582">
                  <c:v>426</c:v>
                </c:pt>
                <c:pt idx="2583">
                  <c:v>420</c:v>
                </c:pt>
                <c:pt idx="2584">
                  <c:v>426</c:v>
                </c:pt>
                <c:pt idx="2585">
                  <c:v>420</c:v>
                </c:pt>
                <c:pt idx="2586">
                  <c:v>417</c:v>
                </c:pt>
                <c:pt idx="2587">
                  <c:v>420</c:v>
                </c:pt>
                <c:pt idx="2588">
                  <c:v>417</c:v>
                </c:pt>
                <c:pt idx="2589">
                  <c:v>417</c:v>
                </c:pt>
                <c:pt idx="2590">
                  <c:v>420</c:v>
                </c:pt>
                <c:pt idx="2591">
                  <c:v>420</c:v>
                </c:pt>
                <c:pt idx="2592">
                  <c:v>417</c:v>
                </c:pt>
                <c:pt idx="2593">
                  <c:v>420</c:v>
                </c:pt>
                <c:pt idx="2594">
                  <c:v>428</c:v>
                </c:pt>
                <c:pt idx="2595">
                  <c:v>405</c:v>
                </c:pt>
                <c:pt idx="2596">
                  <c:v>417</c:v>
                </c:pt>
                <c:pt idx="2597">
                  <c:v>417</c:v>
                </c:pt>
                <c:pt idx="2598">
                  <c:v>417</c:v>
                </c:pt>
                <c:pt idx="2599">
                  <c:v>413</c:v>
                </c:pt>
                <c:pt idx="2600">
                  <c:v>413</c:v>
                </c:pt>
                <c:pt idx="2601">
                  <c:v>413</c:v>
                </c:pt>
                <c:pt idx="2602">
                  <c:v>413</c:v>
                </c:pt>
                <c:pt idx="2603">
                  <c:v>409</c:v>
                </c:pt>
                <c:pt idx="2604">
                  <c:v>441</c:v>
                </c:pt>
                <c:pt idx="2605">
                  <c:v>417</c:v>
                </c:pt>
                <c:pt idx="2606">
                  <c:v>409</c:v>
                </c:pt>
                <c:pt idx="2607">
                  <c:v>405</c:v>
                </c:pt>
                <c:pt idx="2608">
                  <c:v>409</c:v>
                </c:pt>
                <c:pt idx="2609">
                  <c:v>417</c:v>
                </c:pt>
                <c:pt idx="2610">
                  <c:v>417</c:v>
                </c:pt>
                <c:pt idx="2611">
                  <c:v>417</c:v>
                </c:pt>
                <c:pt idx="2612">
                  <c:v>417</c:v>
                </c:pt>
                <c:pt idx="2613">
                  <c:v>420</c:v>
                </c:pt>
                <c:pt idx="2614">
                  <c:v>400</c:v>
                </c:pt>
                <c:pt idx="2615">
                  <c:v>441</c:v>
                </c:pt>
                <c:pt idx="2616">
                  <c:v>426</c:v>
                </c:pt>
                <c:pt idx="2617">
                  <c:v>417</c:v>
                </c:pt>
                <c:pt idx="2618">
                  <c:v>420</c:v>
                </c:pt>
                <c:pt idx="2619">
                  <c:v>417</c:v>
                </c:pt>
                <c:pt idx="2620">
                  <c:v>420</c:v>
                </c:pt>
                <c:pt idx="2621">
                  <c:v>420</c:v>
                </c:pt>
                <c:pt idx="2622">
                  <c:v>420</c:v>
                </c:pt>
                <c:pt idx="2623">
                  <c:v>413</c:v>
                </c:pt>
                <c:pt idx="2624">
                  <c:v>417</c:v>
                </c:pt>
                <c:pt idx="2625">
                  <c:v>417</c:v>
                </c:pt>
                <c:pt idx="2626">
                  <c:v>426</c:v>
                </c:pt>
                <c:pt idx="2627">
                  <c:v>426</c:v>
                </c:pt>
                <c:pt idx="2628">
                  <c:v>426</c:v>
                </c:pt>
                <c:pt idx="2629">
                  <c:v>420</c:v>
                </c:pt>
                <c:pt idx="2630">
                  <c:v>420</c:v>
                </c:pt>
                <c:pt idx="2631">
                  <c:v>428</c:v>
                </c:pt>
                <c:pt idx="2632">
                  <c:v>445</c:v>
                </c:pt>
                <c:pt idx="2633">
                  <c:v>450</c:v>
                </c:pt>
                <c:pt idx="2634">
                  <c:v>454</c:v>
                </c:pt>
                <c:pt idx="2635">
                  <c:v>459</c:v>
                </c:pt>
                <c:pt idx="2636">
                  <c:v>454</c:v>
                </c:pt>
                <c:pt idx="2637">
                  <c:v>480</c:v>
                </c:pt>
                <c:pt idx="2638">
                  <c:v>454</c:v>
                </c:pt>
                <c:pt idx="2639">
                  <c:v>463</c:v>
                </c:pt>
                <c:pt idx="2640">
                  <c:v>463</c:v>
                </c:pt>
                <c:pt idx="2641">
                  <c:v>459</c:v>
                </c:pt>
                <c:pt idx="2642">
                  <c:v>459</c:v>
                </c:pt>
                <c:pt idx="2643">
                  <c:v>463</c:v>
                </c:pt>
                <c:pt idx="2644">
                  <c:v>463</c:v>
                </c:pt>
                <c:pt idx="2645">
                  <c:v>445</c:v>
                </c:pt>
                <c:pt idx="2646">
                  <c:v>475</c:v>
                </c:pt>
                <c:pt idx="2647">
                  <c:v>454</c:v>
                </c:pt>
                <c:pt idx="2648">
                  <c:v>466</c:v>
                </c:pt>
                <c:pt idx="2649">
                  <c:v>475</c:v>
                </c:pt>
                <c:pt idx="2650">
                  <c:v>463</c:v>
                </c:pt>
                <c:pt idx="2651">
                  <c:v>466</c:v>
                </c:pt>
                <c:pt idx="2652">
                  <c:v>459</c:v>
                </c:pt>
                <c:pt idx="2653">
                  <c:v>466</c:v>
                </c:pt>
                <c:pt idx="2654">
                  <c:v>459</c:v>
                </c:pt>
                <c:pt idx="2655">
                  <c:v>466</c:v>
                </c:pt>
                <c:pt idx="2656">
                  <c:v>463</c:v>
                </c:pt>
                <c:pt idx="2657">
                  <c:v>454</c:v>
                </c:pt>
                <c:pt idx="2658">
                  <c:v>459</c:v>
                </c:pt>
                <c:pt idx="2659">
                  <c:v>480</c:v>
                </c:pt>
                <c:pt idx="2660">
                  <c:v>463</c:v>
                </c:pt>
                <c:pt idx="2661">
                  <c:v>459</c:v>
                </c:pt>
                <c:pt idx="2662">
                  <c:v>466</c:v>
                </c:pt>
                <c:pt idx="2663">
                  <c:v>463</c:v>
                </c:pt>
                <c:pt idx="2664">
                  <c:v>475</c:v>
                </c:pt>
                <c:pt idx="2665">
                  <c:v>463</c:v>
                </c:pt>
                <c:pt idx="2666">
                  <c:v>445</c:v>
                </c:pt>
                <c:pt idx="2667">
                  <c:v>466</c:v>
                </c:pt>
                <c:pt idx="2668">
                  <c:v>466</c:v>
                </c:pt>
                <c:pt idx="2669">
                  <c:v>463</c:v>
                </c:pt>
                <c:pt idx="2670">
                  <c:v>491</c:v>
                </c:pt>
                <c:pt idx="2671">
                  <c:v>463</c:v>
                </c:pt>
                <c:pt idx="2672">
                  <c:v>463</c:v>
                </c:pt>
                <c:pt idx="2673">
                  <c:v>466</c:v>
                </c:pt>
                <c:pt idx="2674">
                  <c:v>463</c:v>
                </c:pt>
                <c:pt idx="2675">
                  <c:v>466</c:v>
                </c:pt>
                <c:pt idx="2676">
                  <c:v>463</c:v>
                </c:pt>
                <c:pt idx="2677">
                  <c:v>475</c:v>
                </c:pt>
                <c:pt idx="2678">
                  <c:v>463</c:v>
                </c:pt>
                <c:pt idx="2679">
                  <c:v>475</c:v>
                </c:pt>
                <c:pt idx="2680">
                  <c:v>475</c:v>
                </c:pt>
                <c:pt idx="2681">
                  <c:v>498</c:v>
                </c:pt>
                <c:pt idx="2682">
                  <c:v>480</c:v>
                </c:pt>
                <c:pt idx="2683">
                  <c:v>466</c:v>
                </c:pt>
                <c:pt idx="2684">
                  <c:v>480</c:v>
                </c:pt>
                <c:pt idx="2685">
                  <c:v>459</c:v>
                </c:pt>
                <c:pt idx="2686">
                  <c:v>480</c:v>
                </c:pt>
                <c:pt idx="2687">
                  <c:v>475</c:v>
                </c:pt>
                <c:pt idx="2688">
                  <c:v>466</c:v>
                </c:pt>
                <c:pt idx="2689">
                  <c:v>475</c:v>
                </c:pt>
                <c:pt idx="2690">
                  <c:v>463</c:v>
                </c:pt>
                <c:pt idx="2691">
                  <c:v>459</c:v>
                </c:pt>
                <c:pt idx="2692">
                  <c:v>482</c:v>
                </c:pt>
                <c:pt idx="2693">
                  <c:v>466</c:v>
                </c:pt>
                <c:pt idx="2694">
                  <c:v>466</c:v>
                </c:pt>
                <c:pt idx="2695">
                  <c:v>466</c:v>
                </c:pt>
                <c:pt idx="2696">
                  <c:v>459</c:v>
                </c:pt>
                <c:pt idx="2697">
                  <c:v>450</c:v>
                </c:pt>
                <c:pt idx="2698">
                  <c:v>459</c:v>
                </c:pt>
                <c:pt idx="2699">
                  <c:v>454</c:v>
                </c:pt>
                <c:pt idx="2700">
                  <c:v>459</c:v>
                </c:pt>
                <c:pt idx="2701">
                  <c:v>459</c:v>
                </c:pt>
                <c:pt idx="2702">
                  <c:v>450</c:v>
                </c:pt>
                <c:pt idx="2703">
                  <c:v>475</c:v>
                </c:pt>
                <c:pt idx="2704">
                  <c:v>454</c:v>
                </c:pt>
                <c:pt idx="2705">
                  <c:v>459</c:v>
                </c:pt>
                <c:pt idx="2706">
                  <c:v>459</c:v>
                </c:pt>
                <c:pt idx="2707">
                  <c:v>620</c:v>
                </c:pt>
                <c:pt idx="2708">
                  <c:v>463</c:v>
                </c:pt>
                <c:pt idx="2709">
                  <c:v>454</c:v>
                </c:pt>
                <c:pt idx="2710">
                  <c:v>466</c:v>
                </c:pt>
                <c:pt idx="2711">
                  <c:v>463</c:v>
                </c:pt>
                <c:pt idx="2712">
                  <c:v>463</c:v>
                </c:pt>
                <c:pt idx="2713">
                  <c:v>466</c:v>
                </c:pt>
                <c:pt idx="2714">
                  <c:v>463</c:v>
                </c:pt>
                <c:pt idx="2715">
                  <c:v>475</c:v>
                </c:pt>
                <c:pt idx="2716">
                  <c:v>454</c:v>
                </c:pt>
                <c:pt idx="2717">
                  <c:v>463</c:v>
                </c:pt>
                <c:pt idx="2718">
                  <c:v>466</c:v>
                </c:pt>
                <c:pt idx="2719">
                  <c:v>463</c:v>
                </c:pt>
                <c:pt idx="2720">
                  <c:v>459</c:v>
                </c:pt>
                <c:pt idx="2721">
                  <c:v>463</c:v>
                </c:pt>
                <c:pt idx="2722">
                  <c:v>459</c:v>
                </c:pt>
                <c:pt idx="2723">
                  <c:v>454</c:v>
                </c:pt>
                <c:pt idx="2724">
                  <c:v>450</c:v>
                </c:pt>
                <c:pt idx="2725">
                  <c:v>463</c:v>
                </c:pt>
                <c:pt idx="2726">
                  <c:v>459</c:v>
                </c:pt>
                <c:pt idx="2727">
                  <c:v>454</c:v>
                </c:pt>
                <c:pt idx="2728">
                  <c:v>454</c:v>
                </c:pt>
                <c:pt idx="2729">
                  <c:v>454</c:v>
                </c:pt>
                <c:pt idx="2730">
                  <c:v>450</c:v>
                </c:pt>
                <c:pt idx="2731">
                  <c:v>463</c:v>
                </c:pt>
                <c:pt idx="2732">
                  <c:v>459</c:v>
                </c:pt>
                <c:pt idx="2733">
                  <c:v>466</c:v>
                </c:pt>
                <c:pt idx="2734">
                  <c:v>463</c:v>
                </c:pt>
                <c:pt idx="2735">
                  <c:v>459</c:v>
                </c:pt>
                <c:pt idx="2736">
                  <c:v>475</c:v>
                </c:pt>
                <c:pt idx="2737">
                  <c:v>466</c:v>
                </c:pt>
                <c:pt idx="2738">
                  <c:v>466</c:v>
                </c:pt>
                <c:pt idx="2739">
                  <c:v>466</c:v>
                </c:pt>
                <c:pt idx="2740">
                  <c:v>459</c:v>
                </c:pt>
                <c:pt idx="2741">
                  <c:v>459</c:v>
                </c:pt>
                <c:pt idx="2742">
                  <c:v>441</c:v>
                </c:pt>
                <c:pt idx="2743">
                  <c:v>459</c:v>
                </c:pt>
                <c:pt idx="2744">
                  <c:v>445</c:v>
                </c:pt>
                <c:pt idx="2745">
                  <c:v>441</c:v>
                </c:pt>
                <c:pt idx="2746">
                  <c:v>441</c:v>
                </c:pt>
                <c:pt idx="2747">
                  <c:v>435</c:v>
                </c:pt>
                <c:pt idx="2748">
                  <c:v>435</c:v>
                </c:pt>
                <c:pt idx="2749">
                  <c:v>441</c:v>
                </c:pt>
                <c:pt idx="2750">
                  <c:v>445</c:v>
                </c:pt>
                <c:pt idx="2751">
                  <c:v>441</c:v>
                </c:pt>
                <c:pt idx="2752">
                  <c:v>441</c:v>
                </c:pt>
                <c:pt idx="2753">
                  <c:v>441</c:v>
                </c:pt>
                <c:pt idx="2754">
                  <c:v>441</c:v>
                </c:pt>
                <c:pt idx="2755">
                  <c:v>445</c:v>
                </c:pt>
                <c:pt idx="2756">
                  <c:v>454</c:v>
                </c:pt>
                <c:pt idx="2757">
                  <c:v>450</c:v>
                </c:pt>
                <c:pt idx="2758">
                  <c:v>454</c:v>
                </c:pt>
                <c:pt idx="2759">
                  <c:v>454</c:v>
                </c:pt>
                <c:pt idx="2760">
                  <c:v>450</c:v>
                </c:pt>
                <c:pt idx="2761">
                  <c:v>450</c:v>
                </c:pt>
                <c:pt idx="2762">
                  <c:v>450</c:v>
                </c:pt>
                <c:pt idx="2763">
                  <c:v>459</c:v>
                </c:pt>
                <c:pt idx="2764">
                  <c:v>459</c:v>
                </c:pt>
                <c:pt idx="2765">
                  <c:v>459</c:v>
                </c:pt>
                <c:pt idx="2766">
                  <c:v>463</c:v>
                </c:pt>
                <c:pt idx="2767">
                  <c:v>463</c:v>
                </c:pt>
                <c:pt idx="2768">
                  <c:v>450</c:v>
                </c:pt>
                <c:pt idx="2769">
                  <c:v>463</c:v>
                </c:pt>
                <c:pt idx="2770">
                  <c:v>459</c:v>
                </c:pt>
                <c:pt idx="2771">
                  <c:v>463</c:v>
                </c:pt>
                <c:pt idx="2772">
                  <c:v>459</c:v>
                </c:pt>
                <c:pt idx="2773">
                  <c:v>445</c:v>
                </c:pt>
                <c:pt idx="2774">
                  <c:v>454</c:v>
                </c:pt>
                <c:pt idx="2775">
                  <c:v>435</c:v>
                </c:pt>
                <c:pt idx="2776">
                  <c:v>454</c:v>
                </c:pt>
                <c:pt idx="2777">
                  <c:v>454</c:v>
                </c:pt>
                <c:pt idx="2778">
                  <c:v>450</c:v>
                </c:pt>
                <c:pt idx="2779">
                  <c:v>454</c:v>
                </c:pt>
                <c:pt idx="2780">
                  <c:v>466</c:v>
                </c:pt>
                <c:pt idx="2781">
                  <c:v>454</c:v>
                </c:pt>
                <c:pt idx="2782">
                  <c:v>445</c:v>
                </c:pt>
                <c:pt idx="2783">
                  <c:v>454</c:v>
                </c:pt>
                <c:pt idx="2784">
                  <c:v>530</c:v>
                </c:pt>
                <c:pt idx="2785">
                  <c:v>514</c:v>
                </c:pt>
                <c:pt idx="2786">
                  <c:v>502</c:v>
                </c:pt>
                <c:pt idx="2787">
                  <c:v>502</c:v>
                </c:pt>
                <c:pt idx="2788">
                  <c:v>498</c:v>
                </c:pt>
                <c:pt idx="2789">
                  <c:v>514</c:v>
                </c:pt>
                <c:pt idx="2790">
                  <c:v>441</c:v>
                </c:pt>
                <c:pt idx="2791">
                  <c:v>480</c:v>
                </c:pt>
                <c:pt idx="2792">
                  <c:v>426</c:v>
                </c:pt>
                <c:pt idx="2793">
                  <c:v>493</c:v>
                </c:pt>
                <c:pt idx="2794">
                  <c:v>502</c:v>
                </c:pt>
                <c:pt idx="2795">
                  <c:v>498</c:v>
                </c:pt>
                <c:pt idx="2796">
                  <c:v>491</c:v>
                </c:pt>
                <c:pt idx="2797">
                  <c:v>493</c:v>
                </c:pt>
                <c:pt idx="2798">
                  <c:v>482</c:v>
                </c:pt>
                <c:pt idx="2799">
                  <c:v>493</c:v>
                </c:pt>
                <c:pt idx="2800">
                  <c:v>475</c:v>
                </c:pt>
                <c:pt idx="2801">
                  <c:v>491</c:v>
                </c:pt>
                <c:pt idx="2802">
                  <c:v>491</c:v>
                </c:pt>
                <c:pt idx="2803">
                  <c:v>482</c:v>
                </c:pt>
                <c:pt idx="2804">
                  <c:v>493</c:v>
                </c:pt>
                <c:pt idx="2805">
                  <c:v>493</c:v>
                </c:pt>
                <c:pt idx="2806">
                  <c:v>480</c:v>
                </c:pt>
                <c:pt idx="2807">
                  <c:v>482</c:v>
                </c:pt>
                <c:pt idx="2808">
                  <c:v>482</c:v>
                </c:pt>
                <c:pt idx="2809">
                  <c:v>491</c:v>
                </c:pt>
                <c:pt idx="2810">
                  <c:v>482</c:v>
                </c:pt>
                <c:pt idx="2811">
                  <c:v>491</c:v>
                </c:pt>
                <c:pt idx="2812">
                  <c:v>482</c:v>
                </c:pt>
                <c:pt idx="2813">
                  <c:v>482</c:v>
                </c:pt>
                <c:pt idx="2814">
                  <c:v>482</c:v>
                </c:pt>
                <c:pt idx="2815">
                  <c:v>475</c:v>
                </c:pt>
                <c:pt idx="2816">
                  <c:v>482</c:v>
                </c:pt>
                <c:pt idx="2817">
                  <c:v>475</c:v>
                </c:pt>
                <c:pt idx="2818">
                  <c:v>475</c:v>
                </c:pt>
                <c:pt idx="2819">
                  <c:v>482</c:v>
                </c:pt>
                <c:pt idx="2820">
                  <c:v>480</c:v>
                </c:pt>
                <c:pt idx="2821">
                  <c:v>482</c:v>
                </c:pt>
                <c:pt idx="2822">
                  <c:v>480</c:v>
                </c:pt>
                <c:pt idx="2823">
                  <c:v>491</c:v>
                </c:pt>
                <c:pt idx="2824">
                  <c:v>480</c:v>
                </c:pt>
                <c:pt idx="2825">
                  <c:v>482</c:v>
                </c:pt>
                <c:pt idx="2826">
                  <c:v>493</c:v>
                </c:pt>
                <c:pt idx="2827">
                  <c:v>482</c:v>
                </c:pt>
                <c:pt idx="2828">
                  <c:v>454</c:v>
                </c:pt>
                <c:pt idx="2829">
                  <c:v>466</c:v>
                </c:pt>
                <c:pt idx="2830">
                  <c:v>493</c:v>
                </c:pt>
                <c:pt idx="2831">
                  <c:v>463</c:v>
                </c:pt>
                <c:pt idx="2832">
                  <c:v>493</c:v>
                </c:pt>
                <c:pt idx="2833">
                  <c:v>491</c:v>
                </c:pt>
                <c:pt idx="2834">
                  <c:v>498</c:v>
                </c:pt>
                <c:pt idx="2835">
                  <c:v>498</c:v>
                </c:pt>
                <c:pt idx="2836">
                  <c:v>493</c:v>
                </c:pt>
                <c:pt idx="2837">
                  <c:v>480</c:v>
                </c:pt>
                <c:pt idx="2838">
                  <c:v>493</c:v>
                </c:pt>
                <c:pt idx="2839">
                  <c:v>491</c:v>
                </c:pt>
                <c:pt idx="2840">
                  <c:v>498</c:v>
                </c:pt>
                <c:pt idx="2841">
                  <c:v>502</c:v>
                </c:pt>
                <c:pt idx="2842">
                  <c:v>493</c:v>
                </c:pt>
                <c:pt idx="2843">
                  <c:v>498</c:v>
                </c:pt>
                <c:pt idx="2844">
                  <c:v>459</c:v>
                </c:pt>
                <c:pt idx="2845">
                  <c:v>491</c:v>
                </c:pt>
                <c:pt idx="2846">
                  <c:v>482</c:v>
                </c:pt>
                <c:pt idx="2847">
                  <c:v>498</c:v>
                </c:pt>
                <c:pt idx="2848">
                  <c:v>498</c:v>
                </c:pt>
                <c:pt idx="2849">
                  <c:v>482</c:v>
                </c:pt>
                <c:pt idx="2850">
                  <c:v>498</c:v>
                </c:pt>
                <c:pt idx="2851">
                  <c:v>502</c:v>
                </c:pt>
                <c:pt idx="2852">
                  <c:v>480</c:v>
                </c:pt>
                <c:pt idx="2853">
                  <c:v>493</c:v>
                </c:pt>
                <c:pt idx="2854">
                  <c:v>493</c:v>
                </c:pt>
                <c:pt idx="2855">
                  <c:v>491</c:v>
                </c:pt>
                <c:pt idx="2856">
                  <c:v>514</c:v>
                </c:pt>
                <c:pt idx="2857">
                  <c:v>498</c:v>
                </c:pt>
                <c:pt idx="2858">
                  <c:v>502</c:v>
                </c:pt>
                <c:pt idx="2859">
                  <c:v>441</c:v>
                </c:pt>
                <c:pt idx="2860">
                  <c:v>445</c:v>
                </c:pt>
                <c:pt idx="2861">
                  <c:v>480</c:v>
                </c:pt>
                <c:pt idx="2862">
                  <c:v>450</c:v>
                </c:pt>
                <c:pt idx="2863">
                  <c:v>450</c:v>
                </c:pt>
                <c:pt idx="2864">
                  <c:v>463</c:v>
                </c:pt>
                <c:pt idx="2865">
                  <c:v>463</c:v>
                </c:pt>
                <c:pt idx="2866">
                  <c:v>480</c:v>
                </c:pt>
                <c:pt idx="2867">
                  <c:v>475</c:v>
                </c:pt>
                <c:pt idx="2868">
                  <c:v>482</c:v>
                </c:pt>
                <c:pt idx="2869">
                  <c:v>480</c:v>
                </c:pt>
                <c:pt idx="2870">
                  <c:v>498</c:v>
                </c:pt>
                <c:pt idx="2871">
                  <c:v>491</c:v>
                </c:pt>
                <c:pt idx="2872">
                  <c:v>493</c:v>
                </c:pt>
                <c:pt idx="2873">
                  <c:v>498</c:v>
                </c:pt>
                <c:pt idx="2874">
                  <c:v>519</c:v>
                </c:pt>
                <c:pt idx="2875">
                  <c:v>502</c:v>
                </c:pt>
                <c:pt idx="2876">
                  <c:v>498</c:v>
                </c:pt>
                <c:pt idx="2877">
                  <c:v>502</c:v>
                </c:pt>
                <c:pt idx="2878">
                  <c:v>502</c:v>
                </c:pt>
                <c:pt idx="2879">
                  <c:v>514</c:v>
                </c:pt>
                <c:pt idx="2880">
                  <c:v>502</c:v>
                </c:pt>
                <c:pt idx="2881">
                  <c:v>519</c:v>
                </c:pt>
                <c:pt idx="2882">
                  <c:v>502</c:v>
                </c:pt>
                <c:pt idx="2883">
                  <c:v>519</c:v>
                </c:pt>
                <c:pt idx="2884">
                  <c:v>524</c:v>
                </c:pt>
                <c:pt idx="2885">
                  <c:v>524</c:v>
                </c:pt>
                <c:pt idx="2886">
                  <c:v>530</c:v>
                </c:pt>
                <c:pt idx="2887">
                  <c:v>524</c:v>
                </c:pt>
                <c:pt idx="2888">
                  <c:v>530</c:v>
                </c:pt>
                <c:pt idx="2889">
                  <c:v>524</c:v>
                </c:pt>
                <c:pt idx="2890">
                  <c:v>530</c:v>
                </c:pt>
                <c:pt idx="2891">
                  <c:v>524</c:v>
                </c:pt>
                <c:pt idx="2892">
                  <c:v>530</c:v>
                </c:pt>
                <c:pt idx="2893">
                  <c:v>519</c:v>
                </c:pt>
                <c:pt idx="2894">
                  <c:v>498</c:v>
                </c:pt>
                <c:pt idx="2895">
                  <c:v>519</c:v>
                </c:pt>
                <c:pt idx="2896">
                  <c:v>519</c:v>
                </c:pt>
                <c:pt idx="2897">
                  <c:v>524</c:v>
                </c:pt>
                <c:pt idx="2898">
                  <c:v>524</c:v>
                </c:pt>
                <c:pt idx="2899">
                  <c:v>524</c:v>
                </c:pt>
                <c:pt idx="2900">
                  <c:v>519</c:v>
                </c:pt>
                <c:pt idx="2901">
                  <c:v>530</c:v>
                </c:pt>
                <c:pt idx="2902">
                  <c:v>514</c:v>
                </c:pt>
                <c:pt idx="2903">
                  <c:v>530</c:v>
                </c:pt>
                <c:pt idx="2904">
                  <c:v>519</c:v>
                </c:pt>
                <c:pt idx="2905">
                  <c:v>530</c:v>
                </c:pt>
                <c:pt idx="2906">
                  <c:v>514</c:v>
                </c:pt>
                <c:pt idx="2907">
                  <c:v>519</c:v>
                </c:pt>
                <c:pt idx="2908">
                  <c:v>537</c:v>
                </c:pt>
                <c:pt idx="2909">
                  <c:v>524</c:v>
                </c:pt>
                <c:pt idx="2910">
                  <c:v>530</c:v>
                </c:pt>
                <c:pt idx="2911">
                  <c:v>502</c:v>
                </c:pt>
                <c:pt idx="2912">
                  <c:v>548</c:v>
                </c:pt>
                <c:pt idx="2913">
                  <c:v>524</c:v>
                </c:pt>
                <c:pt idx="2914">
                  <c:v>537</c:v>
                </c:pt>
                <c:pt idx="2915">
                  <c:v>548</c:v>
                </c:pt>
                <c:pt idx="2916">
                  <c:v>530</c:v>
                </c:pt>
                <c:pt idx="2917">
                  <c:v>537</c:v>
                </c:pt>
                <c:pt idx="2918">
                  <c:v>519</c:v>
                </c:pt>
                <c:pt idx="2919">
                  <c:v>537</c:v>
                </c:pt>
                <c:pt idx="2920">
                  <c:v>524</c:v>
                </c:pt>
                <c:pt idx="2921">
                  <c:v>530</c:v>
                </c:pt>
                <c:pt idx="2922">
                  <c:v>524</c:v>
                </c:pt>
                <c:pt idx="2923">
                  <c:v>542</c:v>
                </c:pt>
                <c:pt idx="2924">
                  <c:v>530</c:v>
                </c:pt>
                <c:pt idx="2925">
                  <c:v>530</c:v>
                </c:pt>
                <c:pt idx="2926">
                  <c:v>542</c:v>
                </c:pt>
                <c:pt idx="2927">
                  <c:v>519</c:v>
                </c:pt>
                <c:pt idx="2928">
                  <c:v>537</c:v>
                </c:pt>
                <c:pt idx="2929">
                  <c:v>524</c:v>
                </c:pt>
                <c:pt idx="2930">
                  <c:v>519</c:v>
                </c:pt>
                <c:pt idx="2931">
                  <c:v>519</c:v>
                </c:pt>
                <c:pt idx="2932">
                  <c:v>524</c:v>
                </c:pt>
                <c:pt idx="2933">
                  <c:v>519</c:v>
                </c:pt>
                <c:pt idx="2934">
                  <c:v>502</c:v>
                </c:pt>
                <c:pt idx="2935">
                  <c:v>498</c:v>
                </c:pt>
                <c:pt idx="2936">
                  <c:v>514</c:v>
                </c:pt>
                <c:pt idx="2937">
                  <c:v>482</c:v>
                </c:pt>
                <c:pt idx="2938">
                  <c:v>480</c:v>
                </c:pt>
                <c:pt idx="2939">
                  <c:v>491</c:v>
                </c:pt>
                <c:pt idx="2940">
                  <c:v>475</c:v>
                </c:pt>
                <c:pt idx="2941">
                  <c:v>480</c:v>
                </c:pt>
                <c:pt idx="2942">
                  <c:v>463</c:v>
                </c:pt>
                <c:pt idx="2943">
                  <c:v>480</c:v>
                </c:pt>
                <c:pt idx="2944">
                  <c:v>475</c:v>
                </c:pt>
                <c:pt idx="2945">
                  <c:v>475</c:v>
                </c:pt>
                <c:pt idx="2946">
                  <c:v>475</c:v>
                </c:pt>
                <c:pt idx="2947">
                  <c:v>482</c:v>
                </c:pt>
                <c:pt idx="2948">
                  <c:v>475</c:v>
                </c:pt>
                <c:pt idx="2949">
                  <c:v>445</c:v>
                </c:pt>
                <c:pt idx="2950">
                  <c:v>475</c:v>
                </c:pt>
                <c:pt idx="2951">
                  <c:v>454</c:v>
                </c:pt>
                <c:pt idx="2952">
                  <c:v>459</c:v>
                </c:pt>
                <c:pt idx="2953">
                  <c:v>454</c:v>
                </c:pt>
                <c:pt idx="2954">
                  <c:v>450</c:v>
                </c:pt>
                <c:pt idx="2955">
                  <c:v>454</c:v>
                </c:pt>
                <c:pt idx="2956">
                  <c:v>435</c:v>
                </c:pt>
                <c:pt idx="2957">
                  <c:v>454</c:v>
                </c:pt>
                <c:pt idx="2958">
                  <c:v>459</c:v>
                </c:pt>
                <c:pt idx="2959">
                  <c:v>450</c:v>
                </c:pt>
                <c:pt idx="2960">
                  <c:v>441</c:v>
                </c:pt>
                <c:pt idx="2961">
                  <c:v>445</c:v>
                </c:pt>
                <c:pt idx="2962">
                  <c:v>450</c:v>
                </c:pt>
                <c:pt idx="2963">
                  <c:v>428</c:v>
                </c:pt>
                <c:pt idx="2964">
                  <c:v>445</c:v>
                </c:pt>
                <c:pt idx="2965">
                  <c:v>445</c:v>
                </c:pt>
                <c:pt idx="2966">
                  <c:v>445</c:v>
                </c:pt>
                <c:pt idx="2967">
                  <c:v>450</c:v>
                </c:pt>
                <c:pt idx="2968">
                  <c:v>445</c:v>
                </c:pt>
                <c:pt idx="2969">
                  <c:v>450</c:v>
                </c:pt>
                <c:pt idx="2970">
                  <c:v>435</c:v>
                </c:pt>
                <c:pt idx="2971">
                  <c:v>450</c:v>
                </c:pt>
                <c:pt idx="2972">
                  <c:v>441</c:v>
                </c:pt>
                <c:pt idx="2973">
                  <c:v>441</c:v>
                </c:pt>
                <c:pt idx="2974">
                  <c:v>445</c:v>
                </c:pt>
                <c:pt idx="2975">
                  <c:v>428</c:v>
                </c:pt>
                <c:pt idx="2976">
                  <c:v>435</c:v>
                </c:pt>
                <c:pt idx="2977">
                  <c:v>441</c:v>
                </c:pt>
                <c:pt idx="2978">
                  <c:v>441</c:v>
                </c:pt>
                <c:pt idx="2979">
                  <c:v>435</c:v>
                </c:pt>
                <c:pt idx="2980">
                  <c:v>441</c:v>
                </c:pt>
                <c:pt idx="2981">
                  <c:v>428</c:v>
                </c:pt>
                <c:pt idx="2982">
                  <c:v>428</c:v>
                </c:pt>
                <c:pt idx="2983">
                  <c:v>435</c:v>
                </c:pt>
                <c:pt idx="2984">
                  <c:v>441</c:v>
                </c:pt>
                <c:pt idx="2985">
                  <c:v>441</c:v>
                </c:pt>
                <c:pt idx="2986">
                  <c:v>441</c:v>
                </c:pt>
                <c:pt idx="2987">
                  <c:v>428</c:v>
                </c:pt>
                <c:pt idx="2988">
                  <c:v>428</c:v>
                </c:pt>
                <c:pt idx="2989">
                  <c:v>435</c:v>
                </c:pt>
                <c:pt idx="2990">
                  <c:v>426</c:v>
                </c:pt>
                <c:pt idx="2991">
                  <c:v>445</c:v>
                </c:pt>
                <c:pt idx="2992">
                  <c:v>441</c:v>
                </c:pt>
                <c:pt idx="2993">
                  <c:v>441</c:v>
                </c:pt>
                <c:pt idx="2994">
                  <c:v>435</c:v>
                </c:pt>
                <c:pt idx="2995">
                  <c:v>435</c:v>
                </c:pt>
                <c:pt idx="2996">
                  <c:v>445</c:v>
                </c:pt>
                <c:pt idx="2997">
                  <c:v>445</c:v>
                </c:pt>
                <c:pt idx="2998">
                  <c:v>454</c:v>
                </c:pt>
                <c:pt idx="2999">
                  <c:v>441</c:v>
                </c:pt>
                <c:pt idx="3000">
                  <c:v>445</c:v>
                </c:pt>
                <c:pt idx="3001">
                  <c:v>426</c:v>
                </c:pt>
                <c:pt idx="3002">
                  <c:v>445</c:v>
                </c:pt>
                <c:pt idx="3003">
                  <c:v>445</c:v>
                </c:pt>
                <c:pt idx="3004">
                  <c:v>441</c:v>
                </c:pt>
                <c:pt idx="3005">
                  <c:v>454</c:v>
                </c:pt>
                <c:pt idx="3006">
                  <c:v>445</c:v>
                </c:pt>
                <c:pt idx="3007">
                  <c:v>459</c:v>
                </c:pt>
                <c:pt idx="3008">
                  <c:v>445</c:v>
                </c:pt>
                <c:pt idx="3009">
                  <c:v>463</c:v>
                </c:pt>
                <c:pt idx="3010">
                  <c:v>454</c:v>
                </c:pt>
                <c:pt idx="3011">
                  <c:v>459</c:v>
                </c:pt>
                <c:pt idx="3012">
                  <c:v>459</c:v>
                </c:pt>
                <c:pt idx="3013">
                  <c:v>459</c:v>
                </c:pt>
                <c:pt idx="3014">
                  <c:v>466</c:v>
                </c:pt>
                <c:pt idx="3015">
                  <c:v>463</c:v>
                </c:pt>
                <c:pt idx="3016">
                  <c:v>480</c:v>
                </c:pt>
                <c:pt idx="3017">
                  <c:v>463</c:v>
                </c:pt>
                <c:pt idx="3018">
                  <c:v>475</c:v>
                </c:pt>
                <c:pt idx="3019">
                  <c:v>466</c:v>
                </c:pt>
                <c:pt idx="3020">
                  <c:v>466</c:v>
                </c:pt>
                <c:pt idx="3021">
                  <c:v>480</c:v>
                </c:pt>
                <c:pt idx="3022">
                  <c:v>475</c:v>
                </c:pt>
                <c:pt idx="3023">
                  <c:v>491</c:v>
                </c:pt>
                <c:pt idx="3024">
                  <c:v>480</c:v>
                </c:pt>
                <c:pt idx="3025">
                  <c:v>491</c:v>
                </c:pt>
                <c:pt idx="3026">
                  <c:v>491</c:v>
                </c:pt>
                <c:pt idx="3027">
                  <c:v>480</c:v>
                </c:pt>
                <c:pt idx="3028">
                  <c:v>491</c:v>
                </c:pt>
                <c:pt idx="3029">
                  <c:v>493</c:v>
                </c:pt>
                <c:pt idx="3030">
                  <c:v>493</c:v>
                </c:pt>
                <c:pt idx="3031">
                  <c:v>498</c:v>
                </c:pt>
                <c:pt idx="3032">
                  <c:v>482</c:v>
                </c:pt>
                <c:pt idx="3033">
                  <c:v>493</c:v>
                </c:pt>
                <c:pt idx="3034">
                  <c:v>493</c:v>
                </c:pt>
                <c:pt idx="3035">
                  <c:v>493</c:v>
                </c:pt>
                <c:pt idx="3036">
                  <c:v>498</c:v>
                </c:pt>
                <c:pt idx="3037">
                  <c:v>498</c:v>
                </c:pt>
                <c:pt idx="3038">
                  <c:v>498</c:v>
                </c:pt>
                <c:pt idx="3039">
                  <c:v>482</c:v>
                </c:pt>
                <c:pt idx="3040">
                  <c:v>491</c:v>
                </c:pt>
                <c:pt idx="3041">
                  <c:v>493</c:v>
                </c:pt>
                <c:pt idx="3042">
                  <c:v>491</c:v>
                </c:pt>
                <c:pt idx="3043">
                  <c:v>498</c:v>
                </c:pt>
                <c:pt idx="3044">
                  <c:v>498</c:v>
                </c:pt>
                <c:pt idx="3045">
                  <c:v>502</c:v>
                </c:pt>
                <c:pt idx="3046">
                  <c:v>519</c:v>
                </c:pt>
                <c:pt idx="3047">
                  <c:v>537</c:v>
                </c:pt>
                <c:pt idx="3048">
                  <c:v>530</c:v>
                </c:pt>
                <c:pt idx="3049">
                  <c:v>524</c:v>
                </c:pt>
                <c:pt idx="3050">
                  <c:v>530</c:v>
                </c:pt>
                <c:pt idx="3051">
                  <c:v>514</c:v>
                </c:pt>
                <c:pt idx="3052">
                  <c:v>519</c:v>
                </c:pt>
                <c:pt idx="3053">
                  <c:v>519</c:v>
                </c:pt>
                <c:pt idx="3054">
                  <c:v>519</c:v>
                </c:pt>
                <c:pt idx="3055">
                  <c:v>502</c:v>
                </c:pt>
                <c:pt idx="3056">
                  <c:v>498</c:v>
                </c:pt>
                <c:pt idx="3057">
                  <c:v>519</c:v>
                </c:pt>
                <c:pt idx="3058">
                  <c:v>493</c:v>
                </c:pt>
                <c:pt idx="3059">
                  <c:v>502</c:v>
                </c:pt>
                <c:pt idx="3060">
                  <c:v>514</c:v>
                </c:pt>
                <c:pt idx="3061">
                  <c:v>502</c:v>
                </c:pt>
                <c:pt idx="3062">
                  <c:v>502</c:v>
                </c:pt>
                <c:pt idx="3063">
                  <c:v>502</c:v>
                </c:pt>
                <c:pt idx="3064">
                  <c:v>519</c:v>
                </c:pt>
                <c:pt idx="3065">
                  <c:v>498</c:v>
                </c:pt>
                <c:pt idx="3066">
                  <c:v>519</c:v>
                </c:pt>
                <c:pt idx="3067">
                  <c:v>524</c:v>
                </c:pt>
                <c:pt idx="3068">
                  <c:v>519</c:v>
                </c:pt>
                <c:pt idx="3069">
                  <c:v>514</c:v>
                </c:pt>
                <c:pt idx="3070">
                  <c:v>514</c:v>
                </c:pt>
                <c:pt idx="3071">
                  <c:v>524</c:v>
                </c:pt>
                <c:pt idx="3072">
                  <c:v>502</c:v>
                </c:pt>
                <c:pt idx="3073">
                  <c:v>519</c:v>
                </c:pt>
                <c:pt idx="3074">
                  <c:v>498</c:v>
                </c:pt>
                <c:pt idx="3075">
                  <c:v>514</c:v>
                </c:pt>
                <c:pt idx="3076">
                  <c:v>493</c:v>
                </c:pt>
                <c:pt idx="3077">
                  <c:v>491</c:v>
                </c:pt>
                <c:pt idx="3078">
                  <c:v>502</c:v>
                </c:pt>
                <c:pt idx="3079">
                  <c:v>493</c:v>
                </c:pt>
                <c:pt idx="3080">
                  <c:v>498</c:v>
                </c:pt>
                <c:pt idx="3081">
                  <c:v>491</c:v>
                </c:pt>
                <c:pt idx="3082">
                  <c:v>493</c:v>
                </c:pt>
                <c:pt idx="3083">
                  <c:v>482</c:v>
                </c:pt>
                <c:pt idx="3084">
                  <c:v>491</c:v>
                </c:pt>
                <c:pt idx="3085">
                  <c:v>491</c:v>
                </c:pt>
                <c:pt idx="3086">
                  <c:v>482</c:v>
                </c:pt>
                <c:pt idx="3087">
                  <c:v>480</c:v>
                </c:pt>
                <c:pt idx="3088">
                  <c:v>480</c:v>
                </c:pt>
                <c:pt idx="3089">
                  <c:v>480</c:v>
                </c:pt>
                <c:pt idx="3090">
                  <c:v>475</c:v>
                </c:pt>
                <c:pt idx="3091">
                  <c:v>466</c:v>
                </c:pt>
                <c:pt idx="3092">
                  <c:v>480</c:v>
                </c:pt>
                <c:pt idx="3093">
                  <c:v>480</c:v>
                </c:pt>
                <c:pt idx="3094">
                  <c:v>475</c:v>
                </c:pt>
                <c:pt idx="3095">
                  <c:v>466</c:v>
                </c:pt>
                <c:pt idx="3096">
                  <c:v>463</c:v>
                </c:pt>
                <c:pt idx="3097">
                  <c:v>466</c:v>
                </c:pt>
                <c:pt idx="3098">
                  <c:v>450</c:v>
                </c:pt>
                <c:pt idx="3099">
                  <c:v>466</c:v>
                </c:pt>
                <c:pt idx="3100">
                  <c:v>463</c:v>
                </c:pt>
                <c:pt idx="3101">
                  <c:v>463</c:v>
                </c:pt>
                <c:pt idx="3102">
                  <c:v>459</c:v>
                </c:pt>
                <c:pt idx="3103">
                  <c:v>459</c:v>
                </c:pt>
                <c:pt idx="3104">
                  <c:v>459</c:v>
                </c:pt>
                <c:pt idx="3105">
                  <c:v>459</c:v>
                </c:pt>
                <c:pt idx="3106">
                  <c:v>466</c:v>
                </c:pt>
                <c:pt idx="3107">
                  <c:v>454</c:v>
                </c:pt>
                <c:pt idx="3108">
                  <c:v>459</c:v>
                </c:pt>
                <c:pt idx="3109">
                  <c:v>454</c:v>
                </c:pt>
                <c:pt idx="3110">
                  <c:v>450</c:v>
                </c:pt>
                <c:pt idx="3111">
                  <c:v>450</c:v>
                </c:pt>
                <c:pt idx="3112">
                  <c:v>450</c:v>
                </c:pt>
                <c:pt idx="3113">
                  <c:v>463</c:v>
                </c:pt>
                <c:pt idx="3114">
                  <c:v>445</c:v>
                </c:pt>
                <c:pt idx="3115">
                  <c:v>459</c:v>
                </c:pt>
                <c:pt idx="3116">
                  <c:v>454</c:v>
                </c:pt>
                <c:pt idx="3117">
                  <c:v>459</c:v>
                </c:pt>
                <c:pt idx="3118">
                  <c:v>463</c:v>
                </c:pt>
                <c:pt idx="3119">
                  <c:v>475</c:v>
                </c:pt>
                <c:pt idx="3120">
                  <c:v>475</c:v>
                </c:pt>
                <c:pt idx="3121">
                  <c:v>463</c:v>
                </c:pt>
                <c:pt idx="3122">
                  <c:v>459</c:v>
                </c:pt>
                <c:pt idx="3123">
                  <c:v>463</c:v>
                </c:pt>
                <c:pt idx="3124">
                  <c:v>463</c:v>
                </c:pt>
                <c:pt idx="3125">
                  <c:v>463</c:v>
                </c:pt>
                <c:pt idx="3126">
                  <c:v>466</c:v>
                </c:pt>
                <c:pt idx="3127">
                  <c:v>463</c:v>
                </c:pt>
                <c:pt idx="3128">
                  <c:v>466</c:v>
                </c:pt>
                <c:pt idx="3129">
                  <c:v>459</c:v>
                </c:pt>
                <c:pt idx="3130">
                  <c:v>475</c:v>
                </c:pt>
                <c:pt idx="3131">
                  <c:v>466</c:v>
                </c:pt>
                <c:pt idx="3132">
                  <c:v>482</c:v>
                </c:pt>
                <c:pt idx="3133">
                  <c:v>493</c:v>
                </c:pt>
                <c:pt idx="3134">
                  <c:v>480</c:v>
                </c:pt>
                <c:pt idx="3135">
                  <c:v>482</c:v>
                </c:pt>
                <c:pt idx="3136">
                  <c:v>491</c:v>
                </c:pt>
                <c:pt idx="3137">
                  <c:v>502</c:v>
                </c:pt>
                <c:pt idx="3138">
                  <c:v>482</c:v>
                </c:pt>
                <c:pt idx="3139">
                  <c:v>498</c:v>
                </c:pt>
                <c:pt idx="3140">
                  <c:v>491</c:v>
                </c:pt>
                <c:pt idx="3141">
                  <c:v>498</c:v>
                </c:pt>
                <c:pt idx="3142">
                  <c:v>502</c:v>
                </c:pt>
                <c:pt idx="3143">
                  <c:v>514</c:v>
                </c:pt>
                <c:pt idx="3144">
                  <c:v>542</c:v>
                </c:pt>
                <c:pt idx="3145">
                  <c:v>498</c:v>
                </c:pt>
                <c:pt idx="3146">
                  <c:v>514</c:v>
                </c:pt>
                <c:pt idx="3147">
                  <c:v>524</c:v>
                </c:pt>
                <c:pt idx="3148">
                  <c:v>524</c:v>
                </c:pt>
                <c:pt idx="3149">
                  <c:v>519</c:v>
                </c:pt>
                <c:pt idx="3150">
                  <c:v>519</c:v>
                </c:pt>
                <c:pt idx="3151">
                  <c:v>542</c:v>
                </c:pt>
                <c:pt idx="3152">
                  <c:v>548</c:v>
                </c:pt>
                <c:pt idx="3153">
                  <c:v>537</c:v>
                </c:pt>
                <c:pt idx="3154">
                  <c:v>553</c:v>
                </c:pt>
                <c:pt idx="3155">
                  <c:v>581</c:v>
                </c:pt>
                <c:pt idx="3156">
                  <c:v>581</c:v>
                </c:pt>
                <c:pt idx="3157">
                  <c:v>620</c:v>
                </c:pt>
                <c:pt idx="3158">
                  <c:v>649</c:v>
                </c:pt>
                <c:pt idx="3159">
                  <c:v>649</c:v>
                </c:pt>
                <c:pt idx="3160">
                  <c:v>668</c:v>
                </c:pt>
                <c:pt idx="3161">
                  <c:v>675</c:v>
                </c:pt>
                <c:pt idx="3162">
                  <c:v>659</c:v>
                </c:pt>
                <c:pt idx="3163">
                  <c:v>659</c:v>
                </c:pt>
                <c:pt idx="3164">
                  <c:v>638</c:v>
                </c:pt>
                <c:pt idx="3165">
                  <c:v>675</c:v>
                </c:pt>
                <c:pt idx="3166">
                  <c:v>683</c:v>
                </c:pt>
                <c:pt idx="3167">
                  <c:v>652</c:v>
                </c:pt>
                <c:pt idx="3168">
                  <c:v>624</c:v>
                </c:pt>
                <c:pt idx="3169">
                  <c:v>592</c:v>
                </c:pt>
                <c:pt idx="3170">
                  <c:v>596</c:v>
                </c:pt>
                <c:pt idx="3171">
                  <c:v>602</c:v>
                </c:pt>
                <c:pt idx="3172">
                  <c:v>624</c:v>
                </c:pt>
                <c:pt idx="3173">
                  <c:v>602</c:v>
                </c:pt>
                <c:pt idx="3174">
                  <c:v>620</c:v>
                </c:pt>
                <c:pt idx="3175">
                  <c:v>602</c:v>
                </c:pt>
                <c:pt idx="3176">
                  <c:v>592</c:v>
                </c:pt>
                <c:pt idx="3177">
                  <c:v>592</c:v>
                </c:pt>
                <c:pt idx="3178">
                  <c:v>572</c:v>
                </c:pt>
                <c:pt idx="3179">
                  <c:v>566</c:v>
                </c:pt>
                <c:pt idx="3180">
                  <c:v>560</c:v>
                </c:pt>
                <c:pt idx="3181">
                  <c:v>572</c:v>
                </c:pt>
                <c:pt idx="3182">
                  <c:v>572</c:v>
                </c:pt>
                <c:pt idx="3183">
                  <c:v>575</c:v>
                </c:pt>
                <c:pt idx="3184">
                  <c:v>560</c:v>
                </c:pt>
                <c:pt idx="3185">
                  <c:v>575</c:v>
                </c:pt>
                <c:pt idx="3186">
                  <c:v>553</c:v>
                </c:pt>
                <c:pt idx="3187">
                  <c:v>548</c:v>
                </c:pt>
                <c:pt idx="3188">
                  <c:v>572</c:v>
                </c:pt>
                <c:pt idx="3189">
                  <c:v>715</c:v>
                </c:pt>
                <c:pt idx="3190">
                  <c:v>537</c:v>
                </c:pt>
                <c:pt idx="3191">
                  <c:v>524</c:v>
                </c:pt>
                <c:pt idx="3192">
                  <c:v>530</c:v>
                </c:pt>
                <c:pt idx="3193">
                  <c:v>514</c:v>
                </c:pt>
                <c:pt idx="3194">
                  <c:v>514</c:v>
                </c:pt>
                <c:pt idx="3195">
                  <c:v>519</c:v>
                </c:pt>
                <c:pt idx="3196">
                  <c:v>542</c:v>
                </c:pt>
                <c:pt idx="3197">
                  <c:v>548</c:v>
                </c:pt>
                <c:pt idx="3198">
                  <c:v>560</c:v>
                </c:pt>
                <c:pt idx="3199">
                  <c:v>560</c:v>
                </c:pt>
                <c:pt idx="3200">
                  <c:v>566</c:v>
                </c:pt>
                <c:pt idx="3201">
                  <c:v>572</c:v>
                </c:pt>
                <c:pt idx="3202">
                  <c:v>560</c:v>
                </c:pt>
                <c:pt idx="3203">
                  <c:v>542</c:v>
                </c:pt>
                <c:pt idx="3204">
                  <c:v>524</c:v>
                </c:pt>
                <c:pt idx="3205">
                  <c:v>524</c:v>
                </c:pt>
                <c:pt idx="3206">
                  <c:v>514</c:v>
                </c:pt>
                <c:pt idx="3207">
                  <c:v>524</c:v>
                </c:pt>
                <c:pt idx="3208">
                  <c:v>502</c:v>
                </c:pt>
                <c:pt idx="3209">
                  <c:v>524</c:v>
                </c:pt>
                <c:pt idx="3210">
                  <c:v>519</c:v>
                </c:pt>
                <c:pt idx="3211">
                  <c:v>502</c:v>
                </c:pt>
                <c:pt idx="3212">
                  <c:v>524</c:v>
                </c:pt>
                <c:pt idx="3213">
                  <c:v>537</c:v>
                </c:pt>
                <c:pt idx="3214">
                  <c:v>572</c:v>
                </c:pt>
                <c:pt idx="3215">
                  <c:v>575</c:v>
                </c:pt>
                <c:pt idx="3216">
                  <c:v>572</c:v>
                </c:pt>
                <c:pt idx="3217">
                  <c:v>553</c:v>
                </c:pt>
                <c:pt idx="3218">
                  <c:v>524</c:v>
                </c:pt>
                <c:pt idx="3219">
                  <c:v>530</c:v>
                </c:pt>
                <c:pt idx="3220">
                  <c:v>542</c:v>
                </c:pt>
                <c:pt idx="3221">
                  <c:v>537</c:v>
                </c:pt>
                <c:pt idx="3222">
                  <c:v>514</c:v>
                </c:pt>
                <c:pt idx="3223">
                  <c:v>537</c:v>
                </c:pt>
                <c:pt idx="3224">
                  <c:v>524</c:v>
                </c:pt>
                <c:pt idx="3225">
                  <c:v>519</c:v>
                </c:pt>
                <c:pt idx="3226">
                  <c:v>514</c:v>
                </c:pt>
                <c:pt idx="3227">
                  <c:v>530</c:v>
                </c:pt>
                <c:pt idx="3228">
                  <c:v>524</c:v>
                </c:pt>
                <c:pt idx="3229">
                  <c:v>514</c:v>
                </c:pt>
                <c:pt idx="3230">
                  <c:v>524</c:v>
                </c:pt>
                <c:pt idx="3231">
                  <c:v>519</c:v>
                </c:pt>
                <c:pt idx="3232">
                  <c:v>537</c:v>
                </c:pt>
                <c:pt idx="3233">
                  <c:v>514</c:v>
                </c:pt>
                <c:pt idx="3234">
                  <c:v>542</c:v>
                </c:pt>
                <c:pt idx="3235">
                  <c:v>530</c:v>
                </c:pt>
                <c:pt idx="3236">
                  <c:v>542</c:v>
                </c:pt>
                <c:pt idx="3237">
                  <c:v>537</c:v>
                </c:pt>
                <c:pt idx="3238">
                  <c:v>537</c:v>
                </c:pt>
                <c:pt idx="3239">
                  <c:v>530</c:v>
                </c:pt>
                <c:pt idx="3240">
                  <c:v>524</c:v>
                </c:pt>
                <c:pt idx="3241">
                  <c:v>514</c:v>
                </c:pt>
                <c:pt idx="3242">
                  <c:v>514</c:v>
                </c:pt>
                <c:pt idx="3243">
                  <c:v>519</c:v>
                </c:pt>
                <c:pt idx="3244">
                  <c:v>514</c:v>
                </c:pt>
                <c:pt idx="3245">
                  <c:v>498</c:v>
                </c:pt>
                <c:pt idx="3246">
                  <c:v>502</c:v>
                </c:pt>
                <c:pt idx="3247">
                  <c:v>537</c:v>
                </c:pt>
                <c:pt idx="3248">
                  <c:v>537</c:v>
                </c:pt>
                <c:pt idx="3249">
                  <c:v>524</c:v>
                </c:pt>
                <c:pt idx="3250">
                  <c:v>502</c:v>
                </c:pt>
                <c:pt idx="3251">
                  <c:v>524</c:v>
                </c:pt>
                <c:pt idx="3252">
                  <c:v>502</c:v>
                </c:pt>
                <c:pt idx="3253">
                  <c:v>514</c:v>
                </c:pt>
                <c:pt idx="3254">
                  <c:v>514</c:v>
                </c:pt>
                <c:pt idx="3255">
                  <c:v>524</c:v>
                </c:pt>
                <c:pt idx="3256">
                  <c:v>519</c:v>
                </c:pt>
                <c:pt idx="3257">
                  <c:v>493</c:v>
                </c:pt>
                <c:pt idx="3258">
                  <c:v>502</c:v>
                </c:pt>
                <c:pt idx="3259">
                  <c:v>498</c:v>
                </c:pt>
                <c:pt idx="3260">
                  <c:v>493</c:v>
                </c:pt>
                <c:pt idx="3261">
                  <c:v>493</c:v>
                </c:pt>
                <c:pt idx="3262">
                  <c:v>493</c:v>
                </c:pt>
                <c:pt idx="3263">
                  <c:v>482</c:v>
                </c:pt>
                <c:pt idx="3264">
                  <c:v>491</c:v>
                </c:pt>
                <c:pt idx="3265">
                  <c:v>493</c:v>
                </c:pt>
                <c:pt idx="3266">
                  <c:v>482</c:v>
                </c:pt>
                <c:pt idx="3267">
                  <c:v>491</c:v>
                </c:pt>
                <c:pt idx="3268">
                  <c:v>491</c:v>
                </c:pt>
                <c:pt idx="3269">
                  <c:v>482</c:v>
                </c:pt>
                <c:pt idx="3270">
                  <c:v>493</c:v>
                </c:pt>
                <c:pt idx="3271">
                  <c:v>493</c:v>
                </c:pt>
                <c:pt idx="3272">
                  <c:v>482</c:v>
                </c:pt>
                <c:pt idx="3273">
                  <c:v>493</c:v>
                </c:pt>
                <c:pt idx="3274">
                  <c:v>480</c:v>
                </c:pt>
                <c:pt idx="3275">
                  <c:v>491</c:v>
                </c:pt>
                <c:pt idx="3276">
                  <c:v>480</c:v>
                </c:pt>
                <c:pt idx="3277">
                  <c:v>491</c:v>
                </c:pt>
                <c:pt idx="3278">
                  <c:v>493</c:v>
                </c:pt>
                <c:pt idx="3279">
                  <c:v>491</c:v>
                </c:pt>
                <c:pt idx="3280">
                  <c:v>493</c:v>
                </c:pt>
                <c:pt idx="3281">
                  <c:v>480</c:v>
                </c:pt>
                <c:pt idx="3282">
                  <c:v>498</c:v>
                </c:pt>
                <c:pt idx="3283">
                  <c:v>491</c:v>
                </c:pt>
                <c:pt idx="3284">
                  <c:v>498</c:v>
                </c:pt>
                <c:pt idx="3285">
                  <c:v>493</c:v>
                </c:pt>
                <c:pt idx="3286">
                  <c:v>502</c:v>
                </c:pt>
                <c:pt idx="3287">
                  <c:v>498</c:v>
                </c:pt>
                <c:pt idx="3288">
                  <c:v>482</c:v>
                </c:pt>
                <c:pt idx="3289">
                  <c:v>493</c:v>
                </c:pt>
                <c:pt idx="3290">
                  <c:v>493</c:v>
                </c:pt>
                <c:pt idx="3291">
                  <c:v>491</c:v>
                </c:pt>
                <c:pt idx="3292">
                  <c:v>491</c:v>
                </c:pt>
                <c:pt idx="3293">
                  <c:v>498</c:v>
                </c:pt>
                <c:pt idx="3294">
                  <c:v>482</c:v>
                </c:pt>
                <c:pt idx="3295">
                  <c:v>475</c:v>
                </c:pt>
                <c:pt idx="3296">
                  <c:v>491</c:v>
                </c:pt>
                <c:pt idx="3297">
                  <c:v>491</c:v>
                </c:pt>
                <c:pt idx="3298">
                  <c:v>493</c:v>
                </c:pt>
                <c:pt idx="3299">
                  <c:v>491</c:v>
                </c:pt>
                <c:pt idx="3300">
                  <c:v>480</c:v>
                </c:pt>
                <c:pt idx="3301">
                  <c:v>491</c:v>
                </c:pt>
                <c:pt idx="3302">
                  <c:v>482</c:v>
                </c:pt>
                <c:pt idx="3303">
                  <c:v>491</c:v>
                </c:pt>
                <c:pt idx="3304">
                  <c:v>482</c:v>
                </c:pt>
                <c:pt idx="3305">
                  <c:v>480</c:v>
                </c:pt>
                <c:pt idx="3306">
                  <c:v>480</c:v>
                </c:pt>
                <c:pt idx="3307">
                  <c:v>475</c:v>
                </c:pt>
                <c:pt idx="3308">
                  <c:v>480</c:v>
                </c:pt>
                <c:pt idx="3309">
                  <c:v>482</c:v>
                </c:pt>
                <c:pt idx="3310">
                  <c:v>475</c:v>
                </c:pt>
                <c:pt idx="3311">
                  <c:v>482</c:v>
                </c:pt>
                <c:pt idx="3312">
                  <c:v>459</c:v>
                </c:pt>
                <c:pt idx="3313">
                  <c:v>482</c:v>
                </c:pt>
                <c:pt idx="3314">
                  <c:v>466</c:v>
                </c:pt>
                <c:pt idx="3315">
                  <c:v>475</c:v>
                </c:pt>
                <c:pt idx="3316">
                  <c:v>466</c:v>
                </c:pt>
                <c:pt idx="3317">
                  <c:v>466</c:v>
                </c:pt>
                <c:pt idx="3318">
                  <c:v>459</c:v>
                </c:pt>
                <c:pt idx="3319">
                  <c:v>466</c:v>
                </c:pt>
                <c:pt idx="3320">
                  <c:v>475</c:v>
                </c:pt>
                <c:pt idx="3321">
                  <c:v>463</c:v>
                </c:pt>
                <c:pt idx="3322">
                  <c:v>463</c:v>
                </c:pt>
                <c:pt idx="3323">
                  <c:v>466</c:v>
                </c:pt>
                <c:pt idx="3324">
                  <c:v>459</c:v>
                </c:pt>
                <c:pt idx="3325">
                  <c:v>459</c:v>
                </c:pt>
                <c:pt idx="3326">
                  <c:v>463</c:v>
                </c:pt>
                <c:pt idx="3327">
                  <c:v>459</c:v>
                </c:pt>
                <c:pt idx="3328">
                  <c:v>459</c:v>
                </c:pt>
                <c:pt idx="3329">
                  <c:v>441</c:v>
                </c:pt>
                <c:pt idx="3330">
                  <c:v>454</c:v>
                </c:pt>
                <c:pt idx="3331">
                  <c:v>445</c:v>
                </c:pt>
                <c:pt idx="3332">
                  <c:v>441</c:v>
                </c:pt>
                <c:pt idx="3333">
                  <c:v>445</c:v>
                </c:pt>
                <c:pt idx="3334">
                  <c:v>445</c:v>
                </c:pt>
                <c:pt idx="3335">
                  <c:v>445</c:v>
                </c:pt>
                <c:pt idx="3336">
                  <c:v>428</c:v>
                </c:pt>
                <c:pt idx="3337">
                  <c:v>454</c:v>
                </c:pt>
                <c:pt idx="3338">
                  <c:v>450</c:v>
                </c:pt>
                <c:pt idx="3339">
                  <c:v>459</c:v>
                </c:pt>
                <c:pt idx="3340">
                  <c:v>454</c:v>
                </c:pt>
                <c:pt idx="3341">
                  <c:v>459</c:v>
                </c:pt>
                <c:pt idx="3342">
                  <c:v>459</c:v>
                </c:pt>
                <c:pt idx="3343">
                  <c:v>459</c:v>
                </c:pt>
                <c:pt idx="3344">
                  <c:v>463</c:v>
                </c:pt>
                <c:pt idx="3345">
                  <c:v>454</c:v>
                </c:pt>
                <c:pt idx="3346">
                  <c:v>454</c:v>
                </c:pt>
                <c:pt idx="3347">
                  <c:v>454</c:v>
                </c:pt>
                <c:pt idx="3348">
                  <c:v>445</c:v>
                </c:pt>
                <c:pt idx="3349">
                  <c:v>450</c:v>
                </c:pt>
                <c:pt idx="3350">
                  <c:v>454</c:v>
                </c:pt>
                <c:pt idx="3351">
                  <c:v>445</c:v>
                </c:pt>
                <c:pt idx="3352">
                  <c:v>450</c:v>
                </c:pt>
                <c:pt idx="3353">
                  <c:v>450</c:v>
                </c:pt>
                <c:pt idx="3354">
                  <c:v>450</c:v>
                </c:pt>
                <c:pt idx="3355">
                  <c:v>445</c:v>
                </c:pt>
                <c:pt idx="3356">
                  <c:v>441</c:v>
                </c:pt>
                <c:pt idx="3357">
                  <c:v>450</c:v>
                </c:pt>
                <c:pt idx="3358">
                  <c:v>445</c:v>
                </c:pt>
                <c:pt idx="3359">
                  <c:v>459</c:v>
                </c:pt>
                <c:pt idx="3360">
                  <c:v>428</c:v>
                </c:pt>
                <c:pt idx="3361">
                  <c:v>450</c:v>
                </c:pt>
                <c:pt idx="3362">
                  <c:v>445</c:v>
                </c:pt>
                <c:pt idx="3363">
                  <c:v>454</c:v>
                </c:pt>
                <c:pt idx="3364">
                  <c:v>454</c:v>
                </c:pt>
                <c:pt idx="3365">
                  <c:v>450</c:v>
                </c:pt>
                <c:pt idx="3366">
                  <c:v>454</c:v>
                </c:pt>
                <c:pt idx="3367">
                  <c:v>435</c:v>
                </c:pt>
                <c:pt idx="3368">
                  <c:v>450</c:v>
                </c:pt>
                <c:pt idx="3369">
                  <c:v>441</c:v>
                </c:pt>
                <c:pt idx="3370">
                  <c:v>450</c:v>
                </c:pt>
                <c:pt idx="3371">
                  <c:v>445</c:v>
                </c:pt>
                <c:pt idx="3372">
                  <c:v>454</c:v>
                </c:pt>
                <c:pt idx="3373">
                  <c:v>445</c:v>
                </c:pt>
                <c:pt idx="3374">
                  <c:v>428</c:v>
                </c:pt>
                <c:pt idx="3375">
                  <c:v>450</c:v>
                </c:pt>
                <c:pt idx="3376">
                  <c:v>428</c:v>
                </c:pt>
                <c:pt idx="3377">
                  <c:v>441</c:v>
                </c:pt>
                <c:pt idx="3378">
                  <c:v>441</c:v>
                </c:pt>
                <c:pt idx="3379">
                  <c:v>450</c:v>
                </c:pt>
                <c:pt idx="3380">
                  <c:v>441</c:v>
                </c:pt>
                <c:pt idx="3381">
                  <c:v>441</c:v>
                </c:pt>
                <c:pt idx="3382">
                  <c:v>450</c:v>
                </c:pt>
                <c:pt idx="3383">
                  <c:v>445</c:v>
                </c:pt>
                <c:pt idx="3384">
                  <c:v>441</c:v>
                </c:pt>
                <c:pt idx="3385">
                  <c:v>454</c:v>
                </c:pt>
                <c:pt idx="3386">
                  <c:v>441</c:v>
                </c:pt>
                <c:pt idx="3387">
                  <c:v>441</c:v>
                </c:pt>
                <c:pt idx="3388">
                  <c:v>459</c:v>
                </c:pt>
                <c:pt idx="3389">
                  <c:v>445</c:v>
                </c:pt>
                <c:pt idx="3390">
                  <c:v>454</c:v>
                </c:pt>
                <c:pt idx="3391">
                  <c:v>441</c:v>
                </c:pt>
                <c:pt idx="3392">
                  <c:v>459</c:v>
                </c:pt>
                <c:pt idx="3393">
                  <c:v>441</c:v>
                </c:pt>
                <c:pt idx="3394">
                  <c:v>450</c:v>
                </c:pt>
                <c:pt idx="3395">
                  <c:v>454</c:v>
                </c:pt>
                <c:pt idx="3396">
                  <c:v>450</c:v>
                </c:pt>
                <c:pt idx="3397">
                  <c:v>454</c:v>
                </c:pt>
                <c:pt idx="3398">
                  <c:v>426</c:v>
                </c:pt>
                <c:pt idx="3399">
                  <c:v>450</c:v>
                </c:pt>
                <c:pt idx="3400">
                  <c:v>435</c:v>
                </c:pt>
                <c:pt idx="3401">
                  <c:v>459</c:v>
                </c:pt>
                <c:pt idx="3402">
                  <c:v>445</c:v>
                </c:pt>
                <c:pt idx="3403">
                  <c:v>450</c:v>
                </c:pt>
                <c:pt idx="3404">
                  <c:v>454</c:v>
                </c:pt>
                <c:pt idx="3405">
                  <c:v>435</c:v>
                </c:pt>
                <c:pt idx="3406">
                  <c:v>454</c:v>
                </c:pt>
                <c:pt idx="3407">
                  <c:v>454</c:v>
                </c:pt>
                <c:pt idx="3408">
                  <c:v>454</c:v>
                </c:pt>
                <c:pt idx="3409">
                  <c:v>450</c:v>
                </c:pt>
                <c:pt idx="3410">
                  <c:v>450</c:v>
                </c:pt>
                <c:pt idx="3411">
                  <c:v>454</c:v>
                </c:pt>
                <c:pt idx="3412">
                  <c:v>454</c:v>
                </c:pt>
                <c:pt idx="3413">
                  <c:v>454</c:v>
                </c:pt>
                <c:pt idx="3414">
                  <c:v>450</c:v>
                </c:pt>
                <c:pt idx="3415">
                  <c:v>450</c:v>
                </c:pt>
                <c:pt idx="3416">
                  <c:v>459</c:v>
                </c:pt>
                <c:pt idx="3417">
                  <c:v>450</c:v>
                </c:pt>
                <c:pt idx="3418">
                  <c:v>459</c:v>
                </c:pt>
                <c:pt idx="3419">
                  <c:v>463</c:v>
                </c:pt>
                <c:pt idx="3420">
                  <c:v>463</c:v>
                </c:pt>
                <c:pt idx="3421">
                  <c:v>463</c:v>
                </c:pt>
                <c:pt idx="3422">
                  <c:v>454</c:v>
                </c:pt>
                <c:pt idx="3423">
                  <c:v>454</c:v>
                </c:pt>
                <c:pt idx="3424">
                  <c:v>454</c:v>
                </c:pt>
                <c:pt idx="3425">
                  <c:v>459</c:v>
                </c:pt>
                <c:pt idx="3426">
                  <c:v>466</c:v>
                </c:pt>
                <c:pt idx="3427">
                  <c:v>466</c:v>
                </c:pt>
                <c:pt idx="3428">
                  <c:v>466</c:v>
                </c:pt>
                <c:pt idx="3429">
                  <c:v>475</c:v>
                </c:pt>
                <c:pt idx="3430">
                  <c:v>493</c:v>
                </c:pt>
                <c:pt idx="3431">
                  <c:v>491</c:v>
                </c:pt>
                <c:pt idx="3432">
                  <c:v>493</c:v>
                </c:pt>
                <c:pt idx="3433">
                  <c:v>498</c:v>
                </c:pt>
                <c:pt idx="3434">
                  <c:v>493</c:v>
                </c:pt>
                <c:pt idx="3435">
                  <c:v>502</c:v>
                </c:pt>
                <c:pt idx="3436">
                  <c:v>498</c:v>
                </c:pt>
                <c:pt idx="3437">
                  <c:v>519</c:v>
                </c:pt>
                <c:pt idx="3438">
                  <c:v>519</c:v>
                </c:pt>
                <c:pt idx="3439">
                  <c:v>519</c:v>
                </c:pt>
                <c:pt idx="3440">
                  <c:v>537</c:v>
                </c:pt>
                <c:pt idx="3441">
                  <c:v>537</c:v>
                </c:pt>
                <c:pt idx="3442">
                  <c:v>537</c:v>
                </c:pt>
                <c:pt idx="3443">
                  <c:v>537</c:v>
                </c:pt>
                <c:pt idx="3444">
                  <c:v>519</c:v>
                </c:pt>
                <c:pt idx="3445">
                  <c:v>519</c:v>
                </c:pt>
                <c:pt idx="3446">
                  <c:v>514</c:v>
                </c:pt>
                <c:pt idx="3447">
                  <c:v>519</c:v>
                </c:pt>
                <c:pt idx="3448">
                  <c:v>514</c:v>
                </c:pt>
                <c:pt idx="3449">
                  <c:v>514</c:v>
                </c:pt>
                <c:pt idx="3450">
                  <c:v>514</c:v>
                </c:pt>
                <c:pt idx="3451">
                  <c:v>514</c:v>
                </c:pt>
                <c:pt idx="3452">
                  <c:v>514</c:v>
                </c:pt>
                <c:pt idx="3453">
                  <c:v>498</c:v>
                </c:pt>
                <c:pt idx="3454">
                  <c:v>502</c:v>
                </c:pt>
                <c:pt idx="3455">
                  <c:v>498</c:v>
                </c:pt>
                <c:pt idx="3456">
                  <c:v>502</c:v>
                </c:pt>
                <c:pt idx="3457">
                  <c:v>498</c:v>
                </c:pt>
                <c:pt idx="3458">
                  <c:v>493</c:v>
                </c:pt>
                <c:pt idx="3459">
                  <c:v>502</c:v>
                </c:pt>
                <c:pt idx="3460">
                  <c:v>482</c:v>
                </c:pt>
                <c:pt idx="3461">
                  <c:v>493</c:v>
                </c:pt>
                <c:pt idx="3462">
                  <c:v>493</c:v>
                </c:pt>
                <c:pt idx="3463">
                  <c:v>493</c:v>
                </c:pt>
                <c:pt idx="3464">
                  <c:v>493</c:v>
                </c:pt>
                <c:pt idx="3465">
                  <c:v>482</c:v>
                </c:pt>
                <c:pt idx="3466">
                  <c:v>493</c:v>
                </c:pt>
                <c:pt idx="3467">
                  <c:v>480</c:v>
                </c:pt>
                <c:pt idx="3468">
                  <c:v>493</c:v>
                </c:pt>
                <c:pt idx="3469">
                  <c:v>491</c:v>
                </c:pt>
                <c:pt idx="3470">
                  <c:v>491</c:v>
                </c:pt>
                <c:pt idx="3471">
                  <c:v>498</c:v>
                </c:pt>
                <c:pt idx="3472">
                  <c:v>482</c:v>
                </c:pt>
                <c:pt idx="3473">
                  <c:v>498</c:v>
                </c:pt>
                <c:pt idx="3474">
                  <c:v>475</c:v>
                </c:pt>
                <c:pt idx="3475">
                  <c:v>498</c:v>
                </c:pt>
                <c:pt idx="3476">
                  <c:v>498</c:v>
                </c:pt>
                <c:pt idx="3477">
                  <c:v>491</c:v>
                </c:pt>
                <c:pt idx="3478">
                  <c:v>502</c:v>
                </c:pt>
                <c:pt idx="3479">
                  <c:v>491</c:v>
                </c:pt>
                <c:pt idx="3480">
                  <c:v>493</c:v>
                </c:pt>
                <c:pt idx="3481">
                  <c:v>480</c:v>
                </c:pt>
                <c:pt idx="3482">
                  <c:v>514</c:v>
                </c:pt>
                <c:pt idx="3483">
                  <c:v>493</c:v>
                </c:pt>
                <c:pt idx="3484">
                  <c:v>493</c:v>
                </c:pt>
                <c:pt idx="3485">
                  <c:v>502</c:v>
                </c:pt>
                <c:pt idx="3486">
                  <c:v>502</c:v>
                </c:pt>
                <c:pt idx="3487">
                  <c:v>524</c:v>
                </c:pt>
                <c:pt idx="3488">
                  <c:v>519</c:v>
                </c:pt>
                <c:pt idx="3489">
                  <c:v>524</c:v>
                </c:pt>
                <c:pt idx="3490">
                  <c:v>524</c:v>
                </c:pt>
                <c:pt idx="3491">
                  <c:v>524</c:v>
                </c:pt>
                <c:pt idx="3492">
                  <c:v>530</c:v>
                </c:pt>
                <c:pt idx="3493">
                  <c:v>524</c:v>
                </c:pt>
                <c:pt idx="3494">
                  <c:v>548</c:v>
                </c:pt>
                <c:pt idx="3495">
                  <c:v>548</c:v>
                </c:pt>
                <c:pt idx="3496">
                  <c:v>553</c:v>
                </c:pt>
                <c:pt idx="3497">
                  <c:v>560</c:v>
                </c:pt>
                <c:pt idx="3498">
                  <c:v>548</c:v>
                </c:pt>
                <c:pt idx="3499">
                  <c:v>572</c:v>
                </c:pt>
                <c:pt idx="3500">
                  <c:v>592</c:v>
                </c:pt>
                <c:pt idx="3501">
                  <c:v>649</c:v>
                </c:pt>
                <c:pt idx="3502">
                  <c:v>611</c:v>
                </c:pt>
                <c:pt idx="3503">
                  <c:v>566</c:v>
                </c:pt>
                <c:pt idx="3504">
                  <c:v>560</c:v>
                </c:pt>
                <c:pt idx="3505">
                  <c:v>572</c:v>
                </c:pt>
                <c:pt idx="3506">
                  <c:v>659</c:v>
                </c:pt>
                <c:pt idx="3507">
                  <c:v>649</c:v>
                </c:pt>
                <c:pt idx="3508">
                  <c:v>638</c:v>
                </c:pt>
                <c:pt idx="3509">
                  <c:v>638</c:v>
                </c:pt>
                <c:pt idx="3510">
                  <c:v>638</c:v>
                </c:pt>
                <c:pt idx="3511">
                  <c:v>592</c:v>
                </c:pt>
                <c:pt idx="3512">
                  <c:v>638</c:v>
                </c:pt>
                <c:pt idx="3513">
                  <c:v>638</c:v>
                </c:pt>
                <c:pt idx="3514">
                  <c:v>631</c:v>
                </c:pt>
                <c:pt idx="3515">
                  <c:v>649</c:v>
                </c:pt>
                <c:pt idx="3516">
                  <c:v>638</c:v>
                </c:pt>
                <c:pt idx="3517">
                  <c:v>638</c:v>
                </c:pt>
                <c:pt idx="3518">
                  <c:v>596</c:v>
                </c:pt>
                <c:pt idx="3519">
                  <c:v>620</c:v>
                </c:pt>
                <c:pt idx="3520">
                  <c:v>624</c:v>
                </c:pt>
                <c:pt idx="3521">
                  <c:v>631</c:v>
                </c:pt>
                <c:pt idx="3522">
                  <c:v>624</c:v>
                </c:pt>
                <c:pt idx="3523">
                  <c:v>581</c:v>
                </c:pt>
                <c:pt idx="3524">
                  <c:v>624</c:v>
                </c:pt>
                <c:pt idx="3525">
                  <c:v>611</c:v>
                </c:pt>
                <c:pt idx="3526">
                  <c:v>620</c:v>
                </c:pt>
                <c:pt idx="3527">
                  <c:v>620</c:v>
                </c:pt>
                <c:pt idx="3528">
                  <c:v>624</c:v>
                </c:pt>
                <c:pt idx="3529">
                  <c:v>620</c:v>
                </c:pt>
                <c:pt idx="3530">
                  <c:v>624</c:v>
                </c:pt>
                <c:pt idx="3531">
                  <c:v>611</c:v>
                </c:pt>
                <c:pt idx="3532">
                  <c:v>624</c:v>
                </c:pt>
                <c:pt idx="3533">
                  <c:v>560</c:v>
                </c:pt>
                <c:pt idx="3534">
                  <c:v>620</c:v>
                </c:pt>
                <c:pt idx="3535">
                  <c:v>602</c:v>
                </c:pt>
                <c:pt idx="3536">
                  <c:v>602</c:v>
                </c:pt>
                <c:pt idx="3537">
                  <c:v>592</c:v>
                </c:pt>
                <c:pt idx="3538">
                  <c:v>596</c:v>
                </c:pt>
                <c:pt idx="3539">
                  <c:v>581</c:v>
                </c:pt>
                <c:pt idx="3540">
                  <c:v>592</c:v>
                </c:pt>
                <c:pt idx="3541">
                  <c:v>548</c:v>
                </c:pt>
                <c:pt idx="3542">
                  <c:v>592</c:v>
                </c:pt>
                <c:pt idx="3543">
                  <c:v>572</c:v>
                </c:pt>
                <c:pt idx="3544">
                  <c:v>572</c:v>
                </c:pt>
                <c:pt idx="3545">
                  <c:v>581</c:v>
                </c:pt>
                <c:pt idx="3546">
                  <c:v>575</c:v>
                </c:pt>
                <c:pt idx="3547">
                  <c:v>581</c:v>
                </c:pt>
                <c:pt idx="3548">
                  <c:v>581</c:v>
                </c:pt>
                <c:pt idx="3549">
                  <c:v>592</c:v>
                </c:pt>
                <c:pt idx="3550">
                  <c:v>572</c:v>
                </c:pt>
                <c:pt idx="3551">
                  <c:v>592</c:v>
                </c:pt>
                <c:pt idx="3552">
                  <c:v>592</c:v>
                </c:pt>
                <c:pt idx="3553">
                  <c:v>575</c:v>
                </c:pt>
                <c:pt idx="3554">
                  <c:v>575</c:v>
                </c:pt>
                <c:pt idx="3555">
                  <c:v>596</c:v>
                </c:pt>
                <c:pt idx="3556">
                  <c:v>566</c:v>
                </c:pt>
                <c:pt idx="3557">
                  <c:v>575</c:v>
                </c:pt>
                <c:pt idx="3558">
                  <c:v>542</c:v>
                </c:pt>
                <c:pt idx="3559">
                  <c:v>592</c:v>
                </c:pt>
                <c:pt idx="3560">
                  <c:v>572</c:v>
                </c:pt>
                <c:pt idx="3561">
                  <c:v>575</c:v>
                </c:pt>
                <c:pt idx="3562">
                  <c:v>566</c:v>
                </c:pt>
                <c:pt idx="3563">
                  <c:v>575</c:v>
                </c:pt>
                <c:pt idx="3564">
                  <c:v>560</c:v>
                </c:pt>
                <c:pt idx="3565">
                  <c:v>572</c:v>
                </c:pt>
                <c:pt idx="3566">
                  <c:v>566</c:v>
                </c:pt>
                <c:pt idx="3567">
                  <c:v>560</c:v>
                </c:pt>
                <c:pt idx="3568">
                  <c:v>553</c:v>
                </c:pt>
                <c:pt idx="3569">
                  <c:v>560</c:v>
                </c:pt>
                <c:pt idx="3570">
                  <c:v>560</c:v>
                </c:pt>
                <c:pt idx="3571">
                  <c:v>560</c:v>
                </c:pt>
                <c:pt idx="3572">
                  <c:v>560</c:v>
                </c:pt>
                <c:pt idx="3573">
                  <c:v>566</c:v>
                </c:pt>
                <c:pt idx="3574">
                  <c:v>542</c:v>
                </c:pt>
                <c:pt idx="3575">
                  <c:v>592</c:v>
                </c:pt>
                <c:pt idx="3576">
                  <c:v>624</c:v>
                </c:pt>
                <c:pt idx="3577">
                  <c:v>611</c:v>
                </c:pt>
                <c:pt idx="3578">
                  <c:v>638</c:v>
                </c:pt>
                <c:pt idx="3579">
                  <c:v>624</c:v>
                </c:pt>
                <c:pt idx="3580">
                  <c:v>611</c:v>
                </c:pt>
                <c:pt idx="3581">
                  <c:v>620</c:v>
                </c:pt>
                <c:pt idx="3582">
                  <c:v>611</c:v>
                </c:pt>
                <c:pt idx="3583">
                  <c:v>611</c:v>
                </c:pt>
                <c:pt idx="3584">
                  <c:v>602</c:v>
                </c:pt>
                <c:pt idx="3585">
                  <c:v>596</c:v>
                </c:pt>
                <c:pt idx="3586">
                  <c:v>596</c:v>
                </c:pt>
                <c:pt idx="3587">
                  <c:v>611</c:v>
                </c:pt>
                <c:pt idx="3588">
                  <c:v>596</c:v>
                </c:pt>
                <c:pt idx="3589">
                  <c:v>596</c:v>
                </c:pt>
                <c:pt idx="3590">
                  <c:v>581</c:v>
                </c:pt>
                <c:pt idx="3591">
                  <c:v>572</c:v>
                </c:pt>
                <c:pt idx="3592">
                  <c:v>592</c:v>
                </c:pt>
                <c:pt idx="3593">
                  <c:v>596</c:v>
                </c:pt>
                <c:pt idx="3594">
                  <c:v>581</c:v>
                </c:pt>
                <c:pt idx="3595">
                  <c:v>542</c:v>
                </c:pt>
                <c:pt idx="3596">
                  <c:v>575</c:v>
                </c:pt>
                <c:pt idx="3597">
                  <c:v>572</c:v>
                </c:pt>
                <c:pt idx="3598">
                  <c:v>572</c:v>
                </c:pt>
                <c:pt idx="3599">
                  <c:v>553</c:v>
                </c:pt>
                <c:pt idx="3600">
                  <c:v>581</c:v>
                </c:pt>
                <c:pt idx="3601">
                  <c:v>537</c:v>
                </c:pt>
                <c:pt idx="3602">
                  <c:v>566</c:v>
                </c:pt>
                <c:pt idx="3603">
                  <c:v>581</c:v>
                </c:pt>
                <c:pt idx="3604">
                  <c:v>581</c:v>
                </c:pt>
                <c:pt idx="3605">
                  <c:v>581</c:v>
                </c:pt>
                <c:pt idx="3606">
                  <c:v>566</c:v>
                </c:pt>
                <c:pt idx="3607">
                  <c:v>592</c:v>
                </c:pt>
                <c:pt idx="3608">
                  <c:v>611</c:v>
                </c:pt>
                <c:pt idx="3609">
                  <c:v>581</c:v>
                </c:pt>
                <c:pt idx="3610">
                  <c:v>620</c:v>
                </c:pt>
                <c:pt idx="3611">
                  <c:v>638</c:v>
                </c:pt>
                <c:pt idx="3612">
                  <c:v>638</c:v>
                </c:pt>
                <c:pt idx="3613">
                  <c:v>581</c:v>
                </c:pt>
                <c:pt idx="3614">
                  <c:v>631</c:v>
                </c:pt>
                <c:pt idx="3615">
                  <c:v>624</c:v>
                </c:pt>
                <c:pt idx="3616">
                  <c:v>624</c:v>
                </c:pt>
                <c:pt idx="3617">
                  <c:v>638</c:v>
                </c:pt>
                <c:pt idx="3618">
                  <c:v>611</c:v>
                </c:pt>
                <c:pt idx="3619">
                  <c:v>683</c:v>
                </c:pt>
                <c:pt idx="3620">
                  <c:v>712</c:v>
                </c:pt>
                <c:pt idx="3621">
                  <c:v>748</c:v>
                </c:pt>
                <c:pt idx="3622">
                  <c:v>765</c:v>
                </c:pt>
                <c:pt idx="3623">
                  <c:v>793</c:v>
                </c:pt>
                <c:pt idx="3624">
                  <c:v>793</c:v>
                </c:pt>
                <c:pt idx="3625">
                  <c:v>735</c:v>
                </c:pt>
                <c:pt idx="3626">
                  <c:v>802</c:v>
                </c:pt>
                <c:pt idx="3627">
                  <c:v>793</c:v>
                </c:pt>
                <c:pt idx="3628">
                  <c:v>785</c:v>
                </c:pt>
                <c:pt idx="3629">
                  <c:v>793</c:v>
                </c:pt>
                <c:pt idx="3630">
                  <c:v>785</c:v>
                </c:pt>
                <c:pt idx="3631">
                  <c:v>765</c:v>
                </c:pt>
                <c:pt idx="3632">
                  <c:v>748</c:v>
                </c:pt>
                <c:pt idx="3633">
                  <c:v>757</c:v>
                </c:pt>
                <c:pt idx="3634">
                  <c:v>757</c:v>
                </c:pt>
                <c:pt idx="3635">
                  <c:v>757</c:v>
                </c:pt>
                <c:pt idx="3636">
                  <c:v>700</c:v>
                </c:pt>
                <c:pt idx="3637">
                  <c:v>712</c:v>
                </c:pt>
                <c:pt idx="3638">
                  <c:v>757</c:v>
                </c:pt>
                <c:pt idx="3639">
                  <c:v>735</c:v>
                </c:pt>
                <c:pt idx="3640">
                  <c:v>757</c:v>
                </c:pt>
                <c:pt idx="3641">
                  <c:v>757</c:v>
                </c:pt>
                <c:pt idx="3642">
                  <c:v>765</c:v>
                </c:pt>
                <c:pt idx="3643">
                  <c:v>757</c:v>
                </c:pt>
                <c:pt idx="3644">
                  <c:v>748</c:v>
                </c:pt>
                <c:pt idx="3645">
                  <c:v>757</c:v>
                </c:pt>
                <c:pt idx="3646">
                  <c:v>748</c:v>
                </c:pt>
                <c:pt idx="3647">
                  <c:v>776</c:v>
                </c:pt>
                <c:pt idx="3648">
                  <c:v>728</c:v>
                </c:pt>
                <c:pt idx="3649">
                  <c:v>765</c:v>
                </c:pt>
                <c:pt idx="3650">
                  <c:v>765</c:v>
                </c:pt>
                <c:pt idx="3651">
                  <c:v>785</c:v>
                </c:pt>
                <c:pt idx="3652">
                  <c:v>728</c:v>
                </c:pt>
                <c:pt idx="3653">
                  <c:v>785</c:v>
                </c:pt>
                <c:pt idx="3654">
                  <c:v>813</c:v>
                </c:pt>
                <c:pt idx="3655">
                  <c:v>821</c:v>
                </c:pt>
                <c:pt idx="3656">
                  <c:v>821</c:v>
                </c:pt>
                <c:pt idx="3657">
                  <c:v>840</c:v>
                </c:pt>
                <c:pt idx="3658">
                  <c:v>840</c:v>
                </c:pt>
                <c:pt idx="3659">
                  <c:v>813</c:v>
                </c:pt>
                <c:pt idx="3660">
                  <c:v>853</c:v>
                </c:pt>
                <c:pt idx="3661">
                  <c:v>840</c:v>
                </c:pt>
                <c:pt idx="3662">
                  <c:v>863</c:v>
                </c:pt>
                <c:pt idx="3663">
                  <c:v>853</c:v>
                </c:pt>
                <c:pt idx="3664">
                  <c:v>872</c:v>
                </c:pt>
                <c:pt idx="3665">
                  <c:v>872</c:v>
                </c:pt>
                <c:pt idx="3666">
                  <c:v>863</c:v>
                </c:pt>
                <c:pt idx="3667">
                  <c:v>832</c:v>
                </c:pt>
                <c:pt idx="3668">
                  <c:v>882</c:v>
                </c:pt>
                <c:pt idx="3669">
                  <c:v>872</c:v>
                </c:pt>
                <c:pt idx="3670">
                  <c:v>895</c:v>
                </c:pt>
                <c:pt idx="3671">
                  <c:v>821</c:v>
                </c:pt>
                <c:pt idx="3672">
                  <c:v>872</c:v>
                </c:pt>
                <c:pt idx="3673">
                  <c:v>793</c:v>
                </c:pt>
                <c:pt idx="3674">
                  <c:v>863</c:v>
                </c:pt>
                <c:pt idx="3675">
                  <c:v>853</c:v>
                </c:pt>
                <c:pt idx="3676">
                  <c:v>785</c:v>
                </c:pt>
                <c:pt idx="3677">
                  <c:v>832</c:v>
                </c:pt>
                <c:pt idx="3678">
                  <c:v>832</c:v>
                </c:pt>
                <c:pt idx="3679">
                  <c:v>735</c:v>
                </c:pt>
                <c:pt idx="3680">
                  <c:v>793</c:v>
                </c:pt>
                <c:pt idx="3681">
                  <c:v>785</c:v>
                </c:pt>
                <c:pt idx="3682">
                  <c:v>776</c:v>
                </c:pt>
                <c:pt idx="3683">
                  <c:v>765</c:v>
                </c:pt>
                <c:pt idx="3684">
                  <c:v>757</c:v>
                </c:pt>
                <c:pt idx="3685">
                  <c:v>765</c:v>
                </c:pt>
                <c:pt idx="3686">
                  <c:v>735</c:v>
                </c:pt>
                <c:pt idx="3687">
                  <c:v>757</c:v>
                </c:pt>
                <c:pt idx="3688">
                  <c:v>735</c:v>
                </c:pt>
                <c:pt idx="3689">
                  <c:v>675</c:v>
                </c:pt>
                <c:pt idx="3690">
                  <c:v>712</c:v>
                </c:pt>
                <c:pt idx="3691">
                  <c:v>683</c:v>
                </c:pt>
                <c:pt idx="3692">
                  <c:v>652</c:v>
                </c:pt>
                <c:pt idx="3693">
                  <c:v>624</c:v>
                </c:pt>
                <c:pt idx="3694">
                  <c:v>620</c:v>
                </c:pt>
                <c:pt idx="3695">
                  <c:v>596</c:v>
                </c:pt>
                <c:pt idx="3696">
                  <c:v>596</c:v>
                </c:pt>
                <c:pt idx="3697">
                  <c:v>592</c:v>
                </c:pt>
                <c:pt idx="3698">
                  <c:v>581</c:v>
                </c:pt>
                <c:pt idx="3699">
                  <c:v>572</c:v>
                </c:pt>
                <c:pt idx="3700">
                  <c:v>581</c:v>
                </c:pt>
                <c:pt idx="3701">
                  <c:v>572</c:v>
                </c:pt>
                <c:pt idx="3702">
                  <c:v>581</c:v>
                </c:pt>
                <c:pt idx="3703">
                  <c:v>575</c:v>
                </c:pt>
                <c:pt idx="3704">
                  <c:v>581</c:v>
                </c:pt>
                <c:pt idx="3705">
                  <c:v>560</c:v>
                </c:pt>
                <c:pt idx="3706">
                  <c:v>566</c:v>
                </c:pt>
                <c:pt idx="3707">
                  <c:v>560</c:v>
                </c:pt>
                <c:pt idx="3708">
                  <c:v>560</c:v>
                </c:pt>
                <c:pt idx="3709">
                  <c:v>560</c:v>
                </c:pt>
                <c:pt idx="3710">
                  <c:v>560</c:v>
                </c:pt>
                <c:pt idx="3711">
                  <c:v>566</c:v>
                </c:pt>
                <c:pt idx="3712">
                  <c:v>553</c:v>
                </c:pt>
                <c:pt idx="3713">
                  <c:v>566</c:v>
                </c:pt>
                <c:pt idx="3714">
                  <c:v>548</c:v>
                </c:pt>
                <c:pt idx="3715">
                  <c:v>537</c:v>
                </c:pt>
                <c:pt idx="3716">
                  <c:v>537</c:v>
                </c:pt>
                <c:pt idx="3717">
                  <c:v>542</c:v>
                </c:pt>
                <c:pt idx="3718">
                  <c:v>542</c:v>
                </c:pt>
                <c:pt idx="3719">
                  <c:v>537</c:v>
                </c:pt>
                <c:pt idx="3720">
                  <c:v>542</c:v>
                </c:pt>
                <c:pt idx="3721">
                  <c:v>519</c:v>
                </c:pt>
                <c:pt idx="3722">
                  <c:v>530</c:v>
                </c:pt>
                <c:pt idx="3723">
                  <c:v>514</c:v>
                </c:pt>
                <c:pt idx="3724">
                  <c:v>530</c:v>
                </c:pt>
                <c:pt idx="3725">
                  <c:v>514</c:v>
                </c:pt>
                <c:pt idx="3726">
                  <c:v>530</c:v>
                </c:pt>
                <c:pt idx="3727">
                  <c:v>514</c:v>
                </c:pt>
                <c:pt idx="3728">
                  <c:v>498</c:v>
                </c:pt>
                <c:pt idx="3729">
                  <c:v>502</c:v>
                </c:pt>
                <c:pt idx="3730">
                  <c:v>514</c:v>
                </c:pt>
                <c:pt idx="3731">
                  <c:v>463</c:v>
                </c:pt>
                <c:pt idx="3732">
                  <c:v>493</c:v>
                </c:pt>
                <c:pt idx="3733">
                  <c:v>454</c:v>
                </c:pt>
                <c:pt idx="3734">
                  <c:v>502</c:v>
                </c:pt>
                <c:pt idx="3735">
                  <c:v>519</c:v>
                </c:pt>
                <c:pt idx="3736">
                  <c:v>498</c:v>
                </c:pt>
                <c:pt idx="3737">
                  <c:v>466</c:v>
                </c:pt>
                <c:pt idx="3738">
                  <c:v>514</c:v>
                </c:pt>
                <c:pt idx="3739">
                  <c:v>519</c:v>
                </c:pt>
                <c:pt idx="3740">
                  <c:v>498</c:v>
                </c:pt>
                <c:pt idx="3741">
                  <c:v>466</c:v>
                </c:pt>
                <c:pt idx="3742">
                  <c:v>502</c:v>
                </c:pt>
                <c:pt idx="3743">
                  <c:v>514</c:v>
                </c:pt>
                <c:pt idx="3744">
                  <c:v>445</c:v>
                </c:pt>
                <c:pt idx="3745">
                  <c:v>454</c:v>
                </c:pt>
                <c:pt idx="3746">
                  <c:v>454</c:v>
                </c:pt>
                <c:pt idx="3747">
                  <c:v>459</c:v>
                </c:pt>
                <c:pt idx="3748">
                  <c:v>463</c:v>
                </c:pt>
                <c:pt idx="3749">
                  <c:v>463</c:v>
                </c:pt>
                <c:pt idx="3750">
                  <c:v>466</c:v>
                </c:pt>
                <c:pt idx="3751">
                  <c:v>463</c:v>
                </c:pt>
                <c:pt idx="3752">
                  <c:v>466</c:v>
                </c:pt>
                <c:pt idx="3753">
                  <c:v>454</c:v>
                </c:pt>
                <c:pt idx="3754">
                  <c:v>463</c:v>
                </c:pt>
                <c:pt idx="3755">
                  <c:v>463</c:v>
                </c:pt>
                <c:pt idx="3756">
                  <c:v>454</c:v>
                </c:pt>
                <c:pt idx="3757">
                  <c:v>463</c:v>
                </c:pt>
                <c:pt idx="3758">
                  <c:v>454</c:v>
                </c:pt>
                <c:pt idx="3759">
                  <c:v>459</c:v>
                </c:pt>
                <c:pt idx="3760">
                  <c:v>466</c:v>
                </c:pt>
                <c:pt idx="3761">
                  <c:v>466</c:v>
                </c:pt>
                <c:pt idx="3762">
                  <c:v>463</c:v>
                </c:pt>
                <c:pt idx="3763">
                  <c:v>466</c:v>
                </c:pt>
                <c:pt idx="3764">
                  <c:v>480</c:v>
                </c:pt>
                <c:pt idx="3765">
                  <c:v>466</c:v>
                </c:pt>
                <c:pt idx="3766">
                  <c:v>475</c:v>
                </c:pt>
                <c:pt idx="3767">
                  <c:v>482</c:v>
                </c:pt>
                <c:pt idx="3768">
                  <c:v>475</c:v>
                </c:pt>
                <c:pt idx="3769">
                  <c:v>475</c:v>
                </c:pt>
                <c:pt idx="3770">
                  <c:v>466</c:v>
                </c:pt>
                <c:pt idx="3771">
                  <c:v>491</c:v>
                </c:pt>
                <c:pt idx="3772">
                  <c:v>463</c:v>
                </c:pt>
                <c:pt idx="3773">
                  <c:v>480</c:v>
                </c:pt>
                <c:pt idx="3774">
                  <c:v>475</c:v>
                </c:pt>
                <c:pt idx="3775">
                  <c:v>475</c:v>
                </c:pt>
                <c:pt idx="3776">
                  <c:v>466</c:v>
                </c:pt>
                <c:pt idx="3777">
                  <c:v>463</c:v>
                </c:pt>
                <c:pt idx="3778">
                  <c:v>475</c:v>
                </c:pt>
                <c:pt idx="3779">
                  <c:v>466</c:v>
                </c:pt>
                <c:pt idx="3780">
                  <c:v>466</c:v>
                </c:pt>
                <c:pt idx="3781">
                  <c:v>466</c:v>
                </c:pt>
                <c:pt idx="3782">
                  <c:v>482</c:v>
                </c:pt>
                <c:pt idx="3783">
                  <c:v>463</c:v>
                </c:pt>
                <c:pt idx="3784">
                  <c:v>463</c:v>
                </c:pt>
                <c:pt idx="3785">
                  <c:v>466</c:v>
                </c:pt>
                <c:pt idx="3786">
                  <c:v>475</c:v>
                </c:pt>
                <c:pt idx="3787">
                  <c:v>463</c:v>
                </c:pt>
                <c:pt idx="3788">
                  <c:v>480</c:v>
                </c:pt>
                <c:pt idx="3789">
                  <c:v>466</c:v>
                </c:pt>
                <c:pt idx="3790">
                  <c:v>480</c:v>
                </c:pt>
                <c:pt idx="3791">
                  <c:v>480</c:v>
                </c:pt>
                <c:pt idx="3792">
                  <c:v>475</c:v>
                </c:pt>
                <c:pt idx="3793">
                  <c:v>480</c:v>
                </c:pt>
                <c:pt idx="3794">
                  <c:v>466</c:v>
                </c:pt>
                <c:pt idx="3795">
                  <c:v>480</c:v>
                </c:pt>
                <c:pt idx="3796">
                  <c:v>466</c:v>
                </c:pt>
                <c:pt idx="3797">
                  <c:v>480</c:v>
                </c:pt>
                <c:pt idx="3798">
                  <c:v>466</c:v>
                </c:pt>
                <c:pt idx="3799">
                  <c:v>480</c:v>
                </c:pt>
                <c:pt idx="3800">
                  <c:v>463</c:v>
                </c:pt>
                <c:pt idx="3801">
                  <c:v>466</c:v>
                </c:pt>
                <c:pt idx="3802">
                  <c:v>466</c:v>
                </c:pt>
                <c:pt idx="3803">
                  <c:v>459</c:v>
                </c:pt>
                <c:pt idx="3804">
                  <c:v>466</c:v>
                </c:pt>
                <c:pt idx="3805">
                  <c:v>454</c:v>
                </c:pt>
                <c:pt idx="3806">
                  <c:v>475</c:v>
                </c:pt>
                <c:pt idx="3807">
                  <c:v>459</c:v>
                </c:pt>
                <c:pt idx="3808">
                  <c:v>466</c:v>
                </c:pt>
                <c:pt idx="3809">
                  <c:v>459</c:v>
                </c:pt>
                <c:pt idx="3810">
                  <c:v>459</c:v>
                </c:pt>
                <c:pt idx="3811">
                  <c:v>454</c:v>
                </c:pt>
                <c:pt idx="3812">
                  <c:v>445</c:v>
                </c:pt>
                <c:pt idx="3813">
                  <c:v>454</c:v>
                </c:pt>
                <c:pt idx="3814">
                  <c:v>450</c:v>
                </c:pt>
                <c:pt idx="3815">
                  <c:v>459</c:v>
                </c:pt>
                <c:pt idx="3816">
                  <c:v>454</c:v>
                </c:pt>
                <c:pt idx="3817">
                  <c:v>454</c:v>
                </c:pt>
                <c:pt idx="3818">
                  <c:v>463</c:v>
                </c:pt>
                <c:pt idx="3819">
                  <c:v>459</c:v>
                </c:pt>
                <c:pt idx="3820">
                  <c:v>450</c:v>
                </c:pt>
                <c:pt idx="3821">
                  <c:v>445</c:v>
                </c:pt>
                <c:pt idx="3822">
                  <c:v>435</c:v>
                </c:pt>
                <c:pt idx="3823">
                  <c:v>450</c:v>
                </c:pt>
                <c:pt idx="3824">
                  <c:v>435</c:v>
                </c:pt>
                <c:pt idx="3825">
                  <c:v>441</c:v>
                </c:pt>
                <c:pt idx="3826">
                  <c:v>445</c:v>
                </c:pt>
                <c:pt idx="3827">
                  <c:v>428</c:v>
                </c:pt>
                <c:pt idx="3828">
                  <c:v>441</c:v>
                </c:pt>
                <c:pt idx="3829">
                  <c:v>441</c:v>
                </c:pt>
                <c:pt idx="3830">
                  <c:v>450</c:v>
                </c:pt>
                <c:pt idx="3831">
                  <c:v>450</c:v>
                </c:pt>
                <c:pt idx="3832">
                  <c:v>454</c:v>
                </c:pt>
                <c:pt idx="3833">
                  <c:v>454</c:v>
                </c:pt>
                <c:pt idx="3834">
                  <c:v>459</c:v>
                </c:pt>
                <c:pt idx="3835">
                  <c:v>454</c:v>
                </c:pt>
                <c:pt idx="3836">
                  <c:v>441</c:v>
                </c:pt>
                <c:pt idx="3837">
                  <c:v>475</c:v>
                </c:pt>
                <c:pt idx="3838">
                  <c:v>454</c:v>
                </c:pt>
                <c:pt idx="3839">
                  <c:v>463</c:v>
                </c:pt>
                <c:pt idx="3840">
                  <c:v>480</c:v>
                </c:pt>
                <c:pt idx="3841">
                  <c:v>466</c:v>
                </c:pt>
                <c:pt idx="3842">
                  <c:v>482</c:v>
                </c:pt>
                <c:pt idx="3843">
                  <c:v>466</c:v>
                </c:pt>
                <c:pt idx="3844">
                  <c:v>475</c:v>
                </c:pt>
                <c:pt idx="3845">
                  <c:v>480</c:v>
                </c:pt>
                <c:pt idx="3846">
                  <c:v>475</c:v>
                </c:pt>
                <c:pt idx="3847">
                  <c:v>491</c:v>
                </c:pt>
                <c:pt idx="3848">
                  <c:v>498</c:v>
                </c:pt>
                <c:pt idx="3849">
                  <c:v>482</c:v>
                </c:pt>
                <c:pt idx="3850">
                  <c:v>482</c:v>
                </c:pt>
                <c:pt idx="3851">
                  <c:v>493</c:v>
                </c:pt>
                <c:pt idx="3852">
                  <c:v>498</c:v>
                </c:pt>
                <c:pt idx="3853">
                  <c:v>493</c:v>
                </c:pt>
                <c:pt idx="3854">
                  <c:v>502</c:v>
                </c:pt>
                <c:pt idx="3855">
                  <c:v>480</c:v>
                </c:pt>
                <c:pt idx="3856">
                  <c:v>491</c:v>
                </c:pt>
                <c:pt idx="3857">
                  <c:v>480</c:v>
                </c:pt>
                <c:pt idx="3858">
                  <c:v>480</c:v>
                </c:pt>
                <c:pt idx="3859">
                  <c:v>480</c:v>
                </c:pt>
                <c:pt idx="3860">
                  <c:v>466</c:v>
                </c:pt>
                <c:pt idx="3861">
                  <c:v>480</c:v>
                </c:pt>
                <c:pt idx="3862">
                  <c:v>459</c:v>
                </c:pt>
                <c:pt idx="3863">
                  <c:v>463</c:v>
                </c:pt>
                <c:pt idx="3864">
                  <c:v>463</c:v>
                </c:pt>
                <c:pt idx="3865">
                  <c:v>466</c:v>
                </c:pt>
                <c:pt idx="3866">
                  <c:v>475</c:v>
                </c:pt>
                <c:pt idx="3867">
                  <c:v>482</c:v>
                </c:pt>
                <c:pt idx="3868">
                  <c:v>491</c:v>
                </c:pt>
                <c:pt idx="3869">
                  <c:v>480</c:v>
                </c:pt>
                <c:pt idx="3870">
                  <c:v>491</c:v>
                </c:pt>
                <c:pt idx="3871">
                  <c:v>482</c:v>
                </c:pt>
                <c:pt idx="3872">
                  <c:v>480</c:v>
                </c:pt>
                <c:pt idx="3873">
                  <c:v>480</c:v>
                </c:pt>
                <c:pt idx="3874">
                  <c:v>466</c:v>
                </c:pt>
                <c:pt idx="3875">
                  <c:v>480</c:v>
                </c:pt>
                <c:pt idx="3876">
                  <c:v>475</c:v>
                </c:pt>
                <c:pt idx="3877">
                  <c:v>475</c:v>
                </c:pt>
                <c:pt idx="3878">
                  <c:v>491</c:v>
                </c:pt>
                <c:pt idx="3879">
                  <c:v>466</c:v>
                </c:pt>
                <c:pt idx="3880">
                  <c:v>498</c:v>
                </c:pt>
                <c:pt idx="3881">
                  <c:v>463</c:v>
                </c:pt>
                <c:pt idx="3882">
                  <c:v>475</c:v>
                </c:pt>
                <c:pt idx="3883">
                  <c:v>482</c:v>
                </c:pt>
                <c:pt idx="3884">
                  <c:v>463</c:v>
                </c:pt>
                <c:pt idx="3885">
                  <c:v>480</c:v>
                </c:pt>
                <c:pt idx="3886">
                  <c:v>466</c:v>
                </c:pt>
                <c:pt idx="3887">
                  <c:v>480</c:v>
                </c:pt>
                <c:pt idx="3888">
                  <c:v>459</c:v>
                </c:pt>
                <c:pt idx="3889">
                  <c:v>466</c:v>
                </c:pt>
                <c:pt idx="3890">
                  <c:v>463</c:v>
                </c:pt>
                <c:pt idx="3891">
                  <c:v>482</c:v>
                </c:pt>
                <c:pt idx="3892">
                  <c:v>480</c:v>
                </c:pt>
                <c:pt idx="3893">
                  <c:v>454</c:v>
                </c:pt>
                <c:pt idx="3894">
                  <c:v>466</c:v>
                </c:pt>
                <c:pt idx="3895">
                  <c:v>466</c:v>
                </c:pt>
                <c:pt idx="3896">
                  <c:v>466</c:v>
                </c:pt>
                <c:pt idx="3897">
                  <c:v>638</c:v>
                </c:pt>
                <c:pt idx="3898">
                  <c:v>463</c:v>
                </c:pt>
                <c:pt idx="3899">
                  <c:v>466</c:v>
                </c:pt>
                <c:pt idx="3900">
                  <c:v>463</c:v>
                </c:pt>
                <c:pt idx="3901">
                  <c:v>463</c:v>
                </c:pt>
                <c:pt idx="3902">
                  <c:v>475</c:v>
                </c:pt>
                <c:pt idx="3903">
                  <c:v>463</c:v>
                </c:pt>
                <c:pt idx="3904">
                  <c:v>463</c:v>
                </c:pt>
                <c:pt idx="3905">
                  <c:v>459</c:v>
                </c:pt>
                <c:pt idx="3906">
                  <c:v>463</c:v>
                </c:pt>
                <c:pt idx="3907">
                  <c:v>459</c:v>
                </c:pt>
                <c:pt idx="3908">
                  <c:v>454</c:v>
                </c:pt>
                <c:pt idx="3909">
                  <c:v>475</c:v>
                </c:pt>
                <c:pt idx="3910">
                  <c:v>463</c:v>
                </c:pt>
                <c:pt idx="3911">
                  <c:v>480</c:v>
                </c:pt>
                <c:pt idx="3912">
                  <c:v>466</c:v>
                </c:pt>
                <c:pt idx="3913">
                  <c:v>491</c:v>
                </c:pt>
                <c:pt idx="3914">
                  <c:v>482</c:v>
                </c:pt>
                <c:pt idx="3915">
                  <c:v>463</c:v>
                </c:pt>
                <c:pt idx="3916">
                  <c:v>475</c:v>
                </c:pt>
                <c:pt idx="3917">
                  <c:v>466</c:v>
                </c:pt>
                <c:pt idx="3918">
                  <c:v>466</c:v>
                </c:pt>
                <c:pt idx="3919">
                  <c:v>459</c:v>
                </c:pt>
                <c:pt idx="3920">
                  <c:v>463</c:v>
                </c:pt>
                <c:pt idx="3921">
                  <c:v>463</c:v>
                </c:pt>
                <c:pt idx="3922">
                  <c:v>475</c:v>
                </c:pt>
                <c:pt idx="3923">
                  <c:v>466</c:v>
                </c:pt>
                <c:pt idx="3924">
                  <c:v>493</c:v>
                </c:pt>
                <c:pt idx="3925">
                  <c:v>498</c:v>
                </c:pt>
                <c:pt idx="3926">
                  <c:v>491</c:v>
                </c:pt>
                <c:pt idx="3927">
                  <c:v>493</c:v>
                </c:pt>
                <c:pt idx="3928">
                  <c:v>480</c:v>
                </c:pt>
                <c:pt idx="3929">
                  <c:v>482</c:v>
                </c:pt>
                <c:pt idx="3930">
                  <c:v>482</c:v>
                </c:pt>
                <c:pt idx="3931">
                  <c:v>480</c:v>
                </c:pt>
                <c:pt idx="3932">
                  <c:v>491</c:v>
                </c:pt>
                <c:pt idx="3933">
                  <c:v>491</c:v>
                </c:pt>
                <c:pt idx="3934">
                  <c:v>493</c:v>
                </c:pt>
                <c:pt idx="3935">
                  <c:v>498</c:v>
                </c:pt>
                <c:pt idx="3936">
                  <c:v>498</c:v>
                </c:pt>
                <c:pt idx="3937">
                  <c:v>502</c:v>
                </c:pt>
                <c:pt idx="3938">
                  <c:v>493</c:v>
                </c:pt>
                <c:pt idx="3939">
                  <c:v>493</c:v>
                </c:pt>
                <c:pt idx="3940">
                  <c:v>502</c:v>
                </c:pt>
                <c:pt idx="3941">
                  <c:v>498</c:v>
                </c:pt>
                <c:pt idx="3942">
                  <c:v>498</c:v>
                </c:pt>
                <c:pt idx="3943">
                  <c:v>491</c:v>
                </c:pt>
                <c:pt idx="3944">
                  <c:v>498</c:v>
                </c:pt>
                <c:pt idx="3945">
                  <c:v>482</c:v>
                </c:pt>
                <c:pt idx="3946">
                  <c:v>491</c:v>
                </c:pt>
                <c:pt idx="3947">
                  <c:v>493</c:v>
                </c:pt>
                <c:pt idx="3948">
                  <c:v>480</c:v>
                </c:pt>
                <c:pt idx="3949">
                  <c:v>482</c:v>
                </c:pt>
                <c:pt idx="3950">
                  <c:v>466</c:v>
                </c:pt>
                <c:pt idx="3951">
                  <c:v>480</c:v>
                </c:pt>
                <c:pt idx="3952">
                  <c:v>475</c:v>
                </c:pt>
                <c:pt idx="3953">
                  <c:v>466</c:v>
                </c:pt>
                <c:pt idx="3954">
                  <c:v>480</c:v>
                </c:pt>
                <c:pt idx="3955">
                  <c:v>480</c:v>
                </c:pt>
                <c:pt idx="3956">
                  <c:v>463</c:v>
                </c:pt>
                <c:pt idx="3957">
                  <c:v>463</c:v>
                </c:pt>
                <c:pt idx="3958">
                  <c:v>466</c:v>
                </c:pt>
                <c:pt idx="3959">
                  <c:v>466</c:v>
                </c:pt>
                <c:pt idx="3960">
                  <c:v>480</c:v>
                </c:pt>
                <c:pt idx="3961">
                  <c:v>466</c:v>
                </c:pt>
                <c:pt idx="3962">
                  <c:v>480</c:v>
                </c:pt>
                <c:pt idx="3963">
                  <c:v>480</c:v>
                </c:pt>
                <c:pt idx="3964">
                  <c:v>466</c:v>
                </c:pt>
                <c:pt idx="3965">
                  <c:v>491</c:v>
                </c:pt>
                <c:pt idx="3966">
                  <c:v>482</c:v>
                </c:pt>
                <c:pt idx="3967">
                  <c:v>482</c:v>
                </c:pt>
                <c:pt idx="3968">
                  <c:v>493</c:v>
                </c:pt>
                <c:pt idx="3969">
                  <c:v>480</c:v>
                </c:pt>
                <c:pt idx="3970">
                  <c:v>482</c:v>
                </c:pt>
                <c:pt idx="3971">
                  <c:v>493</c:v>
                </c:pt>
                <c:pt idx="3972">
                  <c:v>491</c:v>
                </c:pt>
                <c:pt idx="3973">
                  <c:v>491</c:v>
                </c:pt>
                <c:pt idx="3974">
                  <c:v>514</c:v>
                </c:pt>
                <c:pt idx="3975">
                  <c:v>581</c:v>
                </c:pt>
                <c:pt idx="3976">
                  <c:v>548</c:v>
                </c:pt>
                <c:pt idx="3977">
                  <c:v>611</c:v>
                </c:pt>
                <c:pt idx="3978">
                  <c:v>602</c:v>
                </c:pt>
                <c:pt idx="3979">
                  <c:v>575</c:v>
                </c:pt>
                <c:pt idx="3980">
                  <c:v>553</c:v>
                </c:pt>
                <c:pt idx="3981">
                  <c:v>524</c:v>
                </c:pt>
                <c:pt idx="3982">
                  <c:v>553</c:v>
                </c:pt>
                <c:pt idx="3983">
                  <c:v>537</c:v>
                </c:pt>
                <c:pt idx="3984">
                  <c:v>560</c:v>
                </c:pt>
                <c:pt idx="3985">
                  <c:v>542</c:v>
                </c:pt>
                <c:pt idx="3986">
                  <c:v>530</c:v>
                </c:pt>
                <c:pt idx="3987">
                  <c:v>530</c:v>
                </c:pt>
                <c:pt idx="3988">
                  <c:v>519</c:v>
                </c:pt>
                <c:pt idx="3989">
                  <c:v>537</c:v>
                </c:pt>
                <c:pt idx="3990">
                  <c:v>575</c:v>
                </c:pt>
                <c:pt idx="3991">
                  <c:v>572</c:v>
                </c:pt>
                <c:pt idx="3992">
                  <c:v>572</c:v>
                </c:pt>
                <c:pt idx="3993">
                  <c:v>566</c:v>
                </c:pt>
                <c:pt idx="3994">
                  <c:v>553</c:v>
                </c:pt>
                <c:pt idx="3995">
                  <c:v>548</c:v>
                </c:pt>
                <c:pt idx="3996">
                  <c:v>530</c:v>
                </c:pt>
                <c:pt idx="3997">
                  <c:v>553</c:v>
                </c:pt>
                <c:pt idx="3998">
                  <c:v>542</c:v>
                </c:pt>
                <c:pt idx="3999">
                  <c:v>553</c:v>
                </c:pt>
                <c:pt idx="4000">
                  <c:v>548</c:v>
                </c:pt>
                <c:pt idx="4001">
                  <c:v>548</c:v>
                </c:pt>
                <c:pt idx="4002">
                  <c:v>560</c:v>
                </c:pt>
                <c:pt idx="4003">
                  <c:v>553</c:v>
                </c:pt>
                <c:pt idx="4004">
                  <c:v>542</c:v>
                </c:pt>
                <c:pt idx="4005">
                  <c:v>530</c:v>
                </c:pt>
                <c:pt idx="4006">
                  <c:v>530</c:v>
                </c:pt>
                <c:pt idx="4007">
                  <c:v>514</c:v>
                </c:pt>
                <c:pt idx="4008">
                  <c:v>524</c:v>
                </c:pt>
                <c:pt idx="4009">
                  <c:v>524</c:v>
                </c:pt>
                <c:pt idx="4010">
                  <c:v>530</c:v>
                </c:pt>
                <c:pt idx="4011">
                  <c:v>524</c:v>
                </c:pt>
                <c:pt idx="4012">
                  <c:v>514</c:v>
                </c:pt>
                <c:pt idx="4013">
                  <c:v>519</c:v>
                </c:pt>
                <c:pt idx="4014">
                  <c:v>498</c:v>
                </c:pt>
                <c:pt idx="4015">
                  <c:v>502</c:v>
                </c:pt>
                <c:pt idx="4016">
                  <c:v>493</c:v>
                </c:pt>
                <c:pt idx="4017">
                  <c:v>498</c:v>
                </c:pt>
                <c:pt idx="4018">
                  <c:v>498</c:v>
                </c:pt>
                <c:pt idx="4019">
                  <c:v>491</c:v>
                </c:pt>
                <c:pt idx="4020">
                  <c:v>514</c:v>
                </c:pt>
                <c:pt idx="4021">
                  <c:v>572</c:v>
                </c:pt>
                <c:pt idx="4022">
                  <c:v>596</c:v>
                </c:pt>
                <c:pt idx="4023">
                  <c:v>631</c:v>
                </c:pt>
                <c:pt idx="4024">
                  <c:v>649</c:v>
                </c:pt>
                <c:pt idx="4025">
                  <c:v>652</c:v>
                </c:pt>
                <c:pt idx="4026">
                  <c:v>649</c:v>
                </c:pt>
                <c:pt idx="4027">
                  <c:v>712</c:v>
                </c:pt>
                <c:pt idx="4028">
                  <c:v>765</c:v>
                </c:pt>
                <c:pt idx="4029">
                  <c:v>757</c:v>
                </c:pt>
                <c:pt idx="4030">
                  <c:v>776</c:v>
                </c:pt>
                <c:pt idx="4031">
                  <c:v>765</c:v>
                </c:pt>
                <c:pt idx="4032">
                  <c:v>785</c:v>
                </c:pt>
                <c:pt idx="4033">
                  <c:v>793</c:v>
                </c:pt>
                <c:pt idx="4034">
                  <c:v>832</c:v>
                </c:pt>
                <c:pt idx="4035">
                  <c:v>821</c:v>
                </c:pt>
                <c:pt idx="4036">
                  <c:v>821</c:v>
                </c:pt>
                <c:pt idx="4037">
                  <c:v>813</c:v>
                </c:pt>
                <c:pt idx="4038">
                  <c:v>765</c:v>
                </c:pt>
                <c:pt idx="4039">
                  <c:v>776</c:v>
                </c:pt>
                <c:pt idx="4040">
                  <c:v>765</c:v>
                </c:pt>
                <c:pt idx="4041">
                  <c:v>765</c:v>
                </c:pt>
                <c:pt idx="4042">
                  <c:v>748</c:v>
                </c:pt>
                <c:pt idx="4043">
                  <c:v>757</c:v>
                </c:pt>
                <c:pt idx="4044">
                  <c:v>776</c:v>
                </c:pt>
                <c:pt idx="4045">
                  <c:v>776</c:v>
                </c:pt>
                <c:pt idx="4046">
                  <c:v>793</c:v>
                </c:pt>
                <c:pt idx="4047">
                  <c:v>793</c:v>
                </c:pt>
                <c:pt idx="4048">
                  <c:v>840</c:v>
                </c:pt>
                <c:pt idx="4049">
                  <c:v>840</c:v>
                </c:pt>
                <c:pt idx="4050">
                  <c:v>802</c:v>
                </c:pt>
                <c:pt idx="4051">
                  <c:v>793</c:v>
                </c:pt>
                <c:pt idx="4052">
                  <c:v>748</c:v>
                </c:pt>
                <c:pt idx="4053">
                  <c:v>757</c:v>
                </c:pt>
                <c:pt idx="4054">
                  <c:v>735</c:v>
                </c:pt>
                <c:pt idx="4055">
                  <c:v>700</c:v>
                </c:pt>
                <c:pt idx="4056">
                  <c:v>668</c:v>
                </c:pt>
                <c:pt idx="4057">
                  <c:v>652</c:v>
                </c:pt>
                <c:pt idx="4058">
                  <c:v>631</c:v>
                </c:pt>
                <c:pt idx="4059">
                  <c:v>620</c:v>
                </c:pt>
                <c:pt idx="4060">
                  <c:v>602</c:v>
                </c:pt>
                <c:pt idx="4061">
                  <c:v>611</c:v>
                </c:pt>
                <c:pt idx="4062">
                  <c:v>596</c:v>
                </c:pt>
                <c:pt idx="4063">
                  <c:v>638</c:v>
                </c:pt>
                <c:pt idx="4064">
                  <c:v>692</c:v>
                </c:pt>
                <c:pt idx="4065">
                  <c:v>700</c:v>
                </c:pt>
                <c:pt idx="4066">
                  <c:v>675</c:v>
                </c:pt>
                <c:pt idx="4067">
                  <c:v>668</c:v>
                </c:pt>
                <c:pt idx="4068">
                  <c:v>683</c:v>
                </c:pt>
                <c:pt idx="4069">
                  <c:v>715</c:v>
                </c:pt>
                <c:pt idx="4070">
                  <c:v>728</c:v>
                </c:pt>
                <c:pt idx="4071">
                  <c:v>776</c:v>
                </c:pt>
                <c:pt idx="4072">
                  <c:v>776</c:v>
                </c:pt>
                <c:pt idx="4073">
                  <c:v>735</c:v>
                </c:pt>
                <c:pt idx="4074">
                  <c:v>748</c:v>
                </c:pt>
                <c:pt idx="4075">
                  <c:v>712</c:v>
                </c:pt>
                <c:pt idx="4076">
                  <c:v>683</c:v>
                </c:pt>
                <c:pt idx="4077">
                  <c:v>659</c:v>
                </c:pt>
                <c:pt idx="4078">
                  <c:v>638</c:v>
                </c:pt>
                <c:pt idx="4079">
                  <c:v>649</c:v>
                </c:pt>
                <c:pt idx="4080">
                  <c:v>631</c:v>
                </c:pt>
                <c:pt idx="4081">
                  <c:v>631</c:v>
                </c:pt>
                <c:pt idx="4082">
                  <c:v>631</c:v>
                </c:pt>
                <c:pt idx="4083">
                  <c:v>638</c:v>
                </c:pt>
                <c:pt idx="4084">
                  <c:v>620</c:v>
                </c:pt>
                <c:pt idx="4085">
                  <c:v>602</c:v>
                </c:pt>
                <c:pt idx="4086">
                  <c:v>624</c:v>
                </c:pt>
                <c:pt idx="4087">
                  <c:v>631</c:v>
                </c:pt>
                <c:pt idx="4088">
                  <c:v>631</c:v>
                </c:pt>
                <c:pt idx="4089">
                  <c:v>638</c:v>
                </c:pt>
                <c:pt idx="4090">
                  <c:v>638</c:v>
                </c:pt>
                <c:pt idx="4091">
                  <c:v>649</c:v>
                </c:pt>
                <c:pt idx="4092">
                  <c:v>659</c:v>
                </c:pt>
                <c:pt idx="4093">
                  <c:v>757</c:v>
                </c:pt>
                <c:pt idx="4094">
                  <c:v>840</c:v>
                </c:pt>
                <c:pt idx="4095">
                  <c:v>765</c:v>
                </c:pt>
                <c:pt idx="4096">
                  <c:v>793</c:v>
                </c:pt>
                <c:pt idx="4097">
                  <c:v>776</c:v>
                </c:pt>
                <c:pt idx="4098">
                  <c:v>793</c:v>
                </c:pt>
                <c:pt idx="4099">
                  <c:v>942</c:v>
                </c:pt>
                <c:pt idx="4100">
                  <c:v>1032</c:v>
                </c:pt>
                <c:pt idx="4101">
                  <c:v>990</c:v>
                </c:pt>
                <c:pt idx="4102">
                  <c:v>954</c:v>
                </c:pt>
                <c:pt idx="4103">
                  <c:v>977</c:v>
                </c:pt>
                <c:pt idx="4104">
                  <c:v>905</c:v>
                </c:pt>
                <c:pt idx="4105">
                  <c:v>872</c:v>
                </c:pt>
                <c:pt idx="4106">
                  <c:v>821</c:v>
                </c:pt>
                <c:pt idx="4107">
                  <c:v>776</c:v>
                </c:pt>
                <c:pt idx="4108">
                  <c:v>735</c:v>
                </c:pt>
                <c:pt idx="4109">
                  <c:v>683</c:v>
                </c:pt>
                <c:pt idx="4110">
                  <c:v>675</c:v>
                </c:pt>
                <c:pt idx="4111">
                  <c:v>659</c:v>
                </c:pt>
                <c:pt idx="4112">
                  <c:v>652</c:v>
                </c:pt>
                <c:pt idx="4113">
                  <c:v>631</c:v>
                </c:pt>
                <c:pt idx="4114">
                  <c:v>624</c:v>
                </c:pt>
                <c:pt idx="4115">
                  <c:v>602</c:v>
                </c:pt>
                <c:pt idx="4116">
                  <c:v>572</c:v>
                </c:pt>
                <c:pt idx="4117">
                  <c:v>592</c:v>
                </c:pt>
                <c:pt idx="4118">
                  <c:v>572</c:v>
                </c:pt>
                <c:pt idx="4119">
                  <c:v>566</c:v>
                </c:pt>
                <c:pt idx="4120">
                  <c:v>572</c:v>
                </c:pt>
                <c:pt idx="4121">
                  <c:v>553</c:v>
                </c:pt>
                <c:pt idx="4122">
                  <c:v>560</c:v>
                </c:pt>
                <c:pt idx="4123">
                  <c:v>560</c:v>
                </c:pt>
                <c:pt idx="4124">
                  <c:v>553</c:v>
                </c:pt>
                <c:pt idx="4125">
                  <c:v>560</c:v>
                </c:pt>
                <c:pt idx="4126">
                  <c:v>537</c:v>
                </c:pt>
                <c:pt idx="4127">
                  <c:v>537</c:v>
                </c:pt>
                <c:pt idx="4128">
                  <c:v>514</c:v>
                </c:pt>
                <c:pt idx="4129">
                  <c:v>514</c:v>
                </c:pt>
                <c:pt idx="4130">
                  <c:v>514</c:v>
                </c:pt>
                <c:pt idx="4131">
                  <c:v>514</c:v>
                </c:pt>
                <c:pt idx="4132">
                  <c:v>498</c:v>
                </c:pt>
                <c:pt idx="4133">
                  <c:v>482</c:v>
                </c:pt>
                <c:pt idx="4134">
                  <c:v>491</c:v>
                </c:pt>
                <c:pt idx="4135">
                  <c:v>480</c:v>
                </c:pt>
                <c:pt idx="4136">
                  <c:v>466</c:v>
                </c:pt>
                <c:pt idx="4137">
                  <c:v>466</c:v>
                </c:pt>
                <c:pt idx="4138">
                  <c:v>459</c:v>
                </c:pt>
                <c:pt idx="4139">
                  <c:v>459</c:v>
                </c:pt>
                <c:pt idx="4140">
                  <c:v>454</c:v>
                </c:pt>
                <c:pt idx="4141">
                  <c:v>450</c:v>
                </c:pt>
                <c:pt idx="4142">
                  <c:v>454</c:v>
                </c:pt>
                <c:pt idx="4143">
                  <c:v>445</c:v>
                </c:pt>
                <c:pt idx="4144">
                  <c:v>459</c:v>
                </c:pt>
                <c:pt idx="4145">
                  <c:v>450</c:v>
                </c:pt>
                <c:pt idx="4146">
                  <c:v>445</c:v>
                </c:pt>
                <c:pt idx="4147">
                  <c:v>428</c:v>
                </c:pt>
                <c:pt idx="4148">
                  <c:v>428</c:v>
                </c:pt>
                <c:pt idx="4149">
                  <c:v>435</c:v>
                </c:pt>
                <c:pt idx="4150">
                  <c:v>420</c:v>
                </c:pt>
                <c:pt idx="4151">
                  <c:v>428</c:v>
                </c:pt>
                <c:pt idx="4152">
                  <c:v>420</c:v>
                </c:pt>
                <c:pt idx="4153">
                  <c:v>420</c:v>
                </c:pt>
                <c:pt idx="4154">
                  <c:v>417</c:v>
                </c:pt>
                <c:pt idx="4155">
                  <c:v>417</c:v>
                </c:pt>
                <c:pt idx="4156">
                  <c:v>420</c:v>
                </c:pt>
                <c:pt idx="4157">
                  <c:v>413</c:v>
                </c:pt>
                <c:pt idx="4158">
                  <c:v>420</c:v>
                </c:pt>
                <c:pt idx="4159">
                  <c:v>417</c:v>
                </c:pt>
                <c:pt idx="4160">
                  <c:v>413</c:v>
                </c:pt>
                <c:pt idx="4161">
                  <c:v>420</c:v>
                </c:pt>
                <c:pt idx="4162">
                  <c:v>417</c:v>
                </c:pt>
                <c:pt idx="4163">
                  <c:v>417</c:v>
                </c:pt>
                <c:pt idx="4164">
                  <c:v>413</c:v>
                </c:pt>
                <c:pt idx="4165">
                  <c:v>413</c:v>
                </c:pt>
                <c:pt idx="4166">
                  <c:v>420</c:v>
                </c:pt>
                <c:pt idx="4167">
                  <c:v>417</c:v>
                </c:pt>
                <c:pt idx="4168">
                  <c:v>417</c:v>
                </c:pt>
                <c:pt idx="4169">
                  <c:v>420</c:v>
                </c:pt>
                <c:pt idx="4170">
                  <c:v>417</c:v>
                </c:pt>
                <c:pt idx="4171">
                  <c:v>420</c:v>
                </c:pt>
                <c:pt idx="4172">
                  <c:v>417</c:v>
                </c:pt>
                <c:pt idx="4173">
                  <c:v>417</c:v>
                </c:pt>
                <c:pt idx="4174">
                  <c:v>417</c:v>
                </c:pt>
                <c:pt idx="4175">
                  <c:v>426</c:v>
                </c:pt>
                <c:pt idx="4176">
                  <c:v>426</c:v>
                </c:pt>
                <c:pt idx="4177">
                  <c:v>420</c:v>
                </c:pt>
                <c:pt idx="4178">
                  <c:v>417</c:v>
                </c:pt>
                <c:pt idx="4179">
                  <c:v>417</c:v>
                </c:pt>
                <c:pt idx="4180">
                  <c:v>417</c:v>
                </c:pt>
                <c:pt idx="4181">
                  <c:v>413</c:v>
                </c:pt>
                <c:pt idx="4182">
                  <c:v>420</c:v>
                </c:pt>
                <c:pt idx="4183">
                  <c:v>420</c:v>
                </c:pt>
                <c:pt idx="4184">
                  <c:v>417</c:v>
                </c:pt>
                <c:pt idx="4185">
                  <c:v>409</c:v>
                </c:pt>
                <c:pt idx="4186">
                  <c:v>413</c:v>
                </c:pt>
                <c:pt idx="4187">
                  <c:v>413</c:v>
                </c:pt>
                <c:pt idx="4188">
                  <c:v>409</c:v>
                </c:pt>
                <c:pt idx="4189">
                  <c:v>400</c:v>
                </c:pt>
                <c:pt idx="4190">
                  <c:v>400</c:v>
                </c:pt>
                <c:pt idx="4191">
                  <c:v>400</c:v>
                </c:pt>
                <c:pt idx="4192">
                  <c:v>400</c:v>
                </c:pt>
                <c:pt idx="4193">
                  <c:v>403</c:v>
                </c:pt>
                <c:pt idx="4194">
                  <c:v>403</c:v>
                </c:pt>
                <c:pt idx="4195">
                  <c:v>408</c:v>
                </c:pt>
                <c:pt idx="4196">
                  <c:v>403</c:v>
                </c:pt>
                <c:pt idx="4197">
                  <c:v>417</c:v>
                </c:pt>
                <c:pt idx="4198">
                  <c:v>408</c:v>
                </c:pt>
                <c:pt idx="4199">
                  <c:v>408</c:v>
                </c:pt>
                <c:pt idx="4200">
                  <c:v>413</c:v>
                </c:pt>
                <c:pt idx="4201">
                  <c:v>403</c:v>
                </c:pt>
                <c:pt idx="4202">
                  <c:v>413</c:v>
                </c:pt>
                <c:pt idx="4203">
                  <c:v>408</c:v>
                </c:pt>
                <c:pt idx="4204">
                  <c:v>413</c:v>
                </c:pt>
                <c:pt idx="4205">
                  <c:v>413</c:v>
                </c:pt>
                <c:pt idx="4206">
                  <c:v>403</c:v>
                </c:pt>
                <c:pt idx="4207">
                  <c:v>417</c:v>
                </c:pt>
                <c:pt idx="4208">
                  <c:v>417</c:v>
                </c:pt>
                <c:pt idx="4209">
                  <c:v>417</c:v>
                </c:pt>
                <c:pt idx="4210">
                  <c:v>417</c:v>
                </c:pt>
                <c:pt idx="4211">
                  <c:v>417</c:v>
                </c:pt>
                <c:pt idx="4212">
                  <c:v>425</c:v>
                </c:pt>
                <c:pt idx="4213">
                  <c:v>425</c:v>
                </c:pt>
                <c:pt idx="4214">
                  <c:v>436</c:v>
                </c:pt>
                <c:pt idx="4215">
                  <c:v>427</c:v>
                </c:pt>
                <c:pt idx="4216">
                  <c:v>427</c:v>
                </c:pt>
                <c:pt idx="4217">
                  <c:v>439</c:v>
                </c:pt>
                <c:pt idx="4218">
                  <c:v>427</c:v>
                </c:pt>
                <c:pt idx="4219">
                  <c:v>439</c:v>
                </c:pt>
                <c:pt idx="4220">
                  <c:v>439</c:v>
                </c:pt>
                <c:pt idx="4221">
                  <c:v>466</c:v>
                </c:pt>
                <c:pt idx="4222">
                  <c:v>492</c:v>
                </c:pt>
                <c:pt idx="4223">
                  <c:v>483</c:v>
                </c:pt>
                <c:pt idx="4224">
                  <c:v>492</c:v>
                </c:pt>
                <c:pt idx="4225">
                  <c:v>478</c:v>
                </c:pt>
                <c:pt idx="4226">
                  <c:v>502</c:v>
                </c:pt>
                <c:pt idx="4227">
                  <c:v>492</c:v>
                </c:pt>
                <c:pt idx="4228">
                  <c:v>517</c:v>
                </c:pt>
                <c:pt idx="4229">
                  <c:v>508</c:v>
                </c:pt>
                <c:pt idx="4230">
                  <c:v>508</c:v>
                </c:pt>
                <c:pt idx="4231">
                  <c:v>524</c:v>
                </c:pt>
                <c:pt idx="4232">
                  <c:v>517</c:v>
                </c:pt>
                <c:pt idx="4233">
                  <c:v>534</c:v>
                </c:pt>
                <c:pt idx="4234">
                  <c:v>524</c:v>
                </c:pt>
                <c:pt idx="4235">
                  <c:v>524</c:v>
                </c:pt>
                <c:pt idx="4236">
                  <c:v>517</c:v>
                </c:pt>
                <c:pt idx="4237">
                  <c:v>508</c:v>
                </c:pt>
                <c:pt idx="4238">
                  <c:v>517</c:v>
                </c:pt>
                <c:pt idx="4239">
                  <c:v>508</c:v>
                </c:pt>
                <c:pt idx="4240">
                  <c:v>508</c:v>
                </c:pt>
                <c:pt idx="4241">
                  <c:v>502</c:v>
                </c:pt>
                <c:pt idx="4242">
                  <c:v>492</c:v>
                </c:pt>
                <c:pt idx="4243">
                  <c:v>492</c:v>
                </c:pt>
                <c:pt idx="4244">
                  <c:v>478</c:v>
                </c:pt>
                <c:pt idx="4245">
                  <c:v>488</c:v>
                </c:pt>
                <c:pt idx="4246">
                  <c:v>483</c:v>
                </c:pt>
                <c:pt idx="4247">
                  <c:v>483</c:v>
                </c:pt>
                <c:pt idx="4248">
                  <c:v>488</c:v>
                </c:pt>
                <c:pt idx="4249">
                  <c:v>475</c:v>
                </c:pt>
                <c:pt idx="4250">
                  <c:v>475</c:v>
                </c:pt>
                <c:pt idx="4251">
                  <c:v>439</c:v>
                </c:pt>
                <c:pt idx="4252">
                  <c:v>454</c:v>
                </c:pt>
                <c:pt idx="4253">
                  <c:v>444</c:v>
                </c:pt>
                <c:pt idx="4254">
                  <c:v>444</c:v>
                </c:pt>
                <c:pt idx="4255">
                  <c:v>439</c:v>
                </c:pt>
                <c:pt idx="4256">
                  <c:v>436</c:v>
                </c:pt>
                <c:pt idx="4257">
                  <c:v>436</c:v>
                </c:pt>
                <c:pt idx="4258">
                  <c:v>427</c:v>
                </c:pt>
                <c:pt idx="4259">
                  <c:v>436</c:v>
                </c:pt>
                <c:pt idx="4260">
                  <c:v>421</c:v>
                </c:pt>
                <c:pt idx="4261">
                  <c:v>421</c:v>
                </c:pt>
                <c:pt idx="4262">
                  <c:v>417</c:v>
                </c:pt>
                <c:pt idx="4263">
                  <c:v>425</c:v>
                </c:pt>
                <c:pt idx="4264">
                  <c:v>427</c:v>
                </c:pt>
                <c:pt idx="4265">
                  <c:v>425</c:v>
                </c:pt>
                <c:pt idx="4266">
                  <c:v>425</c:v>
                </c:pt>
                <c:pt idx="4267">
                  <c:v>417</c:v>
                </c:pt>
                <c:pt idx="4268">
                  <c:v>413</c:v>
                </c:pt>
                <c:pt idx="4269">
                  <c:v>413</c:v>
                </c:pt>
                <c:pt idx="4270">
                  <c:v>421</c:v>
                </c:pt>
                <c:pt idx="4271">
                  <c:v>408</c:v>
                </c:pt>
                <c:pt idx="4272">
                  <c:v>417</c:v>
                </c:pt>
                <c:pt idx="4273">
                  <c:v>403</c:v>
                </c:pt>
                <c:pt idx="4274">
                  <c:v>408</c:v>
                </c:pt>
                <c:pt idx="4275">
                  <c:v>413</c:v>
                </c:pt>
                <c:pt idx="4276">
                  <c:v>403</c:v>
                </c:pt>
                <c:pt idx="4277">
                  <c:v>403</c:v>
                </c:pt>
                <c:pt idx="4278">
                  <c:v>400</c:v>
                </c:pt>
                <c:pt idx="4279">
                  <c:v>407</c:v>
                </c:pt>
                <c:pt idx="4280">
                  <c:v>400</c:v>
                </c:pt>
                <c:pt idx="4281">
                  <c:v>400</c:v>
                </c:pt>
                <c:pt idx="4282">
                  <c:v>400</c:v>
                </c:pt>
                <c:pt idx="4283">
                  <c:v>408</c:v>
                </c:pt>
                <c:pt idx="4284">
                  <c:v>403</c:v>
                </c:pt>
                <c:pt idx="4285">
                  <c:v>400</c:v>
                </c:pt>
                <c:pt idx="4286">
                  <c:v>403</c:v>
                </c:pt>
                <c:pt idx="4287">
                  <c:v>400</c:v>
                </c:pt>
                <c:pt idx="4288">
                  <c:v>400</c:v>
                </c:pt>
                <c:pt idx="4289">
                  <c:v>400</c:v>
                </c:pt>
                <c:pt idx="4290">
                  <c:v>411</c:v>
                </c:pt>
                <c:pt idx="4291">
                  <c:v>400</c:v>
                </c:pt>
                <c:pt idx="4292">
                  <c:v>400</c:v>
                </c:pt>
                <c:pt idx="4293">
                  <c:v>400</c:v>
                </c:pt>
                <c:pt idx="4294">
                  <c:v>400</c:v>
                </c:pt>
                <c:pt idx="4295">
                  <c:v>408</c:v>
                </c:pt>
                <c:pt idx="4296">
                  <c:v>408</c:v>
                </c:pt>
                <c:pt idx="4297">
                  <c:v>410</c:v>
                </c:pt>
                <c:pt idx="4298">
                  <c:v>403</c:v>
                </c:pt>
                <c:pt idx="4299">
                  <c:v>403</c:v>
                </c:pt>
                <c:pt idx="4300">
                  <c:v>403</c:v>
                </c:pt>
                <c:pt idx="4301">
                  <c:v>403</c:v>
                </c:pt>
                <c:pt idx="4302">
                  <c:v>403</c:v>
                </c:pt>
                <c:pt idx="4303">
                  <c:v>410</c:v>
                </c:pt>
                <c:pt idx="4304">
                  <c:v>408</c:v>
                </c:pt>
                <c:pt idx="4305">
                  <c:v>408</c:v>
                </c:pt>
                <c:pt idx="4306">
                  <c:v>400</c:v>
                </c:pt>
                <c:pt idx="4307">
                  <c:v>425</c:v>
                </c:pt>
                <c:pt idx="4308">
                  <c:v>425</c:v>
                </c:pt>
                <c:pt idx="4309">
                  <c:v>416</c:v>
                </c:pt>
                <c:pt idx="4310">
                  <c:v>428</c:v>
                </c:pt>
                <c:pt idx="4311">
                  <c:v>420</c:v>
                </c:pt>
                <c:pt idx="4312">
                  <c:v>420</c:v>
                </c:pt>
                <c:pt idx="4313">
                  <c:v>414</c:v>
                </c:pt>
                <c:pt idx="4314">
                  <c:v>420</c:v>
                </c:pt>
                <c:pt idx="4315">
                  <c:v>416</c:v>
                </c:pt>
                <c:pt idx="4316">
                  <c:v>420</c:v>
                </c:pt>
                <c:pt idx="4317">
                  <c:v>414</c:v>
                </c:pt>
                <c:pt idx="4318">
                  <c:v>420</c:v>
                </c:pt>
                <c:pt idx="4319">
                  <c:v>425</c:v>
                </c:pt>
                <c:pt idx="4320">
                  <c:v>406</c:v>
                </c:pt>
                <c:pt idx="4321">
                  <c:v>420</c:v>
                </c:pt>
                <c:pt idx="4322">
                  <c:v>414</c:v>
                </c:pt>
                <c:pt idx="4323">
                  <c:v>416</c:v>
                </c:pt>
                <c:pt idx="4324">
                  <c:v>416</c:v>
                </c:pt>
                <c:pt idx="4325">
                  <c:v>414</c:v>
                </c:pt>
                <c:pt idx="4326">
                  <c:v>409</c:v>
                </c:pt>
                <c:pt idx="4327">
                  <c:v>409</c:v>
                </c:pt>
                <c:pt idx="4328">
                  <c:v>416</c:v>
                </c:pt>
                <c:pt idx="4329">
                  <c:v>416</c:v>
                </c:pt>
                <c:pt idx="4330">
                  <c:v>425</c:v>
                </c:pt>
                <c:pt idx="4331">
                  <c:v>416</c:v>
                </c:pt>
                <c:pt idx="4332">
                  <c:v>425</c:v>
                </c:pt>
                <c:pt idx="4333">
                  <c:v>425</c:v>
                </c:pt>
                <c:pt idx="4334">
                  <c:v>416</c:v>
                </c:pt>
                <c:pt idx="4335">
                  <c:v>435</c:v>
                </c:pt>
                <c:pt idx="4336">
                  <c:v>428</c:v>
                </c:pt>
                <c:pt idx="4337">
                  <c:v>428</c:v>
                </c:pt>
                <c:pt idx="4338">
                  <c:v>435</c:v>
                </c:pt>
                <c:pt idx="4339">
                  <c:v>425</c:v>
                </c:pt>
                <c:pt idx="4340">
                  <c:v>435</c:v>
                </c:pt>
                <c:pt idx="4341">
                  <c:v>425</c:v>
                </c:pt>
                <c:pt idx="4342">
                  <c:v>425</c:v>
                </c:pt>
                <c:pt idx="4343">
                  <c:v>428</c:v>
                </c:pt>
                <c:pt idx="4344">
                  <c:v>420</c:v>
                </c:pt>
                <c:pt idx="4345">
                  <c:v>435</c:v>
                </c:pt>
                <c:pt idx="4346">
                  <c:v>425</c:v>
                </c:pt>
                <c:pt idx="4347">
                  <c:v>428</c:v>
                </c:pt>
                <c:pt idx="4348">
                  <c:v>428</c:v>
                </c:pt>
                <c:pt idx="4349">
                  <c:v>439</c:v>
                </c:pt>
                <c:pt idx="4350">
                  <c:v>420</c:v>
                </c:pt>
                <c:pt idx="4351">
                  <c:v>420</c:v>
                </c:pt>
                <c:pt idx="4352">
                  <c:v>439</c:v>
                </c:pt>
                <c:pt idx="4353">
                  <c:v>420</c:v>
                </c:pt>
                <c:pt idx="4354">
                  <c:v>428</c:v>
                </c:pt>
                <c:pt idx="4355">
                  <c:v>428</c:v>
                </c:pt>
                <c:pt idx="4356">
                  <c:v>428</c:v>
                </c:pt>
                <c:pt idx="4357">
                  <c:v>435</c:v>
                </c:pt>
                <c:pt idx="4358">
                  <c:v>428</c:v>
                </c:pt>
                <c:pt idx="4359">
                  <c:v>428</c:v>
                </c:pt>
                <c:pt idx="4360">
                  <c:v>428</c:v>
                </c:pt>
                <c:pt idx="4361">
                  <c:v>428</c:v>
                </c:pt>
                <c:pt idx="4362">
                  <c:v>435</c:v>
                </c:pt>
                <c:pt idx="4363">
                  <c:v>444</c:v>
                </c:pt>
                <c:pt idx="4364">
                  <c:v>428</c:v>
                </c:pt>
                <c:pt idx="4365">
                  <c:v>428</c:v>
                </c:pt>
                <c:pt idx="4366">
                  <c:v>425</c:v>
                </c:pt>
                <c:pt idx="4367">
                  <c:v>416</c:v>
                </c:pt>
                <c:pt idx="4368">
                  <c:v>428</c:v>
                </c:pt>
                <c:pt idx="4369">
                  <c:v>425</c:v>
                </c:pt>
                <c:pt idx="4370">
                  <c:v>428</c:v>
                </c:pt>
                <c:pt idx="4371">
                  <c:v>439</c:v>
                </c:pt>
                <c:pt idx="4372">
                  <c:v>416</c:v>
                </c:pt>
                <c:pt idx="4373">
                  <c:v>448</c:v>
                </c:pt>
                <c:pt idx="4374">
                  <c:v>451</c:v>
                </c:pt>
                <c:pt idx="4375">
                  <c:v>444</c:v>
                </c:pt>
                <c:pt idx="4376">
                  <c:v>464</c:v>
                </c:pt>
                <c:pt idx="4377">
                  <c:v>464</c:v>
                </c:pt>
                <c:pt idx="4378">
                  <c:v>483</c:v>
                </c:pt>
                <c:pt idx="4379">
                  <c:v>548</c:v>
                </c:pt>
                <c:pt idx="4380">
                  <c:v>591</c:v>
                </c:pt>
                <c:pt idx="4381">
                  <c:v>602</c:v>
                </c:pt>
                <c:pt idx="4382">
                  <c:v>581</c:v>
                </c:pt>
                <c:pt idx="4383">
                  <c:v>581</c:v>
                </c:pt>
                <c:pt idx="4384">
                  <c:v>591</c:v>
                </c:pt>
                <c:pt idx="4385">
                  <c:v>581</c:v>
                </c:pt>
                <c:pt idx="4386">
                  <c:v>567</c:v>
                </c:pt>
                <c:pt idx="4387">
                  <c:v>537</c:v>
                </c:pt>
                <c:pt idx="4388">
                  <c:v>581</c:v>
                </c:pt>
                <c:pt idx="4389">
                  <c:v>597</c:v>
                </c:pt>
                <c:pt idx="4390">
                  <c:v>591</c:v>
                </c:pt>
                <c:pt idx="4391">
                  <c:v>581</c:v>
                </c:pt>
                <c:pt idx="4392">
                  <c:v>602</c:v>
                </c:pt>
                <c:pt idx="4393">
                  <c:v>597</c:v>
                </c:pt>
                <c:pt idx="4394">
                  <c:v>542</c:v>
                </c:pt>
                <c:pt idx="4395">
                  <c:v>591</c:v>
                </c:pt>
                <c:pt idx="4396">
                  <c:v>520</c:v>
                </c:pt>
                <c:pt idx="4397">
                  <c:v>591</c:v>
                </c:pt>
                <c:pt idx="4398">
                  <c:v>577</c:v>
                </c:pt>
                <c:pt idx="4399">
                  <c:v>570</c:v>
                </c:pt>
                <c:pt idx="4400">
                  <c:v>577</c:v>
                </c:pt>
                <c:pt idx="4401">
                  <c:v>570</c:v>
                </c:pt>
                <c:pt idx="4402">
                  <c:v>567</c:v>
                </c:pt>
                <c:pt idx="4403">
                  <c:v>556</c:v>
                </c:pt>
                <c:pt idx="4404">
                  <c:v>542</c:v>
                </c:pt>
                <c:pt idx="4405">
                  <c:v>542</c:v>
                </c:pt>
                <c:pt idx="4406">
                  <c:v>553</c:v>
                </c:pt>
                <c:pt idx="4407">
                  <c:v>542</c:v>
                </c:pt>
                <c:pt idx="4408">
                  <c:v>542</c:v>
                </c:pt>
                <c:pt idx="4409">
                  <c:v>548</c:v>
                </c:pt>
                <c:pt idx="4410">
                  <c:v>500</c:v>
                </c:pt>
                <c:pt idx="4411">
                  <c:v>531</c:v>
                </c:pt>
                <c:pt idx="4412">
                  <c:v>531</c:v>
                </c:pt>
                <c:pt idx="4413">
                  <c:v>537</c:v>
                </c:pt>
                <c:pt idx="4414">
                  <c:v>537</c:v>
                </c:pt>
                <c:pt idx="4415">
                  <c:v>548</c:v>
                </c:pt>
                <c:pt idx="4416">
                  <c:v>537</c:v>
                </c:pt>
                <c:pt idx="4417">
                  <c:v>548</c:v>
                </c:pt>
                <c:pt idx="4418">
                  <c:v>556</c:v>
                </c:pt>
                <c:pt idx="4419">
                  <c:v>577</c:v>
                </c:pt>
                <c:pt idx="4420">
                  <c:v>570</c:v>
                </c:pt>
                <c:pt idx="4421">
                  <c:v>570</c:v>
                </c:pt>
                <c:pt idx="4422">
                  <c:v>597</c:v>
                </c:pt>
                <c:pt idx="4423">
                  <c:v>638</c:v>
                </c:pt>
                <c:pt idx="4424">
                  <c:v>611</c:v>
                </c:pt>
                <c:pt idx="4425">
                  <c:v>618</c:v>
                </c:pt>
                <c:pt idx="4426">
                  <c:v>611</c:v>
                </c:pt>
                <c:pt idx="4427">
                  <c:v>611</c:v>
                </c:pt>
                <c:pt idx="4428">
                  <c:v>591</c:v>
                </c:pt>
                <c:pt idx="4429">
                  <c:v>542</c:v>
                </c:pt>
                <c:pt idx="4430">
                  <c:v>591</c:v>
                </c:pt>
                <c:pt idx="4431">
                  <c:v>591</c:v>
                </c:pt>
                <c:pt idx="4432">
                  <c:v>581</c:v>
                </c:pt>
                <c:pt idx="4433">
                  <c:v>591</c:v>
                </c:pt>
                <c:pt idx="4434">
                  <c:v>581</c:v>
                </c:pt>
                <c:pt idx="4435">
                  <c:v>577</c:v>
                </c:pt>
                <c:pt idx="4436">
                  <c:v>577</c:v>
                </c:pt>
                <c:pt idx="4437">
                  <c:v>581</c:v>
                </c:pt>
                <c:pt idx="4438">
                  <c:v>531</c:v>
                </c:pt>
                <c:pt idx="4439">
                  <c:v>577</c:v>
                </c:pt>
                <c:pt idx="4440">
                  <c:v>577</c:v>
                </c:pt>
                <c:pt idx="4441">
                  <c:v>597</c:v>
                </c:pt>
                <c:pt idx="4442">
                  <c:v>686</c:v>
                </c:pt>
                <c:pt idx="4443">
                  <c:v>717</c:v>
                </c:pt>
                <c:pt idx="4444">
                  <c:v>730</c:v>
                </c:pt>
                <c:pt idx="4445">
                  <c:v>702</c:v>
                </c:pt>
                <c:pt idx="4446">
                  <c:v>686</c:v>
                </c:pt>
                <c:pt idx="4447">
                  <c:v>717</c:v>
                </c:pt>
                <c:pt idx="4448">
                  <c:v>702</c:v>
                </c:pt>
                <c:pt idx="4449">
                  <c:v>694</c:v>
                </c:pt>
                <c:pt idx="4450">
                  <c:v>714</c:v>
                </c:pt>
                <c:pt idx="4451">
                  <c:v>737</c:v>
                </c:pt>
                <c:pt idx="4452">
                  <c:v>730</c:v>
                </c:pt>
                <c:pt idx="4453">
                  <c:v>643</c:v>
                </c:pt>
                <c:pt idx="4454">
                  <c:v>749</c:v>
                </c:pt>
                <c:pt idx="4455">
                  <c:v>737</c:v>
                </c:pt>
                <c:pt idx="4456">
                  <c:v>714</c:v>
                </c:pt>
                <c:pt idx="4457">
                  <c:v>730</c:v>
                </c:pt>
                <c:pt idx="4458">
                  <c:v>714</c:v>
                </c:pt>
                <c:pt idx="4459">
                  <c:v>702</c:v>
                </c:pt>
                <c:pt idx="4460">
                  <c:v>717</c:v>
                </c:pt>
                <c:pt idx="4461">
                  <c:v>714</c:v>
                </c:pt>
                <c:pt idx="4462">
                  <c:v>714</c:v>
                </c:pt>
                <c:pt idx="4463">
                  <c:v>730</c:v>
                </c:pt>
                <c:pt idx="4464">
                  <c:v>702</c:v>
                </c:pt>
                <c:pt idx="4465">
                  <c:v>714</c:v>
                </c:pt>
                <c:pt idx="4466">
                  <c:v>717</c:v>
                </c:pt>
                <c:pt idx="4467">
                  <c:v>717</c:v>
                </c:pt>
                <c:pt idx="4468">
                  <c:v>737</c:v>
                </c:pt>
                <c:pt idx="4469">
                  <c:v>682</c:v>
                </c:pt>
                <c:pt idx="4470">
                  <c:v>730</c:v>
                </c:pt>
                <c:pt idx="4471">
                  <c:v>657</c:v>
                </c:pt>
                <c:pt idx="4472">
                  <c:v>717</c:v>
                </c:pt>
                <c:pt idx="4473">
                  <c:v>717</c:v>
                </c:pt>
                <c:pt idx="4474">
                  <c:v>702</c:v>
                </c:pt>
                <c:pt idx="4475">
                  <c:v>702</c:v>
                </c:pt>
                <c:pt idx="4476">
                  <c:v>671</c:v>
                </c:pt>
                <c:pt idx="4477">
                  <c:v>671</c:v>
                </c:pt>
                <c:pt idx="4478">
                  <c:v>660</c:v>
                </c:pt>
                <c:pt idx="4479">
                  <c:v>671</c:v>
                </c:pt>
                <c:pt idx="4480">
                  <c:v>602</c:v>
                </c:pt>
                <c:pt idx="4481">
                  <c:v>581</c:v>
                </c:pt>
                <c:pt idx="4482">
                  <c:v>591</c:v>
                </c:pt>
                <c:pt idx="4483">
                  <c:v>570</c:v>
                </c:pt>
                <c:pt idx="4484">
                  <c:v>567</c:v>
                </c:pt>
                <c:pt idx="4485">
                  <c:v>570</c:v>
                </c:pt>
                <c:pt idx="4486">
                  <c:v>570</c:v>
                </c:pt>
                <c:pt idx="4487">
                  <c:v>567</c:v>
                </c:pt>
                <c:pt idx="4488">
                  <c:v>567</c:v>
                </c:pt>
                <c:pt idx="4489">
                  <c:v>577</c:v>
                </c:pt>
                <c:pt idx="4490">
                  <c:v>577</c:v>
                </c:pt>
                <c:pt idx="4491">
                  <c:v>570</c:v>
                </c:pt>
                <c:pt idx="4492">
                  <c:v>553</c:v>
                </c:pt>
                <c:pt idx="4493">
                  <c:v>581</c:v>
                </c:pt>
                <c:pt idx="4494">
                  <c:v>577</c:v>
                </c:pt>
                <c:pt idx="4495">
                  <c:v>567</c:v>
                </c:pt>
                <c:pt idx="4496">
                  <c:v>591</c:v>
                </c:pt>
                <c:pt idx="4497">
                  <c:v>577</c:v>
                </c:pt>
                <c:pt idx="4498">
                  <c:v>581</c:v>
                </c:pt>
                <c:pt idx="4499">
                  <c:v>570</c:v>
                </c:pt>
                <c:pt idx="4500">
                  <c:v>597</c:v>
                </c:pt>
                <c:pt idx="4501">
                  <c:v>602</c:v>
                </c:pt>
                <c:pt idx="4502">
                  <c:v>597</c:v>
                </c:pt>
                <c:pt idx="4503">
                  <c:v>602</c:v>
                </c:pt>
                <c:pt idx="4504">
                  <c:v>602</c:v>
                </c:pt>
                <c:pt idx="4505">
                  <c:v>597</c:v>
                </c:pt>
                <c:pt idx="4506">
                  <c:v>602</c:v>
                </c:pt>
                <c:pt idx="4507">
                  <c:v>602</c:v>
                </c:pt>
                <c:pt idx="4508">
                  <c:v>597</c:v>
                </c:pt>
                <c:pt idx="4509">
                  <c:v>618</c:v>
                </c:pt>
                <c:pt idx="4510">
                  <c:v>597</c:v>
                </c:pt>
                <c:pt idx="4511">
                  <c:v>611</c:v>
                </c:pt>
                <c:pt idx="4512">
                  <c:v>611</c:v>
                </c:pt>
                <c:pt idx="4513">
                  <c:v>597</c:v>
                </c:pt>
                <c:pt idx="4514">
                  <c:v>597</c:v>
                </c:pt>
                <c:pt idx="4515">
                  <c:v>577</c:v>
                </c:pt>
                <c:pt idx="4516">
                  <c:v>570</c:v>
                </c:pt>
                <c:pt idx="4517">
                  <c:v>591</c:v>
                </c:pt>
                <c:pt idx="4518">
                  <c:v>556</c:v>
                </c:pt>
                <c:pt idx="4519">
                  <c:v>567</c:v>
                </c:pt>
                <c:pt idx="4520">
                  <c:v>556</c:v>
                </c:pt>
                <c:pt idx="4521">
                  <c:v>553</c:v>
                </c:pt>
                <c:pt idx="4522">
                  <c:v>567</c:v>
                </c:pt>
                <c:pt idx="4523">
                  <c:v>537</c:v>
                </c:pt>
                <c:pt idx="4524">
                  <c:v>548</c:v>
                </c:pt>
                <c:pt idx="4525">
                  <c:v>548</c:v>
                </c:pt>
                <c:pt idx="4526">
                  <c:v>537</c:v>
                </c:pt>
                <c:pt idx="4527">
                  <c:v>548</c:v>
                </c:pt>
                <c:pt idx="4528">
                  <c:v>531</c:v>
                </c:pt>
                <c:pt idx="4529">
                  <c:v>537</c:v>
                </c:pt>
                <c:pt idx="4530">
                  <c:v>520</c:v>
                </c:pt>
                <c:pt idx="4531">
                  <c:v>537</c:v>
                </c:pt>
                <c:pt idx="4532">
                  <c:v>531</c:v>
                </c:pt>
                <c:pt idx="4533">
                  <c:v>531</c:v>
                </c:pt>
                <c:pt idx="4534">
                  <c:v>531</c:v>
                </c:pt>
                <c:pt idx="4535">
                  <c:v>531</c:v>
                </c:pt>
                <c:pt idx="4536">
                  <c:v>531</c:v>
                </c:pt>
                <c:pt idx="4537">
                  <c:v>520</c:v>
                </c:pt>
                <c:pt idx="4538">
                  <c:v>548</c:v>
                </c:pt>
                <c:pt idx="4539">
                  <c:v>567</c:v>
                </c:pt>
                <c:pt idx="4540">
                  <c:v>618</c:v>
                </c:pt>
                <c:pt idx="4541">
                  <c:v>577</c:v>
                </c:pt>
                <c:pt idx="4542">
                  <c:v>591</c:v>
                </c:pt>
                <c:pt idx="4543">
                  <c:v>570</c:v>
                </c:pt>
                <c:pt idx="4544">
                  <c:v>581</c:v>
                </c:pt>
                <c:pt idx="4545">
                  <c:v>591</c:v>
                </c:pt>
                <c:pt idx="4546">
                  <c:v>581</c:v>
                </c:pt>
                <c:pt idx="4547">
                  <c:v>567</c:v>
                </c:pt>
                <c:pt idx="4548">
                  <c:v>591</c:v>
                </c:pt>
                <c:pt idx="4549">
                  <c:v>591</c:v>
                </c:pt>
                <c:pt idx="4550">
                  <c:v>581</c:v>
                </c:pt>
                <c:pt idx="4551">
                  <c:v>581</c:v>
                </c:pt>
                <c:pt idx="4552">
                  <c:v>591</c:v>
                </c:pt>
                <c:pt idx="4553">
                  <c:v>581</c:v>
                </c:pt>
                <c:pt idx="4554">
                  <c:v>602</c:v>
                </c:pt>
                <c:pt idx="4555">
                  <c:v>591</c:v>
                </c:pt>
                <c:pt idx="4556">
                  <c:v>602</c:v>
                </c:pt>
                <c:pt idx="4557">
                  <c:v>597</c:v>
                </c:pt>
                <c:pt idx="4558">
                  <c:v>602</c:v>
                </c:pt>
                <c:pt idx="4559">
                  <c:v>602</c:v>
                </c:pt>
                <c:pt idx="4560">
                  <c:v>602</c:v>
                </c:pt>
                <c:pt idx="4561">
                  <c:v>597</c:v>
                </c:pt>
                <c:pt idx="4562">
                  <c:v>597</c:v>
                </c:pt>
                <c:pt idx="4563">
                  <c:v>602</c:v>
                </c:pt>
                <c:pt idx="4564">
                  <c:v>597</c:v>
                </c:pt>
                <c:pt idx="4565">
                  <c:v>597</c:v>
                </c:pt>
                <c:pt idx="4566">
                  <c:v>597</c:v>
                </c:pt>
                <c:pt idx="4567">
                  <c:v>602</c:v>
                </c:pt>
                <c:pt idx="4568">
                  <c:v>602</c:v>
                </c:pt>
                <c:pt idx="4569">
                  <c:v>597</c:v>
                </c:pt>
                <c:pt idx="4570">
                  <c:v>597</c:v>
                </c:pt>
                <c:pt idx="4571">
                  <c:v>597</c:v>
                </c:pt>
                <c:pt idx="4572">
                  <c:v>591</c:v>
                </c:pt>
                <c:pt idx="4573">
                  <c:v>597</c:v>
                </c:pt>
                <c:pt idx="4574">
                  <c:v>597</c:v>
                </c:pt>
                <c:pt idx="4575">
                  <c:v>591</c:v>
                </c:pt>
                <c:pt idx="4576">
                  <c:v>581</c:v>
                </c:pt>
                <c:pt idx="4577">
                  <c:v>591</c:v>
                </c:pt>
                <c:pt idx="4578">
                  <c:v>581</c:v>
                </c:pt>
                <c:pt idx="4579">
                  <c:v>542</c:v>
                </c:pt>
                <c:pt idx="4580">
                  <c:v>567</c:v>
                </c:pt>
                <c:pt idx="4581">
                  <c:v>570</c:v>
                </c:pt>
                <c:pt idx="4582">
                  <c:v>567</c:v>
                </c:pt>
                <c:pt idx="4583">
                  <c:v>567</c:v>
                </c:pt>
                <c:pt idx="4584">
                  <c:v>542</c:v>
                </c:pt>
                <c:pt idx="4585">
                  <c:v>567</c:v>
                </c:pt>
                <c:pt idx="4586">
                  <c:v>556</c:v>
                </c:pt>
                <c:pt idx="4587">
                  <c:v>505</c:v>
                </c:pt>
                <c:pt idx="4588">
                  <c:v>542</c:v>
                </c:pt>
                <c:pt idx="4589">
                  <c:v>556</c:v>
                </c:pt>
                <c:pt idx="4590">
                  <c:v>548</c:v>
                </c:pt>
                <c:pt idx="4591">
                  <c:v>556</c:v>
                </c:pt>
                <c:pt idx="4592">
                  <c:v>567</c:v>
                </c:pt>
                <c:pt idx="4593">
                  <c:v>556</c:v>
                </c:pt>
                <c:pt idx="4594">
                  <c:v>577</c:v>
                </c:pt>
                <c:pt idx="4595">
                  <c:v>567</c:v>
                </c:pt>
                <c:pt idx="4596">
                  <c:v>553</c:v>
                </c:pt>
                <c:pt idx="4597">
                  <c:v>577</c:v>
                </c:pt>
                <c:pt idx="4598">
                  <c:v>556</c:v>
                </c:pt>
                <c:pt idx="4599">
                  <c:v>520</c:v>
                </c:pt>
                <c:pt idx="4600">
                  <c:v>567</c:v>
                </c:pt>
                <c:pt idx="4601">
                  <c:v>577</c:v>
                </c:pt>
                <c:pt idx="4602">
                  <c:v>556</c:v>
                </c:pt>
                <c:pt idx="4603">
                  <c:v>570</c:v>
                </c:pt>
                <c:pt idx="4604">
                  <c:v>515</c:v>
                </c:pt>
                <c:pt idx="4605">
                  <c:v>556</c:v>
                </c:pt>
                <c:pt idx="4606">
                  <c:v>556</c:v>
                </c:pt>
                <c:pt idx="4607">
                  <c:v>556</c:v>
                </c:pt>
                <c:pt idx="4608">
                  <c:v>553</c:v>
                </c:pt>
                <c:pt idx="4609">
                  <c:v>556</c:v>
                </c:pt>
                <c:pt idx="4610">
                  <c:v>531</c:v>
                </c:pt>
                <c:pt idx="4611">
                  <c:v>553</c:v>
                </c:pt>
                <c:pt idx="4612">
                  <c:v>553</c:v>
                </c:pt>
                <c:pt idx="4613">
                  <c:v>537</c:v>
                </c:pt>
                <c:pt idx="4614">
                  <c:v>553</c:v>
                </c:pt>
                <c:pt idx="4615">
                  <c:v>553</c:v>
                </c:pt>
                <c:pt idx="4616">
                  <c:v>542</c:v>
                </c:pt>
                <c:pt idx="4617">
                  <c:v>553</c:v>
                </c:pt>
                <c:pt idx="4618">
                  <c:v>548</c:v>
                </c:pt>
                <c:pt idx="4619">
                  <c:v>542</c:v>
                </c:pt>
                <c:pt idx="4620">
                  <c:v>537</c:v>
                </c:pt>
                <c:pt idx="4621">
                  <c:v>531</c:v>
                </c:pt>
                <c:pt idx="4622">
                  <c:v>542</c:v>
                </c:pt>
                <c:pt idx="4623">
                  <c:v>537</c:v>
                </c:pt>
                <c:pt idx="4624">
                  <c:v>542</c:v>
                </c:pt>
                <c:pt idx="4625">
                  <c:v>526</c:v>
                </c:pt>
                <c:pt idx="4626">
                  <c:v>483</c:v>
                </c:pt>
                <c:pt idx="4627">
                  <c:v>537</c:v>
                </c:pt>
                <c:pt idx="4628">
                  <c:v>526</c:v>
                </c:pt>
                <c:pt idx="4629">
                  <c:v>531</c:v>
                </c:pt>
                <c:pt idx="4630">
                  <c:v>531</c:v>
                </c:pt>
                <c:pt idx="4631">
                  <c:v>526</c:v>
                </c:pt>
                <c:pt idx="4632">
                  <c:v>531</c:v>
                </c:pt>
                <c:pt idx="4633">
                  <c:v>526</c:v>
                </c:pt>
                <c:pt idx="4634">
                  <c:v>520</c:v>
                </c:pt>
                <c:pt idx="4635">
                  <c:v>531</c:v>
                </c:pt>
                <c:pt idx="4636">
                  <c:v>492</c:v>
                </c:pt>
                <c:pt idx="4637">
                  <c:v>526</c:v>
                </c:pt>
                <c:pt idx="4638">
                  <c:v>505</c:v>
                </c:pt>
                <c:pt idx="4639">
                  <c:v>495</c:v>
                </c:pt>
                <c:pt idx="4640">
                  <c:v>495</c:v>
                </c:pt>
                <c:pt idx="4641">
                  <c:v>515</c:v>
                </c:pt>
                <c:pt idx="4642">
                  <c:v>505</c:v>
                </c:pt>
                <c:pt idx="4643">
                  <c:v>472</c:v>
                </c:pt>
                <c:pt idx="4644">
                  <c:v>515</c:v>
                </c:pt>
                <c:pt idx="4645">
                  <c:v>492</c:v>
                </c:pt>
                <c:pt idx="4646">
                  <c:v>500</c:v>
                </c:pt>
                <c:pt idx="4647">
                  <c:v>495</c:v>
                </c:pt>
                <c:pt idx="4648">
                  <c:v>500</c:v>
                </c:pt>
                <c:pt idx="4649">
                  <c:v>515</c:v>
                </c:pt>
                <c:pt idx="4650">
                  <c:v>495</c:v>
                </c:pt>
                <c:pt idx="4651">
                  <c:v>500</c:v>
                </c:pt>
                <c:pt idx="4652">
                  <c:v>495</c:v>
                </c:pt>
                <c:pt idx="4653">
                  <c:v>495</c:v>
                </c:pt>
                <c:pt idx="4654">
                  <c:v>492</c:v>
                </c:pt>
                <c:pt idx="4655">
                  <c:v>492</c:v>
                </c:pt>
                <c:pt idx="4656">
                  <c:v>495</c:v>
                </c:pt>
                <c:pt idx="4657">
                  <c:v>495</c:v>
                </c:pt>
                <c:pt idx="4658">
                  <c:v>495</c:v>
                </c:pt>
                <c:pt idx="4659">
                  <c:v>500</c:v>
                </c:pt>
                <c:pt idx="4660">
                  <c:v>472</c:v>
                </c:pt>
                <c:pt idx="4661">
                  <c:v>495</c:v>
                </c:pt>
                <c:pt idx="4662">
                  <c:v>500</c:v>
                </c:pt>
                <c:pt idx="4663">
                  <c:v>500</c:v>
                </c:pt>
                <c:pt idx="4664">
                  <c:v>515</c:v>
                </c:pt>
                <c:pt idx="4665">
                  <c:v>500</c:v>
                </c:pt>
                <c:pt idx="4666">
                  <c:v>492</c:v>
                </c:pt>
                <c:pt idx="4667">
                  <c:v>505</c:v>
                </c:pt>
                <c:pt idx="4668">
                  <c:v>435</c:v>
                </c:pt>
                <c:pt idx="4669">
                  <c:v>448</c:v>
                </c:pt>
                <c:pt idx="4670">
                  <c:v>435</c:v>
                </c:pt>
                <c:pt idx="4671">
                  <c:v>444</c:v>
                </c:pt>
                <c:pt idx="4672">
                  <c:v>451</c:v>
                </c:pt>
                <c:pt idx="4673">
                  <c:v>444</c:v>
                </c:pt>
                <c:pt idx="4674">
                  <c:v>460</c:v>
                </c:pt>
                <c:pt idx="4675">
                  <c:v>448</c:v>
                </c:pt>
                <c:pt idx="4676">
                  <c:v>455</c:v>
                </c:pt>
                <c:pt idx="4677">
                  <c:v>464</c:v>
                </c:pt>
                <c:pt idx="4678">
                  <c:v>472</c:v>
                </c:pt>
                <c:pt idx="4679">
                  <c:v>464</c:v>
                </c:pt>
                <c:pt idx="4680">
                  <c:v>476</c:v>
                </c:pt>
                <c:pt idx="4681">
                  <c:v>476</c:v>
                </c:pt>
                <c:pt idx="4682">
                  <c:v>492</c:v>
                </c:pt>
                <c:pt idx="4683">
                  <c:v>505</c:v>
                </c:pt>
                <c:pt idx="4684">
                  <c:v>495</c:v>
                </c:pt>
                <c:pt idx="4685">
                  <c:v>505</c:v>
                </c:pt>
                <c:pt idx="4686">
                  <c:v>500</c:v>
                </c:pt>
                <c:pt idx="4687">
                  <c:v>505</c:v>
                </c:pt>
                <c:pt idx="4688">
                  <c:v>520</c:v>
                </c:pt>
                <c:pt idx="4689">
                  <c:v>520</c:v>
                </c:pt>
                <c:pt idx="4690">
                  <c:v>526</c:v>
                </c:pt>
                <c:pt idx="4691">
                  <c:v>531</c:v>
                </c:pt>
                <c:pt idx="4692">
                  <c:v>537</c:v>
                </c:pt>
                <c:pt idx="4693">
                  <c:v>542</c:v>
                </c:pt>
                <c:pt idx="4694">
                  <c:v>505</c:v>
                </c:pt>
                <c:pt idx="4695">
                  <c:v>537</c:v>
                </c:pt>
                <c:pt idx="4696">
                  <c:v>526</c:v>
                </c:pt>
                <c:pt idx="4697">
                  <c:v>520</c:v>
                </c:pt>
                <c:pt idx="4698">
                  <c:v>526</c:v>
                </c:pt>
                <c:pt idx="4699">
                  <c:v>515</c:v>
                </c:pt>
                <c:pt idx="4700">
                  <c:v>526</c:v>
                </c:pt>
                <c:pt idx="4701">
                  <c:v>495</c:v>
                </c:pt>
                <c:pt idx="4702">
                  <c:v>520</c:v>
                </c:pt>
                <c:pt idx="4703">
                  <c:v>515</c:v>
                </c:pt>
                <c:pt idx="4704">
                  <c:v>520</c:v>
                </c:pt>
                <c:pt idx="4705">
                  <c:v>531</c:v>
                </c:pt>
                <c:pt idx="4706">
                  <c:v>520</c:v>
                </c:pt>
                <c:pt idx="4707">
                  <c:v>515</c:v>
                </c:pt>
                <c:pt idx="4708">
                  <c:v>515</c:v>
                </c:pt>
                <c:pt idx="4709">
                  <c:v>526</c:v>
                </c:pt>
                <c:pt idx="4710">
                  <c:v>515</c:v>
                </c:pt>
                <c:pt idx="4711">
                  <c:v>520</c:v>
                </c:pt>
                <c:pt idx="4712">
                  <c:v>515</c:v>
                </c:pt>
                <c:pt idx="4713">
                  <c:v>515</c:v>
                </c:pt>
                <c:pt idx="4714">
                  <c:v>515</c:v>
                </c:pt>
                <c:pt idx="4715">
                  <c:v>531</c:v>
                </c:pt>
                <c:pt idx="4716">
                  <c:v>537</c:v>
                </c:pt>
                <c:pt idx="4717">
                  <c:v>531</c:v>
                </c:pt>
                <c:pt idx="4718">
                  <c:v>542</c:v>
                </c:pt>
                <c:pt idx="4719">
                  <c:v>548</c:v>
                </c:pt>
                <c:pt idx="4720">
                  <c:v>542</c:v>
                </c:pt>
                <c:pt idx="4721">
                  <c:v>553</c:v>
                </c:pt>
                <c:pt idx="4722">
                  <c:v>553</c:v>
                </c:pt>
                <c:pt idx="4723">
                  <c:v>553</c:v>
                </c:pt>
                <c:pt idx="4724">
                  <c:v>553</c:v>
                </c:pt>
                <c:pt idx="4725">
                  <c:v>537</c:v>
                </c:pt>
                <c:pt idx="4726">
                  <c:v>548</c:v>
                </c:pt>
                <c:pt idx="4727">
                  <c:v>556</c:v>
                </c:pt>
                <c:pt idx="4728">
                  <c:v>542</c:v>
                </c:pt>
                <c:pt idx="4729">
                  <c:v>542</c:v>
                </c:pt>
                <c:pt idx="4730">
                  <c:v>531</c:v>
                </c:pt>
                <c:pt idx="4731">
                  <c:v>531</c:v>
                </c:pt>
                <c:pt idx="4732">
                  <c:v>505</c:v>
                </c:pt>
                <c:pt idx="4733">
                  <c:v>537</c:v>
                </c:pt>
                <c:pt idx="4734">
                  <c:v>526</c:v>
                </c:pt>
                <c:pt idx="4735">
                  <c:v>537</c:v>
                </c:pt>
                <c:pt idx="4736">
                  <c:v>537</c:v>
                </c:pt>
                <c:pt idx="4737">
                  <c:v>542</c:v>
                </c:pt>
                <c:pt idx="4738">
                  <c:v>553</c:v>
                </c:pt>
                <c:pt idx="4739">
                  <c:v>520</c:v>
                </c:pt>
                <c:pt idx="4740">
                  <c:v>537</c:v>
                </c:pt>
                <c:pt idx="4741">
                  <c:v>520</c:v>
                </c:pt>
                <c:pt idx="4742">
                  <c:v>531</c:v>
                </c:pt>
                <c:pt idx="4743">
                  <c:v>526</c:v>
                </c:pt>
                <c:pt idx="4744">
                  <c:v>531</c:v>
                </c:pt>
                <c:pt idx="4745">
                  <c:v>515</c:v>
                </c:pt>
                <c:pt idx="4746">
                  <c:v>520</c:v>
                </c:pt>
                <c:pt idx="4747">
                  <c:v>520</c:v>
                </c:pt>
                <c:pt idx="4748">
                  <c:v>520</c:v>
                </c:pt>
                <c:pt idx="4749">
                  <c:v>537</c:v>
                </c:pt>
                <c:pt idx="4750">
                  <c:v>526</c:v>
                </c:pt>
                <c:pt idx="4751">
                  <c:v>542</c:v>
                </c:pt>
                <c:pt idx="4752">
                  <c:v>537</c:v>
                </c:pt>
                <c:pt idx="4753">
                  <c:v>548</c:v>
                </c:pt>
                <c:pt idx="4754">
                  <c:v>537</c:v>
                </c:pt>
                <c:pt idx="4755">
                  <c:v>537</c:v>
                </c:pt>
                <c:pt idx="4756">
                  <c:v>526</c:v>
                </c:pt>
                <c:pt idx="4757">
                  <c:v>531</c:v>
                </c:pt>
                <c:pt idx="4758">
                  <c:v>526</c:v>
                </c:pt>
                <c:pt idx="4759">
                  <c:v>531</c:v>
                </c:pt>
                <c:pt idx="4760">
                  <c:v>553</c:v>
                </c:pt>
                <c:pt idx="4761">
                  <c:v>526</c:v>
                </c:pt>
                <c:pt idx="4762">
                  <c:v>526</c:v>
                </c:pt>
                <c:pt idx="4763">
                  <c:v>505</c:v>
                </c:pt>
                <c:pt idx="4764">
                  <c:v>515</c:v>
                </c:pt>
                <c:pt idx="4765">
                  <c:v>500</c:v>
                </c:pt>
                <c:pt idx="4766">
                  <c:v>505</c:v>
                </c:pt>
                <c:pt idx="4767">
                  <c:v>505</c:v>
                </c:pt>
                <c:pt idx="4768">
                  <c:v>505</c:v>
                </c:pt>
                <c:pt idx="4769">
                  <c:v>505</c:v>
                </c:pt>
                <c:pt idx="4770">
                  <c:v>495</c:v>
                </c:pt>
                <c:pt idx="4771">
                  <c:v>531</c:v>
                </c:pt>
                <c:pt idx="4772">
                  <c:v>492</c:v>
                </c:pt>
                <c:pt idx="4773">
                  <c:v>495</c:v>
                </c:pt>
                <c:pt idx="4774">
                  <c:v>500</c:v>
                </c:pt>
                <c:pt idx="4775">
                  <c:v>505</c:v>
                </c:pt>
                <c:pt idx="4776">
                  <c:v>495</c:v>
                </c:pt>
                <c:pt idx="4777">
                  <c:v>481</c:v>
                </c:pt>
                <c:pt idx="4778">
                  <c:v>500</c:v>
                </c:pt>
                <c:pt idx="4779">
                  <c:v>500</c:v>
                </c:pt>
                <c:pt idx="4780">
                  <c:v>505</c:v>
                </c:pt>
                <c:pt idx="4781">
                  <c:v>520</c:v>
                </c:pt>
                <c:pt idx="4782">
                  <c:v>520</c:v>
                </c:pt>
                <c:pt idx="4783">
                  <c:v>581</c:v>
                </c:pt>
                <c:pt idx="4784">
                  <c:v>624</c:v>
                </c:pt>
                <c:pt idx="4785">
                  <c:v>671</c:v>
                </c:pt>
                <c:pt idx="4786">
                  <c:v>754</c:v>
                </c:pt>
                <c:pt idx="4787">
                  <c:v>791</c:v>
                </c:pt>
                <c:pt idx="4788">
                  <c:v>772</c:v>
                </c:pt>
                <c:pt idx="4789">
                  <c:v>749</c:v>
                </c:pt>
                <c:pt idx="4790">
                  <c:v>772</c:v>
                </c:pt>
                <c:pt idx="4791">
                  <c:v>772</c:v>
                </c:pt>
                <c:pt idx="4792">
                  <c:v>821</c:v>
                </c:pt>
                <c:pt idx="4793">
                  <c:v>827</c:v>
                </c:pt>
                <c:pt idx="4794">
                  <c:v>836</c:v>
                </c:pt>
                <c:pt idx="4795">
                  <c:v>872</c:v>
                </c:pt>
                <c:pt idx="4796">
                  <c:v>882</c:v>
                </c:pt>
                <c:pt idx="4797">
                  <c:v>895</c:v>
                </c:pt>
                <c:pt idx="4798">
                  <c:v>905</c:v>
                </c:pt>
                <c:pt idx="4799">
                  <c:v>935</c:v>
                </c:pt>
                <c:pt idx="4800">
                  <c:v>935</c:v>
                </c:pt>
                <c:pt idx="4801">
                  <c:v>959</c:v>
                </c:pt>
                <c:pt idx="4802">
                  <c:v>913</c:v>
                </c:pt>
                <c:pt idx="4803">
                  <c:v>923</c:v>
                </c:pt>
                <c:pt idx="4804">
                  <c:v>882</c:v>
                </c:pt>
                <c:pt idx="4805">
                  <c:v>913</c:v>
                </c:pt>
                <c:pt idx="4806">
                  <c:v>895</c:v>
                </c:pt>
                <c:pt idx="4807">
                  <c:v>905</c:v>
                </c:pt>
                <c:pt idx="4808">
                  <c:v>913</c:v>
                </c:pt>
                <c:pt idx="4809">
                  <c:v>913</c:v>
                </c:pt>
                <c:pt idx="4810">
                  <c:v>905</c:v>
                </c:pt>
                <c:pt idx="4811">
                  <c:v>905</c:v>
                </c:pt>
                <c:pt idx="4812">
                  <c:v>923</c:v>
                </c:pt>
                <c:pt idx="4813">
                  <c:v>905</c:v>
                </c:pt>
                <c:pt idx="4814">
                  <c:v>905</c:v>
                </c:pt>
                <c:pt idx="4815">
                  <c:v>895</c:v>
                </c:pt>
                <c:pt idx="4816">
                  <c:v>913</c:v>
                </c:pt>
                <c:pt idx="4817">
                  <c:v>821</c:v>
                </c:pt>
                <c:pt idx="4818">
                  <c:v>1004</c:v>
                </c:pt>
                <c:pt idx="4819">
                  <c:v>992</c:v>
                </c:pt>
                <c:pt idx="4820">
                  <c:v>983</c:v>
                </c:pt>
                <c:pt idx="4821">
                  <c:v>959</c:v>
                </c:pt>
                <c:pt idx="4822">
                  <c:v>923</c:v>
                </c:pt>
                <c:pt idx="4823">
                  <c:v>959</c:v>
                </c:pt>
                <c:pt idx="4824">
                  <c:v>949</c:v>
                </c:pt>
                <c:pt idx="4825">
                  <c:v>959</c:v>
                </c:pt>
                <c:pt idx="4826">
                  <c:v>895</c:v>
                </c:pt>
                <c:pt idx="4827">
                  <c:v>935</c:v>
                </c:pt>
                <c:pt idx="4828">
                  <c:v>846</c:v>
                </c:pt>
                <c:pt idx="4829">
                  <c:v>836</c:v>
                </c:pt>
                <c:pt idx="4830">
                  <c:v>949</c:v>
                </c:pt>
                <c:pt idx="4831">
                  <c:v>923</c:v>
                </c:pt>
                <c:pt idx="4832">
                  <c:v>895</c:v>
                </c:pt>
                <c:pt idx="4833">
                  <c:v>872</c:v>
                </c:pt>
                <c:pt idx="4834">
                  <c:v>846</c:v>
                </c:pt>
                <c:pt idx="4835">
                  <c:v>846</c:v>
                </c:pt>
                <c:pt idx="4836">
                  <c:v>808</c:v>
                </c:pt>
                <c:pt idx="4837">
                  <c:v>821</c:v>
                </c:pt>
                <c:pt idx="4838">
                  <c:v>800</c:v>
                </c:pt>
                <c:pt idx="4839">
                  <c:v>791</c:v>
                </c:pt>
                <c:pt idx="4840">
                  <c:v>772</c:v>
                </c:pt>
                <c:pt idx="4841">
                  <c:v>730</c:v>
                </c:pt>
                <c:pt idx="4842">
                  <c:v>730</c:v>
                </c:pt>
                <c:pt idx="4843">
                  <c:v>682</c:v>
                </c:pt>
                <c:pt idx="4844">
                  <c:v>657</c:v>
                </c:pt>
                <c:pt idx="4845">
                  <c:v>702</c:v>
                </c:pt>
                <c:pt idx="4846">
                  <c:v>686</c:v>
                </c:pt>
                <c:pt idx="4847">
                  <c:v>682</c:v>
                </c:pt>
                <c:pt idx="4848">
                  <c:v>660</c:v>
                </c:pt>
                <c:pt idx="4849">
                  <c:v>581</c:v>
                </c:pt>
                <c:pt idx="4850">
                  <c:v>624</c:v>
                </c:pt>
                <c:pt idx="4851">
                  <c:v>618</c:v>
                </c:pt>
                <c:pt idx="4852">
                  <c:v>624</c:v>
                </c:pt>
                <c:pt idx="4853">
                  <c:v>611</c:v>
                </c:pt>
                <c:pt idx="4854">
                  <c:v>597</c:v>
                </c:pt>
                <c:pt idx="4855">
                  <c:v>597</c:v>
                </c:pt>
                <c:pt idx="4856">
                  <c:v>602</c:v>
                </c:pt>
                <c:pt idx="4857">
                  <c:v>553</c:v>
                </c:pt>
                <c:pt idx="4858">
                  <c:v>581</c:v>
                </c:pt>
                <c:pt idx="4859">
                  <c:v>556</c:v>
                </c:pt>
                <c:pt idx="4860">
                  <c:v>577</c:v>
                </c:pt>
                <c:pt idx="4861">
                  <c:v>567</c:v>
                </c:pt>
                <c:pt idx="4862">
                  <c:v>577</c:v>
                </c:pt>
                <c:pt idx="4863">
                  <c:v>581</c:v>
                </c:pt>
                <c:pt idx="4864">
                  <c:v>570</c:v>
                </c:pt>
                <c:pt idx="4865">
                  <c:v>570</c:v>
                </c:pt>
                <c:pt idx="4866">
                  <c:v>570</c:v>
                </c:pt>
                <c:pt idx="4867">
                  <c:v>537</c:v>
                </c:pt>
                <c:pt idx="4868">
                  <c:v>570</c:v>
                </c:pt>
                <c:pt idx="4869">
                  <c:v>581</c:v>
                </c:pt>
                <c:pt idx="4870">
                  <c:v>500</c:v>
                </c:pt>
                <c:pt idx="4871">
                  <c:v>515</c:v>
                </c:pt>
                <c:pt idx="4872">
                  <c:v>515</c:v>
                </c:pt>
                <c:pt idx="4873">
                  <c:v>520</c:v>
                </c:pt>
                <c:pt idx="4874">
                  <c:v>520</c:v>
                </c:pt>
                <c:pt idx="4875">
                  <c:v>515</c:v>
                </c:pt>
                <c:pt idx="4876">
                  <c:v>531</c:v>
                </c:pt>
                <c:pt idx="4877">
                  <c:v>526</c:v>
                </c:pt>
                <c:pt idx="4878">
                  <c:v>526</c:v>
                </c:pt>
                <c:pt idx="4879">
                  <c:v>537</c:v>
                </c:pt>
                <c:pt idx="4880">
                  <c:v>537</c:v>
                </c:pt>
                <c:pt idx="4881">
                  <c:v>520</c:v>
                </c:pt>
                <c:pt idx="4882">
                  <c:v>567</c:v>
                </c:pt>
              </c:numCache>
            </c:numRef>
          </c:val>
          <c:smooth val="0"/>
        </c:ser>
        <c:dLbls>
          <c:showLegendKey val="0"/>
          <c:showVal val="0"/>
          <c:showCatName val="0"/>
          <c:showSerName val="0"/>
          <c:showPercent val="0"/>
          <c:showBubbleSize val="0"/>
        </c:dLbls>
        <c:marker val="1"/>
        <c:smooth val="0"/>
        <c:axId val="299090688"/>
        <c:axId val="299092224"/>
      </c:lineChart>
      <c:catAx>
        <c:axId val="299090688"/>
        <c:scaling>
          <c:orientation val="minMax"/>
        </c:scaling>
        <c:delete val="0"/>
        <c:axPos val="b"/>
        <c:numFmt formatCode="h:mm:ss" sourceLinked="1"/>
        <c:majorTickMark val="out"/>
        <c:minorTickMark val="none"/>
        <c:tickLblPos val="nextTo"/>
        <c:crossAx val="299092224"/>
        <c:crosses val="autoZero"/>
        <c:auto val="1"/>
        <c:lblAlgn val="ctr"/>
        <c:lblOffset val="100"/>
        <c:noMultiLvlLbl val="0"/>
      </c:catAx>
      <c:valAx>
        <c:axId val="299092224"/>
        <c:scaling>
          <c:orientation val="minMax"/>
        </c:scaling>
        <c:delete val="0"/>
        <c:axPos val="l"/>
        <c:majorGridlines/>
        <c:numFmt formatCode="General" sourceLinked="1"/>
        <c:majorTickMark val="out"/>
        <c:minorTickMark val="none"/>
        <c:tickLblPos val="nextTo"/>
        <c:crossAx val="299090688"/>
        <c:crosses val="autoZero"/>
        <c:crossBetween val="between"/>
      </c:valAx>
    </c:plotArea>
    <c:legend>
      <c:legendPos val="r"/>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CO2 Level</c:v>
          </c:tx>
          <c:marker>
            <c:symbol val="none"/>
          </c:marker>
          <c:cat>
            <c:numRef>
              <c:f>Sheet1!$C$1:$C$606</c:f>
              <c:numCache>
                <c:formatCode>h:mm:ss</c:formatCode>
                <c:ptCount val="606"/>
                <c:pt idx="0">
                  <c:v>2.3148148148148147E-5</c:v>
                </c:pt>
                <c:pt idx="1">
                  <c:v>3.4722222222222222E-5</c:v>
                </c:pt>
                <c:pt idx="2">
                  <c:v>3.4722222222222222E-5</c:v>
                </c:pt>
                <c:pt idx="3">
                  <c:v>4.6296296296296294E-5</c:v>
                </c:pt>
                <c:pt idx="4">
                  <c:v>5.7870370370370366E-5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4.5601851851851853E-3</c:v>
                </c:pt>
                <c:pt idx="395">
                  <c:v>4.5717592592592589E-3</c:v>
                </c:pt>
                <c:pt idx="396">
                  <c:v>4.5833333333333334E-3</c:v>
                </c:pt>
                <c:pt idx="397">
                  <c:v>4.5949074074074078E-3</c:v>
                </c:pt>
                <c:pt idx="398">
                  <c:v>4.6064814814814814E-3</c:v>
                </c:pt>
                <c:pt idx="399">
                  <c:v>4.6180555555555558E-3</c:v>
                </c:pt>
                <c:pt idx="400">
                  <c:v>4.6296296296296302E-3</c:v>
                </c:pt>
                <c:pt idx="401">
                  <c:v>4.6412037037037038E-3</c:v>
                </c:pt>
                <c:pt idx="402">
                  <c:v>4.6527777777777774E-3</c:v>
                </c:pt>
                <c:pt idx="403">
                  <c:v>4.6643518518518518E-3</c:v>
                </c:pt>
                <c:pt idx="404">
                  <c:v>4.6759259259259263E-3</c:v>
                </c:pt>
                <c:pt idx="405">
                  <c:v>4.6874999999999998E-3</c:v>
                </c:pt>
                <c:pt idx="406">
                  <c:v>4.6990740740740743E-3</c:v>
                </c:pt>
                <c:pt idx="407">
                  <c:v>4.7106481481481478E-3</c:v>
                </c:pt>
                <c:pt idx="408">
                  <c:v>4.7222222222222223E-3</c:v>
                </c:pt>
                <c:pt idx="409">
                  <c:v>4.7337962962962958E-3</c:v>
                </c:pt>
                <c:pt idx="410">
                  <c:v>4.7453703703703703E-3</c:v>
                </c:pt>
                <c:pt idx="411">
                  <c:v>4.7569444444444447E-3</c:v>
                </c:pt>
                <c:pt idx="412">
                  <c:v>4.7685185185185183E-3</c:v>
                </c:pt>
                <c:pt idx="413">
                  <c:v>4.7800925925925919E-3</c:v>
                </c:pt>
                <c:pt idx="414">
                  <c:v>4.7916666666666672E-3</c:v>
                </c:pt>
                <c:pt idx="415">
                  <c:v>4.8032407407407407E-3</c:v>
                </c:pt>
                <c:pt idx="416">
                  <c:v>4.8148148148148152E-3</c:v>
                </c:pt>
                <c:pt idx="417">
                  <c:v>4.8263888888888887E-3</c:v>
                </c:pt>
                <c:pt idx="418">
                  <c:v>4.8379629629629632E-3</c:v>
                </c:pt>
                <c:pt idx="419">
                  <c:v>4.8495370370370368E-3</c:v>
                </c:pt>
                <c:pt idx="420">
                  <c:v>4.8611111111111112E-3</c:v>
                </c:pt>
                <c:pt idx="421">
                  <c:v>4.8726851851851856E-3</c:v>
                </c:pt>
                <c:pt idx="422">
                  <c:v>4.8842592592592592E-3</c:v>
                </c:pt>
                <c:pt idx="423">
                  <c:v>4.8958333333333328E-3</c:v>
                </c:pt>
                <c:pt idx="424">
                  <c:v>4.9074074074074072E-3</c:v>
                </c:pt>
                <c:pt idx="425">
                  <c:v>4.9189814814814816E-3</c:v>
                </c:pt>
                <c:pt idx="426">
                  <c:v>4.9305555555555552E-3</c:v>
                </c:pt>
                <c:pt idx="427">
                  <c:v>4.9421296296296288E-3</c:v>
                </c:pt>
                <c:pt idx="428">
                  <c:v>4.9537037037037041E-3</c:v>
                </c:pt>
                <c:pt idx="429">
                  <c:v>4.9652777777777777E-3</c:v>
                </c:pt>
                <c:pt idx="430">
                  <c:v>4.9768518518518521E-3</c:v>
                </c:pt>
                <c:pt idx="431">
                  <c:v>4.9884259259259265E-3</c:v>
                </c:pt>
                <c:pt idx="432">
                  <c:v>5.0000000000000001E-3</c:v>
                </c:pt>
                <c:pt idx="433">
                  <c:v>5.0115740740740737E-3</c:v>
                </c:pt>
                <c:pt idx="434">
                  <c:v>5.0231481481481481E-3</c:v>
                </c:pt>
                <c:pt idx="435">
                  <c:v>5.0347222222222225E-3</c:v>
                </c:pt>
                <c:pt idx="436">
                  <c:v>5.0462962962962961E-3</c:v>
                </c:pt>
                <c:pt idx="437">
                  <c:v>5.0578703703703706E-3</c:v>
                </c:pt>
                <c:pt idx="438">
                  <c:v>5.0694444444444441E-3</c:v>
                </c:pt>
                <c:pt idx="439">
                  <c:v>5.0810185185185186E-3</c:v>
                </c:pt>
                <c:pt idx="440">
                  <c:v>5.0925925925925921E-3</c:v>
                </c:pt>
                <c:pt idx="441">
                  <c:v>5.1041666666666666E-3</c:v>
                </c:pt>
                <c:pt idx="442">
                  <c:v>5.115740740740741E-3</c:v>
                </c:pt>
                <c:pt idx="443">
                  <c:v>5.1273148148148146E-3</c:v>
                </c:pt>
                <c:pt idx="444">
                  <c:v>5.138888888888889E-3</c:v>
                </c:pt>
                <c:pt idx="445">
                  <c:v>5.1504629629629635E-3</c:v>
                </c:pt>
                <c:pt idx="446">
                  <c:v>5.162037037037037E-3</c:v>
                </c:pt>
                <c:pt idx="447">
                  <c:v>5.1736111111111115E-3</c:v>
                </c:pt>
                <c:pt idx="448">
                  <c:v>5.185185185185185E-3</c:v>
                </c:pt>
                <c:pt idx="449">
                  <c:v>5.1967592592592595E-3</c:v>
                </c:pt>
                <c:pt idx="450">
                  <c:v>5.208333333333333E-3</c:v>
                </c:pt>
                <c:pt idx="451">
                  <c:v>5.2199074074074066E-3</c:v>
                </c:pt>
                <c:pt idx="452">
                  <c:v>5.2314814814814819E-3</c:v>
                </c:pt>
                <c:pt idx="453">
                  <c:v>5.2430555555555555E-3</c:v>
                </c:pt>
                <c:pt idx="454">
                  <c:v>5.2546296296296299E-3</c:v>
                </c:pt>
                <c:pt idx="455">
                  <c:v>5.2662037037037035E-3</c:v>
                </c:pt>
                <c:pt idx="456">
                  <c:v>5.2777777777777771E-3</c:v>
                </c:pt>
                <c:pt idx="457">
                  <c:v>5.2893518518518515E-3</c:v>
                </c:pt>
                <c:pt idx="458">
                  <c:v>5.3009259259259251E-3</c:v>
                </c:pt>
                <c:pt idx="459">
                  <c:v>5.3125000000000004E-3</c:v>
                </c:pt>
                <c:pt idx="460">
                  <c:v>5.3240740740740748E-3</c:v>
                </c:pt>
                <c:pt idx="461">
                  <c:v>5.3356481481481484E-3</c:v>
                </c:pt>
                <c:pt idx="462">
                  <c:v>5.347222222222222E-3</c:v>
                </c:pt>
                <c:pt idx="463">
                  <c:v>5.3587962962962964E-3</c:v>
                </c:pt>
                <c:pt idx="464">
                  <c:v>5.37037037037037E-3</c:v>
                </c:pt>
                <c:pt idx="465">
                  <c:v>5.3819444444444453E-3</c:v>
                </c:pt>
                <c:pt idx="466">
                  <c:v>5.3935185185185188E-3</c:v>
                </c:pt>
                <c:pt idx="467">
                  <c:v>5.4050925925925924E-3</c:v>
                </c:pt>
                <c:pt idx="468">
                  <c:v>5.4166666666666669E-3</c:v>
                </c:pt>
                <c:pt idx="469">
                  <c:v>5.4282407407407404E-3</c:v>
                </c:pt>
                <c:pt idx="470">
                  <c:v>5.4398148148148149E-3</c:v>
                </c:pt>
                <c:pt idx="471">
                  <c:v>5.4513888888888884E-3</c:v>
                </c:pt>
                <c:pt idx="472">
                  <c:v>5.4629629629629637E-3</c:v>
                </c:pt>
                <c:pt idx="473">
                  <c:v>5.4745370370370373E-3</c:v>
                </c:pt>
                <c:pt idx="474">
                  <c:v>5.4861111111111117E-3</c:v>
                </c:pt>
                <c:pt idx="475">
                  <c:v>5.4976851851851853E-3</c:v>
                </c:pt>
                <c:pt idx="476">
                  <c:v>5.5092592592592589E-3</c:v>
                </c:pt>
                <c:pt idx="477">
                  <c:v>5.5208333333333333E-3</c:v>
                </c:pt>
                <c:pt idx="478">
                  <c:v>5.5324074074074069E-3</c:v>
                </c:pt>
                <c:pt idx="479">
                  <c:v>5.5439814814814822E-3</c:v>
                </c:pt>
                <c:pt idx="480">
                  <c:v>5.5555555555555558E-3</c:v>
                </c:pt>
                <c:pt idx="481">
                  <c:v>5.5671296296296302E-3</c:v>
                </c:pt>
                <c:pt idx="482">
                  <c:v>5.5787037037037038E-3</c:v>
                </c:pt>
                <c:pt idx="483">
                  <c:v>5.5902777777777782E-3</c:v>
                </c:pt>
                <c:pt idx="484">
                  <c:v>5.6018518518518518E-3</c:v>
                </c:pt>
                <c:pt idx="485">
                  <c:v>5.6134259259259271E-3</c:v>
                </c:pt>
                <c:pt idx="486">
                  <c:v>5.6249999999999989E-3</c:v>
                </c:pt>
                <c:pt idx="487">
                  <c:v>5.6365740740740742E-3</c:v>
                </c:pt>
                <c:pt idx="488">
                  <c:v>5.6481481481481478E-3</c:v>
                </c:pt>
                <c:pt idx="489">
                  <c:v>5.6597222222222222E-3</c:v>
                </c:pt>
                <c:pt idx="490">
                  <c:v>5.6712962962962958E-3</c:v>
                </c:pt>
                <c:pt idx="491">
                  <c:v>5.6828703703703702E-3</c:v>
                </c:pt>
                <c:pt idx="492">
                  <c:v>5.6944444444444438E-3</c:v>
                </c:pt>
                <c:pt idx="493">
                  <c:v>5.7060185185185191E-3</c:v>
                </c:pt>
                <c:pt idx="494">
                  <c:v>5.7175925925925927E-3</c:v>
                </c:pt>
                <c:pt idx="495">
                  <c:v>5.7291666666666671E-3</c:v>
                </c:pt>
                <c:pt idx="496">
                  <c:v>5.7407407407407416E-3</c:v>
                </c:pt>
                <c:pt idx="497">
                  <c:v>5.7523148148148143E-3</c:v>
                </c:pt>
                <c:pt idx="498">
                  <c:v>5.7638888888888887E-3</c:v>
                </c:pt>
                <c:pt idx="499">
                  <c:v>5.7754629629629623E-3</c:v>
                </c:pt>
                <c:pt idx="500">
                  <c:v>5.7870370370370376E-3</c:v>
                </c:pt>
                <c:pt idx="501">
                  <c:v>5.7986111111111112E-3</c:v>
                </c:pt>
                <c:pt idx="502">
                  <c:v>5.8101851851851856E-3</c:v>
                </c:pt>
                <c:pt idx="503">
                  <c:v>5.8217592592592592E-3</c:v>
                </c:pt>
                <c:pt idx="504">
                  <c:v>5.8333333333333336E-3</c:v>
                </c:pt>
                <c:pt idx="505">
                  <c:v>5.8449074074074072E-3</c:v>
                </c:pt>
                <c:pt idx="506">
                  <c:v>5.8564814814814825E-3</c:v>
                </c:pt>
                <c:pt idx="507">
                  <c:v>5.8680555555555543E-3</c:v>
                </c:pt>
                <c:pt idx="508">
                  <c:v>5.8796296296296296E-3</c:v>
                </c:pt>
                <c:pt idx="509">
                  <c:v>5.8912037037037032E-3</c:v>
                </c:pt>
                <c:pt idx="510">
                  <c:v>5.9027777777777776E-3</c:v>
                </c:pt>
                <c:pt idx="511">
                  <c:v>5.9143518518518521E-3</c:v>
                </c:pt>
                <c:pt idx="512">
                  <c:v>5.9259259259259256E-3</c:v>
                </c:pt>
                <c:pt idx="513">
                  <c:v>5.9375000000000009E-3</c:v>
                </c:pt>
                <c:pt idx="514">
                  <c:v>5.9490740740740745E-3</c:v>
                </c:pt>
                <c:pt idx="515">
                  <c:v>5.9606481481481489E-3</c:v>
                </c:pt>
                <c:pt idx="516">
                  <c:v>5.9722222222222225E-3</c:v>
                </c:pt>
                <c:pt idx="517">
                  <c:v>5.9837962962962961E-3</c:v>
                </c:pt>
                <c:pt idx="518">
                  <c:v>5.9953703703703697E-3</c:v>
                </c:pt>
                <c:pt idx="519">
                  <c:v>6.0069444444444441E-3</c:v>
                </c:pt>
                <c:pt idx="520">
                  <c:v>6.0185185185185177E-3</c:v>
                </c:pt>
                <c:pt idx="521">
                  <c:v>6.030092592592593E-3</c:v>
                </c:pt>
                <c:pt idx="522">
                  <c:v>6.0416666666666665E-3</c:v>
                </c:pt>
                <c:pt idx="523">
                  <c:v>6.053240740740741E-3</c:v>
                </c:pt>
                <c:pt idx="524">
                  <c:v>6.0648148148148145E-3</c:v>
                </c:pt>
                <c:pt idx="525">
                  <c:v>6.076388888888889E-3</c:v>
                </c:pt>
                <c:pt idx="526">
                  <c:v>6.0879629629629643E-3</c:v>
                </c:pt>
                <c:pt idx="527">
                  <c:v>6.0995370370370361E-3</c:v>
                </c:pt>
                <c:pt idx="528">
                  <c:v>6.1111111111111114E-3</c:v>
                </c:pt>
                <c:pt idx="529">
                  <c:v>6.122685185185185E-3</c:v>
                </c:pt>
                <c:pt idx="530">
                  <c:v>6.1342592592592594E-3</c:v>
                </c:pt>
                <c:pt idx="531">
                  <c:v>6.145833333333333E-3</c:v>
                </c:pt>
                <c:pt idx="532">
                  <c:v>6.1574074074074074E-3</c:v>
                </c:pt>
                <c:pt idx="533">
                  <c:v>6.168981481481481E-3</c:v>
                </c:pt>
                <c:pt idx="534">
                  <c:v>6.1805555555555563E-3</c:v>
                </c:pt>
                <c:pt idx="535">
                  <c:v>6.1921296296296299E-3</c:v>
                </c:pt>
                <c:pt idx="536">
                  <c:v>6.2037037037037043E-3</c:v>
                </c:pt>
                <c:pt idx="537">
                  <c:v>6.215277777777777E-3</c:v>
                </c:pt>
                <c:pt idx="538">
                  <c:v>6.2268518518518515E-3</c:v>
                </c:pt>
                <c:pt idx="539">
                  <c:v>6.238425925925925E-3</c:v>
                </c:pt>
                <c:pt idx="540">
                  <c:v>6.2499999999999995E-3</c:v>
                </c:pt>
                <c:pt idx="541">
                  <c:v>6.2615740740740748E-3</c:v>
                </c:pt>
                <c:pt idx="542">
                  <c:v>6.2731481481481484E-3</c:v>
                </c:pt>
                <c:pt idx="543">
                  <c:v>6.2847222222222228E-3</c:v>
                </c:pt>
                <c:pt idx="544">
                  <c:v>6.2962962962962964E-3</c:v>
                </c:pt>
                <c:pt idx="545">
                  <c:v>6.3078703703703708E-3</c:v>
                </c:pt>
                <c:pt idx="546">
                  <c:v>6.3194444444444444E-3</c:v>
                </c:pt>
                <c:pt idx="547">
                  <c:v>6.3310185185185197E-3</c:v>
                </c:pt>
                <c:pt idx="548">
                  <c:v>6.3425925925925915E-3</c:v>
                </c:pt>
                <c:pt idx="549">
                  <c:v>6.3541666666666668E-3</c:v>
                </c:pt>
                <c:pt idx="550">
                  <c:v>6.3657407407407404E-3</c:v>
                </c:pt>
                <c:pt idx="551">
                  <c:v>6.3773148148148148E-3</c:v>
                </c:pt>
                <c:pt idx="552">
                  <c:v>6.3888888888888884E-3</c:v>
                </c:pt>
                <c:pt idx="553">
                  <c:v>6.4004629629629628E-3</c:v>
                </c:pt>
                <c:pt idx="554">
                  <c:v>6.4120370370370364E-3</c:v>
                </c:pt>
                <c:pt idx="555">
                  <c:v>6.4236111111111117E-3</c:v>
                </c:pt>
                <c:pt idx="556">
                  <c:v>6.4351851851851861E-3</c:v>
                </c:pt>
                <c:pt idx="557">
                  <c:v>6.4467592592592597E-3</c:v>
                </c:pt>
                <c:pt idx="558">
                  <c:v>6.4583333333333333E-3</c:v>
                </c:pt>
                <c:pt idx="559">
                  <c:v>6.4699074074074069E-3</c:v>
                </c:pt>
                <c:pt idx="560">
                  <c:v>6.4814814814814813E-3</c:v>
                </c:pt>
                <c:pt idx="561">
                  <c:v>6.4930555555555549E-3</c:v>
                </c:pt>
                <c:pt idx="562">
                  <c:v>6.5046296296296302E-3</c:v>
                </c:pt>
                <c:pt idx="563">
                  <c:v>6.5162037037037037E-3</c:v>
                </c:pt>
                <c:pt idx="564">
                  <c:v>6.5277777777777782E-3</c:v>
                </c:pt>
                <c:pt idx="565">
                  <c:v>6.5393518518518517E-3</c:v>
                </c:pt>
                <c:pt idx="566">
                  <c:v>6.5509259259259262E-3</c:v>
                </c:pt>
                <c:pt idx="567">
                  <c:v>6.5624999999999998E-3</c:v>
                </c:pt>
                <c:pt idx="568">
                  <c:v>6.5740740740740733E-3</c:v>
                </c:pt>
                <c:pt idx="569">
                  <c:v>6.5856481481481469E-3</c:v>
                </c:pt>
                <c:pt idx="570">
                  <c:v>6.5972222222222222E-3</c:v>
                </c:pt>
                <c:pt idx="571">
                  <c:v>6.6087962962962966E-3</c:v>
                </c:pt>
                <c:pt idx="572">
                  <c:v>6.6203703703703702E-3</c:v>
                </c:pt>
                <c:pt idx="573">
                  <c:v>6.6319444444444446E-3</c:v>
                </c:pt>
                <c:pt idx="574">
                  <c:v>6.6435185185185182E-3</c:v>
                </c:pt>
                <c:pt idx="575">
                  <c:v>6.6550925925925935E-3</c:v>
                </c:pt>
                <c:pt idx="576">
                  <c:v>6.6666666666666671E-3</c:v>
                </c:pt>
                <c:pt idx="577">
                  <c:v>6.6782407407407415E-3</c:v>
                </c:pt>
                <c:pt idx="578">
                  <c:v>6.6898148148148142E-3</c:v>
                </c:pt>
                <c:pt idx="579">
                  <c:v>6.7013888888888887E-3</c:v>
                </c:pt>
                <c:pt idx="580">
                  <c:v>6.7129629629629622E-3</c:v>
                </c:pt>
                <c:pt idx="581">
                  <c:v>6.7245370370370367E-3</c:v>
                </c:pt>
                <c:pt idx="582">
                  <c:v>6.7361111111111103E-3</c:v>
                </c:pt>
                <c:pt idx="583">
                  <c:v>6.7476851851851856E-3</c:v>
                </c:pt>
                <c:pt idx="584">
                  <c:v>6.7592592592592591E-3</c:v>
                </c:pt>
                <c:pt idx="585">
                  <c:v>6.7708333333333336E-3</c:v>
                </c:pt>
                <c:pt idx="586">
                  <c:v>6.782407407407408E-3</c:v>
                </c:pt>
                <c:pt idx="587">
                  <c:v>6.7939814814814816E-3</c:v>
                </c:pt>
                <c:pt idx="588">
                  <c:v>6.8055555555555569E-3</c:v>
                </c:pt>
                <c:pt idx="589">
                  <c:v>6.8171296296296287E-3</c:v>
                </c:pt>
                <c:pt idx="590">
                  <c:v>6.828703703703704E-3</c:v>
                </c:pt>
                <c:pt idx="591">
                  <c:v>6.8402777777777776E-3</c:v>
                </c:pt>
                <c:pt idx="592">
                  <c:v>6.851851851851852E-3</c:v>
                </c:pt>
                <c:pt idx="593">
                  <c:v>6.8634259259259256E-3</c:v>
                </c:pt>
                <c:pt idx="594">
                  <c:v>6.875E-3</c:v>
                </c:pt>
                <c:pt idx="595">
                  <c:v>6.8865740740740736E-3</c:v>
                </c:pt>
                <c:pt idx="596">
                  <c:v>6.8981481481481489E-3</c:v>
                </c:pt>
                <c:pt idx="597">
                  <c:v>6.9097222222222225E-3</c:v>
                </c:pt>
                <c:pt idx="598">
                  <c:v>6.9212962962962969E-3</c:v>
                </c:pt>
                <c:pt idx="599">
                  <c:v>6.9328703703703696E-3</c:v>
                </c:pt>
                <c:pt idx="600">
                  <c:v>6.9444444444444441E-3</c:v>
                </c:pt>
                <c:pt idx="601">
                  <c:v>6.9560185185185185E-3</c:v>
                </c:pt>
                <c:pt idx="602">
                  <c:v>6.9675925925925921E-3</c:v>
                </c:pt>
                <c:pt idx="603">
                  <c:v>6.9791666666666674E-3</c:v>
                </c:pt>
                <c:pt idx="604">
                  <c:v>6.9907407407407409E-3</c:v>
                </c:pt>
                <c:pt idx="605">
                  <c:v>7.0023148148148154E-3</c:v>
                </c:pt>
              </c:numCache>
            </c:numRef>
          </c:cat>
          <c:val>
            <c:numRef>
              <c:f>Sheet1!$D$1:$D$606</c:f>
              <c:numCache>
                <c:formatCode>General</c:formatCode>
                <c:ptCount val="606"/>
                <c:pt idx="0">
                  <c:v>0</c:v>
                </c:pt>
                <c:pt idx="1">
                  <c:v>0</c:v>
                </c:pt>
                <c:pt idx="2">
                  <c:v>0</c:v>
                </c:pt>
                <c:pt idx="3">
                  <c:v>400</c:v>
                </c:pt>
                <c:pt idx="4">
                  <c:v>400</c:v>
                </c:pt>
                <c:pt idx="5">
                  <c:v>400</c:v>
                </c:pt>
                <c:pt idx="6">
                  <c:v>400</c:v>
                </c:pt>
                <c:pt idx="7">
                  <c:v>400</c:v>
                </c:pt>
                <c:pt idx="8">
                  <c:v>400</c:v>
                </c:pt>
                <c:pt idx="9">
                  <c:v>400</c:v>
                </c:pt>
                <c:pt idx="10">
                  <c:v>400</c:v>
                </c:pt>
                <c:pt idx="11">
                  <c:v>400</c:v>
                </c:pt>
                <c:pt idx="12">
                  <c:v>400</c:v>
                </c:pt>
                <c:pt idx="13">
                  <c:v>400</c:v>
                </c:pt>
                <c:pt idx="14">
                  <c:v>400</c:v>
                </c:pt>
                <c:pt idx="15">
                  <c:v>400</c:v>
                </c:pt>
                <c:pt idx="16">
                  <c:v>400</c:v>
                </c:pt>
                <c:pt idx="17">
                  <c:v>400</c:v>
                </c:pt>
                <c:pt idx="18">
                  <c:v>441</c:v>
                </c:pt>
                <c:pt idx="19">
                  <c:v>400</c:v>
                </c:pt>
                <c:pt idx="20">
                  <c:v>400</c:v>
                </c:pt>
                <c:pt idx="21">
                  <c:v>400</c:v>
                </c:pt>
                <c:pt idx="22">
                  <c:v>400</c:v>
                </c:pt>
                <c:pt idx="23">
                  <c:v>400</c:v>
                </c:pt>
                <c:pt idx="24">
                  <c:v>400</c:v>
                </c:pt>
                <c:pt idx="25">
                  <c:v>400</c:v>
                </c:pt>
                <c:pt idx="26">
                  <c:v>400</c:v>
                </c:pt>
                <c:pt idx="27">
                  <c:v>400</c:v>
                </c:pt>
                <c:pt idx="28">
                  <c:v>400</c:v>
                </c:pt>
                <c:pt idx="29">
                  <c:v>400</c:v>
                </c:pt>
                <c:pt idx="30">
                  <c:v>400</c:v>
                </c:pt>
                <c:pt idx="31">
                  <c:v>410</c:v>
                </c:pt>
                <c:pt idx="32">
                  <c:v>406</c:v>
                </c:pt>
                <c:pt idx="33">
                  <c:v>400</c:v>
                </c:pt>
                <c:pt idx="34">
                  <c:v>400</c:v>
                </c:pt>
                <c:pt idx="35">
                  <c:v>400</c:v>
                </c:pt>
                <c:pt idx="36">
                  <c:v>400</c:v>
                </c:pt>
                <c:pt idx="37">
                  <c:v>400</c:v>
                </c:pt>
                <c:pt idx="38">
                  <c:v>400</c:v>
                </c:pt>
                <c:pt idx="39">
                  <c:v>400</c:v>
                </c:pt>
                <c:pt idx="40">
                  <c:v>400</c:v>
                </c:pt>
                <c:pt idx="41">
                  <c:v>400</c:v>
                </c:pt>
                <c:pt idx="42">
                  <c:v>400</c:v>
                </c:pt>
                <c:pt idx="43">
                  <c:v>400</c:v>
                </c:pt>
                <c:pt idx="44">
                  <c:v>400</c:v>
                </c:pt>
                <c:pt idx="45">
                  <c:v>400</c:v>
                </c:pt>
                <c:pt idx="46">
                  <c:v>400</c:v>
                </c:pt>
                <c:pt idx="47">
                  <c:v>400</c:v>
                </c:pt>
                <c:pt idx="48">
                  <c:v>400</c:v>
                </c:pt>
                <c:pt idx="49">
                  <c:v>597</c:v>
                </c:pt>
                <c:pt idx="50">
                  <c:v>1912</c:v>
                </c:pt>
                <c:pt idx="51">
                  <c:v>1815</c:v>
                </c:pt>
                <c:pt idx="52">
                  <c:v>972</c:v>
                </c:pt>
                <c:pt idx="53">
                  <c:v>690</c:v>
                </c:pt>
                <c:pt idx="54">
                  <c:v>536</c:v>
                </c:pt>
                <c:pt idx="55">
                  <c:v>476</c:v>
                </c:pt>
                <c:pt idx="56">
                  <c:v>508</c:v>
                </c:pt>
                <c:pt idx="57">
                  <c:v>643</c:v>
                </c:pt>
                <c:pt idx="58">
                  <c:v>629</c:v>
                </c:pt>
                <c:pt idx="59">
                  <c:v>597</c:v>
                </c:pt>
                <c:pt idx="60">
                  <c:v>523</c:v>
                </c:pt>
                <c:pt idx="61">
                  <c:v>476</c:v>
                </c:pt>
                <c:pt idx="62">
                  <c:v>414</c:v>
                </c:pt>
                <c:pt idx="63">
                  <c:v>426</c:v>
                </c:pt>
                <c:pt idx="64">
                  <c:v>452</c:v>
                </c:pt>
                <c:pt idx="65">
                  <c:v>473</c:v>
                </c:pt>
                <c:pt idx="66">
                  <c:v>433</c:v>
                </c:pt>
                <c:pt idx="67">
                  <c:v>439</c:v>
                </c:pt>
                <c:pt idx="68">
                  <c:v>403</c:v>
                </c:pt>
                <c:pt idx="69">
                  <c:v>400</c:v>
                </c:pt>
                <c:pt idx="70">
                  <c:v>400</c:v>
                </c:pt>
                <c:pt idx="71">
                  <c:v>400</c:v>
                </c:pt>
                <c:pt idx="72">
                  <c:v>400</c:v>
                </c:pt>
                <c:pt idx="73">
                  <c:v>400</c:v>
                </c:pt>
                <c:pt idx="74">
                  <c:v>400</c:v>
                </c:pt>
                <c:pt idx="75">
                  <c:v>405</c:v>
                </c:pt>
                <c:pt idx="76">
                  <c:v>887</c:v>
                </c:pt>
                <c:pt idx="77">
                  <c:v>7992</c:v>
                </c:pt>
                <c:pt idx="78">
                  <c:v>7992</c:v>
                </c:pt>
                <c:pt idx="79">
                  <c:v>6177</c:v>
                </c:pt>
                <c:pt idx="80">
                  <c:v>4003</c:v>
                </c:pt>
                <c:pt idx="81">
                  <c:v>1882</c:v>
                </c:pt>
                <c:pt idx="82">
                  <c:v>2104</c:v>
                </c:pt>
                <c:pt idx="83">
                  <c:v>2485</c:v>
                </c:pt>
                <c:pt idx="84">
                  <c:v>2311</c:v>
                </c:pt>
                <c:pt idx="85">
                  <c:v>2104</c:v>
                </c:pt>
                <c:pt idx="86">
                  <c:v>1425</c:v>
                </c:pt>
                <c:pt idx="87">
                  <c:v>787</c:v>
                </c:pt>
                <c:pt idx="88">
                  <c:v>581</c:v>
                </c:pt>
                <c:pt idx="89">
                  <c:v>498</c:v>
                </c:pt>
                <c:pt idx="90">
                  <c:v>498</c:v>
                </c:pt>
                <c:pt idx="91">
                  <c:v>531</c:v>
                </c:pt>
                <c:pt idx="92">
                  <c:v>586</c:v>
                </c:pt>
                <c:pt idx="93">
                  <c:v>592</c:v>
                </c:pt>
                <c:pt idx="94">
                  <c:v>586</c:v>
                </c:pt>
                <c:pt idx="95">
                  <c:v>488</c:v>
                </c:pt>
                <c:pt idx="96">
                  <c:v>409</c:v>
                </c:pt>
                <c:pt idx="97">
                  <c:v>400</c:v>
                </c:pt>
                <c:pt idx="98">
                  <c:v>400</c:v>
                </c:pt>
                <c:pt idx="99">
                  <c:v>400</c:v>
                </c:pt>
                <c:pt idx="100">
                  <c:v>400</c:v>
                </c:pt>
                <c:pt idx="101">
                  <c:v>400</c:v>
                </c:pt>
                <c:pt idx="102">
                  <c:v>400</c:v>
                </c:pt>
                <c:pt idx="103">
                  <c:v>417</c:v>
                </c:pt>
                <c:pt idx="104">
                  <c:v>400</c:v>
                </c:pt>
                <c:pt idx="105">
                  <c:v>400</c:v>
                </c:pt>
                <c:pt idx="106">
                  <c:v>400</c:v>
                </c:pt>
                <c:pt idx="107">
                  <c:v>400</c:v>
                </c:pt>
                <c:pt idx="108">
                  <c:v>403</c:v>
                </c:pt>
                <c:pt idx="109">
                  <c:v>400</c:v>
                </c:pt>
                <c:pt idx="110">
                  <c:v>400</c:v>
                </c:pt>
                <c:pt idx="111">
                  <c:v>400</c:v>
                </c:pt>
                <c:pt idx="112">
                  <c:v>400</c:v>
                </c:pt>
                <c:pt idx="113">
                  <c:v>400</c:v>
                </c:pt>
                <c:pt idx="114">
                  <c:v>400</c:v>
                </c:pt>
                <c:pt idx="115">
                  <c:v>403</c:v>
                </c:pt>
                <c:pt idx="116">
                  <c:v>400</c:v>
                </c:pt>
                <c:pt idx="117">
                  <c:v>400</c:v>
                </c:pt>
                <c:pt idx="118">
                  <c:v>400</c:v>
                </c:pt>
                <c:pt idx="119">
                  <c:v>400</c:v>
                </c:pt>
                <c:pt idx="120">
                  <c:v>410</c:v>
                </c:pt>
                <c:pt idx="121">
                  <c:v>400</c:v>
                </c:pt>
                <c:pt idx="122">
                  <c:v>400</c:v>
                </c:pt>
                <c:pt idx="123">
                  <c:v>400</c:v>
                </c:pt>
                <c:pt idx="124">
                  <c:v>400</c:v>
                </c:pt>
                <c:pt idx="125">
                  <c:v>400</c:v>
                </c:pt>
                <c:pt idx="126">
                  <c:v>400</c:v>
                </c:pt>
                <c:pt idx="127">
                  <c:v>400</c:v>
                </c:pt>
                <c:pt idx="128">
                  <c:v>402</c:v>
                </c:pt>
                <c:pt idx="129">
                  <c:v>400</c:v>
                </c:pt>
                <c:pt idx="130">
                  <c:v>400</c:v>
                </c:pt>
                <c:pt idx="131">
                  <c:v>400</c:v>
                </c:pt>
                <c:pt idx="132">
                  <c:v>400</c:v>
                </c:pt>
                <c:pt idx="133">
                  <c:v>400</c:v>
                </c:pt>
                <c:pt idx="134">
                  <c:v>400</c:v>
                </c:pt>
                <c:pt idx="135">
                  <c:v>400</c:v>
                </c:pt>
                <c:pt idx="136">
                  <c:v>400</c:v>
                </c:pt>
                <c:pt idx="137">
                  <c:v>400</c:v>
                </c:pt>
                <c:pt idx="138">
                  <c:v>420</c:v>
                </c:pt>
                <c:pt idx="139">
                  <c:v>411</c:v>
                </c:pt>
                <c:pt idx="140">
                  <c:v>403</c:v>
                </c:pt>
                <c:pt idx="141">
                  <c:v>400</c:v>
                </c:pt>
                <c:pt idx="142">
                  <c:v>400</c:v>
                </c:pt>
                <c:pt idx="143">
                  <c:v>400</c:v>
                </c:pt>
                <c:pt idx="144">
                  <c:v>400</c:v>
                </c:pt>
                <c:pt idx="145">
                  <c:v>400</c:v>
                </c:pt>
                <c:pt idx="146">
                  <c:v>400</c:v>
                </c:pt>
                <c:pt idx="147">
                  <c:v>400</c:v>
                </c:pt>
                <c:pt idx="148">
                  <c:v>400</c:v>
                </c:pt>
                <c:pt idx="149">
                  <c:v>400</c:v>
                </c:pt>
                <c:pt idx="150">
                  <c:v>400</c:v>
                </c:pt>
                <c:pt idx="151">
                  <c:v>400</c:v>
                </c:pt>
                <c:pt idx="152">
                  <c:v>400</c:v>
                </c:pt>
                <c:pt idx="153">
                  <c:v>400</c:v>
                </c:pt>
                <c:pt idx="154">
                  <c:v>408</c:v>
                </c:pt>
                <c:pt idx="155">
                  <c:v>406</c:v>
                </c:pt>
                <c:pt idx="156">
                  <c:v>403</c:v>
                </c:pt>
                <c:pt idx="157">
                  <c:v>408</c:v>
                </c:pt>
                <c:pt idx="158">
                  <c:v>408</c:v>
                </c:pt>
                <c:pt idx="159">
                  <c:v>400</c:v>
                </c:pt>
                <c:pt idx="160">
                  <c:v>417</c:v>
                </c:pt>
                <c:pt idx="161">
                  <c:v>435</c:v>
                </c:pt>
                <c:pt idx="162">
                  <c:v>435</c:v>
                </c:pt>
                <c:pt idx="163">
                  <c:v>435</c:v>
                </c:pt>
                <c:pt idx="164">
                  <c:v>424</c:v>
                </c:pt>
                <c:pt idx="165">
                  <c:v>419</c:v>
                </c:pt>
                <c:pt idx="166">
                  <c:v>404</c:v>
                </c:pt>
                <c:pt idx="167">
                  <c:v>400</c:v>
                </c:pt>
                <c:pt idx="168">
                  <c:v>400</c:v>
                </c:pt>
                <c:pt idx="169">
                  <c:v>408</c:v>
                </c:pt>
                <c:pt idx="170">
                  <c:v>400</c:v>
                </c:pt>
                <c:pt idx="171">
                  <c:v>400</c:v>
                </c:pt>
                <c:pt idx="172">
                  <c:v>400</c:v>
                </c:pt>
                <c:pt idx="173">
                  <c:v>400</c:v>
                </c:pt>
                <c:pt idx="174">
                  <c:v>400</c:v>
                </c:pt>
                <c:pt idx="175">
                  <c:v>400</c:v>
                </c:pt>
                <c:pt idx="176">
                  <c:v>404</c:v>
                </c:pt>
                <c:pt idx="177">
                  <c:v>400</c:v>
                </c:pt>
                <c:pt idx="178">
                  <c:v>424</c:v>
                </c:pt>
                <c:pt idx="179">
                  <c:v>417</c:v>
                </c:pt>
                <c:pt idx="180">
                  <c:v>404</c:v>
                </c:pt>
                <c:pt idx="181">
                  <c:v>404</c:v>
                </c:pt>
                <c:pt idx="182">
                  <c:v>404</c:v>
                </c:pt>
                <c:pt idx="183">
                  <c:v>408</c:v>
                </c:pt>
                <c:pt idx="184">
                  <c:v>410</c:v>
                </c:pt>
                <c:pt idx="185">
                  <c:v>400</c:v>
                </c:pt>
                <c:pt idx="186">
                  <c:v>400</c:v>
                </c:pt>
                <c:pt idx="187">
                  <c:v>400</c:v>
                </c:pt>
                <c:pt idx="188">
                  <c:v>420</c:v>
                </c:pt>
                <c:pt idx="189">
                  <c:v>421</c:v>
                </c:pt>
                <c:pt idx="190">
                  <c:v>424</c:v>
                </c:pt>
                <c:pt idx="191">
                  <c:v>421</c:v>
                </c:pt>
                <c:pt idx="192">
                  <c:v>411</c:v>
                </c:pt>
                <c:pt idx="193">
                  <c:v>408</c:v>
                </c:pt>
                <c:pt idx="194">
                  <c:v>411</c:v>
                </c:pt>
                <c:pt idx="195">
                  <c:v>414</c:v>
                </c:pt>
                <c:pt idx="196">
                  <c:v>840</c:v>
                </c:pt>
                <c:pt idx="197">
                  <c:v>6249</c:v>
                </c:pt>
                <c:pt idx="198">
                  <c:v>7992</c:v>
                </c:pt>
                <c:pt idx="199">
                  <c:v>6177</c:v>
                </c:pt>
                <c:pt idx="200">
                  <c:v>4465</c:v>
                </c:pt>
                <c:pt idx="201">
                  <c:v>5414</c:v>
                </c:pt>
                <c:pt idx="202">
                  <c:v>6326</c:v>
                </c:pt>
                <c:pt idx="203">
                  <c:v>4465</c:v>
                </c:pt>
                <c:pt idx="204">
                  <c:v>2951</c:v>
                </c:pt>
                <c:pt idx="205">
                  <c:v>1825</c:v>
                </c:pt>
                <c:pt idx="206">
                  <c:v>1473</c:v>
                </c:pt>
                <c:pt idx="207">
                  <c:v>1505</c:v>
                </c:pt>
                <c:pt idx="208">
                  <c:v>1585</c:v>
                </c:pt>
                <c:pt idx="209">
                  <c:v>1458</c:v>
                </c:pt>
                <c:pt idx="210">
                  <c:v>1263</c:v>
                </c:pt>
                <c:pt idx="211">
                  <c:v>1017</c:v>
                </c:pt>
                <c:pt idx="212">
                  <c:v>886</c:v>
                </c:pt>
                <c:pt idx="213">
                  <c:v>807</c:v>
                </c:pt>
                <c:pt idx="214">
                  <c:v>812</c:v>
                </c:pt>
                <c:pt idx="215">
                  <c:v>758</c:v>
                </c:pt>
                <c:pt idx="216">
                  <c:v>606</c:v>
                </c:pt>
                <c:pt idx="217">
                  <c:v>588</c:v>
                </c:pt>
                <c:pt idx="218">
                  <c:v>537</c:v>
                </c:pt>
                <c:pt idx="219">
                  <c:v>547</c:v>
                </c:pt>
                <c:pt idx="220">
                  <c:v>523</c:v>
                </c:pt>
                <c:pt idx="221">
                  <c:v>519</c:v>
                </c:pt>
                <c:pt idx="222">
                  <c:v>508</c:v>
                </c:pt>
                <c:pt idx="223">
                  <c:v>497</c:v>
                </c:pt>
                <c:pt idx="224">
                  <c:v>480</c:v>
                </c:pt>
                <c:pt idx="225">
                  <c:v>483</c:v>
                </c:pt>
                <c:pt idx="226">
                  <c:v>473</c:v>
                </c:pt>
                <c:pt idx="227">
                  <c:v>451</c:v>
                </c:pt>
                <c:pt idx="228">
                  <c:v>439</c:v>
                </c:pt>
                <c:pt idx="229">
                  <c:v>404</c:v>
                </c:pt>
                <c:pt idx="230">
                  <c:v>413</c:v>
                </c:pt>
                <c:pt idx="231">
                  <c:v>404</c:v>
                </c:pt>
                <c:pt idx="232">
                  <c:v>404</c:v>
                </c:pt>
                <c:pt idx="233">
                  <c:v>400</c:v>
                </c:pt>
                <c:pt idx="234">
                  <c:v>400</c:v>
                </c:pt>
                <c:pt idx="235">
                  <c:v>400</c:v>
                </c:pt>
                <c:pt idx="236">
                  <c:v>400</c:v>
                </c:pt>
                <c:pt idx="237">
                  <c:v>432</c:v>
                </c:pt>
                <c:pt idx="238">
                  <c:v>426</c:v>
                </c:pt>
                <c:pt idx="239">
                  <c:v>418</c:v>
                </c:pt>
                <c:pt idx="240">
                  <c:v>416</c:v>
                </c:pt>
                <c:pt idx="241">
                  <c:v>410</c:v>
                </c:pt>
                <c:pt idx="242">
                  <c:v>414</c:v>
                </c:pt>
                <c:pt idx="243">
                  <c:v>408</c:v>
                </c:pt>
                <c:pt idx="244">
                  <c:v>408</c:v>
                </c:pt>
                <c:pt idx="245">
                  <c:v>406</c:v>
                </c:pt>
                <c:pt idx="246">
                  <c:v>400</c:v>
                </c:pt>
                <c:pt idx="247">
                  <c:v>401</c:v>
                </c:pt>
                <c:pt idx="248">
                  <c:v>400</c:v>
                </c:pt>
                <c:pt idx="249">
                  <c:v>410</c:v>
                </c:pt>
                <c:pt idx="250">
                  <c:v>400</c:v>
                </c:pt>
                <c:pt idx="251">
                  <c:v>400</c:v>
                </c:pt>
                <c:pt idx="252">
                  <c:v>423</c:v>
                </c:pt>
                <c:pt idx="253">
                  <c:v>427</c:v>
                </c:pt>
                <c:pt idx="254">
                  <c:v>424</c:v>
                </c:pt>
                <c:pt idx="255">
                  <c:v>427</c:v>
                </c:pt>
                <c:pt idx="256">
                  <c:v>424</c:v>
                </c:pt>
                <c:pt idx="257">
                  <c:v>420</c:v>
                </c:pt>
                <c:pt idx="258">
                  <c:v>411</c:v>
                </c:pt>
                <c:pt idx="259">
                  <c:v>525</c:v>
                </c:pt>
                <c:pt idx="260">
                  <c:v>715</c:v>
                </c:pt>
                <c:pt idx="261">
                  <c:v>630</c:v>
                </c:pt>
                <c:pt idx="262">
                  <c:v>568</c:v>
                </c:pt>
                <c:pt idx="263">
                  <c:v>533</c:v>
                </c:pt>
                <c:pt idx="264">
                  <c:v>516</c:v>
                </c:pt>
                <c:pt idx="265">
                  <c:v>520</c:v>
                </c:pt>
                <c:pt idx="266">
                  <c:v>515</c:v>
                </c:pt>
                <c:pt idx="267">
                  <c:v>488</c:v>
                </c:pt>
                <c:pt idx="268">
                  <c:v>455</c:v>
                </c:pt>
                <c:pt idx="269">
                  <c:v>492</c:v>
                </c:pt>
                <c:pt idx="270">
                  <c:v>492</c:v>
                </c:pt>
                <c:pt idx="271">
                  <c:v>482</c:v>
                </c:pt>
                <c:pt idx="272">
                  <c:v>478</c:v>
                </c:pt>
                <c:pt idx="273">
                  <c:v>464</c:v>
                </c:pt>
                <c:pt idx="274">
                  <c:v>455</c:v>
                </c:pt>
                <c:pt idx="275">
                  <c:v>451</c:v>
                </c:pt>
                <c:pt idx="276">
                  <c:v>441</c:v>
                </c:pt>
                <c:pt idx="277">
                  <c:v>433</c:v>
                </c:pt>
                <c:pt idx="278">
                  <c:v>432</c:v>
                </c:pt>
                <c:pt idx="279">
                  <c:v>424</c:v>
                </c:pt>
                <c:pt idx="280">
                  <c:v>432</c:v>
                </c:pt>
                <c:pt idx="281">
                  <c:v>441</c:v>
                </c:pt>
                <c:pt idx="282">
                  <c:v>443</c:v>
                </c:pt>
                <c:pt idx="283">
                  <c:v>445</c:v>
                </c:pt>
                <c:pt idx="284">
                  <c:v>432</c:v>
                </c:pt>
                <c:pt idx="285">
                  <c:v>420</c:v>
                </c:pt>
                <c:pt idx="286">
                  <c:v>415</c:v>
                </c:pt>
                <c:pt idx="287">
                  <c:v>408</c:v>
                </c:pt>
                <c:pt idx="288">
                  <c:v>407</c:v>
                </c:pt>
                <c:pt idx="289">
                  <c:v>400</c:v>
                </c:pt>
                <c:pt idx="290">
                  <c:v>400</c:v>
                </c:pt>
                <c:pt idx="291">
                  <c:v>400</c:v>
                </c:pt>
                <c:pt idx="292">
                  <c:v>400</c:v>
                </c:pt>
                <c:pt idx="293">
                  <c:v>417</c:v>
                </c:pt>
                <c:pt idx="294">
                  <c:v>413</c:v>
                </c:pt>
                <c:pt idx="295">
                  <c:v>409</c:v>
                </c:pt>
                <c:pt idx="296">
                  <c:v>409</c:v>
                </c:pt>
                <c:pt idx="297">
                  <c:v>405</c:v>
                </c:pt>
                <c:pt idx="298">
                  <c:v>405</c:v>
                </c:pt>
                <c:pt idx="299">
                  <c:v>401</c:v>
                </c:pt>
                <c:pt idx="300">
                  <c:v>413</c:v>
                </c:pt>
                <c:pt idx="301">
                  <c:v>414</c:v>
                </c:pt>
                <c:pt idx="302">
                  <c:v>425</c:v>
                </c:pt>
                <c:pt idx="303">
                  <c:v>425</c:v>
                </c:pt>
                <c:pt idx="304">
                  <c:v>425</c:v>
                </c:pt>
                <c:pt idx="305">
                  <c:v>426</c:v>
                </c:pt>
                <c:pt idx="306">
                  <c:v>426</c:v>
                </c:pt>
                <c:pt idx="307">
                  <c:v>441</c:v>
                </c:pt>
                <c:pt idx="308">
                  <c:v>432</c:v>
                </c:pt>
                <c:pt idx="309">
                  <c:v>439</c:v>
                </c:pt>
                <c:pt idx="310">
                  <c:v>439</c:v>
                </c:pt>
                <c:pt idx="311">
                  <c:v>439</c:v>
                </c:pt>
                <c:pt idx="312">
                  <c:v>435</c:v>
                </c:pt>
                <c:pt idx="313">
                  <c:v>432</c:v>
                </c:pt>
                <c:pt idx="314">
                  <c:v>432</c:v>
                </c:pt>
                <c:pt idx="315">
                  <c:v>432</c:v>
                </c:pt>
                <c:pt idx="316">
                  <c:v>425</c:v>
                </c:pt>
                <c:pt idx="317">
                  <c:v>414</c:v>
                </c:pt>
                <c:pt idx="318">
                  <c:v>406</c:v>
                </c:pt>
                <c:pt idx="319">
                  <c:v>400</c:v>
                </c:pt>
                <c:pt idx="320">
                  <c:v>400</c:v>
                </c:pt>
                <c:pt idx="321">
                  <c:v>400</c:v>
                </c:pt>
                <c:pt idx="322">
                  <c:v>400</c:v>
                </c:pt>
                <c:pt idx="323">
                  <c:v>400</c:v>
                </c:pt>
                <c:pt idx="324">
                  <c:v>400</c:v>
                </c:pt>
                <c:pt idx="325">
                  <c:v>400</c:v>
                </c:pt>
                <c:pt idx="326">
                  <c:v>416</c:v>
                </c:pt>
                <c:pt idx="327">
                  <c:v>400</c:v>
                </c:pt>
                <c:pt idx="328">
                  <c:v>414</c:v>
                </c:pt>
                <c:pt idx="329">
                  <c:v>418</c:v>
                </c:pt>
                <c:pt idx="330">
                  <c:v>413</c:v>
                </c:pt>
                <c:pt idx="331">
                  <c:v>414</c:v>
                </c:pt>
                <c:pt idx="332">
                  <c:v>413</c:v>
                </c:pt>
                <c:pt idx="333">
                  <c:v>413</c:v>
                </c:pt>
                <c:pt idx="334">
                  <c:v>410</c:v>
                </c:pt>
                <c:pt idx="335">
                  <c:v>409</c:v>
                </c:pt>
                <c:pt idx="336">
                  <c:v>409</c:v>
                </c:pt>
                <c:pt idx="337">
                  <c:v>409</c:v>
                </c:pt>
                <c:pt idx="338">
                  <c:v>401</c:v>
                </c:pt>
                <c:pt idx="339">
                  <c:v>405</c:v>
                </c:pt>
                <c:pt idx="340">
                  <c:v>400</c:v>
                </c:pt>
                <c:pt idx="341">
                  <c:v>404</c:v>
                </c:pt>
                <c:pt idx="342">
                  <c:v>400</c:v>
                </c:pt>
                <c:pt idx="343">
                  <c:v>404</c:v>
                </c:pt>
                <c:pt idx="344">
                  <c:v>400</c:v>
                </c:pt>
                <c:pt idx="345">
                  <c:v>400</c:v>
                </c:pt>
                <c:pt idx="346">
                  <c:v>413</c:v>
                </c:pt>
                <c:pt idx="347">
                  <c:v>423</c:v>
                </c:pt>
                <c:pt idx="348">
                  <c:v>423</c:v>
                </c:pt>
                <c:pt idx="349">
                  <c:v>420</c:v>
                </c:pt>
                <c:pt idx="350">
                  <c:v>420</c:v>
                </c:pt>
                <c:pt idx="351">
                  <c:v>411</c:v>
                </c:pt>
                <c:pt idx="352">
                  <c:v>415</c:v>
                </c:pt>
                <c:pt idx="353">
                  <c:v>416</c:v>
                </c:pt>
                <c:pt idx="354">
                  <c:v>422</c:v>
                </c:pt>
                <c:pt idx="355">
                  <c:v>423</c:v>
                </c:pt>
                <c:pt idx="356">
                  <c:v>423</c:v>
                </c:pt>
                <c:pt idx="357">
                  <c:v>423</c:v>
                </c:pt>
                <c:pt idx="358">
                  <c:v>423</c:v>
                </c:pt>
                <c:pt idx="359">
                  <c:v>423</c:v>
                </c:pt>
                <c:pt idx="360">
                  <c:v>415</c:v>
                </c:pt>
                <c:pt idx="361">
                  <c:v>416</c:v>
                </c:pt>
                <c:pt idx="362">
                  <c:v>420</c:v>
                </c:pt>
                <c:pt idx="363">
                  <c:v>400</c:v>
                </c:pt>
                <c:pt idx="364">
                  <c:v>419</c:v>
                </c:pt>
                <c:pt idx="365">
                  <c:v>419</c:v>
                </c:pt>
                <c:pt idx="366">
                  <c:v>424</c:v>
                </c:pt>
                <c:pt idx="367">
                  <c:v>427</c:v>
                </c:pt>
                <c:pt idx="368">
                  <c:v>436</c:v>
                </c:pt>
                <c:pt idx="369">
                  <c:v>408</c:v>
                </c:pt>
                <c:pt idx="370">
                  <c:v>427</c:v>
                </c:pt>
                <c:pt idx="371">
                  <c:v>416</c:v>
                </c:pt>
                <c:pt idx="372">
                  <c:v>442</c:v>
                </c:pt>
                <c:pt idx="373">
                  <c:v>437</c:v>
                </c:pt>
                <c:pt idx="374">
                  <c:v>442</c:v>
                </c:pt>
                <c:pt idx="375">
                  <c:v>433</c:v>
                </c:pt>
                <c:pt idx="376">
                  <c:v>433</c:v>
                </c:pt>
                <c:pt idx="377">
                  <c:v>437</c:v>
                </c:pt>
                <c:pt idx="378">
                  <c:v>419</c:v>
                </c:pt>
                <c:pt idx="379">
                  <c:v>446</c:v>
                </c:pt>
                <c:pt idx="380">
                  <c:v>470</c:v>
                </c:pt>
                <c:pt idx="381">
                  <c:v>482</c:v>
                </c:pt>
                <c:pt idx="382">
                  <c:v>487</c:v>
                </c:pt>
                <c:pt idx="383">
                  <c:v>475</c:v>
                </c:pt>
                <c:pt idx="384">
                  <c:v>478</c:v>
                </c:pt>
                <c:pt idx="385">
                  <c:v>475</c:v>
                </c:pt>
                <c:pt idx="386">
                  <c:v>464</c:v>
                </c:pt>
                <c:pt idx="387">
                  <c:v>472</c:v>
                </c:pt>
                <c:pt idx="388">
                  <c:v>472</c:v>
                </c:pt>
                <c:pt idx="389">
                  <c:v>482</c:v>
                </c:pt>
                <c:pt idx="390">
                  <c:v>478</c:v>
                </c:pt>
                <c:pt idx="391">
                  <c:v>470</c:v>
                </c:pt>
                <c:pt idx="392">
                  <c:v>482</c:v>
                </c:pt>
                <c:pt idx="393">
                  <c:v>483</c:v>
                </c:pt>
                <c:pt idx="394">
                  <c:v>503</c:v>
                </c:pt>
                <c:pt idx="395">
                  <c:v>502</c:v>
                </c:pt>
                <c:pt idx="396">
                  <c:v>523</c:v>
                </c:pt>
                <c:pt idx="397">
                  <c:v>542</c:v>
                </c:pt>
                <c:pt idx="398">
                  <c:v>507</c:v>
                </c:pt>
                <c:pt idx="399">
                  <c:v>565</c:v>
                </c:pt>
                <c:pt idx="400">
                  <c:v>552</c:v>
                </c:pt>
                <c:pt idx="401">
                  <c:v>565</c:v>
                </c:pt>
                <c:pt idx="402">
                  <c:v>562</c:v>
                </c:pt>
                <c:pt idx="403">
                  <c:v>548</c:v>
                </c:pt>
                <c:pt idx="404">
                  <c:v>542</c:v>
                </c:pt>
                <c:pt idx="405">
                  <c:v>526</c:v>
                </c:pt>
                <c:pt idx="406">
                  <c:v>531</c:v>
                </c:pt>
                <c:pt idx="407">
                  <c:v>516</c:v>
                </c:pt>
                <c:pt idx="408">
                  <c:v>521</c:v>
                </c:pt>
                <c:pt idx="409">
                  <c:v>521</c:v>
                </c:pt>
                <c:pt idx="410">
                  <c:v>543</c:v>
                </c:pt>
                <c:pt idx="411">
                  <c:v>552</c:v>
                </c:pt>
                <c:pt idx="412">
                  <c:v>516</c:v>
                </c:pt>
                <c:pt idx="413">
                  <c:v>565</c:v>
                </c:pt>
                <c:pt idx="414">
                  <c:v>543</c:v>
                </c:pt>
                <c:pt idx="415">
                  <c:v>571</c:v>
                </c:pt>
                <c:pt idx="416">
                  <c:v>531</c:v>
                </c:pt>
                <c:pt idx="417">
                  <c:v>557</c:v>
                </c:pt>
                <c:pt idx="418">
                  <c:v>537</c:v>
                </c:pt>
                <c:pt idx="419">
                  <c:v>507</c:v>
                </c:pt>
                <c:pt idx="420">
                  <c:v>502</c:v>
                </c:pt>
                <c:pt idx="421">
                  <c:v>498</c:v>
                </c:pt>
                <c:pt idx="422">
                  <c:v>492</c:v>
                </c:pt>
                <c:pt idx="423">
                  <c:v>492</c:v>
                </c:pt>
                <c:pt idx="424">
                  <c:v>487</c:v>
                </c:pt>
                <c:pt idx="425">
                  <c:v>482</c:v>
                </c:pt>
                <c:pt idx="426">
                  <c:v>482</c:v>
                </c:pt>
                <c:pt idx="427">
                  <c:v>492</c:v>
                </c:pt>
                <c:pt idx="428">
                  <c:v>470</c:v>
                </c:pt>
                <c:pt idx="429">
                  <c:v>507</c:v>
                </c:pt>
                <c:pt idx="430">
                  <c:v>488</c:v>
                </c:pt>
                <c:pt idx="431">
                  <c:v>516</c:v>
                </c:pt>
                <c:pt idx="432">
                  <c:v>498</c:v>
                </c:pt>
                <c:pt idx="433">
                  <c:v>455</c:v>
                </c:pt>
                <c:pt idx="434">
                  <c:v>483</c:v>
                </c:pt>
                <c:pt idx="435">
                  <c:v>482</c:v>
                </c:pt>
                <c:pt idx="436">
                  <c:v>475</c:v>
                </c:pt>
                <c:pt idx="437">
                  <c:v>466</c:v>
                </c:pt>
                <c:pt idx="438">
                  <c:v>451</c:v>
                </c:pt>
                <c:pt idx="439">
                  <c:v>462</c:v>
                </c:pt>
                <c:pt idx="440">
                  <c:v>460</c:v>
                </c:pt>
                <c:pt idx="441">
                  <c:v>462</c:v>
                </c:pt>
                <c:pt idx="442">
                  <c:v>472</c:v>
                </c:pt>
                <c:pt idx="443">
                  <c:v>478</c:v>
                </c:pt>
                <c:pt idx="444">
                  <c:v>466</c:v>
                </c:pt>
                <c:pt idx="445">
                  <c:v>470</c:v>
                </c:pt>
                <c:pt idx="446">
                  <c:v>466</c:v>
                </c:pt>
                <c:pt idx="447">
                  <c:v>462</c:v>
                </c:pt>
                <c:pt idx="448">
                  <c:v>443</c:v>
                </c:pt>
                <c:pt idx="449">
                  <c:v>472</c:v>
                </c:pt>
                <c:pt idx="450">
                  <c:v>478</c:v>
                </c:pt>
                <c:pt idx="451">
                  <c:v>483</c:v>
                </c:pt>
                <c:pt idx="452">
                  <c:v>488</c:v>
                </c:pt>
                <c:pt idx="453">
                  <c:v>487</c:v>
                </c:pt>
                <c:pt idx="454">
                  <c:v>466</c:v>
                </c:pt>
                <c:pt idx="455">
                  <c:v>462</c:v>
                </c:pt>
                <c:pt idx="456">
                  <c:v>462</c:v>
                </c:pt>
                <c:pt idx="457">
                  <c:v>455</c:v>
                </c:pt>
                <c:pt idx="458">
                  <c:v>464</c:v>
                </c:pt>
                <c:pt idx="459">
                  <c:v>451</c:v>
                </c:pt>
                <c:pt idx="460">
                  <c:v>446</c:v>
                </c:pt>
                <c:pt idx="461">
                  <c:v>433</c:v>
                </c:pt>
                <c:pt idx="462">
                  <c:v>450</c:v>
                </c:pt>
                <c:pt idx="463">
                  <c:v>451</c:v>
                </c:pt>
                <c:pt idx="464">
                  <c:v>447</c:v>
                </c:pt>
                <c:pt idx="465">
                  <c:v>446</c:v>
                </c:pt>
                <c:pt idx="466">
                  <c:v>415</c:v>
                </c:pt>
                <c:pt idx="467">
                  <c:v>437</c:v>
                </c:pt>
                <c:pt idx="468">
                  <c:v>446</c:v>
                </c:pt>
                <c:pt idx="469">
                  <c:v>446</c:v>
                </c:pt>
                <c:pt idx="470">
                  <c:v>443</c:v>
                </c:pt>
                <c:pt idx="471">
                  <c:v>447</c:v>
                </c:pt>
                <c:pt idx="472">
                  <c:v>446</c:v>
                </c:pt>
                <c:pt idx="473">
                  <c:v>450</c:v>
                </c:pt>
                <c:pt idx="474">
                  <c:v>427</c:v>
                </c:pt>
                <c:pt idx="475">
                  <c:v>462</c:v>
                </c:pt>
                <c:pt idx="476">
                  <c:v>464</c:v>
                </c:pt>
                <c:pt idx="477">
                  <c:v>464</c:v>
                </c:pt>
                <c:pt idx="478">
                  <c:v>451</c:v>
                </c:pt>
                <c:pt idx="479">
                  <c:v>460</c:v>
                </c:pt>
                <c:pt idx="480">
                  <c:v>442</c:v>
                </c:pt>
                <c:pt idx="481">
                  <c:v>450</c:v>
                </c:pt>
                <c:pt idx="482">
                  <c:v>464</c:v>
                </c:pt>
                <c:pt idx="483">
                  <c:v>464</c:v>
                </c:pt>
                <c:pt idx="484">
                  <c:v>470</c:v>
                </c:pt>
                <c:pt idx="485">
                  <c:v>475</c:v>
                </c:pt>
                <c:pt idx="486">
                  <c:v>475</c:v>
                </c:pt>
                <c:pt idx="487">
                  <c:v>470</c:v>
                </c:pt>
                <c:pt idx="488">
                  <c:v>462</c:v>
                </c:pt>
                <c:pt idx="489">
                  <c:v>451</c:v>
                </c:pt>
                <c:pt idx="490">
                  <c:v>470</c:v>
                </c:pt>
                <c:pt idx="491">
                  <c:v>466</c:v>
                </c:pt>
                <c:pt idx="492">
                  <c:v>466</c:v>
                </c:pt>
                <c:pt idx="493">
                  <c:v>466</c:v>
                </c:pt>
                <c:pt idx="494">
                  <c:v>475</c:v>
                </c:pt>
                <c:pt idx="495">
                  <c:v>488</c:v>
                </c:pt>
                <c:pt idx="496">
                  <c:v>491</c:v>
                </c:pt>
                <c:pt idx="497">
                  <c:v>503</c:v>
                </c:pt>
                <c:pt idx="498">
                  <c:v>507</c:v>
                </c:pt>
                <c:pt idx="499">
                  <c:v>516</c:v>
                </c:pt>
                <c:pt idx="500">
                  <c:v>503</c:v>
                </c:pt>
                <c:pt idx="501">
                  <c:v>491</c:v>
                </c:pt>
                <c:pt idx="502">
                  <c:v>488</c:v>
                </c:pt>
                <c:pt idx="503">
                  <c:v>483</c:v>
                </c:pt>
                <c:pt idx="504">
                  <c:v>475</c:v>
                </c:pt>
                <c:pt idx="505">
                  <c:v>498</c:v>
                </c:pt>
                <c:pt idx="506">
                  <c:v>526</c:v>
                </c:pt>
                <c:pt idx="507">
                  <c:v>533</c:v>
                </c:pt>
                <c:pt idx="508">
                  <c:v>537</c:v>
                </c:pt>
                <c:pt idx="509">
                  <c:v>547</c:v>
                </c:pt>
                <c:pt idx="510">
                  <c:v>547</c:v>
                </c:pt>
                <c:pt idx="511">
                  <c:v>507</c:v>
                </c:pt>
                <c:pt idx="512">
                  <c:v>547</c:v>
                </c:pt>
                <c:pt idx="513">
                  <c:v>557</c:v>
                </c:pt>
                <c:pt idx="514">
                  <c:v>547</c:v>
                </c:pt>
                <c:pt idx="515">
                  <c:v>507</c:v>
                </c:pt>
                <c:pt idx="516">
                  <c:v>537</c:v>
                </c:pt>
                <c:pt idx="517">
                  <c:v>542</c:v>
                </c:pt>
                <c:pt idx="518">
                  <c:v>542</c:v>
                </c:pt>
                <c:pt idx="519">
                  <c:v>547</c:v>
                </c:pt>
                <c:pt idx="520">
                  <c:v>548</c:v>
                </c:pt>
                <c:pt idx="521">
                  <c:v>543</c:v>
                </c:pt>
                <c:pt idx="522">
                  <c:v>547</c:v>
                </c:pt>
                <c:pt idx="523">
                  <c:v>543</c:v>
                </c:pt>
                <c:pt idx="524">
                  <c:v>542</c:v>
                </c:pt>
                <c:pt idx="525">
                  <c:v>547</c:v>
                </c:pt>
                <c:pt idx="526">
                  <c:v>547</c:v>
                </c:pt>
                <c:pt idx="527">
                  <c:v>553</c:v>
                </c:pt>
                <c:pt idx="528">
                  <c:v>553</c:v>
                </c:pt>
                <c:pt idx="529">
                  <c:v>552</c:v>
                </c:pt>
                <c:pt idx="530">
                  <c:v>552</c:v>
                </c:pt>
                <c:pt idx="531">
                  <c:v>548</c:v>
                </c:pt>
                <c:pt idx="532">
                  <c:v>547</c:v>
                </c:pt>
                <c:pt idx="533">
                  <c:v>516</c:v>
                </c:pt>
                <c:pt idx="534">
                  <c:v>552</c:v>
                </c:pt>
                <c:pt idx="535">
                  <c:v>533</c:v>
                </c:pt>
                <c:pt idx="536">
                  <c:v>562</c:v>
                </c:pt>
                <c:pt idx="537">
                  <c:v>553</c:v>
                </c:pt>
                <c:pt idx="538">
                  <c:v>557</c:v>
                </c:pt>
                <c:pt idx="539">
                  <c:v>557</c:v>
                </c:pt>
                <c:pt idx="540">
                  <c:v>562</c:v>
                </c:pt>
                <c:pt idx="541">
                  <c:v>553</c:v>
                </c:pt>
                <c:pt idx="542">
                  <c:v>497</c:v>
                </c:pt>
                <c:pt idx="543">
                  <c:v>488</c:v>
                </c:pt>
                <c:pt idx="544">
                  <c:v>564</c:v>
                </c:pt>
                <c:pt idx="545">
                  <c:v>564</c:v>
                </c:pt>
                <c:pt idx="546">
                  <c:v>557</c:v>
                </c:pt>
                <c:pt idx="547">
                  <c:v>552</c:v>
                </c:pt>
                <c:pt idx="548">
                  <c:v>547</c:v>
                </c:pt>
                <c:pt idx="549">
                  <c:v>491</c:v>
                </c:pt>
                <c:pt idx="550">
                  <c:v>523</c:v>
                </c:pt>
                <c:pt idx="551">
                  <c:v>492</c:v>
                </c:pt>
                <c:pt idx="552">
                  <c:v>488</c:v>
                </c:pt>
                <c:pt idx="553">
                  <c:v>488</c:v>
                </c:pt>
                <c:pt idx="554">
                  <c:v>491</c:v>
                </c:pt>
                <c:pt idx="555">
                  <c:v>491</c:v>
                </c:pt>
                <c:pt idx="556">
                  <c:v>531</c:v>
                </c:pt>
                <c:pt idx="557">
                  <c:v>562</c:v>
                </c:pt>
                <c:pt idx="558">
                  <c:v>553</c:v>
                </c:pt>
                <c:pt idx="559">
                  <c:v>552</c:v>
                </c:pt>
                <c:pt idx="560">
                  <c:v>543</c:v>
                </c:pt>
                <c:pt idx="561">
                  <c:v>507</c:v>
                </c:pt>
                <c:pt idx="562">
                  <c:v>542</c:v>
                </c:pt>
                <c:pt idx="563">
                  <c:v>531</c:v>
                </c:pt>
                <c:pt idx="564">
                  <c:v>528</c:v>
                </c:pt>
                <c:pt idx="565">
                  <c:v>528</c:v>
                </c:pt>
                <c:pt idx="566">
                  <c:v>521</c:v>
                </c:pt>
                <c:pt idx="567">
                  <c:v>521</c:v>
                </c:pt>
                <c:pt idx="568">
                  <c:v>492</c:v>
                </c:pt>
                <c:pt idx="569">
                  <c:v>523</c:v>
                </c:pt>
                <c:pt idx="570">
                  <c:v>523</c:v>
                </c:pt>
                <c:pt idx="571">
                  <c:v>521</c:v>
                </c:pt>
                <c:pt idx="572">
                  <c:v>521</c:v>
                </c:pt>
                <c:pt idx="573">
                  <c:v>483</c:v>
                </c:pt>
                <c:pt idx="574">
                  <c:v>521</c:v>
                </c:pt>
                <c:pt idx="575">
                  <c:v>523</c:v>
                </c:pt>
                <c:pt idx="576">
                  <c:v>516</c:v>
                </c:pt>
                <c:pt idx="577">
                  <c:v>503</c:v>
                </c:pt>
                <c:pt idx="578">
                  <c:v>507</c:v>
                </c:pt>
                <c:pt idx="579">
                  <c:v>507</c:v>
                </c:pt>
                <c:pt idx="580">
                  <c:v>507</c:v>
                </c:pt>
                <c:pt idx="581">
                  <c:v>503</c:v>
                </c:pt>
                <c:pt idx="582">
                  <c:v>498</c:v>
                </c:pt>
                <c:pt idx="583">
                  <c:v>492</c:v>
                </c:pt>
                <c:pt idx="584">
                  <c:v>487</c:v>
                </c:pt>
                <c:pt idx="585">
                  <c:v>475</c:v>
                </c:pt>
                <c:pt idx="586">
                  <c:v>466</c:v>
                </c:pt>
                <c:pt idx="587">
                  <c:v>460</c:v>
                </c:pt>
                <c:pt idx="588">
                  <c:v>460</c:v>
                </c:pt>
                <c:pt idx="589">
                  <c:v>450</c:v>
                </c:pt>
                <c:pt idx="590">
                  <c:v>447</c:v>
                </c:pt>
                <c:pt idx="591">
                  <c:v>443</c:v>
                </c:pt>
                <c:pt idx="592">
                  <c:v>443</c:v>
                </c:pt>
                <c:pt idx="593">
                  <c:v>436</c:v>
                </c:pt>
                <c:pt idx="594">
                  <c:v>432</c:v>
                </c:pt>
                <c:pt idx="595">
                  <c:v>424</c:v>
                </c:pt>
                <c:pt idx="596">
                  <c:v>427</c:v>
                </c:pt>
                <c:pt idx="597">
                  <c:v>416</c:v>
                </c:pt>
                <c:pt idx="598">
                  <c:v>416</c:v>
                </c:pt>
                <c:pt idx="599">
                  <c:v>400</c:v>
                </c:pt>
                <c:pt idx="600">
                  <c:v>423</c:v>
                </c:pt>
                <c:pt idx="601">
                  <c:v>400</c:v>
                </c:pt>
                <c:pt idx="602">
                  <c:v>400</c:v>
                </c:pt>
                <c:pt idx="603">
                  <c:v>400</c:v>
                </c:pt>
                <c:pt idx="604">
                  <c:v>400</c:v>
                </c:pt>
                <c:pt idx="605">
                  <c:v>400</c:v>
                </c:pt>
              </c:numCache>
            </c:numRef>
          </c:val>
          <c:smooth val="0"/>
        </c:ser>
        <c:dLbls>
          <c:showLegendKey val="0"/>
          <c:showVal val="0"/>
          <c:showCatName val="0"/>
          <c:showSerName val="0"/>
          <c:showPercent val="0"/>
          <c:showBubbleSize val="0"/>
        </c:dLbls>
        <c:marker val="1"/>
        <c:smooth val="0"/>
        <c:axId val="299755776"/>
        <c:axId val="300482560"/>
      </c:lineChart>
      <c:catAx>
        <c:axId val="299755776"/>
        <c:scaling>
          <c:orientation val="minMax"/>
        </c:scaling>
        <c:delete val="0"/>
        <c:axPos val="b"/>
        <c:numFmt formatCode="h:mm:ss" sourceLinked="1"/>
        <c:majorTickMark val="out"/>
        <c:minorTickMark val="none"/>
        <c:tickLblPos val="nextTo"/>
        <c:crossAx val="300482560"/>
        <c:crosses val="autoZero"/>
        <c:auto val="1"/>
        <c:lblAlgn val="ctr"/>
        <c:lblOffset val="100"/>
        <c:noMultiLvlLbl val="0"/>
      </c:catAx>
      <c:valAx>
        <c:axId val="300482560"/>
        <c:scaling>
          <c:orientation val="minMax"/>
        </c:scaling>
        <c:delete val="0"/>
        <c:axPos val="l"/>
        <c:majorGridlines/>
        <c:numFmt formatCode="General" sourceLinked="1"/>
        <c:majorTickMark val="out"/>
        <c:minorTickMark val="none"/>
        <c:tickLblPos val="nextTo"/>
        <c:crossAx val="299755776"/>
        <c:crosses val="autoZero"/>
        <c:crossBetween val="between"/>
      </c:valAx>
    </c:plotArea>
    <c:legend>
      <c:legendPos val="r"/>
      <c:overlay val="0"/>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CO2 Level</c:v>
          </c:tx>
          <c:marker>
            <c:symbol val="none"/>
          </c:marker>
          <c:cat>
            <c:numRef>
              <c:f>Sheet1!$C$1:$C$397</c:f>
              <c:numCache>
                <c:formatCode>h:mm:ss</c:formatCode>
                <c:ptCount val="397"/>
                <c:pt idx="0">
                  <c:v>2.3148148148148147E-5</c:v>
                </c:pt>
                <c:pt idx="1">
                  <c:v>3.4722222222222222E-5</c:v>
                </c:pt>
                <c:pt idx="2">
                  <c:v>3.4722222222222222E-5</c:v>
                </c:pt>
                <c:pt idx="3">
                  <c:v>4.6296296296296294E-5</c:v>
                </c:pt>
                <c:pt idx="4">
                  <c:v>5.7870370370370366E-5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4.5717592592592589E-3</c:v>
                </c:pt>
                <c:pt idx="395">
                  <c:v>4.5833333333333334E-3</c:v>
                </c:pt>
                <c:pt idx="396">
                  <c:v>4.5949074074074078E-3</c:v>
                </c:pt>
              </c:numCache>
            </c:numRef>
          </c:cat>
          <c:val>
            <c:numRef>
              <c:f>Sheet1!$D$1:$D$397</c:f>
              <c:numCache>
                <c:formatCode>General</c:formatCode>
                <c:ptCount val="397"/>
                <c:pt idx="0">
                  <c:v>0</c:v>
                </c:pt>
                <c:pt idx="1">
                  <c:v>0</c:v>
                </c:pt>
                <c:pt idx="2">
                  <c:v>0</c:v>
                </c:pt>
                <c:pt idx="3">
                  <c:v>400</c:v>
                </c:pt>
                <c:pt idx="4">
                  <c:v>400</c:v>
                </c:pt>
                <c:pt idx="5">
                  <c:v>400</c:v>
                </c:pt>
                <c:pt idx="6">
                  <c:v>400</c:v>
                </c:pt>
                <c:pt idx="7">
                  <c:v>400</c:v>
                </c:pt>
                <c:pt idx="8">
                  <c:v>400</c:v>
                </c:pt>
                <c:pt idx="9">
                  <c:v>400</c:v>
                </c:pt>
                <c:pt idx="10">
                  <c:v>400</c:v>
                </c:pt>
                <c:pt idx="11">
                  <c:v>400</c:v>
                </c:pt>
                <c:pt idx="12">
                  <c:v>400</c:v>
                </c:pt>
                <c:pt idx="13">
                  <c:v>400</c:v>
                </c:pt>
                <c:pt idx="14">
                  <c:v>400</c:v>
                </c:pt>
                <c:pt idx="15">
                  <c:v>400</c:v>
                </c:pt>
                <c:pt idx="16">
                  <c:v>400</c:v>
                </c:pt>
                <c:pt idx="17">
                  <c:v>400</c:v>
                </c:pt>
                <c:pt idx="18">
                  <c:v>400</c:v>
                </c:pt>
                <c:pt idx="19">
                  <c:v>400</c:v>
                </c:pt>
                <c:pt idx="20">
                  <c:v>463</c:v>
                </c:pt>
                <c:pt idx="21">
                  <c:v>400</c:v>
                </c:pt>
                <c:pt idx="22">
                  <c:v>400</c:v>
                </c:pt>
                <c:pt idx="23">
                  <c:v>400</c:v>
                </c:pt>
                <c:pt idx="24">
                  <c:v>400</c:v>
                </c:pt>
                <c:pt idx="25">
                  <c:v>400</c:v>
                </c:pt>
                <c:pt idx="26">
                  <c:v>426</c:v>
                </c:pt>
                <c:pt idx="27">
                  <c:v>409</c:v>
                </c:pt>
                <c:pt idx="28">
                  <c:v>400</c:v>
                </c:pt>
                <c:pt idx="29">
                  <c:v>400</c:v>
                </c:pt>
                <c:pt idx="30">
                  <c:v>400</c:v>
                </c:pt>
                <c:pt idx="31">
                  <c:v>400</c:v>
                </c:pt>
                <c:pt idx="32">
                  <c:v>400</c:v>
                </c:pt>
                <c:pt idx="33">
                  <c:v>400</c:v>
                </c:pt>
                <c:pt idx="34">
                  <c:v>400</c:v>
                </c:pt>
                <c:pt idx="35">
                  <c:v>400</c:v>
                </c:pt>
                <c:pt idx="36">
                  <c:v>400</c:v>
                </c:pt>
                <c:pt idx="37">
                  <c:v>400</c:v>
                </c:pt>
                <c:pt idx="38">
                  <c:v>400</c:v>
                </c:pt>
                <c:pt idx="39">
                  <c:v>400</c:v>
                </c:pt>
                <c:pt idx="40">
                  <c:v>400</c:v>
                </c:pt>
                <c:pt idx="41">
                  <c:v>400</c:v>
                </c:pt>
                <c:pt idx="42">
                  <c:v>400</c:v>
                </c:pt>
                <c:pt idx="43">
                  <c:v>400</c:v>
                </c:pt>
                <c:pt idx="44">
                  <c:v>400</c:v>
                </c:pt>
                <c:pt idx="45">
                  <c:v>945</c:v>
                </c:pt>
                <c:pt idx="46">
                  <c:v>708</c:v>
                </c:pt>
                <c:pt idx="47">
                  <c:v>505</c:v>
                </c:pt>
                <c:pt idx="48">
                  <c:v>423</c:v>
                </c:pt>
                <c:pt idx="49">
                  <c:v>542</c:v>
                </c:pt>
                <c:pt idx="50">
                  <c:v>763</c:v>
                </c:pt>
                <c:pt idx="51">
                  <c:v>502</c:v>
                </c:pt>
                <c:pt idx="52">
                  <c:v>455</c:v>
                </c:pt>
                <c:pt idx="53">
                  <c:v>400</c:v>
                </c:pt>
                <c:pt idx="54">
                  <c:v>400</c:v>
                </c:pt>
                <c:pt idx="55">
                  <c:v>400</c:v>
                </c:pt>
                <c:pt idx="56">
                  <c:v>400</c:v>
                </c:pt>
                <c:pt idx="57">
                  <c:v>400</c:v>
                </c:pt>
                <c:pt idx="58">
                  <c:v>400</c:v>
                </c:pt>
                <c:pt idx="59">
                  <c:v>400</c:v>
                </c:pt>
                <c:pt idx="60">
                  <c:v>400</c:v>
                </c:pt>
                <c:pt idx="61">
                  <c:v>400</c:v>
                </c:pt>
                <c:pt idx="62">
                  <c:v>553</c:v>
                </c:pt>
                <c:pt idx="63">
                  <c:v>682</c:v>
                </c:pt>
                <c:pt idx="64">
                  <c:v>1041</c:v>
                </c:pt>
                <c:pt idx="65">
                  <c:v>945</c:v>
                </c:pt>
                <c:pt idx="66">
                  <c:v>759</c:v>
                </c:pt>
                <c:pt idx="67">
                  <c:v>623</c:v>
                </c:pt>
                <c:pt idx="68">
                  <c:v>542</c:v>
                </c:pt>
                <c:pt idx="69">
                  <c:v>500</c:v>
                </c:pt>
                <c:pt idx="70">
                  <c:v>472</c:v>
                </c:pt>
                <c:pt idx="71">
                  <c:v>439</c:v>
                </c:pt>
                <c:pt idx="72">
                  <c:v>407</c:v>
                </c:pt>
                <c:pt idx="73">
                  <c:v>400</c:v>
                </c:pt>
                <c:pt idx="74">
                  <c:v>400</c:v>
                </c:pt>
                <c:pt idx="75">
                  <c:v>400</c:v>
                </c:pt>
                <c:pt idx="76">
                  <c:v>400</c:v>
                </c:pt>
                <c:pt idx="77">
                  <c:v>400</c:v>
                </c:pt>
                <c:pt idx="78">
                  <c:v>400</c:v>
                </c:pt>
                <c:pt idx="79">
                  <c:v>400</c:v>
                </c:pt>
                <c:pt idx="80">
                  <c:v>400</c:v>
                </c:pt>
                <c:pt idx="81">
                  <c:v>400</c:v>
                </c:pt>
                <c:pt idx="82">
                  <c:v>442</c:v>
                </c:pt>
                <c:pt idx="83">
                  <c:v>425</c:v>
                </c:pt>
                <c:pt idx="84">
                  <c:v>400</c:v>
                </c:pt>
                <c:pt idx="85">
                  <c:v>424</c:v>
                </c:pt>
                <c:pt idx="86">
                  <c:v>407</c:v>
                </c:pt>
                <c:pt idx="87">
                  <c:v>402</c:v>
                </c:pt>
                <c:pt idx="88">
                  <c:v>400</c:v>
                </c:pt>
                <c:pt idx="89">
                  <c:v>400</c:v>
                </c:pt>
                <c:pt idx="90">
                  <c:v>400</c:v>
                </c:pt>
                <c:pt idx="91">
                  <c:v>423</c:v>
                </c:pt>
                <c:pt idx="92">
                  <c:v>400</c:v>
                </c:pt>
                <c:pt idx="93">
                  <c:v>7992</c:v>
                </c:pt>
                <c:pt idx="94">
                  <c:v>7992</c:v>
                </c:pt>
                <c:pt idx="95">
                  <c:v>4037</c:v>
                </c:pt>
                <c:pt idx="96">
                  <c:v>2927</c:v>
                </c:pt>
                <c:pt idx="97">
                  <c:v>7992</c:v>
                </c:pt>
                <c:pt idx="98">
                  <c:v>7992</c:v>
                </c:pt>
                <c:pt idx="99">
                  <c:v>4182</c:v>
                </c:pt>
                <c:pt idx="100">
                  <c:v>2216</c:v>
                </c:pt>
                <c:pt idx="101">
                  <c:v>2459</c:v>
                </c:pt>
                <c:pt idx="102">
                  <c:v>3290</c:v>
                </c:pt>
                <c:pt idx="103">
                  <c:v>2732</c:v>
                </c:pt>
                <c:pt idx="104">
                  <c:v>2459</c:v>
                </c:pt>
                <c:pt idx="105">
                  <c:v>2372</c:v>
                </c:pt>
                <c:pt idx="106">
                  <c:v>1736</c:v>
                </c:pt>
                <c:pt idx="107">
                  <c:v>1383</c:v>
                </c:pt>
                <c:pt idx="108">
                  <c:v>2242</c:v>
                </c:pt>
                <c:pt idx="109">
                  <c:v>2289</c:v>
                </c:pt>
                <c:pt idx="110">
                  <c:v>1715</c:v>
                </c:pt>
                <c:pt idx="111">
                  <c:v>1255</c:v>
                </c:pt>
                <c:pt idx="112">
                  <c:v>1193</c:v>
                </c:pt>
                <c:pt idx="113">
                  <c:v>1439</c:v>
                </c:pt>
                <c:pt idx="114">
                  <c:v>1482</c:v>
                </c:pt>
                <c:pt idx="115">
                  <c:v>1439</c:v>
                </c:pt>
                <c:pt idx="116">
                  <c:v>1373</c:v>
                </c:pt>
                <c:pt idx="117">
                  <c:v>1233</c:v>
                </c:pt>
                <c:pt idx="118">
                  <c:v>1176</c:v>
                </c:pt>
                <c:pt idx="119">
                  <c:v>1111</c:v>
                </c:pt>
                <c:pt idx="120">
                  <c:v>1063</c:v>
                </c:pt>
                <c:pt idx="121">
                  <c:v>1006</c:v>
                </c:pt>
                <c:pt idx="122">
                  <c:v>910</c:v>
                </c:pt>
                <c:pt idx="123">
                  <c:v>891</c:v>
                </c:pt>
                <c:pt idx="124">
                  <c:v>827</c:v>
                </c:pt>
                <c:pt idx="125">
                  <c:v>781</c:v>
                </c:pt>
                <c:pt idx="126">
                  <c:v>766</c:v>
                </c:pt>
                <c:pt idx="127">
                  <c:v>737</c:v>
                </c:pt>
                <c:pt idx="128">
                  <c:v>728</c:v>
                </c:pt>
                <c:pt idx="129">
                  <c:v>712</c:v>
                </c:pt>
                <c:pt idx="130">
                  <c:v>702</c:v>
                </c:pt>
                <c:pt idx="131">
                  <c:v>686</c:v>
                </c:pt>
                <c:pt idx="132">
                  <c:v>7992</c:v>
                </c:pt>
                <c:pt idx="133">
                  <c:v>3476</c:v>
                </c:pt>
                <c:pt idx="134">
                  <c:v>1653</c:v>
                </c:pt>
                <c:pt idx="135">
                  <c:v>1273</c:v>
                </c:pt>
                <c:pt idx="136">
                  <c:v>1072</c:v>
                </c:pt>
                <c:pt idx="137">
                  <c:v>950</c:v>
                </c:pt>
                <c:pt idx="138">
                  <c:v>873</c:v>
                </c:pt>
                <c:pt idx="139">
                  <c:v>797</c:v>
                </c:pt>
                <c:pt idx="140">
                  <c:v>762</c:v>
                </c:pt>
                <c:pt idx="141">
                  <c:v>706</c:v>
                </c:pt>
                <c:pt idx="142">
                  <c:v>690</c:v>
                </c:pt>
                <c:pt idx="143">
                  <c:v>659</c:v>
                </c:pt>
                <c:pt idx="144">
                  <c:v>630</c:v>
                </c:pt>
                <c:pt idx="145">
                  <c:v>620</c:v>
                </c:pt>
                <c:pt idx="146">
                  <c:v>620</c:v>
                </c:pt>
                <c:pt idx="147">
                  <c:v>617</c:v>
                </c:pt>
                <c:pt idx="148">
                  <c:v>603</c:v>
                </c:pt>
                <c:pt idx="149">
                  <c:v>593</c:v>
                </c:pt>
                <c:pt idx="150">
                  <c:v>588</c:v>
                </c:pt>
                <c:pt idx="151">
                  <c:v>569</c:v>
                </c:pt>
                <c:pt idx="152">
                  <c:v>553</c:v>
                </c:pt>
                <c:pt idx="153">
                  <c:v>531</c:v>
                </c:pt>
                <c:pt idx="154">
                  <c:v>508</c:v>
                </c:pt>
                <c:pt idx="155">
                  <c:v>502</c:v>
                </c:pt>
                <c:pt idx="156">
                  <c:v>487</c:v>
                </c:pt>
                <c:pt idx="157">
                  <c:v>480</c:v>
                </c:pt>
                <c:pt idx="158">
                  <c:v>461</c:v>
                </c:pt>
                <c:pt idx="159">
                  <c:v>455</c:v>
                </c:pt>
                <c:pt idx="160">
                  <c:v>446</c:v>
                </c:pt>
                <c:pt idx="161">
                  <c:v>436</c:v>
                </c:pt>
                <c:pt idx="162">
                  <c:v>432</c:v>
                </c:pt>
                <c:pt idx="163">
                  <c:v>423</c:v>
                </c:pt>
                <c:pt idx="164">
                  <c:v>408</c:v>
                </c:pt>
                <c:pt idx="165">
                  <c:v>406</c:v>
                </c:pt>
                <c:pt idx="166">
                  <c:v>400</c:v>
                </c:pt>
                <c:pt idx="167">
                  <c:v>400</c:v>
                </c:pt>
                <c:pt idx="168">
                  <c:v>400</c:v>
                </c:pt>
                <c:pt idx="169">
                  <c:v>400</c:v>
                </c:pt>
                <c:pt idx="170">
                  <c:v>400</c:v>
                </c:pt>
                <c:pt idx="171">
                  <c:v>400</c:v>
                </c:pt>
                <c:pt idx="172">
                  <c:v>410</c:v>
                </c:pt>
                <c:pt idx="173">
                  <c:v>2388</c:v>
                </c:pt>
                <c:pt idx="174">
                  <c:v>1777</c:v>
                </c:pt>
                <c:pt idx="175">
                  <c:v>876</c:v>
                </c:pt>
                <c:pt idx="176">
                  <c:v>731</c:v>
                </c:pt>
                <c:pt idx="177">
                  <c:v>594</c:v>
                </c:pt>
                <c:pt idx="178">
                  <c:v>536</c:v>
                </c:pt>
                <c:pt idx="179">
                  <c:v>485</c:v>
                </c:pt>
                <c:pt idx="180">
                  <c:v>450</c:v>
                </c:pt>
                <c:pt idx="181">
                  <c:v>434</c:v>
                </c:pt>
                <c:pt idx="182">
                  <c:v>421</c:v>
                </c:pt>
                <c:pt idx="183">
                  <c:v>400</c:v>
                </c:pt>
                <c:pt idx="184">
                  <c:v>400</c:v>
                </c:pt>
                <c:pt idx="185">
                  <c:v>400</c:v>
                </c:pt>
                <c:pt idx="186">
                  <c:v>400</c:v>
                </c:pt>
                <c:pt idx="187">
                  <c:v>400</c:v>
                </c:pt>
                <c:pt idx="188">
                  <c:v>400</c:v>
                </c:pt>
                <c:pt idx="189">
                  <c:v>411</c:v>
                </c:pt>
                <c:pt idx="190">
                  <c:v>407</c:v>
                </c:pt>
                <c:pt idx="191">
                  <c:v>400</c:v>
                </c:pt>
                <c:pt idx="192">
                  <c:v>402</c:v>
                </c:pt>
                <c:pt idx="193">
                  <c:v>400</c:v>
                </c:pt>
                <c:pt idx="194">
                  <c:v>400</c:v>
                </c:pt>
                <c:pt idx="195">
                  <c:v>400</c:v>
                </c:pt>
                <c:pt idx="196">
                  <c:v>400</c:v>
                </c:pt>
                <c:pt idx="197">
                  <c:v>400</c:v>
                </c:pt>
                <c:pt idx="198">
                  <c:v>4290</c:v>
                </c:pt>
                <c:pt idx="199">
                  <c:v>1849</c:v>
                </c:pt>
                <c:pt idx="200">
                  <c:v>1125</c:v>
                </c:pt>
                <c:pt idx="201">
                  <c:v>852</c:v>
                </c:pt>
                <c:pt idx="202">
                  <c:v>712</c:v>
                </c:pt>
                <c:pt idx="203">
                  <c:v>625</c:v>
                </c:pt>
                <c:pt idx="204">
                  <c:v>616</c:v>
                </c:pt>
                <c:pt idx="205">
                  <c:v>565</c:v>
                </c:pt>
                <c:pt idx="206">
                  <c:v>529</c:v>
                </c:pt>
                <c:pt idx="207">
                  <c:v>492</c:v>
                </c:pt>
                <c:pt idx="208">
                  <c:v>483</c:v>
                </c:pt>
                <c:pt idx="209">
                  <c:v>477</c:v>
                </c:pt>
                <c:pt idx="210">
                  <c:v>456</c:v>
                </c:pt>
                <c:pt idx="211">
                  <c:v>445</c:v>
                </c:pt>
                <c:pt idx="212">
                  <c:v>441</c:v>
                </c:pt>
                <c:pt idx="213">
                  <c:v>436</c:v>
                </c:pt>
                <c:pt idx="214">
                  <c:v>425</c:v>
                </c:pt>
                <c:pt idx="215">
                  <c:v>447</c:v>
                </c:pt>
                <c:pt idx="216">
                  <c:v>435</c:v>
                </c:pt>
                <c:pt idx="217">
                  <c:v>424</c:v>
                </c:pt>
                <c:pt idx="218">
                  <c:v>421</c:v>
                </c:pt>
                <c:pt idx="219">
                  <c:v>410</c:v>
                </c:pt>
                <c:pt idx="220">
                  <c:v>400</c:v>
                </c:pt>
                <c:pt idx="221">
                  <c:v>403</c:v>
                </c:pt>
                <c:pt idx="222">
                  <c:v>400</c:v>
                </c:pt>
                <c:pt idx="223">
                  <c:v>404</c:v>
                </c:pt>
                <c:pt idx="224">
                  <c:v>400</c:v>
                </c:pt>
                <c:pt idx="225">
                  <c:v>400</c:v>
                </c:pt>
                <c:pt idx="226">
                  <c:v>400</c:v>
                </c:pt>
                <c:pt idx="227">
                  <c:v>419</c:v>
                </c:pt>
                <c:pt idx="228">
                  <c:v>417</c:v>
                </c:pt>
                <c:pt idx="229">
                  <c:v>408</c:v>
                </c:pt>
                <c:pt idx="230">
                  <c:v>400</c:v>
                </c:pt>
                <c:pt idx="231">
                  <c:v>400</c:v>
                </c:pt>
                <c:pt idx="232">
                  <c:v>400</c:v>
                </c:pt>
                <c:pt idx="233">
                  <c:v>400</c:v>
                </c:pt>
                <c:pt idx="234">
                  <c:v>400</c:v>
                </c:pt>
                <c:pt idx="235">
                  <c:v>400</c:v>
                </c:pt>
                <c:pt idx="236">
                  <c:v>400</c:v>
                </c:pt>
                <c:pt idx="237">
                  <c:v>400</c:v>
                </c:pt>
                <c:pt idx="238">
                  <c:v>402</c:v>
                </c:pt>
                <c:pt idx="239">
                  <c:v>400</c:v>
                </c:pt>
                <c:pt idx="240">
                  <c:v>400</c:v>
                </c:pt>
                <c:pt idx="241">
                  <c:v>400</c:v>
                </c:pt>
                <c:pt idx="242">
                  <c:v>407</c:v>
                </c:pt>
                <c:pt idx="243">
                  <c:v>403</c:v>
                </c:pt>
                <c:pt idx="244">
                  <c:v>400</c:v>
                </c:pt>
                <c:pt idx="245">
                  <c:v>400</c:v>
                </c:pt>
                <c:pt idx="246">
                  <c:v>400</c:v>
                </c:pt>
                <c:pt idx="247">
                  <c:v>400</c:v>
                </c:pt>
                <c:pt idx="248">
                  <c:v>400</c:v>
                </c:pt>
                <c:pt idx="249">
                  <c:v>400</c:v>
                </c:pt>
                <c:pt idx="250">
                  <c:v>400</c:v>
                </c:pt>
                <c:pt idx="251">
                  <c:v>400</c:v>
                </c:pt>
                <c:pt idx="252">
                  <c:v>400</c:v>
                </c:pt>
                <c:pt idx="253">
                  <c:v>400</c:v>
                </c:pt>
                <c:pt idx="254">
                  <c:v>404</c:v>
                </c:pt>
                <c:pt idx="255">
                  <c:v>400</c:v>
                </c:pt>
                <c:pt idx="256">
                  <c:v>400</c:v>
                </c:pt>
                <c:pt idx="257">
                  <c:v>400</c:v>
                </c:pt>
                <c:pt idx="258">
                  <c:v>400</c:v>
                </c:pt>
                <c:pt idx="259">
                  <c:v>400</c:v>
                </c:pt>
                <c:pt idx="260">
                  <c:v>400</c:v>
                </c:pt>
                <c:pt idx="261">
                  <c:v>401</c:v>
                </c:pt>
                <c:pt idx="262">
                  <c:v>402</c:v>
                </c:pt>
                <c:pt idx="263">
                  <c:v>400</c:v>
                </c:pt>
                <c:pt idx="264">
                  <c:v>400</c:v>
                </c:pt>
                <c:pt idx="265">
                  <c:v>402</c:v>
                </c:pt>
                <c:pt idx="266">
                  <c:v>402</c:v>
                </c:pt>
                <c:pt idx="267">
                  <c:v>403</c:v>
                </c:pt>
                <c:pt idx="268">
                  <c:v>406</c:v>
                </c:pt>
                <c:pt idx="269">
                  <c:v>403</c:v>
                </c:pt>
                <c:pt idx="270">
                  <c:v>400</c:v>
                </c:pt>
                <c:pt idx="271">
                  <c:v>403</c:v>
                </c:pt>
                <c:pt idx="272">
                  <c:v>400</c:v>
                </c:pt>
                <c:pt idx="273">
                  <c:v>407</c:v>
                </c:pt>
                <c:pt idx="274">
                  <c:v>403</c:v>
                </c:pt>
                <c:pt idx="275">
                  <c:v>404</c:v>
                </c:pt>
                <c:pt idx="276">
                  <c:v>403</c:v>
                </c:pt>
                <c:pt idx="277">
                  <c:v>400</c:v>
                </c:pt>
                <c:pt idx="278">
                  <c:v>407</c:v>
                </c:pt>
                <c:pt idx="279">
                  <c:v>402</c:v>
                </c:pt>
                <c:pt idx="280">
                  <c:v>406</c:v>
                </c:pt>
                <c:pt idx="281">
                  <c:v>407</c:v>
                </c:pt>
                <c:pt idx="282">
                  <c:v>408</c:v>
                </c:pt>
                <c:pt idx="283">
                  <c:v>404</c:v>
                </c:pt>
                <c:pt idx="284">
                  <c:v>417</c:v>
                </c:pt>
                <c:pt idx="285">
                  <c:v>410</c:v>
                </c:pt>
                <c:pt idx="286">
                  <c:v>408</c:v>
                </c:pt>
                <c:pt idx="287">
                  <c:v>408</c:v>
                </c:pt>
                <c:pt idx="288">
                  <c:v>410</c:v>
                </c:pt>
                <c:pt idx="289">
                  <c:v>410</c:v>
                </c:pt>
                <c:pt idx="290">
                  <c:v>407</c:v>
                </c:pt>
                <c:pt idx="291">
                  <c:v>408</c:v>
                </c:pt>
                <c:pt idx="292">
                  <c:v>414</c:v>
                </c:pt>
                <c:pt idx="293">
                  <c:v>410</c:v>
                </c:pt>
                <c:pt idx="294">
                  <c:v>414</c:v>
                </c:pt>
                <c:pt idx="295">
                  <c:v>424</c:v>
                </c:pt>
                <c:pt idx="296">
                  <c:v>419</c:v>
                </c:pt>
                <c:pt idx="297">
                  <c:v>421</c:v>
                </c:pt>
                <c:pt idx="298">
                  <c:v>419</c:v>
                </c:pt>
                <c:pt idx="299">
                  <c:v>414</c:v>
                </c:pt>
                <c:pt idx="300">
                  <c:v>417</c:v>
                </c:pt>
                <c:pt idx="301">
                  <c:v>435</c:v>
                </c:pt>
                <c:pt idx="302">
                  <c:v>450</c:v>
                </c:pt>
                <c:pt idx="303">
                  <c:v>454</c:v>
                </c:pt>
                <c:pt idx="304">
                  <c:v>475</c:v>
                </c:pt>
                <c:pt idx="305">
                  <c:v>478</c:v>
                </c:pt>
                <c:pt idx="306">
                  <c:v>487</c:v>
                </c:pt>
                <c:pt idx="307">
                  <c:v>471</c:v>
                </c:pt>
                <c:pt idx="308">
                  <c:v>450</c:v>
                </c:pt>
                <c:pt idx="309">
                  <c:v>443</c:v>
                </c:pt>
                <c:pt idx="310">
                  <c:v>434</c:v>
                </c:pt>
                <c:pt idx="311">
                  <c:v>427</c:v>
                </c:pt>
                <c:pt idx="312">
                  <c:v>421</c:v>
                </c:pt>
                <c:pt idx="313">
                  <c:v>421</c:v>
                </c:pt>
                <c:pt idx="314">
                  <c:v>415</c:v>
                </c:pt>
                <c:pt idx="315">
                  <c:v>408</c:v>
                </c:pt>
                <c:pt idx="316">
                  <c:v>410</c:v>
                </c:pt>
                <c:pt idx="317">
                  <c:v>408</c:v>
                </c:pt>
                <c:pt idx="318">
                  <c:v>404</c:v>
                </c:pt>
                <c:pt idx="319">
                  <c:v>402</c:v>
                </c:pt>
                <c:pt idx="320">
                  <c:v>407</c:v>
                </c:pt>
                <c:pt idx="321">
                  <c:v>402</c:v>
                </c:pt>
                <c:pt idx="322">
                  <c:v>400</c:v>
                </c:pt>
                <c:pt idx="323">
                  <c:v>406</c:v>
                </c:pt>
                <c:pt idx="324">
                  <c:v>403</c:v>
                </c:pt>
                <c:pt idx="325">
                  <c:v>400</c:v>
                </c:pt>
                <c:pt idx="326">
                  <c:v>402</c:v>
                </c:pt>
                <c:pt idx="327">
                  <c:v>400</c:v>
                </c:pt>
                <c:pt idx="328">
                  <c:v>405</c:v>
                </c:pt>
                <c:pt idx="329">
                  <c:v>401</c:v>
                </c:pt>
                <c:pt idx="330">
                  <c:v>417</c:v>
                </c:pt>
                <c:pt idx="331">
                  <c:v>425</c:v>
                </c:pt>
                <c:pt idx="332">
                  <c:v>421</c:v>
                </c:pt>
                <c:pt idx="333">
                  <c:v>425</c:v>
                </c:pt>
                <c:pt idx="334">
                  <c:v>425</c:v>
                </c:pt>
                <c:pt idx="335">
                  <c:v>426</c:v>
                </c:pt>
                <c:pt idx="336">
                  <c:v>416</c:v>
                </c:pt>
                <c:pt idx="337">
                  <c:v>421</c:v>
                </c:pt>
                <c:pt idx="338">
                  <c:v>419</c:v>
                </c:pt>
                <c:pt idx="339">
                  <c:v>419</c:v>
                </c:pt>
                <c:pt idx="340">
                  <c:v>416</c:v>
                </c:pt>
                <c:pt idx="341">
                  <c:v>413</c:v>
                </c:pt>
                <c:pt idx="342">
                  <c:v>409</c:v>
                </c:pt>
                <c:pt idx="343">
                  <c:v>406</c:v>
                </c:pt>
                <c:pt idx="344">
                  <c:v>413</c:v>
                </c:pt>
                <c:pt idx="345">
                  <c:v>406</c:v>
                </c:pt>
                <c:pt idx="346">
                  <c:v>405</c:v>
                </c:pt>
                <c:pt idx="347">
                  <c:v>401</c:v>
                </c:pt>
                <c:pt idx="348">
                  <c:v>400</c:v>
                </c:pt>
                <c:pt idx="349">
                  <c:v>400</c:v>
                </c:pt>
                <c:pt idx="350">
                  <c:v>402</c:v>
                </c:pt>
                <c:pt idx="351">
                  <c:v>400</c:v>
                </c:pt>
                <c:pt idx="352">
                  <c:v>400</c:v>
                </c:pt>
                <c:pt idx="353">
                  <c:v>402</c:v>
                </c:pt>
                <c:pt idx="354">
                  <c:v>400</c:v>
                </c:pt>
                <c:pt idx="355">
                  <c:v>400</c:v>
                </c:pt>
                <c:pt idx="356">
                  <c:v>406</c:v>
                </c:pt>
                <c:pt idx="357">
                  <c:v>407</c:v>
                </c:pt>
                <c:pt idx="358">
                  <c:v>406</c:v>
                </c:pt>
                <c:pt idx="359">
                  <c:v>407</c:v>
                </c:pt>
                <c:pt idx="360">
                  <c:v>402</c:v>
                </c:pt>
                <c:pt idx="361">
                  <c:v>408</c:v>
                </c:pt>
                <c:pt idx="362">
                  <c:v>409</c:v>
                </c:pt>
                <c:pt idx="363">
                  <c:v>411</c:v>
                </c:pt>
                <c:pt idx="364">
                  <c:v>415</c:v>
                </c:pt>
                <c:pt idx="365">
                  <c:v>416</c:v>
                </c:pt>
                <c:pt idx="366">
                  <c:v>420</c:v>
                </c:pt>
                <c:pt idx="367">
                  <c:v>413</c:v>
                </c:pt>
                <c:pt idx="368">
                  <c:v>417</c:v>
                </c:pt>
                <c:pt idx="369">
                  <c:v>415</c:v>
                </c:pt>
                <c:pt idx="370">
                  <c:v>417</c:v>
                </c:pt>
                <c:pt idx="371">
                  <c:v>417</c:v>
                </c:pt>
                <c:pt idx="372">
                  <c:v>419</c:v>
                </c:pt>
                <c:pt idx="373">
                  <c:v>419</c:v>
                </c:pt>
                <c:pt idx="374">
                  <c:v>420</c:v>
                </c:pt>
                <c:pt idx="375">
                  <c:v>423</c:v>
                </c:pt>
                <c:pt idx="376">
                  <c:v>420</c:v>
                </c:pt>
                <c:pt idx="377">
                  <c:v>420</c:v>
                </c:pt>
                <c:pt idx="378">
                  <c:v>419</c:v>
                </c:pt>
                <c:pt idx="379">
                  <c:v>415</c:v>
                </c:pt>
                <c:pt idx="380">
                  <c:v>413</c:v>
                </c:pt>
                <c:pt idx="381">
                  <c:v>411</c:v>
                </c:pt>
                <c:pt idx="382">
                  <c:v>408</c:v>
                </c:pt>
                <c:pt idx="383">
                  <c:v>409</c:v>
                </c:pt>
                <c:pt idx="384">
                  <c:v>407</c:v>
                </c:pt>
                <c:pt idx="385">
                  <c:v>407</c:v>
                </c:pt>
                <c:pt idx="386">
                  <c:v>402</c:v>
                </c:pt>
                <c:pt idx="387">
                  <c:v>402</c:v>
                </c:pt>
                <c:pt idx="388">
                  <c:v>402</c:v>
                </c:pt>
                <c:pt idx="389">
                  <c:v>400</c:v>
                </c:pt>
                <c:pt idx="390">
                  <c:v>401</c:v>
                </c:pt>
                <c:pt idx="391">
                  <c:v>400</c:v>
                </c:pt>
                <c:pt idx="392">
                  <c:v>401</c:v>
                </c:pt>
                <c:pt idx="393">
                  <c:v>400</c:v>
                </c:pt>
                <c:pt idx="394">
                  <c:v>400</c:v>
                </c:pt>
                <c:pt idx="395">
                  <c:v>406</c:v>
                </c:pt>
                <c:pt idx="396">
                  <c:v>409</c:v>
                </c:pt>
              </c:numCache>
            </c:numRef>
          </c:val>
          <c:smooth val="0"/>
        </c:ser>
        <c:dLbls>
          <c:showLegendKey val="0"/>
          <c:showVal val="0"/>
          <c:showCatName val="0"/>
          <c:showSerName val="0"/>
          <c:showPercent val="0"/>
          <c:showBubbleSize val="0"/>
        </c:dLbls>
        <c:marker val="1"/>
        <c:smooth val="0"/>
        <c:axId val="300490112"/>
        <c:axId val="300700800"/>
      </c:lineChart>
      <c:catAx>
        <c:axId val="300490112"/>
        <c:scaling>
          <c:orientation val="minMax"/>
        </c:scaling>
        <c:delete val="0"/>
        <c:axPos val="b"/>
        <c:numFmt formatCode="h:mm:ss" sourceLinked="1"/>
        <c:majorTickMark val="out"/>
        <c:minorTickMark val="none"/>
        <c:tickLblPos val="nextTo"/>
        <c:crossAx val="300700800"/>
        <c:crosses val="autoZero"/>
        <c:auto val="1"/>
        <c:lblAlgn val="ctr"/>
        <c:lblOffset val="100"/>
        <c:noMultiLvlLbl val="0"/>
      </c:catAx>
      <c:valAx>
        <c:axId val="300700800"/>
        <c:scaling>
          <c:orientation val="minMax"/>
        </c:scaling>
        <c:delete val="0"/>
        <c:axPos val="l"/>
        <c:majorGridlines/>
        <c:numFmt formatCode="General" sourceLinked="1"/>
        <c:majorTickMark val="out"/>
        <c:minorTickMark val="none"/>
        <c:tickLblPos val="nextTo"/>
        <c:crossAx val="300490112"/>
        <c:crosses val="autoZero"/>
        <c:crossBetween val="between"/>
      </c:valAx>
    </c:plotArea>
    <c:legend>
      <c:legendPos val="r"/>
      <c:overlay val="0"/>
    </c:legend>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TVOC Level</c:v>
          </c:tx>
          <c:marker>
            <c:symbol val="none"/>
          </c:marker>
          <c:cat>
            <c:numRef>
              <c:f>Sheet1!$C$1:$C$606</c:f>
              <c:numCache>
                <c:formatCode>h:mm:ss</c:formatCode>
                <c:ptCount val="606"/>
                <c:pt idx="0">
                  <c:v>2.3148148148148147E-5</c:v>
                </c:pt>
                <c:pt idx="1">
                  <c:v>3.4722222222222222E-5</c:v>
                </c:pt>
                <c:pt idx="2">
                  <c:v>3.4722222222222222E-5</c:v>
                </c:pt>
                <c:pt idx="3">
                  <c:v>4.6296296296296294E-5</c:v>
                </c:pt>
                <c:pt idx="4">
                  <c:v>5.7870370370370366E-5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4.5601851851851853E-3</c:v>
                </c:pt>
                <c:pt idx="395">
                  <c:v>4.5717592592592589E-3</c:v>
                </c:pt>
                <c:pt idx="396">
                  <c:v>4.5833333333333334E-3</c:v>
                </c:pt>
                <c:pt idx="397">
                  <c:v>4.5949074074074078E-3</c:v>
                </c:pt>
                <c:pt idx="398">
                  <c:v>4.6064814814814814E-3</c:v>
                </c:pt>
                <c:pt idx="399">
                  <c:v>4.6180555555555558E-3</c:v>
                </c:pt>
                <c:pt idx="400">
                  <c:v>4.6296296296296302E-3</c:v>
                </c:pt>
                <c:pt idx="401">
                  <c:v>4.6412037037037038E-3</c:v>
                </c:pt>
                <c:pt idx="402">
                  <c:v>4.6527777777777774E-3</c:v>
                </c:pt>
                <c:pt idx="403">
                  <c:v>4.6643518518518518E-3</c:v>
                </c:pt>
                <c:pt idx="404">
                  <c:v>4.6759259259259263E-3</c:v>
                </c:pt>
                <c:pt idx="405">
                  <c:v>4.6874999999999998E-3</c:v>
                </c:pt>
                <c:pt idx="406">
                  <c:v>4.6990740740740743E-3</c:v>
                </c:pt>
                <c:pt idx="407">
                  <c:v>4.7106481481481478E-3</c:v>
                </c:pt>
                <c:pt idx="408">
                  <c:v>4.7222222222222223E-3</c:v>
                </c:pt>
                <c:pt idx="409">
                  <c:v>4.7337962962962958E-3</c:v>
                </c:pt>
                <c:pt idx="410">
                  <c:v>4.7453703703703703E-3</c:v>
                </c:pt>
                <c:pt idx="411">
                  <c:v>4.7569444444444447E-3</c:v>
                </c:pt>
                <c:pt idx="412">
                  <c:v>4.7685185185185183E-3</c:v>
                </c:pt>
                <c:pt idx="413">
                  <c:v>4.7800925925925919E-3</c:v>
                </c:pt>
                <c:pt idx="414">
                  <c:v>4.7916666666666672E-3</c:v>
                </c:pt>
                <c:pt idx="415">
                  <c:v>4.8032407407407407E-3</c:v>
                </c:pt>
                <c:pt idx="416">
                  <c:v>4.8148148148148152E-3</c:v>
                </c:pt>
                <c:pt idx="417">
                  <c:v>4.8263888888888887E-3</c:v>
                </c:pt>
                <c:pt idx="418">
                  <c:v>4.8379629629629632E-3</c:v>
                </c:pt>
                <c:pt idx="419">
                  <c:v>4.8495370370370368E-3</c:v>
                </c:pt>
                <c:pt idx="420">
                  <c:v>4.8611111111111112E-3</c:v>
                </c:pt>
                <c:pt idx="421">
                  <c:v>4.8726851851851856E-3</c:v>
                </c:pt>
                <c:pt idx="422">
                  <c:v>4.8842592592592592E-3</c:v>
                </c:pt>
                <c:pt idx="423">
                  <c:v>4.8958333333333328E-3</c:v>
                </c:pt>
                <c:pt idx="424">
                  <c:v>4.9074074074074072E-3</c:v>
                </c:pt>
                <c:pt idx="425">
                  <c:v>4.9189814814814816E-3</c:v>
                </c:pt>
                <c:pt idx="426">
                  <c:v>4.9305555555555552E-3</c:v>
                </c:pt>
                <c:pt idx="427">
                  <c:v>4.9421296296296288E-3</c:v>
                </c:pt>
                <c:pt idx="428">
                  <c:v>4.9537037037037041E-3</c:v>
                </c:pt>
                <c:pt idx="429">
                  <c:v>4.9652777777777777E-3</c:v>
                </c:pt>
                <c:pt idx="430">
                  <c:v>4.9768518518518521E-3</c:v>
                </c:pt>
                <c:pt idx="431">
                  <c:v>4.9884259259259265E-3</c:v>
                </c:pt>
                <c:pt idx="432">
                  <c:v>5.0000000000000001E-3</c:v>
                </c:pt>
                <c:pt idx="433">
                  <c:v>5.0115740740740737E-3</c:v>
                </c:pt>
                <c:pt idx="434">
                  <c:v>5.0231481481481481E-3</c:v>
                </c:pt>
                <c:pt idx="435">
                  <c:v>5.0347222222222225E-3</c:v>
                </c:pt>
                <c:pt idx="436">
                  <c:v>5.0462962962962961E-3</c:v>
                </c:pt>
                <c:pt idx="437">
                  <c:v>5.0578703703703706E-3</c:v>
                </c:pt>
                <c:pt idx="438">
                  <c:v>5.0694444444444441E-3</c:v>
                </c:pt>
                <c:pt idx="439">
                  <c:v>5.0810185185185186E-3</c:v>
                </c:pt>
                <c:pt idx="440">
                  <c:v>5.0925925925925921E-3</c:v>
                </c:pt>
                <c:pt idx="441">
                  <c:v>5.1041666666666666E-3</c:v>
                </c:pt>
                <c:pt idx="442">
                  <c:v>5.115740740740741E-3</c:v>
                </c:pt>
                <c:pt idx="443">
                  <c:v>5.1273148148148146E-3</c:v>
                </c:pt>
                <c:pt idx="444">
                  <c:v>5.138888888888889E-3</c:v>
                </c:pt>
                <c:pt idx="445">
                  <c:v>5.1504629629629635E-3</c:v>
                </c:pt>
                <c:pt idx="446">
                  <c:v>5.162037037037037E-3</c:v>
                </c:pt>
                <c:pt idx="447">
                  <c:v>5.1736111111111115E-3</c:v>
                </c:pt>
                <c:pt idx="448">
                  <c:v>5.185185185185185E-3</c:v>
                </c:pt>
                <c:pt idx="449">
                  <c:v>5.1967592592592595E-3</c:v>
                </c:pt>
                <c:pt idx="450">
                  <c:v>5.208333333333333E-3</c:v>
                </c:pt>
                <c:pt idx="451">
                  <c:v>5.2199074074074066E-3</c:v>
                </c:pt>
                <c:pt idx="452">
                  <c:v>5.2314814814814819E-3</c:v>
                </c:pt>
                <c:pt idx="453">
                  <c:v>5.2430555555555555E-3</c:v>
                </c:pt>
                <c:pt idx="454">
                  <c:v>5.2546296296296299E-3</c:v>
                </c:pt>
                <c:pt idx="455">
                  <c:v>5.2662037037037035E-3</c:v>
                </c:pt>
                <c:pt idx="456">
                  <c:v>5.2777777777777771E-3</c:v>
                </c:pt>
                <c:pt idx="457">
                  <c:v>5.2893518518518515E-3</c:v>
                </c:pt>
                <c:pt idx="458">
                  <c:v>5.3009259259259251E-3</c:v>
                </c:pt>
                <c:pt idx="459">
                  <c:v>5.3125000000000004E-3</c:v>
                </c:pt>
                <c:pt idx="460">
                  <c:v>5.3240740740740748E-3</c:v>
                </c:pt>
                <c:pt idx="461">
                  <c:v>5.3356481481481484E-3</c:v>
                </c:pt>
                <c:pt idx="462">
                  <c:v>5.347222222222222E-3</c:v>
                </c:pt>
                <c:pt idx="463">
                  <c:v>5.3587962962962964E-3</c:v>
                </c:pt>
                <c:pt idx="464">
                  <c:v>5.37037037037037E-3</c:v>
                </c:pt>
                <c:pt idx="465">
                  <c:v>5.3819444444444453E-3</c:v>
                </c:pt>
                <c:pt idx="466">
                  <c:v>5.3935185185185188E-3</c:v>
                </c:pt>
                <c:pt idx="467">
                  <c:v>5.4050925925925924E-3</c:v>
                </c:pt>
                <c:pt idx="468">
                  <c:v>5.4166666666666669E-3</c:v>
                </c:pt>
                <c:pt idx="469">
                  <c:v>5.4282407407407404E-3</c:v>
                </c:pt>
                <c:pt idx="470">
                  <c:v>5.4398148148148149E-3</c:v>
                </c:pt>
                <c:pt idx="471">
                  <c:v>5.4513888888888884E-3</c:v>
                </c:pt>
                <c:pt idx="472">
                  <c:v>5.4629629629629637E-3</c:v>
                </c:pt>
                <c:pt idx="473">
                  <c:v>5.4745370370370373E-3</c:v>
                </c:pt>
                <c:pt idx="474">
                  <c:v>5.4861111111111117E-3</c:v>
                </c:pt>
                <c:pt idx="475">
                  <c:v>5.4976851851851853E-3</c:v>
                </c:pt>
                <c:pt idx="476">
                  <c:v>5.5092592592592589E-3</c:v>
                </c:pt>
                <c:pt idx="477">
                  <c:v>5.5208333333333333E-3</c:v>
                </c:pt>
                <c:pt idx="478">
                  <c:v>5.5324074074074069E-3</c:v>
                </c:pt>
                <c:pt idx="479">
                  <c:v>5.5439814814814822E-3</c:v>
                </c:pt>
                <c:pt idx="480">
                  <c:v>5.5555555555555558E-3</c:v>
                </c:pt>
                <c:pt idx="481">
                  <c:v>5.5671296296296302E-3</c:v>
                </c:pt>
                <c:pt idx="482">
                  <c:v>5.5787037037037038E-3</c:v>
                </c:pt>
                <c:pt idx="483">
                  <c:v>5.5902777777777782E-3</c:v>
                </c:pt>
                <c:pt idx="484">
                  <c:v>5.6018518518518518E-3</c:v>
                </c:pt>
                <c:pt idx="485">
                  <c:v>5.6134259259259271E-3</c:v>
                </c:pt>
                <c:pt idx="486">
                  <c:v>5.6249999999999989E-3</c:v>
                </c:pt>
                <c:pt idx="487">
                  <c:v>5.6365740740740742E-3</c:v>
                </c:pt>
                <c:pt idx="488">
                  <c:v>5.6481481481481478E-3</c:v>
                </c:pt>
                <c:pt idx="489">
                  <c:v>5.6597222222222222E-3</c:v>
                </c:pt>
                <c:pt idx="490">
                  <c:v>5.6712962962962958E-3</c:v>
                </c:pt>
                <c:pt idx="491">
                  <c:v>5.6828703703703702E-3</c:v>
                </c:pt>
                <c:pt idx="492">
                  <c:v>5.6944444444444438E-3</c:v>
                </c:pt>
                <c:pt idx="493">
                  <c:v>5.7060185185185191E-3</c:v>
                </c:pt>
                <c:pt idx="494">
                  <c:v>5.7175925925925927E-3</c:v>
                </c:pt>
                <c:pt idx="495">
                  <c:v>5.7291666666666671E-3</c:v>
                </c:pt>
                <c:pt idx="496">
                  <c:v>5.7407407407407416E-3</c:v>
                </c:pt>
                <c:pt idx="497">
                  <c:v>5.7523148148148143E-3</c:v>
                </c:pt>
                <c:pt idx="498">
                  <c:v>5.7638888888888887E-3</c:v>
                </c:pt>
                <c:pt idx="499">
                  <c:v>5.7754629629629623E-3</c:v>
                </c:pt>
                <c:pt idx="500">
                  <c:v>5.7870370370370376E-3</c:v>
                </c:pt>
                <c:pt idx="501">
                  <c:v>5.7986111111111112E-3</c:v>
                </c:pt>
                <c:pt idx="502">
                  <c:v>5.8101851851851856E-3</c:v>
                </c:pt>
                <c:pt idx="503">
                  <c:v>5.8217592592592592E-3</c:v>
                </c:pt>
                <c:pt idx="504">
                  <c:v>5.8333333333333336E-3</c:v>
                </c:pt>
                <c:pt idx="505">
                  <c:v>5.8449074074074072E-3</c:v>
                </c:pt>
                <c:pt idx="506">
                  <c:v>5.8564814814814825E-3</c:v>
                </c:pt>
                <c:pt idx="507">
                  <c:v>5.8680555555555543E-3</c:v>
                </c:pt>
                <c:pt idx="508">
                  <c:v>5.8796296296296296E-3</c:v>
                </c:pt>
                <c:pt idx="509">
                  <c:v>5.8912037037037032E-3</c:v>
                </c:pt>
                <c:pt idx="510">
                  <c:v>5.9027777777777776E-3</c:v>
                </c:pt>
                <c:pt idx="511">
                  <c:v>5.9143518518518521E-3</c:v>
                </c:pt>
                <c:pt idx="512">
                  <c:v>5.9259259259259256E-3</c:v>
                </c:pt>
                <c:pt idx="513">
                  <c:v>5.9375000000000009E-3</c:v>
                </c:pt>
                <c:pt idx="514">
                  <c:v>5.9490740740740745E-3</c:v>
                </c:pt>
                <c:pt idx="515">
                  <c:v>5.9606481481481489E-3</c:v>
                </c:pt>
                <c:pt idx="516">
                  <c:v>5.9722222222222225E-3</c:v>
                </c:pt>
                <c:pt idx="517">
                  <c:v>5.9837962962962961E-3</c:v>
                </c:pt>
                <c:pt idx="518">
                  <c:v>5.9953703703703697E-3</c:v>
                </c:pt>
                <c:pt idx="519">
                  <c:v>6.0069444444444441E-3</c:v>
                </c:pt>
                <c:pt idx="520">
                  <c:v>6.0185185185185177E-3</c:v>
                </c:pt>
                <c:pt idx="521">
                  <c:v>6.030092592592593E-3</c:v>
                </c:pt>
                <c:pt idx="522">
                  <c:v>6.0416666666666665E-3</c:v>
                </c:pt>
                <c:pt idx="523">
                  <c:v>6.053240740740741E-3</c:v>
                </c:pt>
                <c:pt idx="524">
                  <c:v>6.0648148148148145E-3</c:v>
                </c:pt>
                <c:pt idx="525">
                  <c:v>6.076388888888889E-3</c:v>
                </c:pt>
                <c:pt idx="526">
                  <c:v>6.0879629629629643E-3</c:v>
                </c:pt>
                <c:pt idx="527">
                  <c:v>6.0995370370370361E-3</c:v>
                </c:pt>
                <c:pt idx="528">
                  <c:v>6.1111111111111114E-3</c:v>
                </c:pt>
                <c:pt idx="529">
                  <c:v>6.122685185185185E-3</c:v>
                </c:pt>
                <c:pt idx="530">
                  <c:v>6.1342592592592594E-3</c:v>
                </c:pt>
                <c:pt idx="531">
                  <c:v>6.145833333333333E-3</c:v>
                </c:pt>
                <c:pt idx="532">
                  <c:v>6.1574074074074074E-3</c:v>
                </c:pt>
                <c:pt idx="533">
                  <c:v>6.168981481481481E-3</c:v>
                </c:pt>
                <c:pt idx="534">
                  <c:v>6.1805555555555563E-3</c:v>
                </c:pt>
                <c:pt idx="535">
                  <c:v>6.1921296296296299E-3</c:v>
                </c:pt>
                <c:pt idx="536">
                  <c:v>6.2037037037037043E-3</c:v>
                </c:pt>
                <c:pt idx="537">
                  <c:v>6.215277777777777E-3</c:v>
                </c:pt>
                <c:pt idx="538">
                  <c:v>6.2268518518518515E-3</c:v>
                </c:pt>
                <c:pt idx="539">
                  <c:v>6.238425925925925E-3</c:v>
                </c:pt>
                <c:pt idx="540">
                  <c:v>6.2499999999999995E-3</c:v>
                </c:pt>
                <c:pt idx="541">
                  <c:v>6.2615740740740748E-3</c:v>
                </c:pt>
                <c:pt idx="542">
                  <c:v>6.2731481481481484E-3</c:v>
                </c:pt>
                <c:pt idx="543">
                  <c:v>6.2847222222222228E-3</c:v>
                </c:pt>
                <c:pt idx="544">
                  <c:v>6.2962962962962964E-3</c:v>
                </c:pt>
                <c:pt idx="545">
                  <c:v>6.3078703703703708E-3</c:v>
                </c:pt>
                <c:pt idx="546">
                  <c:v>6.3194444444444444E-3</c:v>
                </c:pt>
                <c:pt idx="547">
                  <c:v>6.3310185185185197E-3</c:v>
                </c:pt>
                <c:pt idx="548">
                  <c:v>6.3425925925925915E-3</c:v>
                </c:pt>
                <c:pt idx="549">
                  <c:v>6.3541666666666668E-3</c:v>
                </c:pt>
                <c:pt idx="550">
                  <c:v>6.3657407407407404E-3</c:v>
                </c:pt>
                <c:pt idx="551">
                  <c:v>6.3773148148148148E-3</c:v>
                </c:pt>
                <c:pt idx="552">
                  <c:v>6.3888888888888884E-3</c:v>
                </c:pt>
                <c:pt idx="553">
                  <c:v>6.4004629629629628E-3</c:v>
                </c:pt>
                <c:pt idx="554">
                  <c:v>6.4120370370370364E-3</c:v>
                </c:pt>
                <c:pt idx="555">
                  <c:v>6.4236111111111117E-3</c:v>
                </c:pt>
                <c:pt idx="556">
                  <c:v>6.4351851851851861E-3</c:v>
                </c:pt>
                <c:pt idx="557">
                  <c:v>6.4467592592592597E-3</c:v>
                </c:pt>
                <c:pt idx="558">
                  <c:v>6.4583333333333333E-3</c:v>
                </c:pt>
                <c:pt idx="559">
                  <c:v>6.4699074074074069E-3</c:v>
                </c:pt>
                <c:pt idx="560">
                  <c:v>6.4814814814814813E-3</c:v>
                </c:pt>
                <c:pt idx="561">
                  <c:v>6.4930555555555549E-3</c:v>
                </c:pt>
                <c:pt idx="562">
                  <c:v>6.5046296296296302E-3</c:v>
                </c:pt>
                <c:pt idx="563">
                  <c:v>6.5162037037037037E-3</c:v>
                </c:pt>
                <c:pt idx="564">
                  <c:v>6.5277777777777782E-3</c:v>
                </c:pt>
                <c:pt idx="565">
                  <c:v>6.5393518518518517E-3</c:v>
                </c:pt>
                <c:pt idx="566">
                  <c:v>6.5509259259259262E-3</c:v>
                </c:pt>
                <c:pt idx="567">
                  <c:v>6.5624999999999998E-3</c:v>
                </c:pt>
                <c:pt idx="568">
                  <c:v>6.5740740740740733E-3</c:v>
                </c:pt>
                <c:pt idx="569">
                  <c:v>6.5856481481481469E-3</c:v>
                </c:pt>
                <c:pt idx="570">
                  <c:v>6.5972222222222222E-3</c:v>
                </c:pt>
                <c:pt idx="571">
                  <c:v>6.6087962962962966E-3</c:v>
                </c:pt>
                <c:pt idx="572">
                  <c:v>6.6203703703703702E-3</c:v>
                </c:pt>
                <c:pt idx="573">
                  <c:v>6.6319444444444446E-3</c:v>
                </c:pt>
                <c:pt idx="574">
                  <c:v>6.6435185185185182E-3</c:v>
                </c:pt>
                <c:pt idx="575">
                  <c:v>6.6550925925925935E-3</c:v>
                </c:pt>
                <c:pt idx="576">
                  <c:v>6.6666666666666671E-3</c:v>
                </c:pt>
                <c:pt idx="577">
                  <c:v>6.6782407407407415E-3</c:v>
                </c:pt>
                <c:pt idx="578">
                  <c:v>6.6898148148148142E-3</c:v>
                </c:pt>
                <c:pt idx="579">
                  <c:v>6.7013888888888887E-3</c:v>
                </c:pt>
                <c:pt idx="580">
                  <c:v>6.7129629629629622E-3</c:v>
                </c:pt>
                <c:pt idx="581">
                  <c:v>6.7245370370370367E-3</c:v>
                </c:pt>
                <c:pt idx="582">
                  <c:v>6.7361111111111103E-3</c:v>
                </c:pt>
                <c:pt idx="583">
                  <c:v>6.7476851851851856E-3</c:v>
                </c:pt>
                <c:pt idx="584">
                  <c:v>6.7592592592592591E-3</c:v>
                </c:pt>
                <c:pt idx="585">
                  <c:v>6.7708333333333336E-3</c:v>
                </c:pt>
                <c:pt idx="586">
                  <c:v>6.782407407407408E-3</c:v>
                </c:pt>
                <c:pt idx="587">
                  <c:v>6.7939814814814816E-3</c:v>
                </c:pt>
                <c:pt idx="588">
                  <c:v>6.8055555555555569E-3</c:v>
                </c:pt>
                <c:pt idx="589">
                  <c:v>6.8171296296296287E-3</c:v>
                </c:pt>
                <c:pt idx="590">
                  <c:v>6.828703703703704E-3</c:v>
                </c:pt>
                <c:pt idx="591">
                  <c:v>6.8402777777777776E-3</c:v>
                </c:pt>
                <c:pt idx="592">
                  <c:v>6.851851851851852E-3</c:v>
                </c:pt>
                <c:pt idx="593">
                  <c:v>6.8634259259259256E-3</c:v>
                </c:pt>
                <c:pt idx="594">
                  <c:v>6.875E-3</c:v>
                </c:pt>
                <c:pt idx="595">
                  <c:v>6.8865740740740736E-3</c:v>
                </c:pt>
                <c:pt idx="596">
                  <c:v>6.8981481481481489E-3</c:v>
                </c:pt>
                <c:pt idx="597">
                  <c:v>6.9097222222222225E-3</c:v>
                </c:pt>
                <c:pt idx="598">
                  <c:v>6.9212962962962969E-3</c:v>
                </c:pt>
                <c:pt idx="599">
                  <c:v>6.9328703703703696E-3</c:v>
                </c:pt>
                <c:pt idx="600">
                  <c:v>6.9444444444444441E-3</c:v>
                </c:pt>
                <c:pt idx="601">
                  <c:v>6.9560185185185185E-3</c:v>
                </c:pt>
                <c:pt idx="602">
                  <c:v>6.9675925925925921E-3</c:v>
                </c:pt>
                <c:pt idx="603">
                  <c:v>6.9791666666666674E-3</c:v>
                </c:pt>
                <c:pt idx="604">
                  <c:v>6.9907407407407409E-3</c:v>
                </c:pt>
                <c:pt idx="605">
                  <c:v>7.0023148148148154E-3</c:v>
                </c:pt>
              </c:numCache>
            </c:numRef>
          </c:cat>
          <c:val>
            <c:numRef>
              <c:f>Sheet1!$E$1:$E$606</c:f>
              <c:numCache>
                <c:formatCode>General</c:formatCode>
                <c:ptCount val="60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6</c:v>
                </c:pt>
                <c:pt idx="19">
                  <c:v>0</c:v>
                </c:pt>
                <c:pt idx="20">
                  <c:v>0</c:v>
                </c:pt>
                <c:pt idx="21">
                  <c:v>0</c:v>
                </c:pt>
                <c:pt idx="22">
                  <c:v>0</c:v>
                </c:pt>
                <c:pt idx="23">
                  <c:v>0</c:v>
                </c:pt>
                <c:pt idx="24">
                  <c:v>0</c:v>
                </c:pt>
                <c:pt idx="25">
                  <c:v>0</c:v>
                </c:pt>
                <c:pt idx="26">
                  <c:v>0</c:v>
                </c:pt>
                <c:pt idx="27">
                  <c:v>0</c:v>
                </c:pt>
                <c:pt idx="28">
                  <c:v>0</c:v>
                </c:pt>
                <c:pt idx="29">
                  <c:v>0</c:v>
                </c:pt>
                <c:pt idx="30">
                  <c:v>0</c:v>
                </c:pt>
                <c:pt idx="31">
                  <c:v>1</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30</c:v>
                </c:pt>
                <c:pt idx="50">
                  <c:v>230</c:v>
                </c:pt>
                <c:pt idx="51">
                  <c:v>215</c:v>
                </c:pt>
                <c:pt idx="52">
                  <c:v>87</c:v>
                </c:pt>
                <c:pt idx="53">
                  <c:v>44</c:v>
                </c:pt>
                <c:pt idx="54">
                  <c:v>20</c:v>
                </c:pt>
                <c:pt idx="55">
                  <c:v>11</c:v>
                </c:pt>
                <c:pt idx="56">
                  <c:v>16</c:v>
                </c:pt>
                <c:pt idx="57">
                  <c:v>37</c:v>
                </c:pt>
                <c:pt idx="58">
                  <c:v>34</c:v>
                </c:pt>
                <c:pt idx="59">
                  <c:v>30</c:v>
                </c:pt>
                <c:pt idx="60">
                  <c:v>18</c:v>
                </c:pt>
                <c:pt idx="61">
                  <c:v>11</c:v>
                </c:pt>
                <c:pt idx="62">
                  <c:v>2</c:v>
                </c:pt>
                <c:pt idx="63">
                  <c:v>3</c:v>
                </c:pt>
                <c:pt idx="64">
                  <c:v>7</c:v>
                </c:pt>
                <c:pt idx="65">
                  <c:v>11</c:v>
                </c:pt>
                <c:pt idx="66">
                  <c:v>5</c:v>
                </c:pt>
                <c:pt idx="67">
                  <c:v>5</c:v>
                </c:pt>
                <c:pt idx="68">
                  <c:v>0</c:v>
                </c:pt>
                <c:pt idx="69">
                  <c:v>0</c:v>
                </c:pt>
                <c:pt idx="70">
                  <c:v>0</c:v>
                </c:pt>
                <c:pt idx="71">
                  <c:v>0</c:v>
                </c:pt>
                <c:pt idx="72">
                  <c:v>0</c:v>
                </c:pt>
                <c:pt idx="73">
                  <c:v>0</c:v>
                </c:pt>
                <c:pt idx="74">
                  <c:v>0</c:v>
                </c:pt>
                <c:pt idx="75">
                  <c:v>0</c:v>
                </c:pt>
                <c:pt idx="76">
                  <c:v>74</c:v>
                </c:pt>
                <c:pt idx="77">
                  <c:v>1156</c:v>
                </c:pt>
                <c:pt idx="78">
                  <c:v>1156</c:v>
                </c:pt>
                <c:pt idx="79">
                  <c:v>880</c:v>
                </c:pt>
                <c:pt idx="80">
                  <c:v>548</c:v>
                </c:pt>
                <c:pt idx="81">
                  <c:v>225</c:v>
                </c:pt>
                <c:pt idx="82">
                  <c:v>259</c:v>
                </c:pt>
                <c:pt idx="83">
                  <c:v>317</c:v>
                </c:pt>
                <c:pt idx="84">
                  <c:v>291</c:v>
                </c:pt>
                <c:pt idx="85">
                  <c:v>259</c:v>
                </c:pt>
                <c:pt idx="86">
                  <c:v>156</c:v>
                </c:pt>
                <c:pt idx="87">
                  <c:v>58</c:v>
                </c:pt>
                <c:pt idx="88">
                  <c:v>27</c:v>
                </c:pt>
                <c:pt idx="89">
                  <c:v>14</c:v>
                </c:pt>
                <c:pt idx="90">
                  <c:v>14</c:v>
                </c:pt>
                <c:pt idx="91">
                  <c:v>19</c:v>
                </c:pt>
                <c:pt idx="92">
                  <c:v>28</c:v>
                </c:pt>
                <c:pt idx="93">
                  <c:v>29</c:v>
                </c:pt>
                <c:pt idx="94">
                  <c:v>28</c:v>
                </c:pt>
                <c:pt idx="95">
                  <c:v>13</c:v>
                </c:pt>
                <c:pt idx="96">
                  <c:v>1</c:v>
                </c:pt>
                <c:pt idx="97">
                  <c:v>0</c:v>
                </c:pt>
                <c:pt idx="98">
                  <c:v>0</c:v>
                </c:pt>
                <c:pt idx="99">
                  <c:v>0</c:v>
                </c:pt>
                <c:pt idx="100">
                  <c:v>0</c:v>
                </c:pt>
                <c:pt idx="101">
                  <c:v>0</c:v>
                </c:pt>
                <c:pt idx="102">
                  <c:v>0</c:v>
                </c:pt>
                <c:pt idx="103">
                  <c:v>2</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1</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3</c:v>
                </c:pt>
                <c:pt idx="139">
                  <c:v>1</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1</c:v>
                </c:pt>
                <c:pt idx="155">
                  <c:v>0</c:v>
                </c:pt>
                <c:pt idx="156">
                  <c:v>0</c:v>
                </c:pt>
                <c:pt idx="157">
                  <c:v>1</c:v>
                </c:pt>
                <c:pt idx="158">
                  <c:v>1</c:v>
                </c:pt>
                <c:pt idx="159">
                  <c:v>0</c:v>
                </c:pt>
                <c:pt idx="160">
                  <c:v>2</c:v>
                </c:pt>
                <c:pt idx="161">
                  <c:v>5</c:v>
                </c:pt>
                <c:pt idx="162">
                  <c:v>5</c:v>
                </c:pt>
                <c:pt idx="163">
                  <c:v>5</c:v>
                </c:pt>
                <c:pt idx="164">
                  <c:v>3</c:v>
                </c:pt>
                <c:pt idx="165">
                  <c:v>2</c:v>
                </c:pt>
                <c:pt idx="166">
                  <c:v>0</c:v>
                </c:pt>
                <c:pt idx="167">
                  <c:v>0</c:v>
                </c:pt>
                <c:pt idx="168">
                  <c:v>0</c:v>
                </c:pt>
                <c:pt idx="169">
                  <c:v>1</c:v>
                </c:pt>
                <c:pt idx="170">
                  <c:v>0</c:v>
                </c:pt>
                <c:pt idx="171">
                  <c:v>0</c:v>
                </c:pt>
                <c:pt idx="172">
                  <c:v>0</c:v>
                </c:pt>
                <c:pt idx="173">
                  <c:v>0</c:v>
                </c:pt>
                <c:pt idx="174">
                  <c:v>0</c:v>
                </c:pt>
                <c:pt idx="175">
                  <c:v>0</c:v>
                </c:pt>
                <c:pt idx="176">
                  <c:v>0</c:v>
                </c:pt>
                <c:pt idx="177">
                  <c:v>0</c:v>
                </c:pt>
                <c:pt idx="178">
                  <c:v>3</c:v>
                </c:pt>
                <c:pt idx="179">
                  <c:v>2</c:v>
                </c:pt>
                <c:pt idx="180">
                  <c:v>0</c:v>
                </c:pt>
                <c:pt idx="181">
                  <c:v>0</c:v>
                </c:pt>
                <c:pt idx="182">
                  <c:v>0</c:v>
                </c:pt>
                <c:pt idx="183">
                  <c:v>1</c:v>
                </c:pt>
                <c:pt idx="184">
                  <c:v>1</c:v>
                </c:pt>
                <c:pt idx="185">
                  <c:v>0</c:v>
                </c:pt>
                <c:pt idx="186">
                  <c:v>0</c:v>
                </c:pt>
                <c:pt idx="187">
                  <c:v>0</c:v>
                </c:pt>
                <c:pt idx="188">
                  <c:v>3</c:v>
                </c:pt>
                <c:pt idx="189">
                  <c:v>3</c:v>
                </c:pt>
                <c:pt idx="190">
                  <c:v>3</c:v>
                </c:pt>
                <c:pt idx="191">
                  <c:v>3</c:v>
                </c:pt>
                <c:pt idx="192">
                  <c:v>1</c:v>
                </c:pt>
                <c:pt idx="193">
                  <c:v>1</c:v>
                </c:pt>
                <c:pt idx="194">
                  <c:v>1</c:v>
                </c:pt>
                <c:pt idx="195">
                  <c:v>2</c:v>
                </c:pt>
                <c:pt idx="196">
                  <c:v>67</c:v>
                </c:pt>
                <c:pt idx="197">
                  <c:v>891</c:v>
                </c:pt>
                <c:pt idx="198">
                  <c:v>1156</c:v>
                </c:pt>
                <c:pt idx="199">
                  <c:v>880</c:v>
                </c:pt>
                <c:pt idx="200">
                  <c:v>619</c:v>
                </c:pt>
                <c:pt idx="201">
                  <c:v>763</c:v>
                </c:pt>
                <c:pt idx="202">
                  <c:v>902</c:v>
                </c:pt>
                <c:pt idx="203">
                  <c:v>619</c:v>
                </c:pt>
                <c:pt idx="204">
                  <c:v>388</c:v>
                </c:pt>
                <c:pt idx="205">
                  <c:v>217</c:v>
                </c:pt>
                <c:pt idx="206">
                  <c:v>163</c:v>
                </c:pt>
                <c:pt idx="207">
                  <c:v>168</c:v>
                </c:pt>
                <c:pt idx="208">
                  <c:v>180</c:v>
                </c:pt>
                <c:pt idx="209">
                  <c:v>161</c:v>
                </c:pt>
                <c:pt idx="210">
                  <c:v>131</c:v>
                </c:pt>
                <c:pt idx="211">
                  <c:v>93</c:v>
                </c:pt>
                <c:pt idx="212">
                  <c:v>74</c:v>
                </c:pt>
                <c:pt idx="213">
                  <c:v>62</c:v>
                </c:pt>
                <c:pt idx="214">
                  <c:v>62</c:v>
                </c:pt>
                <c:pt idx="215">
                  <c:v>54</c:v>
                </c:pt>
                <c:pt idx="216">
                  <c:v>31</c:v>
                </c:pt>
                <c:pt idx="217">
                  <c:v>28</c:v>
                </c:pt>
                <c:pt idx="218">
                  <c:v>20</c:v>
                </c:pt>
                <c:pt idx="219">
                  <c:v>22</c:v>
                </c:pt>
                <c:pt idx="220">
                  <c:v>18</c:v>
                </c:pt>
                <c:pt idx="221">
                  <c:v>18</c:v>
                </c:pt>
                <c:pt idx="222">
                  <c:v>16</c:v>
                </c:pt>
                <c:pt idx="223">
                  <c:v>14</c:v>
                </c:pt>
                <c:pt idx="224">
                  <c:v>12</c:v>
                </c:pt>
                <c:pt idx="225">
                  <c:v>12</c:v>
                </c:pt>
                <c:pt idx="226">
                  <c:v>11</c:v>
                </c:pt>
                <c:pt idx="227">
                  <c:v>7</c:v>
                </c:pt>
                <c:pt idx="228">
                  <c:v>5</c:v>
                </c:pt>
                <c:pt idx="229">
                  <c:v>0</c:v>
                </c:pt>
                <c:pt idx="230">
                  <c:v>1</c:v>
                </c:pt>
                <c:pt idx="231">
                  <c:v>0</c:v>
                </c:pt>
                <c:pt idx="232">
                  <c:v>0</c:v>
                </c:pt>
                <c:pt idx="233">
                  <c:v>0</c:v>
                </c:pt>
                <c:pt idx="234">
                  <c:v>0</c:v>
                </c:pt>
                <c:pt idx="235">
                  <c:v>0</c:v>
                </c:pt>
                <c:pt idx="236">
                  <c:v>0</c:v>
                </c:pt>
                <c:pt idx="237">
                  <c:v>4</c:v>
                </c:pt>
                <c:pt idx="238">
                  <c:v>3</c:v>
                </c:pt>
                <c:pt idx="239">
                  <c:v>2</c:v>
                </c:pt>
                <c:pt idx="240">
                  <c:v>2</c:v>
                </c:pt>
                <c:pt idx="241">
                  <c:v>1</c:v>
                </c:pt>
                <c:pt idx="242">
                  <c:v>2</c:v>
                </c:pt>
                <c:pt idx="243">
                  <c:v>1</c:v>
                </c:pt>
                <c:pt idx="244">
                  <c:v>1</c:v>
                </c:pt>
                <c:pt idx="245">
                  <c:v>0</c:v>
                </c:pt>
                <c:pt idx="246">
                  <c:v>0</c:v>
                </c:pt>
                <c:pt idx="247">
                  <c:v>0</c:v>
                </c:pt>
                <c:pt idx="248">
                  <c:v>0</c:v>
                </c:pt>
                <c:pt idx="249">
                  <c:v>1</c:v>
                </c:pt>
                <c:pt idx="250">
                  <c:v>0</c:v>
                </c:pt>
                <c:pt idx="251">
                  <c:v>0</c:v>
                </c:pt>
                <c:pt idx="252">
                  <c:v>3</c:v>
                </c:pt>
                <c:pt idx="253">
                  <c:v>4</c:v>
                </c:pt>
                <c:pt idx="254">
                  <c:v>3</c:v>
                </c:pt>
                <c:pt idx="255">
                  <c:v>4</c:v>
                </c:pt>
                <c:pt idx="256">
                  <c:v>3</c:v>
                </c:pt>
                <c:pt idx="257">
                  <c:v>3</c:v>
                </c:pt>
                <c:pt idx="258">
                  <c:v>1</c:v>
                </c:pt>
                <c:pt idx="259">
                  <c:v>19</c:v>
                </c:pt>
                <c:pt idx="260">
                  <c:v>47</c:v>
                </c:pt>
                <c:pt idx="261">
                  <c:v>35</c:v>
                </c:pt>
                <c:pt idx="262">
                  <c:v>25</c:v>
                </c:pt>
                <c:pt idx="263">
                  <c:v>20</c:v>
                </c:pt>
                <c:pt idx="264">
                  <c:v>17</c:v>
                </c:pt>
                <c:pt idx="265">
                  <c:v>18</c:v>
                </c:pt>
                <c:pt idx="266">
                  <c:v>17</c:v>
                </c:pt>
                <c:pt idx="267">
                  <c:v>13</c:v>
                </c:pt>
                <c:pt idx="268">
                  <c:v>8</c:v>
                </c:pt>
                <c:pt idx="269">
                  <c:v>14</c:v>
                </c:pt>
                <c:pt idx="270">
                  <c:v>14</c:v>
                </c:pt>
                <c:pt idx="271">
                  <c:v>12</c:v>
                </c:pt>
                <c:pt idx="272">
                  <c:v>11</c:v>
                </c:pt>
                <c:pt idx="273">
                  <c:v>9</c:v>
                </c:pt>
                <c:pt idx="274">
                  <c:v>8</c:v>
                </c:pt>
                <c:pt idx="275">
                  <c:v>7</c:v>
                </c:pt>
                <c:pt idx="276">
                  <c:v>6</c:v>
                </c:pt>
                <c:pt idx="277">
                  <c:v>5</c:v>
                </c:pt>
                <c:pt idx="278">
                  <c:v>4</c:v>
                </c:pt>
                <c:pt idx="279">
                  <c:v>3</c:v>
                </c:pt>
                <c:pt idx="280">
                  <c:v>4</c:v>
                </c:pt>
                <c:pt idx="281">
                  <c:v>6</c:v>
                </c:pt>
                <c:pt idx="282">
                  <c:v>6</c:v>
                </c:pt>
                <c:pt idx="283">
                  <c:v>6</c:v>
                </c:pt>
                <c:pt idx="284">
                  <c:v>4</c:v>
                </c:pt>
                <c:pt idx="285">
                  <c:v>3</c:v>
                </c:pt>
                <c:pt idx="286">
                  <c:v>2</c:v>
                </c:pt>
                <c:pt idx="287">
                  <c:v>1</c:v>
                </c:pt>
                <c:pt idx="288">
                  <c:v>1</c:v>
                </c:pt>
                <c:pt idx="289">
                  <c:v>0</c:v>
                </c:pt>
                <c:pt idx="290">
                  <c:v>0</c:v>
                </c:pt>
                <c:pt idx="291">
                  <c:v>0</c:v>
                </c:pt>
                <c:pt idx="292">
                  <c:v>0</c:v>
                </c:pt>
                <c:pt idx="293">
                  <c:v>2</c:v>
                </c:pt>
                <c:pt idx="294">
                  <c:v>1</c:v>
                </c:pt>
                <c:pt idx="295">
                  <c:v>1</c:v>
                </c:pt>
                <c:pt idx="296">
                  <c:v>1</c:v>
                </c:pt>
                <c:pt idx="297">
                  <c:v>0</c:v>
                </c:pt>
                <c:pt idx="298">
                  <c:v>0</c:v>
                </c:pt>
                <c:pt idx="299">
                  <c:v>0</c:v>
                </c:pt>
                <c:pt idx="300">
                  <c:v>1</c:v>
                </c:pt>
                <c:pt idx="301">
                  <c:v>2</c:v>
                </c:pt>
                <c:pt idx="302">
                  <c:v>3</c:v>
                </c:pt>
                <c:pt idx="303">
                  <c:v>3</c:v>
                </c:pt>
                <c:pt idx="304">
                  <c:v>3</c:v>
                </c:pt>
                <c:pt idx="305">
                  <c:v>3</c:v>
                </c:pt>
                <c:pt idx="306">
                  <c:v>3</c:v>
                </c:pt>
                <c:pt idx="307">
                  <c:v>6</c:v>
                </c:pt>
                <c:pt idx="308">
                  <c:v>4</c:v>
                </c:pt>
                <c:pt idx="309">
                  <c:v>5</c:v>
                </c:pt>
                <c:pt idx="310">
                  <c:v>5</c:v>
                </c:pt>
                <c:pt idx="311">
                  <c:v>5</c:v>
                </c:pt>
                <c:pt idx="312">
                  <c:v>5</c:v>
                </c:pt>
                <c:pt idx="313">
                  <c:v>4</c:v>
                </c:pt>
                <c:pt idx="314">
                  <c:v>4</c:v>
                </c:pt>
                <c:pt idx="315">
                  <c:v>4</c:v>
                </c:pt>
                <c:pt idx="316">
                  <c:v>3</c:v>
                </c:pt>
                <c:pt idx="317">
                  <c:v>2</c:v>
                </c:pt>
                <c:pt idx="318">
                  <c:v>0</c:v>
                </c:pt>
                <c:pt idx="319">
                  <c:v>0</c:v>
                </c:pt>
                <c:pt idx="320">
                  <c:v>0</c:v>
                </c:pt>
                <c:pt idx="321">
                  <c:v>0</c:v>
                </c:pt>
                <c:pt idx="322">
                  <c:v>0</c:v>
                </c:pt>
                <c:pt idx="323">
                  <c:v>0</c:v>
                </c:pt>
                <c:pt idx="324">
                  <c:v>0</c:v>
                </c:pt>
                <c:pt idx="325">
                  <c:v>0</c:v>
                </c:pt>
                <c:pt idx="326">
                  <c:v>2</c:v>
                </c:pt>
                <c:pt idx="327">
                  <c:v>0</c:v>
                </c:pt>
                <c:pt idx="328">
                  <c:v>2</c:v>
                </c:pt>
                <c:pt idx="329">
                  <c:v>2</c:v>
                </c:pt>
                <c:pt idx="330">
                  <c:v>1</c:v>
                </c:pt>
                <c:pt idx="331">
                  <c:v>2</c:v>
                </c:pt>
                <c:pt idx="332">
                  <c:v>1</c:v>
                </c:pt>
                <c:pt idx="333">
                  <c:v>1</c:v>
                </c:pt>
                <c:pt idx="334">
                  <c:v>1</c:v>
                </c:pt>
                <c:pt idx="335">
                  <c:v>1</c:v>
                </c:pt>
                <c:pt idx="336">
                  <c:v>1</c:v>
                </c:pt>
                <c:pt idx="337">
                  <c:v>1</c:v>
                </c:pt>
                <c:pt idx="338">
                  <c:v>0</c:v>
                </c:pt>
                <c:pt idx="339">
                  <c:v>0</c:v>
                </c:pt>
                <c:pt idx="340">
                  <c:v>0</c:v>
                </c:pt>
                <c:pt idx="341">
                  <c:v>0</c:v>
                </c:pt>
                <c:pt idx="342">
                  <c:v>0</c:v>
                </c:pt>
                <c:pt idx="343">
                  <c:v>0</c:v>
                </c:pt>
                <c:pt idx="344">
                  <c:v>0</c:v>
                </c:pt>
                <c:pt idx="345">
                  <c:v>0</c:v>
                </c:pt>
                <c:pt idx="346">
                  <c:v>1</c:v>
                </c:pt>
                <c:pt idx="347">
                  <c:v>3</c:v>
                </c:pt>
                <c:pt idx="348">
                  <c:v>3</c:v>
                </c:pt>
                <c:pt idx="349">
                  <c:v>3</c:v>
                </c:pt>
                <c:pt idx="350">
                  <c:v>3</c:v>
                </c:pt>
                <c:pt idx="351">
                  <c:v>1</c:v>
                </c:pt>
                <c:pt idx="352">
                  <c:v>2</c:v>
                </c:pt>
                <c:pt idx="353">
                  <c:v>2</c:v>
                </c:pt>
                <c:pt idx="354">
                  <c:v>3</c:v>
                </c:pt>
                <c:pt idx="355">
                  <c:v>3</c:v>
                </c:pt>
                <c:pt idx="356">
                  <c:v>3</c:v>
                </c:pt>
                <c:pt idx="357">
                  <c:v>3</c:v>
                </c:pt>
                <c:pt idx="358">
                  <c:v>3</c:v>
                </c:pt>
                <c:pt idx="359">
                  <c:v>3</c:v>
                </c:pt>
                <c:pt idx="360">
                  <c:v>2</c:v>
                </c:pt>
                <c:pt idx="361">
                  <c:v>2</c:v>
                </c:pt>
                <c:pt idx="362">
                  <c:v>3</c:v>
                </c:pt>
                <c:pt idx="363">
                  <c:v>0</c:v>
                </c:pt>
                <c:pt idx="364">
                  <c:v>2</c:v>
                </c:pt>
                <c:pt idx="365">
                  <c:v>2</c:v>
                </c:pt>
                <c:pt idx="366">
                  <c:v>3</c:v>
                </c:pt>
                <c:pt idx="367">
                  <c:v>4</c:v>
                </c:pt>
                <c:pt idx="368">
                  <c:v>5</c:v>
                </c:pt>
                <c:pt idx="369">
                  <c:v>1</c:v>
                </c:pt>
                <c:pt idx="370">
                  <c:v>4</c:v>
                </c:pt>
                <c:pt idx="371">
                  <c:v>2</c:v>
                </c:pt>
                <c:pt idx="372">
                  <c:v>6</c:v>
                </c:pt>
                <c:pt idx="373">
                  <c:v>5</c:v>
                </c:pt>
                <c:pt idx="374">
                  <c:v>6</c:v>
                </c:pt>
                <c:pt idx="375">
                  <c:v>5</c:v>
                </c:pt>
                <c:pt idx="376">
                  <c:v>5</c:v>
                </c:pt>
                <c:pt idx="377">
                  <c:v>5</c:v>
                </c:pt>
                <c:pt idx="378">
                  <c:v>2</c:v>
                </c:pt>
                <c:pt idx="379">
                  <c:v>7</c:v>
                </c:pt>
                <c:pt idx="380">
                  <c:v>10</c:v>
                </c:pt>
                <c:pt idx="381">
                  <c:v>12</c:v>
                </c:pt>
                <c:pt idx="382">
                  <c:v>13</c:v>
                </c:pt>
                <c:pt idx="383">
                  <c:v>11</c:v>
                </c:pt>
                <c:pt idx="384">
                  <c:v>11</c:v>
                </c:pt>
                <c:pt idx="385">
                  <c:v>11</c:v>
                </c:pt>
                <c:pt idx="386">
                  <c:v>9</c:v>
                </c:pt>
                <c:pt idx="387">
                  <c:v>10</c:v>
                </c:pt>
                <c:pt idx="388">
                  <c:v>10</c:v>
                </c:pt>
                <c:pt idx="389">
                  <c:v>12</c:v>
                </c:pt>
                <c:pt idx="390">
                  <c:v>11</c:v>
                </c:pt>
                <c:pt idx="391">
                  <c:v>10</c:v>
                </c:pt>
                <c:pt idx="392">
                  <c:v>12</c:v>
                </c:pt>
                <c:pt idx="393">
                  <c:v>12</c:v>
                </c:pt>
                <c:pt idx="394">
                  <c:v>15</c:v>
                </c:pt>
                <c:pt idx="395">
                  <c:v>15</c:v>
                </c:pt>
                <c:pt idx="396">
                  <c:v>18</c:v>
                </c:pt>
                <c:pt idx="397">
                  <c:v>21</c:v>
                </c:pt>
                <c:pt idx="398">
                  <c:v>16</c:v>
                </c:pt>
                <c:pt idx="399">
                  <c:v>25</c:v>
                </c:pt>
                <c:pt idx="400">
                  <c:v>23</c:v>
                </c:pt>
                <c:pt idx="401">
                  <c:v>25</c:v>
                </c:pt>
                <c:pt idx="402">
                  <c:v>24</c:v>
                </c:pt>
                <c:pt idx="403">
                  <c:v>22</c:v>
                </c:pt>
                <c:pt idx="404">
                  <c:v>21</c:v>
                </c:pt>
                <c:pt idx="405">
                  <c:v>19</c:v>
                </c:pt>
                <c:pt idx="406">
                  <c:v>19</c:v>
                </c:pt>
                <c:pt idx="407">
                  <c:v>17</c:v>
                </c:pt>
                <c:pt idx="408">
                  <c:v>18</c:v>
                </c:pt>
                <c:pt idx="409">
                  <c:v>18</c:v>
                </c:pt>
                <c:pt idx="410">
                  <c:v>21</c:v>
                </c:pt>
                <c:pt idx="411">
                  <c:v>23</c:v>
                </c:pt>
                <c:pt idx="412">
                  <c:v>17</c:v>
                </c:pt>
                <c:pt idx="413">
                  <c:v>25</c:v>
                </c:pt>
                <c:pt idx="414">
                  <c:v>21</c:v>
                </c:pt>
                <c:pt idx="415">
                  <c:v>26</c:v>
                </c:pt>
                <c:pt idx="416">
                  <c:v>19</c:v>
                </c:pt>
                <c:pt idx="417">
                  <c:v>23</c:v>
                </c:pt>
                <c:pt idx="418">
                  <c:v>20</c:v>
                </c:pt>
                <c:pt idx="419">
                  <c:v>16</c:v>
                </c:pt>
                <c:pt idx="420">
                  <c:v>15</c:v>
                </c:pt>
                <c:pt idx="421">
                  <c:v>14</c:v>
                </c:pt>
                <c:pt idx="422">
                  <c:v>14</c:v>
                </c:pt>
                <c:pt idx="423">
                  <c:v>14</c:v>
                </c:pt>
                <c:pt idx="424">
                  <c:v>13</c:v>
                </c:pt>
                <c:pt idx="425">
                  <c:v>12</c:v>
                </c:pt>
                <c:pt idx="426">
                  <c:v>12</c:v>
                </c:pt>
                <c:pt idx="427">
                  <c:v>14</c:v>
                </c:pt>
                <c:pt idx="428">
                  <c:v>10</c:v>
                </c:pt>
                <c:pt idx="429">
                  <c:v>16</c:v>
                </c:pt>
                <c:pt idx="430">
                  <c:v>13</c:v>
                </c:pt>
                <c:pt idx="431">
                  <c:v>17</c:v>
                </c:pt>
                <c:pt idx="432">
                  <c:v>14</c:v>
                </c:pt>
                <c:pt idx="433">
                  <c:v>8</c:v>
                </c:pt>
                <c:pt idx="434">
                  <c:v>12</c:v>
                </c:pt>
                <c:pt idx="435">
                  <c:v>12</c:v>
                </c:pt>
                <c:pt idx="436">
                  <c:v>11</c:v>
                </c:pt>
                <c:pt idx="437">
                  <c:v>10</c:v>
                </c:pt>
                <c:pt idx="438">
                  <c:v>7</c:v>
                </c:pt>
                <c:pt idx="439">
                  <c:v>9</c:v>
                </c:pt>
                <c:pt idx="440">
                  <c:v>9</c:v>
                </c:pt>
                <c:pt idx="441">
                  <c:v>9</c:v>
                </c:pt>
                <c:pt idx="442">
                  <c:v>10</c:v>
                </c:pt>
                <c:pt idx="443">
                  <c:v>11</c:v>
                </c:pt>
                <c:pt idx="444">
                  <c:v>10</c:v>
                </c:pt>
                <c:pt idx="445">
                  <c:v>10</c:v>
                </c:pt>
                <c:pt idx="446">
                  <c:v>10</c:v>
                </c:pt>
                <c:pt idx="447">
                  <c:v>9</c:v>
                </c:pt>
                <c:pt idx="448">
                  <c:v>6</c:v>
                </c:pt>
                <c:pt idx="449">
                  <c:v>10</c:v>
                </c:pt>
                <c:pt idx="450">
                  <c:v>11</c:v>
                </c:pt>
                <c:pt idx="451">
                  <c:v>12</c:v>
                </c:pt>
                <c:pt idx="452">
                  <c:v>13</c:v>
                </c:pt>
                <c:pt idx="453">
                  <c:v>13</c:v>
                </c:pt>
                <c:pt idx="454">
                  <c:v>10</c:v>
                </c:pt>
                <c:pt idx="455">
                  <c:v>9</c:v>
                </c:pt>
                <c:pt idx="456">
                  <c:v>9</c:v>
                </c:pt>
                <c:pt idx="457">
                  <c:v>8</c:v>
                </c:pt>
                <c:pt idx="458">
                  <c:v>9</c:v>
                </c:pt>
                <c:pt idx="459">
                  <c:v>7</c:v>
                </c:pt>
                <c:pt idx="460">
                  <c:v>7</c:v>
                </c:pt>
                <c:pt idx="461">
                  <c:v>5</c:v>
                </c:pt>
                <c:pt idx="462">
                  <c:v>7</c:v>
                </c:pt>
                <c:pt idx="463">
                  <c:v>7</c:v>
                </c:pt>
                <c:pt idx="464">
                  <c:v>7</c:v>
                </c:pt>
                <c:pt idx="465">
                  <c:v>7</c:v>
                </c:pt>
                <c:pt idx="466">
                  <c:v>2</c:v>
                </c:pt>
                <c:pt idx="467">
                  <c:v>5</c:v>
                </c:pt>
                <c:pt idx="468">
                  <c:v>7</c:v>
                </c:pt>
                <c:pt idx="469">
                  <c:v>7</c:v>
                </c:pt>
                <c:pt idx="470">
                  <c:v>6</c:v>
                </c:pt>
                <c:pt idx="471">
                  <c:v>7</c:v>
                </c:pt>
                <c:pt idx="472">
                  <c:v>7</c:v>
                </c:pt>
                <c:pt idx="473">
                  <c:v>7</c:v>
                </c:pt>
                <c:pt idx="474">
                  <c:v>4</c:v>
                </c:pt>
                <c:pt idx="475">
                  <c:v>9</c:v>
                </c:pt>
                <c:pt idx="476">
                  <c:v>9</c:v>
                </c:pt>
                <c:pt idx="477">
                  <c:v>9</c:v>
                </c:pt>
                <c:pt idx="478">
                  <c:v>7</c:v>
                </c:pt>
                <c:pt idx="479">
                  <c:v>9</c:v>
                </c:pt>
                <c:pt idx="480">
                  <c:v>6</c:v>
                </c:pt>
                <c:pt idx="481">
                  <c:v>7</c:v>
                </c:pt>
                <c:pt idx="482">
                  <c:v>9</c:v>
                </c:pt>
                <c:pt idx="483">
                  <c:v>9</c:v>
                </c:pt>
                <c:pt idx="484">
                  <c:v>10</c:v>
                </c:pt>
                <c:pt idx="485">
                  <c:v>11</c:v>
                </c:pt>
                <c:pt idx="486">
                  <c:v>11</c:v>
                </c:pt>
                <c:pt idx="487">
                  <c:v>10</c:v>
                </c:pt>
                <c:pt idx="488">
                  <c:v>9</c:v>
                </c:pt>
                <c:pt idx="489">
                  <c:v>7</c:v>
                </c:pt>
                <c:pt idx="490">
                  <c:v>10</c:v>
                </c:pt>
                <c:pt idx="491">
                  <c:v>10</c:v>
                </c:pt>
                <c:pt idx="492">
                  <c:v>10</c:v>
                </c:pt>
                <c:pt idx="493">
                  <c:v>10</c:v>
                </c:pt>
                <c:pt idx="494">
                  <c:v>11</c:v>
                </c:pt>
                <c:pt idx="495">
                  <c:v>13</c:v>
                </c:pt>
                <c:pt idx="496">
                  <c:v>13</c:v>
                </c:pt>
                <c:pt idx="497">
                  <c:v>15</c:v>
                </c:pt>
                <c:pt idx="498">
                  <c:v>16</c:v>
                </c:pt>
                <c:pt idx="499">
                  <c:v>17</c:v>
                </c:pt>
                <c:pt idx="500">
                  <c:v>15</c:v>
                </c:pt>
                <c:pt idx="501">
                  <c:v>13</c:v>
                </c:pt>
                <c:pt idx="502">
                  <c:v>13</c:v>
                </c:pt>
                <c:pt idx="503">
                  <c:v>12</c:v>
                </c:pt>
                <c:pt idx="504">
                  <c:v>11</c:v>
                </c:pt>
                <c:pt idx="505">
                  <c:v>14</c:v>
                </c:pt>
                <c:pt idx="506">
                  <c:v>19</c:v>
                </c:pt>
                <c:pt idx="507">
                  <c:v>20</c:v>
                </c:pt>
                <c:pt idx="508">
                  <c:v>20</c:v>
                </c:pt>
                <c:pt idx="509">
                  <c:v>22</c:v>
                </c:pt>
                <c:pt idx="510">
                  <c:v>22</c:v>
                </c:pt>
                <c:pt idx="511">
                  <c:v>16</c:v>
                </c:pt>
                <c:pt idx="512">
                  <c:v>22</c:v>
                </c:pt>
                <c:pt idx="513">
                  <c:v>23</c:v>
                </c:pt>
                <c:pt idx="514">
                  <c:v>22</c:v>
                </c:pt>
                <c:pt idx="515">
                  <c:v>16</c:v>
                </c:pt>
                <c:pt idx="516">
                  <c:v>20</c:v>
                </c:pt>
                <c:pt idx="517">
                  <c:v>21</c:v>
                </c:pt>
                <c:pt idx="518">
                  <c:v>21</c:v>
                </c:pt>
                <c:pt idx="519">
                  <c:v>22</c:v>
                </c:pt>
                <c:pt idx="520">
                  <c:v>22</c:v>
                </c:pt>
                <c:pt idx="521">
                  <c:v>21</c:v>
                </c:pt>
                <c:pt idx="522">
                  <c:v>22</c:v>
                </c:pt>
                <c:pt idx="523">
                  <c:v>21</c:v>
                </c:pt>
                <c:pt idx="524">
                  <c:v>21</c:v>
                </c:pt>
                <c:pt idx="525">
                  <c:v>22</c:v>
                </c:pt>
                <c:pt idx="526">
                  <c:v>22</c:v>
                </c:pt>
                <c:pt idx="527">
                  <c:v>23</c:v>
                </c:pt>
                <c:pt idx="528">
                  <c:v>23</c:v>
                </c:pt>
                <c:pt idx="529">
                  <c:v>23</c:v>
                </c:pt>
                <c:pt idx="530">
                  <c:v>23</c:v>
                </c:pt>
                <c:pt idx="531">
                  <c:v>22</c:v>
                </c:pt>
                <c:pt idx="532">
                  <c:v>22</c:v>
                </c:pt>
                <c:pt idx="533">
                  <c:v>17</c:v>
                </c:pt>
                <c:pt idx="534">
                  <c:v>23</c:v>
                </c:pt>
                <c:pt idx="535">
                  <c:v>20</c:v>
                </c:pt>
                <c:pt idx="536">
                  <c:v>24</c:v>
                </c:pt>
                <c:pt idx="537">
                  <c:v>23</c:v>
                </c:pt>
                <c:pt idx="538">
                  <c:v>23</c:v>
                </c:pt>
                <c:pt idx="539">
                  <c:v>23</c:v>
                </c:pt>
                <c:pt idx="540">
                  <c:v>24</c:v>
                </c:pt>
                <c:pt idx="541">
                  <c:v>23</c:v>
                </c:pt>
                <c:pt idx="542">
                  <c:v>14</c:v>
                </c:pt>
                <c:pt idx="543">
                  <c:v>13</c:v>
                </c:pt>
                <c:pt idx="544">
                  <c:v>24</c:v>
                </c:pt>
                <c:pt idx="545">
                  <c:v>24</c:v>
                </c:pt>
                <c:pt idx="546">
                  <c:v>23</c:v>
                </c:pt>
                <c:pt idx="547">
                  <c:v>23</c:v>
                </c:pt>
                <c:pt idx="548">
                  <c:v>22</c:v>
                </c:pt>
                <c:pt idx="549">
                  <c:v>13</c:v>
                </c:pt>
                <c:pt idx="550">
                  <c:v>18</c:v>
                </c:pt>
                <c:pt idx="551">
                  <c:v>14</c:v>
                </c:pt>
                <c:pt idx="552">
                  <c:v>13</c:v>
                </c:pt>
                <c:pt idx="553">
                  <c:v>13</c:v>
                </c:pt>
                <c:pt idx="554">
                  <c:v>13</c:v>
                </c:pt>
                <c:pt idx="555">
                  <c:v>13</c:v>
                </c:pt>
                <c:pt idx="556">
                  <c:v>19</c:v>
                </c:pt>
                <c:pt idx="557">
                  <c:v>24</c:v>
                </c:pt>
                <c:pt idx="558">
                  <c:v>23</c:v>
                </c:pt>
                <c:pt idx="559">
                  <c:v>23</c:v>
                </c:pt>
                <c:pt idx="560">
                  <c:v>21</c:v>
                </c:pt>
                <c:pt idx="561">
                  <c:v>16</c:v>
                </c:pt>
                <c:pt idx="562">
                  <c:v>21</c:v>
                </c:pt>
                <c:pt idx="563">
                  <c:v>19</c:v>
                </c:pt>
                <c:pt idx="564">
                  <c:v>19</c:v>
                </c:pt>
                <c:pt idx="565">
                  <c:v>19</c:v>
                </c:pt>
                <c:pt idx="566">
                  <c:v>18</c:v>
                </c:pt>
                <c:pt idx="567">
                  <c:v>18</c:v>
                </c:pt>
                <c:pt idx="568">
                  <c:v>14</c:v>
                </c:pt>
                <c:pt idx="569">
                  <c:v>18</c:v>
                </c:pt>
                <c:pt idx="570">
                  <c:v>18</c:v>
                </c:pt>
                <c:pt idx="571">
                  <c:v>18</c:v>
                </c:pt>
                <c:pt idx="572">
                  <c:v>18</c:v>
                </c:pt>
                <c:pt idx="573">
                  <c:v>12</c:v>
                </c:pt>
                <c:pt idx="574">
                  <c:v>18</c:v>
                </c:pt>
                <c:pt idx="575">
                  <c:v>18</c:v>
                </c:pt>
                <c:pt idx="576">
                  <c:v>17</c:v>
                </c:pt>
                <c:pt idx="577">
                  <c:v>15</c:v>
                </c:pt>
                <c:pt idx="578">
                  <c:v>16</c:v>
                </c:pt>
                <c:pt idx="579">
                  <c:v>16</c:v>
                </c:pt>
                <c:pt idx="580">
                  <c:v>16</c:v>
                </c:pt>
                <c:pt idx="581">
                  <c:v>15</c:v>
                </c:pt>
                <c:pt idx="582">
                  <c:v>14</c:v>
                </c:pt>
                <c:pt idx="583">
                  <c:v>14</c:v>
                </c:pt>
                <c:pt idx="584">
                  <c:v>13</c:v>
                </c:pt>
                <c:pt idx="585">
                  <c:v>11</c:v>
                </c:pt>
                <c:pt idx="586">
                  <c:v>10</c:v>
                </c:pt>
                <c:pt idx="587">
                  <c:v>9</c:v>
                </c:pt>
                <c:pt idx="588">
                  <c:v>9</c:v>
                </c:pt>
                <c:pt idx="589">
                  <c:v>7</c:v>
                </c:pt>
                <c:pt idx="590">
                  <c:v>7</c:v>
                </c:pt>
                <c:pt idx="591">
                  <c:v>6</c:v>
                </c:pt>
                <c:pt idx="592">
                  <c:v>6</c:v>
                </c:pt>
                <c:pt idx="593">
                  <c:v>5</c:v>
                </c:pt>
                <c:pt idx="594">
                  <c:v>4</c:v>
                </c:pt>
                <c:pt idx="595">
                  <c:v>3</c:v>
                </c:pt>
                <c:pt idx="596">
                  <c:v>4</c:v>
                </c:pt>
                <c:pt idx="597">
                  <c:v>2</c:v>
                </c:pt>
                <c:pt idx="598">
                  <c:v>2</c:v>
                </c:pt>
                <c:pt idx="599">
                  <c:v>0</c:v>
                </c:pt>
                <c:pt idx="600">
                  <c:v>3</c:v>
                </c:pt>
                <c:pt idx="601">
                  <c:v>0</c:v>
                </c:pt>
                <c:pt idx="602">
                  <c:v>0</c:v>
                </c:pt>
                <c:pt idx="603">
                  <c:v>0</c:v>
                </c:pt>
                <c:pt idx="604">
                  <c:v>0</c:v>
                </c:pt>
                <c:pt idx="605">
                  <c:v>0</c:v>
                </c:pt>
              </c:numCache>
            </c:numRef>
          </c:val>
          <c:smooth val="0"/>
        </c:ser>
        <c:dLbls>
          <c:showLegendKey val="0"/>
          <c:showVal val="0"/>
          <c:showCatName val="0"/>
          <c:showSerName val="0"/>
          <c:showPercent val="0"/>
          <c:showBubbleSize val="0"/>
        </c:dLbls>
        <c:marker val="1"/>
        <c:smooth val="0"/>
        <c:axId val="300520192"/>
        <c:axId val="300521728"/>
      </c:lineChart>
      <c:catAx>
        <c:axId val="300520192"/>
        <c:scaling>
          <c:orientation val="minMax"/>
        </c:scaling>
        <c:delete val="0"/>
        <c:axPos val="b"/>
        <c:numFmt formatCode="h:mm:ss" sourceLinked="1"/>
        <c:majorTickMark val="out"/>
        <c:minorTickMark val="none"/>
        <c:tickLblPos val="nextTo"/>
        <c:crossAx val="300521728"/>
        <c:crosses val="autoZero"/>
        <c:auto val="1"/>
        <c:lblAlgn val="ctr"/>
        <c:lblOffset val="100"/>
        <c:noMultiLvlLbl val="0"/>
      </c:catAx>
      <c:valAx>
        <c:axId val="300521728"/>
        <c:scaling>
          <c:orientation val="minMax"/>
        </c:scaling>
        <c:delete val="0"/>
        <c:axPos val="l"/>
        <c:majorGridlines/>
        <c:numFmt formatCode="General" sourceLinked="1"/>
        <c:majorTickMark val="out"/>
        <c:minorTickMark val="none"/>
        <c:tickLblPos val="nextTo"/>
        <c:crossAx val="300520192"/>
        <c:crosses val="autoZero"/>
        <c:crossBetween val="between"/>
      </c:valAx>
    </c:plotArea>
    <c:legend>
      <c:legendPos val="r"/>
      <c:overlay val="0"/>
    </c:legend>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TVOC Level</c:v>
          </c:tx>
          <c:marker>
            <c:symbol val="none"/>
          </c:marker>
          <c:cat>
            <c:numRef>
              <c:f>Sheet1!$C$1:$C$397</c:f>
              <c:numCache>
                <c:formatCode>h:mm:ss</c:formatCode>
                <c:ptCount val="397"/>
                <c:pt idx="0">
                  <c:v>2.3148148148148147E-5</c:v>
                </c:pt>
                <c:pt idx="1">
                  <c:v>3.4722222222222222E-5</c:v>
                </c:pt>
                <c:pt idx="2">
                  <c:v>3.4722222222222222E-5</c:v>
                </c:pt>
                <c:pt idx="3">
                  <c:v>4.6296296296296294E-5</c:v>
                </c:pt>
                <c:pt idx="4">
                  <c:v>5.7870370370370366E-5</c:v>
                </c:pt>
                <c:pt idx="5">
                  <c:v>6.9444444444444444E-5</c:v>
                </c:pt>
                <c:pt idx="6">
                  <c:v>8.1018518518518516E-5</c:v>
                </c:pt>
                <c:pt idx="7">
                  <c:v>9.2592592592592588E-5</c:v>
                </c:pt>
                <c:pt idx="8">
                  <c:v>1.0416666666666667E-4</c:v>
                </c:pt>
                <c:pt idx="9">
                  <c:v>1.1574074074074073E-4</c:v>
                </c:pt>
                <c:pt idx="10">
                  <c:v>1.273148148148148E-4</c:v>
                </c:pt>
                <c:pt idx="11">
                  <c:v>1.3888888888888889E-4</c:v>
                </c:pt>
                <c:pt idx="12">
                  <c:v>1.5046296296296297E-4</c:v>
                </c:pt>
                <c:pt idx="13">
                  <c:v>1.6203703703703703E-4</c:v>
                </c:pt>
                <c:pt idx="14">
                  <c:v>1.7361111111111112E-4</c:v>
                </c:pt>
                <c:pt idx="15">
                  <c:v>1.8518518518518518E-4</c:v>
                </c:pt>
                <c:pt idx="16">
                  <c:v>1.9675925925925926E-4</c:v>
                </c:pt>
                <c:pt idx="17">
                  <c:v>2.0833333333333335E-4</c:v>
                </c:pt>
                <c:pt idx="18">
                  <c:v>2.199074074074074E-4</c:v>
                </c:pt>
                <c:pt idx="19">
                  <c:v>2.3148148148148146E-4</c:v>
                </c:pt>
                <c:pt idx="20">
                  <c:v>2.4305555555555552E-4</c:v>
                </c:pt>
                <c:pt idx="21">
                  <c:v>2.5462962962962961E-4</c:v>
                </c:pt>
                <c:pt idx="22">
                  <c:v>2.6620370370370372E-4</c:v>
                </c:pt>
                <c:pt idx="23">
                  <c:v>2.7777777777777778E-4</c:v>
                </c:pt>
                <c:pt idx="24">
                  <c:v>2.8935185185185189E-4</c:v>
                </c:pt>
                <c:pt idx="25">
                  <c:v>3.0092592592592595E-4</c:v>
                </c:pt>
                <c:pt idx="26">
                  <c:v>3.1250000000000001E-4</c:v>
                </c:pt>
                <c:pt idx="27">
                  <c:v>3.2407407407407406E-4</c:v>
                </c:pt>
                <c:pt idx="28">
                  <c:v>3.3564814814814812E-4</c:v>
                </c:pt>
                <c:pt idx="29">
                  <c:v>3.4722222222222224E-4</c:v>
                </c:pt>
                <c:pt idx="30">
                  <c:v>3.5879629629629635E-4</c:v>
                </c:pt>
                <c:pt idx="31">
                  <c:v>3.7037037037037035E-4</c:v>
                </c:pt>
                <c:pt idx="32">
                  <c:v>3.8194444444444446E-4</c:v>
                </c:pt>
                <c:pt idx="33">
                  <c:v>3.9351851851851852E-4</c:v>
                </c:pt>
                <c:pt idx="34">
                  <c:v>4.0509259259259258E-4</c:v>
                </c:pt>
                <c:pt idx="35">
                  <c:v>4.1666666666666669E-4</c:v>
                </c:pt>
                <c:pt idx="36">
                  <c:v>4.2824074074074075E-4</c:v>
                </c:pt>
                <c:pt idx="37">
                  <c:v>4.3981481481481481E-4</c:v>
                </c:pt>
                <c:pt idx="38">
                  <c:v>4.5138888888888892E-4</c:v>
                </c:pt>
                <c:pt idx="39">
                  <c:v>4.6296296296296293E-4</c:v>
                </c:pt>
                <c:pt idx="40">
                  <c:v>4.7453703703703704E-4</c:v>
                </c:pt>
                <c:pt idx="41">
                  <c:v>4.8611111111111104E-4</c:v>
                </c:pt>
                <c:pt idx="42">
                  <c:v>4.9768518518518521E-4</c:v>
                </c:pt>
                <c:pt idx="43">
                  <c:v>5.0925925925925921E-4</c:v>
                </c:pt>
                <c:pt idx="44">
                  <c:v>5.2083333333333333E-4</c:v>
                </c:pt>
                <c:pt idx="45">
                  <c:v>5.3240740740740744E-4</c:v>
                </c:pt>
                <c:pt idx="46">
                  <c:v>5.4398148148148144E-4</c:v>
                </c:pt>
                <c:pt idx="47">
                  <c:v>5.5555555555555556E-4</c:v>
                </c:pt>
                <c:pt idx="48">
                  <c:v>5.6712962962962956E-4</c:v>
                </c:pt>
                <c:pt idx="49">
                  <c:v>5.7870370370370378E-4</c:v>
                </c:pt>
                <c:pt idx="50">
                  <c:v>5.9027777777777778E-4</c:v>
                </c:pt>
                <c:pt idx="51">
                  <c:v>6.018518518518519E-4</c:v>
                </c:pt>
                <c:pt idx="52">
                  <c:v>6.134259259259259E-4</c:v>
                </c:pt>
                <c:pt idx="53">
                  <c:v>6.2500000000000001E-4</c:v>
                </c:pt>
                <c:pt idx="54">
                  <c:v>6.3657407407407402E-4</c:v>
                </c:pt>
                <c:pt idx="55">
                  <c:v>6.4814814814814813E-4</c:v>
                </c:pt>
                <c:pt idx="56">
                  <c:v>6.5972222222222213E-4</c:v>
                </c:pt>
                <c:pt idx="57">
                  <c:v>6.7129629629629625E-4</c:v>
                </c:pt>
                <c:pt idx="58">
                  <c:v>6.8287037037037025E-4</c:v>
                </c:pt>
                <c:pt idx="59">
                  <c:v>6.9444444444444447E-4</c:v>
                </c:pt>
                <c:pt idx="60">
                  <c:v>7.0601851851851847E-4</c:v>
                </c:pt>
                <c:pt idx="61">
                  <c:v>7.175925925925927E-4</c:v>
                </c:pt>
                <c:pt idx="62">
                  <c:v>7.291666666666667E-4</c:v>
                </c:pt>
                <c:pt idx="63">
                  <c:v>7.407407407407407E-4</c:v>
                </c:pt>
                <c:pt idx="64">
                  <c:v>7.5231481481481471E-4</c:v>
                </c:pt>
                <c:pt idx="65">
                  <c:v>7.6388888888888893E-4</c:v>
                </c:pt>
                <c:pt idx="66">
                  <c:v>7.7546296296296304E-4</c:v>
                </c:pt>
                <c:pt idx="67">
                  <c:v>7.8703703703703705E-4</c:v>
                </c:pt>
                <c:pt idx="68">
                  <c:v>7.9861111111111105E-4</c:v>
                </c:pt>
                <c:pt idx="69">
                  <c:v>8.1018518518518516E-4</c:v>
                </c:pt>
                <c:pt idx="70">
                  <c:v>8.2175925925925917E-4</c:v>
                </c:pt>
                <c:pt idx="71">
                  <c:v>8.3333333333333339E-4</c:v>
                </c:pt>
                <c:pt idx="72">
                  <c:v>8.449074074074075E-4</c:v>
                </c:pt>
                <c:pt idx="73">
                  <c:v>8.564814814814815E-4</c:v>
                </c:pt>
                <c:pt idx="74">
                  <c:v>8.6805555555555551E-4</c:v>
                </c:pt>
                <c:pt idx="75">
                  <c:v>8.7962962962962962E-4</c:v>
                </c:pt>
                <c:pt idx="76">
                  <c:v>8.9120370370370362E-4</c:v>
                </c:pt>
                <c:pt idx="77">
                  <c:v>9.0277777777777784E-4</c:v>
                </c:pt>
                <c:pt idx="78">
                  <c:v>9.1435185185185185E-4</c:v>
                </c:pt>
                <c:pt idx="79">
                  <c:v>9.2592592592592585E-4</c:v>
                </c:pt>
                <c:pt idx="80">
                  <c:v>9.3750000000000007E-4</c:v>
                </c:pt>
                <c:pt idx="81">
                  <c:v>9.4907407407407408E-4</c:v>
                </c:pt>
                <c:pt idx="82">
                  <c:v>9.6064814814814808E-4</c:v>
                </c:pt>
                <c:pt idx="83">
                  <c:v>9.7222222222222209E-4</c:v>
                </c:pt>
                <c:pt idx="84">
                  <c:v>9.8379629629629642E-4</c:v>
                </c:pt>
                <c:pt idx="85">
                  <c:v>9.9537037037037042E-4</c:v>
                </c:pt>
                <c:pt idx="86">
                  <c:v>1.0069444444444444E-3</c:v>
                </c:pt>
                <c:pt idx="87">
                  <c:v>1.0185185185185186E-3</c:v>
                </c:pt>
                <c:pt idx="88">
                  <c:v>1.0300925925925926E-3</c:v>
                </c:pt>
                <c:pt idx="89">
                  <c:v>1.0416666666666667E-3</c:v>
                </c:pt>
                <c:pt idx="90">
                  <c:v>1.0532407407407407E-3</c:v>
                </c:pt>
                <c:pt idx="91">
                  <c:v>1.0648148148148147E-3</c:v>
                </c:pt>
                <c:pt idx="92">
                  <c:v>1.0763888888888889E-3</c:v>
                </c:pt>
                <c:pt idx="93">
                  <c:v>1.0879629629629629E-3</c:v>
                </c:pt>
                <c:pt idx="94">
                  <c:v>1.0995370370370371E-3</c:v>
                </c:pt>
                <c:pt idx="95">
                  <c:v>1.1111111111111111E-3</c:v>
                </c:pt>
                <c:pt idx="96">
                  <c:v>1.1226851851851851E-3</c:v>
                </c:pt>
                <c:pt idx="97">
                  <c:v>1.1342592592592591E-3</c:v>
                </c:pt>
                <c:pt idx="98">
                  <c:v>1.1458333333333333E-3</c:v>
                </c:pt>
                <c:pt idx="99">
                  <c:v>1.1574074074074073E-3</c:v>
                </c:pt>
                <c:pt idx="100">
                  <c:v>1.1689814814814816E-3</c:v>
                </c:pt>
                <c:pt idx="101">
                  <c:v>1.1805555555555556E-3</c:v>
                </c:pt>
                <c:pt idx="102">
                  <c:v>1.1921296296296296E-3</c:v>
                </c:pt>
                <c:pt idx="103">
                  <c:v>1.2037037037037038E-3</c:v>
                </c:pt>
                <c:pt idx="104">
                  <c:v>1.2152777777777778E-3</c:v>
                </c:pt>
                <c:pt idx="105">
                  <c:v>1.2268518518518518E-3</c:v>
                </c:pt>
                <c:pt idx="106">
                  <c:v>1.2384259259259258E-3</c:v>
                </c:pt>
                <c:pt idx="107">
                  <c:v>1.25E-3</c:v>
                </c:pt>
                <c:pt idx="108">
                  <c:v>1.261574074074074E-3</c:v>
                </c:pt>
                <c:pt idx="109">
                  <c:v>1.2731481481481483E-3</c:v>
                </c:pt>
                <c:pt idx="110">
                  <c:v>1.2847222222222223E-3</c:v>
                </c:pt>
                <c:pt idx="111">
                  <c:v>1.2962962962962963E-3</c:v>
                </c:pt>
                <c:pt idx="112">
                  <c:v>1.3078703703703705E-3</c:v>
                </c:pt>
                <c:pt idx="113">
                  <c:v>1.3194444444444443E-3</c:v>
                </c:pt>
                <c:pt idx="114">
                  <c:v>1.3310185185185185E-3</c:v>
                </c:pt>
                <c:pt idx="115">
                  <c:v>1.3425925925925925E-3</c:v>
                </c:pt>
                <c:pt idx="116">
                  <c:v>1.3541666666666667E-3</c:v>
                </c:pt>
                <c:pt idx="117">
                  <c:v>1.3657407407407409E-3</c:v>
                </c:pt>
                <c:pt idx="118">
                  <c:v>1.3773148148148147E-3</c:v>
                </c:pt>
                <c:pt idx="119">
                  <c:v>1.3888888888888889E-3</c:v>
                </c:pt>
                <c:pt idx="120">
                  <c:v>1.4004629629629629E-3</c:v>
                </c:pt>
                <c:pt idx="121">
                  <c:v>1.4120370370370369E-3</c:v>
                </c:pt>
                <c:pt idx="122">
                  <c:v>1.423611111111111E-3</c:v>
                </c:pt>
                <c:pt idx="123">
                  <c:v>1.4351851851851854E-3</c:v>
                </c:pt>
                <c:pt idx="124">
                  <c:v>1.4467592592592594E-3</c:v>
                </c:pt>
                <c:pt idx="125">
                  <c:v>1.4583333333333334E-3</c:v>
                </c:pt>
                <c:pt idx="126">
                  <c:v>1.4699074074074074E-3</c:v>
                </c:pt>
                <c:pt idx="127">
                  <c:v>1.4814814814814814E-3</c:v>
                </c:pt>
                <c:pt idx="128">
                  <c:v>1.4930555555555556E-3</c:v>
                </c:pt>
                <c:pt idx="129">
                  <c:v>1.5046296296296294E-3</c:v>
                </c:pt>
                <c:pt idx="130">
                  <c:v>1.5162037037037036E-3</c:v>
                </c:pt>
                <c:pt idx="131">
                  <c:v>1.5277777777777779E-3</c:v>
                </c:pt>
                <c:pt idx="132">
                  <c:v>1.5393518518518519E-3</c:v>
                </c:pt>
                <c:pt idx="133">
                  <c:v>1.5509259259259261E-3</c:v>
                </c:pt>
                <c:pt idx="134">
                  <c:v>1.5624999999999999E-3</c:v>
                </c:pt>
                <c:pt idx="135">
                  <c:v>1.5740740740740741E-3</c:v>
                </c:pt>
                <c:pt idx="136">
                  <c:v>1.5856481481481479E-3</c:v>
                </c:pt>
                <c:pt idx="137">
                  <c:v>1.5972222222222221E-3</c:v>
                </c:pt>
                <c:pt idx="138">
                  <c:v>1.6087962962962963E-3</c:v>
                </c:pt>
                <c:pt idx="139">
                  <c:v>1.6203703703703703E-3</c:v>
                </c:pt>
                <c:pt idx="140">
                  <c:v>1.6319444444444445E-3</c:v>
                </c:pt>
                <c:pt idx="141">
                  <c:v>1.6435185185185183E-3</c:v>
                </c:pt>
                <c:pt idx="142">
                  <c:v>1.6550925925925926E-3</c:v>
                </c:pt>
                <c:pt idx="143">
                  <c:v>1.6666666666666668E-3</c:v>
                </c:pt>
                <c:pt idx="144">
                  <c:v>1.6782407407407406E-3</c:v>
                </c:pt>
                <c:pt idx="145">
                  <c:v>1.689814814814815E-3</c:v>
                </c:pt>
                <c:pt idx="146">
                  <c:v>1.7013888888888892E-3</c:v>
                </c:pt>
                <c:pt idx="147">
                  <c:v>1.712962962962963E-3</c:v>
                </c:pt>
                <c:pt idx="148">
                  <c:v>1.7245370370370372E-3</c:v>
                </c:pt>
                <c:pt idx="149">
                  <c:v>1.736111111111111E-3</c:v>
                </c:pt>
                <c:pt idx="150">
                  <c:v>1.7476851851851852E-3</c:v>
                </c:pt>
                <c:pt idx="151">
                  <c:v>1.7592592592592592E-3</c:v>
                </c:pt>
                <c:pt idx="152">
                  <c:v>1.7708333333333332E-3</c:v>
                </c:pt>
                <c:pt idx="153">
                  <c:v>1.7824074074074072E-3</c:v>
                </c:pt>
                <c:pt idx="154">
                  <c:v>1.7939814814814815E-3</c:v>
                </c:pt>
                <c:pt idx="155">
                  <c:v>1.8055555555555557E-3</c:v>
                </c:pt>
                <c:pt idx="156">
                  <c:v>1.8171296296296297E-3</c:v>
                </c:pt>
                <c:pt idx="157">
                  <c:v>1.8287037037037037E-3</c:v>
                </c:pt>
                <c:pt idx="158">
                  <c:v>1.8402777777777777E-3</c:v>
                </c:pt>
                <c:pt idx="159">
                  <c:v>1.8518518518518517E-3</c:v>
                </c:pt>
                <c:pt idx="160">
                  <c:v>1.8634259259259261E-3</c:v>
                </c:pt>
                <c:pt idx="161">
                  <c:v>1.8750000000000001E-3</c:v>
                </c:pt>
                <c:pt idx="162">
                  <c:v>1.8865740740740742E-3</c:v>
                </c:pt>
                <c:pt idx="163">
                  <c:v>1.8981481481481482E-3</c:v>
                </c:pt>
                <c:pt idx="164">
                  <c:v>1.9097222222222222E-3</c:v>
                </c:pt>
                <c:pt idx="165">
                  <c:v>1.9212962962962962E-3</c:v>
                </c:pt>
                <c:pt idx="166">
                  <c:v>1.9328703703703704E-3</c:v>
                </c:pt>
                <c:pt idx="167">
                  <c:v>1.9444444444444442E-3</c:v>
                </c:pt>
                <c:pt idx="168">
                  <c:v>1.9560185185185184E-3</c:v>
                </c:pt>
                <c:pt idx="169">
                  <c:v>1.9675925925925928E-3</c:v>
                </c:pt>
                <c:pt idx="170">
                  <c:v>1.9791666666666668E-3</c:v>
                </c:pt>
                <c:pt idx="171">
                  <c:v>1.9907407407407408E-3</c:v>
                </c:pt>
                <c:pt idx="172">
                  <c:v>2.0023148148148148E-3</c:v>
                </c:pt>
                <c:pt idx="173">
                  <c:v>2.0138888888888888E-3</c:v>
                </c:pt>
                <c:pt idx="174">
                  <c:v>2.0254629629629629E-3</c:v>
                </c:pt>
                <c:pt idx="175">
                  <c:v>2.0370370370370373E-3</c:v>
                </c:pt>
                <c:pt idx="176">
                  <c:v>2.0486111111111113E-3</c:v>
                </c:pt>
                <c:pt idx="177">
                  <c:v>2.0601851851851853E-3</c:v>
                </c:pt>
                <c:pt idx="178">
                  <c:v>2.0717592592592593E-3</c:v>
                </c:pt>
                <c:pt idx="179">
                  <c:v>2.0833333333333333E-3</c:v>
                </c:pt>
                <c:pt idx="180">
                  <c:v>2.0949074074074073E-3</c:v>
                </c:pt>
                <c:pt idx="181">
                  <c:v>2.1064814814814813E-3</c:v>
                </c:pt>
                <c:pt idx="182">
                  <c:v>2.1180555555555553E-3</c:v>
                </c:pt>
                <c:pt idx="183">
                  <c:v>2.1296296296296298E-3</c:v>
                </c:pt>
                <c:pt idx="184">
                  <c:v>2.1412037037037038E-3</c:v>
                </c:pt>
                <c:pt idx="185">
                  <c:v>2.1527777777777778E-3</c:v>
                </c:pt>
                <c:pt idx="186">
                  <c:v>2.1643518518518518E-3</c:v>
                </c:pt>
                <c:pt idx="187">
                  <c:v>2.1759259259259258E-3</c:v>
                </c:pt>
                <c:pt idx="188">
                  <c:v>2.1874999999999998E-3</c:v>
                </c:pt>
                <c:pt idx="189">
                  <c:v>2.1990740740740742E-3</c:v>
                </c:pt>
                <c:pt idx="190">
                  <c:v>2.2106481481481478E-3</c:v>
                </c:pt>
                <c:pt idx="191">
                  <c:v>2.2222222222222222E-3</c:v>
                </c:pt>
                <c:pt idx="192">
                  <c:v>2.2337962962962967E-3</c:v>
                </c:pt>
                <c:pt idx="193">
                  <c:v>2.2453703703703702E-3</c:v>
                </c:pt>
                <c:pt idx="194">
                  <c:v>2.2569444444444447E-3</c:v>
                </c:pt>
                <c:pt idx="195">
                  <c:v>2.2685185185185182E-3</c:v>
                </c:pt>
                <c:pt idx="196">
                  <c:v>2.2800925925925927E-3</c:v>
                </c:pt>
                <c:pt idx="197">
                  <c:v>2.2916666666666667E-3</c:v>
                </c:pt>
                <c:pt idx="198">
                  <c:v>2.3032407407407407E-3</c:v>
                </c:pt>
                <c:pt idx="199">
                  <c:v>2.3148148148148151E-3</c:v>
                </c:pt>
                <c:pt idx="200">
                  <c:v>2.3263888888888887E-3</c:v>
                </c:pt>
                <c:pt idx="201">
                  <c:v>2.3379629629629631E-3</c:v>
                </c:pt>
                <c:pt idx="202">
                  <c:v>2.3495370370370371E-3</c:v>
                </c:pt>
                <c:pt idx="203">
                  <c:v>2.3611111111111111E-3</c:v>
                </c:pt>
                <c:pt idx="204">
                  <c:v>2.3726851851851851E-3</c:v>
                </c:pt>
                <c:pt idx="205">
                  <c:v>2.3842592592592591E-3</c:v>
                </c:pt>
                <c:pt idx="206">
                  <c:v>2.3958333333333336E-3</c:v>
                </c:pt>
                <c:pt idx="207">
                  <c:v>2.4074074074074076E-3</c:v>
                </c:pt>
                <c:pt idx="208">
                  <c:v>2.4189814814814816E-3</c:v>
                </c:pt>
                <c:pt idx="209">
                  <c:v>2.4305555555555556E-3</c:v>
                </c:pt>
                <c:pt idx="210">
                  <c:v>2.4421296296296296E-3</c:v>
                </c:pt>
                <c:pt idx="211">
                  <c:v>2.4537037037037036E-3</c:v>
                </c:pt>
                <c:pt idx="212">
                  <c:v>2.4652777777777776E-3</c:v>
                </c:pt>
                <c:pt idx="213">
                  <c:v>2.4768518518518516E-3</c:v>
                </c:pt>
                <c:pt idx="214">
                  <c:v>2.488425925925926E-3</c:v>
                </c:pt>
                <c:pt idx="215">
                  <c:v>2.5000000000000001E-3</c:v>
                </c:pt>
                <c:pt idx="216">
                  <c:v>2.5115740740740741E-3</c:v>
                </c:pt>
                <c:pt idx="217">
                  <c:v>2.5231481481481481E-3</c:v>
                </c:pt>
                <c:pt idx="218">
                  <c:v>2.5347222222222221E-3</c:v>
                </c:pt>
                <c:pt idx="219">
                  <c:v>2.5462962962962961E-3</c:v>
                </c:pt>
                <c:pt idx="220">
                  <c:v>2.5578703703703705E-3</c:v>
                </c:pt>
                <c:pt idx="221">
                  <c:v>2.5694444444444445E-3</c:v>
                </c:pt>
                <c:pt idx="222">
                  <c:v>2.5810185185185185E-3</c:v>
                </c:pt>
                <c:pt idx="223">
                  <c:v>2.5925925925925925E-3</c:v>
                </c:pt>
                <c:pt idx="224">
                  <c:v>2.6041666666666665E-3</c:v>
                </c:pt>
                <c:pt idx="225">
                  <c:v>2.615740740740741E-3</c:v>
                </c:pt>
                <c:pt idx="226">
                  <c:v>2.627314814814815E-3</c:v>
                </c:pt>
                <c:pt idx="227">
                  <c:v>2.6388888888888885E-3</c:v>
                </c:pt>
                <c:pt idx="228">
                  <c:v>2.6504629629629625E-3</c:v>
                </c:pt>
                <c:pt idx="229">
                  <c:v>2.6620370370370374E-3</c:v>
                </c:pt>
                <c:pt idx="230">
                  <c:v>2.673611111111111E-3</c:v>
                </c:pt>
                <c:pt idx="231">
                  <c:v>2.685185185185185E-3</c:v>
                </c:pt>
                <c:pt idx="232">
                  <c:v>2.6967592592592594E-3</c:v>
                </c:pt>
                <c:pt idx="233">
                  <c:v>2.7083333333333334E-3</c:v>
                </c:pt>
                <c:pt idx="234">
                  <c:v>2.7199074074074074E-3</c:v>
                </c:pt>
                <c:pt idx="235">
                  <c:v>2.7314814814814819E-3</c:v>
                </c:pt>
                <c:pt idx="236">
                  <c:v>2.7430555555555559E-3</c:v>
                </c:pt>
                <c:pt idx="237">
                  <c:v>2.7546296296296294E-3</c:v>
                </c:pt>
                <c:pt idx="238">
                  <c:v>2.7662037037037034E-3</c:v>
                </c:pt>
                <c:pt idx="239">
                  <c:v>2.7777777777777779E-3</c:v>
                </c:pt>
                <c:pt idx="240">
                  <c:v>2.7893518518518519E-3</c:v>
                </c:pt>
                <c:pt idx="241">
                  <c:v>2.8009259259259259E-3</c:v>
                </c:pt>
                <c:pt idx="242">
                  <c:v>2.8124999999999995E-3</c:v>
                </c:pt>
                <c:pt idx="243">
                  <c:v>2.8240740740740739E-3</c:v>
                </c:pt>
                <c:pt idx="244">
                  <c:v>2.8356481481481479E-3</c:v>
                </c:pt>
                <c:pt idx="245">
                  <c:v>2.8472222222222219E-3</c:v>
                </c:pt>
                <c:pt idx="246">
                  <c:v>2.8587962962962963E-3</c:v>
                </c:pt>
                <c:pt idx="247">
                  <c:v>2.8703703703703708E-3</c:v>
                </c:pt>
                <c:pt idx="248">
                  <c:v>2.8819444444444444E-3</c:v>
                </c:pt>
                <c:pt idx="249">
                  <c:v>2.8935185185185188E-3</c:v>
                </c:pt>
                <c:pt idx="250">
                  <c:v>2.9050925925925928E-3</c:v>
                </c:pt>
                <c:pt idx="251">
                  <c:v>2.9166666666666668E-3</c:v>
                </c:pt>
                <c:pt idx="252">
                  <c:v>2.9282407407407412E-3</c:v>
                </c:pt>
                <c:pt idx="253">
                  <c:v>2.9398148148148148E-3</c:v>
                </c:pt>
                <c:pt idx="254">
                  <c:v>2.9513888888888888E-3</c:v>
                </c:pt>
                <c:pt idx="255">
                  <c:v>2.9629629629629628E-3</c:v>
                </c:pt>
                <c:pt idx="256">
                  <c:v>2.9745370370370373E-3</c:v>
                </c:pt>
                <c:pt idx="257">
                  <c:v>2.9861111111111113E-3</c:v>
                </c:pt>
                <c:pt idx="258">
                  <c:v>2.9976851851851848E-3</c:v>
                </c:pt>
                <c:pt idx="259">
                  <c:v>3.0092592592592588E-3</c:v>
                </c:pt>
                <c:pt idx="260">
                  <c:v>3.0208333333333333E-3</c:v>
                </c:pt>
                <c:pt idx="261">
                  <c:v>3.0324074074074073E-3</c:v>
                </c:pt>
                <c:pt idx="262">
                  <c:v>3.0439814814814821E-3</c:v>
                </c:pt>
                <c:pt idx="263">
                  <c:v>3.0555555555555557E-3</c:v>
                </c:pt>
                <c:pt idx="264">
                  <c:v>3.0671296296296297E-3</c:v>
                </c:pt>
                <c:pt idx="265">
                  <c:v>3.0787037037037037E-3</c:v>
                </c:pt>
                <c:pt idx="266">
                  <c:v>3.0902777777777782E-3</c:v>
                </c:pt>
                <c:pt idx="267">
                  <c:v>3.1018518518518522E-3</c:v>
                </c:pt>
                <c:pt idx="268">
                  <c:v>3.1134259259259257E-3</c:v>
                </c:pt>
                <c:pt idx="269">
                  <c:v>3.1249999999999997E-3</c:v>
                </c:pt>
                <c:pt idx="270">
                  <c:v>3.1365740740740742E-3</c:v>
                </c:pt>
                <c:pt idx="271">
                  <c:v>3.1481481481481482E-3</c:v>
                </c:pt>
                <c:pt idx="272">
                  <c:v>3.1597222222222222E-3</c:v>
                </c:pt>
                <c:pt idx="273">
                  <c:v>3.1712962962962958E-3</c:v>
                </c:pt>
                <c:pt idx="274">
                  <c:v>3.1828703703703702E-3</c:v>
                </c:pt>
                <c:pt idx="275">
                  <c:v>3.1944444444444442E-3</c:v>
                </c:pt>
                <c:pt idx="276">
                  <c:v>3.2060185185185191E-3</c:v>
                </c:pt>
                <c:pt idx="277">
                  <c:v>3.2175925925925926E-3</c:v>
                </c:pt>
                <c:pt idx="278">
                  <c:v>3.2291666666666666E-3</c:v>
                </c:pt>
                <c:pt idx="279">
                  <c:v>3.2407407407407406E-3</c:v>
                </c:pt>
                <c:pt idx="280">
                  <c:v>3.2523148148148151E-3</c:v>
                </c:pt>
                <c:pt idx="281">
                  <c:v>3.2638888888888891E-3</c:v>
                </c:pt>
                <c:pt idx="282">
                  <c:v>3.2754629629629631E-3</c:v>
                </c:pt>
                <c:pt idx="283">
                  <c:v>3.2870370370370367E-3</c:v>
                </c:pt>
                <c:pt idx="284">
                  <c:v>3.2986111111111111E-3</c:v>
                </c:pt>
                <c:pt idx="285">
                  <c:v>3.3101851851851851E-3</c:v>
                </c:pt>
                <c:pt idx="286">
                  <c:v>3.3217592592592591E-3</c:v>
                </c:pt>
                <c:pt idx="287">
                  <c:v>3.3333333333333335E-3</c:v>
                </c:pt>
                <c:pt idx="288">
                  <c:v>3.3449074074074071E-3</c:v>
                </c:pt>
                <c:pt idx="289">
                  <c:v>3.3564814814814811E-3</c:v>
                </c:pt>
                <c:pt idx="290">
                  <c:v>3.3680555555555551E-3</c:v>
                </c:pt>
                <c:pt idx="291">
                  <c:v>3.37962962962963E-3</c:v>
                </c:pt>
                <c:pt idx="292">
                  <c:v>3.3912037037037036E-3</c:v>
                </c:pt>
                <c:pt idx="293">
                  <c:v>3.4027777777777784E-3</c:v>
                </c:pt>
                <c:pt idx="294">
                  <c:v>3.414351851851852E-3</c:v>
                </c:pt>
                <c:pt idx="295">
                  <c:v>3.425925925925926E-3</c:v>
                </c:pt>
                <c:pt idx="296">
                  <c:v>3.4375E-3</c:v>
                </c:pt>
                <c:pt idx="297">
                  <c:v>3.4490740740740745E-3</c:v>
                </c:pt>
                <c:pt idx="298">
                  <c:v>3.4606481481481485E-3</c:v>
                </c:pt>
                <c:pt idx="299">
                  <c:v>3.472222222222222E-3</c:v>
                </c:pt>
                <c:pt idx="300">
                  <c:v>3.483796296296296E-3</c:v>
                </c:pt>
                <c:pt idx="301">
                  <c:v>3.4953703703703705E-3</c:v>
                </c:pt>
                <c:pt idx="302">
                  <c:v>3.5069444444444445E-3</c:v>
                </c:pt>
                <c:pt idx="303">
                  <c:v>3.5185185185185185E-3</c:v>
                </c:pt>
                <c:pt idx="304">
                  <c:v>3.530092592592592E-3</c:v>
                </c:pt>
                <c:pt idx="305">
                  <c:v>3.5416666666666665E-3</c:v>
                </c:pt>
                <c:pt idx="306">
                  <c:v>3.5532407407407405E-3</c:v>
                </c:pt>
                <c:pt idx="307">
                  <c:v>3.5648148148148154E-3</c:v>
                </c:pt>
                <c:pt idx="308">
                  <c:v>3.5763888888888894E-3</c:v>
                </c:pt>
                <c:pt idx="309">
                  <c:v>3.5879629629629629E-3</c:v>
                </c:pt>
                <c:pt idx="310">
                  <c:v>3.5995370370370369E-3</c:v>
                </c:pt>
                <c:pt idx="311">
                  <c:v>3.6111111111111114E-3</c:v>
                </c:pt>
                <c:pt idx="312">
                  <c:v>3.6226851851851854E-3</c:v>
                </c:pt>
                <c:pt idx="313">
                  <c:v>3.6342592592592594E-3</c:v>
                </c:pt>
                <c:pt idx="314">
                  <c:v>3.645833333333333E-3</c:v>
                </c:pt>
                <c:pt idx="315">
                  <c:v>3.6574074074074074E-3</c:v>
                </c:pt>
                <c:pt idx="316">
                  <c:v>3.6689814814814814E-3</c:v>
                </c:pt>
                <c:pt idx="317">
                  <c:v>3.6805555555555554E-3</c:v>
                </c:pt>
                <c:pt idx="318">
                  <c:v>3.6921296296296298E-3</c:v>
                </c:pt>
                <c:pt idx="319">
                  <c:v>3.7037037037037034E-3</c:v>
                </c:pt>
                <c:pt idx="320">
                  <c:v>3.7152777777777774E-3</c:v>
                </c:pt>
                <c:pt idx="321">
                  <c:v>3.7268518518518514E-3</c:v>
                </c:pt>
                <c:pt idx="322">
                  <c:v>3.7384259259259263E-3</c:v>
                </c:pt>
                <c:pt idx="323">
                  <c:v>3.7500000000000003E-3</c:v>
                </c:pt>
                <c:pt idx="324">
                  <c:v>3.7615740740740739E-3</c:v>
                </c:pt>
                <c:pt idx="325">
                  <c:v>3.7731481481481483E-3</c:v>
                </c:pt>
                <c:pt idx="326">
                  <c:v>3.7847222222222223E-3</c:v>
                </c:pt>
                <c:pt idx="327">
                  <c:v>3.7962962962962963E-3</c:v>
                </c:pt>
                <c:pt idx="328">
                  <c:v>3.8078703703703707E-3</c:v>
                </c:pt>
                <c:pt idx="329">
                  <c:v>3.8194444444444443E-3</c:v>
                </c:pt>
                <c:pt idx="330">
                  <c:v>3.8310185185185183E-3</c:v>
                </c:pt>
                <c:pt idx="331">
                  <c:v>3.8425925925925923E-3</c:v>
                </c:pt>
                <c:pt idx="332">
                  <c:v>3.8541666666666668E-3</c:v>
                </c:pt>
                <c:pt idx="333">
                  <c:v>3.8657407407407408E-3</c:v>
                </c:pt>
                <c:pt idx="334">
                  <c:v>3.8773148148148143E-3</c:v>
                </c:pt>
                <c:pt idx="335">
                  <c:v>3.8888888888888883E-3</c:v>
                </c:pt>
                <c:pt idx="336">
                  <c:v>3.9004629629629632E-3</c:v>
                </c:pt>
                <c:pt idx="337">
                  <c:v>3.9120370370370368E-3</c:v>
                </c:pt>
                <c:pt idx="338">
                  <c:v>3.9236111111111112E-3</c:v>
                </c:pt>
                <c:pt idx="339">
                  <c:v>3.9351851851851857E-3</c:v>
                </c:pt>
                <c:pt idx="340">
                  <c:v>3.9467592592592592E-3</c:v>
                </c:pt>
                <c:pt idx="341">
                  <c:v>3.9583333333333337E-3</c:v>
                </c:pt>
                <c:pt idx="342">
                  <c:v>3.9699074074074072E-3</c:v>
                </c:pt>
                <c:pt idx="343">
                  <c:v>3.9814814814814817E-3</c:v>
                </c:pt>
                <c:pt idx="344">
                  <c:v>3.9930555555555561E-3</c:v>
                </c:pt>
                <c:pt idx="345">
                  <c:v>4.0046296296296297E-3</c:v>
                </c:pt>
                <c:pt idx="346">
                  <c:v>4.0162037037037033E-3</c:v>
                </c:pt>
                <c:pt idx="347">
                  <c:v>4.0277777777777777E-3</c:v>
                </c:pt>
                <c:pt idx="348">
                  <c:v>4.0393518518518521E-3</c:v>
                </c:pt>
                <c:pt idx="349">
                  <c:v>4.0509259259259257E-3</c:v>
                </c:pt>
                <c:pt idx="350">
                  <c:v>4.0624999999999993E-3</c:v>
                </c:pt>
                <c:pt idx="351">
                  <c:v>4.0740740740740746E-3</c:v>
                </c:pt>
                <c:pt idx="352">
                  <c:v>4.0856481481481481E-3</c:v>
                </c:pt>
                <c:pt idx="353">
                  <c:v>4.0972222222222226E-3</c:v>
                </c:pt>
                <c:pt idx="354">
                  <c:v>4.108796296296297E-3</c:v>
                </c:pt>
                <c:pt idx="355">
                  <c:v>4.1203703703703706E-3</c:v>
                </c:pt>
                <c:pt idx="356">
                  <c:v>4.1319444444444442E-3</c:v>
                </c:pt>
                <c:pt idx="357">
                  <c:v>4.1435185185185186E-3</c:v>
                </c:pt>
                <c:pt idx="358">
                  <c:v>4.155092592592593E-3</c:v>
                </c:pt>
                <c:pt idx="359">
                  <c:v>4.1666666666666666E-3</c:v>
                </c:pt>
                <c:pt idx="360">
                  <c:v>4.1782407407407402E-3</c:v>
                </c:pt>
                <c:pt idx="361">
                  <c:v>4.1898148148148146E-3</c:v>
                </c:pt>
                <c:pt idx="362">
                  <c:v>4.2013888888888891E-3</c:v>
                </c:pt>
                <c:pt idx="363">
                  <c:v>4.2129629629629626E-3</c:v>
                </c:pt>
                <c:pt idx="364">
                  <c:v>4.2245370370370371E-3</c:v>
                </c:pt>
                <c:pt idx="365">
                  <c:v>4.2361111111111106E-3</c:v>
                </c:pt>
                <c:pt idx="366">
                  <c:v>4.2476851851851851E-3</c:v>
                </c:pt>
                <c:pt idx="367">
                  <c:v>4.2592592592592595E-3</c:v>
                </c:pt>
                <c:pt idx="368">
                  <c:v>4.2708333333333339E-3</c:v>
                </c:pt>
                <c:pt idx="369">
                  <c:v>4.2824074074074075E-3</c:v>
                </c:pt>
                <c:pt idx="370">
                  <c:v>4.2939814814814811E-3</c:v>
                </c:pt>
                <c:pt idx="371">
                  <c:v>4.3055555555555555E-3</c:v>
                </c:pt>
                <c:pt idx="372">
                  <c:v>4.31712962962963E-3</c:v>
                </c:pt>
                <c:pt idx="373">
                  <c:v>4.3287037037037035E-3</c:v>
                </c:pt>
                <c:pt idx="374">
                  <c:v>4.340277777777778E-3</c:v>
                </c:pt>
                <c:pt idx="375">
                  <c:v>4.3518518518518515E-3</c:v>
                </c:pt>
                <c:pt idx="376">
                  <c:v>4.363425925925926E-3</c:v>
                </c:pt>
                <c:pt idx="377">
                  <c:v>4.3749999999999995E-3</c:v>
                </c:pt>
                <c:pt idx="378">
                  <c:v>4.386574074074074E-3</c:v>
                </c:pt>
                <c:pt idx="379">
                  <c:v>4.3981481481481484E-3</c:v>
                </c:pt>
                <c:pt idx="380">
                  <c:v>4.409722222222222E-3</c:v>
                </c:pt>
                <c:pt idx="381">
                  <c:v>4.4212962962962956E-3</c:v>
                </c:pt>
                <c:pt idx="382">
                  <c:v>4.4328703703703709E-3</c:v>
                </c:pt>
                <c:pt idx="383">
                  <c:v>4.4444444444444444E-3</c:v>
                </c:pt>
                <c:pt idx="384">
                  <c:v>4.4560185185185189E-3</c:v>
                </c:pt>
                <c:pt idx="385">
                  <c:v>4.4675925925925933E-3</c:v>
                </c:pt>
                <c:pt idx="386">
                  <c:v>4.4791666666666669E-3</c:v>
                </c:pt>
                <c:pt idx="387">
                  <c:v>4.4907407407407405E-3</c:v>
                </c:pt>
                <c:pt idx="388">
                  <c:v>4.5023148148148149E-3</c:v>
                </c:pt>
                <c:pt idx="389">
                  <c:v>4.5138888888888893E-3</c:v>
                </c:pt>
                <c:pt idx="390">
                  <c:v>4.5254629629629629E-3</c:v>
                </c:pt>
                <c:pt idx="391">
                  <c:v>4.5370370370370365E-3</c:v>
                </c:pt>
                <c:pt idx="392">
                  <c:v>4.5486111111111109E-3</c:v>
                </c:pt>
                <c:pt idx="393">
                  <c:v>4.5601851851851853E-3</c:v>
                </c:pt>
                <c:pt idx="394">
                  <c:v>4.5717592592592589E-3</c:v>
                </c:pt>
                <c:pt idx="395">
                  <c:v>4.5833333333333334E-3</c:v>
                </c:pt>
                <c:pt idx="396">
                  <c:v>4.5949074074074078E-3</c:v>
                </c:pt>
              </c:numCache>
            </c:numRef>
          </c:cat>
          <c:val>
            <c:numRef>
              <c:f>Sheet1!$E$1:$E$397</c:f>
              <c:numCache>
                <c:formatCode>General</c:formatCode>
                <c:ptCount val="39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9</c:v>
                </c:pt>
                <c:pt idx="21">
                  <c:v>0</c:v>
                </c:pt>
                <c:pt idx="22">
                  <c:v>0</c:v>
                </c:pt>
                <c:pt idx="23">
                  <c:v>0</c:v>
                </c:pt>
                <c:pt idx="24">
                  <c:v>0</c:v>
                </c:pt>
                <c:pt idx="25">
                  <c:v>0</c:v>
                </c:pt>
                <c:pt idx="26">
                  <c:v>3</c:v>
                </c:pt>
                <c:pt idx="27">
                  <c:v>1</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83</c:v>
                </c:pt>
                <c:pt idx="46">
                  <c:v>46</c:v>
                </c:pt>
                <c:pt idx="47">
                  <c:v>15</c:v>
                </c:pt>
                <c:pt idx="48">
                  <c:v>3</c:v>
                </c:pt>
                <c:pt idx="49">
                  <c:v>21</c:v>
                </c:pt>
                <c:pt idx="50">
                  <c:v>55</c:v>
                </c:pt>
                <c:pt idx="51">
                  <c:v>15</c:v>
                </c:pt>
                <c:pt idx="52">
                  <c:v>8</c:v>
                </c:pt>
                <c:pt idx="53">
                  <c:v>0</c:v>
                </c:pt>
                <c:pt idx="54">
                  <c:v>0</c:v>
                </c:pt>
                <c:pt idx="55">
                  <c:v>0</c:v>
                </c:pt>
                <c:pt idx="56">
                  <c:v>0</c:v>
                </c:pt>
                <c:pt idx="57">
                  <c:v>0</c:v>
                </c:pt>
                <c:pt idx="58">
                  <c:v>0</c:v>
                </c:pt>
                <c:pt idx="59">
                  <c:v>0</c:v>
                </c:pt>
                <c:pt idx="60">
                  <c:v>0</c:v>
                </c:pt>
                <c:pt idx="61">
                  <c:v>0</c:v>
                </c:pt>
                <c:pt idx="62">
                  <c:v>23</c:v>
                </c:pt>
                <c:pt idx="63">
                  <c:v>42</c:v>
                </c:pt>
                <c:pt idx="64">
                  <c:v>97</c:v>
                </c:pt>
                <c:pt idx="65">
                  <c:v>83</c:v>
                </c:pt>
                <c:pt idx="66">
                  <c:v>54</c:v>
                </c:pt>
                <c:pt idx="67">
                  <c:v>33</c:v>
                </c:pt>
                <c:pt idx="68">
                  <c:v>21</c:v>
                </c:pt>
                <c:pt idx="69">
                  <c:v>15</c:v>
                </c:pt>
                <c:pt idx="70">
                  <c:v>10</c:v>
                </c:pt>
                <c:pt idx="71">
                  <c:v>5</c:v>
                </c:pt>
                <c:pt idx="72">
                  <c:v>1</c:v>
                </c:pt>
                <c:pt idx="73">
                  <c:v>0</c:v>
                </c:pt>
                <c:pt idx="74">
                  <c:v>0</c:v>
                </c:pt>
                <c:pt idx="75">
                  <c:v>0</c:v>
                </c:pt>
                <c:pt idx="76">
                  <c:v>0</c:v>
                </c:pt>
                <c:pt idx="77">
                  <c:v>0</c:v>
                </c:pt>
                <c:pt idx="78">
                  <c:v>0</c:v>
                </c:pt>
                <c:pt idx="79">
                  <c:v>0</c:v>
                </c:pt>
                <c:pt idx="80">
                  <c:v>0</c:v>
                </c:pt>
                <c:pt idx="81">
                  <c:v>0</c:v>
                </c:pt>
                <c:pt idx="82">
                  <c:v>6</c:v>
                </c:pt>
                <c:pt idx="83">
                  <c:v>3</c:v>
                </c:pt>
                <c:pt idx="84">
                  <c:v>0</c:v>
                </c:pt>
                <c:pt idx="85">
                  <c:v>3</c:v>
                </c:pt>
                <c:pt idx="86">
                  <c:v>1</c:v>
                </c:pt>
                <c:pt idx="87">
                  <c:v>0</c:v>
                </c:pt>
                <c:pt idx="88">
                  <c:v>0</c:v>
                </c:pt>
                <c:pt idx="89">
                  <c:v>0</c:v>
                </c:pt>
                <c:pt idx="90">
                  <c:v>0</c:v>
                </c:pt>
                <c:pt idx="91">
                  <c:v>3</c:v>
                </c:pt>
                <c:pt idx="92">
                  <c:v>0</c:v>
                </c:pt>
                <c:pt idx="93">
                  <c:v>1156</c:v>
                </c:pt>
                <c:pt idx="94">
                  <c:v>1156</c:v>
                </c:pt>
                <c:pt idx="95">
                  <c:v>554</c:v>
                </c:pt>
                <c:pt idx="96">
                  <c:v>384</c:v>
                </c:pt>
                <c:pt idx="97">
                  <c:v>1156</c:v>
                </c:pt>
                <c:pt idx="98">
                  <c:v>1156</c:v>
                </c:pt>
                <c:pt idx="99">
                  <c:v>576</c:v>
                </c:pt>
                <c:pt idx="100">
                  <c:v>276</c:v>
                </c:pt>
                <c:pt idx="101">
                  <c:v>313</c:v>
                </c:pt>
                <c:pt idx="102">
                  <c:v>440</c:v>
                </c:pt>
                <c:pt idx="103">
                  <c:v>355</c:v>
                </c:pt>
                <c:pt idx="104">
                  <c:v>313</c:v>
                </c:pt>
                <c:pt idx="105">
                  <c:v>300</c:v>
                </c:pt>
                <c:pt idx="106">
                  <c:v>203</c:v>
                </c:pt>
                <c:pt idx="107">
                  <c:v>149</c:v>
                </c:pt>
                <c:pt idx="108">
                  <c:v>280</c:v>
                </c:pt>
                <c:pt idx="109">
                  <c:v>287</c:v>
                </c:pt>
                <c:pt idx="110">
                  <c:v>200</c:v>
                </c:pt>
                <c:pt idx="111">
                  <c:v>130</c:v>
                </c:pt>
                <c:pt idx="112">
                  <c:v>120</c:v>
                </c:pt>
                <c:pt idx="113">
                  <c:v>158</c:v>
                </c:pt>
                <c:pt idx="114">
                  <c:v>164</c:v>
                </c:pt>
                <c:pt idx="115">
                  <c:v>158</c:v>
                </c:pt>
                <c:pt idx="116">
                  <c:v>148</c:v>
                </c:pt>
                <c:pt idx="117">
                  <c:v>126</c:v>
                </c:pt>
                <c:pt idx="118">
                  <c:v>118</c:v>
                </c:pt>
                <c:pt idx="119">
                  <c:v>108</c:v>
                </c:pt>
                <c:pt idx="120">
                  <c:v>101</c:v>
                </c:pt>
                <c:pt idx="121">
                  <c:v>92</c:v>
                </c:pt>
                <c:pt idx="122">
                  <c:v>77</c:v>
                </c:pt>
                <c:pt idx="123">
                  <c:v>74</c:v>
                </c:pt>
                <c:pt idx="124">
                  <c:v>65</c:v>
                </c:pt>
                <c:pt idx="125">
                  <c:v>58</c:v>
                </c:pt>
                <c:pt idx="126">
                  <c:v>55</c:v>
                </c:pt>
                <c:pt idx="127">
                  <c:v>51</c:v>
                </c:pt>
                <c:pt idx="128">
                  <c:v>49</c:v>
                </c:pt>
                <c:pt idx="129">
                  <c:v>47</c:v>
                </c:pt>
                <c:pt idx="130">
                  <c:v>46</c:v>
                </c:pt>
                <c:pt idx="131">
                  <c:v>43</c:v>
                </c:pt>
                <c:pt idx="132">
                  <c:v>1156</c:v>
                </c:pt>
                <c:pt idx="133">
                  <c:v>468</c:v>
                </c:pt>
                <c:pt idx="134">
                  <c:v>190</c:v>
                </c:pt>
                <c:pt idx="135">
                  <c:v>132</c:v>
                </c:pt>
                <c:pt idx="136">
                  <c:v>102</c:v>
                </c:pt>
                <c:pt idx="137">
                  <c:v>83</c:v>
                </c:pt>
                <c:pt idx="138">
                  <c:v>72</c:v>
                </c:pt>
                <c:pt idx="139">
                  <c:v>60</c:v>
                </c:pt>
                <c:pt idx="140">
                  <c:v>55</c:v>
                </c:pt>
                <c:pt idx="141">
                  <c:v>46</c:v>
                </c:pt>
                <c:pt idx="142">
                  <c:v>44</c:v>
                </c:pt>
                <c:pt idx="143">
                  <c:v>39</c:v>
                </c:pt>
                <c:pt idx="144">
                  <c:v>35</c:v>
                </c:pt>
                <c:pt idx="145">
                  <c:v>33</c:v>
                </c:pt>
                <c:pt idx="146">
                  <c:v>33</c:v>
                </c:pt>
                <c:pt idx="147">
                  <c:v>33</c:v>
                </c:pt>
                <c:pt idx="148">
                  <c:v>30</c:v>
                </c:pt>
                <c:pt idx="149">
                  <c:v>29</c:v>
                </c:pt>
                <c:pt idx="150">
                  <c:v>28</c:v>
                </c:pt>
                <c:pt idx="151">
                  <c:v>25</c:v>
                </c:pt>
                <c:pt idx="152">
                  <c:v>23</c:v>
                </c:pt>
                <c:pt idx="153">
                  <c:v>19</c:v>
                </c:pt>
                <c:pt idx="154">
                  <c:v>16</c:v>
                </c:pt>
                <c:pt idx="155">
                  <c:v>15</c:v>
                </c:pt>
                <c:pt idx="156">
                  <c:v>13</c:v>
                </c:pt>
                <c:pt idx="157">
                  <c:v>12</c:v>
                </c:pt>
                <c:pt idx="158">
                  <c:v>9</c:v>
                </c:pt>
                <c:pt idx="159">
                  <c:v>8</c:v>
                </c:pt>
                <c:pt idx="160">
                  <c:v>7</c:v>
                </c:pt>
                <c:pt idx="161">
                  <c:v>5</c:v>
                </c:pt>
                <c:pt idx="162">
                  <c:v>4</c:v>
                </c:pt>
                <c:pt idx="163">
                  <c:v>3</c:v>
                </c:pt>
                <c:pt idx="164">
                  <c:v>1</c:v>
                </c:pt>
                <c:pt idx="165">
                  <c:v>0</c:v>
                </c:pt>
                <c:pt idx="166">
                  <c:v>0</c:v>
                </c:pt>
                <c:pt idx="167">
                  <c:v>0</c:v>
                </c:pt>
                <c:pt idx="168">
                  <c:v>0</c:v>
                </c:pt>
                <c:pt idx="169">
                  <c:v>0</c:v>
                </c:pt>
                <c:pt idx="170">
                  <c:v>0</c:v>
                </c:pt>
                <c:pt idx="171">
                  <c:v>0</c:v>
                </c:pt>
                <c:pt idx="172">
                  <c:v>1</c:v>
                </c:pt>
                <c:pt idx="173">
                  <c:v>302</c:v>
                </c:pt>
                <c:pt idx="174">
                  <c:v>209</c:v>
                </c:pt>
                <c:pt idx="175">
                  <c:v>72</c:v>
                </c:pt>
                <c:pt idx="176">
                  <c:v>50</c:v>
                </c:pt>
                <c:pt idx="177">
                  <c:v>29</c:v>
                </c:pt>
                <c:pt idx="178">
                  <c:v>20</c:v>
                </c:pt>
                <c:pt idx="179">
                  <c:v>12</c:v>
                </c:pt>
                <c:pt idx="180">
                  <c:v>7</c:v>
                </c:pt>
                <c:pt idx="181">
                  <c:v>5</c:v>
                </c:pt>
                <c:pt idx="182">
                  <c:v>3</c:v>
                </c:pt>
                <c:pt idx="183">
                  <c:v>0</c:v>
                </c:pt>
                <c:pt idx="184">
                  <c:v>0</c:v>
                </c:pt>
                <c:pt idx="185">
                  <c:v>0</c:v>
                </c:pt>
                <c:pt idx="186">
                  <c:v>0</c:v>
                </c:pt>
                <c:pt idx="187">
                  <c:v>0</c:v>
                </c:pt>
                <c:pt idx="188">
                  <c:v>0</c:v>
                </c:pt>
                <c:pt idx="189">
                  <c:v>1</c:v>
                </c:pt>
                <c:pt idx="190">
                  <c:v>1</c:v>
                </c:pt>
                <c:pt idx="191">
                  <c:v>0</c:v>
                </c:pt>
                <c:pt idx="192">
                  <c:v>0</c:v>
                </c:pt>
                <c:pt idx="193">
                  <c:v>0</c:v>
                </c:pt>
                <c:pt idx="194">
                  <c:v>0</c:v>
                </c:pt>
                <c:pt idx="195">
                  <c:v>0</c:v>
                </c:pt>
                <c:pt idx="196">
                  <c:v>0</c:v>
                </c:pt>
                <c:pt idx="197">
                  <c:v>0</c:v>
                </c:pt>
                <c:pt idx="198">
                  <c:v>592</c:v>
                </c:pt>
                <c:pt idx="199">
                  <c:v>220</c:v>
                </c:pt>
                <c:pt idx="200">
                  <c:v>110</c:v>
                </c:pt>
                <c:pt idx="201">
                  <c:v>68</c:v>
                </c:pt>
                <c:pt idx="202">
                  <c:v>47</c:v>
                </c:pt>
                <c:pt idx="203">
                  <c:v>34</c:v>
                </c:pt>
                <c:pt idx="204">
                  <c:v>32</c:v>
                </c:pt>
                <c:pt idx="205">
                  <c:v>25</c:v>
                </c:pt>
                <c:pt idx="206">
                  <c:v>19</c:v>
                </c:pt>
                <c:pt idx="207">
                  <c:v>14</c:v>
                </c:pt>
                <c:pt idx="208">
                  <c:v>12</c:v>
                </c:pt>
                <c:pt idx="209">
                  <c:v>11</c:v>
                </c:pt>
                <c:pt idx="210">
                  <c:v>8</c:v>
                </c:pt>
                <c:pt idx="211">
                  <c:v>6</c:v>
                </c:pt>
                <c:pt idx="212">
                  <c:v>6</c:v>
                </c:pt>
                <c:pt idx="213">
                  <c:v>5</c:v>
                </c:pt>
                <c:pt idx="214">
                  <c:v>3</c:v>
                </c:pt>
                <c:pt idx="215">
                  <c:v>7</c:v>
                </c:pt>
                <c:pt idx="216">
                  <c:v>5</c:v>
                </c:pt>
                <c:pt idx="217">
                  <c:v>3</c:v>
                </c:pt>
                <c:pt idx="218">
                  <c:v>3</c:v>
                </c:pt>
                <c:pt idx="219">
                  <c:v>1</c:v>
                </c:pt>
                <c:pt idx="220">
                  <c:v>0</c:v>
                </c:pt>
                <c:pt idx="221">
                  <c:v>0</c:v>
                </c:pt>
                <c:pt idx="222">
                  <c:v>0</c:v>
                </c:pt>
                <c:pt idx="223">
                  <c:v>0</c:v>
                </c:pt>
                <c:pt idx="224">
                  <c:v>0</c:v>
                </c:pt>
                <c:pt idx="225">
                  <c:v>0</c:v>
                </c:pt>
                <c:pt idx="226">
                  <c:v>0</c:v>
                </c:pt>
                <c:pt idx="227">
                  <c:v>2</c:v>
                </c:pt>
                <c:pt idx="228">
                  <c:v>2</c:v>
                </c:pt>
                <c:pt idx="229">
                  <c:v>1</c:v>
                </c:pt>
                <c:pt idx="230">
                  <c:v>0</c:v>
                </c:pt>
                <c:pt idx="231">
                  <c:v>0</c:v>
                </c:pt>
                <c:pt idx="232">
                  <c:v>0</c:v>
                </c:pt>
                <c:pt idx="233">
                  <c:v>0</c:v>
                </c:pt>
                <c:pt idx="234">
                  <c:v>0</c:v>
                </c:pt>
                <c:pt idx="235">
                  <c:v>0</c:v>
                </c:pt>
                <c:pt idx="236">
                  <c:v>0</c:v>
                </c:pt>
                <c:pt idx="237">
                  <c:v>0</c:v>
                </c:pt>
                <c:pt idx="238">
                  <c:v>0</c:v>
                </c:pt>
                <c:pt idx="239">
                  <c:v>0</c:v>
                </c:pt>
                <c:pt idx="240">
                  <c:v>0</c:v>
                </c:pt>
                <c:pt idx="241">
                  <c:v>0</c:v>
                </c:pt>
                <c:pt idx="242">
                  <c:v>1</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1</c:v>
                </c:pt>
                <c:pt idx="274">
                  <c:v>0</c:v>
                </c:pt>
                <c:pt idx="275">
                  <c:v>0</c:v>
                </c:pt>
                <c:pt idx="276">
                  <c:v>0</c:v>
                </c:pt>
                <c:pt idx="277">
                  <c:v>0</c:v>
                </c:pt>
                <c:pt idx="278">
                  <c:v>1</c:v>
                </c:pt>
                <c:pt idx="279">
                  <c:v>0</c:v>
                </c:pt>
                <c:pt idx="280">
                  <c:v>0</c:v>
                </c:pt>
                <c:pt idx="281">
                  <c:v>1</c:v>
                </c:pt>
                <c:pt idx="282">
                  <c:v>1</c:v>
                </c:pt>
                <c:pt idx="283">
                  <c:v>0</c:v>
                </c:pt>
                <c:pt idx="284">
                  <c:v>2</c:v>
                </c:pt>
                <c:pt idx="285">
                  <c:v>1</c:v>
                </c:pt>
                <c:pt idx="286">
                  <c:v>1</c:v>
                </c:pt>
                <c:pt idx="287">
                  <c:v>1</c:v>
                </c:pt>
                <c:pt idx="288">
                  <c:v>1</c:v>
                </c:pt>
                <c:pt idx="289">
                  <c:v>1</c:v>
                </c:pt>
                <c:pt idx="290">
                  <c:v>1</c:v>
                </c:pt>
                <c:pt idx="291">
                  <c:v>1</c:v>
                </c:pt>
                <c:pt idx="292">
                  <c:v>2</c:v>
                </c:pt>
                <c:pt idx="293">
                  <c:v>1</c:v>
                </c:pt>
                <c:pt idx="294">
                  <c:v>2</c:v>
                </c:pt>
                <c:pt idx="295">
                  <c:v>3</c:v>
                </c:pt>
                <c:pt idx="296">
                  <c:v>2</c:v>
                </c:pt>
                <c:pt idx="297">
                  <c:v>3</c:v>
                </c:pt>
                <c:pt idx="298">
                  <c:v>2</c:v>
                </c:pt>
                <c:pt idx="299">
                  <c:v>2</c:v>
                </c:pt>
                <c:pt idx="300">
                  <c:v>2</c:v>
                </c:pt>
                <c:pt idx="301">
                  <c:v>5</c:v>
                </c:pt>
                <c:pt idx="302">
                  <c:v>7</c:v>
                </c:pt>
                <c:pt idx="303">
                  <c:v>8</c:v>
                </c:pt>
                <c:pt idx="304">
                  <c:v>11</c:v>
                </c:pt>
                <c:pt idx="305">
                  <c:v>11</c:v>
                </c:pt>
                <c:pt idx="306">
                  <c:v>13</c:v>
                </c:pt>
                <c:pt idx="307">
                  <c:v>10</c:v>
                </c:pt>
                <c:pt idx="308">
                  <c:v>7</c:v>
                </c:pt>
                <c:pt idx="309">
                  <c:v>6</c:v>
                </c:pt>
                <c:pt idx="310">
                  <c:v>5</c:v>
                </c:pt>
                <c:pt idx="311">
                  <c:v>4</c:v>
                </c:pt>
                <c:pt idx="312">
                  <c:v>3</c:v>
                </c:pt>
                <c:pt idx="313">
                  <c:v>3</c:v>
                </c:pt>
                <c:pt idx="314">
                  <c:v>2</c:v>
                </c:pt>
                <c:pt idx="315">
                  <c:v>1</c:v>
                </c:pt>
                <c:pt idx="316">
                  <c:v>1</c:v>
                </c:pt>
                <c:pt idx="317">
                  <c:v>1</c:v>
                </c:pt>
                <c:pt idx="318">
                  <c:v>0</c:v>
                </c:pt>
                <c:pt idx="319">
                  <c:v>0</c:v>
                </c:pt>
                <c:pt idx="320">
                  <c:v>1</c:v>
                </c:pt>
                <c:pt idx="321">
                  <c:v>0</c:v>
                </c:pt>
                <c:pt idx="322">
                  <c:v>0</c:v>
                </c:pt>
                <c:pt idx="323">
                  <c:v>0</c:v>
                </c:pt>
                <c:pt idx="324">
                  <c:v>0</c:v>
                </c:pt>
                <c:pt idx="325">
                  <c:v>0</c:v>
                </c:pt>
                <c:pt idx="326">
                  <c:v>0</c:v>
                </c:pt>
                <c:pt idx="327">
                  <c:v>0</c:v>
                </c:pt>
                <c:pt idx="328">
                  <c:v>0</c:v>
                </c:pt>
                <c:pt idx="329">
                  <c:v>0</c:v>
                </c:pt>
                <c:pt idx="330">
                  <c:v>2</c:v>
                </c:pt>
                <c:pt idx="331">
                  <c:v>3</c:v>
                </c:pt>
                <c:pt idx="332">
                  <c:v>3</c:v>
                </c:pt>
                <c:pt idx="333">
                  <c:v>3</c:v>
                </c:pt>
                <c:pt idx="334">
                  <c:v>3</c:v>
                </c:pt>
                <c:pt idx="335">
                  <c:v>3</c:v>
                </c:pt>
                <c:pt idx="336">
                  <c:v>2</c:v>
                </c:pt>
                <c:pt idx="337">
                  <c:v>3</c:v>
                </c:pt>
                <c:pt idx="338">
                  <c:v>2</c:v>
                </c:pt>
                <c:pt idx="339">
                  <c:v>2</c:v>
                </c:pt>
                <c:pt idx="340">
                  <c:v>2</c:v>
                </c:pt>
                <c:pt idx="341">
                  <c:v>1</c:v>
                </c:pt>
                <c:pt idx="342">
                  <c:v>1</c:v>
                </c:pt>
                <c:pt idx="343">
                  <c:v>0</c:v>
                </c:pt>
                <c:pt idx="344">
                  <c:v>1</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0</c:v>
                </c:pt>
                <c:pt idx="359">
                  <c:v>1</c:v>
                </c:pt>
                <c:pt idx="360">
                  <c:v>0</c:v>
                </c:pt>
                <c:pt idx="361">
                  <c:v>1</c:v>
                </c:pt>
                <c:pt idx="362">
                  <c:v>1</c:v>
                </c:pt>
                <c:pt idx="363">
                  <c:v>1</c:v>
                </c:pt>
                <c:pt idx="364">
                  <c:v>2</c:v>
                </c:pt>
                <c:pt idx="365">
                  <c:v>2</c:v>
                </c:pt>
                <c:pt idx="366">
                  <c:v>3</c:v>
                </c:pt>
                <c:pt idx="367">
                  <c:v>1</c:v>
                </c:pt>
                <c:pt idx="368">
                  <c:v>2</c:v>
                </c:pt>
                <c:pt idx="369">
                  <c:v>2</c:v>
                </c:pt>
                <c:pt idx="370">
                  <c:v>2</c:v>
                </c:pt>
                <c:pt idx="371">
                  <c:v>2</c:v>
                </c:pt>
                <c:pt idx="372">
                  <c:v>2</c:v>
                </c:pt>
                <c:pt idx="373">
                  <c:v>2</c:v>
                </c:pt>
                <c:pt idx="374">
                  <c:v>3</c:v>
                </c:pt>
                <c:pt idx="375">
                  <c:v>3</c:v>
                </c:pt>
                <c:pt idx="376">
                  <c:v>3</c:v>
                </c:pt>
                <c:pt idx="377">
                  <c:v>3</c:v>
                </c:pt>
                <c:pt idx="378">
                  <c:v>2</c:v>
                </c:pt>
                <c:pt idx="379">
                  <c:v>2</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1</c:v>
                </c:pt>
              </c:numCache>
            </c:numRef>
          </c:val>
          <c:smooth val="0"/>
        </c:ser>
        <c:dLbls>
          <c:showLegendKey val="0"/>
          <c:showVal val="0"/>
          <c:showCatName val="0"/>
          <c:showSerName val="0"/>
          <c:showPercent val="0"/>
          <c:showBubbleSize val="0"/>
        </c:dLbls>
        <c:marker val="1"/>
        <c:smooth val="0"/>
        <c:axId val="300681472"/>
        <c:axId val="300687360"/>
      </c:lineChart>
      <c:catAx>
        <c:axId val="300681472"/>
        <c:scaling>
          <c:orientation val="minMax"/>
        </c:scaling>
        <c:delete val="0"/>
        <c:axPos val="b"/>
        <c:numFmt formatCode="h:mm:ss" sourceLinked="1"/>
        <c:majorTickMark val="out"/>
        <c:minorTickMark val="none"/>
        <c:tickLblPos val="nextTo"/>
        <c:crossAx val="300687360"/>
        <c:crosses val="autoZero"/>
        <c:auto val="1"/>
        <c:lblAlgn val="ctr"/>
        <c:lblOffset val="100"/>
        <c:noMultiLvlLbl val="0"/>
      </c:catAx>
      <c:valAx>
        <c:axId val="300687360"/>
        <c:scaling>
          <c:orientation val="minMax"/>
        </c:scaling>
        <c:delete val="0"/>
        <c:axPos val="l"/>
        <c:majorGridlines/>
        <c:numFmt formatCode="General" sourceLinked="1"/>
        <c:majorTickMark val="out"/>
        <c:minorTickMark val="none"/>
        <c:tickLblPos val="nextTo"/>
        <c:crossAx val="300681472"/>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9F756F-8649-4A79-BF70-DF0A0A414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Interpretare date4.dot</Template>
  <TotalTime>243</TotalTime>
  <Pages>13</Pages>
  <Words>557</Words>
  <Characters>3179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91</cp:revision>
  <cp:lastPrinted>2019-10-21T21:02:00Z</cp:lastPrinted>
  <dcterms:created xsi:type="dcterms:W3CDTF">2019-10-02T10:32:00Z</dcterms:created>
  <dcterms:modified xsi:type="dcterms:W3CDTF">2019-12-14T10:41:00Z</dcterms:modified>
</cp:coreProperties>
</file>